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5AF6642A" w14:textId="77777777" w:rsidR="00444EB6" w:rsidRDefault="00444EB6" w:rsidP="00444EB6">
      <w:pPr>
        <w:spacing w:line="360" w:lineRule="auto"/>
        <w:jc w:val="center"/>
        <w:outlineLvl w:val="0"/>
        <w:rPr>
          <w:b w:val="0"/>
          <w:sz w:val="22"/>
          <w:szCs w:val="36"/>
          <w:u w:val="single"/>
        </w:rPr>
      </w:pPr>
    </w:p>
    <w:p w14:paraId="0CD7CFB4" w14:textId="01B2F9AB" w:rsidR="00444EB6" w:rsidRPr="00EF6A2C" w:rsidRDefault="00444EB6" w:rsidP="00444EB6">
      <w:pPr>
        <w:spacing w:line="360" w:lineRule="auto"/>
        <w:jc w:val="center"/>
        <w:outlineLvl w:val="0"/>
        <w:rPr>
          <w:b w:val="0"/>
          <w:sz w:val="22"/>
          <w:szCs w:val="36"/>
          <w:u w:val="single"/>
          <w:rtl/>
        </w:rPr>
      </w:pPr>
      <w:r w:rsidRPr="00EF6A2C">
        <w:rPr>
          <w:b w:val="0"/>
          <w:sz w:val="22"/>
          <w:szCs w:val="36"/>
          <w:u w:val="single"/>
          <w:rtl/>
        </w:rPr>
        <w:t>מדינת ישראל</w:t>
      </w:r>
    </w:p>
    <w:p w14:paraId="4E47E170" w14:textId="77777777" w:rsidR="00444EB6" w:rsidRPr="00EF6A2C" w:rsidRDefault="00444EB6" w:rsidP="00444EB6">
      <w:pPr>
        <w:spacing w:line="360" w:lineRule="auto"/>
        <w:jc w:val="center"/>
        <w:rPr>
          <w:b w:val="0"/>
          <w:sz w:val="22"/>
          <w:u w:val="single"/>
          <w:rtl/>
        </w:rPr>
      </w:pPr>
      <w:r w:rsidRPr="00EF6A2C">
        <w:rPr>
          <w:rFonts w:hint="cs"/>
          <w:b w:val="0"/>
          <w:sz w:val="22"/>
          <w:u w:val="single"/>
          <w:rtl/>
        </w:rPr>
        <w:t>מנהל התכנון</w:t>
      </w:r>
    </w:p>
    <w:p w14:paraId="36A0769B" w14:textId="77777777" w:rsidR="00444EB6" w:rsidRPr="00EF6A2C" w:rsidRDefault="00444EB6" w:rsidP="00444EB6">
      <w:pPr>
        <w:spacing w:line="360" w:lineRule="auto"/>
        <w:jc w:val="center"/>
        <w:rPr>
          <w:b w:val="0"/>
          <w:sz w:val="22"/>
          <w:u w:val="single"/>
        </w:rPr>
      </w:pPr>
    </w:p>
    <w:p w14:paraId="44F2E7E2" w14:textId="77777777" w:rsidR="00444EB6" w:rsidRPr="00EF6A2C" w:rsidRDefault="00444EB6" w:rsidP="00444EB6">
      <w:pPr>
        <w:spacing w:line="360" w:lineRule="auto"/>
        <w:jc w:val="center"/>
        <w:outlineLvl w:val="0"/>
        <w:rPr>
          <w:b w:val="0"/>
          <w:sz w:val="22"/>
          <w:szCs w:val="48"/>
          <w:u w:val="single"/>
          <w:rtl/>
        </w:rPr>
      </w:pPr>
      <w:r w:rsidRPr="00EF6A2C">
        <w:rPr>
          <w:rFonts w:hint="cs"/>
          <w:b w:val="0"/>
          <w:sz w:val="22"/>
          <w:szCs w:val="48"/>
          <w:u w:val="single"/>
          <w:rtl/>
        </w:rPr>
        <w:t>תמליל</w:t>
      </w:r>
    </w:p>
    <w:p w14:paraId="35B69F32" w14:textId="77777777" w:rsidR="00444EB6" w:rsidRPr="00EF6A2C" w:rsidRDefault="00444EB6" w:rsidP="00444EB6">
      <w:pPr>
        <w:spacing w:line="360" w:lineRule="auto"/>
        <w:jc w:val="center"/>
        <w:rPr>
          <w:b w:val="0"/>
          <w:sz w:val="22"/>
          <w:u w:val="single"/>
          <w:rtl/>
        </w:rPr>
      </w:pPr>
    </w:p>
    <w:p w14:paraId="3A060FB1" w14:textId="77777777" w:rsidR="00444EB6" w:rsidRPr="00EF6A2C" w:rsidRDefault="00444EB6" w:rsidP="00444EB6">
      <w:pPr>
        <w:spacing w:line="360" w:lineRule="auto"/>
        <w:jc w:val="center"/>
        <w:rPr>
          <w:b w:val="0"/>
          <w:sz w:val="24"/>
          <w:szCs w:val="32"/>
          <w:u w:val="single"/>
          <w:rtl/>
        </w:rPr>
      </w:pPr>
      <w:r w:rsidRPr="00EF6A2C">
        <w:rPr>
          <w:rFonts w:hint="cs"/>
          <w:b w:val="0"/>
          <w:sz w:val="24"/>
          <w:szCs w:val="32"/>
          <w:u w:val="single"/>
          <w:rtl/>
        </w:rPr>
        <w:t>מנהל תכנון</w:t>
      </w:r>
    </w:p>
    <w:p w14:paraId="1594BA91" w14:textId="00277E88" w:rsidR="00444EB6" w:rsidRPr="00EF6A2C" w:rsidRDefault="00444EB6" w:rsidP="00444EB6">
      <w:pPr>
        <w:spacing w:line="360" w:lineRule="auto"/>
        <w:jc w:val="center"/>
        <w:rPr>
          <w:b w:val="0"/>
          <w:sz w:val="22"/>
          <w:u w:val="single"/>
          <w:rtl/>
        </w:rPr>
      </w:pPr>
      <w:r w:rsidRPr="00EF6A2C">
        <w:rPr>
          <w:rFonts w:hint="cs"/>
          <w:b w:val="0"/>
          <w:sz w:val="22"/>
          <w:u w:val="single"/>
          <w:rtl/>
        </w:rPr>
        <w:t>ועד</w:t>
      </w:r>
      <w:r>
        <w:rPr>
          <w:rFonts w:hint="cs"/>
          <w:b w:val="0"/>
          <w:sz w:val="22"/>
          <w:u w:val="single"/>
          <w:rtl/>
        </w:rPr>
        <w:t xml:space="preserve">ה מחוזית מרכז ועדת משנה </w:t>
      </w:r>
      <w:r w:rsidR="002F4D61">
        <w:rPr>
          <w:rFonts w:hint="cs"/>
          <w:b w:val="0"/>
          <w:sz w:val="22"/>
          <w:u w:val="single"/>
          <w:rtl/>
        </w:rPr>
        <w:t xml:space="preserve">הנקודתית </w:t>
      </w:r>
      <w:r w:rsidR="00110F80">
        <w:rPr>
          <w:rFonts w:hint="cs"/>
          <w:b w:val="0"/>
          <w:sz w:val="22"/>
          <w:u w:val="single"/>
          <w:rtl/>
        </w:rPr>
        <w:t>202</w:t>
      </w:r>
      <w:r w:rsidR="00B204B1">
        <w:rPr>
          <w:rFonts w:hint="cs"/>
          <w:b w:val="0"/>
          <w:sz w:val="22"/>
          <w:u w:val="single"/>
          <w:rtl/>
        </w:rPr>
        <w:t>5</w:t>
      </w:r>
      <w:r w:rsidR="00110F80">
        <w:rPr>
          <w:rFonts w:hint="cs"/>
          <w:b w:val="0"/>
          <w:sz w:val="22"/>
          <w:u w:val="single"/>
          <w:rtl/>
        </w:rPr>
        <w:t>0</w:t>
      </w:r>
      <w:r w:rsidR="006D5725">
        <w:rPr>
          <w:rFonts w:hint="cs"/>
          <w:b w:val="0"/>
          <w:sz w:val="22"/>
          <w:u w:val="single"/>
          <w:rtl/>
        </w:rPr>
        <w:t>11</w:t>
      </w:r>
      <w:r>
        <w:rPr>
          <w:rFonts w:hint="cs"/>
          <w:b w:val="0"/>
          <w:sz w:val="22"/>
          <w:u w:val="single"/>
          <w:rtl/>
        </w:rPr>
        <w:t xml:space="preserve"> </w:t>
      </w:r>
    </w:p>
    <w:p w14:paraId="05C6082C" w14:textId="4FE9A414" w:rsidR="00444EB6" w:rsidRPr="00EF6A2C" w:rsidRDefault="00444EB6" w:rsidP="00444EB6">
      <w:pPr>
        <w:spacing w:line="360" w:lineRule="auto"/>
        <w:jc w:val="center"/>
        <w:outlineLvl w:val="0"/>
        <w:rPr>
          <w:b w:val="0"/>
          <w:sz w:val="22"/>
          <w:u w:val="single"/>
          <w:rtl/>
        </w:rPr>
      </w:pPr>
      <w:r w:rsidRPr="00EF6A2C">
        <w:rPr>
          <w:b w:val="0"/>
          <w:sz w:val="22"/>
          <w:u w:val="single"/>
          <w:rtl/>
        </w:rPr>
        <w:t>תאריך הישיבה</w:t>
      </w:r>
      <w:r w:rsidRPr="00EF6A2C">
        <w:rPr>
          <w:rFonts w:hint="cs"/>
          <w:b w:val="0"/>
          <w:sz w:val="22"/>
          <w:u w:val="single"/>
          <w:rtl/>
        </w:rPr>
        <w:t xml:space="preserve">: </w:t>
      </w:r>
      <w:r>
        <w:rPr>
          <w:rFonts w:hint="cs"/>
          <w:b w:val="0"/>
          <w:sz w:val="22"/>
          <w:u w:val="single"/>
          <w:rtl/>
        </w:rPr>
        <w:t xml:space="preserve">יום </w:t>
      </w:r>
      <w:r w:rsidR="00E76B37">
        <w:rPr>
          <w:rFonts w:hint="cs"/>
          <w:b w:val="0"/>
          <w:sz w:val="22"/>
          <w:u w:val="single"/>
          <w:rtl/>
        </w:rPr>
        <w:t>שני,</w:t>
      </w:r>
      <w:r w:rsidR="00764A39">
        <w:rPr>
          <w:rFonts w:hint="cs"/>
          <w:b w:val="0"/>
          <w:sz w:val="22"/>
          <w:u w:val="single"/>
          <w:rtl/>
        </w:rPr>
        <w:t xml:space="preserve"> </w:t>
      </w:r>
      <w:r w:rsidR="00E76B37">
        <w:rPr>
          <w:rFonts w:hint="cs"/>
          <w:b w:val="0"/>
          <w:sz w:val="22"/>
          <w:u w:val="single"/>
          <w:rtl/>
        </w:rPr>
        <w:t>י"ח</w:t>
      </w:r>
      <w:r w:rsidR="0079303C">
        <w:rPr>
          <w:rFonts w:hint="cs"/>
          <w:b w:val="0"/>
          <w:sz w:val="22"/>
          <w:u w:val="single"/>
          <w:rtl/>
        </w:rPr>
        <w:t xml:space="preserve"> </w:t>
      </w:r>
      <w:r w:rsidR="00E76B37">
        <w:rPr>
          <w:rFonts w:hint="cs"/>
          <w:b w:val="0"/>
          <w:sz w:val="22"/>
          <w:u w:val="single"/>
          <w:rtl/>
        </w:rPr>
        <w:t>תמוז</w:t>
      </w:r>
      <w:r w:rsidR="008924E5">
        <w:rPr>
          <w:rFonts w:hint="cs"/>
          <w:b w:val="0"/>
          <w:sz w:val="22"/>
          <w:u w:val="single"/>
          <w:rtl/>
        </w:rPr>
        <w:t xml:space="preserve"> </w:t>
      </w:r>
      <w:r w:rsidR="00325E9F">
        <w:rPr>
          <w:rFonts w:hint="cs"/>
          <w:b w:val="0"/>
          <w:sz w:val="22"/>
          <w:u w:val="single"/>
          <w:rtl/>
        </w:rPr>
        <w:t>תשפ"ה</w:t>
      </w:r>
      <w:r w:rsidRPr="00EF6A2C">
        <w:rPr>
          <w:rFonts w:hint="cs"/>
          <w:b w:val="0"/>
          <w:sz w:val="22"/>
          <w:u w:val="single"/>
          <w:rtl/>
        </w:rPr>
        <w:t xml:space="preserve">, </w:t>
      </w:r>
      <w:r w:rsidR="001E2274">
        <w:rPr>
          <w:rFonts w:hint="cs"/>
          <w:b w:val="0"/>
          <w:sz w:val="22"/>
          <w:u w:val="single"/>
          <w:rtl/>
        </w:rPr>
        <w:t>14</w:t>
      </w:r>
      <w:r>
        <w:rPr>
          <w:rFonts w:hint="cs"/>
          <w:b w:val="0"/>
          <w:sz w:val="22"/>
          <w:u w:val="single"/>
          <w:rtl/>
        </w:rPr>
        <w:t>/</w:t>
      </w:r>
      <w:r w:rsidR="00BA0961">
        <w:rPr>
          <w:rFonts w:hint="cs"/>
          <w:b w:val="0"/>
          <w:sz w:val="22"/>
          <w:u w:val="single"/>
          <w:rtl/>
        </w:rPr>
        <w:t>0</w:t>
      </w:r>
      <w:r w:rsidR="001E2274">
        <w:rPr>
          <w:rFonts w:hint="cs"/>
          <w:b w:val="0"/>
          <w:sz w:val="22"/>
          <w:u w:val="single"/>
          <w:rtl/>
        </w:rPr>
        <w:t>7</w:t>
      </w:r>
      <w:r w:rsidRPr="00EF6A2C">
        <w:rPr>
          <w:rFonts w:hint="cs"/>
          <w:b w:val="0"/>
          <w:sz w:val="22"/>
          <w:u w:val="single"/>
          <w:rtl/>
        </w:rPr>
        <w:t>/202</w:t>
      </w:r>
      <w:r w:rsidR="00E073E4">
        <w:rPr>
          <w:rFonts w:hint="cs"/>
          <w:b w:val="0"/>
          <w:sz w:val="22"/>
          <w:u w:val="single"/>
          <w:rtl/>
        </w:rPr>
        <w:t>5</w:t>
      </w:r>
    </w:p>
    <w:p w14:paraId="19343C01" w14:textId="77777777" w:rsidR="00444EB6" w:rsidRPr="00EF6A2C" w:rsidRDefault="00444EB6" w:rsidP="00444EB6">
      <w:pPr>
        <w:spacing w:line="360" w:lineRule="auto"/>
        <w:jc w:val="center"/>
        <w:outlineLvl w:val="0"/>
        <w:rPr>
          <w:b w:val="0"/>
          <w:sz w:val="22"/>
          <w:u w:val="single"/>
          <w:rtl/>
        </w:rPr>
      </w:pPr>
      <w:r w:rsidRPr="00EF6A2C">
        <w:rPr>
          <w:rFonts w:hint="cs"/>
          <w:b w:val="0"/>
          <w:sz w:val="22"/>
          <w:u w:val="single"/>
          <w:rtl/>
        </w:rPr>
        <w:t xml:space="preserve">מקום הישיבה: משרדי מנהל התכנון רמלה, היוועדות חזותית באמצעות </w:t>
      </w:r>
      <w:r w:rsidRPr="00EF6A2C">
        <w:rPr>
          <w:rFonts w:hint="cs"/>
          <w:b w:val="0"/>
          <w:sz w:val="22"/>
          <w:u w:val="single"/>
        </w:rPr>
        <w:t>ZOOM</w:t>
      </w:r>
    </w:p>
    <w:p w14:paraId="03EEB8CD" w14:textId="77777777" w:rsidR="00444EB6" w:rsidRPr="00EF6A2C" w:rsidRDefault="00444EB6" w:rsidP="00444EB6">
      <w:pPr>
        <w:spacing w:line="360" w:lineRule="auto"/>
        <w:jc w:val="center"/>
        <w:outlineLvl w:val="0"/>
        <w:rPr>
          <w:b w:val="0"/>
          <w:sz w:val="22"/>
          <w:u w:val="single"/>
          <w:rtl/>
        </w:rPr>
      </w:pPr>
    </w:p>
    <w:p w14:paraId="78343A0E" w14:textId="3FF8F137" w:rsidR="00444EB6" w:rsidRPr="00EF6A2C" w:rsidRDefault="00444EB6" w:rsidP="00F07E41">
      <w:pPr>
        <w:spacing w:line="360" w:lineRule="auto"/>
        <w:outlineLvl w:val="0"/>
        <w:rPr>
          <w:b w:val="0"/>
          <w:sz w:val="22"/>
          <w:u w:val="single"/>
          <w:rtl/>
        </w:rPr>
      </w:pPr>
    </w:p>
    <w:p w14:paraId="06A42406" w14:textId="77777777" w:rsidR="00444EB6" w:rsidRPr="00EF6A2C" w:rsidRDefault="00444EB6" w:rsidP="00444EB6">
      <w:pPr>
        <w:spacing w:line="360" w:lineRule="auto"/>
        <w:jc w:val="center"/>
        <w:outlineLvl w:val="0"/>
        <w:rPr>
          <w:b w:val="0"/>
          <w:sz w:val="22"/>
          <w:u w:val="single"/>
          <w:rtl/>
        </w:rPr>
      </w:pPr>
    </w:p>
    <w:p w14:paraId="6206B43F" w14:textId="715BA86F" w:rsidR="00444EB6" w:rsidRPr="00EF6A2C" w:rsidRDefault="00444EB6" w:rsidP="00444EB6">
      <w:pPr>
        <w:spacing w:line="360" w:lineRule="auto"/>
        <w:jc w:val="center"/>
        <w:outlineLvl w:val="0"/>
        <w:rPr>
          <w:b w:val="0"/>
          <w:sz w:val="22"/>
          <w:u w:val="single"/>
        </w:rPr>
      </w:pPr>
      <w:r w:rsidRPr="00EF6A2C">
        <w:rPr>
          <w:rFonts w:hint="cs"/>
          <w:b w:val="0"/>
          <w:sz w:val="22"/>
          <w:u w:val="single"/>
          <w:rtl/>
        </w:rPr>
        <w:t>מקליט :</w:t>
      </w:r>
      <w:r w:rsidR="00A614B7">
        <w:rPr>
          <w:rFonts w:hint="cs"/>
          <w:b w:val="0"/>
          <w:sz w:val="22"/>
          <w:u w:val="single"/>
          <w:rtl/>
        </w:rPr>
        <w:t xml:space="preserve"> </w:t>
      </w:r>
      <w:r>
        <w:rPr>
          <w:rFonts w:hint="cs"/>
          <w:b w:val="0"/>
          <w:sz w:val="22"/>
          <w:u w:val="single"/>
          <w:rtl/>
        </w:rPr>
        <w:t>ס. מירונסקי</w:t>
      </w:r>
    </w:p>
    <w:p w14:paraId="363DCC53" w14:textId="77777777" w:rsidR="00444EB6" w:rsidRPr="00EF6A2C" w:rsidRDefault="00444EB6" w:rsidP="00444EB6">
      <w:pPr>
        <w:spacing w:line="360" w:lineRule="auto"/>
        <w:jc w:val="center"/>
        <w:outlineLvl w:val="0"/>
        <w:rPr>
          <w:b w:val="0"/>
          <w:sz w:val="22"/>
          <w:u w:val="single"/>
          <w:rtl/>
        </w:rPr>
      </w:pPr>
      <w:r w:rsidRPr="00EF6A2C">
        <w:rPr>
          <w:rFonts w:hint="cs"/>
          <w:b w:val="0"/>
          <w:sz w:val="22"/>
          <w:u w:val="single"/>
          <w:rtl/>
        </w:rPr>
        <w:t>מתמלל : י. כהן</w:t>
      </w:r>
    </w:p>
    <w:p w14:paraId="7BD45428" w14:textId="77777777" w:rsidR="00444EB6" w:rsidRPr="00EF6A2C" w:rsidRDefault="00444EB6" w:rsidP="00444EB6">
      <w:pPr>
        <w:spacing w:line="360" w:lineRule="auto"/>
        <w:jc w:val="both"/>
        <w:outlineLvl w:val="0"/>
        <w:rPr>
          <w:b w:val="0"/>
          <w:sz w:val="22"/>
          <w:u w:val="single"/>
          <w:rtl/>
        </w:rPr>
      </w:pPr>
    </w:p>
    <w:p w14:paraId="1BAD71BA" w14:textId="77777777" w:rsidR="00444EB6" w:rsidRPr="00EF6A2C" w:rsidRDefault="00444EB6" w:rsidP="00444EB6">
      <w:pPr>
        <w:spacing w:line="360" w:lineRule="auto"/>
        <w:jc w:val="both"/>
        <w:outlineLvl w:val="0"/>
        <w:rPr>
          <w:b w:val="0"/>
          <w:sz w:val="22"/>
          <w:u w:val="single"/>
        </w:rPr>
      </w:pPr>
    </w:p>
    <w:p w14:paraId="67F0B553" w14:textId="77777777" w:rsidR="00444EB6" w:rsidRPr="00EF6A2C" w:rsidRDefault="00444EB6" w:rsidP="00444EB6">
      <w:pPr>
        <w:pStyle w:val="11"/>
        <w:spacing w:after="0" w:line="360" w:lineRule="auto"/>
        <w:ind w:left="0"/>
        <w:jc w:val="both"/>
        <w:rPr>
          <w:rFonts w:ascii="Times New Roman" w:hAnsi="Times New Roman" w:cs="David"/>
          <w:szCs w:val="20"/>
          <w:u w:val="single"/>
        </w:rPr>
      </w:pPr>
    </w:p>
    <w:p w14:paraId="4AE72E56" w14:textId="77777777" w:rsidR="001D3B97" w:rsidRPr="00770AB0" w:rsidRDefault="001D3B97" w:rsidP="001D3B97">
      <w:pPr>
        <w:pStyle w:val="20"/>
        <w:numPr>
          <w:ilvl w:val="0"/>
          <w:numId w:val="12"/>
        </w:numPr>
        <w:spacing w:after="0" w:line="360" w:lineRule="auto"/>
        <w:ind w:left="517" w:hanging="517"/>
        <w:jc w:val="both"/>
        <w:rPr>
          <w:rFonts w:ascii="Times New Roman" w:hAnsi="Times New Roman" w:cs="David"/>
          <w:sz w:val="20"/>
          <w:u w:val="none"/>
        </w:rPr>
      </w:pPr>
      <w:r w:rsidRPr="00770AB0">
        <w:rPr>
          <w:rFonts w:ascii="Times New Roman" w:hAnsi="Times New Roman" w:cs="David"/>
          <w:sz w:val="20"/>
          <w:u w:val="none"/>
          <w:rtl/>
        </w:rPr>
        <w:t>"מסמך זה נערך על - ידי חברה חיצונית ולא עבר בדיקה או הגהה של גורם כלשהו ב</w:t>
      </w:r>
      <w:r w:rsidRPr="00770AB0">
        <w:rPr>
          <w:rFonts w:ascii="Times New Roman" w:hAnsi="Times New Roman" w:cs="David" w:hint="cs"/>
          <w:sz w:val="20"/>
          <w:u w:val="none"/>
          <w:rtl/>
        </w:rPr>
        <w:t>מנהל התכנון</w:t>
      </w:r>
      <w:r w:rsidRPr="00770AB0">
        <w:rPr>
          <w:rFonts w:ascii="Times New Roman" w:hAnsi="Times New Roman" w:cs="David"/>
          <w:sz w:val="20"/>
          <w:u w:val="none"/>
          <w:rtl/>
        </w:rPr>
        <w:t>".</w:t>
      </w:r>
    </w:p>
    <w:p w14:paraId="21E9836B" w14:textId="77777777" w:rsidR="001D3B97" w:rsidRPr="00770AB0" w:rsidRDefault="001D3B97" w:rsidP="001D3B97">
      <w:pPr>
        <w:pStyle w:val="20"/>
        <w:numPr>
          <w:ilvl w:val="0"/>
          <w:numId w:val="12"/>
        </w:numPr>
        <w:spacing w:after="0" w:line="360" w:lineRule="auto"/>
        <w:ind w:left="517" w:hanging="517"/>
        <w:jc w:val="both"/>
        <w:rPr>
          <w:rFonts w:ascii="Times New Roman" w:eastAsia="David" w:hAnsi="Times New Roman" w:cs="David"/>
          <w:sz w:val="20"/>
          <w:u w:val="none"/>
        </w:rPr>
      </w:pPr>
      <w:r w:rsidRPr="00770AB0">
        <w:rPr>
          <w:rFonts w:ascii="Times New Roman" w:hAnsi="Times New Roman" w:cs="David"/>
          <w:sz w:val="20"/>
          <w:u w:val="none"/>
          <w:rtl/>
        </w:rPr>
        <w:t xml:space="preserve">"עובדי </w:t>
      </w:r>
      <w:r w:rsidRPr="00770AB0">
        <w:rPr>
          <w:rFonts w:ascii="Times New Roman" w:hAnsi="Times New Roman" w:cs="David" w:hint="cs"/>
          <w:sz w:val="20"/>
          <w:u w:val="none"/>
          <w:rtl/>
        </w:rPr>
        <w:t>מנהל התכנון</w:t>
      </w:r>
      <w:r w:rsidRPr="00770AB0">
        <w:rPr>
          <w:rFonts w:ascii="Times New Roman" w:hAnsi="Times New Roman" w:cs="David"/>
          <w:sz w:val="20"/>
          <w:u w:val="none"/>
          <w:rtl/>
        </w:rPr>
        <w:t xml:space="preserve"> אינם מורשים לערוך, לתקן או להורות על מחיקת מקטעים מן המסמך ואולם העברת מלל ממסמך זה לאחר </w:t>
      </w:r>
      <w:r w:rsidRPr="00770AB0">
        <w:rPr>
          <w:rFonts w:ascii="Times New Roman" w:hAnsi="Times New Roman" w:cs="David" w:hint="cs"/>
          <w:sz w:val="20"/>
          <w:u w:val="none"/>
          <w:rtl/>
        </w:rPr>
        <w:t>-</w:t>
      </w:r>
      <w:r w:rsidRPr="00770AB0">
        <w:rPr>
          <w:rFonts w:ascii="Times New Roman" w:hAnsi="Times New Roman" w:cs="David"/>
          <w:sz w:val="20"/>
          <w:u w:val="none"/>
          <w:rtl/>
        </w:rPr>
        <w:t xml:space="preserve"> מותרת".</w:t>
      </w:r>
    </w:p>
    <w:p w14:paraId="1663621C" w14:textId="77777777" w:rsidR="001D3B97" w:rsidRPr="00770AB0" w:rsidRDefault="001D3B97" w:rsidP="001D3B97">
      <w:pPr>
        <w:pStyle w:val="20"/>
        <w:numPr>
          <w:ilvl w:val="0"/>
          <w:numId w:val="12"/>
        </w:numPr>
        <w:spacing w:after="0" w:line="360" w:lineRule="auto"/>
        <w:ind w:left="517" w:hanging="517"/>
        <w:jc w:val="both"/>
        <w:rPr>
          <w:rFonts w:ascii="Times New Roman" w:eastAsia="David" w:hAnsi="Times New Roman" w:cs="David"/>
          <w:bCs/>
          <w:sz w:val="20"/>
          <w:u w:val="none"/>
        </w:rPr>
      </w:pPr>
      <w:r w:rsidRPr="00770AB0">
        <w:rPr>
          <w:rFonts w:ascii="Times New Roman" w:eastAsia="David" w:hAnsi="Times New Roman" w:cs="David"/>
          <w:sz w:val="20"/>
          <w:u w:val="none"/>
          <w:rtl/>
        </w:rPr>
        <w:t>מ</w:t>
      </w:r>
      <w:r w:rsidRPr="00770AB0">
        <w:rPr>
          <w:rFonts w:ascii="Times New Roman" w:eastAsia="David" w:hAnsi="Times New Roman" w:cs="David" w:hint="cs"/>
          <w:sz w:val="20"/>
          <w:u w:val="none"/>
          <w:rtl/>
        </w:rPr>
        <w:t>נהל התכנון</w:t>
      </w:r>
      <w:r w:rsidRPr="00770AB0">
        <w:rPr>
          <w:rFonts w:ascii="Times New Roman" w:eastAsia="David" w:hAnsi="Times New Roman" w:cs="David"/>
          <w:sz w:val="20"/>
          <w:u w:val="none"/>
          <w:rtl/>
        </w:rPr>
        <w:t xml:space="preserve"> וחברת התמלול עושים ככל יכולתם על - מנת לייצר תמליל איכותי ובעל ערך. עם זאת מודגש כי קריאה בתמליל צריכה להיעשות באופן מושכל תוך הבנה שיתכנו טעויות </w:t>
      </w:r>
      <w:r w:rsidRPr="00770AB0">
        <w:rPr>
          <w:rFonts w:ascii="Times New Roman" w:eastAsia="David" w:hAnsi="Times New Roman" w:cs="David" w:hint="cs"/>
          <w:sz w:val="20"/>
          <w:u w:val="none"/>
          <w:rtl/>
        </w:rPr>
        <w:t xml:space="preserve">ו </w:t>
      </w:r>
      <w:r w:rsidRPr="00770AB0">
        <w:rPr>
          <w:rFonts w:ascii="Times New Roman" w:eastAsia="David" w:hAnsi="Times New Roman" w:cs="David"/>
          <w:sz w:val="20"/>
          <w:u w:val="none"/>
          <w:rtl/>
        </w:rPr>
        <w:t>/</w:t>
      </w:r>
      <w:r w:rsidRPr="00770AB0">
        <w:rPr>
          <w:rFonts w:ascii="Times New Roman" w:eastAsia="David" w:hAnsi="Times New Roman" w:cs="David" w:hint="cs"/>
          <w:sz w:val="20"/>
          <w:u w:val="none"/>
          <w:rtl/>
        </w:rPr>
        <w:t xml:space="preserve"> </w:t>
      </w:r>
      <w:r w:rsidRPr="00770AB0">
        <w:rPr>
          <w:rFonts w:ascii="Times New Roman" w:eastAsia="David" w:hAnsi="Times New Roman" w:cs="David"/>
          <w:sz w:val="20"/>
          <w:u w:val="none"/>
          <w:rtl/>
        </w:rPr>
        <w:t>או השמטות מסיבות אובייקטיביות שונות</w:t>
      </w:r>
      <w:r w:rsidRPr="00770AB0">
        <w:rPr>
          <w:rFonts w:ascii="Times New Roman" w:eastAsia="David" w:hAnsi="Times New Roman" w:cs="David"/>
          <w:bCs/>
          <w:sz w:val="20"/>
          <w:u w:val="none"/>
          <w:rtl/>
        </w:rPr>
        <w:t>.</w:t>
      </w:r>
    </w:p>
    <w:p w14:paraId="7D76B56B" w14:textId="7EEC50DD" w:rsidR="00444EB6" w:rsidRPr="00EF6A2C" w:rsidRDefault="00444EB6" w:rsidP="00444EB6">
      <w:pPr>
        <w:pStyle w:val="11"/>
        <w:numPr>
          <w:ilvl w:val="0"/>
          <w:numId w:val="12"/>
        </w:numPr>
        <w:spacing w:after="0" w:line="360" w:lineRule="auto"/>
        <w:ind w:left="425" w:hanging="425"/>
        <w:jc w:val="both"/>
        <w:rPr>
          <w:rFonts w:ascii="Times New Roman" w:eastAsia="David" w:hAnsi="Times New Roman" w:cs="David"/>
          <w:szCs w:val="20"/>
          <w:u w:val="single"/>
          <w:rtl/>
        </w:rPr>
      </w:pPr>
      <w:r w:rsidRPr="00EF6A2C">
        <w:rPr>
          <w:szCs w:val="24"/>
          <w:u w:val="single"/>
          <w:rtl/>
        </w:rPr>
        <w:br w:type="page"/>
      </w:r>
    </w:p>
    <w:p w14:paraId="311C442D" w14:textId="77777777" w:rsidR="00BA0961" w:rsidRDefault="00BA0961" w:rsidP="005C3209">
      <w:pPr>
        <w:tabs>
          <w:tab w:val="left" w:pos="2479"/>
        </w:tabs>
        <w:rPr>
          <w:b w:val="0"/>
          <w:bCs w:val="0"/>
          <w:sz w:val="24"/>
          <w:szCs w:val="24"/>
          <w:rtl/>
        </w:rPr>
      </w:pPr>
    </w:p>
    <w:p w14:paraId="61AAF821" w14:textId="77777777" w:rsidR="001E2274" w:rsidRDefault="00D17364" w:rsidP="00890AB8">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218C0873" w14:textId="71B25670" w:rsidR="001E2274" w:rsidRDefault="00F42482" w:rsidP="00890AB8">
      <w:pPr>
        <w:rPr>
          <w:b w:val="0"/>
          <w:bCs w:val="0"/>
          <w:caps/>
          <w:sz w:val="24"/>
          <w:szCs w:val="24"/>
          <w:rtl/>
        </w:rPr>
      </w:pPr>
      <w:r>
        <w:rPr>
          <w:rFonts w:hint="cs"/>
          <w:b w:val="0"/>
          <w:bCs w:val="0"/>
          <w:caps/>
          <w:sz w:val="24"/>
          <w:szCs w:val="24"/>
          <w:rtl/>
        </w:rPr>
        <w:t xml:space="preserve">ואנחנו מתחילים </w:t>
      </w:r>
    </w:p>
    <w:p w14:paraId="552F9194" w14:textId="77777777" w:rsidR="001E2274" w:rsidRDefault="001E2274" w:rsidP="00890AB8">
      <w:pPr>
        <w:rPr>
          <w:b w:val="0"/>
          <w:bCs w:val="0"/>
          <w:caps/>
          <w:sz w:val="24"/>
          <w:szCs w:val="24"/>
          <w:rtl/>
        </w:rPr>
      </w:pPr>
    </w:p>
    <w:p w14:paraId="05258D2D" w14:textId="77777777" w:rsidR="001E2274" w:rsidRDefault="005E0962" w:rsidP="00890AB8">
      <w:pPr>
        <w:rPr>
          <w:caps/>
          <w:sz w:val="24"/>
          <w:szCs w:val="24"/>
          <w:u w:val="single"/>
          <w:rtl/>
        </w:rPr>
      </w:pPr>
      <w:r w:rsidRPr="005E0962">
        <w:rPr>
          <w:rFonts w:hint="cs"/>
          <w:caps/>
          <w:sz w:val="24"/>
          <w:szCs w:val="24"/>
          <w:u w:val="single"/>
          <w:rtl/>
        </w:rPr>
        <w:t>מר משה ילמה - מזכירות הוועדה</w:t>
      </w:r>
      <w:r w:rsidR="001E2274">
        <w:rPr>
          <w:rFonts w:hint="cs"/>
          <w:caps/>
          <w:sz w:val="24"/>
          <w:szCs w:val="24"/>
          <w:u w:val="single"/>
          <w:rtl/>
        </w:rPr>
        <w:t>:</w:t>
      </w:r>
    </w:p>
    <w:p w14:paraId="03352A49" w14:textId="76FDE420" w:rsidR="001E2274" w:rsidRDefault="00F42482" w:rsidP="00890AB8">
      <w:pPr>
        <w:rPr>
          <w:b w:val="0"/>
          <w:bCs w:val="0"/>
          <w:caps/>
          <w:sz w:val="24"/>
          <w:szCs w:val="24"/>
          <w:rtl/>
        </w:rPr>
      </w:pPr>
      <w:r>
        <w:rPr>
          <w:rFonts w:hint="cs"/>
          <w:b w:val="0"/>
          <w:bCs w:val="0"/>
          <w:caps/>
          <w:sz w:val="24"/>
          <w:szCs w:val="24"/>
          <w:rtl/>
        </w:rPr>
        <w:t xml:space="preserve">יש פרוטוקולים רק מיכה לאשר ו, </w:t>
      </w:r>
    </w:p>
    <w:p w14:paraId="1CF0BE59" w14:textId="77777777" w:rsidR="001E2274" w:rsidRDefault="001E2274" w:rsidP="00890AB8">
      <w:pPr>
        <w:rPr>
          <w:b w:val="0"/>
          <w:bCs w:val="0"/>
          <w:caps/>
          <w:sz w:val="24"/>
          <w:szCs w:val="24"/>
          <w:rtl/>
        </w:rPr>
      </w:pPr>
    </w:p>
    <w:p w14:paraId="48134F4B" w14:textId="77777777" w:rsidR="001E2274" w:rsidRDefault="00D17364" w:rsidP="00890AB8">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089D01F8" w14:textId="0CA59A0B" w:rsidR="001E2274" w:rsidRDefault="00F42482" w:rsidP="00890AB8">
      <w:pPr>
        <w:rPr>
          <w:b w:val="0"/>
          <w:bCs w:val="0"/>
          <w:caps/>
          <w:sz w:val="24"/>
          <w:szCs w:val="24"/>
          <w:rtl/>
        </w:rPr>
      </w:pPr>
      <w:r>
        <w:rPr>
          <w:rFonts w:hint="cs"/>
          <w:b w:val="0"/>
          <w:bCs w:val="0"/>
          <w:caps/>
          <w:sz w:val="24"/>
          <w:szCs w:val="24"/>
          <w:rtl/>
        </w:rPr>
        <w:t>איפה הם?</w:t>
      </w:r>
    </w:p>
    <w:p w14:paraId="5AC31F2B" w14:textId="77777777" w:rsidR="001E2274" w:rsidRDefault="001E2274" w:rsidP="00890AB8">
      <w:pPr>
        <w:rPr>
          <w:b w:val="0"/>
          <w:bCs w:val="0"/>
          <w:caps/>
          <w:sz w:val="24"/>
          <w:szCs w:val="24"/>
          <w:rtl/>
        </w:rPr>
      </w:pPr>
    </w:p>
    <w:p w14:paraId="50013C4D" w14:textId="77777777" w:rsidR="001E2274" w:rsidRDefault="005E0962" w:rsidP="00890AB8">
      <w:pPr>
        <w:rPr>
          <w:caps/>
          <w:sz w:val="24"/>
          <w:szCs w:val="24"/>
          <w:u w:val="single"/>
          <w:rtl/>
        </w:rPr>
      </w:pPr>
      <w:r w:rsidRPr="005E0962">
        <w:rPr>
          <w:rFonts w:hint="cs"/>
          <w:caps/>
          <w:sz w:val="24"/>
          <w:szCs w:val="24"/>
          <w:u w:val="single"/>
          <w:rtl/>
        </w:rPr>
        <w:t>מר משה ילמה - מזכירות הוועדה</w:t>
      </w:r>
      <w:r w:rsidR="001E2274">
        <w:rPr>
          <w:rFonts w:hint="cs"/>
          <w:caps/>
          <w:sz w:val="24"/>
          <w:szCs w:val="24"/>
          <w:u w:val="single"/>
          <w:rtl/>
        </w:rPr>
        <w:t>:</w:t>
      </w:r>
    </w:p>
    <w:p w14:paraId="7CE50685" w14:textId="27D5CC09" w:rsidR="001E2274" w:rsidRDefault="00F42482" w:rsidP="00890AB8">
      <w:pPr>
        <w:rPr>
          <w:b w:val="0"/>
          <w:bCs w:val="0"/>
          <w:caps/>
          <w:sz w:val="24"/>
          <w:szCs w:val="24"/>
          <w:rtl/>
        </w:rPr>
      </w:pPr>
      <w:r>
        <w:rPr>
          <w:rFonts w:hint="cs"/>
          <w:b w:val="0"/>
          <w:bCs w:val="0"/>
          <w:caps/>
          <w:sz w:val="24"/>
          <w:szCs w:val="24"/>
          <w:rtl/>
        </w:rPr>
        <w:t>תוכניות למאה ושמונה ג' הדף השני</w:t>
      </w:r>
    </w:p>
    <w:p w14:paraId="0A8F8F5D" w14:textId="77777777" w:rsidR="001E2274" w:rsidRDefault="001E2274" w:rsidP="00890AB8">
      <w:pPr>
        <w:rPr>
          <w:b w:val="0"/>
          <w:bCs w:val="0"/>
          <w:caps/>
          <w:sz w:val="24"/>
          <w:szCs w:val="24"/>
          <w:rtl/>
        </w:rPr>
      </w:pPr>
    </w:p>
    <w:p w14:paraId="111D834E" w14:textId="77777777" w:rsidR="001E2274" w:rsidRDefault="00D17364" w:rsidP="00890AB8">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3BDE6B74" w14:textId="5A73374E" w:rsidR="001E2274" w:rsidRDefault="00F42482" w:rsidP="00890AB8">
      <w:pPr>
        <w:rPr>
          <w:b w:val="0"/>
          <w:bCs w:val="0"/>
          <w:caps/>
          <w:sz w:val="24"/>
          <w:szCs w:val="24"/>
          <w:rtl/>
        </w:rPr>
      </w:pPr>
      <w:r>
        <w:rPr>
          <w:rFonts w:hint="cs"/>
          <w:b w:val="0"/>
          <w:bCs w:val="0"/>
          <w:caps/>
          <w:sz w:val="24"/>
          <w:szCs w:val="24"/>
          <w:rtl/>
        </w:rPr>
        <w:t>אוקיי אז אם ככה, תתחיל את ההקלטה בוקר טוב אנחנו מאשרים איפה הפרוטוקולים בוא תראה לי רק הפרוטוקול הוועדה מיום עשרים ואחד לחמישי</w:t>
      </w:r>
    </w:p>
    <w:p w14:paraId="407B94FD" w14:textId="77777777" w:rsidR="001E2274" w:rsidRDefault="001E2274" w:rsidP="00890AB8">
      <w:pPr>
        <w:rPr>
          <w:b w:val="0"/>
          <w:bCs w:val="0"/>
          <w:caps/>
          <w:sz w:val="24"/>
          <w:szCs w:val="24"/>
          <w:rtl/>
        </w:rPr>
      </w:pPr>
    </w:p>
    <w:p w14:paraId="0A06FEF1" w14:textId="77777777" w:rsidR="001E2274" w:rsidRDefault="005E0962" w:rsidP="00890AB8">
      <w:pPr>
        <w:rPr>
          <w:caps/>
          <w:sz w:val="24"/>
          <w:szCs w:val="24"/>
          <w:u w:val="single"/>
          <w:rtl/>
        </w:rPr>
      </w:pPr>
      <w:r w:rsidRPr="005E0962">
        <w:rPr>
          <w:rFonts w:hint="cs"/>
          <w:caps/>
          <w:sz w:val="24"/>
          <w:szCs w:val="24"/>
          <w:u w:val="single"/>
          <w:rtl/>
        </w:rPr>
        <w:t>מר משה ילמה - מזכירות הוועדה</w:t>
      </w:r>
      <w:r w:rsidR="001E2274">
        <w:rPr>
          <w:rFonts w:hint="cs"/>
          <w:caps/>
          <w:sz w:val="24"/>
          <w:szCs w:val="24"/>
          <w:u w:val="single"/>
          <w:rtl/>
        </w:rPr>
        <w:t>:</w:t>
      </w:r>
    </w:p>
    <w:p w14:paraId="63B44F26" w14:textId="34430441" w:rsidR="001E2274" w:rsidRDefault="00F42482" w:rsidP="00890AB8">
      <w:pPr>
        <w:rPr>
          <w:b w:val="0"/>
          <w:bCs w:val="0"/>
          <w:caps/>
          <w:sz w:val="24"/>
          <w:szCs w:val="24"/>
          <w:rtl/>
        </w:rPr>
      </w:pPr>
      <w:r>
        <w:rPr>
          <w:rFonts w:hint="cs"/>
          <w:b w:val="0"/>
          <w:bCs w:val="0"/>
          <w:caps/>
          <w:sz w:val="24"/>
          <w:szCs w:val="24"/>
          <w:rtl/>
        </w:rPr>
        <w:t xml:space="preserve">כן </w:t>
      </w:r>
    </w:p>
    <w:p w14:paraId="600F7C35" w14:textId="77777777" w:rsidR="001E2274" w:rsidRDefault="001E2274" w:rsidP="00890AB8">
      <w:pPr>
        <w:rPr>
          <w:b w:val="0"/>
          <w:bCs w:val="0"/>
          <w:caps/>
          <w:sz w:val="24"/>
          <w:szCs w:val="24"/>
          <w:rtl/>
        </w:rPr>
      </w:pPr>
    </w:p>
    <w:p w14:paraId="486E1B36" w14:textId="77777777" w:rsidR="001E2274" w:rsidRDefault="00D17364" w:rsidP="00890AB8">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5B7C0403" w14:textId="496F2869" w:rsidR="001E2274" w:rsidRDefault="00F42482" w:rsidP="00890AB8">
      <w:pPr>
        <w:rPr>
          <w:b w:val="0"/>
          <w:bCs w:val="0"/>
          <w:caps/>
          <w:sz w:val="24"/>
          <w:szCs w:val="24"/>
          <w:rtl/>
        </w:rPr>
      </w:pPr>
      <w:r>
        <w:rPr>
          <w:rFonts w:hint="cs"/>
          <w:b w:val="0"/>
          <w:bCs w:val="0"/>
          <w:caps/>
          <w:sz w:val="24"/>
          <w:szCs w:val="24"/>
          <w:rtl/>
        </w:rPr>
        <w:t xml:space="preserve">ופרוטוקול משמונה עשרה לשישי עשרים וחמש אנחנו מאשרים אותם. התוכניות הבאות אושרו לפי סעיף מאה ושמונה ג' לחוק התכנון והבנייה </w:t>
      </w:r>
      <w:r w:rsidR="00C5211E">
        <w:rPr>
          <w:rFonts w:hint="cs"/>
          <w:b w:val="0"/>
          <w:bCs w:val="0"/>
          <w:caps/>
          <w:sz w:val="24"/>
          <w:szCs w:val="24"/>
          <w:rtl/>
        </w:rPr>
        <w:t xml:space="preserve">בתום שלושים יום מתום המועד להגשת ההתנגדויות מאחר ולא הוגשו, התנגדויות בתום התקופה הקבועה בסעיף מאה ושתיים לחוק. 4051037910, 4071021773, 4091125434, </w:t>
      </w:r>
      <w:r w:rsidR="00C62317">
        <w:rPr>
          <w:rFonts w:hint="cs"/>
          <w:b w:val="0"/>
          <w:bCs w:val="0"/>
          <w:caps/>
          <w:sz w:val="24"/>
          <w:szCs w:val="24"/>
          <w:rtl/>
        </w:rPr>
        <w:t xml:space="preserve">4091153790, 4081002500, 4091153790, ו, 4091136092 ו, זהו אז אלה ההודעות שלי, נכון לרגע זה. ואנחנו אם כך, עוברים לתוכנית הראשונה אני אכניס את הצדדים </w:t>
      </w:r>
    </w:p>
    <w:p w14:paraId="4D1CF656" w14:textId="77777777" w:rsidR="001E2274" w:rsidRDefault="001E2274" w:rsidP="00890AB8">
      <w:pPr>
        <w:rPr>
          <w:b w:val="0"/>
          <w:bCs w:val="0"/>
          <w:caps/>
          <w:sz w:val="24"/>
          <w:szCs w:val="24"/>
          <w:rtl/>
        </w:rPr>
      </w:pPr>
    </w:p>
    <w:p w14:paraId="5BB108E8" w14:textId="77777777" w:rsidR="001E2274" w:rsidRDefault="00C35F75" w:rsidP="00890AB8">
      <w:pPr>
        <w:rPr>
          <w:b w:val="0"/>
          <w:bCs w:val="0"/>
          <w:caps/>
          <w:sz w:val="24"/>
          <w:szCs w:val="24"/>
          <w:rtl/>
        </w:rPr>
      </w:pPr>
      <w:r>
        <w:rPr>
          <w:rFonts w:hint="cs"/>
          <w:b w:val="0"/>
          <w:bCs w:val="0"/>
          <w:caps/>
          <w:sz w:val="24"/>
          <w:szCs w:val="24"/>
          <w:rtl/>
        </w:rPr>
        <w:t xml:space="preserve">(מדברים ביניהם) </w:t>
      </w:r>
    </w:p>
    <w:p w14:paraId="6B232F76" w14:textId="77777777" w:rsidR="001E2274" w:rsidRDefault="001E2274" w:rsidP="00890AB8">
      <w:pPr>
        <w:rPr>
          <w:b w:val="0"/>
          <w:bCs w:val="0"/>
          <w:caps/>
          <w:sz w:val="24"/>
          <w:szCs w:val="24"/>
          <w:rtl/>
        </w:rPr>
      </w:pPr>
    </w:p>
    <w:p w14:paraId="5B43D5C7" w14:textId="77777777" w:rsidR="001E2274" w:rsidRDefault="00D17364" w:rsidP="00890AB8">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236AA07F" w14:textId="4316C301" w:rsidR="001E2274" w:rsidRDefault="00C35F75" w:rsidP="00890AB8">
      <w:pPr>
        <w:rPr>
          <w:b w:val="0"/>
          <w:bCs w:val="0"/>
          <w:caps/>
          <w:sz w:val="24"/>
          <w:szCs w:val="24"/>
          <w:rtl/>
        </w:rPr>
      </w:pPr>
      <w:r>
        <w:rPr>
          <w:rFonts w:hint="cs"/>
          <w:b w:val="0"/>
          <w:bCs w:val="0"/>
          <w:caps/>
          <w:sz w:val="24"/>
          <w:szCs w:val="24"/>
          <w:rtl/>
        </w:rPr>
        <w:t xml:space="preserve">בוקר טוב לכולם אנחנו בתוכנית </w:t>
      </w:r>
      <w:r w:rsidRPr="00C35F75">
        <w:rPr>
          <w:b w:val="0"/>
          <w:bCs w:val="0"/>
          <w:caps/>
          <w:sz w:val="24"/>
          <w:szCs w:val="24"/>
          <w:rtl/>
        </w:rPr>
        <w:t>426-0785816. גז/מק/34/14 חולדה - תכנית שינויים באזור המגורים</w:t>
      </w:r>
      <w:r>
        <w:rPr>
          <w:rFonts w:hint="cs"/>
          <w:b w:val="0"/>
          <w:bCs w:val="0"/>
          <w:caps/>
          <w:sz w:val="24"/>
          <w:szCs w:val="24"/>
          <w:rtl/>
        </w:rPr>
        <w:t xml:space="preserve"> בבקשה מי מציג את התוכנית?</w:t>
      </w:r>
    </w:p>
    <w:p w14:paraId="3FE0A320" w14:textId="77777777" w:rsidR="001E2274" w:rsidRDefault="001E2274" w:rsidP="00890AB8">
      <w:pPr>
        <w:rPr>
          <w:b w:val="0"/>
          <w:bCs w:val="0"/>
          <w:caps/>
          <w:sz w:val="24"/>
          <w:szCs w:val="24"/>
          <w:rtl/>
        </w:rPr>
      </w:pPr>
    </w:p>
    <w:p w14:paraId="788C0CC7" w14:textId="77777777" w:rsidR="001E2274" w:rsidRDefault="003C3543" w:rsidP="00890AB8">
      <w:pPr>
        <w:rPr>
          <w:caps/>
          <w:sz w:val="24"/>
          <w:szCs w:val="24"/>
          <w:u w:val="single"/>
          <w:rtl/>
        </w:rPr>
      </w:pPr>
      <w:r w:rsidRPr="003C3543">
        <w:rPr>
          <w:rFonts w:hint="cs"/>
          <w:caps/>
          <w:sz w:val="24"/>
          <w:szCs w:val="24"/>
          <w:u w:val="single"/>
          <w:rtl/>
        </w:rPr>
        <w:t>מר אורי הראל - אדריכל עורך התוכנית</w:t>
      </w:r>
      <w:r w:rsidR="001E2274">
        <w:rPr>
          <w:rFonts w:hint="cs"/>
          <w:caps/>
          <w:sz w:val="24"/>
          <w:szCs w:val="24"/>
          <w:u w:val="single"/>
          <w:rtl/>
        </w:rPr>
        <w:t>:</w:t>
      </w:r>
    </w:p>
    <w:p w14:paraId="15ABDF08" w14:textId="546D1A05" w:rsidR="001E2274" w:rsidRDefault="00C35F75" w:rsidP="00890AB8">
      <w:pPr>
        <w:rPr>
          <w:b w:val="0"/>
          <w:bCs w:val="0"/>
          <w:caps/>
          <w:sz w:val="24"/>
          <w:szCs w:val="24"/>
          <w:rtl/>
        </w:rPr>
      </w:pPr>
      <w:r>
        <w:rPr>
          <w:rFonts w:hint="cs"/>
          <w:b w:val="0"/>
          <w:bCs w:val="0"/>
          <w:caps/>
          <w:sz w:val="24"/>
          <w:szCs w:val="24"/>
          <w:rtl/>
        </w:rPr>
        <w:t>אני אורי הראל (לא ברור) מתכננים</w:t>
      </w:r>
    </w:p>
    <w:p w14:paraId="27DED3C6" w14:textId="77777777" w:rsidR="001E2274" w:rsidRDefault="001E2274" w:rsidP="00890AB8">
      <w:pPr>
        <w:rPr>
          <w:b w:val="0"/>
          <w:bCs w:val="0"/>
          <w:caps/>
          <w:sz w:val="24"/>
          <w:szCs w:val="24"/>
          <w:rtl/>
        </w:rPr>
      </w:pPr>
    </w:p>
    <w:p w14:paraId="50DCF037" w14:textId="77777777" w:rsidR="001E2274" w:rsidRDefault="00D17364" w:rsidP="00890AB8">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0B9A6F7C" w14:textId="2FD31BC4" w:rsidR="001E2274" w:rsidRDefault="00C35F75" w:rsidP="00890AB8">
      <w:pPr>
        <w:rPr>
          <w:b w:val="0"/>
          <w:bCs w:val="0"/>
          <w:caps/>
          <w:sz w:val="24"/>
          <w:szCs w:val="24"/>
          <w:rtl/>
        </w:rPr>
      </w:pPr>
      <w:r>
        <w:rPr>
          <w:rFonts w:hint="cs"/>
          <w:b w:val="0"/>
          <w:bCs w:val="0"/>
          <w:caps/>
          <w:sz w:val="24"/>
          <w:szCs w:val="24"/>
          <w:rtl/>
        </w:rPr>
        <w:t xml:space="preserve">בבקשה </w:t>
      </w:r>
    </w:p>
    <w:p w14:paraId="2A6F21E8" w14:textId="77777777" w:rsidR="001E2274" w:rsidRDefault="001E2274" w:rsidP="00890AB8">
      <w:pPr>
        <w:rPr>
          <w:b w:val="0"/>
          <w:bCs w:val="0"/>
          <w:caps/>
          <w:sz w:val="24"/>
          <w:szCs w:val="24"/>
          <w:rtl/>
        </w:rPr>
      </w:pPr>
    </w:p>
    <w:p w14:paraId="3E0D7348" w14:textId="77777777" w:rsidR="001E2274" w:rsidRDefault="003C3543" w:rsidP="00890AB8">
      <w:pPr>
        <w:rPr>
          <w:caps/>
          <w:sz w:val="24"/>
          <w:szCs w:val="24"/>
          <w:u w:val="single"/>
          <w:rtl/>
        </w:rPr>
      </w:pPr>
      <w:r w:rsidRPr="003C3543">
        <w:rPr>
          <w:rFonts w:hint="cs"/>
          <w:caps/>
          <w:sz w:val="24"/>
          <w:szCs w:val="24"/>
          <w:u w:val="single"/>
          <w:rtl/>
        </w:rPr>
        <w:t>מר אורי הראל - אדריכל עורך התוכנית</w:t>
      </w:r>
      <w:r w:rsidR="001E2274">
        <w:rPr>
          <w:rFonts w:hint="cs"/>
          <w:caps/>
          <w:sz w:val="24"/>
          <w:szCs w:val="24"/>
          <w:u w:val="single"/>
          <w:rtl/>
        </w:rPr>
        <w:t>:</w:t>
      </w:r>
    </w:p>
    <w:p w14:paraId="27D34987" w14:textId="46F848CB" w:rsidR="001E2274" w:rsidRDefault="00C35F75" w:rsidP="00890AB8">
      <w:pPr>
        <w:rPr>
          <w:b w:val="0"/>
          <w:bCs w:val="0"/>
          <w:caps/>
          <w:sz w:val="24"/>
          <w:szCs w:val="24"/>
          <w:rtl/>
        </w:rPr>
      </w:pPr>
      <w:r>
        <w:rPr>
          <w:rFonts w:hint="cs"/>
          <w:b w:val="0"/>
          <w:bCs w:val="0"/>
          <w:caps/>
          <w:sz w:val="24"/>
          <w:szCs w:val="24"/>
          <w:rtl/>
        </w:rPr>
        <w:t>רגע אי אפשר ל, אי אפשר לשתף אז תפתחו</w:t>
      </w:r>
      <w:r w:rsidR="000F703D">
        <w:rPr>
          <w:rFonts w:hint="cs"/>
          <w:b w:val="0"/>
          <w:bCs w:val="0"/>
          <w:caps/>
          <w:sz w:val="24"/>
          <w:szCs w:val="24"/>
          <w:rtl/>
        </w:rPr>
        <w:t xml:space="preserve"> </w:t>
      </w:r>
      <w:r>
        <w:rPr>
          <w:rFonts w:hint="cs"/>
          <w:b w:val="0"/>
          <w:bCs w:val="0"/>
          <w:caps/>
          <w:sz w:val="24"/>
          <w:szCs w:val="24"/>
          <w:rtl/>
        </w:rPr>
        <w:t xml:space="preserve">את זה בבקשה </w:t>
      </w:r>
    </w:p>
    <w:p w14:paraId="047485FF" w14:textId="77777777" w:rsidR="001E2274" w:rsidRDefault="001E2274" w:rsidP="00890AB8">
      <w:pPr>
        <w:rPr>
          <w:b w:val="0"/>
          <w:bCs w:val="0"/>
          <w:caps/>
          <w:sz w:val="24"/>
          <w:szCs w:val="24"/>
          <w:rtl/>
        </w:rPr>
      </w:pPr>
    </w:p>
    <w:p w14:paraId="6618C556" w14:textId="77777777" w:rsidR="001E2274" w:rsidRDefault="00D17364" w:rsidP="00890AB8">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2F3AFBA2" w14:textId="250C5B56" w:rsidR="001E2274" w:rsidRDefault="00C35F75" w:rsidP="00890AB8">
      <w:pPr>
        <w:rPr>
          <w:b w:val="0"/>
          <w:bCs w:val="0"/>
          <w:caps/>
          <w:sz w:val="24"/>
          <w:szCs w:val="24"/>
          <w:rtl/>
        </w:rPr>
      </w:pPr>
      <w:r>
        <w:rPr>
          <w:rFonts w:hint="cs"/>
          <w:b w:val="0"/>
          <w:bCs w:val="0"/>
          <w:caps/>
          <w:sz w:val="24"/>
          <w:szCs w:val="24"/>
          <w:rtl/>
        </w:rPr>
        <w:t xml:space="preserve">הנה עוד רגע תוכל לשתף הנה עכשיו אתה יכול לשתף </w:t>
      </w:r>
    </w:p>
    <w:p w14:paraId="05452A68" w14:textId="77777777" w:rsidR="001E2274" w:rsidRDefault="001E2274" w:rsidP="00890AB8">
      <w:pPr>
        <w:rPr>
          <w:b w:val="0"/>
          <w:bCs w:val="0"/>
          <w:caps/>
          <w:sz w:val="24"/>
          <w:szCs w:val="24"/>
          <w:rtl/>
        </w:rPr>
      </w:pPr>
    </w:p>
    <w:p w14:paraId="35E21034" w14:textId="77777777" w:rsidR="001E2274" w:rsidRDefault="003C3543" w:rsidP="00890AB8">
      <w:pPr>
        <w:rPr>
          <w:caps/>
          <w:sz w:val="24"/>
          <w:szCs w:val="24"/>
          <w:u w:val="single"/>
          <w:rtl/>
        </w:rPr>
      </w:pPr>
      <w:r w:rsidRPr="003C3543">
        <w:rPr>
          <w:rFonts w:hint="cs"/>
          <w:caps/>
          <w:sz w:val="24"/>
          <w:szCs w:val="24"/>
          <w:u w:val="single"/>
          <w:rtl/>
        </w:rPr>
        <w:t>מר אורי הראל - אדריכל עורך התוכנית</w:t>
      </w:r>
      <w:r w:rsidR="001E2274">
        <w:rPr>
          <w:rFonts w:hint="cs"/>
          <w:caps/>
          <w:sz w:val="24"/>
          <w:szCs w:val="24"/>
          <w:u w:val="single"/>
          <w:rtl/>
        </w:rPr>
        <w:t>:</w:t>
      </w:r>
    </w:p>
    <w:p w14:paraId="65F8CDC9" w14:textId="5F575EF0" w:rsidR="001E2274" w:rsidRDefault="00C35F75" w:rsidP="00890AB8">
      <w:pPr>
        <w:rPr>
          <w:b w:val="0"/>
          <w:bCs w:val="0"/>
          <w:caps/>
          <w:sz w:val="24"/>
          <w:szCs w:val="24"/>
          <w:rtl/>
        </w:rPr>
      </w:pPr>
      <w:r>
        <w:rPr>
          <w:rFonts w:hint="cs"/>
          <w:b w:val="0"/>
          <w:bCs w:val="0"/>
          <w:caps/>
          <w:sz w:val="24"/>
          <w:szCs w:val="24"/>
          <w:rtl/>
        </w:rPr>
        <w:t>אתם רואים את המסך שלי?</w:t>
      </w:r>
    </w:p>
    <w:p w14:paraId="4978960C" w14:textId="77777777" w:rsidR="001E2274" w:rsidRDefault="001E2274" w:rsidP="00890AB8">
      <w:pPr>
        <w:rPr>
          <w:b w:val="0"/>
          <w:bCs w:val="0"/>
          <w:caps/>
          <w:sz w:val="24"/>
          <w:szCs w:val="24"/>
          <w:rtl/>
        </w:rPr>
      </w:pPr>
    </w:p>
    <w:p w14:paraId="2543A7A2" w14:textId="77777777" w:rsidR="001E2274" w:rsidRDefault="00D17364" w:rsidP="00890AB8">
      <w:pPr>
        <w:rPr>
          <w:caps/>
          <w:sz w:val="24"/>
          <w:szCs w:val="24"/>
          <w:u w:val="single"/>
          <w:rtl/>
        </w:rPr>
      </w:pPr>
      <w:r w:rsidRPr="00D17364">
        <w:rPr>
          <w:rFonts w:hint="cs"/>
          <w:caps/>
          <w:sz w:val="24"/>
          <w:szCs w:val="24"/>
          <w:u w:val="single"/>
          <w:rtl/>
        </w:rPr>
        <w:lastRenderedPageBreak/>
        <w:t>יושב ראש הוועדה המחוזית - מר מיכה גדרון</w:t>
      </w:r>
      <w:r w:rsidR="001E2274">
        <w:rPr>
          <w:rFonts w:hint="cs"/>
          <w:caps/>
          <w:sz w:val="24"/>
          <w:szCs w:val="24"/>
          <w:u w:val="single"/>
          <w:rtl/>
        </w:rPr>
        <w:t>:</w:t>
      </w:r>
    </w:p>
    <w:p w14:paraId="6A58D57E" w14:textId="3C946DC3" w:rsidR="001E2274" w:rsidRDefault="00C35F75" w:rsidP="00890AB8">
      <w:pPr>
        <w:rPr>
          <w:b w:val="0"/>
          <w:bCs w:val="0"/>
          <w:caps/>
          <w:sz w:val="24"/>
          <w:szCs w:val="24"/>
          <w:rtl/>
        </w:rPr>
      </w:pPr>
      <w:r>
        <w:rPr>
          <w:rFonts w:hint="cs"/>
          <w:b w:val="0"/>
          <w:bCs w:val="0"/>
          <w:caps/>
          <w:sz w:val="24"/>
          <w:szCs w:val="24"/>
          <w:rtl/>
        </w:rPr>
        <w:t xml:space="preserve">כן </w:t>
      </w:r>
    </w:p>
    <w:p w14:paraId="32212207" w14:textId="77777777" w:rsidR="001E2274" w:rsidRDefault="001E2274" w:rsidP="00890AB8">
      <w:pPr>
        <w:rPr>
          <w:b w:val="0"/>
          <w:bCs w:val="0"/>
          <w:caps/>
          <w:sz w:val="24"/>
          <w:szCs w:val="24"/>
          <w:rtl/>
        </w:rPr>
      </w:pPr>
    </w:p>
    <w:p w14:paraId="47AD7865" w14:textId="77777777" w:rsidR="001E2274" w:rsidRDefault="003C3543" w:rsidP="00EA4052">
      <w:pPr>
        <w:rPr>
          <w:caps/>
          <w:sz w:val="24"/>
          <w:szCs w:val="24"/>
          <w:u w:val="single"/>
          <w:rtl/>
        </w:rPr>
      </w:pPr>
      <w:r w:rsidRPr="003C3543">
        <w:rPr>
          <w:rFonts w:hint="cs"/>
          <w:caps/>
          <w:sz w:val="24"/>
          <w:szCs w:val="24"/>
          <w:u w:val="single"/>
          <w:rtl/>
        </w:rPr>
        <w:t>מר אורי הראל - אדריכל עורך התוכנית</w:t>
      </w:r>
      <w:r w:rsidR="001E2274">
        <w:rPr>
          <w:rFonts w:hint="cs"/>
          <w:caps/>
          <w:sz w:val="24"/>
          <w:szCs w:val="24"/>
          <w:u w:val="single"/>
          <w:rtl/>
        </w:rPr>
        <w:t>:</w:t>
      </w:r>
    </w:p>
    <w:p w14:paraId="5C1B5172" w14:textId="2F82CADE" w:rsidR="001E2274" w:rsidRDefault="00C35F75" w:rsidP="00EA4052">
      <w:pPr>
        <w:rPr>
          <w:b w:val="0"/>
          <w:bCs w:val="0"/>
          <w:caps/>
          <w:sz w:val="24"/>
          <w:szCs w:val="24"/>
          <w:rtl/>
        </w:rPr>
      </w:pPr>
      <w:r>
        <w:rPr>
          <w:rFonts w:hint="cs"/>
          <w:b w:val="0"/>
          <w:bCs w:val="0"/>
          <w:caps/>
          <w:sz w:val="24"/>
          <w:szCs w:val="24"/>
          <w:rtl/>
        </w:rPr>
        <w:t xml:space="preserve">אוקיי טוב, אז ככה רקע, המטרת התוכנית זה חלוקת אזור המגורים המרכזי של הקיבוץ לתאי שטח לצורך שיוך דירות, דיוק שבילים וגבולות יעודים. התוכנית התוכנית כוללת שלושה, שלוש קומות מגורים, שכונה ותיקה שכונת בנים, ושכונת לוטם, סך - הכל מאתיים שישים ושתיים יחידות קבע וארבעים ושתיים יחידות קטנות, שטחה מאה שישים דונם. זה סדר, השתלשלות העניינים החלטת הפקדה על - ידי המקומית נערכה כתוכנית בסמכות מקומית כאמור ב, החלטה להפקדה מאי עשרים ושלוש פרסום הפקדה יוני עשרים וארבע, התנגדות עצמית של הקיבוץ אוגוסט עשרים וארבע, נקבעה כטעונה אישור השר גם באוגוסט עשרים וארבע, הוועדה המקומית החליטה להמליץ בפני המחוזית על אימוץ הליכים באוקטובר עשרים וארבע, הייתה ישיבת הכנה עם המחוזית לקראת עם לשכת התכנון לקראת אימוץ הליכים בינואר עשרים וחמש. זה מסמך התנגדות עצמית שהקיבוץ הגיש באוגוסט עשרים וארבע, הוא נוגע לחלוקת זכויות הבנייה, ללא שינוי, חלוקה קצת שונה, הערות שהתקבלו מ, מדיירים זה נושא אחד. הנושא השני זה דרישה להעביר זכויות בנייה ליחידות דיור עתידיות, שלא קיימות, להעביר את זה מאזור שסמוך לאזור מבני המשק לאזור אחר. זה מסמך הבדיקה לפי מאה ותשע התוכנית בסמכות מחוזית, בגלל הנושא של הצרכת שטחים שהם לא ברצף. בהתאם לזה המקומית המליצה כאמור על אימוץ הליכים. עכשיו אני עובר ברשותכם בקצרה על המסמכים. המצב המאושר במבט כללי רק אני עובר ככה עם ה, סמן על גבול התוכנית הוא בעצם כולל את אזור המגורים הוותיק של הקיבוץ, הוא לא כולל את שכונת ה, הרחבה מצפון של מאה שלושים ושמונה יחידות, אגב זה מאתיים שישים ושתיים פלוס מאה שלושים ושמונה מביא אותנו לארבע מאות לפי לוח שתיים. אנחנו רואים פה בשוליים גם שטחי משק ותעשייה תכף אני אסביר על זה במפורט. זה זום אין על ה, על המצב המאושר בעצם אתם רואים שהוא כולל פה את אזור המגורים הוותיק, עם שבילים שסומנו כזיקות הנאה שמובילים ל, שטחים ציבוריים לשטחים החומים בעצם יש פה חלוקה במקור רק לתאי שטח גדולים משותפים והחלוקה שאנחנו מבצעים לצרכי שיוך והיא כוללת בשוליים קצת שטחי משק ותעשייה שתכף אסביר עליהם כאמור, מצב מוצע גיליון כללי מגורים משק תעשייה וטיפונת ספורט תכף נדבר על זה. גיליון צפוני, גיליון דרומי, אתם רואים פה את כל החלוקה למגרשים לצרכי שיוך. זו טבלת השטחים מצב מאושר מצב מוצע. וכאן אני מציג במפורט את חילופי השטחים במסגרת התוכנית ממש בקצרה, מצב מאושר מימין, מצב מוצע משמאל. ראשית יש לנו פה, אזור מבנה משק שהופך להיות אזור מגורים. אנחנו בעצם מצריכים את השטח הזה משום שיש לנו שטח אחר שתכף אציג אותו שהוא ביעוד מגורים אבל בפועל הוא משמש למבנה משק ולכן עשינו את ההצרכה. אנחנו לוקחים פה פרוסת שטח צמוד לשטח הצהוב והופכים אותו למגורים, זה כנגד ההצרכה בכיוון ההפוך, בגלל שטח, ש, צבוע כ, שטח מגורים. בפועל הוא שטח מבנה משק ולכן אנחנו מסמנים אותו כמבנה משק. יש פה עוד שטח כזה, עוד שטחים שנצבעו כמגורים בפועל הם מבני משק אנחנו מסדירים אותם ו, עוד נושא שקשור לתעשייה יש פה שטח שמשמש בפועל מפעל, הוא לא מבני משק ואנחנו הופכים אותו לתעשייה על - ידי הצרכה של השטח הקטן הזה שנמצא מצפון ובפועל הוא מבני משק ועל ידי זה מסדרים את כל היעודים ש, בסביבת אזור המגורים. דבר אחרון יש פה איזה שארית קטנה גם מתוכנית ישנה, ממש פרוסה שלא ניתנת לניצול של ספורט ואנחנו מצמידים אותה לאזור הספורט המאושר שנמצא ממערב. נושא אחרון שקשור לשטחים זה הגדלה נקודתית של מבני ציבור לפי מבנים קיימים בפועל, יש פה מבנים ש, כשנעשתה התוכנית הם לא או שהם לא היו או שזה לא היה מדויק, או שהמבנים גדלו לאחר מכן, והגדלנו את המגרש לפי המבנים. וגם דייקנו תוואים של שבילים בהתאם למצב הקיים זה הכל, אם יש שאלות נשמח לענות, בבקשה </w:t>
      </w:r>
    </w:p>
    <w:p w14:paraId="3C232DF3" w14:textId="77777777" w:rsidR="001E2274" w:rsidRDefault="001E2274" w:rsidP="00EA4052">
      <w:pPr>
        <w:rPr>
          <w:b w:val="0"/>
          <w:bCs w:val="0"/>
          <w:caps/>
          <w:sz w:val="24"/>
          <w:szCs w:val="24"/>
          <w:rtl/>
        </w:rPr>
      </w:pPr>
    </w:p>
    <w:p w14:paraId="7D790BD3" w14:textId="77777777" w:rsidR="001E2274" w:rsidRDefault="007316D3" w:rsidP="00EA4052">
      <w:pPr>
        <w:rPr>
          <w:caps/>
          <w:sz w:val="24"/>
          <w:szCs w:val="24"/>
          <w:u w:val="single"/>
          <w:rtl/>
        </w:rPr>
      </w:pPr>
      <w:r w:rsidRPr="007316D3">
        <w:rPr>
          <w:rFonts w:hint="cs"/>
          <w:caps/>
          <w:sz w:val="24"/>
          <w:szCs w:val="24"/>
          <w:u w:val="single"/>
          <w:rtl/>
        </w:rPr>
        <w:t>גב</w:t>
      </w:r>
      <w:r w:rsidRPr="007316D3">
        <w:rPr>
          <w:caps/>
          <w:sz w:val="24"/>
          <w:szCs w:val="24"/>
          <w:u w:val="single"/>
          <w:rtl/>
        </w:rPr>
        <w:t>'</w:t>
      </w:r>
      <w:r w:rsidRPr="007316D3">
        <w:rPr>
          <w:rFonts w:hint="cs"/>
          <w:caps/>
          <w:sz w:val="24"/>
          <w:szCs w:val="24"/>
          <w:u w:val="single"/>
          <w:rtl/>
        </w:rPr>
        <w:t xml:space="preserve"> רותי ברבי - נציגת לשכת התכנון</w:t>
      </w:r>
      <w:r w:rsidR="001E2274">
        <w:rPr>
          <w:rFonts w:hint="cs"/>
          <w:caps/>
          <w:sz w:val="24"/>
          <w:szCs w:val="24"/>
          <w:u w:val="single"/>
          <w:rtl/>
        </w:rPr>
        <w:t>:</w:t>
      </w:r>
    </w:p>
    <w:p w14:paraId="5291BBC9" w14:textId="64F09B0C" w:rsidR="001E2274" w:rsidRDefault="00EA4052" w:rsidP="00EA4052">
      <w:pPr>
        <w:rPr>
          <w:b w:val="0"/>
          <w:bCs w:val="0"/>
          <w:caps/>
          <w:sz w:val="24"/>
          <w:szCs w:val="24"/>
          <w:rtl/>
        </w:rPr>
      </w:pPr>
      <w:r>
        <w:rPr>
          <w:rFonts w:hint="cs"/>
          <w:b w:val="0"/>
          <w:bCs w:val="0"/>
          <w:caps/>
          <w:sz w:val="24"/>
          <w:szCs w:val="24"/>
          <w:rtl/>
        </w:rPr>
        <w:t xml:space="preserve">לא, אורי הצגת את הנושא של אזור הספורט שהופך למגורים ... </w:t>
      </w:r>
    </w:p>
    <w:p w14:paraId="2CA6A117" w14:textId="77777777" w:rsidR="001E2274" w:rsidRDefault="001E2274" w:rsidP="00EA4052">
      <w:pPr>
        <w:rPr>
          <w:b w:val="0"/>
          <w:bCs w:val="0"/>
          <w:caps/>
          <w:sz w:val="24"/>
          <w:szCs w:val="24"/>
          <w:rtl/>
        </w:rPr>
      </w:pPr>
    </w:p>
    <w:p w14:paraId="2DF1A3E6" w14:textId="77777777" w:rsidR="001E2274" w:rsidRDefault="0044432A" w:rsidP="00EA4052">
      <w:pPr>
        <w:rPr>
          <w:caps/>
          <w:sz w:val="24"/>
          <w:szCs w:val="24"/>
          <w:u w:val="single"/>
          <w:rtl/>
        </w:rPr>
      </w:pPr>
      <w:r w:rsidRPr="0044432A">
        <w:rPr>
          <w:rFonts w:hint="cs"/>
          <w:caps/>
          <w:sz w:val="24"/>
          <w:szCs w:val="24"/>
          <w:u w:val="single"/>
          <w:rtl/>
        </w:rPr>
        <w:t>גב</w:t>
      </w:r>
      <w:r w:rsidRPr="0044432A">
        <w:rPr>
          <w:caps/>
          <w:sz w:val="24"/>
          <w:szCs w:val="24"/>
          <w:u w:val="single"/>
          <w:rtl/>
        </w:rPr>
        <w:t>'</w:t>
      </w:r>
      <w:r w:rsidRPr="0044432A">
        <w:rPr>
          <w:rFonts w:hint="cs"/>
          <w:caps/>
          <w:sz w:val="24"/>
          <w:szCs w:val="24"/>
          <w:u w:val="single"/>
          <w:rtl/>
        </w:rPr>
        <w:t xml:space="preserve"> תמי ראם וגנר - נציגת לשכת התכנון</w:t>
      </w:r>
      <w:r w:rsidR="001E2274">
        <w:rPr>
          <w:rFonts w:hint="cs"/>
          <w:caps/>
          <w:sz w:val="24"/>
          <w:szCs w:val="24"/>
          <w:u w:val="single"/>
          <w:rtl/>
        </w:rPr>
        <w:t>:</w:t>
      </w:r>
    </w:p>
    <w:p w14:paraId="6B9D0D98" w14:textId="27C79025" w:rsidR="001E2274" w:rsidRDefault="00EA4052" w:rsidP="00EA4052">
      <w:pPr>
        <w:rPr>
          <w:b w:val="0"/>
          <w:bCs w:val="0"/>
          <w:caps/>
          <w:sz w:val="24"/>
          <w:szCs w:val="24"/>
          <w:rtl/>
        </w:rPr>
      </w:pPr>
      <w:r>
        <w:rPr>
          <w:rFonts w:hint="cs"/>
          <w:b w:val="0"/>
          <w:bCs w:val="0"/>
          <w:caps/>
          <w:sz w:val="24"/>
          <w:szCs w:val="24"/>
          <w:rtl/>
        </w:rPr>
        <w:t>אנחנו</w:t>
      </w:r>
      <w:r w:rsidR="000F703D">
        <w:rPr>
          <w:rFonts w:hint="cs"/>
          <w:b w:val="0"/>
          <w:bCs w:val="0"/>
          <w:caps/>
          <w:sz w:val="24"/>
          <w:szCs w:val="24"/>
          <w:rtl/>
        </w:rPr>
        <w:t xml:space="preserve"> </w:t>
      </w:r>
      <w:r>
        <w:rPr>
          <w:rFonts w:hint="cs"/>
          <w:b w:val="0"/>
          <w:bCs w:val="0"/>
          <w:caps/>
          <w:sz w:val="24"/>
          <w:szCs w:val="24"/>
          <w:rtl/>
        </w:rPr>
        <w:t xml:space="preserve">לא ראינו את זה </w:t>
      </w:r>
    </w:p>
    <w:p w14:paraId="0F7EB2B8" w14:textId="77777777" w:rsidR="001E2274" w:rsidRDefault="001E2274" w:rsidP="00EA4052">
      <w:pPr>
        <w:rPr>
          <w:b w:val="0"/>
          <w:bCs w:val="0"/>
          <w:caps/>
          <w:sz w:val="24"/>
          <w:szCs w:val="24"/>
          <w:rtl/>
        </w:rPr>
      </w:pPr>
    </w:p>
    <w:p w14:paraId="145A13C6" w14:textId="77777777" w:rsidR="001E2274" w:rsidRDefault="007316D3" w:rsidP="00EA4052">
      <w:pPr>
        <w:rPr>
          <w:caps/>
          <w:sz w:val="24"/>
          <w:szCs w:val="24"/>
          <w:u w:val="single"/>
          <w:rtl/>
        </w:rPr>
      </w:pPr>
      <w:r w:rsidRPr="007316D3">
        <w:rPr>
          <w:rFonts w:hint="cs"/>
          <w:caps/>
          <w:sz w:val="24"/>
          <w:szCs w:val="24"/>
          <w:u w:val="single"/>
          <w:rtl/>
        </w:rPr>
        <w:t>גב</w:t>
      </w:r>
      <w:r w:rsidRPr="007316D3">
        <w:rPr>
          <w:caps/>
          <w:sz w:val="24"/>
          <w:szCs w:val="24"/>
          <w:u w:val="single"/>
          <w:rtl/>
        </w:rPr>
        <w:t>'</w:t>
      </w:r>
      <w:r w:rsidRPr="007316D3">
        <w:rPr>
          <w:rFonts w:hint="cs"/>
          <w:caps/>
          <w:sz w:val="24"/>
          <w:szCs w:val="24"/>
          <w:u w:val="single"/>
          <w:rtl/>
        </w:rPr>
        <w:t xml:space="preserve"> רותי ברבי - נציגת לשכת התכנון</w:t>
      </w:r>
      <w:r w:rsidR="001E2274">
        <w:rPr>
          <w:rFonts w:hint="cs"/>
          <w:caps/>
          <w:sz w:val="24"/>
          <w:szCs w:val="24"/>
          <w:u w:val="single"/>
          <w:rtl/>
        </w:rPr>
        <w:t>:</w:t>
      </w:r>
    </w:p>
    <w:p w14:paraId="01ADF9AF" w14:textId="2A297AD5" w:rsidR="001E2274" w:rsidRDefault="00EA4052" w:rsidP="00EA4052">
      <w:pPr>
        <w:rPr>
          <w:b w:val="0"/>
          <w:bCs w:val="0"/>
          <w:caps/>
          <w:sz w:val="24"/>
          <w:szCs w:val="24"/>
          <w:rtl/>
        </w:rPr>
      </w:pPr>
      <w:r>
        <w:rPr>
          <w:rFonts w:hint="cs"/>
          <w:b w:val="0"/>
          <w:bCs w:val="0"/>
          <w:caps/>
          <w:sz w:val="24"/>
          <w:szCs w:val="24"/>
          <w:rtl/>
        </w:rPr>
        <w:t xml:space="preserve">זה את זה לא ראינו ב, במה שהוצג בפנינו, זה משהו שלא הוצג לנו </w:t>
      </w:r>
    </w:p>
    <w:p w14:paraId="0A9AFBA3" w14:textId="77777777" w:rsidR="001E2274" w:rsidRDefault="001E2274" w:rsidP="00EA4052">
      <w:pPr>
        <w:rPr>
          <w:b w:val="0"/>
          <w:bCs w:val="0"/>
          <w:caps/>
          <w:sz w:val="24"/>
          <w:szCs w:val="24"/>
          <w:rtl/>
        </w:rPr>
      </w:pPr>
    </w:p>
    <w:p w14:paraId="6DD618DF" w14:textId="77777777" w:rsidR="001E2274" w:rsidRDefault="0044432A" w:rsidP="00EA4052">
      <w:pPr>
        <w:rPr>
          <w:caps/>
          <w:sz w:val="24"/>
          <w:szCs w:val="24"/>
          <w:u w:val="single"/>
          <w:rtl/>
        </w:rPr>
      </w:pPr>
      <w:r w:rsidRPr="0044432A">
        <w:rPr>
          <w:rFonts w:hint="cs"/>
          <w:caps/>
          <w:sz w:val="24"/>
          <w:szCs w:val="24"/>
          <w:u w:val="single"/>
          <w:rtl/>
        </w:rPr>
        <w:t>גב</w:t>
      </w:r>
      <w:r w:rsidRPr="0044432A">
        <w:rPr>
          <w:caps/>
          <w:sz w:val="24"/>
          <w:szCs w:val="24"/>
          <w:u w:val="single"/>
          <w:rtl/>
        </w:rPr>
        <w:t>'</w:t>
      </w:r>
      <w:r w:rsidRPr="0044432A">
        <w:rPr>
          <w:rFonts w:hint="cs"/>
          <w:caps/>
          <w:sz w:val="24"/>
          <w:szCs w:val="24"/>
          <w:u w:val="single"/>
          <w:rtl/>
        </w:rPr>
        <w:t xml:space="preserve"> תמי ראם וגנר - נציגת לשכת התכנון</w:t>
      </w:r>
      <w:r w:rsidR="001E2274">
        <w:rPr>
          <w:rFonts w:hint="cs"/>
          <w:caps/>
          <w:sz w:val="24"/>
          <w:szCs w:val="24"/>
          <w:u w:val="single"/>
          <w:rtl/>
        </w:rPr>
        <w:t>:</w:t>
      </w:r>
    </w:p>
    <w:p w14:paraId="46B49D1E" w14:textId="5EB556F7" w:rsidR="001E2274" w:rsidRDefault="00EA4052" w:rsidP="00EA4052">
      <w:pPr>
        <w:rPr>
          <w:b w:val="0"/>
          <w:bCs w:val="0"/>
          <w:caps/>
          <w:sz w:val="24"/>
          <w:szCs w:val="24"/>
          <w:rtl/>
        </w:rPr>
      </w:pPr>
      <w:r>
        <w:rPr>
          <w:rFonts w:hint="cs"/>
          <w:b w:val="0"/>
          <w:bCs w:val="0"/>
          <w:caps/>
          <w:sz w:val="24"/>
          <w:szCs w:val="24"/>
          <w:rtl/>
        </w:rPr>
        <w:t xml:space="preserve">אתה יכול להראות את זה עוד פעם את הספורט? </w:t>
      </w:r>
    </w:p>
    <w:p w14:paraId="76B457EE" w14:textId="77777777" w:rsidR="001E2274" w:rsidRDefault="001E2274" w:rsidP="00EA4052">
      <w:pPr>
        <w:rPr>
          <w:b w:val="0"/>
          <w:bCs w:val="0"/>
          <w:caps/>
          <w:sz w:val="24"/>
          <w:szCs w:val="24"/>
          <w:rtl/>
        </w:rPr>
      </w:pPr>
    </w:p>
    <w:p w14:paraId="0F521899" w14:textId="77777777" w:rsidR="001E2274" w:rsidRDefault="003C3543" w:rsidP="00EA4052">
      <w:pPr>
        <w:rPr>
          <w:caps/>
          <w:sz w:val="24"/>
          <w:szCs w:val="24"/>
          <w:u w:val="single"/>
          <w:rtl/>
        </w:rPr>
      </w:pPr>
      <w:r w:rsidRPr="003C3543">
        <w:rPr>
          <w:rFonts w:hint="cs"/>
          <w:caps/>
          <w:sz w:val="24"/>
          <w:szCs w:val="24"/>
          <w:u w:val="single"/>
          <w:rtl/>
        </w:rPr>
        <w:t>מר אורי הראל - אדריכל עורך התוכנית</w:t>
      </w:r>
      <w:r w:rsidR="001E2274">
        <w:rPr>
          <w:rFonts w:hint="cs"/>
          <w:caps/>
          <w:sz w:val="24"/>
          <w:szCs w:val="24"/>
          <w:u w:val="single"/>
          <w:rtl/>
        </w:rPr>
        <w:t>:</w:t>
      </w:r>
    </w:p>
    <w:p w14:paraId="5B89CC01" w14:textId="4985065E" w:rsidR="001E2274" w:rsidRDefault="00EA4052" w:rsidP="00EA4052">
      <w:pPr>
        <w:rPr>
          <w:b w:val="0"/>
          <w:bCs w:val="0"/>
          <w:caps/>
          <w:sz w:val="24"/>
          <w:szCs w:val="24"/>
          <w:rtl/>
        </w:rPr>
      </w:pPr>
      <w:r>
        <w:rPr>
          <w:rFonts w:hint="cs"/>
          <w:b w:val="0"/>
          <w:bCs w:val="0"/>
          <w:caps/>
          <w:sz w:val="24"/>
          <w:szCs w:val="24"/>
          <w:rtl/>
        </w:rPr>
        <w:t>זו אותה מצגת שהצגתי בפניכם בינואר עשרים וחמש אני אני חוזר ואני אראה את זה במצב המאושר יש פה מצב קצת משונה, שאריות מתוכניות ישנות אני אני ממש אגדיל את זה פה, זה האזור יש פה ממש חוט השערה של אזור ספורט אני לא נכנס עכשיו למה זה ככה אבל זה המצב המאושר זה שארית שבפועל מקשה על ניצול מגרשים שחולקו פה והופיעו בתוכנית בינוי מאושרת, ובעצם השטח הזה אי אפשר להתרחב אליו, אי אפשר להשתמש בו, הוא לעולם לא ישמש לספורט ולכן עשינו הצרכה והצמדנו אותו כאן בשוליים כך שהוא בעצם מרחיב את אזור הספורט הקיים, זה העניין</w:t>
      </w:r>
    </w:p>
    <w:p w14:paraId="7F9E3CBE" w14:textId="77777777" w:rsidR="001E2274" w:rsidRDefault="001E2274" w:rsidP="00EA4052">
      <w:pPr>
        <w:rPr>
          <w:b w:val="0"/>
          <w:bCs w:val="0"/>
          <w:caps/>
          <w:sz w:val="24"/>
          <w:szCs w:val="24"/>
          <w:rtl/>
        </w:rPr>
      </w:pPr>
    </w:p>
    <w:p w14:paraId="4A671964" w14:textId="77777777" w:rsidR="001E2274" w:rsidRDefault="000A5C33" w:rsidP="00EA4052">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3BB08AEE" w14:textId="5B864DE4" w:rsidR="001E2274" w:rsidRDefault="00495C3D" w:rsidP="00EA4052">
      <w:pPr>
        <w:rPr>
          <w:b w:val="0"/>
          <w:bCs w:val="0"/>
          <w:caps/>
          <w:sz w:val="24"/>
          <w:szCs w:val="24"/>
          <w:rtl/>
        </w:rPr>
      </w:pPr>
      <w:r>
        <w:rPr>
          <w:rFonts w:hint="cs"/>
          <w:b w:val="0"/>
          <w:bCs w:val="0"/>
          <w:caps/>
          <w:sz w:val="24"/>
          <w:szCs w:val="24"/>
          <w:rtl/>
        </w:rPr>
        <w:t xml:space="preserve">כן </w:t>
      </w:r>
    </w:p>
    <w:p w14:paraId="748D4BD1" w14:textId="77777777" w:rsidR="001E2274" w:rsidRDefault="001E2274" w:rsidP="00EA4052">
      <w:pPr>
        <w:rPr>
          <w:b w:val="0"/>
          <w:bCs w:val="0"/>
          <w:caps/>
          <w:sz w:val="24"/>
          <w:szCs w:val="24"/>
          <w:rtl/>
        </w:rPr>
      </w:pPr>
    </w:p>
    <w:p w14:paraId="455302AE" w14:textId="77777777" w:rsidR="001E2274" w:rsidRDefault="003C3543" w:rsidP="00EA4052">
      <w:pPr>
        <w:rPr>
          <w:caps/>
          <w:sz w:val="24"/>
          <w:szCs w:val="24"/>
          <w:u w:val="single"/>
          <w:rtl/>
        </w:rPr>
      </w:pPr>
      <w:r w:rsidRPr="003C3543">
        <w:rPr>
          <w:rFonts w:hint="cs"/>
          <w:caps/>
          <w:sz w:val="24"/>
          <w:szCs w:val="24"/>
          <w:u w:val="single"/>
          <w:rtl/>
        </w:rPr>
        <w:t>מר אורי הראל - אדריכל עורך התוכנית</w:t>
      </w:r>
      <w:r w:rsidR="001E2274">
        <w:rPr>
          <w:rFonts w:hint="cs"/>
          <w:caps/>
          <w:sz w:val="24"/>
          <w:szCs w:val="24"/>
          <w:u w:val="single"/>
          <w:rtl/>
        </w:rPr>
        <w:t>:</w:t>
      </w:r>
    </w:p>
    <w:p w14:paraId="7058C8F9" w14:textId="7045EAF1" w:rsidR="001E2274" w:rsidRDefault="00495C3D" w:rsidP="00EA4052">
      <w:pPr>
        <w:rPr>
          <w:b w:val="0"/>
          <w:bCs w:val="0"/>
          <w:caps/>
          <w:sz w:val="24"/>
          <w:szCs w:val="24"/>
          <w:rtl/>
        </w:rPr>
      </w:pPr>
      <w:r>
        <w:rPr>
          <w:rFonts w:hint="cs"/>
          <w:b w:val="0"/>
          <w:bCs w:val="0"/>
          <w:caps/>
          <w:sz w:val="24"/>
          <w:szCs w:val="24"/>
          <w:rtl/>
        </w:rPr>
        <w:t>מדובר ממש ב, בפרוסת שטח מאוד מאוד קטנה אפשר לראות את זה ב, בשטחים שסימנתי המדובר על שטח ספורט של שלוש מאות ארבעים מטר</w:t>
      </w:r>
      <w:r w:rsidR="000F703D">
        <w:rPr>
          <w:rFonts w:hint="cs"/>
          <w:b w:val="0"/>
          <w:bCs w:val="0"/>
          <w:caps/>
          <w:sz w:val="24"/>
          <w:szCs w:val="24"/>
          <w:rtl/>
        </w:rPr>
        <w:t xml:space="preserve"> </w:t>
      </w:r>
      <w:r>
        <w:rPr>
          <w:rFonts w:hint="cs"/>
          <w:b w:val="0"/>
          <w:bCs w:val="0"/>
          <w:caps/>
          <w:sz w:val="24"/>
          <w:szCs w:val="24"/>
          <w:rtl/>
        </w:rPr>
        <w:t xml:space="preserve">... </w:t>
      </w:r>
    </w:p>
    <w:p w14:paraId="6BA2886F" w14:textId="77777777" w:rsidR="001E2274" w:rsidRDefault="001E2274" w:rsidP="00EA4052">
      <w:pPr>
        <w:rPr>
          <w:b w:val="0"/>
          <w:bCs w:val="0"/>
          <w:caps/>
          <w:sz w:val="24"/>
          <w:szCs w:val="24"/>
          <w:rtl/>
        </w:rPr>
      </w:pPr>
    </w:p>
    <w:p w14:paraId="75D35AB3" w14:textId="77777777" w:rsidR="001E2274" w:rsidRDefault="000A5C33" w:rsidP="00EA4052">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63D185F7" w14:textId="1C9AB30A" w:rsidR="001E2274" w:rsidRDefault="00495C3D" w:rsidP="00EA4052">
      <w:pPr>
        <w:rPr>
          <w:b w:val="0"/>
          <w:bCs w:val="0"/>
          <w:caps/>
          <w:sz w:val="24"/>
          <w:szCs w:val="24"/>
          <w:rtl/>
        </w:rPr>
      </w:pPr>
      <w:r>
        <w:rPr>
          <w:rFonts w:hint="cs"/>
          <w:b w:val="0"/>
          <w:bCs w:val="0"/>
          <w:caps/>
          <w:sz w:val="24"/>
          <w:szCs w:val="24"/>
          <w:rtl/>
        </w:rPr>
        <w:t xml:space="preserve">כפי ש, </w:t>
      </w:r>
    </w:p>
    <w:p w14:paraId="5558FFBC" w14:textId="77777777" w:rsidR="001E2274" w:rsidRDefault="001E2274" w:rsidP="00EA4052">
      <w:pPr>
        <w:rPr>
          <w:b w:val="0"/>
          <w:bCs w:val="0"/>
          <w:caps/>
          <w:sz w:val="24"/>
          <w:szCs w:val="24"/>
          <w:rtl/>
        </w:rPr>
      </w:pPr>
    </w:p>
    <w:p w14:paraId="131DC760" w14:textId="77777777" w:rsidR="001E2274" w:rsidRDefault="003109B2" w:rsidP="00EA4052">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682AFE1A" w14:textId="484B7D96" w:rsidR="001E2274" w:rsidRDefault="000534FD" w:rsidP="00EA4052">
      <w:pPr>
        <w:rPr>
          <w:b w:val="0"/>
          <w:bCs w:val="0"/>
          <w:caps/>
          <w:sz w:val="24"/>
          <w:szCs w:val="24"/>
          <w:rtl/>
        </w:rPr>
      </w:pPr>
      <w:r>
        <w:rPr>
          <w:rFonts w:hint="cs"/>
          <w:b w:val="0"/>
          <w:bCs w:val="0"/>
          <w:caps/>
          <w:sz w:val="24"/>
          <w:szCs w:val="24"/>
          <w:rtl/>
        </w:rPr>
        <w:t>אפשר לשאול מספר שאלות?</w:t>
      </w:r>
    </w:p>
    <w:p w14:paraId="5257C169" w14:textId="77777777" w:rsidR="001E2274" w:rsidRDefault="001E2274" w:rsidP="00EA4052">
      <w:pPr>
        <w:rPr>
          <w:b w:val="0"/>
          <w:bCs w:val="0"/>
          <w:caps/>
          <w:sz w:val="24"/>
          <w:szCs w:val="24"/>
          <w:rtl/>
        </w:rPr>
      </w:pPr>
    </w:p>
    <w:p w14:paraId="713C62F5" w14:textId="77777777" w:rsidR="001E2274" w:rsidRDefault="000A5C33" w:rsidP="00EA4052">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546D7142" w14:textId="78766638" w:rsidR="001E2274" w:rsidRDefault="000534FD" w:rsidP="00EA4052">
      <w:pPr>
        <w:rPr>
          <w:b w:val="0"/>
          <w:bCs w:val="0"/>
          <w:caps/>
          <w:sz w:val="24"/>
          <w:szCs w:val="24"/>
          <w:rtl/>
        </w:rPr>
      </w:pPr>
      <w:r>
        <w:rPr>
          <w:rFonts w:hint="cs"/>
          <w:b w:val="0"/>
          <w:bCs w:val="0"/>
          <w:caps/>
          <w:sz w:val="24"/>
          <w:szCs w:val="24"/>
          <w:rtl/>
        </w:rPr>
        <w:t xml:space="preserve">שניה שניה התחלתי לדבר אבל נתקע לי הגרון קצת אבל סליחה </w:t>
      </w:r>
    </w:p>
    <w:p w14:paraId="0BA3CB7D" w14:textId="77777777" w:rsidR="001E2274" w:rsidRDefault="001E2274" w:rsidP="00EA4052">
      <w:pPr>
        <w:rPr>
          <w:b w:val="0"/>
          <w:bCs w:val="0"/>
          <w:caps/>
          <w:sz w:val="24"/>
          <w:szCs w:val="24"/>
          <w:rtl/>
        </w:rPr>
      </w:pPr>
    </w:p>
    <w:p w14:paraId="781CAF7B" w14:textId="77777777" w:rsidR="001E2274" w:rsidRDefault="003109B2" w:rsidP="00EA4052">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5A3DD173" w14:textId="34AD5182" w:rsidR="001E2274" w:rsidRDefault="000534FD" w:rsidP="00EA4052">
      <w:pPr>
        <w:rPr>
          <w:b w:val="0"/>
          <w:bCs w:val="0"/>
          <w:caps/>
          <w:sz w:val="24"/>
          <w:szCs w:val="24"/>
          <w:rtl/>
        </w:rPr>
      </w:pPr>
      <w:r>
        <w:rPr>
          <w:rFonts w:hint="cs"/>
          <w:b w:val="0"/>
          <w:bCs w:val="0"/>
          <w:caps/>
          <w:sz w:val="24"/>
          <w:szCs w:val="24"/>
          <w:rtl/>
        </w:rPr>
        <w:t>אז, בבקשה</w:t>
      </w:r>
    </w:p>
    <w:p w14:paraId="25C234EE" w14:textId="77777777" w:rsidR="001E2274" w:rsidRDefault="001E2274" w:rsidP="00EA4052">
      <w:pPr>
        <w:rPr>
          <w:b w:val="0"/>
          <w:bCs w:val="0"/>
          <w:caps/>
          <w:sz w:val="24"/>
          <w:szCs w:val="24"/>
          <w:rtl/>
        </w:rPr>
      </w:pPr>
    </w:p>
    <w:p w14:paraId="2B27E47D" w14:textId="77777777" w:rsidR="001E2274" w:rsidRDefault="000A5C33" w:rsidP="00EA4052">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6292EF40" w14:textId="7F84F7EB" w:rsidR="001E2274" w:rsidRDefault="000534FD" w:rsidP="00EA4052">
      <w:pPr>
        <w:rPr>
          <w:b w:val="0"/>
          <w:bCs w:val="0"/>
          <w:caps/>
          <w:sz w:val="24"/>
          <w:szCs w:val="24"/>
          <w:rtl/>
        </w:rPr>
      </w:pPr>
      <w:r>
        <w:rPr>
          <w:rFonts w:hint="cs"/>
          <w:b w:val="0"/>
          <w:bCs w:val="0"/>
          <w:caps/>
          <w:sz w:val="24"/>
          <w:szCs w:val="24"/>
          <w:rtl/>
        </w:rPr>
        <w:t>יש יש פה, קודם כל סתירה לתוכנית מתאר אנחנו יש לנו תוכנית מתאר כוללנית לגזר שמתקדמת, לא מזמן הוחלט להפקיד אותה והיא לקראת הפקדה ואתה פה אתם פה מציעים משהו אחר לגמרי מבחינת ההרחבה למגורים. מייצרים במקום השטח הדרומי שנמצא באזור ה, מבני משק אתם מייצרים שטח באזור הצפוני שהוא חלקו בתוך הכתם וחלקו מחוץ לכתם הפיתוח תודה רבה על - פי תמם שלוש על עשרים ואחד אנחנו לא לא כל כך הבנו את ה, את הרציונל שעומד מאחרי הדברים האלה. דבר נוסף זה מתייחס יותר לחלוקה ש, שאתה מציע שהתוכנית מציעה בתחום המחנה, מה גודל המגרשים מה זכויות הבנייה שניתנו, לפי מה נעשית החלוקה ולפי מה הוקצו זכויות זכויות הבנייה ראינו שיש, שוני ב, בזכויות הבנייה שהקציתם ב, בתוך המגרשים ו, מה היה עוד?</w:t>
      </w:r>
    </w:p>
    <w:p w14:paraId="267562FB" w14:textId="77777777" w:rsidR="001E2274" w:rsidRDefault="001E2274" w:rsidP="00EA4052">
      <w:pPr>
        <w:rPr>
          <w:b w:val="0"/>
          <w:bCs w:val="0"/>
          <w:caps/>
          <w:sz w:val="24"/>
          <w:szCs w:val="24"/>
          <w:rtl/>
        </w:rPr>
      </w:pPr>
    </w:p>
    <w:p w14:paraId="1542A5B9" w14:textId="77777777" w:rsidR="001E2274" w:rsidRDefault="0044432A" w:rsidP="00EA4052">
      <w:pPr>
        <w:rPr>
          <w:caps/>
          <w:sz w:val="24"/>
          <w:szCs w:val="24"/>
          <w:u w:val="single"/>
          <w:rtl/>
        </w:rPr>
      </w:pPr>
      <w:r w:rsidRPr="0044432A">
        <w:rPr>
          <w:rFonts w:hint="cs"/>
          <w:caps/>
          <w:sz w:val="24"/>
          <w:szCs w:val="24"/>
          <w:u w:val="single"/>
          <w:rtl/>
        </w:rPr>
        <w:t>גב</w:t>
      </w:r>
      <w:r w:rsidRPr="0044432A">
        <w:rPr>
          <w:caps/>
          <w:sz w:val="24"/>
          <w:szCs w:val="24"/>
          <w:u w:val="single"/>
          <w:rtl/>
        </w:rPr>
        <w:t>'</w:t>
      </w:r>
      <w:r w:rsidRPr="0044432A">
        <w:rPr>
          <w:rFonts w:hint="cs"/>
          <w:caps/>
          <w:sz w:val="24"/>
          <w:szCs w:val="24"/>
          <w:u w:val="single"/>
          <w:rtl/>
        </w:rPr>
        <w:t xml:space="preserve"> תמי ראם וגנר - נציגת לשכת התכנון</w:t>
      </w:r>
      <w:r w:rsidR="001E2274">
        <w:rPr>
          <w:rFonts w:hint="cs"/>
          <w:caps/>
          <w:sz w:val="24"/>
          <w:szCs w:val="24"/>
          <w:u w:val="single"/>
          <w:rtl/>
        </w:rPr>
        <w:t>:</w:t>
      </w:r>
    </w:p>
    <w:p w14:paraId="0C118909" w14:textId="34755B77" w:rsidR="001E2274" w:rsidRDefault="000534FD" w:rsidP="00EA4052">
      <w:pPr>
        <w:rPr>
          <w:b w:val="0"/>
          <w:bCs w:val="0"/>
          <w:caps/>
          <w:sz w:val="24"/>
          <w:szCs w:val="24"/>
          <w:rtl/>
        </w:rPr>
      </w:pPr>
      <w:r>
        <w:rPr>
          <w:rFonts w:hint="cs"/>
          <w:b w:val="0"/>
          <w:bCs w:val="0"/>
          <w:caps/>
          <w:sz w:val="24"/>
          <w:szCs w:val="24"/>
          <w:rtl/>
        </w:rPr>
        <w:t>זה</w:t>
      </w:r>
      <w:r w:rsidR="000F703D">
        <w:rPr>
          <w:rFonts w:hint="cs"/>
          <w:b w:val="0"/>
          <w:bCs w:val="0"/>
          <w:caps/>
          <w:sz w:val="24"/>
          <w:szCs w:val="24"/>
          <w:rtl/>
        </w:rPr>
        <w:t xml:space="preserve"> </w:t>
      </w:r>
      <w:r>
        <w:rPr>
          <w:rFonts w:hint="cs"/>
          <w:b w:val="0"/>
          <w:bCs w:val="0"/>
          <w:caps/>
          <w:sz w:val="24"/>
          <w:szCs w:val="24"/>
          <w:rtl/>
        </w:rPr>
        <w:t xml:space="preserve">... הדבר העיקרי </w:t>
      </w:r>
    </w:p>
    <w:p w14:paraId="00630CD5" w14:textId="77777777" w:rsidR="001E2274" w:rsidRDefault="001E2274" w:rsidP="00EA4052">
      <w:pPr>
        <w:rPr>
          <w:b w:val="0"/>
          <w:bCs w:val="0"/>
          <w:caps/>
          <w:sz w:val="24"/>
          <w:szCs w:val="24"/>
          <w:rtl/>
        </w:rPr>
      </w:pPr>
    </w:p>
    <w:p w14:paraId="7798A48A" w14:textId="77777777" w:rsidR="001E2274" w:rsidRDefault="003C3543" w:rsidP="00EA4052">
      <w:pPr>
        <w:rPr>
          <w:caps/>
          <w:sz w:val="24"/>
          <w:szCs w:val="24"/>
          <w:u w:val="single"/>
          <w:rtl/>
        </w:rPr>
      </w:pPr>
      <w:r w:rsidRPr="003C3543">
        <w:rPr>
          <w:rFonts w:hint="cs"/>
          <w:caps/>
          <w:sz w:val="24"/>
          <w:szCs w:val="24"/>
          <w:u w:val="single"/>
          <w:rtl/>
        </w:rPr>
        <w:t>מר אורי הראל - אדריכל עורך התוכנית</w:t>
      </w:r>
      <w:r w:rsidR="001E2274">
        <w:rPr>
          <w:rFonts w:hint="cs"/>
          <w:caps/>
          <w:sz w:val="24"/>
          <w:szCs w:val="24"/>
          <w:u w:val="single"/>
          <w:rtl/>
        </w:rPr>
        <w:t>:</w:t>
      </w:r>
    </w:p>
    <w:p w14:paraId="55247554" w14:textId="38DC543E" w:rsidR="001E2274" w:rsidRDefault="000534FD" w:rsidP="00EA4052">
      <w:pPr>
        <w:rPr>
          <w:b w:val="0"/>
          <w:bCs w:val="0"/>
          <w:caps/>
          <w:sz w:val="24"/>
          <w:szCs w:val="24"/>
          <w:rtl/>
        </w:rPr>
      </w:pPr>
      <w:r>
        <w:rPr>
          <w:rFonts w:hint="cs"/>
          <w:b w:val="0"/>
          <w:bCs w:val="0"/>
          <w:caps/>
          <w:sz w:val="24"/>
          <w:szCs w:val="24"/>
          <w:rtl/>
        </w:rPr>
        <w:t xml:space="preserve">טוב אני </w:t>
      </w:r>
    </w:p>
    <w:p w14:paraId="72EFEC17" w14:textId="77777777" w:rsidR="001E2274" w:rsidRDefault="001E2274" w:rsidP="00EA4052">
      <w:pPr>
        <w:rPr>
          <w:b w:val="0"/>
          <w:bCs w:val="0"/>
          <w:caps/>
          <w:sz w:val="24"/>
          <w:szCs w:val="24"/>
          <w:rtl/>
        </w:rPr>
      </w:pPr>
    </w:p>
    <w:p w14:paraId="67594E8B" w14:textId="77777777" w:rsidR="001E2274" w:rsidRDefault="000A5C33" w:rsidP="00EA4052">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7ECF3C70" w14:textId="35ED300E" w:rsidR="001E2274" w:rsidRDefault="000534FD" w:rsidP="00EA4052">
      <w:pPr>
        <w:rPr>
          <w:b w:val="0"/>
          <w:bCs w:val="0"/>
          <w:caps/>
          <w:sz w:val="24"/>
          <w:szCs w:val="24"/>
          <w:rtl/>
        </w:rPr>
      </w:pPr>
      <w:r>
        <w:rPr>
          <w:rFonts w:hint="cs"/>
          <w:b w:val="0"/>
          <w:bCs w:val="0"/>
          <w:caps/>
          <w:sz w:val="24"/>
          <w:szCs w:val="24"/>
          <w:rtl/>
        </w:rPr>
        <w:lastRenderedPageBreak/>
        <w:t>טוב ניזכר הייתה עוד נקודה תכף ניזכר אז תתייחס רק לשתי הנקודות האלה ואז, נמשיך ...</w:t>
      </w:r>
    </w:p>
    <w:p w14:paraId="79412EB5" w14:textId="77777777" w:rsidR="001E2274" w:rsidRDefault="001E2274" w:rsidP="00EA4052">
      <w:pPr>
        <w:rPr>
          <w:b w:val="0"/>
          <w:bCs w:val="0"/>
          <w:caps/>
          <w:sz w:val="24"/>
          <w:szCs w:val="24"/>
          <w:rtl/>
        </w:rPr>
      </w:pPr>
    </w:p>
    <w:p w14:paraId="3E0EAFB2" w14:textId="77777777" w:rsidR="001E2274" w:rsidRDefault="003C3543" w:rsidP="00EA4052">
      <w:pPr>
        <w:rPr>
          <w:caps/>
          <w:sz w:val="24"/>
          <w:szCs w:val="24"/>
          <w:u w:val="single"/>
          <w:rtl/>
        </w:rPr>
      </w:pPr>
      <w:r w:rsidRPr="003C3543">
        <w:rPr>
          <w:rFonts w:hint="cs"/>
          <w:caps/>
          <w:sz w:val="24"/>
          <w:szCs w:val="24"/>
          <w:u w:val="single"/>
          <w:rtl/>
        </w:rPr>
        <w:t>מר אורי הראל - אדריכל עורך התוכנית</w:t>
      </w:r>
      <w:r w:rsidR="001E2274">
        <w:rPr>
          <w:rFonts w:hint="cs"/>
          <w:caps/>
          <w:sz w:val="24"/>
          <w:szCs w:val="24"/>
          <w:u w:val="single"/>
          <w:rtl/>
        </w:rPr>
        <w:t>:</w:t>
      </w:r>
    </w:p>
    <w:p w14:paraId="76C79C88" w14:textId="682712F2" w:rsidR="001E2274" w:rsidRDefault="000534FD" w:rsidP="00EA4052">
      <w:pPr>
        <w:rPr>
          <w:b w:val="0"/>
          <w:bCs w:val="0"/>
          <w:caps/>
          <w:sz w:val="24"/>
          <w:szCs w:val="24"/>
          <w:rtl/>
        </w:rPr>
      </w:pPr>
      <w:r>
        <w:rPr>
          <w:rFonts w:hint="cs"/>
          <w:b w:val="0"/>
          <w:bCs w:val="0"/>
          <w:caps/>
          <w:sz w:val="24"/>
          <w:szCs w:val="24"/>
          <w:rtl/>
        </w:rPr>
        <w:t>אני אני אתייחס טוב קודם כל ה, השינויים שוב יש את הויכוח הרגיל על על כתם התמם ועל הרזולוציה שלו באחד לחמישים אלף זה אכן תמיד נושא שמאתגר. אנחנו זה</w:t>
      </w:r>
      <w:r w:rsidR="000F703D">
        <w:rPr>
          <w:rFonts w:hint="cs"/>
          <w:b w:val="0"/>
          <w:bCs w:val="0"/>
          <w:caps/>
          <w:sz w:val="24"/>
          <w:szCs w:val="24"/>
          <w:rtl/>
        </w:rPr>
        <w:t xml:space="preserve"> </w:t>
      </w:r>
      <w:r>
        <w:rPr>
          <w:rFonts w:hint="cs"/>
          <w:b w:val="0"/>
          <w:bCs w:val="0"/>
          <w:caps/>
          <w:sz w:val="24"/>
          <w:szCs w:val="24"/>
          <w:rtl/>
        </w:rPr>
        <w:t>... תוכנית בסמכות מקומית של הצרכת שטחים כאשר בפועל כמו שאתה מבין</w:t>
      </w:r>
    </w:p>
    <w:p w14:paraId="54A9C3D3" w14:textId="77777777" w:rsidR="001E2274" w:rsidRDefault="001E2274" w:rsidP="00EA4052">
      <w:pPr>
        <w:rPr>
          <w:b w:val="0"/>
          <w:bCs w:val="0"/>
          <w:caps/>
          <w:sz w:val="24"/>
          <w:szCs w:val="24"/>
          <w:rtl/>
        </w:rPr>
      </w:pPr>
    </w:p>
    <w:p w14:paraId="785698D1" w14:textId="77777777" w:rsidR="001E2274" w:rsidRDefault="000A5C33" w:rsidP="00EA4052">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19B106FC" w14:textId="54771B13" w:rsidR="001E2274" w:rsidRDefault="000534FD" w:rsidP="00EA4052">
      <w:pPr>
        <w:rPr>
          <w:b w:val="0"/>
          <w:bCs w:val="0"/>
          <w:caps/>
          <w:sz w:val="24"/>
          <w:szCs w:val="24"/>
          <w:rtl/>
        </w:rPr>
      </w:pPr>
      <w:r>
        <w:rPr>
          <w:rFonts w:hint="cs"/>
          <w:b w:val="0"/>
          <w:bCs w:val="0"/>
          <w:caps/>
          <w:sz w:val="24"/>
          <w:szCs w:val="24"/>
          <w:rtl/>
        </w:rPr>
        <w:t>לא אין פה אין פה הצרכת שטחים אני לא רואה שיש פה הצרכת שטחים, יש לך</w:t>
      </w:r>
    </w:p>
    <w:p w14:paraId="0FCA490D" w14:textId="77777777" w:rsidR="001E2274" w:rsidRDefault="001E2274" w:rsidP="00EA4052">
      <w:pPr>
        <w:rPr>
          <w:b w:val="0"/>
          <w:bCs w:val="0"/>
          <w:caps/>
          <w:sz w:val="24"/>
          <w:szCs w:val="24"/>
          <w:rtl/>
        </w:rPr>
      </w:pPr>
    </w:p>
    <w:p w14:paraId="5F031787" w14:textId="77777777" w:rsidR="001E2274" w:rsidRDefault="003C3543" w:rsidP="00EA4052">
      <w:pPr>
        <w:rPr>
          <w:caps/>
          <w:sz w:val="24"/>
          <w:szCs w:val="24"/>
          <w:u w:val="single"/>
          <w:rtl/>
        </w:rPr>
      </w:pPr>
      <w:r w:rsidRPr="003C3543">
        <w:rPr>
          <w:rFonts w:hint="cs"/>
          <w:caps/>
          <w:sz w:val="24"/>
          <w:szCs w:val="24"/>
          <w:u w:val="single"/>
          <w:rtl/>
        </w:rPr>
        <w:t>מר אורי הראל - אדריכל עורך התוכנית</w:t>
      </w:r>
      <w:r w:rsidR="001E2274">
        <w:rPr>
          <w:rFonts w:hint="cs"/>
          <w:caps/>
          <w:sz w:val="24"/>
          <w:szCs w:val="24"/>
          <w:u w:val="single"/>
          <w:rtl/>
        </w:rPr>
        <w:t>:</w:t>
      </w:r>
    </w:p>
    <w:p w14:paraId="04665DEA" w14:textId="2D317FDD" w:rsidR="001E2274" w:rsidRDefault="000534FD" w:rsidP="00EA4052">
      <w:pPr>
        <w:rPr>
          <w:b w:val="0"/>
          <w:bCs w:val="0"/>
          <w:caps/>
          <w:sz w:val="24"/>
          <w:szCs w:val="24"/>
          <w:rtl/>
        </w:rPr>
      </w:pPr>
      <w:r>
        <w:rPr>
          <w:rFonts w:hint="cs"/>
          <w:b w:val="0"/>
          <w:bCs w:val="0"/>
          <w:caps/>
          <w:sz w:val="24"/>
          <w:szCs w:val="24"/>
          <w:rtl/>
        </w:rPr>
        <w:t>לגמרי הצגתי את זה במפורט</w:t>
      </w:r>
    </w:p>
    <w:p w14:paraId="5E613191" w14:textId="77777777" w:rsidR="001E2274" w:rsidRDefault="001E2274" w:rsidP="00EA4052">
      <w:pPr>
        <w:rPr>
          <w:b w:val="0"/>
          <w:bCs w:val="0"/>
          <w:caps/>
          <w:sz w:val="24"/>
          <w:szCs w:val="24"/>
          <w:rtl/>
        </w:rPr>
      </w:pPr>
    </w:p>
    <w:p w14:paraId="69F79E3F" w14:textId="77777777" w:rsidR="001E2274" w:rsidRDefault="000A5C33" w:rsidP="00EA4052">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1BCE23A9" w14:textId="14AA7282" w:rsidR="001E2274" w:rsidRDefault="000534FD" w:rsidP="00EA4052">
      <w:pPr>
        <w:rPr>
          <w:b w:val="0"/>
          <w:bCs w:val="0"/>
          <w:caps/>
          <w:sz w:val="24"/>
          <w:szCs w:val="24"/>
          <w:rtl/>
        </w:rPr>
      </w:pPr>
      <w:r>
        <w:rPr>
          <w:rFonts w:hint="cs"/>
          <w:b w:val="0"/>
          <w:bCs w:val="0"/>
          <w:caps/>
          <w:sz w:val="24"/>
          <w:szCs w:val="24"/>
          <w:rtl/>
        </w:rPr>
        <w:t xml:space="preserve">איפה אנחנו אני לא </w:t>
      </w:r>
    </w:p>
    <w:p w14:paraId="51B76A35" w14:textId="77777777" w:rsidR="001E2274" w:rsidRDefault="001E2274" w:rsidP="00EA4052">
      <w:pPr>
        <w:rPr>
          <w:b w:val="0"/>
          <w:bCs w:val="0"/>
          <w:caps/>
          <w:sz w:val="24"/>
          <w:szCs w:val="24"/>
          <w:rtl/>
        </w:rPr>
      </w:pPr>
    </w:p>
    <w:p w14:paraId="279EF21D" w14:textId="77777777" w:rsidR="001E2274" w:rsidRDefault="003C3543" w:rsidP="00EA4052">
      <w:pPr>
        <w:rPr>
          <w:caps/>
          <w:sz w:val="24"/>
          <w:szCs w:val="24"/>
          <w:u w:val="single"/>
          <w:rtl/>
        </w:rPr>
      </w:pPr>
      <w:r w:rsidRPr="003C3543">
        <w:rPr>
          <w:rFonts w:hint="cs"/>
          <w:caps/>
          <w:sz w:val="24"/>
          <w:szCs w:val="24"/>
          <w:u w:val="single"/>
          <w:rtl/>
        </w:rPr>
        <w:t>מר אורי הראל - אדריכל עורך התוכנית</w:t>
      </w:r>
      <w:r w:rsidR="001E2274">
        <w:rPr>
          <w:rFonts w:hint="cs"/>
          <w:caps/>
          <w:sz w:val="24"/>
          <w:szCs w:val="24"/>
          <w:u w:val="single"/>
          <w:rtl/>
        </w:rPr>
        <w:t>:</w:t>
      </w:r>
    </w:p>
    <w:p w14:paraId="7CAA756E" w14:textId="5B7EB97E" w:rsidR="001E2274" w:rsidRDefault="000534FD" w:rsidP="00EA4052">
      <w:pPr>
        <w:rPr>
          <w:b w:val="0"/>
          <w:bCs w:val="0"/>
          <w:caps/>
          <w:sz w:val="24"/>
          <w:szCs w:val="24"/>
          <w:rtl/>
        </w:rPr>
      </w:pPr>
      <w:r>
        <w:rPr>
          <w:rFonts w:hint="cs"/>
          <w:b w:val="0"/>
          <w:bCs w:val="0"/>
          <w:caps/>
          <w:sz w:val="24"/>
          <w:szCs w:val="24"/>
          <w:rtl/>
        </w:rPr>
        <w:t>אני יכול להציג שוב יש הצרכת שטחים</w:t>
      </w:r>
    </w:p>
    <w:p w14:paraId="047247A1" w14:textId="77777777" w:rsidR="001E2274" w:rsidRDefault="001E2274" w:rsidP="00EA4052">
      <w:pPr>
        <w:rPr>
          <w:b w:val="0"/>
          <w:bCs w:val="0"/>
          <w:caps/>
          <w:sz w:val="24"/>
          <w:szCs w:val="24"/>
          <w:rtl/>
        </w:rPr>
      </w:pPr>
    </w:p>
    <w:p w14:paraId="7CE6A6F4" w14:textId="77777777" w:rsidR="001E2274" w:rsidRDefault="000A5C33" w:rsidP="00EA4052">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6669026F" w14:textId="17BB0620" w:rsidR="001E2274" w:rsidRDefault="000534FD" w:rsidP="00EA4052">
      <w:pPr>
        <w:rPr>
          <w:b w:val="0"/>
          <w:bCs w:val="0"/>
          <w:caps/>
          <w:sz w:val="24"/>
          <w:szCs w:val="24"/>
          <w:rtl/>
        </w:rPr>
      </w:pPr>
      <w:r>
        <w:rPr>
          <w:rFonts w:hint="cs"/>
          <w:b w:val="0"/>
          <w:bCs w:val="0"/>
          <w:caps/>
          <w:sz w:val="24"/>
          <w:szCs w:val="24"/>
          <w:rtl/>
        </w:rPr>
        <w:t xml:space="preserve">לא רגע רגע שניה בוא אני אבהיר את השאלה עוד פעם, אנחנו לא מדברים על ההצרכת שטחים ש, שפירטת, זה לא ה, לא הנושא. תוכנית המתאר </w:t>
      </w:r>
    </w:p>
    <w:p w14:paraId="2F328CD5" w14:textId="77777777" w:rsidR="001E2274" w:rsidRDefault="001E2274" w:rsidP="00EA4052">
      <w:pPr>
        <w:rPr>
          <w:b w:val="0"/>
          <w:bCs w:val="0"/>
          <w:caps/>
          <w:sz w:val="24"/>
          <w:szCs w:val="24"/>
          <w:rtl/>
        </w:rPr>
      </w:pPr>
    </w:p>
    <w:p w14:paraId="0A96BD42" w14:textId="77777777" w:rsidR="001E2274" w:rsidRDefault="003C3543" w:rsidP="00EA4052">
      <w:pPr>
        <w:rPr>
          <w:caps/>
          <w:sz w:val="24"/>
          <w:szCs w:val="24"/>
          <w:u w:val="single"/>
          <w:rtl/>
        </w:rPr>
      </w:pPr>
      <w:r w:rsidRPr="003C3543">
        <w:rPr>
          <w:rFonts w:hint="cs"/>
          <w:caps/>
          <w:sz w:val="24"/>
          <w:szCs w:val="24"/>
          <w:u w:val="single"/>
          <w:rtl/>
        </w:rPr>
        <w:t>מר אורי הראל - אדריכל עורך התוכנית</w:t>
      </w:r>
      <w:r w:rsidR="001E2274">
        <w:rPr>
          <w:rFonts w:hint="cs"/>
          <w:caps/>
          <w:sz w:val="24"/>
          <w:szCs w:val="24"/>
          <w:u w:val="single"/>
          <w:rtl/>
        </w:rPr>
        <w:t>:</w:t>
      </w:r>
    </w:p>
    <w:p w14:paraId="32785A86" w14:textId="379FDAB9" w:rsidR="001E2274" w:rsidRDefault="000534FD" w:rsidP="00EA4052">
      <w:pPr>
        <w:rPr>
          <w:b w:val="0"/>
          <w:bCs w:val="0"/>
          <w:caps/>
          <w:sz w:val="24"/>
          <w:szCs w:val="24"/>
          <w:rtl/>
        </w:rPr>
      </w:pPr>
      <w:r>
        <w:rPr>
          <w:rFonts w:hint="cs"/>
          <w:b w:val="0"/>
          <w:bCs w:val="0"/>
          <w:caps/>
          <w:sz w:val="24"/>
          <w:szCs w:val="24"/>
          <w:rtl/>
        </w:rPr>
        <w:t>אבל אתה מדבר על הגדלת שטח המגורים אז זה לכיוון</w:t>
      </w:r>
      <w:r w:rsidR="000F703D">
        <w:rPr>
          <w:rFonts w:hint="cs"/>
          <w:b w:val="0"/>
          <w:bCs w:val="0"/>
          <w:caps/>
          <w:sz w:val="24"/>
          <w:szCs w:val="24"/>
          <w:rtl/>
        </w:rPr>
        <w:t xml:space="preserve"> </w:t>
      </w:r>
      <w:r>
        <w:rPr>
          <w:rFonts w:hint="cs"/>
          <w:b w:val="0"/>
          <w:bCs w:val="0"/>
          <w:caps/>
          <w:sz w:val="24"/>
          <w:szCs w:val="24"/>
          <w:rtl/>
        </w:rPr>
        <w:t xml:space="preserve">... </w:t>
      </w:r>
    </w:p>
    <w:p w14:paraId="41519AB3" w14:textId="77777777" w:rsidR="001E2274" w:rsidRDefault="001E2274" w:rsidP="00EA4052">
      <w:pPr>
        <w:rPr>
          <w:b w:val="0"/>
          <w:bCs w:val="0"/>
          <w:caps/>
          <w:sz w:val="24"/>
          <w:szCs w:val="24"/>
          <w:rtl/>
        </w:rPr>
      </w:pPr>
    </w:p>
    <w:p w14:paraId="69081AAA" w14:textId="77777777" w:rsidR="001E2274" w:rsidRDefault="000A5C33" w:rsidP="00EA4052">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5BA263EC" w14:textId="53E73C7B" w:rsidR="001E2274" w:rsidRDefault="000534FD" w:rsidP="00EA4052">
      <w:pPr>
        <w:rPr>
          <w:b w:val="0"/>
          <w:bCs w:val="0"/>
          <w:caps/>
          <w:sz w:val="24"/>
          <w:szCs w:val="24"/>
          <w:rtl/>
        </w:rPr>
      </w:pPr>
      <w:r>
        <w:rPr>
          <w:rFonts w:hint="cs"/>
          <w:b w:val="0"/>
          <w:bCs w:val="0"/>
          <w:caps/>
          <w:sz w:val="24"/>
          <w:szCs w:val="24"/>
          <w:rtl/>
        </w:rPr>
        <w:t xml:space="preserve">הגדלת תוכנית ה, </w:t>
      </w:r>
    </w:p>
    <w:p w14:paraId="72A89E44" w14:textId="77777777" w:rsidR="001E2274" w:rsidRDefault="001E2274" w:rsidP="00EA4052">
      <w:pPr>
        <w:rPr>
          <w:b w:val="0"/>
          <w:bCs w:val="0"/>
          <w:caps/>
          <w:sz w:val="24"/>
          <w:szCs w:val="24"/>
          <w:rtl/>
        </w:rPr>
      </w:pPr>
    </w:p>
    <w:p w14:paraId="04DB8320" w14:textId="77777777" w:rsidR="001E2274" w:rsidRDefault="003C3543" w:rsidP="00EA4052">
      <w:pPr>
        <w:rPr>
          <w:caps/>
          <w:sz w:val="24"/>
          <w:szCs w:val="24"/>
          <w:u w:val="single"/>
          <w:rtl/>
        </w:rPr>
      </w:pPr>
      <w:r w:rsidRPr="003C3543">
        <w:rPr>
          <w:rFonts w:hint="cs"/>
          <w:caps/>
          <w:sz w:val="24"/>
          <w:szCs w:val="24"/>
          <w:u w:val="single"/>
          <w:rtl/>
        </w:rPr>
        <w:t>מר אורי הראל - אדריכל עורך התוכנית</w:t>
      </w:r>
      <w:r w:rsidR="001E2274">
        <w:rPr>
          <w:rFonts w:hint="cs"/>
          <w:caps/>
          <w:sz w:val="24"/>
          <w:szCs w:val="24"/>
          <w:u w:val="single"/>
          <w:rtl/>
        </w:rPr>
        <w:t>:</w:t>
      </w:r>
    </w:p>
    <w:p w14:paraId="41AFECC4" w14:textId="76F3DFBE" w:rsidR="001E2274" w:rsidRDefault="000534FD" w:rsidP="00EA4052">
      <w:pPr>
        <w:rPr>
          <w:b w:val="0"/>
          <w:bCs w:val="0"/>
          <w:caps/>
          <w:sz w:val="24"/>
          <w:szCs w:val="24"/>
          <w:rtl/>
        </w:rPr>
      </w:pPr>
      <w:r>
        <w:rPr>
          <w:rFonts w:hint="cs"/>
          <w:b w:val="0"/>
          <w:bCs w:val="0"/>
          <w:caps/>
          <w:sz w:val="24"/>
          <w:szCs w:val="24"/>
          <w:rtl/>
        </w:rPr>
        <w:t>היא לא הגדלה היא הצרכה זאת אומרת יש לנו פה קושי</w:t>
      </w:r>
    </w:p>
    <w:p w14:paraId="49CC7D5B" w14:textId="77777777" w:rsidR="001E2274" w:rsidRDefault="001E2274" w:rsidP="00EA4052">
      <w:pPr>
        <w:rPr>
          <w:b w:val="0"/>
          <w:bCs w:val="0"/>
          <w:caps/>
          <w:sz w:val="24"/>
          <w:szCs w:val="24"/>
          <w:rtl/>
        </w:rPr>
      </w:pPr>
    </w:p>
    <w:p w14:paraId="2376D63A" w14:textId="77777777" w:rsidR="001E2274" w:rsidRDefault="000A5C33" w:rsidP="00EA4052">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0D13A549" w14:textId="744202EB" w:rsidR="001E2274" w:rsidRDefault="000534FD" w:rsidP="00EA4052">
      <w:pPr>
        <w:rPr>
          <w:b w:val="0"/>
          <w:bCs w:val="0"/>
          <w:caps/>
          <w:sz w:val="24"/>
          <w:szCs w:val="24"/>
          <w:rtl/>
        </w:rPr>
      </w:pPr>
      <w:r>
        <w:rPr>
          <w:rFonts w:hint="cs"/>
          <w:b w:val="0"/>
          <w:bCs w:val="0"/>
          <w:caps/>
          <w:sz w:val="24"/>
          <w:szCs w:val="24"/>
          <w:rtl/>
        </w:rPr>
        <w:t>אתה אתה מוכן להקשיב שניה?</w:t>
      </w:r>
    </w:p>
    <w:p w14:paraId="44F1E034" w14:textId="77777777" w:rsidR="001E2274" w:rsidRDefault="001E2274" w:rsidP="00EA4052">
      <w:pPr>
        <w:rPr>
          <w:b w:val="0"/>
          <w:bCs w:val="0"/>
          <w:caps/>
          <w:sz w:val="24"/>
          <w:szCs w:val="24"/>
          <w:rtl/>
        </w:rPr>
      </w:pPr>
    </w:p>
    <w:p w14:paraId="5FDF85F1" w14:textId="77777777" w:rsidR="001E2274" w:rsidRDefault="003C3543" w:rsidP="00EA4052">
      <w:pPr>
        <w:rPr>
          <w:caps/>
          <w:sz w:val="24"/>
          <w:szCs w:val="24"/>
          <w:u w:val="single"/>
          <w:rtl/>
        </w:rPr>
      </w:pPr>
      <w:r w:rsidRPr="003C3543">
        <w:rPr>
          <w:rFonts w:hint="cs"/>
          <w:caps/>
          <w:sz w:val="24"/>
          <w:szCs w:val="24"/>
          <w:u w:val="single"/>
          <w:rtl/>
        </w:rPr>
        <w:t>מר אורי הראל - אדריכל עורך התוכנית</w:t>
      </w:r>
      <w:r w:rsidR="001E2274">
        <w:rPr>
          <w:rFonts w:hint="cs"/>
          <w:caps/>
          <w:sz w:val="24"/>
          <w:szCs w:val="24"/>
          <w:u w:val="single"/>
          <w:rtl/>
        </w:rPr>
        <w:t>:</w:t>
      </w:r>
    </w:p>
    <w:p w14:paraId="0E227472" w14:textId="2105356E" w:rsidR="001E2274" w:rsidRDefault="000534FD" w:rsidP="00EA4052">
      <w:pPr>
        <w:rPr>
          <w:b w:val="0"/>
          <w:bCs w:val="0"/>
          <w:caps/>
          <w:sz w:val="24"/>
          <w:szCs w:val="24"/>
          <w:rtl/>
        </w:rPr>
      </w:pPr>
      <w:r>
        <w:rPr>
          <w:rFonts w:hint="cs"/>
          <w:b w:val="0"/>
          <w:bCs w:val="0"/>
          <w:caps/>
          <w:sz w:val="24"/>
          <w:szCs w:val="24"/>
          <w:rtl/>
        </w:rPr>
        <w:t xml:space="preserve">כן </w:t>
      </w:r>
    </w:p>
    <w:p w14:paraId="0E33040F" w14:textId="77777777" w:rsidR="001E2274" w:rsidRDefault="001E2274" w:rsidP="00EA4052">
      <w:pPr>
        <w:rPr>
          <w:b w:val="0"/>
          <w:bCs w:val="0"/>
          <w:caps/>
          <w:sz w:val="24"/>
          <w:szCs w:val="24"/>
          <w:rtl/>
        </w:rPr>
      </w:pPr>
    </w:p>
    <w:p w14:paraId="46C73B6E" w14:textId="77777777" w:rsidR="001E2274" w:rsidRDefault="000A5C33" w:rsidP="00EA4052">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5CFB2F49" w14:textId="1D22453F" w:rsidR="001E2274" w:rsidRDefault="000534FD" w:rsidP="00EA4052">
      <w:pPr>
        <w:rPr>
          <w:b w:val="0"/>
          <w:bCs w:val="0"/>
          <w:caps/>
          <w:sz w:val="24"/>
          <w:szCs w:val="24"/>
          <w:rtl/>
        </w:rPr>
      </w:pPr>
      <w:r>
        <w:rPr>
          <w:rFonts w:hint="cs"/>
          <w:b w:val="0"/>
          <w:bCs w:val="0"/>
          <w:caps/>
          <w:sz w:val="24"/>
          <w:szCs w:val="24"/>
          <w:rtl/>
        </w:rPr>
        <w:t xml:space="preserve">תקשיב עד הסוף תבין את השאלה ואז תתן מענה. אתה, תוכנית המתאר קבעה הרחבה למגורים באזור מסוים, והיא סימנה אותו. היא בחנה את את את ה, את כל ההרחבות הנדרשות לקיבוץ והיא סימנה את זה איפה שהיא סימנה אותו. היום אתם באים ומבטלים אותו ועושים את ההרחבה ממש במקום אחר לגמרי ו, אם ההרחבה </w:t>
      </w:r>
    </w:p>
    <w:p w14:paraId="562F6CC5" w14:textId="77777777" w:rsidR="001E2274" w:rsidRDefault="001E2274" w:rsidP="00EA4052">
      <w:pPr>
        <w:rPr>
          <w:b w:val="0"/>
          <w:bCs w:val="0"/>
          <w:caps/>
          <w:sz w:val="24"/>
          <w:szCs w:val="24"/>
          <w:rtl/>
        </w:rPr>
      </w:pPr>
    </w:p>
    <w:p w14:paraId="004D9D0B" w14:textId="77777777" w:rsidR="001E2274" w:rsidRDefault="003C3543" w:rsidP="00EA4052">
      <w:pPr>
        <w:rPr>
          <w:caps/>
          <w:sz w:val="24"/>
          <w:szCs w:val="24"/>
          <w:u w:val="single"/>
          <w:rtl/>
        </w:rPr>
      </w:pPr>
      <w:r w:rsidRPr="003C3543">
        <w:rPr>
          <w:rFonts w:hint="cs"/>
          <w:caps/>
          <w:sz w:val="24"/>
          <w:szCs w:val="24"/>
          <w:u w:val="single"/>
          <w:rtl/>
        </w:rPr>
        <w:t>מר אורי הראל - אדריכל עורך התוכנית</w:t>
      </w:r>
      <w:r w:rsidR="001E2274">
        <w:rPr>
          <w:rFonts w:hint="cs"/>
          <w:caps/>
          <w:sz w:val="24"/>
          <w:szCs w:val="24"/>
          <w:u w:val="single"/>
          <w:rtl/>
        </w:rPr>
        <w:t>:</w:t>
      </w:r>
    </w:p>
    <w:p w14:paraId="5B5CD2BE" w14:textId="643FD7FB" w:rsidR="001E2274" w:rsidRDefault="000534FD" w:rsidP="00EA4052">
      <w:pPr>
        <w:rPr>
          <w:b w:val="0"/>
          <w:bCs w:val="0"/>
          <w:caps/>
          <w:sz w:val="24"/>
          <w:szCs w:val="24"/>
          <w:rtl/>
        </w:rPr>
      </w:pPr>
      <w:r>
        <w:rPr>
          <w:rFonts w:hint="cs"/>
          <w:b w:val="0"/>
          <w:bCs w:val="0"/>
          <w:caps/>
          <w:sz w:val="24"/>
          <w:szCs w:val="24"/>
          <w:rtl/>
        </w:rPr>
        <w:t>אתה מדבר אתה מדבר על ה, על ההרחבה בכיוון הזה שהופיעה ב ...</w:t>
      </w:r>
    </w:p>
    <w:p w14:paraId="746C99AE" w14:textId="77777777" w:rsidR="001E2274" w:rsidRDefault="001E2274" w:rsidP="00EA4052">
      <w:pPr>
        <w:rPr>
          <w:b w:val="0"/>
          <w:bCs w:val="0"/>
          <w:caps/>
          <w:sz w:val="24"/>
          <w:szCs w:val="24"/>
          <w:rtl/>
        </w:rPr>
      </w:pPr>
    </w:p>
    <w:p w14:paraId="3A736F84" w14:textId="77777777" w:rsidR="001E2274" w:rsidRDefault="000A5C33" w:rsidP="00EA4052">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676FD8F2" w14:textId="3C8E4ED7" w:rsidR="001E2274" w:rsidRDefault="000534FD" w:rsidP="00EA4052">
      <w:pPr>
        <w:rPr>
          <w:b w:val="0"/>
          <w:bCs w:val="0"/>
          <w:caps/>
          <w:sz w:val="24"/>
          <w:szCs w:val="24"/>
          <w:rtl/>
        </w:rPr>
      </w:pPr>
      <w:r>
        <w:rPr>
          <w:rFonts w:hint="cs"/>
          <w:b w:val="0"/>
          <w:bCs w:val="0"/>
          <w:caps/>
          <w:sz w:val="24"/>
          <w:szCs w:val="24"/>
          <w:rtl/>
        </w:rPr>
        <w:lastRenderedPageBreak/>
        <w:t xml:space="preserve">בדיוק שהיא במקום הכיוון הזה, </w:t>
      </w:r>
    </w:p>
    <w:p w14:paraId="0550996E" w14:textId="77777777" w:rsidR="001E2274" w:rsidRDefault="001E2274" w:rsidP="00EA4052">
      <w:pPr>
        <w:rPr>
          <w:b w:val="0"/>
          <w:bCs w:val="0"/>
          <w:caps/>
          <w:sz w:val="24"/>
          <w:szCs w:val="24"/>
          <w:rtl/>
        </w:rPr>
      </w:pPr>
    </w:p>
    <w:p w14:paraId="39AC8202" w14:textId="77777777" w:rsidR="001E2274" w:rsidRDefault="003C3543" w:rsidP="00EA4052">
      <w:pPr>
        <w:rPr>
          <w:caps/>
          <w:sz w:val="24"/>
          <w:szCs w:val="24"/>
          <w:u w:val="single"/>
          <w:rtl/>
        </w:rPr>
      </w:pPr>
      <w:r w:rsidRPr="003C3543">
        <w:rPr>
          <w:rFonts w:hint="cs"/>
          <w:caps/>
          <w:sz w:val="24"/>
          <w:szCs w:val="24"/>
          <w:u w:val="single"/>
          <w:rtl/>
        </w:rPr>
        <w:t>מר אורי הראל - אדריכל עורך התוכנית</w:t>
      </w:r>
      <w:r w:rsidR="001E2274">
        <w:rPr>
          <w:rFonts w:hint="cs"/>
          <w:caps/>
          <w:sz w:val="24"/>
          <w:szCs w:val="24"/>
          <w:u w:val="single"/>
          <w:rtl/>
        </w:rPr>
        <w:t>:</w:t>
      </w:r>
    </w:p>
    <w:p w14:paraId="41FFFD2B" w14:textId="7989E1E8" w:rsidR="001E2274" w:rsidRDefault="000534FD" w:rsidP="00EA4052">
      <w:pPr>
        <w:rPr>
          <w:b w:val="0"/>
          <w:bCs w:val="0"/>
          <w:caps/>
          <w:sz w:val="24"/>
          <w:szCs w:val="24"/>
          <w:rtl/>
        </w:rPr>
      </w:pPr>
      <w:r>
        <w:rPr>
          <w:rFonts w:hint="cs"/>
          <w:b w:val="0"/>
          <w:bCs w:val="0"/>
          <w:caps/>
          <w:sz w:val="24"/>
          <w:szCs w:val="24"/>
          <w:rtl/>
        </w:rPr>
        <w:t>אז אני אז שוב אני אסביר</w:t>
      </w:r>
    </w:p>
    <w:p w14:paraId="001AD620" w14:textId="77777777" w:rsidR="001E2274" w:rsidRDefault="001E2274" w:rsidP="00EA4052">
      <w:pPr>
        <w:rPr>
          <w:b w:val="0"/>
          <w:bCs w:val="0"/>
          <w:caps/>
          <w:sz w:val="24"/>
          <w:szCs w:val="24"/>
          <w:rtl/>
        </w:rPr>
      </w:pPr>
    </w:p>
    <w:p w14:paraId="05556837" w14:textId="77777777" w:rsidR="001E2274" w:rsidRDefault="000A5C33" w:rsidP="00EA4052">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6BAFA542" w14:textId="2A0462F7" w:rsidR="001E2274" w:rsidRDefault="000534FD" w:rsidP="00EA4052">
      <w:pPr>
        <w:rPr>
          <w:b w:val="0"/>
          <w:bCs w:val="0"/>
          <w:caps/>
          <w:sz w:val="24"/>
          <w:szCs w:val="24"/>
          <w:rtl/>
        </w:rPr>
      </w:pPr>
      <w:r>
        <w:rPr>
          <w:rFonts w:hint="cs"/>
          <w:b w:val="0"/>
          <w:bCs w:val="0"/>
          <w:caps/>
          <w:sz w:val="24"/>
          <w:szCs w:val="24"/>
          <w:rtl/>
        </w:rPr>
        <w:t xml:space="preserve">שהיא שהיא </w:t>
      </w:r>
    </w:p>
    <w:p w14:paraId="20952FD7" w14:textId="77777777" w:rsidR="001E2274" w:rsidRDefault="001E2274" w:rsidP="00EA4052">
      <w:pPr>
        <w:rPr>
          <w:b w:val="0"/>
          <w:bCs w:val="0"/>
          <w:caps/>
          <w:sz w:val="24"/>
          <w:szCs w:val="24"/>
          <w:rtl/>
        </w:rPr>
      </w:pPr>
    </w:p>
    <w:p w14:paraId="60C16CEB" w14:textId="77777777" w:rsidR="001E2274" w:rsidRDefault="003C3543" w:rsidP="00EA4052">
      <w:pPr>
        <w:rPr>
          <w:caps/>
          <w:sz w:val="24"/>
          <w:szCs w:val="24"/>
          <w:u w:val="single"/>
          <w:rtl/>
        </w:rPr>
      </w:pPr>
      <w:r w:rsidRPr="003C3543">
        <w:rPr>
          <w:rFonts w:hint="cs"/>
          <w:caps/>
          <w:sz w:val="24"/>
          <w:szCs w:val="24"/>
          <w:u w:val="single"/>
          <w:rtl/>
        </w:rPr>
        <w:t>מר אורי הראל - אדריכל עורך התוכנית</w:t>
      </w:r>
      <w:r w:rsidR="001E2274">
        <w:rPr>
          <w:rFonts w:hint="cs"/>
          <w:caps/>
          <w:sz w:val="24"/>
          <w:szCs w:val="24"/>
          <w:u w:val="single"/>
          <w:rtl/>
        </w:rPr>
        <w:t>:</w:t>
      </w:r>
    </w:p>
    <w:p w14:paraId="6078030D" w14:textId="388BA839" w:rsidR="001E2274" w:rsidRDefault="000534FD" w:rsidP="00EA4052">
      <w:pPr>
        <w:rPr>
          <w:b w:val="0"/>
          <w:bCs w:val="0"/>
          <w:caps/>
          <w:sz w:val="24"/>
          <w:szCs w:val="24"/>
          <w:rtl/>
        </w:rPr>
      </w:pPr>
      <w:r>
        <w:rPr>
          <w:rFonts w:hint="cs"/>
          <w:b w:val="0"/>
          <w:bCs w:val="0"/>
          <w:caps/>
          <w:sz w:val="24"/>
          <w:szCs w:val="24"/>
          <w:rtl/>
        </w:rPr>
        <w:t xml:space="preserve">אנחנו </w:t>
      </w:r>
    </w:p>
    <w:p w14:paraId="16591703" w14:textId="77777777" w:rsidR="001E2274" w:rsidRDefault="001E2274" w:rsidP="00EA4052">
      <w:pPr>
        <w:rPr>
          <w:b w:val="0"/>
          <w:bCs w:val="0"/>
          <w:caps/>
          <w:sz w:val="24"/>
          <w:szCs w:val="24"/>
          <w:rtl/>
        </w:rPr>
      </w:pPr>
    </w:p>
    <w:p w14:paraId="7AAA343F" w14:textId="77777777" w:rsidR="001E2274" w:rsidRDefault="000A5C33" w:rsidP="00EA4052">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24DCE3AA" w14:textId="777C67E2" w:rsidR="001E2274" w:rsidRDefault="000534FD" w:rsidP="00EA4052">
      <w:pPr>
        <w:rPr>
          <w:b w:val="0"/>
          <w:bCs w:val="0"/>
          <w:caps/>
          <w:sz w:val="24"/>
          <w:szCs w:val="24"/>
          <w:rtl/>
        </w:rPr>
      </w:pPr>
      <w:r>
        <w:rPr>
          <w:rFonts w:hint="cs"/>
          <w:b w:val="0"/>
          <w:bCs w:val="0"/>
          <w:caps/>
          <w:sz w:val="24"/>
          <w:szCs w:val="24"/>
          <w:rtl/>
        </w:rPr>
        <w:t xml:space="preserve">שהיא ... </w:t>
      </w:r>
    </w:p>
    <w:p w14:paraId="72D49006" w14:textId="77777777" w:rsidR="001E2274" w:rsidRDefault="001E2274" w:rsidP="00EA4052">
      <w:pPr>
        <w:rPr>
          <w:b w:val="0"/>
          <w:bCs w:val="0"/>
          <w:caps/>
          <w:sz w:val="24"/>
          <w:szCs w:val="24"/>
          <w:rtl/>
        </w:rPr>
      </w:pPr>
    </w:p>
    <w:p w14:paraId="099435A9" w14:textId="77777777" w:rsidR="001E2274" w:rsidRDefault="003C3543" w:rsidP="00EA4052">
      <w:pPr>
        <w:rPr>
          <w:caps/>
          <w:sz w:val="24"/>
          <w:szCs w:val="24"/>
          <w:u w:val="single"/>
          <w:rtl/>
        </w:rPr>
      </w:pPr>
      <w:r w:rsidRPr="003C3543">
        <w:rPr>
          <w:rFonts w:hint="cs"/>
          <w:caps/>
          <w:sz w:val="24"/>
          <w:szCs w:val="24"/>
          <w:u w:val="single"/>
          <w:rtl/>
        </w:rPr>
        <w:t>מר אורי הראל - אדריכל עורך התוכנית</w:t>
      </w:r>
      <w:r w:rsidR="001E2274">
        <w:rPr>
          <w:rFonts w:hint="cs"/>
          <w:caps/>
          <w:sz w:val="24"/>
          <w:szCs w:val="24"/>
          <w:u w:val="single"/>
          <w:rtl/>
        </w:rPr>
        <w:t>:</w:t>
      </w:r>
    </w:p>
    <w:p w14:paraId="328A1B7C" w14:textId="6EA34B7F" w:rsidR="001E2274" w:rsidRDefault="000534FD" w:rsidP="00EA4052">
      <w:pPr>
        <w:rPr>
          <w:b w:val="0"/>
          <w:bCs w:val="0"/>
          <w:caps/>
          <w:sz w:val="24"/>
          <w:szCs w:val="24"/>
          <w:rtl/>
        </w:rPr>
      </w:pPr>
      <w:r>
        <w:rPr>
          <w:rFonts w:hint="cs"/>
          <w:b w:val="0"/>
          <w:bCs w:val="0"/>
          <w:caps/>
          <w:sz w:val="24"/>
          <w:szCs w:val="24"/>
          <w:rtl/>
        </w:rPr>
        <w:t>זה מתואם עם הקיבוץ הנושא של ההרחבה</w:t>
      </w:r>
    </w:p>
    <w:p w14:paraId="5FA63063" w14:textId="77777777" w:rsidR="001E2274" w:rsidRDefault="001E2274" w:rsidP="00EA4052">
      <w:pPr>
        <w:rPr>
          <w:b w:val="0"/>
          <w:bCs w:val="0"/>
          <w:caps/>
          <w:sz w:val="24"/>
          <w:szCs w:val="24"/>
          <w:rtl/>
        </w:rPr>
      </w:pPr>
    </w:p>
    <w:p w14:paraId="17EE0CDC" w14:textId="77777777" w:rsidR="001E2274" w:rsidRDefault="000A5C33" w:rsidP="000534FD">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1C8A41F6" w14:textId="15DB44E0" w:rsidR="001E2274" w:rsidRDefault="000534FD" w:rsidP="000534FD">
      <w:pPr>
        <w:rPr>
          <w:b w:val="0"/>
          <w:bCs w:val="0"/>
          <w:caps/>
          <w:sz w:val="24"/>
          <w:szCs w:val="24"/>
          <w:rtl/>
        </w:rPr>
      </w:pPr>
      <w:r>
        <w:rPr>
          <w:rFonts w:hint="cs"/>
          <w:b w:val="0"/>
          <w:bCs w:val="0"/>
          <w:caps/>
          <w:sz w:val="24"/>
          <w:szCs w:val="24"/>
          <w:rtl/>
        </w:rPr>
        <w:t>שניה</w:t>
      </w:r>
      <w:r w:rsidR="000F703D">
        <w:rPr>
          <w:rFonts w:hint="cs"/>
          <w:b w:val="0"/>
          <w:bCs w:val="0"/>
          <w:caps/>
          <w:sz w:val="24"/>
          <w:szCs w:val="24"/>
          <w:rtl/>
        </w:rPr>
        <w:t xml:space="preserve"> </w:t>
      </w:r>
      <w:r>
        <w:rPr>
          <w:rFonts w:hint="cs"/>
          <w:b w:val="0"/>
          <w:bCs w:val="0"/>
          <w:caps/>
          <w:sz w:val="24"/>
          <w:szCs w:val="24"/>
          <w:rtl/>
        </w:rPr>
        <w:t xml:space="preserve">שניה </w:t>
      </w:r>
    </w:p>
    <w:p w14:paraId="059B29B3" w14:textId="77777777" w:rsidR="001E2274" w:rsidRDefault="001E2274" w:rsidP="000534FD">
      <w:pPr>
        <w:rPr>
          <w:b w:val="0"/>
          <w:bCs w:val="0"/>
          <w:caps/>
          <w:sz w:val="24"/>
          <w:szCs w:val="24"/>
          <w:rtl/>
        </w:rPr>
      </w:pPr>
    </w:p>
    <w:p w14:paraId="407C52D8" w14:textId="77777777" w:rsidR="001E2274" w:rsidRDefault="00D17364" w:rsidP="000534FD">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5FFAB035" w14:textId="22701257" w:rsidR="001E2274" w:rsidRDefault="000534FD" w:rsidP="000534FD">
      <w:pPr>
        <w:rPr>
          <w:b w:val="0"/>
          <w:bCs w:val="0"/>
          <w:caps/>
          <w:sz w:val="24"/>
          <w:szCs w:val="24"/>
          <w:rtl/>
        </w:rPr>
      </w:pPr>
      <w:r>
        <w:rPr>
          <w:rFonts w:hint="cs"/>
          <w:b w:val="0"/>
          <w:bCs w:val="0"/>
          <w:caps/>
          <w:sz w:val="24"/>
          <w:szCs w:val="24"/>
          <w:rtl/>
        </w:rPr>
        <w:t xml:space="preserve">רגע רגע רגע </w:t>
      </w:r>
    </w:p>
    <w:p w14:paraId="2C9B6270" w14:textId="77777777" w:rsidR="001E2274" w:rsidRDefault="001E2274" w:rsidP="000534FD">
      <w:pPr>
        <w:rPr>
          <w:b w:val="0"/>
          <w:bCs w:val="0"/>
          <w:caps/>
          <w:sz w:val="24"/>
          <w:szCs w:val="24"/>
          <w:rtl/>
        </w:rPr>
      </w:pPr>
    </w:p>
    <w:p w14:paraId="4ABCCE32" w14:textId="77777777" w:rsidR="001E2274" w:rsidRDefault="007316D3" w:rsidP="000534FD">
      <w:pPr>
        <w:rPr>
          <w:caps/>
          <w:sz w:val="24"/>
          <w:szCs w:val="24"/>
          <w:u w:val="single"/>
          <w:rtl/>
        </w:rPr>
      </w:pPr>
      <w:r w:rsidRPr="007316D3">
        <w:rPr>
          <w:rFonts w:hint="cs"/>
          <w:caps/>
          <w:sz w:val="24"/>
          <w:szCs w:val="24"/>
          <w:u w:val="single"/>
          <w:rtl/>
        </w:rPr>
        <w:t>גב</w:t>
      </w:r>
      <w:r w:rsidRPr="007316D3">
        <w:rPr>
          <w:caps/>
          <w:sz w:val="24"/>
          <w:szCs w:val="24"/>
          <w:u w:val="single"/>
          <w:rtl/>
        </w:rPr>
        <w:t>'</w:t>
      </w:r>
      <w:r w:rsidRPr="007316D3">
        <w:rPr>
          <w:rFonts w:hint="cs"/>
          <w:caps/>
          <w:sz w:val="24"/>
          <w:szCs w:val="24"/>
          <w:u w:val="single"/>
          <w:rtl/>
        </w:rPr>
        <w:t xml:space="preserve"> רותי ברבי - נציגת לשכת התכנון</w:t>
      </w:r>
      <w:r w:rsidR="001E2274">
        <w:rPr>
          <w:rFonts w:hint="cs"/>
          <w:caps/>
          <w:sz w:val="24"/>
          <w:szCs w:val="24"/>
          <w:u w:val="single"/>
          <w:rtl/>
        </w:rPr>
        <w:t>:</w:t>
      </w:r>
    </w:p>
    <w:p w14:paraId="478B2037" w14:textId="7C830DFE" w:rsidR="001E2274" w:rsidRDefault="000534FD" w:rsidP="000534FD">
      <w:pPr>
        <w:rPr>
          <w:b w:val="0"/>
          <w:bCs w:val="0"/>
          <w:caps/>
          <w:sz w:val="24"/>
          <w:szCs w:val="24"/>
          <w:rtl/>
        </w:rPr>
      </w:pPr>
      <w:r>
        <w:rPr>
          <w:rFonts w:hint="cs"/>
          <w:b w:val="0"/>
          <w:bCs w:val="0"/>
          <w:caps/>
          <w:sz w:val="24"/>
          <w:szCs w:val="24"/>
          <w:rtl/>
        </w:rPr>
        <w:t>שניה תן לו לסיים</w:t>
      </w:r>
    </w:p>
    <w:p w14:paraId="601C352F" w14:textId="77777777" w:rsidR="001E2274" w:rsidRDefault="001E2274" w:rsidP="000534FD">
      <w:pPr>
        <w:rPr>
          <w:b w:val="0"/>
          <w:bCs w:val="0"/>
          <w:caps/>
          <w:sz w:val="24"/>
          <w:szCs w:val="24"/>
          <w:rtl/>
        </w:rPr>
      </w:pPr>
    </w:p>
    <w:p w14:paraId="3C2D9E84" w14:textId="77777777" w:rsidR="001E2274" w:rsidRDefault="00D17364" w:rsidP="000534FD">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7CD085E6" w14:textId="483F36FF" w:rsidR="001E2274" w:rsidRDefault="000534FD" w:rsidP="000534FD">
      <w:pPr>
        <w:rPr>
          <w:b w:val="0"/>
          <w:bCs w:val="0"/>
          <w:caps/>
          <w:sz w:val="24"/>
          <w:szCs w:val="24"/>
          <w:rtl/>
        </w:rPr>
      </w:pPr>
      <w:r>
        <w:rPr>
          <w:rFonts w:hint="cs"/>
          <w:b w:val="0"/>
          <w:bCs w:val="0"/>
          <w:caps/>
          <w:sz w:val="24"/>
          <w:szCs w:val="24"/>
          <w:rtl/>
        </w:rPr>
        <w:t xml:space="preserve">תן לי, השאלה לא הסתיימה לא סיימו את השאלה </w:t>
      </w:r>
    </w:p>
    <w:p w14:paraId="35312564" w14:textId="77777777" w:rsidR="001E2274" w:rsidRDefault="001E2274" w:rsidP="000534FD">
      <w:pPr>
        <w:rPr>
          <w:b w:val="0"/>
          <w:bCs w:val="0"/>
          <w:caps/>
          <w:sz w:val="24"/>
          <w:szCs w:val="24"/>
          <w:rtl/>
        </w:rPr>
      </w:pPr>
    </w:p>
    <w:p w14:paraId="1DF281F4" w14:textId="77777777" w:rsidR="001E2274" w:rsidRDefault="000A5C33" w:rsidP="000534FD">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1B7659A4" w14:textId="3D270B8A" w:rsidR="001E2274" w:rsidRDefault="000534FD" w:rsidP="000534FD">
      <w:pPr>
        <w:rPr>
          <w:b w:val="0"/>
          <w:bCs w:val="0"/>
          <w:caps/>
          <w:sz w:val="24"/>
          <w:szCs w:val="24"/>
          <w:rtl/>
        </w:rPr>
      </w:pPr>
      <w:r>
        <w:rPr>
          <w:rFonts w:hint="cs"/>
          <w:b w:val="0"/>
          <w:bCs w:val="0"/>
          <w:caps/>
          <w:sz w:val="24"/>
          <w:szCs w:val="24"/>
          <w:rtl/>
        </w:rPr>
        <w:t>ההרחבה הייתה באזור הזה, על - פי תוכנית הכוללנית ואתם מציעים אותה איפה שהוא פה, ב, ב, בחלק הצפוני</w:t>
      </w:r>
      <w:r w:rsidR="00CC41D3">
        <w:rPr>
          <w:rFonts w:hint="cs"/>
          <w:b w:val="0"/>
          <w:bCs w:val="0"/>
          <w:caps/>
          <w:sz w:val="24"/>
          <w:szCs w:val="24"/>
          <w:rtl/>
        </w:rPr>
        <w:t xml:space="preserve"> -</w:t>
      </w:r>
      <w:r>
        <w:rPr>
          <w:rFonts w:hint="cs"/>
          <w:b w:val="0"/>
          <w:bCs w:val="0"/>
          <w:caps/>
          <w:sz w:val="24"/>
          <w:szCs w:val="24"/>
          <w:rtl/>
        </w:rPr>
        <w:t xml:space="preserve"> </w:t>
      </w:r>
      <w:r w:rsidR="00CC41D3">
        <w:rPr>
          <w:rFonts w:hint="cs"/>
          <w:b w:val="0"/>
          <w:bCs w:val="0"/>
          <w:caps/>
          <w:sz w:val="24"/>
          <w:szCs w:val="24"/>
          <w:rtl/>
        </w:rPr>
        <w:t xml:space="preserve">זה סתירה לתוכנית המתאר ותוכנית המתאר עוד לא הופקדה אנחנו לקראת הפקדה, מתי, </w:t>
      </w:r>
    </w:p>
    <w:p w14:paraId="39743496" w14:textId="77777777" w:rsidR="001E2274" w:rsidRDefault="001E2274" w:rsidP="000534FD">
      <w:pPr>
        <w:rPr>
          <w:b w:val="0"/>
          <w:bCs w:val="0"/>
          <w:caps/>
          <w:sz w:val="24"/>
          <w:szCs w:val="24"/>
          <w:rtl/>
        </w:rPr>
      </w:pPr>
    </w:p>
    <w:p w14:paraId="1B3FA4B5" w14:textId="77777777" w:rsidR="001E2274" w:rsidRDefault="0044432A" w:rsidP="000534FD">
      <w:pPr>
        <w:rPr>
          <w:caps/>
          <w:sz w:val="24"/>
          <w:szCs w:val="24"/>
          <w:u w:val="single"/>
          <w:rtl/>
        </w:rPr>
      </w:pPr>
      <w:r w:rsidRPr="0044432A">
        <w:rPr>
          <w:rFonts w:hint="cs"/>
          <w:caps/>
          <w:sz w:val="24"/>
          <w:szCs w:val="24"/>
          <w:u w:val="single"/>
          <w:rtl/>
        </w:rPr>
        <w:t>גב</w:t>
      </w:r>
      <w:r w:rsidRPr="0044432A">
        <w:rPr>
          <w:caps/>
          <w:sz w:val="24"/>
          <w:szCs w:val="24"/>
          <w:u w:val="single"/>
          <w:rtl/>
        </w:rPr>
        <w:t>'</w:t>
      </w:r>
      <w:r w:rsidRPr="0044432A">
        <w:rPr>
          <w:rFonts w:hint="cs"/>
          <w:caps/>
          <w:sz w:val="24"/>
          <w:szCs w:val="24"/>
          <w:u w:val="single"/>
          <w:rtl/>
        </w:rPr>
        <w:t xml:space="preserve"> תמי ראם וגנר - נציגת לשכת התכנון</w:t>
      </w:r>
      <w:r w:rsidR="001E2274">
        <w:rPr>
          <w:rFonts w:hint="cs"/>
          <w:caps/>
          <w:sz w:val="24"/>
          <w:szCs w:val="24"/>
          <w:u w:val="single"/>
          <w:rtl/>
        </w:rPr>
        <w:t>:</w:t>
      </w:r>
    </w:p>
    <w:p w14:paraId="2590708F" w14:textId="7B7038CA" w:rsidR="001E2274" w:rsidRDefault="00CC41D3" w:rsidP="000534FD">
      <w:pPr>
        <w:rPr>
          <w:b w:val="0"/>
          <w:bCs w:val="0"/>
          <w:caps/>
          <w:sz w:val="24"/>
          <w:szCs w:val="24"/>
          <w:rtl/>
        </w:rPr>
      </w:pPr>
      <w:r>
        <w:rPr>
          <w:rFonts w:hint="cs"/>
          <w:b w:val="0"/>
          <w:bCs w:val="0"/>
          <w:caps/>
          <w:sz w:val="24"/>
          <w:szCs w:val="24"/>
          <w:rtl/>
        </w:rPr>
        <w:t>היא ... לקראת הפקדה</w:t>
      </w:r>
    </w:p>
    <w:p w14:paraId="3A122E5E" w14:textId="77777777" w:rsidR="001E2274" w:rsidRDefault="001E2274" w:rsidP="000534FD">
      <w:pPr>
        <w:rPr>
          <w:b w:val="0"/>
          <w:bCs w:val="0"/>
          <w:caps/>
          <w:sz w:val="24"/>
          <w:szCs w:val="24"/>
          <w:rtl/>
        </w:rPr>
      </w:pPr>
    </w:p>
    <w:p w14:paraId="1F301101" w14:textId="77777777" w:rsidR="001E2274" w:rsidRDefault="000A5C33" w:rsidP="000534FD">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27EF6D4B" w14:textId="739E6906" w:rsidR="001E2274" w:rsidRDefault="00CC41D3" w:rsidP="000534FD">
      <w:pPr>
        <w:rPr>
          <w:b w:val="0"/>
          <w:bCs w:val="0"/>
          <w:caps/>
          <w:sz w:val="24"/>
          <w:szCs w:val="24"/>
          <w:rtl/>
        </w:rPr>
      </w:pPr>
      <w:r>
        <w:rPr>
          <w:rFonts w:hint="cs"/>
          <w:b w:val="0"/>
          <w:bCs w:val="0"/>
          <w:caps/>
          <w:sz w:val="24"/>
          <w:szCs w:val="24"/>
          <w:rtl/>
        </w:rPr>
        <w:t xml:space="preserve">כן </w:t>
      </w:r>
    </w:p>
    <w:p w14:paraId="668997C0" w14:textId="77777777" w:rsidR="001E2274" w:rsidRDefault="001E2274" w:rsidP="000534FD">
      <w:pPr>
        <w:rPr>
          <w:b w:val="0"/>
          <w:bCs w:val="0"/>
          <w:caps/>
          <w:sz w:val="24"/>
          <w:szCs w:val="24"/>
          <w:rtl/>
        </w:rPr>
      </w:pPr>
    </w:p>
    <w:p w14:paraId="01B99C5D" w14:textId="77777777" w:rsidR="001E2274" w:rsidRDefault="0044432A" w:rsidP="000534FD">
      <w:pPr>
        <w:rPr>
          <w:caps/>
          <w:sz w:val="24"/>
          <w:szCs w:val="24"/>
          <w:u w:val="single"/>
          <w:rtl/>
        </w:rPr>
      </w:pPr>
      <w:r w:rsidRPr="0044432A">
        <w:rPr>
          <w:rFonts w:hint="cs"/>
          <w:caps/>
          <w:sz w:val="24"/>
          <w:szCs w:val="24"/>
          <w:u w:val="single"/>
          <w:rtl/>
        </w:rPr>
        <w:t>גב</w:t>
      </w:r>
      <w:r w:rsidRPr="0044432A">
        <w:rPr>
          <w:caps/>
          <w:sz w:val="24"/>
          <w:szCs w:val="24"/>
          <w:u w:val="single"/>
          <w:rtl/>
        </w:rPr>
        <w:t>'</w:t>
      </w:r>
      <w:r w:rsidRPr="0044432A">
        <w:rPr>
          <w:rFonts w:hint="cs"/>
          <w:caps/>
          <w:sz w:val="24"/>
          <w:szCs w:val="24"/>
          <w:u w:val="single"/>
          <w:rtl/>
        </w:rPr>
        <w:t xml:space="preserve"> תמי ראם וגנר - נציגת לשכת התכנון</w:t>
      </w:r>
      <w:r w:rsidR="001E2274">
        <w:rPr>
          <w:rFonts w:hint="cs"/>
          <w:caps/>
          <w:sz w:val="24"/>
          <w:szCs w:val="24"/>
          <w:u w:val="single"/>
          <w:rtl/>
        </w:rPr>
        <w:t>:</w:t>
      </w:r>
    </w:p>
    <w:p w14:paraId="2104A4DF" w14:textId="120916BA" w:rsidR="001E2274" w:rsidRDefault="00CC41D3" w:rsidP="000534FD">
      <w:pPr>
        <w:rPr>
          <w:b w:val="0"/>
          <w:bCs w:val="0"/>
          <w:caps/>
          <w:sz w:val="24"/>
          <w:szCs w:val="24"/>
          <w:rtl/>
        </w:rPr>
      </w:pPr>
      <w:r>
        <w:rPr>
          <w:rFonts w:hint="cs"/>
          <w:b w:val="0"/>
          <w:bCs w:val="0"/>
          <w:caps/>
          <w:sz w:val="24"/>
          <w:szCs w:val="24"/>
          <w:rtl/>
        </w:rPr>
        <w:t xml:space="preserve">החלטה שניה </w:t>
      </w:r>
    </w:p>
    <w:p w14:paraId="478F8527" w14:textId="77777777" w:rsidR="001E2274" w:rsidRDefault="001E2274" w:rsidP="000534FD">
      <w:pPr>
        <w:rPr>
          <w:b w:val="0"/>
          <w:bCs w:val="0"/>
          <w:caps/>
          <w:sz w:val="24"/>
          <w:szCs w:val="24"/>
          <w:rtl/>
        </w:rPr>
      </w:pPr>
    </w:p>
    <w:p w14:paraId="3019C0CA" w14:textId="77777777" w:rsidR="001E2274" w:rsidRDefault="000A5C33" w:rsidP="000534FD">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7B8D7C1A" w14:textId="48B05781" w:rsidR="001E2274" w:rsidRDefault="00CC41D3" w:rsidP="000534FD">
      <w:pPr>
        <w:rPr>
          <w:b w:val="0"/>
          <w:bCs w:val="0"/>
          <w:caps/>
          <w:sz w:val="24"/>
          <w:szCs w:val="24"/>
          <w:rtl/>
        </w:rPr>
      </w:pPr>
      <w:r>
        <w:rPr>
          <w:rFonts w:hint="cs"/>
          <w:b w:val="0"/>
          <w:bCs w:val="0"/>
          <w:caps/>
          <w:sz w:val="24"/>
          <w:szCs w:val="24"/>
          <w:rtl/>
        </w:rPr>
        <w:t xml:space="preserve">אנחנו כאילו אנחנו נמצאים במצב שאנחנו מקדמים שתי תוכניות, תוכנית כוללנית למועצה אזורית ותוכנית מתאר ל, לקיבוץ ב, בסתירה מוחלטת ביניהן </w:t>
      </w:r>
    </w:p>
    <w:p w14:paraId="67F4124A" w14:textId="77777777" w:rsidR="001E2274" w:rsidRDefault="001E2274" w:rsidP="000534FD">
      <w:pPr>
        <w:rPr>
          <w:b w:val="0"/>
          <w:bCs w:val="0"/>
          <w:caps/>
          <w:sz w:val="24"/>
          <w:szCs w:val="24"/>
          <w:rtl/>
        </w:rPr>
      </w:pPr>
    </w:p>
    <w:p w14:paraId="66010E82" w14:textId="77777777" w:rsidR="001E2274" w:rsidRDefault="00D17364" w:rsidP="000534FD">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41190F0F" w14:textId="6705D674" w:rsidR="001E2274" w:rsidRDefault="00CC41D3" w:rsidP="000534FD">
      <w:pPr>
        <w:rPr>
          <w:b w:val="0"/>
          <w:bCs w:val="0"/>
          <w:caps/>
          <w:sz w:val="24"/>
          <w:szCs w:val="24"/>
          <w:rtl/>
        </w:rPr>
      </w:pPr>
      <w:r>
        <w:rPr>
          <w:rFonts w:hint="cs"/>
          <w:b w:val="0"/>
          <w:bCs w:val="0"/>
          <w:caps/>
          <w:sz w:val="24"/>
          <w:szCs w:val="24"/>
          <w:rtl/>
        </w:rPr>
        <w:t xml:space="preserve">כן </w:t>
      </w:r>
    </w:p>
    <w:p w14:paraId="196E9B05" w14:textId="77777777" w:rsidR="001E2274" w:rsidRDefault="001E2274" w:rsidP="000534FD">
      <w:pPr>
        <w:rPr>
          <w:b w:val="0"/>
          <w:bCs w:val="0"/>
          <w:caps/>
          <w:sz w:val="24"/>
          <w:szCs w:val="24"/>
          <w:rtl/>
        </w:rPr>
      </w:pPr>
    </w:p>
    <w:p w14:paraId="15C977FE" w14:textId="77777777" w:rsidR="001E2274" w:rsidRDefault="003C3543" w:rsidP="000534FD">
      <w:pPr>
        <w:rPr>
          <w:caps/>
          <w:sz w:val="24"/>
          <w:szCs w:val="24"/>
          <w:u w:val="single"/>
          <w:rtl/>
        </w:rPr>
      </w:pPr>
      <w:r w:rsidRPr="003C3543">
        <w:rPr>
          <w:rFonts w:hint="cs"/>
          <w:caps/>
          <w:sz w:val="24"/>
          <w:szCs w:val="24"/>
          <w:u w:val="single"/>
          <w:rtl/>
        </w:rPr>
        <w:t>מר אורי הראל - אדריכל עורך התוכנית</w:t>
      </w:r>
      <w:r w:rsidR="001E2274">
        <w:rPr>
          <w:rFonts w:hint="cs"/>
          <w:caps/>
          <w:sz w:val="24"/>
          <w:szCs w:val="24"/>
          <w:u w:val="single"/>
          <w:rtl/>
        </w:rPr>
        <w:t>:</w:t>
      </w:r>
    </w:p>
    <w:p w14:paraId="547BFADD" w14:textId="5196806B" w:rsidR="001E2274" w:rsidRDefault="00CC41D3" w:rsidP="000534FD">
      <w:pPr>
        <w:rPr>
          <w:b w:val="0"/>
          <w:bCs w:val="0"/>
          <w:caps/>
          <w:sz w:val="24"/>
          <w:szCs w:val="24"/>
          <w:rtl/>
        </w:rPr>
      </w:pPr>
      <w:r>
        <w:rPr>
          <w:rFonts w:hint="cs"/>
          <w:b w:val="0"/>
          <w:bCs w:val="0"/>
          <w:caps/>
          <w:sz w:val="24"/>
          <w:szCs w:val="24"/>
          <w:rtl/>
        </w:rPr>
        <w:t>להתייחס?</w:t>
      </w:r>
    </w:p>
    <w:p w14:paraId="433DC524" w14:textId="77777777" w:rsidR="001E2274" w:rsidRDefault="001E2274" w:rsidP="000534FD">
      <w:pPr>
        <w:rPr>
          <w:b w:val="0"/>
          <w:bCs w:val="0"/>
          <w:caps/>
          <w:sz w:val="24"/>
          <w:szCs w:val="24"/>
          <w:rtl/>
        </w:rPr>
      </w:pPr>
    </w:p>
    <w:p w14:paraId="28BAE4B9" w14:textId="77777777" w:rsidR="001E2274" w:rsidRDefault="000A5C33" w:rsidP="000534FD">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2DE4F281" w14:textId="6D0D0D0F" w:rsidR="001E2274" w:rsidRDefault="00CC41D3" w:rsidP="000534FD">
      <w:pPr>
        <w:rPr>
          <w:b w:val="0"/>
          <w:bCs w:val="0"/>
          <w:caps/>
          <w:sz w:val="24"/>
          <w:szCs w:val="24"/>
          <w:rtl/>
        </w:rPr>
      </w:pPr>
      <w:r>
        <w:rPr>
          <w:rFonts w:hint="cs"/>
          <w:b w:val="0"/>
          <w:bCs w:val="0"/>
          <w:caps/>
          <w:sz w:val="24"/>
          <w:szCs w:val="24"/>
          <w:rtl/>
        </w:rPr>
        <w:t xml:space="preserve">כן עכשיו </w:t>
      </w:r>
    </w:p>
    <w:p w14:paraId="33C0C401" w14:textId="77777777" w:rsidR="001E2274" w:rsidRDefault="001E2274" w:rsidP="000534FD">
      <w:pPr>
        <w:rPr>
          <w:b w:val="0"/>
          <w:bCs w:val="0"/>
          <w:caps/>
          <w:sz w:val="24"/>
          <w:szCs w:val="24"/>
          <w:rtl/>
        </w:rPr>
      </w:pPr>
    </w:p>
    <w:p w14:paraId="0CA6EBF4" w14:textId="77777777" w:rsidR="001E2274" w:rsidRDefault="003C3543" w:rsidP="000534FD">
      <w:pPr>
        <w:rPr>
          <w:caps/>
          <w:sz w:val="24"/>
          <w:szCs w:val="24"/>
          <w:u w:val="single"/>
          <w:rtl/>
        </w:rPr>
      </w:pPr>
      <w:r w:rsidRPr="003C3543">
        <w:rPr>
          <w:rFonts w:hint="cs"/>
          <w:caps/>
          <w:sz w:val="24"/>
          <w:szCs w:val="24"/>
          <w:u w:val="single"/>
          <w:rtl/>
        </w:rPr>
        <w:t>מר אורי הראל - אדריכל עורך התוכנית</w:t>
      </w:r>
      <w:r w:rsidR="001E2274">
        <w:rPr>
          <w:rFonts w:hint="cs"/>
          <w:caps/>
          <w:sz w:val="24"/>
          <w:szCs w:val="24"/>
          <w:u w:val="single"/>
          <w:rtl/>
        </w:rPr>
        <w:t>:</w:t>
      </w:r>
    </w:p>
    <w:p w14:paraId="543F32EC" w14:textId="24E552D1" w:rsidR="001E2274" w:rsidRDefault="00CC41D3" w:rsidP="000534FD">
      <w:pPr>
        <w:rPr>
          <w:b w:val="0"/>
          <w:bCs w:val="0"/>
          <w:caps/>
          <w:sz w:val="24"/>
          <w:szCs w:val="24"/>
          <w:rtl/>
        </w:rPr>
      </w:pPr>
      <w:r>
        <w:rPr>
          <w:rFonts w:hint="cs"/>
          <w:b w:val="0"/>
          <w:bCs w:val="0"/>
          <w:caps/>
          <w:sz w:val="24"/>
          <w:szCs w:val="24"/>
          <w:rtl/>
        </w:rPr>
        <w:t>אני לא רואה בזה סתירה ואני אסביר למה. אכן ה, כתם שאתה מדבר עליו תואם עם הקיבוץ והוא לבקשת הקיבוץ והוא המשכי לקרית החינוך שאמורה להיות כאן אוקיי?</w:t>
      </w:r>
      <w:r>
        <w:rPr>
          <w:b w:val="0"/>
          <w:bCs w:val="0"/>
          <w:caps/>
          <w:sz w:val="24"/>
          <w:szCs w:val="24"/>
        </w:rPr>
        <w:t xml:space="preserve"> </w:t>
      </w:r>
      <w:r>
        <w:rPr>
          <w:rFonts w:hint="cs"/>
          <w:b w:val="0"/>
          <w:bCs w:val="0"/>
          <w:caps/>
          <w:sz w:val="24"/>
          <w:szCs w:val="24"/>
          <w:rtl/>
        </w:rPr>
        <w:t xml:space="preserve">ואכן תואם עם הקיבוץ אבל זה בהקשר של הגדלת אזור המגורים. אנחנו איננו מגדילים את אזור המגורים, אנחנו מדייקים את הכתם הקיים. אין אין הגדלה ולו של מטר אחד רבוע של שטח מגורים מאושר אלא דיוק שלו בהתאם למצב הקיים ואני אסביר. מה שקורה פה, זה ש, מצב נכנס מצב יוצא של המגורים הוא זהה, יש לנו פה בעיה אמיתית כאן, של שטח שהיום צבוע כמגורים, הוא משמש בפועל קיימים בו מבני משק, כנל גם השטח שמופיע בשיקופית הבאה, רגע, זה השטח הזה, אוקיי אני אסמן אותו שוב, השטח ה, הזה, שני השטחים האלה הם שטחים שמסומנים כמגורים </w:t>
      </w:r>
      <w:r>
        <w:rPr>
          <w:b w:val="0"/>
          <w:bCs w:val="0"/>
          <w:caps/>
          <w:sz w:val="24"/>
          <w:szCs w:val="24"/>
          <w:rtl/>
        </w:rPr>
        <w:t>–</w:t>
      </w:r>
      <w:r>
        <w:rPr>
          <w:rFonts w:hint="cs"/>
          <w:b w:val="0"/>
          <w:bCs w:val="0"/>
          <w:caps/>
          <w:sz w:val="24"/>
          <w:szCs w:val="24"/>
          <w:rtl/>
        </w:rPr>
        <w:t xml:space="preserve"> בפועל הם מבני משק. אנחנו לא מגדילים מגורים, אנחנו עכשיו מניידים את השטחים האלה כי אני חייב להפוך אותם למבני משק על - מנת להתאים למצב הקיים והמקום היחיד שבו אני יכול להוסיף שאין בו מבנים שהוא פנוי שהוא בהמשך רציף לכתם המגורים זה האזור הזה שאני עכשיו מסמן אותו בוורוד זה כאן, וכאן הפכנו את זה למגורים זה מה שאנחנו עשינו ואתה רואה אותו פה</w:t>
      </w:r>
    </w:p>
    <w:p w14:paraId="052C309C" w14:textId="77777777" w:rsidR="001E2274" w:rsidRDefault="001E2274" w:rsidP="000534FD">
      <w:pPr>
        <w:rPr>
          <w:b w:val="0"/>
          <w:bCs w:val="0"/>
          <w:caps/>
          <w:sz w:val="24"/>
          <w:szCs w:val="24"/>
          <w:rtl/>
        </w:rPr>
      </w:pPr>
    </w:p>
    <w:p w14:paraId="4B910816" w14:textId="77777777" w:rsidR="001E2274" w:rsidRDefault="0044432A" w:rsidP="000534FD">
      <w:pPr>
        <w:rPr>
          <w:caps/>
          <w:sz w:val="24"/>
          <w:szCs w:val="24"/>
          <w:u w:val="single"/>
          <w:rtl/>
        </w:rPr>
      </w:pPr>
      <w:r w:rsidRPr="0044432A">
        <w:rPr>
          <w:rFonts w:hint="cs"/>
          <w:caps/>
          <w:sz w:val="24"/>
          <w:szCs w:val="24"/>
          <w:u w:val="single"/>
          <w:rtl/>
        </w:rPr>
        <w:t>גב</w:t>
      </w:r>
      <w:r w:rsidRPr="0044432A">
        <w:rPr>
          <w:caps/>
          <w:sz w:val="24"/>
          <w:szCs w:val="24"/>
          <w:u w:val="single"/>
          <w:rtl/>
        </w:rPr>
        <w:t>'</w:t>
      </w:r>
      <w:r w:rsidRPr="0044432A">
        <w:rPr>
          <w:rFonts w:hint="cs"/>
          <w:caps/>
          <w:sz w:val="24"/>
          <w:szCs w:val="24"/>
          <w:u w:val="single"/>
          <w:rtl/>
        </w:rPr>
        <w:t xml:space="preserve"> תמי ראם וגנר - נציגת לשכת התכנון</w:t>
      </w:r>
      <w:r w:rsidR="001E2274">
        <w:rPr>
          <w:rFonts w:hint="cs"/>
          <w:caps/>
          <w:sz w:val="24"/>
          <w:szCs w:val="24"/>
          <w:u w:val="single"/>
          <w:rtl/>
        </w:rPr>
        <w:t>:</w:t>
      </w:r>
    </w:p>
    <w:p w14:paraId="5B81D8A6" w14:textId="7AB6A2D0" w:rsidR="001E2274" w:rsidRDefault="00CC41D3" w:rsidP="000534FD">
      <w:pPr>
        <w:rPr>
          <w:b w:val="0"/>
          <w:bCs w:val="0"/>
          <w:caps/>
          <w:sz w:val="24"/>
          <w:szCs w:val="24"/>
          <w:rtl/>
        </w:rPr>
      </w:pPr>
      <w:r>
        <w:rPr>
          <w:rFonts w:hint="cs"/>
          <w:b w:val="0"/>
          <w:bCs w:val="0"/>
          <w:caps/>
          <w:sz w:val="24"/>
          <w:szCs w:val="24"/>
          <w:rtl/>
        </w:rPr>
        <w:t>מוחמד אני יכולה,</w:t>
      </w:r>
    </w:p>
    <w:p w14:paraId="0B5186C6" w14:textId="77777777" w:rsidR="001E2274" w:rsidRDefault="001E2274" w:rsidP="000534FD">
      <w:pPr>
        <w:rPr>
          <w:b w:val="0"/>
          <w:bCs w:val="0"/>
          <w:caps/>
          <w:sz w:val="24"/>
          <w:szCs w:val="24"/>
          <w:rtl/>
        </w:rPr>
      </w:pPr>
    </w:p>
    <w:p w14:paraId="37BC5A1E" w14:textId="77777777" w:rsidR="001E2274" w:rsidRDefault="003C3543" w:rsidP="000534FD">
      <w:pPr>
        <w:rPr>
          <w:caps/>
          <w:sz w:val="24"/>
          <w:szCs w:val="24"/>
          <w:u w:val="single"/>
          <w:rtl/>
        </w:rPr>
      </w:pPr>
      <w:r w:rsidRPr="003C3543">
        <w:rPr>
          <w:rFonts w:hint="cs"/>
          <w:caps/>
          <w:sz w:val="24"/>
          <w:szCs w:val="24"/>
          <w:u w:val="single"/>
          <w:rtl/>
        </w:rPr>
        <w:t>מר אורי הראל - אדריכל עורך התוכנית</w:t>
      </w:r>
      <w:r w:rsidR="001E2274">
        <w:rPr>
          <w:rFonts w:hint="cs"/>
          <w:caps/>
          <w:sz w:val="24"/>
          <w:szCs w:val="24"/>
          <w:u w:val="single"/>
          <w:rtl/>
        </w:rPr>
        <w:t>:</w:t>
      </w:r>
    </w:p>
    <w:p w14:paraId="07D6ED10" w14:textId="15F01E05" w:rsidR="001E2274" w:rsidRDefault="00CC41D3" w:rsidP="000534FD">
      <w:pPr>
        <w:rPr>
          <w:b w:val="0"/>
          <w:bCs w:val="0"/>
          <w:caps/>
          <w:sz w:val="24"/>
          <w:szCs w:val="24"/>
          <w:rtl/>
        </w:rPr>
      </w:pPr>
      <w:r>
        <w:rPr>
          <w:rFonts w:hint="cs"/>
          <w:b w:val="0"/>
          <w:bCs w:val="0"/>
          <w:caps/>
          <w:sz w:val="24"/>
          <w:szCs w:val="24"/>
          <w:rtl/>
        </w:rPr>
        <w:t xml:space="preserve">אז זה משהו ממש נקודתי שנועד לסדר, הוא לא בגדר הרחבה, מה שאתה מדבר בכוללנית זה הגדלת שטח המגורים על - מנת ל, לאפשר זו תוכנית בסמכות מחוזית שתיעשה בהמשך, הקיבוץ ייזום אותה והוא יגדיל את שטח המגורים שלו, כאמור זו לא הגדלה זה דיוק, ואני לא חושב שיש ברירה כי אנחנו לא יכולים להשאיר, שטחים שבפועל משמשים כמבני משק כשטחי מגורים, זה אחד. עכשיו לגבי השאלה השנייה, דיברנו על על גדלי המגרשים, אני גם שלחתי את זה למחוז, אנחנו בעיקרון מדברים פה על על חלוקה לצרכי שיוך שאני אציג אותה, כאן, כל השטחים האלה הם לפי מצב קיים בפועל, אנחנו גם שלחנו ממש טבלה מסודרת, אני יכול להציג אותה ברשותכם </w:t>
      </w:r>
    </w:p>
    <w:p w14:paraId="51AC12F3" w14:textId="77777777" w:rsidR="001E2274" w:rsidRDefault="001E2274" w:rsidP="000534FD">
      <w:pPr>
        <w:rPr>
          <w:b w:val="0"/>
          <w:bCs w:val="0"/>
          <w:caps/>
          <w:sz w:val="24"/>
          <w:szCs w:val="24"/>
          <w:rtl/>
        </w:rPr>
      </w:pPr>
    </w:p>
    <w:p w14:paraId="799E948E" w14:textId="77777777" w:rsidR="001E2274" w:rsidRDefault="007316D3" w:rsidP="000534FD">
      <w:pPr>
        <w:rPr>
          <w:caps/>
          <w:sz w:val="24"/>
          <w:szCs w:val="24"/>
          <w:u w:val="single"/>
          <w:rtl/>
        </w:rPr>
      </w:pPr>
      <w:r w:rsidRPr="007316D3">
        <w:rPr>
          <w:rFonts w:hint="cs"/>
          <w:caps/>
          <w:sz w:val="24"/>
          <w:szCs w:val="24"/>
          <w:u w:val="single"/>
          <w:rtl/>
        </w:rPr>
        <w:t>גב</w:t>
      </w:r>
      <w:r w:rsidRPr="007316D3">
        <w:rPr>
          <w:caps/>
          <w:sz w:val="24"/>
          <w:szCs w:val="24"/>
          <w:u w:val="single"/>
          <w:rtl/>
        </w:rPr>
        <w:t>'</w:t>
      </w:r>
      <w:r w:rsidRPr="007316D3">
        <w:rPr>
          <w:rFonts w:hint="cs"/>
          <w:caps/>
          <w:sz w:val="24"/>
          <w:szCs w:val="24"/>
          <w:u w:val="single"/>
          <w:rtl/>
        </w:rPr>
        <w:t xml:space="preserve"> רותי ברבי - נציגת לשכת התכנון</w:t>
      </w:r>
      <w:r w:rsidR="001E2274">
        <w:rPr>
          <w:rFonts w:hint="cs"/>
          <w:caps/>
          <w:sz w:val="24"/>
          <w:szCs w:val="24"/>
          <w:u w:val="single"/>
          <w:rtl/>
        </w:rPr>
        <w:t>:</w:t>
      </w:r>
    </w:p>
    <w:p w14:paraId="0365CA85" w14:textId="4FDA027F" w:rsidR="001E2274" w:rsidRDefault="00CC41D3" w:rsidP="000534FD">
      <w:pPr>
        <w:rPr>
          <w:b w:val="0"/>
          <w:bCs w:val="0"/>
          <w:caps/>
          <w:sz w:val="24"/>
          <w:szCs w:val="24"/>
          <w:rtl/>
        </w:rPr>
      </w:pPr>
      <w:r>
        <w:rPr>
          <w:rFonts w:hint="cs"/>
          <w:b w:val="0"/>
          <w:bCs w:val="0"/>
          <w:caps/>
          <w:sz w:val="24"/>
          <w:szCs w:val="24"/>
          <w:rtl/>
        </w:rPr>
        <w:t xml:space="preserve">(לא ברור) בהוראות </w:t>
      </w:r>
    </w:p>
    <w:p w14:paraId="515FD6E2" w14:textId="77777777" w:rsidR="001E2274" w:rsidRDefault="001E2274" w:rsidP="000534FD">
      <w:pPr>
        <w:rPr>
          <w:b w:val="0"/>
          <w:bCs w:val="0"/>
          <w:caps/>
          <w:sz w:val="24"/>
          <w:szCs w:val="24"/>
          <w:rtl/>
        </w:rPr>
      </w:pPr>
    </w:p>
    <w:p w14:paraId="08CFA311" w14:textId="77777777" w:rsidR="001E2274" w:rsidRDefault="003C3543" w:rsidP="000534FD">
      <w:pPr>
        <w:rPr>
          <w:caps/>
          <w:sz w:val="24"/>
          <w:szCs w:val="24"/>
          <w:u w:val="single"/>
          <w:rtl/>
        </w:rPr>
      </w:pPr>
      <w:r w:rsidRPr="003C3543">
        <w:rPr>
          <w:rFonts w:hint="cs"/>
          <w:caps/>
          <w:sz w:val="24"/>
          <w:szCs w:val="24"/>
          <w:u w:val="single"/>
          <w:rtl/>
        </w:rPr>
        <w:t>מר אורי הראל - אדריכל עורך התוכנית</w:t>
      </w:r>
      <w:r w:rsidR="001E2274">
        <w:rPr>
          <w:rFonts w:hint="cs"/>
          <w:caps/>
          <w:sz w:val="24"/>
          <w:szCs w:val="24"/>
          <w:u w:val="single"/>
          <w:rtl/>
        </w:rPr>
        <w:t>:</w:t>
      </w:r>
    </w:p>
    <w:p w14:paraId="14E7596F" w14:textId="53B6044B" w:rsidR="001E2274" w:rsidRDefault="000C206C" w:rsidP="000534FD">
      <w:pPr>
        <w:rPr>
          <w:b w:val="0"/>
          <w:bCs w:val="0"/>
          <w:caps/>
          <w:sz w:val="24"/>
          <w:szCs w:val="24"/>
          <w:rtl/>
        </w:rPr>
      </w:pPr>
      <w:r>
        <w:rPr>
          <w:rFonts w:hint="cs"/>
          <w:b w:val="0"/>
          <w:bCs w:val="0"/>
          <w:caps/>
          <w:sz w:val="24"/>
          <w:szCs w:val="24"/>
          <w:rtl/>
        </w:rPr>
        <w:t xml:space="preserve">רגע אחד, ייקח לי ייקח לי רגע סליחה, </w:t>
      </w:r>
    </w:p>
    <w:p w14:paraId="64C37770" w14:textId="77777777" w:rsidR="001E2274" w:rsidRDefault="001E2274" w:rsidP="000534FD">
      <w:pPr>
        <w:rPr>
          <w:b w:val="0"/>
          <w:bCs w:val="0"/>
          <w:caps/>
          <w:sz w:val="24"/>
          <w:szCs w:val="24"/>
          <w:rtl/>
        </w:rPr>
      </w:pPr>
    </w:p>
    <w:p w14:paraId="3218B137" w14:textId="77777777" w:rsidR="001E2274" w:rsidRDefault="000C206C" w:rsidP="000534FD">
      <w:pPr>
        <w:rPr>
          <w:b w:val="0"/>
          <w:bCs w:val="0"/>
          <w:caps/>
          <w:sz w:val="24"/>
          <w:szCs w:val="24"/>
          <w:rtl/>
        </w:rPr>
      </w:pPr>
      <w:r>
        <w:rPr>
          <w:rFonts w:hint="cs"/>
          <w:b w:val="0"/>
          <w:bCs w:val="0"/>
          <w:caps/>
          <w:sz w:val="24"/>
          <w:szCs w:val="24"/>
          <w:rtl/>
        </w:rPr>
        <w:t xml:space="preserve">(מדברים ביניהם) </w:t>
      </w:r>
    </w:p>
    <w:p w14:paraId="39C9EDA3" w14:textId="77777777" w:rsidR="001E2274" w:rsidRDefault="001E2274" w:rsidP="000534FD">
      <w:pPr>
        <w:rPr>
          <w:b w:val="0"/>
          <w:bCs w:val="0"/>
          <w:caps/>
          <w:sz w:val="24"/>
          <w:szCs w:val="24"/>
          <w:rtl/>
        </w:rPr>
      </w:pPr>
    </w:p>
    <w:p w14:paraId="05E65C2A" w14:textId="77777777" w:rsidR="001E2274" w:rsidRDefault="003C3543" w:rsidP="000534FD">
      <w:pPr>
        <w:rPr>
          <w:caps/>
          <w:sz w:val="24"/>
          <w:szCs w:val="24"/>
          <w:u w:val="single"/>
          <w:rtl/>
        </w:rPr>
      </w:pPr>
      <w:r w:rsidRPr="003C3543">
        <w:rPr>
          <w:rFonts w:hint="cs"/>
          <w:caps/>
          <w:sz w:val="24"/>
          <w:szCs w:val="24"/>
          <w:u w:val="single"/>
          <w:rtl/>
        </w:rPr>
        <w:t>מר אורי הראל - אדריכל עורך התוכנית</w:t>
      </w:r>
      <w:r w:rsidR="001E2274">
        <w:rPr>
          <w:rFonts w:hint="cs"/>
          <w:caps/>
          <w:sz w:val="24"/>
          <w:szCs w:val="24"/>
          <w:u w:val="single"/>
          <w:rtl/>
        </w:rPr>
        <w:t>:</w:t>
      </w:r>
    </w:p>
    <w:p w14:paraId="1A248C55" w14:textId="20AF7348" w:rsidR="001E2274" w:rsidRDefault="001455DF" w:rsidP="000534FD">
      <w:pPr>
        <w:rPr>
          <w:b w:val="0"/>
          <w:bCs w:val="0"/>
          <w:caps/>
          <w:sz w:val="24"/>
          <w:szCs w:val="24"/>
          <w:rtl/>
        </w:rPr>
      </w:pPr>
      <w:r>
        <w:rPr>
          <w:rFonts w:hint="cs"/>
          <w:b w:val="0"/>
          <w:bCs w:val="0"/>
          <w:caps/>
          <w:sz w:val="24"/>
          <w:szCs w:val="24"/>
          <w:rtl/>
        </w:rPr>
        <w:t>אוקיי יש פה שתי טבלאות ששלחנו ל, ללשכת התכנון, נציג אותן, והן</w:t>
      </w:r>
      <w:r w:rsidR="000F703D">
        <w:rPr>
          <w:rFonts w:hint="cs"/>
          <w:b w:val="0"/>
          <w:bCs w:val="0"/>
          <w:caps/>
          <w:sz w:val="24"/>
          <w:szCs w:val="24"/>
          <w:rtl/>
        </w:rPr>
        <w:t xml:space="preserve"> </w:t>
      </w:r>
      <w:r>
        <w:rPr>
          <w:rFonts w:hint="cs"/>
          <w:b w:val="0"/>
          <w:bCs w:val="0"/>
          <w:caps/>
          <w:sz w:val="24"/>
          <w:szCs w:val="24"/>
          <w:rtl/>
        </w:rPr>
        <w:t xml:space="preserve">נוגעות גם לזכויות הבנייה וגם לגודל תאי השטח. נתחיל עם עם תאי השטח. </w:t>
      </w:r>
      <w:r w:rsidR="0000276B">
        <w:rPr>
          <w:rFonts w:hint="cs"/>
          <w:b w:val="0"/>
          <w:bCs w:val="0"/>
          <w:caps/>
          <w:sz w:val="24"/>
          <w:szCs w:val="24"/>
          <w:rtl/>
        </w:rPr>
        <w:t xml:space="preserve">אתם רואים את המסך שלי? </w:t>
      </w:r>
    </w:p>
    <w:p w14:paraId="12AE59EA" w14:textId="77777777" w:rsidR="001E2274" w:rsidRDefault="001E2274" w:rsidP="000534FD">
      <w:pPr>
        <w:rPr>
          <w:b w:val="0"/>
          <w:bCs w:val="0"/>
          <w:caps/>
          <w:sz w:val="24"/>
          <w:szCs w:val="24"/>
          <w:rtl/>
        </w:rPr>
      </w:pPr>
    </w:p>
    <w:p w14:paraId="1987EBBD" w14:textId="77777777" w:rsidR="001E2274" w:rsidRDefault="000A5C33" w:rsidP="000534FD">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48A2F646" w14:textId="716A63EA" w:rsidR="001E2274" w:rsidRDefault="0000276B" w:rsidP="000534FD">
      <w:pPr>
        <w:rPr>
          <w:b w:val="0"/>
          <w:bCs w:val="0"/>
          <w:caps/>
          <w:sz w:val="24"/>
          <w:szCs w:val="24"/>
          <w:rtl/>
        </w:rPr>
      </w:pPr>
      <w:r>
        <w:rPr>
          <w:rFonts w:hint="cs"/>
          <w:b w:val="0"/>
          <w:bCs w:val="0"/>
          <w:caps/>
          <w:sz w:val="24"/>
          <w:szCs w:val="24"/>
          <w:rtl/>
        </w:rPr>
        <w:t xml:space="preserve">כן </w:t>
      </w:r>
    </w:p>
    <w:p w14:paraId="45BC155D" w14:textId="77777777" w:rsidR="001E2274" w:rsidRDefault="001E2274" w:rsidP="000534FD">
      <w:pPr>
        <w:rPr>
          <w:b w:val="0"/>
          <w:bCs w:val="0"/>
          <w:caps/>
          <w:sz w:val="24"/>
          <w:szCs w:val="24"/>
          <w:rtl/>
        </w:rPr>
      </w:pPr>
    </w:p>
    <w:p w14:paraId="4D7A8EB1" w14:textId="77777777" w:rsidR="001E2274" w:rsidRDefault="003C3543" w:rsidP="000534FD">
      <w:pPr>
        <w:rPr>
          <w:caps/>
          <w:sz w:val="24"/>
          <w:szCs w:val="24"/>
          <w:u w:val="single"/>
          <w:rtl/>
        </w:rPr>
      </w:pPr>
      <w:r w:rsidRPr="003C3543">
        <w:rPr>
          <w:rFonts w:hint="cs"/>
          <w:caps/>
          <w:sz w:val="24"/>
          <w:szCs w:val="24"/>
          <w:u w:val="single"/>
          <w:rtl/>
        </w:rPr>
        <w:t>מר אורי הראל - אדריכל עורך התוכנית</w:t>
      </w:r>
      <w:r w:rsidR="001E2274">
        <w:rPr>
          <w:rFonts w:hint="cs"/>
          <w:caps/>
          <w:sz w:val="24"/>
          <w:szCs w:val="24"/>
          <w:u w:val="single"/>
          <w:rtl/>
        </w:rPr>
        <w:t>:</w:t>
      </w:r>
    </w:p>
    <w:p w14:paraId="42A43FB7" w14:textId="0E6B8283" w:rsidR="001E2274" w:rsidRDefault="0000276B" w:rsidP="000534FD">
      <w:pPr>
        <w:rPr>
          <w:b w:val="0"/>
          <w:bCs w:val="0"/>
          <w:caps/>
          <w:sz w:val="24"/>
          <w:szCs w:val="24"/>
          <w:rtl/>
        </w:rPr>
      </w:pPr>
      <w:r>
        <w:rPr>
          <w:rFonts w:hint="cs"/>
          <w:b w:val="0"/>
          <w:bCs w:val="0"/>
          <w:caps/>
          <w:sz w:val="24"/>
          <w:szCs w:val="24"/>
          <w:rtl/>
        </w:rPr>
        <w:lastRenderedPageBreak/>
        <w:t xml:space="preserve">בעיקרון השטחים משתנים משום שהם כוללים גם יחידות רוב היחידות בעצם זה זה מגרשים חד משפחתיים, שאתם רואים אותם כאן, כל המאה ואחד איי, מאה ואחד בי, מאה ואחד סי, זה בעצם מבנים טוריים שחולקו לצרכי שיוך בהתאמה למצב קיים. עכשיו, שטחים משתנים בהתאם למצב זה סביב שלוש מאות, שלוש מאות שלושים ארבע מאות עשרים אתם רואים כאן את כל המנעד, יש לנו מגרשים שהם מגורים והם גדולים יותר אבל הם לא מגרשים חד משפחתיים, וציינו שיש ארבעים ושתיים יחידות קטנות קיימות וביחידות ה, הקטנות מדובר במגורים כמובן משותפים ולכן הם יותר גדולים והם אולי נראים חריגים בגודל אבל הם כמובן יותר צפופים אז זה לעניין ה, גדלי המגרשים בתוכנית. אני אציג עכשיו את הטבלה השנייה שהיא טבלה של זכויות הבנייה רגע אחד. </w:t>
      </w:r>
      <w:r w:rsidR="00656B9D">
        <w:rPr>
          <w:rFonts w:hint="cs"/>
          <w:b w:val="0"/>
          <w:bCs w:val="0"/>
          <w:caps/>
          <w:sz w:val="24"/>
          <w:szCs w:val="24"/>
          <w:rtl/>
        </w:rPr>
        <w:t>אוקיי. אז זו זו טבלת זכויות הבנייה כפי שהוגשה, אני אזכיר שהקיבוץ הגיש התנגדות לעניין הזה כדי לדייק אותן אבל</w:t>
      </w:r>
      <w:r w:rsidR="000F703D">
        <w:rPr>
          <w:rFonts w:hint="cs"/>
          <w:b w:val="0"/>
          <w:bCs w:val="0"/>
          <w:caps/>
          <w:sz w:val="24"/>
          <w:szCs w:val="24"/>
          <w:rtl/>
        </w:rPr>
        <w:t xml:space="preserve"> </w:t>
      </w:r>
      <w:r w:rsidR="00656B9D">
        <w:rPr>
          <w:rFonts w:hint="cs"/>
          <w:b w:val="0"/>
          <w:bCs w:val="0"/>
          <w:caps/>
          <w:sz w:val="24"/>
          <w:szCs w:val="24"/>
          <w:rtl/>
        </w:rPr>
        <w:t>בגדול מה שנקבע בתוכנית שהוגשה זה בין מאה שישים למאתיים חמישים, חלק מזה לפי מצב קיים ולפי דגמים שבבנייה או ניבנו בשכונה החדשה ובשכונת הבנים, ולפי מצב קיים בשכונה הוותיקה, יש פה גם כמובן שיקולים של שיוך ושל היטלים שהקיבוץ נכנס אליהם ועל רקע זה גם הגיש התנגדות עצמית כדי לדייק את הדברים אחרי תיאום עם ה, דיירים, אבל המנעד הוא בין מאה שישים למאתיים חמישים ביחידות ה, יחידות הקבע בהתאם למצב הקיים, ויש יחידות קטנות שהן כמובן עד חמישים וחמש מטר, מקווה שזה עונה לשאלה</w:t>
      </w:r>
    </w:p>
    <w:p w14:paraId="5B8C62D5" w14:textId="77777777" w:rsidR="001E2274" w:rsidRDefault="001E2274" w:rsidP="000534FD">
      <w:pPr>
        <w:rPr>
          <w:b w:val="0"/>
          <w:bCs w:val="0"/>
          <w:caps/>
          <w:sz w:val="24"/>
          <w:szCs w:val="24"/>
          <w:rtl/>
        </w:rPr>
      </w:pPr>
    </w:p>
    <w:p w14:paraId="11FD5CC5" w14:textId="77777777" w:rsidR="001E2274" w:rsidRDefault="000A5C33" w:rsidP="000534FD">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314EEBBC" w14:textId="71C0F17E" w:rsidR="001E2274" w:rsidRDefault="00656B9D" w:rsidP="000534FD">
      <w:pPr>
        <w:rPr>
          <w:b w:val="0"/>
          <w:bCs w:val="0"/>
          <w:caps/>
          <w:sz w:val="24"/>
          <w:szCs w:val="24"/>
          <w:rtl/>
        </w:rPr>
      </w:pPr>
      <w:r>
        <w:rPr>
          <w:rFonts w:hint="cs"/>
          <w:b w:val="0"/>
          <w:bCs w:val="0"/>
          <w:caps/>
          <w:sz w:val="24"/>
          <w:szCs w:val="24"/>
          <w:rtl/>
        </w:rPr>
        <w:t>כלומר כלומר כל כל מה שקבעתם זה בהתאם למצב הקיים?</w:t>
      </w:r>
    </w:p>
    <w:p w14:paraId="33B85B3F" w14:textId="77777777" w:rsidR="001E2274" w:rsidRDefault="001E2274" w:rsidP="000534FD">
      <w:pPr>
        <w:rPr>
          <w:b w:val="0"/>
          <w:bCs w:val="0"/>
          <w:caps/>
          <w:sz w:val="24"/>
          <w:szCs w:val="24"/>
          <w:rtl/>
        </w:rPr>
      </w:pPr>
    </w:p>
    <w:p w14:paraId="126EBDBC" w14:textId="77777777" w:rsidR="001E2274" w:rsidRDefault="003C3543" w:rsidP="000534FD">
      <w:pPr>
        <w:rPr>
          <w:caps/>
          <w:sz w:val="24"/>
          <w:szCs w:val="24"/>
          <w:u w:val="single"/>
          <w:rtl/>
        </w:rPr>
      </w:pPr>
      <w:r w:rsidRPr="003C3543">
        <w:rPr>
          <w:rFonts w:hint="cs"/>
          <w:caps/>
          <w:sz w:val="24"/>
          <w:szCs w:val="24"/>
          <w:u w:val="single"/>
          <w:rtl/>
        </w:rPr>
        <w:t>מר אורי הראל - אדריכל עורך התוכנית</w:t>
      </w:r>
      <w:r w:rsidR="001E2274">
        <w:rPr>
          <w:rFonts w:hint="cs"/>
          <w:caps/>
          <w:sz w:val="24"/>
          <w:szCs w:val="24"/>
          <w:u w:val="single"/>
          <w:rtl/>
        </w:rPr>
        <w:t>:</w:t>
      </w:r>
    </w:p>
    <w:p w14:paraId="598E2524" w14:textId="3FDCBDEB" w:rsidR="001E2274" w:rsidRDefault="00656B9D" w:rsidP="000534FD">
      <w:pPr>
        <w:rPr>
          <w:b w:val="0"/>
          <w:bCs w:val="0"/>
          <w:caps/>
          <w:sz w:val="24"/>
          <w:szCs w:val="24"/>
          <w:rtl/>
        </w:rPr>
      </w:pPr>
      <w:r>
        <w:rPr>
          <w:rFonts w:hint="cs"/>
          <w:b w:val="0"/>
          <w:bCs w:val="0"/>
          <w:caps/>
          <w:sz w:val="24"/>
          <w:szCs w:val="24"/>
          <w:rtl/>
        </w:rPr>
        <w:t>תראה זה מצב קיים עם איזה שהוא ספייר קטן, בכל מקרה אני רק</w:t>
      </w:r>
    </w:p>
    <w:p w14:paraId="42915FDF" w14:textId="77777777" w:rsidR="001E2274" w:rsidRDefault="001E2274" w:rsidP="000534FD">
      <w:pPr>
        <w:rPr>
          <w:b w:val="0"/>
          <w:bCs w:val="0"/>
          <w:caps/>
          <w:sz w:val="24"/>
          <w:szCs w:val="24"/>
          <w:rtl/>
        </w:rPr>
      </w:pPr>
    </w:p>
    <w:p w14:paraId="49761022" w14:textId="77777777" w:rsidR="001E2274" w:rsidRDefault="000A5C33" w:rsidP="000534FD">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30396260" w14:textId="3D719536" w:rsidR="001E2274" w:rsidRDefault="00656B9D" w:rsidP="000534FD">
      <w:pPr>
        <w:rPr>
          <w:b w:val="0"/>
          <w:bCs w:val="0"/>
          <w:caps/>
          <w:sz w:val="24"/>
          <w:szCs w:val="24"/>
          <w:rtl/>
        </w:rPr>
      </w:pPr>
      <w:r>
        <w:rPr>
          <w:rFonts w:hint="cs"/>
          <w:b w:val="0"/>
          <w:bCs w:val="0"/>
          <w:caps/>
          <w:sz w:val="24"/>
          <w:szCs w:val="24"/>
          <w:rtl/>
        </w:rPr>
        <w:t xml:space="preserve">רגע </w:t>
      </w:r>
      <w:r w:rsidR="004D27CC">
        <w:rPr>
          <w:rFonts w:hint="cs"/>
          <w:b w:val="0"/>
          <w:bCs w:val="0"/>
          <w:caps/>
          <w:sz w:val="24"/>
          <w:szCs w:val="24"/>
          <w:rtl/>
        </w:rPr>
        <w:t xml:space="preserve">בוא בוא </w:t>
      </w:r>
    </w:p>
    <w:p w14:paraId="5E17BBA3" w14:textId="77777777" w:rsidR="001E2274" w:rsidRDefault="001E2274" w:rsidP="000534FD">
      <w:pPr>
        <w:rPr>
          <w:b w:val="0"/>
          <w:bCs w:val="0"/>
          <w:caps/>
          <w:sz w:val="24"/>
          <w:szCs w:val="24"/>
          <w:rtl/>
        </w:rPr>
      </w:pPr>
    </w:p>
    <w:p w14:paraId="62ED9920" w14:textId="77777777" w:rsidR="001E2274" w:rsidRDefault="003C3543" w:rsidP="000534FD">
      <w:pPr>
        <w:rPr>
          <w:caps/>
          <w:sz w:val="24"/>
          <w:szCs w:val="24"/>
          <w:u w:val="single"/>
          <w:rtl/>
        </w:rPr>
      </w:pPr>
      <w:r w:rsidRPr="003C3543">
        <w:rPr>
          <w:rFonts w:hint="cs"/>
          <w:caps/>
          <w:sz w:val="24"/>
          <w:szCs w:val="24"/>
          <w:u w:val="single"/>
          <w:rtl/>
        </w:rPr>
        <w:t>מר אורי הראל - אדריכל עורך התוכנית</w:t>
      </w:r>
      <w:r w:rsidR="001E2274">
        <w:rPr>
          <w:rFonts w:hint="cs"/>
          <w:caps/>
          <w:sz w:val="24"/>
          <w:szCs w:val="24"/>
          <w:u w:val="single"/>
          <w:rtl/>
        </w:rPr>
        <w:t>:</w:t>
      </w:r>
    </w:p>
    <w:p w14:paraId="37F17EAB" w14:textId="5155C82F" w:rsidR="001E2274" w:rsidRDefault="004D27CC" w:rsidP="000534FD">
      <w:pPr>
        <w:rPr>
          <w:b w:val="0"/>
          <w:bCs w:val="0"/>
          <w:caps/>
          <w:sz w:val="24"/>
          <w:szCs w:val="24"/>
          <w:rtl/>
        </w:rPr>
      </w:pPr>
      <w:r>
        <w:rPr>
          <w:rFonts w:hint="cs"/>
          <w:b w:val="0"/>
          <w:bCs w:val="0"/>
          <w:caps/>
          <w:sz w:val="24"/>
          <w:szCs w:val="24"/>
          <w:rtl/>
        </w:rPr>
        <w:t>... כדי להסביר</w:t>
      </w:r>
    </w:p>
    <w:p w14:paraId="4F863CF2" w14:textId="77777777" w:rsidR="001E2274" w:rsidRDefault="001E2274" w:rsidP="000534FD">
      <w:pPr>
        <w:rPr>
          <w:b w:val="0"/>
          <w:bCs w:val="0"/>
          <w:caps/>
          <w:sz w:val="24"/>
          <w:szCs w:val="24"/>
          <w:rtl/>
        </w:rPr>
      </w:pPr>
    </w:p>
    <w:p w14:paraId="4ECC5EC7" w14:textId="77777777" w:rsidR="001E2274" w:rsidRDefault="000A5C33" w:rsidP="000534FD">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51F5AB74" w14:textId="50184999" w:rsidR="001E2274" w:rsidRDefault="004D27CC" w:rsidP="000534FD">
      <w:pPr>
        <w:rPr>
          <w:b w:val="0"/>
          <w:bCs w:val="0"/>
          <w:caps/>
          <w:sz w:val="24"/>
          <w:szCs w:val="24"/>
          <w:rtl/>
        </w:rPr>
      </w:pPr>
      <w:r>
        <w:rPr>
          <w:rFonts w:hint="cs"/>
          <w:b w:val="0"/>
          <w:bCs w:val="0"/>
          <w:caps/>
          <w:sz w:val="24"/>
          <w:szCs w:val="24"/>
          <w:rtl/>
        </w:rPr>
        <w:t>מה מה זה ה,</w:t>
      </w:r>
    </w:p>
    <w:p w14:paraId="6BDCFCDC" w14:textId="77777777" w:rsidR="001E2274" w:rsidRDefault="001E2274" w:rsidP="000534FD">
      <w:pPr>
        <w:rPr>
          <w:b w:val="0"/>
          <w:bCs w:val="0"/>
          <w:caps/>
          <w:sz w:val="24"/>
          <w:szCs w:val="24"/>
          <w:rtl/>
        </w:rPr>
      </w:pPr>
    </w:p>
    <w:p w14:paraId="329FA0E2" w14:textId="77777777" w:rsidR="001E2274" w:rsidRDefault="003C3543" w:rsidP="000534FD">
      <w:pPr>
        <w:rPr>
          <w:caps/>
          <w:sz w:val="24"/>
          <w:szCs w:val="24"/>
          <w:u w:val="single"/>
          <w:rtl/>
        </w:rPr>
      </w:pPr>
      <w:r w:rsidRPr="003C3543">
        <w:rPr>
          <w:rFonts w:hint="cs"/>
          <w:caps/>
          <w:sz w:val="24"/>
          <w:szCs w:val="24"/>
          <w:u w:val="single"/>
          <w:rtl/>
        </w:rPr>
        <w:t>מר אורי הראל - אדריכל עורך התוכנית</w:t>
      </w:r>
      <w:r w:rsidR="001E2274">
        <w:rPr>
          <w:rFonts w:hint="cs"/>
          <w:caps/>
          <w:sz w:val="24"/>
          <w:szCs w:val="24"/>
          <w:u w:val="single"/>
          <w:rtl/>
        </w:rPr>
        <w:t>:</w:t>
      </w:r>
    </w:p>
    <w:p w14:paraId="5D66CBF1" w14:textId="115CDD39" w:rsidR="001E2274" w:rsidRDefault="004D27CC" w:rsidP="000534FD">
      <w:pPr>
        <w:rPr>
          <w:b w:val="0"/>
          <w:bCs w:val="0"/>
          <w:caps/>
          <w:sz w:val="24"/>
          <w:szCs w:val="24"/>
          <w:rtl/>
        </w:rPr>
      </w:pPr>
      <w:r>
        <w:rPr>
          <w:rFonts w:hint="cs"/>
          <w:b w:val="0"/>
          <w:bCs w:val="0"/>
          <w:caps/>
          <w:sz w:val="24"/>
          <w:szCs w:val="24"/>
          <w:rtl/>
        </w:rPr>
        <w:t>שניתן</w:t>
      </w:r>
      <w:r w:rsidR="000F703D">
        <w:rPr>
          <w:rFonts w:hint="cs"/>
          <w:b w:val="0"/>
          <w:bCs w:val="0"/>
          <w:caps/>
          <w:sz w:val="24"/>
          <w:szCs w:val="24"/>
          <w:rtl/>
        </w:rPr>
        <w:t xml:space="preserve"> </w:t>
      </w:r>
      <w:r>
        <w:rPr>
          <w:rFonts w:hint="cs"/>
          <w:b w:val="0"/>
          <w:bCs w:val="0"/>
          <w:caps/>
          <w:sz w:val="24"/>
          <w:szCs w:val="24"/>
          <w:rtl/>
        </w:rPr>
        <w:t>פול, מאוד מאוד גדול של זכויות בתוכנית המאושרת התקפה</w:t>
      </w:r>
    </w:p>
    <w:p w14:paraId="17DD61CF" w14:textId="77777777" w:rsidR="001E2274" w:rsidRDefault="001E2274" w:rsidP="000534FD">
      <w:pPr>
        <w:rPr>
          <w:b w:val="0"/>
          <w:bCs w:val="0"/>
          <w:caps/>
          <w:sz w:val="24"/>
          <w:szCs w:val="24"/>
          <w:rtl/>
        </w:rPr>
      </w:pPr>
    </w:p>
    <w:p w14:paraId="634C4446" w14:textId="77777777" w:rsidR="001E2274" w:rsidRDefault="000A5C33" w:rsidP="000534FD">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59C53E7B" w14:textId="30EBDB63" w:rsidR="001E2274" w:rsidRDefault="004D27CC" w:rsidP="000534FD">
      <w:pPr>
        <w:rPr>
          <w:b w:val="0"/>
          <w:bCs w:val="0"/>
          <w:caps/>
          <w:sz w:val="24"/>
          <w:szCs w:val="24"/>
          <w:rtl/>
        </w:rPr>
      </w:pPr>
      <w:r>
        <w:rPr>
          <w:rFonts w:hint="cs"/>
          <w:b w:val="0"/>
          <w:bCs w:val="0"/>
          <w:caps/>
          <w:sz w:val="24"/>
          <w:szCs w:val="24"/>
          <w:rtl/>
        </w:rPr>
        <w:t xml:space="preserve">מה זה, </w:t>
      </w:r>
    </w:p>
    <w:p w14:paraId="22FE0C9B" w14:textId="77777777" w:rsidR="001E2274" w:rsidRDefault="001E2274" w:rsidP="000534FD">
      <w:pPr>
        <w:rPr>
          <w:b w:val="0"/>
          <w:bCs w:val="0"/>
          <w:caps/>
          <w:sz w:val="24"/>
          <w:szCs w:val="24"/>
          <w:rtl/>
        </w:rPr>
      </w:pPr>
    </w:p>
    <w:p w14:paraId="6AD624A2" w14:textId="77777777" w:rsidR="001E2274" w:rsidRDefault="003C3543" w:rsidP="000534FD">
      <w:pPr>
        <w:rPr>
          <w:caps/>
          <w:sz w:val="24"/>
          <w:szCs w:val="24"/>
          <w:u w:val="single"/>
          <w:rtl/>
        </w:rPr>
      </w:pPr>
      <w:r w:rsidRPr="003C3543">
        <w:rPr>
          <w:rFonts w:hint="cs"/>
          <w:caps/>
          <w:sz w:val="24"/>
          <w:szCs w:val="24"/>
          <w:u w:val="single"/>
          <w:rtl/>
        </w:rPr>
        <w:t>מר אורי הראל - אדריכל עורך התוכנית</w:t>
      </w:r>
      <w:r w:rsidR="001E2274">
        <w:rPr>
          <w:rFonts w:hint="cs"/>
          <w:caps/>
          <w:sz w:val="24"/>
          <w:szCs w:val="24"/>
          <w:u w:val="single"/>
          <w:rtl/>
        </w:rPr>
        <w:t>:</w:t>
      </w:r>
    </w:p>
    <w:p w14:paraId="7B25ECCC" w14:textId="7FE40D10" w:rsidR="001E2274" w:rsidRDefault="004D27CC" w:rsidP="000534FD">
      <w:pPr>
        <w:rPr>
          <w:b w:val="0"/>
          <w:bCs w:val="0"/>
          <w:caps/>
          <w:sz w:val="24"/>
          <w:szCs w:val="24"/>
          <w:rtl/>
        </w:rPr>
      </w:pPr>
      <w:r>
        <w:rPr>
          <w:rFonts w:hint="cs"/>
          <w:b w:val="0"/>
          <w:bCs w:val="0"/>
          <w:caps/>
          <w:sz w:val="24"/>
          <w:szCs w:val="24"/>
          <w:rtl/>
        </w:rPr>
        <w:t xml:space="preserve">עכשיו אנחנו עשינו תיאום מוקדם עם לשכת התכנון והובהר לנו שאנחנו לא רשאים לצמצם או להגדיל זכויות לא לפה ולא לשם. אנחנו מוכרחים לשמור על מצב הזכויות הקיים. אנחנו יכולים לחלק אותן בצורה שונה, וכך עשינו </w:t>
      </w:r>
    </w:p>
    <w:p w14:paraId="073657F3" w14:textId="77777777" w:rsidR="001E2274" w:rsidRDefault="001E2274" w:rsidP="000534FD">
      <w:pPr>
        <w:rPr>
          <w:b w:val="0"/>
          <w:bCs w:val="0"/>
          <w:caps/>
          <w:sz w:val="24"/>
          <w:szCs w:val="24"/>
          <w:rtl/>
        </w:rPr>
      </w:pPr>
    </w:p>
    <w:p w14:paraId="537BA0A1" w14:textId="77777777" w:rsidR="001E2274" w:rsidRDefault="000A5C33" w:rsidP="000534FD">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2A1907B3" w14:textId="34484494" w:rsidR="001E2274" w:rsidRDefault="004D27CC" w:rsidP="000534FD">
      <w:pPr>
        <w:rPr>
          <w:b w:val="0"/>
          <w:bCs w:val="0"/>
          <w:caps/>
          <w:sz w:val="24"/>
          <w:szCs w:val="24"/>
          <w:rtl/>
        </w:rPr>
      </w:pPr>
      <w:r>
        <w:rPr>
          <w:rFonts w:hint="cs"/>
          <w:b w:val="0"/>
          <w:bCs w:val="0"/>
          <w:caps/>
          <w:sz w:val="24"/>
          <w:szCs w:val="24"/>
          <w:rtl/>
        </w:rPr>
        <w:t xml:space="preserve">אבל מה זה </w:t>
      </w:r>
    </w:p>
    <w:p w14:paraId="4AD8BD40" w14:textId="77777777" w:rsidR="001E2274" w:rsidRDefault="001E2274" w:rsidP="000534FD">
      <w:pPr>
        <w:rPr>
          <w:b w:val="0"/>
          <w:bCs w:val="0"/>
          <w:caps/>
          <w:sz w:val="24"/>
          <w:szCs w:val="24"/>
          <w:rtl/>
        </w:rPr>
      </w:pPr>
    </w:p>
    <w:p w14:paraId="281C5FF0" w14:textId="77777777" w:rsidR="001E2274" w:rsidRDefault="003C3543" w:rsidP="000534FD">
      <w:pPr>
        <w:rPr>
          <w:caps/>
          <w:sz w:val="24"/>
          <w:szCs w:val="24"/>
          <w:u w:val="single"/>
          <w:rtl/>
        </w:rPr>
      </w:pPr>
      <w:r w:rsidRPr="003C3543">
        <w:rPr>
          <w:rFonts w:hint="cs"/>
          <w:caps/>
          <w:sz w:val="24"/>
          <w:szCs w:val="24"/>
          <w:u w:val="single"/>
          <w:rtl/>
        </w:rPr>
        <w:t>מר אורי הראל - אדריכל עורך התוכנית</w:t>
      </w:r>
      <w:r w:rsidR="001E2274">
        <w:rPr>
          <w:rFonts w:hint="cs"/>
          <w:caps/>
          <w:sz w:val="24"/>
          <w:szCs w:val="24"/>
          <w:u w:val="single"/>
          <w:rtl/>
        </w:rPr>
        <w:t>:</w:t>
      </w:r>
    </w:p>
    <w:p w14:paraId="500568D2" w14:textId="48CE298A" w:rsidR="001E2274" w:rsidRDefault="004D27CC" w:rsidP="000534FD">
      <w:pPr>
        <w:rPr>
          <w:b w:val="0"/>
          <w:bCs w:val="0"/>
          <w:caps/>
          <w:sz w:val="24"/>
          <w:szCs w:val="24"/>
          <w:rtl/>
        </w:rPr>
      </w:pPr>
      <w:r>
        <w:rPr>
          <w:rFonts w:hint="cs"/>
          <w:b w:val="0"/>
          <w:bCs w:val="0"/>
          <w:caps/>
          <w:sz w:val="24"/>
          <w:szCs w:val="24"/>
          <w:rtl/>
        </w:rPr>
        <w:t>משום שניתן לכתם הגדול הזה הצהוב ...</w:t>
      </w:r>
    </w:p>
    <w:p w14:paraId="77E10E06" w14:textId="77777777" w:rsidR="001E2274" w:rsidRDefault="001E2274" w:rsidP="000534FD">
      <w:pPr>
        <w:rPr>
          <w:b w:val="0"/>
          <w:bCs w:val="0"/>
          <w:caps/>
          <w:sz w:val="24"/>
          <w:szCs w:val="24"/>
          <w:rtl/>
        </w:rPr>
      </w:pPr>
    </w:p>
    <w:p w14:paraId="0784F868" w14:textId="77777777" w:rsidR="001E2274" w:rsidRDefault="000A5C33" w:rsidP="000534FD">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68A55C95" w14:textId="639934A1" w:rsidR="001E2274" w:rsidRDefault="004D27CC" w:rsidP="000534FD">
      <w:pPr>
        <w:rPr>
          <w:b w:val="0"/>
          <w:bCs w:val="0"/>
          <w:caps/>
          <w:sz w:val="24"/>
          <w:szCs w:val="24"/>
          <w:rtl/>
        </w:rPr>
      </w:pPr>
      <w:r>
        <w:rPr>
          <w:rFonts w:hint="cs"/>
          <w:b w:val="0"/>
          <w:bCs w:val="0"/>
          <w:caps/>
          <w:sz w:val="24"/>
          <w:szCs w:val="24"/>
          <w:rtl/>
        </w:rPr>
        <w:lastRenderedPageBreak/>
        <w:t>אבל מה זה הספייר מה זה הספייר הקטן</w:t>
      </w:r>
    </w:p>
    <w:p w14:paraId="0FE3EADA" w14:textId="77777777" w:rsidR="001E2274" w:rsidRDefault="001E2274" w:rsidP="000534FD">
      <w:pPr>
        <w:rPr>
          <w:b w:val="0"/>
          <w:bCs w:val="0"/>
          <w:caps/>
          <w:sz w:val="24"/>
          <w:szCs w:val="24"/>
          <w:rtl/>
        </w:rPr>
      </w:pPr>
    </w:p>
    <w:p w14:paraId="41AF12C7" w14:textId="77777777" w:rsidR="001E2274" w:rsidRDefault="003C3543" w:rsidP="000534FD">
      <w:pPr>
        <w:rPr>
          <w:caps/>
          <w:sz w:val="24"/>
          <w:szCs w:val="24"/>
          <w:u w:val="single"/>
          <w:rtl/>
        </w:rPr>
      </w:pPr>
      <w:r w:rsidRPr="003C3543">
        <w:rPr>
          <w:rFonts w:hint="cs"/>
          <w:caps/>
          <w:sz w:val="24"/>
          <w:szCs w:val="24"/>
          <w:u w:val="single"/>
          <w:rtl/>
        </w:rPr>
        <w:t>מר אורי הראל - אדריכל עורך התוכנית</w:t>
      </w:r>
      <w:r w:rsidR="001E2274">
        <w:rPr>
          <w:rFonts w:hint="cs"/>
          <w:caps/>
          <w:sz w:val="24"/>
          <w:szCs w:val="24"/>
          <w:u w:val="single"/>
          <w:rtl/>
        </w:rPr>
        <w:t>:</w:t>
      </w:r>
    </w:p>
    <w:p w14:paraId="5B584D45" w14:textId="133A612F" w:rsidR="001E2274" w:rsidRDefault="004D27CC" w:rsidP="000534FD">
      <w:pPr>
        <w:rPr>
          <w:b w:val="0"/>
          <w:bCs w:val="0"/>
          <w:caps/>
          <w:sz w:val="24"/>
          <w:szCs w:val="24"/>
          <w:rtl/>
        </w:rPr>
      </w:pPr>
      <w:r>
        <w:rPr>
          <w:rFonts w:hint="cs"/>
          <w:b w:val="0"/>
          <w:bCs w:val="0"/>
          <w:caps/>
          <w:sz w:val="24"/>
          <w:szCs w:val="24"/>
          <w:rtl/>
        </w:rPr>
        <w:t xml:space="preserve">והוא מאושר בתוכנית </w:t>
      </w:r>
    </w:p>
    <w:p w14:paraId="35B56B9D" w14:textId="77777777" w:rsidR="001E2274" w:rsidRDefault="001E2274" w:rsidP="000534FD">
      <w:pPr>
        <w:rPr>
          <w:b w:val="0"/>
          <w:bCs w:val="0"/>
          <w:caps/>
          <w:sz w:val="24"/>
          <w:szCs w:val="24"/>
          <w:rtl/>
        </w:rPr>
      </w:pPr>
    </w:p>
    <w:p w14:paraId="106661B1" w14:textId="77777777" w:rsidR="001E2274" w:rsidRDefault="000A5C33" w:rsidP="000534FD">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60A69D08" w14:textId="747039CD" w:rsidR="001E2274" w:rsidRDefault="004D27CC" w:rsidP="000534FD">
      <w:pPr>
        <w:rPr>
          <w:b w:val="0"/>
          <w:bCs w:val="0"/>
          <w:caps/>
          <w:sz w:val="24"/>
          <w:szCs w:val="24"/>
          <w:rtl/>
        </w:rPr>
      </w:pPr>
      <w:r>
        <w:rPr>
          <w:rFonts w:hint="cs"/>
          <w:b w:val="0"/>
          <w:bCs w:val="0"/>
          <w:caps/>
          <w:sz w:val="24"/>
          <w:szCs w:val="24"/>
          <w:rtl/>
        </w:rPr>
        <w:t>מה זה הספייר</w:t>
      </w:r>
    </w:p>
    <w:p w14:paraId="0BEE2547" w14:textId="77777777" w:rsidR="001E2274" w:rsidRDefault="001E2274" w:rsidP="000534FD">
      <w:pPr>
        <w:rPr>
          <w:b w:val="0"/>
          <w:bCs w:val="0"/>
          <w:caps/>
          <w:sz w:val="24"/>
          <w:szCs w:val="24"/>
          <w:rtl/>
        </w:rPr>
      </w:pPr>
    </w:p>
    <w:p w14:paraId="1E4D1413" w14:textId="77777777" w:rsidR="001E2274" w:rsidRDefault="003C3543" w:rsidP="000534FD">
      <w:pPr>
        <w:rPr>
          <w:caps/>
          <w:sz w:val="24"/>
          <w:szCs w:val="24"/>
          <w:u w:val="single"/>
          <w:rtl/>
        </w:rPr>
      </w:pPr>
      <w:r w:rsidRPr="003C3543">
        <w:rPr>
          <w:rFonts w:hint="cs"/>
          <w:caps/>
          <w:sz w:val="24"/>
          <w:szCs w:val="24"/>
          <w:u w:val="single"/>
          <w:rtl/>
        </w:rPr>
        <w:t>מר אורי הראל - אדריכל עורך התוכנית</w:t>
      </w:r>
      <w:r w:rsidR="001E2274">
        <w:rPr>
          <w:rFonts w:hint="cs"/>
          <w:caps/>
          <w:sz w:val="24"/>
          <w:szCs w:val="24"/>
          <w:u w:val="single"/>
          <w:rtl/>
        </w:rPr>
        <w:t>:</w:t>
      </w:r>
    </w:p>
    <w:p w14:paraId="3C39DD50" w14:textId="42BE6C49" w:rsidR="001E2274" w:rsidRDefault="004D27CC" w:rsidP="000534FD">
      <w:pPr>
        <w:rPr>
          <w:b w:val="0"/>
          <w:bCs w:val="0"/>
          <w:caps/>
          <w:sz w:val="24"/>
          <w:szCs w:val="24"/>
          <w:rtl/>
        </w:rPr>
      </w:pPr>
      <w:r>
        <w:rPr>
          <w:rFonts w:hint="cs"/>
          <w:b w:val="0"/>
          <w:bCs w:val="0"/>
          <w:caps/>
          <w:sz w:val="24"/>
          <w:szCs w:val="24"/>
          <w:rtl/>
        </w:rPr>
        <w:t>זכויות זכויות בנייה של שבעים וחמש אחוז אוקיי?</w:t>
      </w:r>
    </w:p>
    <w:p w14:paraId="4A18D3F5" w14:textId="77777777" w:rsidR="001E2274" w:rsidRDefault="001E2274" w:rsidP="000534FD">
      <w:pPr>
        <w:rPr>
          <w:b w:val="0"/>
          <w:bCs w:val="0"/>
          <w:caps/>
          <w:sz w:val="24"/>
          <w:szCs w:val="24"/>
          <w:rtl/>
        </w:rPr>
      </w:pPr>
    </w:p>
    <w:p w14:paraId="5CFA2919" w14:textId="77777777" w:rsidR="001E2274" w:rsidRDefault="000A5C33" w:rsidP="000534FD">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79599452" w14:textId="0E07D16E" w:rsidR="001E2274" w:rsidRDefault="004D27CC" w:rsidP="000534FD">
      <w:pPr>
        <w:rPr>
          <w:b w:val="0"/>
          <w:bCs w:val="0"/>
          <w:caps/>
          <w:sz w:val="24"/>
          <w:szCs w:val="24"/>
          <w:rtl/>
        </w:rPr>
      </w:pPr>
      <w:r>
        <w:rPr>
          <w:rFonts w:hint="cs"/>
          <w:b w:val="0"/>
          <w:bCs w:val="0"/>
          <w:caps/>
          <w:sz w:val="24"/>
          <w:szCs w:val="24"/>
          <w:rtl/>
        </w:rPr>
        <w:t>אדוני אתה אתה מוכן אתה שומע אותנו שאנחנו</w:t>
      </w:r>
      <w:r w:rsidR="000F703D">
        <w:rPr>
          <w:rFonts w:hint="cs"/>
          <w:b w:val="0"/>
          <w:bCs w:val="0"/>
          <w:caps/>
          <w:sz w:val="24"/>
          <w:szCs w:val="24"/>
          <w:rtl/>
        </w:rPr>
        <w:t xml:space="preserve"> </w:t>
      </w:r>
      <w:r>
        <w:rPr>
          <w:rFonts w:hint="cs"/>
          <w:b w:val="0"/>
          <w:bCs w:val="0"/>
          <w:caps/>
          <w:sz w:val="24"/>
          <w:szCs w:val="24"/>
          <w:rtl/>
        </w:rPr>
        <w:t>...</w:t>
      </w:r>
    </w:p>
    <w:p w14:paraId="35883C90" w14:textId="77777777" w:rsidR="001E2274" w:rsidRDefault="001E2274" w:rsidP="000534FD">
      <w:pPr>
        <w:rPr>
          <w:b w:val="0"/>
          <w:bCs w:val="0"/>
          <w:caps/>
          <w:sz w:val="24"/>
          <w:szCs w:val="24"/>
          <w:rtl/>
        </w:rPr>
      </w:pPr>
    </w:p>
    <w:p w14:paraId="313F7856" w14:textId="77777777" w:rsidR="001E2274" w:rsidRDefault="003C3543" w:rsidP="000534FD">
      <w:pPr>
        <w:rPr>
          <w:caps/>
          <w:sz w:val="24"/>
          <w:szCs w:val="24"/>
          <w:u w:val="single"/>
          <w:rtl/>
        </w:rPr>
      </w:pPr>
      <w:r w:rsidRPr="003C3543">
        <w:rPr>
          <w:rFonts w:hint="cs"/>
          <w:caps/>
          <w:sz w:val="24"/>
          <w:szCs w:val="24"/>
          <w:u w:val="single"/>
          <w:rtl/>
        </w:rPr>
        <w:t>מר אורי הראל - אדריכל עורך התוכנית</w:t>
      </w:r>
      <w:r w:rsidR="001E2274">
        <w:rPr>
          <w:rFonts w:hint="cs"/>
          <w:caps/>
          <w:sz w:val="24"/>
          <w:szCs w:val="24"/>
          <w:u w:val="single"/>
          <w:rtl/>
        </w:rPr>
        <w:t>:</w:t>
      </w:r>
    </w:p>
    <w:p w14:paraId="02EC39BB" w14:textId="04079082" w:rsidR="001E2274" w:rsidRDefault="004D27CC" w:rsidP="000534FD">
      <w:pPr>
        <w:rPr>
          <w:b w:val="0"/>
          <w:bCs w:val="0"/>
          <w:caps/>
          <w:sz w:val="24"/>
          <w:szCs w:val="24"/>
          <w:rtl/>
        </w:rPr>
      </w:pPr>
      <w:r>
        <w:rPr>
          <w:rFonts w:hint="cs"/>
          <w:b w:val="0"/>
          <w:bCs w:val="0"/>
          <w:caps/>
          <w:sz w:val="24"/>
          <w:szCs w:val="24"/>
          <w:rtl/>
        </w:rPr>
        <w:t>לא שומע</w:t>
      </w:r>
    </w:p>
    <w:p w14:paraId="468842FE" w14:textId="77777777" w:rsidR="001E2274" w:rsidRDefault="001E2274" w:rsidP="000534FD">
      <w:pPr>
        <w:rPr>
          <w:b w:val="0"/>
          <w:bCs w:val="0"/>
          <w:caps/>
          <w:sz w:val="24"/>
          <w:szCs w:val="24"/>
          <w:rtl/>
        </w:rPr>
      </w:pPr>
    </w:p>
    <w:p w14:paraId="5024C37F" w14:textId="77777777" w:rsidR="001E2274" w:rsidRDefault="000A5C33" w:rsidP="000534FD">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1359E275" w14:textId="6AF83C0E" w:rsidR="001E2274" w:rsidRDefault="004D27CC" w:rsidP="000534FD">
      <w:pPr>
        <w:rPr>
          <w:b w:val="0"/>
          <w:bCs w:val="0"/>
          <w:caps/>
          <w:sz w:val="24"/>
          <w:szCs w:val="24"/>
          <w:rtl/>
        </w:rPr>
      </w:pPr>
      <w:r>
        <w:rPr>
          <w:rFonts w:hint="cs"/>
          <w:b w:val="0"/>
          <w:bCs w:val="0"/>
          <w:caps/>
          <w:sz w:val="24"/>
          <w:szCs w:val="24"/>
          <w:rtl/>
        </w:rPr>
        <w:t>אתה שומע אותנו שאנחנו מדברים איתך?</w:t>
      </w:r>
    </w:p>
    <w:p w14:paraId="747EEC94" w14:textId="77777777" w:rsidR="001E2274" w:rsidRDefault="001E2274" w:rsidP="000534FD">
      <w:pPr>
        <w:rPr>
          <w:b w:val="0"/>
          <w:bCs w:val="0"/>
          <w:caps/>
          <w:sz w:val="24"/>
          <w:szCs w:val="24"/>
          <w:rtl/>
        </w:rPr>
      </w:pPr>
    </w:p>
    <w:p w14:paraId="3E3DA949" w14:textId="77777777" w:rsidR="001E2274" w:rsidRDefault="003C3543" w:rsidP="000534FD">
      <w:pPr>
        <w:rPr>
          <w:caps/>
          <w:sz w:val="24"/>
          <w:szCs w:val="24"/>
          <w:u w:val="single"/>
          <w:rtl/>
        </w:rPr>
      </w:pPr>
      <w:r w:rsidRPr="003C3543">
        <w:rPr>
          <w:rFonts w:hint="cs"/>
          <w:caps/>
          <w:sz w:val="24"/>
          <w:szCs w:val="24"/>
          <w:u w:val="single"/>
          <w:rtl/>
        </w:rPr>
        <w:t>מר אורי הראל - אדריכל עורך התוכנית</w:t>
      </w:r>
      <w:r w:rsidR="001E2274">
        <w:rPr>
          <w:rFonts w:hint="cs"/>
          <w:caps/>
          <w:sz w:val="24"/>
          <w:szCs w:val="24"/>
          <w:u w:val="single"/>
          <w:rtl/>
        </w:rPr>
        <w:t>:</w:t>
      </w:r>
    </w:p>
    <w:p w14:paraId="0BE575B3" w14:textId="2D6CB3E2" w:rsidR="001E2274" w:rsidRDefault="004D27CC" w:rsidP="000534FD">
      <w:pPr>
        <w:rPr>
          <w:b w:val="0"/>
          <w:bCs w:val="0"/>
          <w:caps/>
          <w:sz w:val="24"/>
          <w:szCs w:val="24"/>
          <w:rtl/>
        </w:rPr>
      </w:pPr>
      <w:r>
        <w:rPr>
          <w:rFonts w:hint="cs"/>
          <w:b w:val="0"/>
          <w:bCs w:val="0"/>
          <w:caps/>
          <w:sz w:val="24"/>
          <w:szCs w:val="24"/>
          <w:rtl/>
        </w:rPr>
        <w:t>לא ...</w:t>
      </w:r>
    </w:p>
    <w:p w14:paraId="4446CF98" w14:textId="77777777" w:rsidR="001E2274" w:rsidRDefault="001E2274" w:rsidP="000534FD">
      <w:pPr>
        <w:rPr>
          <w:b w:val="0"/>
          <w:bCs w:val="0"/>
          <w:caps/>
          <w:sz w:val="24"/>
          <w:szCs w:val="24"/>
          <w:rtl/>
        </w:rPr>
      </w:pPr>
    </w:p>
    <w:p w14:paraId="7798DAB1" w14:textId="77777777" w:rsidR="001E2274" w:rsidRDefault="000A5C33" w:rsidP="000534FD">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216A04D9" w14:textId="5E943A99" w:rsidR="001E2274" w:rsidRDefault="004D27CC" w:rsidP="000534FD">
      <w:pPr>
        <w:rPr>
          <w:b w:val="0"/>
          <w:bCs w:val="0"/>
          <w:caps/>
          <w:sz w:val="24"/>
          <w:szCs w:val="24"/>
          <w:rtl/>
        </w:rPr>
      </w:pPr>
      <w:r>
        <w:rPr>
          <w:rFonts w:hint="cs"/>
          <w:b w:val="0"/>
          <w:bCs w:val="0"/>
          <w:caps/>
          <w:sz w:val="24"/>
          <w:szCs w:val="24"/>
          <w:rtl/>
        </w:rPr>
        <w:t>אתה שומע אותנו?</w:t>
      </w:r>
    </w:p>
    <w:p w14:paraId="6B96CE5C" w14:textId="77777777" w:rsidR="001E2274" w:rsidRDefault="001E2274" w:rsidP="000534FD">
      <w:pPr>
        <w:rPr>
          <w:b w:val="0"/>
          <w:bCs w:val="0"/>
          <w:caps/>
          <w:sz w:val="24"/>
          <w:szCs w:val="24"/>
          <w:rtl/>
        </w:rPr>
      </w:pPr>
    </w:p>
    <w:p w14:paraId="3B9D06E3" w14:textId="77777777" w:rsidR="001E2274" w:rsidRDefault="000A3DA6" w:rsidP="000534FD">
      <w:pPr>
        <w:rPr>
          <w:caps/>
          <w:sz w:val="24"/>
          <w:szCs w:val="24"/>
          <w:u w:val="single"/>
          <w:rtl/>
        </w:rPr>
      </w:pPr>
      <w:r w:rsidRPr="000A3DA6">
        <w:rPr>
          <w:rFonts w:hint="cs"/>
          <w:caps/>
          <w:sz w:val="24"/>
          <w:szCs w:val="24"/>
          <w:u w:val="single"/>
          <w:rtl/>
        </w:rPr>
        <w:t>מר תומר דוידסון - נציג מנהל מקרקעי ישראל בוועדה המחוזית</w:t>
      </w:r>
      <w:r w:rsidR="001E2274">
        <w:rPr>
          <w:rFonts w:hint="cs"/>
          <w:caps/>
          <w:sz w:val="24"/>
          <w:szCs w:val="24"/>
          <w:u w:val="single"/>
          <w:rtl/>
        </w:rPr>
        <w:t>:</w:t>
      </w:r>
    </w:p>
    <w:p w14:paraId="373B6BE5" w14:textId="3E0AB3B5" w:rsidR="001E2274" w:rsidRDefault="004D27CC" w:rsidP="000534FD">
      <w:pPr>
        <w:rPr>
          <w:b w:val="0"/>
          <w:bCs w:val="0"/>
          <w:caps/>
          <w:sz w:val="24"/>
          <w:szCs w:val="24"/>
          <w:rtl/>
        </w:rPr>
      </w:pPr>
      <w:r>
        <w:rPr>
          <w:rFonts w:hint="cs"/>
          <w:b w:val="0"/>
          <w:bCs w:val="0"/>
          <w:caps/>
          <w:sz w:val="24"/>
          <w:szCs w:val="24"/>
          <w:rtl/>
        </w:rPr>
        <w:t>לא הוא לא שומע</w:t>
      </w:r>
    </w:p>
    <w:p w14:paraId="13779EF4" w14:textId="77777777" w:rsidR="001E2274" w:rsidRDefault="001E2274" w:rsidP="000534FD">
      <w:pPr>
        <w:rPr>
          <w:b w:val="0"/>
          <w:bCs w:val="0"/>
          <w:caps/>
          <w:sz w:val="24"/>
          <w:szCs w:val="24"/>
          <w:rtl/>
        </w:rPr>
      </w:pPr>
    </w:p>
    <w:p w14:paraId="260CFB09" w14:textId="77777777" w:rsidR="001E2274" w:rsidRDefault="003C3543" w:rsidP="000534FD">
      <w:pPr>
        <w:rPr>
          <w:caps/>
          <w:sz w:val="24"/>
          <w:szCs w:val="24"/>
          <w:u w:val="single"/>
          <w:rtl/>
        </w:rPr>
      </w:pPr>
      <w:r w:rsidRPr="003C3543">
        <w:rPr>
          <w:rFonts w:hint="cs"/>
          <w:caps/>
          <w:sz w:val="24"/>
          <w:szCs w:val="24"/>
          <w:u w:val="single"/>
          <w:rtl/>
        </w:rPr>
        <w:t>מר אורי הראל - אדריכל עורך התוכנית</w:t>
      </w:r>
      <w:r w:rsidR="001E2274">
        <w:rPr>
          <w:rFonts w:hint="cs"/>
          <w:caps/>
          <w:sz w:val="24"/>
          <w:szCs w:val="24"/>
          <w:u w:val="single"/>
          <w:rtl/>
        </w:rPr>
        <w:t>:</w:t>
      </w:r>
    </w:p>
    <w:p w14:paraId="26EC622E" w14:textId="121E0E08" w:rsidR="001E2274" w:rsidRDefault="004D27CC" w:rsidP="000534FD">
      <w:pPr>
        <w:rPr>
          <w:b w:val="0"/>
          <w:bCs w:val="0"/>
          <w:caps/>
          <w:sz w:val="24"/>
          <w:szCs w:val="24"/>
          <w:rtl/>
        </w:rPr>
      </w:pPr>
      <w:r>
        <w:rPr>
          <w:rFonts w:hint="cs"/>
          <w:b w:val="0"/>
          <w:bCs w:val="0"/>
          <w:caps/>
          <w:sz w:val="24"/>
          <w:szCs w:val="24"/>
          <w:rtl/>
        </w:rPr>
        <w:t xml:space="preserve">(לא ברור) כן </w:t>
      </w:r>
    </w:p>
    <w:p w14:paraId="6F19B01C" w14:textId="77777777" w:rsidR="001E2274" w:rsidRDefault="001E2274" w:rsidP="000534FD">
      <w:pPr>
        <w:rPr>
          <w:b w:val="0"/>
          <w:bCs w:val="0"/>
          <w:caps/>
          <w:sz w:val="24"/>
          <w:szCs w:val="24"/>
          <w:rtl/>
        </w:rPr>
      </w:pPr>
    </w:p>
    <w:p w14:paraId="42859DCA" w14:textId="77777777" w:rsidR="001E2274" w:rsidRDefault="000A5C33" w:rsidP="004D27CC">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487C70BD" w14:textId="5B074F9A" w:rsidR="001E2274" w:rsidRDefault="004D27CC" w:rsidP="004D27CC">
      <w:pPr>
        <w:rPr>
          <w:b w:val="0"/>
          <w:bCs w:val="0"/>
          <w:caps/>
          <w:sz w:val="24"/>
          <w:szCs w:val="24"/>
          <w:rtl/>
        </w:rPr>
      </w:pPr>
      <w:r>
        <w:rPr>
          <w:rFonts w:hint="cs"/>
          <w:b w:val="0"/>
          <w:bCs w:val="0"/>
          <w:caps/>
          <w:sz w:val="24"/>
          <w:szCs w:val="24"/>
          <w:rtl/>
        </w:rPr>
        <w:t>מה זה הספייר הקטן שאתה מדבר עליו? בתוספת הזכויות?</w:t>
      </w:r>
    </w:p>
    <w:p w14:paraId="47860839" w14:textId="77777777" w:rsidR="001E2274" w:rsidRDefault="001E2274" w:rsidP="004D27CC">
      <w:pPr>
        <w:rPr>
          <w:b w:val="0"/>
          <w:bCs w:val="0"/>
          <w:caps/>
          <w:sz w:val="24"/>
          <w:szCs w:val="24"/>
          <w:rtl/>
        </w:rPr>
      </w:pPr>
    </w:p>
    <w:p w14:paraId="606AA410" w14:textId="77777777" w:rsidR="001E2274" w:rsidRDefault="003C3543" w:rsidP="004D27CC">
      <w:pPr>
        <w:rPr>
          <w:caps/>
          <w:sz w:val="24"/>
          <w:szCs w:val="24"/>
          <w:u w:val="single"/>
          <w:rtl/>
        </w:rPr>
      </w:pPr>
      <w:r w:rsidRPr="003C3543">
        <w:rPr>
          <w:rFonts w:hint="cs"/>
          <w:caps/>
          <w:sz w:val="24"/>
          <w:szCs w:val="24"/>
          <w:u w:val="single"/>
          <w:rtl/>
        </w:rPr>
        <w:t>מר אורי הראל - אדריכל עורך התוכנית</w:t>
      </w:r>
      <w:r w:rsidR="001E2274">
        <w:rPr>
          <w:rFonts w:hint="cs"/>
          <w:caps/>
          <w:sz w:val="24"/>
          <w:szCs w:val="24"/>
          <w:u w:val="single"/>
          <w:rtl/>
        </w:rPr>
        <w:t>:</w:t>
      </w:r>
    </w:p>
    <w:p w14:paraId="78661450" w14:textId="1B0315DE" w:rsidR="001E2274" w:rsidRDefault="004D27CC" w:rsidP="004D27CC">
      <w:pPr>
        <w:rPr>
          <w:b w:val="0"/>
          <w:bCs w:val="0"/>
          <w:caps/>
          <w:sz w:val="24"/>
          <w:szCs w:val="24"/>
          <w:rtl/>
        </w:rPr>
      </w:pPr>
      <w:r>
        <w:rPr>
          <w:rFonts w:hint="cs"/>
          <w:b w:val="0"/>
          <w:bCs w:val="0"/>
          <w:caps/>
          <w:sz w:val="24"/>
          <w:szCs w:val="24"/>
          <w:rtl/>
        </w:rPr>
        <w:t>אני אומר שלא הוספנו זכויות</w:t>
      </w:r>
    </w:p>
    <w:p w14:paraId="7BF65BD4" w14:textId="77777777" w:rsidR="001E2274" w:rsidRDefault="001E2274" w:rsidP="004D27CC">
      <w:pPr>
        <w:rPr>
          <w:b w:val="0"/>
          <w:bCs w:val="0"/>
          <w:caps/>
          <w:sz w:val="24"/>
          <w:szCs w:val="24"/>
          <w:rtl/>
        </w:rPr>
      </w:pPr>
    </w:p>
    <w:p w14:paraId="7F9BCB08" w14:textId="77777777" w:rsidR="001E2274" w:rsidRDefault="000A5C33" w:rsidP="004D27CC">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09DBB60F" w14:textId="7624DF6A" w:rsidR="001E2274" w:rsidRDefault="004D27CC" w:rsidP="004D27CC">
      <w:pPr>
        <w:rPr>
          <w:b w:val="0"/>
          <w:bCs w:val="0"/>
          <w:caps/>
          <w:sz w:val="24"/>
          <w:szCs w:val="24"/>
          <w:rtl/>
        </w:rPr>
      </w:pPr>
      <w:r>
        <w:rPr>
          <w:rFonts w:hint="cs"/>
          <w:b w:val="0"/>
          <w:bCs w:val="0"/>
          <w:caps/>
          <w:sz w:val="24"/>
          <w:szCs w:val="24"/>
          <w:rtl/>
        </w:rPr>
        <w:t>אה לא אבל אמרת שאתה הוספת עוד משהו קטן עוד ספייר קטן</w:t>
      </w:r>
    </w:p>
    <w:p w14:paraId="352DCE26" w14:textId="77777777" w:rsidR="001E2274" w:rsidRDefault="001E2274" w:rsidP="004D27CC">
      <w:pPr>
        <w:rPr>
          <w:b w:val="0"/>
          <w:bCs w:val="0"/>
          <w:caps/>
          <w:sz w:val="24"/>
          <w:szCs w:val="24"/>
          <w:rtl/>
        </w:rPr>
      </w:pPr>
    </w:p>
    <w:p w14:paraId="36B4E5A5" w14:textId="77777777" w:rsidR="001E2274" w:rsidRDefault="003C3543" w:rsidP="004D27CC">
      <w:pPr>
        <w:rPr>
          <w:caps/>
          <w:sz w:val="24"/>
          <w:szCs w:val="24"/>
          <w:u w:val="single"/>
          <w:rtl/>
        </w:rPr>
      </w:pPr>
      <w:r w:rsidRPr="003C3543">
        <w:rPr>
          <w:rFonts w:hint="cs"/>
          <w:caps/>
          <w:sz w:val="24"/>
          <w:szCs w:val="24"/>
          <w:u w:val="single"/>
          <w:rtl/>
        </w:rPr>
        <w:t>מר אורי הראל - אדריכל עורך התוכנית</w:t>
      </w:r>
      <w:r w:rsidR="001E2274">
        <w:rPr>
          <w:rFonts w:hint="cs"/>
          <w:caps/>
          <w:sz w:val="24"/>
          <w:szCs w:val="24"/>
          <w:u w:val="single"/>
          <w:rtl/>
        </w:rPr>
        <w:t>:</w:t>
      </w:r>
    </w:p>
    <w:p w14:paraId="6D356B3A" w14:textId="16C8F6E8" w:rsidR="001E2274" w:rsidRDefault="004D27CC" w:rsidP="004D27CC">
      <w:pPr>
        <w:rPr>
          <w:b w:val="0"/>
          <w:bCs w:val="0"/>
          <w:caps/>
          <w:sz w:val="24"/>
          <w:szCs w:val="24"/>
          <w:rtl/>
        </w:rPr>
      </w:pPr>
      <w:r>
        <w:rPr>
          <w:rFonts w:hint="cs"/>
          <w:b w:val="0"/>
          <w:bCs w:val="0"/>
          <w:caps/>
          <w:sz w:val="24"/>
          <w:szCs w:val="24"/>
          <w:rtl/>
        </w:rPr>
        <w:t xml:space="preserve">לא, הספייר הוא ביחס למצב, למצב, קיים. הוא לא, הוא לא הוא לא למצב מאושר </w:t>
      </w:r>
    </w:p>
    <w:p w14:paraId="394A64A4" w14:textId="77777777" w:rsidR="001E2274" w:rsidRDefault="001E2274" w:rsidP="004D27CC">
      <w:pPr>
        <w:rPr>
          <w:b w:val="0"/>
          <w:bCs w:val="0"/>
          <w:caps/>
          <w:sz w:val="24"/>
          <w:szCs w:val="24"/>
          <w:rtl/>
        </w:rPr>
      </w:pPr>
    </w:p>
    <w:p w14:paraId="63AE4D03" w14:textId="77777777" w:rsidR="001E2274" w:rsidRDefault="000A5C33" w:rsidP="004D27CC">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004FA4F0" w14:textId="54DAA9BB" w:rsidR="001E2274" w:rsidRDefault="004D27CC" w:rsidP="004D27CC">
      <w:pPr>
        <w:rPr>
          <w:b w:val="0"/>
          <w:bCs w:val="0"/>
          <w:caps/>
          <w:sz w:val="24"/>
          <w:szCs w:val="24"/>
          <w:rtl/>
        </w:rPr>
      </w:pPr>
      <w:r>
        <w:rPr>
          <w:rFonts w:hint="cs"/>
          <w:b w:val="0"/>
          <w:bCs w:val="0"/>
          <w:caps/>
          <w:sz w:val="24"/>
          <w:szCs w:val="24"/>
          <w:rtl/>
        </w:rPr>
        <w:t>אני לא</w:t>
      </w:r>
      <w:r w:rsidR="000F703D">
        <w:rPr>
          <w:rFonts w:hint="cs"/>
          <w:b w:val="0"/>
          <w:bCs w:val="0"/>
          <w:caps/>
          <w:sz w:val="24"/>
          <w:szCs w:val="24"/>
          <w:rtl/>
        </w:rPr>
        <w:t xml:space="preserve"> </w:t>
      </w:r>
      <w:r>
        <w:rPr>
          <w:rFonts w:hint="cs"/>
          <w:b w:val="0"/>
          <w:bCs w:val="0"/>
          <w:caps/>
          <w:sz w:val="24"/>
          <w:szCs w:val="24"/>
          <w:rtl/>
        </w:rPr>
        <w:t>...</w:t>
      </w:r>
    </w:p>
    <w:p w14:paraId="7603C370" w14:textId="77777777" w:rsidR="001E2274" w:rsidRDefault="001E2274" w:rsidP="004D27CC">
      <w:pPr>
        <w:rPr>
          <w:b w:val="0"/>
          <w:bCs w:val="0"/>
          <w:caps/>
          <w:sz w:val="24"/>
          <w:szCs w:val="24"/>
          <w:rtl/>
        </w:rPr>
      </w:pPr>
    </w:p>
    <w:p w14:paraId="526A3A4F" w14:textId="77777777" w:rsidR="001E2274" w:rsidRDefault="003C3543" w:rsidP="004D27CC">
      <w:pPr>
        <w:rPr>
          <w:caps/>
          <w:sz w:val="24"/>
          <w:szCs w:val="24"/>
          <w:u w:val="single"/>
          <w:rtl/>
        </w:rPr>
      </w:pPr>
      <w:r w:rsidRPr="003C3543">
        <w:rPr>
          <w:rFonts w:hint="cs"/>
          <w:caps/>
          <w:sz w:val="24"/>
          <w:szCs w:val="24"/>
          <w:u w:val="single"/>
          <w:rtl/>
        </w:rPr>
        <w:t>מר אורי הראל - אדריכל עורך התוכנית</w:t>
      </w:r>
      <w:r w:rsidR="001E2274">
        <w:rPr>
          <w:rFonts w:hint="cs"/>
          <w:caps/>
          <w:sz w:val="24"/>
          <w:szCs w:val="24"/>
          <w:u w:val="single"/>
          <w:rtl/>
        </w:rPr>
        <w:t>:</w:t>
      </w:r>
    </w:p>
    <w:p w14:paraId="49DAD408" w14:textId="30CD6360" w:rsidR="001E2274" w:rsidRDefault="004D27CC" w:rsidP="004D27CC">
      <w:pPr>
        <w:rPr>
          <w:b w:val="0"/>
          <w:bCs w:val="0"/>
          <w:caps/>
          <w:sz w:val="24"/>
          <w:szCs w:val="24"/>
          <w:rtl/>
        </w:rPr>
      </w:pPr>
      <w:r>
        <w:rPr>
          <w:rFonts w:hint="cs"/>
          <w:b w:val="0"/>
          <w:bCs w:val="0"/>
          <w:caps/>
          <w:sz w:val="24"/>
          <w:szCs w:val="24"/>
          <w:rtl/>
        </w:rPr>
        <w:lastRenderedPageBreak/>
        <w:t xml:space="preserve">אלא למצב קיים פיזית, </w:t>
      </w:r>
      <w:r w:rsidR="00AE6304">
        <w:rPr>
          <w:rFonts w:hint="cs"/>
          <w:b w:val="0"/>
          <w:bCs w:val="0"/>
          <w:caps/>
          <w:sz w:val="24"/>
          <w:szCs w:val="24"/>
          <w:rtl/>
        </w:rPr>
        <w:t>אם יש לי לצורך העניין מאתיים ארבעים בנוי, עיגלתי למאתיים חמישים או יש לי מאתיים שלושים בנוי, עיגלתי למאתיים חמישים על - מנת שתהיה אחידות</w:t>
      </w:r>
    </w:p>
    <w:p w14:paraId="096D940E" w14:textId="77777777" w:rsidR="001E2274" w:rsidRDefault="001E2274" w:rsidP="004D27CC">
      <w:pPr>
        <w:rPr>
          <w:b w:val="0"/>
          <w:bCs w:val="0"/>
          <w:caps/>
          <w:sz w:val="24"/>
          <w:szCs w:val="24"/>
          <w:rtl/>
        </w:rPr>
      </w:pPr>
    </w:p>
    <w:p w14:paraId="0422A8F1" w14:textId="77777777" w:rsidR="001E2274" w:rsidRDefault="000A5C33" w:rsidP="004D27CC">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6DB10DCD" w14:textId="504BB9C5" w:rsidR="001E2274" w:rsidRDefault="00AE6304" w:rsidP="004D27CC">
      <w:pPr>
        <w:rPr>
          <w:b w:val="0"/>
          <w:bCs w:val="0"/>
          <w:caps/>
          <w:sz w:val="24"/>
          <w:szCs w:val="24"/>
          <w:rtl/>
        </w:rPr>
      </w:pPr>
      <w:r>
        <w:rPr>
          <w:rFonts w:hint="cs"/>
          <w:b w:val="0"/>
          <w:bCs w:val="0"/>
          <w:caps/>
          <w:sz w:val="24"/>
          <w:szCs w:val="24"/>
          <w:rtl/>
        </w:rPr>
        <w:t xml:space="preserve">אוקיי </w:t>
      </w:r>
    </w:p>
    <w:p w14:paraId="4BD59402" w14:textId="77777777" w:rsidR="001E2274" w:rsidRDefault="001E2274" w:rsidP="004D27CC">
      <w:pPr>
        <w:rPr>
          <w:b w:val="0"/>
          <w:bCs w:val="0"/>
          <w:caps/>
          <w:sz w:val="24"/>
          <w:szCs w:val="24"/>
          <w:rtl/>
        </w:rPr>
      </w:pPr>
    </w:p>
    <w:p w14:paraId="65813092" w14:textId="77777777" w:rsidR="001E2274" w:rsidRDefault="003C3543" w:rsidP="004D27CC">
      <w:pPr>
        <w:rPr>
          <w:caps/>
          <w:sz w:val="24"/>
          <w:szCs w:val="24"/>
          <w:u w:val="single"/>
          <w:rtl/>
        </w:rPr>
      </w:pPr>
      <w:r w:rsidRPr="003C3543">
        <w:rPr>
          <w:rFonts w:hint="cs"/>
          <w:caps/>
          <w:sz w:val="24"/>
          <w:szCs w:val="24"/>
          <w:u w:val="single"/>
          <w:rtl/>
        </w:rPr>
        <w:t>מר אורי הראל - אדריכל עורך התוכנית</w:t>
      </w:r>
      <w:r w:rsidR="001E2274">
        <w:rPr>
          <w:rFonts w:hint="cs"/>
          <w:caps/>
          <w:sz w:val="24"/>
          <w:szCs w:val="24"/>
          <w:u w:val="single"/>
          <w:rtl/>
        </w:rPr>
        <w:t>:</w:t>
      </w:r>
    </w:p>
    <w:p w14:paraId="0CDD14CF" w14:textId="40B7C805" w:rsidR="001E2274" w:rsidRDefault="00AE6304" w:rsidP="004D27CC">
      <w:pPr>
        <w:rPr>
          <w:b w:val="0"/>
          <w:bCs w:val="0"/>
          <w:caps/>
          <w:sz w:val="24"/>
          <w:szCs w:val="24"/>
          <w:rtl/>
        </w:rPr>
      </w:pPr>
      <w:r>
        <w:rPr>
          <w:rFonts w:hint="cs"/>
          <w:b w:val="0"/>
          <w:bCs w:val="0"/>
          <w:caps/>
          <w:sz w:val="24"/>
          <w:szCs w:val="24"/>
          <w:rtl/>
        </w:rPr>
        <w:t>ביחס למצב המאושר באופן כוללני על התוכנית אין תוספת זכויות של מטר אחד אוקיי?</w:t>
      </w:r>
    </w:p>
    <w:p w14:paraId="5B9BF009" w14:textId="77777777" w:rsidR="001E2274" w:rsidRDefault="001E2274" w:rsidP="004D27CC">
      <w:pPr>
        <w:rPr>
          <w:b w:val="0"/>
          <w:bCs w:val="0"/>
          <w:caps/>
          <w:sz w:val="24"/>
          <w:szCs w:val="24"/>
          <w:rtl/>
        </w:rPr>
      </w:pPr>
    </w:p>
    <w:p w14:paraId="036BD2B7" w14:textId="77777777" w:rsidR="001E2274" w:rsidRDefault="000A5C33" w:rsidP="004D27CC">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092760CB" w14:textId="28313931" w:rsidR="001E2274" w:rsidRDefault="00AE6304" w:rsidP="004D27CC">
      <w:pPr>
        <w:rPr>
          <w:b w:val="0"/>
          <w:bCs w:val="0"/>
          <w:caps/>
          <w:sz w:val="24"/>
          <w:szCs w:val="24"/>
          <w:rtl/>
        </w:rPr>
      </w:pPr>
      <w:r>
        <w:rPr>
          <w:rFonts w:hint="cs"/>
          <w:b w:val="0"/>
          <w:bCs w:val="0"/>
          <w:caps/>
          <w:sz w:val="24"/>
          <w:szCs w:val="24"/>
          <w:rtl/>
        </w:rPr>
        <w:t xml:space="preserve">אוקיי </w:t>
      </w:r>
    </w:p>
    <w:p w14:paraId="085464E9" w14:textId="77777777" w:rsidR="001E2274" w:rsidRDefault="001E2274" w:rsidP="004D27CC">
      <w:pPr>
        <w:rPr>
          <w:b w:val="0"/>
          <w:bCs w:val="0"/>
          <w:caps/>
          <w:sz w:val="24"/>
          <w:szCs w:val="24"/>
          <w:rtl/>
        </w:rPr>
      </w:pPr>
    </w:p>
    <w:p w14:paraId="6205B0B9" w14:textId="77777777" w:rsidR="001E2274" w:rsidRDefault="003C3543" w:rsidP="004D27CC">
      <w:pPr>
        <w:rPr>
          <w:caps/>
          <w:sz w:val="24"/>
          <w:szCs w:val="24"/>
          <w:u w:val="single"/>
          <w:rtl/>
        </w:rPr>
      </w:pPr>
      <w:r w:rsidRPr="003C3543">
        <w:rPr>
          <w:rFonts w:hint="cs"/>
          <w:caps/>
          <w:sz w:val="24"/>
          <w:szCs w:val="24"/>
          <w:u w:val="single"/>
          <w:rtl/>
        </w:rPr>
        <w:t>מר אורי הראל - אדריכל עורך התוכנית</w:t>
      </w:r>
      <w:r w:rsidR="001E2274">
        <w:rPr>
          <w:rFonts w:hint="cs"/>
          <w:caps/>
          <w:sz w:val="24"/>
          <w:szCs w:val="24"/>
          <w:u w:val="single"/>
          <w:rtl/>
        </w:rPr>
        <w:t>:</w:t>
      </w:r>
    </w:p>
    <w:p w14:paraId="313F0D65" w14:textId="5A7F55A6" w:rsidR="001E2274" w:rsidRDefault="00AE6304" w:rsidP="004D27CC">
      <w:pPr>
        <w:rPr>
          <w:b w:val="0"/>
          <w:bCs w:val="0"/>
          <w:caps/>
          <w:sz w:val="24"/>
          <w:szCs w:val="24"/>
          <w:rtl/>
        </w:rPr>
      </w:pPr>
      <w:r>
        <w:rPr>
          <w:rFonts w:hint="cs"/>
          <w:b w:val="0"/>
          <w:bCs w:val="0"/>
          <w:caps/>
          <w:sz w:val="24"/>
          <w:szCs w:val="24"/>
          <w:rtl/>
        </w:rPr>
        <w:t>מקווה שזה עונה לשאלה</w:t>
      </w:r>
    </w:p>
    <w:p w14:paraId="28AFF7BE" w14:textId="77777777" w:rsidR="001E2274" w:rsidRDefault="001E2274" w:rsidP="004D27CC">
      <w:pPr>
        <w:rPr>
          <w:b w:val="0"/>
          <w:bCs w:val="0"/>
          <w:caps/>
          <w:sz w:val="24"/>
          <w:szCs w:val="24"/>
          <w:rtl/>
        </w:rPr>
      </w:pPr>
    </w:p>
    <w:p w14:paraId="7897CE6F" w14:textId="77777777" w:rsidR="001E2274" w:rsidRDefault="000A5C33" w:rsidP="00AE6304">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5B541219" w14:textId="0F5986DF" w:rsidR="001E2274" w:rsidRDefault="00AE6304" w:rsidP="00AE6304">
      <w:pPr>
        <w:rPr>
          <w:b w:val="0"/>
          <w:bCs w:val="0"/>
          <w:caps/>
          <w:sz w:val="24"/>
          <w:szCs w:val="24"/>
          <w:rtl/>
        </w:rPr>
      </w:pPr>
      <w:r>
        <w:rPr>
          <w:rFonts w:hint="cs"/>
          <w:b w:val="0"/>
          <w:bCs w:val="0"/>
          <w:caps/>
          <w:sz w:val="24"/>
          <w:szCs w:val="24"/>
          <w:rtl/>
        </w:rPr>
        <w:t xml:space="preserve">תמי רצית משהו? יש לנו עוד שאלות אבל </w:t>
      </w:r>
    </w:p>
    <w:p w14:paraId="01BFF73D" w14:textId="77777777" w:rsidR="001E2274" w:rsidRDefault="001E2274" w:rsidP="00AE6304">
      <w:pPr>
        <w:rPr>
          <w:b w:val="0"/>
          <w:bCs w:val="0"/>
          <w:caps/>
          <w:sz w:val="24"/>
          <w:szCs w:val="24"/>
          <w:rtl/>
        </w:rPr>
      </w:pPr>
    </w:p>
    <w:p w14:paraId="4C66252D" w14:textId="77777777" w:rsidR="001E2274" w:rsidRDefault="003109B2" w:rsidP="00AE6304">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78A0848E" w14:textId="72D765B7" w:rsidR="001E2274" w:rsidRDefault="00AE6304" w:rsidP="00AE6304">
      <w:pPr>
        <w:rPr>
          <w:b w:val="0"/>
          <w:bCs w:val="0"/>
          <w:caps/>
          <w:sz w:val="24"/>
          <w:szCs w:val="24"/>
          <w:rtl/>
        </w:rPr>
      </w:pPr>
      <w:r>
        <w:rPr>
          <w:rFonts w:hint="cs"/>
          <w:b w:val="0"/>
          <w:bCs w:val="0"/>
          <w:caps/>
          <w:sz w:val="24"/>
          <w:szCs w:val="24"/>
          <w:rtl/>
        </w:rPr>
        <w:t>אני כן יש לי גם</w:t>
      </w:r>
      <w:r w:rsidR="000F703D">
        <w:rPr>
          <w:rFonts w:hint="cs"/>
          <w:b w:val="0"/>
          <w:bCs w:val="0"/>
          <w:caps/>
          <w:sz w:val="24"/>
          <w:szCs w:val="24"/>
          <w:rtl/>
        </w:rPr>
        <w:t xml:space="preserve"> </w:t>
      </w:r>
      <w:r>
        <w:rPr>
          <w:rFonts w:hint="cs"/>
          <w:b w:val="0"/>
          <w:bCs w:val="0"/>
          <w:caps/>
          <w:sz w:val="24"/>
          <w:szCs w:val="24"/>
          <w:rtl/>
        </w:rPr>
        <w:t>...</w:t>
      </w:r>
    </w:p>
    <w:p w14:paraId="3C7C9004" w14:textId="77777777" w:rsidR="001E2274" w:rsidRDefault="001E2274" w:rsidP="00AE6304">
      <w:pPr>
        <w:rPr>
          <w:b w:val="0"/>
          <w:bCs w:val="0"/>
          <w:caps/>
          <w:sz w:val="24"/>
          <w:szCs w:val="24"/>
          <w:rtl/>
        </w:rPr>
      </w:pPr>
    </w:p>
    <w:p w14:paraId="5A014B36" w14:textId="77777777" w:rsidR="001E2274" w:rsidRDefault="000A5C33" w:rsidP="00AE6304">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50F8AB09" w14:textId="05AD0764" w:rsidR="001E2274" w:rsidRDefault="00AE6304" w:rsidP="00AE6304">
      <w:pPr>
        <w:rPr>
          <w:b w:val="0"/>
          <w:bCs w:val="0"/>
          <w:caps/>
          <w:sz w:val="24"/>
          <w:szCs w:val="24"/>
          <w:rtl/>
        </w:rPr>
      </w:pPr>
      <w:r>
        <w:rPr>
          <w:rFonts w:hint="cs"/>
          <w:b w:val="0"/>
          <w:bCs w:val="0"/>
          <w:caps/>
          <w:sz w:val="24"/>
          <w:szCs w:val="24"/>
          <w:rtl/>
        </w:rPr>
        <w:t>שניה שניה תתני לנו לסיים את השאלות שלנו יערה ברשותך, מדוע קבעתם את ההרחבה בחלק הצפוני כ, כמתארית ולא לא נתתם פירוט ל, לזכויות הבנייה לא יצקתם זכויות בנייה לא יחידות דיור לא, כאילו, תוכנית מתאר שקובעת מתחם מתארי, מה ההיגיון?</w:t>
      </w:r>
      <w:r w:rsidR="00BA10F3">
        <w:rPr>
          <w:rFonts w:hint="cs"/>
          <w:b w:val="0"/>
          <w:bCs w:val="0"/>
          <w:caps/>
          <w:sz w:val="24"/>
          <w:szCs w:val="24"/>
          <w:rtl/>
        </w:rPr>
        <w:t xml:space="preserve"> שמעת? יש, </w:t>
      </w:r>
    </w:p>
    <w:p w14:paraId="11ADAD6B" w14:textId="77777777" w:rsidR="001E2274" w:rsidRDefault="001E2274" w:rsidP="00AE6304">
      <w:pPr>
        <w:rPr>
          <w:b w:val="0"/>
          <w:bCs w:val="0"/>
          <w:caps/>
          <w:sz w:val="24"/>
          <w:szCs w:val="24"/>
          <w:rtl/>
        </w:rPr>
      </w:pPr>
    </w:p>
    <w:p w14:paraId="252464AC" w14:textId="77777777" w:rsidR="001E2274" w:rsidRDefault="003C3543" w:rsidP="00AE6304">
      <w:pPr>
        <w:rPr>
          <w:caps/>
          <w:sz w:val="24"/>
          <w:szCs w:val="24"/>
          <w:u w:val="single"/>
          <w:rtl/>
        </w:rPr>
      </w:pPr>
      <w:r w:rsidRPr="003C3543">
        <w:rPr>
          <w:rFonts w:hint="cs"/>
          <w:caps/>
          <w:sz w:val="24"/>
          <w:szCs w:val="24"/>
          <w:u w:val="single"/>
          <w:rtl/>
        </w:rPr>
        <w:t>מר אורי הראל - אדריכל עורך התוכנית</w:t>
      </w:r>
      <w:r w:rsidR="001E2274">
        <w:rPr>
          <w:rFonts w:hint="cs"/>
          <w:caps/>
          <w:sz w:val="24"/>
          <w:szCs w:val="24"/>
          <w:u w:val="single"/>
          <w:rtl/>
        </w:rPr>
        <w:t>:</w:t>
      </w:r>
    </w:p>
    <w:p w14:paraId="152412DA" w14:textId="7EAF462F" w:rsidR="001E2274" w:rsidRDefault="00BA10F3" w:rsidP="00AE6304">
      <w:pPr>
        <w:rPr>
          <w:b w:val="0"/>
          <w:bCs w:val="0"/>
          <w:caps/>
          <w:sz w:val="24"/>
          <w:szCs w:val="24"/>
          <w:rtl/>
        </w:rPr>
      </w:pPr>
      <w:r>
        <w:rPr>
          <w:rFonts w:hint="cs"/>
          <w:b w:val="0"/>
          <w:bCs w:val="0"/>
          <w:caps/>
          <w:sz w:val="24"/>
          <w:szCs w:val="24"/>
          <w:rtl/>
        </w:rPr>
        <w:t>אני לא מבין את השאלה, היא היא לא מתארית, היא תוכנית מפורטת שקובעת זכויות ...</w:t>
      </w:r>
    </w:p>
    <w:p w14:paraId="4EE2A2AF" w14:textId="77777777" w:rsidR="001E2274" w:rsidRDefault="001E2274" w:rsidP="00AE6304">
      <w:pPr>
        <w:rPr>
          <w:b w:val="0"/>
          <w:bCs w:val="0"/>
          <w:caps/>
          <w:sz w:val="24"/>
          <w:szCs w:val="24"/>
          <w:rtl/>
        </w:rPr>
      </w:pPr>
    </w:p>
    <w:p w14:paraId="565670B0" w14:textId="77777777" w:rsidR="001E2274" w:rsidRDefault="000A5C33" w:rsidP="00AE6304">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30F67C2C" w14:textId="0036EE09" w:rsidR="001E2274" w:rsidRDefault="00BA10F3" w:rsidP="00AE6304">
      <w:pPr>
        <w:rPr>
          <w:b w:val="0"/>
          <w:bCs w:val="0"/>
          <w:caps/>
          <w:sz w:val="24"/>
          <w:szCs w:val="24"/>
          <w:rtl/>
        </w:rPr>
      </w:pPr>
      <w:r>
        <w:rPr>
          <w:rFonts w:hint="cs"/>
          <w:b w:val="0"/>
          <w:bCs w:val="0"/>
          <w:caps/>
          <w:sz w:val="24"/>
          <w:szCs w:val="24"/>
          <w:rtl/>
        </w:rPr>
        <w:t xml:space="preserve">יש תוכנית מפורטת ויש לך מתחם שהוא מתארי </w:t>
      </w:r>
    </w:p>
    <w:p w14:paraId="6787F1FB" w14:textId="77777777" w:rsidR="001E2274" w:rsidRDefault="001E2274" w:rsidP="00AE6304">
      <w:pPr>
        <w:rPr>
          <w:b w:val="0"/>
          <w:bCs w:val="0"/>
          <w:caps/>
          <w:sz w:val="24"/>
          <w:szCs w:val="24"/>
          <w:rtl/>
        </w:rPr>
      </w:pPr>
    </w:p>
    <w:p w14:paraId="757F9692" w14:textId="77777777" w:rsidR="001E2274" w:rsidRDefault="0044432A" w:rsidP="00BA10F3">
      <w:pPr>
        <w:rPr>
          <w:caps/>
          <w:sz w:val="24"/>
          <w:szCs w:val="24"/>
          <w:u w:val="single"/>
          <w:rtl/>
        </w:rPr>
      </w:pPr>
      <w:r w:rsidRPr="0044432A">
        <w:rPr>
          <w:rFonts w:hint="cs"/>
          <w:caps/>
          <w:sz w:val="24"/>
          <w:szCs w:val="24"/>
          <w:u w:val="single"/>
          <w:rtl/>
        </w:rPr>
        <w:t>גב</w:t>
      </w:r>
      <w:r w:rsidRPr="0044432A">
        <w:rPr>
          <w:caps/>
          <w:sz w:val="24"/>
          <w:szCs w:val="24"/>
          <w:u w:val="single"/>
          <w:rtl/>
        </w:rPr>
        <w:t>'</w:t>
      </w:r>
      <w:r w:rsidRPr="0044432A">
        <w:rPr>
          <w:rFonts w:hint="cs"/>
          <w:caps/>
          <w:sz w:val="24"/>
          <w:szCs w:val="24"/>
          <w:u w:val="single"/>
          <w:rtl/>
        </w:rPr>
        <w:t xml:space="preserve"> תמי ראם וגנר - נציגת לשכת התכנון</w:t>
      </w:r>
      <w:r w:rsidR="001E2274">
        <w:rPr>
          <w:rFonts w:hint="cs"/>
          <w:caps/>
          <w:sz w:val="24"/>
          <w:szCs w:val="24"/>
          <w:u w:val="single"/>
          <w:rtl/>
        </w:rPr>
        <w:t>:</w:t>
      </w:r>
    </w:p>
    <w:p w14:paraId="4CD545B5" w14:textId="4D2DEA3A" w:rsidR="001E2274" w:rsidRDefault="00BA10F3" w:rsidP="00BA10F3">
      <w:pPr>
        <w:rPr>
          <w:b w:val="0"/>
          <w:bCs w:val="0"/>
          <w:caps/>
          <w:sz w:val="24"/>
          <w:szCs w:val="24"/>
          <w:rtl/>
        </w:rPr>
      </w:pPr>
      <w:r>
        <w:rPr>
          <w:rFonts w:hint="cs"/>
          <w:b w:val="0"/>
          <w:bCs w:val="0"/>
          <w:caps/>
          <w:sz w:val="24"/>
          <w:szCs w:val="24"/>
          <w:rtl/>
        </w:rPr>
        <w:t>המתחם</w:t>
      </w:r>
    </w:p>
    <w:p w14:paraId="655B254A" w14:textId="77777777" w:rsidR="001E2274" w:rsidRDefault="001E2274" w:rsidP="00BA10F3">
      <w:pPr>
        <w:rPr>
          <w:b w:val="0"/>
          <w:bCs w:val="0"/>
          <w:caps/>
          <w:sz w:val="24"/>
          <w:szCs w:val="24"/>
          <w:rtl/>
        </w:rPr>
      </w:pPr>
    </w:p>
    <w:p w14:paraId="025490CA" w14:textId="77777777" w:rsidR="001E2274" w:rsidRDefault="000A5C33" w:rsidP="00BA10F3">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1BC975DD" w14:textId="3AC067A2" w:rsidR="001E2274" w:rsidRDefault="00BA10F3" w:rsidP="00BA10F3">
      <w:pPr>
        <w:rPr>
          <w:b w:val="0"/>
          <w:bCs w:val="0"/>
          <w:caps/>
          <w:sz w:val="24"/>
          <w:szCs w:val="24"/>
          <w:rtl/>
        </w:rPr>
      </w:pPr>
      <w:r>
        <w:rPr>
          <w:rFonts w:hint="cs"/>
          <w:b w:val="0"/>
          <w:bCs w:val="0"/>
          <w:caps/>
          <w:sz w:val="24"/>
          <w:szCs w:val="24"/>
          <w:rtl/>
        </w:rPr>
        <w:t xml:space="preserve">בתוך המתחם הצפוני שהוא מיועד להרחבה למגורים הוא מתארי </w:t>
      </w:r>
    </w:p>
    <w:p w14:paraId="74B2726E" w14:textId="77777777" w:rsidR="001E2274" w:rsidRDefault="001E2274" w:rsidP="00BA10F3">
      <w:pPr>
        <w:rPr>
          <w:b w:val="0"/>
          <w:bCs w:val="0"/>
          <w:caps/>
          <w:sz w:val="24"/>
          <w:szCs w:val="24"/>
          <w:rtl/>
        </w:rPr>
      </w:pPr>
    </w:p>
    <w:p w14:paraId="0E1B086B" w14:textId="77777777" w:rsidR="001E2274" w:rsidRDefault="0044432A" w:rsidP="00BA10F3">
      <w:pPr>
        <w:rPr>
          <w:caps/>
          <w:sz w:val="24"/>
          <w:szCs w:val="24"/>
          <w:u w:val="single"/>
          <w:rtl/>
        </w:rPr>
      </w:pPr>
      <w:r w:rsidRPr="0044432A">
        <w:rPr>
          <w:rFonts w:hint="cs"/>
          <w:caps/>
          <w:sz w:val="24"/>
          <w:szCs w:val="24"/>
          <w:u w:val="single"/>
          <w:rtl/>
        </w:rPr>
        <w:t>גב</w:t>
      </w:r>
      <w:r w:rsidRPr="0044432A">
        <w:rPr>
          <w:caps/>
          <w:sz w:val="24"/>
          <w:szCs w:val="24"/>
          <w:u w:val="single"/>
          <w:rtl/>
        </w:rPr>
        <w:t>'</w:t>
      </w:r>
      <w:r w:rsidRPr="0044432A">
        <w:rPr>
          <w:rFonts w:hint="cs"/>
          <w:caps/>
          <w:sz w:val="24"/>
          <w:szCs w:val="24"/>
          <w:u w:val="single"/>
          <w:rtl/>
        </w:rPr>
        <w:t xml:space="preserve"> תמי ראם וגנר - נציגת לשכת התכנון</w:t>
      </w:r>
      <w:r w:rsidR="001E2274">
        <w:rPr>
          <w:rFonts w:hint="cs"/>
          <w:caps/>
          <w:sz w:val="24"/>
          <w:szCs w:val="24"/>
          <w:u w:val="single"/>
          <w:rtl/>
        </w:rPr>
        <w:t>:</w:t>
      </w:r>
    </w:p>
    <w:p w14:paraId="374CBED6" w14:textId="01434E2F" w:rsidR="001E2274" w:rsidRDefault="00BA10F3" w:rsidP="00BA10F3">
      <w:pPr>
        <w:rPr>
          <w:b w:val="0"/>
          <w:bCs w:val="0"/>
          <w:caps/>
          <w:sz w:val="24"/>
          <w:szCs w:val="24"/>
          <w:rtl/>
        </w:rPr>
      </w:pPr>
      <w:r>
        <w:rPr>
          <w:rFonts w:hint="cs"/>
          <w:b w:val="0"/>
          <w:bCs w:val="0"/>
          <w:caps/>
          <w:sz w:val="24"/>
          <w:szCs w:val="24"/>
          <w:rtl/>
        </w:rPr>
        <w:t>לא לא צפוני</w:t>
      </w:r>
      <w:r w:rsidR="000F703D">
        <w:rPr>
          <w:rFonts w:hint="cs"/>
          <w:b w:val="0"/>
          <w:bCs w:val="0"/>
          <w:caps/>
          <w:sz w:val="24"/>
          <w:szCs w:val="24"/>
          <w:rtl/>
        </w:rPr>
        <w:t xml:space="preserve"> </w:t>
      </w:r>
      <w:r>
        <w:rPr>
          <w:rFonts w:hint="cs"/>
          <w:b w:val="0"/>
          <w:bCs w:val="0"/>
          <w:caps/>
          <w:sz w:val="24"/>
          <w:szCs w:val="24"/>
          <w:rtl/>
        </w:rPr>
        <w:t>...</w:t>
      </w:r>
    </w:p>
    <w:p w14:paraId="7CDCCB09" w14:textId="77777777" w:rsidR="001E2274" w:rsidRDefault="001E2274" w:rsidP="00BA10F3">
      <w:pPr>
        <w:rPr>
          <w:b w:val="0"/>
          <w:bCs w:val="0"/>
          <w:caps/>
          <w:sz w:val="24"/>
          <w:szCs w:val="24"/>
          <w:rtl/>
        </w:rPr>
      </w:pPr>
    </w:p>
    <w:p w14:paraId="385A051A" w14:textId="77777777" w:rsidR="001E2274" w:rsidRDefault="000A5C33" w:rsidP="00BA10F3">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3A0AB478" w14:textId="3E1EA2D8" w:rsidR="001E2274" w:rsidRDefault="00BA10F3" w:rsidP="00BA10F3">
      <w:pPr>
        <w:rPr>
          <w:b w:val="0"/>
          <w:bCs w:val="0"/>
          <w:caps/>
          <w:sz w:val="24"/>
          <w:szCs w:val="24"/>
          <w:rtl/>
        </w:rPr>
      </w:pPr>
      <w:r>
        <w:rPr>
          <w:rFonts w:hint="cs"/>
          <w:b w:val="0"/>
          <w:bCs w:val="0"/>
          <w:caps/>
          <w:sz w:val="24"/>
          <w:szCs w:val="24"/>
          <w:rtl/>
        </w:rPr>
        <w:t xml:space="preserve">בלי זכויות בנייה </w:t>
      </w:r>
      <w:r w:rsidR="00F36AF4">
        <w:rPr>
          <w:rFonts w:hint="cs"/>
          <w:b w:val="0"/>
          <w:bCs w:val="0"/>
          <w:caps/>
          <w:sz w:val="24"/>
          <w:szCs w:val="24"/>
          <w:rtl/>
        </w:rPr>
        <w:t>בלי</w:t>
      </w:r>
    </w:p>
    <w:p w14:paraId="3D6619D2" w14:textId="77777777" w:rsidR="001E2274" w:rsidRDefault="001E2274" w:rsidP="00BA10F3">
      <w:pPr>
        <w:rPr>
          <w:b w:val="0"/>
          <w:bCs w:val="0"/>
          <w:caps/>
          <w:sz w:val="24"/>
          <w:szCs w:val="24"/>
          <w:rtl/>
        </w:rPr>
      </w:pPr>
    </w:p>
    <w:p w14:paraId="5C0890A3" w14:textId="77777777" w:rsidR="001E2274" w:rsidRDefault="007316D3" w:rsidP="00BA10F3">
      <w:pPr>
        <w:rPr>
          <w:caps/>
          <w:sz w:val="24"/>
          <w:szCs w:val="24"/>
          <w:u w:val="single"/>
          <w:rtl/>
        </w:rPr>
      </w:pPr>
      <w:r w:rsidRPr="007316D3">
        <w:rPr>
          <w:rFonts w:hint="cs"/>
          <w:caps/>
          <w:sz w:val="24"/>
          <w:szCs w:val="24"/>
          <w:u w:val="single"/>
          <w:rtl/>
        </w:rPr>
        <w:t>גב</w:t>
      </w:r>
      <w:r w:rsidRPr="007316D3">
        <w:rPr>
          <w:caps/>
          <w:sz w:val="24"/>
          <w:szCs w:val="24"/>
          <w:u w:val="single"/>
          <w:rtl/>
        </w:rPr>
        <w:t>'</w:t>
      </w:r>
      <w:r w:rsidRPr="007316D3">
        <w:rPr>
          <w:rFonts w:hint="cs"/>
          <w:caps/>
          <w:sz w:val="24"/>
          <w:szCs w:val="24"/>
          <w:u w:val="single"/>
          <w:rtl/>
        </w:rPr>
        <w:t xml:space="preserve"> רותי ברבי - נציגת לשכת התכנון</w:t>
      </w:r>
      <w:r w:rsidR="001E2274">
        <w:rPr>
          <w:rFonts w:hint="cs"/>
          <w:caps/>
          <w:sz w:val="24"/>
          <w:szCs w:val="24"/>
          <w:u w:val="single"/>
          <w:rtl/>
        </w:rPr>
        <w:t>:</w:t>
      </w:r>
    </w:p>
    <w:p w14:paraId="064847C5" w14:textId="7082912E" w:rsidR="001E2274" w:rsidRDefault="00F36AF4" w:rsidP="00BA10F3">
      <w:pPr>
        <w:rPr>
          <w:b w:val="0"/>
          <w:bCs w:val="0"/>
          <w:caps/>
          <w:sz w:val="24"/>
          <w:szCs w:val="24"/>
          <w:rtl/>
        </w:rPr>
      </w:pPr>
      <w:r>
        <w:rPr>
          <w:rFonts w:hint="cs"/>
          <w:b w:val="0"/>
          <w:bCs w:val="0"/>
          <w:caps/>
          <w:sz w:val="24"/>
          <w:szCs w:val="24"/>
          <w:rtl/>
        </w:rPr>
        <w:t>דרומי דרומי</w:t>
      </w:r>
    </w:p>
    <w:p w14:paraId="10F96961" w14:textId="77777777" w:rsidR="001E2274" w:rsidRDefault="001E2274" w:rsidP="00BA10F3">
      <w:pPr>
        <w:rPr>
          <w:b w:val="0"/>
          <w:bCs w:val="0"/>
          <w:caps/>
          <w:sz w:val="24"/>
          <w:szCs w:val="24"/>
          <w:rtl/>
        </w:rPr>
      </w:pPr>
    </w:p>
    <w:p w14:paraId="09379734" w14:textId="77777777" w:rsidR="001E2274" w:rsidRDefault="0044432A" w:rsidP="00BA10F3">
      <w:pPr>
        <w:rPr>
          <w:caps/>
          <w:sz w:val="24"/>
          <w:szCs w:val="24"/>
          <w:u w:val="single"/>
          <w:rtl/>
        </w:rPr>
      </w:pPr>
      <w:r w:rsidRPr="0044432A">
        <w:rPr>
          <w:rFonts w:hint="cs"/>
          <w:caps/>
          <w:sz w:val="24"/>
          <w:szCs w:val="24"/>
          <w:u w:val="single"/>
          <w:rtl/>
        </w:rPr>
        <w:t>גב</w:t>
      </w:r>
      <w:r w:rsidRPr="0044432A">
        <w:rPr>
          <w:caps/>
          <w:sz w:val="24"/>
          <w:szCs w:val="24"/>
          <w:u w:val="single"/>
          <w:rtl/>
        </w:rPr>
        <w:t>'</w:t>
      </w:r>
      <w:r w:rsidRPr="0044432A">
        <w:rPr>
          <w:rFonts w:hint="cs"/>
          <w:caps/>
          <w:sz w:val="24"/>
          <w:szCs w:val="24"/>
          <w:u w:val="single"/>
          <w:rtl/>
        </w:rPr>
        <w:t xml:space="preserve"> תמי ראם וגנר - נציגת לשכת התכנון</w:t>
      </w:r>
      <w:r w:rsidR="001E2274">
        <w:rPr>
          <w:rFonts w:hint="cs"/>
          <w:caps/>
          <w:sz w:val="24"/>
          <w:szCs w:val="24"/>
          <w:u w:val="single"/>
          <w:rtl/>
        </w:rPr>
        <w:t>:</w:t>
      </w:r>
    </w:p>
    <w:p w14:paraId="25FC8B7B" w14:textId="4FA1B207" w:rsidR="001E2274" w:rsidRDefault="00F36AF4" w:rsidP="00BA10F3">
      <w:pPr>
        <w:rPr>
          <w:b w:val="0"/>
          <w:bCs w:val="0"/>
          <w:caps/>
          <w:sz w:val="24"/>
          <w:szCs w:val="24"/>
          <w:rtl/>
        </w:rPr>
      </w:pPr>
      <w:r>
        <w:rPr>
          <w:rFonts w:hint="cs"/>
          <w:b w:val="0"/>
          <w:bCs w:val="0"/>
          <w:caps/>
          <w:sz w:val="24"/>
          <w:szCs w:val="24"/>
          <w:rtl/>
        </w:rPr>
        <w:lastRenderedPageBreak/>
        <w:t>אה דרומי</w:t>
      </w:r>
    </w:p>
    <w:p w14:paraId="4B4C6AC8" w14:textId="77777777" w:rsidR="001E2274" w:rsidRDefault="001E2274" w:rsidP="00BA10F3">
      <w:pPr>
        <w:rPr>
          <w:b w:val="0"/>
          <w:bCs w:val="0"/>
          <w:caps/>
          <w:sz w:val="24"/>
          <w:szCs w:val="24"/>
          <w:rtl/>
        </w:rPr>
      </w:pPr>
    </w:p>
    <w:p w14:paraId="6E32E7DE" w14:textId="77777777" w:rsidR="001E2274" w:rsidRDefault="000A5C33" w:rsidP="00BA10F3">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468838C6" w14:textId="34B06581" w:rsidR="001E2274" w:rsidRDefault="00F36AF4" w:rsidP="00BA10F3">
      <w:pPr>
        <w:rPr>
          <w:b w:val="0"/>
          <w:bCs w:val="0"/>
          <w:caps/>
          <w:sz w:val="24"/>
          <w:szCs w:val="24"/>
          <w:rtl/>
        </w:rPr>
      </w:pPr>
      <w:r>
        <w:rPr>
          <w:rFonts w:hint="cs"/>
          <w:b w:val="0"/>
          <w:bCs w:val="0"/>
          <w:caps/>
          <w:sz w:val="24"/>
          <w:szCs w:val="24"/>
          <w:rtl/>
        </w:rPr>
        <w:t>ה, דרומי</w:t>
      </w:r>
    </w:p>
    <w:p w14:paraId="4DA94B81" w14:textId="77777777" w:rsidR="001E2274" w:rsidRDefault="001E2274" w:rsidP="00BA10F3">
      <w:pPr>
        <w:rPr>
          <w:b w:val="0"/>
          <w:bCs w:val="0"/>
          <w:caps/>
          <w:sz w:val="24"/>
          <w:szCs w:val="24"/>
          <w:rtl/>
        </w:rPr>
      </w:pPr>
    </w:p>
    <w:p w14:paraId="4A352B5C" w14:textId="77777777" w:rsidR="001E2274" w:rsidRDefault="000A3DA6" w:rsidP="00BA10F3">
      <w:pPr>
        <w:rPr>
          <w:caps/>
          <w:sz w:val="24"/>
          <w:szCs w:val="24"/>
          <w:u w:val="single"/>
          <w:rtl/>
        </w:rPr>
      </w:pPr>
      <w:r w:rsidRPr="000A3DA6">
        <w:rPr>
          <w:rFonts w:hint="cs"/>
          <w:caps/>
          <w:sz w:val="24"/>
          <w:szCs w:val="24"/>
          <w:u w:val="single"/>
          <w:rtl/>
        </w:rPr>
        <w:t>מר תומר דוידסון - נציג מנהל מקרקעי ישראל בוועדה המחוזית</w:t>
      </w:r>
      <w:r w:rsidR="001E2274">
        <w:rPr>
          <w:rFonts w:hint="cs"/>
          <w:caps/>
          <w:sz w:val="24"/>
          <w:szCs w:val="24"/>
          <w:u w:val="single"/>
          <w:rtl/>
        </w:rPr>
        <w:t>:</w:t>
      </w:r>
    </w:p>
    <w:p w14:paraId="263A44D2" w14:textId="31F61FF8" w:rsidR="001E2274" w:rsidRDefault="00F36AF4" w:rsidP="00BA10F3">
      <w:pPr>
        <w:rPr>
          <w:b w:val="0"/>
          <w:bCs w:val="0"/>
          <w:caps/>
          <w:sz w:val="24"/>
          <w:szCs w:val="24"/>
          <w:rtl/>
        </w:rPr>
      </w:pPr>
      <w:r>
        <w:rPr>
          <w:rFonts w:hint="cs"/>
          <w:b w:val="0"/>
          <w:bCs w:val="0"/>
          <w:caps/>
          <w:sz w:val="24"/>
          <w:szCs w:val="24"/>
          <w:rtl/>
        </w:rPr>
        <w:t>דרומי דרומי</w:t>
      </w:r>
    </w:p>
    <w:p w14:paraId="72C26D53" w14:textId="77777777" w:rsidR="001E2274" w:rsidRDefault="001E2274" w:rsidP="00BA10F3">
      <w:pPr>
        <w:rPr>
          <w:b w:val="0"/>
          <w:bCs w:val="0"/>
          <w:caps/>
          <w:sz w:val="24"/>
          <w:szCs w:val="24"/>
          <w:rtl/>
        </w:rPr>
      </w:pPr>
    </w:p>
    <w:p w14:paraId="012079C4" w14:textId="77777777" w:rsidR="001E2274" w:rsidRDefault="003C3543" w:rsidP="00BA10F3">
      <w:pPr>
        <w:rPr>
          <w:caps/>
          <w:sz w:val="24"/>
          <w:szCs w:val="24"/>
          <w:u w:val="single"/>
          <w:rtl/>
        </w:rPr>
      </w:pPr>
      <w:r w:rsidRPr="003C3543">
        <w:rPr>
          <w:rFonts w:hint="cs"/>
          <w:caps/>
          <w:sz w:val="24"/>
          <w:szCs w:val="24"/>
          <w:u w:val="single"/>
          <w:rtl/>
        </w:rPr>
        <w:t>מר אורי הראל - אדריכל עורך התוכנית</w:t>
      </w:r>
      <w:r w:rsidR="001E2274">
        <w:rPr>
          <w:rFonts w:hint="cs"/>
          <w:caps/>
          <w:sz w:val="24"/>
          <w:szCs w:val="24"/>
          <w:u w:val="single"/>
          <w:rtl/>
        </w:rPr>
        <w:t>:</w:t>
      </w:r>
    </w:p>
    <w:p w14:paraId="6C9B8DD2" w14:textId="74CD4016" w:rsidR="001E2274" w:rsidRDefault="00F36AF4" w:rsidP="00BA10F3">
      <w:pPr>
        <w:rPr>
          <w:b w:val="0"/>
          <w:bCs w:val="0"/>
          <w:caps/>
          <w:sz w:val="24"/>
          <w:szCs w:val="24"/>
          <w:rtl/>
        </w:rPr>
      </w:pPr>
      <w:r>
        <w:rPr>
          <w:rFonts w:hint="cs"/>
          <w:b w:val="0"/>
          <w:bCs w:val="0"/>
          <w:caps/>
          <w:sz w:val="24"/>
          <w:szCs w:val="24"/>
          <w:rtl/>
        </w:rPr>
        <w:t>בוא בוא תסביר לי על מה מדובר כי אני לא יורד לסוף דעתך הנה התוכנית על איזה מתחם ...</w:t>
      </w:r>
    </w:p>
    <w:p w14:paraId="27E904B6" w14:textId="77777777" w:rsidR="001E2274" w:rsidRDefault="001E2274" w:rsidP="00BA10F3">
      <w:pPr>
        <w:rPr>
          <w:b w:val="0"/>
          <w:bCs w:val="0"/>
          <w:caps/>
          <w:sz w:val="24"/>
          <w:szCs w:val="24"/>
          <w:rtl/>
        </w:rPr>
      </w:pPr>
    </w:p>
    <w:p w14:paraId="5B8AA8E6" w14:textId="77777777" w:rsidR="001E2274" w:rsidRDefault="007316D3" w:rsidP="00BA10F3">
      <w:pPr>
        <w:rPr>
          <w:caps/>
          <w:sz w:val="24"/>
          <w:szCs w:val="24"/>
          <w:u w:val="single"/>
          <w:rtl/>
        </w:rPr>
      </w:pPr>
      <w:r w:rsidRPr="007316D3">
        <w:rPr>
          <w:rFonts w:hint="cs"/>
          <w:caps/>
          <w:sz w:val="24"/>
          <w:szCs w:val="24"/>
          <w:u w:val="single"/>
          <w:rtl/>
        </w:rPr>
        <w:t>גב</w:t>
      </w:r>
      <w:r w:rsidRPr="007316D3">
        <w:rPr>
          <w:caps/>
          <w:sz w:val="24"/>
          <w:szCs w:val="24"/>
          <w:u w:val="single"/>
          <w:rtl/>
        </w:rPr>
        <w:t>'</w:t>
      </w:r>
      <w:r w:rsidRPr="007316D3">
        <w:rPr>
          <w:rFonts w:hint="cs"/>
          <w:caps/>
          <w:sz w:val="24"/>
          <w:szCs w:val="24"/>
          <w:u w:val="single"/>
          <w:rtl/>
        </w:rPr>
        <w:t xml:space="preserve"> רותי ברבי - נציגת לשכת התכנון</w:t>
      </w:r>
      <w:r w:rsidR="001E2274">
        <w:rPr>
          <w:rFonts w:hint="cs"/>
          <w:caps/>
          <w:sz w:val="24"/>
          <w:szCs w:val="24"/>
          <w:u w:val="single"/>
          <w:rtl/>
        </w:rPr>
        <w:t>:</w:t>
      </w:r>
    </w:p>
    <w:p w14:paraId="36CB2345" w14:textId="55EC0BB9" w:rsidR="001E2274" w:rsidRDefault="00F36AF4" w:rsidP="00BA10F3">
      <w:pPr>
        <w:rPr>
          <w:b w:val="0"/>
          <w:bCs w:val="0"/>
          <w:caps/>
          <w:sz w:val="24"/>
          <w:szCs w:val="24"/>
          <w:rtl/>
        </w:rPr>
      </w:pPr>
      <w:r>
        <w:rPr>
          <w:rFonts w:hint="cs"/>
          <w:b w:val="0"/>
          <w:bCs w:val="0"/>
          <w:caps/>
          <w:sz w:val="24"/>
          <w:szCs w:val="24"/>
          <w:rtl/>
        </w:rPr>
        <w:t>תא שטח</w:t>
      </w:r>
      <w:r w:rsidR="00EF0E9D">
        <w:rPr>
          <w:rFonts w:hint="cs"/>
          <w:b w:val="0"/>
          <w:bCs w:val="0"/>
          <w:caps/>
          <w:sz w:val="24"/>
          <w:szCs w:val="24"/>
          <w:rtl/>
        </w:rPr>
        <w:t xml:space="preserve"> ...</w:t>
      </w:r>
      <w:r>
        <w:rPr>
          <w:rFonts w:hint="cs"/>
          <w:b w:val="0"/>
          <w:bCs w:val="0"/>
          <w:caps/>
          <w:sz w:val="24"/>
          <w:szCs w:val="24"/>
          <w:rtl/>
        </w:rPr>
        <w:t xml:space="preserve"> תא שטח שלוש מאות ושבע </w:t>
      </w:r>
    </w:p>
    <w:p w14:paraId="316681D3" w14:textId="77777777" w:rsidR="001E2274" w:rsidRDefault="001E2274" w:rsidP="00BA10F3">
      <w:pPr>
        <w:rPr>
          <w:b w:val="0"/>
          <w:bCs w:val="0"/>
          <w:caps/>
          <w:sz w:val="24"/>
          <w:szCs w:val="24"/>
          <w:rtl/>
        </w:rPr>
      </w:pPr>
    </w:p>
    <w:p w14:paraId="1A04092A" w14:textId="77777777" w:rsidR="001E2274" w:rsidRDefault="003C3543" w:rsidP="00BA10F3">
      <w:pPr>
        <w:rPr>
          <w:caps/>
          <w:sz w:val="24"/>
          <w:szCs w:val="24"/>
          <w:u w:val="single"/>
          <w:rtl/>
        </w:rPr>
      </w:pPr>
      <w:r w:rsidRPr="003C3543">
        <w:rPr>
          <w:rFonts w:hint="cs"/>
          <w:caps/>
          <w:sz w:val="24"/>
          <w:szCs w:val="24"/>
          <w:u w:val="single"/>
          <w:rtl/>
        </w:rPr>
        <w:t>מר אורי הראל - אדריכל עורך התוכנית</w:t>
      </w:r>
      <w:r w:rsidR="001E2274">
        <w:rPr>
          <w:rFonts w:hint="cs"/>
          <w:caps/>
          <w:sz w:val="24"/>
          <w:szCs w:val="24"/>
          <w:u w:val="single"/>
          <w:rtl/>
        </w:rPr>
        <w:t>:</w:t>
      </w:r>
    </w:p>
    <w:p w14:paraId="7FC450E0" w14:textId="717E6C0C" w:rsidR="001E2274" w:rsidRDefault="00EF0E9D" w:rsidP="00BA10F3">
      <w:pPr>
        <w:rPr>
          <w:b w:val="0"/>
          <w:bCs w:val="0"/>
          <w:caps/>
          <w:sz w:val="24"/>
          <w:szCs w:val="24"/>
          <w:rtl/>
        </w:rPr>
      </w:pPr>
      <w:r>
        <w:rPr>
          <w:rFonts w:hint="cs"/>
          <w:b w:val="0"/>
          <w:bCs w:val="0"/>
          <w:caps/>
          <w:sz w:val="24"/>
          <w:szCs w:val="24"/>
          <w:rtl/>
        </w:rPr>
        <w:t xml:space="preserve">... זכויות בנייה </w:t>
      </w:r>
    </w:p>
    <w:p w14:paraId="448F4EF9" w14:textId="77777777" w:rsidR="001E2274" w:rsidRDefault="001E2274" w:rsidP="00BA10F3">
      <w:pPr>
        <w:rPr>
          <w:b w:val="0"/>
          <w:bCs w:val="0"/>
          <w:caps/>
          <w:sz w:val="24"/>
          <w:szCs w:val="24"/>
          <w:rtl/>
        </w:rPr>
      </w:pPr>
    </w:p>
    <w:p w14:paraId="62F7C4EE" w14:textId="77777777" w:rsidR="001E2274" w:rsidRDefault="00D17364" w:rsidP="00BA10F3">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6D1B28EB" w14:textId="27E04D07" w:rsidR="001E2274" w:rsidRDefault="00EF0E9D" w:rsidP="00BA10F3">
      <w:pPr>
        <w:rPr>
          <w:b w:val="0"/>
          <w:bCs w:val="0"/>
          <w:caps/>
          <w:sz w:val="24"/>
          <w:szCs w:val="24"/>
          <w:rtl/>
        </w:rPr>
      </w:pPr>
      <w:r>
        <w:rPr>
          <w:rFonts w:hint="cs"/>
          <w:b w:val="0"/>
          <w:bCs w:val="0"/>
          <w:caps/>
          <w:sz w:val="24"/>
          <w:szCs w:val="24"/>
          <w:rtl/>
        </w:rPr>
        <w:t>המאורך הזה פה</w:t>
      </w:r>
    </w:p>
    <w:p w14:paraId="48D57FB2" w14:textId="77777777" w:rsidR="001E2274" w:rsidRDefault="001E2274" w:rsidP="00BA10F3">
      <w:pPr>
        <w:rPr>
          <w:b w:val="0"/>
          <w:bCs w:val="0"/>
          <w:caps/>
          <w:sz w:val="24"/>
          <w:szCs w:val="24"/>
          <w:rtl/>
        </w:rPr>
      </w:pPr>
    </w:p>
    <w:p w14:paraId="0F64476B" w14:textId="77777777" w:rsidR="001E2274" w:rsidRDefault="007316D3" w:rsidP="00BA10F3">
      <w:pPr>
        <w:rPr>
          <w:caps/>
          <w:sz w:val="24"/>
          <w:szCs w:val="24"/>
          <w:u w:val="single"/>
          <w:rtl/>
        </w:rPr>
      </w:pPr>
      <w:r w:rsidRPr="007316D3">
        <w:rPr>
          <w:rFonts w:hint="cs"/>
          <w:caps/>
          <w:sz w:val="24"/>
          <w:szCs w:val="24"/>
          <w:u w:val="single"/>
          <w:rtl/>
        </w:rPr>
        <w:t>גב</w:t>
      </w:r>
      <w:r w:rsidRPr="007316D3">
        <w:rPr>
          <w:caps/>
          <w:sz w:val="24"/>
          <w:szCs w:val="24"/>
          <w:u w:val="single"/>
          <w:rtl/>
        </w:rPr>
        <w:t>'</w:t>
      </w:r>
      <w:r w:rsidRPr="007316D3">
        <w:rPr>
          <w:rFonts w:hint="cs"/>
          <w:caps/>
          <w:sz w:val="24"/>
          <w:szCs w:val="24"/>
          <w:u w:val="single"/>
          <w:rtl/>
        </w:rPr>
        <w:t xml:space="preserve"> רותי ברבי - נציגת לשכת התכנון</w:t>
      </w:r>
      <w:r w:rsidR="001E2274">
        <w:rPr>
          <w:rFonts w:hint="cs"/>
          <w:caps/>
          <w:sz w:val="24"/>
          <w:szCs w:val="24"/>
          <w:u w:val="single"/>
          <w:rtl/>
        </w:rPr>
        <w:t>:</w:t>
      </w:r>
    </w:p>
    <w:p w14:paraId="5E4BC0BA" w14:textId="564AD1ED" w:rsidR="001E2274" w:rsidRDefault="00EF0E9D" w:rsidP="00BA10F3">
      <w:pPr>
        <w:rPr>
          <w:b w:val="0"/>
          <w:bCs w:val="0"/>
          <w:caps/>
          <w:sz w:val="24"/>
          <w:szCs w:val="24"/>
          <w:rtl/>
        </w:rPr>
      </w:pPr>
      <w:r>
        <w:rPr>
          <w:rFonts w:hint="cs"/>
          <w:b w:val="0"/>
          <w:bCs w:val="0"/>
          <w:caps/>
          <w:sz w:val="24"/>
          <w:szCs w:val="24"/>
          <w:rtl/>
        </w:rPr>
        <w:t xml:space="preserve">כן </w:t>
      </w:r>
    </w:p>
    <w:p w14:paraId="4190B651" w14:textId="77777777" w:rsidR="001E2274" w:rsidRDefault="001E2274" w:rsidP="00BA10F3">
      <w:pPr>
        <w:rPr>
          <w:b w:val="0"/>
          <w:bCs w:val="0"/>
          <w:caps/>
          <w:sz w:val="24"/>
          <w:szCs w:val="24"/>
          <w:rtl/>
        </w:rPr>
      </w:pPr>
    </w:p>
    <w:p w14:paraId="51092273" w14:textId="77777777" w:rsidR="001E2274" w:rsidRDefault="00D17364" w:rsidP="00BA10F3">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34ED6C99" w14:textId="151490F1" w:rsidR="001E2274" w:rsidRDefault="00EF0E9D" w:rsidP="00BA10F3">
      <w:pPr>
        <w:rPr>
          <w:b w:val="0"/>
          <w:bCs w:val="0"/>
          <w:caps/>
          <w:sz w:val="24"/>
          <w:szCs w:val="24"/>
          <w:rtl/>
        </w:rPr>
      </w:pPr>
      <w:r>
        <w:rPr>
          <w:rFonts w:hint="cs"/>
          <w:b w:val="0"/>
          <w:bCs w:val="0"/>
          <w:caps/>
          <w:sz w:val="24"/>
          <w:szCs w:val="24"/>
          <w:rtl/>
        </w:rPr>
        <w:t>כאן</w:t>
      </w:r>
    </w:p>
    <w:p w14:paraId="67AF156B" w14:textId="77777777" w:rsidR="001E2274" w:rsidRDefault="001E2274" w:rsidP="00BA10F3">
      <w:pPr>
        <w:rPr>
          <w:b w:val="0"/>
          <w:bCs w:val="0"/>
          <w:caps/>
          <w:sz w:val="24"/>
          <w:szCs w:val="24"/>
          <w:rtl/>
        </w:rPr>
      </w:pPr>
    </w:p>
    <w:p w14:paraId="29D4824B" w14:textId="77777777" w:rsidR="001E2274" w:rsidRDefault="007316D3" w:rsidP="00BA10F3">
      <w:pPr>
        <w:rPr>
          <w:caps/>
          <w:sz w:val="24"/>
          <w:szCs w:val="24"/>
          <w:u w:val="single"/>
          <w:rtl/>
        </w:rPr>
      </w:pPr>
      <w:r w:rsidRPr="007316D3">
        <w:rPr>
          <w:rFonts w:hint="cs"/>
          <w:caps/>
          <w:sz w:val="24"/>
          <w:szCs w:val="24"/>
          <w:u w:val="single"/>
          <w:rtl/>
        </w:rPr>
        <w:t>גב</w:t>
      </w:r>
      <w:r w:rsidRPr="007316D3">
        <w:rPr>
          <w:caps/>
          <w:sz w:val="24"/>
          <w:szCs w:val="24"/>
          <w:u w:val="single"/>
          <w:rtl/>
        </w:rPr>
        <w:t>'</w:t>
      </w:r>
      <w:r w:rsidRPr="007316D3">
        <w:rPr>
          <w:rFonts w:hint="cs"/>
          <w:caps/>
          <w:sz w:val="24"/>
          <w:szCs w:val="24"/>
          <w:u w:val="single"/>
          <w:rtl/>
        </w:rPr>
        <w:t xml:space="preserve"> רותי ברבי - נציגת לשכת התכנון</w:t>
      </w:r>
      <w:r w:rsidR="001E2274">
        <w:rPr>
          <w:rFonts w:hint="cs"/>
          <w:caps/>
          <w:sz w:val="24"/>
          <w:szCs w:val="24"/>
          <w:u w:val="single"/>
          <w:rtl/>
        </w:rPr>
        <w:t>:</w:t>
      </w:r>
    </w:p>
    <w:p w14:paraId="2FAEC579" w14:textId="667B78C1" w:rsidR="001E2274" w:rsidRDefault="00EF0E9D" w:rsidP="00BA10F3">
      <w:pPr>
        <w:rPr>
          <w:b w:val="0"/>
          <w:bCs w:val="0"/>
          <w:caps/>
          <w:sz w:val="24"/>
          <w:szCs w:val="24"/>
          <w:rtl/>
        </w:rPr>
      </w:pPr>
      <w:r>
        <w:rPr>
          <w:rFonts w:hint="cs"/>
          <w:b w:val="0"/>
          <w:bCs w:val="0"/>
          <w:caps/>
          <w:sz w:val="24"/>
          <w:szCs w:val="24"/>
          <w:rtl/>
        </w:rPr>
        <w:t xml:space="preserve">בדיוק כן </w:t>
      </w:r>
    </w:p>
    <w:p w14:paraId="42D59B76" w14:textId="77777777" w:rsidR="001E2274" w:rsidRDefault="001E2274" w:rsidP="00BA10F3">
      <w:pPr>
        <w:rPr>
          <w:b w:val="0"/>
          <w:bCs w:val="0"/>
          <w:caps/>
          <w:sz w:val="24"/>
          <w:szCs w:val="24"/>
          <w:rtl/>
        </w:rPr>
      </w:pPr>
    </w:p>
    <w:p w14:paraId="3F62126D" w14:textId="77777777" w:rsidR="001E2274" w:rsidRDefault="0044432A" w:rsidP="00BA10F3">
      <w:pPr>
        <w:rPr>
          <w:caps/>
          <w:sz w:val="24"/>
          <w:szCs w:val="24"/>
          <w:u w:val="single"/>
          <w:rtl/>
        </w:rPr>
      </w:pPr>
      <w:r w:rsidRPr="0044432A">
        <w:rPr>
          <w:rFonts w:hint="cs"/>
          <w:caps/>
          <w:sz w:val="24"/>
          <w:szCs w:val="24"/>
          <w:u w:val="single"/>
          <w:rtl/>
        </w:rPr>
        <w:t>גב</w:t>
      </w:r>
      <w:r w:rsidRPr="0044432A">
        <w:rPr>
          <w:caps/>
          <w:sz w:val="24"/>
          <w:szCs w:val="24"/>
          <w:u w:val="single"/>
          <w:rtl/>
        </w:rPr>
        <w:t>'</w:t>
      </w:r>
      <w:r w:rsidRPr="0044432A">
        <w:rPr>
          <w:rFonts w:hint="cs"/>
          <w:caps/>
          <w:sz w:val="24"/>
          <w:szCs w:val="24"/>
          <w:u w:val="single"/>
          <w:rtl/>
        </w:rPr>
        <w:t xml:space="preserve"> תמי ראם וגנר - נציגת לשכת התכנון</w:t>
      </w:r>
      <w:r w:rsidR="001E2274">
        <w:rPr>
          <w:rFonts w:hint="cs"/>
          <w:caps/>
          <w:sz w:val="24"/>
          <w:szCs w:val="24"/>
          <w:u w:val="single"/>
          <w:rtl/>
        </w:rPr>
        <w:t>:</w:t>
      </w:r>
    </w:p>
    <w:p w14:paraId="791137DE" w14:textId="58974C97" w:rsidR="001E2274" w:rsidRDefault="00EF0E9D" w:rsidP="00BA10F3">
      <w:pPr>
        <w:rPr>
          <w:b w:val="0"/>
          <w:bCs w:val="0"/>
          <w:caps/>
          <w:sz w:val="24"/>
          <w:szCs w:val="24"/>
          <w:rtl/>
        </w:rPr>
      </w:pPr>
      <w:r>
        <w:rPr>
          <w:rFonts w:hint="cs"/>
          <w:b w:val="0"/>
          <w:bCs w:val="0"/>
          <w:caps/>
          <w:sz w:val="24"/>
          <w:szCs w:val="24"/>
          <w:rtl/>
        </w:rPr>
        <w:t>אורי אורי אתה שומע אותי?</w:t>
      </w:r>
    </w:p>
    <w:p w14:paraId="17B9E5CC" w14:textId="77777777" w:rsidR="001E2274" w:rsidRDefault="001E2274" w:rsidP="00BA10F3">
      <w:pPr>
        <w:rPr>
          <w:b w:val="0"/>
          <w:bCs w:val="0"/>
          <w:caps/>
          <w:sz w:val="24"/>
          <w:szCs w:val="24"/>
          <w:rtl/>
        </w:rPr>
      </w:pPr>
    </w:p>
    <w:p w14:paraId="5FBA34DD" w14:textId="77777777" w:rsidR="001E2274" w:rsidRDefault="003C3543" w:rsidP="00EF0E9D">
      <w:pPr>
        <w:rPr>
          <w:caps/>
          <w:sz w:val="24"/>
          <w:szCs w:val="24"/>
          <w:u w:val="single"/>
          <w:rtl/>
        </w:rPr>
      </w:pPr>
      <w:r w:rsidRPr="003C3543">
        <w:rPr>
          <w:rFonts w:hint="cs"/>
          <w:caps/>
          <w:sz w:val="24"/>
          <w:szCs w:val="24"/>
          <w:u w:val="single"/>
          <w:rtl/>
        </w:rPr>
        <w:t>מר אורי הראל - אדריכל עורך התוכנית</w:t>
      </w:r>
      <w:r w:rsidR="001E2274">
        <w:rPr>
          <w:rFonts w:hint="cs"/>
          <w:caps/>
          <w:sz w:val="24"/>
          <w:szCs w:val="24"/>
          <w:u w:val="single"/>
          <w:rtl/>
        </w:rPr>
        <w:t>:</w:t>
      </w:r>
    </w:p>
    <w:p w14:paraId="09CE7DDC" w14:textId="3069A3B5" w:rsidR="001E2274" w:rsidRDefault="00EF0E9D" w:rsidP="00EF0E9D">
      <w:pPr>
        <w:rPr>
          <w:b w:val="0"/>
          <w:bCs w:val="0"/>
          <w:caps/>
          <w:sz w:val="24"/>
          <w:szCs w:val="24"/>
          <w:rtl/>
        </w:rPr>
      </w:pPr>
      <w:r>
        <w:rPr>
          <w:rFonts w:hint="cs"/>
          <w:b w:val="0"/>
          <w:bCs w:val="0"/>
          <w:caps/>
          <w:sz w:val="24"/>
          <w:szCs w:val="24"/>
          <w:rtl/>
        </w:rPr>
        <w:t xml:space="preserve">כן </w:t>
      </w:r>
    </w:p>
    <w:p w14:paraId="51B1741D" w14:textId="77777777" w:rsidR="001E2274" w:rsidRDefault="001E2274" w:rsidP="00EF0E9D">
      <w:pPr>
        <w:rPr>
          <w:b w:val="0"/>
          <w:bCs w:val="0"/>
          <w:caps/>
          <w:sz w:val="24"/>
          <w:szCs w:val="24"/>
          <w:rtl/>
        </w:rPr>
      </w:pPr>
    </w:p>
    <w:p w14:paraId="3BFA7FFC" w14:textId="77777777" w:rsidR="001E2274" w:rsidRDefault="0044432A" w:rsidP="00EF0E9D">
      <w:pPr>
        <w:rPr>
          <w:caps/>
          <w:sz w:val="24"/>
          <w:szCs w:val="24"/>
          <w:u w:val="single"/>
          <w:rtl/>
        </w:rPr>
      </w:pPr>
      <w:r w:rsidRPr="0044432A">
        <w:rPr>
          <w:rFonts w:hint="cs"/>
          <w:caps/>
          <w:sz w:val="24"/>
          <w:szCs w:val="24"/>
          <w:u w:val="single"/>
          <w:rtl/>
        </w:rPr>
        <w:t>גב</w:t>
      </w:r>
      <w:r w:rsidRPr="0044432A">
        <w:rPr>
          <w:caps/>
          <w:sz w:val="24"/>
          <w:szCs w:val="24"/>
          <w:u w:val="single"/>
          <w:rtl/>
        </w:rPr>
        <w:t>'</w:t>
      </w:r>
      <w:r w:rsidRPr="0044432A">
        <w:rPr>
          <w:rFonts w:hint="cs"/>
          <w:caps/>
          <w:sz w:val="24"/>
          <w:szCs w:val="24"/>
          <w:u w:val="single"/>
          <w:rtl/>
        </w:rPr>
        <w:t xml:space="preserve"> תמי ראם וגנר - נציגת לשכת התכנון</w:t>
      </w:r>
      <w:r w:rsidR="001E2274">
        <w:rPr>
          <w:rFonts w:hint="cs"/>
          <w:caps/>
          <w:sz w:val="24"/>
          <w:szCs w:val="24"/>
          <w:u w:val="single"/>
          <w:rtl/>
        </w:rPr>
        <w:t>:</w:t>
      </w:r>
    </w:p>
    <w:p w14:paraId="7C767DDA" w14:textId="058AE186" w:rsidR="001E2274" w:rsidRDefault="00EF0E9D" w:rsidP="00EF0E9D">
      <w:pPr>
        <w:rPr>
          <w:b w:val="0"/>
          <w:bCs w:val="0"/>
          <w:caps/>
          <w:sz w:val="24"/>
          <w:szCs w:val="24"/>
          <w:rtl/>
        </w:rPr>
      </w:pPr>
      <w:r>
        <w:rPr>
          <w:rFonts w:hint="cs"/>
          <w:b w:val="0"/>
          <w:bCs w:val="0"/>
          <w:caps/>
          <w:sz w:val="24"/>
          <w:szCs w:val="24"/>
          <w:rtl/>
        </w:rPr>
        <w:t xml:space="preserve">אתה אתה הצגת את החלק, א' אני אזכיר לך שזה מה שרציתי להגיד מקודם, אנחנו לא בתוכנית בסמכות מקומית אז המילה הצרכה וכאלה ו ... </w:t>
      </w:r>
    </w:p>
    <w:p w14:paraId="1FC04E6F" w14:textId="77777777" w:rsidR="001E2274" w:rsidRDefault="001E2274" w:rsidP="00EF0E9D">
      <w:pPr>
        <w:rPr>
          <w:b w:val="0"/>
          <w:bCs w:val="0"/>
          <w:caps/>
          <w:sz w:val="24"/>
          <w:szCs w:val="24"/>
          <w:rtl/>
        </w:rPr>
      </w:pPr>
    </w:p>
    <w:p w14:paraId="49B316D3" w14:textId="77777777" w:rsidR="001E2274" w:rsidRDefault="000A3DA6" w:rsidP="00EF0E9D">
      <w:pPr>
        <w:rPr>
          <w:caps/>
          <w:sz w:val="24"/>
          <w:szCs w:val="24"/>
          <w:u w:val="single"/>
          <w:rtl/>
        </w:rPr>
      </w:pPr>
      <w:r w:rsidRPr="000A3DA6">
        <w:rPr>
          <w:rFonts w:hint="cs"/>
          <w:caps/>
          <w:sz w:val="24"/>
          <w:szCs w:val="24"/>
          <w:u w:val="single"/>
          <w:rtl/>
        </w:rPr>
        <w:t>מר תומר דוידסון - נציג מנהל מקרקעי ישראל בוועדה המחוזית</w:t>
      </w:r>
      <w:r w:rsidR="001E2274">
        <w:rPr>
          <w:rFonts w:hint="cs"/>
          <w:caps/>
          <w:sz w:val="24"/>
          <w:szCs w:val="24"/>
          <w:u w:val="single"/>
          <w:rtl/>
        </w:rPr>
        <w:t>:</w:t>
      </w:r>
    </w:p>
    <w:p w14:paraId="5A864805" w14:textId="140CCA21" w:rsidR="001E2274" w:rsidRDefault="00EF0E9D" w:rsidP="00EF0E9D">
      <w:pPr>
        <w:rPr>
          <w:b w:val="0"/>
          <w:bCs w:val="0"/>
          <w:caps/>
          <w:sz w:val="24"/>
          <w:szCs w:val="24"/>
          <w:rtl/>
        </w:rPr>
      </w:pPr>
      <w:r>
        <w:rPr>
          <w:rFonts w:hint="cs"/>
          <w:b w:val="0"/>
          <w:bCs w:val="0"/>
          <w:caps/>
          <w:sz w:val="24"/>
          <w:szCs w:val="24"/>
          <w:rtl/>
        </w:rPr>
        <w:t xml:space="preserve">כבר לא רלוונטי </w:t>
      </w:r>
    </w:p>
    <w:p w14:paraId="2F8DC042" w14:textId="77777777" w:rsidR="001E2274" w:rsidRDefault="001E2274" w:rsidP="00EF0E9D">
      <w:pPr>
        <w:rPr>
          <w:b w:val="0"/>
          <w:bCs w:val="0"/>
          <w:caps/>
          <w:sz w:val="24"/>
          <w:szCs w:val="24"/>
          <w:rtl/>
        </w:rPr>
      </w:pPr>
    </w:p>
    <w:p w14:paraId="13140FE5" w14:textId="77777777" w:rsidR="001E2274" w:rsidRDefault="0044432A" w:rsidP="00EF0E9D">
      <w:pPr>
        <w:rPr>
          <w:caps/>
          <w:sz w:val="24"/>
          <w:szCs w:val="24"/>
          <w:u w:val="single"/>
          <w:rtl/>
        </w:rPr>
      </w:pPr>
      <w:r w:rsidRPr="0044432A">
        <w:rPr>
          <w:rFonts w:hint="cs"/>
          <w:caps/>
          <w:sz w:val="24"/>
          <w:szCs w:val="24"/>
          <w:u w:val="single"/>
          <w:rtl/>
        </w:rPr>
        <w:t>גב</w:t>
      </w:r>
      <w:r w:rsidRPr="0044432A">
        <w:rPr>
          <w:caps/>
          <w:sz w:val="24"/>
          <w:szCs w:val="24"/>
          <w:u w:val="single"/>
          <w:rtl/>
        </w:rPr>
        <w:t>'</w:t>
      </w:r>
      <w:r w:rsidRPr="0044432A">
        <w:rPr>
          <w:rFonts w:hint="cs"/>
          <w:caps/>
          <w:sz w:val="24"/>
          <w:szCs w:val="24"/>
          <w:u w:val="single"/>
          <w:rtl/>
        </w:rPr>
        <w:t xml:space="preserve"> תמי ראם וגנר - נציגת לשכת התכנון</w:t>
      </w:r>
      <w:r w:rsidR="001E2274">
        <w:rPr>
          <w:rFonts w:hint="cs"/>
          <w:caps/>
          <w:sz w:val="24"/>
          <w:szCs w:val="24"/>
          <w:u w:val="single"/>
          <w:rtl/>
        </w:rPr>
        <w:t>:</w:t>
      </w:r>
    </w:p>
    <w:p w14:paraId="3652D5A0" w14:textId="767F7763" w:rsidR="001E2274" w:rsidRDefault="00EF0E9D" w:rsidP="00EF0E9D">
      <w:pPr>
        <w:rPr>
          <w:b w:val="0"/>
          <w:bCs w:val="0"/>
          <w:caps/>
          <w:sz w:val="24"/>
          <w:szCs w:val="24"/>
          <w:rtl/>
        </w:rPr>
      </w:pPr>
      <w:r>
        <w:rPr>
          <w:rFonts w:hint="cs"/>
          <w:b w:val="0"/>
          <w:bCs w:val="0"/>
          <w:caps/>
          <w:sz w:val="24"/>
          <w:szCs w:val="24"/>
          <w:rtl/>
        </w:rPr>
        <w:t>היא לא רלוונטית</w:t>
      </w:r>
    </w:p>
    <w:p w14:paraId="6C1565D6" w14:textId="77777777" w:rsidR="001E2274" w:rsidRDefault="001E2274" w:rsidP="00EF0E9D">
      <w:pPr>
        <w:rPr>
          <w:b w:val="0"/>
          <w:bCs w:val="0"/>
          <w:caps/>
          <w:sz w:val="24"/>
          <w:szCs w:val="24"/>
          <w:rtl/>
        </w:rPr>
      </w:pPr>
    </w:p>
    <w:p w14:paraId="74B07E3C" w14:textId="77777777" w:rsidR="001E2274" w:rsidRDefault="003C3543" w:rsidP="00EF0E9D">
      <w:pPr>
        <w:rPr>
          <w:caps/>
          <w:sz w:val="24"/>
          <w:szCs w:val="24"/>
          <w:u w:val="single"/>
          <w:rtl/>
        </w:rPr>
      </w:pPr>
      <w:r w:rsidRPr="003C3543">
        <w:rPr>
          <w:rFonts w:hint="cs"/>
          <w:caps/>
          <w:sz w:val="24"/>
          <w:szCs w:val="24"/>
          <w:u w:val="single"/>
          <w:rtl/>
        </w:rPr>
        <w:t>מר אורי הראל - אדריכל עורך התוכנית</w:t>
      </w:r>
      <w:r w:rsidR="001E2274">
        <w:rPr>
          <w:rFonts w:hint="cs"/>
          <w:caps/>
          <w:sz w:val="24"/>
          <w:szCs w:val="24"/>
          <w:u w:val="single"/>
          <w:rtl/>
        </w:rPr>
        <w:t>:</w:t>
      </w:r>
    </w:p>
    <w:p w14:paraId="711E455B" w14:textId="03B292A5" w:rsidR="001E2274" w:rsidRDefault="00EF0E9D" w:rsidP="00EF0E9D">
      <w:pPr>
        <w:rPr>
          <w:b w:val="0"/>
          <w:bCs w:val="0"/>
          <w:caps/>
          <w:sz w:val="24"/>
          <w:szCs w:val="24"/>
          <w:rtl/>
        </w:rPr>
      </w:pPr>
      <w:r>
        <w:rPr>
          <w:rFonts w:hint="cs"/>
          <w:b w:val="0"/>
          <w:bCs w:val="0"/>
          <w:caps/>
          <w:sz w:val="24"/>
          <w:szCs w:val="24"/>
          <w:rtl/>
        </w:rPr>
        <w:t xml:space="preserve">הסברתי הסברתי איך התוכנית נערכה מבחינת השתלשלות העניינים </w:t>
      </w:r>
    </w:p>
    <w:p w14:paraId="0BF0B5FC" w14:textId="77777777" w:rsidR="001E2274" w:rsidRDefault="001E2274" w:rsidP="00EF0E9D">
      <w:pPr>
        <w:rPr>
          <w:b w:val="0"/>
          <w:bCs w:val="0"/>
          <w:caps/>
          <w:sz w:val="24"/>
          <w:szCs w:val="24"/>
          <w:rtl/>
        </w:rPr>
      </w:pPr>
    </w:p>
    <w:p w14:paraId="1F68F303" w14:textId="77777777" w:rsidR="001E2274" w:rsidRDefault="0044432A" w:rsidP="00EF0E9D">
      <w:pPr>
        <w:rPr>
          <w:caps/>
          <w:sz w:val="24"/>
          <w:szCs w:val="24"/>
          <w:u w:val="single"/>
          <w:rtl/>
        </w:rPr>
      </w:pPr>
      <w:r w:rsidRPr="0044432A">
        <w:rPr>
          <w:rFonts w:hint="cs"/>
          <w:caps/>
          <w:sz w:val="24"/>
          <w:szCs w:val="24"/>
          <w:u w:val="single"/>
          <w:rtl/>
        </w:rPr>
        <w:lastRenderedPageBreak/>
        <w:t>גב</w:t>
      </w:r>
      <w:r w:rsidRPr="0044432A">
        <w:rPr>
          <w:caps/>
          <w:sz w:val="24"/>
          <w:szCs w:val="24"/>
          <w:u w:val="single"/>
          <w:rtl/>
        </w:rPr>
        <w:t>'</w:t>
      </w:r>
      <w:r w:rsidRPr="0044432A">
        <w:rPr>
          <w:rFonts w:hint="cs"/>
          <w:caps/>
          <w:sz w:val="24"/>
          <w:szCs w:val="24"/>
          <w:u w:val="single"/>
          <w:rtl/>
        </w:rPr>
        <w:t xml:space="preserve"> תמי ראם וגנר - נציגת לשכת התכנון</w:t>
      </w:r>
      <w:r w:rsidR="001E2274">
        <w:rPr>
          <w:rFonts w:hint="cs"/>
          <w:caps/>
          <w:sz w:val="24"/>
          <w:szCs w:val="24"/>
          <w:u w:val="single"/>
          <w:rtl/>
        </w:rPr>
        <w:t>:</w:t>
      </w:r>
    </w:p>
    <w:p w14:paraId="0A799CCB" w14:textId="31E7A9C7" w:rsidR="001E2274" w:rsidRDefault="00EF0E9D" w:rsidP="00EF0E9D">
      <w:pPr>
        <w:rPr>
          <w:b w:val="0"/>
          <w:bCs w:val="0"/>
          <w:caps/>
          <w:sz w:val="24"/>
          <w:szCs w:val="24"/>
          <w:rtl/>
        </w:rPr>
      </w:pPr>
      <w:r>
        <w:rPr>
          <w:rFonts w:hint="cs"/>
          <w:b w:val="0"/>
          <w:bCs w:val="0"/>
          <w:caps/>
          <w:sz w:val="24"/>
          <w:szCs w:val="24"/>
          <w:rtl/>
        </w:rPr>
        <w:t xml:space="preserve">הבנתי </w:t>
      </w:r>
    </w:p>
    <w:p w14:paraId="2C82461C" w14:textId="77777777" w:rsidR="001E2274" w:rsidRDefault="001E2274" w:rsidP="00EF0E9D">
      <w:pPr>
        <w:rPr>
          <w:b w:val="0"/>
          <w:bCs w:val="0"/>
          <w:caps/>
          <w:sz w:val="24"/>
          <w:szCs w:val="24"/>
          <w:rtl/>
        </w:rPr>
      </w:pPr>
    </w:p>
    <w:p w14:paraId="58C4D285" w14:textId="77777777" w:rsidR="001E2274" w:rsidRDefault="003C3543" w:rsidP="00EF0E9D">
      <w:pPr>
        <w:rPr>
          <w:caps/>
          <w:sz w:val="24"/>
          <w:szCs w:val="24"/>
          <w:u w:val="single"/>
          <w:rtl/>
        </w:rPr>
      </w:pPr>
      <w:r w:rsidRPr="003C3543">
        <w:rPr>
          <w:rFonts w:hint="cs"/>
          <w:caps/>
          <w:sz w:val="24"/>
          <w:szCs w:val="24"/>
          <w:u w:val="single"/>
          <w:rtl/>
        </w:rPr>
        <w:t>מר אורי הראל - אדריכל עורך התוכנית</w:t>
      </w:r>
      <w:r w:rsidR="001E2274">
        <w:rPr>
          <w:rFonts w:hint="cs"/>
          <w:caps/>
          <w:sz w:val="24"/>
          <w:szCs w:val="24"/>
          <w:u w:val="single"/>
          <w:rtl/>
        </w:rPr>
        <w:t>:</w:t>
      </w:r>
    </w:p>
    <w:p w14:paraId="4E44FA1E" w14:textId="183F8B04" w:rsidR="001E2274" w:rsidRDefault="00EF0E9D" w:rsidP="00EF0E9D">
      <w:pPr>
        <w:rPr>
          <w:b w:val="0"/>
          <w:bCs w:val="0"/>
          <w:caps/>
          <w:sz w:val="24"/>
          <w:szCs w:val="24"/>
          <w:rtl/>
        </w:rPr>
      </w:pPr>
      <w:r>
        <w:rPr>
          <w:rFonts w:hint="cs"/>
          <w:b w:val="0"/>
          <w:bCs w:val="0"/>
          <w:caps/>
          <w:sz w:val="24"/>
          <w:szCs w:val="24"/>
          <w:rtl/>
        </w:rPr>
        <w:t>היא לא נערכה כתוכנית מחוזית, זה שעכשיו היא מאומצת זה סיפור אחר</w:t>
      </w:r>
    </w:p>
    <w:p w14:paraId="1CC8778A" w14:textId="77777777" w:rsidR="001E2274" w:rsidRDefault="001E2274" w:rsidP="00EF0E9D">
      <w:pPr>
        <w:rPr>
          <w:b w:val="0"/>
          <w:bCs w:val="0"/>
          <w:caps/>
          <w:sz w:val="24"/>
          <w:szCs w:val="24"/>
          <w:rtl/>
        </w:rPr>
      </w:pPr>
    </w:p>
    <w:p w14:paraId="07ADC720" w14:textId="77777777" w:rsidR="001E2274" w:rsidRDefault="0044432A" w:rsidP="00EF0E9D">
      <w:pPr>
        <w:rPr>
          <w:caps/>
          <w:sz w:val="24"/>
          <w:szCs w:val="24"/>
          <w:u w:val="single"/>
          <w:rtl/>
        </w:rPr>
      </w:pPr>
      <w:r w:rsidRPr="0044432A">
        <w:rPr>
          <w:rFonts w:hint="cs"/>
          <w:caps/>
          <w:sz w:val="24"/>
          <w:szCs w:val="24"/>
          <w:u w:val="single"/>
          <w:rtl/>
        </w:rPr>
        <w:t>גב</w:t>
      </w:r>
      <w:r w:rsidRPr="0044432A">
        <w:rPr>
          <w:caps/>
          <w:sz w:val="24"/>
          <w:szCs w:val="24"/>
          <w:u w:val="single"/>
          <w:rtl/>
        </w:rPr>
        <w:t>'</w:t>
      </w:r>
      <w:r w:rsidRPr="0044432A">
        <w:rPr>
          <w:rFonts w:hint="cs"/>
          <w:caps/>
          <w:sz w:val="24"/>
          <w:szCs w:val="24"/>
          <w:u w:val="single"/>
          <w:rtl/>
        </w:rPr>
        <w:t xml:space="preserve"> תמי ראם וגנר - נציגת לשכת התכנון</w:t>
      </w:r>
      <w:r w:rsidR="001E2274">
        <w:rPr>
          <w:rFonts w:hint="cs"/>
          <w:caps/>
          <w:sz w:val="24"/>
          <w:szCs w:val="24"/>
          <w:u w:val="single"/>
          <w:rtl/>
        </w:rPr>
        <w:t>:</w:t>
      </w:r>
    </w:p>
    <w:p w14:paraId="01E17CEF" w14:textId="11CD2FC1" w:rsidR="001E2274" w:rsidRDefault="00EF0E9D" w:rsidP="00EF0E9D">
      <w:pPr>
        <w:rPr>
          <w:b w:val="0"/>
          <w:bCs w:val="0"/>
          <w:caps/>
          <w:sz w:val="24"/>
          <w:szCs w:val="24"/>
          <w:rtl/>
        </w:rPr>
      </w:pPr>
      <w:r>
        <w:rPr>
          <w:rFonts w:hint="cs"/>
          <w:b w:val="0"/>
          <w:bCs w:val="0"/>
          <w:caps/>
          <w:sz w:val="24"/>
          <w:szCs w:val="24"/>
          <w:rtl/>
        </w:rPr>
        <w:t>בסדר (לא ברור)</w:t>
      </w:r>
    </w:p>
    <w:p w14:paraId="519EBB07" w14:textId="77777777" w:rsidR="001E2274" w:rsidRDefault="001E2274" w:rsidP="00EF0E9D">
      <w:pPr>
        <w:rPr>
          <w:b w:val="0"/>
          <w:bCs w:val="0"/>
          <w:caps/>
          <w:sz w:val="24"/>
          <w:szCs w:val="24"/>
          <w:rtl/>
        </w:rPr>
      </w:pPr>
    </w:p>
    <w:p w14:paraId="53159679" w14:textId="77777777" w:rsidR="001E2274" w:rsidRDefault="000A5C33" w:rsidP="00EF0E9D">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305031E8" w14:textId="30BCB918" w:rsidR="001E2274" w:rsidRDefault="00EF0E9D" w:rsidP="00EF0E9D">
      <w:pPr>
        <w:rPr>
          <w:b w:val="0"/>
          <w:bCs w:val="0"/>
          <w:caps/>
          <w:sz w:val="24"/>
          <w:szCs w:val="24"/>
          <w:rtl/>
        </w:rPr>
      </w:pPr>
      <w:r>
        <w:rPr>
          <w:rFonts w:hint="cs"/>
          <w:b w:val="0"/>
          <w:bCs w:val="0"/>
          <w:caps/>
          <w:sz w:val="24"/>
          <w:szCs w:val="24"/>
          <w:rtl/>
        </w:rPr>
        <w:t xml:space="preserve">אורי אורי בוא תן תן </w:t>
      </w:r>
      <w:r w:rsidR="00CD773A">
        <w:rPr>
          <w:rFonts w:hint="cs"/>
          <w:b w:val="0"/>
          <w:bCs w:val="0"/>
          <w:caps/>
          <w:sz w:val="24"/>
          <w:szCs w:val="24"/>
          <w:rtl/>
        </w:rPr>
        <w:t>את ה ... להשלים את השאלה יש עוד כמה שאלות שצריכים לשאול אתכם ו, בוא תסביר ...</w:t>
      </w:r>
    </w:p>
    <w:p w14:paraId="5179E9D6" w14:textId="77777777" w:rsidR="001E2274" w:rsidRDefault="001E2274" w:rsidP="00EF0E9D">
      <w:pPr>
        <w:rPr>
          <w:b w:val="0"/>
          <w:bCs w:val="0"/>
          <w:caps/>
          <w:sz w:val="24"/>
          <w:szCs w:val="24"/>
          <w:rtl/>
        </w:rPr>
      </w:pPr>
    </w:p>
    <w:p w14:paraId="26846015" w14:textId="77777777" w:rsidR="001E2274" w:rsidRDefault="000A3DA6" w:rsidP="00EF0E9D">
      <w:pPr>
        <w:rPr>
          <w:caps/>
          <w:sz w:val="24"/>
          <w:szCs w:val="24"/>
          <w:u w:val="single"/>
          <w:rtl/>
        </w:rPr>
      </w:pPr>
      <w:r w:rsidRPr="000A3DA6">
        <w:rPr>
          <w:rFonts w:hint="cs"/>
          <w:caps/>
          <w:sz w:val="24"/>
          <w:szCs w:val="24"/>
          <w:u w:val="single"/>
          <w:rtl/>
        </w:rPr>
        <w:t>מר תומר דוידסון - נציג מנהל מקרקעי ישראל בוועדה המחוזית</w:t>
      </w:r>
      <w:r w:rsidR="001E2274">
        <w:rPr>
          <w:rFonts w:hint="cs"/>
          <w:caps/>
          <w:sz w:val="24"/>
          <w:szCs w:val="24"/>
          <w:u w:val="single"/>
          <w:rtl/>
        </w:rPr>
        <w:t>:</w:t>
      </w:r>
    </w:p>
    <w:p w14:paraId="6E93EE3D" w14:textId="7E3A881B" w:rsidR="001E2274" w:rsidRDefault="00CD773A" w:rsidP="00EF0E9D">
      <w:pPr>
        <w:rPr>
          <w:b w:val="0"/>
          <w:bCs w:val="0"/>
          <w:caps/>
          <w:sz w:val="24"/>
          <w:szCs w:val="24"/>
          <w:rtl/>
        </w:rPr>
      </w:pPr>
      <w:r>
        <w:rPr>
          <w:rFonts w:hint="cs"/>
          <w:b w:val="0"/>
          <w:bCs w:val="0"/>
          <w:caps/>
          <w:sz w:val="24"/>
          <w:szCs w:val="24"/>
          <w:rtl/>
        </w:rPr>
        <w:t>כדי שנוכל להתקדם</w:t>
      </w:r>
    </w:p>
    <w:p w14:paraId="4D0C9EF8" w14:textId="77777777" w:rsidR="001E2274" w:rsidRDefault="001E2274" w:rsidP="00EF0E9D">
      <w:pPr>
        <w:rPr>
          <w:b w:val="0"/>
          <w:bCs w:val="0"/>
          <w:caps/>
          <w:sz w:val="24"/>
          <w:szCs w:val="24"/>
          <w:rtl/>
        </w:rPr>
      </w:pPr>
    </w:p>
    <w:p w14:paraId="658FB32E" w14:textId="77777777" w:rsidR="001E2274" w:rsidRDefault="0044432A" w:rsidP="00EF0E9D">
      <w:pPr>
        <w:rPr>
          <w:caps/>
          <w:sz w:val="24"/>
          <w:szCs w:val="24"/>
          <w:u w:val="single"/>
          <w:rtl/>
        </w:rPr>
      </w:pPr>
      <w:r w:rsidRPr="0044432A">
        <w:rPr>
          <w:rFonts w:hint="cs"/>
          <w:caps/>
          <w:sz w:val="24"/>
          <w:szCs w:val="24"/>
          <w:u w:val="single"/>
          <w:rtl/>
        </w:rPr>
        <w:t>גב</w:t>
      </w:r>
      <w:r w:rsidRPr="0044432A">
        <w:rPr>
          <w:caps/>
          <w:sz w:val="24"/>
          <w:szCs w:val="24"/>
          <w:u w:val="single"/>
          <w:rtl/>
        </w:rPr>
        <w:t>'</w:t>
      </w:r>
      <w:r w:rsidRPr="0044432A">
        <w:rPr>
          <w:rFonts w:hint="cs"/>
          <w:caps/>
          <w:sz w:val="24"/>
          <w:szCs w:val="24"/>
          <w:u w:val="single"/>
          <w:rtl/>
        </w:rPr>
        <w:t xml:space="preserve"> תמי ראם וגנר - נציגת לשכת התכנון</w:t>
      </w:r>
      <w:r w:rsidR="001E2274">
        <w:rPr>
          <w:rFonts w:hint="cs"/>
          <w:caps/>
          <w:sz w:val="24"/>
          <w:szCs w:val="24"/>
          <w:u w:val="single"/>
          <w:rtl/>
        </w:rPr>
        <w:t>:</w:t>
      </w:r>
    </w:p>
    <w:p w14:paraId="06C2231C" w14:textId="3F66CB3D" w:rsidR="001E2274" w:rsidRDefault="00CD773A" w:rsidP="00EF0E9D">
      <w:pPr>
        <w:rPr>
          <w:b w:val="0"/>
          <w:bCs w:val="0"/>
          <w:caps/>
          <w:sz w:val="24"/>
          <w:szCs w:val="24"/>
          <w:rtl/>
        </w:rPr>
      </w:pPr>
      <w:r>
        <w:rPr>
          <w:rFonts w:hint="cs"/>
          <w:b w:val="0"/>
          <w:bCs w:val="0"/>
          <w:caps/>
          <w:sz w:val="24"/>
          <w:szCs w:val="24"/>
          <w:rtl/>
        </w:rPr>
        <w:t xml:space="preserve">מה שמוחמד אומר, זה בחלק הזה, ה, </w:t>
      </w:r>
    </w:p>
    <w:p w14:paraId="783B5CF8" w14:textId="77777777" w:rsidR="001E2274" w:rsidRDefault="001E2274" w:rsidP="00EF0E9D">
      <w:pPr>
        <w:rPr>
          <w:b w:val="0"/>
          <w:bCs w:val="0"/>
          <w:caps/>
          <w:sz w:val="24"/>
          <w:szCs w:val="24"/>
          <w:rtl/>
        </w:rPr>
      </w:pPr>
    </w:p>
    <w:p w14:paraId="4730C232" w14:textId="77777777" w:rsidR="001E2274" w:rsidRDefault="000A5C33" w:rsidP="00EF0E9D">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46C73DC6" w14:textId="54D9EB9D" w:rsidR="001E2274" w:rsidRDefault="00CD773A" w:rsidP="00EF0E9D">
      <w:pPr>
        <w:rPr>
          <w:b w:val="0"/>
          <w:bCs w:val="0"/>
          <w:caps/>
          <w:sz w:val="24"/>
          <w:szCs w:val="24"/>
          <w:rtl/>
        </w:rPr>
      </w:pPr>
      <w:r>
        <w:rPr>
          <w:rFonts w:hint="cs"/>
          <w:b w:val="0"/>
          <w:bCs w:val="0"/>
          <w:caps/>
          <w:sz w:val="24"/>
          <w:szCs w:val="24"/>
          <w:rtl/>
        </w:rPr>
        <w:t>התבלבלתי בכיוון זה,</w:t>
      </w:r>
    </w:p>
    <w:p w14:paraId="186A7DDF" w14:textId="77777777" w:rsidR="001E2274" w:rsidRDefault="001E2274" w:rsidP="00EF0E9D">
      <w:pPr>
        <w:rPr>
          <w:b w:val="0"/>
          <w:bCs w:val="0"/>
          <w:caps/>
          <w:sz w:val="24"/>
          <w:szCs w:val="24"/>
          <w:rtl/>
        </w:rPr>
      </w:pPr>
    </w:p>
    <w:p w14:paraId="1B6A665D" w14:textId="77777777" w:rsidR="001E2274" w:rsidRDefault="0044432A" w:rsidP="00EF0E9D">
      <w:pPr>
        <w:rPr>
          <w:caps/>
          <w:sz w:val="24"/>
          <w:szCs w:val="24"/>
          <w:u w:val="single"/>
          <w:rtl/>
        </w:rPr>
      </w:pPr>
      <w:r w:rsidRPr="0044432A">
        <w:rPr>
          <w:rFonts w:hint="cs"/>
          <w:caps/>
          <w:sz w:val="24"/>
          <w:szCs w:val="24"/>
          <w:u w:val="single"/>
          <w:rtl/>
        </w:rPr>
        <w:t>גב</w:t>
      </w:r>
      <w:r w:rsidRPr="0044432A">
        <w:rPr>
          <w:caps/>
          <w:sz w:val="24"/>
          <w:szCs w:val="24"/>
          <w:u w:val="single"/>
          <w:rtl/>
        </w:rPr>
        <w:t>'</w:t>
      </w:r>
      <w:r w:rsidRPr="0044432A">
        <w:rPr>
          <w:rFonts w:hint="cs"/>
          <w:caps/>
          <w:sz w:val="24"/>
          <w:szCs w:val="24"/>
          <w:u w:val="single"/>
          <w:rtl/>
        </w:rPr>
        <w:t xml:space="preserve"> תמי ראם וגנר - נציגת לשכת התכנון</w:t>
      </w:r>
      <w:r w:rsidR="001E2274">
        <w:rPr>
          <w:rFonts w:hint="cs"/>
          <w:caps/>
          <w:sz w:val="24"/>
          <w:szCs w:val="24"/>
          <w:u w:val="single"/>
          <w:rtl/>
        </w:rPr>
        <w:t>:</w:t>
      </w:r>
    </w:p>
    <w:p w14:paraId="03D7AEBD" w14:textId="3496E20A" w:rsidR="001E2274" w:rsidRDefault="00CD773A" w:rsidP="00EF0E9D">
      <w:pPr>
        <w:rPr>
          <w:b w:val="0"/>
          <w:bCs w:val="0"/>
          <w:caps/>
          <w:sz w:val="24"/>
          <w:szCs w:val="24"/>
          <w:rtl/>
        </w:rPr>
      </w:pPr>
      <w:r>
        <w:rPr>
          <w:rFonts w:hint="cs"/>
          <w:b w:val="0"/>
          <w:bCs w:val="0"/>
          <w:caps/>
          <w:sz w:val="24"/>
          <w:szCs w:val="24"/>
          <w:rtl/>
        </w:rPr>
        <w:t>ה, הדרומי</w:t>
      </w:r>
    </w:p>
    <w:p w14:paraId="486B9D84" w14:textId="77777777" w:rsidR="001E2274" w:rsidRDefault="001E2274" w:rsidP="00EF0E9D">
      <w:pPr>
        <w:rPr>
          <w:b w:val="0"/>
          <w:bCs w:val="0"/>
          <w:caps/>
          <w:sz w:val="24"/>
          <w:szCs w:val="24"/>
          <w:rtl/>
        </w:rPr>
      </w:pPr>
    </w:p>
    <w:p w14:paraId="15CE2904" w14:textId="77777777" w:rsidR="001E2274" w:rsidRDefault="007316D3" w:rsidP="00EF0E9D">
      <w:pPr>
        <w:rPr>
          <w:caps/>
          <w:sz w:val="24"/>
          <w:szCs w:val="24"/>
          <w:u w:val="single"/>
          <w:rtl/>
        </w:rPr>
      </w:pPr>
      <w:r w:rsidRPr="007316D3">
        <w:rPr>
          <w:rFonts w:hint="cs"/>
          <w:caps/>
          <w:sz w:val="24"/>
          <w:szCs w:val="24"/>
          <w:u w:val="single"/>
          <w:rtl/>
        </w:rPr>
        <w:t>גב</w:t>
      </w:r>
      <w:r w:rsidRPr="007316D3">
        <w:rPr>
          <w:caps/>
          <w:sz w:val="24"/>
          <w:szCs w:val="24"/>
          <w:u w:val="single"/>
          <w:rtl/>
        </w:rPr>
        <w:t>'</w:t>
      </w:r>
      <w:r w:rsidRPr="007316D3">
        <w:rPr>
          <w:rFonts w:hint="cs"/>
          <w:caps/>
          <w:sz w:val="24"/>
          <w:szCs w:val="24"/>
          <w:u w:val="single"/>
          <w:rtl/>
        </w:rPr>
        <w:t xml:space="preserve"> רותי ברבי - נציגת לשכת התכנון</w:t>
      </w:r>
      <w:r w:rsidR="001E2274">
        <w:rPr>
          <w:rFonts w:hint="cs"/>
          <w:caps/>
          <w:sz w:val="24"/>
          <w:szCs w:val="24"/>
          <w:u w:val="single"/>
          <w:rtl/>
        </w:rPr>
        <w:t>:</w:t>
      </w:r>
    </w:p>
    <w:p w14:paraId="0B5EC08B" w14:textId="5BE5B142" w:rsidR="001E2274" w:rsidRDefault="00CD773A" w:rsidP="00EF0E9D">
      <w:pPr>
        <w:rPr>
          <w:b w:val="0"/>
          <w:bCs w:val="0"/>
          <w:caps/>
          <w:sz w:val="24"/>
          <w:szCs w:val="24"/>
          <w:rtl/>
        </w:rPr>
      </w:pPr>
      <w:r>
        <w:rPr>
          <w:rFonts w:hint="cs"/>
          <w:b w:val="0"/>
          <w:bCs w:val="0"/>
          <w:caps/>
          <w:sz w:val="24"/>
          <w:szCs w:val="24"/>
          <w:rtl/>
        </w:rPr>
        <w:t>הדרומי</w:t>
      </w:r>
    </w:p>
    <w:p w14:paraId="6386B20F" w14:textId="77777777" w:rsidR="001E2274" w:rsidRDefault="001E2274" w:rsidP="00EF0E9D">
      <w:pPr>
        <w:rPr>
          <w:b w:val="0"/>
          <w:bCs w:val="0"/>
          <w:caps/>
          <w:sz w:val="24"/>
          <w:szCs w:val="24"/>
          <w:rtl/>
        </w:rPr>
      </w:pPr>
    </w:p>
    <w:p w14:paraId="525F09E8" w14:textId="77777777" w:rsidR="001E2274" w:rsidRDefault="0044432A" w:rsidP="00EF0E9D">
      <w:pPr>
        <w:rPr>
          <w:caps/>
          <w:sz w:val="24"/>
          <w:szCs w:val="24"/>
          <w:u w:val="single"/>
          <w:rtl/>
        </w:rPr>
      </w:pPr>
      <w:r w:rsidRPr="0044432A">
        <w:rPr>
          <w:rFonts w:hint="cs"/>
          <w:caps/>
          <w:sz w:val="24"/>
          <w:szCs w:val="24"/>
          <w:u w:val="single"/>
          <w:rtl/>
        </w:rPr>
        <w:t>גב</w:t>
      </w:r>
      <w:r w:rsidRPr="0044432A">
        <w:rPr>
          <w:caps/>
          <w:sz w:val="24"/>
          <w:szCs w:val="24"/>
          <w:u w:val="single"/>
          <w:rtl/>
        </w:rPr>
        <w:t>'</w:t>
      </w:r>
      <w:r w:rsidRPr="0044432A">
        <w:rPr>
          <w:rFonts w:hint="cs"/>
          <w:caps/>
          <w:sz w:val="24"/>
          <w:szCs w:val="24"/>
          <w:u w:val="single"/>
          <w:rtl/>
        </w:rPr>
        <w:t xml:space="preserve"> תמי ראם וגנר - נציגת לשכת התכנון</w:t>
      </w:r>
      <w:r w:rsidR="001E2274">
        <w:rPr>
          <w:rFonts w:hint="cs"/>
          <w:caps/>
          <w:sz w:val="24"/>
          <w:szCs w:val="24"/>
          <w:u w:val="single"/>
          <w:rtl/>
        </w:rPr>
        <w:t>:</w:t>
      </w:r>
    </w:p>
    <w:p w14:paraId="0BAF5D64" w14:textId="2108317B" w:rsidR="001E2274" w:rsidRDefault="00CD773A" w:rsidP="00EF0E9D">
      <w:pPr>
        <w:rPr>
          <w:b w:val="0"/>
          <w:bCs w:val="0"/>
          <w:caps/>
          <w:sz w:val="24"/>
          <w:szCs w:val="24"/>
          <w:rtl/>
        </w:rPr>
      </w:pPr>
      <w:r>
        <w:rPr>
          <w:rFonts w:hint="cs"/>
          <w:b w:val="0"/>
          <w:bCs w:val="0"/>
          <w:caps/>
          <w:sz w:val="24"/>
          <w:szCs w:val="24"/>
          <w:rtl/>
        </w:rPr>
        <w:t xml:space="preserve">אתם זה כן מתארי כי אתם קבעתם שם לא זוכרת שישים ומשהו יחידות דיור </w:t>
      </w:r>
    </w:p>
    <w:p w14:paraId="4169D2E0" w14:textId="77777777" w:rsidR="001E2274" w:rsidRDefault="001E2274" w:rsidP="00EF0E9D">
      <w:pPr>
        <w:rPr>
          <w:b w:val="0"/>
          <w:bCs w:val="0"/>
          <w:caps/>
          <w:sz w:val="24"/>
          <w:szCs w:val="24"/>
          <w:rtl/>
        </w:rPr>
      </w:pPr>
    </w:p>
    <w:p w14:paraId="1DB84409" w14:textId="77777777" w:rsidR="001E2274" w:rsidRDefault="007316D3" w:rsidP="00EF0E9D">
      <w:pPr>
        <w:rPr>
          <w:caps/>
          <w:sz w:val="24"/>
          <w:szCs w:val="24"/>
          <w:u w:val="single"/>
          <w:rtl/>
        </w:rPr>
      </w:pPr>
      <w:r w:rsidRPr="007316D3">
        <w:rPr>
          <w:rFonts w:hint="cs"/>
          <w:caps/>
          <w:sz w:val="24"/>
          <w:szCs w:val="24"/>
          <w:u w:val="single"/>
          <w:rtl/>
        </w:rPr>
        <w:t>גב</w:t>
      </w:r>
      <w:r w:rsidRPr="007316D3">
        <w:rPr>
          <w:caps/>
          <w:sz w:val="24"/>
          <w:szCs w:val="24"/>
          <w:u w:val="single"/>
          <w:rtl/>
        </w:rPr>
        <w:t>'</w:t>
      </w:r>
      <w:r w:rsidRPr="007316D3">
        <w:rPr>
          <w:rFonts w:hint="cs"/>
          <w:caps/>
          <w:sz w:val="24"/>
          <w:szCs w:val="24"/>
          <w:u w:val="single"/>
          <w:rtl/>
        </w:rPr>
        <w:t xml:space="preserve"> רותי ברבי - נציגת לשכת התכנון</w:t>
      </w:r>
      <w:r w:rsidR="001E2274">
        <w:rPr>
          <w:rFonts w:hint="cs"/>
          <w:caps/>
          <w:sz w:val="24"/>
          <w:szCs w:val="24"/>
          <w:u w:val="single"/>
          <w:rtl/>
        </w:rPr>
        <w:t>:</w:t>
      </w:r>
    </w:p>
    <w:p w14:paraId="052401BD" w14:textId="230BFB66" w:rsidR="001E2274" w:rsidRDefault="00CD773A" w:rsidP="00EF0E9D">
      <w:pPr>
        <w:rPr>
          <w:b w:val="0"/>
          <w:bCs w:val="0"/>
          <w:caps/>
          <w:sz w:val="24"/>
          <w:szCs w:val="24"/>
          <w:rtl/>
        </w:rPr>
      </w:pPr>
      <w:r>
        <w:rPr>
          <w:rFonts w:hint="cs"/>
          <w:b w:val="0"/>
          <w:bCs w:val="0"/>
          <w:caps/>
          <w:sz w:val="24"/>
          <w:szCs w:val="24"/>
          <w:rtl/>
        </w:rPr>
        <w:t>שבעים ומשהו</w:t>
      </w:r>
    </w:p>
    <w:p w14:paraId="13CBA4A8" w14:textId="77777777" w:rsidR="001E2274" w:rsidRDefault="001E2274" w:rsidP="00EF0E9D">
      <w:pPr>
        <w:rPr>
          <w:b w:val="0"/>
          <w:bCs w:val="0"/>
          <w:caps/>
          <w:sz w:val="24"/>
          <w:szCs w:val="24"/>
          <w:rtl/>
        </w:rPr>
      </w:pPr>
    </w:p>
    <w:p w14:paraId="21FB64E7" w14:textId="77777777" w:rsidR="001E2274" w:rsidRDefault="0044432A" w:rsidP="00EF0E9D">
      <w:pPr>
        <w:rPr>
          <w:caps/>
          <w:sz w:val="24"/>
          <w:szCs w:val="24"/>
          <w:u w:val="single"/>
          <w:rtl/>
        </w:rPr>
      </w:pPr>
      <w:r w:rsidRPr="0044432A">
        <w:rPr>
          <w:rFonts w:hint="cs"/>
          <w:caps/>
          <w:sz w:val="24"/>
          <w:szCs w:val="24"/>
          <w:u w:val="single"/>
          <w:rtl/>
        </w:rPr>
        <w:t>גב</w:t>
      </w:r>
      <w:r w:rsidRPr="0044432A">
        <w:rPr>
          <w:caps/>
          <w:sz w:val="24"/>
          <w:szCs w:val="24"/>
          <w:u w:val="single"/>
          <w:rtl/>
        </w:rPr>
        <w:t>'</w:t>
      </w:r>
      <w:r w:rsidRPr="0044432A">
        <w:rPr>
          <w:rFonts w:hint="cs"/>
          <w:caps/>
          <w:sz w:val="24"/>
          <w:szCs w:val="24"/>
          <w:u w:val="single"/>
          <w:rtl/>
        </w:rPr>
        <w:t xml:space="preserve"> תמי ראם וגנר - נציגת לשכת התכנון</w:t>
      </w:r>
      <w:r w:rsidR="001E2274">
        <w:rPr>
          <w:rFonts w:hint="cs"/>
          <w:caps/>
          <w:sz w:val="24"/>
          <w:szCs w:val="24"/>
          <w:u w:val="single"/>
          <w:rtl/>
        </w:rPr>
        <w:t>:</w:t>
      </w:r>
    </w:p>
    <w:p w14:paraId="762ECCAB" w14:textId="4116C7CA" w:rsidR="001E2274" w:rsidRDefault="00CD773A" w:rsidP="00EF0E9D">
      <w:pPr>
        <w:rPr>
          <w:b w:val="0"/>
          <w:bCs w:val="0"/>
          <w:caps/>
          <w:sz w:val="24"/>
          <w:szCs w:val="24"/>
          <w:rtl/>
        </w:rPr>
      </w:pPr>
      <w:r>
        <w:rPr>
          <w:rFonts w:hint="cs"/>
          <w:b w:val="0"/>
          <w:bCs w:val="0"/>
          <w:caps/>
          <w:sz w:val="24"/>
          <w:szCs w:val="24"/>
          <w:rtl/>
        </w:rPr>
        <w:t xml:space="preserve">שבעים ומשהו לא חשוב כדי שזה הדלתא שנשאר לכם ללוח שתיים ולא נתתם זכויות, אז זה נקרא מתארי, זה אין לא יצקתם שם זכויות לא באמת הראיתם איך אתם מתכננים את ה, שבעים ומשהו יחידות דיור, זו השאלה של מוחמד </w:t>
      </w:r>
    </w:p>
    <w:p w14:paraId="06788D3D" w14:textId="77777777" w:rsidR="001E2274" w:rsidRDefault="001E2274" w:rsidP="00EF0E9D">
      <w:pPr>
        <w:rPr>
          <w:b w:val="0"/>
          <w:bCs w:val="0"/>
          <w:caps/>
          <w:sz w:val="24"/>
          <w:szCs w:val="24"/>
          <w:rtl/>
        </w:rPr>
      </w:pPr>
    </w:p>
    <w:p w14:paraId="69A6AA63" w14:textId="77777777" w:rsidR="001E2274" w:rsidRDefault="003C3543" w:rsidP="00EF0E9D">
      <w:pPr>
        <w:rPr>
          <w:caps/>
          <w:sz w:val="24"/>
          <w:szCs w:val="24"/>
          <w:u w:val="single"/>
          <w:rtl/>
        </w:rPr>
      </w:pPr>
      <w:r w:rsidRPr="003C3543">
        <w:rPr>
          <w:rFonts w:hint="cs"/>
          <w:caps/>
          <w:sz w:val="24"/>
          <w:szCs w:val="24"/>
          <w:u w:val="single"/>
          <w:rtl/>
        </w:rPr>
        <w:t>מר אורי הראל - אדריכל עורך התוכנית</w:t>
      </w:r>
      <w:r w:rsidR="001E2274">
        <w:rPr>
          <w:rFonts w:hint="cs"/>
          <w:caps/>
          <w:sz w:val="24"/>
          <w:szCs w:val="24"/>
          <w:u w:val="single"/>
          <w:rtl/>
        </w:rPr>
        <w:t>:</w:t>
      </w:r>
    </w:p>
    <w:p w14:paraId="36143588" w14:textId="445AC790" w:rsidR="001E2274" w:rsidRDefault="00F670C3" w:rsidP="00EF0E9D">
      <w:pPr>
        <w:rPr>
          <w:b w:val="0"/>
          <w:bCs w:val="0"/>
          <w:caps/>
          <w:sz w:val="24"/>
          <w:szCs w:val="24"/>
          <w:rtl/>
        </w:rPr>
      </w:pPr>
      <w:r>
        <w:rPr>
          <w:rFonts w:hint="cs"/>
          <w:b w:val="0"/>
          <w:bCs w:val="0"/>
          <w:caps/>
          <w:sz w:val="24"/>
          <w:szCs w:val="24"/>
          <w:rtl/>
        </w:rPr>
        <w:t>אני אני אסביר איך אני רואה את זה אבל נתנו זכויות בנייה פר יחידות יש טבלה ובטבלה אני שם רגע בצד את הערת הערת ה,</w:t>
      </w:r>
    </w:p>
    <w:p w14:paraId="59CF0638" w14:textId="77777777" w:rsidR="001E2274" w:rsidRDefault="001E2274" w:rsidP="00EF0E9D">
      <w:pPr>
        <w:rPr>
          <w:b w:val="0"/>
          <w:bCs w:val="0"/>
          <w:caps/>
          <w:sz w:val="24"/>
          <w:szCs w:val="24"/>
          <w:rtl/>
        </w:rPr>
      </w:pPr>
    </w:p>
    <w:p w14:paraId="6B573B08" w14:textId="77777777" w:rsidR="001E2274" w:rsidRDefault="007316D3" w:rsidP="00EF0E9D">
      <w:pPr>
        <w:rPr>
          <w:caps/>
          <w:sz w:val="24"/>
          <w:szCs w:val="24"/>
          <w:u w:val="single"/>
          <w:rtl/>
        </w:rPr>
      </w:pPr>
      <w:r w:rsidRPr="007316D3">
        <w:rPr>
          <w:rFonts w:hint="cs"/>
          <w:caps/>
          <w:sz w:val="24"/>
          <w:szCs w:val="24"/>
          <w:u w:val="single"/>
          <w:rtl/>
        </w:rPr>
        <w:t>גב</w:t>
      </w:r>
      <w:r w:rsidRPr="007316D3">
        <w:rPr>
          <w:caps/>
          <w:sz w:val="24"/>
          <w:szCs w:val="24"/>
          <w:u w:val="single"/>
          <w:rtl/>
        </w:rPr>
        <w:t>'</w:t>
      </w:r>
      <w:r w:rsidRPr="007316D3">
        <w:rPr>
          <w:rFonts w:hint="cs"/>
          <w:caps/>
          <w:sz w:val="24"/>
          <w:szCs w:val="24"/>
          <w:u w:val="single"/>
          <w:rtl/>
        </w:rPr>
        <w:t xml:space="preserve"> רותי ברבי - נציגת לשכת התכנון</w:t>
      </w:r>
      <w:r w:rsidR="001E2274">
        <w:rPr>
          <w:rFonts w:hint="cs"/>
          <w:caps/>
          <w:sz w:val="24"/>
          <w:szCs w:val="24"/>
          <w:u w:val="single"/>
          <w:rtl/>
        </w:rPr>
        <w:t>:</w:t>
      </w:r>
    </w:p>
    <w:p w14:paraId="119EC9DD" w14:textId="39E39851" w:rsidR="001E2274" w:rsidRDefault="00F670C3" w:rsidP="00EF0E9D">
      <w:pPr>
        <w:rPr>
          <w:b w:val="0"/>
          <w:bCs w:val="0"/>
          <w:caps/>
          <w:sz w:val="24"/>
          <w:szCs w:val="24"/>
          <w:rtl/>
        </w:rPr>
      </w:pPr>
      <w:r>
        <w:rPr>
          <w:rFonts w:hint="cs"/>
          <w:b w:val="0"/>
          <w:bCs w:val="0"/>
          <w:caps/>
          <w:sz w:val="24"/>
          <w:szCs w:val="24"/>
          <w:rtl/>
        </w:rPr>
        <w:t xml:space="preserve">רגע אורי </w:t>
      </w:r>
    </w:p>
    <w:p w14:paraId="762E80DC" w14:textId="77777777" w:rsidR="001E2274" w:rsidRDefault="001E2274" w:rsidP="00EF0E9D">
      <w:pPr>
        <w:rPr>
          <w:b w:val="0"/>
          <w:bCs w:val="0"/>
          <w:caps/>
          <w:sz w:val="24"/>
          <w:szCs w:val="24"/>
          <w:rtl/>
        </w:rPr>
      </w:pPr>
    </w:p>
    <w:p w14:paraId="3C8A6CEC" w14:textId="77777777" w:rsidR="001E2274" w:rsidRDefault="003C3543" w:rsidP="00EF0E9D">
      <w:pPr>
        <w:rPr>
          <w:caps/>
          <w:sz w:val="24"/>
          <w:szCs w:val="24"/>
          <w:u w:val="single"/>
          <w:rtl/>
        </w:rPr>
      </w:pPr>
      <w:r w:rsidRPr="003C3543">
        <w:rPr>
          <w:rFonts w:hint="cs"/>
          <w:caps/>
          <w:sz w:val="24"/>
          <w:szCs w:val="24"/>
          <w:u w:val="single"/>
          <w:rtl/>
        </w:rPr>
        <w:t>מר אורי הראל - אדריכל עורך התוכנית</w:t>
      </w:r>
      <w:r w:rsidR="001E2274">
        <w:rPr>
          <w:rFonts w:hint="cs"/>
          <w:caps/>
          <w:sz w:val="24"/>
          <w:szCs w:val="24"/>
          <w:u w:val="single"/>
          <w:rtl/>
        </w:rPr>
        <w:t>:</w:t>
      </w:r>
    </w:p>
    <w:p w14:paraId="1D7AD35C" w14:textId="0C80996C" w:rsidR="001E2274" w:rsidRDefault="00F670C3" w:rsidP="00EF0E9D">
      <w:pPr>
        <w:rPr>
          <w:b w:val="0"/>
          <w:bCs w:val="0"/>
          <w:caps/>
          <w:sz w:val="24"/>
          <w:szCs w:val="24"/>
          <w:rtl/>
        </w:rPr>
      </w:pPr>
      <w:r>
        <w:rPr>
          <w:rFonts w:hint="cs"/>
          <w:b w:val="0"/>
          <w:bCs w:val="0"/>
          <w:caps/>
          <w:sz w:val="24"/>
          <w:szCs w:val="24"/>
          <w:rtl/>
        </w:rPr>
        <w:t xml:space="preserve">הערה של הישוב שהופיעה בהתנגדות </w:t>
      </w:r>
    </w:p>
    <w:p w14:paraId="7112750D" w14:textId="77777777" w:rsidR="001E2274" w:rsidRDefault="001E2274" w:rsidP="00EF0E9D">
      <w:pPr>
        <w:rPr>
          <w:b w:val="0"/>
          <w:bCs w:val="0"/>
          <w:caps/>
          <w:sz w:val="24"/>
          <w:szCs w:val="24"/>
          <w:rtl/>
        </w:rPr>
      </w:pPr>
    </w:p>
    <w:p w14:paraId="701C5884" w14:textId="77777777" w:rsidR="001E2274" w:rsidRDefault="007316D3" w:rsidP="00EF0E9D">
      <w:pPr>
        <w:rPr>
          <w:caps/>
          <w:sz w:val="24"/>
          <w:szCs w:val="24"/>
          <w:u w:val="single"/>
          <w:rtl/>
        </w:rPr>
      </w:pPr>
      <w:r w:rsidRPr="007316D3">
        <w:rPr>
          <w:rFonts w:hint="cs"/>
          <w:caps/>
          <w:sz w:val="24"/>
          <w:szCs w:val="24"/>
          <w:u w:val="single"/>
          <w:rtl/>
        </w:rPr>
        <w:t>גב</w:t>
      </w:r>
      <w:r w:rsidRPr="007316D3">
        <w:rPr>
          <w:caps/>
          <w:sz w:val="24"/>
          <w:szCs w:val="24"/>
          <w:u w:val="single"/>
          <w:rtl/>
        </w:rPr>
        <w:t>'</w:t>
      </w:r>
      <w:r w:rsidRPr="007316D3">
        <w:rPr>
          <w:rFonts w:hint="cs"/>
          <w:caps/>
          <w:sz w:val="24"/>
          <w:szCs w:val="24"/>
          <w:u w:val="single"/>
          <w:rtl/>
        </w:rPr>
        <w:t xml:space="preserve"> רותי ברבי - נציגת לשכת התכנון</w:t>
      </w:r>
      <w:r w:rsidR="001E2274">
        <w:rPr>
          <w:rFonts w:hint="cs"/>
          <w:caps/>
          <w:sz w:val="24"/>
          <w:szCs w:val="24"/>
          <w:u w:val="single"/>
          <w:rtl/>
        </w:rPr>
        <w:t>:</w:t>
      </w:r>
    </w:p>
    <w:p w14:paraId="2C45B9CB" w14:textId="2581656A" w:rsidR="001E2274" w:rsidRDefault="00F670C3" w:rsidP="00EF0E9D">
      <w:pPr>
        <w:rPr>
          <w:b w:val="0"/>
          <w:bCs w:val="0"/>
          <w:caps/>
          <w:sz w:val="24"/>
          <w:szCs w:val="24"/>
          <w:rtl/>
        </w:rPr>
      </w:pPr>
      <w:r>
        <w:rPr>
          <w:rFonts w:hint="cs"/>
          <w:b w:val="0"/>
          <w:bCs w:val="0"/>
          <w:caps/>
          <w:sz w:val="24"/>
          <w:szCs w:val="24"/>
          <w:rtl/>
        </w:rPr>
        <w:t>זה אבל</w:t>
      </w:r>
      <w:r w:rsidR="000F703D">
        <w:rPr>
          <w:rFonts w:hint="cs"/>
          <w:b w:val="0"/>
          <w:bCs w:val="0"/>
          <w:caps/>
          <w:sz w:val="24"/>
          <w:szCs w:val="24"/>
          <w:rtl/>
        </w:rPr>
        <w:t xml:space="preserve"> </w:t>
      </w:r>
      <w:r>
        <w:rPr>
          <w:rFonts w:hint="cs"/>
          <w:b w:val="0"/>
          <w:bCs w:val="0"/>
          <w:caps/>
          <w:sz w:val="24"/>
          <w:szCs w:val="24"/>
          <w:rtl/>
        </w:rPr>
        <w:t xml:space="preserve">זה לא נכון אורי תפתח את טבלת הזכויות טבלה חמש מופיע שתא שטח שלוש מאות ושבע הוא ללא זכויות, אז, </w:t>
      </w:r>
    </w:p>
    <w:p w14:paraId="6C215ABF" w14:textId="77777777" w:rsidR="001E2274" w:rsidRDefault="001E2274" w:rsidP="00EF0E9D">
      <w:pPr>
        <w:rPr>
          <w:b w:val="0"/>
          <w:bCs w:val="0"/>
          <w:caps/>
          <w:sz w:val="24"/>
          <w:szCs w:val="24"/>
          <w:rtl/>
        </w:rPr>
      </w:pPr>
    </w:p>
    <w:p w14:paraId="6AD11F25" w14:textId="77777777" w:rsidR="001E2274" w:rsidRDefault="003C3543" w:rsidP="00EF0E9D">
      <w:pPr>
        <w:rPr>
          <w:caps/>
          <w:sz w:val="24"/>
          <w:szCs w:val="24"/>
          <w:u w:val="single"/>
          <w:rtl/>
        </w:rPr>
      </w:pPr>
      <w:r w:rsidRPr="003C3543">
        <w:rPr>
          <w:rFonts w:hint="cs"/>
          <w:caps/>
          <w:sz w:val="24"/>
          <w:szCs w:val="24"/>
          <w:u w:val="single"/>
          <w:rtl/>
        </w:rPr>
        <w:t>מר אורי הראל - אדריכל עורך התוכנית</w:t>
      </w:r>
      <w:r w:rsidR="001E2274">
        <w:rPr>
          <w:rFonts w:hint="cs"/>
          <w:caps/>
          <w:sz w:val="24"/>
          <w:szCs w:val="24"/>
          <w:u w:val="single"/>
          <w:rtl/>
        </w:rPr>
        <w:t>:</w:t>
      </w:r>
    </w:p>
    <w:p w14:paraId="1CFB9C43" w14:textId="0A7CA4F6" w:rsidR="001E2274" w:rsidRDefault="00F670C3" w:rsidP="00EF0E9D">
      <w:pPr>
        <w:rPr>
          <w:b w:val="0"/>
          <w:bCs w:val="0"/>
          <w:caps/>
          <w:sz w:val="24"/>
          <w:szCs w:val="24"/>
          <w:rtl/>
        </w:rPr>
      </w:pPr>
      <w:r>
        <w:rPr>
          <w:rFonts w:hint="cs"/>
          <w:b w:val="0"/>
          <w:bCs w:val="0"/>
          <w:caps/>
          <w:sz w:val="24"/>
          <w:szCs w:val="24"/>
          <w:rtl/>
        </w:rPr>
        <w:t xml:space="preserve">אבל יש עוד רגע אבל יש עוד תאי שטח אני אסביר את ה, שוב, תשימו לב, להשתלשלות העניינים וזה משמעותי, יש פה עוד תאי שטח בלי זכויות </w:t>
      </w:r>
      <w:r>
        <w:rPr>
          <w:b w:val="0"/>
          <w:bCs w:val="0"/>
          <w:caps/>
          <w:sz w:val="24"/>
          <w:szCs w:val="24"/>
          <w:rtl/>
        </w:rPr>
        <w:t>–</w:t>
      </w:r>
      <w:r>
        <w:rPr>
          <w:rFonts w:hint="cs"/>
          <w:b w:val="0"/>
          <w:bCs w:val="0"/>
          <w:caps/>
          <w:sz w:val="24"/>
          <w:szCs w:val="24"/>
          <w:rtl/>
        </w:rPr>
        <w:t xml:space="preserve"> למשל זה מה שאני מסמן עכשיו כאן הוא בפועל כביש הוא כביש ביעוד מגורים. התוכנית אני מזכיר זה שעכשיו היא עוברת לסמכות המחוז זה עניין אחר אבל היא נערכה כתוכנית בסמכות מקומית היו פה כבישים בתוך השטח הזה, אגב גם פה יש</w:t>
      </w:r>
      <w:r w:rsidR="000F703D">
        <w:rPr>
          <w:rFonts w:hint="cs"/>
          <w:b w:val="0"/>
          <w:bCs w:val="0"/>
          <w:caps/>
          <w:sz w:val="24"/>
          <w:szCs w:val="24"/>
          <w:rtl/>
        </w:rPr>
        <w:t xml:space="preserve"> </w:t>
      </w:r>
      <w:r>
        <w:rPr>
          <w:rFonts w:hint="cs"/>
          <w:b w:val="0"/>
          <w:bCs w:val="0"/>
          <w:caps/>
          <w:sz w:val="24"/>
          <w:szCs w:val="24"/>
          <w:rtl/>
        </w:rPr>
        <w:t>....</w:t>
      </w:r>
    </w:p>
    <w:p w14:paraId="56A3484C" w14:textId="77777777" w:rsidR="001E2274" w:rsidRDefault="001E2274" w:rsidP="00EF0E9D">
      <w:pPr>
        <w:rPr>
          <w:b w:val="0"/>
          <w:bCs w:val="0"/>
          <w:caps/>
          <w:sz w:val="24"/>
          <w:szCs w:val="24"/>
          <w:rtl/>
        </w:rPr>
      </w:pPr>
    </w:p>
    <w:p w14:paraId="147E82EE" w14:textId="77777777" w:rsidR="001E2274" w:rsidRDefault="000A5C33" w:rsidP="00EF0E9D">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5320CA44" w14:textId="73A4CDF7" w:rsidR="001E2274" w:rsidRDefault="00F670C3" w:rsidP="00EF0E9D">
      <w:pPr>
        <w:rPr>
          <w:b w:val="0"/>
          <w:bCs w:val="0"/>
          <w:caps/>
          <w:sz w:val="24"/>
          <w:szCs w:val="24"/>
          <w:rtl/>
        </w:rPr>
      </w:pPr>
      <w:r>
        <w:rPr>
          <w:rFonts w:hint="cs"/>
          <w:b w:val="0"/>
          <w:bCs w:val="0"/>
          <w:caps/>
          <w:sz w:val="24"/>
          <w:szCs w:val="24"/>
          <w:rtl/>
        </w:rPr>
        <w:t xml:space="preserve">רגע רגע רגע רגע רגע רגע אדוני שניה שניה שניה בוא, אף אחד לא מדבר על כבישים פה, </w:t>
      </w:r>
    </w:p>
    <w:p w14:paraId="51196FA3" w14:textId="77777777" w:rsidR="001E2274" w:rsidRDefault="001E2274" w:rsidP="00EF0E9D">
      <w:pPr>
        <w:rPr>
          <w:b w:val="0"/>
          <w:bCs w:val="0"/>
          <w:caps/>
          <w:sz w:val="24"/>
          <w:szCs w:val="24"/>
          <w:rtl/>
        </w:rPr>
      </w:pPr>
    </w:p>
    <w:p w14:paraId="26B60EA7" w14:textId="77777777" w:rsidR="001E2274" w:rsidRDefault="003C3543" w:rsidP="00EF0E9D">
      <w:pPr>
        <w:rPr>
          <w:caps/>
          <w:sz w:val="24"/>
          <w:szCs w:val="24"/>
          <w:u w:val="single"/>
          <w:rtl/>
        </w:rPr>
      </w:pPr>
      <w:r w:rsidRPr="003C3543">
        <w:rPr>
          <w:rFonts w:hint="cs"/>
          <w:caps/>
          <w:sz w:val="24"/>
          <w:szCs w:val="24"/>
          <w:u w:val="single"/>
          <w:rtl/>
        </w:rPr>
        <w:t>מר אורי הראל - אדריכל עורך התוכנית</w:t>
      </w:r>
      <w:r w:rsidR="001E2274">
        <w:rPr>
          <w:rFonts w:hint="cs"/>
          <w:caps/>
          <w:sz w:val="24"/>
          <w:szCs w:val="24"/>
          <w:u w:val="single"/>
          <w:rtl/>
        </w:rPr>
        <w:t>:</w:t>
      </w:r>
    </w:p>
    <w:p w14:paraId="2CAEBDD3" w14:textId="5471A439" w:rsidR="001E2274" w:rsidRDefault="00F670C3" w:rsidP="00EF0E9D">
      <w:pPr>
        <w:rPr>
          <w:b w:val="0"/>
          <w:bCs w:val="0"/>
          <w:caps/>
          <w:sz w:val="24"/>
          <w:szCs w:val="24"/>
          <w:rtl/>
        </w:rPr>
      </w:pPr>
      <w:r>
        <w:rPr>
          <w:rFonts w:hint="cs"/>
          <w:b w:val="0"/>
          <w:bCs w:val="0"/>
          <w:caps/>
          <w:sz w:val="24"/>
          <w:szCs w:val="24"/>
          <w:rtl/>
        </w:rPr>
        <w:t xml:space="preserve">אוקיי </w:t>
      </w:r>
    </w:p>
    <w:p w14:paraId="57DCACDC" w14:textId="77777777" w:rsidR="001E2274" w:rsidRDefault="001E2274" w:rsidP="00EF0E9D">
      <w:pPr>
        <w:rPr>
          <w:b w:val="0"/>
          <w:bCs w:val="0"/>
          <w:caps/>
          <w:sz w:val="24"/>
          <w:szCs w:val="24"/>
          <w:rtl/>
        </w:rPr>
      </w:pPr>
    </w:p>
    <w:p w14:paraId="52CC148A" w14:textId="77777777" w:rsidR="001E2274" w:rsidRDefault="000A5C33" w:rsidP="00EF0E9D">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57575640" w14:textId="315CDE62" w:rsidR="001E2274" w:rsidRDefault="00F670C3" w:rsidP="00EF0E9D">
      <w:pPr>
        <w:rPr>
          <w:b w:val="0"/>
          <w:bCs w:val="0"/>
          <w:caps/>
          <w:sz w:val="24"/>
          <w:szCs w:val="24"/>
          <w:rtl/>
        </w:rPr>
      </w:pPr>
      <w:r>
        <w:rPr>
          <w:rFonts w:hint="cs"/>
          <w:b w:val="0"/>
          <w:bCs w:val="0"/>
          <w:caps/>
          <w:sz w:val="24"/>
          <w:szCs w:val="24"/>
          <w:rtl/>
        </w:rPr>
        <w:t xml:space="preserve">מדברים איתך על מתחם שמיועד למגורים בתוכנית תתייחס אליו בבקשה, </w:t>
      </w:r>
    </w:p>
    <w:p w14:paraId="47E05C4C" w14:textId="77777777" w:rsidR="001E2274" w:rsidRDefault="001E2274" w:rsidP="00EF0E9D">
      <w:pPr>
        <w:rPr>
          <w:b w:val="0"/>
          <w:bCs w:val="0"/>
          <w:caps/>
          <w:sz w:val="24"/>
          <w:szCs w:val="24"/>
          <w:rtl/>
        </w:rPr>
      </w:pPr>
    </w:p>
    <w:p w14:paraId="0CBCBADA" w14:textId="77777777" w:rsidR="001E2274" w:rsidRDefault="003C3543" w:rsidP="00EF0E9D">
      <w:pPr>
        <w:rPr>
          <w:caps/>
          <w:sz w:val="24"/>
          <w:szCs w:val="24"/>
          <w:u w:val="single"/>
          <w:rtl/>
        </w:rPr>
      </w:pPr>
      <w:r w:rsidRPr="003C3543">
        <w:rPr>
          <w:rFonts w:hint="cs"/>
          <w:caps/>
          <w:sz w:val="24"/>
          <w:szCs w:val="24"/>
          <w:u w:val="single"/>
          <w:rtl/>
        </w:rPr>
        <w:t>מר אורי הראל - אדריכל עורך התוכנית</w:t>
      </w:r>
      <w:r w:rsidR="001E2274">
        <w:rPr>
          <w:rFonts w:hint="cs"/>
          <w:caps/>
          <w:sz w:val="24"/>
          <w:szCs w:val="24"/>
          <w:u w:val="single"/>
          <w:rtl/>
        </w:rPr>
        <w:t>:</w:t>
      </w:r>
    </w:p>
    <w:p w14:paraId="4F56A799" w14:textId="7A3CE226" w:rsidR="001E2274" w:rsidRDefault="00F670C3" w:rsidP="00EF0E9D">
      <w:pPr>
        <w:rPr>
          <w:b w:val="0"/>
          <w:bCs w:val="0"/>
          <w:caps/>
          <w:sz w:val="24"/>
          <w:szCs w:val="24"/>
          <w:rtl/>
        </w:rPr>
      </w:pPr>
      <w:r>
        <w:rPr>
          <w:rFonts w:hint="cs"/>
          <w:b w:val="0"/>
          <w:bCs w:val="0"/>
          <w:caps/>
          <w:sz w:val="24"/>
          <w:szCs w:val="24"/>
          <w:rtl/>
        </w:rPr>
        <w:t>אוקיי אבל גם הכבישים</w:t>
      </w:r>
      <w:r w:rsidR="000F703D">
        <w:rPr>
          <w:rFonts w:hint="cs"/>
          <w:b w:val="0"/>
          <w:bCs w:val="0"/>
          <w:caps/>
          <w:sz w:val="24"/>
          <w:szCs w:val="24"/>
          <w:rtl/>
        </w:rPr>
        <w:t xml:space="preserve"> </w:t>
      </w:r>
      <w:r>
        <w:rPr>
          <w:rFonts w:hint="cs"/>
          <w:b w:val="0"/>
          <w:bCs w:val="0"/>
          <w:caps/>
          <w:sz w:val="24"/>
          <w:szCs w:val="24"/>
          <w:rtl/>
        </w:rPr>
        <w:t>...</w:t>
      </w:r>
    </w:p>
    <w:p w14:paraId="0541AA6D" w14:textId="77777777" w:rsidR="001E2274" w:rsidRDefault="001E2274" w:rsidP="00EF0E9D">
      <w:pPr>
        <w:rPr>
          <w:b w:val="0"/>
          <w:bCs w:val="0"/>
          <w:caps/>
          <w:sz w:val="24"/>
          <w:szCs w:val="24"/>
          <w:rtl/>
        </w:rPr>
      </w:pPr>
    </w:p>
    <w:p w14:paraId="53353B39" w14:textId="77777777" w:rsidR="001E2274" w:rsidRDefault="000A5C33" w:rsidP="00EF0E9D">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4F8B9E8A" w14:textId="3F58F82A" w:rsidR="001E2274" w:rsidRDefault="00F670C3" w:rsidP="00EF0E9D">
      <w:pPr>
        <w:rPr>
          <w:b w:val="0"/>
          <w:bCs w:val="0"/>
          <w:caps/>
          <w:sz w:val="24"/>
          <w:szCs w:val="24"/>
          <w:rtl/>
        </w:rPr>
      </w:pPr>
      <w:r>
        <w:rPr>
          <w:rFonts w:hint="cs"/>
          <w:b w:val="0"/>
          <w:bCs w:val="0"/>
          <w:caps/>
          <w:sz w:val="24"/>
          <w:szCs w:val="24"/>
          <w:rtl/>
        </w:rPr>
        <w:t>לא, עזוב זכויות בנייה לכבישים לא נותנים אני</w:t>
      </w:r>
      <w:r w:rsidR="000F703D">
        <w:rPr>
          <w:rFonts w:hint="cs"/>
          <w:b w:val="0"/>
          <w:bCs w:val="0"/>
          <w:caps/>
          <w:sz w:val="24"/>
          <w:szCs w:val="24"/>
          <w:rtl/>
        </w:rPr>
        <w:t xml:space="preserve"> </w:t>
      </w:r>
      <w:r>
        <w:rPr>
          <w:rFonts w:hint="cs"/>
          <w:b w:val="0"/>
          <w:bCs w:val="0"/>
          <w:caps/>
          <w:sz w:val="24"/>
          <w:szCs w:val="24"/>
          <w:rtl/>
        </w:rPr>
        <w:t>לא חושב שאתה צריך לקבוע קומות לזכויות בנייה</w:t>
      </w:r>
      <w:r w:rsidR="000F703D">
        <w:rPr>
          <w:rFonts w:hint="cs"/>
          <w:b w:val="0"/>
          <w:bCs w:val="0"/>
          <w:caps/>
          <w:sz w:val="24"/>
          <w:szCs w:val="24"/>
          <w:rtl/>
        </w:rPr>
        <w:t xml:space="preserve"> </w:t>
      </w:r>
      <w:r>
        <w:rPr>
          <w:rFonts w:hint="cs"/>
          <w:b w:val="0"/>
          <w:bCs w:val="0"/>
          <w:caps/>
          <w:sz w:val="24"/>
          <w:szCs w:val="24"/>
          <w:rtl/>
        </w:rPr>
        <w:t xml:space="preserve">לכביש </w:t>
      </w:r>
    </w:p>
    <w:p w14:paraId="4333D0C5" w14:textId="77777777" w:rsidR="001E2274" w:rsidRDefault="001E2274" w:rsidP="00EF0E9D">
      <w:pPr>
        <w:rPr>
          <w:b w:val="0"/>
          <w:bCs w:val="0"/>
          <w:caps/>
          <w:sz w:val="24"/>
          <w:szCs w:val="24"/>
          <w:rtl/>
        </w:rPr>
      </w:pPr>
    </w:p>
    <w:p w14:paraId="4683A33C" w14:textId="77777777" w:rsidR="001E2274" w:rsidRDefault="003C3543" w:rsidP="00F670C3">
      <w:pPr>
        <w:rPr>
          <w:caps/>
          <w:sz w:val="24"/>
          <w:szCs w:val="24"/>
          <w:u w:val="single"/>
          <w:rtl/>
        </w:rPr>
      </w:pPr>
      <w:r w:rsidRPr="003C3543">
        <w:rPr>
          <w:rFonts w:hint="cs"/>
          <w:caps/>
          <w:sz w:val="24"/>
          <w:szCs w:val="24"/>
          <w:u w:val="single"/>
          <w:rtl/>
        </w:rPr>
        <w:t>מר אורי הראל - אדריכל עורך התוכנית</w:t>
      </w:r>
      <w:r w:rsidR="001E2274">
        <w:rPr>
          <w:rFonts w:hint="cs"/>
          <w:caps/>
          <w:sz w:val="24"/>
          <w:szCs w:val="24"/>
          <w:u w:val="single"/>
          <w:rtl/>
        </w:rPr>
        <w:t>:</w:t>
      </w:r>
    </w:p>
    <w:p w14:paraId="62A7F62C" w14:textId="3C2DDCFD" w:rsidR="001E2274" w:rsidRDefault="00F670C3" w:rsidP="00F670C3">
      <w:pPr>
        <w:rPr>
          <w:b w:val="0"/>
          <w:bCs w:val="0"/>
          <w:caps/>
          <w:sz w:val="24"/>
          <w:szCs w:val="24"/>
          <w:rtl/>
        </w:rPr>
      </w:pPr>
      <w:r>
        <w:rPr>
          <w:rFonts w:hint="cs"/>
          <w:b w:val="0"/>
          <w:bCs w:val="0"/>
          <w:caps/>
          <w:sz w:val="24"/>
          <w:szCs w:val="24"/>
          <w:rtl/>
        </w:rPr>
        <w:t xml:space="preserve">אוקיי בסדר </w:t>
      </w:r>
    </w:p>
    <w:p w14:paraId="35DCDFBF" w14:textId="77777777" w:rsidR="001E2274" w:rsidRDefault="001E2274" w:rsidP="00F670C3">
      <w:pPr>
        <w:rPr>
          <w:b w:val="0"/>
          <w:bCs w:val="0"/>
          <w:caps/>
          <w:sz w:val="24"/>
          <w:szCs w:val="24"/>
          <w:rtl/>
        </w:rPr>
      </w:pPr>
    </w:p>
    <w:p w14:paraId="5C4B36E2" w14:textId="77777777" w:rsidR="001E2274" w:rsidRDefault="000A5C33" w:rsidP="00F670C3">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3CA5D7B9" w14:textId="431A2005" w:rsidR="001E2274" w:rsidRDefault="00F670C3" w:rsidP="00F670C3">
      <w:pPr>
        <w:rPr>
          <w:b w:val="0"/>
          <w:bCs w:val="0"/>
          <w:caps/>
          <w:sz w:val="24"/>
          <w:szCs w:val="24"/>
          <w:rtl/>
        </w:rPr>
      </w:pPr>
      <w:r>
        <w:rPr>
          <w:rFonts w:hint="cs"/>
          <w:b w:val="0"/>
          <w:bCs w:val="0"/>
          <w:caps/>
          <w:sz w:val="24"/>
          <w:szCs w:val="24"/>
          <w:rtl/>
        </w:rPr>
        <w:t xml:space="preserve">בדרך כלל כבישים הם כבישים </w:t>
      </w:r>
    </w:p>
    <w:p w14:paraId="7580757B" w14:textId="77777777" w:rsidR="001E2274" w:rsidRDefault="001E2274" w:rsidP="00F670C3">
      <w:pPr>
        <w:rPr>
          <w:b w:val="0"/>
          <w:bCs w:val="0"/>
          <w:caps/>
          <w:sz w:val="24"/>
          <w:szCs w:val="24"/>
          <w:rtl/>
        </w:rPr>
      </w:pPr>
    </w:p>
    <w:p w14:paraId="32A08BD4" w14:textId="77777777" w:rsidR="001E2274" w:rsidRDefault="003C3543" w:rsidP="00F670C3">
      <w:pPr>
        <w:rPr>
          <w:caps/>
          <w:sz w:val="24"/>
          <w:szCs w:val="24"/>
          <w:u w:val="single"/>
          <w:rtl/>
        </w:rPr>
      </w:pPr>
      <w:r w:rsidRPr="003C3543">
        <w:rPr>
          <w:rFonts w:hint="cs"/>
          <w:caps/>
          <w:sz w:val="24"/>
          <w:szCs w:val="24"/>
          <w:u w:val="single"/>
          <w:rtl/>
        </w:rPr>
        <w:t>מר אורי הראל - אדריכל עורך התוכנית</w:t>
      </w:r>
      <w:r w:rsidR="001E2274">
        <w:rPr>
          <w:rFonts w:hint="cs"/>
          <w:caps/>
          <w:sz w:val="24"/>
          <w:szCs w:val="24"/>
          <w:u w:val="single"/>
          <w:rtl/>
        </w:rPr>
        <w:t>:</w:t>
      </w:r>
    </w:p>
    <w:p w14:paraId="70D2467D" w14:textId="4C85587D" w:rsidR="001E2274" w:rsidRDefault="00F670C3" w:rsidP="00F670C3">
      <w:pPr>
        <w:rPr>
          <w:b w:val="0"/>
          <w:bCs w:val="0"/>
          <w:caps/>
          <w:sz w:val="24"/>
          <w:szCs w:val="24"/>
          <w:rtl/>
        </w:rPr>
      </w:pPr>
      <w:r>
        <w:rPr>
          <w:rFonts w:hint="cs"/>
          <w:b w:val="0"/>
          <w:bCs w:val="0"/>
          <w:caps/>
          <w:sz w:val="24"/>
          <w:szCs w:val="24"/>
          <w:rtl/>
        </w:rPr>
        <w:t>עכשיו עכשיו בוא נראה איך אתם מדברים על</w:t>
      </w:r>
      <w:r w:rsidR="000F703D">
        <w:rPr>
          <w:rFonts w:hint="cs"/>
          <w:b w:val="0"/>
          <w:bCs w:val="0"/>
          <w:caps/>
          <w:sz w:val="24"/>
          <w:szCs w:val="24"/>
          <w:rtl/>
        </w:rPr>
        <w:t xml:space="preserve"> </w:t>
      </w:r>
      <w:r>
        <w:rPr>
          <w:rFonts w:hint="cs"/>
          <w:b w:val="0"/>
          <w:bCs w:val="0"/>
          <w:caps/>
          <w:sz w:val="24"/>
          <w:szCs w:val="24"/>
          <w:rtl/>
        </w:rPr>
        <w:t xml:space="preserve">... שלוש מאות ושבע </w:t>
      </w:r>
    </w:p>
    <w:p w14:paraId="5C27DA61" w14:textId="77777777" w:rsidR="001E2274" w:rsidRDefault="001E2274" w:rsidP="00F670C3">
      <w:pPr>
        <w:rPr>
          <w:b w:val="0"/>
          <w:bCs w:val="0"/>
          <w:caps/>
          <w:sz w:val="24"/>
          <w:szCs w:val="24"/>
          <w:rtl/>
        </w:rPr>
      </w:pPr>
    </w:p>
    <w:p w14:paraId="11B1D834" w14:textId="77777777" w:rsidR="001E2274" w:rsidRDefault="000A5C33" w:rsidP="00F670C3">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4CE1E37B" w14:textId="54210461" w:rsidR="001E2274" w:rsidRDefault="00F670C3" w:rsidP="00F670C3">
      <w:pPr>
        <w:rPr>
          <w:b w:val="0"/>
          <w:bCs w:val="0"/>
          <w:caps/>
          <w:sz w:val="24"/>
          <w:szCs w:val="24"/>
          <w:rtl/>
        </w:rPr>
      </w:pPr>
      <w:r>
        <w:rPr>
          <w:rFonts w:hint="cs"/>
          <w:b w:val="0"/>
          <w:bCs w:val="0"/>
          <w:caps/>
          <w:sz w:val="24"/>
          <w:szCs w:val="24"/>
          <w:rtl/>
        </w:rPr>
        <w:t xml:space="preserve">עכשיו מדברים איתך על המתחם מדברים איתך מדברים איתך על המתחם הדרומי למגורים </w:t>
      </w:r>
    </w:p>
    <w:p w14:paraId="7FF1AE40" w14:textId="77777777" w:rsidR="001E2274" w:rsidRDefault="001E2274" w:rsidP="00F670C3">
      <w:pPr>
        <w:rPr>
          <w:b w:val="0"/>
          <w:bCs w:val="0"/>
          <w:caps/>
          <w:sz w:val="24"/>
          <w:szCs w:val="24"/>
          <w:rtl/>
        </w:rPr>
      </w:pPr>
    </w:p>
    <w:p w14:paraId="584C63F0" w14:textId="77777777" w:rsidR="001E2274" w:rsidRDefault="003C3543" w:rsidP="00F670C3">
      <w:pPr>
        <w:rPr>
          <w:caps/>
          <w:sz w:val="24"/>
          <w:szCs w:val="24"/>
          <w:u w:val="single"/>
          <w:rtl/>
        </w:rPr>
      </w:pPr>
      <w:r w:rsidRPr="003C3543">
        <w:rPr>
          <w:rFonts w:hint="cs"/>
          <w:caps/>
          <w:sz w:val="24"/>
          <w:szCs w:val="24"/>
          <w:u w:val="single"/>
          <w:rtl/>
        </w:rPr>
        <w:t>מר אורי הראל - אדריכל עורך התוכנית</w:t>
      </w:r>
      <w:r w:rsidR="001E2274">
        <w:rPr>
          <w:rFonts w:hint="cs"/>
          <w:caps/>
          <w:sz w:val="24"/>
          <w:szCs w:val="24"/>
          <w:u w:val="single"/>
          <w:rtl/>
        </w:rPr>
        <w:t>:</w:t>
      </w:r>
    </w:p>
    <w:p w14:paraId="613BFFC5" w14:textId="6EC009FF" w:rsidR="001E2274" w:rsidRDefault="00F670C3" w:rsidP="00F670C3">
      <w:pPr>
        <w:rPr>
          <w:b w:val="0"/>
          <w:bCs w:val="0"/>
          <w:caps/>
          <w:sz w:val="24"/>
          <w:szCs w:val="24"/>
          <w:rtl/>
        </w:rPr>
      </w:pPr>
      <w:r>
        <w:rPr>
          <w:rFonts w:hint="cs"/>
          <w:b w:val="0"/>
          <w:bCs w:val="0"/>
          <w:caps/>
          <w:sz w:val="24"/>
          <w:szCs w:val="24"/>
          <w:rtl/>
        </w:rPr>
        <w:t>כן על שלוש מאות ושבע נכון?</w:t>
      </w:r>
    </w:p>
    <w:p w14:paraId="75B6C67B" w14:textId="77777777" w:rsidR="001E2274" w:rsidRDefault="001E2274" w:rsidP="00F670C3">
      <w:pPr>
        <w:rPr>
          <w:b w:val="0"/>
          <w:bCs w:val="0"/>
          <w:caps/>
          <w:sz w:val="24"/>
          <w:szCs w:val="24"/>
          <w:rtl/>
        </w:rPr>
      </w:pPr>
    </w:p>
    <w:p w14:paraId="4FFA908F" w14:textId="77777777" w:rsidR="001E2274" w:rsidRDefault="007316D3" w:rsidP="00F670C3">
      <w:pPr>
        <w:rPr>
          <w:caps/>
          <w:sz w:val="24"/>
          <w:szCs w:val="24"/>
          <w:u w:val="single"/>
          <w:rtl/>
        </w:rPr>
      </w:pPr>
      <w:r w:rsidRPr="007316D3">
        <w:rPr>
          <w:rFonts w:hint="cs"/>
          <w:caps/>
          <w:sz w:val="24"/>
          <w:szCs w:val="24"/>
          <w:u w:val="single"/>
          <w:rtl/>
        </w:rPr>
        <w:t>גב</w:t>
      </w:r>
      <w:r w:rsidRPr="007316D3">
        <w:rPr>
          <w:caps/>
          <w:sz w:val="24"/>
          <w:szCs w:val="24"/>
          <w:u w:val="single"/>
          <w:rtl/>
        </w:rPr>
        <w:t>'</w:t>
      </w:r>
      <w:r w:rsidRPr="007316D3">
        <w:rPr>
          <w:rFonts w:hint="cs"/>
          <w:caps/>
          <w:sz w:val="24"/>
          <w:szCs w:val="24"/>
          <w:u w:val="single"/>
          <w:rtl/>
        </w:rPr>
        <w:t xml:space="preserve"> רותי ברבי - נציגת לשכת התכנון</w:t>
      </w:r>
      <w:r w:rsidR="001E2274">
        <w:rPr>
          <w:rFonts w:hint="cs"/>
          <w:caps/>
          <w:sz w:val="24"/>
          <w:szCs w:val="24"/>
          <w:u w:val="single"/>
          <w:rtl/>
        </w:rPr>
        <w:t>:</w:t>
      </w:r>
    </w:p>
    <w:p w14:paraId="45C8ADAA" w14:textId="05A2C209" w:rsidR="001E2274" w:rsidRDefault="00F670C3" w:rsidP="00F670C3">
      <w:pPr>
        <w:rPr>
          <w:b w:val="0"/>
          <w:bCs w:val="0"/>
          <w:caps/>
          <w:sz w:val="24"/>
          <w:szCs w:val="24"/>
          <w:rtl/>
        </w:rPr>
      </w:pPr>
      <w:r>
        <w:rPr>
          <w:rFonts w:hint="cs"/>
          <w:b w:val="0"/>
          <w:bCs w:val="0"/>
          <w:caps/>
          <w:sz w:val="24"/>
          <w:szCs w:val="24"/>
          <w:rtl/>
        </w:rPr>
        <w:t xml:space="preserve">כן </w:t>
      </w:r>
    </w:p>
    <w:p w14:paraId="7FE958FC" w14:textId="77777777" w:rsidR="001E2274" w:rsidRDefault="001E2274" w:rsidP="00F670C3">
      <w:pPr>
        <w:rPr>
          <w:b w:val="0"/>
          <w:bCs w:val="0"/>
          <w:caps/>
          <w:sz w:val="24"/>
          <w:szCs w:val="24"/>
          <w:rtl/>
        </w:rPr>
      </w:pPr>
    </w:p>
    <w:p w14:paraId="488C8B84" w14:textId="77777777" w:rsidR="001E2274" w:rsidRDefault="000A5C33" w:rsidP="00F670C3">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5842DC6C" w14:textId="5A88AE1E" w:rsidR="001E2274" w:rsidRDefault="00F670C3" w:rsidP="00F670C3">
      <w:pPr>
        <w:rPr>
          <w:b w:val="0"/>
          <w:bCs w:val="0"/>
          <w:caps/>
          <w:sz w:val="24"/>
          <w:szCs w:val="24"/>
          <w:rtl/>
        </w:rPr>
      </w:pPr>
      <w:r>
        <w:rPr>
          <w:rFonts w:hint="cs"/>
          <w:b w:val="0"/>
          <w:bCs w:val="0"/>
          <w:caps/>
          <w:sz w:val="24"/>
          <w:szCs w:val="24"/>
          <w:rtl/>
        </w:rPr>
        <w:t>כן</w:t>
      </w:r>
      <w:r w:rsidR="000F703D">
        <w:rPr>
          <w:rFonts w:hint="cs"/>
          <w:b w:val="0"/>
          <w:bCs w:val="0"/>
          <w:caps/>
          <w:sz w:val="24"/>
          <w:szCs w:val="24"/>
          <w:rtl/>
        </w:rPr>
        <w:t xml:space="preserve"> </w:t>
      </w:r>
      <w:r>
        <w:rPr>
          <w:rFonts w:hint="cs"/>
          <w:b w:val="0"/>
          <w:bCs w:val="0"/>
          <w:caps/>
          <w:sz w:val="24"/>
          <w:szCs w:val="24"/>
          <w:rtl/>
        </w:rPr>
        <w:t xml:space="preserve">תתייחס לשלוש מאות ושבע </w:t>
      </w:r>
    </w:p>
    <w:p w14:paraId="3607C8F0" w14:textId="77777777" w:rsidR="001E2274" w:rsidRDefault="001E2274" w:rsidP="00F670C3">
      <w:pPr>
        <w:rPr>
          <w:b w:val="0"/>
          <w:bCs w:val="0"/>
          <w:caps/>
          <w:sz w:val="24"/>
          <w:szCs w:val="24"/>
          <w:rtl/>
        </w:rPr>
      </w:pPr>
    </w:p>
    <w:p w14:paraId="3BC15EF8" w14:textId="77777777" w:rsidR="001E2274" w:rsidRDefault="003C3543" w:rsidP="00F670C3">
      <w:pPr>
        <w:rPr>
          <w:caps/>
          <w:sz w:val="24"/>
          <w:szCs w:val="24"/>
          <w:u w:val="single"/>
          <w:rtl/>
        </w:rPr>
      </w:pPr>
      <w:r w:rsidRPr="003C3543">
        <w:rPr>
          <w:rFonts w:hint="cs"/>
          <w:caps/>
          <w:sz w:val="24"/>
          <w:szCs w:val="24"/>
          <w:u w:val="single"/>
          <w:rtl/>
        </w:rPr>
        <w:t>מר אורי הראל - אדריכל עורך התוכנית</w:t>
      </w:r>
      <w:r w:rsidR="001E2274">
        <w:rPr>
          <w:rFonts w:hint="cs"/>
          <w:caps/>
          <w:sz w:val="24"/>
          <w:szCs w:val="24"/>
          <w:u w:val="single"/>
          <w:rtl/>
        </w:rPr>
        <w:t>:</w:t>
      </w:r>
    </w:p>
    <w:p w14:paraId="5A2D2A18" w14:textId="52D11FE4" w:rsidR="001E2274" w:rsidRDefault="00F670C3" w:rsidP="00F670C3">
      <w:pPr>
        <w:rPr>
          <w:b w:val="0"/>
          <w:bCs w:val="0"/>
          <w:caps/>
          <w:sz w:val="24"/>
          <w:szCs w:val="24"/>
          <w:rtl/>
        </w:rPr>
      </w:pPr>
      <w:r>
        <w:rPr>
          <w:rFonts w:hint="cs"/>
          <w:b w:val="0"/>
          <w:bCs w:val="0"/>
          <w:caps/>
          <w:sz w:val="24"/>
          <w:szCs w:val="24"/>
          <w:rtl/>
        </w:rPr>
        <w:lastRenderedPageBreak/>
        <w:t xml:space="preserve">אוקיי, אז בשלוש מאות ושבע רגע אחד, בשלוש מאות ושבע נתנו זכויות בנייה של מאתיים חמישים ו, ושבע אחוז, לחלק לשבעים ושמונה יחידות דיור. </w:t>
      </w:r>
      <w:r w:rsidR="001357B3">
        <w:rPr>
          <w:rFonts w:hint="cs"/>
          <w:b w:val="0"/>
          <w:bCs w:val="0"/>
          <w:caps/>
          <w:sz w:val="24"/>
          <w:szCs w:val="24"/>
          <w:rtl/>
        </w:rPr>
        <w:t xml:space="preserve">עכשיו, </w:t>
      </w:r>
    </w:p>
    <w:p w14:paraId="63B46FBC" w14:textId="77777777" w:rsidR="001E2274" w:rsidRDefault="001E2274" w:rsidP="00F670C3">
      <w:pPr>
        <w:rPr>
          <w:b w:val="0"/>
          <w:bCs w:val="0"/>
          <w:caps/>
          <w:sz w:val="24"/>
          <w:szCs w:val="24"/>
          <w:rtl/>
        </w:rPr>
      </w:pPr>
    </w:p>
    <w:p w14:paraId="399EB522" w14:textId="77777777" w:rsidR="001E2274" w:rsidRDefault="000A5C33" w:rsidP="00F670C3">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2E396E4D" w14:textId="04653494" w:rsidR="001E2274" w:rsidRDefault="001357B3" w:rsidP="00F670C3">
      <w:pPr>
        <w:rPr>
          <w:b w:val="0"/>
          <w:bCs w:val="0"/>
          <w:caps/>
          <w:sz w:val="24"/>
          <w:szCs w:val="24"/>
          <w:rtl/>
        </w:rPr>
      </w:pPr>
      <w:r>
        <w:rPr>
          <w:rFonts w:hint="cs"/>
          <w:b w:val="0"/>
          <w:bCs w:val="0"/>
          <w:caps/>
          <w:sz w:val="24"/>
          <w:szCs w:val="24"/>
          <w:rtl/>
        </w:rPr>
        <w:t>... אתה אתה יכול להציג את זה אתה יכול להציג את טבלה חמש ולהראות לנו איפה עשית את מה שאתה מתאר?</w:t>
      </w:r>
    </w:p>
    <w:p w14:paraId="1C2F6341" w14:textId="77777777" w:rsidR="001E2274" w:rsidRDefault="001E2274" w:rsidP="00F670C3">
      <w:pPr>
        <w:rPr>
          <w:b w:val="0"/>
          <w:bCs w:val="0"/>
          <w:caps/>
          <w:sz w:val="24"/>
          <w:szCs w:val="24"/>
          <w:rtl/>
        </w:rPr>
      </w:pPr>
    </w:p>
    <w:p w14:paraId="0D3B4210" w14:textId="77777777" w:rsidR="001E2274" w:rsidRDefault="003C3543" w:rsidP="00F670C3">
      <w:pPr>
        <w:rPr>
          <w:caps/>
          <w:sz w:val="24"/>
          <w:szCs w:val="24"/>
          <w:u w:val="single"/>
          <w:rtl/>
        </w:rPr>
      </w:pPr>
      <w:r w:rsidRPr="003C3543">
        <w:rPr>
          <w:rFonts w:hint="cs"/>
          <w:caps/>
          <w:sz w:val="24"/>
          <w:szCs w:val="24"/>
          <w:u w:val="single"/>
          <w:rtl/>
        </w:rPr>
        <w:t>מר אורי הראל - אדריכל עורך התוכנית</w:t>
      </w:r>
      <w:r w:rsidR="001E2274">
        <w:rPr>
          <w:rFonts w:hint="cs"/>
          <w:caps/>
          <w:sz w:val="24"/>
          <w:szCs w:val="24"/>
          <w:u w:val="single"/>
          <w:rtl/>
        </w:rPr>
        <w:t>:</w:t>
      </w:r>
    </w:p>
    <w:p w14:paraId="753D06BE" w14:textId="1897A901" w:rsidR="001E2274" w:rsidRDefault="001357B3" w:rsidP="00F670C3">
      <w:pPr>
        <w:rPr>
          <w:b w:val="0"/>
          <w:bCs w:val="0"/>
          <w:caps/>
          <w:sz w:val="24"/>
          <w:szCs w:val="24"/>
          <w:rtl/>
        </w:rPr>
      </w:pPr>
      <w:r>
        <w:rPr>
          <w:rFonts w:hint="cs"/>
          <w:b w:val="0"/>
          <w:bCs w:val="0"/>
          <w:caps/>
          <w:sz w:val="24"/>
          <w:szCs w:val="24"/>
          <w:rtl/>
        </w:rPr>
        <w:t xml:space="preserve">כן כן אני יכול רק רגע אחד, ייקח לי שניה ברשותך סליחה </w:t>
      </w:r>
    </w:p>
    <w:p w14:paraId="60FF73ED" w14:textId="77777777" w:rsidR="001E2274" w:rsidRDefault="001E2274" w:rsidP="00F670C3">
      <w:pPr>
        <w:rPr>
          <w:b w:val="0"/>
          <w:bCs w:val="0"/>
          <w:caps/>
          <w:sz w:val="24"/>
          <w:szCs w:val="24"/>
          <w:rtl/>
        </w:rPr>
      </w:pPr>
    </w:p>
    <w:p w14:paraId="11FA67FC" w14:textId="77777777" w:rsidR="001E2274" w:rsidRDefault="007316D3" w:rsidP="00F670C3">
      <w:pPr>
        <w:rPr>
          <w:caps/>
          <w:sz w:val="24"/>
          <w:szCs w:val="24"/>
          <w:u w:val="single"/>
          <w:rtl/>
        </w:rPr>
      </w:pPr>
      <w:r w:rsidRPr="007316D3">
        <w:rPr>
          <w:rFonts w:hint="cs"/>
          <w:caps/>
          <w:sz w:val="24"/>
          <w:szCs w:val="24"/>
          <w:u w:val="single"/>
          <w:rtl/>
        </w:rPr>
        <w:t>גב</w:t>
      </w:r>
      <w:r w:rsidRPr="007316D3">
        <w:rPr>
          <w:caps/>
          <w:sz w:val="24"/>
          <w:szCs w:val="24"/>
          <w:u w:val="single"/>
          <w:rtl/>
        </w:rPr>
        <w:t>'</w:t>
      </w:r>
      <w:r w:rsidRPr="007316D3">
        <w:rPr>
          <w:rFonts w:hint="cs"/>
          <w:caps/>
          <w:sz w:val="24"/>
          <w:szCs w:val="24"/>
          <w:u w:val="single"/>
          <w:rtl/>
        </w:rPr>
        <w:t xml:space="preserve"> רותי ברבי - נציגת לשכת התכנון</w:t>
      </w:r>
      <w:r w:rsidR="001E2274">
        <w:rPr>
          <w:rFonts w:hint="cs"/>
          <w:caps/>
          <w:sz w:val="24"/>
          <w:szCs w:val="24"/>
          <w:u w:val="single"/>
          <w:rtl/>
        </w:rPr>
        <w:t>:</w:t>
      </w:r>
    </w:p>
    <w:p w14:paraId="25BE026C" w14:textId="35622A38" w:rsidR="001E2274" w:rsidRDefault="001357B3" w:rsidP="00F670C3">
      <w:pPr>
        <w:rPr>
          <w:b w:val="0"/>
          <w:bCs w:val="0"/>
          <w:caps/>
          <w:sz w:val="24"/>
          <w:szCs w:val="24"/>
          <w:rtl/>
        </w:rPr>
      </w:pPr>
      <w:r>
        <w:rPr>
          <w:rFonts w:hint="cs"/>
          <w:b w:val="0"/>
          <w:bCs w:val="0"/>
          <w:caps/>
          <w:sz w:val="24"/>
          <w:szCs w:val="24"/>
          <w:rtl/>
        </w:rPr>
        <w:t>מתא שטח, הנה תסתכל,</w:t>
      </w:r>
      <w:r w:rsidR="000F703D">
        <w:rPr>
          <w:rFonts w:hint="cs"/>
          <w:b w:val="0"/>
          <w:bCs w:val="0"/>
          <w:caps/>
          <w:sz w:val="24"/>
          <w:szCs w:val="24"/>
          <w:rtl/>
        </w:rPr>
        <w:t xml:space="preserve"> </w:t>
      </w:r>
      <w:r w:rsidR="00620731">
        <w:rPr>
          <w:rFonts w:hint="cs"/>
          <w:b w:val="0"/>
          <w:bCs w:val="0"/>
          <w:caps/>
          <w:sz w:val="24"/>
          <w:szCs w:val="24"/>
          <w:rtl/>
        </w:rPr>
        <w:t>... שלוש מאות ושתים עשרה</w:t>
      </w:r>
    </w:p>
    <w:p w14:paraId="430F3798" w14:textId="77777777" w:rsidR="001E2274" w:rsidRDefault="001E2274" w:rsidP="00F670C3">
      <w:pPr>
        <w:rPr>
          <w:b w:val="0"/>
          <w:bCs w:val="0"/>
          <w:caps/>
          <w:sz w:val="24"/>
          <w:szCs w:val="24"/>
          <w:rtl/>
        </w:rPr>
      </w:pPr>
    </w:p>
    <w:p w14:paraId="52EC3878" w14:textId="77777777" w:rsidR="001E2274" w:rsidRDefault="00620731" w:rsidP="00F670C3">
      <w:pPr>
        <w:rPr>
          <w:b w:val="0"/>
          <w:bCs w:val="0"/>
          <w:caps/>
          <w:sz w:val="24"/>
          <w:szCs w:val="24"/>
          <w:rtl/>
        </w:rPr>
      </w:pPr>
      <w:r>
        <w:rPr>
          <w:rFonts w:hint="cs"/>
          <w:b w:val="0"/>
          <w:bCs w:val="0"/>
          <w:caps/>
          <w:sz w:val="24"/>
          <w:szCs w:val="24"/>
          <w:rtl/>
        </w:rPr>
        <w:t xml:space="preserve">(מדברים ביניהם) </w:t>
      </w:r>
    </w:p>
    <w:p w14:paraId="39D49CA8" w14:textId="77777777" w:rsidR="001E2274" w:rsidRDefault="001E2274" w:rsidP="00F670C3">
      <w:pPr>
        <w:rPr>
          <w:b w:val="0"/>
          <w:bCs w:val="0"/>
          <w:caps/>
          <w:sz w:val="24"/>
          <w:szCs w:val="24"/>
          <w:rtl/>
        </w:rPr>
      </w:pPr>
    </w:p>
    <w:p w14:paraId="4F5F4A17" w14:textId="77777777" w:rsidR="001E2274" w:rsidRDefault="003C3543" w:rsidP="00F670C3">
      <w:pPr>
        <w:rPr>
          <w:caps/>
          <w:sz w:val="24"/>
          <w:szCs w:val="24"/>
          <w:u w:val="single"/>
          <w:rtl/>
        </w:rPr>
      </w:pPr>
      <w:r w:rsidRPr="003C3543">
        <w:rPr>
          <w:rFonts w:hint="cs"/>
          <w:caps/>
          <w:sz w:val="24"/>
          <w:szCs w:val="24"/>
          <w:u w:val="single"/>
          <w:rtl/>
        </w:rPr>
        <w:t>מר אורי הראל - אדריכל עורך התוכנית</w:t>
      </w:r>
      <w:r w:rsidR="001E2274">
        <w:rPr>
          <w:rFonts w:hint="cs"/>
          <w:caps/>
          <w:sz w:val="24"/>
          <w:szCs w:val="24"/>
          <w:u w:val="single"/>
          <w:rtl/>
        </w:rPr>
        <w:t>:</w:t>
      </w:r>
    </w:p>
    <w:p w14:paraId="263D614A" w14:textId="4E73E685" w:rsidR="001E2274" w:rsidRDefault="00620731" w:rsidP="00F670C3">
      <w:pPr>
        <w:rPr>
          <w:b w:val="0"/>
          <w:bCs w:val="0"/>
          <w:caps/>
          <w:sz w:val="24"/>
          <w:szCs w:val="24"/>
          <w:rtl/>
        </w:rPr>
      </w:pPr>
      <w:r>
        <w:rPr>
          <w:rFonts w:hint="cs"/>
          <w:b w:val="0"/>
          <w:bCs w:val="0"/>
          <w:caps/>
          <w:sz w:val="24"/>
          <w:szCs w:val="24"/>
          <w:rtl/>
        </w:rPr>
        <w:t xml:space="preserve">... הוראות התוכנית </w:t>
      </w:r>
    </w:p>
    <w:p w14:paraId="2C8ABC17" w14:textId="77777777" w:rsidR="001E2274" w:rsidRDefault="001E2274" w:rsidP="00F670C3">
      <w:pPr>
        <w:rPr>
          <w:b w:val="0"/>
          <w:bCs w:val="0"/>
          <w:caps/>
          <w:sz w:val="24"/>
          <w:szCs w:val="24"/>
          <w:rtl/>
        </w:rPr>
      </w:pPr>
    </w:p>
    <w:p w14:paraId="3FDA21E2" w14:textId="77777777" w:rsidR="001E2274" w:rsidRDefault="007316D3" w:rsidP="00F670C3">
      <w:pPr>
        <w:rPr>
          <w:caps/>
          <w:sz w:val="24"/>
          <w:szCs w:val="24"/>
          <w:u w:val="single"/>
          <w:rtl/>
        </w:rPr>
      </w:pPr>
      <w:r w:rsidRPr="007316D3">
        <w:rPr>
          <w:rFonts w:hint="cs"/>
          <w:caps/>
          <w:sz w:val="24"/>
          <w:szCs w:val="24"/>
          <w:u w:val="single"/>
          <w:rtl/>
        </w:rPr>
        <w:t>גב</w:t>
      </w:r>
      <w:r w:rsidRPr="007316D3">
        <w:rPr>
          <w:caps/>
          <w:sz w:val="24"/>
          <w:szCs w:val="24"/>
          <w:u w:val="single"/>
          <w:rtl/>
        </w:rPr>
        <w:t>'</w:t>
      </w:r>
      <w:r w:rsidRPr="007316D3">
        <w:rPr>
          <w:rFonts w:hint="cs"/>
          <w:caps/>
          <w:sz w:val="24"/>
          <w:szCs w:val="24"/>
          <w:u w:val="single"/>
          <w:rtl/>
        </w:rPr>
        <w:t xml:space="preserve"> רותי ברבי - נציגת לשכת התכנון</w:t>
      </w:r>
      <w:r w:rsidR="001E2274">
        <w:rPr>
          <w:rFonts w:hint="cs"/>
          <w:caps/>
          <w:sz w:val="24"/>
          <w:szCs w:val="24"/>
          <w:u w:val="single"/>
          <w:rtl/>
        </w:rPr>
        <w:t>:</w:t>
      </w:r>
    </w:p>
    <w:p w14:paraId="1526B386" w14:textId="15AA4307" w:rsidR="001E2274" w:rsidRDefault="00620731" w:rsidP="00F670C3">
      <w:pPr>
        <w:rPr>
          <w:b w:val="0"/>
          <w:bCs w:val="0"/>
          <w:caps/>
          <w:sz w:val="24"/>
          <w:szCs w:val="24"/>
          <w:rtl/>
        </w:rPr>
      </w:pPr>
      <w:r>
        <w:rPr>
          <w:rFonts w:hint="cs"/>
          <w:b w:val="0"/>
          <w:bCs w:val="0"/>
          <w:caps/>
          <w:sz w:val="24"/>
          <w:szCs w:val="24"/>
          <w:rtl/>
        </w:rPr>
        <w:t>מה זה שלוש מאות וארבע עשרה?</w:t>
      </w:r>
    </w:p>
    <w:p w14:paraId="615E76C6" w14:textId="77777777" w:rsidR="001E2274" w:rsidRDefault="001E2274" w:rsidP="00F670C3">
      <w:pPr>
        <w:rPr>
          <w:b w:val="0"/>
          <w:bCs w:val="0"/>
          <w:caps/>
          <w:sz w:val="24"/>
          <w:szCs w:val="24"/>
          <w:rtl/>
        </w:rPr>
      </w:pPr>
    </w:p>
    <w:p w14:paraId="36AC4AF2" w14:textId="77777777" w:rsidR="001E2274" w:rsidRDefault="003C3543" w:rsidP="00D26E00">
      <w:pPr>
        <w:rPr>
          <w:caps/>
          <w:sz w:val="24"/>
          <w:szCs w:val="24"/>
          <w:u w:val="single"/>
          <w:rtl/>
        </w:rPr>
      </w:pPr>
      <w:r w:rsidRPr="003C3543">
        <w:rPr>
          <w:rFonts w:hint="cs"/>
          <w:caps/>
          <w:sz w:val="24"/>
          <w:szCs w:val="24"/>
          <w:u w:val="single"/>
          <w:rtl/>
        </w:rPr>
        <w:t>מר אורי הראל - אדריכל עורך התוכנית</w:t>
      </w:r>
      <w:r w:rsidR="001E2274">
        <w:rPr>
          <w:rFonts w:hint="cs"/>
          <w:caps/>
          <w:sz w:val="24"/>
          <w:szCs w:val="24"/>
          <w:u w:val="single"/>
          <w:rtl/>
        </w:rPr>
        <w:t>:</w:t>
      </w:r>
    </w:p>
    <w:p w14:paraId="27DC9E89" w14:textId="2E52B9BD" w:rsidR="001E2274" w:rsidRDefault="00620731" w:rsidP="00D26E00">
      <w:pPr>
        <w:rPr>
          <w:b w:val="0"/>
          <w:bCs w:val="0"/>
          <w:caps/>
          <w:sz w:val="24"/>
          <w:szCs w:val="24"/>
          <w:rtl/>
        </w:rPr>
      </w:pPr>
      <w:r>
        <w:rPr>
          <w:rFonts w:hint="cs"/>
          <w:b w:val="0"/>
          <w:bCs w:val="0"/>
          <w:caps/>
          <w:sz w:val="24"/>
          <w:szCs w:val="24"/>
          <w:rtl/>
        </w:rPr>
        <w:t>... טבלה חמש</w:t>
      </w:r>
      <w:r w:rsidR="00D26E00">
        <w:rPr>
          <w:rFonts w:hint="cs"/>
          <w:b w:val="0"/>
          <w:bCs w:val="0"/>
          <w:caps/>
          <w:sz w:val="24"/>
          <w:szCs w:val="24"/>
          <w:rtl/>
        </w:rPr>
        <w:t>, שלוש מאות ושבע, יש פה זה הוגדר באחוזי בנייה, מאתיים חמישים ושבעה אחוז. ל, לפי תכסית של שישים וחמש עם שבעים ושמונה יחידות דיור. ו, יש ...</w:t>
      </w:r>
    </w:p>
    <w:p w14:paraId="7FFF8183" w14:textId="77777777" w:rsidR="001E2274" w:rsidRDefault="001E2274" w:rsidP="00D26E00">
      <w:pPr>
        <w:rPr>
          <w:b w:val="0"/>
          <w:bCs w:val="0"/>
          <w:caps/>
          <w:sz w:val="24"/>
          <w:szCs w:val="24"/>
          <w:rtl/>
        </w:rPr>
      </w:pPr>
    </w:p>
    <w:p w14:paraId="1CDE1949" w14:textId="77777777" w:rsidR="001E2274" w:rsidRDefault="000A5C33" w:rsidP="00D26E00">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0FB15ED6" w14:textId="0AC4041A" w:rsidR="001E2274" w:rsidRDefault="00D26E00" w:rsidP="00D26E00">
      <w:pPr>
        <w:rPr>
          <w:b w:val="0"/>
          <w:bCs w:val="0"/>
          <w:caps/>
          <w:sz w:val="24"/>
          <w:szCs w:val="24"/>
          <w:rtl/>
        </w:rPr>
      </w:pPr>
      <w:r>
        <w:rPr>
          <w:rFonts w:hint="cs"/>
          <w:b w:val="0"/>
          <w:bCs w:val="0"/>
          <w:caps/>
          <w:sz w:val="24"/>
          <w:szCs w:val="24"/>
          <w:rtl/>
        </w:rPr>
        <w:t xml:space="preserve">רגע רגע שניה תישאר שמה </w:t>
      </w:r>
    </w:p>
    <w:p w14:paraId="08187AE6" w14:textId="77777777" w:rsidR="001E2274" w:rsidRDefault="001E2274" w:rsidP="00D26E00">
      <w:pPr>
        <w:rPr>
          <w:b w:val="0"/>
          <w:bCs w:val="0"/>
          <w:caps/>
          <w:sz w:val="24"/>
          <w:szCs w:val="24"/>
          <w:rtl/>
        </w:rPr>
      </w:pPr>
    </w:p>
    <w:p w14:paraId="432D2E21" w14:textId="77777777" w:rsidR="001E2274" w:rsidRDefault="003C3543" w:rsidP="00D26E00">
      <w:pPr>
        <w:rPr>
          <w:caps/>
          <w:sz w:val="24"/>
          <w:szCs w:val="24"/>
          <w:u w:val="single"/>
          <w:rtl/>
        </w:rPr>
      </w:pPr>
      <w:r w:rsidRPr="003C3543">
        <w:rPr>
          <w:rFonts w:hint="cs"/>
          <w:caps/>
          <w:sz w:val="24"/>
          <w:szCs w:val="24"/>
          <w:u w:val="single"/>
          <w:rtl/>
        </w:rPr>
        <w:t>מר אורי הראל - אדריכל עורך התוכנית</w:t>
      </w:r>
      <w:r w:rsidR="001E2274">
        <w:rPr>
          <w:rFonts w:hint="cs"/>
          <w:caps/>
          <w:sz w:val="24"/>
          <w:szCs w:val="24"/>
          <w:u w:val="single"/>
          <w:rtl/>
        </w:rPr>
        <w:t>:</w:t>
      </w:r>
    </w:p>
    <w:p w14:paraId="2E5BF39C" w14:textId="0F7CD612" w:rsidR="001E2274" w:rsidRDefault="00D26E00" w:rsidP="00D26E00">
      <w:pPr>
        <w:rPr>
          <w:b w:val="0"/>
          <w:bCs w:val="0"/>
          <w:caps/>
          <w:sz w:val="24"/>
          <w:szCs w:val="24"/>
          <w:rtl/>
        </w:rPr>
      </w:pPr>
      <w:r>
        <w:rPr>
          <w:rFonts w:hint="cs"/>
          <w:b w:val="0"/>
          <w:bCs w:val="0"/>
          <w:caps/>
          <w:sz w:val="24"/>
          <w:szCs w:val="24"/>
          <w:rtl/>
        </w:rPr>
        <w:t>מה?</w:t>
      </w:r>
    </w:p>
    <w:p w14:paraId="2E2F8A38" w14:textId="77777777" w:rsidR="001E2274" w:rsidRDefault="001E2274" w:rsidP="00D26E00">
      <w:pPr>
        <w:rPr>
          <w:b w:val="0"/>
          <w:bCs w:val="0"/>
          <w:caps/>
          <w:sz w:val="24"/>
          <w:szCs w:val="24"/>
          <w:rtl/>
        </w:rPr>
      </w:pPr>
    </w:p>
    <w:p w14:paraId="01FA9F42" w14:textId="77777777" w:rsidR="001E2274" w:rsidRDefault="000A5C33" w:rsidP="00D26E00">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03FBDFCF" w14:textId="374F8DAB" w:rsidR="001E2274" w:rsidRDefault="00D26E00" w:rsidP="00D26E00">
      <w:pPr>
        <w:rPr>
          <w:b w:val="0"/>
          <w:bCs w:val="0"/>
          <w:caps/>
          <w:sz w:val="24"/>
          <w:szCs w:val="24"/>
          <w:rtl/>
        </w:rPr>
      </w:pPr>
      <w:r>
        <w:rPr>
          <w:rFonts w:hint="cs"/>
          <w:b w:val="0"/>
          <w:bCs w:val="0"/>
          <w:caps/>
          <w:sz w:val="24"/>
          <w:szCs w:val="24"/>
          <w:rtl/>
        </w:rPr>
        <w:t>תישאר שמה</w:t>
      </w:r>
    </w:p>
    <w:p w14:paraId="70D656D0" w14:textId="77777777" w:rsidR="001E2274" w:rsidRDefault="001E2274" w:rsidP="00D26E00">
      <w:pPr>
        <w:rPr>
          <w:b w:val="0"/>
          <w:bCs w:val="0"/>
          <w:caps/>
          <w:sz w:val="24"/>
          <w:szCs w:val="24"/>
          <w:rtl/>
        </w:rPr>
      </w:pPr>
    </w:p>
    <w:p w14:paraId="02FDE4C9" w14:textId="77777777" w:rsidR="001E2274" w:rsidRDefault="003C3543" w:rsidP="00D26E00">
      <w:pPr>
        <w:rPr>
          <w:caps/>
          <w:sz w:val="24"/>
          <w:szCs w:val="24"/>
          <w:u w:val="single"/>
          <w:rtl/>
        </w:rPr>
      </w:pPr>
      <w:r w:rsidRPr="003C3543">
        <w:rPr>
          <w:rFonts w:hint="cs"/>
          <w:caps/>
          <w:sz w:val="24"/>
          <w:szCs w:val="24"/>
          <w:u w:val="single"/>
          <w:rtl/>
        </w:rPr>
        <w:t>מר אורי הראל - אדריכל עורך התוכנית</w:t>
      </w:r>
      <w:r w:rsidR="001E2274">
        <w:rPr>
          <w:rFonts w:hint="cs"/>
          <w:caps/>
          <w:sz w:val="24"/>
          <w:szCs w:val="24"/>
          <w:u w:val="single"/>
          <w:rtl/>
        </w:rPr>
        <w:t>:</w:t>
      </w:r>
    </w:p>
    <w:p w14:paraId="1E662334" w14:textId="06BC5B0E" w:rsidR="001E2274" w:rsidRDefault="00D26E00" w:rsidP="00D26E00">
      <w:pPr>
        <w:rPr>
          <w:b w:val="0"/>
          <w:bCs w:val="0"/>
          <w:caps/>
          <w:sz w:val="24"/>
          <w:szCs w:val="24"/>
          <w:rtl/>
        </w:rPr>
      </w:pPr>
      <w:r>
        <w:rPr>
          <w:rFonts w:hint="cs"/>
          <w:b w:val="0"/>
          <w:bCs w:val="0"/>
          <w:caps/>
          <w:sz w:val="24"/>
          <w:szCs w:val="24"/>
          <w:rtl/>
        </w:rPr>
        <w:t>אוקיי</w:t>
      </w:r>
    </w:p>
    <w:p w14:paraId="69CD6CE9" w14:textId="77777777" w:rsidR="001E2274" w:rsidRDefault="001E2274" w:rsidP="00D26E00">
      <w:pPr>
        <w:rPr>
          <w:b w:val="0"/>
          <w:bCs w:val="0"/>
          <w:caps/>
          <w:sz w:val="24"/>
          <w:szCs w:val="24"/>
          <w:rtl/>
        </w:rPr>
      </w:pPr>
    </w:p>
    <w:p w14:paraId="39F63DCE" w14:textId="77777777" w:rsidR="001E2274" w:rsidRDefault="000A5C33" w:rsidP="00D26E00">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2067F3E6" w14:textId="613E9C12" w:rsidR="001E2274" w:rsidRDefault="00D26E00" w:rsidP="00D26E00">
      <w:pPr>
        <w:rPr>
          <w:b w:val="0"/>
          <w:bCs w:val="0"/>
          <w:caps/>
          <w:sz w:val="24"/>
          <w:szCs w:val="24"/>
          <w:rtl/>
        </w:rPr>
      </w:pPr>
      <w:r>
        <w:rPr>
          <w:rFonts w:hint="cs"/>
          <w:b w:val="0"/>
          <w:bCs w:val="0"/>
          <w:caps/>
          <w:sz w:val="24"/>
          <w:szCs w:val="24"/>
          <w:rtl/>
        </w:rPr>
        <w:t>כמה שטח עיקרי יש לך שמה?</w:t>
      </w:r>
    </w:p>
    <w:p w14:paraId="08D81086" w14:textId="77777777" w:rsidR="001E2274" w:rsidRDefault="001E2274" w:rsidP="00D26E00">
      <w:pPr>
        <w:rPr>
          <w:b w:val="0"/>
          <w:bCs w:val="0"/>
          <w:caps/>
          <w:sz w:val="24"/>
          <w:szCs w:val="24"/>
          <w:rtl/>
        </w:rPr>
      </w:pPr>
    </w:p>
    <w:p w14:paraId="45C07227" w14:textId="77777777" w:rsidR="001E2274" w:rsidRDefault="003C3543" w:rsidP="00D26E00">
      <w:pPr>
        <w:rPr>
          <w:caps/>
          <w:sz w:val="24"/>
          <w:szCs w:val="24"/>
          <w:u w:val="single"/>
          <w:rtl/>
        </w:rPr>
      </w:pPr>
      <w:r w:rsidRPr="003C3543">
        <w:rPr>
          <w:rFonts w:hint="cs"/>
          <w:caps/>
          <w:sz w:val="24"/>
          <w:szCs w:val="24"/>
          <w:u w:val="single"/>
          <w:rtl/>
        </w:rPr>
        <w:t>מר אורי הראל - אדריכל עורך התוכנית</w:t>
      </w:r>
      <w:r w:rsidR="001E2274">
        <w:rPr>
          <w:rFonts w:hint="cs"/>
          <w:caps/>
          <w:sz w:val="24"/>
          <w:szCs w:val="24"/>
          <w:u w:val="single"/>
          <w:rtl/>
        </w:rPr>
        <w:t>:</w:t>
      </w:r>
    </w:p>
    <w:p w14:paraId="5624D491" w14:textId="36ADD490" w:rsidR="001E2274" w:rsidRDefault="00ED6480" w:rsidP="00D26E00">
      <w:pPr>
        <w:rPr>
          <w:b w:val="0"/>
          <w:bCs w:val="0"/>
          <w:caps/>
          <w:sz w:val="24"/>
          <w:szCs w:val="24"/>
          <w:rtl/>
        </w:rPr>
      </w:pPr>
      <w:r>
        <w:rPr>
          <w:rFonts w:hint="cs"/>
          <w:b w:val="0"/>
          <w:bCs w:val="0"/>
          <w:caps/>
          <w:sz w:val="24"/>
          <w:szCs w:val="24"/>
          <w:rtl/>
        </w:rPr>
        <w:t xml:space="preserve">שוב ה, אנחנו לא הגדרנו את זה פר יחידה אלא הגדרנו אחוזים כוללים כי וגם הסברנו את זה ל, למחוז בזמנו כיוון שזו בעצם זה סל של זכויות </w:t>
      </w:r>
    </w:p>
    <w:p w14:paraId="63FE8B0B" w14:textId="77777777" w:rsidR="001E2274" w:rsidRDefault="001E2274" w:rsidP="00D26E00">
      <w:pPr>
        <w:rPr>
          <w:b w:val="0"/>
          <w:bCs w:val="0"/>
          <w:caps/>
          <w:sz w:val="24"/>
          <w:szCs w:val="24"/>
          <w:rtl/>
        </w:rPr>
      </w:pPr>
    </w:p>
    <w:p w14:paraId="1C4DF87F" w14:textId="77777777" w:rsidR="001E2274" w:rsidRDefault="00D17364" w:rsidP="00D26E00">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74D064DC" w14:textId="02E813D8" w:rsidR="001E2274" w:rsidRDefault="00ED6480" w:rsidP="00D26E00">
      <w:pPr>
        <w:rPr>
          <w:b w:val="0"/>
          <w:bCs w:val="0"/>
          <w:caps/>
          <w:sz w:val="24"/>
          <w:szCs w:val="24"/>
          <w:rtl/>
        </w:rPr>
      </w:pPr>
      <w:r>
        <w:rPr>
          <w:rFonts w:hint="cs"/>
          <w:b w:val="0"/>
          <w:bCs w:val="0"/>
          <w:caps/>
          <w:sz w:val="24"/>
          <w:szCs w:val="24"/>
          <w:rtl/>
        </w:rPr>
        <w:t xml:space="preserve">אי אפשר (לא ברור) </w:t>
      </w:r>
    </w:p>
    <w:p w14:paraId="3728FED6" w14:textId="77777777" w:rsidR="001E2274" w:rsidRDefault="001E2274" w:rsidP="00D26E00">
      <w:pPr>
        <w:rPr>
          <w:b w:val="0"/>
          <w:bCs w:val="0"/>
          <w:caps/>
          <w:sz w:val="24"/>
          <w:szCs w:val="24"/>
          <w:rtl/>
        </w:rPr>
      </w:pPr>
    </w:p>
    <w:p w14:paraId="00BF488B" w14:textId="77777777" w:rsidR="001E2274" w:rsidRDefault="003C3543" w:rsidP="00D26E00">
      <w:pPr>
        <w:rPr>
          <w:caps/>
          <w:sz w:val="24"/>
          <w:szCs w:val="24"/>
          <w:u w:val="single"/>
          <w:rtl/>
        </w:rPr>
      </w:pPr>
      <w:r w:rsidRPr="003C3543">
        <w:rPr>
          <w:rFonts w:hint="cs"/>
          <w:caps/>
          <w:sz w:val="24"/>
          <w:szCs w:val="24"/>
          <w:u w:val="single"/>
          <w:rtl/>
        </w:rPr>
        <w:t>מר אורי הראל - אדריכל עורך התוכנית</w:t>
      </w:r>
      <w:r w:rsidR="001E2274">
        <w:rPr>
          <w:rFonts w:hint="cs"/>
          <w:caps/>
          <w:sz w:val="24"/>
          <w:szCs w:val="24"/>
          <w:u w:val="single"/>
          <w:rtl/>
        </w:rPr>
        <w:t>:</w:t>
      </w:r>
    </w:p>
    <w:p w14:paraId="255409F9" w14:textId="7642EE5C" w:rsidR="001E2274" w:rsidRDefault="00ED6480" w:rsidP="00D26E00">
      <w:pPr>
        <w:rPr>
          <w:b w:val="0"/>
          <w:bCs w:val="0"/>
          <w:caps/>
          <w:sz w:val="24"/>
          <w:szCs w:val="24"/>
          <w:rtl/>
        </w:rPr>
      </w:pPr>
      <w:r>
        <w:rPr>
          <w:rFonts w:hint="cs"/>
          <w:b w:val="0"/>
          <w:bCs w:val="0"/>
          <w:caps/>
          <w:sz w:val="24"/>
          <w:szCs w:val="24"/>
          <w:rtl/>
        </w:rPr>
        <w:lastRenderedPageBreak/>
        <w:t>ש, הקיבוץ מצהיר בצורה ברורה שאין אפשרות לממש אותו באמת בתוך הכתם אלא בצפיפות איומה שתשנה את את אופיו הכפרי של הישוב, זאת אומרת כמות כזו של יחידות על תא, ש, על תאי שטח כאלה קטנים היא לא ריאלית. בגלל שהתוכנית שוב נערכה כתוכנית בסמכות מקומית והיינו צריכים היה לנו בנק זכויות אדיר של שבעים וחמש אחוז על כל השטח אז בעצם שפכנו את יתרת הזכויות לתא השטח הזה בידיעה שאנחנו כרגע רק שומרים אותו כבנק, וכשתיערך תוכנית כוללת לישוב בסמכות מחוזית</w:t>
      </w:r>
    </w:p>
    <w:p w14:paraId="3AC5296A" w14:textId="77777777" w:rsidR="001E2274" w:rsidRDefault="001E2274" w:rsidP="00D26E00">
      <w:pPr>
        <w:rPr>
          <w:b w:val="0"/>
          <w:bCs w:val="0"/>
          <w:caps/>
          <w:sz w:val="24"/>
          <w:szCs w:val="24"/>
          <w:rtl/>
        </w:rPr>
      </w:pPr>
    </w:p>
    <w:p w14:paraId="79179A3A" w14:textId="77777777" w:rsidR="001E2274" w:rsidRDefault="000A5C33" w:rsidP="00D26E00">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7CB581F6" w14:textId="454EBF8F" w:rsidR="001E2274" w:rsidRDefault="00ED6480" w:rsidP="00D26E00">
      <w:pPr>
        <w:rPr>
          <w:b w:val="0"/>
          <w:bCs w:val="0"/>
          <w:caps/>
          <w:sz w:val="24"/>
          <w:szCs w:val="24"/>
          <w:rtl/>
        </w:rPr>
      </w:pPr>
      <w:r>
        <w:rPr>
          <w:rFonts w:hint="cs"/>
          <w:b w:val="0"/>
          <w:bCs w:val="0"/>
          <w:caps/>
          <w:sz w:val="24"/>
          <w:szCs w:val="24"/>
          <w:rtl/>
        </w:rPr>
        <w:t xml:space="preserve">אז תשמור אותו לשמור אותו לשמור אותו שניה </w:t>
      </w:r>
    </w:p>
    <w:p w14:paraId="38D2A0E6" w14:textId="77777777" w:rsidR="001E2274" w:rsidRDefault="001E2274" w:rsidP="00D26E00">
      <w:pPr>
        <w:rPr>
          <w:b w:val="0"/>
          <w:bCs w:val="0"/>
          <w:caps/>
          <w:sz w:val="24"/>
          <w:szCs w:val="24"/>
          <w:rtl/>
        </w:rPr>
      </w:pPr>
    </w:p>
    <w:p w14:paraId="10252A01" w14:textId="77777777" w:rsidR="001E2274" w:rsidRDefault="003C3543" w:rsidP="00D26E00">
      <w:pPr>
        <w:rPr>
          <w:caps/>
          <w:sz w:val="24"/>
          <w:szCs w:val="24"/>
          <w:u w:val="single"/>
          <w:rtl/>
        </w:rPr>
      </w:pPr>
      <w:r w:rsidRPr="003C3543">
        <w:rPr>
          <w:rFonts w:hint="cs"/>
          <w:caps/>
          <w:sz w:val="24"/>
          <w:szCs w:val="24"/>
          <w:u w:val="single"/>
          <w:rtl/>
        </w:rPr>
        <w:t>מר אורי הראל - אדריכל עורך התוכנית</w:t>
      </w:r>
      <w:r w:rsidR="001E2274">
        <w:rPr>
          <w:rFonts w:hint="cs"/>
          <w:caps/>
          <w:sz w:val="24"/>
          <w:szCs w:val="24"/>
          <w:u w:val="single"/>
          <w:rtl/>
        </w:rPr>
        <w:t>:</w:t>
      </w:r>
    </w:p>
    <w:p w14:paraId="7AEFDAB6" w14:textId="1984A11A" w:rsidR="001E2274" w:rsidRDefault="00ED6480" w:rsidP="00D26E00">
      <w:pPr>
        <w:rPr>
          <w:b w:val="0"/>
          <w:bCs w:val="0"/>
          <w:caps/>
          <w:sz w:val="24"/>
          <w:szCs w:val="24"/>
          <w:rtl/>
        </w:rPr>
      </w:pPr>
      <w:r>
        <w:rPr>
          <w:rFonts w:hint="cs"/>
          <w:b w:val="0"/>
          <w:bCs w:val="0"/>
          <w:caps/>
          <w:sz w:val="24"/>
          <w:szCs w:val="24"/>
          <w:rtl/>
        </w:rPr>
        <w:t>... נקצה את זה בצורה יותר</w:t>
      </w:r>
      <w:r w:rsidR="000F703D">
        <w:rPr>
          <w:rFonts w:hint="cs"/>
          <w:b w:val="0"/>
          <w:bCs w:val="0"/>
          <w:caps/>
          <w:sz w:val="24"/>
          <w:szCs w:val="24"/>
          <w:rtl/>
        </w:rPr>
        <w:t xml:space="preserve"> </w:t>
      </w:r>
      <w:r>
        <w:rPr>
          <w:rFonts w:hint="cs"/>
          <w:b w:val="0"/>
          <w:bCs w:val="0"/>
          <w:caps/>
          <w:sz w:val="24"/>
          <w:szCs w:val="24"/>
          <w:rtl/>
        </w:rPr>
        <w:t xml:space="preserve">... </w:t>
      </w:r>
    </w:p>
    <w:p w14:paraId="037365C9" w14:textId="77777777" w:rsidR="001E2274" w:rsidRDefault="001E2274" w:rsidP="00D26E00">
      <w:pPr>
        <w:rPr>
          <w:b w:val="0"/>
          <w:bCs w:val="0"/>
          <w:caps/>
          <w:sz w:val="24"/>
          <w:szCs w:val="24"/>
          <w:rtl/>
        </w:rPr>
      </w:pPr>
    </w:p>
    <w:p w14:paraId="4CECD9DE" w14:textId="77777777" w:rsidR="001E2274" w:rsidRDefault="000A5C33" w:rsidP="00D26E00">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1C2E5A76" w14:textId="7CC92DBE" w:rsidR="001E2274" w:rsidRDefault="00ED6480" w:rsidP="00D26E00">
      <w:pPr>
        <w:rPr>
          <w:b w:val="0"/>
          <w:bCs w:val="0"/>
          <w:caps/>
          <w:sz w:val="24"/>
          <w:szCs w:val="24"/>
          <w:rtl/>
        </w:rPr>
      </w:pPr>
      <w:r>
        <w:rPr>
          <w:rFonts w:hint="cs"/>
          <w:b w:val="0"/>
          <w:bCs w:val="0"/>
          <w:caps/>
          <w:sz w:val="24"/>
          <w:szCs w:val="24"/>
          <w:rtl/>
        </w:rPr>
        <w:t xml:space="preserve">לשמור לשמור אותו כבנק, </w:t>
      </w:r>
    </w:p>
    <w:p w14:paraId="7D147568" w14:textId="77777777" w:rsidR="001E2274" w:rsidRDefault="001E2274" w:rsidP="00D26E00">
      <w:pPr>
        <w:rPr>
          <w:b w:val="0"/>
          <w:bCs w:val="0"/>
          <w:caps/>
          <w:sz w:val="24"/>
          <w:szCs w:val="24"/>
          <w:rtl/>
        </w:rPr>
      </w:pPr>
    </w:p>
    <w:p w14:paraId="7E517F21" w14:textId="77777777" w:rsidR="001E2274" w:rsidRDefault="003C3543" w:rsidP="00D26E00">
      <w:pPr>
        <w:rPr>
          <w:caps/>
          <w:sz w:val="24"/>
          <w:szCs w:val="24"/>
          <w:u w:val="single"/>
          <w:rtl/>
        </w:rPr>
      </w:pPr>
      <w:r w:rsidRPr="003C3543">
        <w:rPr>
          <w:rFonts w:hint="cs"/>
          <w:caps/>
          <w:sz w:val="24"/>
          <w:szCs w:val="24"/>
          <w:u w:val="single"/>
          <w:rtl/>
        </w:rPr>
        <w:t>מר אורי הראל - אדריכל עורך התוכנית</w:t>
      </w:r>
      <w:r w:rsidR="001E2274">
        <w:rPr>
          <w:rFonts w:hint="cs"/>
          <w:caps/>
          <w:sz w:val="24"/>
          <w:szCs w:val="24"/>
          <w:u w:val="single"/>
          <w:rtl/>
        </w:rPr>
        <w:t>:</w:t>
      </w:r>
    </w:p>
    <w:p w14:paraId="3B4FC0BF" w14:textId="356EFFA0" w:rsidR="001E2274" w:rsidRDefault="00ED6480" w:rsidP="00D26E00">
      <w:pPr>
        <w:rPr>
          <w:b w:val="0"/>
          <w:bCs w:val="0"/>
          <w:caps/>
          <w:sz w:val="24"/>
          <w:szCs w:val="24"/>
          <w:rtl/>
        </w:rPr>
      </w:pPr>
      <w:r>
        <w:rPr>
          <w:rFonts w:hint="cs"/>
          <w:b w:val="0"/>
          <w:bCs w:val="0"/>
          <w:caps/>
          <w:sz w:val="24"/>
          <w:szCs w:val="24"/>
          <w:rtl/>
        </w:rPr>
        <w:t>מושכלת על שטח שאפשר</w:t>
      </w:r>
    </w:p>
    <w:p w14:paraId="14E90920" w14:textId="77777777" w:rsidR="001E2274" w:rsidRDefault="001E2274" w:rsidP="00D26E00">
      <w:pPr>
        <w:rPr>
          <w:b w:val="0"/>
          <w:bCs w:val="0"/>
          <w:caps/>
          <w:sz w:val="24"/>
          <w:szCs w:val="24"/>
          <w:rtl/>
        </w:rPr>
      </w:pPr>
    </w:p>
    <w:p w14:paraId="31E365F7" w14:textId="77777777" w:rsidR="001E2274" w:rsidRDefault="000A5C33" w:rsidP="00D26E00">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4C3D74E4" w14:textId="1787054F" w:rsidR="001E2274" w:rsidRDefault="00ED6480" w:rsidP="00D26E00">
      <w:pPr>
        <w:rPr>
          <w:b w:val="0"/>
          <w:bCs w:val="0"/>
          <w:caps/>
          <w:sz w:val="24"/>
          <w:szCs w:val="24"/>
          <w:rtl/>
        </w:rPr>
      </w:pPr>
      <w:r>
        <w:rPr>
          <w:rFonts w:hint="cs"/>
          <w:b w:val="0"/>
          <w:bCs w:val="0"/>
          <w:caps/>
          <w:sz w:val="24"/>
          <w:szCs w:val="24"/>
          <w:rtl/>
        </w:rPr>
        <w:t>לשמור אותו כבנק משמע זה תכנון מתארי, זה המשמעות של לשמור משהו כבנק</w:t>
      </w:r>
    </w:p>
    <w:p w14:paraId="4B0FCB4B" w14:textId="77777777" w:rsidR="001E2274" w:rsidRDefault="001E2274" w:rsidP="00D26E00">
      <w:pPr>
        <w:rPr>
          <w:b w:val="0"/>
          <w:bCs w:val="0"/>
          <w:caps/>
          <w:sz w:val="24"/>
          <w:szCs w:val="24"/>
          <w:rtl/>
        </w:rPr>
      </w:pPr>
    </w:p>
    <w:p w14:paraId="4AD5EC76" w14:textId="77777777" w:rsidR="001E2274" w:rsidRDefault="003C3543" w:rsidP="00D26E00">
      <w:pPr>
        <w:rPr>
          <w:caps/>
          <w:sz w:val="24"/>
          <w:szCs w:val="24"/>
          <w:u w:val="single"/>
          <w:rtl/>
        </w:rPr>
      </w:pPr>
      <w:r w:rsidRPr="003C3543">
        <w:rPr>
          <w:rFonts w:hint="cs"/>
          <w:caps/>
          <w:sz w:val="24"/>
          <w:szCs w:val="24"/>
          <w:u w:val="single"/>
          <w:rtl/>
        </w:rPr>
        <w:t>מר אורי הראל - אדריכל עורך התוכנית</w:t>
      </w:r>
      <w:r w:rsidR="001E2274">
        <w:rPr>
          <w:rFonts w:hint="cs"/>
          <w:caps/>
          <w:sz w:val="24"/>
          <w:szCs w:val="24"/>
          <w:u w:val="single"/>
          <w:rtl/>
        </w:rPr>
        <w:t>:</w:t>
      </w:r>
    </w:p>
    <w:p w14:paraId="3C76CE47" w14:textId="7BCB8C65" w:rsidR="001E2274" w:rsidRDefault="00ED6480" w:rsidP="00D26E00">
      <w:pPr>
        <w:rPr>
          <w:b w:val="0"/>
          <w:bCs w:val="0"/>
          <w:caps/>
          <w:sz w:val="24"/>
          <w:szCs w:val="24"/>
          <w:rtl/>
        </w:rPr>
      </w:pPr>
      <w:r>
        <w:rPr>
          <w:rFonts w:hint="cs"/>
          <w:b w:val="0"/>
          <w:bCs w:val="0"/>
          <w:caps/>
          <w:sz w:val="24"/>
          <w:szCs w:val="24"/>
          <w:rtl/>
        </w:rPr>
        <w:t xml:space="preserve">אוקיי עדיין עדיין </w:t>
      </w:r>
    </w:p>
    <w:p w14:paraId="37F6DEB4" w14:textId="77777777" w:rsidR="001E2274" w:rsidRDefault="001E2274" w:rsidP="00D26E00">
      <w:pPr>
        <w:rPr>
          <w:b w:val="0"/>
          <w:bCs w:val="0"/>
          <w:caps/>
          <w:sz w:val="24"/>
          <w:szCs w:val="24"/>
          <w:rtl/>
        </w:rPr>
      </w:pPr>
    </w:p>
    <w:p w14:paraId="433CDE71" w14:textId="77777777" w:rsidR="001E2274" w:rsidRDefault="000A5C33" w:rsidP="00D26E00">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000C28EC" w14:textId="0BDD48C1" w:rsidR="001E2274" w:rsidRDefault="00ED6480" w:rsidP="00D26E00">
      <w:pPr>
        <w:rPr>
          <w:b w:val="0"/>
          <w:bCs w:val="0"/>
          <w:caps/>
          <w:sz w:val="24"/>
          <w:szCs w:val="24"/>
          <w:rtl/>
        </w:rPr>
      </w:pPr>
      <w:r>
        <w:rPr>
          <w:rFonts w:hint="cs"/>
          <w:b w:val="0"/>
          <w:bCs w:val="0"/>
          <w:caps/>
          <w:sz w:val="24"/>
          <w:szCs w:val="24"/>
          <w:rtl/>
        </w:rPr>
        <w:t xml:space="preserve">עכשיו אתם שניה שאלה שניה </w:t>
      </w:r>
    </w:p>
    <w:p w14:paraId="14CA6CCB" w14:textId="77777777" w:rsidR="001E2274" w:rsidRDefault="001E2274" w:rsidP="00D26E00">
      <w:pPr>
        <w:rPr>
          <w:b w:val="0"/>
          <w:bCs w:val="0"/>
          <w:caps/>
          <w:sz w:val="24"/>
          <w:szCs w:val="24"/>
          <w:rtl/>
        </w:rPr>
      </w:pPr>
    </w:p>
    <w:p w14:paraId="3E74E616" w14:textId="77777777" w:rsidR="001E2274" w:rsidRDefault="003C3543" w:rsidP="00D26E00">
      <w:pPr>
        <w:rPr>
          <w:caps/>
          <w:sz w:val="24"/>
          <w:szCs w:val="24"/>
          <w:u w:val="single"/>
          <w:rtl/>
        </w:rPr>
      </w:pPr>
      <w:r w:rsidRPr="003C3543">
        <w:rPr>
          <w:rFonts w:hint="cs"/>
          <w:caps/>
          <w:sz w:val="24"/>
          <w:szCs w:val="24"/>
          <w:u w:val="single"/>
          <w:rtl/>
        </w:rPr>
        <w:t>מר אורי הראל - אדריכל עורך התוכנית</w:t>
      </w:r>
      <w:r w:rsidR="001E2274">
        <w:rPr>
          <w:rFonts w:hint="cs"/>
          <w:caps/>
          <w:sz w:val="24"/>
          <w:szCs w:val="24"/>
          <w:u w:val="single"/>
          <w:rtl/>
        </w:rPr>
        <w:t>:</w:t>
      </w:r>
    </w:p>
    <w:p w14:paraId="59E22093" w14:textId="112E7616" w:rsidR="001E2274" w:rsidRDefault="00ED6480" w:rsidP="00D26E00">
      <w:pPr>
        <w:rPr>
          <w:b w:val="0"/>
          <w:bCs w:val="0"/>
          <w:caps/>
          <w:sz w:val="24"/>
          <w:szCs w:val="24"/>
          <w:rtl/>
        </w:rPr>
      </w:pPr>
      <w:r>
        <w:rPr>
          <w:rFonts w:hint="cs"/>
          <w:b w:val="0"/>
          <w:bCs w:val="0"/>
          <w:caps/>
          <w:sz w:val="24"/>
          <w:szCs w:val="24"/>
          <w:rtl/>
        </w:rPr>
        <w:t>הוגדרו פה זכויות בנייה אני מגדיר זכויות בנייה ויש פה מאתיים חמישים ושבעה אחוז ומחלקים אותן לשבעים ושמונה יחידות זה עדיין תכנון</w:t>
      </w:r>
      <w:r w:rsidR="000F703D">
        <w:rPr>
          <w:rFonts w:hint="cs"/>
          <w:b w:val="0"/>
          <w:bCs w:val="0"/>
          <w:caps/>
          <w:sz w:val="24"/>
          <w:szCs w:val="24"/>
          <w:rtl/>
        </w:rPr>
        <w:t xml:space="preserve"> </w:t>
      </w:r>
      <w:r>
        <w:rPr>
          <w:rFonts w:hint="cs"/>
          <w:b w:val="0"/>
          <w:bCs w:val="0"/>
          <w:caps/>
          <w:sz w:val="24"/>
          <w:szCs w:val="24"/>
          <w:rtl/>
        </w:rPr>
        <w:t>...</w:t>
      </w:r>
    </w:p>
    <w:p w14:paraId="34BC7393" w14:textId="77777777" w:rsidR="001E2274" w:rsidRDefault="001E2274" w:rsidP="00D26E00">
      <w:pPr>
        <w:rPr>
          <w:b w:val="0"/>
          <w:bCs w:val="0"/>
          <w:caps/>
          <w:sz w:val="24"/>
          <w:szCs w:val="24"/>
          <w:rtl/>
        </w:rPr>
      </w:pPr>
    </w:p>
    <w:p w14:paraId="45419985" w14:textId="77777777" w:rsidR="001E2274" w:rsidRDefault="000A5C33" w:rsidP="00D26E00">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378E3DF6" w14:textId="25ABA765" w:rsidR="001E2274" w:rsidRDefault="00ED6480" w:rsidP="00D26E00">
      <w:pPr>
        <w:rPr>
          <w:b w:val="0"/>
          <w:bCs w:val="0"/>
          <w:caps/>
          <w:sz w:val="24"/>
          <w:szCs w:val="24"/>
          <w:rtl/>
        </w:rPr>
      </w:pPr>
      <w:r>
        <w:rPr>
          <w:rFonts w:hint="cs"/>
          <w:b w:val="0"/>
          <w:bCs w:val="0"/>
          <w:caps/>
          <w:sz w:val="24"/>
          <w:szCs w:val="24"/>
          <w:rtl/>
        </w:rPr>
        <w:t xml:space="preserve">אנחנו אנחנו לא מבינים מה מה מה מה התוצר הסופי שיוצא מזה, אנחנו לא יודעים להגיד מה גודל יחידת דיור מה מה מה התפיסה של ... </w:t>
      </w:r>
    </w:p>
    <w:p w14:paraId="3CAAA159" w14:textId="77777777" w:rsidR="001E2274" w:rsidRDefault="001E2274" w:rsidP="00D26E00">
      <w:pPr>
        <w:rPr>
          <w:b w:val="0"/>
          <w:bCs w:val="0"/>
          <w:caps/>
          <w:sz w:val="24"/>
          <w:szCs w:val="24"/>
          <w:rtl/>
        </w:rPr>
      </w:pPr>
    </w:p>
    <w:p w14:paraId="4819251A" w14:textId="77777777" w:rsidR="001E2274" w:rsidRDefault="003C3543" w:rsidP="00ED6480">
      <w:pPr>
        <w:rPr>
          <w:caps/>
          <w:sz w:val="24"/>
          <w:szCs w:val="24"/>
          <w:u w:val="single"/>
          <w:rtl/>
        </w:rPr>
      </w:pPr>
      <w:r w:rsidRPr="003C3543">
        <w:rPr>
          <w:rFonts w:hint="cs"/>
          <w:caps/>
          <w:sz w:val="24"/>
          <w:szCs w:val="24"/>
          <w:u w:val="single"/>
          <w:rtl/>
        </w:rPr>
        <w:t>מר אורי הראל - אדריכל עורך התוכנית</w:t>
      </w:r>
      <w:r w:rsidR="001E2274">
        <w:rPr>
          <w:rFonts w:hint="cs"/>
          <w:caps/>
          <w:sz w:val="24"/>
          <w:szCs w:val="24"/>
          <w:u w:val="single"/>
          <w:rtl/>
        </w:rPr>
        <w:t>:</w:t>
      </w:r>
    </w:p>
    <w:p w14:paraId="51819F93" w14:textId="00AB5644" w:rsidR="001E2274" w:rsidRDefault="00ED6480" w:rsidP="00ED6480">
      <w:pPr>
        <w:rPr>
          <w:b w:val="0"/>
          <w:bCs w:val="0"/>
          <w:caps/>
          <w:sz w:val="24"/>
          <w:szCs w:val="24"/>
          <w:rtl/>
        </w:rPr>
      </w:pPr>
      <w:r>
        <w:rPr>
          <w:rFonts w:hint="cs"/>
          <w:b w:val="0"/>
          <w:bCs w:val="0"/>
          <w:caps/>
          <w:sz w:val="24"/>
          <w:szCs w:val="24"/>
          <w:rtl/>
        </w:rPr>
        <w:t>נכון לא נכון לא חילקנו את זה בדיוק מהסיבה שאנחנו טענו וגם הצגנו את זה כשהצגנו ללשכת התכנון בשלבי התיאום הראשוניים של התוכנית הזו, הסברנו שזה לא ריאלי להשאיר מאתיים שישים ושתיים יחידות בתוך הכתם המאושר של הקיבוץ בגלל שמדובר בכתם קטן שאכן תואם במסגרת התוכנית הכוללנית</w:t>
      </w:r>
      <w:r w:rsidR="000F703D">
        <w:rPr>
          <w:rFonts w:hint="cs"/>
          <w:b w:val="0"/>
          <w:bCs w:val="0"/>
          <w:caps/>
          <w:sz w:val="24"/>
          <w:szCs w:val="24"/>
          <w:rtl/>
        </w:rPr>
        <w:t xml:space="preserve"> </w:t>
      </w:r>
      <w:r>
        <w:rPr>
          <w:rFonts w:hint="cs"/>
          <w:b w:val="0"/>
          <w:bCs w:val="0"/>
          <w:caps/>
          <w:sz w:val="24"/>
          <w:szCs w:val="24"/>
          <w:rtl/>
        </w:rPr>
        <w:t>להרחיב אותו</w:t>
      </w:r>
    </w:p>
    <w:p w14:paraId="78FCB017" w14:textId="77777777" w:rsidR="001E2274" w:rsidRDefault="001E2274" w:rsidP="00ED6480">
      <w:pPr>
        <w:rPr>
          <w:b w:val="0"/>
          <w:bCs w:val="0"/>
          <w:caps/>
          <w:sz w:val="24"/>
          <w:szCs w:val="24"/>
          <w:rtl/>
        </w:rPr>
      </w:pPr>
    </w:p>
    <w:p w14:paraId="32D88631" w14:textId="77777777" w:rsidR="001E2274" w:rsidRDefault="0044432A" w:rsidP="00ED6480">
      <w:pPr>
        <w:rPr>
          <w:caps/>
          <w:sz w:val="24"/>
          <w:szCs w:val="24"/>
          <w:u w:val="single"/>
          <w:rtl/>
        </w:rPr>
      </w:pPr>
      <w:r w:rsidRPr="0044432A">
        <w:rPr>
          <w:rFonts w:hint="cs"/>
          <w:caps/>
          <w:sz w:val="24"/>
          <w:szCs w:val="24"/>
          <w:u w:val="single"/>
          <w:rtl/>
        </w:rPr>
        <w:t>גב</w:t>
      </w:r>
      <w:r w:rsidRPr="0044432A">
        <w:rPr>
          <w:caps/>
          <w:sz w:val="24"/>
          <w:szCs w:val="24"/>
          <w:u w:val="single"/>
          <w:rtl/>
        </w:rPr>
        <w:t>'</w:t>
      </w:r>
      <w:r w:rsidRPr="0044432A">
        <w:rPr>
          <w:rFonts w:hint="cs"/>
          <w:caps/>
          <w:sz w:val="24"/>
          <w:szCs w:val="24"/>
          <w:u w:val="single"/>
          <w:rtl/>
        </w:rPr>
        <w:t xml:space="preserve"> תמי ראם וגנר - נציגת לשכת התכנון</w:t>
      </w:r>
      <w:r w:rsidR="001E2274">
        <w:rPr>
          <w:rFonts w:hint="cs"/>
          <w:caps/>
          <w:sz w:val="24"/>
          <w:szCs w:val="24"/>
          <w:u w:val="single"/>
          <w:rtl/>
        </w:rPr>
        <w:t>:</w:t>
      </w:r>
    </w:p>
    <w:p w14:paraId="16E6FF40" w14:textId="07B12B58" w:rsidR="001E2274" w:rsidRDefault="00ED6480" w:rsidP="00ED6480">
      <w:pPr>
        <w:rPr>
          <w:b w:val="0"/>
          <w:bCs w:val="0"/>
          <w:caps/>
          <w:sz w:val="24"/>
          <w:szCs w:val="24"/>
          <w:rtl/>
        </w:rPr>
      </w:pPr>
      <w:r>
        <w:rPr>
          <w:rFonts w:hint="cs"/>
          <w:b w:val="0"/>
          <w:bCs w:val="0"/>
          <w:caps/>
          <w:sz w:val="24"/>
          <w:szCs w:val="24"/>
          <w:rtl/>
        </w:rPr>
        <w:t>אז מה אתה אומר בעצם? אז אורי סליחה אז מה אתה אומר בעצם? אני רציתי אתה אומר ככה, רצינו לעשות מספר דברים</w:t>
      </w:r>
    </w:p>
    <w:p w14:paraId="10FC5D9E" w14:textId="77777777" w:rsidR="001E2274" w:rsidRDefault="001E2274" w:rsidP="00ED6480">
      <w:pPr>
        <w:rPr>
          <w:b w:val="0"/>
          <w:bCs w:val="0"/>
          <w:caps/>
          <w:sz w:val="24"/>
          <w:szCs w:val="24"/>
          <w:rtl/>
        </w:rPr>
      </w:pPr>
    </w:p>
    <w:p w14:paraId="30EFD0EB" w14:textId="77777777" w:rsidR="001E2274" w:rsidRDefault="003C3543" w:rsidP="00ED6480">
      <w:pPr>
        <w:rPr>
          <w:caps/>
          <w:sz w:val="24"/>
          <w:szCs w:val="24"/>
          <w:u w:val="single"/>
          <w:rtl/>
        </w:rPr>
      </w:pPr>
      <w:r w:rsidRPr="003C3543">
        <w:rPr>
          <w:rFonts w:hint="cs"/>
          <w:caps/>
          <w:sz w:val="24"/>
          <w:szCs w:val="24"/>
          <w:u w:val="single"/>
          <w:rtl/>
        </w:rPr>
        <w:t>מר אורי הראל - אדריכל עורך התוכנית</w:t>
      </w:r>
      <w:r w:rsidR="001E2274">
        <w:rPr>
          <w:rFonts w:hint="cs"/>
          <w:caps/>
          <w:sz w:val="24"/>
          <w:szCs w:val="24"/>
          <w:u w:val="single"/>
          <w:rtl/>
        </w:rPr>
        <w:t>:</w:t>
      </w:r>
    </w:p>
    <w:p w14:paraId="4E604A00" w14:textId="37A0DA9F" w:rsidR="001E2274" w:rsidRDefault="00ED6480" w:rsidP="00ED6480">
      <w:pPr>
        <w:rPr>
          <w:b w:val="0"/>
          <w:bCs w:val="0"/>
          <w:caps/>
          <w:sz w:val="24"/>
          <w:szCs w:val="24"/>
          <w:rtl/>
        </w:rPr>
      </w:pPr>
      <w:r>
        <w:rPr>
          <w:rFonts w:hint="cs"/>
          <w:b w:val="0"/>
          <w:bCs w:val="0"/>
          <w:caps/>
          <w:sz w:val="24"/>
          <w:szCs w:val="24"/>
          <w:rtl/>
        </w:rPr>
        <w:t xml:space="preserve">נכון </w:t>
      </w:r>
    </w:p>
    <w:p w14:paraId="3CA0223B" w14:textId="77777777" w:rsidR="001E2274" w:rsidRDefault="001E2274" w:rsidP="00ED6480">
      <w:pPr>
        <w:rPr>
          <w:b w:val="0"/>
          <w:bCs w:val="0"/>
          <w:caps/>
          <w:sz w:val="24"/>
          <w:szCs w:val="24"/>
          <w:rtl/>
        </w:rPr>
      </w:pPr>
    </w:p>
    <w:p w14:paraId="423CBC38" w14:textId="77777777" w:rsidR="001E2274" w:rsidRDefault="0044432A" w:rsidP="00ED6480">
      <w:pPr>
        <w:rPr>
          <w:caps/>
          <w:sz w:val="24"/>
          <w:szCs w:val="24"/>
          <w:u w:val="single"/>
          <w:rtl/>
        </w:rPr>
      </w:pPr>
      <w:r w:rsidRPr="0044432A">
        <w:rPr>
          <w:rFonts w:hint="cs"/>
          <w:caps/>
          <w:sz w:val="24"/>
          <w:szCs w:val="24"/>
          <w:u w:val="single"/>
          <w:rtl/>
        </w:rPr>
        <w:t>גב</w:t>
      </w:r>
      <w:r w:rsidRPr="0044432A">
        <w:rPr>
          <w:caps/>
          <w:sz w:val="24"/>
          <w:szCs w:val="24"/>
          <w:u w:val="single"/>
          <w:rtl/>
        </w:rPr>
        <w:t>'</w:t>
      </w:r>
      <w:r w:rsidRPr="0044432A">
        <w:rPr>
          <w:rFonts w:hint="cs"/>
          <w:caps/>
          <w:sz w:val="24"/>
          <w:szCs w:val="24"/>
          <w:u w:val="single"/>
          <w:rtl/>
        </w:rPr>
        <w:t xml:space="preserve"> תמי ראם וגנר - נציגת לשכת התכנון</w:t>
      </w:r>
      <w:r w:rsidR="001E2274">
        <w:rPr>
          <w:rFonts w:hint="cs"/>
          <w:caps/>
          <w:sz w:val="24"/>
          <w:szCs w:val="24"/>
          <w:u w:val="single"/>
          <w:rtl/>
        </w:rPr>
        <w:t>:</w:t>
      </w:r>
    </w:p>
    <w:p w14:paraId="6196C844" w14:textId="7B2E81F6" w:rsidR="001E2274" w:rsidRDefault="00ED6480" w:rsidP="00ED6480">
      <w:pPr>
        <w:rPr>
          <w:b w:val="0"/>
          <w:bCs w:val="0"/>
          <w:caps/>
          <w:sz w:val="24"/>
          <w:szCs w:val="24"/>
          <w:rtl/>
        </w:rPr>
      </w:pPr>
      <w:r>
        <w:rPr>
          <w:rFonts w:hint="cs"/>
          <w:b w:val="0"/>
          <w:bCs w:val="0"/>
          <w:caps/>
          <w:sz w:val="24"/>
          <w:szCs w:val="24"/>
          <w:rtl/>
        </w:rPr>
        <w:lastRenderedPageBreak/>
        <w:t xml:space="preserve">רצינו שהתוכנית תהיה בסמכות מקומית </w:t>
      </w:r>
    </w:p>
    <w:p w14:paraId="664E153C" w14:textId="77777777" w:rsidR="001E2274" w:rsidRDefault="001E2274" w:rsidP="00ED6480">
      <w:pPr>
        <w:rPr>
          <w:b w:val="0"/>
          <w:bCs w:val="0"/>
          <w:caps/>
          <w:sz w:val="24"/>
          <w:szCs w:val="24"/>
          <w:rtl/>
        </w:rPr>
      </w:pPr>
    </w:p>
    <w:p w14:paraId="343ECCF9" w14:textId="77777777" w:rsidR="001E2274" w:rsidRDefault="003C3543" w:rsidP="00ED6480">
      <w:pPr>
        <w:rPr>
          <w:caps/>
          <w:sz w:val="24"/>
          <w:szCs w:val="24"/>
          <w:u w:val="single"/>
          <w:rtl/>
        </w:rPr>
      </w:pPr>
      <w:r w:rsidRPr="003C3543">
        <w:rPr>
          <w:rFonts w:hint="cs"/>
          <w:caps/>
          <w:sz w:val="24"/>
          <w:szCs w:val="24"/>
          <w:u w:val="single"/>
          <w:rtl/>
        </w:rPr>
        <w:t>מר אורי הראל - אדריכל עורך התוכנית</w:t>
      </w:r>
      <w:r w:rsidR="001E2274">
        <w:rPr>
          <w:rFonts w:hint="cs"/>
          <w:caps/>
          <w:sz w:val="24"/>
          <w:szCs w:val="24"/>
          <w:u w:val="single"/>
          <w:rtl/>
        </w:rPr>
        <w:t>:</w:t>
      </w:r>
    </w:p>
    <w:p w14:paraId="6D34DFAA" w14:textId="2F0D81F1" w:rsidR="001E2274" w:rsidRDefault="00ED6480" w:rsidP="00ED6480">
      <w:pPr>
        <w:rPr>
          <w:b w:val="0"/>
          <w:bCs w:val="0"/>
          <w:caps/>
          <w:sz w:val="24"/>
          <w:szCs w:val="24"/>
          <w:rtl/>
        </w:rPr>
      </w:pPr>
      <w:r>
        <w:rPr>
          <w:rFonts w:hint="cs"/>
          <w:b w:val="0"/>
          <w:bCs w:val="0"/>
          <w:caps/>
          <w:sz w:val="24"/>
          <w:szCs w:val="24"/>
          <w:rtl/>
        </w:rPr>
        <w:t>נכון</w:t>
      </w:r>
    </w:p>
    <w:p w14:paraId="5C919CE6" w14:textId="77777777" w:rsidR="001E2274" w:rsidRDefault="001E2274" w:rsidP="00ED6480">
      <w:pPr>
        <w:rPr>
          <w:b w:val="0"/>
          <w:bCs w:val="0"/>
          <w:caps/>
          <w:sz w:val="24"/>
          <w:szCs w:val="24"/>
          <w:rtl/>
        </w:rPr>
      </w:pPr>
    </w:p>
    <w:p w14:paraId="03583038" w14:textId="77777777" w:rsidR="001E2274" w:rsidRDefault="0044432A" w:rsidP="00ED6480">
      <w:pPr>
        <w:rPr>
          <w:caps/>
          <w:sz w:val="24"/>
          <w:szCs w:val="24"/>
          <w:u w:val="single"/>
          <w:rtl/>
        </w:rPr>
      </w:pPr>
      <w:r w:rsidRPr="0044432A">
        <w:rPr>
          <w:rFonts w:hint="cs"/>
          <w:caps/>
          <w:sz w:val="24"/>
          <w:szCs w:val="24"/>
          <w:u w:val="single"/>
          <w:rtl/>
        </w:rPr>
        <w:t>גב</w:t>
      </w:r>
      <w:r w:rsidRPr="0044432A">
        <w:rPr>
          <w:caps/>
          <w:sz w:val="24"/>
          <w:szCs w:val="24"/>
          <w:u w:val="single"/>
          <w:rtl/>
        </w:rPr>
        <w:t>'</w:t>
      </w:r>
      <w:r w:rsidRPr="0044432A">
        <w:rPr>
          <w:rFonts w:hint="cs"/>
          <w:caps/>
          <w:sz w:val="24"/>
          <w:szCs w:val="24"/>
          <w:u w:val="single"/>
          <w:rtl/>
        </w:rPr>
        <w:t xml:space="preserve"> תמי ראם וגנר - נציגת לשכת התכנון</w:t>
      </w:r>
      <w:r w:rsidR="001E2274">
        <w:rPr>
          <w:rFonts w:hint="cs"/>
          <w:caps/>
          <w:sz w:val="24"/>
          <w:szCs w:val="24"/>
          <w:u w:val="single"/>
          <w:rtl/>
        </w:rPr>
        <w:t>:</w:t>
      </w:r>
    </w:p>
    <w:p w14:paraId="5FFED325" w14:textId="684A3ECD" w:rsidR="001E2274" w:rsidRDefault="00ED6480" w:rsidP="00ED6480">
      <w:pPr>
        <w:rPr>
          <w:b w:val="0"/>
          <w:bCs w:val="0"/>
          <w:caps/>
          <w:sz w:val="24"/>
          <w:szCs w:val="24"/>
          <w:rtl/>
        </w:rPr>
      </w:pPr>
      <w:r>
        <w:rPr>
          <w:rFonts w:hint="cs"/>
          <w:b w:val="0"/>
          <w:bCs w:val="0"/>
          <w:caps/>
          <w:sz w:val="24"/>
          <w:szCs w:val="24"/>
          <w:rtl/>
        </w:rPr>
        <w:t xml:space="preserve">אז כדי שהיא תהיה אולי בסמכות מקומית מה שבסוף לא הצליח, אז עשינו כל - מיני תכנונים שהם לא משיקולי תכנון </w:t>
      </w:r>
    </w:p>
    <w:p w14:paraId="593D184B" w14:textId="77777777" w:rsidR="001E2274" w:rsidRDefault="001E2274" w:rsidP="00ED6480">
      <w:pPr>
        <w:rPr>
          <w:b w:val="0"/>
          <w:bCs w:val="0"/>
          <w:caps/>
          <w:sz w:val="24"/>
          <w:szCs w:val="24"/>
          <w:rtl/>
        </w:rPr>
      </w:pPr>
    </w:p>
    <w:p w14:paraId="1D60A6CF" w14:textId="77777777" w:rsidR="001E2274" w:rsidRDefault="000A5C33" w:rsidP="00ED6480">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6C252A51" w14:textId="693E7D7A" w:rsidR="001E2274" w:rsidRDefault="00ED6480" w:rsidP="00ED6480">
      <w:pPr>
        <w:rPr>
          <w:b w:val="0"/>
          <w:bCs w:val="0"/>
          <w:caps/>
          <w:sz w:val="24"/>
          <w:szCs w:val="24"/>
          <w:rtl/>
        </w:rPr>
      </w:pPr>
      <w:r>
        <w:rPr>
          <w:rFonts w:hint="cs"/>
          <w:b w:val="0"/>
          <w:bCs w:val="0"/>
          <w:caps/>
          <w:sz w:val="24"/>
          <w:szCs w:val="24"/>
          <w:rtl/>
        </w:rPr>
        <w:t xml:space="preserve">... שזה בסמכות מקומית </w:t>
      </w:r>
    </w:p>
    <w:p w14:paraId="17D9CEF0" w14:textId="77777777" w:rsidR="001E2274" w:rsidRDefault="001E2274" w:rsidP="00ED6480">
      <w:pPr>
        <w:rPr>
          <w:b w:val="0"/>
          <w:bCs w:val="0"/>
          <w:caps/>
          <w:sz w:val="24"/>
          <w:szCs w:val="24"/>
          <w:rtl/>
        </w:rPr>
      </w:pPr>
    </w:p>
    <w:p w14:paraId="4174B6B8" w14:textId="77777777" w:rsidR="001E2274" w:rsidRDefault="000A3DA6" w:rsidP="00ED6480">
      <w:pPr>
        <w:rPr>
          <w:caps/>
          <w:sz w:val="24"/>
          <w:szCs w:val="24"/>
          <w:u w:val="single"/>
          <w:rtl/>
        </w:rPr>
      </w:pPr>
      <w:r w:rsidRPr="000A3DA6">
        <w:rPr>
          <w:rFonts w:hint="cs"/>
          <w:caps/>
          <w:sz w:val="24"/>
          <w:szCs w:val="24"/>
          <w:u w:val="single"/>
          <w:rtl/>
        </w:rPr>
        <w:t>מר תומר דוידסון - נציג מנהל מקרקעי ישראל בוועדה המחוזית</w:t>
      </w:r>
      <w:r w:rsidR="001E2274">
        <w:rPr>
          <w:rFonts w:hint="cs"/>
          <w:caps/>
          <w:sz w:val="24"/>
          <w:szCs w:val="24"/>
          <w:u w:val="single"/>
          <w:rtl/>
        </w:rPr>
        <w:t>:</w:t>
      </w:r>
    </w:p>
    <w:p w14:paraId="1A75C5EA" w14:textId="1FEC25D9" w:rsidR="001E2274" w:rsidRDefault="00ED6480" w:rsidP="00ED6480">
      <w:pPr>
        <w:rPr>
          <w:b w:val="0"/>
          <w:bCs w:val="0"/>
          <w:caps/>
          <w:sz w:val="24"/>
          <w:szCs w:val="24"/>
          <w:rtl/>
        </w:rPr>
      </w:pPr>
      <w:r>
        <w:rPr>
          <w:rFonts w:hint="cs"/>
          <w:b w:val="0"/>
          <w:bCs w:val="0"/>
          <w:caps/>
          <w:sz w:val="24"/>
          <w:szCs w:val="24"/>
          <w:rtl/>
        </w:rPr>
        <w:t xml:space="preserve">ברור </w:t>
      </w:r>
    </w:p>
    <w:p w14:paraId="19E490ED" w14:textId="77777777" w:rsidR="001E2274" w:rsidRDefault="001E2274" w:rsidP="00ED6480">
      <w:pPr>
        <w:rPr>
          <w:b w:val="0"/>
          <w:bCs w:val="0"/>
          <w:caps/>
          <w:sz w:val="24"/>
          <w:szCs w:val="24"/>
          <w:rtl/>
        </w:rPr>
      </w:pPr>
    </w:p>
    <w:p w14:paraId="5399D954" w14:textId="77777777" w:rsidR="001E2274" w:rsidRDefault="003C3543" w:rsidP="00ED6480">
      <w:pPr>
        <w:rPr>
          <w:caps/>
          <w:sz w:val="24"/>
          <w:szCs w:val="24"/>
          <w:u w:val="single"/>
          <w:rtl/>
        </w:rPr>
      </w:pPr>
      <w:r w:rsidRPr="003C3543">
        <w:rPr>
          <w:rFonts w:hint="cs"/>
          <w:caps/>
          <w:sz w:val="24"/>
          <w:szCs w:val="24"/>
          <w:u w:val="single"/>
          <w:rtl/>
        </w:rPr>
        <w:t>מר אורי הראל - אדריכל עורך התוכנית</w:t>
      </w:r>
      <w:r w:rsidR="001E2274">
        <w:rPr>
          <w:rFonts w:hint="cs"/>
          <w:caps/>
          <w:sz w:val="24"/>
          <w:szCs w:val="24"/>
          <w:u w:val="single"/>
          <w:rtl/>
        </w:rPr>
        <w:t>:</w:t>
      </w:r>
    </w:p>
    <w:p w14:paraId="182E2A0C" w14:textId="35929639" w:rsidR="001E2274" w:rsidRDefault="00ED6480" w:rsidP="00ED6480">
      <w:pPr>
        <w:rPr>
          <w:b w:val="0"/>
          <w:bCs w:val="0"/>
          <w:caps/>
          <w:sz w:val="24"/>
          <w:szCs w:val="24"/>
          <w:rtl/>
        </w:rPr>
      </w:pPr>
      <w:r>
        <w:rPr>
          <w:rFonts w:hint="cs"/>
          <w:b w:val="0"/>
          <w:bCs w:val="0"/>
          <w:caps/>
          <w:sz w:val="24"/>
          <w:szCs w:val="24"/>
          <w:rtl/>
        </w:rPr>
        <w:t>אני אני אומר שיש פה דברים שהם</w:t>
      </w:r>
      <w:r w:rsidR="000F703D">
        <w:rPr>
          <w:rFonts w:hint="cs"/>
          <w:b w:val="0"/>
          <w:bCs w:val="0"/>
          <w:caps/>
          <w:sz w:val="24"/>
          <w:szCs w:val="24"/>
          <w:rtl/>
        </w:rPr>
        <w:t xml:space="preserve"> </w:t>
      </w:r>
      <w:r>
        <w:rPr>
          <w:rFonts w:hint="cs"/>
          <w:b w:val="0"/>
          <w:bCs w:val="0"/>
          <w:caps/>
          <w:sz w:val="24"/>
          <w:szCs w:val="24"/>
          <w:rtl/>
        </w:rPr>
        <w:t>...</w:t>
      </w:r>
    </w:p>
    <w:p w14:paraId="70988F5D" w14:textId="77777777" w:rsidR="001E2274" w:rsidRDefault="001E2274" w:rsidP="00ED6480">
      <w:pPr>
        <w:rPr>
          <w:b w:val="0"/>
          <w:bCs w:val="0"/>
          <w:caps/>
          <w:sz w:val="24"/>
          <w:szCs w:val="24"/>
          <w:rtl/>
        </w:rPr>
      </w:pPr>
    </w:p>
    <w:p w14:paraId="375F3F86" w14:textId="77777777" w:rsidR="001E2274" w:rsidRDefault="00ED6480" w:rsidP="00ED6480">
      <w:pPr>
        <w:rPr>
          <w:b w:val="0"/>
          <w:bCs w:val="0"/>
          <w:caps/>
          <w:sz w:val="24"/>
          <w:szCs w:val="24"/>
          <w:rtl/>
        </w:rPr>
      </w:pPr>
      <w:r>
        <w:rPr>
          <w:rFonts w:hint="cs"/>
          <w:b w:val="0"/>
          <w:bCs w:val="0"/>
          <w:caps/>
          <w:sz w:val="24"/>
          <w:szCs w:val="24"/>
          <w:rtl/>
        </w:rPr>
        <w:t>(מדברים ביחד)</w:t>
      </w:r>
    </w:p>
    <w:p w14:paraId="27C0D6A0" w14:textId="77777777" w:rsidR="001E2274" w:rsidRDefault="001E2274" w:rsidP="00ED6480">
      <w:pPr>
        <w:rPr>
          <w:b w:val="0"/>
          <w:bCs w:val="0"/>
          <w:caps/>
          <w:sz w:val="24"/>
          <w:szCs w:val="24"/>
          <w:rtl/>
        </w:rPr>
      </w:pPr>
    </w:p>
    <w:p w14:paraId="5C87E83E" w14:textId="77777777" w:rsidR="001E2274" w:rsidRDefault="003C3543" w:rsidP="00ED6480">
      <w:pPr>
        <w:rPr>
          <w:caps/>
          <w:sz w:val="24"/>
          <w:szCs w:val="24"/>
          <w:u w:val="single"/>
          <w:rtl/>
        </w:rPr>
      </w:pPr>
      <w:r w:rsidRPr="003C3543">
        <w:rPr>
          <w:rFonts w:hint="cs"/>
          <w:caps/>
          <w:sz w:val="24"/>
          <w:szCs w:val="24"/>
          <w:u w:val="single"/>
          <w:rtl/>
        </w:rPr>
        <w:t>מר אורי הראל - אדריכל עורך התוכנית</w:t>
      </w:r>
      <w:r w:rsidR="001E2274">
        <w:rPr>
          <w:rFonts w:hint="cs"/>
          <w:caps/>
          <w:sz w:val="24"/>
          <w:szCs w:val="24"/>
          <w:u w:val="single"/>
          <w:rtl/>
        </w:rPr>
        <w:t>:</w:t>
      </w:r>
    </w:p>
    <w:p w14:paraId="73EC6DDB" w14:textId="50335670" w:rsidR="001E2274" w:rsidRDefault="00ED6480" w:rsidP="00ED6480">
      <w:pPr>
        <w:rPr>
          <w:b w:val="0"/>
          <w:bCs w:val="0"/>
          <w:caps/>
          <w:sz w:val="24"/>
          <w:szCs w:val="24"/>
          <w:rtl/>
        </w:rPr>
      </w:pPr>
      <w:r>
        <w:rPr>
          <w:rFonts w:hint="cs"/>
          <w:b w:val="0"/>
          <w:bCs w:val="0"/>
          <w:caps/>
          <w:sz w:val="24"/>
          <w:szCs w:val="24"/>
          <w:rtl/>
        </w:rPr>
        <w:t>כאשר המטרה של התוכנית</w:t>
      </w:r>
      <w:r w:rsidR="000F703D">
        <w:rPr>
          <w:rFonts w:hint="cs"/>
          <w:b w:val="0"/>
          <w:bCs w:val="0"/>
          <w:caps/>
          <w:sz w:val="24"/>
          <w:szCs w:val="24"/>
          <w:rtl/>
        </w:rPr>
        <w:t xml:space="preserve"> </w:t>
      </w:r>
      <w:r>
        <w:rPr>
          <w:rFonts w:hint="cs"/>
          <w:b w:val="0"/>
          <w:bCs w:val="0"/>
          <w:caps/>
          <w:sz w:val="24"/>
          <w:szCs w:val="24"/>
          <w:rtl/>
        </w:rPr>
        <w:t>... שיוך. זה שלכתם הצהוב יש הרבה מאוד זכויות</w:t>
      </w:r>
    </w:p>
    <w:p w14:paraId="2BF68B12" w14:textId="77777777" w:rsidR="001E2274" w:rsidRDefault="001E2274" w:rsidP="00ED6480">
      <w:pPr>
        <w:rPr>
          <w:b w:val="0"/>
          <w:bCs w:val="0"/>
          <w:caps/>
          <w:sz w:val="24"/>
          <w:szCs w:val="24"/>
          <w:rtl/>
        </w:rPr>
      </w:pPr>
    </w:p>
    <w:p w14:paraId="53551C9B" w14:textId="77777777" w:rsidR="001E2274" w:rsidRDefault="0044432A" w:rsidP="00ED6480">
      <w:pPr>
        <w:rPr>
          <w:caps/>
          <w:sz w:val="24"/>
          <w:szCs w:val="24"/>
          <w:u w:val="single"/>
          <w:rtl/>
        </w:rPr>
      </w:pPr>
      <w:r w:rsidRPr="0044432A">
        <w:rPr>
          <w:rFonts w:hint="cs"/>
          <w:caps/>
          <w:sz w:val="24"/>
          <w:szCs w:val="24"/>
          <w:u w:val="single"/>
          <w:rtl/>
        </w:rPr>
        <w:t>גב</w:t>
      </w:r>
      <w:r w:rsidRPr="0044432A">
        <w:rPr>
          <w:caps/>
          <w:sz w:val="24"/>
          <w:szCs w:val="24"/>
          <w:u w:val="single"/>
          <w:rtl/>
        </w:rPr>
        <w:t>'</w:t>
      </w:r>
      <w:r w:rsidRPr="0044432A">
        <w:rPr>
          <w:rFonts w:hint="cs"/>
          <w:caps/>
          <w:sz w:val="24"/>
          <w:szCs w:val="24"/>
          <w:u w:val="single"/>
          <w:rtl/>
        </w:rPr>
        <w:t xml:space="preserve"> תמי ראם וגנר - נציגת לשכת התכנון</w:t>
      </w:r>
      <w:r w:rsidR="001E2274">
        <w:rPr>
          <w:rFonts w:hint="cs"/>
          <w:caps/>
          <w:sz w:val="24"/>
          <w:szCs w:val="24"/>
          <w:u w:val="single"/>
          <w:rtl/>
        </w:rPr>
        <w:t>:</w:t>
      </w:r>
    </w:p>
    <w:p w14:paraId="11D648E6" w14:textId="64E57F64" w:rsidR="001E2274" w:rsidRDefault="00ED6480" w:rsidP="00ED6480">
      <w:pPr>
        <w:rPr>
          <w:b w:val="0"/>
          <w:bCs w:val="0"/>
          <w:caps/>
          <w:sz w:val="24"/>
          <w:szCs w:val="24"/>
          <w:rtl/>
        </w:rPr>
      </w:pPr>
      <w:r>
        <w:rPr>
          <w:rFonts w:hint="cs"/>
          <w:b w:val="0"/>
          <w:bCs w:val="0"/>
          <w:caps/>
          <w:sz w:val="24"/>
          <w:szCs w:val="24"/>
          <w:rtl/>
        </w:rPr>
        <w:t>אבל תכנון הוא לא עשה הוא אומר לא עשיתי</w:t>
      </w:r>
      <w:r w:rsidR="000F703D">
        <w:rPr>
          <w:rFonts w:hint="cs"/>
          <w:b w:val="0"/>
          <w:bCs w:val="0"/>
          <w:caps/>
          <w:sz w:val="24"/>
          <w:szCs w:val="24"/>
          <w:rtl/>
        </w:rPr>
        <w:t xml:space="preserve"> </w:t>
      </w:r>
      <w:r>
        <w:rPr>
          <w:rFonts w:hint="cs"/>
          <w:b w:val="0"/>
          <w:bCs w:val="0"/>
          <w:caps/>
          <w:sz w:val="24"/>
          <w:szCs w:val="24"/>
          <w:rtl/>
        </w:rPr>
        <w:t xml:space="preserve">שיקולים תכנוניים </w:t>
      </w:r>
    </w:p>
    <w:p w14:paraId="2C420E4D" w14:textId="77777777" w:rsidR="001E2274" w:rsidRDefault="001E2274" w:rsidP="00ED6480">
      <w:pPr>
        <w:rPr>
          <w:b w:val="0"/>
          <w:bCs w:val="0"/>
          <w:caps/>
          <w:sz w:val="24"/>
          <w:szCs w:val="24"/>
          <w:rtl/>
        </w:rPr>
      </w:pPr>
    </w:p>
    <w:p w14:paraId="7DAF94EA" w14:textId="77777777" w:rsidR="001E2274" w:rsidRDefault="003C3543" w:rsidP="00ED6480">
      <w:pPr>
        <w:rPr>
          <w:caps/>
          <w:sz w:val="24"/>
          <w:szCs w:val="24"/>
          <w:u w:val="single"/>
          <w:rtl/>
        </w:rPr>
      </w:pPr>
      <w:r w:rsidRPr="003C3543">
        <w:rPr>
          <w:rFonts w:hint="cs"/>
          <w:caps/>
          <w:sz w:val="24"/>
          <w:szCs w:val="24"/>
          <w:u w:val="single"/>
          <w:rtl/>
        </w:rPr>
        <w:t>מר אורי הראל - אדריכל עורך התוכנית</w:t>
      </w:r>
      <w:r w:rsidR="001E2274">
        <w:rPr>
          <w:rFonts w:hint="cs"/>
          <w:caps/>
          <w:sz w:val="24"/>
          <w:szCs w:val="24"/>
          <w:u w:val="single"/>
          <w:rtl/>
        </w:rPr>
        <w:t>:</w:t>
      </w:r>
    </w:p>
    <w:p w14:paraId="307664EA" w14:textId="03375B20" w:rsidR="001E2274" w:rsidRDefault="00ED6480" w:rsidP="00ED6480">
      <w:pPr>
        <w:rPr>
          <w:b w:val="0"/>
          <w:bCs w:val="0"/>
          <w:caps/>
          <w:sz w:val="24"/>
          <w:szCs w:val="24"/>
          <w:rtl/>
        </w:rPr>
      </w:pPr>
      <w:r>
        <w:rPr>
          <w:rFonts w:hint="cs"/>
          <w:b w:val="0"/>
          <w:bCs w:val="0"/>
          <w:caps/>
          <w:sz w:val="24"/>
          <w:szCs w:val="24"/>
          <w:rtl/>
        </w:rPr>
        <w:t xml:space="preserve">זה בילט אין, הקיבוץ רצה ליזום תוכנית לצרכי שיוך ו, רצה לייצר חלוקה כשאת מייצרת חלוקה ואת לא רוצה לתת שבעים וחמש אחוז בנייה </w:t>
      </w:r>
    </w:p>
    <w:p w14:paraId="7D2B74DD" w14:textId="77777777" w:rsidR="001E2274" w:rsidRDefault="001E2274" w:rsidP="00ED6480">
      <w:pPr>
        <w:rPr>
          <w:b w:val="0"/>
          <w:bCs w:val="0"/>
          <w:caps/>
          <w:sz w:val="24"/>
          <w:szCs w:val="24"/>
          <w:rtl/>
        </w:rPr>
      </w:pPr>
    </w:p>
    <w:p w14:paraId="7EFBB444" w14:textId="77777777" w:rsidR="001E2274" w:rsidRDefault="00ED6480" w:rsidP="00ED6480">
      <w:pPr>
        <w:rPr>
          <w:b w:val="0"/>
          <w:bCs w:val="0"/>
          <w:caps/>
          <w:sz w:val="24"/>
          <w:szCs w:val="24"/>
          <w:rtl/>
        </w:rPr>
      </w:pPr>
      <w:r>
        <w:rPr>
          <w:rFonts w:hint="cs"/>
          <w:b w:val="0"/>
          <w:bCs w:val="0"/>
          <w:caps/>
          <w:sz w:val="24"/>
          <w:szCs w:val="24"/>
          <w:rtl/>
        </w:rPr>
        <w:t>(מדברים ביחד)</w:t>
      </w:r>
    </w:p>
    <w:p w14:paraId="072F3AC6" w14:textId="77777777" w:rsidR="001E2274" w:rsidRDefault="001E2274" w:rsidP="00ED6480">
      <w:pPr>
        <w:rPr>
          <w:b w:val="0"/>
          <w:bCs w:val="0"/>
          <w:caps/>
          <w:sz w:val="24"/>
          <w:szCs w:val="24"/>
          <w:rtl/>
        </w:rPr>
      </w:pPr>
    </w:p>
    <w:p w14:paraId="5B020C57" w14:textId="77777777" w:rsidR="001E2274" w:rsidRDefault="003C3543" w:rsidP="00ED6480">
      <w:pPr>
        <w:rPr>
          <w:caps/>
          <w:sz w:val="24"/>
          <w:szCs w:val="24"/>
          <w:u w:val="single"/>
          <w:rtl/>
        </w:rPr>
      </w:pPr>
      <w:r w:rsidRPr="003C3543">
        <w:rPr>
          <w:rFonts w:hint="cs"/>
          <w:caps/>
          <w:sz w:val="24"/>
          <w:szCs w:val="24"/>
          <w:u w:val="single"/>
          <w:rtl/>
        </w:rPr>
        <w:t>מר אורי הראל - אדריכל עורך התוכנית</w:t>
      </w:r>
      <w:r w:rsidR="001E2274">
        <w:rPr>
          <w:rFonts w:hint="cs"/>
          <w:caps/>
          <w:sz w:val="24"/>
          <w:szCs w:val="24"/>
          <w:u w:val="single"/>
          <w:rtl/>
        </w:rPr>
        <w:t>:</w:t>
      </w:r>
    </w:p>
    <w:p w14:paraId="60EBAD71" w14:textId="53F0E15A" w:rsidR="001E2274" w:rsidRDefault="00ED6480" w:rsidP="00ED6480">
      <w:pPr>
        <w:rPr>
          <w:b w:val="0"/>
          <w:bCs w:val="0"/>
          <w:caps/>
          <w:sz w:val="24"/>
          <w:szCs w:val="24"/>
          <w:rtl/>
        </w:rPr>
      </w:pPr>
      <w:r>
        <w:rPr>
          <w:rFonts w:hint="cs"/>
          <w:b w:val="0"/>
          <w:bCs w:val="0"/>
          <w:caps/>
          <w:sz w:val="24"/>
          <w:szCs w:val="24"/>
          <w:rtl/>
        </w:rPr>
        <w:t>זכויות שהן מטורפות לכל תא שטח קטן, אז בעצם</w:t>
      </w:r>
    </w:p>
    <w:p w14:paraId="39EE7467" w14:textId="77777777" w:rsidR="001E2274" w:rsidRDefault="001E2274" w:rsidP="00ED6480">
      <w:pPr>
        <w:rPr>
          <w:b w:val="0"/>
          <w:bCs w:val="0"/>
          <w:caps/>
          <w:sz w:val="24"/>
          <w:szCs w:val="24"/>
          <w:rtl/>
        </w:rPr>
      </w:pPr>
    </w:p>
    <w:p w14:paraId="38B152F0" w14:textId="77777777" w:rsidR="001E2274" w:rsidRDefault="000A3DA6" w:rsidP="00ED6480">
      <w:pPr>
        <w:rPr>
          <w:caps/>
          <w:sz w:val="24"/>
          <w:szCs w:val="24"/>
          <w:u w:val="single"/>
          <w:rtl/>
        </w:rPr>
      </w:pPr>
      <w:r w:rsidRPr="000A3DA6">
        <w:rPr>
          <w:rFonts w:hint="cs"/>
          <w:caps/>
          <w:sz w:val="24"/>
          <w:szCs w:val="24"/>
          <w:u w:val="single"/>
          <w:rtl/>
        </w:rPr>
        <w:t>מר תומר דוידסון - נציג מנהל מקרקעי ישראל בוועדה המחוזית</w:t>
      </w:r>
      <w:r w:rsidR="001E2274">
        <w:rPr>
          <w:rFonts w:hint="cs"/>
          <w:caps/>
          <w:sz w:val="24"/>
          <w:szCs w:val="24"/>
          <w:u w:val="single"/>
          <w:rtl/>
        </w:rPr>
        <w:t>:</w:t>
      </w:r>
    </w:p>
    <w:p w14:paraId="428BB437" w14:textId="78A04CDB" w:rsidR="001E2274" w:rsidRDefault="00ED6480" w:rsidP="00ED6480">
      <w:pPr>
        <w:rPr>
          <w:b w:val="0"/>
          <w:bCs w:val="0"/>
          <w:caps/>
          <w:sz w:val="24"/>
          <w:szCs w:val="24"/>
          <w:rtl/>
        </w:rPr>
      </w:pPr>
      <w:r>
        <w:rPr>
          <w:rFonts w:hint="cs"/>
          <w:b w:val="0"/>
          <w:bCs w:val="0"/>
          <w:caps/>
          <w:sz w:val="24"/>
          <w:szCs w:val="24"/>
          <w:rtl/>
        </w:rPr>
        <w:t xml:space="preserve">אבל לעשות עסקאות הם ירצו </w:t>
      </w:r>
    </w:p>
    <w:p w14:paraId="0BF46F49" w14:textId="77777777" w:rsidR="001E2274" w:rsidRDefault="001E2274" w:rsidP="00ED6480">
      <w:pPr>
        <w:rPr>
          <w:b w:val="0"/>
          <w:bCs w:val="0"/>
          <w:caps/>
          <w:sz w:val="24"/>
          <w:szCs w:val="24"/>
          <w:rtl/>
        </w:rPr>
      </w:pPr>
    </w:p>
    <w:p w14:paraId="54347CFE" w14:textId="77777777" w:rsidR="001E2274" w:rsidRDefault="007316D3" w:rsidP="00ED6480">
      <w:pPr>
        <w:rPr>
          <w:caps/>
          <w:sz w:val="24"/>
          <w:szCs w:val="24"/>
          <w:u w:val="single"/>
          <w:rtl/>
        </w:rPr>
      </w:pPr>
      <w:r w:rsidRPr="007316D3">
        <w:rPr>
          <w:rFonts w:hint="cs"/>
          <w:caps/>
          <w:sz w:val="24"/>
          <w:szCs w:val="24"/>
          <w:u w:val="single"/>
          <w:rtl/>
        </w:rPr>
        <w:t>גב</w:t>
      </w:r>
      <w:r w:rsidRPr="007316D3">
        <w:rPr>
          <w:caps/>
          <w:sz w:val="24"/>
          <w:szCs w:val="24"/>
          <w:u w:val="single"/>
          <w:rtl/>
        </w:rPr>
        <w:t>'</w:t>
      </w:r>
      <w:r w:rsidRPr="007316D3">
        <w:rPr>
          <w:rFonts w:hint="cs"/>
          <w:caps/>
          <w:sz w:val="24"/>
          <w:szCs w:val="24"/>
          <w:u w:val="single"/>
          <w:rtl/>
        </w:rPr>
        <w:t xml:space="preserve"> רותי ברבי - נציגת לשכת התכנון</w:t>
      </w:r>
      <w:r w:rsidR="001E2274">
        <w:rPr>
          <w:rFonts w:hint="cs"/>
          <w:caps/>
          <w:sz w:val="24"/>
          <w:szCs w:val="24"/>
          <w:u w:val="single"/>
          <w:rtl/>
        </w:rPr>
        <w:t>:</w:t>
      </w:r>
    </w:p>
    <w:p w14:paraId="6AE8D272" w14:textId="05C791E4" w:rsidR="001E2274" w:rsidRDefault="00ED6480" w:rsidP="00ED6480">
      <w:pPr>
        <w:rPr>
          <w:b w:val="0"/>
          <w:bCs w:val="0"/>
          <w:caps/>
          <w:sz w:val="24"/>
          <w:szCs w:val="24"/>
          <w:rtl/>
        </w:rPr>
      </w:pPr>
      <w:r>
        <w:rPr>
          <w:rFonts w:hint="cs"/>
          <w:b w:val="0"/>
          <w:bCs w:val="0"/>
          <w:caps/>
          <w:sz w:val="24"/>
          <w:szCs w:val="24"/>
          <w:rtl/>
        </w:rPr>
        <w:t>והם בעצמם ברור</w:t>
      </w:r>
    </w:p>
    <w:p w14:paraId="3B5DEB28" w14:textId="77777777" w:rsidR="001E2274" w:rsidRDefault="001E2274" w:rsidP="00ED6480">
      <w:pPr>
        <w:rPr>
          <w:b w:val="0"/>
          <w:bCs w:val="0"/>
          <w:caps/>
          <w:sz w:val="24"/>
          <w:szCs w:val="24"/>
          <w:rtl/>
        </w:rPr>
      </w:pPr>
    </w:p>
    <w:p w14:paraId="6C9781FF" w14:textId="77777777" w:rsidR="001E2274" w:rsidRDefault="000A3DA6" w:rsidP="00ED6480">
      <w:pPr>
        <w:rPr>
          <w:caps/>
          <w:sz w:val="24"/>
          <w:szCs w:val="24"/>
          <w:u w:val="single"/>
          <w:rtl/>
        </w:rPr>
      </w:pPr>
      <w:r w:rsidRPr="000A3DA6">
        <w:rPr>
          <w:rFonts w:hint="cs"/>
          <w:caps/>
          <w:sz w:val="24"/>
          <w:szCs w:val="24"/>
          <w:u w:val="single"/>
          <w:rtl/>
        </w:rPr>
        <w:t>מר תומר דוידסון - נציג מנהל מקרקעי ישראל בוועדה המחוזית</w:t>
      </w:r>
      <w:r w:rsidR="001E2274">
        <w:rPr>
          <w:rFonts w:hint="cs"/>
          <w:caps/>
          <w:sz w:val="24"/>
          <w:szCs w:val="24"/>
          <w:u w:val="single"/>
          <w:rtl/>
        </w:rPr>
        <w:t>:</w:t>
      </w:r>
    </w:p>
    <w:p w14:paraId="0B3D54EA" w14:textId="7CABF9B5" w:rsidR="001E2274" w:rsidRDefault="00ED6480" w:rsidP="00ED6480">
      <w:pPr>
        <w:rPr>
          <w:b w:val="0"/>
          <w:bCs w:val="0"/>
          <w:caps/>
          <w:sz w:val="24"/>
          <w:szCs w:val="24"/>
          <w:rtl/>
        </w:rPr>
      </w:pPr>
      <w:r>
        <w:rPr>
          <w:rFonts w:hint="cs"/>
          <w:b w:val="0"/>
          <w:bCs w:val="0"/>
          <w:caps/>
          <w:sz w:val="24"/>
          <w:szCs w:val="24"/>
          <w:rtl/>
        </w:rPr>
        <w:t>הם ירצו עסקאות אחרי זה איתנו אבל אנחנו לא</w:t>
      </w:r>
      <w:r w:rsidR="000F703D">
        <w:rPr>
          <w:rFonts w:hint="cs"/>
          <w:b w:val="0"/>
          <w:bCs w:val="0"/>
          <w:caps/>
          <w:sz w:val="24"/>
          <w:szCs w:val="24"/>
          <w:rtl/>
        </w:rPr>
        <w:t xml:space="preserve"> </w:t>
      </w:r>
      <w:r w:rsidR="00D6197E">
        <w:rPr>
          <w:rFonts w:hint="cs"/>
          <w:b w:val="0"/>
          <w:bCs w:val="0"/>
          <w:caps/>
          <w:sz w:val="24"/>
          <w:szCs w:val="24"/>
          <w:rtl/>
        </w:rPr>
        <w:t>... תוכנית</w:t>
      </w:r>
    </w:p>
    <w:p w14:paraId="1D133ABF" w14:textId="77777777" w:rsidR="001E2274" w:rsidRDefault="001E2274" w:rsidP="00ED6480">
      <w:pPr>
        <w:rPr>
          <w:b w:val="0"/>
          <w:bCs w:val="0"/>
          <w:caps/>
          <w:sz w:val="24"/>
          <w:szCs w:val="24"/>
          <w:rtl/>
        </w:rPr>
      </w:pPr>
    </w:p>
    <w:p w14:paraId="720B7BB6" w14:textId="77777777" w:rsidR="001E2274" w:rsidRDefault="000A5C33" w:rsidP="00ED6480">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63E367A9" w14:textId="0B630D8C" w:rsidR="001E2274" w:rsidRDefault="00D6197E" w:rsidP="00ED6480">
      <w:pPr>
        <w:rPr>
          <w:b w:val="0"/>
          <w:bCs w:val="0"/>
          <w:caps/>
          <w:sz w:val="24"/>
          <w:szCs w:val="24"/>
          <w:rtl/>
        </w:rPr>
      </w:pPr>
      <w:r>
        <w:rPr>
          <w:rFonts w:hint="cs"/>
          <w:b w:val="0"/>
          <w:bCs w:val="0"/>
          <w:caps/>
          <w:sz w:val="24"/>
          <w:szCs w:val="24"/>
          <w:rtl/>
        </w:rPr>
        <w:t>עוד עוד שאלה ואז, נעבור ליערה, מה מה פתרונות החניה שאתם מציעים בתוכנית אנחנו לא קיבלנו לא נספח תנועה ולא התייחסות</w:t>
      </w:r>
      <w:r w:rsidR="000F703D">
        <w:rPr>
          <w:rFonts w:hint="cs"/>
          <w:b w:val="0"/>
          <w:bCs w:val="0"/>
          <w:caps/>
          <w:sz w:val="24"/>
          <w:szCs w:val="24"/>
          <w:rtl/>
        </w:rPr>
        <w:t xml:space="preserve"> </w:t>
      </w:r>
      <w:r>
        <w:rPr>
          <w:rFonts w:hint="cs"/>
          <w:b w:val="0"/>
          <w:bCs w:val="0"/>
          <w:caps/>
          <w:sz w:val="24"/>
          <w:szCs w:val="24"/>
          <w:rtl/>
        </w:rPr>
        <w:t>...</w:t>
      </w:r>
    </w:p>
    <w:p w14:paraId="05C1635E" w14:textId="77777777" w:rsidR="001E2274" w:rsidRDefault="001E2274" w:rsidP="00ED6480">
      <w:pPr>
        <w:rPr>
          <w:b w:val="0"/>
          <w:bCs w:val="0"/>
          <w:caps/>
          <w:sz w:val="24"/>
          <w:szCs w:val="24"/>
          <w:rtl/>
        </w:rPr>
      </w:pPr>
    </w:p>
    <w:p w14:paraId="3E0DAFCF" w14:textId="77777777" w:rsidR="001E2274" w:rsidRDefault="003C3543" w:rsidP="00ED6480">
      <w:pPr>
        <w:rPr>
          <w:caps/>
          <w:sz w:val="24"/>
          <w:szCs w:val="24"/>
          <w:u w:val="single"/>
          <w:rtl/>
        </w:rPr>
      </w:pPr>
      <w:r w:rsidRPr="003C3543">
        <w:rPr>
          <w:rFonts w:hint="cs"/>
          <w:caps/>
          <w:sz w:val="24"/>
          <w:szCs w:val="24"/>
          <w:u w:val="single"/>
          <w:rtl/>
        </w:rPr>
        <w:lastRenderedPageBreak/>
        <w:t>מר אורי הראל - אדריכל עורך התוכנית</w:t>
      </w:r>
      <w:r w:rsidR="001E2274">
        <w:rPr>
          <w:rFonts w:hint="cs"/>
          <w:caps/>
          <w:sz w:val="24"/>
          <w:szCs w:val="24"/>
          <w:u w:val="single"/>
          <w:rtl/>
        </w:rPr>
        <w:t>:</w:t>
      </w:r>
    </w:p>
    <w:p w14:paraId="55DC5BF1" w14:textId="3D95FCBD" w:rsidR="001E2274" w:rsidRDefault="00D6197E" w:rsidP="00ED6480">
      <w:pPr>
        <w:rPr>
          <w:b w:val="0"/>
          <w:bCs w:val="0"/>
          <w:caps/>
          <w:sz w:val="24"/>
          <w:szCs w:val="24"/>
          <w:rtl/>
        </w:rPr>
      </w:pPr>
      <w:r>
        <w:rPr>
          <w:rFonts w:hint="cs"/>
          <w:b w:val="0"/>
          <w:bCs w:val="0"/>
          <w:caps/>
          <w:sz w:val="24"/>
          <w:szCs w:val="24"/>
          <w:rtl/>
        </w:rPr>
        <w:t xml:space="preserve">לא נערך לא נדרשנו להכין נספח תנועה לתוכנית </w:t>
      </w:r>
    </w:p>
    <w:p w14:paraId="670DC68B" w14:textId="77777777" w:rsidR="001E2274" w:rsidRDefault="001E2274" w:rsidP="00ED6480">
      <w:pPr>
        <w:rPr>
          <w:b w:val="0"/>
          <w:bCs w:val="0"/>
          <w:caps/>
          <w:sz w:val="24"/>
          <w:szCs w:val="24"/>
          <w:rtl/>
        </w:rPr>
      </w:pPr>
    </w:p>
    <w:p w14:paraId="5F68EE0E" w14:textId="77777777" w:rsidR="001E2274" w:rsidRDefault="000A5C33" w:rsidP="00ED6480">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3332FB0F" w14:textId="2E1E672D" w:rsidR="001E2274" w:rsidRDefault="00D6197E" w:rsidP="00ED6480">
      <w:pPr>
        <w:rPr>
          <w:b w:val="0"/>
          <w:bCs w:val="0"/>
          <w:caps/>
          <w:sz w:val="24"/>
          <w:szCs w:val="24"/>
          <w:rtl/>
        </w:rPr>
      </w:pPr>
      <w:r>
        <w:rPr>
          <w:rFonts w:hint="cs"/>
          <w:b w:val="0"/>
          <w:bCs w:val="0"/>
          <w:caps/>
          <w:sz w:val="24"/>
          <w:szCs w:val="24"/>
          <w:rtl/>
        </w:rPr>
        <w:t xml:space="preserve">מה זה לא נדרשתם תוכנית ש, </w:t>
      </w:r>
    </w:p>
    <w:p w14:paraId="1686A195" w14:textId="77777777" w:rsidR="001E2274" w:rsidRDefault="001E2274" w:rsidP="00ED6480">
      <w:pPr>
        <w:rPr>
          <w:b w:val="0"/>
          <w:bCs w:val="0"/>
          <w:caps/>
          <w:sz w:val="24"/>
          <w:szCs w:val="24"/>
          <w:rtl/>
        </w:rPr>
      </w:pPr>
    </w:p>
    <w:p w14:paraId="1DE1D866" w14:textId="77777777" w:rsidR="001E2274" w:rsidRDefault="003C3543" w:rsidP="00ED6480">
      <w:pPr>
        <w:rPr>
          <w:caps/>
          <w:sz w:val="24"/>
          <w:szCs w:val="24"/>
          <w:u w:val="single"/>
          <w:rtl/>
        </w:rPr>
      </w:pPr>
      <w:r w:rsidRPr="003C3543">
        <w:rPr>
          <w:rFonts w:hint="cs"/>
          <w:caps/>
          <w:sz w:val="24"/>
          <w:szCs w:val="24"/>
          <w:u w:val="single"/>
          <w:rtl/>
        </w:rPr>
        <w:t>מר אורי הראל - אדריכל עורך התוכנית</w:t>
      </w:r>
      <w:r w:rsidR="001E2274">
        <w:rPr>
          <w:rFonts w:hint="cs"/>
          <w:caps/>
          <w:sz w:val="24"/>
          <w:szCs w:val="24"/>
          <w:u w:val="single"/>
          <w:rtl/>
        </w:rPr>
        <w:t>:</w:t>
      </w:r>
    </w:p>
    <w:p w14:paraId="63F56565" w14:textId="57817E94" w:rsidR="001E2274" w:rsidRDefault="00D6197E" w:rsidP="00ED6480">
      <w:pPr>
        <w:rPr>
          <w:b w:val="0"/>
          <w:bCs w:val="0"/>
          <w:caps/>
          <w:sz w:val="24"/>
          <w:szCs w:val="24"/>
          <w:rtl/>
        </w:rPr>
      </w:pPr>
      <w:r>
        <w:rPr>
          <w:rFonts w:hint="cs"/>
          <w:b w:val="0"/>
          <w:bCs w:val="0"/>
          <w:caps/>
          <w:sz w:val="24"/>
          <w:szCs w:val="24"/>
          <w:rtl/>
        </w:rPr>
        <w:t xml:space="preserve">מדובר מדובר במצב קיים </w:t>
      </w:r>
    </w:p>
    <w:p w14:paraId="45F197DC" w14:textId="77777777" w:rsidR="001E2274" w:rsidRDefault="001E2274" w:rsidP="00ED6480">
      <w:pPr>
        <w:rPr>
          <w:b w:val="0"/>
          <w:bCs w:val="0"/>
          <w:caps/>
          <w:sz w:val="24"/>
          <w:szCs w:val="24"/>
          <w:rtl/>
        </w:rPr>
      </w:pPr>
    </w:p>
    <w:p w14:paraId="762AFAD3" w14:textId="77777777" w:rsidR="001E2274" w:rsidRDefault="000A5C33" w:rsidP="00ED6480">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6494DD16" w14:textId="7C37725B" w:rsidR="001E2274" w:rsidRDefault="00D6197E" w:rsidP="00ED6480">
      <w:pPr>
        <w:rPr>
          <w:b w:val="0"/>
          <w:bCs w:val="0"/>
          <w:caps/>
          <w:sz w:val="24"/>
          <w:szCs w:val="24"/>
          <w:rtl/>
        </w:rPr>
      </w:pPr>
      <w:r>
        <w:rPr>
          <w:rFonts w:hint="cs"/>
          <w:b w:val="0"/>
          <w:bCs w:val="0"/>
          <w:caps/>
          <w:sz w:val="24"/>
          <w:szCs w:val="24"/>
          <w:rtl/>
        </w:rPr>
        <w:t xml:space="preserve">הוא (לא ברור) </w:t>
      </w:r>
    </w:p>
    <w:p w14:paraId="605BBEBE" w14:textId="77777777" w:rsidR="001E2274" w:rsidRDefault="001E2274" w:rsidP="00ED6480">
      <w:pPr>
        <w:rPr>
          <w:b w:val="0"/>
          <w:bCs w:val="0"/>
          <w:caps/>
          <w:sz w:val="24"/>
          <w:szCs w:val="24"/>
          <w:rtl/>
        </w:rPr>
      </w:pPr>
    </w:p>
    <w:p w14:paraId="22C28C53" w14:textId="77777777" w:rsidR="001E2274" w:rsidRDefault="003C3543" w:rsidP="00ED6480">
      <w:pPr>
        <w:rPr>
          <w:caps/>
          <w:sz w:val="24"/>
          <w:szCs w:val="24"/>
          <w:u w:val="single"/>
          <w:rtl/>
        </w:rPr>
      </w:pPr>
      <w:r w:rsidRPr="003C3543">
        <w:rPr>
          <w:rFonts w:hint="cs"/>
          <w:caps/>
          <w:sz w:val="24"/>
          <w:szCs w:val="24"/>
          <w:u w:val="single"/>
          <w:rtl/>
        </w:rPr>
        <w:t>מר אורי הראל - אדריכל עורך התוכנית</w:t>
      </w:r>
      <w:r w:rsidR="001E2274">
        <w:rPr>
          <w:rFonts w:hint="cs"/>
          <w:caps/>
          <w:sz w:val="24"/>
          <w:szCs w:val="24"/>
          <w:u w:val="single"/>
          <w:rtl/>
        </w:rPr>
        <w:t>:</w:t>
      </w:r>
    </w:p>
    <w:p w14:paraId="18DE4144" w14:textId="69E574E6" w:rsidR="001E2274" w:rsidRDefault="00D6197E" w:rsidP="00ED6480">
      <w:pPr>
        <w:rPr>
          <w:b w:val="0"/>
          <w:bCs w:val="0"/>
          <w:caps/>
          <w:sz w:val="24"/>
          <w:szCs w:val="24"/>
          <w:rtl/>
        </w:rPr>
      </w:pPr>
      <w:r>
        <w:rPr>
          <w:rFonts w:hint="cs"/>
          <w:b w:val="0"/>
          <w:bCs w:val="0"/>
          <w:caps/>
          <w:sz w:val="24"/>
          <w:szCs w:val="24"/>
          <w:rtl/>
        </w:rPr>
        <w:t xml:space="preserve">שהוא במצב מתפקד נכון שוב לגבי בנק, הזכויות, </w:t>
      </w:r>
    </w:p>
    <w:p w14:paraId="3AB16779" w14:textId="77777777" w:rsidR="001E2274" w:rsidRDefault="001E2274" w:rsidP="00ED6480">
      <w:pPr>
        <w:rPr>
          <w:b w:val="0"/>
          <w:bCs w:val="0"/>
          <w:caps/>
          <w:sz w:val="24"/>
          <w:szCs w:val="24"/>
          <w:rtl/>
        </w:rPr>
      </w:pPr>
    </w:p>
    <w:p w14:paraId="10B3DCB9" w14:textId="77777777" w:rsidR="001E2274" w:rsidRDefault="000A5C33" w:rsidP="00ED6480">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74BACA23" w14:textId="1C8E0DCB" w:rsidR="001E2274" w:rsidRDefault="00D6197E" w:rsidP="00ED6480">
      <w:pPr>
        <w:rPr>
          <w:b w:val="0"/>
          <w:bCs w:val="0"/>
          <w:caps/>
          <w:sz w:val="24"/>
          <w:szCs w:val="24"/>
          <w:rtl/>
        </w:rPr>
      </w:pPr>
      <w:r>
        <w:rPr>
          <w:rFonts w:hint="cs"/>
          <w:b w:val="0"/>
          <w:bCs w:val="0"/>
          <w:caps/>
          <w:sz w:val="24"/>
          <w:szCs w:val="24"/>
          <w:rtl/>
        </w:rPr>
        <w:t xml:space="preserve">מה זה מה זה מה זה </w:t>
      </w:r>
    </w:p>
    <w:p w14:paraId="42DB6EBD" w14:textId="77777777" w:rsidR="001E2274" w:rsidRDefault="001E2274" w:rsidP="00ED6480">
      <w:pPr>
        <w:rPr>
          <w:b w:val="0"/>
          <w:bCs w:val="0"/>
          <w:caps/>
          <w:sz w:val="24"/>
          <w:szCs w:val="24"/>
          <w:rtl/>
        </w:rPr>
      </w:pPr>
    </w:p>
    <w:p w14:paraId="01B33812" w14:textId="77777777" w:rsidR="001E2274" w:rsidRDefault="003C3543" w:rsidP="00D6197E">
      <w:pPr>
        <w:rPr>
          <w:caps/>
          <w:sz w:val="24"/>
          <w:szCs w:val="24"/>
          <w:u w:val="single"/>
          <w:rtl/>
        </w:rPr>
      </w:pPr>
      <w:r w:rsidRPr="003C3543">
        <w:rPr>
          <w:rFonts w:hint="cs"/>
          <w:caps/>
          <w:sz w:val="24"/>
          <w:szCs w:val="24"/>
          <w:u w:val="single"/>
          <w:rtl/>
        </w:rPr>
        <w:t>מר אורי הראל - אדריכל עורך התוכנית</w:t>
      </w:r>
      <w:r w:rsidR="001E2274">
        <w:rPr>
          <w:rFonts w:hint="cs"/>
          <w:caps/>
          <w:sz w:val="24"/>
          <w:szCs w:val="24"/>
          <w:u w:val="single"/>
          <w:rtl/>
        </w:rPr>
        <w:t>:</w:t>
      </w:r>
    </w:p>
    <w:p w14:paraId="063D3A7F" w14:textId="5F274C9E" w:rsidR="001E2274" w:rsidRDefault="00D6197E" w:rsidP="00D6197E">
      <w:pPr>
        <w:rPr>
          <w:b w:val="0"/>
          <w:bCs w:val="0"/>
          <w:caps/>
          <w:sz w:val="24"/>
          <w:szCs w:val="24"/>
          <w:rtl/>
        </w:rPr>
      </w:pPr>
      <w:r>
        <w:rPr>
          <w:rFonts w:hint="cs"/>
          <w:b w:val="0"/>
          <w:bCs w:val="0"/>
          <w:caps/>
          <w:sz w:val="24"/>
          <w:szCs w:val="24"/>
          <w:rtl/>
        </w:rPr>
        <w:t>(לא ברור) גם טענו לכל אורך הדרך ש ...</w:t>
      </w:r>
    </w:p>
    <w:p w14:paraId="77342412" w14:textId="77777777" w:rsidR="001E2274" w:rsidRDefault="001E2274" w:rsidP="00D6197E">
      <w:pPr>
        <w:rPr>
          <w:b w:val="0"/>
          <w:bCs w:val="0"/>
          <w:caps/>
          <w:sz w:val="24"/>
          <w:szCs w:val="24"/>
          <w:rtl/>
        </w:rPr>
      </w:pPr>
    </w:p>
    <w:p w14:paraId="28793E60" w14:textId="77777777" w:rsidR="001E2274" w:rsidRDefault="000A5C33" w:rsidP="00D6197E">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712AEE2B" w14:textId="537AC8E1" w:rsidR="001E2274" w:rsidRDefault="00D6197E" w:rsidP="00D6197E">
      <w:pPr>
        <w:rPr>
          <w:b w:val="0"/>
          <w:bCs w:val="0"/>
          <w:caps/>
          <w:sz w:val="24"/>
          <w:szCs w:val="24"/>
          <w:rtl/>
        </w:rPr>
      </w:pPr>
      <w:r>
        <w:rPr>
          <w:rFonts w:hint="cs"/>
          <w:b w:val="0"/>
          <w:bCs w:val="0"/>
          <w:caps/>
          <w:sz w:val="24"/>
          <w:szCs w:val="24"/>
          <w:rtl/>
        </w:rPr>
        <w:t>שניה שניה שניה שניה אתה מתכנן נכון? אתה מתכנן את התוכנית מה זה לא נדרשנו? מה זאת אומרת לא נדרשנו? אתה מגיש תוכנית מתאר לישוב עם חלוקת מגרשים תוספת שטח למגורים אתה עושה כאילו מהפך תכנוני בתוך הקיבוץ ואתה אומר לי לא נדרשנו, מה זאת אומרת לא נדרשנו?</w:t>
      </w:r>
    </w:p>
    <w:p w14:paraId="2658B775" w14:textId="77777777" w:rsidR="001E2274" w:rsidRDefault="001E2274" w:rsidP="00D6197E">
      <w:pPr>
        <w:rPr>
          <w:b w:val="0"/>
          <w:bCs w:val="0"/>
          <w:caps/>
          <w:sz w:val="24"/>
          <w:szCs w:val="24"/>
          <w:rtl/>
        </w:rPr>
      </w:pPr>
    </w:p>
    <w:p w14:paraId="0AFDF761" w14:textId="77777777" w:rsidR="001E2274" w:rsidRDefault="003C3543" w:rsidP="00D6197E">
      <w:pPr>
        <w:rPr>
          <w:caps/>
          <w:sz w:val="24"/>
          <w:szCs w:val="24"/>
          <w:u w:val="single"/>
          <w:rtl/>
        </w:rPr>
      </w:pPr>
      <w:r w:rsidRPr="003C3543">
        <w:rPr>
          <w:rFonts w:hint="cs"/>
          <w:caps/>
          <w:sz w:val="24"/>
          <w:szCs w:val="24"/>
          <w:u w:val="single"/>
          <w:rtl/>
        </w:rPr>
        <w:t>מר אורי הראל - אדריכל עורך התוכנית</w:t>
      </w:r>
      <w:r w:rsidR="001E2274">
        <w:rPr>
          <w:rFonts w:hint="cs"/>
          <w:caps/>
          <w:sz w:val="24"/>
          <w:szCs w:val="24"/>
          <w:u w:val="single"/>
          <w:rtl/>
        </w:rPr>
        <w:t>:</w:t>
      </w:r>
    </w:p>
    <w:p w14:paraId="0178FD21" w14:textId="4E5AC32A" w:rsidR="001E2274" w:rsidRDefault="00D6197E" w:rsidP="00D6197E">
      <w:pPr>
        <w:rPr>
          <w:b w:val="0"/>
          <w:bCs w:val="0"/>
          <w:caps/>
          <w:sz w:val="24"/>
          <w:szCs w:val="24"/>
          <w:rtl/>
        </w:rPr>
      </w:pPr>
      <w:r>
        <w:rPr>
          <w:rFonts w:hint="cs"/>
          <w:b w:val="0"/>
          <w:bCs w:val="0"/>
          <w:caps/>
          <w:sz w:val="24"/>
          <w:szCs w:val="24"/>
          <w:rtl/>
        </w:rPr>
        <w:t xml:space="preserve">אז אני אני אסביר אני אני שוב אני הכוונה המוצהרת של התוכנית הזו הייתה חלוקה לצרכי שיוך, חלוקה של מצב קיים. ה, הסיבה שיש פה זכויות ויחידות נוספות היא סיבה היסטורית שנובעת מתוכניות קודמות, יש פה מאתיים שישים ושתיים יחידות על כתם מגורים מאוד מאוד קטן. אנחנו אמרנו בדיי וואן לוועדה המקומית ולוועדה המחוזית ו, ללשכת התכנון המחוזית שלא ניתן בפועל לממש את כמות היחידות הזו ולכן אנחנו מתייחסים בעצם כשאומרים את בנק, הזכויות, אתה צודק שאין פתרונות חניה לשבעים ושמונה יחידות דיור נוספות, פתרונות החניה מתייחסים אך ורק הם קיימים, הם קיימים למצב קיים. ולכן הקיבוץ אמר אני מגיש את התוכנית הזו בסמכות מקומית על - מנת לייצר </w:t>
      </w:r>
    </w:p>
    <w:p w14:paraId="3482D327" w14:textId="77777777" w:rsidR="001E2274" w:rsidRDefault="001E2274" w:rsidP="00D6197E">
      <w:pPr>
        <w:rPr>
          <w:b w:val="0"/>
          <w:bCs w:val="0"/>
          <w:caps/>
          <w:sz w:val="24"/>
          <w:szCs w:val="24"/>
          <w:rtl/>
        </w:rPr>
      </w:pPr>
    </w:p>
    <w:p w14:paraId="6AB0E264" w14:textId="77777777" w:rsidR="001E2274" w:rsidRDefault="000A5C33" w:rsidP="00D6197E">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496D24B5" w14:textId="4C0804E7" w:rsidR="001E2274" w:rsidRDefault="00D6197E" w:rsidP="00D6197E">
      <w:pPr>
        <w:rPr>
          <w:b w:val="0"/>
          <w:bCs w:val="0"/>
          <w:caps/>
          <w:sz w:val="24"/>
          <w:szCs w:val="24"/>
          <w:rtl/>
        </w:rPr>
      </w:pPr>
      <w:r>
        <w:rPr>
          <w:rFonts w:hint="cs"/>
          <w:b w:val="0"/>
          <w:bCs w:val="0"/>
          <w:caps/>
          <w:sz w:val="24"/>
          <w:szCs w:val="24"/>
          <w:rtl/>
        </w:rPr>
        <w:t>אבל אפילו</w:t>
      </w:r>
      <w:r w:rsidR="000F703D">
        <w:rPr>
          <w:rFonts w:hint="cs"/>
          <w:b w:val="0"/>
          <w:bCs w:val="0"/>
          <w:caps/>
          <w:sz w:val="24"/>
          <w:szCs w:val="24"/>
          <w:rtl/>
        </w:rPr>
        <w:t xml:space="preserve"> </w:t>
      </w:r>
      <w:r>
        <w:rPr>
          <w:rFonts w:hint="cs"/>
          <w:b w:val="0"/>
          <w:bCs w:val="0"/>
          <w:caps/>
          <w:sz w:val="24"/>
          <w:szCs w:val="24"/>
          <w:rtl/>
        </w:rPr>
        <w:t>...</w:t>
      </w:r>
    </w:p>
    <w:p w14:paraId="19EB5C3B" w14:textId="77777777" w:rsidR="001E2274" w:rsidRDefault="001E2274" w:rsidP="00D6197E">
      <w:pPr>
        <w:rPr>
          <w:b w:val="0"/>
          <w:bCs w:val="0"/>
          <w:caps/>
          <w:sz w:val="24"/>
          <w:szCs w:val="24"/>
          <w:rtl/>
        </w:rPr>
      </w:pPr>
    </w:p>
    <w:p w14:paraId="10282DDD" w14:textId="77777777" w:rsidR="001E2274" w:rsidRDefault="003C3543" w:rsidP="00D6197E">
      <w:pPr>
        <w:rPr>
          <w:caps/>
          <w:sz w:val="24"/>
          <w:szCs w:val="24"/>
          <w:u w:val="single"/>
          <w:rtl/>
        </w:rPr>
      </w:pPr>
      <w:r w:rsidRPr="003C3543">
        <w:rPr>
          <w:rFonts w:hint="cs"/>
          <w:caps/>
          <w:sz w:val="24"/>
          <w:szCs w:val="24"/>
          <w:u w:val="single"/>
          <w:rtl/>
        </w:rPr>
        <w:t>מר אורי הראל - אדריכל עורך התוכנית</w:t>
      </w:r>
      <w:r w:rsidR="001E2274">
        <w:rPr>
          <w:rFonts w:hint="cs"/>
          <w:caps/>
          <w:sz w:val="24"/>
          <w:szCs w:val="24"/>
          <w:u w:val="single"/>
          <w:rtl/>
        </w:rPr>
        <w:t>:</w:t>
      </w:r>
    </w:p>
    <w:p w14:paraId="6E4CED01" w14:textId="1EE9F351" w:rsidR="001E2274" w:rsidRDefault="00D6197E" w:rsidP="00D6197E">
      <w:pPr>
        <w:rPr>
          <w:b w:val="0"/>
          <w:bCs w:val="0"/>
          <w:caps/>
          <w:sz w:val="24"/>
          <w:szCs w:val="24"/>
          <w:rtl/>
        </w:rPr>
      </w:pPr>
      <w:r>
        <w:rPr>
          <w:rFonts w:hint="cs"/>
          <w:b w:val="0"/>
          <w:bCs w:val="0"/>
          <w:caps/>
          <w:sz w:val="24"/>
          <w:szCs w:val="24"/>
          <w:rtl/>
        </w:rPr>
        <w:t>חלוקה לשטחי שיוך</w:t>
      </w:r>
    </w:p>
    <w:p w14:paraId="753E0DD6" w14:textId="77777777" w:rsidR="001E2274" w:rsidRDefault="001E2274" w:rsidP="00D6197E">
      <w:pPr>
        <w:rPr>
          <w:b w:val="0"/>
          <w:bCs w:val="0"/>
          <w:caps/>
          <w:sz w:val="24"/>
          <w:szCs w:val="24"/>
          <w:rtl/>
        </w:rPr>
      </w:pPr>
    </w:p>
    <w:p w14:paraId="3656ACF5" w14:textId="77777777" w:rsidR="001E2274" w:rsidRDefault="000A5C33" w:rsidP="00D6197E">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5BFE701C" w14:textId="70743D0A" w:rsidR="001E2274" w:rsidRDefault="00D6197E" w:rsidP="00D6197E">
      <w:pPr>
        <w:rPr>
          <w:b w:val="0"/>
          <w:bCs w:val="0"/>
          <w:caps/>
          <w:sz w:val="24"/>
          <w:szCs w:val="24"/>
          <w:rtl/>
        </w:rPr>
      </w:pPr>
      <w:r>
        <w:rPr>
          <w:rFonts w:hint="cs"/>
          <w:b w:val="0"/>
          <w:bCs w:val="0"/>
          <w:caps/>
          <w:sz w:val="24"/>
          <w:szCs w:val="24"/>
          <w:rtl/>
        </w:rPr>
        <w:t>אפילו את הקיימים לא הצגתם</w:t>
      </w:r>
    </w:p>
    <w:p w14:paraId="68A5B2BE" w14:textId="77777777" w:rsidR="001E2274" w:rsidRDefault="001E2274" w:rsidP="00D6197E">
      <w:pPr>
        <w:rPr>
          <w:b w:val="0"/>
          <w:bCs w:val="0"/>
          <w:caps/>
          <w:sz w:val="24"/>
          <w:szCs w:val="24"/>
          <w:rtl/>
        </w:rPr>
      </w:pPr>
    </w:p>
    <w:p w14:paraId="51559AA0" w14:textId="77777777" w:rsidR="001E2274" w:rsidRDefault="007316D3" w:rsidP="00D6197E">
      <w:pPr>
        <w:rPr>
          <w:caps/>
          <w:sz w:val="24"/>
          <w:szCs w:val="24"/>
          <w:u w:val="single"/>
          <w:rtl/>
        </w:rPr>
      </w:pPr>
      <w:r w:rsidRPr="007316D3">
        <w:rPr>
          <w:rFonts w:hint="cs"/>
          <w:caps/>
          <w:sz w:val="24"/>
          <w:szCs w:val="24"/>
          <w:u w:val="single"/>
          <w:rtl/>
        </w:rPr>
        <w:t>גב</w:t>
      </w:r>
      <w:r w:rsidRPr="007316D3">
        <w:rPr>
          <w:caps/>
          <w:sz w:val="24"/>
          <w:szCs w:val="24"/>
          <w:u w:val="single"/>
          <w:rtl/>
        </w:rPr>
        <w:t>'</w:t>
      </w:r>
      <w:r w:rsidRPr="007316D3">
        <w:rPr>
          <w:rFonts w:hint="cs"/>
          <w:caps/>
          <w:sz w:val="24"/>
          <w:szCs w:val="24"/>
          <w:u w:val="single"/>
          <w:rtl/>
        </w:rPr>
        <w:t xml:space="preserve"> רותי ברבי - נציגת לשכת התכנון</w:t>
      </w:r>
      <w:r w:rsidR="001E2274">
        <w:rPr>
          <w:rFonts w:hint="cs"/>
          <w:caps/>
          <w:sz w:val="24"/>
          <w:szCs w:val="24"/>
          <w:u w:val="single"/>
          <w:rtl/>
        </w:rPr>
        <w:t>:</w:t>
      </w:r>
    </w:p>
    <w:p w14:paraId="4A2A73D1" w14:textId="36360474" w:rsidR="001E2274" w:rsidRDefault="00D6197E" w:rsidP="00D6197E">
      <w:pPr>
        <w:rPr>
          <w:b w:val="0"/>
          <w:bCs w:val="0"/>
          <w:caps/>
          <w:sz w:val="24"/>
          <w:szCs w:val="24"/>
          <w:rtl/>
        </w:rPr>
      </w:pPr>
      <w:r>
        <w:rPr>
          <w:rFonts w:hint="cs"/>
          <w:b w:val="0"/>
          <w:bCs w:val="0"/>
          <w:caps/>
          <w:sz w:val="24"/>
          <w:szCs w:val="24"/>
          <w:rtl/>
        </w:rPr>
        <w:t xml:space="preserve">נכון </w:t>
      </w:r>
    </w:p>
    <w:p w14:paraId="37C7015C" w14:textId="77777777" w:rsidR="001E2274" w:rsidRDefault="001E2274" w:rsidP="00D6197E">
      <w:pPr>
        <w:rPr>
          <w:b w:val="0"/>
          <w:bCs w:val="0"/>
          <w:caps/>
          <w:sz w:val="24"/>
          <w:szCs w:val="24"/>
          <w:rtl/>
        </w:rPr>
      </w:pPr>
    </w:p>
    <w:p w14:paraId="63E9251B" w14:textId="77777777" w:rsidR="001E2274" w:rsidRDefault="003C3543" w:rsidP="00D6197E">
      <w:pPr>
        <w:rPr>
          <w:caps/>
          <w:sz w:val="24"/>
          <w:szCs w:val="24"/>
          <w:u w:val="single"/>
          <w:rtl/>
        </w:rPr>
      </w:pPr>
      <w:r w:rsidRPr="003C3543">
        <w:rPr>
          <w:rFonts w:hint="cs"/>
          <w:caps/>
          <w:sz w:val="24"/>
          <w:szCs w:val="24"/>
          <w:u w:val="single"/>
          <w:rtl/>
        </w:rPr>
        <w:t>מר אורי הראל - אדריכל עורך התוכנית</w:t>
      </w:r>
      <w:r w:rsidR="001E2274">
        <w:rPr>
          <w:rFonts w:hint="cs"/>
          <w:caps/>
          <w:sz w:val="24"/>
          <w:szCs w:val="24"/>
          <w:u w:val="single"/>
          <w:rtl/>
        </w:rPr>
        <w:t>:</w:t>
      </w:r>
    </w:p>
    <w:p w14:paraId="09958CD5" w14:textId="5C19C6B6" w:rsidR="001E2274" w:rsidRDefault="00D6197E" w:rsidP="00D6197E">
      <w:pPr>
        <w:rPr>
          <w:b w:val="0"/>
          <w:bCs w:val="0"/>
          <w:caps/>
          <w:sz w:val="24"/>
          <w:szCs w:val="24"/>
          <w:rtl/>
        </w:rPr>
      </w:pPr>
      <w:r>
        <w:rPr>
          <w:rFonts w:hint="cs"/>
          <w:b w:val="0"/>
          <w:bCs w:val="0"/>
          <w:caps/>
          <w:sz w:val="24"/>
          <w:szCs w:val="24"/>
          <w:rtl/>
        </w:rPr>
        <w:lastRenderedPageBreak/>
        <w:t xml:space="preserve">ובעתיד אני אגיש תוכנית בסמכות מחוזית כוללת שבה יוצגו כל פתרונות החניה </w:t>
      </w:r>
    </w:p>
    <w:p w14:paraId="688BF432" w14:textId="77777777" w:rsidR="001E2274" w:rsidRDefault="001E2274" w:rsidP="00D6197E">
      <w:pPr>
        <w:rPr>
          <w:b w:val="0"/>
          <w:bCs w:val="0"/>
          <w:caps/>
          <w:sz w:val="24"/>
          <w:szCs w:val="24"/>
          <w:rtl/>
        </w:rPr>
      </w:pPr>
    </w:p>
    <w:p w14:paraId="24E73374" w14:textId="77777777" w:rsidR="001E2274" w:rsidRDefault="000A5C33" w:rsidP="00D6197E">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670253CE" w14:textId="024179B8" w:rsidR="001E2274" w:rsidRDefault="00D6197E" w:rsidP="00D6197E">
      <w:pPr>
        <w:rPr>
          <w:b w:val="0"/>
          <w:bCs w:val="0"/>
          <w:caps/>
          <w:sz w:val="24"/>
          <w:szCs w:val="24"/>
          <w:rtl/>
        </w:rPr>
      </w:pPr>
      <w:r>
        <w:rPr>
          <w:rFonts w:hint="cs"/>
          <w:b w:val="0"/>
          <w:bCs w:val="0"/>
          <w:caps/>
          <w:sz w:val="24"/>
          <w:szCs w:val="24"/>
          <w:rtl/>
        </w:rPr>
        <w:t xml:space="preserve">בסדר ברור ברור ברור אבל עכשיו עכשיו רגע שניה שניה </w:t>
      </w:r>
    </w:p>
    <w:p w14:paraId="5C2410D5" w14:textId="77777777" w:rsidR="001E2274" w:rsidRDefault="001E2274" w:rsidP="00D6197E">
      <w:pPr>
        <w:rPr>
          <w:b w:val="0"/>
          <w:bCs w:val="0"/>
          <w:caps/>
          <w:sz w:val="24"/>
          <w:szCs w:val="24"/>
          <w:rtl/>
        </w:rPr>
      </w:pPr>
    </w:p>
    <w:p w14:paraId="277A52BE" w14:textId="77777777" w:rsidR="001E2274" w:rsidRDefault="003C3543" w:rsidP="00D6197E">
      <w:pPr>
        <w:rPr>
          <w:caps/>
          <w:sz w:val="24"/>
          <w:szCs w:val="24"/>
          <w:u w:val="single"/>
          <w:rtl/>
        </w:rPr>
      </w:pPr>
      <w:r w:rsidRPr="003C3543">
        <w:rPr>
          <w:rFonts w:hint="cs"/>
          <w:caps/>
          <w:sz w:val="24"/>
          <w:szCs w:val="24"/>
          <w:u w:val="single"/>
          <w:rtl/>
        </w:rPr>
        <w:t>מר אורי הראל - אדריכל עורך התוכנית</w:t>
      </w:r>
      <w:r w:rsidR="001E2274">
        <w:rPr>
          <w:rFonts w:hint="cs"/>
          <w:caps/>
          <w:sz w:val="24"/>
          <w:szCs w:val="24"/>
          <w:u w:val="single"/>
          <w:rtl/>
        </w:rPr>
        <w:t>:</w:t>
      </w:r>
    </w:p>
    <w:p w14:paraId="6E420156" w14:textId="54ADB80B" w:rsidR="001E2274" w:rsidRDefault="00D6197E" w:rsidP="00D6197E">
      <w:pPr>
        <w:rPr>
          <w:b w:val="0"/>
          <w:bCs w:val="0"/>
          <w:caps/>
          <w:sz w:val="24"/>
          <w:szCs w:val="24"/>
          <w:rtl/>
        </w:rPr>
      </w:pPr>
      <w:r>
        <w:rPr>
          <w:rFonts w:hint="cs"/>
          <w:b w:val="0"/>
          <w:bCs w:val="0"/>
          <w:caps/>
          <w:sz w:val="24"/>
          <w:szCs w:val="24"/>
          <w:rtl/>
        </w:rPr>
        <w:t xml:space="preserve">עכשיו (לא ברור) </w:t>
      </w:r>
    </w:p>
    <w:p w14:paraId="6EA6A014" w14:textId="77777777" w:rsidR="001E2274" w:rsidRDefault="001E2274" w:rsidP="00D6197E">
      <w:pPr>
        <w:rPr>
          <w:b w:val="0"/>
          <w:bCs w:val="0"/>
          <w:caps/>
          <w:sz w:val="24"/>
          <w:szCs w:val="24"/>
          <w:rtl/>
        </w:rPr>
      </w:pPr>
    </w:p>
    <w:p w14:paraId="13B26156" w14:textId="77777777" w:rsidR="001E2274" w:rsidRDefault="007316D3" w:rsidP="00D6197E">
      <w:pPr>
        <w:rPr>
          <w:caps/>
          <w:sz w:val="24"/>
          <w:szCs w:val="24"/>
          <w:u w:val="single"/>
          <w:rtl/>
        </w:rPr>
      </w:pPr>
      <w:r w:rsidRPr="007316D3">
        <w:rPr>
          <w:rFonts w:hint="cs"/>
          <w:caps/>
          <w:sz w:val="24"/>
          <w:szCs w:val="24"/>
          <w:u w:val="single"/>
          <w:rtl/>
        </w:rPr>
        <w:t>גב</w:t>
      </w:r>
      <w:r w:rsidRPr="007316D3">
        <w:rPr>
          <w:caps/>
          <w:sz w:val="24"/>
          <w:szCs w:val="24"/>
          <w:u w:val="single"/>
          <w:rtl/>
        </w:rPr>
        <w:t>'</w:t>
      </w:r>
      <w:r w:rsidRPr="007316D3">
        <w:rPr>
          <w:rFonts w:hint="cs"/>
          <w:caps/>
          <w:sz w:val="24"/>
          <w:szCs w:val="24"/>
          <w:u w:val="single"/>
          <w:rtl/>
        </w:rPr>
        <w:t xml:space="preserve"> רותי ברבי - נציגת לשכת התכנון</w:t>
      </w:r>
      <w:r w:rsidR="001E2274">
        <w:rPr>
          <w:rFonts w:hint="cs"/>
          <w:caps/>
          <w:sz w:val="24"/>
          <w:szCs w:val="24"/>
          <w:u w:val="single"/>
          <w:rtl/>
        </w:rPr>
        <w:t>:</w:t>
      </w:r>
    </w:p>
    <w:p w14:paraId="2481DD41" w14:textId="1AC50736" w:rsidR="001E2274" w:rsidRDefault="00D6197E" w:rsidP="00D6197E">
      <w:pPr>
        <w:rPr>
          <w:b w:val="0"/>
          <w:bCs w:val="0"/>
          <w:caps/>
          <w:sz w:val="24"/>
          <w:szCs w:val="24"/>
          <w:rtl/>
        </w:rPr>
      </w:pPr>
      <w:r>
        <w:rPr>
          <w:rFonts w:hint="cs"/>
          <w:b w:val="0"/>
          <w:bCs w:val="0"/>
          <w:caps/>
          <w:sz w:val="24"/>
          <w:szCs w:val="24"/>
          <w:rtl/>
        </w:rPr>
        <w:t>אנחנו לא שיח,</w:t>
      </w:r>
    </w:p>
    <w:p w14:paraId="09582444" w14:textId="77777777" w:rsidR="001E2274" w:rsidRDefault="001E2274" w:rsidP="00D6197E">
      <w:pPr>
        <w:rPr>
          <w:b w:val="0"/>
          <w:bCs w:val="0"/>
          <w:caps/>
          <w:sz w:val="24"/>
          <w:szCs w:val="24"/>
          <w:rtl/>
        </w:rPr>
      </w:pPr>
    </w:p>
    <w:p w14:paraId="4793E951" w14:textId="77777777" w:rsidR="001E2274" w:rsidRDefault="000A5C33" w:rsidP="00D6197E">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4C9ED042" w14:textId="3D4CD4FE" w:rsidR="001E2274" w:rsidRDefault="00D6197E" w:rsidP="00D6197E">
      <w:pPr>
        <w:rPr>
          <w:b w:val="0"/>
          <w:bCs w:val="0"/>
          <w:caps/>
          <w:sz w:val="24"/>
          <w:szCs w:val="24"/>
          <w:rtl/>
        </w:rPr>
      </w:pPr>
      <w:r>
        <w:rPr>
          <w:rFonts w:hint="cs"/>
          <w:b w:val="0"/>
          <w:bCs w:val="0"/>
          <w:caps/>
          <w:sz w:val="24"/>
          <w:szCs w:val="24"/>
          <w:rtl/>
        </w:rPr>
        <w:t>עצור, את ה, את ה, את ה, את החניה הקיימת</w:t>
      </w:r>
      <w:r w:rsidR="000F703D">
        <w:rPr>
          <w:rFonts w:hint="cs"/>
          <w:b w:val="0"/>
          <w:bCs w:val="0"/>
          <w:caps/>
          <w:sz w:val="24"/>
          <w:szCs w:val="24"/>
          <w:rtl/>
        </w:rPr>
        <w:t xml:space="preserve"> </w:t>
      </w:r>
      <w:r>
        <w:rPr>
          <w:rFonts w:hint="cs"/>
          <w:b w:val="0"/>
          <w:bCs w:val="0"/>
          <w:caps/>
          <w:sz w:val="24"/>
          <w:szCs w:val="24"/>
          <w:rtl/>
        </w:rPr>
        <w:t>לא הוצגה, איפה היא היא ב, בחניה מרוכזת? היא בתוך המגרשים? איפה החניה הקיימת?</w:t>
      </w:r>
    </w:p>
    <w:p w14:paraId="15740811" w14:textId="77777777" w:rsidR="001E2274" w:rsidRDefault="001E2274" w:rsidP="00D6197E">
      <w:pPr>
        <w:rPr>
          <w:b w:val="0"/>
          <w:bCs w:val="0"/>
          <w:caps/>
          <w:sz w:val="24"/>
          <w:szCs w:val="24"/>
          <w:rtl/>
        </w:rPr>
      </w:pPr>
    </w:p>
    <w:p w14:paraId="66CE71A4" w14:textId="77777777" w:rsidR="001E2274" w:rsidRDefault="003C3543" w:rsidP="00D6197E">
      <w:pPr>
        <w:rPr>
          <w:caps/>
          <w:sz w:val="24"/>
          <w:szCs w:val="24"/>
          <w:u w:val="single"/>
          <w:rtl/>
        </w:rPr>
      </w:pPr>
      <w:r w:rsidRPr="003C3543">
        <w:rPr>
          <w:rFonts w:hint="cs"/>
          <w:caps/>
          <w:sz w:val="24"/>
          <w:szCs w:val="24"/>
          <w:u w:val="single"/>
          <w:rtl/>
        </w:rPr>
        <w:t>מר אורי הראל - אדריכל עורך התוכנית</w:t>
      </w:r>
      <w:r w:rsidR="001E2274">
        <w:rPr>
          <w:rFonts w:hint="cs"/>
          <w:caps/>
          <w:sz w:val="24"/>
          <w:szCs w:val="24"/>
          <w:u w:val="single"/>
          <w:rtl/>
        </w:rPr>
        <w:t>:</w:t>
      </w:r>
    </w:p>
    <w:p w14:paraId="446F4A10" w14:textId="106AA87D" w:rsidR="001E2274" w:rsidRDefault="00D6197E" w:rsidP="00D6197E">
      <w:pPr>
        <w:rPr>
          <w:b w:val="0"/>
          <w:bCs w:val="0"/>
          <w:caps/>
          <w:sz w:val="24"/>
          <w:szCs w:val="24"/>
          <w:rtl/>
        </w:rPr>
      </w:pPr>
      <w:r>
        <w:rPr>
          <w:rFonts w:hint="cs"/>
          <w:b w:val="0"/>
          <w:bCs w:val="0"/>
          <w:caps/>
          <w:sz w:val="24"/>
          <w:szCs w:val="24"/>
          <w:rtl/>
        </w:rPr>
        <w:t>החניה הקיימת היא חניה לאורך רצועות הדרכים ובריכוזים, אני יכול להראות רק שניה</w:t>
      </w:r>
      <w:r w:rsidR="000F703D">
        <w:rPr>
          <w:rFonts w:hint="cs"/>
          <w:b w:val="0"/>
          <w:bCs w:val="0"/>
          <w:caps/>
          <w:sz w:val="24"/>
          <w:szCs w:val="24"/>
          <w:rtl/>
        </w:rPr>
        <w:t xml:space="preserve"> </w:t>
      </w:r>
      <w:r>
        <w:rPr>
          <w:rFonts w:hint="cs"/>
          <w:b w:val="0"/>
          <w:bCs w:val="0"/>
          <w:caps/>
          <w:sz w:val="24"/>
          <w:szCs w:val="24"/>
          <w:rtl/>
        </w:rPr>
        <w:t xml:space="preserve">... נעבור לשיתוף של המצגת ואני אציג אותה. </w:t>
      </w:r>
      <w:r w:rsidR="0083312A">
        <w:rPr>
          <w:rFonts w:hint="cs"/>
          <w:b w:val="0"/>
          <w:bCs w:val="0"/>
          <w:caps/>
          <w:sz w:val="24"/>
          <w:szCs w:val="24"/>
          <w:rtl/>
        </w:rPr>
        <w:t xml:space="preserve">בעיקרון לאורך הדרכים פה יש, יש ריכוזי חניה אני יכול להציג אותם, יש חניות פה לאורך הדרכים, גם חניות מקבילות גם חניות ניצבות, אתם רואים אותן גם כאן, יש ריכוזים בכל הקיבוץ לאורך רצועות הדרכים, זה לא חניה על - גבי המגרשים, אבל החניה הקיימת משרתת ועובדת מצוין. זה נכון שעבור שבעים ושמונה חניות נוספות אין פתרונות כי זה פשוט לא ריאלי להכניס את היחידות ולא את החניות שלהן. ולכן הפתרונות האלה לא הוצגו ודובר על זה שכשתוגש תוכנית בסמכות מחוזית </w:t>
      </w:r>
      <w:r w:rsidR="0083312A">
        <w:rPr>
          <w:b w:val="0"/>
          <w:bCs w:val="0"/>
          <w:caps/>
          <w:sz w:val="24"/>
          <w:szCs w:val="24"/>
          <w:rtl/>
        </w:rPr>
        <w:t>–</w:t>
      </w:r>
      <w:r w:rsidR="0083312A">
        <w:rPr>
          <w:rFonts w:hint="cs"/>
          <w:b w:val="0"/>
          <w:bCs w:val="0"/>
          <w:caps/>
          <w:sz w:val="24"/>
          <w:szCs w:val="24"/>
          <w:rtl/>
        </w:rPr>
        <w:t xml:space="preserve"> אנחנו נרחיב אכן את הכתם כפי שתואם עם התוכנית הכוללנית ושם נציג את כל הפתרונות ואת כל הנספחים הרלוונטיים. אין טעם להציג פתרונות שלא עובדים כי זה פשוט לא פתיר, </w:t>
      </w:r>
    </w:p>
    <w:p w14:paraId="1F6632F8" w14:textId="77777777" w:rsidR="001E2274" w:rsidRDefault="001E2274" w:rsidP="00D6197E">
      <w:pPr>
        <w:rPr>
          <w:b w:val="0"/>
          <w:bCs w:val="0"/>
          <w:caps/>
          <w:sz w:val="24"/>
          <w:szCs w:val="24"/>
          <w:rtl/>
        </w:rPr>
      </w:pPr>
    </w:p>
    <w:p w14:paraId="76D187C1" w14:textId="77777777" w:rsidR="001E2274" w:rsidRDefault="000A5C33" w:rsidP="00D6197E">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23332A4C" w14:textId="18EA7D31" w:rsidR="001E2274" w:rsidRDefault="0083312A" w:rsidP="00D6197E">
      <w:pPr>
        <w:rPr>
          <w:b w:val="0"/>
          <w:bCs w:val="0"/>
          <w:caps/>
          <w:sz w:val="24"/>
          <w:szCs w:val="24"/>
          <w:rtl/>
        </w:rPr>
      </w:pPr>
      <w:r>
        <w:rPr>
          <w:rFonts w:hint="cs"/>
          <w:b w:val="0"/>
          <w:bCs w:val="0"/>
          <w:caps/>
          <w:sz w:val="24"/>
          <w:szCs w:val="24"/>
          <w:rtl/>
        </w:rPr>
        <w:t>יערה</w:t>
      </w:r>
    </w:p>
    <w:p w14:paraId="2EBE0FD0" w14:textId="77777777" w:rsidR="001E2274" w:rsidRDefault="001E2274" w:rsidP="00D6197E">
      <w:pPr>
        <w:rPr>
          <w:b w:val="0"/>
          <w:bCs w:val="0"/>
          <w:caps/>
          <w:sz w:val="24"/>
          <w:szCs w:val="24"/>
          <w:rtl/>
        </w:rPr>
      </w:pPr>
    </w:p>
    <w:p w14:paraId="669DCF57" w14:textId="77777777" w:rsidR="001E2274" w:rsidRDefault="003109B2" w:rsidP="00D6197E">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5380E0DB" w14:textId="5F51F7D7" w:rsidR="001E2274" w:rsidRDefault="0083312A" w:rsidP="00D6197E">
      <w:pPr>
        <w:rPr>
          <w:b w:val="0"/>
          <w:bCs w:val="0"/>
          <w:caps/>
          <w:sz w:val="24"/>
          <w:szCs w:val="24"/>
          <w:rtl/>
        </w:rPr>
      </w:pPr>
      <w:r>
        <w:rPr>
          <w:rFonts w:hint="cs"/>
          <w:b w:val="0"/>
          <w:bCs w:val="0"/>
          <w:caps/>
          <w:sz w:val="24"/>
          <w:szCs w:val="24"/>
          <w:rtl/>
        </w:rPr>
        <w:t>כן אני רוצה לדבר קצת על הממשק בין התעשייה לבין המגורים ומבני הציבור. אם אפשר לראות את ה, מצב המוצע או תצא, על - גבי בעצם אתה מציע, להתקרב בשכונות ב, תוספת למגורים לכיוון ברקן נכון? יקבי ברקן אני נכון אני צודקת? בחלק המזרחי?</w:t>
      </w:r>
    </w:p>
    <w:p w14:paraId="4C716F7C" w14:textId="77777777" w:rsidR="001E2274" w:rsidRDefault="001E2274" w:rsidP="00D6197E">
      <w:pPr>
        <w:rPr>
          <w:b w:val="0"/>
          <w:bCs w:val="0"/>
          <w:caps/>
          <w:sz w:val="24"/>
          <w:szCs w:val="24"/>
          <w:rtl/>
        </w:rPr>
      </w:pPr>
    </w:p>
    <w:p w14:paraId="53645D62" w14:textId="77777777" w:rsidR="001E2274" w:rsidRDefault="003C3543" w:rsidP="00D6197E">
      <w:pPr>
        <w:rPr>
          <w:caps/>
          <w:sz w:val="24"/>
          <w:szCs w:val="24"/>
          <w:u w:val="single"/>
          <w:rtl/>
        </w:rPr>
      </w:pPr>
      <w:r w:rsidRPr="003C3543">
        <w:rPr>
          <w:rFonts w:hint="cs"/>
          <w:caps/>
          <w:sz w:val="24"/>
          <w:szCs w:val="24"/>
          <w:u w:val="single"/>
          <w:rtl/>
        </w:rPr>
        <w:t>מר אורי הראל - אדריכל עורך התוכנית</w:t>
      </w:r>
      <w:r w:rsidR="001E2274">
        <w:rPr>
          <w:rFonts w:hint="cs"/>
          <w:caps/>
          <w:sz w:val="24"/>
          <w:szCs w:val="24"/>
          <w:u w:val="single"/>
          <w:rtl/>
        </w:rPr>
        <w:t>:</w:t>
      </w:r>
    </w:p>
    <w:p w14:paraId="360A096D" w14:textId="4F282D72" w:rsidR="001E2274" w:rsidRDefault="0083312A" w:rsidP="00D6197E">
      <w:pPr>
        <w:rPr>
          <w:b w:val="0"/>
          <w:bCs w:val="0"/>
          <w:caps/>
          <w:sz w:val="24"/>
          <w:szCs w:val="24"/>
          <w:rtl/>
        </w:rPr>
      </w:pPr>
      <w:r>
        <w:rPr>
          <w:rFonts w:hint="cs"/>
          <w:b w:val="0"/>
          <w:bCs w:val="0"/>
          <w:caps/>
          <w:sz w:val="24"/>
          <w:szCs w:val="24"/>
          <w:rtl/>
        </w:rPr>
        <w:t xml:space="preserve">את מדברת על החלק הזה אני מבין מה שאת אומרת כן </w:t>
      </w:r>
    </w:p>
    <w:p w14:paraId="36CEC87B" w14:textId="77777777" w:rsidR="001E2274" w:rsidRDefault="001E2274" w:rsidP="00D6197E">
      <w:pPr>
        <w:rPr>
          <w:b w:val="0"/>
          <w:bCs w:val="0"/>
          <w:caps/>
          <w:sz w:val="24"/>
          <w:szCs w:val="24"/>
          <w:rtl/>
        </w:rPr>
      </w:pPr>
    </w:p>
    <w:p w14:paraId="7FF8EA13" w14:textId="77777777" w:rsidR="001E2274" w:rsidRDefault="003109B2" w:rsidP="00D6197E">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7809C226" w14:textId="4C5F52D1" w:rsidR="001E2274" w:rsidRDefault="0083312A" w:rsidP="00D6197E">
      <w:pPr>
        <w:rPr>
          <w:b w:val="0"/>
          <w:bCs w:val="0"/>
          <w:caps/>
          <w:sz w:val="24"/>
          <w:szCs w:val="24"/>
          <w:rtl/>
        </w:rPr>
      </w:pPr>
      <w:r>
        <w:rPr>
          <w:rFonts w:hint="cs"/>
          <w:b w:val="0"/>
          <w:bCs w:val="0"/>
          <w:caps/>
          <w:sz w:val="24"/>
          <w:szCs w:val="24"/>
          <w:rtl/>
        </w:rPr>
        <w:t xml:space="preserve">אם אפשר לתת תמונה יותר גדולה אני תכף אדבר חלק חלק, </w:t>
      </w:r>
    </w:p>
    <w:p w14:paraId="35EDE7C2" w14:textId="77777777" w:rsidR="001E2274" w:rsidRDefault="001E2274" w:rsidP="00D6197E">
      <w:pPr>
        <w:rPr>
          <w:b w:val="0"/>
          <w:bCs w:val="0"/>
          <w:caps/>
          <w:sz w:val="24"/>
          <w:szCs w:val="24"/>
          <w:rtl/>
        </w:rPr>
      </w:pPr>
    </w:p>
    <w:p w14:paraId="1C12B0F9" w14:textId="77777777" w:rsidR="001E2274" w:rsidRDefault="003C3543" w:rsidP="00D6197E">
      <w:pPr>
        <w:rPr>
          <w:caps/>
          <w:sz w:val="24"/>
          <w:szCs w:val="24"/>
          <w:u w:val="single"/>
          <w:rtl/>
        </w:rPr>
      </w:pPr>
      <w:r w:rsidRPr="003C3543">
        <w:rPr>
          <w:rFonts w:hint="cs"/>
          <w:caps/>
          <w:sz w:val="24"/>
          <w:szCs w:val="24"/>
          <w:u w:val="single"/>
          <w:rtl/>
        </w:rPr>
        <w:t>מר אורי הראל - אדריכל עורך התוכנית</w:t>
      </w:r>
      <w:r w:rsidR="001E2274">
        <w:rPr>
          <w:rFonts w:hint="cs"/>
          <w:caps/>
          <w:sz w:val="24"/>
          <w:szCs w:val="24"/>
          <w:u w:val="single"/>
          <w:rtl/>
        </w:rPr>
        <w:t>:</w:t>
      </w:r>
    </w:p>
    <w:p w14:paraId="4F727732" w14:textId="0B38C60E" w:rsidR="001E2274" w:rsidRDefault="0083312A" w:rsidP="00D6197E">
      <w:pPr>
        <w:rPr>
          <w:b w:val="0"/>
          <w:bCs w:val="0"/>
          <w:caps/>
          <w:sz w:val="24"/>
          <w:szCs w:val="24"/>
          <w:rtl/>
        </w:rPr>
      </w:pPr>
      <w:r>
        <w:rPr>
          <w:rFonts w:hint="cs"/>
          <w:b w:val="0"/>
          <w:bCs w:val="0"/>
          <w:caps/>
          <w:sz w:val="24"/>
          <w:szCs w:val="24"/>
          <w:rtl/>
        </w:rPr>
        <w:t>אוקיי</w:t>
      </w:r>
    </w:p>
    <w:p w14:paraId="02E0C57D" w14:textId="77777777" w:rsidR="001E2274" w:rsidRDefault="001E2274" w:rsidP="00D6197E">
      <w:pPr>
        <w:rPr>
          <w:b w:val="0"/>
          <w:bCs w:val="0"/>
          <w:caps/>
          <w:sz w:val="24"/>
          <w:szCs w:val="24"/>
          <w:rtl/>
        </w:rPr>
      </w:pPr>
    </w:p>
    <w:p w14:paraId="128065EF" w14:textId="77777777" w:rsidR="001E2274" w:rsidRDefault="003109B2" w:rsidP="00D6197E">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15AB75DB" w14:textId="141C088B" w:rsidR="001E2274" w:rsidRDefault="0083312A" w:rsidP="00D6197E">
      <w:pPr>
        <w:rPr>
          <w:b w:val="0"/>
          <w:bCs w:val="0"/>
          <w:caps/>
          <w:sz w:val="24"/>
          <w:szCs w:val="24"/>
          <w:rtl/>
        </w:rPr>
      </w:pPr>
      <w:r>
        <w:rPr>
          <w:rFonts w:hint="cs"/>
          <w:b w:val="0"/>
          <w:bCs w:val="0"/>
          <w:caps/>
          <w:sz w:val="24"/>
          <w:szCs w:val="24"/>
          <w:rtl/>
        </w:rPr>
        <w:t>אוקיי?</w:t>
      </w:r>
    </w:p>
    <w:p w14:paraId="0404EEE2" w14:textId="77777777" w:rsidR="001E2274" w:rsidRDefault="001E2274" w:rsidP="00D6197E">
      <w:pPr>
        <w:rPr>
          <w:b w:val="0"/>
          <w:bCs w:val="0"/>
          <w:caps/>
          <w:sz w:val="24"/>
          <w:szCs w:val="24"/>
          <w:rtl/>
        </w:rPr>
      </w:pPr>
    </w:p>
    <w:p w14:paraId="5E42DF07" w14:textId="77777777" w:rsidR="001E2274" w:rsidRDefault="003C3543" w:rsidP="00D6197E">
      <w:pPr>
        <w:rPr>
          <w:caps/>
          <w:sz w:val="24"/>
          <w:szCs w:val="24"/>
          <w:u w:val="single"/>
          <w:rtl/>
        </w:rPr>
      </w:pPr>
      <w:r w:rsidRPr="003C3543">
        <w:rPr>
          <w:rFonts w:hint="cs"/>
          <w:caps/>
          <w:sz w:val="24"/>
          <w:szCs w:val="24"/>
          <w:u w:val="single"/>
          <w:rtl/>
        </w:rPr>
        <w:t>מר אורי הראל - אדריכל עורך התוכנית</w:t>
      </w:r>
      <w:r w:rsidR="001E2274">
        <w:rPr>
          <w:rFonts w:hint="cs"/>
          <w:caps/>
          <w:sz w:val="24"/>
          <w:szCs w:val="24"/>
          <w:u w:val="single"/>
          <w:rtl/>
        </w:rPr>
        <w:t>:</w:t>
      </w:r>
    </w:p>
    <w:p w14:paraId="04762A01" w14:textId="62D34675" w:rsidR="001E2274" w:rsidRDefault="0083312A" w:rsidP="00D6197E">
      <w:pPr>
        <w:rPr>
          <w:b w:val="0"/>
          <w:bCs w:val="0"/>
          <w:caps/>
          <w:sz w:val="24"/>
          <w:szCs w:val="24"/>
          <w:rtl/>
        </w:rPr>
      </w:pPr>
      <w:r>
        <w:rPr>
          <w:rFonts w:hint="cs"/>
          <w:b w:val="0"/>
          <w:bCs w:val="0"/>
          <w:caps/>
          <w:sz w:val="24"/>
          <w:szCs w:val="24"/>
          <w:rtl/>
        </w:rPr>
        <w:lastRenderedPageBreak/>
        <w:t>... נמצאים בחלק הדרומי זה נכון אפשר לראות אותם גם כאן אני אעשה הגדלה לכיוון הזה, אז ה, היקב נמצא באזור הזה, ההגדלה שלנו היא היא שוב היא לא הגדלה היא פריסה אחרת של המגורים לפי התאמה למבני משק קיימים. ו, אנחנו מדברים על,</w:t>
      </w:r>
    </w:p>
    <w:p w14:paraId="4C4CF67F" w14:textId="77777777" w:rsidR="001E2274" w:rsidRDefault="001E2274" w:rsidP="00D6197E">
      <w:pPr>
        <w:rPr>
          <w:b w:val="0"/>
          <w:bCs w:val="0"/>
          <w:caps/>
          <w:sz w:val="24"/>
          <w:szCs w:val="24"/>
          <w:rtl/>
        </w:rPr>
      </w:pPr>
    </w:p>
    <w:p w14:paraId="43AC2C8A" w14:textId="77777777" w:rsidR="001E2274" w:rsidRDefault="003109B2" w:rsidP="00D6197E">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4D78CF07" w14:textId="4672F84B" w:rsidR="001E2274" w:rsidRDefault="005E586C" w:rsidP="00D6197E">
      <w:pPr>
        <w:rPr>
          <w:b w:val="0"/>
          <w:bCs w:val="0"/>
          <w:caps/>
          <w:sz w:val="24"/>
          <w:szCs w:val="24"/>
          <w:rtl/>
        </w:rPr>
      </w:pPr>
      <w:r>
        <w:rPr>
          <w:rFonts w:hint="cs"/>
          <w:b w:val="0"/>
          <w:bCs w:val="0"/>
          <w:caps/>
          <w:sz w:val="24"/>
          <w:szCs w:val="24"/>
          <w:rtl/>
        </w:rPr>
        <w:t>(לא ברור)</w:t>
      </w:r>
    </w:p>
    <w:p w14:paraId="3F993EEB" w14:textId="77777777" w:rsidR="001E2274" w:rsidRDefault="001E2274" w:rsidP="00D6197E">
      <w:pPr>
        <w:rPr>
          <w:b w:val="0"/>
          <w:bCs w:val="0"/>
          <w:caps/>
          <w:sz w:val="24"/>
          <w:szCs w:val="24"/>
          <w:rtl/>
        </w:rPr>
      </w:pPr>
    </w:p>
    <w:p w14:paraId="00D8B2DE" w14:textId="77777777" w:rsidR="001E2274" w:rsidRDefault="003C3543" w:rsidP="00D6197E">
      <w:pPr>
        <w:rPr>
          <w:caps/>
          <w:sz w:val="24"/>
          <w:szCs w:val="24"/>
          <w:u w:val="single"/>
          <w:rtl/>
        </w:rPr>
      </w:pPr>
      <w:r w:rsidRPr="003C3543">
        <w:rPr>
          <w:rFonts w:hint="cs"/>
          <w:caps/>
          <w:sz w:val="24"/>
          <w:szCs w:val="24"/>
          <w:u w:val="single"/>
          <w:rtl/>
        </w:rPr>
        <w:t>מר אורי הראל - אדריכל עורך התוכנית</w:t>
      </w:r>
      <w:r w:rsidR="001E2274">
        <w:rPr>
          <w:rFonts w:hint="cs"/>
          <w:caps/>
          <w:sz w:val="24"/>
          <w:szCs w:val="24"/>
          <w:u w:val="single"/>
          <w:rtl/>
        </w:rPr>
        <w:t>:</w:t>
      </w:r>
    </w:p>
    <w:p w14:paraId="1D9BBEC6" w14:textId="3F357510" w:rsidR="001E2274" w:rsidRDefault="005E586C" w:rsidP="00D6197E">
      <w:pPr>
        <w:rPr>
          <w:b w:val="0"/>
          <w:bCs w:val="0"/>
          <w:caps/>
          <w:sz w:val="24"/>
          <w:szCs w:val="24"/>
          <w:rtl/>
        </w:rPr>
      </w:pPr>
      <w:r>
        <w:rPr>
          <w:rFonts w:hint="cs"/>
          <w:b w:val="0"/>
          <w:bCs w:val="0"/>
          <w:caps/>
          <w:sz w:val="24"/>
          <w:szCs w:val="24"/>
          <w:rtl/>
        </w:rPr>
        <w:t>מה?</w:t>
      </w:r>
    </w:p>
    <w:p w14:paraId="750F914A" w14:textId="77777777" w:rsidR="001E2274" w:rsidRDefault="001E2274" w:rsidP="00D6197E">
      <w:pPr>
        <w:rPr>
          <w:b w:val="0"/>
          <w:bCs w:val="0"/>
          <w:caps/>
          <w:sz w:val="24"/>
          <w:szCs w:val="24"/>
          <w:rtl/>
        </w:rPr>
      </w:pPr>
    </w:p>
    <w:p w14:paraId="197AD651" w14:textId="77777777" w:rsidR="001E2274" w:rsidRDefault="005E586C" w:rsidP="00D6197E">
      <w:pPr>
        <w:rPr>
          <w:b w:val="0"/>
          <w:bCs w:val="0"/>
          <w:caps/>
          <w:sz w:val="24"/>
          <w:szCs w:val="24"/>
          <w:rtl/>
        </w:rPr>
      </w:pPr>
      <w:r>
        <w:rPr>
          <w:rFonts w:hint="cs"/>
          <w:b w:val="0"/>
          <w:bCs w:val="0"/>
          <w:caps/>
          <w:sz w:val="24"/>
          <w:szCs w:val="24"/>
          <w:rtl/>
        </w:rPr>
        <w:t xml:space="preserve">(הקלטה הופסקה) </w:t>
      </w:r>
    </w:p>
    <w:p w14:paraId="7145AE81" w14:textId="77777777" w:rsidR="001E2274" w:rsidRDefault="001E2274" w:rsidP="00D6197E">
      <w:pPr>
        <w:rPr>
          <w:b w:val="0"/>
          <w:bCs w:val="0"/>
          <w:caps/>
          <w:sz w:val="24"/>
          <w:szCs w:val="24"/>
          <w:rtl/>
        </w:rPr>
      </w:pPr>
    </w:p>
    <w:p w14:paraId="433BFF1D" w14:textId="77777777" w:rsidR="001E2274" w:rsidRDefault="003109B2" w:rsidP="00D6197E">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3DC0E4C8" w14:textId="1452B024" w:rsidR="001E2274" w:rsidRDefault="005E586C" w:rsidP="00D6197E">
      <w:pPr>
        <w:rPr>
          <w:b w:val="0"/>
          <w:bCs w:val="0"/>
          <w:caps/>
          <w:sz w:val="24"/>
          <w:szCs w:val="24"/>
          <w:rtl/>
        </w:rPr>
      </w:pPr>
      <w:r>
        <w:rPr>
          <w:rFonts w:hint="cs"/>
          <w:b w:val="0"/>
          <w:bCs w:val="0"/>
          <w:caps/>
          <w:sz w:val="24"/>
          <w:szCs w:val="24"/>
          <w:rtl/>
        </w:rPr>
        <w:t>כרגע זה לא בנוי אתם רוצים לבנות את זה נכון?</w:t>
      </w:r>
    </w:p>
    <w:p w14:paraId="194476FD" w14:textId="77777777" w:rsidR="001E2274" w:rsidRDefault="001E2274" w:rsidP="00D6197E">
      <w:pPr>
        <w:rPr>
          <w:b w:val="0"/>
          <w:bCs w:val="0"/>
          <w:caps/>
          <w:sz w:val="24"/>
          <w:szCs w:val="24"/>
          <w:rtl/>
        </w:rPr>
      </w:pPr>
    </w:p>
    <w:p w14:paraId="554B3841" w14:textId="77777777" w:rsidR="001E2274" w:rsidRDefault="003C3543" w:rsidP="00D6197E">
      <w:pPr>
        <w:rPr>
          <w:caps/>
          <w:sz w:val="24"/>
          <w:szCs w:val="24"/>
          <w:u w:val="single"/>
          <w:rtl/>
        </w:rPr>
      </w:pPr>
      <w:r w:rsidRPr="003C3543">
        <w:rPr>
          <w:rFonts w:hint="cs"/>
          <w:caps/>
          <w:sz w:val="24"/>
          <w:szCs w:val="24"/>
          <w:u w:val="single"/>
          <w:rtl/>
        </w:rPr>
        <w:t>מר אורי הראל - אדריכל עורך התוכנית</w:t>
      </w:r>
      <w:r w:rsidR="001E2274">
        <w:rPr>
          <w:rFonts w:hint="cs"/>
          <w:caps/>
          <w:sz w:val="24"/>
          <w:szCs w:val="24"/>
          <w:u w:val="single"/>
          <w:rtl/>
        </w:rPr>
        <w:t>:</w:t>
      </w:r>
    </w:p>
    <w:p w14:paraId="0C07867D" w14:textId="6FB6DD0D" w:rsidR="001E2274" w:rsidRDefault="005E586C" w:rsidP="00D6197E">
      <w:pPr>
        <w:rPr>
          <w:b w:val="0"/>
          <w:bCs w:val="0"/>
          <w:caps/>
          <w:sz w:val="24"/>
          <w:szCs w:val="24"/>
          <w:rtl/>
        </w:rPr>
      </w:pPr>
      <w:r>
        <w:rPr>
          <w:rFonts w:hint="cs"/>
          <w:b w:val="0"/>
          <w:bCs w:val="0"/>
          <w:caps/>
          <w:sz w:val="24"/>
          <w:szCs w:val="24"/>
          <w:rtl/>
        </w:rPr>
        <w:t xml:space="preserve">אנחנו גם לא רוצים לבנות את זה אנחנו שמרנו על איזון שטחים כמו שאמרתי, זה שטח משק, אלה שטחי משק קיימים בפועל ש, שסומנו כשטחי מגורים ונאלץ ו, עשינו </w:t>
      </w:r>
    </w:p>
    <w:p w14:paraId="72957F94" w14:textId="77777777" w:rsidR="001E2274" w:rsidRDefault="001E2274" w:rsidP="00D6197E">
      <w:pPr>
        <w:rPr>
          <w:b w:val="0"/>
          <w:bCs w:val="0"/>
          <w:caps/>
          <w:sz w:val="24"/>
          <w:szCs w:val="24"/>
          <w:rtl/>
        </w:rPr>
      </w:pPr>
    </w:p>
    <w:p w14:paraId="14830E0F" w14:textId="77777777" w:rsidR="001E2274" w:rsidRDefault="003109B2" w:rsidP="00D6197E">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0CF3860D" w14:textId="41B9EB42" w:rsidR="001E2274" w:rsidRDefault="005E586C" w:rsidP="00D6197E">
      <w:pPr>
        <w:rPr>
          <w:b w:val="0"/>
          <w:bCs w:val="0"/>
          <w:caps/>
          <w:sz w:val="24"/>
          <w:szCs w:val="24"/>
          <w:rtl/>
        </w:rPr>
      </w:pPr>
      <w:r>
        <w:rPr>
          <w:rFonts w:hint="cs"/>
          <w:b w:val="0"/>
          <w:bCs w:val="0"/>
          <w:caps/>
          <w:sz w:val="24"/>
          <w:szCs w:val="24"/>
          <w:rtl/>
        </w:rPr>
        <w:t>תכף נתייחס אליהם</w:t>
      </w:r>
    </w:p>
    <w:p w14:paraId="6C4C4F64" w14:textId="77777777" w:rsidR="001E2274" w:rsidRDefault="001E2274" w:rsidP="00D6197E">
      <w:pPr>
        <w:rPr>
          <w:b w:val="0"/>
          <w:bCs w:val="0"/>
          <w:caps/>
          <w:sz w:val="24"/>
          <w:szCs w:val="24"/>
          <w:rtl/>
        </w:rPr>
      </w:pPr>
    </w:p>
    <w:p w14:paraId="75CBFD82" w14:textId="77777777" w:rsidR="001E2274" w:rsidRDefault="003C3543" w:rsidP="00D6197E">
      <w:pPr>
        <w:rPr>
          <w:caps/>
          <w:sz w:val="24"/>
          <w:szCs w:val="24"/>
          <w:u w:val="single"/>
          <w:rtl/>
        </w:rPr>
      </w:pPr>
      <w:r w:rsidRPr="003C3543">
        <w:rPr>
          <w:rFonts w:hint="cs"/>
          <w:caps/>
          <w:sz w:val="24"/>
          <w:szCs w:val="24"/>
          <w:u w:val="single"/>
          <w:rtl/>
        </w:rPr>
        <w:t>מר אורי הראל - אדריכל עורך התוכנית</w:t>
      </w:r>
      <w:r w:rsidR="001E2274">
        <w:rPr>
          <w:rFonts w:hint="cs"/>
          <w:caps/>
          <w:sz w:val="24"/>
          <w:szCs w:val="24"/>
          <w:u w:val="single"/>
          <w:rtl/>
        </w:rPr>
        <w:t>:</w:t>
      </w:r>
    </w:p>
    <w:p w14:paraId="47B95104" w14:textId="02BF0914" w:rsidR="001E2274" w:rsidRDefault="005E586C" w:rsidP="00D6197E">
      <w:pPr>
        <w:rPr>
          <w:b w:val="0"/>
          <w:bCs w:val="0"/>
          <w:caps/>
          <w:sz w:val="24"/>
          <w:szCs w:val="24"/>
          <w:rtl/>
        </w:rPr>
      </w:pPr>
      <w:r>
        <w:rPr>
          <w:rFonts w:hint="cs"/>
          <w:b w:val="0"/>
          <w:bCs w:val="0"/>
          <w:caps/>
          <w:sz w:val="24"/>
          <w:szCs w:val="24"/>
          <w:rtl/>
        </w:rPr>
        <w:t xml:space="preserve">אוקיי בסדר ההגדלה </w:t>
      </w:r>
    </w:p>
    <w:p w14:paraId="468EAEA2" w14:textId="77777777" w:rsidR="001E2274" w:rsidRDefault="001E2274" w:rsidP="00D6197E">
      <w:pPr>
        <w:rPr>
          <w:b w:val="0"/>
          <w:bCs w:val="0"/>
          <w:caps/>
          <w:sz w:val="24"/>
          <w:szCs w:val="24"/>
          <w:rtl/>
        </w:rPr>
      </w:pPr>
    </w:p>
    <w:p w14:paraId="20D147A4" w14:textId="77777777" w:rsidR="001E2274" w:rsidRDefault="003109B2" w:rsidP="00D6197E">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3352A5F2" w14:textId="2DC95BBE" w:rsidR="001E2274" w:rsidRDefault="005E586C" w:rsidP="00D6197E">
      <w:pPr>
        <w:rPr>
          <w:b w:val="0"/>
          <w:bCs w:val="0"/>
          <w:caps/>
          <w:sz w:val="24"/>
          <w:szCs w:val="24"/>
          <w:rtl/>
        </w:rPr>
      </w:pPr>
      <w:r>
        <w:rPr>
          <w:rFonts w:hint="cs"/>
          <w:b w:val="0"/>
          <w:bCs w:val="0"/>
          <w:caps/>
          <w:sz w:val="24"/>
          <w:szCs w:val="24"/>
          <w:rtl/>
        </w:rPr>
        <w:t>בוא</w:t>
      </w:r>
      <w:r w:rsidR="000F703D">
        <w:rPr>
          <w:rFonts w:hint="cs"/>
          <w:b w:val="0"/>
          <w:bCs w:val="0"/>
          <w:caps/>
          <w:sz w:val="24"/>
          <w:szCs w:val="24"/>
          <w:rtl/>
        </w:rPr>
        <w:t xml:space="preserve"> </w:t>
      </w:r>
      <w:r>
        <w:rPr>
          <w:rFonts w:hint="cs"/>
          <w:b w:val="0"/>
          <w:bCs w:val="0"/>
          <w:caps/>
          <w:sz w:val="24"/>
          <w:szCs w:val="24"/>
          <w:rtl/>
        </w:rPr>
        <w:t>...</w:t>
      </w:r>
    </w:p>
    <w:p w14:paraId="6ACE47B4" w14:textId="77777777" w:rsidR="001E2274" w:rsidRDefault="001E2274" w:rsidP="00D6197E">
      <w:pPr>
        <w:rPr>
          <w:b w:val="0"/>
          <w:bCs w:val="0"/>
          <w:caps/>
          <w:sz w:val="24"/>
          <w:szCs w:val="24"/>
          <w:rtl/>
        </w:rPr>
      </w:pPr>
    </w:p>
    <w:p w14:paraId="4018C6A9" w14:textId="77777777" w:rsidR="001E2274" w:rsidRDefault="003C3543" w:rsidP="00D6197E">
      <w:pPr>
        <w:rPr>
          <w:caps/>
          <w:sz w:val="24"/>
          <w:szCs w:val="24"/>
          <w:u w:val="single"/>
          <w:rtl/>
        </w:rPr>
      </w:pPr>
      <w:r w:rsidRPr="003C3543">
        <w:rPr>
          <w:rFonts w:hint="cs"/>
          <w:caps/>
          <w:sz w:val="24"/>
          <w:szCs w:val="24"/>
          <w:u w:val="single"/>
          <w:rtl/>
        </w:rPr>
        <w:t>מר אורי הראל - אדריכל עורך התוכנית</w:t>
      </w:r>
      <w:r w:rsidR="001E2274">
        <w:rPr>
          <w:rFonts w:hint="cs"/>
          <w:caps/>
          <w:sz w:val="24"/>
          <w:szCs w:val="24"/>
          <w:u w:val="single"/>
          <w:rtl/>
        </w:rPr>
        <w:t>:</w:t>
      </w:r>
    </w:p>
    <w:p w14:paraId="424475B0" w14:textId="17B61A39" w:rsidR="001E2274" w:rsidRDefault="005E586C" w:rsidP="00D6197E">
      <w:pPr>
        <w:rPr>
          <w:b w:val="0"/>
          <w:bCs w:val="0"/>
          <w:caps/>
          <w:sz w:val="24"/>
          <w:szCs w:val="24"/>
          <w:rtl/>
        </w:rPr>
      </w:pPr>
      <w:r>
        <w:rPr>
          <w:rFonts w:hint="cs"/>
          <w:b w:val="0"/>
          <w:bCs w:val="0"/>
          <w:caps/>
          <w:sz w:val="24"/>
          <w:szCs w:val="24"/>
          <w:rtl/>
        </w:rPr>
        <w:t>מה שאנחנו רואים הגדלה שבעצם</w:t>
      </w:r>
      <w:r w:rsidR="000F703D">
        <w:rPr>
          <w:rFonts w:hint="cs"/>
          <w:b w:val="0"/>
          <w:bCs w:val="0"/>
          <w:caps/>
          <w:sz w:val="24"/>
          <w:szCs w:val="24"/>
          <w:rtl/>
        </w:rPr>
        <w:t xml:space="preserve"> </w:t>
      </w:r>
      <w:r>
        <w:rPr>
          <w:rFonts w:hint="cs"/>
          <w:b w:val="0"/>
          <w:bCs w:val="0"/>
          <w:caps/>
          <w:sz w:val="24"/>
          <w:szCs w:val="24"/>
          <w:rtl/>
        </w:rPr>
        <w:t xml:space="preserve">... </w:t>
      </w:r>
    </w:p>
    <w:p w14:paraId="06A1AFD7" w14:textId="77777777" w:rsidR="001E2274" w:rsidRDefault="001E2274" w:rsidP="00D6197E">
      <w:pPr>
        <w:rPr>
          <w:b w:val="0"/>
          <w:bCs w:val="0"/>
          <w:caps/>
          <w:sz w:val="24"/>
          <w:szCs w:val="24"/>
          <w:rtl/>
        </w:rPr>
      </w:pPr>
    </w:p>
    <w:p w14:paraId="7BDEABF9" w14:textId="77777777" w:rsidR="001E2274" w:rsidRDefault="003109B2" w:rsidP="00D6197E">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7925D42E" w14:textId="118A25F4" w:rsidR="001E2274" w:rsidRDefault="005E586C" w:rsidP="00D6197E">
      <w:pPr>
        <w:rPr>
          <w:b w:val="0"/>
          <w:bCs w:val="0"/>
          <w:caps/>
          <w:sz w:val="24"/>
          <w:szCs w:val="24"/>
          <w:rtl/>
        </w:rPr>
      </w:pPr>
      <w:r>
        <w:rPr>
          <w:rFonts w:hint="cs"/>
          <w:b w:val="0"/>
          <w:bCs w:val="0"/>
          <w:caps/>
          <w:sz w:val="24"/>
          <w:szCs w:val="24"/>
          <w:rtl/>
        </w:rPr>
        <w:t xml:space="preserve">נראה איפה ההגדלה החדשה שאתם ... </w:t>
      </w:r>
    </w:p>
    <w:p w14:paraId="03E390DE" w14:textId="77777777" w:rsidR="001E2274" w:rsidRDefault="001E2274" w:rsidP="00D6197E">
      <w:pPr>
        <w:rPr>
          <w:b w:val="0"/>
          <w:bCs w:val="0"/>
          <w:caps/>
          <w:sz w:val="24"/>
          <w:szCs w:val="24"/>
          <w:rtl/>
        </w:rPr>
      </w:pPr>
    </w:p>
    <w:p w14:paraId="2D3B70C5" w14:textId="77777777" w:rsidR="001E2274" w:rsidRDefault="003C3543" w:rsidP="00D6197E">
      <w:pPr>
        <w:rPr>
          <w:caps/>
          <w:sz w:val="24"/>
          <w:szCs w:val="24"/>
          <w:u w:val="single"/>
          <w:rtl/>
        </w:rPr>
      </w:pPr>
      <w:r w:rsidRPr="003C3543">
        <w:rPr>
          <w:rFonts w:hint="cs"/>
          <w:caps/>
          <w:sz w:val="24"/>
          <w:szCs w:val="24"/>
          <w:u w:val="single"/>
          <w:rtl/>
        </w:rPr>
        <w:t>מר אורי הראל - אדריכל עורך התוכנית</w:t>
      </w:r>
      <w:r w:rsidR="001E2274">
        <w:rPr>
          <w:rFonts w:hint="cs"/>
          <w:caps/>
          <w:sz w:val="24"/>
          <w:szCs w:val="24"/>
          <w:u w:val="single"/>
          <w:rtl/>
        </w:rPr>
        <w:t>:</w:t>
      </w:r>
    </w:p>
    <w:p w14:paraId="4E2409E9" w14:textId="2878615A" w:rsidR="001E2274" w:rsidRDefault="005E586C" w:rsidP="00D6197E">
      <w:pPr>
        <w:rPr>
          <w:b w:val="0"/>
          <w:bCs w:val="0"/>
          <w:caps/>
          <w:sz w:val="24"/>
          <w:szCs w:val="24"/>
          <w:rtl/>
        </w:rPr>
      </w:pPr>
      <w:r>
        <w:rPr>
          <w:rFonts w:hint="cs"/>
          <w:b w:val="0"/>
          <w:bCs w:val="0"/>
          <w:caps/>
          <w:sz w:val="24"/>
          <w:szCs w:val="24"/>
          <w:rtl/>
        </w:rPr>
        <w:t>ה, התוספת היא באזור הזה, היא בעצם אפילו רצועה יותר קטנה היא החלק אני אני חוזר ומתקן ה, ה, שטח שהוא נוסף הוא רצועה מאוד צרה שנמצאת כאן היא לצורך איזון השטחים. היא היא מתקרבת ליקבי ברקן שנמצאים באזור הדרומי ב, בסדר גודל של עשרים מטר נוספים. הקיבוץ לא מעוניין כאמור לממש פה בפועל מגורים, זה נעשה רק מסיבות של איזון שטחים לפי איך שהתוכנית נערכה במקור</w:t>
      </w:r>
    </w:p>
    <w:p w14:paraId="4C394C3F" w14:textId="77777777" w:rsidR="001E2274" w:rsidRDefault="001E2274" w:rsidP="00D6197E">
      <w:pPr>
        <w:rPr>
          <w:b w:val="0"/>
          <w:bCs w:val="0"/>
          <w:caps/>
          <w:sz w:val="24"/>
          <w:szCs w:val="24"/>
          <w:rtl/>
        </w:rPr>
      </w:pPr>
    </w:p>
    <w:p w14:paraId="361E9B2C" w14:textId="77777777" w:rsidR="001E2274" w:rsidRDefault="007316D3" w:rsidP="00D6197E">
      <w:pPr>
        <w:rPr>
          <w:caps/>
          <w:sz w:val="24"/>
          <w:szCs w:val="24"/>
          <w:u w:val="single"/>
          <w:rtl/>
        </w:rPr>
      </w:pPr>
      <w:r w:rsidRPr="007316D3">
        <w:rPr>
          <w:rFonts w:hint="cs"/>
          <w:caps/>
          <w:sz w:val="24"/>
          <w:szCs w:val="24"/>
          <w:u w:val="single"/>
          <w:rtl/>
        </w:rPr>
        <w:t>גב</w:t>
      </w:r>
      <w:r w:rsidRPr="007316D3">
        <w:rPr>
          <w:caps/>
          <w:sz w:val="24"/>
          <w:szCs w:val="24"/>
          <w:u w:val="single"/>
          <w:rtl/>
        </w:rPr>
        <w:t>'</w:t>
      </w:r>
      <w:r w:rsidRPr="007316D3">
        <w:rPr>
          <w:rFonts w:hint="cs"/>
          <w:caps/>
          <w:sz w:val="24"/>
          <w:szCs w:val="24"/>
          <w:u w:val="single"/>
          <w:rtl/>
        </w:rPr>
        <w:t xml:space="preserve"> רותי ברבי - נציגת לשכת התכנון</w:t>
      </w:r>
      <w:r w:rsidR="001E2274">
        <w:rPr>
          <w:rFonts w:hint="cs"/>
          <w:caps/>
          <w:sz w:val="24"/>
          <w:szCs w:val="24"/>
          <w:u w:val="single"/>
          <w:rtl/>
        </w:rPr>
        <w:t>:</w:t>
      </w:r>
    </w:p>
    <w:p w14:paraId="3282728F" w14:textId="5C61FC72" w:rsidR="001E2274" w:rsidRDefault="005E586C" w:rsidP="00D6197E">
      <w:pPr>
        <w:rPr>
          <w:b w:val="0"/>
          <w:bCs w:val="0"/>
          <w:caps/>
          <w:sz w:val="24"/>
          <w:szCs w:val="24"/>
          <w:rtl/>
        </w:rPr>
      </w:pPr>
      <w:r>
        <w:rPr>
          <w:rFonts w:hint="cs"/>
          <w:b w:val="0"/>
          <w:bCs w:val="0"/>
          <w:caps/>
          <w:sz w:val="24"/>
          <w:szCs w:val="24"/>
          <w:rtl/>
        </w:rPr>
        <w:t>... לממש את המגורים אז למה אתם ...</w:t>
      </w:r>
    </w:p>
    <w:p w14:paraId="4D2EDE2F" w14:textId="77777777" w:rsidR="001E2274" w:rsidRDefault="001E2274" w:rsidP="00D6197E">
      <w:pPr>
        <w:rPr>
          <w:b w:val="0"/>
          <w:bCs w:val="0"/>
          <w:caps/>
          <w:sz w:val="24"/>
          <w:szCs w:val="24"/>
          <w:rtl/>
        </w:rPr>
      </w:pPr>
    </w:p>
    <w:p w14:paraId="106D8556" w14:textId="77777777" w:rsidR="001E2274" w:rsidRDefault="003109B2" w:rsidP="00D6197E">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437684C8" w14:textId="4F33C731" w:rsidR="001E2274" w:rsidRDefault="005E586C" w:rsidP="00D6197E">
      <w:pPr>
        <w:rPr>
          <w:b w:val="0"/>
          <w:bCs w:val="0"/>
          <w:caps/>
          <w:sz w:val="24"/>
          <w:szCs w:val="24"/>
          <w:rtl/>
        </w:rPr>
      </w:pPr>
      <w:r>
        <w:rPr>
          <w:rFonts w:hint="cs"/>
          <w:b w:val="0"/>
          <w:bCs w:val="0"/>
          <w:caps/>
          <w:sz w:val="24"/>
          <w:szCs w:val="24"/>
          <w:rtl/>
        </w:rPr>
        <w:t xml:space="preserve">אני אני רק אגיד, יקבי ברקן הם בעלי מרחקי הפרדה. חלקם ו, המיקום של ה, </w:t>
      </w:r>
      <w:r w:rsidR="00F43137">
        <w:rPr>
          <w:rFonts w:hint="cs"/>
          <w:b w:val="0"/>
          <w:bCs w:val="0"/>
          <w:caps/>
          <w:sz w:val="24"/>
          <w:szCs w:val="24"/>
          <w:rtl/>
        </w:rPr>
        <w:t xml:space="preserve">החומס הוא נמצא בחלק המזרחי, ויש לו, הם העבירו לנו, זאת אומרת לאחרונה מרחקי הפרדה מעודכנים נכון לרגע זה ולכן צריך לפרט אותם, כדי לוודא ש, באמת אין לנו התייחסות זאת אומרת זאת אומרת זה לא פוגע ב, במה שהצגת כרגע, </w:t>
      </w:r>
    </w:p>
    <w:p w14:paraId="1A0E8DFD" w14:textId="77777777" w:rsidR="001E2274" w:rsidRDefault="001E2274" w:rsidP="00D6197E">
      <w:pPr>
        <w:rPr>
          <w:b w:val="0"/>
          <w:bCs w:val="0"/>
          <w:caps/>
          <w:sz w:val="24"/>
          <w:szCs w:val="24"/>
          <w:rtl/>
        </w:rPr>
      </w:pPr>
    </w:p>
    <w:p w14:paraId="3B1478F5" w14:textId="77777777" w:rsidR="001E2274" w:rsidRDefault="003C3543" w:rsidP="00D6197E">
      <w:pPr>
        <w:rPr>
          <w:caps/>
          <w:sz w:val="24"/>
          <w:szCs w:val="24"/>
          <w:u w:val="single"/>
          <w:rtl/>
        </w:rPr>
      </w:pPr>
      <w:r w:rsidRPr="003C3543">
        <w:rPr>
          <w:rFonts w:hint="cs"/>
          <w:caps/>
          <w:sz w:val="24"/>
          <w:szCs w:val="24"/>
          <w:u w:val="single"/>
          <w:rtl/>
        </w:rPr>
        <w:lastRenderedPageBreak/>
        <w:t>מר אורי הראל - אדריכל עורך התוכנית</w:t>
      </w:r>
      <w:r w:rsidR="001E2274">
        <w:rPr>
          <w:rFonts w:hint="cs"/>
          <w:caps/>
          <w:sz w:val="24"/>
          <w:szCs w:val="24"/>
          <w:u w:val="single"/>
          <w:rtl/>
        </w:rPr>
        <w:t>:</w:t>
      </w:r>
    </w:p>
    <w:p w14:paraId="76F97CDD" w14:textId="54A0E23F" w:rsidR="001E2274" w:rsidRDefault="00F43137" w:rsidP="00D6197E">
      <w:pPr>
        <w:rPr>
          <w:b w:val="0"/>
          <w:bCs w:val="0"/>
          <w:caps/>
          <w:sz w:val="24"/>
          <w:szCs w:val="24"/>
          <w:rtl/>
        </w:rPr>
      </w:pPr>
      <w:r>
        <w:rPr>
          <w:rFonts w:hint="cs"/>
          <w:b w:val="0"/>
          <w:bCs w:val="0"/>
          <w:caps/>
          <w:sz w:val="24"/>
          <w:szCs w:val="24"/>
          <w:rtl/>
        </w:rPr>
        <w:t xml:space="preserve">אז אני </w:t>
      </w:r>
    </w:p>
    <w:p w14:paraId="3B69DF61" w14:textId="77777777" w:rsidR="001E2274" w:rsidRDefault="001E2274" w:rsidP="00D6197E">
      <w:pPr>
        <w:rPr>
          <w:b w:val="0"/>
          <w:bCs w:val="0"/>
          <w:caps/>
          <w:sz w:val="24"/>
          <w:szCs w:val="24"/>
          <w:rtl/>
        </w:rPr>
      </w:pPr>
    </w:p>
    <w:p w14:paraId="5E3EA364" w14:textId="77777777" w:rsidR="001E2274" w:rsidRDefault="003109B2" w:rsidP="00D6197E">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2CC39209" w14:textId="1B712254" w:rsidR="001E2274" w:rsidRDefault="00F43137" w:rsidP="00D6197E">
      <w:pPr>
        <w:rPr>
          <w:b w:val="0"/>
          <w:bCs w:val="0"/>
          <w:caps/>
          <w:sz w:val="24"/>
          <w:szCs w:val="24"/>
          <w:rtl/>
        </w:rPr>
      </w:pPr>
      <w:r>
        <w:rPr>
          <w:rFonts w:hint="cs"/>
          <w:b w:val="0"/>
          <w:bCs w:val="0"/>
          <w:caps/>
          <w:sz w:val="24"/>
          <w:szCs w:val="24"/>
          <w:rtl/>
        </w:rPr>
        <w:t>לא רק זה, צריך לבדוק האם יש הגבלה על ברקן בעקבות</w:t>
      </w:r>
      <w:r w:rsidR="000F703D">
        <w:rPr>
          <w:rFonts w:hint="cs"/>
          <w:b w:val="0"/>
          <w:bCs w:val="0"/>
          <w:caps/>
          <w:sz w:val="24"/>
          <w:szCs w:val="24"/>
          <w:rtl/>
        </w:rPr>
        <w:t xml:space="preserve"> </w:t>
      </w:r>
      <w:r>
        <w:rPr>
          <w:rFonts w:hint="cs"/>
          <w:b w:val="0"/>
          <w:bCs w:val="0"/>
          <w:caps/>
          <w:sz w:val="24"/>
          <w:szCs w:val="24"/>
          <w:rtl/>
        </w:rPr>
        <w:t xml:space="preserve">מה שהצעתם כרגע </w:t>
      </w:r>
    </w:p>
    <w:p w14:paraId="67AB561E" w14:textId="77777777" w:rsidR="001E2274" w:rsidRDefault="001E2274" w:rsidP="00D6197E">
      <w:pPr>
        <w:rPr>
          <w:b w:val="0"/>
          <w:bCs w:val="0"/>
          <w:caps/>
          <w:sz w:val="24"/>
          <w:szCs w:val="24"/>
          <w:rtl/>
        </w:rPr>
      </w:pPr>
    </w:p>
    <w:p w14:paraId="7264862D" w14:textId="77777777" w:rsidR="001E2274" w:rsidRDefault="003C3543" w:rsidP="00D6197E">
      <w:pPr>
        <w:rPr>
          <w:caps/>
          <w:sz w:val="24"/>
          <w:szCs w:val="24"/>
          <w:u w:val="single"/>
          <w:rtl/>
        </w:rPr>
      </w:pPr>
      <w:r w:rsidRPr="003C3543">
        <w:rPr>
          <w:rFonts w:hint="cs"/>
          <w:caps/>
          <w:sz w:val="24"/>
          <w:szCs w:val="24"/>
          <w:u w:val="single"/>
          <w:rtl/>
        </w:rPr>
        <w:t>מר אורי הראל - אדריכל עורך התוכנית</w:t>
      </w:r>
      <w:r w:rsidR="001E2274">
        <w:rPr>
          <w:rFonts w:hint="cs"/>
          <w:caps/>
          <w:sz w:val="24"/>
          <w:szCs w:val="24"/>
          <w:u w:val="single"/>
          <w:rtl/>
        </w:rPr>
        <w:t>:</w:t>
      </w:r>
    </w:p>
    <w:p w14:paraId="0739BF36" w14:textId="240F19FB" w:rsidR="001E2274" w:rsidRDefault="00F43137" w:rsidP="00D6197E">
      <w:pPr>
        <w:rPr>
          <w:b w:val="0"/>
          <w:bCs w:val="0"/>
          <w:caps/>
          <w:sz w:val="24"/>
          <w:szCs w:val="24"/>
          <w:rtl/>
        </w:rPr>
      </w:pPr>
      <w:r>
        <w:rPr>
          <w:rFonts w:hint="cs"/>
          <w:b w:val="0"/>
          <w:bCs w:val="0"/>
          <w:caps/>
          <w:sz w:val="24"/>
          <w:szCs w:val="24"/>
          <w:rtl/>
        </w:rPr>
        <w:t>אז אני אני שוב אני מחזיר</w:t>
      </w:r>
    </w:p>
    <w:p w14:paraId="33139A7C" w14:textId="77777777" w:rsidR="001E2274" w:rsidRDefault="001E2274" w:rsidP="00D6197E">
      <w:pPr>
        <w:rPr>
          <w:b w:val="0"/>
          <w:bCs w:val="0"/>
          <w:caps/>
          <w:sz w:val="24"/>
          <w:szCs w:val="24"/>
          <w:rtl/>
        </w:rPr>
      </w:pPr>
    </w:p>
    <w:p w14:paraId="5F2CA81D" w14:textId="77777777" w:rsidR="001E2274" w:rsidRDefault="003109B2" w:rsidP="00D6197E">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231A8370" w14:textId="157C5DF1" w:rsidR="001E2274" w:rsidRDefault="00F43137" w:rsidP="00D6197E">
      <w:pPr>
        <w:rPr>
          <w:b w:val="0"/>
          <w:bCs w:val="0"/>
          <w:caps/>
          <w:sz w:val="24"/>
          <w:szCs w:val="24"/>
          <w:rtl/>
        </w:rPr>
      </w:pPr>
      <w:r>
        <w:rPr>
          <w:rFonts w:hint="cs"/>
          <w:b w:val="0"/>
          <w:bCs w:val="0"/>
          <w:caps/>
          <w:sz w:val="24"/>
          <w:szCs w:val="24"/>
          <w:rtl/>
        </w:rPr>
        <w:t>כי אם ה, אתם במרחקי ההפרדה אוקיי זאת אומרת ש, מחר יקבי ברקן ירצו טיפה צפונה מזרחה לה</w:t>
      </w:r>
      <w:r w:rsidR="00D03C06">
        <w:rPr>
          <w:rFonts w:hint="cs"/>
          <w:b w:val="0"/>
          <w:bCs w:val="0"/>
          <w:caps/>
          <w:sz w:val="24"/>
          <w:szCs w:val="24"/>
          <w:rtl/>
        </w:rPr>
        <w:t>ז</w:t>
      </w:r>
      <w:r>
        <w:rPr>
          <w:rFonts w:hint="cs"/>
          <w:b w:val="0"/>
          <w:bCs w:val="0"/>
          <w:caps/>
          <w:sz w:val="24"/>
          <w:szCs w:val="24"/>
          <w:rtl/>
        </w:rPr>
        <w:t xml:space="preserve">יז את החומס שלהם </w:t>
      </w:r>
      <w:r>
        <w:rPr>
          <w:b w:val="0"/>
          <w:bCs w:val="0"/>
          <w:caps/>
          <w:sz w:val="24"/>
          <w:szCs w:val="24"/>
          <w:rtl/>
        </w:rPr>
        <w:t>–</w:t>
      </w:r>
      <w:r>
        <w:rPr>
          <w:rFonts w:hint="cs"/>
          <w:b w:val="0"/>
          <w:bCs w:val="0"/>
          <w:caps/>
          <w:sz w:val="24"/>
          <w:szCs w:val="24"/>
          <w:rtl/>
        </w:rPr>
        <w:t xml:space="preserve"> הם לא יוכלו</w:t>
      </w:r>
    </w:p>
    <w:p w14:paraId="121A5BDE" w14:textId="77777777" w:rsidR="001E2274" w:rsidRDefault="001E2274" w:rsidP="00D6197E">
      <w:pPr>
        <w:rPr>
          <w:b w:val="0"/>
          <w:bCs w:val="0"/>
          <w:caps/>
          <w:sz w:val="24"/>
          <w:szCs w:val="24"/>
          <w:rtl/>
        </w:rPr>
      </w:pPr>
    </w:p>
    <w:p w14:paraId="077F6AD2" w14:textId="77777777" w:rsidR="001E2274" w:rsidRDefault="003C3543" w:rsidP="00D03C06">
      <w:pPr>
        <w:rPr>
          <w:caps/>
          <w:sz w:val="24"/>
          <w:szCs w:val="24"/>
          <w:u w:val="single"/>
          <w:rtl/>
        </w:rPr>
      </w:pPr>
      <w:r w:rsidRPr="003C3543">
        <w:rPr>
          <w:rFonts w:hint="cs"/>
          <w:caps/>
          <w:sz w:val="24"/>
          <w:szCs w:val="24"/>
          <w:u w:val="single"/>
          <w:rtl/>
        </w:rPr>
        <w:t>מר אורי הראל - אדריכל עורך התוכנית</w:t>
      </w:r>
      <w:r w:rsidR="001E2274">
        <w:rPr>
          <w:rFonts w:hint="cs"/>
          <w:caps/>
          <w:sz w:val="24"/>
          <w:szCs w:val="24"/>
          <w:u w:val="single"/>
          <w:rtl/>
        </w:rPr>
        <w:t>:</w:t>
      </w:r>
    </w:p>
    <w:p w14:paraId="1D79F2AA" w14:textId="4F3A37E7" w:rsidR="001E2274" w:rsidRDefault="00D03C06" w:rsidP="00D03C06">
      <w:pPr>
        <w:rPr>
          <w:b w:val="0"/>
          <w:bCs w:val="0"/>
          <w:caps/>
          <w:sz w:val="24"/>
          <w:szCs w:val="24"/>
          <w:rtl/>
        </w:rPr>
      </w:pPr>
      <w:r>
        <w:rPr>
          <w:rFonts w:hint="cs"/>
          <w:b w:val="0"/>
          <w:bCs w:val="0"/>
          <w:caps/>
          <w:sz w:val="24"/>
          <w:szCs w:val="24"/>
          <w:rtl/>
        </w:rPr>
        <w:t>אז אני אני רוצה להתייחס</w:t>
      </w:r>
    </w:p>
    <w:p w14:paraId="18431ECE" w14:textId="77777777" w:rsidR="001E2274" w:rsidRDefault="001E2274" w:rsidP="00D03C06">
      <w:pPr>
        <w:rPr>
          <w:b w:val="0"/>
          <w:bCs w:val="0"/>
          <w:caps/>
          <w:sz w:val="24"/>
          <w:szCs w:val="24"/>
          <w:rtl/>
        </w:rPr>
      </w:pPr>
    </w:p>
    <w:p w14:paraId="103508C9" w14:textId="77777777" w:rsidR="001E2274" w:rsidRDefault="003109B2" w:rsidP="00D03C06">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162887FE" w14:textId="3E319BDB" w:rsidR="001E2274" w:rsidRDefault="00D03C06" w:rsidP="00D03C06">
      <w:pPr>
        <w:rPr>
          <w:b w:val="0"/>
          <w:bCs w:val="0"/>
          <w:caps/>
          <w:sz w:val="24"/>
          <w:szCs w:val="24"/>
          <w:rtl/>
        </w:rPr>
      </w:pPr>
      <w:r>
        <w:rPr>
          <w:rFonts w:hint="cs"/>
          <w:b w:val="0"/>
          <w:bCs w:val="0"/>
          <w:caps/>
          <w:sz w:val="24"/>
          <w:szCs w:val="24"/>
          <w:rtl/>
        </w:rPr>
        <w:t>אוקיי</w:t>
      </w:r>
    </w:p>
    <w:p w14:paraId="62017F6E" w14:textId="77777777" w:rsidR="001E2274" w:rsidRDefault="001E2274" w:rsidP="00D03C06">
      <w:pPr>
        <w:rPr>
          <w:b w:val="0"/>
          <w:bCs w:val="0"/>
          <w:caps/>
          <w:sz w:val="24"/>
          <w:szCs w:val="24"/>
          <w:rtl/>
        </w:rPr>
      </w:pPr>
    </w:p>
    <w:p w14:paraId="3133DFF8" w14:textId="77777777" w:rsidR="001E2274" w:rsidRDefault="003C3543" w:rsidP="00D03C06">
      <w:pPr>
        <w:rPr>
          <w:caps/>
          <w:sz w:val="24"/>
          <w:szCs w:val="24"/>
          <w:u w:val="single"/>
          <w:rtl/>
        </w:rPr>
      </w:pPr>
      <w:r w:rsidRPr="003C3543">
        <w:rPr>
          <w:rFonts w:hint="cs"/>
          <w:caps/>
          <w:sz w:val="24"/>
          <w:szCs w:val="24"/>
          <w:u w:val="single"/>
          <w:rtl/>
        </w:rPr>
        <w:t>מר אורי הראל - אדריכל עורך התוכנית</w:t>
      </w:r>
      <w:r w:rsidR="001E2274">
        <w:rPr>
          <w:rFonts w:hint="cs"/>
          <w:caps/>
          <w:sz w:val="24"/>
          <w:szCs w:val="24"/>
          <w:u w:val="single"/>
          <w:rtl/>
        </w:rPr>
        <w:t>:</w:t>
      </w:r>
    </w:p>
    <w:p w14:paraId="60805F8F" w14:textId="5D9ED3E5" w:rsidR="001E2274" w:rsidRDefault="00D03C06" w:rsidP="00D03C06">
      <w:pPr>
        <w:rPr>
          <w:b w:val="0"/>
          <w:bCs w:val="0"/>
          <w:caps/>
          <w:sz w:val="24"/>
          <w:szCs w:val="24"/>
          <w:rtl/>
        </w:rPr>
      </w:pPr>
      <w:r>
        <w:rPr>
          <w:rFonts w:hint="cs"/>
          <w:b w:val="0"/>
          <w:bCs w:val="0"/>
          <w:caps/>
          <w:sz w:val="24"/>
          <w:szCs w:val="24"/>
          <w:rtl/>
        </w:rPr>
        <w:t>קודם כל לעניין הזה אני מחזיר אותך להתנגדות שהגיש הקיבוץ עצמו ולהבנתנו</w:t>
      </w:r>
      <w:r w:rsidR="000F703D">
        <w:rPr>
          <w:rFonts w:hint="cs"/>
          <w:b w:val="0"/>
          <w:bCs w:val="0"/>
          <w:caps/>
          <w:sz w:val="24"/>
          <w:szCs w:val="24"/>
          <w:rtl/>
        </w:rPr>
        <w:t xml:space="preserve"> </w:t>
      </w:r>
      <w:r>
        <w:rPr>
          <w:rFonts w:hint="cs"/>
          <w:b w:val="0"/>
          <w:bCs w:val="0"/>
          <w:caps/>
          <w:sz w:val="24"/>
          <w:szCs w:val="24"/>
          <w:rtl/>
        </w:rPr>
        <w:t xml:space="preserve">היא גם פותרת את העניין. מכיוון שהקיבוץ לא מעוניין לבנות ב, תא שטח שלוש מאות ושבע אני מפנה אותך לסעיף שתיים בהתנגדות הם מבקשים שעודפי זכויות הבנייה יועברו לתאי שטח מספר שלוש מאות ושתים עשרה ושלוש מאות וארבע עשרה שאני אראה איפה הם, בעוד שבתא שטח שלוש מאות ושבע שהוא תא שטח צר, סמוך מאוד לאזור מבני המשק משמש בחלקו לצרכי תנועה וחניה, הם לא מעוניינים בפועל לבנות, לכן ההתנגדות שלהם מדברת אם נחזור לתשריט היא מדברת על להעתיק את הזכויות בנייה לקבוע שהם בעצם ישמשו בשלוש מאות ושתים עשרה ושלוש מאות וארבע עשרה הרחק מ, מ, מהאזור הדרום מזרחי זאת אומרת מבחינת הקיבוץ השטח הזה לא מיועד לבנייה, הוא נשאר הוא יהיה מסומן כרגע כמגורים, רק לצורך שימור גודל הכתם הצהוב, כאמור לא הגדלה </w:t>
      </w:r>
    </w:p>
    <w:p w14:paraId="6E827A72" w14:textId="77777777" w:rsidR="001E2274" w:rsidRDefault="001E2274" w:rsidP="00D03C06">
      <w:pPr>
        <w:rPr>
          <w:b w:val="0"/>
          <w:bCs w:val="0"/>
          <w:caps/>
          <w:sz w:val="24"/>
          <w:szCs w:val="24"/>
          <w:rtl/>
        </w:rPr>
      </w:pPr>
    </w:p>
    <w:p w14:paraId="34B54CD2" w14:textId="77777777" w:rsidR="001E2274" w:rsidRDefault="000A5C33" w:rsidP="00D03C06">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37E77E52" w14:textId="2E23F686" w:rsidR="001E2274" w:rsidRDefault="00D03C06" w:rsidP="00D03C06">
      <w:pPr>
        <w:rPr>
          <w:b w:val="0"/>
          <w:bCs w:val="0"/>
          <w:caps/>
          <w:sz w:val="24"/>
          <w:szCs w:val="24"/>
          <w:rtl/>
        </w:rPr>
      </w:pPr>
      <w:r>
        <w:rPr>
          <w:rFonts w:hint="cs"/>
          <w:b w:val="0"/>
          <w:bCs w:val="0"/>
          <w:caps/>
          <w:sz w:val="24"/>
          <w:szCs w:val="24"/>
          <w:rtl/>
        </w:rPr>
        <w:t xml:space="preserve">אני לא אני לא לא לא לא </w:t>
      </w:r>
    </w:p>
    <w:p w14:paraId="1EA05F4D" w14:textId="77777777" w:rsidR="001E2274" w:rsidRDefault="001E2274" w:rsidP="00D03C06">
      <w:pPr>
        <w:rPr>
          <w:b w:val="0"/>
          <w:bCs w:val="0"/>
          <w:caps/>
          <w:sz w:val="24"/>
          <w:szCs w:val="24"/>
          <w:rtl/>
        </w:rPr>
      </w:pPr>
    </w:p>
    <w:p w14:paraId="7B0079DC" w14:textId="77777777" w:rsidR="001E2274" w:rsidRDefault="003109B2" w:rsidP="00D03C06">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674470CF" w14:textId="2A50DB79" w:rsidR="001E2274" w:rsidRDefault="00D03C06" w:rsidP="00D03C06">
      <w:pPr>
        <w:rPr>
          <w:b w:val="0"/>
          <w:bCs w:val="0"/>
          <w:caps/>
          <w:sz w:val="24"/>
          <w:szCs w:val="24"/>
          <w:rtl/>
        </w:rPr>
      </w:pPr>
      <w:r>
        <w:rPr>
          <w:rFonts w:hint="cs"/>
          <w:b w:val="0"/>
          <w:bCs w:val="0"/>
          <w:caps/>
          <w:sz w:val="24"/>
          <w:szCs w:val="24"/>
          <w:rtl/>
        </w:rPr>
        <w:t xml:space="preserve">אני לא מכירה סטטוטורית איך עושים את זה אבל </w:t>
      </w:r>
    </w:p>
    <w:p w14:paraId="0974D86E" w14:textId="77777777" w:rsidR="001E2274" w:rsidRDefault="001E2274" w:rsidP="00D03C06">
      <w:pPr>
        <w:rPr>
          <w:b w:val="0"/>
          <w:bCs w:val="0"/>
          <w:caps/>
          <w:sz w:val="24"/>
          <w:szCs w:val="24"/>
          <w:rtl/>
        </w:rPr>
      </w:pPr>
    </w:p>
    <w:p w14:paraId="7FC4A7C1" w14:textId="77777777" w:rsidR="001E2274" w:rsidRDefault="000A5C33" w:rsidP="00D03C06">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54609216" w14:textId="5C4FE302" w:rsidR="001E2274" w:rsidRDefault="00D03C06" w:rsidP="00D03C06">
      <w:pPr>
        <w:rPr>
          <w:b w:val="0"/>
          <w:bCs w:val="0"/>
          <w:caps/>
          <w:sz w:val="24"/>
          <w:szCs w:val="24"/>
          <w:rtl/>
        </w:rPr>
      </w:pPr>
      <w:r>
        <w:rPr>
          <w:rFonts w:hint="cs"/>
          <w:b w:val="0"/>
          <w:bCs w:val="0"/>
          <w:caps/>
          <w:sz w:val="24"/>
          <w:szCs w:val="24"/>
          <w:rtl/>
        </w:rPr>
        <w:t>לא מבינים</w:t>
      </w:r>
      <w:r w:rsidR="000F703D">
        <w:rPr>
          <w:rFonts w:hint="cs"/>
          <w:b w:val="0"/>
          <w:bCs w:val="0"/>
          <w:caps/>
          <w:sz w:val="24"/>
          <w:szCs w:val="24"/>
          <w:rtl/>
        </w:rPr>
        <w:t xml:space="preserve"> </w:t>
      </w:r>
      <w:r>
        <w:rPr>
          <w:rFonts w:hint="cs"/>
          <w:b w:val="0"/>
          <w:bCs w:val="0"/>
          <w:caps/>
          <w:sz w:val="24"/>
          <w:szCs w:val="24"/>
          <w:rtl/>
        </w:rPr>
        <w:t>... שניה אני לא מבין את התהליך הזה באמת לא מבינים את התהליך הזה, יש יש יש תוכנית שקובעת יעודים והיעודים האלה נועדו בשביל ל ... לממש אותם לצורך ה, מטרה ש, בגינה הם נקבעו. מה זה מה זה אומר אנחנו קבענו מתחם פה למגורים שאנחנו לא מתכוונים לבנות בו אז בשביל מה, כל ה, אז בשביל</w:t>
      </w:r>
      <w:r w:rsidR="000F703D">
        <w:rPr>
          <w:rFonts w:hint="cs"/>
          <w:b w:val="0"/>
          <w:bCs w:val="0"/>
          <w:caps/>
          <w:sz w:val="24"/>
          <w:szCs w:val="24"/>
          <w:rtl/>
        </w:rPr>
        <w:t xml:space="preserve"> </w:t>
      </w:r>
      <w:r>
        <w:rPr>
          <w:rFonts w:hint="cs"/>
          <w:b w:val="0"/>
          <w:bCs w:val="0"/>
          <w:caps/>
          <w:sz w:val="24"/>
          <w:szCs w:val="24"/>
          <w:rtl/>
        </w:rPr>
        <w:t xml:space="preserve">... </w:t>
      </w:r>
    </w:p>
    <w:p w14:paraId="629FA410" w14:textId="77777777" w:rsidR="001E2274" w:rsidRDefault="001E2274" w:rsidP="00D03C06">
      <w:pPr>
        <w:rPr>
          <w:b w:val="0"/>
          <w:bCs w:val="0"/>
          <w:caps/>
          <w:sz w:val="24"/>
          <w:szCs w:val="24"/>
          <w:rtl/>
        </w:rPr>
      </w:pPr>
    </w:p>
    <w:p w14:paraId="491F9200" w14:textId="77777777" w:rsidR="001E2274" w:rsidRDefault="003C3543" w:rsidP="00D03C06">
      <w:pPr>
        <w:rPr>
          <w:caps/>
          <w:sz w:val="24"/>
          <w:szCs w:val="24"/>
          <w:u w:val="single"/>
          <w:rtl/>
        </w:rPr>
      </w:pPr>
      <w:r w:rsidRPr="003C3543">
        <w:rPr>
          <w:rFonts w:hint="cs"/>
          <w:caps/>
          <w:sz w:val="24"/>
          <w:szCs w:val="24"/>
          <w:u w:val="single"/>
          <w:rtl/>
        </w:rPr>
        <w:t>מר אורי הראל - אדריכל עורך התוכנית</w:t>
      </w:r>
      <w:r w:rsidR="001E2274">
        <w:rPr>
          <w:rFonts w:hint="cs"/>
          <w:caps/>
          <w:sz w:val="24"/>
          <w:szCs w:val="24"/>
          <w:u w:val="single"/>
          <w:rtl/>
        </w:rPr>
        <w:t>:</w:t>
      </w:r>
    </w:p>
    <w:p w14:paraId="40827906" w14:textId="366483C3" w:rsidR="001E2274" w:rsidRDefault="00D03C06" w:rsidP="00D03C06">
      <w:pPr>
        <w:rPr>
          <w:b w:val="0"/>
          <w:bCs w:val="0"/>
          <w:caps/>
          <w:sz w:val="24"/>
          <w:szCs w:val="24"/>
          <w:rtl/>
        </w:rPr>
      </w:pPr>
      <w:r>
        <w:rPr>
          <w:rFonts w:hint="cs"/>
          <w:b w:val="0"/>
          <w:bCs w:val="0"/>
          <w:caps/>
          <w:sz w:val="24"/>
          <w:szCs w:val="24"/>
          <w:rtl/>
        </w:rPr>
        <w:t>אבל שוב</w:t>
      </w:r>
      <w:r w:rsidR="000F703D">
        <w:rPr>
          <w:rFonts w:hint="cs"/>
          <w:b w:val="0"/>
          <w:bCs w:val="0"/>
          <w:caps/>
          <w:sz w:val="24"/>
          <w:szCs w:val="24"/>
          <w:rtl/>
        </w:rPr>
        <w:t xml:space="preserve"> </w:t>
      </w:r>
      <w:r>
        <w:rPr>
          <w:rFonts w:hint="cs"/>
          <w:b w:val="0"/>
          <w:bCs w:val="0"/>
          <w:caps/>
          <w:sz w:val="24"/>
          <w:szCs w:val="24"/>
          <w:rtl/>
        </w:rPr>
        <w:t>...</w:t>
      </w:r>
    </w:p>
    <w:p w14:paraId="2165EB2E" w14:textId="77777777" w:rsidR="001E2274" w:rsidRDefault="001E2274" w:rsidP="00D03C06">
      <w:pPr>
        <w:rPr>
          <w:b w:val="0"/>
          <w:bCs w:val="0"/>
          <w:caps/>
          <w:sz w:val="24"/>
          <w:szCs w:val="24"/>
          <w:rtl/>
        </w:rPr>
      </w:pPr>
    </w:p>
    <w:p w14:paraId="7FDD870A" w14:textId="77777777" w:rsidR="001E2274" w:rsidRDefault="000A5C33" w:rsidP="00D03C06">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3E6C1A49" w14:textId="5B30F2C0" w:rsidR="001E2274" w:rsidRDefault="00D03C06" w:rsidP="00D03C06">
      <w:pPr>
        <w:rPr>
          <w:b w:val="0"/>
          <w:bCs w:val="0"/>
          <w:caps/>
          <w:sz w:val="24"/>
          <w:szCs w:val="24"/>
          <w:rtl/>
        </w:rPr>
      </w:pPr>
      <w:r>
        <w:rPr>
          <w:rFonts w:hint="cs"/>
          <w:b w:val="0"/>
          <w:bCs w:val="0"/>
          <w:caps/>
          <w:sz w:val="24"/>
          <w:szCs w:val="24"/>
          <w:rtl/>
        </w:rPr>
        <w:t>שניה בשביל להתאים את התוכנית לתוכנית בסמכות מקומית? זה הסיפור?</w:t>
      </w:r>
    </w:p>
    <w:p w14:paraId="5DFC16BB" w14:textId="77777777" w:rsidR="001E2274" w:rsidRDefault="001E2274" w:rsidP="00D03C06">
      <w:pPr>
        <w:rPr>
          <w:b w:val="0"/>
          <w:bCs w:val="0"/>
          <w:caps/>
          <w:sz w:val="24"/>
          <w:szCs w:val="24"/>
          <w:rtl/>
        </w:rPr>
      </w:pPr>
    </w:p>
    <w:p w14:paraId="3EA8FF26" w14:textId="77777777" w:rsidR="001E2274" w:rsidRDefault="0044432A" w:rsidP="00D03C06">
      <w:pPr>
        <w:rPr>
          <w:caps/>
          <w:sz w:val="24"/>
          <w:szCs w:val="24"/>
          <w:u w:val="single"/>
          <w:rtl/>
        </w:rPr>
      </w:pPr>
      <w:r w:rsidRPr="0044432A">
        <w:rPr>
          <w:rFonts w:hint="cs"/>
          <w:caps/>
          <w:sz w:val="24"/>
          <w:szCs w:val="24"/>
          <w:u w:val="single"/>
          <w:rtl/>
        </w:rPr>
        <w:lastRenderedPageBreak/>
        <w:t>גב</w:t>
      </w:r>
      <w:r w:rsidRPr="0044432A">
        <w:rPr>
          <w:caps/>
          <w:sz w:val="24"/>
          <w:szCs w:val="24"/>
          <w:u w:val="single"/>
          <w:rtl/>
        </w:rPr>
        <w:t>'</w:t>
      </w:r>
      <w:r w:rsidRPr="0044432A">
        <w:rPr>
          <w:rFonts w:hint="cs"/>
          <w:caps/>
          <w:sz w:val="24"/>
          <w:szCs w:val="24"/>
          <w:u w:val="single"/>
          <w:rtl/>
        </w:rPr>
        <w:t xml:space="preserve"> תמי ראם וגנר - נציגת לשכת התכנון</w:t>
      </w:r>
      <w:r w:rsidR="001E2274">
        <w:rPr>
          <w:rFonts w:hint="cs"/>
          <w:caps/>
          <w:sz w:val="24"/>
          <w:szCs w:val="24"/>
          <w:u w:val="single"/>
          <w:rtl/>
        </w:rPr>
        <w:t>:</w:t>
      </w:r>
    </w:p>
    <w:p w14:paraId="6EFF0C37" w14:textId="70927BEC" w:rsidR="001E2274" w:rsidRDefault="00D03C06" w:rsidP="00D03C06">
      <w:pPr>
        <w:rPr>
          <w:b w:val="0"/>
          <w:bCs w:val="0"/>
          <w:caps/>
          <w:sz w:val="24"/>
          <w:szCs w:val="24"/>
          <w:rtl/>
        </w:rPr>
      </w:pPr>
      <w:r>
        <w:rPr>
          <w:rFonts w:hint="cs"/>
          <w:b w:val="0"/>
          <w:bCs w:val="0"/>
          <w:caps/>
          <w:sz w:val="24"/>
          <w:szCs w:val="24"/>
          <w:rtl/>
        </w:rPr>
        <w:t xml:space="preserve">כן </w:t>
      </w:r>
    </w:p>
    <w:p w14:paraId="2B00E7AA" w14:textId="77777777" w:rsidR="001E2274" w:rsidRDefault="001E2274" w:rsidP="00D03C06">
      <w:pPr>
        <w:rPr>
          <w:b w:val="0"/>
          <w:bCs w:val="0"/>
          <w:caps/>
          <w:sz w:val="24"/>
          <w:szCs w:val="24"/>
          <w:rtl/>
        </w:rPr>
      </w:pPr>
    </w:p>
    <w:p w14:paraId="6B93A94C" w14:textId="77777777" w:rsidR="001E2274" w:rsidRDefault="000A3DA6" w:rsidP="00D03C06">
      <w:pPr>
        <w:rPr>
          <w:caps/>
          <w:sz w:val="24"/>
          <w:szCs w:val="24"/>
          <w:u w:val="single"/>
          <w:rtl/>
        </w:rPr>
      </w:pPr>
      <w:r w:rsidRPr="000A3DA6">
        <w:rPr>
          <w:rFonts w:hint="cs"/>
          <w:caps/>
          <w:sz w:val="24"/>
          <w:szCs w:val="24"/>
          <w:u w:val="single"/>
          <w:rtl/>
        </w:rPr>
        <w:t>מר תומר דוידסון - נציג מנהל מקרקעי ישראל בוועדה המחוזית</w:t>
      </w:r>
      <w:r w:rsidR="001E2274">
        <w:rPr>
          <w:rFonts w:hint="cs"/>
          <w:caps/>
          <w:sz w:val="24"/>
          <w:szCs w:val="24"/>
          <w:u w:val="single"/>
          <w:rtl/>
        </w:rPr>
        <w:t>:</w:t>
      </w:r>
    </w:p>
    <w:p w14:paraId="33691615" w14:textId="74513CBA" w:rsidR="001E2274" w:rsidRDefault="00D03C06" w:rsidP="00D03C06">
      <w:pPr>
        <w:rPr>
          <w:b w:val="0"/>
          <w:bCs w:val="0"/>
          <w:caps/>
          <w:sz w:val="24"/>
          <w:szCs w:val="24"/>
          <w:rtl/>
        </w:rPr>
      </w:pPr>
      <w:r>
        <w:rPr>
          <w:rFonts w:hint="cs"/>
          <w:b w:val="0"/>
          <w:bCs w:val="0"/>
          <w:caps/>
          <w:sz w:val="24"/>
          <w:szCs w:val="24"/>
          <w:rtl/>
        </w:rPr>
        <w:t>בדיוק</w:t>
      </w:r>
    </w:p>
    <w:p w14:paraId="5CC43587" w14:textId="77777777" w:rsidR="001E2274" w:rsidRDefault="001E2274" w:rsidP="00D03C06">
      <w:pPr>
        <w:rPr>
          <w:b w:val="0"/>
          <w:bCs w:val="0"/>
          <w:caps/>
          <w:sz w:val="24"/>
          <w:szCs w:val="24"/>
          <w:rtl/>
        </w:rPr>
      </w:pPr>
    </w:p>
    <w:p w14:paraId="2243B2C3" w14:textId="77777777" w:rsidR="001E2274" w:rsidRDefault="000A5C33" w:rsidP="00D03C06">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24BB1068" w14:textId="1AD2C106" w:rsidR="001E2274" w:rsidRDefault="00D03C06" w:rsidP="00D03C06">
      <w:pPr>
        <w:rPr>
          <w:b w:val="0"/>
          <w:bCs w:val="0"/>
          <w:caps/>
          <w:sz w:val="24"/>
          <w:szCs w:val="24"/>
          <w:rtl/>
        </w:rPr>
      </w:pPr>
      <w:r>
        <w:rPr>
          <w:rFonts w:hint="cs"/>
          <w:b w:val="0"/>
          <w:bCs w:val="0"/>
          <w:caps/>
          <w:sz w:val="24"/>
          <w:szCs w:val="24"/>
          <w:rtl/>
        </w:rPr>
        <w:t>ככה מתכננים?</w:t>
      </w:r>
    </w:p>
    <w:p w14:paraId="6E4674E6" w14:textId="77777777" w:rsidR="001E2274" w:rsidRDefault="001E2274" w:rsidP="00D03C06">
      <w:pPr>
        <w:rPr>
          <w:b w:val="0"/>
          <w:bCs w:val="0"/>
          <w:caps/>
          <w:sz w:val="24"/>
          <w:szCs w:val="24"/>
          <w:rtl/>
        </w:rPr>
      </w:pPr>
    </w:p>
    <w:p w14:paraId="63E37C77" w14:textId="77777777" w:rsidR="001E2274" w:rsidRDefault="000A3DA6" w:rsidP="00D03C06">
      <w:pPr>
        <w:rPr>
          <w:caps/>
          <w:sz w:val="24"/>
          <w:szCs w:val="24"/>
          <w:u w:val="single"/>
          <w:rtl/>
        </w:rPr>
      </w:pPr>
      <w:r w:rsidRPr="000A3DA6">
        <w:rPr>
          <w:rFonts w:hint="cs"/>
          <w:caps/>
          <w:sz w:val="24"/>
          <w:szCs w:val="24"/>
          <w:u w:val="single"/>
          <w:rtl/>
        </w:rPr>
        <w:t>מר תומר דוידסון - נציג מנהל מקרקעי ישראל בוועדה המחוזית</w:t>
      </w:r>
      <w:r w:rsidR="001E2274">
        <w:rPr>
          <w:rFonts w:hint="cs"/>
          <w:caps/>
          <w:sz w:val="24"/>
          <w:szCs w:val="24"/>
          <w:u w:val="single"/>
          <w:rtl/>
        </w:rPr>
        <w:t>:</w:t>
      </w:r>
    </w:p>
    <w:p w14:paraId="16A091C0" w14:textId="1A2DA36E" w:rsidR="001E2274" w:rsidRDefault="00D03C06" w:rsidP="00D03C06">
      <w:pPr>
        <w:rPr>
          <w:b w:val="0"/>
          <w:bCs w:val="0"/>
          <w:caps/>
          <w:sz w:val="24"/>
          <w:szCs w:val="24"/>
          <w:rtl/>
        </w:rPr>
      </w:pPr>
      <w:r>
        <w:rPr>
          <w:rFonts w:hint="cs"/>
          <w:b w:val="0"/>
          <w:bCs w:val="0"/>
          <w:caps/>
          <w:sz w:val="24"/>
          <w:szCs w:val="24"/>
          <w:rtl/>
        </w:rPr>
        <w:t xml:space="preserve">כן </w:t>
      </w:r>
    </w:p>
    <w:p w14:paraId="1FFF9B3C" w14:textId="77777777" w:rsidR="001E2274" w:rsidRDefault="001E2274" w:rsidP="00D03C06">
      <w:pPr>
        <w:rPr>
          <w:b w:val="0"/>
          <w:bCs w:val="0"/>
          <w:caps/>
          <w:sz w:val="24"/>
          <w:szCs w:val="24"/>
          <w:rtl/>
        </w:rPr>
      </w:pPr>
    </w:p>
    <w:p w14:paraId="686E46AA" w14:textId="77777777" w:rsidR="001E2274" w:rsidRDefault="003C3543" w:rsidP="00D03C06">
      <w:pPr>
        <w:rPr>
          <w:caps/>
          <w:sz w:val="24"/>
          <w:szCs w:val="24"/>
          <w:u w:val="single"/>
          <w:rtl/>
        </w:rPr>
      </w:pPr>
      <w:r w:rsidRPr="003C3543">
        <w:rPr>
          <w:rFonts w:hint="cs"/>
          <w:caps/>
          <w:sz w:val="24"/>
          <w:szCs w:val="24"/>
          <w:u w:val="single"/>
          <w:rtl/>
        </w:rPr>
        <w:t>מר אורי הראל - אדריכל עורך התוכנית</w:t>
      </w:r>
      <w:r w:rsidR="001E2274">
        <w:rPr>
          <w:rFonts w:hint="cs"/>
          <w:caps/>
          <w:sz w:val="24"/>
          <w:szCs w:val="24"/>
          <w:u w:val="single"/>
          <w:rtl/>
        </w:rPr>
        <w:t>:</w:t>
      </w:r>
    </w:p>
    <w:p w14:paraId="3DEDDA4C" w14:textId="292AC257" w:rsidR="001E2274" w:rsidRDefault="00D03C06" w:rsidP="00D03C06">
      <w:pPr>
        <w:rPr>
          <w:b w:val="0"/>
          <w:bCs w:val="0"/>
          <w:caps/>
          <w:sz w:val="24"/>
          <w:szCs w:val="24"/>
          <w:rtl/>
        </w:rPr>
      </w:pPr>
      <w:r>
        <w:rPr>
          <w:rFonts w:hint="cs"/>
          <w:b w:val="0"/>
          <w:bCs w:val="0"/>
          <w:caps/>
          <w:sz w:val="24"/>
          <w:szCs w:val="24"/>
          <w:rtl/>
        </w:rPr>
        <w:t>שוב, התוכנית התוכנית יזמו אותה כתוכנית בסמכות מקומית לצרכי חלוקת אזור המגורים לשיוך. עכשיו אנחנו לא יכולנו כשאנחנו מגישים תוכנית כזו, להתעלם ממצב קיים, אבל כפי שאמרתי אני לא יכול להמשיך ולחלק שטחי מגורים ולהתעלם מזה שפה בפועל יש מבני משק ולכן עשינו את הדיוק הזה. אני חושב שכשאתה אומר אני מגיש תוכנית בסמכות מקומית ומחלק את הזכויות ודואג לקיבוץ כדי שיוכל לשייך ואתה מנסה לעשות תהליך קצר כדי לסיים, נכון בסופו של דבר אתה צודק בסוף התגלה שהדרך הקצרה היא הדרך הארוכה</w:t>
      </w:r>
    </w:p>
    <w:p w14:paraId="2BF3140E" w14:textId="77777777" w:rsidR="001E2274" w:rsidRDefault="001E2274" w:rsidP="00D03C06">
      <w:pPr>
        <w:rPr>
          <w:b w:val="0"/>
          <w:bCs w:val="0"/>
          <w:caps/>
          <w:sz w:val="24"/>
          <w:szCs w:val="24"/>
          <w:rtl/>
        </w:rPr>
      </w:pPr>
    </w:p>
    <w:p w14:paraId="4DE9569F" w14:textId="77777777" w:rsidR="001E2274" w:rsidRDefault="000A5C33" w:rsidP="00D03C06">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38ECC0F3" w14:textId="6999D766" w:rsidR="001E2274" w:rsidRDefault="00D03C06" w:rsidP="00D03C06">
      <w:pPr>
        <w:rPr>
          <w:b w:val="0"/>
          <w:bCs w:val="0"/>
          <w:caps/>
          <w:sz w:val="24"/>
          <w:szCs w:val="24"/>
          <w:rtl/>
        </w:rPr>
      </w:pPr>
      <w:r>
        <w:rPr>
          <w:rFonts w:hint="cs"/>
          <w:b w:val="0"/>
          <w:bCs w:val="0"/>
          <w:caps/>
          <w:sz w:val="24"/>
          <w:szCs w:val="24"/>
          <w:rtl/>
        </w:rPr>
        <w:t>הקצרה היא הארכה ביותר</w:t>
      </w:r>
    </w:p>
    <w:p w14:paraId="27552CF6" w14:textId="77777777" w:rsidR="001E2274" w:rsidRDefault="001E2274" w:rsidP="00D03C06">
      <w:pPr>
        <w:rPr>
          <w:b w:val="0"/>
          <w:bCs w:val="0"/>
          <w:caps/>
          <w:sz w:val="24"/>
          <w:szCs w:val="24"/>
          <w:rtl/>
        </w:rPr>
      </w:pPr>
    </w:p>
    <w:p w14:paraId="0247B699" w14:textId="77777777" w:rsidR="001E2274" w:rsidRDefault="003C3543" w:rsidP="00D03C06">
      <w:pPr>
        <w:rPr>
          <w:caps/>
          <w:sz w:val="24"/>
          <w:szCs w:val="24"/>
          <w:u w:val="single"/>
          <w:rtl/>
        </w:rPr>
      </w:pPr>
      <w:r w:rsidRPr="003C3543">
        <w:rPr>
          <w:rFonts w:hint="cs"/>
          <w:caps/>
          <w:sz w:val="24"/>
          <w:szCs w:val="24"/>
          <w:u w:val="single"/>
          <w:rtl/>
        </w:rPr>
        <w:t>מר אורי הראל - אדריכל עורך התוכנית</w:t>
      </w:r>
      <w:r w:rsidR="001E2274">
        <w:rPr>
          <w:rFonts w:hint="cs"/>
          <w:caps/>
          <w:sz w:val="24"/>
          <w:szCs w:val="24"/>
          <w:u w:val="single"/>
          <w:rtl/>
        </w:rPr>
        <w:t>:</w:t>
      </w:r>
    </w:p>
    <w:p w14:paraId="63D0F93A" w14:textId="0BACE130" w:rsidR="001E2274" w:rsidRDefault="00D03C06" w:rsidP="00D03C06">
      <w:pPr>
        <w:rPr>
          <w:b w:val="0"/>
          <w:bCs w:val="0"/>
          <w:caps/>
          <w:sz w:val="24"/>
          <w:szCs w:val="24"/>
          <w:rtl/>
        </w:rPr>
      </w:pPr>
      <w:r>
        <w:rPr>
          <w:rFonts w:hint="cs"/>
          <w:b w:val="0"/>
          <w:bCs w:val="0"/>
          <w:caps/>
          <w:sz w:val="24"/>
          <w:szCs w:val="24"/>
          <w:rtl/>
        </w:rPr>
        <w:t>אבל לגופו של עניין זה התהליך</w:t>
      </w:r>
    </w:p>
    <w:p w14:paraId="09AAA4F9" w14:textId="77777777" w:rsidR="001E2274" w:rsidRDefault="001E2274" w:rsidP="00D03C06">
      <w:pPr>
        <w:rPr>
          <w:b w:val="0"/>
          <w:bCs w:val="0"/>
          <w:caps/>
          <w:sz w:val="24"/>
          <w:szCs w:val="24"/>
          <w:rtl/>
        </w:rPr>
      </w:pPr>
    </w:p>
    <w:p w14:paraId="461C996D" w14:textId="77777777" w:rsidR="001E2274" w:rsidRDefault="000A5C33" w:rsidP="00D03C06">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738A3400" w14:textId="1434BBFD" w:rsidR="001E2274" w:rsidRDefault="00D03C06" w:rsidP="00D03C06">
      <w:pPr>
        <w:rPr>
          <w:b w:val="0"/>
          <w:bCs w:val="0"/>
          <w:caps/>
          <w:sz w:val="24"/>
          <w:szCs w:val="24"/>
          <w:rtl/>
        </w:rPr>
      </w:pPr>
      <w:r>
        <w:rPr>
          <w:rFonts w:hint="cs"/>
          <w:b w:val="0"/>
          <w:bCs w:val="0"/>
          <w:caps/>
          <w:sz w:val="24"/>
          <w:szCs w:val="24"/>
          <w:rtl/>
        </w:rPr>
        <w:t>טוב</w:t>
      </w:r>
    </w:p>
    <w:p w14:paraId="7287A27F" w14:textId="77777777" w:rsidR="001E2274" w:rsidRDefault="001E2274" w:rsidP="00D03C06">
      <w:pPr>
        <w:rPr>
          <w:b w:val="0"/>
          <w:bCs w:val="0"/>
          <w:caps/>
          <w:sz w:val="24"/>
          <w:szCs w:val="24"/>
          <w:rtl/>
        </w:rPr>
      </w:pPr>
    </w:p>
    <w:p w14:paraId="1A0F4EE1" w14:textId="77777777" w:rsidR="001E2274" w:rsidRDefault="003C3543" w:rsidP="00D03C06">
      <w:pPr>
        <w:rPr>
          <w:caps/>
          <w:sz w:val="24"/>
          <w:szCs w:val="24"/>
          <w:u w:val="single"/>
          <w:rtl/>
        </w:rPr>
      </w:pPr>
      <w:r w:rsidRPr="003C3543">
        <w:rPr>
          <w:rFonts w:hint="cs"/>
          <w:caps/>
          <w:sz w:val="24"/>
          <w:szCs w:val="24"/>
          <w:u w:val="single"/>
          <w:rtl/>
        </w:rPr>
        <w:t>מר אורי הראל - אדריכל עורך התוכנית</w:t>
      </w:r>
      <w:r w:rsidR="001E2274">
        <w:rPr>
          <w:rFonts w:hint="cs"/>
          <w:caps/>
          <w:sz w:val="24"/>
          <w:szCs w:val="24"/>
          <w:u w:val="single"/>
          <w:rtl/>
        </w:rPr>
        <w:t>:</w:t>
      </w:r>
    </w:p>
    <w:p w14:paraId="3F5014F2" w14:textId="5236C423" w:rsidR="001E2274" w:rsidRDefault="00D03C06" w:rsidP="00D03C06">
      <w:pPr>
        <w:rPr>
          <w:b w:val="0"/>
          <w:bCs w:val="0"/>
          <w:caps/>
          <w:sz w:val="24"/>
          <w:szCs w:val="24"/>
          <w:rtl/>
        </w:rPr>
      </w:pPr>
      <w:r>
        <w:rPr>
          <w:rFonts w:hint="cs"/>
          <w:b w:val="0"/>
          <w:bCs w:val="0"/>
          <w:caps/>
          <w:sz w:val="24"/>
          <w:szCs w:val="24"/>
          <w:rtl/>
        </w:rPr>
        <w:t>שהקיבוץ יזם</w:t>
      </w:r>
    </w:p>
    <w:p w14:paraId="5871CB43" w14:textId="77777777" w:rsidR="001E2274" w:rsidRDefault="001E2274" w:rsidP="00D03C06">
      <w:pPr>
        <w:rPr>
          <w:b w:val="0"/>
          <w:bCs w:val="0"/>
          <w:caps/>
          <w:sz w:val="24"/>
          <w:szCs w:val="24"/>
          <w:rtl/>
        </w:rPr>
      </w:pPr>
    </w:p>
    <w:p w14:paraId="55D550FA" w14:textId="77777777" w:rsidR="001E2274" w:rsidRDefault="000A5C33" w:rsidP="00D03C06">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083B2A91" w14:textId="5851D13F" w:rsidR="001E2274" w:rsidRDefault="00D03C06" w:rsidP="00D03C06">
      <w:pPr>
        <w:rPr>
          <w:b w:val="0"/>
          <w:bCs w:val="0"/>
          <w:caps/>
          <w:sz w:val="24"/>
          <w:szCs w:val="24"/>
          <w:rtl/>
        </w:rPr>
      </w:pPr>
      <w:r>
        <w:rPr>
          <w:rFonts w:hint="cs"/>
          <w:b w:val="0"/>
          <w:bCs w:val="0"/>
          <w:caps/>
          <w:sz w:val="24"/>
          <w:szCs w:val="24"/>
          <w:rtl/>
        </w:rPr>
        <w:t xml:space="preserve">בסדר גמור </w:t>
      </w:r>
    </w:p>
    <w:p w14:paraId="208F9D30" w14:textId="77777777" w:rsidR="001E2274" w:rsidRDefault="001E2274" w:rsidP="00D03C06">
      <w:pPr>
        <w:rPr>
          <w:b w:val="0"/>
          <w:bCs w:val="0"/>
          <w:caps/>
          <w:sz w:val="24"/>
          <w:szCs w:val="24"/>
          <w:rtl/>
        </w:rPr>
      </w:pPr>
    </w:p>
    <w:p w14:paraId="04D90512" w14:textId="77777777" w:rsidR="001E2274" w:rsidRDefault="003C3543" w:rsidP="00D03C06">
      <w:pPr>
        <w:rPr>
          <w:caps/>
          <w:sz w:val="24"/>
          <w:szCs w:val="24"/>
          <w:u w:val="single"/>
          <w:rtl/>
        </w:rPr>
      </w:pPr>
      <w:r w:rsidRPr="003C3543">
        <w:rPr>
          <w:rFonts w:hint="cs"/>
          <w:caps/>
          <w:sz w:val="24"/>
          <w:szCs w:val="24"/>
          <w:u w:val="single"/>
          <w:rtl/>
        </w:rPr>
        <w:t>מר אורי הראל - אדריכל עורך התוכנית</w:t>
      </w:r>
      <w:r w:rsidR="001E2274">
        <w:rPr>
          <w:rFonts w:hint="cs"/>
          <w:caps/>
          <w:sz w:val="24"/>
          <w:szCs w:val="24"/>
          <w:u w:val="single"/>
          <w:rtl/>
        </w:rPr>
        <w:t>:</w:t>
      </w:r>
    </w:p>
    <w:p w14:paraId="6422758E" w14:textId="739060A8" w:rsidR="001E2274" w:rsidRDefault="00D03C06" w:rsidP="00D03C06">
      <w:pPr>
        <w:rPr>
          <w:b w:val="0"/>
          <w:bCs w:val="0"/>
          <w:caps/>
          <w:sz w:val="24"/>
          <w:szCs w:val="24"/>
          <w:rtl/>
        </w:rPr>
      </w:pPr>
      <w:r>
        <w:rPr>
          <w:rFonts w:hint="cs"/>
          <w:b w:val="0"/>
          <w:bCs w:val="0"/>
          <w:caps/>
          <w:sz w:val="24"/>
          <w:szCs w:val="24"/>
          <w:rtl/>
        </w:rPr>
        <w:t>והוא אמר לצד זה, בהמשך אני אגיש תוכנית בסמכות מחוזית ואני אדייק את השטחים</w:t>
      </w:r>
    </w:p>
    <w:p w14:paraId="408DF7BB" w14:textId="77777777" w:rsidR="001E2274" w:rsidRDefault="001E2274" w:rsidP="00D03C06">
      <w:pPr>
        <w:rPr>
          <w:b w:val="0"/>
          <w:bCs w:val="0"/>
          <w:caps/>
          <w:sz w:val="24"/>
          <w:szCs w:val="24"/>
          <w:rtl/>
        </w:rPr>
      </w:pPr>
    </w:p>
    <w:p w14:paraId="7AD3E6A4" w14:textId="77777777" w:rsidR="001E2274" w:rsidRDefault="000A5C33" w:rsidP="00D03C06">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01767CE3" w14:textId="14A436B8" w:rsidR="001E2274" w:rsidRDefault="00D03C06" w:rsidP="00D03C06">
      <w:pPr>
        <w:rPr>
          <w:b w:val="0"/>
          <w:bCs w:val="0"/>
          <w:caps/>
          <w:sz w:val="24"/>
          <w:szCs w:val="24"/>
          <w:rtl/>
        </w:rPr>
      </w:pPr>
      <w:r>
        <w:rPr>
          <w:rFonts w:hint="cs"/>
          <w:b w:val="0"/>
          <w:bCs w:val="0"/>
          <w:caps/>
          <w:sz w:val="24"/>
          <w:szCs w:val="24"/>
          <w:rtl/>
        </w:rPr>
        <w:t xml:space="preserve">אוקיי תודה </w:t>
      </w:r>
    </w:p>
    <w:p w14:paraId="21658ABD" w14:textId="77777777" w:rsidR="001E2274" w:rsidRDefault="001E2274" w:rsidP="00D03C06">
      <w:pPr>
        <w:rPr>
          <w:b w:val="0"/>
          <w:bCs w:val="0"/>
          <w:caps/>
          <w:sz w:val="24"/>
          <w:szCs w:val="24"/>
          <w:rtl/>
        </w:rPr>
      </w:pPr>
    </w:p>
    <w:p w14:paraId="03782DF2" w14:textId="77777777" w:rsidR="001E2274" w:rsidRDefault="003C3543" w:rsidP="00D03C06">
      <w:pPr>
        <w:rPr>
          <w:caps/>
          <w:sz w:val="24"/>
          <w:szCs w:val="24"/>
          <w:u w:val="single"/>
          <w:rtl/>
        </w:rPr>
      </w:pPr>
      <w:r w:rsidRPr="003C3543">
        <w:rPr>
          <w:rFonts w:hint="cs"/>
          <w:caps/>
          <w:sz w:val="24"/>
          <w:szCs w:val="24"/>
          <w:u w:val="single"/>
          <w:rtl/>
        </w:rPr>
        <w:t>מר אורי הראל - אדריכל עורך התוכנית</w:t>
      </w:r>
      <w:r w:rsidR="001E2274">
        <w:rPr>
          <w:rFonts w:hint="cs"/>
          <w:caps/>
          <w:sz w:val="24"/>
          <w:szCs w:val="24"/>
          <w:u w:val="single"/>
          <w:rtl/>
        </w:rPr>
        <w:t>:</w:t>
      </w:r>
    </w:p>
    <w:p w14:paraId="06F9CFC4" w14:textId="2E440B74" w:rsidR="001E2274" w:rsidRDefault="00D03C06" w:rsidP="00D03C06">
      <w:pPr>
        <w:rPr>
          <w:b w:val="0"/>
          <w:bCs w:val="0"/>
          <w:caps/>
          <w:sz w:val="24"/>
          <w:szCs w:val="24"/>
          <w:rtl/>
        </w:rPr>
      </w:pPr>
      <w:r>
        <w:rPr>
          <w:rFonts w:hint="cs"/>
          <w:b w:val="0"/>
          <w:bCs w:val="0"/>
          <w:caps/>
          <w:sz w:val="24"/>
          <w:szCs w:val="24"/>
          <w:rtl/>
        </w:rPr>
        <w:t>ואני אפתור את האנומליה שיש פה</w:t>
      </w:r>
      <w:r w:rsidR="000F703D">
        <w:rPr>
          <w:rFonts w:hint="cs"/>
          <w:b w:val="0"/>
          <w:bCs w:val="0"/>
          <w:caps/>
          <w:sz w:val="24"/>
          <w:szCs w:val="24"/>
          <w:rtl/>
        </w:rPr>
        <w:t xml:space="preserve"> </w:t>
      </w:r>
      <w:r>
        <w:rPr>
          <w:rFonts w:hint="cs"/>
          <w:b w:val="0"/>
          <w:bCs w:val="0"/>
          <w:caps/>
          <w:sz w:val="24"/>
          <w:szCs w:val="24"/>
          <w:rtl/>
        </w:rPr>
        <w:t>...</w:t>
      </w:r>
    </w:p>
    <w:p w14:paraId="4F884B47" w14:textId="77777777" w:rsidR="001E2274" w:rsidRDefault="001E2274" w:rsidP="00D03C06">
      <w:pPr>
        <w:rPr>
          <w:b w:val="0"/>
          <w:bCs w:val="0"/>
          <w:caps/>
          <w:sz w:val="24"/>
          <w:szCs w:val="24"/>
          <w:rtl/>
        </w:rPr>
      </w:pPr>
    </w:p>
    <w:p w14:paraId="472F31F9" w14:textId="77777777" w:rsidR="001E2274" w:rsidRDefault="000A5C33" w:rsidP="00D03C06">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7BBCE1D2" w14:textId="3487575C" w:rsidR="001E2274" w:rsidRDefault="00D03C06" w:rsidP="00D03C06">
      <w:pPr>
        <w:rPr>
          <w:b w:val="0"/>
          <w:bCs w:val="0"/>
          <w:caps/>
          <w:sz w:val="24"/>
          <w:szCs w:val="24"/>
          <w:rtl/>
        </w:rPr>
      </w:pPr>
      <w:r>
        <w:rPr>
          <w:rFonts w:hint="cs"/>
          <w:b w:val="0"/>
          <w:bCs w:val="0"/>
          <w:caps/>
          <w:sz w:val="24"/>
          <w:szCs w:val="24"/>
          <w:rtl/>
        </w:rPr>
        <w:t>יערה עוד שאלות?</w:t>
      </w:r>
    </w:p>
    <w:p w14:paraId="3ABCBBBC" w14:textId="77777777" w:rsidR="001E2274" w:rsidRDefault="001E2274" w:rsidP="00D03C06">
      <w:pPr>
        <w:rPr>
          <w:b w:val="0"/>
          <w:bCs w:val="0"/>
          <w:caps/>
          <w:sz w:val="24"/>
          <w:szCs w:val="24"/>
          <w:rtl/>
        </w:rPr>
      </w:pPr>
    </w:p>
    <w:p w14:paraId="38C51069" w14:textId="77777777" w:rsidR="001E2274" w:rsidRDefault="003109B2" w:rsidP="00D03C06">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7F72B836" w14:textId="789CF738" w:rsidR="001E2274" w:rsidRDefault="00D03C06" w:rsidP="00D03C06">
      <w:pPr>
        <w:rPr>
          <w:b w:val="0"/>
          <w:bCs w:val="0"/>
          <w:caps/>
          <w:sz w:val="24"/>
          <w:szCs w:val="24"/>
          <w:rtl/>
        </w:rPr>
      </w:pPr>
      <w:r>
        <w:rPr>
          <w:rFonts w:hint="cs"/>
          <w:b w:val="0"/>
          <w:bCs w:val="0"/>
          <w:caps/>
          <w:sz w:val="24"/>
          <w:szCs w:val="24"/>
          <w:rtl/>
        </w:rPr>
        <w:lastRenderedPageBreak/>
        <w:t>כן יש לי עוד שאלות לגבי האם אנחנו נוכל לעשות גם איזה שהוא זום אין לגבי המבני משק ואזור התעשייה החדש שאתם מציעים?</w:t>
      </w:r>
    </w:p>
    <w:p w14:paraId="757AE613" w14:textId="77777777" w:rsidR="001E2274" w:rsidRDefault="001E2274" w:rsidP="00D03C06">
      <w:pPr>
        <w:rPr>
          <w:b w:val="0"/>
          <w:bCs w:val="0"/>
          <w:caps/>
          <w:sz w:val="24"/>
          <w:szCs w:val="24"/>
          <w:rtl/>
        </w:rPr>
      </w:pPr>
    </w:p>
    <w:p w14:paraId="32CBFFC1" w14:textId="77777777" w:rsidR="001E2274" w:rsidRDefault="003C3543" w:rsidP="00D03C06">
      <w:pPr>
        <w:rPr>
          <w:caps/>
          <w:sz w:val="24"/>
          <w:szCs w:val="24"/>
          <w:u w:val="single"/>
          <w:rtl/>
        </w:rPr>
      </w:pPr>
      <w:r w:rsidRPr="003C3543">
        <w:rPr>
          <w:rFonts w:hint="cs"/>
          <w:caps/>
          <w:sz w:val="24"/>
          <w:szCs w:val="24"/>
          <w:u w:val="single"/>
          <w:rtl/>
        </w:rPr>
        <w:t>מר אורי הראל - אדריכל עורך התוכנית</w:t>
      </w:r>
      <w:r w:rsidR="001E2274">
        <w:rPr>
          <w:rFonts w:hint="cs"/>
          <w:caps/>
          <w:sz w:val="24"/>
          <w:szCs w:val="24"/>
          <w:u w:val="single"/>
          <w:rtl/>
        </w:rPr>
        <w:t>:</w:t>
      </w:r>
    </w:p>
    <w:p w14:paraId="54E7E0E0" w14:textId="7B1369BA" w:rsidR="001E2274" w:rsidRDefault="00D03C06" w:rsidP="00D03C06">
      <w:pPr>
        <w:rPr>
          <w:b w:val="0"/>
          <w:bCs w:val="0"/>
          <w:caps/>
          <w:sz w:val="24"/>
          <w:szCs w:val="24"/>
          <w:rtl/>
        </w:rPr>
      </w:pPr>
      <w:r>
        <w:rPr>
          <w:rFonts w:hint="cs"/>
          <w:b w:val="0"/>
          <w:bCs w:val="0"/>
          <w:caps/>
          <w:sz w:val="24"/>
          <w:szCs w:val="24"/>
          <w:rtl/>
        </w:rPr>
        <w:t xml:space="preserve">בבקשה </w:t>
      </w:r>
    </w:p>
    <w:p w14:paraId="06D94B63" w14:textId="77777777" w:rsidR="001E2274" w:rsidRDefault="001E2274" w:rsidP="00D03C06">
      <w:pPr>
        <w:rPr>
          <w:b w:val="0"/>
          <w:bCs w:val="0"/>
          <w:caps/>
          <w:sz w:val="24"/>
          <w:szCs w:val="24"/>
          <w:rtl/>
        </w:rPr>
      </w:pPr>
    </w:p>
    <w:p w14:paraId="68D6C3A8" w14:textId="77777777" w:rsidR="001E2274" w:rsidRDefault="003109B2" w:rsidP="00D03C06">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4044E186" w14:textId="571F5A44" w:rsidR="001E2274" w:rsidRDefault="00D03C06" w:rsidP="00D03C06">
      <w:pPr>
        <w:rPr>
          <w:b w:val="0"/>
          <w:bCs w:val="0"/>
          <w:caps/>
          <w:sz w:val="24"/>
          <w:szCs w:val="24"/>
          <w:rtl/>
        </w:rPr>
      </w:pPr>
      <w:r>
        <w:rPr>
          <w:rFonts w:hint="cs"/>
          <w:b w:val="0"/>
          <w:bCs w:val="0"/>
          <w:caps/>
          <w:sz w:val="24"/>
          <w:szCs w:val="24"/>
          <w:rtl/>
        </w:rPr>
        <w:t>יש לכם עוד תעשייה של השנאים נכון? איפה שהשנאים</w:t>
      </w:r>
    </w:p>
    <w:p w14:paraId="592DB868" w14:textId="77777777" w:rsidR="001E2274" w:rsidRDefault="001E2274" w:rsidP="00D03C06">
      <w:pPr>
        <w:rPr>
          <w:b w:val="0"/>
          <w:bCs w:val="0"/>
          <w:caps/>
          <w:sz w:val="24"/>
          <w:szCs w:val="24"/>
          <w:rtl/>
        </w:rPr>
      </w:pPr>
    </w:p>
    <w:p w14:paraId="7E77809F" w14:textId="77777777" w:rsidR="001E2274" w:rsidRDefault="003C3543" w:rsidP="00D03C06">
      <w:pPr>
        <w:rPr>
          <w:caps/>
          <w:sz w:val="24"/>
          <w:szCs w:val="24"/>
          <w:u w:val="single"/>
          <w:rtl/>
        </w:rPr>
      </w:pPr>
      <w:r w:rsidRPr="003C3543">
        <w:rPr>
          <w:rFonts w:hint="cs"/>
          <w:caps/>
          <w:sz w:val="24"/>
          <w:szCs w:val="24"/>
          <w:u w:val="single"/>
          <w:rtl/>
        </w:rPr>
        <w:t>מר אורי הראל - אדריכל עורך התוכנית</w:t>
      </w:r>
      <w:r w:rsidR="001E2274">
        <w:rPr>
          <w:rFonts w:hint="cs"/>
          <w:caps/>
          <w:sz w:val="24"/>
          <w:szCs w:val="24"/>
          <w:u w:val="single"/>
          <w:rtl/>
        </w:rPr>
        <w:t>:</w:t>
      </w:r>
    </w:p>
    <w:p w14:paraId="6B5B5FE1" w14:textId="121D05E3" w:rsidR="001E2274" w:rsidRDefault="00D03C06" w:rsidP="00D03C06">
      <w:pPr>
        <w:rPr>
          <w:b w:val="0"/>
          <w:bCs w:val="0"/>
          <w:caps/>
          <w:sz w:val="24"/>
          <w:szCs w:val="24"/>
          <w:rtl/>
        </w:rPr>
      </w:pPr>
      <w:r>
        <w:rPr>
          <w:rFonts w:hint="cs"/>
          <w:b w:val="0"/>
          <w:bCs w:val="0"/>
          <w:caps/>
          <w:sz w:val="24"/>
          <w:szCs w:val="24"/>
          <w:rtl/>
        </w:rPr>
        <w:t xml:space="preserve">... נמצא פה יאיר ... המנהל העסקי של הקיבוץ הוא מוזמן להתייחס </w:t>
      </w:r>
    </w:p>
    <w:p w14:paraId="4A084466" w14:textId="77777777" w:rsidR="001E2274" w:rsidRDefault="001E2274" w:rsidP="00D03C06">
      <w:pPr>
        <w:rPr>
          <w:b w:val="0"/>
          <w:bCs w:val="0"/>
          <w:caps/>
          <w:sz w:val="24"/>
          <w:szCs w:val="24"/>
          <w:rtl/>
        </w:rPr>
      </w:pPr>
    </w:p>
    <w:p w14:paraId="7210154E" w14:textId="77777777" w:rsidR="001E2274" w:rsidRDefault="003109B2" w:rsidP="00D03C06">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262A6626" w14:textId="498E4594" w:rsidR="001E2274" w:rsidRDefault="00D03C06" w:rsidP="00D03C06">
      <w:pPr>
        <w:rPr>
          <w:b w:val="0"/>
          <w:bCs w:val="0"/>
          <w:caps/>
          <w:sz w:val="24"/>
          <w:szCs w:val="24"/>
          <w:rtl/>
        </w:rPr>
      </w:pPr>
      <w:r>
        <w:rPr>
          <w:rFonts w:hint="cs"/>
          <w:b w:val="0"/>
          <w:bCs w:val="0"/>
          <w:caps/>
          <w:sz w:val="24"/>
          <w:szCs w:val="24"/>
          <w:rtl/>
        </w:rPr>
        <w:t>אוקיי</w:t>
      </w:r>
    </w:p>
    <w:p w14:paraId="3A34D5FF" w14:textId="77777777" w:rsidR="001E2274" w:rsidRDefault="001E2274" w:rsidP="00D03C06">
      <w:pPr>
        <w:rPr>
          <w:b w:val="0"/>
          <w:bCs w:val="0"/>
          <w:caps/>
          <w:sz w:val="24"/>
          <w:szCs w:val="24"/>
          <w:rtl/>
        </w:rPr>
      </w:pPr>
    </w:p>
    <w:p w14:paraId="352D1A89" w14:textId="77777777" w:rsidR="001E2274" w:rsidRDefault="003C3543" w:rsidP="00D03C06">
      <w:pPr>
        <w:rPr>
          <w:caps/>
          <w:sz w:val="24"/>
          <w:szCs w:val="24"/>
          <w:u w:val="single"/>
          <w:rtl/>
        </w:rPr>
      </w:pPr>
      <w:r w:rsidRPr="003C3543">
        <w:rPr>
          <w:rFonts w:hint="cs"/>
          <w:caps/>
          <w:sz w:val="24"/>
          <w:szCs w:val="24"/>
          <w:u w:val="single"/>
          <w:rtl/>
        </w:rPr>
        <w:t>מר אורי הראל - אדריכל עורך התוכנית</w:t>
      </w:r>
      <w:r w:rsidR="001E2274">
        <w:rPr>
          <w:rFonts w:hint="cs"/>
          <w:caps/>
          <w:sz w:val="24"/>
          <w:szCs w:val="24"/>
          <w:u w:val="single"/>
          <w:rtl/>
        </w:rPr>
        <w:t>:</w:t>
      </w:r>
    </w:p>
    <w:p w14:paraId="7936EC4F" w14:textId="6E0E49AB" w:rsidR="001E2274" w:rsidRDefault="00D03C06" w:rsidP="00D03C06">
      <w:pPr>
        <w:rPr>
          <w:b w:val="0"/>
          <w:bCs w:val="0"/>
          <w:caps/>
          <w:sz w:val="24"/>
          <w:szCs w:val="24"/>
          <w:rtl/>
        </w:rPr>
      </w:pPr>
      <w:r>
        <w:rPr>
          <w:rFonts w:hint="cs"/>
          <w:b w:val="0"/>
          <w:bCs w:val="0"/>
          <w:caps/>
          <w:sz w:val="24"/>
          <w:szCs w:val="24"/>
          <w:rtl/>
        </w:rPr>
        <w:t xml:space="preserve">אבל אני כן </w:t>
      </w:r>
    </w:p>
    <w:p w14:paraId="1802626B" w14:textId="77777777" w:rsidR="001E2274" w:rsidRDefault="001E2274" w:rsidP="00D03C06">
      <w:pPr>
        <w:rPr>
          <w:b w:val="0"/>
          <w:bCs w:val="0"/>
          <w:caps/>
          <w:sz w:val="24"/>
          <w:szCs w:val="24"/>
          <w:rtl/>
        </w:rPr>
      </w:pPr>
    </w:p>
    <w:p w14:paraId="5B2971A8" w14:textId="77777777" w:rsidR="001E2274" w:rsidRDefault="003109B2" w:rsidP="00D03C06">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585F620F" w14:textId="1E5FC586" w:rsidR="001E2274" w:rsidRDefault="00D03C06" w:rsidP="00D03C06">
      <w:pPr>
        <w:rPr>
          <w:b w:val="0"/>
          <w:bCs w:val="0"/>
          <w:caps/>
          <w:sz w:val="24"/>
          <w:szCs w:val="24"/>
          <w:rtl/>
        </w:rPr>
      </w:pPr>
      <w:r>
        <w:rPr>
          <w:rFonts w:hint="cs"/>
          <w:b w:val="0"/>
          <w:bCs w:val="0"/>
          <w:caps/>
          <w:sz w:val="24"/>
          <w:szCs w:val="24"/>
          <w:rtl/>
        </w:rPr>
        <w:t xml:space="preserve">אני עוד לא שאלתי את השאלה, יש לכם כאן את הגני ילדים היום שאתם רוצים לעשות שם העצמת זכויות ויש לכם את המגורים, כרגע אתם מציעים להסדיר תעשייה חדשה, </w:t>
      </w:r>
    </w:p>
    <w:p w14:paraId="2E8660FD" w14:textId="77777777" w:rsidR="001E2274" w:rsidRDefault="001E2274" w:rsidP="00D03C06">
      <w:pPr>
        <w:rPr>
          <w:b w:val="0"/>
          <w:bCs w:val="0"/>
          <w:caps/>
          <w:sz w:val="24"/>
          <w:szCs w:val="24"/>
          <w:rtl/>
        </w:rPr>
      </w:pPr>
    </w:p>
    <w:p w14:paraId="18E75788" w14:textId="77777777" w:rsidR="001E2274" w:rsidRDefault="003C3543" w:rsidP="00D03C06">
      <w:pPr>
        <w:rPr>
          <w:caps/>
          <w:sz w:val="24"/>
          <w:szCs w:val="24"/>
          <w:u w:val="single"/>
          <w:rtl/>
        </w:rPr>
      </w:pPr>
      <w:r w:rsidRPr="003C3543">
        <w:rPr>
          <w:rFonts w:hint="cs"/>
          <w:caps/>
          <w:sz w:val="24"/>
          <w:szCs w:val="24"/>
          <w:u w:val="single"/>
          <w:rtl/>
        </w:rPr>
        <w:t>מר אורי הראל - אדריכל עורך התוכנית</w:t>
      </w:r>
      <w:r w:rsidR="001E2274">
        <w:rPr>
          <w:rFonts w:hint="cs"/>
          <w:caps/>
          <w:sz w:val="24"/>
          <w:szCs w:val="24"/>
          <w:u w:val="single"/>
          <w:rtl/>
        </w:rPr>
        <w:t>:</w:t>
      </w:r>
    </w:p>
    <w:p w14:paraId="41B6CED5" w14:textId="5FFA1AE9" w:rsidR="001E2274" w:rsidRDefault="00D03C06" w:rsidP="00D03C06">
      <w:pPr>
        <w:rPr>
          <w:b w:val="0"/>
          <w:bCs w:val="0"/>
          <w:caps/>
          <w:sz w:val="24"/>
          <w:szCs w:val="24"/>
          <w:rtl/>
        </w:rPr>
      </w:pPr>
      <w:r>
        <w:rPr>
          <w:rFonts w:hint="cs"/>
          <w:b w:val="0"/>
          <w:bCs w:val="0"/>
          <w:caps/>
          <w:sz w:val="24"/>
          <w:szCs w:val="24"/>
          <w:rtl/>
        </w:rPr>
        <w:t>נתקעת, לא שמעתי אם את יכולה לחזור נקטעת</w:t>
      </w:r>
    </w:p>
    <w:p w14:paraId="744393A3" w14:textId="77777777" w:rsidR="001E2274" w:rsidRDefault="001E2274" w:rsidP="00D03C06">
      <w:pPr>
        <w:rPr>
          <w:b w:val="0"/>
          <w:bCs w:val="0"/>
          <w:caps/>
          <w:sz w:val="24"/>
          <w:szCs w:val="24"/>
          <w:rtl/>
        </w:rPr>
      </w:pPr>
    </w:p>
    <w:p w14:paraId="20684A05" w14:textId="77777777" w:rsidR="001E2274" w:rsidRDefault="003109B2" w:rsidP="00D03C06">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3488C893" w14:textId="7E15ABAF" w:rsidR="001E2274" w:rsidRDefault="00D03C06" w:rsidP="00D03C06">
      <w:pPr>
        <w:rPr>
          <w:b w:val="0"/>
          <w:bCs w:val="0"/>
          <w:caps/>
          <w:sz w:val="24"/>
          <w:szCs w:val="24"/>
          <w:rtl/>
        </w:rPr>
      </w:pPr>
      <w:r>
        <w:rPr>
          <w:rFonts w:hint="cs"/>
          <w:b w:val="0"/>
          <w:bCs w:val="0"/>
          <w:caps/>
          <w:sz w:val="24"/>
          <w:szCs w:val="24"/>
          <w:rtl/>
        </w:rPr>
        <w:t xml:space="preserve">אוקיי יש לכם מבני ציבור היום שהם גני ילדים או </w:t>
      </w:r>
    </w:p>
    <w:p w14:paraId="5F83CA3A" w14:textId="77777777" w:rsidR="001E2274" w:rsidRDefault="001E2274" w:rsidP="00D03C06">
      <w:pPr>
        <w:rPr>
          <w:b w:val="0"/>
          <w:bCs w:val="0"/>
          <w:caps/>
          <w:sz w:val="24"/>
          <w:szCs w:val="24"/>
          <w:rtl/>
        </w:rPr>
      </w:pPr>
    </w:p>
    <w:p w14:paraId="149C6F67" w14:textId="77777777" w:rsidR="001E2274" w:rsidRDefault="003C3543" w:rsidP="00D03C06">
      <w:pPr>
        <w:rPr>
          <w:caps/>
          <w:sz w:val="24"/>
          <w:szCs w:val="24"/>
          <w:u w:val="single"/>
          <w:rtl/>
        </w:rPr>
      </w:pPr>
      <w:r w:rsidRPr="003C3543">
        <w:rPr>
          <w:rFonts w:hint="cs"/>
          <w:caps/>
          <w:sz w:val="24"/>
          <w:szCs w:val="24"/>
          <w:u w:val="single"/>
          <w:rtl/>
        </w:rPr>
        <w:t>מר אורי הראל - אדריכל עורך התוכנית</w:t>
      </w:r>
      <w:r w:rsidR="001E2274">
        <w:rPr>
          <w:rFonts w:hint="cs"/>
          <w:caps/>
          <w:sz w:val="24"/>
          <w:szCs w:val="24"/>
          <w:u w:val="single"/>
          <w:rtl/>
        </w:rPr>
        <w:t>:</w:t>
      </w:r>
    </w:p>
    <w:p w14:paraId="40BF2F1D" w14:textId="5BEC5597" w:rsidR="001E2274" w:rsidRDefault="00D03C06" w:rsidP="00D03C06">
      <w:pPr>
        <w:rPr>
          <w:b w:val="0"/>
          <w:bCs w:val="0"/>
          <w:caps/>
          <w:sz w:val="24"/>
          <w:szCs w:val="24"/>
          <w:rtl/>
        </w:rPr>
      </w:pPr>
      <w:r>
        <w:rPr>
          <w:rFonts w:hint="cs"/>
          <w:b w:val="0"/>
          <w:bCs w:val="0"/>
          <w:caps/>
          <w:sz w:val="24"/>
          <w:szCs w:val="24"/>
          <w:rtl/>
        </w:rPr>
        <w:t xml:space="preserve">נכון </w:t>
      </w:r>
    </w:p>
    <w:p w14:paraId="5DF1F034" w14:textId="77777777" w:rsidR="001E2274" w:rsidRDefault="001E2274" w:rsidP="00D03C06">
      <w:pPr>
        <w:rPr>
          <w:b w:val="0"/>
          <w:bCs w:val="0"/>
          <w:caps/>
          <w:sz w:val="24"/>
          <w:szCs w:val="24"/>
          <w:rtl/>
        </w:rPr>
      </w:pPr>
    </w:p>
    <w:p w14:paraId="226FBEE1" w14:textId="77777777" w:rsidR="001E2274" w:rsidRDefault="003109B2" w:rsidP="00375628">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44D763D4" w14:textId="506A8B53" w:rsidR="001E2274" w:rsidRDefault="00D03C06" w:rsidP="00375628">
      <w:pPr>
        <w:rPr>
          <w:b w:val="0"/>
          <w:bCs w:val="0"/>
          <w:caps/>
          <w:sz w:val="24"/>
          <w:szCs w:val="24"/>
          <w:rtl/>
        </w:rPr>
      </w:pPr>
      <w:r>
        <w:rPr>
          <w:rFonts w:hint="cs"/>
          <w:b w:val="0"/>
          <w:bCs w:val="0"/>
          <w:caps/>
          <w:sz w:val="24"/>
          <w:szCs w:val="24"/>
          <w:rtl/>
        </w:rPr>
        <w:t xml:space="preserve">מבני חינוך, יש לכם בעצם אתם את ה, כן בדיוק אלו, יש לכם גם אזור תעשייה הסדרה של תעשייה כאילו מבחינתנו סטטוטורית היא חדשה, יש לכם גם מבני המשק שיש בהם אפשרויות שזה חדש, שזה שתי ה, </w:t>
      </w:r>
      <w:r w:rsidR="00375628">
        <w:rPr>
          <w:rFonts w:hint="cs"/>
          <w:b w:val="0"/>
          <w:bCs w:val="0"/>
          <w:caps/>
          <w:sz w:val="24"/>
          <w:szCs w:val="24"/>
          <w:rtl/>
        </w:rPr>
        <w:t>אופציות אוקיי שני ה, מבני משק שני ה, תאי שטח שהם גם מציעים הרבה מאוד אפשרויות של תעשייה זעירה או של מבנים לבעלי - חיים או מוסכים וכיוצא בזה. מה יש היום כדי איך זה משפיע על המגורים? כי אתם בעצם מאפשרים העצמה של כל המבני משק כלפי המגורים, וכלפי המבני חינוך אני מזכירה כיום הם גני ילדים מבני ציבור יכולים להיות, יש כאן העצמה מול תעשייה קיימת ומול מבני משק שחלקם קיימים היום, אבל מאפשרים הרבה יותר ממה שקיים היום</w:t>
      </w:r>
    </w:p>
    <w:p w14:paraId="2598F2A1" w14:textId="77777777" w:rsidR="001E2274" w:rsidRDefault="001E2274" w:rsidP="00375628">
      <w:pPr>
        <w:rPr>
          <w:b w:val="0"/>
          <w:bCs w:val="0"/>
          <w:caps/>
          <w:sz w:val="24"/>
          <w:szCs w:val="24"/>
          <w:rtl/>
        </w:rPr>
      </w:pPr>
    </w:p>
    <w:p w14:paraId="2B5D0B11" w14:textId="77777777" w:rsidR="001E2274" w:rsidRDefault="000A5C33" w:rsidP="00375628">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6EDC9B1B" w14:textId="33FA7B68" w:rsidR="001E2274" w:rsidRDefault="00375628" w:rsidP="00375628">
      <w:pPr>
        <w:rPr>
          <w:b w:val="0"/>
          <w:bCs w:val="0"/>
          <w:caps/>
          <w:sz w:val="24"/>
          <w:szCs w:val="24"/>
          <w:rtl/>
        </w:rPr>
      </w:pPr>
      <w:r>
        <w:rPr>
          <w:rFonts w:hint="cs"/>
          <w:b w:val="0"/>
          <w:bCs w:val="0"/>
          <w:caps/>
          <w:sz w:val="24"/>
          <w:szCs w:val="24"/>
          <w:rtl/>
        </w:rPr>
        <w:t xml:space="preserve">יערה בואי בואי נקצר אנחנו חייבים לעבור הלאה </w:t>
      </w:r>
    </w:p>
    <w:p w14:paraId="77A0C800" w14:textId="77777777" w:rsidR="001E2274" w:rsidRDefault="001E2274" w:rsidP="00375628">
      <w:pPr>
        <w:rPr>
          <w:b w:val="0"/>
          <w:bCs w:val="0"/>
          <w:caps/>
          <w:sz w:val="24"/>
          <w:szCs w:val="24"/>
          <w:rtl/>
        </w:rPr>
      </w:pPr>
    </w:p>
    <w:p w14:paraId="27640541" w14:textId="77777777" w:rsidR="001E2274" w:rsidRDefault="003109B2" w:rsidP="00375628">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2413E59D" w14:textId="2B7E4D30" w:rsidR="001E2274" w:rsidRDefault="00375628" w:rsidP="00375628">
      <w:pPr>
        <w:rPr>
          <w:b w:val="0"/>
          <w:bCs w:val="0"/>
          <w:caps/>
          <w:sz w:val="24"/>
          <w:szCs w:val="24"/>
          <w:rtl/>
        </w:rPr>
      </w:pPr>
      <w:r>
        <w:rPr>
          <w:rFonts w:hint="cs"/>
          <w:b w:val="0"/>
          <w:bCs w:val="0"/>
          <w:caps/>
          <w:sz w:val="24"/>
          <w:szCs w:val="24"/>
          <w:rtl/>
        </w:rPr>
        <w:t>אוקיי</w:t>
      </w:r>
    </w:p>
    <w:p w14:paraId="6E25AD12" w14:textId="77777777" w:rsidR="001E2274" w:rsidRDefault="001E2274" w:rsidP="00375628">
      <w:pPr>
        <w:rPr>
          <w:b w:val="0"/>
          <w:bCs w:val="0"/>
          <w:caps/>
          <w:sz w:val="24"/>
          <w:szCs w:val="24"/>
          <w:rtl/>
        </w:rPr>
      </w:pPr>
    </w:p>
    <w:p w14:paraId="4810B433" w14:textId="77777777" w:rsidR="001E2274" w:rsidRDefault="003C3543" w:rsidP="00375628">
      <w:pPr>
        <w:rPr>
          <w:caps/>
          <w:sz w:val="24"/>
          <w:szCs w:val="24"/>
          <w:u w:val="single"/>
          <w:rtl/>
        </w:rPr>
      </w:pPr>
      <w:r w:rsidRPr="003C3543">
        <w:rPr>
          <w:rFonts w:hint="cs"/>
          <w:caps/>
          <w:sz w:val="24"/>
          <w:szCs w:val="24"/>
          <w:u w:val="single"/>
          <w:rtl/>
        </w:rPr>
        <w:t>מר אורי הראל - אדריכל עורך התוכנית</w:t>
      </w:r>
      <w:r w:rsidR="001E2274">
        <w:rPr>
          <w:rFonts w:hint="cs"/>
          <w:caps/>
          <w:sz w:val="24"/>
          <w:szCs w:val="24"/>
          <w:u w:val="single"/>
          <w:rtl/>
        </w:rPr>
        <w:t>:</w:t>
      </w:r>
    </w:p>
    <w:p w14:paraId="645C33D4" w14:textId="432A47C9" w:rsidR="001E2274" w:rsidRDefault="00375628" w:rsidP="00375628">
      <w:pPr>
        <w:rPr>
          <w:b w:val="0"/>
          <w:bCs w:val="0"/>
          <w:caps/>
          <w:sz w:val="24"/>
          <w:szCs w:val="24"/>
          <w:rtl/>
        </w:rPr>
      </w:pPr>
      <w:r>
        <w:rPr>
          <w:rFonts w:hint="cs"/>
          <w:b w:val="0"/>
          <w:bCs w:val="0"/>
          <w:caps/>
          <w:sz w:val="24"/>
          <w:szCs w:val="24"/>
          <w:rtl/>
        </w:rPr>
        <w:t>תראי יאיר יאיר</w:t>
      </w:r>
      <w:r w:rsidR="000F703D">
        <w:rPr>
          <w:rFonts w:hint="cs"/>
          <w:b w:val="0"/>
          <w:bCs w:val="0"/>
          <w:caps/>
          <w:sz w:val="24"/>
          <w:szCs w:val="24"/>
          <w:rtl/>
        </w:rPr>
        <w:t xml:space="preserve"> </w:t>
      </w:r>
      <w:r>
        <w:rPr>
          <w:rFonts w:hint="cs"/>
          <w:b w:val="0"/>
          <w:bCs w:val="0"/>
          <w:caps/>
          <w:sz w:val="24"/>
          <w:szCs w:val="24"/>
          <w:rtl/>
        </w:rPr>
        <w:t>... המנהל העסקי של הקיבוץ יושב כאן הוא מוזמן להתייחס אנחנו מבחינתנו</w:t>
      </w:r>
    </w:p>
    <w:p w14:paraId="366D7C28" w14:textId="77777777" w:rsidR="001E2274" w:rsidRDefault="001E2274" w:rsidP="00375628">
      <w:pPr>
        <w:rPr>
          <w:b w:val="0"/>
          <w:bCs w:val="0"/>
          <w:caps/>
          <w:sz w:val="24"/>
          <w:szCs w:val="24"/>
          <w:rtl/>
        </w:rPr>
      </w:pPr>
    </w:p>
    <w:p w14:paraId="313F4D76" w14:textId="77777777" w:rsidR="001E2274" w:rsidRDefault="000A5C33" w:rsidP="00375628">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35BA3C5F" w14:textId="43DDDB9F" w:rsidR="001E2274" w:rsidRDefault="00375628" w:rsidP="00375628">
      <w:pPr>
        <w:rPr>
          <w:b w:val="0"/>
          <w:bCs w:val="0"/>
          <w:caps/>
          <w:sz w:val="24"/>
          <w:szCs w:val="24"/>
          <w:rtl/>
        </w:rPr>
      </w:pPr>
      <w:r>
        <w:rPr>
          <w:rFonts w:hint="cs"/>
          <w:b w:val="0"/>
          <w:bCs w:val="0"/>
          <w:caps/>
          <w:sz w:val="24"/>
          <w:szCs w:val="24"/>
          <w:rtl/>
        </w:rPr>
        <w:t>שניה יש לך עוד שאלות?</w:t>
      </w:r>
    </w:p>
    <w:p w14:paraId="2140E4AC" w14:textId="77777777" w:rsidR="001E2274" w:rsidRDefault="001E2274" w:rsidP="00375628">
      <w:pPr>
        <w:rPr>
          <w:b w:val="0"/>
          <w:bCs w:val="0"/>
          <w:caps/>
          <w:sz w:val="24"/>
          <w:szCs w:val="24"/>
          <w:rtl/>
        </w:rPr>
      </w:pPr>
    </w:p>
    <w:p w14:paraId="5501E530" w14:textId="77777777" w:rsidR="001E2274" w:rsidRDefault="00D17364" w:rsidP="00375628">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5BAA1F90" w14:textId="648B7484" w:rsidR="001E2274" w:rsidRDefault="00375628" w:rsidP="00375628">
      <w:pPr>
        <w:rPr>
          <w:b w:val="0"/>
          <w:bCs w:val="0"/>
          <w:caps/>
          <w:sz w:val="24"/>
          <w:szCs w:val="24"/>
          <w:rtl/>
        </w:rPr>
      </w:pPr>
      <w:r>
        <w:rPr>
          <w:rFonts w:hint="cs"/>
          <w:b w:val="0"/>
          <w:bCs w:val="0"/>
          <w:caps/>
          <w:sz w:val="24"/>
          <w:szCs w:val="24"/>
          <w:rtl/>
        </w:rPr>
        <w:t xml:space="preserve">חברים בואו נתקדם אני חושב שהבנו את העניין </w:t>
      </w:r>
    </w:p>
    <w:p w14:paraId="519161AA" w14:textId="77777777" w:rsidR="001E2274" w:rsidRDefault="001E2274" w:rsidP="00375628">
      <w:pPr>
        <w:rPr>
          <w:b w:val="0"/>
          <w:bCs w:val="0"/>
          <w:caps/>
          <w:sz w:val="24"/>
          <w:szCs w:val="24"/>
          <w:rtl/>
        </w:rPr>
      </w:pPr>
    </w:p>
    <w:p w14:paraId="69F40872" w14:textId="77777777" w:rsidR="001E2274" w:rsidRDefault="000A5C33" w:rsidP="00375628">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37101FE7" w14:textId="44C2383B" w:rsidR="001E2274" w:rsidRDefault="00375628" w:rsidP="00375628">
      <w:pPr>
        <w:rPr>
          <w:b w:val="0"/>
          <w:bCs w:val="0"/>
          <w:caps/>
          <w:sz w:val="24"/>
          <w:szCs w:val="24"/>
          <w:rtl/>
        </w:rPr>
      </w:pPr>
      <w:r>
        <w:rPr>
          <w:rFonts w:hint="cs"/>
          <w:b w:val="0"/>
          <w:bCs w:val="0"/>
          <w:caps/>
          <w:sz w:val="24"/>
          <w:szCs w:val="24"/>
          <w:rtl/>
        </w:rPr>
        <w:t>אני חושב ש ...</w:t>
      </w:r>
    </w:p>
    <w:p w14:paraId="515CA607" w14:textId="77777777" w:rsidR="001E2274" w:rsidRDefault="001E2274" w:rsidP="00375628">
      <w:pPr>
        <w:rPr>
          <w:b w:val="0"/>
          <w:bCs w:val="0"/>
          <w:caps/>
          <w:sz w:val="24"/>
          <w:szCs w:val="24"/>
          <w:rtl/>
        </w:rPr>
      </w:pPr>
    </w:p>
    <w:p w14:paraId="3D7BF60A" w14:textId="77777777" w:rsidR="001E2274" w:rsidRDefault="00D17364" w:rsidP="00375628">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42D6222E" w14:textId="51F4F586" w:rsidR="001E2274" w:rsidRDefault="00375628" w:rsidP="00375628">
      <w:pPr>
        <w:rPr>
          <w:b w:val="0"/>
          <w:bCs w:val="0"/>
          <w:caps/>
          <w:sz w:val="24"/>
          <w:szCs w:val="24"/>
          <w:rtl/>
        </w:rPr>
      </w:pPr>
      <w:r>
        <w:rPr>
          <w:rFonts w:hint="cs"/>
          <w:b w:val="0"/>
          <w:bCs w:val="0"/>
          <w:caps/>
          <w:sz w:val="24"/>
          <w:szCs w:val="24"/>
          <w:rtl/>
        </w:rPr>
        <w:t xml:space="preserve">אני חושב שאנחנו הבנו, טוב תודה לכולם </w:t>
      </w:r>
    </w:p>
    <w:p w14:paraId="6A5A2A44" w14:textId="77777777" w:rsidR="001E2274" w:rsidRDefault="001E2274" w:rsidP="00375628">
      <w:pPr>
        <w:rPr>
          <w:b w:val="0"/>
          <w:bCs w:val="0"/>
          <w:caps/>
          <w:sz w:val="24"/>
          <w:szCs w:val="24"/>
          <w:rtl/>
        </w:rPr>
      </w:pPr>
    </w:p>
    <w:p w14:paraId="6321C9C9" w14:textId="77777777" w:rsidR="001E2274" w:rsidRDefault="003C3543" w:rsidP="00375628">
      <w:pPr>
        <w:rPr>
          <w:caps/>
          <w:sz w:val="24"/>
          <w:szCs w:val="24"/>
          <w:u w:val="single"/>
          <w:rtl/>
        </w:rPr>
      </w:pPr>
      <w:r w:rsidRPr="003C3543">
        <w:rPr>
          <w:rFonts w:hint="cs"/>
          <w:caps/>
          <w:sz w:val="24"/>
          <w:szCs w:val="24"/>
          <w:u w:val="single"/>
          <w:rtl/>
        </w:rPr>
        <w:t>מר דרור דבאח - מהנדס ועדה מקומית גזר</w:t>
      </w:r>
      <w:r w:rsidR="001E2274">
        <w:rPr>
          <w:rFonts w:hint="cs"/>
          <w:caps/>
          <w:sz w:val="24"/>
          <w:szCs w:val="24"/>
          <w:u w:val="single"/>
          <w:rtl/>
        </w:rPr>
        <w:t>:</w:t>
      </w:r>
    </w:p>
    <w:p w14:paraId="1C1C85BE" w14:textId="579AA7BC" w:rsidR="001E2274" w:rsidRDefault="005C3009" w:rsidP="00375628">
      <w:pPr>
        <w:rPr>
          <w:b w:val="0"/>
          <w:bCs w:val="0"/>
          <w:caps/>
          <w:sz w:val="24"/>
          <w:szCs w:val="24"/>
          <w:rtl/>
        </w:rPr>
      </w:pPr>
      <w:r>
        <w:rPr>
          <w:rFonts w:hint="cs"/>
          <w:b w:val="0"/>
          <w:bCs w:val="0"/>
          <w:caps/>
          <w:sz w:val="24"/>
          <w:szCs w:val="24"/>
          <w:rtl/>
        </w:rPr>
        <w:t>אני אני רוצה אני רוצה ברשותכם גם שתי מילים ברשותכם</w:t>
      </w:r>
    </w:p>
    <w:p w14:paraId="201456BC" w14:textId="77777777" w:rsidR="001E2274" w:rsidRDefault="001E2274" w:rsidP="00375628">
      <w:pPr>
        <w:rPr>
          <w:b w:val="0"/>
          <w:bCs w:val="0"/>
          <w:caps/>
          <w:sz w:val="24"/>
          <w:szCs w:val="24"/>
          <w:rtl/>
        </w:rPr>
      </w:pPr>
    </w:p>
    <w:p w14:paraId="1BAA8E63" w14:textId="77777777" w:rsidR="001E2274" w:rsidRDefault="00D17364" w:rsidP="00375628">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1581964F" w14:textId="224712D7" w:rsidR="001E2274" w:rsidRDefault="005C3009" w:rsidP="00375628">
      <w:pPr>
        <w:rPr>
          <w:b w:val="0"/>
          <w:bCs w:val="0"/>
          <w:caps/>
          <w:sz w:val="24"/>
          <w:szCs w:val="24"/>
          <w:rtl/>
        </w:rPr>
      </w:pPr>
      <w:r>
        <w:rPr>
          <w:rFonts w:hint="cs"/>
          <w:b w:val="0"/>
          <w:bCs w:val="0"/>
          <w:caps/>
          <w:sz w:val="24"/>
          <w:szCs w:val="24"/>
          <w:rtl/>
        </w:rPr>
        <w:t xml:space="preserve">בבקשה </w:t>
      </w:r>
    </w:p>
    <w:p w14:paraId="47503094" w14:textId="77777777" w:rsidR="001E2274" w:rsidRDefault="001E2274" w:rsidP="00375628">
      <w:pPr>
        <w:rPr>
          <w:b w:val="0"/>
          <w:bCs w:val="0"/>
          <w:caps/>
          <w:sz w:val="24"/>
          <w:szCs w:val="24"/>
          <w:rtl/>
        </w:rPr>
      </w:pPr>
    </w:p>
    <w:p w14:paraId="1FAFC9AD" w14:textId="77777777" w:rsidR="001E2274" w:rsidRDefault="003C3543" w:rsidP="00375628">
      <w:pPr>
        <w:rPr>
          <w:caps/>
          <w:sz w:val="24"/>
          <w:szCs w:val="24"/>
          <w:u w:val="single"/>
          <w:rtl/>
        </w:rPr>
      </w:pPr>
      <w:r w:rsidRPr="003C3543">
        <w:rPr>
          <w:rFonts w:hint="cs"/>
          <w:caps/>
          <w:sz w:val="24"/>
          <w:szCs w:val="24"/>
          <w:u w:val="single"/>
          <w:rtl/>
        </w:rPr>
        <w:t>מר דרור דבאח - מהנדס ועדה מקומית גזר</w:t>
      </w:r>
      <w:r w:rsidR="001E2274">
        <w:rPr>
          <w:rFonts w:hint="cs"/>
          <w:caps/>
          <w:sz w:val="24"/>
          <w:szCs w:val="24"/>
          <w:u w:val="single"/>
          <w:rtl/>
        </w:rPr>
        <w:t>:</w:t>
      </w:r>
    </w:p>
    <w:p w14:paraId="3CB5E5D4" w14:textId="79251BFE" w:rsidR="001E2274" w:rsidRDefault="005C3009" w:rsidP="00375628">
      <w:pPr>
        <w:rPr>
          <w:b w:val="0"/>
          <w:bCs w:val="0"/>
          <w:caps/>
          <w:sz w:val="24"/>
          <w:szCs w:val="24"/>
          <w:rtl/>
        </w:rPr>
      </w:pPr>
      <w:r>
        <w:rPr>
          <w:rFonts w:hint="cs"/>
          <w:b w:val="0"/>
          <w:bCs w:val="0"/>
          <w:caps/>
          <w:sz w:val="24"/>
          <w:szCs w:val="24"/>
          <w:rtl/>
        </w:rPr>
        <w:t xml:space="preserve">... אנחנו יודעים שהתוכנית המדוברת היא עברה הליך של אימוץ אימוץ סמכויות אימוץ הליכים ועכשיו היא נמצאת בסמכות של המחוזית. זה בעצם פותח הזדמנות להציג את התוכנית ו, ולהסביר אותה בצורה יותר מעמיקה תחת כמובן הסמכות של המחוזית ובאמת אם יש איזה שהוא צורך בתיקונים טכניים או השלמות כל מה שצריך אנחנו באמת נשמח לבצע ו, התוכנית הזו היא באמת תוכנית שמחכים לה המון המון זמן לקידום זה מבחינתי </w:t>
      </w:r>
    </w:p>
    <w:p w14:paraId="6A648623" w14:textId="77777777" w:rsidR="001E2274" w:rsidRDefault="001E2274" w:rsidP="00375628">
      <w:pPr>
        <w:rPr>
          <w:b w:val="0"/>
          <w:bCs w:val="0"/>
          <w:caps/>
          <w:sz w:val="24"/>
          <w:szCs w:val="24"/>
          <w:rtl/>
        </w:rPr>
      </w:pPr>
    </w:p>
    <w:p w14:paraId="52E3B77B" w14:textId="77777777" w:rsidR="001E2274" w:rsidRDefault="000A5C33" w:rsidP="00375628">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7919DFED" w14:textId="35D8A2A0" w:rsidR="001E2274" w:rsidRDefault="005C3009" w:rsidP="00375628">
      <w:pPr>
        <w:rPr>
          <w:b w:val="0"/>
          <w:bCs w:val="0"/>
          <w:caps/>
          <w:sz w:val="24"/>
          <w:szCs w:val="24"/>
          <w:rtl/>
        </w:rPr>
      </w:pPr>
      <w:r>
        <w:rPr>
          <w:rFonts w:hint="cs"/>
          <w:b w:val="0"/>
          <w:bCs w:val="0"/>
          <w:caps/>
          <w:sz w:val="24"/>
          <w:szCs w:val="24"/>
          <w:rtl/>
        </w:rPr>
        <w:t xml:space="preserve">דרור דרור </w:t>
      </w:r>
    </w:p>
    <w:p w14:paraId="2D7AEDE5" w14:textId="77777777" w:rsidR="001E2274" w:rsidRDefault="001E2274" w:rsidP="00375628">
      <w:pPr>
        <w:rPr>
          <w:b w:val="0"/>
          <w:bCs w:val="0"/>
          <w:caps/>
          <w:sz w:val="24"/>
          <w:szCs w:val="24"/>
          <w:rtl/>
        </w:rPr>
      </w:pPr>
    </w:p>
    <w:p w14:paraId="553F06EC" w14:textId="77777777" w:rsidR="001E2274" w:rsidRDefault="00134D2F" w:rsidP="00375628">
      <w:pPr>
        <w:rPr>
          <w:caps/>
          <w:sz w:val="24"/>
          <w:szCs w:val="24"/>
          <w:u w:val="single"/>
          <w:rtl/>
        </w:rPr>
      </w:pPr>
      <w:r w:rsidRPr="00134D2F">
        <w:rPr>
          <w:rFonts w:hint="cs"/>
          <w:caps/>
          <w:sz w:val="24"/>
          <w:szCs w:val="24"/>
          <w:u w:val="single"/>
          <w:rtl/>
        </w:rPr>
        <w:t>מר יאיר מאנה</w:t>
      </w:r>
      <w:r w:rsidR="001E2274">
        <w:rPr>
          <w:rFonts w:hint="cs"/>
          <w:caps/>
          <w:sz w:val="24"/>
          <w:szCs w:val="24"/>
          <w:u w:val="single"/>
          <w:rtl/>
        </w:rPr>
        <w:t>:</w:t>
      </w:r>
    </w:p>
    <w:p w14:paraId="4DCB4ABE" w14:textId="0502BDFB" w:rsidR="001E2274" w:rsidRDefault="005C3009" w:rsidP="00375628">
      <w:pPr>
        <w:rPr>
          <w:b w:val="0"/>
          <w:bCs w:val="0"/>
          <w:caps/>
          <w:sz w:val="24"/>
          <w:szCs w:val="24"/>
          <w:rtl/>
        </w:rPr>
      </w:pPr>
      <w:r>
        <w:rPr>
          <w:rFonts w:hint="cs"/>
          <w:b w:val="0"/>
          <w:bCs w:val="0"/>
          <w:caps/>
          <w:sz w:val="24"/>
          <w:szCs w:val="24"/>
          <w:rtl/>
        </w:rPr>
        <w:t>אני רוצה אם אפשר להגיד מילה</w:t>
      </w:r>
    </w:p>
    <w:p w14:paraId="6005235C" w14:textId="77777777" w:rsidR="001E2274" w:rsidRDefault="001E2274" w:rsidP="00375628">
      <w:pPr>
        <w:rPr>
          <w:b w:val="0"/>
          <w:bCs w:val="0"/>
          <w:caps/>
          <w:sz w:val="24"/>
          <w:szCs w:val="24"/>
          <w:rtl/>
        </w:rPr>
      </w:pPr>
    </w:p>
    <w:p w14:paraId="135E8E37" w14:textId="77777777" w:rsidR="001E2274" w:rsidRDefault="000A5C33" w:rsidP="00375628">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64F34E3D" w14:textId="6DF9632C" w:rsidR="001E2274" w:rsidRDefault="005C3009" w:rsidP="00375628">
      <w:pPr>
        <w:rPr>
          <w:b w:val="0"/>
          <w:bCs w:val="0"/>
          <w:caps/>
          <w:sz w:val="24"/>
          <w:szCs w:val="24"/>
          <w:rtl/>
        </w:rPr>
      </w:pPr>
      <w:r>
        <w:rPr>
          <w:rFonts w:hint="cs"/>
          <w:b w:val="0"/>
          <w:bCs w:val="0"/>
          <w:caps/>
          <w:sz w:val="24"/>
          <w:szCs w:val="24"/>
          <w:rtl/>
        </w:rPr>
        <w:t xml:space="preserve">שניה שניה רגע רגע </w:t>
      </w:r>
    </w:p>
    <w:p w14:paraId="402A70F7" w14:textId="77777777" w:rsidR="001E2274" w:rsidRDefault="001E2274" w:rsidP="00375628">
      <w:pPr>
        <w:rPr>
          <w:b w:val="0"/>
          <w:bCs w:val="0"/>
          <w:caps/>
          <w:sz w:val="24"/>
          <w:szCs w:val="24"/>
          <w:rtl/>
        </w:rPr>
      </w:pPr>
    </w:p>
    <w:p w14:paraId="060BC8BA" w14:textId="77777777" w:rsidR="001E2274" w:rsidRDefault="00D17364" w:rsidP="00375628">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0A439170" w14:textId="2D8297F1" w:rsidR="001E2274" w:rsidRDefault="005C3009" w:rsidP="00375628">
      <w:pPr>
        <w:rPr>
          <w:b w:val="0"/>
          <w:bCs w:val="0"/>
          <w:caps/>
          <w:sz w:val="24"/>
          <w:szCs w:val="24"/>
          <w:rtl/>
        </w:rPr>
      </w:pPr>
      <w:r>
        <w:rPr>
          <w:rFonts w:hint="cs"/>
          <w:b w:val="0"/>
          <w:bCs w:val="0"/>
          <w:caps/>
          <w:sz w:val="24"/>
          <w:szCs w:val="24"/>
          <w:rtl/>
        </w:rPr>
        <w:t xml:space="preserve">רגע </w:t>
      </w:r>
    </w:p>
    <w:p w14:paraId="373C86D4" w14:textId="77777777" w:rsidR="001E2274" w:rsidRDefault="001E2274" w:rsidP="00375628">
      <w:pPr>
        <w:rPr>
          <w:b w:val="0"/>
          <w:bCs w:val="0"/>
          <w:caps/>
          <w:sz w:val="24"/>
          <w:szCs w:val="24"/>
          <w:rtl/>
        </w:rPr>
      </w:pPr>
    </w:p>
    <w:p w14:paraId="2A91357F" w14:textId="77777777" w:rsidR="001E2274" w:rsidRDefault="000A5C33" w:rsidP="00375628">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59DBA8DD" w14:textId="0D2048B0" w:rsidR="001E2274" w:rsidRDefault="005C3009" w:rsidP="00375628">
      <w:pPr>
        <w:rPr>
          <w:b w:val="0"/>
          <w:bCs w:val="0"/>
          <w:caps/>
          <w:sz w:val="24"/>
          <w:szCs w:val="24"/>
          <w:rtl/>
        </w:rPr>
      </w:pPr>
      <w:r>
        <w:rPr>
          <w:rFonts w:hint="cs"/>
          <w:b w:val="0"/>
          <w:bCs w:val="0"/>
          <w:caps/>
          <w:sz w:val="24"/>
          <w:szCs w:val="24"/>
          <w:rtl/>
        </w:rPr>
        <w:t>רגע דרור</w:t>
      </w:r>
    </w:p>
    <w:p w14:paraId="280D375A" w14:textId="77777777" w:rsidR="001E2274" w:rsidRDefault="001E2274" w:rsidP="00375628">
      <w:pPr>
        <w:rPr>
          <w:b w:val="0"/>
          <w:bCs w:val="0"/>
          <w:caps/>
          <w:sz w:val="24"/>
          <w:szCs w:val="24"/>
          <w:rtl/>
        </w:rPr>
      </w:pPr>
    </w:p>
    <w:p w14:paraId="5914C7BD" w14:textId="77777777" w:rsidR="001E2274" w:rsidRDefault="003C3543" w:rsidP="00375628">
      <w:pPr>
        <w:rPr>
          <w:caps/>
          <w:sz w:val="24"/>
          <w:szCs w:val="24"/>
          <w:u w:val="single"/>
          <w:rtl/>
        </w:rPr>
      </w:pPr>
      <w:r w:rsidRPr="003C3543">
        <w:rPr>
          <w:rFonts w:hint="cs"/>
          <w:caps/>
          <w:sz w:val="24"/>
          <w:szCs w:val="24"/>
          <w:u w:val="single"/>
          <w:rtl/>
        </w:rPr>
        <w:t>מר דרור דבאח - מהנדס ועדה מקומית גזר</w:t>
      </w:r>
      <w:r w:rsidR="001E2274">
        <w:rPr>
          <w:rFonts w:hint="cs"/>
          <w:caps/>
          <w:sz w:val="24"/>
          <w:szCs w:val="24"/>
          <w:u w:val="single"/>
          <w:rtl/>
        </w:rPr>
        <w:t>:</w:t>
      </w:r>
    </w:p>
    <w:p w14:paraId="46F6C035" w14:textId="1FBE0D66" w:rsidR="001E2274" w:rsidRDefault="005C3009" w:rsidP="00375628">
      <w:pPr>
        <w:rPr>
          <w:b w:val="0"/>
          <w:bCs w:val="0"/>
          <w:caps/>
          <w:sz w:val="24"/>
          <w:szCs w:val="24"/>
          <w:rtl/>
        </w:rPr>
      </w:pPr>
      <w:r>
        <w:rPr>
          <w:rFonts w:hint="cs"/>
          <w:b w:val="0"/>
          <w:bCs w:val="0"/>
          <w:caps/>
          <w:sz w:val="24"/>
          <w:szCs w:val="24"/>
          <w:rtl/>
        </w:rPr>
        <w:t xml:space="preserve">כן </w:t>
      </w:r>
    </w:p>
    <w:p w14:paraId="1E114459" w14:textId="77777777" w:rsidR="001E2274" w:rsidRDefault="001E2274" w:rsidP="00375628">
      <w:pPr>
        <w:rPr>
          <w:b w:val="0"/>
          <w:bCs w:val="0"/>
          <w:caps/>
          <w:sz w:val="24"/>
          <w:szCs w:val="24"/>
          <w:rtl/>
        </w:rPr>
      </w:pPr>
    </w:p>
    <w:p w14:paraId="566B0016" w14:textId="77777777" w:rsidR="001E2274" w:rsidRDefault="000A5C33" w:rsidP="00375628">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6F8E8FE8" w14:textId="0D3F74A8" w:rsidR="001E2274" w:rsidRDefault="005C3009" w:rsidP="00375628">
      <w:pPr>
        <w:rPr>
          <w:b w:val="0"/>
          <w:bCs w:val="0"/>
          <w:caps/>
          <w:sz w:val="24"/>
          <w:szCs w:val="24"/>
          <w:rtl/>
        </w:rPr>
      </w:pPr>
      <w:r>
        <w:rPr>
          <w:rFonts w:hint="cs"/>
          <w:b w:val="0"/>
          <w:bCs w:val="0"/>
          <w:caps/>
          <w:sz w:val="24"/>
          <w:szCs w:val="24"/>
          <w:rtl/>
        </w:rPr>
        <w:t>התיקונים שנדרשים בתוכנית בשביל שתהיה תוכנית בסמכות ועדה מחוזית הם מאוד מהותיים ש, יכולים להביא אותנו לתוכנית חדשה לגמרי. האם אתם רוצים לקחת את התוכנית בחזרה ו, ו, ולערוך לה תכנון מחדש? מה מה מה ההצעה שלך כאילו? מה אתה ממליץ?</w:t>
      </w:r>
    </w:p>
    <w:p w14:paraId="1777DD35" w14:textId="77777777" w:rsidR="001E2274" w:rsidRDefault="001E2274" w:rsidP="00375628">
      <w:pPr>
        <w:rPr>
          <w:b w:val="0"/>
          <w:bCs w:val="0"/>
          <w:caps/>
          <w:sz w:val="24"/>
          <w:szCs w:val="24"/>
          <w:rtl/>
        </w:rPr>
      </w:pPr>
    </w:p>
    <w:p w14:paraId="2EF2A965" w14:textId="77777777" w:rsidR="001E2274" w:rsidRDefault="003C3543" w:rsidP="00375628">
      <w:pPr>
        <w:rPr>
          <w:caps/>
          <w:sz w:val="24"/>
          <w:szCs w:val="24"/>
          <w:u w:val="single"/>
          <w:rtl/>
        </w:rPr>
      </w:pPr>
      <w:r w:rsidRPr="003C3543">
        <w:rPr>
          <w:rFonts w:hint="cs"/>
          <w:caps/>
          <w:sz w:val="24"/>
          <w:szCs w:val="24"/>
          <w:u w:val="single"/>
          <w:rtl/>
        </w:rPr>
        <w:t>מר דרור דבאח - מהנדס ועדה מקומית גזר</w:t>
      </w:r>
      <w:r w:rsidR="001E2274">
        <w:rPr>
          <w:rFonts w:hint="cs"/>
          <w:caps/>
          <w:sz w:val="24"/>
          <w:szCs w:val="24"/>
          <w:u w:val="single"/>
          <w:rtl/>
        </w:rPr>
        <w:t>:</w:t>
      </w:r>
    </w:p>
    <w:p w14:paraId="5DE246BD" w14:textId="61EF2887" w:rsidR="001E2274" w:rsidRDefault="00346E4E" w:rsidP="00375628">
      <w:pPr>
        <w:rPr>
          <w:b w:val="0"/>
          <w:bCs w:val="0"/>
          <w:caps/>
          <w:sz w:val="24"/>
          <w:szCs w:val="24"/>
          <w:rtl/>
        </w:rPr>
      </w:pPr>
      <w:r>
        <w:rPr>
          <w:rFonts w:hint="cs"/>
          <w:b w:val="0"/>
          <w:bCs w:val="0"/>
          <w:caps/>
          <w:sz w:val="24"/>
          <w:szCs w:val="24"/>
          <w:rtl/>
        </w:rPr>
        <w:t>אנחנו באמת כפי ש, הציג פה אורי מדובר פה על תוכנית שהיא לא</w:t>
      </w:r>
      <w:r w:rsidR="000F703D">
        <w:rPr>
          <w:rFonts w:hint="cs"/>
          <w:b w:val="0"/>
          <w:bCs w:val="0"/>
          <w:caps/>
          <w:sz w:val="24"/>
          <w:szCs w:val="24"/>
          <w:rtl/>
        </w:rPr>
        <w:t xml:space="preserve"> </w:t>
      </w:r>
      <w:r>
        <w:rPr>
          <w:rFonts w:hint="cs"/>
          <w:b w:val="0"/>
          <w:bCs w:val="0"/>
          <w:caps/>
          <w:sz w:val="24"/>
          <w:szCs w:val="24"/>
          <w:rtl/>
        </w:rPr>
        <w:t>... פה מבחינת זכויות בנייה.</w:t>
      </w:r>
      <w:r w:rsidR="000F703D">
        <w:rPr>
          <w:rFonts w:hint="cs"/>
          <w:b w:val="0"/>
          <w:bCs w:val="0"/>
          <w:caps/>
          <w:sz w:val="24"/>
          <w:szCs w:val="24"/>
          <w:rtl/>
        </w:rPr>
        <w:t xml:space="preserve"> </w:t>
      </w:r>
      <w:r>
        <w:rPr>
          <w:rFonts w:hint="cs"/>
          <w:b w:val="0"/>
          <w:bCs w:val="0"/>
          <w:caps/>
          <w:sz w:val="24"/>
          <w:szCs w:val="24"/>
          <w:rtl/>
        </w:rPr>
        <w:t xml:space="preserve"> ... המצב הקיים הוא נשאר אז איז, האימוץ</w:t>
      </w:r>
      <w:r w:rsidR="000F703D">
        <w:rPr>
          <w:rFonts w:hint="cs"/>
          <w:b w:val="0"/>
          <w:bCs w:val="0"/>
          <w:caps/>
          <w:sz w:val="24"/>
          <w:szCs w:val="24"/>
          <w:rtl/>
        </w:rPr>
        <w:t xml:space="preserve"> </w:t>
      </w:r>
      <w:r>
        <w:rPr>
          <w:rFonts w:hint="cs"/>
          <w:b w:val="0"/>
          <w:bCs w:val="0"/>
          <w:caps/>
          <w:sz w:val="24"/>
          <w:szCs w:val="24"/>
          <w:rtl/>
        </w:rPr>
        <w:t xml:space="preserve">ההליכים הוא נותן אפשרות למחוזית לתת את ההערות שלו מבחינה יותר מדויקת. אני אני אני אשמח לקבל </w:t>
      </w:r>
    </w:p>
    <w:p w14:paraId="6C6DE9AE" w14:textId="77777777" w:rsidR="001E2274" w:rsidRDefault="001E2274" w:rsidP="00375628">
      <w:pPr>
        <w:rPr>
          <w:b w:val="0"/>
          <w:bCs w:val="0"/>
          <w:caps/>
          <w:sz w:val="24"/>
          <w:szCs w:val="24"/>
          <w:rtl/>
        </w:rPr>
      </w:pPr>
    </w:p>
    <w:p w14:paraId="36B1A810" w14:textId="77777777" w:rsidR="001E2274" w:rsidRDefault="000A5C33" w:rsidP="00375628">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43D96B17" w14:textId="2E59662D" w:rsidR="001E2274" w:rsidRDefault="00346E4E" w:rsidP="00375628">
      <w:pPr>
        <w:rPr>
          <w:b w:val="0"/>
          <w:bCs w:val="0"/>
          <w:caps/>
          <w:sz w:val="24"/>
          <w:szCs w:val="24"/>
          <w:rtl/>
        </w:rPr>
      </w:pPr>
      <w:r>
        <w:rPr>
          <w:rFonts w:hint="cs"/>
          <w:b w:val="0"/>
          <w:bCs w:val="0"/>
          <w:caps/>
          <w:sz w:val="24"/>
          <w:szCs w:val="24"/>
          <w:rtl/>
        </w:rPr>
        <w:t>לא תבין דרור אם אם</w:t>
      </w:r>
      <w:r w:rsidR="000F703D">
        <w:rPr>
          <w:rFonts w:hint="cs"/>
          <w:b w:val="0"/>
          <w:bCs w:val="0"/>
          <w:caps/>
          <w:sz w:val="24"/>
          <w:szCs w:val="24"/>
          <w:rtl/>
        </w:rPr>
        <w:t xml:space="preserve"> </w:t>
      </w:r>
      <w:r>
        <w:rPr>
          <w:rFonts w:hint="cs"/>
          <w:b w:val="0"/>
          <w:bCs w:val="0"/>
          <w:caps/>
          <w:sz w:val="24"/>
          <w:szCs w:val="24"/>
          <w:rtl/>
        </w:rPr>
        <w:t>...</w:t>
      </w:r>
    </w:p>
    <w:p w14:paraId="4FAAB797" w14:textId="77777777" w:rsidR="001E2274" w:rsidRDefault="001E2274" w:rsidP="00375628">
      <w:pPr>
        <w:rPr>
          <w:b w:val="0"/>
          <w:bCs w:val="0"/>
          <w:caps/>
          <w:sz w:val="24"/>
          <w:szCs w:val="24"/>
          <w:rtl/>
        </w:rPr>
      </w:pPr>
    </w:p>
    <w:p w14:paraId="21B1CFD5" w14:textId="77777777" w:rsidR="001E2274" w:rsidRDefault="003C3543" w:rsidP="00375628">
      <w:pPr>
        <w:rPr>
          <w:caps/>
          <w:sz w:val="24"/>
          <w:szCs w:val="24"/>
          <w:u w:val="single"/>
          <w:rtl/>
        </w:rPr>
      </w:pPr>
      <w:r w:rsidRPr="003C3543">
        <w:rPr>
          <w:rFonts w:hint="cs"/>
          <w:caps/>
          <w:sz w:val="24"/>
          <w:szCs w:val="24"/>
          <w:u w:val="single"/>
          <w:rtl/>
        </w:rPr>
        <w:t>מר דרור דבאח - מהנדס ועדה מקומית גזר</w:t>
      </w:r>
      <w:r w:rsidR="001E2274">
        <w:rPr>
          <w:rFonts w:hint="cs"/>
          <w:caps/>
          <w:sz w:val="24"/>
          <w:szCs w:val="24"/>
          <w:u w:val="single"/>
          <w:rtl/>
        </w:rPr>
        <w:t>:</w:t>
      </w:r>
    </w:p>
    <w:p w14:paraId="1BD53FB3" w14:textId="58892DE0" w:rsidR="001E2274" w:rsidRDefault="00346E4E" w:rsidP="00375628">
      <w:pPr>
        <w:rPr>
          <w:b w:val="0"/>
          <w:bCs w:val="0"/>
          <w:caps/>
          <w:sz w:val="24"/>
          <w:szCs w:val="24"/>
          <w:rtl/>
        </w:rPr>
      </w:pPr>
      <w:r>
        <w:rPr>
          <w:rFonts w:hint="cs"/>
          <w:b w:val="0"/>
          <w:bCs w:val="0"/>
          <w:caps/>
          <w:sz w:val="24"/>
          <w:szCs w:val="24"/>
          <w:rtl/>
        </w:rPr>
        <w:t>מבחינתי התוכנית בסמכות מקומית היא יכולה להתקדם</w:t>
      </w:r>
    </w:p>
    <w:p w14:paraId="6351ED9A" w14:textId="77777777" w:rsidR="001E2274" w:rsidRDefault="001E2274" w:rsidP="00375628">
      <w:pPr>
        <w:rPr>
          <w:b w:val="0"/>
          <w:bCs w:val="0"/>
          <w:caps/>
          <w:sz w:val="24"/>
          <w:szCs w:val="24"/>
          <w:rtl/>
        </w:rPr>
      </w:pPr>
    </w:p>
    <w:p w14:paraId="44EF541C" w14:textId="77777777" w:rsidR="001E2274" w:rsidRDefault="000A5C33" w:rsidP="00375628">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0E165C02" w14:textId="3D7ECF9B" w:rsidR="001E2274" w:rsidRDefault="00346E4E" w:rsidP="00375628">
      <w:pPr>
        <w:rPr>
          <w:b w:val="0"/>
          <w:bCs w:val="0"/>
          <w:caps/>
          <w:sz w:val="24"/>
          <w:szCs w:val="24"/>
          <w:rtl/>
        </w:rPr>
      </w:pPr>
      <w:r>
        <w:rPr>
          <w:rFonts w:hint="cs"/>
          <w:b w:val="0"/>
          <w:bCs w:val="0"/>
          <w:caps/>
          <w:sz w:val="24"/>
          <w:szCs w:val="24"/>
          <w:rtl/>
        </w:rPr>
        <w:t xml:space="preserve">אם יש אם יש צורך למשל בפירוט של של הזכויות ב, במתחם של המגורים, אז, זה מחייב הליך תכנוני עם כל המשמעויות שלו גם הפקדה וגם פרסום ו, זה תהליך, ויש פה עוד כמה דברים שצריך לתקן אותם </w:t>
      </w:r>
      <w:r w:rsidR="00814730">
        <w:rPr>
          <w:rFonts w:hint="cs"/>
          <w:b w:val="0"/>
          <w:bCs w:val="0"/>
          <w:caps/>
          <w:sz w:val="24"/>
          <w:szCs w:val="24"/>
          <w:rtl/>
        </w:rPr>
        <w:t xml:space="preserve">השאלה אם אתם רוצים ש, נחזיר תחזירו את התוכנית אליכם לטפל בה או שאתם רוצים שאנחנו נקבל החלטה ב, </w:t>
      </w:r>
      <w:r w:rsidR="007E44BA">
        <w:rPr>
          <w:rFonts w:hint="cs"/>
          <w:b w:val="0"/>
          <w:bCs w:val="0"/>
          <w:caps/>
          <w:sz w:val="24"/>
          <w:szCs w:val="24"/>
          <w:rtl/>
        </w:rPr>
        <w:t>בתיקונים הנדרשים</w:t>
      </w:r>
    </w:p>
    <w:p w14:paraId="59150D4D" w14:textId="77777777" w:rsidR="001E2274" w:rsidRDefault="001E2274" w:rsidP="00375628">
      <w:pPr>
        <w:rPr>
          <w:b w:val="0"/>
          <w:bCs w:val="0"/>
          <w:caps/>
          <w:sz w:val="24"/>
          <w:szCs w:val="24"/>
          <w:rtl/>
        </w:rPr>
      </w:pPr>
    </w:p>
    <w:p w14:paraId="762A06CB" w14:textId="77777777" w:rsidR="001E2274" w:rsidRDefault="003C3543" w:rsidP="00375628">
      <w:pPr>
        <w:rPr>
          <w:caps/>
          <w:sz w:val="24"/>
          <w:szCs w:val="24"/>
          <w:u w:val="single"/>
          <w:rtl/>
        </w:rPr>
      </w:pPr>
      <w:r w:rsidRPr="003C3543">
        <w:rPr>
          <w:rFonts w:hint="cs"/>
          <w:caps/>
          <w:sz w:val="24"/>
          <w:szCs w:val="24"/>
          <w:u w:val="single"/>
          <w:rtl/>
        </w:rPr>
        <w:t>מר דרור דבאח - מהנדס ועדה מקומית גזר</w:t>
      </w:r>
      <w:r w:rsidR="001E2274">
        <w:rPr>
          <w:rFonts w:hint="cs"/>
          <w:caps/>
          <w:sz w:val="24"/>
          <w:szCs w:val="24"/>
          <w:u w:val="single"/>
          <w:rtl/>
        </w:rPr>
        <w:t>:</w:t>
      </w:r>
    </w:p>
    <w:p w14:paraId="5D8643A1" w14:textId="2C7A981B" w:rsidR="001E2274" w:rsidRDefault="007E44BA" w:rsidP="00375628">
      <w:pPr>
        <w:rPr>
          <w:b w:val="0"/>
          <w:bCs w:val="0"/>
          <w:caps/>
          <w:sz w:val="24"/>
          <w:szCs w:val="24"/>
          <w:rtl/>
        </w:rPr>
      </w:pPr>
      <w:r>
        <w:rPr>
          <w:rFonts w:hint="cs"/>
          <w:b w:val="0"/>
          <w:bCs w:val="0"/>
          <w:caps/>
          <w:sz w:val="24"/>
          <w:szCs w:val="24"/>
          <w:rtl/>
        </w:rPr>
        <w:t>תן לי אני אעשה דיון יחד עם אורי והקיבוץ ואנחנו ניתן לכם מענה בהקדם בסדר?</w:t>
      </w:r>
    </w:p>
    <w:p w14:paraId="17AC3371" w14:textId="77777777" w:rsidR="001E2274" w:rsidRDefault="001E2274" w:rsidP="00375628">
      <w:pPr>
        <w:rPr>
          <w:b w:val="0"/>
          <w:bCs w:val="0"/>
          <w:caps/>
          <w:sz w:val="24"/>
          <w:szCs w:val="24"/>
          <w:rtl/>
        </w:rPr>
      </w:pPr>
    </w:p>
    <w:p w14:paraId="2FBF39A2" w14:textId="77777777" w:rsidR="001E2274" w:rsidRDefault="000A5C33" w:rsidP="00375628">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48146E53" w14:textId="4553826C" w:rsidR="001E2274" w:rsidRDefault="007E44BA" w:rsidP="00375628">
      <w:pPr>
        <w:rPr>
          <w:b w:val="0"/>
          <w:bCs w:val="0"/>
          <w:caps/>
          <w:sz w:val="24"/>
          <w:szCs w:val="24"/>
          <w:rtl/>
        </w:rPr>
      </w:pPr>
      <w:r>
        <w:rPr>
          <w:rFonts w:hint="cs"/>
          <w:b w:val="0"/>
          <w:bCs w:val="0"/>
          <w:caps/>
          <w:sz w:val="24"/>
          <w:szCs w:val="24"/>
          <w:rtl/>
        </w:rPr>
        <w:t>אנחנו חייבים לקבל החלטה עוד היום</w:t>
      </w:r>
    </w:p>
    <w:p w14:paraId="443E422E" w14:textId="77777777" w:rsidR="001E2274" w:rsidRDefault="001E2274" w:rsidP="00375628">
      <w:pPr>
        <w:rPr>
          <w:b w:val="0"/>
          <w:bCs w:val="0"/>
          <w:caps/>
          <w:sz w:val="24"/>
          <w:szCs w:val="24"/>
          <w:rtl/>
        </w:rPr>
      </w:pPr>
    </w:p>
    <w:p w14:paraId="2B0A1F92" w14:textId="77777777" w:rsidR="001E2274" w:rsidRDefault="00134D2F" w:rsidP="00375628">
      <w:pPr>
        <w:rPr>
          <w:caps/>
          <w:sz w:val="24"/>
          <w:szCs w:val="24"/>
          <w:u w:val="single"/>
          <w:rtl/>
        </w:rPr>
      </w:pPr>
      <w:r w:rsidRPr="00134D2F">
        <w:rPr>
          <w:rFonts w:hint="cs"/>
          <w:caps/>
          <w:sz w:val="24"/>
          <w:szCs w:val="24"/>
          <w:u w:val="single"/>
          <w:rtl/>
        </w:rPr>
        <w:t>מר יאיר מאנה</w:t>
      </w:r>
      <w:r w:rsidR="001E2274">
        <w:rPr>
          <w:rFonts w:hint="cs"/>
          <w:caps/>
          <w:sz w:val="24"/>
          <w:szCs w:val="24"/>
          <w:u w:val="single"/>
          <w:rtl/>
        </w:rPr>
        <w:t>:</w:t>
      </w:r>
    </w:p>
    <w:p w14:paraId="32B84969" w14:textId="5612D1DE" w:rsidR="001E2274" w:rsidRDefault="007E44BA" w:rsidP="00375628">
      <w:pPr>
        <w:rPr>
          <w:b w:val="0"/>
          <w:bCs w:val="0"/>
          <w:caps/>
          <w:sz w:val="24"/>
          <w:szCs w:val="24"/>
          <w:rtl/>
        </w:rPr>
      </w:pPr>
      <w:r>
        <w:rPr>
          <w:rFonts w:hint="cs"/>
          <w:b w:val="0"/>
          <w:bCs w:val="0"/>
          <w:caps/>
          <w:sz w:val="24"/>
          <w:szCs w:val="24"/>
          <w:rtl/>
        </w:rPr>
        <w:t>אני מבקש רק להגיד מילה בבקשה, בעיניים של חולדה אנחנו רצינו לעשות הליך הכי קצר שיש לאור הבטחתנו בהסדר הביניים לרמי, אנחנו הבטחנו שאנחנו נעשה שיוך וזו הדרך הקצרה ביותר מבחינתנו וכמו שאורי אמר בכוונתו ל, ליזום תוכנית מחוזית עם בהתאם לתוכנית הכוללנית של גזר, עם הרחבה עתידית והסדרה של כל הדברים. בתוכנית הזו ניסינו לעשות מה שיותר הסדרות לכיוון הסדרת שימושים, וחלוקה ל, שיוך דירות כי אנחנו הבטחנו את זה בהסדר הביניים בלוחות זמנים מאוד צפופים מבחינת רשות מקרקעי ישראל ולכן יזמנו תוכנית מקומית שאחריה בכוונתנו ליזום תוכנית מחוזית, אני מקווה שקלענו, אני מאוד מקווה שתאפשרו לנו לעשות את זה בלוחות זמנים שרמי מכתיב לנו</w:t>
      </w:r>
    </w:p>
    <w:p w14:paraId="237DA72B" w14:textId="77777777" w:rsidR="001E2274" w:rsidRDefault="001E2274" w:rsidP="00375628">
      <w:pPr>
        <w:rPr>
          <w:b w:val="0"/>
          <w:bCs w:val="0"/>
          <w:caps/>
          <w:sz w:val="24"/>
          <w:szCs w:val="24"/>
          <w:rtl/>
        </w:rPr>
      </w:pPr>
    </w:p>
    <w:p w14:paraId="002CB5B8" w14:textId="77777777" w:rsidR="001E2274" w:rsidRDefault="007316D3" w:rsidP="00375628">
      <w:pPr>
        <w:rPr>
          <w:caps/>
          <w:sz w:val="24"/>
          <w:szCs w:val="24"/>
          <w:u w:val="single"/>
          <w:rtl/>
        </w:rPr>
      </w:pPr>
      <w:r w:rsidRPr="007316D3">
        <w:rPr>
          <w:rFonts w:hint="cs"/>
          <w:caps/>
          <w:sz w:val="24"/>
          <w:szCs w:val="24"/>
          <w:u w:val="single"/>
          <w:rtl/>
        </w:rPr>
        <w:t>גב</w:t>
      </w:r>
      <w:r w:rsidRPr="007316D3">
        <w:rPr>
          <w:caps/>
          <w:sz w:val="24"/>
          <w:szCs w:val="24"/>
          <w:u w:val="single"/>
          <w:rtl/>
        </w:rPr>
        <w:t>'</w:t>
      </w:r>
      <w:r w:rsidRPr="007316D3">
        <w:rPr>
          <w:rFonts w:hint="cs"/>
          <w:caps/>
          <w:sz w:val="24"/>
          <w:szCs w:val="24"/>
          <w:u w:val="single"/>
          <w:rtl/>
        </w:rPr>
        <w:t xml:space="preserve"> רותי ברבי - נציגת לשכת התכנון</w:t>
      </w:r>
      <w:r w:rsidR="001E2274">
        <w:rPr>
          <w:rFonts w:hint="cs"/>
          <w:caps/>
          <w:sz w:val="24"/>
          <w:szCs w:val="24"/>
          <w:u w:val="single"/>
          <w:rtl/>
        </w:rPr>
        <w:t>:</w:t>
      </w:r>
    </w:p>
    <w:p w14:paraId="0F379CCA" w14:textId="3E69E96C" w:rsidR="001E2274" w:rsidRDefault="007E44BA" w:rsidP="00375628">
      <w:pPr>
        <w:rPr>
          <w:b w:val="0"/>
          <w:bCs w:val="0"/>
          <w:caps/>
          <w:sz w:val="24"/>
          <w:szCs w:val="24"/>
          <w:rtl/>
        </w:rPr>
      </w:pPr>
      <w:r>
        <w:rPr>
          <w:rFonts w:hint="cs"/>
          <w:b w:val="0"/>
          <w:bCs w:val="0"/>
          <w:caps/>
          <w:sz w:val="24"/>
          <w:szCs w:val="24"/>
          <w:rtl/>
        </w:rPr>
        <w:t>... לוחות זמנים</w:t>
      </w:r>
    </w:p>
    <w:p w14:paraId="2682E8E6" w14:textId="77777777" w:rsidR="001E2274" w:rsidRDefault="001E2274" w:rsidP="00375628">
      <w:pPr>
        <w:rPr>
          <w:b w:val="0"/>
          <w:bCs w:val="0"/>
          <w:caps/>
          <w:sz w:val="24"/>
          <w:szCs w:val="24"/>
          <w:rtl/>
        </w:rPr>
      </w:pPr>
    </w:p>
    <w:p w14:paraId="24A871A5" w14:textId="77777777" w:rsidR="001E2274" w:rsidRDefault="00134D2F" w:rsidP="00375628">
      <w:pPr>
        <w:rPr>
          <w:caps/>
          <w:sz w:val="24"/>
          <w:szCs w:val="24"/>
          <w:u w:val="single"/>
          <w:rtl/>
        </w:rPr>
      </w:pPr>
      <w:r w:rsidRPr="00134D2F">
        <w:rPr>
          <w:rFonts w:hint="cs"/>
          <w:caps/>
          <w:sz w:val="24"/>
          <w:szCs w:val="24"/>
          <w:u w:val="single"/>
          <w:rtl/>
        </w:rPr>
        <w:t>מר יאיר מאנה</w:t>
      </w:r>
      <w:r w:rsidR="001E2274">
        <w:rPr>
          <w:rFonts w:hint="cs"/>
          <w:caps/>
          <w:sz w:val="24"/>
          <w:szCs w:val="24"/>
          <w:u w:val="single"/>
          <w:rtl/>
        </w:rPr>
        <w:t>:</w:t>
      </w:r>
    </w:p>
    <w:p w14:paraId="504665BA" w14:textId="4E441362" w:rsidR="001E2274" w:rsidRDefault="007E44BA" w:rsidP="00375628">
      <w:pPr>
        <w:rPr>
          <w:b w:val="0"/>
          <w:bCs w:val="0"/>
          <w:caps/>
          <w:sz w:val="24"/>
          <w:szCs w:val="24"/>
          <w:rtl/>
        </w:rPr>
      </w:pPr>
      <w:r>
        <w:rPr>
          <w:rFonts w:hint="cs"/>
          <w:b w:val="0"/>
          <w:bCs w:val="0"/>
          <w:caps/>
          <w:sz w:val="24"/>
          <w:szCs w:val="24"/>
          <w:rtl/>
        </w:rPr>
        <w:t xml:space="preserve">זה מה שרציתי להוסיף בבקשה </w:t>
      </w:r>
    </w:p>
    <w:p w14:paraId="072D95F3" w14:textId="77777777" w:rsidR="001E2274" w:rsidRDefault="001E2274" w:rsidP="00375628">
      <w:pPr>
        <w:rPr>
          <w:b w:val="0"/>
          <w:bCs w:val="0"/>
          <w:caps/>
          <w:sz w:val="24"/>
          <w:szCs w:val="24"/>
          <w:rtl/>
        </w:rPr>
      </w:pPr>
    </w:p>
    <w:p w14:paraId="78F5C803" w14:textId="77777777" w:rsidR="001E2274" w:rsidRDefault="000A5C33" w:rsidP="00375628">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36AB0876" w14:textId="6D1C7D0A" w:rsidR="001E2274" w:rsidRDefault="007E44BA" w:rsidP="00375628">
      <w:pPr>
        <w:rPr>
          <w:b w:val="0"/>
          <w:bCs w:val="0"/>
          <w:caps/>
          <w:sz w:val="24"/>
          <w:szCs w:val="24"/>
          <w:rtl/>
        </w:rPr>
      </w:pPr>
      <w:r>
        <w:rPr>
          <w:rFonts w:hint="cs"/>
          <w:b w:val="0"/>
          <w:bCs w:val="0"/>
          <w:caps/>
          <w:sz w:val="24"/>
          <w:szCs w:val="24"/>
          <w:rtl/>
        </w:rPr>
        <w:t>טוב תודה רבה לכולם</w:t>
      </w:r>
    </w:p>
    <w:p w14:paraId="7ADE4F4F" w14:textId="77777777" w:rsidR="001E2274" w:rsidRDefault="001E2274" w:rsidP="00375628">
      <w:pPr>
        <w:rPr>
          <w:b w:val="0"/>
          <w:bCs w:val="0"/>
          <w:caps/>
          <w:sz w:val="24"/>
          <w:szCs w:val="24"/>
          <w:rtl/>
        </w:rPr>
      </w:pPr>
    </w:p>
    <w:p w14:paraId="15020EBC" w14:textId="77777777" w:rsidR="001E2274" w:rsidRDefault="000A3DA6" w:rsidP="00375628">
      <w:pPr>
        <w:rPr>
          <w:caps/>
          <w:sz w:val="24"/>
          <w:szCs w:val="24"/>
          <w:u w:val="single"/>
          <w:rtl/>
        </w:rPr>
      </w:pPr>
      <w:r w:rsidRPr="000A3DA6">
        <w:rPr>
          <w:rFonts w:hint="cs"/>
          <w:caps/>
          <w:sz w:val="24"/>
          <w:szCs w:val="24"/>
          <w:u w:val="single"/>
          <w:rtl/>
        </w:rPr>
        <w:t>מר תומר דוידסון - נציג מנהל מקרקעי ישראל בוועדה המחוזית</w:t>
      </w:r>
      <w:r w:rsidR="001E2274">
        <w:rPr>
          <w:rFonts w:hint="cs"/>
          <w:caps/>
          <w:sz w:val="24"/>
          <w:szCs w:val="24"/>
          <w:u w:val="single"/>
          <w:rtl/>
        </w:rPr>
        <w:t>:</w:t>
      </w:r>
    </w:p>
    <w:p w14:paraId="2D194562" w14:textId="08072423" w:rsidR="001E2274" w:rsidRDefault="007E44BA" w:rsidP="00375628">
      <w:pPr>
        <w:rPr>
          <w:b w:val="0"/>
          <w:bCs w:val="0"/>
          <w:caps/>
          <w:sz w:val="24"/>
          <w:szCs w:val="24"/>
          <w:rtl/>
        </w:rPr>
      </w:pPr>
      <w:r>
        <w:rPr>
          <w:rFonts w:hint="cs"/>
          <w:b w:val="0"/>
          <w:bCs w:val="0"/>
          <w:caps/>
          <w:sz w:val="24"/>
          <w:szCs w:val="24"/>
          <w:rtl/>
        </w:rPr>
        <w:t xml:space="preserve">אפשר שניה שניה </w:t>
      </w:r>
    </w:p>
    <w:p w14:paraId="3D958734" w14:textId="77777777" w:rsidR="001E2274" w:rsidRDefault="001E2274" w:rsidP="00375628">
      <w:pPr>
        <w:rPr>
          <w:b w:val="0"/>
          <w:bCs w:val="0"/>
          <w:caps/>
          <w:sz w:val="24"/>
          <w:szCs w:val="24"/>
          <w:rtl/>
        </w:rPr>
      </w:pPr>
    </w:p>
    <w:p w14:paraId="01E7BDE3" w14:textId="77777777" w:rsidR="001E2274" w:rsidRDefault="000A5C33" w:rsidP="00375628">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7217243F" w14:textId="0AFC08BC" w:rsidR="001E2274" w:rsidRDefault="007E44BA" w:rsidP="00375628">
      <w:pPr>
        <w:rPr>
          <w:b w:val="0"/>
          <w:bCs w:val="0"/>
          <w:caps/>
          <w:sz w:val="24"/>
          <w:szCs w:val="24"/>
          <w:rtl/>
        </w:rPr>
      </w:pPr>
      <w:r>
        <w:rPr>
          <w:rFonts w:hint="cs"/>
          <w:b w:val="0"/>
          <w:bCs w:val="0"/>
          <w:caps/>
          <w:sz w:val="24"/>
          <w:szCs w:val="24"/>
          <w:rtl/>
        </w:rPr>
        <w:t xml:space="preserve">מה מה </w:t>
      </w:r>
    </w:p>
    <w:p w14:paraId="2C70B952" w14:textId="77777777" w:rsidR="001E2274" w:rsidRDefault="001E2274" w:rsidP="00375628">
      <w:pPr>
        <w:rPr>
          <w:b w:val="0"/>
          <w:bCs w:val="0"/>
          <w:caps/>
          <w:sz w:val="24"/>
          <w:szCs w:val="24"/>
          <w:rtl/>
        </w:rPr>
      </w:pPr>
    </w:p>
    <w:p w14:paraId="01B8FBC6" w14:textId="77777777" w:rsidR="001E2274" w:rsidRDefault="000A3DA6" w:rsidP="00375628">
      <w:pPr>
        <w:rPr>
          <w:caps/>
          <w:sz w:val="24"/>
          <w:szCs w:val="24"/>
          <w:u w:val="single"/>
          <w:rtl/>
        </w:rPr>
      </w:pPr>
      <w:r w:rsidRPr="000A3DA6">
        <w:rPr>
          <w:rFonts w:hint="cs"/>
          <w:caps/>
          <w:sz w:val="24"/>
          <w:szCs w:val="24"/>
          <w:u w:val="single"/>
          <w:rtl/>
        </w:rPr>
        <w:lastRenderedPageBreak/>
        <w:t>מר תומר דוידסון - נציג מנהל מקרקעי ישראל בוועדה המחוזית</w:t>
      </w:r>
      <w:r w:rsidR="001E2274">
        <w:rPr>
          <w:rFonts w:hint="cs"/>
          <w:caps/>
          <w:sz w:val="24"/>
          <w:szCs w:val="24"/>
          <w:u w:val="single"/>
          <w:rtl/>
        </w:rPr>
        <w:t>:</w:t>
      </w:r>
    </w:p>
    <w:p w14:paraId="110D5976" w14:textId="326C59AC" w:rsidR="001E2274" w:rsidRDefault="007E44BA" w:rsidP="00375628">
      <w:pPr>
        <w:rPr>
          <w:b w:val="0"/>
          <w:bCs w:val="0"/>
          <w:caps/>
          <w:sz w:val="24"/>
          <w:szCs w:val="24"/>
          <w:rtl/>
        </w:rPr>
      </w:pPr>
      <w:r>
        <w:rPr>
          <w:rFonts w:hint="cs"/>
          <w:b w:val="0"/>
          <w:bCs w:val="0"/>
          <w:caps/>
          <w:sz w:val="24"/>
          <w:szCs w:val="24"/>
          <w:rtl/>
        </w:rPr>
        <w:t xml:space="preserve">מוחמד כיוון שהזכרת את רמי </w:t>
      </w:r>
      <w:r>
        <w:rPr>
          <w:b w:val="0"/>
          <w:bCs w:val="0"/>
          <w:caps/>
          <w:sz w:val="24"/>
          <w:szCs w:val="24"/>
          <w:rtl/>
        </w:rPr>
        <w:t>–</w:t>
      </w:r>
      <w:r>
        <w:rPr>
          <w:rFonts w:hint="cs"/>
          <w:b w:val="0"/>
          <w:bCs w:val="0"/>
          <w:caps/>
          <w:sz w:val="24"/>
          <w:szCs w:val="24"/>
          <w:rtl/>
        </w:rPr>
        <w:t xml:space="preserve"> אני נציג רמי בוועדה, רמי גילה על התוכנית כשהתכונן לישיבה, אנחנו לא ראינו את התוכנית, אתם לא תיאמתם איתנו לא בצד העסקי ולא בצד התכנוני, התוכנית לא הייתה מוכרת לנו, אף אחד ברמי לא ראה אותה. אז קצת מוזר לי שאתם אומרים שהכל כדי לעמוד בתנאים של רמי אבל לא באתם בדין ודברים על התוכנית הזו, לא דיברתם איתנו לא עשיתם כלום מול רמי. נכון שאתם באיזה שהוא דיבור על מתווה להסדר כל השימושים החורגים אצלכם, אבל אבל את התוכנית הזו, אנחנו לא ראינו. אף אחד לא ראה אצלנו</w:t>
      </w:r>
    </w:p>
    <w:p w14:paraId="7B825A0C" w14:textId="77777777" w:rsidR="001E2274" w:rsidRDefault="001E2274" w:rsidP="00375628">
      <w:pPr>
        <w:rPr>
          <w:b w:val="0"/>
          <w:bCs w:val="0"/>
          <w:caps/>
          <w:sz w:val="24"/>
          <w:szCs w:val="24"/>
          <w:rtl/>
        </w:rPr>
      </w:pPr>
    </w:p>
    <w:p w14:paraId="74327CEF" w14:textId="77777777" w:rsidR="001E2274" w:rsidRDefault="00134D2F" w:rsidP="00375628">
      <w:pPr>
        <w:rPr>
          <w:caps/>
          <w:sz w:val="24"/>
          <w:szCs w:val="24"/>
          <w:u w:val="single"/>
          <w:rtl/>
        </w:rPr>
      </w:pPr>
      <w:r w:rsidRPr="00134D2F">
        <w:rPr>
          <w:rFonts w:hint="cs"/>
          <w:caps/>
          <w:sz w:val="24"/>
          <w:szCs w:val="24"/>
          <w:u w:val="single"/>
          <w:rtl/>
        </w:rPr>
        <w:t>מר יאיר מאנה</w:t>
      </w:r>
      <w:r w:rsidR="001E2274">
        <w:rPr>
          <w:rFonts w:hint="cs"/>
          <w:caps/>
          <w:sz w:val="24"/>
          <w:szCs w:val="24"/>
          <w:u w:val="single"/>
          <w:rtl/>
        </w:rPr>
        <w:t>:</w:t>
      </w:r>
    </w:p>
    <w:p w14:paraId="5AF11147" w14:textId="309F8EB5" w:rsidR="001E2274" w:rsidRDefault="007E44BA" w:rsidP="00375628">
      <w:pPr>
        <w:rPr>
          <w:b w:val="0"/>
          <w:bCs w:val="0"/>
          <w:caps/>
          <w:sz w:val="24"/>
          <w:szCs w:val="24"/>
          <w:rtl/>
        </w:rPr>
      </w:pPr>
      <w:r>
        <w:rPr>
          <w:rFonts w:hint="cs"/>
          <w:b w:val="0"/>
          <w:bCs w:val="0"/>
          <w:caps/>
          <w:sz w:val="24"/>
          <w:szCs w:val="24"/>
          <w:rtl/>
        </w:rPr>
        <w:t xml:space="preserve">נכון היא הייתה </w:t>
      </w:r>
      <w:r w:rsidR="005A145B">
        <w:rPr>
          <w:rFonts w:hint="cs"/>
          <w:b w:val="0"/>
          <w:bCs w:val="0"/>
          <w:caps/>
          <w:sz w:val="24"/>
          <w:szCs w:val="24"/>
          <w:rtl/>
        </w:rPr>
        <w:t>צריכה לעבור מקומית ולהגיע אליכם</w:t>
      </w:r>
    </w:p>
    <w:p w14:paraId="52C587B4" w14:textId="77777777" w:rsidR="001E2274" w:rsidRDefault="001E2274" w:rsidP="00375628">
      <w:pPr>
        <w:rPr>
          <w:b w:val="0"/>
          <w:bCs w:val="0"/>
          <w:caps/>
          <w:sz w:val="24"/>
          <w:szCs w:val="24"/>
          <w:rtl/>
        </w:rPr>
      </w:pPr>
    </w:p>
    <w:p w14:paraId="40E7FCBD" w14:textId="77777777" w:rsidR="001E2274" w:rsidRDefault="000A3DA6" w:rsidP="00375628">
      <w:pPr>
        <w:rPr>
          <w:caps/>
          <w:sz w:val="24"/>
          <w:szCs w:val="24"/>
          <w:u w:val="single"/>
          <w:rtl/>
        </w:rPr>
      </w:pPr>
      <w:r w:rsidRPr="000A3DA6">
        <w:rPr>
          <w:rFonts w:hint="cs"/>
          <w:caps/>
          <w:sz w:val="24"/>
          <w:szCs w:val="24"/>
          <w:u w:val="single"/>
          <w:rtl/>
        </w:rPr>
        <w:t>מר תומר דוידסון - נציג מנהל מקרקעי ישראל בוועדה המחוזית</w:t>
      </w:r>
      <w:r w:rsidR="001E2274">
        <w:rPr>
          <w:rFonts w:hint="cs"/>
          <w:caps/>
          <w:sz w:val="24"/>
          <w:szCs w:val="24"/>
          <w:u w:val="single"/>
          <w:rtl/>
        </w:rPr>
        <w:t>:</w:t>
      </w:r>
    </w:p>
    <w:p w14:paraId="2609DC16" w14:textId="4FEFE318" w:rsidR="001E2274" w:rsidRDefault="005A145B" w:rsidP="00375628">
      <w:pPr>
        <w:rPr>
          <w:b w:val="0"/>
          <w:bCs w:val="0"/>
          <w:caps/>
          <w:sz w:val="24"/>
          <w:szCs w:val="24"/>
          <w:rtl/>
        </w:rPr>
      </w:pPr>
      <w:r>
        <w:rPr>
          <w:rFonts w:hint="cs"/>
          <w:b w:val="0"/>
          <w:bCs w:val="0"/>
          <w:caps/>
          <w:sz w:val="24"/>
          <w:szCs w:val="24"/>
          <w:rtl/>
        </w:rPr>
        <w:t xml:space="preserve">אני חושב שכדאי טוב ה, ה, ההיגיון שלי אומר שכדאי לדבר עם רמי לא אחרי שמתכננים אלא אלא בזמן התכנון אבל בסדר מי אני שאגיד לכם מה לעשות, מאה אחוז </w:t>
      </w:r>
    </w:p>
    <w:p w14:paraId="7EF3DC47" w14:textId="77777777" w:rsidR="001E2274" w:rsidRDefault="001E2274" w:rsidP="00375628">
      <w:pPr>
        <w:rPr>
          <w:b w:val="0"/>
          <w:bCs w:val="0"/>
          <w:caps/>
          <w:sz w:val="24"/>
          <w:szCs w:val="24"/>
          <w:rtl/>
        </w:rPr>
      </w:pPr>
    </w:p>
    <w:p w14:paraId="56746529" w14:textId="77777777" w:rsidR="001E2274" w:rsidRDefault="00134D2F" w:rsidP="00375628">
      <w:pPr>
        <w:rPr>
          <w:caps/>
          <w:sz w:val="24"/>
          <w:szCs w:val="24"/>
          <w:u w:val="single"/>
          <w:rtl/>
        </w:rPr>
      </w:pPr>
      <w:r w:rsidRPr="00134D2F">
        <w:rPr>
          <w:rFonts w:hint="cs"/>
          <w:caps/>
          <w:sz w:val="24"/>
          <w:szCs w:val="24"/>
          <w:u w:val="single"/>
          <w:rtl/>
        </w:rPr>
        <w:t>מר יאיר מאנה</w:t>
      </w:r>
      <w:r w:rsidR="001E2274">
        <w:rPr>
          <w:rFonts w:hint="cs"/>
          <w:caps/>
          <w:sz w:val="24"/>
          <w:szCs w:val="24"/>
          <w:u w:val="single"/>
          <w:rtl/>
        </w:rPr>
        <w:t>:</w:t>
      </w:r>
    </w:p>
    <w:p w14:paraId="654B21AD" w14:textId="1ED7C384" w:rsidR="001E2274" w:rsidRDefault="005A145B" w:rsidP="00375628">
      <w:pPr>
        <w:rPr>
          <w:b w:val="0"/>
          <w:bCs w:val="0"/>
          <w:caps/>
          <w:sz w:val="24"/>
          <w:szCs w:val="24"/>
          <w:rtl/>
        </w:rPr>
      </w:pPr>
      <w:r>
        <w:rPr>
          <w:rFonts w:hint="cs"/>
          <w:b w:val="0"/>
          <w:bCs w:val="0"/>
          <w:caps/>
          <w:sz w:val="24"/>
          <w:szCs w:val="24"/>
          <w:rtl/>
        </w:rPr>
        <w:t>טוב</w:t>
      </w:r>
    </w:p>
    <w:p w14:paraId="6C569277" w14:textId="77777777" w:rsidR="001E2274" w:rsidRDefault="001E2274" w:rsidP="00375628">
      <w:pPr>
        <w:rPr>
          <w:b w:val="0"/>
          <w:bCs w:val="0"/>
          <w:caps/>
          <w:sz w:val="24"/>
          <w:szCs w:val="24"/>
          <w:rtl/>
        </w:rPr>
      </w:pPr>
    </w:p>
    <w:p w14:paraId="6ED9E3E7" w14:textId="77777777" w:rsidR="001E2274" w:rsidRDefault="000A5C33" w:rsidP="00375628">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21831835" w14:textId="4A59B74D" w:rsidR="001E2274" w:rsidRDefault="005A145B" w:rsidP="00375628">
      <w:pPr>
        <w:rPr>
          <w:b w:val="0"/>
          <w:bCs w:val="0"/>
          <w:caps/>
          <w:sz w:val="24"/>
          <w:szCs w:val="24"/>
          <w:rtl/>
        </w:rPr>
      </w:pPr>
      <w:r>
        <w:rPr>
          <w:rFonts w:hint="cs"/>
          <w:b w:val="0"/>
          <w:bCs w:val="0"/>
          <w:caps/>
          <w:sz w:val="24"/>
          <w:szCs w:val="24"/>
          <w:rtl/>
        </w:rPr>
        <w:t>טוב תודה רבה לכולם אנחנו נתכנס לדיון פנימי כל מי שלא שייך לדיון הפנימי מוזמן לחזור לחדר המתנה</w:t>
      </w:r>
    </w:p>
    <w:p w14:paraId="503DD70A" w14:textId="77777777" w:rsidR="001E2274" w:rsidRDefault="001E2274" w:rsidP="00375628">
      <w:pPr>
        <w:rPr>
          <w:b w:val="0"/>
          <w:bCs w:val="0"/>
          <w:caps/>
          <w:sz w:val="24"/>
          <w:szCs w:val="24"/>
          <w:rtl/>
        </w:rPr>
      </w:pPr>
    </w:p>
    <w:p w14:paraId="50482EE7" w14:textId="77777777" w:rsidR="001E2274" w:rsidRDefault="005E0962" w:rsidP="00375628">
      <w:pPr>
        <w:rPr>
          <w:caps/>
          <w:sz w:val="24"/>
          <w:szCs w:val="24"/>
          <w:u w:val="single"/>
          <w:rtl/>
        </w:rPr>
      </w:pPr>
      <w:r w:rsidRPr="005E0962">
        <w:rPr>
          <w:rFonts w:hint="cs"/>
          <w:caps/>
          <w:sz w:val="24"/>
          <w:szCs w:val="24"/>
          <w:u w:val="single"/>
          <w:rtl/>
        </w:rPr>
        <w:t>דובר</w:t>
      </w:r>
      <w:r w:rsidR="001E2274">
        <w:rPr>
          <w:rFonts w:hint="cs"/>
          <w:caps/>
          <w:sz w:val="24"/>
          <w:szCs w:val="24"/>
          <w:u w:val="single"/>
          <w:rtl/>
        </w:rPr>
        <w:t>:</w:t>
      </w:r>
    </w:p>
    <w:p w14:paraId="73BEEF98" w14:textId="38091A71" w:rsidR="001E2274" w:rsidRDefault="005A145B" w:rsidP="00375628">
      <w:pPr>
        <w:rPr>
          <w:b w:val="0"/>
          <w:bCs w:val="0"/>
          <w:caps/>
          <w:sz w:val="24"/>
          <w:szCs w:val="24"/>
          <w:rtl/>
        </w:rPr>
      </w:pPr>
      <w:r>
        <w:rPr>
          <w:rFonts w:hint="cs"/>
          <w:b w:val="0"/>
          <w:bCs w:val="0"/>
          <w:caps/>
          <w:sz w:val="24"/>
          <w:szCs w:val="24"/>
          <w:rtl/>
        </w:rPr>
        <w:t>תודה</w:t>
      </w:r>
    </w:p>
    <w:p w14:paraId="6F6F858E" w14:textId="77777777" w:rsidR="001E2274" w:rsidRDefault="001E2274" w:rsidP="00375628">
      <w:pPr>
        <w:rPr>
          <w:b w:val="0"/>
          <w:bCs w:val="0"/>
          <w:caps/>
          <w:sz w:val="24"/>
          <w:szCs w:val="24"/>
          <w:rtl/>
        </w:rPr>
      </w:pPr>
    </w:p>
    <w:p w14:paraId="3D9FCB01" w14:textId="77777777" w:rsidR="001E2274" w:rsidRDefault="00C82553" w:rsidP="00375628">
      <w:pPr>
        <w:rPr>
          <w:b w:val="0"/>
          <w:bCs w:val="0"/>
          <w:caps/>
          <w:sz w:val="24"/>
          <w:szCs w:val="24"/>
          <w:rtl/>
        </w:rPr>
      </w:pPr>
      <w:r>
        <w:rPr>
          <w:rFonts w:hint="cs"/>
          <w:b w:val="0"/>
          <w:bCs w:val="0"/>
          <w:caps/>
          <w:sz w:val="24"/>
          <w:szCs w:val="24"/>
          <w:rtl/>
        </w:rPr>
        <w:t>(מתארגנים)</w:t>
      </w:r>
      <w:r w:rsidR="005A145B">
        <w:rPr>
          <w:rFonts w:hint="cs"/>
          <w:b w:val="0"/>
          <w:bCs w:val="0"/>
          <w:caps/>
          <w:sz w:val="24"/>
          <w:szCs w:val="24"/>
          <w:rtl/>
        </w:rPr>
        <w:t xml:space="preserve"> </w:t>
      </w:r>
    </w:p>
    <w:p w14:paraId="24637A25" w14:textId="77777777" w:rsidR="001E2274" w:rsidRDefault="001E2274" w:rsidP="00375628">
      <w:pPr>
        <w:rPr>
          <w:b w:val="0"/>
          <w:bCs w:val="0"/>
          <w:caps/>
          <w:sz w:val="24"/>
          <w:szCs w:val="24"/>
          <w:rtl/>
        </w:rPr>
      </w:pPr>
    </w:p>
    <w:p w14:paraId="74BD8CFB" w14:textId="77777777" w:rsidR="001E2274" w:rsidRDefault="005A145B" w:rsidP="00375628">
      <w:pPr>
        <w:rPr>
          <w:b w:val="0"/>
          <w:bCs w:val="0"/>
          <w:caps/>
          <w:sz w:val="24"/>
          <w:szCs w:val="24"/>
          <w:rtl/>
        </w:rPr>
      </w:pPr>
      <w:r>
        <w:rPr>
          <w:rFonts w:hint="cs"/>
          <w:b w:val="0"/>
          <w:bCs w:val="0"/>
          <w:caps/>
          <w:sz w:val="24"/>
          <w:szCs w:val="24"/>
          <w:rtl/>
        </w:rPr>
        <w:t>(דיון פנימי)</w:t>
      </w:r>
    </w:p>
    <w:p w14:paraId="1751A41A" w14:textId="77777777" w:rsidR="001E2274" w:rsidRDefault="001E2274" w:rsidP="00375628">
      <w:pPr>
        <w:rPr>
          <w:b w:val="0"/>
          <w:bCs w:val="0"/>
          <w:caps/>
          <w:sz w:val="24"/>
          <w:szCs w:val="24"/>
          <w:rtl/>
        </w:rPr>
      </w:pPr>
    </w:p>
    <w:p w14:paraId="2A1EEF63" w14:textId="77777777" w:rsidR="001E2274" w:rsidRDefault="000A3DA6" w:rsidP="00375628">
      <w:pPr>
        <w:rPr>
          <w:caps/>
          <w:sz w:val="24"/>
          <w:szCs w:val="24"/>
          <w:u w:val="single"/>
          <w:rtl/>
        </w:rPr>
      </w:pPr>
      <w:r w:rsidRPr="000A3DA6">
        <w:rPr>
          <w:rFonts w:hint="cs"/>
          <w:caps/>
          <w:sz w:val="24"/>
          <w:szCs w:val="24"/>
          <w:u w:val="single"/>
          <w:rtl/>
        </w:rPr>
        <w:t>מר תומר דוידסון - נציג מנהל מקרקעי ישראל בוועדה המחוזית</w:t>
      </w:r>
      <w:r w:rsidR="001E2274">
        <w:rPr>
          <w:rFonts w:hint="cs"/>
          <w:caps/>
          <w:sz w:val="24"/>
          <w:szCs w:val="24"/>
          <w:u w:val="single"/>
          <w:rtl/>
        </w:rPr>
        <w:t>:</w:t>
      </w:r>
    </w:p>
    <w:p w14:paraId="68F58A0E" w14:textId="7C3C2330" w:rsidR="001E2274" w:rsidRDefault="00C82553" w:rsidP="00375628">
      <w:pPr>
        <w:rPr>
          <w:b w:val="0"/>
          <w:bCs w:val="0"/>
          <w:caps/>
          <w:sz w:val="24"/>
          <w:szCs w:val="24"/>
          <w:rtl/>
        </w:rPr>
      </w:pPr>
      <w:r>
        <w:rPr>
          <w:rFonts w:hint="cs"/>
          <w:b w:val="0"/>
          <w:bCs w:val="0"/>
          <w:caps/>
          <w:sz w:val="24"/>
          <w:szCs w:val="24"/>
          <w:rtl/>
        </w:rPr>
        <w:t>אפשר?</w:t>
      </w:r>
    </w:p>
    <w:p w14:paraId="321137F0" w14:textId="77777777" w:rsidR="001E2274" w:rsidRDefault="001E2274" w:rsidP="00375628">
      <w:pPr>
        <w:rPr>
          <w:b w:val="0"/>
          <w:bCs w:val="0"/>
          <w:caps/>
          <w:sz w:val="24"/>
          <w:szCs w:val="24"/>
          <w:rtl/>
        </w:rPr>
      </w:pPr>
    </w:p>
    <w:p w14:paraId="44FA63AB" w14:textId="77777777" w:rsidR="001E2274" w:rsidRDefault="000A5C33" w:rsidP="00C82553">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269609B5" w14:textId="7FD261AF" w:rsidR="001E2274" w:rsidRDefault="00C82553" w:rsidP="00C82553">
      <w:pPr>
        <w:rPr>
          <w:b w:val="0"/>
          <w:bCs w:val="0"/>
          <w:caps/>
          <w:sz w:val="24"/>
          <w:szCs w:val="24"/>
          <w:rtl/>
        </w:rPr>
      </w:pPr>
      <w:r>
        <w:rPr>
          <w:rFonts w:hint="cs"/>
          <w:b w:val="0"/>
          <w:bCs w:val="0"/>
          <w:caps/>
          <w:sz w:val="24"/>
          <w:szCs w:val="24"/>
          <w:rtl/>
        </w:rPr>
        <w:t xml:space="preserve">כן תומר אפשר </w:t>
      </w:r>
    </w:p>
    <w:p w14:paraId="599BB865" w14:textId="77777777" w:rsidR="001E2274" w:rsidRDefault="001E2274" w:rsidP="00C82553">
      <w:pPr>
        <w:rPr>
          <w:b w:val="0"/>
          <w:bCs w:val="0"/>
          <w:caps/>
          <w:sz w:val="24"/>
          <w:szCs w:val="24"/>
          <w:rtl/>
        </w:rPr>
      </w:pPr>
    </w:p>
    <w:p w14:paraId="11824001" w14:textId="77777777" w:rsidR="001E2274" w:rsidRDefault="000A3DA6" w:rsidP="00C82553">
      <w:pPr>
        <w:rPr>
          <w:caps/>
          <w:sz w:val="24"/>
          <w:szCs w:val="24"/>
          <w:u w:val="single"/>
          <w:rtl/>
        </w:rPr>
      </w:pPr>
      <w:r w:rsidRPr="000A3DA6">
        <w:rPr>
          <w:rFonts w:hint="cs"/>
          <w:caps/>
          <w:sz w:val="24"/>
          <w:szCs w:val="24"/>
          <w:u w:val="single"/>
          <w:rtl/>
        </w:rPr>
        <w:t>מר תומר דוידסון - נציג מנהל מקרקעי ישראל בוועדה המחוזית</w:t>
      </w:r>
      <w:r w:rsidR="001E2274">
        <w:rPr>
          <w:rFonts w:hint="cs"/>
          <w:caps/>
          <w:sz w:val="24"/>
          <w:szCs w:val="24"/>
          <w:u w:val="single"/>
          <w:rtl/>
        </w:rPr>
        <w:t>:</w:t>
      </w:r>
    </w:p>
    <w:p w14:paraId="64A79F44" w14:textId="54CE82F1" w:rsidR="001E2274" w:rsidRDefault="00C82553" w:rsidP="00C82553">
      <w:pPr>
        <w:rPr>
          <w:b w:val="0"/>
          <w:bCs w:val="0"/>
          <w:caps/>
          <w:sz w:val="24"/>
          <w:szCs w:val="24"/>
          <w:rtl/>
        </w:rPr>
      </w:pPr>
      <w:r>
        <w:rPr>
          <w:rFonts w:hint="cs"/>
          <w:b w:val="0"/>
          <w:bCs w:val="0"/>
          <w:caps/>
          <w:sz w:val="24"/>
          <w:szCs w:val="24"/>
          <w:rtl/>
        </w:rPr>
        <w:t>אני כבר אני את שלי</w:t>
      </w:r>
    </w:p>
    <w:p w14:paraId="45FDDC19" w14:textId="77777777" w:rsidR="001E2274" w:rsidRDefault="001E2274" w:rsidP="00C82553">
      <w:pPr>
        <w:rPr>
          <w:b w:val="0"/>
          <w:bCs w:val="0"/>
          <w:caps/>
          <w:sz w:val="24"/>
          <w:szCs w:val="24"/>
          <w:rtl/>
        </w:rPr>
      </w:pPr>
    </w:p>
    <w:p w14:paraId="00C2D113" w14:textId="77777777" w:rsidR="001E2274" w:rsidRDefault="000A5C33" w:rsidP="00C82553">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6EA58521" w14:textId="4CDE21C8" w:rsidR="001E2274" w:rsidRDefault="00C82553" w:rsidP="00C82553">
      <w:pPr>
        <w:rPr>
          <w:b w:val="0"/>
          <w:bCs w:val="0"/>
          <w:caps/>
          <w:sz w:val="24"/>
          <w:szCs w:val="24"/>
          <w:rtl/>
        </w:rPr>
      </w:pPr>
      <w:r>
        <w:rPr>
          <w:rFonts w:hint="cs"/>
          <w:b w:val="0"/>
          <w:bCs w:val="0"/>
          <w:caps/>
          <w:sz w:val="24"/>
          <w:szCs w:val="24"/>
          <w:rtl/>
        </w:rPr>
        <w:t>זהו סיימת?</w:t>
      </w:r>
    </w:p>
    <w:p w14:paraId="36F18A04" w14:textId="77777777" w:rsidR="001E2274" w:rsidRDefault="001E2274" w:rsidP="00C82553">
      <w:pPr>
        <w:rPr>
          <w:b w:val="0"/>
          <w:bCs w:val="0"/>
          <w:caps/>
          <w:sz w:val="24"/>
          <w:szCs w:val="24"/>
          <w:rtl/>
        </w:rPr>
      </w:pPr>
    </w:p>
    <w:p w14:paraId="1881EA4C" w14:textId="77777777" w:rsidR="001E2274" w:rsidRDefault="000A3DA6" w:rsidP="00C82553">
      <w:pPr>
        <w:rPr>
          <w:caps/>
          <w:sz w:val="24"/>
          <w:szCs w:val="24"/>
          <w:u w:val="single"/>
          <w:rtl/>
        </w:rPr>
      </w:pPr>
      <w:r w:rsidRPr="000A3DA6">
        <w:rPr>
          <w:rFonts w:hint="cs"/>
          <w:caps/>
          <w:sz w:val="24"/>
          <w:szCs w:val="24"/>
          <w:u w:val="single"/>
          <w:rtl/>
        </w:rPr>
        <w:t>מר תומר דוידסון - נציג מנהל מקרקעי ישראל בוועדה המחוזית</w:t>
      </w:r>
      <w:r w:rsidR="001E2274">
        <w:rPr>
          <w:rFonts w:hint="cs"/>
          <w:caps/>
          <w:sz w:val="24"/>
          <w:szCs w:val="24"/>
          <w:u w:val="single"/>
          <w:rtl/>
        </w:rPr>
        <w:t>:</w:t>
      </w:r>
    </w:p>
    <w:p w14:paraId="5BB75ED4" w14:textId="4CDB6A18" w:rsidR="001E2274" w:rsidRDefault="00C82553" w:rsidP="00C82553">
      <w:pPr>
        <w:rPr>
          <w:b w:val="0"/>
          <w:bCs w:val="0"/>
          <w:caps/>
          <w:sz w:val="24"/>
          <w:szCs w:val="24"/>
          <w:rtl/>
        </w:rPr>
      </w:pPr>
      <w:r>
        <w:rPr>
          <w:rFonts w:hint="cs"/>
          <w:b w:val="0"/>
          <w:bCs w:val="0"/>
          <w:caps/>
          <w:sz w:val="24"/>
          <w:szCs w:val="24"/>
          <w:rtl/>
        </w:rPr>
        <w:t xml:space="preserve">כרגע אמרתי את שלי </w:t>
      </w:r>
    </w:p>
    <w:p w14:paraId="6B489A9C" w14:textId="77777777" w:rsidR="001E2274" w:rsidRDefault="001E2274" w:rsidP="00C82553">
      <w:pPr>
        <w:rPr>
          <w:b w:val="0"/>
          <w:bCs w:val="0"/>
          <w:caps/>
          <w:sz w:val="24"/>
          <w:szCs w:val="24"/>
          <w:rtl/>
        </w:rPr>
      </w:pPr>
    </w:p>
    <w:p w14:paraId="45254558" w14:textId="77777777" w:rsidR="001E2274" w:rsidRDefault="000A5C33" w:rsidP="00C82553">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38DFFB18" w14:textId="4B0620CD" w:rsidR="001E2274" w:rsidRDefault="0031526B" w:rsidP="00C82553">
      <w:pPr>
        <w:rPr>
          <w:b w:val="0"/>
          <w:bCs w:val="0"/>
          <w:caps/>
          <w:sz w:val="24"/>
          <w:szCs w:val="24"/>
          <w:rtl/>
        </w:rPr>
      </w:pPr>
      <w:r>
        <w:rPr>
          <w:rFonts w:hint="cs"/>
          <w:b w:val="0"/>
          <w:bCs w:val="0"/>
          <w:caps/>
          <w:sz w:val="24"/>
          <w:szCs w:val="24"/>
          <w:rtl/>
        </w:rPr>
        <w:t>לא, אני יש לנו</w:t>
      </w:r>
    </w:p>
    <w:p w14:paraId="5B6046BC" w14:textId="77777777" w:rsidR="001E2274" w:rsidRDefault="001E2274" w:rsidP="00C82553">
      <w:pPr>
        <w:rPr>
          <w:b w:val="0"/>
          <w:bCs w:val="0"/>
          <w:caps/>
          <w:sz w:val="24"/>
          <w:szCs w:val="24"/>
          <w:rtl/>
        </w:rPr>
      </w:pPr>
    </w:p>
    <w:p w14:paraId="19BB2DEB" w14:textId="77777777" w:rsidR="001E2274" w:rsidRDefault="0044432A" w:rsidP="00C82553">
      <w:pPr>
        <w:rPr>
          <w:caps/>
          <w:sz w:val="24"/>
          <w:szCs w:val="24"/>
          <w:u w:val="single"/>
          <w:rtl/>
        </w:rPr>
      </w:pPr>
      <w:r w:rsidRPr="0044432A">
        <w:rPr>
          <w:rFonts w:hint="cs"/>
          <w:caps/>
          <w:sz w:val="24"/>
          <w:szCs w:val="24"/>
          <w:u w:val="single"/>
          <w:rtl/>
        </w:rPr>
        <w:t>גב</w:t>
      </w:r>
      <w:r w:rsidRPr="0044432A">
        <w:rPr>
          <w:caps/>
          <w:sz w:val="24"/>
          <w:szCs w:val="24"/>
          <w:u w:val="single"/>
          <w:rtl/>
        </w:rPr>
        <w:t>'</w:t>
      </w:r>
      <w:r w:rsidRPr="0044432A">
        <w:rPr>
          <w:rFonts w:hint="cs"/>
          <w:caps/>
          <w:sz w:val="24"/>
          <w:szCs w:val="24"/>
          <w:u w:val="single"/>
          <w:rtl/>
        </w:rPr>
        <w:t xml:space="preserve"> תמי ראם וגנר - נציגת לשכת התכנון</w:t>
      </w:r>
      <w:r w:rsidR="001E2274">
        <w:rPr>
          <w:rFonts w:hint="cs"/>
          <w:caps/>
          <w:sz w:val="24"/>
          <w:szCs w:val="24"/>
          <w:u w:val="single"/>
          <w:rtl/>
        </w:rPr>
        <w:t>:</w:t>
      </w:r>
    </w:p>
    <w:p w14:paraId="6BA2E1D6" w14:textId="41E217E3" w:rsidR="001E2274" w:rsidRDefault="0031526B" w:rsidP="00C82553">
      <w:pPr>
        <w:rPr>
          <w:b w:val="0"/>
          <w:bCs w:val="0"/>
          <w:caps/>
          <w:sz w:val="24"/>
          <w:szCs w:val="24"/>
          <w:rtl/>
        </w:rPr>
      </w:pPr>
      <w:r>
        <w:rPr>
          <w:rFonts w:hint="cs"/>
          <w:b w:val="0"/>
          <w:bCs w:val="0"/>
          <w:caps/>
          <w:sz w:val="24"/>
          <w:szCs w:val="24"/>
          <w:rtl/>
        </w:rPr>
        <w:t>זה פשוט לקחו רצו משהו</w:t>
      </w:r>
    </w:p>
    <w:p w14:paraId="17868213" w14:textId="77777777" w:rsidR="001E2274" w:rsidRDefault="001E2274" w:rsidP="00C82553">
      <w:pPr>
        <w:rPr>
          <w:b w:val="0"/>
          <w:bCs w:val="0"/>
          <w:caps/>
          <w:sz w:val="24"/>
          <w:szCs w:val="24"/>
          <w:rtl/>
        </w:rPr>
      </w:pPr>
    </w:p>
    <w:p w14:paraId="108641BD" w14:textId="77777777" w:rsidR="001E2274" w:rsidRDefault="000A5C33" w:rsidP="00C82553">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04587E50" w14:textId="3CDD4AAA" w:rsidR="001E2274" w:rsidRDefault="0031526B" w:rsidP="00C82553">
      <w:pPr>
        <w:rPr>
          <w:b w:val="0"/>
          <w:bCs w:val="0"/>
          <w:caps/>
          <w:sz w:val="24"/>
          <w:szCs w:val="24"/>
          <w:rtl/>
        </w:rPr>
      </w:pPr>
      <w:r>
        <w:rPr>
          <w:rFonts w:hint="cs"/>
          <w:b w:val="0"/>
          <w:bCs w:val="0"/>
          <w:caps/>
          <w:sz w:val="24"/>
          <w:szCs w:val="24"/>
          <w:rtl/>
        </w:rPr>
        <w:t>יש לנו תוכנית ש, מישהו ניסה לקדם אותה כתוכנית בסמכות מקומית אני לא לא עד עד הרגע הזה עוד לא הבנתי איך רצו לעשות את המהלך הזה, זו תוכנית מתאר לכל דבר ועניין עם תוספת שטח ל,</w:t>
      </w:r>
      <w:r w:rsidR="000F703D">
        <w:rPr>
          <w:rFonts w:hint="cs"/>
          <w:b w:val="0"/>
          <w:bCs w:val="0"/>
          <w:caps/>
          <w:sz w:val="24"/>
          <w:szCs w:val="24"/>
          <w:rtl/>
        </w:rPr>
        <w:t xml:space="preserve"> </w:t>
      </w:r>
      <w:r>
        <w:rPr>
          <w:rFonts w:hint="cs"/>
          <w:b w:val="0"/>
          <w:bCs w:val="0"/>
          <w:caps/>
          <w:sz w:val="24"/>
          <w:szCs w:val="24"/>
          <w:rtl/>
        </w:rPr>
        <w:t>לפיתוח חלקה מתארי חלקה לא מתארי, כבישים נשארים ביעוד של מגורים, חלוקה לא ברורה, אני לא חושב ש, יש לנו פה המלצה אבל,</w:t>
      </w:r>
    </w:p>
    <w:p w14:paraId="1E38DC56" w14:textId="77777777" w:rsidR="001E2274" w:rsidRDefault="001E2274" w:rsidP="00C82553">
      <w:pPr>
        <w:rPr>
          <w:b w:val="0"/>
          <w:bCs w:val="0"/>
          <w:caps/>
          <w:sz w:val="24"/>
          <w:szCs w:val="24"/>
          <w:rtl/>
        </w:rPr>
      </w:pPr>
    </w:p>
    <w:p w14:paraId="277C994B" w14:textId="77777777" w:rsidR="001E2274" w:rsidRDefault="007316D3" w:rsidP="00C82553">
      <w:pPr>
        <w:rPr>
          <w:caps/>
          <w:sz w:val="24"/>
          <w:szCs w:val="24"/>
          <w:u w:val="single"/>
          <w:rtl/>
        </w:rPr>
      </w:pPr>
      <w:r w:rsidRPr="007316D3">
        <w:rPr>
          <w:rFonts w:hint="cs"/>
          <w:caps/>
          <w:sz w:val="24"/>
          <w:szCs w:val="24"/>
          <w:u w:val="single"/>
          <w:rtl/>
        </w:rPr>
        <w:t>גב</w:t>
      </w:r>
      <w:r w:rsidRPr="007316D3">
        <w:rPr>
          <w:caps/>
          <w:sz w:val="24"/>
          <w:szCs w:val="24"/>
          <w:u w:val="single"/>
          <w:rtl/>
        </w:rPr>
        <w:t>'</w:t>
      </w:r>
      <w:r w:rsidRPr="007316D3">
        <w:rPr>
          <w:rFonts w:hint="cs"/>
          <w:caps/>
          <w:sz w:val="24"/>
          <w:szCs w:val="24"/>
          <w:u w:val="single"/>
          <w:rtl/>
        </w:rPr>
        <w:t xml:space="preserve"> רותי ברבי - נציגת לשכת התכנון</w:t>
      </w:r>
      <w:r w:rsidR="001E2274">
        <w:rPr>
          <w:rFonts w:hint="cs"/>
          <w:caps/>
          <w:sz w:val="24"/>
          <w:szCs w:val="24"/>
          <w:u w:val="single"/>
          <w:rtl/>
        </w:rPr>
        <w:t>:</w:t>
      </w:r>
    </w:p>
    <w:p w14:paraId="0A47B00D" w14:textId="0994AB4F" w:rsidR="001E2274" w:rsidRDefault="0031526B" w:rsidP="00C82553">
      <w:pPr>
        <w:rPr>
          <w:b w:val="0"/>
          <w:bCs w:val="0"/>
          <w:caps/>
          <w:sz w:val="24"/>
          <w:szCs w:val="24"/>
          <w:rtl/>
        </w:rPr>
      </w:pPr>
      <w:r>
        <w:rPr>
          <w:rFonts w:hint="cs"/>
          <w:b w:val="0"/>
          <w:bCs w:val="0"/>
          <w:caps/>
          <w:sz w:val="24"/>
          <w:szCs w:val="24"/>
          <w:rtl/>
        </w:rPr>
        <w:t xml:space="preserve">... חלופה </w:t>
      </w:r>
    </w:p>
    <w:p w14:paraId="06698305" w14:textId="77777777" w:rsidR="001E2274" w:rsidRDefault="001E2274" w:rsidP="00C82553">
      <w:pPr>
        <w:rPr>
          <w:b w:val="0"/>
          <w:bCs w:val="0"/>
          <w:caps/>
          <w:sz w:val="24"/>
          <w:szCs w:val="24"/>
          <w:rtl/>
        </w:rPr>
      </w:pPr>
    </w:p>
    <w:p w14:paraId="26DEE963" w14:textId="77777777" w:rsidR="001E2274" w:rsidRDefault="000A5C33" w:rsidP="00C82553">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7A508481" w14:textId="7211906F" w:rsidR="001E2274" w:rsidRDefault="0031526B" w:rsidP="00C82553">
      <w:pPr>
        <w:rPr>
          <w:b w:val="0"/>
          <w:bCs w:val="0"/>
          <w:caps/>
          <w:sz w:val="24"/>
          <w:szCs w:val="24"/>
          <w:rtl/>
        </w:rPr>
      </w:pPr>
      <w:r>
        <w:rPr>
          <w:rFonts w:hint="cs"/>
          <w:b w:val="0"/>
          <w:bCs w:val="0"/>
          <w:caps/>
          <w:sz w:val="24"/>
          <w:szCs w:val="24"/>
          <w:rtl/>
        </w:rPr>
        <w:t>זה זה המלצה ש, ש, לשנות את התוכנית ולהפקיד אותה מחדש</w:t>
      </w:r>
    </w:p>
    <w:p w14:paraId="18D41E00" w14:textId="77777777" w:rsidR="001E2274" w:rsidRDefault="001E2274" w:rsidP="00C82553">
      <w:pPr>
        <w:rPr>
          <w:b w:val="0"/>
          <w:bCs w:val="0"/>
          <w:caps/>
          <w:sz w:val="24"/>
          <w:szCs w:val="24"/>
          <w:rtl/>
        </w:rPr>
      </w:pPr>
    </w:p>
    <w:p w14:paraId="7C1C0D14" w14:textId="77777777" w:rsidR="001E2274" w:rsidRDefault="000A3DA6" w:rsidP="00C82553">
      <w:pPr>
        <w:rPr>
          <w:caps/>
          <w:sz w:val="24"/>
          <w:szCs w:val="24"/>
          <w:u w:val="single"/>
          <w:rtl/>
        </w:rPr>
      </w:pPr>
      <w:r w:rsidRPr="000A3DA6">
        <w:rPr>
          <w:rFonts w:hint="cs"/>
          <w:caps/>
          <w:sz w:val="24"/>
          <w:szCs w:val="24"/>
          <w:u w:val="single"/>
          <w:rtl/>
        </w:rPr>
        <w:t>מר תומר דוידסון - נציג מנהל מקרקעי ישראל בוועדה המחוזית</w:t>
      </w:r>
      <w:r w:rsidR="001E2274">
        <w:rPr>
          <w:rFonts w:hint="cs"/>
          <w:caps/>
          <w:sz w:val="24"/>
          <w:szCs w:val="24"/>
          <w:u w:val="single"/>
          <w:rtl/>
        </w:rPr>
        <w:t>:</w:t>
      </w:r>
    </w:p>
    <w:p w14:paraId="00AF9B5C" w14:textId="50AC4691" w:rsidR="001E2274" w:rsidRDefault="0031526B" w:rsidP="00C82553">
      <w:pPr>
        <w:rPr>
          <w:b w:val="0"/>
          <w:bCs w:val="0"/>
          <w:caps/>
          <w:sz w:val="24"/>
          <w:szCs w:val="24"/>
          <w:rtl/>
        </w:rPr>
      </w:pPr>
      <w:r>
        <w:rPr>
          <w:rFonts w:hint="cs"/>
          <w:b w:val="0"/>
          <w:bCs w:val="0"/>
          <w:caps/>
          <w:sz w:val="24"/>
          <w:szCs w:val="24"/>
          <w:rtl/>
        </w:rPr>
        <w:t xml:space="preserve">תוכנית חדשה בעצם </w:t>
      </w:r>
    </w:p>
    <w:p w14:paraId="1C8FAEE8" w14:textId="77777777" w:rsidR="001E2274" w:rsidRDefault="001E2274" w:rsidP="00C82553">
      <w:pPr>
        <w:rPr>
          <w:b w:val="0"/>
          <w:bCs w:val="0"/>
          <w:caps/>
          <w:sz w:val="24"/>
          <w:szCs w:val="24"/>
          <w:rtl/>
        </w:rPr>
      </w:pPr>
    </w:p>
    <w:p w14:paraId="26F24D2D" w14:textId="77777777" w:rsidR="001E2274" w:rsidRDefault="000A5C33" w:rsidP="00C82553">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40554BEB" w14:textId="5B2EA164" w:rsidR="001E2274" w:rsidRDefault="0031526B" w:rsidP="00C82553">
      <w:pPr>
        <w:rPr>
          <w:b w:val="0"/>
          <w:bCs w:val="0"/>
          <w:caps/>
          <w:sz w:val="24"/>
          <w:szCs w:val="24"/>
          <w:rtl/>
        </w:rPr>
      </w:pPr>
      <w:r>
        <w:rPr>
          <w:rFonts w:hint="cs"/>
          <w:b w:val="0"/>
          <w:bCs w:val="0"/>
          <w:caps/>
          <w:sz w:val="24"/>
          <w:szCs w:val="24"/>
          <w:rtl/>
        </w:rPr>
        <w:t>כן זה להפקיד אותה מחדש השאלה אם יש טעם להידבק בתוכנית עצמה או של ש ... ש, יחשבו עוד פעם על התהליך שלהם מחדש</w:t>
      </w:r>
    </w:p>
    <w:p w14:paraId="4F35CA01" w14:textId="77777777" w:rsidR="001E2274" w:rsidRDefault="001E2274" w:rsidP="00C82553">
      <w:pPr>
        <w:rPr>
          <w:b w:val="0"/>
          <w:bCs w:val="0"/>
          <w:caps/>
          <w:sz w:val="24"/>
          <w:szCs w:val="24"/>
          <w:rtl/>
        </w:rPr>
      </w:pPr>
    </w:p>
    <w:p w14:paraId="3F928162" w14:textId="77777777" w:rsidR="001E2274" w:rsidRDefault="007316D3" w:rsidP="00C82553">
      <w:pPr>
        <w:rPr>
          <w:caps/>
          <w:sz w:val="24"/>
          <w:szCs w:val="24"/>
          <w:u w:val="single"/>
          <w:rtl/>
        </w:rPr>
      </w:pPr>
      <w:r w:rsidRPr="007316D3">
        <w:rPr>
          <w:rFonts w:hint="cs"/>
          <w:caps/>
          <w:sz w:val="24"/>
          <w:szCs w:val="24"/>
          <w:u w:val="single"/>
          <w:rtl/>
        </w:rPr>
        <w:t>גב</w:t>
      </w:r>
      <w:r w:rsidRPr="007316D3">
        <w:rPr>
          <w:caps/>
          <w:sz w:val="24"/>
          <w:szCs w:val="24"/>
          <w:u w:val="single"/>
          <w:rtl/>
        </w:rPr>
        <w:t>'</w:t>
      </w:r>
      <w:r w:rsidRPr="007316D3">
        <w:rPr>
          <w:rFonts w:hint="cs"/>
          <w:caps/>
          <w:sz w:val="24"/>
          <w:szCs w:val="24"/>
          <w:u w:val="single"/>
          <w:rtl/>
        </w:rPr>
        <w:t xml:space="preserve"> רותי ברבי - נציגת לשכת התכנון</w:t>
      </w:r>
      <w:r w:rsidR="001E2274">
        <w:rPr>
          <w:rFonts w:hint="cs"/>
          <w:caps/>
          <w:sz w:val="24"/>
          <w:szCs w:val="24"/>
          <w:u w:val="single"/>
          <w:rtl/>
        </w:rPr>
        <w:t>:</w:t>
      </w:r>
    </w:p>
    <w:p w14:paraId="17163B42" w14:textId="388774A4" w:rsidR="001E2274" w:rsidRDefault="0031526B" w:rsidP="00C82553">
      <w:pPr>
        <w:rPr>
          <w:b w:val="0"/>
          <w:bCs w:val="0"/>
          <w:caps/>
          <w:sz w:val="24"/>
          <w:szCs w:val="24"/>
          <w:rtl/>
        </w:rPr>
      </w:pPr>
      <w:r>
        <w:rPr>
          <w:rFonts w:hint="cs"/>
          <w:b w:val="0"/>
          <w:bCs w:val="0"/>
          <w:caps/>
          <w:sz w:val="24"/>
          <w:szCs w:val="24"/>
          <w:rtl/>
        </w:rPr>
        <w:t>... הם דברים</w:t>
      </w:r>
      <w:r w:rsidR="000F703D">
        <w:rPr>
          <w:rFonts w:hint="cs"/>
          <w:b w:val="0"/>
          <w:bCs w:val="0"/>
          <w:caps/>
          <w:sz w:val="24"/>
          <w:szCs w:val="24"/>
          <w:rtl/>
        </w:rPr>
        <w:t xml:space="preserve"> </w:t>
      </w:r>
      <w:r>
        <w:rPr>
          <w:rFonts w:hint="cs"/>
          <w:b w:val="0"/>
          <w:bCs w:val="0"/>
          <w:caps/>
          <w:sz w:val="24"/>
          <w:szCs w:val="24"/>
          <w:rtl/>
        </w:rPr>
        <w:t>שהם לא ברורים</w:t>
      </w:r>
    </w:p>
    <w:p w14:paraId="5D936C64" w14:textId="77777777" w:rsidR="001E2274" w:rsidRDefault="001E2274" w:rsidP="00C82553">
      <w:pPr>
        <w:rPr>
          <w:b w:val="0"/>
          <w:bCs w:val="0"/>
          <w:caps/>
          <w:sz w:val="24"/>
          <w:szCs w:val="24"/>
          <w:rtl/>
        </w:rPr>
      </w:pPr>
    </w:p>
    <w:p w14:paraId="5C3D3448" w14:textId="77777777" w:rsidR="001E2274" w:rsidRDefault="000A3DA6" w:rsidP="00C82553">
      <w:pPr>
        <w:rPr>
          <w:caps/>
          <w:sz w:val="24"/>
          <w:szCs w:val="24"/>
          <w:u w:val="single"/>
          <w:rtl/>
        </w:rPr>
      </w:pPr>
      <w:r w:rsidRPr="000A3DA6">
        <w:rPr>
          <w:rFonts w:hint="cs"/>
          <w:caps/>
          <w:sz w:val="24"/>
          <w:szCs w:val="24"/>
          <w:u w:val="single"/>
          <w:rtl/>
        </w:rPr>
        <w:t>מר תומר דוידסון - נציג מנהל מקרקעי ישראל בוועדה המחוזית</w:t>
      </w:r>
      <w:r w:rsidR="001E2274">
        <w:rPr>
          <w:rFonts w:hint="cs"/>
          <w:caps/>
          <w:sz w:val="24"/>
          <w:szCs w:val="24"/>
          <w:u w:val="single"/>
          <w:rtl/>
        </w:rPr>
        <w:t>:</w:t>
      </w:r>
    </w:p>
    <w:p w14:paraId="2DCD7BFB" w14:textId="727A6337" w:rsidR="001E2274" w:rsidRDefault="0031526B" w:rsidP="00C82553">
      <w:pPr>
        <w:rPr>
          <w:b w:val="0"/>
          <w:bCs w:val="0"/>
          <w:caps/>
          <w:sz w:val="24"/>
          <w:szCs w:val="24"/>
          <w:rtl/>
        </w:rPr>
      </w:pPr>
      <w:r>
        <w:rPr>
          <w:rFonts w:hint="cs"/>
          <w:b w:val="0"/>
          <w:bCs w:val="0"/>
          <w:caps/>
          <w:sz w:val="24"/>
          <w:szCs w:val="24"/>
          <w:rtl/>
        </w:rPr>
        <w:t xml:space="preserve">אני חושב שנכון לדחות זה תוכנית מתאר של קיבוץ איך אתה יכול לתכנן תוכנית מתאר של קיבוץ </w:t>
      </w:r>
    </w:p>
    <w:p w14:paraId="7BB224F9" w14:textId="77777777" w:rsidR="001E2274" w:rsidRDefault="001E2274" w:rsidP="00C82553">
      <w:pPr>
        <w:rPr>
          <w:b w:val="0"/>
          <w:bCs w:val="0"/>
          <w:caps/>
          <w:sz w:val="24"/>
          <w:szCs w:val="24"/>
          <w:rtl/>
        </w:rPr>
      </w:pPr>
    </w:p>
    <w:p w14:paraId="5FEDEAF5" w14:textId="77777777" w:rsidR="001E2274" w:rsidRDefault="0044432A" w:rsidP="00C82553">
      <w:pPr>
        <w:rPr>
          <w:caps/>
          <w:sz w:val="24"/>
          <w:szCs w:val="24"/>
          <w:u w:val="single"/>
          <w:rtl/>
        </w:rPr>
      </w:pPr>
      <w:r w:rsidRPr="0044432A">
        <w:rPr>
          <w:rFonts w:hint="cs"/>
          <w:caps/>
          <w:sz w:val="24"/>
          <w:szCs w:val="24"/>
          <w:u w:val="single"/>
          <w:rtl/>
        </w:rPr>
        <w:t>גב</w:t>
      </w:r>
      <w:r w:rsidRPr="0044432A">
        <w:rPr>
          <w:caps/>
          <w:sz w:val="24"/>
          <w:szCs w:val="24"/>
          <w:u w:val="single"/>
          <w:rtl/>
        </w:rPr>
        <w:t>'</w:t>
      </w:r>
      <w:r w:rsidRPr="0044432A">
        <w:rPr>
          <w:rFonts w:hint="cs"/>
          <w:caps/>
          <w:sz w:val="24"/>
          <w:szCs w:val="24"/>
          <w:u w:val="single"/>
          <w:rtl/>
        </w:rPr>
        <w:t xml:space="preserve"> תמי ראם וגנר - נציגת לשכת התכנון</w:t>
      </w:r>
      <w:r w:rsidR="001E2274">
        <w:rPr>
          <w:rFonts w:hint="cs"/>
          <w:caps/>
          <w:sz w:val="24"/>
          <w:szCs w:val="24"/>
          <w:u w:val="single"/>
          <w:rtl/>
        </w:rPr>
        <w:t>:</w:t>
      </w:r>
    </w:p>
    <w:p w14:paraId="66C1ADC0" w14:textId="330B9F60" w:rsidR="001E2274" w:rsidRDefault="0031526B" w:rsidP="00C82553">
      <w:pPr>
        <w:rPr>
          <w:b w:val="0"/>
          <w:bCs w:val="0"/>
          <w:caps/>
          <w:sz w:val="24"/>
          <w:szCs w:val="24"/>
          <w:rtl/>
        </w:rPr>
      </w:pPr>
      <w:r>
        <w:rPr>
          <w:rFonts w:hint="cs"/>
          <w:b w:val="0"/>
          <w:bCs w:val="0"/>
          <w:caps/>
          <w:sz w:val="24"/>
          <w:szCs w:val="24"/>
          <w:rtl/>
        </w:rPr>
        <w:t xml:space="preserve">לא, גם אולי שיתכננו את התוכנית </w:t>
      </w:r>
    </w:p>
    <w:p w14:paraId="7C414CD4" w14:textId="77777777" w:rsidR="001E2274" w:rsidRDefault="001E2274" w:rsidP="00C82553">
      <w:pPr>
        <w:rPr>
          <w:b w:val="0"/>
          <w:bCs w:val="0"/>
          <w:caps/>
          <w:sz w:val="24"/>
          <w:szCs w:val="24"/>
          <w:rtl/>
        </w:rPr>
      </w:pPr>
    </w:p>
    <w:p w14:paraId="67D4DAD7" w14:textId="77777777" w:rsidR="001E2274" w:rsidRDefault="000A3DA6" w:rsidP="00C82553">
      <w:pPr>
        <w:rPr>
          <w:caps/>
          <w:sz w:val="24"/>
          <w:szCs w:val="24"/>
          <w:u w:val="single"/>
          <w:rtl/>
        </w:rPr>
      </w:pPr>
      <w:r w:rsidRPr="000A3DA6">
        <w:rPr>
          <w:rFonts w:hint="cs"/>
          <w:caps/>
          <w:sz w:val="24"/>
          <w:szCs w:val="24"/>
          <w:u w:val="single"/>
          <w:rtl/>
        </w:rPr>
        <w:t>מר תומר דוידסון - נציג מנהל מקרקעי ישראל בוועדה המחוזית</w:t>
      </w:r>
      <w:r w:rsidR="001E2274">
        <w:rPr>
          <w:rFonts w:hint="cs"/>
          <w:caps/>
          <w:sz w:val="24"/>
          <w:szCs w:val="24"/>
          <w:u w:val="single"/>
          <w:rtl/>
        </w:rPr>
        <w:t>:</w:t>
      </w:r>
    </w:p>
    <w:p w14:paraId="7F750A11" w14:textId="455BA4FA" w:rsidR="001E2274" w:rsidRDefault="0031526B" w:rsidP="00C82553">
      <w:pPr>
        <w:rPr>
          <w:b w:val="0"/>
          <w:bCs w:val="0"/>
          <w:caps/>
          <w:sz w:val="24"/>
          <w:szCs w:val="24"/>
          <w:rtl/>
        </w:rPr>
      </w:pPr>
      <w:r>
        <w:rPr>
          <w:rFonts w:hint="cs"/>
          <w:b w:val="0"/>
          <w:bCs w:val="0"/>
          <w:caps/>
          <w:sz w:val="24"/>
          <w:szCs w:val="24"/>
          <w:rtl/>
        </w:rPr>
        <w:t xml:space="preserve">בטלאים טלאים נכון </w:t>
      </w:r>
    </w:p>
    <w:p w14:paraId="702D6244" w14:textId="77777777" w:rsidR="001E2274" w:rsidRDefault="001E2274" w:rsidP="00C82553">
      <w:pPr>
        <w:rPr>
          <w:b w:val="0"/>
          <w:bCs w:val="0"/>
          <w:caps/>
          <w:sz w:val="24"/>
          <w:szCs w:val="24"/>
          <w:rtl/>
        </w:rPr>
      </w:pPr>
    </w:p>
    <w:p w14:paraId="01DBAAE4" w14:textId="77777777" w:rsidR="001E2274" w:rsidRDefault="0044432A" w:rsidP="00C82553">
      <w:pPr>
        <w:rPr>
          <w:caps/>
          <w:sz w:val="24"/>
          <w:szCs w:val="24"/>
          <w:u w:val="single"/>
          <w:rtl/>
        </w:rPr>
      </w:pPr>
      <w:r w:rsidRPr="0044432A">
        <w:rPr>
          <w:rFonts w:hint="cs"/>
          <w:caps/>
          <w:sz w:val="24"/>
          <w:szCs w:val="24"/>
          <w:u w:val="single"/>
          <w:rtl/>
        </w:rPr>
        <w:t>גב</w:t>
      </w:r>
      <w:r w:rsidRPr="0044432A">
        <w:rPr>
          <w:caps/>
          <w:sz w:val="24"/>
          <w:szCs w:val="24"/>
          <w:u w:val="single"/>
          <w:rtl/>
        </w:rPr>
        <w:t>'</w:t>
      </w:r>
      <w:r w:rsidRPr="0044432A">
        <w:rPr>
          <w:rFonts w:hint="cs"/>
          <w:caps/>
          <w:sz w:val="24"/>
          <w:szCs w:val="24"/>
          <w:u w:val="single"/>
          <w:rtl/>
        </w:rPr>
        <w:t xml:space="preserve"> תמי ראם וגנר - נציגת לשכת התכנון</w:t>
      </w:r>
      <w:r w:rsidR="001E2274">
        <w:rPr>
          <w:rFonts w:hint="cs"/>
          <w:caps/>
          <w:sz w:val="24"/>
          <w:szCs w:val="24"/>
          <w:u w:val="single"/>
          <w:rtl/>
        </w:rPr>
        <w:t>:</w:t>
      </w:r>
    </w:p>
    <w:p w14:paraId="43D3DBD7" w14:textId="6BDC6A01" w:rsidR="001E2274" w:rsidRDefault="0031526B" w:rsidP="00C82553">
      <w:pPr>
        <w:rPr>
          <w:b w:val="0"/>
          <w:bCs w:val="0"/>
          <w:caps/>
          <w:sz w:val="24"/>
          <w:szCs w:val="24"/>
          <w:rtl/>
        </w:rPr>
      </w:pPr>
      <w:r>
        <w:rPr>
          <w:rFonts w:hint="cs"/>
          <w:b w:val="0"/>
          <w:bCs w:val="0"/>
          <w:caps/>
          <w:sz w:val="24"/>
          <w:szCs w:val="24"/>
          <w:rtl/>
        </w:rPr>
        <w:t>שיתכננו את התוכנית משיקולים תכנוניים</w:t>
      </w:r>
    </w:p>
    <w:p w14:paraId="181FB148" w14:textId="77777777" w:rsidR="001E2274" w:rsidRDefault="001E2274" w:rsidP="00C82553">
      <w:pPr>
        <w:rPr>
          <w:b w:val="0"/>
          <w:bCs w:val="0"/>
          <w:caps/>
          <w:sz w:val="24"/>
          <w:szCs w:val="24"/>
          <w:rtl/>
        </w:rPr>
      </w:pPr>
    </w:p>
    <w:p w14:paraId="6A7A8613" w14:textId="77777777" w:rsidR="001E2274" w:rsidRDefault="000A5C33" w:rsidP="00C82553">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3E918FA8" w14:textId="6337B07D" w:rsidR="001E2274" w:rsidRDefault="0031526B" w:rsidP="00C82553">
      <w:pPr>
        <w:rPr>
          <w:b w:val="0"/>
          <w:bCs w:val="0"/>
          <w:caps/>
          <w:sz w:val="24"/>
          <w:szCs w:val="24"/>
          <w:rtl/>
        </w:rPr>
      </w:pPr>
      <w:r>
        <w:rPr>
          <w:rFonts w:hint="cs"/>
          <w:b w:val="0"/>
          <w:bCs w:val="0"/>
          <w:caps/>
          <w:sz w:val="24"/>
          <w:szCs w:val="24"/>
          <w:rtl/>
        </w:rPr>
        <w:t>לקחת מ, לצאת מנקודת</w:t>
      </w:r>
    </w:p>
    <w:p w14:paraId="12E0E443" w14:textId="77777777" w:rsidR="001E2274" w:rsidRDefault="001E2274" w:rsidP="00C82553">
      <w:pPr>
        <w:rPr>
          <w:b w:val="0"/>
          <w:bCs w:val="0"/>
          <w:caps/>
          <w:sz w:val="24"/>
          <w:szCs w:val="24"/>
          <w:rtl/>
        </w:rPr>
      </w:pPr>
    </w:p>
    <w:p w14:paraId="4FA07138" w14:textId="77777777" w:rsidR="001E2274" w:rsidRDefault="000A3DA6" w:rsidP="00C82553">
      <w:pPr>
        <w:rPr>
          <w:caps/>
          <w:sz w:val="24"/>
          <w:szCs w:val="24"/>
          <w:u w:val="single"/>
          <w:rtl/>
        </w:rPr>
      </w:pPr>
      <w:r w:rsidRPr="000A3DA6">
        <w:rPr>
          <w:rFonts w:hint="cs"/>
          <w:caps/>
          <w:sz w:val="24"/>
          <w:szCs w:val="24"/>
          <w:u w:val="single"/>
          <w:rtl/>
        </w:rPr>
        <w:t>מר תומר דוידסון - נציג מנהל מקרקעי ישראל בוועדה המחוזית</w:t>
      </w:r>
      <w:r w:rsidR="001E2274">
        <w:rPr>
          <w:rFonts w:hint="cs"/>
          <w:caps/>
          <w:sz w:val="24"/>
          <w:szCs w:val="24"/>
          <w:u w:val="single"/>
          <w:rtl/>
        </w:rPr>
        <w:t>:</w:t>
      </w:r>
    </w:p>
    <w:p w14:paraId="78A7CE5E" w14:textId="79766F80" w:rsidR="001E2274" w:rsidRDefault="0031526B" w:rsidP="00C82553">
      <w:pPr>
        <w:rPr>
          <w:b w:val="0"/>
          <w:bCs w:val="0"/>
          <w:caps/>
          <w:sz w:val="24"/>
          <w:szCs w:val="24"/>
          <w:rtl/>
        </w:rPr>
      </w:pPr>
      <w:r>
        <w:rPr>
          <w:rFonts w:hint="cs"/>
          <w:b w:val="0"/>
          <w:bCs w:val="0"/>
          <w:caps/>
          <w:sz w:val="24"/>
          <w:szCs w:val="24"/>
          <w:rtl/>
        </w:rPr>
        <w:t xml:space="preserve">נכון </w:t>
      </w:r>
    </w:p>
    <w:p w14:paraId="58A18E4B" w14:textId="77777777" w:rsidR="001E2274" w:rsidRDefault="001E2274" w:rsidP="00C82553">
      <w:pPr>
        <w:rPr>
          <w:b w:val="0"/>
          <w:bCs w:val="0"/>
          <w:caps/>
          <w:sz w:val="24"/>
          <w:szCs w:val="24"/>
          <w:rtl/>
        </w:rPr>
      </w:pPr>
    </w:p>
    <w:p w14:paraId="5F682720" w14:textId="77777777" w:rsidR="001E2274" w:rsidRDefault="000A5C33" w:rsidP="00C82553">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0E388FBF" w14:textId="59244496" w:rsidR="001E2274" w:rsidRDefault="0031526B" w:rsidP="00C82553">
      <w:pPr>
        <w:rPr>
          <w:b w:val="0"/>
          <w:bCs w:val="0"/>
          <w:caps/>
          <w:sz w:val="24"/>
          <w:szCs w:val="24"/>
          <w:rtl/>
        </w:rPr>
      </w:pPr>
      <w:r>
        <w:rPr>
          <w:rFonts w:hint="cs"/>
          <w:b w:val="0"/>
          <w:bCs w:val="0"/>
          <w:caps/>
          <w:sz w:val="24"/>
          <w:szCs w:val="24"/>
          <w:rtl/>
        </w:rPr>
        <w:t>הנחה כי, אני יכול לתכנן תוכנית מתאר לקיבוץ</w:t>
      </w:r>
      <w:r w:rsidR="000F703D">
        <w:rPr>
          <w:rFonts w:hint="cs"/>
          <w:b w:val="0"/>
          <w:bCs w:val="0"/>
          <w:caps/>
          <w:sz w:val="24"/>
          <w:szCs w:val="24"/>
          <w:rtl/>
        </w:rPr>
        <w:t xml:space="preserve"> </w:t>
      </w:r>
      <w:r>
        <w:rPr>
          <w:rFonts w:hint="cs"/>
          <w:b w:val="0"/>
          <w:bCs w:val="0"/>
          <w:caps/>
          <w:sz w:val="24"/>
          <w:szCs w:val="24"/>
          <w:rtl/>
        </w:rPr>
        <w:t>בתוכנית מתאר ... מתייחס אליה של של תוכנית להצר</w:t>
      </w:r>
      <w:r w:rsidR="00DE02DA">
        <w:rPr>
          <w:rFonts w:hint="cs"/>
          <w:b w:val="0"/>
          <w:bCs w:val="0"/>
          <w:caps/>
          <w:sz w:val="24"/>
          <w:szCs w:val="24"/>
          <w:rtl/>
        </w:rPr>
        <w:t>כ</w:t>
      </w:r>
      <w:r>
        <w:rPr>
          <w:rFonts w:hint="cs"/>
          <w:b w:val="0"/>
          <w:bCs w:val="0"/>
          <w:caps/>
          <w:sz w:val="24"/>
          <w:szCs w:val="24"/>
          <w:rtl/>
        </w:rPr>
        <w:t>ת שטחים כאילו משהו לא ברור בתהליך</w:t>
      </w:r>
    </w:p>
    <w:p w14:paraId="48DCB6AD" w14:textId="77777777" w:rsidR="001E2274" w:rsidRDefault="001E2274" w:rsidP="00C82553">
      <w:pPr>
        <w:rPr>
          <w:b w:val="0"/>
          <w:bCs w:val="0"/>
          <w:caps/>
          <w:sz w:val="24"/>
          <w:szCs w:val="24"/>
          <w:rtl/>
        </w:rPr>
      </w:pPr>
    </w:p>
    <w:p w14:paraId="7820D9AC" w14:textId="77777777" w:rsidR="001E2274" w:rsidRDefault="000A3DA6" w:rsidP="00C82553">
      <w:pPr>
        <w:rPr>
          <w:caps/>
          <w:sz w:val="24"/>
          <w:szCs w:val="24"/>
          <w:u w:val="single"/>
          <w:rtl/>
        </w:rPr>
      </w:pPr>
      <w:r w:rsidRPr="000A3DA6">
        <w:rPr>
          <w:rFonts w:hint="cs"/>
          <w:caps/>
          <w:sz w:val="24"/>
          <w:szCs w:val="24"/>
          <w:u w:val="single"/>
          <w:rtl/>
        </w:rPr>
        <w:t>מר תומר דוידסון - נציג מנהל מקרקעי ישראל בוועדה המחוזית</w:t>
      </w:r>
      <w:r w:rsidR="001E2274">
        <w:rPr>
          <w:rFonts w:hint="cs"/>
          <w:caps/>
          <w:sz w:val="24"/>
          <w:szCs w:val="24"/>
          <w:u w:val="single"/>
          <w:rtl/>
        </w:rPr>
        <w:t>:</w:t>
      </w:r>
    </w:p>
    <w:p w14:paraId="4D89C9F8" w14:textId="39B1E166" w:rsidR="001E2274" w:rsidRDefault="0031526B" w:rsidP="00C82553">
      <w:pPr>
        <w:rPr>
          <w:b w:val="0"/>
          <w:bCs w:val="0"/>
          <w:caps/>
          <w:sz w:val="24"/>
          <w:szCs w:val="24"/>
          <w:rtl/>
        </w:rPr>
      </w:pPr>
      <w:r>
        <w:rPr>
          <w:rFonts w:hint="cs"/>
          <w:b w:val="0"/>
          <w:bCs w:val="0"/>
          <w:caps/>
          <w:sz w:val="24"/>
          <w:szCs w:val="24"/>
          <w:rtl/>
        </w:rPr>
        <w:t xml:space="preserve">נכון </w:t>
      </w:r>
    </w:p>
    <w:p w14:paraId="5658E61C" w14:textId="77777777" w:rsidR="001E2274" w:rsidRDefault="001E2274" w:rsidP="00C82553">
      <w:pPr>
        <w:rPr>
          <w:b w:val="0"/>
          <w:bCs w:val="0"/>
          <w:caps/>
          <w:sz w:val="24"/>
          <w:szCs w:val="24"/>
          <w:rtl/>
        </w:rPr>
      </w:pPr>
    </w:p>
    <w:p w14:paraId="30F713D3" w14:textId="77777777" w:rsidR="001E2274" w:rsidRDefault="000A5C33" w:rsidP="00C82553">
      <w:pPr>
        <w:rPr>
          <w:caps/>
          <w:sz w:val="24"/>
          <w:szCs w:val="24"/>
          <w:u w:val="single"/>
          <w:rtl/>
        </w:rPr>
      </w:pPr>
      <w:r w:rsidRPr="000A5C33">
        <w:rPr>
          <w:rFonts w:hint="cs"/>
          <w:caps/>
          <w:sz w:val="24"/>
          <w:szCs w:val="24"/>
          <w:u w:val="single"/>
          <w:rtl/>
        </w:rPr>
        <w:lastRenderedPageBreak/>
        <w:t>מר מוחמד נאטור - סגן מתכננת המחוז</w:t>
      </w:r>
      <w:r w:rsidR="001E2274">
        <w:rPr>
          <w:rFonts w:hint="cs"/>
          <w:caps/>
          <w:sz w:val="24"/>
          <w:szCs w:val="24"/>
          <w:u w:val="single"/>
          <w:rtl/>
        </w:rPr>
        <w:t>:</w:t>
      </w:r>
    </w:p>
    <w:p w14:paraId="368704DE" w14:textId="1F4B909A" w:rsidR="001E2274" w:rsidRDefault="0031526B" w:rsidP="00C82553">
      <w:pPr>
        <w:rPr>
          <w:b w:val="0"/>
          <w:bCs w:val="0"/>
          <w:caps/>
          <w:sz w:val="24"/>
          <w:szCs w:val="24"/>
          <w:rtl/>
        </w:rPr>
      </w:pPr>
      <w:r>
        <w:rPr>
          <w:rFonts w:hint="cs"/>
          <w:b w:val="0"/>
          <w:bCs w:val="0"/>
          <w:caps/>
          <w:sz w:val="24"/>
          <w:szCs w:val="24"/>
          <w:rtl/>
        </w:rPr>
        <w:t>משהו לא לא לא</w:t>
      </w:r>
      <w:r w:rsidR="000F703D">
        <w:rPr>
          <w:rFonts w:hint="cs"/>
          <w:b w:val="0"/>
          <w:bCs w:val="0"/>
          <w:caps/>
          <w:sz w:val="24"/>
          <w:szCs w:val="24"/>
          <w:rtl/>
        </w:rPr>
        <w:t xml:space="preserve"> </w:t>
      </w:r>
      <w:r w:rsidR="00DE02DA">
        <w:rPr>
          <w:rFonts w:hint="cs"/>
          <w:b w:val="0"/>
          <w:bCs w:val="0"/>
          <w:caps/>
          <w:sz w:val="24"/>
          <w:szCs w:val="24"/>
          <w:rtl/>
        </w:rPr>
        <w:t xml:space="preserve">... </w:t>
      </w:r>
    </w:p>
    <w:p w14:paraId="2B80A327" w14:textId="77777777" w:rsidR="001E2274" w:rsidRDefault="001E2274" w:rsidP="00C82553">
      <w:pPr>
        <w:rPr>
          <w:b w:val="0"/>
          <w:bCs w:val="0"/>
          <w:caps/>
          <w:sz w:val="24"/>
          <w:szCs w:val="24"/>
          <w:rtl/>
        </w:rPr>
      </w:pPr>
    </w:p>
    <w:p w14:paraId="1C80D1EC" w14:textId="77777777" w:rsidR="001E2274" w:rsidRDefault="000A3DA6" w:rsidP="00C82553">
      <w:pPr>
        <w:rPr>
          <w:caps/>
          <w:sz w:val="24"/>
          <w:szCs w:val="24"/>
          <w:u w:val="single"/>
          <w:rtl/>
        </w:rPr>
      </w:pPr>
      <w:r w:rsidRPr="000A3DA6">
        <w:rPr>
          <w:rFonts w:hint="cs"/>
          <w:caps/>
          <w:sz w:val="24"/>
          <w:szCs w:val="24"/>
          <w:u w:val="single"/>
          <w:rtl/>
        </w:rPr>
        <w:t>מר תומר דוידסון - נציג מנהל מקרקעי ישראל בוועדה המחוזית</w:t>
      </w:r>
      <w:r w:rsidR="001E2274">
        <w:rPr>
          <w:rFonts w:hint="cs"/>
          <w:caps/>
          <w:sz w:val="24"/>
          <w:szCs w:val="24"/>
          <w:u w:val="single"/>
          <w:rtl/>
        </w:rPr>
        <w:t>:</w:t>
      </w:r>
    </w:p>
    <w:p w14:paraId="4382AA68" w14:textId="11C0621E" w:rsidR="001E2274" w:rsidRDefault="00DE02DA" w:rsidP="00C82553">
      <w:pPr>
        <w:rPr>
          <w:b w:val="0"/>
          <w:bCs w:val="0"/>
          <w:caps/>
          <w:sz w:val="24"/>
          <w:szCs w:val="24"/>
          <w:rtl/>
        </w:rPr>
      </w:pPr>
      <w:r>
        <w:rPr>
          <w:rFonts w:hint="cs"/>
          <w:b w:val="0"/>
          <w:bCs w:val="0"/>
          <w:caps/>
          <w:sz w:val="24"/>
          <w:szCs w:val="24"/>
          <w:rtl/>
        </w:rPr>
        <w:t xml:space="preserve">כל ההצרכות כל ההצרכה הצורך ל, להצריך וכאילו לאזן את השטחים שזה לא </w:t>
      </w:r>
      <w:r w:rsidR="000443BB">
        <w:rPr>
          <w:rFonts w:hint="cs"/>
          <w:b w:val="0"/>
          <w:bCs w:val="0"/>
          <w:caps/>
          <w:sz w:val="24"/>
          <w:szCs w:val="24"/>
          <w:rtl/>
        </w:rPr>
        <w:t>יברח כי הם יישארו</w:t>
      </w:r>
      <w:r w:rsidR="000F703D">
        <w:rPr>
          <w:rFonts w:hint="cs"/>
          <w:b w:val="0"/>
          <w:bCs w:val="0"/>
          <w:caps/>
          <w:sz w:val="24"/>
          <w:szCs w:val="24"/>
          <w:rtl/>
        </w:rPr>
        <w:t xml:space="preserve"> </w:t>
      </w:r>
      <w:r w:rsidR="000443BB">
        <w:rPr>
          <w:rFonts w:hint="cs"/>
          <w:b w:val="0"/>
          <w:bCs w:val="0"/>
          <w:caps/>
          <w:sz w:val="24"/>
          <w:szCs w:val="24"/>
          <w:rtl/>
        </w:rPr>
        <w:t>בסמכות מקומית גורם להם לעשות</w:t>
      </w:r>
    </w:p>
    <w:p w14:paraId="00FFE6FD" w14:textId="77777777" w:rsidR="001E2274" w:rsidRDefault="001E2274" w:rsidP="00C82553">
      <w:pPr>
        <w:rPr>
          <w:b w:val="0"/>
          <w:bCs w:val="0"/>
          <w:caps/>
          <w:sz w:val="24"/>
          <w:szCs w:val="24"/>
          <w:rtl/>
        </w:rPr>
      </w:pPr>
    </w:p>
    <w:p w14:paraId="09D28029" w14:textId="77777777" w:rsidR="001E2274" w:rsidRDefault="000A5C33" w:rsidP="00C82553">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3306D459" w14:textId="150206FB" w:rsidR="001E2274" w:rsidRDefault="000443BB" w:rsidP="00C82553">
      <w:pPr>
        <w:rPr>
          <w:b w:val="0"/>
          <w:bCs w:val="0"/>
          <w:caps/>
          <w:sz w:val="24"/>
          <w:szCs w:val="24"/>
          <w:rtl/>
        </w:rPr>
      </w:pPr>
      <w:r>
        <w:rPr>
          <w:rFonts w:hint="cs"/>
          <w:b w:val="0"/>
          <w:bCs w:val="0"/>
          <w:caps/>
          <w:sz w:val="24"/>
          <w:szCs w:val="24"/>
          <w:rtl/>
        </w:rPr>
        <w:t>בתוכניות נקודתיות מצומצמות</w:t>
      </w:r>
    </w:p>
    <w:p w14:paraId="744D26E3" w14:textId="77777777" w:rsidR="001E2274" w:rsidRDefault="001E2274" w:rsidP="00C82553">
      <w:pPr>
        <w:rPr>
          <w:b w:val="0"/>
          <w:bCs w:val="0"/>
          <w:caps/>
          <w:sz w:val="24"/>
          <w:szCs w:val="24"/>
          <w:rtl/>
        </w:rPr>
      </w:pPr>
    </w:p>
    <w:p w14:paraId="5E340A61" w14:textId="77777777" w:rsidR="001E2274" w:rsidRDefault="000A3DA6" w:rsidP="00C82553">
      <w:pPr>
        <w:rPr>
          <w:caps/>
          <w:sz w:val="24"/>
          <w:szCs w:val="24"/>
          <w:u w:val="single"/>
          <w:rtl/>
        </w:rPr>
      </w:pPr>
      <w:r w:rsidRPr="000A3DA6">
        <w:rPr>
          <w:rFonts w:hint="cs"/>
          <w:caps/>
          <w:sz w:val="24"/>
          <w:szCs w:val="24"/>
          <w:u w:val="single"/>
          <w:rtl/>
        </w:rPr>
        <w:t>מר תומר דוידסון - נציג מנהל מקרקעי ישראל בוועדה המחוזית</w:t>
      </w:r>
      <w:r w:rsidR="001E2274">
        <w:rPr>
          <w:rFonts w:hint="cs"/>
          <w:caps/>
          <w:sz w:val="24"/>
          <w:szCs w:val="24"/>
          <w:u w:val="single"/>
          <w:rtl/>
        </w:rPr>
        <w:t>:</w:t>
      </w:r>
    </w:p>
    <w:p w14:paraId="22107193" w14:textId="6B8B687A" w:rsidR="001E2274" w:rsidRDefault="000443BB" w:rsidP="00C82553">
      <w:pPr>
        <w:rPr>
          <w:b w:val="0"/>
          <w:bCs w:val="0"/>
          <w:caps/>
          <w:sz w:val="24"/>
          <w:szCs w:val="24"/>
          <w:rtl/>
        </w:rPr>
      </w:pPr>
      <w:r>
        <w:rPr>
          <w:rFonts w:hint="cs"/>
          <w:b w:val="0"/>
          <w:bCs w:val="0"/>
          <w:caps/>
          <w:sz w:val="24"/>
          <w:szCs w:val="24"/>
          <w:rtl/>
        </w:rPr>
        <w:t xml:space="preserve">נכון </w:t>
      </w:r>
    </w:p>
    <w:p w14:paraId="4ED9CE66" w14:textId="77777777" w:rsidR="001E2274" w:rsidRDefault="001E2274" w:rsidP="00C82553">
      <w:pPr>
        <w:rPr>
          <w:b w:val="0"/>
          <w:bCs w:val="0"/>
          <w:caps/>
          <w:sz w:val="24"/>
          <w:szCs w:val="24"/>
          <w:rtl/>
        </w:rPr>
      </w:pPr>
    </w:p>
    <w:p w14:paraId="5C5768EB" w14:textId="77777777" w:rsidR="001E2274" w:rsidRDefault="000A5C33" w:rsidP="00C82553">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72C8C387" w14:textId="0D7F0109" w:rsidR="001E2274" w:rsidRDefault="000443BB" w:rsidP="00C82553">
      <w:pPr>
        <w:rPr>
          <w:b w:val="0"/>
          <w:bCs w:val="0"/>
          <w:caps/>
          <w:sz w:val="24"/>
          <w:szCs w:val="24"/>
          <w:rtl/>
        </w:rPr>
      </w:pPr>
      <w:r>
        <w:rPr>
          <w:rFonts w:hint="cs"/>
          <w:b w:val="0"/>
          <w:bCs w:val="0"/>
          <w:caps/>
          <w:sz w:val="24"/>
          <w:szCs w:val="24"/>
          <w:rtl/>
        </w:rPr>
        <w:t>אבל לא בתוכנית מתאר של כל ה, ...</w:t>
      </w:r>
    </w:p>
    <w:p w14:paraId="14CFEEB5" w14:textId="77777777" w:rsidR="001E2274" w:rsidRDefault="001E2274" w:rsidP="00C82553">
      <w:pPr>
        <w:rPr>
          <w:b w:val="0"/>
          <w:bCs w:val="0"/>
          <w:caps/>
          <w:sz w:val="24"/>
          <w:szCs w:val="24"/>
          <w:rtl/>
        </w:rPr>
      </w:pPr>
    </w:p>
    <w:p w14:paraId="43030A0B" w14:textId="77777777" w:rsidR="001E2274" w:rsidRDefault="000A3DA6" w:rsidP="00C82553">
      <w:pPr>
        <w:rPr>
          <w:caps/>
          <w:sz w:val="24"/>
          <w:szCs w:val="24"/>
          <w:u w:val="single"/>
          <w:rtl/>
        </w:rPr>
      </w:pPr>
      <w:r w:rsidRPr="000A3DA6">
        <w:rPr>
          <w:rFonts w:hint="cs"/>
          <w:caps/>
          <w:sz w:val="24"/>
          <w:szCs w:val="24"/>
          <w:u w:val="single"/>
          <w:rtl/>
        </w:rPr>
        <w:t>מר תומר דוידסון - נציג מנהל מקרקעי ישראל בוועדה המחוזית</w:t>
      </w:r>
      <w:r w:rsidR="001E2274">
        <w:rPr>
          <w:rFonts w:hint="cs"/>
          <w:caps/>
          <w:sz w:val="24"/>
          <w:szCs w:val="24"/>
          <w:u w:val="single"/>
          <w:rtl/>
        </w:rPr>
        <w:t>:</w:t>
      </w:r>
    </w:p>
    <w:p w14:paraId="63160CF5" w14:textId="2060F77C" w:rsidR="001E2274" w:rsidRDefault="000443BB" w:rsidP="00C82553">
      <w:pPr>
        <w:rPr>
          <w:b w:val="0"/>
          <w:bCs w:val="0"/>
          <w:caps/>
          <w:sz w:val="24"/>
          <w:szCs w:val="24"/>
          <w:rtl/>
        </w:rPr>
      </w:pPr>
      <w:r>
        <w:rPr>
          <w:rFonts w:hint="cs"/>
          <w:b w:val="0"/>
          <w:bCs w:val="0"/>
          <w:caps/>
          <w:sz w:val="24"/>
          <w:szCs w:val="24"/>
          <w:rtl/>
        </w:rPr>
        <w:t xml:space="preserve">אתה מגדיר שטח למגורים ויערה מתלוננת אומרת על זה שזה קרוב לתעשייה </w:t>
      </w:r>
    </w:p>
    <w:p w14:paraId="08054C75" w14:textId="77777777" w:rsidR="001E2274" w:rsidRDefault="001E2274" w:rsidP="00C82553">
      <w:pPr>
        <w:rPr>
          <w:b w:val="0"/>
          <w:bCs w:val="0"/>
          <w:caps/>
          <w:sz w:val="24"/>
          <w:szCs w:val="24"/>
          <w:rtl/>
        </w:rPr>
      </w:pPr>
    </w:p>
    <w:p w14:paraId="65B43B92" w14:textId="77777777" w:rsidR="001E2274" w:rsidRDefault="0044432A" w:rsidP="00C82553">
      <w:pPr>
        <w:rPr>
          <w:caps/>
          <w:sz w:val="24"/>
          <w:szCs w:val="24"/>
          <w:u w:val="single"/>
          <w:rtl/>
        </w:rPr>
      </w:pPr>
      <w:r w:rsidRPr="0044432A">
        <w:rPr>
          <w:rFonts w:hint="cs"/>
          <w:caps/>
          <w:sz w:val="24"/>
          <w:szCs w:val="24"/>
          <w:u w:val="single"/>
          <w:rtl/>
        </w:rPr>
        <w:t>גב</w:t>
      </w:r>
      <w:r w:rsidRPr="0044432A">
        <w:rPr>
          <w:caps/>
          <w:sz w:val="24"/>
          <w:szCs w:val="24"/>
          <w:u w:val="single"/>
          <w:rtl/>
        </w:rPr>
        <w:t>'</w:t>
      </w:r>
      <w:r w:rsidRPr="0044432A">
        <w:rPr>
          <w:rFonts w:hint="cs"/>
          <w:caps/>
          <w:sz w:val="24"/>
          <w:szCs w:val="24"/>
          <w:u w:val="single"/>
          <w:rtl/>
        </w:rPr>
        <w:t xml:space="preserve"> תמי ראם וגנר - נציגת לשכת התכנון</w:t>
      </w:r>
      <w:r w:rsidR="001E2274">
        <w:rPr>
          <w:rFonts w:hint="cs"/>
          <w:caps/>
          <w:sz w:val="24"/>
          <w:szCs w:val="24"/>
          <w:u w:val="single"/>
          <w:rtl/>
        </w:rPr>
        <w:t>:</w:t>
      </w:r>
    </w:p>
    <w:p w14:paraId="62472659" w14:textId="66A51219" w:rsidR="001E2274" w:rsidRDefault="000443BB" w:rsidP="00C82553">
      <w:pPr>
        <w:rPr>
          <w:b w:val="0"/>
          <w:bCs w:val="0"/>
          <w:caps/>
          <w:sz w:val="24"/>
          <w:szCs w:val="24"/>
          <w:rtl/>
        </w:rPr>
      </w:pPr>
      <w:r>
        <w:rPr>
          <w:rFonts w:hint="cs"/>
          <w:b w:val="0"/>
          <w:bCs w:val="0"/>
          <w:caps/>
          <w:sz w:val="24"/>
          <w:szCs w:val="24"/>
          <w:rtl/>
        </w:rPr>
        <w:t>הם בעצמם לא רוצים</w:t>
      </w:r>
      <w:r w:rsidR="000F703D">
        <w:rPr>
          <w:rFonts w:hint="cs"/>
          <w:b w:val="0"/>
          <w:bCs w:val="0"/>
          <w:caps/>
          <w:sz w:val="24"/>
          <w:szCs w:val="24"/>
          <w:rtl/>
        </w:rPr>
        <w:t xml:space="preserve"> </w:t>
      </w:r>
      <w:r>
        <w:rPr>
          <w:rFonts w:hint="cs"/>
          <w:b w:val="0"/>
          <w:bCs w:val="0"/>
          <w:caps/>
          <w:sz w:val="24"/>
          <w:szCs w:val="24"/>
          <w:rtl/>
        </w:rPr>
        <w:t>...</w:t>
      </w:r>
    </w:p>
    <w:p w14:paraId="4E52C88B" w14:textId="77777777" w:rsidR="001E2274" w:rsidRDefault="001E2274" w:rsidP="00C82553">
      <w:pPr>
        <w:rPr>
          <w:b w:val="0"/>
          <w:bCs w:val="0"/>
          <w:caps/>
          <w:sz w:val="24"/>
          <w:szCs w:val="24"/>
          <w:rtl/>
        </w:rPr>
      </w:pPr>
    </w:p>
    <w:p w14:paraId="109E4A34" w14:textId="77777777" w:rsidR="001E2274" w:rsidRDefault="000A3DA6" w:rsidP="000443BB">
      <w:pPr>
        <w:rPr>
          <w:caps/>
          <w:sz w:val="24"/>
          <w:szCs w:val="24"/>
          <w:u w:val="single"/>
          <w:rtl/>
        </w:rPr>
      </w:pPr>
      <w:r w:rsidRPr="000A3DA6">
        <w:rPr>
          <w:rFonts w:hint="cs"/>
          <w:caps/>
          <w:sz w:val="24"/>
          <w:szCs w:val="24"/>
          <w:u w:val="single"/>
          <w:rtl/>
        </w:rPr>
        <w:t>מר תומר דוידסון - נציג מנהל מקרקעי ישראל בוועדה המחוזית</w:t>
      </w:r>
      <w:r w:rsidR="001E2274">
        <w:rPr>
          <w:rFonts w:hint="cs"/>
          <w:caps/>
          <w:sz w:val="24"/>
          <w:szCs w:val="24"/>
          <w:u w:val="single"/>
          <w:rtl/>
        </w:rPr>
        <w:t>:</w:t>
      </w:r>
    </w:p>
    <w:p w14:paraId="1720B23B" w14:textId="4E5E3EDC" w:rsidR="001E2274" w:rsidRDefault="000443BB" w:rsidP="000443BB">
      <w:pPr>
        <w:rPr>
          <w:b w:val="0"/>
          <w:bCs w:val="0"/>
          <w:caps/>
          <w:sz w:val="24"/>
          <w:szCs w:val="24"/>
          <w:rtl/>
        </w:rPr>
      </w:pPr>
      <w:r>
        <w:rPr>
          <w:rFonts w:hint="cs"/>
          <w:b w:val="0"/>
          <w:bCs w:val="0"/>
          <w:caps/>
          <w:sz w:val="24"/>
          <w:szCs w:val="24"/>
          <w:rtl/>
        </w:rPr>
        <w:t>אבל הם עושים את זה רק כי הם צריכים לאזן שטחים</w:t>
      </w:r>
    </w:p>
    <w:p w14:paraId="58E4647F" w14:textId="77777777" w:rsidR="001E2274" w:rsidRDefault="001E2274" w:rsidP="000443BB">
      <w:pPr>
        <w:rPr>
          <w:b w:val="0"/>
          <w:bCs w:val="0"/>
          <w:caps/>
          <w:sz w:val="24"/>
          <w:szCs w:val="24"/>
          <w:rtl/>
        </w:rPr>
      </w:pPr>
    </w:p>
    <w:p w14:paraId="1AA68DC6" w14:textId="77777777" w:rsidR="001E2274" w:rsidRDefault="000A5C33" w:rsidP="000443BB">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4FBA24BD" w14:textId="23915CEC" w:rsidR="001E2274" w:rsidRDefault="000443BB" w:rsidP="000443BB">
      <w:pPr>
        <w:rPr>
          <w:b w:val="0"/>
          <w:bCs w:val="0"/>
          <w:caps/>
          <w:sz w:val="24"/>
          <w:szCs w:val="24"/>
          <w:rtl/>
        </w:rPr>
      </w:pPr>
      <w:r>
        <w:rPr>
          <w:rFonts w:hint="cs"/>
          <w:b w:val="0"/>
          <w:bCs w:val="0"/>
          <w:caps/>
          <w:sz w:val="24"/>
          <w:szCs w:val="24"/>
          <w:rtl/>
        </w:rPr>
        <w:t>לא, אז אז זה זה אבל</w:t>
      </w:r>
      <w:r w:rsidR="000F703D">
        <w:rPr>
          <w:rFonts w:hint="cs"/>
          <w:b w:val="0"/>
          <w:bCs w:val="0"/>
          <w:caps/>
          <w:sz w:val="24"/>
          <w:szCs w:val="24"/>
          <w:rtl/>
        </w:rPr>
        <w:t xml:space="preserve"> </w:t>
      </w:r>
      <w:r>
        <w:rPr>
          <w:rFonts w:hint="cs"/>
          <w:b w:val="0"/>
          <w:bCs w:val="0"/>
          <w:caps/>
          <w:sz w:val="24"/>
          <w:szCs w:val="24"/>
          <w:rtl/>
        </w:rPr>
        <w:t xml:space="preserve">זה מה ש, </w:t>
      </w:r>
    </w:p>
    <w:p w14:paraId="4CF03A79" w14:textId="77777777" w:rsidR="001E2274" w:rsidRDefault="001E2274" w:rsidP="000443BB">
      <w:pPr>
        <w:rPr>
          <w:b w:val="0"/>
          <w:bCs w:val="0"/>
          <w:caps/>
          <w:sz w:val="24"/>
          <w:szCs w:val="24"/>
          <w:rtl/>
        </w:rPr>
      </w:pPr>
    </w:p>
    <w:p w14:paraId="09BC7359" w14:textId="77777777" w:rsidR="001E2274" w:rsidRDefault="000443BB" w:rsidP="000443BB">
      <w:pPr>
        <w:rPr>
          <w:b w:val="0"/>
          <w:bCs w:val="0"/>
          <w:caps/>
          <w:sz w:val="24"/>
          <w:szCs w:val="24"/>
          <w:rtl/>
        </w:rPr>
      </w:pPr>
      <w:r>
        <w:rPr>
          <w:rFonts w:hint="cs"/>
          <w:b w:val="0"/>
          <w:bCs w:val="0"/>
          <w:caps/>
          <w:sz w:val="24"/>
          <w:szCs w:val="24"/>
          <w:rtl/>
        </w:rPr>
        <w:t>(מדברים ביחד)</w:t>
      </w:r>
    </w:p>
    <w:p w14:paraId="370001BC" w14:textId="77777777" w:rsidR="001E2274" w:rsidRDefault="001E2274" w:rsidP="000443BB">
      <w:pPr>
        <w:rPr>
          <w:b w:val="0"/>
          <w:bCs w:val="0"/>
          <w:caps/>
          <w:sz w:val="24"/>
          <w:szCs w:val="24"/>
          <w:rtl/>
        </w:rPr>
      </w:pPr>
    </w:p>
    <w:p w14:paraId="5911241C" w14:textId="77777777" w:rsidR="001E2274" w:rsidRDefault="000A5C33" w:rsidP="000443BB">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69B596CC" w14:textId="029995B6" w:rsidR="001E2274" w:rsidRDefault="000443BB" w:rsidP="000443BB">
      <w:pPr>
        <w:rPr>
          <w:b w:val="0"/>
          <w:bCs w:val="0"/>
          <w:caps/>
          <w:sz w:val="24"/>
          <w:szCs w:val="24"/>
          <w:rtl/>
        </w:rPr>
      </w:pPr>
      <w:r>
        <w:rPr>
          <w:rFonts w:hint="cs"/>
          <w:b w:val="0"/>
          <w:bCs w:val="0"/>
          <w:caps/>
          <w:sz w:val="24"/>
          <w:szCs w:val="24"/>
          <w:rtl/>
        </w:rPr>
        <w:t xml:space="preserve">זה מה שמטריד אותי בכל הסיפור </w:t>
      </w:r>
    </w:p>
    <w:p w14:paraId="164F519B" w14:textId="77777777" w:rsidR="001E2274" w:rsidRDefault="001E2274" w:rsidP="000443BB">
      <w:pPr>
        <w:rPr>
          <w:b w:val="0"/>
          <w:bCs w:val="0"/>
          <w:caps/>
          <w:sz w:val="24"/>
          <w:szCs w:val="24"/>
          <w:rtl/>
        </w:rPr>
      </w:pPr>
    </w:p>
    <w:p w14:paraId="693B4555" w14:textId="77777777" w:rsidR="001E2274" w:rsidRDefault="000A3DA6" w:rsidP="000443BB">
      <w:pPr>
        <w:rPr>
          <w:caps/>
          <w:sz w:val="24"/>
          <w:szCs w:val="24"/>
          <w:u w:val="single"/>
          <w:rtl/>
        </w:rPr>
      </w:pPr>
      <w:r w:rsidRPr="000A3DA6">
        <w:rPr>
          <w:rFonts w:hint="cs"/>
          <w:caps/>
          <w:sz w:val="24"/>
          <w:szCs w:val="24"/>
          <w:u w:val="single"/>
          <w:rtl/>
        </w:rPr>
        <w:t>מר תומר דוידסון - נציג מנהל מקרקעי ישראל בוועדה המחוזית</w:t>
      </w:r>
      <w:r w:rsidR="001E2274">
        <w:rPr>
          <w:rFonts w:hint="cs"/>
          <w:caps/>
          <w:sz w:val="24"/>
          <w:szCs w:val="24"/>
          <w:u w:val="single"/>
          <w:rtl/>
        </w:rPr>
        <w:t>:</w:t>
      </w:r>
    </w:p>
    <w:p w14:paraId="50D7770C" w14:textId="01A31A79" w:rsidR="001E2274" w:rsidRDefault="000443BB" w:rsidP="000443BB">
      <w:pPr>
        <w:rPr>
          <w:b w:val="0"/>
          <w:bCs w:val="0"/>
          <w:caps/>
          <w:sz w:val="24"/>
          <w:szCs w:val="24"/>
          <w:rtl/>
        </w:rPr>
      </w:pPr>
      <w:r>
        <w:rPr>
          <w:rFonts w:hint="cs"/>
          <w:b w:val="0"/>
          <w:bCs w:val="0"/>
          <w:caps/>
          <w:sz w:val="24"/>
          <w:szCs w:val="24"/>
          <w:rtl/>
        </w:rPr>
        <w:t>נכון אתה צודק</w:t>
      </w:r>
    </w:p>
    <w:p w14:paraId="7BFA65A5" w14:textId="77777777" w:rsidR="001E2274" w:rsidRDefault="001E2274" w:rsidP="000443BB">
      <w:pPr>
        <w:rPr>
          <w:b w:val="0"/>
          <w:bCs w:val="0"/>
          <w:caps/>
          <w:sz w:val="24"/>
          <w:szCs w:val="24"/>
          <w:rtl/>
        </w:rPr>
      </w:pPr>
    </w:p>
    <w:p w14:paraId="203A0C8E" w14:textId="77777777" w:rsidR="001E2274" w:rsidRDefault="0044432A" w:rsidP="000443BB">
      <w:pPr>
        <w:rPr>
          <w:caps/>
          <w:sz w:val="24"/>
          <w:szCs w:val="24"/>
          <w:u w:val="single"/>
          <w:rtl/>
        </w:rPr>
      </w:pPr>
      <w:r w:rsidRPr="0044432A">
        <w:rPr>
          <w:rFonts w:hint="cs"/>
          <w:caps/>
          <w:sz w:val="24"/>
          <w:szCs w:val="24"/>
          <w:u w:val="single"/>
          <w:rtl/>
        </w:rPr>
        <w:t>גב</w:t>
      </w:r>
      <w:r w:rsidRPr="0044432A">
        <w:rPr>
          <w:caps/>
          <w:sz w:val="24"/>
          <w:szCs w:val="24"/>
          <w:u w:val="single"/>
          <w:rtl/>
        </w:rPr>
        <w:t>'</w:t>
      </w:r>
      <w:r w:rsidRPr="0044432A">
        <w:rPr>
          <w:rFonts w:hint="cs"/>
          <w:caps/>
          <w:sz w:val="24"/>
          <w:szCs w:val="24"/>
          <w:u w:val="single"/>
          <w:rtl/>
        </w:rPr>
        <w:t xml:space="preserve"> תמי ראם וגנר - נציגת לשכת התכנון</w:t>
      </w:r>
      <w:r w:rsidR="001E2274">
        <w:rPr>
          <w:rFonts w:hint="cs"/>
          <w:caps/>
          <w:sz w:val="24"/>
          <w:szCs w:val="24"/>
          <w:u w:val="single"/>
          <w:rtl/>
        </w:rPr>
        <w:t>:</w:t>
      </w:r>
    </w:p>
    <w:p w14:paraId="1A63FCBE" w14:textId="21DFC29F" w:rsidR="001E2274" w:rsidRDefault="000443BB" w:rsidP="000443BB">
      <w:pPr>
        <w:rPr>
          <w:b w:val="0"/>
          <w:bCs w:val="0"/>
          <w:caps/>
          <w:sz w:val="24"/>
          <w:szCs w:val="24"/>
          <w:rtl/>
        </w:rPr>
      </w:pPr>
      <w:r>
        <w:rPr>
          <w:rFonts w:hint="cs"/>
          <w:b w:val="0"/>
          <w:bCs w:val="0"/>
          <w:caps/>
          <w:sz w:val="24"/>
          <w:szCs w:val="24"/>
          <w:rtl/>
        </w:rPr>
        <w:t>מתכנן ש ...</w:t>
      </w:r>
    </w:p>
    <w:p w14:paraId="501A6FF0" w14:textId="77777777" w:rsidR="001E2274" w:rsidRDefault="001E2274" w:rsidP="000443BB">
      <w:pPr>
        <w:rPr>
          <w:b w:val="0"/>
          <w:bCs w:val="0"/>
          <w:caps/>
          <w:sz w:val="24"/>
          <w:szCs w:val="24"/>
          <w:rtl/>
        </w:rPr>
      </w:pPr>
    </w:p>
    <w:p w14:paraId="1F550443" w14:textId="77777777" w:rsidR="001E2274" w:rsidRDefault="000A5C33" w:rsidP="000443BB">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708DA00D" w14:textId="6E005F4D" w:rsidR="001E2274" w:rsidRDefault="000443BB" w:rsidP="000443BB">
      <w:pPr>
        <w:rPr>
          <w:b w:val="0"/>
          <w:bCs w:val="0"/>
          <w:caps/>
          <w:sz w:val="24"/>
          <w:szCs w:val="24"/>
          <w:rtl/>
        </w:rPr>
      </w:pPr>
      <w:r>
        <w:rPr>
          <w:rFonts w:hint="cs"/>
          <w:b w:val="0"/>
          <w:bCs w:val="0"/>
          <w:caps/>
          <w:sz w:val="24"/>
          <w:szCs w:val="24"/>
          <w:rtl/>
        </w:rPr>
        <w:t>כל ה, כל המתחם הזה שעשו אותו למגורים הוא מתחם פארש כזה</w:t>
      </w:r>
    </w:p>
    <w:p w14:paraId="214533EA" w14:textId="77777777" w:rsidR="001E2274" w:rsidRDefault="001E2274" w:rsidP="000443BB">
      <w:pPr>
        <w:rPr>
          <w:b w:val="0"/>
          <w:bCs w:val="0"/>
          <w:caps/>
          <w:sz w:val="24"/>
          <w:szCs w:val="24"/>
          <w:rtl/>
        </w:rPr>
      </w:pPr>
    </w:p>
    <w:p w14:paraId="2D2DE538" w14:textId="77777777" w:rsidR="001E2274" w:rsidRDefault="000A3DA6" w:rsidP="000443BB">
      <w:pPr>
        <w:rPr>
          <w:caps/>
          <w:sz w:val="24"/>
          <w:szCs w:val="24"/>
          <w:u w:val="single"/>
          <w:rtl/>
        </w:rPr>
      </w:pPr>
      <w:r w:rsidRPr="000A3DA6">
        <w:rPr>
          <w:rFonts w:hint="cs"/>
          <w:caps/>
          <w:sz w:val="24"/>
          <w:szCs w:val="24"/>
          <w:u w:val="single"/>
          <w:rtl/>
        </w:rPr>
        <w:t>מר תומר דוידסון - נציג מנהל מקרקעי ישראל בוועדה המחוזית</w:t>
      </w:r>
      <w:r w:rsidR="001E2274">
        <w:rPr>
          <w:rFonts w:hint="cs"/>
          <w:caps/>
          <w:sz w:val="24"/>
          <w:szCs w:val="24"/>
          <w:u w:val="single"/>
          <w:rtl/>
        </w:rPr>
        <w:t>:</w:t>
      </w:r>
    </w:p>
    <w:p w14:paraId="6B94F6BB" w14:textId="1B913869" w:rsidR="001E2274" w:rsidRDefault="000443BB" w:rsidP="000443BB">
      <w:pPr>
        <w:rPr>
          <w:b w:val="0"/>
          <w:bCs w:val="0"/>
          <w:caps/>
          <w:sz w:val="24"/>
          <w:szCs w:val="24"/>
          <w:rtl/>
        </w:rPr>
      </w:pPr>
      <w:r>
        <w:rPr>
          <w:rFonts w:hint="cs"/>
          <w:b w:val="0"/>
          <w:bCs w:val="0"/>
          <w:caps/>
          <w:sz w:val="24"/>
          <w:szCs w:val="24"/>
          <w:rtl/>
        </w:rPr>
        <w:t>אין להם שום עניין לממש אותו</w:t>
      </w:r>
    </w:p>
    <w:p w14:paraId="76E556CB" w14:textId="77777777" w:rsidR="001E2274" w:rsidRDefault="001E2274" w:rsidP="000443BB">
      <w:pPr>
        <w:rPr>
          <w:b w:val="0"/>
          <w:bCs w:val="0"/>
          <w:caps/>
          <w:sz w:val="24"/>
          <w:szCs w:val="24"/>
          <w:rtl/>
        </w:rPr>
      </w:pPr>
    </w:p>
    <w:p w14:paraId="4C6D0E86" w14:textId="77777777" w:rsidR="001E2274" w:rsidRDefault="000A5C33" w:rsidP="000443BB">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6A3C8BEA" w14:textId="54BF5D59" w:rsidR="001E2274" w:rsidRDefault="000443BB" w:rsidP="000443BB">
      <w:pPr>
        <w:rPr>
          <w:b w:val="0"/>
          <w:bCs w:val="0"/>
          <w:caps/>
          <w:sz w:val="24"/>
          <w:szCs w:val="24"/>
          <w:rtl/>
        </w:rPr>
      </w:pPr>
      <w:r>
        <w:rPr>
          <w:rFonts w:hint="cs"/>
          <w:b w:val="0"/>
          <w:bCs w:val="0"/>
          <w:caps/>
          <w:sz w:val="24"/>
          <w:szCs w:val="24"/>
          <w:rtl/>
        </w:rPr>
        <w:t>מתחם פיקטיבי</w:t>
      </w:r>
    </w:p>
    <w:p w14:paraId="573FB230" w14:textId="77777777" w:rsidR="001E2274" w:rsidRDefault="001E2274" w:rsidP="000443BB">
      <w:pPr>
        <w:rPr>
          <w:b w:val="0"/>
          <w:bCs w:val="0"/>
          <w:caps/>
          <w:sz w:val="24"/>
          <w:szCs w:val="24"/>
          <w:rtl/>
        </w:rPr>
      </w:pPr>
    </w:p>
    <w:p w14:paraId="53918F42" w14:textId="77777777" w:rsidR="001E2274" w:rsidRDefault="007316D3" w:rsidP="000443BB">
      <w:pPr>
        <w:rPr>
          <w:caps/>
          <w:sz w:val="24"/>
          <w:szCs w:val="24"/>
          <w:u w:val="single"/>
          <w:rtl/>
        </w:rPr>
      </w:pPr>
      <w:r w:rsidRPr="007316D3">
        <w:rPr>
          <w:rFonts w:hint="cs"/>
          <w:caps/>
          <w:sz w:val="24"/>
          <w:szCs w:val="24"/>
          <w:u w:val="single"/>
          <w:rtl/>
        </w:rPr>
        <w:lastRenderedPageBreak/>
        <w:t>גב</w:t>
      </w:r>
      <w:r w:rsidRPr="007316D3">
        <w:rPr>
          <w:caps/>
          <w:sz w:val="24"/>
          <w:szCs w:val="24"/>
          <w:u w:val="single"/>
          <w:rtl/>
        </w:rPr>
        <w:t>'</w:t>
      </w:r>
      <w:r w:rsidRPr="007316D3">
        <w:rPr>
          <w:rFonts w:hint="cs"/>
          <w:caps/>
          <w:sz w:val="24"/>
          <w:szCs w:val="24"/>
          <w:u w:val="single"/>
          <w:rtl/>
        </w:rPr>
        <w:t xml:space="preserve"> רותי ברבי - נציגת לשכת התכנון</w:t>
      </w:r>
      <w:r w:rsidR="001E2274">
        <w:rPr>
          <w:rFonts w:hint="cs"/>
          <w:caps/>
          <w:sz w:val="24"/>
          <w:szCs w:val="24"/>
          <w:u w:val="single"/>
          <w:rtl/>
        </w:rPr>
        <w:t>:</w:t>
      </w:r>
    </w:p>
    <w:p w14:paraId="05771557" w14:textId="0ED319CD" w:rsidR="001E2274" w:rsidRDefault="000443BB" w:rsidP="000443BB">
      <w:pPr>
        <w:rPr>
          <w:b w:val="0"/>
          <w:bCs w:val="0"/>
          <w:caps/>
          <w:sz w:val="24"/>
          <w:szCs w:val="24"/>
          <w:rtl/>
        </w:rPr>
      </w:pPr>
      <w:r>
        <w:rPr>
          <w:rFonts w:hint="cs"/>
          <w:b w:val="0"/>
          <w:bCs w:val="0"/>
          <w:caps/>
          <w:sz w:val="24"/>
          <w:szCs w:val="24"/>
          <w:rtl/>
        </w:rPr>
        <w:t xml:space="preserve">נכון </w:t>
      </w:r>
    </w:p>
    <w:p w14:paraId="41A3D2CC" w14:textId="77777777" w:rsidR="001E2274" w:rsidRDefault="001E2274" w:rsidP="000443BB">
      <w:pPr>
        <w:rPr>
          <w:b w:val="0"/>
          <w:bCs w:val="0"/>
          <w:caps/>
          <w:sz w:val="24"/>
          <w:szCs w:val="24"/>
          <w:rtl/>
        </w:rPr>
      </w:pPr>
    </w:p>
    <w:p w14:paraId="1A1C33C9" w14:textId="77777777" w:rsidR="001E2274" w:rsidRDefault="000A5C33" w:rsidP="000443BB">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0013EA16" w14:textId="1231C340" w:rsidR="001E2274" w:rsidRDefault="000443BB" w:rsidP="000443BB">
      <w:pPr>
        <w:rPr>
          <w:b w:val="0"/>
          <w:bCs w:val="0"/>
          <w:caps/>
          <w:sz w:val="24"/>
          <w:szCs w:val="24"/>
          <w:rtl/>
        </w:rPr>
      </w:pPr>
      <w:r>
        <w:rPr>
          <w:rFonts w:hint="cs"/>
          <w:b w:val="0"/>
          <w:bCs w:val="0"/>
          <w:caps/>
          <w:sz w:val="24"/>
          <w:szCs w:val="24"/>
          <w:rtl/>
        </w:rPr>
        <w:t xml:space="preserve">הוא פיקטיבי </w:t>
      </w:r>
    </w:p>
    <w:p w14:paraId="44DAC383" w14:textId="77777777" w:rsidR="001E2274" w:rsidRDefault="001E2274" w:rsidP="000443BB">
      <w:pPr>
        <w:rPr>
          <w:b w:val="0"/>
          <w:bCs w:val="0"/>
          <w:caps/>
          <w:sz w:val="24"/>
          <w:szCs w:val="24"/>
          <w:rtl/>
        </w:rPr>
      </w:pPr>
    </w:p>
    <w:p w14:paraId="36E10990" w14:textId="77777777" w:rsidR="001E2274" w:rsidRDefault="000A3DA6" w:rsidP="000443BB">
      <w:pPr>
        <w:rPr>
          <w:caps/>
          <w:sz w:val="24"/>
          <w:szCs w:val="24"/>
          <w:u w:val="single"/>
          <w:rtl/>
        </w:rPr>
      </w:pPr>
      <w:r w:rsidRPr="000A3DA6">
        <w:rPr>
          <w:rFonts w:hint="cs"/>
          <w:caps/>
          <w:sz w:val="24"/>
          <w:szCs w:val="24"/>
          <w:u w:val="single"/>
          <w:rtl/>
        </w:rPr>
        <w:t>מר תומר דוידסון - נציג מנהל מקרקעי ישראל בוועדה המחוזית</w:t>
      </w:r>
      <w:r w:rsidR="001E2274">
        <w:rPr>
          <w:rFonts w:hint="cs"/>
          <w:caps/>
          <w:sz w:val="24"/>
          <w:szCs w:val="24"/>
          <w:u w:val="single"/>
          <w:rtl/>
        </w:rPr>
        <w:t>:</w:t>
      </w:r>
    </w:p>
    <w:p w14:paraId="74A9F484" w14:textId="46FB6F13" w:rsidR="001E2274" w:rsidRDefault="00E0262B" w:rsidP="000443BB">
      <w:pPr>
        <w:rPr>
          <w:b w:val="0"/>
          <w:bCs w:val="0"/>
          <w:caps/>
          <w:sz w:val="24"/>
          <w:szCs w:val="24"/>
          <w:rtl/>
        </w:rPr>
      </w:pPr>
      <w:r>
        <w:rPr>
          <w:rFonts w:hint="cs"/>
          <w:b w:val="0"/>
          <w:bCs w:val="0"/>
          <w:caps/>
          <w:sz w:val="24"/>
          <w:szCs w:val="24"/>
          <w:rtl/>
        </w:rPr>
        <w:t>הם לא יממשו אותו</w:t>
      </w:r>
    </w:p>
    <w:p w14:paraId="178B458B" w14:textId="77777777" w:rsidR="001E2274" w:rsidRDefault="001E2274" w:rsidP="000443BB">
      <w:pPr>
        <w:rPr>
          <w:b w:val="0"/>
          <w:bCs w:val="0"/>
          <w:caps/>
          <w:sz w:val="24"/>
          <w:szCs w:val="24"/>
          <w:rtl/>
        </w:rPr>
      </w:pPr>
    </w:p>
    <w:p w14:paraId="04886D7B" w14:textId="77777777" w:rsidR="001E2274" w:rsidRDefault="007316D3" w:rsidP="000443BB">
      <w:pPr>
        <w:rPr>
          <w:caps/>
          <w:sz w:val="24"/>
          <w:szCs w:val="24"/>
          <w:u w:val="single"/>
          <w:rtl/>
        </w:rPr>
      </w:pPr>
      <w:r w:rsidRPr="007316D3">
        <w:rPr>
          <w:rFonts w:hint="cs"/>
          <w:caps/>
          <w:sz w:val="24"/>
          <w:szCs w:val="24"/>
          <w:u w:val="single"/>
          <w:rtl/>
        </w:rPr>
        <w:t>גב</w:t>
      </w:r>
      <w:r w:rsidRPr="007316D3">
        <w:rPr>
          <w:caps/>
          <w:sz w:val="24"/>
          <w:szCs w:val="24"/>
          <w:u w:val="single"/>
          <w:rtl/>
        </w:rPr>
        <w:t>'</w:t>
      </w:r>
      <w:r w:rsidRPr="007316D3">
        <w:rPr>
          <w:rFonts w:hint="cs"/>
          <w:caps/>
          <w:sz w:val="24"/>
          <w:szCs w:val="24"/>
          <w:u w:val="single"/>
          <w:rtl/>
        </w:rPr>
        <w:t xml:space="preserve"> רותי ברבי - נציגת לשכת התכנון</w:t>
      </w:r>
      <w:r w:rsidR="001E2274">
        <w:rPr>
          <w:rFonts w:hint="cs"/>
          <w:caps/>
          <w:sz w:val="24"/>
          <w:szCs w:val="24"/>
          <w:u w:val="single"/>
          <w:rtl/>
        </w:rPr>
        <w:t>:</w:t>
      </w:r>
    </w:p>
    <w:p w14:paraId="1AE7A991" w14:textId="7238B519" w:rsidR="001E2274" w:rsidRDefault="00E0262B" w:rsidP="000443BB">
      <w:pPr>
        <w:rPr>
          <w:b w:val="0"/>
          <w:bCs w:val="0"/>
          <w:caps/>
          <w:sz w:val="24"/>
          <w:szCs w:val="24"/>
          <w:rtl/>
        </w:rPr>
      </w:pPr>
      <w:r>
        <w:rPr>
          <w:rFonts w:hint="cs"/>
          <w:b w:val="0"/>
          <w:bCs w:val="0"/>
          <w:caps/>
          <w:sz w:val="24"/>
          <w:szCs w:val="24"/>
          <w:rtl/>
        </w:rPr>
        <w:t>הם גם אמרו</w:t>
      </w:r>
    </w:p>
    <w:p w14:paraId="54F7ADE0" w14:textId="77777777" w:rsidR="001E2274" w:rsidRDefault="001E2274" w:rsidP="000443BB">
      <w:pPr>
        <w:rPr>
          <w:b w:val="0"/>
          <w:bCs w:val="0"/>
          <w:caps/>
          <w:sz w:val="24"/>
          <w:szCs w:val="24"/>
          <w:rtl/>
        </w:rPr>
      </w:pPr>
    </w:p>
    <w:p w14:paraId="302458A3" w14:textId="77777777" w:rsidR="001E2274" w:rsidRDefault="000A3DA6" w:rsidP="00E0262B">
      <w:pPr>
        <w:rPr>
          <w:caps/>
          <w:sz w:val="24"/>
          <w:szCs w:val="24"/>
          <w:u w:val="single"/>
          <w:rtl/>
        </w:rPr>
      </w:pPr>
      <w:r w:rsidRPr="000A3DA6">
        <w:rPr>
          <w:rFonts w:hint="cs"/>
          <w:caps/>
          <w:sz w:val="24"/>
          <w:szCs w:val="24"/>
          <w:u w:val="single"/>
          <w:rtl/>
        </w:rPr>
        <w:t>מר תומר דוידסון - נציג מנהל מקרקעי ישראל בוועדה המחוזית</w:t>
      </w:r>
      <w:r w:rsidR="001E2274">
        <w:rPr>
          <w:rFonts w:hint="cs"/>
          <w:caps/>
          <w:sz w:val="24"/>
          <w:szCs w:val="24"/>
          <w:u w:val="single"/>
          <w:rtl/>
        </w:rPr>
        <w:t>:</w:t>
      </w:r>
    </w:p>
    <w:p w14:paraId="7D36E167" w14:textId="00DCC2A8" w:rsidR="001E2274" w:rsidRDefault="00E0262B" w:rsidP="00E0262B">
      <w:pPr>
        <w:rPr>
          <w:b w:val="0"/>
          <w:bCs w:val="0"/>
          <w:caps/>
          <w:sz w:val="24"/>
          <w:szCs w:val="24"/>
          <w:rtl/>
        </w:rPr>
      </w:pPr>
      <w:r>
        <w:rPr>
          <w:rFonts w:hint="cs"/>
          <w:b w:val="0"/>
          <w:bCs w:val="0"/>
          <w:caps/>
          <w:sz w:val="24"/>
          <w:szCs w:val="24"/>
          <w:rtl/>
        </w:rPr>
        <w:t xml:space="preserve">הם יבואו יום אחד עם איזה תוכנית ואלוהים יודע מה הם יעשו עם זה </w:t>
      </w:r>
    </w:p>
    <w:p w14:paraId="3CD6560C" w14:textId="77777777" w:rsidR="001E2274" w:rsidRDefault="001E2274" w:rsidP="00E0262B">
      <w:pPr>
        <w:rPr>
          <w:b w:val="0"/>
          <w:bCs w:val="0"/>
          <w:caps/>
          <w:sz w:val="24"/>
          <w:szCs w:val="24"/>
          <w:rtl/>
        </w:rPr>
      </w:pPr>
    </w:p>
    <w:p w14:paraId="454F4B2E" w14:textId="77777777" w:rsidR="001E2274" w:rsidRDefault="000A5C33" w:rsidP="00E0262B">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652B4C10" w14:textId="7D692221" w:rsidR="001E2274" w:rsidRDefault="00E0262B" w:rsidP="00E0262B">
      <w:pPr>
        <w:rPr>
          <w:b w:val="0"/>
          <w:bCs w:val="0"/>
          <w:caps/>
          <w:sz w:val="24"/>
          <w:szCs w:val="24"/>
          <w:rtl/>
        </w:rPr>
      </w:pPr>
      <w:r>
        <w:rPr>
          <w:rFonts w:hint="cs"/>
          <w:b w:val="0"/>
          <w:bCs w:val="0"/>
          <w:caps/>
          <w:sz w:val="24"/>
          <w:szCs w:val="24"/>
          <w:rtl/>
        </w:rPr>
        <w:t>כי תוכנית המתאר תוכנית המתאר היא חשבה על התהליך</w:t>
      </w:r>
      <w:r w:rsidR="000F703D">
        <w:rPr>
          <w:rFonts w:hint="cs"/>
          <w:b w:val="0"/>
          <w:bCs w:val="0"/>
          <w:caps/>
          <w:sz w:val="24"/>
          <w:szCs w:val="24"/>
          <w:rtl/>
        </w:rPr>
        <w:t xml:space="preserve"> </w:t>
      </w:r>
      <w:r>
        <w:rPr>
          <w:rFonts w:hint="cs"/>
          <w:b w:val="0"/>
          <w:bCs w:val="0"/>
          <w:caps/>
          <w:sz w:val="24"/>
          <w:szCs w:val="24"/>
          <w:rtl/>
        </w:rPr>
        <w:t>הזה ואמרה ש, המגורים לא יהיו דווקא באזור הזה כי זה קרוב למפעל וקרוב ל, אזור ה, לאזור המבני</w:t>
      </w:r>
      <w:r w:rsidR="000F703D">
        <w:rPr>
          <w:rFonts w:hint="cs"/>
          <w:b w:val="0"/>
          <w:bCs w:val="0"/>
          <w:caps/>
          <w:sz w:val="24"/>
          <w:szCs w:val="24"/>
          <w:rtl/>
        </w:rPr>
        <w:t xml:space="preserve"> </w:t>
      </w:r>
      <w:r>
        <w:rPr>
          <w:rFonts w:hint="cs"/>
          <w:b w:val="0"/>
          <w:bCs w:val="0"/>
          <w:caps/>
          <w:sz w:val="24"/>
          <w:szCs w:val="24"/>
          <w:rtl/>
        </w:rPr>
        <w:t xml:space="preserve">המשק </w:t>
      </w:r>
    </w:p>
    <w:p w14:paraId="05AFE4E0" w14:textId="77777777" w:rsidR="001E2274" w:rsidRDefault="001E2274" w:rsidP="00E0262B">
      <w:pPr>
        <w:rPr>
          <w:b w:val="0"/>
          <w:bCs w:val="0"/>
          <w:caps/>
          <w:sz w:val="24"/>
          <w:szCs w:val="24"/>
          <w:rtl/>
        </w:rPr>
      </w:pPr>
    </w:p>
    <w:p w14:paraId="493166C2" w14:textId="77777777" w:rsidR="001E2274" w:rsidRDefault="00E5536A" w:rsidP="00E0262B">
      <w:pPr>
        <w:rPr>
          <w:caps/>
          <w:sz w:val="24"/>
          <w:szCs w:val="24"/>
          <w:u w:val="single"/>
          <w:rtl/>
        </w:rPr>
      </w:pPr>
      <w:r w:rsidRPr="00E5536A">
        <w:rPr>
          <w:rFonts w:hint="cs"/>
          <w:caps/>
          <w:sz w:val="24"/>
          <w:szCs w:val="24"/>
          <w:u w:val="single"/>
          <w:rtl/>
        </w:rPr>
        <w:t>גב</w:t>
      </w:r>
      <w:r w:rsidRPr="00E5536A">
        <w:rPr>
          <w:caps/>
          <w:sz w:val="24"/>
          <w:szCs w:val="24"/>
          <w:u w:val="single"/>
          <w:rtl/>
        </w:rPr>
        <w:t>'</w:t>
      </w:r>
      <w:r w:rsidRPr="00E5536A">
        <w:rPr>
          <w:rFonts w:hint="cs"/>
          <w:caps/>
          <w:sz w:val="24"/>
          <w:szCs w:val="24"/>
          <w:u w:val="single"/>
          <w:rtl/>
        </w:rPr>
        <w:t xml:space="preserve"> רוני גרניט - נציגת משרד הבריאות בוועדה המחוזית</w:t>
      </w:r>
      <w:r w:rsidR="001E2274">
        <w:rPr>
          <w:rFonts w:hint="cs"/>
          <w:caps/>
          <w:sz w:val="24"/>
          <w:szCs w:val="24"/>
          <w:u w:val="single"/>
          <w:rtl/>
        </w:rPr>
        <w:t>:</w:t>
      </w:r>
    </w:p>
    <w:p w14:paraId="2EF2DB83" w14:textId="0E03F742" w:rsidR="001E2274" w:rsidRDefault="00E0262B" w:rsidP="00E0262B">
      <w:pPr>
        <w:rPr>
          <w:b w:val="0"/>
          <w:bCs w:val="0"/>
          <w:caps/>
          <w:sz w:val="24"/>
          <w:szCs w:val="24"/>
          <w:rtl/>
        </w:rPr>
      </w:pPr>
      <w:r>
        <w:rPr>
          <w:rFonts w:hint="cs"/>
          <w:b w:val="0"/>
          <w:bCs w:val="0"/>
          <w:caps/>
          <w:sz w:val="24"/>
          <w:szCs w:val="24"/>
          <w:rtl/>
        </w:rPr>
        <w:t>תעשייה</w:t>
      </w:r>
      <w:r w:rsidR="000F703D">
        <w:rPr>
          <w:rFonts w:hint="cs"/>
          <w:b w:val="0"/>
          <w:bCs w:val="0"/>
          <w:caps/>
          <w:sz w:val="24"/>
          <w:szCs w:val="24"/>
          <w:rtl/>
        </w:rPr>
        <w:t xml:space="preserve"> </w:t>
      </w:r>
      <w:r>
        <w:rPr>
          <w:rFonts w:hint="cs"/>
          <w:b w:val="0"/>
          <w:bCs w:val="0"/>
          <w:caps/>
          <w:sz w:val="24"/>
          <w:szCs w:val="24"/>
          <w:rtl/>
        </w:rPr>
        <w:t xml:space="preserve">... </w:t>
      </w:r>
    </w:p>
    <w:p w14:paraId="47EC2909" w14:textId="77777777" w:rsidR="001E2274" w:rsidRDefault="001E2274" w:rsidP="00E0262B">
      <w:pPr>
        <w:rPr>
          <w:b w:val="0"/>
          <w:bCs w:val="0"/>
          <w:caps/>
          <w:sz w:val="24"/>
          <w:szCs w:val="24"/>
          <w:rtl/>
        </w:rPr>
      </w:pPr>
    </w:p>
    <w:p w14:paraId="3C840652" w14:textId="77777777" w:rsidR="001E2274" w:rsidRDefault="000A3DA6" w:rsidP="00E0262B">
      <w:pPr>
        <w:rPr>
          <w:caps/>
          <w:sz w:val="24"/>
          <w:szCs w:val="24"/>
          <w:u w:val="single"/>
          <w:rtl/>
        </w:rPr>
      </w:pPr>
      <w:r w:rsidRPr="000A3DA6">
        <w:rPr>
          <w:rFonts w:hint="cs"/>
          <w:caps/>
          <w:sz w:val="24"/>
          <w:szCs w:val="24"/>
          <w:u w:val="single"/>
          <w:rtl/>
        </w:rPr>
        <w:t>מר תומר דוידסון - נציג מנהל מקרקעי ישראל בוועדה המחוזית</w:t>
      </w:r>
      <w:r w:rsidR="001E2274">
        <w:rPr>
          <w:rFonts w:hint="cs"/>
          <w:caps/>
          <w:sz w:val="24"/>
          <w:szCs w:val="24"/>
          <w:u w:val="single"/>
          <w:rtl/>
        </w:rPr>
        <w:t>:</w:t>
      </w:r>
    </w:p>
    <w:p w14:paraId="263D070F" w14:textId="073FFAC5" w:rsidR="001E2274" w:rsidRDefault="00E0262B" w:rsidP="00E0262B">
      <w:pPr>
        <w:rPr>
          <w:b w:val="0"/>
          <w:bCs w:val="0"/>
          <w:caps/>
          <w:sz w:val="24"/>
          <w:szCs w:val="24"/>
          <w:rtl/>
        </w:rPr>
      </w:pPr>
      <w:r>
        <w:rPr>
          <w:rFonts w:hint="cs"/>
          <w:b w:val="0"/>
          <w:bCs w:val="0"/>
          <w:caps/>
          <w:sz w:val="24"/>
          <w:szCs w:val="24"/>
          <w:rtl/>
        </w:rPr>
        <w:t xml:space="preserve">(לא ברור) </w:t>
      </w:r>
    </w:p>
    <w:p w14:paraId="49EF18EF" w14:textId="77777777" w:rsidR="001E2274" w:rsidRDefault="001E2274" w:rsidP="00E0262B">
      <w:pPr>
        <w:rPr>
          <w:b w:val="0"/>
          <w:bCs w:val="0"/>
          <w:caps/>
          <w:sz w:val="24"/>
          <w:szCs w:val="24"/>
          <w:rtl/>
        </w:rPr>
      </w:pPr>
    </w:p>
    <w:p w14:paraId="26894867" w14:textId="77777777" w:rsidR="001E2274" w:rsidRDefault="000A5C33" w:rsidP="00E0262B">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6D6237A6" w14:textId="2FF35ED1" w:rsidR="001E2274" w:rsidRDefault="00E0262B" w:rsidP="00E0262B">
      <w:pPr>
        <w:rPr>
          <w:b w:val="0"/>
          <w:bCs w:val="0"/>
          <w:caps/>
          <w:sz w:val="24"/>
          <w:szCs w:val="24"/>
          <w:rtl/>
        </w:rPr>
      </w:pPr>
      <w:r>
        <w:rPr>
          <w:rFonts w:hint="cs"/>
          <w:b w:val="0"/>
          <w:bCs w:val="0"/>
          <w:caps/>
          <w:sz w:val="24"/>
          <w:szCs w:val="24"/>
          <w:rtl/>
        </w:rPr>
        <w:t>ושמה אותם בחלק הצפוני והם באו דווקא הפוך על הפוך ו, בשביל רק לאזן שטחים אני לא חושב שיש לנו אפילו פה מצב ש,</w:t>
      </w:r>
      <w:r w:rsidR="000F703D">
        <w:rPr>
          <w:rFonts w:hint="cs"/>
          <w:b w:val="0"/>
          <w:bCs w:val="0"/>
          <w:caps/>
          <w:sz w:val="24"/>
          <w:szCs w:val="24"/>
          <w:rtl/>
        </w:rPr>
        <w:t xml:space="preserve"> </w:t>
      </w:r>
      <w:r>
        <w:rPr>
          <w:rFonts w:hint="cs"/>
          <w:b w:val="0"/>
          <w:bCs w:val="0"/>
          <w:caps/>
          <w:sz w:val="24"/>
          <w:szCs w:val="24"/>
          <w:rtl/>
        </w:rPr>
        <w:t>...</w:t>
      </w:r>
    </w:p>
    <w:p w14:paraId="749C5A6B" w14:textId="77777777" w:rsidR="001E2274" w:rsidRDefault="001E2274" w:rsidP="00E0262B">
      <w:pPr>
        <w:rPr>
          <w:b w:val="0"/>
          <w:bCs w:val="0"/>
          <w:caps/>
          <w:sz w:val="24"/>
          <w:szCs w:val="24"/>
          <w:rtl/>
        </w:rPr>
      </w:pPr>
    </w:p>
    <w:p w14:paraId="75DDBF6E" w14:textId="77777777" w:rsidR="001E2274" w:rsidRDefault="0044432A" w:rsidP="00E0262B">
      <w:pPr>
        <w:rPr>
          <w:caps/>
          <w:sz w:val="24"/>
          <w:szCs w:val="24"/>
          <w:u w:val="single"/>
          <w:rtl/>
        </w:rPr>
      </w:pPr>
      <w:r w:rsidRPr="0044432A">
        <w:rPr>
          <w:rFonts w:hint="cs"/>
          <w:caps/>
          <w:sz w:val="24"/>
          <w:szCs w:val="24"/>
          <w:u w:val="single"/>
          <w:rtl/>
        </w:rPr>
        <w:t>גב</w:t>
      </w:r>
      <w:r w:rsidRPr="0044432A">
        <w:rPr>
          <w:caps/>
          <w:sz w:val="24"/>
          <w:szCs w:val="24"/>
          <w:u w:val="single"/>
          <w:rtl/>
        </w:rPr>
        <w:t>'</w:t>
      </w:r>
      <w:r w:rsidRPr="0044432A">
        <w:rPr>
          <w:rFonts w:hint="cs"/>
          <w:caps/>
          <w:sz w:val="24"/>
          <w:szCs w:val="24"/>
          <w:u w:val="single"/>
          <w:rtl/>
        </w:rPr>
        <w:t xml:space="preserve"> תמי ראם וגנר - נציגת לשכת התכנון</w:t>
      </w:r>
      <w:r w:rsidR="001E2274">
        <w:rPr>
          <w:rFonts w:hint="cs"/>
          <w:caps/>
          <w:sz w:val="24"/>
          <w:szCs w:val="24"/>
          <w:u w:val="single"/>
          <w:rtl/>
        </w:rPr>
        <w:t>:</w:t>
      </w:r>
    </w:p>
    <w:p w14:paraId="013DDF04" w14:textId="7BAB4E0A" w:rsidR="001E2274" w:rsidRDefault="00E0262B" w:rsidP="00E0262B">
      <w:pPr>
        <w:rPr>
          <w:b w:val="0"/>
          <w:bCs w:val="0"/>
          <w:caps/>
          <w:sz w:val="24"/>
          <w:szCs w:val="24"/>
          <w:rtl/>
        </w:rPr>
      </w:pPr>
      <w:r>
        <w:rPr>
          <w:rFonts w:hint="cs"/>
          <w:b w:val="0"/>
          <w:bCs w:val="0"/>
          <w:caps/>
          <w:sz w:val="24"/>
          <w:szCs w:val="24"/>
          <w:rtl/>
        </w:rPr>
        <w:t>גם הוא אמר הוא אמר בעצמו</w:t>
      </w:r>
    </w:p>
    <w:p w14:paraId="2D45B3A8" w14:textId="77777777" w:rsidR="001E2274" w:rsidRDefault="001E2274" w:rsidP="00E0262B">
      <w:pPr>
        <w:rPr>
          <w:b w:val="0"/>
          <w:bCs w:val="0"/>
          <w:caps/>
          <w:sz w:val="24"/>
          <w:szCs w:val="24"/>
          <w:rtl/>
        </w:rPr>
      </w:pPr>
    </w:p>
    <w:p w14:paraId="144CC2AB" w14:textId="77777777" w:rsidR="001E2274" w:rsidRDefault="00E5536A" w:rsidP="00E0262B">
      <w:pPr>
        <w:rPr>
          <w:caps/>
          <w:sz w:val="24"/>
          <w:szCs w:val="24"/>
          <w:u w:val="single"/>
          <w:rtl/>
        </w:rPr>
      </w:pPr>
      <w:r w:rsidRPr="00E5536A">
        <w:rPr>
          <w:rFonts w:hint="cs"/>
          <w:caps/>
          <w:sz w:val="24"/>
          <w:szCs w:val="24"/>
          <w:u w:val="single"/>
          <w:rtl/>
        </w:rPr>
        <w:t>גב</w:t>
      </w:r>
      <w:r w:rsidRPr="00E5536A">
        <w:rPr>
          <w:caps/>
          <w:sz w:val="24"/>
          <w:szCs w:val="24"/>
          <w:u w:val="single"/>
          <w:rtl/>
        </w:rPr>
        <w:t>'</w:t>
      </w:r>
      <w:r w:rsidRPr="00E5536A">
        <w:rPr>
          <w:rFonts w:hint="cs"/>
          <w:caps/>
          <w:sz w:val="24"/>
          <w:szCs w:val="24"/>
          <w:u w:val="single"/>
          <w:rtl/>
        </w:rPr>
        <w:t xml:space="preserve"> רוני גרניט - נציגת משרד הבריאות בוועדה המחוזית</w:t>
      </w:r>
      <w:r w:rsidR="001E2274">
        <w:rPr>
          <w:rFonts w:hint="cs"/>
          <w:caps/>
          <w:sz w:val="24"/>
          <w:szCs w:val="24"/>
          <w:u w:val="single"/>
          <w:rtl/>
        </w:rPr>
        <w:t>:</w:t>
      </w:r>
    </w:p>
    <w:p w14:paraId="2B0679E2" w14:textId="5705CB15" w:rsidR="001E2274" w:rsidRDefault="00E0262B" w:rsidP="00E0262B">
      <w:pPr>
        <w:rPr>
          <w:b w:val="0"/>
          <w:bCs w:val="0"/>
          <w:caps/>
          <w:sz w:val="24"/>
          <w:szCs w:val="24"/>
          <w:rtl/>
        </w:rPr>
      </w:pPr>
      <w:r>
        <w:rPr>
          <w:rFonts w:hint="cs"/>
          <w:b w:val="0"/>
          <w:bCs w:val="0"/>
          <w:caps/>
          <w:sz w:val="24"/>
          <w:szCs w:val="24"/>
          <w:rtl/>
        </w:rPr>
        <w:t>נכון</w:t>
      </w:r>
    </w:p>
    <w:p w14:paraId="660A0660" w14:textId="77777777" w:rsidR="001E2274" w:rsidRDefault="001E2274" w:rsidP="00E0262B">
      <w:pPr>
        <w:rPr>
          <w:b w:val="0"/>
          <w:bCs w:val="0"/>
          <w:caps/>
          <w:sz w:val="24"/>
          <w:szCs w:val="24"/>
          <w:rtl/>
        </w:rPr>
      </w:pPr>
    </w:p>
    <w:p w14:paraId="01A3DAF9" w14:textId="77777777" w:rsidR="001E2274" w:rsidRDefault="0044432A" w:rsidP="00E0262B">
      <w:pPr>
        <w:rPr>
          <w:caps/>
          <w:sz w:val="24"/>
          <w:szCs w:val="24"/>
          <w:u w:val="single"/>
          <w:rtl/>
        </w:rPr>
      </w:pPr>
      <w:r w:rsidRPr="0044432A">
        <w:rPr>
          <w:rFonts w:hint="cs"/>
          <w:caps/>
          <w:sz w:val="24"/>
          <w:szCs w:val="24"/>
          <w:u w:val="single"/>
          <w:rtl/>
        </w:rPr>
        <w:t>גב</w:t>
      </w:r>
      <w:r w:rsidRPr="0044432A">
        <w:rPr>
          <w:caps/>
          <w:sz w:val="24"/>
          <w:szCs w:val="24"/>
          <w:u w:val="single"/>
          <w:rtl/>
        </w:rPr>
        <w:t>'</w:t>
      </w:r>
      <w:r w:rsidRPr="0044432A">
        <w:rPr>
          <w:rFonts w:hint="cs"/>
          <w:caps/>
          <w:sz w:val="24"/>
          <w:szCs w:val="24"/>
          <w:u w:val="single"/>
          <w:rtl/>
        </w:rPr>
        <w:t xml:space="preserve"> תמי ראם וגנר - נציגת לשכת התכנון</w:t>
      </w:r>
      <w:r w:rsidR="001E2274">
        <w:rPr>
          <w:rFonts w:hint="cs"/>
          <w:caps/>
          <w:sz w:val="24"/>
          <w:szCs w:val="24"/>
          <w:u w:val="single"/>
          <w:rtl/>
        </w:rPr>
        <w:t>:</w:t>
      </w:r>
    </w:p>
    <w:p w14:paraId="216581AE" w14:textId="5FD4CC06" w:rsidR="001E2274" w:rsidRDefault="00E0262B" w:rsidP="00E0262B">
      <w:pPr>
        <w:rPr>
          <w:b w:val="0"/>
          <w:bCs w:val="0"/>
          <w:caps/>
          <w:sz w:val="24"/>
          <w:szCs w:val="24"/>
          <w:rtl/>
        </w:rPr>
      </w:pPr>
      <w:r>
        <w:rPr>
          <w:rFonts w:hint="cs"/>
          <w:b w:val="0"/>
          <w:bCs w:val="0"/>
          <w:caps/>
          <w:sz w:val="24"/>
          <w:szCs w:val="24"/>
          <w:rtl/>
        </w:rPr>
        <w:t>שהוא תכנן את זה ככה כדי שיהיה ככה הוא לא אמר שהוא תכנון משיקולים תכנוניים, שילכו ויתכננו את זה כמו שצריך</w:t>
      </w:r>
    </w:p>
    <w:p w14:paraId="29A3829E" w14:textId="77777777" w:rsidR="001E2274" w:rsidRDefault="001E2274" w:rsidP="00E0262B">
      <w:pPr>
        <w:rPr>
          <w:b w:val="0"/>
          <w:bCs w:val="0"/>
          <w:caps/>
          <w:sz w:val="24"/>
          <w:szCs w:val="24"/>
          <w:rtl/>
        </w:rPr>
      </w:pPr>
    </w:p>
    <w:p w14:paraId="51CD3355" w14:textId="77777777" w:rsidR="001E2274" w:rsidRDefault="000A3DA6" w:rsidP="00E0262B">
      <w:pPr>
        <w:rPr>
          <w:caps/>
          <w:sz w:val="24"/>
          <w:szCs w:val="24"/>
          <w:u w:val="single"/>
          <w:rtl/>
        </w:rPr>
      </w:pPr>
      <w:r w:rsidRPr="000A3DA6">
        <w:rPr>
          <w:rFonts w:hint="cs"/>
          <w:caps/>
          <w:sz w:val="24"/>
          <w:szCs w:val="24"/>
          <w:u w:val="single"/>
          <w:rtl/>
        </w:rPr>
        <w:t>מר תומר דוידסון - נציג מנהל מקרקעי ישראל בוועדה המחוזית</w:t>
      </w:r>
      <w:r w:rsidR="001E2274">
        <w:rPr>
          <w:rFonts w:hint="cs"/>
          <w:caps/>
          <w:sz w:val="24"/>
          <w:szCs w:val="24"/>
          <w:u w:val="single"/>
          <w:rtl/>
        </w:rPr>
        <w:t>:</w:t>
      </w:r>
    </w:p>
    <w:p w14:paraId="6A2D38EB" w14:textId="06143F4D" w:rsidR="001E2274" w:rsidRDefault="00E0262B" w:rsidP="00E0262B">
      <w:pPr>
        <w:rPr>
          <w:b w:val="0"/>
          <w:bCs w:val="0"/>
          <w:caps/>
          <w:sz w:val="24"/>
          <w:szCs w:val="24"/>
          <w:rtl/>
        </w:rPr>
      </w:pPr>
      <w:r>
        <w:rPr>
          <w:rFonts w:hint="cs"/>
          <w:b w:val="0"/>
          <w:bCs w:val="0"/>
          <w:caps/>
          <w:sz w:val="24"/>
          <w:szCs w:val="24"/>
          <w:rtl/>
        </w:rPr>
        <w:t xml:space="preserve">הוא תכנן משיקולים שזה יהיה בסמכות מקומית ושיוכל להעביר את זה בוועדה מקומית </w:t>
      </w:r>
    </w:p>
    <w:p w14:paraId="00D6B6E7" w14:textId="77777777" w:rsidR="001E2274" w:rsidRDefault="001E2274" w:rsidP="00E0262B">
      <w:pPr>
        <w:rPr>
          <w:b w:val="0"/>
          <w:bCs w:val="0"/>
          <w:caps/>
          <w:sz w:val="24"/>
          <w:szCs w:val="24"/>
          <w:rtl/>
        </w:rPr>
      </w:pPr>
    </w:p>
    <w:p w14:paraId="04AE38CC" w14:textId="77777777" w:rsidR="001E2274" w:rsidRDefault="000A5C33" w:rsidP="00E0262B">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1F60D21C" w14:textId="4837185B" w:rsidR="001E2274" w:rsidRDefault="00E0262B" w:rsidP="00E0262B">
      <w:pPr>
        <w:rPr>
          <w:b w:val="0"/>
          <w:bCs w:val="0"/>
          <w:caps/>
          <w:sz w:val="24"/>
          <w:szCs w:val="24"/>
          <w:rtl/>
        </w:rPr>
      </w:pPr>
      <w:r>
        <w:rPr>
          <w:rFonts w:hint="cs"/>
          <w:b w:val="0"/>
          <w:bCs w:val="0"/>
          <w:caps/>
          <w:sz w:val="24"/>
          <w:szCs w:val="24"/>
          <w:rtl/>
        </w:rPr>
        <w:t xml:space="preserve">אנחנו אתן רוצות לשכתב את ההחלטה? </w:t>
      </w:r>
    </w:p>
    <w:p w14:paraId="483364AE" w14:textId="77777777" w:rsidR="001E2274" w:rsidRDefault="001E2274" w:rsidP="00E0262B">
      <w:pPr>
        <w:rPr>
          <w:b w:val="0"/>
          <w:bCs w:val="0"/>
          <w:caps/>
          <w:sz w:val="24"/>
          <w:szCs w:val="24"/>
          <w:rtl/>
        </w:rPr>
      </w:pPr>
    </w:p>
    <w:p w14:paraId="7B9165C5" w14:textId="77777777" w:rsidR="001E2274" w:rsidRDefault="000A3DA6" w:rsidP="00E0262B">
      <w:pPr>
        <w:rPr>
          <w:caps/>
          <w:sz w:val="24"/>
          <w:szCs w:val="24"/>
          <w:u w:val="single"/>
          <w:rtl/>
        </w:rPr>
      </w:pPr>
      <w:r w:rsidRPr="000A3DA6">
        <w:rPr>
          <w:rFonts w:hint="cs"/>
          <w:caps/>
          <w:sz w:val="24"/>
          <w:szCs w:val="24"/>
          <w:u w:val="single"/>
          <w:rtl/>
        </w:rPr>
        <w:t>מר תומר דוידסון - נציג מנהל מקרקעי ישראל בוועדה המחוזית</w:t>
      </w:r>
      <w:r w:rsidR="001E2274">
        <w:rPr>
          <w:rFonts w:hint="cs"/>
          <w:caps/>
          <w:sz w:val="24"/>
          <w:szCs w:val="24"/>
          <w:u w:val="single"/>
          <w:rtl/>
        </w:rPr>
        <w:t>:</w:t>
      </w:r>
    </w:p>
    <w:p w14:paraId="579D5139" w14:textId="2AC5A681" w:rsidR="001E2274" w:rsidRDefault="00E0262B" w:rsidP="00E0262B">
      <w:pPr>
        <w:rPr>
          <w:b w:val="0"/>
          <w:bCs w:val="0"/>
          <w:caps/>
          <w:sz w:val="24"/>
          <w:szCs w:val="24"/>
          <w:rtl/>
        </w:rPr>
      </w:pPr>
      <w:r>
        <w:rPr>
          <w:rFonts w:hint="cs"/>
          <w:b w:val="0"/>
          <w:bCs w:val="0"/>
          <w:caps/>
          <w:sz w:val="24"/>
          <w:szCs w:val="24"/>
          <w:rtl/>
        </w:rPr>
        <w:t>ומרגע שזה לא שם אין מה</w:t>
      </w:r>
    </w:p>
    <w:p w14:paraId="76AA39DB" w14:textId="77777777" w:rsidR="001E2274" w:rsidRDefault="001E2274" w:rsidP="00E0262B">
      <w:pPr>
        <w:rPr>
          <w:b w:val="0"/>
          <w:bCs w:val="0"/>
          <w:caps/>
          <w:sz w:val="24"/>
          <w:szCs w:val="24"/>
          <w:rtl/>
        </w:rPr>
      </w:pPr>
    </w:p>
    <w:p w14:paraId="0241C7AA" w14:textId="77777777" w:rsidR="001E2274" w:rsidRDefault="007316D3" w:rsidP="00E0262B">
      <w:pPr>
        <w:rPr>
          <w:caps/>
          <w:sz w:val="24"/>
          <w:szCs w:val="24"/>
          <w:u w:val="single"/>
          <w:rtl/>
        </w:rPr>
      </w:pPr>
      <w:r w:rsidRPr="007316D3">
        <w:rPr>
          <w:rFonts w:hint="cs"/>
          <w:caps/>
          <w:sz w:val="24"/>
          <w:szCs w:val="24"/>
          <w:u w:val="single"/>
          <w:rtl/>
        </w:rPr>
        <w:lastRenderedPageBreak/>
        <w:t>גב</w:t>
      </w:r>
      <w:r w:rsidRPr="007316D3">
        <w:rPr>
          <w:caps/>
          <w:sz w:val="24"/>
          <w:szCs w:val="24"/>
          <w:u w:val="single"/>
          <w:rtl/>
        </w:rPr>
        <w:t>'</w:t>
      </w:r>
      <w:r w:rsidRPr="007316D3">
        <w:rPr>
          <w:rFonts w:hint="cs"/>
          <w:caps/>
          <w:sz w:val="24"/>
          <w:szCs w:val="24"/>
          <w:u w:val="single"/>
          <w:rtl/>
        </w:rPr>
        <w:t xml:space="preserve"> רותי ברבי - נציגת לשכת התכנון</w:t>
      </w:r>
      <w:r w:rsidR="001E2274">
        <w:rPr>
          <w:rFonts w:hint="cs"/>
          <w:caps/>
          <w:sz w:val="24"/>
          <w:szCs w:val="24"/>
          <w:u w:val="single"/>
          <w:rtl/>
        </w:rPr>
        <w:t>:</w:t>
      </w:r>
    </w:p>
    <w:p w14:paraId="25F86594" w14:textId="13FA3EA4" w:rsidR="001E2274" w:rsidRDefault="0096360E" w:rsidP="00E0262B">
      <w:pPr>
        <w:rPr>
          <w:b w:val="0"/>
          <w:bCs w:val="0"/>
          <w:caps/>
          <w:sz w:val="24"/>
          <w:szCs w:val="24"/>
          <w:rtl/>
        </w:rPr>
      </w:pPr>
      <w:r>
        <w:rPr>
          <w:rFonts w:hint="cs"/>
          <w:b w:val="0"/>
          <w:bCs w:val="0"/>
          <w:caps/>
          <w:sz w:val="24"/>
          <w:szCs w:val="24"/>
          <w:rtl/>
        </w:rPr>
        <w:t>(לא ברור)</w:t>
      </w:r>
    </w:p>
    <w:p w14:paraId="7B7A7945" w14:textId="77777777" w:rsidR="001E2274" w:rsidRDefault="001E2274" w:rsidP="00E0262B">
      <w:pPr>
        <w:rPr>
          <w:b w:val="0"/>
          <w:bCs w:val="0"/>
          <w:caps/>
          <w:sz w:val="24"/>
          <w:szCs w:val="24"/>
          <w:rtl/>
        </w:rPr>
      </w:pPr>
    </w:p>
    <w:p w14:paraId="6F861ABD" w14:textId="77777777" w:rsidR="001E2274" w:rsidRDefault="000A5C33" w:rsidP="0096360E">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6ABF4196" w14:textId="30956D12" w:rsidR="001E2274" w:rsidRDefault="0096360E" w:rsidP="0096360E">
      <w:pPr>
        <w:rPr>
          <w:b w:val="0"/>
          <w:bCs w:val="0"/>
          <w:caps/>
          <w:sz w:val="24"/>
          <w:szCs w:val="24"/>
          <w:rtl/>
        </w:rPr>
      </w:pPr>
      <w:r>
        <w:rPr>
          <w:rFonts w:hint="cs"/>
          <w:b w:val="0"/>
          <w:bCs w:val="0"/>
          <w:caps/>
          <w:sz w:val="24"/>
          <w:szCs w:val="24"/>
          <w:rtl/>
        </w:rPr>
        <w:t xml:space="preserve">אוקיי אוקיי בואו תקריאו </w:t>
      </w:r>
    </w:p>
    <w:p w14:paraId="248B4FDE" w14:textId="77777777" w:rsidR="001E2274" w:rsidRDefault="001E2274" w:rsidP="0096360E">
      <w:pPr>
        <w:rPr>
          <w:b w:val="0"/>
          <w:bCs w:val="0"/>
          <w:caps/>
          <w:sz w:val="24"/>
          <w:szCs w:val="24"/>
          <w:rtl/>
        </w:rPr>
      </w:pPr>
    </w:p>
    <w:p w14:paraId="10833EEF" w14:textId="77777777" w:rsidR="001E2274" w:rsidRDefault="007316D3" w:rsidP="0096360E">
      <w:pPr>
        <w:rPr>
          <w:caps/>
          <w:sz w:val="24"/>
          <w:szCs w:val="24"/>
          <w:u w:val="single"/>
          <w:rtl/>
        </w:rPr>
      </w:pPr>
      <w:r w:rsidRPr="007316D3">
        <w:rPr>
          <w:rFonts w:hint="cs"/>
          <w:caps/>
          <w:sz w:val="24"/>
          <w:szCs w:val="24"/>
          <w:u w:val="single"/>
          <w:rtl/>
        </w:rPr>
        <w:t>גב</w:t>
      </w:r>
      <w:r w:rsidRPr="007316D3">
        <w:rPr>
          <w:caps/>
          <w:sz w:val="24"/>
          <w:szCs w:val="24"/>
          <w:u w:val="single"/>
          <w:rtl/>
        </w:rPr>
        <w:t>'</w:t>
      </w:r>
      <w:r w:rsidRPr="007316D3">
        <w:rPr>
          <w:rFonts w:hint="cs"/>
          <w:caps/>
          <w:sz w:val="24"/>
          <w:szCs w:val="24"/>
          <w:u w:val="single"/>
          <w:rtl/>
        </w:rPr>
        <w:t xml:space="preserve"> רותי ברבי - נציגת לשכת התכנון</w:t>
      </w:r>
      <w:r w:rsidR="001E2274">
        <w:rPr>
          <w:rFonts w:hint="cs"/>
          <w:caps/>
          <w:sz w:val="24"/>
          <w:szCs w:val="24"/>
          <w:u w:val="single"/>
          <w:rtl/>
        </w:rPr>
        <w:t>:</w:t>
      </w:r>
    </w:p>
    <w:p w14:paraId="69A1F2C4" w14:textId="06BCB548" w:rsidR="001E2274" w:rsidRDefault="0096360E" w:rsidP="0096360E">
      <w:pPr>
        <w:rPr>
          <w:b w:val="0"/>
          <w:bCs w:val="0"/>
          <w:caps/>
          <w:sz w:val="24"/>
          <w:szCs w:val="24"/>
          <w:rtl/>
        </w:rPr>
      </w:pPr>
      <w:r>
        <w:rPr>
          <w:rFonts w:hint="cs"/>
          <w:b w:val="0"/>
          <w:bCs w:val="0"/>
          <w:caps/>
          <w:sz w:val="24"/>
          <w:szCs w:val="24"/>
          <w:rtl/>
        </w:rPr>
        <w:t xml:space="preserve">יאללה אוקיי, אז אני הולכת להצעה שלנו לחלופה שהכנתי מראש, לאחר שבחנה את התוכנית שמעה את התייחסות עורך התוכנית נציגי הוועדה המקומית נציגי הישוב הקיבוץ, </w:t>
      </w:r>
      <w:r w:rsidR="005259FA">
        <w:rPr>
          <w:rFonts w:hint="cs"/>
          <w:b w:val="0"/>
          <w:bCs w:val="0"/>
          <w:caps/>
          <w:sz w:val="24"/>
          <w:szCs w:val="24"/>
          <w:rtl/>
        </w:rPr>
        <w:t xml:space="preserve">ולאחר הצגת השינויים המוצעים בתוכנית על - פי הגרסה שהופקדה בסמכות הוועדה המקומית, מחליטה הוועדה לדחות את התוכנית מהנימוקים הבאים. לעניין הקצאת שטח עבור יחידת הדיור על - פי לוח שתיים בתמא שלושים וחמש בתוספת יחידות דיור ברמה המתארית, התוכנית מציעה הקצאת שטח של שש נקודה תשע דונם לטובת תוספת יחידות דיור מתאריות בדרום מזרח הישוב, בשטח הצמוד למגורים המאושרים על - ידי שינוי יעוד ממבנה משק למגורים. במסגרת התוכנית הכוללנית למועצה אזורית גזר שנמצאת לקראת הפקדתה </w:t>
      </w:r>
      <w:r w:rsidR="005259FA">
        <w:rPr>
          <w:b w:val="0"/>
          <w:bCs w:val="0"/>
          <w:caps/>
          <w:sz w:val="24"/>
          <w:szCs w:val="24"/>
          <w:rtl/>
        </w:rPr>
        <w:t>–</w:t>
      </w:r>
      <w:r w:rsidR="005259FA">
        <w:rPr>
          <w:rFonts w:hint="cs"/>
          <w:b w:val="0"/>
          <w:bCs w:val="0"/>
          <w:caps/>
          <w:sz w:val="24"/>
          <w:szCs w:val="24"/>
          <w:rtl/>
        </w:rPr>
        <w:t xml:space="preserve"> בחנה המועצה האזורית גזר תוספת שטח לפיתוח עבור מגורים והחליטה לייעד חטיבת קרקע לפיתוח זה בצפון הישוב. לפיכך הוועדה לא מוצאת מקום להקצות שטח נוסף למגורים בסתירה לתוכנית המתאר הכוללנית כפי שהוחלט על הפקדתה. כמו - כן אין מקום לייעד שטח למגורים ללא פירוט של זכויות בנייה ופרמטרים תכנוניים נוספים</w:t>
      </w:r>
    </w:p>
    <w:p w14:paraId="0F83BE9C" w14:textId="77777777" w:rsidR="001E2274" w:rsidRDefault="001E2274" w:rsidP="0096360E">
      <w:pPr>
        <w:rPr>
          <w:b w:val="0"/>
          <w:bCs w:val="0"/>
          <w:caps/>
          <w:sz w:val="24"/>
          <w:szCs w:val="24"/>
          <w:rtl/>
        </w:rPr>
      </w:pPr>
    </w:p>
    <w:p w14:paraId="5015FBA2" w14:textId="77777777" w:rsidR="001E2274" w:rsidRDefault="000A5C33" w:rsidP="0096360E">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52EFE7BD" w14:textId="16121E02" w:rsidR="001E2274" w:rsidRDefault="005259FA" w:rsidP="0096360E">
      <w:pPr>
        <w:rPr>
          <w:b w:val="0"/>
          <w:bCs w:val="0"/>
          <w:caps/>
          <w:sz w:val="24"/>
          <w:szCs w:val="24"/>
          <w:rtl/>
        </w:rPr>
      </w:pPr>
      <w:r>
        <w:rPr>
          <w:rFonts w:hint="cs"/>
          <w:b w:val="0"/>
          <w:bCs w:val="0"/>
          <w:caps/>
          <w:sz w:val="24"/>
          <w:szCs w:val="24"/>
          <w:rtl/>
        </w:rPr>
        <w:t>לא, ותוסיפי שזה גם בקרבה למבני המשק אזור מבני המשק ובקרבה ל, מפעל</w:t>
      </w:r>
    </w:p>
    <w:p w14:paraId="4C341AAC" w14:textId="77777777" w:rsidR="001E2274" w:rsidRDefault="001E2274" w:rsidP="0096360E">
      <w:pPr>
        <w:rPr>
          <w:b w:val="0"/>
          <w:bCs w:val="0"/>
          <w:caps/>
          <w:sz w:val="24"/>
          <w:szCs w:val="24"/>
          <w:rtl/>
        </w:rPr>
      </w:pPr>
    </w:p>
    <w:p w14:paraId="5970FC6E" w14:textId="77777777" w:rsidR="001E2274" w:rsidRDefault="003109B2" w:rsidP="0096360E">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20239404" w14:textId="76634593" w:rsidR="001E2274" w:rsidRDefault="005259FA" w:rsidP="0096360E">
      <w:pPr>
        <w:rPr>
          <w:b w:val="0"/>
          <w:bCs w:val="0"/>
          <w:caps/>
          <w:sz w:val="24"/>
          <w:szCs w:val="24"/>
          <w:rtl/>
        </w:rPr>
      </w:pPr>
      <w:r>
        <w:rPr>
          <w:rFonts w:hint="cs"/>
          <w:b w:val="0"/>
          <w:bCs w:val="0"/>
          <w:caps/>
          <w:sz w:val="24"/>
          <w:szCs w:val="24"/>
          <w:rtl/>
        </w:rPr>
        <w:t xml:space="preserve">של תעשייה כן </w:t>
      </w:r>
    </w:p>
    <w:p w14:paraId="05F01493" w14:textId="77777777" w:rsidR="001E2274" w:rsidRDefault="001E2274" w:rsidP="0096360E">
      <w:pPr>
        <w:rPr>
          <w:b w:val="0"/>
          <w:bCs w:val="0"/>
          <w:caps/>
          <w:sz w:val="24"/>
          <w:szCs w:val="24"/>
          <w:rtl/>
        </w:rPr>
      </w:pPr>
    </w:p>
    <w:p w14:paraId="7A07A68D" w14:textId="77777777" w:rsidR="001E2274" w:rsidRDefault="007316D3" w:rsidP="0096360E">
      <w:pPr>
        <w:rPr>
          <w:caps/>
          <w:sz w:val="24"/>
          <w:szCs w:val="24"/>
          <w:u w:val="single"/>
          <w:rtl/>
        </w:rPr>
      </w:pPr>
      <w:r w:rsidRPr="007316D3">
        <w:rPr>
          <w:rFonts w:hint="cs"/>
          <w:caps/>
          <w:sz w:val="24"/>
          <w:szCs w:val="24"/>
          <w:u w:val="single"/>
          <w:rtl/>
        </w:rPr>
        <w:t>גב</w:t>
      </w:r>
      <w:r w:rsidRPr="007316D3">
        <w:rPr>
          <w:caps/>
          <w:sz w:val="24"/>
          <w:szCs w:val="24"/>
          <w:u w:val="single"/>
          <w:rtl/>
        </w:rPr>
        <w:t>'</w:t>
      </w:r>
      <w:r w:rsidRPr="007316D3">
        <w:rPr>
          <w:rFonts w:hint="cs"/>
          <w:caps/>
          <w:sz w:val="24"/>
          <w:szCs w:val="24"/>
          <w:u w:val="single"/>
          <w:rtl/>
        </w:rPr>
        <w:t xml:space="preserve"> רותי ברבי - נציגת לשכת התכנון</w:t>
      </w:r>
      <w:r w:rsidR="001E2274">
        <w:rPr>
          <w:rFonts w:hint="cs"/>
          <w:caps/>
          <w:sz w:val="24"/>
          <w:szCs w:val="24"/>
          <w:u w:val="single"/>
          <w:rtl/>
        </w:rPr>
        <w:t>:</w:t>
      </w:r>
    </w:p>
    <w:p w14:paraId="050B2D86" w14:textId="5E90F4AE" w:rsidR="001E2274" w:rsidRDefault="005259FA" w:rsidP="0096360E">
      <w:pPr>
        <w:rPr>
          <w:b w:val="0"/>
          <w:bCs w:val="0"/>
          <w:caps/>
          <w:sz w:val="24"/>
          <w:szCs w:val="24"/>
          <w:rtl/>
        </w:rPr>
      </w:pPr>
      <w:r>
        <w:rPr>
          <w:rFonts w:hint="cs"/>
          <w:b w:val="0"/>
          <w:bCs w:val="0"/>
          <w:caps/>
          <w:sz w:val="24"/>
          <w:szCs w:val="24"/>
          <w:rtl/>
        </w:rPr>
        <w:t xml:space="preserve">כמו - כן </w:t>
      </w:r>
    </w:p>
    <w:p w14:paraId="665207F1" w14:textId="77777777" w:rsidR="001E2274" w:rsidRDefault="001E2274" w:rsidP="0096360E">
      <w:pPr>
        <w:rPr>
          <w:b w:val="0"/>
          <w:bCs w:val="0"/>
          <w:caps/>
          <w:sz w:val="24"/>
          <w:szCs w:val="24"/>
          <w:rtl/>
        </w:rPr>
      </w:pPr>
    </w:p>
    <w:p w14:paraId="567FBFC6" w14:textId="77777777" w:rsidR="001E2274" w:rsidRDefault="000A5C33" w:rsidP="0096360E">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467543C1" w14:textId="128D6C48" w:rsidR="001E2274" w:rsidRDefault="005259FA" w:rsidP="0096360E">
      <w:pPr>
        <w:rPr>
          <w:b w:val="0"/>
          <w:bCs w:val="0"/>
          <w:caps/>
          <w:sz w:val="24"/>
          <w:szCs w:val="24"/>
          <w:rtl/>
        </w:rPr>
      </w:pPr>
      <w:r>
        <w:rPr>
          <w:rFonts w:hint="cs"/>
          <w:b w:val="0"/>
          <w:bCs w:val="0"/>
          <w:caps/>
          <w:sz w:val="24"/>
          <w:szCs w:val="24"/>
          <w:rtl/>
        </w:rPr>
        <w:t>מפעל תעשייה</w:t>
      </w:r>
    </w:p>
    <w:p w14:paraId="74079FC2" w14:textId="77777777" w:rsidR="001E2274" w:rsidRDefault="001E2274" w:rsidP="0096360E">
      <w:pPr>
        <w:rPr>
          <w:b w:val="0"/>
          <w:bCs w:val="0"/>
          <w:caps/>
          <w:sz w:val="24"/>
          <w:szCs w:val="24"/>
          <w:rtl/>
        </w:rPr>
      </w:pPr>
    </w:p>
    <w:p w14:paraId="0895D21B" w14:textId="77777777" w:rsidR="001E2274" w:rsidRDefault="00E5536A" w:rsidP="0096360E">
      <w:pPr>
        <w:rPr>
          <w:caps/>
          <w:sz w:val="24"/>
          <w:szCs w:val="24"/>
          <w:u w:val="single"/>
          <w:rtl/>
        </w:rPr>
      </w:pPr>
      <w:r w:rsidRPr="00E5536A">
        <w:rPr>
          <w:rFonts w:hint="cs"/>
          <w:caps/>
          <w:sz w:val="24"/>
          <w:szCs w:val="24"/>
          <w:u w:val="single"/>
          <w:rtl/>
        </w:rPr>
        <w:t>גב</w:t>
      </w:r>
      <w:r w:rsidRPr="00E5536A">
        <w:rPr>
          <w:caps/>
          <w:sz w:val="24"/>
          <w:szCs w:val="24"/>
          <w:u w:val="single"/>
          <w:rtl/>
        </w:rPr>
        <w:t>'</w:t>
      </w:r>
      <w:r w:rsidRPr="00E5536A">
        <w:rPr>
          <w:rFonts w:hint="cs"/>
          <w:caps/>
          <w:sz w:val="24"/>
          <w:szCs w:val="24"/>
          <w:u w:val="single"/>
          <w:rtl/>
        </w:rPr>
        <w:t xml:space="preserve"> רוני גרניט - נציגת משרד הבריאות בוועדה המחוזית</w:t>
      </w:r>
      <w:r w:rsidR="001E2274">
        <w:rPr>
          <w:rFonts w:hint="cs"/>
          <w:caps/>
          <w:sz w:val="24"/>
          <w:szCs w:val="24"/>
          <w:u w:val="single"/>
          <w:rtl/>
        </w:rPr>
        <w:t>:</w:t>
      </w:r>
    </w:p>
    <w:p w14:paraId="08C898DC" w14:textId="7DED02EA" w:rsidR="001E2274" w:rsidRDefault="005259FA" w:rsidP="0096360E">
      <w:pPr>
        <w:rPr>
          <w:b w:val="0"/>
          <w:bCs w:val="0"/>
          <w:caps/>
          <w:sz w:val="24"/>
          <w:szCs w:val="24"/>
          <w:rtl/>
        </w:rPr>
      </w:pPr>
      <w:r>
        <w:rPr>
          <w:rFonts w:hint="cs"/>
          <w:b w:val="0"/>
          <w:bCs w:val="0"/>
          <w:caps/>
          <w:sz w:val="24"/>
          <w:szCs w:val="24"/>
          <w:rtl/>
        </w:rPr>
        <w:t>ברקן</w:t>
      </w:r>
    </w:p>
    <w:p w14:paraId="6388D54D" w14:textId="77777777" w:rsidR="001E2274" w:rsidRDefault="001E2274" w:rsidP="0096360E">
      <w:pPr>
        <w:rPr>
          <w:b w:val="0"/>
          <w:bCs w:val="0"/>
          <w:caps/>
          <w:sz w:val="24"/>
          <w:szCs w:val="24"/>
          <w:rtl/>
        </w:rPr>
      </w:pPr>
    </w:p>
    <w:p w14:paraId="7712E615" w14:textId="77777777" w:rsidR="001E2274" w:rsidRDefault="000A5C33" w:rsidP="0096360E">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316A7D1A" w14:textId="76AA1C77" w:rsidR="001E2274" w:rsidRDefault="005259FA" w:rsidP="0096360E">
      <w:pPr>
        <w:rPr>
          <w:b w:val="0"/>
          <w:bCs w:val="0"/>
          <w:caps/>
          <w:sz w:val="24"/>
          <w:szCs w:val="24"/>
          <w:rtl/>
        </w:rPr>
      </w:pPr>
      <w:r>
        <w:rPr>
          <w:rFonts w:hint="cs"/>
          <w:b w:val="0"/>
          <w:bCs w:val="0"/>
          <w:caps/>
          <w:sz w:val="24"/>
          <w:szCs w:val="24"/>
          <w:rtl/>
        </w:rPr>
        <w:t>ברקן</w:t>
      </w:r>
    </w:p>
    <w:p w14:paraId="136BE6AF" w14:textId="77777777" w:rsidR="001E2274" w:rsidRDefault="001E2274" w:rsidP="0096360E">
      <w:pPr>
        <w:rPr>
          <w:b w:val="0"/>
          <w:bCs w:val="0"/>
          <w:caps/>
          <w:sz w:val="24"/>
          <w:szCs w:val="24"/>
          <w:rtl/>
        </w:rPr>
      </w:pPr>
    </w:p>
    <w:p w14:paraId="5E4165C0" w14:textId="77777777" w:rsidR="001E2274" w:rsidRDefault="003109B2" w:rsidP="0096360E">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34F28F27" w14:textId="2B11A05A" w:rsidR="001E2274" w:rsidRDefault="005259FA" w:rsidP="0096360E">
      <w:pPr>
        <w:rPr>
          <w:b w:val="0"/>
          <w:bCs w:val="0"/>
          <w:caps/>
          <w:sz w:val="24"/>
          <w:szCs w:val="24"/>
          <w:rtl/>
        </w:rPr>
      </w:pPr>
      <w:r>
        <w:rPr>
          <w:rFonts w:hint="cs"/>
          <w:b w:val="0"/>
          <w:bCs w:val="0"/>
          <w:caps/>
          <w:sz w:val="24"/>
          <w:szCs w:val="24"/>
          <w:rtl/>
        </w:rPr>
        <w:t>מפעל תעשייה בעל מרחקי הפרדה</w:t>
      </w:r>
    </w:p>
    <w:p w14:paraId="2D7D76C8" w14:textId="77777777" w:rsidR="001E2274" w:rsidRDefault="001E2274" w:rsidP="0096360E">
      <w:pPr>
        <w:rPr>
          <w:b w:val="0"/>
          <w:bCs w:val="0"/>
          <w:caps/>
          <w:sz w:val="24"/>
          <w:szCs w:val="24"/>
          <w:rtl/>
        </w:rPr>
      </w:pPr>
    </w:p>
    <w:p w14:paraId="4B581BEE" w14:textId="77777777" w:rsidR="001E2274" w:rsidRDefault="007316D3" w:rsidP="00324968">
      <w:pPr>
        <w:rPr>
          <w:caps/>
          <w:sz w:val="24"/>
          <w:szCs w:val="24"/>
          <w:u w:val="single"/>
          <w:rtl/>
        </w:rPr>
      </w:pPr>
      <w:r w:rsidRPr="007316D3">
        <w:rPr>
          <w:rFonts w:hint="cs"/>
          <w:caps/>
          <w:sz w:val="24"/>
          <w:szCs w:val="24"/>
          <w:u w:val="single"/>
          <w:rtl/>
        </w:rPr>
        <w:t>גב</w:t>
      </w:r>
      <w:r w:rsidRPr="007316D3">
        <w:rPr>
          <w:caps/>
          <w:sz w:val="24"/>
          <w:szCs w:val="24"/>
          <w:u w:val="single"/>
          <w:rtl/>
        </w:rPr>
        <w:t>'</w:t>
      </w:r>
      <w:r w:rsidRPr="007316D3">
        <w:rPr>
          <w:rFonts w:hint="cs"/>
          <w:caps/>
          <w:sz w:val="24"/>
          <w:szCs w:val="24"/>
          <w:u w:val="single"/>
          <w:rtl/>
        </w:rPr>
        <w:t xml:space="preserve"> רותי ברבי - נציגת לשכת התכנון</w:t>
      </w:r>
      <w:r w:rsidR="001E2274">
        <w:rPr>
          <w:rFonts w:hint="cs"/>
          <w:caps/>
          <w:sz w:val="24"/>
          <w:szCs w:val="24"/>
          <w:u w:val="single"/>
          <w:rtl/>
        </w:rPr>
        <w:t>:</w:t>
      </w:r>
    </w:p>
    <w:p w14:paraId="273B6D63" w14:textId="0DE9546A" w:rsidR="001E2274" w:rsidRDefault="005259FA" w:rsidP="00324968">
      <w:pPr>
        <w:rPr>
          <w:b w:val="0"/>
          <w:bCs w:val="0"/>
          <w:caps/>
          <w:sz w:val="24"/>
          <w:szCs w:val="24"/>
          <w:rtl/>
        </w:rPr>
      </w:pPr>
      <w:r>
        <w:rPr>
          <w:rFonts w:hint="cs"/>
          <w:b w:val="0"/>
          <w:bCs w:val="0"/>
          <w:caps/>
          <w:sz w:val="24"/>
          <w:szCs w:val="24"/>
          <w:rtl/>
        </w:rPr>
        <w:t xml:space="preserve">המוצע סמוך לאזור תעשייה </w:t>
      </w:r>
      <w:r w:rsidR="00324968">
        <w:rPr>
          <w:rFonts w:hint="cs"/>
          <w:b w:val="0"/>
          <w:bCs w:val="0"/>
          <w:caps/>
          <w:sz w:val="24"/>
          <w:szCs w:val="24"/>
          <w:rtl/>
        </w:rPr>
        <w:t>קיים נכון?</w:t>
      </w:r>
    </w:p>
    <w:p w14:paraId="41429AC4" w14:textId="77777777" w:rsidR="001E2274" w:rsidRDefault="001E2274" w:rsidP="00324968">
      <w:pPr>
        <w:rPr>
          <w:b w:val="0"/>
          <w:bCs w:val="0"/>
          <w:caps/>
          <w:sz w:val="24"/>
          <w:szCs w:val="24"/>
          <w:rtl/>
        </w:rPr>
      </w:pPr>
    </w:p>
    <w:p w14:paraId="0B5AC0E5" w14:textId="77777777" w:rsidR="001E2274" w:rsidRDefault="000A5C33" w:rsidP="00324968">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06A4E133" w14:textId="0E3466DC" w:rsidR="001E2274" w:rsidRDefault="00324968" w:rsidP="00324968">
      <w:pPr>
        <w:rPr>
          <w:b w:val="0"/>
          <w:bCs w:val="0"/>
          <w:caps/>
          <w:sz w:val="24"/>
          <w:szCs w:val="24"/>
          <w:rtl/>
        </w:rPr>
      </w:pPr>
      <w:r>
        <w:rPr>
          <w:rFonts w:hint="cs"/>
          <w:b w:val="0"/>
          <w:bCs w:val="0"/>
          <w:caps/>
          <w:sz w:val="24"/>
          <w:szCs w:val="24"/>
          <w:rtl/>
        </w:rPr>
        <w:t xml:space="preserve">בנוסף מציינת הוועדה כי במהלך הדיון הובהר, הובהר כי אין בכוונת הקיבוץ לממש את ה, לממש את הזכויות </w:t>
      </w:r>
    </w:p>
    <w:p w14:paraId="33382F50" w14:textId="77777777" w:rsidR="001E2274" w:rsidRDefault="001E2274" w:rsidP="00324968">
      <w:pPr>
        <w:rPr>
          <w:b w:val="0"/>
          <w:bCs w:val="0"/>
          <w:caps/>
          <w:sz w:val="24"/>
          <w:szCs w:val="24"/>
          <w:rtl/>
        </w:rPr>
      </w:pPr>
    </w:p>
    <w:p w14:paraId="1F8BC907" w14:textId="77777777" w:rsidR="001E2274" w:rsidRDefault="000A3DA6" w:rsidP="00324968">
      <w:pPr>
        <w:rPr>
          <w:caps/>
          <w:sz w:val="24"/>
          <w:szCs w:val="24"/>
          <w:u w:val="single"/>
          <w:rtl/>
        </w:rPr>
      </w:pPr>
      <w:r w:rsidRPr="000A3DA6">
        <w:rPr>
          <w:rFonts w:hint="cs"/>
          <w:caps/>
          <w:sz w:val="24"/>
          <w:szCs w:val="24"/>
          <w:u w:val="single"/>
          <w:rtl/>
        </w:rPr>
        <w:t>מר תומר דוידסון - נציג מנהל מקרקעי ישראל בוועדה המחוזית</w:t>
      </w:r>
      <w:r w:rsidR="001E2274">
        <w:rPr>
          <w:rFonts w:hint="cs"/>
          <w:caps/>
          <w:sz w:val="24"/>
          <w:szCs w:val="24"/>
          <w:u w:val="single"/>
          <w:rtl/>
        </w:rPr>
        <w:t>:</w:t>
      </w:r>
    </w:p>
    <w:p w14:paraId="58A86E87" w14:textId="33A6C2CC" w:rsidR="001E2274" w:rsidRDefault="00324968" w:rsidP="00324968">
      <w:pPr>
        <w:rPr>
          <w:b w:val="0"/>
          <w:bCs w:val="0"/>
          <w:caps/>
          <w:sz w:val="24"/>
          <w:szCs w:val="24"/>
          <w:rtl/>
        </w:rPr>
      </w:pPr>
      <w:r>
        <w:rPr>
          <w:rFonts w:hint="cs"/>
          <w:b w:val="0"/>
          <w:bCs w:val="0"/>
          <w:caps/>
          <w:sz w:val="24"/>
          <w:szCs w:val="24"/>
          <w:rtl/>
        </w:rPr>
        <w:t>במתחם זה</w:t>
      </w:r>
    </w:p>
    <w:p w14:paraId="0D7BEF4D" w14:textId="77777777" w:rsidR="001E2274" w:rsidRDefault="001E2274" w:rsidP="00324968">
      <w:pPr>
        <w:rPr>
          <w:b w:val="0"/>
          <w:bCs w:val="0"/>
          <w:caps/>
          <w:sz w:val="24"/>
          <w:szCs w:val="24"/>
          <w:rtl/>
        </w:rPr>
      </w:pPr>
    </w:p>
    <w:p w14:paraId="6C91D5DE" w14:textId="77777777" w:rsidR="001E2274" w:rsidRDefault="000A5C33" w:rsidP="00324968">
      <w:pPr>
        <w:rPr>
          <w:caps/>
          <w:sz w:val="24"/>
          <w:szCs w:val="24"/>
          <w:u w:val="single"/>
          <w:rtl/>
        </w:rPr>
      </w:pPr>
      <w:r w:rsidRPr="000A5C33">
        <w:rPr>
          <w:rFonts w:hint="cs"/>
          <w:caps/>
          <w:sz w:val="24"/>
          <w:szCs w:val="24"/>
          <w:u w:val="single"/>
          <w:rtl/>
        </w:rPr>
        <w:lastRenderedPageBreak/>
        <w:t>מר מוחמד נאטור - סגן מתכננת המחוז</w:t>
      </w:r>
      <w:r w:rsidR="001E2274">
        <w:rPr>
          <w:rFonts w:hint="cs"/>
          <w:caps/>
          <w:sz w:val="24"/>
          <w:szCs w:val="24"/>
          <w:u w:val="single"/>
          <w:rtl/>
        </w:rPr>
        <w:t>:</w:t>
      </w:r>
    </w:p>
    <w:p w14:paraId="1DAEB297" w14:textId="50ABDEDE" w:rsidR="001E2274" w:rsidRDefault="00324968" w:rsidP="00324968">
      <w:pPr>
        <w:rPr>
          <w:b w:val="0"/>
          <w:bCs w:val="0"/>
          <w:caps/>
          <w:sz w:val="24"/>
          <w:szCs w:val="24"/>
          <w:rtl/>
        </w:rPr>
      </w:pPr>
      <w:r>
        <w:rPr>
          <w:rFonts w:hint="cs"/>
          <w:b w:val="0"/>
          <w:bCs w:val="0"/>
          <w:caps/>
          <w:sz w:val="24"/>
          <w:szCs w:val="24"/>
          <w:rtl/>
        </w:rPr>
        <w:t>ב, זכויות הבנייה למגורים במתחם זה,</w:t>
      </w:r>
      <w:r w:rsidR="000F703D">
        <w:rPr>
          <w:rFonts w:hint="cs"/>
          <w:b w:val="0"/>
          <w:bCs w:val="0"/>
          <w:caps/>
          <w:sz w:val="24"/>
          <w:szCs w:val="24"/>
          <w:rtl/>
        </w:rPr>
        <w:t xml:space="preserve"> </w:t>
      </w:r>
      <w:r>
        <w:rPr>
          <w:rFonts w:hint="cs"/>
          <w:b w:val="0"/>
          <w:bCs w:val="0"/>
          <w:caps/>
          <w:sz w:val="24"/>
          <w:szCs w:val="24"/>
          <w:rtl/>
        </w:rPr>
        <w:t xml:space="preserve">... </w:t>
      </w:r>
      <w:r w:rsidR="004B4195">
        <w:rPr>
          <w:rFonts w:hint="cs"/>
          <w:b w:val="0"/>
          <w:bCs w:val="0"/>
          <w:caps/>
          <w:sz w:val="24"/>
          <w:szCs w:val="24"/>
          <w:rtl/>
        </w:rPr>
        <w:t>לרבות</w:t>
      </w:r>
      <w:r w:rsidR="000F703D">
        <w:rPr>
          <w:rFonts w:hint="cs"/>
          <w:b w:val="0"/>
          <w:bCs w:val="0"/>
          <w:caps/>
          <w:sz w:val="24"/>
          <w:szCs w:val="24"/>
          <w:rtl/>
        </w:rPr>
        <w:t xml:space="preserve"> </w:t>
      </w:r>
      <w:r w:rsidR="004B4195">
        <w:rPr>
          <w:rFonts w:hint="cs"/>
          <w:b w:val="0"/>
          <w:bCs w:val="0"/>
          <w:caps/>
          <w:sz w:val="24"/>
          <w:szCs w:val="24"/>
          <w:rtl/>
        </w:rPr>
        <w:t xml:space="preserve">... התנגדות שהוגשה על - ידי הקיבוץ למיקום המוצע </w:t>
      </w:r>
    </w:p>
    <w:p w14:paraId="66980B47" w14:textId="77777777" w:rsidR="001E2274" w:rsidRDefault="001E2274" w:rsidP="00324968">
      <w:pPr>
        <w:rPr>
          <w:b w:val="0"/>
          <w:bCs w:val="0"/>
          <w:caps/>
          <w:sz w:val="24"/>
          <w:szCs w:val="24"/>
          <w:rtl/>
        </w:rPr>
      </w:pPr>
    </w:p>
    <w:p w14:paraId="2C6B12CE" w14:textId="77777777" w:rsidR="001E2274" w:rsidRDefault="007316D3" w:rsidP="00324968">
      <w:pPr>
        <w:rPr>
          <w:caps/>
          <w:sz w:val="24"/>
          <w:szCs w:val="24"/>
          <w:u w:val="single"/>
          <w:rtl/>
        </w:rPr>
      </w:pPr>
      <w:r w:rsidRPr="007316D3">
        <w:rPr>
          <w:rFonts w:hint="cs"/>
          <w:caps/>
          <w:sz w:val="24"/>
          <w:szCs w:val="24"/>
          <w:u w:val="single"/>
          <w:rtl/>
        </w:rPr>
        <w:t>גב</w:t>
      </w:r>
      <w:r w:rsidRPr="007316D3">
        <w:rPr>
          <w:caps/>
          <w:sz w:val="24"/>
          <w:szCs w:val="24"/>
          <w:u w:val="single"/>
          <w:rtl/>
        </w:rPr>
        <w:t>'</w:t>
      </w:r>
      <w:r w:rsidRPr="007316D3">
        <w:rPr>
          <w:rFonts w:hint="cs"/>
          <w:caps/>
          <w:sz w:val="24"/>
          <w:szCs w:val="24"/>
          <w:u w:val="single"/>
          <w:rtl/>
        </w:rPr>
        <w:t xml:space="preserve"> רותי ברבי - נציגת לשכת התכנון</w:t>
      </w:r>
      <w:r w:rsidR="001E2274">
        <w:rPr>
          <w:rFonts w:hint="cs"/>
          <w:caps/>
          <w:sz w:val="24"/>
          <w:szCs w:val="24"/>
          <w:u w:val="single"/>
          <w:rtl/>
        </w:rPr>
        <w:t>:</w:t>
      </w:r>
    </w:p>
    <w:p w14:paraId="57DE9004" w14:textId="31C6A314" w:rsidR="001E2274" w:rsidRDefault="004B4195" w:rsidP="00324968">
      <w:pPr>
        <w:rPr>
          <w:b w:val="0"/>
          <w:bCs w:val="0"/>
          <w:caps/>
          <w:sz w:val="24"/>
          <w:szCs w:val="24"/>
          <w:rtl/>
        </w:rPr>
      </w:pPr>
      <w:r>
        <w:rPr>
          <w:rFonts w:hint="cs"/>
          <w:b w:val="0"/>
          <w:bCs w:val="0"/>
          <w:caps/>
          <w:sz w:val="24"/>
          <w:szCs w:val="24"/>
          <w:rtl/>
        </w:rPr>
        <w:t xml:space="preserve">אוקיי לאור האמור לאור האמור לעיל סבורה הוועדה כי תיקון התוכנית </w:t>
      </w:r>
    </w:p>
    <w:p w14:paraId="71F5865F" w14:textId="77777777" w:rsidR="001E2274" w:rsidRDefault="001E2274" w:rsidP="00324968">
      <w:pPr>
        <w:rPr>
          <w:b w:val="0"/>
          <w:bCs w:val="0"/>
          <w:caps/>
          <w:sz w:val="24"/>
          <w:szCs w:val="24"/>
          <w:rtl/>
        </w:rPr>
      </w:pPr>
    </w:p>
    <w:p w14:paraId="4DD40523" w14:textId="77777777" w:rsidR="001E2274" w:rsidRDefault="000A5C33" w:rsidP="00324968">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6A7F92B0" w14:textId="22BD28D4" w:rsidR="001E2274" w:rsidRDefault="004B4195" w:rsidP="00324968">
      <w:pPr>
        <w:rPr>
          <w:b w:val="0"/>
          <w:bCs w:val="0"/>
          <w:caps/>
          <w:sz w:val="24"/>
          <w:szCs w:val="24"/>
          <w:rtl/>
        </w:rPr>
      </w:pPr>
      <w:r>
        <w:rPr>
          <w:rFonts w:hint="cs"/>
          <w:b w:val="0"/>
          <w:bCs w:val="0"/>
          <w:caps/>
          <w:sz w:val="24"/>
          <w:szCs w:val="24"/>
          <w:rtl/>
        </w:rPr>
        <w:t>לא שניה לפני זה</w:t>
      </w:r>
    </w:p>
    <w:p w14:paraId="7330D3B5" w14:textId="77777777" w:rsidR="001E2274" w:rsidRDefault="001E2274" w:rsidP="00324968">
      <w:pPr>
        <w:rPr>
          <w:b w:val="0"/>
          <w:bCs w:val="0"/>
          <w:caps/>
          <w:sz w:val="24"/>
          <w:szCs w:val="24"/>
          <w:rtl/>
        </w:rPr>
      </w:pPr>
    </w:p>
    <w:p w14:paraId="7EB59B05" w14:textId="77777777" w:rsidR="001E2274" w:rsidRDefault="007316D3" w:rsidP="00324968">
      <w:pPr>
        <w:rPr>
          <w:caps/>
          <w:sz w:val="24"/>
          <w:szCs w:val="24"/>
          <w:u w:val="single"/>
          <w:rtl/>
        </w:rPr>
      </w:pPr>
      <w:r w:rsidRPr="007316D3">
        <w:rPr>
          <w:rFonts w:hint="cs"/>
          <w:caps/>
          <w:sz w:val="24"/>
          <w:szCs w:val="24"/>
          <w:u w:val="single"/>
          <w:rtl/>
        </w:rPr>
        <w:t>גב</w:t>
      </w:r>
      <w:r w:rsidRPr="007316D3">
        <w:rPr>
          <w:caps/>
          <w:sz w:val="24"/>
          <w:szCs w:val="24"/>
          <w:u w:val="single"/>
          <w:rtl/>
        </w:rPr>
        <w:t>'</w:t>
      </w:r>
      <w:r w:rsidRPr="007316D3">
        <w:rPr>
          <w:rFonts w:hint="cs"/>
          <w:caps/>
          <w:sz w:val="24"/>
          <w:szCs w:val="24"/>
          <w:u w:val="single"/>
          <w:rtl/>
        </w:rPr>
        <w:t xml:space="preserve"> רותי ברבי - נציגת לשכת התכנון</w:t>
      </w:r>
      <w:r w:rsidR="001E2274">
        <w:rPr>
          <w:rFonts w:hint="cs"/>
          <w:caps/>
          <w:sz w:val="24"/>
          <w:szCs w:val="24"/>
          <w:u w:val="single"/>
          <w:rtl/>
        </w:rPr>
        <w:t>:</w:t>
      </w:r>
    </w:p>
    <w:p w14:paraId="5F8FB23C" w14:textId="59D5EB6D" w:rsidR="001E2274" w:rsidRDefault="004B4195" w:rsidP="00324968">
      <w:pPr>
        <w:rPr>
          <w:b w:val="0"/>
          <w:bCs w:val="0"/>
          <w:caps/>
          <w:sz w:val="24"/>
          <w:szCs w:val="24"/>
          <w:rtl/>
        </w:rPr>
      </w:pPr>
      <w:r>
        <w:rPr>
          <w:rFonts w:hint="cs"/>
          <w:b w:val="0"/>
          <w:bCs w:val="0"/>
          <w:caps/>
          <w:sz w:val="24"/>
          <w:szCs w:val="24"/>
          <w:rtl/>
        </w:rPr>
        <w:t>אפשר להגיד ב ...</w:t>
      </w:r>
    </w:p>
    <w:p w14:paraId="3336C7DB" w14:textId="77777777" w:rsidR="001E2274" w:rsidRDefault="001E2274" w:rsidP="00324968">
      <w:pPr>
        <w:rPr>
          <w:b w:val="0"/>
          <w:bCs w:val="0"/>
          <w:caps/>
          <w:sz w:val="24"/>
          <w:szCs w:val="24"/>
          <w:rtl/>
        </w:rPr>
      </w:pPr>
    </w:p>
    <w:p w14:paraId="304F9098" w14:textId="77777777" w:rsidR="001E2274" w:rsidRDefault="000A5C33" w:rsidP="004B4195">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14FE23F5" w14:textId="18091AA3" w:rsidR="001E2274" w:rsidRDefault="004B4195" w:rsidP="004B4195">
      <w:pPr>
        <w:rPr>
          <w:b w:val="0"/>
          <w:bCs w:val="0"/>
          <w:caps/>
          <w:sz w:val="24"/>
          <w:szCs w:val="24"/>
          <w:rtl/>
        </w:rPr>
      </w:pPr>
      <w:r>
        <w:rPr>
          <w:rFonts w:hint="cs"/>
          <w:b w:val="0"/>
          <w:bCs w:val="0"/>
          <w:caps/>
          <w:sz w:val="24"/>
          <w:szCs w:val="24"/>
          <w:rtl/>
        </w:rPr>
        <w:t>התוכנית</w:t>
      </w:r>
      <w:r w:rsidR="000F703D">
        <w:rPr>
          <w:rFonts w:hint="cs"/>
          <w:b w:val="0"/>
          <w:bCs w:val="0"/>
          <w:caps/>
          <w:sz w:val="24"/>
          <w:szCs w:val="24"/>
          <w:rtl/>
        </w:rPr>
        <w:t xml:space="preserve"> </w:t>
      </w:r>
      <w:r>
        <w:rPr>
          <w:rFonts w:hint="cs"/>
          <w:b w:val="0"/>
          <w:bCs w:val="0"/>
          <w:caps/>
          <w:sz w:val="24"/>
          <w:szCs w:val="24"/>
          <w:rtl/>
        </w:rPr>
        <w:t xml:space="preserve">כפי שהוצגה, </w:t>
      </w:r>
    </w:p>
    <w:p w14:paraId="579DF533" w14:textId="77777777" w:rsidR="001E2274" w:rsidRDefault="001E2274" w:rsidP="004B4195">
      <w:pPr>
        <w:rPr>
          <w:b w:val="0"/>
          <w:bCs w:val="0"/>
          <w:caps/>
          <w:sz w:val="24"/>
          <w:szCs w:val="24"/>
          <w:rtl/>
        </w:rPr>
      </w:pPr>
    </w:p>
    <w:p w14:paraId="5AF6D1E8" w14:textId="77777777" w:rsidR="001E2274" w:rsidRDefault="007316D3" w:rsidP="004B4195">
      <w:pPr>
        <w:rPr>
          <w:caps/>
          <w:sz w:val="24"/>
          <w:szCs w:val="24"/>
          <w:u w:val="single"/>
          <w:rtl/>
        </w:rPr>
      </w:pPr>
      <w:r w:rsidRPr="007316D3">
        <w:rPr>
          <w:rFonts w:hint="cs"/>
          <w:caps/>
          <w:sz w:val="24"/>
          <w:szCs w:val="24"/>
          <w:u w:val="single"/>
          <w:rtl/>
        </w:rPr>
        <w:t>גב</w:t>
      </w:r>
      <w:r w:rsidRPr="007316D3">
        <w:rPr>
          <w:caps/>
          <w:sz w:val="24"/>
          <w:szCs w:val="24"/>
          <w:u w:val="single"/>
          <w:rtl/>
        </w:rPr>
        <w:t>'</w:t>
      </w:r>
      <w:r w:rsidRPr="007316D3">
        <w:rPr>
          <w:rFonts w:hint="cs"/>
          <w:caps/>
          <w:sz w:val="24"/>
          <w:szCs w:val="24"/>
          <w:u w:val="single"/>
          <w:rtl/>
        </w:rPr>
        <w:t xml:space="preserve"> רותי ברבי - נציגת לשכת התכנון</w:t>
      </w:r>
      <w:r w:rsidR="001E2274">
        <w:rPr>
          <w:rFonts w:hint="cs"/>
          <w:caps/>
          <w:sz w:val="24"/>
          <w:szCs w:val="24"/>
          <w:u w:val="single"/>
          <w:rtl/>
        </w:rPr>
        <w:t>:</w:t>
      </w:r>
    </w:p>
    <w:p w14:paraId="6C0373CF" w14:textId="776AE597" w:rsidR="001E2274" w:rsidRDefault="00F16C3B" w:rsidP="004B4195">
      <w:pPr>
        <w:rPr>
          <w:b w:val="0"/>
          <w:bCs w:val="0"/>
          <w:caps/>
          <w:sz w:val="24"/>
          <w:szCs w:val="24"/>
          <w:rtl/>
        </w:rPr>
      </w:pPr>
      <w:r>
        <w:rPr>
          <w:rFonts w:hint="cs"/>
          <w:b w:val="0"/>
          <w:bCs w:val="0"/>
          <w:caps/>
          <w:sz w:val="24"/>
          <w:szCs w:val="24"/>
          <w:rtl/>
        </w:rPr>
        <w:t xml:space="preserve">כפי שהוצגה </w:t>
      </w:r>
    </w:p>
    <w:p w14:paraId="61D47ACB" w14:textId="77777777" w:rsidR="001E2274" w:rsidRDefault="001E2274" w:rsidP="004B4195">
      <w:pPr>
        <w:rPr>
          <w:b w:val="0"/>
          <w:bCs w:val="0"/>
          <w:caps/>
          <w:sz w:val="24"/>
          <w:szCs w:val="24"/>
          <w:rtl/>
        </w:rPr>
      </w:pPr>
    </w:p>
    <w:p w14:paraId="225B99BE" w14:textId="77777777" w:rsidR="001E2274" w:rsidRDefault="000A5C33" w:rsidP="004B4195">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0146071E" w14:textId="49DF9B74" w:rsidR="001E2274" w:rsidRDefault="00F16C3B" w:rsidP="004B4195">
      <w:pPr>
        <w:rPr>
          <w:b w:val="0"/>
          <w:bCs w:val="0"/>
          <w:caps/>
          <w:sz w:val="24"/>
          <w:szCs w:val="24"/>
          <w:rtl/>
        </w:rPr>
      </w:pPr>
      <w:r>
        <w:rPr>
          <w:rFonts w:hint="cs"/>
          <w:b w:val="0"/>
          <w:bCs w:val="0"/>
          <w:caps/>
          <w:sz w:val="24"/>
          <w:szCs w:val="24"/>
          <w:rtl/>
        </w:rPr>
        <w:t>לא כללה פתרונות תחבורה ותנועה וחניה ו, ולא ולא הוצגו עקרונות חלוקה החלוקה למגרשים המוצעים בתוכנית</w:t>
      </w:r>
      <w:r w:rsidR="000F703D">
        <w:rPr>
          <w:rFonts w:hint="cs"/>
          <w:b w:val="0"/>
          <w:bCs w:val="0"/>
          <w:caps/>
          <w:sz w:val="24"/>
          <w:szCs w:val="24"/>
          <w:rtl/>
        </w:rPr>
        <w:t xml:space="preserve"> </w:t>
      </w:r>
      <w:r>
        <w:rPr>
          <w:rFonts w:hint="cs"/>
          <w:b w:val="0"/>
          <w:bCs w:val="0"/>
          <w:caps/>
          <w:sz w:val="24"/>
          <w:szCs w:val="24"/>
          <w:rtl/>
        </w:rPr>
        <w:t>... זכויות הבנייה שהוקצו למגרשים</w:t>
      </w:r>
      <w:r w:rsidR="002423FF">
        <w:rPr>
          <w:rFonts w:hint="cs"/>
          <w:b w:val="0"/>
          <w:bCs w:val="0"/>
          <w:caps/>
          <w:sz w:val="24"/>
          <w:szCs w:val="24"/>
          <w:rtl/>
        </w:rPr>
        <w:t xml:space="preserve">. אי- לכך סבורה הוועדה כי יש </w:t>
      </w:r>
    </w:p>
    <w:p w14:paraId="2F77B2B6" w14:textId="77777777" w:rsidR="001E2274" w:rsidRDefault="001E2274" w:rsidP="004B4195">
      <w:pPr>
        <w:rPr>
          <w:b w:val="0"/>
          <w:bCs w:val="0"/>
          <w:caps/>
          <w:sz w:val="24"/>
          <w:szCs w:val="24"/>
          <w:rtl/>
        </w:rPr>
      </w:pPr>
    </w:p>
    <w:p w14:paraId="59C47768" w14:textId="77777777" w:rsidR="001E2274" w:rsidRDefault="007316D3" w:rsidP="004B4195">
      <w:pPr>
        <w:rPr>
          <w:caps/>
          <w:sz w:val="24"/>
          <w:szCs w:val="24"/>
          <w:u w:val="single"/>
          <w:rtl/>
        </w:rPr>
      </w:pPr>
      <w:r w:rsidRPr="007316D3">
        <w:rPr>
          <w:rFonts w:hint="cs"/>
          <w:caps/>
          <w:sz w:val="24"/>
          <w:szCs w:val="24"/>
          <w:u w:val="single"/>
          <w:rtl/>
        </w:rPr>
        <w:t>גב</w:t>
      </w:r>
      <w:r w:rsidRPr="007316D3">
        <w:rPr>
          <w:caps/>
          <w:sz w:val="24"/>
          <w:szCs w:val="24"/>
          <w:u w:val="single"/>
          <w:rtl/>
        </w:rPr>
        <w:t>'</w:t>
      </w:r>
      <w:r w:rsidRPr="007316D3">
        <w:rPr>
          <w:rFonts w:hint="cs"/>
          <w:caps/>
          <w:sz w:val="24"/>
          <w:szCs w:val="24"/>
          <w:u w:val="single"/>
          <w:rtl/>
        </w:rPr>
        <w:t xml:space="preserve"> רותי ברבי - נציגת לשכת התכנון</w:t>
      </w:r>
      <w:r w:rsidR="001E2274">
        <w:rPr>
          <w:rFonts w:hint="cs"/>
          <w:caps/>
          <w:sz w:val="24"/>
          <w:szCs w:val="24"/>
          <w:u w:val="single"/>
          <w:rtl/>
        </w:rPr>
        <w:t>:</w:t>
      </w:r>
    </w:p>
    <w:p w14:paraId="5315A66E" w14:textId="2F25D761" w:rsidR="001E2274" w:rsidRDefault="002423FF" w:rsidP="004B4195">
      <w:pPr>
        <w:rPr>
          <w:b w:val="0"/>
          <w:bCs w:val="0"/>
          <w:caps/>
          <w:sz w:val="24"/>
          <w:szCs w:val="24"/>
          <w:rtl/>
        </w:rPr>
      </w:pPr>
      <w:r>
        <w:rPr>
          <w:rFonts w:hint="cs"/>
          <w:b w:val="0"/>
          <w:bCs w:val="0"/>
          <w:caps/>
          <w:sz w:val="24"/>
          <w:szCs w:val="24"/>
          <w:rtl/>
        </w:rPr>
        <w:t xml:space="preserve">... תכנון נקודתי </w:t>
      </w:r>
    </w:p>
    <w:p w14:paraId="1E0FB85A" w14:textId="77777777" w:rsidR="001E2274" w:rsidRDefault="001E2274" w:rsidP="004B4195">
      <w:pPr>
        <w:rPr>
          <w:b w:val="0"/>
          <w:bCs w:val="0"/>
          <w:caps/>
          <w:sz w:val="24"/>
          <w:szCs w:val="24"/>
          <w:rtl/>
        </w:rPr>
      </w:pPr>
    </w:p>
    <w:p w14:paraId="00A17E50" w14:textId="77777777" w:rsidR="001E2274" w:rsidRDefault="0044432A" w:rsidP="004B4195">
      <w:pPr>
        <w:rPr>
          <w:caps/>
          <w:sz w:val="24"/>
          <w:szCs w:val="24"/>
          <w:u w:val="single"/>
          <w:rtl/>
        </w:rPr>
      </w:pPr>
      <w:r w:rsidRPr="0044432A">
        <w:rPr>
          <w:rFonts w:hint="cs"/>
          <w:caps/>
          <w:sz w:val="24"/>
          <w:szCs w:val="24"/>
          <w:u w:val="single"/>
          <w:rtl/>
        </w:rPr>
        <w:t>גב</w:t>
      </w:r>
      <w:r w:rsidRPr="0044432A">
        <w:rPr>
          <w:caps/>
          <w:sz w:val="24"/>
          <w:szCs w:val="24"/>
          <w:u w:val="single"/>
          <w:rtl/>
        </w:rPr>
        <w:t>'</w:t>
      </w:r>
      <w:r w:rsidRPr="0044432A">
        <w:rPr>
          <w:rFonts w:hint="cs"/>
          <w:caps/>
          <w:sz w:val="24"/>
          <w:szCs w:val="24"/>
          <w:u w:val="single"/>
          <w:rtl/>
        </w:rPr>
        <w:t xml:space="preserve"> תמי ראם וגנר - נציגת לשכת התכנון</w:t>
      </w:r>
      <w:r w:rsidR="001E2274">
        <w:rPr>
          <w:rFonts w:hint="cs"/>
          <w:caps/>
          <w:sz w:val="24"/>
          <w:szCs w:val="24"/>
          <w:u w:val="single"/>
          <w:rtl/>
        </w:rPr>
        <w:t>:</w:t>
      </w:r>
    </w:p>
    <w:p w14:paraId="0418CF26" w14:textId="6125C272" w:rsidR="001E2274" w:rsidRDefault="002423FF" w:rsidP="004B4195">
      <w:pPr>
        <w:rPr>
          <w:b w:val="0"/>
          <w:bCs w:val="0"/>
          <w:caps/>
          <w:sz w:val="24"/>
          <w:szCs w:val="24"/>
          <w:rtl/>
        </w:rPr>
      </w:pPr>
      <w:r>
        <w:rPr>
          <w:rFonts w:hint="cs"/>
          <w:b w:val="0"/>
          <w:bCs w:val="0"/>
          <w:caps/>
          <w:sz w:val="24"/>
          <w:szCs w:val="24"/>
          <w:rtl/>
        </w:rPr>
        <w:t>לא הם לא הם לא הם לא התיימרו לתכנן אותם</w:t>
      </w:r>
    </w:p>
    <w:p w14:paraId="5C200C11" w14:textId="77777777" w:rsidR="001E2274" w:rsidRDefault="001E2274" w:rsidP="004B4195">
      <w:pPr>
        <w:rPr>
          <w:b w:val="0"/>
          <w:bCs w:val="0"/>
          <w:caps/>
          <w:sz w:val="24"/>
          <w:szCs w:val="24"/>
          <w:rtl/>
        </w:rPr>
      </w:pPr>
    </w:p>
    <w:p w14:paraId="570E692F" w14:textId="77777777" w:rsidR="001E2274" w:rsidRDefault="000A5C33" w:rsidP="004B4195">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7C4594E5" w14:textId="4E776FF2" w:rsidR="001E2274" w:rsidRDefault="002423FF" w:rsidP="004B4195">
      <w:pPr>
        <w:rPr>
          <w:b w:val="0"/>
          <w:bCs w:val="0"/>
          <w:caps/>
          <w:sz w:val="24"/>
          <w:szCs w:val="24"/>
          <w:rtl/>
        </w:rPr>
      </w:pPr>
      <w:r>
        <w:rPr>
          <w:rFonts w:hint="cs"/>
          <w:b w:val="0"/>
          <w:bCs w:val="0"/>
          <w:caps/>
          <w:sz w:val="24"/>
          <w:szCs w:val="24"/>
          <w:rtl/>
        </w:rPr>
        <w:t>את מה?</w:t>
      </w:r>
    </w:p>
    <w:p w14:paraId="547BCAEE" w14:textId="77777777" w:rsidR="001E2274" w:rsidRDefault="001E2274" w:rsidP="004B4195">
      <w:pPr>
        <w:rPr>
          <w:b w:val="0"/>
          <w:bCs w:val="0"/>
          <w:caps/>
          <w:sz w:val="24"/>
          <w:szCs w:val="24"/>
          <w:rtl/>
        </w:rPr>
      </w:pPr>
    </w:p>
    <w:p w14:paraId="3E5896AA" w14:textId="77777777" w:rsidR="001E2274" w:rsidRDefault="0044432A" w:rsidP="004B4195">
      <w:pPr>
        <w:rPr>
          <w:caps/>
          <w:sz w:val="24"/>
          <w:szCs w:val="24"/>
          <w:u w:val="single"/>
          <w:rtl/>
        </w:rPr>
      </w:pPr>
      <w:r w:rsidRPr="0044432A">
        <w:rPr>
          <w:rFonts w:hint="cs"/>
          <w:caps/>
          <w:sz w:val="24"/>
          <w:szCs w:val="24"/>
          <w:u w:val="single"/>
          <w:rtl/>
        </w:rPr>
        <w:t>גב</w:t>
      </w:r>
      <w:r w:rsidRPr="0044432A">
        <w:rPr>
          <w:caps/>
          <w:sz w:val="24"/>
          <w:szCs w:val="24"/>
          <w:u w:val="single"/>
          <w:rtl/>
        </w:rPr>
        <w:t>'</w:t>
      </w:r>
      <w:r w:rsidRPr="0044432A">
        <w:rPr>
          <w:rFonts w:hint="cs"/>
          <w:caps/>
          <w:sz w:val="24"/>
          <w:szCs w:val="24"/>
          <w:u w:val="single"/>
          <w:rtl/>
        </w:rPr>
        <w:t xml:space="preserve"> תמי ראם וגנר - נציגת לשכת התכנון</w:t>
      </w:r>
      <w:r w:rsidR="001E2274">
        <w:rPr>
          <w:rFonts w:hint="cs"/>
          <w:caps/>
          <w:sz w:val="24"/>
          <w:szCs w:val="24"/>
          <w:u w:val="single"/>
          <w:rtl/>
        </w:rPr>
        <w:t>:</w:t>
      </w:r>
    </w:p>
    <w:p w14:paraId="146DCD3C" w14:textId="5EE6264F" w:rsidR="001E2274" w:rsidRDefault="002423FF" w:rsidP="004B4195">
      <w:pPr>
        <w:rPr>
          <w:b w:val="0"/>
          <w:bCs w:val="0"/>
          <w:caps/>
          <w:sz w:val="24"/>
          <w:szCs w:val="24"/>
          <w:rtl/>
        </w:rPr>
      </w:pPr>
      <w:r>
        <w:rPr>
          <w:rFonts w:hint="cs"/>
          <w:b w:val="0"/>
          <w:bCs w:val="0"/>
          <w:caps/>
          <w:sz w:val="24"/>
          <w:szCs w:val="24"/>
          <w:rtl/>
        </w:rPr>
        <w:t xml:space="preserve">את היחידות דיור </w:t>
      </w:r>
    </w:p>
    <w:p w14:paraId="2C24F5BD" w14:textId="77777777" w:rsidR="001E2274" w:rsidRDefault="001E2274" w:rsidP="004B4195">
      <w:pPr>
        <w:rPr>
          <w:b w:val="0"/>
          <w:bCs w:val="0"/>
          <w:caps/>
          <w:sz w:val="24"/>
          <w:szCs w:val="24"/>
          <w:rtl/>
        </w:rPr>
      </w:pPr>
    </w:p>
    <w:p w14:paraId="6E42FA04" w14:textId="77777777" w:rsidR="001E2274" w:rsidRDefault="007316D3" w:rsidP="004B4195">
      <w:pPr>
        <w:rPr>
          <w:caps/>
          <w:sz w:val="24"/>
          <w:szCs w:val="24"/>
          <w:u w:val="single"/>
          <w:rtl/>
        </w:rPr>
      </w:pPr>
      <w:r w:rsidRPr="007316D3">
        <w:rPr>
          <w:rFonts w:hint="cs"/>
          <w:caps/>
          <w:sz w:val="24"/>
          <w:szCs w:val="24"/>
          <w:u w:val="single"/>
          <w:rtl/>
        </w:rPr>
        <w:t>גב</w:t>
      </w:r>
      <w:r w:rsidRPr="007316D3">
        <w:rPr>
          <w:caps/>
          <w:sz w:val="24"/>
          <w:szCs w:val="24"/>
          <w:u w:val="single"/>
          <w:rtl/>
        </w:rPr>
        <w:t>'</w:t>
      </w:r>
      <w:r w:rsidRPr="007316D3">
        <w:rPr>
          <w:rFonts w:hint="cs"/>
          <w:caps/>
          <w:sz w:val="24"/>
          <w:szCs w:val="24"/>
          <w:u w:val="single"/>
          <w:rtl/>
        </w:rPr>
        <w:t xml:space="preserve"> רותי ברבי - נציגת לשכת התכנון</w:t>
      </w:r>
      <w:r w:rsidR="001E2274">
        <w:rPr>
          <w:rFonts w:hint="cs"/>
          <w:caps/>
          <w:sz w:val="24"/>
          <w:szCs w:val="24"/>
          <w:u w:val="single"/>
          <w:rtl/>
        </w:rPr>
        <w:t>:</w:t>
      </w:r>
    </w:p>
    <w:p w14:paraId="6EE78A2D" w14:textId="6798DC29" w:rsidR="001E2274" w:rsidRDefault="002423FF" w:rsidP="004B4195">
      <w:pPr>
        <w:rPr>
          <w:b w:val="0"/>
          <w:bCs w:val="0"/>
          <w:caps/>
          <w:sz w:val="24"/>
          <w:szCs w:val="24"/>
          <w:rtl/>
        </w:rPr>
      </w:pPr>
      <w:r>
        <w:rPr>
          <w:rFonts w:hint="cs"/>
          <w:b w:val="0"/>
          <w:bCs w:val="0"/>
          <w:caps/>
          <w:sz w:val="24"/>
          <w:szCs w:val="24"/>
          <w:rtl/>
        </w:rPr>
        <w:t>לא לא רק את היחידות דיור אני מדברת על כל התוכניות</w:t>
      </w:r>
    </w:p>
    <w:p w14:paraId="20F40F01" w14:textId="77777777" w:rsidR="001E2274" w:rsidRDefault="001E2274" w:rsidP="004B4195">
      <w:pPr>
        <w:rPr>
          <w:b w:val="0"/>
          <w:bCs w:val="0"/>
          <w:caps/>
          <w:sz w:val="24"/>
          <w:szCs w:val="24"/>
          <w:rtl/>
        </w:rPr>
      </w:pPr>
    </w:p>
    <w:p w14:paraId="7E0C0853" w14:textId="77777777" w:rsidR="001E2274" w:rsidRDefault="000A5C33" w:rsidP="004B4195">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36BC8693" w14:textId="1A7E6597" w:rsidR="001E2274" w:rsidRDefault="002423FF" w:rsidP="004B4195">
      <w:pPr>
        <w:rPr>
          <w:b w:val="0"/>
          <w:bCs w:val="0"/>
          <w:caps/>
          <w:sz w:val="24"/>
          <w:szCs w:val="24"/>
          <w:rtl/>
        </w:rPr>
      </w:pPr>
      <w:r>
        <w:rPr>
          <w:rFonts w:hint="cs"/>
          <w:b w:val="0"/>
          <w:bCs w:val="0"/>
          <w:caps/>
          <w:sz w:val="24"/>
          <w:szCs w:val="24"/>
          <w:rtl/>
        </w:rPr>
        <w:t xml:space="preserve">סבורה הוועדה כי יש יש </w:t>
      </w:r>
      <w:r w:rsidR="00956F12">
        <w:rPr>
          <w:rFonts w:hint="cs"/>
          <w:b w:val="0"/>
          <w:bCs w:val="0"/>
          <w:caps/>
          <w:sz w:val="24"/>
          <w:szCs w:val="24"/>
          <w:rtl/>
        </w:rPr>
        <w:t>יש לתכנן תוכנית מתאר לקיבוץ ש, נותן מענה לכלל הפרמטרים הן לתשתיות והן למגורים, תמשיכי מה שאת</w:t>
      </w:r>
    </w:p>
    <w:p w14:paraId="4DF06DCF" w14:textId="77777777" w:rsidR="001E2274" w:rsidRDefault="001E2274" w:rsidP="004B4195">
      <w:pPr>
        <w:rPr>
          <w:b w:val="0"/>
          <w:bCs w:val="0"/>
          <w:caps/>
          <w:sz w:val="24"/>
          <w:szCs w:val="24"/>
          <w:rtl/>
        </w:rPr>
      </w:pPr>
    </w:p>
    <w:p w14:paraId="0BA00964" w14:textId="77777777" w:rsidR="001E2274" w:rsidRDefault="0044432A" w:rsidP="004B4195">
      <w:pPr>
        <w:rPr>
          <w:caps/>
          <w:sz w:val="24"/>
          <w:szCs w:val="24"/>
          <w:u w:val="single"/>
          <w:rtl/>
        </w:rPr>
      </w:pPr>
      <w:r w:rsidRPr="0044432A">
        <w:rPr>
          <w:rFonts w:hint="cs"/>
          <w:caps/>
          <w:sz w:val="24"/>
          <w:szCs w:val="24"/>
          <w:u w:val="single"/>
          <w:rtl/>
        </w:rPr>
        <w:t>גב</w:t>
      </w:r>
      <w:r w:rsidRPr="0044432A">
        <w:rPr>
          <w:caps/>
          <w:sz w:val="24"/>
          <w:szCs w:val="24"/>
          <w:u w:val="single"/>
          <w:rtl/>
        </w:rPr>
        <w:t>'</w:t>
      </w:r>
      <w:r w:rsidRPr="0044432A">
        <w:rPr>
          <w:rFonts w:hint="cs"/>
          <w:caps/>
          <w:sz w:val="24"/>
          <w:szCs w:val="24"/>
          <w:u w:val="single"/>
          <w:rtl/>
        </w:rPr>
        <w:t xml:space="preserve"> תמי ראם וגנר - נציגת לשכת התכנון</w:t>
      </w:r>
      <w:r w:rsidR="001E2274">
        <w:rPr>
          <w:rFonts w:hint="cs"/>
          <w:caps/>
          <w:sz w:val="24"/>
          <w:szCs w:val="24"/>
          <w:u w:val="single"/>
          <w:rtl/>
        </w:rPr>
        <w:t>:</w:t>
      </w:r>
    </w:p>
    <w:p w14:paraId="29EE9398" w14:textId="2EA85A61" w:rsidR="001E2274" w:rsidRDefault="00956F12" w:rsidP="004B4195">
      <w:pPr>
        <w:rPr>
          <w:b w:val="0"/>
          <w:bCs w:val="0"/>
          <w:caps/>
          <w:sz w:val="24"/>
          <w:szCs w:val="24"/>
          <w:rtl/>
        </w:rPr>
      </w:pPr>
      <w:r>
        <w:rPr>
          <w:rFonts w:hint="cs"/>
          <w:b w:val="0"/>
          <w:bCs w:val="0"/>
          <w:caps/>
          <w:sz w:val="24"/>
          <w:szCs w:val="24"/>
          <w:rtl/>
        </w:rPr>
        <w:t>אני לא יודעת אם זה צריך ...</w:t>
      </w:r>
    </w:p>
    <w:p w14:paraId="1BB16CE0" w14:textId="77777777" w:rsidR="001E2274" w:rsidRDefault="001E2274" w:rsidP="004B4195">
      <w:pPr>
        <w:rPr>
          <w:b w:val="0"/>
          <w:bCs w:val="0"/>
          <w:caps/>
          <w:sz w:val="24"/>
          <w:szCs w:val="24"/>
          <w:rtl/>
        </w:rPr>
      </w:pPr>
    </w:p>
    <w:p w14:paraId="111856A3" w14:textId="77777777" w:rsidR="001E2274" w:rsidRDefault="000A5C33" w:rsidP="004B4195">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4B2B0B1E" w14:textId="1595061D" w:rsidR="001E2274" w:rsidRDefault="00956F12" w:rsidP="004B4195">
      <w:pPr>
        <w:rPr>
          <w:b w:val="0"/>
          <w:bCs w:val="0"/>
          <w:caps/>
          <w:sz w:val="24"/>
          <w:szCs w:val="24"/>
          <w:rtl/>
        </w:rPr>
      </w:pPr>
      <w:r>
        <w:rPr>
          <w:rFonts w:hint="cs"/>
          <w:b w:val="0"/>
          <w:bCs w:val="0"/>
          <w:caps/>
          <w:sz w:val="24"/>
          <w:szCs w:val="24"/>
          <w:rtl/>
        </w:rPr>
        <w:t>תקריאי תקריאי אחר כך נסדר את זה</w:t>
      </w:r>
    </w:p>
    <w:p w14:paraId="00AA9C94" w14:textId="77777777" w:rsidR="001E2274" w:rsidRDefault="001E2274" w:rsidP="004B4195">
      <w:pPr>
        <w:rPr>
          <w:b w:val="0"/>
          <w:bCs w:val="0"/>
          <w:caps/>
          <w:sz w:val="24"/>
          <w:szCs w:val="24"/>
          <w:rtl/>
        </w:rPr>
      </w:pPr>
    </w:p>
    <w:p w14:paraId="08FD5277" w14:textId="77777777" w:rsidR="001E2274" w:rsidRDefault="007316D3" w:rsidP="004B4195">
      <w:pPr>
        <w:rPr>
          <w:caps/>
          <w:sz w:val="24"/>
          <w:szCs w:val="24"/>
          <w:u w:val="single"/>
          <w:rtl/>
        </w:rPr>
      </w:pPr>
      <w:r w:rsidRPr="007316D3">
        <w:rPr>
          <w:rFonts w:hint="cs"/>
          <w:caps/>
          <w:sz w:val="24"/>
          <w:szCs w:val="24"/>
          <w:u w:val="single"/>
          <w:rtl/>
        </w:rPr>
        <w:t>גב</w:t>
      </w:r>
      <w:r w:rsidRPr="007316D3">
        <w:rPr>
          <w:caps/>
          <w:sz w:val="24"/>
          <w:szCs w:val="24"/>
          <w:u w:val="single"/>
          <w:rtl/>
        </w:rPr>
        <w:t>'</w:t>
      </w:r>
      <w:r w:rsidRPr="007316D3">
        <w:rPr>
          <w:rFonts w:hint="cs"/>
          <w:caps/>
          <w:sz w:val="24"/>
          <w:szCs w:val="24"/>
          <w:u w:val="single"/>
          <w:rtl/>
        </w:rPr>
        <w:t xml:space="preserve"> רותי ברבי - נציגת לשכת התכנון</w:t>
      </w:r>
      <w:r w:rsidR="001E2274">
        <w:rPr>
          <w:rFonts w:hint="cs"/>
          <w:caps/>
          <w:sz w:val="24"/>
          <w:szCs w:val="24"/>
          <w:u w:val="single"/>
          <w:rtl/>
        </w:rPr>
        <w:t>:</w:t>
      </w:r>
    </w:p>
    <w:p w14:paraId="50A5E4E3" w14:textId="6DC0655B" w:rsidR="001E2274" w:rsidRDefault="00956F12" w:rsidP="004B4195">
      <w:pPr>
        <w:rPr>
          <w:b w:val="0"/>
          <w:bCs w:val="0"/>
          <w:caps/>
          <w:sz w:val="24"/>
          <w:szCs w:val="24"/>
          <w:rtl/>
        </w:rPr>
      </w:pPr>
      <w:r>
        <w:rPr>
          <w:rFonts w:hint="cs"/>
          <w:b w:val="0"/>
          <w:bCs w:val="0"/>
          <w:caps/>
          <w:sz w:val="24"/>
          <w:szCs w:val="24"/>
          <w:rtl/>
        </w:rPr>
        <w:lastRenderedPageBreak/>
        <w:t>בנוסף הוועדה סבורה כי אין מקום לשנות יעוד ממבנה משק ויש לשמרו עבור הצרכים הנדרשים של הישוב וזאת ועוד על - פי לוח על - פי לוח שתיים בתמא שלושים וחמש לקיבוץ חולדה מתאפשרת תוספת של שישים ושלוש יחידות דיור ולא כפי שהוצע בתוכנית המופקדת. הוועדה סבורה כי תוספת יחידות דיור לישוב צריכה להיעשות בראייה כוללת לישוב ולא במסגרת תכנון נקודתי לתוספת יחידות דיור שכאמור אינו ראוי תכנונית. לאור האמור לעיל סבורה הוועדה כי תיקון התוכנית בהתאם לתוכנית המתאר הכוללנית הינו תיקון מהותי שמחייב הליך תכנוני חדש המחייב הגשת תוכנית חדשה</w:t>
      </w:r>
    </w:p>
    <w:p w14:paraId="2C458D05" w14:textId="77777777" w:rsidR="001E2274" w:rsidRDefault="001E2274" w:rsidP="004B4195">
      <w:pPr>
        <w:rPr>
          <w:b w:val="0"/>
          <w:bCs w:val="0"/>
          <w:caps/>
          <w:sz w:val="24"/>
          <w:szCs w:val="24"/>
          <w:rtl/>
        </w:rPr>
      </w:pPr>
    </w:p>
    <w:p w14:paraId="42571EF9" w14:textId="77777777" w:rsidR="001E2274" w:rsidRDefault="000A5C33" w:rsidP="004B4195">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56DDF5D8" w14:textId="79516330" w:rsidR="001E2274" w:rsidRDefault="00956F12" w:rsidP="004B4195">
      <w:pPr>
        <w:rPr>
          <w:b w:val="0"/>
          <w:bCs w:val="0"/>
          <w:caps/>
          <w:sz w:val="24"/>
          <w:szCs w:val="24"/>
          <w:rtl/>
        </w:rPr>
      </w:pPr>
      <w:r>
        <w:rPr>
          <w:rFonts w:hint="cs"/>
          <w:b w:val="0"/>
          <w:bCs w:val="0"/>
          <w:caps/>
          <w:sz w:val="24"/>
          <w:szCs w:val="24"/>
          <w:rtl/>
        </w:rPr>
        <w:t>כן</w:t>
      </w:r>
      <w:r w:rsidR="000F703D">
        <w:rPr>
          <w:rFonts w:hint="cs"/>
          <w:b w:val="0"/>
          <w:bCs w:val="0"/>
          <w:caps/>
          <w:sz w:val="24"/>
          <w:szCs w:val="24"/>
          <w:rtl/>
        </w:rPr>
        <w:t xml:space="preserve"> </w:t>
      </w:r>
      <w:r>
        <w:rPr>
          <w:rFonts w:hint="cs"/>
          <w:b w:val="0"/>
          <w:bCs w:val="0"/>
          <w:caps/>
          <w:sz w:val="24"/>
          <w:szCs w:val="24"/>
          <w:rtl/>
        </w:rPr>
        <w:t>... בסדר אחר כך נכתוב ...</w:t>
      </w:r>
    </w:p>
    <w:p w14:paraId="033FB597" w14:textId="77777777" w:rsidR="001E2274" w:rsidRDefault="001E2274" w:rsidP="004B4195">
      <w:pPr>
        <w:rPr>
          <w:b w:val="0"/>
          <w:bCs w:val="0"/>
          <w:caps/>
          <w:sz w:val="24"/>
          <w:szCs w:val="24"/>
          <w:rtl/>
        </w:rPr>
      </w:pPr>
    </w:p>
    <w:p w14:paraId="3A2AED7C" w14:textId="77777777" w:rsidR="001E2274" w:rsidRDefault="007316D3" w:rsidP="004B4195">
      <w:pPr>
        <w:rPr>
          <w:caps/>
          <w:sz w:val="24"/>
          <w:szCs w:val="24"/>
          <w:u w:val="single"/>
          <w:rtl/>
        </w:rPr>
      </w:pPr>
      <w:r w:rsidRPr="007316D3">
        <w:rPr>
          <w:rFonts w:hint="cs"/>
          <w:caps/>
          <w:sz w:val="24"/>
          <w:szCs w:val="24"/>
          <w:u w:val="single"/>
          <w:rtl/>
        </w:rPr>
        <w:t>גב</w:t>
      </w:r>
      <w:r w:rsidRPr="007316D3">
        <w:rPr>
          <w:caps/>
          <w:sz w:val="24"/>
          <w:szCs w:val="24"/>
          <w:u w:val="single"/>
          <w:rtl/>
        </w:rPr>
        <w:t>'</w:t>
      </w:r>
      <w:r w:rsidRPr="007316D3">
        <w:rPr>
          <w:rFonts w:hint="cs"/>
          <w:caps/>
          <w:sz w:val="24"/>
          <w:szCs w:val="24"/>
          <w:u w:val="single"/>
          <w:rtl/>
        </w:rPr>
        <w:t xml:space="preserve"> רותי ברבי - נציגת לשכת התכנון</w:t>
      </w:r>
      <w:r w:rsidR="001E2274">
        <w:rPr>
          <w:rFonts w:hint="cs"/>
          <w:caps/>
          <w:sz w:val="24"/>
          <w:szCs w:val="24"/>
          <w:u w:val="single"/>
          <w:rtl/>
        </w:rPr>
        <w:t>:</w:t>
      </w:r>
    </w:p>
    <w:p w14:paraId="70FD1688" w14:textId="234C1E16" w:rsidR="001E2274" w:rsidRDefault="00956F12" w:rsidP="004B4195">
      <w:pPr>
        <w:rPr>
          <w:b w:val="0"/>
          <w:bCs w:val="0"/>
          <w:caps/>
          <w:sz w:val="24"/>
          <w:szCs w:val="24"/>
          <w:rtl/>
        </w:rPr>
      </w:pPr>
      <w:r>
        <w:rPr>
          <w:rFonts w:hint="cs"/>
          <w:b w:val="0"/>
          <w:bCs w:val="0"/>
          <w:caps/>
          <w:sz w:val="24"/>
          <w:szCs w:val="24"/>
          <w:rtl/>
        </w:rPr>
        <w:t xml:space="preserve">בסדר? אוקיי </w:t>
      </w:r>
    </w:p>
    <w:p w14:paraId="3E260662" w14:textId="77777777" w:rsidR="001E2274" w:rsidRDefault="001E2274" w:rsidP="004B4195">
      <w:pPr>
        <w:rPr>
          <w:b w:val="0"/>
          <w:bCs w:val="0"/>
          <w:caps/>
          <w:sz w:val="24"/>
          <w:szCs w:val="24"/>
          <w:rtl/>
        </w:rPr>
      </w:pPr>
    </w:p>
    <w:p w14:paraId="50E29265" w14:textId="77777777" w:rsidR="001E2274" w:rsidRDefault="000A5C33" w:rsidP="004B4195">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2FA52ABC" w14:textId="1BE5906E" w:rsidR="001E2274" w:rsidRDefault="00956F12" w:rsidP="004B4195">
      <w:pPr>
        <w:rPr>
          <w:b w:val="0"/>
          <w:bCs w:val="0"/>
          <w:caps/>
          <w:sz w:val="24"/>
          <w:szCs w:val="24"/>
          <w:rtl/>
        </w:rPr>
      </w:pPr>
      <w:r>
        <w:rPr>
          <w:rFonts w:hint="cs"/>
          <w:b w:val="0"/>
          <w:bCs w:val="0"/>
          <w:caps/>
          <w:sz w:val="24"/>
          <w:szCs w:val="24"/>
          <w:rtl/>
        </w:rPr>
        <w:t>נכניס את הבא</w:t>
      </w:r>
    </w:p>
    <w:p w14:paraId="53CFB95A" w14:textId="77777777" w:rsidR="001E2274" w:rsidRDefault="001E2274" w:rsidP="004B4195">
      <w:pPr>
        <w:rPr>
          <w:b w:val="0"/>
          <w:bCs w:val="0"/>
          <w:caps/>
          <w:sz w:val="24"/>
          <w:szCs w:val="24"/>
          <w:rtl/>
        </w:rPr>
      </w:pPr>
    </w:p>
    <w:p w14:paraId="4FE6F226" w14:textId="77777777" w:rsidR="001E2274" w:rsidRDefault="00D17364" w:rsidP="007B58BE">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4A7301BE" w14:textId="1F16FCA4" w:rsidR="001E2274" w:rsidRDefault="00956F12" w:rsidP="007B58BE">
      <w:pPr>
        <w:rPr>
          <w:b w:val="0"/>
          <w:bCs w:val="0"/>
          <w:caps/>
          <w:sz w:val="24"/>
          <w:szCs w:val="24"/>
          <w:rtl/>
        </w:rPr>
      </w:pPr>
      <w:r>
        <w:rPr>
          <w:rFonts w:hint="cs"/>
          <w:b w:val="0"/>
          <w:bCs w:val="0"/>
          <w:caps/>
          <w:sz w:val="24"/>
          <w:szCs w:val="24"/>
          <w:rtl/>
        </w:rPr>
        <w:t>כן בבקשה</w:t>
      </w:r>
      <w:r w:rsidR="00CF6178">
        <w:rPr>
          <w:rFonts w:hint="cs"/>
          <w:b w:val="0"/>
          <w:bCs w:val="0"/>
          <w:caps/>
          <w:sz w:val="24"/>
          <w:szCs w:val="24"/>
          <w:rtl/>
        </w:rPr>
        <w:t xml:space="preserve">, טוב שלום לכולם אנחנו בתוכנית </w:t>
      </w:r>
      <w:r w:rsidR="00CF6178" w:rsidRPr="00CF6178">
        <w:rPr>
          <w:b w:val="0"/>
          <w:bCs w:val="0"/>
          <w:caps/>
          <w:sz w:val="24"/>
          <w:szCs w:val="24"/>
          <w:rtl/>
        </w:rPr>
        <w:t xml:space="preserve">426-1263649. גז/41/157 פיצול מגרש ללא תוספת </w:t>
      </w:r>
      <w:r w:rsidR="00CF6178">
        <w:rPr>
          <w:rFonts w:hint="cs"/>
          <w:b w:val="0"/>
          <w:bCs w:val="0"/>
          <w:caps/>
          <w:sz w:val="24"/>
          <w:szCs w:val="24"/>
          <w:rtl/>
        </w:rPr>
        <w:t>יחידות דיור</w:t>
      </w:r>
      <w:r w:rsidR="00CF6178" w:rsidRPr="00CF6178">
        <w:rPr>
          <w:b w:val="0"/>
          <w:bCs w:val="0"/>
          <w:caps/>
          <w:sz w:val="24"/>
          <w:szCs w:val="24"/>
          <w:rtl/>
        </w:rPr>
        <w:t xml:space="preserve"> -</w:t>
      </w:r>
      <w:r w:rsidR="007B58BE">
        <w:rPr>
          <w:rFonts w:hint="cs"/>
          <w:b w:val="0"/>
          <w:bCs w:val="0"/>
          <w:caps/>
          <w:sz w:val="24"/>
          <w:szCs w:val="24"/>
          <w:rtl/>
        </w:rPr>
        <w:t xml:space="preserve"> </w:t>
      </w:r>
      <w:r w:rsidR="00CF6178" w:rsidRPr="00CF6178">
        <w:rPr>
          <w:b w:val="0"/>
          <w:bCs w:val="0"/>
          <w:caps/>
          <w:sz w:val="24"/>
          <w:szCs w:val="24"/>
          <w:rtl/>
        </w:rPr>
        <w:t>כרמי יוסף 212</w:t>
      </w:r>
      <w:r w:rsidR="007B58BE">
        <w:rPr>
          <w:rFonts w:hint="cs"/>
          <w:b w:val="0"/>
          <w:bCs w:val="0"/>
          <w:caps/>
          <w:sz w:val="24"/>
          <w:szCs w:val="24"/>
          <w:rtl/>
        </w:rPr>
        <w:t xml:space="preserve"> מי מציג את התוכנית בבקשה? כן מי מציג את התוכנית?</w:t>
      </w:r>
    </w:p>
    <w:p w14:paraId="63069F63" w14:textId="77777777" w:rsidR="001E2274" w:rsidRDefault="001E2274" w:rsidP="007B58BE">
      <w:pPr>
        <w:rPr>
          <w:b w:val="0"/>
          <w:bCs w:val="0"/>
          <w:caps/>
          <w:sz w:val="24"/>
          <w:szCs w:val="24"/>
          <w:rtl/>
        </w:rPr>
      </w:pPr>
    </w:p>
    <w:p w14:paraId="7D79417D" w14:textId="77777777" w:rsidR="001E2274" w:rsidRDefault="003C3543" w:rsidP="007B58BE">
      <w:pPr>
        <w:rPr>
          <w:caps/>
          <w:sz w:val="24"/>
          <w:szCs w:val="24"/>
          <w:u w:val="single"/>
          <w:rtl/>
        </w:rPr>
      </w:pPr>
      <w:r w:rsidRPr="003C3543">
        <w:rPr>
          <w:rFonts w:hint="cs"/>
          <w:caps/>
          <w:sz w:val="24"/>
          <w:szCs w:val="24"/>
          <w:u w:val="single"/>
          <w:rtl/>
        </w:rPr>
        <w:t>מר דרור דבאח - מהנדס ועדה מקומית גזר</w:t>
      </w:r>
      <w:r w:rsidR="001E2274">
        <w:rPr>
          <w:rFonts w:hint="cs"/>
          <w:caps/>
          <w:sz w:val="24"/>
          <w:szCs w:val="24"/>
          <w:u w:val="single"/>
          <w:rtl/>
        </w:rPr>
        <w:t>:</w:t>
      </w:r>
    </w:p>
    <w:p w14:paraId="6A1BA53B" w14:textId="69E47C16" w:rsidR="001E2274" w:rsidRDefault="007B58BE" w:rsidP="007B58BE">
      <w:pPr>
        <w:rPr>
          <w:b w:val="0"/>
          <w:bCs w:val="0"/>
          <w:caps/>
          <w:sz w:val="24"/>
          <w:szCs w:val="24"/>
          <w:rtl/>
        </w:rPr>
      </w:pPr>
      <w:r>
        <w:rPr>
          <w:rFonts w:hint="cs"/>
          <w:b w:val="0"/>
          <w:bCs w:val="0"/>
          <w:caps/>
          <w:sz w:val="24"/>
          <w:szCs w:val="24"/>
          <w:rtl/>
        </w:rPr>
        <w:t>חגית</w:t>
      </w:r>
    </w:p>
    <w:p w14:paraId="101D962C" w14:textId="77777777" w:rsidR="001E2274" w:rsidRDefault="001E2274" w:rsidP="007B58BE">
      <w:pPr>
        <w:rPr>
          <w:b w:val="0"/>
          <w:bCs w:val="0"/>
          <w:caps/>
          <w:sz w:val="24"/>
          <w:szCs w:val="24"/>
          <w:rtl/>
        </w:rPr>
      </w:pPr>
    </w:p>
    <w:p w14:paraId="322E6156" w14:textId="77777777" w:rsidR="001E2274" w:rsidRDefault="00D17364" w:rsidP="007B58BE">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539F10C8" w14:textId="2FD24F06" w:rsidR="001E2274" w:rsidRDefault="007B58BE" w:rsidP="007B58BE">
      <w:pPr>
        <w:rPr>
          <w:b w:val="0"/>
          <w:bCs w:val="0"/>
          <w:caps/>
          <w:sz w:val="24"/>
          <w:szCs w:val="24"/>
          <w:rtl/>
        </w:rPr>
      </w:pPr>
      <w:r>
        <w:rPr>
          <w:rFonts w:hint="cs"/>
          <w:b w:val="0"/>
          <w:bCs w:val="0"/>
          <w:caps/>
          <w:sz w:val="24"/>
          <w:szCs w:val="24"/>
          <w:rtl/>
        </w:rPr>
        <w:t xml:space="preserve">כן </w:t>
      </w:r>
    </w:p>
    <w:p w14:paraId="5A16DD77" w14:textId="77777777" w:rsidR="001E2274" w:rsidRDefault="001E2274" w:rsidP="007B58BE">
      <w:pPr>
        <w:rPr>
          <w:b w:val="0"/>
          <w:bCs w:val="0"/>
          <w:caps/>
          <w:sz w:val="24"/>
          <w:szCs w:val="24"/>
          <w:rtl/>
        </w:rPr>
      </w:pPr>
    </w:p>
    <w:p w14:paraId="4808EE9A" w14:textId="77777777" w:rsidR="001E2274" w:rsidRDefault="003C3543" w:rsidP="007B58BE">
      <w:pPr>
        <w:rPr>
          <w:caps/>
          <w:sz w:val="24"/>
          <w:szCs w:val="24"/>
          <w:u w:val="single"/>
          <w:rtl/>
        </w:rPr>
      </w:pPr>
      <w:r w:rsidRPr="003C3543">
        <w:rPr>
          <w:rFonts w:hint="cs"/>
          <w:caps/>
          <w:sz w:val="24"/>
          <w:szCs w:val="24"/>
          <w:u w:val="single"/>
          <w:rtl/>
        </w:rPr>
        <w:t>מר דרור דבאח - מהנדס ועדה מקומית גזר</w:t>
      </w:r>
      <w:r w:rsidR="001E2274">
        <w:rPr>
          <w:rFonts w:hint="cs"/>
          <w:caps/>
          <w:sz w:val="24"/>
          <w:szCs w:val="24"/>
          <w:u w:val="single"/>
          <w:rtl/>
        </w:rPr>
        <w:t>:</w:t>
      </w:r>
    </w:p>
    <w:p w14:paraId="73799BF8" w14:textId="3858F703" w:rsidR="001E2274" w:rsidRDefault="007B58BE" w:rsidP="007B58BE">
      <w:pPr>
        <w:rPr>
          <w:b w:val="0"/>
          <w:bCs w:val="0"/>
          <w:caps/>
          <w:sz w:val="24"/>
          <w:szCs w:val="24"/>
          <w:rtl/>
        </w:rPr>
      </w:pPr>
      <w:r>
        <w:rPr>
          <w:rFonts w:hint="cs"/>
          <w:b w:val="0"/>
          <w:bCs w:val="0"/>
          <w:caps/>
          <w:sz w:val="24"/>
          <w:szCs w:val="24"/>
          <w:rtl/>
        </w:rPr>
        <w:t>חגית את איתנו?</w:t>
      </w:r>
    </w:p>
    <w:p w14:paraId="3A3B0302" w14:textId="77777777" w:rsidR="001E2274" w:rsidRDefault="001E2274" w:rsidP="007B58BE">
      <w:pPr>
        <w:rPr>
          <w:b w:val="0"/>
          <w:bCs w:val="0"/>
          <w:caps/>
          <w:sz w:val="24"/>
          <w:szCs w:val="24"/>
          <w:rtl/>
        </w:rPr>
      </w:pPr>
    </w:p>
    <w:p w14:paraId="0760ADB3" w14:textId="77777777" w:rsidR="001E2274" w:rsidRDefault="000A3DA6" w:rsidP="007B58BE">
      <w:pPr>
        <w:rPr>
          <w:caps/>
          <w:sz w:val="24"/>
          <w:szCs w:val="24"/>
          <w:u w:val="single"/>
          <w:rtl/>
        </w:rPr>
      </w:pPr>
      <w:r w:rsidRPr="000A3DA6">
        <w:rPr>
          <w:rFonts w:hint="cs"/>
          <w:caps/>
          <w:sz w:val="24"/>
          <w:szCs w:val="24"/>
          <w:u w:val="single"/>
          <w:rtl/>
        </w:rPr>
        <w:t>מר תומר דוידסון - נציג מנהל מקרקעי ישראל בוועדה המחוזית</w:t>
      </w:r>
      <w:r w:rsidR="001E2274">
        <w:rPr>
          <w:rFonts w:hint="cs"/>
          <w:caps/>
          <w:sz w:val="24"/>
          <w:szCs w:val="24"/>
          <w:u w:val="single"/>
          <w:rtl/>
        </w:rPr>
        <w:t>:</w:t>
      </w:r>
    </w:p>
    <w:p w14:paraId="4B842F8F" w14:textId="19B672D9" w:rsidR="001E2274" w:rsidRDefault="000671ED" w:rsidP="007B58BE">
      <w:pPr>
        <w:rPr>
          <w:b w:val="0"/>
          <w:bCs w:val="0"/>
          <w:caps/>
          <w:sz w:val="24"/>
          <w:szCs w:val="24"/>
          <w:rtl/>
        </w:rPr>
      </w:pPr>
      <w:r>
        <w:rPr>
          <w:rFonts w:hint="cs"/>
          <w:b w:val="0"/>
          <w:bCs w:val="0"/>
          <w:caps/>
          <w:sz w:val="24"/>
          <w:szCs w:val="24"/>
          <w:rtl/>
        </w:rPr>
        <w:t>איפה חגית</w:t>
      </w:r>
    </w:p>
    <w:p w14:paraId="04EF4955" w14:textId="77777777" w:rsidR="001E2274" w:rsidRDefault="001E2274" w:rsidP="007B58BE">
      <w:pPr>
        <w:rPr>
          <w:b w:val="0"/>
          <w:bCs w:val="0"/>
          <w:caps/>
          <w:sz w:val="24"/>
          <w:szCs w:val="24"/>
          <w:rtl/>
        </w:rPr>
      </w:pPr>
    </w:p>
    <w:p w14:paraId="16482F49" w14:textId="77777777" w:rsidR="001E2274" w:rsidRDefault="0044432A" w:rsidP="007B58BE">
      <w:pPr>
        <w:rPr>
          <w:caps/>
          <w:sz w:val="24"/>
          <w:szCs w:val="24"/>
          <w:u w:val="single"/>
          <w:rtl/>
        </w:rPr>
      </w:pPr>
      <w:r w:rsidRPr="0044432A">
        <w:rPr>
          <w:rFonts w:hint="cs"/>
          <w:caps/>
          <w:sz w:val="24"/>
          <w:szCs w:val="24"/>
          <w:u w:val="single"/>
          <w:rtl/>
        </w:rPr>
        <w:t>גב</w:t>
      </w:r>
      <w:r w:rsidRPr="0044432A">
        <w:rPr>
          <w:caps/>
          <w:sz w:val="24"/>
          <w:szCs w:val="24"/>
          <w:u w:val="single"/>
          <w:rtl/>
        </w:rPr>
        <w:t>'</w:t>
      </w:r>
      <w:r w:rsidRPr="0044432A">
        <w:rPr>
          <w:rFonts w:hint="cs"/>
          <w:caps/>
          <w:sz w:val="24"/>
          <w:szCs w:val="24"/>
          <w:u w:val="single"/>
          <w:rtl/>
        </w:rPr>
        <w:t xml:space="preserve"> תמי ראם וגנר - נציגת לשכת התכנון</w:t>
      </w:r>
      <w:r w:rsidR="001E2274">
        <w:rPr>
          <w:rFonts w:hint="cs"/>
          <w:caps/>
          <w:sz w:val="24"/>
          <w:szCs w:val="24"/>
          <w:u w:val="single"/>
          <w:rtl/>
        </w:rPr>
        <w:t>:</w:t>
      </w:r>
    </w:p>
    <w:p w14:paraId="4AFA0D29" w14:textId="22F46EB7" w:rsidR="001E2274" w:rsidRDefault="000671ED" w:rsidP="007B58BE">
      <w:pPr>
        <w:rPr>
          <w:b w:val="0"/>
          <w:bCs w:val="0"/>
          <w:caps/>
          <w:sz w:val="24"/>
          <w:szCs w:val="24"/>
          <w:rtl/>
        </w:rPr>
      </w:pPr>
      <w:r>
        <w:rPr>
          <w:rFonts w:hint="cs"/>
          <w:b w:val="0"/>
          <w:bCs w:val="0"/>
          <w:caps/>
          <w:sz w:val="24"/>
          <w:szCs w:val="24"/>
          <w:rtl/>
        </w:rPr>
        <w:t>הנה היא ... באמצע</w:t>
      </w:r>
    </w:p>
    <w:p w14:paraId="6ADD010B" w14:textId="77777777" w:rsidR="001E2274" w:rsidRDefault="001E2274" w:rsidP="007B58BE">
      <w:pPr>
        <w:rPr>
          <w:b w:val="0"/>
          <w:bCs w:val="0"/>
          <w:caps/>
          <w:sz w:val="24"/>
          <w:szCs w:val="24"/>
          <w:rtl/>
        </w:rPr>
      </w:pPr>
    </w:p>
    <w:p w14:paraId="50667A48" w14:textId="77777777" w:rsidR="001E2274" w:rsidRDefault="000A5C33" w:rsidP="007B58BE">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7E63047B" w14:textId="6A4ABDF6" w:rsidR="001E2274" w:rsidRDefault="000671ED" w:rsidP="007B58BE">
      <w:pPr>
        <w:rPr>
          <w:b w:val="0"/>
          <w:bCs w:val="0"/>
          <w:caps/>
          <w:sz w:val="24"/>
          <w:szCs w:val="24"/>
          <w:rtl/>
        </w:rPr>
      </w:pPr>
      <w:r>
        <w:rPr>
          <w:rFonts w:hint="cs"/>
          <w:b w:val="0"/>
          <w:bCs w:val="0"/>
          <w:caps/>
          <w:sz w:val="24"/>
          <w:szCs w:val="24"/>
          <w:rtl/>
        </w:rPr>
        <w:t>מי באמצע?</w:t>
      </w:r>
    </w:p>
    <w:p w14:paraId="3B7DE18E" w14:textId="77777777" w:rsidR="001E2274" w:rsidRDefault="001E2274" w:rsidP="007B58BE">
      <w:pPr>
        <w:rPr>
          <w:b w:val="0"/>
          <w:bCs w:val="0"/>
          <w:caps/>
          <w:sz w:val="24"/>
          <w:szCs w:val="24"/>
          <w:rtl/>
        </w:rPr>
      </w:pPr>
    </w:p>
    <w:p w14:paraId="43802970" w14:textId="77777777" w:rsidR="001E2274" w:rsidRDefault="007316D3" w:rsidP="007B58BE">
      <w:pPr>
        <w:rPr>
          <w:caps/>
          <w:sz w:val="24"/>
          <w:szCs w:val="24"/>
          <w:u w:val="single"/>
          <w:rtl/>
        </w:rPr>
      </w:pPr>
      <w:r w:rsidRPr="007316D3">
        <w:rPr>
          <w:rFonts w:hint="cs"/>
          <w:caps/>
          <w:sz w:val="24"/>
          <w:szCs w:val="24"/>
          <w:u w:val="single"/>
          <w:rtl/>
        </w:rPr>
        <w:t>גב</w:t>
      </w:r>
      <w:r w:rsidRPr="007316D3">
        <w:rPr>
          <w:caps/>
          <w:sz w:val="24"/>
          <w:szCs w:val="24"/>
          <w:u w:val="single"/>
          <w:rtl/>
        </w:rPr>
        <w:t>'</w:t>
      </w:r>
      <w:r w:rsidRPr="007316D3">
        <w:rPr>
          <w:rFonts w:hint="cs"/>
          <w:caps/>
          <w:sz w:val="24"/>
          <w:szCs w:val="24"/>
          <w:u w:val="single"/>
          <w:rtl/>
        </w:rPr>
        <w:t xml:space="preserve"> רותי ברבי - נציגת לשכת התכנון</w:t>
      </w:r>
      <w:r w:rsidR="001E2274">
        <w:rPr>
          <w:rFonts w:hint="cs"/>
          <w:caps/>
          <w:sz w:val="24"/>
          <w:szCs w:val="24"/>
          <w:u w:val="single"/>
          <w:rtl/>
        </w:rPr>
        <w:t>:</w:t>
      </w:r>
    </w:p>
    <w:p w14:paraId="01A3DE0B" w14:textId="066DF5ED" w:rsidR="001E2274" w:rsidRDefault="000671ED" w:rsidP="007B58BE">
      <w:pPr>
        <w:rPr>
          <w:b w:val="0"/>
          <w:bCs w:val="0"/>
          <w:caps/>
          <w:sz w:val="24"/>
          <w:szCs w:val="24"/>
          <w:rtl/>
        </w:rPr>
      </w:pPr>
      <w:r>
        <w:rPr>
          <w:rFonts w:hint="cs"/>
          <w:b w:val="0"/>
          <w:bCs w:val="0"/>
          <w:caps/>
          <w:sz w:val="24"/>
          <w:szCs w:val="24"/>
          <w:rtl/>
        </w:rPr>
        <w:t>המתכננת</w:t>
      </w:r>
    </w:p>
    <w:p w14:paraId="6742E76A" w14:textId="77777777" w:rsidR="001E2274" w:rsidRDefault="001E2274" w:rsidP="007B58BE">
      <w:pPr>
        <w:rPr>
          <w:b w:val="0"/>
          <w:bCs w:val="0"/>
          <w:caps/>
          <w:sz w:val="24"/>
          <w:szCs w:val="24"/>
          <w:rtl/>
        </w:rPr>
      </w:pPr>
    </w:p>
    <w:p w14:paraId="1062F162" w14:textId="77777777" w:rsidR="001E2274" w:rsidRDefault="003C3543" w:rsidP="007B58BE">
      <w:pPr>
        <w:rPr>
          <w:caps/>
          <w:sz w:val="24"/>
          <w:szCs w:val="24"/>
          <w:u w:val="single"/>
          <w:rtl/>
        </w:rPr>
      </w:pPr>
      <w:r w:rsidRPr="003C3543">
        <w:rPr>
          <w:rFonts w:hint="cs"/>
          <w:caps/>
          <w:sz w:val="24"/>
          <w:szCs w:val="24"/>
          <w:u w:val="single"/>
          <w:rtl/>
        </w:rPr>
        <w:t>מר דרור דבאח - מהנדס ועדה מקומית גזר</w:t>
      </w:r>
      <w:r w:rsidR="001E2274">
        <w:rPr>
          <w:rFonts w:hint="cs"/>
          <w:caps/>
          <w:sz w:val="24"/>
          <w:szCs w:val="24"/>
          <w:u w:val="single"/>
          <w:rtl/>
        </w:rPr>
        <w:t>:</w:t>
      </w:r>
    </w:p>
    <w:p w14:paraId="0A2B5BF9" w14:textId="26C28B33" w:rsidR="001E2274" w:rsidRDefault="000671ED" w:rsidP="007B58BE">
      <w:pPr>
        <w:rPr>
          <w:b w:val="0"/>
          <w:bCs w:val="0"/>
          <w:caps/>
          <w:sz w:val="24"/>
          <w:szCs w:val="24"/>
          <w:rtl/>
        </w:rPr>
      </w:pPr>
      <w:r>
        <w:rPr>
          <w:rFonts w:hint="cs"/>
          <w:b w:val="0"/>
          <w:bCs w:val="0"/>
          <w:caps/>
          <w:sz w:val="24"/>
          <w:szCs w:val="24"/>
          <w:rtl/>
        </w:rPr>
        <w:t xml:space="preserve">חגית </w:t>
      </w:r>
    </w:p>
    <w:p w14:paraId="0CB4BDC1" w14:textId="77777777" w:rsidR="001E2274" w:rsidRDefault="001E2274" w:rsidP="007B58BE">
      <w:pPr>
        <w:rPr>
          <w:b w:val="0"/>
          <w:bCs w:val="0"/>
          <w:caps/>
          <w:sz w:val="24"/>
          <w:szCs w:val="24"/>
          <w:rtl/>
        </w:rPr>
      </w:pPr>
    </w:p>
    <w:p w14:paraId="3BBBB32C" w14:textId="77777777" w:rsidR="001E2274" w:rsidRDefault="000A3DA6" w:rsidP="007B58BE">
      <w:pPr>
        <w:rPr>
          <w:caps/>
          <w:sz w:val="24"/>
          <w:szCs w:val="24"/>
          <w:u w:val="single"/>
          <w:rtl/>
        </w:rPr>
      </w:pPr>
      <w:r w:rsidRPr="000A3DA6">
        <w:rPr>
          <w:rFonts w:hint="cs"/>
          <w:caps/>
          <w:sz w:val="24"/>
          <w:szCs w:val="24"/>
          <w:u w:val="single"/>
          <w:rtl/>
        </w:rPr>
        <w:t>מר תומר דוידסון - נציג מנהל מקרקעי ישראל בוועדה המחוזית</w:t>
      </w:r>
      <w:r w:rsidR="001E2274">
        <w:rPr>
          <w:rFonts w:hint="cs"/>
          <w:caps/>
          <w:sz w:val="24"/>
          <w:szCs w:val="24"/>
          <w:u w:val="single"/>
          <w:rtl/>
        </w:rPr>
        <w:t>:</w:t>
      </w:r>
    </w:p>
    <w:p w14:paraId="6AE77FB5" w14:textId="3ED2E583" w:rsidR="001E2274" w:rsidRDefault="000671ED" w:rsidP="007B58BE">
      <w:pPr>
        <w:rPr>
          <w:b w:val="0"/>
          <w:bCs w:val="0"/>
          <w:caps/>
          <w:sz w:val="24"/>
          <w:szCs w:val="24"/>
          <w:rtl/>
        </w:rPr>
      </w:pPr>
      <w:r>
        <w:rPr>
          <w:rFonts w:hint="cs"/>
          <w:b w:val="0"/>
          <w:bCs w:val="0"/>
          <w:caps/>
          <w:sz w:val="24"/>
          <w:szCs w:val="24"/>
          <w:rtl/>
        </w:rPr>
        <w:t xml:space="preserve">חגית </w:t>
      </w:r>
    </w:p>
    <w:p w14:paraId="0CE04C57" w14:textId="77777777" w:rsidR="001E2274" w:rsidRDefault="001E2274" w:rsidP="007B58BE">
      <w:pPr>
        <w:rPr>
          <w:b w:val="0"/>
          <w:bCs w:val="0"/>
          <w:caps/>
          <w:sz w:val="24"/>
          <w:szCs w:val="24"/>
          <w:rtl/>
        </w:rPr>
      </w:pPr>
    </w:p>
    <w:p w14:paraId="5B4F5F66" w14:textId="77777777" w:rsidR="001E2274" w:rsidRDefault="003C3543" w:rsidP="007B58BE">
      <w:pPr>
        <w:rPr>
          <w:caps/>
          <w:sz w:val="24"/>
          <w:szCs w:val="24"/>
          <w:u w:val="single"/>
          <w:rtl/>
        </w:rPr>
      </w:pPr>
      <w:r w:rsidRPr="003C3543">
        <w:rPr>
          <w:rFonts w:hint="cs"/>
          <w:caps/>
          <w:sz w:val="24"/>
          <w:szCs w:val="24"/>
          <w:u w:val="single"/>
          <w:rtl/>
        </w:rPr>
        <w:t>מר דרור דבאח - מהנדס ועדה מקומית גזר</w:t>
      </w:r>
      <w:r w:rsidR="001E2274">
        <w:rPr>
          <w:rFonts w:hint="cs"/>
          <w:caps/>
          <w:sz w:val="24"/>
          <w:szCs w:val="24"/>
          <w:u w:val="single"/>
          <w:rtl/>
        </w:rPr>
        <w:t>:</w:t>
      </w:r>
    </w:p>
    <w:p w14:paraId="107649E0" w14:textId="2AD57DFF" w:rsidR="001E2274" w:rsidRDefault="000671ED" w:rsidP="007B58BE">
      <w:pPr>
        <w:rPr>
          <w:b w:val="0"/>
          <w:bCs w:val="0"/>
          <w:caps/>
          <w:sz w:val="24"/>
          <w:szCs w:val="24"/>
          <w:rtl/>
        </w:rPr>
      </w:pPr>
      <w:r>
        <w:rPr>
          <w:rFonts w:hint="cs"/>
          <w:b w:val="0"/>
          <w:bCs w:val="0"/>
          <w:caps/>
          <w:sz w:val="24"/>
          <w:szCs w:val="24"/>
          <w:rtl/>
        </w:rPr>
        <w:lastRenderedPageBreak/>
        <w:t>חגית את איתנו?</w:t>
      </w:r>
    </w:p>
    <w:p w14:paraId="13DD5410" w14:textId="77777777" w:rsidR="001E2274" w:rsidRDefault="001E2274" w:rsidP="007B58BE">
      <w:pPr>
        <w:rPr>
          <w:b w:val="0"/>
          <w:bCs w:val="0"/>
          <w:caps/>
          <w:sz w:val="24"/>
          <w:szCs w:val="24"/>
          <w:rtl/>
        </w:rPr>
      </w:pPr>
    </w:p>
    <w:p w14:paraId="37BD925C" w14:textId="77777777" w:rsidR="001E2274" w:rsidRDefault="000671ED" w:rsidP="007B58BE">
      <w:pPr>
        <w:rPr>
          <w:b w:val="0"/>
          <w:bCs w:val="0"/>
          <w:caps/>
          <w:sz w:val="24"/>
          <w:szCs w:val="24"/>
          <w:rtl/>
        </w:rPr>
      </w:pPr>
      <w:r>
        <w:rPr>
          <w:rFonts w:hint="cs"/>
          <w:b w:val="0"/>
          <w:bCs w:val="0"/>
          <w:caps/>
          <w:sz w:val="24"/>
          <w:szCs w:val="24"/>
          <w:rtl/>
        </w:rPr>
        <w:t>(מתארגנים)</w:t>
      </w:r>
    </w:p>
    <w:p w14:paraId="2CEEB4F8" w14:textId="77777777" w:rsidR="001E2274" w:rsidRDefault="001E2274" w:rsidP="007B58BE">
      <w:pPr>
        <w:rPr>
          <w:b w:val="0"/>
          <w:bCs w:val="0"/>
          <w:caps/>
          <w:sz w:val="24"/>
          <w:szCs w:val="24"/>
          <w:rtl/>
        </w:rPr>
      </w:pPr>
    </w:p>
    <w:p w14:paraId="50380DB6" w14:textId="77777777" w:rsidR="001E2274" w:rsidRDefault="00F15EFB" w:rsidP="007B58BE">
      <w:pPr>
        <w:rPr>
          <w:caps/>
          <w:sz w:val="24"/>
          <w:szCs w:val="24"/>
          <w:u w:val="single"/>
          <w:rtl/>
        </w:rPr>
      </w:pPr>
      <w:r w:rsidRPr="00F15EFB">
        <w:rPr>
          <w:rFonts w:hint="cs"/>
          <w:caps/>
          <w:sz w:val="24"/>
          <w:szCs w:val="24"/>
          <w:u w:val="single"/>
          <w:rtl/>
        </w:rPr>
        <w:t>גב</w:t>
      </w:r>
      <w:r w:rsidRPr="00F15EFB">
        <w:rPr>
          <w:caps/>
          <w:sz w:val="24"/>
          <w:szCs w:val="24"/>
          <w:u w:val="single"/>
          <w:rtl/>
        </w:rPr>
        <w:t>'</w:t>
      </w:r>
      <w:r w:rsidRPr="00F15EFB">
        <w:rPr>
          <w:rFonts w:hint="cs"/>
          <w:caps/>
          <w:sz w:val="24"/>
          <w:szCs w:val="24"/>
          <w:u w:val="single"/>
          <w:rtl/>
        </w:rPr>
        <w:t xml:space="preserve"> חגית אלדר - נציגת לשכת התכנון</w:t>
      </w:r>
      <w:r w:rsidR="001E2274">
        <w:rPr>
          <w:rFonts w:hint="cs"/>
          <w:caps/>
          <w:sz w:val="24"/>
          <w:szCs w:val="24"/>
          <w:u w:val="single"/>
          <w:rtl/>
        </w:rPr>
        <w:t>:</w:t>
      </w:r>
    </w:p>
    <w:p w14:paraId="52398E6D" w14:textId="0F0BBC00" w:rsidR="001E2274" w:rsidRDefault="000671ED" w:rsidP="007B58BE">
      <w:pPr>
        <w:rPr>
          <w:b w:val="0"/>
          <w:bCs w:val="0"/>
          <w:caps/>
          <w:sz w:val="24"/>
          <w:szCs w:val="24"/>
          <w:rtl/>
        </w:rPr>
      </w:pPr>
      <w:r>
        <w:rPr>
          <w:rFonts w:hint="cs"/>
          <w:b w:val="0"/>
          <w:bCs w:val="0"/>
          <w:caps/>
          <w:sz w:val="24"/>
          <w:szCs w:val="24"/>
          <w:rtl/>
        </w:rPr>
        <w:t>בוקר טוב שומעים אותי?</w:t>
      </w:r>
    </w:p>
    <w:p w14:paraId="5CA148B0" w14:textId="77777777" w:rsidR="001E2274" w:rsidRDefault="001E2274" w:rsidP="007B58BE">
      <w:pPr>
        <w:rPr>
          <w:b w:val="0"/>
          <w:bCs w:val="0"/>
          <w:caps/>
          <w:sz w:val="24"/>
          <w:szCs w:val="24"/>
          <w:rtl/>
        </w:rPr>
      </w:pPr>
    </w:p>
    <w:p w14:paraId="7FB1CCE3" w14:textId="77777777" w:rsidR="001E2274" w:rsidRDefault="007316D3" w:rsidP="007B58BE">
      <w:pPr>
        <w:rPr>
          <w:caps/>
          <w:sz w:val="24"/>
          <w:szCs w:val="24"/>
          <w:u w:val="single"/>
          <w:rtl/>
        </w:rPr>
      </w:pPr>
      <w:r w:rsidRPr="007316D3">
        <w:rPr>
          <w:rFonts w:hint="cs"/>
          <w:caps/>
          <w:sz w:val="24"/>
          <w:szCs w:val="24"/>
          <w:u w:val="single"/>
          <w:rtl/>
        </w:rPr>
        <w:t>גב</w:t>
      </w:r>
      <w:r w:rsidRPr="007316D3">
        <w:rPr>
          <w:caps/>
          <w:sz w:val="24"/>
          <w:szCs w:val="24"/>
          <w:u w:val="single"/>
          <w:rtl/>
        </w:rPr>
        <w:t>'</w:t>
      </w:r>
      <w:r w:rsidRPr="007316D3">
        <w:rPr>
          <w:rFonts w:hint="cs"/>
          <w:caps/>
          <w:sz w:val="24"/>
          <w:szCs w:val="24"/>
          <w:u w:val="single"/>
          <w:rtl/>
        </w:rPr>
        <w:t xml:space="preserve"> רותי ברבי - נציגת לשכת התכנון</w:t>
      </w:r>
      <w:r w:rsidR="001E2274">
        <w:rPr>
          <w:rFonts w:hint="cs"/>
          <w:caps/>
          <w:sz w:val="24"/>
          <w:szCs w:val="24"/>
          <w:u w:val="single"/>
          <w:rtl/>
        </w:rPr>
        <w:t>:</w:t>
      </w:r>
    </w:p>
    <w:p w14:paraId="0E10ED6E" w14:textId="1172E46C" w:rsidR="001E2274" w:rsidRDefault="000671ED" w:rsidP="007B58BE">
      <w:pPr>
        <w:rPr>
          <w:b w:val="0"/>
          <w:bCs w:val="0"/>
          <w:caps/>
          <w:sz w:val="24"/>
          <w:szCs w:val="24"/>
          <w:rtl/>
        </w:rPr>
      </w:pPr>
      <w:r>
        <w:rPr>
          <w:rFonts w:hint="cs"/>
          <w:b w:val="0"/>
          <w:bCs w:val="0"/>
          <w:caps/>
          <w:sz w:val="24"/>
          <w:szCs w:val="24"/>
          <w:rtl/>
        </w:rPr>
        <w:t xml:space="preserve">כן </w:t>
      </w:r>
    </w:p>
    <w:p w14:paraId="326E636D" w14:textId="77777777" w:rsidR="001E2274" w:rsidRDefault="001E2274" w:rsidP="007B58BE">
      <w:pPr>
        <w:rPr>
          <w:b w:val="0"/>
          <w:bCs w:val="0"/>
          <w:caps/>
          <w:sz w:val="24"/>
          <w:szCs w:val="24"/>
          <w:rtl/>
        </w:rPr>
      </w:pPr>
    </w:p>
    <w:p w14:paraId="2D75CF8F" w14:textId="77777777" w:rsidR="001E2274" w:rsidRDefault="00F15EFB" w:rsidP="007B58BE">
      <w:pPr>
        <w:rPr>
          <w:caps/>
          <w:sz w:val="24"/>
          <w:szCs w:val="24"/>
          <w:u w:val="single"/>
          <w:rtl/>
        </w:rPr>
      </w:pPr>
      <w:r w:rsidRPr="00F15EFB">
        <w:rPr>
          <w:rFonts w:hint="cs"/>
          <w:caps/>
          <w:sz w:val="24"/>
          <w:szCs w:val="24"/>
          <w:u w:val="single"/>
          <w:rtl/>
        </w:rPr>
        <w:t>גב</w:t>
      </w:r>
      <w:r w:rsidRPr="00F15EFB">
        <w:rPr>
          <w:caps/>
          <w:sz w:val="24"/>
          <w:szCs w:val="24"/>
          <w:u w:val="single"/>
          <w:rtl/>
        </w:rPr>
        <w:t>'</w:t>
      </w:r>
      <w:r w:rsidRPr="00F15EFB">
        <w:rPr>
          <w:rFonts w:hint="cs"/>
          <w:caps/>
          <w:sz w:val="24"/>
          <w:szCs w:val="24"/>
          <w:u w:val="single"/>
          <w:rtl/>
        </w:rPr>
        <w:t xml:space="preserve"> חגית אלדר - נציגת לשכת התכנון</w:t>
      </w:r>
      <w:r w:rsidR="001E2274">
        <w:rPr>
          <w:rFonts w:hint="cs"/>
          <w:caps/>
          <w:sz w:val="24"/>
          <w:szCs w:val="24"/>
          <w:u w:val="single"/>
          <w:rtl/>
        </w:rPr>
        <w:t>:</w:t>
      </w:r>
    </w:p>
    <w:p w14:paraId="49D9A719" w14:textId="630E0F82" w:rsidR="001E2274" w:rsidRDefault="000671ED" w:rsidP="007B58BE">
      <w:pPr>
        <w:rPr>
          <w:b w:val="0"/>
          <w:bCs w:val="0"/>
          <w:caps/>
          <w:sz w:val="24"/>
          <w:szCs w:val="24"/>
          <w:rtl/>
        </w:rPr>
      </w:pPr>
      <w:r>
        <w:rPr>
          <w:rFonts w:hint="cs"/>
          <w:b w:val="0"/>
          <w:bCs w:val="0"/>
          <w:caps/>
          <w:sz w:val="24"/>
          <w:szCs w:val="24"/>
          <w:rtl/>
        </w:rPr>
        <w:t xml:space="preserve">בוקר טוב </w:t>
      </w:r>
    </w:p>
    <w:p w14:paraId="4FE91E1E" w14:textId="77777777" w:rsidR="001E2274" w:rsidRDefault="001E2274" w:rsidP="007B58BE">
      <w:pPr>
        <w:rPr>
          <w:b w:val="0"/>
          <w:bCs w:val="0"/>
          <w:caps/>
          <w:sz w:val="24"/>
          <w:szCs w:val="24"/>
          <w:rtl/>
        </w:rPr>
      </w:pPr>
    </w:p>
    <w:p w14:paraId="29338C4A" w14:textId="77777777" w:rsidR="001E2274" w:rsidRDefault="0044432A" w:rsidP="007B58BE">
      <w:pPr>
        <w:rPr>
          <w:caps/>
          <w:sz w:val="24"/>
          <w:szCs w:val="24"/>
          <w:u w:val="single"/>
          <w:rtl/>
        </w:rPr>
      </w:pPr>
      <w:r w:rsidRPr="0044432A">
        <w:rPr>
          <w:rFonts w:hint="cs"/>
          <w:caps/>
          <w:sz w:val="24"/>
          <w:szCs w:val="24"/>
          <w:u w:val="single"/>
          <w:rtl/>
        </w:rPr>
        <w:t>גב</w:t>
      </w:r>
      <w:r w:rsidRPr="0044432A">
        <w:rPr>
          <w:caps/>
          <w:sz w:val="24"/>
          <w:szCs w:val="24"/>
          <w:u w:val="single"/>
          <w:rtl/>
        </w:rPr>
        <w:t>'</w:t>
      </w:r>
      <w:r w:rsidRPr="0044432A">
        <w:rPr>
          <w:rFonts w:hint="cs"/>
          <w:caps/>
          <w:sz w:val="24"/>
          <w:szCs w:val="24"/>
          <w:u w:val="single"/>
          <w:rtl/>
        </w:rPr>
        <w:t xml:space="preserve"> תמי ראם וגנר - נציגת לשכת התכנון</w:t>
      </w:r>
      <w:r w:rsidR="001E2274">
        <w:rPr>
          <w:rFonts w:hint="cs"/>
          <w:caps/>
          <w:sz w:val="24"/>
          <w:szCs w:val="24"/>
          <w:u w:val="single"/>
          <w:rtl/>
        </w:rPr>
        <w:t>:</w:t>
      </w:r>
    </w:p>
    <w:p w14:paraId="02D4004D" w14:textId="1BA878EB" w:rsidR="001E2274" w:rsidRDefault="000671ED" w:rsidP="007B58BE">
      <w:pPr>
        <w:rPr>
          <w:b w:val="0"/>
          <w:bCs w:val="0"/>
          <w:caps/>
          <w:sz w:val="24"/>
          <w:szCs w:val="24"/>
          <w:rtl/>
        </w:rPr>
      </w:pPr>
      <w:r>
        <w:rPr>
          <w:rFonts w:hint="cs"/>
          <w:b w:val="0"/>
          <w:bCs w:val="0"/>
          <w:caps/>
          <w:sz w:val="24"/>
          <w:szCs w:val="24"/>
          <w:rtl/>
        </w:rPr>
        <w:t>אבל לא רואים</w:t>
      </w:r>
      <w:r w:rsidR="000F703D">
        <w:rPr>
          <w:rFonts w:hint="cs"/>
          <w:b w:val="0"/>
          <w:bCs w:val="0"/>
          <w:caps/>
          <w:sz w:val="24"/>
          <w:szCs w:val="24"/>
          <w:rtl/>
        </w:rPr>
        <w:t xml:space="preserve"> </w:t>
      </w:r>
      <w:r>
        <w:rPr>
          <w:rFonts w:hint="cs"/>
          <w:b w:val="0"/>
          <w:bCs w:val="0"/>
          <w:caps/>
          <w:sz w:val="24"/>
          <w:szCs w:val="24"/>
          <w:rtl/>
        </w:rPr>
        <w:t>...</w:t>
      </w:r>
    </w:p>
    <w:p w14:paraId="3D3556B7" w14:textId="77777777" w:rsidR="001E2274" w:rsidRDefault="001E2274" w:rsidP="007B58BE">
      <w:pPr>
        <w:rPr>
          <w:b w:val="0"/>
          <w:bCs w:val="0"/>
          <w:caps/>
          <w:sz w:val="24"/>
          <w:szCs w:val="24"/>
          <w:rtl/>
        </w:rPr>
      </w:pPr>
    </w:p>
    <w:p w14:paraId="5A6F9C7A" w14:textId="77777777" w:rsidR="001E2274" w:rsidRDefault="00D17364" w:rsidP="007B58BE">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1B48862D" w14:textId="3999C036" w:rsidR="001E2274" w:rsidRDefault="000671ED" w:rsidP="007B58BE">
      <w:pPr>
        <w:rPr>
          <w:b w:val="0"/>
          <w:bCs w:val="0"/>
          <w:caps/>
          <w:sz w:val="24"/>
          <w:szCs w:val="24"/>
          <w:rtl/>
        </w:rPr>
      </w:pPr>
      <w:r>
        <w:rPr>
          <w:rFonts w:hint="cs"/>
          <w:b w:val="0"/>
          <w:bCs w:val="0"/>
          <w:caps/>
          <w:sz w:val="24"/>
          <w:szCs w:val="24"/>
          <w:rtl/>
        </w:rPr>
        <w:t>ומבורך</w:t>
      </w:r>
    </w:p>
    <w:p w14:paraId="424C80F3" w14:textId="77777777" w:rsidR="001E2274" w:rsidRDefault="001E2274" w:rsidP="007B58BE">
      <w:pPr>
        <w:rPr>
          <w:b w:val="0"/>
          <w:bCs w:val="0"/>
          <w:caps/>
          <w:sz w:val="24"/>
          <w:szCs w:val="24"/>
          <w:rtl/>
        </w:rPr>
      </w:pPr>
    </w:p>
    <w:p w14:paraId="5FD1715A" w14:textId="77777777" w:rsidR="001E2274" w:rsidRDefault="00134D2F" w:rsidP="007B58BE">
      <w:pPr>
        <w:rPr>
          <w:caps/>
          <w:sz w:val="24"/>
          <w:szCs w:val="24"/>
          <w:u w:val="single"/>
          <w:rtl/>
        </w:rPr>
      </w:pPr>
      <w:r w:rsidRPr="00134D2F">
        <w:rPr>
          <w:rFonts w:hint="cs"/>
          <w:caps/>
          <w:sz w:val="24"/>
          <w:szCs w:val="24"/>
          <w:u w:val="single"/>
          <w:rtl/>
        </w:rPr>
        <w:t>גב</w:t>
      </w:r>
      <w:r w:rsidRPr="00134D2F">
        <w:rPr>
          <w:caps/>
          <w:sz w:val="24"/>
          <w:szCs w:val="24"/>
          <w:u w:val="single"/>
          <w:rtl/>
        </w:rPr>
        <w:t>'</w:t>
      </w:r>
      <w:r w:rsidRPr="00134D2F">
        <w:rPr>
          <w:rFonts w:hint="cs"/>
          <w:caps/>
          <w:sz w:val="24"/>
          <w:szCs w:val="24"/>
          <w:u w:val="single"/>
          <w:rtl/>
        </w:rPr>
        <w:t xml:space="preserve"> הדר אלטשולר</w:t>
      </w:r>
      <w:r w:rsidR="001E2274">
        <w:rPr>
          <w:rFonts w:hint="cs"/>
          <w:caps/>
          <w:sz w:val="24"/>
          <w:szCs w:val="24"/>
          <w:u w:val="single"/>
          <w:rtl/>
        </w:rPr>
        <w:t>:</w:t>
      </w:r>
    </w:p>
    <w:p w14:paraId="5816FED8" w14:textId="06D2CB64" w:rsidR="001E2274" w:rsidRDefault="000671ED" w:rsidP="007B58BE">
      <w:pPr>
        <w:rPr>
          <w:b w:val="0"/>
          <w:bCs w:val="0"/>
          <w:caps/>
          <w:sz w:val="24"/>
          <w:szCs w:val="24"/>
          <w:rtl/>
        </w:rPr>
      </w:pPr>
      <w:r>
        <w:rPr>
          <w:rFonts w:hint="cs"/>
          <w:b w:val="0"/>
          <w:bCs w:val="0"/>
          <w:caps/>
          <w:sz w:val="24"/>
          <w:szCs w:val="24"/>
          <w:rtl/>
        </w:rPr>
        <w:t xml:space="preserve">הנה חגית בפנים </w:t>
      </w:r>
    </w:p>
    <w:p w14:paraId="0BFBB549" w14:textId="77777777" w:rsidR="001E2274" w:rsidRDefault="001E2274" w:rsidP="007B58BE">
      <w:pPr>
        <w:rPr>
          <w:b w:val="0"/>
          <w:bCs w:val="0"/>
          <w:caps/>
          <w:sz w:val="24"/>
          <w:szCs w:val="24"/>
          <w:rtl/>
        </w:rPr>
      </w:pPr>
    </w:p>
    <w:p w14:paraId="071EB2E7" w14:textId="77777777" w:rsidR="001E2274" w:rsidRDefault="000A5C33" w:rsidP="007B58BE">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641EF125" w14:textId="00F6621D" w:rsidR="001E2274" w:rsidRDefault="000671ED" w:rsidP="007B58BE">
      <w:pPr>
        <w:rPr>
          <w:b w:val="0"/>
          <w:bCs w:val="0"/>
          <w:caps/>
          <w:sz w:val="24"/>
          <w:szCs w:val="24"/>
          <w:rtl/>
        </w:rPr>
      </w:pPr>
      <w:r>
        <w:rPr>
          <w:rFonts w:hint="cs"/>
          <w:b w:val="0"/>
          <w:bCs w:val="0"/>
          <w:caps/>
          <w:sz w:val="24"/>
          <w:szCs w:val="24"/>
          <w:rtl/>
        </w:rPr>
        <w:t xml:space="preserve">כן </w:t>
      </w:r>
    </w:p>
    <w:p w14:paraId="52665E2D" w14:textId="77777777" w:rsidR="001E2274" w:rsidRDefault="001E2274" w:rsidP="007B58BE">
      <w:pPr>
        <w:rPr>
          <w:b w:val="0"/>
          <w:bCs w:val="0"/>
          <w:caps/>
          <w:sz w:val="24"/>
          <w:szCs w:val="24"/>
          <w:rtl/>
        </w:rPr>
      </w:pPr>
    </w:p>
    <w:p w14:paraId="10014CEE" w14:textId="77777777" w:rsidR="001E2274" w:rsidRDefault="00F15EFB" w:rsidP="007B58BE">
      <w:pPr>
        <w:rPr>
          <w:caps/>
          <w:sz w:val="24"/>
          <w:szCs w:val="24"/>
          <w:u w:val="single"/>
          <w:rtl/>
        </w:rPr>
      </w:pPr>
      <w:r w:rsidRPr="00F15EFB">
        <w:rPr>
          <w:rFonts w:hint="cs"/>
          <w:caps/>
          <w:sz w:val="24"/>
          <w:szCs w:val="24"/>
          <w:u w:val="single"/>
          <w:rtl/>
        </w:rPr>
        <w:t>גב</w:t>
      </w:r>
      <w:r w:rsidRPr="00F15EFB">
        <w:rPr>
          <w:caps/>
          <w:sz w:val="24"/>
          <w:szCs w:val="24"/>
          <w:u w:val="single"/>
          <w:rtl/>
        </w:rPr>
        <w:t>'</w:t>
      </w:r>
      <w:r w:rsidRPr="00F15EFB">
        <w:rPr>
          <w:rFonts w:hint="cs"/>
          <w:caps/>
          <w:sz w:val="24"/>
          <w:szCs w:val="24"/>
          <w:u w:val="single"/>
          <w:rtl/>
        </w:rPr>
        <w:t xml:space="preserve"> חגית אלדר - נציגת לשכת התכנון</w:t>
      </w:r>
      <w:r w:rsidR="001E2274">
        <w:rPr>
          <w:rFonts w:hint="cs"/>
          <w:caps/>
          <w:sz w:val="24"/>
          <w:szCs w:val="24"/>
          <w:u w:val="single"/>
          <w:rtl/>
        </w:rPr>
        <w:t>:</w:t>
      </w:r>
    </w:p>
    <w:p w14:paraId="6DAD4D0D" w14:textId="3FC1FC85" w:rsidR="001E2274" w:rsidRDefault="000671ED" w:rsidP="007B58BE">
      <w:pPr>
        <w:rPr>
          <w:b w:val="0"/>
          <w:bCs w:val="0"/>
          <w:caps/>
          <w:sz w:val="24"/>
          <w:szCs w:val="24"/>
          <w:rtl/>
        </w:rPr>
      </w:pPr>
      <w:r>
        <w:rPr>
          <w:rFonts w:hint="cs"/>
          <w:b w:val="0"/>
          <w:bCs w:val="0"/>
          <w:caps/>
          <w:sz w:val="24"/>
          <w:szCs w:val="24"/>
          <w:rtl/>
        </w:rPr>
        <w:t>כן בוקר טוב</w:t>
      </w:r>
    </w:p>
    <w:p w14:paraId="3C37C814" w14:textId="77777777" w:rsidR="001E2274" w:rsidRDefault="001E2274" w:rsidP="007B58BE">
      <w:pPr>
        <w:rPr>
          <w:b w:val="0"/>
          <w:bCs w:val="0"/>
          <w:caps/>
          <w:sz w:val="24"/>
          <w:szCs w:val="24"/>
          <w:rtl/>
        </w:rPr>
      </w:pPr>
    </w:p>
    <w:p w14:paraId="624FADC4" w14:textId="77777777" w:rsidR="001E2274" w:rsidRDefault="000A5C33" w:rsidP="007B58BE">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3855793C" w14:textId="1CF0F0B9" w:rsidR="001E2274" w:rsidRDefault="000671ED" w:rsidP="007B58BE">
      <w:pPr>
        <w:rPr>
          <w:b w:val="0"/>
          <w:bCs w:val="0"/>
          <w:caps/>
          <w:sz w:val="24"/>
          <w:szCs w:val="24"/>
          <w:rtl/>
        </w:rPr>
      </w:pPr>
      <w:r>
        <w:rPr>
          <w:rFonts w:hint="cs"/>
          <w:b w:val="0"/>
          <w:bCs w:val="0"/>
          <w:caps/>
          <w:sz w:val="24"/>
          <w:szCs w:val="24"/>
          <w:rtl/>
        </w:rPr>
        <w:t xml:space="preserve">בוקר טוב </w:t>
      </w:r>
    </w:p>
    <w:p w14:paraId="4303780A" w14:textId="77777777" w:rsidR="001E2274" w:rsidRDefault="001E2274" w:rsidP="007B58BE">
      <w:pPr>
        <w:rPr>
          <w:b w:val="0"/>
          <w:bCs w:val="0"/>
          <w:caps/>
          <w:sz w:val="24"/>
          <w:szCs w:val="24"/>
          <w:rtl/>
        </w:rPr>
      </w:pPr>
    </w:p>
    <w:p w14:paraId="554B1459" w14:textId="77777777" w:rsidR="001E2274" w:rsidRDefault="00F15EFB" w:rsidP="007B58BE">
      <w:pPr>
        <w:rPr>
          <w:caps/>
          <w:sz w:val="24"/>
          <w:szCs w:val="24"/>
          <w:u w:val="single"/>
          <w:rtl/>
        </w:rPr>
      </w:pPr>
      <w:r w:rsidRPr="00F15EFB">
        <w:rPr>
          <w:rFonts w:hint="cs"/>
          <w:caps/>
          <w:sz w:val="24"/>
          <w:szCs w:val="24"/>
          <w:u w:val="single"/>
          <w:rtl/>
        </w:rPr>
        <w:t>גב</w:t>
      </w:r>
      <w:r w:rsidRPr="00F15EFB">
        <w:rPr>
          <w:caps/>
          <w:sz w:val="24"/>
          <w:szCs w:val="24"/>
          <w:u w:val="single"/>
          <w:rtl/>
        </w:rPr>
        <w:t>'</w:t>
      </w:r>
      <w:r w:rsidRPr="00F15EFB">
        <w:rPr>
          <w:rFonts w:hint="cs"/>
          <w:caps/>
          <w:sz w:val="24"/>
          <w:szCs w:val="24"/>
          <w:u w:val="single"/>
          <w:rtl/>
        </w:rPr>
        <w:t xml:space="preserve"> חגית אלדר - נציגת לשכת התכנון</w:t>
      </w:r>
      <w:r w:rsidR="001E2274">
        <w:rPr>
          <w:rFonts w:hint="cs"/>
          <w:caps/>
          <w:sz w:val="24"/>
          <w:szCs w:val="24"/>
          <w:u w:val="single"/>
          <w:rtl/>
        </w:rPr>
        <w:t>:</w:t>
      </w:r>
    </w:p>
    <w:p w14:paraId="79DBC6AB" w14:textId="25CA19C3" w:rsidR="001E2274" w:rsidRDefault="001B1852" w:rsidP="007B58BE">
      <w:pPr>
        <w:rPr>
          <w:b w:val="0"/>
          <w:bCs w:val="0"/>
          <w:caps/>
          <w:sz w:val="24"/>
          <w:szCs w:val="24"/>
          <w:rtl/>
        </w:rPr>
      </w:pPr>
      <w:r>
        <w:rPr>
          <w:rFonts w:hint="cs"/>
          <w:b w:val="0"/>
          <w:bCs w:val="0"/>
          <w:caps/>
          <w:sz w:val="24"/>
          <w:szCs w:val="24"/>
          <w:rtl/>
        </w:rPr>
        <w:t xml:space="preserve">(לא ברור) תוכנית בכרמי יוסף של פיצול מגרש אשתף אתכם, </w:t>
      </w:r>
    </w:p>
    <w:p w14:paraId="7720EA20" w14:textId="77777777" w:rsidR="001E2274" w:rsidRDefault="001E2274" w:rsidP="007B58BE">
      <w:pPr>
        <w:rPr>
          <w:b w:val="0"/>
          <w:bCs w:val="0"/>
          <w:caps/>
          <w:sz w:val="24"/>
          <w:szCs w:val="24"/>
          <w:rtl/>
        </w:rPr>
      </w:pPr>
    </w:p>
    <w:p w14:paraId="27FD72B4" w14:textId="77777777" w:rsidR="001E2274" w:rsidRDefault="000A5C33" w:rsidP="007B58BE">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06E27FF7" w14:textId="3C587140" w:rsidR="001E2274" w:rsidRDefault="00EB7523" w:rsidP="007B58BE">
      <w:pPr>
        <w:rPr>
          <w:b w:val="0"/>
          <w:bCs w:val="0"/>
          <w:caps/>
          <w:sz w:val="24"/>
          <w:szCs w:val="24"/>
          <w:rtl/>
        </w:rPr>
      </w:pPr>
      <w:r>
        <w:rPr>
          <w:rFonts w:hint="cs"/>
          <w:b w:val="0"/>
          <w:bCs w:val="0"/>
          <w:caps/>
          <w:sz w:val="24"/>
          <w:szCs w:val="24"/>
          <w:rtl/>
        </w:rPr>
        <w:t xml:space="preserve">כן </w:t>
      </w:r>
    </w:p>
    <w:p w14:paraId="44C2CD4E" w14:textId="77777777" w:rsidR="001E2274" w:rsidRDefault="001E2274" w:rsidP="007B58BE">
      <w:pPr>
        <w:rPr>
          <w:b w:val="0"/>
          <w:bCs w:val="0"/>
          <w:caps/>
          <w:sz w:val="24"/>
          <w:szCs w:val="24"/>
          <w:rtl/>
        </w:rPr>
      </w:pPr>
    </w:p>
    <w:p w14:paraId="6E4DA88D" w14:textId="77777777" w:rsidR="001E2274" w:rsidRDefault="00F15EFB" w:rsidP="00D30619">
      <w:pPr>
        <w:rPr>
          <w:caps/>
          <w:sz w:val="24"/>
          <w:szCs w:val="24"/>
          <w:u w:val="single"/>
          <w:rtl/>
        </w:rPr>
      </w:pPr>
      <w:r w:rsidRPr="00F15EFB">
        <w:rPr>
          <w:rFonts w:hint="cs"/>
          <w:caps/>
          <w:sz w:val="24"/>
          <w:szCs w:val="24"/>
          <w:u w:val="single"/>
          <w:rtl/>
        </w:rPr>
        <w:t>גב</w:t>
      </w:r>
      <w:r w:rsidRPr="00F15EFB">
        <w:rPr>
          <w:caps/>
          <w:sz w:val="24"/>
          <w:szCs w:val="24"/>
          <w:u w:val="single"/>
          <w:rtl/>
        </w:rPr>
        <w:t>'</w:t>
      </w:r>
      <w:r w:rsidRPr="00F15EFB">
        <w:rPr>
          <w:rFonts w:hint="cs"/>
          <w:caps/>
          <w:sz w:val="24"/>
          <w:szCs w:val="24"/>
          <w:u w:val="single"/>
          <w:rtl/>
        </w:rPr>
        <w:t xml:space="preserve"> חגית אלדר - נציגת לשכת התכנון</w:t>
      </w:r>
      <w:r w:rsidR="001E2274">
        <w:rPr>
          <w:rFonts w:hint="cs"/>
          <w:caps/>
          <w:sz w:val="24"/>
          <w:szCs w:val="24"/>
          <w:u w:val="single"/>
          <w:rtl/>
        </w:rPr>
        <w:t>:</w:t>
      </w:r>
    </w:p>
    <w:p w14:paraId="78A6A195" w14:textId="41261DAF" w:rsidR="001E2274" w:rsidRDefault="00EB7523" w:rsidP="00D30619">
      <w:pPr>
        <w:rPr>
          <w:b w:val="0"/>
          <w:bCs w:val="0"/>
          <w:caps/>
          <w:sz w:val="24"/>
          <w:szCs w:val="24"/>
          <w:rtl/>
        </w:rPr>
      </w:pPr>
      <w:r>
        <w:rPr>
          <w:rFonts w:hint="cs"/>
          <w:b w:val="0"/>
          <w:bCs w:val="0"/>
          <w:caps/>
          <w:sz w:val="24"/>
          <w:szCs w:val="24"/>
          <w:rtl/>
        </w:rPr>
        <w:t>כן</w:t>
      </w:r>
      <w:r w:rsidR="000F703D">
        <w:rPr>
          <w:rFonts w:hint="cs"/>
          <w:b w:val="0"/>
          <w:bCs w:val="0"/>
          <w:caps/>
          <w:sz w:val="24"/>
          <w:szCs w:val="24"/>
          <w:rtl/>
        </w:rPr>
        <w:t xml:space="preserve"> </w:t>
      </w:r>
      <w:r>
        <w:rPr>
          <w:rFonts w:hint="cs"/>
          <w:b w:val="0"/>
          <w:bCs w:val="0"/>
          <w:caps/>
          <w:sz w:val="24"/>
          <w:szCs w:val="24"/>
          <w:rtl/>
        </w:rPr>
        <w:t xml:space="preserve">... פיצול מגרש בכרמי יוסף בשטח של כשש מאות ארבעים מטר, ה, פיצול ... בחלק הצפוני של המגרש כאשר ה, </w:t>
      </w:r>
      <w:r w:rsidR="00D30619">
        <w:rPr>
          <w:rFonts w:hint="cs"/>
          <w:b w:val="0"/>
          <w:bCs w:val="0"/>
          <w:caps/>
          <w:sz w:val="24"/>
          <w:szCs w:val="24"/>
          <w:rtl/>
        </w:rPr>
        <w:t xml:space="preserve">קטע ש ... (לא ברור) וצורת המגרש שהיא לא רגולרית, בהתחלה ניסינו ליצור מגרש של חמש מאות מטר על - מנת להישאר בסמכות הוועדה המקומית, אבל ה, צורה שיצרנו לא הייתה מקובלת על מהנדס הוועדה דאז והגענו למסקנה שאין מנוס אלא להגיע לסמכות ועדה מחוזית ו, ליצור את המגרש בשטח הזה, ב, </w:t>
      </w:r>
      <w:r w:rsidR="00FE5CB1">
        <w:rPr>
          <w:rFonts w:hint="cs"/>
          <w:b w:val="0"/>
          <w:bCs w:val="0"/>
          <w:caps/>
          <w:sz w:val="24"/>
          <w:szCs w:val="24"/>
          <w:rtl/>
        </w:rPr>
        <w:t>(לא ברור) חלוקה ברורה יש דרך (לא ברור) שתתן את המענה לשני החלקים ב, מגרש. שני הבתים קיימים בהיתר, ה, חלוקה (לא ברור) בעקבות</w:t>
      </w:r>
    </w:p>
    <w:p w14:paraId="004AF099" w14:textId="77777777" w:rsidR="001E2274" w:rsidRDefault="001E2274" w:rsidP="00D30619">
      <w:pPr>
        <w:rPr>
          <w:b w:val="0"/>
          <w:bCs w:val="0"/>
          <w:caps/>
          <w:sz w:val="24"/>
          <w:szCs w:val="24"/>
          <w:rtl/>
        </w:rPr>
      </w:pPr>
    </w:p>
    <w:p w14:paraId="4AE3A063" w14:textId="77777777" w:rsidR="001E2274" w:rsidRDefault="000A5C33" w:rsidP="00D30619">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4C385259" w14:textId="34480B3B" w:rsidR="001E2274" w:rsidRDefault="00FE5CB1" w:rsidP="00D30619">
      <w:pPr>
        <w:rPr>
          <w:b w:val="0"/>
          <w:bCs w:val="0"/>
          <w:caps/>
          <w:sz w:val="24"/>
          <w:szCs w:val="24"/>
          <w:rtl/>
        </w:rPr>
      </w:pPr>
      <w:r>
        <w:rPr>
          <w:rFonts w:hint="cs"/>
          <w:b w:val="0"/>
          <w:bCs w:val="0"/>
          <w:caps/>
          <w:sz w:val="24"/>
          <w:szCs w:val="24"/>
          <w:rtl/>
        </w:rPr>
        <w:t>יש תוספת זכויות בנייה פה?</w:t>
      </w:r>
    </w:p>
    <w:p w14:paraId="55FCC717" w14:textId="77777777" w:rsidR="001E2274" w:rsidRDefault="001E2274" w:rsidP="00D30619">
      <w:pPr>
        <w:rPr>
          <w:b w:val="0"/>
          <w:bCs w:val="0"/>
          <w:caps/>
          <w:sz w:val="24"/>
          <w:szCs w:val="24"/>
          <w:rtl/>
        </w:rPr>
      </w:pPr>
    </w:p>
    <w:p w14:paraId="4BA7F104" w14:textId="77777777" w:rsidR="001E2274" w:rsidRDefault="00F15EFB" w:rsidP="00D30619">
      <w:pPr>
        <w:rPr>
          <w:caps/>
          <w:sz w:val="24"/>
          <w:szCs w:val="24"/>
          <w:u w:val="single"/>
          <w:rtl/>
        </w:rPr>
      </w:pPr>
      <w:r w:rsidRPr="00F15EFB">
        <w:rPr>
          <w:rFonts w:hint="cs"/>
          <w:caps/>
          <w:sz w:val="24"/>
          <w:szCs w:val="24"/>
          <w:u w:val="single"/>
          <w:rtl/>
        </w:rPr>
        <w:lastRenderedPageBreak/>
        <w:t>גב</w:t>
      </w:r>
      <w:r w:rsidRPr="00F15EFB">
        <w:rPr>
          <w:caps/>
          <w:sz w:val="24"/>
          <w:szCs w:val="24"/>
          <w:u w:val="single"/>
          <w:rtl/>
        </w:rPr>
        <w:t>'</w:t>
      </w:r>
      <w:r w:rsidRPr="00F15EFB">
        <w:rPr>
          <w:rFonts w:hint="cs"/>
          <w:caps/>
          <w:sz w:val="24"/>
          <w:szCs w:val="24"/>
          <w:u w:val="single"/>
          <w:rtl/>
        </w:rPr>
        <w:t xml:space="preserve"> חגית אלדר - נציגת לשכת התכנון</w:t>
      </w:r>
      <w:r w:rsidR="001E2274">
        <w:rPr>
          <w:rFonts w:hint="cs"/>
          <w:caps/>
          <w:sz w:val="24"/>
          <w:szCs w:val="24"/>
          <w:u w:val="single"/>
          <w:rtl/>
        </w:rPr>
        <w:t>:</w:t>
      </w:r>
    </w:p>
    <w:p w14:paraId="29654D1D" w14:textId="198CDA85" w:rsidR="001E2274" w:rsidRDefault="00FE5CB1" w:rsidP="00D30619">
      <w:pPr>
        <w:rPr>
          <w:b w:val="0"/>
          <w:bCs w:val="0"/>
          <w:caps/>
          <w:sz w:val="24"/>
          <w:szCs w:val="24"/>
          <w:rtl/>
        </w:rPr>
      </w:pPr>
      <w:r>
        <w:rPr>
          <w:rFonts w:hint="cs"/>
          <w:b w:val="0"/>
          <w:bCs w:val="0"/>
          <w:caps/>
          <w:sz w:val="24"/>
          <w:szCs w:val="24"/>
          <w:rtl/>
        </w:rPr>
        <w:t xml:space="preserve">חלוקה של (לא ברור) צו ירושה (לא ברור) ומכאן נובע גם הצורך בפיצול </w:t>
      </w:r>
    </w:p>
    <w:p w14:paraId="5D6EAF52" w14:textId="77777777" w:rsidR="001E2274" w:rsidRDefault="001E2274" w:rsidP="00D30619">
      <w:pPr>
        <w:rPr>
          <w:b w:val="0"/>
          <w:bCs w:val="0"/>
          <w:caps/>
          <w:sz w:val="24"/>
          <w:szCs w:val="24"/>
          <w:rtl/>
        </w:rPr>
      </w:pPr>
    </w:p>
    <w:p w14:paraId="1EB1079F" w14:textId="77777777" w:rsidR="001E2274" w:rsidRDefault="007316D3" w:rsidP="00FE5CB1">
      <w:pPr>
        <w:rPr>
          <w:caps/>
          <w:sz w:val="24"/>
          <w:szCs w:val="24"/>
          <w:u w:val="single"/>
          <w:rtl/>
        </w:rPr>
      </w:pPr>
      <w:r w:rsidRPr="007316D3">
        <w:rPr>
          <w:rFonts w:hint="cs"/>
          <w:caps/>
          <w:sz w:val="24"/>
          <w:szCs w:val="24"/>
          <w:u w:val="single"/>
          <w:rtl/>
        </w:rPr>
        <w:t>גב</w:t>
      </w:r>
      <w:r w:rsidRPr="007316D3">
        <w:rPr>
          <w:caps/>
          <w:sz w:val="24"/>
          <w:szCs w:val="24"/>
          <w:u w:val="single"/>
          <w:rtl/>
        </w:rPr>
        <w:t>'</w:t>
      </w:r>
      <w:r w:rsidRPr="007316D3">
        <w:rPr>
          <w:rFonts w:hint="cs"/>
          <w:caps/>
          <w:sz w:val="24"/>
          <w:szCs w:val="24"/>
          <w:u w:val="single"/>
          <w:rtl/>
        </w:rPr>
        <w:t xml:space="preserve"> רותי ברבי - נציגת לשכת התכנון</w:t>
      </w:r>
      <w:r w:rsidR="001E2274">
        <w:rPr>
          <w:rFonts w:hint="cs"/>
          <w:caps/>
          <w:sz w:val="24"/>
          <w:szCs w:val="24"/>
          <w:u w:val="single"/>
          <w:rtl/>
        </w:rPr>
        <w:t>:</w:t>
      </w:r>
    </w:p>
    <w:p w14:paraId="0C3E62CF" w14:textId="04D5F1FC" w:rsidR="001E2274" w:rsidRDefault="00FE5CB1" w:rsidP="00FE5CB1">
      <w:pPr>
        <w:rPr>
          <w:b w:val="0"/>
          <w:bCs w:val="0"/>
          <w:caps/>
          <w:sz w:val="24"/>
          <w:szCs w:val="24"/>
          <w:rtl/>
        </w:rPr>
      </w:pPr>
      <w:r>
        <w:rPr>
          <w:rFonts w:hint="cs"/>
          <w:b w:val="0"/>
          <w:bCs w:val="0"/>
          <w:caps/>
          <w:sz w:val="24"/>
          <w:szCs w:val="24"/>
          <w:rtl/>
        </w:rPr>
        <w:t>הם לא מוסיפים</w:t>
      </w:r>
      <w:r w:rsidR="000F703D">
        <w:rPr>
          <w:rFonts w:hint="cs"/>
          <w:b w:val="0"/>
          <w:bCs w:val="0"/>
          <w:caps/>
          <w:sz w:val="24"/>
          <w:szCs w:val="24"/>
          <w:rtl/>
        </w:rPr>
        <w:t xml:space="preserve"> </w:t>
      </w:r>
      <w:r>
        <w:rPr>
          <w:rFonts w:hint="cs"/>
          <w:b w:val="0"/>
          <w:bCs w:val="0"/>
          <w:caps/>
          <w:sz w:val="24"/>
          <w:szCs w:val="24"/>
          <w:rtl/>
        </w:rPr>
        <w:t>…</w:t>
      </w:r>
    </w:p>
    <w:p w14:paraId="7A48CF93" w14:textId="77777777" w:rsidR="001E2274" w:rsidRDefault="001E2274" w:rsidP="00FE5CB1">
      <w:pPr>
        <w:rPr>
          <w:b w:val="0"/>
          <w:bCs w:val="0"/>
          <w:caps/>
          <w:sz w:val="24"/>
          <w:szCs w:val="24"/>
          <w:rtl/>
        </w:rPr>
      </w:pPr>
    </w:p>
    <w:p w14:paraId="6A76FE56" w14:textId="77777777" w:rsidR="001E2274" w:rsidRDefault="000A5C33" w:rsidP="00FE5CB1">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2CCB61B3" w14:textId="087E25A6" w:rsidR="001E2274" w:rsidRDefault="00FE5CB1" w:rsidP="00FE5CB1">
      <w:pPr>
        <w:rPr>
          <w:b w:val="0"/>
          <w:bCs w:val="0"/>
          <w:caps/>
          <w:sz w:val="24"/>
          <w:szCs w:val="24"/>
          <w:rtl/>
        </w:rPr>
      </w:pPr>
      <w:r>
        <w:rPr>
          <w:rFonts w:hint="cs"/>
          <w:b w:val="0"/>
          <w:bCs w:val="0"/>
          <w:caps/>
          <w:sz w:val="24"/>
          <w:szCs w:val="24"/>
          <w:rtl/>
        </w:rPr>
        <w:t xml:space="preserve">רק פיצול </w:t>
      </w:r>
    </w:p>
    <w:p w14:paraId="56504518" w14:textId="77777777" w:rsidR="001E2274" w:rsidRDefault="001E2274" w:rsidP="00FE5CB1">
      <w:pPr>
        <w:rPr>
          <w:b w:val="0"/>
          <w:bCs w:val="0"/>
          <w:caps/>
          <w:sz w:val="24"/>
          <w:szCs w:val="24"/>
          <w:rtl/>
        </w:rPr>
      </w:pPr>
    </w:p>
    <w:p w14:paraId="395F634F" w14:textId="77777777" w:rsidR="001E2274" w:rsidRDefault="007316D3" w:rsidP="00FE5CB1">
      <w:pPr>
        <w:rPr>
          <w:caps/>
          <w:sz w:val="24"/>
          <w:szCs w:val="24"/>
          <w:u w:val="single"/>
          <w:rtl/>
        </w:rPr>
      </w:pPr>
      <w:r w:rsidRPr="007316D3">
        <w:rPr>
          <w:rFonts w:hint="cs"/>
          <w:caps/>
          <w:sz w:val="24"/>
          <w:szCs w:val="24"/>
          <w:u w:val="single"/>
          <w:rtl/>
        </w:rPr>
        <w:t>גב</w:t>
      </w:r>
      <w:r w:rsidRPr="007316D3">
        <w:rPr>
          <w:caps/>
          <w:sz w:val="24"/>
          <w:szCs w:val="24"/>
          <w:u w:val="single"/>
          <w:rtl/>
        </w:rPr>
        <w:t>'</w:t>
      </w:r>
      <w:r w:rsidRPr="007316D3">
        <w:rPr>
          <w:rFonts w:hint="cs"/>
          <w:caps/>
          <w:sz w:val="24"/>
          <w:szCs w:val="24"/>
          <w:u w:val="single"/>
          <w:rtl/>
        </w:rPr>
        <w:t xml:space="preserve"> רותי ברבי - נציגת לשכת התכנון</w:t>
      </w:r>
      <w:r w:rsidR="001E2274">
        <w:rPr>
          <w:rFonts w:hint="cs"/>
          <w:caps/>
          <w:sz w:val="24"/>
          <w:szCs w:val="24"/>
          <w:u w:val="single"/>
          <w:rtl/>
        </w:rPr>
        <w:t>:</w:t>
      </w:r>
    </w:p>
    <w:p w14:paraId="16CFBB12" w14:textId="72080973" w:rsidR="001E2274" w:rsidRDefault="00FE5CB1" w:rsidP="00FE5CB1">
      <w:pPr>
        <w:rPr>
          <w:b w:val="0"/>
          <w:bCs w:val="0"/>
          <w:caps/>
          <w:sz w:val="24"/>
          <w:szCs w:val="24"/>
          <w:rtl/>
        </w:rPr>
      </w:pPr>
      <w:r>
        <w:rPr>
          <w:rFonts w:hint="cs"/>
          <w:b w:val="0"/>
          <w:bCs w:val="0"/>
          <w:caps/>
          <w:sz w:val="24"/>
          <w:szCs w:val="24"/>
          <w:rtl/>
        </w:rPr>
        <w:t xml:space="preserve">כן רק פיצול </w:t>
      </w:r>
    </w:p>
    <w:p w14:paraId="60778BF3" w14:textId="77777777" w:rsidR="001E2274" w:rsidRDefault="001E2274" w:rsidP="00FE5CB1">
      <w:pPr>
        <w:rPr>
          <w:b w:val="0"/>
          <w:bCs w:val="0"/>
          <w:caps/>
          <w:sz w:val="24"/>
          <w:szCs w:val="24"/>
          <w:rtl/>
        </w:rPr>
      </w:pPr>
    </w:p>
    <w:p w14:paraId="7166341D" w14:textId="77777777" w:rsidR="001E2274" w:rsidRDefault="000A5C33" w:rsidP="00FE5CB1">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124EB8BE" w14:textId="1B71A225" w:rsidR="001E2274" w:rsidRDefault="00FE5CB1" w:rsidP="00FE5CB1">
      <w:pPr>
        <w:rPr>
          <w:b w:val="0"/>
          <w:bCs w:val="0"/>
          <w:caps/>
          <w:sz w:val="24"/>
          <w:szCs w:val="24"/>
          <w:rtl/>
        </w:rPr>
      </w:pPr>
      <w:r>
        <w:rPr>
          <w:rFonts w:hint="cs"/>
          <w:b w:val="0"/>
          <w:bCs w:val="0"/>
          <w:caps/>
          <w:sz w:val="24"/>
          <w:szCs w:val="24"/>
          <w:rtl/>
        </w:rPr>
        <w:t>מה פשר ה, מבנים שמסומנים להריסה בתוכנית שהם גם חלקם הגדול נמצא מחוץ לקו הכחול?</w:t>
      </w:r>
    </w:p>
    <w:p w14:paraId="6540C822" w14:textId="77777777" w:rsidR="001E2274" w:rsidRDefault="001E2274" w:rsidP="00FE5CB1">
      <w:pPr>
        <w:rPr>
          <w:b w:val="0"/>
          <w:bCs w:val="0"/>
          <w:caps/>
          <w:sz w:val="24"/>
          <w:szCs w:val="24"/>
          <w:rtl/>
        </w:rPr>
      </w:pPr>
    </w:p>
    <w:p w14:paraId="4B90C2C5" w14:textId="77777777" w:rsidR="001E2274" w:rsidRDefault="00F15EFB" w:rsidP="00FE5CB1">
      <w:pPr>
        <w:rPr>
          <w:caps/>
          <w:sz w:val="24"/>
          <w:szCs w:val="24"/>
          <w:u w:val="single"/>
          <w:rtl/>
        </w:rPr>
      </w:pPr>
      <w:r w:rsidRPr="00F15EFB">
        <w:rPr>
          <w:rFonts w:hint="cs"/>
          <w:caps/>
          <w:sz w:val="24"/>
          <w:szCs w:val="24"/>
          <w:u w:val="single"/>
          <w:rtl/>
        </w:rPr>
        <w:t>גב</w:t>
      </w:r>
      <w:r w:rsidRPr="00F15EFB">
        <w:rPr>
          <w:caps/>
          <w:sz w:val="24"/>
          <w:szCs w:val="24"/>
          <w:u w:val="single"/>
          <w:rtl/>
        </w:rPr>
        <w:t>'</w:t>
      </w:r>
      <w:r w:rsidRPr="00F15EFB">
        <w:rPr>
          <w:rFonts w:hint="cs"/>
          <w:caps/>
          <w:sz w:val="24"/>
          <w:szCs w:val="24"/>
          <w:u w:val="single"/>
          <w:rtl/>
        </w:rPr>
        <w:t xml:space="preserve"> חגית אלדר - נציגת לשכת התכנון</w:t>
      </w:r>
      <w:r w:rsidR="001E2274">
        <w:rPr>
          <w:rFonts w:hint="cs"/>
          <w:caps/>
          <w:sz w:val="24"/>
          <w:szCs w:val="24"/>
          <w:u w:val="single"/>
          <w:rtl/>
        </w:rPr>
        <w:t>:</w:t>
      </w:r>
    </w:p>
    <w:p w14:paraId="2AA90E37" w14:textId="78EA3218" w:rsidR="001E2274" w:rsidRDefault="00FE5CB1" w:rsidP="00FE5CB1">
      <w:pPr>
        <w:rPr>
          <w:b w:val="0"/>
          <w:bCs w:val="0"/>
          <w:caps/>
          <w:sz w:val="24"/>
          <w:szCs w:val="24"/>
          <w:rtl/>
        </w:rPr>
      </w:pPr>
      <w:r>
        <w:rPr>
          <w:rFonts w:hint="cs"/>
          <w:b w:val="0"/>
          <w:bCs w:val="0"/>
          <w:caps/>
          <w:sz w:val="24"/>
          <w:szCs w:val="24"/>
          <w:rtl/>
        </w:rPr>
        <w:t xml:space="preserve">יש (לא ברור) </w:t>
      </w:r>
    </w:p>
    <w:p w14:paraId="014ABEE9" w14:textId="77777777" w:rsidR="001E2274" w:rsidRDefault="001E2274" w:rsidP="00FE5CB1">
      <w:pPr>
        <w:rPr>
          <w:b w:val="0"/>
          <w:bCs w:val="0"/>
          <w:caps/>
          <w:sz w:val="24"/>
          <w:szCs w:val="24"/>
          <w:rtl/>
        </w:rPr>
      </w:pPr>
    </w:p>
    <w:p w14:paraId="37EFE043" w14:textId="77777777" w:rsidR="001E2274" w:rsidRDefault="000A5C33" w:rsidP="00FE5CB1">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7C19E2E4" w14:textId="0B8CE9BE" w:rsidR="001E2274" w:rsidRDefault="00FE5CB1" w:rsidP="00FE5CB1">
      <w:pPr>
        <w:rPr>
          <w:b w:val="0"/>
          <w:bCs w:val="0"/>
          <w:caps/>
          <w:sz w:val="24"/>
          <w:szCs w:val="24"/>
          <w:rtl/>
        </w:rPr>
      </w:pPr>
      <w:r>
        <w:rPr>
          <w:rFonts w:hint="cs"/>
          <w:b w:val="0"/>
          <w:bCs w:val="0"/>
          <w:caps/>
          <w:sz w:val="24"/>
          <w:szCs w:val="24"/>
          <w:rtl/>
        </w:rPr>
        <w:t>זה של מי השטח הזה הוא שייך לבעל הקרקע?</w:t>
      </w:r>
    </w:p>
    <w:p w14:paraId="2B8A9C1B" w14:textId="77777777" w:rsidR="001E2274" w:rsidRDefault="001E2274" w:rsidP="00FE5CB1">
      <w:pPr>
        <w:rPr>
          <w:b w:val="0"/>
          <w:bCs w:val="0"/>
          <w:caps/>
          <w:sz w:val="24"/>
          <w:szCs w:val="24"/>
          <w:rtl/>
        </w:rPr>
      </w:pPr>
    </w:p>
    <w:p w14:paraId="797B06D5" w14:textId="77777777" w:rsidR="001E2274" w:rsidRDefault="00F15EFB" w:rsidP="00FE5CB1">
      <w:pPr>
        <w:rPr>
          <w:caps/>
          <w:sz w:val="24"/>
          <w:szCs w:val="24"/>
          <w:u w:val="single"/>
          <w:rtl/>
        </w:rPr>
      </w:pPr>
      <w:r w:rsidRPr="00F15EFB">
        <w:rPr>
          <w:rFonts w:hint="cs"/>
          <w:caps/>
          <w:sz w:val="24"/>
          <w:szCs w:val="24"/>
          <w:u w:val="single"/>
          <w:rtl/>
        </w:rPr>
        <w:t>גב</w:t>
      </w:r>
      <w:r w:rsidRPr="00F15EFB">
        <w:rPr>
          <w:caps/>
          <w:sz w:val="24"/>
          <w:szCs w:val="24"/>
          <w:u w:val="single"/>
          <w:rtl/>
        </w:rPr>
        <w:t>'</w:t>
      </w:r>
      <w:r w:rsidRPr="00F15EFB">
        <w:rPr>
          <w:rFonts w:hint="cs"/>
          <w:caps/>
          <w:sz w:val="24"/>
          <w:szCs w:val="24"/>
          <w:u w:val="single"/>
          <w:rtl/>
        </w:rPr>
        <w:t xml:space="preserve"> חגית אלדר - נציגת לשכת התכנון</w:t>
      </w:r>
      <w:r w:rsidR="001E2274">
        <w:rPr>
          <w:rFonts w:hint="cs"/>
          <w:caps/>
          <w:sz w:val="24"/>
          <w:szCs w:val="24"/>
          <w:u w:val="single"/>
          <w:rtl/>
        </w:rPr>
        <w:t>:</w:t>
      </w:r>
    </w:p>
    <w:p w14:paraId="5610B55C" w14:textId="087B33B3" w:rsidR="001E2274" w:rsidRDefault="00FE5CB1" w:rsidP="00FE5CB1">
      <w:pPr>
        <w:rPr>
          <w:b w:val="0"/>
          <w:bCs w:val="0"/>
          <w:caps/>
          <w:sz w:val="24"/>
          <w:szCs w:val="24"/>
          <w:rtl/>
        </w:rPr>
      </w:pPr>
      <w:r>
        <w:rPr>
          <w:rFonts w:hint="cs"/>
          <w:b w:val="0"/>
          <w:bCs w:val="0"/>
          <w:caps/>
          <w:sz w:val="24"/>
          <w:szCs w:val="24"/>
          <w:rtl/>
        </w:rPr>
        <w:t xml:space="preserve">הוא שייך לבעל הקרקע כן </w:t>
      </w:r>
    </w:p>
    <w:p w14:paraId="7F9378C5" w14:textId="77777777" w:rsidR="001E2274" w:rsidRDefault="001E2274" w:rsidP="00FE5CB1">
      <w:pPr>
        <w:rPr>
          <w:b w:val="0"/>
          <w:bCs w:val="0"/>
          <w:caps/>
          <w:sz w:val="24"/>
          <w:szCs w:val="24"/>
          <w:rtl/>
        </w:rPr>
      </w:pPr>
    </w:p>
    <w:p w14:paraId="522E93F7" w14:textId="77777777" w:rsidR="001E2274" w:rsidRDefault="000A5C33" w:rsidP="00FE5CB1">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7F437123" w14:textId="7FC20B0B" w:rsidR="001E2274" w:rsidRDefault="00FE5CB1" w:rsidP="00FE5CB1">
      <w:pPr>
        <w:rPr>
          <w:b w:val="0"/>
          <w:bCs w:val="0"/>
          <w:caps/>
          <w:sz w:val="24"/>
          <w:szCs w:val="24"/>
          <w:rtl/>
        </w:rPr>
      </w:pPr>
      <w:r>
        <w:rPr>
          <w:rFonts w:hint="cs"/>
          <w:b w:val="0"/>
          <w:bCs w:val="0"/>
          <w:caps/>
          <w:sz w:val="24"/>
          <w:szCs w:val="24"/>
          <w:rtl/>
        </w:rPr>
        <w:t>ולמה זה מחוץ לקו הכחול כי זה שטח חקלאי שאתם לא מכניסים אותו?</w:t>
      </w:r>
    </w:p>
    <w:p w14:paraId="578D156A" w14:textId="77777777" w:rsidR="001E2274" w:rsidRDefault="001E2274" w:rsidP="00FE5CB1">
      <w:pPr>
        <w:rPr>
          <w:b w:val="0"/>
          <w:bCs w:val="0"/>
          <w:caps/>
          <w:sz w:val="24"/>
          <w:szCs w:val="24"/>
          <w:rtl/>
        </w:rPr>
      </w:pPr>
    </w:p>
    <w:p w14:paraId="7937A5EF" w14:textId="77777777" w:rsidR="001E2274" w:rsidRDefault="00F15EFB" w:rsidP="00FE5CB1">
      <w:pPr>
        <w:rPr>
          <w:caps/>
          <w:sz w:val="24"/>
          <w:szCs w:val="24"/>
          <w:u w:val="single"/>
          <w:rtl/>
        </w:rPr>
      </w:pPr>
      <w:r w:rsidRPr="00F15EFB">
        <w:rPr>
          <w:rFonts w:hint="cs"/>
          <w:caps/>
          <w:sz w:val="24"/>
          <w:szCs w:val="24"/>
          <w:u w:val="single"/>
          <w:rtl/>
        </w:rPr>
        <w:t>גב</w:t>
      </w:r>
      <w:r w:rsidRPr="00F15EFB">
        <w:rPr>
          <w:caps/>
          <w:sz w:val="24"/>
          <w:szCs w:val="24"/>
          <w:u w:val="single"/>
          <w:rtl/>
        </w:rPr>
        <w:t>'</w:t>
      </w:r>
      <w:r w:rsidRPr="00F15EFB">
        <w:rPr>
          <w:rFonts w:hint="cs"/>
          <w:caps/>
          <w:sz w:val="24"/>
          <w:szCs w:val="24"/>
          <w:u w:val="single"/>
          <w:rtl/>
        </w:rPr>
        <w:t xml:space="preserve"> חגית אלדר - נציגת לשכת התכנון</w:t>
      </w:r>
      <w:r w:rsidR="001E2274">
        <w:rPr>
          <w:rFonts w:hint="cs"/>
          <w:caps/>
          <w:sz w:val="24"/>
          <w:szCs w:val="24"/>
          <w:u w:val="single"/>
          <w:rtl/>
        </w:rPr>
        <w:t>:</w:t>
      </w:r>
    </w:p>
    <w:p w14:paraId="6E47048C" w14:textId="5FEF4504" w:rsidR="001E2274" w:rsidRDefault="00FE5CB1" w:rsidP="00FE5CB1">
      <w:pPr>
        <w:rPr>
          <w:b w:val="0"/>
          <w:bCs w:val="0"/>
          <w:caps/>
          <w:sz w:val="24"/>
          <w:szCs w:val="24"/>
          <w:rtl/>
        </w:rPr>
      </w:pPr>
      <w:r>
        <w:rPr>
          <w:rFonts w:hint="cs"/>
          <w:b w:val="0"/>
          <w:bCs w:val="0"/>
          <w:caps/>
          <w:sz w:val="24"/>
          <w:szCs w:val="24"/>
          <w:rtl/>
        </w:rPr>
        <w:t>נכון זה לא שייך למגרש המגרש הוא לא בקו הכחול שמסומן, כל מה ש ...</w:t>
      </w:r>
    </w:p>
    <w:p w14:paraId="5A7B5EB2" w14:textId="77777777" w:rsidR="001E2274" w:rsidRDefault="001E2274" w:rsidP="00FE5CB1">
      <w:pPr>
        <w:rPr>
          <w:b w:val="0"/>
          <w:bCs w:val="0"/>
          <w:caps/>
          <w:sz w:val="24"/>
          <w:szCs w:val="24"/>
          <w:rtl/>
        </w:rPr>
      </w:pPr>
    </w:p>
    <w:p w14:paraId="138B83BF" w14:textId="77777777" w:rsidR="001E2274" w:rsidRDefault="000A5C33" w:rsidP="00FE5CB1">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68727D24" w14:textId="66E5A8D9" w:rsidR="001E2274" w:rsidRDefault="00FE5CB1" w:rsidP="00FE5CB1">
      <w:pPr>
        <w:rPr>
          <w:b w:val="0"/>
          <w:bCs w:val="0"/>
          <w:caps/>
          <w:sz w:val="24"/>
          <w:szCs w:val="24"/>
          <w:rtl/>
        </w:rPr>
      </w:pPr>
      <w:r>
        <w:rPr>
          <w:rFonts w:hint="cs"/>
          <w:b w:val="0"/>
          <w:bCs w:val="0"/>
          <w:caps/>
          <w:sz w:val="24"/>
          <w:szCs w:val="24"/>
          <w:rtl/>
        </w:rPr>
        <w:t xml:space="preserve">העניין הוא ש, </w:t>
      </w:r>
    </w:p>
    <w:p w14:paraId="49ECAEAD" w14:textId="77777777" w:rsidR="001E2274" w:rsidRDefault="001E2274" w:rsidP="00FE5CB1">
      <w:pPr>
        <w:rPr>
          <w:b w:val="0"/>
          <w:bCs w:val="0"/>
          <w:caps/>
          <w:sz w:val="24"/>
          <w:szCs w:val="24"/>
          <w:rtl/>
        </w:rPr>
      </w:pPr>
    </w:p>
    <w:p w14:paraId="3221A380" w14:textId="77777777" w:rsidR="001E2274" w:rsidRDefault="00F15EFB" w:rsidP="00FE5CB1">
      <w:pPr>
        <w:rPr>
          <w:caps/>
          <w:sz w:val="24"/>
          <w:szCs w:val="24"/>
          <w:u w:val="single"/>
          <w:rtl/>
        </w:rPr>
      </w:pPr>
      <w:r w:rsidRPr="00F15EFB">
        <w:rPr>
          <w:rFonts w:hint="cs"/>
          <w:caps/>
          <w:sz w:val="24"/>
          <w:szCs w:val="24"/>
          <w:u w:val="single"/>
          <w:rtl/>
        </w:rPr>
        <w:t>גב</w:t>
      </w:r>
      <w:r w:rsidRPr="00F15EFB">
        <w:rPr>
          <w:caps/>
          <w:sz w:val="24"/>
          <w:szCs w:val="24"/>
          <w:u w:val="single"/>
          <w:rtl/>
        </w:rPr>
        <w:t>'</w:t>
      </w:r>
      <w:r w:rsidRPr="00F15EFB">
        <w:rPr>
          <w:rFonts w:hint="cs"/>
          <w:caps/>
          <w:sz w:val="24"/>
          <w:szCs w:val="24"/>
          <w:u w:val="single"/>
          <w:rtl/>
        </w:rPr>
        <w:t xml:space="preserve"> חגית אלדר - נציגת לשכת התכנון</w:t>
      </w:r>
      <w:r w:rsidR="001E2274">
        <w:rPr>
          <w:rFonts w:hint="cs"/>
          <w:caps/>
          <w:sz w:val="24"/>
          <w:szCs w:val="24"/>
          <w:u w:val="single"/>
          <w:rtl/>
        </w:rPr>
        <w:t>:</w:t>
      </w:r>
    </w:p>
    <w:p w14:paraId="16FBF09A" w14:textId="6A49F3FA" w:rsidR="001E2274" w:rsidRDefault="00FE5CB1" w:rsidP="00FE5CB1">
      <w:pPr>
        <w:rPr>
          <w:b w:val="0"/>
          <w:bCs w:val="0"/>
          <w:caps/>
          <w:sz w:val="24"/>
          <w:szCs w:val="24"/>
          <w:rtl/>
        </w:rPr>
      </w:pPr>
      <w:r>
        <w:rPr>
          <w:rFonts w:hint="cs"/>
          <w:b w:val="0"/>
          <w:bCs w:val="0"/>
          <w:caps/>
          <w:sz w:val="24"/>
          <w:szCs w:val="24"/>
          <w:rtl/>
        </w:rPr>
        <w:t>(לא ברור)</w:t>
      </w:r>
    </w:p>
    <w:p w14:paraId="17F5FECA" w14:textId="77777777" w:rsidR="001E2274" w:rsidRDefault="001E2274" w:rsidP="00FE5CB1">
      <w:pPr>
        <w:rPr>
          <w:b w:val="0"/>
          <w:bCs w:val="0"/>
          <w:caps/>
          <w:sz w:val="24"/>
          <w:szCs w:val="24"/>
          <w:rtl/>
        </w:rPr>
      </w:pPr>
    </w:p>
    <w:p w14:paraId="02B8C04B" w14:textId="77777777" w:rsidR="001E2274" w:rsidRDefault="000A5C33" w:rsidP="00FE5CB1">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77B7EABF" w14:textId="4F8A2BA2" w:rsidR="001E2274" w:rsidRDefault="00FE5CB1" w:rsidP="00FE5CB1">
      <w:pPr>
        <w:rPr>
          <w:b w:val="0"/>
          <w:bCs w:val="0"/>
          <w:caps/>
          <w:sz w:val="24"/>
          <w:szCs w:val="24"/>
          <w:rtl/>
        </w:rPr>
      </w:pPr>
      <w:r>
        <w:rPr>
          <w:rFonts w:hint="cs"/>
          <w:b w:val="0"/>
          <w:bCs w:val="0"/>
          <w:caps/>
          <w:sz w:val="24"/>
          <w:szCs w:val="24"/>
          <w:rtl/>
        </w:rPr>
        <w:t>העניין הוא ש, נותנים הנחיות להריסה למבנים קיימים או לשטחים קיימים הם חייבים להיות בתוך הקו הכחול כאילו אי אפשר לתת הנחיות לרבות הנחיות להריסה מחוץ לקו הכחול של התוכנית התוכנית לא יכולה לתת הנחיות מחוץ,</w:t>
      </w:r>
    </w:p>
    <w:p w14:paraId="533C39FD" w14:textId="77777777" w:rsidR="001E2274" w:rsidRDefault="001E2274" w:rsidP="00FE5CB1">
      <w:pPr>
        <w:rPr>
          <w:b w:val="0"/>
          <w:bCs w:val="0"/>
          <w:caps/>
          <w:sz w:val="24"/>
          <w:szCs w:val="24"/>
          <w:rtl/>
        </w:rPr>
      </w:pPr>
    </w:p>
    <w:p w14:paraId="4AAB0AF9" w14:textId="77777777" w:rsidR="001E2274" w:rsidRDefault="00F15EFB" w:rsidP="00FE5CB1">
      <w:pPr>
        <w:rPr>
          <w:caps/>
          <w:sz w:val="24"/>
          <w:szCs w:val="24"/>
          <w:u w:val="single"/>
          <w:rtl/>
        </w:rPr>
      </w:pPr>
      <w:r w:rsidRPr="00F15EFB">
        <w:rPr>
          <w:rFonts w:hint="cs"/>
          <w:caps/>
          <w:sz w:val="24"/>
          <w:szCs w:val="24"/>
          <w:u w:val="single"/>
          <w:rtl/>
        </w:rPr>
        <w:t>גב</w:t>
      </w:r>
      <w:r w:rsidRPr="00F15EFB">
        <w:rPr>
          <w:caps/>
          <w:sz w:val="24"/>
          <w:szCs w:val="24"/>
          <w:u w:val="single"/>
          <w:rtl/>
        </w:rPr>
        <w:t>'</w:t>
      </w:r>
      <w:r w:rsidRPr="00F15EFB">
        <w:rPr>
          <w:rFonts w:hint="cs"/>
          <w:caps/>
          <w:sz w:val="24"/>
          <w:szCs w:val="24"/>
          <w:u w:val="single"/>
          <w:rtl/>
        </w:rPr>
        <w:t xml:space="preserve"> חגית אלדר - נציגת לשכת התכנון</w:t>
      </w:r>
      <w:r w:rsidR="001E2274">
        <w:rPr>
          <w:rFonts w:hint="cs"/>
          <w:caps/>
          <w:sz w:val="24"/>
          <w:szCs w:val="24"/>
          <w:u w:val="single"/>
          <w:rtl/>
        </w:rPr>
        <w:t>:</w:t>
      </w:r>
    </w:p>
    <w:p w14:paraId="1D03D846" w14:textId="04B5B9F1" w:rsidR="001E2274" w:rsidRDefault="00FE5CB1" w:rsidP="00FE5CB1">
      <w:pPr>
        <w:rPr>
          <w:b w:val="0"/>
          <w:bCs w:val="0"/>
          <w:caps/>
          <w:sz w:val="24"/>
          <w:szCs w:val="24"/>
          <w:rtl/>
        </w:rPr>
      </w:pPr>
      <w:r>
        <w:rPr>
          <w:rFonts w:hint="cs"/>
          <w:b w:val="0"/>
          <w:bCs w:val="0"/>
          <w:caps/>
          <w:sz w:val="24"/>
          <w:szCs w:val="24"/>
          <w:rtl/>
        </w:rPr>
        <w:t xml:space="preserve">(לא ברור) בהוראה שש שלוש אחד יש התייחסות </w:t>
      </w:r>
    </w:p>
    <w:p w14:paraId="48897800" w14:textId="77777777" w:rsidR="001E2274" w:rsidRDefault="001E2274" w:rsidP="00FE5CB1">
      <w:pPr>
        <w:rPr>
          <w:b w:val="0"/>
          <w:bCs w:val="0"/>
          <w:caps/>
          <w:sz w:val="24"/>
          <w:szCs w:val="24"/>
          <w:rtl/>
        </w:rPr>
      </w:pPr>
    </w:p>
    <w:p w14:paraId="4D61DC70" w14:textId="77777777" w:rsidR="001E2274" w:rsidRDefault="000A5C33" w:rsidP="00FE5CB1">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421F4C47" w14:textId="1ED0DAAD" w:rsidR="001E2274" w:rsidRDefault="00FE5CB1" w:rsidP="00FE5CB1">
      <w:pPr>
        <w:rPr>
          <w:b w:val="0"/>
          <w:bCs w:val="0"/>
          <w:caps/>
          <w:sz w:val="24"/>
          <w:szCs w:val="24"/>
          <w:rtl/>
        </w:rPr>
      </w:pPr>
      <w:r>
        <w:rPr>
          <w:rFonts w:hint="cs"/>
          <w:b w:val="0"/>
          <w:bCs w:val="0"/>
          <w:caps/>
          <w:sz w:val="24"/>
          <w:szCs w:val="24"/>
          <w:rtl/>
        </w:rPr>
        <w:t>לא לא שומע</w:t>
      </w:r>
      <w:r w:rsidR="000F703D">
        <w:rPr>
          <w:rFonts w:hint="cs"/>
          <w:b w:val="0"/>
          <w:bCs w:val="0"/>
          <w:caps/>
          <w:sz w:val="24"/>
          <w:szCs w:val="24"/>
          <w:rtl/>
        </w:rPr>
        <w:t xml:space="preserve"> </w:t>
      </w:r>
      <w:r>
        <w:rPr>
          <w:rFonts w:hint="cs"/>
          <w:b w:val="0"/>
          <w:bCs w:val="0"/>
          <w:caps/>
          <w:sz w:val="24"/>
          <w:szCs w:val="24"/>
          <w:rtl/>
        </w:rPr>
        <w:t xml:space="preserve">לא </w:t>
      </w:r>
    </w:p>
    <w:p w14:paraId="5CCD70B7" w14:textId="77777777" w:rsidR="001E2274" w:rsidRDefault="001E2274" w:rsidP="00FE5CB1">
      <w:pPr>
        <w:rPr>
          <w:b w:val="0"/>
          <w:bCs w:val="0"/>
          <w:caps/>
          <w:sz w:val="24"/>
          <w:szCs w:val="24"/>
          <w:rtl/>
        </w:rPr>
      </w:pPr>
    </w:p>
    <w:p w14:paraId="01F8CE49" w14:textId="77777777" w:rsidR="001E2274" w:rsidRDefault="00F15EFB" w:rsidP="00FE5CB1">
      <w:pPr>
        <w:rPr>
          <w:caps/>
          <w:sz w:val="24"/>
          <w:szCs w:val="24"/>
          <w:u w:val="single"/>
          <w:rtl/>
        </w:rPr>
      </w:pPr>
      <w:r w:rsidRPr="00F15EFB">
        <w:rPr>
          <w:rFonts w:hint="cs"/>
          <w:caps/>
          <w:sz w:val="24"/>
          <w:szCs w:val="24"/>
          <w:u w:val="single"/>
          <w:rtl/>
        </w:rPr>
        <w:t>גב</w:t>
      </w:r>
      <w:r w:rsidRPr="00F15EFB">
        <w:rPr>
          <w:caps/>
          <w:sz w:val="24"/>
          <w:szCs w:val="24"/>
          <w:u w:val="single"/>
          <w:rtl/>
        </w:rPr>
        <w:t>'</w:t>
      </w:r>
      <w:r w:rsidRPr="00F15EFB">
        <w:rPr>
          <w:rFonts w:hint="cs"/>
          <w:caps/>
          <w:sz w:val="24"/>
          <w:szCs w:val="24"/>
          <w:u w:val="single"/>
          <w:rtl/>
        </w:rPr>
        <w:t xml:space="preserve"> חגית אלדר - נציגת לשכת התכנון</w:t>
      </w:r>
      <w:r w:rsidR="001E2274">
        <w:rPr>
          <w:rFonts w:hint="cs"/>
          <w:caps/>
          <w:sz w:val="24"/>
          <w:szCs w:val="24"/>
          <w:u w:val="single"/>
          <w:rtl/>
        </w:rPr>
        <w:t>:</w:t>
      </w:r>
    </w:p>
    <w:p w14:paraId="7F115E7A" w14:textId="3E529A5E" w:rsidR="001E2274" w:rsidRDefault="00FE5CB1" w:rsidP="00FE5CB1">
      <w:pPr>
        <w:rPr>
          <w:b w:val="0"/>
          <w:bCs w:val="0"/>
          <w:caps/>
          <w:sz w:val="24"/>
          <w:szCs w:val="24"/>
          <w:rtl/>
        </w:rPr>
      </w:pPr>
      <w:r>
        <w:rPr>
          <w:rFonts w:hint="cs"/>
          <w:b w:val="0"/>
          <w:bCs w:val="0"/>
          <w:caps/>
          <w:sz w:val="24"/>
          <w:szCs w:val="24"/>
          <w:rtl/>
        </w:rPr>
        <w:lastRenderedPageBreak/>
        <w:t xml:space="preserve">(לא ברור) </w:t>
      </w:r>
    </w:p>
    <w:p w14:paraId="5069F8B7" w14:textId="77777777" w:rsidR="001E2274" w:rsidRDefault="001E2274" w:rsidP="00FE5CB1">
      <w:pPr>
        <w:rPr>
          <w:b w:val="0"/>
          <w:bCs w:val="0"/>
          <w:caps/>
          <w:sz w:val="24"/>
          <w:szCs w:val="24"/>
          <w:rtl/>
        </w:rPr>
      </w:pPr>
    </w:p>
    <w:p w14:paraId="6381FC46" w14:textId="77777777" w:rsidR="001E2274" w:rsidRDefault="000A5C33" w:rsidP="00FE5CB1">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260A83FB" w14:textId="410E7A98" w:rsidR="001E2274" w:rsidRDefault="00FE5CB1" w:rsidP="00FE5CB1">
      <w:pPr>
        <w:rPr>
          <w:b w:val="0"/>
          <w:bCs w:val="0"/>
          <w:caps/>
          <w:sz w:val="24"/>
          <w:szCs w:val="24"/>
          <w:rtl/>
        </w:rPr>
      </w:pPr>
      <w:r>
        <w:rPr>
          <w:rFonts w:hint="cs"/>
          <w:b w:val="0"/>
          <w:bCs w:val="0"/>
          <w:caps/>
          <w:sz w:val="24"/>
          <w:szCs w:val="24"/>
          <w:rtl/>
        </w:rPr>
        <w:t>לא לא הבנתי את התשובה שלך לא לא הבנתי את התשובה שלך אקוסטית לא הבנתי, לא</w:t>
      </w:r>
    </w:p>
    <w:p w14:paraId="0C777553" w14:textId="77777777" w:rsidR="001E2274" w:rsidRDefault="001E2274" w:rsidP="00FE5CB1">
      <w:pPr>
        <w:rPr>
          <w:b w:val="0"/>
          <w:bCs w:val="0"/>
          <w:caps/>
          <w:sz w:val="24"/>
          <w:szCs w:val="24"/>
          <w:rtl/>
        </w:rPr>
      </w:pPr>
    </w:p>
    <w:p w14:paraId="09C6CF81" w14:textId="77777777" w:rsidR="001E2274" w:rsidRDefault="00F15EFB" w:rsidP="00FE5CB1">
      <w:pPr>
        <w:rPr>
          <w:caps/>
          <w:sz w:val="24"/>
          <w:szCs w:val="24"/>
          <w:u w:val="single"/>
          <w:rtl/>
        </w:rPr>
      </w:pPr>
      <w:r w:rsidRPr="00F15EFB">
        <w:rPr>
          <w:rFonts w:hint="cs"/>
          <w:caps/>
          <w:sz w:val="24"/>
          <w:szCs w:val="24"/>
          <w:u w:val="single"/>
          <w:rtl/>
        </w:rPr>
        <w:t>גב</w:t>
      </w:r>
      <w:r w:rsidRPr="00F15EFB">
        <w:rPr>
          <w:caps/>
          <w:sz w:val="24"/>
          <w:szCs w:val="24"/>
          <w:u w:val="single"/>
          <w:rtl/>
        </w:rPr>
        <w:t>'</w:t>
      </w:r>
      <w:r w:rsidRPr="00F15EFB">
        <w:rPr>
          <w:rFonts w:hint="cs"/>
          <w:caps/>
          <w:sz w:val="24"/>
          <w:szCs w:val="24"/>
          <w:u w:val="single"/>
          <w:rtl/>
        </w:rPr>
        <w:t xml:space="preserve"> חגית אלדר - נציגת לשכת התכנון</w:t>
      </w:r>
      <w:r w:rsidR="001E2274">
        <w:rPr>
          <w:rFonts w:hint="cs"/>
          <w:caps/>
          <w:sz w:val="24"/>
          <w:szCs w:val="24"/>
          <w:u w:val="single"/>
          <w:rtl/>
        </w:rPr>
        <w:t>:</w:t>
      </w:r>
    </w:p>
    <w:p w14:paraId="4940EE87" w14:textId="0CB7FF38" w:rsidR="001E2274" w:rsidRDefault="00FE5CB1" w:rsidP="00FE5CB1">
      <w:pPr>
        <w:rPr>
          <w:b w:val="0"/>
          <w:bCs w:val="0"/>
          <w:caps/>
          <w:sz w:val="24"/>
          <w:szCs w:val="24"/>
          <w:rtl/>
        </w:rPr>
      </w:pPr>
      <w:r>
        <w:rPr>
          <w:rFonts w:hint="cs"/>
          <w:b w:val="0"/>
          <w:bCs w:val="0"/>
          <w:caps/>
          <w:sz w:val="24"/>
          <w:szCs w:val="24"/>
          <w:rtl/>
        </w:rPr>
        <w:t xml:space="preserve">הוועדה המקומית ביקשה מאיתנו לציין (לא ברור) הערה שש שלוש אחד בהוראות נוספות התייחסות להליכי (לא ברור) </w:t>
      </w:r>
    </w:p>
    <w:p w14:paraId="5DDCB9C2" w14:textId="77777777" w:rsidR="001E2274" w:rsidRDefault="001E2274" w:rsidP="00FE5CB1">
      <w:pPr>
        <w:rPr>
          <w:b w:val="0"/>
          <w:bCs w:val="0"/>
          <w:caps/>
          <w:sz w:val="24"/>
          <w:szCs w:val="24"/>
          <w:rtl/>
        </w:rPr>
      </w:pPr>
    </w:p>
    <w:p w14:paraId="1B626F95" w14:textId="77777777" w:rsidR="001E2274" w:rsidRDefault="000A5C33" w:rsidP="00FE5CB1">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53B79EB6" w14:textId="2B133845" w:rsidR="001E2274" w:rsidRDefault="00FE5CB1" w:rsidP="00FE5CB1">
      <w:pPr>
        <w:rPr>
          <w:b w:val="0"/>
          <w:bCs w:val="0"/>
          <w:caps/>
          <w:sz w:val="24"/>
          <w:szCs w:val="24"/>
          <w:rtl/>
        </w:rPr>
      </w:pPr>
      <w:r>
        <w:rPr>
          <w:rFonts w:hint="cs"/>
          <w:b w:val="0"/>
          <w:bCs w:val="0"/>
          <w:caps/>
          <w:sz w:val="24"/>
          <w:szCs w:val="24"/>
          <w:rtl/>
        </w:rPr>
        <w:t xml:space="preserve">אבל ההוראה הזו מתייחסת למשהו שלא בתוך התוכנית זו הבעיה </w:t>
      </w:r>
    </w:p>
    <w:p w14:paraId="77CF21B0" w14:textId="77777777" w:rsidR="001E2274" w:rsidRDefault="001E2274" w:rsidP="00FE5CB1">
      <w:pPr>
        <w:rPr>
          <w:b w:val="0"/>
          <w:bCs w:val="0"/>
          <w:caps/>
          <w:sz w:val="24"/>
          <w:szCs w:val="24"/>
          <w:rtl/>
        </w:rPr>
      </w:pPr>
    </w:p>
    <w:p w14:paraId="296583FD" w14:textId="77777777" w:rsidR="001E2274" w:rsidRDefault="00F15EFB" w:rsidP="00A00469">
      <w:pPr>
        <w:rPr>
          <w:caps/>
          <w:sz w:val="24"/>
          <w:szCs w:val="24"/>
          <w:u w:val="single"/>
          <w:rtl/>
        </w:rPr>
      </w:pPr>
      <w:r w:rsidRPr="00F15EFB">
        <w:rPr>
          <w:rFonts w:hint="cs"/>
          <w:caps/>
          <w:sz w:val="24"/>
          <w:szCs w:val="24"/>
          <w:u w:val="single"/>
          <w:rtl/>
        </w:rPr>
        <w:t>גב</w:t>
      </w:r>
      <w:r w:rsidRPr="00F15EFB">
        <w:rPr>
          <w:caps/>
          <w:sz w:val="24"/>
          <w:szCs w:val="24"/>
          <w:u w:val="single"/>
          <w:rtl/>
        </w:rPr>
        <w:t>'</w:t>
      </w:r>
      <w:r w:rsidRPr="00F15EFB">
        <w:rPr>
          <w:rFonts w:hint="cs"/>
          <w:caps/>
          <w:sz w:val="24"/>
          <w:szCs w:val="24"/>
          <w:u w:val="single"/>
          <w:rtl/>
        </w:rPr>
        <w:t xml:space="preserve"> חגית אלדר - נציגת לשכת התכנון</w:t>
      </w:r>
      <w:r w:rsidR="001E2274">
        <w:rPr>
          <w:rFonts w:hint="cs"/>
          <w:caps/>
          <w:sz w:val="24"/>
          <w:szCs w:val="24"/>
          <w:u w:val="single"/>
          <w:rtl/>
        </w:rPr>
        <w:t>:</w:t>
      </w:r>
    </w:p>
    <w:p w14:paraId="4A3EB120" w14:textId="2A5F69AB" w:rsidR="001E2274" w:rsidRDefault="00FE5CB1" w:rsidP="00A00469">
      <w:pPr>
        <w:rPr>
          <w:b w:val="0"/>
          <w:bCs w:val="0"/>
          <w:caps/>
          <w:sz w:val="24"/>
          <w:szCs w:val="24"/>
          <w:rtl/>
        </w:rPr>
      </w:pPr>
      <w:r>
        <w:rPr>
          <w:rFonts w:hint="cs"/>
          <w:b w:val="0"/>
          <w:bCs w:val="0"/>
          <w:caps/>
          <w:sz w:val="24"/>
          <w:szCs w:val="24"/>
          <w:rtl/>
        </w:rPr>
        <w:t xml:space="preserve">אוקיי אז מה אתה מציע </w:t>
      </w:r>
      <w:r w:rsidR="00A00469">
        <w:rPr>
          <w:rFonts w:hint="cs"/>
          <w:b w:val="0"/>
          <w:bCs w:val="0"/>
          <w:caps/>
          <w:sz w:val="24"/>
          <w:szCs w:val="24"/>
          <w:rtl/>
        </w:rPr>
        <w:t>לעשות להרוס?</w:t>
      </w:r>
    </w:p>
    <w:p w14:paraId="604C5173" w14:textId="77777777" w:rsidR="001E2274" w:rsidRDefault="001E2274" w:rsidP="00A00469">
      <w:pPr>
        <w:rPr>
          <w:b w:val="0"/>
          <w:bCs w:val="0"/>
          <w:caps/>
          <w:sz w:val="24"/>
          <w:szCs w:val="24"/>
          <w:rtl/>
        </w:rPr>
      </w:pPr>
    </w:p>
    <w:p w14:paraId="317F1162" w14:textId="77777777" w:rsidR="001E2274" w:rsidRDefault="000A5C33" w:rsidP="00A00469">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267BCDD9" w14:textId="36854399" w:rsidR="001E2274" w:rsidRDefault="00A00469" w:rsidP="00A00469">
      <w:pPr>
        <w:rPr>
          <w:b w:val="0"/>
          <w:bCs w:val="0"/>
          <w:caps/>
          <w:sz w:val="24"/>
          <w:szCs w:val="24"/>
          <w:rtl/>
        </w:rPr>
      </w:pPr>
      <w:r>
        <w:rPr>
          <w:rFonts w:hint="cs"/>
          <w:b w:val="0"/>
          <w:bCs w:val="0"/>
          <w:caps/>
          <w:sz w:val="24"/>
          <w:szCs w:val="24"/>
          <w:rtl/>
        </w:rPr>
        <w:t>מה היא אמרה?</w:t>
      </w:r>
    </w:p>
    <w:p w14:paraId="6ADD93FF" w14:textId="77777777" w:rsidR="001E2274" w:rsidRDefault="001E2274" w:rsidP="00A00469">
      <w:pPr>
        <w:rPr>
          <w:b w:val="0"/>
          <w:bCs w:val="0"/>
          <w:caps/>
          <w:sz w:val="24"/>
          <w:szCs w:val="24"/>
          <w:rtl/>
        </w:rPr>
      </w:pPr>
    </w:p>
    <w:p w14:paraId="66D132B1" w14:textId="77777777" w:rsidR="001E2274" w:rsidRDefault="007316D3" w:rsidP="00A00469">
      <w:pPr>
        <w:rPr>
          <w:caps/>
          <w:sz w:val="24"/>
          <w:szCs w:val="24"/>
          <w:u w:val="single"/>
          <w:rtl/>
        </w:rPr>
      </w:pPr>
      <w:r w:rsidRPr="007316D3">
        <w:rPr>
          <w:rFonts w:hint="cs"/>
          <w:caps/>
          <w:sz w:val="24"/>
          <w:szCs w:val="24"/>
          <w:u w:val="single"/>
          <w:rtl/>
        </w:rPr>
        <w:t>גב</w:t>
      </w:r>
      <w:r w:rsidRPr="007316D3">
        <w:rPr>
          <w:caps/>
          <w:sz w:val="24"/>
          <w:szCs w:val="24"/>
          <w:u w:val="single"/>
          <w:rtl/>
        </w:rPr>
        <w:t>'</w:t>
      </w:r>
      <w:r w:rsidRPr="007316D3">
        <w:rPr>
          <w:rFonts w:hint="cs"/>
          <w:caps/>
          <w:sz w:val="24"/>
          <w:szCs w:val="24"/>
          <w:u w:val="single"/>
          <w:rtl/>
        </w:rPr>
        <w:t xml:space="preserve"> רותי ברבי - נציגת לשכת התכנון</w:t>
      </w:r>
      <w:r w:rsidR="001E2274">
        <w:rPr>
          <w:rFonts w:hint="cs"/>
          <w:caps/>
          <w:sz w:val="24"/>
          <w:szCs w:val="24"/>
          <w:u w:val="single"/>
          <w:rtl/>
        </w:rPr>
        <w:t>:</w:t>
      </w:r>
    </w:p>
    <w:p w14:paraId="5476E29B" w14:textId="72CABD68" w:rsidR="001E2274" w:rsidRDefault="00A00469" w:rsidP="00A00469">
      <w:pPr>
        <w:rPr>
          <w:b w:val="0"/>
          <w:bCs w:val="0"/>
          <w:caps/>
          <w:sz w:val="24"/>
          <w:szCs w:val="24"/>
          <w:rtl/>
        </w:rPr>
      </w:pPr>
      <w:r>
        <w:rPr>
          <w:rFonts w:hint="cs"/>
          <w:b w:val="0"/>
          <w:bCs w:val="0"/>
          <w:caps/>
          <w:sz w:val="24"/>
          <w:szCs w:val="24"/>
          <w:rtl/>
        </w:rPr>
        <w:t>אתה מציע להרוס?</w:t>
      </w:r>
    </w:p>
    <w:p w14:paraId="51839B11" w14:textId="77777777" w:rsidR="001E2274" w:rsidRDefault="001E2274" w:rsidP="00A00469">
      <w:pPr>
        <w:rPr>
          <w:b w:val="0"/>
          <w:bCs w:val="0"/>
          <w:caps/>
          <w:sz w:val="24"/>
          <w:szCs w:val="24"/>
          <w:rtl/>
        </w:rPr>
      </w:pPr>
    </w:p>
    <w:p w14:paraId="508A1689" w14:textId="77777777" w:rsidR="001E2274" w:rsidRDefault="000A5C33" w:rsidP="00A00469">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2E392A00" w14:textId="0292B082" w:rsidR="001E2274" w:rsidRDefault="00A00469" w:rsidP="00A00469">
      <w:pPr>
        <w:rPr>
          <w:b w:val="0"/>
          <w:bCs w:val="0"/>
          <w:caps/>
          <w:sz w:val="24"/>
          <w:szCs w:val="24"/>
          <w:rtl/>
        </w:rPr>
      </w:pPr>
      <w:r>
        <w:rPr>
          <w:rFonts w:hint="cs"/>
          <w:b w:val="0"/>
          <w:bCs w:val="0"/>
          <w:caps/>
          <w:sz w:val="24"/>
          <w:szCs w:val="24"/>
          <w:rtl/>
        </w:rPr>
        <w:t xml:space="preserve">אני לא מציע, אתם מציעים אולי אולי דרור, </w:t>
      </w:r>
    </w:p>
    <w:p w14:paraId="40E0B7B6" w14:textId="77777777" w:rsidR="001E2274" w:rsidRDefault="001E2274" w:rsidP="00A00469">
      <w:pPr>
        <w:rPr>
          <w:b w:val="0"/>
          <w:bCs w:val="0"/>
          <w:caps/>
          <w:sz w:val="24"/>
          <w:szCs w:val="24"/>
          <w:rtl/>
        </w:rPr>
      </w:pPr>
    </w:p>
    <w:p w14:paraId="03428D20" w14:textId="77777777" w:rsidR="001E2274" w:rsidRDefault="003C3543" w:rsidP="00A00469">
      <w:pPr>
        <w:rPr>
          <w:caps/>
          <w:sz w:val="24"/>
          <w:szCs w:val="24"/>
          <w:u w:val="single"/>
          <w:rtl/>
        </w:rPr>
      </w:pPr>
      <w:r w:rsidRPr="003C3543">
        <w:rPr>
          <w:rFonts w:hint="cs"/>
          <w:caps/>
          <w:sz w:val="24"/>
          <w:szCs w:val="24"/>
          <w:u w:val="single"/>
          <w:rtl/>
        </w:rPr>
        <w:t>מר דרור דבאח - מהנדס ועדה מקומית גזר</w:t>
      </w:r>
      <w:r w:rsidR="001E2274">
        <w:rPr>
          <w:rFonts w:hint="cs"/>
          <w:caps/>
          <w:sz w:val="24"/>
          <w:szCs w:val="24"/>
          <w:u w:val="single"/>
          <w:rtl/>
        </w:rPr>
        <w:t>:</w:t>
      </w:r>
    </w:p>
    <w:p w14:paraId="7DC858A0" w14:textId="5C8F5F29" w:rsidR="001E2274" w:rsidRDefault="00A00469" w:rsidP="00A00469">
      <w:pPr>
        <w:rPr>
          <w:b w:val="0"/>
          <w:bCs w:val="0"/>
          <w:caps/>
          <w:sz w:val="24"/>
          <w:szCs w:val="24"/>
          <w:rtl/>
        </w:rPr>
      </w:pPr>
      <w:r>
        <w:rPr>
          <w:rFonts w:hint="cs"/>
          <w:b w:val="0"/>
          <w:bCs w:val="0"/>
          <w:caps/>
          <w:sz w:val="24"/>
          <w:szCs w:val="24"/>
          <w:rtl/>
        </w:rPr>
        <w:t>... מחוץ לקו הכחול מדובר פה על בניין מחוץ לקו הכחול אז מן הסתם צריך לסמן אותו להריסה חגית וזה שבדיוק מה שרשום פה בשש שלוש אחד, חגית את יכולה לפתוח את זה באופן שיהיה יותר מלא ...</w:t>
      </w:r>
    </w:p>
    <w:p w14:paraId="07F4A779" w14:textId="77777777" w:rsidR="001E2274" w:rsidRDefault="001E2274" w:rsidP="00A00469">
      <w:pPr>
        <w:rPr>
          <w:b w:val="0"/>
          <w:bCs w:val="0"/>
          <w:caps/>
          <w:sz w:val="24"/>
          <w:szCs w:val="24"/>
          <w:rtl/>
        </w:rPr>
      </w:pPr>
    </w:p>
    <w:p w14:paraId="6FE714DD" w14:textId="77777777" w:rsidR="001E2274" w:rsidRDefault="007316D3" w:rsidP="00A00469">
      <w:pPr>
        <w:rPr>
          <w:caps/>
          <w:sz w:val="24"/>
          <w:szCs w:val="24"/>
          <w:u w:val="single"/>
          <w:rtl/>
        </w:rPr>
      </w:pPr>
      <w:r w:rsidRPr="007316D3">
        <w:rPr>
          <w:rFonts w:hint="cs"/>
          <w:caps/>
          <w:sz w:val="24"/>
          <w:szCs w:val="24"/>
          <w:u w:val="single"/>
          <w:rtl/>
        </w:rPr>
        <w:t>גב</w:t>
      </w:r>
      <w:r w:rsidRPr="007316D3">
        <w:rPr>
          <w:caps/>
          <w:sz w:val="24"/>
          <w:szCs w:val="24"/>
          <w:u w:val="single"/>
          <w:rtl/>
        </w:rPr>
        <w:t>'</w:t>
      </w:r>
      <w:r w:rsidRPr="007316D3">
        <w:rPr>
          <w:rFonts w:hint="cs"/>
          <w:caps/>
          <w:sz w:val="24"/>
          <w:szCs w:val="24"/>
          <w:u w:val="single"/>
          <w:rtl/>
        </w:rPr>
        <w:t xml:space="preserve"> רותי ברבי - נציגת לשכת התכנון</w:t>
      </w:r>
      <w:r w:rsidR="001E2274">
        <w:rPr>
          <w:rFonts w:hint="cs"/>
          <w:caps/>
          <w:sz w:val="24"/>
          <w:szCs w:val="24"/>
          <w:u w:val="single"/>
          <w:rtl/>
        </w:rPr>
        <w:t>:</w:t>
      </w:r>
    </w:p>
    <w:p w14:paraId="6A2F7276" w14:textId="2B2CC750" w:rsidR="001E2274" w:rsidRDefault="00A00469" w:rsidP="00A00469">
      <w:pPr>
        <w:rPr>
          <w:b w:val="0"/>
          <w:bCs w:val="0"/>
          <w:caps/>
          <w:sz w:val="24"/>
          <w:szCs w:val="24"/>
          <w:rtl/>
        </w:rPr>
      </w:pPr>
      <w:r>
        <w:rPr>
          <w:rFonts w:hint="cs"/>
          <w:b w:val="0"/>
          <w:bCs w:val="0"/>
          <w:caps/>
          <w:sz w:val="24"/>
          <w:szCs w:val="24"/>
          <w:rtl/>
        </w:rPr>
        <w:t xml:space="preserve">לא </w:t>
      </w:r>
    </w:p>
    <w:p w14:paraId="4FC98514" w14:textId="77777777" w:rsidR="001E2274" w:rsidRDefault="001E2274" w:rsidP="00A00469">
      <w:pPr>
        <w:rPr>
          <w:b w:val="0"/>
          <w:bCs w:val="0"/>
          <w:caps/>
          <w:sz w:val="24"/>
          <w:szCs w:val="24"/>
          <w:rtl/>
        </w:rPr>
      </w:pPr>
    </w:p>
    <w:p w14:paraId="344535A4" w14:textId="77777777" w:rsidR="001E2274" w:rsidRDefault="000A5C33" w:rsidP="00A00469">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002B8E5A" w14:textId="0F185A19" w:rsidR="001E2274" w:rsidRDefault="00A00469" w:rsidP="00A00469">
      <w:pPr>
        <w:rPr>
          <w:b w:val="0"/>
          <w:bCs w:val="0"/>
          <w:caps/>
          <w:sz w:val="24"/>
          <w:szCs w:val="24"/>
          <w:rtl/>
        </w:rPr>
      </w:pPr>
      <w:r>
        <w:rPr>
          <w:rFonts w:hint="cs"/>
          <w:b w:val="0"/>
          <w:bCs w:val="0"/>
          <w:caps/>
          <w:sz w:val="24"/>
          <w:szCs w:val="24"/>
          <w:rtl/>
        </w:rPr>
        <w:t xml:space="preserve">לא אבל העניין הוא העניין הוא העניין הוא שניה דרור העניין הוא שאתה לא יכול במסגרת תוכנית לתת הוראות להנחיות להריסה למשהו שלא נמצא בקו הכחול. אם אתה רוצה להרוס וזה אתה צריך להכניס את הדברים האלה לקו הכחול. או להרחיב את הקו הכחול או לבטל את ההנחיות להריסה שהן מחוץ לקו הכחול אנחנו ראינו שהשפיץ ה, של הבניין הזה נמצא בתחום הקו הכחול וזה אפשר לסמן אבל אני לא לא לא יודע לא מבין עד כמה יש משמעות לזה לסמן חלק קטן של בניין ולהשאיר את מרבית הבניין בלי, או שאתם תטפלו בזה במסגרת האכיפה שלכם </w:t>
      </w:r>
      <w:r>
        <w:rPr>
          <w:b w:val="0"/>
          <w:bCs w:val="0"/>
          <w:caps/>
          <w:sz w:val="24"/>
          <w:szCs w:val="24"/>
          <w:rtl/>
        </w:rPr>
        <w:t>–</w:t>
      </w:r>
      <w:r>
        <w:rPr>
          <w:rFonts w:hint="cs"/>
          <w:b w:val="0"/>
          <w:bCs w:val="0"/>
          <w:caps/>
          <w:sz w:val="24"/>
          <w:szCs w:val="24"/>
          <w:rtl/>
        </w:rPr>
        <w:t xml:space="preserve"> זה גם אפשרי </w:t>
      </w:r>
    </w:p>
    <w:p w14:paraId="01032BFB" w14:textId="77777777" w:rsidR="001E2274" w:rsidRDefault="001E2274" w:rsidP="00A00469">
      <w:pPr>
        <w:rPr>
          <w:b w:val="0"/>
          <w:bCs w:val="0"/>
          <w:caps/>
          <w:sz w:val="24"/>
          <w:szCs w:val="24"/>
          <w:rtl/>
        </w:rPr>
      </w:pPr>
    </w:p>
    <w:p w14:paraId="34832339" w14:textId="77777777" w:rsidR="001E2274" w:rsidRDefault="00F15EFB" w:rsidP="00A00469">
      <w:pPr>
        <w:rPr>
          <w:caps/>
          <w:sz w:val="24"/>
          <w:szCs w:val="24"/>
          <w:u w:val="single"/>
          <w:rtl/>
        </w:rPr>
      </w:pPr>
      <w:r w:rsidRPr="00F15EFB">
        <w:rPr>
          <w:rFonts w:hint="cs"/>
          <w:caps/>
          <w:sz w:val="24"/>
          <w:szCs w:val="24"/>
          <w:u w:val="single"/>
          <w:rtl/>
        </w:rPr>
        <w:t>גב</w:t>
      </w:r>
      <w:r w:rsidRPr="00F15EFB">
        <w:rPr>
          <w:caps/>
          <w:sz w:val="24"/>
          <w:szCs w:val="24"/>
          <w:u w:val="single"/>
          <w:rtl/>
        </w:rPr>
        <w:t>'</w:t>
      </w:r>
      <w:r w:rsidRPr="00F15EFB">
        <w:rPr>
          <w:rFonts w:hint="cs"/>
          <w:caps/>
          <w:sz w:val="24"/>
          <w:szCs w:val="24"/>
          <w:u w:val="single"/>
          <w:rtl/>
        </w:rPr>
        <w:t xml:space="preserve"> חגית אלדר - נציגת לשכת התכנון</w:t>
      </w:r>
      <w:r w:rsidR="001E2274">
        <w:rPr>
          <w:rFonts w:hint="cs"/>
          <w:caps/>
          <w:sz w:val="24"/>
          <w:szCs w:val="24"/>
          <w:u w:val="single"/>
          <w:rtl/>
        </w:rPr>
        <w:t>:</w:t>
      </w:r>
    </w:p>
    <w:p w14:paraId="300A80AA" w14:textId="5E27B622" w:rsidR="001E2274" w:rsidRDefault="00A00469" w:rsidP="00A00469">
      <w:pPr>
        <w:rPr>
          <w:b w:val="0"/>
          <w:bCs w:val="0"/>
          <w:caps/>
          <w:sz w:val="24"/>
          <w:szCs w:val="24"/>
          <w:rtl/>
        </w:rPr>
      </w:pPr>
      <w:r>
        <w:rPr>
          <w:rFonts w:hint="cs"/>
          <w:b w:val="0"/>
          <w:bCs w:val="0"/>
          <w:caps/>
          <w:sz w:val="24"/>
          <w:szCs w:val="24"/>
          <w:rtl/>
        </w:rPr>
        <w:t xml:space="preserve">(לא ברור) זו בעיה (לא ברור) קרקע שלא שייכים ... שטחים ששייכים ל, </w:t>
      </w:r>
    </w:p>
    <w:p w14:paraId="71BAFC3F" w14:textId="77777777" w:rsidR="001E2274" w:rsidRDefault="001E2274" w:rsidP="00A00469">
      <w:pPr>
        <w:rPr>
          <w:b w:val="0"/>
          <w:bCs w:val="0"/>
          <w:caps/>
          <w:sz w:val="24"/>
          <w:szCs w:val="24"/>
          <w:rtl/>
        </w:rPr>
      </w:pPr>
    </w:p>
    <w:p w14:paraId="471C8093" w14:textId="77777777" w:rsidR="001E2274" w:rsidRDefault="000A5C33" w:rsidP="00A00469">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32A05890" w14:textId="25EB18A0" w:rsidR="001E2274" w:rsidRDefault="00A00469" w:rsidP="00A00469">
      <w:pPr>
        <w:rPr>
          <w:b w:val="0"/>
          <w:bCs w:val="0"/>
          <w:caps/>
          <w:sz w:val="24"/>
          <w:szCs w:val="24"/>
          <w:rtl/>
        </w:rPr>
      </w:pPr>
      <w:r>
        <w:rPr>
          <w:rFonts w:hint="cs"/>
          <w:b w:val="0"/>
          <w:bCs w:val="0"/>
          <w:caps/>
          <w:sz w:val="24"/>
          <w:szCs w:val="24"/>
          <w:rtl/>
        </w:rPr>
        <w:t>רק אני לא שומע?</w:t>
      </w:r>
    </w:p>
    <w:p w14:paraId="2D6BE258" w14:textId="77777777" w:rsidR="001E2274" w:rsidRDefault="001E2274" w:rsidP="00A00469">
      <w:pPr>
        <w:rPr>
          <w:b w:val="0"/>
          <w:bCs w:val="0"/>
          <w:caps/>
          <w:sz w:val="24"/>
          <w:szCs w:val="24"/>
          <w:rtl/>
        </w:rPr>
      </w:pPr>
    </w:p>
    <w:p w14:paraId="050DED6E" w14:textId="77777777" w:rsidR="001E2274" w:rsidRDefault="00E5536A" w:rsidP="00A00469">
      <w:pPr>
        <w:rPr>
          <w:caps/>
          <w:sz w:val="24"/>
          <w:szCs w:val="24"/>
          <w:u w:val="single"/>
          <w:rtl/>
        </w:rPr>
      </w:pPr>
      <w:r w:rsidRPr="00E5536A">
        <w:rPr>
          <w:rFonts w:hint="cs"/>
          <w:caps/>
          <w:sz w:val="24"/>
          <w:szCs w:val="24"/>
          <w:u w:val="single"/>
          <w:rtl/>
        </w:rPr>
        <w:t>גב</w:t>
      </w:r>
      <w:r w:rsidRPr="00E5536A">
        <w:rPr>
          <w:caps/>
          <w:sz w:val="24"/>
          <w:szCs w:val="24"/>
          <w:u w:val="single"/>
          <w:rtl/>
        </w:rPr>
        <w:t>'</w:t>
      </w:r>
      <w:r w:rsidRPr="00E5536A">
        <w:rPr>
          <w:rFonts w:hint="cs"/>
          <w:caps/>
          <w:sz w:val="24"/>
          <w:szCs w:val="24"/>
          <w:u w:val="single"/>
          <w:rtl/>
        </w:rPr>
        <w:t xml:space="preserve"> רוני גרניט - נציגת משרד הבריאות בוועדה המחוזית</w:t>
      </w:r>
      <w:r w:rsidR="001E2274">
        <w:rPr>
          <w:rFonts w:hint="cs"/>
          <w:caps/>
          <w:sz w:val="24"/>
          <w:szCs w:val="24"/>
          <w:u w:val="single"/>
          <w:rtl/>
        </w:rPr>
        <w:t>:</w:t>
      </w:r>
    </w:p>
    <w:p w14:paraId="5E18B98E" w14:textId="2B7D6810" w:rsidR="001E2274" w:rsidRDefault="00A00469" w:rsidP="00A00469">
      <w:pPr>
        <w:rPr>
          <w:b w:val="0"/>
          <w:bCs w:val="0"/>
          <w:caps/>
          <w:sz w:val="24"/>
          <w:szCs w:val="24"/>
          <w:rtl/>
        </w:rPr>
      </w:pPr>
      <w:r>
        <w:rPr>
          <w:rFonts w:hint="cs"/>
          <w:b w:val="0"/>
          <w:bCs w:val="0"/>
          <w:caps/>
          <w:sz w:val="24"/>
          <w:szCs w:val="24"/>
          <w:rtl/>
        </w:rPr>
        <w:t>לא שומעים טוב</w:t>
      </w:r>
    </w:p>
    <w:p w14:paraId="1ED706BD" w14:textId="77777777" w:rsidR="001E2274" w:rsidRDefault="001E2274" w:rsidP="00A00469">
      <w:pPr>
        <w:rPr>
          <w:b w:val="0"/>
          <w:bCs w:val="0"/>
          <w:caps/>
          <w:sz w:val="24"/>
          <w:szCs w:val="24"/>
          <w:rtl/>
        </w:rPr>
      </w:pPr>
    </w:p>
    <w:p w14:paraId="5DD31443" w14:textId="77777777" w:rsidR="001E2274" w:rsidRDefault="007316D3" w:rsidP="00A00469">
      <w:pPr>
        <w:rPr>
          <w:caps/>
          <w:sz w:val="24"/>
          <w:szCs w:val="24"/>
          <w:u w:val="single"/>
          <w:rtl/>
        </w:rPr>
      </w:pPr>
      <w:r w:rsidRPr="007316D3">
        <w:rPr>
          <w:rFonts w:hint="cs"/>
          <w:caps/>
          <w:sz w:val="24"/>
          <w:szCs w:val="24"/>
          <w:u w:val="single"/>
          <w:rtl/>
        </w:rPr>
        <w:lastRenderedPageBreak/>
        <w:t>גב</w:t>
      </w:r>
      <w:r w:rsidRPr="007316D3">
        <w:rPr>
          <w:caps/>
          <w:sz w:val="24"/>
          <w:szCs w:val="24"/>
          <w:u w:val="single"/>
          <w:rtl/>
        </w:rPr>
        <w:t>'</w:t>
      </w:r>
      <w:r w:rsidRPr="007316D3">
        <w:rPr>
          <w:rFonts w:hint="cs"/>
          <w:caps/>
          <w:sz w:val="24"/>
          <w:szCs w:val="24"/>
          <w:u w:val="single"/>
          <w:rtl/>
        </w:rPr>
        <w:t xml:space="preserve"> רותי ברבי - נציגת לשכת התכנון</w:t>
      </w:r>
      <w:r w:rsidR="001E2274">
        <w:rPr>
          <w:rFonts w:hint="cs"/>
          <w:caps/>
          <w:sz w:val="24"/>
          <w:szCs w:val="24"/>
          <w:u w:val="single"/>
          <w:rtl/>
        </w:rPr>
        <w:t>:</w:t>
      </w:r>
    </w:p>
    <w:p w14:paraId="7C5867DE" w14:textId="025A509C" w:rsidR="001E2274" w:rsidRDefault="00A00469" w:rsidP="00A00469">
      <w:pPr>
        <w:rPr>
          <w:b w:val="0"/>
          <w:bCs w:val="0"/>
          <w:caps/>
          <w:sz w:val="24"/>
          <w:szCs w:val="24"/>
          <w:rtl/>
        </w:rPr>
      </w:pPr>
      <w:r>
        <w:rPr>
          <w:rFonts w:hint="cs"/>
          <w:b w:val="0"/>
          <w:bCs w:val="0"/>
          <w:caps/>
          <w:sz w:val="24"/>
          <w:szCs w:val="24"/>
          <w:rtl/>
        </w:rPr>
        <w:t xml:space="preserve">רגע </w:t>
      </w:r>
    </w:p>
    <w:p w14:paraId="3A2A400D" w14:textId="77777777" w:rsidR="001E2274" w:rsidRDefault="001E2274" w:rsidP="00A00469">
      <w:pPr>
        <w:rPr>
          <w:b w:val="0"/>
          <w:bCs w:val="0"/>
          <w:caps/>
          <w:sz w:val="24"/>
          <w:szCs w:val="24"/>
          <w:rtl/>
        </w:rPr>
      </w:pPr>
    </w:p>
    <w:p w14:paraId="465662E4" w14:textId="77777777" w:rsidR="001E2274" w:rsidRDefault="000A5C33" w:rsidP="00A00469">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65B07B5F" w14:textId="05BD32E6" w:rsidR="001E2274" w:rsidRDefault="00A00469" w:rsidP="00A00469">
      <w:pPr>
        <w:rPr>
          <w:b w:val="0"/>
          <w:bCs w:val="0"/>
          <w:caps/>
          <w:sz w:val="24"/>
          <w:szCs w:val="24"/>
          <w:rtl/>
        </w:rPr>
      </w:pPr>
      <w:r>
        <w:rPr>
          <w:rFonts w:hint="cs"/>
          <w:b w:val="0"/>
          <w:bCs w:val="0"/>
          <w:caps/>
          <w:sz w:val="24"/>
          <w:szCs w:val="24"/>
          <w:rtl/>
        </w:rPr>
        <w:t>לא מבינים את מה ש, לא שומעים אותך</w:t>
      </w:r>
    </w:p>
    <w:p w14:paraId="01E7FFD4" w14:textId="77777777" w:rsidR="001E2274" w:rsidRDefault="001E2274" w:rsidP="00A00469">
      <w:pPr>
        <w:rPr>
          <w:b w:val="0"/>
          <w:bCs w:val="0"/>
          <w:caps/>
          <w:sz w:val="24"/>
          <w:szCs w:val="24"/>
          <w:rtl/>
        </w:rPr>
      </w:pPr>
    </w:p>
    <w:p w14:paraId="163EBDEE" w14:textId="77777777" w:rsidR="001E2274" w:rsidRDefault="007316D3" w:rsidP="00A00469">
      <w:pPr>
        <w:rPr>
          <w:caps/>
          <w:sz w:val="24"/>
          <w:szCs w:val="24"/>
          <w:u w:val="single"/>
          <w:rtl/>
        </w:rPr>
      </w:pPr>
      <w:r w:rsidRPr="007316D3">
        <w:rPr>
          <w:rFonts w:hint="cs"/>
          <w:caps/>
          <w:sz w:val="24"/>
          <w:szCs w:val="24"/>
          <w:u w:val="single"/>
          <w:rtl/>
        </w:rPr>
        <w:t>גב</w:t>
      </w:r>
      <w:r w:rsidRPr="007316D3">
        <w:rPr>
          <w:caps/>
          <w:sz w:val="24"/>
          <w:szCs w:val="24"/>
          <w:u w:val="single"/>
          <w:rtl/>
        </w:rPr>
        <w:t>'</w:t>
      </w:r>
      <w:r w:rsidRPr="007316D3">
        <w:rPr>
          <w:rFonts w:hint="cs"/>
          <w:caps/>
          <w:sz w:val="24"/>
          <w:szCs w:val="24"/>
          <w:u w:val="single"/>
          <w:rtl/>
        </w:rPr>
        <w:t xml:space="preserve"> רותי ברבי - נציגת לשכת התכנון</w:t>
      </w:r>
      <w:r w:rsidR="001E2274">
        <w:rPr>
          <w:rFonts w:hint="cs"/>
          <w:caps/>
          <w:sz w:val="24"/>
          <w:szCs w:val="24"/>
          <w:u w:val="single"/>
          <w:rtl/>
        </w:rPr>
        <w:t>:</w:t>
      </w:r>
    </w:p>
    <w:p w14:paraId="7AF38A1C" w14:textId="7B1CADA6" w:rsidR="001E2274" w:rsidRDefault="00250288" w:rsidP="00A00469">
      <w:pPr>
        <w:rPr>
          <w:b w:val="0"/>
          <w:bCs w:val="0"/>
          <w:caps/>
          <w:sz w:val="24"/>
          <w:szCs w:val="24"/>
          <w:rtl/>
        </w:rPr>
      </w:pPr>
      <w:r>
        <w:rPr>
          <w:rFonts w:hint="cs"/>
          <w:b w:val="0"/>
          <w:bCs w:val="0"/>
          <w:caps/>
          <w:sz w:val="24"/>
          <w:szCs w:val="24"/>
          <w:rtl/>
        </w:rPr>
        <w:t>לא שומעים אותך ברור אבל קודם את אמרת שהשטחים האלה הם בבעלות אותו מבקש</w:t>
      </w:r>
    </w:p>
    <w:p w14:paraId="3C4E17F8" w14:textId="77777777" w:rsidR="001E2274" w:rsidRDefault="001E2274" w:rsidP="00A00469">
      <w:pPr>
        <w:rPr>
          <w:b w:val="0"/>
          <w:bCs w:val="0"/>
          <w:caps/>
          <w:sz w:val="24"/>
          <w:szCs w:val="24"/>
          <w:rtl/>
        </w:rPr>
      </w:pPr>
    </w:p>
    <w:p w14:paraId="7847553B" w14:textId="77777777" w:rsidR="001E2274" w:rsidRDefault="00F15EFB" w:rsidP="00A00469">
      <w:pPr>
        <w:rPr>
          <w:caps/>
          <w:sz w:val="24"/>
          <w:szCs w:val="24"/>
          <w:u w:val="single"/>
          <w:rtl/>
        </w:rPr>
      </w:pPr>
      <w:r w:rsidRPr="00F15EFB">
        <w:rPr>
          <w:rFonts w:hint="cs"/>
          <w:caps/>
          <w:sz w:val="24"/>
          <w:szCs w:val="24"/>
          <w:u w:val="single"/>
          <w:rtl/>
        </w:rPr>
        <w:t>גב</w:t>
      </w:r>
      <w:r w:rsidRPr="00F15EFB">
        <w:rPr>
          <w:caps/>
          <w:sz w:val="24"/>
          <w:szCs w:val="24"/>
          <w:u w:val="single"/>
          <w:rtl/>
        </w:rPr>
        <w:t>'</w:t>
      </w:r>
      <w:r w:rsidRPr="00F15EFB">
        <w:rPr>
          <w:rFonts w:hint="cs"/>
          <w:caps/>
          <w:sz w:val="24"/>
          <w:szCs w:val="24"/>
          <w:u w:val="single"/>
          <w:rtl/>
        </w:rPr>
        <w:t xml:space="preserve"> חגית אלדר - נציגת לשכת התכנון</w:t>
      </w:r>
      <w:r w:rsidR="001E2274">
        <w:rPr>
          <w:rFonts w:hint="cs"/>
          <w:caps/>
          <w:sz w:val="24"/>
          <w:szCs w:val="24"/>
          <w:u w:val="single"/>
          <w:rtl/>
        </w:rPr>
        <w:t>:</w:t>
      </w:r>
    </w:p>
    <w:p w14:paraId="3BEB3E24" w14:textId="00091A6C" w:rsidR="001E2274" w:rsidRDefault="00250288" w:rsidP="00A00469">
      <w:pPr>
        <w:rPr>
          <w:b w:val="0"/>
          <w:bCs w:val="0"/>
          <w:caps/>
          <w:sz w:val="24"/>
          <w:szCs w:val="24"/>
          <w:rtl/>
        </w:rPr>
      </w:pPr>
      <w:r>
        <w:rPr>
          <w:rFonts w:hint="cs"/>
          <w:b w:val="0"/>
          <w:bCs w:val="0"/>
          <w:caps/>
          <w:sz w:val="24"/>
          <w:szCs w:val="24"/>
          <w:rtl/>
        </w:rPr>
        <w:t>בתוך הקו הכחול</w:t>
      </w:r>
    </w:p>
    <w:p w14:paraId="1AFA6887" w14:textId="77777777" w:rsidR="001E2274" w:rsidRDefault="001E2274" w:rsidP="00A00469">
      <w:pPr>
        <w:rPr>
          <w:b w:val="0"/>
          <w:bCs w:val="0"/>
          <w:caps/>
          <w:sz w:val="24"/>
          <w:szCs w:val="24"/>
          <w:rtl/>
        </w:rPr>
      </w:pPr>
    </w:p>
    <w:p w14:paraId="351760B8" w14:textId="77777777" w:rsidR="001E2274" w:rsidRDefault="007316D3" w:rsidP="00A00469">
      <w:pPr>
        <w:rPr>
          <w:caps/>
          <w:sz w:val="24"/>
          <w:szCs w:val="24"/>
          <w:u w:val="single"/>
          <w:rtl/>
        </w:rPr>
      </w:pPr>
      <w:r w:rsidRPr="007316D3">
        <w:rPr>
          <w:rFonts w:hint="cs"/>
          <w:caps/>
          <w:sz w:val="24"/>
          <w:szCs w:val="24"/>
          <w:u w:val="single"/>
          <w:rtl/>
        </w:rPr>
        <w:t>גב</w:t>
      </w:r>
      <w:r w:rsidRPr="007316D3">
        <w:rPr>
          <w:caps/>
          <w:sz w:val="24"/>
          <w:szCs w:val="24"/>
          <w:u w:val="single"/>
          <w:rtl/>
        </w:rPr>
        <w:t>'</w:t>
      </w:r>
      <w:r w:rsidRPr="007316D3">
        <w:rPr>
          <w:rFonts w:hint="cs"/>
          <w:caps/>
          <w:sz w:val="24"/>
          <w:szCs w:val="24"/>
          <w:u w:val="single"/>
          <w:rtl/>
        </w:rPr>
        <w:t xml:space="preserve"> רותי ברבי - נציגת לשכת התכנון</w:t>
      </w:r>
      <w:r w:rsidR="001E2274">
        <w:rPr>
          <w:rFonts w:hint="cs"/>
          <w:caps/>
          <w:sz w:val="24"/>
          <w:szCs w:val="24"/>
          <w:u w:val="single"/>
          <w:rtl/>
        </w:rPr>
        <w:t>:</w:t>
      </w:r>
    </w:p>
    <w:p w14:paraId="52FAAF82" w14:textId="639DBAE2" w:rsidR="001E2274" w:rsidRDefault="00250288" w:rsidP="00A00469">
      <w:pPr>
        <w:rPr>
          <w:b w:val="0"/>
          <w:bCs w:val="0"/>
          <w:caps/>
          <w:sz w:val="24"/>
          <w:szCs w:val="24"/>
          <w:rtl/>
        </w:rPr>
      </w:pPr>
      <w:r>
        <w:rPr>
          <w:rFonts w:hint="cs"/>
          <w:b w:val="0"/>
          <w:bCs w:val="0"/>
          <w:caps/>
          <w:sz w:val="24"/>
          <w:szCs w:val="24"/>
          <w:rtl/>
        </w:rPr>
        <w:t>ומחוץ לקו הכחול של מי השטחים?</w:t>
      </w:r>
    </w:p>
    <w:p w14:paraId="1388CEF3" w14:textId="77777777" w:rsidR="001E2274" w:rsidRDefault="001E2274" w:rsidP="00A00469">
      <w:pPr>
        <w:rPr>
          <w:b w:val="0"/>
          <w:bCs w:val="0"/>
          <w:caps/>
          <w:sz w:val="24"/>
          <w:szCs w:val="24"/>
          <w:rtl/>
        </w:rPr>
      </w:pPr>
    </w:p>
    <w:p w14:paraId="0A2146DD" w14:textId="77777777" w:rsidR="001E2274" w:rsidRDefault="00F15EFB" w:rsidP="00A00469">
      <w:pPr>
        <w:rPr>
          <w:caps/>
          <w:sz w:val="24"/>
          <w:szCs w:val="24"/>
          <w:u w:val="single"/>
          <w:rtl/>
        </w:rPr>
      </w:pPr>
      <w:r w:rsidRPr="00F15EFB">
        <w:rPr>
          <w:rFonts w:hint="cs"/>
          <w:caps/>
          <w:sz w:val="24"/>
          <w:szCs w:val="24"/>
          <w:u w:val="single"/>
          <w:rtl/>
        </w:rPr>
        <w:t>גב</w:t>
      </w:r>
      <w:r w:rsidRPr="00F15EFB">
        <w:rPr>
          <w:caps/>
          <w:sz w:val="24"/>
          <w:szCs w:val="24"/>
          <w:u w:val="single"/>
          <w:rtl/>
        </w:rPr>
        <w:t>'</w:t>
      </w:r>
      <w:r w:rsidRPr="00F15EFB">
        <w:rPr>
          <w:rFonts w:hint="cs"/>
          <w:caps/>
          <w:sz w:val="24"/>
          <w:szCs w:val="24"/>
          <w:u w:val="single"/>
          <w:rtl/>
        </w:rPr>
        <w:t xml:space="preserve"> חגית אלדר - נציגת לשכת התכנון</w:t>
      </w:r>
      <w:r w:rsidR="001E2274">
        <w:rPr>
          <w:rFonts w:hint="cs"/>
          <w:caps/>
          <w:sz w:val="24"/>
          <w:szCs w:val="24"/>
          <w:u w:val="single"/>
          <w:rtl/>
        </w:rPr>
        <w:t>:</w:t>
      </w:r>
    </w:p>
    <w:p w14:paraId="6B17B92E" w14:textId="5CE64CE8" w:rsidR="001E2274" w:rsidRDefault="00250288" w:rsidP="00A00469">
      <w:pPr>
        <w:rPr>
          <w:b w:val="0"/>
          <w:bCs w:val="0"/>
          <w:caps/>
          <w:sz w:val="24"/>
          <w:szCs w:val="24"/>
          <w:rtl/>
        </w:rPr>
      </w:pPr>
      <w:r>
        <w:rPr>
          <w:rFonts w:hint="cs"/>
          <w:b w:val="0"/>
          <w:bCs w:val="0"/>
          <w:caps/>
          <w:sz w:val="24"/>
          <w:szCs w:val="24"/>
          <w:rtl/>
        </w:rPr>
        <w:t>של ה, ישוב</w:t>
      </w:r>
      <w:r w:rsidR="000F703D">
        <w:rPr>
          <w:rFonts w:hint="cs"/>
          <w:b w:val="0"/>
          <w:bCs w:val="0"/>
          <w:caps/>
          <w:sz w:val="24"/>
          <w:szCs w:val="24"/>
          <w:rtl/>
        </w:rPr>
        <w:t xml:space="preserve"> </w:t>
      </w:r>
      <w:r>
        <w:rPr>
          <w:rFonts w:hint="cs"/>
          <w:b w:val="0"/>
          <w:bCs w:val="0"/>
          <w:caps/>
          <w:sz w:val="24"/>
          <w:szCs w:val="24"/>
          <w:rtl/>
        </w:rPr>
        <w:t>...</w:t>
      </w:r>
    </w:p>
    <w:p w14:paraId="0277F3D5" w14:textId="77777777" w:rsidR="001E2274" w:rsidRDefault="001E2274" w:rsidP="00A00469">
      <w:pPr>
        <w:rPr>
          <w:b w:val="0"/>
          <w:bCs w:val="0"/>
          <w:caps/>
          <w:sz w:val="24"/>
          <w:szCs w:val="24"/>
          <w:rtl/>
        </w:rPr>
      </w:pPr>
    </w:p>
    <w:p w14:paraId="04B763A1" w14:textId="77777777" w:rsidR="001E2274" w:rsidRDefault="007316D3" w:rsidP="00A00469">
      <w:pPr>
        <w:rPr>
          <w:caps/>
          <w:sz w:val="24"/>
          <w:szCs w:val="24"/>
          <w:u w:val="single"/>
          <w:rtl/>
        </w:rPr>
      </w:pPr>
      <w:r w:rsidRPr="007316D3">
        <w:rPr>
          <w:rFonts w:hint="cs"/>
          <w:caps/>
          <w:sz w:val="24"/>
          <w:szCs w:val="24"/>
          <w:u w:val="single"/>
          <w:rtl/>
        </w:rPr>
        <w:t>גב</w:t>
      </w:r>
      <w:r w:rsidRPr="007316D3">
        <w:rPr>
          <w:caps/>
          <w:sz w:val="24"/>
          <w:szCs w:val="24"/>
          <w:u w:val="single"/>
          <w:rtl/>
        </w:rPr>
        <w:t>'</w:t>
      </w:r>
      <w:r w:rsidRPr="007316D3">
        <w:rPr>
          <w:rFonts w:hint="cs"/>
          <w:caps/>
          <w:sz w:val="24"/>
          <w:szCs w:val="24"/>
          <w:u w:val="single"/>
          <w:rtl/>
        </w:rPr>
        <w:t xml:space="preserve"> רותי ברבי - נציגת לשכת התכנון</w:t>
      </w:r>
      <w:r w:rsidR="001E2274">
        <w:rPr>
          <w:rFonts w:hint="cs"/>
          <w:caps/>
          <w:sz w:val="24"/>
          <w:szCs w:val="24"/>
          <w:u w:val="single"/>
          <w:rtl/>
        </w:rPr>
        <w:t>:</w:t>
      </w:r>
    </w:p>
    <w:p w14:paraId="7E40D504" w14:textId="39A832F3" w:rsidR="001E2274" w:rsidRDefault="00250288" w:rsidP="00A00469">
      <w:pPr>
        <w:rPr>
          <w:b w:val="0"/>
          <w:bCs w:val="0"/>
          <w:caps/>
          <w:sz w:val="24"/>
          <w:szCs w:val="24"/>
          <w:rtl/>
        </w:rPr>
      </w:pPr>
      <w:r>
        <w:rPr>
          <w:rFonts w:hint="cs"/>
          <w:b w:val="0"/>
          <w:bCs w:val="0"/>
          <w:caps/>
          <w:sz w:val="24"/>
          <w:szCs w:val="24"/>
          <w:rtl/>
        </w:rPr>
        <w:t xml:space="preserve">של הישוב אז את אמרת קודם שזה שטח חקלאי של ה, </w:t>
      </w:r>
    </w:p>
    <w:p w14:paraId="4ED1E4A8" w14:textId="77777777" w:rsidR="001E2274" w:rsidRDefault="001E2274" w:rsidP="00A00469">
      <w:pPr>
        <w:rPr>
          <w:b w:val="0"/>
          <w:bCs w:val="0"/>
          <w:caps/>
          <w:sz w:val="24"/>
          <w:szCs w:val="24"/>
          <w:rtl/>
        </w:rPr>
      </w:pPr>
    </w:p>
    <w:p w14:paraId="66063FBC" w14:textId="77777777" w:rsidR="001E2274" w:rsidRDefault="00F15EFB" w:rsidP="00A00469">
      <w:pPr>
        <w:rPr>
          <w:caps/>
          <w:sz w:val="24"/>
          <w:szCs w:val="24"/>
          <w:u w:val="single"/>
          <w:rtl/>
        </w:rPr>
      </w:pPr>
      <w:r w:rsidRPr="00F15EFB">
        <w:rPr>
          <w:rFonts w:hint="cs"/>
          <w:caps/>
          <w:sz w:val="24"/>
          <w:szCs w:val="24"/>
          <w:u w:val="single"/>
          <w:rtl/>
        </w:rPr>
        <w:t>גב</w:t>
      </w:r>
      <w:r w:rsidRPr="00F15EFB">
        <w:rPr>
          <w:caps/>
          <w:sz w:val="24"/>
          <w:szCs w:val="24"/>
          <w:u w:val="single"/>
          <w:rtl/>
        </w:rPr>
        <w:t>'</w:t>
      </w:r>
      <w:r w:rsidRPr="00F15EFB">
        <w:rPr>
          <w:rFonts w:hint="cs"/>
          <w:caps/>
          <w:sz w:val="24"/>
          <w:szCs w:val="24"/>
          <w:u w:val="single"/>
          <w:rtl/>
        </w:rPr>
        <w:t xml:space="preserve"> חגית אלדר - נציגת לשכת התכנון</w:t>
      </w:r>
      <w:r w:rsidR="001E2274">
        <w:rPr>
          <w:rFonts w:hint="cs"/>
          <w:caps/>
          <w:sz w:val="24"/>
          <w:szCs w:val="24"/>
          <w:u w:val="single"/>
          <w:rtl/>
        </w:rPr>
        <w:t>:</w:t>
      </w:r>
    </w:p>
    <w:p w14:paraId="537E73CA" w14:textId="0A75D8AE" w:rsidR="001E2274" w:rsidRDefault="00250288" w:rsidP="00A00469">
      <w:pPr>
        <w:rPr>
          <w:b w:val="0"/>
          <w:bCs w:val="0"/>
          <w:caps/>
          <w:sz w:val="24"/>
          <w:szCs w:val="24"/>
          <w:rtl/>
        </w:rPr>
      </w:pPr>
      <w:r>
        <w:rPr>
          <w:rFonts w:hint="cs"/>
          <w:b w:val="0"/>
          <w:bCs w:val="0"/>
          <w:caps/>
          <w:sz w:val="24"/>
          <w:szCs w:val="24"/>
          <w:rtl/>
        </w:rPr>
        <w:t xml:space="preserve">(לא ברור) </w:t>
      </w:r>
    </w:p>
    <w:p w14:paraId="653DD64D" w14:textId="77777777" w:rsidR="001E2274" w:rsidRDefault="001E2274" w:rsidP="00A00469">
      <w:pPr>
        <w:rPr>
          <w:b w:val="0"/>
          <w:bCs w:val="0"/>
          <w:caps/>
          <w:sz w:val="24"/>
          <w:szCs w:val="24"/>
          <w:rtl/>
        </w:rPr>
      </w:pPr>
    </w:p>
    <w:p w14:paraId="4A2D7F88" w14:textId="77777777" w:rsidR="001E2274" w:rsidRDefault="00D17364" w:rsidP="00A00469">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10B6575F" w14:textId="18C7F5CD" w:rsidR="001E2274" w:rsidRDefault="00B50385" w:rsidP="00A00469">
      <w:pPr>
        <w:rPr>
          <w:b w:val="0"/>
          <w:bCs w:val="0"/>
          <w:caps/>
          <w:sz w:val="24"/>
          <w:szCs w:val="24"/>
          <w:rtl/>
        </w:rPr>
      </w:pPr>
      <w:r>
        <w:rPr>
          <w:rFonts w:hint="cs"/>
          <w:b w:val="0"/>
          <w:bCs w:val="0"/>
          <w:caps/>
          <w:sz w:val="24"/>
          <w:szCs w:val="24"/>
          <w:rtl/>
        </w:rPr>
        <w:t xml:space="preserve">תעלו את השקף רגע תעלו תחזרו רגע </w:t>
      </w:r>
    </w:p>
    <w:p w14:paraId="10532D94" w14:textId="77777777" w:rsidR="001E2274" w:rsidRDefault="001E2274" w:rsidP="00A00469">
      <w:pPr>
        <w:rPr>
          <w:b w:val="0"/>
          <w:bCs w:val="0"/>
          <w:caps/>
          <w:sz w:val="24"/>
          <w:szCs w:val="24"/>
          <w:rtl/>
        </w:rPr>
      </w:pPr>
    </w:p>
    <w:p w14:paraId="7972138C" w14:textId="77777777" w:rsidR="001E2274" w:rsidRDefault="000A5C33" w:rsidP="00A00469">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39929AF8" w14:textId="4E8257E0" w:rsidR="001E2274" w:rsidRDefault="00B50385" w:rsidP="00A00469">
      <w:pPr>
        <w:rPr>
          <w:b w:val="0"/>
          <w:bCs w:val="0"/>
          <w:caps/>
          <w:sz w:val="24"/>
          <w:szCs w:val="24"/>
          <w:rtl/>
        </w:rPr>
      </w:pPr>
      <w:r>
        <w:rPr>
          <w:rFonts w:hint="cs"/>
          <w:b w:val="0"/>
          <w:bCs w:val="0"/>
          <w:caps/>
          <w:sz w:val="24"/>
          <w:szCs w:val="24"/>
          <w:rtl/>
        </w:rPr>
        <w:t>תחזרי לתשריט המוצע</w:t>
      </w:r>
    </w:p>
    <w:p w14:paraId="620845EE" w14:textId="77777777" w:rsidR="001E2274" w:rsidRDefault="001E2274" w:rsidP="00A00469">
      <w:pPr>
        <w:rPr>
          <w:b w:val="0"/>
          <w:bCs w:val="0"/>
          <w:caps/>
          <w:sz w:val="24"/>
          <w:szCs w:val="24"/>
          <w:rtl/>
        </w:rPr>
      </w:pPr>
    </w:p>
    <w:p w14:paraId="41F0A998" w14:textId="77777777" w:rsidR="001E2274" w:rsidRDefault="00D17364" w:rsidP="00A00469">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496705FF" w14:textId="2864E6A2" w:rsidR="001E2274" w:rsidRDefault="00B50385" w:rsidP="00A00469">
      <w:pPr>
        <w:rPr>
          <w:b w:val="0"/>
          <w:bCs w:val="0"/>
          <w:caps/>
          <w:sz w:val="24"/>
          <w:szCs w:val="24"/>
          <w:rtl/>
        </w:rPr>
      </w:pPr>
      <w:r>
        <w:rPr>
          <w:rFonts w:hint="cs"/>
          <w:b w:val="0"/>
          <w:bCs w:val="0"/>
          <w:caps/>
          <w:sz w:val="24"/>
          <w:szCs w:val="24"/>
          <w:rtl/>
        </w:rPr>
        <w:t>תחזרי רגע לתשריט המוצע</w:t>
      </w:r>
    </w:p>
    <w:p w14:paraId="726F9A05" w14:textId="77777777" w:rsidR="001E2274" w:rsidRDefault="001E2274" w:rsidP="00A00469">
      <w:pPr>
        <w:rPr>
          <w:b w:val="0"/>
          <w:bCs w:val="0"/>
          <w:caps/>
          <w:sz w:val="24"/>
          <w:szCs w:val="24"/>
          <w:rtl/>
        </w:rPr>
      </w:pPr>
    </w:p>
    <w:p w14:paraId="4D214248" w14:textId="77777777" w:rsidR="001E2274" w:rsidRDefault="00F15EFB" w:rsidP="00A00469">
      <w:pPr>
        <w:rPr>
          <w:caps/>
          <w:sz w:val="24"/>
          <w:szCs w:val="24"/>
          <w:u w:val="single"/>
          <w:rtl/>
        </w:rPr>
      </w:pPr>
      <w:r w:rsidRPr="00F15EFB">
        <w:rPr>
          <w:rFonts w:hint="cs"/>
          <w:caps/>
          <w:sz w:val="24"/>
          <w:szCs w:val="24"/>
          <w:u w:val="single"/>
          <w:rtl/>
        </w:rPr>
        <w:t>גב</w:t>
      </w:r>
      <w:r w:rsidRPr="00F15EFB">
        <w:rPr>
          <w:caps/>
          <w:sz w:val="24"/>
          <w:szCs w:val="24"/>
          <w:u w:val="single"/>
          <w:rtl/>
        </w:rPr>
        <w:t>'</w:t>
      </w:r>
      <w:r w:rsidRPr="00F15EFB">
        <w:rPr>
          <w:rFonts w:hint="cs"/>
          <w:caps/>
          <w:sz w:val="24"/>
          <w:szCs w:val="24"/>
          <w:u w:val="single"/>
          <w:rtl/>
        </w:rPr>
        <w:t xml:space="preserve"> חגית אלדר - נציגת לשכת התכנון</w:t>
      </w:r>
      <w:r w:rsidR="001E2274">
        <w:rPr>
          <w:rFonts w:hint="cs"/>
          <w:caps/>
          <w:sz w:val="24"/>
          <w:szCs w:val="24"/>
          <w:u w:val="single"/>
          <w:rtl/>
        </w:rPr>
        <w:t>:</w:t>
      </w:r>
    </w:p>
    <w:p w14:paraId="5C61F90B" w14:textId="48A716C4" w:rsidR="001E2274" w:rsidRDefault="00B50385" w:rsidP="00A00469">
      <w:pPr>
        <w:rPr>
          <w:b w:val="0"/>
          <w:bCs w:val="0"/>
          <w:caps/>
          <w:sz w:val="24"/>
          <w:szCs w:val="24"/>
          <w:rtl/>
        </w:rPr>
      </w:pPr>
      <w:r>
        <w:rPr>
          <w:rFonts w:hint="cs"/>
          <w:b w:val="0"/>
          <w:bCs w:val="0"/>
          <w:caps/>
          <w:sz w:val="24"/>
          <w:szCs w:val="24"/>
          <w:rtl/>
        </w:rPr>
        <w:t xml:space="preserve">לשטח לפי ה, </w:t>
      </w:r>
    </w:p>
    <w:p w14:paraId="3E74947F" w14:textId="77777777" w:rsidR="001E2274" w:rsidRDefault="001E2274" w:rsidP="00A00469">
      <w:pPr>
        <w:rPr>
          <w:b w:val="0"/>
          <w:bCs w:val="0"/>
          <w:caps/>
          <w:sz w:val="24"/>
          <w:szCs w:val="24"/>
          <w:rtl/>
        </w:rPr>
      </w:pPr>
    </w:p>
    <w:p w14:paraId="5002EF1C" w14:textId="77777777" w:rsidR="001E2274" w:rsidRDefault="00D17364" w:rsidP="00A00469">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600F1F09" w14:textId="0FF89F46" w:rsidR="001E2274" w:rsidRDefault="00B50385" w:rsidP="00A00469">
      <w:pPr>
        <w:rPr>
          <w:b w:val="0"/>
          <w:bCs w:val="0"/>
          <w:caps/>
          <w:sz w:val="24"/>
          <w:szCs w:val="24"/>
          <w:rtl/>
        </w:rPr>
      </w:pPr>
      <w:r>
        <w:rPr>
          <w:rFonts w:hint="cs"/>
          <w:b w:val="0"/>
          <w:bCs w:val="0"/>
          <w:caps/>
          <w:sz w:val="24"/>
          <w:szCs w:val="24"/>
          <w:rtl/>
        </w:rPr>
        <w:t xml:space="preserve">תחזרי בבקשה ל, </w:t>
      </w:r>
    </w:p>
    <w:p w14:paraId="1971AE85" w14:textId="77777777" w:rsidR="001E2274" w:rsidRDefault="001E2274" w:rsidP="00A00469">
      <w:pPr>
        <w:rPr>
          <w:b w:val="0"/>
          <w:bCs w:val="0"/>
          <w:caps/>
          <w:sz w:val="24"/>
          <w:szCs w:val="24"/>
          <w:rtl/>
        </w:rPr>
      </w:pPr>
    </w:p>
    <w:p w14:paraId="60993CA0" w14:textId="77777777" w:rsidR="001E2274" w:rsidRDefault="00B50385" w:rsidP="00A00469">
      <w:pPr>
        <w:rPr>
          <w:b w:val="0"/>
          <w:bCs w:val="0"/>
          <w:caps/>
          <w:sz w:val="24"/>
          <w:szCs w:val="24"/>
          <w:rtl/>
        </w:rPr>
      </w:pPr>
      <w:r>
        <w:rPr>
          <w:rFonts w:hint="cs"/>
          <w:b w:val="0"/>
          <w:bCs w:val="0"/>
          <w:caps/>
          <w:sz w:val="24"/>
          <w:szCs w:val="24"/>
          <w:rtl/>
        </w:rPr>
        <w:t>(מדברים ביחד)</w:t>
      </w:r>
    </w:p>
    <w:p w14:paraId="3940EAC0" w14:textId="77777777" w:rsidR="001E2274" w:rsidRDefault="001E2274" w:rsidP="00A00469">
      <w:pPr>
        <w:rPr>
          <w:b w:val="0"/>
          <w:bCs w:val="0"/>
          <w:caps/>
          <w:sz w:val="24"/>
          <w:szCs w:val="24"/>
          <w:rtl/>
        </w:rPr>
      </w:pPr>
    </w:p>
    <w:p w14:paraId="46B5DD07" w14:textId="77777777" w:rsidR="001E2274" w:rsidRDefault="00D17364" w:rsidP="00A00469">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60430080" w14:textId="1B9BE53C" w:rsidR="001E2274" w:rsidRDefault="00B50385" w:rsidP="00A00469">
      <w:pPr>
        <w:rPr>
          <w:b w:val="0"/>
          <w:bCs w:val="0"/>
          <w:caps/>
          <w:sz w:val="24"/>
          <w:szCs w:val="24"/>
          <w:rtl/>
        </w:rPr>
      </w:pPr>
      <w:r>
        <w:rPr>
          <w:rFonts w:hint="cs"/>
          <w:b w:val="0"/>
          <w:bCs w:val="0"/>
          <w:caps/>
          <w:sz w:val="24"/>
          <w:szCs w:val="24"/>
          <w:rtl/>
        </w:rPr>
        <w:t>תחזרי בבקשה ל, תחזרי בבקשה לתשריט המוצע</w:t>
      </w:r>
    </w:p>
    <w:p w14:paraId="0A7A97B4" w14:textId="77777777" w:rsidR="001E2274" w:rsidRDefault="001E2274" w:rsidP="00A00469">
      <w:pPr>
        <w:rPr>
          <w:b w:val="0"/>
          <w:bCs w:val="0"/>
          <w:caps/>
          <w:sz w:val="24"/>
          <w:szCs w:val="24"/>
          <w:rtl/>
        </w:rPr>
      </w:pPr>
    </w:p>
    <w:p w14:paraId="2BA9EF7D" w14:textId="77777777" w:rsidR="001E2274" w:rsidRDefault="00F15EFB" w:rsidP="00A00469">
      <w:pPr>
        <w:rPr>
          <w:caps/>
          <w:sz w:val="24"/>
          <w:szCs w:val="24"/>
          <w:u w:val="single"/>
          <w:rtl/>
        </w:rPr>
      </w:pPr>
      <w:r w:rsidRPr="00F15EFB">
        <w:rPr>
          <w:rFonts w:hint="cs"/>
          <w:caps/>
          <w:sz w:val="24"/>
          <w:szCs w:val="24"/>
          <w:u w:val="single"/>
          <w:rtl/>
        </w:rPr>
        <w:t>גב</w:t>
      </w:r>
      <w:r w:rsidRPr="00F15EFB">
        <w:rPr>
          <w:caps/>
          <w:sz w:val="24"/>
          <w:szCs w:val="24"/>
          <w:u w:val="single"/>
          <w:rtl/>
        </w:rPr>
        <w:t>'</w:t>
      </w:r>
      <w:r w:rsidRPr="00F15EFB">
        <w:rPr>
          <w:rFonts w:hint="cs"/>
          <w:caps/>
          <w:sz w:val="24"/>
          <w:szCs w:val="24"/>
          <w:u w:val="single"/>
          <w:rtl/>
        </w:rPr>
        <w:t xml:space="preserve"> חגית אלדר - נציגת לשכת התכנון</w:t>
      </w:r>
      <w:r w:rsidR="001E2274">
        <w:rPr>
          <w:rFonts w:hint="cs"/>
          <w:caps/>
          <w:sz w:val="24"/>
          <w:szCs w:val="24"/>
          <w:u w:val="single"/>
          <w:rtl/>
        </w:rPr>
        <w:t>:</w:t>
      </w:r>
    </w:p>
    <w:p w14:paraId="0CA4A118" w14:textId="49ED3227" w:rsidR="001E2274" w:rsidRDefault="00B50385" w:rsidP="00A00469">
      <w:pPr>
        <w:rPr>
          <w:b w:val="0"/>
          <w:bCs w:val="0"/>
          <w:caps/>
          <w:sz w:val="24"/>
          <w:szCs w:val="24"/>
          <w:rtl/>
        </w:rPr>
      </w:pPr>
      <w:r>
        <w:rPr>
          <w:rFonts w:hint="cs"/>
          <w:b w:val="0"/>
          <w:bCs w:val="0"/>
          <w:caps/>
          <w:sz w:val="24"/>
          <w:szCs w:val="24"/>
          <w:rtl/>
        </w:rPr>
        <w:t>(לא ברור) שטחים חקלאיים</w:t>
      </w:r>
      <w:r w:rsidR="000F703D">
        <w:rPr>
          <w:rFonts w:hint="cs"/>
          <w:b w:val="0"/>
          <w:bCs w:val="0"/>
          <w:caps/>
          <w:sz w:val="24"/>
          <w:szCs w:val="24"/>
          <w:rtl/>
        </w:rPr>
        <w:t xml:space="preserve"> </w:t>
      </w:r>
      <w:r>
        <w:rPr>
          <w:rFonts w:hint="cs"/>
          <w:b w:val="0"/>
          <w:bCs w:val="0"/>
          <w:caps/>
          <w:sz w:val="24"/>
          <w:szCs w:val="24"/>
          <w:rtl/>
        </w:rPr>
        <w:t>...</w:t>
      </w:r>
    </w:p>
    <w:p w14:paraId="1C1A809A" w14:textId="77777777" w:rsidR="001E2274" w:rsidRDefault="001E2274" w:rsidP="00A00469">
      <w:pPr>
        <w:rPr>
          <w:b w:val="0"/>
          <w:bCs w:val="0"/>
          <w:caps/>
          <w:sz w:val="24"/>
          <w:szCs w:val="24"/>
          <w:rtl/>
        </w:rPr>
      </w:pPr>
    </w:p>
    <w:p w14:paraId="34A15004" w14:textId="77777777" w:rsidR="001E2274" w:rsidRDefault="00D17364" w:rsidP="00A00469">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6A2BD36F" w14:textId="315568C6" w:rsidR="001E2274" w:rsidRDefault="00B50385" w:rsidP="00A00469">
      <w:pPr>
        <w:rPr>
          <w:b w:val="0"/>
          <w:bCs w:val="0"/>
          <w:caps/>
          <w:sz w:val="24"/>
          <w:szCs w:val="24"/>
          <w:rtl/>
        </w:rPr>
      </w:pPr>
      <w:r>
        <w:rPr>
          <w:rFonts w:hint="cs"/>
          <w:b w:val="0"/>
          <w:bCs w:val="0"/>
          <w:caps/>
          <w:sz w:val="24"/>
          <w:szCs w:val="24"/>
          <w:rtl/>
        </w:rPr>
        <w:lastRenderedPageBreak/>
        <w:t>תחזרי בבקשה לתשריט המוצע</w:t>
      </w:r>
    </w:p>
    <w:p w14:paraId="3FC44DDD" w14:textId="77777777" w:rsidR="001E2274" w:rsidRDefault="001E2274" w:rsidP="00A00469">
      <w:pPr>
        <w:rPr>
          <w:b w:val="0"/>
          <w:bCs w:val="0"/>
          <w:caps/>
          <w:sz w:val="24"/>
          <w:szCs w:val="24"/>
          <w:rtl/>
        </w:rPr>
      </w:pPr>
    </w:p>
    <w:p w14:paraId="0A207646" w14:textId="77777777" w:rsidR="001E2274" w:rsidRDefault="000A5C33" w:rsidP="00A00469">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08897E51" w14:textId="2B878C5C" w:rsidR="001E2274" w:rsidRDefault="00B50385" w:rsidP="00A00469">
      <w:pPr>
        <w:rPr>
          <w:b w:val="0"/>
          <w:bCs w:val="0"/>
          <w:caps/>
          <w:sz w:val="24"/>
          <w:szCs w:val="24"/>
          <w:rtl/>
        </w:rPr>
      </w:pPr>
      <w:r>
        <w:rPr>
          <w:rFonts w:hint="cs"/>
          <w:b w:val="0"/>
          <w:bCs w:val="0"/>
          <w:caps/>
          <w:sz w:val="24"/>
          <w:szCs w:val="24"/>
          <w:rtl/>
        </w:rPr>
        <w:t>... שלא שומעים</w:t>
      </w:r>
    </w:p>
    <w:p w14:paraId="68EC00C8" w14:textId="77777777" w:rsidR="001E2274" w:rsidRDefault="001E2274" w:rsidP="00A00469">
      <w:pPr>
        <w:rPr>
          <w:b w:val="0"/>
          <w:bCs w:val="0"/>
          <w:caps/>
          <w:sz w:val="24"/>
          <w:szCs w:val="24"/>
          <w:rtl/>
        </w:rPr>
      </w:pPr>
    </w:p>
    <w:p w14:paraId="58484C99" w14:textId="77777777" w:rsidR="001E2274" w:rsidRDefault="007316D3" w:rsidP="00A00469">
      <w:pPr>
        <w:rPr>
          <w:caps/>
          <w:sz w:val="24"/>
          <w:szCs w:val="24"/>
          <w:u w:val="single"/>
          <w:rtl/>
        </w:rPr>
      </w:pPr>
      <w:r w:rsidRPr="007316D3">
        <w:rPr>
          <w:rFonts w:hint="cs"/>
          <w:caps/>
          <w:sz w:val="24"/>
          <w:szCs w:val="24"/>
          <w:u w:val="single"/>
          <w:rtl/>
        </w:rPr>
        <w:t>גב</w:t>
      </w:r>
      <w:r w:rsidRPr="007316D3">
        <w:rPr>
          <w:caps/>
          <w:sz w:val="24"/>
          <w:szCs w:val="24"/>
          <w:u w:val="single"/>
          <w:rtl/>
        </w:rPr>
        <w:t>'</w:t>
      </w:r>
      <w:r w:rsidRPr="007316D3">
        <w:rPr>
          <w:rFonts w:hint="cs"/>
          <w:caps/>
          <w:sz w:val="24"/>
          <w:szCs w:val="24"/>
          <w:u w:val="single"/>
          <w:rtl/>
        </w:rPr>
        <w:t xml:space="preserve"> רותי ברבי - נציגת לשכת התכנון</w:t>
      </w:r>
      <w:r w:rsidR="001E2274">
        <w:rPr>
          <w:rFonts w:hint="cs"/>
          <w:caps/>
          <w:sz w:val="24"/>
          <w:szCs w:val="24"/>
          <w:u w:val="single"/>
          <w:rtl/>
        </w:rPr>
        <w:t>:</w:t>
      </w:r>
    </w:p>
    <w:p w14:paraId="08ECD9EA" w14:textId="1A660E89" w:rsidR="001E2274" w:rsidRDefault="00B50385" w:rsidP="00A00469">
      <w:pPr>
        <w:rPr>
          <w:b w:val="0"/>
          <w:bCs w:val="0"/>
          <w:caps/>
          <w:sz w:val="24"/>
          <w:szCs w:val="24"/>
          <w:rtl/>
        </w:rPr>
      </w:pPr>
      <w:r>
        <w:rPr>
          <w:rFonts w:hint="cs"/>
          <w:b w:val="0"/>
          <w:bCs w:val="0"/>
          <w:caps/>
          <w:sz w:val="24"/>
          <w:szCs w:val="24"/>
          <w:rtl/>
        </w:rPr>
        <w:t xml:space="preserve">לא שומעים. חגית שימי מצב מוצע בבקשה. </w:t>
      </w:r>
      <w:r w:rsidR="00BF6E4B">
        <w:rPr>
          <w:rFonts w:hint="cs"/>
          <w:b w:val="0"/>
          <w:bCs w:val="0"/>
          <w:caps/>
          <w:sz w:val="24"/>
          <w:szCs w:val="24"/>
          <w:rtl/>
        </w:rPr>
        <w:t xml:space="preserve">חגית? </w:t>
      </w:r>
    </w:p>
    <w:p w14:paraId="40E6EF45" w14:textId="77777777" w:rsidR="001E2274" w:rsidRDefault="001E2274" w:rsidP="00A00469">
      <w:pPr>
        <w:rPr>
          <w:b w:val="0"/>
          <w:bCs w:val="0"/>
          <w:caps/>
          <w:sz w:val="24"/>
          <w:szCs w:val="24"/>
          <w:rtl/>
        </w:rPr>
      </w:pPr>
    </w:p>
    <w:p w14:paraId="2E8B351E" w14:textId="77777777" w:rsidR="001E2274" w:rsidRDefault="00F15EFB" w:rsidP="00A00469">
      <w:pPr>
        <w:rPr>
          <w:caps/>
          <w:sz w:val="24"/>
          <w:szCs w:val="24"/>
          <w:u w:val="single"/>
          <w:rtl/>
        </w:rPr>
      </w:pPr>
      <w:r w:rsidRPr="00F15EFB">
        <w:rPr>
          <w:rFonts w:hint="cs"/>
          <w:caps/>
          <w:sz w:val="24"/>
          <w:szCs w:val="24"/>
          <w:u w:val="single"/>
          <w:rtl/>
        </w:rPr>
        <w:t>גב</w:t>
      </w:r>
      <w:r w:rsidRPr="00F15EFB">
        <w:rPr>
          <w:caps/>
          <w:sz w:val="24"/>
          <w:szCs w:val="24"/>
          <w:u w:val="single"/>
          <w:rtl/>
        </w:rPr>
        <w:t>'</w:t>
      </w:r>
      <w:r w:rsidRPr="00F15EFB">
        <w:rPr>
          <w:rFonts w:hint="cs"/>
          <w:caps/>
          <w:sz w:val="24"/>
          <w:szCs w:val="24"/>
          <w:u w:val="single"/>
          <w:rtl/>
        </w:rPr>
        <w:t xml:space="preserve"> חגית אלדר - נציגת לשכת התכנון</w:t>
      </w:r>
      <w:r w:rsidR="001E2274">
        <w:rPr>
          <w:rFonts w:hint="cs"/>
          <w:caps/>
          <w:sz w:val="24"/>
          <w:szCs w:val="24"/>
          <w:u w:val="single"/>
          <w:rtl/>
        </w:rPr>
        <w:t>:</w:t>
      </w:r>
    </w:p>
    <w:p w14:paraId="4B11AB9C" w14:textId="68AF7793" w:rsidR="001E2274" w:rsidRDefault="00BF6E4B" w:rsidP="00A00469">
      <w:pPr>
        <w:rPr>
          <w:b w:val="0"/>
          <w:bCs w:val="0"/>
          <w:caps/>
          <w:sz w:val="24"/>
          <w:szCs w:val="24"/>
          <w:rtl/>
        </w:rPr>
      </w:pPr>
      <w:r>
        <w:rPr>
          <w:rFonts w:hint="cs"/>
          <w:b w:val="0"/>
          <w:bCs w:val="0"/>
          <w:caps/>
          <w:sz w:val="24"/>
          <w:szCs w:val="24"/>
          <w:rtl/>
        </w:rPr>
        <w:t xml:space="preserve">מצב מוצע </w:t>
      </w:r>
    </w:p>
    <w:p w14:paraId="7675F225" w14:textId="77777777" w:rsidR="001E2274" w:rsidRDefault="001E2274" w:rsidP="00A00469">
      <w:pPr>
        <w:rPr>
          <w:b w:val="0"/>
          <w:bCs w:val="0"/>
          <w:caps/>
          <w:sz w:val="24"/>
          <w:szCs w:val="24"/>
          <w:rtl/>
        </w:rPr>
      </w:pPr>
    </w:p>
    <w:p w14:paraId="607AD341" w14:textId="77777777" w:rsidR="001E2274" w:rsidRDefault="007316D3" w:rsidP="00BF6E4B">
      <w:pPr>
        <w:rPr>
          <w:caps/>
          <w:sz w:val="24"/>
          <w:szCs w:val="24"/>
          <w:u w:val="single"/>
          <w:rtl/>
        </w:rPr>
      </w:pPr>
      <w:r w:rsidRPr="007316D3">
        <w:rPr>
          <w:rFonts w:hint="cs"/>
          <w:caps/>
          <w:sz w:val="24"/>
          <w:szCs w:val="24"/>
          <w:u w:val="single"/>
          <w:rtl/>
        </w:rPr>
        <w:t>גב</w:t>
      </w:r>
      <w:r w:rsidRPr="007316D3">
        <w:rPr>
          <w:caps/>
          <w:sz w:val="24"/>
          <w:szCs w:val="24"/>
          <w:u w:val="single"/>
          <w:rtl/>
        </w:rPr>
        <w:t>'</w:t>
      </w:r>
      <w:r w:rsidRPr="007316D3">
        <w:rPr>
          <w:rFonts w:hint="cs"/>
          <w:caps/>
          <w:sz w:val="24"/>
          <w:szCs w:val="24"/>
          <w:u w:val="single"/>
          <w:rtl/>
        </w:rPr>
        <w:t xml:space="preserve"> רותי ברבי - נציגת לשכת התכנון</w:t>
      </w:r>
      <w:r w:rsidR="001E2274">
        <w:rPr>
          <w:rFonts w:hint="cs"/>
          <w:caps/>
          <w:sz w:val="24"/>
          <w:szCs w:val="24"/>
          <w:u w:val="single"/>
          <w:rtl/>
        </w:rPr>
        <w:t>:</w:t>
      </w:r>
    </w:p>
    <w:p w14:paraId="564F0B57" w14:textId="2D819D43" w:rsidR="001E2274" w:rsidRDefault="00BF6E4B" w:rsidP="00BF6E4B">
      <w:pPr>
        <w:rPr>
          <w:b w:val="0"/>
          <w:bCs w:val="0"/>
          <w:caps/>
          <w:sz w:val="24"/>
          <w:szCs w:val="24"/>
          <w:rtl/>
        </w:rPr>
      </w:pPr>
      <w:r>
        <w:rPr>
          <w:rFonts w:hint="cs"/>
          <w:b w:val="0"/>
          <w:bCs w:val="0"/>
          <w:caps/>
          <w:sz w:val="24"/>
          <w:szCs w:val="24"/>
          <w:rtl/>
        </w:rPr>
        <w:t>כן</w:t>
      </w:r>
      <w:r w:rsidR="000F703D">
        <w:rPr>
          <w:rFonts w:hint="cs"/>
          <w:b w:val="0"/>
          <w:bCs w:val="0"/>
          <w:caps/>
          <w:sz w:val="24"/>
          <w:szCs w:val="24"/>
          <w:rtl/>
        </w:rPr>
        <w:t xml:space="preserve"> </w:t>
      </w:r>
      <w:r>
        <w:rPr>
          <w:rFonts w:hint="cs"/>
          <w:b w:val="0"/>
          <w:bCs w:val="0"/>
          <w:caps/>
          <w:sz w:val="24"/>
          <w:szCs w:val="24"/>
          <w:rtl/>
        </w:rPr>
        <w:t>יופי</w:t>
      </w:r>
    </w:p>
    <w:p w14:paraId="25D76B9B" w14:textId="77777777" w:rsidR="001E2274" w:rsidRDefault="001E2274" w:rsidP="00BF6E4B">
      <w:pPr>
        <w:rPr>
          <w:b w:val="0"/>
          <w:bCs w:val="0"/>
          <w:caps/>
          <w:sz w:val="24"/>
          <w:szCs w:val="24"/>
          <w:rtl/>
        </w:rPr>
      </w:pPr>
    </w:p>
    <w:p w14:paraId="279A9DD3" w14:textId="77777777" w:rsidR="001E2274" w:rsidRDefault="000A5C33" w:rsidP="00BF6E4B">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659BC339" w14:textId="63073C21" w:rsidR="001E2274" w:rsidRDefault="00BF6E4B" w:rsidP="00BF6E4B">
      <w:pPr>
        <w:rPr>
          <w:b w:val="0"/>
          <w:bCs w:val="0"/>
          <w:caps/>
          <w:sz w:val="24"/>
          <w:szCs w:val="24"/>
          <w:rtl/>
        </w:rPr>
      </w:pPr>
      <w:r>
        <w:rPr>
          <w:rFonts w:hint="cs"/>
          <w:b w:val="0"/>
          <w:bCs w:val="0"/>
          <w:caps/>
          <w:sz w:val="24"/>
          <w:szCs w:val="24"/>
          <w:rtl/>
        </w:rPr>
        <w:t>כן תגדילי קצת</w:t>
      </w:r>
    </w:p>
    <w:p w14:paraId="5447DE04" w14:textId="77777777" w:rsidR="001E2274" w:rsidRDefault="001E2274" w:rsidP="00BF6E4B">
      <w:pPr>
        <w:rPr>
          <w:b w:val="0"/>
          <w:bCs w:val="0"/>
          <w:caps/>
          <w:sz w:val="24"/>
          <w:szCs w:val="24"/>
          <w:rtl/>
        </w:rPr>
      </w:pPr>
    </w:p>
    <w:p w14:paraId="717A5D94" w14:textId="77777777" w:rsidR="001E2274" w:rsidRDefault="007316D3" w:rsidP="00BF6E4B">
      <w:pPr>
        <w:rPr>
          <w:caps/>
          <w:sz w:val="24"/>
          <w:szCs w:val="24"/>
          <w:u w:val="single"/>
          <w:rtl/>
        </w:rPr>
      </w:pPr>
      <w:r w:rsidRPr="007316D3">
        <w:rPr>
          <w:rFonts w:hint="cs"/>
          <w:caps/>
          <w:sz w:val="24"/>
          <w:szCs w:val="24"/>
          <w:u w:val="single"/>
          <w:rtl/>
        </w:rPr>
        <w:t>גב</w:t>
      </w:r>
      <w:r w:rsidRPr="007316D3">
        <w:rPr>
          <w:caps/>
          <w:sz w:val="24"/>
          <w:szCs w:val="24"/>
          <w:u w:val="single"/>
          <w:rtl/>
        </w:rPr>
        <w:t>'</w:t>
      </w:r>
      <w:r w:rsidRPr="007316D3">
        <w:rPr>
          <w:rFonts w:hint="cs"/>
          <w:caps/>
          <w:sz w:val="24"/>
          <w:szCs w:val="24"/>
          <w:u w:val="single"/>
          <w:rtl/>
        </w:rPr>
        <w:t xml:space="preserve"> רותי ברבי - נציגת לשכת התכנון</w:t>
      </w:r>
      <w:r w:rsidR="001E2274">
        <w:rPr>
          <w:rFonts w:hint="cs"/>
          <w:caps/>
          <w:sz w:val="24"/>
          <w:szCs w:val="24"/>
          <w:u w:val="single"/>
          <w:rtl/>
        </w:rPr>
        <w:t>:</w:t>
      </w:r>
    </w:p>
    <w:p w14:paraId="5EF1F953" w14:textId="71A56757" w:rsidR="001E2274" w:rsidRDefault="00BF6E4B" w:rsidP="00BF6E4B">
      <w:pPr>
        <w:rPr>
          <w:b w:val="0"/>
          <w:bCs w:val="0"/>
          <w:caps/>
          <w:sz w:val="24"/>
          <w:szCs w:val="24"/>
          <w:rtl/>
        </w:rPr>
      </w:pPr>
      <w:r>
        <w:rPr>
          <w:rFonts w:hint="cs"/>
          <w:b w:val="0"/>
          <w:bCs w:val="0"/>
          <w:caps/>
          <w:sz w:val="24"/>
          <w:szCs w:val="24"/>
          <w:rtl/>
        </w:rPr>
        <w:t xml:space="preserve">תגדילי אותו תגדילי אותו טיפה </w:t>
      </w:r>
    </w:p>
    <w:p w14:paraId="641D2EF2" w14:textId="77777777" w:rsidR="001E2274" w:rsidRDefault="001E2274" w:rsidP="00BF6E4B">
      <w:pPr>
        <w:rPr>
          <w:b w:val="0"/>
          <w:bCs w:val="0"/>
          <w:caps/>
          <w:sz w:val="24"/>
          <w:szCs w:val="24"/>
          <w:rtl/>
        </w:rPr>
      </w:pPr>
    </w:p>
    <w:p w14:paraId="7F66BC3D" w14:textId="77777777" w:rsidR="001E2274" w:rsidRDefault="00F15EFB" w:rsidP="00BF6E4B">
      <w:pPr>
        <w:rPr>
          <w:caps/>
          <w:sz w:val="24"/>
          <w:szCs w:val="24"/>
          <w:u w:val="single"/>
          <w:rtl/>
        </w:rPr>
      </w:pPr>
      <w:r w:rsidRPr="00F15EFB">
        <w:rPr>
          <w:rFonts w:hint="cs"/>
          <w:caps/>
          <w:sz w:val="24"/>
          <w:szCs w:val="24"/>
          <w:u w:val="single"/>
          <w:rtl/>
        </w:rPr>
        <w:t>גב</w:t>
      </w:r>
      <w:r w:rsidRPr="00F15EFB">
        <w:rPr>
          <w:caps/>
          <w:sz w:val="24"/>
          <w:szCs w:val="24"/>
          <w:u w:val="single"/>
          <w:rtl/>
        </w:rPr>
        <w:t>'</w:t>
      </w:r>
      <w:r w:rsidRPr="00F15EFB">
        <w:rPr>
          <w:rFonts w:hint="cs"/>
          <w:caps/>
          <w:sz w:val="24"/>
          <w:szCs w:val="24"/>
          <w:u w:val="single"/>
          <w:rtl/>
        </w:rPr>
        <w:t xml:space="preserve"> חגית אלדר - נציגת לשכת התכנון</w:t>
      </w:r>
      <w:r w:rsidR="001E2274">
        <w:rPr>
          <w:rFonts w:hint="cs"/>
          <w:caps/>
          <w:sz w:val="24"/>
          <w:szCs w:val="24"/>
          <w:u w:val="single"/>
          <w:rtl/>
        </w:rPr>
        <w:t>:</w:t>
      </w:r>
    </w:p>
    <w:p w14:paraId="174B9C2B" w14:textId="7E64E309" w:rsidR="001E2274" w:rsidRDefault="00BF6E4B" w:rsidP="00BF6E4B">
      <w:pPr>
        <w:rPr>
          <w:b w:val="0"/>
          <w:bCs w:val="0"/>
          <w:caps/>
          <w:sz w:val="24"/>
          <w:szCs w:val="24"/>
          <w:rtl/>
        </w:rPr>
      </w:pPr>
      <w:r>
        <w:rPr>
          <w:rFonts w:hint="cs"/>
          <w:b w:val="0"/>
          <w:bCs w:val="0"/>
          <w:caps/>
          <w:sz w:val="24"/>
          <w:szCs w:val="24"/>
          <w:rtl/>
        </w:rPr>
        <w:t>אני לא מצליחה להעביר אני</w:t>
      </w:r>
      <w:r w:rsidR="000F703D">
        <w:rPr>
          <w:rFonts w:hint="cs"/>
          <w:b w:val="0"/>
          <w:bCs w:val="0"/>
          <w:caps/>
          <w:sz w:val="24"/>
          <w:szCs w:val="24"/>
          <w:rtl/>
        </w:rPr>
        <w:t xml:space="preserve"> </w:t>
      </w:r>
      <w:r>
        <w:rPr>
          <w:rFonts w:hint="cs"/>
          <w:b w:val="0"/>
          <w:bCs w:val="0"/>
          <w:caps/>
          <w:sz w:val="24"/>
          <w:szCs w:val="24"/>
          <w:rtl/>
        </w:rPr>
        <w:t>לא יודעת ...</w:t>
      </w:r>
    </w:p>
    <w:p w14:paraId="4E9EDE8B" w14:textId="77777777" w:rsidR="001E2274" w:rsidRDefault="001E2274" w:rsidP="00BF6E4B">
      <w:pPr>
        <w:rPr>
          <w:b w:val="0"/>
          <w:bCs w:val="0"/>
          <w:caps/>
          <w:sz w:val="24"/>
          <w:szCs w:val="24"/>
          <w:rtl/>
        </w:rPr>
      </w:pPr>
    </w:p>
    <w:p w14:paraId="5E7DC258" w14:textId="77777777" w:rsidR="001E2274" w:rsidRDefault="007316D3" w:rsidP="00BF6E4B">
      <w:pPr>
        <w:rPr>
          <w:caps/>
          <w:sz w:val="24"/>
          <w:szCs w:val="24"/>
          <w:u w:val="single"/>
          <w:rtl/>
        </w:rPr>
      </w:pPr>
      <w:r w:rsidRPr="007316D3">
        <w:rPr>
          <w:rFonts w:hint="cs"/>
          <w:caps/>
          <w:sz w:val="24"/>
          <w:szCs w:val="24"/>
          <w:u w:val="single"/>
          <w:rtl/>
        </w:rPr>
        <w:t>גב</w:t>
      </w:r>
      <w:r w:rsidRPr="007316D3">
        <w:rPr>
          <w:caps/>
          <w:sz w:val="24"/>
          <w:szCs w:val="24"/>
          <w:u w:val="single"/>
          <w:rtl/>
        </w:rPr>
        <w:t>'</w:t>
      </w:r>
      <w:r w:rsidRPr="007316D3">
        <w:rPr>
          <w:rFonts w:hint="cs"/>
          <w:caps/>
          <w:sz w:val="24"/>
          <w:szCs w:val="24"/>
          <w:u w:val="single"/>
          <w:rtl/>
        </w:rPr>
        <w:t xml:space="preserve"> רותי ברבי - נציגת לשכת התכנון</w:t>
      </w:r>
      <w:r w:rsidR="001E2274">
        <w:rPr>
          <w:rFonts w:hint="cs"/>
          <w:caps/>
          <w:sz w:val="24"/>
          <w:szCs w:val="24"/>
          <w:u w:val="single"/>
          <w:rtl/>
        </w:rPr>
        <w:t>:</w:t>
      </w:r>
    </w:p>
    <w:p w14:paraId="45CA58F9" w14:textId="235066A0" w:rsidR="001E2274" w:rsidRDefault="00BF6E4B" w:rsidP="00BF6E4B">
      <w:pPr>
        <w:rPr>
          <w:b w:val="0"/>
          <w:bCs w:val="0"/>
          <w:caps/>
          <w:sz w:val="24"/>
          <w:szCs w:val="24"/>
          <w:rtl/>
        </w:rPr>
      </w:pPr>
      <w:r>
        <w:rPr>
          <w:rFonts w:hint="cs"/>
          <w:b w:val="0"/>
          <w:bCs w:val="0"/>
          <w:caps/>
          <w:sz w:val="24"/>
          <w:szCs w:val="24"/>
          <w:rtl/>
        </w:rPr>
        <w:t>אז תני לי אני אשתף</w:t>
      </w:r>
    </w:p>
    <w:p w14:paraId="3FCC522A" w14:textId="77777777" w:rsidR="001E2274" w:rsidRDefault="001E2274" w:rsidP="00BF6E4B">
      <w:pPr>
        <w:rPr>
          <w:b w:val="0"/>
          <w:bCs w:val="0"/>
          <w:caps/>
          <w:sz w:val="24"/>
          <w:szCs w:val="24"/>
          <w:rtl/>
        </w:rPr>
      </w:pPr>
    </w:p>
    <w:p w14:paraId="18B4C4F3" w14:textId="77777777" w:rsidR="001E2274" w:rsidRDefault="003C3543" w:rsidP="00BF6E4B">
      <w:pPr>
        <w:rPr>
          <w:caps/>
          <w:sz w:val="24"/>
          <w:szCs w:val="24"/>
          <w:u w:val="single"/>
          <w:rtl/>
        </w:rPr>
      </w:pPr>
      <w:r w:rsidRPr="003C3543">
        <w:rPr>
          <w:rFonts w:hint="cs"/>
          <w:caps/>
          <w:sz w:val="24"/>
          <w:szCs w:val="24"/>
          <w:u w:val="single"/>
          <w:rtl/>
        </w:rPr>
        <w:t>מר דרור דבאח - מהנדס ועדה מקומית גזר</w:t>
      </w:r>
      <w:r w:rsidR="001E2274">
        <w:rPr>
          <w:rFonts w:hint="cs"/>
          <w:caps/>
          <w:sz w:val="24"/>
          <w:szCs w:val="24"/>
          <w:u w:val="single"/>
          <w:rtl/>
        </w:rPr>
        <w:t>:</w:t>
      </w:r>
    </w:p>
    <w:p w14:paraId="447C84BB" w14:textId="199588FB" w:rsidR="001E2274" w:rsidRDefault="00BF6E4B" w:rsidP="00BF6E4B">
      <w:pPr>
        <w:rPr>
          <w:b w:val="0"/>
          <w:bCs w:val="0"/>
          <w:caps/>
          <w:sz w:val="24"/>
          <w:szCs w:val="24"/>
          <w:rtl/>
        </w:rPr>
      </w:pPr>
      <w:r>
        <w:rPr>
          <w:rFonts w:hint="cs"/>
          <w:b w:val="0"/>
          <w:bCs w:val="0"/>
          <w:caps/>
          <w:sz w:val="24"/>
          <w:szCs w:val="24"/>
          <w:rtl/>
        </w:rPr>
        <w:t>אני אני אני יכול אני לשתף בבקשה?</w:t>
      </w:r>
    </w:p>
    <w:p w14:paraId="1C78DCAB" w14:textId="77777777" w:rsidR="001E2274" w:rsidRDefault="001E2274" w:rsidP="00BF6E4B">
      <w:pPr>
        <w:rPr>
          <w:b w:val="0"/>
          <w:bCs w:val="0"/>
          <w:caps/>
          <w:sz w:val="24"/>
          <w:szCs w:val="24"/>
          <w:rtl/>
        </w:rPr>
      </w:pPr>
    </w:p>
    <w:p w14:paraId="604124A2" w14:textId="77777777" w:rsidR="001E2274" w:rsidRDefault="007316D3" w:rsidP="00BF6E4B">
      <w:pPr>
        <w:rPr>
          <w:caps/>
          <w:sz w:val="24"/>
          <w:szCs w:val="24"/>
          <w:u w:val="single"/>
          <w:rtl/>
        </w:rPr>
      </w:pPr>
      <w:r w:rsidRPr="007316D3">
        <w:rPr>
          <w:rFonts w:hint="cs"/>
          <w:caps/>
          <w:sz w:val="24"/>
          <w:szCs w:val="24"/>
          <w:u w:val="single"/>
          <w:rtl/>
        </w:rPr>
        <w:t>גב</w:t>
      </w:r>
      <w:r w:rsidRPr="007316D3">
        <w:rPr>
          <w:caps/>
          <w:sz w:val="24"/>
          <w:szCs w:val="24"/>
          <w:u w:val="single"/>
          <w:rtl/>
        </w:rPr>
        <w:t>'</w:t>
      </w:r>
      <w:r w:rsidRPr="007316D3">
        <w:rPr>
          <w:rFonts w:hint="cs"/>
          <w:caps/>
          <w:sz w:val="24"/>
          <w:szCs w:val="24"/>
          <w:u w:val="single"/>
          <w:rtl/>
        </w:rPr>
        <w:t xml:space="preserve"> רותי ברבי - נציגת לשכת התכנון</w:t>
      </w:r>
      <w:r w:rsidR="001E2274">
        <w:rPr>
          <w:rFonts w:hint="cs"/>
          <w:caps/>
          <w:sz w:val="24"/>
          <w:szCs w:val="24"/>
          <w:u w:val="single"/>
          <w:rtl/>
        </w:rPr>
        <w:t>:</w:t>
      </w:r>
    </w:p>
    <w:p w14:paraId="708F2617" w14:textId="69F467DB" w:rsidR="001E2274" w:rsidRDefault="00BF6E4B" w:rsidP="00BF6E4B">
      <w:pPr>
        <w:rPr>
          <w:b w:val="0"/>
          <w:bCs w:val="0"/>
          <w:caps/>
          <w:sz w:val="24"/>
          <w:szCs w:val="24"/>
          <w:rtl/>
        </w:rPr>
      </w:pPr>
      <w:r>
        <w:rPr>
          <w:rFonts w:hint="cs"/>
          <w:b w:val="0"/>
          <w:bCs w:val="0"/>
          <w:caps/>
          <w:sz w:val="24"/>
          <w:szCs w:val="24"/>
          <w:rtl/>
        </w:rPr>
        <w:t>אז תרדי אני אשתף</w:t>
      </w:r>
    </w:p>
    <w:p w14:paraId="63B64391" w14:textId="77777777" w:rsidR="001E2274" w:rsidRDefault="001E2274" w:rsidP="00BF6E4B">
      <w:pPr>
        <w:rPr>
          <w:b w:val="0"/>
          <w:bCs w:val="0"/>
          <w:caps/>
          <w:sz w:val="24"/>
          <w:szCs w:val="24"/>
          <w:rtl/>
        </w:rPr>
      </w:pPr>
    </w:p>
    <w:p w14:paraId="02D50831" w14:textId="77777777" w:rsidR="001E2274" w:rsidRDefault="003C3543" w:rsidP="00BF6E4B">
      <w:pPr>
        <w:rPr>
          <w:caps/>
          <w:sz w:val="24"/>
          <w:szCs w:val="24"/>
          <w:u w:val="single"/>
          <w:rtl/>
        </w:rPr>
      </w:pPr>
      <w:r w:rsidRPr="003C3543">
        <w:rPr>
          <w:rFonts w:hint="cs"/>
          <w:caps/>
          <w:sz w:val="24"/>
          <w:szCs w:val="24"/>
          <w:u w:val="single"/>
          <w:rtl/>
        </w:rPr>
        <w:t>מר דרור דבאח - מהנדס ועדה מקומית גזר</w:t>
      </w:r>
      <w:r w:rsidR="001E2274">
        <w:rPr>
          <w:rFonts w:hint="cs"/>
          <w:caps/>
          <w:sz w:val="24"/>
          <w:szCs w:val="24"/>
          <w:u w:val="single"/>
          <w:rtl/>
        </w:rPr>
        <w:t>:</w:t>
      </w:r>
    </w:p>
    <w:p w14:paraId="665AEF5B" w14:textId="3E274028" w:rsidR="001E2274" w:rsidRDefault="00BF6E4B" w:rsidP="00BF6E4B">
      <w:pPr>
        <w:rPr>
          <w:b w:val="0"/>
          <w:bCs w:val="0"/>
          <w:caps/>
          <w:sz w:val="24"/>
          <w:szCs w:val="24"/>
          <w:rtl/>
        </w:rPr>
      </w:pPr>
      <w:r>
        <w:rPr>
          <w:rFonts w:hint="cs"/>
          <w:b w:val="0"/>
          <w:bCs w:val="0"/>
          <w:caps/>
          <w:sz w:val="24"/>
          <w:szCs w:val="24"/>
          <w:rtl/>
        </w:rPr>
        <w:t>אני אני אשתף</w:t>
      </w:r>
      <w:r w:rsidR="000F703D">
        <w:rPr>
          <w:rFonts w:hint="cs"/>
          <w:b w:val="0"/>
          <w:bCs w:val="0"/>
          <w:caps/>
          <w:sz w:val="24"/>
          <w:szCs w:val="24"/>
          <w:rtl/>
        </w:rPr>
        <w:t xml:space="preserve"> </w:t>
      </w:r>
      <w:r>
        <w:rPr>
          <w:rFonts w:hint="cs"/>
          <w:b w:val="0"/>
          <w:bCs w:val="0"/>
          <w:caps/>
          <w:sz w:val="24"/>
          <w:szCs w:val="24"/>
          <w:rtl/>
        </w:rPr>
        <w:t xml:space="preserve">... ברשותכם אני משתף בסדר חברים? אני אני אני גם מסמן את הנושא. המדובר פה על ה, על האזור הזה כי הוא אזור מעבר לקו הכחול אוקיי? וכל זה גם מסומן להריסה </w:t>
      </w:r>
    </w:p>
    <w:p w14:paraId="624AFB66" w14:textId="77777777" w:rsidR="001E2274" w:rsidRDefault="001E2274" w:rsidP="00BF6E4B">
      <w:pPr>
        <w:rPr>
          <w:b w:val="0"/>
          <w:bCs w:val="0"/>
          <w:caps/>
          <w:sz w:val="24"/>
          <w:szCs w:val="24"/>
          <w:rtl/>
        </w:rPr>
      </w:pPr>
    </w:p>
    <w:p w14:paraId="609A7A15" w14:textId="77777777" w:rsidR="001E2274" w:rsidRDefault="007316D3" w:rsidP="00BF6E4B">
      <w:pPr>
        <w:rPr>
          <w:caps/>
          <w:sz w:val="24"/>
          <w:szCs w:val="24"/>
          <w:u w:val="single"/>
          <w:rtl/>
        </w:rPr>
      </w:pPr>
      <w:r w:rsidRPr="007316D3">
        <w:rPr>
          <w:rFonts w:hint="cs"/>
          <w:caps/>
          <w:sz w:val="24"/>
          <w:szCs w:val="24"/>
          <w:u w:val="single"/>
          <w:rtl/>
        </w:rPr>
        <w:t>גב</w:t>
      </w:r>
      <w:r w:rsidRPr="007316D3">
        <w:rPr>
          <w:caps/>
          <w:sz w:val="24"/>
          <w:szCs w:val="24"/>
          <w:u w:val="single"/>
          <w:rtl/>
        </w:rPr>
        <w:t>'</w:t>
      </w:r>
      <w:r w:rsidRPr="007316D3">
        <w:rPr>
          <w:rFonts w:hint="cs"/>
          <w:caps/>
          <w:sz w:val="24"/>
          <w:szCs w:val="24"/>
          <w:u w:val="single"/>
          <w:rtl/>
        </w:rPr>
        <w:t xml:space="preserve"> רותי ברבי - נציגת לשכת התכנון</w:t>
      </w:r>
      <w:r w:rsidR="001E2274">
        <w:rPr>
          <w:rFonts w:hint="cs"/>
          <w:caps/>
          <w:sz w:val="24"/>
          <w:szCs w:val="24"/>
          <w:u w:val="single"/>
          <w:rtl/>
        </w:rPr>
        <w:t>:</w:t>
      </w:r>
    </w:p>
    <w:p w14:paraId="1DB02D62" w14:textId="41A7E21E" w:rsidR="001E2274" w:rsidRDefault="00BF6E4B" w:rsidP="00BF6E4B">
      <w:pPr>
        <w:rPr>
          <w:b w:val="0"/>
          <w:bCs w:val="0"/>
          <w:caps/>
          <w:sz w:val="24"/>
          <w:szCs w:val="24"/>
          <w:rtl/>
        </w:rPr>
      </w:pPr>
      <w:r>
        <w:rPr>
          <w:rFonts w:hint="cs"/>
          <w:b w:val="0"/>
          <w:bCs w:val="0"/>
          <w:caps/>
          <w:sz w:val="24"/>
          <w:szCs w:val="24"/>
          <w:rtl/>
        </w:rPr>
        <w:t xml:space="preserve">נכון </w:t>
      </w:r>
    </w:p>
    <w:p w14:paraId="719B5D35" w14:textId="77777777" w:rsidR="001E2274" w:rsidRDefault="001E2274" w:rsidP="00BF6E4B">
      <w:pPr>
        <w:rPr>
          <w:b w:val="0"/>
          <w:bCs w:val="0"/>
          <w:caps/>
          <w:sz w:val="24"/>
          <w:szCs w:val="24"/>
          <w:rtl/>
        </w:rPr>
      </w:pPr>
    </w:p>
    <w:p w14:paraId="3C382DDA" w14:textId="77777777" w:rsidR="001E2274" w:rsidRDefault="003C3543" w:rsidP="00BF6E4B">
      <w:pPr>
        <w:rPr>
          <w:caps/>
          <w:sz w:val="24"/>
          <w:szCs w:val="24"/>
          <w:u w:val="single"/>
          <w:rtl/>
        </w:rPr>
      </w:pPr>
      <w:r w:rsidRPr="003C3543">
        <w:rPr>
          <w:rFonts w:hint="cs"/>
          <w:caps/>
          <w:sz w:val="24"/>
          <w:szCs w:val="24"/>
          <w:u w:val="single"/>
          <w:rtl/>
        </w:rPr>
        <w:t>מר דרור דבאח - מהנדס ועדה מקומית גזר</w:t>
      </w:r>
      <w:r w:rsidR="001E2274">
        <w:rPr>
          <w:rFonts w:hint="cs"/>
          <w:caps/>
          <w:sz w:val="24"/>
          <w:szCs w:val="24"/>
          <w:u w:val="single"/>
          <w:rtl/>
        </w:rPr>
        <w:t>:</w:t>
      </w:r>
    </w:p>
    <w:p w14:paraId="39A02922" w14:textId="214A58AA" w:rsidR="001E2274" w:rsidRDefault="00BF6E4B" w:rsidP="00BF6E4B">
      <w:pPr>
        <w:rPr>
          <w:b w:val="0"/>
          <w:bCs w:val="0"/>
          <w:caps/>
          <w:sz w:val="24"/>
          <w:szCs w:val="24"/>
          <w:rtl/>
        </w:rPr>
      </w:pPr>
      <w:r>
        <w:rPr>
          <w:rFonts w:hint="cs"/>
          <w:b w:val="0"/>
          <w:bCs w:val="0"/>
          <w:caps/>
          <w:sz w:val="24"/>
          <w:szCs w:val="24"/>
          <w:rtl/>
        </w:rPr>
        <w:t>אני אני</w:t>
      </w:r>
      <w:r w:rsidR="000F703D">
        <w:rPr>
          <w:rFonts w:hint="cs"/>
          <w:b w:val="0"/>
          <w:bCs w:val="0"/>
          <w:caps/>
          <w:sz w:val="24"/>
          <w:szCs w:val="24"/>
          <w:rtl/>
        </w:rPr>
        <w:t xml:space="preserve"> </w:t>
      </w:r>
      <w:r>
        <w:rPr>
          <w:rFonts w:hint="cs"/>
          <w:b w:val="0"/>
          <w:bCs w:val="0"/>
          <w:caps/>
          <w:sz w:val="24"/>
          <w:szCs w:val="24"/>
          <w:rtl/>
        </w:rPr>
        <w:t xml:space="preserve">זה זה גם מה שמוגדר גם בהוראות התוכנית כלומר </w:t>
      </w:r>
    </w:p>
    <w:p w14:paraId="70539C55" w14:textId="77777777" w:rsidR="001E2274" w:rsidRDefault="001E2274" w:rsidP="00BF6E4B">
      <w:pPr>
        <w:rPr>
          <w:b w:val="0"/>
          <w:bCs w:val="0"/>
          <w:caps/>
          <w:sz w:val="24"/>
          <w:szCs w:val="24"/>
          <w:rtl/>
        </w:rPr>
      </w:pPr>
    </w:p>
    <w:p w14:paraId="0ECCA66A" w14:textId="77777777" w:rsidR="001E2274" w:rsidRDefault="00D17364" w:rsidP="00BF6E4B">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304B6F29" w14:textId="5243D198" w:rsidR="001E2274" w:rsidRDefault="00BF6E4B" w:rsidP="00BF6E4B">
      <w:pPr>
        <w:rPr>
          <w:b w:val="0"/>
          <w:bCs w:val="0"/>
          <w:caps/>
          <w:sz w:val="24"/>
          <w:szCs w:val="24"/>
          <w:rtl/>
        </w:rPr>
      </w:pPr>
      <w:r>
        <w:rPr>
          <w:rFonts w:hint="cs"/>
          <w:b w:val="0"/>
          <w:bCs w:val="0"/>
          <w:caps/>
          <w:sz w:val="24"/>
          <w:szCs w:val="24"/>
          <w:rtl/>
        </w:rPr>
        <w:t xml:space="preserve">איך (לא ברור) </w:t>
      </w:r>
    </w:p>
    <w:p w14:paraId="52A1603D" w14:textId="77777777" w:rsidR="001E2274" w:rsidRDefault="001E2274" w:rsidP="00BF6E4B">
      <w:pPr>
        <w:rPr>
          <w:b w:val="0"/>
          <w:bCs w:val="0"/>
          <w:caps/>
          <w:sz w:val="24"/>
          <w:szCs w:val="24"/>
          <w:rtl/>
        </w:rPr>
      </w:pPr>
    </w:p>
    <w:p w14:paraId="40E6981E" w14:textId="77777777" w:rsidR="001E2274" w:rsidRDefault="007316D3" w:rsidP="00BF6E4B">
      <w:pPr>
        <w:rPr>
          <w:caps/>
          <w:sz w:val="24"/>
          <w:szCs w:val="24"/>
          <w:u w:val="single"/>
          <w:rtl/>
        </w:rPr>
      </w:pPr>
      <w:r w:rsidRPr="007316D3">
        <w:rPr>
          <w:rFonts w:hint="cs"/>
          <w:caps/>
          <w:sz w:val="24"/>
          <w:szCs w:val="24"/>
          <w:u w:val="single"/>
          <w:rtl/>
        </w:rPr>
        <w:t>גב</w:t>
      </w:r>
      <w:r w:rsidRPr="007316D3">
        <w:rPr>
          <w:caps/>
          <w:sz w:val="24"/>
          <w:szCs w:val="24"/>
          <w:u w:val="single"/>
          <w:rtl/>
        </w:rPr>
        <w:t>'</w:t>
      </w:r>
      <w:r w:rsidRPr="007316D3">
        <w:rPr>
          <w:rFonts w:hint="cs"/>
          <w:caps/>
          <w:sz w:val="24"/>
          <w:szCs w:val="24"/>
          <w:u w:val="single"/>
          <w:rtl/>
        </w:rPr>
        <w:t xml:space="preserve"> רותי ברבי - נציגת לשכת התכנון</w:t>
      </w:r>
      <w:r w:rsidR="001E2274">
        <w:rPr>
          <w:rFonts w:hint="cs"/>
          <w:caps/>
          <w:sz w:val="24"/>
          <w:szCs w:val="24"/>
          <w:u w:val="single"/>
          <w:rtl/>
        </w:rPr>
        <w:t>:</w:t>
      </w:r>
    </w:p>
    <w:p w14:paraId="7DD53F80" w14:textId="5C18DD17" w:rsidR="001E2274" w:rsidRDefault="00BF6E4B" w:rsidP="00BF6E4B">
      <w:pPr>
        <w:rPr>
          <w:b w:val="0"/>
          <w:bCs w:val="0"/>
          <w:caps/>
          <w:sz w:val="24"/>
          <w:szCs w:val="24"/>
          <w:rtl/>
        </w:rPr>
      </w:pPr>
      <w:r>
        <w:rPr>
          <w:rFonts w:hint="cs"/>
          <w:b w:val="0"/>
          <w:bCs w:val="0"/>
          <w:caps/>
          <w:sz w:val="24"/>
          <w:szCs w:val="24"/>
          <w:rtl/>
        </w:rPr>
        <w:t>של מי השטח הזה?</w:t>
      </w:r>
    </w:p>
    <w:p w14:paraId="13F5EBA4" w14:textId="77777777" w:rsidR="001E2274" w:rsidRDefault="001E2274" w:rsidP="00BF6E4B">
      <w:pPr>
        <w:rPr>
          <w:b w:val="0"/>
          <w:bCs w:val="0"/>
          <w:caps/>
          <w:sz w:val="24"/>
          <w:szCs w:val="24"/>
          <w:rtl/>
        </w:rPr>
      </w:pPr>
    </w:p>
    <w:p w14:paraId="1E0DBCDF" w14:textId="77777777" w:rsidR="001E2274" w:rsidRDefault="00D17364" w:rsidP="00BF6E4B">
      <w:pPr>
        <w:rPr>
          <w:caps/>
          <w:sz w:val="24"/>
          <w:szCs w:val="24"/>
          <w:u w:val="single"/>
          <w:rtl/>
        </w:rPr>
      </w:pPr>
      <w:r w:rsidRPr="00D17364">
        <w:rPr>
          <w:rFonts w:hint="cs"/>
          <w:caps/>
          <w:sz w:val="24"/>
          <w:szCs w:val="24"/>
          <w:u w:val="single"/>
          <w:rtl/>
        </w:rPr>
        <w:lastRenderedPageBreak/>
        <w:t>יושב ראש הוועדה המחוזית - מר מיכה גדרון</w:t>
      </w:r>
      <w:r w:rsidR="001E2274">
        <w:rPr>
          <w:rFonts w:hint="cs"/>
          <w:caps/>
          <w:sz w:val="24"/>
          <w:szCs w:val="24"/>
          <w:u w:val="single"/>
          <w:rtl/>
        </w:rPr>
        <w:t>:</w:t>
      </w:r>
    </w:p>
    <w:p w14:paraId="0E55A7B8" w14:textId="69668BCA" w:rsidR="001E2274" w:rsidRDefault="00BF6E4B" w:rsidP="00BF6E4B">
      <w:pPr>
        <w:rPr>
          <w:b w:val="0"/>
          <w:bCs w:val="0"/>
          <w:caps/>
          <w:sz w:val="24"/>
          <w:szCs w:val="24"/>
          <w:rtl/>
        </w:rPr>
      </w:pPr>
      <w:r>
        <w:rPr>
          <w:rFonts w:hint="cs"/>
          <w:b w:val="0"/>
          <w:bCs w:val="0"/>
          <w:caps/>
          <w:sz w:val="24"/>
          <w:szCs w:val="24"/>
          <w:rtl/>
        </w:rPr>
        <w:t>של מי זה?</w:t>
      </w:r>
    </w:p>
    <w:p w14:paraId="5C5DA022" w14:textId="77777777" w:rsidR="001E2274" w:rsidRDefault="001E2274" w:rsidP="00BF6E4B">
      <w:pPr>
        <w:rPr>
          <w:b w:val="0"/>
          <w:bCs w:val="0"/>
          <w:caps/>
          <w:sz w:val="24"/>
          <w:szCs w:val="24"/>
          <w:rtl/>
        </w:rPr>
      </w:pPr>
    </w:p>
    <w:p w14:paraId="545C09E8" w14:textId="77777777" w:rsidR="001E2274" w:rsidRDefault="007316D3" w:rsidP="00BF6E4B">
      <w:pPr>
        <w:rPr>
          <w:caps/>
          <w:sz w:val="24"/>
          <w:szCs w:val="24"/>
          <w:u w:val="single"/>
          <w:rtl/>
        </w:rPr>
      </w:pPr>
      <w:r w:rsidRPr="007316D3">
        <w:rPr>
          <w:rFonts w:hint="cs"/>
          <w:caps/>
          <w:sz w:val="24"/>
          <w:szCs w:val="24"/>
          <w:u w:val="single"/>
          <w:rtl/>
        </w:rPr>
        <w:t>גב</w:t>
      </w:r>
      <w:r w:rsidRPr="007316D3">
        <w:rPr>
          <w:caps/>
          <w:sz w:val="24"/>
          <w:szCs w:val="24"/>
          <w:u w:val="single"/>
          <w:rtl/>
        </w:rPr>
        <w:t>'</w:t>
      </w:r>
      <w:r w:rsidRPr="007316D3">
        <w:rPr>
          <w:rFonts w:hint="cs"/>
          <w:caps/>
          <w:sz w:val="24"/>
          <w:szCs w:val="24"/>
          <w:u w:val="single"/>
          <w:rtl/>
        </w:rPr>
        <w:t xml:space="preserve"> רותי ברבי - נציגת לשכת התכנון</w:t>
      </w:r>
      <w:r w:rsidR="001E2274">
        <w:rPr>
          <w:rFonts w:hint="cs"/>
          <w:caps/>
          <w:sz w:val="24"/>
          <w:szCs w:val="24"/>
          <w:u w:val="single"/>
          <w:rtl/>
        </w:rPr>
        <w:t>:</w:t>
      </w:r>
    </w:p>
    <w:p w14:paraId="7E76FBA3" w14:textId="10136D7D" w:rsidR="001E2274" w:rsidRDefault="00BF6E4B" w:rsidP="00BF6E4B">
      <w:pPr>
        <w:rPr>
          <w:b w:val="0"/>
          <w:bCs w:val="0"/>
          <w:caps/>
          <w:sz w:val="24"/>
          <w:szCs w:val="24"/>
          <w:rtl/>
        </w:rPr>
      </w:pPr>
      <w:r>
        <w:rPr>
          <w:rFonts w:hint="cs"/>
          <w:b w:val="0"/>
          <w:bCs w:val="0"/>
          <w:caps/>
          <w:sz w:val="24"/>
          <w:szCs w:val="24"/>
          <w:rtl/>
        </w:rPr>
        <w:t>של האגודה או של בעל החלקה? של מי השטח הזה?</w:t>
      </w:r>
    </w:p>
    <w:p w14:paraId="0ED522FA" w14:textId="77777777" w:rsidR="001E2274" w:rsidRDefault="001E2274" w:rsidP="00BF6E4B">
      <w:pPr>
        <w:rPr>
          <w:b w:val="0"/>
          <w:bCs w:val="0"/>
          <w:caps/>
          <w:sz w:val="24"/>
          <w:szCs w:val="24"/>
          <w:rtl/>
        </w:rPr>
      </w:pPr>
    </w:p>
    <w:p w14:paraId="76B38026" w14:textId="77777777" w:rsidR="001E2274" w:rsidRDefault="00D17364" w:rsidP="00BF6E4B">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00F351CD" w14:textId="69F4FDA5" w:rsidR="001E2274" w:rsidRDefault="00BF6E4B" w:rsidP="00BF6E4B">
      <w:pPr>
        <w:rPr>
          <w:b w:val="0"/>
          <w:bCs w:val="0"/>
          <w:caps/>
          <w:sz w:val="24"/>
          <w:szCs w:val="24"/>
          <w:rtl/>
        </w:rPr>
      </w:pPr>
      <w:r>
        <w:rPr>
          <w:rFonts w:hint="cs"/>
          <w:b w:val="0"/>
          <w:bCs w:val="0"/>
          <w:caps/>
          <w:sz w:val="24"/>
          <w:szCs w:val="24"/>
          <w:rtl/>
        </w:rPr>
        <w:t xml:space="preserve">מי ה, של מי ה, </w:t>
      </w:r>
    </w:p>
    <w:p w14:paraId="21AB9681" w14:textId="77777777" w:rsidR="001E2274" w:rsidRDefault="001E2274" w:rsidP="00BF6E4B">
      <w:pPr>
        <w:rPr>
          <w:b w:val="0"/>
          <w:bCs w:val="0"/>
          <w:caps/>
          <w:sz w:val="24"/>
          <w:szCs w:val="24"/>
          <w:rtl/>
        </w:rPr>
      </w:pPr>
    </w:p>
    <w:p w14:paraId="6F79CB0F" w14:textId="77777777" w:rsidR="001E2274" w:rsidRDefault="003C3543" w:rsidP="00BF6E4B">
      <w:pPr>
        <w:rPr>
          <w:caps/>
          <w:sz w:val="24"/>
          <w:szCs w:val="24"/>
          <w:u w:val="single"/>
          <w:rtl/>
        </w:rPr>
      </w:pPr>
      <w:r w:rsidRPr="003C3543">
        <w:rPr>
          <w:rFonts w:hint="cs"/>
          <w:caps/>
          <w:sz w:val="24"/>
          <w:szCs w:val="24"/>
          <w:u w:val="single"/>
          <w:rtl/>
        </w:rPr>
        <w:t>מר דרור דבאח - מהנדס ועדה מקומית גזר</w:t>
      </w:r>
      <w:r w:rsidR="001E2274">
        <w:rPr>
          <w:rFonts w:hint="cs"/>
          <w:caps/>
          <w:sz w:val="24"/>
          <w:szCs w:val="24"/>
          <w:u w:val="single"/>
          <w:rtl/>
        </w:rPr>
        <w:t>:</w:t>
      </w:r>
    </w:p>
    <w:p w14:paraId="679B831B" w14:textId="5F483082" w:rsidR="001E2274" w:rsidRDefault="00BF6E4B" w:rsidP="00BF6E4B">
      <w:pPr>
        <w:rPr>
          <w:b w:val="0"/>
          <w:bCs w:val="0"/>
          <w:caps/>
          <w:sz w:val="24"/>
          <w:szCs w:val="24"/>
          <w:rtl/>
        </w:rPr>
      </w:pPr>
      <w:r>
        <w:rPr>
          <w:rFonts w:hint="cs"/>
          <w:b w:val="0"/>
          <w:bCs w:val="0"/>
          <w:caps/>
          <w:sz w:val="24"/>
          <w:szCs w:val="24"/>
          <w:rtl/>
        </w:rPr>
        <w:t>זה לא של בעל החלקה זה שטח שבעל החלקה בנה מחוץ לקו הכחול שלו</w:t>
      </w:r>
    </w:p>
    <w:p w14:paraId="4EB9A9DB" w14:textId="77777777" w:rsidR="001E2274" w:rsidRDefault="001E2274" w:rsidP="00BF6E4B">
      <w:pPr>
        <w:rPr>
          <w:b w:val="0"/>
          <w:bCs w:val="0"/>
          <w:caps/>
          <w:sz w:val="24"/>
          <w:szCs w:val="24"/>
          <w:rtl/>
        </w:rPr>
      </w:pPr>
    </w:p>
    <w:p w14:paraId="159DEBA1" w14:textId="77777777" w:rsidR="001E2274" w:rsidRDefault="0044432A" w:rsidP="00BF6E4B">
      <w:pPr>
        <w:rPr>
          <w:caps/>
          <w:sz w:val="24"/>
          <w:szCs w:val="24"/>
          <w:u w:val="single"/>
          <w:rtl/>
        </w:rPr>
      </w:pPr>
      <w:r w:rsidRPr="0044432A">
        <w:rPr>
          <w:rFonts w:hint="cs"/>
          <w:caps/>
          <w:sz w:val="24"/>
          <w:szCs w:val="24"/>
          <w:u w:val="single"/>
          <w:rtl/>
        </w:rPr>
        <w:t>גב</w:t>
      </w:r>
      <w:r w:rsidRPr="0044432A">
        <w:rPr>
          <w:caps/>
          <w:sz w:val="24"/>
          <w:szCs w:val="24"/>
          <w:u w:val="single"/>
          <w:rtl/>
        </w:rPr>
        <w:t>'</w:t>
      </w:r>
      <w:r w:rsidRPr="0044432A">
        <w:rPr>
          <w:rFonts w:hint="cs"/>
          <w:caps/>
          <w:sz w:val="24"/>
          <w:szCs w:val="24"/>
          <w:u w:val="single"/>
          <w:rtl/>
        </w:rPr>
        <w:t xml:space="preserve"> תמי ראם וגנר - נציגת לשכת התכנון</w:t>
      </w:r>
      <w:r w:rsidR="001E2274">
        <w:rPr>
          <w:rFonts w:hint="cs"/>
          <w:caps/>
          <w:sz w:val="24"/>
          <w:szCs w:val="24"/>
          <w:u w:val="single"/>
          <w:rtl/>
        </w:rPr>
        <w:t>:</w:t>
      </w:r>
    </w:p>
    <w:p w14:paraId="35F1BC4F" w14:textId="2E6FE481" w:rsidR="001E2274" w:rsidRDefault="00BF6E4B" w:rsidP="00BF6E4B">
      <w:pPr>
        <w:rPr>
          <w:b w:val="0"/>
          <w:bCs w:val="0"/>
          <w:caps/>
          <w:sz w:val="24"/>
          <w:szCs w:val="24"/>
          <w:rtl/>
        </w:rPr>
      </w:pPr>
      <w:r>
        <w:rPr>
          <w:rFonts w:hint="cs"/>
          <w:b w:val="0"/>
          <w:bCs w:val="0"/>
          <w:caps/>
          <w:sz w:val="24"/>
          <w:szCs w:val="24"/>
          <w:rtl/>
        </w:rPr>
        <w:t xml:space="preserve">אבל של מי הוא </w:t>
      </w:r>
    </w:p>
    <w:p w14:paraId="43B60BFA" w14:textId="77777777" w:rsidR="001E2274" w:rsidRDefault="001E2274" w:rsidP="00BF6E4B">
      <w:pPr>
        <w:rPr>
          <w:b w:val="0"/>
          <w:bCs w:val="0"/>
          <w:caps/>
          <w:sz w:val="24"/>
          <w:szCs w:val="24"/>
          <w:rtl/>
        </w:rPr>
      </w:pPr>
    </w:p>
    <w:p w14:paraId="527829E0" w14:textId="77777777" w:rsidR="001E2274" w:rsidRDefault="00D17364" w:rsidP="00BF6E4B">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2CFE29FF" w14:textId="66652CE5" w:rsidR="001E2274" w:rsidRDefault="00BF6E4B" w:rsidP="00BF6E4B">
      <w:pPr>
        <w:rPr>
          <w:b w:val="0"/>
          <w:bCs w:val="0"/>
          <w:caps/>
          <w:sz w:val="24"/>
          <w:szCs w:val="24"/>
          <w:rtl/>
        </w:rPr>
      </w:pPr>
      <w:r>
        <w:rPr>
          <w:rFonts w:hint="cs"/>
          <w:b w:val="0"/>
          <w:bCs w:val="0"/>
          <w:caps/>
          <w:sz w:val="24"/>
          <w:szCs w:val="24"/>
          <w:rtl/>
        </w:rPr>
        <w:t xml:space="preserve">אבל רגע די די מספיק בסדר? בעל החלקה בנה פלש בואו נקרא לילד בשמו קוראים לזה פלישה. בעל החלקה פלש אל מחוץ לחלקה וביצע שם בנייה זה קודם כל בואו נקרא לילד בשמו. עכשיו אתם רוצים במסגרת התוכנית הזו להרוס את הפלישה אבל אי אפשר לסמן משהו להריסה שהוא מחוץ לקו הכחול. אז אם אתם רוצים </w:t>
      </w:r>
    </w:p>
    <w:p w14:paraId="39F6525C" w14:textId="77777777" w:rsidR="001E2274" w:rsidRDefault="001E2274" w:rsidP="00BF6E4B">
      <w:pPr>
        <w:rPr>
          <w:b w:val="0"/>
          <w:bCs w:val="0"/>
          <w:caps/>
          <w:sz w:val="24"/>
          <w:szCs w:val="24"/>
          <w:rtl/>
        </w:rPr>
      </w:pPr>
    </w:p>
    <w:p w14:paraId="7067D1FF" w14:textId="77777777" w:rsidR="001E2274" w:rsidRDefault="003C3543" w:rsidP="00BF6E4B">
      <w:pPr>
        <w:rPr>
          <w:caps/>
          <w:sz w:val="24"/>
          <w:szCs w:val="24"/>
          <w:u w:val="single"/>
          <w:rtl/>
        </w:rPr>
      </w:pPr>
      <w:r w:rsidRPr="003C3543">
        <w:rPr>
          <w:rFonts w:hint="cs"/>
          <w:caps/>
          <w:sz w:val="24"/>
          <w:szCs w:val="24"/>
          <w:u w:val="single"/>
          <w:rtl/>
        </w:rPr>
        <w:t>מר דרור דבאח - מהנדס ועדה מקומית גזר</w:t>
      </w:r>
      <w:r w:rsidR="001E2274">
        <w:rPr>
          <w:rFonts w:hint="cs"/>
          <w:caps/>
          <w:sz w:val="24"/>
          <w:szCs w:val="24"/>
          <w:u w:val="single"/>
          <w:rtl/>
        </w:rPr>
        <w:t>:</w:t>
      </w:r>
    </w:p>
    <w:p w14:paraId="686C7652" w14:textId="66EB6AA9" w:rsidR="001E2274" w:rsidRDefault="00BF6E4B" w:rsidP="00BF6E4B">
      <w:pPr>
        <w:rPr>
          <w:b w:val="0"/>
          <w:bCs w:val="0"/>
          <w:caps/>
          <w:sz w:val="24"/>
          <w:szCs w:val="24"/>
          <w:rtl/>
        </w:rPr>
      </w:pPr>
      <w:r>
        <w:rPr>
          <w:rFonts w:hint="cs"/>
          <w:b w:val="0"/>
          <w:bCs w:val="0"/>
          <w:caps/>
          <w:sz w:val="24"/>
          <w:szCs w:val="24"/>
          <w:rtl/>
        </w:rPr>
        <w:t>אבל אבל גם באותה נשימה גם אני לא יכול לסמן אותו בקו הכחול שלי ואז לסמן אותו להריסה אני לא אני לא יכול לספח אותו ...</w:t>
      </w:r>
    </w:p>
    <w:p w14:paraId="39C25369" w14:textId="77777777" w:rsidR="001E2274" w:rsidRDefault="001E2274" w:rsidP="00BF6E4B">
      <w:pPr>
        <w:rPr>
          <w:b w:val="0"/>
          <w:bCs w:val="0"/>
          <w:caps/>
          <w:sz w:val="24"/>
          <w:szCs w:val="24"/>
          <w:rtl/>
        </w:rPr>
      </w:pPr>
    </w:p>
    <w:p w14:paraId="6D005C66" w14:textId="77777777" w:rsidR="001E2274" w:rsidRDefault="00D17364" w:rsidP="00BF6E4B">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3B2229A6" w14:textId="59F02676" w:rsidR="001E2274" w:rsidRDefault="00BF6E4B" w:rsidP="00BF6E4B">
      <w:pPr>
        <w:rPr>
          <w:b w:val="0"/>
          <w:bCs w:val="0"/>
          <w:caps/>
          <w:sz w:val="24"/>
          <w:szCs w:val="24"/>
          <w:rtl/>
        </w:rPr>
      </w:pPr>
      <w:r>
        <w:rPr>
          <w:rFonts w:hint="cs"/>
          <w:b w:val="0"/>
          <w:bCs w:val="0"/>
          <w:caps/>
          <w:sz w:val="24"/>
          <w:szCs w:val="24"/>
          <w:rtl/>
        </w:rPr>
        <w:t>בסדר אבל אבל זה לא מה שהגשת. יש מה בנוי שם? מה בניתם שם?</w:t>
      </w:r>
    </w:p>
    <w:p w14:paraId="6F06C1A0" w14:textId="77777777" w:rsidR="001E2274" w:rsidRDefault="001E2274" w:rsidP="00BF6E4B">
      <w:pPr>
        <w:rPr>
          <w:b w:val="0"/>
          <w:bCs w:val="0"/>
          <w:caps/>
          <w:sz w:val="24"/>
          <w:szCs w:val="24"/>
          <w:rtl/>
        </w:rPr>
      </w:pPr>
    </w:p>
    <w:p w14:paraId="220EB1D4" w14:textId="77777777" w:rsidR="001E2274" w:rsidRDefault="003C3543" w:rsidP="00BF6E4B">
      <w:pPr>
        <w:rPr>
          <w:caps/>
          <w:sz w:val="24"/>
          <w:szCs w:val="24"/>
          <w:u w:val="single"/>
          <w:rtl/>
        </w:rPr>
      </w:pPr>
      <w:r w:rsidRPr="003C3543">
        <w:rPr>
          <w:rFonts w:hint="cs"/>
          <w:caps/>
          <w:sz w:val="24"/>
          <w:szCs w:val="24"/>
          <w:u w:val="single"/>
          <w:rtl/>
        </w:rPr>
        <w:t>מר דרור דבאח - מהנדס ועדה מקומית גזר</w:t>
      </w:r>
      <w:r w:rsidR="001E2274">
        <w:rPr>
          <w:rFonts w:hint="cs"/>
          <w:caps/>
          <w:sz w:val="24"/>
          <w:szCs w:val="24"/>
          <w:u w:val="single"/>
          <w:rtl/>
        </w:rPr>
        <w:t>:</w:t>
      </w:r>
    </w:p>
    <w:p w14:paraId="2CD8D5DF" w14:textId="41E5A599" w:rsidR="001E2274" w:rsidRDefault="00BF6E4B" w:rsidP="00BF6E4B">
      <w:pPr>
        <w:rPr>
          <w:b w:val="0"/>
          <w:bCs w:val="0"/>
          <w:caps/>
          <w:sz w:val="24"/>
          <w:szCs w:val="24"/>
          <w:rtl/>
        </w:rPr>
      </w:pPr>
      <w:r>
        <w:rPr>
          <w:rFonts w:hint="cs"/>
          <w:b w:val="0"/>
          <w:bCs w:val="0"/>
          <w:caps/>
          <w:sz w:val="24"/>
          <w:szCs w:val="24"/>
          <w:rtl/>
        </w:rPr>
        <w:t>יש שמה סככה של גג רשת</w:t>
      </w:r>
    </w:p>
    <w:p w14:paraId="713F1933" w14:textId="77777777" w:rsidR="001E2274" w:rsidRDefault="001E2274" w:rsidP="00BF6E4B">
      <w:pPr>
        <w:rPr>
          <w:b w:val="0"/>
          <w:bCs w:val="0"/>
          <w:caps/>
          <w:sz w:val="24"/>
          <w:szCs w:val="24"/>
          <w:rtl/>
        </w:rPr>
      </w:pPr>
    </w:p>
    <w:p w14:paraId="3DEAAF4B" w14:textId="77777777" w:rsidR="001E2274" w:rsidRDefault="00D17364" w:rsidP="00BF6E4B">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09C54152" w14:textId="28C8E44A" w:rsidR="001E2274" w:rsidRDefault="00BF6E4B" w:rsidP="00BF6E4B">
      <w:pPr>
        <w:rPr>
          <w:b w:val="0"/>
          <w:bCs w:val="0"/>
          <w:caps/>
          <w:sz w:val="24"/>
          <w:szCs w:val="24"/>
          <w:rtl/>
        </w:rPr>
      </w:pPr>
      <w:r>
        <w:rPr>
          <w:rFonts w:hint="cs"/>
          <w:b w:val="0"/>
          <w:bCs w:val="0"/>
          <w:caps/>
          <w:sz w:val="24"/>
          <w:szCs w:val="24"/>
          <w:rtl/>
        </w:rPr>
        <w:t>גג סככה של גג זהו, מה מונע ממך סככה עם גג רשת? מה מנע ממך אתמול לקחת ולפרק אותה, לא הבנתי. אתה לא צריך בשביל זה, אתה בשביל לפרק סככה של גג רשת צריך היתר בנייה? לך תלך תפרק</w:t>
      </w:r>
    </w:p>
    <w:p w14:paraId="1CB69FF5" w14:textId="77777777" w:rsidR="001E2274" w:rsidRDefault="001E2274" w:rsidP="00BF6E4B">
      <w:pPr>
        <w:rPr>
          <w:b w:val="0"/>
          <w:bCs w:val="0"/>
          <w:caps/>
          <w:sz w:val="24"/>
          <w:szCs w:val="24"/>
          <w:rtl/>
        </w:rPr>
      </w:pPr>
    </w:p>
    <w:p w14:paraId="76C24A65" w14:textId="77777777" w:rsidR="001E2274" w:rsidRDefault="007316D3" w:rsidP="00BF6E4B">
      <w:pPr>
        <w:rPr>
          <w:caps/>
          <w:sz w:val="24"/>
          <w:szCs w:val="24"/>
          <w:u w:val="single"/>
          <w:rtl/>
        </w:rPr>
      </w:pPr>
      <w:r w:rsidRPr="007316D3">
        <w:rPr>
          <w:rFonts w:hint="cs"/>
          <w:caps/>
          <w:sz w:val="24"/>
          <w:szCs w:val="24"/>
          <w:u w:val="single"/>
          <w:rtl/>
        </w:rPr>
        <w:t>גב</w:t>
      </w:r>
      <w:r w:rsidRPr="007316D3">
        <w:rPr>
          <w:caps/>
          <w:sz w:val="24"/>
          <w:szCs w:val="24"/>
          <w:u w:val="single"/>
          <w:rtl/>
        </w:rPr>
        <w:t>'</w:t>
      </w:r>
      <w:r w:rsidRPr="007316D3">
        <w:rPr>
          <w:rFonts w:hint="cs"/>
          <w:caps/>
          <w:sz w:val="24"/>
          <w:szCs w:val="24"/>
          <w:u w:val="single"/>
          <w:rtl/>
        </w:rPr>
        <w:t xml:space="preserve"> רותי ברבי - נציגת לשכת התכנון</w:t>
      </w:r>
      <w:r w:rsidR="001E2274">
        <w:rPr>
          <w:rFonts w:hint="cs"/>
          <w:caps/>
          <w:sz w:val="24"/>
          <w:szCs w:val="24"/>
          <w:u w:val="single"/>
          <w:rtl/>
        </w:rPr>
        <w:t>:</w:t>
      </w:r>
    </w:p>
    <w:p w14:paraId="0B1598B5" w14:textId="6F53A3DD" w:rsidR="001E2274" w:rsidRDefault="00BF6E4B" w:rsidP="00BF6E4B">
      <w:pPr>
        <w:rPr>
          <w:b w:val="0"/>
          <w:bCs w:val="0"/>
          <w:caps/>
          <w:sz w:val="24"/>
          <w:szCs w:val="24"/>
          <w:rtl/>
        </w:rPr>
      </w:pPr>
      <w:r>
        <w:rPr>
          <w:rFonts w:hint="cs"/>
          <w:b w:val="0"/>
          <w:bCs w:val="0"/>
          <w:caps/>
          <w:sz w:val="24"/>
          <w:szCs w:val="24"/>
          <w:rtl/>
        </w:rPr>
        <w:t xml:space="preserve"> ... לפרק</w:t>
      </w:r>
    </w:p>
    <w:p w14:paraId="2523392C" w14:textId="77777777" w:rsidR="001E2274" w:rsidRDefault="001E2274" w:rsidP="00BF6E4B">
      <w:pPr>
        <w:rPr>
          <w:b w:val="0"/>
          <w:bCs w:val="0"/>
          <w:caps/>
          <w:sz w:val="24"/>
          <w:szCs w:val="24"/>
          <w:rtl/>
        </w:rPr>
      </w:pPr>
    </w:p>
    <w:p w14:paraId="06179D26" w14:textId="77777777" w:rsidR="001E2274" w:rsidRDefault="00D17364" w:rsidP="00BF6E4B">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73C7C0BE" w14:textId="16AD014D" w:rsidR="001E2274" w:rsidRDefault="00BF6E4B" w:rsidP="00BF6E4B">
      <w:pPr>
        <w:rPr>
          <w:b w:val="0"/>
          <w:bCs w:val="0"/>
          <w:caps/>
          <w:sz w:val="24"/>
          <w:szCs w:val="24"/>
          <w:rtl/>
        </w:rPr>
      </w:pPr>
      <w:r>
        <w:rPr>
          <w:rFonts w:hint="cs"/>
          <w:b w:val="0"/>
          <w:bCs w:val="0"/>
          <w:caps/>
          <w:sz w:val="24"/>
          <w:szCs w:val="24"/>
          <w:rtl/>
        </w:rPr>
        <w:t>תפרק, אבל אבל אם אתה רוצה לסמן את זה אם אתה דווקא רוצה לסמן את זה להריסה,</w:t>
      </w:r>
    </w:p>
    <w:p w14:paraId="5355052E" w14:textId="77777777" w:rsidR="001E2274" w:rsidRDefault="001E2274" w:rsidP="00BF6E4B">
      <w:pPr>
        <w:rPr>
          <w:b w:val="0"/>
          <w:bCs w:val="0"/>
          <w:caps/>
          <w:sz w:val="24"/>
          <w:szCs w:val="24"/>
          <w:rtl/>
        </w:rPr>
      </w:pPr>
    </w:p>
    <w:p w14:paraId="08179C3C" w14:textId="77777777" w:rsidR="001E2274" w:rsidRDefault="000A5C33" w:rsidP="00BF6E4B">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7A0AB8F8" w14:textId="52F47ACB" w:rsidR="001E2274" w:rsidRDefault="00BF6E4B" w:rsidP="00BF6E4B">
      <w:pPr>
        <w:rPr>
          <w:b w:val="0"/>
          <w:bCs w:val="0"/>
          <w:caps/>
          <w:sz w:val="24"/>
          <w:szCs w:val="24"/>
          <w:rtl/>
        </w:rPr>
      </w:pPr>
      <w:r>
        <w:rPr>
          <w:rFonts w:hint="cs"/>
          <w:b w:val="0"/>
          <w:bCs w:val="0"/>
          <w:caps/>
          <w:sz w:val="24"/>
          <w:szCs w:val="24"/>
          <w:rtl/>
        </w:rPr>
        <w:t xml:space="preserve">תכניס את זה לקו הכחול </w:t>
      </w:r>
    </w:p>
    <w:p w14:paraId="7FB49863" w14:textId="77777777" w:rsidR="001E2274" w:rsidRDefault="001E2274" w:rsidP="00BF6E4B">
      <w:pPr>
        <w:rPr>
          <w:b w:val="0"/>
          <w:bCs w:val="0"/>
          <w:caps/>
          <w:sz w:val="24"/>
          <w:szCs w:val="24"/>
          <w:rtl/>
        </w:rPr>
      </w:pPr>
    </w:p>
    <w:p w14:paraId="573BF4DE" w14:textId="77777777" w:rsidR="001E2274" w:rsidRDefault="00D17364" w:rsidP="00BF6E4B">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012BD2B1" w14:textId="0CD15F26" w:rsidR="001E2274" w:rsidRDefault="00BF6E4B" w:rsidP="00BF6E4B">
      <w:pPr>
        <w:rPr>
          <w:b w:val="0"/>
          <w:bCs w:val="0"/>
          <w:caps/>
          <w:sz w:val="24"/>
          <w:szCs w:val="24"/>
          <w:rtl/>
        </w:rPr>
      </w:pPr>
      <w:r>
        <w:rPr>
          <w:rFonts w:hint="cs"/>
          <w:b w:val="0"/>
          <w:bCs w:val="0"/>
          <w:caps/>
          <w:sz w:val="24"/>
          <w:szCs w:val="24"/>
          <w:rtl/>
        </w:rPr>
        <w:t>תכניס את זה לקו הכחול, אני לא יכול לסמן משהו להריסה מחוץ לקו הכחול אין דבר כזה</w:t>
      </w:r>
    </w:p>
    <w:p w14:paraId="4E4716A2" w14:textId="77777777" w:rsidR="001E2274" w:rsidRDefault="001E2274" w:rsidP="00BF6E4B">
      <w:pPr>
        <w:rPr>
          <w:b w:val="0"/>
          <w:bCs w:val="0"/>
          <w:caps/>
          <w:sz w:val="24"/>
          <w:szCs w:val="24"/>
          <w:rtl/>
        </w:rPr>
      </w:pPr>
    </w:p>
    <w:p w14:paraId="2248930A" w14:textId="77777777" w:rsidR="001E2274" w:rsidRDefault="003C3543" w:rsidP="00BF6E4B">
      <w:pPr>
        <w:rPr>
          <w:caps/>
          <w:sz w:val="24"/>
          <w:szCs w:val="24"/>
          <w:u w:val="single"/>
          <w:rtl/>
        </w:rPr>
      </w:pPr>
      <w:r w:rsidRPr="003C3543">
        <w:rPr>
          <w:rFonts w:hint="cs"/>
          <w:caps/>
          <w:sz w:val="24"/>
          <w:szCs w:val="24"/>
          <w:u w:val="single"/>
          <w:rtl/>
        </w:rPr>
        <w:t>מר דרור דבאח - מהנדס ועדה מקומית גזר</w:t>
      </w:r>
      <w:r w:rsidR="001E2274">
        <w:rPr>
          <w:rFonts w:hint="cs"/>
          <w:caps/>
          <w:sz w:val="24"/>
          <w:szCs w:val="24"/>
          <w:u w:val="single"/>
          <w:rtl/>
        </w:rPr>
        <w:t>:</w:t>
      </w:r>
    </w:p>
    <w:p w14:paraId="5DCBE80B" w14:textId="322DCE1A" w:rsidR="001E2274" w:rsidRDefault="00BF6E4B" w:rsidP="00BF6E4B">
      <w:pPr>
        <w:rPr>
          <w:b w:val="0"/>
          <w:bCs w:val="0"/>
          <w:caps/>
          <w:sz w:val="24"/>
          <w:szCs w:val="24"/>
          <w:rtl/>
        </w:rPr>
      </w:pPr>
      <w:r>
        <w:rPr>
          <w:rFonts w:hint="cs"/>
          <w:b w:val="0"/>
          <w:bCs w:val="0"/>
          <w:caps/>
          <w:sz w:val="24"/>
          <w:szCs w:val="24"/>
          <w:rtl/>
        </w:rPr>
        <w:lastRenderedPageBreak/>
        <w:t xml:space="preserve">הבנתי הבנתי </w:t>
      </w:r>
    </w:p>
    <w:p w14:paraId="183C2AAF" w14:textId="77777777" w:rsidR="001E2274" w:rsidRDefault="001E2274" w:rsidP="00BF6E4B">
      <w:pPr>
        <w:rPr>
          <w:b w:val="0"/>
          <w:bCs w:val="0"/>
          <w:caps/>
          <w:sz w:val="24"/>
          <w:szCs w:val="24"/>
          <w:rtl/>
        </w:rPr>
      </w:pPr>
    </w:p>
    <w:p w14:paraId="393F3F79" w14:textId="77777777" w:rsidR="001E2274" w:rsidRDefault="00D17364" w:rsidP="00BF6E4B">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73B704CE" w14:textId="553DA712" w:rsidR="001E2274" w:rsidRDefault="00BF6E4B" w:rsidP="00BF6E4B">
      <w:pPr>
        <w:rPr>
          <w:b w:val="0"/>
          <w:bCs w:val="0"/>
          <w:caps/>
          <w:sz w:val="24"/>
          <w:szCs w:val="24"/>
          <w:rtl/>
        </w:rPr>
      </w:pPr>
      <w:r>
        <w:rPr>
          <w:rFonts w:hint="cs"/>
          <w:b w:val="0"/>
          <w:bCs w:val="0"/>
          <w:caps/>
          <w:sz w:val="24"/>
          <w:szCs w:val="24"/>
          <w:rtl/>
        </w:rPr>
        <w:t>אתם רוצים? תפרקו, הנה עכשיו כשאנחנו גומרים את הדיון</w:t>
      </w:r>
    </w:p>
    <w:p w14:paraId="573E2948" w14:textId="77777777" w:rsidR="001E2274" w:rsidRDefault="001E2274" w:rsidP="00BF6E4B">
      <w:pPr>
        <w:rPr>
          <w:b w:val="0"/>
          <w:bCs w:val="0"/>
          <w:caps/>
          <w:sz w:val="24"/>
          <w:szCs w:val="24"/>
          <w:rtl/>
        </w:rPr>
      </w:pPr>
    </w:p>
    <w:p w14:paraId="306D513A" w14:textId="77777777" w:rsidR="001E2274" w:rsidRDefault="003C3543" w:rsidP="00BF6E4B">
      <w:pPr>
        <w:rPr>
          <w:caps/>
          <w:sz w:val="24"/>
          <w:szCs w:val="24"/>
          <w:u w:val="single"/>
          <w:rtl/>
        </w:rPr>
      </w:pPr>
      <w:r w:rsidRPr="003C3543">
        <w:rPr>
          <w:rFonts w:hint="cs"/>
          <w:caps/>
          <w:sz w:val="24"/>
          <w:szCs w:val="24"/>
          <w:u w:val="single"/>
          <w:rtl/>
        </w:rPr>
        <w:t>מר דרור דבאח - מהנדס ועדה מקומית גזר</w:t>
      </w:r>
      <w:r w:rsidR="001E2274">
        <w:rPr>
          <w:rFonts w:hint="cs"/>
          <w:caps/>
          <w:sz w:val="24"/>
          <w:szCs w:val="24"/>
          <w:u w:val="single"/>
          <w:rtl/>
        </w:rPr>
        <w:t>:</w:t>
      </w:r>
    </w:p>
    <w:p w14:paraId="2E97236B" w14:textId="4A72C7F1" w:rsidR="001E2274" w:rsidRDefault="00BF6E4B" w:rsidP="00BF6E4B">
      <w:pPr>
        <w:rPr>
          <w:b w:val="0"/>
          <w:bCs w:val="0"/>
          <w:caps/>
          <w:sz w:val="24"/>
          <w:szCs w:val="24"/>
          <w:rtl/>
        </w:rPr>
      </w:pPr>
      <w:r>
        <w:rPr>
          <w:rFonts w:hint="cs"/>
          <w:b w:val="0"/>
          <w:bCs w:val="0"/>
          <w:caps/>
          <w:sz w:val="24"/>
          <w:szCs w:val="24"/>
          <w:rtl/>
        </w:rPr>
        <w:t>... אני אני</w:t>
      </w:r>
      <w:r w:rsidR="000F703D">
        <w:rPr>
          <w:rFonts w:hint="cs"/>
          <w:b w:val="0"/>
          <w:bCs w:val="0"/>
          <w:caps/>
          <w:sz w:val="24"/>
          <w:szCs w:val="24"/>
          <w:rtl/>
        </w:rPr>
        <w:t xml:space="preserve"> </w:t>
      </w:r>
      <w:r>
        <w:rPr>
          <w:rFonts w:hint="cs"/>
          <w:b w:val="0"/>
          <w:bCs w:val="0"/>
          <w:caps/>
          <w:sz w:val="24"/>
          <w:szCs w:val="24"/>
          <w:rtl/>
        </w:rPr>
        <w:t>...</w:t>
      </w:r>
    </w:p>
    <w:p w14:paraId="06C2815B" w14:textId="77777777" w:rsidR="001E2274" w:rsidRDefault="001E2274" w:rsidP="00BF6E4B">
      <w:pPr>
        <w:rPr>
          <w:b w:val="0"/>
          <w:bCs w:val="0"/>
          <w:caps/>
          <w:sz w:val="24"/>
          <w:szCs w:val="24"/>
          <w:rtl/>
        </w:rPr>
      </w:pPr>
    </w:p>
    <w:p w14:paraId="4CB367BE" w14:textId="77777777" w:rsidR="001E2274" w:rsidRDefault="00D17364" w:rsidP="00BF6E4B">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1E273146" w14:textId="77777777" w:rsidR="001E2274" w:rsidRDefault="00BF6E4B" w:rsidP="00BF6E4B">
      <w:pPr>
        <w:rPr>
          <w:caps/>
          <w:sz w:val="24"/>
          <w:szCs w:val="24"/>
          <w:u w:val="single"/>
          <w:rtl/>
        </w:rPr>
      </w:pPr>
      <w:r>
        <w:rPr>
          <w:rFonts w:hint="cs"/>
          <w:b w:val="0"/>
          <w:bCs w:val="0"/>
          <w:caps/>
          <w:sz w:val="24"/>
          <w:szCs w:val="24"/>
          <w:rtl/>
        </w:rPr>
        <w:t>כשהלקוח שלך אם ללקוח שלך אם ללקוח שלך אין מה לעשות היום אחר הצהריים שיילך לפרק מה מה אתה רוצה ממני?</w:t>
      </w:r>
      <w:r>
        <w:rPr>
          <w:b w:val="0"/>
          <w:bCs w:val="0"/>
          <w:caps/>
          <w:sz w:val="24"/>
          <w:szCs w:val="24"/>
          <w:rtl/>
        </w:rPr>
        <w:br/>
      </w:r>
      <w:r w:rsidR="000A5C33" w:rsidRPr="000A5C33">
        <w:rPr>
          <w:rFonts w:hint="cs"/>
          <w:caps/>
          <w:sz w:val="24"/>
          <w:szCs w:val="24"/>
          <w:u w:val="single"/>
          <w:rtl/>
        </w:rPr>
        <w:t>מר מוחמד נאטור - סגן מתכננת המחוז</w:t>
      </w:r>
      <w:r w:rsidR="001E2274">
        <w:rPr>
          <w:rFonts w:hint="cs"/>
          <w:caps/>
          <w:sz w:val="24"/>
          <w:szCs w:val="24"/>
          <w:u w:val="single"/>
          <w:rtl/>
        </w:rPr>
        <w:t>:</w:t>
      </w:r>
    </w:p>
    <w:p w14:paraId="5C99534F" w14:textId="199FAFC7" w:rsidR="001E2274" w:rsidRDefault="00BF6E4B" w:rsidP="00BF6E4B">
      <w:pPr>
        <w:rPr>
          <w:b w:val="0"/>
          <w:bCs w:val="0"/>
          <w:caps/>
          <w:sz w:val="24"/>
          <w:szCs w:val="24"/>
          <w:rtl/>
        </w:rPr>
      </w:pPr>
      <w:r>
        <w:rPr>
          <w:rFonts w:hint="cs"/>
          <w:b w:val="0"/>
          <w:bCs w:val="0"/>
          <w:caps/>
          <w:sz w:val="24"/>
          <w:szCs w:val="24"/>
          <w:rtl/>
        </w:rPr>
        <w:t>עכשיו עכשיו</w:t>
      </w:r>
      <w:r w:rsidR="000F703D">
        <w:rPr>
          <w:rFonts w:hint="cs"/>
          <w:b w:val="0"/>
          <w:bCs w:val="0"/>
          <w:caps/>
          <w:sz w:val="24"/>
          <w:szCs w:val="24"/>
          <w:rtl/>
        </w:rPr>
        <w:t xml:space="preserve"> </w:t>
      </w:r>
      <w:r>
        <w:rPr>
          <w:rFonts w:hint="cs"/>
          <w:b w:val="0"/>
          <w:bCs w:val="0"/>
          <w:caps/>
          <w:sz w:val="24"/>
          <w:szCs w:val="24"/>
          <w:rtl/>
        </w:rPr>
        <w:t xml:space="preserve">אני משחרר אותו תוך חמש דקות </w:t>
      </w:r>
    </w:p>
    <w:p w14:paraId="6EE93D7F" w14:textId="77777777" w:rsidR="001E2274" w:rsidRDefault="001E2274" w:rsidP="00BF6E4B">
      <w:pPr>
        <w:rPr>
          <w:b w:val="0"/>
          <w:bCs w:val="0"/>
          <w:caps/>
          <w:sz w:val="24"/>
          <w:szCs w:val="24"/>
          <w:rtl/>
        </w:rPr>
      </w:pPr>
    </w:p>
    <w:p w14:paraId="0FBCB2CD" w14:textId="77777777" w:rsidR="001E2274" w:rsidRDefault="00D17364" w:rsidP="00BF6E4B">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4F3D1812" w14:textId="609A04F2" w:rsidR="001E2274" w:rsidRDefault="00BF6E4B" w:rsidP="00BF6E4B">
      <w:pPr>
        <w:rPr>
          <w:b w:val="0"/>
          <w:bCs w:val="0"/>
          <w:caps/>
          <w:sz w:val="24"/>
          <w:szCs w:val="24"/>
          <w:rtl/>
        </w:rPr>
      </w:pPr>
      <w:r>
        <w:rPr>
          <w:rFonts w:hint="cs"/>
          <w:b w:val="0"/>
          <w:bCs w:val="0"/>
          <w:caps/>
          <w:sz w:val="24"/>
          <w:szCs w:val="24"/>
          <w:rtl/>
        </w:rPr>
        <w:t>כן אני משחרר אותו תוך ...</w:t>
      </w:r>
    </w:p>
    <w:p w14:paraId="04E92F3F" w14:textId="77777777" w:rsidR="001E2274" w:rsidRDefault="001E2274" w:rsidP="00BF6E4B">
      <w:pPr>
        <w:rPr>
          <w:b w:val="0"/>
          <w:bCs w:val="0"/>
          <w:caps/>
          <w:sz w:val="24"/>
          <w:szCs w:val="24"/>
          <w:rtl/>
        </w:rPr>
      </w:pPr>
    </w:p>
    <w:p w14:paraId="63C9E431" w14:textId="77777777" w:rsidR="001E2274" w:rsidRDefault="000A5C33" w:rsidP="00BF6E4B">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412C944A" w14:textId="552411C0" w:rsidR="001E2274" w:rsidRDefault="00BF6E4B" w:rsidP="00BF6E4B">
      <w:pPr>
        <w:rPr>
          <w:b w:val="0"/>
          <w:bCs w:val="0"/>
          <w:caps/>
          <w:sz w:val="24"/>
          <w:szCs w:val="24"/>
          <w:rtl/>
        </w:rPr>
      </w:pPr>
      <w:r>
        <w:rPr>
          <w:rFonts w:hint="cs"/>
          <w:b w:val="0"/>
          <w:bCs w:val="0"/>
          <w:caps/>
          <w:sz w:val="24"/>
          <w:szCs w:val="24"/>
          <w:rtl/>
        </w:rPr>
        <w:t>דרור דרור דרור איזה דרך אתה רוצה מה מתאים יותר להכניס את זה לקו הכחול? או שאתם תעשו את הפירוק הזה?</w:t>
      </w:r>
    </w:p>
    <w:p w14:paraId="00C62BFA" w14:textId="77777777" w:rsidR="001E2274" w:rsidRDefault="001E2274" w:rsidP="00BF6E4B">
      <w:pPr>
        <w:rPr>
          <w:b w:val="0"/>
          <w:bCs w:val="0"/>
          <w:caps/>
          <w:sz w:val="24"/>
          <w:szCs w:val="24"/>
          <w:rtl/>
        </w:rPr>
      </w:pPr>
    </w:p>
    <w:p w14:paraId="739EF5FD" w14:textId="77777777" w:rsidR="001E2274" w:rsidRDefault="003C3543" w:rsidP="00BF6E4B">
      <w:pPr>
        <w:rPr>
          <w:caps/>
          <w:sz w:val="24"/>
          <w:szCs w:val="24"/>
          <w:u w:val="single"/>
          <w:rtl/>
        </w:rPr>
      </w:pPr>
      <w:r w:rsidRPr="003C3543">
        <w:rPr>
          <w:rFonts w:hint="cs"/>
          <w:caps/>
          <w:sz w:val="24"/>
          <w:szCs w:val="24"/>
          <w:u w:val="single"/>
          <w:rtl/>
        </w:rPr>
        <w:t>מר דרור דבאח - מהנדס ועדה מקומית גזר</w:t>
      </w:r>
      <w:r w:rsidR="001E2274">
        <w:rPr>
          <w:rFonts w:hint="cs"/>
          <w:caps/>
          <w:sz w:val="24"/>
          <w:szCs w:val="24"/>
          <w:u w:val="single"/>
          <w:rtl/>
        </w:rPr>
        <w:t>:</w:t>
      </w:r>
    </w:p>
    <w:p w14:paraId="09179284" w14:textId="534405CA" w:rsidR="001E2274" w:rsidRDefault="00BF6E4B" w:rsidP="00BF6E4B">
      <w:pPr>
        <w:rPr>
          <w:b w:val="0"/>
          <w:bCs w:val="0"/>
          <w:caps/>
          <w:sz w:val="24"/>
          <w:szCs w:val="24"/>
          <w:rtl/>
        </w:rPr>
      </w:pPr>
      <w:r>
        <w:rPr>
          <w:rFonts w:hint="cs"/>
          <w:b w:val="0"/>
          <w:bCs w:val="0"/>
          <w:caps/>
          <w:sz w:val="24"/>
          <w:szCs w:val="24"/>
          <w:rtl/>
        </w:rPr>
        <w:t>אנחנו לא נכניס את זה לקו הכחול אנחנו אנחנו אני מבין את מה שאתם אומרים, השאלה שלי היא אחרת האם אני יכול לרשום את זה בכל מקרה בהוראות אבל לא לסמן ...</w:t>
      </w:r>
    </w:p>
    <w:p w14:paraId="4D91D01D" w14:textId="77777777" w:rsidR="001E2274" w:rsidRDefault="001E2274" w:rsidP="00BF6E4B">
      <w:pPr>
        <w:rPr>
          <w:b w:val="0"/>
          <w:bCs w:val="0"/>
          <w:caps/>
          <w:sz w:val="24"/>
          <w:szCs w:val="24"/>
          <w:rtl/>
        </w:rPr>
      </w:pPr>
    </w:p>
    <w:p w14:paraId="77AE1848" w14:textId="77777777" w:rsidR="001E2274" w:rsidRDefault="00D17364" w:rsidP="00BF6E4B">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504BD006" w14:textId="344FE26C" w:rsidR="001E2274" w:rsidRDefault="00BF6E4B" w:rsidP="00BF6E4B">
      <w:pPr>
        <w:rPr>
          <w:b w:val="0"/>
          <w:bCs w:val="0"/>
          <w:caps/>
          <w:sz w:val="24"/>
          <w:szCs w:val="24"/>
          <w:rtl/>
        </w:rPr>
      </w:pPr>
      <w:r>
        <w:rPr>
          <w:rFonts w:hint="cs"/>
          <w:b w:val="0"/>
          <w:bCs w:val="0"/>
          <w:caps/>
          <w:sz w:val="24"/>
          <w:szCs w:val="24"/>
          <w:rtl/>
        </w:rPr>
        <w:t xml:space="preserve">לא </w:t>
      </w:r>
    </w:p>
    <w:p w14:paraId="6DE9CE83" w14:textId="77777777" w:rsidR="001E2274" w:rsidRDefault="001E2274" w:rsidP="00BF6E4B">
      <w:pPr>
        <w:rPr>
          <w:b w:val="0"/>
          <w:bCs w:val="0"/>
          <w:caps/>
          <w:sz w:val="24"/>
          <w:szCs w:val="24"/>
          <w:rtl/>
        </w:rPr>
      </w:pPr>
    </w:p>
    <w:p w14:paraId="60048DAF" w14:textId="77777777" w:rsidR="001E2274" w:rsidRDefault="000A5C33" w:rsidP="00BF6E4B">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13E1F40B" w14:textId="6CE67432" w:rsidR="001E2274" w:rsidRDefault="00BF6E4B" w:rsidP="00BF6E4B">
      <w:pPr>
        <w:rPr>
          <w:b w:val="0"/>
          <w:bCs w:val="0"/>
          <w:caps/>
          <w:sz w:val="24"/>
          <w:szCs w:val="24"/>
          <w:rtl/>
        </w:rPr>
      </w:pPr>
      <w:r>
        <w:rPr>
          <w:rFonts w:hint="cs"/>
          <w:b w:val="0"/>
          <w:bCs w:val="0"/>
          <w:caps/>
          <w:sz w:val="24"/>
          <w:szCs w:val="24"/>
          <w:rtl/>
        </w:rPr>
        <w:t xml:space="preserve">לא </w:t>
      </w:r>
    </w:p>
    <w:p w14:paraId="3DA46510" w14:textId="77777777" w:rsidR="001E2274" w:rsidRDefault="001E2274" w:rsidP="00BF6E4B">
      <w:pPr>
        <w:rPr>
          <w:b w:val="0"/>
          <w:bCs w:val="0"/>
          <w:caps/>
          <w:sz w:val="24"/>
          <w:szCs w:val="24"/>
          <w:rtl/>
        </w:rPr>
      </w:pPr>
    </w:p>
    <w:p w14:paraId="3B9224BA" w14:textId="77777777" w:rsidR="001E2274" w:rsidRDefault="007316D3" w:rsidP="00BF6E4B">
      <w:pPr>
        <w:rPr>
          <w:caps/>
          <w:sz w:val="24"/>
          <w:szCs w:val="24"/>
          <w:u w:val="single"/>
          <w:rtl/>
        </w:rPr>
      </w:pPr>
      <w:r w:rsidRPr="007316D3">
        <w:rPr>
          <w:rFonts w:hint="cs"/>
          <w:caps/>
          <w:sz w:val="24"/>
          <w:szCs w:val="24"/>
          <w:u w:val="single"/>
          <w:rtl/>
        </w:rPr>
        <w:t>גב</w:t>
      </w:r>
      <w:r w:rsidRPr="007316D3">
        <w:rPr>
          <w:caps/>
          <w:sz w:val="24"/>
          <w:szCs w:val="24"/>
          <w:u w:val="single"/>
          <w:rtl/>
        </w:rPr>
        <w:t>'</w:t>
      </w:r>
      <w:r w:rsidRPr="007316D3">
        <w:rPr>
          <w:rFonts w:hint="cs"/>
          <w:caps/>
          <w:sz w:val="24"/>
          <w:szCs w:val="24"/>
          <w:u w:val="single"/>
          <w:rtl/>
        </w:rPr>
        <w:t xml:space="preserve"> רותי ברבי - נציגת לשכת התכנון</w:t>
      </w:r>
      <w:r w:rsidR="001E2274">
        <w:rPr>
          <w:rFonts w:hint="cs"/>
          <w:caps/>
          <w:sz w:val="24"/>
          <w:szCs w:val="24"/>
          <w:u w:val="single"/>
          <w:rtl/>
        </w:rPr>
        <w:t>:</w:t>
      </w:r>
    </w:p>
    <w:p w14:paraId="024D3B02" w14:textId="29BC6597" w:rsidR="001E2274" w:rsidRDefault="00BF6E4B" w:rsidP="00BF6E4B">
      <w:pPr>
        <w:rPr>
          <w:b w:val="0"/>
          <w:bCs w:val="0"/>
          <w:caps/>
          <w:sz w:val="24"/>
          <w:szCs w:val="24"/>
          <w:rtl/>
        </w:rPr>
      </w:pPr>
      <w:r>
        <w:rPr>
          <w:rFonts w:hint="cs"/>
          <w:b w:val="0"/>
          <w:bCs w:val="0"/>
          <w:caps/>
          <w:sz w:val="24"/>
          <w:szCs w:val="24"/>
          <w:rtl/>
        </w:rPr>
        <w:t xml:space="preserve">לא </w:t>
      </w:r>
    </w:p>
    <w:p w14:paraId="66C5D8D3" w14:textId="77777777" w:rsidR="001E2274" w:rsidRDefault="001E2274" w:rsidP="00BF6E4B">
      <w:pPr>
        <w:rPr>
          <w:b w:val="0"/>
          <w:bCs w:val="0"/>
          <w:caps/>
          <w:sz w:val="24"/>
          <w:szCs w:val="24"/>
          <w:rtl/>
        </w:rPr>
      </w:pPr>
    </w:p>
    <w:p w14:paraId="0A14CDCE" w14:textId="77777777" w:rsidR="001E2274" w:rsidRDefault="00D17364" w:rsidP="00BF6E4B">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429CD339" w14:textId="7097C95C" w:rsidR="001E2274" w:rsidRDefault="00BF6E4B" w:rsidP="00BF6E4B">
      <w:pPr>
        <w:rPr>
          <w:b w:val="0"/>
          <w:bCs w:val="0"/>
          <w:caps/>
          <w:sz w:val="24"/>
          <w:szCs w:val="24"/>
          <w:rtl/>
        </w:rPr>
      </w:pPr>
      <w:r>
        <w:rPr>
          <w:rFonts w:hint="cs"/>
          <w:b w:val="0"/>
          <w:bCs w:val="0"/>
          <w:caps/>
          <w:sz w:val="24"/>
          <w:szCs w:val="24"/>
          <w:rtl/>
        </w:rPr>
        <w:t xml:space="preserve">התוכנית לא מתייחסת למה שלא נמצא </w:t>
      </w:r>
      <w:r w:rsidR="00631710">
        <w:rPr>
          <w:rFonts w:hint="cs"/>
          <w:b w:val="0"/>
          <w:bCs w:val="0"/>
          <w:caps/>
          <w:sz w:val="24"/>
          <w:szCs w:val="24"/>
          <w:rtl/>
        </w:rPr>
        <w:t>בקו הכחול. תשמע אם ה, אם התוכנית שלך תתייחס למה שמחוץ לקו הכחול אתה גם יכול לכתוב משהו להרוס בגינה שלי בשוהם כי זה מחוץ לקו הכחול</w:t>
      </w:r>
    </w:p>
    <w:p w14:paraId="4F1BF177" w14:textId="77777777" w:rsidR="001E2274" w:rsidRDefault="001E2274" w:rsidP="00BF6E4B">
      <w:pPr>
        <w:rPr>
          <w:b w:val="0"/>
          <w:bCs w:val="0"/>
          <w:caps/>
          <w:sz w:val="24"/>
          <w:szCs w:val="24"/>
          <w:rtl/>
        </w:rPr>
      </w:pPr>
    </w:p>
    <w:p w14:paraId="29105BB4" w14:textId="77777777" w:rsidR="001E2274" w:rsidRDefault="003C3543" w:rsidP="00BF6E4B">
      <w:pPr>
        <w:rPr>
          <w:caps/>
          <w:sz w:val="24"/>
          <w:szCs w:val="24"/>
          <w:u w:val="single"/>
          <w:rtl/>
        </w:rPr>
      </w:pPr>
      <w:r w:rsidRPr="003C3543">
        <w:rPr>
          <w:rFonts w:hint="cs"/>
          <w:caps/>
          <w:sz w:val="24"/>
          <w:szCs w:val="24"/>
          <w:u w:val="single"/>
          <w:rtl/>
        </w:rPr>
        <w:t>מר דרור דבאח - מהנדס ועדה מקומית גזר</w:t>
      </w:r>
      <w:r w:rsidR="001E2274">
        <w:rPr>
          <w:rFonts w:hint="cs"/>
          <w:caps/>
          <w:sz w:val="24"/>
          <w:szCs w:val="24"/>
          <w:u w:val="single"/>
          <w:rtl/>
        </w:rPr>
        <w:t>:</w:t>
      </w:r>
    </w:p>
    <w:p w14:paraId="7932E41D" w14:textId="5B280338" w:rsidR="001E2274" w:rsidRDefault="00631710" w:rsidP="00BF6E4B">
      <w:pPr>
        <w:rPr>
          <w:b w:val="0"/>
          <w:bCs w:val="0"/>
          <w:caps/>
          <w:sz w:val="24"/>
          <w:szCs w:val="24"/>
          <w:rtl/>
        </w:rPr>
      </w:pPr>
      <w:r>
        <w:rPr>
          <w:rFonts w:hint="cs"/>
          <w:b w:val="0"/>
          <w:bCs w:val="0"/>
          <w:caps/>
          <w:sz w:val="24"/>
          <w:szCs w:val="24"/>
          <w:rtl/>
        </w:rPr>
        <w:t xml:space="preserve">הבנתי בסדר </w:t>
      </w:r>
    </w:p>
    <w:p w14:paraId="7E0B41C3" w14:textId="77777777" w:rsidR="001E2274" w:rsidRDefault="001E2274" w:rsidP="00BF6E4B">
      <w:pPr>
        <w:rPr>
          <w:b w:val="0"/>
          <w:bCs w:val="0"/>
          <w:caps/>
          <w:sz w:val="24"/>
          <w:szCs w:val="24"/>
          <w:rtl/>
        </w:rPr>
      </w:pPr>
    </w:p>
    <w:p w14:paraId="158A1E44" w14:textId="77777777" w:rsidR="001E2274" w:rsidRDefault="000A5C33" w:rsidP="00BF6E4B">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42A15799" w14:textId="739AD27E" w:rsidR="001E2274" w:rsidRDefault="00631710" w:rsidP="00BF6E4B">
      <w:pPr>
        <w:rPr>
          <w:b w:val="0"/>
          <w:bCs w:val="0"/>
          <w:caps/>
          <w:sz w:val="24"/>
          <w:szCs w:val="24"/>
          <w:rtl/>
        </w:rPr>
      </w:pPr>
      <w:r>
        <w:rPr>
          <w:rFonts w:hint="cs"/>
          <w:b w:val="0"/>
          <w:bCs w:val="0"/>
          <w:caps/>
          <w:sz w:val="24"/>
          <w:szCs w:val="24"/>
          <w:rtl/>
        </w:rPr>
        <w:t>החלקים החלקים שנמצאים</w:t>
      </w:r>
      <w:r w:rsidR="000F703D">
        <w:rPr>
          <w:rFonts w:hint="cs"/>
          <w:b w:val="0"/>
          <w:bCs w:val="0"/>
          <w:caps/>
          <w:sz w:val="24"/>
          <w:szCs w:val="24"/>
          <w:rtl/>
        </w:rPr>
        <w:t xml:space="preserve"> </w:t>
      </w:r>
      <w:r>
        <w:rPr>
          <w:rFonts w:hint="cs"/>
          <w:b w:val="0"/>
          <w:bCs w:val="0"/>
          <w:caps/>
          <w:sz w:val="24"/>
          <w:szCs w:val="24"/>
          <w:rtl/>
        </w:rPr>
        <w:t>...</w:t>
      </w:r>
    </w:p>
    <w:p w14:paraId="10E6C663" w14:textId="77777777" w:rsidR="001E2274" w:rsidRDefault="001E2274" w:rsidP="00BF6E4B">
      <w:pPr>
        <w:rPr>
          <w:b w:val="0"/>
          <w:bCs w:val="0"/>
          <w:caps/>
          <w:sz w:val="24"/>
          <w:szCs w:val="24"/>
          <w:rtl/>
        </w:rPr>
      </w:pPr>
    </w:p>
    <w:p w14:paraId="1EF8F42D" w14:textId="77777777" w:rsidR="001E2274" w:rsidRDefault="00D17364" w:rsidP="00BF6E4B">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5E7DE487" w14:textId="6EB7DF28" w:rsidR="001E2274" w:rsidRDefault="00631710" w:rsidP="00BF6E4B">
      <w:pPr>
        <w:rPr>
          <w:b w:val="0"/>
          <w:bCs w:val="0"/>
          <w:caps/>
          <w:sz w:val="24"/>
          <w:szCs w:val="24"/>
          <w:rtl/>
        </w:rPr>
      </w:pPr>
      <w:r>
        <w:rPr>
          <w:rFonts w:hint="cs"/>
          <w:b w:val="0"/>
          <w:bCs w:val="0"/>
          <w:caps/>
          <w:sz w:val="24"/>
          <w:szCs w:val="24"/>
          <w:rtl/>
        </w:rPr>
        <w:t xml:space="preserve">אתה תתעצבן עליי אתה תתעצבן עליי בתור יושב ראש הוועדה תתעצבן עליי בתור יור הוועדה ותרשום בתוכנית שצריך להרוס לי את המחסן </w:t>
      </w:r>
    </w:p>
    <w:p w14:paraId="005570DA" w14:textId="77777777" w:rsidR="001E2274" w:rsidRDefault="001E2274" w:rsidP="00BF6E4B">
      <w:pPr>
        <w:rPr>
          <w:b w:val="0"/>
          <w:bCs w:val="0"/>
          <w:caps/>
          <w:sz w:val="24"/>
          <w:szCs w:val="24"/>
          <w:rtl/>
        </w:rPr>
      </w:pPr>
    </w:p>
    <w:p w14:paraId="1998560C" w14:textId="77777777" w:rsidR="001E2274" w:rsidRDefault="00631710" w:rsidP="00BF6E4B">
      <w:pPr>
        <w:rPr>
          <w:b w:val="0"/>
          <w:bCs w:val="0"/>
          <w:caps/>
          <w:sz w:val="24"/>
          <w:szCs w:val="24"/>
          <w:rtl/>
        </w:rPr>
      </w:pPr>
      <w:r>
        <w:rPr>
          <w:rFonts w:hint="cs"/>
          <w:b w:val="0"/>
          <w:bCs w:val="0"/>
          <w:caps/>
          <w:sz w:val="24"/>
          <w:szCs w:val="24"/>
          <w:rtl/>
        </w:rPr>
        <w:lastRenderedPageBreak/>
        <w:t xml:space="preserve">(הקלטה הופסקה) </w:t>
      </w:r>
    </w:p>
    <w:p w14:paraId="68D7071A" w14:textId="77777777" w:rsidR="001E2274" w:rsidRDefault="001E2274" w:rsidP="00BF6E4B">
      <w:pPr>
        <w:rPr>
          <w:b w:val="0"/>
          <w:bCs w:val="0"/>
          <w:caps/>
          <w:sz w:val="24"/>
          <w:szCs w:val="24"/>
          <w:rtl/>
        </w:rPr>
      </w:pPr>
    </w:p>
    <w:p w14:paraId="7D1F9703" w14:textId="77777777" w:rsidR="001E2274" w:rsidRDefault="00D17364" w:rsidP="00BF6E4B">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283CCDDB" w14:textId="4FBC1287" w:rsidR="001E2274" w:rsidRDefault="007A3673" w:rsidP="00BF6E4B">
      <w:pPr>
        <w:rPr>
          <w:b w:val="0"/>
          <w:bCs w:val="0"/>
          <w:caps/>
          <w:sz w:val="24"/>
          <w:szCs w:val="24"/>
          <w:rtl/>
        </w:rPr>
      </w:pPr>
      <w:r>
        <w:rPr>
          <w:rFonts w:hint="cs"/>
          <w:b w:val="0"/>
          <w:bCs w:val="0"/>
          <w:caps/>
          <w:sz w:val="24"/>
          <w:szCs w:val="24"/>
          <w:rtl/>
        </w:rPr>
        <w:t xml:space="preserve">כי עצבנתי אותך כי הוא מחוץ לקו הכחול </w:t>
      </w:r>
    </w:p>
    <w:p w14:paraId="1C385B39" w14:textId="77777777" w:rsidR="001E2274" w:rsidRDefault="001E2274" w:rsidP="00BF6E4B">
      <w:pPr>
        <w:rPr>
          <w:b w:val="0"/>
          <w:bCs w:val="0"/>
          <w:caps/>
          <w:sz w:val="24"/>
          <w:szCs w:val="24"/>
          <w:rtl/>
        </w:rPr>
      </w:pPr>
    </w:p>
    <w:p w14:paraId="25B1B7E0" w14:textId="77777777" w:rsidR="001E2274" w:rsidRDefault="000A5C33" w:rsidP="007A3673">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4167C0F9" w14:textId="3FF1435A" w:rsidR="001E2274" w:rsidRDefault="007A3673" w:rsidP="007A3673">
      <w:pPr>
        <w:rPr>
          <w:b w:val="0"/>
          <w:bCs w:val="0"/>
          <w:caps/>
          <w:sz w:val="24"/>
          <w:szCs w:val="24"/>
          <w:rtl/>
        </w:rPr>
      </w:pPr>
      <w:r>
        <w:rPr>
          <w:rFonts w:hint="cs"/>
          <w:b w:val="0"/>
          <w:bCs w:val="0"/>
          <w:caps/>
          <w:sz w:val="24"/>
          <w:szCs w:val="24"/>
          <w:rtl/>
        </w:rPr>
        <w:t>למה, יש לך מחסן לא חוקי?</w:t>
      </w:r>
    </w:p>
    <w:p w14:paraId="3910555A" w14:textId="77777777" w:rsidR="001E2274" w:rsidRDefault="001E2274" w:rsidP="007A3673">
      <w:pPr>
        <w:rPr>
          <w:b w:val="0"/>
          <w:bCs w:val="0"/>
          <w:caps/>
          <w:sz w:val="24"/>
          <w:szCs w:val="24"/>
          <w:rtl/>
        </w:rPr>
      </w:pPr>
    </w:p>
    <w:p w14:paraId="33A0075A" w14:textId="77777777" w:rsidR="001E2274" w:rsidRDefault="00D17364" w:rsidP="007A3673">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795CD8BD" w14:textId="2DE7E099" w:rsidR="001E2274" w:rsidRDefault="007A3673" w:rsidP="007A3673">
      <w:pPr>
        <w:rPr>
          <w:b w:val="0"/>
          <w:bCs w:val="0"/>
          <w:caps/>
          <w:sz w:val="24"/>
          <w:szCs w:val="24"/>
          <w:rtl/>
        </w:rPr>
      </w:pPr>
      <w:r>
        <w:rPr>
          <w:rFonts w:hint="cs"/>
          <w:b w:val="0"/>
          <w:bCs w:val="0"/>
          <w:caps/>
          <w:sz w:val="24"/>
          <w:szCs w:val="24"/>
          <w:rtl/>
        </w:rPr>
        <w:t xml:space="preserve">לא, הוא חוקי דווקא דווקא חוקי זה בעיה </w:t>
      </w:r>
    </w:p>
    <w:p w14:paraId="42A727A6" w14:textId="77777777" w:rsidR="001E2274" w:rsidRDefault="001E2274" w:rsidP="007A3673">
      <w:pPr>
        <w:rPr>
          <w:b w:val="0"/>
          <w:bCs w:val="0"/>
          <w:caps/>
          <w:sz w:val="24"/>
          <w:szCs w:val="24"/>
          <w:rtl/>
        </w:rPr>
      </w:pPr>
    </w:p>
    <w:p w14:paraId="43893378" w14:textId="77777777" w:rsidR="001E2274" w:rsidRDefault="003C3543" w:rsidP="007A3673">
      <w:pPr>
        <w:rPr>
          <w:caps/>
          <w:sz w:val="24"/>
          <w:szCs w:val="24"/>
          <w:u w:val="single"/>
          <w:rtl/>
        </w:rPr>
      </w:pPr>
      <w:r w:rsidRPr="003C3543">
        <w:rPr>
          <w:rFonts w:hint="cs"/>
          <w:caps/>
          <w:sz w:val="24"/>
          <w:szCs w:val="24"/>
          <w:u w:val="single"/>
          <w:rtl/>
        </w:rPr>
        <w:t>מר דרור דבאח - מהנדס ועדה מקומית גזר</w:t>
      </w:r>
      <w:r w:rsidR="001E2274">
        <w:rPr>
          <w:rFonts w:hint="cs"/>
          <w:caps/>
          <w:sz w:val="24"/>
          <w:szCs w:val="24"/>
          <w:u w:val="single"/>
          <w:rtl/>
        </w:rPr>
        <w:t>:</w:t>
      </w:r>
    </w:p>
    <w:p w14:paraId="43D03920" w14:textId="1D46E343" w:rsidR="001E2274" w:rsidRDefault="007A3673" w:rsidP="007A3673">
      <w:pPr>
        <w:rPr>
          <w:b w:val="0"/>
          <w:bCs w:val="0"/>
          <w:caps/>
          <w:sz w:val="24"/>
          <w:szCs w:val="24"/>
          <w:rtl/>
        </w:rPr>
      </w:pPr>
      <w:r>
        <w:rPr>
          <w:rFonts w:hint="cs"/>
          <w:b w:val="0"/>
          <w:bCs w:val="0"/>
          <w:caps/>
          <w:sz w:val="24"/>
          <w:szCs w:val="24"/>
          <w:rtl/>
        </w:rPr>
        <w:t>חברים אין בעיה הבנתי בסדר אני מקבל</w:t>
      </w:r>
    </w:p>
    <w:p w14:paraId="21A8EFDC" w14:textId="77777777" w:rsidR="001E2274" w:rsidRDefault="001E2274" w:rsidP="007A3673">
      <w:pPr>
        <w:rPr>
          <w:b w:val="0"/>
          <w:bCs w:val="0"/>
          <w:caps/>
          <w:sz w:val="24"/>
          <w:szCs w:val="24"/>
          <w:rtl/>
        </w:rPr>
      </w:pPr>
    </w:p>
    <w:p w14:paraId="6488DFF0" w14:textId="77777777" w:rsidR="001E2274" w:rsidRDefault="00D17364" w:rsidP="007A3673">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1B6BA637" w14:textId="018849EE" w:rsidR="001E2274" w:rsidRDefault="007A3673" w:rsidP="007A3673">
      <w:pPr>
        <w:rPr>
          <w:b w:val="0"/>
          <w:bCs w:val="0"/>
          <w:caps/>
          <w:sz w:val="24"/>
          <w:szCs w:val="24"/>
          <w:rtl/>
        </w:rPr>
      </w:pPr>
      <w:r>
        <w:rPr>
          <w:rFonts w:hint="cs"/>
          <w:b w:val="0"/>
          <w:bCs w:val="0"/>
          <w:caps/>
          <w:sz w:val="24"/>
          <w:szCs w:val="24"/>
          <w:rtl/>
        </w:rPr>
        <w:t xml:space="preserve">בישוב שלי </w:t>
      </w:r>
    </w:p>
    <w:p w14:paraId="69069B9E" w14:textId="77777777" w:rsidR="001E2274" w:rsidRDefault="001E2274" w:rsidP="007A3673">
      <w:pPr>
        <w:rPr>
          <w:b w:val="0"/>
          <w:bCs w:val="0"/>
          <w:caps/>
          <w:sz w:val="24"/>
          <w:szCs w:val="24"/>
          <w:rtl/>
        </w:rPr>
      </w:pPr>
    </w:p>
    <w:p w14:paraId="1AE96B27" w14:textId="77777777" w:rsidR="001E2274" w:rsidRDefault="00134D2F" w:rsidP="007A3673">
      <w:pPr>
        <w:rPr>
          <w:caps/>
          <w:sz w:val="24"/>
          <w:szCs w:val="24"/>
          <w:u w:val="single"/>
          <w:rtl/>
        </w:rPr>
      </w:pPr>
      <w:r w:rsidRPr="00134D2F">
        <w:rPr>
          <w:rFonts w:hint="cs"/>
          <w:caps/>
          <w:sz w:val="24"/>
          <w:szCs w:val="24"/>
          <w:u w:val="single"/>
          <w:rtl/>
        </w:rPr>
        <w:t>גב</w:t>
      </w:r>
      <w:r w:rsidRPr="00134D2F">
        <w:rPr>
          <w:caps/>
          <w:sz w:val="24"/>
          <w:szCs w:val="24"/>
          <w:u w:val="single"/>
          <w:rtl/>
        </w:rPr>
        <w:t>'</w:t>
      </w:r>
      <w:r w:rsidRPr="00134D2F">
        <w:rPr>
          <w:rFonts w:hint="cs"/>
          <w:caps/>
          <w:sz w:val="24"/>
          <w:szCs w:val="24"/>
          <w:u w:val="single"/>
          <w:rtl/>
        </w:rPr>
        <w:t xml:space="preserve"> הדר אלטשולר</w:t>
      </w:r>
      <w:r w:rsidR="001E2274">
        <w:rPr>
          <w:rFonts w:hint="cs"/>
          <w:caps/>
          <w:sz w:val="24"/>
          <w:szCs w:val="24"/>
          <w:u w:val="single"/>
          <w:rtl/>
        </w:rPr>
        <w:t>:</w:t>
      </w:r>
    </w:p>
    <w:p w14:paraId="67B789B4" w14:textId="7203E808" w:rsidR="001E2274" w:rsidRDefault="00E67429" w:rsidP="007A3673">
      <w:pPr>
        <w:rPr>
          <w:b w:val="0"/>
          <w:bCs w:val="0"/>
          <w:caps/>
          <w:sz w:val="24"/>
          <w:szCs w:val="24"/>
          <w:rtl/>
        </w:rPr>
      </w:pPr>
      <w:r>
        <w:rPr>
          <w:rFonts w:hint="cs"/>
          <w:b w:val="0"/>
          <w:bCs w:val="0"/>
          <w:caps/>
          <w:sz w:val="24"/>
          <w:szCs w:val="24"/>
          <w:rtl/>
        </w:rPr>
        <w:t>סליחה אני רוצה להגיד משהו</w:t>
      </w:r>
    </w:p>
    <w:p w14:paraId="3D8CEE4A" w14:textId="77777777" w:rsidR="001E2274" w:rsidRDefault="001E2274" w:rsidP="007A3673">
      <w:pPr>
        <w:rPr>
          <w:b w:val="0"/>
          <w:bCs w:val="0"/>
          <w:caps/>
          <w:sz w:val="24"/>
          <w:szCs w:val="24"/>
          <w:rtl/>
        </w:rPr>
      </w:pPr>
    </w:p>
    <w:p w14:paraId="7C5D86E3" w14:textId="77777777" w:rsidR="001E2274" w:rsidRDefault="00D17364" w:rsidP="007A3673">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1F36D67B" w14:textId="07C06E8B" w:rsidR="001E2274" w:rsidRDefault="00E67429" w:rsidP="007A3673">
      <w:pPr>
        <w:rPr>
          <w:b w:val="0"/>
          <w:bCs w:val="0"/>
          <w:caps/>
          <w:sz w:val="24"/>
          <w:szCs w:val="24"/>
          <w:rtl/>
        </w:rPr>
      </w:pPr>
      <w:r>
        <w:rPr>
          <w:rFonts w:hint="cs"/>
          <w:b w:val="0"/>
          <w:bCs w:val="0"/>
          <w:caps/>
          <w:sz w:val="24"/>
          <w:szCs w:val="24"/>
          <w:rtl/>
        </w:rPr>
        <w:t xml:space="preserve">שמע בישוב שלי </w:t>
      </w:r>
    </w:p>
    <w:p w14:paraId="629E6A51" w14:textId="77777777" w:rsidR="001E2274" w:rsidRDefault="001E2274" w:rsidP="007A3673">
      <w:pPr>
        <w:rPr>
          <w:b w:val="0"/>
          <w:bCs w:val="0"/>
          <w:caps/>
          <w:sz w:val="24"/>
          <w:szCs w:val="24"/>
          <w:rtl/>
        </w:rPr>
      </w:pPr>
    </w:p>
    <w:p w14:paraId="1DBF8372" w14:textId="77777777" w:rsidR="001E2274" w:rsidRDefault="00134D2F" w:rsidP="007A3673">
      <w:pPr>
        <w:rPr>
          <w:caps/>
          <w:sz w:val="24"/>
          <w:szCs w:val="24"/>
          <w:u w:val="single"/>
          <w:rtl/>
        </w:rPr>
      </w:pPr>
      <w:r w:rsidRPr="00134D2F">
        <w:rPr>
          <w:rFonts w:hint="cs"/>
          <w:caps/>
          <w:sz w:val="24"/>
          <w:szCs w:val="24"/>
          <w:u w:val="single"/>
          <w:rtl/>
        </w:rPr>
        <w:t>גב</w:t>
      </w:r>
      <w:r w:rsidRPr="00134D2F">
        <w:rPr>
          <w:caps/>
          <w:sz w:val="24"/>
          <w:szCs w:val="24"/>
          <w:u w:val="single"/>
          <w:rtl/>
        </w:rPr>
        <w:t>'</w:t>
      </w:r>
      <w:r w:rsidRPr="00134D2F">
        <w:rPr>
          <w:rFonts w:hint="cs"/>
          <w:caps/>
          <w:sz w:val="24"/>
          <w:szCs w:val="24"/>
          <w:u w:val="single"/>
          <w:rtl/>
        </w:rPr>
        <w:t xml:space="preserve"> הדר אלטשולר</w:t>
      </w:r>
      <w:r w:rsidR="001E2274">
        <w:rPr>
          <w:rFonts w:hint="cs"/>
          <w:caps/>
          <w:sz w:val="24"/>
          <w:szCs w:val="24"/>
          <w:u w:val="single"/>
          <w:rtl/>
        </w:rPr>
        <w:t>:</w:t>
      </w:r>
    </w:p>
    <w:p w14:paraId="0D28E7D9" w14:textId="2B0C9BBE" w:rsidR="001E2274" w:rsidRDefault="00E67429" w:rsidP="007A3673">
      <w:pPr>
        <w:rPr>
          <w:b w:val="0"/>
          <w:bCs w:val="0"/>
          <w:caps/>
          <w:sz w:val="24"/>
          <w:szCs w:val="24"/>
          <w:rtl/>
        </w:rPr>
      </w:pPr>
      <w:r>
        <w:rPr>
          <w:rFonts w:hint="cs"/>
          <w:b w:val="0"/>
          <w:bCs w:val="0"/>
          <w:caps/>
          <w:sz w:val="24"/>
          <w:szCs w:val="24"/>
          <w:rtl/>
        </w:rPr>
        <w:t>שמי הדר מכרמי יוסף</w:t>
      </w:r>
    </w:p>
    <w:p w14:paraId="726192AB" w14:textId="77777777" w:rsidR="001E2274" w:rsidRDefault="001E2274" w:rsidP="007A3673">
      <w:pPr>
        <w:rPr>
          <w:b w:val="0"/>
          <w:bCs w:val="0"/>
          <w:caps/>
          <w:sz w:val="24"/>
          <w:szCs w:val="24"/>
          <w:rtl/>
        </w:rPr>
      </w:pPr>
    </w:p>
    <w:p w14:paraId="5D01DCC8" w14:textId="77777777" w:rsidR="001E2274" w:rsidRDefault="00D17364" w:rsidP="007A3673">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0C22085B" w14:textId="57226176" w:rsidR="001E2274" w:rsidRDefault="00E67429" w:rsidP="007A3673">
      <w:pPr>
        <w:rPr>
          <w:b w:val="0"/>
          <w:bCs w:val="0"/>
          <w:caps/>
          <w:sz w:val="24"/>
          <w:szCs w:val="24"/>
          <w:rtl/>
        </w:rPr>
      </w:pPr>
      <w:r>
        <w:rPr>
          <w:rFonts w:hint="cs"/>
          <w:b w:val="0"/>
          <w:bCs w:val="0"/>
          <w:caps/>
          <w:sz w:val="24"/>
          <w:szCs w:val="24"/>
          <w:rtl/>
        </w:rPr>
        <w:t>כשיש למישהו מחסן חוקי אז יש לו יש בעיה</w:t>
      </w:r>
      <w:r w:rsidR="000F703D">
        <w:rPr>
          <w:rFonts w:hint="cs"/>
          <w:b w:val="0"/>
          <w:bCs w:val="0"/>
          <w:caps/>
          <w:sz w:val="24"/>
          <w:szCs w:val="24"/>
          <w:rtl/>
        </w:rPr>
        <w:t xml:space="preserve"> </w:t>
      </w:r>
      <w:r>
        <w:rPr>
          <w:rFonts w:hint="cs"/>
          <w:b w:val="0"/>
          <w:bCs w:val="0"/>
          <w:caps/>
          <w:sz w:val="24"/>
          <w:szCs w:val="24"/>
          <w:rtl/>
        </w:rPr>
        <w:t>...</w:t>
      </w:r>
    </w:p>
    <w:p w14:paraId="2444A3E2" w14:textId="77777777" w:rsidR="001E2274" w:rsidRDefault="001E2274" w:rsidP="007A3673">
      <w:pPr>
        <w:rPr>
          <w:b w:val="0"/>
          <w:bCs w:val="0"/>
          <w:caps/>
          <w:sz w:val="24"/>
          <w:szCs w:val="24"/>
          <w:rtl/>
        </w:rPr>
      </w:pPr>
    </w:p>
    <w:p w14:paraId="62F1CF4F" w14:textId="77777777" w:rsidR="001E2274" w:rsidRDefault="000A5C33" w:rsidP="007A3673">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699B9884" w14:textId="2B7FDA98" w:rsidR="001E2274" w:rsidRDefault="00E67429" w:rsidP="007A3673">
      <w:pPr>
        <w:rPr>
          <w:b w:val="0"/>
          <w:bCs w:val="0"/>
          <w:caps/>
          <w:sz w:val="24"/>
          <w:szCs w:val="24"/>
          <w:rtl/>
        </w:rPr>
      </w:pPr>
      <w:r>
        <w:rPr>
          <w:rFonts w:hint="cs"/>
          <w:b w:val="0"/>
          <w:bCs w:val="0"/>
          <w:caps/>
          <w:sz w:val="24"/>
          <w:szCs w:val="24"/>
          <w:rtl/>
        </w:rPr>
        <w:t>שניה שניה תמתיני</w:t>
      </w:r>
      <w:r w:rsidR="000F703D">
        <w:rPr>
          <w:rFonts w:hint="cs"/>
          <w:b w:val="0"/>
          <w:bCs w:val="0"/>
          <w:caps/>
          <w:sz w:val="24"/>
          <w:szCs w:val="24"/>
          <w:rtl/>
        </w:rPr>
        <w:t xml:space="preserve"> </w:t>
      </w:r>
      <w:r>
        <w:rPr>
          <w:rFonts w:hint="cs"/>
          <w:b w:val="0"/>
          <w:bCs w:val="0"/>
          <w:caps/>
          <w:sz w:val="24"/>
          <w:szCs w:val="24"/>
          <w:rtl/>
        </w:rPr>
        <w:t>...</w:t>
      </w:r>
    </w:p>
    <w:p w14:paraId="784FCF05" w14:textId="77777777" w:rsidR="001E2274" w:rsidRDefault="001E2274" w:rsidP="007A3673">
      <w:pPr>
        <w:rPr>
          <w:b w:val="0"/>
          <w:bCs w:val="0"/>
          <w:caps/>
          <w:sz w:val="24"/>
          <w:szCs w:val="24"/>
          <w:rtl/>
        </w:rPr>
      </w:pPr>
    </w:p>
    <w:p w14:paraId="47F5A81E" w14:textId="77777777" w:rsidR="001E2274" w:rsidRDefault="00134D2F" w:rsidP="007A3673">
      <w:pPr>
        <w:rPr>
          <w:caps/>
          <w:sz w:val="24"/>
          <w:szCs w:val="24"/>
          <w:u w:val="single"/>
          <w:rtl/>
        </w:rPr>
      </w:pPr>
      <w:r w:rsidRPr="00134D2F">
        <w:rPr>
          <w:rFonts w:hint="cs"/>
          <w:caps/>
          <w:sz w:val="24"/>
          <w:szCs w:val="24"/>
          <w:u w:val="single"/>
          <w:rtl/>
        </w:rPr>
        <w:t>גב</w:t>
      </w:r>
      <w:r w:rsidRPr="00134D2F">
        <w:rPr>
          <w:caps/>
          <w:sz w:val="24"/>
          <w:szCs w:val="24"/>
          <w:u w:val="single"/>
          <w:rtl/>
        </w:rPr>
        <w:t>'</w:t>
      </w:r>
      <w:r w:rsidRPr="00134D2F">
        <w:rPr>
          <w:rFonts w:hint="cs"/>
          <w:caps/>
          <w:sz w:val="24"/>
          <w:szCs w:val="24"/>
          <w:u w:val="single"/>
          <w:rtl/>
        </w:rPr>
        <w:t xml:space="preserve"> הדר אלטשולר</w:t>
      </w:r>
      <w:r w:rsidR="001E2274">
        <w:rPr>
          <w:rFonts w:hint="cs"/>
          <w:caps/>
          <w:sz w:val="24"/>
          <w:szCs w:val="24"/>
          <w:u w:val="single"/>
          <w:rtl/>
        </w:rPr>
        <w:t>:</w:t>
      </w:r>
    </w:p>
    <w:p w14:paraId="670DA14B" w14:textId="71AAFE96" w:rsidR="001E2274" w:rsidRDefault="00E67429" w:rsidP="007A3673">
      <w:pPr>
        <w:rPr>
          <w:b w:val="0"/>
          <w:bCs w:val="0"/>
          <w:caps/>
          <w:sz w:val="24"/>
          <w:szCs w:val="24"/>
          <w:rtl/>
        </w:rPr>
      </w:pPr>
      <w:r>
        <w:rPr>
          <w:rFonts w:hint="cs"/>
          <w:b w:val="0"/>
          <w:bCs w:val="0"/>
          <w:caps/>
          <w:sz w:val="24"/>
          <w:szCs w:val="24"/>
          <w:rtl/>
        </w:rPr>
        <w:t xml:space="preserve">אני הבעלים ואם זו בעיה אנחנו נפרק אותה אם זו הבעיה </w:t>
      </w:r>
    </w:p>
    <w:p w14:paraId="28C5DC51" w14:textId="77777777" w:rsidR="001E2274" w:rsidRDefault="001E2274" w:rsidP="007A3673">
      <w:pPr>
        <w:rPr>
          <w:b w:val="0"/>
          <w:bCs w:val="0"/>
          <w:caps/>
          <w:sz w:val="24"/>
          <w:szCs w:val="24"/>
          <w:rtl/>
        </w:rPr>
      </w:pPr>
    </w:p>
    <w:p w14:paraId="39A5765E" w14:textId="77777777" w:rsidR="001E2274" w:rsidRDefault="000A5C33" w:rsidP="007A3673">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731A850E" w14:textId="363F68D5" w:rsidR="001E2274" w:rsidRDefault="00E67429" w:rsidP="007A3673">
      <w:pPr>
        <w:rPr>
          <w:b w:val="0"/>
          <w:bCs w:val="0"/>
          <w:caps/>
          <w:sz w:val="24"/>
          <w:szCs w:val="24"/>
          <w:rtl/>
        </w:rPr>
      </w:pPr>
      <w:r>
        <w:rPr>
          <w:rFonts w:hint="cs"/>
          <w:b w:val="0"/>
          <w:bCs w:val="0"/>
          <w:caps/>
          <w:sz w:val="24"/>
          <w:szCs w:val="24"/>
          <w:rtl/>
        </w:rPr>
        <w:t xml:space="preserve">זה לא זה אחת הבעיות, זו לא הבעיה </w:t>
      </w:r>
    </w:p>
    <w:p w14:paraId="49A1DFAC" w14:textId="77777777" w:rsidR="001E2274" w:rsidRDefault="001E2274" w:rsidP="007A3673">
      <w:pPr>
        <w:rPr>
          <w:b w:val="0"/>
          <w:bCs w:val="0"/>
          <w:caps/>
          <w:sz w:val="24"/>
          <w:szCs w:val="24"/>
          <w:rtl/>
        </w:rPr>
      </w:pPr>
    </w:p>
    <w:p w14:paraId="64F69D30" w14:textId="77777777" w:rsidR="001E2274" w:rsidRDefault="00D17364" w:rsidP="007A3673">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1B5E1F01" w14:textId="1BBAB676" w:rsidR="001E2274" w:rsidRDefault="00E67429" w:rsidP="007A3673">
      <w:pPr>
        <w:rPr>
          <w:b w:val="0"/>
          <w:bCs w:val="0"/>
          <w:caps/>
          <w:sz w:val="24"/>
          <w:szCs w:val="24"/>
          <w:rtl/>
        </w:rPr>
      </w:pPr>
      <w:r>
        <w:rPr>
          <w:rFonts w:hint="cs"/>
          <w:b w:val="0"/>
          <w:bCs w:val="0"/>
          <w:caps/>
          <w:sz w:val="24"/>
          <w:szCs w:val="24"/>
          <w:rtl/>
        </w:rPr>
        <w:t xml:space="preserve">טוב </w:t>
      </w:r>
    </w:p>
    <w:p w14:paraId="620EB7ED" w14:textId="77777777" w:rsidR="001E2274" w:rsidRDefault="001E2274" w:rsidP="007A3673">
      <w:pPr>
        <w:rPr>
          <w:b w:val="0"/>
          <w:bCs w:val="0"/>
          <w:caps/>
          <w:sz w:val="24"/>
          <w:szCs w:val="24"/>
          <w:rtl/>
        </w:rPr>
      </w:pPr>
    </w:p>
    <w:p w14:paraId="69AD89DF" w14:textId="77777777" w:rsidR="001E2274" w:rsidRDefault="000A5C33" w:rsidP="007A3673">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47682FE6" w14:textId="63F92FD9" w:rsidR="001E2274" w:rsidRDefault="00E67429" w:rsidP="007A3673">
      <w:pPr>
        <w:rPr>
          <w:b w:val="0"/>
          <w:bCs w:val="0"/>
          <w:caps/>
          <w:sz w:val="24"/>
          <w:szCs w:val="24"/>
          <w:rtl/>
        </w:rPr>
      </w:pPr>
      <w:r>
        <w:rPr>
          <w:rFonts w:hint="cs"/>
          <w:b w:val="0"/>
          <w:bCs w:val="0"/>
          <w:caps/>
          <w:sz w:val="24"/>
          <w:szCs w:val="24"/>
          <w:rtl/>
        </w:rPr>
        <w:t>תודה רבה לכולם טוב</w:t>
      </w:r>
    </w:p>
    <w:p w14:paraId="69B2F542" w14:textId="77777777" w:rsidR="001E2274" w:rsidRDefault="001E2274" w:rsidP="007A3673">
      <w:pPr>
        <w:rPr>
          <w:b w:val="0"/>
          <w:bCs w:val="0"/>
          <w:caps/>
          <w:sz w:val="24"/>
          <w:szCs w:val="24"/>
          <w:rtl/>
        </w:rPr>
      </w:pPr>
    </w:p>
    <w:p w14:paraId="2A1A639B" w14:textId="77777777" w:rsidR="001E2274" w:rsidRDefault="00134D2F" w:rsidP="007A3673">
      <w:pPr>
        <w:rPr>
          <w:caps/>
          <w:sz w:val="24"/>
          <w:szCs w:val="24"/>
          <w:u w:val="single"/>
          <w:rtl/>
        </w:rPr>
      </w:pPr>
      <w:r w:rsidRPr="00134D2F">
        <w:rPr>
          <w:rFonts w:hint="cs"/>
          <w:caps/>
          <w:sz w:val="24"/>
          <w:szCs w:val="24"/>
          <w:u w:val="single"/>
          <w:rtl/>
        </w:rPr>
        <w:t>גב</w:t>
      </w:r>
      <w:r w:rsidRPr="00134D2F">
        <w:rPr>
          <w:caps/>
          <w:sz w:val="24"/>
          <w:szCs w:val="24"/>
          <w:u w:val="single"/>
          <w:rtl/>
        </w:rPr>
        <w:t>'</w:t>
      </w:r>
      <w:r w:rsidRPr="00134D2F">
        <w:rPr>
          <w:rFonts w:hint="cs"/>
          <w:caps/>
          <w:sz w:val="24"/>
          <w:szCs w:val="24"/>
          <w:u w:val="single"/>
          <w:rtl/>
        </w:rPr>
        <w:t xml:space="preserve"> הדר אלטשולר</w:t>
      </w:r>
      <w:r w:rsidR="001E2274">
        <w:rPr>
          <w:rFonts w:hint="cs"/>
          <w:caps/>
          <w:sz w:val="24"/>
          <w:szCs w:val="24"/>
          <w:u w:val="single"/>
          <w:rtl/>
        </w:rPr>
        <w:t>:</w:t>
      </w:r>
    </w:p>
    <w:p w14:paraId="11A970E8" w14:textId="418F1B62" w:rsidR="001E2274" w:rsidRDefault="00E67429" w:rsidP="007A3673">
      <w:pPr>
        <w:rPr>
          <w:b w:val="0"/>
          <w:bCs w:val="0"/>
          <w:caps/>
          <w:sz w:val="24"/>
          <w:szCs w:val="24"/>
          <w:rtl/>
        </w:rPr>
      </w:pPr>
      <w:r>
        <w:rPr>
          <w:rFonts w:hint="cs"/>
          <w:b w:val="0"/>
          <w:bCs w:val="0"/>
          <w:caps/>
          <w:sz w:val="24"/>
          <w:szCs w:val="24"/>
          <w:rtl/>
        </w:rPr>
        <w:t xml:space="preserve">אנחנו יכולים לפרק אותה אנחנו לא </w:t>
      </w:r>
    </w:p>
    <w:p w14:paraId="1177CFFA" w14:textId="77777777" w:rsidR="001E2274" w:rsidRDefault="001E2274" w:rsidP="007A3673">
      <w:pPr>
        <w:rPr>
          <w:b w:val="0"/>
          <w:bCs w:val="0"/>
          <w:caps/>
          <w:sz w:val="24"/>
          <w:szCs w:val="24"/>
          <w:rtl/>
        </w:rPr>
      </w:pPr>
    </w:p>
    <w:p w14:paraId="381A0C4E" w14:textId="77777777" w:rsidR="001E2274" w:rsidRDefault="000A5C33" w:rsidP="007A3673">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45CCB12E" w14:textId="516C0574" w:rsidR="001E2274" w:rsidRDefault="00E67429" w:rsidP="007A3673">
      <w:pPr>
        <w:rPr>
          <w:b w:val="0"/>
          <w:bCs w:val="0"/>
          <w:caps/>
          <w:sz w:val="24"/>
          <w:szCs w:val="24"/>
          <w:rtl/>
        </w:rPr>
      </w:pPr>
      <w:r>
        <w:rPr>
          <w:rFonts w:hint="cs"/>
          <w:b w:val="0"/>
          <w:bCs w:val="0"/>
          <w:caps/>
          <w:sz w:val="24"/>
          <w:szCs w:val="24"/>
          <w:rtl/>
        </w:rPr>
        <w:lastRenderedPageBreak/>
        <w:t xml:space="preserve">הבנו הבנו רשמנו בפנינו רשמנו בפנינו תודה רבה לכולם אנחנו נתכנס לדיון פנימי </w:t>
      </w:r>
    </w:p>
    <w:p w14:paraId="3C726BFC" w14:textId="77777777" w:rsidR="001E2274" w:rsidRDefault="001E2274" w:rsidP="007A3673">
      <w:pPr>
        <w:rPr>
          <w:b w:val="0"/>
          <w:bCs w:val="0"/>
          <w:caps/>
          <w:sz w:val="24"/>
          <w:szCs w:val="24"/>
          <w:rtl/>
        </w:rPr>
      </w:pPr>
    </w:p>
    <w:p w14:paraId="53A953EE" w14:textId="77777777" w:rsidR="001E2274" w:rsidRDefault="00D17364" w:rsidP="007A3673">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5E300EDC" w14:textId="5A56EC05" w:rsidR="001E2274" w:rsidRDefault="00E67429" w:rsidP="007A3673">
      <w:pPr>
        <w:rPr>
          <w:b w:val="0"/>
          <w:bCs w:val="0"/>
          <w:caps/>
          <w:sz w:val="24"/>
          <w:szCs w:val="24"/>
          <w:rtl/>
        </w:rPr>
      </w:pPr>
      <w:r>
        <w:rPr>
          <w:rFonts w:hint="cs"/>
          <w:b w:val="0"/>
          <w:bCs w:val="0"/>
          <w:caps/>
          <w:sz w:val="24"/>
          <w:szCs w:val="24"/>
          <w:rtl/>
        </w:rPr>
        <w:t xml:space="preserve">תודה רבה </w:t>
      </w:r>
    </w:p>
    <w:p w14:paraId="0CA564F0" w14:textId="77777777" w:rsidR="001E2274" w:rsidRDefault="001E2274" w:rsidP="007A3673">
      <w:pPr>
        <w:rPr>
          <w:b w:val="0"/>
          <w:bCs w:val="0"/>
          <w:caps/>
          <w:sz w:val="24"/>
          <w:szCs w:val="24"/>
          <w:rtl/>
        </w:rPr>
      </w:pPr>
    </w:p>
    <w:p w14:paraId="520A524B" w14:textId="77777777" w:rsidR="001E2274" w:rsidRDefault="003C3543" w:rsidP="007A3673">
      <w:pPr>
        <w:rPr>
          <w:caps/>
          <w:sz w:val="24"/>
          <w:szCs w:val="24"/>
          <w:u w:val="single"/>
          <w:rtl/>
        </w:rPr>
      </w:pPr>
      <w:r w:rsidRPr="003C3543">
        <w:rPr>
          <w:rFonts w:hint="cs"/>
          <w:caps/>
          <w:sz w:val="24"/>
          <w:szCs w:val="24"/>
          <w:u w:val="single"/>
          <w:rtl/>
        </w:rPr>
        <w:t>מר דרור דבאח - מהנדס ועדה מקומית גזר</w:t>
      </w:r>
      <w:r w:rsidR="001E2274">
        <w:rPr>
          <w:rFonts w:hint="cs"/>
          <w:caps/>
          <w:sz w:val="24"/>
          <w:szCs w:val="24"/>
          <w:u w:val="single"/>
          <w:rtl/>
        </w:rPr>
        <w:t>:</w:t>
      </w:r>
    </w:p>
    <w:p w14:paraId="365CA99F" w14:textId="2205C2AE" w:rsidR="001E2274" w:rsidRDefault="005B0F85" w:rsidP="007A3673">
      <w:pPr>
        <w:rPr>
          <w:b w:val="0"/>
          <w:bCs w:val="0"/>
          <w:caps/>
          <w:sz w:val="24"/>
          <w:szCs w:val="24"/>
          <w:rtl/>
        </w:rPr>
      </w:pPr>
      <w:r>
        <w:rPr>
          <w:rFonts w:hint="cs"/>
          <w:b w:val="0"/>
          <w:bCs w:val="0"/>
          <w:caps/>
          <w:sz w:val="24"/>
          <w:szCs w:val="24"/>
          <w:rtl/>
        </w:rPr>
        <w:t xml:space="preserve">תודה רבה </w:t>
      </w:r>
    </w:p>
    <w:p w14:paraId="401DFC1E" w14:textId="77777777" w:rsidR="001E2274" w:rsidRDefault="001E2274" w:rsidP="007A3673">
      <w:pPr>
        <w:rPr>
          <w:b w:val="0"/>
          <w:bCs w:val="0"/>
          <w:caps/>
          <w:sz w:val="24"/>
          <w:szCs w:val="24"/>
          <w:rtl/>
        </w:rPr>
      </w:pPr>
    </w:p>
    <w:p w14:paraId="3F967B5E" w14:textId="77777777" w:rsidR="001E2274" w:rsidRDefault="000A5C33" w:rsidP="007A3673">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125FFF04" w14:textId="7103F337" w:rsidR="001E2274" w:rsidRDefault="005B0F85" w:rsidP="007A3673">
      <w:pPr>
        <w:rPr>
          <w:b w:val="0"/>
          <w:bCs w:val="0"/>
          <w:caps/>
          <w:sz w:val="24"/>
          <w:szCs w:val="24"/>
          <w:rtl/>
        </w:rPr>
      </w:pPr>
      <w:r>
        <w:rPr>
          <w:rFonts w:hint="cs"/>
          <w:b w:val="0"/>
          <w:bCs w:val="0"/>
          <w:caps/>
          <w:sz w:val="24"/>
          <w:szCs w:val="24"/>
          <w:rtl/>
        </w:rPr>
        <w:t>מי שלא שייך לדיון הפנימי מוזמן לצאת או לחזור לחדר המתנה</w:t>
      </w:r>
    </w:p>
    <w:p w14:paraId="595DD5D3" w14:textId="77777777" w:rsidR="001E2274" w:rsidRDefault="001E2274" w:rsidP="007A3673">
      <w:pPr>
        <w:rPr>
          <w:b w:val="0"/>
          <w:bCs w:val="0"/>
          <w:caps/>
          <w:sz w:val="24"/>
          <w:szCs w:val="24"/>
          <w:rtl/>
        </w:rPr>
      </w:pPr>
    </w:p>
    <w:p w14:paraId="3E5FA21A" w14:textId="77777777" w:rsidR="001E2274" w:rsidRDefault="003C3543" w:rsidP="007A3673">
      <w:pPr>
        <w:rPr>
          <w:caps/>
          <w:sz w:val="24"/>
          <w:szCs w:val="24"/>
          <w:u w:val="single"/>
          <w:rtl/>
        </w:rPr>
      </w:pPr>
      <w:r w:rsidRPr="003C3543">
        <w:rPr>
          <w:rFonts w:hint="cs"/>
          <w:caps/>
          <w:sz w:val="24"/>
          <w:szCs w:val="24"/>
          <w:u w:val="single"/>
          <w:rtl/>
        </w:rPr>
        <w:t>מר דרור דבאח - מהנדס ועדה מקומית גזר</w:t>
      </w:r>
      <w:r w:rsidR="001E2274">
        <w:rPr>
          <w:rFonts w:hint="cs"/>
          <w:caps/>
          <w:sz w:val="24"/>
          <w:szCs w:val="24"/>
          <w:u w:val="single"/>
          <w:rtl/>
        </w:rPr>
        <w:t>:</w:t>
      </w:r>
    </w:p>
    <w:p w14:paraId="2A1C75E9" w14:textId="0B079EB1" w:rsidR="001E2274" w:rsidRDefault="005B0F85" w:rsidP="007A3673">
      <w:pPr>
        <w:rPr>
          <w:b w:val="0"/>
          <w:bCs w:val="0"/>
          <w:caps/>
          <w:sz w:val="24"/>
          <w:szCs w:val="24"/>
          <w:rtl/>
        </w:rPr>
      </w:pPr>
      <w:r>
        <w:rPr>
          <w:rFonts w:hint="cs"/>
          <w:b w:val="0"/>
          <w:bCs w:val="0"/>
          <w:caps/>
          <w:sz w:val="24"/>
          <w:szCs w:val="24"/>
          <w:rtl/>
        </w:rPr>
        <w:t>חברים תודה רבה</w:t>
      </w:r>
    </w:p>
    <w:p w14:paraId="7FE0F210" w14:textId="77777777" w:rsidR="001E2274" w:rsidRDefault="001E2274" w:rsidP="007A3673">
      <w:pPr>
        <w:rPr>
          <w:b w:val="0"/>
          <w:bCs w:val="0"/>
          <w:caps/>
          <w:sz w:val="24"/>
          <w:szCs w:val="24"/>
          <w:rtl/>
        </w:rPr>
      </w:pPr>
    </w:p>
    <w:p w14:paraId="5ADEBDBB" w14:textId="77777777" w:rsidR="001E2274" w:rsidRDefault="000A5C33" w:rsidP="007A3673">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47917E5F" w14:textId="75DA82F4" w:rsidR="001E2274" w:rsidRDefault="005B0F85" w:rsidP="007A3673">
      <w:pPr>
        <w:rPr>
          <w:b w:val="0"/>
          <w:bCs w:val="0"/>
          <w:caps/>
          <w:sz w:val="24"/>
          <w:szCs w:val="24"/>
          <w:rtl/>
        </w:rPr>
      </w:pPr>
      <w:r>
        <w:rPr>
          <w:rFonts w:hint="cs"/>
          <w:b w:val="0"/>
          <w:bCs w:val="0"/>
          <w:caps/>
          <w:sz w:val="24"/>
          <w:szCs w:val="24"/>
          <w:rtl/>
        </w:rPr>
        <w:t>תודה יום טוב</w:t>
      </w:r>
    </w:p>
    <w:p w14:paraId="73B35E06" w14:textId="77777777" w:rsidR="001E2274" w:rsidRDefault="001E2274" w:rsidP="007A3673">
      <w:pPr>
        <w:rPr>
          <w:b w:val="0"/>
          <w:bCs w:val="0"/>
          <w:caps/>
          <w:sz w:val="24"/>
          <w:szCs w:val="24"/>
          <w:rtl/>
        </w:rPr>
      </w:pPr>
    </w:p>
    <w:p w14:paraId="5788E59A" w14:textId="77777777" w:rsidR="001E2274" w:rsidRDefault="000A3DA6" w:rsidP="007A3673">
      <w:pPr>
        <w:rPr>
          <w:caps/>
          <w:sz w:val="24"/>
          <w:szCs w:val="24"/>
          <w:u w:val="single"/>
          <w:rtl/>
        </w:rPr>
      </w:pPr>
      <w:r w:rsidRPr="000A3DA6">
        <w:rPr>
          <w:rFonts w:hint="cs"/>
          <w:caps/>
          <w:sz w:val="24"/>
          <w:szCs w:val="24"/>
          <w:u w:val="single"/>
          <w:rtl/>
        </w:rPr>
        <w:t>מר תומר דוידסון - נציג מנהל מקרקעי ישראל בוועדה המחוזית</w:t>
      </w:r>
      <w:r w:rsidR="001E2274">
        <w:rPr>
          <w:rFonts w:hint="cs"/>
          <w:caps/>
          <w:sz w:val="24"/>
          <w:szCs w:val="24"/>
          <w:u w:val="single"/>
          <w:rtl/>
        </w:rPr>
        <w:t>:</w:t>
      </w:r>
    </w:p>
    <w:p w14:paraId="3E97B773" w14:textId="2E2188C6" w:rsidR="001E2274" w:rsidRDefault="005B0F85" w:rsidP="007A3673">
      <w:pPr>
        <w:rPr>
          <w:b w:val="0"/>
          <w:bCs w:val="0"/>
          <w:caps/>
          <w:sz w:val="24"/>
          <w:szCs w:val="24"/>
          <w:rtl/>
        </w:rPr>
      </w:pPr>
      <w:r>
        <w:rPr>
          <w:rFonts w:hint="cs"/>
          <w:b w:val="0"/>
          <w:bCs w:val="0"/>
          <w:caps/>
          <w:sz w:val="24"/>
          <w:szCs w:val="24"/>
          <w:rtl/>
        </w:rPr>
        <w:t>יצאו כולם?</w:t>
      </w:r>
    </w:p>
    <w:p w14:paraId="432B0317" w14:textId="77777777" w:rsidR="001E2274" w:rsidRDefault="001E2274" w:rsidP="007A3673">
      <w:pPr>
        <w:rPr>
          <w:b w:val="0"/>
          <w:bCs w:val="0"/>
          <w:caps/>
          <w:sz w:val="24"/>
          <w:szCs w:val="24"/>
          <w:rtl/>
        </w:rPr>
      </w:pPr>
    </w:p>
    <w:p w14:paraId="72E19777" w14:textId="77777777" w:rsidR="001E2274" w:rsidRDefault="007316D3" w:rsidP="007A3673">
      <w:pPr>
        <w:rPr>
          <w:caps/>
          <w:sz w:val="24"/>
          <w:szCs w:val="24"/>
          <w:u w:val="single"/>
          <w:rtl/>
        </w:rPr>
      </w:pPr>
      <w:r w:rsidRPr="007316D3">
        <w:rPr>
          <w:rFonts w:hint="cs"/>
          <w:caps/>
          <w:sz w:val="24"/>
          <w:szCs w:val="24"/>
          <w:u w:val="single"/>
          <w:rtl/>
        </w:rPr>
        <w:t>גב</w:t>
      </w:r>
      <w:r w:rsidRPr="007316D3">
        <w:rPr>
          <w:caps/>
          <w:sz w:val="24"/>
          <w:szCs w:val="24"/>
          <w:u w:val="single"/>
          <w:rtl/>
        </w:rPr>
        <w:t>'</w:t>
      </w:r>
      <w:r w:rsidRPr="007316D3">
        <w:rPr>
          <w:rFonts w:hint="cs"/>
          <w:caps/>
          <w:sz w:val="24"/>
          <w:szCs w:val="24"/>
          <w:u w:val="single"/>
          <w:rtl/>
        </w:rPr>
        <w:t xml:space="preserve"> רותי ברבי - נציגת לשכת התכנון</w:t>
      </w:r>
      <w:r w:rsidR="001E2274">
        <w:rPr>
          <w:rFonts w:hint="cs"/>
          <w:caps/>
          <w:sz w:val="24"/>
          <w:szCs w:val="24"/>
          <w:u w:val="single"/>
          <w:rtl/>
        </w:rPr>
        <w:t>:</w:t>
      </w:r>
    </w:p>
    <w:p w14:paraId="69DAF0B3" w14:textId="39DD1E56" w:rsidR="001E2274" w:rsidRDefault="005B0F85" w:rsidP="007A3673">
      <w:pPr>
        <w:rPr>
          <w:b w:val="0"/>
          <w:bCs w:val="0"/>
          <w:caps/>
          <w:sz w:val="24"/>
          <w:szCs w:val="24"/>
          <w:rtl/>
        </w:rPr>
      </w:pPr>
      <w:r>
        <w:rPr>
          <w:rFonts w:hint="cs"/>
          <w:b w:val="0"/>
          <w:bCs w:val="0"/>
          <w:caps/>
          <w:sz w:val="24"/>
          <w:szCs w:val="24"/>
          <w:rtl/>
        </w:rPr>
        <w:t xml:space="preserve">אלוהים יעזור לי </w:t>
      </w:r>
    </w:p>
    <w:p w14:paraId="64226D62" w14:textId="77777777" w:rsidR="001E2274" w:rsidRDefault="001E2274" w:rsidP="007A3673">
      <w:pPr>
        <w:rPr>
          <w:b w:val="0"/>
          <w:bCs w:val="0"/>
          <w:caps/>
          <w:sz w:val="24"/>
          <w:szCs w:val="24"/>
          <w:rtl/>
        </w:rPr>
      </w:pPr>
    </w:p>
    <w:p w14:paraId="25807A06" w14:textId="77777777" w:rsidR="001E2274" w:rsidRDefault="005B0F85" w:rsidP="007A3673">
      <w:pPr>
        <w:rPr>
          <w:b w:val="0"/>
          <w:bCs w:val="0"/>
          <w:caps/>
          <w:sz w:val="24"/>
          <w:szCs w:val="24"/>
          <w:rtl/>
        </w:rPr>
      </w:pPr>
      <w:r>
        <w:rPr>
          <w:rFonts w:hint="cs"/>
          <w:b w:val="0"/>
          <w:bCs w:val="0"/>
          <w:caps/>
          <w:sz w:val="24"/>
          <w:szCs w:val="24"/>
          <w:rtl/>
        </w:rPr>
        <w:t>(מתארגנים)</w:t>
      </w:r>
    </w:p>
    <w:p w14:paraId="17CB3540" w14:textId="77777777" w:rsidR="001E2274" w:rsidRDefault="001E2274" w:rsidP="007A3673">
      <w:pPr>
        <w:rPr>
          <w:b w:val="0"/>
          <w:bCs w:val="0"/>
          <w:caps/>
          <w:sz w:val="24"/>
          <w:szCs w:val="24"/>
          <w:rtl/>
        </w:rPr>
      </w:pPr>
    </w:p>
    <w:p w14:paraId="4215F21C" w14:textId="77777777" w:rsidR="001E2274" w:rsidRDefault="001069E8" w:rsidP="007A3673">
      <w:pPr>
        <w:rPr>
          <w:b w:val="0"/>
          <w:bCs w:val="0"/>
          <w:caps/>
          <w:sz w:val="24"/>
          <w:szCs w:val="24"/>
          <w:rtl/>
        </w:rPr>
      </w:pPr>
      <w:r>
        <w:rPr>
          <w:rFonts w:hint="cs"/>
          <w:b w:val="0"/>
          <w:bCs w:val="0"/>
          <w:caps/>
          <w:sz w:val="24"/>
          <w:szCs w:val="24"/>
          <w:rtl/>
        </w:rPr>
        <w:t>(דיון פנימי)</w:t>
      </w:r>
    </w:p>
    <w:p w14:paraId="69C69A42" w14:textId="77777777" w:rsidR="001E2274" w:rsidRDefault="001E2274" w:rsidP="007A3673">
      <w:pPr>
        <w:rPr>
          <w:b w:val="0"/>
          <w:bCs w:val="0"/>
          <w:caps/>
          <w:sz w:val="24"/>
          <w:szCs w:val="24"/>
          <w:rtl/>
        </w:rPr>
      </w:pPr>
    </w:p>
    <w:p w14:paraId="6F6CFC62" w14:textId="77777777" w:rsidR="001E2274" w:rsidRDefault="000A5C33" w:rsidP="007A3673">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3D3CBCA0" w14:textId="537CA258" w:rsidR="001E2274" w:rsidRDefault="001069E8" w:rsidP="007A3673">
      <w:pPr>
        <w:rPr>
          <w:b w:val="0"/>
          <w:bCs w:val="0"/>
          <w:caps/>
          <w:sz w:val="24"/>
          <w:szCs w:val="24"/>
          <w:rtl/>
        </w:rPr>
      </w:pPr>
      <w:r>
        <w:rPr>
          <w:rFonts w:hint="cs"/>
          <w:b w:val="0"/>
          <w:bCs w:val="0"/>
          <w:caps/>
          <w:sz w:val="24"/>
          <w:szCs w:val="24"/>
          <w:rtl/>
        </w:rPr>
        <w:t>טוב פה אין אין אין דרמה</w:t>
      </w:r>
    </w:p>
    <w:p w14:paraId="0318D728" w14:textId="77777777" w:rsidR="001E2274" w:rsidRDefault="001E2274" w:rsidP="007A3673">
      <w:pPr>
        <w:rPr>
          <w:b w:val="0"/>
          <w:bCs w:val="0"/>
          <w:caps/>
          <w:sz w:val="24"/>
          <w:szCs w:val="24"/>
          <w:rtl/>
        </w:rPr>
      </w:pPr>
    </w:p>
    <w:p w14:paraId="032BE9B1" w14:textId="77777777" w:rsidR="001E2274" w:rsidRDefault="00D17364" w:rsidP="007A3673">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6F6BF934" w14:textId="431B2374" w:rsidR="001E2274" w:rsidRDefault="001069E8" w:rsidP="007A3673">
      <w:pPr>
        <w:rPr>
          <w:b w:val="0"/>
          <w:bCs w:val="0"/>
          <w:caps/>
          <w:sz w:val="24"/>
          <w:szCs w:val="24"/>
          <w:rtl/>
        </w:rPr>
      </w:pPr>
      <w:r>
        <w:rPr>
          <w:rFonts w:hint="cs"/>
          <w:b w:val="0"/>
          <w:bCs w:val="0"/>
          <w:caps/>
          <w:sz w:val="24"/>
          <w:szCs w:val="24"/>
          <w:rtl/>
        </w:rPr>
        <w:t xml:space="preserve">כשאני כשהייתי יועץ משפטי של מכבים רעות, הייתה תקופה שהיה להם סכסוך עם המנהל אז הם הוציאו הם הם </w:t>
      </w:r>
    </w:p>
    <w:p w14:paraId="6B02D2B3" w14:textId="77777777" w:rsidR="001E2274" w:rsidRDefault="001E2274" w:rsidP="007A3673">
      <w:pPr>
        <w:rPr>
          <w:b w:val="0"/>
          <w:bCs w:val="0"/>
          <w:caps/>
          <w:sz w:val="24"/>
          <w:szCs w:val="24"/>
          <w:rtl/>
        </w:rPr>
      </w:pPr>
    </w:p>
    <w:p w14:paraId="0BE35883" w14:textId="77777777" w:rsidR="001E2274" w:rsidRDefault="007316D3" w:rsidP="007A3673">
      <w:pPr>
        <w:rPr>
          <w:caps/>
          <w:sz w:val="24"/>
          <w:szCs w:val="24"/>
          <w:u w:val="single"/>
          <w:rtl/>
        </w:rPr>
      </w:pPr>
      <w:r w:rsidRPr="007316D3">
        <w:rPr>
          <w:rFonts w:hint="cs"/>
          <w:caps/>
          <w:sz w:val="24"/>
          <w:szCs w:val="24"/>
          <w:u w:val="single"/>
          <w:rtl/>
        </w:rPr>
        <w:t>גב</w:t>
      </w:r>
      <w:r w:rsidRPr="007316D3">
        <w:rPr>
          <w:caps/>
          <w:sz w:val="24"/>
          <w:szCs w:val="24"/>
          <w:u w:val="single"/>
          <w:rtl/>
        </w:rPr>
        <w:t>'</w:t>
      </w:r>
      <w:r w:rsidRPr="007316D3">
        <w:rPr>
          <w:rFonts w:hint="cs"/>
          <w:caps/>
          <w:sz w:val="24"/>
          <w:szCs w:val="24"/>
          <w:u w:val="single"/>
          <w:rtl/>
        </w:rPr>
        <w:t xml:space="preserve"> רותי ברבי - נציגת לשכת התכנון</w:t>
      </w:r>
      <w:r w:rsidR="001E2274">
        <w:rPr>
          <w:rFonts w:hint="cs"/>
          <w:caps/>
          <w:sz w:val="24"/>
          <w:szCs w:val="24"/>
          <w:u w:val="single"/>
          <w:rtl/>
        </w:rPr>
        <w:t>:</w:t>
      </w:r>
    </w:p>
    <w:p w14:paraId="286823D7" w14:textId="46B0E8E4" w:rsidR="001E2274" w:rsidRDefault="001069E8" w:rsidP="007A3673">
      <w:pPr>
        <w:rPr>
          <w:b w:val="0"/>
          <w:bCs w:val="0"/>
          <w:caps/>
          <w:sz w:val="24"/>
          <w:szCs w:val="24"/>
          <w:rtl/>
        </w:rPr>
      </w:pPr>
      <w:r>
        <w:rPr>
          <w:rFonts w:hint="cs"/>
          <w:b w:val="0"/>
          <w:bCs w:val="0"/>
          <w:caps/>
          <w:sz w:val="24"/>
          <w:szCs w:val="24"/>
          <w:rtl/>
        </w:rPr>
        <w:t>זה היה בתקופה של דוב שיש היית שם?</w:t>
      </w:r>
    </w:p>
    <w:p w14:paraId="665A0D92" w14:textId="77777777" w:rsidR="001E2274" w:rsidRDefault="001E2274" w:rsidP="007A3673">
      <w:pPr>
        <w:rPr>
          <w:b w:val="0"/>
          <w:bCs w:val="0"/>
          <w:caps/>
          <w:sz w:val="24"/>
          <w:szCs w:val="24"/>
          <w:rtl/>
        </w:rPr>
      </w:pPr>
    </w:p>
    <w:p w14:paraId="1862D129" w14:textId="77777777" w:rsidR="001E2274" w:rsidRDefault="00D17364" w:rsidP="007A3673">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41A922F9" w14:textId="2BC7505D" w:rsidR="001E2274" w:rsidRDefault="001069E8" w:rsidP="007A3673">
      <w:pPr>
        <w:rPr>
          <w:b w:val="0"/>
          <w:bCs w:val="0"/>
          <w:caps/>
          <w:sz w:val="24"/>
          <w:szCs w:val="24"/>
          <w:rtl/>
        </w:rPr>
      </w:pPr>
      <w:r>
        <w:rPr>
          <w:rFonts w:hint="cs"/>
          <w:b w:val="0"/>
          <w:bCs w:val="0"/>
          <w:caps/>
          <w:sz w:val="24"/>
          <w:szCs w:val="24"/>
          <w:rtl/>
        </w:rPr>
        <w:t>הם יצאו לא אני לא אני הייתי במכבים רעות</w:t>
      </w:r>
      <w:r w:rsidR="000F703D">
        <w:rPr>
          <w:rFonts w:hint="cs"/>
          <w:b w:val="0"/>
          <w:bCs w:val="0"/>
          <w:caps/>
          <w:sz w:val="24"/>
          <w:szCs w:val="24"/>
          <w:rtl/>
        </w:rPr>
        <w:t xml:space="preserve"> </w:t>
      </w:r>
      <w:r>
        <w:rPr>
          <w:rFonts w:hint="cs"/>
          <w:b w:val="0"/>
          <w:bCs w:val="0"/>
          <w:caps/>
          <w:sz w:val="24"/>
          <w:szCs w:val="24"/>
          <w:rtl/>
        </w:rPr>
        <w:t>... שיש</w:t>
      </w:r>
      <w:r w:rsidR="000F703D">
        <w:rPr>
          <w:rFonts w:hint="cs"/>
          <w:b w:val="0"/>
          <w:bCs w:val="0"/>
          <w:caps/>
          <w:sz w:val="24"/>
          <w:szCs w:val="24"/>
          <w:rtl/>
        </w:rPr>
        <w:t xml:space="preserve"> </w:t>
      </w:r>
      <w:r>
        <w:rPr>
          <w:rFonts w:hint="cs"/>
          <w:b w:val="0"/>
          <w:bCs w:val="0"/>
          <w:caps/>
          <w:sz w:val="24"/>
          <w:szCs w:val="24"/>
          <w:rtl/>
        </w:rPr>
        <w:t>... היה בשוהם</w:t>
      </w:r>
    </w:p>
    <w:p w14:paraId="27C78437" w14:textId="77777777" w:rsidR="001E2274" w:rsidRDefault="001E2274" w:rsidP="007A3673">
      <w:pPr>
        <w:rPr>
          <w:b w:val="0"/>
          <w:bCs w:val="0"/>
          <w:caps/>
          <w:sz w:val="24"/>
          <w:szCs w:val="24"/>
          <w:rtl/>
        </w:rPr>
      </w:pPr>
    </w:p>
    <w:p w14:paraId="4767CDDB" w14:textId="77777777" w:rsidR="001E2274" w:rsidRDefault="007316D3" w:rsidP="007A3673">
      <w:pPr>
        <w:rPr>
          <w:caps/>
          <w:sz w:val="24"/>
          <w:szCs w:val="24"/>
          <w:u w:val="single"/>
          <w:rtl/>
        </w:rPr>
      </w:pPr>
      <w:r w:rsidRPr="007316D3">
        <w:rPr>
          <w:rFonts w:hint="cs"/>
          <w:caps/>
          <w:sz w:val="24"/>
          <w:szCs w:val="24"/>
          <w:u w:val="single"/>
          <w:rtl/>
        </w:rPr>
        <w:t>גב</w:t>
      </w:r>
      <w:r w:rsidRPr="007316D3">
        <w:rPr>
          <w:caps/>
          <w:sz w:val="24"/>
          <w:szCs w:val="24"/>
          <w:u w:val="single"/>
          <w:rtl/>
        </w:rPr>
        <w:t>'</w:t>
      </w:r>
      <w:r w:rsidRPr="007316D3">
        <w:rPr>
          <w:rFonts w:hint="cs"/>
          <w:caps/>
          <w:sz w:val="24"/>
          <w:szCs w:val="24"/>
          <w:u w:val="single"/>
          <w:rtl/>
        </w:rPr>
        <w:t xml:space="preserve"> רותי ברבי - נציגת לשכת התכנון</w:t>
      </w:r>
      <w:r w:rsidR="001E2274">
        <w:rPr>
          <w:rFonts w:hint="cs"/>
          <w:caps/>
          <w:sz w:val="24"/>
          <w:szCs w:val="24"/>
          <w:u w:val="single"/>
          <w:rtl/>
        </w:rPr>
        <w:t>:</w:t>
      </w:r>
    </w:p>
    <w:p w14:paraId="20D5D7CB" w14:textId="21FECF6A" w:rsidR="001E2274" w:rsidRDefault="001069E8" w:rsidP="007A3673">
      <w:pPr>
        <w:rPr>
          <w:b w:val="0"/>
          <w:bCs w:val="0"/>
          <w:caps/>
          <w:sz w:val="24"/>
          <w:szCs w:val="24"/>
          <w:rtl/>
        </w:rPr>
      </w:pPr>
      <w:r>
        <w:rPr>
          <w:rFonts w:hint="cs"/>
          <w:b w:val="0"/>
          <w:bCs w:val="0"/>
          <w:caps/>
          <w:sz w:val="24"/>
          <w:szCs w:val="24"/>
          <w:rtl/>
        </w:rPr>
        <w:t>אה הוא היה בשוהם נכון</w:t>
      </w:r>
    </w:p>
    <w:p w14:paraId="2C27F438" w14:textId="77777777" w:rsidR="001E2274" w:rsidRDefault="001E2274" w:rsidP="007A3673">
      <w:pPr>
        <w:rPr>
          <w:b w:val="0"/>
          <w:bCs w:val="0"/>
          <w:caps/>
          <w:sz w:val="24"/>
          <w:szCs w:val="24"/>
          <w:rtl/>
        </w:rPr>
      </w:pPr>
    </w:p>
    <w:p w14:paraId="659849A0" w14:textId="77777777" w:rsidR="001E2274" w:rsidRDefault="00D17364" w:rsidP="007A3673">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0E392CF4" w14:textId="745114CF" w:rsidR="001E2274" w:rsidRDefault="001069E8" w:rsidP="007A3673">
      <w:pPr>
        <w:rPr>
          <w:b w:val="0"/>
          <w:bCs w:val="0"/>
          <w:caps/>
          <w:sz w:val="24"/>
          <w:szCs w:val="24"/>
          <w:rtl/>
        </w:rPr>
      </w:pPr>
      <w:r>
        <w:rPr>
          <w:rFonts w:hint="cs"/>
          <w:b w:val="0"/>
          <w:bCs w:val="0"/>
          <w:caps/>
          <w:sz w:val="24"/>
          <w:szCs w:val="24"/>
          <w:rtl/>
        </w:rPr>
        <w:t xml:space="preserve">בקיצור נעשתה שמה בנייה לא חוקית בהיקפים עצומים כי כולם בנו כי לא יכלו להוציא היתרי בנייה. כשמישהו כבר היה מגיש בקשה להיתר בנייה </w:t>
      </w:r>
      <w:r w:rsidR="00326B70">
        <w:rPr>
          <w:rFonts w:hint="cs"/>
          <w:b w:val="0"/>
          <w:bCs w:val="0"/>
          <w:caps/>
          <w:sz w:val="24"/>
          <w:szCs w:val="24"/>
          <w:rtl/>
        </w:rPr>
        <w:t>היו אומרים או, אם הוא מגיש בקשה להיתר בנייה כנראה שיש בעיה בואו נבדוק מה בואו נבדוק מה הבעיה פה</w:t>
      </w:r>
    </w:p>
    <w:p w14:paraId="13D0D1B4" w14:textId="77777777" w:rsidR="001E2274" w:rsidRDefault="001E2274" w:rsidP="007A3673">
      <w:pPr>
        <w:rPr>
          <w:b w:val="0"/>
          <w:bCs w:val="0"/>
          <w:caps/>
          <w:sz w:val="24"/>
          <w:szCs w:val="24"/>
          <w:rtl/>
        </w:rPr>
      </w:pPr>
    </w:p>
    <w:p w14:paraId="1A493729" w14:textId="77777777" w:rsidR="001E2274" w:rsidRDefault="007316D3" w:rsidP="007A3673">
      <w:pPr>
        <w:rPr>
          <w:caps/>
          <w:sz w:val="24"/>
          <w:szCs w:val="24"/>
          <w:u w:val="single"/>
          <w:rtl/>
        </w:rPr>
      </w:pPr>
      <w:r w:rsidRPr="007316D3">
        <w:rPr>
          <w:rFonts w:hint="cs"/>
          <w:caps/>
          <w:sz w:val="24"/>
          <w:szCs w:val="24"/>
          <w:u w:val="single"/>
          <w:rtl/>
        </w:rPr>
        <w:lastRenderedPageBreak/>
        <w:t>גב</w:t>
      </w:r>
      <w:r w:rsidRPr="007316D3">
        <w:rPr>
          <w:caps/>
          <w:sz w:val="24"/>
          <w:szCs w:val="24"/>
          <w:u w:val="single"/>
          <w:rtl/>
        </w:rPr>
        <w:t>'</w:t>
      </w:r>
      <w:r w:rsidRPr="007316D3">
        <w:rPr>
          <w:rFonts w:hint="cs"/>
          <w:caps/>
          <w:sz w:val="24"/>
          <w:szCs w:val="24"/>
          <w:u w:val="single"/>
          <w:rtl/>
        </w:rPr>
        <w:t xml:space="preserve"> רותי ברבי - נציגת לשכת התכנון</w:t>
      </w:r>
      <w:r w:rsidR="001E2274">
        <w:rPr>
          <w:rFonts w:hint="cs"/>
          <w:caps/>
          <w:sz w:val="24"/>
          <w:szCs w:val="24"/>
          <w:u w:val="single"/>
          <w:rtl/>
        </w:rPr>
        <w:t>:</w:t>
      </w:r>
    </w:p>
    <w:p w14:paraId="7AA1CCF1" w14:textId="1E4D65DB" w:rsidR="001E2274" w:rsidRDefault="00326B70" w:rsidP="007A3673">
      <w:pPr>
        <w:rPr>
          <w:b w:val="0"/>
          <w:bCs w:val="0"/>
          <w:caps/>
          <w:sz w:val="24"/>
          <w:szCs w:val="24"/>
          <w:rtl/>
        </w:rPr>
      </w:pPr>
      <w:r>
        <w:rPr>
          <w:rFonts w:hint="cs"/>
          <w:b w:val="0"/>
          <w:bCs w:val="0"/>
          <w:caps/>
          <w:sz w:val="24"/>
          <w:szCs w:val="24"/>
          <w:rtl/>
        </w:rPr>
        <w:t>טוב</w:t>
      </w:r>
    </w:p>
    <w:p w14:paraId="4D099333" w14:textId="77777777" w:rsidR="001E2274" w:rsidRDefault="001E2274" w:rsidP="007A3673">
      <w:pPr>
        <w:rPr>
          <w:b w:val="0"/>
          <w:bCs w:val="0"/>
          <w:caps/>
          <w:sz w:val="24"/>
          <w:szCs w:val="24"/>
          <w:rtl/>
        </w:rPr>
      </w:pPr>
    </w:p>
    <w:p w14:paraId="7A0BD34C" w14:textId="77777777" w:rsidR="001E2274" w:rsidRDefault="00D17364" w:rsidP="007A3673">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1A2422B1" w14:textId="05D5E701" w:rsidR="001E2274" w:rsidRDefault="00326B70" w:rsidP="007A3673">
      <w:pPr>
        <w:rPr>
          <w:b w:val="0"/>
          <w:bCs w:val="0"/>
          <w:caps/>
          <w:sz w:val="24"/>
          <w:szCs w:val="24"/>
          <w:rtl/>
        </w:rPr>
      </w:pPr>
      <w:r>
        <w:rPr>
          <w:rFonts w:hint="cs"/>
          <w:b w:val="0"/>
          <w:bCs w:val="0"/>
          <w:caps/>
          <w:sz w:val="24"/>
          <w:szCs w:val="24"/>
          <w:rtl/>
        </w:rPr>
        <w:t>טוב</w:t>
      </w:r>
    </w:p>
    <w:p w14:paraId="0360D6D6" w14:textId="77777777" w:rsidR="001E2274" w:rsidRDefault="001E2274" w:rsidP="007A3673">
      <w:pPr>
        <w:rPr>
          <w:b w:val="0"/>
          <w:bCs w:val="0"/>
          <w:caps/>
          <w:sz w:val="24"/>
          <w:szCs w:val="24"/>
          <w:rtl/>
        </w:rPr>
      </w:pPr>
    </w:p>
    <w:p w14:paraId="0BE3A9A9" w14:textId="77777777" w:rsidR="001E2274" w:rsidRDefault="007316D3" w:rsidP="007A3673">
      <w:pPr>
        <w:rPr>
          <w:caps/>
          <w:sz w:val="24"/>
          <w:szCs w:val="24"/>
          <w:u w:val="single"/>
          <w:rtl/>
        </w:rPr>
      </w:pPr>
      <w:r w:rsidRPr="007316D3">
        <w:rPr>
          <w:rFonts w:hint="cs"/>
          <w:caps/>
          <w:sz w:val="24"/>
          <w:szCs w:val="24"/>
          <w:u w:val="single"/>
          <w:rtl/>
        </w:rPr>
        <w:t>גב</w:t>
      </w:r>
      <w:r w:rsidRPr="007316D3">
        <w:rPr>
          <w:caps/>
          <w:sz w:val="24"/>
          <w:szCs w:val="24"/>
          <w:u w:val="single"/>
          <w:rtl/>
        </w:rPr>
        <w:t>'</w:t>
      </w:r>
      <w:r w:rsidRPr="007316D3">
        <w:rPr>
          <w:rFonts w:hint="cs"/>
          <w:caps/>
          <w:sz w:val="24"/>
          <w:szCs w:val="24"/>
          <w:u w:val="single"/>
          <w:rtl/>
        </w:rPr>
        <w:t xml:space="preserve"> רותי ברבי - נציגת לשכת התכנון</w:t>
      </w:r>
      <w:r w:rsidR="001E2274">
        <w:rPr>
          <w:rFonts w:hint="cs"/>
          <w:caps/>
          <w:sz w:val="24"/>
          <w:szCs w:val="24"/>
          <w:u w:val="single"/>
          <w:rtl/>
        </w:rPr>
        <w:t>:</w:t>
      </w:r>
    </w:p>
    <w:p w14:paraId="1815A0B3" w14:textId="32B604D2" w:rsidR="001E2274" w:rsidRDefault="00326B70" w:rsidP="007A3673">
      <w:pPr>
        <w:rPr>
          <w:b w:val="0"/>
          <w:bCs w:val="0"/>
          <w:caps/>
          <w:sz w:val="24"/>
          <w:szCs w:val="24"/>
          <w:rtl/>
        </w:rPr>
      </w:pPr>
      <w:r>
        <w:rPr>
          <w:rFonts w:hint="cs"/>
          <w:b w:val="0"/>
          <w:bCs w:val="0"/>
          <w:caps/>
          <w:sz w:val="24"/>
          <w:szCs w:val="24"/>
          <w:rtl/>
        </w:rPr>
        <w:t>אני אקרא החלטה?</w:t>
      </w:r>
    </w:p>
    <w:p w14:paraId="351E71E9" w14:textId="77777777" w:rsidR="001E2274" w:rsidRDefault="001E2274" w:rsidP="007A3673">
      <w:pPr>
        <w:rPr>
          <w:b w:val="0"/>
          <w:bCs w:val="0"/>
          <w:caps/>
          <w:sz w:val="24"/>
          <w:szCs w:val="24"/>
          <w:rtl/>
        </w:rPr>
      </w:pPr>
    </w:p>
    <w:p w14:paraId="1C0B4B56" w14:textId="77777777" w:rsidR="001E2274" w:rsidRDefault="00D17364" w:rsidP="007A3673">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5723EA51" w14:textId="37F062CE" w:rsidR="001E2274" w:rsidRDefault="00326B70" w:rsidP="007A3673">
      <w:pPr>
        <w:rPr>
          <w:b w:val="0"/>
          <w:bCs w:val="0"/>
          <w:caps/>
          <w:sz w:val="24"/>
          <w:szCs w:val="24"/>
          <w:rtl/>
        </w:rPr>
      </w:pPr>
      <w:r>
        <w:rPr>
          <w:rFonts w:hint="cs"/>
          <w:b w:val="0"/>
          <w:bCs w:val="0"/>
          <w:caps/>
          <w:sz w:val="24"/>
          <w:szCs w:val="24"/>
          <w:rtl/>
        </w:rPr>
        <w:t xml:space="preserve">כן </w:t>
      </w:r>
    </w:p>
    <w:p w14:paraId="6C04CAE3" w14:textId="77777777" w:rsidR="001E2274" w:rsidRDefault="001E2274" w:rsidP="007A3673">
      <w:pPr>
        <w:rPr>
          <w:b w:val="0"/>
          <w:bCs w:val="0"/>
          <w:caps/>
          <w:sz w:val="24"/>
          <w:szCs w:val="24"/>
          <w:rtl/>
        </w:rPr>
      </w:pPr>
    </w:p>
    <w:p w14:paraId="0FE0A66D" w14:textId="77777777" w:rsidR="001E2274" w:rsidRDefault="000A5C33" w:rsidP="007A3673">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3FF15714" w14:textId="7855D531" w:rsidR="001E2274" w:rsidRDefault="00326B70" w:rsidP="007A3673">
      <w:pPr>
        <w:rPr>
          <w:b w:val="0"/>
          <w:bCs w:val="0"/>
          <w:caps/>
          <w:sz w:val="24"/>
          <w:szCs w:val="24"/>
          <w:rtl/>
        </w:rPr>
      </w:pPr>
      <w:r>
        <w:rPr>
          <w:rFonts w:hint="cs"/>
          <w:b w:val="0"/>
          <w:bCs w:val="0"/>
          <w:caps/>
          <w:sz w:val="24"/>
          <w:szCs w:val="24"/>
          <w:rtl/>
        </w:rPr>
        <w:t xml:space="preserve">כן </w:t>
      </w:r>
    </w:p>
    <w:p w14:paraId="0EE85F1A" w14:textId="77777777" w:rsidR="001E2274" w:rsidRDefault="001E2274" w:rsidP="007A3673">
      <w:pPr>
        <w:rPr>
          <w:b w:val="0"/>
          <w:bCs w:val="0"/>
          <w:caps/>
          <w:sz w:val="24"/>
          <w:szCs w:val="24"/>
          <w:rtl/>
        </w:rPr>
      </w:pPr>
    </w:p>
    <w:p w14:paraId="6E66D6A5" w14:textId="77777777" w:rsidR="001E2274" w:rsidRDefault="00D17364" w:rsidP="007A3673">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26E60535" w14:textId="385D4D2F" w:rsidR="001E2274" w:rsidRDefault="00326B70" w:rsidP="007A3673">
      <w:pPr>
        <w:rPr>
          <w:b w:val="0"/>
          <w:bCs w:val="0"/>
          <w:caps/>
          <w:sz w:val="24"/>
          <w:szCs w:val="24"/>
          <w:rtl/>
        </w:rPr>
      </w:pPr>
      <w:r>
        <w:rPr>
          <w:rFonts w:hint="cs"/>
          <w:b w:val="0"/>
          <w:bCs w:val="0"/>
          <w:caps/>
          <w:sz w:val="24"/>
          <w:szCs w:val="24"/>
          <w:rtl/>
        </w:rPr>
        <w:t xml:space="preserve">המלצה לא החלטה </w:t>
      </w:r>
    </w:p>
    <w:p w14:paraId="03952D02" w14:textId="77777777" w:rsidR="001E2274" w:rsidRDefault="001E2274" w:rsidP="007A3673">
      <w:pPr>
        <w:rPr>
          <w:b w:val="0"/>
          <w:bCs w:val="0"/>
          <w:caps/>
          <w:sz w:val="24"/>
          <w:szCs w:val="24"/>
          <w:rtl/>
        </w:rPr>
      </w:pPr>
    </w:p>
    <w:p w14:paraId="51566C48" w14:textId="77777777" w:rsidR="001E2274" w:rsidRDefault="007316D3" w:rsidP="007A3673">
      <w:pPr>
        <w:rPr>
          <w:caps/>
          <w:sz w:val="24"/>
          <w:szCs w:val="24"/>
          <w:u w:val="single"/>
          <w:rtl/>
        </w:rPr>
      </w:pPr>
      <w:r w:rsidRPr="007316D3">
        <w:rPr>
          <w:rFonts w:hint="cs"/>
          <w:caps/>
          <w:sz w:val="24"/>
          <w:szCs w:val="24"/>
          <w:u w:val="single"/>
          <w:rtl/>
        </w:rPr>
        <w:t>גב</w:t>
      </w:r>
      <w:r w:rsidRPr="007316D3">
        <w:rPr>
          <w:caps/>
          <w:sz w:val="24"/>
          <w:szCs w:val="24"/>
          <w:u w:val="single"/>
          <w:rtl/>
        </w:rPr>
        <w:t>'</w:t>
      </w:r>
      <w:r w:rsidRPr="007316D3">
        <w:rPr>
          <w:rFonts w:hint="cs"/>
          <w:caps/>
          <w:sz w:val="24"/>
          <w:szCs w:val="24"/>
          <w:u w:val="single"/>
          <w:rtl/>
        </w:rPr>
        <w:t xml:space="preserve"> רותי ברבי - נציגת לשכת התכנון</w:t>
      </w:r>
      <w:r w:rsidR="001E2274">
        <w:rPr>
          <w:rFonts w:hint="cs"/>
          <w:caps/>
          <w:sz w:val="24"/>
          <w:szCs w:val="24"/>
          <w:u w:val="single"/>
          <w:rtl/>
        </w:rPr>
        <w:t>:</w:t>
      </w:r>
    </w:p>
    <w:p w14:paraId="254EB5D4" w14:textId="7A455839" w:rsidR="001E2274" w:rsidRDefault="00326B70" w:rsidP="007A3673">
      <w:pPr>
        <w:rPr>
          <w:b w:val="0"/>
          <w:bCs w:val="0"/>
          <w:caps/>
          <w:sz w:val="24"/>
          <w:szCs w:val="24"/>
          <w:rtl/>
        </w:rPr>
      </w:pPr>
      <w:r>
        <w:rPr>
          <w:rFonts w:hint="cs"/>
          <w:b w:val="0"/>
          <w:bCs w:val="0"/>
          <w:caps/>
          <w:sz w:val="24"/>
          <w:szCs w:val="24"/>
          <w:rtl/>
        </w:rPr>
        <w:t>המלצה סליחה</w:t>
      </w:r>
    </w:p>
    <w:p w14:paraId="0CEC60EC" w14:textId="77777777" w:rsidR="001E2274" w:rsidRDefault="001E2274" w:rsidP="007A3673">
      <w:pPr>
        <w:rPr>
          <w:b w:val="0"/>
          <w:bCs w:val="0"/>
          <w:caps/>
          <w:sz w:val="24"/>
          <w:szCs w:val="24"/>
          <w:rtl/>
        </w:rPr>
      </w:pPr>
    </w:p>
    <w:p w14:paraId="33304FB5" w14:textId="77777777" w:rsidR="001E2274" w:rsidRDefault="00D17364" w:rsidP="007A3673">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599FF5C9" w14:textId="7B84DD72" w:rsidR="001E2274" w:rsidRDefault="00326B70" w:rsidP="007A3673">
      <w:pPr>
        <w:rPr>
          <w:b w:val="0"/>
          <w:bCs w:val="0"/>
          <w:caps/>
          <w:sz w:val="24"/>
          <w:szCs w:val="24"/>
          <w:rtl/>
        </w:rPr>
      </w:pPr>
      <w:r>
        <w:rPr>
          <w:rFonts w:hint="cs"/>
          <w:b w:val="0"/>
          <w:bCs w:val="0"/>
          <w:caps/>
          <w:sz w:val="24"/>
          <w:szCs w:val="24"/>
          <w:rtl/>
        </w:rPr>
        <w:t xml:space="preserve">המלצה המלצה </w:t>
      </w:r>
    </w:p>
    <w:p w14:paraId="634F043D" w14:textId="77777777" w:rsidR="001E2274" w:rsidRDefault="001E2274" w:rsidP="007A3673">
      <w:pPr>
        <w:rPr>
          <w:b w:val="0"/>
          <w:bCs w:val="0"/>
          <w:caps/>
          <w:sz w:val="24"/>
          <w:szCs w:val="24"/>
          <w:rtl/>
        </w:rPr>
      </w:pPr>
    </w:p>
    <w:p w14:paraId="31CF2CB0" w14:textId="77777777" w:rsidR="001E2274" w:rsidRDefault="007316D3" w:rsidP="007A3673">
      <w:pPr>
        <w:rPr>
          <w:caps/>
          <w:sz w:val="24"/>
          <w:szCs w:val="24"/>
          <w:u w:val="single"/>
          <w:rtl/>
        </w:rPr>
      </w:pPr>
      <w:r w:rsidRPr="007316D3">
        <w:rPr>
          <w:rFonts w:hint="cs"/>
          <w:caps/>
          <w:sz w:val="24"/>
          <w:szCs w:val="24"/>
          <w:u w:val="single"/>
          <w:rtl/>
        </w:rPr>
        <w:t>גב</w:t>
      </w:r>
      <w:r w:rsidRPr="007316D3">
        <w:rPr>
          <w:caps/>
          <w:sz w:val="24"/>
          <w:szCs w:val="24"/>
          <w:u w:val="single"/>
          <w:rtl/>
        </w:rPr>
        <w:t>'</w:t>
      </w:r>
      <w:r w:rsidRPr="007316D3">
        <w:rPr>
          <w:rFonts w:hint="cs"/>
          <w:caps/>
          <w:sz w:val="24"/>
          <w:szCs w:val="24"/>
          <w:u w:val="single"/>
          <w:rtl/>
        </w:rPr>
        <w:t xml:space="preserve"> רותי ברבי - נציגת לשכת התכנון</w:t>
      </w:r>
      <w:r w:rsidR="001E2274">
        <w:rPr>
          <w:rFonts w:hint="cs"/>
          <w:caps/>
          <w:sz w:val="24"/>
          <w:szCs w:val="24"/>
          <w:u w:val="single"/>
          <w:rtl/>
        </w:rPr>
        <w:t>:</w:t>
      </w:r>
    </w:p>
    <w:p w14:paraId="6585A3EB" w14:textId="5F6E9ECE" w:rsidR="001E2274" w:rsidRDefault="00326B70" w:rsidP="007A3673">
      <w:pPr>
        <w:rPr>
          <w:b w:val="0"/>
          <w:bCs w:val="0"/>
          <w:caps/>
          <w:sz w:val="24"/>
          <w:szCs w:val="24"/>
          <w:rtl/>
        </w:rPr>
      </w:pPr>
      <w:r>
        <w:rPr>
          <w:rFonts w:hint="cs"/>
          <w:b w:val="0"/>
          <w:bCs w:val="0"/>
          <w:caps/>
          <w:sz w:val="24"/>
          <w:szCs w:val="24"/>
          <w:rtl/>
        </w:rPr>
        <w:t>המלצה, לאחר ששמענו את עורכת התוכנית מגישת התוכנית ואת נציגי הוועדה המקומית מחליטה הוועדה להפקיד את התוכנית בתנאים הבאים. הוועדה מאשרת את גודל המגרש המפוצל בשטח של כארבע, שש מאות ארבעים ושבע מטר מרובע וזאת לאור הבנייה הקיימת בפועל של בית המגורים שנבנה בהתאם להיתר. על - ידי שינוי מאזור חקלאי משקי נחלה למגורים א'. זכויות הבנייה במגרש יהיו בהתאם לתוכנית המאושרת וללא שינוי במספר יחידות הדיור. יש להסיר בתשריט מצב מוצע את סימון המבנים להריסה שנמצאים מחוץ לקו הכחול של התוכנית, כמו - כן בהוראות התוכנית יוסר סעיף שש שלוש אחד הריסת הריסות ופינויים מהוראות התוכנית. הוועדה מפנה את תשומת לב, הוועדה המקומית, כי הסדרת המבנים המסומנים מחוץ לקו הכחול נכון שתיעשה במסגרת תהליך אכיפה של הוועדה המקומית. בהוראות התוכנית ביעוד מגורים שימוש שימושי מגורים ייכתב כי משרד סלאש קליניקה ביתית לבעלי מקצועות חופשיים לשימוש דייר בלבד, שימוש זה יתאפשר במרתף או בקומת המגורים. ככל ויתקיים בקומת המגורים השטח לא יעלה על עשרים וחמש מטרים, ככל ומשרד או קליניקה יהיו בקומת המרתף גודלם לא יעלה על חמישים מטר. מבנה עזר סלאש מחסן יהיה חלק ממבנה המגורים או בצמוד לו, הוראות התוכנית יעודכנו בהתאם. הוראות לעניין בריכות שחייה הנחיות לבריכות שחייה פרטית יהיו בהתאם להנחיות המאושרות לבריכות שחייה בתוכנית גז57/5 ובהתאם להנחיות מרחביות של הוועדה המקומית גזר. סעיף שש אחד שתיים ניהול מי נגר יתוקן בהתאם לתמא אחת</w:t>
      </w:r>
      <w:r w:rsidR="003C7BB3">
        <w:rPr>
          <w:rFonts w:hint="cs"/>
          <w:b w:val="0"/>
          <w:bCs w:val="0"/>
          <w:caps/>
          <w:sz w:val="24"/>
          <w:szCs w:val="24"/>
          <w:rtl/>
        </w:rPr>
        <w:t>. להוראות התוכנית תתווסף הוראה כי צינורות מי גשם סלאש מרזבים יופנו לשטח הפתוח בתוך תחום התוכנית. בהתאם לתכנון חושב רישוי אין להפנות לנושאים</w:t>
      </w:r>
      <w:r w:rsidR="000F703D">
        <w:rPr>
          <w:rFonts w:hint="cs"/>
          <w:b w:val="0"/>
          <w:bCs w:val="0"/>
          <w:caps/>
          <w:sz w:val="24"/>
          <w:szCs w:val="24"/>
          <w:rtl/>
        </w:rPr>
        <w:t xml:space="preserve"> </w:t>
      </w:r>
      <w:r w:rsidR="003C7BB3">
        <w:rPr>
          <w:rFonts w:hint="cs"/>
          <w:b w:val="0"/>
          <w:bCs w:val="0"/>
          <w:caps/>
          <w:sz w:val="24"/>
          <w:szCs w:val="24"/>
          <w:rtl/>
        </w:rPr>
        <w:t xml:space="preserve">המוסדרים לחקיקה לרבות תקנות הרישוי יש להסיר מהוראות התוכנית עיצוב אדריכלי בפרק חניה. הוראות התוכנית יתוקנו ויוסרו הפניות לנושאים המוסדרים לרבות תקנות הרישוי לאחריות ביצוע והסכמים </w:t>
      </w:r>
      <w:r w:rsidR="00A83DC4">
        <w:rPr>
          <w:rFonts w:hint="cs"/>
          <w:b w:val="0"/>
          <w:bCs w:val="0"/>
          <w:caps/>
          <w:sz w:val="24"/>
          <w:szCs w:val="24"/>
          <w:rtl/>
        </w:rPr>
        <w:t xml:space="preserve">הנחיות מרחביות למהנדס או לאדריכל המועצה וליחידות ברשות המקומית הגדרות המכילות פירוט יתר וכל נושא שאינו מעניינה של תוכנית ובכפוף להערות טכניות ומשפטיות של לשכת התכנון. ההחלטה תהיה בטלה תוך שבעה חודשים מיום שנמסרה למגיש התוכנית </w:t>
      </w:r>
    </w:p>
    <w:p w14:paraId="69629570" w14:textId="77777777" w:rsidR="001E2274" w:rsidRDefault="001E2274" w:rsidP="007A3673">
      <w:pPr>
        <w:rPr>
          <w:b w:val="0"/>
          <w:bCs w:val="0"/>
          <w:caps/>
          <w:sz w:val="24"/>
          <w:szCs w:val="24"/>
          <w:rtl/>
        </w:rPr>
      </w:pPr>
    </w:p>
    <w:p w14:paraId="2C9BB543" w14:textId="77777777" w:rsidR="001E2274" w:rsidRDefault="000A5C33" w:rsidP="007A3673">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451B885C" w14:textId="73F22C55" w:rsidR="001E2274" w:rsidRDefault="00A83DC4" w:rsidP="007A3673">
      <w:pPr>
        <w:rPr>
          <w:b w:val="0"/>
          <w:bCs w:val="0"/>
          <w:caps/>
          <w:sz w:val="24"/>
          <w:szCs w:val="24"/>
          <w:rtl/>
        </w:rPr>
      </w:pPr>
      <w:r>
        <w:rPr>
          <w:rFonts w:hint="cs"/>
          <w:b w:val="0"/>
          <w:bCs w:val="0"/>
          <w:caps/>
          <w:sz w:val="24"/>
          <w:szCs w:val="24"/>
          <w:rtl/>
        </w:rPr>
        <w:t>תודה רבה</w:t>
      </w:r>
    </w:p>
    <w:p w14:paraId="060BDE81" w14:textId="77777777" w:rsidR="001E2274" w:rsidRDefault="001E2274" w:rsidP="007A3673">
      <w:pPr>
        <w:rPr>
          <w:b w:val="0"/>
          <w:bCs w:val="0"/>
          <w:caps/>
          <w:sz w:val="24"/>
          <w:szCs w:val="24"/>
          <w:rtl/>
        </w:rPr>
      </w:pPr>
    </w:p>
    <w:p w14:paraId="5B6146F0" w14:textId="77777777" w:rsidR="001E2274" w:rsidRDefault="00D17364" w:rsidP="007A3673">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24FE8AE3" w14:textId="6C8592E5" w:rsidR="001E2274" w:rsidRDefault="00A83DC4" w:rsidP="007A3673">
      <w:pPr>
        <w:rPr>
          <w:b w:val="0"/>
          <w:bCs w:val="0"/>
          <w:caps/>
          <w:sz w:val="24"/>
          <w:szCs w:val="24"/>
          <w:rtl/>
        </w:rPr>
      </w:pPr>
      <w:r>
        <w:rPr>
          <w:rFonts w:hint="cs"/>
          <w:b w:val="0"/>
          <w:bCs w:val="0"/>
          <w:caps/>
          <w:sz w:val="24"/>
          <w:szCs w:val="24"/>
          <w:rtl/>
        </w:rPr>
        <w:t xml:space="preserve">טוב </w:t>
      </w:r>
    </w:p>
    <w:p w14:paraId="1063B529" w14:textId="77777777" w:rsidR="001E2274" w:rsidRDefault="001E2274" w:rsidP="007A3673">
      <w:pPr>
        <w:rPr>
          <w:b w:val="0"/>
          <w:bCs w:val="0"/>
          <w:caps/>
          <w:sz w:val="24"/>
          <w:szCs w:val="24"/>
          <w:rtl/>
        </w:rPr>
      </w:pPr>
    </w:p>
    <w:p w14:paraId="0608B3C5" w14:textId="77777777" w:rsidR="001E2274" w:rsidRDefault="000A5C33" w:rsidP="007A3673">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01E3FAC6" w14:textId="3DEB46D2" w:rsidR="001E2274" w:rsidRDefault="00A83DC4" w:rsidP="007A3673">
      <w:pPr>
        <w:rPr>
          <w:b w:val="0"/>
          <w:bCs w:val="0"/>
          <w:caps/>
          <w:sz w:val="24"/>
          <w:szCs w:val="24"/>
          <w:rtl/>
        </w:rPr>
      </w:pPr>
      <w:r>
        <w:rPr>
          <w:rFonts w:hint="cs"/>
          <w:b w:val="0"/>
          <w:bCs w:val="0"/>
          <w:caps/>
          <w:sz w:val="24"/>
          <w:szCs w:val="24"/>
          <w:rtl/>
        </w:rPr>
        <w:t xml:space="preserve">נקסט </w:t>
      </w:r>
    </w:p>
    <w:p w14:paraId="5C29A582" w14:textId="77777777" w:rsidR="001E2274" w:rsidRDefault="001E2274" w:rsidP="007A3673">
      <w:pPr>
        <w:rPr>
          <w:b w:val="0"/>
          <w:bCs w:val="0"/>
          <w:caps/>
          <w:sz w:val="24"/>
          <w:szCs w:val="24"/>
          <w:rtl/>
        </w:rPr>
      </w:pPr>
    </w:p>
    <w:p w14:paraId="72C883D2" w14:textId="77777777" w:rsidR="001E2274" w:rsidRDefault="00E5536A" w:rsidP="007A3673">
      <w:pPr>
        <w:rPr>
          <w:caps/>
          <w:sz w:val="24"/>
          <w:szCs w:val="24"/>
          <w:u w:val="single"/>
          <w:rtl/>
        </w:rPr>
      </w:pPr>
      <w:r w:rsidRPr="00E5536A">
        <w:rPr>
          <w:rFonts w:hint="cs"/>
          <w:caps/>
          <w:sz w:val="24"/>
          <w:szCs w:val="24"/>
          <w:u w:val="single"/>
          <w:rtl/>
        </w:rPr>
        <w:t>גב</w:t>
      </w:r>
      <w:r w:rsidRPr="00E5536A">
        <w:rPr>
          <w:caps/>
          <w:sz w:val="24"/>
          <w:szCs w:val="24"/>
          <w:u w:val="single"/>
          <w:rtl/>
        </w:rPr>
        <w:t>'</w:t>
      </w:r>
      <w:r w:rsidRPr="00E5536A">
        <w:rPr>
          <w:rFonts w:hint="cs"/>
          <w:caps/>
          <w:sz w:val="24"/>
          <w:szCs w:val="24"/>
          <w:u w:val="single"/>
          <w:rtl/>
        </w:rPr>
        <w:t xml:space="preserve"> רוני גרניט - נציגת משרד הבריאות בוועדה המחוזית</w:t>
      </w:r>
      <w:r w:rsidR="001E2274">
        <w:rPr>
          <w:rFonts w:hint="cs"/>
          <w:caps/>
          <w:sz w:val="24"/>
          <w:szCs w:val="24"/>
          <w:u w:val="single"/>
          <w:rtl/>
        </w:rPr>
        <w:t>:</w:t>
      </w:r>
    </w:p>
    <w:p w14:paraId="34E78841" w14:textId="16E53900" w:rsidR="001E2274" w:rsidRDefault="00A83DC4" w:rsidP="007A3673">
      <w:pPr>
        <w:rPr>
          <w:b w:val="0"/>
          <w:bCs w:val="0"/>
          <w:caps/>
          <w:sz w:val="24"/>
          <w:szCs w:val="24"/>
          <w:rtl/>
        </w:rPr>
      </w:pPr>
      <w:r>
        <w:rPr>
          <w:rFonts w:hint="cs"/>
          <w:b w:val="0"/>
          <w:bCs w:val="0"/>
          <w:caps/>
          <w:sz w:val="24"/>
          <w:szCs w:val="24"/>
          <w:rtl/>
        </w:rPr>
        <w:t>נקסט</w:t>
      </w:r>
    </w:p>
    <w:p w14:paraId="44BF4E3C" w14:textId="77777777" w:rsidR="001E2274" w:rsidRDefault="001E2274" w:rsidP="007A3673">
      <w:pPr>
        <w:rPr>
          <w:b w:val="0"/>
          <w:bCs w:val="0"/>
          <w:caps/>
          <w:sz w:val="24"/>
          <w:szCs w:val="24"/>
          <w:rtl/>
        </w:rPr>
      </w:pPr>
    </w:p>
    <w:p w14:paraId="79BBA0D4" w14:textId="77777777" w:rsidR="001E2274" w:rsidRDefault="000A5C33" w:rsidP="007A3673">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6C01E9DD" w14:textId="117612CB" w:rsidR="001E2274" w:rsidRDefault="00A83DC4" w:rsidP="007A3673">
      <w:pPr>
        <w:rPr>
          <w:b w:val="0"/>
          <w:bCs w:val="0"/>
          <w:caps/>
          <w:sz w:val="24"/>
          <w:szCs w:val="24"/>
          <w:rtl/>
        </w:rPr>
      </w:pPr>
      <w:r>
        <w:rPr>
          <w:rFonts w:hint="cs"/>
          <w:b w:val="0"/>
          <w:bCs w:val="0"/>
          <w:caps/>
          <w:sz w:val="24"/>
          <w:szCs w:val="24"/>
          <w:rtl/>
        </w:rPr>
        <w:t>נכניס</w:t>
      </w:r>
    </w:p>
    <w:p w14:paraId="7A291DBF" w14:textId="77777777" w:rsidR="001E2274" w:rsidRDefault="001E2274" w:rsidP="007A3673">
      <w:pPr>
        <w:rPr>
          <w:b w:val="0"/>
          <w:bCs w:val="0"/>
          <w:caps/>
          <w:sz w:val="24"/>
          <w:szCs w:val="24"/>
          <w:rtl/>
        </w:rPr>
      </w:pPr>
    </w:p>
    <w:p w14:paraId="15D42C07" w14:textId="77777777" w:rsidR="001E2274" w:rsidRDefault="00D17364" w:rsidP="007A3673">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61894563" w14:textId="2E15CFDD" w:rsidR="001E2274" w:rsidRDefault="00A83DC4" w:rsidP="007A3673">
      <w:pPr>
        <w:rPr>
          <w:b w:val="0"/>
          <w:bCs w:val="0"/>
          <w:caps/>
          <w:sz w:val="24"/>
          <w:szCs w:val="24"/>
          <w:rtl/>
        </w:rPr>
      </w:pPr>
      <w:r>
        <w:rPr>
          <w:rFonts w:hint="cs"/>
          <w:b w:val="0"/>
          <w:bCs w:val="0"/>
          <w:caps/>
          <w:sz w:val="24"/>
          <w:szCs w:val="24"/>
          <w:rtl/>
        </w:rPr>
        <w:t>טוב נכניס את הבאים</w:t>
      </w:r>
      <w:r w:rsidR="00C440D8">
        <w:rPr>
          <w:rFonts w:hint="cs"/>
          <w:b w:val="0"/>
          <w:bCs w:val="0"/>
          <w:caps/>
          <w:sz w:val="24"/>
          <w:szCs w:val="24"/>
          <w:rtl/>
        </w:rPr>
        <w:t xml:space="preserve">, טוב רבותיי שלום לכולם, אנחנו בתוכנית ארבע שתיים חמש, אחד שלוש אתם שומעים </w:t>
      </w:r>
    </w:p>
    <w:p w14:paraId="1667334F" w14:textId="77777777" w:rsidR="001E2274" w:rsidRDefault="001E2274" w:rsidP="007A3673">
      <w:pPr>
        <w:rPr>
          <w:b w:val="0"/>
          <w:bCs w:val="0"/>
          <w:caps/>
          <w:sz w:val="24"/>
          <w:szCs w:val="24"/>
          <w:rtl/>
        </w:rPr>
      </w:pPr>
    </w:p>
    <w:p w14:paraId="156DFFB1" w14:textId="77777777" w:rsidR="001E2274" w:rsidRDefault="000A5C33" w:rsidP="007A3673">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0B3F2C38" w14:textId="07A9BAC0" w:rsidR="001E2274" w:rsidRDefault="00C440D8" w:rsidP="007A3673">
      <w:pPr>
        <w:rPr>
          <w:b w:val="0"/>
          <w:bCs w:val="0"/>
          <w:caps/>
          <w:sz w:val="24"/>
          <w:szCs w:val="24"/>
          <w:rtl/>
        </w:rPr>
      </w:pPr>
      <w:r>
        <w:rPr>
          <w:rFonts w:hint="cs"/>
          <w:b w:val="0"/>
          <w:bCs w:val="0"/>
          <w:caps/>
          <w:sz w:val="24"/>
          <w:szCs w:val="24"/>
          <w:rtl/>
        </w:rPr>
        <w:t>שניה יערה יערה אתם שומעים אותנו טוב שאנחנו מדברים?</w:t>
      </w:r>
    </w:p>
    <w:p w14:paraId="10280830" w14:textId="77777777" w:rsidR="001E2274" w:rsidRDefault="001E2274" w:rsidP="007A3673">
      <w:pPr>
        <w:rPr>
          <w:b w:val="0"/>
          <w:bCs w:val="0"/>
          <w:caps/>
          <w:sz w:val="24"/>
          <w:szCs w:val="24"/>
          <w:rtl/>
        </w:rPr>
      </w:pPr>
    </w:p>
    <w:p w14:paraId="136F7C41" w14:textId="77777777" w:rsidR="001E2274" w:rsidRDefault="00D17364" w:rsidP="00060ABF">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79EDEB2F" w14:textId="37F6D5A9" w:rsidR="001E2274" w:rsidRDefault="00C440D8" w:rsidP="00060ABF">
      <w:pPr>
        <w:rPr>
          <w:b w:val="0"/>
          <w:bCs w:val="0"/>
          <w:caps/>
          <w:sz w:val="24"/>
          <w:szCs w:val="24"/>
          <w:rtl/>
        </w:rPr>
      </w:pPr>
      <w:r>
        <w:rPr>
          <w:rFonts w:hint="cs"/>
          <w:b w:val="0"/>
          <w:bCs w:val="0"/>
          <w:caps/>
          <w:sz w:val="24"/>
          <w:szCs w:val="24"/>
          <w:rtl/>
        </w:rPr>
        <w:t>אנחנו בתוכני</w:t>
      </w:r>
      <w:r w:rsidR="00060ABF">
        <w:rPr>
          <w:rFonts w:hint="cs"/>
          <w:b w:val="0"/>
          <w:bCs w:val="0"/>
          <w:caps/>
          <w:sz w:val="24"/>
          <w:szCs w:val="24"/>
          <w:rtl/>
        </w:rPr>
        <w:t>ת</w:t>
      </w:r>
      <w:r w:rsidR="000F703D">
        <w:rPr>
          <w:rFonts w:hint="cs"/>
          <w:b w:val="0"/>
          <w:bCs w:val="0"/>
          <w:caps/>
          <w:sz w:val="24"/>
          <w:szCs w:val="24"/>
          <w:rtl/>
        </w:rPr>
        <w:t xml:space="preserve"> </w:t>
      </w:r>
      <w:r w:rsidR="00060ABF">
        <w:rPr>
          <w:rFonts w:hint="cs"/>
          <w:b w:val="0"/>
          <w:bCs w:val="0"/>
          <w:caps/>
          <w:sz w:val="24"/>
          <w:szCs w:val="24"/>
          <w:rtl/>
        </w:rPr>
        <w:t>...</w:t>
      </w:r>
    </w:p>
    <w:p w14:paraId="6ACECC89" w14:textId="77777777" w:rsidR="001E2274" w:rsidRDefault="001E2274" w:rsidP="00060ABF">
      <w:pPr>
        <w:rPr>
          <w:b w:val="0"/>
          <w:bCs w:val="0"/>
          <w:caps/>
          <w:sz w:val="24"/>
          <w:szCs w:val="24"/>
          <w:rtl/>
        </w:rPr>
      </w:pPr>
    </w:p>
    <w:p w14:paraId="5D2E4039" w14:textId="77777777" w:rsidR="001E2274" w:rsidRDefault="005E0962" w:rsidP="00060ABF">
      <w:pPr>
        <w:rPr>
          <w:caps/>
          <w:sz w:val="24"/>
          <w:szCs w:val="24"/>
          <w:u w:val="single"/>
          <w:rtl/>
        </w:rPr>
      </w:pPr>
      <w:r w:rsidRPr="005E0962">
        <w:rPr>
          <w:rFonts w:hint="cs"/>
          <w:caps/>
          <w:sz w:val="24"/>
          <w:szCs w:val="24"/>
          <w:u w:val="single"/>
          <w:rtl/>
        </w:rPr>
        <w:t>דובר</w:t>
      </w:r>
      <w:r w:rsidR="001E2274">
        <w:rPr>
          <w:rFonts w:hint="cs"/>
          <w:caps/>
          <w:sz w:val="24"/>
          <w:szCs w:val="24"/>
          <w:u w:val="single"/>
          <w:rtl/>
        </w:rPr>
        <w:t>:</w:t>
      </w:r>
    </w:p>
    <w:p w14:paraId="729C06C0" w14:textId="36FE8482" w:rsidR="001E2274" w:rsidRDefault="00060ABF" w:rsidP="00060ABF">
      <w:pPr>
        <w:rPr>
          <w:b w:val="0"/>
          <w:bCs w:val="0"/>
          <w:caps/>
          <w:sz w:val="24"/>
          <w:szCs w:val="24"/>
          <w:rtl/>
        </w:rPr>
      </w:pPr>
      <w:r>
        <w:rPr>
          <w:rFonts w:hint="cs"/>
          <w:b w:val="0"/>
          <w:bCs w:val="0"/>
          <w:caps/>
          <w:sz w:val="24"/>
          <w:szCs w:val="24"/>
          <w:rtl/>
        </w:rPr>
        <w:t xml:space="preserve">כן </w:t>
      </w:r>
    </w:p>
    <w:p w14:paraId="1A899F54" w14:textId="77777777" w:rsidR="001E2274" w:rsidRDefault="001E2274" w:rsidP="00060ABF">
      <w:pPr>
        <w:rPr>
          <w:b w:val="0"/>
          <w:bCs w:val="0"/>
          <w:caps/>
          <w:sz w:val="24"/>
          <w:szCs w:val="24"/>
          <w:rtl/>
        </w:rPr>
      </w:pPr>
    </w:p>
    <w:p w14:paraId="2F57A920" w14:textId="77777777" w:rsidR="001E2274" w:rsidRDefault="00D17364" w:rsidP="00060ABF">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1BBA34EE" w14:textId="5262B21B" w:rsidR="001E2274" w:rsidRDefault="00060ABF" w:rsidP="00060ABF">
      <w:pPr>
        <w:rPr>
          <w:b w:val="0"/>
          <w:bCs w:val="0"/>
          <w:caps/>
          <w:sz w:val="24"/>
          <w:szCs w:val="24"/>
          <w:rtl/>
        </w:rPr>
      </w:pPr>
      <w:r>
        <w:rPr>
          <w:rFonts w:hint="cs"/>
          <w:b w:val="0"/>
          <w:bCs w:val="0"/>
          <w:caps/>
          <w:sz w:val="24"/>
          <w:szCs w:val="24"/>
          <w:rtl/>
        </w:rPr>
        <w:t>לא אתה אדוני בוא נשים אותו במיוט ...</w:t>
      </w:r>
    </w:p>
    <w:p w14:paraId="2CB22139" w14:textId="77777777" w:rsidR="001E2274" w:rsidRDefault="001E2274" w:rsidP="00060ABF">
      <w:pPr>
        <w:rPr>
          <w:b w:val="0"/>
          <w:bCs w:val="0"/>
          <w:caps/>
          <w:sz w:val="24"/>
          <w:szCs w:val="24"/>
          <w:rtl/>
        </w:rPr>
      </w:pPr>
    </w:p>
    <w:p w14:paraId="0700870A" w14:textId="77777777" w:rsidR="001E2274" w:rsidRDefault="005E0962" w:rsidP="00060ABF">
      <w:pPr>
        <w:rPr>
          <w:caps/>
          <w:sz w:val="24"/>
          <w:szCs w:val="24"/>
          <w:u w:val="single"/>
          <w:rtl/>
        </w:rPr>
      </w:pPr>
      <w:r w:rsidRPr="005E0962">
        <w:rPr>
          <w:rFonts w:hint="cs"/>
          <w:caps/>
          <w:sz w:val="24"/>
          <w:szCs w:val="24"/>
          <w:u w:val="single"/>
          <w:rtl/>
        </w:rPr>
        <w:t>דובר</w:t>
      </w:r>
      <w:r w:rsidR="001E2274">
        <w:rPr>
          <w:rFonts w:hint="cs"/>
          <w:caps/>
          <w:sz w:val="24"/>
          <w:szCs w:val="24"/>
          <w:u w:val="single"/>
          <w:rtl/>
        </w:rPr>
        <w:t>:</w:t>
      </w:r>
    </w:p>
    <w:p w14:paraId="3A936817" w14:textId="50FFF901" w:rsidR="001E2274" w:rsidRDefault="00060ABF" w:rsidP="00060ABF">
      <w:pPr>
        <w:rPr>
          <w:b w:val="0"/>
          <w:bCs w:val="0"/>
          <w:caps/>
          <w:sz w:val="24"/>
          <w:szCs w:val="24"/>
          <w:rtl/>
        </w:rPr>
      </w:pPr>
      <w:r>
        <w:rPr>
          <w:rFonts w:hint="cs"/>
          <w:b w:val="0"/>
          <w:bCs w:val="0"/>
          <w:caps/>
          <w:sz w:val="24"/>
          <w:szCs w:val="24"/>
          <w:rtl/>
        </w:rPr>
        <w:t xml:space="preserve">שומע </w:t>
      </w:r>
    </w:p>
    <w:p w14:paraId="48B15B07" w14:textId="77777777" w:rsidR="001E2274" w:rsidRDefault="001E2274" w:rsidP="00060ABF">
      <w:pPr>
        <w:rPr>
          <w:b w:val="0"/>
          <w:bCs w:val="0"/>
          <w:caps/>
          <w:sz w:val="24"/>
          <w:szCs w:val="24"/>
          <w:rtl/>
        </w:rPr>
      </w:pPr>
    </w:p>
    <w:p w14:paraId="26FA68AE" w14:textId="77777777" w:rsidR="001E2274" w:rsidRDefault="00D17364" w:rsidP="009447F0">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7C98B06F" w14:textId="3A493EC9" w:rsidR="001E2274" w:rsidRDefault="00060ABF" w:rsidP="009447F0">
      <w:pPr>
        <w:rPr>
          <w:b w:val="0"/>
          <w:bCs w:val="0"/>
          <w:caps/>
          <w:sz w:val="24"/>
          <w:szCs w:val="24"/>
          <w:rtl/>
        </w:rPr>
      </w:pPr>
      <w:r>
        <w:rPr>
          <w:rFonts w:hint="cs"/>
          <w:b w:val="0"/>
          <w:bCs w:val="0"/>
          <w:caps/>
          <w:sz w:val="24"/>
          <w:szCs w:val="24"/>
          <w:rtl/>
        </w:rPr>
        <w:t xml:space="preserve">אדוני אדוני אתה שומע אותנו? אתה פשוט מדבר ואנחנו שומעים אותך תודה. אנחנו בתוכנית </w:t>
      </w:r>
      <w:r w:rsidRPr="00060ABF">
        <w:rPr>
          <w:b w:val="0"/>
          <w:bCs w:val="0"/>
          <w:caps/>
          <w:sz w:val="24"/>
          <w:szCs w:val="24"/>
          <w:rtl/>
        </w:rPr>
        <w:t xml:space="preserve">425-1306505. הגדלת אחוזי בניה במגרש מגורים 172, </w:t>
      </w:r>
      <w:r>
        <w:rPr>
          <w:rFonts w:hint="cs"/>
          <w:b w:val="0"/>
          <w:bCs w:val="0"/>
          <w:caps/>
          <w:sz w:val="24"/>
          <w:szCs w:val="24"/>
          <w:rtl/>
        </w:rPr>
        <w:t>בכפר חב"ד מי מציג את התוכנית בבקשה? מי מציג את התוכנית בבקשה?</w:t>
      </w:r>
      <w:r w:rsidR="009447F0">
        <w:rPr>
          <w:rFonts w:hint="cs"/>
          <w:b w:val="0"/>
          <w:bCs w:val="0"/>
          <w:caps/>
          <w:sz w:val="24"/>
          <w:szCs w:val="24"/>
          <w:rtl/>
        </w:rPr>
        <w:t xml:space="preserve"> אתם שומעים אותי אותנו?</w:t>
      </w:r>
    </w:p>
    <w:p w14:paraId="56FDF4C8" w14:textId="77777777" w:rsidR="001E2274" w:rsidRDefault="001E2274" w:rsidP="009447F0">
      <w:pPr>
        <w:rPr>
          <w:b w:val="0"/>
          <w:bCs w:val="0"/>
          <w:caps/>
          <w:sz w:val="24"/>
          <w:szCs w:val="24"/>
          <w:rtl/>
        </w:rPr>
      </w:pPr>
    </w:p>
    <w:p w14:paraId="50E423F9" w14:textId="77777777" w:rsidR="001E2274" w:rsidRDefault="0044432A" w:rsidP="009447F0">
      <w:pPr>
        <w:rPr>
          <w:caps/>
          <w:sz w:val="24"/>
          <w:szCs w:val="24"/>
          <w:u w:val="single"/>
          <w:rtl/>
        </w:rPr>
      </w:pPr>
      <w:r w:rsidRPr="0044432A">
        <w:rPr>
          <w:rFonts w:hint="cs"/>
          <w:caps/>
          <w:sz w:val="24"/>
          <w:szCs w:val="24"/>
          <w:u w:val="single"/>
          <w:rtl/>
        </w:rPr>
        <w:t>גב</w:t>
      </w:r>
      <w:r w:rsidRPr="0044432A">
        <w:rPr>
          <w:caps/>
          <w:sz w:val="24"/>
          <w:szCs w:val="24"/>
          <w:u w:val="single"/>
          <w:rtl/>
        </w:rPr>
        <w:t>'</w:t>
      </w:r>
      <w:r w:rsidRPr="0044432A">
        <w:rPr>
          <w:rFonts w:hint="cs"/>
          <w:caps/>
          <w:sz w:val="24"/>
          <w:szCs w:val="24"/>
          <w:u w:val="single"/>
          <w:rtl/>
        </w:rPr>
        <w:t xml:space="preserve"> תמי ראם וגנר - נציגת לשכת התכנון</w:t>
      </w:r>
      <w:r w:rsidR="001E2274">
        <w:rPr>
          <w:rFonts w:hint="cs"/>
          <w:caps/>
          <w:sz w:val="24"/>
          <w:szCs w:val="24"/>
          <w:u w:val="single"/>
          <w:rtl/>
        </w:rPr>
        <w:t>:</w:t>
      </w:r>
    </w:p>
    <w:p w14:paraId="785F0DFF" w14:textId="6F8EB5DF" w:rsidR="001E2274" w:rsidRDefault="009447F0" w:rsidP="009447F0">
      <w:pPr>
        <w:rPr>
          <w:b w:val="0"/>
          <w:bCs w:val="0"/>
          <w:caps/>
          <w:sz w:val="24"/>
          <w:szCs w:val="24"/>
          <w:rtl/>
        </w:rPr>
      </w:pPr>
      <w:r>
        <w:rPr>
          <w:rFonts w:hint="cs"/>
          <w:b w:val="0"/>
          <w:bCs w:val="0"/>
          <w:caps/>
          <w:sz w:val="24"/>
          <w:szCs w:val="24"/>
          <w:rtl/>
        </w:rPr>
        <w:t>ה, הוא הוא מגיש התוכנית יוסף?</w:t>
      </w:r>
    </w:p>
    <w:p w14:paraId="67A4834E" w14:textId="77777777" w:rsidR="001E2274" w:rsidRDefault="001E2274" w:rsidP="009447F0">
      <w:pPr>
        <w:rPr>
          <w:b w:val="0"/>
          <w:bCs w:val="0"/>
          <w:caps/>
          <w:sz w:val="24"/>
          <w:szCs w:val="24"/>
          <w:rtl/>
        </w:rPr>
      </w:pPr>
    </w:p>
    <w:p w14:paraId="7B6A3EF4" w14:textId="77777777" w:rsidR="001E2274" w:rsidRDefault="007316D3" w:rsidP="009447F0">
      <w:pPr>
        <w:rPr>
          <w:caps/>
          <w:sz w:val="24"/>
          <w:szCs w:val="24"/>
          <w:u w:val="single"/>
          <w:rtl/>
        </w:rPr>
      </w:pPr>
      <w:r w:rsidRPr="007316D3">
        <w:rPr>
          <w:rFonts w:hint="cs"/>
          <w:caps/>
          <w:sz w:val="24"/>
          <w:szCs w:val="24"/>
          <w:u w:val="single"/>
          <w:rtl/>
        </w:rPr>
        <w:t>גב</w:t>
      </w:r>
      <w:r w:rsidRPr="007316D3">
        <w:rPr>
          <w:caps/>
          <w:sz w:val="24"/>
          <w:szCs w:val="24"/>
          <w:u w:val="single"/>
          <w:rtl/>
        </w:rPr>
        <w:t>'</w:t>
      </w:r>
      <w:r w:rsidRPr="007316D3">
        <w:rPr>
          <w:rFonts w:hint="cs"/>
          <w:caps/>
          <w:sz w:val="24"/>
          <w:szCs w:val="24"/>
          <w:u w:val="single"/>
          <w:rtl/>
        </w:rPr>
        <w:t xml:space="preserve"> רותי ברבי - נציגת לשכת התכנון</w:t>
      </w:r>
      <w:r w:rsidR="001E2274">
        <w:rPr>
          <w:rFonts w:hint="cs"/>
          <w:caps/>
          <w:sz w:val="24"/>
          <w:szCs w:val="24"/>
          <w:u w:val="single"/>
          <w:rtl/>
        </w:rPr>
        <w:t>:</w:t>
      </w:r>
    </w:p>
    <w:p w14:paraId="72E2F5E5" w14:textId="5B44D9F4" w:rsidR="001E2274" w:rsidRDefault="009447F0" w:rsidP="009447F0">
      <w:pPr>
        <w:rPr>
          <w:b w:val="0"/>
          <w:bCs w:val="0"/>
          <w:caps/>
          <w:sz w:val="24"/>
          <w:szCs w:val="24"/>
          <w:rtl/>
        </w:rPr>
      </w:pPr>
      <w:r>
        <w:rPr>
          <w:rFonts w:hint="cs"/>
          <w:b w:val="0"/>
          <w:bCs w:val="0"/>
          <w:caps/>
          <w:sz w:val="24"/>
          <w:szCs w:val="24"/>
          <w:rtl/>
        </w:rPr>
        <w:t xml:space="preserve">לא, אסתי אסתי איפרגן </w:t>
      </w:r>
    </w:p>
    <w:p w14:paraId="2D4E41B2" w14:textId="77777777" w:rsidR="001E2274" w:rsidRDefault="001E2274" w:rsidP="009447F0">
      <w:pPr>
        <w:rPr>
          <w:b w:val="0"/>
          <w:bCs w:val="0"/>
          <w:caps/>
          <w:sz w:val="24"/>
          <w:szCs w:val="24"/>
          <w:rtl/>
        </w:rPr>
      </w:pPr>
    </w:p>
    <w:p w14:paraId="6CF64E49" w14:textId="77777777" w:rsidR="001E2274" w:rsidRDefault="0044432A" w:rsidP="009447F0">
      <w:pPr>
        <w:rPr>
          <w:caps/>
          <w:sz w:val="24"/>
          <w:szCs w:val="24"/>
          <w:u w:val="single"/>
          <w:rtl/>
        </w:rPr>
      </w:pPr>
      <w:r w:rsidRPr="0044432A">
        <w:rPr>
          <w:rFonts w:hint="cs"/>
          <w:caps/>
          <w:sz w:val="24"/>
          <w:szCs w:val="24"/>
          <w:u w:val="single"/>
          <w:rtl/>
        </w:rPr>
        <w:t>גב</w:t>
      </w:r>
      <w:r w:rsidRPr="0044432A">
        <w:rPr>
          <w:caps/>
          <w:sz w:val="24"/>
          <w:szCs w:val="24"/>
          <w:u w:val="single"/>
          <w:rtl/>
        </w:rPr>
        <w:t>'</w:t>
      </w:r>
      <w:r w:rsidRPr="0044432A">
        <w:rPr>
          <w:rFonts w:hint="cs"/>
          <w:caps/>
          <w:sz w:val="24"/>
          <w:szCs w:val="24"/>
          <w:u w:val="single"/>
          <w:rtl/>
        </w:rPr>
        <w:t xml:space="preserve"> תמי ראם וגנר - נציגת לשכת התכנון</w:t>
      </w:r>
      <w:r w:rsidR="001E2274">
        <w:rPr>
          <w:rFonts w:hint="cs"/>
          <w:caps/>
          <w:sz w:val="24"/>
          <w:szCs w:val="24"/>
          <w:u w:val="single"/>
          <w:rtl/>
        </w:rPr>
        <w:t>:</w:t>
      </w:r>
    </w:p>
    <w:p w14:paraId="6685363C" w14:textId="35FE0443" w:rsidR="001E2274" w:rsidRDefault="009447F0" w:rsidP="009447F0">
      <w:pPr>
        <w:rPr>
          <w:b w:val="0"/>
          <w:bCs w:val="0"/>
          <w:caps/>
          <w:sz w:val="24"/>
          <w:szCs w:val="24"/>
          <w:rtl/>
        </w:rPr>
      </w:pPr>
      <w:r>
        <w:rPr>
          <w:rFonts w:hint="cs"/>
          <w:b w:val="0"/>
          <w:bCs w:val="0"/>
          <w:caps/>
          <w:sz w:val="24"/>
          <w:szCs w:val="24"/>
          <w:rtl/>
        </w:rPr>
        <w:t>לא, מי מגיש התוכנית?</w:t>
      </w:r>
    </w:p>
    <w:p w14:paraId="2E3B14E5" w14:textId="77777777" w:rsidR="001E2274" w:rsidRDefault="001E2274" w:rsidP="009447F0">
      <w:pPr>
        <w:rPr>
          <w:b w:val="0"/>
          <w:bCs w:val="0"/>
          <w:caps/>
          <w:sz w:val="24"/>
          <w:szCs w:val="24"/>
          <w:rtl/>
        </w:rPr>
      </w:pPr>
    </w:p>
    <w:p w14:paraId="165D2594" w14:textId="77777777" w:rsidR="001E2274" w:rsidRDefault="000A5C33" w:rsidP="009447F0">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6EC9EB82" w14:textId="40263F74" w:rsidR="001E2274" w:rsidRDefault="009447F0" w:rsidP="009447F0">
      <w:pPr>
        <w:rPr>
          <w:b w:val="0"/>
          <w:bCs w:val="0"/>
          <w:caps/>
          <w:sz w:val="24"/>
          <w:szCs w:val="24"/>
          <w:rtl/>
        </w:rPr>
      </w:pPr>
      <w:r>
        <w:rPr>
          <w:rFonts w:hint="cs"/>
          <w:b w:val="0"/>
          <w:bCs w:val="0"/>
          <w:caps/>
          <w:sz w:val="24"/>
          <w:szCs w:val="24"/>
          <w:rtl/>
        </w:rPr>
        <w:t>מי מתכנן מי מתכנן</w:t>
      </w:r>
    </w:p>
    <w:p w14:paraId="2B9D56C1" w14:textId="77777777" w:rsidR="001E2274" w:rsidRDefault="001E2274" w:rsidP="009447F0">
      <w:pPr>
        <w:rPr>
          <w:b w:val="0"/>
          <w:bCs w:val="0"/>
          <w:caps/>
          <w:sz w:val="24"/>
          <w:szCs w:val="24"/>
          <w:rtl/>
        </w:rPr>
      </w:pPr>
    </w:p>
    <w:p w14:paraId="114A9554" w14:textId="77777777" w:rsidR="001E2274" w:rsidRDefault="007316D3" w:rsidP="009447F0">
      <w:pPr>
        <w:rPr>
          <w:caps/>
          <w:sz w:val="24"/>
          <w:szCs w:val="24"/>
          <w:u w:val="single"/>
          <w:rtl/>
        </w:rPr>
      </w:pPr>
      <w:r w:rsidRPr="007316D3">
        <w:rPr>
          <w:rFonts w:hint="cs"/>
          <w:caps/>
          <w:sz w:val="24"/>
          <w:szCs w:val="24"/>
          <w:u w:val="single"/>
          <w:rtl/>
        </w:rPr>
        <w:lastRenderedPageBreak/>
        <w:t>גב</w:t>
      </w:r>
      <w:r w:rsidRPr="007316D3">
        <w:rPr>
          <w:caps/>
          <w:sz w:val="24"/>
          <w:szCs w:val="24"/>
          <w:u w:val="single"/>
          <w:rtl/>
        </w:rPr>
        <w:t>'</w:t>
      </w:r>
      <w:r w:rsidRPr="007316D3">
        <w:rPr>
          <w:rFonts w:hint="cs"/>
          <w:caps/>
          <w:sz w:val="24"/>
          <w:szCs w:val="24"/>
          <w:u w:val="single"/>
          <w:rtl/>
        </w:rPr>
        <w:t xml:space="preserve"> רותי ברבי - נציגת לשכת התכנון</w:t>
      </w:r>
      <w:r w:rsidR="001E2274">
        <w:rPr>
          <w:rFonts w:hint="cs"/>
          <w:caps/>
          <w:sz w:val="24"/>
          <w:szCs w:val="24"/>
          <w:u w:val="single"/>
          <w:rtl/>
        </w:rPr>
        <w:t>:</w:t>
      </w:r>
    </w:p>
    <w:p w14:paraId="2D83985D" w14:textId="0E77497A" w:rsidR="001E2274" w:rsidRDefault="009447F0" w:rsidP="009447F0">
      <w:pPr>
        <w:rPr>
          <w:b w:val="0"/>
          <w:bCs w:val="0"/>
          <w:caps/>
          <w:sz w:val="24"/>
          <w:szCs w:val="24"/>
          <w:rtl/>
        </w:rPr>
      </w:pPr>
      <w:r>
        <w:rPr>
          <w:rFonts w:hint="cs"/>
          <w:b w:val="0"/>
          <w:bCs w:val="0"/>
          <w:caps/>
          <w:sz w:val="24"/>
          <w:szCs w:val="24"/>
          <w:rtl/>
        </w:rPr>
        <w:t xml:space="preserve">כן יוסף כן כן כן </w:t>
      </w:r>
    </w:p>
    <w:p w14:paraId="4E16017B" w14:textId="77777777" w:rsidR="001E2274" w:rsidRDefault="001E2274" w:rsidP="009447F0">
      <w:pPr>
        <w:rPr>
          <w:b w:val="0"/>
          <w:bCs w:val="0"/>
          <w:caps/>
          <w:sz w:val="24"/>
          <w:szCs w:val="24"/>
          <w:rtl/>
        </w:rPr>
      </w:pPr>
    </w:p>
    <w:p w14:paraId="05FB9F17" w14:textId="77777777" w:rsidR="001E2274" w:rsidRDefault="0044432A" w:rsidP="009447F0">
      <w:pPr>
        <w:rPr>
          <w:caps/>
          <w:sz w:val="24"/>
          <w:szCs w:val="24"/>
          <w:u w:val="single"/>
          <w:rtl/>
        </w:rPr>
      </w:pPr>
      <w:r w:rsidRPr="0044432A">
        <w:rPr>
          <w:rFonts w:hint="cs"/>
          <w:caps/>
          <w:sz w:val="24"/>
          <w:szCs w:val="24"/>
          <w:u w:val="single"/>
          <w:rtl/>
        </w:rPr>
        <w:t>גב</w:t>
      </w:r>
      <w:r w:rsidRPr="0044432A">
        <w:rPr>
          <w:caps/>
          <w:sz w:val="24"/>
          <w:szCs w:val="24"/>
          <w:u w:val="single"/>
          <w:rtl/>
        </w:rPr>
        <w:t>'</w:t>
      </w:r>
      <w:r w:rsidRPr="0044432A">
        <w:rPr>
          <w:rFonts w:hint="cs"/>
          <w:caps/>
          <w:sz w:val="24"/>
          <w:szCs w:val="24"/>
          <w:u w:val="single"/>
          <w:rtl/>
        </w:rPr>
        <w:t xml:space="preserve"> תמי ראם וגנר - נציגת לשכת התכנון</w:t>
      </w:r>
      <w:r w:rsidR="001E2274">
        <w:rPr>
          <w:rFonts w:hint="cs"/>
          <w:caps/>
          <w:sz w:val="24"/>
          <w:szCs w:val="24"/>
          <w:u w:val="single"/>
          <w:rtl/>
        </w:rPr>
        <w:t>:</w:t>
      </w:r>
    </w:p>
    <w:p w14:paraId="735A92EA" w14:textId="754F8058" w:rsidR="001E2274" w:rsidRDefault="009447F0" w:rsidP="009447F0">
      <w:pPr>
        <w:rPr>
          <w:b w:val="0"/>
          <w:bCs w:val="0"/>
          <w:caps/>
          <w:sz w:val="24"/>
          <w:szCs w:val="24"/>
          <w:rtl/>
        </w:rPr>
      </w:pPr>
      <w:r w:rsidRPr="009447F0">
        <w:rPr>
          <w:rFonts w:hint="eastAsia"/>
          <w:b w:val="0"/>
          <w:bCs w:val="0"/>
          <w:caps/>
          <w:sz w:val="24"/>
          <w:szCs w:val="24"/>
          <w:rtl/>
        </w:rPr>
        <w:t>יוסף</w:t>
      </w:r>
    </w:p>
    <w:p w14:paraId="3D439D95" w14:textId="77777777" w:rsidR="001E2274" w:rsidRDefault="001E2274" w:rsidP="009447F0">
      <w:pPr>
        <w:rPr>
          <w:b w:val="0"/>
          <w:bCs w:val="0"/>
          <w:caps/>
          <w:sz w:val="24"/>
          <w:szCs w:val="24"/>
          <w:rtl/>
        </w:rPr>
      </w:pPr>
    </w:p>
    <w:p w14:paraId="6FA2EC38" w14:textId="77777777" w:rsidR="001E2274" w:rsidRDefault="007316D3" w:rsidP="009447F0">
      <w:pPr>
        <w:rPr>
          <w:caps/>
          <w:sz w:val="24"/>
          <w:szCs w:val="24"/>
          <w:u w:val="single"/>
          <w:rtl/>
        </w:rPr>
      </w:pPr>
      <w:r w:rsidRPr="007316D3">
        <w:rPr>
          <w:rFonts w:hint="cs"/>
          <w:caps/>
          <w:sz w:val="24"/>
          <w:szCs w:val="24"/>
          <w:u w:val="single"/>
          <w:rtl/>
        </w:rPr>
        <w:t>גב</w:t>
      </w:r>
      <w:r w:rsidRPr="007316D3">
        <w:rPr>
          <w:caps/>
          <w:sz w:val="24"/>
          <w:szCs w:val="24"/>
          <w:u w:val="single"/>
          <w:rtl/>
        </w:rPr>
        <w:t>'</w:t>
      </w:r>
      <w:r w:rsidRPr="007316D3">
        <w:rPr>
          <w:rFonts w:hint="cs"/>
          <w:caps/>
          <w:sz w:val="24"/>
          <w:szCs w:val="24"/>
          <w:u w:val="single"/>
          <w:rtl/>
        </w:rPr>
        <w:t xml:space="preserve"> רותי ברבי - נציגת לשכת התכנון</w:t>
      </w:r>
      <w:r w:rsidR="001E2274">
        <w:rPr>
          <w:rFonts w:hint="cs"/>
          <w:caps/>
          <w:sz w:val="24"/>
          <w:szCs w:val="24"/>
          <w:u w:val="single"/>
          <w:rtl/>
        </w:rPr>
        <w:t>:</w:t>
      </w:r>
    </w:p>
    <w:p w14:paraId="1A03FC98" w14:textId="2112F738" w:rsidR="001E2274" w:rsidRDefault="009447F0" w:rsidP="009447F0">
      <w:pPr>
        <w:rPr>
          <w:b w:val="0"/>
          <w:bCs w:val="0"/>
          <w:caps/>
          <w:sz w:val="24"/>
          <w:szCs w:val="24"/>
          <w:rtl/>
        </w:rPr>
      </w:pPr>
      <w:r>
        <w:rPr>
          <w:rFonts w:hint="cs"/>
          <w:b w:val="0"/>
          <w:bCs w:val="0"/>
          <w:caps/>
          <w:sz w:val="24"/>
          <w:szCs w:val="24"/>
          <w:rtl/>
        </w:rPr>
        <w:t xml:space="preserve">כן </w:t>
      </w:r>
    </w:p>
    <w:p w14:paraId="6601250F" w14:textId="77777777" w:rsidR="001E2274" w:rsidRDefault="001E2274" w:rsidP="009447F0">
      <w:pPr>
        <w:rPr>
          <w:b w:val="0"/>
          <w:bCs w:val="0"/>
          <w:caps/>
          <w:sz w:val="24"/>
          <w:szCs w:val="24"/>
          <w:rtl/>
        </w:rPr>
      </w:pPr>
    </w:p>
    <w:p w14:paraId="1E3D56C5" w14:textId="77777777" w:rsidR="001E2274" w:rsidRDefault="0044432A" w:rsidP="009447F0">
      <w:pPr>
        <w:rPr>
          <w:caps/>
          <w:sz w:val="24"/>
          <w:szCs w:val="24"/>
          <w:u w:val="single"/>
          <w:rtl/>
        </w:rPr>
      </w:pPr>
      <w:r w:rsidRPr="0044432A">
        <w:rPr>
          <w:rFonts w:hint="cs"/>
          <w:caps/>
          <w:sz w:val="24"/>
          <w:szCs w:val="24"/>
          <w:u w:val="single"/>
          <w:rtl/>
        </w:rPr>
        <w:t>גב</w:t>
      </w:r>
      <w:r w:rsidRPr="0044432A">
        <w:rPr>
          <w:caps/>
          <w:sz w:val="24"/>
          <w:szCs w:val="24"/>
          <w:u w:val="single"/>
          <w:rtl/>
        </w:rPr>
        <w:t>'</w:t>
      </w:r>
      <w:r w:rsidRPr="0044432A">
        <w:rPr>
          <w:rFonts w:hint="cs"/>
          <w:caps/>
          <w:sz w:val="24"/>
          <w:szCs w:val="24"/>
          <w:u w:val="single"/>
          <w:rtl/>
        </w:rPr>
        <w:t xml:space="preserve"> תמי ראם וגנר - נציגת לשכת התכנון</w:t>
      </w:r>
      <w:r w:rsidR="001E2274">
        <w:rPr>
          <w:rFonts w:hint="cs"/>
          <w:caps/>
          <w:sz w:val="24"/>
          <w:szCs w:val="24"/>
          <w:u w:val="single"/>
          <w:rtl/>
        </w:rPr>
        <w:t>:</w:t>
      </w:r>
    </w:p>
    <w:p w14:paraId="6E20EA5F" w14:textId="584D081E" w:rsidR="001E2274" w:rsidRDefault="009447F0" w:rsidP="009447F0">
      <w:pPr>
        <w:rPr>
          <w:b w:val="0"/>
          <w:bCs w:val="0"/>
          <w:caps/>
          <w:sz w:val="24"/>
          <w:szCs w:val="24"/>
          <w:rtl/>
        </w:rPr>
      </w:pPr>
      <w:r>
        <w:rPr>
          <w:rFonts w:hint="cs"/>
          <w:b w:val="0"/>
          <w:bCs w:val="0"/>
          <w:caps/>
          <w:sz w:val="24"/>
          <w:szCs w:val="24"/>
          <w:rtl/>
        </w:rPr>
        <w:t>יוסף יוסף</w:t>
      </w:r>
    </w:p>
    <w:p w14:paraId="54F798AC" w14:textId="77777777" w:rsidR="001E2274" w:rsidRDefault="001E2274" w:rsidP="009447F0">
      <w:pPr>
        <w:rPr>
          <w:b w:val="0"/>
          <w:bCs w:val="0"/>
          <w:caps/>
          <w:sz w:val="24"/>
          <w:szCs w:val="24"/>
          <w:rtl/>
        </w:rPr>
      </w:pPr>
    </w:p>
    <w:p w14:paraId="6F98861F" w14:textId="77777777" w:rsidR="001E2274" w:rsidRDefault="000A5C33" w:rsidP="009447F0">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2D386ADC" w14:textId="32367E50" w:rsidR="001E2274" w:rsidRDefault="009447F0" w:rsidP="009447F0">
      <w:pPr>
        <w:rPr>
          <w:b w:val="0"/>
          <w:bCs w:val="0"/>
          <w:caps/>
          <w:sz w:val="24"/>
          <w:szCs w:val="24"/>
          <w:rtl/>
        </w:rPr>
      </w:pPr>
      <w:r>
        <w:rPr>
          <w:rFonts w:hint="cs"/>
          <w:b w:val="0"/>
          <w:bCs w:val="0"/>
          <w:caps/>
          <w:sz w:val="24"/>
          <w:szCs w:val="24"/>
          <w:rtl/>
        </w:rPr>
        <w:t>מי מתכנן?</w:t>
      </w:r>
    </w:p>
    <w:p w14:paraId="39A8F1BA" w14:textId="77777777" w:rsidR="001E2274" w:rsidRDefault="001E2274" w:rsidP="009447F0">
      <w:pPr>
        <w:rPr>
          <w:b w:val="0"/>
          <w:bCs w:val="0"/>
          <w:caps/>
          <w:sz w:val="24"/>
          <w:szCs w:val="24"/>
          <w:rtl/>
        </w:rPr>
      </w:pPr>
    </w:p>
    <w:p w14:paraId="40398AA2" w14:textId="77777777" w:rsidR="001E2274" w:rsidRDefault="0044432A" w:rsidP="009447F0">
      <w:pPr>
        <w:rPr>
          <w:caps/>
          <w:sz w:val="24"/>
          <w:szCs w:val="24"/>
          <w:u w:val="single"/>
          <w:rtl/>
        </w:rPr>
      </w:pPr>
      <w:r w:rsidRPr="0044432A">
        <w:rPr>
          <w:rFonts w:hint="cs"/>
          <w:caps/>
          <w:sz w:val="24"/>
          <w:szCs w:val="24"/>
          <w:u w:val="single"/>
          <w:rtl/>
        </w:rPr>
        <w:t>גב</w:t>
      </w:r>
      <w:r w:rsidRPr="0044432A">
        <w:rPr>
          <w:caps/>
          <w:sz w:val="24"/>
          <w:szCs w:val="24"/>
          <w:u w:val="single"/>
          <w:rtl/>
        </w:rPr>
        <w:t>'</w:t>
      </w:r>
      <w:r w:rsidRPr="0044432A">
        <w:rPr>
          <w:rFonts w:hint="cs"/>
          <w:caps/>
          <w:sz w:val="24"/>
          <w:szCs w:val="24"/>
          <w:u w:val="single"/>
          <w:rtl/>
        </w:rPr>
        <w:t xml:space="preserve"> תמי ראם וגנר - נציגת לשכת התכנון</w:t>
      </w:r>
      <w:r w:rsidR="001E2274">
        <w:rPr>
          <w:rFonts w:hint="cs"/>
          <w:caps/>
          <w:sz w:val="24"/>
          <w:szCs w:val="24"/>
          <w:u w:val="single"/>
          <w:rtl/>
        </w:rPr>
        <w:t>:</w:t>
      </w:r>
    </w:p>
    <w:p w14:paraId="7DF1E6A9" w14:textId="495E42E8" w:rsidR="001E2274" w:rsidRDefault="009447F0" w:rsidP="009447F0">
      <w:pPr>
        <w:rPr>
          <w:b w:val="0"/>
          <w:bCs w:val="0"/>
          <w:caps/>
          <w:sz w:val="24"/>
          <w:szCs w:val="24"/>
          <w:rtl/>
        </w:rPr>
      </w:pPr>
      <w:r>
        <w:rPr>
          <w:rFonts w:hint="cs"/>
          <w:b w:val="0"/>
          <w:bCs w:val="0"/>
          <w:caps/>
          <w:sz w:val="24"/>
          <w:szCs w:val="24"/>
          <w:rtl/>
        </w:rPr>
        <w:t>יוסף עורכת התוכנית לא עולה לדיון?</w:t>
      </w:r>
    </w:p>
    <w:p w14:paraId="214E2DFC" w14:textId="77777777" w:rsidR="001E2274" w:rsidRDefault="001E2274" w:rsidP="009447F0">
      <w:pPr>
        <w:rPr>
          <w:b w:val="0"/>
          <w:bCs w:val="0"/>
          <w:caps/>
          <w:sz w:val="24"/>
          <w:szCs w:val="24"/>
          <w:rtl/>
        </w:rPr>
      </w:pPr>
    </w:p>
    <w:p w14:paraId="58FA6BE5" w14:textId="77777777" w:rsidR="001E2274" w:rsidRDefault="00D17364" w:rsidP="009447F0">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6F515DD3" w14:textId="7A884635" w:rsidR="001E2274" w:rsidRDefault="009447F0" w:rsidP="009447F0">
      <w:pPr>
        <w:rPr>
          <w:b w:val="0"/>
          <w:bCs w:val="0"/>
          <w:caps/>
          <w:sz w:val="24"/>
          <w:szCs w:val="24"/>
          <w:rtl/>
        </w:rPr>
      </w:pPr>
      <w:r>
        <w:rPr>
          <w:rFonts w:hint="cs"/>
          <w:b w:val="0"/>
          <w:bCs w:val="0"/>
          <w:caps/>
          <w:sz w:val="24"/>
          <w:szCs w:val="24"/>
          <w:rtl/>
        </w:rPr>
        <w:t>לא, אם אתה מדבר לא שומעים אות</w:t>
      </w:r>
      <w:r w:rsidR="0083561E">
        <w:rPr>
          <w:rFonts w:hint="cs"/>
          <w:b w:val="0"/>
          <w:bCs w:val="0"/>
          <w:caps/>
          <w:sz w:val="24"/>
          <w:szCs w:val="24"/>
          <w:rtl/>
        </w:rPr>
        <w:t>ך יוסף</w:t>
      </w:r>
    </w:p>
    <w:p w14:paraId="4F46E5FA" w14:textId="77777777" w:rsidR="001E2274" w:rsidRDefault="001E2274" w:rsidP="009447F0">
      <w:pPr>
        <w:rPr>
          <w:b w:val="0"/>
          <w:bCs w:val="0"/>
          <w:caps/>
          <w:sz w:val="24"/>
          <w:szCs w:val="24"/>
          <w:rtl/>
        </w:rPr>
      </w:pPr>
    </w:p>
    <w:p w14:paraId="0DD96A76" w14:textId="77777777" w:rsidR="001E2274" w:rsidRDefault="0044432A" w:rsidP="009447F0">
      <w:pPr>
        <w:rPr>
          <w:caps/>
          <w:sz w:val="24"/>
          <w:szCs w:val="24"/>
          <w:u w:val="single"/>
          <w:rtl/>
        </w:rPr>
      </w:pPr>
      <w:r w:rsidRPr="0044432A">
        <w:rPr>
          <w:rFonts w:hint="cs"/>
          <w:caps/>
          <w:sz w:val="24"/>
          <w:szCs w:val="24"/>
          <w:u w:val="single"/>
          <w:rtl/>
        </w:rPr>
        <w:t>גב</w:t>
      </w:r>
      <w:r w:rsidRPr="0044432A">
        <w:rPr>
          <w:caps/>
          <w:sz w:val="24"/>
          <w:szCs w:val="24"/>
          <w:u w:val="single"/>
          <w:rtl/>
        </w:rPr>
        <w:t>'</w:t>
      </w:r>
      <w:r w:rsidRPr="0044432A">
        <w:rPr>
          <w:rFonts w:hint="cs"/>
          <w:caps/>
          <w:sz w:val="24"/>
          <w:szCs w:val="24"/>
          <w:u w:val="single"/>
          <w:rtl/>
        </w:rPr>
        <w:t xml:space="preserve"> תמי ראם וגנר - נציגת לשכת התכנון</w:t>
      </w:r>
      <w:r w:rsidR="001E2274">
        <w:rPr>
          <w:rFonts w:hint="cs"/>
          <w:caps/>
          <w:sz w:val="24"/>
          <w:szCs w:val="24"/>
          <w:u w:val="single"/>
          <w:rtl/>
        </w:rPr>
        <w:t>:</w:t>
      </w:r>
    </w:p>
    <w:p w14:paraId="2D8446BE" w14:textId="1A0A07C9" w:rsidR="001E2274" w:rsidRDefault="0083561E" w:rsidP="009447F0">
      <w:pPr>
        <w:rPr>
          <w:b w:val="0"/>
          <w:bCs w:val="0"/>
          <w:caps/>
          <w:sz w:val="24"/>
          <w:szCs w:val="24"/>
          <w:rtl/>
        </w:rPr>
      </w:pPr>
      <w:r>
        <w:rPr>
          <w:rFonts w:hint="cs"/>
          <w:b w:val="0"/>
          <w:bCs w:val="0"/>
          <w:caps/>
          <w:sz w:val="24"/>
          <w:szCs w:val="24"/>
          <w:rtl/>
        </w:rPr>
        <w:t>לא שומעים אותך יוסף</w:t>
      </w:r>
    </w:p>
    <w:p w14:paraId="6DF181F5" w14:textId="77777777" w:rsidR="001E2274" w:rsidRDefault="001E2274" w:rsidP="009447F0">
      <w:pPr>
        <w:rPr>
          <w:b w:val="0"/>
          <w:bCs w:val="0"/>
          <w:caps/>
          <w:sz w:val="24"/>
          <w:szCs w:val="24"/>
          <w:rtl/>
        </w:rPr>
      </w:pPr>
    </w:p>
    <w:p w14:paraId="71DC47AC" w14:textId="77777777" w:rsidR="001E2274" w:rsidRDefault="00D17364" w:rsidP="009447F0">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5653FAA8" w14:textId="68D5EC6F" w:rsidR="001E2274" w:rsidRDefault="0083561E" w:rsidP="009447F0">
      <w:pPr>
        <w:rPr>
          <w:b w:val="0"/>
          <w:bCs w:val="0"/>
          <w:caps/>
          <w:sz w:val="24"/>
          <w:szCs w:val="24"/>
          <w:rtl/>
        </w:rPr>
      </w:pPr>
      <w:r>
        <w:rPr>
          <w:rFonts w:hint="cs"/>
          <w:b w:val="0"/>
          <w:bCs w:val="0"/>
          <w:caps/>
          <w:sz w:val="24"/>
          <w:szCs w:val="24"/>
          <w:rtl/>
        </w:rPr>
        <w:t>לא שומעים אותך</w:t>
      </w:r>
    </w:p>
    <w:p w14:paraId="6513818C" w14:textId="77777777" w:rsidR="001E2274" w:rsidRDefault="001E2274" w:rsidP="009447F0">
      <w:pPr>
        <w:rPr>
          <w:b w:val="0"/>
          <w:bCs w:val="0"/>
          <w:caps/>
          <w:sz w:val="24"/>
          <w:szCs w:val="24"/>
          <w:rtl/>
        </w:rPr>
      </w:pPr>
    </w:p>
    <w:p w14:paraId="3579474B" w14:textId="77777777" w:rsidR="001E2274" w:rsidRDefault="00207ED1" w:rsidP="009447F0">
      <w:pPr>
        <w:rPr>
          <w:caps/>
          <w:sz w:val="24"/>
          <w:szCs w:val="24"/>
          <w:u w:val="single"/>
          <w:rtl/>
        </w:rPr>
      </w:pPr>
      <w:r w:rsidRPr="00207ED1">
        <w:rPr>
          <w:rFonts w:hint="cs"/>
          <w:caps/>
          <w:sz w:val="24"/>
          <w:szCs w:val="24"/>
          <w:u w:val="single"/>
          <w:rtl/>
        </w:rPr>
        <w:t>מר יוסף חדד - מגיש הבקשה</w:t>
      </w:r>
      <w:r w:rsidR="001E2274">
        <w:rPr>
          <w:rFonts w:hint="cs"/>
          <w:caps/>
          <w:sz w:val="24"/>
          <w:szCs w:val="24"/>
          <w:u w:val="single"/>
          <w:rtl/>
        </w:rPr>
        <w:t>:</w:t>
      </w:r>
    </w:p>
    <w:p w14:paraId="0509C0B6" w14:textId="2AB67A29" w:rsidR="001E2274" w:rsidRDefault="0083561E" w:rsidP="009447F0">
      <w:pPr>
        <w:rPr>
          <w:b w:val="0"/>
          <w:bCs w:val="0"/>
          <w:caps/>
          <w:sz w:val="24"/>
          <w:szCs w:val="24"/>
          <w:rtl/>
        </w:rPr>
      </w:pPr>
      <w:r>
        <w:rPr>
          <w:rFonts w:hint="cs"/>
          <w:b w:val="0"/>
          <w:bCs w:val="0"/>
          <w:caps/>
          <w:sz w:val="24"/>
          <w:szCs w:val="24"/>
          <w:rtl/>
        </w:rPr>
        <w:t>מה קורה פה אסתי איפרגן?</w:t>
      </w:r>
    </w:p>
    <w:p w14:paraId="385DC747" w14:textId="77777777" w:rsidR="001E2274" w:rsidRDefault="001E2274" w:rsidP="009447F0">
      <w:pPr>
        <w:rPr>
          <w:b w:val="0"/>
          <w:bCs w:val="0"/>
          <w:caps/>
          <w:sz w:val="24"/>
          <w:szCs w:val="24"/>
          <w:rtl/>
        </w:rPr>
      </w:pPr>
    </w:p>
    <w:p w14:paraId="044B9E43" w14:textId="77777777" w:rsidR="001E2274" w:rsidRDefault="0044432A" w:rsidP="009447F0">
      <w:pPr>
        <w:rPr>
          <w:caps/>
          <w:sz w:val="24"/>
          <w:szCs w:val="24"/>
          <w:u w:val="single"/>
          <w:rtl/>
        </w:rPr>
      </w:pPr>
      <w:r w:rsidRPr="0044432A">
        <w:rPr>
          <w:rFonts w:hint="cs"/>
          <w:caps/>
          <w:sz w:val="24"/>
          <w:szCs w:val="24"/>
          <w:u w:val="single"/>
          <w:rtl/>
        </w:rPr>
        <w:t>גב</w:t>
      </w:r>
      <w:r w:rsidRPr="0044432A">
        <w:rPr>
          <w:caps/>
          <w:sz w:val="24"/>
          <w:szCs w:val="24"/>
          <w:u w:val="single"/>
          <w:rtl/>
        </w:rPr>
        <w:t>'</w:t>
      </w:r>
      <w:r w:rsidRPr="0044432A">
        <w:rPr>
          <w:rFonts w:hint="cs"/>
          <w:caps/>
          <w:sz w:val="24"/>
          <w:szCs w:val="24"/>
          <w:u w:val="single"/>
          <w:rtl/>
        </w:rPr>
        <w:t xml:space="preserve"> תמי ראם וגנר - נציגת לשכת התכנון</w:t>
      </w:r>
      <w:r w:rsidR="001E2274">
        <w:rPr>
          <w:rFonts w:hint="cs"/>
          <w:caps/>
          <w:sz w:val="24"/>
          <w:szCs w:val="24"/>
          <w:u w:val="single"/>
          <w:rtl/>
        </w:rPr>
        <w:t>:</w:t>
      </w:r>
    </w:p>
    <w:p w14:paraId="01DA17B8" w14:textId="08B0DE44" w:rsidR="001E2274" w:rsidRDefault="0083561E" w:rsidP="009447F0">
      <w:pPr>
        <w:rPr>
          <w:b w:val="0"/>
          <w:bCs w:val="0"/>
          <w:caps/>
          <w:sz w:val="24"/>
          <w:szCs w:val="24"/>
          <w:rtl/>
        </w:rPr>
      </w:pPr>
      <w:r>
        <w:rPr>
          <w:rFonts w:hint="cs"/>
          <w:b w:val="0"/>
          <w:bCs w:val="0"/>
          <w:caps/>
          <w:sz w:val="24"/>
          <w:szCs w:val="24"/>
          <w:rtl/>
        </w:rPr>
        <w:t xml:space="preserve">אבל היא לא פה </w:t>
      </w:r>
    </w:p>
    <w:p w14:paraId="00B2CC75" w14:textId="77777777" w:rsidR="001E2274" w:rsidRDefault="001E2274" w:rsidP="009447F0">
      <w:pPr>
        <w:rPr>
          <w:b w:val="0"/>
          <w:bCs w:val="0"/>
          <w:caps/>
          <w:sz w:val="24"/>
          <w:szCs w:val="24"/>
          <w:rtl/>
        </w:rPr>
      </w:pPr>
    </w:p>
    <w:p w14:paraId="6A30DBB0" w14:textId="77777777" w:rsidR="001E2274" w:rsidRDefault="00207ED1" w:rsidP="009447F0">
      <w:pPr>
        <w:rPr>
          <w:caps/>
          <w:sz w:val="24"/>
          <w:szCs w:val="24"/>
          <w:u w:val="single"/>
          <w:rtl/>
        </w:rPr>
      </w:pPr>
      <w:r w:rsidRPr="00207ED1">
        <w:rPr>
          <w:rFonts w:hint="cs"/>
          <w:caps/>
          <w:sz w:val="24"/>
          <w:szCs w:val="24"/>
          <w:u w:val="single"/>
          <w:rtl/>
        </w:rPr>
        <w:t>מר יוסף חדד - מגיש הבקשה</w:t>
      </w:r>
      <w:r w:rsidR="001E2274">
        <w:rPr>
          <w:rFonts w:hint="cs"/>
          <w:caps/>
          <w:sz w:val="24"/>
          <w:szCs w:val="24"/>
          <w:u w:val="single"/>
          <w:rtl/>
        </w:rPr>
        <w:t>:</w:t>
      </w:r>
    </w:p>
    <w:p w14:paraId="5FDCF519" w14:textId="640335B9" w:rsidR="001E2274" w:rsidRDefault="0083561E" w:rsidP="009447F0">
      <w:pPr>
        <w:rPr>
          <w:b w:val="0"/>
          <w:bCs w:val="0"/>
          <w:caps/>
          <w:sz w:val="24"/>
          <w:szCs w:val="24"/>
          <w:rtl/>
        </w:rPr>
      </w:pPr>
      <w:r>
        <w:rPr>
          <w:rFonts w:hint="cs"/>
          <w:b w:val="0"/>
          <w:bCs w:val="0"/>
          <w:caps/>
          <w:sz w:val="24"/>
          <w:szCs w:val="24"/>
          <w:rtl/>
        </w:rPr>
        <w:t>שומעים אותי?</w:t>
      </w:r>
    </w:p>
    <w:p w14:paraId="665A59ED" w14:textId="77777777" w:rsidR="001E2274" w:rsidRDefault="001E2274" w:rsidP="009447F0">
      <w:pPr>
        <w:rPr>
          <w:b w:val="0"/>
          <w:bCs w:val="0"/>
          <w:caps/>
          <w:sz w:val="24"/>
          <w:szCs w:val="24"/>
          <w:rtl/>
        </w:rPr>
      </w:pPr>
    </w:p>
    <w:p w14:paraId="23BA1725" w14:textId="77777777" w:rsidR="001E2274" w:rsidRDefault="00E5536A" w:rsidP="009447F0">
      <w:pPr>
        <w:rPr>
          <w:caps/>
          <w:sz w:val="24"/>
          <w:szCs w:val="24"/>
          <w:u w:val="single"/>
          <w:rtl/>
        </w:rPr>
      </w:pPr>
      <w:r w:rsidRPr="00E5536A">
        <w:rPr>
          <w:rFonts w:hint="cs"/>
          <w:caps/>
          <w:sz w:val="24"/>
          <w:szCs w:val="24"/>
          <w:u w:val="single"/>
          <w:rtl/>
        </w:rPr>
        <w:t>גב</w:t>
      </w:r>
      <w:r w:rsidRPr="00E5536A">
        <w:rPr>
          <w:caps/>
          <w:sz w:val="24"/>
          <w:szCs w:val="24"/>
          <w:u w:val="single"/>
          <w:rtl/>
        </w:rPr>
        <w:t>'</w:t>
      </w:r>
      <w:r w:rsidRPr="00E5536A">
        <w:rPr>
          <w:rFonts w:hint="cs"/>
          <w:caps/>
          <w:sz w:val="24"/>
          <w:szCs w:val="24"/>
          <w:u w:val="single"/>
          <w:rtl/>
        </w:rPr>
        <w:t xml:space="preserve"> רוני גרניט - נציגת משרד הבריאות בוועדה המחוזית</w:t>
      </w:r>
      <w:r w:rsidR="001E2274">
        <w:rPr>
          <w:rFonts w:hint="cs"/>
          <w:caps/>
          <w:sz w:val="24"/>
          <w:szCs w:val="24"/>
          <w:u w:val="single"/>
          <w:rtl/>
        </w:rPr>
        <w:t>:</w:t>
      </w:r>
    </w:p>
    <w:p w14:paraId="2444832D" w14:textId="6F68D4D6" w:rsidR="001E2274" w:rsidRDefault="0083561E" w:rsidP="009447F0">
      <w:pPr>
        <w:rPr>
          <w:b w:val="0"/>
          <w:bCs w:val="0"/>
          <w:caps/>
          <w:sz w:val="24"/>
          <w:szCs w:val="24"/>
          <w:rtl/>
        </w:rPr>
      </w:pPr>
      <w:r>
        <w:rPr>
          <w:rFonts w:hint="cs"/>
          <w:b w:val="0"/>
          <w:bCs w:val="0"/>
          <w:caps/>
          <w:sz w:val="24"/>
          <w:szCs w:val="24"/>
          <w:rtl/>
        </w:rPr>
        <w:t xml:space="preserve">כן </w:t>
      </w:r>
    </w:p>
    <w:p w14:paraId="3338C67F" w14:textId="77777777" w:rsidR="001E2274" w:rsidRDefault="001E2274" w:rsidP="009447F0">
      <w:pPr>
        <w:rPr>
          <w:b w:val="0"/>
          <w:bCs w:val="0"/>
          <w:caps/>
          <w:sz w:val="24"/>
          <w:szCs w:val="24"/>
          <w:rtl/>
        </w:rPr>
      </w:pPr>
    </w:p>
    <w:p w14:paraId="431AF001" w14:textId="77777777" w:rsidR="001E2274" w:rsidRDefault="00D17364" w:rsidP="009447F0">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4337ADF3" w14:textId="3516B498" w:rsidR="001E2274" w:rsidRDefault="0083561E" w:rsidP="009447F0">
      <w:pPr>
        <w:rPr>
          <w:b w:val="0"/>
          <w:bCs w:val="0"/>
          <w:caps/>
          <w:sz w:val="24"/>
          <w:szCs w:val="24"/>
          <w:rtl/>
        </w:rPr>
      </w:pPr>
      <w:r>
        <w:rPr>
          <w:rFonts w:hint="cs"/>
          <w:b w:val="0"/>
          <w:bCs w:val="0"/>
          <w:caps/>
          <w:sz w:val="24"/>
          <w:szCs w:val="24"/>
          <w:rtl/>
        </w:rPr>
        <w:t xml:space="preserve">עכשיו שומעים אותך כן עכשיו </w:t>
      </w:r>
    </w:p>
    <w:p w14:paraId="2423BC92" w14:textId="77777777" w:rsidR="001E2274" w:rsidRDefault="001E2274" w:rsidP="009447F0">
      <w:pPr>
        <w:rPr>
          <w:b w:val="0"/>
          <w:bCs w:val="0"/>
          <w:caps/>
          <w:sz w:val="24"/>
          <w:szCs w:val="24"/>
          <w:rtl/>
        </w:rPr>
      </w:pPr>
    </w:p>
    <w:p w14:paraId="7EAE5D5F" w14:textId="77777777" w:rsidR="001E2274" w:rsidRDefault="00207ED1" w:rsidP="009447F0">
      <w:pPr>
        <w:rPr>
          <w:caps/>
          <w:sz w:val="24"/>
          <w:szCs w:val="24"/>
          <w:u w:val="single"/>
          <w:rtl/>
        </w:rPr>
      </w:pPr>
      <w:r w:rsidRPr="00207ED1">
        <w:rPr>
          <w:rFonts w:hint="cs"/>
          <w:caps/>
          <w:sz w:val="24"/>
          <w:szCs w:val="24"/>
          <w:u w:val="single"/>
          <w:rtl/>
        </w:rPr>
        <w:t>מר יוסף חדד - מגיש הבקשה</w:t>
      </w:r>
      <w:r w:rsidR="001E2274">
        <w:rPr>
          <w:rFonts w:hint="cs"/>
          <w:caps/>
          <w:sz w:val="24"/>
          <w:szCs w:val="24"/>
          <w:u w:val="single"/>
          <w:rtl/>
        </w:rPr>
        <w:t>:</w:t>
      </w:r>
    </w:p>
    <w:p w14:paraId="1ED72DEC" w14:textId="7B762675" w:rsidR="001E2274" w:rsidRDefault="0083561E" w:rsidP="009447F0">
      <w:pPr>
        <w:rPr>
          <w:b w:val="0"/>
          <w:bCs w:val="0"/>
          <w:caps/>
          <w:sz w:val="24"/>
          <w:szCs w:val="24"/>
          <w:rtl/>
        </w:rPr>
      </w:pPr>
      <w:r>
        <w:rPr>
          <w:rFonts w:hint="cs"/>
          <w:b w:val="0"/>
          <w:bCs w:val="0"/>
          <w:caps/>
          <w:sz w:val="24"/>
          <w:szCs w:val="24"/>
          <w:rtl/>
        </w:rPr>
        <w:t>יופי האדריכלית שלי זה אסתי איפרגן היא על הקו היא צריכה לכאורה</w:t>
      </w:r>
    </w:p>
    <w:p w14:paraId="0A05FCFE" w14:textId="77777777" w:rsidR="001E2274" w:rsidRDefault="001E2274" w:rsidP="009447F0">
      <w:pPr>
        <w:rPr>
          <w:b w:val="0"/>
          <w:bCs w:val="0"/>
          <w:caps/>
          <w:sz w:val="24"/>
          <w:szCs w:val="24"/>
          <w:rtl/>
        </w:rPr>
      </w:pPr>
    </w:p>
    <w:p w14:paraId="13401256" w14:textId="77777777" w:rsidR="001E2274" w:rsidRDefault="00D17364" w:rsidP="009447F0">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5941DEA1" w14:textId="024103EB" w:rsidR="001E2274" w:rsidRDefault="0083561E" w:rsidP="009447F0">
      <w:pPr>
        <w:rPr>
          <w:b w:val="0"/>
          <w:bCs w:val="0"/>
          <w:caps/>
          <w:sz w:val="24"/>
          <w:szCs w:val="24"/>
          <w:rtl/>
        </w:rPr>
      </w:pPr>
      <w:r>
        <w:rPr>
          <w:rFonts w:hint="cs"/>
          <w:b w:val="0"/>
          <w:bCs w:val="0"/>
          <w:caps/>
          <w:sz w:val="24"/>
          <w:szCs w:val="24"/>
          <w:rtl/>
        </w:rPr>
        <w:t>אני לא רואה אותה אנחנו לא רואים אותה</w:t>
      </w:r>
    </w:p>
    <w:p w14:paraId="22C7487C" w14:textId="77777777" w:rsidR="001E2274" w:rsidRDefault="001E2274" w:rsidP="009447F0">
      <w:pPr>
        <w:rPr>
          <w:b w:val="0"/>
          <w:bCs w:val="0"/>
          <w:caps/>
          <w:sz w:val="24"/>
          <w:szCs w:val="24"/>
          <w:rtl/>
        </w:rPr>
      </w:pPr>
    </w:p>
    <w:p w14:paraId="16DD4C34" w14:textId="77777777" w:rsidR="001E2274" w:rsidRDefault="000A3DA6" w:rsidP="009447F0">
      <w:pPr>
        <w:rPr>
          <w:caps/>
          <w:sz w:val="24"/>
          <w:szCs w:val="24"/>
          <w:u w:val="single"/>
          <w:rtl/>
        </w:rPr>
      </w:pPr>
      <w:r w:rsidRPr="000A3DA6">
        <w:rPr>
          <w:rFonts w:hint="cs"/>
          <w:caps/>
          <w:sz w:val="24"/>
          <w:szCs w:val="24"/>
          <w:u w:val="single"/>
          <w:rtl/>
        </w:rPr>
        <w:lastRenderedPageBreak/>
        <w:t>מר תומר דוידסון - נציג מנהל מקרקעי ישראל בוועדה המחוזית</w:t>
      </w:r>
      <w:r w:rsidR="001E2274">
        <w:rPr>
          <w:rFonts w:hint="cs"/>
          <w:caps/>
          <w:sz w:val="24"/>
          <w:szCs w:val="24"/>
          <w:u w:val="single"/>
          <w:rtl/>
        </w:rPr>
        <w:t>:</w:t>
      </w:r>
    </w:p>
    <w:p w14:paraId="6033B7CB" w14:textId="1C0C170F" w:rsidR="001E2274" w:rsidRDefault="0083561E" w:rsidP="009447F0">
      <w:pPr>
        <w:rPr>
          <w:b w:val="0"/>
          <w:bCs w:val="0"/>
          <w:caps/>
          <w:sz w:val="24"/>
          <w:szCs w:val="24"/>
          <w:rtl/>
        </w:rPr>
      </w:pPr>
      <w:r>
        <w:rPr>
          <w:rFonts w:hint="cs"/>
          <w:b w:val="0"/>
          <w:bCs w:val="0"/>
          <w:caps/>
          <w:sz w:val="24"/>
          <w:szCs w:val="24"/>
          <w:rtl/>
        </w:rPr>
        <w:t>איפה היא?</w:t>
      </w:r>
    </w:p>
    <w:p w14:paraId="523476F7" w14:textId="77777777" w:rsidR="001E2274" w:rsidRDefault="001E2274" w:rsidP="009447F0">
      <w:pPr>
        <w:rPr>
          <w:b w:val="0"/>
          <w:bCs w:val="0"/>
          <w:caps/>
          <w:sz w:val="24"/>
          <w:szCs w:val="24"/>
          <w:rtl/>
        </w:rPr>
      </w:pPr>
    </w:p>
    <w:p w14:paraId="089E3179" w14:textId="77777777" w:rsidR="001E2274" w:rsidRDefault="00D17364" w:rsidP="009447F0">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0D493D24" w14:textId="42C131BF" w:rsidR="001E2274" w:rsidRDefault="0083561E" w:rsidP="009447F0">
      <w:pPr>
        <w:rPr>
          <w:b w:val="0"/>
          <w:bCs w:val="0"/>
          <w:caps/>
          <w:sz w:val="24"/>
          <w:szCs w:val="24"/>
          <w:rtl/>
        </w:rPr>
      </w:pPr>
      <w:r>
        <w:rPr>
          <w:rFonts w:hint="cs"/>
          <w:b w:val="0"/>
          <w:bCs w:val="0"/>
          <w:caps/>
          <w:sz w:val="24"/>
          <w:szCs w:val="24"/>
          <w:rtl/>
        </w:rPr>
        <w:t>אנחנו לא רואים אותה רגע בואו נראה אם</w:t>
      </w:r>
      <w:r w:rsidR="000F703D">
        <w:rPr>
          <w:rFonts w:hint="cs"/>
          <w:b w:val="0"/>
          <w:bCs w:val="0"/>
          <w:caps/>
          <w:sz w:val="24"/>
          <w:szCs w:val="24"/>
          <w:rtl/>
        </w:rPr>
        <w:t xml:space="preserve"> </w:t>
      </w:r>
      <w:r>
        <w:rPr>
          <w:rFonts w:hint="cs"/>
          <w:b w:val="0"/>
          <w:bCs w:val="0"/>
          <w:caps/>
          <w:sz w:val="24"/>
          <w:szCs w:val="24"/>
          <w:rtl/>
        </w:rPr>
        <w:t>...</w:t>
      </w:r>
    </w:p>
    <w:p w14:paraId="41C4CB3B" w14:textId="77777777" w:rsidR="001E2274" w:rsidRDefault="001E2274" w:rsidP="009447F0">
      <w:pPr>
        <w:rPr>
          <w:b w:val="0"/>
          <w:bCs w:val="0"/>
          <w:caps/>
          <w:sz w:val="24"/>
          <w:szCs w:val="24"/>
          <w:rtl/>
        </w:rPr>
      </w:pPr>
    </w:p>
    <w:p w14:paraId="2907EEB3" w14:textId="77777777" w:rsidR="001E2274" w:rsidRDefault="00207ED1" w:rsidP="0083561E">
      <w:pPr>
        <w:rPr>
          <w:caps/>
          <w:sz w:val="24"/>
          <w:szCs w:val="24"/>
          <w:u w:val="single"/>
          <w:rtl/>
        </w:rPr>
      </w:pPr>
      <w:r w:rsidRPr="00207ED1">
        <w:rPr>
          <w:rFonts w:hint="cs"/>
          <w:caps/>
          <w:sz w:val="24"/>
          <w:szCs w:val="24"/>
          <w:u w:val="single"/>
          <w:rtl/>
        </w:rPr>
        <w:t>מר יוסף חדד - מגיש הבקשה</w:t>
      </w:r>
      <w:r w:rsidR="001E2274">
        <w:rPr>
          <w:rFonts w:hint="cs"/>
          <w:caps/>
          <w:sz w:val="24"/>
          <w:szCs w:val="24"/>
          <w:u w:val="single"/>
          <w:rtl/>
        </w:rPr>
        <w:t>:</w:t>
      </w:r>
    </w:p>
    <w:p w14:paraId="4A5B70C1" w14:textId="37DCB491" w:rsidR="001E2274" w:rsidRDefault="0083561E" w:rsidP="0083561E">
      <w:pPr>
        <w:rPr>
          <w:b w:val="0"/>
          <w:bCs w:val="0"/>
          <w:caps/>
          <w:sz w:val="24"/>
          <w:szCs w:val="24"/>
          <w:rtl/>
        </w:rPr>
      </w:pPr>
      <w:r>
        <w:rPr>
          <w:rFonts w:hint="cs"/>
          <w:b w:val="0"/>
          <w:bCs w:val="0"/>
          <w:caps/>
          <w:sz w:val="24"/>
          <w:szCs w:val="24"/>
          <w:rtl/>
        </w:rPr>
        <w:t>לא אז אולי ברשותכם אנחנו נגיד כמה מילים קודם לפני שהיא תעלה?</w:t>
      </w:r>
    </w:p>
    <w:p w14:paraId="35B566AF" w14:textId="77777777" w:rsidR="001E2274" w:rsidRDefault="001E2274" w:rsidP="0083561E">
      <w:pPr>
        <w:rPr>
          <w:b w:val="0"/>
          <w:bCs w:val="0"/>
          <w:caps/>
          <w:sz w:val="24"/>
          <w:szCs w:val="24"/>
          <w:rtl/>
        </w:rPr>
      </w:pPr>
    </w:p>
    <w:p w14:paraId="0003F0D8" w14:textId="77777777" w:rsidR="001E2274" w:rsidRDefault="00D17364" w:rsidP="0083561E">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1EF4DB58" w14:textId="305D2291" w:rsidR="001E2274" w:rsidRDefault="0083561E" w:rsidP="0083561E">
      <w:pPr>
        <w:rPr>
          <w:b w:val="0"/>
          <w:bCs w:val="0"/>
          <w:caps/>
          <w:sz w:val="24"/>
          <w:szCs w:val="24"/>
          <w:rtl/>
        </w:rPr>
      </w:pPr>
      <w:r>
        <w:rPr>
          <w:rFonts w:hint="cs"/>
          <w:b w:val="0"/>
          <w:bCs w:val="0"/>
          <w:caps/>
          <w:sz w:val="24"/>
          <w:szCs w:val="24"/>
          <w:rtl/>
        </w:rPr>
        <w:t xml:space="preserve">לא לא לא אל תגיד לי אל תגיד שום אל תגיד כמה מילים אנחנו צריכים קודם כל קודם כל אנחנו צריכים את עורכת הבקשה </w:t>
      </w:r>
    </w:p>
    <w:p w14:paraId="0B310FA9" w14:textId="77777777" w:rsidR="001E2274" w:rsidRDefault="001E2274" w:rsidP="0083561E">
      <w:pPr>
        <w:rPr>
          <w:b w:val="0"/>
          <w:bCs w:val="0"/>
          <w:caps/>
          <w:sz w:val="24"/>
          <w:szCs w:val="24"/>
          <w:rtl/>
        </w:rPr>
      </w:pPr>
    </w:p>
    <w:p w14:paraId="23051921" w14:textId="77777777" w:rsidR="001E2274" w:rsidRDefault="00207ED1" w:rsidP="0083561E">
      <w:pPr>
        <w:rPr>
          <w:caps/>
          <w:sz w:val="24"/>
          <w:szCs w:val="24"/>
          <w:u w:val="single"/>
          <w:rtl/>
        </w:rPr>
      </w:pPr>
      <w:r w:rsidRPr="00207ED1">
        <w:rPr>
          <w:rFonts w:hint="cs"/>
          <w:caps/>
          <w:sz w:val="24"/>
          <w:szCs w:val="24"/>
          <w:u w:val="single"/>
          <w:rtl/>
        </w:rPr>
        <w:t>מר יוסף חדד - מגיש הבקשה</w:t>
      </w:r>
      <w:r w:rsidR="001E2274">
        <w:rPr>
          <w:rFonts w:hint="cs"/>
          <w:caps/>
          <w:sz w:val="24"/>
          <w:szCs w:val="24"/>
          <w:u w:val="single"/>
          <w:rtl/>
        </w:rPr>
        <w:t>:</w:t>
      </w:r>
    </w:p>
    <w:p w14:paraId="3B393E4B" w14:textId="323B2B9E" w:rsidR="001E2274" w:rsidRDefault="0083561E" w:rsidP="0083561E">
      <w:pPr>
        <w:rPr>
          <w:b w:val="0"/>
          <w:bCs w:val="0"/>
          <w:caps/>
          <w:sz w:val="24"/>
          <w:szCs w:val="24"/>
          <w:rtl/>
        </w:rPr>
      </w:pPr>
      <w:r>
        <w:rPr>
          <w:rFonts w:hint="cs"/>
          <w:b w:val="0"/>
          <w:bCs w:val="0"/>
          <w:caps/>
          <w:sz w:val="24"/>
          <w:szCs w:val="24"/>
          <w:rtl/>
        </w:rPr>
        <w:t xml:space="preserve">בבקשה אוקיי אני </w:t>
      </w:r>
    </w:p>
    <w:p w14:paraId="74326FD4" w14:textId="77777777" w:rsidR="001E2274" w:rsidRDefault="001E2274" w:rsidP="0083561E">
      <w:pPr>
        <w:rPr>
          <w:b w:val="0"/>
          <w:bCs w:val="0"/>
          <w:caps/>
          <w:sz w:val="24"/>
          <w:szCs w:val="24"/>
          <w:rtl/>
        </w:rPr>
      </w:pPr>
    </w:p>
    <w:p w14:paraId="7A8D910A" w14:textId="77777777" w:rsidR="001E2274" w:rsidRDefault="00D17364" w:rsidP="0083561E">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1197E2B1" w14:textId="15A1C84B" w:rsidR="001E2274" w:rsidRDefault="0083561E" w:rsidP="0083561E">
      <w:pPr>
        <w:rPr>
          <w:b w:val="0"/>
          <w:bCs w:val="0"/>
          <w:caps/>
          <w:sz w:val="24"/>
          <w:szCs w:val="24"/>
          <w:rtl/>
        </w:rPr>
      </w:pPr>
      <w:r>
        <w:rPr>
          <w:rFonts w:hint="cs"/>
          <w:b w:val="0"/>
          <w:bCs w:val="0"/>
          <w:caps/>
          <w:sz w:val="24"/>
          <w:szCs w:val="24"/>
          <w:rtl/>
        </w:rPr>
        <w:t>איפה היא אני לא רואה אותה ...</w:t>
      </w:r>
    </w:p>
    <w:p w14:paraId="4DF90303" w14:textId="77777777" w:rsidR="001E2274" w:rsidRDefault="001E2274" w:rsidP="0083561E">
      <w:pPr>
        <w:rPr>
          <w:b w:val="0"/>
          <w:bCs w:val="0"/>
          <w:caps/>
          <w:sz w:val="24"/>
          <w:szCs w:val="24"/>
          <w:rtl/>
        </w:rPr>
      </w:pPr>
    </w:p>
    <w:p w14:paraId="4E2E9C88" w14:textId="77777777" w:rsidR="001E2274" w:rsidRDefault="0083561E" w:rsidP="0083561E">
      <w:pPr>
        <w:rPr>
          <w:b w:val="0"/>
          <w:bCs w:val="0"/>
          <w:caps/>
          <w:sz w:val="24"/>
          <w:szCs w:val="24"/>
          <w:rtl/>
        </w:rPr>
      </w:pPr>
      <w:r>
        <w:rPr>
          <w:rFonts w:hint="cs"/>
          <w:b w:val="0"/>
          <w:bCs w:val="0"/>
          <w:caps/>
          <w:sz w:val="24"/>
          <w:szCs w:val="24"/>
          <w:rtl/>
        </w:rPr>
        <w:t>(מתארגנים)</w:t>
      </w:r>
    </w:p>
    <w:p w14:paraId="64F5729D" w14:textId="77777777" w:rsidR="001E2274" w:rsidRDefault="001E2274" w:rsidP="0083561E">
      <w:pPr>
        <w:rPr>
          <w:b w:val="0"/>
          <w:bCs w:val="0"/>
          <w:caps/>
          <w:sz w:val="24"/>
          <w:szCs w:val="24"/>
          <w:rtl/>
        </w:rPr>
      </w:pPr>
    </w:p>
    <w:p w14:paraId="0097A560" w14:textId="77777777" w:rsidR="001E2274" w:rsidRDefault="0044432A" w:rsidP="0083561E">
      <w:pPr>
        <w:rPr>
          <w:caps/>
          <w:sz w:val="24"/>
          <w:szCs w:val="24"/>
          <w:u w:val="single"/>
          <w:rtl/>
        </w:rPr>
      </w:pPr>
      <w:r w:rsidRPr="0044432A">
        <w:rPr>
          <w:rFonts w:hint="cs"/>
          <w:caps/>
          <w:sz w:val="24"/>
          <w:szCs w:val="24"/>
          <w:u w:val="single"/>
          <w:rtl/>
        </w:rPr>
        <w:t>גב</w:t>
      </w:r>
      <w:r w:rsidRPr="0044432A">
        <w:rPr>
          <w:caps/>
          <w:sz w:val="24"/>
          <w:szCs w:val="24"/>
          <w:u w:val="single"/>
          <w:rtl/>
        </w:rPr>
        <w:t>'</w:t>
      </w:r>
      <w:r w:rsidRPr="0044432A">
        <w:rPr>
          <w:rFonts w:hint="cs"/>
          <w:caps/>
          <w:sz w:val="24"/>
          <w:szCs w:val="24"/>
          <w:u w:val="single"/>
          <w:rtl/>
        </w:rPr>
        <w:t xml:space="preserve"> תמי ראם וגנר - נציגת לשכת התכנון</w:t>
      </w:r>
      <w:r w:rsidR="001E2274">
        <w:rPr>
          <w:rFonts w:hint="cs"/>
          <w:caps/>
          <w:sz w:val="24"/>
          <w:szCs w:val="24"/>
          <w:u w:val="single"/>
          <w:rtl/>
        </w:rPr>
        <w:t>:</w:t>
      </w:r>
    </w:p>
    <w:p w14:paraId="6D9B0519" w14:textId="24022023" w:rsidR="001E2274" w:rsidRDefault="00FD145B" w:rsidP="0083561E">
      <w:pPr>
        <w:rPr>
          <w:b w:val="0"/>
          <w:bCs w:val="0"/>
          <w:caps/>
          <w:sz w:val="24"/>
          <w:szCs w:val="24"/>
          <w:rtl/>
        </w:rPr>
      </w:pPr>
      <w:r>
        <w:rPr>
          <w:rFonts w:hint="cs"/>
          <w:b w:val="0"/>
          <w:bCs w:val="0"/>
          <w:caps/>
          <w:sz w:val="24"/>
          <w:szCs w:val="24"/>
          <w:rtl/>
        </w:rPr>
        <w:t xml:space="preserve">כן אסתי </w:t>
      </w:r>
    </w:p>
    <w:p w14:paraId="373AD9C9" w14:textId="77777777" w:rsidR="001E2274" w:rsidRDefault="001E2274" w:rsidP="0083561E">
      <w:pPr>
        <w:rPr>
          <w:b w:val="0"/>
          <w:bCs w:val="0"/>
          <w:caps/>
          <w:sz w:val="24"/>
          <w:szCs w:val="24"/>
          <w:rtl/>
        </w:rPr>
      </w:pPr>
    </w:p>
    <w:p w14:paraId="01BD665D" w14:textId="77777777" w:rsidR="001E2274" w:rsidRDefault="00E5536A" w:rsidP="0083561E">
      <w:pPr>
        <w:rPr>
          <w:caps/>
          <w:sz w:val="24"/>
          <w:szCs w:val="24"/>
          <w:u w:val="single"/>
          <w:rtl/>
        </w:rPr>
      </w:pPr>
      <w:r w:rsidRPr="00E5536A">
        <w:rPr>
          <w:rFonts w:hint="cs"/>
          <w:caps/>
          <w:sz w:val="24"/>
          <w:szCs w:val="24"/>
          <w:u w:val="single"/>
          <w:rtl/>
        </w:rPr>
        <w:t>גב</w:t>
      </w:r>
      <w:r w:rsidRPr="00E5536A">
        <w:rPr>
          <w:caps/>
          <w:sz w:val="24"/>
          <w:szCs w:val="24"/>
          <w:u w:val="single"/>
          <w:rtl/>
        </w:rPr>
        <w:t>'</w:t>
      </w:r>
      <w:r w:rsidRPr="00E5536A">
        <w:rPr>
          <w:rFonts w:hint="cs"/>
          <w:caps/>
          <w:sz w:val="24"/>
          <w:szCs w:val="24"/>
          <w:u w:val="single"/>
          <w:rtl/>
        </w:rPr>
        <w:t xml:space="preserve"> רוני גרניט - נציגת משרד הבריאות בוועדה המחוזית</w:t>
      </w:r>
      <w:r w:rsidR="001E2274">
        <w:rPr>
          <w:rFonts w:hint="cs"/>
          <w:caps/>
          <w:sz w:val="24"/>
          <w:szCs w:val="24"/>
          <w:u w:val="single"/>
          <w:rtl/>
        </w:rPr>
        <w:t>:</w:t>
      </w:r>
    </w:p>
    <w:p w14:paraId="66B7F2E5" w14:textId="54B0125D" w:rsidR="001E2274" w:rsidRDefault="00FD145B" w:rsidP="0083561E">
      <w:pPr>
        <w:rPr>
          <w:b w:val="0"/>
          <w:bCs w:val="0"/>
          <w:caps/>
          <w:sz w:val="24"/>
          <w:szCs w:val="24"/>
          <w:rtl/>
        </w:rPr>
      </w:pPr>
      <w:r>
        <w:rPr>
          <w:rFonts w:hint="cs"/>
          <w:b w:val="0"/>
          <w:bCs w:val="0"/>
          <w:caps/>
          <w:sz w:val="24"/>
          <w:szCs w:val="24"/>
          <w:rtl/>
        </w:rPr>
        <w:t xml:space="preserve">את כן </w:t>
      </w:r>
    </w:p>
    <w:p w14:paraId="67C1CB4F" w14:textId="77777777" w:rsidR="001E2274" w:rsidRDefault="001E2274" w:rsidP="0083561E">
      <w:pPr>
        <w:rPr>
          <w:b w:val="0"/>
          <w:bCs w:val="0"/>
          <w:caps/>
          <w:sz w:val="24"/>
          <w:szCs w:val="24"/>
          <w:rtl/>
        </w:rPr>
      </w:pPr>
    </w:p>
    <w:p w14:paraId="31138A62" w14:textId="77777777" w:rsidR="001E2274" w:rsidRDefault="00207ED1" w:rsidP="0083561E">
      <w:pPr>
        <w:rPr>
          <w:caps/>
          <w:sz w:val="24"/>
          <w:szCs w:val="24"/>
          <w:u w:val="single"/>
          <w:rtl/>
        </w:rPr>
      </w:pPr>
      <w:r w:rsidRPr="00207ED1">
        <w:rPr>
          <w:rFonts w:hint="cs"/>
          <w:caps/>
          <w:sz w:val="24"/>
          <w:szCs w:val="24"/>
          <w:u w:val="single"/>
          <w:rtl/>
        </w:rPr>
        <w:t>גב</w:t>
      </w:r>
      <w:r w:rsidRPr="00207ED1">
        <w:rPr>
          <w:caps/>
          <w:sz w:val="24"/>
          <w:szCs w:val="24"/>
          <w:u w:val="single"/>
          <w:rtl/>
        </w:rPr>
        <w:t>'</w:t>
      </w:r>
      <w:r w:rsidRPr="00207ED1">
        <w:rPr>
          <w:rFonts w:hint="cs"/>
          <w:caps/>
          <w:sz w:val="24"/>
          <w:szCs w:val="24"/>
          <w:u w:val="single"/>
          <w:rtl/>
        </w:rPr>
        <w:t xml:space="preserve"> אסתי איפרגן - אדריכלית עורכת התוכנית</w:t>
      </w:r>
      <w:r w:rsidR="001E2274">
        <w:rPr>
          <w:rFonts w:hint="cs"/>
          <w:caps/>
          <w:sz w:val="24"/>
          <w:szCs w:val="24"/>
          <w:u w:val="single"/>
          <w:rtl/>
        </w:rPr>
        <w:t>:</w:t>
      </w:r>
    </w:p>
    <w:p w14:paraId="2BD386E7" w14:textId="5A0C9DEE" w:rsidR="001E2274" w:rsidRDefault="00FD145B" w:rsidP="0083561E">
      <w:pPr>
        <w:rPr>
          <w:b w:val="0"/>
          <w:bCs w:val="0"/>
          <w:caps/>
          <w:sz w:val="24"/>
          <w:szCs w:val="24"/>
          <w:rtl/>
        </w:rPr>
      </w:pPr>
      <w:r>
        <w:rPr>
          <w:rFonts w:hint="cs"/>
          <w:b w:val="0"/>
          <w:bCs w:val="0"/>
          <w:caps/>
          <w:sz w:val="24"/>
          <w:szCs w:val="24"/>
          <w:rtl/>
        </w:rPr>
        <w:t>אתם שומעים אותי?</w:t>
      </w:r>
    </w:p>
    <w:p w14:paraId="10A186FE" w14:textId="77777777" w:rsidR="001E2274" w:rsidRDefault="001E2274" w:rsidP="0083561E">
      <w:pPr>
        <w:rPr>
          <w:b w:val="0"/>
          <w:bCs w:val="0"/>
          <w:caps/>
          <w:sz w:val="24"/>
          <w:szCs w:val="24"/>
          <w:rtl/>
        </w:rPr>
      </w:pPr>
    </w:p>
    <w:p w14:paraId="71ABADE4" w14:textId="77777777" w:rsidR="001E2274" w:rsidRDefault="000A5C33" w:rsidP="0083561E">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3D2940AE" w14:textId="55B090B1" w:rsidR="001E2274" w:rsidRDefault="00FD145B" w:rsidP="0083561E">
      <w:pPr>
        <w:rPr>
          <w:b w:val="0"/>
          <w:bCs w:val="0"/>
          <w:caps/>
          <w:sz w:val="24"/>
          <w:szCs w:val="24"/>
          <w:rtl/>
        </w:rPr>
      </w:pPr>
      <w:r>
        <w:rPr>
          <w:rFonts w:hint="cs"/>
          <w:b w:val="0"/>
          <w:bCs w:val="0"/>
          <w:caps/>
          <w:sz w:val="24"/>
          <w:szCs w:val="24"/>
          <w:rtl/>
        </w:rPr>
        <w:t>כן כן</w:t>
      </w:r>
    </w:p>
    <w:p w14:paraId="1FC48A54" w14:textId="77777777" w:rsidR="001E2274" w:rsidRDefault="001E2274" w:rsidP="0083561E">
      <w:pPr>
        <w:rPr>
          <w:b w:val="0"/>
          <w:bCs w:val="0"/>
          <w:caps/>
          <w:sz w:val="24"/>
          <w:szCs w:val="24"/>
          <w:rtl/>
        </w:rPr>
      </w:pPr>
    </w:p>
    <w:p w14:paraId="0948046C" w14:textId="77777777" w:rsidR="001E2274" w:rsidRDefault="00E5536A" w:rsidP="0083561E">
      <w:pPr>
        <w:rPr>
          <w:caps/>
          <w:sz w:val="24"/>
          <w:szCs w:val="24"/>
          <w:u w:val="single"/>
          <w:rtl/>
        </w:rPr>
      </w:pPr>
      <w:r w:rsidRPr="00E5536A">
        <w:rPr>
          <w:rFonts w:hint="cs"/>
          <w:caps/>
          <w:sz w:val="24"/>
          <w:szCs w:val="24"/>
          <w:u w:val="single"/>
          <w:rtl/>
        </w:rPr>
        <w:t>גב</w:t>
      </w:r>
      <w:r w:rsidRPr="00E5536A">
        <w:rPr>
          <w:caps/>
          <w:sz w:val="24"/>
          <w:szCs w:val="24"/>
          <w:u w:val="single"/>
          <w:rtl/>
        </w:rPr>
        <w:t>'</w:t>
      </w:r>
      <w:r w:rsidRPr="00E5536A">
        <w:rPr>
          <w:rFonts w:hint="cs"/>
          <w:caps/>
          <w:sz w:val="24"/>
          <w:szCs w:val="24"/>
          <w:u w:val="single"/>
          <w:rtl/>
        </w:rPr>
        <w:t xml:space="preserve"> רוני גרניט - נציגת משרד הבריאות בוועדה המחוזית</w:t>
      </w:r>
      <w:r w:rsidR="001E2274">
        <w:rPr>
          <w:rFonts w:hint="cs"/>
          <w:caps/>
          <w:sz w:val="24"/>
          <w:szCs w:val="24"/>
          <w:u w:val="single"/>
          <w:rtl/>
        </w:rPr>
        <w:t>:</w:t>
      </w:r>
    </w:p>
    <w:p w14:paraId="1E34B3D3" w14:textId="623AEAA1" w:rsidR="001E2274" w:rsidRDefault="00FD145B" w:rsidP="0083561E">
      <w:pPr>
        <w:rPr>
          <w:b w:val="0"/>
          <w:bCs w:val="0"/>
          <w:caps/>
          <w:sz w:val="24"/>
          <w:szCs w:val="24"/>
          <w:rtl/>
        </w:rPr>
      </w:pPr>
      <w:r>
        <w:rPr>
          <w:rFonts w:hint="cs"/>
          <w:b w:val="0"/>
          <w:bCs w:val="0"/>
          <w:caps/>
          <w:sz w:val="24"/>
          <w:szCs w:val="24"/>
          <w:rtl/>
        </w:rPr>
        <w:t xml:space="preserve">כן </w:t>
      </w:r>
    </w:p>
    <w:p w14:paraId="51FB7A01" w14:textId="77777777" w:rsidR="001E2274" w:rsidRDefault="001E2274" w:rsidP="0083561E">
      <w:pPr>
        <w:rPr>
          <w:b w:val="0"/>
          <w:bCs w:val="0"/>
          <w:caps/>
          <w:sz w:val="24"/>
          <w:szCs w:val="24"/>
          <w:rtl/>
        </w:rPr>
      </w:pPr>
    </w:p>
    <w:p w14:paraId="31045B05" w14:textId="77777777" w:rsidR="001E2274" w:rsidRDefault="000A5C33" w:rsidP="0083561E">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38C9A3AA" w14:textId="2ADE6639" w:rsidR="001E2274" w:rsidRDefault="00FD145B" w:rsidP="0083561E">
      <w:pPr>
        <w:rPr>
          <w:b w:val="0"/>
          <w:bCs w:val="0"/>
          <w:caps/>
          <w:sz w:val="24"/>
          <w:szCs w:val="24"/>
          <w:rtl/>
        </w:rPr>
      </w:pPr>
      <w:r>
        <w:rPr>
          <w:rFonts w:hint="cs"/>
          <w:b w:val="0"/>
          <w:bCs w:val="0"/>
          <w:caps/>
          <w:sz w:val="24"/>
          <w:szCs w:val="24"/>
          <w:rtl/>
        </w:rPr>
        <w:t xml:space="preserve">שומעים אותך </w:t>
      </w:r>
    </w:p>
    <w:p w14:paraId="378448C3" w14:textId="77777777" w:rsidR="001E2274" w:rsidRDefault="001E2274" w:rsidP="0083561E">
      <w:pPr>
        <w:rPr>
          <w:b w:val="0"/>
          <w:bCs w:val="0"/>
          <w:caps/>
          <w:sz w:val="24"/>
          <w:szCs w:val="24"/>
          <w:rtl/>
        </w:rPr>
      </w:pPr>
    </w:p>
    <w:p w14:paraId="0AF9F722" w14:textId="77777777" w:rsidR="001E2274" w:rsidRDefault="00207ED1" w:rsidP="0083561E">
      <w:pPr>
        <w:rPr>
          <w:caps/>
          <w:sz w:val="24"/>
          <w:szCs w:val="24"/>
          <w:u w:val="single"/>
          <w:rtl/>
        </w:rPr>
      </w:pPr>
      <w:r w:rsidRPr="00207ED1">
        <w:rPr>
          <w:rFonts w:hint="cs"/>
          <w:caps/>
          <w:sz w:val="24"/>
          <w:szCs w:val="24"/>
          <w:u w:val="single"/>
          <w:rtl/>
        </w:rPr>
        <w:t>גב</w:t>
      </w:r>
      <w:r w:rsidRPr="00207ED1">
        <w:rPr>
          <w:caps/>
          <w:sz w:val="24"/>
          <w:szCs w:val="24"/>
          <w:u w:val="single"/>
          <w:rtl/>
        </w:rPr>
        <w:t>'</w:t>
      </w:r>
      <w:r w:rsidRPr="00207ED1">
        <w:rPr>
          <w:rFonts w:hint="cs"/>
          <w:caps/>
          <w:sz w:val="24"/>
          <w:szCs w:val="24"/>
          <w:u w:val="single"/>
          <w:rtl/>
        </w:rPr>
        <w:t xml:space="preserve"> אסתי איפרגן - אדריכלית עורכת התוכנית</w:t>
      </w:r>
      <w:r w:rsidR="001E2274">
        <w:rPr>
          <w:rFonts w:hint="cs"/>
          <w:caps/>
          <w:sz w:val="24"/>
          <w:szCs w:val="24"/>
          <w:u w:val="single"/>
          <w:rtl/>
        </w:rPr>
        <w:t>:</w:t>
      </w:r>
    </w:p>
    <w:p w14:paraId="726628C1" w14:textId="0F249F25" w:rsidR="001E2274" w:rsidRDefault="00FD145B" w:rsidP="0083561E">
      <w:pPr>
        <w:rPr>
          <w:b w:val="0"/>
          <w:bCs w:val="0"/>
          <w:caps/>
          <w:sz w:val="24"/>
          <w:szCs w:val="24"/>
          <w:rtl/>
        </w:rPr>
      </w:pPr>
      <w:r>
        <w:rPr>
          <w:rFonts w:hint="cs"/>
          <w:b w:val="0"/>
          <w:bCs w:val="0"/>
          <w:caps/>
          <w:sz w:val="24"/>
          <w:szCs w:val="24"/>
          <w:rtl/>
        </w:rPr>
        <w:t xml:space="preserve">טוב אז רגע לא הייתי אתכם אז שתפו איפה </w:t>
      </w:r>
    </w:p>
    <w:p w14:paraId="68E836DB" w14:textId="77777777" w:rsidR="001E2274" w:rsidRDefault="001E2274" w:rsidP="0083561E">
      <w:pPr>
        <w:rPr>
          <w:b w:val="0"/>
          <w:bCs w:val="0"/>
          <w:caps/>
          <w:sz w:val="24"/>
          <w:szCs w:val="24"/>
          <w:rtl/>
        </w:rPr>
      </w:pPr>
    </w:p>
    <w:p w14:paraId="0543FD22" w14:textId="77777777" w:rsidR="001E2274" w:rsidRDefault="000A5C33" w:rsidP="0083561E">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6B163671" w14:textId="328A78AB" w:rsidR="001E2274" w:rsidRDefault="00FD145B" w:rsidP="0083561E">
      <w:pPr>
        <w:rPr>
          <w:b w:val="0"/>
          <w:bCs w:val="0"/>
          <w:caps/>
          <w:sz w:val="24"/>
          <w:szCs w:val="24"/>
          <w:rtl/>
        </w:rPr>
      </w:pPr>
      <w:r>
        <w:rPr>
          <w:rFonts w:hint="cs"/>
          <w:b w:val="0"/>
          <w:bCs w:val="0"/>
          <w:caps/>
          <w:sz w:val="24"/>
          <w:szCs w:val="24"/>
          <w:rtl/>
        </w:rPr>
        <w:t xml:space="preserve">מה ממתינים להציג את התוכנית </w:t>
      </w:r>
    </w:p>
    <w:p w14:paraId="2F8D5D7B" w14:textId="77777777" w:rsidR="001E2274" w:rsidRDefault="001E2274" w:rsidP="0083561E">
      <w:pPr>
        <w:rPr>
          <w:b w:val="0"/>
          <w:bCs w:val="0"/>
          <w:caps/>
          <w:sz w:val="24"/>
          <w:szCs w:val="24"/>
          <w:rtl/>
        </w:rPr>
      </w:pPr>
    </w:p>
    <w:p w14:paraId="2D9C476B" w14:textId="77777777" w:rsidR="001E2274" w:rsidRDefault="00207ED1" w:rsidP="0083561E">
      <w:pPr>
        <w:rPr>
          <w:caps/>
          <w:sz w:val="24"/>
          <w:szCs w:val="24"/>
          <w:u w:val="single"/>
          <w:rtl/>
        </w:rPr>
      </w:pPr>
      <w:r w:rsidRPr="00207ED1">
        <w:rPr>
          <w:rFonts w:hint="cs"/>
          <w:caps/>
          <w:sz w:val="24"/>
          <w:szCs w:val="24"/>
          <w:u w:val="single"/>
          <w:rtl/>
        </w:rPr>
        <w:t>גב</w:t>
      </w:r>
      <w:r w:rsidRPr="00207ED1">
        <w:rPr>
          <w:caps/>
          <w:sz w:val="24"/>
          <w:szCs w:val="24"/>
          <w:u w:val="single"/>
          <w:rtl/>
        </w:rPr>
        <w:t>'</w:t>
      </w:r>
      <w:r w:rsidRPr="00207ED1">
        <w:rPr>
          <w:rFonts w:hint="cs"/>
          <w:caps/>
          <w:sz w:val="24"/>
          <w:szCs w:val="24"/>
          <w:u w:val="single"/>
          <w:rtl/>
        </w:rPr>
        <w:t xml:space="preserve"> אסתי איפרגן - אדריכלית עורכת התוכנית</w:t>
      </w:r>
      <w:r w:rsidR="001E2274">
        <w:rPr>
          <w:rFonts w:hint="cs"/>
          <w:caps/>
          <w:sz w:val="24"/>
          <w:szCs w:val="24"/>
          <w:u w:val="single"/>
          <w:rtl/>
        </w:rPr>
        <w:t>:</w:t>
      </w:r>
    </w:p>
    <w:p w14:paraId="409EC1FA" w14:textId="1C52BFFE" w:rsidR="001E2274" w:rsidRDefault="00FD145B" w:rsidP="0083561E">
      <w:pPr>
        <w:rPr>
          <w:b w:val="0"/>
          <w:bCs w:val="0"/>
          <w:caps/>
          <w:sz w:val="24"/>
          <w:szCs w:val="24"/>
          <w:rtl/>
        </w:rPr>
      </w:pPr>
      <w:r>
        <w:rPr>
          <w:rFonts w:hint="cs"/>
          <w:b w:val="0"/>
          <w:bCs w:val="0"/>
          <w:caps/>
          <w:sz w:val="24"/>
          <w:szCs w:val="24"/>
          <w:rtl/>
        </w:rPr>
        <w:t>אוקיי אז ככה אז התוכנית בעצם מדברת על תוספת של</w:t>
      </w:r>
    </w:p>
    <w:p w14:paraId="5D47FD11" w14:textId="77777777" w:rsidR="001E2274" w:rsidRDefault="001E2274" w:rsidP="0083561E">
      <w:pPr>
        <w:rPr>
          <w:b w:val="0"/>
          <w:bCs w:val="0"/>
          <w:caps/>
          <w:sz w:val="24"/>
          <w:szCs w:val="24"/>
          <w:rtl/>
        </w:rPr>
      </w:pPr>
    </w:p>
    <w:p w14:paraId="673711F3" w14:textId="77777777" w:rsidR="001E2274" w:rsidRDefault="000A5C33" w:rsidP="0083561E">
      <w:pPr>
        <w:rPr>
          <w:caps/>
          <w:sz w:val="24"/>
          <w:szCs w:val="24"/>
          <w:u w:val="single"/>
          <w:rtl/>
        </w:rPr>
      </w:pPr>
      <w:r w:rsidRPr="000A5C33">
        <w:rPr>
          <w:rFonts w:hint="cs"/>
          <w:caps/>
          <w:sz w:val="24"/>
          <w:szCs w:val="24"/>
          <w:u w:val="single"/>
          <w:rtl/>
        </w:rPr>
        <w:lastRenderedPageBreak/>
        <w:t>מר מוחמד נאטור - סגן מתכננת המחוז</w:t>
      </w:r>
      <w:r w:rsidR="001E2274">
        <w:rPr>
          <w:rFonts w:hint="cs"/>
          <w:caps/>
          <w:sz w:val="24"/>
          <w:szCs w:val="24"/>
          <w:u w:val="single"/>
          <w:rtl/>
        </w:rPr>
        <w:t>:</w:t>
      </w:r>
    </w:p>
    <w:p w14:paraId="04D29B59" w14:textId="5F6CAD09" w:rsidR="001E2274" w:rsidRDefault="00FD145B" w:rsidP="0083561E">
      <w:pPr>
        <w:rPr>
          <w:b w:val="0"/>
          <w:bCs w:val="0"/>
          <w:caps/>
          <w:sz w:val="24"/>
          <w:szCs w:val="24"/>
          <w:rtl/>
        </w:rPr>
      </w:pPr>
      <w:r>
        <w:rPr>
          <w:rFonts w:hint="cs"/>
          <w:b w:val="0"/>
          <w:bCs w:val="0"/>
          <w:caps/>
          <w:sz w:val="24"/>
          <w:szCs w:val="24"/>
          <w:rtl/>
        </w:rPr>
        <w:t xml:space="preserve">שניה יש לך </w:t>
      </w:r>
      <w:r w:rsidR="00462BE9">
        <w:rPr>
          <w:rFonts w:hint="cs"/>
          <w:b w:val="0"/>
          <w:bCs w:val="0"/>
          <w:caps/>
          <w:sz w:val="24"/>
          <w:szCs w:val="24"/>
          <w:rtl/>
        </w:rPr>
        <w:t xml:space="preserve">יש לך משהו לשתף תשריט, </w:t>
      </w:r>
    </w:p>
    <w:p w14:paraId="2DC456A9" w14:textId="77777777" w:rsidR="001E2274" w:rsidRDefault="001E2274" w:rsidP="0083561E">
      <w:pPr>
        <w:rPr>
          <w:b w:val="0"/>
          <w:bCs w:val="0"/>
          <w:caps/>
          <w:sz w:val="24"/>
          <w:szCs w:val="24"/>
          <w:rtl/>
        </w:rPr>
      </w:pPr>
    </w:p>
    <w:p w14:paraId="3255FE55" w14:textId="77777777" w:rsidR="001E2274" w:rsidRDefault="00207ED1" w:rsidP="0083561E">
      <w:pPr>
        <w:rPr>
          <w:caps/>
          <w:sz w:val="24"/>
          <w:szCs w:val="24"/>
          <w:u w:val="single"/>
          <w:rtl/>
        </w:rPr>
      </w:pPr>
      <w:r w:rsidRPr="00207ED1">
        <w:rPr>
          <w:rFonts w:hint="cs"/>
          <w:caps/>
          <w:sz w:val="24"/>
          <w:szCs w:val="24"/>
          <w:u w:val="single"/>
          <w:rtl/>
        </w:rPr>
        <w:t>גב</w:t>
      </w:r>
      <w:r w:rsidRPr="00207ED1">
        <w:rPr>
          <w:caps/>
          <w:sz w:val="24"/>
          <w:szCs w:val="24"/>
          <w:u w:val="single"/>
          <w:rtl/>
        </w:rPr>
        <w:t>'</w:t>
      </w:r>
      <w:r w:rsidRPr="00207ED1">
        <w:rPr>
          <w:rFonts w:hint="cs"/>
          <w:caps/>
          <w:sz w:val="24"/>
          <w:szCs w:val="24"/>
          <w:u w:val="single"/>
          <w:rtl/>
        </w:rPr>
        <w:t xml:space="preserve"> אסתי איפרגן - אדריכלית עורכת התוכנית</w:t>
      </w:r>
      <w:r w:rsidR="001E2274">
        <w:rPr>
          <w:rFonts w:hint="cs"/>
          <w:caps/>
          <w:sz w:val="24"/>
          <w:szCs w:val="24"/>
          <w:u w:val="single"/>
          <w:rtl/>
        </w:rPr>
        <w:t>:</w:t>
      </w:r>
    </w:p>
    <w:p w14:paraId="06BDC2F4" w14:textId="46B895C2" w:rsidR="001E2274" w:rsidRDefault="00462BE9" w:rsidP="0083561E">
      <w:pPr>
        <w:rPr>
          <w:b w:val="0"/>
          <w:bCs w:val="0"/>
          <w:caps/>
          <w:sz w:val="24"/>
          <w:szCs w:val="24"/>
          <w:rtl/>
        </w:rPr>
      </w:pPr>
      <w:r>
        <w:rPr>
          <w:rFonts w:hint="cs"/>
          <w:b w:val="0"/>
          <w:bCs w:val="0"/>
          <w:caps/>
          <w:sz w:val="24"/>
          <w:szCs w:val="24"/>
          <w:rtl/>
        </w:rPr>
        <w:t>כן אני יכולה לשתף בוא נראה</w:t>
      </w:r>
    </w:p>
    <w:p w14:paraId="603D50EF" w14:textId="77777777" w:rsidR="001E2274" w:rsidRDefault="001E2274" w:rsidP="0083561E">
      <w:pPr>
        <w:rPr>
          <w:b w:val="0"/>
          <w:bCs w:val="0"/>
          <w:caps/>
          <w:sz w:val="24"/>
          <w:szCs w:val="24"/>
          <w:rtl/>
        </w:rPr>
      </w:pPr>
    </w:p>
    <w:p w14:paraId="40A61457" w14:textId="77777777" w:rsidR="001E2274" w:rsidRDefault="000A5C33" w:rsidP="0083561E">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742B9BC6" w14:textId="280AC7F7" w:rsidR="001E2274" w:rsidRDefault="00462BE9" w:rsidP="0083561E">
      <w:pPr>
        <w:rPr>
          <w:b w:val="0"/>
          <w:bCs w:val="0"/>
          <w:caps/>
          <w:sz w:val="24"/>
          <w:szCs w:val="24"/>
          <w:rtl/>
        </w:rPr>
      </w:pPr>
      <w:r>
        <w:rPr>
          <w:rFonts w:hint="cs"/>
          <w:b w:val="0"/>
          <w:bCs w:val="0"/>
          <w:caps/>
          <w:sz w:val="24"/>
          <w:szCs w:val="24"/>
          <w:rtl/>
        </w:rPr>
        <w:t xml:space="preserve">כן יש לך, אפשרות </w:t>
      </w:r>
    </w:p>
    <w:p w14:paraId="2B56BBDD" w14:textId="77777777" w:rsidR="001E2274" w:rsidRDefault="001E2274" w:rsidP="0083561E">
      <w:pPr>
        <w:rPr>
          <w:b w:val="0"/>
          <w:bCs w:val="0"/>
          <w:caps/>
          <w:sz w:val="24"/>
          <w:szCs w:val="24"/>
          <w:rtl/>
        </w:rPr>
      </w:pPr>
    </w:p>
    <w:p w14:paraId="14E88308" w14:textId="77777777" w:rsidR="001E2274" w:rsidRDefault="00207ED1" w:rsidP="0083561E">
      <w:pPr>
        <w:rPr>
          <w:caps/>
          <w:sz w:val="24"/>
          <w:szCs w:val="24"/>
          <w:u w:val="single"/>
          <w:rtl/>
        </w:rPr>
      </w:pPr>
      <w:r w:rsidRPr="00207ED1">
        <w:rPr>
          <w:rFonts w:hint="cs"/>
          <w:caps/>
          <w:sz w:val="24"/>
          <w:szCs w:val="24"/>
          <w:u w:val="single"/>
          <w:rtl/>
        </w:rPr>
        <w:t>גב</w:t>
      </w:r>
      <w:r w:rsidRPr="00207ED1">
        <w:rPr>
          <w:caps/>
          <w:sz w:val="24"/>
          <w:szCs w:val="24"/>
          <w:u w:val="single"/>
          <w:rtl/>
        </w:rPr>
        <w:t>'</w:t>
      </w:r>
      <w:r w:rsidRPr="00207ED1">
        <w:rPr>
          <w:rFonts w:hint="cs"/>
          <w:caps/>
          <w:sz w:val="24"/>
          <w:szCs w:val="24"/>
          <w:u w:val="single"/>
          <w:rtl/>
        </w:rPr>
        <w:t xml:space="preserve"> אסתי איפרגן - אדריכלית עורכת התוכנית</w:t>
      </w:r>
      <w:r w:rsidR="001E2274">
        <w:rPr>
          <w:rFonts w:hint="cs"/>
          <w:caps/>
          <w:sz w:val="24"/>
          <w:szCs w:val="24"/>
          <w:u w:val="single"/>
          <w:rtl/>
        </w:rPr>
        <w:t>:</w:t>
      </w:r>
    </w:p>
    <w:p w14:paraId="49EAFD59" w14:textId="3E671DA1" w:rsidR="001E2274" w:rsidRDefault="00462BE9" w:rsidP="0083561E">
      <w:pPr>
        <w:rPr>
          <w:b w:val="0"/>
          <w:bCs w:val="0"/>
          <w:caps/>
          <w:sz w:val="24"/>
          <w:szCs w:val="24"/>
          <w:rtl/>
        </w:rPr>
      </w:pPr>
      <w:r>
        <w:rPr>
          <w:rFonts w:hint="cs"/>
          <w:b w:val="0"/>
          <w:bCs w:val="0"/>
          <w:caps/>
          <w:sz w:val="24"/>
          <w:szCs w:val="24"/>
          <w:rtl/>
        </w:rPr>
        <w:t xml:space="preserve">אוקיי יופי רגע, בוא נשתף </w:t>
      </w:r>
      <w:r w:rsidR="00A86904">
        <w:rPr>
          <w:rFonts w:hint="cs"/>
          <w:b w:val="0"/>
          <w:bCs w:val="0"/>
          <w:caps/>
          <w:sz w:val="24"/>
          <w:szCs w:val="24"/>
          <w:rtl/>
        </w:rPr>
        <w:t>אז ככה יש לנו זה בעצם התשריט המוצע אבל אני דווקא אשתף את ה, תוכנית בינוי כדי ש, נוכל לראות מה קרה בשטח. מה שקרה לנו בשטח כרגע זה בעצם ארבע יחידות דיור שהן מחולקות שתיים בקומת קרקע עוד אחת בקומה העליונה יותר ועוד אחת בקומה השלישית בעצם. אז מה שאנחנו מבקשים כאן זה להסדיר קודם כל מצב קיים. מעבר לזכויות ו, ודברים כאלה אז המצב הקיים זה ארבע יחידות דיור תוספת של קומה, ו, תוספת של זכויות בנייה שהזכויות בנייה בעצם יתנו לנו מענה להסדיר את כל ה, דבר הזה</w:t>
      </w:r>
    </w:p>
    <w:p w14:paraId="3971DB5C" w14:textId="77777777" w:rsidR="001E2274" w:rsidRDefault="001E2274" w:rsidP="0083561E">
      <w:pPr>
        <w:rPr>
          <w:b w:val="0"/>
          <w:bCs w:val="0"/>
          <w:caps/>
          <w:sz w:val="24"/>
          <w:szCs w:val="24"/>
          <w:rtl/>
        </w:rPr>
      </w:pPr>
    </w:p>
    <w:p w14:paraId="4FEB0643" w14:textId="77777777" w:rsidR="001E2274" w:rsidRDefault="000A5C33" w:rsidP="0083561E">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549B4ECE" w14:textId="36F77FB5" w:rsidR="001E2274" w:rsidRDefault="00A86904" w:rsidP="0083561E">
      <w:pPr>
        <w:rPr>
          <w:b w:val="0"/>
          <w:bCs w:val="0"/>
          <w:caps/>
          <w:sz w:val="24"/>
          <w:szCs w:val="24"/>
          <w:rtl/>
        </w:rPr>
      </w:pPr>
      <w:r>
        <w:rPr>
          <w:rFonts w:hint="cs"/>
          <w:b w:val="0"/>
          <w:bCs w:val="0"/>
          <w:caps/>
          <w:sz w:val="24"/>
          <w:szCs w:val="24"/>
          <w:rtl/>
        </w:rPr>
        <w:t>כמה כמה כמה יחידות מאושרות ל, ב, ב, מגרש?</w:t>
      </w:r>
    </w:p>
    <w:p w14:paraId="5FF93C99" w14:textId="77777777" w:rsidR="001E2274" w:rsidRDefault="001E2274" w:rsidP="0083561E">
      <w:pPr>
        <w:rPr>
          <w:b w:val="0"/>
          <w:bCs w:val="0"/>
          <w:caps/>
          <w:sz w:val="24"/>
          <w:szCs w:val="24"/>
          <w:rtl/>
        </w:rPr>
      </w:pPr>
    </w:p>
    <w:p w14:paraId="18FAF4CD" w14:textId="77777777" w:rsidR="001E2274" w:rsidRDefault="00207ED1" w:rsidP="0083561E">
      <w:pPr>
        <w:rPr>
          <w:caps/>
          <w:sz w:val="24"/>
          <w:szCs w:val="24"/>
          <w:u w:val="single"/>
          <w:rtl/>
        </w:rPr>
      </w:pPr>
      <w:r w:rsidRPr="00207ED1">
        <w:rPr>
          <w:rFonts w:hint="cs"/>
          <w:caps/>
          <w:sz w:val="24"/>
          <w:szCs w:val="24"/>
          <w:u w:val="single"/>
          <w:rtl/>
        </w:rPr>
        <w:t>גב</w:t>
      </w:r>
      <w:r w:rsidRPr="00207ED1">
        <w:rPr>
          <w:caps/>
          <w:sz w:val="24"/>
          <w:szCs w:val="24"/>
          <w:u w:val="single"/>
          <w:rtl/>
        </w:rPr>
        <w:t>'</w:t>
      </w:r>
      <w:r w:rsidRPr="00207ED1">
        <w:rPr>
          <w:rFonts w:hint="cs"/>
          <w:caps/>
          <w:sz w:val="24"/>
          <w:szCs w:val="24"/>
          <w:u w:val="single"/>
          <w:rtl/>
        </w:rPr>
        <w:t xml:space="preserve"> אסתי איפרגן - אדריכלית עורכת התוכנית</w:t>
      </w:r>
      <w:r w:rsidR="001E2274">
        <w:rPr>
          <w:rFonts w:hint="cs"/>
          <w:caps/>
          <w:sz w:val="24"/>
          <w:szCs w:val="24"/>
          <w:u w:val="single"/>
          <w:rtl/>
        </w:rPr>
        <w:t>:</w:t>
      </w:r>
    </w:p>
    <w:p w14:paraId="559447E1" w14:textId="065C2B6F" w:rsidR="001E2274" w:rsidRDefault="00A86904" w:rsidP="0083561E">
      <w:pPr>
        <w:rPr>
          <w:b w:val="0"/>
          <w:bCs w:val="0"/>
          <w:caps/>
          <w:sz w:val="24"/>
          <w:szCs w:val="24"/>
          <w:rtl/>
        </w:rPr>
      </w:pPr>
      <w:r>
        <w:rPr>
          <w:rFonts w:hint="cs"/>
          <w:b w:val="0"/>
          <w:bCs w:val="0"/>
          <w:caps/>
          <w:sz w:val="24"/>
          <w:szCs w:val="24"/>
          <w:rtl/>
        </w:rPr>
        <w:t>איך עוד פעם?</w:t>
      </w:r>
    </w:p>
    <w:p w14:paraId="7796B429" w14:textId="77777777" w:rsidR="001E2274" w:rsidRDefault="001E2274" w:rsidP="0083561E">
      <w:pPr>
        <w:rPr>
          <w:b w:val="0"/>
          <w:bCs w:val="0"/>
          <w:caps/>
          <w:sz w:val="24"/>
          <w:szCs w:val="24"/>
          <w:rtl/>
        </w:rPr>
      </w:pPr>
    </w:p>
    <w:p w14:paraId="5F8D1AD4" w14:textId="77777777" w:rsidR="001E2274" w:rsidRDefault="000A5C33" w:rsidP="0083561E">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25B527B9" w14:textId="6E8E2E24" w:rsidR="001E2274" w:rsidRDefault="00A86904" w:rsidP="0083561E">
      <w:pPr>
        <w:rPr>
          <w:b w:val="0"/>
          <w:bCs w:val="0"/>
          <w:caps/>
          <w:sz w:val="24"/>
          <w:szCs w:val="24"/>
          <w:rtl/>
        </w:rPr>
      </w:pPr>
      <w:r>
        <w:rPr>
          <w:rFonts w:hint="cs"/>
          <w:b w:val="0"/>
          <w:bCs w:val="0"/>
          <w:caps/>
          <w:sz w:val="24"/>
          <w:szCs w:val="24"/>
          <w:rtl/>
        </w:rPr>
        <w:t>כמה יחידות דיור מאושרות היום במגרש לפני ההסדרה?</w:t>
      </w:r>
    </w:p>
    <w:p w14:paraId="6B8A8F63" w14:textId="77777777" w:rsidR="001E2274" w:rsidRDefault="001E2274" w:rsidP="0083561E">
      <w:pPr>
        <w:rPr>
          <w:b w:val="0"/>
          <w:bCs w:val="0"/>
          <w:caps/>
          <w:sz w:val="24"/>
          <w:szCs w:val="24"/>
          <w:rtl/>
        </w:rPr>
      </w:pPr>
    </w:p>
    <w:p w14:paraId="35D784EF" w14:textId="77777777" w:rsidR="001E2274" w:rsidRDefault="00207ED1" w:rsidP="0083561E">
      <w:pPr>
        <w:rPr>
          <w:caps/>
          <w:sz w:val="24"/>
          <w:szCs w:val="24"/>
          <w:u w:val="single"/>
          <w:rtl/>
        </w:rPr>
      </w:pPr>
      <w:r w:rsidRPr="00207ED1">
        <w:rPr>
          <w:rFonts w:hint="cs"/>
          <w:caps/>
          <w:sz w:val="24"/>
          <w:szCs w:val="24"/>
          <w:u w:val="single"/>
          <w:rtl/>
        </w:rPr>
        <w:t>גב</w:t>
      </w:r>
      <w:r w:rsidRPr="00207ED1">
        <w:rPr>
          <w:caps/>
          <w:sz w:val="24"/>
          <w:szCs w:val="24"/>
          <w:u w:val="single"/>
          <w:rtl/>
        </w:rPr>
        <w:t>'</w:t>
      </w:r>
      <w:r w:rsidRPr="00207ED1">
        <w:rPr>
          <w:rFonts w:hint="cs"/>
          <w:caps/>
          <w:sz w:val="24"/>
          <w:szCs w:val="24"/>
          <w:u w:val="single"/>
          <w:rtl/>
        </w:rPr>
        <w:t xml:space="preserve"> אסתי איפרגן - אדריכלית עורכת התוכנית</w:t>
      </w:r>
      <w:r w:rsidR="001E2274">
        <w:rPr>
          <w:rFonts w:hint="cs"/>
          <w:caps/>
          <w:sz w:val="24"/>
          <w:szCs w:val="24"/>
          <w:u w:val="single"/>
          <w:rtl/>
        </w:rPr>
        <w:t>:</w:t>
      </w:r>
    </w:p>
    <w:p w14:paraId="6E244AC5" w14:textId="434B2BAE" w:rsidR="001E2274" w:rsidRDefault="00A86904" w:rsidP="0083561E">
      <w:pPr>
        <w:rPr>
          <w:b w:val="0"/>
          <w:bCs w:val="0"/>
          <w:caps/>
          <w:sz w:val="24"/>
          <w:szCs w:val="24"/>
          <w:rtl/>
        </w:rPr>
      </w:pPr>
      <w:r>
        <w:rPr>
          <w:rFonts w:hint="cs"/>
          <w:b w:val="0"/>
          <w:bCs w:val="0"/>
          <w:caps/>
          <w:sz w:val="24"/>
          <w:szCs w:val="24"/>
          <w:rtl/>
        </w:rPr>
        <w:t>יחידת דיור אחת</w:t>
      </w:r>
    </w:p>
    <w:p w14:paraId="3DABCAF7" w14:textId="77777777" w:rsidR="001E2274" w:rsidRDefault="001E2274" w:rsidP="0083561E">
      <w:pPr>
        <w:rPr>
          <w:b w:val="0"/>
          <w:bCs w:val="0"/>
          <w:caps/>
          <w:sz w:val="24"/>
          <w:szCs w:val="24"/>
          <w:rtl/>
        </w:rPr>
      </w:pPr>
    </w:p>
    <w:p w14:paraId="1108D079" w14:textId="77777777" w:rsidR="001E2274" w:rsidRDefault="000A5C33" w:rsidP="0083561E">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3DD958BF" w14:textId="28138CAF" w:rsidR="001E2274" w:rsidRDefault="00A86904" w:rsidP="0083561E">
      <w:pPr>
        <w:rPr>
          <w:b w:val="0"/>
          <w:bCs w:val="0"/>
          <w:caps/>
          <w:sz w:val="24"/>
          <w:szCs w:val="24"/>
          <w:rtl/>
        </w:rPr>
      </w:pPr>
      <w:r>
        <w:rPr>
          <w:rFonts w:hint="cs"/>
          <w:b w:val="0"/>
          <w:bCs w:val="0"/>
          <w:caps/>
          <w:sz w:val="24"/>
          <w:szCs w:val="24"/>
          <w:rtl/>
        </w:rPr>
        <w:t xml:space="preserve">כלומר יש יחידת דיור אחת ואתם מוסיפים היום סטטוטורית שלוש יחידות דיור נוספות </w:t>
      </w:r>
    </w:p>
    <w:p w14:paraId="02964545" w14:textId="77777777" w:rsidR="001E2274" w:rsidRDefault="001E2274" w:rsidP="0083561E">
      <w:pPr>
        <w:rPr>
          <w:b w:val="0"/>
          <w:bCs w:val="0"/>
          <w:caps/>
          <w:sz w:val="24"/>
          <w:szCs w:val="24"/>
          <w:rtl/>
        </w:rPr>
      </w:pPr>
    </w:p>
    <w:p w14:paraId="1916F442" w14:textId="77777777" w:rsidR="001E2274" w:rsidRDefault="00207ED1" w:rsidP="0083561E">
      <w:pPr>
        <w:rPr>
          <w:caps/>
          <w:sz w:val="24"/>
          <w:szCs w:val="24"/>
          <w:u w:val="single"/>
          <w:rtl/>
        </w:rPr>
      </w:pPr>
      <w:r w:rsidRPr="00207ED1">
        <w:rPr>
          <w:rFonts w:hint="cs"/>
          <w:caps/>
          <w:sz w:val="24"/>
          <w:szCs w:val="24"/>
          <w:u w:val="single"/>
          <w:rtl/>
        </w:rPr>
        <w:t>גב</w:t>
      </w:r>
      <w:r w:rsidRPr="00207ED1">
        <w:rPr>
          <w:caps/>
          <w:sz w:val="24"/>
          <w:szCs w:val="24"/>
          <w:u w:val="single"/>
          <w:rtl/>
        </w:rPr>
        <w:t>'</w:t>
      </w:r>
      <w:r w:rsidRPr="00207ED1">
        <w:rPr>
          <w:rFonts w:hint="cs"/>
          <w:caps/>
          <w:sz w:val="24"/>
          <w:szCs w:val="24"/>
          <w:u w:val="single"/>
          <w:rtl/>
        </w:rPr>
        <w:t xml:space="preserve"> אסתי איפרגן - אדריכלית עורכת התוכנית</w:t>
      </w:r>
      <w:r w:rsidR="001E2274">
        <w:rPr>
          <w:rFonts w:hint="cs"/>
          <w:caps/>
          <w:sz w:val="24"/>
          <w:szCs w:val="24"/>
          <w:u w:val="single"/>
          <w:rtl/>
        </w:rPr>
        <w:t>:</w:t>
      </w:r>
    </w:p>
    <w:p w14:paraId="3B867A03" w14:textId="1A325C98" w:rsidR="001E2274" w:rsidRDefault="00A86904" w:rsidP="0083561E">
      <w:pPr>
        <w:rPr>
          <w:b w:val="0"/>
          <w:bCs w:val="0"/>
          <w:caps/>
          <w:sz w:val="24"/>
          <w:szCs w:val="24"/>
          <w:rtl/>
        </w:rPr>
      </w:pPr>
      <w:r>
        <w:rPr>
          <w:rFonts w:hint="cs"/>
          <w:b w:val="0"/>
          <w:bCs w:val="0"/>
          <w:caps/>
          <w:sz w:val="24"/>
          <w:szCs w:val="24"/>
          <w:rtl/>
        </w:rPr>
        <w:t>נכון</w:t>
      </w:r>
      <w:r w:rsidR="000F703D">
        <w:rPr>
          <w:rFonts w:hint="cs"/>
          <w:b w:val="0"/>
          <w:bCs w:val="0"/>
          <w:caps/>
          <w:sz w:val="24"/>
          <w:szCs w:val="24"/>
          <w:rtl/>
        </w:rPr>
        <w:t xml:space="preserve"> </w:t>
      </w:r>
    </w:p>
    <w:p w14:paraId="59EC0BE2" w14:textId="77777777" w:rsidR="001E2274" w:rsidRDefault="001E2274" w:rsidP="0083561E">
      <w:pPr>
        <w:rPr>
          <w:b w:val="0"/>
          <w:bCs w:val="0"/>
          <w:caps/>
          <w:sz w:val="24"/>
          <w:szCs w:val="24"/>
          <w:rtl/>
        </w:rPr>
      </w:pPr>
    </w:p>
    <w:p w14:paraId="01B7F6D9" w14:textId="77777777" w:rsidR="001E2274" w:rsidRDefault="000A5C33" w:rsidP="0083561E">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1FA441EF" w14:textId="20A554EE" w:rsidR="001E2274" w:rsidRDefault="00A86904" w:rsidP="0083561E">
      <w:pPr>
        <w:rPr>
          <w:b w:val="0"/>
          <w:bCs w:val="0"/>
          <w:caps/>
          <w:sz w:val="24"/>
          <w:szCs w:val="24"/>
          <w:rtl/>
        </w:rPr>
      </w:pPr>
      <w:r>
        <w:rPr>
          <w:rFonts w:hint="cs"/>
          <w:b w:val="0"/>
          <w:bCs w:val="0"/>
          <w:caps/>
          <w:sz w:val="24"/>
          <w:szCs w:val="24"/>
          <w:rtl/>
        </w:rPr>
        <w:t xml:space="preserve">אוקיי </w:t>
      </w:r>
    </w:p>
    <w:p w14:paraId="4F90B033" w14:textId="77777777" w:rsidR="001E2274" w:rsidRDefault="001E2274" w:rsidP="0083561E">
      <w:pPr>
        <w:rPr>
          <w:b w:val="0"/>
          <w:bCs w:val="0"/>
          <w:caps/>
          <w:sz w:val="24"/>
          <w:szCs w:val="24"/>
          <w:rtl/>
        </w:rPr>
      </w:pPr>
    </w:p>
    <w:p w14:paraId="61D089CF" w14:textId="77777777" w:rsidR="001E2274" w:rsidRDefault="00207ED1" w:rsidP="0083561E">
      <w:pPr>
        <w:rPr>
          <w:caps/>
          <w:sz w:val="24"/>
          <w:szCs w:val="24"/>
          <w:u w:val="single"/>
          <w:rtl/>
        </w:rPr>
      </w:pPr>
      <w:r w:rsidRPr="00207ED1">
        <w:rPr>
          <w:rFonts w:hint="cs"/>
          <w:caps/>
          <w:sz w:val="24"/>
          <w:szCs w:val="24"/>
          <w:u w:val="single"/>
          <w:rtl/>
        </w:rPr>
        <w:t>גב</w:t>
      </w:r>
      <w:r w:rsidRPr="00207ED1">
        <w:rPr>
          <w:caps/>
          <w:sz w:val="24"/>
          <w:szCs w:val="24"/>
          <w:u w:val="single"/>
          <w:rtl/>
        </w:rPr>
        <w:t>'</w:t>
      </w:r>
      <w:r w:rsidRPr="00207ED1">
        <w:rPr>
          <w:rFonts w:hint="cs"/>
          <w:caps/>
          <w:sz w:val="24"/>
          <w:szCs w:val="24"/>
          <w:u w:val="single"/>
          <w:rtl/>
        </w:rPr>
        <w:t xml:space="preserve"> אסתי איפרגן - אדריכלית עורכת התוכנית</w:t>
      </w:r>
      <w:r w:rsidR="001E2274">
        <w:rPr>
          <w:rFonts w:hint="cs"/>
          <w:caps/>
          <w:sz w:val="24"/>
          <w:szCs w:val="24"/>
          <w:u w:val="single"/>
          <w:rtl/>
        </w:rPr>
        <w:t>:</w:t>
      </w:r>
    </w:p>
    <w:p w14:paraId="4C786E3E" w14:textId="098581C8" w:rsidR="001E2274" w:rsidRDefault="00146CCE" w:rsidP="0083561E">
      <w:pPr>
        <w:rPr>
          <w:b w:val="0"/>
          <w:bCs w:val="0"/>
          <w:caps/>
          <w:sz w:val="24"/>
          <w:szCs w:val="24"/>
          <w:rtl/>
        </w:rPr>
      </w:pPr>
      <w:r>
        <w:rPr>
          <w:rFonts w:hint="cs"/>
          <w:b w:val="0"/>
          <w:bCs w:val="0"/>
          <w:caps/>
          <w:sz w:val="24"/>
          <w:szCs w:val="24"/>
          <w:rtl/>
        </w:rPr>
        <w:t xml:space="preserve">נכון </w:t>
      </w:r>
    </w:p>
    <w:p w14:paraId="7CC46FDD" w14:textId="77777777" w:rsidR="001E2274" w:rsidRDefault="001E2274" w:rsidP="0083561E">
      <w:pPr>
        <w:rPr>
          <w:b w:val="0"/>
          <w:bCs w:val="0"/>
          <w:caps/>
          <w:sz w:val="24"/>
          <w:szCs w:val="24"/>
          <w:rtl/>
        </w:rPr>
      </w:pPr>
    </w:p>
    <w:p w14:paraId="761827DE" w14:textId="77777777" w:rsidR="001E2274" w:rsidRDefault="000A5C33" w:rsidP="0083561E">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657888A9" w14:textId="1843A4DB" w:rsidR="001E2274" w:rsidRDefault="00146CCE" w:rsidP="0083561E">
      <w:pPr>
        <w:rPr>
          <w:b w:val="0"/>
          <w:bCs w:val="0"/>
          <w:caps/>
          <w:sz w:val="24"/>
          <w:szCs w:val="24"/>
          <w:rtl/>
        </w:rPr>
      </w:pPr>
      <w:r>
        <w:rPr>
          <w:rFonts w:hint="cs"/>
          <w:b w:val="0"/>
          <w:bCs w:val="0"/>
          <w:caps/>
          <w:sz w:val="24"/>
          <w:szCs w:val="24"/>
          <w:rtl/>
        </w:rPr>
        <w:t xml:space="preserve">כן הלאה </w:t>
      </w:r>
    </w:p>
    <w:p w14:paraId="17045B3D" w14:textId="77777777" w:rsidR="001E2274" w:rsidRDefault="001E2274" w:rsidP="0083561E">
      <w:pPr>
        <w:rPr>
          <w:b w:val="0"/>
          <w:bCs w:val="0"/>
          <w:caps/>
          <w:sz w:val="24"/>
          <w:szCs w:val="24"/>
          <w:rtl/>
        </w:rPr>
      </w:pPr>
    </w:p>
    <w:p w14:paraId="7E68C04A" w14:textId="77777777" w:rsidR="001E2274" w:rsidRDefault="00207ED1" w:rsidP="0083561E">
      <w:pPr>
        <w:rPr>
          <w:caps/>
          <w:sz w:val="24"/>
          <w:szCs w:val="24"/>
          <w:u w:val="single"/>
          <w:rtl/>
        </w:rPr>
      </w:pPr>
      <w:r w:rsidRPr="00207ED1">
        <w:rPr>
          <w:rFonts w:hint="cs"/>
          <w:caps/>
          <w:sz w:val="24"/>
          <w:szCs w:val="24"/>
          <w:u w:val="single"/>
          <w:rtl/>
        </w:rPr>
        <w:t>גב</w:t>
      </w:r>
      <w:r w:rsidRPr="00207ED1">
        <w:rPr>
          <w:caps/>
          <w:sz w:val="24"/>
          <w:szCs w:val="24"/>
          <w:u w:val="single"/>
          <w:rtl/>
        </w:rPr>
        <w:t>'</w:t>
      </w:r>
      <w:r w:rsidRPr="00207ED1">
        <w:rPr>
          <w:rFonts w:hint="cs"/>
          <w:caps/>
          <w:sz w:val="24"/>
          <w:szCs w:val="24"/>
          <w:u w:val="single"/>
          <w:rtl/>
        </w:rPr>
        <w:t xml:space="preserve"> אסתי איפרגן - אדריכלית עורכת התוכנית</w:t>
      </w:r>
      <w:r w:rsidR="001E2274">
        <w:rPr>
          <w:rFonts w:hint="cs"/>
          <w:caps/>
          <w:sz w:val="24"/>
          <w:szCs w:val="24"/>
          <w:u w:val="single"/>
          <w:rtl/>
        </w:rPr>
        <w:t>:</w:t>
      </w:r>
    </w:p>
    <w:p w14:paraId="40C72188" w14:textId="17BE6656" w:rsidR="001E2274" w:rsidRDefault="00146CCE" w:rsidP="0083561E">
      <w:pPr>
        <w:rPr>
          <w:b w:val="0"/>
          <w:bCs w:val="0"/>
          <w:caps/>
          <w:sz w:val="24"/>
          <w:szCs w:val="24"/>
          <w:rtl/>
        </w:rPr>
      </w:pPr>
      <w:r>
        <w:rPr>
          <w:rFonts w:hint="cs"/>
          <w:b w:val="0"/>
          <w:bCs w:val="0"/>
          <w:caps/>
          <w:sz w:val="24"/>
          <w:szCs w:val="24"/>
          <w:rtl/>
        </w:rPr>
        <w:t xml:space="preserve">זה זה המצב אנחנו רוצים להסדיר את המצב הקיים ובעצם אנחנו ביקשנו פה תוכנית שמגדילה את הזכויות בנייה מגדילה את היחידות דיור </w:t>
      </w:r>
    </w:p>
    <w:p w14:paraId="1D2CE0A5" w14:textId="77777777" w:rsidR="001E2274" w:rsidRDefault="001E2274" w:rsidP="0083561E">
      <w:pPr>
        <w:rPr>
          <w:b w:val="0"/>
          <w:bCs w:val="0"/>
          <w:caps/>
          <w:sz w:val="24"/>
          <w:szCs w:val="24"/>
          <w:rtl/>
        </w:rPr>
      </w:pPr>
    </w:p>
    <w:p w14:paraId="5A19F141" w14:textId="77777777" w:rsidR="001E2274" w:rsidRDefault="000A5C33" w:rsidP="0083561E">
      <w:pPr>
        <w:rPr>
          <w:caps/>
          <w:sz w:val="24"/>
          <w:szCs w:val="24"/>
          <w:u w:val="single"/>
          <w:rtl/>
        </w:rPr>
      </w:pPr>
      <w:r w:rsidRPr="000A5C33">
        <w:rPr>
          <w:rFonts w:hint="cs"/>
          <w:caps/>
          <w:sz w:val="24"/>
          <w:szCs w:val="24"/>
          <w:u w:val="single"/>
          <w:rtl/>
        </w:rPr>
        <w:lastRenderedPageBreak/>
        <w:t>מר מוחמד נאטור - סגן מתכננת המחוז</w:t>
      </w:r>
      <w:r w:rsidR="001E2274">
        <w:rPr>
          <w:rFonts w:hint="cs"/>
          <w:caps/>
          <w:sz w:val="24"/>
          <w:szCs w:val="24"/>
          <w:u w:val="single"/>
          <w:rtl/>
        </w:rPr>
        <w:t>:</w:t>
      </w:r>
    </w:p>
    <w:p w14:paraId="27A5B968" w14:textId="13A5C8ED" w:rsidR="001E2274" w:rsidRDefault="00146CCE" w:rsidP="0083561E">
      <w:pPr>
        <w:rPr>
          <w:b w:val="0"/>
          <w:bCs w:val="0"/>
          <w:caps/>
          <w:sz w:val="24"/>
          <w:szCs w:val="24"/>
          <w:rtl/>
        </w:rPr>
      </w:pPr>
      <w:r>
        <w:rPr>
          <w:rFonts w:hint="cs"/>
          <w:b w:val="0"/>
          <w:bCs w:val="0"/>
          <w:caps/>
          <w:sz w:val="24"/>
          <w:szCs w:val="24"/>
          <w:rtl/>
        </w:rPr>
        <w:t xml:space="preserve">מה מה מה </w:t>
      </w:r>
    </w:p>
    <w:p w14:paraId="5DB2D73B" w14:textId="77777777" w:rsidR="001E2274" w:rsidRDefault="001E2274" w:rsidP="0083561E">
      <w:pPr>
        <w:rPr>
          <w:b w:val="0"/>
          <w:bCs w:val="0"/>
          <w:caps/>
          <w:sz w:val="24"/>
          <w:szCs w:val="24"/>
          <w:rtl/>
        </w:rPr>
      </w:pPr>
    </w:p>
    <w:p w14:paraId="04CB3C7E" w14:textId="77777777" w:rsidR="001E2274" w:rsidRDefault="00207ED1" w:rsidP="0083561E">
      <w:pPr>
        <w:rPr>
          <w:caps/>
          <w:sz w:val="24"/>
          <w:szCs w:val="24"/>
          <w:u w:val="single"/>
          <w:rtl/>
        </w:rPr>
      </w:pPr>
      <w:r w:rsidRPr="00207ED1">
        <w:rPr>
          <w:rFonts w:hint="cs"/>
          <w:caps/>
          <w:sz w:val="24"/>
          <w:szCs w:val="24"/>
          <w:u w:val="single"/>
          <w:rtl/>
        </w:rPr>
        <w:t>גב</w:t>
      </w:r>
      <w:r w:rsidRPr="00207ED1">
        <w:rPr>
          <w:caps/>
          <w:sz w:val="24"/>
          <w:szCs w:val="24"/>
          <w:u w:val="single"/>
          <w:rtl/>
        </w:rPr>
        <w:t>'</w:t>
      </w:r>
      <w:r w:rsidRPr="00207ED1">
        <w:rPr>
          <w:rFonts w:hint="cs"/>
          <w:caps/>
          <w:sz w:val="24"/>
          <w:szCs w:val="24"/>
          <w:u w:val="single"/>
          <w:rtl/>
        </w:rPr>
        <w:t xml:space="preserve"> אסתי איפרגן - אדריכלית עורכת התוכנית</w:t>
      </w:r>
      <w:r w:rsidR="001E2274">
        <w:rPr>
          <w:rFonts w:hint="cs"/>
          <w:caps/>
          <w:sz w:val="24"/>
          <w:szCs w:val="24"/>
          <w:u w:val="single"/>
          <w:rtl/>
        </w:rPr>
        <w:t>:</w:t>
      </w:r>
    </w:p>
    <w:p w14:paraId="6282216F" w14:textId="30493D8E" w:rsidR="001E2274" w:rsidRDefault="00146CCE" w:rsidP="0083561E">
      <w:pPr>
        <w:rPr>
          <w:b w:val="0"/>
          <w:bCs w:val="0"/>
          <w:caps/>
          <w:sz w:val="24"/>
          <w:szCs w:val="24"/>
          <w:rtl/>
        </w:rPr>
      </w:pPr>
      <w:r>
        <w:rPr>
          <w:rFonts w:hint="cs"/>
          <w:b w:val="0"/>
          <w:bCs w:val="0"/>
          <w:caps/>
          <w:sz w:val="24"/>
          <w:szCs w:val="24"/>
          <w:rtl/>
        </w:rPr>
        <w:t>ומוסיפה להם קומה</w:t>
      </w:r>
    </w:p>
    <w:p w14:paraId="30F7E29A" w14:textId="77777777" w:rsidR="001E2274" w:rsidRDefault="001E2274" w:rsidP="0083561E">
      <w:pPr>
        <w:rPr>
          <w:b w:val="0"/>
          <w:bCs w:val="0"/>
          <w:caps/>
          <w:sz w:val="24"/>
          <w:szCs w:val="24"/>
          <w:rtl/>
        </w:rPr>
      </w:pPr>
    </w:p>
    <w:p w14:paraId="388E85CB" w14:textId="77777777" w:rsidR="001E2274" w:rsidRDefault="000A5C33" w:rsidP="0083561E">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4C932DAE" w14:textId="03DC6154" w:rsidR="001E2274" w:rsidRDefault="00146CCE" w:rsidP="0083561E">
      <w:pPr>
        <w:rPr>
          <w:b w:val="0"/>
          <w:bCs w:val="0"/>
          <w:caps/>
          <w:sz w:val="24"/>
          <w:szCs w:val="24"/>
          <w:rtl/>
        </w:rPr>
      </w:pPr>
      <w:r>
        <w:rPr>
          <w:rFonts w:hint="cs"/>
          <w:b w:val="0"/>
          <w:bCs w:val="0"/>
          <w:caps/>
          <w:sz w:val="24"/>
          <w:szCs w:val="24"/>
          <w:rtl/>
        </w:rPr>
        <w:t xml:space="preserve">מה מה </w:t>
      </w:r>
    </w:p>
    <w:p w14:paraId="30BD0490" w14:textId="77777777" w:rsidR="001E2274" w:rsidRDefault="001E2274" w:rsidP="0083561E">
      <w:pPr>
        <w:rPr>
          <w:b w:val="0"/>
          <w:bCs w:val="0"/>
          <w:caps/>
          <w:sz w:val="24"/>
          <w:szCs w:val="24"/>
          <w:rtl/>
        </w:rPr>
      </w:pPr>
    </w:p>
    <w:p w14:paraId="4081720E" w14:textId="77777777" w:rsidR="001E2274" w:rsidRDefault="00207ED1" w:rsidP="0083561E">
      <w:pPr>
        <w:rPr>
          <w:caps/>
          <w:sz w:val="24"/>
          <w:szCs w:val="24"/>
          <w:u w:val="single"/>
          <w:rtl/>
        </w:rPr>
      </w:pPr>
      <w:r w:rsidRPr="00207ED1">
        <w:rPr>
          <w:rFonts w:hint="cs"/>
          <w:caps/>
          <w:sz w:val="24"/>
          <w:szCs w:val="24"/>
          <w:u w:val="single"/>
          <w:rtl/>
        </w:rPr>
        <w:t>גב</w:t>
      </w:r>
      <w:r w:rsidRPr="00207ED1">
        <w:rPr>
          <w:caps/>
          <w:sz w:val="24"/>
          <w:szCs w:val="24"/>
          <w:u w:val="single"/>
          <w:rtl/>
        </w:rPr>
        <w:t>'</w:t>
      </w:r>
      <w:r w:rsidRPr="00207ED1">
        <w:rPr>
          <w:rFonts w:hint="cs"/>
          <w:caps/>
          <w:sz w:val="24"/>
          <w:szCs w:val="24"/>
          <w:u w:val="single"/>
          <w:rtl/>
        </w:rPr>
        <w:t xml:space="preserve"> אסתי איפרגן - אדריכלית עורכת התוכנית</w:t>
      </w:r>
      <w:r w:rsidR="001E2274">
        <w:rPr>
          <w:rFonts w:hint="cs"/>
          <w:caps/>
          <w:sz w:val="24"/>
          <w:szCs w:val="24"/>
          <w:u w:val="single"/>
          <w:rtl/>
        </w:rPr>
        <w:t>:</w:t>
      </w:r>
    </w:p>
    <w:p w14:paraId="0AF024BF" w14:textId="4EAF9204" w:rsidR="001E2274" w:rsidRDefault="00146CCE" w:rsidP="0083561E">
      <w:pPr>
        <w:rPr>
          <w:b w:val="0"/>
          <w:bCs w:val="0"/>
          <w:caps/>
          <w:sz w:val="24"/>
          <w:szCs w:val="24"/>
          <w:rtl/>
        </w:rPr>
      </w:pPr>
      <w:r>
        <w:rPr>
          <w:rFonts w:hint="cs"/>
          <w:b w:val="0"/>
          <w:bCs w:val="0"/>
          <w:caps/>
          <w:sz w:val="24"/>
          <w:szCs w:val="24"/>
          <w:rtl/>
        </w:rPr>
        <w:t>... מאושר</w:t>
      </w:r>
    </w:p>
    <w:p w14:paraId="5E64E140" w14:textId="77777777" w:rsidR="001E2274" w:rsidRDefault="001E2274" w:rsidP="0083561E">
      <w:pPr>
        <w:rPr>
          <w:b w:val="0"/>
          <w:bCs w:val="0"/>
          <w:caps/>
          <w:sz w:val="24"/>
          <w:szCs w:val="24"/>
          <w:rtl/>
        </w:rPr>
      </w:pPr>
    </w:p>
    <w:p w14:paraId="69B34029" w14:textId="77777777" w:rsidR="001E2274" w:rsidRDefault="000A5C33" w:rsidP="0083561E">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1F1F33A2" w14:textId="41014B51" w:rsidR="001E2274" w:rsidRDefault="00146CCE" w:rsidP="0083561E">
      <w:pPr>
        <w:rPr>
          <w:b w:val="0"/>
          <w:bCs w:val="0"/>
          <w:caps/>
          <w:sz w:val="24"/>
          <w:szCs w:val="24"/>
          <w:rtl/>
        </w:rPr>
      </w:pPr>
      <w:r>
        <w:rPr>
          <w:rFonts w:hint="cs"/>
          <w:b w:val="0"/>
          <w:bCs w:val="0"/>
          <w:caps/>
          <w:sz w:val="24"/>
          <w:szCs w:val="24"/>
          <w:rtl/>
        </w:rPr>
        <w:t>מה זכויות הבנייה שאתם מבקשים? כמה? כמה ליחידת דיור יוצא בסוף?</w:t>
      </w:r>
    </w:p>
    <w:p w14:paraId="5F224564" w14:textId="77777777" w:rsidR="001E2274" w:rsidRDefault="001E2274" w:rsidP="0083561E">
      <w:pPr>
        <w:rPr>
          <w:b w:val="0"/>
          <w:bCs w:val="0"/>
          <w:caps/>
          <w:sz w:val="24"/>
          <w:szCs w:val="24"/>
          <w:rtl/>
        </w:rPr>
      </w:pPr>
    </w:p>
    <w:p w14:paraId="58169494" w14:textId="77777777" w:rsidR="001E2274" w:rsidRDefault="00207ED1" w:rsidP="0083561E">
      <w:pPr>
        <w:rPr>
          <w:caps/>
          <w:sz w:val="24"/>
          <w:szCs w:val="24"/>
          <w:u w:val="single"/>
          <w:rtl/>
        </w:rPr>
      </w:pPr>
      <w:r w:rsidRPr="00207ED1">
        <w:rPr>
          <w:rFonts w:hint="cs"/>
          <w:caps/>
          <w:sz w:val="24"/>
          <w:szCs w:val="24"/>
          <w:u w:val="single"/>
          <w:rtl/>
        </w:rPr>
        <w:t>גב</w:t>
      </w:r>
      <w:r w:rsidRPr="00207ED1">
        <w:rPr>
          <w:caps/>
          <w:sz w:val="24"/>
          <w:szCs w:val="24"/>
          <w:u w:val="single"/>
          <w:rtl/>
        </w:rPr>
        <w:t>'</w:t>
      </w:r>
      <w:r w:rsidRPr="00207ED1">
        <w:rPr>
          <w:rFonts w:hint="cs"/>
          <w:caps/>
          <w:sz w:val="24"/>
          <w:szCs w:val="24"/>
          <w:u w:val="single"/>
          <w:rtl/>
        </w:rPr>
        <w:t xml:space="preserve"> אסתי איפרגן - אדריכלית עורכת התוכנית</w:t>
      </w:r>
      <w:r w:rsidR="001E2274">
        <w:rPr>
          <w:rFonts w:hint="cs"/>
          <w:caps/>
          <w:sz w:val="24"/>
          <w:szCs w:val="24"/>
          <w:u w:val="single"/>
          <w:rtl/>
        </w:rPr>
        <w:t>:</w:t>
      </w:r>
    </w:p>
    <w:p w14:paraId="0D3FE26E" w14:textId="1CB147A7" w:rsidR="001E2274" w:rsidRDefault="00146CCE" w:rsidP="0083561E">
      <w:pPr>
        <w:rPr>
          <w:b w:val="0"/>
          <w:bCs w:val="0"/>
          <w:caps/>
          <w:sz w:val="24"/>
          <w:szCs w:val="24"/>
          <w:rtl/>
        </w:rPr>
      </w:pPr>
      <w:r>
        <w:rPr>
          <w:rFonts w:hint="cs"/>
          <w:b w:val="0"/>
          <w:bCs w:val="0"/>
          <w:caps/>
          <w:sz w:val="24"/>
          <w:szCs w:val="24"/>
          <w:rtl/>
        </w:rPr>
        <w:t>אני אני אומרת לך. אנחנו מבקשים אנחנו מבקשים שיהיה שלושים אחוז בקומה,</w:t>
      </w:r>
    </w:p>
    <w:p w14:paraId="40CCF1CF" w14:textId="77777777" w:rsidR="001E2274" w:rsidRDefault="001E2274" w:rsidP="0083561E">
      <w:pPr>
        <w:rPr>
          <w:b w:val="0"/>
          <w:bCs w:val="0"/>
          <w:caps/>
          <w:sz w:val="24"/>
          <w:szCs w:val="24"/>
          <w:rtl/>
        </w:rPr>
      </w:pPr>
    </w:p>
    <w:p w14:paraId="6C139D66" w14:textId="77777777" w:rsidR="001E2274" w:rsidRDefault="000A5C33" w:rsidP="0083561E">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52490226" w14:textId="754ED378" w:rsidR="001E2274" w:rsidRDefault="00146CCE" w:rsidP="0083561E">
      <w:pPr>
        <w:rPr>
          <w:b w:val="0"/>
          <w:bCs w:val="0"/>
          <w:caps/>
          <w:sz w:val="24"/>
          <w:szCs w:val="24"/>
          <w:rtl/>
        </w:rPr>
      </w:pPr>
      <w:r>
        <w:rPr>
          <w:rFonts w:hint="cs"/>
          <w:b w:val="0"/>
          <w:bCs w:val="0"/>
          <w:caps/>
          <w:sz w:val="24"/>
          <w:szCs w:val="24"/>
          <w:rtl/>
        </w:rPr>
        <w:t>לא</w:t>
      </w:r>
      <w:r w:rsidR="000F703D">
        <w:rPr>
          <w:rFonts w:hint="cs"/>
          <w:b w:val="0"/>
          <w:bCs w:val="0"/>
          <w:caps/>
          <w:sz w:val="24"/>
          <w:szCs w:val="24"/>
          <w:rtl/>
        </w:rPr>
        <w:t xml:space="preserve"> </w:t>
      </w:r>
      <w:r>
        <w:rPr>
          <w:rFonts w:hint="cs"/>
          <w:b w:val="0"/>
          <w:bCs w:val="0"/>
          <w:caps/>
          <w:sz w:val="24"/>
          <w:szCs w:val="24"/>
          <w:rtl/>
        </w:rPr>
        <w:t xml:space="preserve">באחוזים במטרים אם אפשר </w:t>
      </w:r>
    </w:p>
    <w:p w14:paraId="11655BEF" w14:textId="77777777" w:rsidR="001E2274" w:rsidRDefault="001E2274" w:rsidP="0083561E">
      <w:pPr>
        <w:rPr>
          <w:b w:val="0"/>
          <w:bCs w:val="0"/>
          <w:caps/>
          <w:sz w:val="24"/>
          <w:szCs w:val="24"/>
          <w:rtl/>
        </w:rPr>
      </w:pPr>
    </w:p>
    <w:p w14:paraId="1ED912DE" w14:textId="77777777" w:rsidR="001E2274" w:rsidRDefault="00207ED1" w:rsidP="0083561E">
      <w:pPr>
        <w:rPr>
          <w:caps/>
          <w:sz w:val="24"/>
          <w:szCs w:val="24"/>
          <w:u w:val="single"/>
          <w:rtl/>
        </w:rPr>
      </w:pPr>
      <w:r w:rsidRPr="00207ED1">
        <w:rPr>
          <w:rFonts w:hint="cs"/>
          <w:caps/>
          <w:sz w:val="24"/>
          <w:szCs w:val="24"/>
          <w:u w:val="single"/>
          <w:rtl/>
        </w:rPr>
        <w:t>גב</w:t>
      </w:r>
      <w:r w:rsidRPr="00207ED1">
        <w:rPr>
          <w:caps/>
          <w:sz w:val="24"/>
          <w:szCs w:val="24"/>
          <w:u w:val="single"/>
          <w:rtl/>
        </w:rPr>
        <w:t>'</w:t>
      </w:r>
      <w:r w:rsidRPr="00207ED1">
        <w:rPr>
          <w:rFonts w:hint="cs"/>
          <w:caps/>
          <w:sz w:val="24"/>
          <w:szCs w:val="24"/>
          <w:u w:val="single"/>
          <w:rtl/>
        </w:rPr>
        <w:t xml:space="preserve"> אסתי איפרגן - אדריכלית עורכת התוכנית</w:t>
      </w:r>
      <w:r w:rsidR="001E2274">
        <w:rPr>
          <w:rFonts w:hint="cs"/>
          <w:caps/>
          <w:sz w:val="24"/>
          <w:szCs w:val="24"/>
          <w:u w:val="single"/>
          <w:rtl/>
        </w:rPr>
        <w:t>:</w:t>
      </w:r>
    </w:p>
    <w:p w14:paraId="2E8C451C" w14:textId="478A472B" w:rsidR="001E2274" w:rsidRDefault="00146CCE" w:rsidP="0083561E">
      <w:pPr>
        <w:rPr>
          <w:b w:val="0"/>
          <w:bCs w:val="0"/>
          <w:caps/>
          <w:sz w:val="24"/>
          <w:szCs w:val="24"/>
          <w:rtl/>
        </w:rPr>
      </w:pPr>
      <w:r>
        <w:rPr>
          <w:rFonts w:hint="cs"/>
          <w:b w:val="0"/>
          <w:bCs w:val="0"/>
          <w:caps/>
          <w:sz w:val="24"/>
          <w:szCs w:val="24"/>
          <w:rtl/>
        </w:rPr>
        <w:t>במטרים כן יש לי את זה גם כן במטרים</w:t>
      </w:r>
      <w:r w:rsidR="000F703D">
        <w:rPr>
          <w:rFonts w:hint="cs"/>
          <w:b w:val="0"/>
          <w:bCs w:val="0"/>
          <w:caps/>
          <w:sz w:val="24"/>
          <w:szCs w:val="24"/>
          <w:rtl/>
        </w:rPr>
        <w:t xml:space="preserve"> </w:t>
      </w:r>
      <w:r>
        <w:rPr>
          <w:rFonts w:hint="cs"/>
          <w:b w:val="0"/>
          <w:bCs w:val="0"/>
          <w:caps/>
          <w:sz w:val="24"/>
          <w:szCs w:val="24"/>
          <w:rtl/>
        </w:rPr>
        <w:t>... אני אומרת לך</w:t>
      </w:r>
      <w:r w:rsidR="000F703D">
        <w:rPr>
          <w:rFonts w:hint="cs"/>
          <w:b w:val="0"/>
          <w:bCs w:val="0"/>
          <w:caps/>
          <w:sz w:val="24"/>
          <w:szCs w:val="24"/>
          <w:rtl/>
        </w:rPr>
        <w:t xml:space="preserve"> </w:t>
      </w:r>
      <w:r w:rsidR="00806252">
        <w:rPr>
          <w:rFonts w:hint="cs"/>
          <w:b w:val="0"/>
          <w:bCs w:val="0"/>
          <w:caps/>
          <w:sz w:val="24"/>
          <w:szCs w:val="24"/>
          <w:rtl/>
        </w:rPr>
        <w:t xml:space="preserve">... אנחנו מבקשים בסך הכל עיקרי שבע מאות שמונים ושתיים נקודה שישים וחמש ומאה שלושים נקודה ארבעים וארבע לשטחי שירות. מעבר לזה מותר כאן חמישים מטר מרתף שזה יישאר כמו שהוא </w:t>
      </w:r>
    </w:p>
    <w:p w14:paraId="7884891B" w14:textId="77777777" w:rsidR="001E2274" w:rsidRDefault="001E2274" w:rsidP="0083561E">
      <w:pPr>
        <w:rPr>
          <w:b w:val="0"/>
          <w:bCs w:val="0"/>
          <w:caps/>
          <w:sz w:val="24"/>
          <w:szCs w:val="24"/>
          <w:rtl/>
        </w:rPr>
      </w:pPr>
    </w:p>
    <w:p w14:paraId="36B272C5" w14:textId="77777777" w:rsidR="001E2274" w:rsidRDefault="000A5C33" w:rsidP="0083561E">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6039D501" w14:textId="08B584C0" w:rsidR="001E2274" w:rsidRDefault="008A6FB3" w:rsidP="0083561E">
      <w:pPr>
        <w:rPr>
          <w:b w:val="0"/>
          <w:bCs w:val="0"/>
          <w:caps/>
          <w:sz w:val="24"/>
          <w:szCs w:val="24"/>
          <w:rtl/>
        </w:rPr>
      </w:pPr>
      <w:r>
        <w:rPr>
          <w:rFonts w:hint="cs"/>
          <w:b w:val="0"/>
          <w:bCs w:val="0"/>
          <w:caps/>
          <w:sz w:val="24"/>
          <w:szCs w:val="24"/>
          <w:rtl/>
        </w:rPr>
        <w:t>כלומר אנחנו שבע מאות שישים ושתיים, אנחנו מדברים על מאה תשעים מטר מרובע לכל יחידה נכון?</w:t>
      </w:r>
    </w:p>
    <w:p w14:paraId="0F8CD43C" w14:textId="77777777" w:rsidR="001E2274" w:rsidRDefault="001E2274" w:rsidP="0083561E">
      <w:pPr>
        <w:rPr>
          <w:b w:val="0"/>
          <w:bCs w:val="0"/>
          <w:caps/>
          <w:sz w:val="24"/>
          <w:szCs w:val="24"/>
          <w:rtl/>
        </w:rPr>
      </w:pPr>
    </w:p>
    <w:p w14:paraId="0330BD53" w14:textId="77777777" w:rsidR="001E2274" w:rsidRDefault="00207ED1" w:rsidP="0083561E">
      <w:pPr>
        <w:rPr>
          <w:caps/>
          <w:sz w:val="24"/>
          <w:szCs w:val="24"/>
          <w:u w:val="single"/>
          <w:rtl/>
        </w:rPr>
      </w:pPr>
      <w:r w:rsidRPr="00207ED1">
        <w:rPr>
          <w:rFonts w:hint="cs"/>
          <w:caps/>
          <w:sz w:val="24"/>
          <w:szCs w:val="24"/>
          <w:u w:val="single"/>
          <w:rtl/>
        </w:rPr>
        <w:t>גב</w:t>
      </w:r>
      <w:r w:rsidRPr="00207ED1">
        <w:rPr>
          <w:caps/>
          <w:sz w:val="24"/>
          <w:szCs w:val="24"/>
          <w:u w:val="single"/>
          <w:rtl/>
        </w:rPr>
        <w:t>'</w:t>
      </w:r>
      <w:r w:rsidRPr="00207ED1">
        <w:rPr>
          <w:rFonts w:hint="cs"/>
          <w:caps/>
          <w:sz w:val="24"/>
          <w:szCs w:val="24"/>
          <w:u w:val="single"/>
          <w:rtl/>
        </w:rPr>
        <w:t xml:space="preserve"> אסתי איפרגן - אדריכלית עורכת התוכנית</w:t>
      </w:r>
      <w:r w:rsidR="001E2274">
        <w:rPr>
          <w:rFonts w:hint="cs"/>
          <w:caps/>
          <w:sz w:val="24"/>
          <w:szCs w:val="24"/>
          <w:u w:val="single"/>
          <w:rtl/>
        </w:rPr>
        <w:t>:</w:t>
      </w:r>
    </w:p>
    <w:p w14:paraId="2AAC624B" w14:textId="76E9D22B" w:rsidR="001E2274" w:rsidRDefault="008A6FB3" w:rsidP="0083561E">
      <w:pPr>
        <w:rPr>
          <w:b w:val="0"/>
          <w:bCs w:val="0"/>
          <w:caps/>
          <w:sz w:val="24"/>
          <w:szCs w:val="24"/>
          <w:rtl/>
        </w:rPr>
      </w:pPr>
      <w:r>
        <w:rPr>
          <w:rFonts w:hint="cs"/>
          <w:b w:val="0"/>
          <w:bCs w:val="0"/>
          <w:caps/>
          <w:sz w:val="24"/>
          <w:szCs w:val="24"/>
          <w:rtl/>
        </w:rPr>
        <w:t>בערך כן זה דינאמי כי הבתים בנויים אז זה,</w:t>
      </w:r>
    </w:p>
    <w:p w14:paraId="28B6CC5A" w14:textId="77777777" w:rsidR="001E2274" w:rsidRDefault="001E2274" w:rsidP="0083561E">
      <w:pPr>
        <w:rPr>
          <w:b w:val="0"/>
          <w:bCs w:val="0"/>
          <w:caps/>
          <w:sz w:val="24"/>
          <w:szCs w:val="24"/>
          <w:rtl/>
        </w:rPr>
      </w:pPr>
    </w:p>
    <w:p w14:paraId="30B2F23B" w14:textId="77777777" w:rsidR="001E2274" w:rsidRDefault="000A5C33" w:rsidP="0083561E">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46CBF47E" w14:textId="7FDBDCCF" w:rsidR="001E2274" w:rsidRDefault="008A6FB3" w:rsidP="0083561E">
      <w:pPr>
        <w:rPr>
          <w:b w:val="0"/>
          <w:bCs w:val="0"/>
          <w:caps/>
          <w:sz w:val="24"/>
          <w:szCs w:val="24"/>
          <w:rtl/>
        </w:rPr>
      </w:pPr>
      <w:r>
        <w:rPr>
          <w:rFonts w:hint="cs"/>
          <w:b w:val="0"/>
          <w:bCs w:val="0"/>
          <w:caps/>
          <w:sz w:val="24"/>
          <w:szCs w:val="24"/>
          <w:rtl/>
        </w:rPr>
        <w:t>זה זה רק עיקרי נכון? זה עוד ועוד כמה כמה בערך ...</w:t>
      </w:r>
    </w:p>
    <w:p w14:paraId="07CA6846" w14:textId="77777777" w:rsidR="001E2274" w:rsidRDefault="001E2274" w:rsidP="0083561E">
      <w:pPr>
        <w:rPr>
          <w:b w:val="0"/>
          <w:bCs w:val="0"/>
          <w:caps/>
          <w:sz w:val="24"/>
          <w:szCs w:val="24"/>
          <w:rtl/>
        </w:rPr>
      </w:pPr>
    </w:p>
    <w:p w14:paraId="0DE206B7" w14:textId="77777777" w:rsidR="001E2274" w:rsidRDefault="00207ED1" w:rsidP="0083561E">
      <w:pPr>
        <w:rPr>
          <w:caps/>
          <w:sz w:val="24"/>
          <w:szCs w:val="24"/>
          <w:u w:val="single"/>
          <w:rtl/>
        </w:rPr>
      </w:pPr>
      <w:r w:rsidRPr="00207ED1">
        <w:rPr>
          <w:rFonts w:hint="cs"/>
          <w:caps/>
          <w:sz w:val="24"/>
          <w:szCs w:val="24"/>
          <w:u w:val="single"/>
          <w:rtl/>
        </w:rPr>
        <w:t>גב</w:t>
      </w:r>
      <w:r w:rsidRPr="00207ED1">
        <w:rPr>
          <w:caps/>
          <w:sz w:val="24"/>
          <w:szCs w:val="24"/>
          <w:u w:val="single"/>
          <w:rtl/>
        </w:rPr>
        <w:t>'</w:t>
      </w:r>
      <w:r w:rsidRPr="00207ED1">
        <w:rPr>
          <w:rFonts w:hint="cs"/>
          <w:caps/>
          <w:sz w:val="24"/>
          <w:szCs w:val="24"/>
          <w:u w:val="single"/>
          <w:rtl/>
        </w:rPr>
        <w:t xml:space="preserve"> אסתי איפרגן - אדריכלית עורכת התוכנית</w:t>
      </w:r>
      <w:r w:rsidR="001E2274">
        <w:rPr>
          <w:rFonts w:hint="cs"/>
          <w:caps/>
          <w:sz w:val="24"/>
          <w:szCs w:val="24"/>
          <w:u w:val="single"/>
          <w:rtl/>
        </w:rPr>
        <w:t>:</w:t>
      </w:r>
    </w:p>
    <w:p w14:paraId="3B41DC03" w14:textId="5C0383BE" w:rsidR="001E2274" w:rsidRDefault="008A6FB3" w:rsidP="0083561E">
      <w:pPr>
        <w:rPr>
          <w:b w:val="0"/>
          <w:bCs w:val="0"/>
          <w:caps/>
          <w:sz w:val="24"/>
          <w:szCs w:val="24"/>
          <w:rtl/>
        </w:rPr>
      </w:pPr>
      <w:r>
        <w:rPr>
          <w:rFonts w:hint="cs"/>
          <w:b w:val="0"/>
          <w:bCs w:val="0"/>
          <w:caps/>
          <w:sz w:val="24"/>
          <w:szCs w:val="24"/>
          <w:rtl/>
        </w:rPr>
        <w:t xml:space="preserve">מאה שלושים למטר ל, שירות ו ... </w:t>
      </w:r>
    </w:p>
    <w:p w14:paraId="7B0EF528" w14:textId="77777777" w:rsidR="001E2274" w:rsidRDefault="001E2274" w:rsidP="0083561E">
      <w:pPr>
        <w:rPr>
          <w:b w:val="0"/>
          <w:bCs w:val="0"/>
          <w:caps/>
          <w:sz w:val="24"/>
          <w:szCs w:val="24"/>
          <w:rtl/>
        </w:rPr>
      </w:pPr>
    </w:p>
    <w:p w14:paraId="2AA5944D" w14:textId="77777777" w:rsidR="001E2274" w:rsidRDefault="000A5C33" w:rsidP="0083561E">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10B782C8" w14:textId="3328432B" w:rsidR="001E2274" w:rsidRDefault="008A6FB3" w:rsidP="0083561E">
      <w:pPr>
        <w:rPr>
          <w:b w:val="0"/>
          <w:bCs w:val="0"/>
          <w:caps/>
          <w:sz w:val="24"/>
          <w:szCs w:val="24"/>
          <w:rtl/>
        </w:rPr>
      </w:pPr>
      <w:r>
        <w:rPr>
          <w:rFonts w:hint="cs"/>
          <w:b w:val="0"/>
          <w:bCs w:val="0"/>
          <w:caps/>
          <w:sz w:val="24"/>
          <w:szCs w:val="24"/>
          <w:rtl/>
        </w:rPr>
        <w:t xml:space="preserve">כן בערך עוד עוד חמישים וחמש זה, עכשיו, נניח לזה קצת בצד. השאלה העקרונית פה היא נושא הצפיפות. הרי נושא הצפיפות הוא נקבע בתמא שלושים וחמש, לאיזה צפיפויות אנחנו צריכים להגיע ב, ב, כפר חבד </w:t>
      </w:r>
      <w:r w:rsidR="00FF2902">
        <w:rPr>
          <w:rFonts w:hint="cs"/>
          <w:b w:val="0"/>
          <w:bCs w:val="0"/>
          <w:caps/>
          <w:sz w:val="24"/>
          <w:szCs w:val="24"/>
          <w:rtl/>
        </w:rPr>
        <w:t>ל-?</w:t>
      </w:r>
    </w:p>
    <w:p w14:paraId="07DFF46C" w14:textId="77777777" w:rsidR="001E2274" w:rsidRDefault="001E2274" w:rsidP="0083561E">
      <w:pPr>
        <w:rPr>
          <w:b w:val="0"/>
          <w:bCs w:val="0"/>
          <w:caps/>
          <w:sz w:val="24"/>
          <w:szCs w:val="24"/>
          <w:rtl/>
        </w:rPr>
      </w:pPr>
    </w:p>
    <w:p w14:paraId="34E00C30" w14:textId="77777777" w:rsidR="001E2274" w:rsidRDefault="004D3840" w:rsidP="0083561E">
      <w:pPr>
        <w:rPr>
          <w:caps/>
          <w:sz w:val="24"/>
          <w:szCs w:val="24"/>
          <w:u w:val="single"/>
          <w:rtl/>
        </w:rPr>
      </w:pPr>
      <w:r w:rsidRPr="004D3840">
        <w:rPr>
          <w:rFonts w:hint="cs"/>
          <w:caps/>
          <w:sz w:val="24"/>
          <w:szCs w:val="24"/>
          <w:u w:val="single"/>
          <w:rtl/>
        </w:rPr>
        <w:t>גב</w:t>
      </w:r>
      <w:r w:rsidRPr="004D3840">
        <w:rPr>
          <w:caps/>
          <w:sz w:val="24"/>
          <w:szCs w:val="24"/>
          <w:u w:val="single"/>
          <w:rtl/>
        </w:rPr>
        <w:t>'</w:t>
      </w:r>
      <w:r w:rsidRPr="004D3840">
        <w:rPr>
          <w:rFonts w:hint="cs"/>
          <w:caps/>
          <w:sz w:val="24"/>
          <w:szCs w:val="24"/>
          <w:u w:val="single"/>
          <w:rtl/>
        </w:rPr>
        <w:t xml:space="preserve"> ג</w:t>
      </w:r>
      <w:r w:rsidRPr="004D3840">
        <w:rPr>
          <w:caps/>
          <w:sz w:val="24"/>
          <w:szCs w:val="24"/>
          <w:u w:val="single"/>
          <w:rtl/>
        </w:rPr>
        <w:t>'</w:t>
      </w:r>
      <w:r w:rsidRPr="004D3840">
        <w:rPr>
          <w:rFonts w:hint="cs"/>
          <w:caps/>
          <w:sz w:val="24"/>
          <w:szCs w:val="24"/>
          <w:u w:val="single"/>
          <w:rtl/>
        </w:rPr>
        <w:t>ומאנה מולא - נציגת לשכת התכנון</w:t>
      </w:r>
      <w:r w:rsidR="001E2274">
        <w:rPr>
          <w:rFonts w:hint="cs"/>
          <w:caps/>
          <w:sz w:val="24"/>
          <w:szCs w:val="24"/>
          <w:u w:val="single"/>
          <w:rtl/>
        </w:rPr>
        <w:t>:</w:t>
      </w:r>
    </w:p>
    <w:p w14:paraId="39647901" w14:textId="2D3712FC" w:rsidR="001E2274" w:rsidRDefault="00FF2902" w:rsidP="0083561E">
      <w:pPr>
        <w:rPr>
          <w:b w:val="0"/>
          <w:bCs w:val="0"/>
          <w:caps/>
          <w:sz w:val="24"/>
          <w:szCs w:val="24"/>
          <w:rtl/>
        </w:rPr>
      </w:pPr>
      <w:r>
        <w:rPr>
          <w:rFonts w:hint="cs"/>
          <w:b w:val="0"/>
          <w:bCs w:val="0"/>
          <w:caps/>
          <w:sz w:val="24"/>
          <w:szCs w:val="24"/>
          <w:rtl/>
        </w:rPr>
        <w:t xml:space="preserve">שש </w:t>
      </w:r>
    </w:p>
    <w:p w14:paraId="35B0947F" w14:textId="77777777" w:rsidR="001E2274" w:rsidRDefault="001E2274" w:rsidP="0083561E">
      <w:pPr>
        <w:rPr>
          <w:b w:val="0"/>
          <w:bCs w:val="0"/>
          <w:caps/>
          <w:sz w:val="24"/>
          <w:szCs w:val="24"/>
          <w:rtl/>
        </w:rPr>
      </w:pPr>
    </w:p>
    <w:p w14:paraId="4AEC6A4B" w14:textId="77777777" w:rsidR="001E2274" w:rsidRDefault="000A5C33" w:rsidP="0083561E">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57FA0B71" w14:textId="12406196" w:rsidR="001E2274" w:rsidRDefault="00FF2902" w:rsidP="0083561E">
      <w:pPr>
        <w:rPr>
          <w:b w:val="0"/>
          <w:bCs w:val="0"/>
          <w:caps/>
          <w:sz w:val="24"/>
          <w:szCs w:val="24"/>
          <w:rtl/>
        </w:rPr>
      </w:pPr>
      <w:r>
        <w:rPr>
          <w:rFonts w:hint="cs"/>
          <w:b w:val="0"/>
          <w:bCs w:val="0"/>
          <w:caps/>
          <w:sz w:val="24"/>
          <w:szCs w:val="24"/>
          <w:rtl/>
        </w:rPr>
        <w:t>לשש</w:t>
      </w:r>
      <w:r w:rsidR="000F703D">
        <w:rPr>
          <w:rFonts w:hint="cs"/>
          <w:b w:val="0"/>
          <w:bCs w:val="0"/>
          <w:caps/>
          <w:sz w:val="24"/>
          <w:szCs w:val="24"/>
          <w:rtl/>
        </w:rPr>
        <w:t xml:space="preserve"> </w:t>
      </w:r>
      <w:r>
        <w:rPr>
          <w:rFonts w:hint="cs"/>
          <w:b w:val="0"/>
          <w:bCs w:val="0"/>
          <w:caps/>
          <w:sz w:val="24"/>
          <w:szCs w:val="24"/>
          <w:rtl/>
        </w:rPr>
        <w:t>יחידות דיור לדונם?</w:t>
      </w:r>
    </w:p>
    <w:p w14:paraId="523DADFE" w14:textId="77777777" w:rsidR="001E2274" w:rsidRDefault="001E2274" w:rsidP="0083561E">
      <w:pPr>
        <w:rPr>
          <w:b w:val="0"/>
          <w:bCs w:val="0"/>
          <w:caps/>
          <w:sz w:val="24"/>
          <w:szCs w:val="24"/>
          <w:rtl/>
        </w:rPr>
      </w:pPr>
    </w:p>
    <w:p w14:paraId="7AFBE893" w14:textId="77777777" w:rsidR="001E2274" w:rsidRDefault="004D3840" w:rsidP="0083561E">
      <w:pPr>
        <w:rPr>
          <w:caps/>
          <w:sz w:val="24"/>
          <w:szCs w:val="24"/>
          <w:u w:val="single"/>
          <w:rtl/>
        </w:rPr>
      </w:pPr>
      <w:r w:rsidRPr="004D3840">
        <w:rPr>
          <w:rFonts w:hint="cs"/>
          <w:caps/>
          <w:sz w:val="24"/>
          <w:szCs w:val="24"/>
          <w:u w:val="single"/>
          <w:rtl/>
        </w:rPr>
        <w:lastRenderedPageBreak/>
        <w:t>גב</w:t>
      </w:r>
      <w:r w:rsidRPr="004D3840">
        <w:rPr>
          <w:caps/>
          <w:sz w:val="24"/>
          <w:szCs w:val="24"/>
          <w:u w:val="single"/>
          <w:rtl/>
        </w:rPr>
        <w:t>'</w:t>
      </w:r>
      <w:r w:rsidRPr="004D3840">
        <w:rPr>
          <w:rFonts w:hint="cs"/>
          <w:caps/>
          <w:sz w:val="24"/>
          <w:szCs w:val="24"/>
          <w:u w:val="single"/>
          <w:rtl/>
        </w:rPr>
        <w:t xml:space="preserve"> ג</w:t>
      </w:r>
      <w:r w:rsidRPr="004D3840">
        <w:rPr>
          <w:caps/>
          <w:sz w:val="24"/>
          <w:szCs w:val="24"/>
          <w:u w:val="single"/>
          <w:rtl/>
        </w:rPr>
        <w:t>'</w:t>
      </w:r>
      <w:r w:rsidRPr="004D3840">
        <w:rPr>
          <w:rFonts w:hint="cs"/>
          <w:caps/>
          <w:sz w:val="24"/>
          <w:szCs w:val="24"/>
          <w:u w:val="single"/>
          <w:rtl/>
        </w:rPr>
        <w:t>ומאנה מולא - נציגת לשכת התכנון</w:t>
      </w:r>
      <w:r w:rsidR="001E2274">
        <w:rPr>
          <w:rFonts w:hint="cs"/>
          <w:caps/>
          <w:sz w:val="24"/>
          <w:szCs w:val="24"/>
          <w:u w:val="single"/>
          <w:rtl/>
        </w:rPr>
        <w:t>:</w:t>
      </w:r>
    </w:p>
    <w:p w14:paraId="6AFF2368" w14:textId="6AB69EED" w:rsidR="001E2274" w:rsidRDefault="00FF2902" w:rsidP="0083561E">
      <w:pPr>
        <w:rPr>
          <w:b w:val="0"/>
          <w:bCs w:val="0"/>
          <w:caps/>
          <w:sz w:val="24"/>
          <w:szCs w:val="24"/>
          <w:rtl/>
        </w:rPr>
      </w:pPr>
      <w:r>
        <w:rPr>
          <w:rFonts w:hint="cs"/>
          <w:b w:val="0"/>
          <w:bCs w:val="0"/>
          <w:caps/>
          <w:sz w:val="24"/>
          <w:szCs w:val="24"/>
          <w:rtl/>
        </w:rPr>
        <w:t xml:space="preserve">כן </w:t>
      </w:r>
    </w:p>
    <w:p w14:paraId="2348CBA8" w14:textId="77777777" w:rsidR="001E2274" w:rsidRDefault="001E2274" w:rsidP="0083561E">
      <w:pPr>
        <w:rPr>
          <w:b w:val="0"/>
          <w:bCs w:val="0"/>
          <w:caps/>
          <w:sz w:val="24"/>
          <w:szCs w:val="24"/>
          <w:rtl/>
        </w:rPr>
      </w:pPr>
    </w:p>
    <w:p w14:paraId="49B9D8EC" w14:textId="77777777" w:rsidR="001E2274" w:rsidRDefault="00207ED1" w:rsidP="0083561E">
      <w:pPr>
        <w:rPr>
          <w:caps/>
          <w:sz w:val="24"/>
          <w:szCs w:val="24"/>
          <w:u w:val="single"/>
          <w:rtl/>
        </w:rPr>
      </w:pPr>
      <w:r w:rsidRPr="00207ED1">
        <w:rPr>
          <w:rFonts w:hint="cs"/>
          <w:caps/>
          <w:sz w:val="24"/>
          <w:szCs w:val="24"/>
          <w:u w:val="single"/>
          <w:rtl/>
        </w:rPr>
        <w:t>גב</w:t>
      </w:r>
      <w:r w:rsidRPr="00207ED1">
        <w:rPr>
          <w:caps/>
          <w:sz w:val="24"/>
          <w:szCs w:val="24"/>
          <w:u w:val="single"/>
          <w:rtl/>
        </w:rPr>
        <w:t>'</w:t>
      </w:r>
      <w:r w:rsidRPr="00207ED1">
        <w:rPr>
          <w:rFonts w:hint="cs"/>
          <w:caps/>
          <w:sz w:val="24"/>
          <w:szCs w:val="24"/>
          <w:u w:val="single"/>
          <w:rtl/>
        </w:rPr>
        <w:t xml:space="preserve"> אסתי איפרגן - אדריכלית עורכת התוכנית</w:t>
      </w:r>
      <w:r w:rsidR="001E2274">
        <w:rPr>
          <w:rFonts w:hint="cs"/>
          <w:caps/>
          <w:sz w:val="24"/>
          <w:szCs w:val="24"/>
          <w:u w:val="single"/>
          <w:rtl/>
        </w:rPr>
        <w:t>:</w:t>
      </w:r>
    </w:p>
    <w:p w14:paraId="7A0759B4" w14:textId="2D16409F" w:rsidR="001E2274" w:rsidRDefault="00FF2902" w:rsidP="0083561E">
      <w:pPr>
        <w:rPr>
          <w:b w:val="0"/>
          <w:bCs w:val="0"/>
          <w:caps/>
          <w:sz w:val="24"/>
          <w:szCs w:val="24"/>
          <w:rtl/>
        </w:rPr>
      </w:pPr>
      <w:r>
        <w:rPr>
          <w:rFonts w:hint="cs"/>
          <w:b w:val="0"/>
          <w:bCs w:val="0"/>
          <w:caps/>
          <w:sz w:val="24"/>
          <w:szCs w:val="24"/>
          <w:rtl/>
        </w:rPr>
        <w:t>כן אני בדקתי אנחנו בסדר כי המגרש פה הוא גדול</w:t>
      </w:r>
    </w:p>
    <w:p w14:paraId="3AB9B277" w14:textId="77777777" w:rsidR="001E2274" w:rsidRDefault="001E2274" w:rsidP="0083561E">
      <w:pPr>
        <w:rPr>
          <w:b w:val="0"/>
          <w:bCs w:val="0"/>
          <w:caps/>
          <w:sz w:val="24"/>
          <w:szCs w:val="24"/>
          <w:rtl/>
        </w:rPr>
      </w:pPr>
    </w:p>
    <w:p w14:paraId="6136A2F7" w14:textId="77777777" w:rsidR="001E2274" w:rsidRDefault="000A5C33" w:rsidP="0083561E">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01C4FFF8" w14:textId="79C3A24F" w:rsidR="001E2274" w:rsidRDefault="00FF2902" w:rsidP="0083561E">
      <w:pPr>
        <w:rPr>
          <w:b w:val="0"/>
          <w:bCs w:val="0"/>
          <w:caps/>
          <w:sz w:val="24"/>
          <w:szCs w:val="24"/>
          <w:rtl/>
        </w:rPr>
      </w:pPr>
      <w:r>
        <w:rPr>
          <w:rFonts w:hint="cs"/>
          <w:b w:val="0"/>
          <w:bCs w:val="0"/>
          <w:caps/>
          <w:sz w:val="24"/>
          <w:szCs w:val="24"/>
          <w:rtl/>
        </w:rPr>
        <w:t xml:space="preserve">אתם לא אתם לא עומדים </w:t>
      </w:r>
    </w:p>
    <w:p w14:paraId="01004F2F" w14:textId="77777777" w:rsidR="001E2274" w:rsidRDefault="001E2274" w:rsidP="0083561E">
      <w:pPr>
        <w:rPr>
          <w:b w:val="0"/>
          <w:bCs w:val="0"/>
          <w:caps/>
          <w:sz w:val="24"/>
          <w:szCs w:val="24"/>
          <w:rtl/>
        </w:rPr>
      </w:pPr>
    </w:p>
    <w:p w14:paraId="6A92ED73" w14:textId="77777777" w:rsidR="001E2274" w:rsidRDefault="00207ED1" w:rsidP="0083561E">
      <w:pPr>
        <w:rPr>
          <w:caps/>
          <w:sz w:val="24"/>
          <w:szCs w:val="24"/>
          <w:u w:val="single"/>
          <w:rtl/>
        </w:rPr>
      </w:pPr>
      <w:r w:rsidRPr="00207ED1">
        <w:rPr>
          <w:rFonts w:hint="cs"/>
          <w:caps/>
          <w:sz w:val="24"/>
          <w:szCs w:val="24"/>
          <w:u w:val="single"/>
          <w:rtl/>
        </w:rPr>
        <w:t>גב</w:t>
      </w:r>
      <w:r w:rsidRPr="00207ED1">
        <w:rPr>
          <w:caps/>
          <w:sz w:val="24"/>
          <w:szCs w:val="24"/>
          <w:u w:val="single"/>
          <w:rtl/>
        </w:rPr>
        <w:t>'</w:t>
      </w:r>
      <w:r w:rsidRPr="00207ED1">
        <w:rPr>
          <w:rFonts w:hint="cs"/>
          <w:caps/>
          <w:sz w:val="24"/>
          <w:szCs w:val="24"/>
          <w:u w:val="single"/>
          <w:rtl/>
        </w:rPr>
        <w:t xml:space="preserve"> אסתי איפרגן - אדריכלית עורכת התוכנית</w:t>
      </w:r>
      <w:r w:rsidR="001E2274">
        <w:rPr>
          <w:rFonts w:hint="cs"/>
          <w:caps/>
          <w:sz w:val="24"/>
          <w:szCs w:val="24"/>
          <w:u w:val="single"/>
          <w:rtl/>
        </w:rPr>
        <w:t>:</w:t>
      </w:r>
    </w:p>
    <w:p w14:paraId="225524F4" w14:textId="0816B7B9" w:rsidR="001E2274" w:rsidRDefault="00FF2902" w:rsidP="0083561E">
      <w:pPr>
        <w:rPr>
          <w:b w:val="0"/>
          <w:bCs w:val="0"/>
          <w:caps/>
          <w:sz w:val="24"/>
          <w:szCs w:val="24"/>
          <w:rtl/>
        </w:rPr>
      </w:pPr>
      <w:r>
        <w:rPr>
          <w:rFonts w:hint="cs"/>
          <w:b w:val="0"/>
          <w:bCs w:val="0"/>
          <w:caps/>
          <w:sz w:val="24"/>
          <w:szCs w:val="24"/>
          <w:rtl/>
        </w:rPr>
        <w:t>יש פה שמונה מאות</w:t>
      </w:r>
      <w:r w:rsidR="000F703D">
        <w:rPr>
          <w:rFonts w:hint="cs"/>
          <w:b w:val="0"/>
          <w:bCs w:val="0"/>
          <w:caps/>
          <w:sz w:val="24"/>
          <w:szCs w:val="24"/>
          <w:rtl/>
        </w:rPr>
        <w:t xml:space="preserve"> </w:t>
      </w:r>
      <w:r>
        <w:rPr>
          <w:rFonts w:hint="cs"/>
          <w:b w:val="0"/>
          <w:bCs w:val="0"/>
          <w:caps/>
          <w:sz w:val="24"/>
          <w:szCs w:val="24"/>
          <w:rtl/>
        </w:rPr>
        <w:t>...</w:t>
      </w:r>
    </w:p>
    <w:p w14:paraId="03EA6A49" w14:textId="77777777" w:rsidR="001E2274" w:rsidRDefault="001E2274" w:rsidP="0083561E">
      <w:pPr>
        <w:rPr>
          <w:b w:val="0"/>
          <w:bCs w:val="0"/>
          <w:caps/>
          <w:sz w:val="24"/>
          <w:szCs w:val="24"/>
          <w:rtl/>
        </w:rPr>
      </w:pPr>
    </w:p>
    <w:p w14:paraId="69F781DB" w14:textId="77777777" w:rsidR="001E2274" w:rsidRDefault="000A5C33" w:rsidP="0083561E">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03F673DA" w14:textId="21AC4C4A" w:rsidR="001E2274" w:rsidRDefault="00FF2902" w:rsidP="0083561E">
      <w:pPr>
        <w:rPr>
          <w:b w:val="0"/>
          <w:bCs w:val="0"/>
          <w:caps/>
          <w:sz w:val="24"/>
          <w:szCs w:val="24"/>
          <w:rtl/>
        </w:rPr>
      </w:pPr>
      <w:r>
        <w:rPr>
          <w:rFonts w:hint="cs"/>
          <w:b w:val="0"/>
          <w:bCs w:val="0"/>
          <w:caps/>
          <w:sz w:val="24"/>
          <w:szCs w:val="24"/>
          <w:rtl/>
        </w:rPr>
        <w:t xml:space="preserve">אתם אתם לא עומדים ב, </w:t>
      </w:r>
    </w:p>
    <w:p w14:paraId="52FC2C70" w14:textId="77777777" w:rsidR="001E2274" w:rsidRDefault="001E2274" w:rsidP="0083561E">
      <w:pPr>
        <w:rPr>
          <w:b w:val="0"/>
          <w:bCs w:val="0"/>
          <w:caps/>
          <w:sz w:val="24"/>
          <w:szCs w:val="24"/>
          <w:rtl/>
        </w:rPr>
      </w:pPr>
    </w:p>
    <w:p w14:paraId="713BA4FB" w14:textId="77777777" w:rsidR="001E2274" w:rsidRDefault="00207ED1" w:rsidP="0083561E">
      <w:pPr>
        <w:rPr>
          <w:caps/>
          <w:sz w:val="24"/>
          <w:szCs w:val="24"/>
          <w:u w:val="single"/>
          <w:rtl/>
        </w:rPr>
      </w:pPr>
      <w:r w:rsidRPr="00207ED1">
        <w:rPr>
          <w:rFonts w:hint="cs"/>
          <w:caps/>
          <w:sz w:val="24"/>
          <w:szCs w:val="24"/>
          <w:u w:val="single"/>
          <w:rtl/>
        </w:rPr>
        <w:t>מר יוסף חדד - מגיש הבקשה</w:t>
      </w:r>
      <w:r w:rsidR="001E2274">
        <w:rPr>
          <w:rFonts w:hint="cs"/>
          <w:caps/>
          <w:sz w:val="24"/>
          <w:szCs w:val="24"/>
          <w:u w:val="single"/>
          <w:rtl/>
        </w:rPr>
        <w:t>:</w:t>
      </w:r>
    </w:p>
    <w:p w14:paraId="78A9F25C" w14:textId="573D99A1" w:rsidR="001E2274" w:rsidRDefault="00FF2902" w:rsidP="0083561E">
      <w:pPr>
        <w:rPr>
          <w:b w:val="0"/>
          <w:bCs w:val="0"/>
          <w:caps/>
          <w:sz w:val="24"/>
          <w:szCs w:val="24"/>
          <w:rtl/>
        </w:rPr>
      </w:pPr>
      <w:r>
        <w:rPr>
          <w:rFonts w:hint="cs"/>
          <w:b w:val="0"/>
          <w:bCs w:val="0"/>
          <w:caps/>
          <w:sz w:val="24"/>
          <w:szCs w:val="24"/>
          <w:rtl/>
        </w:rPr>
        <w:t>שמונה מאות חמישים</w:t>
      </w:r>
    </w:p>
    <w:p w14:paraId="2F41B9AF" w14:textId="77777777" w:rsidR="001E2274" w:rsidRDefault="001E2274" w:rsidP="0083561E">
      <w:pPr>
        <w:rPr>
          <w:b w:val="0"/>
          <w:bCs w:val="0"/>
          <w:caps/>
          <w:sz w:val="24"/>
          <w:szCs w:val="24"/>
          <w:rtl/>
        </w:rPr>
      </w:pPr>
    </w:p>
    <w:p w14:paraId="4792A44E" w14:textId="77777777" w:rsidR="001E2274" w:rsidRDefault="000A5C33" w:rsidP="0083561E">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413F6F1D" w14:textId="183515D1" w:rsidR="001E2274" w:rsidRDefault="00FF2902" w:rsidP="0083561E">
      <w:pPr>
        <w:rPr>
          <w:b w:val="0"/>
          <w:bCs w:val="0"/>
          <w:caps/>
          <w:sz w:val="24"/>
          <w:szCs w:val="24"/>
          <w:rtl/>
        </w:rPr>
      </w:pPr>
      <w:r>
        <w:rPr>
          <w:rFonts w:hint="cs"/>
          <w:b w:val="0"/>
          <w:bCs w:val="0"/>
          <w:caps/>
          <w:sz w:val="24"/>
          <w:szCs w:val="24"/>
          <w:rtl/>
        </w:rPr>
        <w:t>אסתי אתם לא עומדים בצפיפות המינימלית שקבעה תמא,</w:t>
      </w:r>
      <w:r w:rsidR="000F703D">
        <w:rPr>
          <w:rFonts w:hint="cs"/>
          <w:b w:val="0"/>
          <w:bCs w:val="0"/>
          <w:caps/>
          <w:sz w:val="24"/>
          <w:szCs w:val="24"/>
          <w:rtl/>
        </w:rPr>
        <w:t xml:space="preserve"> </w:t>
      </w:r>
      <w:r>
        <w:rPr>
          <w:rFonts w:hint="cs"/>
          <w:b w:val="0"/>
          <w:bCs w:val="0"/>
          <w:caps/>
          <w:sz w:val="24"/>
          <w:szCs w:val="24"/>
          <w:rtl/>
        </w:rPr>
        <w:t>...</w:t>
      </w:r>
    </w:p>
    <w:p w14:paraId="077D45DF" w14:textId="77777777" w:rsidR="001E2274" w:rsidRDefault="001E2274" w:rsidP="0083561E">
      <w:pPr>
        <w:rPr>
          <w:b w:val="0"/>
          <w:bCs w:val="0"/>
          <w:caps/>
          <w:sz w:val="24"/>
          <w:szCs w:val="24"/>
          <w:rtl/>
        </w:rPr>
      </w:pPr>
    </w:p>
    <w:p w14:paraId="66F8A9CE" w14:textId="77777777" w:rsidR="001E2274" w:rsidRDefault="00207ED1" w:rsidP="0083561E">
      <w:pPr>
        <w:rPr>
          <w:caps/>
          <w:sz w:val="24"/>
          <w:szCs w:val="24"/>
          <w:u w:val="single"/>
          <w:rtl/>
        </w:rPr>
      </w:pPr>
      <w:r w:rsidRPr="00207ED1">
        <w:rPr>
          <w:rFonts w:hint="cs"/>
          <w:caps/>
          <w:sz w:val="24"/>
          <w:szCs w:val="24"/>
          <w:u w:val="single"/>
          <w:rtl/>
        </w:rPr>
        <w:t>גב</w:t>
      </w:r>
      <w:r w:rsidRPr="00207ED1">
        <w:rPr>
          <w:caps/>
          <w:sz w:val="24"/>
          <w:szCs w:val="24"/>
          <w:u w:val="single"/>
          <w:rtl/>
        </w:rPr>
        <w:t>'</w:t>
      </w:r>
      <w:r w:rsidRPr="00207ED1">
        <w:rPr>
          <w:rFonts w:hint="cs"/>
          <w:caps/>
          <w:sz w:val="24"/>
          <w:szCs w:val="24"/>
          <w:u w:val="single"/>
          <w:rtl/>
        </w:rPr>
        <w:t xml:space="preserve"> אסתי איפרגן - אדריכלית עורכת התוכנית</w:t>
      </w:r>
      <w:r w:rsidR="001E2274">
        <w:rPr>
          <w:rFonts w:hint="cs"/>
          <w:caps/>
          <w:sz w:val="24"/>
          <w:szCs w:val="24"/>
          <w:u w:val="single"/>
          <w:rtl/>
        </w:rPr>
        <w:t>:</w:t>
      </w:r>
    </w:p>
    <w:p w14:paraId="3D8913DF" w14:textId="5FB612B6" w:rsidR="001E2274" w:rsidRDefault="00FF2902" w:rsidP="0083561E">
      <w:pPr>
        <w:rPr>
          <w:b w:val="0"/>
          <w:bCs w:val="0"/>
          <w:caps/>
          <w:sz w:val="24"/>
          <w:szCs w:val="24"/>
          <w:rtl/>
        </w:rPr>
      </w:pPr>
      <w:r>
        <w:rPr>
          <w:rFonts w:hint="cs"/>
          <w:b w:val="0"/>
          <w:bCs w:val="0"/>
          <w:caps/>
          <w:sz w:val="24"/>
          <w:szCs w:val="24"/>
          <w:rtl/>
        </w:rPr>
        <w:t>למה, יש לנו שמונה מאות שישים מטר מגרש</w:t>
      </w:r>
    </w:p>
    <w:p w14:paraId="6BEE2093" w14:textId="77777777" w:rsidR="001E2274" w:rsidRDefault="001E2274" w:rsidP="0083561E">
      <w:pPr>
        <w:rPr>
          <w:b w:val="0"/>
          <w:bCs w:val="0"/>
          <w:caps/>
          <w:sz w:val="24"/>
          <w:szCs w:val="24"/>
          <w:rtl/>
        </w:rPr>
      </w:pPr>
    </w:p>
    <w:p w14:paraId="7ECA0B74" w14:textId="77777777" w:rsidR="001E2274" w:rsidRDefault="000A5C33" w:rsidP="0083561E">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52A633A2" w14:textId="6C972DEF" w:rsidR="001E2274" w:rsidRDefault="00FF2902" w:rsidP="0083561E">
      <w:pPr>
        <w:rPr>
          <w:b w:val="0"/>
          <w:bCs w:val="0"/>
          <w:caps/>
          <w:sz w:val="24"/>
          <w:szCs w:val="24"/>
          <w:rtl/>
        </w:rPr>
      </w:pPr>
      <w:r>
        <w:rPr>
          <w:rFonts w:hint="cs"/>
          <w:b w:val="0"/>
          <w:bCs w:val="0"/>
          <w:caps/>
          <w:sz w:val="24"/>
          <w:szCs w:val="24"/>
          <w:rtl/>
        </w:rPr>
        <w:t>וכמה צריך להיות?</w:t>
      </w:r>
    </w:p>
    <w:p w14:paraId="296499D2" w14:textId="77777777" w:rsidR="001E2274" w:rsidRDefault="001E2274" w:rsidP="0083561E">
      <w:pPr>
        <w:rPr>
          <w:b w:val="0"/>
          <w:bCs w:val="0"/>
          <w:caps/>
          <w:sz w:val="24"/>
          <w:szCs w:val="24"/>
          <w:rtl/>
        </w:rPr>
      </w:pPr>
    </w:p>
    <w:p w14:paraId="6199D3EC" w14:textId="77777777" w:rsidR="001E2274" w:rsidRDefault="00207ED1" w:rsidP="0083561E">
      <w:pPr>
        <w:rPr>
          <w:caps/>
          <w:sz w:val="24"/>
          <w:szCs w:val="24"/>
          <w:u w:val="single"/>
          <w:rtl/>
        </w:rPr>
      </w:pPr>
      <w:r w:rsidRPr="00207ED1">
        <w:rPr>
          <w:rFonts w:hint="cs"/>
          <w:caps/>
          <w:sz w:val="24"/>
          <w:szCs w:val="24"/>
          <w:u w:val="single"/>
          <w:rtl/>
        </w:rPr>
        <w:t>גב</w:t>
      </w:r>
      <w:r w:rsidRPr="00207ED1">
        <w:rPr>
          <w:caps/>
          <w:sz w:val="24"/>
          <w:szCs w:val="24"/>
          <w:u w:val="single"/>
          <w:rtl/>
        </w:rPr>
        <w:t>'</w:t>
      </w:r>
      <w:r w:rsidRPr="00207ED1">
        <w:rPr>
          <w:rFonts w:hint="cs"/>
          <w:caps/>
          <w:sz w:val="24"/>
          <w:szCs w:val="24"/>
          <w:u w:val="single"/>
          <w:rtl/>
        </w:rPr>
        <w:t xml:space="preserve"> אסתי איפרגן - אדריכלית עורכת התוכנית</w:t>
      </w:r>
      <w:r w:rsidR="001E2274">
        <w:rPr>
          <w:rFonts w:hint="cs"/>
          <w:caps/>
          <w:sz w:val="24"/>
          <w:szCs w:val="24"/>
          <w:u w:val="single"/>
          <w:rtl/>
        </w:rPr>
        <w:t>:</w:t>
      </w:r>
    </w:p>
    <w:p w14:paraId="3E04D6E4" w14:textId="2826550E" w:rsidR="001E2274" w:rsidRDefault="00FF2902" w:rsidP="0083561E">
      <w:pPr>
        <w:rPr>
          <w:b w:val="0"/>
          <w:bCs w:val="0"/>
          <w:caps/>
          <w:sz w:val="24"/>
          <w:szCs w:val="24"/>
          <w:rtl/>
        </w:rPr>
      </w:pPr>
      <w:r>
        <w:rPr>
          <w:rFonts w:hint="cs"/>
          <w:b w:val="0"/>
          <w:bCs w:val="0"/>
          <w:caps/>
          <w:sz w:val="24"/>
          <w:szCs w:val="24"/>
          <w:rtl/>
        </w:rPr>
        <w:t>אם אנחנו עושים אם אנחנו עושים מאה שישים ושש כפול ארבע, אנחנו מגיעים לשש מאות שישים וארבע</w:t>
      </w:r>
    </w:p>
    <w:p w14:paraId="136DCEDB" w14:textId="77777777" w:rsidR="001E2274" w:rsidRDefault="001E2274" w:rsidP="0083561E">
      <w:pPr>
        <w:rPr>
          <w:b w:val="0"/>
          <w:bCs w:val="0"/>
          <w:caps/>
          <w:sz w:val="24"/>
          <w:szCs w:val="24"/>
          <w:rtl/>
        </w:rPr>
      </w:pPr>
    </w:p>
    <w:p w14:paraId="47E4EAF5" w14:textId="77777777" w:rsidR="001E2274" w:rsidRDefault="0044432A" w:rsidP="0083561E">
      <w:pPr>
        <w:rPr>
          <w:caps/>
          <w:sz w:val="24"/>
          <w:szCs w:val="24"/>
          <w:u w:val="single"/>
          <w:rtl/>
        </w:rPr>
      </w:pPr>
      <w:r w:rsidRPr="0044432A">
        <w:rPr>
          <w:rFonts w:hint="cs"/>
          <w:caps/>
          <w:sz w:val="24"/>
          <w:szCs w:val="24"/>
          <w:u w:val="single"/>
          <w:rtl/>
        </w:rPr>
        <w:t>גב</w:t>
      </w:r>
      <w:r w:rsidRPr="0044432A">
        <w:rPr>
          <w:caps/>
          <w:sz w:val="24"/>
          <w:szCs w:val="24"/>
          <w:u w:val="single"/>
          <w:rtl/>
        </w:rPr>
        <w:t>'</w:t>
      </w:r>
      <w:r w:rsidRPr="0044432A">
        <w:rPr>
          <w:rFonts w:hint="cs"/>
          <w:caps/>
          <w:sz w:val="24"/>
          <w:szCs w:val="24"/>
          <w:u w:val="single"/>
          <w:rtl/>
        </w:rPr>
        <w:t xml:space="preserve"> תמי ראם וגנר - נציגת לשכת התכנון</w:t>
      </w:r>
      <w:r w:rsidR="001E2274">
        <w:rPr>
          <w:rFonts w:hint="cs"/>
          <w:caps/>
          <w:sz w:val="24"/>
          <w:szCs w:val="24"/>
          <w:u w:val="single"/>
          <w:rtl/>
        </w:rPr>
        <w:t>:</w:t>
      </w:r>
    </w:p>
    <w:p w14:paraId="2DCE223A" w14:textId="6563FCC4" w:rsidR="001E2274" w:rsidRDefault="00FF2902" w:rsidP="0083561E">
      <w:pPr>
        <w:rPr>
          <w:b w:val="0"/>
          <w:bCs w:val="0"/>
          <w:caps/>
          <w:sz w:val="24"/>
          <w:szCs w:val="24"/>
          <w:rtl/>
        </w:rPr>
      </w:pPr>
      <w:r>
        <w:rPr>
          <w:rFonts w:hint="cs"/>
          <w:b w:val="0"/>
          <w:bCs w:val="0"/>
          <w:caps/>
          <w:sz w:val="24"/>
          <w:szCs w:val="24"/>
          <w:rtl/>
        </w:rPr>
        <w:t xml:space="preserve">מה זה מאה שישים ושש? </w:t>
      </w:r>
    </w:p>
    <w:p w14:paraId="76A5588F" w14:textId="77777777" w:rsidR="001E2274" w:rsidRDefault="001E2274" w:rsidP="0083561E">
      <w:pPr>
        <w:rPr>
          <w:b w:val="0"/>
          <w:bCs w:val="0"/>
          <w:caps/>
          <w:sz w:val="24"/>
          <w:szCs w:val="24"/>
          <w:rtl/>
        </w:rPr>
      </w:pPr>
    </w:p>
    <w:p w14:paraId="5F4EAE2F" w14:textId="77777777" w:rsidR="001E2274" w:rsidRDefault="004D3840" w:rsidP="0083561E">
      <w:pPr>
        <w:rPr>
          <w:caps/>
          <w:sz w:val="24"/>
          <w:szCs w:val="24"/>
          <w:u w:val="single"/>
          <w:rtl/>
        </w:rPr>
      </w:pPr>
      <w:r w:rsidRPr="004D3840">
        <w:rPr>
          <w:rFonts w:hint="cs"/>
          <w:caps/>
          <w:sz w:val="24"/>
          <w:szCs w:val="24"/>
          <w:u w:val="single"/>
          <w:rtl/>
        </w:rPr>
        <w:t>גב</w:t>
      </w:r>
      <w:r w:rsidRPr="004D3840">
        <w:rPr>
          <w:caps/>
          <w:sz w:val="24"/>
          <w:szCs w:val="24"/>
          <w:u w:val="single"/>
          <w:rtl/>
        </w:rPr>
        <w:t>'</w:t>
      </w:r>
      <w:r w:rsidRPr="004D3840">
        <w:rPr>
          <w:rFonts w:hint="cs"/>
          <w:caps/>
          <w:sz w:val="24"/>
          <w:szCs w:val="24"/>
          <w:u w:val="single"/>
          <w:rtl/>
        </w:rPr>
        <w:t xml:space="preserve"> ג</w:t>
      </w:r>
      <w:r w:rsidRPr="004D3840">
        <w:rPr>
          <w:caps/>
          <w:sz w:val="24"/>
          <w:szCs w:val="24"/>
          <w:u w:val="single"/>
          <w:rtl/>
        </w:rPr>
        <w:t>'</w:t>
      </w:r>
      <w:r w:rsidRPr="004D3840">
        <w:rPr>
          <w:rFonts w:hint="cs"/>
          <w:caps/>
          <w:sz w:val="24"/>
          <w:szCs w:val="24"/>
          <w:u w:val="single"/>
          <w:rtl/>
        </w:rPr>
        <w:t>ומאנה מולא - נציגת לשכת התכנון</w:t>
      </w:r>
      <w:r w:rsidR="001E2274">
        <w:rPr>
          <w:rFonts w:hint="cs"/>
          <w:caps/>
          <w:sz w:val="24"/>
          <w:szCs w:val="24"/>
          <w:u w:val="single"/>
          <w:rtl/>
        </w:rPr>
        <w:t>:</w:t>
      </w:r>
    </w:p>
    <w:p w14:paraId="110C23C8" w14:textId="3416873B" w:rsidR="001E2274" w:rsidRDefault="00FF2902" w:rsidP="0083561E">
      <w:pPr>
        <w:rPr>
          <w:b w:val="0"/>
          <w:bCs w:val="0"/>
          <w:caps/>
          <w:sz w:val="24"/>
          <w:szCs w:val="24"/>
          <w:rtl/>
        </w:rPr>
      </w:pPr>
      <w:r>
        <w:rPr>
          <w:rFonts w:hint="cs"/>
          <w:b w:val="0"/>
          <w:bCs w:val="0"/>
          <w:caps/>
          <w:sz w:val="24"/>
          <w:szCs w:val="24"/>
          <w:rtl/>
        </w:rPr>
        <w:t>מה זה</w:t>
      </w:r>
      <w:r w:rsidR="000F703D">
        <w:rPr>
          <w:rFonts w:hint="cs"/>
          <w:b w:val="0"/>
          <w:bCs w:val="0"/>
          <w:caps/>
          <w:sz w:val="24"/>
          <w:szCs w:val="24"/>
          <w:rtl/>
        </w:rPr>
        <w:t xml:space="preserve"> </w:t>
      </w:r>
      <w:r>
        <w:rPr>
          <w:rFonts w:hint="cs"/>
          <w:b w:val="0"/>
          <w:bCs w:val="0"/>
          <w:caps/>
          <w:sz w:val="24"/>
          <w:szCs w:val="24"/>
          <w:rtl/>
        </w:rPr>
        <w:t>...</w:t>
      </w:r>
    </w:p>
    <w:p w14:paraId="40435E36" w14:textId="77777777" w:rsidR="001E2274" w:rsidRDefault="001E2274" w:rsidP="0083561E">
      <w:pPr>
        <w:rPr>
          <w:b w:val="0"/>
          <w:bCs w:val="0"/>
          <w:caps/>
          <w:sz w:val="24"/>
          <w:szCs w:val="24"/>
          <w:rtl/>
        </w:rPr>
      </w:pPr>
    </w:p>
    <w:p w14:paraId="262A4A64" w14:textId="77777777" w:rsidR="001E2274" w:rsidRDefault="000A5C33" w:rsidP="0083561E">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39245745" w14:textId="687D336A" w:rsidR="001E2274" w:rsidRDefault="00FF2902" w:rsidP="0083561E">
      <w:pPr>
        <w:rPr>
          <w:b w:val="0"/>
          <w:bCs w:val="0"/>
          <w:caps/>
          <w:sz w:val="24"/>
          <w:szCs w:val="24"/>
          <w:rtl/>
        </w:rPr>
      </w:pPr>
      <w:r>
        <w:rPr>
          <w:rFonts w:hint="cs"/>
          <w:b w:val="0"/>
          <w:bCs w:val="0"/>
          <w:caps/>
          <w:sz w:val="24"/>
          <w:szCs w:val="24"/>
          <w:rtl/>
        </w:rPr>
        <w:t xml:space="preserve">לא לא לא לא לא לא לא </w:t>
      </w:r>
    </w:p>
    <w:p w14:paraId="7382059F" w14:textId="77777777" w:rsidR="001E2274" w:rsidRDefault="001E2274" w:rsidP="0083561E">
      <w:pPr>
        <w:rPr>
          <w:b w:val="0"/>
          <w:bCs w:val="0"/>
          <w:caps/>
          <w:sz w:val="24"/>
          <w:szCs w:val="24"/>
          <w:rtl/>
        </w:rPr>
      </w:pPr>
    </w:p>
    <w:p w14:paraId="7AFE0479" w14:textId="77777777" w:rsidR="001E2274" w:rsidRDefault="0044432A" w:rsidP="00FF2902">
      <w:pPr>
        <w:rPr>
          <w:caps/>
          <w:sz w:val="24"/>
          <w:szCs w:val="24"/>
          <w:u w:val="single"/>
          <w:rtl/>
        </w:rPr>
      </w:pPr>
      <w:r w:rsidRPr="0044432A">
        <w:rPr>
          <w:rFonts w:hint="cs"/>
          <w:caps/>
          <w:sz w:val="24"/>
          <w:szCs w:val="24"/>
          <w:u w:val="single"/>
          <w:rtl/>
        </w:rPr>
        <w:t>גב</w:t>
      </w:r>
      <w:r w:rsidRPr="0044432A">
        <w:rPr>
          <w:caps/>
          <w:sz w:val="24"/>
          <w:szCs w:val="24"/>
          <w:u w:val="single"/>
          <w:rtl/>
        </w:rPr>
        <w:t>'</w:t>
      </w:r>
      <w:r w:rsidRPr="0044432A">
        <w:rPr>
          <w:rFonts w:hint="cs"/>
          <w:caps/>
          <w:sz w:val="24"/>
          <w:szCs w:val="24"/>
          <w:u w:val="single"/>
          <w:rtl/>
        </w:rPr>
        <w:t xml:space="preserve"> תמי ראם וגנר - נציגת לשכת התכנון</w:t>
      </w:r>
      <w:r w:rsidR="001E2274">
        <w:rPr>
          <w:rFonts w:hint="cs"/>
          <w:caps/>
          <w:sz w:val="24"/>
          <w:szCs w:val="24"/>
          <w:u w:val="single"/>
          <w:rtl/>
        </w:rPr>
        <w:t>:</w:t>
      </w:r>
    </w:p>
    <w:p w14:paraId="35ACFA3F" w14:textId="3F74B2D9" w:rsidR="001E2274" w:rsidRDefault="00FF2902" w:rsidP="00FF2902">
      <w:pPr>
        <w:rPr>
          <w:b w:val="0"/>
          <w:bCs w:val="0"/>
          <w:caps/>
          <w:sz w:val="24"/>
          <w:szCs w:val="24"/>
          <w:rtl/>
        </w:rPr>
      </w:pPr>
      <w:r>
        <w:rPr>
          <w:rFonts w:hint="cs"/>
          <w:b w:val="0"/>
          <w:bCs w:val="0"/>
          <w:caps/>
          <w:sz w:val="24"/>
          <w:szCs w:val="24"/>
          <w:rtl/>
        </w:rPr>
        <w:t>על מה את מדברת?</w:t>
      </w:r>
    </w:p>
    <w:p w14:paraId="5E1E93F4" w14:textId="77777777" w:rsidR="001E2274" w:rsidRDefault="001E2274" w:rsidP="00FF2902">
      <w:pPr>
        <w:rPr>
          <w:b w:val="0"/>
          <w:bCs w:val="0"/>
          <w:caps/>
          <w:sz w:val="24"/>
          <w:szCs w:val="24"/>
          <w:rtl/>
        </w:rPr>
      </w:pPr>
    </w:p>
    <w:p w14:paraId="289D2E32" w14:textId="77777777" w:rsidR="001E2274" w:rsidRDefault="000A5C33" w:rsidP="00FF2902">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5F0E9C4A" w14:textId="7DFE8765" w:rsidR="001E2274" w:rsidRDefault="00FF2902" w:rsidP="00FF2902">
      <w:pPr>
        <w:rPr>
          <w:b w:val="0"/>
          <w:bCs w:val="0"/>
          <w:caps/>
          <w:sz w:val="24"/>
          <w:szCs w:val="24"/>
          <w:rtl/>
        </w:rPr>
      </w:pPr>
      <w:r>
        <w:rPr>
          <w:rFonts w:hint="cs"/>
          <w:b w:val="0"/>
          <w:bCs w:val="0"/>
          <w:caps/>
          <w:sz w:val="24"/>
          <w:szCs w:val="24"/>
          <w:rtl/>
        </w:rPr>
        <w:t xml:space="preserve">מה המגרש שלכם? שמונה מאות </w:t>
      </w:r>
    </w:p>
    <w:p w14:paraId="561EE6C2" w14:textId="77777777" w:rsidR="001E2274" w:rsidRDefault="001E2274" w:rsidP="00FF2902">
      <w:pPr>
        <w:rPr>
          <w:b w:val="0"/>
          <w:bCs w:val="0"/>
          <w:caps/>
          <w:sz w:val="24"/>
          <w:szCs w:val="24"/>
          <w:rtl/>
        </w:rPr>
      </w:pPr>
    </w:p>
    <w:p w14:paraId="34172E1C" w14:textId="77777777" w:rsidR="001E2274" w:rsidRDefault="00207ED1" w:rsidP="00FF2902">
      <w:pPr>
        <w:rPr>
          <w:caps/>
          <w:sz w:val="24"/>
          <w:szCs w:val="24"/>
          <w:u w:val="single"/>
          <w:rtl/>
        </w:rPr>
      </w:pPr>
      <w:r w:rsidRPr="00207ED1">
        <w:rPr>
          <w:rFonts w:hint="cs"/>
          <w:caps/>
          <w:sz w:val="24"/>
          <w:szCs w:val="24"/>
          <w:u w:val="single"/>
          <w:rtl/>
        </w:rPr>
        <w:t>גב</w:t>
      </w:r>
      <w:r w:rsidRPr="00207ED1">
        <w:rPr>
          <w:caps/>
          <w:sz w:val="24"/>
          <w:szCs w:val="24"/>
          <w:u w:val="single"/>
          <w:rtl/>
        </w:rPr>
        <w:t>'</w:t>
      </w:r>
      <w:r w:rsidRPr="00207ED1">
        <w:rPr>
          <w:rFonts w:hint="cs"/>
          <w:caps/>
          <w:sz w:val="24"/>
          <w:szCs w:val="24"/>
          <w:u w:val="single"/>
          <w:rtl/>
        </w:rPr>
        <w:t xml:space="preserve"> אסתי איפרגן - אדריכלית עורכת התוכנית</w:t>
      </w:r>
      <w:r w:rsidR="001E2274">
        <w:rPr>
          <w:rFonts w:hint="cs"/>
          <w:caps/>
          <w:sz w:val="24"/>
          <w:szCs w:val="24"/>
          <w:u w:val="single"/>
          <w:rtl/>
        </w:rPr>
        <w:t>:</w:t>
      </w:r>
    </w:p>
    <w:p w14:paraId="78B64C82" w14:textId="3101FB6C" w:rsidR="001E2274" w:rsidRDefault="006C477F" w:rsidP="00FF2902">
      <w:pPr>
        <w:rPr>
          <w:b w:val="0"/>
          <w:bCs w:val="0"/>
          <w:caps/>
          <w:sz w:val="24"/>
          <w:szCs w:val="24"/>
          <w:rtl/>
        </w:rPr>
      </w:pPr>
      <w:r>
        <w:rPr>
          <w:rFonts w:hint="cs"/>
          <w:b w:val="0"/>
          <w:bCs w:val="0"/>
          <w:caps/>
          <w:sz w:val="24"/>
          <w:szCs w:val="24"/>
          <w:rtl/>
        </w:rPr>
        <w:t>שישים ותשע נקודה שישים ושתיים</w:t>
      </w:r>
    </w:p>
    <w:p w14:paraId="7A8788A0" w14:textId="77777777" w:rsidR="001E2274" w:rsidRDefault="001E2274" w:rsidP="00FF2902">
      <w:pPr>
        <w:rPr>
          <w:b w:val="0"/>
          <w:bCs w:val="0"/>
          <w:caps/>
          <w:sz w:val="24"/>
          <w:szCs w:val="24"/>
          <w:rtl/>
        </w:rPr>
      </w:pPr>
    </w:p>
    <w:p w14:paraId="4B0D9755" w14:textId="77777777" w:rsidR="001E2274" w:rsidRDefault="004D3840" w:rsidP="006C477F">
      <w:pPr>
        <w:rPr>
          <w:caps/>
          <w:sz w:val="24"/>
          <w:szCs w:val="24"/>
          <w:u w:val="single"/>
          <w:rtl/>
        </w:rPr>
      </w:pPr>
      <w:r w:rsidRPr="004D3840">
        <w:rPr>
          <w:rFonts w:hint="cs"/>
          <w:caps/>
          <w:sz w:val="24"/>
          <w:szCs w:val="24"/>
          <w:u w:val="single"/>
          <w:rtl/>
        </w:rPr>
        <w:lastRenderedPageBreak/>
        <w:t>גב</w:t>
      </w:r>
      <w:r w:rsidRPr="004D3840">
        <w:rPr>
          <w:caps/>
          <w:sz w:val="24"/>
          <w:szCs w:val="24"/>
          <w:u w:val="single"/>
          <w:rtl/>
        </w:rPr>
        <w:t>'</w:t>
      </w:r>
      <w:r w:rsidRPr="004D3840">
        <w:rPr>
          <w:rFonts w:hint="cs"/>
          <w:caps/>
          <w:sz w:val="24"/>
          <w:szCs w:val="24"/>
          <w:u w:val="single"/>
          <w:rtl/>
        </w:rPr>
        <w:t xml:space="preserve"> ג</w:t>
      </w:r>
      <w:r w:rsidRPr="004D3840">
        <w:rPr>
          <w:caps/>
          <w:sz w:val="24"/>
          <w:szCs w:val="24"/>
          <w:u w:val="single"/>
          <w:rtl/>
        </w:rPr>
        <w:t>'</w:t>
      </w:r>
      <w:r w:rsidRPr="004D3840">
        <w:rPr>
          <w:rFonts w:hint="cs"/>
          <w:caps/>
          <w:sz w:val="24"/>
          <w:szCs w:val="24"/>
          <w:u w:val="single"/>
          <w:rtl/>
        </w:rPr>
        <w:t>ומאנה מולא - נציגת לשכת התכנון</w:t>
      </w:r>
      <w:r w:rsidR="001E2274">
        <w:rPr>
          <w:rFonts w:hint="cs"/>
          <w:caps/>
          <w:sz w:val="24"/>
          <w:szCs w:val="24"/>
          <w:u w:val="single"/>
          <w:rtl/>
        </w:rPr>
        <w:t>:</w:t>
      </w:r>
    </w:p>
    <w:p w14:paraId="1473C522" w14:textId="7850B3C5" w:rsidR="001E2274" w:rsidRDefault="006C477F" w:rsidP="006C477F">
      <w:pPr>
        <w:rPr>
          <w:b w:val="0"/>
          <w:bCs w:val="0"/>
          <w:caps/>
          <w:sz w:val="24"/>
          <w:szCs w:val="24"/>
          <w:rtl/>
        </w:rPr>
      </w:pPr>
      <w:r>
        <w:rPr>
          <w:rFonts w:hint="cs"/>
          <w:b w:val="0"/>
          <w:bCs w:val="0"/>
          <w:caps/>
          <w:sz w:val="24"/>
          <w:szCs w:val="24"/>
          <w:rtl/>
        </w:rPr>
        <w:t>שבע מאות שמונים ושתיים ... עיקרי</w:t>
      </w:r>
    </w:p>
    <w:p w14:paraId="3C914E66" w14:textId="77777777" w:rsidR="001E2274" w:rsidRDefault="001E2274" w:rsidP="006C477F">
      <w:pPr>
        <w:rPr>
          <w:b w:val="0"/>
          <w:bCs w:val="0"/>
          <w:caps/>
          <w:sz w:val="24"/>
          <w:szCs w:val="24"/>
          <w:rtl/>
        </w:rPr>
      </w:pPr>
    </w:p>
    <w:p w14:paraId="6128D722" w14:textId="77777777" w:rsidR="001E2274" w:rsidRDefault="00207ED1" w:rsidP="006C477F">
      <w:pPr>
        <w:rPr>
          <w:caps/>
          <w:sz w:val="24"/>
          <w:szCs w:val="24"/>
          <w:u w:val="single"/>
          <w:rtl/>
        </w:rPr>
      </w:pPr>
      <w:r w:rsidRPr="00207ED1">
        <w:rPr>
          <w:rFonts w:hint="cs"/>
          <w:caps/>
          <w:sz w:val="24"/>
          <w:szCs w:val="24"/>
          <w:u w:val="single"/>
          <w:rtl/>
        </w:rPr>
        <w:t>גב</w:t>
      </w:r>
      <w:r w:rsidRPr="00207ED1">
        <w:rPr>
          <w:caps/>
          <w:sz w:val="24"/>
          <w:szCs w:val="24"/>
          <w:u w:val="single"/>
          <w:rtl/>
        </w:rPr>
        <w:t>'</w:t>
      </w:r>
      <w:r w:rsidRPr="00207ED1">
        <w:rPr>
          <w:rFonts w:hint="cs"/>
          <w:caps/>
          <w:sz w:val="24"/>
          <w:szCs w:val="24"/>
          <w:u w:val="single"/>
          <w:rtl/>
        </w:rPr>
        <w:t xml:space="preserve"> אסתי איפרגן - אדריכלית עורכת התוכנית</w:t>
      </w:r>
      <w:r w:rsidR="001E2274">
        <w:rPr>
          <w:rFonts w:hint="cs"/>
          <w:caps/>
          <w:sz w:val="24"/>
          <w:szCs w:val="24"/>
          <w:u w:val="single"/>
          <w:rtl/>
        </w:rPr>
        <w:t>:</w:t>
      </w:r>
    </w:p>
    <w:p w14:paraId="130896B2" w14:textId="63738100" w:rsidR="001E2274" w:rsidRDefault="006C477F" w:rsidP="006C477F">
      <w:pPr>
        <w:rPr>
          <w:b w:val="0"/>
          <w:bCs w:val="0"/>
          <w:caps/>
          <w:sz w:val="24"/>
          <w:szCs w:val="24"/>
          <w:rtl/>
        </w:rPr>
      </w:pPr>
      <w:r>
        <w:rPr>
          <w:rFonts w:hint="cs"/>
          <w:b w:val="0"/>
          <w:bCs w:val="0"/>
          <w:caps/>
          <w:sz w:val="24"/>
          <w:szCs w:val="24"/>
          <w:rtl/>
        </w:rPr>
        <w:t>גודל מגרש</w:t>
      </w:r>
      <w:r w:rsidR="000F703D">
        <w:rPr>
          <w:rFonts w:hint="cs"/>
          <w:b w:val="0"/>
          <w:bCs w:val="0"/>
          <w:caps/>
          <w:sz w:val="24"/>
          <w:szCs w:val="24"/>
          <w:rtl/>
        </w:rPr>
        <w:t xml:space="preserve"> </w:t>
      </w:r>
      <w:r>
        <w:rPr>
          <w:rFonts w:hint="cs"/>
          <w:b w:val="0"/>
          <w:bCs w:val="0"/>
          <w:caps/>
          <w:sz w:val="24"/>
          <w:szCs w:val="24"/>
          <w:rtl/>
        </w:rPr>
        <w:t>....</w:t>
      </w:r>
    </w:p>
    <w:p w14:paraId="2D7964AA" w14:textId="77777777" w:rsidR="001E2274" w:rsidRDefault="001E2274" w:rsidP="006C477F">
      <w:pPr>
        <w:rPr>
          <w:b w:val="0"/>
          <w:bCs w:val="0"/>
          <w:caps/>
          <w:sz w:val="24"/>
          <w:szCs w:val="24"/>
          <w:rtl/>
        </w:rPr>
      </w:pPr>
    </w:p>
    <w:p w14:paraId="73BE1D8E" w14:textId="77777777" w:rsidR="001E2274" w:rsidRDefault="004D3840" w:rsidP="006C477F">
      <w:pPr>
        <w:rPr>
          <w:caps/>
          <w:sz w:val="24"/>
          <w:szCs w:val="24"/>
          <w:u w:val="single"/>
          <w:rtl/>
        </w:rPr>
      </w:pPr>
      <w:r w:rsidRPr="004D3840">
        <w:rPr>
          <w:rFonts w:hint="cs"/>
          <w:caps/>
          <w:sz w:val="24"/>
          <w:szCs w:val="24"/>
          <w:u w:val="single"/>
          <w:rtl/>
        </w:rPr>
        <w:t>גב</w:t>
      </w:r>
      <w:r w:rsidRPr="004D3840">
        <w:rPr>
          <w:caps/>
          <w:sz w:val="24"/>
          <w:szCs w:val="24"/>
          <w:u w:val="single"/>
          <w:rtl/>
        </w:rPr>
        <w:t>'</w:t>
      </w:r>
      <w:r w:rsidRPr="004D3840">
        <w:rPr>
          <w:rFonts w:hint="cs"/>
          <w:caps/>
          <w:sz w:val="24"/>
          <w:szCs w:val="24"/>
          <w:u w:val="single"/>
          <w:rtl/>
        </w:rPr>
        <w:t xml:space="preserve"> ג</w:t>
      </w:r>
      <w:r w:rsidRPr="004D3840">
        <w:rPr>
          <w:caps/>
          <w:sz w:val="24"/>
          <w:szCs w:val="24"/>
          <w:u w:val="single"/>
          <w:rtl/>
        </w:rPr>
        <w:t>'</w:t>
      </w:r>
      <w:r w:rsidRPr="004D3840">
        <w:rPr>
          <w:rFonts w:hint="cs"/>
          <w:caps/>
          <w:sz w:val="24"/>
          <w:szCs w:val="24"/>
          <w:u w:val="single"/>
          <w:rtl/>
        </w:rPr>
        <w:t>ומאנה מולא - נציגת לשכת התכנון</w:t>
      </w:r>
      <w:r w:rsidR="001E2274">
        <w:rPr>
          <w:rFonts w:hint="cs"/>
          <w:caps/>
          <w:sz w:val="24"/>
          <w:szCs w:val="24"/>
          <w:u w:val="single"/>
          <w:rtl/>
        </w:rPr>
        <w:t>:</w:t>
      </w:r>
    </w:p>
    <w:p w14:paraId="420D2E8F" w14:textId="76D21009" w:rsidR="001E2274" w:rsidRDefault="006C477F" w:rsidP="006C477F">
      <w:pPr>
        <w:rPr>
          <w:b w:val="0"/>
          <w:bCs w:val="0"/>
          <w:caps/>
          <w:sz w:val="24"/>
          <w:szCs w:val="24"/>
          <w:rtl/>
        </w:rPr>
      </w:pPr>
      <w:r>
        <w:rPr>
          <w:rFonts w:hint="cs"/>
          <w:b w:val="0"/>
          <w:bCs w:val="0"/>
          <w:caps/>
          <w:sz w:val="24"/>
          <w:szCs w:val="24"/>
          <w:rtl/>
        </w:rPr>
        <w:t>שמונה מאות ארבעים ו ...</w:t>
      </w:r>
    </w:p>
    <w:p w14:paraId="25179DC8" w14:textId="77777777" w:rsidR="001E2274" w:rsidRDefault="001E2274" w:rsidP="006C477F">
      <w:pPr>
        <w:rPr>
          <w:b w:val="0"/>
          <w:bCs w:val="0"/>
          <w:caps/>
          <w:sz w:val="24"/>
          <w:szCs w:val="24"/>
          <w:rtl/>
        </w:rPr>
      </w:pPr>
    </w:p>
    <w:p w14:paraId="6B4CAD56" w14:textId="77777777" w:rsidR="001E2274" w:rsidRDefault="00207ED1" w:rsidP="006C477F">
      <w:pPr>
        <w:rPr>
          <w:caps/>
          <w:sz w:val="24"/>
          <w:szCs w:val="24"/>
          <w:u w:val="single"/>
          <w:rtl/>
        </w:rPr>
      </w:pPr>
      <w:r w:rsidRPr="00207ED1">
        <w:rPr>
          <w:rFonts w:hint="cs"/>
          <w:caps/>
          <w:sz w:val="24"/>
          <w:szCs w:val="24"/>
          <w:u w:val="single"/>
          <w:rtl/>
        </w:rPr>
        <w:t>גב</w:t>
      </w:r>
      <w:r w:rsidRPr="00207ED1">
        <w:rPr>
          <w:caps/>
          <w:sz w:val="24"/>
          <w:szCs w:val="24"/>
          <w:u w:val="single"/>
          <w:rtl/>
        </w:rPr>
        <w:t>'</w:t>
      </w:r>
      <w:r w:rsidRPr="00207ED1">
        <w:rPr>
          <w:rFonts w:hint="cs"/>
          <w:caps/>
          <w:sz w:val="24"/>
          <w:szCs w:val="24"/>
          <w:u w:val="single"/>
          <w:rtl/>
        </w:rPr>
        <w:t xml:space="preserve"> אסתי איפרגן - אדריכלית עורכת התוכנית</w:t>
      </w:r>
      <w:r w:rsidR="001E2274">
        <w:rPr>
          <w:rFonts w:hint="cs"/>
          <w:caps/>
          <w:sz w:val="24"/>
          <w:szCs w:val="24"/>
          <w:u w:val="single"/>
          <w:rtl/>
        </w:rPr>
        <w:t>:</w:t>
      </w:r>
    </w:p>
    <w:p w14:paraId="71132D54" w14:textId="5F80CD31" w:rsidR="001E2274" w:rsidRDefault="006C477F" w:rsidP="006C477F">
      <w:pPr>
        <w:rPr>
          <w:b w:val="0"/>
          <w:bCs w:val="0"/>
          <w:caps/>
          <w:sz w:val="24"/>
          <w:szCs w:val="24"/>
          <w:rtl/>
        </w:rPr>
      </w:pPr>
      <w:r>
        <w:rPr>
          <w:rFonts w:hint="cs"/>
          <w:b w:val="0"/>
          <w:bCs w:val="0"/>
          <w:caps/>
          <w:sz w:val="24"/>
          <w:szCs w:val="24"/>
          <w:rtl/>
        </w:rPr>
        <w:t xml:space="preserve">... אתם יכולים לראות גם בטבלה של הזכויות בנייה </w:t>
      </w:r>
    </w:p>
    <w:p w14:paraId="160CDB33" w14:textId="77777777" w:rsidR="001E2274" w:rsidRDefault="001E2274" w:rsidP="006C477F">
      <w:pPr>
        <w:rPr>
          <w:b w:val="0"/>
          <w:bCs w:val="0"/>
          <w:caps/>
          <w:sz w:val="24"/>
          <w:szCs w:val="24"/>
          <w:rtl/>
        </w:rPr>
      </w:pPr>
    </w:p>
    <w:p w14:paraId="35447FDB" w14:textId="77777777" w:rsidR="001E2274" w:rsidRDefault="004D3840" w:rsidP="006C477F">
      <w:pPr>
        <w:rPr>
          <w:caps/>
          <w:sz w:val="24"/>
          <w:szCs w:val="24"/>
          <w:u w:val="single"/>
          <w:rtl/>
        </w:rPr>
      </w:pPr>
      <w:r w:rsidRPr="004D3840">
        <w:rPr>
          <w:rFonts w:hint="cs"/>
          <w:caps/>
          <w:sz w:val="24"/>
          <w:szCs w:val="24"/>
          <w:u w:val="single"/>
          <w:rtl/>
        </w:rPr>
        <w:t>גב</w:t>
      </w:r>
      <w:r w:rsidRPr="004D3840">
        <w:rPr>
          <w:caps/>
          <w:sz w:val="24"/>
          <w:szCs w:val="24"/>
          <w:u w:val="single"/>
          <w:rtl/>
        </w:rPr>
        <w:t>'</w:t>
      </w:r>
      <w:r w:rsidRPr="004D3840">
        <w:rPr>
          <w:rFonts w:hint="cs"/>
          <w:caps/>
          <w:sz w:val="24"/>
          <w:szCs w:val="24"/>
          <w:u w:val="single"/>
          <w:rtl/>
        </w:rPr>
        <w:t xml:space="preserve"> ג</w:t>
      </w:r>
      <w:r w:rsidRPr="004D3840">
        <w:rPr>
          <w:caps/>
          <w:sz w:val="24"/>
          <w:szCs w:val="24"/>
          <w:u w:val="single"/>
          <w:rtl/>
        </w:rPr>
        <w:t>'</w:t>
      </w:r>
      <w:r w:rsidRPr="004D3840">
        <w:rPr>
          <w:rFonts w:hint="cs"/>
          <w:caps/>
          <w:sz w:val="24"/>
          <w:szCs w:val="24"/>
          <w:u w:val="single"/>
          <w:rtl/>
        </w:rPr>
        <w:t>ומאנה מולא - נציגת לשכת התכנון</w:t>
      </w:r>
      <w:r w:rsidR="001E2274">
        <w:rPr>
          <w:rFonts w:hint="cs"/>
          <w:caps/>
          <w:sz w:val="24"/>
          <w:szCs w:val="24"/>
          <w:u w:val="single"/>
          <w:rtl/>
        </w:rPr>
        <w:t>:</w:t>
      </w:r>
    </w:p>
    <w:p w14:paraId="7CF59BF1" w14:textId="77A2A297" w:rsidR="001E2274" w:rsidRDefault="006C477F" w:rsidP="006C477F">
      <w:pPr>
        <w:rPr>
          <w:b w:val="0"/>
          <w:bCs w:val="0"/>
          <w:caps/>
          <w:sz w:val="24"/>
          <w:szCs w:val="24"/>
          <w:rtl/>
        </w:rPr>
      </w:pPr>
      <w:r>
        <w:rPr>
          <w:rFonts w:hint="cs"/>
          <w:b w:val="0"/>
          <w:bCs w:val="0"/>
          <w:caps/>
          <w:sz w:val="24"/>
          <w:szCs w:val="24"/>
          <w:rtl/>
        </w:rPr>
        <w:t xml:space="preserve">שמונה מאות ארבעים ותשע </w:t>
      </w:r>
    </w:p>
    <w:p w14:paraId="0641E954" w14:textId="77777777" w:rsidR="001E2274" w:rsidRDefault="001E2274" w:rsidP="006C477F">
      <w:pPr>
        <w:rPr>
          <w:b w:val="0"/>
          <w:bCs w:val="0"/>
          <w:caps/>
          <w:sz w:val="24"/>
          <w:szCs w:val="24"/>
          <w:rtl/>
        </w:rPr>
      </w:pPr>
    </w:p>
    <w:p w14:paraId="64419786" w14:textId="77777777" w:rsidR="001E2274" w:rsidRDefault="000A5C33" w:rsidP="006C477F">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588370E3" w14:textId="1FE9B7EC" w:rsidR="001E2274" w:rsidRDefault="006C477F" w:rsidP="006C477F">
      <w:pPr>
        <w:rPr>
          <w:b w:val="0"/>
          <w:bCs w:val="0"/>
          <w:caps/>
          <w:sz w:val="24"/>
          <w:szCs w:val="24"/>
          <w:rtl/>
        </w:rPr>
      </w:pPr>
      <w:r>
        <w:rPr>
          <w:rFonts w:hint="cs"/>
          <w:b w:val="0"/>
          <w:bCs w:val="0"/>
          <w:caps/>
          <w:sz w:val="24"/>
          <w:szCs w:val="24"/>
          <w:rtl/>
        </w:rPr>
        <w:t xml:space="preserve">שמונה מאות ארבעים ותשע, </w:t>
      </w:r>
    </w:p>
    <w:p w14:paraId="29A0FF07" w14:textId="77777777" w:rsidR="001E2274" w:rsidRDefault="001E2274" w:rsidP="006C477F">
      <w:pPr>
        <w:rPr>
          <w:b w:val="0"/>
          <w:bCs w:val="0"/>
          <w:caps/>
          <w:sz w:val="24"/>
          <w:szCs w:val="24"/>
          <w:rtl/>
        </w:rPr>
      </w:pPr>
    </w:p>
    <w:p w14:paraId="27A1F6C4" w14:textId="77777777" w:rsidR="001E2274" w:rsidRDefault="00207ED1" w:rsidP="006C477F">
      <w:pPr>
        <w:rPr>
          <w:caps/>
          <w:sz w:val="24"/>
          <w:szCs w:val="24"/>
          <w:u w:val="single"/>
          <w:rtl/>
        </w:rPr>
      </w:pPr>
      <w:r w:rsidRPr="00207ED1">
        <w:rPr>
          <w:rFonts w:hint="cs"/>
          <w:caps/>
          <w:sz w:val="24"/>
          <w:szCs w:val="24"/>
          <w:u w:val="single"/>
          <w:rtl/>
        </w:rPr>
        <w:t>גב</w:t>
      </w:r>
      <w:r w:rsidRPr="00207ED1">
        <w:rPr>
          <w:caps/>
          <w:sz w:val="24"/>
          <w:szCs w:val="24"/>
          <w:u w:val="single"/>
          <w:rtl/>
        </w:rPr>
        <w:t>'</w:t>
      </w:r>
      <w:r w:rsidRPr="00207ED1">
        <w:rPr>
          <w:rFonts w:hint="cs"/>
          <w:caps/>
          <w:sz w:val="24"/>
          <w:szCs w:val="24"/>
          <w:u w:val="single"/>
          <w:rtl/>
        </w:rPr>
        <w:t xml:space="preserve"> אסתי איפרגן - אדריכלית עורכת התוכנית</w:t>
      </w:r>
      <w:r w:rsidR="001E2274">
        <w:rPr>
          <w:rFonts w:hint="cs"/>
          <w:caps/>
          <w:sz w:val="24"/>
          <w:szCs w:val="24"/>
          <w:u w:val="single"/>
          <w:rtl/>
        </w:rPr>
        <w:t>:</w:t>
      </w:r>
    </w:p>
    <w:p w14:paraId="2A8B4FCD" w14:textId="435ED1C3" w:rsidR="001E2274" w:rsidRDefault="009335DC" w:rsidP="006C477F">
      <w:pPr>
        <w:rPr>
          <w:b w:val="0"/>
          <w:bCs w:val="0"/>
          <w:caps/>
          <w:sz w:val="24"/>
          <w:szCs w:val="24"/>
          <w:rtl/>
        </w:rPr>
      </w:pPr>
      <w:r>
        <w:rPr>
          <w:rFonts w:hint="cs"/>
          <w:b w:val="0"/>
          <w:bCs w:val="0"/>
          <w:caps/>
          <w:sz w:val="24"/>
          <w:szCs w:val="24"/>
          <w:rtl/>
        </w:rPr>
        <w:t>גם יש את המייל שאולגה שלחה מהוועדה אני אשתף אותו רגע</w:t>
      </w:r>
    </w:p>
    <w:p w14:paraId="20647C46" w14:textId="77777777" w:rsidR="001E2274" w:rsidRDefault="001E2274" w:rsidP="006C477F">
      <w:pPr>
        <w:rPr>
          <w:b w:val="0"/>
          <w:bCs w:val="0"/>
          <w:caps/>
          <w:sz w:val="24"/>
          <w:szCs w:val="24"/>
          <w:rtl/>
        </w:rPr>
      </w:pPr>
    </w:p>
    <w:p w14:paraId="73E08980" w14:textId="77777777" w:rsidR="001E2274" w:rsidRDefault="000A5C33" w:rsidP="006C477F">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3FF07181" w14:textId="0B847747" w:rsidR="001E2274" w:rsidRDefault="009335DC" w:rsidP="006C477F">
      <w:pPr>
        <w:rPr>
          <w:b w:val="0"/>
          <w:bCs w:val="0"/>
          <w:caps/>
          <w:sz w:val="24"/>
          <w:szCs w:val="24"/>
          <w:rtl/>
        </w:rPr>
      </w:pPr>
      <w:r>
        <w:rPr>
          <w:rFonts w:hint="cs"/>
          <w:b w:val="0"/>
          <w:bCs w:val="0"/>
          <w:caps/>
          <w:sz w:val="24"/>
          <w:szCs w:val="24"/>
          <w:rtl/>
        </w:rPr>
        <w:t xml:space="preserve">תראי אסתי לפי החישובים שלנו אתם היום עומדים על צפיפות של ארבע נקודה שבע, יחידות לדונם נטו, כלומר בשביל לתת מענה לצפיפות אתם צריכים להיות בלפחות שש יחידות דיור במגרש הזה. השאלה האם האם זה אפשרי מבחינת המגרש או שזה משהו שצריך </w:t>
      </w:r>
    </w:p>
    <w:p w14:paraId="4A003CE8" w14:textId="77777777" w:rsidR="001E2274" w:rsidRDefault="001E2274" w:rsidP="006C477F">
      <w:pPr>
        <w:rPr>
          <w:b w:val="0"/>
          <w:bCs w:val="0"/>
          <w:caps/>
          <w:sz w:val="24"/>
          <w:szCs w:val="24"/>
          <w:rtl/>
        </w:rPr>
      </w:pPr>
    </w:p>
    <w:p w14:paraId="3170F0EB" w14:textId="77777777" w:rsidR="001E2274" w:rsidRDefault="00207ED1" w:rsidP="006C477F">
      <w:pPr>
        <w:rPr>
          <w:caps/>
          <w:sz w:val="24"/>
          <w:szCs w:val="24"/>
          <w:u w:val="single"/>
          <w:rtl/>
        </w:rPr>
      </w:pPr>
      <w:r w:rsidRPr="00207ED1">
        <w:rPr>
          <w:rFonts w:hint="cs"/>
          <w:caps/>
          <w:sz w:val="24"/>
          <w:szCs w:val="24"/>
          <w:u w:val="single"/>
          <w:rtl/>
        </w:rPr>
        <w:t>גב</w:t>
      </w:r>
      <w:r w:rsidRPr="00207ED1">
        <w:rPr>
          <w:caps/>
          <w:sz w:val="24"/>
          <w:szCs w:val="24"/>
          <w:u w:val="single"/>
          <w:rtl/>
        </w:rPr>
        <w:t>'</w:t>
      </w:r>
      <w:r w:rsidRPr="00207ED1">
        <w:rPr>
          <w:rFonts w:hint="cs"/>
          <w:caps/>
          <w:sz w:val="24"/>
          <w:szCs w:val="24"/>
          <w:u w:val="single"/>
          <w:rtl/>
        </w:rPr>
        <w:t xml:space="preserve"> אסתי איפרגן - אדריכלית עורכת התוכנית</w:t>
      </w:r>
      <w:r w:rsidR="001E2274">
        <w:rPr>
          <w:rFonts w:hint="cs"/>
          <w:caps/>
          <w:sz w:val="24"/>
          <w:szCs w:val="24"/>
          <w:u w:val="single"/>
          <w:rtl/>
        </w:rPr>
        <w:t>:</w:t>
      </w:r>
    </w:p>
    <w:p w14:paraId="73C8DD1E" w14:textId="0807E1E0" w:rsidR="001E2274" w:rsidRDefault="009335DC" w:rsidP="006C477F">
      <w:pPr>
        <w:rPr>
          <w:b w:val="0"/>
          <w:bCs w:val="0"/>
          <w:caps/>
          <w:sz w:val="24"/>
          <w:szCs w:val="24"/>
          <w:rtl/>
        </w:rPr>
      </w:pPr>
      <w:r>
        <w:rPr>
          <w:rFonts w:hint="cs"/>
          <w:b w:val="0"/>
          <w:bCs w:val="0"/>
          <w:caps/>
          <w:sz w:val="24"/>
          <w:szCs w:val="24"/>
          <w:rtl/>
        </w:rPr>
        <w:t>לא לא הבנתי לא הבנתי רגע את השאלה כאילו אתה אומר שאנחנו צריכים יותר?</w:t>
      </w:r>
    </w:p>
    <w:p w14:paraId="062D61F5" w14:textId="77777777" w:rsidR="001E2274" w:rsidRDefault="001E2274" w:rsidP="006C477F">
      <w:pPr>
        <w:rPr>
          <w:b w:val="0"/>
          <w:bCs w:val="0"/>
          <w:caps/>
          <w:sz w:val="24"/>
          <w:szCs w:val="24"/>
          <w:rtl/>
        </w:rPr>
      </w:pPr>
    </w:p>
    <w:p w14:paraId="5F6977BF" w14:textId="77777777" w:rsidR="001E2274" w:rsidRDefault="000A5C33" w:rsidP="006C477F">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10E5557E" w14:textId="54D73718" w:rsidR="001E2274" w:rsidRDefault="009335DC" w:rsidP="006C477F">
      <w:pPr>
        <w:rPr>
          <w:b w:val="0"/>
          <w:bCs w:val="0"/>
          <w:caps/>
          <w:sz w:val="24"/>
          <w:szCs w:val="24"/>
          <w:rtl/>
        </w:rPr>
      </w:pPr>
      <w:r>
        <w:rPr>
          <w:rFonts w:hint="cs"/>
          <w:b w:val="0"/>
          <w:bCs w:val="0"/>
          <w:caps/>
          <w:sz w:val="24"/>
          <w:szCs w:val="24"/>
          <w:rtl/>
        </w:rPr>
        <w:t>אתם צריכים יותר כן בשביל לעמוד בצפיפות הרי הצפיפות היא משהו שנקבע בתמא שלושים וחמש ואי אפשר לתכנן ו ...</w:t>
      </w:r>
    </w:p>
    <w:p w14:paraId="1613A708" w14:textId="77777777" w:rsidR="001E2274" w:rsidRDefault="001E2274" w:rsidP="006C477F">
      <w:pPr>
        <w:rPr>
          <w:b w:val="0"/>
          <w:bCs w:val="0"/>
          <w:caps/>
          <w:sz w:val="24"/>
          <w:szCs w:val="24"/>
          <w:rtl/>
        </w:rPr>
      </w:pPr>
    </w:p>
    <w:p w14:paraId="33976648" w14:textId="77777777" w:rsidR="001E2274" w:rsidRDefault="00207ED1" w:rsidP="006C477F">
      <w:pPr>
        <w:rPr>
          <w:caps/>
          <w:sz w:val="24"/>
          <w:szCs w:val="24"/>
          <w:u w:val="single"/>
          <w:rtl/>
        </w:rPr>
      </w:pPr>
      <w:r w:rsidRPr="00207ED1">
        <w:rPr>
          <w:rFonts w:hint="cs"/>
          <w:caps/>
          <w:sz w:val="24"/>
          <w:szCs w:val="24"/>
          <w:u w:val="single"/>
          <w:rtl/>
        </w:rPr>
        <w:t>גב</w:t>
      </w:r>
      <w:r w:rsidRPr="00207ED1">
        <w:rPr>
          <w:caps/>
          <w:sz w:val="24"/>
          <w:szCs w:val="24"/>
          <w:u w:val="single"/>
          <w:rtl/>
        </w:rPr>
        <w:t>'</w:t>
      </w:r>
      <w:r w:rsidRPr="00207ED1">
        <w:rPr>
          <w:rFonts w:hint="cs"/>
          <w:caps/>
          <w:sz w:val="24"/>
          <w:szCs w:val="24"/>
          <w:u w:val="single"/>
          <w:rtl/>
        </w:rPr>
        <w:t xml:space="preserve"> אסתי איפרגן - אדריכלית עורכת התוכנית</w:t>
      </w:r>
      <w:r w:rsidR="001E2274">
        <w:rPr>
          <w:rFonts w:hint="cs"/>
          <w:caps/>
          <w:sz w:val="24"/>
          <w:szCs w:val="24"/>
          <w:u w:val="single"/>
          <w:rtl/>
        </w:rPr>
        <w:t>:</w:t>
      </w:r>
    </w:p>
    <w:p w14:paraId="61213C36" w14:textId="6C23C708" w:rsidR="001E2274" w:rsidRDefault="009335DC" w:rsidP="006C477F">
      <w:pPr>
        <w:rPr>
          <w:b w:val="0"/>
          <w:bCs w:val="0"/>
          <w:caps/>
          <w:sz w:val="24"/>
          <w:szCs w:val="24"/>
          <w:rtl/>
        </w:rPr>
      </w:pPr>
      <w:r>
        <w:rPr>
          <w:rFonts w:hint="cs"/>
          <w:b w:val="0"/>
          <w:bCs w:val="0"/>
          <w:caps/>
          <w:sz w:val="24"/>
          <w:szCs w:val="24"/>
          <w:rtl/>
        </w:rPr>
        <w:t>מה יותר יותר יותר יחידות דיור?</w:t>
      </w:r>
      <w:r>
        <w:rPr>
          <w:b w:val="0"/>
          <w:bCs w:val="0"/>
          <w:caps/>
          <w:sz w:val="24"/>
          <w:szCs w:val="24"/>
        </w:rPr>
        <w:t xml:space="preserve"> </w:t>
      </w:r>
    </w:p>
    <w:p w14:paraId="0AFBAC23" w14:textId="77777777" w:rsidR="001E2274" w:rsidRDefault="001E2274" w:rsidP="006C477F">
      <w:pPr>
        <w:rPr>
          <w:b w:val="0"/>
          <w:bCs w:val="0"/>
          <w:caps/>
          <w:sz w:val="24"/>
          <w:szCs w:val="24"/>
          <w:rtl/>
        </w:rPr>
      </w:pPr>
    </w:p>
    <w:p w14:paraId="5750937F" w14:textId="77777777" w:rsidR="001E2274" w:rsidRDefault="000A5C33" w:rsidP="006C477F">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467DD5E0" w14:textId="523BB30B" w:rsidR="001E2274" w:rsidRDefault="009335DC" w:rsidP="006C477F">
      <w:pPr>
        <w:rPr>
          <w:b w:val="0"/>
          <w:bCs w:val="0"/>
          <w:caps/>
          <w:sz w:val="24"/>
          <w:szCs w:val="24"/>
          <w:rtl/>
        </w:rPr>
      </w:pPr>
      <w:r>
        <w:rPr>
          <w:rFonts w:hint="cs"/>
          <w:b w:val="0"/>
          <w:bCs w:val="0"/>
          <w:caps/>
          <w:sz w:val="24"/>
          <w:szCs w:val="24"/>
          <w:rtl/>
        </w:rPr>
        <w:t xml:space="preserve">כן </w:t>
      </w:r>
    </w:p>
    <w:p w14:paraId="7407601A" w14:textId="77777777" w:rsidR="001E2274" w:rsidRDefault="001E2274" w:rsidP="006C477F">
      <w:pPr>
        <w:rPr>
          <w:b w:val="0"/>
          <w:bCs w:val="0"/>
          <w:caps/>
          <w:sz w:val="24"/>
          <w:szCs w:val="24"/>
          <w:rtl/>
        </w:rPr>
      </w:pPr>
    </w:p>
    <w:p w14:paraId="6BC0506B" w14:textId="77777777" w:rsidR="001E2274" w:rsidRDefault="00207ED1" w:rsidP="006C477F">
      <w:pPr>
        <w:rPr>
          <w:caps/>
          <w:sz w:val="24"/>
          <w:szCs w:val="24"/>
          <w:u w:val="single"/>
          <w:rtl/>
        </w:rPr>
      </w:pPr>
      <w:r w:rsidRPr="00207ED1">
        <w:rPr>
          <w:rFonts w:hint="cs"/>
          <w:caps/>
          <w:sz w:val="24"/>
          <w:szCs w:val="24"/>
          <w:u w:val="single"/>
          <w:rtl/>
        </w:rPr>
        <w:t>גב</w:t>
      </w:r>
      <w:r w:rsidRPr="00207ED1">
        <w:rPr>
          <w:caps/>
          <w:sz w:val="24"/>
          <w:szCs w:val="24"/>
          <w:u w:val="single"/>
          <w:rtl/>
        </w:rPr>
        <w:t>'</w:t>
      </w:r>
      <w:r w:rsidRPr="00207ED1">
        <w:rPr>
          <w:rFonts w:hint="cs"/>
          <w:caps/>
          <w:sz w:val="24"/>
          <w:szCs w:val="24"/>
          <w:u w:val="single"/>
          <w:rtl/>
        </w:rPr>
        <w:t xml:space="preserve"> אסתי איפרגן - אדריכלית עורכת התוכנית</w:t>
      </w:r>
      <w:r w:rsidR="001E2274">
        <w:rPr>
          <w:rFonts w:hint="cs"/>
          <w:caps/>
          <w:sz w:val="24"/>
          <w:szCs w:val="24"/>
          <w:u w:val="single"/>
          <w:rtl/>
        </w:rPr>
        <w:t>:</w:t>
      </w:r>
    </w:p>
    <w:p w14:paraId="7A46215C" w14:textId="49375B8F" w:rsidR="001E2274" w:rsidRDefault="009335DC" w:rsidP="006C477F">
      <w:pPr>
        <w:rPr>
          <w:b w:val="0"/>
          <w:bCs w:val="0"/>
          <w:caps/>
          <w:sz w:val="24"/>
          <w:szCs w:val="24"/>
          <w:rtl/>
        </w:rPr>
      </w:pPr>
      <w:r>
        <w:rPr>
          <w:rFonts w:hint="cs"/>
          <w:b w:val="0"/>
          <w:bCs w:val="0"/>
          <w:caps/>
          <w:sz w:val="24"/>
          <w:szCs w:val="24"/>
          <w:rtl/>
        </w:rPr>
        <w:t xml:space="preserve">או יותר מטרים למגרש? כי </w:t>
      </w:r>
    </w:p>
    <w:p w14:paraId="59FEB7C9" w14:textId="77777777" w:rsidR="001E2274" w:rsidRDefault="001E2274" w:rsidP="006C477F">
      <w:pPr>
        <w:rPr>
          <w:b w:val="0"/>
          <w:bCs w:val="0"/>
          <w:caps/>
          <w:sz w:val="24"/>
          <w:szCs w:val="24"/>
          <w:rtl/>
        </w:rPr>
      </w:pPr>
    </w:p>
    <w:p w14:paraId="0540AAD9" w14:textId="77777777" w:rsidR="001E2274" w:rsidRDefault="000A5C33" w:rsidP="006C477F">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5752BD8B" w14:textId="4BDA000C" w:rsidR="001E2274" w:rsidRDefault="009335DC" w:rsidP="006C477F">
      <w:pPr>
        <w:rPr>
          <w:b w:val="0"/>
          <w:bCs w:val="0"/>
          <w:caps/>
          <w:sz w:val="24"/>
          <w:szCs w:val="24"/>
          <w:rtl/>
        </w:rPr>
      </w:pPr>
      <w:r>
        <w:rPr>
          <w:rFonts w:hint="cs"/>
          <w:b w:val="0"/>
          <w:bCs w:val="0"/>
          <w:caps/>
          <w:sz w:val="24"/>
          <w:szCs w:val="24"/>
          <w:rtl/>
        </w:rPr>
        <w:t xml:space="preserve">לא לא ה, צפיפות מתייחסת </w:t>
      </w:r>
      <w:r w:rsidR="007E7697">
        <w:rPr>
          <w:rFonts w:hint="cs"/>
          <w:b w:val="0"/>
          <w:bCs w:val="0"/>
          <w:caps/>
          <w:sz w:val="24"/>
          <w:szCs w:val="24"/>
          <w:rtl/>
        </w:rPr>
        <w:t xml:space="preserve">למספר יחידות דיור ולא למגרש ולא למטרים למגרש. נושא הצפיפות הוא הוא מספר יחידות דיור ל, ל, לשטח מסוים </w:t>
      </w:r>
    </w:p>
    <w:p w14:paraId="1BDD7B0E" w14:textId="77777777" w:rsidR="001E2274" w:rsidRDefault="001E2274" w:rsidP="006C477F">
      <w:pPr>
        <w:rPr>
          <w:b w:val="0"/>
          <w:bCs w:val="0"/>
          <w:caps/>
          <w:sz w:val="24"/>
          <w:szCs w:val="24"/>
          <w:rtl/>
        </w:rPr>
      </w:pPr>
    </w:p>
    <w:p w14:paraId="64655723" w14:textId="77777777" w:rsidR="001E2274" w:rsidRDefault="00207ED1" w:rsidP="006C477F">
      <w:pPr>
        <w:rPr>
          <w:caps/>
          <w:sz w:val="24"/>
          <w:szCs w:val="24"/>
          <w:u w:val="single"/>
          <w:rtl/>
        </w:rPr>
      </w:pPr>
      <w:r w:rsidRPr="00207ED1">
        <w:rPr>
          <w:rFonts w:hint="cs"/>
          <w:caps/>
          <w:sz w:val="24"/>
          <w:szCs w:val="24"/>
          <w:u w:val="single"/>
          <w:rtl/>
        </w:rPr>
        <w:t>גב</w:t>
      </w:r>
      <w:r w:rsidRPr="00207ED1">
        <w:rPr>
          <w:caps/>
          <w:sz w:val="24"/>
          <w:szCs w:val="24"/>
          <w:u w:val="single"/>
          <w:rtl/>
        </w:rPr>
        <w:t>'</w:t>
      </w:r>
      <w:r w:rsidRPr="00207ED1">
        <w:rPr>
          <w:rFonts w:hint="cs"/>
          <w:caps/>
          <w:sz w:val="24"/>
          <w:szCs w:val="24"/>
          <w:u w:val="single"/>
          <w:rtl/>
        </w:rPr>
        <w:t xml:space="preserve"> אסתי איפרגן - אדריכלית עורכת התוכנית</w:t>
      </w:r>
      <w:r w:rsidR="001E2274">
        <w:rPr>
          <w:rFonts w:hint="cs"/>
          <w:caps/>
          <w:sz w:val="24"/>
          <w:szCs w:val="24"/>
          <w:u w:val="single"/>
          <w:rtl/>
        </w:rPr>
        <w:t>:</w:t>
      </w:r>
    </w:p>
    <w:p w14:paraId="13F2461D" w14:textId="1CE6FC2F" w:rsidR="001E2274" w:rsidRDefault="007E7697" w:rsidP="006C477F">
      <w:pPr>
        <w:rPr>
          <w:b w:val="0"/>
          <w:bCs w:val="0"/>
          <w:caps/>
          <w:sz w:val="24"/>
          <w:szCs w:val="24"/>
          <w:rtl/>
        </w:rPr>
      </w:pPr>
      <w:r>
        <w:rPr>
          <w:rFonts w:hint="cs"/>
          <w:b w:val="0"/>
          <w:bCs w:val="0"/>
          <w:caps/>
          <w:sz w:val="24"/>
          <w:szCs w:val="24"/>
          <w:rtl/>
        </w:rPr>
        <w:t xml:space="preserve">אוקיי שכמו ש, כמו שאתם אומרים שש יחידות דיור לדונם </w:t>
      </w:r>
    </w:p>
    <w:p w14:paraId="1AC6842E" w14:textId="77777777" w:rsidR="001E2274" w:rsidRDefault="001E2274" w:rsidP="006C477F">
      <w:pPr>
        <w:rPr>
          <w:b w:val="0"/>
          <w:bCs w:val="0"/>
          <w:caps/>
          <w:sz w:val="24"/>
          <w:szCs w:val="24"/>
          <w:rtl/>
        </w:rPr>
      </w:pPr>
    </w:p>
    <w:p w14:paraId="2FCEAC37" w14:textId="77777777" w:rsidR="001E2274" w:rsidRDefault="000A5C33" w:rsidP="006C477F">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1EB4563A" w14:textId="1ECCBF2C" w:rsidR="001E2274" w:rsidRDefault="007E7697" w:rsidP="006C477F">
      <w:pPr>
        <w:rPr>
          <w:b w:val="0"/>
          <w:bCs w:val="0"/>
          <w:caps/>
          <w:sz w:val="24"/>
          <w:szCs w:val="24"/>
          <w:rtl/>
        </w:rPr>
      </w:pPr>
      <w:r>
        <w:rPr>
          <w:rFonts w:hint="cs"/>
          <w:b w:val="0"/>
          <w:bCs w:val="0"/>
          <w:caps/>
          <w:sz w:val="24"/>
          <w:szCs w:val="24"/>
          <w:rtl/>
        </w:rPr>
        <w:t xml:space="preserve">שש יחידות לדונם </w:t>
      </w:r>
    </w:p>
    <w:p w14:paraId="4CC9A61D" w14:textId="77777777" w:rsidR="001E2274" w:rsidRDefault="001E2274" w:rsidP="006C477F">
      <w:pPr>
        <w:rPr>
          <w:b w:val="0"/>
          <w:bCs w:val="0"/>
          <w:caps/>
          <w:sz w:val="24"/>
          <w:szCs w:val="24"/>
          <w:rtl/>
        </w:rPr>
      </w:pPr>
    </w:p>
    <w:p w14:paraId="01B23CCE" w14:textId="77777777" w:rsidR="001E2274" w:rsidRDefault="00207ED1" w:rsidP="006C477F">
      <w:pPr>
        <w:rPr>
          <w:caps/>
          <w:sz w:val="24"/>
          <w:szCs w:val="24"/>
          <w:u w:val="single"/>
          <w:rtl/>
        </w:rPr>
      </w:pPr>
      <w:r w:rsidRPr="00207ED1">
        <w:rPr>
          <w:rFonts w:hint="cs"/>
          <w:caps/>
          <w:sz w:val="24"/>
          <w:szCs w:val="24"/>
          <w:u w:val="single"/>
          <w:rtl/>
        </w:rPr>
        <w:t>גב</w:t>
      </w:r>
      <w:r w:rsidRPr="00207ED1">
        <w:rPr>
          <w:caps/>
          <w:sz w:val="24"/>
          <w:szCs w:val="24"/>
          <w:u w:val="single"/>
          <w:rtl/>
        </w:rPr>
        <w:t>'</w:t>
      </w:r>
      <w:r w:rsidRPr="00207ED1">
        <w:rPr>
          <w:rFonts w:hint="cs"/>
          <w:caps/>
          <w:sz w:val="24"/>
          <w:szCs w:val="24"/>
          <w:u w:val="single"/>
          <w:rtl/>
        </w:rPr>
        <w:t xml:space="preserve"> אסתי איפרגן - אדריכלית עורכת התוכנית</w:t>
      </w:r>
      <w:r w:rsidR="001E2274">
        <w:rPr>
          <w:rFonts w:hint="cs"/>
          <w:caps/>
          <w:sz w:val="24"/>
          <w:szCs w:val="24"/>
          <w:u w:val="single"/>
          <w:rtl/>
        </w:rPr>
        <w:t>:</w:t>
      </w:r>
    </w:p>
    <w:p w14:paraId="3F844859" w14:textId="26B17A6C" w:rsidR="001E2274" w:rsidRDefault="007E7697" w:rsidP="006C477F">
      <w:pPr>
        <w:rPr>
          <w:b w:val="0"/>
          <w:bCs w:val="0"/>
          <w:caps/>
          <w:sz w:val="24"/>
          <w:szCs w:val="24"/>
          <w:rtl/>
        </w:rPr>
      </w:pPr>
      <w:r>
        <w:rPr>
          <w:rFonts w:hint="cs"/>
          <w:b w:val="0"/>
          <w:bCs w:val="0"/>
          <w:caps/>
          <w:sz w:val="24"/>
          <w:szCs w:val="24"/>
          <w:rtl/>
        </w:rPr>
        <w:t xml:space="preserve">נו, שזה אומר אלף חלקי שש אנחנו מקבלים מאה שישים ושש </w:t>
      </w:r>
    </w:p>
    <w:p w14:paraId="6EF6725C" w14:textId="77777777" w:rsidR="001E2274" w:rsidRDefault="001E2274" w:rsidP="006C477F">
      <w:pPr>
        <w:rPr>
          <w:b w:val="0"/>
          <w:bCs w:val="0"/>
          <w:caps/>
          <w:sz w:val="24"/>
          <w:szCs w:val="24"/>
          <w:rtl/>
        </w:rPr>
      </w:pPr>
    </w:p>
    <w:p w14:paraId="2328F9F8" w14:textId="77777777" w:rsidR="001E2274" w:rsidRDefault="0044432A" w:rsidP="006C477F">
      <w:pPr>
        <w:rPr>
          <w:caps/>
          <w:sz w:val="24"/>
          <w:szCs w:val="24"/>
          <w:u w:val="single"/>
          <w:rtl/>
        </w:rPr>
      </w:pPr>
      <w:r w:rsidRPr="0044432A">
        <w:rPr>
          <w:rFonts w:hint="cs"/>
          <w:caps/>
          <w:sz w:val="24"/>
          <w:szCs w:val="24"/>
          <w:u w:val="single"/>
          <w:rtl/>
        </w:rPr>
        <w:t>גב</w:t>
      </w:r>
      <w:r w:rsidRPr="0044432A">
        <w:rPr>
          <w:caps/>
          <w:sz w:val="24"/>
          <w:szCs w:val="24"/>
          <w:u w:val="single"/>
          <w:rtl/>
        </w:rPr>
        <w:t>'</w:t>
      </w:r>
      <w:r w:rsidRPr="0044432A">
        <w:rPr>
          <w:rFonts w:hint="cs"/>
          <w:caps/>
          <w:sz w:val="24"/>
          <w:szCs w:val="24"/>
          <w:u w:val="single"/>
          <w:rtl/>
        </w:rPr>
        <w:t xml:space="preserve"> תמי ראם וגנר - נציגת לשכת התכנון</w:t>
      </w:r>
      <w:r w:rsidR="001E2274">
        <w:rPr>
          <w:rFonts w:hint="cs"/>
          <w:caps/>
          <w:sz w:val="24"/>
          <w:szCs w:val="24"/>
          <w:u w:val="single"/>
          <w:rtl/>
        </w:rPr>
        <w:t>:</w:t>
      </w:r>
    </w:p>
    <w:p w14:paraId="6B9D3B32" w14:textId="2DD36DD3" w:rsidR="001E2274" w:rsidRDefault="007E7697" w:rsidP="006C477F">
      <w:pPr>
        <w:rPr>
          <w:b w:val="0"/>
          <w:bCs w:val="0"/>
          <w:caps/>
          <w:sz w:val="24"/>
          <w:szCs w:val="24"/>
          <w:rtl/>
        </w:rPr>
      </w:pPr>
      <w:r>
        <w:rPr>
          <w:rFonts w:hint="cs"/>
          <w:b w:val="0"/>
          <w:bCs w:val="0"/>
          <w:caps/>
          <w:sz w:val="24"/>
          <w:szCs w:val="24"/>
          <w:rtl/>
        </w:rPr>
        <w:t xml:space="preserve">... הם צריכים </w:t>
      </w:r>
    </w:p>
    <w:p w14:paraId="7F8E2CBA" w14:textId="77777777" w:rsidR="001E2274" w:rsidRDefault="001E2274" w:rsidP="006C477F">
      <w:pPr>
        <w:rPr>
          <w:b w:val="0"/>
          <w:bCs w:val="0"/>
          <w:caps/>
          <w:sz w:val="24"/>
          <w:szCs w:val="24"/>
          <w:rtl/>
        </w:rPr>
      </w:pPr>
    </w:p>
    <w:p w14:paraId="0713E570" w14:textId="77777777" w:rsidR="001E2274" w:rsidRDefault="000A5C33" w:rsidP="006C477F">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6A7FFC17" w14:textId="760A600E" w:rsidR="001E2274" w:rsidRDefault="007E7697" w:rsidP="006C477F">
      <w:pPr>
        <w:rPr>
          <w:b w:val="0"/>
          <w:bCs w:val="0"/>
          <w:caps/>
          <w:sz w:val="24"/>
          <w:szCs w:val="24"/>
          <w:rtl/>
        </w:rPr>
      </w:pPr>
      <w:r>
        <w:rPr>
          <w:rFonts w:hint="cs"/>
          <w:b w:val="0"/>
          <w:bCs w:val="0"/>
          <w:caps/>
          <w:sz w:val="24"/>
          <w:szCs w:val="24"/>
          <w:rtl/>
        </w:rPr>
        <w:t xml:space="preserve">עוד יחידה אחת </w:t>
      </w:r>
    </w:p>
    <w:p w14:paraId="0C56DEC6" w14:textId="77777777" w:rsidR="001E2274" w:rsidRDefault="001E2274" w:rsidP="006C477F">
      <w:pPr>
        <w:rPr>
          <w:b w:val="0"/>
          <w:bCs w:val="0"/>
          <w:caps/>
          <w:sz w:val="24"/>
          <w:szCs w:val="24"/>
          <w:rtl/>
        </w:rPr>
      </w:pPr>
    </w:p>
    <w:p w14:paraId="6CE70CB0" w14:textId="77777777" w:rsidR="001E2274" w:rsidRDefault="0044432A" w:rsidP="006C477F">
      <w:pPr>
        <w:rPr>
          <w:caps/>
          <w:sz w:val="24"/>
          <w:szCs w:val="24"/>
          <w:u w:val="single"/>
          <w:rtl/>
        </w:rPr>
      </w:pPr>
      <w:r w:rsidRPr="0044432A">
        <w:rPr>
          <w:rFonts w:hint="cs"/>
          <w:caps/>
          <w:sz w:val="24"/>
          <w:szCs w:val="24"/>
          <w:u w:val="single"/>
          <w:rtl/>
        </w:rPr>
        <w:t>גב</w:t>
      </w:r>
      <w:r w:rsidRPr="0044432A">
        <w:rPr>
          <w:caps/>
          <w:sz w:val="24"/>
          <w:szCs w:val="24"/>
          <w:u w:val="single"/>
          <w:rtl/>
        </w:rPr>
        <w:t>'</w:t>
      </w:r>
      <w:r w:rsidRPr="0044432A">
        <w:rPr>
          <w:rFonts w:hint="cs"/>
          <w:caps/>
          <w:sz w:val="24"/>
          <w:szCs w:val="24"/>
          <w:u w:val="single"/>
          <w:rtl/>
        </w:rPr>
        <w:t xml:space="preserve"> תמי ראם וגנר - נציגת לשכת התכנון</w:t>
      </w:r>
      <w:r w:rsidR="001E2274">
        <w:rPr>
          <w:rFonts w:hint="cs"/>
          <w:caps/>
          <w:sz w:val="24"/>
          <w:szCs w:val="24"/>
          <w:u w:val="single"/>
          <w:rtl/>
        </w:rPr>
        <w:t>:</w:t>
      </w:r>
    </w:p>
    <w:p w14:paraId="1141EF47" w14:textId="21559FFA" w:rsidR="001E2274" w:rsidRDefault="007E7697" w:rsidP="006C477F">
      <w:pPr>
        <w:rPr>
          <w:b w:val="0"/>
          <w:bCs w:val="0"/>
          <w:caps/>
          <w:sz w:val="24"/>
          <w:szCs w:val="24"/>
          <w:rtl/>
        </w:rPr>
      </w:pPr>
      <w:r>
        <w:rPr>
          <w:rFonts w:hint="cs"/>
          <w:b w:val="0"/>
          <w:bCs w:val="0"/>
          <w:caps/>
          <w:sz w:val="24"/>
          <w:szCs w:val="24"/>
          <w:rtl/>
        </w:rPr>
        <w:t>עוד יחידה אחת</w:t>
      </w:r>
    </w:p>
    <w:p w14:paraId="7BAD0780" w14:textId="77777777" w:rsidR="001E2274" w:rsidRDefault="001E2274" w:rsidP="006C477F">
      <w:pPr>
        <w:rPr>
          <w:b w:val="0"/>
          <w:bCs w:val="0"/>
          <w:caps/>
          <w:sz w:val="24"/>
          <w:szCs w:val="24"/>
          <w:rtl/>
        </w:rPr>
      </w:pPr>
    </w:p>
    <w:p w14:paraId="594949CF" w14:textId="77777777" w:rsidR="001E2274" w:rsidRDefault="004D3840" w:rsidP="006C477F">
      <w:pPr>
        <w:rPr>
          <w:caps/>
          <w:sz w:val="24"/>
          <w:szCs w:val="24"/>
          <w:u w:val="single"/>
          <w:rtl/>
        </w:rPr>
      </w:pPr>
      <w:r w:rsidRPr="004D3840">
        <w:rPr>
          <w:rFonts w:hint="cs"/>
          <w:caps/>
          <w:sz w:val="24"/>
          <w:szCs w:val="24"/>
          <w:u w:val="single"/>
          <w:rtl/>
        </w:rPr>
        <w:t>גב</w:t>
      </w:r>
      <w:r w:rsidRPr="004D3840">
        <w:rPr>
          <w:caps/>
          <w:sz w:val="24"/>
          <w:szCs w:val="24"/>
          <w:u w:val="single"/>
          <w:rtl/>
        </w:rPr>
        <w:t>'</w:t>
      </w:r>
      <w:r w:rsidRPr="004D3840">
        <w:rPr>
          <w:rFonts w:hint="cs"/>
          <w:caps/>
          <w:sz w:val="24"/>
          <w:szCs w:val="24"/>
          <w:u w:val="single"/>
          <w:rtl/>
        </w:rPr>
        <w:t xml:space="preserve"> ג</w:t>
      </w:r>
      <w:r w:rsidRPr="004D3840">
        <w:rPr>
          <w:caps/>
          <w:sz w:val="24"/>
          <w:szCs w:val="24"/>
          <w:u w:val="single"/>
          <w:rtl/>
        </w:rPr>
        <w:t>'</w:t>
      </w:r>
      <w:r w:rsidRPr="004D3840">
        <w:rPr>
          <w:rFonts w:hint="cs"/>
          <w:caps/>
          <w:sz w:val="24"/>
          <w:szCs w:val="24"/>
          <w:u w:val="single"/>
          <w:rtl/>
        </w:rPr>
        <w:t>ומאנה מולא - נציגת לשכת התכנון</w:t>
      </w:r>
      <w:r w:rsidR="001E2274">
        <w:rPr>
          <w:rFonts w:hint="cs"/>
          <w:caps/>
          <w:sz w:val="24"/>
          <w:szCs w:val="24"/>
          <w:u w:val="single"/>
          <w:rtl/>
        </w:rPr>
        <w:t>:</w:t>
      </w:r>
    </w:p>
    <w:p w14:paraId="33FA5C76" w14:textId="76DEB817" w:rsidR="001E2274" w:rsidRDefault="007E7697" w:rsidP="006C477F">
      <w:pPr>
        <w:rPr>
          <w:b w:val="0"/>
          <w:bCs w:val="0"/>
          <w:caps/>
          <w:sz w:val="24"/>
          <w:szCs w:val="24"/>
          <w:rtl/>
        </w:rPr>
      </w:pPr>
      <w:r>
        <w:rPr>
          <w:rFonts w:hint="cs"/>
          <w:b w:val="0"/>
          <w:bCs w:val="0"/>
          <w:caps/>
          <w:sz w:val="24"/>
          <w:szCs w:val="24"/>
          <w:rtl/>
        </w:rPr>
        <w:t xml:space="preserve">כן </w:t>
      </w:r>
    </w:p>
    <w:p w14:paraId="3805B4D5" w14:textId="77777777" w:rsidR="001E2274" w:rsidRDefault="001E2274" w:rsidP="006C477F">
      <w:pPr>
        <w:rPr>
          <w:b w:val="0"/>
          <w:bCs w:val="0"/>
          <w:caps/>
          <w:sz w:val="24"/>
          <w:szCs w:val="24"/>
          <w:rtl/>
        </w:rPr>
      </w:pPr>
    </w:p>
    <w:p w14:paraId="295F671E" w14:textId="77777777" w:rsidR="001E2274" w:rsidRDefault="0044432A" w:rsidP="006C477F">
      <w:pPr>
        <w:rPr>
          <w:caps/>
          <w:sz w:val="24"/>
          <w:szCs w:val="24"/>
          <w:u w:val="single"/>
          <w:rtl/>
        </w:rPr>
      </w:pPr>
      <w:r w:rsidRPr="0044432A">
        <w:rPr>
          <w:rFonts w:hint="cs"/>
          <w:caps/>
          <w:sz w:val="24"/>
          <w:szCs w:val="24"/>
          <w:u w:val="single"/>
          <w:rtl/>
        </w:rPr>
        <w:t>גב</w:t>
      </w:r>
      <w:r w:rsidRPr="0044432A">
        <w:rPr>
          <w:caps/>
          <w:sz w:val="24"/>
          <w:szCs w:val="24"/>
          <w:u w:val="single"/>
          <w:rtl/>
        </w:rPr>
        <w:t>'</w:t>
      </w:r>
      <w:r w:rsidRPr="0044432A">
        <w:rPr>
          <w:rFonts w:hint="cs"/>
          <w:caps/>
          <w:sz w:val="24"/>
          <w:szCs w:val="24"/>
          <w:u w:val="single"/>
          <w:rtl/>
        </w:rPr>
        <w:t xml:space="preserve"> תמי ראם וגנר - נציגת לשכת התכנון</w:t>
      </w:r>
      <w:r w:rsidR="001E2274">
        <w:rPr>
          <w:rFonts w:hint="cs"/>
          <w:caps/>
          <w:sz w:val="24"/>
          <w:szCs w:val="24"/>
          <w:u w:val="single"/>
          <w:rtl/>
        </w:rPr>
        <w:t>:</w:t>
      </w:r>
    </w:p>
    <w:p w14:paraId="001862A0" w14:textId="6BA162FD" w:rsidR="001E2274" w:rsidRDefault="007E7697" w:rsidP="006C477F">
      <w:pPr>
        <w:rPr>
          <w:b w:val="0"/>
          <w:bCs w:val="0"/>
          <w:caps/>
          <w:sz w:val="24"/>
          <w:szCs w:val="24"/>
          <w:rtl/>
        </w:rPr>
      </w:pPr>
      <w:r>
        <w:rPr>
          <w:rFonts w:hint="cs"/>
          <w:b w:val="0"/>
          <w:bCs w:val="0"/>
          <w:caps/>
          <w:sz w:val="24"/>
          <w:szCs w:val="24"/>
          <w:rtl/>
        </w:rPr>
        <w:t>אז כדי ל, במגרש הזה שכמו שאני מבינה שאת אומרת שהוא קטן קצת מדונם אז צריך עוד יחידה כדי לעמוד בצפיפות</w:t>
      </w:r>
    </w:p>
    <w:p w14:paraId="4DF7289E" w14:textId="77777777" w:rsidR="001E2274" w:rsidRDefault="001E2274" w:rsidP="006C477F">
      <w:pPr>
        <w:rPr>
          <w:b w:val="0"/>
          <w:bCs w:val="0"/>
          <w:caps/>
          <w:sz w:val="24"/>
          <w:szCs w:val="24"/>
          <w:rtl/>
        </w:rPr>
      </w:pPr>
    </w:p>
    <w:p w14:paraId="448D9CF5" w14:textId="77777777" w:rsidR="001E2274" w:rsidRDefault="00207ED1" w:rsidP="006C477F">
      <w:pPr>
        <w:rPr>
          <w:caps/>
          <w:sz w:val="24"/>
          <w:szCs w:val="24"/>
          <w:u w:val="single"/>
          <w:rtl/>
        </w:rPr>
      </w:pPr>
      <w:r w:rsidRPr="00207ED1">
        <w:rPr>
          <w:rFonts w:hint="cs"/>
          <w:caps/>
          <w:sz w:val="24"/>
          <w:szCs w:val="24"/>
          <w:u w:val="single"/>
          <w:rtl/>
        </w:rPr>
        <w:t>גב</w:t>
      </w:r>
      <w:r w:rsidRPr="00207ED1">
        <w:rPr>
          <w:caps/>
          <w:sz w:val="24"/>
          <w:szCs w:val="24"/>
          <w:u w:val="single"/>
          <w:rtl/>
        </w:rPr>
        <w:t>'</w:t>
      </w:r>
      <w:r w:rsidRPr="00207ED1">
        <w:rPr>
          <w:rFonts w:hint="cs"/>
          <w:caps/>
          <w:sz w:val="24"/>
          <w:szCs w:val="24"/>
          <w:u w:val="single"/>
          <w:rtl/>
        </w:rPr>
        <w:t xml:space="preserve"> אסתי איפרגן - אדריכלית עורכת התוכנית</w:t>
      </w:r>
      <w:r w:rsidR="001E2274">
        <w:rPr>
          <w:rFonts w:hint="cs"/>
          <w:caps/>
          <w:sz w:val="24"/>
          <w:szCs w:val="24"/>
          <w:u w:val="single"/>
          <w:rtl/>
        </w:rPr>
        <w:t>:</w:t>
      </w:r>
    </w:p>
    <w:p w14:paraId="59F335F3" w14:textId="4C03B041" w:rsidR="001E2274" w:rsidRDefault="007E7697" w:rsidP="006C477F">
      <w:pPr>
        <w:rPr>
          <w:b w:val="0"/>
          <w:bCs w:val="0"/>
          <w:caps/>
          <w:sz w:val="24"/>
          <w:szCs w:val="24"/>
          <w:rtl/>
        </w:rPr>
      </w:pPr>
      <w:r>
        <w:rPr>
          <w:rFonts w:hint="cs"/>
          <w:b w:val="0"/>
          <w:bCs w:val="0"/>
          <w:caps/>
          <w:sz w:val="24"/>
          <w:szCs w:val="24"/>
          <w:rtl/>
        </w:rPr>
        <w:t>אין בעיה לבקש חמש יחידות?</w:t>
      </w:r>
      <w:r w:rsidR="000F703D">
        <w:rPr>
          <w:rFonts w:hint="cs"/>
          <w:b w:val="0"/>
          <w:bCs w:val="0"/>
          <w:caps/>
          <w:sz w:val="24"/>
          <w:szCs w:val="24"/>
          <w:rtl/>
        </w:rPr>
        <w:t xml:space="preserve"> </w:t>
      </w:r>
      <w:r>
        <w:rPr>
          <w:rFonts w:hint="cs"/>
          <w:b w:val="0"/>
          <w:bCs w:val="0"/>
          <w:caps/>
          <w:sz w:val="24"/>
          <w:szCs w:val="24"/>
          <w:rtl/>
        </w:rPr>
        <w:t xml:space="preserve">אין שום בעיה </w:t>
      </w:r>
    </w:p>
    <w:p w14:paraId="1DDE1C0D" w14:textId="77777777" w:rsidR="001E2274" w:rsidRDefault="001E2274" w:rsidP="006C477F">
      <w:pPr>
        <w:rPr>
          <w:b w:val="0"/>
          <w:bCs w:val="0"/>
          <w:caps/>
          <w:sz w:val="24"/>
          <w:szCs w:val="24"/>
          <w:rtl/>
        </w:rPr>
      </w:pPr>
    </w:p>
    <w:p w14:paraId="1A714193" w14:textId="77777777" w:rsidR="001E2274" w:rsidRDefault="000A5C33" w:rsidP="006C477F">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3AE64842" w14:textId="07CB39B3" w:rsidR="001E2274" w:rsidRDefault="007E7697" w:rsidP="006C477F">
      <w:pPr>
        <w:rPr>
          <w:b w:val="0"/>
          <w:bCs w:val="0"/>
          <w:caps/>
          <w:sz w:val="24"/>
          <w:szCs w:val="24"/>
          <w:rtl/>
        </w:rPr>
      </w:pPr>
      <w:r>
        <w:rPr>
          <w:rFonts w:hint="cs"/>
          <w:b w:val="0"/>
          <w:bCs w:val="0"/>
          <w:caps/>
          <w:sz w:val="24"/>
          <w:szCs w:val="24"/>
          <w:rtl/>
        </w:rPr>
        <w:t xml:space="preserve">השאלה אם המגרש הזה יכול לקחת, לקבל חמש יחידות את אומרת אין בעיה מבחינה תכנונית אין לכם בעיה? </w:t>
      </w:r>
    </w:p>
    <w:p w14:paraId="6CE6F2B7" w14:textId="77777777" w:rsidR="001E2274" w:rsidRDefault="001E2274" w:rsidP="006C477F">
      <w:pPr>
        <w:rPr>
          <w:b w:val="0"/>
          <w:bCs w:val="0"/>
          <w:caps/>
          <w:sz w:val="24"/>
          <w:szCs w:val="24"/>
          <w:rtl/>
        </w:rPr>
      </w:pPr>
    </w:p>
    <w:p w14:paraId="0031034F" w14:textId="77777777" w:rsidR="001E2274" w:rsidRDefault="00207ED1" w:rsidP="006C477F">
      <w:pPr>
        <w:rPr>
          <w:caps/>
          <w:sz w:val="24"/>
          <w:szCs w:val="24"/>
          <w:u w:val="single"/>
          <w:rtl/>
        </w:rPr>
      </w:pPr>
      <w:r w:rsidRPr="00207ED1">
        <w:rPr>
          <w:rFonts w:hint="cs"/>
          <w:caps/>
          <w:sz w:val="24"/>
          <w:szCs w:val="24"/>
          <w:u w:val="single"/>
          <w:rtl/>
        </w:rPr>
        <w:t>גב</w:t>
      </w:r>
      <w:r w:rsidRPr="00207ED1">
        <w:rPr>
          <w:caps/>
          <w:sz w:val="24"/>
          <w:szCs w:val="24"/>
          <w:u w:val="single"/>
          <w:rtl/>
        </w:rPr>
        <w:t>'</w:t>
      </w:r>
      <w:r w:rsidRPr="00207ED1">
        <w:rPr>
          <w:rFonts w:hint="cs"/>
          <w:caps/>
          <w:sz w:val="24"/>
          <w:szCs w:val="24"/>
          <w:u w:val="single"/>
          <w:rtl/>
        </w:rPr>
        <w:t xml:space="preserve"> אסתי איפרגן - אדריכלית עורכת התוכנית</w:t>
      </w:r>
      <w:r w:rsidR="001E2274">
        <w:rPr>
          <w:rFonts w:hint="cs"/>
          <w:caps/>
          <w:sz w:val="24"/>
          <w:szCs w:val="24"/>
          <w:u w:val="single"/>
          <w:rtl/>
        </w:rPr>
        <w:t>:</w:t>
      </w:r>
    </w:p>
    <w:p w14:paraId="48E78F6C" w14:textId="05ED6B10" w:rsidR="001E2274" w:rsidRDefault="00086D52" w:rsidP="006C477F">
      <w:pPr>
        <w:rPr>
          <w:b w:val="0"/>
          <w:bCs w:val="0"/>
          <w:caps/>
          <w:sz w:val="24"/>
          <w:szCs w:val="24"/>
          <w:rtl/>
        </w:rPr>
      </w:pPr>
      <w:r>
        <w:rPr>
          <w:rFonts w:hint="cs"/>
          <w:b w:val="0"/>
          <w:bCs w:val="0"/>
          <w:caps/>
          <w:sz w:val="24"/>
          <w:szCs w:val="24"/>
          <w:rtl/>
        </w:rPr>
        <w:t>אנחנו אנחנו יכולים להוסיף בקומה למעלה עוד יחידה כי הרי יש שם רק חצי בנויה</w:t>
      </w:r>
    </w:p>
    <w:p w14:paraId="72FA4812" w14:textId="77777777" w:rsidR="001E2274" w:rsidRDefault="001E2274" w:rsidP="006C477F">
      <w:pPr>
        <w:rPr>
          <w:b w:val="0"/>
          <w:bCs w:val="0"/>
          <w:caps/>
          <w:sz w:val="24"/>
          <w:szCs w:val="24"/>
          <w:rtl/>
        </w:rPr>
      </w:pPr>
    </w:p>
    <w:p w14:paraId="273AEEE8" w14:textId="77777777" w:rsidR="001E2274" w:rsidRDefault="000A5C33" w:rsidP="006C477F">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25FD4603" w14:textId="73588D8A" w:rsidR="001E2274" w:rsidRDefault="00086D52" w:rsidP="006C477F">
      <w:pPr>
        <w:rPr>
          <w:b w:val="0"/>
          <w:bCs w:val="0"/>
          <w:caps/>
          <w:sz w:val="24"/>
          <w:szCs w:val="24"/>
          <w:rtl/>
        </w:rPr>
      </w:pPr>
      <w:r>
        <w:rPr>
          <w:rFonts w:hint="cs"/>
          <w:b w:val="0"/>
          <w:bCs w:val="0"/>
          <w:caps/>
          <w:sz w:val="24"/>
          <w:szCs w:val="24"/>
          <w:rtl/>
        </w:rPr>
        <w:t xml:space="preserve">אוקיי </w:t>
      </w:r>
    </w:p>
    <w:p w14:paraId="06ABC278" w14:textId="77777777" w:rsidR="001E2274" w:rsidRDefault="001E2274" w:rsidP="006C477F">
      <w:pPr>
        <w:rPr>
          <w:b w:val="0"/>
          <w:bCs w:val="0"/>
          <w:caps/>
          <w:sz w:val="24"/>
          <w:szCs w:val="24"/>
          <w:rtl/>
        </w:rPr>
      </w:pPr>
    </w:p>
    <w:p w14:paraId="6AF85B85" w14:textId="77777777" w:rsidR="001E2274" w:rsidRDefault="00207ED1" w:rsidP="006C477F">
      <w:pPr>
        <w:rPr>
          <w:caps/>
          <w:sz w:val="24"/>
          <w:szCs w:val="24"/>
          <w:u w:val="single"/>
          <w:rtl/>
        </w:rPr>
      </w:pPr>
      <w:r w:rsidRPr="00207ED1">
        <w:rPr>
          <w:rFonts w:hint="cs"/>
          <w:caps/>
          <w:sz w:val="24"/>
          <w:szCs w:val="24"/>
          <w:u w:val="single"/>
          <w:rtl/>
        </w:rPr>
        <w:t>גב</w:t>
      </w:r>
      <w:r w:rsidRPr="00207ED1">
        <w:rPr>
          <w:caps/>
          <w:sz w:val="24"/>
          <w:szCs w:val="24"/>
          <w:u w:val="single"/>
          <w:rtl/>
        </w:rPr>
        <w:t>'</w:t>
      </w:r>
      <w:r w:rsidRPr="00207ED1">
        <w:rPr>
          <w:rFonts w:hint="cs"/>
          <w:caps/>
          <w:sz w:val="24"/>
          <w:szCs w:val="24"/>
          <w:u w:val="single"/>
          <w:rtl/>
        </w:rPr>
        <w:t xml:space="preserve"> אסתי איפרגן - אדריכלית עורכת התוכנית</w:t>
      </w:r>
      <w:r w:rsidR="001E2274">
        <w:rPr>
          <w:rFonts w:hint="cs"/>
          <w:caps/>
          <w:sz w:val="24"/>
          <w:szCs w:val="24"/>
          <w:u w:val="single"/>
          <w:rtl/>
        </w:rPr>
        <w:t>:</w:t>
      </w:r>
    </w:p>
    <w:p w14:paraId="296D1789" w14:textId="1AEC013E" w:rsidR="001E2274" w:rsidRDefault="00086D52" w:rsidP="006C477F">
      <w:pPr>
        <w:rPr>
          <w:b w:val="0"/>
          <w:bCs w:val="0"/>
          <w:caps/>
          <w:sz w:val="24"/>
          <w:szCs w:val="24"/>
          <w:rtl/>
        </w:rPr>
      </w:pPr>
      <w:r>
        <w:rPr>
          <w:rFonts w:hint="cs"/>
          <w:b w:val="0"/>
          <w:bCs w:val="0"/>
          <w:caps/>
          <w:sz w:val="24"/>
          <w:szCs w:val="24"/>
          <w:rtl/>
        </w:rPr>
        <w:t>ואין שום בעיה לקבל שם מרחב לעוד יחידה</w:t>
      </w:r>
    </w:p>
    <w:p w14:paraId="065026AD" w14:textId="77777777" w:rsidR="001E2274" w:rsidRDefault="001E2274" w:rsidP="006C477F">
      <w:pPr>
        <w:rPr>
          <w:b w:val="0"/>
          <w:bCs w:val="0"/>
          <w:caps/>
          <w:sz w:val="24"/>
          <w:szCs w:val="24"/>
          <w:rtl/>
        </w:rPr>
      </w:pPr>
    </w:p>
    <w:p w14:paraId="16EFE530" w14:textId="77777777" w:rsidR="001E2274" w:rsidRDefault="000A5C33" w:rsidP="006C477F">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3033158B" w14:textId="54DBFFC4" w:rsidR="001E2274" w:rsidRDefault="00086D52" w:rsidP="006C477F">
      <w:pPr>
        <w:rPr>
          <w:b w:val="0"/>
          <w:bCs w:val="0"/>
          <w:caps/>
          <w:sz w:val="24"/>
          <w:szCs w:val="24"/>
          <w:rtl/>
        </w:rPr>
      </w:pPr>
      <w:r>
        <w:rPr>
          <w:rFonts w:hint="cs"/>
          <w:b w:val="0"/>
          <w:bCs w:val="0"/>
          <w:caps/>
          <w:sz w:val="24"/>
          <w:szCs w:val="24"/>
          <w:rtl/>
        </w:rPr>
        <w:t xml:space="preserve">הבנתי </w:t>
      </w:r>
    </w:p>
    <w:p w14:paraId="4BE86D59" w14:textId="77777777" w:rsidR="001E2274" w:rsidRDefault="001E2274" w:rsidP="006C477F">
      <w:pPr>
        <w:rPr>
          <w:b w:val="0"/>
          <w:bCs w:val="0"/>
          <w:caps/>
          <w:sz w:val="24"/>
          <w:szCs w:val="24"/>
          <w:rtl/>
        </w:rPr>
      </w:pPr>
    </w:p>
    <w:p w14:paraId="5E5FE72C" w14:textId="77777777" w:rsidR="001E2274" w:rsidRDefault="00207ED1" w:rsidP="006C477F">
      <w:pPr>
        <w:rPr>
          <w:caps/>
          <w:sz w:val="24"/>
          <w:szCs w:val="24"/>
          <w:u w:val="single"/>
          <w:rtl/>
        </w:rPr>
      </w:pPr>
      <w:r w:rsidRPr="00207ED1">
        <w:rPr>
          <w:rFonts w:hint="cs"/>
          <w:caps/>
          <w:sz w:val="24"/>
          <w:szCs w:val="24"/>
          <w:u w:val="single"/>
          <w:rtl/>
        </w:rPr>
        <w:t>גב</w:t>
      </w:r>
      <w:r w:rsidRPr="00207ED1">
        <w:rPr>
          <w:caps/>
          <w:sz w:val="24"/>
          <w:szCs w:val="24"/>
          <w:u w:val="single"/>
          <w:rtl/>
        </w:rPr>
        <w:t>'</w:t>
      </w:r>
      <w:r w:rsidRPr="00207ED1">
        <w:rPr>
          <w:rFonts w:hint="cs"/>
          <w:caps/>
          <w:sz w:val="24"/>
          <w:szCs w:val="24"/>
          <w:u w:val="single"/>
          <w:rtl/>
        </w:rPr>
        <w:t xml:space="preserve"> אסתי איפרגן - אדריכלית עורכת התוכנית</w:t>
      </w:r>
      <w:r w:rsidR="001E2274">
        <w:rPr>
          <w:rFonts w:hint="cs"/>
          <w:caps/>
          <w:sz w:val="24"/>
          <w:szCs w:val="24"/>
          <w:u w:val="single"/>
          <w:rtl/>
        </w:rPr>
        <w:t>:</w:t>
      </w:r>
    </w:p>
    <w:p w14:paraId="15493210" w14:textId="0C3813E5" w:rsidR="001E2274" w:rsidRDefault="00086D52" w:rsidP="006C477F">
      <w:pPr>
        <w:rPr>
          <w:b w:val="0"/>
          <w:bCs w:val="0"/>
          <w:caps/>
          <w:sz w:val="24"/>
          <w:szCs w:val="24"/>
          <w:rtl/>
        </w:rPr>
      </w:pPr>
      <w:r>
        <w:rPr>
          <w:rFonts w:hint="cs"/>
          <w:b w:val="0"/>
          <w:bCs w:val="0"/>
          <w:caps/>
          <w:sz w:val="24"/>
          <w:szCs w:val="24"/>
          <w:rtl/>
        </w:rPr>
        <w:t xml:space="preserve">העניין הוא העניין הוא כרגע שאנחנו ניסינו לשמור על ה, נתונים הקיימים </w:t>
      </w:r>
    </w:p>
    <w:p w14:paraId="2EB7D982" w14:textId="77777777" w:rsidR="001E2274" w:rsidRDefault="001E2274" w:rsidP="006C477F">
      <w:pPr>
        <w:rPr>
          <w:b w:val="0"/>
          <w:bCs w:val="0"/>
          <w:caps/>
          <w:sz w:val="24"/>
          <w:szCs w:val="24"/>
          <w:rtl/>
        </w:rPr>
      </w:pPr>
    </w:p>
    <w:p w14:paraId="133603B3" w14:textId="77777777" w:rsidR="001E2274" w:rsidRDefault="000A5C33" w:rsidP="006C477F">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2F96BF11" w14:textId="2034588E" w:rsidR="001E2274" w:rsidRDefault="00086D52" w:rsidP="006C477F">
      <w:pPr>
        <w:rPr>
          <w:b w:val="0"/>
          <w:bCs w:val="0"/>
          <w:caps/>
          <w:sz w:val="24"/>
          <w:szCs w:val="24"/>
          <w:rtl/>
        </w:rPr>
      </w:pPr>
      <w:r>
        <w:rPr>
          <w:rFonts w:hint="cs"/>
          <w:b w:val="0"/>
          <w:bCs w:val="0"/>
          <w:caps/>
          <w:sz w:val="24"/>
          <w:szCs w:val="24"/>
          <w:rtl/>
        </w:rPr>
        <w:t xml:space="preserve">בסדר זה זה </w:t>
      </w:r>
    </w:p>
    <w:p w14:paraId="5E201276" w14:textId="77777777" w:rsidR="001E2274" w:rsidRDefault="001E2274" w:rsidP="006C477F">
      <w:pPr>
        <w:rPr>
          <w:b w:val="0"/>
          <w:bCs w:val="0"/>
          <w:caps/>
          <w:sz w:val="24"/>
          <w:szCs w:val="24"/>
          <w:rtl/>
        </w:rPr>
      </w:pPr>
    </w:p>
    <w:p w14:paraId="09A3082B" w14:textId="77777777" w:rsidR="001E2274" w:rsidRDefault="00207ED1" w:rsidP="006C477F">
      <w:pPr>
        <w:rPr>
          <w:caps/>
          <w:sz w:val="24"/>
          <w:szCs w:val="24"/>
          <w:u w:val="single"/>
          <w:rtl/>
        </w:rPr>
      </w:pPr>
      <w:r w:rsidRPr="00207ED1">
        <w:rPr>
          <w:rFonts w:hint="cs"/>
          <w:caps/>
          <w:sz w:val="24"/>
          <w:szCs w:val="24"/>
          <w:u w:val="single"/>
          <w:rtl/>
        </w:rPr>
        <w:t>גב</w:t>
      </w:r>
      <w:r w:rsidRPr="00207ED1">
        <w:rPr>
          <w:caps/>
          <w:sz w:val="24"/>
          <w:szCs w:val="24"/>
          <w:u w:val="single"/>
          <w:rtl/>
        </w:rPr>
        <w:t>'</w:t>
      </w:r>
      <w:r w:rsidRPr="00207ED1">
        <w:rPr>
          <w:rFonts w:hint="cs"/>
          <w:caps/>
          <w:sz w:val="24"/>
          <w:szCs w:val="24"/>
          <w:u w:val="single"/>
          <w:rtl/>
        </w:rPr>
        <w:t xml:space="preserve"> אסתי איפרגן - אדריכלית עורכת התוכנית</w:t>
      </w:r>
      <w:r w:rsidR="001E2274">
        <w:rPr>
          <w:rFonts w:hint="cs"/>
          <w:caps/>
          <w:sz w:val="24"/>
          <w:szCs w:val="24"/>
          <w:u w:val="single"/>
          <w:rtl/>
        </w:rPr>
        <w:t>:</w:t>
      </w:r>
    </w:p>
    <w:p w14:paraId="6789839C" w14:textId="1A38A1C7" w:rsidR="001E2274" w:rsidRDefault="00086D52" w:rsidP="006C477F">
      <w:pPr>
        <w:rPr>
          <w:b w:val="0"/>
          <w:bCs w:val="0"/>
          <w:caps/>
          <w:sz w:val="24"/>
          <w:szCs w:val="24"/>
          <w:rtl/>
        </w:rPr>
      </w:pPr>
      <w:r>
        <w:rPr>
          <w:rFonts w:hint="cs"/>
          <w:b w:val="0"/>
          <w:bCs w:val="0"/>
          <w:caps/>
          <w:sz w:val="24"/>
          <w:szCs w:val="24"/>
          <w:rtl/>
        </w:rPr>
        <w:lastRenderedPageBreak/>
        <w:t>לא ביקשנו מעבר למה שקיים</w:t>
      </w:r>
    </w:p>
    <w:p w14:paraId="0F712897" w14:textId="77777777" w:rsidR="001E2274" w:rsidRDefault="001E2274" w:rsidP="006C477F">
      <w:pPr>
        <w:rPr>
          <w:b w:val="0"/>
          <w:bCs w:val="0"/>
          <w:caps/>
          <w:sz w:val="24"/>
          <w:szCs w:val="24"/>
          <w:rtl/>
        </w:rPr>
      </w:pPr>
    </w:p>
    <w:p w14:paraId="2DA5F2AE" w14:textId="77777777" w:rsidR="001E2274" w:rsidRDefault="000A5C33" w:rsidP="006C477F">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24E36719" w14:textId="77777777" w:rsidR="001E2274" w:rsidRDefault="00086D52" w:rsidP="006C477F">
      <w:pPr>
        <w:rPr>
          <w:caps/>
          <w:sz w:val="24"/>
          <w:szCs w:val="24"/>
          <w:u w:val="single"/>
          <w:rtl/>
        </w:rPr>
      </w:pPr>
      <w:r>
        <w:rPr>
          <w:rFonts w:hint="cs"/>
          <w:b w:val="0"/>
          <w:bCs w:val="0"/>
          <w:caps/>
          <w:sz w:val="24"/>
          <w:szCs w:val="24"/>
          <w:rtl/>
        </w:rPr>
        <w:t>זה מובן זה מובן השאלה אם אנחנו נוסיף עוד יחידה מה זה יעשה לבניין זה יפרוץ את ה, את ה, את ה, מעטפת של הבניין או שזה או או את הגובה או שזה יישאר באותו גובה באותה מעטפת?</w:t>
      </w:r>
      <w:r>
        <w:rPr>
          <w:b w:val="0"/>
          <w:bCs w:val="0"/>
          <w:caps/>
          <w:sz w:val="24"/>
          <w:szCs w:val="24"/>
          <w:rtl/>
        </w:rPr>
        <w:br/>
      </w:r>
      <w:r w:rsidR="00207ED1" w:rsidRPr="00207ED1">
        <w:rPr>
          <w:rFonts w:hint="cs"/>
          <w:caps/>
          <w:sz w:val="24"/>
          <w:szCs w:val="24"/>
          <w:u w:val="single"/>
          <w:rtl/>
        </w:rPr>
        <w:t>גב</w:t>
      </w:r>
      <w:r w:rsidR="00207ED1" w:rsidRPr="00207ED1">
        <w:rPr>
          <w:caps/>
          <w:sz w:val="24"/>
          <w:szCs w:val="24"/>
          <w:u w:val="single"/>
          <w:rtl/>
        </w:rPr>
        <w:t>'</w:t>
      </w:r>
      <w:r w:rsidR="00207ED1" w:rsidRPr="00207ED1">
        <w:rPr>
          <w:rFonts w:hint="cs"/>
          <w:caps/>
          <w:sz w:val="24"/>
          <w:szCs w:val="24"/>
          <w:u w:val="single"/>
          <w:rtl/>
        </w:rPr>
        <w:t xml:space="preserve"> אסתי איפרגן - אדריכלית עורכת התוכנית</w:t>
      </w:r>
      <w:r w:rsidR="001E2274">
        <w:rPr>
          <w:rFonts w:hint="cs"/>
          <w:caps/>
          <w:sz w:val="24"/>
          <w:szCs w:val="24"/>
          <w:u w:val="single"/>
          <w:rtl/>
        </w:rPr>
        <w:t>:</w:t>
      </w:r>
    </w:p>
    <w:p w14:paraId="222AAF6B" w14:textId="525BC00C" w:rsidR="001E2274" w:rsidRDefault="00086D52" w:rsidP="006C477F">
      <w:pPr>
        <w:rPr>
          <w:b w:val="0"/>
          <w:bCs w:val="0"/>
          <w:caps/>
          <w:sz w:val="24"/>
          <w:szCs w:val="24"/>
          <w:rtl/>
        </w:rPr>
      </w:pPr>
      <w:r>
        <w:rPr>
          <w:rFonts w:hint="cs"/>
          <w:b w:val="0"/>
          <w:bCs w:val="0"/>
          <w:caps/>
          <w:sz w:val="24"/>
          <w:szCs w:val="24"/>
          <w:rtl/>
        </w:rPr>
        <w:t>תראה זה יישאר באותו גובה וגם באותה מעטפת כי</w:t>
      </w:r>
    </w:p>
    <w:p w14:paraId="032ED5AB" w14:textId="77777777" w:rsidR="001E2274" w:rsidRDefault="001E2274" w:rsidP="006C477F">
      <w:pPr>
        <w:rPr>
          <w:b w:val="0"/>
          <w:bCs w:val="0"/>
          <w:caps/>
          <w:sz w:val="24"/>
          <w:szCs w:val="24"/>
          <w:rtl/>
        </w:rPr>
      </w:pPr>
    </w:p>
    <w:p w14:paraId="192D689C" w14:textId="77777777" w:rsidR="001E2274" w:rsidRDefault="000A5C33" w:rsidP="006C477F">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0282FE9B" w14:textId="42F702A6" w:rsidR="001E2274" w:rsidRDefault="00086D52" w:rsidP="006C477F">
      <w:pPr>
        <w:rPr>
          <w:b w:val="0"/>
          <w:bCs w:val="0"/>
          <w:caps/>
          <w:sz w:val="24"/>
          <w:szCs w:val="24"/>
          <w:rtl/>
        </w:rPr>
      </w:pPr>
      <w:r>
        <w:rPr>
          <w:rFonts w:hint="cs"/>
          <w:b w:val="0"/>
          <w:bCs w:val="0"/>
          <w:caps/>
          <w:sz w:val="24"/>
          <w:szCs w:val="24"/>
          <w:rtl/>
        </w:rPr>
        <w:t xml:space="preserve">אוקיי </w:t>
      </w:r>
    </w:p>
    <w:p w14:paraId="36C7A610" w14:textId="77777777" w:rsidR="001E2274" w:rsidRDefault="001E2274" w:rsidP="006C477F">
      <w:pPr>
        <w:rPr>
          <w:b w:val="0"/>
          <w:bCs w:val="0"/>
          <w:caps/>
          <w:sz w:val="24"/>
          <w:szCs w:val="24"/>
          <w:rtl/>
        </w:rPr>
      </w:pPr>
    </w:p>
    <w:p w14:paraId="33835BC3" w14:textId="77777777" w:rsidR="001E2274" w:rsidRDefault="00207ED1" w:rsidP="006C477F">
      <w:pPr>
        <w:rPr>
          <w:caps/>
          <w:sz w:val="24"/>
          <w:szCs w:val="24"/>
          <w:u w:val="single"/>
          <w:rtl/>
        </w:rPr>
      </w:pPr>
      <w:r w:rsidRPr="00207ED1">
        <w:rPr>
          <w:rFonts w:hint="cs"/>
          <w:caps/>
          <w:sz w:val="24"/>
          <w:szCs w:val="24"/>
          <w:u w:val="single"/>
          <w:rtl/>
        </w:rPr>
        <w:t>גב</w:t>
      </w:r>
      <w:r w:rsidRPr="00207ED1">
        <w:rPr>
          <w:caps/>
          <w:sz w:val="24"/>
          <w:szCs w:val="24"/>
          <w:u w:val="single"/>
          <w:rtl/>
        </w:rPr>
        <w:t>'</w:t>
      </w:r>
      <w:r w:rsidRPr="00207ED1">
        <w:rPr>
          <w:rFonts w:hint="cs"/>
          <w:caps/>
          <w:sz w:val="24"/>
          <w:szCs w:val="24"/>
          <w:u w:val="single"/>
          <w:rtl/>
        </w:rPr>
        <w:t xml:space="preserve"> אסתי איפרגן - אדריכלית עורכת התוכנית</w:t>
      </w:r>
      <w:r w:rsidR="001E2274">
        <w:rPr>
          <w:rFonts w:hint="cs"/>
          <w:caps/>
          <w:sz w:val="24"/>
          <w:szCs w:val="24"/>
          <w:u w:val="single"/>
          <w:rtl/>
        </w:rPr>
        <w:t>:</w:t>
      </w:r>
    </w:p>
    <w:p w14:paraId="449A95E7" w14:textId="7E12D507" w:rsidR="001E2274" w:rsidRDefault="00086D52" w:rsidP="006C477F">
      <w:pPr>
        <w:rPr>
          <w:b w:val="0"/>
          <w:bCs w:val="0"/>
          <w:caps/>
          <w:sz w:val="24"/>
          <w:szCs w:val="24"/>
          <w:rtl/>
        </w:rPr>
      </w:pPr>
      <w:r>
        <w:rPr>
          <w:rFonts w:hint="cs"/>
          <w:b w:val="0"/>
          <w:bCs w:val="0"/>
          <w:caps/>
          <w:sz w:val="24"/>
          <w:szCs w:val="24"/>
          <w:rtl/>
        </w:rPr>
        <w:t xml:space="preserve">אם אנחנו נעבור רגע ל, שניה רגע אני אראה לכם את ה, </w:t>
      </w:r>
      <w:r w:rsidR="00263457">
        <w:rPr>
          <w:rFonts w:hint="cs"/>
          <w:b w:val="0"/>
          <w:bCs w:val="0"/>
          <w:caps/>
          <w:sz w:val="24"/>
          <w:szCs w:val="24"/>
          <w:rtl/>
        </w:rPr>
        <w:t>שניה אני אשתף רגע את הבקשה של ההיתר שעשינו</w:t>
      </w:r>
      <w:r w:rsidR="000F703D">
        <w:rPr>
          <w:rFonts w:hint="cs"/>
          <w:b w:val="0"/>
          <w:bCs w:val="0"/>
          <w:caps/>
          <w:sz w:val="24"/>
          <w:szCs w:val="24"/>
          <w:rtl/>
        </w:rPr>
        <w:t xml:space="preserve"> </w:t>
      </w:r>
      <w:r w:rsidR="00263457">
        <w:rPr>
          <w:rFonts w:hint="cs"/>
          <w:b w:val="0"/>
          <w:bCs w:val="0"/>
          <w:caps/>
          <w:sz w:val="24"/>
          <w:szCs w:val="24"/>
          <w:rtl/>
        </w:rPr>
        <w:t>... רגע שניה אחת זה מופיע פה אבל למה זה לא נותן לי לשתף</w:t>
      </w:r>
    </w:p>
    <w:p w14:paraId="243A7C59" w14:textId="77777777" w:rsidR="001E2274" w:rsidRDefault="001E2274" w:rsidP="006C477F">
      <w:pPr>
        <w:rPr>
          <w:b w:val="0"/>
          <w:bCs w:val="0"/>
          <w:caps/>
          <w:sz w:val="24"/>
          <w:szCs w:val="24"/>
          <w:rtl/>
        </w:rPr>
      </w:pPr>
    </w:p>
    <w:p w14:paraId="0A8C54F4" w14:textId="77777777" w:rsidR="001E2274" w:rsidRDefault="000A5C33" w:rsidP="006C477F">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2B883365" w14:textId="5164292C" w:rsidR="001E2274" w:rsidRDefault="00263457" w:rsidP="006C477F">
      <w:pPr>
        <w:rPr>
          <w:b w:val="0"/>
          <w:bCs w:val="0"/>
          <w:caps/>
          <w:sz w:val="24"/>
          <w:szCs w:val="24"/>
          <w:rtl/>
        </w:rPr>
      </w:pPr>
      <w:r>
        <w:rPr>
          <w:rFonts w:hint="cs"/>
          <w:b w:val="0"/>
          <w:bCs w:val="0"/>
          <w:caps/>
          <w:sz w:val="24"/>
          <w:szCs w:val="24"/>
          <w:rtl/>
        </w:rPr>
        <w:t>בואו נבדוק אצלנו יש לך שיתוף</w:t>
      </w:r>
    </w:p>
    <w:p w14:paraId="72C12637" w14:textId="77777777" w:rsidR="001E2274" w:rsidRDefault="001E2274" w:rsidP="006C477F">
      <w:pPr>
        <w:rPr>
          <w:b w:val="0"/>
          <w:bCs w:val="0"/>
          <w:caps/>
          <w:sz w:val="24"/>
          <w:szCs w:val="24"/>
          <w:rtl/>
        </w:rPr>
      </w:pPr>
    </w:p>
    <w:p w14:paraId="5BAB2846" w14:textId="77777777" w:rsidR="001E2274" w:rsidRDefault="00207ED1" w:rsidP="00263457">
      <w:pPr>
        <w:rPr>
          <w:caps/>
          <w:sz w:val="24"/>
          <w:szCs w:val="24"/>
          <w:u w:val="single"/>
          <w:rtl/>
        </w:rPr>
      </w:pPr>
      <w:r w:rsidRPr="00207ED1">
        <w:rPr>
          <w:rFonts w:hint="cs"/>
          <w:caps/>
          <w:sz w:val="24"/>
          <w:szCs w:val="24"/>
          <w:u w:val="single"/>
          <w:rtl/>
        </w:rPr>
        <w:t>גב</w:t>
      </w:r>
      <w:r w:rsidRPr="00207ED1">
        <w:rPr>
          <w:caps/>
          <w:sz w:val="24"/>
          <w:szCs w:val="24"/>
          <w:u w:val="single"/>
          <w:rtl/>
        </w:rPr>
        <w:t>'</w:t>
      </w:r>
      <w:r w:rsidRPr="00207ED1">
        <w:rPr>
          <w:rFonts w:hint="cs"/>
          <w:caps/>
          <w:sz w:val="24"/>
          <w:szCs w:val="24"/>
          <w:u w:val="single"/>
          <w:rtl/>
        </w:rPr>
        <w:t xml:space="preserve"> אסתי איפרגן - אדריכלית עורכת התוכנית</w:t>
      </w:r>
      <w:r w:rsidR="001E2274">
        <w:rPr>
          <w:rFonts w:hint="cs"/>
          <w:caps/>
          <w:sz w:val="24"/>
          <w:szCs w:val="24"/>
          <w:u w:val="single"/>
          <w:rtl/>
        </w:rPr>
        <w:t>:</w:t>
      </w:r>
    </w:p>
    <w:p w14:paraId="2185137B" w14:textId="44A3D18F" w:rsidR="001E2274" w:rsidRDefault="00263457" w:rsidP="00263457">
      <w:pPr>
        <w:rPr>
          <w:b w:val="0"/>
          <w:bCs w:val="0"/>
          <w:caps/>
          <w:sz w:val="24"/>
          <w:szCs w:val="24"/>
          <w:rtl/>
        </w:rPr>
      </w:pPr>
      <w:r>
        <w:rPr>
          <w:rFonts w:hint="cs"/>
          <w:b w:val="0"/>
          <w:bCs w:val="0"/>
          <w:caps/>
          <w:sz w:val="24"/>
          <w:szCs w:val="24"/>
          <w:rtl/>
        </w:rPr>
        <w:t>של ההיתר של הבקשה להיתר, לא, יש לי אפשרות לשתף</w:t>
      </w:r>
    </w:p>
    <w:p w14:paraId="76E3FB8C" w14:textId="77777777" w:rsidR="001E2274" w:rsidRDefault="001E2274" w:rsidP="00263457">
      <w:pPr>
        <w:rPr>
          <w:b w:val="0"/>
          <w:bCs w:val="0"/>
          <w:caps/>
          <w:sz w:val="24"/>
          <w:szCs w:val="24"/>
          <w:rtl/>
        </w:rPr>
      </w:pPr>
    </w:p>
    <w:p w14:paraId="1A010DBD" w14:textId="77777777" w:rsidR="001E2274" w:rsidRDefault="000A5C33" w:rsidP="00263457">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6CDF1410" w14:textId="5034F0A7" w:rsidR="001E2274" w:rsidRDefault="00263457" w:rsidP="00263457">
      <w:pPr>
        <w:rPr>
          <w:b w:val="0"/>
          <w:bCs w:val="0"/>
          <w:caps/>
          <w:sz w:val="24"/>
          <w:szCs w:val="24"/>
          <w:rtl/>
        </w:rPr>
      </w:pPr>
      <w:r>
        <w:rPr>
          <w:rFonts w:hint="cs"/>
          <w:b w:val="0"/>
          <w:bCs w:val="0"/>
          <w:caps/>
          <w:sz w:val="24"/>
          <w:szCs w:val="24"/>
          <w:rtl/>
        </w:rPr>
        <w:t xml:space="preserve">לא הנה הנה עכשיו עלה </w:t>
      </w:r>
    </w:p>
    <w:p w14:paraId="23361589" w14:textId="77777777" w:rsidR="001E2274" w:rsidRDefault="001E2274" w:rsidP="00263457">
      <w:pPr>
        <w:rPr>
          <w:b w:val="0"/>
          <w:bCs w:val="0"/>
          <w:caps/>
          <w:sz w:val="24"/>
          <w:szCs w:val="24"/>
          <w:rtl/>
        </w:rPr>
      </w:pPr>
    </w:p>
    <w:p w14:paraId="74AB2EFD" w14:textId="77777777" w:rsidR="001E2274" w:rsidRDefault="00207ED1" w:rsidP="00263457">
      <w:pPr>
        <w:rPr>
          <w:caps/>
          <w:sz w:val="24"/>
          <w:szCs w:val="24"/>
          <w:u w:val="single"/>
          <w:rtl/>
        </w:rPr>
      </w:pPr>
      <w:r w:rsidRPr="00207ED1">
        <w:rPr>
          <w:rFonts w:hint="cs"/>
          <w:caps/>
          <w:sz w:val="24"/>
          <w:szCs w:val="24"/>
          <w:u w:val="single"/>
          <w:rtl/>
        </w:rPr>
        <w:t>גב</w:t>
      </w:r>
      <w:r w:rsidRPr="00207ED1">
        <w:rPr>
          <w:caps/>
          <w:sz w:val="24"/>
          <w:szCs w:val="24"/>
          <w:u w:val="single"/>
          <w:rtl/>
        </w:rPr>
        <w:t>'</w:t>
      </w:r>
      <w:r w:rsidRPr="00207ED1">
        <w:rPr>
          <w:rFonts w:hint="cs"/>
          <w:caps/>
          <w:sz w:val="24"/>
          <w:szCs w:val="24"/>
          <w:u w:val="single"/>
          <w:rtl/>
        </w:rPr>
        <w:t xml:space="preserve"> אסתי איפרגן - אדריכלית עורכת התוכנית</w:t>
      </w:r>
      <w:r w:rsidR="001E2274">
        <w:rPr>
          <w:rFonts w:hint="cs"/>
          <w:caps/>
          <w:sz w:val="24"/>
          <w:szCs w:val="24"/>
          <w:u w:val="single"/>
          <w:rtl/>
        </w:rPr>
        <w:t>:</w:t>
      </w:r>
    </w:p>
    <w:p w14:paraId="48A344BE" w14:textId="3578C1AF" w:rsidR="001E2274" w:rsidRDefault="00263457" w:rsidP="00263457">
      <w:pPr>
        <w:rPr>
          <w:b w:val="0"/>
          <w:bCs w:val="0"/>
          <w:caps/>
          <w:sz w:val="24"/>
          <w:szCs w:val="24"/>
          <w:rtl/>
        </w:rPr>
      </w:pPr>
      <w:r>
        <w:rPr>
          <w:rFonts w:hint="cs"/>
          <w:b w:val="0"/>
          <w:bCs w:val="0"/>
          <w:caps/>
          <w:sz w:val="24"/>
          <w:szCs w:val="24"/>
          <w:rtl/>
        </w:rPr>
        <w:t>כן יופי אז זה ככה זה הקומות</w:t>
      </w:r>
    </w:p>
    <w:p w14:paraId="6CE4DCFE" w14:textId="77777777" w:rsidR="001E2274" w:rsidRDefault="001E2274" w:rsidP="00263457">
      <w:pPr>
        <w:rPr>
          <w:b w:val="0"/>
          <w:bCs w:val="0"/>
          <w:caps/>
          <w:sz w:val="24"/>
          <w:szCs w:val="24"/>
          <w:rtl/>
        </w:rPr>
      </w:pPr>
    </w:p>
    <w:p w14:paraId="54D7F640" w14:textId="77777777" w:rsidR="001E2274" w:rsidRDefault="000A5C33" w:rsidP="00263457">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3FCCF0CA" w14:textId="663686A3" w:rsidR="001E2274" w:rsidRDefault="00263457" w:rsidP="00263457">
      <w:pPr>
        <w:rPr>
          <w:b w:val="0"/>
          <w:bCs w:val="0"/>
          <w:caps/>
          <w:sz w:val="24"/>
          <w:szCs w:val="24"/>
          <w:rtl/>
        </w:rPr>
      </w:pPr>
      <w:r>
        <w:rPr>
          <w:rFonts w:hint="cs"/>
          <w:b w:val="0"/>
          <w:bCs w:val="0"/>
          <w:caps/>
          <w:sz w:val="24"/>
          <w:szCs w:val="24"/>
          <w:rtl/>
        </w:rPr>
        <w:t>לוקח לנו קצת זמן אנחנו רואים שזה עולה עוד לא</w:t>
      </w:r>
      <w:r w:rsidR="000F703D">
        <w:rPr>
          <w:rFonts w:hint="cs"/>
          <w:b w:val="0"/>
          <w:bCs w:val="0"/>
          <w:caps/>
          <w:sz w:val="24"/>
          <w:szCs w:val="24"/>
          <w:rtl/>
        </w:rPr>
        <w:t xml:space="preserve"> </w:t>
      </w:r>
      <w:r>
        <w:rPr>
          <w:rFonts w:hint="cs"/>
          <w:b w:val="0"/>
          <w:bCs w:val="0"/>
          <w:caps/>
          <w:sz w:val="24"/>
          <w:szCs w:val="24"/>
          <w:rtl/>
        </w:rPr>
        <w:t>... הנה עכשיו את יכולה</w:t>
      </w:r>
    </w:p>
    <w:p w14:paraId="22FEED44" w14:textId="77777777" w:rsidR="001E2274" w:rsidRDefault="001E2274" w:rsidP="00263457">
      <w:pPr>
        <w:rPr>
          <w:b w:val="0"/>
          <w:bCs w:val="0"/>
          <w:caps/>
          <w:sz w:val="24"/>
          <w:szCs w:val="24"/>
          <w:rtl/>
        </w:rPr>
      </w:pPr>
    </w:p>
    <w:p w14:paraId="6327E91D" w14:textId="77777777" w:rsidR="001E2274" w:rsidRDefault="00207ED1" w:rsidP="00B87FA5">
      <w:pPr>
        <w:rPr>
          <w:caps/>
          <w:sz w:val="24"/>
          <w:szCs w:val="24"/>
          <w:u w:val="single"/>
          <w:rtl/>
        </w:rPr>
      </w:pPr>
      <w:r w:rsidRPr="00207ED1">
        <w:rPr>
          <w:rFonts w:hint="cs"/>
          <w:caps/>
          <w:sz w:val="24"/>
          <w:szCs w:val="24"/>
          <w:u w:val="single"/>
          <w:rtl/>
        </w:rPr>
        <w:t>גב</w:t>
      </w:r>
      <w:r w:rsidRPr="00207ED1">
        <w:rPr>
          <w:caps/>
          <w:sz w:val="24"/>
          <w:szCs w:val="24"/>
          <w:u w:val="single"/>
          <w:rtl/>
        </w:rPr>
        <w:t>'</w:t>
      </w:r>
      <w:r w:rsidRPr="00207ED1">
        <w:rPr>
          <w:rFonts w:hint="cs"/>
          <w:caps/>
          <w:sz w:val="24"/>
          <w:szCs w:val="24"/>
          <w:u w:val="single"/>
          <w:rtl/>
        </w:rPr>
        <w:t xml:space="preserve"> אסתי איפרגן - אדריכלית עורכת התוכנית</w:t>
      </w:r>
      <w:r w:rsidR="001E2274">
        <w:rPr>
          <w:rFonts w:hint="cs"/>
          <w:caps/>
          <w:sz w:val="24"/>
          <w:szCs w:val="24"/>
          <w:u w:val="single"/>
          <w:rtl/>
        </w:rPr>
        <w:t>:</w:t>
      </w:r>
    </w:p>
    <w:p w14:paraId="6155A135" w14:textId="7C0EE9AF" w:rsidR="001E2274" w:rsidRDefault="00263457" w:rsidP="00B87FA5">
      <w:pPr>
        <w:rPr>
          <w:b w:val="0"/>
          <w:bCs w:val="0"/>
          <w:caps/>
          <w:sz w:val="24"/>
          <w:szCs w:val="24"/>
          <w:rtl/>
        </w:rPr>
      </w:pPr>
      <w:r>
        <w:rPr>
          <w:rFonts w:hint="cs"/>
          <w:b w:val="0"/>
          <w:bCs w:val="0"/>
          <w:caps/>
          <w:sz w:val="24"/>
          <w:szCs w:val="24"/>
          <w:rtl/>
        </w:rPr>
        <w:t>שניה</w:t>
      </w:r>
      <w:r w:rsidR="000F703D">
        <w:rPr>
          <w:rFonts w:hint="cs"/>
          <w:b w:val="0"/>
          <w:bCs w:val="0"/>
          <w:caps/>
          <w:sz w:val="24"/>
          <w:szCs w:val="24"/>
          <w:rtl/>
        </w:rPr>
        <w:t xml:space="preserve"> </w:t>
      </w:r>
      <w:r>
        <w:rPr>
          <w:rFonts w:hint="cs"/>
          <w:b w:val="0"/>
          <w:bCs w:val="0"/>
          <w:caps/>
          <w:sz w:val="24"/>
          <w:szCs w:val="24"/>
          <w:rtl/>
        </w:rPr>
        <w:t xml:space="preserve">... זה לא זה לא הבקשה שאני רוצה </w:t>
      </w:r>
      <w:r w:rsidR="00B87FA5">
        <w:rPr>
          <w:rFonts w:hint="cs"/>
          <w:b w:val="0"/>
          <w:bCs w:val="0"/>
          <w:caps/>
          <w:sz w:val="24"/>
          <w:szCs w:val="24"/>
          <w:rtl/>
        </w:rPr>
        <w:t xml:space="preserve">הנה, זה הבקשה. ככה, יש לנו פה בקומה זה זה הקומה בעצם הקרקע אוקיי אז יש לנו פה יחידה אחת, ויש לנו פה יחידה שניה ואז בקומה למעלה יש יחידה שלישית שבעצם הגישה אליה היא מהמדרגות כאן ו, יש לנו את ה, </w:t>
      </w:r>
    </w:p>
    <w:p w14:paraId="28E1203F" w14:textId="77777777" w:rsidR="001E2274" w:rsidRDefault="001E2274" w:rsidP="00B87FA5">
      <w:pPr>
        <w:rPr>
          <w:b w:val="0"/>
          <w:bCs w:val="0"/>
          <w:caps/>
          <w:sz w:val="24"/>
          <w:szCs w:val="24"/>
          <w:rtl/>
        </w:rPr>
      </w:pPr>
    </w:p>
    <w:p w14:paraId="2B0C56E7" w14:textId="77777777" w:rsidR="001E2274" w:rsidRDefault="004D3840" w:rsidP="00B87FA5">
      <w:pPr>
        <w:rPr>
          <w:caps/>
          <w:sz w:val="24"/>
          <w:szCs w:val="24"/>
          <w:u w:val="single"/>
          <w:rtl/>
        </w:rPr>
      </w:pPr>
      <w:r w:rsidRPr="004D3840">
        <w:rPr>
          <w:rFonts w:hint="cs"/>
          <w:caps/>
          <w:sz w:val="24"/>
          <w:szCs w:val="24"/>
          <w:u w:val="single"/>
          <w:rtl/>
        </w:rPr>
        <w:t>גב</w:t>
      </w:r>
      <w:r w:rsidRPr="004D3840">
        <w:rPr>
          <w:caps/>
          <w:sz w:val="24"/>
          <w:szCs w:val="24"/>
          <w:u w:val="single"/>
          <w:rtl/>
        </w:rPr>
        <w:t>'</w:t>
      </w:r>
      <w:r w:rsidRPr="004D3840">
        <w:rPr>
          <w:rFonts w:hint="cs"/>
          <w:caps/>
          <w:sz w:val="24"/>
          <w:szCs w:val="24"/>
          <w:u w:val="single"/>
          <w:rtl/>
        </w:rPr>
        <w:t xml:space="preserve"> ג</w:t>
      </w:r>
      <w:r w:rsidRPr="004D3840">
        <w:rPr>
          <w:caps/>
          <w:sz w:val="24"/>
          <w:szCs w:val="24"/>
          <w:u w:val="single"/>
          <w:rtl/>
        </w:rPr>
        <w:t>'</w:t>
      </w:r>
      <w:r w:rsidRPr="004D3840">
        <w:rPr>
          <w:rFonts w:hint="cs"/>
          <w:caps/>
          <w:sz w:val="24"/>
          <w:szCs w:val="24"/>
          <w:u w:val="single"/>
          <w:rtl/>
        </w:rPr>
        <w:t>ומאנה מולא - נציגת לשכת התכנון</w:t>
      </w:r>
      <w:r w:rsidR="001E2274">
        <w:rPr>
          <w:rFonts w:hint="cs"/>
          <w:caps/>
          <w:sz w:val="24"/>
          <w:szCs w:val="24"/>
          <w:u w:val="single"/>
          <w:rtl/>
        </w:rPr>
        <w:t>:</w:t>
      </w:r>
    </w:p>
    <w:p w14:paraId="2E99248B" w14:textId="0D26F832" w:rsidR="001E2274" w:rsidRDefault="00B87FA5" w:rsidP="00B87FA5">
      <w:pPr>
        <w:rPr>
          <w:b w:val="0"/>
          <w:bCs w:val="0"/>
          <w:caps/>
          <w:sz w:val="24"/>
          <w:szCs w:val="24"/>
          <w:rtl/>
        </w:rPr>
      </w:pPr>
      <w:r>
        <w:rPr>
          <w:rFonts w:hint="cs"/>
          <w:b w:val="0"/>
          <w:bCs w:val="0"/>
          <w:caps/>
          <w:sz w:val="24"/>
          <w:szCs w:val="24"/>
          <w:rtl/>
        </w:rPr>
        <w:t xml:space="preserve">את יכולה רגע לסמן אסתי </w:t>
      </w:r>
    </w:p>
    <w:p w14:paraId="5F9EE2DB" w14:textId="77777777" w:rsidR="001E2274" w:rsidRDefault="001E2274" w:rsidP="00B87FA5">
      <w:pPr>
        <w:rPr>
          <w:b w:val="0"/>
          <w:bCs w:val="0"/>
          <w:caps/>
          <w:sz w:val="24"/>
          <w:szCs w:val="24"/>
          <w:rtl/>
        </w:rPr>
      </w:pPr>
    </w:p>
    <w:p w14:paraId="18E3A94A" w14:textId="77777777" w:rsidR="001E2274" w:rsidRDefault="00207ED1" w:rsidP="00B87FA5">
      <w:pPr>
        <w:rPr>
          <w:caps/>
          <w:sz w:val="24"/>
          <w:szCs w:val="24"/>
          <w:u w:val="single"/>
          <w:rtl/>
        </w:rPr>
      </w:pPr>
      <w:r w:rsidRPr="00207ED1">
        <w:rPr>
          <w:rFonts w:hint="cs"/>
          <w:caps/>
          <w:sz w:val="24"/>
          <w:szCs w:val="24"/>
          <w:u w:val="single"/>
          <w:rtl/>
        </w:rPr>
        <w:t>גב</w:t>
      </w:r>
      <w:r w:rsidRPr="00207ED1">
        <w:rPr>
          <w:caps/>
          <w:sz w:val="24"/>
          <w:szCs w:val="24"/>
          <w:u w:val="single"/>
          <w:rtl/>
        </w:rPr>
        <w:t>'</w:t>
      </w:r>
      <w:r w:rsidRPr="00207ED1">
        <w:rPr>
          <w:rFonts w:hint="cs"/>
          <w:caps/>
          <w:sz w:val="24"/>
          <w:szCs w:val="24"/>
          <w:u w:val="single"/>
          <w:rtl/>
        </w:rPr>
        <w:t xml:space="preserve"> אסתי איפרגן - אדריכלית עורכת התוכנית</w:t>
      </w:r>
      <w:r w:rsidR="001E2274">
        <w:rPr>
          <w:rFonts w:hint="cs"/>
          <w:caps/>
          <w:sz w:val="24"/>
          <w:szCs w:val="24"/>
          <w:u w:val="single"/>
          <w:rtl/>
        </w:rPr>
        <w:t>:</w:t>
      </w:r>
    </w:p>
    <w:p w14:paraId="748136FC" w14:textId="136EB35D" w:rsidR="001E2274" w:rsidRDefault="00B87FA5" w:rsidP="00B87FA5">
      <w:pPr>
        <w:rPr>
          <w:b w:val="0"/>
          <w:bCs w:val="0"/>
          <w:caps/>
          <w:sz w:val="24"/>
          <w:szCs w:val="24"/>
          <w:rtl/>
        </w:rPr>
      </w:pPr>
      <w:r>
        <w:rPr>
          <w:rFonts w:hint="cs"/>
          <w:b w:val="0"/>
          <w:bCs w:val="0"/>
          <w:caps/>
          <w:sz w:val="24"/>
          <w:szCs w:val="24"/>
          <w:rtl/>
        </w:rPr>
        <w:t>יחידה הרביעית</w:t>
      </w:r>
    </w:p>
    <w:p w14:paraId="6D71E0D2" w14:textId="77777777" w:rsidR="001E2274" w:rsidRDefault="001E2274" w:rsidP="00B87FA5">
      <w:pPr>
        <w:rPr>
          <w:b w:val="0"/>
          <w:bCs w:val="0"/>
          <w:caps/>
          <w:sz w:val="24"/>
          <w:szCs w:val="24"/>
          <w:rtl/>
        </w:rPr>
      </w:pPr>
    </w:p>
    <w:p w14:paraId="32B251E7" w14:textId="77777777" w:rsidR="001E2274" w:rsidRDefault="000A5C33" w:rsidP="00B87FA5">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56F4E9B8" w14:textId="70E23FB1" w:rsidR="001E2274" w:rsidRDefault="00B87FA5" w:rsidP="00B87FA5">
      <w:pPr>
        <w:rPr>
          <w:b w:val="0"/>
          <w:bCs w:val="0"/>
          <w:caps/>
          <w:sz w:val="24"/>
          <w:szCs w:val="24"/>
          <w:rtl/>
        </w:rPr>
      </w:pPr>
      <w:r>
        <w:rPr>
          <w:rFonts w:hint="cs"/>
          <w:b w:val="0"/>
          <w:bCs w:val="0"/>
          <w:caps/>
          <w:sz w:val="24"/>
          <w:szCs w:val="24"/>
          <w:rtl/>
        </w:rPr>
        <w:t xml:space="preserve">שניה שניה </w:t>
      </w:r>
    </w:p>
    <w:p w14:paraId="44CABC65" w14:textId="77777777" w:rsidR="001E2274" w:rsidRDefault="001E2274" w:rsidP="00B87FA5">
      <w:pPr>
        <w:rPr>
          <w:b w:val="0"/>
          <w:bCs w:val="0"/>
          <w:caps/>
          <w:sz w:val="24"/>
          <w:szCs w:val="24"/>
          <w:rtl/>
        </w:rPr>
      </w:pPr>
    </w:p>
    <w:p w14:paraId="67685499" w14:textId="77777777" w:rsidR="001E2274" w:rsidRDefault="00207ED1" w:rsidP="00B87FA5">
      <w:pPr>
        <w:rPr>
          <w:caps/>
          <w:sz w:val="24"/>
          <w:szCs w:val="24"/>
          <w:u w:val="single"/>
          <w:rtl/>
        </w:rPr>
      </w:pPr>
      <w:r w:rsidRPr="00207ED1">
        <w:rPr>
          <w:rFonts w:hint="cs"/>
          <w:caps/>
          <w:sz w:val="24"/>
          <w:szCs w:val="24"/>
          <w:u w:val="single"/>
          <w:rtl/>
        </w:rPr>
        <w:t>גב</w:t>
      </w:r>
      <w:r w:rsidRPr="00207ED1">
        <w:rPr>
          <w:caps/>
          <w:sz w:val="24"/>
          <w:szCs w:val="24"/>
          <w:u w:val="single"/>
          <w:rtl/>
        </w:rPr>
        <w:t>'</w:t>
      </w:r>
      <w:r w:rsidRPr="00207ED1">
        <w:rPr>
          <w:rFonts w:hint="cs"/>
          <w:caps/>
          <w:sz w:val="24"/>
          <w:szCs w:val="24"/>
          <w:u w:val="single"/>
          <w:rtl/>
        </w:rPr>
        <w:t xml:space="preserve"> אסתי איפרגן - אדריכלית עורכת התוכנית</w:t>
      </w:r>
      <w:r w:rsidR="001E2274">
        <w:rPr>
          <w:rFonts w:hint="cs"/>
          <w:caps/>
          <w:sz w:val="24"/>
          <w:szCs w:val="24"/>
          <w:u w:val="single"/>
          <w:rtl/>
        </w:rPr>
        <w:t>:</w:t>
      </w:r>
    </w:p>
    <w:p w14:paraId="5EC1EB7C" w14:textId="7DFCD445" w:rsidR="001E2274" w:rsidRDefault="00B87FA5" w:rsidP="00B87FA5">
      <w:pPr>
        <w:rPr>
          <w:b w:val="0"/>
          <w:bCs w:val="0"/>
          <w:caps/>
          <w:sz w:val="24"/>
          <w:szCs w:val="24"/>
          <w:rtl/>
        </w:rPr>
      </w:pPr>
      <w:r>
        <w:rPr>
          <w:rFonts w:hint="cs"/>
          <w:b w:val="0"/>
          <w:bCs w:val="0"/>
          <w:caps/>
          <w:sz w:val="24"/>
          <w:szCs w:val="24"/>
          <w:rtl/>
        </w:rPr>
        <w:t xml:space="preserve">שהיא בעצם מהמדרגות כאן, אנחנו שוב בהיתר כאן לא הצלחנו לאשר אבל בתבע זה מה שאנחנו </w:t>
      </w:r>
      <w:r w:rsidR="00C611AF">
        <w:rPr>
          <w:rFonts w:hint="cs"/>
          <w:b w:val="0"/>
          <w:bCs w:val="0"/>
          <w:caps/>
          <w:sz w:val="24"/>
          <w:szCs w:val="24"/>
          <w:rtl/>
        </w:rPr>
        <w:t>מבקשים גם לאשר את המדרגות החיצוניות. יש לנו פה את ה, יחידה ה, רביעית</w:t>
      </w:r>
    </w:p>
    <w:p w14:paraId="30AA3BF2" w14:textId="77777777" w:rsidR="001E2274" w:rsidRDefault="001E2274" w:rsidP="00B87FA5">
      <w:pPr>
        <w:rPr>
          <w:b w:val="0"/>
          <w:bCs w:val="0"/>
          <w:caps/>
          <w:sz w:val="24"/>
          <w:szCs w:val="24"/>
          <w:rtl/>
        </w:rPr>
      </w:pPr>
    </w:p>
    <w:p w14:paraId="2D2C1686" w14:textId="77777777" w:rsidR="001E2274" w:rsidRDefault="0044432A" w:rsidP="00B87FA5">
      <w:pPr>
        <w:rPr>
          <w:caps/>
          <w:sz w:val="24"/>
          <w:szCs w:val="24"/>
          <w:u w:val="single"/>
          <w:rtl/>
        </w:rPr>
      </w:pPr>
      <w:r w:rsidRPr="0044432A">
        <w:rPr>
          <w:rFonts w:hint="cs"/>
          <w:caps/>
          <w:sz w:val="24"/>
          <w:szCs w:val="24"/>
          <w:u w:val="single"/>
          <w:rtl/>
        </w:rPr>
        <w:lastRenderedPageBreak/>
        <w:t>גב</w:t>
      </w:r>
      <w:r w:rsidRPr="0044432A">
        <w:rPr>
          <w:caps/>
          <w:sz w:val="24"/>
          <w:szCs w:val="24"/>
          <w:u w:val="single"/>
          <w:rtl/>
        </w:rPr>
        <w:t>'</w:t>
      </w:r>
      <w:r w:rsidRPr="0044432A">
        <w:rPr>
          <w:rFonts w:hint="cs"/>
          <w:caps/>
          <w:sz w:val="24"/>
          <w:szCs w:val="24"/>
          <w:u w:val="single"/>
          <w:rtl/>
        </w:rPr>
        <w:t xml:space="preserve"> תמי ראם וגנר - נציגת לשכת התכנון</w:t>
      </w:r>
      <w:r w:rsidR="001E2274">
        <w:rPr>
          <w:rFonts w:hint="cs"/>
          <w:caps/>
          <w:sz w:val="24"/>
          <w:szCs w:val="24"/>
          <w:u w:val="single"/>
          <w:rtl/>
        </w:rPr>
        <w:t>:</w:t>
      </w:r>
    </w:p>
    <w:p w14:paraId="2B6230AB" w14:textId="28826366" w:rsidR="001E2274" w:rsidRDefault="00C611AF" w:rsidP="00B87FA5">
      <w:pPr>
        <w:rPr>
          <w:b w:val="0"/>
          <w:bCs w:val="0"/>
          <w:caps/>
          <w:sz w:val="24"/>
          <w:szCs w:val="24"/>
          <w:rtl/>
        </w:rPr>
      </w:pPr>
      <w:r>
        <w:rPr>
          <w:rFonts w:hint="cs"/>
          <w:b w:val="0"/>
          <w:bCs w:val="0"/>
          <w:caps/>
          <w:sz w:val="24"/>
          <w:szCs w:val="24"/>
          <w:rtl/>
        </w:rPr>
        <w:t>זה לא מה שהיא רוצה ש ...</w:t>
      </w:r>
    </w:p>
    <w:p w14:paraId="0DCA70CF" w14:textId="77777777" w:rsidR="001E2274" w:rsidRDefault="001E2274" w:rsidP="00B87FA5">
      <w:pPr>
        <w:rPr>
          <w:b w:val="0"/>
          <w:bCs w:val="0"/>
          <w:caps/>
          <w:sz w:val="24"/>
          <w:szCs w:val="24"/>
          <w:rtl/>
        </w:rPr>
      </w:pPr>
    </w:p>
    <w:p w14:paraId="450D5598" w14:textId="77777777" w:rsidR="001E2274" w:rsidRDefault="00E5536A" w:rsidP="00B87FA5">
      <w:pPr>
        <w:rPr>
          <w:caps/>
          <w:sz w:val="24"/>
          <w:szCs w:val="24"/>
          <w:u w:val="single"/>
          <w:rtl/>
        </w:rPr>
      </w:pPr>
      <w:r w:rsidRPr="00E5536A">
        <w:rPr>
          <w:rFonts w:hint="cs"/>
          <w:caps/>
          <w:sz w:val="24"/>
          <w:szCs w:val="24"/>
          <w:u w:val="single"/>
          <w:rtl/>
        </w:rPr>
        <w:t>גב</w:t>
      </w:r>
      <w:r w:rsidRPr="00E5536A">
        <w:rPr>
          <w:caps/>
          <w:sz w:val="24"/>
          <w:szCs w:val="24"/>
          <w:u w:val="single"/>
          <w:rtl/>
        </w:rPr>
        <w:t>'</w:t>
      </w:r>
      <w:r w:rsidRPr="00E5536A">
        <w:rPr>
          <w:rFonts w:hint="cs"/>
          <w:caps/>
          <w:sz w:val="24"/>
          <w:szCs w:val="24"/>
          <w:u w:val="single"/>
          <w:rtl/>
        </w:rPr>
        <w:t xml:space="preserve"> רוני גרניט - נציגת משרד הבריאות בוועדה המחוזית</w:t>
      </w:r>
      <w:r w:rsidR="001E2274">
        <w:rPr>
          <w:rFonts w:hint="cs"/>
          <w:caps/>
          <w:sz w:val="24"/>
          <w:szCs w:val="24"/>
          <w:u w:val="single"/>
          <w:rtl/>
        </w:rPr>
        <w:t>:</w:t>
      </w:r>
    </w:p>
    <w:p w14:paraId="1A7935C2" w14:textId="0F68DDB0" w:rsidR="001E2274" w:rsidRDefault="00C611AF" w:rsidP="00B87FA5">
      <w:pPr>
        <w:rPr>
          <w:b w:val="0"/>
          <w:bCs w:val="0"/>
          <w:caps/>
          <w:sz w:val="24"/>
          <w:szCs w:val="24"/>
          <w:rtl/>
        </w:rPr>
      </w:pPr>
      <w:r>
        <w:rPr>
          <w:rFonts w:hint="cs"/>
          <w:b w:val="0"/>
          <w:bCs w:val="0"/>
          <w:caps/>
          <w:sz w:val="24"/>
          <w:szCs w:val="24"/>
          <w:rtl/>
        </w:rPr>
        <w:t>היא מראה לנו משהו אחר</w:t>
      </w:r>
    </w:p>
    <w:p w14:paraId="2A566A06" w14:textId="77777777" w:rsidR="001E2274" w:rsidRDefault="001E2274" w:rsidP="00B87FA5">
      <w:pPr>
        <w:rPr>
          <w:b w:val="0"/>
          <w:bCs w:val="0"/>
          <w:caps/>
          <w:sz w:val="24"/>
          <w:szCs w:val="24"/>
          <w:rtl/>
        </w:rPr>
      </w:pPr>
    </w:p>
    <w:p w14:paraId="3C9ABA0D" w14:textId="77777777" w:rsidR="001E2274" w:rsidRDefault="000A5C33" w:rsidP="00B87FA5">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3B4957ED" w14:textId="2B998BF3" w:rsidR="001E2274" w:rsidRDefault="00C611AF" w:rsidP="00B87FA5">
      <w:pPr>
        <w:rPr>
          <w:b w:val="0"/>
          <w:bCs w:val="0"/>
          <w:caps/>
          <w:sz w:val="24"/>
          <w:szCs w:val="24"/>
          <w:rtl/>
        </w:rPr>
      </w:pPr>
      <w:r>
        <w:rPr>
          <w:rFonts w:hint="cs"/>
          <w:b w:val="0"/>
          <w:bCs w:val="0"/>
          <w:caps/>
          <w:sz w:val="24"/>
          <w:szCs w:val="24"/>
          <w:rtl/>
        </w:rPr>
        <w:t>אסתי לדעתי את מראה לנו מה שאנחנו רואים את ה, את ה, את ה, את ה, היתר שרואים את ארבע ארבע,</w:t>
      </w:r>
    </w:p>
    <w:p w14:paraId="502E4431" w14:textId="77777777" w:rsidR="001E2274" w:rsidRDefault="001E2274" w:rsidP="00B87FA5">
      <w:pPr>
        <w:rPr>
          <w:b w:val="0"/>
          <w:bCs w:val="0"/>
          <w:caps/>
          <w:sz w:val="24"/>
          <w:szCs w:val="24"/>
          <w:rtl/>
        </w:rPr>
      </w:pPr>
    </w:p>
    <w:p w14:paraId="377ED8A9" w14:textId="77777777" w:rsidR="001E2274" w:rsidRDefault="00207ED1" w:rsidP="00B87FA5">
      <w:pPr>
        <w:rPr>
          <w:caps/>
          <w:sz w:val="24"/>
          <w:szCs w:val="24"/>
          <w:u w:val="single"/>
          <w:rtl/>
        </w:rPr>
      </w:pPr>
      <w:r w:rsidRPr="00207ED1">
        <w:rPr>
          <w:rFonts w:hint="cs"/>
          <w:caps/>
          <w:sz w:val="24"/>
          <w:szCs w:val="24"/>
          <w:u w:val="single"/>
          <w:rtl/>
        </w:rPr>
        <w:t>גב</w:t>
      </w:r>
      <w:r w:rsidRPr="00207ED1">
        <w:rPr>
          <w:caps/>
          <w:sz w:val="24"/>
          <w:szCs w:val="24"/>
          <w:u w:val="single"/>
          <w:rtl/>
        </w:rPr>
        <w:t>'</w:t>
      </w:r>
      <w:r w:rsidRPr="00207ED1">
        <w:rPr>
          <w:rFonts w:hint="cs"/>
          <w:caps/>
          <w:sz w:val="24"/>
          <w:szCs w:val="24"/>
          <w:u w:val="single"/>
          <w:rtl/>
        </w:rPr>
        <w:t xml:space="preserve"> אסתי איפרגן - אדריכלית עורכת התוכנית</w:t>
      </w:r>
      <w:r w:rsidR="001E2274">
        <w:rPr>
          <w:rFonts w:hint="cs"/>
          <w:caps/>
          <w:sz w:val="24"/>
          <w:szCs w:val="24"/>
          <w:u w:val="single"/>
          <w:rtl/>
        </w:rPr>
        <w:t>:</w:t>
      </w:r>
    </w:p>
    <w:p w14:paraId="34629D3F" w14:textId="16E05739" w:rsidR="001E2274" w:rsidRDefault="00C611AF" w:rsidP="00B87FA5">
      <w:pPr>
        <w:rPr>
          <w:b w:val="0"/>
          <w:bCs w:val="0"/>
          <w:caps/>
          <w:sz w:val="24"/>
          <w:szCs w:val="24"/>
          <w:rtl/>
        </w:rPr>
      </w:pPr>
      <w:r>
        <w:rPr>
          <w:rFonts w:hint="cs"/>
          <w:b w:val="0"/>
          <w:bCs w:val="0"/>
          <w:caps/>
          <w:sz w:val="24"/>
          <w:szCs w:val="24"/>
          <w:rtl/>
        </w:rPr>
        <w:t xml:space="preserve">נכון </w:t>
      </w:r>
    </w:p>
    <w:p w14:paraId="19FAE7BE" w14:textId="77777777" w:rsidR="001E2274" w:rsidRDefault="001E2274" w:rsidP="00B87FA5">
      <w:pPr>
        <w:rPr>
          <w:b w:val="0"/>
          <w:bCs w:val="0"/>
          <w:caps/>
          <w:sz w:val="24"/>
          <w:szCs w:val="24"/>
          <w:rtl/>
        </w:rPr>
      </w:pPr>
    </w:p>
    <w:p w14:paraId="7FE8E08A" w14:textId="77777777" w:rsidR="001E2274" w:rsidRDefault="000A5C33" w:rsidP="00B87FA5">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6B8E9839" w14:textId="184A92A7" w:rsidR="001E2274" w:rsidRDefault="00C611AF" w:rsidP="00B87FA5">
      <w:pPr>
        <w:rPr>
          <w:b w:val="0"/>
          <w:bCs w:val="0"/>
          <w:caps/>
          <w:sz w:val="24"/>
          <w:szCs w:val="24"/>
          <w:rtl/>
        </w:rPr>
      </w:pPr>
      <w:r>
        <w:rPr>
          <w:rFonts w:hint="cs"/>
          <w:b w:val="0"/>
          <w:bCs w:val="0"/>
          <w:caps/>
          <w:sz w:val="24"/>
          <w:szCs w:val="24"/>
          <w:rtl/>
        </w:rPr>
        <w:t>את יכולה לסמן על מה את מדברת?</w:t>
      </w:r>
      <w:r>
        <w:rPr>
          <w:b w:val="0"/>
          <w:bCs w:val="0"/>
          <w:caps/>
          <w:sz w:val="24"/>
          <w:szCs w:val="24"/>
        </w:rPr>
        <w:t xml:space="preserve"> </w:t>
      </w:r>
      <w:r>
        <w:rPr>
          <w:rFonts w:hint="cs"/>
          <w:b w:val="0"/>
          <w:bCs w:val="0"/>
          <w:caps/>
          <w:sz w:val="24"/>
          <w:szCs w:val="24"/>
          <w:rtl/>
        </w:rPr>
        <w:t xml:space="preserve">ב, ב, </w:t>
      </w:r>
    </w:p>
    <w:p w14:paraId="499912A1" w14:textId="77777777" w:rsidR="001E2274" w:rsidRDefault="001E2274" w:rsidP="00B87FA5">
      <w:pPr>
        <w:rPr>
          <w:b w:val="0"/>
          <w:bCs w:val="0"/>
          <w:caps/>
          <w:sz w:val="24"/>
          <w:szCs w:val="24"/>
          <w:rtl/>
        </w:rPr>
      </w:pPr>
    </w:p>
    <w:p w14:paraId="6F3FA38F" w14:textId="77777777" w:rsidR="001E2274" w:rsidRDefault="00207ED1" w:rsidP="00B87FA5">
      <w:pPr>
        <w:rPr>
          <w:caps/>
          <w:sz w:val="24"/>
          <w:szCs w:val="24"/>
          <w:u w:val="single"/>
          <w:rtl/>
        </w:rPr>
      </w:pPr>
      <w:r w:rsidRPr="00207ED1">
        <w:rPr>
          <w:rFonts w:hint="cs"/>
          <w:caps/>
          <w:sz w:val="24"/>
          <w:szCs w:val="24"/>
          <w:u w:val="single"/>
          <w:rtl/>
        </w:rPr>
        <w:t>גב</w:t>
      </w:r>
      <w:r w:rsidRPr="00207ED1">
        <w:rPr>
          <w:caps/>
          <w:sz w:val="24"/>
          <w:szCs w:val="24"/>
          <w:u w:val="single"/>
          <w:rtl/>
        </w:rPr>
        <w:t>'</w:t>
      </w:r>
      <w:r w:rsidRPr="00207ED1">
        <w:rPr>
          <w:rFonts w:hint="cs"/>
          <w:caps/>
          <w:sz w:val="24"/>
          <w:szCs w:val="24"/>
          <w:u w:val="single"/>
          <w:rtl/>
        </w:rPr>
        <w:t xml:space="preserve"> אסתי איפרגן - אדריכלית עורכת התוכנית</w:t>
      </w:r>
      <w:r w:rsidR="001E2274">
        <w:rPr>
          <w:rFonts w:hint="cs"/>
          <w:caps/>
          <w:sz w:val="24"/>
          <w:szCs w:val="24"/>
          <w:u w:val="single"/>
          <w:rtl/>
        </w:rPr>
        <w:t>:</w:t>
      </w:r>
    </w:p>
    <w:p w14:paraId="2407DE5B" w14:textId="23FB001A" w:rsidR="001E2274" w:rsidRDefault="00C611AF" w:rsidP="00B87FA5">
      <w:pPr>
        <w:rPr>
          <w:b w:val="0"/>
          <w:bCs w:val="0"/>
          <w:caps/>
          <w:sz w:val="24"/>
          <w:szCs w:val="24"/>
          <w:rtl/>
        </w:rPr>
      </w:pPr>
      <w:r>
        <w:rPr>
          <w:rFonts w:hint="cs"/>
          <w:b w:val="0"/>
          <w:bCs w:val="0"/>
          <w:caps/>
          <w:sz w:val="24"/>
          <w:szCs w:val="24"/>
          <w:rtl/>
        </w:rPr>
        <w:t>אז אני אומרת כרגע היום הקומות בנויות בצורה כזו</w:t>
      </w:r>
    </w:p>
    <w:p w14:paraId="106C8395" w14:textId="77777777" w:rsidR="001E2274" w:rsidRDefault="001E2274" w:rsidP="00B87FA5">
      <w:pPr>
        <w:rPr>
          <w:b w:val="0"/>
          <w:bCs w:val="0"/>
          <w:caps/>
          <w:sz w:val="24"/>
          <w:szCs w:val="24"/>
          <w:rtl/>
        </w:rPr>
      </w:pPr>
    </w:p>
    <w:p w14:paraId="01CC96A6" w14:textId="77777777" w:rsidR="001E2274" w:rsidRDefault="000A5C33" w:rsidP="00B87FA5">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5DEDD818" w14:textId="7772950A" w:rsidR="001E2274" w:rsidRDefault="00C611AF" w:rsidP="00B87FA5">
      <w:pPr>
        <w:rPr>
          <w:b w:val="0"/>
          <w:bCs w:val="0"/>
          <w:caps/>
          <w:sz w:val="24"/>
          <w:szCs w:val="24"/>
          <w:rtl/>
        </w:rPr>
      </w:pPr>
      <w:r>
        <w:rPr>
          <w:rFonts w:hint="cs"/>
          <w:b w:val="0"/>
          <w:bCs w:val="0"/>
          <w:caps/>
          <w:sz w:val="24"/>
          <w:szCs w:val="24"/>
          <w:rtl/>
        </w:rPr>
        <w:t xml:space="preserve">לא, את יכולה לסמן ב ... </w:t>
      </w:r>
    </w:p>
    <w:p w14:paraId="2E009D7B" w14:textId="77777777" w:rsidR="001E2274" w:rsidRDefault="001E2274" w:rsidP="00B87FA5">
      <w:pPr>
        <w:rPr>
          <w:b w:val="0"/>
          <w:bCs w:val="0"/>
          <w:caps/>
          <w:sz w:val="24"/>
          <w:szCs w:val="24"/>
          <w:rtl/>
        </w:rPr>
      </w:pPr>
    </w:p>
    <w:p w14:paraId="6A8171A3" w14:textId="77777777" w:rsidR="001E2274" w:rsidRDefault="00207ED1" w:rsidP="00B87FA5">
      <w:pPr>
        <w:rPr>
          <w:caps/>
          <w:sz w:val="24"/>
          <w:szCs w:val="24"/>
          <w:u w:val="single"/>
          <w:rtl/>
        </w:rPr>
      </w:pPr>
      <w:r w:rsidRPr="00207ED1">
        <w:rPr>
          <w:rFonts w:hint="cs"/>
          <w:caps/>
          <w:sz w:val="24"/>
          <w:szCs w:val="24"/>
          <w:u w:val="single"/>
          <w:rtl/>
        </w:rPr>
        <w:t>גב</w:t>
      </w:r>
      <w:r w:rsidRPr="00207ED1">
        <w:rPr>
          <w:caps/>
          <w:sz w:val="24"/>
          <w:szCs w:val="24"/>
          <w:u w:val="single"/>
          <w:rtl/>
        </w:rPr>
        <w:t>'</w:t>
      </w:r>
      <w:r w:rsidRPr="00207ED1">
        <w:rPr>
          <w:rFonts w:hint="cs"/>
          <w:caps/>
          <w:sz w:val="24"/>
          <w:szCs w:val="24"/>
          <w:u w:val="single"/>
          <w:rtl/>
        </w:rPr>
        <w:t xml:space="preserve"> אסתי איפרגן - אדריכלית עורכת התוכנית</w:t>
      </w:r>
      <w:r w:rsidR="001E2274">
        <w:rPr>
          <w:rFonts w:hint="cs"/>
          <w:caps/>
          <w:sz w:val="24"/>
          <w:szCs w:val="24"/>
          <w:u w:val="single"/>
          <w:rtl/>
        </w:rPr>
        <w:t>:</w:t>
      </w:r>
    </w:p>
    <w:p w14:paraId="6240DD89" w14:textId="20BC1514" w:rsidR="001E2274" w:rsidRDefault="00C611AF" w:rsidP="00B87FA5">
      <w:pPr>
        <w:rPr>
          <w:b w:val="0"/>
          <w:bCs w:val="0"/>
          <w:caps/>
          <w:sz w:val="24"/>
          <w:szCs w:val="24"/>
          <w:rtl/>
        </w:rPr>
      </w:pPr>
      <w:r>
        <w:rPr>
          <w:rFonts w:hint="cs"/>
          <w:b w:val="0"/>
          <w:bCs w:val="0"/>
          <w:caps/>
          <w:sz w:val="24"/>
          <w:szCs w:val="24"/>
          <w:rtl/>
        </w:rPr>
        <w:t>יש לנו ב, איך עוד הפעם?</w:t>
      </w:r>
    </w:p>
    <w:p w14:paraId="68A653EB" w14:textId="77777777" w:rsidR="001E2274" w:rsidRDefault="001E2274" w:rsidP="00B87FA5">
      <w:pPr>
        <w:rPr>
          <w:b w:val="0"/>
          <w:bCs w:val="0"/>
          <w:caps/>
          <w:sz w:val="24"/>
          <w:szCs w:val="24"/>
          <w:rtl/>
        </w:rPr>
      </w:pPr>
    </w:p>
    <w:p w14:paraId="042615BB" w14:textId="77777777" w:rsidR="001E2274" w:rsidRDefault="000A5C33" w:rsidP="00B87FA5">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00F8CAA6" w14:textId="02F1751A" w:rsidR="001E2274" w:rsidRDefault="00C611AF" w:rsidP="00B87FA5">
      <w:pPr>
        <w:rPr>
          <w:b w:val="0"/>
          <w:bCs w:val="0"/>
          <w:caps/>
          <w:sz w:val="24"/>
          <w:szCs w:val="24"/>
          <w:rtl/>
        </w:rPr>
      </w:pPr>
      <w:r>
        <w:rPr>
          <w:rFonts w:hint="cs"/>
          <w:b w:val="0"/>
          <w:bCs w:val="0"/>
          <w:caps/>
          <w:sz w:val="24"/>
          <w:szCs w:val="24"/>
          <w:rtl/>
        </w:rPr>
        <w:t>לסמן באנוטייט בעפרון הזה בעט שהחברים יראו על מה את מדברת</w:t>
      </w:r>
    </w:p>
    <w:p w14:paraId="4FEE4F36" w14:textId="77777777" w:rsidR="001E2274" w:rsidRDefault="001E2274" w:rsidP="00B87FA5">
      <w:pPr>
        <w:rPr>
          <w:b w:val="0"/>
          <w:bCs w:val="0"/>
          <w:caps/>
          <w:sz w:val="24"/>
          <w:szCs w:val="24"/>
          <w:rtl/>
        </w:rPr>
      </w:pPr>
    </w:p>
    <w:p w14:paraId="0C8F104A" w14:textId="77777777" w:rsidR="001E2274" w:rsidRDefault="00D17364" w:rsidP="00B87FA5">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59A98F71" w14:textId="441C4BA7" w:rsidR="001E2274" w:rsidRDefault="00C611AF" w:rsidP="00B87FA5">
      <w:pPr>
        <w:rPr>
          <w:b w:val="0"/>
          <w:bCs w:val="0"/>
          <w:caps/>
          <w:sz w:val="24"/>
          <w:szCs w:val="24"/>
          <w:rtl/>
        </w:rPr>
      </w:pPr>
      <w:r>
        <w:rPr>
          <w:rFonts w:hint="cs"/>
          <w:b w:val="0"/>
          <w:bCs w:val="0"/>
          <w:caps/>
          <w:sz w:val="24"/>
          <w:szCs w:val="24"/>
          <w:rtl/>
        </w:rPr>
        <w:t>אנחנו לא לא לא מצליחים לעקוב אחרייך</w:t>
      </w:r>
    </w:p>
    <w:p w14:paraId="0461B997" w14:textId="77777777" w:rsidR="001E2274" w:rsidRDefault="001E2274" w:rsidP="00B87FA5">
      <w:pPr>
        <w:rPr>
          <w:b w:val="0"/>
          <w:bCs w:val="0"/>
          <w:caps/>
          <w:sz w:val="24"/>
          <w:szCs w:val="24"/>
          <w:rtl/>
        </w:rPr>
      </w:pPr>
    </w:p>
    <w:p w14:paraId="68D56AF3" w14:textId="77777777" w:rsidR="001E2274" w:rsidRDefault="00207ED1" w:rsidP="00B87FA5">
      <w:pPr>
        <w:rPr>
          <w:caps/>
          <w:sz w:val="24"/>
          <w:szCs w:val="24"/>
          <w:u w:val="single"/>
          <w:rtl/>
        </w:rPr>
      </w:pPr>
      <w:r w:rsidRPr="00207ED1">
        <w:rPr>
          <w:rFonts w:hint="cs"/>
          <w:caps/>
          <w:sz w:val="24"/>
          <w:szCs w:val="24"/>
          <w:u w:val="single"/>
          <w:rtl/>
        </w:rPr>
        <w:t>גב</w:t>
      </w:r>
      <w:r w:rsidRPr="00207ED1">
        <w:rPr>
          <w:caps/>
          <w:sz w:val="24"/>
          <w:szCs w:val="24"/>
          <w:u w:val="single"/>
          <w:rtl/>
        </w:rPr>
        <w:t>'</w:t>
      </w:r>
      <w:r w:rsidRPr="00207ED1">
        <w:rPr>
          <w:rFonts w:hint="cs"/>
          <w:caps/>
          <w:sz w:val="24"/>
          <w:szCs w:val="24"/>
          <w:u w:val="single"/>
          <w:rtl/>
        </w:rPr>
        <w:t xml:space="preserve"> אסתי איפרגן - אדריכלית עורכת התוכנית</w:t>
      </w:r>
      <w:r w:rsidR="001E2274">
        <w:rPr>
          <w:rFonts w:hint="cs"/>
          <w:caps/>
          <w:sz w:val="24"/>
          <w:szCs w:val="24"/>
          <w:u w:val="single"/>
          <w:rtl/>
        </w:rPr>
        <w:t>:</w:t>
      </w:r>
    </w:p>
    <w:p w14:paraId="5523EDB8" w14:textId="6770AE23" w:rsidR="001E2274" w:rsidRDefault="00C611AF" w:rsidP="00B87FA5">
      <w:pPr>
        <w:rPr>
          <w:b w:val="0"/>
          <w:bCs w:val="0"/>
          <w:caps/>
          <w:sz w:val="24"/>
          <w:szCs w:val="24"/>
          <w:rtl/>
        </w:rPr>
      </w:pPr>
      <w:r>
        <w:rPr>
          <w:rFonts w:hint="cs"/>
          <w:b w:val="0"/>
          <w:bCs w:val="0"/>
          <w:caps/>
          <w:sz w:val="24"/>
          <w:szCs w:val="24"/>
          <w:rtl/>
        </w:rPr>
        <w:t>אוקיי בסדר אז אז אוקיי אז זה הקומת קרקע בסדר? היום היא בנויה בצורה כזו</w:t>
      </w:r>
    </w:p>
    <w:p w14:paraId="341989B5" w14:textId="77777777" w:rsidR="001E2274" w:rsidRDefault="001E2274" w:rsidP="00B87FA5">
      <w:pPr>
        <w:rPr>
          <w:b w:val="0"/>
          <w:bCs w:val="0"/>
          <w:caps/>
          <w:sz w:val="24"/>
          <w:szCs w:val="24"/>
          <w:rtl/>
        </w:rPr>
      </w:pPr>
    </w:p>
    <w:p w14:paraId="447ED4ED" w14:textId="77777777" w:rsidR="001E2274" w:rsidRDefault="000A5C33" w:rsidP="00B87FA5">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3821E09F" w14:textId="5E74DE3E" w:rsidR="001E2274" w:rsidRDefault="00C611AF" w:rsidP="00B87FA5">
      <w:pPr>
        <w:rPr>
          <w:b w:val="0"/>
          <w:bCs w:val="0"/>
          <w:caps/>
          <w:sz w:val="24"/>
          <w:szCs w:val="24"/>
          <w:rtl/>
        </w:rPr>
      </w:pPr>
      <w:r>
        <w:rPr>
          <w:rFonts w:hint="cs"/>
          <w:b w:val="0"/>
          <w:bCs w:val="0"/>
          <w:caps/>
          <w:sz w:val="24"/>
          <w:szCs w:val="24"/>
          <w:rtl/>
        </w:rPr>
        <w:t xml:space="preserve">לא </w:t>
      </w:r>
    </w:p>
    <w:p w14:paraId="52C4B2E7" w14:textId="77777777" w:rsidR="001E2274" w:rsidRDefault="001E2274" w:rsidP="00B87FA5">
      <w:pPr>
        <w:rPr>
          <w:b w:val="0"/>
          <w:bCs w:val="0"/>
          <w:caps/>
          <w:sz w:val="24"/>
          <w:szCs w:val="24"/>
          <w:rtl/>
        </w:rPr>
      </w:pPr>
    </w:p>
    <w:p w14:paraId="41F36B7A" w14:textId="77777777" w:rsidR="001E2274" w:rsidRDefault="00207ED1" w:rsidP="00B87FA5">
      <w:pPr>
        <w:rPr>
          <w:caps/>
          <w:sz w:val="24"/>
          <w:szCs w:val="24"/>
          <w:u w:val="single"/>
          <w:rtl/>
        </w:rPr>
      </w:pPr>
      <w:r w:rsidRPr="00207ED1">
        <w:rPr>
          <w:rFonts w:hint="cs"/>
          <w:caps/>
          <w:sz w:val="24"/>
          <w:szCs w:val="24"/>
          <w:u w:val="single"/>
          <w:rtl/>
        </w:rPr>
        <w:t>גב</w:t>
      </w:r>
      <w:r w:rsidRPr="00207ED1">
        <w:rPr>
          <w:caps/>
          <w:sz w:val="24"/>
          <w:szCs w:val="24"/>
          <w:u w:val="single"/>
          <w:rtl/>
        </w:rPr>
        <w:t>'</w:t>
      </w:r>
      <w:r w:rsidRPr="00207ED1">
        <w:rPr>
          <w:rFonts w:hint="cs"/>
          <w:caps/>
          <w:sz w:val="24"/>
          <w:szCs w:val="24"/>
          <w:u w:val="single"/>
          <w:rtl/>
        </w:rPr>
        <w:t xml:space="preserve"> אסתי איפרגן - אדריכלית עורכת התוכנית</w:t>
      </w:r>
      <w:r w:rsidR="001E2274">
        <w:rPr>
          <w:rFonts w:hint="cs"/>
          <w:caps/>
          <w:sz w:val="24"/>
          <w:szCs w:val="24"/>
          <w:u w:val="single"/>
          <w:rtl/>
        </w:rPr>
        <w:t>:</w:t>
      </w:r>
    </w:p>
    <w:p w14:paraId="404EE0CE" w14:textId="50BB7139" w:rsidR="001E2274" w:rsidRDefault="00C611AF" w:rsidP="00B87FA5">
      <w:pPr>
        <w:rPr>
          <w:b w:val="0"/>
          <w:bCs w:val="0"/>
          <w:caps/>
          <w:sz w:val="24"/>
          <w:szCs w:val="24"/>
          <w:rtl/>
        </w:rPr>
      </w:pPr>
      <w:r>
        <w:rPr>
          <w:rFonts w:hint="cs"/>
          <w:b w:val="0"/>
          <w:bCs w:val="0"/>
          <w:caps/>
          <w:sz w:val="24"/>
          <w:szCs w:val="24"/>
          <w:rtl/>
        </w:rPr>
        <w:t>שיש כאן</w:t>
      </w:r>
    </w:p>
    <w:p w14:paraId="5F103310" w14:textId="77777777" w:rsidR="001E2274" w:rsidRDefault="001E2274" w:rsidP="00B87FA5">
      <w:pPr>
        <w:rPr>
          <w:b w:val="0"/>
          <w:bCs w:val="0"/>
          <w:caps/>
          <w:sz w:val="24"/>
          <w:szCs w:val="24"/>
          <w:rtl/>
        </w:rPr>
      </w:pPr>
    </w:p>
    <w:p w14:paraId="67F98EA6" w14:textId="77777777" w:rsidR="001E2274" w:rsidRDefault="000A5C33" w:rsidP="00B87FA5">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2D7250B9" w14:textId="326F0402" w:rsidR="001E2274" w:rsidRDefault="00C611AF" w:rsidP="00B87FA5">
      <w:pPr>
        <w:rPr>
          <w:b w:val="0"/>
          <w:bCs w:val="0"/>
          <w:caps/>
          <w:sz w:val="24"/>
          <w:szCs w:val="24"/>
          <w:rtl/>
        </w:rPr>
      </w:pPr>
      <w:r>
        <w:rPr>
          <w:rFonts w:hint="cs"/>
          <w:b w:val="0"/>
          <w:bCs w:val="0"/>
          <w:caps/>
          <w:sz w:val="24"/>
          <w:szCs w:val="24"/>
          <w:rtl/>
        </w:rPr>
        <w:t>לא שניה אסתי אסתי</w:t>
      </w:r>
    </w:p>
    <w:p w14:paraId="0B83E347" w14:textId="77777777" w:rsidR="001E2274" w:rsidRDefault="001E2274" w:rsidP="00B87FA5">
      <w:pPr>
        <w:rPr>
          <w:b w:val="0"/>
          <w:bCs w:val="0"/>
          <w:caps/>
          <w:sz w:val="24"/>
          <w:szCs w:val="24"/>
          <w:rtl/>
        </w:rPr>
      </w:pPr>
    </w:p>
    <w:p w14:paraId="695F311B" w14:textId="77777777" w:rsidR="001E2274" w:rsidRDefault="00207ED1" w:rsidP="00B87FA5">
      <w:pPr>
        <w:rPr>
          <w:caps/>
          <w:sz w:val="24"/>
          <w:szCs w:val="24"/>
          <w:u w:val="single"/>
          <w:rtl/>
        </w:rPr>
      </w:pPr>
      <w:r w:rsidRPr="00207ED1">
        <w:rPr>
          <w:rFonts w:hint="cs"/>
          <w:caps/>
          <w:sz w:val="24"/>
          <w:szCs w:val="24"/>
          <w:u w:val="single"/>
          <w:rtl/>
        </w:rPr>
        <w:t>גב</w:t>
      </w:r>
      <w:r w:rsidRPr="00207ED1">
        <w:rPr>
          <w:caps/>
          <w:sz w:val="24"/>
          <w:szCs w:val="24"/>
          <w:u w:val="single"/>
          <w:rtl/>
        </w:rPr>
        <w:t>'</w:t>
      </w:r>
      <w:r w:rsidRPr="00207ED1">
        <w:rPr>
          <w:rFonts w:hint="cs"/>
          <w:caps/>
          <w:sz w:val="24"/>
          <w:szCs w:val="24"/>
          <w:u w:val="single"/>
          <w:rtl/>
        </w:rPr>
        <w:t xml:space="preserve"> אסתי איפרגן - אדריכלית עורכת התוכנית</w:t>
      </w:r>
      <w:r w:rsidR="001E2274">
        <w:rPr>
          <w:rFonts w:hint="cs"/>
          <w:caps/>
          <w:sz w:val="24"/>
          <w:szCs w:val="24"/>
          <w:u w:val="single"/>
          <w:rtl/>
        </w:rPr>
        <w:t>:</w:t>
      </w:r>
    </w:p>
    <w:p w14:paraId="49D51562" w14:textId="6BE272E8" w:rsidR="001E2274" w:rsidRDefault="00C611AF" w:rsidP="00B87FA5">
      <w:pPr>
        <w:rPr>
          <w:b w:val="0"/>
          <w:bCs w:val="0"/>
          <w:caps/>
          <w:sz w:val="24"/>
          <w:szCs w:val="24"/>
          <w:rtl/>
        </w:rPr>
      </w:pPr>
      <w:r>
        <w:rPr>
          <w:rFonts w:hint="cs"/>
          <w:b w:val="0"/>
          <w:bCs w:val="0"/>
          <w:caps/>
          <w:sz w:val="24"/>
          <w:szCs w:val="24"/>
          <w:rtl/>
        </w:rPr>
        <w:t xml:space="preserve">כן </w:t>
      </w:r>
    </w:p>
    <w:p w14:paraId="5DB2D4F0" w14:textId="77777777" w:rsidR="001E2274" w:rsidRDefault="001E2274" w:rsidP="00B87FA5">
      <w:pPr>
        <w:rPr>
          <w:b w:val="0"/>
          <w:bCs w:val="0"/>
          <w:caps/>
          <w:sz w:val="24"/>
          <w:szCs w:val="24"/>
          <w:rtl/>
        </w:rPr>
      </w:pPr>
    </w:p>
    <w:p w14:paraId="050BD227" w14:textId="77777777" w:rsidR="001E2274" w:rsidRDefault="000A5C33" w:rsidP="00B87FA5">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25E6D22E" w14:textId="03EBB859" w:rsidR="001E2274" w:rsidRDefault="00C611AF" w:rsidP="00B87FA5">
      <w:pPr>
        <w:rPr>
          <w:b w:val="0"/>
          <w:bCs w:val="0"/>
          <w:caps/>
          <w:sz w:val="24"/>
          <w:szCs w:val="24"/>
          <w:rtl/>
        </w:rPr>
      </w:pPr>
      <w:r>
        <w:rPr>
          <w:rFonts w:hint="cs"/>
          <w:b w:val="0"/>
          <w:bCs w:val="0"/>
          <w:caps/>
          <w:sz w:val="24"/>
          <w:szCs w:val="24"/>
          <w:rtl/>
        </w:rPr>
        <w:t xml:space="preserve">אני יש לי תחושה שמה שאנחנו רואים לא זהה למה שאת רואה </w:t>
      </w:r>
    </w:p>
    <w:p w14:paraId="309FD33B" w14:textId="77777777" w:rsidR="001E2274" w:rsidRDefault="001E2274" w:rsidP="00B87FA5">
      <w:pPr>
        <w:rPr>
          <w:b w:val="0"/>
          <w:bCs w:val="0"/>
          <w:caps/>
          <w:sz w:val="24"/>
          <w:szCs w:val="24"/>
          <w:rtl/>
        </w:rPr>
      </w:pPr>
    </w:p>
    <w:p w14:paraId="0ED33842" w14:textId="77777777" w:rsidR="001E2274" w:rsidRDefault="00207ED1" w:rsidP="00B87FA5">
      <w:pPr>
        <w:rPr>
          <w:caps/>
          <w:sz w:val="24"/>
          <w:szCs w:val="24"/>
          <w:u w:val="single"/>
          <w:rtl/>
        </w:rPr>
      </w:pPr>
      <w:r w:rsidRPr="00207ED1">
        <w:rPr>
          <w:rFonts w:hint="cs"/>
          <w:caps/>
          <w:sz w:val="24"/>
          <w:szCs w:val="24"/>
          <w:u w:val="single"/>
          <w:rtl/>
        </w:rPr>
        <w:lastRenderedPageBreak/>
        <w:t>גב</w:t>
      </w:r>
      <w:r w:rsidRPr="00207ED1">
        <w:rPr>
          <w:caps/>
          <w:sz w:val="24"/>
          <w:szCs w:val="24"/>
          <w:u w:val="single"/>
          <w:rtl/>
        </w:rPr>
        <w:t>'</w:t>
      </w:r>
      <w:r w:rsidRPr="00207ED1">
        <w:rPr>
          <w:rFonts w:hint="cs"/>
          <w:caps/>
          <w:sz w:val="24"/>
          <w:szCs w:val="24"/>
          <w:u w:val="single"/>
          <w:rtl/>
        </w:rPr>
        <w:t xml:space="preserve"> אסתי איפרגן - אדריכלית עורכת התוכנית</w:t>
      </w:r>
      <w:r w:rsidR="001E2274">
        <w:rPr>
          <w:rFonts w:hint="cs"/>
          <w:caps/>
          <w:sz w:val="24"/>
          <w:szCs w:val="24"/>
          <w:u w:val="single"/>
          <w:rtl/>
        </w:rPr>
        <w:t>:</w:t>
      </w:r>
    </w:p>
    <w:p w14:paraId="341C4C1F" w14:textId="3189CEE7" w:rsidR="001E2274" w:rsidRDefault="00C611AF" w:rsidP="00B87FA5">
      <w:pPr>
        <w:rPr>
          <w:b w:val="0"/>
          <w:bCs w:val="0"/>
          <w:caps/>
          <w:sz w:val="24"/>
          <w:szCs w:val="24"/>
          <w:rtl/>
        </w:rPr>
      </w:pPr>
      <w:r>
        <w:rPr>
          <w:rFonts w:hint="cs"/>
          <w:b w:val="0"/>
          <w:bCs w:val="0"/>
          <w:caps/>
          <w:sz w:val="24"/>
          <w:szCs w:val="24"/>
          <w:rtl/>
        </w:rPr>
        <w:t>מה אתם רואים כרגע?</w:t>
      </w:r>
    </w:p>
    <w:p w14:paraId="7E774251" w14:textId="77777777" w:rsidR="001E2274" w:rsidRDefault="001E2274" w:rsidP="00B87FA5">
      <w:pPr>
        <w:rPr>
          <w:b w:val="0"/>
          <w:bCs w:val="0"/>
          <w:caps/>
          <w:sz w:val="24"/>
          <w:szCs w:val="24"/>
          <w:rtl/>
        </w:rPr>
      </w:pPr>
    </w:p>
    <w:p w14:paraId="26F21D93" w14:textId="77777777" w:rsidR="001E2274" w:rsidRDefault="000A5C33" w:rsidP="00B87FA5">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6C864266" w14:textId="5821E244" w:rsidR="001E2274" w:rsidRDefault="00C611AF" w:rsidP="00B87FA5">
      <w:pPr>
        <w:rPr>
          <w:b w:val="0"/>
          <w:bCs w:val="0"/>
          <w:caps/>
          <w:sz w:val="24"/>
          <w:szCs w:val="24"/>
          <w:rtl/>
        </w:rPr>
      </w:pPr>
      <w:r>
        <w:rPr>
          <w:rFonts w:hint="cs"/>
          <w:b w:val="0"/>
          <w:bCs w:val="0"/>
          <w:caps/>
          <w:sz w:val="24"/>
          <w:szCs w:val="24"/>
          <w:rtl/>
        </w:rPr>
        <w:t>רואים איך קוראים לזה</w:t>
      </w:r>
    </w:p>
    <w:p w14:paraId="40380CFF" w14:textId="77777777" w:rsidR="001E2274" w:rsidRDefault="001E2274" w:rsidP="00B87FA5">
      <w:pPr>
        <w:rPr>
          <w:b w:val="0"/>
          <w:bCs w:val="0"/>
          <w:caps/>
          <w:sz w:val="24"/>
          <w:szCs w:val="24"/>
          <w:rtl/>
        </w:rPr>
      </w:pPr>
    </w:p>
    <w:p w14:paraId="1A0E652E" w14:textId="77777777" w:rsidR="001E2274" w:rsidRDefault="000A3DA6" w:rsidP="00B87FA5">
      <w:pPr>
        <w:rPr>
          <w:caps/>
          <w:sz w:val="24"/>
          <w:szCs w:val="24"/>
          <w:u w:val="single"/>
          <w:rtl/>
        </w:rPr>
      </w:pPr>
      <w:r w:rsidRPr="000A3DA6">
        <w:rPr>
          <w:rFonts w:hint="cs"/>
          <w:caps/>
          <w:sz w:val="24"/>
          <w:szCs w:val="24"/>
          <w:u w:val="single"/>
          <w:rtl/>
        </w:rPr>
        <w:t>מר תומר דוידסון - נציג מנהל מקרקעי ישראל בוועדה המחוזית</w:t>
      </w:r>
      <w:r w:rsidR="001E2274">
        <w:rPr>
          <w:rFonts w:hint="cs"/>
          <w:caps/>
          <w:sz w:val="24"/>
          <w:szCs w:val="24"/>
          <w:u w:val="single"/>
          <w:rtl/>
        </w:rPr>
        <w:t>:</w:t>
      </w:r>
    </w:p>
    <w:p w14:paraId="4020C3BC" w14:textId="31656632" w:rsidR="001E2274" w:rsidRDefault="00C611AF" w:rsidP="00B87FA5">
      <w:pPr>
        <w:rPr>
          <w:b w:val="0"/>
          <w:bCs w:val="0"/>
          <w:caps/>
          <w:sz w:val="24"/>
          <w:szCs w:val="24"/>
          <w:rtl/>
        </w:rPr>
      </w:pPr>
      <w:r>
        <w:rPr>
          <w:rFonts w:hint="cs"/>
          <w:b w:val="0"/>
          <w:bCs w:val="0"/>
          <w:caps/>
          <w:sz w:val="24"/>
          <w:szCs w:val="24"/>
          <w:rtl/>
        </w:rPr>
        <w:t>תוכניות של ...</w:t>
      </w:r>
    </w:p>
    <w:p w14:paraId="415757F2" w14:textId="77777777" w:rsidR="001E2274" w:rsidRDefault="001E2274" w:rsidP="00B87FA5">
      <w:pPr>
        <w:rPr>
          <w:b w:val="0"/>
          <w:bCs w:val="0"/>
          <w:caps/>
          <w:sz w:val="24"/>
          <w:szCs w:val="24"/>
          <w:rtl/>
        </w:rPr>
      </w:pPr>
    </w:p>
    <w:p w14:paraId="4F29D3DC" w14:textId="77777777" w:rsidR="001E2274" w:rsidRDefault="00E5536A" w:rsidP="00B87FA5">
      <w:pPr>
        <w:rPr>
          <w:caps/>
          <w:sz w:val="24"/>
          <w:szCs w:val="24"/>
          <w:u w:val="single"/>
          <w:rtl/>
        </w:rPr>
      </w:pPr>
      <w:r w:rsidRPr="00E5536A">
        <w:rPr>
          <w:rFonts w:hint="cs"/>
          <w:caps/>
          <w:sz w:val="24"/>
          <w:szCs w:val="24"/>
          <w:u w:val="single"/>
          <w:rtl/>
        </w:rPr>
        <w:t>גב</w:t>
      </w:r>
      <w:r w:rsidRPr="00E5536A">
        <w:rPr>
          <w:caps/>
          <w:sz w:val="24"/>
          <w:szCs w:val="24"/>
          <w:u w:val="single"/>
          <w:rtl/>
        </w:rPr>
        <w:t>'</w:t>
      </w:r>
      <w:r w:rsidRPr="00E5536A">
        <w:rPr>
          <w:rFonts w:hint="cs"/>
          <w:caps/>
          <w:sz w:val="24"/>
          <w:szCs w:val="24"/>
          <w:u w:val="single"/>
          <w:rtl/>
        </w:rPr>
        <w:t xml:space="preserve"> רוני גרניט - נציגת משרד הבריאות בוועדה המחוזית</w:t>
      </w:r>
      <w:r w:rsidR="001E2274">
        <w:rPr>
          <w:rFonts w:hint="cs"/>
          <w:caps/>
          <w:sz w:val="24"/>
          <w:szCs w:val="24"/>
          <w:u w:val="single"/>
          <w:rtl/>
        </w:rPr>
        <w:t>:</w:t>
      </w:r>
    </w:p>
    <w:p w14:paraId="1BAB4305" w14:textId="354C6775" w:rsidR="001E2274" w:rsidRDefault="00984AF1" w:rsidP="00B87FA5">
      <w:pPr>
        <w:rPr>
          <w:b w:val="0"/>
          <w:bCs w:val="0"/>
          <w:caps/>
          <w:sz w:val="24"/>
          <w:szCs w:val="24"/>
          <w:rtl/>
        </w:rPr>
      </w:pPr>
      <w:r>
        <w:rPr>
          <w:rFonts w:hint="cs"/>
          <w:b w:val="0"/>
          <w:bCs w:val="0"/>
          <w:caps/>
          <w:sz w:val="24"/>
          <w:szCs w:val="24"/>
          <w:rtl/>
        </w:rPr>
        <w:t xml:space="preserve">זה תוכנית גרמושקה </w:t>
      </w:r>
    </w:p>
    <w:p w14:paraId="4ED5B96D" w14:textId="77777777" w:rsidR="001E2274" w:rsidRDefault="001E2274" w:rsidP="00B87FA5">
      <w:pPr>
        <w:rPr>
          <w:b w:val="0"/>
          <w:bCs w:val="0"/>
          <w:caps/>
          <w:sz w:val="24"/>
          <w:szCs w:val="24"/>
          <w:rtl/>
        </w:rPr>
      </w:pPr>
    </w:p>
    <w:p w14:paraId="40D6BB75" w14:textId="77777777" w:rsidR="001E2274" w:rsidRDefault="000A5C33" w:rsidP="00B87FA5">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4C1E3AF7" w14:textId="12B18F64" w:rsidR="001E2274" w:rsidRDefault="00984AF1" w:rsidP="00B87FA5">
      <w:pPr>
        <w:rPr>
          <w:b w:val="0"/>
          <w:bCs w:val="0"/>
          <w:caps/>
          <w:sz w:val="24"/>
          <w:szCs w:val="24"/>
          <w:rtl/>
        </w:rPr>
      </w:pPr>
      <w:r>
        <w:rPr>
          <w:rFonts w:hint="cs"/>
          <w:b w:val="0"/>
          <w:bCs w:val="0"/>
          <w:caps/>
          <w:sz w:val="24"/>
          <w:szCs w:val="24"/>
          <w:rtl/>
        </w:rPr>
        <w:t xml:space="preserve">גרמושקה </w:t>
      </w:r>
    </w:p>
    <w:p w14:paraId="7837749E" w14:textId="77777777" w:rsidR="001E2274" w:rsidRDefault="001E2274" w:rsidP="00B87FA5">
      <w:pPr>
        <w:rPr>
          <w:b w:val="0"/>
          <w:bCs w:val="0"/>
          <w:caps/>
          <w:sz w:val="24"/>
          <w:szCs w:val="24"/>
          <w:rtl/>
        </w:rPr>
      </w:pPr>
    </w:p>
    <w:p w14:paraId="6ABC8CA4" w14:textId="77777777" w:rsidR="001E2274" w:rsidRDefault="00E5536A" w:rsidP="00B87FA5">
      <w:pPr>
        <w:rPr>
          <w:caps/>
          <w:sz w:val="24"/>
          <w:szCs w:val="24"/>
          <w:u w:val="single"/>
          <w:rtl/>
        </w:rPr>
      </w:pPr>
      <w:r w:rsidRPr="00E5536A">
        <w:rPr>
          <w:rFonts w:hint="cs"/>
          <w:caps/>
          <w:sz w:val="24"/>
          <w:szCs w:val="24"/>
          <w:u w:val="single"/>
          <w:rtl/>
        </w:rPr>
        <w:t>גב</w:t>
      </w:r>
      <w:r w:rsidRPr="00E5536A">
        <w:rPr>
          <w:caps/>
          <w:sz w:val="24"/>
          <w:szCs w:val="24"/>
          <w:u w:val="single"/>
          <w:rtl/>
        </w:rPr>
        <w:t>'</w:t>
      </w:r>
      <w:r w:rsidRPr="00E5536A">
        <w:rPr>
          <w:rFonts w:hint="cs"/>
          <w:caps/>
          <w:sz w:val="24"/>
          <w:szCs w:val="24"/>
          <w:u w:val="single"/>
          <w:rtl/>
        </w:rPr>
        <w:t xml:space="preserve"> רוני גרניט - נציגת משרד הבריאות בוועדה המחוזית</w:t>
      </w:r>
      <w:r w:rsidR="001E2274">
        <w:rPr>
          <w:rFonts w:hint="cs"/>
          <w:caps/>
          <w:sz w:val="24"/>
          <w:szCs w:val="24"/>
          <w:u w:val="single"/>
          <w:rtl/>
        </w:rPr>
        <w:t>:</w:t>
      </w:r>
    </w:p>
    <w:p w14:paraId="1081E45A" w14:textId="08E23FF7" w:rsidR="001E2274" w:rsidRDefault="00984AF1" w:rsidP="00B87FA5">
      <w:pPr>
        <w:rPr>
          <w:b w:val="0"/>
          <w:bCs w:val="0"/>
          <w:caps/>
          <w:sz w:val="24"/>
          <w:szCs w:val="24"/>
          <w:rtl/>
        </w:rPr>
      </w:pPr>
      <w:r>
        <w:rPr>
          <w:rFonts w:hint="cs"/>
          <w:b w:val="0"/>
          <w:bCs w:val="0"/>
          <w:caps/>
          <w:sz w:val="24"/>
          <w:szCs w:val="24"/>
          <w:rtl/>
        </w:rPr>
        <w:t xml:space="preserve">היתר בנייה </w:t>
      </w:r>
    </w:p>
    <w:p w14:paraId="0281D26E" w14:textId="77777777" w:rsidR="001E2274" w:rsidRDefault="001E2274" w:rsidP="00B87FA5">
      <w:pPr>
        <w:rPr>
          <w:b w:val="0"/>
          <w:bCs w:val="0"/>
          <w:caps/>
          <w:sz w:val="24"/>
          <w:szCs w:val="24"/>
          <w:rtl/>
        </w:rPr>
      </w:pPr>
    </w:p>
    <w:p w14:paraId="0084E348" w14:textId="77777777" w:rsidR="001E2274" w:rsidRDefault="0044432A" w:rsidP="00B87FA5">
      <w:pPr>
        <w:rPr>
          <w:caps/>
          <w:sz w:val="24"/>
          <w:szCs w:val="24"/>
          <w:u w:val="single"/>
          <w:rtl/>
        </w:rPr>
      </w:pPr>
      <w:r w:rsidRPr="0044432A">
        <w:rPr>
          <w:rFonts w:hint="cs"/>
          <w:caps/>
          <w:sz w:val="24"/>
          <w:szCs w:val="24"/>
          <w:u w:val="single"/>
          <w:rtl/>
        </w:rPr>
        <w:t>גב</w:t>
      </w:r>
      <w:r w:rsidRPr="0044432A">
        <w:rPr>
          <w:caps/>
          <w:sz w:val="24"/>
          <w:szCs w:val="24"/>
          <w:u w:val="single"/>
          <w:rtl/>
        </w:rPr>
        <w:t>'</w:t>
      </w:r>
      <w:r w:rsidRPr="0044432A">
        <w:rPr>
          <w:rFonts w:hint="cs"/>
          <w:caps/>
          <w:sz w:val="24"/>
          <w:szCs w:val="24"/>
          <w:u w:val="single"/>
          <w:rtl/>
        </w:rPr>
        <w:t xml:space="preserve"> תמי ראם וגנר - נציגת לשכת התכנון</w:t>
      </w:r>
      <w:r w:rsidR="001E2274">
        <w:rPr>
          <w:rFonts w:hint="cs"/>
          <w:caps/>
          <w:sz w:val="24"/>
          <w:szCs w:val="24"/>
          <w:u w:val="single"/>
          <w:rtl/>
        </w:rPr>
        <w:t>:</w:t>
      </w:r>
    </w:p>
    <w:p w14:paraId="0D959FF6" w14:textId="5E6C6C55" w:rsidR="001E2274" w:rsidRDefault="00984AF1" w:rsidP="00B87FA5">
      <w:pPr>
        <w:rPr>
          <w:b w:val="0"/>
          <w:bCs w:val="0"/>
          <w:caps/>
          <w:sz w:val="24"/>
          <w:szCs w:val="24"/>
          <w:rtl/>
        </w:rPr>
      </w:pPr>
      <w:r>
        <w:rPr>
          <w:rFonts w:hint="cs"/>
          <w:b w:val="0"/>
          <w:bCs w:val="0"/>
          <w:caps/>
          <w:sz w:val="24"/>
          <w:szCs w:val="24"/>
          <w:rtl/>
        </w:rPr>
        <w:t xml:space="preserve">של ארבע קומות </w:t>
      </w:r>
    </w:p>
    <w:p w14:paraId="49727158" w14:textId="77777777" w:rsidR="001E2274" w:rsidRDefault="001E2274" w:rsidP="00B87FA5">
      <w:pPr>
        <w:rPr>
          <w:b w:val="0"/>
          <w:bCs w:val="0"/>
          <w:caps/>
          <w:sz w:val="24"/>
          <w:szCs w:val="24"/>
          <w:rtl/>
        </w:rPr>
      </w:pPr>
    </w:p>
    <w:p w14:paraId="4FC1412E" w14:textId="77777777" w:rsidR="001E2274" w:rsidRDefault="000A5C33" w:rsidP="00B87FA5">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3F922097" w14:textId="050FF1F0" w:rsidR="001E2274" w:rsidRDefault="00984AF1" w:rsidP="00B87FA5">
      <w:pPr>
        <w:rPr>
          <w:b w:val="0"/>
          <w:bCs w:val="0"/>
          <w:caps/>
          <w:sz w:val="24"/>
          <w:szCs w:val="24"/>
          <w:rtl/>
        </w:rPr>
      </w:pPr>
      <w:r>
        <w:rPr>
          <w:rFonts w:hint="cs"/>
          <w:b w:val="0"/>
          <w:bCs w:val="0"/>
          <w:caps/>
          <w:sz w:val="24"/>
          <w:szCs w:val="24"/>
          <w:rtl/>
        </w:rPr>
        <w:t>של ארבע קומות ברצף</w:t>
      </w:r>
    </w:p>
    <w:p w14:paraId="46731D54" w14:textId="77777777" w:rsidR="001E2274" w:rsidRDefault="001E2274" w:rsidP="00B87FA5">
      <w:pPr>
        <w:rPr>
          <w:b w:val="0"/>
          <w:bCs w:val="0"/>
          <w:caps/>
          <w:sz w:val="24"/>
          <w:szCs w:val="24"/>
          <w:rtl/>
        </w:rPr>
      </w:pPr>
    </w:p>
    <w:p w14:paraId="2B1F59A5" w14:textId="77777777" w:rsidR="001E2274" w:rsidRDefault="0044432A" w:rsidP="00B87FA5">
      <w:pPr>
        <w:rPr>
          <w:caps/>
          <w:sz w:val="24"/>
          <w:szCs w:val="24"/>
          <w:u w:val="single"/>
          <w:rtl/>
        </w:rPr>
      </w:pPr>
      <w:r w:rsidRPr="0044432A">
        <w:rPr>
          <w:rFonts w:hint="cs"/>
          <w:caps/>
          <w:sz w:val="24"/>
          <w:szCs w:val="24"/>
          <w:u w:val="single"/>
          <w:rtl/>
        </w:rPr>
        <w:t>גב</w:t>
      </w:r>
      <w:r w:rsidRPr="0044432A">
        <w:rPr>
          <w:caps/>
          <w:sz w:val="24"/>
          <w:szCs w:val="24"/>
          <w:u w:val="single"/>
          <w:rtl/>
        </w:rPr>
        <w:t>'</w:t>
      </w:r>
      <w:r w:rsidRPr="0044432A">
        <w:rPr>
          <w:rFonts w:hint="cs"/>
          <w:caps/>
          <w:sz w:val="24"/>
          <w:szCs w:val="24"/>
          <w:u w:val="single"/>
          <w:rtl/>
        </w:rPr>
        <w:t xml:space="preserve"> תמי ראם וגנר - נציגת לשכת התכנון</w:t>
      </w:r>
      <w:r w:rsidR="001E2274">
        <w:rPr>
          <w:rFonts w:hint="cs"/>
          <w:caps/>
          <w:sz w:val="24"/>
          <w:szCs w:val="24"/>
          <w:u w:val="single"/>
          <w:rtl/>
        </w:rPr>
        <w:t>:</w:t>
      </w:r>
    </w:p>
    <w:p w14:paraId="4B9D7677" w14:textId="43EE6181" w:rsidR="001E2274" w:rsidRDefault="00984AF1" w:rsidP="00B87FA5">
      <w:pPr>
        <w:rPr>
          <w:b w:val="0"/>
          <w:bCs w:val="0"/>
          <w:caps/>
          <w:sz w:val="24"/>
          <w:szCs w:val="24"/>
          <w:rtl/>
        </w:rPr>
      </w:pPr>
      <w:r>
        <w:rPr>
          <w:rFonts w:hint="cs"/>
          <w:b w:val="0"/>
          <w:bCs w:val="0"/>
          <w:caps/>
          <w:sz w:val="24"/>
          <w:szCs w:val="24"/>
          <w:rtl/>
        </w:rPr>
        <w:t>אחד ליד השני</w:t>
      </w:r>
    </w:p>
    <w:p w14:paraId="4939009F" w14:textId="77777777" w:rsidR="001E2274" w:rsidRDefault="001E2274" w:rsidP="00B87FA5">
      <w:pPr>
        <w:rPr>
          <w:b w:val="0"/>
          <w:bCs w:val="0"/>
          <w:caps/>
          <w:sz w:val="24"/>
          <w:szCs w:val="24"/>
          <w:rtl/>
        </w:rPr>
      </w:pPr>
    </w:p>
    <w:p w14:paraId="7306518D" w14:textId="77777777" w:rsidR="001E2274" w:rsidRDefault="00207ED1" w:rsidP="00B87FA5">
      <w:pPr>
        <w:rPr>
          <w:caps/>
          <w:sz w:val="24"/>
          <w:szCs w:val="24"/>
          <w:u w:val="single"/>
          <w:rtl/>
        </w:rPr>
      </w:pPr>
      <w:r w:rsidRPr="00207ED1">
        <w:rPr>
          <w:rFonts w:hint="cs"/>
          <w:caps/>
          <w:sz w:val="24"/>
          <w:szCs w:val="24"/>
          <w:u w:val="single"/>
          <w:rtl/>
        </w:rPr>
        <w:t>גב</w:t>
      </w:r>
      <w:r w:rsidRPr="00207ED1">
        <w:rPr>
          <w:caps/>
          <w:sz w:val="24"/>
          <w:szCs w:val="24"/>
          <w:u w:val="single"/>
          <w:rtl/>
        </w:rPr>
        <w:t>'</w:t>
      </w:r>
      <w:r w:rsidRPr="00207ED1">
        <w:rPr>
          <w:rFonts w:hint="cs"/>
          <w:caps/>
          <w:sz w:val="24"/>
          <w:szCs w:val="24"/>
          <w:u w:val="single"/>
          <w:rtl/>
        </w:rPr>
        <w:t xml:space="preserve"> אסתי איפרגן - אדריכלית עורכת התוכנית</w:t>
      </w:r>
      <w:r w:rsidR="001E2274">
        <w:rPr>
          <w:rFonts w:hint="cs"/>
          <w:caps/>
          <w:sz w:val="24"/>
          <w:szCs w:val="24"/>
          <w:u w:val="single"/>
          <w:rtl/>
        </w:rPr>
        <w:t>:</w:t>
      </w:r>
    </w:p>
    <w:p w14:paraId="6CEE2320" w14:textId="6CBEE93A" w:rsidR="001E2274" w:rsidRDefault="00984AF1" w:rsidP="00B87FA5">
      <w:pPr>
        <w:rPr>
          <w:b w:val="0"/>
          <w:bCs w:val="0"/>
          <w:caps/>
          <w:sz w:val="24"/>
          <w:szCs w:val="24"/>
          <w:rtl/>
        </w:rPr>
      </w:pPr>
      <w:r>
        <w:rPr>
          <w:rFonts w:hint="cs"/>
          <w:b w:val="0"/>
          <w:bCs w:val="0"/>
          <w:caps/>
          <w:sz w:val="24"/>
          <w:szCs w:val="24"/>
          <w:rtl/>
        </w:rPr>
        <w:t xml:space="preserve">לא יש יש לי פה כרגע </w:t>
      </w:r>
    </w:p>
    <w:p w14:paraId="2AD9BD30" w14:textId="77777777" w:rsidR="001E2274" w:rsidRDefault="001E2274" w:rsidP="00B87FA5">
      <w:pPr>
        <w:rPr>
          <w:b w:val="0"/>
          <w:bCs w:val="0"/>
          <w:caps/>
          <w:sz w:val="24"/>
          <w:szCs w:val="24"/>
          <w:rtl/>
        </w:rPr>
      </w:pPr>
    </w:p>
    <w:p w14:paraId="6C65E8CC" w14:textId="77777777" w:rsidR="001E2274" w:rsidRDefault="00E5536A" w:rsidP="00B87FA5">
      <w:pPr>
        <w:rPr>
          <w:caps/>
          <w:sz w:val="24"/>
          <w:szCs w:val="24"/>
          <w:u w:val="single"/>
          <w:rtl/>
        </w:rPr>
      </w:pPr>
      <w:r w:rsidRPr="00E5536A">
        <w:rPr>
          <w:rFonts w:hint="cs"/>
          <w:caps/>
          <w:sz w:val="24"/>
          <w:szCs w:val="24"/>
          <w:u w:val="single"/>
          <w:rtl/>
        </w:rPr>
        <w:t>גב</w:t>
      </w:r>
      <w:r w:rsidRPr="00E5536A">
        <w:rPr>
          <w:caps/>
          <w:sz w:val="24"/>
          <w:szCs w:val="24"/>
          <w:u w:val="single"/>
          <w:rtl/>
        </w:rPr>
        <w:t>'</w:t>
      </w:r>
      <w:r w:rsidRPr="00E5536A">
        <w:rPr>
          <w:rFonts w:hint="cs"/>
          <w:caps/>
          <w:sz w:val="24"/>
          <w:szCs w:val="24"/>
          <w:u w:val="single"/>
          <w:rtl/>
        </w:rPr>
        <w:t xml:space="preserve"> רוני גרניט - נציגת משרד הבריאות בוועדה המחוזית</w:t>
      </w:r>
      <w:r w:rsidR="001E2274">
        <w:rPr>
          <w:rFonts w:hint="cs"/>
          <w:caps/>
          <w:sz w:val="24"/>
          <w:szCs w:val="24"/>
          <w:u w:val="single"/>
          <w:rtl/>
        </w:rPr>
        <w:t>:</w:t>
      </w:r>
    </w:p>
    <w:p w14:paraId="71070DAD" w14:textId="54737540" w:rsidR="001E2274" w:rsidRDefault="00984AF1" w:rsidP="00B87FA5">
      <w:pPr>
        <w:rPr>
          <w:b w:val="0"/>
          <w:bCs w:val="0"/>
          <w:caps/>
          <w:sz w:val="24"/>
          <w:szCs w:val="24"/>
          <w:rtl/>
        </w:rPr>
      </w:pPr>
      <w:r>
        <w:rPr>
          <w:rFonts w:hint="cs"/>
          <w:b w:val="0"/>
          <w:bCs w:val="0"/>
          <w:caps/>
          <w:sz w:val="24"/>
          <w:szCs w:val="24"/>
          <w:rtl/>
        </w:rPr>
        <w:t>דף מספר שלוש</w:t>
      </w:r>
    </w:p>
    <w:p w14:paraId="7E3BA3B7" w14:textId="77777777" w:rsidR="001E2274" w:rsidRDefault="001E2274" w:rsidP="00B87FA5">
      <w:pPr>
        <w:rPr>
          <w:b w:val="0"/>
          <w:bCs w:val="0"/>
          <w:caps/>
          <w:sz w:val="24"/>
          <w:szCs w:val="24"/>
          <w:rtl/>
        </w:rPr>
      </w:pPr>
    </w:p>
    <w:p w14:paraId="5DA851A3" w14:textId="77777777" w:rsidR="001E2274" w:rsidRDefault="00207ED1" w:rsidP="00B87FA5">
      <w:pPr>
        <w:rPr>
          <w:caps/>
          <w:sz w:val="24"/>
          <w:szCs w:val="24"/>
          <w:u w:val="single"/>
          <w:rtl/>
        </w:rPr>
      </w:pPr>
      <w:r w:rsidRPr="00207ED1">
        <w:rPr>
          <w:rFonts w:hint="cs"/>
          <w:caps/>
          <w:sz w:val="24"/>
          <w:szCs w:val="24"/>
          <w:u w:val="single"/>
          <w:rtl/>
        </w:rPr>
        <w:t>גב</w:t>
      </w:r>
      <w:r w:rsidRPr="00207ED1">
        <w:rPr>
          <w:caps/>
          <w:sz w:val="24"/>
          <w:szCs w:val="24"/>
          <w:u w:val="single"/>
          <w:rtl/>
        </w:rPr>
        <w:t>'</w:t>
      </w:r>
      <w:r w:rsidRPr="00207ED1">
        <w:rPr>
          <w:rFonts w:hint="cs"/>
          <w:caps/>
          <w:sz w:val="24"/>
          <w:szCs w:val="24"/>
          <w:u w:val="single"/>
          <w:rtl/>
        </w:rPr>
        <w:t xml:space="preserve"> אסתי איפרגן - אדריכלית עורכת התוכנית</w:t>
      </w:r>
      <w:r w:rsidR="001E2274">
        <w:rPr>
          <w:rFonts w:hint="cs"/>
          <w:caps/>
          <w:sz w:val="24"/>
          <w:szCs w:val="24"/>
          <w:u w:val="single"/>
          <w:rtl/>
        </w:rPr>
        <w:t>:</w:t>
      </w:r>
    </w:p>
    <w:p w14:paraId="2431C850" w14:textId="1CA0BE11" w:rsidR="001E2274" w:rsidRDefault="00984AF1" w:rsidP="00B87FA5">
      <w:pPr>
        <w:rPr>
          <w:b w:val="0"/>
          <w:bCs w:val="0"/>
          <w:caps/>
          <w:sz w:val="24"/>
          <w:szCs w:val="24"/>
          <w:rtl/>
        </w:rPr>
      </w:pPr>
      <w:r>
        <w:rPr>
          <w:rFonts w:hint="cs"/>
          <w:b w:val="0"/>
          <w:bCs w:val="0"/>
          <w:caps/>
          <w:sz w:val="24"/>
          <w:szCs w:val="24"/>
          <w:rtl/>
        </w:rPr>
        <w:t xml:space="preserve">תוכנית זה לא בדיוק גרמושקה זה תוכניות כתוב תוכנית קומת קרקע מינוס שתיים שמונים </w:t>
      </w:r>
    </w:p>
    <w:p w14:paraId="5104960C" w14:textId="77777777" w:rsidR="001E2274" w:rsidRDefault="001E2274" w:rsidP="00B87FA5">
      <w:pPr>
        <w:rPr>
          <w:b w:val="0"/>
          <w:bCs w:val="0"/>
          <w:caps/>
          <w:sz w:val="24"/>
          <w:szCs w:val="24"/>
          <w:rtl/>
        </w:rPr>
      </w:pPr>
    </w:p>
    <w:p w14:paraId="40FAB680" w14:textId="77777777" w:rsidR="001E2274" w:rsidRDefault="000A5C33" w:rsidP="00B87FA5">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7EDBCFA8" w14:textId="1D50D4A6" w:rsidR="001E2274" w:rsidRDefault="00984AF1" w:rsidP="00B87FA5">
      <w:pPr>
        <w:rPr>
          <w:b w:val="0"/>
          <w:bCs w:val="0"/>
          <w:caps/>
          <w:sz w:val="24"/>
          <w:szCs w:val="24"/>
          <w:rtl/>
        </w:rPr>
      </w:pPr>
      <w:r>
        <w:rPr>
          <w:rFonts w:hint="cs"/>
          <w:b w:val="0"/>
          <w:bCs w:val="0"/>
          <w:caps/>
          <w:sz w:val="24"/>
          <w:szCs w:val="24"/>
          <w:rtl/>
        </w:rPr>
        <w:t xml:space="preserve">לא כתוב, </w:t>
      </w:r>
    </w:p>
    <w:p w14:paraId="37FD19DC" w14:textId="77777777" w:rsidR="001E2274" w:rsidRDefault="001E2274" w:rsidP="00B87FA5">
      <w:pPr>
        <w:rPr>
          <w:b w:val="0"/>
          <w:bCs w:val="0"/>
          <w:caps/>
          <w:sz w:val="24"/>
          <w:szCs w:val="24"/>
          <w:rtl/>
        </w:rPr>
      </w:pPr>
    </w:p>
    <w:p w14:paraId="1FA1F814" w14:textId="77777777" w:rsidR="001E2274" w:rsidRDefault="00E5536A" w:rsidP="00B87FA5">
      <w:pPr>
        <w:rPr>
          <w:caps/>
          <w:sz w:val="24"/>
          <w:szCs w:val="24"/>
          <w:u w:val="single"/>
          <w:rtl/>
        </w:rPr>
      </w:pPr>
      <w:r w:rsidRPr="00E5536A">
        <w:rPr>
          <w:rFonts w:hint="cs"/>
          <w:caps/>
          <w:sz w:val="24"/>
          <w:szCs w:val="24"/>
          <w:u w:val="single"/>
          <w:rtl/>
        </w:rPr>
        <w:t>גב</w:t>
      </w:r>
      <w:r w:rsidRPr="00E5536A">
        <w:rPr>
          <w:caps/>
          <w:sz w:val="24"/>
          <w:szCs w:val="24"/>
          <w:u w:val="single"/>
          <w:rtl/>
        </w:rPr>
        <w:t>'</w:t>
      </w:r>
      <w:r w:rsidRPr="00E5536A">
        <w:rPr>
          <w:rFonts w:hint="cs"/>
          <w:caps/>
          <w:sz w:val="24"/>
          <w:szCs w:val="24"/>
          <w:u w:val="single"/>
          <w:rtl/>
        </w:rPr>
        <w:t xml:space="preserve"> רוני גרניט - נציגת משרד הבריאות בוועדה המחוזית</w:t>
      </w:r>
      <w:r w:rsidR="001E2274">
        <w:rPr>
          <w:rFonts w:hint="cs"/>
          <w:caps/>
          <w:sz w:val="24"/>
          <w:szCs w:val="24"/>
          <w:u w:val="single"/>
          <w:rtl/>
        </w:rPr>
        <w:t>:</w:t>
      </w:r>
    </w:p>
    <w:p w14:paraId="4A917268" w14:textId="6D38304D" w:rsidR="001E2274" w:rsidRDefault="00984AF1" w:rsidP="00B87FA5">
      <w:pPr>
        <w:rPr>
          <w:b w:val="0"/>
          <w:bCs w:val="0"/>
          <w:caps/>
          <w:sz w:val="24"/>
          <w:szCs w:val="24"/>
          <w:rtl/>
        </w:rPr>
      </w:pPr>
      <w:r>
        <w:rPr>
          <w:rFonts w:hint="cs"/>
          <w:b w:val="0"/>
          <w:bCs w:val="0"/>
          <w:caps/>
          <w:sz w:val="24"/>
          <w:szCs w:val="24"/>
          <w:rtl/>
        </w:rPr>
        <w:t>אנחנו רואים את דף מספר שלוש</w:t>
      </w:r>
    </w:p>
    <w:p w14:paraId="03D5DC0D" w14:textId="77777777" w:rsidR="001E2274" w:rsidRDefault="001E2274" w:rsidP="00B87FA5">
      <w:pPr>
        <w:rPr>
          <w:b w:val="0"/>
          <w:bCs w:val="0"/>
          <w:caps/>
          <w:sz w:val="24"/>
          <w:szCs w:val="24"/>
          <w:rtl/>
        </w:rPr>
      </w:pPr>
    </w:p>
    <w:p w14:paraId="3A977E23" w14:textId="77777777" w:rsidR="001E2274" w:rsidRDefault="00207ED1" w:rsidP="00B87FA5">
      <w:pPr>
        <w:rPr>
          <w:caps/>
          <w:sz w:val="24"/>
          <w:szCs w:val="24"/>
          <w:u w:val="single"/>
          <w:rtl/>
        </w:rPr>
      </w:pPr>
      <w:r w:rsidRPr="00207ED1">
        <w:rPr>
          <w:rFonts w:hint="cs"/>
          <w:caps/>
          <w:sz w:val="24"/>
          <w:szCs w:val="24"/>
          <w:u w:val="single"/>
          <w:rtl/>
        </w:rPr>
        <w:t>גב</w:t>
      </w:r>
      <w:r w:rsidRPr="00207ED1">
        <w:rPr>
          <w:caps/>
          <w:sz w:val="24"/>
          <w:szCs w:val="24"/>
          <w:u w:val="single"/>
          <w:rtl/>
        </w:rPr>
        <w:t>'</w:t>
      </w:r>
      <w:r w:rsidRPr="00207ED1">
        <w:rPr>
          <w:rFonts w:hint="cs"/>
          <w:caps/>
          <w:sz w:val="24"/>
          <w:szCs w:val="24"/>
          <w:u w:val="single"/>
          <w:rtl/>
        </w:rPr>
        <w:t xml:space="preserve"> אסתי איפרגן - אדריכלית עורכת התוכנית</w:t>
      </w:r>
      <w:r w:rsidR="001E2274">
        <w:rPr>
          <w:rFonts w:hint="cs"/>
          <w:caps/>
          <w:sz w:val="24"/>
          <w:szCs w:val="24"/>
          <w:u w:val="single"/>
          <w:rtl/>
        </w:rPr>
        <w:t>:</w:t>
      </w:r>
    </w:p>
    <w:p w14:paraId="70538B81" w14:textId="23B6E5B8" w:rsidR="001E2274" w:rsidRDefault="00984AF1" w:rsidP="00B87FA5">
      <w:pPr>
        <w:rPr>
          <w:b w:val="0"/>
          <w:bCs w:val="0"/>
          <w:caps/>
          <w:sz w:val="24"/>
          <w:szCs w:val="24"/>
          <w:rtl/>
        </w:rPr>
      </w:pPr>
      <w:r>
        <w:rPr>
          <w:rFonts w:hint="cs"/>
          <w:b w:val="0"/>
          <w:bCs w:val="0"/>
          <w:caps/>
          <w:sz w:val="24"/>
          <w:szCs w:val="24"/>
          <w:rtl/>
        </w:rPr>
        <w:t>לא?</w:t>
      </w:r>
      <w:r>
        <w:rPr>
          <w:b w:val="0"/>
          <w:bCs w:val="0"/>
          <w:caps/>
          <w:sz w:val="24"/>
          <w:szCs w:val="24"/>
        </w:rPr>
        <w:t xml:space="preserve"> </w:t>
      </w:r>
      <w:r>
        <w:rPr>
          <w:rFonts w:hint="cs"/>
          <w:b w:val="0"/>
          <w:bCs w:val="0"/>
          <w:caps/>
          <w:sz w:val="24"/>
          <w:szCs w:val="24"/>
          <w:rtl/>
        </w:rPr>
        <w:t xml:space="preserve">אז אני אנסה לשתף את זה שוב פעם </w:t>
      </w:r>
    </w:p>
    <w:p w14:paraId="3E678B01" w14:textId="77777777" w:rsidR="001E2274" w:rsidRDefault="001E2274" w:rsidP="00B87FA5">
      <w:pPr>
        <w:rPr>
          <w:b w:val="0"/>
          <w:bCs w:val="0"/>
          <w:caps/>
          <w:sz w:val="24"/>
          <w:szCs w:val="24"/>
          <w:rtl/>
        </w:rPr>
      </w:pPr>
    </w:p>
    <w:p w14:paraId="7D0E6A4E" w14:textId="77777777" w:rsidR="001E2274" w:rsidRDefault="000A5C33" w:rsidP="00B87FA5">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3EFB1AB6" w14:textId="60CEEAB1" w:rsidR="001E2274" w:rsidRDefault="00984AF1" w:rsidP="00B87FA5">
      <w:pPr>
        <w:rPr>
          <w:b w:val="0"/>
          <w:bCs w:val="0"/>
          <w:caps/>
          <w:sz w:val="24"/>
          <w:szCs w:val="24"/>
          <w:rtl/>
        </w:rPr>
      </w:pPr>
      <w:r>
        <w:rPr>
          <w:rFonts w:hint="cs"/>
          <w:b w:val="0"/>
          <w:bCs w:val="0"/>
          <w:caps/>
          <w:sz w:val="24"/>
          <w:szCs w:val="24"/>
          <w:rtl/>
        </w:rPr>
        <w:t xml:space="preserve">אז תצאי מהשיתוף ותיכנסי עוד פעם </w:t>
      </w:r>
    </w:p>
    <w:p w14:paraId="254C8C9E" w14:textId="77777777" w:rsidR="001E2274" w:rsidRDefault="001E2274" w:rsidP="00B87FA5">
      <w:pPr>
        <w:rPr>
          <w:b w:val="0"/>
          <w:bCs w:val="0"/>
          <w:caps/>
          <w:sz w:val="24"/>
          <w:szCs w:val="24"/>
          <w:rtl/>
        </w:rPr>
      </w:pPr>
    </w:p>
    <w:p w14:paraId="056B454D" w14:textId="77777777" w:rsidR="001E2274" w:rsidRDefault="00207ED1" w:rsidP="00B87FA5">
      <w:pPr>
        <w:rPr>
          <w:caps/>
          <w:sz w:val="24"/>
          <w:szCs w:val="24"/>
          <w:u w:val="single"/>
          <w:rtl/>
        </w:rPr>
      </w:pPr>
      <w:r w:rsidRPr="00207ED1">
        <w:rPr>
          <w:rFonts w:hint="cs"/>
          <w:caps/>
          <w:sz w:val="24"/>
          <w:szCs w:val="24"/>
          <w:u w:val="single"/>
          <w:rtl/>
        </w:rPr>
        <w:lastRenderedPageBreak/>
        <w:t>גב</w:t>
      </w:r>
      <w:r w:rsidRPr="00207ED1">
        <w:rPr>
          <w:caps/>
          <w:sz w:val="24"/>
          <w:szCs w:val="24"/>
          <w:u w:val="single"/>
          <w:rtl/>
        </w:rPr>
        <w:t>'</w:t>
      </w:r>
      <w:r w:rsidRPr="00207ED1">
        <w:rPr>
          <w:rFonts w:hint="cs"/>
          <w:caps/>
          <w:sz w:val="24"/>
          <w:szCs w:val="24"/>
          <w:u w:val="single"/>
          <w:rtl/>
        </w:rPr>
        <w:t xml:space="preserve"> אסתי איפרגן - אדריכלית עורכת התוכנית</w:t>
      </w:r>
      <w:r w:rsidR="001E2274">
        <w:rPr>
          <w:rFonts w:hint="cs"/>
          <w:caps/>
          <w:sz w:val="24"/>
          <w:szCs w:val="24"/>
          <w:u w:val="single"/>
          <w:rtl/>
        </w:rPr>
        <w:t>:</w:t>
      </w:r>
    </w:p>
    <w:p w14:paraId="3E2EA089" w14:textId="2D1122A8" w:rsidR="001E2274" w:rsidRDefault="00984AF1" w:rsidP="00B87FA5">
      <w:pPr>
        <w:rPr>
          <w:b w:val="0"/>
          <w:bCs w:val="0"/>
          <w:caps/>
          <w:sz w:val="24"/>
          <w:szCs w:val="24"/>
          <w:rtl/>
        </w:rPr>
      </w:pPr>
      <w:r>
        <w:rPr>
          <w:rFonts w:hint="cs"/>
          <w:b w:val="0"/>
          <w:bCs w:val="0"/>
          <w:caps/>
          <w:sz w:val="24"/>
          <w:szCs w:val="24"/>
          <w:rtl/>
        </w:rPr>
        <w:t>תראה עכשיו</w:t>
      </w:r>
    </w:p>
    <w:p w14:paraId="04BB486B" w14:textId="77777777" w:rsidR="001E2274" w:rsidRDefault="001E2274" w:rsidP="00B87FA5">
      <w:pPr>
        <w:rPr>
          <w:b w:val="0"/>
          <w:bCs w:val="0"/>
          <w:caps/>
          <w:sz w:val="24"/>
          <w:szCs w:val="24"/>
          <w:rtl/>
        </w:rPr>
      </w:pPr>
    </w:p>
    <w:p w14:paraId="79D10732" w14:textId="77777777" w:rsidR="001E2274" w:rsidRDefault="000A5C33" w:rsidP="00B87FA5">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407E4805" w14:textId="7F4E4C46" w:rsidR="001E2274" w:rsidRDefault="00984AF1" w:rsidP="00B87FA5">
      <w:pPr>
        <w:rPr>
          <w:b w:val="0"/>
          <w:bCs w:val="0"/>
          <w:caps/>
          <w:sz w:val="24"/>
          <w:szCs w:val="24"/>
          <w:rtl/>
        </w:rPr>
      </w:pPr>
      <w:r>
        <w:rPr>
          <w:rFonts w:hint="cs"/>
          <w:b w:val="0"/>
          <w:bCs w:val="0"/>
          <w:caps/>
          <w:sz w:val="24"/>
          <w:szCs w:val="24"/>
          <w:rtl/>
        </w:rPr>
        <w:t xml:space="preserve">אנחנו רואים אותו דבר </w:t>
      </w:r>
    </w:p>
    <w:p w14:paraId="1FD5DB22" w14:textId="77777777" w:rsidR="001E2274" w:rsidRDefault="001E2274" w:rsidP="00B87FA5">
      <w:pPr>
        <w:rPr>
          <w:b w:val="0"/>
          <w:bCs w:val="0"/>
          <w:caps/>
          <w:sz w:val="24"/>
          <w:szCs w:val="24"/>
          <w:rtl/>
        </w:rPr>
      </w:pPr>
    </w:p>
    <w:p w14:paraId="2D2565EA" w14:textId="77777777" w:rsidR="001E2274" w:rsidRDefault="00207ED1" w:rsidP="00B87FA5">
      <w:pPr>
        <w:rPr>
          <w:caps/>
          <w:sz w:val="24"/>
          <w:szCs w:val="24"/>
          <w:u w:val="single"/>
          <w:rtl/>
        </w:rPr>
      </w:pPr>
      <w:r w:rsidRPr="00207ED1">
        <w:rPr>
          <w:rFonts w:hint="cs"/>
          <w:caps/>
          <w:sz w:val="24"/>
          <w:szCs w:val="24"/>
          <w:u w:val="single"/>
          <w:rtl/>
        </w:rPr>
        <w:t>גב</w:t>
      </w:r>
      <w:r w:rsidRPr="00207ED1">
        <w:rPr>
          <w:caps/>
          <w:sz w:val="24"/>
          <w:szCs w:val="24"/>
          <w:u w:val="single"/>
          <w:rtl/>
        </w:rPr>
        <w:t>'</w:t>
      </w:r>
      <w:r w:rsidRPr="00207ED1">
        <w:rPr>
          <w:rFonts w:hint="cs"/>
          <w:caps/>
          <w:sz w:val="24"/>
          <w:szCs w:val="24"/>
          <w:u w:val="single"/>
          <w:rtl/>
        </w:rPr>
        <w:t xml:space="preserve"> אסתי איפרגן - אדריכלית עורכת התוכנית</w:t>
      </w:r>
      <w:r w:rsidR="001E2274">
        <w:rPr>
          <w:rFonts w:hint="cs"/>
          <w:caps/>
          <w:sz w:val="24"/>
          <w:szCs w:val="24"/>
          <w:u w:val="single"/>
          <w:rtl/>
        </w:rPr>
        <w:t>:</w:t>
      </w:r>
    </w:p>
    <w:p w14:paraId="3BB371C8" w14:textId="630E0D69" w:rsidR="001E2274" w:rsidRDefault="00984AF1" w:rsidP="00B87FA5">
      <w:pPr>
        <w:rPr>
          <w:b w:val="0"/>
          <w:bCs w:val="0"/>
          <w:caps/>
          <w:sz w:val="24"/>
          <w:szCs w:val="24"/>
          <w:rtl/>
        </w:rPr>
      </w:pPr>
      <w:r>
        <w:rPr>
          <w:rFonts w:hint="cs"/>
          <w:b w:val="0"/>
          <w:bCs w:val="0"/>
          <w:caps/>
          <w:sz w:val="24"/>
          <w:szCs w:val="24"/>
          <w:rtl/>
        </w:rPr>
        <w:t xml:space="preserve">לא </w:t>
      </w:r>
    </w:p>
    <w:p w14:paraId="6A446BE9" w14:textId="77777777" w:rsidR="001E2274" w:rsidRDefault="001E2274" w:rsidP="00B87FA5">
      <w:pPr>
        <w:rPr>
          <w:b w:val="0"/>
          <w:bCs w:val="0"/>
          <w:caps/>
          <w:sz w:val="24"/>
          <w:szCs w:val="24"/>
          <w:rtl/>
        </w:rPr>
      </w:pPr>
    </w:p>
    <w:p w14:paraId="7D9E2F46" w14:textId="77777777" w:rsidR="001E2274" w:rsidRDefault="00E5536A" w:rsidP="00B87FA5">
      <w:pPr>
        <w:rPr>
          <w:caps/>
          <w:sz w:val="24"/>
          <w:szCs w:val="24"/>
          <w:u w:val="single"/>
          <w:rtl/>
        </w:rPr>
      </w:pPr>
      <w:r w:rsidRPr="00E5536A">
        <w:rPr>
          <w:rFonts w:hint="cs"/>
          <w:caps/>
          <w:sz w:val="24"/>
          <w:szCs w:val="24"/>
          <w:u w:val="single"/>
          <w:rtl/>
        </w:rPr>
        <w:t>גב</w:t>
      </w:r>
      <w:r w:rsidRPr="00E5536A">
        <w:rPr>
          <w:caps/>
          <w:sz w:val="24"/>
          <w:szCs w:val="24"/>
          <w:u w:val="single"/>
          <w:rtl/>
        </w:rPr>
        <w:t>'</w:t>
      </w:r>
      <w:r w:rsidRPr="00E5536A">
        <w:rPr>
          <w:rFonts w:hint="cs"/>
          <w:caps/>
          <w:sz w:val="24"/>
          <w:szCs w:val="24"/>
          <w:u w:val="single"/>
          <w:rtl/>
        </w:rPr>
        <w:t xml:space="preserve"> רוני גרניט - נציגת משרד הבריאות בוועדה המחוזית</w:t>
      </w:r>
      <w:r w:rsidR="001E2274">
        <w:rPr>
          <w:rFonts w:hint="cs"/>
          <w:caps/>
          <w:sz w:val="24"/>
          <w:szCs w:val="24"/>
          <w:u w:val="single"/>
          <w:rtl/>
        </w:rPr>
        <w:t>:</w:t>
      </w:r>
    </w:p>
    <w:p w14:paraId="640C3069" w14:textId="0EC383A6" w:rsidR="001E2274" w:rsidRDefault="00984AF1" w:rsidP="00B87FA5">
      <w:pPr>
        <w:rPr>
          <w:b w:val="0"/>
          <w:bCs w:val="0"/>
          <w:caps/>
          <w:sz w:val="24"/>
          <w:szCs w:val="24"/>
          <w:rtl/>
        </w:rPr>
      </w:pPr>
      <w:r>
        <w:rPr>
          <w:rFonts w:hint="cs"/>
          <w:b w:val="0"/>
          <w:bCs w:val="0"/>
          <w:caps/>
          <w:sz w:val="24"/>
          <w:szCs w:val="24"/>
          <w:rtl/>
        </w:rPr>
        <w:t>את צריכה להוריד את זה</w:t>
      </w:r>
    </w:p>
    <w:p w14:paraId="5DECAB33" w14:textId="77777777" w:rsidR="001E2274" w:rsidRDefault="001E2274" w:rsidP="00B87FA5">
      <w:pPr>
        <w:rPr>
          <w:b w:val="0"/>
          <w:bCs w:val="0"/>
          <w:caps/>
          <w:sz w:val="24"/>
          <w:szCs w:val="24"/>
          <w:rtl/>
        </w:rPr>
      </w:pPr>
    </w:p>
    <w:p w14:paraId="68529D7E" w14:textId="77777777" w:rsidR="001E2274" w:rsidRDefault="000A3DA6" w:rsidP="00B87FA5">
      <w:pPr>
        <w:rPr>
          <w:caps/>
          <w:sz w:val="24"/>
          <w:szCs w:val="24"/>
          <w:u w:val="single"/>
          <w:rtl/>
        </w:rPr>
      </w:pPr>
      <w:r w:rsidRPr="000A3DA6">
        <w:rPr>
          <w:rFonts w:hint="cs"/>
          <w:caps/>
          <w:sz w:val="24"/>
          <w:szCs w:val="24"/>
          <w:u w:val="single"/>
          <w:rtl/>
        </w:rPr>
        <w:t>מר תומר דוידסון - נציג מנהל מקרקעי ישראל בוועדה המחוזית</w:t>
      </w:r>
      <w:r w:rsidR="001E2274">
        <w:rPr>
          <w:rFonts w:hint="cs"/>
          <w:caps/>
          <w:sz w:val="24"/>
          <w:szCs w:val="24"/>
          <w:u w:val="single"/>
          <w:rtl/>
        </w:rPr>
        <w:t>:</w:t>
      </w:r>
    </w:p>
    <w:p w14:paraId="2ECCE46F" w14:textId="38888492" w:rsidR="001E2274" w:rsidRDefault="00984AF1" w:rsidP="00B87FA5">
      <w:pPr>
        <w:rPr>
          <w:b w:val="0"/>
          <w:bCs w:val="0"/>
          <w:caps/>
          <w:sz w:val="24"/>
          <w:szCs w:val="24"/>
          <w:rtl/>
        </w:rPr>
      </w:pPr>
      <w:r>
        <w:rPr>
          <w:rFonts w:hint="cs"/>
          <w:b w:val="0"/>
          <w:bCs w:val="0"/>
          <w:caps/>
          <w:sz w:val="24"/>
          <w:szCs w:val="24"/>
          <w:rtl/>
        </w:rPr>
        <w:t>צריך לסגור את זה קודם</w:t>
      </w:r>
    </w:p>
    <w:p w14:paraId="5B70B066" w14:textId="77777777" w:rsidR="001E2274" w:rsidRDefault="001E2274" w:rsidP="00B87FA5">
      <w:pPr>
        <w:rPr>
          <w:b w:val="0"/>
          <w:bCs w:val="0"/>
          <w:caps/>
          <w:sz w:val="24"/>
          <w:szCs w:val="24"/>
          <w:rtl/>
        </w:rPr>
      </w:pPr>
    </w:p>
    <w:p w14:paraId="38EB01E7" w14:textId="77777777" w:rsidR="001E2274" w:rsidRDefault="00207ED1" w:rsidP="00B87FA5">
      <w:pPr>
        <w:rPr>
          <w:caps/>
          <w:sz w:val="24"/>
          <w:szCs w:val="24"/>
          <w:u w:val="single"/>
          <w:rtl/>
        </w:rPr>
      </w:pPr>
      <w:r w:rsidRPr="00207ED1">
        <w:rPr>
          <w:rFonts w:hint="cs"/>
          <w:caps/>
          <w:sz w:val="24"/>
          <w:szCs w:val="24"/>
          <w:u w:val="single"/>
          <w:rtl/>
        </w:rPr>
        <w:t>מר יוסף חדד - מגיש הבקשה</w:t>
      </w:r>
      <w:r w:rsidR="001E2274">
        <w:rPr>
          <w:rFonts w:hint="cs"/>
          <w:caps/>
          <w:sz w:val="24"/>
          <w:szCs w:val="24"/>
          <w:u w:val="single"/>
          <w:rtl/>
        </w:rPr>
        <w:t>:</w:t>
      </w:r>
    </w:p>
    <w:p w14:paraId="30C67247" w14:textId="4470DD6A" w:rsidR="001E2274" w:rsidRDefault="00984AF1" w:rsidP="00B87FA5">
      <w:pPr>
        <w:rPr>
          <w:b w:val="0"/>
          <w:bCs w:val="0"/>
          <w:caps/>
          <w:sz w:val="24"/>
          <w:szCs w:val="24"/>
          <w:rtl/>
        </w:rPr>
      </w:pPr>
      <w:r>
        <w:rPr>
          <w:rFonts w:hint="cs"/>
          <w:b w:val="0"/>
          <w:bCs w:val="0"/>
          <w:caps/>
          <w:sz w:val="24"/>
          <w:szCs w:val="24"/>
          <w:rtl/>
        </w:rPr>
        <w:t>גם אני רואה את מה שהיא על מה שהיא מדברת</w:t>
      </w:r>
    </w:p>
    <w:p w14:paraId="0D2C0FFA" w14:textId="77777777" w:rsidR="001E2274" w:rsidRDefault="001E2274" w:rsidP="00B87FA5">
      <w:pPr>
        <w:rPr>
          <w:b w:val="0"/>
          <w:bCs w:val="0"/>
          <w:caps/>
          <w:sz w:val="24"/>
          <w:szCs w:val="24"/>
          <w:rtl/>
        </w:rPr>
      </w:pPr>
    </w:p>
    <w:p w14:paraId="730E6DC8" w14:textId="77777777" w:rsidR="001E2274" w:rsidRDefault="00E5536A" w:rsidP="00B87FA5">
      <w:pPr>
        <w:rPr>
          <w:caps/>
          <w:sz w:val="24"/>
          <w:szCs w:val="24"/>
          <w:u w:val="single"/>
          <w:rtl/>
        </w:rPr>
      </w:pPr>
      <w:r w:rsidRPr="00E5536A">
        <w:rPr>
          <w:rFonts w:hint="cs"/>
          <w:caps/>
          <w:sz w:val="24"/>
          <w:szCs w:val="24"/>
          <w:u w:val="single"/>
          <w:rtl/>
        </w:rPr>
        <w:t>גב</w:t>
      </w:r>
      <w:r w:rsidRPr="00E5536A">
        <w:rPr>
          <w:caps/>
          <w:sz w:val="24"/>
          <w:szCs w:val="24"/>
          <w:u w:val="single"/>
          <w:rtl/>
        </w:rPr>
        <w:t>'</w:t>
      </w:r>
      <w:r w:rsidRPr="00E5536A">
        <w:rPr>
          <w:rFonts w:hint="cs"/>
          <w:caps/>
          <w:sz w:val="24"/>
          <w:szCs w:val="24"/>
          <w:u w:val="single"/>
          <w:rtl/>
        </w:rPr>
        <w:t xml:space="preserve"> רוני גרניט - נציגת משרד הבריאות בוועדה המחוזית</w:t>
      </w:r>
      <w:r w:rsidR="001E2274">
        <w:rPr>
          <w:rFonts w:hint="cs"/>
          <w:caps/>
          <w:sz w:val="24"/>
          <w:szCs w:val="24"/>
          <w:u w:val="single"/>
          <w:rtl/>
        </w:rPr>
        <w:t>:</w:t>
      </w:r>
    </w:p>
    <w:p w14:paraId="6E11D8C4" w14:textId="2AB4BEF4" w:rsidR="001E2274" w:rsidRDefault="00984AF1" w:rsidP="00B87FA5">
      <w:pPr>
        <w:rPr>
          <w:b w:val="0"/>
          <w:bCs w:val="0"/>
          <w:caps/>
          <w:sz w:val="24"/>
          <w:szCs w:val="24"/>
          <w:rtl/>
        </w:rPr>
      </w:pPr>
      <w:r>
        <w:rPr>
          <w:rFonts w:hint="cs"/>
          <w:b w:val="0"/>
          <w:bCs w:val="0"/>
          <w:caps/>
          <w:sz w:val="24"/>
          <w:szCs w:val="24"/>
          <w:rtl/>
        </w:rPr>
        <w:t xml:space="preserve">את צריכה לסגור ולשתף מחדש </w:t>
      </w:r>
    </w:p>
    <w:p w14:paraId="6E6D91E8" w14:textId="77777777" w:rsidR="001E2274" w:rsidRDefault="001E2274" w:rsidP="00B87FA5">
      <w:pPr>
        <w:rPr>
          <w:b w:val="0"/>
          <w:bCs w:val="0"/>
          <w:caps/>
          <w:sz w:val="24"/>
          <w:szCs w:val="24"/>
          <w:rtl/>
        </w:rPr>
      </w:pPr>
    </w:p>
    <w:p w14:paraId="2613C889" w14:textId="77777777" w:rsidR="001E2274" w:rsidRDefault="000A5C33" w:rsidP="00B87FA5">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5A32C1F6" w14:textId="0B967504" w:rsidR="001E2274" w:rsidRDefault="00984AF1" w:rsidP="00B87FA5">
      <w:pPr>
        <w:rPr>
          <w:b w:val="0"/>
          <w:bCs w:val="0"/>
          <w:caps/>
          <w:sz w:val="24"/>
          <w:szCs w:val="24"/>
          <w:rtl/>
        </w:rPr>
      </w:pPr>
      <w:r>
        <w:rPr>
          <w:rFonts w:hint="cs"/>
          <w:b w:val="0"/>
          <w:bCs w:val="0"/>
          <w:caps/>
          <w:sz w:val="24"/>
          <w:szCs w:val="24"/>
          <w:rtl/>
        </w:rPr>
        <w:t>אנחנו יכולים להפסיק לה את השיתוף פה?</w:t>
      </w:r>
    </w:p>
    <w:p w14:paraId="7C8351EF" w14:textId="77777777" w:rsidR="001E2274" w:rsidRDefault="001E2274" w:rsidP="00B87FA5">
      <w:pPr>
        <w:rPr>
          <w:b w:val="0"/>
          <w:bCs w:val="0"/>
          <w:caps/>
          <w:sz w:val="24"/>
          <w:szCs w:val="24"/>
          <w:rtl/>
        </w:rPr>
      </w:pPr>
    </w:p>
    <w:p w14:paraId="212E2A9E" w14:textId="77777777" w:rsidR="001E2274" w:rsidRDefault="0044432A" w:rsidP="00B87FA5">
      <w:pPr>
        <w:rPr>
          <w:caps/>
          <w:sz w:val="24"/>
          <w:szCs w:val="24"/>
          <w:u w:val="single"/>
          <w:rtl/>
        </w:rPr>
      </w:pPr>
      <w:r w:rsidRPr="0044432A">
        <w:rPr>
          <w:rFonts w:hint="cs"/>
          <w:caps/>
          <w:sz w:val="24"/>
          <w:szCs w:val="24"/>
          <w:u w:val="single"/>
          <w:rtl/>
        </w:rPr>
        <w:t>גב</w:t>
      </w:r>
      <w:r w:rsidRPr="0044432A">
        <w:rPr>
          <w:caps/>
          <w:sz w:val="24"/>
          <w:szCs w:val="24"/>
          <w:u w:val="single"/>
          <w:rtl/>
        </w:rPr>
        <w:t>'</w:t>
      </w:r>
      <w:r w:rsidRPr="0044432A">
        <w:rPr>
          <w:rFonts w:hint="cs"/>
          <w:caps/>
          <w:sz w:val="24"/>
          <w:szCs w:val="24"/>
          <w:u w:val="single"/>
          <w:rtl/>
        </w:rPr>
        <w:t xml:space="preserve"> תמי ראם וגנר - נציגת לשכת התכנון</w:t>
      </w:r>
      <w:r w:rsidR="001E2274">
        <w:rPr>
          <w:rFonts w:hint="cs"/>
          <w:caps/>
          <w:sz w:val="24"/>
          <w:szCs w:val="24"/>
          <w:u w:val="single"/>
          <w:rtl/>
        </w:rPr>
        <w:t>:</w:t>
      </w:r>
    </w:p>
    <w:p w14:paraId="2637CF3B" w14:textId="6000FE71" w:rsidR="001E2274" w:rsidRDefault="00984AF1" w:rsidP="00B87FA5">
      <w:pPr>
        <w:rPr>
          <w:b w:val="0"/>
          <w:bCs w:val="0"/>
          <w:caps/>
          <w:sz w:val="24"/>
          <w:szCs w:val="24"/>
          <w:rtl/>
        </w:rPr>
      </w:pPr>
      <w:r>
        <w:rPr>
          <w:rFonts w:hint="cs"/>
          <w:b w:val="0"/>
          <w:bCs w:val="0"/>
          <w:caps/>
          <w:sz w:val="24"/>
          <w:szCs w:val="24"/>
          <w:rtl/>
        </w:rPr>
        <w:t>כן אתה יכול</w:t>
      </w:r>
    </w:p>
    <w:p w14:paraId="54EB4A50" w14:textId="77777777" w:rsidR="001E2274" w:rsidRDefault="001E2274" w:rsidP="00B87FA5">
      <w:pPr>
        <w:rPr>
          <w:b w:val="0"/>
          <w:bCs w:val="0"/>
          <w:caps/>
          <w:sz w:val="24"/>
          <w:szCs w:val="24"/>
          <w:rtl/>
        </w:rPr>
      </w:pPr>
    </w:p>
    <w:p w14:paraId="55DD9D6F" w14:textId="77777777" w:rsidR="001E2274" w:rsidRDefault="000A5C33" w:rsidP="00B87FA5">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35706A81" w14:textId="0325A2A7" w:rsidR="001E2274" w:rsidRDefault="00984AF1" w:rsidP="00B87FA5">
      <w:pPr>
        <w:rPr>
          <w:b w:val="0"/>
          <w:bCs w:val="0"/>
          <w:caps/>
          <w:sz w:val="24"/>
          <w:szCs w:val="24"/>
          <w:rtl/>
        </w:rPr>
      </w:pPr>
      <w:r>
        <w:rPr>
          <w:rFonts w:hint="cs"/>
          <w:b w:val="0"/>
          <w:bCs w:val="0"/>
          <w:caps/>
          <w:sz w:val="24"/>
          <w:szCs w:val="24"/>
          <w:rtl/>
        </w:rPr>
        <w:t>איפה?</w:t>
      </w:r>
    </w:p>
    <w:p w14:paraId="618ECF14" w14:textId="77777777" w:rsidR="001E2274" w:rsidRDefault="001E2274" w:rsidP="00B87FA5">
      <w:pPr>
        <w:rPr>
          <w:b w:val="0"/>
          <w:bCs w:val="0"/>
          <w:caps/>
          <w:sz w:val="24"/>
          <w:szCs w:val="24"/>
          <w:rtl/>
        </w:rPr>
      </w:pPr>
    </w:p>
    <w:p w14:paraId="01E39060" w14:textId="77777777" w:rsidR="001E2274" w:rsidRDefault="0044432A" w:rsidP="00B87FA5">
      <w:pPr>
        <w:rPr>
          <w:caps/>
          <w:sz w:val="24"/>
          <w:szCs w:val="24"/>
          <w:u w:val="single"/>
          <w:rtl/>
        </w:rPr>
      </w:pPr>
      <w:r w:rsidRPr="0044432A">
        <w:rPr>
          <w:rFonts w:hint="cs"/>
          <w:caps/>
          <w:sz w:val="24"/>
          <w:szCs w:val="24"/>
          <w:u w:val="single"/>
          <w:rtl/>
        </w:rPr>
        <w:t>גב</w:t>
      </w:r>
      <w:r w:rsidRPr="0044432A">
        <w:rPr>
          <w:caps/>
          <w:sz w:val="24"/>
          <w:szCs w:val="24"/>
          <w:u w:val="single"/>
          <w:rtl/>
        </w:rPr>
        <w:t>'</w:t>
      </w:r>
      <w:r w:rsidRPr="0044432A">
        <w:rPr>
          <w:rFonts w:hint="cs"/>
          <w:caps/>
          <w:sz w:val="24"/>
          <w:szCs w:val="24"/>
          <w:u w:val="single"/>
          <w:rtl/>
        </w:rPr>
        <w:t xml:space="preserve"> תמי ראם וגנר - נציגת לשכת התכנון</w:t>
      </w:r>
      <w:r w:rsidR="001E2274">
        <w:rPr>
          <w:rFonts w:hint="cs"/>
          <w:caps/>
          <w:sz w:val="24"/>
          <w:szCs w:val="24"/>
          <w:u w:val="single"/>
          <w:rtl/>
        </w:rPr>
        <w:t>:</w:t>
      </w:r>
    </w:p>
    <w:p w14:paraId="22A83AB9" w14:textId="31ED9115" w:rsidR="001E2274" w:rsidRDefault="00984AF1" w:rsidP="00B87FA5">
      <w:pPr>
        <w:rPr>
          <w:b w:val="0"/>
          <w:bCs w:val="0"/>
          <w:caps/>
          <w:sz w:val="24"/>
          <w:szCs w:val="24"/>
          <w:rtl/>
        </w:rPr>
      </w:pPr>
      <w:r>
        <w:rPr>
          <w:rFonts w:hint="cs"/>
          <w:b w:val="0"/>
          <w:bCs w:val="0"/>
          <w:caps/>
          <w:sz w:val="24"/>
          <w:szCs w:val="24"/>
          <w:rtl/>
        </w:rPr>
        <w:t xml:space="preserve">המנהל יכול </w:t>
      </w:r>
    </w:p>
    <w:p w14:paraId="3EAB214F" w14:textId="77777777" w:rsidR="001E2274" w:rsidRDefault="001E2274" w:rsidP="00B87FA5">
      <w:pPr>
        <w:rPr>
          <w:b w:val="0"/>
          <w:bCs w:val="0"/>
          <w:caps/>
          <w:sz w:val="24"/>
          <w:szCs w:val="24"/>
          <w:rtl/>
        </w:rPr>
      </w:pPr>
    </w:p>
    <w:p w14:paraId="644E7218" w14:textId="77777777" w:rsidR="001E2274" w:rsidRDefault="000A5C33" w:rsidP="00B87FA5">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6F684A32" w14:textId="122659C4" w:rsidR="001E2274" w:rsidRDefault="00984AF1" w:rsidP="00B87FA5">
      <w:pPr>
        <w:rPr>
          <w:b w:val="0"/>
          <w:bCs w:val="0"/>
          <w:caps/>
          <w:sz w:val="24"/>
          <w:szCs w:val="24"/>
          <w:rtl/>
        </w:rPr>
      </w:pPr>
      <w:r>
        <w:rPr>
          <w:rFonts w:hint="cs"/>
          <w:b w:val="0"/>
          <w:bCs w:val="0"/>
          <w:caps/>
          <w:sz w:val="24"/>
          <w:szCs w:val="24"/>
          <w:rtl/>
        </w:rPr>
        <w:t>איפה?</w:t>
      </w:r>
    </w:p>
    <w:p w14:paraId="4629B4E2" w14:textId="77777777" w:rsidR="001E2274" w:rsidRDefault="001E2274" w:rsidP="00B87FA5">
      <w:pPr>
        <w:rPr>
          <w:b w:val="0"/>
          <w:bCs w:val="0"/>
          <w:caps/>
          <w:sz w:val="24"/>
          <w:szCs w:val="24"/>
          <w:rtl/>
        </w:rPr>
      </w:pPr>
    </w:p>
    <w:p w14:paraId="1E6F6198" w14:textId="77777777" w:rsidR="001E2274" w:rsidRDefault="0044432A" w:rsidP="00B87FA5">
      <w:pPr>
        <w:rPr>
          <w:caps/>
          <w:sz w:val="24"/>
          <w:szCs w:val="24"/>
          <w:u w:val="single"/>
          <w:rtl/>
        </w:rPr>
      </w:pPr>
      <w:r w:rsidRPr="0044432A">
        <w:rPr>
          <w:rFonts w:hint="cs"/>
          <w:caps/>
          <w:sz w:val="24"/>
          <w:szCs w:val="24"/>
          <w:u w:val="single"/>
          <w:rtl/>
        </w:rPr>
        <w:t>גב</w:t>
      </w:r>
      <w:r w:rsidRPr="0044432A">
        <w:rPr>
          <w:caps/>
          <w:sz w:val="24"/>
          <w:szCs w:val="24"/>
          <w:u w:val="single"/>
          <w:rtl/>
        </w:rPr>
        <w:t>'</w:t>
      </w:r>
      <w:r w:rsidRPr="0044432A">
        <w:rPr>
          <w:rFonts w:hint="cs"/>
          <w:caps/>
          <w:sz w:val="24"/>
          <w:szCs w:val="24"/>
          <w:u w:val="single"/>
          <w:rtl/>
        </w:rPr>
        <w:t xml:space="preserve"> תמי ראם וגנר - נציגת לשכת התכנון</w:t>
      </w:r>
      <w:r w:rsidR="001E2274">
        <w:rPr>
          <w:rFonts w:hint="cs"/>
          <w:caps/>
          <w:sz w:val="24"/>
          <w:szCs w:val="24"/>
          <w:u w:val="single"/>
          <w:rtl/>
        </w:rPr>
        <w:t>:</w:t>
      </w:r>
    </w:p>
    <w:p w14:paraId="48F4E822" w14:textId="307BF4E9" w:rsidR="001E2274" w:rsidRDefault="00984AF1" w:rsidP="00B87FA5">
      <w:pPr>
        <w:rPr>
          <w:b w:val="0"/>
          <w:bCs w:val="0"/>
          <w:caps/>
          <w:sz w:val="24"/>
          <w:szCs w:val="24"/>
          <w:rtl/>
        </w:rPr>
      </w:pPr>
      <w:r>
        <w:rPr>
          <w:rFonts w:hint="cs"/>
          <w:b w:val="0"/>
          <w:bCs w:val="0"/>
          <w:caps/>
          <w:sz w:val="24"/>
          <w:szCs w:val="24"/>
          <w:rtl/>
        </w:rPr>
        <w:t xml:space="preserve">תסתכל שם </w:t>
      </w:r>
    </w:p>
    <w:p w14:paraId="490D0C21" w14:textId="77777777" w:rsidR="001E2274" w:rsidRDefault="001E2274" w:rsidP="00B87FA5">
      <w:pPr>
        <w:rPr>
          <w:b w:val="0"/>
          <w:bCs w:val="0"/>
          <w:caps/>
          <w:sz w:val="24"/>
          <w:szCs w:val="24"/>
          <w:rtl/>
        </w:rPr>
      </w:pPr>
    </w:p>
    <w:p w14:paraId="3AA7144B" w14:textId="77777777" w:rsidR="001E2274" w:rsidRDefault="00207ED1" w:rsidP="00B87FA5">
      <w:pPr>
        <w:rPr>
          <w:caps/>
          <w:sz w:val="24"/>
          <w:szCs w:val="24"/>
          <w:u w:val="single"/>
          <w:rtl/>
        </w:rPr>
      </w:pPr>
      <w:r w:rsidRPr="00207ED1">
        <w:rPr>
          <w:rFonts w:hint="cs"/>
          <w:caps/>
          <w:sz w:val="24"/>
          <w:szCs w:val="24"/>
          <w:u w:val="single"/>
          <w:rtl/>
        </w:rPr>
        <w:t>גב</w:t>
      </w:r>
      <w:r w:rsidRPr="00207ED1">
        <w:rPr>
          <w:caps/>
          <w:sz w:val="24"/>
          <w:szCs w:val="24"/>
          <w:u w:val="single"/>
          <w:rtl/>
        </w:rPr>
        <w:t>'</w:t>
      </w:r>
      <w:r w:rsidRPr="00207ED1">
        <w:rPr>
          <w:rFonts w:hint="cs"/>
          <w:caps/>
          <w:sz w:val="24"/>
          <w:szCs w:val="24"/>
          <w:u w:val="single"/>
          <w:rtl/>
        </w:rPr>
        <w:t xml:space="preserve"> אסתי איפרגן - אדריכלית עורכת התוכנית</w:t>
      </w:r>
      <w:r w:rsidR="001E2274">
        <w:rPr>
          <w:rFonts w:hint="cs"/>
          <w:caps/>
          <w:sz w:val="24"/>
          <w:szCs w:val="24"/>
          <w:u w:val="single"/>
          <w:rtl/>
        </w:rPr>
        <w:t>:</w:t>
      </w:r>
    </w:p>
    <w:p w14:paraId="772ED0F0" w14:textId="31FFBA9E" w:rsidR="001E2274" w:rsidRDefault="00984AF1" w:rsidP="00B87FA5">
      <w:pPr>
        <w:rPr>
          <w:b w:val="0"/>
          <w:bCs w:val="0"/>
          <w:caps/>
          <w:sz w:val="24"/>
          <w:szCs w:val="24"/>
          <w:rtl/>
        </w:rPr>
      </w:pPr>
      <w:r>
        <w:rPr>
          <w:rFonts w:hint="cs"/>
          <w:b w:val="0"/>
          <w:bCs w:val="0"/>
          <w:caps/>
          <w:sz w:val="24"/>
          <w:szCs w:val="24"/>
          <w:rtl/>
        </w:rPr>
        <w:t>רגע, יש לבחורה גומנה שתקשרה איתי יש לה גם כן את התוכנית</w:t>
      </w:r>
    </w:p>
    <w:p w14:paraId="14973983" w14:textId="77777777" w:rsidR="001E2274" w:rsidRDefault="001E2274" w:rsidP="00B87FA5">
      <w:pPr>
        <w:rPr>
          <w:b w:val="0"/>
          <w:bCs w:val="0"/>
          <w:caps/>
          <w:sz w:val="24"/>
          <w:szCs w:val="24"/>
          <w:rtl/>
        </w:rPr>
      </w:pPr>
    </w:p>
    <w:p w14:paraId="580519FC" w14:textId="77777777" w:rsidR="001E2274" w:rsidRDefault="004D3840" w:rsidP="00B87FA5">
      <w:pPr>
        <w:rPr>
          <w:caps/>
          <w:sz w:val="24"/>
          <w:szCs w:val="24"/>
          <w:u w:val="single"/>
          <w:rtl/>
        </w:rPr>
      </w:pPr>
      <w:r w:rsidRPr="004D3840">
        <w:rPr>
          <w:rFonts w:hint="cs"/>
          <w:caps/>
          <w:sz w:val="24"/>
          <w:szCs w:val="24"/>
          <w:u w:val="single"/>
          <w:rtl/>
        </w:rPr>
        <w:t>גב</w:t>
      </w:r>
      <w:r w:rsidRPr="004D3840">
        <w:rPr>
          <w:caps/>
          <w:sz w:val="24"/>
          <w:szCs w:val="24"/>
          <w:u w:val="single"/>
          <w:rtl/>
        </w:rPr>
        <w:t>'</w:t>
      </w:r>
      <w:r w:rsidRPr="004D3840">
        <w:rPr>
          <w:rFonts w:hint="cs"/>
          <w:caps/>
          <w:sz w:val="24"/>
          <w:szCs w:val="24"/>
          <w:u w:val="single"/>
          <w:rtl/>
        </w:rPr>
        <w:t xml:space="preserve"> ג</w:t>
      </w:r>
      <w:r w:rsidRPr="004D3840">
        <w:rPr>
          <w:caps/>
          <w:sz w:val="24"/>
          <w:szCs w:val="24"/>
          <w:u w:val="single"/>
          <w:rtl/>
        </w:rPr>
        <w:t>'</w:t>
      </w:r>
      <w:r w:rsidRPr="004D3840">
        <w:rPr>
          <w:rFonts w:hint="cs"/>
          <w:caps/>
          <w:sz w:val="24"/>
          <w:szCs w:val="24"/>
          <w:u w:val="single"/>
          <w:rtl/>
        </w:rPr>
        <w:t>ומאנה מולא - נציגת לשכת התכנון</w:t>
      </w:r>
      <w:r w:rsidR="001E2274">
        <w:rPr>
          <w:rFonts w:hint="cs"/>
          <w:caps/>
          <w:sz w:val="24"/>
          <w:szCs w:val="24"/>
          <w:u w:val="single"/>
          <w:rtl/>
        </w:rPr>
        <w:t>:</w:t>
      </w:r>
    </w:p>
    <w:p w14:paraId="4E6D1D81" w14:textId="36C2535E" w:rsidR="001E2274" w:rsidRDefault="00984AF1" w:rsidP="00B87FA5">
      <w:pPr>
        <w:rPr>
          <w:b w:val="0"/>
          <w:bCs w:val="0"/>
          <w:caps/>
          <w:sz w:val="24"/>
          <w:szCs w:val="24"/>
          <w:rtl/>
        </w:rPr>
      </w:pPr>
      <w:r>
        <w:rPr>
          <w:rFonts w:hint="cs"/>
          <w:b w:val="0"/>
          <w:bCs w:val="0"/>
          <w:caps/>
          <w:sz w:val="24"/>
          <w:szCs w:val="24"/>
          <w:rtl/>
        </w:rPr>
        <w:t>אני אשתף אתכם</w:t>
      </w:r>
    </w:p>
    <w:p w14:paraId="0886232C" w14:textId="77777777" w:rsidR="001E2274" w:rsidRDefault="001E2274" w:rsidP="00B87FA5">
      <w:pPr>
        <w:rPr>
          <w:b w:val="0"/>
          <w:bCs w:val="0"/>
          <w:caps/>
          <w:sz w:val="24"/>
          <w:szCs w:val="24"/>
          <w:rtl/>
        </w:rPr>
      </w:pPr>
    </w:p>
    <w:p w14:paraId="068FEE26" w14:textId="77777777" w:rsidR="001E2274" w:rsidRDefault="00207ED1" w:rsidP="00B87FA5">
      <w:pPr>
        <w:rPr>
          <w:caps/>
          <w:sz w:val="24"/>
          <w:szCs w:val="24"/>
          <w:u w:val="single"/>
          <w:rtl/>
        </w:rPr>
      </w:pPr>
      <w:r w:rsidRPr="00207ED1">
        <w:rPr>
          <w:rFonts w:hint="cs"/>
          <w:caps/>
          <w:sz w:val="24"/>
          <w:szCs w:val="24"/>
          <w:u w:val="single"/>
          <w:rtl/>
        </w:rPr>
        <w:t>גב</w:t>
      </w:r>
      <w:r w:rsidRPr="00207ED1">
        <w:rPr>
          <w:caps/>
          <w:sz w:val="24"/>
          <w:szCs w:val="24"/>
          <w:u w:val="single"/>
          <w:rtl/>
        </w:rPr>
        <w:t>'</w:t>
      </w:r>
      <w:r w:rsidRPr="00207ED1">
        <w:rPr>
          <w:rFonts w:hint="cs"/>
          <w:caps/>
          <w:sz w:val="24"/>
          <w:szCs w:val="24"/>
          <w:u w:val="single"/>
          <w:rtl/>
        </w:rPr>
        <w:t xml:space="preserve"> אסתי איפרגן - אדריכלית עורכת התוכנית</w:t>
      </w:r>
      <w:r w:rsidR="001E2274">
        <w:rPr>
          <w:rFonts w:hint="cs"/>
          <w:caps/>
          <w:sz w:val="24"/>
          <w:szCs w:val="24"/>
          <w:u w:val="single"/>
          <w:rtl/>
        </w:rPr>
        <w:t>:</w:t>
      </w:r>
    </w:p>
    <w:p w14:paraId="34B7D24D" w14:textId="56C2B468" w:rsidR="001E2274" w:rsidRDefault="00984AF1" w:rsidP="00B87FA5">
      <w:pPr>
        <w:rPr>
          <w:b w:val="0"/>
          <w:bCs w:val="0"/>
          <w:caps/>
          <w:sz w:val="24"/>
          <w:szCs w:val="24"/>
          <w:rtl/>
        </w:rPr>
      </w:pPr>
      <w:r>
        <w:rPr>
          <w:rFonts w:hint="cs"/>
          <w:b w:val="0"/>
          <w:bCs w:val="0"/>
          <w:caps/>
          <w:sz w:val="24"/>
          <w:szCs w:val="24"/>
          <w:rtl/>
        </w:rPr>
        <w:t>אז אולי שהיא תפתח</w:t>
      </w:r>
    </w:p>
    <w:p w14:paraId="1CFFF487" w14:textId="77777777" w:rsidR="001E2274" w:rsidRDefault="001E2274" w:rsidP="00B87FA5">
      <w:pPr>
        <w:rPr>
          <w:b w:val="0"/>
          <w:bCs w:val="0"/>
          <w:caps/>
          <w:sz w:val="24"/>
          <w:szCs w:val="24"/>
          <w:rtl/>
        </w:rPr>
      </w:pPr>
    </w:p>
    <w:p w14:paraId="27FD8503" w14:textId="77777777" w:rsidR="001E2274" w:rsidRDefault="004D3840" w:rsidP="00B87FA5">
      <w:pPr>
        <w:rPr>
          <w:caps/>
          <w:sz w:val="24"/>
          <w:szCs w:val="24"/>
          <w:u w:val="single"/>
          <w:rtl/>
        </w:rPr>
      </w:pPr>
      <w:r w:rsidRPr="004D3840">
        <w:rPr>
          <w:rFonts w:hint="cs"/>
          <w:caps/>
          <w:sz w:val="24"/>
          <w:szCs w:val="24"/>
          <w:u w:val="single"/>
          <w:rtl/>
        </w:rPr>
        <w:lastRenderedPageBreak/>
        <w:t>גב</w:t>
      </w:r>
      <w:r w:rsidRPr="004D3840">
        <w:rPr>
          <w:caps/>
          <w:sz w:val="24"/>
          <w:szCs w:val="24"/>
          <w:u w:val="single"/>
          <w:rtl/>
        </w:rPr>
        <w:t>'</w:t>
      </w:r>
      <w:r w:rsidRPr="004D3840">
        <w:rPr>
          <w:rFonts w:hint="cs"/>
          <w:caps/>
          <w:sz w:val="24"/>
          <w:szCs w:val="24"/>
          <w:u w:val="single"/>
          <w:rtl/>
        </w:rPr>
        <w:t xml:space="preserve"> ג</w:t>
      </w:r>
      <w:r w:rsidRPr="004D3840">
        <w:rPr>
          <w:caps/>
          <w:sz w:val="24"/>
          <w:szCs w:val="24"/>
          <w:u w:val="single"/>
          <w:rtl/>
        </w:rPr>
        <w:t>'</w:t>
      </w:r>
      <w:r w:rsidRPr="004D3840">
        <w:rPr>
          <w:rFonts w:hint="cs"/>
          <w:caps/>
          <w:sz w:val="24"/>
          <w:szCs w:val="24"/>
          <w:u w:val="single"/>
          <w:rtl/>
        </w:rPr>
        <w:t>ומאנה מולא - נציגת לשכת התכנון</w:t>
      </w:r>
      <w:r w:rsidR="001E2274">
        <w:rPr>
          <w:rFonts w:hint="cs"/>
          <w:caps/>
          <w:sz w:val="24"/>
          <w:szCs w:val="24"/>
          <w:u w:val="single"/>
          <w:rtl/>
        </w:rPr>
        <w:t>:</w:t>
      </w:r>
    </w:p>
    <w:p w14:paraId="45A6C15D" w14:textId="5AAFDEA7" w:rsidR="001E2274" w:rsidRDefault="00984AF1" w:rsidP="00B87FA5">
      <w:pPr>
        <w:rPr>
          <w:b w:val="0"/>
          <w:bCs w:val="0"/>
          <w:caps/>
          <w:sz w:val="24"/>
          <w:szCs w:val="24"/>
          <w:rtl/>
        </w:rPr>
      </w:pPr>
      <w:r>
        <w:rPr>
          <w:rFonts w:hint="cs"/>
          <w:b w:val="0"/>
          <w:bCs w:val="0"/>
          <w:caps/>
          <w:sz w:val="24"/>
          <w:szCs w:val="24"/>
          <w:rtl/>
        </w:rPr>
        <w:t xml:space="preserve">רגע חכי שניה </w:t>
      </w:r>
    </w:p>
    <w:p w14:paraId="22549299" w14:textId="77777777" w:rsidR="001E2274" w:rsidRDefault="001E2274" w:rsidP="00B87FA5">
      <w:pPr>
        <w:rPr>
          <w:b w:val="0"/>
          <w:bCs w:val="0"/>
          <w:caps/>
          <w:sz w:val="24"/>
          <w:szCs w:val="24"/>
          <w:rtl/>
        </w:rPr>
      </w:pPr>
    </w:p>
    <w:p w14:paraId="2FAEDD22" w14:textId="77777777" w:rsidR="001E2274" w:rsidRDefault="000A5C33" w:rsidP="00B87FA5">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46AFF695" w14:textId="43E47D7C" w:rsidR="001E2274" w:rsidRDefault="00984AF1" w:rsidP="00B87FA5">
      <w:pPr>
        <w:rPr>
          <w:b w:val="0"/>
          <w:bCs w:val="0"/>
          <w:caps/>
          <w:sz w:val="24"/>
          <w:szCs w:val="24"/>
          <w:rtl/>
        </w:rPr>
      </w:pPr>
      <w:r>
        <w:rPr>
          <w:rFonts w:hint="cs"/>
          <w:b w:val="0"/>
          <w:bCs w:val="0"/>
          <w:caps/>
          <w:sz w:val="24"/>
          <w:szCs w:val="24"/>
          <w:rtl/>
        </w:rPr>
        <w:t>אבל תפסיקי את השיתוף אצלך</w:t>
      </w:r>
    </w:p>
    <w:p w14:paraId="2188A9DC" w14:textId="77777777" w:rsidR="001E2274" w:rsidRDefault="001E2274" w:rsidP="00B87FA5">
      <w:pPr>
        <w:rPr>
          <w:b w:val="0"/>
          <w:bCs w:val="0"/>
          <w:caps/>
          <w:sz w:val="24"/>
          <w:szCs w:val="24"/>
          <w:rtl/>
        </w:rPr>
      </w:pPr>
    </w:p>
    <w:p w14:paraId="041C9974" w14:textId="77777777" w:rsidR="001E2274" w:rsidRDefault="00207ED1" w:rsidP="00B87FA5">
      <w:pPr>
        <w:rPr>
          <w:caps/>
          <w:sz w:val="24"/>
          <w:szCs w:val="24"/>
          <w:u w:val="single"/>
          <w:rtl/>
        </w:rPr>
      </w:pPr>
      <w:r w:rsidRPr="00207ED1">
        <w:rPr>
          <w:rFonts w:hint="cs"/>
          <w:caps/>
          <w:sz w:val="24"/>
          <w:szCs w:val="24"/>
          <w:u w:val="single"/>
          <w:rtl/>
        </w:rPr>
        <w:t>גב</w:t>
      </w:r>
      <w:r w:rsidRPr="00207ED1">
        <w:rPr>
          <w:caps/>
          <w:sz w:val="24"/>
          <w:szCs w:val="24"/>
          <w:u w:val="single"/>
          <w:rtl/>
        </w:rPr>
        <w:t>'</w:t>
      </w:r>
      <w:r w:rsidRPr="00207ED1">
        <w:rPr>
          <w:rFonts w:hint="cs"/>
          <w:caps/>
          <w:sz w:val="24"/>
          <w:szCs w:val="24"/>
          <w:u w:val="single"/>
          <w:rtl/>
        </w:rPr>
        <w:t xml:space="preserve"> אסתי איפרגן - אדריכלית עורכת התוכנית</w:t>
      </w:r>
      <w:r w:rsidR="001E2274">
        <w:rPr>
          <w:rFonts w:hint="cs"/>
          <w:caps/>
          <w:sz w:val="24"/>
          <w:szCs w:val="24"/>
          <w:u w:val="single"/>
          <w:rtl/>
        </w:rPr>
        <w:t>:</w:t>
      </w:r>
    </w:p>
    <w:p w14:paraId="4D1BFB19" w14:textId="62662815" w:rsidR="001E2274" w:rsidRDefault="00984AF1" w:rsidP="00B87FA5">
      <w:pPr>
        <w:rPr>
          <w:b w:val="0"/>
          <w:bCs w:val="0"/>
          <w:caps/>
          <w:sz w:val="24"/>
          <w:szCs w:val="24"/>
          <w:rtl/>
        </w:rPr>
      </w:pPr>
      <w:r>
        <w:rPr>
          <w:rFonts w:hint="cs"/>
          <w:b w:val="0"/>
          <w:bCs w:val="0"/>
          <w:caps/>
          <w:sz w:val="24"/>
          <w:szCs w:val="24"/>
          <w:rtl/>
        </w:rPr>
        <w:t>אני לא לחצתי על כלום</w:t>
      </w:r>
    </w:p>
    <w:p w14:paraId="12E93231" w14:textId="77777777" w:rsidR="001E2274" w:rsidRDefault="001E2274" w:rsidP="00B87FA5">
      <w:pPr>
        <w:rPr>
          <w:b w:val="0"/>
          <w:bCs w:val="0"/>
          <w:caps/>
          <w:sz w:val="24"/>
          <w:szCs w:val="24"/>
          <w:rtl/>
        </w:rPr>
      </w:pPr>
    </w:p>
    <w:p w14:paraId="6CC9C7D9" w14:textId="77777777" w:rsidR="001E2274" w:rsidRDefault="000A5C33" w:rsidP="00B87FA5">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0FB1BFBE" w14:textId="5837B93A" w:rsidR="001E2274" w:rsidRDefault="00984AF1" w:rsidP="00B87FA5">
      <w:pPr>
        <w:rPr>
          <w:b w:val="0"/>
          <w:bCs w:val="0"/>
          <w:caps/>
          <w:sz w:val="24"/>
          <w:szCs w:val="24"/>
          <w:rtl/>
        </w:rPr>
      </w:pPr>
      <w:r>
        <w:rPr>
          <w:rFonts w:hint="cs"/>
          <w:b w:val="0"/>
          <w:bCs w:val="0"/>
          <w:caps/>
          <w:sz w:val="24"/>
          <w:szCs w:val="24"/>
          <w:rtl/>
        </w:rPr>
        <w:t>לא, את תצאי מהשיתוף תעשי סטופ שייר</w:t>
      </w:r>
    </w:p>
    <w:p w14:paraId="17375067" w14:textId="77777777" w:rsidR="001E2274" w:rsidRDefault="001E2274" w:rsidP="00B87FA5">
      <w:pPr>
        <w:rPr>
          <w:b w:val="0"/>
          <w:bCs w:val="0"/>
          <w:caps/>
          <w:sz w:val="24"/>
          <w:szCs w:val="24"/>
          <w:rtl/>
        </w:rPr>
      </w:pPr>
    </w:p>
    <w:p w14:paraId="17EA183A" w14:textId="77777777" w:rsidR="001E2274" w:rsidRDefault="004D3840" w:rsidP="00B87FA5">
      <w:pPr>
        <w:rPr>
          <w:caps/>
          <w:sz w:val="24"/>
          <w:szCs w:val="24"/>
          <w:u w:val="single"/>
          <w:rtl/>
        </w:rPr>
      </w:pPr>
      <w:r w:rsidRPr="004D3840">
        <w:rPr>
          <w:rFonts w:hint="cs"/>
          <w:caps/>
          <w:sz w:val="24"/>
          <w:szCs w:val="24"/>
          <w:u w:val="single"/>
          <w:rtl/>
        </w:rPr>
        <w:t>גב</w:t>
      </w:r>
      <w:r w:rsidRPr="004D3840">
        <w:rPr>
          <w:caps/>
          <w:sz w:val="24"/>
          <w:szCs w:val="24"/>
          <w:u w:val="single"/>
          <w:rtl/>
        </w:rPr>
        <w:t>'</w:t>
      </w:r>
      <w:r w:rsidRPr="004D3840">
        <w:rPr>
          <w:rFonts w:hint="cs"/>
          <w:caps/>
          <w:sz w:val="24"/>
          <w:szCs w:val="24"/>
          <w:u w:val="single"/>
          <w:rtl/>
        </w:rPr>
        <w:t xml:space="preserve"> ג</w:t>
      </w:r>
      <w:r w:rsidRPr="004D3840">
        <w:rPr>
          <w:caps/>
          <w:sz w:val="24"/>
          <w:szCs w:val="24"/>
          <w:u w:val="single"/>
          <w:rtl/>
        </w:rPr>
        <w:t>'</w:t>
      </w:r>
      <w:r w:rsidRPr="004D3840">
        <w:rPr>
          <w:rFonts w:hint="cs"/>
          <w:caps/>
          <w:sz w:val="24"/>
          <w:szCs w:val="24"/>
          <w:u w:val="single"/>
          <w:rtl/>
        </w:rPr>
        <w:t>ומאנה מולא - נציגת לשכת התכנון</w:t>
      </w:r>
      <w:r w:rsidR="001E2274">
        <w:rPr>
          <w:rFonts w:hint="cs"/>
          <w:caps/>
          <w:sz w:val="24"/>
          <w:szCs w:val="24"/>
          <w:u w:val="single"/>
          <w:rtl/>
        </w:rPr>
        <w:t>:</w:t>
      </w:r>
    </w:p>
    <w:p w14:paraId="4383440A" w14:textId="1404D19C" w:rsidR="001E2274" w:rsidRDefault="00984AF1" w:rsidP="00B87FA5">
      <w:pPr>
        <w:rPr>
          <w:b w:val="0"/>
          <w:bCs w:val="0"/>
          <w:caps/>
          <w:sz w:val="24"/>
          <w:szCs w:val="24"/>
          <w:rtl/>
        </w:rPr>
      </w:pPr>
      <w:r>
        <w:rPr>
          <w:rFonts w:hint="cs"/>
          <w:b w:val="0"/>
          <w:bCs w:val="0"/>
          <w:caps/>
          <w:sz w:val="24"/>
          <w:szCs w:val="24"/>
          <w:rtl/>
        </w:rPr>
        <w:t>לא אין לי את זה</w:t>
      </w:r>
    </w:p>
    <w:p w14:paraId="401447A6" w14:textId="77777777" w:rsidR="001E2274" w:rsidRDefault="001E2274" w:rsidP="00B87FA5">
      <w:pPr>
        <w:rPr>
          <w:b w:val="0"/>
          <w:bCs w:val="0"/>
          <w:caps/>
          <w:sz w:val="24"/>
          <w:szCs w:val="24"/>
          <w:rtl/>
        </w:rPr>
      </w:pPr>
    </w:p>
    <w:p w14:paraId="2579E809" w14:textId="77777777" w:rsidR="001E2274" w:rsidRDefault="00207ED1" w:rsidP="00B87FA5">
      <w:pPr>
        <w:rPr>
          <w:caps/>
          <w:sz w:val="24"/>
          <w:szCs w:val="24"/>
          <w:u w:val="single"/>
          <w:rtl/>
        </w:rPr>
      </w:pPr>
      <w:r w:rsidRPr="00207ED1">
        <w:rPr>
          <w:rFonts w:hint="cs"/>
          <w:caps/>
          <w:sz w:val="24"/>
          <w:szCs w:val="24"/>
          <w:u w:val="single"/>
          <w:rtl/>
        </w:rPr>
        <w:t>גב</w:t>
      </w:r>
      <w:r w:rsidRPr="00207ED1">
        <w:rPr>
          <w:caps/>
          <w:sz w:val="24"/>
          <w:szCs w:val="24"/>
          <w:u w:val="single"/>
          <w:rtl/>
        </w:rPr>
        <w:t>'</w:t>
      </w:r>
      <w:r w:rsidRPr="00207ED1">
        <w:rPr>
          <w:rFonts w:hint="cs"/>
          <w:caps/>
          <w:sz w:val="24"/>
          <w:szCs w:val="24"/>
          <w:u w:val="single"/>
          <w:rtl/>
        </w:rPr>
        <w:t xml:space="preserve"> אסתי איפרגן - אדריכלית עורכת התוכנית</w:t>
      </w:r>
      <w:r w:rsidR="001E2274">
        <w:rPr>
          <w:rFonts w:hint="cs"/>
          <w:caps/>
          <w:sz w:val="24"/>
          <w:szCs w:val="24"/>
          <w:u w:val="single"/>
          <w:rtl/>
        </w:rPr>
        <w:t>:</w:t>
      </w:r>
    </w:p>
    <w:p w14:paraId="0D86E112" w14:textId="0AB038A6" w:rsidR="001E2274" w:rsidRDefault="00984AF1" w:rsidP="00B87FA5">
      <w:pPr>
        <w:rPr>
          <w:b w:val="0"/>
          <w:bCs w:val="0"/>
          <w:caps/>
          <w:sz w:val="24"/>
          <w:szCs w:val="24"/>
          <w:rtl/>
        </w:rPr>
      </w:pPr>
      <w:r>
        <w:rPr>
          <w:rFonts w:hint="cs"/>
          <w:b w:val="0"/>
          <w:bCs w:val="0"/>
          <w:caps/>
          <w:sz w:val="24"/>
          <w:szCs w:val="24"/>
          <w:rtl/>
        </w:rPr>
        <w:t xml:space="preserve">אה אוקיי </w:t>
      </w:r>
      <w:r w:rsidR="00D95930">
        <w:rPr>
          <w:rFonts w:hint="cs"/>
          <w:b w:val="0"/>
          <w:bCs w:val="0"/>
          <w:caps/>
          <w:sz w:val="24"/>
          <w:szCs w:val="24"/>
          <w:rtl/>
        </w:rPr>
        <w:t>לא לא אני לא רואה את הכפתור הזה</w:t>
      </w:r>
    </w:p>
    <w:p w14:paraId="650D890A" w14:textId="77777777" w:rsidR="001E2274" w:rsidRDefault="001E2274" w:rsidP="00B87FA5">
      <w:pPr>
        <w:rPr>
          <w:b w:val="0"/>
          <w:bCs w:val="0"/>
          <w:caps/>
          <w:sz w:val="24"/>
          <w:szCs w:val="24"/>
          <w:rtl/>
        </w:rPr>
      </w:pPr>
    </w:p>
    <w:p w14:paraId="0E18A660" w14:textId="77777777" w:rsidR="001E2274" w:rsidRDefault="00E5536A" w:rsidP="00B87FA5">
      <w:pPr>
        <w:rPr>
          <w:caps/>
          <w:sz w:val="24"/>
          <w:szCs w:val="24"/>
          <w:u w:val="single"/>
          <w:rtl/>
        </w:rPr>
      </w:pPr>
      <w:r w:rsidRPr="00E5536A">
        <w:rPr>
          <w:rFonts w:hint="cs"/>
          <w:caps/>
          <w:sz w:val="24"/>
          <w:szCs w:val="24"/>
          <w:u w:val="single"/>
          <w:rtl/>
        </w:rPr>
        <w:t>גב</w:t>
      </w:r>
      <w:r w:rsidRPr="00E5536A">
        <w:rPr>
          <w:caps/>
          <w:sz w:val="24"/>
          <w:szCs w:val="24"/>
          <w:u w:val="single"/>
          <w:rtl/>
        </w:rPr>
        <w:t>'</w:t>
      </w:r>
      <w:r w:rsidRPr="00E5536A">
        <w:rPr>
          <w:rFonts w:hint="cs"/>
          <w:caps/>
          <w:sz w:val="24"/>
          <w:szCs w:val="24"/>
          <w:u w:val="single"/>
          <w:rtl/>
        </w:rPr>
        <w:t xml:space="preserve"> רוני גרניט - נציגת משרד הבריאות בוועדה המחוזית</w:t>
      </w:r>
      <w:r w:rsidR="001E2274">
        <w:rPr>
          <w:rFonts w:hint="cs"/>
          <w:caps/>
          <w:sz w:val="24"/>
          <w:szCs w:val="24"/>
          <w:u w:val="single"/>
          <w:rtl/>
        </w:rPr>
        <w:t>:</w:t>
      </w:r>
    </w:p>
    <w:p w14:paraId="72985815" w14:textId="50C76FCB" w:rsidR="001E2274" w:rsidRDefault="00D95930" w:rsidP="00B87FA5">
      <w:pPr>
        <w:rPr>
          <w:b w:val="0"/>
          <w:bCs w:val="0"/>
          <w:caps/>
          <w:sz w:val="24"/>
          <w:szCs w:val="24"/>
          <w:rtl/>
        </w:rPr>
      </w:pPr>
      <w:r>
        <w:rPr>
          <w:rFonts w:hint="cs"/>
          <w:b w:val="0"/>
          <w:bCs w:val="0"/>
          <w:caps/>
          <w:sz w:val="24"/>
          <w:szCs w:val="24"/>
          <w:rtl/>
        </w:rPr>
        <w:t xml:space="preserve">יש לך למטה שייר </w:t>
      </w:r>
    </w:p>
    <w:p w14:paraId="534F2763" w14:textId="77777777" w:rsidR="001E2274" w:rsidRDefault="001E2274" w:rsidP="00B87FA5">
      <w:pPr>
        <w:rPr>
          <w:b w:val="0"/>
          <w:bCs w:val="0"/>
          <w:caps/>
          <w:sz w:val="24"/>
          <w:szCs w:val="24"/>
          <w:rtl/>
        </w:rPr>
      </w:pPr>
    </w:p>
    <w:p w14:paraId="18513488" w14:textId="77777777" w:rsidR="001E2274" w:rsidRDefault="00207ED1" w:rsidP="00B87FA5">
      <w:pPr>
        <w:rPr>
          <w:caps/>
          <w:sz w:val="24"/>
          <w:szCs w:val="24"/>
          <w:u w:val="single"/>
          <w:rtl/>
        </w:rPr>
      </w:pPr>
      <w:r w:rsidRPr="00207ED1">
        <w:rPr>
          <w:rFonts w:hint="cs"/>
          <w:caps/>
          <w:sz w:val="24"/>
          <w:szCs w:val="24"/>
          <w:u w:val="single"/>
          <w:rtl/>
        </w:rPr>
        <w:t>גב</w:t>
      </w:r>
      <w:r w:rsidRPr="00207ED1">
        <w:rPr>
          <w:caps/>
          <w:sz w:val="24"/>
          <w:szCs w:val="24"/>
          <w:u w:val="single"/>
          <w:rtl/>
        </w:rPr>
        <w:t>'</w:t>
      </w:r>
      <w:r w:rsidRPr="00207ED1">
        <w:rPr>
          <w:rFonts w:hint="cs"/>
          <w:caps/>
          <w:sz w:val="24"/>
          <w:szCs w:val="24"/>
          <w:u w:val="single"/>
          <w:rtl/>
        </w:rPr>
        <w:t xml:space="preserve"> אסתי איפרגן - אדריכלית עורכת התוכנית</w:t>
      </w:r>
      <w:r w:rsidR="001E2274">
        <w:rPr>
          <w:rFonts w:hint="cs"/>
          <w:caps/>
          <w:sz w:val="24"/>
          <w:szCs w:val="24"/>
          <w:u w:val="single"/>
          <w:rtl/>
        </w:rPr>
        <w:t>:</w:t>
      </w:r>
    </w:p>
    <w:p w14:paraId="4F1107E5" w14:textId="62B36C5E" w:rsidR="001E2274" w:rsidRDefault="00D95930" w:rsidP="00B87FA5">
      <w:pPr>
        <w:rPr>
          <w:b w:val="0"/>
          <w:bCs w:val="0"/>
          <w:caps/>
          <w:sz w:val="24"/>
          <w:szCs w:val="24"/>
          <w:rtl/>
        </w:rPr>
      </w:pPr>
      <w:r>
        <w:rPr>
          <w:rFonts w:hint="cs"/>
          <w:b w:val="0"/>
          <w:bCs w:val="0"/>
          <w:caps/>
          <w:sz w:val="24"/>
          <w:szCs w:val="24"/>
          <w:rtl/>
        </w:rPr>
        <w:t xml:space="preserve">יש לי שייר כן אבל סטופ שייר אני </w:t>
      </w:r>
    </w:p>
    <w:p w14:paraId="1EA6EA3E" w14:textId="77777777" w:rsidR="001E2274" w:rsidRDefault="001E2274" w:rsidP="00B87FA5">
      <w:pPr>
        <w:rPr>
          <w:b w:val="0"/>
          <w:bCs w:val="0"/>
          <w:caps/>
          <w:sz w:val="24"/>
          <w:szCs w:val="24"/>
          <w:rtl/>
        </w:rPr>
      </w:pPr>
    </w:p>
    <w:p w14:paraId="3928070E" w14:textId="77777777" w:rsidR="001E2274" w:rsidRDefault="00E5536A" w:rsidP="00B87FA5">
      <w:pPr>
        <w:rPr>
          <w:caps/>
          <w:sz w:val="24"/>
          <w:szCs w:val="24"/>
          <w:u w:val="single"/>
          <w:rtl/>
        </w:rPr>
      </w:pPr>
      <w:r w:rsidRPr="00E5536A">
        <w:rPr>
          <w:rFonts w:hint="cs"/>
          <w:caps/>
          <w:sz w:val="24"/>
          <w:szCs w:val="24"/>
          <w:u w:val="single"/>
          <w:rtl/>
        </w:rPr>
        <w:t>גב</w:t>
      </w:r>
      <w:r w:rsidRPr="00E5536A">
        <w:rPr>
          <w:caps/>
          <w:sz w:val="24"/>
          <w:szCs w:val="24"/>
          <w:u w:val="single"/>
          <w:rtl/>
        </w:rPr>
        <w:t>'</w:t>
      </w:r>
      <w:r w:rsidRPr="00E5536A">
        <w:rPr>
          <w:rFonts w:hint="cs"/>
          <w:caps/>
          <w:sz w:val="24"/>
          <w:szCs w:val="24"/>
          <w:u w:val="single"/>
          <w:rtl/>
        </w:rPr>
        <w:t xml:space="preserve"> רוני גרניט - נציגת משרד הבריאות בוועדה המחוזית</w:t>
      </w:r>
      <w:r w:rsidR="001E2274">
        <w:rPr>
          <w:rFonts w:hint="cs"/>
          <w:caps/>
          <w:sz w:val="24"/>
          <w:szCs w:val="24"/>
          <w:u w:val="single"/>
          <w:rtl/>
        </w:rPr>
        <w:t>:</w:t>
      </w:r>
    </w:p>
    <w:p w14:paraId="62EE1B40" w14:textId="7E590BD6" w:rsidR="001E2274" w:rsidRDefault="00D95930" w:rsidP="00B87FA5">
      <w:pPr>
        <w:rPr>
          <w:b w:val="0"/>
          <w:bCs w:val="0"/>
          <w:caps/>
          <w:sz w:val="24"/>
          <w:szCs w:val="24"/>
          <w:rtl/>
        </w:rPr>
      </w:pPr>
      <w:r>
        <w:rPr>
          <w:rFonts w:hint="cs"/>
          <w:b w:val="0"/>
          <w:bCs w:val="0"/>
          <w:caps/>
          <w:sz w:val="24"/>
          <w:szCs w:val="24"/>
          <w:rtl/>
        </w:rPr>
        <w:t>תלחצי עליו יש שם סטופ שייר</w:t>
      </w:r>
    </w:p>
    <w:p w14:paraId="047507DF" w14:textId="77777777" w:rsidR="001E2274" w:rsidRDefault="001E2274" w:rsidP="00B87FA5">
      <w:pPr>
        <w:rPr>
          <w:b w:val="0"/>
          <w:bCs w:val="0"/>
          <w:caps/>
          <w:sz w:val="24"/>
          <w:szCs w:val="24"/>
          <w:rtl/>
        </w:rPr>
      </w:pPr>
    </w:p>
    <w:p w14:paraId="4D0ECB2F" w14:textId="77777777" w:rsidR="001E2274" w:rsidRDefault="000A5C33" w:rsidP="00B87FA5">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4228CA77" w14:textId="4FA376BB" w:rsidR="001E2274" w:rsidRDefault="00D95930" w:rsidP="00B87FA5">
      <w:pPr>
        <w:rPr>
          <w:b w:val="0"/>
          <w:bCs w:val="0"/>
          <w:caps/>
          <w:sz w:val="24"/>
          <w:szCs w:val="24"/>
          <w:rtl/>
        </w:rPr>
      </w:pPr>
      <w:r>
        <w:rPr>
          <w:rFonts w:hint="cs"/>
          <w:b w:val="0"/>
          <w:bCs w:val="0"/>
          <w:caps/>
          <w:sz w:val="24"/>
          <w:szCs w:val="24"/>
          <w:rtl/>
        </w:rPr>
        <w:t xml:space="preserve">איפה ה ... למה למה לנו אין סטופ שייר </w:t>
      </w:r>
    </w:p>
    <w:p w14:paraId="18BBA418" w14:textId="77777777" w:rsidR="001E2274" w:rsidRDefault="001E2274" w:rsidP="00B87FA5">
      <w:pPr>
        <w:rPr>
          <w:b w:val="0"/>
          <w:bCs w:val="0"/>
          <w:caps/>
          <w:sz w:val="24"/>
          <w:szCs w:val="24"/>
          <w:rtl/>
        </w:rPr>
      </w:pPr>
    </w:p>
    <w:p w14:paraId="4878C5C3" w14:textId="77777777" w:rsidR="001E2274" w:rsidRDefault="00207ED1" w:rsidP="00B87FA5">
      <w:pPr>
        <w:rPr>
          <w:caps/>
          <w:sz w:val="24"/>
          <w:szCs w:val="24"/>
          <w:u w:val="single"/>
          <w:rtl/>
        </w:rPr>
      </w:pPr>
      <w:r w:rsidRPr="00207ED1">
        <w:rPr>
          <w:rFonts w:hint="cs"/>
          <w:caps/>
          <w:sz w:val="24"/>
          <w:szCs w:val="24"/>
          <w:u w:val="single"/>
          <w:rtl/>
        </w:rPr>
        <w:t>גב</w:t>
      </w:r>
      <w:r w:rsidRPr="00207ED1">
        <w:rPr>
          <w:caps/>
          <w:sz w:val="24"/>
          <w:szCs w:val="24"/>
          <w:u w:val="single"/>
          <w:rtl/>
        </w:rPr>
        <w:t>'</w:t>
      </w:r>
      <w:r w:rsidRPr="00207ED1">
        <w:rPr>
          <w:rFonts w:hint="cs"/>
          <w:caps/>
          <w:sz w:val="24"/>
          <w:szCs w:val="24"/>
          <w:u w:val="single"/>
          <w:rtl/>
        </w:rPr>
        <w:t xml:space="preserve"> אסתי איפרגן - אדריכלית עורכת התוכנית</w:t>
      </w:r>
      <w:r w:rsidR="001E2274">
        <w:rPr>
          <w:rFonts w:hint="cs"/>
          <w:caps/>
          <w:sz w:val="24"/>
          <w:szCs w:val="24"/>
          <w:u w:val="single"/>
          <w:rtl/>
        </w:rPr>
        <w:t>:</w:t>
      </w:r>
    </w:p>
    <w:p w14:paraId="470D63B8" w14:textId="4B95AF74" w:rsidR="001E2274" w:rsidRDefault="00D95930" w:rsidP="00B87FA5">
      <w:pPr>
        <w:rPr>
          <w:b w:val="0"/>
          <w:bCs w:val="0"/>
          <w:caps/>
          <w:sz w:val="24"/>
          <w:szCs w:val="24"/>
          <w:rtl/>
        </w:rPr>
      </w:pPr>
      <w:r>
        <w:rPr>
          <w:rFonts w:hint="cs"/>
          <w:b w:val="0"/>
          <w:bCs w:val="0"/>
          <w:caps/>
          <w:sz w:val="24"/>
          <w:szCs w:val="24"/>
          <w:rtl/>
        </w:rPr>
        <w:t xml:space="preserve">אה אוקיי פה כן </w:t>
      </w:r>
    </w:p>
    <w:p w14:paraId="7192FB64" w14:textId="77777777" w:rsidR="001E2274" w:rsidRDefault="001E2274" w:rsidP="00B87FA5">
      <w:pPr>
        <w:rPr>
          <w:b w:val="0"/>
          <w:bCs w:val="0"/>
          <w:caps/>
          <w:sz w:val="24"/>
          <w:szCs w:val="24"/>
          <w:rtl/>
        </w:rPr>
      </w:pPr>
    </w:p>
    <w:p w14:paraId="45EE7E65" w14:textId="77777777" w:rsidR="001E2274" w:rsidRDefault="000A5C33" w:rsidP="00B87FA5">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42667E46" w14:textId="5C47B4C3" w:rsidR="001E2274" w:rsidRDefault="00D95930" w:rsidP="00B87FA5">
      <w:pPr>
        <w:rPr>
          <w:b w:val="0"/>
          <w:bCs w:val="0"/>
          <w:caps/>
          <w:sz w:val="24"/>
          <w:szCs w:val="24"/>
          <w:rtl/>
        </w:rPr>
      </w:pPr>
      <w:r>
        <w:rPr>
          <w:rFonts w:hint="cs"/>
          <w:b w:val="0"/>
          <w:bCs w:val="0"/>
          <w:caps/>
          <w:sz w:val="24"/>
          <w:szCs w:val="24"/>
          <w:rtl/>
        </w:rPr>
        <w:t xml:space="preserve">אה הנה עכשיו </w:t>
      </w:r>
    </w:p>
    <w:p w14:paraId="2EC320E4" w14:textId="77777777" w:rsidR="001E2274" w:rsidRDefault="001E2274" w:rsidP="00B87FA5">
      <w:pPr>
        <w:rPr>
          <w:b w:val="0"/>
          <w:bCs w:val="0"/>
          <w:caps/>
          <w:sz w:val="24"/>
          <w:szCs w:val="24"/>
          <w:rtl/>
        </w:rPr>
      </w:pPr>
    </w:p>
    <w:p w14:paraId="1BD4CC3B" w14:textId="77777777" w:rsidR="001E2274" w:rsidRDefault="00207ED1" w:rsidP="00D95930">
      <w:pPr>
        <w:rPr>
          <w:caps/>
          <w:sz w:val="24"/>
          <w:szCs w:val="24"/>
          <w:u w:val="single"/>
          <w:rtl/>
        </w:rPr>
      </w:pPr>
      <w:r w:rsidRPr="00207ED1">
        <w:rPr>
          <w:rFonts w:hint="cs"/>
          <w:caps/>
          <w:sz w:val="24"/>
          <w:szCs w:val="24"/>
          <w:u w:val="single"/>
          <w:rtl/>
        </w:rPr>
        <w:t>גב</w:t>
      </w:r>
      <w:r w:rsidRPr="00207ED1">
        <w:rPr>
          <w:caps/>
          <w:sz w:val="24"/>
          <w:szCs w:val="24"/>
          <w:u w:val="single"/>
          <w:rtl/>
        </w:rPr>
        <w:t>'</w:t>
      </w:r>
      <w:r w:rsidRPr="00207ED1">
        <w:rPr>
          <w:rFonts w:hint="cs"/>
          <w:caps/>
          <w:sz w:val="24"/>
          <w:szCs w:val="24"/>
          <w:u w:val="single"/>
          <w:rtl/>
        </w:rPr>
        <w:t xml:space="preserve"> אסתי איפרגן - אדריכלית עורכת התוכנית</w:t>
      </w:r>
      <w:r w:rsidR="001E2274">
        <w:rPr>
          <w:rFonts w:hint="cs"/>
          <w:caps/>
          <w:sz w:val="24"/>
          <w:szCs w:val="24"/>
          <w:u w:val="single"/>
          <w:rtl/>
        </w:rPr>
        <w:t>:</w:t>
      </w:r>
    </w:p>
    <w:p w14:paraId="3FF1C693" w14:textId="6973D58F" w:rsidR="001E2274" w:rsidRDefault="00D95930" w:rsidP="00D95930">
      <w:pPr>
        <w:rPr>
          <w:b w:val="0"/>
          <w:bCs w:val="0"/>
          <w:caps/>
          <w:sz w:val="24"/>
          <w:szCs w:val="24"/>
          <w:rtl/>
        </w:rPr>
      </w:pPr>
      <w:r>
        <w:rPr>
          <w:rFonts w:hint="cs"/>
          <w:b w:val="0"/>
          <w:bCs w:val="0"/>
          <w:caps/>
          <w:sz w:val="24"/>
          <w:szCs w:val="24"/>
          <w:rtl/>
        </w:rPr>
        <w:t>עשיתי סטופ שייר אוקיי עכשיו אני אפתח שוב?</w:t>
      </w:r>
    </w:p>
    <w:p w14:paraId="0ED1A485" w14:textId="77777777" w:rsidR="001E2274" w:rsidRDefault="001E2274" w:rsidP="00D95930">
      <w:pPr>
        <w:rPr>
          <w:b w:val="0"/>
          <w:bCs w:val="0"/>
          <w:caps/>
          <w:sz w:val="24"/>
          <w:szCs w:val="24"/>
          <w:rtl/>
        </w:rPr>
      </w:pPr>
    </w:p>
    <w:p w14:paraId="5139DBC2" w14:textId="77777777" w:rsidR="001E2274" w:rsidRDefault="000A5C33" w:rsidP="00D95930">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1707CC4C" w14:textId="4DABC1E2" w:rsidR="001E2274" w:rsidRDefault="00D95930" w:rsidP="00D95930">
      <w:pPr>
        <w:rPr>
          <w:b w:val="0"/>
          <w:bCs w:val="0"/>
          <w:caps/>
          <w:sz w:val="24"/>
          <w:szCs w:val="24"/>
          <w:rtl/>
        </w:rPr>
      </w:pPr>
      <w:r>
        <w:rPr>
          <w:rFonts w:hint="cs"/>
          <w:b w:val="0"/>
          <w:bCs w:val="0"/>
          <w:caps/>
          <w:sz w:val="24"/>
          <w:szCs w:val="24"/>
          <w:rtl/>
        </w:rPr>
        <w:t xml:space="preserve">כן </w:t>
      </w:r>
    </w:p>
    <w:p w14:paraId="1BA1460E" w14:textId="77777777" w:rsidR="001E2274" w:rsidRDefault="001E2274" w:rsidP="00D95930">
      <w:pPr>
        <w:rPr>
          <w:b w:val="0"/>
          <w:bCs w:val="0"/>
          <w:caps/>
          <w:sz w:val="24"/>
          <w:szCs w:val="24"/>
          <w:rtl/>
        </w:rPr>
      </w:pPr>
    </w:p>
    <w:p w14:paraId="16494F26" w14:textId="77777777" w:rsidR="001E2274" w:rsidRDefault="0044432A" w:rsidP="00D95930">
      <w:pPr>
        <w:rPr>
          <w:caps/>
          <w:sz w:val="24"/>
          <w:szCs w:val="24"/>
          <w:u w:val="single"/>
          <w:rtl/>
        </w:rPr>
      </w:pPr>
      <w:r w:rsidRPr="0044432A">
        <w:rPr>
          <w:rFonts w:hint="cs"/>
          <w:caps/>
          <w:sz w:val="24"/>
          <w:szCs w:val="24"/>
          <w:u w:val="single"/>
          <w:rtl/>
        </w:rPr>
        <w:t>גב</w:t>
      </w:r>
      <w:r w:rsidRPr="0044432A">
        <w:rPr>
          <w:caps/>
          <w:sz w:val="24"/>
          <w:szCs w:val="24"/>
          <w:u w:val="single"/>
          <w:rtl/>
        </w:rPr>
        <w:t>'</w:t>
      </w:r>
      <w:r w:rsidRPr="0044432A">
        <w:rPr>
          <w:rFonts w:hint="cs"/>
          <w:caps/>
          <w:sz w:val="24"/>
          <w:szCs w:val="24"/>
          <w:u w:val="single"/>
          <w:rtl/>
        </w:rPr>
        <w:t xml:space="preserve"> תמי ראם וגנר - נציגת לשכת התכנון</w:t>
      </w:r>
      <w:r w:rsidR="001E2274">
        <w:rPr>
          <w:rFonts w:hint="cs"/>
          <w:caps/>
          <w:sz w:val="24"/>
          <w:szCs w:val="24"/>
          <w:u w:val="single"/>
          <w:rtl/>
        </w:rPr>
        <w:t>:</w:t>
      </w:r>
    </w:p>
    <w:p w14:paraId="361758C9" w14:textId="33B08774" w:rsidR="001E2274" w:rsidRDefault="00D95930" w:rsidP="00D95930">
      <w:pPr>
        <w:rPr>
          <w:b w:val="0"/>
          <w:bCs w:val="0"/>
          <w:caps/>
          <w:sz w:val="24"/>
          <w:szCs w:val="24"/>
          <w:rtl/>
        </w:rPr>
      </w:pPr>
      <w:r>
        <w:rPr>
          <w:rFonts w:hint="cs"/>
          <w:b w:val="0"/>
          <w:bCs w:val="0"/>
          <w:caps/>
          <w:sz w:val="24"/>
          <w:szCs w:val="24"/>
          <w:rtl/>
        </w:rPr>
        <w:t>כן תנסי</w:t>
      </w:r>
    </w:p>
    <w:p w14:paraId="1509425B" w14:textId="77777777" w:rsidR="001E2274" w:rsidRDefault="001E2274" w:rsidP="00D95930">
      <w:pPr>
        <w:rPr>
          <w:b w:val="0"/>
          <w:bCs w:val="0"/>
          <w:caps/>
          <w:sz w:val="24"/>
          <w:szCs w:val="24"/>
          <w:rtl/>
        </w:rPr>
      </w:pPr>
    </w:p>
    <w:p w14:paraId="3F04AD08" w14:textId="77777777" w:rsidR="001E2274" w:rsidRDefault="00207ED1" w:rsidP="00D95930">
      <w:pPr>
        <w:rPr>
          <w:caps/>
          <w:sz w:val="24"/>
          <w:szCs w:val="24"/>
          <w:u w:val="single"/>
          <w:rtl/>
        </w:rPr>
      </w:pPr>
      <w:r w:rsidRPr="00207ED1">
        <w:rPr>
          <w:rFonts w:hint="cs"/>
          <w:caps/>
          <w:sz w:val="24"/>
          <w:szCs w:val="24"/>
          <w:u w:val="single"/>
          <w:rtl/>
        </w:rPr>
        <w:t>גב</w:t>
      </w:r>
      <w:r w:rsidRPr="00207ED1">
        <w:rPr>
          <w:caps/>
          <w:sz w:val="24"/>
          <w:szCs w:val="24"/>
          <w:u w:val="single"/>
          <w:rtl/>
        </w:rPr>
        <w:t>'</w:t>
      </w:r>
      <w:r w:rsidRPr="00207ED1">
        <w:rPr>
          <w:rFonts w:hint="cs"/>
          <w:caps/>
          <w:sz w:val="24"/>
          <w:szCs w:val="24"/>
          <w:u w:val="single"/>
          <w:rtl/>
        </w:rPr>
        <w:t xml:space="preserve"> אסתי איפרגן - אדריכלית עורכת התוכנית</w:t>
      </w:r>
      <w:r w:rsidR="001E2274">
        <w:rPr>
          <w:rFonts w:hint="cs"/>
          <w:caps/>
          <w:sz w:val="24"/>
          <w:szCs w:val="24"/>
          <w:u w:val="single"/>
          <w:rtl/>
        </w:rPr>
        <w:t>:</w:t>
      </w:r>
    </w:p>
    <w:p w14:paraId="17C08AC0" w14:textId="156E2EC3" w:rsidR="001E2274" w:rsidRDefault="00D95930" w:rsidP="00D95930">
      <w:pPr>
        <w:rPr>
          <w:b w:val="0"/>
          <w:bCs w:val="0"/>
          <w:caps/>
          <w:sz w:val="24"/>
          <w:szCs w:val="24"/>
          <w:rtl/>
        </w:rPr>
      </w:pPr>
      <w:r>
        <w:rPr>
          <w:rFonts w:hint="cs"/>
          <w:b w:val="0"/>
          <w:bCs w:val="0"/>
          <w:caps/>
          <w:sz w:val="24"/>
          <w:szCs w:val="24"/>
          <w:rtl/>
        </w:rPr>
        <w:t xml:space="preserve">בוא נראה רגע אבל שוב זה לקח מתוכנית אחרת שניה אולי אני אסגור אותה אוקיי עכשיו אני אעשה </w:t>
      </w:r>
      <w:r w:rsidR="00EF3870">
        <w:rPr>
          <w:rFonts w:hint="cs"/>
          <w:b w:val="0"/>
          <w:bCs w:val="0"/>
          <w:caps/>
          <w:sz w:val="24"/>
          <w:szCs w:val="24"/>
          <w:rtl/>
        </w:rPr>
        <w:t>יופי טוב הנה עכשיו אתם רואים?</w:t>
      </w:r>
    </w:p>
    <w:p w14:paraId="1F436A89" w14:textId="77777777" w:rsidR="001E2274" w:rsidRDefault="001E2274" w:rsidP="00D95930">
      <w:pPr>
        <w:rPr>
          <w:b w:val="0"/>
          <w:bCs w:val="0"/>
          <w:caps/>
          <w:sz w:val="24"/>
          <w:szCs w:val="24"/>
          <w:rtl/>
        </w:rPr>
      </w:pPr>
    </w:p>
    <w:p w14:paraId="0511F1D7" w14:textId="77777777" w:rsidR="001E2274" w:rsidRDefault="000A5C33" w:rsidP="00D95930">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380952D6" w14:textId="316EDC9B" w:rsidR="001E2274" w:rsidRDefault="00EF3870" w:rsidP="00D95930">
      <w:pPr>
        <w:rPr>
          <w:b w:val="0"/>
          <w:bCs w:val="0"/>
          <w:caps/>
          <w:sz w:val="24"/>
          <w:szCs w:val="24"/>
          <w:rtl/>
        </w:rPr>
      </w:pPr>
      <w:r>
        <w:rPr>
          <w:rFonts w:hint="cs"/>
          <w:b w:val="0"/>
          <w:bCs w:val="0"/>
          <w:caps/>
          <w:sz w:val="24"/>
          <w:szCs w:val="24"/>
          <w:rtl/>
        </w:rPr>
        <w:t xml:space="preserve">כן עכשיו אנחנו רואים כן </w:t>
      </w:r>
    </w:p>
    <w:p w14:paraId="785ADC90" w14:textId="77777777" w:rsidR="001E2274" w:rsidRDefault="001E2274" w:rsidP="00D95930">
      <w:pPr>
        <w:rPr>
          <w:b w:val="0"/>
          <w:bCs w:val="0"/>
          <w:caps/>
          <w:sz w:val="24"/>
          <w:szCs w:val="24"/>
          <w:rtl/>
        </w:rPr>
      </w:pPr>
    </w:p>
    <w:p w14:paraId="2EE3B798" w14:textId="77777777" w:rsidR="001E2274" w:rsidRDefault="00207ED1" w:rsidP="00D95930">
      <w:pPr>
        <w:rPr>
          <w:caps/>
          <w:sz w:val="24"/>
          <w:szCs w:val="24"/>
          <w:u w:val="single"/>
          <w:rtl/>
        </w:rPr>
      </w:pPr>
      <w:r w:rsidRPr="00207ED1">
        <w:rPr>
          <w:rFonts w:hint="cs"/>
          <w:caps/>
          <w:sz w:val="24"/>
          <w:szCs w:val="24"/>
          <w:u w:val="single"/>
          <w:rtl/>
        </w:rPr>
        <w:t>גב</w:t>
      </w:r>
      <w:r w:rsidRPr="00207ED1">
        <w:rPr>
          <w:caps/>
          <w:sz w:val="24"/>
          <w:szCs w:val="24"/>
          <w:u w:val="single"/>
          <w:rtl/>
        </w:rPr>
        <w:t>'</w:t>
      </w:r>
      <w:r w:rsidRPr="00207ED1">
        <w:rPr>
          <w:rFonts w:hint="cs"/>
          <w:caps/>
          <w:sz w:val="24"/>
          <w:szCs w:val="24"/>
          <w:u w:val="single"/>
          <w:rtl/>
        </w:rPr>
        <w:t xml:space="preserve"> אסתי איפרגן - אדריכלית עורכת התוכנית</w:t>
      </w:r>
      <w:r w:rsidR="001E2274">
        <w:rPr>
          <w:rFonts w:hint="cs"/>
          <w:caps/>
          <w:sz w:val="24"/>
          <w:szCs w:val="24"/>
          <w:u w:val="single"/>
          <w:rtl/>
        </w:rPr>
        <w:t>:</w:t>
      </w:r>
    </w:p>
    <w:p w14:paraId="3CC79C83" w14:textId="1C777C2E" w:rsidR="001E2274" w:rsidRDefault="00EF3870" w:rsidP="00D95930">
      <w:pPr>
        <w:rPr>
          <w:b w:val="0"/>
          <w:bCs w:val="0"/>
          <w:caps/>
          <w:sz w:val="24"/>
          <w:szCs w:val="24"/>
          <w:rtl/>
        </w:rPr>
      </w:pPr>
      <w:r>
        <w:rPr>
          <w:rFonts w:hint="cs"/>
          <w:b w:val="0"/>
          <w:bCs w:val="0"/>
          <w:caps/>
          <w:sz w:val="24"/>
          <w:szCs w:val="24"/>
          <w:rtl/>
        </w:rPr>
        <w:t>קומת קרקע מינוס שתיים שמונים?</w:t>
      </w:r>
    </w:p>
    <w:p w14:paraId="50CC7580" w14:textId="77777777" w:rsidR="001E2274" w:rsidRDefault="001E2274" w:rsidP="00D95930">
      <w:pPr>
        <w:rPr>
          <w:b w:val="0"/>
          <w:bCs w:val="0"/>
          <w:caps/>
          <w:sz w:val="24"/>
          <w:szCs w:val="24"/>
          <w:rtl/>
        </w:rPr>
      </w:pPr>
    </w:p>
    <w:p w14:paraId="37D5083E" w14:textId="77777777" w:rsidR="001E2274" w:rsidRDefault="000A5C33" w:rsidP="00D95930">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58446485" w14:textId="7107159C" w:rsidR="001E2274" w:rsidRDefault="00EF3870" w:rsidP="00D95930">
      <w:pPr>
        <w:rPr>
          <w:b w:val="0"/>
          <w:bCs w:val="0"/>
          <w:caps/>
          <w:sz w:val="24"/>
          <w:szCs w:val="24"/>
          <w:rtl/>
        </w:rPr>
      </w:pPr>
      <w:r>
        <w:rPr>
          <w:rFonts w:hint="cs"/>
          <w:b w:val="0"/>
          <w:bCs w:val="0"/>
          <w:caps/>
          <w:sz w:val="24"/>
          <w:szCs w:val="24"/>
          <w:rtl/>
        </w:rPr>
        <w:t xml:space="preserve">כן </w:t>
      </w:r>
    </w:p>
    <w:p w14:paraId="4EC48CA3" w14:textId="77777777" w:rsidR="001E2274" w:rsidRDefault="001E2274" w:rsidP="00D95930">
      <w:pPr>
        <w:rPr>
          <w:b w:val="0"/>
          <w:bCs w:val="0"/>
          <w:caps/>
          <w:sz w:val="24"/>
          <w:szCs w:val="24"/>
          <w:rtl/>
        </w:rPr>
      </w:pPr>
    </w:p>
    <w:p w14:paraId="51F68E74" w14:textId="77777777" w:rsidR="001E2274" w:rsidRDefault="00D17364" w:rsidP="00D95930">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32305763" w14:textId="02AA150F" w:rsidR="001E2274" w:rsidRDefault="00EF3870" w:rsidP="00D95930">
      <w:pPr>
        <w:rPr>
          <w:b w:val="0"/>
          <w:bCs w:val="0"/>
          <w:caps/>
          <w:sz w:val="24"/>
          <w:szCs w:val="24"/>
          <w:rtl/>
        </w:rPr>
      </w:pPr>
      <w:r>
        <w:rPr>
          <w:rFonts w:hint="cs"/>
          <w:b w:val="0"/>
          <w:bCs w:val="0"/>
          <w:caps/>
          <w:sz w:val="24"/>
          <w:szCs w:val="24"/>
          <w:rtl/>
        </w:rPr>
        <w:t xml:space="preserve">כן </w:t>
      </w:r>
    </w:p>
    <w:p w14:paraId="65541A96" w14:textId="77777777" w:rsidR="001E2274" w:rsidRDefault="001E2274" w:rsidP="00D95930">
      <w:pPr>
        <w:rPr>
          <w:b w:val="0"/>
          <w:bCs w:val="0"/>
          <w:caps/>
          <w:sz w:val="24"/>
          <w:szCs w:val="24"/>
          <w:rtl/>
        </w:rPr>
      </w:pPr>
    </w:p>
    <w:p w14:paraId="48638FF1" w14:textId="77777777" w:rsidR="001E2274" w:rsidRDefault="00207ED1" w:rsidP="00D95930">
      <w:pPr>
        <w:rPr>
          <w:caps/>
          <w:sz w:val="24"/>
          <w:szCs w:val="24"/>
          <w:u w:val="single"/>
          <w:rtl/>
        </w:rPr>
      </w:pPr>
      <w:r w:rsidRPr="00207ED1">
        <w:rPr>
          <w:rFonts w:hint="cs"/>
          <w:caps/>
          <w:sz w:val="24"/>
          <w:szCs w:val="24"/>
          <w:u w:val="single"/>
          <w:rtl/>
        </w:rPr>
        <w:t>גב</w:t>
      </w:r>
      <w:r w:rsidRPr="00207ED1">
        <w:rPr>
          <w:caps/>
          <w:sz w:val="24"/>
          <w:szCs w:val="24"/>
          <w:u w:val="single"/>
          <w:rtl/>
        </w:rPr>
        <w:t>'</w:t>
      </w:r>
      <w:r w:rsidRPr="00207ED1">
        <w:rPr>
          <w:rFonts w:hint="cs"/>
          <w:caps/>
          <w:sz w:val="24"/>
          <w:szCs w:val="24"/>
          <w:u w:val="single"/>
          <w:rtl/>
        </w:rPr>
        <w:t xml:space="preserve"> אסתי איפרגן - אדריכלית עורכת התוכנית</w:t>
      </w:r>
      <w:r w:rsidR="001E2274">
        <w:rPr>
          <w:rFonts w:hint="cs"/>
          <w:caps/>
          <w:sz w:val="24"/>
          <w:szCs w:val="24"/>
          <w:u w:val="single"/>
          <w:rtl/>
        </w:rPr>
        <w:t>:</w:t>
      </w:r>
    </w:p>
    <w:p w14:paraId="7E995B4D" w14:textId="7AC3E636" w:rsidR="001E2274" w:rsidRDefault="00EF3870" w:rsidP="00D95930">
      <w:pPr>
        <w:rPr>
          <w:b w:val="0"/>
          <w:bCs w:val="0"/>
          <w:caps/>
          <w:sz w:val="24"/>
          <w:szCs w:val="24"/>
          <w:rtl/>
        </w:rPr>
      </w:pPr>
      <w:r>
        <w:rPr>
          <w:rFonts w:hint="cs"/>
          <w:b w:val="0"/>
          <w:bCs w:val="0"/>
          <w:caps/>
          <w:sz w:val="24"/>
          <w:szCs w:val="24"/>
          <w:rtl/>
        </w:rPr>
        <w:t>אוקיי אז אוקיי אז יש לנו ככה, זה יחידה אחת שהיא בעצם בנויה בצורה כזו, בסדר?</w:t>
      </w:r>
    </w:p>
    <w:p w14:paraId="668CD05F" w14:textId="77777777" w:rsidR="001E2274" w:rsidRDefault="001E2274" w:rsidP="00D95930">
      <w:pPr>
        <w:rPr>
          <w:b w:val="0"/>
          <w:bCs w:val="0"/>
          <w:caps/>
          <w:sz w:val="24"/>
          <w:szCs w:val="24"/>
          <w:rtl/>
        </w:rPr>
      </w:pPr>
    </w:p>
    <w:p w14:paraId="46DDE08E" w14:textId="77777777" w:rsidR="001E2274" w:rsidRDefault="00D17364" w:rsidP="00D95930">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67E63F6B" w14:textId="2E95E0CD" w:rsidR="001E2274" w:rsidRDefault="00EF3870" w:rsidP="00D95930">
      <w:pPr>
        <w:rPr>
          <w:b w:val="0"/>
          <w:bCs w:val="0"/>
          <w:caps/>
          <w:sz w:val="24"/>
          <w:szCs w:val="24"/>
          <w:rtl/>
        </w:rPr>
      </w:pPr>
      <w:r>
        <w:rPr>
          <w:rFonts w:hint="cs"/>
          <w:b w:val="0"/>
          <w:bCs w:val="0"/>
          <w:caps/>
          <w:sz w:val="24"/>
          <w:szCs w:val="24"/>
          <w:rtl/>
        </w:rPr>
        <w:t xml:space="preserve">טוב </w:t>
      </w:r>
    </w:p>
    <w:p w14:paraId="4322AB39" w14:textId="77777777" w:rsidR="001E2274" w:rsidRDefault="001E2274" w:rsidP="00D95930">
      <w:pPr>
        <w:rPr>
          <w:b w:val="0"/>
          <w:bCs w:val="0"/>
          <w:caps/>
          <w:sz w:val="24"/>
          <w:szCs w:val="24"/>
          <w:rtl/>
        </w:rPr>
      </w:pPr>
    </w:p>
    <w:p w14:paraId="187CD59A" w14:textId="77777777" w:rsidR="001E2274" w:rsidRDefault="00207ED1" w:rsidP="00D95930">
      <w:pPr>
        <w:rPr>
          <w:caps/>
          <w:sz w:val="24"/>
          <w:szCs w:val="24"/>
          <w:u w:val="single"/>
          <w:rtl/>
        </w:rPr>
      </w:pPr>
      <w:r w:rsidRPr="00207ED1">
        <w:rPr>
          <w:rFonts w:hint="cs"/>
          <w:caps/>
          <w:sz w:val="24"/>
          <w:szCs w:val="24"/>
          <w:u w:val="single"/>
          <w:rtl/>
        </w:rPr>
        <w:t>גב</w:t>
      </w:r>
      <w:r w:rsidRPr="00207ED1">
        <w:rPr>
          <w:caps/>
          <w:sz w:val="24"/>
          <w:szCs w:val="24"/>
          <w:u w:val="single"/>
          <w:rtl/>
        </w:rPr>
        <w:t>'</w:t>
      </w:r>
      <w:r w:rsidRPr="00207ED1">
        <w:rPr>
          <w:rFonts w:hint="cs"/>
          <w:caps/>
          <w:sz w:val="24"/>
          <w:szCs w:val="24"/>
          <w:u w:val="single"/>
          <w:rtl/>
        </w:rPr>
        <w:t xml:space="preserve"> אסתי איפרגן - אדריכלית עורכת התוכנית</w:t>
      </w:r>
      <w:r w:rsidR="001E2274">
        <w:rPr>
          <w:rFonts w:hint="cs"/>
          <w:caps/>
          <w:sz w:val="24"/>
          <w:szCs w:val="24"/>
          <w:u w:val="single"/>
          <w:rtl/>
        </w:rPr>
        <w:t>:</w:t>
      </w:r>
    </w:p>
    <w:p w14:paraId="45DF6472" w14:textId="48FC7762" w:rsidR="001E2274" w:rsidRDefault="00EF3870" w:rsidP="00D95930">
      <w:pPr>
        <w:rPr>
          <w:b w:val="0"/>
          <w:bCs w:val="0"/>
          <w:caps/>
          <w:sz w:val="24"/>
          <w:szCs w:val="24"/>
          <w:rtl/>
        </w:rPr>
      </w:pPr>
      <w:r>
        <w:rPr>
          <w:rFonts w:hint="cs"/>
          <w:b w:val="0"/>
          <w:bCs w:val="0"/>
          <w:caps/>
          <w:sz w:val="24"/>
          <w:szCs w:val="24"/>
          <w:rtl/>
        </w:rPr>
        <w:t>יש פה את היחידה השנייה</w:t>
      </w:r>
      <w:r w:rsidR="000F703D">
        <w:rPr>
          <w:rFonts w:hint="cs"/>
          <w:b w:val="0"/>
          <w:bCs w:val="0"/>
          <w:caps/>
          <w:sz w:val="24"/>
          <w:szCs w:val="24"/>
          <w:rtl/>
        </w:rPr>
        <w:t xml:space="preserve"> </w:t>
      </w:r>
      <w:r w:rsidR="00490B8E">
        <w:rPr>
          <w:rFonts w:hint="cs"/>
          <w:b w:val="0"/>
          <w:bCs w:val="0"/>
          <w:caps/>
          <w:sz w:val="24"/>
          <w:szCs w:val="24"/>
          <w:rtl/>
        </w:rPr>
        <w:t>... פה יש יחידה שנייה</w:t>
      </w:r>
    </w:p>
    <w:p w14:paraId="240F73F7" w14:textId="77777777" w:rsidR="001E2274" w:rsidRDefault="001E2274" w:rsidP="00D95930">
      <w:pPr>
        <w:rPr>
          <w:b w:val="0"/>
          <w:bCs w:val="0"/>
          <w:caps/>
          <w:sz w:val="24"/>
          <w:szCs w:val="24"/>
          <w:rtl/>
        </w:rPr>
      </w:pPr>
    </w:p>
    <w:p w14:paraId="171DEF90" w14:textId="77777777" w:rsidR="001E2274" w:rsidRDefault="000A5C33" w:rsidP="00D95930">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32290C81" w14:textId="081B371C" w:rsidR="001E2274" w:rsidRDefault="00490B8E" w:rsidP="00D95930">
      <w:pPr>
        <w:rPr>
          <w:b w:val="0"/>
          <w:bCs w:val="0"/>
          <w:caps/>
          <w:sz w:val="24"/>
          <w:szCs w:val="24"/>
          <w:rtl/>
        </w:rPr>
      </w:pPr>
      <w:r>
        <w:rPr>
          <w:rFonts w:hint="cs"/>
          <w:b w:val="0"/>
          <w:bCs w:val="0"/>
          <w:caps/>
          <w:sz w:val="24"/>
          <w:szCs w:val="24"/>
          <w:rtl/>
        </w:rPr>
        <w:t>היא הראי שלה</w:t>
      </w:r>
    </w:p>
    <w:p w14:paraId="7FE07E6D" w14:textId="77777777" w:rsidR="001E2274" w:rsidRDefault="001E2274" w:rsidP="00D95930">
      <w:pPr>
        <w:rPr>
          <w:b w:val="0"/>
          <w:bCs w:val="0"/>
          <w:caps/>
          <w:sz w:val="24"/>
          <w:szCs w:val="24"/>
          <w:rtl/>
        </w:rPr>
      </w:pPr>
    </w:p>
    <w:p w14:paraId="1DBACD74" w14:textId="77777777" w:rsidR="001E2274" w:rsidRDefault="00D17364" w:rsidP="00D95930">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463A33BC" w14:textId="727C183D" w:rsidR="001E2274" w:rsidRDefault="00490B8E" w:rsidP="00D95930">
      <w:pPr>
        <w:rPr>
          <w:b w:val="0"/>
          <w:bCs w:val="0"/>
          <w:caps/>
          <w:sz w:val="24"/>
          <w:szCs w:val="24"/>
          <w:rtl/>
        </w:rPr>
      </w:pPr>
      <w:r>
        <w:rPr>
          <w:rFonts w:hint="cs"/>
          <w:b w:val="0"/>
          <w:bCs w:val="0"/>
          <w:caps/>
          <w:sz w:val="24"/>
          <w:szCs w:val="24"/>
          <w:rtl/>
        </w:rPr>
        <w:t xml:space="preserve">כן לא בדיוק ראי </w:t>
      </w:r>
    </w:p>
    <w:p w14:paraId="625F2889" w14:textId="77777777" w:rsidR="001E2274" w:rsidRDefault="001E2274" w:rsidP="00D95930">
      <w:pPr>
        <w:rPr>
          <w:b w:val="0"/>
          <w:bCs w:val="0"/>
          <w:caps/>
          <w:sz w:val="24"/>
          <w:szCs w:val="24"/>
          <w:rtl/>
        </w:rPr>
      </w:pPr>
    </w:p>
    <w:p w14:paraId="23E2EAA7" w14:textId="77777777" w:rsidR="001E2274" w:rsidRDefault="00207ED1" w:rsidP="00490B8E">
      <w:pPr>
        <w:rPr>
          <w:caps/>
          <w:sz w:val="24"/>
          <w:szCs w:val="24"/>
          <w:u w:val="single"/>
          <w:rtl/>
        </w:rPr>
      </w:pPr>
      <w:r w:rsidRPr="00207ED1">
        <w:rPr>
          <w:rFonts w:hint="cs"/>
          <w:caps/>
          <w:sz w:val="24"/>
          <w:szCs w:val="24"/>
          <w:u w:val="single"/>
          <w:rtl/>
        </w:rPr>
        <w:t>גב</w:t>
      </w:r>
      <w:r w:rsidRPr="00207ED1">
        <w:rPr>
          <w:caps/>
          <w:sz w:val="24"/>
          <w:szCs w:val="24"/>
          <w:u w:val="single"/>
          <w:rtl/>
        </w:rPr>
        <w:t>'</w:t>
      </w:r>
      <w:r w:rsidRPr="00207ED1">
        <w:rPr>
          <w:rFonts w:hint="cs"/>
          <w:caps/>
          <w:sz w:val="24"/>
          <w:szCs w:val="24"/>
          <w:u w:val="single"/>
          <w:rtl/>
        </w:rPr>
        <w:t xml:space="preserve"> אסתי איפרגן - אדריכלית עורכת התוכנית</w:t>
      </w:r>
      <w:r w:rsidR="001E2274">
        <w:rPr>
          <w:rFonts w:hint="cs"/>
          <w:caps/>
          <w:sz w:val="24"/>
          <w:szCs w:val="24"/>
          <w:u w:val="single"/>
          <w:rtl/>
        </w:rPr>
        <w:t>:</w:t>
      </w:r>
    </w:p>
    <w:p w14:paraId="35EA9D1A" w14:textId="2268A732" w:rsidR="001E2274" w:rsidRDefault="00490B8E" w:rsidP="00490B8E">
      <w:pPr>
        <w:rPr>
          <w:b w:val="0"/>
          <w:bCs w:val="0"/>
          <w:caps/>
          <w:sz w:val="24"/>
          <w:szCs w:val="24"/>
          <w:rtl/>
        </w:rPr>
      </w:pPr>
      <w:r>
        <w:rPr>
          <w:rFonts w:hint="cs"/>
          <w:b w:val="0"/>
          <w:bCs w:val="0"/>
          <w:caps/>
          <w:sz w:val="24"/>
          <w:szCs w:val="24"/>
          <w:rtl/>
        </w:rPr>
        <w:t xml:space="preserve">רואים? </w:t>
      </w:r>
    </w:p>
    <w:p w14:paraId="77A3033B" w14:textId="77777777" w:rsidR="001E2274" w:rsidRDefault="001E2274" w:rsidP="00490B8E">
      <w:pPr>
        <w:rPr>
          <w:b w:val="0"/>
          <w:bCs w:val="0"/>
          <w:caps/>
          <w:sz w:val="24"/>
          <w:szCs w:val="24"/>
          <w:rtl/>
        </w:rPr>
      </w:pPr>
    </w:p>
    <w:p w14:paraId="5FA43731" w14:textId="77777777" w:rsidR="001E2274" w:rsidRDefault="00D17364" w:rsidP="00490B8E">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45C3CF17" w14:textId="5350D911" w:rsidR="001E2274" w:rsidRDefault="00490B8E" w:rsidP="00490B8E">
      <w:pPr>
        <w:rPr>
          <w:b w:val="0"/>
          <w:bCs w:val="0"/>
          <w:caps/>
          <w:sz w:val="24"/>
          <w:szCs w:val="24"/>
          <w:rtl/>
        </w:rPr>
      </w:pPr>
      <w:r>
        <w:rPr>
          <w:rFonts w:hint="cs"/>
          <w:b w:val="0"/>
          <w:bCs w:val="0"/>
          <w:caps/>
          <w:sz w:val="24"/>
          <w:szCs w:val="24"/>
          <w:rtl/>
        </w:rPr>
        <w:t xml:space="preserve">כן </w:t>
      </w:r>
    </w:p>
    <w:p w14:paraId="43BFEB1D" w14:textId="77777777" w:rsidR="001E2274" w:rsidRDefault="001E2274" w:rsidP="00490B8E">
      <w:pPr>
        <w:rPr>
          <w:b w:val="0"/>
          <w:bCs w:val="0"/>
          <w:caps/>
          <w:sz w:val="24"/>
          <w:szCs w:val="24"/>
          <w:rtl/>
        </w:rPr>
      </w:pPr>
    </w:p>
    <w:p w14:paraId="514DBE97" w14:textId="77777777" w:rsidR="001E2274" w:rsidRDefault="000A5C33" w:rsidP="00490B8E">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6F9E7D99" w14:textId="39E640B9" w:rsidR="001E2274" w:rsidRDefault="00490B8E" w:rsidP="00490B8E">
      <w:pPr>
        <w:rPr>
          <w:b w:val="0"/>
          <w:bCs w:val="0"/>
          <w:caps/>
          <w:sz w:val="24"/>
          <w:szCs w:val="24"/>
          <w:rtl/>
        </w:rPr>
      </w:pPr>
      <w:r>
        <w:rPr>
          <w:rFonts w:hint="cs"/>
          <w:b w:val="0"/>
          <w:bCs w:val="0"/>
          <w:caps/>
          <w:sz w:val="24"/>
          <w:szCs w:val="24"/>
          <w:rtl/>
        </w:rPr>
        <w:t xml:space="preserve">כן </w:t>
      </w:r>
    </w:p>
    <w:p w14:paraId="34AB9AF7" w14:textId="77777777" w:rsidR="001E2274" w:rsidRDefault="001E2274" w:rsidP="00490B8E">
      <w:pPr>
        <w:rPr>
          <w:b w:val="0"/>
          <w:bCs w:val="0"/>
          <w:caps/>
          <w:sz w:val="24"/>
          <w:szCs w:val="24"/>
          <w:rtl/>
        </w:rPr>
      </w:pPr>
    </w:p>
    <w:p w14:paraId="399C3125" w14:textId="77777777" w:rsidR="001E2274" w:rsidRDefault="00207ED1" w:rsidP="00490B8E">
      <w:pPr>
        <w:rPr>
          <w:caps/>
          <w:sz w:val="24"/>
          <w:szCs w:val="24"/>
          <w:u w:val="single"/>
          <w:rtl/>
        </w:rPr>
      </w:pPr>
      <w:r w:rsidRPr="00207ED1">
        <w:rPr>
          <w:rFonts w:hint="cs"/>
          <w:caps/>
          <w:sz w:val="24"/>
          <w:szCs w:val="24"/>
          <w:u w:val="single"/>
          <w:rtl/>
        </w:rPr>
        <w:t>גב</w:t>
      </w:r>
      <w:r w:rsidRPr="00207ED1">
        <w:rPr>
          <w:caps/>
          <w:sz w:val="24"/>
          <w:szCs w:val="24"/>
          <w:u w:val="single"/>
          <w:rtl/>
        </w:rPr>
        <w:t>'</w:t>
      </w:r>
      <w:r w:rsidRPr="00207ED1">
        <w:rPr>
          <w:rFonts w:hint="cs"/>
          <w:caps/>
          <w:sz w:val="24"/>
          <w:szCs w:val="24"/>
          <w:u w:val="single"/>
          <w:rtl/>
        </w:rPr>
        <w:t xml:space="preserve"> אסתי איפרגן - אדריכלית עורכת התוכנית</w:t>
      </w:r>
      <w:r w:rsidR="001E2274">
        <w:rPr>
          <w:rFonts w:hint="cs"/>
          <w:caps/>
          <w:sz w:val="24"/>
          <w:szCs w:val="24"/>
          <w:u w:val="single"/>
          <w:rtl/>
        </w:rPr>
        <w:t>:</w:t>
      </w:r>
    </w:p>
    <w:p w14:paraId="5BC41A6F" w14:textId="2E958857" w:rsidR="001E2274" w:rsidRDefault="00490B8E" w:rsidP="00490B8E">
      <w:pPr>
        <w:rPr>
          <w:b w:val="0"/>
          <w:bCs w:val="0"/>
          <w:caps/>
          <w:sz w:val="24"/>
          <w:szCs w:val="24"/>
          <w:rtl/>
        </w:rPr>
      </w:pPr>
      <w:r>
        <w:rPr>
          <w:rFonts w:hint="cs"/>
          <w:b w:val="0"/>
          <w:bCs w:val="0"/>
          <w:caps/>
          <w:sz w:val="24"/>
          <w:szCs w:val="24"/>
          <w:rtl/>
        </w:rPr>
        <w:t xml:space="preserve">ו, זה זה קומת הקרקע </w:t>
      </w:r>
    </w:p>
    <w:p w14:paraId="3664D0FE" w14:textId="77777777" w:rsidR="001E2274" w:rsidRDefault="001E2274" w:rsidP="00490B8E">
      <w:pPr>
        <w:rPr>
          <w:b w:val="0"/>
          <w:bCs w:val="0"/>
          <w:caps/>
          <w:sz w:val="24"/>
          <w:szCs w:val="24"/>
          <w:rtl/>
        </w:rPr>
      </w:pPr>
    </w:p>
    <w:p w14:paraId="46C1C3C2" w14:textId="77777777" w:rsidR="001E2274" w:rsidRDefault="00D17364" w:rsidP="00490B8E">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42505874" w14:textId="3816337B" w:rsidR="001E2274" w:rsidRDefault="00490B8E" w:rsidP="00490B8E">
      <w:pPr>
        <w:rPr>
          <w:b w:val="0"/>
          <w:bCs w:val="0"/>
          <w:caps/>
          <w:sz w:val="24"/>
          <w:szCs w:val="24"/>
          <w:rtl/>
        </w:rPr>
      </w:pPr>
      <w:r>
        <w:rPr>
          <w:rFonts w:hint="cs"/>
          <w:b w:val="0"/>
          <w:bCs w:val="0"/>
          <w:caps/>
          <w:sz w:val="24"/>
          <w:szCs w:val="24"/>
          <w:rtl/>
        </w:rPr>
        <w:t>טוב</w:t>
      </w:r>
    </w:p>
    <w:p w14:paraId="54B28341" w14:textId="77777777" w:rsidR="001E2274" w:rsidRDefault="001E2274" w:rsidP="00490B8E">
      <w:pPr>
        <w:rPr>
          <w:b w:val="0"/>
          <w:bCs w:val="0"/>
          <w:caps/>
          <w:sz w:val="24"/>
          <w:szCs w:val="24"/>
          <w:rtl/>
        </w:rPr>
      </w:pPr>
    </w:p>
    <w:p w14:paraId="4C017A40" w14:textId="77777777" w:rsidR="001E2274" w:rsidRDefault="00207ED1" w:rsidP="00490B8E">
      <w:pPr>
        <w:rPr>
          <w:caps/>
          <w:sz w:val="24"/>
          <w:szCs w:val="24"/>
          <w:u w:val="single"/>
          <w:rtl/>
        </w:rPr>
      </w:pPr>
      <w:r w:rsidRPr="00207ED1">
        <w:rPr>
          <w:rFonts w:hint="cs"/>
          <w:caps/>
          <w:sz w:val="24"/>
          <w:szCs w:val="24"/>
          <w:u w:val="single"/>
          <w:rtl/>
        </w:rPr>
        <w:t>גב</w:t>
      </w:r>
      <w:r w:rsidRPr="00207ED1">
        <w:rPr>
          <w:caps/>
          <w:sz w:val="24"/>
          <w:szCs w:val="24"/>
          <w:u w:val="single"/>
          <w:rtl/>
        </w:rPr>
        <w:t>'</w:t>
      </w:r>
      <w:r w:rsidRPr="00207ED1">
        <w:rPr>
          <w:rFonts w:hint="cs"/>
          <w:caps/>
          <w:sz w:val="24"/>
          <w:szCs w:val="24"/>
          <w:u w:val="single"/>
          <w:rtl/>
        </w:rPr>
        <w:t xml:space="preserve"> אסתי איפרגן - אדריכלית עורכת התוכנית</w:t>
      </w:r>
      <w:r w:rsidR="001E2274">
        <w:rPr>
          <w:rFonts w:hint="cs"/>
          <w:caps/>
          <w:sz w:val="24"/>
          <w:szCs w:val="24"/>
          <w:u w:val="single"/>
          <w:rtl/>
        </w:rPr>
        <w:t>:</w:t>
      </w:r>
    </w:p>
    <w:p w14:paraId="12F8A832" w14:textId="127FCDA9" w:rsidR="001E2274" w:rsidRDefault="00490B8E" w:rsidP="00490B8E">
      <w:pPr>
        <w:rPr>
          <w:b w:val="0"/>
          <w:bCs w:val="0"/>
          <w:caps/>
          <w:sz w:val="24"/>
          <w:szCs w:val="24"/>
          <w:rtl/>
        </w:rPr>
      </w:pPr>
      <w:r>
        <w:rPr>
          <w:rFonts w:hint="cs"/>
          <w:b w:val="0"/>
          <w:bCs w:val="0"/>
          <w:caps/>
          <w:sz w:val="24"/>
          <w:szCs w:val="24"/>
          <w:rtl/>
        </w:rPr>
        <w:t>עכשיו</w:t>
      </w:r>
      <w:r w:rsidR="000F703D">
        <w:rPr>
          <w:rFonts w:hint="cs"/>
          <w:b w:val="0"/>
          <w:bCs w:val="0"/>
          <w:caps/>
          <w:sz w:val="24"/>
          <w:szCs w:val="24"/>
          <w:rtl/>
        </w:rPr>
        <w:t xml:space="preserve"> </w:t>
      </w:r>
      <w:r>
        <w:rPr>
          <w:rFonts w:hint="cs"/>
          <w:b w:val="0"/>
          <w:bCs w:val="0"/>
          <w:caps/>
          <w:sz w:val="24"/>
          <w:szCs w:val="24"/>
          <w:rtl/>
        </w:rPr>
        <w:t xml:space="preserve">הקומה זה זה קומת קרקע שהיא בעצם ממש יושבת על הקרקע </w:t>
      </w:r>
    </w:p>
    <w:p w14:paraId="5F622C6D" w14:textId="77777777" w:rsidR="001E2274" w:rsidRDefault="001E2274" w:rsidP="00490B8E">
      <w:pPr>
        <w:rPr>
          <w:b w:val="0"/>
          <w:bCs w:val="0"/>
          <w:caps/>
          <w:sz w:val="24"/>
          <w:szCs w:val="24"/>
          <w:rtl/>
        </w:rPr>
      </w:pPr>
    </w:p>
    <w:p w14:paraId="1229902B" w14:textId="77777777" w:rsidR="001E2274" w:rsidRDefault="000A5C33" w:rsidP="00490B8E">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016DED26" w14:textId="6FBBC961" w:rsidR="001E2274" w:rsidRDefault="00490B8E" w:rsidP="00490B8E">
      <w:pPr>
        <w:rPr>
          <w:b w:val="0"/>
          <w:bCs w:val="0"/>
          <w:caps/>
          <w:sz w:val="24"/>
          <w:szCs w:val="24"/>
          <w:rtl/>
        </w:rPr>
      </w:pPr>
      <w:r>
        <w:rPr>
          <w:rFonts w:hint="cs"/>
          <w:b w:val="0"/>
          <w:bCs w:val="0"/>
          <w:caps/>
          <w:sz w:val="24"/>
          <w:szCs w:val="24"/>
          <w:rtl/>
        </w:rPr>
        <w:t xml:space="preserve">אוקיי </w:t>
      </w:r>
    </w:p>
    <w:p w14:paraId="544F4D4E" w14:textId="77777777" w:rsidR="001E2274" w:rsidRDefault="001E2274" w:rsidP="00490B8E">
      <w:pPr>
        <w:rPr>
          <w:b w:val="0"/>
          <w:bCs w:val="0"/>
          <w:caps/>
          <w:sz w:val="24"/>
          <w:szCs w:val="24"/>
          <w:rtl/>
        </w:rPr>
      </w:pPr>
    </w:p>
    <w:p w14:paraId="2A4713D3" w14:textId="77777777" w:rsidR="001E2274" w:rsidRDefault="00207ED1" w:rsidP="00490B8E">
      <w:pPr>
        <w:rPr>
          <w:caps/>
          <w:sz w:val="24"/>
          <w:szCs w:val="24"/>
          <w:u w:val="single"/>
          <w:rtl/>
        </w:rPr>
      </w:pPr>
      <w:r w:rsidRPr="00207ED1">
        <w:rPr>
          <w:rFonts w:hint="cs"/>
          <w:caps/>
          <w:sz w:val="24"/>
          <w:szCs w:val="24"/>
          <w:u w:val="single"/>
          <w:rtl/>
        </w:rPr>
        <w:t>גב</w:t>
      </w:r>
      <w:r w:rsidRPr="00207ED1">
        <w:rPr>
          <w:caps/>
          <w:sz w:val="24"/>
          <w:szCs w:val="24"/>
          <w:u w:val="single"/>
          <w:rtl/>
        </w:rPr>
        <w:t>'</w:t>
      </w:r>
      <w:r w:rsidRPr="00207ED1">
        <w:rPr>
          <w:rFonts w:hint="cs"/>
          <w:caps/>
          <w:sz w:val="24"/>
          <w:szCs w:val="24"/>
          <w:u w:val="single"/>
          <w:rtl/>
        </w:rPr>
        <w:t xml:space="preserve"> אסתי איפרגן - אדריכלית עורכת התוכנית</w:t>
      </w:r>
      <w:r w:rsidR="001E2274">
        <w:rPr>
          <w:rFonts w:hint="cs"/>
          <w:caps/>
          <w:sz w:val="24"/>
          <w:szCs w:val="24"/>
          <w:u w:val="single"/>
          <w:rtl/>
        </w:rPr>
        <w:t>:</w:t>
      </w:r>
    </w:p>
    <w:p w14:paraId="14202E79" w14:textId="5F8C73E5" w:rsidR="001E2274" w:rsidRDefault="00490B8E" w:rsidP="00490B8E">
      <w:pPr>
        <w:rPr>
          <w:b w:val="0"/>
          <w:bCs w:val="0"/>
          <w:caps/>
          <w:sz w:val="24"/>
          <w:szCs w:val="24"/>
          <w:rtl/>
        </w:rPr>
      </w:pPr>
      <w:r>
        <w:rPr>
          <w:rFonts w:hint="cs"/>
          <w:b w:val="0"/>
          <w:bCs w:val="0"/>
          <w:caps/>
          <w:sz w:val="24"/>
          <w:szCs w:val="24"/>
          <w:rtl/>
        </w:rPr>
        <w:t xml:space="preserve">בהיתר המקורי הם קראו לקומת הכניסה דווקא קומה א' שהיא בעצם </w:t>
      </w:r>
      <w:r w:rsidR="001A1B30">
        <w:rPr>
          <w:rFonts w:hint="cs"/>
          <w:b w:val="0"/>
          <w:bCs w:val="0"/>
          <w:caps/>
          <w:sz w:val="24"/>
          <w:szCs w:val="24"/>
          <w:rtl/>
        </w:rPr>
        <w:t xml:space="preserve">עם מדרגות חיצוניות שרואים אותן פה בצד, שבעצם כל הקומה הזו היא משמשת כדירה אחת, בסדר אז פה אנחנו כבר בשלוש יחידות דיור, ואז יש לנו את הקומה השלישית בעצם ש, יש לנו כאן את היחידה כל ה, כל הדבר הזה כאילו זה פשוט מרפסת זה זה, כל זה זה יחידה. עכשיו מה שאנחנו יכולים לעשות בעצם לייצר פה עוד יחידה </w:t>
      </w:r>
    </w:p>
    <w:p w14:paraId="01557EE8" w14:textId="77777777" w:rsidR="001E2274" w:rsidRDefault="001E2274" w:rsidP="00490B8E">
      <w:pPr>
        <w:rPr>
          <w:b w:val="0"/>
          <w:bCs w:val="0"/>
          <w:caps/>
          <w:sz w:val="24"/>
          <w:szCs w:val="24"/>
          <w:rtl/>
        </w:rPr>
      </w:pPr>
    </w:p>
    <w:p w14:paraId="6A3D09D8" w14:textId="77777777" w:rsidR="001E2274" w:rsidRDefault="000A5C33" w:rsidP="00490B8E">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1453BCA0" w14:textId="03D05442" w:rsidR="001E2274" w:rsidRDefault="001A1B30" w:rsidP="00490B8E">
      <w:pPr>
        <w:rPr>
          <w:b w:val="0"/>
          <w:bCs w:val="0"/>
          <w:caps/>
          <w:sz w:val="24"/>
          <w:szCs w:val="24"/>
          <w:rtl/>
        </w:rPr>
      </w:pPr>
      <w:r>
        <w:rPr>
          <w:rFonts w:hint="cs"/>
          <w:b w:val="0"/>
          <w:bCs w:val="0"/>
          <w:caps/>
          <w:sz w:val="24"/>
          <w:szCs w:val="24"/>
          <w:rtl/>
        </w:rPr>
        <w:t xml:space="preserve">הבנתי </w:t>
      </w:r>
    </w:p>
    <w:p w14:paraId="47F24E64" w14:textId="77777777" w:rsidR="001E2274" w:rsidRDefault="001E2274" w:rsidP="00490B8E">
      <w:pPr>
        <w:rPr>
          <w:b w:val="0"/>
          <w:bCs w:val="0"/>
          <w:caps/>
          <w:sz w:val="24"/>
          <w:szCs w:val="24"/>
          <w:rtl/>
        </w:rPr>
      </w:pPr>
    </w:p>
    <w:p w14:paraId="61FC8AA5" w14:textId="77777777" w:rsidR="001E2274" w:rsidRDefault="00207ED1" w:rsidP="001A1B30">
      <w:pPr>
        <w:rPr>
          <w:caps/>
          <w:sz w:val="24"/>
          <w:szCs w:val="24"/>
          <w:u w:val="single"/>
          <w:rtl/>
        </w:rPr>
      </w:pPr>
      <w:r w:rsidRPr="00207ED1">
        <w:rPr>
          <w:rFonts w:hint="cs"/>
          <w:caps/>
          <w:sz w:val="24"/>
          <w:szCs w:val="24"/>
          <w:u w:val="single"/>
          <w:rtl/>
        </w:rPr>
        <w:t>גב</w:t>
      </w:r>
      <w:r w:rsidRPr="00207ED1">
        <w:rPr>
          <w:caps/>
          <w:sz w:val="24"/>
          <w:szCs w:val="24"/>
          <w:u w:val="single"/>
          <w:rtl/>
        </w:rPr>
        <w:t>'</w:t>
      </w:r>
      <w:r w:rsidRPr="00207ED1">
        <w:rPr>
          <w:rFonts w:hint="cs"/>
          <w:caps/>
          <w:sz w:val="24"/>
          <w:szCs w:val="24"/>
          <w:u w:val="single"/>
          <w:rtl/>
        </w:rPr>
        <w:t xml:space="preserve"> אסתי איפרגן - אדריכלית עורכת התוכנית</w:t>
      </w:r>
      <w:r w:rsidR="001E2274">
        <w:rPr>
          <w:rFonts w:hint="cs"/>
          <w:caps/>
          <w:sz w:val="24"/>
          <w:szCs w:val="24"/>
          <w:u w:val="single"/>
          <w:rtl/>
        </w:rPr>
        <w:t>:</w:t>
      </w:r>
    </w:p>
    <w:p w14:paraId="79C5F005" w14:textId="42AF8134" w:rsidR="001E2274" w:rsidRDefault="001A1B30" w:rsidP="001A1B30">
      <w:pPr>
        <w:rPr>
          <w:b w:val="0"/>
          <w:bCs w:val="0"/>
          <w:caps/>
          <w:sz w:val="24"/>
          <w:szCs w:val="24"/>
          <w:rtl/>
        </w:rPr>
      </w:pPr>
      <w:r>
        <w:rPr>
          <w:rFonts w:hint="cs"/>
          <w:b w:val="0"/>
          <w:bCs w:val="0"/>
          <w:caps/>
          <w:sz w:val="24"/>
          <w:szCs w:val="24"/>
          <w:rtl/>
        </w:rPr>
        <w:t xml:space="preserve">כאילו על כל הדבר הזה זה עליית גג שהיא סגורה </w:t>
      </w:r>
    </w:p>
    <w:p w14:paraId="35B63071" w14:textId="77777777" w:rsidR="001E2274" w:rsidRDefault="001E2274" w:rsidP="001A1B30">
      <w:pPr>
        <w:rPr>
          <w:b w:val="0"/>
          <w:bCs w:val="0"/>
          <w:caps/>
          <w:sz w:val="24"/>
          <w:szCs w:val="24"/>
          <w:rtl/>
        </w:rPr>
      </w:pPr>
    </w:p>
    <w:p w14:paraId="651DB0AF" w14:textId="77777777" w:rsidR="001E2274" w:rsidRDefault="000A5C33" w:rsidP="001A1B30">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695B7E0C" w14:textId="305FC538" w:rsidR="001E2274" w:rsidRDefault="001A1B30" w:rsidP="001A1B30">
      <w:pPr>
        <w:rPr>
          <w:b w:val="0"/>
          <w:bCs w:val="0"/>
          <w:caps/>
          <w:sz w:val="24"/>
          <w:szCs w:val="24"/>
          <w:rtl/>
        </w:rPr>
      </w:pPr>
      <w:r>
        <w:rPr>
          <w:rFonts w:hint="cs"/>
          <w:b w:val="0"/>
          <w:bCs w:val="0"/>
          <w:caps/>
          <w:sz w:val="24"/>
          <w:szCs w:val="24"/>
          <w:rtl/>
        </w:rPr>
        <w:t xml:space="preserve">אוקיי </w:t>
      </w:r>
    </w:p>
    <w:p w14:paraId="296D2363" w14:textId="77777777" w:rsidR="001E2274" w:rsidRDefault="001E2274" w:rsidP="001A1B30">
      <w:pPr>
        <w:rPr>
          <w:b w:val="0"/>
          <w:bCs w:val="0"/>
          <w:caps/>
          <w:sz w:val="24"/>
          <w:szCs w:val="24"/>
          <w:rtl/>
        </w:rPr>
      </w:pPr>
    </w:p>
    <w:p w14:paraId="69509246" w14:textId="77777777" w:rsidR="001E2274" w:rsidRDefault="00207ED1" w:rsidP="001A1B30">
      <w:pPr>
        <w:rPr>
          <w:caps/>
          <w:sz w:val="24"/>
          <w:szCs w:val="24"/>
          <w:u w:val="single"/>
          <w:rtl/>
        </w:rPr>
      </w:pPr>
      <w:r w:rsidRPr="00207ED1">
        <w:rPr>
          <w:rFonts w:hint="cs"/>
          <w:caps/>
          <w:sz w:val="24"/>
          <w:szCs w:val="24"/>
          <w:u w:val="single"/>
          <w:rtl/>
        </w:rPr>
        <w:t>גב</w:t>
      </w:r>
      <w:r w:rsidRPr="00207ED1">
        <w:rPr>
          <w:caps/>
          <w:sz w:val="24"/>
          <w:szCs w:val="24"/>
          <w:u w:val="single"/>
          <w:rtl/>
        </w:rPr>
        <w:t>'</w:t>
      </w:r>
      <w:r w:rsidRPr="00207ED1">
        <w:rPr>
          <w:rFonts w:hint="cs"/>
          <w:caps/>
          <w:sz w:val="24"/>
          <w:szCs w:val="24"/>
          <w:u w:val="single"/>
          <w:rtl/>
        </w:rPr>
        <w:t xml:space="preserve"> אסתי איפרגן - אדריכלית עורכת התוכנית</w:t>
      </w:r>
      <w:r w:rsidR="001E2274">
        <w:rPr>
          <w:rFonts w:hint="cs"/>
          <w:caps/>
          <w:sz w:val="24"/>
          <w:szCs w:val="24"/>
          <w:u w:val="single"/>
          <w:rtl/>
        </w:rPr>
        <w:t>:</w:t>
      </w:r>
    </w:p>
    <w:p w14:paraId="540C731C" w14:textId="3F102462" w:rsidR="001E2274" w:rsidRDefault="001A1B30" w:rsidP="001A1B30">
      <w:pPr>
        <w:rPr>
          <w:b w:val="0"/>
          <w:bCs w:val="0"/>
          <w:caps/>
          <w:sz w:val="24"/>
          <w:szCs w:val="24"/>
          <w:rtl/>
        </w:rPr>
      </w:pPr>
      <w:r>
        <w:rPr>
          <w:rFonts w:hint="cs"/>
          <w:b w:val="0"/>
          <w:bCs w:val="0"/>
          <w:caps/>
          <w:sz w:val="24"/>
          <w:szCs w:val="24"/>
          <w:rtl/>
        </w:rPr>
        <w:t>היא רעפים עם סגירה של יש שם איזה שהם דיקטים או משהו כזה שפשוט</w:t>
      </w:r>
    </w:p>
    <w:p w14:paraId="5AF3599D" w14:textId="77777777" w:rsidR="001E2274" w:rsidRDefault="001E2274" w:rsidP="001A1B30">
      <w:pPr>
        <w:rPr>
          <w:b w:val="0"/>
          <w:bCs w:val="0"/>
          <w:caps/>
          <w:sz w:val="24"/>
          <w:szCs w:val="24"/>
          <w:rtl/>
        </w:rPr>
      </w:pPr>
    </w:p>
    <w:p w14:paraId="07AFF5E4" w14:textId="77777777" w:rsidR="001E2274" w:rsidRDefault="000A5C33" w:rsidP="001A1B30">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3AE6205B" w14:textId="53087CFE" w:rsidR="001E2274" w:rsidRDefault="001A1B30" w:rsidP="001A1B30">
      <w:pPr>
        <w:rPr>
          <w:b w:val="0"/>
          <w:bCs w:val="0"/>
          <w:caps/>
          <w:sz w:val="24"/>
          <w:szCs w:val="24"/>
          <w:rtl/>
        </w:rPr>
      </w:pPr>
      <w:r>
        <w:rPr>
          <w:rFonts w:hint="cs"/>
          <w:b w:val="0"/>
          <w:bCs w:val="0"/>
          <w:caps/>
          <w:sz w:val="24"/>
          <w:szCs w:val="24"/>
          <w:rtl/>
        </w:rPr>
        <w:t xml:space="preserve">ברור </w:t>
      </w:r>
    </w:p>
    <w:p w14:paraId="44C1D545" w14:textId="77777777" w:rsidR="001E2274" w:rsidRDefault="001E2274" w:rsidP="001A1B30">
      <w:pPr>
        <w:rPr>
          <w:b w:val="0"/>
          <w:bCs w:val="0"/>
          <w:caps/>
          <w:sz w:val="24"/>
          <w:szCs w:val="24"/>
          <w:rtl/>
        </w:rPr>
      </w:pPr>
    </w:p>
    <w:p w14:paraId="2D7FF4F9" w14:textId="77777777" w:rsidR="001E2274" w:rsidRDefault="00207ED1" w:rsidP="001A1B30">
      <w:pPr>
        <w:rPr>
          <w:caps/>
          <w:sz w:val="24"/>
          <w:szCs w:val="24"/>
          <w:u w:val="single"/>
          <w:rtl/>
        </w:rPr>
      </w:pPr>
      <w:r w:rsidRPr="00207ED1">
        <w:rPr>
          <w:rFonts w:hint="cs"/>
          <w:caps/>
          <w:sz w:val="24"/>
          <w:szCs w:val="24"/>
          <w:u w:val="single"/>
          <w:rtl/>
        </w:rPr>
        <w:t>גב</w:t>
      </w:r>
      <w:r w:rsidRPr="00207ED1">
        <w:rPr>
          <w:caps/>
          <w:sz w:val="24"/>
          <w:szCs w:val="24"/>
          <w:u w:val="single"/>
          <w:rtl/>
        </w:rPr>
        <w:t>'</w:t>
      </w:r>
      <w:r w:rsidRPr="00207ED1">
        <w:rPr>
          <w:rFonts w:hint="cs"/>
          <w:caps/>
          <w:sz w:val="24"/>
          <w:szCs w:val="24"/>
          <w:u w:val="single"/>
          <w:rtl/>
        </w:rPr>
        <w:t xml:space="preserve"> אסתי איפרגן - אדריכלית עורכת התוכנית</w:t>
      </w:r>
      <w:r w:rsidR="001E2274">
        <w:rPr>
          <w:rFonts w:hint="cs"/>
          <w:caps/>
          <w:sz w:val="24"/>
          <w:szCs w:val="24"/>
          <w:u w:val="single"/>
          <w:rtl/>
        </w:rPr>
        <w:t>:</w:t>
      </w:r>
    </w:p>
    <w:p w14:paraId="04F7F6D4" w14:textId="0478E899" w:rsidR="001E2274" w:rsidRDefault="001A1B30" w:rsidP="001A1B30">
      <w:pPr>
        <w:rPr>
          <w:b w:val="0"/>
          <w:bCs w:val="0"/>
          <w:caps/>
          <w:sz w:val="24"/>
          <w:szCs w:val="24"/>
          <w:rtl/>
        </w:rPr>
      </w:pPr>
      <w:r>
        <w:rPr>
          <w:rFonts w:hint="cs"/>
          <w:b w:val="0"/>
          <w:bCs w:val="0"/>
          <w:caps/>
          <w:sz w:val="24"/>
          <w:szCs w:val="24"/>
          <w:rtl/>
        </w:rPr>
        <w:t>אין גישה, אבל בגדול הגובה ראש נותן כאן מענה</w:t>
      </w:r>
    </w:p>
    <w:p w14:paraId="5B1F8DDC" w14:textId="77777777" w:rsidR="001E2274" w:rsidRDefault="001E2274" w:rsidP="001A1B30">
      <w:pPr>
        <w:rPr>
          <w:b w:val="0"/>
          <w:bCs w:val="0"/>
          <w:caps/>
          <w:sz w:val="24"/>
          <w:szCs w:val="24"/>
          <w:rtl/>
        </w:rPr>
      </w:pPr>
    </w:p>
    <w:p w14:paraId="293F6145" w14:textId="77777777" w:rsidR="001E2274" w:rsidRDefault="000A5C33" w:rsidP="001A1B30">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3C05B85C" w14:textId="20E5C18F" w:rsidR="001E2274" w:rsidRDefault="001A1B30" w:rsidP="001A1B30">
      <w:pPr>
        <w:rPr>
          <w:b w:val="0"/>
          <w:bCs w:val="0"/>
          <w:caps/>
          <w:sz w:val="24"/>
          <w:szCs w:val="24"/>
          <w:rtl/>
        </w:rPr>
      </w:pPr>
      <w:r>
        <w:rPr>
          <w:rFonts w:hint="cs"/>
          <w:b w:val="0"/>
          <w:bCs w:val="0"/>
          <w:caps/>
          <w:sz w:val="24"/>
          <w:szCs w:val="24"/>
          <w:rtl/>
        </w:rPr>
        <w:t xml:space="preserve">בסדר </w:t>
      </w:r>
    </w:p>
    <w:p w14:paraId="649209EF" w14:textId="77777777" w:rsidR="001E2274" w:rsidRDefault="001E2274" w:rsidP="001A1B30">
      <w:pPr>
        <w:rPr>
          <w:b w:val="0"/>
          <w:bCs w:val="0"/>
          <w:caps/>
          <w:sz w:val="24"/>
          <w:szCs w:val="24"/>
          <w:rtl/>
        </w:rPr>
      </w:pPr>
    </w:p>
    <w:p w14:paraId="6BCC609D" w14:textId="77777777" w:rsidR="001E2274" w:rsidRDefault="00207ED1" w:rsidP="001A1B30">
      <w:pPr>
        <w:rPr>
          <w:caps/>
          <w:sz w:val="24"/>
          <w:szCs w:val="24"/>
          <w:u w:val="single"/>
          <w:rtl/>
        </w:rPr>
      </w:pPr>
      <w:r w:rsidRPr="00207ED1">
        <w:rPr>
          <w:rFonts w:hint="cs"/>
          <w:caps/>
          <w:sz w:val="24"/>
          <w:szCs w:val="24"/>
          <w:u w:val="single"/>
          <w:rtl/>
        </w:rPr>
        <w:t>גב</w:t>
      </w:r>
      <w:r w:rsidRPr="00207ED1">
        <w:rPr>
          <w:caps/>
          <w:sz w:val="24"/>
          <w:szCs w:val="24"/>
          <w:u w:val="single"/>
          <w:rtl/>
        </w:rPr>
        <w:t>'</w:t>
      </w:r>
      <w:r w:rsidRPr="00207ED1">
        <w:rPr>
          <w:rFonts w:hint="cs"/>
          <w:caps/>
          <w:sz w:val="24"/>
          <w:szCs w:val="24"/>
          <w:u w:val="single"/>
          <w:rtl/>
        </w:rPr>
        <w:t xml:space="preserve"> אסתי איפרגן - אדריכלית עורכת התוכנית</w:t>
      </w:r>
      <w:r w:rsidR="001E2274">
        <w:rPr>
          <w:rFonts w:hint="cs"/>
          <w:caps/>
          <w:sz w:val="24"/>
          <w:szCs w:val="24"/>
          <w:u w:val="single"/>
          <w:rtl/>
        </w:rPr>
        <w:t>:</w:t>
      </w:r>
    </w:p>
    <w:p w14:paraId="02C85A51" w14:textId="7F835121" w:rsidR="001E2274" w:rsidRDefault="001A1B30" w:rsidP="001A1B30">
      <w:pPr>
        <w:rPr>
          <w:b w:val="0"/>
          <w:bCs w:val="0"/>
          <w:caps/>
          <w:sz w:val="24"/>
          <w:szCs w:val="24"/>
          <w:rtl/>
        </w:rPr>
      </w:pPr>
      <w:r>
        <w:rPr>
          <w:rFonts w:hint="cs"/>
          <w:b w:val="0"/>
          <w:bCs w:val="0"/>
          <w:caps/>
          <w:sz w:val="24"/>
          <w:szCs w:val="24"/>
          <w:rtl/>
        </w:rPr>
        <w:t xml:space="preserve">זאת אומרת יש כאן אפשרות לייצר עוד יחידת דיור </w:t>
      </w:r>
    </w:p>
    <w:p w14:paraId="51940DEF" w14:textId="77777777" w:rsidR="001E2274" w:rsidRDefault="001E2274" w:rsidP="001A1B30">
      <w:pPr>
        <w:rPr>
          <w:b w:val="0"/>
          <w:bCs w:val="0"/>
          <w:caps/>
          <w:sz w:val="24"/>
          <w:szCs w:val="24"/>
          <w:rtl/>
        </w:rPr>
      </w:pPr>
    </w:p>
    <w:p w14:paraId="05611317" w14:textId="77777777" w:rsidR="001E2274" w:rsidRDefault="000A5C33" w:rsidP="001A1B30">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1801C8A2" w14:textId="1AA34A2B" w:rsidR="001E2274" w:rsidRDefault="001A1B30" w:rsidP="001A1B30">
      <w:pPr>
        <w:rPr>
          <w:b w:val="0"/>
          <w:bCs w:val="0"/>
          <w:caps/>
          <w:sz w:val="24"/>
          <w:szCs w:val="24"/>
          <w:rtl/>
        </w:rPr>
      </w:pPr>
      <w:r>
        <w:rPr>
          <w:rFonts w:hint="cs"/>
          <w:b w:val="0"/>
          <w:bCs w:val="0"/>
          <w:caps/>
          <w:sz w:val="24"/>
          <w:szCs w:val="24"/>
          <w:rtl/>
        </w:rPr>
        <w:t>בסדר גמור יופי תודה רבה</w:t>
      </w:r>
    </w:p>
    <w:p w14:paraId="37E76A2F" w14:textId="77777777" w:rsidR="001E2274" w:rsidRDefault="001E2274" w:rsidP="001A1B30">
      <w:pPr>
        <w:rPr>
          <w:b w:val="0"/>
          <w:bCs w:val="0"/>
          <w:caps/>
          <w:sz w:val="24"/>
          <w:szCs w:val="24"/>
          <w:rtl/>
        </w:rPr>
      </w:pPr>
    </w:p>
    <w:p w14:paraId="65E9C302" w14:textId="77777777" w:rsidR="001E2274" w:rsidRDefault="00207ED1" w:rsidP="001A1B30">
      <w:pPr>
        <w:rPr>
          <w:caps/>
          <w:sz w:val="24"/>
          <w:szCs w:val="24"/>
          <w:u w:val="single"/>
          <w:rtl/>
        </w:rPr>
      </w:pPr>
      <w:r w:rsidRPr="00207ED1">
        <w:rPr>
          <w:rFonts w:hint="cs"/>
          <w:caps/>
          <w:sz w:val="24"/>
          <w:szCs w:val="24"/>
          <w:u w:val="single"/>
          <w:rtl/>
        </w:rPr>
        <w:t>מר יוסף חדד - מגיש הבקשה</w:t>
      </w:r>
      <w:r w:rsidR="001E2274">
        <w:rPr>
          <w:rFonts w:hint="cs"/>
          <w:caps/>
          <w:sz w:val="24"/>
          <w:szCs w:val="24"/>
          <w:u w:val="single"/>
          <w:rtl/>
        </w:rPr>
        <w:t>:</w:t>
      </w:r>
    </w:p>
    <w:p w14:paraId="34FA3796" w14:textId="7826070F" w:rsidR="001E2274" w:rsidRDefault="001A1B30" w:rsidP="001A1B30">
      <w:pPr>
        <w:rPr>
          <w:b w:val="0"/>
          <w:bCs w:val="0"/>
          <w:caps/>
          <w:sz w:val="24"/>
          <w:szCs w:val="24"/>
          <w:rtl/>
        </w:rPr>
      </w:pPr>
      <w:r>
        <w:rPr>
          <w:rFonts w:hint="cs"/>
          <w:b w:val="0"/>
          <w:bCs w:val="0"/>
          <w:caps/>
          <w:sz w:val="24"/>
          <w:szCs w:val="24"/>
          <w:rtl/>
        </w:rPr>
        <w:t>אני ברשותכם רוצה כמה מילים אפשר בבקשה?</w:t>
      </w:r>
    </w:p>
    <w:p w14:paraId="43E1572E" w14:textId="77777777" w:rsidR="001E2274" w:rsidRDefault="001E2274" w:rsidP="001A1B30">
      <w:pPr>
        <w:rPr>
          <w:b w:val="0"/>
          <w:bCs w:val="0"/>
          <w:caps/>
          <w:sz w:val="24"/>
          <w:szCs w:val="24"/>
          <w:rtl/>
        </w:rPr>
      </w:pPr>
    </w:p>
    <w:p w14:paraId="7A8FA404" w14:textId="77777777" w:rsidR="001E2274" w:rsidRDefault="000A5C33" w:rsidP="001A1B30">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69ADE4D3" w14:textId="53EB079B" w:rsidR="001E2274" w:rsidRDefault="001A1B30" w:rsidP="001A1B30">
      <w:pPr>
        <w:rPr>
          <w:b w:val="0"/>
          <w:bCs w:val="0"/>
          <w:caps/>
          <w:sz w:val="24"/>
          <w:szCs w:val="24"/>
          <w:rtl/>
        </w:rPr>
      </w:pPr>
      <w:r>
        <w:rPr>
          <w:rFonts w:hint="cs"/>
          <w:b w:val="0"/>
          <w:bCs w:val="0"/>
          <w:caps/>
          <w:sz w:val="24"/>
          <w:szCs w:val="24"/>
          <w:rtl/>
        </w:rPr>
        <w:t xml:space="preserve">בקצרה בבקשה </w:t>
      </w:r>
    </w:p>
    <w:p w14:paraId="36DA4BD7" w14:textId="77777777" w:rsidR="001E2274" w:rsidRDefault="001E2274" w:rsidP="001A1B30">
      <w:pPr>
        <w:rPr>
          <w:b w:val="0"/>
          <w:bCs w:val="0"/>
          <w:caps/>
          <w:sz w:val="24"/>
          <w:szCs w:val="24"/>
          <w:rtl/>
        </w:rPr>
      </w:pPr>
    </w:p>
    <w:p w14:paraId="145272AE" w14:textId="77777777" w:rsidR="001E2274" w:rsidRDefault="00207ED1" w:rsidP="001A1B30">
      <w:pPr>
        <w:rPr>
          <w:caps/>
          <w:sz w:val="24"/>
          <w:szCs w:val="24"/>
          <w:u w:val="single"/>
          <w:rtl/>
        </w:rPr>
      </w:pPr>
      <w:r w:rsidRPr="00207ED1">
        <w:rPr>
          <w:rFonts w:hint="cs"/>
          <w:caps/>
          <w:sz w:val="24"/>
          <w:szCs w:val="24"/>
          <w:u w:val="single"/>
          <w:rtl/>
        </w:rPr>
        <w:t>מר יוסף חדד - מגיש הבקשה</w:t>
      </w:r>
      <w:r w:rsidR="001E2274">
        <w:rPr>
          <w:rFonts w:hint="cs"/>
          <w:caps/>
          <w:sz w:val="24"/>
          <w:szCs w:val="24"/>
          <w:u w:val="single"/>
          <w:rtl/>
        </w:rPr>
        <w:t>:</w:t>
      </w:r>
    </w:p>
    <w:p w14:paraId="1808347C" w14:textId="73941E11" w:rsidR="001E2274" w:rsidRDefault="001A1B30" w:rsidP="001A1B30">
      <w:pPr>
        <w:rPr>
          <w:b w:val="0"/>
          <w:bCs w:val="0"/>
          <w:caps/>
          <w:sz w:val="24"/>
          <w:szCs w:val="24"/>
          <w:rtl/>
        </w:rPr>
      </w:pPr>
      <w:r>
        <w:rPr>
          <w:rFonts w:hint="cs"/>
          <w:b w:val="0"/>
          <w:bCs w:val="0"/>
          <w:caps/>
          <w:sz w:val="24"/>
          <w:szCs w:val="24"/>
          <w:rtl/>
        </w:rPr>
        <w:t xml:space="preserve">שלום אני למעשה איש חינוך קרוב לחמישים שנה ארבעים ותשע שנה </w:t>
      </w:r>
      <w:r w:rsidR="00731407">
        <w:rPr>
          <w:rFonts w:hint="cs"/>
          <w:b w:val="0"/>
          <w:bCs w:val="0"/>
          <w:caps/>
          <w:sz w:val="24"/>
          <w:szCs w:val="24"/>
          <w:rtl/>
        </w:rPr>
        <w:t>לדיוק. ניהלתי בתי ספר חינכתי תלמידים, בתי ספר מקצועיים, גם בגרויות גם מגמות, נגרות, חשמלאות מחשבים,</w:t>
      </w:r>
    </w:p>
    <w:p w14:paraId="6F9C3F8F" w14:textId="77777777" w:rsidR="001E2274" w:rsidRDefault="001E2274" w:rsidP="001A1B30">
      <w:pPr>
        <w:rPr>
          <w:b w:val="0"/>
          <w:bCs w:val="0"/>
          <w:caps/>
          <w:sz w:val="24"/>
          <w:szCs w:val="24"/>
          <w:rtl/>
        </w:rPr>
      </w:pPr>
    </w:p>
    <w:p w14:paraId="1D7D7F78" w14:textId="77777777" w:rsidR="001E2274" w:rsidRDefault="00D17364" w:rsidP="001A1B30">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4A514494" w14:textId="3A064478" w:rsidR="001E2274" w:rsidRDefault="00731407" w:rsidP="001A1B30">
      <w:pPr>
        <w:rPr>
          <w:b w:val="0"/>
          <w:bCs w:val="0"/>
          <w:caps/>
          <w:sz w:val="24"/>
          <w:szCs w:val="24"/>
          <w:rtl/>
        </w:rPr>
      </w:pPr>
      <w:r>
        <w:rPr>
          <w:rFonts w:hint="cs"/>
          <w:b w:val="0"/>
          <w:bCs w:val="0"/>
          <w:caps/>
          <w:sz w:val="24"/>
          <w:szCs w:val="24"/>
          <w:rtl/>
        </w:rPr>
        <w:t>למה זה רלוונטי? למה זה רלוונטי לדיון?</w:t>
      </w:r>
      <w:r>
        <w:rPr>
          <w:b w:val="0"/>
          <w:bCs w:val="0"/>
          <w:caps/>
          <w:sz w:val="24"/>
          <w:szCs w:val="24"/>
        </w:rPr>
        <w:t xml:space="preserve"> </w:t>
      </w:r>
      <w:r>
        <w:rPr>
          <w:rFonts w:hint="cs"/>
          <w:b w:val="0"/>
          <w:bCs w:val="0"/>
          <w:caps/>
          <w:sz w:val="24"/>
          <w:szCs w:val="24"/>
          <w:rtl/>
        </w:rPr>
        <w:t xml:space="preserve">זה בסדר </w:t>
      </w:r>
    </w:p>
    <w:p w14:paraId="583F4397" w14:textId="77777777" w:rsidR="001E2274" w:rsidRDefault="001E2274" w:rsidP="001A1B30">
      <w:pPr>
        <w:rPr>
          <w:b w:val="0"/>
          <w:bCs w:val="0"/>
          <w:caps/>
          <w:sz w:val="24"/>
          <w:szCs w:val="24"/>
          <w:rtl/>
        </w:rPr>
      </w:pPr>
    </w:p>
    <w:p w14:paraId="16186492" w14:textId="77777777" w:rsidR="001E2274" w:rsidRDefault="00207ED1" w:rsidP="001A1B30">
      <w:pPr>
        <w:rPr>
          <w:caps/>
          <w:sz w:val="24"/>
          <w:szCs w:val="24"/>
          <w:u w:val="single"/>
          <w:rtl/>
        </w:rPr>
      </w:pPr>
      <w:r w:rsidRPr="00207ED1">
        <w:rPr>
          <w:rFonts w:hint="cs"/>
          <w:caps/>
          <w:sz w:val="24"/>
          <w:szCs w:val="24"/>
          <w:u w:val="single"/>
          <w:rtl/>
        </w:rPr>
        <w:t>מר יוסף חדד - מגיש הבקשה</w:t>
      </w:r>
      <w:r w:rsidR="001E2274">
        <w:rPr>
          <w:rFonts w:hint="cs"/>
          <w:caps/>
          <w:sz w:val="24"/>
          <w:szCs w:val="24"/>
          <w:u w:val="single"/>
          <w:rtl/>
        </w:rPr>
        <w:t>:</w:t>
      </w:r>
    </w:p>
    <w:p w14:paraId="27BFBC13" w14:textId="728FEA32" w:rsidR="001E2274" w:rsidRDefault="00731407" w:rsidP="001A1B30">
      <w:pPr>
        <w:rPr>
          <w:b w:val="0"/>
          <w:bCs w:val="0"/>
          <w:caps/>
          <w:sz w:val="24"/>
          <w:szCs w:val="24"/>
          <w:rtl/>
        </w:rPr>
      </w:pPr>
      <w:r>
        <w:rPr>
          <w:rFonts w:hint="cs"/>
          <w:b w:val="0"/>
          <w:bCs w:val="0"/>
          <w:caps/>
          <w:sz w:val="24"/>
          <w:szCs w:val="24"/>
          <w:rtl/>
        </w:rPr>
        <w:lastRenderedPageBreak/>
        <w:t>אני אני רוצה</w:t>
      </w:r>
      <w:r w:rsidR="000F703D">
        <w:rPr>
          <w:rFonts w:hint="cs"/>
          <w:b w:val="0"/>
          <w:bCs w:val="0"/>
          <w:caps/>
          <w:sz w:val="24"/>
          <w:szCs w:val="24"/>
          <w:rtl/>
        </w:rPr>
        <w:t xml:space="preserve"> </w:t>
      </w:r>
      <w:r>
        <w:rPr>
          <w:rFonts w:hint="cs"/>
          <w:b w:val="0"/>
          <w:bCs w:val="0"/>
          <w:caps/>
          <w:sz w:val="24"/>
          <w:szCs w:val="24"/>
          <w:rtl/>
        </w:rPr>
        <w:t>... כמה מילים ...</w:t>
      </w:r>
    </w:p>
    <w:p w14:paraId="0E10CE67" w14:textId="77777777" w:rsidR="001E2274" w:rsidRDefault="001E2274" w:rsidP="001A1B30">
      <w:pPr>
        <w:rPr>
          <w:b w:val="0"/>
          <w:bCs w:val="0"/>
          <w:caps/>
          <w:sz w:val="24"/>
          <w:szCs w:val="24"/>
          <w:rtl/>
        </w:rPr>
      </w:pPr>
    </w:p>
    <w:p w14:paraId="11ED473F" w14:textId="77777777" w:rsidR="001E2274" w:rsidRDefault="00D17364" w:rsidP="001A1B30">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1EAB3804" w14:textId="40D6F7CD" w:rsidR="001E2274" w:rsidRDefault="00731407" w:rsidP="001A1B30">
      <w:pPr>
        <w:rPr>
          <w:b w:val="0"/>
          <w:bCs w:val="0"/>
          <w:caps/>
          <w:sz w:val="24"/>
          <w:szCs w:val="24"/>
          <w:rtl/>
        </w:rPr>
      </w:pPr>
      <w:r>
        <w:rPr>
          <w:rFonts w:hint="cs"/>
          <w:b w:val="0"/>
          <w:bCs w:val="0"/>
          <w:caps/>
          <w:sz w:val="24"/>
          <w:szCs w:val="24"/>
          <w:rtl/>
        </w:rPr>
        <w:t xml:space="preserve">לא לא אין צורך אדוני אדוני </w:t>
      </w:r>
    </w:p>
    <w:p w14:paraId="35CAF107" w14:textId="77777777" w:rsidR="001E2274" w:rsidRDefault="001E2274" w:rsidP="001A1B30">
      <w:pPr>
        <w:rPr>
          <w:b w:val="0"/>
          <w:bCs w:val="0"/>
          <w:caps/>
          <w:sz w:val="24"/>
          <w:szCs w:val="24"/>
          <w:rtl/>
        </w:rPr>
      </w:pPr>
    </w:p>
    <w:p w14:paraId="75A2CF8A" w14:textId="77777777" w:rsidR="001E2274" w:rsidRDefault="00207ED1" w:rsidP="001A1B30">
      <w:pPr>
        <w:rPr>
          <w:caps/>
          <w:sz w:val="24"/>
          <w:szCs w:val="24"/>
          <w:u w:val="single"/>
          <w:rtl/>
        </w:rPr>
      </w:pPr>
      <w:r w:rsidRPr="00207ED1">
        <w:rPr>
          <w:rFonts w:hint="cs"/>
          <w:caps/>
          <w:sz w:val="24"/>
          <w:szCs w:val="24"/>
          <w:u w:val="single"/>
          <w:rtl/>
        </w:rPr>
        <w:t>מר יוסף חדד - מגיש הבקשה</w:t>
      </w:r>
      <w:r w:rsidR="001E2274">
        <w:rPr>
          <w:rFonts w:hint="cs"/>
          <w:caps/>
          <w:sz w:val="24"/>
          <w:szCs w:val="24"/>
          <w:u w:val="single"/>
          <w:rtl/>
        </w:rPr>
        <w:t>:</w:t>
      </w:r>
    </w:p>
    <w:p w14:paraId="6333D525" w14:textId="56D2F235" w:rsidR="001E2274" w:rsidRDefault="00731407" w:rsidP="001A1B30">
      <w:pPr>
        <w:rPr>
          <w:b w:val="0"/>
          <w:bCs w:val="0"/>
          <w:caps/>
          <w:sz w:val="24"/>
          <w:szCs w:val="24"/>
          <w:rtl/>
        </w:rPr>
      </w:pPr>
      <w:r>
        <w:rPr>
          <w:rFonts w:hint="cs"/>
          <w:b w:val="0"/>
          <w:bCs w:val="0"/>
          <w:caps/>
          <w:sz w:val="24"/>
          <w:szCs w:val="24"/>
          <w:rtl/>
        </w:rPr>
        <w:t>אני אני לצערי אלמן כבר כמה וכמה שנים, הילדים מצויים אצלי כל הזמן</w:t>
      </w:r>
    </w:p>
    <w:p w14:paraId="458D6871" w14:textId="77777777" w:rsidR="001E2274" w:rsidRDefault="001E2274" w:rsidP="001A1B30">
      <w:pPr>
        <w:rPr>
          <w:b w:val="0"/>
          <w:bCs w:val="0"/>
          <w:caps/>
          <w:sz w:val="24"/>
          <w:szCs w:val="24"/>
          <w:rtl/>
        </w:rPr>
      </w:pPr>
    </w:p>
    <w:p w14:paraId="76477832" w14:textId="77777777" w:rsidR="001E2274" w:rsidRDefault="000A5C33" w:rsidP="001A1B30">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6D06D336" w14:textId="0200DDBE" w:rsidR="001E2274" w:rsidRDefault="00731407" w:rsidP="001A1B30">
      <w:pPr>
        <w:rPr>
          <w:b w:val="0"/>
          <w:bCs w:val="0"/>
          <w:caps/>
          <w:sz w:val="24"/>
          <w:szCs w:val="24"/>
          <w:rtl/>
        </w:rPr>
      </w:pPr>
      <w:r>
        <w:rPr>
          <w:rFonts w:hint="cs"/>
          <w:b w:val="0"/>
          <w:bCs w:val="0"/>
          <w:caps/>
          <w:sz w:val="24"/>
          <w:szCs w:val="24"/>
          <w:rtl/>
        </w:rPr>
        <w:t>בוא בוא עזוב</w:t>
      </w:r>
      <w:r w:rsidR="000F703D">
        <w:rPr>
          <w:rFonts w:hint="cs"/>
          <w:b w:val="0"/>
          <w:bCs w:val="0"/>
          <w:caps/>
          <w:sz w:val="24"/>
          <w:szCs w:val="24"/>
          <w:rtl/>
        </w:rPr>
        <w:t xml:space="preserve"> </w:t>
      </w:r>
      <w:r>
        <w:rPr>
          <w:rFonts w:hint="cs"/>
          <w:b w:val="0"/>
          <w:bCs w:val="0"/>
          <w:caps/>
          <w:sz w:val="24"/>
          <w:szCs w:val="24"/>
          <w:rtl/>
        </w:rPr>
        <w:t>...</w:t>
      </w:r>
    </w:p>
    <w:p w14:paraId="5CEC9B27" w14:textId="77777777" w:rsidR="001E2274" w:rsidRDefault="001E2274" w:rsidP="001A1B30">
      <w:pPr>
        <w:rPr>
          <w:b w:val="0"/>
          <w:bCs w:val="0"/>
          <w:caps/>
          <w:sz w:val="24"/>
          <w:szCs w:val="24"/>
          <w:rtl/>
        </w:rPr>
      </w:pPr>
    </w:p>
    <w:p w14:paraId="22164985" w14:textId="77777777" w:rsidR="001E2274" w:rsidRDefault="00207ED1" w:rsidP="00731407">
      <w:pPr>
        <w:rPr>
          <w:caps/>
          <w:sz w:val="24"/>
          <w:szCs w:val="24"/>
          <w:u w:val="single"/>
          <w:rtl/>
        </w:rPr>
      </w:pPr>
      <w:r w:rsidRPr="00207ED1">
        <w:rPr>
          <w:rFonts w:hint="cs"/>
          <w:caps/>
          <w:sz w:val="24"/>
          <w:szCs w:val="24"/>
          <w:u w:val="single"/>
          <w:rtl/>
        </w:rPr>
        <w:t>מר יוסף חדד - מגיש הבקשה</w:t>
      </w:r>
      <w:r w:rsidR="001E2274">
        <w:rPr>
          <w:rFonts w:hint="cs"/>
          <w:caps/>
          <w:sz w:val="24"/>
          <w:szCs w:val="24"/>
          <w:u w:val="single"/>
          <w:rtl/>
        </w:rPr>
        <w:t>:</w:t>
      </w:r>
    </w:p>
    <w:p w14:paraId="467743D2" w14:textId="2EDAFC85" w:rsidR="001E2274" w:rsidRDefault="00731407" w:rsidP="00731407">
      <w:pPr>
        <w:rPr>
          <w:b w:val="0"/>
          <w:bCs w:val="0"/>
          <w:caps/>
          <w:sz w:val="24"/>
          <w:szCs w:val="24"/>
          <w:rtl/>
        </w:rPr>
      </w:pPr>
      <w:r>
        <w:rPr>
          <w:rFonts w:hint="cs"/>
          <w:b w:val="0"/>
          <w:bCs w:val="0"/>
          <w:caps/>
          <w:sz w:val="24"/>
          <w:szCs w:val="24"/>
          <w:rtl/>
        </w:rPr>
        <w:t xml:space="preserve">אז לכן ... </w:t>
      </w:r>
    </w:p>
    <w:p w14:paraId="7C091AC7" w14:textId="77777777" w:rsidR="001E2274" w:rsidRDefault="001E2274" w:rsidP="00731407">
      <w:pPr>
        <w:rPr>
          <w:b w:val="0"/>
          <w:bCs w:val="0"/>
          <w:caps/>
          <w:sz w:val="24"/>
          <w:szCs w:val="24"/>
          <w:rtl/>
        </w:rPr>
      </w:pPr>
    </w:p>
    <w:p w14:paraId="7C476BCD" w14:textId="77777777" w:rsidR="001E2274" w:rsidRDefault="000A5C33" w:rsidP="00731407">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34FA28DC" w14:textId="4C0F2691" w:rsidR="001E2274" w:rsidRDefault="00731407" w:rsidP="00731407">
      <w:pPr>
        <w:rPr>
          <w:b w:val="0"/>
          <w:bCs w:val="0"/>
          <w:caps/>
          <w:sz w:val="24"/>
          <w:szCs w:val="24"/>
          <w:rtl/>
        </w:rPr>
      </w:pPr>
      <w:r>
        <w:rPr>
          <w:rFonts w:hint="cs"/>
          <w:b w:val="0"/>
          <w:bCs w:val="0"/>
          <w:caps/>
          <w:sz w:val="24"/>
          <w:szCs w:val="24"/>
          <w:rtl/>
        </w:rPr>
        <w:t xml:space="preserve">זה לא רלוונטי אנחנו ועדה תכנונית אנחנו דנים בהיבט התכנוני וכל המוסיף גורע </w:t>
      </w:r>
    </w:p>
    <w:p w14:paraId="04554EEA" w14:textId="77777777" w:rsidR="001E2274" w:rsidRDefault="001E2274" w:rsidP="00731407">
      <w:pPr>
        <w:rPr>
          <w:b w:val="0"/>
          <w:bCs w:val="0"/>
          <w:caps/>
          <w:sz w:val="24"/>
          <w:szCs w:val="24"/>
          <w:rtl/>
        </w:rPr>
      </w:pPr>
    </w:p>
    <w:p w14:paraId="1C33A51C" w14:textId="77777777" w:rsidR="001E2274" w:rsidRDefault="00207ED1" w:rsidP="00731407">
      <w:pPr>
        <w:rPr>
          <w:caps/>
          <w:sz w:val="24"/>
          <w:szCs w:val="24"/>
          <w:u w:val="single"/>
          <w:rtl/>
        </w:rPr>
      </w:pPr>
      <w:r w:rsidRPr="00207ED1">
        <w:rPr>
          <w:rFonts w:hint="cs"/>
          <w:caps/>
          <w:sz w:val="24"/>
          <w:szCs w:val="24"/>
          <w:u w:val="single"/>
          <w:rtl/>
        </w:rPr>
        <w:t>מר יוסף חדד - מגיש הבקשה</w:t>
      </w:r>
      <w:r w:rsidR="001E2274">
        <w:rPr>
          <w:rFonts w:hint="cs"/>
          <w:caps/>
          <w:sz w:val="24"/>
          <w:szCs w:val="24"/>
          <w:u w:val="single"/>
          <w:rtl/>
        </w:rPr>
        <w:t>:</w:t>
      </w:r>
    </w:p>
    <w:p w14:paraId="651CDFB9" w14:textId="5AFFA396" w:rsidR="001E2274" w:rsidRDefault="00731407" w:rsidP="00731407">
      <w:pPr>
        <w:rPr>
          <w:b w:val="0"/>
          <w:bCs w:val="0"/>
          <w:caps/>
          <w:sz w:val="24"/>
          <w:szCs w:val="24"/>
          <w:rtl/>
        </w:rPr>
      </w:pPr>
      <w:r>
        <w:rPr>
          <w:rFonts w:hint="cs"/>
          <w:b w:val="0"/>
          <w:bCs w:val="0"/>
          <w:caps/>
          <w:sz w:val="24"/>
          <w:szCs w:val="24"/>
          <w:rtl/>
        </w:rPr>
        <w:t>בסדר</w:t>
      </w:r>
      <w:r w:rsidR="000F703D">
        <w:rPr>
          <w:rFonts w:hint="cs"/>
          <w:b w:val="0"/>
          <w:bCs w:val="0"/>
          <w:caps/>
          <w:sz w:val="24"/>
          <w:szCs w:val="24"/>
          <w:rtl/>
        </w:rPr>
        <w:t xml:space="preserve"> </w:t>
      </w:r>
      <w:r>
        <w:rPr>
          <w:rFonts w:hint="cs"/>
          <w:b w:val="0"/>
          <w:bCs w:val="0"/>
          <w:caps/>
          <w:sz w:val="24"/>
          <w:szCs w:val="24"/>
          <w:rtl/>
        </w:rPr>
        <w:t>...</w:t>
      </w:r>
    </w:p>
    <w:p w14:paraId="57C11BFB" w14:textId="77777777" w:rsidR="001E2274" w:rsidRDefault="001E2274" w:rsidP="00731407">
      <w:pPr>
        <w:rPr>
          <w:b w:val="0"/>
          <w:bCs w:val="0"/>
          <w:caps/>
          <w:sz w:val="24"/>
          <w:szCs w:val="24"/>
          <w:rtl/>
        </w:rPr>
      </w:pPr>
    </w:p>
    <w:p w14:paraId="5433FE00" w14:textId="77777777" w:rsidR="001E2274" w:rsidRDefault="000A5C33" w:rsidP="00731407">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5BF9EC84" w14:textId="0451E111" w:rsidR="001E2274" w:rsidRDefault="00731407" w:rsidP="00731407">
      <w:pPr>
        <w:rPr>
          <w:b w:val="0"/>
          <w:bCs w:val="0"/>
          <w:caps/>
          <w:sz w:val="24"/>
          <w:szCs w:val="24"/>
          <w:rtl/>
        </w:rPr>
      </w:pPr>
      <w:r>
        <w:rPr>
          <w:rFonts w:hint="cs"/>
          <w:b w:val="0"/>
          <w:bCs w:val="0"/>
          <w:caps/>
          <w:sz w:val="24"/>
          <w:szCs w:val="24"/>
          <w:rtl/>
        </w:rPr>
        <w:t>עזבו אנחנו הבנו את הנושא תודה רבה לכולם אנחנו נתכנס לדיון פנימי</w:t>
      </w:r>
    </w:p>
    <w:p w14:paraId="265B5622" w14:textId="77777777" w:rsidR="001E2274" w:rsidRDefault="001E2274" w:rsidP="00731407">
      <w:pPr>
        <w:rPr>
          <w:b w:val="0"/>
          <w:bCs w:val="0"/>
          <w:caps/>
          <w:sz w:val="24"/>
          <w:szCs w:val="24"/>
          <w:rtl/>
        </w:rPr>
      </w:pPr>
    </w:p>
    <w:p w14:paraId="58B9A907" w14:textId="77777777" w:rsidR="001E2274" w:rsidRDefault="00207ED1" w:rsidP="00731407">
      <w:pPr>
        <w:rPr>
          <w:caps/>
          <w:sz w:val="24"/>
          <w:szCs w:val="24"/>
          <w:u w:val="single"/>
          <w:rtl/>
        </w:rPr>
      </w:pPr>
      <w:r w:rsidRPr="00207ED1">
        <w:rPr>
          <w:rFonts w:hint="cs"/>
          <w:caps/>
          <w:sz w:val="24"/>
          <w:szCs w:val="24"/>
          <w:u w:val="single"/>
          <w:rtl/>
        </w:rPr>
        <w:t>מר יוסף חדד - מגיש הבקשה</w:t>
      </w:r>
      <w:r w:rsidR="001E2274">
        <w:rPr>
          <w:rFonts w:hint="cs"/>
          <w:caps/>
          <w:sz w:val="24"/>
          <w:szCs w:val="24"/>
          <w:u w:val="single"/>
          <w:rtl/>
        </w:rPr>
        <w:t>:</w:t>
      </w:r>
    </w:p>
    <w:p w14:paraId="1B746F81" w14:textId="69A42202" w:rsidR="001E2274" w:rsidRDefault="00731407" w:rsidP="00731407">
      <w:pPr>
        <w:rPr>
          <w:b w:val="0"/>
          <w:bCs w:val="0"/>
          <w:caps/>
          <w:sz w:val="24"/>
          <w:szCs w:val="24"/>
          <w:rtl/>
        </w:rPr>
      </w:pPr>
      <w:r>
        <w:rPr>
          <w:rFonts w:hint="cs"/>
          <w:b w:val="0"/>
          <w:bCs w:val="0"/>
          <w:caps/>
          <w:sz w:val="24"/>
          <w:szCs w:val="24"/>
          <w:rtl/>
        </w:rPr>
        <w:t>תודה לכם תודה תהיו בריאים</w:t>
      </w:r>
    </w:p>
    <w:p w14:paraId="19042A0D" w14:textId="77777777" w:rsidR="001E2274" w:rsidRDefault="001E2274" w:rsidP="00731407">
      <w:pPr>
        <w:rPr>
          <w:b w:val="0"/>
          <w:bCs w:val="0"/>
          <w:caps/>
          <w:sz w:val="24"/>
          <w:szCs w:val="24"/>
          <w:rtl/>
        </w:rPr>
      </w:pPr>
    </w:p>
    <w:p w14:paraId="511BE8AE" w14:textId="77777777" w:rsidR="001E2274" w:rsidRDefault="000A5C33" w:rsidP="00731407">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777B58DC" w14:textId="65964682" w:rsidR="001E2274" w:rsidRDefault="00731407" w:rsidP="00731407">
      <w:pPr>
        <w:rPr>
          <w:b w:val="0"/>
          <w:bCs w:val="0"/>
          <w:caps/>
          <w:sz w:val="24"/>
          <w:szCs w:val="24"/>
          <w:rtl/>
        </w:rPr>
      </w:pPr>
      <w:r>
        <w:rPr>
          <w:rFonts w:hint="cs"/>
          <w:b w:val="0"/>
          <w:bCs w:val="0"/>
          <w:caps/>
          <w:sz w:val="24"/>
          <w:szCs w:val="24"/>
          <w:rtl/>
        </w:rPr>
        <w:t xml:space="preserve">יום טוב </w:t>
      </w:r>
    </w:p>
    <w:p w14:paraId="4FCDE414" w14:textId="77777777" w:rsidR="001E2274" w:rsidRDefault="001E2274" w:rsidP="00731407">
      <w:pPr>
        <w:rPr>
          <w:b w:val="0"/>
          <w:bCs w:val="0"/>
          <w:caps/>
          <w:sz w:val="24"/>
          <w:szCs w:val="24"/>
          <w:rtl/>
        </w:rPr>
      </w:pPr>
    </w:p>
    <w:p w14:paraId="2066E756" w14:textId="77777777" w:rsidR="001E2274" w:rsidRDefault="00207ED1" w:rsidP="00731407">
      <w:pPr>
        <w:rPr>
          <w:caps/>
          <w:sz w:val="24"/>
          <w:szCs w:val="24"/>
          <w:u w:val="single"/>
          <w:rtl/>
        </w:rPr>
      </w:pPr>
      <w:r w:rsidRPr="00207ED1">
        <w:rPr>
          <w:rFonts w:hint="cs"/>
          <w:caps/>
          <w:sz w:val="24"/>
          <w:szCs w:val="24"/>
          <w:u w:val="single"/>
          <w:rtl/>
        </w:rPr>
        <w:t>מר יוסף חדד - מגיש הבקשה</w:t>
      </w:r>
      <w:r w:rsidR="001E2274">
        <w:rPr>
          <w:rFonts w:hint="cs"/>
          <w:caps/>
          <w:sz w:val="24"/>
          <w:szCs w:val="24"/>
          <w:u w:val="single"/>
          <w:rtl/>
        </w:rPr>
        <w:t>:</w:t>
      </w:r>
    </w:p>
    <w:p w14:paraId="7E4F47B7" w14:textId="36BA33ED" w:rsidR="001E2274" w:rsidRDefault="00731407" w:rsidP="00731407">
      <w:pPr>
        <w:rPr>
          <w:b w:val="0"/>
          <w:bCs w:val="0"/>
          <w:caps/>
          <w:sz w:val="24"/>
          <w:szCs w:val="24"/>
          <w:rtl/>
        </w:rPr>
      </w:pPr>
      <w:r>
        <w:rPr>
          <w:rFonts w:hint="cs"/>
          <w:b w:val="0"/>
          <w:bCs w:val="0"/>
          <w:caps/>
          <w:sz w:val="24"/>
          <w:szCs w:val="24"/>
          <w:rtl/>
        </w:rPr>
        <w:t>בשורות טובות כל טוב כל טוב</w:t>
      </w:r>
    </w:p>
    <w:p w14:paraId="28B3A550" w14:textId="77777777" w:rsidR="001E2274" w:rsidRDefault="001E2274" w:rsidP="00731407">
      <w:pPr>
        <w:rPr>
          <w:b w:val="0"/>
          <w:bCs w:val="0"/>
          <w:caps/>
          <w:sz w:val="24"/>
          <w:szCs w:val="24"/>
          <w:rtl/>
        </w:rPr>
      </w:pPr>
    </w:p>
    <w:p w14:paraId="0580B9D1" w14:textId="77777777" w:rsidR="001E2274" w:rsidRDefault="000A5C33" w:rsidP="00731407">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41C45DDC" w14:textId="26C598B9" w:rsidR="001E2274" w:rsidRDefault="00AC5006" w:rsidP="00731407">
      <w:pPr>
        <w:rPr>
          <w:b w:val="0"/>
          <w:bCs w:val="0"/>
          <w:caps/>
          <w:sz w:val="24"/>
          <w:szCs w:val="24"/>
          <w:rtl/>
        </w:rPr>
      </w:pPr>
      <w:r>
        <w:rPr>
          <w:rFonts w:hint="cs"/>
          <w:b w:val="0"/>
          <w:bCs w:val="0"/>
          <w:caps/>
          <w:sz w:val="24"/>
          <w:szCs w:val="24"/>
          <w:rtl/>
        </w:rPr>
        <w:t xml:space="preserve">כל מי ששייך לדיון, ה, אה יופי, </w:t>
      </w:r>
    </w:p>
    <w:p w14:paraId="0ED9C3EF" w14:textId="77777777" w:rsidR="001E2274" w:rsidRDefault="001E2274" w:rsidP="00731407">
      <w:pPr>
        <w:rPr>
          <w:b w:val="0"/>
          <w:bCs w:val="0"/>
          <w:caps/>
          <w:sz w:val="24"/>
          <w:szCs w:val="24"/>
          <w:rtl/>
        </w:rPr>
      </w:pPr>
    </w:p>
    <w:p w14:paraId="648CB271" w14:textId="77777777" w:rsidR="001E2274" w:rsidRDefault="00D17364" w:rsidP="00731407">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2573E983" w14:textId="36653AC7" w:rsidR="001E2274" w:rsidRDefault="00AC5006" w:rsidP="00731407">
      <w:pPr>
        <w:rPr>
          <w:b w:val="0"/>
          <w:bCs w:val="0"/>
          <w:caps/>
          <w:sz w:val="24"/>
          <w:szCs w:val="24"/>
          <w:rtl/>
        </w:rPr>
      </w:pPr>
      <w:r>
        <w:rPr>
          <w:rFonts w:hint="cs"/>
          <w:b w:val="0"/>
          <w:bCs w:val="0"/>
          <w:caps/>
          <w:sz w:val="24"/>
          <w:szCs w:val="24"/>
          <w:rtl/>
        </w:rPr>
        <w:t xml:space="preserve">למה זה רלוונטי </w:t>
      </w:r>
    </w:p>
    <w:p w14:paraId="533E6171" w14:textId="77777777" w:rsidR="001E2274" w:rsidRDefault="001E2274" w:rsidP="00731407">
      <w:pPr>
        <w:rPr>
          <w:b w:val="0"/>
          <w:bCs w:val="0"/>
          <w:caps/>
          <w:sz w:val="24"/>
          <w:szCs w:val="24"/>
          <w:rtl/>
        </w:rPr>
      </w:pPr>
    </w:p>
    <w:p w14:paraId="032A68A1" w14:textId="77777777" w:rsidR="001E2274" w:rsidRDefault="00E5536A" w:rsidP="00731407">
      <w:pPr>
        <w:rPr>
          <w:caps/>
          <w:sz w:val="24"/>
          <w:szCs w:val="24"/>
          <w:u w:val="single"/>
          <w:rtl/>
        </w:rPr>
      </w:pPr>
      <w:r w:rsidRPr="00E5536A">
        <w:rPr>
          <w:rFonts w:hint="cs"/>
          <w:caps/>
          <w:sz w:val="24"/>
          <w:szCs w:val="24"/>
          <w:u w:val="single"/>
          <w:rtl/>
        </w:rPr>
        <w:t>גב</w:t>
      </w:r>
      <w:r w:rsidRPr="00E5536A">
        <w:rPr>
          <w:caps/>
          <w:sz w:val="24"/>
          <w:szCs w:val="24"/>
          <w:u w:val="single"/>
          <w:rtl/>
        </w:rPr>
        <w:t>'</w:t>
      </w:r>
      <w:r w:rsidRPr="00E5536A">
        <w:rPr>
          <w:rFonts w:hint="cs"/>
          <w:caps/>
          <w:sz w:val="24"/>
          <w:szCs w:val="24"/>
          <w:u w:val="single"/>
          <w:rtl/>
        </w:rPr>
        <w:t xml:space="preserve"> רוני גרניט - נציגת משרד הבריאות בוועדה המחוזית</w:t>
      </w:r>
      <w:r w:rsidR="001E2274">
        <w:rPr>
          <w:rFonts w:hint="cs"/>
          <w:caps/>
          <w:sz w:val="24"/>
          <w:szCs w:val="24"/>
          <w:u w:val="single"/>
          <w:rtl/>
        </w:rPr>
        <w:t>:</w:t>
      </w:r>
    </w:p>
    <w:p w14:paraId="335997CD" w14:textId="04A68434" w:rsidR="001E2274" w:rsidRDefault="00AC5006" w:rsidP="00731407">
      <w:pPr>
        <w:rPr>
          <w:b w:val="0"/>
          <w:bCs w:val="0"/>
          <w:caps/>
          <w:sz w:val="24"/>
          <w:szCs w:val="24"/>
          <w:rtl/>
        </w:rPr>
      </w:pPr>
      <w:r>
        <w:rPr>
          <w:rFonts w:hint="cs"/>
          <w:b w:val="0"/>
          <w:bCs w:val="0"/>
          <w:caps/>
          <w:sz w:val="24"/>
          <w:szCs w:val="24"/>
          <w:rtl/>
        </w:rPr>
        <w:t xml:space="preserve">לא רלוונטי </w:t>
      </w:r>
    </w:p>
    <w:p w14:paraId="1B2D200B" w14:textId="77777777" w:rsidR="001E2274" w:rsidRDefault="001E2274" w:rsidP="00731407">
      <w:pPr>
        <w:rPr>
          <w:b w:val="0"/>
          <w:bCs w:val="0"/>
          <w:caps/>
          <w:sz w:val="24"/>
          <w:szCs w:val="24"/>
          <w:rtl/>
        </w:rPr>
      </w:pPr>
    </w:p>
    <w:p w14:paraId="52F7F8E5" w14:textId="77777777" w:rsidR="001E2274" w:rsidRDefault="000A5C33" w:rsidP="00731407">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0042EE31" w14:textId="0CFCA2A3" w:rsidR="001E2274" w:rsidRDefault="00AC5006" w:rsidP="00731407">
      <w:pPr>
        <w:rPr>
          <w:b w:val="0"/>
          <w:bCs w:val="0"/>
          <w:caps/>
          <w:sz w:val="24"/>
          <w:szCs w:val="24"/>
          <w:rtl/>
        </w:rPr>
      </w:pPr>
      <w:r>
        <w:rPr>
          <w:rFonts w:hint="cs"/>
          <w:b w:val="0"/>
          <w:bCs w:val="0"/>
          <w:caps/>
          <w:sz w:val="24"/>
          <w:szCs w:val="24"/>
          <w:rtl/>
        </w:rPr>
        <w:t xml:space="preserve">כי הוא רוצה להסביר לך למה יש לו עבירת בנייה כל כך חמורות, </w:t>
      </w:r>
    </w:p>
    <w:p w14:paraId="2D33005E" w14:textId="77777777" w:rsidR="001E2274" w:rsidRDefault="001E2274" w:rsidP="00731407">
      <w:pPr>
        <w:rPr>
          <w:b w:val="0"/>
          <w:bCs w:val="0"/>
          <w:caps/>
          <w:sz w:val="24"/>
          <w:szCs w:val="24"/>
          <w:rtl/>
        </w:rPr>
      </w:pPr>
    </w:p>
    <w:p w14:paraId="3A843DC2" w14:textId="77777777" w:rsidR="001E2274" w:rsidRDefault="00D17364" w:rsidP="00731407">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15B06004" w14:textId="0E144413" w:rsidR="001E2274" w:rsidRDefault="00AC5006" w:rsidP="00731407">
      <w:pPr>
        <w:rPr>
          <w:b w:val="0"/>
          <w:bCs w:val="0"/>
          <w:caps/>
          <w:sz w:val="24"/>
          <w:szCs w:val="24"/>
          <w:rtl/>
        </w:rPr>
      </w:pPr>
      <w:r>
        <w:rPr>
          <w:rFonts w:hint="cs"/>
          <w:b w:val="0"/>
          <w:bCs w:val="0"/>
          <w:caps/>
          <w:sz w:val="24"/>
          <w:szCs w:val="24"/>
          <w:rtl/>
        </w:rPr>
        <w:t xml:space="preserve">כשהייתי יושב ראש </w:t>
      </w:r>
    </w:p>
    <w:p w14:paraId="18A1DCBC" w14:textId="77777777" w:rsidR="001E2274" w:rsidRDefault="001E2274" w:rsidP="00731407">
      <w:pPr>
        <w:rPr>
          <w:b w:val="0"/>
          <w:bCs w:val="0"/>
          <w:caps/>
          <w:sz w:val="24"/>
          <w:szCs w:val="24"/>
          <w:rtl/>
        </w:rPr>
      </w:pPr>
    </w:p>
    <w:p w14:paraId="44F13BDC" w14:textId="77777777" w:rsidR="001E2274" w:rsidRDefault="000A3DA6" w:rsidP="00731407">
      <w:pPr>
        <w:rPr>
          <w:caps/>
          <w:sz w:val="24"/>
          <w:szCs w:val="24"/>
          <w:u w:val="single"/>
          <w:rtl/>
        </w:rPr>
      </w:pPr>
      <w:r w:rsidRPr="000A3DA6">
        <w:rPr>
          <w:rFonts w:hint="cs"/>
          <w:caps/>
          <w:sz w:val="24"/>
          <w:szCs w:val="24"/>
          <w:u w:val="single"/>
          <w:rtl/>
        </w:rPr>
        <w:t>מר תומר דוידסון - נציג מנהל מקרקעי ישראל בוועדה המחוזית</w:t>
      </w:r>
      <w:r w:rsidR="001E2274">
        <w:rPr>
          <w:rFonts w:hint="cs"/>
          <w:caps/>
          <w:sz w:val="24"/>
          <w:szCs w:val="24"/>
          <w:u w:val="single"/>
          <w:rtl/>
        </w:rPr>
        <w:t>:</w:t>
      </w:r>
    </w:p>
    <w:p w14:paraId="6260D7EC" w14:textId="7E41FF6F" w:rsidR="001E2274" w:rsidRDefault="00AC5006" w:rsidP="00731407">
      <w:pPr>
        <w:rPr>
          <w:b w:val="0"/>
          <w:bCs w:val="0"/>
          <w:caps/>
          <w:sz w:val="24"/>
          <w:szCs w:val="24"/>
          <w:rtl/>
        </w:rPr>
      </w:pPr>
      <w:r>
        <w:rPr>
          <w:rFonts w:hint="cs"/>
          <w:b w:val="0"/>
          <w:bCs w:val="0"/>
          <w:caps/>
          <w:sz w:val="24"/>
          <w:szCs w:val="24"/>
          <w:rtl/>
        </w:rPr>
        <w:lastRenderedPageBreak/>
        <w:t>למה זה נראה כמו שזה נראה</w:t>
      </w:r>
    </w:p>
    <w:p w14:paraId="149DCFD2" w14:textId="77777777" w:rsidR="001E2274" w:rsidRDefault="001E2274" w:rsidP="00731407">
      <w:pPr>
        <w:rPr>
          <w:b w:val="0"/>
          <w:bCs w:val="0"/>
          <w:caps/>
          <w:sz w:val="24"/>
          <w:szCs w:val="24"/>
          <w:rtl/>
        </w:rPr>
      </w:pPr>
    </w:p>
    <w:p w14:paraId="08DC32B8" w14:textId="77777777" w:rsidR="001E2274" w:rsidRDefault="00D17364" w:rsidP="00731407">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6CF7CE7E" w14:textId="75924E8B" w:rsidR="001E2274" w:rsidRDefault="00AC5006" w:rsidP="00731407">
      <w:pPr>
        <w:rPr>
          <w:b w:val="0"/>
          <w:bCs w:val="0"/>
          <w:caps/>
          <w:sz w:val="24"/>
          <w:szCs w:val="24"/>
          <w:rtl/>
        </w:rPr>
      </w:pPr>
      <w:r>
        <w:rPr>
          <w:rFonts w:hint="cs"/>
          <w:b w:val="0"/>
          <w:bCs w:val="0"/>
          <w:caps/>
          <w:sz w:val="24"/>
          <w:szCs w:val="24"/>
          <w:rtl/>
        </w:rPr>
        <w:t xml:space="preserve">כשהייתי </w:t>
      </w:r>
    </w:p>
    <w:p w14:paraId="053A759F" w14:textId="77777777" w:rsidR="001E2274" w:rsidRDefault="001E2274" w:rsidP="00731407">
      <w:pPr>
        <w:rPr>
          <w:b w:val="0"/>
          <w:bCs w:val="0"/>
          <w:caps/>
          <w:sz w:val="24"/>
          <w:szCs w:val="24"/>
          <w:rtl/>
        </w:rPr>
      </w:pPr>
    </w:p>
    <w:p w14:paraId="48393C75" w14:textId="77777777" w:rsidR="001E2274" w:rsidRDefault="000A5C33" w:rsidP="00731407">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60205287" w14:textId="02927904" w:rsidR="001E2274" w:rsidRDefault="00AC5006" w:rsidP="00731407">
      <w:pPr>
        <w:rPr>
          <w:b w:val="0"/>
          <w:bCs w:val="0"/>
          <w:caps/>
          <w:sz w:val="24"/>
          <w:szCs w:val="24"/>
          <w:rtl/>
        </w:rPr>
      </w:pPr>
      <w:r>
        <w:rPr>
          <w:rFonts w:hint="cs"/>
          <w:b w:val="0"/>
          <w:bCs w:val="0"/>
          <w:caps/>
          <w:sz w:val="24"/>
          <w:szCs w:val="24"/>
          <w:rtl/>
        </w:rPr>
        <w:t>אני במקומו הייתי שותק לא הייתי אומר שאני מחנך</w:t>
      </w:r>
    </w:p>
    <w:p w14:paraId="2EBF0F6F" w14:textId="77777777" w:rsidR="001E2274" w:rsidRDefault="001E2274" w:rsidP="00731407">
      <w:pPr>
        <w:rPr>
          <w:b w:val="0"/>
          <w:bCs w:val="0"/>
          <w:caps/>
          <w:sz w:val="24"/>
          <w:szCs w:val="24"/>
          <w:rtl/>
        </w:rPr>
      </w:pPr>
    </w:p>
    <w:p w14:paraId="34F3EBBA" w14:textId="77777777" w:rsidR="001E2274" w:rsidRDefault="00D17364" w:rsidP="00731407">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6A900178" w14:textId="56D14293" w:rsidR="001E2274" w:rsidRDefault="00AC5006" w:rsidP="00731407">
      <w:pPr>
        <w:rPr>
          <w:b w:val="0"/>
          <w:bCs w:val="0"/>
          <w:caps/>
          <w:sz w:val="24"/>
          <w:szCs w:val="24"/>
          <w:rtl/>
        </w:rPr>
      </w:pPr>
      <w:r>
        <w:rPr>
          <w:rFonts w:hint="cs"/>
          <w:b w:val="0"/>
          <w:bCs w:val="0"/>
          <w:caps/>
          <w:sz w:val="24"/>
          <w:szCs w:val="24"/>
          <w:rtl/>
        </w:rPr>
        <w:t xml:space="preserve">כשהייתי יור ועדת כשהייתי יור ועדת ערר היו מגיעים אליי אנשים בני שמונים היו שהם מבקשים שאני ארחם עליהם כי הם יתומים </w:t>
      </w:r>
    </w:p>
    <w:p w14:paraId="72BFD16A" w14:textId="77777777" w:rsidR="001E2274" w:rsidRDefault="001E2274" w:rsidP="00731407">
      <w:pPr>
        <w:rPr>
          <w:b w:val="0"/>
          <w:bCs w:val="0"/>
          <w:caps/>
          <w:sz w:val="24"/>
          <w:szCs w:val="24"/>
          <w:rtl/>
        </w:rPr>
      </w:pPr>
    </w:p>
    <w:p w14:paraId="7FED767F" w14:textId="77777777" w:rsidR="001E2274" w:rsidRDefault="000A5C33" w:rsidP="00731407">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01CDD3E0" w14:textId="0CA70EBF" w:rsidR="001E2274" w:rsidRDefault="00F659B4" w:rsidP="00731407">
      <w:pPr>
        <w:rPr>
          <w:b w:val="0"/>
          <w:bCs w:val="0"/>
          <w:caps/>
          <w:sz w:val="24"/>
          <w:szCs w:val="24"/>
          <w:rtl/>
        </w:rPr>
      </w:pPr>
      <w:r>
        <w:rPr>
          <w:rFonts w:hint="cs"/>
          <w:b w:val="0"/>
          <w:bCs w:val="0"/>
          <w:caps/>
          <w:sz w:val="24"/>
          <w:szCs w:val="24"/>
          <w:rtl/>
        </w:rPr>
        <w:t>בא לך בא לך עם בניין,</w:t>
      </w:r>
      <w:r w:rsidR="000F703D">
        <w:rPr>
          <w:rFonts w:hint="cs"/>
          <w:b w:val="0"/>
          <w:bCs w:val="0"/>
          <w:caps/>
          <w:sz w:val="24"/>
          <w:szCs w:val="24"/>
          <w:rtl/>
        </w:rPr>
        <w:t xml:space="preserve"> </w:t>
      </w:r>
      <w:r>
        <w:rPr>
          <w:rFonts w:hint="cs"/>
          <w:b w:val="0"/>
          <w:bCs w:val="0"/>
          <w:caps/>
          <w:sz w:val="24"/>
          <w:szCs w:val="24"/>
          <w:rtl/>
        </w:rPr>
        <w:t xml:space="preserve">... יחידות בנויות, מה הוא יגיד? יגיד שאני אלמן </w:t>
      </w:r>
    </w:p>
    <w:p w14:paraId="43D1C346" w14:textId="77777777" w:rsidR="001E2274" w:rsidRDefault="001E2274" w:rsidP="00731407">
      <w:pPr>
        <w:rPr>
          <w:b w:val="0"/>
          <w:bCs w:val="0"/>
          <w:caps/>
          <w:sz w:val="24"/>
          <w:szCs w:val="24"/>
          <w:rtl/>
        </w:rPr>
      </w:pPr>
    </w:p>
    <w:p w14:paraId="01995380" w14:textId="77777777" w:rsidR="001E2274" w:rsidRDefault="00D17364" w:rsidP="00731407">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76C3AB2A" w14:textId="53E7E06B" w:rsidR="001E2274" w:rsidRDefault="00F659B4" w:rsidP="00731407">
      <w:pPr>
        <w:rPr>
          <w:b w:val="0"/>
          <w:bCs w:val="0"/>
          <w:caps/>
          <w:sz w:val="24"/>
          <w:szCs w:val="24"/>
          <w:rtl/>
        </w:rPr>
      </w:pPr>
      <w:r>
        <w:rPr>
          <w:rFonts w:hint="cs"/>
          <w:b w:val="0"/>
          <w:bCs w:val="0"/>
          <w:caps/>
          <w:sz w:val="24"/>
          <w:szCs w:val="24"/>
          <w:rtl/>
        </w:rPr>
        <w:t>טוב</w:t>
      </w:r>
    </w:p>
    <w:p w14:paraId="613D2055" w14:textId="77777777" w:rsidR="001E2274" w:rsidRDefault="001E2274" w:rsidP="00731407">
      <w:pPr>
        <w:rPr>
          <w:b w:val="0"/>
          <w:bCs w:val="0"/>
          <w:caps/>
          <w:sz w:val="24"/>
          <w:szCs w:val="24"/>
          <w:rtl/>
        </w:rPr>
      </w:pPr>
    </w:p>
    <w:p w14:paraId="0ED0F349" w14:textId="77777777" w:rsidR="001E2274" w:rsidRDefault="000A5C33" w:rsidP="00731407">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3A87804F" w14:textId="7224F4D1" w:rsidR="001E2274" w:rsidRDefault="00F659B4" w:rsidP="00731407">
      <w:pPr>
        <w:rPr>
          <w:b w:val="0"/>
          <w:bCs w:val="0"/>
          <w:caps/>
          <w:sz w:val="24"/>
          <w:szCs w:val="24"/>
          <w:rtl/>
        </w:rPr>
      </w:pPr>
      <w:r>
        <w:rPr>
          <w:rFonts w:hint="cs"/>
          <w:b w:val="0"/>
          <w:bCs w:val="0"/>
          <w:caps/>
          <w:sz w:val="24"/>
          <w:szCs w:val="24"/>
          <w:rtl/>
        </w:rPr>
        <w:t>אני לא, צריך להתייחס ל, להחלטה לעובדה ש, פה ב, ב, עבירות בנייה מאוד חמורות</w:t>
      </w:r>
    </w:p>
    <w:p w14:paraId="010E36CC" w14:textId="77777777" w:rsidR="001E2274" w:rsidRDefault="001E2274" w:rsidP="00731407">
      <w:pPr>
        <w:rPr>
          <w:b w:val="0"/>
          <w:bCs w:val="0"/>
          <w:caps/>
          <w:sz w:val="24"/>
          <w:szCs w:val="24"/>
          <w:rtl/>
        </w:rPr>
      </w:pPr>
    </w:p>
    <w:p w14:paraId="2884FDE5" w14:textId="77777777" w:rsidR="001E2274" w:rsidRDefault="0044432A" w:rsidP="00731407">
      <w:pPr>
        <w:rPr>
          <w:caps/>
          <w:sz w:val="24"/>
          <w:szCs w:val="24"/>
          <w:u w:val="single"/>
          <w:rtl/>
        </w:rPr>
      </w:pPr>
      <w:r w:rsidRPr="0044432A">
        <w:rPr>
          <w:rFonts w:hint="cs"/>
          <w:caps/>
          <w:sz w:val="24"/>
          <w:szCs w:val="24"/>
          <w:u w:val="single"/>
          <w:rtl/>
        </w:rPr>
        <w:t>גב</w:t>
      </w:r>
      <w:r w:rsidRPr="0044432A">
        <w:rPr>
          <w:caps/>
          <w:sz w:val="24"/>
          <w:szCs w:val="24"/>
          <w:u w:val="single"/>
          <w:rtl/>
        </w:rPr>
        <w:t>'</w:t>
      </w:r>
      <w:r w:rsidRPr="0044432A">
        <w:rPr>
          <w:rFonts w:hint="cs"/>
          <w:caps/>
          <w:sz w:val="24"/>
          <w:szCs w:val="24"/>
          <w:u w:val="single"/>
          <w:rtl/>
        </w:rPr>
        <w:t xml:space="preserve"> תמי ראם וגנר - נציגת לשכת התכנון</w:t>
      </w:r>
      <w:r w:rsidR="001E2274">
        <w:rPr>
          <w:rFonts w:hint="cs"/>
          <w:caps/>
          <w:sz w:val="24"/>
          <w:szCs w:val="24"/>
          <w:u w:val="single"/>
          <w:rtl/>
        </w:rPr>
        <w:t>:</w:t>
      </w:r>
    </w:p>
    <w:p w14:paraId="04AE5844" w14:textId="0111F231" w:rsidR="001E2274" w:rsidRDefault="00F659B4" w:rsidP="00731407">
      <w:pPr>
        <w:rPr>
          <w:b w:val="0"/>
          <w:bCs w:val="0"/>
          <w:caps/>
          <w:sz w:val="24"/>
          <w:szCs w:val="24"/>
          <w:rtl/>
        </w:rPr>
      </w:pPr>
      <w:r>
        <w:rPr>
          <w:rFonts w:hint="cs"/>
          <w:b w:val="0"/>
          <w:bCs w:val="0"/>
          <w:caps/>
          <w:sz w:val="24"/>
          <w:szCs w:val="24"/>
          <w:rtl/>
        </w:rPr>
        <w:t>זה אני לא</w:t>
      </w:r>
      <w:r w:rsidR="000F703D">
        <w:rPr>
          <w:rFonts w:hint="cs"/>
          <w:b w:val="0"/>
          <w:bCs w:val="0"/>
          <w:caps/>
          <w:sz w:val="24"/>
          <w:szCs w:val="24"/>
          <w:rtl/>
        </w:rPr>
        <w:t xml:space="preserve"> </w:t>
      </w:r>
      <w:r>
        <w:rPr>
          <w:rFonts w:hint="cs"/>
          <w:b w:val="0"/>
          <w:bCs w:val="0"/>
          <w:caps/>
          <w:sz w:val="24"/>
          <w:szCs w:val="24"/>
          <w:rtl/>
        </w:rPr>
        <w:t xml:space="preserve">... </w:t>
      </w:r>
    </w:p>
    <w:p w14:paraId="1958E264" w14:textId="77777777" w:rsidR="001E2274" w:rsidRDefault="001E2274" w:rsidP="00731407">
      <w:pPr>
        <w:rPr>
          <w:b w:val="0"/>
          <w:bCs w:val="0"/>
          <w:caps/>
          <w:sz w:val="24"/>
          <w:szCs w:val="24"/>
          <w:rtl/>
        </w:rPr>
      </w:pPr>
    </w:p>
    <w:p w14:paraId="3BE9298C" w14:textId="77777777" w:rsidR="001E2274" w:rsidRDefault="00D17364" w:rsidP="00731407">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1ECDDBC9" w14:textId="110D0799" w:rsidR="001E2274" w:rsidRDefault="00F659B4" w:rsidP="00731407">
      <w:pPr>
        <w:rPr>
          <w:b w:val="0"/>
          <w:bCs w:val="0"/>
          <w:caps/>
          <w:sz w:val="24"/>
          <w:szCs w:val="24"/>
          <w:rtl/>
        </w:rPr>
      </w:pPr>
      <w:r>
        <w:rPr>
          <w:rFonts w:hint="cs"/>
          <w:b w:val="0"/>
          <w:bCs w:val="0"/>
          <w:caps/>
          <w:sz w:val="24"/>
          <w:szCs w:val="24"/>
          <w:rtl/>
        </w:rPr>
        <w:t>טוב צריך לבדוק את זה אנחנו צריכים האמת צריך לבחון את זה</w:t>
      </w:r>
    </w:p>
    <w:p w14:paraId="01F1C53D" w14:textId="77777777" w:rsidR="001E2274" w:rsidRDefault="001E2274" w:rsidP="00731407">
      <w:pPr>
        <w:rPr>
          <w:b w:val="0"/>
          <w:bCs w:val="0"/>
          <w:caps/>
          <w:sz w:val="24"/>
          <w:szCs w:val="24"/>
          <w:rtl/>
        </w:rPr>
      </w:pPr>
    </w:p>
    <w:p w14:paraId="41695C5A" w14:textId="77777777" w:rsidR="001E2274" w:rsidRDefault="000A3DA6" w:rsidP="00731407">
      <w:pPr>
        <w:rPr>
          <w:caps/>
          <w:sz w:val="24"/>
          <w:szCs w:val="24"/>
          <w:u w:val="single"/>
          <w:rtl/>
        </w:rPr>
      </w:pPr>
      <w:r w:rsidRPr="000A3DA6">
        <w:rPr>
          <w:rFonts w:hint="cs"/>
          <w:caps/>
          <w:sz w:val="24"/>
          <w:szCs w:val="24"/>
          <w:u w:val="single"/>
          <w:rtl/>
        </w:rPr>
        <w:t>מר תומר דוידסון - נציג מנהל מקרקעי ישראל בוועדה המחוזית</w:t>
      </w:r>
      <w:r w:rsidR="001E2274">
        <w:rPr>
          <w:rFonts w:hint="cs"/>
          <w:caps/>
          <w:sz w:val="24"/>
          <w:szCs w:val="24"/>
          <w:u w:val="single"/>
          <w:rtl/>
        </w:rPr>
        <w:t>:</w:t>
      </w:r>
    </w:p>
    <w:p w14:paraId="354B3A34" w14:textId="7AEBC173" w:rsidR="001E2274" w:rsidRDefault="00F659B4" w:rsidP="00731407">
      <w:pPr>
        <w:rPr>
          <w:b w:val="0"/>
          <w:bCs w:val="0"/>
          <w:caps/>
          <w:sz w:val="24"/>
          <w:szCs w:val="24"/>
          <w:rtl/>
        </w:rPr>
      </w:pPr>
      <w:r>
        <w:rPr>
          <w:rFonts w:hint="cs"/>
          <w:b w:val="0"/>
          <w:bCs w:val="0"/>
          <w:caps/>
          <w:sz w:val="24"/>
          <w:szCs w:val="24"/>
          <w:rtl/>
        </w:rPr>
        <w:t>גם בדף הסבר הוא מתאר יש שם כמות לא ברורה של יחידות דיור</w:t>
      </w:r>
    </w:p>
    <w:p w14:paraId="332868E6" w14:textId="77777777" w:rsidR="001E2274" w:rsidRDefault="001E2274" w:rsidP="00731407">
      <w:pPr>
        <w:rPr>
          <w:b w:val="0"/>
          <w:bCs w:val="0"/>
          <w:caps/>
          <w:sz w:val="24"/>
          <w:szCs w:val="24"/>
          <w:rtl/>
        </w:rPr>
      </w:pPr>
    </w:p>
    <w:p w14:paraId="24E25608" w14:textId="77777777" w:rsidR="001E2274" w:rsidRDefault="00D17364" w:rsidP="00731407">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785F70D5" w14:textId="0208C10A" w:rsidR="001E2274" w:rsidRDefault="00F659B4" w:rsidP="00731407">
      <w:pPr>
        <w:rPr>
          <w:b w:val="0"/>
          <w:bCs w:val="0"/>
          <w:caps/>
          <w:sz w:val="24"/>
          <w:szCs w:val="24"/>
          <w:rtl/>
        </w:rPr>
      </w:pPr>
      <w:r>
        <w:rPr>
          <w:rFonts w:hint="cs"/>
          <w:b w:val="0"/>
          <w:bCs w:val="0"/>
          <w:caps/>
          <w:sz w:val="24"/>
          <w:szCs w:val="24"/>
          <w:rtl/>
        </w:rPr>
        <w:t xml:space="preserve">חברים צריך לבדוק את זה במבחן הריק, אנחנו אנחנו מאפשרים לכפר חבד את ה, את ה, </w:t>
      </w:r>
    </w:p>
    <w:p w14:paraId="304D1670" w14:textId="77777777" w:rsidR="001E2274" w:rsidRDefault="001E2274" w:rsidP="00731407">
      <w:pPr>
        <w:rPr>
          <w:b w:val="0"/>
          <w:bCs w:val="0"/>
          <w:caps/>
          <w:sz w:val="24"/>
          <w:szCs w:val="24"/>
          <w:rtl/>
        </w:rPr>
      </w:pPr>
    </w:p>
    <w:p w14:paraId="3948E339" w14:textId="77777777" w:rsidR="001E2274" w:rsidRDefault="0044432A" w:rsidP="00731407">
      <w:pPr>
        <w:rPr>
          <w:caps/>
          <w:sz w:val="24"/>
          <w:szCs w:val="24"/>
          <w:u w:val="single"/>
          <w:rtl/>
        </w:rPr>
      </w:pPr>
      <w:r w:rsidRPr="0044432A">
        <w:rPr>
          <w:rFonts w:hint="cs"/>
          <w:caps/>
          <w:sz w:val="24"/>
          <w:szCs w:val="24"/>
          <w:u w:val="single"/>
          <w:rtl/>
        </w:rPr>
        <w:t>גב</w:t>
      </w:r>
      <w:r w:rsidRPr="0044432A">
        <w:rPr>
          <w:caps/>
          <w:sz w:val="24"/>
          <w:szCs w:val="24"/>
          <w:u w:val="single"/>
          <w:rtl/>
        </w:rPr>
        <w:t>'</w:t>
      </w:r>
      <w:r w:rsidRPr="0044432A">
        <w:rPr>
          <w:rFonts w:hint="cs"/>
          <w:caps/>
          <w:sz w:val="24"/>
          <w:szCs w:val="24"/>
          <w:u w:val="single"/>
          <w:rtl/>
        </w:rPr>
        <w:t xml:space="preserve"> תמי ראם וגנר - נציגת לשכת התכנון</w:t>
      </w:r>
      <w:r w:rsidR="001E2274">
        <w:rPr>
          <w:rFonts w:hint="cs"/>
          <w:caps/>
          <w:sz w:val="24"/>
          <w:szCs w:val="24"/>
          <w:u w:val="single"/>
          <w:rtl/>
        </w:rPr>
        <w:t>:</w:t>
      </w:r>
    </w:p>
    <w:p w14:paraId="47390F4F" w14:textId="1A0B29A2" w:rsidR="001E2274" w:rsidRDefault="00F659B4" w:rsidP="00731407">
      <w:pPr>
        <w:rPr>
          <w:b w:val="0"/>
          <w:bCs w:val="0"/>
          <w:caps/>
          <w:sz w:val="24"/>
          <w:szCs w:val="24"/>
          <w:rtl/>
        </w:rPr>
      </w:pPr>
      <w:r>
        <w:rPr>
          <w:rFonts w:hint="cs"/>
          <w:b w:val="0"/>
          <w:bCs w:val="0"/>
          <w:caps/>
          <w:sz w:val="24"/>
          <w:szCs w:val="24"/>
          <w:rtl/>
        </w:rPr>
        <w:t xml:space="preserve">אז אני אז אני אגיד קודם כל כפר חבד זה ישוב מיוחד בתמא שלושים וחמש </w:t>
      </w:r>
    </w:p>
    <w:p w14:paraId="1862957A" w14:textId="77777777" w:rsidR="001E2274" w:rsidRDefault="001E2274" w:rsidP="00731407">
      <w:pPr>
        <w:rPr>
          <w:b w:val="0"/>
          <w:bCs w:val="0"/>
          <w:caps/>
          <w:sz w:val="24"/>
          <w:szCs w:val="24"/>
          <w:rtl/>
        </w:rPr>
      </w:pPr>
    </w:p>
    <w:p w14:paraId="46E66C24" w14:textId="77777777" w:rsidR="001E2274" w:rsidRDefault="000A3DA6" w:rsidP="00731407">
      <w:pPr>
        <w:rPr>
          <w:caps/>
          <w:sz w:val="24"/>
          <w:szCs w:val="24"/>
          <w:u w:val="single"/>
          <w:rtl/>
        </w:rPr>
      </w:pPr>
      <w:r w:rsidRPr="000A3DA6">
        <w:rPr>
          <w:rFonts w:hint="cs"/>
          <w:caps/>
          <w:sz w:val="24"/>
          <w:szCs w:val="24"/>
          <w:u w:val="single"/>
          <w:rtl/>
        </w:rPr>
        <w:t>מר תומר דוידסון - נציג מנהל מקרקעי ישראל בוועדה המחוזית</w:t>
      </w:r>
      <w:r w:rsidR="001E2274">
        <w:rPr>
          <w:rFonts w:hint="cs"/>
          <w:caps/>
          <w:sz w:val="24"/>
          <w:szCs w:val="24"/>
          <w:u w:val="single"/>
          <w:rtl/>
        </w:rPr>
        <w:t>:</w:t>
      </w:r>
    </w:p>
    <w:p w14:paraId="052B2989" w14:textId="3C41E477" w:rsidR="001E2274" w:rsidRDefault="00F659B4" w:rsidP="00731407">
      <w:pPr>
        <w:rPr>
          <w:b w:val="0"/>
          <w:bCs w:val="0"/>
          <w:caps/>
          <w:sz w:val="24"/>
          <w:szCs w:val="24"/>
          <w:rtl/>
        </w:rPr>
      </w:pPr>
      <w:r>
        <w:rPr>
          <w:rFonts w:hint="cs"/>
          <w:b w:val="0"/>
          <w:bCs w:val="0"/>
          <w:caps/>
          <w:sz w:val="24"/>
          <w:szCs w:val="24"/>
          <w:rtl/>
        </w:rPr>
        <w:t xml:space="preserve">נכון </w:t>
      </w:r>
    </w:p>
    <w:p w14:paraId="190D2FCB" w14:textId="77777777" w:rsidR="001E2274" w:rsidRDefault="001E2274" w:rsidP="00731407">
      <w:pPr>
        <w:rPr>
          <w:b w:val="0"/>
          <w:bCs w:val="0"/>
          <w:caps/>
          <w:sz w:val="24"/>
          <w:szCs w:val="24"/>
          <w:rtl/>
        </w:rPr>
      </w:pPr>
    </w:p>
    <w:p w14:paraId="03D92D78" w14:textId="77777777" w:rsidR="001E2274" w:rsidRDefault="0044432A" w:rsidP="00731407">
      <w:pPr>
        <w:rPr>
          <w:caps/>
          <w:sz w:val="24"/>
          <w:szCs w:val="24"/>
          <w:u w:val="single"/>
          <w:rtl/>
        </w:rPr>
      </w:pPr>
      <w:r w:rsidRPr="0044432A">
        <w:rPr>
          <w:rFonts w:hint="cs"/>
          <w:caps/>
          <w:sz w:val="24"/>
          <w:szCs w:val="24"/>
          <w:u w:val="single"/>
          <w:rtl/>
        </w:rPr>
        <w:t>גב</w:t>
      </w:r>
      <w:r w:rsidRPr="0044432A">
        <w:rPr>
          <w:caps/>
          <w:sz w:val="24"/>
          <w:szCs w:val="24"/>
          <w:u w:val="single"/>
          <w:rtl/>
        </w:rPr>
        <w:t>'</w:t>
      </w:r>
      <w:r w:rsidRPr="0044432A">
        <w:rPr>
          <w:rFonts w:hint="cs"/>
          <w:caps/>
          <w:sz w:val="24"/>
          <w:szCs w:val="24"/>
          <w:u w:val="single"/>
          <w:rtl/>
        </w:rPr>
        <w:t xml:space="preserve"> תמי ראם וגנר - נציגת לשכת התכנון</w:t>
      </w:r>
      <w:r w:rsidR="001E2274">
        <w:rPr>
          <w:rFonts w:hint="cs"/>
          <w:caps/>
          <w:sz w:val="24"/>
          <w:szCs w:val="24"/>
          <w:u w:val="single"/>
          <w:rtl/>
        </w:rPr>
        <w:t>:</w:t>
      </w:r>
    </w:p>
    <w:p w14:paraId="6C1DC28B" w14:textId="10CF82CA" w:rsidR="001E2274" w:rsidRDefault="00F659B4" w:rsidP="00731407">
      <w:pPr>
        <w:rPr>
          <w:b w:val="0"/>
          <w:bCs w:val="0"/>
          <w:caps/>
          <w:sz w:val="24"/>
          <w:szCs w:val="24"/>
          <w:rtl/>
        </w:rPr>
      </w:pPr>
      <w:r>
        <w:rPr>
          <w:rFonts w:hint="cs"/>
          <w:b w:val="0"/>
          <w:bCs w:val="0"/>
          <w:caps/>
          <w:sz w:val="24"/>
          <w:szCs w:val="24"/>
          <w:rtl/>
        </w:rPr>
        <w:t>אז הם לא לא בלוח שתיים, הם יכולים לגדול, זאת אומרת אז אין בעיה עם תוספת יחידות דיור לפי מה שאנחנו בדקנו. הם כן צריכים לעמוד בדרישת הצפיפות ש, בשביל להיות שהתוכנית תתאים לצפיפות הנדרשת אז צריך להוסיף יחידה. מה שאני כן רוצה לציין ולהגיד זה ש, הוועדה במדיניות שלה, לא מאפשרת יותר מ, עד עשר יחידות בתוכניות נקודתיות לישוב, אנחנו ראינו את זה בהרבה מושבים ו, בישובים אחרים</w:t>
      </w:r>
    </w:p>
    <w:p w14:paraId="29EF3F00" w14:textId="77777777" w:rsidR="001E2274" w:rsidRDefault="001E2274" w:rsidP="00731407">
      <w:pPr>
        <w:rPr>
          <w:b w:val="0"/>
          <w:bCs w:val="0"/>
          <w:caps/>
          <w:sz w:val="24"/>
          <w:szCs w:val="24"/>
          <w:rtl/>
        </w:rPr>
      </w:pPr>
    </w:p>
    <w:p w14:paraId="70401F7A" w14:textId="77777777" w:rsidR="001E2274" w:rsidRDefault="00D17364" w:rsidP="00731407">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65824C3F" w14:textId="3DB1FCE8" w:rsidR="001E2274" w:rsidRDefault="00F659B4" w:rsidP="00731407">
      <w:pPr>
        <w:rPr>
          <w:b w:val="0"/>
          <w:bCs w:val="0"/>
          <w:caps/>
          <w:sz w:val="24"/>
          <w:szCs w:val="24"/>
          <w:rtl/>
        </w:rPr>
      </w:pPr>
      <w:r>
        <w:rPr>
          <w:rFonts w:hint="cs"/>
          <w:b w:val="0"/>
          <w:bCs w:val="0"/>
          <w:caps/>
          <w:sz w:val="24"/>
          <w:szCs w:val="24"/>
          <w:rtl/>
        </w:rPr>
        <w:t>השאלה אם השאלה אם אנחנו מחילים את זה גם כאן את ה ...</w:t>
      </w:r>
    </w:p>
    <w:p w14:paraId="5A50A054" w14:textId="77777777" w:rsidR="001E2274" w:rsidRDefault="001E2274" w:rsidP="00731407">
      <w:pPr>
        <w:rPr>
          <w:b w:val="0"/>
          <w:bCs w:val="0"/>
          <w:caps/>
          <w:sz w:val="24"/>
          <w:szCs w:val="24"/>
          <w:rtl/>
        </w:rPr>
      </w:pPr>
    </w:p>
    <w:p w14:paraId="3460C5BE" w14:textId="77777777" w:rsidR="001E2274" w:rsidRDefault="0044432A" w:rsidP="00731407">
      <w:pPr>
        <w:rPr>
          <w:caps/>
          <w:sz w:val="24"/>
          <w:szCs w:val="24"/>
          <w:u w:val="single"/>
          <w:rtl/>
        </w:rPr>
      </w:pPr>
      <w:r w:rsidRPr="0044432A">
        <w:rPr>
          <w:rFonts w:hint="cs"/>
          <w:caps/>
          <w:sz w:val="24"/>
          <w:szCs w:val="24"/>
          <w:u w:val="single"/>
          <w:rtl/>
        </w:rPr>
        <w:lastRenderedPageBreak/>
        <w:t>גב</w:t>
      </w:r>
      <w:r w:rsidRPr="0044432A">
        <w:rPr>
          <w:caps/>
          <w:sz w:val="24"/>
          <w:szCs w:val="24"/>
          <w:u w:val="single"/>
          <w:rtl/>
        </w:rPr>
        <w:t>'</w:t>
      </w:r>
      <w:r w:rsidRPr="0044432A">
        <w:rPr>
          <w:rFonts w:hint="cs"/>
          <w:caps/>
          <w:sz w:val="24"/>
          <w:szCs w:val="24"/>
          <w:u w:val="single"/>
          <w:rtl/>
        </w:rPr>
        <w:t xml:space="preserve"> תמי ראם וגנר - נציגת לשכת התכנון</w:t>
      </w:r>
      <w:r w:rsidR="001E2274">
        <w:rPr>
          <w:rFonts w:hint="cs"/>
          <w:caps/>
          <w:sz w:val="24"/>
          <w:szCs w:val="24"/>
          <w:u w:val="single"/>
          <w:rtl/>
        </w:rPr>
        <w:t>:</w:t>
      </w:r>
    </w:p>
    <w:p w14:paraId="5CA000EC" w14:textId="67048B4C" w:rsidR="001E2274" w:rsidRDefault="00F659B4" w:rsidP="00731407">
      <w:pPr>
        <w:rPr>
          <w:b w:val="0"/>
          <w:bCs w:val="0"/>
          <w:caps/>
          <w:sz w:val="24"/>
          <w:szCs w:val="24"/>
          <w:rtl/>
        </w:rPr>
      </w:pPr>
      <w:r>
        <w:rPr>
          <w:rFonts w:hint="cs"/>
          <w:b w:val="0"/>
          <w:bCs w:val="0"/>
          <w:caps/>
          <w:sz w:val="24"/>
          <w:szCs w:val="24"/>
          <w:rtl/>
        </w:rPr>
        <w:t xml:space="preserve">כן </w:t>
      </w:r>
    </w:p>
    <w:p w14:paraId="622396FC" w14:textId="77777777" w:rsidR="001E2274" w:rsidRDefault="001E2274" w:rsidP="00731407">
      <w:pPr>
        <w:rPr>
          <w:b w:val="0"/>
          <w:bCs w:val="0"/>
          <w:caps/>
          <w:sz w:val="24"/>
          <w:szCs w:val="24"/>
          <w:rtl/>
        </w:rPr>
      </w:pPr>
    </w:p>
    <w:p w14:paraId="23D1B49C" w14:textId="77777777" w:rsidR="001E2274" w:rsidRDefault="000A5C33" w:rsidP="00731407">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5376A41F" w14:textId="7F8EC969" w:rsidR="001E2274" w:rsidRDefault="00F659B4" w:rsidP="00731407">
      <w:pPr>
        <w:rPr>
          <w:b w:val="0"/>
          <w:bCs w:val="0"/>
          <w:caps/>
          <w:sz w:val="24"/>
          <w:szCs w:val="24"/>
          <w:rtl/>
        </w:rPr>
      </w:pPr>
      <w:r>
        <w:rPr>
          <w:rFonts w:hint="cs"/>
          <w:b w:val="0"/>
          <w:bCs w:val="0"/>
          <w:caps/>
          <w:sz w:val="24"/>
          <w:szCs w:val="24"/>
          <w:rtl/>
        </w:rPr>
        <w:t xml:space="preserve">אני אני אני אני </w:t>
      </w:r>
    </w:p>
    <w:p w14:paraId="0A642940" w14:textId="77777777" w:rsidR="001E2274" w:rsidRDefault="001E2274" w:rsidP="00731407">
      <w:pPr>
        <w:rPr>
          <w:b w:val="0"/>
          <w:bCs w:val="0"/>
          <w:caps/>
          <w:sz w:val="24"/>
          <w:szCs w:val="24"/>
          <w:rtl/>
        </w:rPr>
      </w:pPr>
    </w:p>
    <w:p w14:paraId="14EB9F37" w14:textId="77777777" w:rsidR="001E2274" w:rsidRDefault="0044432A" w:rsidP="00731407">
      <w:pPr>
        <w:rPr>
          <w:caps/>
          <w:sz w:val="24"/>
          <w:szCs w:val="24"/>
          <w:u w:val="single"/>
          <w:rtl/>
        </w:rPr>
      </w:pPr>
      <w:r w:rsidRPr="0044432A">
        <w:rPr>
          <w:rFonts w:hint="cs"/>
          <w:caps/>
          <w:sz w:val="24"/>
          <w:szCs w:val="24"/>
          <w:u w:val="single"/>
          <w:rtl/>
        </w:rPr>
        <w:t>גב</w:t>
      </w:r>
      <w:r w:rsidRPr="0044432A">
        <w:rPr>
          <w:caps/>
          <w:sz w:val="24"/>
          <w:szCs w:val="24"/>
          <w:u w:val="single"/>
          <w:rtl/>
        </w:rPr>
        <w:t>'</w:t>
      </w:r>
      <w:r w:rsidRPr="0044432A">
        <w:rPr>
          <w:rFonts w:hint="cs"/>
          <w:caps/>
          <w:sz w:val="24"/>
          <w:szCs w:val="24"/>
          <w:u w:val="single"/>
          <w:rtl/>
        </w:rPr>
        <w:t xml:space="preserve"> תמי ראם וגנר - נציגת לשכת התכנון</w:t>
      </w:r>
      <w:r w:rsidR="001E2274">
        <w:rPr>
          <w:rFonts w:hint="cs"/>
          <w:caps/>
          <w:sz w:val="24"/>
          <w:szCs w:val="24"/>
          <w:u w:val="single"/>
          <w:rtl/>
        </w:rPr>
        <w:t>:</w:t>
      </w:r>
    </w:p>
    <w:p w14:paraId="41EF8E07" w14:textId="3F0A9B11" w:rsidR="001E2274" w:rsidRDefault="00F659B4" w:rsidP="00731407">
      <w:pPr>
        <w:rPr>
          <w:b w:val="0"/>
          <w:bCs w:val="0"/>
          <w:caps/>
          <w:sz w:val="24"/>
          <w:szCs w:val="24"/>
          <w:rtl/>
        </w:rPr>
      </w:pPr>
      <w:r>
        <w:rPr>
          <w:rFonts w:hint="cs"/>
          <w:b w:val="0"/>
          <w:bCs w:val="0"/>
          <w:caps/>
          <w:sz w:val="24"/>
          <w:szCs w:val="24"/>
          <w:rtl/>
        </w:rPr>
        <w:t>אנחנו מחילים את זה</w:t>
      </w:r>
    </w:p>
    <w:p w14:paraId="3F8F3EB6" w14:textId="77777777" w:rsidR="001E2274" w:rsidRDefault="001E2274" w:rsidP="00731407">
      <w:pPr>
        <w:rPr>
          <w:b w:val="0"/>
          <w:bCs w:val="0"/>
          <w:caps/>
          <w:sz w:val="24"/>
          <w:szCs w:val="24"/>
          <w:rtl/>
        </w:rPr>
      </w:pPr>
    </w:p>
    <w:p w14:paraId="0F7B42D6" w14:textId="77777777" w:rsidR="001E2274" w:rsidRDefault="000A3DA6" w:rsidP="00731407">
      <w:pPr>
        <w:rPr>
          <w:caps/>
          <w:sz w:val="24"/>
          <w:szCs w:val="24"/>
          <w:u w:val="single"/>
          <w:rtl/>
        </w:rPr>
      </w:pPr>
      <w:r w:rsidRPr="000A3DA6">
        <w:rPr>
          <w:rFonts w:hint="cs"/>
          <w:caps/>
          <w:sz w:val="24"/>
          <w:szCs w:val="24"/>
          <w:u w:val="single"/>
          <w:rtl/>
        </w:rPr>
        <w:t>מר תומר דוידסון - נציג מנהל מקרקעי ישראל בוועדה המחוזית</w:t>
      </w:r>
      <w:r w:rsidR="001E2274">
        <w:rPr>
          <w:rFonts w:hint="cs"/>
          <w:caps/>
          <w:sz w:val="24"/>
          <w:szCs w:val="24"/>
          <w:u w:val="single"/>
          <w:rtl/>
        </w:rPr>
        <w:t>:</w:t>
      </w:r>
    </w:p>
    <w:p w14:paraId="3A4AC3FB" w14:textId="2E47B1C3" w:rsidR="001E2274" w:rsidRDefault="00F659B4" w:rsidP="00731407">
      <w:pPr>
        <w:rPr>
          <w:b w:val="0"/>
          <w:bCs w:val="0"/>
          <w:caps/>
          <w:sz w:val="24"/>
          <w:szCs w:val="24"/>
          <w:rtl/>
        </w:rPr>
      </w:pPr>
      <w:r>
        <w:rPr>
          <w:rFonts w:hint="cs"/>
          <w:b w:val="0"/>
          <w:bCs w:val="0"/>
          <w:caps/>
          <w:sz w:val="24"/>
          <w:szCs w:val="24"/>
          <w:rtl/>
        </w:rPr>
        <w:t>שזה ישוב מיוחד</w:t>
      </w:r>
    </w:p>
    <w:p w14:paraId="7565AA60" w14:textId="77777777" w:rsidR="001E2274" w:rsidRDefault="001E2274" w:rsidP="00731407">
      <w:pPr>
        <w:rPr>
          <w:b w:val="0"/>
          <w:bCs w:val="0"/>
          <w:caps/>
          <w:sz w:val="24"/>
          <w:szCs w:val="24"/>
          <w:rtl/>
        </w:rPr>
      </w:pPr>
    </w:p>
    <w:p w14:paraId="0442E297" w14:textId="77777777" w:rsidR="001E2274" w:rsidRDefault="000A5C33" w:rsidP="00731407">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2B5EF677" w14:textId="06BFB9AD" w:rsidR="001E2274" w:rsidRDefault="00F659B4" w:rsidP="00731407">
      <w:pPr>
        <w:rPr>
          <w:b w:val="0"/>
          <w:bCs w:val="0"/>
          <w:caps/>
          <w:sz w:val="24"/>
          <w:szCs w:val="24"/>
          <w:rtl/>
        </w:rPr>
      </w:pPr>
      <w:r>
        <w:rPr>
          <w:rFonts w:hint="cs"/>
          <w:b w:val="0"/>
          <w:bCs w:val="0"/>
          <w:caps/>
          <w:sz w:val="24"/>
          <w:szCs w:val="24"/>
          <w:rtl/>
        </w:rPr>
        <w:t>... אני אני רוצה להגיד משהו בעניין הזה. כפר חבד</w:t>
      </w:r>
      <w:r w:rsidR="000F703D">
        <w:rPr>
          <w:rFonts w:hint="cs"/>
          <w:b w:val="0"/>
          <w:bCs w:val="0"/>
          <w:caps/>
          <w:sz w:val="24"/>
          <w:szCs w:val="24"/>
          <w:rtl/>
        </w:rPr>
        <w:t xml:space="preserve"> </w:t>
      </w:r>
      <w:r>
        <w:rPr>
          <w:rFonts w:hint="cs"/>
          <w:b w:val="0"/>
          <w:bCs w:val="0"/>
          <w:caps/>
          <w:sz w:val="24"/>
          <w:szCs w:val="24"/>
          <w:rtl/>
        </w:rPr>
        <w:t xml:space="preserve">אני מניח שיש עוד מקרים כאלה ש, ש, </w:t>
      </w:r>
    </w:p>
    <w:p w14:paraId="5846120B" w14:textId="77777777" w:rsidR="001E2274" w:rsidRDefault="001E2274" w:rsidP="00731407">
      <w:pPr>
        <w:rPr>
          <w:b w:val="0"/>
          <w:bCs w:val="0"/>
          <w:caps/>
          <w:sz w:val="24"/>
          <w:szCs w:val="24"/>
          <w:rtl/>
        </w:rPr>
      </w:pPr>
    </w:p>
    <w:p w14:paraId="0C6888B1" w14:textId="77777777" w:rsidR="001E2274" w:rsidRDefault="0044432A" w:rsidP="00731407">
      <w:pPr>
        <w:rPr>
          <w:caps/>
          <w:sz w:val="24"/>
          <w:szCs w:val="24"/>
          <w:u w:val="single"/>
          <w:rtl/>
        </w:rPr>
      </w:pPr>
      <w:r w:rsidRPr="0044432A">
        <w:rPr>
          <w:rFonts w:hint="cs"/>
          <w:caps/>
          <w:sz w:val="24"/>
          <w:szCs w:val="24"/>
          <w:u w:val="single"/>
          <w:rtl/>
        </w:rPr>
        <w:t>גב</w:t>
      </w:r>
      <w:r w:rsidRPr="0044432A">
        <w:rPr>
          <w:caps/>
          <w:sz w:val="24"/>
          <w:szCs w:val="24"/>
          <w:u w:val="single"/>
          <w:rtl/>
        </w:rPr>
        <w:t>'</w:t>
      </w:r>
      <w:r w:rsidRPr="0044432A">
        <w:rPr>
          <w:rFonts w:hint="cs"/>
          <w:caps/>
          <w:sz w:val="24"/>
          <w:szCs w:val="24"/>
          <w:u w:val="single"/>
          <w:rtl/>
        </w:rPr>
        <w:t xml:space="preserve"> תמי ראם וגנר - נציגת לשכת התכנון</w:t>
      </w:r>
      <w:r w:rsidR="001E2274">
        <w:rPr>
          <w:rFonts w:hint="cs"/>
          <w:caps/>
          <w:sz w:val="24"/>
          <w:szCs w:val="24"/>
          <w:u w:val="single"/>
          <w:rtl/>
        </w:rPr>
        <w:t>:</w:t>
      </w:r>
    </w:p>
    <w:p w14:paraId="67B3A979" w14:textId="14FB6BF0" w:rsidR="001E2274" w:rsidRDefault="00F659B4" w:rsidP="00731407">
      <w:pPr>
        <w:rPr>
          <w:b w:val="0"/>
          <w:bCs w:val="0"/>
          <w:caps/>
          <w:sz w:val="24"/>
          <w:szCs w:val="24"/>
          <w:rtl/>
        </w:rPr>
      </w:pPr>
      <w:r>
        <w:rPr>
          <w:rFonts w:hint="cs"/>
          <w:b w:val="0"/>
          <w:bCs w:val="0"/>
          <w:caps/>
          <w:sz w:val="24"/>
          <w:szCs w:val="24"/>
          <w:rtl/>
        </w:rPr>
        <w:t>אז רגע אני רק</w:t>
      </w:r>
      <w:r w:rsidR="000F703D">
        <w:rPr>
          <w:rFonts w:hint="cs"/>
          <w:b w:val="0"/>
          <w:bCs w:val="0"/>
          <w:caps/>
          <w:sz w:val="24"/>
          <w:szCs w:val="24"/>
          <w:rtl/>
        </w:rPr>
        <w:t xml:space="preserve"> </w:t>
      </w:r>
      <w:r>
        <w:rPr>
          <w:rFonts w:hint="cs"/>
          <w:b w:val="0"/>
          <w:bCs w:val="0"/>
          <w:caps/>
          <w:sz w:val="24"/>
          <w:szCs w:val="24"/>
          <w:rtl/>
        </w:rPr>
        <w:t xml:space="preserve">... אני רק רוצה להגיד שניה משפט סליחה מוחמד הם כבר הגישו לאחרונה, מיכה לשאלתך ומוחמד הם כבר הגישו לאחרונה שתי תוכניות ממקופיות שזה תוספת יחידה, ואנחנו כן יודעים גם פה קצת ביררנו בעבר וגם כי אמרה את זה אמרה לנו ג'ומנה </w:t>
      </w:r>
    </w:p>
    <w:p w14:paraId="132F22DD" w14:textId="77777777" w:rsidR="001E2274" w:rsidRDefault="001E2274" w:rsidP="00731407">
      <w:pPr>
        <w:rPr>
          <w:b w:val="0"/>
          <w:bCs w:val="0"/>
          <w:caps/>
          <w:sz w:val="24"/>
          <w:szCs w:val="24"/>
          <w:rtl/>
        </w:rPr>
      </w:pPr>
    </w:p>
    <w:p w14:paraId="2FCDC4C6" w14:textId="77777777" w:rsidR="001E2274" w:rsidRDefault="004D3840" w:rsidP="00731407">
      <w:pPr>
        <w:rPr>
          <w:caps/>
          <w:sz w:val="24"/>
          <w:szCs w:val="24"/>
          <w:u w:val="single"/>
          <w:rtl/>
        </w:rPr>
      </w:pPr>
      <w:r w:rsidRPr="004D3840">
        <w:rPr>
          <w:rFonts w:hint="cs"/>
          <w:caps/>
          <w:sz w:val="24"/>
          <w:szCs w:val="24"/>
          <w:u w:val="single"/>
          <w:rtl/>
        </w:rPr>
        <w:t>גב</w:t>
      </w:r>
      <w:r w:rsidRPr="004D3840">
        <w:rPr>
          <w:caps/>
          <w:sz w:val="24"/>
          <w:szCs w:val="24"/>
          <w:u w:val="single"/>
          <w:rtl/>
        </w:rPr>
        <w:t>'</w:t>
      </w:r>
      <w:r w:rsidRPr="004D3840">
        <w:rPr>
          <w:rFonts w:hint="cs"/>
          <w:caps/>
          <w:sz w:val="24"/>
          <w:szCs w:val="24"/>
          <w:u w:val="single"/>
          <w:rtl/>
        </w:rPr>
        <w:t xml:space="preserve"> ג</w:t>
      </w:r>
      <w:r w:rsidRPr="004D3840">
        <w:rPr>
          <w:caps/>
          <w:sz w:val="24"/>
          <w:szCs w:val="24"/>
          <w:u w:val="single"/>
          <w:rtl/>
        </w:rPr>
        <w:t>'</w:t>
      </w:r>
      <w:r w:rsidRPr="004D3840">
        <w:rPr>
          <w:rFonts w:hint="cs"/>
          <w:caps/>
          <w:sz w:val="24"/>
          <w:szCs w:val="24"/>
          <w:u w:val="single"/>
          <w:rtl/>
        </w:rPr>
        <w:t>ומאנה מולא - נציגת לשכת התכנון</w:t>
      </w:r>
      <w:r w:rsidR="001E2274">
        <w:rPr>
          <w:rFonts w:hint="cs"/>
          <w:caps/>
          <w:sz w:val="24"/>
          <w:szCs w:val="24"/>
          <w:u w:val="single"/>
          <w:rtl/>
        </w:rPr>
        <w:t>:</w:t>
      </w:r>
    </w:p>
    <w:p w14:paraId="0DF3F936" w14:textId="2150B21D" w:rsidR="001E2274" w:rsidRDefault="00F659B4" w:rsidP="00731407">
      <w:pPr>
        <w:rPr>
          <w:b w:val="0"/>
          <w:bCs w:val="0"/>
          <w:caps/>
          <w:sz w:val="24"/>
          <w:szCs w:val="24"/>
          <w:rtl/>
        </w:rPr>
      </w:pPr>
      <w:r>
        <w:rPr>
          <w:rFonts w:hint="cs"/>
          <w:b w:val="0"/>
          <w:bCs w:val="0"/>
          <w:caps/>
          <w:sz w:val="24"/>
          <w:szCs w:val="24"/>
          <w:rtl/>
        </w:rPr>
        <w:t xml:space="preserve">הוועדה </w:t>
      </w:r>
    </w:p>
    <w:p w14:paraId="12593D39" w14:textId="77777777" w:rsidR="001E2274" w:rsidRDefault="001E2274" w:rsidP="00731407">
      <w:pPr>
        <w:rPr>
          <w:b w:val="0"/>
          <w:bCs w:val="0"/>
          <w:caps/>
          <w:sz w:val="24"/>
          <w:szCs w:val="24"/>
          <w:rtl/>
        </w:rPr>
      </w:pPr>
    </w:p>
    <w:p w14:paraId="752528B0" w14:textId="77777777" w:rsidR="001E2274" w:rsidRDefault="0044432A" w:rsidP="00F659B4">
      <w:pPr>
        <w:rPr>
          <w:caps/>
          <w:sz w:val="24"/>
          <w:szCs w:val="24"/>
          <w:u w:val="single"/>
          <w:rtl/>
        </w:rPr>
      </w:pPr>
      <w:r w:rsidRPr="0044432A">
        <w:rPr>
          <w:rFonts w:hint="cs"/>
          <w:caps/>
          <w:sz w:val="24"/>
          <w:szCs w:val="24"/>
          <w:u w:val="single"/>
          <w:rtl/>
        </w:rPr>
        <w:t>גב</w:t>
      </w:r>
      <w:r w:rsidRPr="0044432A">
        <w:rPr>
          <w:caps/>
          <w:sz w:val="24"/>
          <w:szCs w:val="24"/>
          <w:u w:val="single"/>
          <w:rtl/>
        </w:rPr>
        <w:t>'</w:t>
      </w:r>
      <w:r w:rsidRPr="0044432A">
        <w:rPr>
          <w:rFonts w:hint="cs"/>
          <w:caps/>
          <w:sz w:val="24"/>
          <w:szCs w:val="24"/>
          <w:u w:val="single"/>
          <w:rtl/>
        </w:rPr>
        <w:t xml:space="preserve"> תמי ראם וגנר - נציגת לשכת התכנון</w:t>
      </w:r>
      <w:r w:rsidR="001E2274">
        <w:rPr>
          <w:rFonts w:hint="cs"/>
          <w:caps/>
          <w:sz w:val="24"/>
          <w:szCs w:val="24"/>
          <w:u w:val="single"/>
          <w:rtl/>
        </w:rPr>
        <w:t>:</w:t>
      </w:r>
    </w:p>
    <w:p w14:paraId="48A35E7C" w14:textId="0402A94A" w:rsidR="001E2274" w:rsidRDefault="00F659B4" w:rsidP="00F659B4">
      <w:pPr>
        <w:rPr>
          <w:b w:val="0"/>
          <w:bCs w:val="0"/>
          <w:caps/>
          <w:sz w:val="24"/>
          <w:szCs w:val="24"/>
          <w:rtl/>
        </w:rPr>
      </w:pPr>
      <w:r>
        <w:rPr>
          <w:rFonts w:hint="cs"/>
          <w:b w:val="0"/>
          <w:bCs w:val="0"/>
          <w:caps/>
          <w:sz w:val="24"/>
          <w:szCs w:val="24"/>
          <w:rtl/>
        </w:rPr>
        <w:t>מהוועדה המקומית שעובדים על תכנון כולל עוד הם כבר כמה שנים מנסים לעבוד על תכנון כולל משרד השיכון רצה להיות שמה מעורב</w:t>
      </w:r>
    </w:p>
    <w:p w14:paraId="048E6B62" w14:textId="77777777" w:rsidR="001E2274" w:rsidRDefault="001E2274" w:rsidP="00F659B4">
      <w:pPr>
        <w:rPr>
          <w:b w:val="0"/>
          <w:bCs w:val="0"/>
          <w:caps/>
          <w:sz w:val="24"/>
          <w:szCs w:val="24"/>
          <w:rtl/>
        </w:rPr>
      </w:pPr>
    </w:p>
    <w:p w14:paraId="0F26D7EB" w14:textId="77777777" w:rsidR="001E2274" w:rsidRDefault="00D17364" w:rsidP="00F659B4">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4ED6512E" w14:textId="2D96D99B" w:rsidR="001E2274" w:rsidRDefault="00F659B4" w:rsidP="00F659B4">
      <w:pPr>
        <w:rPr>
          <w:b w:val="0"/>
          <w:bCs w:val="0"/>
          <w:caps/>
          <w:sz w:val="24"/>
          <w:szCs w:val="24"/>
          <w:rtl/>
        </w:rPr>
      </w:pPr>
      <w:r>
        <w:rPr>
          <w:rFonts w:hint="cs"/>
          <w:b w:val="0"/>
          <w:bCs w:val="0"/>
          <w:caps/>
          <w:sz w:val="24"/>
          <w:szCs w:val="24"/>
          <w:rtl/>
        </w:rPr>
        <w:t xml:space="preserve">ישוב מאוד מורכב </w:t>
      </w:r>
    </w:p>
    <w:p w14:paraId="66BA4080" w14:textId="77777777" w:rsidR="001E2274" w:rsidRDefault="001E2274" w:rsidP="00F659B4">
      <w:pPr>
        <w:rPr>
          <w:b w:val="0"/>
          <w:bCs w:val="0"/>
          <w:caps/>
          <w:sz w:val="24"/>
          <w:szCs w:val="24"/>
          <w:rtl/>
        </w:rPr>
      </w:pPr>
    </w:p>
    <w:p w14:paraId="139986DC" w14:textId="77777777" w:rsidR="001E2274" w:rsidRDefault="000A5C33" w:rsidP="00F659B4">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45239913" w14:textId="60360638" w:rsidR="001E2274" w:rsidRDefault="00F659B4" w:rsidP="00F659B4">
      <w:pPr>
        <w:rPr>
          <w:b w:val="0"/>
          <w:bCs w:val="0"/>
          <w:caps/>
          <w:sz w:val="24"/>
          <w:szCs w:val="24"/>
          <w:rtl/>
        </w:rPr>
      </w:pPr>
      <w:r>
        <w:rPr>
          <w:rFonts w:hint="cs"/>
          <w:b w:val="0"/>
          <w:bCs w:val="0"/>
          <w:caps/>
          <w:sz w:val="24"/>
          <w:szCs w:val="24"/>
          <w:rtl/>
        </w:rPr>
        <w:t>זה לא בכדי שזה לא מתקדם</w:t>
      </w:r>
    </w:p>
    <w:p w14:paraId="12496DA8" w14:textId="77777777" w:rsidR="001E2274" w:rsidRDefault="001E2274" w:rsidP="00F659B4">
      <w:pPr>
        <w:rPr>
          <w:b w:val="0"/>
          <w:bCs w:val="0"/>
          <w:caps/>
          <w:sz w:val="24"/>
          <w:szCs w:val="24"/>
          <w:rtl/>
        </w:rPr>
      </w:pPr>
    </w:p>
    <w:p w14:paraId="7A2571D9" w14:textId="77777777" w:rsidR="001E2274" w:rsidRDefault="0044432A" w:rsidP="00F659B4">
      <w:pPr>
        <w:rPr>
          <w:caps/>
          <w:sz w:val="24"/>
          <w:szCs w:val="24"/>
          <w:u w:val="single"/>
          <w:rtl/>
        </w:rPr>
      </w:pPr>
      <w:r w:rsidRPr="0044432A">
        <w:rPr>
          <w:rFonts w:hint="cs"/>
          <w:caps/>
          <w:sz w:val="24"/>
          <w:szCs w:val="24"/>
          <w:u w:val="single"/>
          <w:rtl/>
        </w:rPr>
        <w:t>גב</w:t>
      </w:r>
      <w:r w:rsidRPr="0044432A">
        <w:rPr>
          <w:caps/>
          <w:sz w:val="24"/>
          <w:szCs w:val="24"/>
          <w:u w:val="single"/>
          <w:rtl/>
        </w:rPr>
        <w:t>'</w:t>
      </w:r>
      <w:r w:rsidRPr="0044432A">
        <w:rPr>
          <w:rFonts w:hint="cs"/>
          <w:caps/>
          <w:sz w:val="24"/>
          <w:szCs w:val="24"/>
          <w:u w:val="single"/>
          <w:rtl/>
        </w:rPr>
        <w:t xml:space="preserve"> תמי ראם וגנר - נציגת לשכת התכנון</w:t>
      </w:r>
      <w:r w:rsidR="001E2274">
        <w:rPr>
          <w:rFonts w:hint="cs"/>
          <w:caps/>
          <w:sz w:val="24"/>
          <w:szCs w:val="24"/>
          <w:u w:val="single"/>
          <w:rtl/>
        </w:rPr>
        <w:t>:</w:t>
      </w:r>
    </w:p>
    <w:p w14:paraId="22110C6B" w14:textId="03D76AB6" w:rsidR="001E2274" w:rsidRDefault="00F659B4" w:rsidP="00F659B4">
      <w:pPr>
        <w:rPr>
          <w:b w:val="0"/>
          <w:bCs w:val="0"/>
          <w:caps/>
          <w:sz w:val="24"/>
          <w:szCs w:val="24"/>
          <w:rtl/>
        </w:rPr>
      </w:pPr>
      <w:r>
        <w:rPr>
          <w:rFonts w:hint="cs"/>
          <w:b w:val="0"/>
          <w:bCs w:val="0"/>
          <w:caps/>
          <w:sz w:val="24"/>
          <w:szCs w:val="24"/>
          <w:rtl/>
        </w:rPr>
        <w:t>ישוב מורכב זה ישוב מורכב כי לפי מה שאנחנו הבנו יש לו כל - מיני צורות של בנייה, כל - מיני אזורים</w:t>
      </w:r>
      <w:r w:rsidR="000F703D">
        <w:rPr>
          <w:rFonts w:hint="cs"/>
          <w:b w:val="0"/>
          <w:bCs w:val="0"/>
          <w:caps/>
          <w:sz w:val="24"/>
          <w:szCs w:val="24"/>
          <w:rtl/>
        </w:rPr>
        <w:t xml:space="preserve"> </w:t>
      </w:r>
      <w:r>
        <w:rPr>
          <w:rFonts w:hint="cs"/>
          <w:b w:val="0"/>
          <w:bCs w:val="0"/>
          <w:caps/>
          <w:sz w:val="24"/>
          <w:szCs w:val="24"/>
          <w:rtl/>
        </w:rPr>
        <w:t xml:space="preserve">... צורת של אי- אחידות </w:t>
      </w:r>
    </w:p>
    <w:p w14:paraId="260082E0" w14:textId="77777777" w:rsidR="001E2274" w:rsidRDefault="001E2274" w:rsidP="00F659B4">
      <w:pPr>
        <w:rPr>
          <w:b w:val="0"/>
          <w:bCs w:val="0"/>
          <w:caps/>
          <w:sz w:val="24"/>
          <w:szCs w:val="24"/>
          <w:rtl/>
        </w:rPr>
      </w:pPr>
    </w:p>
    <w:p w14:paraId="1828096F" w14:textId="77777777" w:rsidR="001E2274" w:rsidRDefault="003109B2" w:rsidP="00F659B4">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3A45D35F" w14:textId="098D98B5" w:rsidR="001E2274" w:rsidRDefault="00D24542" w:rsidP="00F659B4">
      <w:pPr>
        <w:rPr>
          <w:b w:val="0"/>
          <w:bCs w:val="0"/>
          <w:caps/>
          <w:sz w:val="24"/>
          <w:szCs w:val="24"/>
          <w:rtl/>
        </w:rPr>
      </w:pPr>
      <w:r>
        <w:rPr>
          <w:rFonts w:hint="cs"/>
          <w:b w:val="0"/>
          <w:bCs w:val="0"/>
          <w:caps/>
          <w:sz w:val="24"/>
          <w:szCs w:val="24"/>
          <w:rtl/>
        </w:rPr>
        <w:t>תמי, חגית המהנדסת המועצה אמרה שהם מגישים בקרוב את ה, תוכנית מתאר המעודכנת נכון? של הלגדול פנימה? מה מה המצב של התוכנית מתאר של כפר חבד?</w:t>
      </w:r>
    </w:p>
    <w:p w14:paraId="7CA991BB" w14:textId="77777777" w:rsidR="001E2274" w:rsidRDefault="001E2274" w:rsidP="00F659B4">
      <w:pPr>
        <w:rPr>
          <w:b w:val="0"/>
          <w:bCs w:val="0"/>
          <w:caps/>
          <w:sz w:val="24"/>
          <w:szCs w:val="24"/>
          <w:rtl/>
        </w:rPr>
      </w:pPr>
    </w:p>
    <w:p w14:paraId="0EFAFFD3" w14:textId="77777777" w:rsidR="001E2274" w:rsidRDefault="0044432A" w:rsidP="00F659B4">
      <w:pPr>
        <w:rPr>
          <w:caps/>
          <w:sz w:val="24"/>
          <w:szCs w:val="24"/>
          <w:u w:val="single"/>
          <w:rtl/>
        </w:rPr>
      </w:pPr>
      <w:r w:rsidRPr="0044432A">
        <w:rPr>
          <w:rFonts w:hint="cs"/>
          <w:caps/>
          <w:sz w:val="24"/>
          <w:szCs w:val="24"/>
          <w:u w:val="single"/>
          <w:rtl/>
        </w:rPr>
        <w:t>גב</w:t>
      </w:r>
      <w:r w:rsidRPr="0044432A">
        <w:rPr>
          <w:caps/>
          <w:sz w:val="24"/>
          <w:szCs w:val="24"/>
          <w:u w:val="single"/>
          <w:rtl/>
        </w:rPr>
        <w:t>'</w:t>
      </w:r>
      <w:r w:rsidRPr="0044432A">
        <w:rPr>
          <w:rFonts w:hint="cs"/>
          <w:caps/>
          <w:sz w:val="24"/>
          <w:szCs w:val="24"/>
          <w:u w:val="single"/>
          <w:rtl/>
        </w:rPr>
        <w:t xml:space="preserve"> תמי ראם וגנר - נציגת לשכת התכנון</w:t>
      </w:r>
      <w:r w:rsidR="001E2274">
        <w:rPr>
          <w:rFonts w:hint="cs"/>
          <w:caps/>
          <w:sz w:val="24"/>
          <w:szCs w:val="24"/>
          <w:u w:val="single"/>
          <w:rtl/>
        </w:rPr>
        <w:t>:</w:t>
      </w:r>
    </w:p>
    <w:p w14:paraId="793FC170" w14:textId="52FEAB35" w:rsidR="001E2274" w:rsidRDefault="00D24542" w:rsidP="00F659B4">
      <w:pPr>
        <w:rPr>
          <w:b w:val="0"/>
          <w:bCs w:val="0"/>
          <w:caps/>
          <w:sz w:val="24"/>
          <w:szCs w:val="24"/>
          <w:rtl/>
        </w:rPr>
      </w:pPr>
      <w:r>
        <w:rPr>
          <w:rFonts w:hint="cs"/>
          <w:b w:val="0"/>
          <w:bCs w:val="0"/>
          <w:caps/>
          <w:sz w:val="24"/>
          <w:szCs w:val="24"/>
          <w:rtl/>
        </w:rPr>
        <w:t>אז זה מה שאמרנו ...</w:t>
      </w:r>
    </w:p>
    <w:p w14:paraId="1048A248" w14:textId="77777777" w:rsidR="001E2274" w:rsidRDefault="001E2274" w:rsidP="00F659B4">
      <w:pPr>
        <w:rPr>
          <w:b w:val="0"/>
          <w:bCs w:val="0"/>
          <w:caps/>
          <w:sz w:val="24"/>
          <w:szCs w:val="24"/>
          <w:rtl/>
        </w:rPr>
      </w:pPr>
    </w:p>
    <w:p w14:paraId="63560602" w14:textId="77777777" w:rsidR="001E2274" w:rsidRDefault="000A5C33" w:rsidP="00F659B4">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2D1188BD" w14:textId="4E3506E3" w:rsidR="001E2274" w:rsidRDefault="00D24542" w:rsidP="00F659B4">
      <w:pPr>
        <w:rPr>
          <w:b w:val="0"/>
          <w:bCs w:val="0"/>
          <w:caps/>
          <w:sz w:val="24"/>
          <w:szCs w:val="24"/>
          <w:rtl/>
        </w:rPr>
      </w:pPr>
      <w:r>
        <w:rPr>
          <w:rFonts w:hint="cs"/>
          <w:b w:val="0"/>
          <w:bCs w:val="0"/>
          <w:caps/>
          <w:sz w:val="24"/>
          <w:szCs w:val="24"/>
          <w:rtl/>
        </w:rPr>
        <w:t xml:space="preserve">רגע רגע </w:t>
      </w:r>
    </w:p>
    <w:p w14:paraId="4D8654A2" w14:textId="77777777" w:rsidR="001E2274" w:rsidRDefault="001E2274" w:rsidP="00F659B4">
      <w:pPr>
        <w:rPr>
          <w:b w:val="0"/>
          <w:bCs w:val="0"/>
          <w:caps/>
          <w:sz w:val="24"/>
          <w:szCs w:val="24"/>
          <w:rtl/>
        </w:rPr>
      </w:pPr>
    </w:p>
    <w:p w14:paraId="60910D4C" w14:textId="77777777" w:rsidR="001E2274" w:rsidRDefault="0044432A" w:rsidP="00FB3221">
      <w:pPr>
        <w:rPr>
          <w:caps/>
          <w:sz w:val="24"/>
          <w:szCs w:val="24"/>
          <w:u w:val="single"/>
          <w:rtl/>
        </w:rPr>
      </w:pPr>
      <w:r w:rsidRPr="0044432A">
        <w:rPr>
          <w:rFonts w:hint="cs"/>
          <w:caps/>
          <w:sz w:val="24"/>
          <w:szCs w:val="24"/>
          <w:u w:val="single"/>
          <w:rtl/>
        </w:rPr>
        <w:t>גב</w:t>
      </w:r>
      <w:r w:rsidRPr="0044432A">
        <w:rPr>
          <w:caps/>
          <w:sz w:val="24"/>
          <w:szCs w:val="24"/>
          <w:u w:val="single"/>
          <w:rtl/>
        </w:rPr>
        <w:t>'</w:t>
      </w:r>
      <w:r w:rsidRPr="0044432A">
        <w:rPr>
          <w:rFonts w:hint="cs"/>
          <w:caps/>
          <w:sz w:val="24"/>
          <w:szCs w:val="24"/>
          <w:u w:val="single"/>
          <w:rtl/>
        </w:rPr>
        <w:t xml:space="preserve"> תמי ראם וגנר - נציגת לשכת התכנון</w:t>
      </w:r>
      <w:r w:rsidR="001E2274">
        <w:rPr>
          <w:rFonts w:hint="cs"/>
          <w:caps/>
          <w:sz w:val="24"/>
          <w:szCs w:val="24"/>
          <w:u w:val="single"/>
          <w:rtl/>
        </w:rPr>
        <w:t>:</w:t>
      </w:r>
    </w:p>
    <w:p w14:paraId="536377A4" w14:textId="763168DE" w:rsidR="001E2274" w:rsidRDefault="00D24542" w:rsidP="00FB3221">
      <w:pPr>
        <w:rPr>
          <w:b w:val="0"/>
          <w:bCs w:val="0"/>
          <w:caps/>
          <w:sz w:val="24"/>
          <w:szCs w:val="24"/>
          <w:rtl/>
        </w:rPr>
      </w:pPr>
      <w:r>
        <w:rPr>
          <w:rFonts w:hint="cs"/>
          <w:b w:val="0"/>
          <w:bCs w:val="0"/>
          <w:caps/>
          <w:sz w:val="24"/>
          <w:szCs w:val="24"/>
          <w:rtl/>
        </w:rPr>
        <w:lastRenderedPageBreak/>
        <w:t>הם הם עובדים עליה הם לא,</w:t>
      </w:r>
      <w:r w:rsidR="000F703D">
        <w:rPr>
          <w:rFonts w:hint="cs"/>
          <w:b w:val="0"/>
          <w:bCs w:val="0"/>
          <w:caps/>
          <w:sz w:val="24"/>
          <w:szCs w:val="24"/>
          <w:rtl/>
        </w:rPr>
        <w:t xml:space="preserve"> </w:t>
      </w:r>
    </w:p>
    <w:p w14:paraId="3569B8B3" w14:textId="77777777" w:rsidR="001E2274" w:rsidRDefault="001E2274" w:rsidP="00FB3221">
      <w:pPr>
        <w:rPr>
          <w:b w:val="0"/>
          <w:bCs w:val="0"/>
          <w:caps/>
          <w:sz w:val="24"/>
          <w:szCs w:val="24"/>
          <w:rtl/>
        </w:rPr>
      </w:pPr>
    </w:p>
    <w:p w14:paraId="2C83F141" w14:textId="77777777" w:rsidR="001E2274" w:rsidRDefault="003109B2" w:rsidP="00FB3221">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2B3F0D38" w14:textId="37B8182B" w:rsidR="001E2274" w:rsidRDefault="00FB3221" w:rsidP="00FB3221">
      <w:pPr>
        <w:rPr>
          <w:b w:val="0"/>
          <w:bCs w:val="0"/>
          <w:caps/>
          <w:sz w:val="24"/>
          <w:szCs w:val="24"/>
          <w:rtl/>
        </w:rPr>
      </w:pPr>
      <w:r>
        <w:rPr>
          <w:rFonts w:hint="cs"/>
          <w:b w:val="0"/>
          <w:bCs w:val="0"/>
          <w:caps/>
          <w:sz w:val="24"/>
          <w:szCs w:val="24"/>
          <w:rtl/>
        </w:rPr>
        <w:t>היא נקפאה? מה מה מה</w:t>
      </w:r>
      <w:r w:rsidR="000F703D">
        <w:rPr>
          <w:rFonts w:hint="cs"/>
          <w:b w:val="0"/>
          <w:bCs w:val="0"/>
          <w:caps/>
          <w:sz w:val="24"/>
          <w:szCs w:val="24"/>
          <w:rtl/>
        </w:rPr>
        <w:t xml:space="preserve"> </w:t>
      </w:r>
      <w:r>
        <w:rPr>
          <w:rFonts w:hint="cs"/>
          <w:b w:val="0"/>
          <w:bCs w:val="0"/>
          <w:caps/>
          <w:sz w:val="24"/>
          <w:szCs w:val="24"/>
          <w:rtl/>
        </w:rPr>
        <w:t>הסטטוס שלה היא קבועה כרגע?</w:t>
      </w:r>
    </w:p>
    <w:p w14:paraId="33DF6972" w14:textId="77777777" w:rsidR="001E2274" w:rsidRDefault="001E2274" w:rsidP="00FB3221">
      <w:pPr>
        <w:rPr>
          <w:b w:val="0"/>
          <w:bCs w:val="0"/>
          <w:caps/>
          <w:sz w:val="24"/>
          <w:szCs w:val="24"/>
          <w:rtl/>
        </w:rPr>
      </w:pPr>
    </w:p>
    <w:p w14:paraId="763CDF17" w14:textId="77777777" w:rsidR="001E2274" w:rsidRDefault="0044432A" w:rsidP="00FB3221">
      <w:pPr>
        <w:rPr>
          <w:caps/>
          <w:sz w:val="24"/>
          <w:szCs w:val="24"/>
          <w:u w:val="single"/>
          <w:rtl/>
        </w:rPr>
      </w:pPr>
      <w:r w:rsidRPr="0044432A">
        <w:rPr>
          <w:rFonts w:hint="cs"/>
          <w:caps/>
          <w:sz w:val="24"/>
          <w:szCs w:val="24"/>
          <w:u w:val="single"/>
          <w:rtl/>
        </w:rPr>
        <w:t>גב</w:t>
      </w:r>
      <w:r w:rsidRPr="0044432A">
        <w:rPr>
          <w:caps/>
          <w:sz w:val="24"/>
          <w:szCs w:val="24"/>
          <w:u w:val="single"/>
          <w:rtl/>
        </w:rPr>
        <w:t>'</w:t>
      </w:r>
      <w:r w:rsidRPr="0044432A">
        <w:rPr>
          <w:rFonts w:hint="cs"/>
          <w:caps/>
          <w:sz w:val="24"/>
          <w:szCs w:val="24"/>
          <w:u w:val="single"/>
          <w:rtl/>
        </w:rPr>
        <w:t xml:space="preserve"> תמי ראם וגנר - נציגת לשכת התכנון</w:t>
      </w:r>
      <w:r w:rsidR="001E2274">
        <w:rPr>
          <w:rFonts w:hint="cs"/>
          <w:caps/>
          <w:sz w:val="24"/>
          <w:szCs w:val="24"/>
          <w:u w:val="single"/>
          <w:rtl/>
        </w:rPr>
        <w:t>:</w:t>
      </w:r>
    </w:p>
    <w:p w14:paraId="496C20FE" w14:textId="5CCB16F7" w:rsidR="001E2274" w:rsidRDefault="00FB3221" w:rsidP="00FB3221">
      <w:pPr>
        <w:rPr>
          <w:b w:val="0"/>
          <w:bCs w:val="0"/>
          <w:caps/>
          <w:sz w:val="24"/>
          <w:szCs w:val="24"/>
          <w:rtl/>
        </w:rPr>
      </w:pPr>
      <w:r>
        <w:rPr>
          <w:rFonts w:hint="cs"/>
          <w:b w:val="0"/>
          <w:bCs w:val="0"/>
          <w:caps/>
          <w:sz w:val="24"/>
          <w:szCs w:val="24"/>
          <w:rtl/>
        </w:rPr>
        <w:t>הנה ג'ומנה אומרת שכתבו לה מהוועדה המקומית שהיא מוקפאת היא כבר הרבה זמן מוקפאת</w:t>
      </w:r>
      <w:r w:rsidR="000F703D">
        <w:rPr>
          <w:rFonts w:hint="cs"/>
          <w:b w:val="0"/>
          <w:bCs w:val="0"/>
          <w:caps/>
          <w:sz w:val="24"/>
          <w:szCs w:val="24"/>
          <w:rtl/>
        </w:rPr>
        <w:t xml:space="preserve"> </w:t>
      </w:r>
      <w:r>
        <w:rPr>
          <w:rFonts w:hint="cs"/>
          <w:b w:val="0"/>
          <w:bCs w:val="0"/>
          <w:caps/>
          <w:sz w:val="24"/>
          <w:szCs w:val="24"/>
          <w:rtl/>
        </w:rPr>
        <w:t>אני כבר יודעת על זה שהיא מוקפאת כבר תקופה ארוכה</w:t>
      </w:r>
    </w:p>
    <w:p w14:paraId="1CDCF9A8" w14:textId="77777777" w:rsidR="001E2274" w:rsidRDefault="001E2274" w:rsidP="00FB3221">
      <w:pPr>
        <w:rPr>
          <w:b w:val="0"/>
          <w:bCs w:val="0"/>
          <w:caps/>
          <w:sz w:val="24"/>
          <w:szCs w:val="24"/>
          <w:rtl/>
        </w:rPr>
      </w:pPr>
    </w:p>
    <w:p w14:paraId="04932D72" w14:textId="77777777" w:rsidR="001E2274" w:rsidRDefault="003109B2" w:rsidP="00FB3221">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704CA26B" w14:textId="18475BA3" w:rsidR="001E2274" w:rsidRDefault="00FB3221" w:rsidP="00FB3221">
      <w:pPr>
        <w:rPr>
          <w:b w:val="0"/>
          <w:bCs w:val="0"/>
          <w:caps/>
          <w:sz w:val="24"/>
          <w:szCs w:val="24"/>
          <w:rtl/>
        </w:rPr>
      </w:pPr>
      <w:r>
        <w:rPr>
          <w:rFonts w:hint="cs"/>
          <w:b w:val="0"/>
          <w:bCs w:val="0"/>
          <w:caps/>
          <w:sz w:val="24"/>
          <w:szCs w:val="24"/>
          <w:rtl/>
        </w:rPr>
        <w:t xml:space="preserve">זה מה שאני זה מה שאני יודעת אבל ש, השבוע חגית אמרה לנו שהיא כבר מתקדמת אז לכן אני רוצה לדעת מה מה הסטטוס. מהנדסת המועצה של כפר חבד </w:t>
      </w:r>
    </w:p>
    <w:p w14:paraId="64626132" w14:textId="77777777" w:rsidR="001E2274" w:rsidRDefault="001E2274" w:rsidP="00FB3221">
      <w:pPr>
        <w:rPr>
          <w:b w:val="0"/>
          <w:bCs w:val="0"/>
          <w:caps/>
          <w:sz w:val="24"/>
          <w:szCs w:val="24"/>
          <w:rtl/>
        </w:rPr>
      </w:pPr>
    </w:p>
    <w:p w14:paraId="35694321" w14:textId="77777777" w:rsidR="001E2274" w:rsidRDefault="0044432A" w:rsidP="00FB3221">
      <w:pPr>
        <w:rPr>
          <w:caps/>
          <w:sz w:val="24"/>
          <w:szCs w:val="24"/>
          <w:u w:val="single"/>
          <w:rtl/>
        </w:rPr>
      </w:pPr>
      <w:r w:rsidRPr="0044432A">
        <w:rPr>
          <w:rFonts w:hint="cs"/>
          <w:caps/>
          <w:sz w:val="24"/>
          <w:szCs w:val="24"/>
          <w:u w:val="single"/>
          <w:rtl/>
        </w:rPr>
        <w:t>גב</w:t>
      </w:r>
      <w:r w:rsidRPr="0044432A">
        <w:rPr>
          <w:caps/>
          <w:sz w:val="24"/>
          <w:szCs w:val="24"/>
          <w:u w:val="single"/>
          <w:rtl/>
        </w:rPr>
        <w:t>'</w:t>
      </w:r>
      <w:r w:rsidRPr="0044432A">
        <w:rPr>
          <w:rFonts w:hint="cs"/>
          <w:caps/>
          <w:sz w:val="24"/>
          <w:szCs w:val="24"/>
          <w:u w:val="single"/>
          <w:rtl/>
        </w:rPr>
        <w:t xml:space="preserve"> תמי ראם וגנר - נציגת לשכת התכנון</w:t>
      </w:r>
      <w:r w:rsidR="001E2274">
        <w:rPr>
          <w:rFonts w:hint="cs"/>
          <w:caps/>
          <w:sz w:val="24"/>
          <w:szCs w:val="24"/>
          <w:u w:val="single"/>
          <w:rtl/>
        </w:rPr>
        <w:t>:</w:t>
      </w:r>
    </w:p>
    <w:p w14:paraId="7025FE2B" w14:textId="1D432EDB" w:rsidR="001E2274" w:rsidRDefault="00FB3221" w:rsidP="00FB3221">
      <w:pPr>
        <w:rPr>
          <w:b w:val="0"/>
          <w:bCs w:val="0"/>
          <w:caps/>
          <w:sz w:val="24"/>
          <w:szCs w:val="24"/>
          <w:rtl/>
        </w:rPr>
      </w:pPr>
      <w:r>
        <w:rPr>
          <w:rFonts w:hint="cs"/>
          <w:b w:val="0"/>
          <w:bCs w:val="0"/>
          <w:caps/>
          <w:sz w:val="24"/>
          <w:szCs w:val="24"/>
          <w:rtl/>
        </w:rPr>
        <w:t>... אני לא חושבת שאנחנו צריכים לתת פתרונות (לא ברור) בשביל ש ...</w:t>
      </w:r>
    </w:p>
    <w:p w14:paraId="2D3799BA" w14:textId="77777777" w:rsidR="001E2274" w:rsidRDefault="001E2274" w:rsidP="00FB3221">
      <w:pPr>
        <w:rPr>
          <w:b w:val="0"/>
          <w:bCs w:val="0"/>
          <w:caps/>
          <w:sz w:val="24"/>
          <w:szCs w:val="24"/>
          <w:rtl/>
        </w:rPr>
      </w:pPr>
    </w:p>
    <w:p w14:paraId="34753822" w14:textId="77777777" w:rsidR="001E2274" w:rsidRDefault="000A5C33" w:rsidP="00FB3221">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10031DFF" w14:textId="22410BFA" w:rsidR="001E2274" w:rsidRDefault="00FB3221" w:rsidP="00FB3221">
      <w:pPr>
        <w:rPr>
          <w:b w:val="0"/>
          <w:bCs w:val="0"/>
          <w:caps/>
          <w:sz w:val="24"/>
          <w:szCs w:val="24"/>
          <w:rtl/>
        </w:rPr>
      </w:pPr>
      <w:r>
        <w:rPr>
          <w:rFonts w:hint="cs"/>
          <w:b w:val="0"/>
          <w:bCs w:val="0"/>
          <w:caps/>
          <w:sz w:val="24"/>
          <w:szCs w:val="24"/>
          <w:rtl/>
        </w:rPr>
        <w:t xml:space="preserve">טוב הנושא ב, ב, ישוב הזה, יש יש מקרים חריגים ב, ב, </w:t>
      </w:r>
      <w:r w:rsidR="00CB7E22">
        <w:rPr>
          <w:rFonts w:hint="cs"/>
          <w:b w:val="0"/>
          <w:bCs w:val="0"/>
          <w:caps/>
          <w:sz w:val="24"/>
          <w:szCs w:val="24"/>
          <w:rtl/>
        </w:rPr>
        <w:t>באופן מאוד (לא ברור) לדעתי</w:t>
      </w:r>
    </w:p>
    <w:p w14:paraId="491130E3" w14:textId="77777777" w:rsidR="001E2274" w:rsidRDefault="001E2274" w:rsidP="00FB3221">
      <w:pPr>
        <w:rPr>
          <w:b w:val="0"/>
          <w:bCs w:val="0"/>
          <w:caps/>
          <w:sz w:val="24"/>
          <w:szCs w:val="24"/>
          <w:rtl/>
        </w:rPr>
      </w:pPr>
    </w:p>
    <w:p w14:paraId="1B78FBE6" w14:textId="77777777" w:rsidR="001E2274" w:rsidRDefault="0044432A" w:rsidP="00FB3221">
      <w:pPr>
        <w:rPr>
          <w:caps/>
          <w:sz w:val="24"/>
          <w:szCs w:val="24"/>
          <w:u w:val="single"/>
          <w:rtl/>
        </w:rPr>
      </w:pPr>
      <w:r w:rsidRPr="0044432A">
        <w:rPr>
          <w:rFonts w:hint="cs"/>
          <w:caps/>
          <w:sz w:val="24"/>
          <w:szCs w:val="24"/>
          <w:u w:val="single"/>
          <w:rtl/>
        </w:rPr>
        <w:t>גב</w:t>
      </w:r>
      <w:r w:rsidRPr="0044432A">
        <w:rPr>
          <w:caps/>
          <w:sz w:val="24"/>
          <w:szCs w:val="24"/>
          <w:u w:val="single"/>
          <w:rtl/>
        </w:rPr>
        <w:t>'</w:t>
      </w:r>
      <w:r w:rsidRPr="0044432A">
        <w:rPr>
          <w:rFonts w:hint="cs"/>
          <w:caps/>
          <w:sz w:val="24"/>
          <w:szCs w:val="24"/>
          <w:u w:val="single"/>
          <w:rtl/>
        </w:rPr>
        <w:t xml:space="preserve"> תמי ראם וגנר - נציגת לשכת התכנון</w:t>
      </w:r>
      <w:r w:rsidR="001E2274">
        <w:rPr>
          <w:rFonts w:hint="cs"/>
          <w:caps/>
          <w:sz w:val="24"/>
          <w:szCs w:val="24"/>
          <w:u w:val="single"/>
          <w:rtl/>
        </w:rPr>
        <w:t>:</w:t>
      </w:r>
    </w:p>
    <w:p w14:paraId="2175A7D8" w14:textId="0FF740AE" w:rsidR="001E2274" w:rsidRDefault="00CB7E22" w:rsidP="00FB3221">
      <w:pPr>
        <w:rPr>
          <w:b w:val="0"/>
          <w:bCs w:val="0"/>
          <w:caps/>
          <w:sz w:val="24"/>
          <w:szCs w:val="24"/>
          <w:rtl/>
        </w:rPr>
      </w:pPr>
      <w:r>
        <w:rPr>
          <w:rFonts w:hint="cs"/>
          <w:b w:val="0"/>
          <w:bCs w:val="0"/>
          <w:caps/>
          <w:sz w:val="24"/>
          <w:szCs w:val="24"/>
          <w:rtl/>
        </w:rPr>
        <w:t>אני אני מודה ש ....</w:t>
      </w:r>
    </w:p>
    <w:p w14:paraId="338D56C6" w14:textId="77777777" w:rsidR="001E2274" w:rsidRDefault="001E2274" w:rsidP="00FB3221">
      <w:pPr>
        <w:rPr>
          <w:b w:val="0"/>
          <w:bCs w:val="0"/>
          <w:caps/>
          <w:sz w:val="24"/>
          <w:szCs w:val="24"/>
          <w:rtl/>
        </w:rPr>
      </w:pPr>
    </w:p>
    <w:p w14:paraId="277F2CCF" w14:textId="77777777" w:rsidR="001E2274" w:rsidRDefault="000A5C33" w:rsidP="00FB3221">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2076239C" w14:textId="0B64723C" w:rsidR="001E2274" w:rsidRDefault="00CB7E22" w:rsidP="00FB3221">
      <w:pPr>
        <w:rPr>
          <w:b w:val="0"/>
          <w:bCs w:val="0"/>
          <w:caps/>
          <w:sz w:val="24"/>
          <w:szCs w:val="24"/>
          <w:rtl/>
        </w:rPr>
      </w:pPr>
      <w:r>
        <w:rPr>
          <w:rFonts w:hint="cs"/>
          <w:b w:val="0"/>
          <w:bCs w:val="0"/>
          <w:caps/>
          <w:sz w:val="24"/>
          <w:szCs w:val="24"/>
          <w:rtl/>
        </w:rPr>
        <w:t>השאלה השאלה עכשיו אנחנו יש להם מכסה של יחידות דיור?</w:t>
      </w:r>
    </w:p>
    <w:p w14:paraId="5046A965" w14:textId="77777777" w:rsidR="001E2274" w:rsidRDefault="001E2274" w:rsidP="00FB3221">
      <w:pPr>
        <w:rPr>
          <w:b w:val="0"/>
          <w:bCs w:val="0"/>
          <w:caps/>
          <w:sz w:val="24"/>
          <w:szCs w:val="24"/>
          <w:rtl/>
        </w:rPr>
      </w:pPr>
    </w:p>
    <w:p w14:paraId="335A6F40" w14:textId="77777777" w:rsidR="001E2274" w:rsidRDefault="0044432A" w:rsidP="00FB3221">
      <w:pPr>
        <w:rPr>
          <w:caps/>
          <w:sz w:val="24"/>
          <w:szCs w:val="24"/>
          <w:u w:val="single"/>
          <w:rtl/>
        </w:rPr>
      </w:pPr>
      <w:r w:rsidRPr="0044432A">
        <w:rPr>
          <w:rFonts w:hint="cs"/>
          <w:caps/>
          <w:sz w:val="24"/>
          <w:szCs w:val="24"/>
          <w:u w:val="single"/>
          <w:rtl/>
        </w:rPr>
        <w:t>גב</w:t>
      </w:r>
      <w:r w:rsidRPr="0044432A">
        <w:rPr>
          <w:caps/>
          <w:sz w:val="24"/>
          <w:szCs w:val="24"/>
          <w:u w:val="single"/>
          <w:rtl/>
        </w:rPr>
        <w:t>'</w:t>
      </w:r>
      <w:r w:rsidRPr="0044432A">
        <w:rPr>
          <w:rFonts w:hint="cs"/>
          <w:caps/>
          <w:sz w:val="24"/>
          <w:szCs w:val="24"/>
          <w:u w:val="single"/>
          <w:rtl/>
        </w:rPr>
        <w:t xml:space="preserve"> תמי ראם וגנר - נציגת לשכת התכנון</w:t>
      </w:r>
      <w:r w:rsidR="001E2274">
        <w:rPr>
          <w:rFonts w:hint="cs"/>
          <w:caps/>
          <w:sz w:val="24"/>
          <w:szCs w:val="24"/>
          <w:u w:val="single"/>
          <w:rtl/>
        </w:rPr>
        <w:t>:</w:t>
      </w:r>
    </w:p>
    <w:p w14:paraId="24BC6BA4" w14:textId="54E6BFD7" w:rsidR="001E2274" w:rsidRDefault="00CB7E22" w:rsidP="00FB3221">
      <w:pPr>
        <w:rPr>
          <w:b w:val="0"/>
          <w:bCs w:val="0"/>
          <w:caps/>
          <w:sz w:val="24"/>
          <w:szCs w:val="24"/>
          <w:rtl/>
        </w:rPr>
      </w:pPr>
      <w:r>
        <w:rPr>
          <w:rFonts w:hint="cs"/>
          <w:b w:val="0"/>
          <w:bCs w:val="0"/>
          <w:caps/>
          <w:sz w:val="24"/>
          <w:szCs w:val="24"/>
          <w:rtl/>
        </w:rPr>
        <w:t>לא, אין מכסה</w:t>
      </w:r>
    </w:p>
    <w:p w14:paraId="41DD5BC3" w14:textId="77777777" w:rsidR="001E2274" w:rsidRDefault="001E2274" w:rsidP="00FB3221">
      <w:pPr>
        <w:rPr>
          <w:b w:val="0"/>
          <w:bCs w:val="0"/>
          <w:caps/>
          <w:sz w:val="24"/>
          <w:szCs w:val="24"/>
          <w:rtl/>
        </w:rPr>
      </w:pPr>
    </w:p>
    <w:p w14:paraId="2DD79931" w14:textId="77777777" w:rsidR="001E2274" w:rsidRDefault="004D3840" w:rsidP="00FB3221">
      <w:pPr>
        <w:rPr>
          <w:caps/>
          <w:sz w:val="24"/>
          <w:szCs w:val="24"/>
          <w:u w:val="single"/>
          <w:rtl/>
        </w:rPr>
      </w:pPr>
      <w:r w:rsidRPr="004D3840">
        <w:rPr>
          <w:rFonts w:hint="cs"/>
          <w:caps/>
          <w:sz w:val="24"/>
          <w:szCs w:val="24"/>
          <w:u w:val="single"/>
          <w:rtl/>
        </w:rPr>
        <w:t>גב</w:t>
      </w:r>
      <w:r w:rsidRPr="004D3840">
        <w:rPr>
          <w:caps/>
          <w:sz w:val="24"/>
          <w:szCs w:val="24"/>
          <w:u w:val="single"/>
          <w:rtl/>
        </w:rPr>
        <w:t>'</w:t>
      </w:r>
      <w:r w:rsidRPr="004D3840">
        <w:rPr>
          <w:rFonts w:hint="cs"/>
          <w:caps/>
          <w:sz w:val="24"/>
          <w:szCs w:val="24"/>
          <w:u w:val="single"/>
          <w:rtl/>
        </w:rPr>
        <w:t xml:space="preserve"> ג</w:t>
      </w:r>
      <w:r w:rsidRPr="004D3840">
        <w:rPr>
          <w:caps/>
          <w:sz w:val="24"/>
          <w:szCs w:val="24"/>
          <w:u w:val="single"/>
          <w:rtl/>
        </w:rPr>
        <w:t>'</w:t>
      </w:r>
      <w:r w:rsidRPr="004D3840">
        <w:rPr>
          <w:rFonts w:hint="cs"/>
          <w:caps/>
          <w:sz w:val="24"/>
          <w:szCs w:val="24"/>
          <w:u w:val="single"/>
          <w:rtl/>
        </w:rPr>
        <w:t>ומאנה מולא - נציגת לשכת התכנון</w:t>
      </w:r>
      <w:r w:rsidR="001E2274">
        <w:rPr>
          <w:rFonts w:hint="cs"/>
          <w:caps/>
          <w:sz w:val="24"/>
          <w:szCs w:val="24"/>
          <w:u w:val="single"/>
          <w:rtl/>
        </w:rPr>
        <w:t>:</w:t>
      </w:r>
    </w:p>
    <w:p w14:paraId="368ADE94" w14:textId="2F6AC36A" w:rsidR="001E2274" w:rsidRDefault="00CB7E22" w:rsidP="00FB3221">
      <w:pPr>
        <w:rPr>
          <w:b w:val="0"/>
          <w:bCs w:val="0"/>
          <w:caps/>
          <w:sz w:val="24"/>
          <w:szCs w:val="24"/>
          <w:rtl/>
        </w:rPr>
      </w:pPr>
      <w:r>
        <w:rPr>
          <w:rFonts w:hint="cs"/>
          <w:b w:val="0"/>
          <w:bCs w:val="0"/>
          <w:caps/>
          <w:sz w:val="24"/>
          <w:szCs w:val="24"/>
          <w:rtl/>
        </w:rPr>
        <w:t>לא אין ...</w:t>
      </w:r>
    </w:p>
    <w:p w14:paraId="64161A09" w14:textId="77777777" w:rsidR="001E2274" w:rsidRDefault="001E2274" w:rsidP="00FB3221">
      <w:pPr>
        <w:rPr>
          <w:b w:val="0"/>
          <w:bCs w:val="0"/>
          <w:caps/>
          <w:sz w:val="24"/>
          <w:szCs w:val="24"/>
          <w:rtl/>
        </w:rPr>
      </w:pPr>
    </w:p>
    <w:p w14:paraId="41BB363A" w14:textId="77777777" w:rsidR="001E2274" w:rsidRDefault="000A5C33" w:rsidP="00FB3221">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6A2DDC28" w14:textId="431CC4EB" w:rsidR="001E2274" w:rsidRDefault="00CB7E22" w:rsidP="00FB3221">
      <w:pPr>
        <w:rPr>
          <w:b w:val="0"/>
          <w:bCs w:val="0"/>
          <w:caps/>
          <w:sz w:val="24"/>
          <w:szCs w:val="24"/>
          <w:rtl/>
        </w:rPr>
      </w:pPr>
      <w:r>
        <w:rPr>
          <w:rFonts w:hint="cs"/>
          <w:b w:val="0"/>
          <w:bCs w:val="0"/>
          <w:caps/>
          <w:sz w:val="24"/>
          <w:szCs w:val="24"/>
          <w:rtl/>
        </w:rPr>
        <w:t>איך זה עובד אצלהם?</w:t>
      </w:r>
    </w:p>
    <w:p w14:paraId="3EF1AF13" w14:textId="77777777" w:rsidR="001E2274" w:rsidRDefault="001E2274" w:rsidP="00FB3221">
      <w:pPr>
        <w:rPr>
          <w:b w:val="0"/>
          <w:bCs w:val="0"/>
          <w:caps/>
          <w:sz w:val="24"/>
          <w:szCs w:val="24"/>
          <w:rtl/>
        </w:rPr>
      </w:pPr>
    </w:p>
    <w:p w14:paraId="3E3E0824" w14:textId="77777777" w:rsidR="001E2274" w:rsidRDefault="0044432A" w:rsidP="00FB3221">
      <w:pPr>
        <w:rPr>
          <w:caps/>
          <w:sz w:val="24"/>
          <w:szCs w:val="24"/>
          <w:u w:val="single"/>
          <w:rtl/>
        </w:rPr>
      </w:pPr>
      <w:r w:rsidRPr="0044432A">
        <w:rPr>
          <w:rFonts w:hint="cs"/>
          <w:caps/>
          <w:sz w:val="24"/>
          <w:szCs w:val="24"/>
          <w:u w:val="single"/>
          <w:rtl/>
        </w:rPr>
        <w:t>גב</w:t>
      </w:r>
      <w:r w:rsidRPr="0044432A">
        <w:rPr>
          <w:caps/>
          <w:sz w:val="24"/>
          <w:szCs w:val="24"/>
          <w:u w:val="single"/>
          <w:rtl/>
        </w:rPr>
        <w:t>'</w:t>
      </w:r>
      <w:r w:rsidRPr="0044432A">
        <w:rPr>
          <w:rFonts w:hint="cs"/>
          <w:caps/>
          <w:sz w:val="24"/>
          <w:szCs w:val="24"/>
          <w:u w:val="single"/>
          <w:rtl/>
        </w:rPr>
        <w:t xml:space="preserve"> תמי ראם וגנר - נציגת לשכת התכנון</w:t>
      </w:r>
      <w:r w:rsidR="001E2274">
        <w:rPr>
          <w:rFonts w:hint="cs"/>
          <w:caps/>
          <w:sz w:val="24"/>
          <w:szCs w:val="24"/>
          <w:u w:val="single"/>
          <w:rtl/>
        </w:rPr>
        <w:t>:</w:t>
      </w:r>
    </w:p>
    <w:p w14:paraId="24FB0B0E" w14:textId="461C1427" w:rsidR="001E2274" w:rsidRDefault="00CB7E22" w:rsidP="00FB3221">
      <w:pPr>
        <w:rPr>
          <w:b w:val="0"/>
          <w:bCs w:val="0"/>
          <w:caps/>
          <w:sz w:val="24"/>
          <w:szCs w:val="24"/>
          <w:rtl/>
        </w:rPr>
      </w:pPr>
      <w:r>
        <w:rPr>
          <w:rFonts w:hint="cs"/>
          <w:b w:val="0"/>
          <w:bCs w:val="0"/>
          <w:caps/>
          <w:sz w:val="24"/>
          <w:szCs w:val="24"/>
          <w:rtl/>
        </w:rPr>
        <w:t>זה אתה רוצה ש ...</w:t>
      </w:r>
    </w:p>
    <w:p w14:paraId="58D643A4" w14:textId="77777777" w:rsidR="001E2274" w:rsidRDefault="001E2274" w:rsidP="00FB3221">
      <w:pPr>
        <w:rPr>
          <w:b w:val="0"/>
          <w:bCs w:val="0"/>
          <w:caps/>
          <w:sz w:val="24"/>
          <w:szCs w:val="24"/>
          <w:rtl/>
        </w:rPr>
      </w:pPr>
    </w:p>
    <w:p w14:paraId="472847FC" w14:textId="77777777" w:rsidR="001E2274" w:rsidRDefault="000A5C33" w:rsidP="00FB3221">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401D707F" w14:textId="6CCB1D19" w:rsidR="001E2274" w:rsidRDefault="00CB7E22" w:rsidP="00FB3221">
      <w:pPr>
        <w:rPr>
          <w:b w:val="0"/>
          <w:bCs w:val="0"/>
          <w:caps/>
          <w:sz w:val="24"/>
          <w:szCs w:val="24"/>
          <w:rtl/>
        </w:rPr>
      </w:pPr>
      <w:r>
        <w:rPr>
          <w:rFonts w:hint="cs"/>
          <w:b w:val="0"/>
          <w:bCs w:val="0"/>
          <w:caps/>
          <w:sz w:val="24"/>
          <w:szCs w:val="24"/>
          <w:rtl/>
        </w:rPr>
        <w:t xml:space="preserve">זה ישוב קהילתי? אפשר להרחיב בלי סוף? </w:t>
      </w:r>
    </w:p>
    <w:p w14:paraId="2EEDDF51" w14:textId="77777777" w:rsidR="001E2274" w:rsidRDefault="001E2274" w:rsidP="00FB3221">
      <w:pPr>
        <w:rPr>
          <w:b w:val="0"/>
          <w:bCs w:val="0"/>
          <w:caps/>
          <w:sz w:val="24"/>
          <w:szCs w:val="24"/>
          <w:rtl/>
        </w:rPr>
      </w:pPr>
    </w:p>
    <w:p w14:paraId="14336B80" w14:textId="77777777" w:rsidR="001E2274" w:rsidRDefault="0044432A" w:rsidP="00FB3221">
      <w:pPr>
        <w:rPr>
          <w:caps/>
          <w:sz w:val="24"/>
          <w:szCs w:val="24"/>
          <w:u w:val="single"/>
          <w:rtl/>
        </w:rPr>
      </w:pPr>
      <w:r w:rsidRPr="0044432A">
        <w:rPr>
          <w:rFonts w:hint="cs"/>
          <w:caps/>
          <w:sz w:val="24"/>
          <w:szCs w:val="24"/>
          <w:u w:val="single"/>
          <w:rtl/>
        </w:rPr>
        <w:t>גב</w:t>
      </w:r>
      <w:r w:rsidRPr="0044432A">
        <w:rPr>
          <w:caps/>
          <w:sz w:val="24"/>
          <w:szCs w:val="24"/>
          <w:u w:val="single"/>
          <w:rtl/>
        </w:rPr>
        <w:t>'</w:t>
      </w:r>
      <w:r w:rsidRPr="0044432A">
        <w:rPr>
          <w:rFonts w:hint="cs"/>
          <w:caps/>
          <w:sz w:val="24"/>
          <w:szCs w:val="24"/>
          <w:u w:val="single"/>
          <w:rtl/>
        </w:rPr>
        <w:t xml:space="preserve"> תמי ראם וגנר - נציגת לשכת התכנון</w:t>
      </w:r>
      <w:r w:rsidR="001E2274">
        <w:rPr>
          <w:rFonts w:hint="cs"/>
          <w:caps/>
          <w:sz w:val="24"/>
          <w:szCs w:val="24"/>
          <w:u w:val="single"/>
          <w:rtl/>
        </w:rPr>
        <w:t>:</w:t>
      </w:r>
    </w:p>
    <w:p w14:paraId="11DAD3BF" w14:textId="6F5E6AC8" w:rsidR="001E2274" w:rsidRDefault="00CB7E22" w:rsidP="00FB3221">
      <w:pPr>
        <w:rPr>
          <w:b w:val="0"/>
          <w:bCs w:val="0"/>
          <w:caps/>
          <w:sz w:val="24"/>
          <w:szCs w:val="24"/>
          <w:rtl/>
        </w:rPr>
      </w:pPr>
      <w:r>
        <w:rPr>
          <w:rFonts w:hint="cs"/>
          <w:b w:val="0"/>
          <w:bCs w:val="0"/>
          <w:caps/>
          <w:sz w:val="24"/>
          <w:szCs w:val="24"/>
          <w:rtl/>
        </w:rPr>
        <w:t xml:space="preserve">יש להם זה ישוב מיוחד אין להם אין להם אין לימיט כאילו </w:t>
      </w:r>
    </w:p>
    <w:p w14:paraId="769D001D" w14:textId="77777777" w:rsidR="001E2274" w:rsidRDefault="001E2274" w:rsidP="00FB3221">
      <w:pPr>
        <w:rPr>
          <w:b w:val="0"/>
          <w:bCs w:val="0"/>
          <w:caps/>
          <w:sz w:val="24"/>
          <w:szCs w:val="24"/>
          <w:rtl/>
        </w:rPr>
      </w:pPr>
    </w:p>
    <w:p w14:paraId="5BBB63C3" w14:textId="77777777" w:rsidR="001E2274" w:rsidRDefault="000A5C33" w:rsidP="00FB3221">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735DCDAD" w14:textId="13AFD642" w:rsidR="001E2274" w:rsidRDefault="00CB7E22" w:rsidP="00FB3221">
      <w:pPr>
        <w:rPr>
          <w:b w:val="0"/>
          <w:bCs w:val="0"/>
          <w:caps/>
          <w:sz w:val="24"/>
          <w:szCs w:val="24"/>
          <w:rtl/>
        </w:rPr>
      </w:pPr>
      <w:r>
        <w:rPr>
          <w:rFonts w:hint="cs"/>
          <w:b w:val="0"/>
          <w:bCs w:val="0"/>
          <w:caps/>
          <w:sz w:val="24"/>
          <w:szCs w:val="24"/>
          <w:rtl/>
        </w:rPr>
        <w:t>כלומר אם אם אם</w:t>
      </w:r>
      <w:r w:rsidR="000F703D">
        <w:rPr>
          <w:rFonts w:hint="cs"/>
          <w:b w:val="0"/>
          <w:bCs w:val="0"/>
          <w:caps/>
          <w:sz w:val="24"/>
          <w:szCs w:val="24"/>
          <w:rtl/>
        </w:rPr>
        <w:t xml:space="preserve"> </w:t>
      </w:r>
      <w:r>
        <w:rPr>
          <w:rFonts w:hint="cs"/>
          <w:b w:val="0"/>
          <w:bCs w:val="0"/>
          <w:caps/>
          <w:sz w:val="24"/>
          <w:szCs w:val="24"/>
          <w:rtl/>
        </w:rPr>
        <w:t>... עכשיו ארבע חמש יחידות דיור נוספות הוא לא לא לא</w:t>
      </w:r>
      <w:r w:rsidR="000F703D">
        <w:rPr>
          <w:rFonts w:hint="cs"/>
          <w:b w:val="0"/>
          <w:bCs w:val="0"/>
          <w:caps/>
          <w:sz w:val="24"/>
          <w:szCs w:val="24"/>
          <w:rtl/>
        </w:rPr>
        <w:t xml:space="preserve"> </w:t>
      </w:r>
      <w:r>
        <w:rPr>
          <w:rFonts w:hint="cs"/>
          <w:b w:val="0"/>
          <w:bCs w:val="0"/>
          <w:caps/>
          <w:sz w:val="24"/>
          <w:szCs w:val="24"/>
          <w:rtl/>
        </w:rPr>
        <w:t xml:space="preserve">... על חשבון מכסה כזו או אחרת שהיא לכלל </w:t>
      </w:r>
    </w:p>
    <w:p w14:paraId="001A42A3" w14:textId="77777777" w:rsidR="001E2274" w:rsidRDefault="001E2274" w:rsidP="00FB3221">
      <w:pPr>
        <w:rPr>
          <w:b w:val="0"/>
          <w:bCs w:val="0"/>
          <w:caps/>
          <w:sz w:val="24"/>
          <w:szCs w:val="24"/>
          <w:rtl/>
        </w:rPr>
      </w:pPr>
    </w:p>
    <w:p w14:paraId="76164A11" w14:textId="77777777" w:rsidR="001E2274" w:rsidRDefault="0044432A" w:rsidP="00FB3221">
      <w:pPr>
        <w:rPr>
          <w:caps/>
          <w:sz w:val="24"/>
          <w:szCs w:val="24"/>
          <w:u w:val="single"/>
          <w:rtl/>
        </w:rPr>
      </w:pPr>
      <w:r w:rsidRPr="0044432A">
        <w:rPr>
          <w:rFonts w:hint="cs"/>
          <w:caps/>
          <w:sz w:val="24"/>
          <w:szCs w:val="24"/>
          <w:u w:val="single"/>
          <w:rtl/>
        </w:rPr>
        <w:t>גב</w:t>
      </w:r>
      <w:r w:rsidRPr="0044432A">
        <w:rPr>
          <w:caps/>
          <w:sz w:val="24"/>
          <w:szCs w:val="24"/>
          <w:u w:val="single"/>
          <w:rtl/>
        </w:rPr>
        <w:t>'</w:t>
      </w:r>
      <w:r w:rsidRPr="0044432A">
        <w:rPr>
          <w:rFonts w:hint="cs"/>
          <w:caps/>
          <w:sz w:val="24"/>
          <w:szCs w:val="24"/>
          <w:u w:val="single"/>
          <w:rtl/>
        </w:rPr>
        <w:t xml:space="preserve"> תמי ראם וגנר - נציגת לשכת התכנון</w:t>
      </w:r>
      <w:r w:rsidR="001E2274">
        <w:rPr>
          <w:rFonts w:hint="cs"/>
          <w:caps/>
          <w:sz w:val="24"/>
          <w:szCs w:val="24"/>
          <w:u w:val="single"/>
          <w:rtl/>
        </w:rPr>
        <w:t>:</w:t>
      </w:r>
    </w:p>
    <w:p w14:paraId="13DB9CE1" w14:textId="3EEF1C1D" w:rsidR="001E2274" w:rsidRDefault="00CB7E22" w:rsidP="00FB3221">
      <w:pPr>
        <w:rPr>
          <w:b w:val="0"/>
          <w:bCs w:val="0"/>
          <w:caps/>
          <w:sz w:val="24"/>
          <w:szCs w:val="24"/>
          <w:rtl/>
        </w:rPr>
      </w:pPr>
      <w:r>
        <w:rPr>
          <w:rFonts w:hint="cs"/>
          <w:b w:val="0"/>
          <w:bCs w:val="0"/>
          <w:caps/>
          <w:sz w:val="24"/>
          <w:szCs w:val="24"/>
          <w:rtl/>
        </w:rPr>
        <w:lastRenderedPageBreak/>
        <w:t xml:space="preserve">לא לא </w:t>
      </w:r>
    </w:p>
    <w:p w14:paraId="0A7B227D" w14:textId="77777777" w:rsidR="001E2274" w:rsidRDefault="001E2274" w:rsidP="00FB3221">
      <w:pPr>
        <w:rPr>
          <w:b w:val="0"/>
          <w:bCs w:val="0"/>
          <w:caps/>
          <w:sz w:val="24"/>
          <w:szCs w:val="24"/>
          <w:rtl/>
        </w:rPr>
      </w:pPr>
    </w:p>
    <w:p w14:paraId="1E276DF5" w14:textId="77777777" w:rsidR="001E2274" w:rsidRDefault="000A5C33" w:rsidP="00CB7E22">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23830758" w14:textId="50245D98" w:rsidR="001E2274" w:rsidRDefault="00CB7E22" w:rsidP="00CB7E22">
      <w:pPr>
        <w:rPr>
          <w:b w:val="0"/>
          <w:bCs w:val="0"/>
          <w:caps/>
          <w:sz w:val="24"/>
          <w:szCs w:val="24"/>
          <w:rtl/>
        </w:rPr>
      </w:pPr>
      <w:r>
        <w:rPr>
          <w:rFonts w:hint="cs"/>
          <w:b w:val="0"/>
          <w:bCs w:val="0"/>
          <w:caps/>
          <w:sz w:val="24"/>
          <w:szCs w:val="24"/>
          <w:rtl/>
        </w:rPr>
        <w:t xml:space="preserve">לכלל הישוב. אז היחידה הזו לדעתי בסדר אפשר </w:t>
      </w:r>
    </w:p>
    <w:p w14:paraId="30E6BC87" w14:textId="77777777" w:rsidR="001E2274" w:rsidRDefault="001E2274" w:rsidP="00CB7E22">
      <w:pPr>
        <w:rPr>
          <w:b w:val="0"/>
          <w:bCs w:val="0"/>
          <w:caps/>
          <w:sz w:val="24"/>
          <w:szCs w:val="24"/>
          <w:rtl/>
        </w:rPr>
      </w:pPr>
    </w:p>
    <w:p w14:paraId="6E9267F7" w14:textId="77777777" w:rsidR="001E2274" w:rsidRDefault="00D17364" w:rsidP="00CB7E22">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2647C272" w14:textId="69B20C65" w:rsidR="001E2274" w:rsidRDefault="00CB7E22" w:rsidP="00CB7E22">
      <w:pPr>
        <w:rPr>
          <w:b w:val="0"/>
          <w:bCs w:val="0"/>
          <w:caps/>
          <w:sz w:val="24"/>
          <w:szCs w:val="24"/>
          <w:rtl/>
        </w:rPr>
      </w:pPr>
      <w:r>
        <w:rPr>
          <w:rFonts w:hint="cs"/>
          <w:b w:val="0"/>
          <w:bCs w:val="0"/>
          <w:caps/>
          <w:sz w:val="24"/>
          <w:szCs w:val="24"/>
          <w:rtl/>
        </w:rPr>
        <w:t xml:space="preserve">שוב, האם הצפיפויות האלה מקובלות שם? להגיע לצפיפויות האלה </w:t>
      </w:r>
    </w:p>
    <w:p w14:paraId="1EDB41DB" w14:textId="77777777" w:rsidR="001E2274" w:rsidRDefault="001E2274" w:rsidP="00CB7E22">
      <w:pPr>
        <w:rPr>
          <w:b w:val="0"/>
          <w:bCs w:val="0"/>
          <w:caps/>
          <w:sz w:val="24"/>
          <w:szCs w:val="24"/>
          <w:rtl/>
        </w:rPr>
      </w:pPr>
    </w:p>
    <w:p w14:paraId="2439AD22" w14:textId="77777777" w:rsidR="001E2274" w:rsidRDefault="000A5C33" w:rsidP="00CB7E22">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33C422D1" w14:textId="01AB5071" w:rsidR="001E2274" w:rsidRDefault="00CB7E22" w:rsidP="00CB7E22">
      <w:pPr>
        <w:rPr>
          <w:b w:val="0"/>
          <w:bCs w:val="0"/>
          <w:caps/>
          <w:sz w:val="24"/>
          <w:szCs w:val="24"/>
          <w:rtl/>
        </w:rPr>
      </w:pPr>
      <w:r>
        <w:rPr>
          <w:rFonts w:hint="cs"/>
          <w:b w:val="0"/>
          <w:bCs w:val="0"/>
          <w:caps/>
          <w:sz w:val="24"/>
          <w:szCs w:val="24"/>
          <w:rtl/>
        </w:rPr>
        <w:t xml:space="preserve">זה הצפיפות שקבעה תמא שלושים וחמש אנחנו </w:t>
      </w:r>
    </w:p>
    <w:p w14:paraId="5C7A2957" w14:textId="77777777" w:rsidR="001E2274" w:rsidRDefault="001E2274" w:rsidP="00CB7E22">
      <w:pPr>
        <w:rPr>
          <w:b w:val="0"/>
          <w:bCs w:val="0"/>
          <w:caps/>
          <w:sz w:val="24"/>
          <w:szCs w:val="24"/>
          <w:rtl/>
        </w:rPr>
      </w:pPr>
    </w:p>
    <w:p w14:paraId="31DAB2BF" w14:textId="77777777" w:rsidR="001E2274" w:rsidRDefault="0044432A" w:rsidP="00CB7E22">
      <w:pPr>
        <w:rPr>
          <w:caps/>
          <w:sz w:val="24"/>
          <w:szCs w:val="24"/>
          <w:u w:val="single"/>
          <w:rtl/>
        </w:rPr>
      </w:pPr>
      <w:r w:rsidRPr="0044432A">
        <w:rPr>
          <w:rFonts w:hint="cs"/>
          <w:caps/>
          <w:sz w:val="24"/>
          <w:szCs w:val="24"/>
          <w:u w:val="single"/>
          <w:rtl/>
        </w:rPr>
        <w:t>גב</w:t>
      </w:r>
      <w:r w:rsidRPr="0044432A">
        <w:rPr>
          <w:caps/>
          <w:sz w:val="24"/>
          <w:szCs w:val="24"/>
          <w:u w:val="single"/>
          <w:rtl/>
        </w:rPr>
        <w:t>'</w:t>
      </w:r>
      <w:r w:rsidRPr="0044432A">
        <w:rPr>
          <w:rFonts w:hint="cs"/>
          <w:caps/>
          <w:sz w:val="24"/>
          <w:szCs w:val="24"/>
          <w:u w:val="single"/>
          <w:rtl/>
        </w:rPr>
        <w:t xml:space="preserve"> תמי ראם וגנר - נציגת לשכת התכנון</w:t>
      </w:r>
      <w:r w:rsidR="001E2274">
        <w:rPr>
          <w:rFonts w:hint="cs"/>
          <w:caps/>
          <w:sz w:val="24"/>
          <w:szCs w:val="24"/>
          <w:u w:val="single"/>
          <w:rtl/>
        </w:rPr>
        <w:t>:</w:t>
      </w:r>
    </w:p>
    <w:p w14:paraId="077E09BA" w14:textId="53B3C007" w:rsidR="001E2274" w:rsidRDefault="00CB7E22" w:rsidP="00CB7E22">
      <w:pPr>
        <w:rPr>
          <w:b w:val="0"/>
          <w:bCs w:val="0"/>
          <w:caps/>
          <w:sz w:val="24"/>
          <w:szCs w:val="24"/>
          <w:rtl/>
        </w:rPr>
      </w:pPr>
      <w:r>
        <w:rPr>
          <w:rFonts w:hint="cs"/>
          <w:b w:val="0"/>
          <w:bCs w:val="0"/>
          <w:caps/>
          <w:sz w:val="24"/>
          <w:szCs w:val="24"/>
          <w:rtl/>
        </w:rPr>
        <w:t>אני אני אומרת בכנות</w:t>
      </w:r>
    </w:p>
    <w:p w14:paraId="5590C855" w14:textId="77777777" w:rsidR="001E2274" w:rsidRDefault="001E2274" w:rsidP="00CB7E22">
      <w:pPr>
        <w:rPr>
          <w:b w:val="0"/>
          <w:bCs w:val="0"/>
          <w:caps/>
          <w:sz w:val="24"/>
          <w:szCs w:val="24"/>
          <w:rtl/>
        </w:rPr>
      </w:pPr>
    </w:p>
    <w:p w14:paraId="07D7C9C8" w14:textId="77777777" w:rsidR="001E2274" w:rsidRDefault="000A5C33" w:rsidP="00CB7E22">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1491D583" w14:textId="2E0819F0" w:rsidR="001E2274" w:rsidRDefault="00CB7E22" w:rsidP="00CB7E22">
      <w:pPr>
        <w:rPr>
          <w:b w:val="0"/>
          <w:bCs w:val="0"/>
          <w:caps/>
          <w:sz w:val="24"/>
          <w:szCs w:val="24"/>
          <w:rtl/>
        </w:rPr>
      </w:pPr>
      <w:r>
        <w:rPr>
          <w:rFonts w:hint="cs"/>
          <w:b w:val="0"/>
          <w:bCs w:val="0"/>
          <w:caps/>
          <w:sz w:val="24"/>
          <w:szCs w:val="24"/>
          <w:rtl/>
        </w:rPr>
        <w:t>היא ביקשה צפיפות פחות מזה</w:t>
      </w:r>
    </w:p>
    <w:p w14:paraId="2E623F3E" w14:textId="77777777" w:rsidR="001E2274" w:rsidRDefault="001E2274" w:rsidP="00CB7E22">
      <w:pPr>
        <w:rPr>
          <w:b w:val="0"/>
          <w:bCs w:val="0"/>
          <w:caps/>
          <w:sz w:val="24"/>
          <w:szCs w:val="24"/>
          <w:rtl/>
        </w:rPr>
      </w:pPr>
    </w:p>
    <w:p w14:paraId="3FB26297" w14:textId="77777777" w:rsidR="001E2274" w:rsidRDefault="0044432A" w:rsidP="00CB7E22">
      <w:pPr>
        <w:rPr>
          <w:caps/>
          <w:sz w:val="24"/>
          <w:szCs w:val="24"/>
          <w:u w:val="single"/>
          <w:rtl/>
        </w:rPr>
      </w:pPr>
      <w:r w:rsidRPr="0044432A">
        <w:rPr>
          <w:rFonts w:hint="cs"/>
          <w:caps/>
          <w:sz w:val="24"/>
          <w:szCs w:val="24"/>
          <w:u w:val="single"/>
          <w:rtl/>
        </w:rPr>
        <w:t>גב</w:t>
      </w:r>
      <w:r w:rsidRPr="0044432A">
        <w:rPr>
          <w:caps/>
          <w:sz w:val="24"/>
          <w:szCs w:val="24"/>
          <w:u w:val="single"/>
          <w:rtl/>
        </w:rPr>
        <w:t>'</w:t>
      </w:r>
      <w:r w:rsidRPr="0044432A">
        <w:rPr>
          <w:rFonts w:hint="cs"/>
          <w:caps/>
          <w:sz w:val="24"/>
          <w:szCs w:val="24"/>
          <w:u w:val="single"/>
          <w:rtl/>
        </w:rPr>
        <w:t xml:space="preserve"> תמי ראם וגנר - נציגת לשכת התכנון</w:t>
      </w:r>
      <w:r w:rsidR="001E2274">
        <w:rPr>
          <w:rFonts w:hint="cs"/>
          <w:caps/>
          <w:sz w:val="24"/>
          <w:szCs w:val="24"/>
          <w:u w:val="single"/>
          <w:rtl/>
        </w:rPr>
        <w:t>:</w:t>
      </w:r>
    </w:p>
    <w:p w14:paraId="4E70C1DF" w14:textId="7C64BCF8" w:rsidR="001E2274" w:rsidRDefault="00CB7E22" w:rsidP="00CB7E22">
      <w:pPr>
        <w:rPr>
          <w:b w:val="0"/>
          <w:bCs w:val="0"/>
          <w:caps/>
          <w:sz w:val="24"/>
          <w:szCs w:val="24"/>
          <w:rtl/>
        </w:rPr>
      </w:pPr>
      <w:r>
        <w:rPr>
          <w:rFonts w:hint="cs"/>
          <w:b w:val="0"/>
          <w:bCs w:val="0"/>
          <w:caps/>
          <w:sz w:val="24"/>
          <w:szCs w:val="24"/>
          <w:rtl/>
        </w:rPr>
        <w:t>אני לא מכירה אני זה אני לא מכירה טוב את הישוב הזה אני אפילו לא יודעת להגיד לכם איך מה קורה שם חוץ משהבנתי שיש שם הרבה בלאגנים אבל זה לא ישוב ...</w:t>
      </w:r>
    </w:p>
    <w:p w14:paraId="0A21099D" w14:textId="77777777" w:rsidR="001E2274" w:rsidRDefault="001E2274" w:rsidP="00CB7E22">
      <w:pPr>
        <w:rPr>
          <w:b w:val="0"/>
          <w:bCs w:val="0"/>
          <w:caps/>
          <w:sz w:val="24"/>
          <w:szCs w:val="24"/>
          <w:rtl/>
        </w:rPr>
      </w:pPr>
    </w:p>
    <w:p w14:paraId="0EA6C14E" w14:textId="77777777" w:rsidR="001E2274" w:rsidRDefault="003109B2" w:rsidP="00CB7E22">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665CB3D0" w14:textId="397D154B" w:rsidR="001E2274" w:rsidRDefault="00CB7E22" w:rsidP="00CB7E22">
      <w:pPr>
        <w:rPr>
          <w:b w:val="0"/>
          <w:bCs w:val="0"/>
          <w:caps/>
          <w:sz w:val="24"/>
          <w:szCs w:val="24"/>
          <w:rtl/>
        </w:rPr>
      </w:pPr>
      <w:r>
        <w:rPr>
          <w:rFonts w:hint="cs"/>
          <w:b w:val="0"/>
          <w:bCs w:val="0"/>
          <w:caps/>
          <w:sz w:val="24"/>
          <w:szCs w:val="24"/>
          <w:rtl/>
        </w:rPr>
        <w:t>אני אני זוכרת בדיונים שבעבר שהיו עוד עם גיא, דובר על גדילה פנימה של בכפר חבד ולהעצמת ה,</w:t>
      </w:r>
      <w:r w:rsidR="000F703D">
        <w:rPr>
          <w:rFonts w:hint="cs"/>
          <w:b w:val="0"/>
          <w:bCs w:val="0"/>
          <w:caps/>
          <w:sz w:val="24"/>
          <w:szCs w:val="24"/>
          <w:rtl/>
        </w:rPr>
        <w:t xml:space="preserve"> </w:t>
      </w:r>
      <w:r>
        <w:rPr>
          <w:rFonts w:hint="cs"/>
          <w:b w:val="0"/>
          <w:bCs w:val="0"/>
          <w:caps/>
          <w:sz w:val="24"/>
          <w:szCs w:val="24"/>
          <w:rtl/>
        </w:rPr>
        <w:t xml:space="preserve"> יחידות דיור </w:t>
      </w:r>
    </w:p>
    <w:p w14:paraId="307A8894" w14:textId="77777777" w:rsidR="001E2274" w:rsidRDefault="001E2274" w:rsidP="00CB7E22">
      <w:pPr>
        <w:rPr>
          <w:b w:val="0"/>
          <w:bCs w:val="0"/>
          <w:caps/>
          <w:sz w:val="24"/>
          <w:szCs w:val="24"/>
          <w:rtl/>
        </w:rPr>
      </w:pPr>
    </w:p>
    <w:p w14:paraId="2EE234B3" w14:textId="77777777" w:rsidR="001E2274" w:rsidRDefault="0044432A" w:rsidP="00CB7E22">
      <w:pPr>
        <w:rPr>
          <w:caps/>
          <w:sz w:val="24"/>
          <w:szCs w:val="24"/>
          <w:u w:val="single"/>
          <w:rtl/>
        </w:rPr>
      </w:pPr>
      <w:r w:rsidRPr="0044432A">
        <w:rPr>
          <w:rFonts w:hint="cs"/>
          <w:caps/>
          <w:sz w:val="24"/>
          <w:szCs w:val="24"/>
          <w:u w:val="single"/>
          <w:rtl/>
        </w:rPr>
        <w:t>גב</w:t>
      </w:r>
      <w:r w:rsidRPr="0044432A">
        <w:rPr>
          <w:caps/>
          <w:sz w:val="24"/>
          <w:szCs w:val="24"/>
          <w:u w:val="single"/>
          <w:rtl/>
        </w:rPr>
        <w:t>'</w:t>
      </w:r>
      <w:r w:rsidRPr="0044432A">
        <w:rPr>
          <w:rFonts w:hint="cs"/>
          <w:caps/>
          <w:sz w:val="24"/>
          <w:szCs w:val="24"/>
          <w:u w:val="single"/>
          <w:rtl/>
        </w:rPr>
        <w:t xml:space="preserve"> תמי ראם וגנר - נציגת לשכת התכנון</w:t>
      </w:r>
      <w:r w:rsidR="001E2274">
        <w:rPr>
          <w:rFonts w:hint="cs"/>
          <w:caps/>
          <w:sz w:val="24"/>
          <w:szCs w:val="24"/>
          <w:u w:val="single"/>
          <w:rtl/>
        </w:rPr>
        <w:t>:</w:t>
      </w:r>
    </w:p>
    <w:p w14:paraId="73F9D58B" w14:textId="2E5285C2" w:rsidR="001E2274" w:rsidRDefault="00CB7E22" w:rsidP="00CB7E22">
      <w:pPr>
        <w:rPr>
          <w:b w:val="0"/>
          <w:bCs w:val="0"/>
          <w:caps/>
          <w:sz w:val="24"/>
          <w:szCs w:val="24"/>
          <w:rtl/>
        </w:rPr>
      </w:pPr>
      <w:r>
        <w:rPr>
          <w:rFonts w:hint="cs"/>
          <w:b w:val="0"/>
          <w:bCs w:val="0"/>
          <w:caps/>
          <w:sz w:val="24"/>
          <w:szCs w:val="24"/>
          <w:rtl/>
        </w:rPr>
        <w:t xml:space="preserve">נכון </w:t>
      </w:r>
    </w:p>
    <w:p w14:paraId="67D6669C" w14:textId="77777777" w:rsidR="001E2274" w:rsidRDefault="001E2274" w:rsidP="00CB7E22">
      <w:pPr>
        <w:rPr>
          <w:b w:val="0"/>
          <w:bCs w:val="0"/>
          <w:caps/>
          <w:sz w:val="24"/>
          <w:szCs w:val="24"/>
          <w:rtl/>
        </w:rPr>
      </w:pPr>
    </w:p>
    <w:p w14:paraId="7788ED0B" w14:textId="77777777" w:rsidR="001E2274" w:rsidRDefault="000A5C33" w:rsidP="00CB7E22">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51014FB9" w14:textId="370C8CF9" w:rsidR="001E2274" w:rsidRDefault="00CB7E22" w:rsidP="00CB7E22">
      <w:pPr>
        <w:rPr>
          <w:b w:val="0"/>
          <w:bCs w:val="0"/>
          <w:caps/>
          <w:sz w:val="24"/>
          <w:szCs w:val="24"/>
          <w:rtl/>
        </w:rPr>
      </w:pPr>
      <w:r>
        <w:rPr>
          <w:rFonts w:hint="cs"/>
          <w:b w:val="0"/>
          <w:bCs w:val="0"/>
          <w:caps/>
          <w:sz w:val="24"/>
          <w:szCs w:val="24"/>
          <w:rtl/>
        </w:rPr>
        <w:t xml:space="preserve">הנה זה זה </w:t>
      </w:r>
    </w:p>
    <w:p w14:paraId="272B6E80" w14:textId="77777777" w:rsidR="001E2274" w:rsidRDefault="001E2274" w:rsidP="00CB7E22">
      <w:pPr>
        <w:rPr>
          <w:b w:val="0"/>
          <w:bCs w:val="0"/>
          <w:caps/>
          <w:sz w:val="24"/>
          <w:szCs w:val="24"/>
          <w:rtl/>
        </w:rPr>
      </w:pPr>
    </w:p>
    <w:p w14:paraId="5E133577" w14:textId="77777777" w:rsidR="001E2274" w:rsidRDefault="003109B2" w:rsidP="00CB7E22">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10119E98" w14:textId="5AFAAEDD" w:rsidR="001E2274" w:rsidRDefault="00CB7E22" w:rsidP="00CB7E22">
      <w:pPr>
        <w:rPr>
          <w:b w:val="0"/>
          <w:bCs w:val="0"/>
          <w:caps/>
          <w:sz w:val="24"/>
          <w:szCs w:val="24"/>
          <w:rtl/>
        </w:rPr>
      </w:pPr>
      <w:r>
        <w:rPr>
          <w:rFonts w:hint="cs"/>
          <w:b w:val="0"/>
          <w:bCs w:val="0"/>
          <w:caps/>
          <w:sz w:val="24"/>
          <w:szCs w:val="24"/>
          <w:rtl/>
        </w:rPr>
        <w:t>השאלה איך אנחנו מתייחסים כי זה משהו עתידי</w:t>
      </w:r>
    </w:p>
    <w:p w14:paraId="483AF9B1" w14:textId="77777777" w:rsidR="001E2274" w:rsidRDefault="001E2274" w:rsidP="00CB7E22">
      <w:pPr>
        <w:rPr>
          <w:b w:val="0"/>
          <w:bCs w:val="0"/>
          <w:caps/>
          <w:sz w:val="24"/>
          <w:szCs w:val="24"/>
          <w:rtl/>
        </w:rPr>
      </w:pPr>
    </w:p>
    <w:p w14:paraId="1CC5ED49" w14:textId="77777777" w:rsidR="001E2274" w:rsidRDefault="000A5C33" w:rsidP="00CB7E22">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074C354B" w14:textId="21F706A0" w:rsidR="001E2274" w:rsidRDefault="00CB7E22" w:rsidP="00CB7E22">
      <w:pPr>
        <w:rPr>
          <w:b w:val="0"/>
          <w:bCs w:val="0"/>
          <w:caps/>
          <w:sz w:val="24"/>
          <w:szCs w:val="24"/>
          <w:rtl/>
        </w:rPr>
      </w:pPr>
      <w:r>
        <w:rPr>
          <w:rFonts w:hint="cs"/>
          <w:b w:val="0"/>
          <w:bCs w:val="0"/>
          <w:caps/>
          <w:sz w:val="24"/>
          <w:szCs w:val="24"/>
          <w:rtl/>
        </w:rPr>
        <w:t xml:space="preserve">זה זה בדיוק מה שהתוכנית עושה </w:t>
      </w:r>
    </w:p>
    <w:p w14:paraId="1989E94C" w14:textId="77777777" w:rsidR="001E2274" w:rsidRDefault="001E2274" w:rsidP="00CB7E22">
      <w:pPr>
        <w:rPr>
          <w:b w:val="0"/>
          <w:bCs w:val="0"/>
          <w:caps/>
          <w:sz w:val="24"/>
          <w:szCs w:val="24"/>
          <w:rtl/>
        </w:rPr>
      </w:pPr>
    </w:p>
    <w:p w14:paraId="031E48FD" w14:textId="77777777" w:rsidR="001E2274" w:rsidRDefault="0044432A" w:rsidP="00CB7E22">
      <w:pPr>
        <w:rPr>
          <w:caps/>
          <w:sz w:val="24"/>
          <w:szCs w:val="24"/>
          <w:u w:val="single"/>
          <w:rtl/>
        </w:rPr>
      </w:pPr>
      <w:r w:rsidRPr="0044432A">
        <w:rPr>
          <w:rFonts w:hint="cs"/>
          <w:caps/>
          <w:sz w:val="24"/>
          <w:szCs w:val="24"/>
          <w:u w:val="single"/>
          <w:rtl/>
        </w:rPr>
        <w:t>גב</w:t>
      </w:r>
      <w:r w:rsidRPr="0044432A">
        <w:rPr>
          <w:caps/>
          <w:sz w:val="24"/>
          <w:szCs w:val="24"/>
          <w:u w:val="single"/>
          <w:rtl/>
        </w:rPr>
        <w:t>'</w:t>
      </w:r>
      <w:r w:rsidRPr="0044432A">
        <w:rPr>
          <w:rFonts w:hint="cs"/>
          <w:caps/>
          <w:sz w:val="24"/>
          <w:szCs w:val="24"/>
          <w:u w:val="single"/>
          <w:rtl/>
        </w:rPr>
        <w:t xml:space="preserve"> תמי ראם וגנר - נציגת לשכת התכנון</w:t>
      </w:r>
      <w:r w:rsidR="001E2274">
        <w:rPr>
          <w:rFonts w:hint="cs"/>
          <w:caps/>
          <w:sz w:val="24"/>
          <w:szCs w:val="24"/>
          <w:u w:val="single"/>
          <w:rtl/>
        </w:rPr>
        <w:t>:</w:t>
      </w:r>
    </w:p>
    <w:p w14:paraId="6E35BBED" w14:textId="702CD618" w:rsidR="001E2274" w:rsidRDefault="00CB7E22" w:rsidP="00CB7E22">
      <w:pPr>
        <w:rPr>
          <w:b w:val="0"/>
          <w:bCs w:val="0"/>
          <w:caps/>
          <w:sz w:val="24"/>
          <w:szCs w:val="24"/>
          <w:rtl/>
        </w:rPr>
      </w:pPr>
      <w:r>
        <w:rPr>
          <w:rFonts w:hint="cs"/>
          <w:b w:val="0"/>
          <w:bCs w:val="0"/>
          <w:caps/>
          <w:sz w:val="24"/>
          <w:szCs w:val="24"/>
          <w:rtl/>
        </w:rPr>
        <w:t>אז</w:t>
      </w:r>
      <w:r w:rsidR="000F703D">
        <w:rPr>
          <w:rFonts w:hint="cs"/>
          <w:b w:val="0"/>
          <w:bCs w:val="0"/>
          <w:caps/>
          <w:sz w:val="24"/>
          <w:szCs w:val="24"/>
          <w:rtl/>
        </w:rPr>
        <w:t xml:space="preserve"> </w:t>
      </w:r>
      <w:r>
        <w:rPr>
          <w:rFonts w:hint="cs"/>
          <w:b w:val="0"/>
          <w:bCs w:val="0"/>
          <w:caps/>
          <w:sz w:val="24"/>
          <w:szCs w:val="24"/>
          <w:rtl/>
        </w:rPr>
        <w:t>...</w:t>
      </w:r>
    </w:p>
    <w:p w14:paraId="5AC7D4F6" w14:textId="77777777" w:rsidR="001E2274" w:rsidRDefault="001E2274" w:rsidP="00CB7E22">
      <w:pPr>
        <w:rPr>
          <w:b w:val="0"/>
          <w:bCs w:val="0"/>
          <w:caps/>
          <w:sz w:val="24"/>
          <w:szCs w:val="24"/>
          <w:rtl/>
        </w:rPr>
      </w:pPr>
    </w:p>
    <w:p w14:paraId="05C0F862" w14:textId="77777777" w:rsidR="001E2274" w:rsidRDefault="003109B2" w:rsidP="00CB7E22">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396191E6" w14:textId="3BE2C589" w:rsidR="001E2274" w:rsidRDefault="00CB7E22" w:rsidP="00CB7E22">
      <w:pPr>
        <w:rPr>
          <w:b w:val="0"/>
          <w:bCs w:val="0"/>
          <w:caps/>
          <w:sz w:val="24"/>
          <w:szCs w:val="24"/>
          <w:rtl/>
        </w:rPr>
      </w:pPr>
      <w:r>
        <w:rPr>
          <w:rFonts w:hint="cs"/>
          <w:b w:val="0"/>
          <w:bCs w:val="0"/>
          <w:caps/>
          <w:sz w:val="24"/>
          <w:szCs w:val="24"/>
          <w:rtl/>
        </w:rPr>
        <w:t xml:space="preserve">אני יודעת יכול להיות שיש להם אפשרות אפילו בעתיד ליותר </w:t>
      </w:r>
    </w:p>
    <w:p w14:paraId="3F41BEBA" w14:textId="77777777" w:rsidR="001E2274" w:rsidRDefault="001E2274" w:rsidP="00CB7E22">
      <w:pPr>
        <w:rPr>
          <w:b w:val="0"/>
          <w:bCs w:val="0"/>
          <w:caps/>
          <w:sz w:val="24"/>
          <w:szCs w:val="24"/>
          <w:rtl/>
        </w:rPr>
      </w:pPr>
    </w:p>
    <w:p w14:paraId="0A74873D" w14:textId="77777777" w:rsidR="001E2274" w:rsidRDefault="0044432A" w:rsidP="00CB7E22">
      <w:pPr>
        <w:rPr>
          <w:caps/>
          <w:sz w:val="24"/>
          <w:szCs w:val="24"/>
          <w:u w:val="single"/>
          <w:rtl/>
        </w:rPr>
      </w:pPr>
      <w:r w:rsidRPr="0044432A">
        <w:rPr>
          <w:rFonts w:hint="cs"/>
          <w:caps/>
          <w:sz w:val="24"/>
          <w:szCs w:val="24"/>
          <w:u w:val="single"/>
          <w:rtl/>
        </w:rPr>
        <w:t>גב</w:t>
      </w:r>
      <w:r w:rsidRPr="0044432A">
        <w:rPr>
          <w:caps/>
          <w:sz w:val="24"/>
          <w:szCs w:val="24"/>
          <w:u w:val="single"/>
          <w:rtl/>
        </w:rPr>
        <w:t>'</w:t>
      </w:r>
      <w:r w:rsidRPr="0044432A">
        <w:rPr>
          <w:rFonts w:hint="cs"/>
          <w:caps/>
          <w:sz w:val="24"/>
          <w:szCs w:val="24"/>
          <w:u w:val="single"/>
          <w:rtl/>
        </w:rPr>
        <w:t xml:space="preserve"> תמי ראם וגנר - נציגת לשכת התכנון</w:t>
      </w:r>
      <w:r w:rsidR="001E2274">
        <w:rPr>
          <w:rFonts w:hint="cs"/>
          <w:caps/>
          <w:sz w:val="24"/>
          <w:szCs w:val="24"/>
          <w:u w:val="single"/>
          <w:rtl/>
        </w:rPr>
        <w:t>:</w:t>
      </w:r>
    </w:p>
    <w:p w14:paraId="2ABA71CB" w14:textId="57058963" w:rsidR="001E2274" w:rsidRDefault="00CB7E22" w:rsidP="00CB7E22">
      <w:pPr>
        <w:rPr>
          <w:b w:val="0"/>
          <w:bCs w:val="0"/>
          <w:caps/>
          <w:sz w:val="24"/>
          <w:szCs w:val="24"/>
          <w:rtl/>
        </w:rPr>
      </w:pPr>
      <w:r>
        <w:rPr>
          <w:rFonts w:hint="cs"/>
          <w:b w:val="0"/>
          <w:bCs w:val="0"/>
          <w:caps/>
          <w:sz w:val="24"/>
          <w:szCs w:val="24"/>
          <w:rtl/>
        </w:rPr>
        <w:t>אז אנחנו ...</w:t>
      </w:r>
    </w:p>
    <w:p w14:paraId="583ECBD9" w14:textId="77777777" w:rsidR="001E2274" w:rsidRDefault="001E2274" w:rsidP="00CB7E22">
      <w:pPr>
        <w:rPr>
          <w:b w:val="0"/>
          <w:bCs w:val="0"/>
          <w:caps/>
          <w:sz w:val="24"/>
          <w:szCs w:val="24"/>
          <w:rtl/>
        </w:rPr>
      </w:pPr>
    </w:p>
    <w:p w14:paraId="28DC19B9" w14:textId="77777777" w:rsidR="001E2274" w:rsidRDefault="003109B2" w:rsidP="00CB7E22">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1BDEFC7D" w14:textId="3374F4B2" w:rsidR="001E2274" w:rsidRDefault="00CB7E22" w:rsidP="00CB7E22">
      <w:pPr>
        <w:rPr>
          <w:b w:val="0"/>
          <w:bCs w:val="0"/>
          <w:caps/>
          <w:sz w:val="24"/>
          <w:szCs w:val="24"/>
          <w:rtl/>
        </w:rPr>
      </w:pPr>
      <w:r>
        <w:rPr>
          <w:rFonts w:hint="cs"/>
          <w:b w:val="0"/>
          <w:bCs w:val="0"/>
          <w:caps/>
          <w:sz w:val="24"/>
          <w:szCs w:val="24"/>
          <w:rtl/>
        </w:rPr>
        <w:t>לכן אני שאלתי לגבי התוכנית מתאר כי ה, הכוונה הייתה</w:t>
      </w:r>
      <w:r w:rsidR="000F703D">
        <w:rPr>
          <w:rFonts w:hint="cs"/>
          <w:b w:val="0"/>
          <w:bCs w:val="0"/>
          <w:caps/>
          <w:sz w:val="24"/>
          <w:szCs w:val="24"/>
          <w:rtl/>
        </w:rPr>
        <w:t xml:space="preserve"> </w:t>
      </w:r>
      <w:r>
        <w:rPr>
          <w:rFonts w:hint="cs"/>
          <w:b w:val="0"/>
          <w:bCs w:val="0"/>
          <w:caps/>
          <w:sz w:val="24"/>
          <w:szCs w:val="24"/>
          <w:rtl/>
        </w:rPr>
        <w:t>...</w:t>
      </w:r>
    </w:p>
    <w:p w14:paraId="7C1F1B58" w14:textId="77777777" w:rsidR="001E2274" w:rsidRDefault="001E2274" w:rsidP="00CB7E22">
      <w:pPr>
        <w:rPr>
          <w:b w:val="0"/>
          <w:bCs w:val="0"/>
          <w:caps/>
          <w:sz w:val="24"/>
          <w:szCs w:val="24"/>
          <w:rtl/>
        </w:rPr>
      </w:pPr>
    </w:p>
    <w:p w14:paraId="33B581A7" w14:textId="77777777" w:rsidR="001E2274" w:rsidRDefault="000A5C33" w:rsidP="00CB7E22">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4DD8D043" w14:textId="1ED38582" w:rsidR="001E2274" w:rsidRDefault="00CB7E22" w:rsidP="00CB7E22">
      <w:pPr>
        <w:rPr>
          <w:b w:val="0"/>
          <w:bCs w:val="0"/>
          <w:caps/>
          <w:sz w:val="24"/>
          <w:szCs w:val="24"/>
          <w:rtl/>
        </w:rPr>
      </w:pPr>
      <w:r>
        <w:rPr>
          <w:rFonts w:hint="cs"/>
          <w:b w:val="0"/>
          <w:bCs w:val="0"/>
          <w:caps/>
          <w:sz w:val="24"/>
          <w:szCs w:val="24"/>
          <w:rtl/>
        </w:rPr>
        <w:t>מה יותר מחמש יחידות</w:t>
      </w:r>
    </w:p>
    <w:p w14:paraId="5069052A" w14:textId="77777777" w:rsidR="001E2274" w:rsidRDefault="001E2274" w:rsidP="00CB7E22">
      <w:pPr>
        <w:rPr>
          <w:b w:val="0"/>
          <w:bCs w:val="0"/>
          <w:caps/>
          <w:sz w:val="24"/>
          <w:szCs w:val="24"/>
          <w:rtl/>
        </w:rPr>
      </w:pPr>
    </w:p>
    <w:p w14:paraId="6D10765B" w14:textId="77777777" w:rsidR="001E2274" w:rsidRDefault="003109B2" w:rsidP="00CB7E22">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2CA0AA80" w14:textId="553BAAB3" w:rsidR="001E2274" w:rsidRDefault="00CB7E22" w:rsidP="00CB7E22">
      <w:pPr>
        <w:rPr>
          <w:b w:val="0"/>
          <w:bCs w:val="0"/>
          <w:caps/>
          <w:sz w:val="24"/>
          <w:szCs w:val="24"/>
          <w:rtl/>
        </w:rPr>
      </w:pPr>
      <w:r>
        <w:rPr>
          <w:rFonts w:hint="cs"/>
          <w:b w:val="0"/>
          <w:bCs w:val="0"/>
          <w:caps/>
          <w:sz w:val="24"/>
          <w:szCs w:val="24"/>
          <w:rtl/>
        </w:rPr>
        <w:t>זה לצופף כמה שיותר</w:t>
      </w:r>
    </w:p>
    <w:p w14:paraId="67F80262" w14:textId="77777777" w:rsidR="001E2274" w:rsidRDefault="001E2274" w:rsidP="00CB7E22">
      <w:pPr>
        <w:rPr>
          <w:b w:val="0"/>
          <w:bCs w:val="0"/>
          <w:caps/>
          <w:sz w:val="24"/>
          <w:szCs w:val="24"/>
          <w:rtl/>
        </w:rPr>
      </w:pPr>
    </w:p>
    <w:p w14:paraId="3AB8DC65" w14:textId="77777777" w:rsidR="001E2274" w:rsidRDefault="000A5C33" w:rsidP="00CB7E22">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3CB5B117" w14:textId="2B997F64" w:rsidR="001E2274" w:rsidRDefault="00CB7E22" w:rsidP="00CB7E22">
      <w:pPr>
        <w:rPr>
          <w:b w:val="0"/>
          <w:bCs w:val="0"/>
          <w:caps/>
          <w:sz w:val="24"/>
          <w:szCs w:val="24"/>
          <w:rtl/>
        </w:rPr>
      </w:pPr>
      <w:r>
        <w:rPr>
          <w:rFonts w:hint="cs"/>
          <w:b w:val="0"/>
          <w:bCs w:val="0"/>
          <w:caps/>
          <w:sz w:val="24"/>
          <w:szCs w:val="24"/>
          <w:rtl/>
        </w:rPr>
        <w:t>יותר מחמש יחידות דיור על מגרש של שמונה מאות מטרים בכפר חבד? מה יותר?</w:t>
      </w:r>
    </w:p>
    <w:p w14:paraId="3080598C" w14:textId="77777777" w:rsidR="001E2274" w:rsidRDefault="001E2274" w:rsidP="00CB7E22">
      <w:pPr>
        <w:rPr>
          <w:b w:val="0"/>
          <w:bCs w:val="0"/>
          <w:caps/>
          <w:sz w:val="24"/>
          <w:szCs w:val="24"/>
          <w:rtl/>
        </w:rPr>
      </w:pPr>
    </w:p>
    <w:p w14:paraId="557B189F" w14:textId="77777777" w:rsidR="001E2274" w:rsidRDefault="003109B2" w:rsidP="00CB7E22">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636350AA" w14:textId="60EBE9F4" w:rsidR="001E2274" w:rsidRDefault="00CB7E22" w:rsidP="00CB7E22">
      <w:pPr>
        <w:rPr>
          <w:b w:val="0"/>
          <w:bCs w:val="0"/>
          <w:caps/>
          <w:sz w:val="24"/>
          <w:szCs w:val="24"/>
          <w:rtl/>
        </w:rPr>
      </w:pPr>
      <w:r>
        <w:rPr>
          <w:rFonts w:hint="cs"/>
          <w:b w:val="0"/>
          <w:bCs w:val="0"/>
          <w:caps/>
          <w:sz w:val="24"/>
          <w:szCs w:val="24"/>
          <w:rtl/>
        </w:rPr>
        <w:t>אז צריך לראות על - פי התוכנית מתאר מה,</w:t>
      </w:r>
      <w:r w:rsidR="000F703D">
        <w:rPr>
          <w:rFonts w:hint="cs"/>
          <w:b w:val="0"/>
          <w:bCs w:val="0"/>
          <w:caps/>
          <w:sz w:val="24"/>
          <w:szCs w:val="24"/>
          <w:rtl/>
        </w:rPr>
        <w:t xml:space="preserve"> </w:t>
      </w:r>
    </w:p>
    <w:p w14:paraId="46F81192" w14:textId="77777777" w:rsidR="001E2274" w:rsidRDefault="001E2274" w:rsidP="00CB7E22">
      <w:pPr>
        <w:rPr>
          <w:b w:val="0"/>
          <w:bCs w:val="0"/>
          <w:caps/>
          <w:sz w:val="24"/>
          <w:szCs w:val="24"/>
          <w:rtl/>
        </w:rPr>
      </w:pPr>
    </w:p>
    <w:p w14:paraId="4F34FA1C" w14:textId="77777777" w:rsidR="001E2274" w:rsidRDefault="000A5C33" w:rsidP="00CB7E22">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1FC405A1" w14:textId="6E6C6393" w:rsidR="001E2274" w:rsidRDefault="00CB7E22" w:rsidP="00CB7E22">
      <w:pPr>
        <w:rPr>
          <w:b w:val="0"/>
          <w:bCs w:val="0"/>
          <w:caps/>
          <w:sz w:val="24"/>
          <w:szCs w:val="24"/>
          <w:rtl/>
        </w:rPr>
      </w:pPr>
      <w:r>
        <w:rPr>
          <w:rFonts w:hint="cs"/>
          <w:b w:val="0"/>
          <w:bCs w:val="0"/>
          <w:caps/>
          <w:sz w:val="24"/>
          <w:szCs w:val="24"/>
          <w:rtl/>
        </w:rPr>
        <w:t>אין תוכנית מתאר כרגע אין אין תאריך של תוכנית מתאר</w:t>
      </w:r>
    </w:p>
    <w:p w14:paraId="35C6F358" w14:textId="77777777" w:rsidR="001E2274" w:rsidRDefault="001E2274" w:rsidP="00CB7E22">
      <w:pPr>
        <w:rPr>
          <w:b w:val="0"/>
          <w:bCs w:val="0"/>
          <w:caps/>
          <w:sz w:val="24"/>
          <w:szCs w:val="24"/>
          <w:rtl/>
        </w:rPr>
      </w:pPr>
    </w:p>
    <w:p w14:paraId="4A8FF201" w14:textId="77777777" w:rsidR="001E2274" w:rsidRDefault="003109B2" w:rsidP="00CB7E22">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555D4D25" w14:textId="3E6BD9D1" w:rsidR="001E2274" w:rsidRDefault="00CB7E22" w:rsidP="00CB7E22">
      <w:pPr>
        <w:rPr>
          <w:b w:val="0"/>
          <w:bCs w:val="0"/>
          <w:caps/>
          <w:sz w:val="24"/>
          <w:szCs w:val="24"/>
          <w:rtl/>
        </w:rPr>
      </w:pPr>
      <w:r>
        <w:rPr>
          <w:rFonts w:hint="cs"/>
          <w:b w:val="0"/>
          <w:bCs w:val="0"/>
          <w:caps/>
          <w:sz w:val="24"/>
          <w:szCs w:val="24"/>
          <w:rtl/>
        </w:rPr>
        <w:t xml:space="preserve">בסדר אני אומרת, מה היא מה היא הציעה, </w:t>
      </w:r>
      <w:r w:rsidR="005A592D">
        <w:rPr>
          <w:rFonts w:hint="cs"/>
          <w:b w:val="0"/>
          <w:bCs w:val="0"/>
          <w:caps/>
          <w:sz w:val="24"/>
          <w:szCs w:val="24"/>
          <w:rtl/>
        </w:rPr>
        <w:t>כי</w:t>
      </w:r>
      <w:r w:rsidR="000F703D">
        <w:rPr>
          <w:rFonts w:hint="cs"/>
          <w:b w:val="0"/>
          <w:bCs w:val="0"/>
          <w:caps/>
          <w:sz w:val="24"/>
          <w:szCs w:val="24"/>
          <w:rtl/>
        </w:rPr>
        <w:t xml:space="preserve"> </w:t>
      </w:r>
      <w:r w:rsidR="00D00C23">
        <w:rPr>
          <w:rFonts w:hint="cs"/>
          <w:b w:val="0"/>
          <w:bCs w:val="0"/>
          <w:caps/>
          <w:sz w:val="24"/>
          <w:szCs w:val="24"/>
          <w:rtl/>
        </w:rPr>
        <w:t xml:space="preserve">... כמה </w:t>
      </w:r>
    </w:p>
    <w:p w14:paraId="2C7240A0" w14:textId="77777777" w:rsidR="001E2274" w:rsidRDefault="001E2274" w:rsidP="00CB7E22">
      <w:pPr>
        <w:rPr>
          <w:b w:val="0"/>
          <w:bCs w:val="0"/>
          <w:caps/>
          <w:sz w:val="24"/>
          <w:szCs w:val="24"/>
          <w:rtl/>
        </w:rPr>
      </w:pPr>
    </w:p>
    <w:p w14:paraId="3B825E4E" w14:textId="77777777" w:rsidR="001E2274" w:rsidRDefault="000A5C33" w:rsidP="00CB7E22">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1FACBF3F" w14:textId="0F43EA5B" w:rsidR="001E2274" w:rsidRDefault="00D00C23" w:rsidP="00CB7E22">
      <w:pPr>
        <w:rPr>
          <w:b w:val="0"/>
          <w:bCs w:val="0"/>
          <w:caps/>
          <w:sz w:val="24"/>
          <w:szCs w:val="24"/>
          <w:rtl/>
        </w:rPr>
      </w:pPr>
      <w:r>
        <w:rPr>
          <w:rFonts w:hint="cs"/>
          <w:b w:val="0"/>
          <w:bCs w:val="0"/>
          <w:caps/>
          <w:sz w:val="24"/>
          <w:szCs w:val="24"/>
          <w:rtl/>
        </w:rPr>
        <w:t xml:space="preserve">יש יש </w:t>
      </w:r>
    </w:p>
    <w:p w14:paraId="362602CE" w14:textId="77777777" w:rsidR="001E2274" w:rsidRDefault="001E2274" w:rsidP="00CB7E22">
      <w:pPr>
        <w:rPr>
          <w:b w:val="0"/>
          <w:bCs w:val="0"/>
          <w:caps/>
          <w:sz w:val="24"/>
          <w:szCs w:val="24"/>
          <w:rtl/>
        </w:rPr>
      </w:pPr>
    </w:p>
    <w:p w14:paraId="30EE0F06" w14:textId="77777777" w:rsidR="001E2274" w:rsidRDefault="0044432A" w:rsidP="00CB7E22">
      <w:pPr>
        <w:rPr>
          <w:caps/>
          <w:sz w:val="24"/>
          <w:szCs w:val="24"/>
          <w:u w:val="single"/>
          <w:rtl/>
        </w:rPr>
      </w:pPr>
      <w:r w:rsidRPr="0044432A">
        <w:rPr>
          <w:rFonts w:hint="cs"/>
          <w:caps/>
          <w:sz w:val="24"/>
          <w:szCs w:val="24"/>
          <w:u w:val="single"/>
          <w:rtl/>
        </w:rPr>
        <w:t>גב</w:t>
      </w:r>
      <w:r w:rsidRPr="0044432A">
        <w:rPr>
          <w:caps/>
          <w:sz w:val="24"/>
          <w:szCs w:val="24"/>
          <w:u w:val="single"/>
          <w:rtl/>
        </w:rPr>
        <w:t>'</w:t>
      </w:r>
      <w:r w:rsidRPr="0044432A">
        <w:rPr>
          <w:rFonts w:hint="cs"/>
          <w:caps/>
          <w:sz w:val="24"/>
          <w:szCs w:val="24"/>
          <w:u w:val="single"/>
          <w:rtl/>
        </w:rPr>
        <w:t xml:space="preserve"> תמי ראם וגנר - נציגת לשכת התכנון</w:t>
      </w:r>
      <w:r w:rsidR="001E2274">
        <w:rPr>
          <w:rFonts w:hint="cs"/>
          <w:caps/>
          <w:sz w:val="24"/>
          <w:szCs w:val="24"/>
          <w:u w:val="single"/>
          <w:rtl/>
        </w:rPr>
        <w:t>:</w:t>
      </w:r>
    </w:p>
    <w:p w14:paraId="1C4BD76B" w14:textId="1368A77C" w:rsidR="001E2274" w:rsidRDefault="00D00C23" w:rsidP="00CB7E22">
      <w:pPr>
        <w:rPr>
          <w:b w:val="0"/>
          <w:bCs w:val="0"/>
          <w:caps/>
          <w:sz w:val="24"/>
          <w:szCs w:val="24"/>
          <w:rtl/>
        </w:rPr>
      </w:pPr>
      <w:r>
        <w:rPr>
          <w:rFonts w:hint="cs"/>
          <w:b w:val="0"/>
          <w:bCs w:val="0"/>
          <w:caps/>
          <w:sz w:val="24"/>
          <w:szCs w:val="24"/>
          <w:rtl/>
        </w:rPr>
        <w:t xml:space="preserve">לא יודעים אז התשובה היא שאנחנו לא יודעים </w:t>
      </w:r>
    </w:p>
    <w:p w14:paraId="6B467A04" w14:textId="77777777" w:rsidR="001E2274" w:rsidRDefault="001E2274" w:rsidP="00CB7E22">
      <w:pPr>
        <w:rPr>
          <w:b w:val="0"/>
          <w:bCs w:val="0"/>
          <w:caps/>
          <w:sz w:val="24"/>
          <w:szCs w:val="24"/>
          <w:rtl/>
        </w:rPr>
      </w:pPr>
    </w:p>
    <w:p w14:paraId="535E7CF5" w14:textId="77777777" w:rsidR="001E2274" w:rsidRDefault="000A5C33" w:rsidP="00CB7E22">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0DB41F35" w14:textId="37C31DE4" w:rsidR="001E2274" w:rsidRDefault="00D00C23" w:rsidP="00CB7E22">
      <w:pPr>
        <w:rPr>
          <w:b w:val="0"/>
          <w:bCs w:val="0"/>
          <w:caps/>
          <w:sz w:val="24"/>
          <w:szCs w:val="24"/>
          <w:rtl/>
        </w:rPr>
      </w:pPr>
      <w:r>
        <w:rPr>
          <w:rFonts w:hint="cs"/>
          <w:b w:val="0"/>
          <w:bCs w:val="0"/>
          <w:caps/>
          <w:sz w:val="24"/>
          <w:szCs w:val="24"/>
          <w:rtl/>
        </w:rPr>
        <w:t xml:space="preserve">יש יש כוונות טובות לתוכנית מתאר אבל זה לא מתקדם לשום מקום כל כל כל </w:t>
      </w:r>
    </w:p>
    <w:p w14:paraId="09C3DBD9" w14:textId="77777777" w:rsidR="001E2274" w:rsidRDefault="001E2274" w:rsidP="00CB7E22">
      <w:pPr>
        <w:rPr>
          <w:b w:val="0"/>
          <w:bCs w:val="0"/>
          <w:caps/>
          <w:sz w:val="24"/>
          <w:szCs w:val="24"/>
          <w:rtl/>
        </w:rPr>
      </w:pPr>
    </w:p>
    <w:p w14:paraId="13E7C985" w14:textId="77777777" w:rsidR="001E2274" w:rsidRDefault="003109B2" w:rsidP="00CB7E22">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08584D32" w14:textId="6AECA7A1" w:rsidR="001E2274" w:rsidRDefault="00D00C23" w:rsidP="00CB7E22">
      <w:pPr>
        <w:rPr>
          <w:b w:val="0"/>
          <w:bCs w:val="0"/>
          <w:caps/>
          <w:sz w:val="24"/>
          <w:szCs w:val="24"/>
          <w:rtl/>
        </w:rPr>
      </w:pPr>
      <w:r>
        <w:rPr>
          <w:rFonts w:hint="cs"/>
          <w:b w:val="0"/>
          <w:bCs w:val="0"/>
          <w:caps/>
          <w:sz w:val="24"/>
          <w:szCs w:val="24"/>
          <w:rtl/>
        </w:rPr>
        <w:t>אוקיי</w:t>
      </w:r>
    </w:p>
    <w:p w14:paraId="39D5D8FE" w14:textId="77777777" w:rsidR="001E2274" w:rsidRDefault="001E2274" w:rsidP="00CB7E22">
      <w:pPr>
        <w:rPr>
          <w:b w:val="0"/>
          <w:bCs w:val="0"/>
          <w:caps/>
          <w:sz w:val="24"/>
          <w:szCs w:val="24"/>
          <w:rtl/>
        </w:rPr>
      </w:pPr>
    </w:p>
    <w:p w14:paraId="084FE8C3" w14:textId="77777777" w:rsidR="001E2274" w:rsidRDefault="000A5C33" w:rsidP="00CB7E22">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09240F5D" w14:textId="3E2ABAE0" w:rsidR="001E2274" w:rsidRDefault="00D00C23" w:rsidP="00CB7E22">
      <w:pPr>
        <w:rPr>
          <w:b w:val="0"/>
          <w:bCs w:val="0"/>
          <w:caps/>
          <w:sz w:val="24"/>
          <w:szCs w:val="24"/>
          <w:rtl/>
        </w:rPr>
      </w:pPr>
      <w:r>
        <w:rPr>
          <w:rFonts w:hint="cs"/>
          <w:b w:val="0"/>
          <w:bCs w:val="0"/>
          <w:caps/>
          <w:sz w:val="24"/>
          <w:szCs w:val="24"/>
          <w:rtl/>
        </w:rPr>
        <w:t>תקופה מסוימת שיש תוכנית נקודתית אז הם אומרים הנה אנחנו אוטוטו מגישים אבל</w:t>
      </w:r>
      <w:r w:rsidR="000F703D">
        <w:rPr>
          <w:rFonts w:hint="cs"/>
          <w:b w:val="0"/>
          <w:bCs w:val="0"/>
          <w:caps/>
          <w:sz w:val="24"/>
          <w:szCs w:val="24"/>
          <w:rtl/>
        </w:rPr>
        <w:t xml:space="preserve"> </w:t>
      </w:r>
      <w:r>
        <w:rPr>
          <w:rFonts w:hint="cs"/>
          <w:b w:val="0"/>
          <w:bCs w:val="0"/>
          <w:caps/>
          <w:sz w:val="24"/>
          <w:szCs w:val="24"/>
          <w:rtl/>
        </w:rPr>
        <w:t xml:space="preserve">... </w:t>
      </w:r>
    </w:p>
    <w:p w14:paraId="5BF254D9" w14:textId="77777777" w:rsidR="001E2274" w:rsidRDefault="001E2274" w:rsidP="00CB7E22">
      <w:pPr>
        <w:rPr>
          <w:b w:val="0"/>
          <w:bCs w:val="0"/>
          <w:caps/>
          <w:sz w:val="24"/>
          <w:szCs w:val="24"/>
          <w:rtl/>
        </w:rPr>
      </w:pPr>
    </w:p>
    <w:p w14:paraId="50860BE8" w14:textId="77777777" w:rsidR="001E2274" w:rsidRDefault="003109B2" w:rsidP="00CB7E22">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300503B5" w14:textId="7CA13BF4" w:rsidR="001E2274" w:rsidRDefault="00D00C23" w:rsidP="00CB7E22">
      <w:pPr>
        <w:rPr>
          <w:b w:val="0"/>
          <w:bCs w:val="0"/>
          <w:caps/>
          <w:sz w:val="24"/>
          <w:szCs w:val="24"/>
          <w:rtl/>
        </w:rPr>
      </w:pPr>
      <w:r>
        <w:rPr>
          <w:rFonts w:hint="cs"/>
          <w:b w:val="0"/>
          <w:bCs w:val="0"/>
          <w:caps/>
          <w:sz w:val="24"/>
          <w:szCs w:val="24"/>
          <w:rtl/>
        </w:rPr>
        <w:t>לא אבל אם הכיוון הוא</w:t>
      </w:r>
      <w:r w:rsidR="000F703D">
        <w:rPr>
          <w:rFonts w:hint="cs"/>
          <w:b w:val="0"/>
          <w:bCs w:val="0"/>
          <w:caps/>
          <w:sz w:val="24"/>
          <w:szCs w:val="24"/>
          <w:rtl/>
        </w:rPr>
        <w:t xml:space="preserve"> </w:t>
      </w:r>
      <w:r>
        <w:rPr>
          <w:rFonts w:hint="cs"/>
          <w:b w:val="0"/>
          <w:bCs w:val="0"/>
          <w:caps/>
          <w:sz w:val="24"/>
          <w:szCs w:val="24"/>
          <w:rtl/>
        </w:rPr>
        <w:t>...</w:t>
      </w:r>
    </w:p>
    <w:p w14:paraId="7AADFB18" w14:textId="77777777" w:rsidR="001E2274" w:rsidRDefault="001E2274" w:rsidP="00CB7E22">
      <w:pPr>
        <w:rPr>
          <w:b w:val="0"/>
          <w:bCs w:val="0"/>
          <w:caps/>
          <w:sz w:val="24"/>
          <w:szCs w:val="24"/>
          <w:rtl/>
        </w:rPr>
      </w:pPr>
    </w:p>
    <w:p w14:paraId="715D7DDD" w14:textId="77777777" w:rsidR="001E2274" w:rsidRDefault="000A5C33" w:rsidP="00CB7E22">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0D4F737A" w14:textId="41839E52" w:rsidR="001E2274" w:rsidRDefault="00D00C23" w:rsidP="00CB7E22">
      <w:pPr>
        <w:rPr>
          <w:b w:val="0"/>
          <w:bCs w:val="0"/>
          <w:caps/>
          <w:sz w:val="24"/>
          <w:szCs w:val="24"/>
          <w:rtl/>
        </w:rPr>
      </w:pPr>
      <w:r>
        <w:rPr>
          <w:rFonts w:hint="cs"/>
          <w:b w:val="0"/>
          <w:bCs w:val="0"/>
          <w:caps/>
          <w:sz w:val="24"/>
          <w:szCs w:val="24"/>
          <w:rtl/>
        </w:rPr>
        <w:t>(לא ברור) אז זה אומר שזה כבר כמה שנים אחורה</w:t>
      </w:r>
    </w:p>
    <w:p w14:paraId="7F86C7FE" w14:textId="77777777" w:rsidR="001E2274" w:rsidRDefault="001E2274" w:rsidP="00CB7E22">
      <w:pPr>
        <w:rPr>
          <w:b w:val="0"/>
          <w:bCs w:val="0"/>
          <w:caps/>
          <w:sz w:val="24"/>
          <w:szCs w:val="24"/>
          <w:rtl/>
        </w:rPr>
      </w:pPr>
    </w:p>
    <w:p w14:paraId="19D18887" w14:textId="77777777" w:rsidR="001E2274" w:rsidRDefault="0044432A" w:rsidP="00CB7E22">
      <w:pPr>
        <w:rPr>
          <w:caps/>
          <w:sz w:val="24"/>
          <w:szCs w:val="24"/>
          <w:u w:val="single"/>
          <w:rtl/>
        </w:rPr>
      </w:pPr>
      <w:r w:rsidRPr="0044432A">
        <w:rPr>
          <w:rFonts w:hint="cs"/>
          <w:caps/>
          <w:sz w:val="24"/>
          <w:szCs w:val="24"/>
          <w:u w:val="single"/>
          <w:rtl/>
        </w:rPr>
        <w:t>גב</w:t>
      </w:r>
      <w:r w:rsidRPr="0044432A">
        <w:rPr>
          <w:caps/>
          <w:sz w:val="24"/>
          <w:szCs w:val="24"/>
          <w:u w:val="single"/>
          <w:rtl/>
        </w:rPr>
        <w:t>'</w:t>
      </w:r>
      <w:r w:rsidRPr="0044432A">
        <w:rPr>
          <w:rFonts w:hint="cs"/>
          <w:caps/>
          <w:sz w:val="24"/>
          <w:szCs w:val="24"/>
          <w:u w:val="single"/>
          <w:rtl/>
        </w:rPr>
        <w:t xml:space="preserve"> תמי ראם וגנר - נציגת לשכת התכנון</w:t>
      </w:r>
      <w:r w:rsidR="001E2274">
        <w:rPr>
          <w:rFonts w:hint="cs"/>
          <w:caps/>
          <w:sz w:val="24"/>
          <w:szCs w:val="24"/>
          <w:u w:val="single"/>
          <w:rtl/>
        </w:rPr>
        <w:t>:</w:t>
      </w:r>
    </w:p>
    <w:p w14:paraId="7A80C104" w14:textId="2AB26B77" w:rsidR="001E2274" w:rsidRDefault="00D00C23" w:rsidP="00CB7E22">
      <w:pPr>
        <w:rPr>
          <w:b w:val="0"/>
          <w:bCs w:val="0"/>
          <w:caps/>
          <w:sz w:val="24"/>
          <w:szCs w:val="24"/>
          <w:rtl/>
        </w:rPr>
      </w:pPr>
      <w:r>
        <w:rPr>
          <w:rFonts w:hint="cs"/>
          <w:b w:val="0"/>
          <w:bCs w:val="0"/>
          <w:caps/>
          <w:sz w:val="24"/>
          <w:szCs w:val="24"/>
          <w:rtl/>
        </w:rPr>
        <w:t>אבל יערה זה מה שאנחנו אומרים לך לא יודעים אין לנו מושג, אני מטפלת באזור לא יודעת שלוש ארבע שנים רק באזור הזה לא נתקלתי עדיין מאז אמרו לי שזה בהכנה עם משרד השיכון בלי משרד השיכון תקוע לא תקוע לא התקדם לשום מקום אז אני גם לא יודעת להגיד לך לא הראו לי כלום</w:t>
      </w:r>
    </w:p>
    <w:p w14:paraId="70B35A46" w14:textId="77777777" w:rsidR="001E2274" w:rsidRDefault="001E2274" w:rsidP="00CB7E22">
      <w:pPr>
        <w:rPr>
          <w:b w:val="0"/>
          <w:bCs w:val="0"/>
          <w:caps/>
          <w:sz w:val="24"/>
          <w:szCs w:val="24"/>
          <w:rtl/>
        </w:rPr>
      </w:pPr>
    </w:p>
    <w:p w14:paraId="4A53C719" w14:textId="77777777" w:rsidR="001E2274" w:rsidRDefault="000A5C33" w:rsidP="00CB7E22">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4C616A40" w14:textId="166F63C9" w:rsidR="001E2274" w:rsidRDefault="00D00C23" w:rsidP="00CB7E22">
      <w:pPr>
        <w:rPr>
          <w:b w:val="0"/>
          <w:bCs w:val="0"/>
          <w:caps/>
          <w:sz w:val="24"/>
          <w:szCs w:val="24"/>
          <w:rtl/>
        </w:rPr>
      </w:pPr>
      <w:r>
        <w:rPr>
          <w:rFonts w:hint="cs"/>
          <w:b w:val="0"/>
          <w:bCs w:val="0"/>
          <w:caps/>
          <w:sz w:val="24"/>
          <w:szCs w:val="24"/>
          <w:rtl/>
        </w:rPr>
        <w:t xml:space="preserve">ב, ב, ב, בהחלטה בהמלצה צריך להתייחס למבחן המגרש הריק וגם לעצם העובדה שאנחנו פה מדברים על בנייה בלתי חוקית ש, צריך לתת לה גם ביטוי בהחלטה </w:t>
      </w:r>
    </w:p>
    <w:p w14:paraId="2B9B2B23" w14:textId="77777777" w:rsidR="001E2274" w:rsidRDefault="001E2274" w:rsidP="00CB7E22">
      <w:pPr>
        <w:rPr>
          <w:b w:val="0"/>
          <w:bCs w:val="0"/>
          <w:caps/>
          <w:sz w:val="24"/>
          <w:szCs w:val="24"/>
          <w:rtl/>
        </w:rPr>
      </w:pPr>
    </w:p>
    <w:p w14:paraId="15544817" w14:textId="77777777" w:rsidR="001E2274" w:rsidRDefault="0044432A" w:rsidP="00CB7E22">
      <w:pPr>
        <w:rPr>
          <w:caps/>
          <w:sz w:val="24"/>
          <w:szCs w:val="24"/>
          <w:u w:val="single"/>
          <w:rtl/>
        </w:rPr>
      </w:pPr>
      <w:r w:rsidRPr="0044432A">
        <w:rPr>
          <w:rFonts w:hint="cs"/>
          <w:caps/>
          <w:sz w:val="24"/>
          <w:szCs w:val="24"/>
          <w:u w:val="single"/>
          <w:rtl/>
        </w:rPr>
        <w:t>גב</w:t>
      </w:r>
      <w:r w:rsidRPr="0044432A">
        <w:rPr>
          <w:caps/>
          <w:sz w:val="24"/>
          <w:szCs w:val="24"/>
          <w:u w:val="single"/>
          <w:rtl/>
        </w:rPr>
        <w:t>'</w:t>
      </w:r>
      <w:r w:rsidRPr="0044432A">
        <w:rPr>
          <w:rFonts w:hint="cs"/>
          <w:caps/>
          <w:sz w:val="24"/>
          <w:szCs w:val="24"/>
          <w:u w:val="single"/>
          <w:rtl/>
        </w:rPr>
        <w:t xml:space="preserve"> תמי ראם וגנר - נציגת לשכת התכנון</w:t>
      </w:r>
      <w:r w:rsidR="001E2274">
        <w:rPr>
          <w:rFonts w:hint="cs"/>
          <w:caps/>
          <w:sz w:val="24"/>
          <w:szCs w:val="24"/>
          <w:u w:val="single"/>
          <w:rtl/>
        </w:rPr>
        <w:t>:</w:t>
      </w:r>
    </w:p>
    <w:p w14:paraId="621B9B4A" w14:textId="0B09E2F3" w:rsidR="001E2274" w:rsidRDefault="00D00C23" w:rsidP="00CB7E22">
      <w:pPr>
        <w:rPr>
          <w:b w:val="0"/>
          <w:bCs w:val="0"/>
          <w:caps/>
          <w:sz w:val="24"/>
          <w:szCs w:val="24"/>
          <w:rtl/>
        </w:rPr>
      </w:pPr>
      <w:r>
        <w:rPr>
          <w:rFonts w:hint="cs"/>
          <w:b w:val="0"/>
          <w:bCs w:val="0"/>
          <w:caps/>
          <w:sz w:val="24"/>
          <w:szCs w:val="24"/>
          <w:rtl/>
        </w:rPr>
        <w:t>... להוסיף</w:t>
      </w:r>
      <w:r w:rsidR="000F703D">
        <w:rPr>
          <w:rFonts w:hint="cs"/>
          <w:b w:val="0"/>
          <w:bCs w:val="0"/>
          <w:caps/>
          <w:sz w:val="24"/>
          <w:szCs w:val="24"/>
          <w:rtl/>
        </w:rPr>
        <w:t xml:space="preserve"> </w:t>
      </w:r>
      <w:r>
        <w:rPr>
          <w:rFonts w:hint="cs"/>
          <w:b w:val="0"/>
          <w:bCs w:val="0"/>
          <w:caps/>
          <w:sz w:val="24"/>
          <w:szCs w:val="24"/>
          <w:rtl/>
        </w:rPr>
        <w:t>...</w:t>
      </w:r>
    </w:p>
    <w:p w14:paraId="7AD2B35B" w14:textId="77777777" w:rsidR="001E2274" w:rsidRDefault="001E2274" w:rsidP="00CB7E22">
      <w:pPr>
        <w:rPr>
          <w:b w:val="0"/>
          <w:bCs w:val="0"/>
          <w:caps/>
          <w:sz w:val="24"/>
          <w:szCs w:val="24"/>
          <w:rtl/>
        </w:rPr>
      </w:pPr>
    </w:p>
    <w:p w14:paraId="0812FC94" w14:textId="77777777" w:rsidR="001E2274" w:rsidRDefault="000A5C33" w:rsidP="00CB7E22">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36440E54" w14:textId="5D5E5C97" w:rsidR="001E2274" w:rsidRDefault="00D00C23" w:rsidP="00CB7E22">
      <w:pPr>
        <w:rPr>
          <w:b w:val="0"/>
          <w:bCs w:val="0"/>
          <w:caps/>
          <w:sz w:val="24"/>
          <w:szCs w:val="24"/>
          <w:rtl/>
        </w:rPr>
      </w:pPr>
      <w:r>
        <w:rPr>
          <w:rFonts w:hint="cs"/>
          <w:b w:val="0"/>
          <w:bCs w:val="0"/>
          <w:caps/>
          <w:sz w:val="24"/>
          <w:szCs w:val="24"/>
          <w:rtl/>
        </w:rPr>
        <w:t xml:space="preserve">כן כן </w:t>
      </w:r>
    </w:p>
    <w:p w14:paraId="00379B81" w14:textId="77777777" w:rsidR="001E2274" w:rsidRDefault="001E2274" w:rsidP="00CB7E22">
      <w:pPr>
        <w:rPr>
          <w:b w:val="0"/>
          <w:bCs w:val="0"/>
          <w:caps/>
          <w:sz w:val="24"/>
          <w:szCs w:val="24"/>
          <w:rtl/>
        </w:rPr>
      </w:pPr>
    </w:p>
    <w:p w14:paraId="021BE0B6" w14:textId="77777777" w:rsidR="001E2274" w:rsidRDefault="0044432A" w:rsidP="00CB7E22">
      <w:pPr>
        <w:rPr>
          <w:caps/>
          <w:sz w:val="24"/>
          <w:szCs w:val="24"/>
          <w:u w:val="single"/>
          <w:rtl/>
        </w:rPr>
      </w:pPr>
      <w:r w:rsidRPr="0044432A">
        <w:rPr>
          <w:rFonts w:hint="cs"/>
          <w:caps/>
          <w:sz w:val="24"/>
          <w:szCs w:val="24"/>
          <w:u w:val="single"/>
          <w:rtl/>
        </w:rPr>
        <w:t>גב</w:t>
      </w:r>
      <w:r w:rsidRPr="0044432A">
        <w:rPr>
          <w:caps/>
          <w:sz w:val="24"/>
          <w:szCs w:val="24"/>
          <w:u w:val="single"/>
          <w:rtl/>
        </w:rPr>
        <w:t>'</w:t>
      </w:r>
      <w:r w:rsidRPr="0044432A">
        <w:rPr>
          <w:rFonts w:hint="cs"/>
          <w:caps/>
          <w:sz w:val="24"/>
          <w:szCs w:val="24"/>
          <w:u w:val="single"/>
          <w:rtl/>
        </w:rPr>
        <w:t xml:space="preserve"> תמי ראם וגנר - נציגת לשכת התכנון</w:t>
      </w:r>
      <w:r w:rsidR="001E2274">
        <w:rPr>
          <w:rFonts w:hint="cs"/>
          <w:caps/>
          <w:sz w:val="24"/>
          <w:szCs w:val="24"/>
          <w:u w:val="single"/>
          <w:rtl/>
        </w:rPr>
        <w:t>:</w:t>
      </w:r>
    </w:p>
    <w:p w14:paraId="0DED68AE" w14:textId="5B706692" w:rsidR="001E2274" w:rsidRDefault="00D00C23" w:rsidP="00CB7E22">
      <w:pPr>
        <w:rPr>
          <w:b w:val="0"/>
          <w:bCs w:val="0"/>
          <w:caps/>
          <w:sz w:val="24"/>
          <w:szCs w:val="24"/>
          <w:rtl/>
        </w:rPr>
      </w:pPr>
      <w:r>
        <w:rPr>
          <w:rFonts w:hint="cs"/>
          <w:b w:val="0"/>
          <w:bCs w:val="0"/>
          <w:caps/>
          <w:sz w:val="24"/>
          <w:szCs w:val="24"/>
          <w:rtl/>
        </w:rPr>
        <w:t>ושזה יהיה ברור לכולם שזה מתוך העשר יחידות שהם</w:t>
      </w:r>
      <w:r w:rsidR="000F703D">
        <w:rPr>
          <w:rFonts w:hint="cs"/>
          <w:b w:val="0"/>
          <w:bCs w:val="0"/>
          <w:caps/>
          <w:sz w:val="24"/>
          <w:szCs w:val="24"/>
          <w:rtl/>
        </w:rPr>
        <w:t xml:space="preserve"> </w:t>
      </w:r>
      <w:r>
        <w:rPr>
          <w:rFonts w:hint="cs"/>
          <w:b w:val="0"/>
          <w:bCs w:val="0"/>
          <w:caps/>
          <w:sz w:val="24"/>
          <w:szCs w:val="24"/>
          <w:rtl/>
        </w:rPr>
        <w:t>...</w:t>
      </w:r>
    </w:p>
    <w:p w14:paraId="705557A3" w14:textId="77777777" w:rsidR="001E2274" w:rsidRDefault="001E2274" w:rsidP="00CB7E22">
      <w:pPr>
        <w:rPr>
          <w:b w:val="0"/>
          <w:bCs w:val="0"/>
          <w:caps/>
          <w:sz w:val="24"/>
          <w:szCs w:val="24"/>
          <w:rtl/>
        </w:rPr>
      </w:pPr>
    </w:p>
    <w:p w14:paraId="4149EBC4" w14:textId="77777777" w:rsidR="001E2274" w:rsidRDefault="000A5C33" w:rsidP="00CB7E22">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175B88D7" w14:textId="0288484A" w:rsidR="001E2274" w:rsidRDefault="00D00C23" w:rsidP="00CB7E22">
      <w:pPr>
        <w:rPr>
          <w:b w:val="0"/>
          <w:bCs w:val="0"/>
          <w:caps/>
          <w:sz w:val="24"/>
          <w:szCs w:val="24"/>
          <w:rtl/>
        </w:rPr>
      </w:pPr>
      <w:r>
        <w:rPr>
          <w:rFonts w:hint="cs"/>
          <w:b w:val="0"/>
          <w:bCs w:val="0"/>
          <w:caps/>
          <w:sz w:val="24"/>
          <w:szCs w:val="24"/>
          <w:rtl/>
        </w:rPr>
        <w:t>בסדר אז נגמור אותם כמה שיותר מהר זה עדיף</w:t>
      </w:r>
    </w:p>
    <w:p w14:paraId="150FF5C4" w14:textId="77777777" w:rsidR="001E2274" w:rsidRDefault="001E2274" w:rsidP="00CB7E22">
      <w:pPr>
        <w:rPr>
          <w:b w:val="0"/>
          <w:bCs w:val="0"/>
          <w:caps/>
          <w:sz w:val="24"/>
          <w:szCs w:val="24"/>
          <w:rtl/>
        </w:rPr>
      </w:pPr>
    </w:p>
    <w:p w14:paraId="6AB3A705" w14:textId="77777777" w:rsidR="001E2274" w:rsidRDefault="0044432A" w:rsidP="00CB7E22">
      <w:pPr>
        <w:rPr>
          <w:caps/>
          <w:sz w:val="24"/>
          <w:szCs w:val="24"/>
          <w:u w:val="single"/>
          <w:rtl/>
        </w:rPr>
      </w:pPr>
      <w:r w:rsidRPr="0044432A">
        <w:rPr>
          <w:rFonts w:hint="cs"/>
          <w:caps/>
          <w:sz w:val="24"/>
          <w:szCs w:val="24"/>
          <w:u w:val="single"/>
          <w:rtl/>
        </w:rPr>
        <w:t>גב</w:t>
      </w:r>
      <w:r w:rsidRPr="0044432A">
        <w:rPr>
          <w:caps/>
          <w:sz w:val="24"/>
          <w:szCs w:val="24"/>
          <w:u w:val="single"/>
          <w:rtl/>
        </w:rPr>
        <w:t>'</w:t>
      </w:r>
      <w:r w:rsidRPr="0044432A">
        <w:rPr>
          <w:rFonts w:hint="cs"/>
          <w:caps/>
          <w:sz w:val="24"/>
          <w:szCs w:val="24"/>
          <w:u w:val="single"/>
          <w:rtl/>
        </w:rPr>
        <w:t xml:space="preserve"> תמי ראם וגנר - נציגת לשכת התכנון</w:t>
      </w:r>
      <w:r w:rsidR="001E2274">
        <w:rPr>
          <w:rFonts w:hint="cs"/>
          <w:caps/>
          <w:sz w:val="24"/>
          <w:szCs w:val="24"/>
          <w:u w:val="single"/>
          <w:rtl/>
        </w:rPr>
        <w:t>:</w:t>
      </w:r>
    </w:p>
    <w:p w14:paraId="3622398B" w14:textId="4BE6A779" w:rsidR="001E2274" w:rsidRDefault="00D00C23" w:rsidP="00CB7E22">
      <w:pPr>
        <w:rPr>
          <w:b w:val="0"/>
          <w:bCs w:val="0"/>
          <w:caps/>
          <w:sz w:val="24"/>
          <w:szCs w:val="24"/>
          <w:rtl/>
        </w:rPr>
      </w:pPr>
      <w:r>
        <w:rPr>
          <w:rFonts w:hint="cs"/>
          <w:b w:val="0"/>
          <w:bCs w:val="0"/>
          <w:caps/>
          <w:sz w:val="24"/>
          <w:szCs w:val="24"/>
          <w:rtl/>
        </w:rPr>
        <w:t>... ננסח</w:t>
      </w:r>
      <w:r w:rsidR="000F703D">
        <w:rPr>
          <w:rFonts w:hint="cs"/>
          <w:b w:val="0"/>
          <w:bCs w:val="0"/>
          <w:caps/>
          <w:sz w:val="24"/>
          <w:szCs w:val="24"/>
          <w:rtl/>
        </w:rPr>
        <w:t xml:space="preserve"> </w:t>
      </w:r>
      <w:r>
        <w:rPr>
          <w:rFonts w:hint="cs"/>
          <w:b w:val="0"/>
          <w:bCs w:val="0"/>
          <w:caps/>
          <w:sz w:val="24"/>
          <w:szCs w:val="24"/>
          <w:rtl/>
        </w:rPr>
        <w:t xml:space="preserve">... בסדר </w:t>
      </w:r>
    </w:p>
    <w:p w14:paraId="20541122" w14:textId="77777777" w:rsidR="001E2274" w:rsidRDefault="001E2274" w:rsidP="00CB7E22">
      <w:pPr>
        <w:rPr>
          <w:b w:val="0"/>
          <w:bCs w:val="0"/>
          <w:caps/>
          <w:sz w:val="24"/>
          <w:szCs w:val="24"/>
          <w:rtl/>
        </w:rPr>
      </w:pPr>
    </w:p>
    <w:p w14:paraId="780E5CB7" w14:textId="77777777" w:rsidR="001E2274" w:rsidRDefault="004D3840" w:rsidP="00CB7E22">
      <w:pPr>
        <w:rPr>
          <w:caps/>
          <w:sz w:val="24"/>
          <w:szCs w:val="24"/>
          <w:u w:val="single"/>
          <w:rtl/>
        </w:rPr>
      </w:pPr>
      <w:r w:rsidRPr="004D3840">
        <w:rPr>
          <w:rFonts w:hint="cs"/>
          <w:caps/>
          <w:sz w:val="24"/>
          <w:szCs w:val="24"/>
          <w:u w:val="single"/>
          <w:rtl/>
        </w:rPr>
        <w:t>גב</w:t>
      </w:r>
      <w:r w:rsidRPr="004D3840">
        <w:rPr>
          <w:caps/>
          <w:sz w:val="24"/>
          <w:szCs w:val="24"/>
          <w:u w:val="single"/>
          <w:rtl/>
        </w:rPr>
        <w:t>'</w:t>
      </w:r>
      <w:r w:rsidRPr="004D3840">
        <w:rPr>
          <w:rFonts w:hint="cs"/>
          <w:caps/>
          <w:sz w:val="24"/>
          <w:szCs w:val="24"/>
          <w:u w:val="single"/>
          <w:rtl/>
        </w:rPr>
        <w:t xml:space="preserve"> ג</w:t>
      </w:r>
      <w:r w:rsidRPr="004D3840">
        <w:rPr>
          <w:caps/>
          <w:sz w:val="24"/>
          <w:szCs w:val="24"/>
          <w:u w:val="single"/>
          <w:rtl/>
        </w:rPr>
        <w:t>'</w:t>
      </w:r>
      <w:r w:rsidRPr="004D3840">
        <w:rPr>
          <w:rFonts w:hint="cs"/>
          <w:caps/>
          <w:sz w:val="24"/>
          <w:szCs w:val="24"/>
          <w:u w:val="single"/>
          <w:rtl/>
        </w:rPr>
        <w:t>ומאנה מולא - נציגת לשכת התכנון</w:t>
      </w:r>
      <w:r w:rsidR="001E2274">
        <w:rPr>
          <w:rFonts w:hint="cs"/>
          <w:caps/>
          <w:sz w:val="24"/>
          <w:szCs w:val="24"/>
          <w:u w:val="single"/>
          <w:rtl/>
        </w:rPr>
        <w:t>:</w:t>
      </w:r>
    </w:p>
    <w:p w14:paraId="50EF00EC" w14:textId="091B5166" w:rsidR="001E2274" w:rsidRDefault="00D00C23" w:rsidP="00CB7E22">
      <w:pPr>
        <w:rPr>
          <w:b w:val="0"/>
          <w:bCs w:val="0"/>
          <w:caps/>
          <w:sz w:val="24"/>
          <w:szCs w:val="24"/>
          <w:rtl/>
        </w:rPr>
      </w:pPr>
      <w:r>
        <w:rPr>
          <w:rFonts w:hint="cs"/>
          <w:b w:val="0"/>
          <w:bCs w:val="0"/>
          <w:caps/>
          <w:sz w:val="24"/>
          <w:szCs w:val="24"/>
          <w:rtl/>
        </w:rPr>
        <w:t>מה, נעשה את זה עכשיו?</w:t>
      </w:r>
    </w:p>
    <w:p w14:paraId="54221047" w14:textId="77777777" w:rsidR="001E2274" w:rsidRDefault="001E2274" w:rsidP="00CB7E22">
      <w:pPr>
        <w:rPr>
          <w:b w:val="0"/>
          <w:bCs w:val="0"/>
          <w:caps/>
          <w:sz w:val="24"/>
          <w:szCs w:val="24"/>
          <w:rtl/>
        </w:rPr>
      </w:pPr>
    </w:p>
    <w:p w14:paraId="787E156C" w14:textId="77777777" w:rsidR="001E2274" w:rsidRDefault="000A5C33" w:rsidP="00CB7E22">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7B5307C0" w14:textId="5A07CE31" w:rsidR="001E2274" w:rsidRDefault="00D00C23" w:rsidP="00CB7E22">
      <w:pPr>
        <w:rPr>
          <w:b w:val="0"/>
          <w:bCs w:val="0"/>
          <w:caps/>
          <w:sz w:val="24"/>
          <w:szCs w:val="24"/>
          <w:rtl/>
        </w:rPr>
      </w:pPr>
      <w:r>
        <w:rPr>
          <w:rFonts w:hint="cs"/>
          <w:b w:val="0"/>
          <w:bCs w:val="0"/>
          <w:caps/>
          <w:sz w:val="24"/>
          <w:szCs w:val="24"/>
          <w:rtl/>
        </w:rPr>
        <w:t>את לא יכולה לאשר תוכנית בלי שהיא תעמוד בצפיפות או ש, או ש, מסרבים לתוכנית או שמוסיפים עוד יחידה</w:t>
      </w:r>
    </w:p>
    <w:p w14:paraId="39D76636" w14:textId="77777777" w:rsidR="001E2274" w:rsidRDefault="001E2274" w:rsidP="00CB7E22">
      <w:pPr>
        <w:rPr>
          <w:b w:val="0"/>
          <w:bCs w:val="0"/>
          <w:caps/>
          <w:sz w:val="24"/>
          <w:szCs w:val="24"/>
          <w:rtl/>
        </w:rPr>
      </w:pPr>
    </w:p>
    <w:p w14:paraId="2664BCAC" w14:textId="77777777" w:rsidR="001E2274" w:rsidRDefault="0044432A" w:rsidP="00CB7E22">
      <w:pPr>
        <w:rPr>
          <w:caps/>
          <w:sz w:val="24"/>
          <w:szCs w:val="24"/>
          <w:u w:val="single"/>
          <w:rtl/>
        </w:rPr>
      </w:pPr>
      <w:r w:rsidRPr="0044432A">
        <w:rPr>
          <w:rFonts w:hint="cs"/>
          <w:caps/>
          <w:sz w:val="24"/>
          <w:szCs w:val="24"/>
          <w:u w:val="single"/>
          <w:rtl/>
        </w:rPr>
        <w:t>גב</w:t>
      </w:r>
      <w:r w:rsidRPr="0044432A">
        <w:rPr>
          <w:caps/>
          <w:sz w:val="24"/>
          <w:szCs w:val="24"/>
          <w:u w:val="single"/>
          <w:rtl/>
        </w:rPr>
        <w:t>'</w:t>
      </w:r>
      <w:r w:rsidRPr="0044432A">
        <w:rPr>
          <w:rFonts w:hint="cs"/>
          <w:caps/>
          <w:sz w:val="24"/>
          <w:szCs w:val="24"/>
          <w:u w:val="single"/>
          <w:rtl/>
        </w:rPr>
        <w:t xml:space="preserve"> תמי ראם וגנר - נציגת לשכת התכנון</w:t>
      </w:r>
      <w:r w:rsidR="001E2274">
        <w:rPr>
          <w:rFonts w:hint="cs"/>
          <w:caps/>
          <w:sz w:val="24"/>
          <w:szCs w:val="24"/>
          <w:u w:val="single"/>
          <w:rtl/>
        </w:rPr>
        <w:t>:</w:t>
      </w:r>
    </w:p>
    <w:p w14:paraId="0F9E0E68" w14:textId="1808D875" w:rsidR="001E2274" w:rsidRDefault="00D00C23" w:rsidP="00CB7E22">
      <w:pPr>
        <w:rPr>
          <w:b w:val="0"/>
          <w:bCs w:val="0"/>
          <w:caps/>
          <w:sz w:val="24"/>
          <w:szCs w:val="24"/>
          <w:rtl/>
        </w:rPr>
      </w:pPr>
      <w:r>
        <w:rPr>
          <w:rFonts w:hint="cs"/>
          <w:b w:val="0"/>
          <w:bCs w:val="0"/>
          <w:caps/>
          <w:sz w:val="24"/>
          <w:szCs w:val="24"/>
          <w:rtl/>
        </w:rPr>
        <w:t>בסדר גמור</w:t>
      </w:r>
    </w:p>
    <w:p w14:paraId="1778E71B" w14:textId="77777777" w:rsidR="001E2274" w:rsidRDefault="001E2274" w:rsidP="00CB7E22">
      <w:pPr>
        <w:rPr>
          <w:b w:val="0"/>
          <w:bCs w:val="0"/>
          <w:caps/>
          <w:sz w:val="24"/>
          <w:szCs w:val="24"/>
          <w:rtl/>
        </w:rPr>
      </w:pPr>
    </w:p>
    <w:p w14:paraId="7AF32743" w14:textId="77777777" w:rsidR="001E2274" w:rsidRDefault="004D3840" w:rsidP="00D00C23">
      <w:pPr>
        <w:rPr>
          <w:caps/>
          <w:sz w:val="24"/>
          <w:szCs w:val="24"/>
          <w:u w:val="single"/>
          <w:rtl/>
        </w:rPr>
      </w:pPr>
      <w:r w:rsidRPr="004D3840">
        <w:rPr>
          <w:rFonts w:hint="cs"/>
          <w:caps/>
          <w:sz w:val="24"/>
          <w:szCs w:val="24"/>
          <w:u w:val="single"/>
          <w:rtl/>
        </w:rPr>
        <w:t>גב</w:t>
      </w:r>
      <w:r w:rsidRPr="004D3840">
        <w:rPr>
          <w:caps/>
          <w:sz w:val="24"/>
          <w:szCs w:val="24"/>
          <w:u w:val="single"/>
          <w:rtl/>
        </w:rPr>
        <w:t>'</w:t>
      </w:r>
      <w:r w:rsidRPr="004D3840">
        <w:rPr>
          <w:rFonts w:hint="cs"/>
          <w:caps/>
          <w:sz w:val="24"/>
          <w:szCs w:val="24"/>
          <w:u w:val="single"/>
          <w:rtl/>
        </w:rPr>
        <w:t xml:space="preserve"> ג</w:t>
      </w:r>
      <w:r w:rsidRPr="004D3840">
        <w:rPr>
          <w:caps/>
          <w:sz w:val="24"/>
          <w:szCs w:val="24"/>
          <w:u w:val="single"/>
          <w:rtl/>
        </w:rPr>
        <w:t>'</w:t>
      </w:r>
      <w:r w:rsidRPr="004D3840">
        <w:rPr>
          <w:rFonts w:hint="cs"/>
          <w:caps/>
          <w:sz w:val="24"/>
          <w:szCs w:val="24"/>
          <w:u w:val="single"/>
          <w:rtl/>
        </w:rPr>
        <w:t>ומאנה מולא - נציגת לשכת התכנון</w:t>
      </w:r>
      <w:r w:rsidR="001E2274">
        <w:rPr>
          <w:rFonts w:hint="cs"/>
          <w:caps/>
          <w:sz w:val="24"/>
          <w:szCs w:val="24"/>
          <w:u w:val="single"/>
          <w:rtl/>
        </w:rPr>
        <w:t>:</w:t>
      </w:r>
    </w:p>
    <w:p w14:paraId="3CC71CB5" w14:textId="01A6E6DC" w:rsidR="001E2274" w:rsidRDefault="00D00C23" w:rsidP="00D00C23">
      <w:pPr>
        <w:rPr>
          <w:b w:val="0"/>
          <w:bCs w:val="0"/>
          <w:caps/>
          <w:sz w:val="24"/>
          <w:szCs w:val="24"/>
          <w:rtl/>
        </w:rPr>
      </w:pPr>
      <w:r>
        <w:rPr>
          <w:rFonts w:hint="cs"/>
          <w:b w:val="0"/>
          <w:bCs w:val="0"/>
          <w:caps/>
          <w:sz w:val="24"/>
          <w:szCs w:val="24"/>
          <w:rtl/>
        </w:rPr>
        <w:t>טוב</w:t>
      </w:r>
    </w:p>
    <w:p w14:paraId="1446C736" w14:textId="77777777" w:rsidR="001E2274" w:rsidRDefault="001E2274" w:rsidP="00D00C23">
      <w:pPr>
        <w:rPr>
          <w:b w:val="0"/>
          <w:bCs w:val="0"/>
          <w:caps/>
          <w:sz w:val="24"/>
          <w:szCs w:val="24"/>
          <w:rtl/>
        </w:rPr>
      </w:pPr>
    </w:p>
    <w:p w14:paraId="02B6DDF6" w14:textId="77777777" w:rsidR="001E2274" w:rsidRDefault="000A5C33" w:rsidP="00D00C23">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72C23C3A" w14:textId="5D362F06" w:rsidR="001E2274" w:rsidRDefault="00D00C23" w:rsidP="00D00C23">
      <w:pPr>
        <w:rPr>
          <w:b w:val="0"/>
          <w:bCs w:val="0"/>
          <w:caps/>
          <w:sz w:val="24"/>
          <w:szCs w:val="24"/>
          <w:rtl/>
        </w:rPr>
      </w:pPr>
      <w:r>
        <w:rPr>
          <w:rFonts w:hint="cs"/>
          <w:b w:val="0"/>
          <w:bCs w:val="0"/>
          <w:caps/>
          <w:sz w:val="24"/>
          <w:szCs w:val="24"/>
          <w:rtl/>
        </w:rPr>
        <w:t xml:space="preserve">כן </w:t>
      </w:r>
    </w:p>
    <w:p w14:paraId="7A551245" w14:textId="77777777" w:rsidR="001E2274" w:rsidRDefault="001E2274" w:rsidP="00D00C23">
      <w:pPr>
        <w:rPr>
          <w:b w:val="0"/>
          <w:bCs w:val="0"/>
          <w:caps/>
          <w:sz w:val="24"/>
          <w:szCs w:val="24"/>
          <w:rtl/>
        </w:rPr>
      </w:pPr>
    </w:p>
    <w:p w14:paraId="5F0E50D6" w14:textId="77777777" w:rsidR="001E2274" w:rsidRDefault="0044432A" w:rsidP="00B70862">
      <w:pPr>
        <w:rPr>
          <w:caps/>
          <w:sz w:val="24"/>
          <w:szCs w:val="24"/>
          <w:u w:val="single"/>
          <w:rtl/>
        </w:rPr>
      </w:pPr>
      <w:r w:rsidRPr="0044432A">
        <w:rPr>
          <w:rFonts w:hint="cs"/>
          <w:caps/>
          <w:sz w:val="24"/>
          <w:szCs w:val="24"/>
          <w:u w:val="single"/>
          <w:rtl/>
        </w:rPr>
        <w:t>גב</w:t>
      </w:r>
      <w:r w:rsidRPr="0044432A">
        <w:rPr>
          <w:caps/>
          <w:sz w:val="24"/>
          <w:szCs w:val="24"/>
          <w:u w:val="single"/>
          <w:rtl/>
        </w:rPr>
        <w:t>'</w:t>
      </w:r>
      <w:r w:rsidRPr="0044432A">
        <w:rPr>
          <w:rFonts w:hint="cs"/>
          <w:caps/>
          <w:sz w:val="24"/>
          <w:szCs w:val="24"/>
          <w:u w:val="single"/>
          <w:rtl/>
        </w:rPr>
        <w:t xml:space="preserve"> תמי ראם וגנר - נציגת לשכת התכנון</w:t>
      </w:r>
      <w:r w:rsidR="001E2274">
        <w:rPr>
          <w:rFonts w:hint="cs"/>
          <w:caps/>
          <w:sz w:val="24"/>
          <w:szCs w:val="24"/>
          <w:u w:val="single"/>
          <w:rtl/>
        </w:rPr>
        <w:t>:</w:t>
      </w:r>
    </w:p>
    <w:p w14:paraId="588602D5" w14:textId="3C6DE59B" w:rsidR="001E2274" w:rsidRDefault="00B70862" w:rsidP="00B70862">
      <w:pPr>
        <w:rPr>
          <w:b w:val="0"/>
          <w:bCs w:val="0"/>
          <w:caps/>
          <w:sz w:val="24"/>
          <w:szCs w:val="24"/>
          <w:rtl/>
        </w:rPr>
      </w:pPr>
      <w:r>
        <w:rPr>
          <w:rFonts w:hint="cs"/>
          <w:b w:val="0"/>
          <w:bCs w:val="0"/>
          <w:caps/>
          <w:sz w:val="24"/>
          <w:szCs w:val="24"/>
          <w:rtl/>
        </w:rPr>
        <w:t>להקריא?</w:t>
      </w:r>
    </w:p>
    <w:p w14:paraId="2CAACEFD" w14:textId="77777777" w:rsidR="001E2274" w:rsidRDefault="001E2274" w:rsidP="00B70862">
      <w:pPr>
        <w:rPr>
          <w:b w:val="0"/>
          <w:bCs w:val="0"/>
          <w:caps/>
          <w:sz w:val="24"/>
          <w:szCs w:val="24"/>
          <w:rtl/>
        </w:rPr>
      </w:pPr>
    </w:p>
    <w:p w14:paraId="0CCAE4F4" w14:textId="77777777" w:rsidR="001E2274" w:rsidRDefault="004D3840" w:rsidP="00B70862">
      <w:pPr>
        <w:rPr>
          <w:caps/>
          <w:sz w:val="24"/>
          <w:szCs w:val="24"/>
          <w:u w:val="single"/>
          <w:rtl/>
        </w:rPr>
      </w:pPr>
      <w:r w:rsidRPr="004D3840">
        <w:rPr>
          <w:rFonts w:hint="cs"/>
          <w:caps/>
          <w:sz w:val="24"/>
          <w:szCs w:val="24"/>
          <w:u w:val="single"/>
          <w:rtl/>
        </w:rPr>
        <w:t>גב</w:t>
      </w:r>
      <w:r w:rsidRPr="004D3840">
        <w:rPr>
          <w:caps/>
          <w:sz w:val="24"/>
          <w:szCs w:val="24"/>
          <w:u w:val="single"/>
          <w:rtl/>
        </w:rPr>
        <w:t>'</w:t>
      </w:r>
      <w:r w:rsidRPr="004D3840">
        <w:rPr>
          <w:rFonts w:hint="cs"/>
          <w:caps/>
          <w:sz w:val="24"/>
          <w:szCs w:val="24"/>
          <w:u w:val="single"/>
          <w:rtl/>
        </w:rPr>
        <w:t xml:space="preserve"> ג</w:t>
      </w:r>
      <w:r w:rsidRPr="004D3840">
        <w:rPr>
          <w:caps/>
          <w:sz w:val="24"/>
          <w:szCs w:val="24"/>
          <w:u w:val="single"/>
          <w:rtl/>
        </w:rPr>
        <w:t>'</w:t>
      </w:r>
      <w:r w:rsidRPr="004D3840">
        <w:rPr>
          <w:rFonts w:hint="cs"/>
          <w:caps/>
          <w:sz w:val="24"/>
          <w:szCs w:val="24"/>
          <w:u w:val="single"/>
          <w:rtl/>
        </w:rPr>
        <w:t>ומאנה מולא - נציגת לשכת התכנון</w:t>
      </w:r>
      <w:r w:rsidR="001E2274">
        <w:rPr>
          <w:rFonts w:hint="cs"/>
          <w:caps/>
          <w:sz w:val="24"/>
          <w:szCs w:val="24"/>
          <w:u w:val="single"/>
          <w:rtl/>
        </w:rPr>
        <w:t>:</w:t>
      </w:r>
    </w:p>
    <w:p w14:paraId="434E2ACD" w14:textId="4340174E" w:rsidR="001E2274" w:rsidRDefault="00B70862" w:rsidP="00B70862">
      <w:pPr>
        <w:rPr>
          <w:b w:val="0"/>
          <w:bCs w:val="0"/>
          <w:caps/>
          <w:sz w:val="24"/>
          <w:szCs w:val="24"/>
          <w:rtl/>
        </w:rPr>
      </w:pPr>
      <w:r>
        <w:rPr>
          <w:rFonts w:hint="cs"/>
          <w:b w:val="0"/>
          <w:bCs w:val="0"/>
          <w:caps/>
          <w:sz w:val="24"/>
          <w:szCs w:val="24"/>
          <w:rtl/>
        </w:rPr>
        <w:t xml:space="preserve">אוקיי אז לאחר ששמעה את עורך התוכנית והוועדה המקומית מחליטה הוועדה להפקיד את התוכנית </w:t>
      </w:r>
    </w:p>
    <w:p w14:paraId="2FD3855F" w14:textId="77777777" w:rsidR="001E2274" w:rsidRDefault="001E2274" w:rsidP="00B70862">
      <w:pPr>
        <w:rPr>
          <w:b w:val="0"/>
          <w:bCs w:val="0"/>
          <w:caps/>
          <w:sz w:val="24"/>
          <w:szCs w:val="24"/>
          <w:rtl/>
        </w:rPr>
      </w:pPr>
    </w:p>
    <w:p w14:paraId="3F147889" w14:textId="77777777" w:rsidR="001E2274" w:rsidRDefault="000A5C33" w:rsidP="00B70862">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46A16668" w14:textId="5EBE2168" w:rsidR="001E2274" w:rsidRDefault="00B70862" w:rsidP="00B70862">
      <w:pPr>
        <w:rPr>
          <w:b w:val="0"/>
          <w:bCs w:val="0"/>
          <w:caps/>
          <w:sz w:val="24"/>
          <w:szCs w:val="24"/>
          <w:rtl/>
        </w:rPr>
      </w:pPr>
      <w:r>
        <w:rPr>
          <w:rFonts w:hint="cs"/>
          <w:b w:val="0"/>
          <w:bCs w:val="0"/>
          <w:caps/>
          <w:sz w:val="24"/>
          <w:szCs w:val="24"/>
          <w:rtl/>
        </w:rPr>
        <w:t>ועדה מקומית לא הייתה פה</w:t>
      </w:r>
    </w:p>
    <w:p w14:paraId="60B04F99" w14:textId="77777777" w:rsidR="001E2274" w:rsidRDefault="001E2274" w:rsidP="00B70862">
      <w:pPr>
        <w:rPr>
          <w:b w:val="0"/>
          <w:bCs w:val="0"/>
          <w:caps/>
          <w:sz w:val="24"/>
          <w:szCs w:val="24"/>
          <w:rtl/>
        </w:rPr>
      </w:pPr>
    </w:p>
    <w:p w14:paraId="146BFD55" w14:textId="77777777" w:rsidR="001E2274" w:rsidRDefault="004D3840" w:rsidP="00B70862">
      <w:pPr>
        <w:rPr>
          <w:caps/>
          <w:sz w:val="24"/>
          <w:szCs w:val="24"/>
          <w:u w:val="single"/>
          <w:rtl/>
        </w:rPr>
      </w:pPr>
      <w:r w:rsidRPr="004D3840">
        <w:rPr>
          <w:rFonts w:hint="cs"/>
          <w:caps/>
          <w:sz w:val="24"/>
          <w:szCs w:val="24"/>
          <w:u w:val="single"/>
          <w:rtl/>
        </w:rPr>
        <w:t>גב</w:t>
      </w:r>
      <w:r w:rsidRPr="004D3840">
        <w:rPr>
          <w:caps/>
          <w:sz w:val="24"/>
          <w:szCs w:val="24"/>
          <w:u w:val="single"/>
          <w:rtl/>
        </w:rPr>
        <w:t>'</w:t>
      </w:r>
      <w:r w:rsidRPr="004D3840">
        <w:rPr>
          <w:rFonts w:hint="cs"/>
          <w:caps/>
          <w:sz w:val="24"/>
          <w:szCs w:val="24"/>
          <w:u w:val="single"/>
          <w:rtl/>
        </w:rPr>
        <w:t xml:space="preserve"> ג</w:t>
      </w:r>
      <w:r w:rsidRPr="004D3840">
        <w:rPr>
          <w:caps/>
          <w:sz w:val="24"/>
          <w:szCs w:val="24"/>
          <w:u w:val="single"/>
          <w:rtl/>
        </w:rPr>
        <w:t>'</w:t>
      </w:r>
      <w:r w:rsidRPr="004D3840">
        <w:rPr>
          <w:rFonts w:hint="cs"/>
          <w:caps/>
          <w:sz w:val="24"/>
          <w:szCs w:val="24"/>
          <w:u w:val="single"/>
          <w:rtl/>
        </w:rPr>
        <w:t>ומאנה מולא - נציגת לשכת התכנון</w:t>
      </w:r>
      <w:r w:rsidR="001E2274">
        <w:rPr>
          <w:rFonts w:hint="cs"/>
          <w:caps/>
          <w:sz w:val="24"/>
          <w:szCs w:val="24"/>
          <w:u w:val="single"/>
          <w:rtl/>
        </w:rPr>
        <w:t>:</w:t>
      </w:r>
    </w:p>
    <w:p w14:paraId="6EC1F2EC" w14:textId="0F60ECE0" w:rsidR="001E2274" w:rsidRDefault="00B70862" w:rsidP="00B70862">
      <w:pPr>
        <w:rPr>
          <w:b w:val="0"/>
          <w:bCs w:val="0"/>
          <w:caps/>
          <w:sz w:val="24"/>
          <w:szCs w:val="24"/>
          <w:rtl/>
        </w:rPr>
      </w:pPr>
      <w:r>
        <w:rPr>
          <w:rFonts w:hint="cs"/>
          <w:b w:val="0"/>
          <w:bCs w:val="0"/>
          <w:caps/>
          <w:sz w:val="24"/>
          <w:szCs w:val="24"/>
          <w:rtl/>
        </w:rPr>
        <w:t xml:space="preserve">זהו לא היו כן. אז מחליטה הוועדה להפקיד את התוכנית בתנאים הבאים, בהתאם להנחיות תמא שלושים וחמש על אחד מדובר בישוב מיוחד במרקם שמור משולב בהתאם לתיקון ארבע לתמא שלושים וחמש צפיפות הנדרשת הינה שש יחידות דיור לדונם יש להתאים את ה, </w:t>
      </w:r>
    </w:p>
    <w:p w14:paraId="66EA825D" w14:textId="77777777" w:rsidR="001E2274" w:rsidRDefault="001E2274" w:rsidP="00B70862">
      <w:pPr>
        <w:rPr>
          <w:b w:val="0"/>
          <w:bCs w:val="0"/>
          <w:caps/>
          <w:sz w:val="24"/>
          <w:szCs w:val="24"/>
          <w:rtl/>
        </w:rPr>
      </w:pPr>
    </w:p>
    <w:p w14:paraId="40FAB92D" w14:textId="77777777" w:rsidR="001E2274" w:rsidRDefault="0044432A" w:rsidP="00B70862">
      <w:pPr>
        <w:rPr>
          <w:caps/>
          <w:sz w:val="24"/>
          <w:szCs w:val="24"/>
          <w:u w:val="single"/>
          <w:rtl/>
        </w:rPr>
      </w:pPr>
      <w:r w:rsidRPr="0044432A">
        <w:rPr>
          <w:rFonts w:hint="cs"/>
          <w:caps/>
          <w:sz w:val="24"/>
          <w:szCs w:val="24"/>
          <w:u w:val="single"/>
          <w:rtl/>
        </w:rPr>
        <w:t>גב</w:t>
      </w:r>
      <w:r w:rsidRPr="0044432A">
        <w:rPr>
          <w:caps/>
          <w:sz w:val="24"/>
          <w:szCs w:val="24"/>
          <w:u w:val="single"/>
          <w:rtl/>
        </w:rPr>
        <w:t>'</w:t>
      </w:r>
      <w:r w:rsidRPr="0044432A">
        <w:rPr>
          <w:rFonts w:hint="cs"/>
          <w:caps/>
          <w:sz w:val="24"/>
          <w:szCs w:val="24"/>
          <w:u w:val="single"/>
          <w:rtl/>
        </w:rPr>
        <w:t xml:space="preserve"> תמי ראם וגנר - נציגת לשכת התכנון</w:t>
      </w:r>
      <w:r w:rsidR="001E2274">
        <w:rPr>
          <w:rFonts w:hint="cs"/>
          <w:caps/>
          <w:sz w:val="24"/>
          <w:szCs w:val="24"/>
          <w:u w:val="single"/>
          <w:rtl/>
        </w:rPr>
        <w:t>:</w:t>
      </w:r>
    </w:p>
    <w:p w14:paraId="7BAACC2F" w14:textId="0DE262F3" w:rsidR="001E2274" w:rsidRDefault="00B70862" w:rsidP="00B70862">
      <w:pPr>
        <w:rPr>
          <w:b w:val="0"/>
          <w:bCs w:val="0"/>
          <w:caps/>
          <w:sz w:val="24"/>
          <w:szCs w:val="24"/>
          <w:rtl/>
        </w:rPr>
      </w:pPr>
      <w:r>
        <w:rPr>
          <w:rFonts w:hint="cs"/>
          <w:b w:val="0"/>
          <w:bCs w:val="0"/>
          <w:caps/>
          <w:sz w:val="24"/>
          <w:szCs w:val="24"/>
          <w:rtl/>
        </w:rPr>
        <w:t xml:space="preserve">על - מנת </w:t>
      </w:r>
    </w:p>
    <w:p w14:paraId="4D980532" w14:textId="77777777" w:rsidR="001E2274" w:rsidRDefault="001E2274" w:rsidP="00B70862">
      <w:pPr>
        <w:rPr>
          <w:b w:val="0"/>
          <w:bCs w:val="0"/>
          <w:caps/>
          <w:sz w:val="24"/>
          <w:szCs w:val="24"/>
          <w:rtl/>
        </w:rPr>
      </w:pPr>
    </w:p>
    <w:p w14:paraId="01912C56" w14:textId="77777777" w:rsidR="001E2274" w:rsidRDefault="004D3840" w:rsidP="00B70862">
      <w:pPr>
        <w:rPr>
          <w:caps/>
          <w:sz w:val="24"/>
          <w:szCs w:val="24"/>
          <w:u w:val="single"/>
          <w:rtl/>
        </w:rPr>
      </w:pPr>
      <w:r w:rsidRPr="004D3840">
        <w:rPr>
          <w:rFonts w:hint="cs"/>
          <w:caps/>
          <w:sz w:val="24"/>
          <w:szCs w:val="24"/>
          <w:u w:val="single"/>
          <w:rtl/>
        </w:rPr>
        <w:lastRenderedPageBreak/>
        <w:t>גב</w:t>
      </w:r>
      <w:r w:rsidRPr="004D3840">
        <w:rPr>
          <w:caps/>
          <w:sz w:val="24"/>
          <w:szCs w:val="24"/>
          <w:u w:val="single"/>
          <w:rtl/>
        </w:rPr>
        <w:t>'</w:t>
      </w:r>
      <w:r w:rsidRPr="004D3840">
        <w:rPr>
          <w:rFonts w:hint="cs"/>
          <w:caps/>
          <w:sz w:val="24"/>
          <w:szCs w:val="24"/>
          <w:u w:val="single"/>
          <w:rtl/>
        </w:rPr>
        <w:t xml:space="preserve"> ג</w:t>
      </w:r>
      <w:r w:rsidRPr="004D3840">
        <w:rPr>
          <w:caps/>
          <w:sz w:val="24"/>
          <w:szCs w:val="24"/>
          <w:u w:val="single"/>
          <w:rtl/>
        </w:rPr>
        <w:t>'</w:t>
      </w:r>
      <w:r w:rsidRPr="004D3840">
        <w:rPr>
          <w:rFonts w:hint="cs"/>
          <w:caps/>
          <w:sz w:val="24"/>
          <w:szCs w:val="24"/>
          <w:u w:val="single"/>
          <w:rtl/>
        </w:rPr>
        <w:t>ומאנה מולא - נציגת לשכת התכנון</w:t>
      </w:r>
      <w:r w:rsidR="001E2274">
        <w:rPr>
          <w:rFonts w:hint="cs"/>
          <w:caps/>
          <w:sz w:val="24"/>
          <w:szCs w:val="24"/>
          <w:u w:val="single"/>
          <w:rtl/>
        </w:rPr>
        <w:t>:</w:t>
      </w:r>
    </w:p>
    <w:p w14:paraId="474C2870" w14:textId="6D9ED653" w:rsidR="001E2274" w:rsidRDefault="00B70862" w:rsidP="00B70862">
      <w:pPr>
        <w:rPr>
          <w:b w:val="0"/>
          <w:bCs w:val="0"/>
          <w:caps/>
          <w:sz w:val="24"/>
          <w:szCs w:val="24"/>
          <w:rtl/>
        </w:rPr>
      </w:pPr>
      <w:r>
        <w:rPr>
          <w:rFonts w:hint="cs"/>
          <w:b w:val="0"/>
          <w:bCs w:val="0"/>
          <w:caps/>
          <w:sz w:val="24"/>
          <w:szCs w:val="24"/>
          <w:rtl/>
        </w:rPr>
        <w:t xml:space="preserve">הצפיפות כן </w:t>
      </w:r>
    </w:p>
    <w:p w14:paraId="5C0C4014" w14:textId="77777777" w:rsidR="001E2274" w:rsidRDefault="001E2274" w:rsidP="00B70862">
      <w:pPr>
        <w:rPr>
          <w:b w:val="0"/>
          <w:bCs w:val="0"/>
          <w:caps/>
          <w:sz w:val="24"/>
          <w:szCs w:val="24"/>
          <w:rtl/>
        </w:rPr>
      </w:pPr>
    </w:p>
    <w:p w14:paraId="7B82F646" w14:textId="77777777" w:rsidR="001E2274" w:rsidRDefault="0044432A" w:rsidP="00B70862">
      <w:pPr>
        <w:rPr>
          <w:caps/>
          <w:sz w:val="24"/>
          <w:szCs w:val="24"/>
          <w:u w:val="single"/>
          <w:rtl/>
        </w:rPr>
      </w:pPr>
      <w:r w:rsidRPr="0044432A">
        <w:rPr>
          <w:rFonts w:hint="cs"/>
          <w:caps/>
          <w:sz w:val="24"/>
          <w:szCs w:val="24"/>
          <w:u w:val="single"/>
          <w:rtl/>
        </w:rPr>
        <w:t>גב</w:t>
      </w:r>
      <w:r w:rsidRPr="0044432A">
        <w:rPr>
          <w:caps/>
          <w:sz w:val="24"/>
          <w:szCs w:val="24"/>
          <w:u w:val="single"/>
          <w:rtl/>
        </w:rPr>
        <w:t>'</w:t>
      </w:r>
      <w:r w:rsidRPr="0044432A">
        <w:rPr>
          <w:rFonts w:hint="cs"/>
          <w:caps/>
          <w:sz w:val="24"/>
          <w:szCs w:val="24"/>
          <w:u w:val="single"/>
          <w:rtl/>
        </w:rPr>
        <w:t xml:space="preserve"> תמי ראם וגנר - נציגת לשכת התכנון</w:t>
      </w:r>
      <w:r w:rsidR="001E2274">
        <w:rPr>
          <w:rFonts w:hint="cs"/>
          <w:caps/>
          <w:sz w:val="24"/>
          <w:szCs w:val="24"/>
          <w:u w:val="single"/>
          <w:rtl/>
        </w:rPr>
        <w:t>:</w:t>
      </w:r>
    </w:p>
    <w:p w14:paraId="70A7FA6F" w14:textId="395E8E39" w:rsidR="001E2274" w:rsidRDefault="00B70862" w:rsidP="00B70862">
      <w:pPr>
        <w:rPr>
          <w:b w:val="0"/>
          <w:bCs w:val="0"/>
          <w:caps/>
          <w:sz w:val="24"/>
          <w:szCs w:val="24"/>
          <w:rtl/>
        </w:rPr>
      </w:pPr>
      <w:r>
        <w:rPr>
          <w:rFonts w:hint="cs"/>
          <w:b w:val="0"/>
          <w:bCs w:val="0"/>
          <w:caps/>
          <w:sz w:val="24"/>
          <w:szCs w:val="24"/>
          <w:rtl/>
        </w:rPr>
        <w:t xml:space="preserve">על - מנת להתאים על - מנת להתאים את הצפיפות </w:t>
      </w:r>
    </w:p>
    <w:p w14:paraId="5D033534" w14:textId="77777777" w:rsidR="001E2274" w:rsidRDefault="001E2274" w:rsidP="00B70862">
      <w:pPr>
        <w:rPr>
          <w:b w:val="0"/>
          <w:bCs w:val="0"/>
          <w:caps/>
          <w:sz w:val="24"/>
          <w:szCs w:val="24"/>
          <w:rtl/>
        </w:rPr>
      </w:pPr>
    </w:p>
    <w:p w14:paraId="2122D965" w14:textId="77777777" w:rsidR="001E2274" w:rsidRDefault="000A5C33" w:rsidP="00B70862">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21C81924" w14:textId="6A2ED15D" w:rsidR="001E2274" w:rsidRDefault="00B70862" w:rsidP="00B70862">
      <w:pPr>
        <w:rPr>
          <w:b w:val="0"/>
          <w:bCs w:val="0"/>
          <w:caps/>
          <w:sz w:val="24"/>
          <w:szCs w:val="24"/>
          <w:rtl/>
        </w:rPr>
      </w:pPr>
      <w:r>
        <w:rPr>
          <w:rFonts w:hint="cs"/>
          <w:b w:val="0"/>
          <w:bCs w:val="0"/>
          <w:caps/>
          <w:sz w:val="24"/>
          <w:szCs w:val="24"/>
          <w:rtl/>
        </w:rPr>
        <w:t>לתמא</w:t>
      </w:r>
    </w:p>
    <w:p w14:paraId="5F1CE1FB" w14:textId="77777777" w:rsidR="001E2274" w:rsidRDefault="001E2274" w:rsidP="00B70862">
      <w:pPr>
        <w:rPr>
          <w:b w:val="0"/>
          <w:bCs w:val="0"/>
          <w:caps/>
          <w:sz w:val="24"/>
          <w:szCs w:val="24"/>
          <w:rtl/>
        </w:rPr>
      </w:pPr>
    </w:p>
    <w:p w14:paraId="3BE9FDC4" w14:textId="77777777" w:rsidR="001E2274" w:rsidRDefault="0044432A" w:rsidP="00B70862">
      <w:pPr>
        <w:rPr>
          <w:caps/>
          <w:sz w:val="24"/>
          <w:szCs w:val="24"/>
          <w:u w:val="single"/>
          <w:rtl/>
        </w:rPr>
      </w:pPr>
      <w:r w:rsidRPr="0044432A">
        <w:rPr>
          <w:rFonts w:hint="cs"/>
          <w:caps/>
          <w:sz w:val="24"/>
          <w:szCs w:val="24"/>
          <w:u w:val="single"/>
          <w:rtl/>
        </w:rPr>
        <w:t>גב</w:t>
      </w:r>
      <w:r w:rsidRPr="0044432A">
        <w:rPr>
          <w:caps/>
          <w:sz w:val="24"/>
          <w:szCs w:val="24"/>
          <w:u w:val="single"/>
          <w:rtl/>
        </w:rPr>
        <w:t>'</w:t>
      </w:r>
      <w:r w:rsidRPr="0044432A">
        <w:rPr>
          <w:rFonts w:hint="cs"/>
          <w:caps/>
          <w:sz w:val="24"/>
          <w:szCs w:val="24"/>
          <w:u w:val="single"/>
          <w:rtl/>
        </w:rPr>
        <w:t xml:space="preserve"> תמי ראם וגנר - נציגת לשכת התכנון</w:t>
      </w:r>
      <w:r w:rsidR="001E2274">
        <w:rPr>
          <w:rFonts w:hint="cs"/>
          <w:caps/>
          <w:sz w:val="24"/>
          <w:szCs w:val="24"/>
          <w:u w:val="single"/>
          <w:rtl/>
        </w:rPr>
        <w:t>:</w:t>
      </w:r>
    </w:p>
    <w:p w14:paraId="5357511B" w14:textId="50FAADCA" w:rsidR="001E2274" w:rsidRDefault="00B70862" w:rsidP="00B70862">
      <w:pPr>
        <w:rPr>
          <w:b w:val="0"/>
          <w:bCs w:val="0"/>
          <w:caps/>
          <w:sz w:val="24"/>
          <w:szCs w:val="24"/>
          <w:rtl/>
        </w:rPr>
      </w:pPr>
      <w:r>
        <w:rPr>
          <w:rFonts w:hint="cs"/>
          <w:b w:val="0"/>
          <w:bCs w:val="0"/>
          <w:caps/>
          <w:sz w:val="24"/>
          <w:szCs w:val="24"/>
          <w:rtl/>
        </w:rPr>
        <w:t>לנדרש בתמא, תתווסף התוכנית תוסיף עוד יחידה, ש,</w:t>
      </w:r>
    </w:p>
    <w:p w14:paraId="72164F12" w14:textId="77777777" w:rsidR="001E2274" w:rsidRDefault="001E2274" w:rsidP="00B70862">
      <w:pPr>
        <w:rPr>
          <w:b w:val="0"/>
          <w:bCs w:val="0"/>
          <w:caps/>
          <w:sz w:val="24"/>
          <w:szCs w:val="24"/>
          <w:rtl/>
        </w:rPr>
      </w:pPr>
    </w:p>
    <w:p w14:paraId="4CAC2289" w14:textId="77777777" w:rsidR="001E2274" w:rsidRDefault="000A5C33" w:rsidP="00B70862">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1EED71F8" w14:textId="1AB92AD0" w:rsidR="001E2274" w:rsidRDefault="00B70862" w:rsidP="00B70862">
      <w:pPr>
        <w:rPr>
          <w:b w:val="0"/>
          <w:bCs w:val="0"/>
          <w:caps/>
          <w:sz w:val="24"/>
          <w:szCs w:val="24"/>
          <w:rtl/>
        </w:rPr>
      </w:pPr>
      <w:r>
        <w:rPr>
          <w:rFonts w:hint="cs"/>
          <w:b w:val="0"/>
          <w:bCs w:val="0"/>
          <w:caps/>
          <w:sz w:val="24"/>
          <w:szCs w:val="24"/>
          <w:rtl/>
        </w:rPr>
        <w:t xml:space="preserve">תתווסף יחידת דיור נוספת </w:t>
      </w:r>
    </w:p>
    <w:p w14:paraId="5CE44D2A" w14:textId="77777777" w:rsidR="001E2274" w:rsidRDefault="001E2274" w:rsidP="00B70862">
      <w:pPr>
        <w:rPr>
          <w:b w:val="0"/>
          <w:bCs w:val="0"/>
          <w:caps/>
          <w:sz w:val="24"/>
          <w:szCs w:val="24"/>
          <w:rtl/>
        </w:rPr>
      </w:pPr>
    </w:p>
    <w:p w14:paraId="1355258B" w14:textId="77777777" w:rsidR="001E2274" w:rsidRDefault="0044432A" w:rsidP="00B70862">
      <w:pPr>
        <w:rPr>
          <w:caps/>
          <w:sz w:val="24"/>
          <w:szCs w:val="24"/>
          <w:u w:val="single"/>
          <w:rtl/>
        </w:rPr>
      </w:pPr>
      <w:r w:rsidRPr="0044432A">
        <w:rPr>
          <w:rFonts w:hint="cs"/>
          <w:caps/>
          <w:sz w:val="24"/>
          <w:szCs w:val="24"/>
          <w:u w:val="single"/>
          <w:rtl/>
        </w:rPr>
        <w:t>גב</w:t>
      </w:r>
      <w:r w:rsidRPr="0044432A">
        <w:rPr>
          <w:caps/>
          <w:sz w:val="24"/>
          <w:szCs w:val="24"/>
          <w:u w:val="single"/>
          <w:rtl/>
        </w:rPr>
        <w:t>'</w:t>
      </w:r>
      <w:r w:rsidRPr="0044432A">
        <w:rPr>
          <w:rFonts w:hint="cs"/>
          <w:caps/>
          <w:sz w:val="24"/>
          <w:szCs w:val="24"/>
          <w:u w:val="single"/>
          <w:rtl/>
        </w:rPr>
        <w:t xml:space="preserve"> תמי ראם וגנר - נציגת לשכת התכנון</w:t>
      </w:r>
      <w:r w:rsidR="001E2274">
        <w:rPr>
          <w:rFonts w:hint="cs"/>
          <w:caps/>
          <w:sz w:val="24"/>
          <w:szCs w:val="24"/>
          <w:u w:val="single"/>
          <w:rtl/>
        </w:rPr>
        <w:t>:</w:t>
      </w:r>
    </w:p>
    <w:p w14:paraId="5C2D89E7" w14:textId="02B5CBB9" w:rsidR="001E2274" w:rsidRDefault="00B70862" w:rsidP="00B70862">
      <w:pPr>
        <w:rPr>
          <w:b w:val="0"/>
          <w:bCs w:val="0"/>
          <w:caps/>
          <w:sz w:val="24"/>
          <w:szCs w:val="24"/>
          <w:rtl/>
        </w:rPr>
      </w:pPr>
      <w:r>
        <w:rPr>
          <w:rFonts w:hint="cs"/>
          <w:b w:val="0"/>
          <w:bCs w:val="0"/>
          <w:caps/>
          <w:sz w:val="24"/>
          <w:szCs w:val="24"/>
          <w:rtl/>
        </w:rPr>
        <w:t xml:space="preserve">תתווסף יחידת דיור נוספת </w:t>
      </w:r>
    </w:p>
    <w:p w14:paraId="3D712631" w14:textId="77777777" w:rsidR="001E2274" w:rsidRDefault="001E2274" w:rsidP="00B70862">
      <w:pPr>
        <w:rPr>
          <w:b w:val="0"/>
          <w:bCs w:val="0"/>
          <w:caps/>
          <w:sz w:val="24"/>
          <w:szCs w:val="24"/>
          <w:rtl/>
        </w:rPr>
      </w:pPr>
    </w:p>
    <w:p w14:paraId="14F7383F" w14:textId="77777777" w:rsidR="001E2274" w:rsidRDefault="000A5C33" w:rsidP="00B70862">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260469BD" w14:textId="448DF4DA" w:rsidR="001E2274" w:rsidRDefault="00B70862" w:rsidP="00B70862">
      <w:pPr>
        <w:rPr>
          <w:b w:val="0"/>
          <w:bCs w:val="0"/>
          <w:caps/>
          <w:sz w:val="24"/>
          <w:szCs w:val="24"/>
          <w:rtl/>
        </w:rPr>
      </w:pPr>
      <w:r>
        <w:rPr>
          <w:rFonts w:hint="cs"/>
          <w:b w:val="0"/>
          <w:bCs w:val="0"/>
          <w:caps/>
          <w:sz w:val="24"/>
          <w:szCs w:val="24"/>
          <w:rtl/>
        </w:rPr>
        <w:t xml:space="preserve">תתווסף נוספת </w:t>
      </w:r>
    </w:p>
    <w:p w14:paraId="38D2E8CA" w14:textId="77777777" w:rsidR="001E2274" w:rsidRDefault="001E2274" w:rsidP="00B70862">
      <w:pPr>
        <w:rPr>
          <w:b w:val="0"/>
          <w:bCs w:val="0"/>
          <w:caps/>
          <w:sz w:val="24"/>
          <w:szCs w:val="24"/>
          <w:rtl/>
        </w:rPr>
      </w:pPr>
    </w:p>
    <w:p w14:paraId="01BC61C0" w14:textId="77777777" w:rsidR="001E2274" w:rsidRDefault="004D3840" w:rsidP="00B70862">
      <w:pPr>
        <w:rPr>
          <w:caps/>
          <w:sz w:val="24"/>
          <w:szCs w:val="24"/>
          <w:u w:val="single"/>
          <w:rtl/>
        </w:rPr>
      </w:pPr>
      <w:r w:rsidRPr="004D3840">
        <w:rPr>
          <w:rFonts w:hint="cs"/>
          <w:caps/>
          <w:sz w:val="24"/>
          <w:szCs w:val="24"/>
          <w:u w:val="single"/>
          <w:rtl/>
        </w:rPr>
        <w:t>גב</w:t>
      </w:r>
      <w:r w:rsidRPr="004D3840">
        <w:rPr>
          <w:caps/>
          <w:sz w:val="24"/>
          <w:szCs w:val="24"/>
          <w:u w:val="single"/>
          <w:rtl/>
        </w:rPr>
        <w:t>'</w:t>
      </w:r>
      <w:r w:rsidRPr="004D3840">
        <w:rPr>
          <w:rFonts w:hint="cs"/>
          <w:caps/>
          <w:sz w:val="24"/>
          <w:szCs w:val="24"/>
          <w:u w:val="single"/>
          <w:rtl/>
        </w:rPr>
        <w:t xml:space="preserve"> ג</w:t>
      </w:r>
      <w:r w:rsidRPr="004D3840">
        <w:rPr>
          <w:caps/>
          <w:sz w:val="24"/>
          <w:szCs w:val="24"/>
          <w:u w:val="single"/>
          <w:rtl/>
        </w:rPr>
        <w:t>'</w:t>
      </w:r>
      <w:r w:rsidRPr="004D3840">
        <w:rPr>
          <w:rFonts w:hint="cs"/>
          <w:caps/>
          <w:sz w:val="24"/>
          <w:szCs w:val="24"/>
          <w:u w:val="single"/>
          <w:rtl/>
        </w:rPr>
        <w:t>ומאנה מולא - נציגת לשכת התכנון</w:t>
      </w:r>
      <w:r w:rsidR="001E2274">
        <w:rPr>
          <w:rFonts w:hint="cs"/>
          <w:caps/>
          <w:sz w:val="24"/>
          <w:szCs w:val="24"/>
          <w:u w:val="single"/>
          <w:rtl/>
        </w:rPr>
        <w:t>:</w:t>
      </w:r>
    </w:p>
    <w:p w14:paraId="0C4819E6" w14:textId="6B3595B0" w:rsidR="001E2274" w:rsidRDefault="00B70862" w:rsidP="00B70862">
      <w:pPr>
        <w:rPr>
          <w:b w:val="0"/>
          <w:bCs w:val="0"/>
          <w:caps/>
          <w:sz w:val="24"/>
          <w:szCs w:val="24"/>
          <w:rtl/>
        </w:rPr>
      </w:pPr>
      <w:r>
        <w:rPr>
          <w:rFonts w:hint="cs"/>
          <w:b w:val="0"/>
          <w:bCs w:val="0"/>
          <w:caps/>
          <w:sz w:val="24"/>
          <w:szCs w:val="24"/>
          <w:rtl/>
        </w:rPr>
        <w:t>אוקיי</w:t>
      </w:r>
    </w:p>
    <w:p w14:paraId="0E394FB3" w14:textId="77777777" w:rsidR="001E2274" w:rsidRDefault="001E2274" w:rsidP="00B70862">
      <w:pPr>
        <w:rPr>
          <w:b w:val="0"/>
          <w:bCs w:val="0"/>
          <w:caps/>
          <w:sz w:val="24"/>
          <w:szCs w:val="24"/>
          <w:rtl/>
        </w:rPr>
      </w:pPr>
    </w:p>
    <w:p w14:paraId="6ECA35F4" w14:textId="77777777" w:rsidR="001E2274" w:rsidRDefault="0044432A" w:rsidP="00B70862">
      <w:pPr>
        <w:rPr>
          <w:caps/>
          <w:sz w:val="24"/>
          <w:szCs w:val="24"/>
          <w:u w:val="single"/>
          <w:rtl/>
        </w:rPr>
      </w:pPr>
      <w:r w:rsidRPr="0044432A">
        <w:rPr>
          <w:rFonts w:hint="cs"/>
          <w:caps/>
          <w:sz w:val="24"/>
          <w:szCs w:val="24"/>
          <w:u w:val="single"/>
          <w:rtl/>
        </w:rPr>
        <w:t>גב</w:t>
      </w:r>
      <w:r w:rsidRPr="0044432A">
        <w:rPr>
          <w:caps/>
          <w:sz w:val="24"/>
          <w:szCs w:val="24"/>
          <w:u w:val="single"/>
          <w:rtl/>
        </w:rPr>
        <w:t>'</w:t>
      </w:r>
      <w:r w:rsidRPr="0044432A">
        <w:rPr>
          <w:rFonts w:hint="cs"/>
          <w:caps/>
          <w:sz w:val="24"/>
          <w:szCs w:val="24"/>
          <w:u w:val="single"/>
          <w:rtl/>
        </w:rPr>
        <w:t xml:space="preserve"> תמי ראם וגנר - נציגת לשכת התכנון</w:t>
      </w:r>
      <w:r w:rsidR="001E2274">
        <w:rPr>
          <w:rFonts w:hint="cs"/>
          <w:caps/>
          <w:sz w:val="24"/>
          <w:szCs w:val="24"/>
          <w:u w:val="single"/>
          <w:rtl/>
        </w:rPr>
        <w:t>:</w:t>
      </w:r>
    </w:p>
    <w:p w14:paraId="79689BA8" w14:textId="32FEA9F0" w:rsidR="001E2274" w:rsidRDefault="00B70862" w:rsidP="00B70862">
      <w:pPr>
        <w:rPr>
          <w:b w:val="0"/>
          <w:bCs w:val="0"/>
          <w:caps/>
          <w:sz w:val="24"/>
          <w:szCs w:val="24"/>
          <w:rtl/>
        </w:rPr>
      </w:pPr>
      <w:r>
        <w:rPr>
          <w:rFonts w:hint="cs"/>
          <w:b w:val="0"/>
          <w:bCs w:val="0"/>
          <w:caps/>
          <w:sz w:val="24"/>
          <w:szCs w:val="24"/>
          <w:rtl/>
        </w:rPr>
        <w:t>אוקיי מה זה מי</w:t>
      </w:r>
      <w:r w:rsidR="000F703D">
        <w:rPr>
          <w:rFonts w:hint="cs"/>
          <w:b w:val="0"/>
          <w:bCs w:val="0"/>
          <w:caps/>
          <w:sz w:val="24"/>
          <w:szCs w:val="24"/>
          <w:rtl/>
        </w:rPr>
        <w:t xml:space="preserve"> </w:t>
      </w:r>
      <w:r>
        <w:rPr>
          <w:rFonts w:hint="cs"/>
          <w:b w:val="0"/>
          <w:bCs w:val="0"/>
          <w:caps/>
          <w:sz w:val="24"/>
          <w:szCs w:val="24"/>
          <w:rtl/>
        </w:rPr>
        <w:t xml:space="preserve">... הוראות התוכנית מה אני אגיד לך בוא תראה את שתיים מוחמד </w:t>
      </w:r>
    </w:p>
    <w:p w14:paraId="47B32FFD" w14:textId="77777777" w:rsidR="001E2274" w:rsidRDefault="001E2274" w:rsidP="00B70862">
      <w:pPr>
        <w:rPr>
          <w:b w:val="0"/>
          <w:bCs w:val="0"/>
          <w:caps/>
          <w:sz w:val="24"/>
          <w:szCs w:val="24"/>
          <w:rtl/>
        </w:rPr>
      </w:pPr>
    </w:p>
    <w:p w14:paraId="23E131C7" w14:textId="77777777" w:rsidR="001E2274" w:rsidRDefault="000A5C33" w:rsidP="00B70862">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77A1F610" w14:textId="5E84B358" w:rsidR="001E2274" w:rsidRDefault="00B70862" w:rsidP="00B70862">
      <w:pPr>
        <w:rPr>
          <w:b w:val="0"/>
          <w:bCs w:val="0"/>
          <w:caps/>
          <w:sz w:val="24"/>
          <w:szCs w:val="24"/>
          <w:rtl/>
        </w:rPr>
      </w:pPr>
      <w:r>
        <w:rPr>
          <w:rFonts w:hint="cs"/>
          <w:b w:val="0"/>
          <w:bCs w:val="0"/>
          <w:caps/>
          <w:sz w:val="24"/>
          <w:szCs w:val="24"/>
          <w:rtl/>
        </w:rPr>
        <w:t>מה?</w:t>
      </w:r>
    </w:p>
    <w:p w14:paraId="4044CBF6" w14:textId="77777777" w:rsidR="001E2274" w:rsidRDefault="001E2274" w:rsidP="00B70862">
      <w:pPr>
        <w:rPr>
          <w:b w:val="0"/>
          <w:bCs w:val="0"/>
          <w:caps/>
          <w:sz w:val="24"/>
          <w:szCs w:val="24"/>
          <w:rtl/>
        </w:rPr>
      </w:pPr>
    </w:p>
    <w:p w14:paraId="496A924B" w14:textId="77777777" w:rsidR="001E2274" w:rsidRDefault="0044432A" w:rsidP="00B70862">
      <w:pPr>
        <w:rPr>
          <w:caps/>
          <w:sz w:val="24"/>
          <w:szCs w:val="24"/>
          <w:u w:val="single"/>
          <w:rtl/>
        </w:rPr>
      </w:pPr>
      <w:r w:rsidRPr="0044432A">
        <w:rPr>
          <w:rFonts w:hint="cs"/>
          <w:caps/>
          <w:sz w:val="24"/>
          <w:szCs w:val="24"/>
          <w:u w:val="single"/>
          <w:rtl/>
        </w:rPr>
        <w:t>גב</w:t>
      </w:r>
      <w:r w:rsidRPr="0044432A">
        <w:rPr>
          <w:caps/>
          <w:sz w:val="24"/>
          <w:szCs w:val="24"/>
          <w:u w:val="single"/>
          <w:rtl/>
        </w:rPr>
        <w:t>'</w:t>
      </w:r>
      <w:r w:rsidRPr="0044432A">
        <w:rPr>
          <w:rFonts w:hint="cs"/>
          <w:caps/>
          <w:sz w:val="24"/>
          <w:szCs w:val="24"/>
          <w:u w:val="single"/>
          <w:rtl/>
        </w:rPr>
        <w:t xml:space="preserve"> תמי ראם וגנר - נציגת לשכת התכנון</w:t>
      </w:r>
      <w:r w:rsidR="001E2274">
        <w:rPr>
          <w:rFonts w:hint="cs"/>
          <w:caps/>
          <w:sz w:val="24"/>
          <w:szCs w:val="24"/>
          <w:u w:val="single"/>
          <w:rtl/>
        </w:rPr>
        <w:t>:</w:t>
      </w:r>
    </w:p>
    <w:p w14:paraId="398BBAD4" w14:textId="113F6DF9" w:rsidR="001E2274" w:rsidRDefault="00B70862" w:rsidP="00B70862">
      <w:pPr>
        <w:rPr>
          <w:b w:val="0"/>
          <w:bCs w:val="0"/>
          <w:caps/>
          <w:sz w:val="24"/>
          <w:szCs w:val="24"/>
          <w:rtl/>
        </w:rPr>
      </w:pPr>
      <w:r>
        <w:rPr>
          <w:rFonts w:hint="cs"/>
          <w:b w:val="0"/>
          <w:bCs w:val="0"/>
          <w:caps/>
          <w:sz w:val="24"/>
          <w:szCs w:val="24"/>
          <w:rtl/>
        </w:rPr>
        <w:t>בינוי הוראות הבינוי יכללו הוראות הוראה כי אופי הבינוי המוצע בתכנון יהיה תואם לסוג הבינוי הקיים בישוב בהתאמה אליו</w:t>
      </w:r>
      <w:r w:rsidR="000F703D">
        <w:rPr>
          <w:rFonts w:hint="cs"/>
          <w:b w:val="0"/>
          <w:bCs w:val="0"/>
          <w:caps/>
          <w:sz w:val="24"/>
          <w:szCs w:val="24"/>
          <w:rtl/>
        </w:rPr>
        <w:t xml:space="preserve"> </w:t>
      </w:r>
      <w:r w:rsidR="00833CB0">
        <w:rPr>
          <w:rFonts w:hint="cs"/>
          <w:b w:val="0"/>
          <w:bCs w:val="0"/>
          <w:caps/>
          <w:sz w:val="24"/>
          <w:szCs w:val="24"/>
          <w:rtl/>
        </w:rPr>
        <w:t>... שנודע לנו שזה כבר בנוי איך אני יכולה לכתוב את המשפט, למחוק?</w:t>
      </w:r>
    </w:p>
    <w:p w14:paraId="2A51680C" w14:textId="77777777" w:rsidR="001E2274" w:rsidRDefault="001E2274" w:rsidP="00B70862">
      <w:pPr>
        <w:rPr>
          <w:b w:val="0"/>
          <w:bCs w:val="0"/>
          <w:caps/>
          <w:sz w:val="24"/>
          <w:szCs w:val="24"/>
          <w:rtl/>
        </w:rPr>
      </w:pPr>
    </w:p>
    <w:p w14:paraId="46A87B0D" w14:textId="77777777" w:rsidR="001E2274" w:rsidRDefault="004D3840" w:rsidP="00B70862">
      <w:pPr>
        <w:rPr>
          <w:caps/>
          <w:sz w:val="24"/>
          <w:szCs w:val="24"/>
          <w:u w:val="single"/>
          <w:rtl/>
        </w:rPr>
      </w:pPr>
      <w:r w:rsidRPr="004D3840">
        <w:rPr>
          <w:rFonts w:hint="cs"/>
          <w:caps/>
          <w:sz w:val="24"/>
          <w:szCs w:val="24"/>
          <w:u w:val="single"/>
          <w:rtl/>
        </w:rPr>
        <w:t>גב</w:t>
      </w:r>
      <w:r w:rsidRPr="004D3840">
        <w:rPr>
          <w:caps/>
          <w:sz w:val="24"/>
          <w:szCs w:val="24"/>
          <w:u w:val="single"/>
          <w:rtl/>
        </w:rPr>
        <w:t>'</w:t>
      </w:r>
      <w:r w:rsidRPr="004D3840">
        <w:rPr>
          <w:rFonts w:hint="cs"/>
          <w:caps/>
          <w:sz w:val="24"/>
          <w:szCs w:val="24"/>
          <w:u w:val="single"/>
          <w:rtl/>
        </w:rPr>
        <w:t xml:space="preserve"> ג</w:t>
      </w:r>
      <w:r w:rsidRPr="004D3840">
        <w:rPr>
          <w:caps/>
          <w:sz w:val="24"/>
          <w:szCs w:val="24"/>
          <w:u w:val="single"/>
          <w:rtl/>
        </w:rPr>
        <w:t>'</w:t>
      </w:r>
      <w:r w:rsidRPr="004D3840">
        <w:rPr>
          <w:rFonts w:hint="cs"/>
          <w:caps/>
          <w:sz w:val="24"/>
          <w:szCs w:val="24"/>
          <w:u w:val="single"/>
          <w:rtl/>
        </w:rPr>
        <w:t>ומאנה מולא - נציגת לשכת התכנון</w:t>
      </w:r>
      <w:r w:rsidR="001E2274">
        <w:rPr>
          <w:rFonts w:hint="cs"/>
          <w:caps/>
          <w:sz w:val="24"/>
          <w:szCs w:val="24"/>
          <w:u w:val="single"/>
          <w:rtl/>
        </w:rPr>
        <w:t>:</w:t>
      </w:r>
    </w:p>
    <w:p w14:paraId="3DA6513F" w14:textId="187B20DD" w:rsidR="001E2274" w:rsidRDefault="00833CB0" w:rsidP="00B70862">
      <w:pPr>
        <w:rPr>
          <w:b w:val="0"/>
          <w:bCs w:val="0"/>
          <w:caps/>
          <w:sz w:val="24"/>
          <w:szCs w:val="24"/>
          <w:rtl/>
        </w:rPr>
      </w:pPr>
      <w:r>
        <w:rPr>
          <w:rFonts w:hint="cs"/>
          <w:b w:val="0"/>
          <w:bCs w:val="0"/>
          <w:caps/>
          <w:sz w:val="24"/>
          <w:szCs w:val="24"/>
          <w:rtl/>
        </w:rPr>
        <w:t xml:space="preserve">אוקיי </w:t>
      </w:r>
    </w:p>
    <w:p w14:paraId="1011595F" w14:textId="77777777" w:rsidR="001E2274" w:rsidRDefault="001E2274" w:rsidP="00B70862">
      <w:pPr>
        <w:rPr>
          <w:b w:val="0"/>
          <w:bCs w:val="0"/>
          <w:caps/>
          <w:sz w:val="24"/>
          <w:szCs w:val="24"/>
          <w:rtl/>
        </w:rPr>
      </w:pPr>
    </w:p>
    <w:p w14:paraId="45AB206C" w14:textId="77777777" w:rsidR="001E2274" w:rsidRDefault="000A5C33" w:rsidP="00B70862">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0EFB70D3" w14:textId="4885877A" w:rsidR="001E2274" w:rsidRDefault="00833CB0" w:rsidP="00B70862">
      <w:pPr>
        <w:rPr>
          <w:b w:val="0"/>
          <w:bCs w:val="0"/>
          <w:caps/>
          <w:sz w:val="24"/>
          <w:szCs w:val="24"/>
          <w:rtl/>
        </w:rPr>
      </w:pPr>
      <w:r>
        <w:rPr>
          <w:rFonts w:hint="cs"/>
          <w:b w:val="0"/>
          <w:bCs w:val="0"/>
          <w:caps/>
          <w:sz w:val="24"/>
          <w:szCs w:val="24"/>
          <w:rtl/>
        </w:rPr>
        <w:t xml:space="preserve">... היחידה הנוספת היא רוצה להוסיף, יש בינוי פה, תשאירי </w:t>
      </w:r>
    </w:p>
    <w:p w14:paraId="049E5028" w14:textId="77777777" w:rsidR="001E2274" w:rsidRDefault="001E2274" w:rsidP="00B70862">
      <w:pPr>
        <w:rPr>
          <w:b w:val="0"/>
          <w:bCs w:val="0"/>
          <w:caps/>
          <w:sz w:val="24"/>
          <w:szCs w:val="24"/>
          <w:rtl/>
        </w:rPr>
      </w:pPr>
    </w:p>
    <w:p w14:paraId="2D66F5A7" w14:textId="77777777" w:rsidR="001E2274" w:rsidRDefault="0044432A" w:rsidP="00B70862">
      <w:pPr>
        <w:rPr>
          <w:caps/>
          <w:sz w:val="24"/>
          <w:szCs w:val="24"/>
          <w:u w:val="single"/>
          <w:rtl/>
        </w:rPr>
      </w:pPr>
      <w:r w:rsidRPr="0044432A">
        <w:rPr>
          <w:rFonts w:hint="cs"/>
          <w:caps/>
          <w:sz w:val="24"/>
          <w:szCs w:val="24"/>
          <w:u w:val="single"/>
          <w:rtl/>
        </w:rPr>
        <w:t>גב</w:t>
      </w:r>
      <w:r w:rsidRPr="0044432A">
        <w:rPr>
          <w:caps/>
          <w:sz w:val="24"/>
          <w:szCs w:val="24"/>
          <w:u w:val="single"/>
          <w:rtl/>
        </w:rPr>
        <w:t>'</w:t>
      </w:r>
      <w:r w:rsidRPr="0044432A">
        <w:rPr>
          <w:rFonts w:hint="cs"/>
          <w:caps/>
          <w:sz w:val="24"/>
          <w:szCs w:val="24"/>
          <w:u w:val="single"/>
          <w:rtl/>
        </w:rPr>
        <w:t xml:space="preserve"> תמי ראם וגנר - נציגת לשכת התכנון</w:t>
      </w:r>
      <w:r w:rsidR="001E2274">
        <w:rPr>
          <w:rFonts w:hint="cs"/>
          <w:caps/>
          <w:sz w:val="24"/>
          <w:szCs w:val="24"/>
          <w:u w:val="single"/>
          <w:rtl/>
        </w:rPr>
        <w:t>:</w:t>
      </w:r>
    </w:p>
    <w:p w14:paraId="71900E93" w14:textId="5107A58D" w:rsidR="001E2274" w:rsidRDefault="00833CB0" w:rsidP="00B70862">
      <w:pPr>
        <w:rPr>
          <w:b w:val="0"/>
          <w:bCs w:val="0"/>
          <w:caps/>
          <w:sz w:val="24"/>
          <w:szCs w:val="24"/>
          <w:rtl/>
        </w:rPr>
      </w:pPr>
      <w:r>
        <w:rPr>
          <w:rFonts w:hint="cs"/>
          <w:b w:val="0"/>
          <w:bCs w:val="0"/>
          <w:caps/>
          <w:sz w:val="24"/>
          <w:szCs w:val="24"/>
          <w:rtl/>
        </w:rPr>
        <w:t>אוקיי</w:t>
      </w:r>
      <w:r w:rsidR="000F703D">
        <w:rPr>
          <w:rFonts w:hint="cs"/>
          <w:b w:val="0"/>
          <w:bCs w:val="0"/>
          <w:caps/>
          <w:sz w:val="24"/>
          <w:szCs w:val="24"/>
          <w:rtl/>
        </w:rPr>
        <w:t xml:space="preserve"> </w:t>
      </w:r>
      <w:r>
        <w:rPr>
          <w:rFonts w:hint="cs"/>
          <w:b w:val="0"/>
          <w:bCs w:val="0"/>
          <w:caps/>
          <w:sz w:val="24"/>
          <w:szCs w:val="24"/>
          <w:rtl/>
        </w:rPr>
        <w:t>... השטחי שירות הם ביקשו פחות שטחי שירות ממה ש,</w:t>
      </w:r>
      <w:r w:rsidR="000F703D">
        <w:rPr>
          <w:rFonts w:hint="cs"/>
          <w:b w:val="0"/>
          <w:bCs w:val="0"/>
          <w:caps/>
          <w:sz w:val="24"/>
          <w:szCs w:val="24"/>
          <w:rtl/>
        </w:rPr>
        <w:t xml:space="preserve"> </w:t>
      </w:r>
      <w:r>
        <w:rPr>
          <w:rFonts w:hint="cs"/>
          <w:b w:val="0"/>
          <w:bCs w:val="0"/>
          <w:caps/>
          <w:sz w:val="24"/>
          <w:szCs w:val="24"/>
          <w:rtl/>
        </w:rPr>
        <w:t>...</w:t>
      </w:r>
    </w:p>
    <w:p w14:paraId="4875BC50" w14:textId="77777777" w:rsidR="001E2274" w:rsidRDefault="001E2274" w:rsidP="00B70862">
      <w:pPr>
        <w:rPr>
          <w:b w:val="0"/>
          <w:bCs w:val="0"/>
          <w:caps/>
          <w:sz w:val="24"/>
          <w:szCs w:val="24"/>
          <w:rtl/>
        </w:rPr>
      </w:pPr>
    </w:p>
    <w:p w14:paraId="0B10A772" w14:textId="77777777" w:rsidR="001E2274" w:rsidRDefault="000A5C33" w:rsidP="00B70862">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024AC9F9" w14:textId="61EAE2EE" w:rsidR="001E2274" w:rsidRDefault="009B7A03" w:rsidP="00B70862">
      <w:pPr>
        <w:rPr>
          <w:b w:val="0"/>
          <w:bCs w:val="0"/>
          <w:caps/>
          <w:sz w:val="24"/>
          <w:szCs w:val="24"/>
          <w:rtl/>
        </w:rPr>
      </w:pPr>
      <w:r>
        <w:rPr>
          <w:rFonts w:hint="cs"/>
          <w:b w:val="0"/>
          <w:bCs w:val="0"/>
          <w:caps/>
          <w:sz w:val="24"/>
          <w:szCs w:val="24"/>
          <w:rtl/>
        </w:rPr>
        <w:t xml:space="preserve">הם מספיק גדולים ב, </w:t>
      </w:r>
    </w:p>
    <w:p w14:paraId="67C6223A" w14:textId="77777777" w:rsidR="001E2274" w:rsidRDefault="001E2274" w:rsidP="00B70862">
      <w:pPr>
        <w:rPr>
          <w:b w:val="0"/>
          <w:bCs w:val="0"/>
          <w:caps/>
          <w:sz w:val="24"/>
          <w:szCs w:val="24"/>
          <w:rtl/>
        </w:rPr>
      </w:pPr>
    </w:p>
    <w:p w14:paraId="74C126FD" w14:textId="77777777" w:rsidR="001E2274" w:rsidRDefault="0044432A" w:rsidP="009B7A03">
      <w:pPr>
        <w:rPr>
          <w:caps/>
          <w:sz w:val="24"/>
          <w:szCs w:val="24"/>
          <w:u w:val="single"/>
          <w:rtl/>
        </w:rPr>
      </w:pPr>
      <w:r w:rsidRPr="0044432A">
        <w:rPr>
          <w:rFonts w:hint="cs"/>
          <w:caps/>
          <w:sz w:val="24"/>
          <w:szCs w:val="24"/>
          <w:u w:val="single"/>
          <w:rtl/>
        </w:rPr>
        <w:t>גב</w:t>
      </w:r>
      <w:r w:rsidRPr="0044432A">
        <w:rPr>
          <w:caps/>
          <w:sz w:val="24"/>
          <w:szCs w:val="24"/>
          <w:u w:val="single"/>
          <w:rtl/>
        </w:rPr>
        <w:t>'</w:t>
      </w:r>
      <w:r w:rsidRPr="0044432A">
        <w:rPr>
          <w:rFonts w:hint="cs"/>
          <w:caps/>
          <w:sz w:val="24"/>
          <w:szCs w:val="24"/>
          <w:u w:val="single"/>
          <w:rtl/>
        </w:rPr>
        <w:t xml:space="preserve"> תמי ראם וגנר - נציגת לשכת התכנון</w:t>
      </w:r>
      <w:r w:rsidR="001E2274">
        <w:rPr>
          <w:rFonts w:hint="cs"/>
          <w:caps/>
          <w:sz w:val="24"/>
          <w:szCs w:val="24"/>
          <w:u w:val="single"/>
          <w:rtl/>
        </w:rPr>
        <w:t>:</w:t>
      </w:r>
    </w:p>
    <w:p w14:paraId="209AA081" w14:textId="18F471DF" w:rsidR="001E2274" w:rsidRDefault="009B7A03" w:rsidP="009B7A03">
      <w:pPr>
        <w:rPr>
          <w:b w:val="0"/>
          <w:bCs w:val="0"/>
          <w:caps/>
          <w:sz w:val="24"/>
          <w:szCs w:val="24"/>
          <w:rtl/>
        </w:rPr>
      </w:pPr>
      <w:r>
        <w:rPr>
          <w:rFonts w:hint="cs"/>
          <w:b w:val="0"/>
          <w:bCs w:val="0"/>
          <w:caps/>
          <w:sz w:val="24"/>
          <w:szCs w:val="24"/>
          <w:rtl/>
        </w:rPr>
        <w:t xml:space="preserve">אז אני לא מוסיפה להם שטחי שירות, מה שהם ביקשו, אה אבל היא צריכה זכויות ליחידה הנוספת </w:t>
      </w:r>
    </w:p>
    <w:p w14:paraId="371BEAC1" w14:textId="77777777" w:rsidR="001E2274" w:rsidRDefault="001E2274" w:rsidP="009B7A03">
      <w:pPr>
        <w:rPr>
          <w:b w:val="0"/>
          <w:bCs w:val="0"/>
          <w:caps/>
          <w:sz w:val="24"/>
          <w:szCs w:val="24"/>
          <w:rtl/>
        </w:rPr>
      </w:pPr>
    </w:p>
    <w:p w14:paraId="295D29BB" w14:textId="77777777" w:rsidR="001E2274" w:rsidRDefault="000A5C33" w:rsidP="009B7A03">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12704FAC" w14:textId="3101B3D8" w:rsidR="001E2274" w:rsidRDefault="009B7A03" w:rsidP="009B7A03">
      <w:pPr>
        <w:rPr>
          <w:b w:val="0"/>
          <w:bCs w:val="0"/>
          <w:caps/>
          <w:sz w:val="24"/>
          <w:szCs w:val="24"/>
          <w:rtl/>
        </w:rPr>
      </w:pPr>
      <w:r>
        <w:rPr>
          <w:rFonts w:hint="cs"/>
          <w:b w:val="0"/>
          <w:bCs w:val="0"/>
          <w:caps/>
          <w:sz w:val="24"/>
          <w:szCs w:val="24"/>
          <w:rtl/>
        </w:rPr>
        <w:t>תעשו יחידה נוספת קטנה לא</w:t>
      </w:r>
      <w:r w:rsidR="000F703D">
        <w:rPr>
          <w:rFonts w:hint="cs"/>
          <w:b w:val="0"/>
          <w:bCs w:val="0"/>
          <w:caps/>
          <w:sz w:val="24"/>
          <w:szCs w:val="24"/>
          <w:rtl/>
        </w:rPr>
        <w:t xml:space="preserve"> </w:t>
      </w:r>
      <w:r>
        <w:rPr>
          <w:rFonts w:hint="cs"/>
          <w:b w:val="0"/>
          <w:bCs w:val="0"/>
          <w:caps/>
          <w:sz w:val="24"/>
          <w:szCs w:val="24"/>
          <w:rtl/>
        </w:rPr>
        <w:t xml:space="preserve">... </w:t>
      </w:r>
    </w:p>
    <w:p w14:paraId="4509C63B" w14:textId="77777777" w:rsidR="001E2274" w:rsidRDefault="001E2274" w:rsidP="009B7A03">
      <w:pPr>
        <w:rPr>
          <w:b w:val="0"/>
          <w:bCs w:val="0"/>
          <w:caps/>
          <w:sz w:val="24"/>
          <w:szCs w:val="24"/>
          <w:rtl/>
        </w:rPr>
      </w:pPr>
    </w:p>
    <w:p w14:paraId="5F827463" w14:textId="77777777" w:rsidR="001E2274" w:rsidRDefault="0044432A" w:rsidP="009B7A03">
      <w:pPr>
        <w:rPr>
          <w:caps/>
          <w:sz w:val="24"/>
          <w:szCs w:val="24"/>
          <w:u w:val="single"/>
          <w:rtl/>
        </w:rPr>
      </w:pPr>
      <w:r w:rsidRPr="0044432A">
        <w:rPr>
          <w:rFonts w:hint="cs"/>
          <w:caps/>
          <w:sz w:val="24"/>
          <w:szCs w:val="24"/>
          <w:u w:val="single"/>
          <w:rtl/>
        </w:rPr>
        <w:t>גב</w:t>
      </w:r>
      <w:r w:rsidRPr="0044432A">
        <w:rPr>
          <w:caps/>
          <w:sz w:val="24"/>
          <w:szCs w:val="24"/>
          <w:u w:val="single"/>
          <w:rtl/>
        </w:rPr>
        <w:t>'</w:t>
      </w:r>
      <w:r w:rsidRPr="0044432A">
        <w:rPr>
          <w:rFonts w:hint="cs"/>
          <w:caps/>
          <w:sz w:val="24"/>
          <w:szCs w:val="24"/>
          <w:u w:val="single"/>
          <w:rtl/>
        </w:rPr>
        <w:t xml:space="preserve"> תמי ראם וגנר - נציגת לשכת התכנון</w:t>
      </w:r>
      <w:r w:rsidR="001E2274">
        <w:rPr>
          <w:rFonts w:hint="cs"/>
          <w:caps/>
          <w:sz w:val="24"/>
          <w:szCs w:val="24"/>
          <w:u w:val="single"/>
          <w:rtl/>
        </w:rPr>
        <w:t>:</w:t>
      </w:r>
    </w:p>
    <w:p w14:paraId="1D48EDFB" w14:textId="7616B09D" w:rsidR="001E2274" w:rsidRDefault="009B7A03" w:rsidP="009B7A03">
      <w:pPr>
        <w:rPr>
          <w:b w:val="0"/>
          <w:bCs w:val="0"/>
          <w:caps/>
          <w:sz w:val="24"/>
          <w:szCs w:val="24"/>
          <w:rtl/>
        </w:rPr>
      </w:pPr>
      <w:r>
        <w:rPr>
          <w:rFonts w:hint="cs"/>
          <w:b w:val="0"/>
          <w:bCs w:val="0"/>
          <w:caps/>
          <w:sz w:val="24"/>
          <w:szCs w:val="24"/>
          <w:rtl/>
        </w:rPr>
        <w:t>כן מאה</w:t>
      </w:r>
      <w:r w:rsidR="000F703D">
        <w:rPr>
          <w:rFonts w:hint="cs"/>
          <w:b w:val="0"/>
          <w:bCs w:val="0"/>
          <w:caps/>
          <w:sz w:val="24"/>
          <w:szCs w:val="24"/>
          <w:rtl/>
        </w:rPr>
        <w:t xml:space="preserve"> </w:t>
      </w:r>
      <w:r>
        <w:rPr>
          <w:rFonts w:hint="cs"/>
          <w:b w:val="0"/>
          <w:bCs w:val="0"/>
          <w:caps/>
          <w:sz w:val="24"/>
          <w:szCs w:val="24"/>
          <w:rtl/>
        </w:rPr>
        <w:t>מספיק?</w:t>
      </w:r>
    </w:p>
    <w:p w14:paraId="2306904A" w14:textId="77777777" w:rsidR="001E2274" w:rsidRDefault="001E2274" w:rsidP="009B7A03">
      <w:pPr>
        <w:rPr>
          <w:b w:val="0"/>
          <w:bCs w:val="0"/>
          <w:caps/>
          <w:sz w:val="24"/>
          <w:szCs w:val="24"/>
          <w:rtl/>
        </w:rPr>
      </w:pPr>
    </w:p>
    <w:p w14:paraId="6E5E5CCB" w14:textId="77777777" w:rsidR="001E2274" w:rsidRDefault="000A5C33" w:rsidP="009B7A03">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45A56D43" w14:textId="2AB7F5D3" w:rsidR="001E2274" w:rsidRDefault="009B7A03" w:rsidP="009B7A03">
      <w:pPr>
        <w:rPr>
          <w:b w:val="0"/>
          <w:bCs w:val="0"/>
          <w:caps/>
          <w:sz w:val="24"/>
          <w:szCs w:val="24"/>
          <w:rtl/>
        </w:rPr>
      </w:pPr>
      <w:r>
        <w:rPr>
          <w:rFonts w:hint="cs"/>
          <w:b w:val="0"/>
          <w:bCs w:val="0"/>
          <w:caps/>
          <w:sz w:val="24"/>
          <w:szCs w:val="24"/>
          <w:rtl/>
        </w:rPr>
        <w:t>מאה מאה, תשעים מטר ...</w:t>
      </w:r>
    </w:p>
    <w:p w14:paraId="4DDA2BF7" w14:textId="77777777" w:rsidR="001E2274" w:rsidRDefault="001E2274" w:rsidP="009B7A03">
      <w:pPr>
        <w:rPr>
          <w:b w:val="0"/>
          <w:bCs w:val="0"/>
          <w:caps/>
          <w:sz w:val="24"/>
          <w:szCs w:val="24"/>
          <w:rtl/>
        </w:rPr>
      </w:pPr>
    </w:p>
    <w:p w14:paraId="5D5D8AC1" w14:textId="77777777" w:rsidR="001E2274" w:rsidRDefault="0044432A" w:rsidP="009B7A03">
      <w:pPr>
        <w:rPr>
          <w:caps/>
          <w:sz w:val="24"/>
          <w:szCs w:val="24"/>
          <w:u w:val="single"/>
          <w:rtl/>
        </w:rPr>
      </w:pPr>
      <w:r w:rsidRPr="0044432A">
        <w:rPr>
          <w:rFonts w:hint="cs"/>
          <w:caps/>
          <w:sz w:val="24"/>
          <w:szCs w:val="24"/>
          <w:u w:val="single"/>
          <w:rtl/>
        </w:rPr>
        <w:t>גב</w:t>
      </w:r>
      <w:r w:rsidRPr="0044432A">
        <w:rPr>
          <w:caps/>
          <w:sz w:val="24"/>
          <w:szCs w:val="24"/>
          <w:u w:val="single"/>
          <w:rtl/>
        </w:rPr>
        <w:t>'</w:t>
      </w:r>
      <w:r w:rsidRPr="0044432A">
        <w:rPr>
          <w:rFonts w:hint="cs"/>
          <w:caps/>
          <w:sz w:val="24"/>
          <w:szCs w:val="24"/>
          <w:u w:val="single"/>
          <w:rtl/>
        </w:rPr>
        <w:t xml:space="preserve"> תמי ראם וגנר - נציגת לשכת התכנון</w:t>
      </w:r>
      <w:r w:rsidR="001E2274">
        <w:rPr>
          <w:rFonts w:hint="cs"/>
          <w:caps/>
          <w:sz w:val="24"/>
          <w:szCs w:val="24"/>
          <w:u w:val="single"/>
          <w:rtl/>
        </w:rPr>
        <w:t>:</w:t>
      </w:r>
    </w:p>
    <w:p w14:paraId="5707311E" w14:textId="351AB9FA" w:rsidR="001E2274" w:rsidRDefault="009B7A03" w:rsidP="009B7A03">
      <w:pPr>
        <w:rPr>
          <w:b w:val="0"/>
          <w:bCs w:val="0"/>
          <w:caps/>
          <w:sz w:val="24"/>
          <w:szCs w:val="24"/>
          <w:rtl/>
        </w:rPr>
      </w:pPr>
      <w:r>
        <w:rPr>
          <w:rFonts w:hint="cs"/>
          <w:b w:val="0"/>
          <w:bCs w:val="0"/>
          <w:caps/>
          <w:sz w:val="24"/>
          <w:szCs w:val="24"/>
          <w:rtl/>
        </w:rPr>
        <w:t>אז את זה ... את כל השטחי שירות זה</w:t>
      </w:r>
      <w:r w:rsidR="000F703D">
        <w:rPr>
          <w:rFonts w:hint="cs"/>
          <w:b w:val="0"/>
          <w:bCs w:val="0"/>
          <w:caps/>
          <w:sz w:val="24"/>
          <w:szCs w:val="24"/>
          <w:rtl/>
        </w:rPr>
        <w:t xml:space="preserve"> </w:t>
      </w:r>
      <w:r>
        <w:rPr>
          <w:rFonts w:hint="cs"/>
          <w:b w:val="0"/>
          <w:bCs w:val="0"/>
          <w:caps/>
          <w:sz w:val="24"/>
          <w:szCs w:val="24"/>
          <w:rtl/>
        </w:rPr>
        <w:t>שהיא ביקשה</w:t>
      </w:r>
    </w:p>
    <w:p w14:paraId="45D58EB4" w14:textId="77777777" w:rsidR="001E2274" w:rsidRDefault="001E2274" w:rsidP="009B7A03">
      <w:pPr>
        <w:rPr>
          <w:b w:val="0"/>
          <w:bCs w:val="0"/>
          <w:caps/>
          <w:sz w:val="24"/>
          <w:szCs w:val="24"/>
          <w:rtl/>
        </w:rPr>
      </w:pPr>
    </w:p>
    <w:p w14:paraId="00BB6422" w14:textId="77777777" w:rsidR="001E2274" w:rsidRDefault="000A5C33" w:rsidP="009B7A03">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3EB00D92" w14:textId="68A0ED45" w:rsidR="001E2274" w:rsidRDefault="009B7A03" w:rsidP="009B7A03">
      <w:pPr>
        <w:rPr>
          <w:b w:val="0"/>
          <w:bCs w:val="0"/>
          <w:caps/>
          <w:sz w:val="24"/>
          <w:szCs w:val="24"/>
          <w:rtl/>
        </w:rPr>
      </w:pPr>
      <w:r>
        <w:rPr>
          <w:rFonts w:hint="cs"/>
          <w:b w:val="0"/>
          <w:bCs w:val="0"/>
          <w:caps/>
          <w:sz w:val="24"/>
          <w:szCs w:val="24"/>
          <w:rtl/>
        </w:rPr>
        <w:t xml:space="preserve">כן </w:t>
      </w:r>
    </w:p>
    <w:p w14:paraId="2CD05F6A" w14:textId="77777777" w:rsidR="001E2274" w:rsidRDefault="001E2274" w:rsidP="009B7A03">
      <w:pPr>
        <w:rPr>
          <w:b w:val="0"/>
          <w:bCs w:val="0"/>
          <w:caps/>
          <w:sz w:val="24"/>
          <w:szCs w:val="24"/>
          <w:rtl/>
        </w:rPr>
      </w:pPr>
    </w:p>
    <w:p w14:paraId="1ECEA1C4" w14:textId="77777777" w:rsidR="001E2274" w:rsidRDefault="0044432A" w:rsidP="009B7A03">
      <w:pPr>
        <w:rPr>
          <w:caps/>
          <w:sz w:val="24"/>
          <w:szCs w:val="24"/>
          <w:u w:val="single"/>
          <w:rtl/>
        </w:rPr>
      </w:pPr>
      <w:r w:rsidRPr="0044432A">
        <w:rPr>
          <w:rFonts w:hint="cs"/>
          <w:caps/>
          <w:sz w:val="24"/>
          <w:szCs w:val="24"/>
          <w:u w:val="single"/>
          <w:rtl/>
        </w:rPr>
        <w:t>גב</w:t>
      </w:r>
      <w:r w:rsidRPr="0044432A">
        <w:rPr>
          <w:caps/>
          <w:sz w:val="24"/>
          <w:szCs w:val="24"/>
          <w:u w:val="single"/>
          <w:rtl/>
        </w:rPr>
        <w:t>'</w:t>
      </w:r>
      <w:r w:rsidRPr="0044432A">
        <w:rPr>
          <w:rFonts w:hint="cs"/>
          <w:caps/>
          <w:sz w:val="24"/>
          <w:szCs w:val="24"/>
          <w:u w:val="single"/>
          <w:rtl/>
        </w:rPr>
        <w:t xml:space="preserve"> תמי ראם וגנר - נציגת לשכת התכנון</w:t>
      </w:r>
      <w:r w:rsidR="001E2274">
        <w:rPr>
          <w:rFonts w:hint="cs"/>
          <w:caps/>
          <w:sz w:val="24"/>
          <w:szCs w:val="24"/>
          <w:u w:val="single"/>
          <w:rtl/>
        </w:rPr>
        <w:t>:</w:t>
      </w:r>
    </w:p>
    <w:p w14:paraId="0D6E17EC" w14:textId="2FFD2DB1" w:rsidR="001E2274" w:rsidRDefault="009B7A03" w:rsidP="009B7A03">
      <w:pPr>
        <w:rPr>
          <w:b w:val="0"/>
          <w:bCs w:val="0"/>
          <w:caps/>
          <w:sz w:val="24"/>
          <w:szCs w:val="24"/>
          <w:rtl/>
        </w:rPr>
      </w:pPr>
      <w:r>
        <w:rPr>
          <w:rFonts w:hint="cs"/>
          <w:b w:val="0"/>
          <w:bCs w:val="0"/>
          <w:caps/>
          <w:sz w:val="24"/>
          <w:szCs w:val="24"/>
          <w:rtl/>
        </w:rPr>
        <w:t xml:space="preserve">אוקיי ... זה לא צריך </w:t>
      </w:r>
    </w:p>
    <w:p w14:paraId="50E93F0C" w14:textId="77777777" w:rsidR="001E2274" w:rsidRDefault="001E2274" w:rsidP="009B7A03">
      <w:pPr>
        <w:rPr>
          <w:b w:val="0"/>
          <w:bCs w:val="0"/>
          <w:caps/>
          <w:sz w:val="24"/>
          <w:szCs w:val="24"/>
          <w:rtl/>
        </w:rPr>
      </w:pPr>
    </w:p>
    <w:p w14:paraId="1697AC67" w14:textId="77777777" w:rsidR="001E2274" w:rsidRDefault="004D3840" w:rsidP="009B7A03">
      <w:pPr>
        <w:rPr>
          <w:caps/>
          <w:sz w:val="24"/>
          <w:szCs w:val="24"/>
          <w:u w:val="single"/>
          <w:rtl/>
        </w:rPr>
      </w:pPr>
      <w:r w:rsidRPr="004D3840">
        <w:rPr>
          <w:rFonts w:hint="cs"/>
          <w:caps/>
          <w:sz w:val="24"/>
          <w:szCs w:val="24"/>
          <w:u w:val="single"/>
          <w:rtl/>
        </w:rPr>
        <w:t>גב</w:t>
      </w:r>
      <w:r w:rsidRPr="004D3840">
        <w:rPr>
          <w:caps/>
          <w:sz w:val="24"/>
          <w:szCs w:val="24"/>
          <w:u w:val="single"/>
          <w:rtl/>
        </w:rPr>
        <w:t>'</w:t>
      </w:r>
      <w:r w:rsidRPr="004D3840">
        <w:rPr>
          <w:rFonts w:hint="cs"/>
          <w:caps/>
          <w:sz w:val="24"/>
          <w:szCs w:val="24"/>
          <w:u w:val="single"/>
          <w:rtl/>
        </w:rPr>
        <w:t xml:space="preserve"> ג</w:t>
      </w:r>
      <w:r w:rsidRPr="004D3840">
        <w:rPr>
          <w:caps/>
          <w:sz w:val="24"/>
          <w:szCs w:val="24"/>
          <w:u w:val="single"/>
          <w:rtl/>
        </w:rPr>
        <w:t>'</w:t>
      </w:r>
      <w:r w:rsidRPr="004D3840">
        <w:rPr>
          <w:rFonts w:hint="cs"/>
          <w:caps/>
          <w:sz w:val="24"/>
          <w:szCs w:val="24"/>
          <w:u w:val="single"/>
          <w:rtl/>
        </w:rPr>
        <w:t>ומאנה מולא - נציגת לשכת התכנון</w:t>
      </w:r>
      <w:r w:rsidR="001E2274">
        <w:rPr>
          <w:rFonts w:hint="cs"/>
          <w:caps/>
          <w:sz w:val="24"/>
          <w:szCs w:val="24"/>
          <w:u w:val="single"/>
          <w:rtl/>
        </w:rPr>
        <w:t>:</w:t>
      </w:r>
    </w:p>
    <w:p w14:paraId="2AB930AB" w14:textId="78209F99" w:rsidR="001E2274" w:rsidRDefault="009B7A03" w:rsidP="009B7A03">
      <w:pPr>
        <w:rPr>
          <w:b w:val="0"/>
          <w:bCs w:val="0"/>
          <w:caps/>
          <w:sz w:val="24"/>
          <w:szCs w:val="24"/>
          <w:rtl/>
        </w:rPr>
      </w:pPr>
      <w:r>
        <w:rPr>
          <w:rFonts w:hint="cs"/>
          <w:b w:val="0"/>
          <w:bCs w:val="0"/>
          <w:caps/>
          <w:sz w:val="24"/>
          <w:szCs w:val="24"/>
          <w:rtl/>
        </w:rPr>
        <w:t>אוקיי</w:t>
      </w:r>
    </w:p>
    <w:p w14:paraId="1F248B86" w14:textId="77777777" w:rsidR="001E2274" w:rsidRDefault="001E2274" w:rsidP="009B7A03">
      <w:pPr>
        <w:rPr>
          <w:b w:val="0"/>
          <w:bCs w:val="0"/>
          <w:caps/>
          <w:sz w:val="24"/>
          <w:szCs w:val="24"/>
          <w:rtl/>
        </w:rPr>
      </w:pPr>
    </w:p>
    <w:p w14:paraId="3056DCE5" w14:textId="77777777" w:rsidR="001E2274" w:rsidRDefault="0044432A" w:rsidP="009B7A03">
      <w:pPr>
        <w:rPr>
          <w:caps/>
          <w:sz w:val="24"/>
          <w:szCs w:val="24"/>
          <w:u w:val="single"/>
          <w:rtl/>
        </w:rPr>
      </w:pPr>
      <w:r w:rsidRPr="0044432A">
        <w:rPr>
          <w:rFonts w:hint="cs"/>
          <w:caps/>
          <w:sz w:val="24"/>
          <w:szCs w:val="24"/>
          <w:u w:val="single"/>
          <w:rtl/>
        </w:rPr>
        <w:t>גב</w:t>
      </w:r>
      <w:r w:rsidRPr="0044432A">
        <w:rPr>
          <w:caps/>
          <w:sz w:val="24"/>
          <w:szCs w:val="24"/>
          <w:u w:val="single"/>
          <w:rtl/>
        </w:rPr>
        <w:t>'</w:t>
      </w:r>
      <w:r w:rsidRPr="0044432A">
        <w:rPr>
          <w:rFonts w:hint="cs"/>
          <w:caps/>
          <w:sz w:val="24"/>
          <w:szCs w:val="24"/>
          <w:u w:val="single"/>
          <w:rtl/>
        </w:rPr>
        <w:t xml:space="preserve"> תמי ראם וגנר - נציגת לשכת התכנון</w:t>
      </w:r>
      <w:r w:rsidR="001E2274">
        <w:rPr>
          <w:rFonts w:hint="cs"/>
          <w:caps/>
          <w:sz w:val="24"/>
          <w:szCs w:val="24"/>
          <w:u w:val="single"/>
          <w:rtl/>
        </w:rPr>
        <w:t>:</w:t>
      </w:r>
    </w:p>
    <w:p w14:paraId="7148057C" w14:textId="53BDB85E" w:rsidR="001E2274" w:rsidRDefault="009B7A03" w:rsidP="009B7A03">
      <w:pPr>
        <w:rPr>
          <w:b w:val="0"/>
          <w:bCs w:val="0"/>
          <w:caps/>
          <w:sz w:val="24"/>
          <w:szCs w:val="24"/>
          <w:rtl/>
        </w:rPr>
      </w:pPr>
      <w:r>
        <w:rPr>
          <w:rFonts w:hint="cs"/>
          <w:b w:val="0"/>
          <w:bCs w:val="0"/>
          <w:caps/>
          <w:sz w:val="24"/>
          <w:szCs w:val="24"/>
          <w:rtl/>
        </w:rPr>
        <w:t>יחידה יחידת הדיור הנוספת תהיה בגודל של</w:t>
      </w:r>
    </w:p>
    <w:p w14:paraId="58095730" w14:textId="77777777" w:rsidR="001E2274" w:rsidRDefault="001E2274" w:rsidP="009B7A03">
      <w:pPr>
        <w:rPr>
          <w:b w:val="0"/>
          <w:bCs w:val="0"/>
          <w:caps/>
          <w:sz w:val="24"/>
          <w:szCs w:val="24"/>
          <w:rtl/>
        </w:rPr>
      </w:pPr>
    </w:p>
    <w:p w14:paraId="311DC304" w14:textId="77777777" w:rsidR="001E2274" w:rsidRDefault="000A5C33" w:rsidP="009B7A03">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29FD76EE" w14:textId="0F650281" w:rsidR="001E2274" w:rsidRDefault="009B7A03" w:rsidP="009B7A03">
      <w:pPr>
        <w:rPr>
          <w:b w:val="0"/>
          <w:bCs w:val="0"/>
          <w:caps/>
          <w:sz w:val="24"/>
          <w:szCs w:val="24"/>
          <w:rtl/>
        </w:rPr>
      </w:pPr>
      <w:r>
        <w:rPr>
          <w:rFonts w:hint="cs"/>
          <w:b w:val="0"/>
          <w:bCs w:val="0"/>
          <w:caps/>
          <w:sz w:val="24"/>
          <w:szCs w:val="24"/>
          <w:rtl/>
        </w:rPr>
        <w:t xml:space="preserve">תשעים מטר מרובע </w:t>
      </w:r>
    </w:p>
    <w:p w14:paraId="7962BF86" w14:textId="77777777" w:rsidR="001E2274" w:rsidRDefault="001E2274" w:rsidP="009B7A03">
      <w:pPr>
        <w:rPr>
          <w:b w:val="0"/>
          <w:bCs w:val="0"/>
          <w:caps/>
          <w:sz w:val="24"/>
          <w:szCs w:val="24"/>
          <w:rtl/>
        </w:rPr>
      </w:pPr>
    </w:p>
    <w:p w14:paraId="710F1732" w14:textId="77777777" w:rsidR="001E2274" w:rsidRDefault="0044432A" w:rsidP="009B7A03">
      <w:pPr>
        <w:rPr>
          <w:caps/>
          <w:sz w:val="24"/>
          <w:szCs w:val="24"/>
          <w:u w:val="single"/>
          <w:rtl/>
        </w:rPr>
      </w:pPr>
      <w:r w:rsidRPr="0044432A">
        <w:rPr>
          <w:rFonts w:hint="cs"/>
          <w:caps/>
          <w:sz w:val="24"/>
          <w:szCs w:val="24"/>
          <w:u w:val="single"/>
          <w:rtl/>
        </w:rPr>
        <w:t>גב</w:t>
      </w:r>
      <w:r w:rsidRPr="0044432A">
        <w:rPr>
          <w:caps/>
          <w:sz w:val="24"/>
          <w:szCs w:val="24"/>
          <w:u w:val="single"/>
          <w:rtl/>
        </w:rPr>
        <w:t>'</w:t>
      </w:r>
      <w:r w:rsidRPr="0044432A">
        <w:rPr>
          <w:rFonts w:hint="cs"/>
          <w:caps/>
          <w:sz w:val="24"/>
          <w:szCs w:val="24"/>
          <w:u w:val="single"/>
          <w:rtl/>
        </w:rPr>
        <w:t xml:space="preserve"> תמי ראם וגנר - נציגת לשכת התכנון</w:t>
      </w:r>
      <w:r w:rsidR="001E2274">
        <w:rPr>
          <w:rFonts w:hint="cs"/>
          <w:caps/>
          <w:sz w:val="24"/>
          <w:szCs w:val="24"/>
          <w:u w:val="single"/>
          <w:rtl/>
        </w:rPr>
        <w:t>:</w:t>
      </w:r>
    </w:p>
    <w:p w14:paraId="60363510" w14:textId="5DCF341D" w:rsidR="001E2274" w:rsidRDefault="009B7A03" w:rsidP="009B7A03">
      <w:pPr>
        <w:rPr>
          <w:b w:val="0"/>
          <w:bCs w:val="0"/>
          <w:caps/>
          <w:sz w:val="24"/>
          <w:szCs w:val="24"/>
          <w:rtl/>
        </w:rPr>
      </w:pPr>
      <w:r>
        <w:rPr>
          <w:rFonts w:hint="cs"/>
          <w:b w:val="0"/>
          <w:bCs w:val="0"/>
          <w:caps/>
          <w:sz w:val="24"/>
          <w:szCs w:val="24"/>
          <w:rtl/>
        </w:rPr>
        <w:t xml:space="preserve">של תשעים מטר מרובע </w:t>
      </w:r>
    </w:p>
    <w:p w14:paraId="5C5A77E1" w14:textId="77777777" w:rsidR="001E2274" w:rsidRDefault="001E2274" w:rsidP="009B7A03">
      <w:pPr>
        <w:rPr>
          <w:b w:val="0"/>
          <w:bCs w:val="0"/>
          <w:caps/>
          <w:sz w:val="24"/>
          <w:szCs w:val="24"/>
          <w:rtl/>
        </w:rPr>
      </w:pPr>
    </w:p>
    <w:p w14:paraId="0CD88B20" w14:textId="77777777" w:rsidR="001E2274" w:rsidRDefault="000A5C33" w:rsidP="009B7A03">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4F53804F" w14:textId="6AF9D11F" w:rsidR="001E2274" w:rsidRDefault="009B7A03" w:rsidP="009B7A03">
      <w:pPr>
        <w:rPr>
          <w:b w:val="0"/>
          <w:bCs w:val="0"/>
          <w:caps/>
          <w:sz w:val="24"/>
          <w:szCs w:val="24"/>
          <w:rtl/>
        </w:rPr>
      </w:pPr>
      <w:r>
        <w:rPr>
          <w:rFonts w:hint="cs"/>
          <w:b w:val="0"/>
          <w:bCs w:val="0"/>
          <w:caps/>
          <w:sz w:val="24"/>
          <w:szCs w:val="24"/>
          <w:rtl/>
        </w:rPr>
        <w:t xml:space="preserve">שטח כולל </w:t>
      </w:r>
    </w:p>
    <w:p w14:paraId="15B5EADA" w14:textId="77777777" w:rsidR="001E2274" w:rsidRDefault="001E2274" w:rsidP="009B7A03">
      <w:pPr>
        <w:rPr>
          <w:b w:val="0"/>
          <w:bCs w:val="0"/>
          <w:caps/>
          <w:sz w:val="24"/>
          <w:szCs w:val="24"/>
          <w:rtl/>
        </w:rPr>
      </w:pPr>
    </w:p>
    <w:p w14:paraId="32D8BDE5" w14:textId="77777777" w:rsidR="001E2274" w:rsidRDefault="0044432A" w:rsidP="009B7A03">
      <w:pPr>
        <w:rPr>
          <w:caps/>
          <w:sz w:val="24"/>
          <w:szCs w:val="24"/>
          <w:u w:val="single"/>
          <w:rtl/>
        </w:rPr>
      </w:pPr>
      <w:r w:rsidRPr="0044432A">
        <w:rPr>
          <w:rFonts w:hint="cs"/>
          <w:caps/>
          <w:sz w:val="24"/>
          <w:szCs w:val="24"/>
          <w:u w:val="single"/>
          <w:rtl/>
        </w:rPr>
        <w:t>גב</w:t>
      </w:r>
      <w:r w:rsidRPr="0044432A">
        <w:rPr>
          <w:caps/>
          <w:sz w:val="24"/>
          <w:szCs w:val="24"/>
          <w:u w:val="single"/>
          <w:rtl/>
        </w:rPr>
        <w:t>'</w:t>
      </w:r>
      <w:r w:rsidRPr="0044432A">
        <w:rPr>
          <w:rFonts w:hint="cs"/>
          <w:caps/>
          <w:sz w:val="24"/>
          <w:szCs w:val="24"/>
          <w:u w:val="single"/>
          <w:rtl/>
        </w:rPr>
        <w:t xml:space="preserve"> תמי ראם וגנר - נציגת לשכת התכנון</w:t>
      </w:r>
      <w:r w:rsidR="001E2274">
        <w:rPr>
          <w:rFonts w:hint="cs"/>
          <w:caps/>
          <w:sz w:val="24"/>
          <w:szCs w:val="24"/>
          <w:u w:val="single"/>
          <w:rtl/>
        </w:rPr>
        <w:t>:</w:t>
      </w:r>
    </w:p>
    <w:p w14:paraId="15ED4085" w14:textId="6A5DFDA6" w:rsidR="001E2274" w:rsidRDefault="009B7A03" w:rsidP="009B7A03">
      <w:pPr>
        <w:rPr>
          <w:b w:val="0"/>
          <w:bCs w:val="0"/>
          <w:caps/>
          <w:sz w:val="24"/>
          <w:szCs w:val="24"/>
          <w:rtl/>
        </w:rPr>
      </w:pPr>
      <w:r>
        <w:rPr>
          <w:rFonts w:hint="cs"/>
          <w:b w:val="0"/>
          <w:bCs w:val="0"/>
          <w:caps/>
          <w:sz w:val="24"/>
          <w:szCs w:val="24"/>
          <w:rtl/>
        </w:rPr>
        <w:t>שטח כולל בדיוק זה כולל</w:t>
      </w:r>
      <w:r w:rsidR="000F703D">
        <w:rPr>
          <w:rFonts w:hint="cs"/>
          <w:b w:val="0"/>
          <w:bCs w:val="0"/>
          <w:caps/>
          <w:sz w:val="24"/>
          <w:szCs w:val="24"/>
          <w:rtl/>
        </w:rPr>
        <w:t xml:space="preserve"> </w:t>
      </w:r>
      <w:r>
        <w:rPr>
          <w:rFonts w:hint="cs"/>
          <w:b w:val="0"/>
          <w:bCs w:val="0"/>
          <w:caps/>
          <w:sz w:val="24"/>
          <w:szCs w:val="24"/>
          <w:rtl/>
        </w:rPr>
        <w:t>...</w:t>
      </w:r>
    </w:p>
    <w:p w14:paraId="7EFF6730" w14:textId="77777777" w:rsidR="001E2274" w:rsidRDefault="001E2274" w:rsidP="009B7A03">
      <w:pPr>
        <w:rPr>
          <w:b w:val="0"/>
          <w:bCs w:val="0"/>
          <w:caps/>
          <w:sz w:val="24"/>
          <w:szCs w:val="24"/>
          <w:rtl/>
        </w:rPr>
      </w:pPr>
    </w:p>
    <w:p w14:paraId="6C2BA0E4" w14:textId="77777777" w:rsidR="001E2274" w:rsidRDefault="000A5C33" w:rsidP="009B7A03">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6F25884A" w14:textId="3FF9C5F2" w:rsidR="001E2274" w:rsidRDefault="009B7A03" w:rsidP="009B7A03">
      <w:pPr>
        <w:rPr>
          <w:b w:val="0"/>
          <w:bCs w:val="0"/>
          <w:caps/>
          <w:sz w:val="24"/>
          <w:szCs w:val="24"/>
          <w:rtl/>
        </w:rPr>
      </w:pPr>
      <w:r>
        <w:rPr>
          <w:rFonts w:hint="cs"/>
          <w:b w:val="0"/>
          <w:bCs w:val="0"/>
          <w:caps/>
          <w:sz w:val="24"/>
          <w:szCs w:val="24"/>
          <w:rtl/>
        </w:rPr>
        <w:t xml:space="preserve">יחידה קטנה מה, </w:t>
      </w:r>
    </w:p>
    <w:p w14:paraId="27268CE8" w14:textId="77777777" w:rsidR="001E2274" w:rsidRDefault="001E2274" w:rsidP="009B7A03">
      <w:pPr>
        <w:rPr>
          <w:b w:val="0"/>
          <w:bCs w:val="0"/>
          <w:caps/>
          <w:sz w:val="24"/>
          <w:szCs w:val="24"/>
          <w:rtl/>
        </w:rPr>
      </w:pPr>
    </w:p>
    <w:p w14:paraId="04CB1CC5" w14:textId="77777777" w:rsidR="001E2274" w:rsidRDefault="009B7A03" w:rsidP="009B7A03">
      <w:pPr>
        <w:rPr>
          <w:b w:val="0"/>
          <w:bCs w:val="0"/>
          <w:caps/>
          <w:sz w:val="24"/>
          <w:szCs w:val="24"/>
          <w:rtl/>
        </w:rPr>
      </w:pPr>
      <w:r>
        <w:rPr>
          <w:rFonts w:hint="cs"/>
          <w:b w:val="0"/>
          <w:bCs w:val="0"/>
          <w:caps/>
          <w:sz w:val="24"/>
          <w:szCs w:val="24"/>
          <w:rtl/>
        </w:rPr>
        <w:t xml:space="preserve">(הקלטה הופסקה) </w:t>
      </w:r>
    </w:p>
    <w:p w14:paraId="0CF86C7D" w14:textId="77777777" w:rsidR="001E2274" w:rsidRDefault="001E2274" w:rsidP="009B7A03">
      <w:pPr>
        <w:rPr>
          <w:b w:val="0"/>
          <w:bCs w:val="0"/>
          <w:caps/>
          <w:sz w:val="24"/>
          <w:szCs w:val="24"/>
          <w:rtl/>
        </w:rPr>
      </w:pPr>
    </w:p>
    <w:p w14:paraId="7A41B9B5" w14:textId="77777777" w:rsidR="001E2274" w:rsidRDefault="0044432A" w:rsidP="009B7A03">
      <w:pPr>
        <w:rPr>
          <w:caps/>
          <w:sz w:val="24"/>
          <w:szCs w:val="24"/>
          <w:u w:val="single"/>
          <w:rtl/>
        </w:rPr>
      </w:pPr>
      <w:r w:rsidRPr="0044432A">
        <w:rPr>
          <w:rFonts w:hint="cs"/>
          <w:caps/>
          <w:sz w:val="24"/>
          <w:szCs w:val="24"/>
          <w:u w:val="single"/>
          <w:rtl/>
        </w:rPr>
        <w:t>גב</w:t>
      </w:r>
      <w:r w:rsidRPr="0044432A">
        <w:rPr>
          <w:caps/>
          <w:sz w:val="24"/>
          <w:szCs w:val="24"/>
          <w:u w:val="single"/>
          <w:rtl/>
        </w:rPr>
        <w:t>'</w:t>
      </w:r>
      <w:r w:rsidRPr="0044432A">
        <w:rPr>
          <w:rFonts w:hint="cs"/>
          <w:caps/>
          <w:sz w:val="24"/>
          <w:szCs w:val="24"/>
          <w:u w:val="single"/>
          <w:rtl/>
        </w:rPr>
        <w:t xml:space="preserve"> תמי ראם וגנר - נציגת לשכת התכנון</w:t>
      </w:r>
      <w:r w:rsidR="001E2274">
        <w:rPr>
          <w:rFonts w:hint="cs"/>
          <w:caps/>
          <w:sz w:val="24"/>
          <w:szCs w:val="24"/>
          <w:u w:val="single"/>
          <w:rtl/>
        </w:rPr>
        <w:t>:</w:t>
      </w:r>
    </w:p>
    <w:p w14:paraId="02F44D62" w14:textId="60C82BB5" w:rsidR="001E2274" w:rsidRDefault="00850BAC" w:rsidP="009B7A03">
      <w:pPr>
        <w:rPr>
          <w:b w:val="0"/>
          <w:bCs w:val="0"/>
          <w:caps/>
          <w:sz w:val="24"/>
          <w:szCs w:val="24"/>
          <w:rtl/>
        </w:rPr>
      </w:pPr>
      <w:r>
        <w:rPr>
          <w:rFonts w:hint="cs"/>
          <w:b w:val="0"/>
          <w:bCs w:val="0"/>
          <w:caps/>
          <w:sz w:val="24"/>
          <w:szCs w:val="24"/>
          <w:rtl/>
        </w:rPr>
        <w:t>אוקיי תשעים,</w:t>
      </w:r>
    </w:p>
    <w:p w14:paraId="3166A079" w14:textId="77777777" w:rsidR="001E2274" w:rsidRDefault="001E2274" w:rsidP="009B7A03">
      <w:pPr>
        <w:rPr>
          <w:b w:val="0"/>
          <w:bCs w:val="0"/>
          <w:caps/>
          <w:sz w:val="24"/>
          <w:szCs w:val="24"/>
          <w:rtl/>
        </w:rPr>
      </w:pPr>
    </w:p>
    <w:p w14:paraId="77F867E3" w14:textId="77777777" w:rsidR="001E2274" w:rsidRDefault="004D3840" w:rsidP="009B7A03">
      <w:pPr>
        <w:rPr>
          <w:caps/>
          <w:sz w:val="24"/>
          <w:szCs w:val="24"/>
          <w:u w:val="single"/>
          <w:rtl/>
        </w:rPr>
      </w:pPr>
      <w:r w:rsidRPr="004D3840">
        <w:rPr>
          <w:rFonts w:hint="cs"/>
          <w:caps/>
          <w:sz w:val="24"/>
          <w:szCs w:val="24"/>
          <w:u w:val="single"/>
          <w:rtl/>
        </w:rPr>
        <w:t>גב</w:t>
      </w:r>
      <w:r w:rsidRPr="004D3840">
        <w:rPr>
          <w:caps/>
          <w:sz w:val="24"/>
          <w:szCs w:val="24"/>
          <w:u w:val="single"/>
          <w:rtl/>
        </w:rPr>
        <w:t>'</w:t>
      </w:r>
      <w:r w:rsidRPr="004D3840">
        <w:rPr>
          <w:rFonts w:hint="cs"/>
          <w:caps/>
          <w:sz w:val="24"/>
          <w:szCs w:val="24"/>
          <w:u w:val="single"/>
          <w:rtl/>
        </w:rPr>
        <w:t xml:space="preserve"> ג</w:t>
      </w:r>
      <w:r w:rsidRPr="004D3840">
        <w:rPr>
          <w:caps/>
          <w:sz w:val="24"/>
          <w:szCs w:val="24"/>
          <w:u w:val="single"/>
          <w:rtl/>
        </w:rPr>
        <w:t>'</w:t>
      </w:r>
      <w:r w:rsidRPr="004D3840">
        <w:rPr>
          <w:rFonts w:hint="cs"/>
          <w:caps/>
          <w:sz w:val="24"/>
          <w:szCs w:val="24"/>
          <w:u w:val="single"/>
          <w:rtl/>
        </w:rPr>
        <w:t>ומאנה מולא - נציגת לשכת התכנון</w:t>
      </w:r>
      <w:r w:rsidR="001E2274">
        <w:rPr>
          <w:rFonts w:hint="cs"/>
          <w:caps/>
          <w:sz w:val="24"/>
          <w:szCs w:val="24"/>
          <w:u w:val="single"/>
          <w:rtl/>
        </w:rPr>
        <w:t>:</w:t>
      </w:r>
    </w:p>
    <w:p w14:paraId="26E63DA1" w14:textId="467E57BA" w:rsidR="001E2274" w:rsidRDefault="00850BAC" w:rsidP="009B7A03">
      <w:pPr>
        <w:rPr>
          <w:b w:val="0"/>
          <w:bCs w:val="0"/>
          <w:caps/>
          <w:sz w:val="24"/>
          <w:szCs w:val="24"/>
          <w:rtl/>
        </w:rPr>
      </w:pPr>
      <w:r>
        <w:rPr>
          <w:rFonts w:hint="cs"/>
          <w:b w:val="0"/>
          <w:bCs w:val="0"/>
          <w:caps/>
          <w:sz w:val="24"/>
          <w:szCs w:val="24"/>
          <w:rtl/>
        </w:rPr>
        <w:t xml:space="preserve">כן </w:t>
      </w:r>
    </w:p>
    <w:p w14:paraId="49270A1D" w14:textId="77777777" w:rsidR="001E2274" w:rsidRDefault="001E2274" w:rsidP="009B7A03">
      <w:pPr>
        <w:rPr>
          <w:b w:val="0"/>
          <w:bCs w:val="0"/>
          <w:caps/>
          <w:sz w:val="24"/>
          <w:szCs w:val="24"/>
          <w:rtl/>
        </w:rPr>
      </w:pPr>
    </w:p>
    <w:p w14:paraId="64FAE409" w14:textId="77777777" w:rsidR="001E2274" w:rsidRDefault="0044432A" w:rsidP="00850BAC">
      <w:pPr>
        <w:rPr>
          <w:caps/>
          <w:sz w:val="24"/>
          <w:szCs w:val="24"/>
          <w:u w:val="single"/>
          <w:rtl/>
        </w:rPr>
      </w:pPr>
      <w:r w:rsidRPr="0044432A">
        <w:rPr>
          <w:rFonts w:hint="cs"/>
          <w:caps/>
          <w:sz w:val="24"/>
          <w:szCs w:val="24"/>
          <w:u w:val="single"/>
          <w:rtl/>
        </w:rPr>
        <w:lastRenderedPageBreak/>
        <w:t>גב</w:t>
      </w:r>
      <w:r w:rsidRPr="0044432A">
        <w:rPr>
          <w:caps/>
          <w:sz w:val="24"/>
          <w:szCs w:val="24"/>
          <w:u w:val="single"/>
          <w:rtl/>
        </w:rPr>
        <w:t>'</w:t>
      </w:r>
      <w:r w:rsidRPr="0044432A">
        <w:rPr>
          <w:rFonts w:hint="cs"/>
          <w:caps/>
          <w:sz w:val="24"/>
          <w:szCs w:val="24"/>
          <w:u w:val="single"/>
          <w:rtl/>
        </w:rPr>
        <w:t xml:space="preserve"> תמי ראם וגנר - נציגת לשכת התכנון</w:t>
      </w:r>
      <w:r w:rsidR="001E2274">
        <w:rPr>
          <w:rFonts w:hint="cs"/>
          <w:caps/>
          <w:sz w:val="24"/>
          <w:szCs w:val="24"/>
          <w:u w:val="single"/>
          <w:rtl/>
        </w:rPr>
        <w:t>:</w:t>
      </w:r>
    </w:p>
    <w:p w14:paraId="46E30D3E" w14:textId="0FB67032" w:rsidR="001E2274" w:rsidRDefault="00850BAC" w:rsidP="00850BAC">
      <w:pPr>
        <w:rPr>
          <w:b w:val="0"/>
          <w:bCs w:val="0"/>
          <w:caps/>
          <w:sz w:val="24"/>
          <w:szCs w:val="24"/>
          <w:rtl/>
        </w:rPr>
      </w:pPr>
      <w:r>
        <w:rPr>
          <w:rFonts w:hint="cs"/>
          <w:b w:val="0"/>
          <w:bCs w:val="0"/>
          <w:caps/>
          <w:sz w:val="24"/>
          <w:szCs w:val="24"/>
          <w:rtl/>
        </w:rPr>
        <w:t>מטר מרובע כולל שטח כולל שטח כולל זה אומר שזה כאילו כבר כולל את השירות ... שטח כולל פה כאן שטח כולל, אוקיי, אבל מה את בדקת עם רן חניה מה רן אמר לעניין החניה</w:t>
      </w:r>
    </w:p>
    <w:p w14:paraId="79BBD14D" w14:textId="77777777" w:rsidR="001E2274" w:rsidRDefault="001E2274" w:rsidP="00850BAC">
      <w:pPr>
        <w:rPr>
          <w:b w:val="0"/>
          <w:bCs w:val="0"/>
          <w:caps/>
          <w:sz w:val="24"/>
          <w:szCs w:val="24"/>
          <w:rtl/>
        </w:rPr>
      </w:pPr>
    </w:p>
    <w:p w14:paraId="2D8F0724" w14:textId="77777777" w:rsidR="001E2274" w:rsidRDefault="004D3840" w:rsidP="00850BAC">
      <w:pPr>
        <w:rPr>
          <w:caps/>
          <w:sz w:val="24"/>
          <w:szCs w:val="24"/>
          <w:u w:val="single"/>
          <w:rtl/>
        </w:rPr>
      </w:pPr>
      <w:r w:rsidRPr="004D3840">
        <w:rPr>
          <w:rFonts w:hint="cs"/>
          <w:caps/>
          <w:sz w:val="24"/>
          <w:szCs w:val="24"/>
          <w:u w:val="single"/>
          <w:rtl/>
        </w:rPr>
        <w:t>גב</w:t>
      </w:r>
      <w:r w:rsidRPr="004D3840">
        <w:rPr>
          <w:caps/>
          <w:sz w:val="24"/>
          <w:szCs w:val="24"/>
          <w:u w:val="single"/>
          <w:rtl/>
        </w:rPr>
        <w:t>'</w:t>
      </w:r>
      <w:r w:rsidRPr="004D3840">
        <w:rPr>
          <w:rFonts w:hint="cs"/>
          <w:caps/>
          <w:sz w:val="24"/>
          <w:szCs w:val="24"/>
          <w:u w:val="single"/>
          <w:rtl/>
        </w:rPr>
        <w:t xml:space="preserve"> ג</w:t>
      </w:r>
      <w:r w:rsidRPr="004D3840">
        <w:rPr>
          <w:caps/>
          <w:sz w:val="24"/>
          <w:szCs w:val="24"/>
          <w:u w:val="single"/>
          <w:rtl/>
        </w:rPr>
        <w:t>'</w:t>
      </w:r>
      <w:r w:rsidRPr="004D3840">
        <w:rPr>
          <w:rFonts w:hint="cs"/>
          <w:caps/>
          <w:sz w:val="24"/>
          <w:szCs w:val="24"/>
          <w:u w:val="single"/>
          <w:rtl/>
        </w:rPr>
        <w:t>ומאנה מולא - נציגת לשכת התכנון</w:t>
      </w:r>
      <w:r w:rsidR="001E2274">
        <w:rPr>
          <w:rFonts w:hint="cs"/>
          <w:caps/>
          <w:sz w:val="24"/>
          <w:szCs w:val="24"/>
          <w:u w:val="single"/>
          <w:rtl/>
        </w:rPr>
        <w:t>:</w:t>
      </w:r>
    </w:p>
    <w:p w14:paraId="741E4A3D" w14:textId="080B1E1E" w:rsidR="001E2274" w:rsidRDefault="00850BAC" w:rsidP="00850BAC">
      <w:pPr>
        <w:rPr>
          <w:b w:val="0"/>
          <w:bCs w:val="0"/>
          <w:caps/>
          <w:sz w:val="24"/>
          <w:szCs w:val="24"/>
          <w:rtl/>
        </w:rPr>
      </w:pPr>
      <w:r>
        <w:rPr>
          <w:rFonts w:hint="cs"/>
          <w:b w:val="0"/>
          <w:bCs w:val="0"/>
          <w:caps/>
          <w:sz w:val="24"/>
          <w:szCs w:val="24"/>
          <w:rtl/>
        </w:rPr>
        <w:t xml:space="preserve">כן אז לעניין החניה יש שם באמת סיפור כי הם כאילו גולשים, קודם כל הנספח שהם הגישו אותו הוא לא תואם לתשריט אוקיי </w:t>
      </w:r>
    </w:p>
    <w:p w14:paraId="35595DDA" w14:textId="77777777" w:rsidR="001E2274" w:rsidRDefault="001E2274" w:rsidP="00850BAC">
      <w:pPr>
        <w:rPr>
          <w:b w:val="0"/>
          <w:bCs w:val="0"/>
          <w:caps/>
          <w:sz w:val="24"/>
          <w:szCs w:val="24"/>
          <w:rtl/>
        </w:rPr>
      </w:pPr>
    </w:p>
    <w:p w14:paraId="3C8A6D66" w14:textId="77777777" w:rsidR="001E2274" w:rsidRDefault="000A5C33" w:rsidP="00850BAC">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664D21BB" w14:textId="6311CA4A" w:rsidR="001E2274" w:rsidRDefault="00850BAC" w:rsidP="00850BAC">
      <w:pPr>
        <w:rPr>
          <w:b w:val="0"/>
          <w:bCs w:val="0"/>
          <w:caps/>
          <w:sz w:val="24"/>
          <w:szCs w:val="24"/>
          <w:rtl/>
        </w:rPr>
      </w:pPr>
      <w:r>
        <w:rPr>
          <w:rFonts w:hint="cs"/>
          <w:b w:val="0"/>
          <w:bCs w:val="0"/>
          <w:caps/>
          <w:sz w:val="24"/>
          <w:szCs w:val="24"/>
          <w:rtl/>
        </w:rPr>
        <w:t xml:space="preserve">תרשמי נספח חניה </w:t>
      </w:r>
    </w:p>
    <w:p w14:paraId="407236CF" w14:textId="77777777" w:rsidR="001E2274" w:rsidRDefault="001E2274" w:rsidP="00850BAC">
      <w:pPr>
        <w:rPr>
          <w:b w:val="0"/>
          <w:bCs w:val="0"/>
          <w:caps/>
          <w:sz w:val="24"/>
          <w:szCs w:val="24"/>
          <w:rtl/>
        </w:rPr>
      </w:pPr>
    </w:p>
    <w:p w14:paraId="2C745635" w14:textId="77777777" w:rsidR="001E2274" w:rsidRDefault="004D3840" w:rsidP="00850BAC">
      <w:pPr>
        <w:rPr>
          <w:caps/>
          <w:sz w:val="24"/>
          <w:szCs w:val="24"/>
          <w:u w:val="single"/>
          <w:rtl/>
        </w:rPr>
      </w:pPr>
      <w:r w:rsidRPr="004D3840">
        <w:rPr>
          <w:rFonts w:hint="cs"/>
          <w:caps/>
          <w:sz w:val="24"/>
          <w:szCs w:val="24"/>
          <w:u w:val="single"/>
          <w:rtl/>
        </w:rPr>
        <w:t>גב</w:t>
      </w:r>
      <w:r w:rsidRPr="004D3840">
        <w:rPr>
          <w:caps/>
          <w:sz w:val="24"/>
          <w:szCs w:val="24"/>
          <w:u w:val="single"/>
          <w:rtl/>
        </w:rPr>
        <w:t>'</w:t>
      </w:r>
      <w:r w:rsidRPr="004D3840">
        <w:rPr>
          <w:rFonts w:hint="cs"/>
          <w:caps/>
          <w:sz w:val="24"/>
          <w:szCs w:val="24"/>
          <w:u w:val="single"/>
          <w:rtl/>
        </w:rPr>
        <w:t xml:space="preserve"> ג</w:t>
      </w:r>
      <w:r w:rsidRPr="004D3840">
        <w:rPr>
          <w:caps/>
          <w:sz w:val="24"/>
          <w:szCs w:val="24"/>
          <w:u w:val="single"/>
          <w:rtl/>
        </w:rPr>
        <w:t>'</w:t>
      </w:r>
      <w:r w:rsidRPr="004D3840">
        <w:rPr>
          <w:rFonts w:hint="cs"/>
          <w:caps/>
          <w:sz w:val="24"/>
          <w:szCs w:val="24"/>
          <w:u w:val="single"/>
          <w:rtl/>
        </w:rPr>
        <w:t>ומאנה מולא - נציגת לשכת התכנון</w:t>
      </w:r>
      <w:r w:rsidR="001E2274">
        <w:rPr>
          <w:rFonts w:hint="cs"/>
          <w:caps/>
          <w:sz w:val="24"/>
          <w:szCs w:val="24"/>
          <w:u w:val="single"/>
          <w:rtl/>
        </w:rPr>
        <w:t>:</w:t>
      </w:r>
    </w:p>
    <w:p w14:paraId="098817AC" w14:textId="2593A6D7" w:rsidR="001E2274" w:rsidRDefault="00850BAC" w:rsidP="00850BAC">
      <w:pPr>
        <w:rPr>
          <w:b w:val="0"/>
          <w:bCs w:val="0"/>
          <w:caps/>
          <w:sz w:val="24"/>
          <w:szCs w:val="24"/>
          <w:rtl/>
        </w:rPr>
      </w:pPr>
      <w:r>
        <w:rPr>
          <w:rFonts w:hint="cs"/>
          <w:b w:val="0"/>
          <w:bCs w:val="0"/>
          <w:caps/>
          <w:sz w:val="24"/>
          <w:szCs w:val="24"/>
          <w:rtl/>
        </w:rPr>
        <w:t xml:space="preserve">כן </w:t>
      </w:r>
    </w:p>
    <w:p w14:paraId="78AD6907" w14:textId="77777777" w:rsidR="001E2274" w:rsidRDefault="001E2274" w:rsidP="00850BAC">
      <w:pPr>
        <w:rPr>
          <w:b w:val="0"/>
          <w:bCs w:val="0"/>
          <w:caps/>
          <w:sz w:val="24"/>
          <w:szCs w:val="24"/>
          <w:rtl/>
        </w:rPr>
      </w:pPr>
    </w:p>
    <w:p w14:paraId="77D5C618" w14:textId="77777777" w:rsidR="001E2274" w:rsidRDefault="000A5C33" w:rsidP="00850BAC">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6BDEB35F" w14:textId="061BE967" w:rsidR="001E2274" w:rsidRDefault="00850BAC" w:rsidP="00850BAC">
      <w:pPr>
        <w:rPr>
          <w:b w:val="0"/>
          <w:bCs w:val="0"/>
          <w:caps/>
          <w:sz w:val="24"/>
          <w:szCs w:val="24"/>
          <w:rtl/>
        </w:rPr>
      </w:pPr>
      <w:r>
        <w:rPr>
          <w:rFonts w:hint="cs"/>
          <w:b w:val="0"/>
          <w:bCs w:val="0"/>
          <w:caps/>
          <w:sz w:val="24"/>
          <w:szCs w:val="24"/>
          <w:rtl/>
        </w:rPr>
        <w:t xml:space="preserve">בתיאום עם יועץ התנועה של לשכת התכנון </w:t>
      </w:r>
    </w:p>
    <w:p w14:paraId="2FA33CD6" w14:textId="77777777" w:rsidR="001E2274" w:rsidRDefault="001E2274" w:rsidP="00850BAC">
      <w:pPr>
        <w:rPr>
          <w:b w:val="0"/>
          <w:bCs w:val="0"/>
          <w:caps/>
          <w:sz w:val="24"/>
          <w:szCs w:val="24"/>
          <w:rtl/>
        </w:rPr>
      </w:pPr>
    </w:p>
    <w:p w14:paraId="0783A374" w14:textId="77777777" w:rsidR="001E2274" w:rsidRDefault="0044432A" w:rsidP="00850BAC">
      <w:pPr>
        <w:rPr>
          <w:caps/>
          <w:sz w:val="24"/>
          <w:szCs w:val="24"/>
          <w:u w:val="single"/>
          <w:rtl/>
        </w:rPr>
      </w:pPr>
      <w:r w:rsidRPr="0044432A">
        <w:rPr>
          <w:rFonts w:hint="cs"/>
          <w:caps/>
          <w:sz w:val="24"/>
          <w:szCs w:val="24"/>
          <w:u w:val="single"/>
          <w:rtl/>
        </w:rPr>
        <w:t>גב</w:t>
      </w:r>
      <w:r w:rsidRPr="0044432A">
        <w:rPr>
          <w:caps/>
          <w:sz w:val="24"/>
          <w:szCs w:val="24"/>
          <w:u w:val="single"/>
          <w:rtl/>
        </w:rPr>
        <w:t>'</w:t>
      </w:r>
      <w:r w:rsidRPr="0044432A">
        <w:rPr>
          <w:rFonts w:hint="cs"/>
          <w:caps/>
          <w:sz w:val="24"/>
          <w:szCs w:val="24"/>
          <w:u w:val="single"/>
          <w:rtl/>
        </w:rPr>
        <w:t xml:space="preserve"> תמי ראם וגנר - נציגת לשכת התכנון</w:t>
      </w:r>
      <w:r w:rsidR="001E2274">
        <w:rPr>
          <w:rFonts w:hint="cs"/>
          <w:caps/>
          <w:sz w:val="24"/>
          <w:szCs w:val="24"/>
          <w:u w:val="single"/>
          <w:rtl/>
        </w:rPr>
        <w:t>:</w:t>
      </w:r>
    </w:p>
    <w:p w14:paraId="48E61A34" w14:textId="5F1D70F7" w:rsidR="001E2274" w:rsidRDefault="00850BAC" w:rsidP="00850BAC">
      <w:pPr>
        <w:rPr>
          <w:b w:val="0"/>
          <w:bCs w:val="0"/>
          <w:caps/>
          <w:sz w:val="24"/>
          <w:szCs w:val="24"/>
          <w:rtl/>
        </w:rPr>
      </w:pPr>
      <w:r>
        <w:rPr>
          <w:rFonts w:hint="cs"/>
          <w:b w:val="0"/>
          <w:bCs w:val="0"/>
          <w:caps/>
          <w:sz w:val="24"/>
          <w:szCs w:val="24"/>
          <w:rtl/>
        </w:rPr>
        <w:t xml:space="preserve">נספח החניה נספח התנועה </w:t>
      </w:r>
    </w:p>
    <w:p w14:paraId="2461AAFF" w14:textId="77777777" w:rsidR="001E2274" w:rsidRDefault="001E2274" w:rsidP="00850BAC">
      <w:pPr>
        <w:rPr>
          <w:b w:val="0"/>
          <w:bCs w:val="0"/>
          <w:caps/>
          <w:sz w:val="24"/>
          <w:szCs w:val="24"/>
          <w:rtl/>
        </w:rPr>
      </w:pPr>
    </w:p>
    <w:p w14:paraId="1DE24695" w14:textId="77777777" w:rsidR="001E2274" w:rsidRDefault="000A5C33" w:rsidP="00850BAC">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6D4BB8A7" w14:textId="602245F2" w:rsidR="001E2274" w:rsidRDefault="00850BAC" w:rsidP="00850BAC">
      <w:pPr>
        <w:rPr>
          <w:b w:val="0"/>
          <w:bCs w:val="0"/>
          <w:caps/>
          <w:sz w:val="24"/>
          <w:szCs w:val="24"/>
          <w:rtl/>
        </w:rPr>
      </w:pPr>
      <w:r>
        <w:rPr>
          <w:rFonts w:hint="cs"/>
          <w:b w:val="0"/>
          <w:bCs w:val="0"/>
          <w:caps/>
          <w:sz w:val="24"/>
          <w:szCs w:val="24"/>
          <w:rtl/>
        </w:rPr>
        <w:t xml:space="preserve">תיקון תיקון נספח התנועה </w:t>
      </w:r>
    </w:p>
    <w:p w14:paraId="51E9B687" w14:textId="77777777" w:rsidR="001E2274" w:rsidRDefault="001E2274" w:rsidP="00850BAC">
      <w:pPr>
        <w:rPr>
          <w:b w:val="0"/>
          <w:bCs w:val="0"/>
          <w:caps/>
          <w:sz w:val="24"/>
          <w:szCs w:val="24"/>
          <w:rtl/>
        </w:rPr>
      </w:pPr>
    </w:p>
    <w:p w14:paraId="6B6648A3" w14:textId="77777777" w:rsidR="001E2274" w:rsidRDefault="0044432A" w:rsidP="00850BAC">
      <w:pPr>
        <w:rPr>
          <w:caps/>
          <w:sz w:val="24"/>
          <w:szCs w:val="24"/>
          <w:u w:val="single"/>
          <w:rtl/>
        </w:rPr>
      </w:pPr>
      <w:r w:rsidRPr="0044432A">
        <w:rPr>
          <w:rFonts w:hint="cs"/>
          <w:caps/>
          <w:sz w:val="24"/>
          <w:szCs w:val="24"/>
          <w:u w:val="single"/>
          <w:rtl/>
        </w:rPr>
        <w:t>גב</w:t>
      </w:r>
      <w:r w:rsidRPr="0044432A">
        <w:rPr>
          <w:caps/>
          <w:sz w:val="24"/>
          <w:szCs w:val="24"/>
          <w:u w:val="single"/>
          <w:rtl/>
        </w:rPr>
        <w:t>'</w:t>
      </w:r>
      <w:r w:rsidRPr="0044432A">
        <w:rPr>
          <w:rFonts w:hint="cs"/>
          <w:caps/>
          <w:sz w:val="24"/>
          <w:szCs w:val="24"/>
          <w:u w:val="single"/>
          <w:rtl/>
        </w:rPr>
        <w:t xml:space="preserve"> תמי ראם וגנר - נציגת לשכת התכנון</w:t>
      </w:r>
      <w:r w:rsidR="001E2274">
        <w:rPr>
          <w:rFonts w:hint="cs"/>
          <w:caps/>
          <w:sz w:val="24"/>
          <w:szCs w:val="24"/>
          <w:u w:val="single"/>
          <w:rtl/>
        </w:rPr>
        <w:t>:</w:t>
      </w:r>
    </w:p>
    <w:p w14:paraId="7ABBBF91" w14:textId="0CBA8AAA" w:rsidR="001E2274" w:rsidRDefault="00850BAC" w:rsidP="00850BAC">
      <w:pPr>
        <w:rPr>
          <w:b w:val="0"/>
          <w:bCs w:val="0"/>
          <w:caps/>
          <w:sz w:val="24"/>
          <w:szCs w:val="24"/>
          <w:rtl/>
        </w:rPr>
      </w:pPr>
      <w:r>
        <w:rPr>
          <w:rFonts w:hint="cs"/>
          <w:b w:val="0"/>
          <w:bCs w:val="0"/>
          <w:caps/>
          <w:sz w:val="24"/>
          <w:szCs w:val="24"/>
          <w:rtl/>
        </w:rPr>
        <w:t xml:space="preserve">תיקון נספח התנועה ו, ובהתאם ל, </w:t>
      </w:r>
    </w:p>
    <w:p w14:paraId="0E0C343C" w14:textId="77777777" w:rsidR="001E2274" w:rsidRDefault="001E2274" w:rsidP="00850BAC">
      <w:pPr>
        <w:rPr>
          <w:b w:val="0"/>
          <w:bCs w:val="0"/>
          <w:caps/>
          <w:sz w:val="24"/>
          <w:szCs w:val="24"/>
          <w:rtl/>
        </w:rPr>
      </w:pPr>
    </w:p>
    <w:p w14:paraId="1337A8C2" w14:textId="77777777" w:rsidR="001E2274" w:rsidRDefault="000A5C33" w:rsidP="00850BAC">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2B55723E" w14:textId="4DFD8DD9" w:rsidR="001E2274" w:rsidRDefault="00850BAC" w:rsidP="00850BAC">
      <w:pPr>
        <w:rPr>
          <w:b w:val="0"/>
          <w:bCs w:val="0"/>
          <w:caps/>
          <w:sz w:val="24"/>
          <w:szCs w:val="24"/>
          <w:rtl/>
        </w:rPr>
      </w:pPr>
      <w:r>
        <w:rPr>
          <w:rFonts w:hint="cs"/>
          <w:b w:val="0"/>
          <w:bCs w:val="0"/>
          <w:caps/>
          <w:sz w:val="24"/>
          <w:szCs w:val="24"/>
          <w:rtl/>
        </w:rPr>
        <w:t xml:space="preserve">יועץ התנועה של לשכת התכנון </w:t>
      </w:r>
    </w:p>
    <w:p w14:paraId="053C9773" w14:textId="77777777" w:rsidR="001E2274" w:rsidRDefault="001E2274" w:rsidP="00850BAC">
      <w:pPr>
        <w:rPr>
          <w:b w:val="0"/>
          <w:bCs w:val="0"/>
          <w:caps/>
          <w:sz w:val="24"/>
          <w:szCs w:val="24"/>
          <w:rtl/>
        </w:rPr>
      </w:pPr>
    </w:p>
    <w:p w14:paraId="337EEDFE" w14:textId="77777777" w:rsidR="001E2274" w:rsidRDefault="0044432A" w:rsidP="00850BAC">
      <w:pPr>
        <w:rPr>
          <w:caps/>
          <w:sz w:val="24"/>
          <w:szCs w:val="24"/>
          <w:u w:val="single"/>
          <w:rtl/>
        </w:rPr>
      </w:pPr>
      <w:r w:rsidRPr="0044432A">
        <w:rPr>
          <w:rFonts w:hint="cs"/>
          <w:caps/>
          <w:sz w:val="24"/>
          <w:szCs w:val="24"/>
          <w:u w:val="single"/>
          <w:rtl/>
        </w:rPr>
        <w:t>גב</w:t>
      </w:r>
      <w:r w:rsidRPr="0044432A">
        <w:rPr>
          <w:caps/>
          <w:sz w:val="24"/>
          <w:szCs w:val="24"/>
          <w:u w:val="single"/>
          <w:rtl/>
        </w:rPr>
        <w:t>'</w:t>
      </w:r>
      <w:r w:rsidRPr="0044432A">
        <w:rPr>
          <w:rFonts w:hint="cs"/>
          <w:caps/>
          <w:sz w:val="24"/>
          <w:szCs w:val="24"/>
          <w:u w:val="single"/>
          <w:rtl/>
        </w:rPr>
        <w:t xml:space="preserve"> תמי ראם וגנר - נציגת לשכת התכנון</w:t>
      </w:r>
      <w:r w:rsidR="001E2274">
        <w:rPr>
          <w:rFonts w:hint="cs"/>
          <w:caps/>
          <w:sz w:val="24"/>
          <w:szCs w:val="24"/>
          <w:u w:val="single"/>
          <w:rtl/>
        </w:rPr>
        <w:t>:</w:t>
      </w:r>
    </w:p>
    <w:p w14:paraId="04D8EDE9" w14:textId="5951D5AB" w:rsidR="001E2274" w:rsidRDefault="00850BAC" w:rsidP="00850BAC">
      <w:pPr>
        <w:rPr>
          <w:b w:val="0"/>
          <w:bCs w:val="0"/>
          <w:caps/>
          <w:sz w:val="24"/>
          <w:szCs w:val="24"/>
          <w:rtl/>
        </w:rPr>
      </w:pPr>
      <w:r>
        <w:rPr>
          <w:rFonts w:hint="cs"/>
          <w:b w:val="0"/>
          <w:bCs w:val="0"/>
          <w:caps/>
          <w:sz w:val="24"/>
          <w:szCs w:val="24"/>
          <w:rtl/>
        </w:rPr>
        <w:t xml:space="preserve">הערות יועץ התנועה של לשכת התכנון </w:t>
      </w:r>
    </w:p>
    <w:p w14:paraId="008ACC5B" w14:textId="77777777" w:rsidR="001E2274" w:rsidRDefault="001E2274" w:rsidP="00850BAC">
      <w:pPr>
        <w:rPr>
          <w:b w:val="0"/>
          <w:bCs w:val="0"/>
          <w:caps/>
          <w:sz w:val="24"/>
          <w:szCs w:val="24"/>
          <w:rtl/>
        </w:rPr>
      </w:pPr>
    </w:p>
    <w:p w14:paraId="017D2641" w14:textId="77777777" w:rsidR="001E2274" w:rsidRDefault="004D3840" w:rsidP="00850BAC">
      <w:pPr>
        <w:rPr>
          <w:caps/>
          <w:sz w:val="24"/>
          <w:szCs w:val="24"/>
          <w:u w:val="single"/>
          <w:rtl/>
        </w:rPr>
      </w:pPr>
      <w:r w:rsidRPr="004D3840">
        <w:rPr>
          <w:rFonts w:hint="cs"/>
          <w:caps/>
          <w:sz w:val="24"/>
          <w:szCs w:val="24"/>
          <w:u w:val="single"/>
          <w:rtl/>
        </w:rPr>
        <w:t>גב</w:t>
      </w:r>
      <w:r w:rsidRPr="004D3840">
        <w:rPr>
          <w:caps/>
          <w:sz w:val="24"/>
          <w:szCs w:val="24"/>
          <w:u w:val="single"/>
          <w:rtl/>
        </w:rPr>
        <w:t>'</w:t>
      </w:r>
      <w:r w:rsidRPr="004D3840">
        <w:rPr>
          <w:rFonts w:hint="cs"/>
          <w:caps/>
          <w:sz w:val="24"/>
          <w:szCs w:val="24"/>
          <w:u w:val="single"/>
          <w:rtl/>
        </w:rPr>
        <w:t xml:space="preserve"> ג</w:t>
      </w:r>
      <w:r w:rsidRPr="004D3840">
        <w:rPr>
          <w:caps/>
          <w:sz w:val="24"/>
          <w:szCs w:val="24"/>
          <w:u w:val="single"/>
          <w:rtl/>
        </w:rPr>
        <w:t>'</w:t>
      </w:r>
      <w:r w:rsidRPr="004D3840">
        <w:rPr>
          <w:rFonts w:hint="cs"/>
          <w:caps/>
          <w:sz w:val="24"/>
          <w:szCs w:val="24"/>
          <w:u w:val="single"/>
          <w:rtl/>
        </w:rPr>
        <w:t>ומאנה מולא - נציגת לשכת התכנון</w:t>
      </w:r>
      <w:r w:rsidR="001E2274">
        <w:rPr>
          <w:rFonts w:hint="cs"/>
          <w:caps/>
          <w:sz w:val="24"/>
          <w:szCs w:val="24"/>
          <w:u w:val="single"/>
          <w:rtl/>
        </w:rPr>
        <w:t>:</w:t>
      </w:r>
    </w:p>
    <w:p w14:paraId="0D32FF77" w14:textId="277D0031" w:rsidR="001E2274" w:rsidRDefault="00980ADB" w:rsidP="00850BAC">
      <w:pPr>
        <w:rPr>
          <w:b w:val="0"/>
          <w:bCs w:val="0"/>
          <w:caps/>
          <w:sz w:val="24"/>
          <w:szCs w:val="24"/>
          <w:rtl/>
        </w:rPr>
      </w:pPr>
      <w:r>
        <w:rPr>
          <w:rFonts w:hint="cs"/>
          <w:b w:val="0"/>
          <w:bCs w:val="0"/>
          <w:caps/>
          <w:sz w:val="24"/>
          <w:szCs w:val="24"/>
          <w:rtl/>
        </w:rPr>
        <w:t>בסדר פה זה</w:t>
      </w:r>
      <w:r w:rsidR="000F703D">
        <w:rPr>
          <w:rFonts w:hint="cs"/>
          <w:b w:val="0"/>
          <w:bCs w:val="0"/>
          <w:caps/>
          <w:sz w:val="24"/>
          <w:szCs w:val="24"/>
          <w:rtl/>
        </w:rPr>
        <w:t xml:space="preserve"> </w:t>
      </w:r>
      <w:r>
        <w:rPr>
          <w:rFonts w:hint="cs"/>
          <w:b w:val="0"/>
          <w:bCs w:val="0"/>
          <w:caps/>
          <w:sz w:val="24"/>
          <w:szCs w:val="24"/>
          <w:rtl/>
        </w:rPr>
        <w:t>... הוראות התוכנית</w:t>
      </w:r>
      <w:r w:rsidR="000F703D">
        <w:rPr>
          <w:rFonts w:hint="cs"/>
          <w:b w:val="0"/>
          <w:bCs w:val="0"/>
          <w:caps/>
          <w:sz w:val="24"/>
          <w:szCs w:val="24"/>
          <w:rtl/>
        </w:rPr>
        <w:t xml:space="preserve"> </w:t>
      </w:r>
      <w:r>
        <w:rPr>
          <w:rFonts w:hint="cs"/>
          <w:b w:val="0"/>
          <w:bCs w:val="0"/>
          <w:caps/>
          <w:sz w:val="24"/>
          <w:szCs w:val="24"/>
          <w:rtl/>
        </w:rPr>
        <w:t>... סעיף ארבע אחד שתיים ...</w:t>
      </w:r>
    </w:p>
    <w:p w14:paraId="67CE6DA9" w14:textId="77777777" w:rsidR="001E2274" w:rsidRDefault="001E2274" w:rsidP="00850BAC">
      <w:pPr>
        <w:rPr>
          <w:b w:val="0"/>
          <w:bCs w:val="0"/>
          <w:caps/>
          <w:sz w:val="24"/>
          <w:szCs w:val="24"/>
          <w:rtl/>
        </w:rPr>
      </w:pPr>
    </w:p>
    <w:p w14:paraId="3253BB43" w14:textId="77777777" w:rsidR="001E2274" w:rsidRDefault="000A5C33" w:rsidP="00850BAC">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6CB02F54" w14:textId="393145E9" w:rsidR="001E2274" w:rsidRDefault="00980ADB" w:rsidP="00850BAC">
      <w:pPr>
        <w:rPr>
          <w:b w:val="0"/>
          <w:bCs w:val="0"/>
          <w:caps/>
          <w:sz w:val="24"/>
          <w:szCs w:val="24"/>
          <w:rtl/>
        </w:rPr>
      </w:pPr>
      <w:r>
        <w:rPr>
          <w:rFonts w:hint="cs"/>
          <w:b w:val="0"/>
          <w:bCs w:val="0"/>
          <w:caps/>
          <w:sz w:val="24"/>
          <w:szCs w:val="24"/>
          <w:rtl/>
        </w:rPr>
        <w:t>תעשי בקול רם, לא שומעים אותך ...</w:t>
      </w:r>
    </w:p>
    <w:p w14:paraId="7551EBD9" w14:textId="77777777" w:rsidR="001E2274" w:rsidRDefault="001E2274" w:rsidP="00850BAC">
      <w:pPr>
        <w:rPr>
          <w:b w:val="0"/>
          <w:bCs w:val="0"/>
          <w:caps/>
          <w:sz w:val="24"/>
          <w:szCs w:val="24"/>
          <w:rtl/>
        </w:rPr>
      </w:pPr>
    </w:p>
    <w:p w14:paraId="2F3ABDB7" w14:textId="77777777" w:rsidR="001E2274" w:rsidRDefault="004D3840" w:rsidP="00850BAC">
      <w:pPr>
        <w:rPr>
          <w:caps/>
          <w:sz w:val="24"/>
          <w:szCs w:val="24"/>
          <w:u w:val="single"/>
          <w:rtl/>
        </w:rPr>
      </w:pPr>
      <w:r w:rsidRPr="004D3840">
        <w:rPr>
          <w:rFonts w:hint="cs"/>
          <w:caps/>
          <w:sz w:val="24"/>
          <w:szCs w:val="24"/>
          <w:u w:val="single"/>
          <w:rtl/>
        </w:rPr>
        <w:t>גב</w:t>
      </w:r>
      <w:r w:rsidRPr="004D3840">
        <w:rPr>
          <w:caps/>
          <w:sz w:val="24"/>
          <w:szCs w:val="24"/>
          <w:u w:val="single"/>
          <w:rtl/>
        </w:rPr>
        <w:t>'</w:t>
      </w:r>
      <w:r w:rsidRPr="004D3840">
        <w:rPr>
          <w:rFonts w:hint="cs"/>
          <w:caps/>
          <w:sz w:val="24"/>
          <w:szCs w:val="24"/>
          <w:u w:val="single"/>
          <w:rtl/>
        </w:rPr>
        <w:t xml:space="preserve"> ג</w:t>
      </w:r>
      <w:r w:rsidRPr="004D3840">
        <w:rPr>
          <w:caps/>
          <w:sz w:val="24"/>
          <w:szCs w:val="24"/>
          <w:u w:val="single"/>
          <w:rtl/>
        </w:rPr>
        <w:t>'</w:t>
      </w:r>
      <w:r w:rsidRPr="004D3840">
        <w:rPr>
          <w:rFonts w:hint="cs"/>
          <w:caps/>
          <w:sz w:val="24"/>
          <w:szCs w:val="24"/>
          <w:u w:val="single"/>
          <w:rtl/>
        </w:rPr>
        <w:t>ומאנה מולא - נציגת לשכת התכנון</w:t>
      </w:r>
      <w:r w:rsidR="001E2274">
        <w:rPr>
          <w:rFonts w:hint="cs"/>
          <w:caps/>
          <w:sz w:val="24"/>
          <w:szCs w:val="24"/>
          <w:u w:val="single"/>
          <w:rtl/>
        </w:rPr>
        <w:t>:</w:t>
      </w:r>
    </w:p>
    <w:p w14:paraId="2070FE1A" w14:textId="5143C072" w:rsidR="001E2274" w:rsidRDefault="00980ADB" w:rsidP="00850BAC">
      <w:pPr>
        <w:rPr>
          <w:b w:val="0"/>
          <w:bCs w:val="0"/>
          <w:caps/>
          <w:sz w:val="24"/>
          <w:szCs w:val="24"/>
          <w:rtl/>
        </w:rPr>
      </w:pPr>
      <w:r>
        <w:rPr>
          <w:rFonts w:hint="cs"/>
          <w:b w:val="0"/>
          <w:bCs w:val="0"/>
          <w:caps/>
          <w:sz w:val="24"/>
          <w:szCs w:val="24"/>
          <w:rtl/>
        </w:rPr>
        <w:t xml:space="preserve">אה סליחה מהוראות התוכנית הסעיף ארבע אחד שתיים א' קטן תוסר הוראה בהסכמת שכן, מהוראות התוכנית סעיף שש אחד אחד תוסר הוראה לעניין ביצוע התשתיות על - ידי מגיש התוכנית, </w:t>
      </w:r>
    </w:p>
    <w:p w14:paraId="62D1C802" w14:textId="77777777" w:rsidR="001E2274" w:rsidRDefault="001E2274" w:rsidP="00850BAC">
      <w:pPr>
        <w:rPr>
          <w:b w:val="0"/>
          <w:bCs w:val="0"/>
          <w:caps/>
          <w:sz w:val="24"/>
          <w:szCs w:val="24"/>
          <w:rtl/>
        </w:rPr>
      </w:pPr>
    </w:p>
    <w:p w14:paraId="67DFF8CE" w14:textId="77777777" w:rsidR="001E2274" w:rsidRDefault="0044432A" w:rsidP="00850BAC">
      <w:pPr>
        <w:rPr>
          <w:caps/>
          <w:sz w:val="24"/>
          <w:szCs w:val="24"/>
          <w:u w:val="single"/>
          <w:rtl/>
        </w:rPr>
      </w:pPr>
      <w:r w:rsidRPr="0044432A">
        <w:rPr>
          <w:rFonts w:hint="cs"/>
          <w:caps/>
          <w:sz w:val="24"/>
          <w:szCs w:val="24"/>
          <w:u w:val="single"/>
          <w:rtl/>
        </w:rPr>
        <w:t>גב</w:t>
      </w:r>
      <w:r w:rsidRPr="0044432A">
        <w:rPr>
          <w:caps/>
          <w:sz w:val="24"/>
          <w:szCs w:val="24"/>
          <w:u w:val="single"/>
          <w:rtl/>
        </w:rPr>
        <w:t>'</w:t>
      </w:r>
      <w:r w:rsidRPr="0044432A">
        <w:rPr>
          <w:rFonts w:hint="cs"/>
          <w:caps/>
          <w:sz w:val="24"/>
          <w:szCs w:val="24"/>
          <w:u w:val="single"/>
          <w:rtl/>
        </w:rPr>
        <w:t xml:space="preserve"> תמי ראם וגנר - נציגת לשכת התכנון</w:t>
      </w:r>
      <w:r w:rsidR="001E2274">
        <w:rPr>
          <w:rFonts w:hint="cs"/>
          <w:caps/>
          <w:sz w:val="24"/>
          <w:szCs w:val="24"/>
          <w:u w:val="single"/>
          <w:rtl/>
        </w:rPr>
        <w:t>:</w:t>
      </w:r>
    </w:p>
    <w:p w14:paraId="2B18B746" w14:textId="7B8CE952" w:rsidR="001E2274" w:rsidRDefault="007F236D" w:rsidP="00850BAC">
      <w:pPr>
        <w:rPr>
          <w:b w:val="0"/>
          <w:bCs w:val="0"/>
          <w:caps/>
          <w:sz w:val="24"/>
          <w:szCs w:val="24"/>
          <w:rtl/>
        </w:rPr>
      </w:pPr>
      <w:r>
        <w:rPr>
          <w:rFonts w:hint="cs"/>
          <w:b w:val="0"/>
          <w:bCs w:val="0"/>
          <w:caps/>
          <w:sz w:val="24"/>
          <w:szCs w:val="24"/>
          <w:rtl/>
        </w:rPr>
        <w:t xml:space="preserve">רגע שניה אנחנו נגיד בעל - פה ואחר כך ננסח תכתבי שאת כל הנושא הזה שהוועדה בחנה </w:t>
      </w:r>
    </w:p>
    <w:p w14:paraId="24F2EF63" w14:textId="77777777" w:rsidR="001E2274" w:rsidRDefault="001E2274" w:rsidP="00850BAC">
      <w:pPr>
        <w:rPr>
          <w:b w:val="0"/>
          <w:bCs w:val="0"/>
          <w:caps/>
          <w:sz w:val="24"/>
          <w:szCs w:val="24"/>
          <w:rtl/>
        </w:rPr>
      </w:pPr>
    </w:p>
    <w:p w14:paraId="6BA8A7B8" w14:textId="77777777" w:rsidR="001E2274" w:rsidRDefault="000A5C33" w:rsidP="00850BAC">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1A9E7F69" w14:textId="1658E728" w:rsidR="001E2274" w:rsidRDefault="007F236D" w:rsidP="00850BAC">
      <w:pPr>
        <w:rPr>
          <w:b w:val="0"/>
          <w:bCs w:val="0"/>
          <w:caps/>
          <w:sz w:val="24"/>
          <w:szCs w:val="24"/>
          <w:rtl/>
        </w:rPr>
      </w:pPr>
      <w:r>
        <w:rPr>
          <w:rFonts w:hint="cs"/>
          <w:b w:val="0"/>
          <w:bCs w:val="0"/>
          <w:caps/>
          <w:sz w:val="24"/>
          <w:szCs w:val="24"/>
          <w:rtl/>
        </w:rPr>
        <w:t>תכף תכף תני לה לסיים ...</w:t>
      </w:r>
    </w:p>
    <w:p w14:paraId="16D669B5" w14:textId="77777777" w:rsidR="001E2274" w:rsidRDefault="001E2274" w:rsidP="00850BAC">
      <w:pPr>
        <w:rPr>
          <w:b w:val="0"/>
          <w:bCs w:val="0"/>
          <w:caps/>
          <w:sz w:val="24"/>
          <w:szCs w:val="24"/>
          <w:rtl/>
        </w:rPr>
      </w:pPr>
    </w:p>
    <w:p w14:paraId="20F573E3" w14:textId="77777777" w:rsidR="001E2274" w:rsidRDefault="0044432A" w:rsidP="00850BAC">
      <w:pPr>
        <w:rPr>
          <w:caps/>
          <w:sz w:val="24"/>
          <w:szCs w:val="24"/>
          <w:u w:val="single"/>
          <w:rtl/>
        </w:rPr>
      </w:pPr>
      <w:r w:rsidRPr="0044432A">
        <w:rPr>
          <w:rFonts w:hint="cs"/>
          <w:caps/>
          <w:sz w:val="24"/>
          <w:szCs w:val="24"/>
          <w:u w:val="single"/>
          <w:rtl/>
        </w:rPr>
        <w:lastRenderedPageBreak/>
        <w:t>גב</w:t>
      </w:r>
      <w:r w:rsidRPr="0044432A">
        <w:rPr>
          <w:caps/>
          <w:sz w:val="24"/>
          <w:szCs w:val="24"/>
          <w:u w:val="single"/>
          <w:rtl/>
        </w:rPr>
        <w:t>'</w:t>
      </w:r>
      <w:r w:rsidRPr="0044432A">
        <w:rPr>
          <w:rFonts w:hint="cs"/>
          <w:caps/>
          <w:sz w:val="24"/>
          <w:szCs w:val="24"/>
          <w:u w:val="single"/>
          <w:rtl/>
        </w:rPr>
        <w:t xml:space="preserve"> תמי ראם וגנר - נציגת לשכת התכנון</w:t>
      </w:r>
      <w:r w:rsidR="001E2274">
        <w:rPr>
          <w:rFonts w:hint="cs"/>
          <w:caps/>
          <w:sz w:val="24"/>
          <w:szCs w:val="24"/>
          <w:u w:val="single"/>
          <w:rtl/>
        </w:rPr>
        <w:t>:</w:t>
      </w:r>
    </w:p>
    <w:p w14:paraId="23B3043A" w14:textId="403734E8" w:rsidR="001E2274" w:rsidRDefault="007F236D" w:rsidP="00850BAC">
      <w:pPr>
        <w:rPr>
          <w:b w:val="0"/>
          <w:bCs w:val="0"/>
          <w:caps/>
          <w:sz w:val="24"/>
          <w:szCs w:val="24"/>
          <w:rtl/>
        </w:rPr>
      </w:pPr>
      <w:r>
        <w:rPr>
          <w:rFonts w:hint="cs"/>
          <w:b w:val="0"/>
          <w:bCs w:val="0"/>
          <w:caps/>
          <w:sz w:val="24"/>
          <w:szCs w:val="24"/>
          <w:rtl/>
        </w:rPr>
        <w:t>אוקיי</w:t>
      </w:r>
    </w:p>
    <w:p w14:paraId="3AA1F5D5" w14:textId="77777777" w:rsidR="001E2274" w:rsidRDefault="001E2274" w:rsidP="00850BAC">
      <w:pPr>
        <w:rPr>
          <w:b w:val="0"/>
          <w:bCs w:val="0"/>
          <w:caps/>
          <w:sz w:val="24"/>
          <w:szCs w:val="24"/>
          <w:rtl/>
        </w:rPr>
      </w:pPr>
    </w:p>
    <w:p w14:paraId="4F8702FD" w14:textId="77777777" w:rsidR="001E2274" w:rsidRDefault="004D3840" w:rsidP="00850BAC">
      <w:pPr>
        <w:rPr>
          <w:caps/>
          <w:sz w:val="24"/>
          <w:szCs w:val="24"/>
          <w:u w:val="single"/>
          <w:rtl/>
        </w:rPr>
      </w:pPr>
      <w:r w:rsidRPr="004D3840">
        <w:rPr>
          <w:rFonts w:hint="cs"/>
          <w:caps/>
          <w:sz w:val="24"/>
          <w:szCs w:val="24"/>
          <w:u w:val="single"/>
          <w:rtl/>
        </w:rPr>
        <w:t>גב</w:t>
      </w:r>
      <w:r w:rsidRPr="004D3840">
        <w:rPr>
          <w:caps/>
          <w:sz w:val="24"/>
          <w:szCs w:val="24"/>
          <w:u w:val="single"/>
          <w:rtl/>
        </w:rPr>
        <w:t>'</w:t>
      </w:r>
      <w:r w:rsidRPr="004D3840">
        <w:rPr>
          <w:rFonts w:hint="cs"/>
          <w:caps/>
          <w:sz w:val="24"/>
          <w:szCs w:val="24"/>
          <w:u w:val="single"/>
          <w:rtl/>
        </w:rPr>
        <w:t xml:space="preserve"> ג</w:t>
      </w:r>
      <w:r w:rsidRPr="004D3840">
        <w:rPr>
          <w:caps/>
          <w:sz w:val="24"/>
          <w:szCs w:val="24"/>
          <w:u w:val="single"/>
          <w:rtl/>
        </w:rPr>
        <w:t>'</w:t>
      </w:r>
      <w:r w:rsidRPr="004D3840">
        <w:rPr>
          <w:rFonts w:hint="cs"/>
          <w:caps/>
          <w:sz w:val="24"/>
          <w:szCs w:val="24"/>
          <w:u w:val="single"/>
          <w:rtl/>
        </w:rPr>
        <w:t>ומאנה מולא - נציגת לשכת התכנון</w:t>
      </w:r>
      <w:r w:rsidR="001E2274">
        <w:rPr>
          <w:rFonts w:hint="cs"/>
          <w:caps/>
          <w:sz w:val="24"/>
          <w:szCs w:val="24"/>
          <w:u w:val="single"/>
          <w:rtl/>
        </w:rPr>
        <w:t>:</w:t>
      </w:r>
    </w:p>
    <w:p w14:paraId="2390F01A" w14:textId="036B8982" w:rsidR="001E2274" w:rsidRDefault="007F236D" w:rsidP="00850BAC">
      <w:pPr>
        <w:rPr>
          <w:b w:val="0"/>
          <w:bCs w:val="0"/>
          <w:caps/>
          <w:sz w:val="24"/>
          <w:szCs w:val="24"/>
          <w:rtl/>
        </w:rPr>
      </w:pPr>
      <w:r>
        <w:rPr>
          <w:rFonts w:hint="cs"/>
          <w:b w:val="0"/>
          <w:bCs w:val="0"/>
          <w:caps/>
          <w:sz w:val="24"/>
          <w:szCs w:val="24"/>
          <w:rtl/>
        </w:rPr>
        <w:t xml:space="preserve">הוראות התוכנית יתוקנו ויוסרו הפניות לנושאים המוסדרים בחקיקה לרבות תקנות הרישוי לאחריות ביצוע והסכמים להנחיות מרחביות למהנדס או לאדריכל המועצה וליחידות ברשות המקומית הגדרות המכילות פירוט יתר וכל נושא שאינו מעניינה של תוכנית ובכפוף להערות טכניות ומשפטיות של לשכת התכנון </w:t>
      </w:r>
    </w:p>
    <w:p w14:paraId="7260C53E" w14:textId="77777777" w:rsidR="001E2274" w:rsidRDefault="001E2274" w:rsidP="00850BAC">
      <w:pPr>
        <w:rPr>
          <w:b w:val="0"/>
          <w:bCs w:val="0"/>
          <w:caps/>
          <w:sz w:val="24"/>
          <w:szCs w:val="24"/>
          <w:rtl/>
        </w:rPr>
      </w:pPr>
    </w:p>
    <w:p w14:paraId="201E2AE6" w14:textId="77777777" w:rsidR="001E2274" w:rsidRDefault="000A5C33" w:rsidP="00850BAC">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54C10B4C" w14:textId="098A77AF" w:rsidR="001E2274" w:rsidRDefault="007F236D" w:rsidP="00850BAC">
      <w:pPr>
        <w:rPr>
          <w:b w:val="0"/>
          <w:bCs w:val="0"/>
          <w:caps/>
          <w:sz w:val="24"/>
          <w:szCs w:val="24"/>
          <w:rtl/>
        </w:rPr>
      </w:pPr>
      <w:r>
        <w:rPr>
          <w:rFonts w:hint="cs"/>
          <w:b w:val="0"/>
          <w:bCs w:val="0"/>
          <w:caps/>
          <w:sz w:val="24"/>
          <w:szCs w:val="24"/>
          <w:rtl/>
        </w:rPr>
        <w:t>עכשיו תגידי</w:t>
      </w:r>
    </w:p>
    <w:p w14:paraId="057BC5B3" w14:textId="77777777" w:rsidR="001E2274" w:rsidRDefault="001E2274" w:rsidP="00850BAC">
      <w:pPr>
        <w:rPr>
          <w:b w:val="0"/>
          <w:bCs w:val="0"/>
          <w:caps/>
          <w:sz w:val="24"/>
          <w:szCs w:val="24"/>
          <w:rtl/>
        </w:rPr>
      </w:pPr>
    </w:p>
    <w:p w14:paraId="523A4FED" w14:textId="77777777" w:rsidR="001E2274" w:rsidRDefault="0044432A" w:rsidP="00850BAC">
      <w:pPr>
        <w:rPr>
          <w:caps/>
          <w:sz w:val="24"/>
          <w:szCs w:val="24"/>
          <w:u w:val="single"/>
          <w:rtl/>
        </w:rPr>
      </w:pPr>
      <w:r w:rsidRPr="0044432A">
        <w:rPr>
          <w:rFonts w:hint="cs"/>
          <w:caps/>
          <w:sz w:val="24"/>
          <w:szCs w:val="24"/>
          <w:u w:val="single"/>
          <w:rtl/>
        </w:rPr>
        <w:t>גב</w:t>
      </w:r>
      <w:r w:rsidRPr="0044432A">
        <w:rPr>
          <w:caps/>
          <w:sz w:val="24"/>
          <w:szCs w:val="24"/>
          <w:u w:val="single"/>
          <w:rtl/>
        </w:rPr>
        <w:t>'</w:t>
      </w:r>
      <w:r w:rsidRPr="0044432A">
        <w:rPr>
          <w:rFonts w:hint="cs"/>
          <w:caps/>
          <w:sz w:val="24"/>
          <w:szCs w:val="24"/>
          <w:u w:val="single"/>
          <w:rtl/>
        </w:rPr>
        <w:t xml:space="preserve"> תמי ראם וגנר - נציגת לשכת התכנון</w:t>
      </w:r>
      <w:r w:rsidR="001E2274">
        <w:rPr>
          <w:rFonts w:hint="cs"/>
          <w:caps/>
          <w:sz w:val="24"/>
          <w:szCs w:val="24"/>
          <w:u w:val="single"/>
          <w:rtl/>
        </w:rPr>
        <w:t>:</w:t>
      </w:r>
    </w:p>
    <w:p w14:paraId="7B570E7B" w14:textId="4060877B" w:rsidR="001E2274" w:rsidRDefault="007F236D" w:rsidP="00850BAC">
      <w:pPr>
        <w:rPr>
          <w:b w:val="0"/>
          <w:bCs w:val="0"/>
          <w:caps/>
          <w:sz w:val="24"/>
          <w:szCs w:val="24"/>
          <w:rtl/>
        </w:rPr>
      </w:pPr>
      <w:r>
        <w:rPr>
          <w:rFonts w:hint="cs"/>
          <w:b w:val="0"/>
          <w:bCs w:val="0"/>
          <w:caps/>
          <w:sz w:val="24"/>
          <w:szCs w:val="24"/>
          <w:rtl/>
        </w:rPr>
        <w:t xml:space="preserve">ש, הוועדה עכשיו התברר בדיון שבעצם היחידות דיור המבוקשות השלוש הנוספות ביחס למצב המאושר קיימות ב, בפועל. ושהוועדה בעצם בחנה את הבקשה </w:t>
      </w:r>
    </w:p>
    <w:p w14:paraId="785C2656" w14:textId="77777777" w:rsidR="001E2274" w:rsidRDefault="001E2274" w:rsidP="00850BAC">
      <w:pPr>
        <w:rPr>
          <w:b w:val="0"/>
          <w:bCs w:val="0"/>
          <w:caps/>
          <w:sz w:val="24"/>
          <w:szCs w:val="24"/>
          <w:rtl/>
        </w:rPr>
      </w:pPr>
    </w:p>
    <w:p w14:paraId="37103455" w14:textId="77777777" w:rsidR="001E2274" w:rsidRDefault="00D17364" w:rsidP="00850BAC">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33B4A0C7" w14:textId="22191390" w:rsidR="001E2274" w:rsidRDefault="007F236D" w:rsidP="00850BAC">
      <w:pPr>
        <w:rPr>
          <w:b w:val="0"/>
          <w:bCs w:val="0"/>
          <w:caps/>
          <w:sz w:val="24"/>
          <w:szCs w:val="24"/>
          <w:rtl/>
        </w:rPr>
      </w:pPr>
      <w:r>
        <w:rPr>
          <w:rFonts w:hint="cs"/>
          <w:b w:val="0"/>
          <w:bCs w:val="0"/>
          <w:caps/>
          <w:sz w:val="24"/>
          <w:szCs w:val="24"/>
          <w:rtl/>
        </w:rPr>
        <w:t xml:space="preserve">... ל ... מבחן המגרש הריק </w:t>
      </w:r>
    </w:p>
    <w:p w14:paraId="0237A7EF" w14:textId="77777777" w:rsidR="001E2274" w:rsidRDefault="001E2274" w:rsidP="00850BAC">
      <w:pPr>
        <w:rPr>
          <w:b w:val="0"/>
          <w:bCs w:val="0"/>
          <w:caps/>
          <w:sz w:val="24"/>
          <w:szCs w:val="24"/>
          <w:rtl/>
        </w:rPr>
      </w:pPr>
    </w:p>
    <w:p w14:paraId="3F250763" w14:textId="77777777" w:rsidR="001E2274" w:rsidRDefault="0044432A" w:rsidP="00850BAC">
      <w:pPr>
        <w:rPr>
          <w:caps/>
          <w:sz w:val="24"/>
          <w:szCs w:val="24"/>
          <w:u w:val="single"/>
          <w:rtl/>
        </w:rPr>
      </w:pPr>
      <w:r w:rsidRPr="0044432A">
        <w:rPr>
          <w:rFonts w:hint="cs"/>
          <w:caps/>
          <w:sz w:val="24"/>
          <w:szCs w:val="24"/>
          <w:u w:val="single"/>
          <w:rtl/>
        </w:rPr>
        <w:t>גב</w:t>
      </w:r>
      <w:r w:rsidRPr="0044432A">
        <w:rPr>
          <w:caps/>
          <w:sz w:val="24"/>
          <w:szCs w:val="24"/>
          <w:u w:val="single"/>
          <w:rtl/>
        </w:rPr>
        <w:t>'</w:t>
      </w:r>
      <w:r w:rsidRPr="0044432A">
        <w:rPr>
          <w:rFonts w:hint="cs"/>
          <w:caps/>
          <w:sz w:val="24"/>
          <w:szCs w:val="24"/>
          <w:u w:val="single"/>
          <w:rtl/>
        </w:rPr>
        <w:t xml:space="preserve"> תמי ראם וגנר - נציגת לשכת התכנון</w:t>
      </w:r>
      <w:r w:rsidR="001E2274">
        <w:rPr>
          <w:rFonts w:hint="cs"/>
          <w:caps/>
          <w:sz w:val="24"/>
          <w:szCs w:val="24"/>
          <w:u w:val="single"/>
          <w:rtl/>
        </w:rPr>
        <w:t>:</w:t>
      </w:r>
    </w:p>
    <w:p w14:paraId="1A433D86" w14:textId="03B4837D" w:rsidR="001E2274" w:rsidRDefault="007F236D" w:rsidP="00850BAC">
      <w:pPr>
        <w:rPr>
          <w:b w:val="0"/>
          <w:bCs w:val="0"/>
          <w:caps/>
          <w:sz w:val="24"/>
          <w:szCs w:val="24"/>
          <w:rtl/>
        </w:rPr>
      </w:pPr>
      <w:r>
        <w:rPr>
          <w:rFonts w:hint="cs"/>
          <w:b w:val="0"/>
          <w:bCs w:val="0"/>
          <w:caps/>
          <w:sz w:val="24"/>
          <w:szCs w:val="24"/>
          <w:rtl/>
        </w:rPr>
        <w:t>במבחן המגרש הריק</w:t>
      </w:r>
    </w:p>
    <w:p w14:paraId="2C322483" w14:textId="77777777" w:rsidR="001E2274" w:rsidRDefault="001E2274" w:rsidP="00850BAC">
      <w:pPr>
        <w:rPr>
          <w:b w:val="0"/>
          <w:bCs w:val="0"/>
          <w:caps/>
          <w:sz w:val="24"/>
          <w:szCs w:val="24"/>
          <w:rtl/>
        </w:rPr>
      </w:pPr>
    </w:p>
    <w:p w14:paraId="301C08EB" w14:textId="77777777" w:rsidR="001E2274" w:rsidRDefault="000A5C33" w:rsidP="00850BAC">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52B96DCF" w14:textId="0A99248E" w:rsidR="001E2274" w:rsidRDefault="007F236D" w:rsidP="00850BAC">
      <w:pPr>
        <w:rPr>
          <w:b w:val="0"/>
          <w:bCs w:val="0"/>
          <w:caps/>
          <w:sz w:val="24"/>
          <w:szCs w:val="24"/>
          <w:rtl/>
        </w:rPr>
      </w:pPr>
      <w:r>
        <w:rPr>
          <w:rFonts w:hint="cs"/>
          <w:b w:val="0"/>
          <w:bCs w:val="0"/>
          <w:caps/>
          <w:sz w:val="24"/>
          <w:szCs w:val="24"/>
          <w:rtl/>
        </w:rPr>
        <w:t>בהתאמה ל, צפיפות הקבועה בתמא שלושים וחמש החליטה להפקיד</w:t>
      </w:r>
      <w:r w:rsidR="000F703D">
        <w:rPr>
          <w:rFonts w:hint="cs"/>
          <w:b w:val="0"/>
          <w:bCs w:val="0"/>
          <w:caps/>
          <w:sz w:val="24"/>
          <w:szCs w:val="24"/>
          <w:rtl/>
        </w:rPr>
        <w:t xml:space="preserve"> </w:t>
      </w:r>
      <w:r>
        <w:rPr>
          <w:rFonts w:hint="cs"/>
          <w:b w:val="0"/>
          <w:bCs w:val="0"/>
          <w:caps/>
          <w:sz w:val="24"/>
          <w:szCs w:val="24"/>
          <w:rtl/>
        </w:rPr>
        <w:t>...</w:t>
      </w:r>
    </w:p>
    <w:p w14:paraId="1AAF8146" w14:textId="77777777" w:rsidR="001E2274" w:rsidRDefault="001E2274" w:rsidP="00850BAC">
      <w:pPr>
        <w:rPr>
          <w:b w:val="0"/>
          <w:bCs w:val="0"/>
          <w:caps/>
          <w:sz w:val="24"/>
          <w:szCs w:val="24"/>
          <w:rtl/>
        </w:rPr>
      </w:pPr>
    </w:p>
    <w:p w14:paraId="0D5D4568" w14:textId="77777777" w:rsidR="001E2274" w:rsidRDefault="00D17364" w:rsidP="00850BAC">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1B4B6E87" w14:textId="3E8EF517" w:rsidR="001E2274" w:rsidRDefault="007F236D" w:rsidP="00850BAC">
      <w:pPr>
        <w:rPr>
          <w:b w:val="0"/>
          <w:bCs w:val="0"/>
          <w:caps/>
          <w:sz w:val="24"/>
          <w:szCs w:val="24"/>
          <w:rtl/>
        </w:rPr>
      </w:pPr>
      <w:r>
        <w:rPr>
          <w:rFonts w:hint="cs"/>
          <w:b w:val="0"/>
          <w:bCs w:val="0"/>
          <w:caps/>
          <w:sz w:val="24"/>
          <w:szCs w:val="24"/>
          <w:rtl/>
        </w:rPr>
        <w:t>אוקיי</w:t>
      </w:r>
    </w:p>
    <w:p w14:paraId="59FF1014" w14:textId="77777777" w:rsidR="001E2274" w:rsidRDefault="001E2274" w:rsidP="00850BAC">
      <w:pPr>
        <w:rPr>
          <w:b w:val="0"/>
          <w:bCs w:val="0"/>
          <w:caps/>
          <w:sz w:val="24"/>
          <w:szCs w:val="24"/>
          <w:rtl/>
        </w:rPr>
      </w:pPr>
    </w:p>
    <w:p w14:paraId="7BC70E80" w14:textId="77777777" w:rsidR="001E2274" w:rsidRDefault="0044432A" w:rsidP="00850BAC">
      <w:pPr>
        <w:rPr>
          <w:caps/>
          <w:sz w:val="24"/>
          <w:szCs w:val="24"/>
          <w:u w:val="single"/>
          <w:rtl/>
        </w:rPr>
      </w:pPr>
      <w:r w:rsidRPr="0044432A">
        <w:rPr>
          <w:rFonts w:hint="cs"/>
          <w:caps/>
          <w:sz w:val="24"/>
          <w:szCs w:val="24"/>
          <w:u w:val="single"/>
          <w:rtl/>
        </w:rPr>
        <w:t>גב</w:t>
      </w:r>
      <w:r w:rsidRPr="0044432A">
        <w:rPr>
          <w:caps/>
          <w:sz w:val="24"/>
          <w:szCs w:val="24"/>
          <w:u w:val="single"/>
          <w:rtl/>
        </w:rPr>
        <w:t>'</w:t>
      </w:r>
      <w:r w:rsidRPr="0044432A">
        <w:rPr>
          <w:rFonts w:hint="cs"/>
          <w:caps/>
          <w:sz w:val="24"/>
          <w:szCs w:val="24"/>
          <w:u w:val="single"/>
          <w:rtl/>
        </w:rPr>
        <w:t xml:space="preserve"> תמי ראם וגנר - נציגת לשכת התכנון</w:t>
      </w:r>
      <w:r w:rsidR="001E2274">
        <w:rPr>
          <w:rFonts w:hint="cs"/>
          <w:caps/>
          <w:sz w:val="24"/>
          <w:szCs w:val="24"/>
          <w:u w:val="single"/>
          <w:rtl/>
        </w:rPr>
        <w:t>:</w:t>
      </w:r>
    </w:p>
    <w:p w14:paraId="196EBFC2" w14:textId="4E3C5649" w:rsidR="001E2274" w:rsidRDefault="007F236D" w:rsidP="00850BAC">
      <w:pPr>
        <w:rPr>
          <w:b w:val="0"/>
          <w:bCs w:val="0"/>
          <w:caps/>
          <w:sz w:val="24"/>
          <w:szCs w:val="24"/>
          <w:rtl/>
        </w:rPr>
      </w:pPr>
      <w:r>
        <w:rPr>
          <w:rFonts w:hint="cs"/>
          <w:b w:val="0"/>
          <w:bCs w:val="0"/>
          <w:caps/>
          <w:sz w:val="24"/>
          <w:szCs w:val="24"/>
          <w:rtl/>
        </w:rPr>
        <w:t>בסדר אז זה תעבירי להתחלה</w:t>
      </w:r>
    </w:p>
    <w:p w14:paraId="2918AB34" w14:textId="77777777" w:rsidR="001E2274" w:rsidRDefault="001E2274" w:rsidP="00850BAC">
      <w:pPr>
        <w:rPr>
          <w:b w:val="0"/>
          <w:bCs w:val="0"/>
          <w:caps/>
          <w:sz w:val="24"/>
          <w:szCs w:val="24"/>
          <w:rtl/>
        </w:rPr>
      </w:pPr>
    </w:p>
    <w:p w14:paraId="5177F424" w14:textId="77777777" w:rsidR="001E2274" w:rsidRDefault="00D17364" w:rsidP="00850BAC">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66121384" w14:textId="1E84387E" w:rsidR="001E2274" w:rsidRDefault="007F236D" w:rsidP="00850BAC">
      <w:pPr>
        <w:rPr>
          <w:b w:val="0"/>
          <w:bCs w:val="0"/>
          <w:caps/>
          <w:sz w:val="24"/>
          <w:szCs w:val="24"/>
          <w:rtl/>
        </w:rPr>
      </w:pPr>
      <w:r>
        <w:rPr>
          <w:rFonts w:hint="cs"/>
          <w:b w:val="0"/>
          <w:bCs w:val="0"/>
          <w:caps/>
          <w:sz w:val="24"/>
          <w:szCs w:val="24"/>
          <w:rtl/>
        </w:rPr>
        <w:t xml:space="preserve">טוב אנחנו עוברים לתוכנית הבאה </w:t>
      </w:r>
    </w:p>
    <w:p w14:paraId="326CBEDC" w14:textId="77777777" w:rsidR="001E2274" w:rsidRDefault="001E2274" w:rsidP="00850BAC">
      <w:pPr>
        <w:rPr>
          <w:b w:val="0"/>
          <w:bCs w:val="0"/>
          <w:caps/>
          <w:sz w:val="24"/>
          <w:szCs w:val="24"/>
          <w:rtl/>
        </w:rPr>
      </w:pPr>
    </w:p>
    <w:p w14:paraId="3B342211" w14:textId="77777777" w:rsidR="001E2274" w:rsidRDefault="000A5C33" w:rsidP="00850BAC">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5E672C81" w14:textId="01DDF607" w:rsidR="001E2274" w:rsidRDefault="008B5404" w:rsidP="00850BAC">
      <w:pPr>
        <w:rPr>
          <w:b w:val="0"/>
          <w:bCs w:val="0"/>
          <w:caps/>
          <w:sz w:val="24"/>
          <w:szCs w:val="24"/>
          <w:rtl/>
        </w:rPr>
      </w:pPr>
      <w:r>
        <w:rPr>
          <w:rFonts w:hint="cs"/>
          <w:b w:val="0"/>
          <w:bCs w:val="0"/>
          <w:caps/>
          <w:sz w:val="24"/>
          <w:szCs w:val="24"/>
          <w:rtl/>
        </w:rPr>
        <w:t>מה העניינים ניצן חסרת לנו?</w:t>
      </w:r>
    </w:p>
    <w:p w14:paraId="10E2D704" w14:textId="77777777" w:rsidR="001E2274" w:rsidRDefault="001E2274" w:rsidP="00850BAC">
      <w:pPr>
        <w:rPr>
          <w:b w:val="0"/>
          <w:bCs w:val="0"/>
          <w:caps/>
          <w:sz w:val="24"/>
          <w:szCs w:val="24"/>
          <w:rtl/>
        </w:rPr>
      </w:pPr>
    </w:p>
    <w:p w14:paraId="63FE336E" w14:textId="77777777" w:rsidR="001E2274" w:rsidRDefault="008B5404" w:rsidP="00850BAC">
      <w:pPr>
        <w:rPr>
          <w:b w:val="0"/>
          <w:bCs w:val="0"/>
          <w:caps/>
          <w:sz w:val="24"/>
          <w:szCs w:val="24"/>
          <w:rtl/>
        </w:rPr>
      </w:pPr>
      <w:r>
        <w:rPr>
          <w:rFonts w:hint="cs"/>
          <w:b w:val="0"/>
          <w:bCs w:val="0"/>
          <w:caps/>
          <w:sz w:val="24"/>
          <w:szCs w:val="24"/>
          <w:rtl/>
        </w:rPr>
        <w:t xml:space="preserve">(מדברים ביניהם) </w:t>
      </w:r>
    </w:p>
    <w:p w14:paraId="695F66CE" w14:textId="77777777" w:rsidR="001E2274" w:rsidRDefault="001E2274" w:rsidP="00850BAC">
      <w:pPr>
        <w:rPr>
          <w:b w:val="0"/>
          <w:bCs w:val="0"/>
          <w:caps/>
          <w:sz w:val="24"/>
          <w:szCs w:val="24"/>
          <w:rtl/>
        </w:rPr>
      </w:pPr>
    </w:p>
    <w:p w14:paraId="0D7F3CE7" w14:textId="77777777" w:rsidR="001E2274" w:rsidRDefault="00650454" w:rsidP="00850BAC">
      <w:pPr>
        <w:rPr>
          <w:caps/>
          <w:sz w:val="24"/>
          <w:szCs w:val="24"/>
          <w:u w:val="single"/>
          <w:rtl/>
        </w:rPr>
      </w:pPr>
      <w:r w:rsidRPr="00650454">
        <w:rPr>
          <w:rFonts w:hint="cs"/>
          <w:caps/>
          <w:sz w:val="24"/>
          <w:szCs w:val="24"/>
          <w:u w:val="single"/>
          <w:rtl/>
        </w:rPr>
        <w:t>מר עזי אלטשולר - נציג משרד המשפטים</w:t>
      </w:r>
      <w:r w:rsidR="001E2274">
        <w:rPr>
          <w:rFonts w:hint="cs"/>
          <w:caps/>
          <w:sz w:val="24"/>
          <w:szCs w:val="24"/>
          <w:u w:val="single"/>
          <w:rtl/>
        </w:rPr>
        <w:t>:</w:t>
      </w:r>
    </w:p>
    <w:p w14:paraId="4F06D07C" w14:textId="5A0BB081" w:rsidR="001E2274" w:rsidRDefault="008B5404" w:rsidP="00850BAC">
      <w:pPr>
        <w:rPr>
          <w:b w:val="0"/>
          <w:bCs w:val="0"/>
          <w:caps/>
          <w:sz w:val="24"/>
          <w:szCs w:val="24"/>
          <w:rtl/>
        </w:rPr>
      </w:pPr>
      <w:r>
        <w:rPr>
          <w:rFonts w:hint="cs"/>
          <w:b w:val="0"/>
          <w:bCs w:val="0"/>
          <w:caps/>
          <w:sz w:val="24"/>
          <w:szCs w:val="24"/>
          <w:rtl/>
        </w:rPr>
        <w:t>בוקר טוב</w:t>
      </w:r>
    </w:p>
    <w:p w14:paraId="0BF7C913" w14:textId="77777777" w:rsidR="001E2274" w:rsidRDefault="001E2274" w:rsidP="00850BAC">
      <w:pPr>
        <w:rPr>
          <w:b w:val="0"/>
          <w:bCs w:val="0"/>
          <w:caps/>
          <w:sz w:val="24"/>
          <w:szCs w:val="24"/>
          <w:rtl/>
        </w:rPr>
      </w:pPr>
    </w:p>
    <w:p w14:paraId="4D733E24" w14:textId="77777777" w:rsidR="001E2274" w:rsidRDefault="00D17364" w:rsidP="00850BAC">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0D0A8A6B" w14:textId="65501CF1" w:rsidR="001E2274" w:rsidRDefault="008B5404" w:rsidP="00850BAC">
      <w:pPr>
        <w:rPr>
          <w:b w:val="0"/>
          <w:bCs w:val="0"/>
          <w:caps/>
          <w:sz w:val="24"/>
          <w:szCs w:val="24"/>
          <w:rtl/>
        </w:rPr>
      </w:pPr>
      <w:r>
        <w:rPr>
          <w:rFonts w:hint="cs"/>
          <w:b w:val="0"/>
          <w:bCs w:val="0"/>
          <w:caps/>
          <w:sz w:val="24"/>
          <w:szCs w:val="24"/>
          <w:rtl/>
        </w:rPr>
        <w:t>בוקר טוב ומבורך</w:t>
      </w:r>
    </w:p>
    <w:p w14:paraId="3BE9A862" w14:textId="77777777" w:rsidR="001E2274" w:rsidRDefault="001E2274" w:rsidP="00850BAC">
      <w:pPr>
        <w:rPr>
          <w:b w:val="0"/>
          <w:bCs w:val="0"/>
          <w:caps/>
          <w:sz w:val="24"/>
          <w:szCs w:val="24"/>
          <w:rtl/>
        </w:rPr>
      </w:pPr>
    </w:p>
    <w:p w14:paraId="4A29D55B" w14:textId="77777777" w:rsidR="001E2274" w:rsidRDefault="00650454" w:rsidP="00850BAC">
      <w:pPr>
        <w:rPr>
          <w:caps/>
          <w:sz w:val="24"/>
          <w:szCs w:val="24"/>
          <w:u w:val="single"/>
          <w:rtl/>
        </w:rPr>
      </w:pPr>
      <w:r w:rsidRPr="00650454">
        <w:rPr>
          <w:rFonts w:hint="cs"/>
          <w:caps/>
          <w:sz w:val="24"/>
          <w:szCs w:val="24"/>
          <w:u w:val="single"/>
          <w:rtl/>
        </w:rPr>
        <w:t>מר עזי אלטשולר - נציג משרד המשפטים</w:t>
      </w:r>
      <w:r w:rsidR="001E2274">
        <w:rPr>
          <w:rFonts w:hint="cs"/>
          <w:caps/>
          <w:sz w:val="24"/>
          <w:szCs w:val="24"/>
          <w:u w:val="single"/>
          <w:rtl/>
        </w:rPr>
        <w:t>:</w:t>
      </w:r>
    </w:p>
    <w:p w14:paraId="6706B80E" w14:textId="5923B6D4" w:rsidR="001E2274" w:rsidRDefault="008B5404" w:rsidP="00850BAC">
      <w:pPr>
        <w:rPr>
          <w:b w:val="0"/>
          <w:bCs w:val="0"/>
          <w:caps/>
          <w:sz w:val="24"/>
          <w:szCs w:val="24"/>
          <w:rtl/>
        </w:rPr>
      </w:pPr>
      <w:r>
        <w:rPr>
          <w:rFonts w:hint="cs"/>
          <w:b w:val="0"/>
          <w:bCs w:val="0"/>
          <w:caps/>
          <w:sz w:val="24"/>
          <w:szCs w:val="24"/>
          <w:rtl/>
        </w:rPr>
        <w:t>אני ללא תמונה מכיוון שאני במילואים בשטח</w:t>
      </w:r>
    </w:p>
    <w:p w14:paraId="0DED8036" w14:textId="77777777" w:rsidR="001E2274" w:rsidRDefault="001E2274" w:rsidP="00850BAC">
      <w:pPr>
        <w:rPr>
          <w:b w:val="0"/>
          <w:bCs w:val="0"/>
          <w:caps/>
          <w:sz w:val="24"/>
          <w:szCs w:val="24"/>
          <w:rtl/>
        </w:rPr>
      </w:pPr>
    </w:p>
    <w:p w14:paraId="6B5DC611" w14:textId="77777777" w:rsidR="001E2274" w:rsidRDefault="003361D4" w:rsidP="008B5404">
      <w:pPr>
        <w:rPr>
          <w:caps/>
          <w:sz w:val="24"/>
          <w:szCs w:val="24"/>
          <w:u w:val="single"/>
          <w:rtl/>
        </w:rPr>
      </w:pPr>
      <w:r w:rsidRPr="003361D4">
        <w:rPr>
          <w:rFonts w:hint="cs"/>
          <w:caps/>
          <w:sz w:val="24"/>
          <w:szCs w:val="24"/>
          <w:u w:val="single"/>
          <w:rtl/>
        </w:rPr>
        <w:t>עורך דין ניצן בן ארויה - יועץ משפטי לוועדה המחוזית</w:t>
      </w:r>
      <w:r w:rsidR="001E2274">
        <w:rPr>
          <w:rFonts w:hint="cs"/>
          <w:caps/>
          <w:sz w:val="24"/>
          <w:szCs w:val="24"/>
          <w:u w:val="single"/>
          <w:rtl/>
        </w:rPr>
        <w:t>:</w:t>
      </w:r>
    </w:p>
    <w:p w14:paraId="4F368B04" w14:textId="41EAE4F1" w:rsidR="001E2274" w:rsidRDefault="008B5404" w:rsidP="008B5404">
      <w:pPr>
        <w:rPr>
          <w:b w:val="0"/>
          <w:bCs w:val="0"/>
          <w:caps/>
          <w:sz w:val="24"/>
          <w:szCs w:val="24"/>
          <w:rtl/>
        </w:rPr>
      </w:pPr>
      <w:r>
        <w:rPr>
          <w:rFonts w:hint="cs"/>
          <w:b w:val="0"/>
          <w:bCs w:val="0"/>
          <w:caps/>
          <w:sz w:val="24"/>
          <w:szCs w:val="24"/>
          <w:rtl/>
        </w:rPr>
        <w:lastRenderedPageBreak/>
        <w:t>אז</w:t>
      </w:r>
    </w:p>
    <w:p w14:paraId="6B5C4B77" w14:textId="77777777" w:rsidR="001E2274" w:rsidRDefault="001E2274" w:rsidP="008B5404">
      <w:pPr>
        <w:rPr>
          <w:b w:val="0"/>
          <w:bCs w:val="0"/>
          <w:caps/>
          <w:sz w:val="24"/>
          <w:szCs w:val="24"/>
          <w:rtl/>
        </w:rPr>
      </w:pPr>
    </w:p>
    <w:p w14:paraId="7FB6B439" w14:textId="77777777" w:rsidR="001E2274" w:rsidRDefault="00650454" w:rsidP="008B5404">
      <w:pPr>
        <w:rPr>
          <w:caps/>
          <w:sz w:val="24"/>
          <w:szCs w:val="24"/>
          <w:u w:val="single"/>
          <w:rtl/>
        </w:rPr>
      </w:pPr>
      <w:r w:rsidRPr="00650454">
        <w:rPr>
          <w:rFonts w:hint="cs"/>
          <w:caps/>
          <w:sz w:val="24"/>
          <w:szCs w:val="24"/>
          <w:u w:val="single"/>
          <w:rtl/>
        </w:rPr>
        <w:t>מר עזי אלטשולר - נציג משרד המשפטים</w:t>
      </w:r>
      <w:r w:rsidR="001E2274">
        <w:rPr>
          <w:rFonts w:hint="cs"/>
          <w:caps/>
          <w:sz w:val="24"/>
          <w:szCs w:val="24"/>
          <w:u w:val="single"/>
          <w:rtl/>
        </w:rPr>
        <w:t>:</w:t>
      </w:r>
    </w:p>
    <w:p w14:paraId="748AC17D" w14:textId="07847630" w:rsidR="001E2274" w:rsidRDefault="008B5404" w:rsidP="008B5404">
      <w:pPr>
        <w:rPr>
          <w:b w:val="0"/>
          <w:bCs w:val="0"/>
          <w:caps/>
          <w:sz w:val="24"/>
          <w:szCs w:val="24"/>
          <w:rtl/>
        </w:rPr>
      </w:pPr>
      <w:r>
        <w:rPr>
          <w:rFonts w:hint="cs"/>
          <w:b w:val="0"/>
          <w:bCs w:val="0"/>
          <w:caps/>
          <w:sz w:val="24"/>
          <w:szCs w:val="24"/>
          <w:rtl/>
        </w:rPr>
        <w:t>אבל זו פעם השלישית כבר שהוציאו אותי מהוועדה אני אשמח</w:t>
      </w:r>
      <w:r w:rsidR="000F703D">
        <w:rPr>
          <w:rFonts w:hint="cs"/>
          <w:b w:val="0"/>
          <w:bCs w:val="0"/>
          <w:caps/>
          <w:sz w:val="24"/>
          <w:szCs w:val="24"/>
          <w:rtl/>
        </w:rPr>
        <w:t xml:space="preserve"> </w:t>
      </w:r>
      <w:r>
        <w:rPr>
          <w:rFonts w:hint="cs"/>
          <w:b w:val="0"/>
          <w:bCs w:val="0"/>
          <w:caps/>
          <w:sz w:val="24"/>
          <w:szCs w:val="24"/>
          <w:rtl/>
        </w:rPr>
        <w:t>... בדיון</w:t>
      </w:r>
    </w:p>
    <w:p w14:paraId="4EC808BE" w14:textId="77777777" w:rsidR="001E2274" w:rsidRDefault="001E2274" w:rsidP="008B5404">
      <w:pPr>
        <w:rPr>
          <w:b w:val="0"/>
          <w:bCs w:val="0"/>
          <w:caps/>
          <w:sz w:val="24"/>
          <w:szCs w:val="24"/>
          <w:rtl/>
        </w:rPr>
      </w:pPr>
    </w:p>
    <w:p w14:paraId="1AE7462F" w14:textId="77777777" w:rsidR="001E2274" w:rsidRDefault="000A5C33" w:rsidP="008B5404">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49F431B7" w14:textId="1F2CF608" w:rsidR="001E2274" w:rsidRDefault="008B5404" w:rsidP="008B5404">
      <w:pPr>
        <w:rPr>
          <w:b w:val="0"/>
          <w:bCs w:val="0"/>
          <w:caps/>
          <w:sz w:val="24"/>
          <w:szCs w:val="24"/>
          <w:rtl/>
        </w:rPr>
      </w:pPr>
      <w:r>
        <w:rPr>
          <w:rFonts w:hint="cs"/>
          <w:b w:val="0"/>
          <w:bCs w:val="0"/>
          <w:caps/>
          <w:sz w:val="24"/>
          <w:szCs w:val="24"/>
          <w:rtl/>
        </w:rPr>
        <w:t xml:space="preserve">סורי סורי </w:t>
      </w:r>
    </w:p>
    <w:p w14:paraId="6B044C3E" w14:textId="77777777" w:rsidR="001E2274" w:rsidRDefault="001E2274" w:rsidP="008B5404">
      <w:pPr>
        <w:rPr>
          <w:b w:val="0"/>
          <w:bCs w:val="0"/>
          <w:caps/>
          <w:sz w:val="24"/>
          <w:szCs w:val="24"/>
          <w:rtl/>
        </w:rPr>
      </w:pPr>
    </w:p>
    <w:p w14:paraId="789D8531" w14:textId="77777777" w:rsidR="001E2274" w:rsidRDefault="000A3DA6" w:rsidP="008B5404">
      <w:pPr>
        <w:rPr>
          <w:caps/>
          <w:sz w:val="24"/>
          <w:szCs w:val="24"/>
          <w:u w:val="single"/>
          <w:rtl/>
        </w:rPr>
      </w:pPr>
      <w:r w:rsidRPr="000A3DA6">
        <w:rPr>
          <w:rFonts w:hint="cs"/>
          <w:caps/>
          <w:sz w:val="24"/>
          <w:szCs w:val="24"/>
          <w:u w:val="single"/>
          <w:rtl/>
        </w:rPr>
        <w:t>מר תומר דוידסון - נציג מנהל מקרקעי ישראל בוועדה המחוזית</w:t>
      </w:r>
      <w:r w:rsidR="001E2274">
        <w:rPr>
          <w:rFonts w:hint="cs"/>
          <w:caps/>
          <w:sz w:val="24"/>
          <w:szCs w:val="24"/>
          <w:u w:val="single"/>
          <w:rtl/>
        </w:rPr>
        <w:t>:</w:t>
      </w:r>
    </w:p>
    <w:p w14:paraId="100767A7" w14:textId="357C322C" w:rsidR="001E2274" w:rsidRDefault="001F36D3" w:rsidP="008B5404">
      <w:pPr>
        <w:rPr>
          <w:b w:val="0"/>
          <w:bCs w:val="0"/>
          <w:caps/>
          <w:sz w:val="24"/>
          <w:szCs w:val="24"/>
          <w:rtl/>
        </w:rPr>
      </w:pPr>
      <w:r>
        <w:rPr>
          <w:rFonts w:hint="cs"/>
          <w:b w:val="0"/>
          <w:bCs w:val="0"/>
          <w:caps/>
          <w:sz w:val="24"/>
          <w:szCs w:val="24"/>
          <w:rtl/>
        </w:rPr>
        <w:t>לא נוציא אותך יותר</w:t>
      </w:r>
    </w:p>
    <w:p w14:paraId="1EEDE3F5" w14:textId="77777777" w:rsidR="001E2274" w:rsidRDefault="001E2274" w:rsidP="008B5404">
      <w:pPr>
        <w:rPr>
          <w:b w:val="0"/>
          <w:bCs w:val="0"/>
          <w:caps/>
          <w:sz w:val="24"/>
          <w:szCs w:val="24"/>
          <w:rtl/>
        </w:rPr>
      </w:pPr>
    </w:p>
    <w:p w14:paraId="2FFAC190" w14:textId="77777777" w:rsidR="001E2274" w:rsidRDefault="000A5C33" w:rsidP="008B5404">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531B5BC8" w14:textId="4E0BA661" w:rsidR="001E2274" w:rsidRDefault="001F36D3" w:rsidP="008B5404">
      <w:pPr>
        <w:rPr>
          <w:b w:val="0"/>
          <w:bCs w:val="0"/>
          <w:caps/>
          <w:sz w:val="24"/>
          <w:szCs w:val="24"/>
          <w:rtl/>
        </w:rPr>
      </w:pPr>
      <w:r>
        <w:rPr>
          <w:rFonts w:hint="cs"/>
          <w:b w:val="0"/>
          <w:bCs w:val="0"/>
          <w:caps/>
          <w:sz w:val="24"/>
          <w:szCs w:val="24"/>
          <w:rtl/>
        </w:rPr>
        <w:t xml:space="preserve">לא זיהינו אותך היית צריך להגיד את זה </w:t>
      </w:r>
    </w:p>
    <w:p w14:paraId="274EE42E" w14:textId="77777777" w:rsidR="001E2274" w:rsidRDefault="001E2274" w:rsidP="008B5404">
      <w:pPr>
        <w:rPr>
          <w:b w:val="0"/>
          <w:bCs w:val="0"/>
          <w:caps/>
          <w:sz w:val="24"/>
          <w:szCs w:val="24"/>
          <w:rtl/>
        </w:rPr>
      </w:pPr>
    </w:p>
    <w:p w14:paraId="5CD45985" w14:textId="77777777" w:rsidR="001E2274" w:rsidRDefault="00D17364" w:rsidP="008B5404">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6DE29850" w14:textId="41E0817C" w:rsidR="001E2274" w:rsidRDefault="001F36D3" w:rsidP="008B5404">
      <w:pPr>
        <w:rPr>
          <w:b w:val="0"/>
          <w:bCs w:val="0"/>
          <w:caps/>
          <w:sz w:val="24"/>
          <w:szCs w:val="24"/>
          <w:rtl/>
        </w:rPr>
      </w:pPr>
      <w:r>
        <w:rPr>
          <w:rFonts w:hint="cs"/>
          <w:b w:val="0"/>
          <w:bCs w:val="0"/>
          <w:caps/>
          <w:sz w:val="24"/>
          <w:szCs w:val="24"/>
          <w:rtl/>
        </w:rPr>
        <w:t>לא לא זיהינו אותך</w:t>
      </w:r>
    </w:p>
    <w:p w14:paraId="189478B4" w14:textId="77777777" w:rsidR="001E2274" w:rsidRDefault="001E2274" w:rsidP="008B5404">
      <w:pPr>
        <w:rPr>
          <w:b w:val="0"/>
          <w:bCs w:val="0"/>
          <w:caps/>
          <w:sz w:val="24"/>
          <w:szCs w:val="24"/>
          <w:rtl/>
        </w:rPr>
      </w:pPr>
    </w:p>
    <w:p w14:paraId="67F70134" w14:textId="77777777" w:rsidR="001E2274" w:rsidRDefault="00650454" w:rsidP="008B5404">
      <w:pPr>
        <w:rPr>
          <w:caps/>
          <w:sz w:val="24"/>
          <w:szCs w:val="24"/>
          <w:u w:val="single"/>
          <w:rtl/>
        </w:rPr>
      </w:pPr>
      <w:r w:rsidRPr="00650454">
        <w:rPr>
          <w:rFonts w:hint="cs"/>
          <w:caps/>
          <w:sz w:val="24"/>
          <w:szCs w:val="24"/>
          <w:u w:val="single"/>
          <w:rtl/>
        </w:rPr>
        <w:t>מר עזי אלטשולר - נציג משרד המשפטים</w:t>
      </w:r>
      <w:r w:rsidR="001E2274">
        <w:rPr>
          <w:rFonts w:hint="cs"/>
          <w:caps/>
          <w:sz w:val="24"/>
          <w:szCs w:val="24"/>
          <w:u w:val="single"/>
          <w:rtl/>
        </w:rPr>
        <w:t>:</w:t>
      </w:r>
    </w:p>
    <w:p w14:paraId="2E6FC991" w14:textId="597B3D99" w:rsidR="001E2274" w:rsidRDefault="001F36D3" w:rsidP="008B5404">
      <w:pPr>
        <w:rPr>
          <w:b w:val="0"/>
          <w:bCs w:val="0"/>
          <w:caps/>
          <w:sz w:val="24"/>
          <w:szCs w:val="24"/>
          <w:rtl/>
        </w:rPr>
      </w:pPr>
      <w:r>
        <w:rPr>
          <w:rFonts w:hint="cs"/>
          <w:b w:val="0"/>
          <w:bCs w:val="0"/>
          <w:caps/>
          <w:sz w:val="24"/>
          <w:szCs w:val="24"/>
          <w:rtl/>
        </w:rPr>
        <w:t>כתבתי כתבתי</w:t>
      </w:r>
      <w:r w:rsidR="000F703D">
        <w:rPr>
          <w:rFonts w:hint="cs"/>
          <w:b w:val="0"/>
          <w:bCs w:val="0"/>
          <w:caps/>
          <w:sz w:val="24"/>
          <w:szCs w:val="24"/>
          <w:rtl/>
        </w:rPr>
        <w:t xml:space="preserve"> </w:t>
      </w:r>
      <w:r>
        <w:rPr>
          <w:rFonts w:hint="cs"/>
          <w:b w:val="0"/>
          <w:bCs w:val="0"/>
          <w:caps/>
          <w:sz w:val="24"/>
          <w:szCs w:val="24"/>
          <w:rtl/>
        </w:rPr>
        <w:t>... לא משנה מאחורינו</w:t>
      </w:r>
    </w:p>
    <w:p w14:paraId="12E74984" w14:textId="77777777" w:rsidR="001E2274" w:rsidRDefault="001E2274" w:rsidP="008B5404">
      <w:pPr>
        <w:rPr>
          <w:b w:val="0"/>
          <w:bCs w:val="0"/>
          <w:caps/>
          <w:sz w:val="24"/>
          <w:szCs w:val="24"/>
          <w:rtl/>
        </w:rPr>
      </w:pPr>
    </w:p>
    <w:p w14:paraId="4067B52E" w14:textId="77777777" w:rsidR="001E2274" w:rsidRDefault="00D17364" w:rsidP="008B5404">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06B675F0" w14:textId="09F613F1" w:rsidR="001E2274" w:rsidRDefault="001F36D3" w:rsidP="008B5404">
      <w:pPr>
        <w:rPr>
          <w:b w:val="0"/>
          <w:bCs w:val="0"/>
          <w:caps/>
          <w:sz w:val="24"/>
          <w:szCs w:val="24"/>
          <w:rtl/>
        </w:rPr>
      </w:pPr>
      <w:r>
        <w:rPr>
          <w:rFonts w:hint="cs"/>
          <w:b w:val="0"/>
          <w:bCs w:val="0"/>
          <w:caps/>
          <w:sz w:val="24"/>
          <w:szCs w:val="24"/>
          <w:rtl/>
        </w:rPr>
        <w:t xml:space="preserve">אוקיי בסדר </w:t>
      </w:r>
    </w:p>
    <w:p w14:paraId="4DFC024D" w14:textId="77777777" w:rsidR="001E2274" w:rsidRDefault="001E2274" w:rsidP="008B5404">
      <w:pPr>
        <w:rPr>
          <w:b w:val="0"/>
          <w:bCs w:val="0"/>
          <w:caps/>
          <w:sz w:val="24"/>
          <w:szCs w:val="24"/>
          <w:rtl/>
        </w:rPr>
      </w:pPr>
    </w:p>
    <w:p w14:paraId="0BE67D87" w14:textId="77777777" w:rsidR="001E2274" w:rsidRDefault="000A5C33" w:rsidP="008B5404">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408276EF" w14:textId="659E7B21" w:rsidR="001E2274" w:rsidRDefault="001F36D3" w:rsidP="008B5404">
      <w:pPr>
        <w:rPr>
          <w:b w:val="0"/>
          <w:bCs w:val="0"/>
          <w:caps/>
          <w:sz w:val="24"/>
          <w:szCs w:val="24"/>
          <w:rtl/>
        </w:rPr>
      </w:pPr>
      <w:r>
        <w:rPr>
          <w:rFonts w:hint="cs"/>
          <w:b w:val="0"/>
          <w:bCs w:val="0"/>
          <w:caps/>
          <w:sz w:val="24"/>
          <w:szCs w:val="24"/>
          <w:rtl/>
        </w:rPr>
        <w:t>כתבת למי?</w:t>
      </w:r>
    </w:p>
    <w:p w14:paraId="57F12A66" w14:textId="77777777" w:rsidR="001E2274" w:rsidRDefault="001E2274" w:rsidP="008B5404">
      <w:pPr>
        <w:rPr>
          <w:b w:val="0"/>
          <w:bCs w:val="0"/>
          <w:caps/>
          <w:sz w:val="24"/>
          <w:szCs w:val="24"/>
          <w:rtl/>
        </w:rPr>
      </w:pPr>
    </w:p>
    <w:p w14:paraId="208C6565" w14:textId="77777777" w:rsidR="001E2274" w:rsidRDefault="00D17364" w:rsidP="001F36D3">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7B91A932" w14:textId="246A6409" w:rsidR="001E2274" w:rsidRDefault="001F36D3" w:rsidP="001F36D3">
      <w:pPr>
        <w:rPr>
          <w:b w:val="0"/>
          <w:bCs w:val="0"/>
          <w:caps/>
          <w:sz w:val="24"/>
          <w:szCs w:val="24"/>
          <w:rtl/>
        </w:rPr>
      </w:pPr>
      <w:r>
        <w:rPr>
          <w:rFonts w:hint="cs"/>
          <w:b w:val="0"/>
          <w:bCs w:val="0"/>
          <w:caps/>
          <w:sz w:val="24"/>
          <w:szCs w:val="24"/>
          <w:rtl/>
        </w:rPr>
        <w:t>טוב אוקיי בסדר מתנצלים</w:t>
      </w:r>
      <w:r w:rsidR="000F703D">
        <w:rPr>
          <w:rFonts w:hint="cs"/>
          <w:b w:val="0"/>
          <w:bCs w:val="0"/>
          <w:caps/>
          <w:sz w:val="24"/>
          <w:szCs w:val="24"/>
          <w:rtl/>
        </w:rPr>
        <w:t xml:space="preserve"> </w:t>
      </w:r>
      <w:r>
        <w:rPr>
          <w:rFonts w:hint="cs"/>
          <w:b w:val="0"/>
          <w:bCs w:val="0"/>
          <w:caps/>
          <w:sz w:val="24"/>
          <w:szCs w:val="24"/>
          <w:rtl/>
        </w:rPr>
        <w:t xml:space="preserve">אוקיי טוב חברים אנחנו בתוכנית </w:t>
      </w:r>
      <w:r w:rsidRPr="001F36D3">
        <w:rPr>
          <w:b w:val="0"/>
          <w:bCs w:val="0"/>
          <w:caps/>
          <w:sz w:val="24"/>
          <w:szCs w:val="24"/>
          <w:rtl/>
        </w:rPr>
        <w:t xml:space="preserve">412-1370428. אירית ויאיר רפאלי, תוספת </w:t>
      </w:r>
      <w:r>
        <w:rPr>
          <w:rFonts w:hint="cs"/>
          <w:b w:val="0"/>
          <w:bCs w:val="0"/>
          <w:caps/>
          <w:sz w:val="24"/>
          <w:szCs w:val="24"/>
          <w:rtl/>
        </w:rPr>
        <w:t>יחידת דיור</w:t>
      </w:r>
      <w:r w:rsidR="000F703D">
        <w:rPr>
          <w:rFonts w:hint="cs"/>
          <w:b w:val="0"/>
          <w:bCs w:val="0"/>
          <w:caps/>
          <w:sz w:val="24"/>
          <w:szCs w:val="24"/>
          <w:rtl/>
        </w:rPr>
        <w:t xml:space="preserve"> </w:t>
      </w:r>
      <w:r w:rsidRPr="001F36D3">
        <w:rPr>
          <w:b w:val="0"/>
          <w:bCs w:val="0"/>
          <w:caps/>
          <w:sz w:val="24"/>
          <w:szCs w:val="24"/>
          <w:rtl/>
        </w:rPr>
        <w:t>ופיצול מגרש מנחלה</w:t>
      </w:r>
      <w:r>
        <w:rPr>
          <w:rFonts w:hint="cs"/>
          <w:b w:val="0"/>
          <w:bCs w:val="0"/>
          <w:caps/>
          <w:sz w:val="24"/>
          <w:szCs w:val="24"/>
          <w:rtl/>
        </w:rPr>
        <w:t xml:space="preserve"> בצור משה מי רוצה לשתף בבקשה?</w:t>
      </w:r>
    </w:p>
    <w:p w14:paraId="59F47082" w14:textId="77777777" w:rsidR="001E2274" w:rsidRDefault="001E2274" w:rsidP="001F36D3">
      <w:pPr>
        <w:rPr>
          <w:b w:val="0"/>
          <w:bCs w:val="0"/>
          <w:caps/>
          <w:sz w:val="24"/>
          <w:szCs w:val="24"/>
          <w:rtl/>
        </w:rPr>
      </w:pPr>
    </w:p>
    <w:p w14:paraId="26082B10" w14:textId="77777777" w:rsidR="001E2274" w:rsidRDefault="00207ED1" w:rsidP="001F36D3">
      <w:pPr>
        <w:rPr>
          <w:caps/>
          <w:sz w:val="24"/>
          <w:szCs w:val="24"/>
          <w:u w:val="single"/>
          <w:rtl/>
        </w:rPr>
      </w:pPr>
      <w:r w:rsidRPr="00207ED1">
        <w:rPr>
          <w:rFonts w:hint="cs"/>
          <w:caps/>
          <w:sz w:val="24"/>
          <w:szCs w:val="24"/>
          <w:u w:val="single"/>
          <w:rtl/>
        </w:rPr>
        <w:t>מר טל מסורי - אדריכל עורך התוכנית</w:t>
      </w:r>
      <w:r w:rsidR="001E2274">
        <w:rPr>
          <w:rFonts w:hint="cs"/>
          <w:caps/>
          <w:sz w:val="24"/>
          <w:szCs w:val="24"/>
          <w:u w:val="single"/>
          <w:rtl/>
        </w:rPr>
        <w:t>:</w:t>
      </w:r>
    </w:p>
    <w:p w14:paraId="2457F6E9" w14:textId="451A890A" w:rsidR="001E2274" w:rsidRDefault="00EC6D80" w:rsidP="001F36D3">
      <w:pPr>
        <w:rPr>
          <w:b w:val="0"/>
          <w:bCs w:val="0"/>
          <w:caps/>
          <w:sz w:val="24"/>
          <w:szCs w:val="24"/>
          <w:rtl/>
        </w:rPr>
      </w:pPr>
      <w:r>
        <w:rPr>
          <w:rFonts w:hint="cs"/>
          <w:b w:val="0"/>
          <w:bCs w:val="0"/>
          <w:caps/>
          <w:sz w:val="24"/>
          <w:szCs w:val="24"/>
          <w:rtl/>
        </w:rPr>
        <w:t>אני אשמח טל מסורי עורך התוכנית ברשותכם אני אשתף את המסך, שומעים אותי?</w:t>
      </w:r>
    </w:p>
    <w:p w14:paraId="118D02D2" w14:textId="77777777" w:rsidR="001E2274" w:rsidRDefault="001E2274" w:rsidP="001F36D3">
      <w:pPr>
        <w:rPr>
          <w:b w:val="0"/>
          <w:bCs w:val="0"/>
          <w:caps/>
          <w:sz w:val="24"/>
          <w:szCs w:val="24"/>
          <w:rtl/>
        </w:rPr>
      </w:pPr>
    </w:p>
    <w:p w14:paraId="28304C83" w14:textId="77777777" w:rsidR="001E2274" w:rsidRDefault="00D17364" w:rsidP="001F36D3">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75E7A676" w14:textId="2268C3E7" w:rsidR="001E2274" w:rsidRDefault="00EC6D80" w:rsidP="001F36D3">
      <w:pPr>
        <w:rPr>
          <w:b w:val="0"/>
          <w:bCs w:val="0"/>
          <w:caps/>
          <w:sz w:val="24"/>
          <w:szCs w:val="24"/>
          <w:rtl/>
        </w:rPr>
      </w:pPr>
      <w:r>
        <w:rPr>
          <w:rFonts w:hint="cs"/>
          <w:b w:val="0"/>
          <w:bCs w:val="0"/>
          <w:caps/>
          <w:sz w:val="24"/>
          <w:szCs w:val="24"/>
          <w:rtl/>
        </w:rPr>
        <w:t xml:space="preserve">כן כן </w:t>
      </w:r>
    </w:p>
    <w:p w14:paraId="69B1F2BA" w14:textId="77777777" w:rsidR="001E2274" w:rsidRDefault="001E2274" w:rsidP="001F36D3">
      <w:pPr>
        <w:rPr>
          <w:b w:val="0"/>
          <w:bCs w:val="0"/>
          <w:caps/>
          <w:sz w:val="24"/>
          <w:szCs w:val="24"/>
          <w:rtl/>
        </w:rPr>
      </w:pPr>
    </w:p>
    <w:p w14:paraId="2E65347A" w14:textId="77777777" w:rsidR="001E2274" w:rsidRDefault="00E5536A" w:rsidP="001F36D3">
      <w:pPr>
        <w:rPr>
          <w:caps/>
          <w:sz w:val="24"/>
          <w:szCs w:val="24"/>
          <w:u w:val="single"/>
          <w:rtl/>
        </w:rPr>
      </w:pPr>
      <w:r w:rsidRPr="00E5536A">
        <w:rPr>
          <w:rFonts w:hint="cs"/>
          <w:caps/>
          <w:sz w:val="24"/>
          <w:szCs w:val="24"/>
          <w:u w:val="single"/>
          <w:rtl/>
        </w:rPr>
        <w:t>גב</w:t>
      </w:r>
      <w:r w:rsidRPr="00E5536A">
        <w:rPr>
          <w:caps/>
          <w:sz w:val="24"/>
          <w:szCs w:val="24"/>
          <w:u w:val="single"/>
          <w:rtl/>
        </w:rPr>
        <w:t>'</w:t>
      </w:r>
      <w:r w:rsidRPr="00E5536A">
        <w:rPr>
          <w:rFonts w:hint="cs"/>
          <w:caps/>
          <w:sz w:val="24"/>
          <w:szCs w:val="24"/>
          <w:u w:val="single"/>
          <w:rtl/>
        </w:rPr>
        <w:t xml:space="preserve"> רוני גרניט - נציגת משרד הבריאות בוועדה המחוזית</w:t>
      </w:r>
      <w:r w:rsidR="001E2274">
        <w:rPr>
          <w:rFonts w:hint="cs"/>
          <w:caps/>
          <w:sz w:val="24"/>
          <w:szCs w:val="24"/>
          <w:u w:val="single"/>
          <w:rtl/>
        </w:rPr>
        <w:t>:</w:t>
      </w:r>
    </w:p>
    <w:p w14:paraId="20F5C99A" w14:textId="5FF3FE07" w:rsidR="001E2274" w:rsidRDefault="00EC6D80" w:rsidP="001F36D3">
      <w:pPr>
        <w:rPr>
          <w:b w:val="0"/>
          <w:bCs w:val="0"/>
          <w:caps/>
          <w:sz w:val="24"/>
          <w:szCs w:val="24"/>
          <w:rtl/>
        </w:rPr>
      </w:pPr>
      <w:r>
        <w:rPr>
          <w:rFonts w:hint="cs"/>
          <w:b w:val="0"/>
          <w:bCs w:val="0"/>
          <w:caps/>
          <w:sz w:val="24"/>
          <w:szCs w:val="24"/>
          <w:rtl/>
        </w:rPr>
        <w:t xml:space="preserve">כן </w:t>
      </w:r>
    </w:p>
    <w:p w14:paraId="6AB9AB80" w14:textId="77777777" w:rsidR="001E2274" w:rsidRDefault="001E2274" w:rsidP="001F36D3">
      <w:pPr>
        <w:rPr>
          <w:b w:val="0"/>
          <w:bCs w:val="0"/>
          <w:caps/>
          <w:sz w:val="24"/>
          <w:szCs w:val="24"/>
          <w:rtl/>
        </w:rPr>
      </w:pPr>
    </w:p>
    <w:p w14:paraId="01DB6C04" w14:textId="77777777" w:rsidR="001E2274" w:rsidRDefault="000A3DA6" w:rsidP="001F36D3">
      <w:pPr>
        <w:rPr>
          <w:caps/>
          <w:sz w:val="24"/>
          <w:szCs w:val="24"/>
          <w:u w:val="single"/>
          <w:rtl/>
        </w:rPr>
      </w:pPr>
      <w:r w:rsidRPr="000A3DA6">
        <w:rPr>
          <w:rFonts w:hint="cs"/>
          <w:caps/>
          <w:sz w:val="24"/>
          <w:szCs w:val="24"/>
          <w:u w:val="single"/>
          <w:rtl/>
        </w:rPr>
        <w:t>מר תומר דוידסון - נציג מנהל מקרקעי ישראל בוועדה המחוזית</w:t>
      </w:r>
      <w:r w:rsidR="001E2274">
        <w:rPr>
          <w:rFonts w:hint="cs"/>
          <w:caps/>
          <w:sz w:val="24"/>
          <w:szCs w:val="24"/>
          <w:u w:val="single"/>
          <w:rtl/>
        </w:rPr>
        <w:t>:</w:t>
      </w:r>
    </w:p>
    <w:p w14:paraId="793CAB99" w14:textId="7B9AEF4E" w:rsidR="001E2274" w:rsidRDefault="00EC6D80" w:rsidP="001F36D3">
      <w:pPr>
        <w:rPr>
          <w:b w:val="0"/>
          <w:bCs w:val="0"/>
          <w:caps/>
          <w:sz w:val="24"/>
          <w:szCs w:val="24"/>
          <w:rtl/>
        </w:rPr>
      </w:pPr>
      <w:r>
        <w:rPr>
          <w:rFonts w:hint="cs"/>
          <w:b w:val="0"/>
          <w:bCs w:val="0"/>
          <w:caps/>
          <w:sz w:val="24"/>
          <w:szCs w:val="24"/>
          <w:rtl/>
        </w:rPr>
        <w:t xml:space="preserve">כן </w:t>
      </w:r>
    </w:p>
    <w:p w14:paraId="6FF536D9" w14:textId="77777777" w:rsidR="001E2274" w:rsidRDefault="001E2274" w:rsidP="001F36D3">
      <w:pPr>
        <w:rPr>
          <w:b w:val="0"/>
          <w:bCs w:val="0"/>
          <w:caps/>
          <w:sz w:val="24"/>
          <w:szCs w:val="24"/>
          <w:rtl/>
        </w:rPr>
      </w:pPr>
    </w:p>
    <w:p w14:paraId="6EE6B46D" w14:textId="77777777" w:rsidR="001E2274" w:rsidRDefault="00207ED1" w:rsidP="001F36D3">
      <w:pPr>
        <w:rPr>
          <w:caps/>
          <w:sz w:val="24"/>
          <w:szCs w:val="24"/>
          <w:u w:val="single"/>
          <w:rtl/>
        </w:rPr>
      </w:pPr>
      <w:r w:rsidRPr="00207ED1">
        <w:rPr>
          <w:rFonts w:hint="cs"/>
          <w:caps/>
          <w:sz w:val="24"/>
          <w:szCs w:val="24"/>
          <w:u w:val="single"/>
          <w:rtl/>
        </w:rPr>
        <w:t>מר טל מסורי - אדריכל עורך התוכנית</w:t>
      </w:r>
      <w:r w:rsidR="001E2274">
        <w:rPr>
          <w:rFonts w:hint="cs"/>
          <w:caps/>
          <w:sz w:val="24"/>
          <w:szCs w:val="24"/>
          <w:u w:val="single"/>
          <w:rtl/>
        </w:rPr>
        <w:t>:</w:t>
      </w:r>
    </w:p>
    <w:p w14:paraId="56330E4E" w14:textId="59CB7F7D" w:rsidR="001E2274" w:rsidRDefault="00EC6D80" w:rsidP="001F36D3">
      <w:pPr>
        <w:rPr>
          <w:b w:val="0"/>
          <w:bCs w:val="0"/>
          <w:caps/>
          <w:sz w:val="24"/>
          <w:szCs w:val="24"/>
          <w:rtl/>
        </w:rPr>
      </w:pPr>
      <w:r>
        <w:rPr>
          <w:rFonts w:hint="cs"/>
          <w:b w:val="0"/>
          <w:bCs w:val="0"/>
          <w:caps/>
          <w:sz w:val="24"/>
          <w:szCs w:val="24"/>
          <w:rtl/>
        </w:rPr>
        <w:t xml:space="preserve">נהדר אז התוכנית עוסקת ב, נחלה בצור משה היא נמצאת במזרח המושב. גבול התוכנית מכיל את שטח המגורים של נחלה, בשטח של שלושה דונם נקודה מאה ארבעים וארבע. גבול התוכנית מכיל גם את הנחלה עצמה בחלקה הדרומי וגם את המגרש שכבר פוצל ממנה לפני כשלוש שנים בחלקה הצפוני. נראה את זה כאן במצב הסטטוטורי יש לנו כאן את המגרש שפוצל לפני כשלוש שנים בשטח של חמש מאות מטר ויש לנו את הנחלה. התוכנית מבקשת בעצם להוסיף יחידת דיור בצורה נקודתית בנחלה והסיבה שהמגרש שפוצל נכנס </w:t>
      </w:r>
      <w:r>
        <w:rPr>
          <w:rFonts w:hint="cs"/>
          <w:b w:val="0"/>
          <w:bCs w:val="0"/>
          <w:caps/>
          <w:sz w:val="24"/>
          <w:szCs w:val="24"/>
          <w:rtl/>
        </w:rPr>
        <w:lastRenderedPageBreak/>
        <w:t>לגבול התוכנית משום ש, בתוכנית שערכנו לפני שלוש ארבע שנים לא נתנו מענה תנועתי ועכשיו הנושא הזה צץ במסגרת תוכנית המתאר המושבית שמקודמת בימים אלה. וכמו שאתם רואים במגרש הצפוני תא שטח שתיים שכבר פוצל יושב על</w:t>
      </w:r>
      <w:r w:rsidR="000F703D">
        <w:rPr>
          <w:rFonts w:hint="cs"/>
          <w:b w:val="0"/>
          <w:bCs w:val="0"/>
          <w:caps/>
          <w:sz w:val="24"/>
          <w:szCs w:val="24"/>
          <w:rtl/>
        </w:rPr>
        <w:t xml:space="preserve"> </w:t>
      </w:r>
      <w:r>
        <w:rPr>
          <w:rFonts w:hint="cs"/>
          <w:b w:val="0"/>
          <w:bCs w:val="0"/>
          <w:caps/>
          <w:sz w:val="24"/>
          <w:szCs w:val="24"/>
          <w:rtl/>
        </w:rPr>
        <w:t xml:space="preserve">צומת מאוד מורכבת והכניסות אל המגרש מ, מהצומת לא לא בטיחותיות. אז במסגרת התוכנית שלנו אנחנו לא שינינו שום דבר בתא השטח בתא שטח שתיים לא מבחינת זכויות לא מבחינת שטח לא כלום, רק נתנו מענה תנועתי בתוך התוכנית שלנו שאני כבר אציג אותו. </w:t>
      </w:r>
      <w:r w:rsidR="00B52721">
        <w:rPr>
          <w:rFonts w:hint="cs"/>
          <w:b w:val="0"/>
          <w:bCs w:val="0"/>
          <w:caps/>
          <w:sz w:val="24"/>
          <w:szCs w:val="24"/>
          <w:rtl/>
        </w:rPr>
        <w:t>בצור משה קיימות היום תשעים ושש נחלות, סך היחידות ה, מאושרות בישוב הוא שש מאות שמונים ושבע, בלוח שתיים של תמא שלושים וחמש נקבע שלוש מאות חמישים יחידות דיור לישוב, ובמסגרת תוכנית המתאר של הישוב מוסיפים רק יחידה אחת לכל לכל אחת מתשעים ושש הנחלות, כלומר מוסיפים תשעים ושש יחידות דיור. כמובן שהנחלה שלנו התוכנית שלנו היא כלולה במסגרת התשעים ושש האלה שמוסיפים במסגרת תוכנית המתאר.</w:t>
      </w:r>
      <w:r w:rsidR="000F703D">
        <w:rPr>
          <w:rFonts w:hint="cs"/>
          <w:b w:val="0"/>
          <w:bCs w:val="0"/>
          <w:caps/>
          <w:sz w:val="24"/>
          <w:szCs w:val="24"/>
          <w:rtl/>
        </w:rPr>
        <w:t xml:space="preserve"> </w:t>
      </w:r>
      <w:r w:rsidR="002063C4">
        <w:rPr>
          <w:rFonts w:hint="cs"/>
          <w:b w:val="0"/>
          <w:bCs w:val="0"/>
          <w:caps/>
          <w:sz w:val="24"/>
          <w:szCs w:val="24"/>
          <w:rtl/>
        </w:rPr>
        <w:t>... התוכנית כמו שהצעתי תוספת ליחידת דיור בנחלה ופיצול מגרש מהנחלה מגרש</w:t>
      </w:r>
      <w:r w:rsidR="000F703D">
        <w:rPr>
          <w:rFonts w:hint="cs"/>
          <w:b w:val="0"/>
          <w:bCs w:val="0"/>
          <w:caps/>
          <w:sz w:val="24"/>
          <w:szCs w:val="24"/>
          <w:rtl/>
        </w:rPr>
        <w:t xml:space="preserve"> </w:t>
      </w:r>
      <w:r w:rsidR="002063C4">
        <w:rPr>
          <w:rFonts w:hint="cs"/>
          <w:b w:val="0"/>
          <w:bCs w:val="0"/>
          <w:caps/>
          <w:sz w:val="24"/>
          <w:szCs w:val="24"/>
          <w:rtl/>
        </w:rPr>
        <w:t xml:space="preserve">... בשטח של שלוש מאות חמישים מטר ו, תוספת זכויות לטובת המגרש הזה, היחידה הזו. (לא ברור) זיקת ההנאה שעליה דיברתי כמענה למגרש. אפשר לראות כאן במצב מוצע יש לנו כאן את המגרש הצפוני שכבר פוצל במסגרת תוכנית קודמת תא שטח שלושים ושבע בי, יש לנו תא שטח שלושים ושבע סי, שזה המגרש הדרומי שאנחנו </w:t>
      </w:r>
      <w:r w:rsidR="002F66DB">
        <w:rPr>
          <w:rFonts w:hint="cs"/>
          <w:b w:val="0"/>
          <w:bCs w:val="0"/>
          <w:caps/>
          <w:sz w:val="24"/>
          <w:szCs w:val="24"/>
          <w:rtl/>
        </w:rPr>
        <w:t>מבקשים לפצל בשטח של שלוש מאות חמישים מטר עם יחידת הדיור שאנחנו מוסיפים במסגרת תוכנית זו</w:t>
      </w:r>
    </w:p>
    <w:p w14:paraId="2D460B82" w14:textId="77777777" w:rsidR="001E2274" w:rsidRDefault="001E2274" w:rsidP="001F36D3">
      <w:pPr>
        <w:rPr>
          <w:b w:val="0"/>
          <w:bCs w:val="0"/>
          <w:caps/>
          <w:sz w:val="24"/>
          <w:szCs w:val="24"/>
          <w:rtl/>
        </w:rPr>
      </w:pPr>
    </w:p>
    <w:p w14:paraId="022DD727" w14:textId="77777777" w:rsidR="001E2274" w:rsidRDefault="0044432A" w:rsidP="002F66DB">
      <w:pPr>
        <w:rPr>
          <w:caps/>
          <w:sz w:val="24"/>
          <w:szCs w:val="24"/>
          <w:u w:val="single"/>
          <w:rtl/>
        </w:rPr>
      </w:pPr>
      <w:r w:rsidRPr="0044432A">
        <w:rPr>
          <w:rFonts w:hint="cs"/>
          <w:caps/>
          <w:sz w:val="24"/>
          <w:szCs w:val="24"/>
          <w:u w:val="single"/>
          <w:rtl/>
        </w:rPr>
        <w:t>גב</w:t>
      </w:r>
      <w:r w:rsidRPr="0044432A">
        <w:rPr>
          <w:caps/>
          <w:sz w:val="24"/>
          <w:szCs w:val="24"/>
          <w:u w:val="single"/>
          <w:rtl/>
        </w:rPr>
        <w:t>'</w:t>
      </w:r>
      <w:r w:rsidRPr="0044432A">
        <w:rPr>
          <w:rFonts w:hint="cs"/>
          <w:caps/>
          <w:sz w:val="24"/>
          <w:szCs w:val="24"/>
          <w:u w:val="single"/>
          <w:rtl/>
        </w:rPr>
        <w:t xml:space="preserve"> תמי ראם וגנר - נציגת לשכת התכנון</w:t>
      </w:r>
      <w:r w:rsidR="001E2274">
        <w:rPr>
          <w:rFonts w:hint="cs"/>
          <w:caps/>
          <w:sz w:val="24"/>
          <w:szCs w:val="24"/>
          <w:u w:val="single"/>
          <w:rtl/>
        </w:rPr>
        <w:t>:</w:t>
      </w:r>
    </w:p>
    <w:p w14:paraId="169CA08E" w14:textId="23A4BE86" w:rsidR="001E2274" w:rsidRDefault="002F66DB" w:rsidP="002F66DB">
      <w:pPr>
        <w:rPr>
          <w:b w:val="0"/>
          <w:bCs w:val="0"/>
          <w:caps/>
          <w:sz w:val="24"/>
          <w:szCs w:val="24"/>
          <w:rtl/>
        </w:rPr>
      </w:pPr>
      <w:r>
        <w:rPr>
          <w:rFonts w:hint="cs"/>
          <w:b w:val="0"/>
          <w:bCs w:val="0"/>
          <w:caps/>
          <w:sz w:val="24"/>
          <w:szCs w:val="24"/>
          <w:rtl/>
        </w:rPr>
        <w:t>מוחמד</w:t>
      </w:r>
      <w:r w:rsidR="000F703D">
        <w:rPr>
          <w:rFonts w:hint="cs"/>
          <w:b w:val="0"/>
          <w:bCs w:val="0"/>
          <w:caps/>
          <w:sz w:val="24"/>
          <w:szCs w:val="24"/>
          <w:rtl/>
        </w:rPr>
        <w:t xml:space="preserve"> </w:t>
      </w:r>
      <w:r>
        <w:rPr>
          <w:rFonts w:hint="cs"/>
          <w:b w:val="0"/>
          <w:bCs w:val="0"/>
          <w:caps/>
          <w:sz w:val="24"/>
          <w:szCs w:val="24"/>
          <w:rtl/>
        </w:rPr>
        <w:t>...</w:t>
      </w:r>
    </w:p>
    <w:p w14:paraId="73344A9F" w14:textId="77777777" w:rsidR="001E2274" w:rsidRDefault="001E2274" w:rsidP="002F66DB">
      <w:pPr>
        <w:rPr>
          <w:b w:val="0"/>
          <w:bCs w:val="0"/>
          <w:caps/>
          <w:sz w:val="24"/>
          <w:szCs w:val="24"/>
          <w:rtl/>
        </w:rPr>
      </w:pPr>
    </w:p>
    <w:p w14:paraId="25D8952A" w14:textId="77777777" w:rsidR="001E2274" w:rsidRDefault="00207ED1" w:rsidP="002F66DB">
      <w:pPr>
        <w:rPr>
          <w:caps/>
          <w:sz w:val="24"/>
          <w:szCs w:val="24"/>
          <w:u w:val="single"/>
          <w:rtl/>
        </w:rPr>
      </w:pPr>
      <w:r w:rsidRPr="00207ED1">
        <w:rPr>
          <w:rFonts w:hint="cs"/>
          <w:caps/>
          <w:sz w:val="24"/>
          <w:szCs w:val="24"/>
          <w:u w:val="single"/>
          <w:rtl/>
        </w:rPr>
        <w:t>מר טל מסורי - אדריכל עורך התוכנית</w:t>
      </w:r>
      <w:r w:rsidR="001E2274">
        <w:rPr>
          <w:rFonts w:hint="cs"/>
          <w:caps/>
          <w:sz w:val="24"/>
          <w:szCs w:val="24"/>
          <w:u w:val="single"/>
          <w:rtl/>
        </w:rPr>
        <w:t>:</w:t>
      </w:r>
    </w:p>
    <w:p w14:paraId="7E94E774" w14:textId="33A396AF" w:rsidR="001E2274" w:rsidRDefault="002F66DB" w:rsidP="002F66DB">
      <w:pPr>
        <w:rPr>
          <w:b w:val="0"/>
          <w:bCs w:val="0"/>
          <w:caps/>
          <w:sz w:val="24"/>
          <w:szCs w:val="24"/>
          <w:rtl/>
        </w:rPr>
      </w:pPr>
      <w:r>
        <w:rPr>
          <w:rFonts w:hint="cs"/>
          <w:b w:val="0"/>
          <w:bCs w:val="0"/>
          <w:caps/>
          <w:sz w:val="24"/>
          <w:szCs w:val="24"/>
          <w:rtl/>
        </w:rPr>
        <w:t xml:space="preserve">ו, הנחלה עצמה נשארת עם הזכויות שהיו מהתוכנית הקודמת. נקבעה זיקת הנאה בין שני המגרשים ברוחב של ארבע מטר, על - מנת לתת פתרון לכניסה לחניה גם למגרש שאנחנו מפצלים עכשיו וגם למגרש שכבר פוצל בעבר. בתוכנית הקודמת שפיצלה את מגרש שלושים ושבע בי, נקבע קו בניין אפס לבית הקיים למגרש, ו, קו בניין של שש מהנחלה. ו, אנחנו ממשיכים באותה באותה סיסטמה שבעצם הזיקת הנאה שהיא רוחב של ארבע מטר במגרש שלנו יש קו בניין שתיים למגרש ושתיים לנחלה, והארבע מטר הזיקת הנאה ובעצם הוא משאיר לנו את השש מטר, </w:t>
      </w:r>
    </w:p>
    <w:p w14:paraId="381FB225" w14:textId="77777777" w:rsidR="001E2274" w:rsidRDefault="001E2274" w:rsidP="002F66DB">
      <w:pPr>
        <w:rPr>
          <w:b w:val="0"/>
          <w:bCs w:val="0"/>
          <w:caps/>
          <w:sz w:val="24"/>
          <w:szCs w:val="24"/>
          <w:rtl/>
        </w:rPr>
      </w:pPr>
    </w:p>
    <w:p w14:paraId="0D8321EF" w14:textId="77777777" w:rsidR="001E2274" w:rsidRDefault="0044432A" w:rsidP="002F66DB">
      <w:pPr>
        <w:rPr>
          <w:caps/>
          <w:sz w:val="24"/>
          <w:szCs w:val="24"/>
          <w:u w:val="single"/>
          <w:rtl/>
        </w:rPr>
      </w:pPr>
      <w:r w:rsidRPr="0044432A">
        <w:rPr>
          <w:rFonts w:hint="cs"/>
          <w:caps/>
          <w:sz w:val="24"/>
          <w:szCs w:val="24"/>
          <w:u w:val="single"/>
          <w:rtl/>
        </w:rPr>
        <w:t>גב</w:t>
      </w:r>
      <w:r w:rsidRPr="0044432A">
        <w:rPr>
          <w:caps/>
          <w:sz w:val="24"/>
          <w:szCs w:val="24"/>
          <w:u w:val="single"/>
          <w:rtl/>
        </w:rPr>
        <w:t>'</w:t>
      </w:r>
      <w:r w:rsidRPr="0044432A">
        <w:rPr>
          <w:rFonts w:hint="cs"/>
          <w:caps/>
          <w:sz w:val="24"/>
          <w:szCs w:val="24"/>
          <w:u w:val="single"/>
          <w:rtl/>
        </w:rPr>
        <w:t xml:space="preserve"> תמי ראם וגנר - נציגת לשכת התכנון</w:t>
      </w:r>
      <w:r w:rsidR="001E2274">
        <w:rPr>
          <w:rFonts w:hint="cs"/>
          <w:caps/>
          <w:sz w:val="24"/>
          <w:szCs w:val="24"/>
          <w:u w:val="single"/>
          <w:rtl/>
        </w:rPr>
        <w:t>:</w:t>
      </w:r>
    </w:p>
    <w:p w14:paraId="09E69D6B" w14:textId="00DF31B8" w:rsidR="001E2274" w:rsidRDefault="002F66DB" w:rsidP="002F66DB">
      <w:pPr>
        <w:rPr>
          <w:b w:val="0"/>
          <w:bCs w:val="0"/>
          <w:caps/>
          <w:sz w:val="24"/>
          <w:szCs w:val="24"/>
          <w:rtl/>
        </w:rPr>
      </w:pPr>
      <w:r>
        <w:rPr>
          <w:rFonts w:hint="cs"/>
          <w:b w:val="0"/>
          <w:bCs w:val="0"/>
          <w:caps/>
          <w:sz w:val="24"/>
          <w:szCs w:val="24"/>
          <w:rtl/>
        </w:rPr>
        <w:t xml:space="preserve">הוא לא (לא ברור) </w:t>
      </w:r>
    </w:p>
    <w:p w14:paraId="3301FD00" w14:textId="77777777" w:rsidR="001E2274" w:rsidRDefault="001E2274" w:rsidP="002F66DB">
      <w:pPr>
        <w:rPr>
          <w:b w:val="0"/>
          <w:bCs w:val="0"/>
          <w:caps/>
          <w:sz w:val="24"/>
          <w:szCs w:val="24"/>
          <w:rtl/>
        </w:rPr>
      </w:pPr>
    </w:p>
    <w:p w14:paraId="3AD2F670" w14:textId="77777777" w:rsidR="001E2274" w:rsidRDefault="00207ED1" w:rsidP="002F66DB">
      <w:pPr>
        <w:rPr>
          <w:caps/>
          <w:sz w:val="24"/>
          <w:szCs w:val="24"/>
          <w:u w:val="single"/>
          <w:rtl/>
        </w:rPr>
      </w:pPr>
      <w:r w:rsidRPr="00207ED1">
        <w:rPr>
          <w:rFonts w:hint="cs"/>
          <w:caps/>
          <w:sz w:val="24"/>
          <w:szCs w:val="24"/>
          <w:u w:val="single"/>
          <w:rtl/>
        </w:rPr>
        <w:t>מר טל מסורי - אדריכל עורך התוכנית</w:t>
      </w:r>
      <w:r w:rsidR="001E2274">
        <w:rPr>
          <w:rFonts w:hint="cs"/>
          <w:caps/>
          <w:sz w:val="24"/>
          <w:szCs w:val="24"/>
          <w:u w:val="single"/>
          <w:rtl/>
        </w:rPr>
        <w:t>:</w:t>
      </w:r>
    </w:p>
    <w:p w14:paraId="7D57B4E9" w14:textId="7AB9893E" w:rsidR="001E2274" w:rsidRDefault="002F66DB" w:rsidP="002F66DB">
      <w:pPr>
        <w:rPr>
          <w:b w:val="0"/>
          <w:bCs w:val="0"/>
          <w:caps/>
          <w:sz w:val="24"/>
          <w:szCs w:val="24"/>
          <w:rtl/>
        </w:rPr>
      </w:pPr>
      <w:r>
        <w:rPr>
          <w:rFonts w:hint="cs"/>
          <w:b w:val="0"/>
          <w:bCs w:val="0"/>
          <w:caps/>
          <w:sz w:val="24"/>
          <w:szCs w:val="24"/>
          <w:rtl/>
        </w:rPr>
        <w:t xml:space="preserve">מול המגרש הצפוני ל, לבינוי אצלנו </w:t>
      </w:r>
    </w:p>
    <w:p w14:paraId="6E53AE62" w14:textId="77777777" w:rsidR="001E2274" w:rsidRDefault="001E2274" w:rsidP="002F66DB">
      <w:pPr>
        <w:rPr>
          <w:b w:val="0"/>
          <w:bCs w:val="0"/>
          <w:caps/>
          <w:sz w:val="24"/>
          <w:szCs w:val="24"/>
          <w:rtl/>
        </w:rPr>
      </w:pPr>
    </w:p>
    <w:p w14:paraId="541B0DC0" w14:textId="77777777" w:rsidR="001E2274" w:rsidRDefault="000A5C33" w:rsidP="002F66DB">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4332B5C4" w14:textId="4A44FFED" w:rsidR="001E2274" w:rsidRDefault="002F66DB" w:rsidP="002F66DB">
      <w:pPr>
        <w:rPr>
          <w:b w:val="0"/>
          <w:bCs w:val="0"/>
          <w:caps/>
          <w:sz w:val="24"/>
          <w:szCs w:val="24"/>
          <w:rtl/>
        </w:rPr>
      </w:pPr>
      <w:r>
        <w:rPr>
          <w:rFonts w:hint="cs"/>
          <w:b w:val="0"/>
          <w:bCs w:val="0"/>
          <w:caps/>
          <w:sz w:val="24"/>
          <w:szCs w:val="24"/>
          <w:rtl/>
        </w:rPr>
        <w:t>איפה איפה החניה של המגרש הצפוני, למה היא ב, בעורף של המבנה?</w:t>
      </w:r>
    </w:p>
    <w:p w14:paraId="1B55C716" w14:textId="77777777" w:rsidR="001E2274" w:rsidRDefault="001E2274" w:rsidP="002F66DB">
      <w:pPr>
        <w:rPr>
          <w:b w:val="0"/>
          <w:bCs w:val="0"/>
          <w:caps/>
          <w:sz w:val="24"/>
          <w:szCs w:val="24"/>
          <w:rtl/>
        </w:rPr>
      </w:pPr>
    </w:p>
    <w:p w14:paraId="5AD2349D" w14:textId="77777777" w:rsidR="001E2274" w:rsidRDefault="00207ED1" w:rsidP="002F66DB">
      <w:pPr>
        <w:rPr>
          <w:caps/>
          <w:sz w:val="24"/>
          <w:szCs w:val="24"/>
          <w:u w:val="single"/>
          <w:rtl/>
        </w:rPr>
      </w:pPr>
      <w:r w:rsidRPr="00207ED1">
        <w:rPr>
          <w:rFonts w:hint="cs"/>
          <w:caps/>
          <w:sz w:val="24"/>
          <w:szCs w:val="24"/>
          <w:u w:val="single"/>
          <w:rtl/>
        </w:rPr>
        <w:t>מר טל מסורי - אדריכל עורך התוכנית</w:t>
      </w:r>
      <w:r w:rsidR="001E2274">
        <w:rPr>
          <w:rFonts w:hint="cs"/>
          <w:caps/>
          <w:sz w:val="24"/>
          <w:szCs w:val="24"/>
          <w:u w:val="single"/>
          <w:rtl/>
        </w:rPr>
        <w:t>:</w:t>
      </w:r>
    </w:p>
    <w:p w14:paraId="3BB6D5FE" w14:textId="2CEB52BF" w:rsidR="001E2274" w:rsidRDefault="00CA2DE0" w:rsidP="002F66DB">
      <w:pPr>
        <w:rPr>
          <w:b w:val="0"/>
          <w:bCs w:val="0"/>
          <w:caps/>
          <w:sz w:val="24"/>
          <w:szCs w:val="24"/>
          <w:rtl/>
        </w:rPr>
      </w:pPr>
      <w:r>
        <w:rPr>
          <w:rFonts w:hint="cs"/>
          <w:b w:val="0"/>
          <w:bCs w:val="0"/>
          <w:caps/>
          <w:sz w:val="24"/>
          <w:szCs w:val="24"/>
          <w:rtl/>
        </w:rPr>
        <w:t>סליחה?</w:t>
      </w:r>
    </w:p>
    <w:p w14:paraId="44C3569B" w14:textId="77777777" w:rsidR="001E2274" w:rsidRDefault="001E2274" w:rsidP="002F66DB">
      <w:pPr>
        <w:rPr>
          <w:b w:val="0"/>
          <w:bCs w:val="0"/>
          <w:caps/>
          <w:sz w:val="24"/>
          <w:szCs w:val="24"/>
          <w:rtl/>
        </w:rPr>
      </w:pPr>
    </w:p>
    <w:p w14:paraId="2B307EBC" w14:textId="77777777" w:rsidR="001E2274" w:rsidRDefault="000A5C33" w:rsidP="002F66DB">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1580D5E3" w14:textId="4D3952F6" w:rsidR="001E2274" w:rsidRDefault="00CA2DE0" w:rsidP="002F66DB">
      <w:pPr>
        <w:rPr>
          <w:b w:val="0"/>
          <w:bCs w:val="0"/>
          <w:caps/>
          <w:sz w:val="24"/>
          <w:szCs w:val="24"/>
          <w:rtl/>
        </w:rPr>
      </w:pPr>
      <w:r>
        <w:rPr>
          <w:rFonts w:hint="cs"/>
          <w:b w:val="0"/>
          <w:bCs w:val="0"/>
          <w:caps/>
          <w:sz w:val="24"/>
          <w:szCs w:val="24"/>
          <w:rtl/>
        </w:rPr>
        <w:t>איפה החניה של המגרש הצפוני שאתה נדרש לתת לה זיקת הנאה עד סוף המגרש? למה היא לא יכולה להיות ב, ב, ב, סמוך לכביש או ב, במקום אחר שאתה מייתר את ההפרדה הזו בין שתי החלקות</w:t>
      </w:r>
    </w:p>
    <w:p w14:paraId="14DE5A51" w14:textId="77777777" w:rsidR="001E2274" w:rsidRDefault="001E2274" w:rsidP="002F66DB">
      <w:pPr>
        <w:rPr>
          <w:b w:val="0"/>
          <w:bCs w:val="0"/>
          <w:caps/>
          <w:sz w:val="24"/>
          <w:szCs w:val="24"/>
          <w:rtl/>
        </w:rPr>
      </w:pPr>
    </w:p>
    <w:p w14:paraId="46C57A18" w14:textId="77777777" w:rsidR="001E2274" w:rsidRDefault="00207ED1" w:rsidP="002F66DB">
      <w:pPr>
        <w:rPr>
          <w:caps/>
          <w:sz w:val="24"/>
          <w:szCs w:val="24"/>
          <w:u w:val="single"/>
          <w:rtl/>
        </w:rPr>
      </w:pPr>
      <w:r w:rsidRPr="00207ED1">
        <w:rPr>
          <w:rFonts w:hint="cs"/>
          <w:caps/>
          <w:sz w:val="24"/>
          <w:szCs w:val="24"/>
          <w:u w:val="single"/>
          <w:rtl/>
        </w:rPr>
        <w:t>מר טל מסורי - אדריכל עורך התוכנית</w:t>
      </w:r>
      <w:r w:rsidR="001E2274">
        <w:rPr>
          <w:rFonts w:hint="cs"/>
          <w:caps/>
          <w:sz w:val="24"/>
          <w:szCs w:val="24"/>
          <w:u w:val="single"/>
          <w:rtl/>
        </w:rPr>
        <w:t>:</w:t>
      </w:r>
    </w:p>
    <w:p w14:paraId="0C008AD8" w14:textId="7E7AC431" w:rsidR="001E2274" w:rsidRDefault="00CA2DE0" w:rsidP="002F66DB">
      <w:pPr>
        <w:rPr>
          <w:b w:val="0"/>
          <w:bCs w:val="0"/>
          <w:caps/>
          <w:sz w:val="24"/>
          <w:szCs w:val="24"/>
          <w:rtl/>
        </w:rPr>
      </w:pPr>
      <w:r>
        <w:rPr>
          <w:rFonts w:hint="cs"/>
          <w:b w:val="0"/>
          <w:bCs w:val="0"/>
          <w:caps/>
          <w:sz w:val="24"/>
          <w:szCs w:val="24"/>
          <w:rtl/>
        </w:rPr>
        <w:t>ברשותכם נדבר כאן על הבינוי ויהיה לנו יותר נוח</w:t>
      </w:r>
    </w:p>
    <w:p w14:paraId="313B9F62" w14:textId="77777777" w:rsidR="001E2274" w:rsidRDefault="001E2274" w:rsidP="002F66DB">
      <w:pPr>
        <w:rPr>
          <w:b w:val="0"/>
          <w:bCs w:val="0"/>
          <w:caps/>
          <w:sz w:val="24"/>
          <w:szCs w:val="24"/>
          <w:rtl/>
        </w:rPr>
      </w:pPr>
    </w:p>
    <w:p w14:paraId="454E5ACA" w14:textId="77777777" w:rsidR="001E2274" w:rsidRDefault="000A3DA6" w:rsidP="002F66DB">
      <w:pPr>
        <w:rPr>
          <w:caps/>
          <w:sz w:val="24"/>
          <w:szCs w:val="24"/>
          <w:u w:val="single"/>
          <w:rtl/>
        </w:rPr>
      </w:pPr>
      <w:r w:rsidRPr="000A3DA6">
        <w:rPr>
          <w:rFonts w:hint="cs"/>
          <w:caps/>
          <w:sz w:val="24"/>
          <w:szCs w:val="24"/>
          <w:u w:val="single"/>
          <w:rtl/>
        </w:rPr>
        <w:t>מר תומר דוידסון - נציג מנהל מקרקעי ישראל בוועדה המחוזית</w:t>
      </w:r>
      <w:r w:rsidR="001E2274">
        <w:rPr>
          <w:rFonts w:hint="cs"/>
          <w:caps/>
          <w:sz w:val="24"/>
          <w:szCs w:val="24"/>
          <w:u w:val="single"/>
          <w:rtl/>
        </w:rPr>
        <w:t>:</w:t>
      </w:r>
    </w:p>
    <w:p w14:paraId="5DAAFD25" w14:textId="20E9D2F2" w:rsidR="001E2274" w:rsidRDefault="00CA2DE0" w:rsidP="002F66DB">
      <w:pPr>
        <w:rPr>
          <w:b w:val="0"/>
          <w:bCs w:val="0"/>
          <w:caps/>
          <w:sz w:val="24"/>
          <w:szCs w:val="24"/>
          <w:rtl/>
        </w:rPr>
      </w:pPr>
      <w:r>
        <w:rPr>
          <w:rFonts w:hint="cs"/>
          <w:b w:val="0"/>
          <w:bCs w:val="0"/>
          <w:caps/>
          <w:sz w:val="24"/>
          <w:szCs w:val="24"/>
          <w:rtl/>
        </w:rPr>
        <w:t>(לא ברור) הצפוני ...</w:t>
      </w:r>
    </w:p>
    <w:p w14:paraId="575E30CA" w14:textId="77777777" w:rsidR="001E2274" w:rsidRDefault="001E2274" w:rsidP="002F66DB">
      <w:pPr>
        <w:rPr>
          <w:b w:val="0"/>
          <w:bCs w:val="0"/>
          <w:caps/>
          <w:sz w:val="24"/>
          <w:szCs w:val="24"/>
          <w:rtl/>
        </w:rPr>
      </w:pPr>
    </w:p>
    <w:p w14:paraId="4B66F153" w14:textId="77777777" w:rsidR="001E2274" w:rsidRDefault="00207ED1" w:rsidP="002F66DB">
      <w:pPr>
        <w:rPr>
          <w:caps/>
          <w:sz w:val="24"/>
          <w:szCs w:val="24"/>
          <w:u w:val="single"/>
          <w:rtl/>
        </w:rPr>
      </w:pPr>
      <w:r w:rsidRPr="00207ED1">
        <w:rPr>
          <w:rFonts w:hint="cs"/>
          <w:caps/>
          <w:sz w:val="24"/>
          <w:szCs w:val="24"/>
          <w:u w:val="single"/>
          <w:rtl/>
        </w:rPr>
        <w:lastRenderedPageBreak/>
        <w:t>מר טל מסורי - אדריכל עורך התוכנית</w:t>
      </w:r>
      <w:r w:rsidR="001E2274">
        <w:rPr>
          <w:rFonts w:hint="cs"/>
          <w:caps/>
          <w:sz w:val="24"/>
          <w:szCs w:val="24"/>
          <w:u w:val="single"/>
          <w:rtl/>
        </w:rPr>
        <w:t>:</w:t>
      </w:r>
    </w:p>
    <w:p w14:paraId="5E0371C5" w14:textId="69FDDF28" w:rsidR="001E2274" w:rsidRDefault="00CA2DE0" w:rsidP="002F66DB">
      <w:pPr>
        <w:rPr>
          <w:b w:val="0"/>
          <w:bCs w:val="0"/>
          <w:caps/>
          <w:sz w:val="24"/>
          <w:szCs w:val="24"/>
          <w:rtl/>
        </w:rPr>
      </w:pPr>
      <w:r>
        <w:rPr>
          <w:rFonts w:hint="cs"/>
          <w:b w:val="0"/>
          <w:bCs w:val="0"/>
          <w:caps/>
          <w:sz w:val="24"/>
          <w:szCs w:val="24"/>
          <w:rtl/>
        </w:rPr>
        <w:t>(לא ברור) הזיקת הנאה ניתן (לא ברור) מלהציג את המגרשים אבל הבינוי גם ככה יהיה צפוף ואנחנו לא רוצים, אנחנו רוצים להשאיר תכסית ראויה במגרש של השלוש מאות חמישים מטר. עכשיו</w:t>
      </w:r>
      <w:r w:rsidR="000F703D">
        <w:rPr>
          <w:rFonts w:hint="cs"/>
          <w:b w:val="0"/>
          <w:bCs w:val="0"/>
          <w:caps/>
          <w:sz w:val="24"/>
          <w:szCs w:val="24"/>
          <w:rtl/>
        </w:rPr>
        <w:t xml:space="preserve"> </w:t>
      </w:r>
      <w:r>
        <w:rPr>
          <w:rFonts w:hint="cs"/>
          <w:b w:val="0"/>
          <w:bCs w:val="0"/>
          <w:caps/>
          <w:sz w:val="24"/>
          <w:szCs w:val="24"/>
          <w:rtl/>
        </w:rPr>
        <w:t>...</w:t>
      </w:r>
    </w:p>
    <w:p w14:paraId="5382AC71" w14:textId="77777777" w:rsidR="001E2274" w:rsidRDefault="001E2274" w:rsidP="002F66DB">
      <w:pPr>
        <w:rPr>
          <w:b w:val="0"/>
          <w:bCs w:val="0"/>
          <w:caps/>
          <w:sz w:val="24"/>
          <w:szCs w:val="24"/>
          <w:rtl/>
        </w:rPr>
      </w:pPr>
    </w:p>
    <w:p w14:paraId="37041F6E" w14:textId="77777777" w:rsidR="001E2274" w:rsidRDefault="000A5C33" w:rsidP="00CA2DE0">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4589708F" w14:textId="4744D74A" w:rsidR="001E2274" w:rsidRDefault="00CA2DE0" w:rsidP="00CA2DE0">
      <w:pPr>
        <w:rPr>
          <w:b w:val="0"/>
          <w:bCs w:val="0"/>
          <w:caps/>
          <w:sz w:val="24"/>
          <w:szCs w:val="24"/>
          <w:rtl/>
        </w:rPr>
      </w:pPr>
      <w:r>
        <w:rPr>
          <w:rFonts w:hint="cs"/>
          <w:b w:val="0"/>
          <w:bCs w:val="0"/>
          <w:caps/>
          <w:sz w:val="24"/>
          <w:szCs w:val="24"/>
          <w:rtl/>
        </w:rPr>
        <w:t>לא קשור לא קשור למגרש של שלוש מאות חמישים מטר, זה</w:t>
      </w:r>
      <w:r w:rsidR="000F703D">
        <w:rPr>
          <w:rFonts w:hint="cs"/>
          <w:b w:val="0"/>
          <w:bCs w:val="0"/>
          <w:caps/>
          <w:sz w:val="24"/>
          <w:szCs w:val="24"/>
          <w:rtl/>
        </w:rPr>
        <w:t xml:space="preserve"> </w:t>
      </w:r>
      <w:r>
        <w:rPr>
          <w:rFonts w:hint="cs"/>
          <w:b w:val="0"/>
          <w:bCs w:val="0"/>
          <w:caps/>
          <w:sz w:val="24"/>
          <w:szCs w:val="24"/>
          <w:rtl/>
        </w:rPr>
        <w:t xml:space="preserve">... האם יש האם יש בעיה </w:t>
      </w:r>
    </w:p>
    <w:p w14:paraId="571E5CF1" w14:textId="77777777" w:rsidR="001E2274" w:rsidRDefault="001E2274" w:rsidP="00CA2DE0">
      <w:pPr>
        <w:rPr>
          <w:b w:val="0"/>
          <w:bCs w:val="0"/>
          <w:caps/>
          <w:sz w:val="24"/>
          <w:szCs w:val="24"/>
          <w:rtl/>
        </w:rPr>
      </w:pPr>
    </w:p>
    <w:p w14:paraId="2B071F60" w14:textId="77777777" w:rsidR="001E2274" w:rsidRDefault="00207ED1" w:rsidP="00CA2DE0">
      <w:pPr>
        <w:rPr>
          <w:caps/>
          <w:sz w:val="24"/>
          <w:szCs w:val="24"/>
          <w:u w:val="single"/>
          <w:rtl/>
        </w:rPr>
      </w:pPr>
      <w:r w:rsidRPr="00207ED1">
        <w:rPr>
          <w:rFonts w:hint="cs"/>
          <w:caps/>
          <w:sz w:val="24"/>
          <w:szCs w:val="24"/>
          <w:u w:val="single"/>
          <w:rtl/>
        </w:rPr>
        <w:t>מר טל מסורי - אדריכל עורך התוכנית</w:t>
      </w:r>
      <w:r w:rsidR="001E2274">
        <w:rPr>
          <w:rFonts w:hint="cs"/>
          <w:caps/>
          <w:sz w:val="24"/>
          <w:szCs w:val="24"/>
          <w:u w:val="single"/>
          <w:rtl/>
        </w:rPr>
        <w:t>:</w:t>
      </w:r>
    </w:p>
    <w:p w14:paraId="1896C375" w14:textId="343687DE" w:rsidR="001E2274" w:rsidRDefault="00CA2DE0" w:rsidP="00CA2DE0">
      <w:pPr>
        <w:rPr>
          <w:b w:val="0"/>
          <w:bCs w:val="0"/>
          <w:caps/>
          <w:sz w:val="24"/>
          <w:szCs w:val="24"/>
          <w:rtl/>
        </w:rPr>
      </w:pPr>
      <w:r>
        <w:rPr>
          <w:rFonts w:hint="cs"/>
          <w:b w:val="0"/>
          <w:bCs w:val="0"/>
          <w:caps/>
          <w:sz w:val="24"/>
          <w:szCs w:val="24"/>
          <w:rtl/>
        </w:rPr>
        <w:t>(לא ברור) בתוכנית המאושרת ראינו לנכון לאפשר את זיקת ההנאה ל, לכל ה, לכל האורך ולאפשר תכנון ראוי של חניות וגמישות גם במגרש שאנחנו מפצלים עכשיו שלושים ושבע סי וגם במגרש של שלושים ושבע בי,</w:t>
      </w:r>
      <w:r w:rsidR="000F703D">
        <w:rPr>
          <w:rFonts w:hint="cs"/>
          <w:b w:val="0"/>
          <w:bCs w:val="0"/>
          <w:caps/>
          <w:sz w:val="24"/>
          <w:szCs w:val="24"/>
          <w:rtl/>
        </w:rPr>
        <w:t xml:space="preserve"> </w:t>
      </w:r>
      <w:r>
        <w:rPr>
          <w:rFonts w:hint="cs"/>
          <w:b w:val="0"/>
          <w:bCs w:val="0"/>
          <w:caps/>
          <w:sz w:val="24"/>
          <w:szCs w:val="24"/>
          <w:rtl/>
        </w:rPr>
        <w:t>...</w:t>
      </w:r>
    </w:p>
    <w:p w14:paraId="42E066FD" w14:textId="77777777" w:rsidR="001E2274" w:rsidRDefault="001E2274" w:rsidP="00CA2DE0">
      <w:pPr>
        <w:rPr>
          <w:b w:val="0"/>
          <w:bCs w:val="0"/>
          <w:caps/>
          <w:sz w:val="24"/>
          <w:szCs w:val="24"/>
          <w:rtl/>
        </w:rPr>
      </w:pPr>
    </w:p>
    <w:p w14:paraId="263691C8" w14:textId="77777777" w:rsidR="001E2274" w:rsidRDefault="000A5C33" w:rsidP="00CA2DE0">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7D25E5D0" w14:textId="4B4B638A" w:rsidR="001E2274" w:rsidRDefault="00CA2DE0" w:rsidP="00CA2DE0">
      <w:pPr>
        <w:rPr>
          <w:b w:val="0"/>
          <w:bCs w:val="0"/>
          <w:caps/>
          <w:sz w:val="24"/>
          <w:szCs w:val="24"/>
          <w:rtl/>
        </w:rPr>
      </w:pPr>
      <w:r>
        <w:rPr>
          <w:rFonts w:hint="cs"/>
          <w:b w:val="0"/>
          <w:bCs w:val="0"/>
          <w:caps/>
          <w:sz w:val="24"/>
          <w:szCs w:val="24"/>
          <w:rtl/>
        </w:rPr>
        <w:t>אבל אבל שלושים ושבע בי, אתה מסמן את החניה שלו איפה שאתה מסמן אותה היא מסומנת, ואז אנחנו לא, שואלים, מה והחניה של מגרש שלושים ושבע סי, אתה גם סימנת את החניה, השאלה למה לא להעלות את להצמיד את ה, את ה, את המגרש המפוצל הדרומי לצפוני</w:t>
      </w:r>
    </w:p>
    <w:p w14:paraId="35DBBECB" w14:textId="77777777" w:rsidR="001E2274" w:rsidRDefault="001E2274" w:rsidP="00CA2DE0">
      <w:pPr>
        <w:rPr>
          <w:b w:val="0"/>
          <w:bCs w:val="0"/>
          <w:caps/>
          <w:sz w:val="24"/>
          <w:szCs w:val="24"/>
          <w:rtl/>
        </w:rPr>
      </w:pPr>
    </w:p>
    <w:p w14:paraId="4A2CE5EF" w14:textId="77777777" w:rsidR="001E2274" w:rsidRDefault="000A3DA6" w:rsidP="00CA2DE0">
      <w:pPr>
        <w:rPr>
          <w:caps/>
          <w:sz w:val="24"/>
          <w:szCs w:val="24"/>
          <w:u w:val="single"/>
          <w:rtl/>
        </w:rPr>
      </w:pPr>
      <w:r w:rsidRPr="000A3DA6">
        <w:rPr>
          <w:rFonts w:hint="cs"/>
          <w:caps/>
          <w:sz w:val="24"/>
          <w:szCs w:val="24"/>
          <w:u w:val="single"/>
          <w:rtl/>
        </w:rPr>
        <w:t>מר תומר דוידסון - נציג מנהל מקרקעי ישראל בוועדה המחוזית</w:t>
      </w:r>
      <w:r w:rsidR="001E2274">
        <w:rPr>
          <w:rFonts w:hint="cs"/>
          <w:caps/>
          <w:sz w:val="24"/>
          <w:szCs w:val="24"/>
          <w:u w:val="single"/>
          <w:rtl/>
        </w:rPr>
        <w:t>:</w:t>
      </w:r>
    </w:p>
    <w:p w14:paraId="40911A92" w14:textId="168367AC" w:rsidR="001E2274" w:rsidRDefault="00CA2DE0" w:rsidP="00CA2DE0">
      <w:pPr>
        <w:rPr>
          <w:b w:val="0"/>
          <w:bCs w:val="0"/>
          <w:caps/>
          <w:sz w:val="24"/>
          <w:szCs w:val="24"/>
          <w:rtl/>
        </w:rPr>
      </w:pPr>
      <w:r>
        <w:rPr>
          <w:rFonts w:hint="cs"/>
          <w:b w:val="0"/>
          <w:bCs w:val="0"/>
          <w:caps/>
          <w:sz w:val="24"/>
          <w:szCs w:val="24"/>
          <w:rtl/>
        </w:rPr>
        <w:t xml:space="preserve">נכון </w:t>
      </w:r>
    </w:p>
    <w:p w14:paraId="4A334524" w14:textId="77777777" w:rsidR="001E2274" w:rsidRDefault="001E2274" w:rsidP="00CA2DE0">
      <w:pPr>
        <w:rPr>
          <w:b w:val="0"/>
          <w:bCs w:val="0"/>
          <w:caps/>
          <w:sz w:val="24"/>
          <w:szCs w:val="24"/>
          <w:rtl/>
        </w:rPr>
      </w:pPr>
    </w:p>
    <w:p w14:paraId="733B5099" w14:textId="77777777" w:rsidR="001E2274" w:rsidRDefault="000A5C33" w:rsidP="00CA2DE0">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30EFB6F4" w14:textId="377DE15C" w:rsidR="001E2274" w:rsidRDefault="00CA2DE0" w:rsidP="00CA2DE0">
      <w:pPr>
        <w:rPr>
          <w:b w:val="0"/>
          <w:bCs w:val="0"/>
          <w:caps/>
          <w:sz w:val="24"/>
          <w:szCs w:val="24"/>
          <w:rtl/>
        </w:rPr>
      </w:pPr>
      <w:r>
        <w:rPr>
          <w:rFonts w:hint="cs"/>
          <w:b w:val="0"/>
          <w:bCs w:val="0"/>
          <w:caps/>
          <w:sz w:val="24"/>
          <w:szCs w:val="24"/>
          <w:rtl/>
        </w:rPr>
        <w:t>ולייתר את כל הזיקת ההנאה הזו שהיא אף אחד לא מבין אותה</w:t>
      </w:r>
    </w:p>
    <w:p w14:paraId="2BF0564A" w14:textId="77777777" w:rsidR="001E2274" w:rsidRDefault="001E2274" w:rsidP="00CA2DE0">
      <w:pPr>
        <w:rPr>
          <w:b w:val="0"/>
          <w:bCs w:val="0"/>
          <w:caps/>
          <w:sz w:val="24"/>
          <w:szCs w:val="24"/>
          <w:rtl/>
        </w:rPr>
      </w:pPr>
    </w:p>
    <w:p w14:paraId="3F052568" w14:textId="77777777" w:rsidR="001E2274" w:rsidRDefault="00207ED1" w:rsidP="00CA2DE0">
      <w:pPr>
        <w:rPr>
          <w:caps/>
          <w:sz w:val="24"/>
          <w:szCs w:val="24"/>
          <w:u w:val="single"/>
          <w:rtl/>
        </w:rPr>
      </w:pPr>
      <w:r w:rsidRPr="00207ED1">
        <w:rPr>
          <w:rFonts w:hint="cs"/>
          <w:caps/>
          <w:sz w:val="24"/>
          <w:szCs w:val="24"/>
          <w:u w:val="single"/>
          <w:rtl/>
        </w:rPr>
        <w:t>מר טל מסורי - אדריכל עורך התוכנית</w:t>
      </w:r>
      <w:r w:rsidR="001E2274">
        <w:rPr>
          <w:rFonts w:hint="cs"/>
          <w:caps/>
          <w:sz w:val="24"/>
          <w:szCs w:val="24"/>
          <w:u w:val="single"/>
          <w:rtl/>
        </w:rPr>
        <w:t>:</w:t>
      </w:r>
    </w:p>
    <w:p w14:paraId="3AC4275A" w14:textId="458FF70A" w:rsidR="001E2274" w:rsidRDefault="00CA2DE0" w:rsidP="00CA2DE0">
      <w:pPr>
        <w:rPr>
          <w:b w:val="0"/>
          <w:bCs w:val="0"/>
          <w:caps/>
          <w:sz w:val="24"/>
          <w:szCs w:val="24"/>
          <w:rtl/>
        </w:rPr>
      </w:pPr>
      <w:r>
        <w:rPr>
          <w:rFonts w:hint="cs"/>
          <w:b w:val="0"/>
          <w:bCs w:val="0"/>
          <w:caps/>
          <w:sz w:val="24"/>
          <w:szCs w:val="24"/>
          <w:rtl/>
        </w:rPr>
        <w:t>אני</w:t>
      </w:r>
      <w:r w:rsidR="000F703D">
        <w:rPr>
          <w:rFonts w:hint="cs"/>
          <w:b w:val="0"/>
          <w:bCs w:val="0"/>
          <w:caps/>
          <w:sz w:val="24"/>
          <w:szCs w:val="24"/>
          <w:rtl/>
        </w:rPr>
        <w:t xml:space="preserve"> </w:t>
      </w:r>
      <w:r>
        <w:rPr>
          <w:rFonts w:hint="cs"/>
          <w:b w:val="0"/>
          <w:bCs w:val="0"/>
          <w:caps/>
          <w:sz w:val="24"/>
          <w:szCs w:val="24"/>
          <w:rtl/>
        </w:rPr>
        <w:t>...</w:t>
      </w:r>
    </w:p>
    <w:p w14:paraId="3E2B110D" w14:textId="77777777" w:rsidR="001E2274" w:rsidRDefault="001E2274" w:rsidP="00CA2DE0">
      <w:pPr>
        <w:rPr>
          <w:b w:val="0"/>
          <w:bCs w:val="0"/>
          <w:caps/>
          <w:sz w:val="24"/>
          <w:szCs w:val="24"/>
          <w:rtl/>
        </w:rPr>
      </w:pPr>
    </w:p>
    <w:p w14:paraId="0E5F702C" w14:textId="77777777" w:rsidR="001E2274" w:rsidRDefault="000A5C33" w:rsidP="00CA2DE0">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7DDA0FEB" w14:textId="4378DA67" w:rsidR="001E2274" w:rsidRDefault="00CA2DE0" w:rsidP="00CA2DE0">
      <w:pPr>
        <w:rPr>
          <w:b w:val="0"/>
          <w:bCs w:val="0"/>
          <w:caps/>
          <w:sz w:val="24"/>
          <w:szCs w:val="24"/>
          <w:rtl/>
        </w:rPr>
      </w:pPr>
      <w:r>
        <w:rPr>
          <w:rFonts w:hint="cs"/>
          <w:b w:val="0"/>
          <w:bCs w:val="0"/>
          <w:caps/>
          <w:sz w:val="24"/>
          <w:szCs w:val="24"/>
          <w:rtl/>
        </w:rPr>
        <w:t>עד עד עד</w:t>
      </w:r>
    </w:p>
    <w:p w14:paraId="1539F418" w14:textId="77777777" w:rsidR="001E2274" w:rsidRDefault="001E2274" w:rsidP="00CA2DE0">
      <w:pPr>
        <w:rPr>
          <w:b w:val="0"/>
          <w:bCs w:val="0"/>
          <w:caps/>
          <w:sz w:val="24"/>
          <w:szCs w:val="24"/>
          <w:rtl/>
        </w:rPr>
      </w:pPr>
    </w:p>
    <w:p w14:paraId="1C54D5E1" w14:textId="77777777" w:rsidR="001E2274" w:rsidRDefault="00207ED1" w:rsidP="00CA2DE0">
      <w:pPr>
        <w:rPr>
          <w:caps/>
          <w:sz w:val="24"/>
          <w:szCs w:val="24"/>
          <w:u w:val="single"/>
          <w:rtl/>
        </w:rPr>
      </w:pPr>
      <w:r w:rsidRPr="00207ED1">
        <w:rPr>
          <w:rFonts w:hint="cs"/>
          <w:caps/>
          <w:sz w:val="24"/>
          <w:szCs w:val="24"/>
          <w:u w:val="single"/>
          <w:rtl/>
        </w:rPr>
        <w:t>מר טל מסורי - אדריכל עורך התוכנית</w:t>
      </w:r>
      <w:r w:rsidR="001E2274">
        <w:rPr>
          <w:rFonts w:hint="cs"/>
          <w:caps/>
          <w:sz w:val="24"/>
          <w:szCs w:val="24"/>
          <w:u w:val="single"/>
          <w:rtl/>
        </w:rPr>
        <w:t>:</w:t>
      </w:r>
    </w:p>
    <w:p w14:paraId="0D6B0599" w14:textId="7E5EF7C9" w:rsidR="001E2274" w:rsidRDefault="00CA2DE0" w:rsidP="00CA2DE0">
      <w:pPr>
        <w:rPr>
          <w:b w:val="0"/>
          <w:bCs w:val="0"/>
          <w:caps/>
          <w:sz w:val="24"/>
          <w:szCs w:val="24"/>
          <w:rtl/>
        </w:rPr>
      </w:pPr>
      <w:r>
        <w:rPr>
          <w:rFonts w:hint="cs"/>
          <w:b w:val="0"/>
          <w:bCs w:val="0"/>
          <w:caps/>
          <w:sz w:val="24"/>
          <w:szCs w:val="24"/>
          <w:rtl/>
        </w:rPr>
        <w:t>... שתי סיבות</w:t>
      </w:r>
    </w:p>
    <w:p w14:paraId="6B56046C" w14:textId="77777777" w:rsidR="001E2274" w:rsidRDefault="001E2274" w:rsidP="00CA2DE0">
      <w:pPr>
        <w:rPr>
          <w:b w:val="0"/>
          <w:bCs w:val="0"/>
          <w:caps/>
          <w:sz w:val="24"/>
          <w:szCs w:val="24"/>
          <w:rtl/>
        </w:rPr>
      </w:pPr>
    </w:p>
    <w:p w14:paraId="2B25DAD7" w14:textId="77777777" w:rsidR="001E2274" w:rsidRDefault="000A5C33" w:rsidP="00CA2DE0">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569E40DA" w14:textId="7D9DD5F4" w:rsidR="001E2274" w:rsidRDefault="00CA2DE0" w:rsidP="00CA2DE0">
      <w:pPr>
        <w:rPr>
          <w:b w:val="0"/>
          <w:bCs w:val="0"/>
          <w:caps/>
          <w:sz w:val="24"/>
          <w:szCs w:val="24"/>
          <w:rtl/>
        </w:rPr>
      </w:pPr>
      <w:r>
        <w:rPr>
          <w:rFonts w:hint="cs"/>
          <w:b w:val="0"/>
          <w:bCs w:val="0"/>
          <w:caps/>
          <w:sz w:val="24"/>
          <w:szCs w:val="24"/>
          <w:rtl/>
        </w:rPr>
        <w:t xml:space="preserve">עד לנקודה </w:t>
      </w:r>
    </w:p>
    <w:p w14:paraId="5DF49CEB" w14:textId="77777777" w:rsidR="001E2274" w:rsidRDefault="001E2274" w:rsidP="00CA2DE0">
      <w:pPr>
        <w:rPr>
          <w:b w:val="0"/>
          <w:bCs w:val="0"/>
          <w:caps/>
          <w:sz w:val="24"/>
          <w:szCs w:val="24"/>
          <w:rtl/>
        </w:rPr>
      </w:pPr>
    </w:p>
    <w:p w14:paraId="23E2EB09" w14:textId="77777777" w:rsidR="001E2274" w:rsidRDefault="00207ED1" w:rsidP="00CA2DE0">
      <w:pPr>
        <w:rPr>
          <w:caps/>
          <w:sz w:val="24"/>
          <w:szCs w:val="24"/>
          <w:u w:val="single"/>
          <w:rtl/>
        </w:rPr>
      </w:pPr>
      <w:r w:rsidRPr="00207ED1">
        <w:rPr>
          <w:rFonts w:hint="cs"/>
          <w:caps/>
          <w:sz w:val="24"/>
          <w:szCs w:val="24"/>
          <w:u w:val="single"/>
          <w:rtl/>
        </w:rPr>
        <w:t>מר טל מסורי - אדריכל עורך התוכנית</w:t>
      </w:r>
      <w:r w:rsidR="001E2274">
        <w:rPr>
          <w:rFonts w:hint="cs"/>
          <w:caps/>
          <w:sz w:val="24"/>
          <w:szCs w:val="24"/>
          <w:u w:val="single"/>
          <w:rtl/>
        </w:rPr>
        <w:t>:</w:t>
      </w:r>
    </w:p>
    <w:p w14:paraId="2C4B9DAC" w14:textId="664944D7" w:rsidR="001E2274" w:rsidRDefault="00CA2DE0" w:rsidP="00CA2DE0">
      <w:pPr>
        <w:rPr>
          <w:b w:val="0"/>
          <w:bCs w:val="0"/>
          <w:caps/>
          <w:sz w:val="24"/>
          <w:szCs w:val="24"/>
          <w:rtl/>
        </w:rPr>
      </w:pPr>
      <w:r>
        <w:rPr>
          <w:rFonts w:hint="cs"/>
          <w:b w:val="0"/>
          <w:bCs w:val="0"/>
          <w:caps/>
          <w:sz w:val="24"/>
          <w:szCs w:val="24"/>
          <w:rtl/>
        </w:rPr>
        <w:t xml:space="preserve">קודם כל </w:t>
      </w:r>
    </w:p>
    <w:p w14:paraId="0C34BC9D" w14:textId="77777777" w:rsidR="001E2274" w:rsidRDefault="001E2274" w:rsidP="00CA2DE0">
      <w:pPr>
        <w:rPr>
          <w:b w:val="0"/>
          <w:bCs w:val="0"/>
          <w:caps/>
          <w:sz w:val="24"/>
          <w:szCs w:val="24"/>
          <w:rtl/>
        </w:rPr>
      </w:pPr>
    </w:p>
    <w:p w14:paraId="12BA61C3" w14:textId="77777777" w:rsidR="001E2274" w:rsidRDefault="000A5C33" w:rsidP="00CA2DE0">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41358FEB" w14:textId="535F8692" w:rsidR="001E2274" w:rsidRDefault="00CA2DE0" w:rsidP="00CA2DE0">
      <w:pPr>
        <w:rPr>
          <w:b w:val="0"/>
          <w:bCs w:val="0"/>
          <w:caps/>
          <w:sz w:val="24"/>
          <w:szCs w:val="24"/>
          <w:rtl/>
        </w:rPr>
      </w:pPr>
      <w:r>
        <w:rPr>
          <w:rFonts w:hint="cs"/>
          <w:b w:val="0"/>
          <w:bCs w:val="0"/>
          <w:caps/>
          <w:sz w:val="24"/>
          <w:szCs w:val="24"/>
          <w:rtl/>
        </w:rPr>
        <w:t xml:space="preserve">שניה עד לנקודה הזו, </w:t>
      </w:r>
      <w:r w:rsidR="00E1466F">
        <w:rPr>
          <w:rFonts w:hint="cs"/>
          <w:b w:val="0"/>
          <w:bCs w:val="0"/>
          <w:caps/>
          <w:sz w:val="24"/>
          <w:szCs w:val="24"/>
          <w:rtl/>
        </w:rPr>
        <w:t xml:space="preserve">עד לכאן, </w:t>
      </w:r>
    </w:p>
    <w:p w14:paraId="5E349352" w14:textId="77777777" w:rsidR="001E2274" w:rsidRDefault="001E2274" w:rsidP="00CA2DE0">
      <w:pPr>
        <w:rPr>
          <w:b w:val="0"/>
          <w:bCs w:val="0"/>
          <w:caps/>
          <w:sz w:val="24"/>
          <w:szCs w:val="24"/>
          <w:rtl/>
        </w:rPr>
      </w:pPr>
    </w:p>
    <w:p w14:paraId="625CB6EB" w14:textId="77777777" w:rsidR="001E2274" w:rsidRDefault="00207ED1" w:rsidP="00CA2DE0">
      <w:pPr>
        <w:rPr>
          <w:caps/>
          <w:sz w:val="24"/>
          <w:szCs w:val="24"/>
          <w:u w:val="single"/>
          <w:rtl/>
        </w:rPr>
      </w:pPr>
      <w:r w:rsidRPr="00207ED1">
        <w:rPr>
          <w:rFonts w:hint="cs"/>
          <w:caps/>
          <w:sz w:val="24"/>
          <w:szCs w:val="24"/>
          <w:u w:val="single"/>
          <w:rtl/>
        </w:rPr>
        <w:t>מר טל מסורי - אדריכל עורך התוכנית</w:t>
      </w:r>
      <w:r w:rsidR="001E2274">
        <w:rPr>
          <w:rFonts w:hint="cs"/>
          <w:caps/>
          <w:sz w:val="24"/>
          <w:szCs w:val="24"/>
          <w:u w:val="single"/>
          <w:rtl/>
        </w:rPr>
        <w:t>:</w:t>
      </w:r>
    </w:p>
    <w:p w14:paraId="31B4F36B" w14:textId="13453DB3" w:rsidR="001E2274" w:rsidRDefault="00E1466F" w:rsidP="00CA2DE0">
      <w:pPr>
        <w:rPr>
          <w:b w:val="0"/>
          <w:bCs w:val="0"/>
          <w:caps/>
          <w:sz w:val="24"/>
          <w:szCs w:val="24"/>
          <w:rtl/>
        </w:rPr>
      </w:pPr>
      <w:r>
        <w:rPr>
          <w:rFonts w:hint="cs"/>
          <w:b w:val="0"/>
          <w:bCs w:val="0"/>
          <w:caps/>
          <w:sz w:val="24"/>
          <w:szCs w:val="24"/>
          <w:rtl/>
        </w:rPr>
        <w:t xml:space="preserve">אז רגע אני אסביר ברשותכם </w:t>
      </w:r>
    </w:p>
    <w:p w14:paraId="2204AB26" w14:textId="77777777" w:rsidR="001E2274" w:rsidRDefault="001E2274" w:rsidP="00CA2DE0">
      <w:pPr>
        <w:rPr>
          <w:b w:val="0"/>
          <w:bCs w:val="0"/>
          <w:caps/>
          <w:sz w:val="24"/>
          <w:szCs w:val="24"/>
          <w:rtl/>
        </w:rPr>
      </w:pPr>
    </w:p>
    <w:p w14:paraId="19A68956" w14:textId="77777777" w:rsidR="001E2274" w:rsidRDefault="000A5C33" w:rsidP="00CA2DE0">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36080378" w14:textId="19E24CBC" w:rsidR="001E2274" w:rsidRDefault="00E1466F" w:rsidP="00CA2DE0">
      <w:pPr>
        <w:rPr>
          <w:b w:val="0"/>
          <w:bCs w:val="0"/>
          <w:caps/>
          <w:sz w:val="24"/>
          <w:szCs w:val="24"/>
          <w:rtl/>
        </w:rPr>
      </w:pPr>
      <w:r>
        <w:rPr>
          <w:rFonts w:hint="cs"/>
          <w:b w:val="0"/>
          <w:bCs w:val="0"/>
          <w:caps/>
          <w:sz w:val="24"/>
          <w:szCs w:val="24"/>
          <w:rtl/>
        </w:rPr>
        <w:t>כל השטח הזה הוא שטח</w:t>
      </w:r>
      <w:r w:rsidR="000F703D">
        <w:rPr>
          <w:rFonts w:hint="cs"/>
          <w:b w:val="0"/>
          <w:bCs w:val="0"/>
          <w:caps/>
          <w:sz w:val="24"/>
          <w:szCs w:val="24"/>
          <w:rtl/>
        </w:rPr>
        <w:t xml:space="preserve"> </w:t>
      </w:r>
      <w:r>
        <w:rPr>
          <w:rFonts w:hint="cs"/>
          <w:b w:val="0"/>
          <w:bCs w:val="0"/>
          <w:caps/>
          <w:sz w:val="24"/>
          <w:szCs w:val="24"/>
          <w:rtl/>
        </w:rPr>
        <w:t>מיותר</w:t>
      </w:r>
    </w:p>
    <w:p w14:paraId="28269C09" w14:textId="77777777" w:rsidR="001E2274" w:rsidRDefault="001E2274" w:rsidP="00CA2DE0">
      <w:pPr>
        <w:rPr>
          <w:b w:val="0"/>
          <w:bCs w:val="0"/>
          <w:caps/>
          <w:sz w:val="24"/>
          <w:szCs w:val="24"/>
          <w:rtl/>
        </w:rPr>
      </w:pPr>
    </w:p>
    <w:p w14:paraId="116FC78C" w14:textId="77777777" w:rsidR="001E2274" w:rsidRDefault="000A3DA6" w:rsidP="00CA2DE0">
      <w:pPr>
        <w:rPr>
          <w:caps/>
          <w:sz w:val="24"/>
          <w:szCs w:val="24"/>
          <w:u w:val="single"/>
          <w:rtl/>
        </w:rPr>
      </w:pPr>
      <w:r w:rsidRPr="000A3DA6">
        <w:rPr>
          <w:rFonts w:hint="cs"/>
          <w:caps/>
          <w:sz w:val="24"/>
          <w:szCs w:val="24"/>
          <w:u w:val="single"/>
          <w:rtl/>
        </w:rPr>
        <w:t>מר תומר דוידסון - נציג מנהל מקרקעי ישראל בוועדה המחוזית</w:t>
      </w:r>
      <w:r w:rsidR="001E2274">
        <w:rPr>
          <w:rFonts w:hint="cs"/>
          <w:caps/>
          <w:sz w:val="24"/>
          <w:szCs w:val="24"/>
          <w:u w:val="single"/>
          <w:rtl/>
        </w:rPr>
        <w:t>:</w:t>
      </w:r>
    </w:p>
    <w:p w14:paraId="3FABC225" w14:textId="24EF7532" w:rsidR="001E2274" w:rsidRDefault="00E1466F" w:rsidP="00CA2DE0">
      <w:pPr>
        <w:rPr>
          <w:b w:val="0"/>
          <w:bCs w:val="0"/>
          <w:caps/>
          <w:sz w:val="24"/>
          <w:szCs w:val="24"/>
          <w:rtl/>
        </w:rPr>
      </w:pPr>
      <w:r>
        <w:rPr>
          <w:rFonts w:hint="cs"/>
          <w:b w:val="0"/>
          <w:bCs w:val="0"/>
          <w:caps/>
          <w:sz w:val="24"/>
          <w:szCs w:val="24"/>
          <w:rtl/>
        </w:rPr>
        <w:t>נכון</w:t>
      </w:r>
    </w:p>
    <w:p w14:paraId="6C3CC6D4" w14:textId="77777777" w:rsidR="001E2274" w:rsidRDefault="001E2274" w:rsidP="00CA2DE0">
      <w:pPr>
        <w:rPr>
          <w:b w:val="0"/>
          <w:bCs w:val="0"/>
          <w:caps/>
          <w:sz w:val="24"/>
          <w:szCs w:val="24"/>
          <w:rtl/>
        </w:rPr>
      </w:pPr>
    </w:p>
    <w:p w14:paraId="28844B23" w14:textId="77777777" w:rsidR="001E2274" w:rsidRDefault="00207ED1" w:rsidP="00CA2DE0">
      <w:pPr>
        <w:rPr>
          <w:caps/>
          <w:sz w:val="24"/>
          <w:szCs w:val="24"/>
          <w:u w:val="single"/>
          <w:rtl/>
        </w:rPr>
      </w:pPr>
      <w:r w:rsidRPr="00207ED1">
        <w:rPr>
          <w:rFonts w:hint="cs"/>
          <w:caps/>
          <w:sz w:val="24"/>
          <w:szCs w:val="24"/>
          <w:u w:val="single"/>
          <w:rtl/>
        </w:rPr>
        <w:t>מר טל מסורי - אדריכל עורך התוכנית</w:t>
      </w:r>
      <w:r w:rsidR="001E2274">
        <w:rPr>
          <w:rFonts w:hint="cs"/>
          <w:caps/>
          <w:sz w:val="24"/>
          <w:szCs w:val="24"/>
          <w:u w:val="single"/>
          <w:rtl/>
        </w:rPr>
        <w:t>:</w:t>
      </w:r>
    </w:p>
    <w:p w14:paraId="786DBCD9" w14:textId="08470B2C" w:rsidR="001E2274" w:rsidRDefault="00E1466F" w:rsidP="00CA2DE0">
      <w:pPr>
        <w:rPr>
          <w:b w:val="0"/>
          <w:bCs w:val="0"/>
          <w:caps/>
          <w:sz w:val="24"/>
          <w:szCs w:val="24"/>
          <w:rtl/>
        </w:rPr>
      </w:pPr>
      <w:r>
        <w:rPr>
          <w:rFonts w:hint="cs"/>
          <w:b w:val="0"/>
          <w:bCs w:val="0"/>
          <w:caps/>
          <w:sz w:val="24"/>
          <w:szCs w:val="24"/>
          <w:rtl/>
        </w:rPr>
        <w:t>אני אסביר ברשותכם. קודם כל החניות שהן מוצעות כאן כמובן זה היתכנות לחניות אנחנו</w:t>
      </w:r>
      <w:r w:rsidR="000F703D">
        <w:rPr>
          <w:rFonts w:hint="cs"/>
          <w:b w:val="0"/>
          <w:bCs w:val="0"/>
          <w:caps/>
          <w:sz w:val="24"/>
          <w:szCs w:val="24"/>
          <w:rtl/>
        </w:rPr>
        <w:t xml:space="preserve"> </w:t>
      </w:r>
      <w:r>
        <w:rPr>
          <w:rFonts w:hint="cs"/>
          <w:b w:val="0"/>
          <w:bCs w:val="0"/>
          <w:caps/>
          <w:sz w:val="24"/>
          <w:szCs w:val="24"/>
          <w:rtl/>
        </w:rPr>
        <w:t>עוד לא בשלב רישוי ועוד לא יודעים איך המגרש יתוכנן אבל כמו שאתם רואים</w:t>
      </w:r>
      <w:r w:rsidR="000F703D">
        <w:rPr>
          <w:rFonts w:hint="cs"/>
          <w:b w:val="0"/>
          <w:bCs w:val="0"/>
          <w:caps/>
          <w:sz w:val="24"/>
          <w:szCs w:val="24"/>
          <w:rtl/>
        </w:rPr>
        <w:t xml:space="preserve"> </w:t>
      </w:r>
      <w:r>
        <w:rPr>
          <w:rFonts w:hint="cs"/>
          <w:b w:val="0"/>
          <w:bCs w:val="0"/>
          <w:caps/>
          <w:sz w:val="24"/>
          <w:szCs w:val="24"/>
          <w:rtl/>
        </w:rPr>
        <w:t>... את המצב היותר היותר סביר שהחניות יהיו</w:t>
      </w:r>
      <w:r w:rsidR="000F703D">
        <w:rPr>
          <w:rFonts w:hint="cs"/>
          <w:b w:val="0"/>
          <w:bCs w:val="0"/>
          <w:caps/>
          <w:sz w:val="24"/>
          <w:szCs w:val="24"/>
          <w:rtl/>
        </w:rPr>
        <w:t xml:space="preserve"> </w:t>
      </w:r>
      <w:r>
        <w:rPr>
          <w:rFonts w:hint="cs"/>
          <w:b w:val="0"/>
          <w:bCs w:val="0"/>
          <w:caps/>
          <w:sz w:val="24"/>
          <w:szCs w:val="24"/>
          <w:rtl/>
        </w:rPr>
        <w:t xml:space="preserve">... כמה שיותר מזרחה, בגבול המזרחי של תא השטח. אממה רוחב המגרש ארבע מטר ואחריו צריך עוד שני מטר ואז חניות בשביל תמרון, כלומר גם רכב שייצ מכאן יצטרך לצאת ברוורס ל, לכיוון מערב ואז לצאת עם הפנים מזרחה, כלומר גם במצב הזה זיקת ההנאה צריכה להמשיך בערך עד לפה, גם במצב הזה. מצד שני אם נצמיד את שני המגרשים וננסה להתמודד עם תמרוני החניה בתוך המגרש גם נגזול שטח גדול מהתכסית וגם תהיה לנו בעיה של צפיפות בין המבנים ולא נוכל לממש בינוי ראוי ב ... במגרש שלושים ושבע סי, (לא ברור) </w:t>
      </w:r>
    </w:p>
    <w:p w14:paraId="72A4B0BE" w14:textId="77777777" w:rsidR="001E2274" w:rsidRDefault="001E2274" w:rsidP="00CA2DE0">
      <w:pPr>
        <w:rPr>
          <w:b w:val="0"/>
          <w:bCs w:val="0"/>
          <w:caps/>
          <w:sz w:val="24"/>
          <w:szCs w:val="24"/>
          <w:rtl/>
        </w:rPr>
      </w:pPr>
    </w:p>
    <w:p w14:paraId="63F61FA6" w14:textId="77777777" w:rsidR="001E2274" w:rsidRDefault="00E1466F" w:rsidP="00CA2DE0">
      <w:pPr>
        <w:rPr>
          <w:b w:val="0"/>
          <w:bCs w:val="0"/>
          <w:caps/>
          <w:sz w:val="24"/>
          <w:szCs w:val="24"/>
          <w:rtl/>
        </w:rPr>
      </w:pPr>
      <w:r>
        <w:rPr>
          <w:rFonts w:hint="cs"/>
          <w:b w:val="0"/>
          <w:bCs w:val="0"/>
          <w:caps/>
          <w:sz w:val="24"/>
          <w:szCs w:val="24"/>
          <w:rtl/>
        </w:rPr>
        <w:t>(מדברים ביחד)</w:t>
      </w:r>
    </w:p>
    <w:p w14:paraId="331D616F" w14:textId="77777777" w:rsidR="001E2274" w:rsidRDefault="001E2274" w:rsidP="00CA2DE0">
      <w:pPr>
        <w:rPr>
          <w:b w:val="0"/>
          <w:bCs w:val="0"/>
          <w:caps/>
          <w:sz w:val="24"/>
          <w:szCs w:val="24"/>
          <w:rtl/>
        </w:rPr>
      </w:pPr>
    </w:p>
    <w:p w14:paraId="0D2FDA8B" w14:textId="77777777" w:rsidR="001E2274" w:rsidRDefault="00207ED1" w:rsidP="00CA2DE0">
      <w:pPr>
        <w:rPr>
          <w:caps/>
          <w:sz w:val="24"/>
          <w:szCs w:val="24"/>
          <w:u w:val="single"/>
          <w:rtl/>
        </w:rPr>
      </w:pPr>
      <w:r w:rsidRPr="00207ED1">
        <w:rPr>
          <w:rFonts w:hint="cs"/>
          <w:caps/>
          <w:sz w:val="24"/>
          <w:szCs w:val="24"/>
          <w:u w:val="single"/>
          <w:rtl/>
        </w:rPr>
        <w:t>מר טל מסורי - אדריכל עורך התוכנית</w:t>
      </w:r>
      <w:r w:rsidR="001E2274">
        <w:rPr>
          <w:rFonts w:hint="cs"/>
          <w:caps/>
          <w:sz w:val="24"/>
          <w:szCs w:val="24"/>
          <w:u w:val="single"/>
          <w:rtl/>
        </w:rPr>
        <w:t>:</w:t>
      </w:r>
    </w:p>
    <w:p w14:paraId="2721C5EA" w14:textId="7643415F" w:rsidR="001E2274" w:rsidRDefault="00E1466F" w:rsidP="00CA2DE0">
      <w:pPr>
        <w:rPr>
          <w:b w:val="0"/>
          <w:bCs w:val="0"/>
          <w:caps/>
          <w:sz w:val="24"/>
          <w:szCs w:val="24"/>
          <w:rtl/>
        </w:rPr>
      </w:pPr>
      <w:r>
        <w:rPr>
          <w:rFonts w:hint="cs"/>
          <w:b w:val="0"/>
          <w:bCs w:val="0"/>
          <w:caps/>
          <w:sz w:val="24"/>
          <w:szCs w:val="24"/>
          <w:rtl/>
        </w:rPr>
        <w:t>כל מכלול ההחלטות ראינו לנכון ליצור את זיקת ההנאה</w:t>
      </w:r>
      <w:r w:rsidR="000F703D">
        <w:rPr>
          <w:rFonts w:hint="cs"/>
          <w:b w:val="0"/>
          <w:bCs w:val="0"/>
          <w:caps/>
          <w:sz w:val="24"/>
          <w:szCs w:val="24"/>
          <w:rtl/>
        </w:rPr>
        <w:t xml:space="preserve"> </w:t>
      </w:r>
      <w:r>
        <w:rPr>
          <w:rFonts w:hint="cs"/>
          <w:b w:val="0"/>
          <w:bCs w:val="0"/>
          <w:caps/>
          <w:sz w:val="24"/>
          <w:szCs w:val="24"/>
          <w:rtl/>
        </w:rPr>
        <w:t>... ולאפשר</w:t>
      </w:r>
      <w:r w:rsidR="000F703D">
        <w:rPr>
          <w:rFonts w:hint="cs"/>
          <w:b w:val="0"/>
          <w:bCs w:val="0"/>
          <w:caps/>
          <w:sz w:val="24"/>
          <w:szCs w:val="24"/>
          <w:rtl/>
        </w:rPr>
        <w:t xml:space="preserve"> </w:t>
      </w:r>
      <w:r>
        <w:rPr>
          <w:rFonts w:hint="cs"/>
          <w:b w:val="0"/>
          <w:bCs w:val="0"/>
          <w:caps/>
          <w:sz w:val="24"/>
          <w:szCs w:val="24"/>
          <w:rtl/>
        </w:rPr>
        <w:t>... גמישות</w:t>
      </w:r>
    </w:p>
    <w:p w14:paraId="092FB545" w14:textId="77777777" w:rsidR="001E2274" w:rsidRDefault="001E2274" w:rsidP="00CA2DE0">
      <w:pPr>
        <w:rPr>
          <w:b w:val="0"/>
          <w:bCs w:val="0"/>
          <w:caps/>
          <w:sz w:val="24"/>
          <w:szCs w:val="24"/>
          <w:rtl/>
        </w:rPr>
      </w:pPr>
    </w:p>
    <w:p w14:paraId="43B7E519" w14:textId="77777777" w:rsidR="001E2274" w:rsidRDefault="000A5C33" w:rsidP="00E1466F">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0B679BF7" w14:textId="7FDFB1E0" w:rsidR="001E2274" w:rsidRDefault="00E1466F" w:rsidP="00E1466F">
      <w:pPr>
        <w:rPr>
          <w:b w:val="0"/>
          <w:bCs w:val="0"/>
          <w:caps/>
          <w:sz w:val="24"/>
          <w:szCs w:val="24"/>
          <w:rtl/>
        </w:rPr>
      </w:pPr>
      <w:r>
        <w:rPr>
          <w:rFonts w:hint="cs"/>
          <w:b w:val="0"/>
          <w:bCs w:val="0"/>
          <w:caps/>
          <w:sz w:val="24"/>
          <w:szCs w:val="24"/>
          <w:rtl/>
        </w:rPr>
        <w:t xml:space="preserve">טוב אוקיי תודה רבה </w:t>
      </w:r>
    </w:p>
    <w:p w14:paraId="0649D8A9" w14:textId="77777777" w:rsidR="001E2274" w:rsidRDefault="001E2274" w:rsidP="00E1466F">
      <w:pPr>
        <w:rPr>
          <w:b w:val="0"/>
          <w:bCs w:val="0"/>
          <w:caps/>
          <w:sz w:val="24"/>
          <w:szCs w:val="24"/>
          <w:rtl/>
        </w:rPr>
      </w:pPr>
    </w:p>
    <w:p w14:paraId="2EE54F4F" w14:textId="77777777" w:rsidR="001E2274" w:rsidRDefault="00207ED1" w:rsidP="00E1466F">
      <w:pPr>
        <w:rPr>
          <w:caps/>
          <w:sz w:val="24"/>
          <w:szCs w:val="24"/>
          <w:u w:val="single"/>
          <w:rtl/>
        </w:rPr>
      </w:pPr>
      <w:r w:rsidRPr="00207ED1">
        <w:rPr>
          <w:rFonts w:hint="cs"/>
          <w:caps/>
          <w:sz w:val="24"/>
          <w:szCs w:val="24"/>
          <w:u w:val="single"/>
          <w:rtl/>
        </w:rPr>
        <w:t>מר טל מסורי - אדריכל עורך התוכנית</w:t>
      </w:r>
      <w:r w:rsidR="001E2274">
        <w:rPr>
          <w:rFonts w:hint="cs"/>
          <w:caps/>
          <w:sz w:val="24"/>
          <w:szCs w:val="24"/>
          <w:u w:val="single"/>
          <w:rtl/>
        </w:rPr>
        <w:t>:</w:t>
      </w:r>
    </w:p>
    <w:p w14:paraId="0E5A3121" w14:textId="00DCBA57" w:rsidR="001E2274" w:rsidRDefault="00F97B8F" w:rsidP="00E1466F">
      <w:pPr>
        <w:rPr>
          <w:b w:val="0"/>
          <w:bCs w:val="0"/>
          <w:caps/>
          <w:sz w:val="24"/>
          <w:szCs w:val="24"/>
          <w:rtl/>
        </w:rPr>
      </w:pPr>
      <w:r>
        <w:rPr>
          <w:rFonts w:hint="cs"/>
          <w:b w:val="0"/>
          <w:bCs w:val="0"/>
          <w:caps/>
          <w:sz w:val="24"/>
          <w:szCs w:val="24"/>
          <w:rtl/>
        </w:rPr>
        <w:t>אני אמשיך ברשותכם בקצרה. מבחינת זכויות הבנייה כמו שאמרתי במגרש המפוצל שלושים ושבע</w:t>
      </w:r>
      <w:r w:rsidR="000F703D">
        <w:rPr>
          <w:rFonts w:hint="cs"/>
          <w:b w:val="0"/>
          <w:bCs w:val="0"/>
          <w:caps/>
          <w:sz w:val="24"/>
          <w:szCs w:val="24"/>
          <w:rtl/>
        </w:rPr>
        <w:t xml:space="preserve"> </w:t>
      </w:r>
      <w:r>
        <w:rPr>
          <w:rFonts w:hint="cs"/>
          <w:b w:val="0"/>
          <w:bCs w:val="0"/>
          <w:caps/>
          <w:sz w:val="24"/>
          <w:szCs w:val="24"/>
          <w:rtl/>
        </w:rPr>
        <w:t xml:space="preserve">בי שכבר פוצל בעבר </w:t>
      </w:r>
      <w:r w:rsidR="00F50FE8">
        <w:rPr>
          <w:rFonts w:hint="cs"/>
          <w:b w:val="0"/>
          <w:bCs w:val="0"/>
          <w:caps/>
          <w:sz w:val="24"/>
          <w:szCs w:val="24"/>
          <w:rtl/>
        </w:rPr>
        <w:t>(לא ברור) הזכויות בדיוק כמו בתוכנית המאושרת. מבחינת הנחלה התוכנית כמו שהייתה במצב היוצא מ, הפיצול הקודם ויש לנו את תא שטח שלושים ושבע סי, שהוספנו בזכויות ליחידת הדיור השלישית שזה בתיאום עם תוכנית המתאר בתיאום מדויק לתוכנית המתאר שמתקדמת עכשיו בצור משה</w:t>
      </w:r>
      <w:r w:rsidR="004D40A0">
        <w:rPr>
          <w:rFonts w:hint="cs"/>
          <w:b w:val="0"/>
          <w:bCs w:val="0"/>
          <w:caps/>
          <w:sz w:val="24"/>
          <w:szCs w:val="24"/>
          <w:rtl/>
        </w:rPr>
        <w:t xml:space="preserve"> מאה שמונים עיקרי שבעים ושמונה שירות ומאה עשרים עיקרי בתת הקרקע. הגובה הכל אותו דבר, </w:t>
      </w:r>
    </w:p>
    <w:p w14:paraId="5A096E89" w14:textId="77777777" w:rsidR="001E2274" w:rsidRDefault="001E2274" w:rsidP="00E1466F">
      <w:pPr>
        <w:rPr>
          <w:b w:val="0"/>
          <w:bCs w:val="0"/>
          <w:caps/>
          <w:sz w:val="24"/>
          <w:szCs w:val="24"/>
          <w:rtl/>
        </w:rPr>
      </w:pPr>
    </w:p>
    <w:p w14:paraId="27C06E8A" w14:textId="77777777" w:rsidR="001E2274" w:rsidRDefault="0044432A" w:rsidP="00E1466F">
      <w:pPr>
        <w:rPr>
          <w:caps/>
          <w:sz w:val="24"/>
          <w:szCs w:val="24"/>
          <w:u w:val="single"/>
          <w:rtl/>
        </w:rPr>
      </w:pPr>
      <w:r w:rsidRPr="0044432A">
        <w:rPr>
          <w:rFonts w:hint="cs"/>
          <w:caps/>
          <w:sz w:val="24"/>
          <w:szCs w:val="24"/>
          <w:u w:val="single"/>
          <w:rtl/>
        </w:rPr>
        <w:t>גב</w:t>
      </w:r>
      <w:r w:rsidRPr="0044432A">
        <w:rPr>
          <w:caps/>
          <w:sz w:val="24"/>
          <w:szCs w:val="24"/>
          <w:u w:val="single"/>
          <w:rtl/>
        </w:rPr>
        <w:t>'</w:t>
      </w:r>
      <w:r w:rsidRPr="0044432A">
        <w:rPr>
          <w:rFonts w:hint="cs"/>
          <w:caps/>
          <w:sz w:val="24"/>
          <w:szCs w:val="24"/>
          <w:u w:val="single"/>
          <w:rtl/>
        </w:rPr>
        <w:t xml:space="preserve"> תמי ראם וגנר - נציגת לשכת התכנון</w:t>
      </w:r>
      <w:r w:rsidR="001E2274">
        <w:rPr>
          <w:rFonts w:hint="cs"/>
          <w:caps/>
          <w:sz w:val="24"/>
          <w:szCs w:val="24"/>
          <w:u w:val="single"/>
          <w:rtl/>
        </w:rPr>
        <w:t>:</w:t>
      </w:r>
    </w:p>
    <w:p w14:paraId="5DB41DD5" w14:textId="2E2049EA" w:rsidR="001E2274" w:rsidRDefault="004D40A0" w:rsidP="00E1466F">
      <w:pPr>
        <w:rPr>
          <w:b w:val="0"/>
          <w:bCs w:val="0"/>
          <w:caps/>
          <w:sz w:val="24"/>
          <w:szCs w:val="24"/>
          <w:rtl/>
        </w:rPr>
      </w:pPr>
      <w:r>
        <w:rPr>
          <w:rFonts w:hint="cs"/>
          <w:b w:val="0"/>
          <w:bCs w:val="0"/>
          <w:caps/>
          <w:sz w:val="24"/>
          <w:szCs w:val="24"/>
          <w:rtl/>
        </w:rPr>
        <w:t>אתה רוצה לשאול אותו למה הוא צריך שבעים ושמונה שירות?</w:t>
      </w:r>
    </w:p>
    <w:p w14:paraId="36E25EE1" w14:textId="77777777" w:rsidR="001E2274" w:rsidRDefault="001E2274" w:rsidP="00E1466F">
      <w:pPr>
        <w:rPr>
          <w:b w:val="0"/>
          <w:bCs w:val="0"/>
          <w:caps/>
          <w:sz w:val="24"/>
          <w:szCs w:val="24"/>
          <w:rtl/>
        </w:rPr>
      </w:pPr>
    </w:p>
    <w:p w14:paraId="4496562B" w14:textId="77777777" w:rsidR="001E2274" w:rsidRDefault="00207ED1" w:rsidP="00E1466F">
      <w:pPr>
        <w:rPr>
          <w:caps/>
          <w:sz w:val="24"/>
          <w:szCs w:val="24"/>
          <w:u w:val="single"/>
          <w:rtl/>
        </w:rPr>
      </w:pPr>
      <w:r w:rsidRPr="00207ED1">
        <w:rPr>
          <w:rFonts w:hint="cs"/>
          <w:caps/>
          <w:sz w:val="24"/>
          <w:szCs w:val="24"/>
          <w:u w:val="single"/>
          <w:rtl/>
        </w:rPr>
        <w:t>מר טל מסורי - אדריכל עורך התוכנית</w:t>
      </w:r>
      <w:r w:rsidR="001E2274">
        <w:rPr>
          <w:rFonts w:hint="cs"/>
          <w:caps/>
          <w:sz w:val="24"/>
          <w:szCs w:val="24"/>
          <w:u w:val="single"/>
          <w:rtl/>
        </w:rPr>
        <w:t>:</w:t>
      </w:r>
    </w:p>
    <w:p w14:paraId="58B3AFFB" w14:textId="1C5D5BC5" w:rsidR="001E2274" w:rsidRDefault="004D40A0" w:rsidP="00E1466F">
      <w:pPr>
        <w:rPr>
          <w:b w:val="0"/>
          <w:bCs w:val="0"/>
          <w:caps/>
          <w:sz w:val="24"/>
          <w:szCs w:val="24"/>
          <w:rtl/>
        </w:rPr>
      </w:pPr>
      <w:r>
        <w:rPr>
          <w:rFonts w:hint="cs"/>
          <w:b w:val="0"/>
          <w:bCs w:val="0"/>
          <w:caps/>
          <w:sz w:val="24"/>
          <w:szCs w:val="24"/>
          <w:rtl/>
        </w:rPr>
        <w:t>(לא ברור) התוכנית עברה ב, ועדה המקומית</w:t>
      </w:r>
      <w:r w:rsidR="000F703D">
        <w:rPr>
          <w:rFonts w:hint="cs"/>
          <w:b w:val="0"/>
          <w:bCs w:val="0"/>
          <w:caps/>
          <w:sz w:val="24"/>
          <w:szCs w:val="24"/>
          <w:rtl/>
        </w:rPr>
        <w:t xml:space="preserve"> </w:t>
      </w:r>
      <w:r>
        <w:rPr>
          <w:rFonts w:hint="cs"/>
          <w:b w:val="0"/>
          <w:bCs w:val="0"/>
          <w:caps/>
          <w:sz w:val="24"/>
          <w:szCs w:val="24"/>
          <w:rtl/>
        </w:rPr>
        <w:t>...</w:t>
      </w:r>
    </w:p>
    <w:p w14:paraId="255EA0CD" w14:textId="77777777" w:rsidR="001E2274" w:rsidRDefault="001E2274" w:rsidP="00E1466F">
      <w:pPr>
        <w:rPr>
          <w:b w:val="0"/>
          <w:bCs w:val="0"/>
          <w:caps/>
          <w:sz w:val="24"/>
          <w:szCs w:val="24"/>
          <w:rtl/>
        </w:rPr>
      </w:pPr>
    </w:p>
    <w:p w14:paraId="67DCEDE0" w14:textId="77777777" w:rsidR="001E2274" w:rsidRDefault="004D40A0" w:rsidP="00E1466F">
      <w:pPr>
        <w:rPr>
          <w:b w:val="0"/>
          <w:bCs w:val="0"/>
          <w:caps/>
          <w:sz w:val="24"/>
          <w:szCs w:val="24"/>
          <w:rtl/>
        </w:rPr>
      </w:pPr>
      <w:r>
        <w:rPr>
          <w:rFonts w:hint="cs"/>
          <w:b w:val="0"/>
          <w:bCs w:val="0"/>
          <w:caps/>
          <w:sz w:val="24"/>
          <w:szCs w:val="24"/>
          <w:rtl/>
        </w:rPr>
        <w:t>(מדברים ביחד)</w:t>
      </w:r>
    </w:p>
    <w:p w14:paraId="3A4BA1C1" w14:textId="77777777" w:rsidR="001E2274" w:rsidRDefault="001E2274" w:rsidP="00E1466F">
      <w:pPr>
        <w:rPr>
          <w:b w:val="0"/>
          <w:bCs w:val="0"/>
          <w:caps/>
          <w:sz w:val="24"/>
          <w:szCs w:val="24"/>
          <w:rtl/>
        </w:rPr>
      </w:pPr>
    </w:p>
    <w:p w14:paraId="4D1134F0" w14:textId="77777777" w:rsidR="001E2274" w:rsidRDefault="00207ED1" w:rsidP="00E1466F">
      <w:pPr>
        <w:rPr>
          <w:caps/>
          <w:sz w:val="24"/>
          <w:szCs w:val="24"/>
          <w:u w:val="single"/>
          <w:rtl/>
        </w:rPr>
      </w:pPr>
      <w:r w:rsidRPr="00207ED1">
        <w:rPr>
          <w:rFonts w:hint="cs"/>
          <w:caps/>
          <w:sz w:val="24"/>
          <w:szCs w:val="24"/>
          <w:u w:val="single"/>
          <w:rtl/>
        </w:rPr>
        <w:t>מר טל מסורי - אדריכל עורך התוכנית</w:t>
      </w:r>
      <w:r w:rsidR="001E2274">
        <w:rPr>
          <w:rFonts w:hint="cs"/>
          <w:caps/>
          <w:sz w:val="24"/>
          <w:szCs w:val="24"/>
          <w:u w:val="single"/>
          <w:rtl/>
        </w:rPr>
        <w:t>:</w:t>
      </w:r>
    </w:p>
    <w:p w14:paraId="35D60C56" w14:textId="5674774A" w:rsidR="001E2274" w:rsidRDefault="004D40A0" w:rsidP="00E1466F">
      <w:pPr>
        <w:rPr>
          <w:b w:val="0"/>
          <w:bCs w:val="0"/>
          <w:caps/>
          <w:sz w:val="24"/>
          <w:szCs w:val="24"/>
          <w:rtl/>
        </w:rPr>
      </w:pPr>
      <w:r>
        <w:rPr>
          <w:rFonts w:hint="cs"/>
          <w:b w:val="0"/>
          <w:bCs w:val="0"/>
          <w:caps/>
          <w:sz w:val="24"/>
          <w:szCs w:val="24"/>
          <w:rtl/>
        </w:rPr>
        <w:t xml:space="preserve">והומלצה להפקדה </w:t>
      </w:r>
    </w:p>
    <w:p w14:paraId="02893552" w14:textId="77777777" w:rsidR="001E2274" w:rsidRDefault="001E2274" w:rsidP="00E1466F">
      <w:pPr>
        <w:rPr>
          <w:b w:val="0"/>
          <w:bCs w:val="0"/>
          <w:caps/>
          <w:sz w:val="24"/>
          <w:szCs w:val="24"/>
          <w:rtl/>
        </w:rPr>
      </w:pPr>
    </w:p>
    <w:p w14:paraId="3D7356AE" w14:textId="77777777" w:rsidR="001E2274" w:rsidRDefault="0044432A" w:rsidP="00432BBC">
      <w:pPr>
        <w:rPr>
          <w:caps/>
          <w:sz w:val="24"/>
          <w:szCs w:val="24"/>
          <w:u w:val="single"/>
          <w:rtl/>
        </w:rPr>
      </w:pPr>
      <w:r w:rsidRPr="0044432A">
        <w:rPr>
          <w:rFonts w:hint="cs"/>
          <w:caps/>
          <w:sz w:val="24"/>
          <w:szCs w:val="24"/>
          <w:u w:val="single"/>
          <w:rtl/>
        </w:rPr>
        <w:t>גב</w:t>
      </w:r>
      <w:r w:rsidRPr="0044432A">
        <w:rPr>
          <w:caps/>
          <w:sz w:val="24"/>
          <w:szCs w:val="24"/>
          <w:u w:val="single"/>
          <w:rtl/>
        </w:rPr>
        <w:t>'</w:t>
      </w:r>
      <w:r w:rsidRPr="0044432A">
        <w:rPr>
          <w:rFonts w:hint="cs"/>
          <w:caps/>
          <w:sz w:val="24"/>
          <w:szCs w:val="24"/>
          <w:u w:val="single"/>
          <w:rtl/>
        </w:rPr>
        <w:t xml:space="preserve"> תמי ראם וגנר - נציגת לשכת התכנון</w:t>
      </w:r>
      <w:r w:rsidR="001E2274">
        <w:rPr>
          <w:rFonts w:hint="cs"/>
          <w:caps/>
          <w:sz w:val="24"/>
          <w:szCs w:val="24"/>
          <w:u w:val="single"/>
          <w:rtl/>
        </w:rPr>
        <w:t>:</w:t>
      </w:r>
    </w:p>
    <w:p w14:paraId="67946D3F" w14:textId="2828B9F9" w:rsidR="001E2274" w:rsidRDefault="00432BBC" w:rsidP="00432BBC">
      <w:pPr>
        <w:rPr>
          <w:b w:val="0"/>
          <w:bCs w:val="0"/>
          <w:caps/>
          <w:sz w:val="24"/>
          <w:szCs w:val="24"/>
          <w:rtl/>
        </w:rPr>
      </w:pPr>
      <w:r>
        <w:rPr>
          <w:rFonts w:hint="cs"/>
          <w:b w:val="0"/>
          <w:bCs w:val="0"/>
          <w:caps/>
          <w:sz w:val="24"/>
          <w:szCs w:val="24"/>
          <w:rtl/>
        </w:rPr>
        <w:t>טל טל טל אתה שומע אותי?</w:t>
      </w:r>
    </w:p>
    <w:p w14:paraId="64CF33D9" w14:textId="77777777" w:rsidR="001E2274" w:rsidRDefault="001E2274" w:rsidP="00432BBC">
      <w:pPr>
        <w:rPr>
          <w:b w:val="0"/>
          <w:bCs w:val="0"/>
          <w:caps/>
          <w:sz w:val="24"/>
          <w:szCs w:val="24"/>
          <w:rtl/>
        </w:rPr>
      </w:pPr>
    </w:p>
    <w:p w14:paraId="4ED7EA1E" w14:textId="77777777" w:rsidR="001E2274" w:rsidRDefault="00207ED1" w:rsidP="00432BBC">
      <w:pPr>
        <w:rPr>
          <w:caps/>
          <w:sz w:val="24"/>
          <w:szCs w:val="24"/>
          <w:u w:val="single"/>
          <w:rtl/>
        </w:rPr>
      </w:pPr>
      <w:r w:rsidRPr="00207ED1">
        <w:rPr>
          <w:rFonts w:hint="cs"/>
          <w:caps/>
          <w:sz w:val="24"/>
          <w:szCs w:val="24"/>
          <w:u w:val="single"/>
          <w:rtl/>
        </w:rPr>
        <w:t>מר טל מסורי - אדריכל עורך התוכנית</w:t>
      </w:r>
      <w:r w:rsidR="001E2274">
        <w:rPr>
          <w:rFonts w:hint="cs"/>
          <w:caps/>
          <w:sz w:val="24"/>
          <w:szCs w:val="24"/>
          <w:u w:val="single"/>
          <w:rtl/>
        </w:rPr>
        <w:t>:</w:t>
      </w:r>
    </w:p>
    <w:p w14:paraId="6DC60052" w14:textId="0CD12728" w:rsidR="001E2274" w:rsidRDefault="00432BBC" w:rsidP="00432BBC">
      <w:pPr>
        <w:rPr>
          <w:b w:val="0"/>
          <w:bCs w:val="0"/>
          <w:caps/>
          <w:sz w:val="24"/>
          <w:szCs w:val="24"/>
          <w:rtl/>
        </w:rPr>
      </w:pPr>
      <w:r>
        <w:rPr>
          <w:rFonts w:hint="cs"/>
          <w:b w:val="0"/>
          <w:bCs w:val="0"/>
          <w:caps/>
          <w:sz w:val="24"/>
          <w:szCs w:val="24"/>
          <w:rtl/>
        </w:rPr>
        <w:t xml:space="preserve">כן </w:t>
      </w:r>
    </w:p>
    <w:p w14:paraId="7C04FA5A" w14:textId="77777777" w:rsidR="001E2274" w:rsidRDefault="001E2274" w:rsidP="00432BBC">
      <w:pPr>
        <w:rPr>
          <w:b w:val="0"/>
          <w:bCs w:val="0"/>
          <w:caps/>
          <w:sz w:val="24"/>
          <w:szCs w:val="24"/>
          <w:rtl/>
        </w:rPr>
      </w:pPr>
    </w:p>
    <w:p w14:paraId="6C1BF04F" w14:textId="77777777" w:rsidR="001E2274" w:rsidRDefault="0044432A" w:rsidP="00432BBC">
      <w:pPr>
        <w:rPr>
          <w:caps/>
          <w:sz w:val="24"/>
          <w:szCs w:val="24"/>
          <w:u w:val="single"/>
          <w:rtl/>
        </w:rPr>
      </w:pPr>
      <w:r w:rsidRPr="0044432A">
        <w:rPr>
          <w:rFonts w:hint="cs"/>
          <w:caps/>
          <w:sz w:val="24"/>
          <w:szCs w:val="24"/>
          <w:u w:val="single"/>
          <w:rtl/>
        </w:rPr>
        <w:t>גב</w:t>
      </w:r>
      <w:r w:rsidRPr="0044432A">
        <w:rPr>
          <w:caps/>
          <w:sz w:val="24"/>
          <w:szCs w:val="24"/>
          <w:u w:val="single"/>
          <w:rtl/>
        </w:rPr>
        <w:t>'</w:t>
      </w:r>
      <w:r w:rsidRPr="0044432A">
        <w:rPr>
          <w:rFonts w:hint="cs"/>
          <w:caps/>
          <w:sz w:val="24"/>
          <w:szCs w:val="24"/>
          <w:u w:val="single"/>
          <w:rtl/>
        </w:rPr>
        <w:t xml:space="preserve"> תמי ראם וגנר - נציגת לשכת התכנון</w:t>
      </w:r>
      <w:r w:rsidR="001E2274">
        <w:rPr>
          <w:rFonts w:hint="cs"/>
          <w:caps/>
          <w:sz w:val="24"/>
          <w:szCs w:val="24"/>
          <w:u w:val="single"/>
          <w:rtl/>
        </w:rPr>
        <w:t>:</w:t>
      </w:r>
    </w:p>
    <w:p w14:paraId="7045185E" w14:textId="4C3D70C4" w:rsidR="001E2274" w:rsidRDefault="00432BBC" w:rsidP="00432BBC">
      <w:pPr>
        <w:rPr>
          <w:b w:val="0"/>
          <w:bCs w:val="0"/>
          <w:caps/>
          <w:sz w:val="24"/>
          <w:szCs w:val="24"/>
          <w:rtl/>
        </w:rPr>
      </w:pPr>
      <w:r>
        <w:rPr>
          <w:rFonts w:hint="cs"/>
          <w:b w:val="0"/>
          <w:bCs w:val="0"/>
          <w:caps/>
          <w:sz w:val="24"/>
          <w:szCs w:val="24"/>
          <w:rtl/>
        </w:rPr>
        <w:t xml:space="preserve">אתה יודע שכש, לפי תמא שלושים וחמש אתם מוסיפים יחידת דיור בנחלה צריך התכנון צריך לכלול את כל הנחלה, אני מבינה שלנחלה הזו ההמשך החקלאי זה חלק ממנה, חלק של חלקה א' נכון? יש לה עורף חקלאי שהוא חלק מחלקה א' נכון? </w:t>
      </w:r>
    </w:p>
    <w:p w14:paraId="66053C77" w14:textId="77777777" w:rsidR="001E2274" w:rsidRDefault="001E2274" w:rsidP="00432BBC">
      <w:pPr>
        <w:rPr>
          <w:b w:val="0"/>
          <w:bCs w:val="0"/>
          <w:caps/>
          <w:sz w:val="24"/>
          <w:szCs w:val="24"/>
          <w:rtl/>
        </w:rPr>
      </w:pPr>
    </w:p>
    <w:p w14:paraId="31AEC4FB" w14:textId="77777777" w:rsidR="001E2274" w:rsidRDefault="00207ED1" w:rsidP="00432BBC">
      <w:pPr>
        <w:rPr>
          <w:caps/>
          <w:sz w:val="24"/>
          <w:szCs w:val="24"/>
          <w:u w:val="single"/>
          <w:rtl/>
        </w:rPr>
      </w:pPr>
      <w:r w:rsidRPr="00207ED1">
        <w:rPr>
          <w:rFonts w:hint="cs"/>
          <w:caps/>
          <w:sz w:val="24"/>
          <w:szCs w:val="24"/>
          <w:u w:val="single"/>
          <w:rtl/>
        </w:rPr>
        <w:t>מר טל מסורי - אדריכל עורך התוכנית</w:t>
      </w:r>
      <w:r w:rsidR="001E2274">
        <w:rPr>
          <w:rFonts w:hint="cs"/>
          <w:caps/>
          <w:sz w:val="24"/>
          <w:szCs w:val="24"/>
          <w:u w:val="single"/>
          <w:rtl/>
        </w:rPr>
        <w:t>:</w:t>
      </w:r>
    </w:p>
    <w:p w14:paraId="39D39C29" w14:textId="06DEF021" w:rsidR="001E2274" w:rsidRDefault="00432BBC" w:rsidP="00432BBC">
      <w:pPr>
        <w:rPr>
          <w:b w:val="0"/>
          <w:bCs w:val="0"/>
          <w:caps/>
          <w:sz w:val="24"/>
          <w:szCs w:val="24"/>
          <w:rtl/>
        </w:rPr>
      </w:pPr>
      <w:r>
        <w:rPr>
          <w:rFonts w:hint="cs"/>
          <w:b w:val="0"/>
          <w:bCs w:val="0"/>
          <w:caps/>
          <w:sz w:val="24"/>
          <w:szCs w:val="24"/>
          <w:rtl/>
        </w:rPr>
        <w:lastRenderedPageBreak/>
        <w:t>נכון מוצע כאן ב, תשריט מצב מאושר ואין בעיה אם צריך להרחיב את גבול להאריך את גבול התוכנית נאריך אותו. הנה הנחלה היא פה אפשר לראות אותה מצד שמאל</w:t>
      </w:r>
    </w:p>
    <w:p w14:paraId="71ED7F1D" w14:textId="77777777" w:rsidR="001E2274" w:rsidRDefault="001E2274" w:rsidP="00432BBC">
      <w:pPr>
        <w:rPr>
          <w:b w:val="0"/>
          <w:bCs w:val="0"/>
          <w:caps/>
          <w:sz w:val="24"/>
          <w:szCs w:val="24"/>
          <w:rtl/>
        </w:rPr>
      </w:pPr>
    </w:p>
    <w:p w14:paraId="3DF9025D" w14:textId="77777777" w:rsidR="001E2274" w:rsidRDefault="0044432A" w:rsidP="00432BBC">
      <w:pPr>
        <w:rPr>
          <w:caps/>
          <w:sz w:val="24"/>
          <w:szCs w:val="24"/>
          <w:u w:val="single"/>
          <w:rtl/>
        </w:rPr>
      </w:pPr>
      <w:r w:rsidRPr="0044432A">
        <w:rPr>
          <w:rFonts w:hint="cs"/>
          <w:caps/>
          <w:sz w:val="24"/>
          <w:szCs w:val="24"/>
          <w:u w:val="single"/>
          <w:rtl/>
        </w:rPr>
        <w:t>גב</w:t>
      </w:r>
      <w:r w:rsidRPr="0044432A">
        <w:rPr>
          <w:caps/>
          <w:sz w:val="24"/>
          <w:szCs w:val="24"/>
          <w:u w:val="single"/>
          <w:rtl/>
        </w:rPr>
        <w:t>'</w:t>
      </w:r>
      <w:r w:rsidRPr="0044432A">
        <w:rPr>
          <w:rFonts w:hint="cs"/>
          <w:caps/>
          <w:sz w:val="24"/>
          <w:szCs w:val="24"/>
          <w:u w:val="single"/>
          <w:rtl/>
        </w:rPr>
        <w:t xml:space="preserve"> תמי ראם וגנר - נציגת לשכת התכנון</w:t>
      </w:r>
      <w:r w:rsidR="001E2274">
        <w:rPr>
          <w:rFonts w:hint="cs"/>
          <w:caps/>
          <w:sz w:val="24"/>
          <w:szCs w:val="24"/>
          <w:u w:val="single"/>
          <w:rtl/>
        </w:rPr>
        <w:t>:</w:t>
      </w:r>
    </w:p>
    <w:p w14:paraId="0333E7C4" w14:textId="18C7A45B" w:rsidR="001E2274" w:rsidRDefault="00432BBC" w:rsidP="00432BBC">
      <w:pPr>
        <w:rPr>
          <w:b w:val="0"/>
          <w:bCs w:val="0"/>
          <w:caps/>
          <w:sz w:val="24"/>
          <w:szCs w:val="24"/>
          <w:rtl/>
        </w:rPr>
      </w:pPr>
      <w:r>
        <w:rPr>
          <w:rFonts w:hint="cs"/>
          <w:b w:val="0"/>
          <w:bCs w:val="0"/>
          <w:caps/>
          <w:sz w:val="24"/>
          <w:szCs w:val="24"/>
          <w:rtl/>
        </w:rPr>
        <w:t xml:space="preserve">אוקיי אז זה זה התמא אז זה לא זה זה התמא מחייבת של תוספת יחידה חייבת להתייחס לכל ה, בתכנון של כל הנחלה </w:t>
      </w:r>
    </w:p>
    <w:p w14:paraId="3F326C3A" w14:textId="77777777" w:rsidR="001E2274" w:rsidRDefault="001E2274" w:rsidP="00432BBC">
      <w:pPr>
        <w:rPr>
          <w:b w:val="0"/>
          <w:bCs w:val="0"/>
          <w:caps/>
          <w:sz w:val="24"/>
          <w:szCs w:val="24"/>
          <w:rtl/>
        </w:rPr>
      </w:pPr>
    </w:p>
    <w:p w14:paraId="681A60AB" w14:textId="77777777" w:rsidR="001E2274" w:rsidRDefault="00207ED1" w:rsidP="00432BBC">
      <w:pPr>
        <w:rPr>
          <w:caps/>
          <w:sz w:val="24"/>
          <w:szCs w:val="24"/>
          <w:u w:val="single"/>
          <w:rtl/>
        </w:rPr>
      </w:pPr>
      <w:r w:rsidRPr="00207ED1">
        <w:rPr>
          <w:rFonts w:hint="cs"/>
          <w:caps/>
          <w:sz w:val="24"/>
          <w:szCs w:val="24"/>
          <w:u w:val="single"/>
          <w:rtl/>
        </w:rPr>
        <w:t>מר טל מסורי - אדריכל עורך התוכנית</w:t>
      </w:r>
      <w:r w:rsidR="001E2274">
        <w:rPr>
          <w:rFonts w:hint="cs"/>
          <w:caps/>
          <w:sz w:val="24"/>
          <w:szCs w:val="24"/>
          <w:u w:val="single"/>
          <w:rtl/>
        </w:rPr>
        <w:t>:</w:t>
      </w:r>
    </w:p>
    <w:p w14:paraId="39FFDC89" w14:textId="14DC7252" w:rsidR="001E2274" w:rsidRDefault="00432BBC" w:rsidP="00432BBC">
      <w:pPr>
        <w:rPr>
          <w:b w:val="0"/>
          <w:bCs w:val="0"/>
          <w:caps/>
          <w:sz w:val="24"/>
          <w:szCs w:val="24"/>
          <w:rtl/>
        </w:rPr>
      </w:pPr>
      <w:r>
        <w:rPr>
          <w:rFonts w:hint="cs"/>
          <w:b w:val="0"/>
          <w:bCs w:val="0"/>
          <w:caps/>
          <w:sz w:val="24"/>
          <w:szCs w:val="24"/>
          <w:rtl/>
        </w:rPr>
        <w:t>קיבלתי אז זה זה לדברייך צריך ל, להמשיך את גבול התוכנית לכלול גם בשטח החקלאי</w:t>
      </w:r>
    </w:p>
    <w:p w14:paraId="0C6ECE1B" w14:textId="77777777" w:rsidR="001E2274" w:rsidRDefault="001E2274" w:rsidP="00432BBC">
      <w:pPr>
        <w:rPr>
          <w:b w:val="0"/>
          <w:bCs w:val="0"/>
          <w:caps/>
          <w:sz w:val="24"/>
          <w:szCs w:val="24"/>
          <w:rtl/>
        </w:rPr>
      </w:pPr>
    </w:p>
    <w:p w14:paraId="08546EE4" w14:textId="77777777" w:rsidR="001E2274" w:rsidRDefault="0044432A" w:rsidP="00432BBC">
      <w:pPr>
        <w:rPr>
          <w:caps/>
          <w:sz w:val="24"/>
          <w:szCs w:val="24"/>
          <w:u w:val="single"/>
          <w:rtl/>
        </w:rPr>
      </w:pPr>
      <w:r w:rsidRPr="0044432A">
        <w:rPr>
          <w:rFonts w:hint="cs"/>
          <w:caps/>
          <w:sz w:val="24"/>
          <w:szCs w:val="24"/>
          <w:u w:val="single"/>
          <w:rtl/>
        </w:rPr>
        <w:t>גב</w:t>
      </w:r>
      <w:r w:rsidRPr="0044432A">
        <w:rPr>
          <w:caps/>
          <w:sz w:val="24"/>
          <w:szCs w:val="24"/>
          <w:u w:val="single"/>
          <w:rtl/>
        </w:rPr>
        <w:t>'</w:t>
      </w:r>
      <w:r w:rsidRPr="0044432A">
        <w:rPr>
          <w:rFonts w:hint="cs"/>
          <w:caps/>
          <w:sz w:val="24"/>
          <w:szCs w:val="24"/>
          <w:u w:val="single"/>
          <w:rtl/>
        </w:rPr>
        <w:t xml:space="preserve"> תמי ראם וגנר - נציגת לשכת התכנון</w:t>
      </w:r>
      <w:r w:rsidR="001E2274">
        <w:rPr>
          <w:rFonts w:hint="cs"/>
          <w:caps/>
          <w:sz w:val="24"/>
          <w:szCs w:val="24"/>
          <w:u w:val="single"/>
          <w:rtl/>
        </w:rPr>
        <w:t>:</w:t>
      </w:r>
    </w:p>
    <w:p w14:paraId="09ABF52B" w14:textId="56FB78C1" w:rsidR="001E2274" w:rsidRDefault="00432BBC" w:rsidP="00432BBC">
      <w:pPr>
        <w:rPr>
          <w:b w:val="0"/>
          <w:bCs w:val="0"/>
          <w:caps/>
          <w:sz w:val="24"/>
          <w:szCs w:val="24"/>
          <w:rtl/>
        </w:rPr>
      </w:pPr>
      <w:r>
        <w:rPr>
          <w:rFonts w:hint="cs"/>
          <w:b w:val="0"/>
          <w:bCs w:val="0"/>
          <w:caps/>
          <w:sz w:val="24"/>
          <w:szCs w:val="24"/>
          <w:rtl/>
        </w:rPr>
        <w:t>הקו הכחול ככל שיוחלט להפקיד צריך לכלול גם את השטח החקלאי של חלקה א'</w:t>
      </w:r>
      <w:r w:rsidR="000F703D">
        <w:rPr>
          <w:rFonts w:hint="cs"/>
          <w:b w:val="0"/>
          <w:bCs w:val="0"/>
          <w:caps/>
          <w:sz w:val="24"/>
          <w:szCs w:val="24"/>
          <w:rtl/>
        </w:rPr>
        <w:t xml:space="preserve"> </w:t>
      </w:r>
      <w:r>
        <w:rPr>
          <w:rFonts w:hint="cs"/>
          <w:b w:val="0"/>
          <w:bCs w:val="0"/>
          <w:caps/>
          <w:sz w:val="24"/>
          <w:szCs w:val="24"/>
          <w:rtl/>
        </w:rPr>
        <w:t xml:space="preserve">כן </w:t>
      </w:r>
    </w:p>
    <w:p w14:paraId="11E59DE7" w14:textId="77777777" w:rsidR="001E2274" w:rsidRDefault="001E2274" w:rsidP="00432BBC">
      <w:pPr>
        <w:rPr>
          <w:b w:val="0"/>
          <w:bCs w:val="0"/>
          <w:caps/>
          <w:sz w:val="24"/>
          <w:szCs w:val="24"/>
          <w:rtl/>
        </w:rPr>
      </w:pPr>
    </w:p>
    <w:p w14:paraId="60A4F0BD" w14:textId="77777777" w:rsidR="001E2274" w:rsidRDefault="00207ED1" w:rsidP="00432BBC">
      <w:pPr>
        <w:rPr>
          <w:caps/>
          <w:sz w:val="24"/>
          <w:szCs w:val="24"/>
          <w:u w:val="single"/>
          <w:rtl/>
        </w:rPr>
      </w:pPr>
      <w:r w:rsidRPr="00207ED1">
        <w:rPr>
          <w:rFonts w:hint="cs"/>
          <w:caps/>
          <w:sz w:val="24"/>
          <w:szCs w:val="24"/>
          <w:u w:val="single"/>
          <w:rtl/>
        </w:rPr>
        <w:t>מר טל מסורי - אדריכל עורך התוכנית</w:t>
      </w:r>
      <w:r w:rsidR="001E2274">
        <w:rPr>
          <w:rFonts w:hint="cs"/>
          <w:caps/>
          <w:sz w:val="24"/>
          <w:szCs w:val="24"/>
          <w:u w:val="single"/>
          <w:rtl/>
        </w:rPr>
        <w:t>:</w:t>
      </w:r>
    </w:p>
    <w:p w14:paraId="156C3F47" w14:textId="2A2ECE16" w:rsidR="001E2274" w:rsidRDefault="00432BBC" w:rsidP="00432BBC">
      <w:pPr>
        <w:rPr>
          <w:b w:val="0"/>
          <w:bCs w:val="0"/>
          <w:caps/>
          <w:sz w:val="24"/>
          <w:szCs w:val="24"/>
          <w:rtl/>
        </w:rPr>
      </w:pPr>
      <w:r>
        <w:rPr>
          <w:rFonts w:hint="cs"/>
          <w:b w:val="0"/>
          <w:bCs w:val="0"/>
          <w:caps/>
          <w:sz w:val="24"/>
          <w:szCs w:val="24"/>
          <w:rtl/>
        </w:rPr>
        <w:t>בסדר גמור אין אין שום בעיה גם אין מניעה אנחנו לא</w:t>
      </w:r>
      <w:r w:rsidR="000F703D">
        <w:rPr>
          <w:rFonts w:hint="cs"/>
          <w:b w:val="0"/>
          <w:bCs w:val="0"/>
          <w:caps/>
          <w:sz w:val="24"/>
          <w:szCs w:val="24"/>
          <w:rtl/>
        </w:rPr>
        <w:t xml:space="preserve"> </w:t>
      </w:r>
      <w:r>
        <w:rPr>
          <w:rFonts w:hint="cs"/>
          <w:b w:val="0"/>
          <w:bCs w:val="0"/>
          <w:caps/>
          <w:sz w:val="24"/>
          <w:szCs w:val="24"/>
          <w:rtl/>
        </w:rPr>
        <w:t xml:space="preserve">משנים כלום בחקלאי. רק ברשותכם אני אציג את הנספחים האחרונים. לתוכנית צורפו נספחים א' ו- ב' לפי תמא שלושים וחמש שסוכמות את יחידות הדיור ושטחי הציבור לפי הנחיית הוועדה המחוזית והתמא. </w:t>
      </w:r>
      <w:r w:rsidR="0006199B">
        <w:rPr>
          <w:rFonts w:hint="cs"/>
          <w:b w:val="0"/>
          <w:bCs w:val="0"/>
          <w:caps/>
          <w:sz w:val="24"/>
          <w:szCs w:val="24"/>
          <w:rtl/>
        </w:rPr>
        <w:t xml:space="preserve">כולם חתומים כמובן גם על - ידי ועד האגודה וועד המקומי של המושב ונספח מבנים ומוסדות ציבור לתשריט שמציג את כל שטחי הציבור והשימושים במושב </w:t>
      </w:r>
    </w:p>
    <w:p w14:paraId="30E77452" w14:textId="77777777" w:rsidR="001E2274" w:rsidRDefault="001E2274" w:rsidP="00432BBC">
      <w:pPr>
        <w:rPr>
          <w:b w:val="0"/>
          <w:bCs w:val="0"/>
          <w:caps/>
          <w:sz w:val="24"/>
          <w:szCs w:val="24"/>
          <w:rtl/>
        </w:rPr>
      </w:pPr>
    </w:p>
    <w:p w14:paraId="5180504B" w14:textId="77777777" w:rsidR="001E2274" w:rsidRDefault="0044432A" w:rsidP="00432BBC">
      <w:pPr>
        <w:rPr>
          <w:caps/>
          <w:sz w:val="24"/>
          <w:szCs w:val="24"/>
          <w:u w:val="single"/>
          <w:rtl/>
        </w:rPr>
      </w:pPr>
      <w:r w:rsidRPr="0044432A">
        <w:rPr>
          <w:rFonts w:hint="cs"/>
          <w:caps/>
          <w:sz w:val="24"/>
          <w:szCs w:val="24"/>
          <w:u w:val="single"/>
          <w:rtl/>
        </w:rPr>
        <w:t>גב</w:t>
      </w:r>
      <w:r w:rsidRPr="0044432A">
        <w:rPr>
          <w:caps/>
          <w:sz w:val="24"/>
          <w:szCs w:val="24"/>
          <w:u w:val="single"/>
          <w:rtl/>
        </w:rPr>
        <w:t>'</w:t>
      </w:r>
      <w:r w:rsidRPr="0044432A">
        <w:rPr>
          <w:rFonts w:hint="cs"/>
          <w:caps/>
          <w:sz w:val="24"/>
          <w:szCs w:val="24"/>
          <w:u w:val="single"/>
          <w:rtl/>
        </w:rPr>
        <w:t xml:space="preserve"> תמי ראם וגנר - נציגת לשכת התכנון</w:t>
      </w:r>
      <w:r w:rsidR="001E2274">
        <w:rPr>
          <w:rFonts w:hint="cs"/>
          <w:caps/>
          <w:sz w:val="24"/>
          <w:szCs w:val="24"/>
          <w:u w:val="single"/>
          <w:rtl/>
        </w:rPr>
        <w:t>:</w:t>
      </w:r>
    </w:p>
    <w:p w14:paraId="660DCCE8" w14:textId="32B47F31" w:rsidR="001E2274" w:rsidRDefault="0006199B" w:rsidP="00432BBC">
      <w:pPr>
        <w:rPr>
          <w:b w:val="0"/>
          <w:bCs w:val="0"/>
          <w:caps/>
          <w:sz w:val="24"/>
          <w:szCs w:val="24"/>
          <w:rtl/>
        </w:rPr>
      </w:pPr>
      <w:r>
        <w:rPr>
          <w:rFonts w:hint="cs"/>
          <w:b w:val="0"/>
          <w:bCs w:val="0"/>
          <w:caps/>
          <w:sz w:val="24"/>
          <w:szCs w:val="24"/>
          <w:rtl/>
        </w:rPr>
        <w:t>טוב</w:t>
      </w:r>
    </w:p>
    <w:p w14:paraId="3A66399E" w14:textId="77777777" w:rsidR="001E2274" w:rsidRDefault="001E2274" w:rsidP="00432BBC">
      <w:pPr>
        <w:rPr>
          <w:b w:val="0"/>
          <w:bCs w:val="0"/>
          <w:caps/>
          <w:sz w:val="24"/>
          <w:szCs w:val="24"/>
          <w:rtl/>
        </w:rPr>
      </w:pPr>
    </w:p>
    <w:p w14:paraId="707C17FA" w14:textId="77777777" w:rsidR="001E2274" w:rsidRDefault="000A5C33" w:rsidP="00432BBC">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7C1B1D35" w14:textId="429530C0" w:rsidR="001E2274" w:rsidRDefault="0006199B" w:rsidP="00432BBC">
      <w:pPr>
        <w:rPr>
          <w:b w:val="0"/>
          <w:bCs w:val="0"/>
          <w:caps/>
          <w:sz w:val="24"/>
          <w:szCs w:val="24"/>
          <w:rtl/>
        </w:rPr>
      </w:pPr>
      <w:r>
        <w:rPr>
          <w:rFonts w:hint="cs"/>
          <w:b w:val="0"/>
          <w:bCs w:val="0"/>
          <w:caps/>
          <w:sz w:val="24"/>
          <w:szCs w:val="24"/>
          <w:rtl/>
        </w:rPr>
        <w:t>טוב</w:t>
      </w:r>
    </w:p>
    <w:p w14:paraId="7EBD3557" w14:textId="77777777" w:rsidR="001E2274" w:rsidRDefault="001E2274" w:rsidP="00432BBC">
      <w:pPr>
        <w:rPr>
          <w:b w:val="0"/>
          <w:bCs w:val="0"/>
          <w:caps/>
          <w:sz w:val="24"/>
          <w:szCs w:val="24"/>
          <w:rtl/>
        </w:rPr>
      </w:pPr>
    </w:p>
    <w:p w14:paraId="12369957" w14:textId="77777777" w:rsidR="001E2274" w:rsidRDefault="00207ED1" w:rsidP="00432BBC">
      <w:pPr>
        <w:rPr>
          <w:caps/>
          <w:sz w:val="24"/>
          <w:szCs w:val="24"/>
          <w:u w:val="single"/>
          <w:rtl/>
        </w:rPr>
      </w:pPr>
      <w:r w:rsidRPr="00207ED1">
        <w:rPr>
          <w:rFonts w:hint="cs"/>
          <w:caps/>
          <w:sz w:val="24"/>
          <w:szCs w:val="24"/>
          <w:u w:val="single"/>
          <w:rtl/>
        </w:rPr>
        <w:t>מר טל מסורי - אדריכל עורך התוכנית</w:t>
      </w:r>
      <w:r w:rsidR="001E2274">
        <w:rPr>
          <w:rFonts w:hint="cs"/>
          <w:caps/>
          <w:sz w:val="24"/>
          <w:szCs w:val="24"/>
          <w:u w:val="single"/>
          <w:rtl/>
        </w:rPr>
        <w:t>:</w:t>
      </w:r>
    </w:p>
    <w:p w14:paraId="0174C02F" w14:textId="63B0D70A" w:rsidR="001E2274" w:rsidRDefault="0006199B" w:rsidP="00432BBC">
      <w:pPr>
        <w:rPr>
          <w:b w:val="0"/>
          <w:bCs w:val="0"/>
          <w:caps/>
          <w:sz w:val="24"/>
          <w:szCs w:val="24"/>
          <w:rtl/>
        </w:rPr>
      </w:pPr>
      <w:r>
        <w:rPr>
          <w:rFonts w:hint="cs"/>
          <w:b w:val="0"/>
          <w:bCs w:val="0"/>
          <w:caps/>
          <w:sz w:val="24"/>
          <w:szCs w:val="24"/>
          <w:rtl/>
        </w:rPr>
        <w:t xml:space="preserve">(לא ברור) התוכנית </w:t>
      </w:r>
    </w:p>
    <w:p w14:paraId="3BB44DBB" w14:textId="77777777" w:rsidR="001E2274" w:rsidRDefault="001E2274" w:rsidP="00432BBC">
      <w:pPr>
        <w:rPr>
          <w:b w:val="0"/>
          <w:bCs w:val="0"/>
          <w:caps/>
          <w:sz w:val="24"/>
          <w:szCs w:val="24"/>
          <w:rtl/>
        </w:rPr>
      </w:pPr>
    </w:p>
    <w:p w14:paraId="092DD716" w14:textId="77777777" w:rsidR="001E2274" w:rsidRDefault="000A5C33" w:rsidP="00432BBC">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073FD220" w14:textId="53A55800" w:rsidR="001E2274" w:rsidRDefault="0006199B" w:rsidP="00432BBC">
      <w:pPr>
        <w:rPr>
          <w:b w:val="0"/>
          <w:bCs w:val="0"/>
          <w:caps/>
          <w:sz w:val="24"/>
          <w:szCs w:val="24"/>
          <w:rtl/>
        </w:rPr>
      </w:pPr>
      <w:r>
        <w:rPr>
          <w:rFonts w:hint="cs"/>
          <w:b w:val="0"/>
          <w:bCs w:val="0"/>
          <w:caps/>
          <w:sz w:val="24"/>
          <w:szCs w:val="24"/>
          <w:rtl/>
        </w:rPr>
        <w:t xml:space="preserve">תודה רבה </w:t>
      </w:r>
    </w:p>
    <w:p w14:paraId="0F16D3FB" w14:textId="77777777" w:rsidR="001E2274" w:rsidRDefault="001E2274" w:rsidP="00432BBC">
      <w:pPr>
        <w:rPr>
          <w:b w:val="0"/>
          <w:bCs w:val="0"/>
          <w:caps/>
          <w:sz w:val="24"/>
          <w:szCs w:val="24"/>
          <w:rtl/>
        </w:rPr>
      </w:pPr>
    </w:p>
    <w:p w14:paraId="4863FE07" w14:textId="77777777" w:rsidR="001E2274" w:rsidRDefault="00207ED1" w:rsidP="00432BBC">
      <w:pPr>
        <w:rPr>
          <w:caps/>
          <w:sz w:val="24"/>
          <w:szCs w:val="24"/>
          <w:u w:val="single"/>
          <w:rtl/>
        </w:rPr>
      </w:pPr>
      <w:r w:rsidRPr="00207ED1">
        <w:rPr>
          <w:rFonts w:hint="cs"/>
          <w:caps/>
          <w:sz w:val="24"/>
          <w:szCs w:val="24"/>
          <w:u w:val="single"/>
          <w:rtl/>
        </w:rPr>
        <w:t>מר טל מסורי - אדריכל עורך התוכנית</w:t>
      </w:r>
      <w:r w:rsidR="001E2274">
        <w:rPr>
          <w:rFonts w:hint="cs"/>
          <w:caps/>
          <w:sz w:val="24"/>
          <w:szCs w:val="24"/>
          <w:u w:val="single"/>
          <w:rtl/>
        </w:rPr>
        <w:t>:</w:t>
      </w:r>
    </w:p>
    <w:p w14:paraId="3205893C" w14:textId="3EA12DBA" w:rsidR="001E2274" w:rsidRDefault="00FE632F" w:rsidP="00432BBC">
      <w:pPr>
        <w:rPr>
          <w:b w:val="0"/>
          <w:bCs w:val="0"/>
          <w:caps/>
          <w:sz w:val="24"/>
          <w:szCs w:val="24"/>
          <w:rtl/>
        </w:rPr>
      </w:pPr>
      <w:r>
        <w:rPr>
          <w:rFonts w:hint="cs"/>
          <w:b w:val="0"/>
          <w:bCs w:val="0"/>
          <w:caps/>
          <w:sz w:val="24"/>
          <w:szCs w:val="24"/>
          <w:rtl/>
        </w:rPr>
        <w:t xml:space="preserve">תודה לכם </w:t>
      </w:r>
    </w:p>
    <w:p w14:paraId="79CEFDE0" w14:textId="77777777" w:rsidR="001E2274" w:rsidRDefault="001E2274" w:rsidP="00432BBC">
      <w:pPr>
        <w:rPr>
          <w:b w:val="0"/>
          <w:bCs w:val="0"/>
          <w:caps/>
          <w:sz w:val="24"/>
          <w:szCs w:val="24"/>
          <w:rtl/>
        </w:rPr>
      </w:pPr>
    </w:p>
    <w:p w14:paraId="2C85040E" w14:textId="77777777" w:rsidR="001E2274" w:rsidRDefault="000A5C33" w:rsidP="00432BBC">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33ABF99E" w14:textId="3F153AFE" w:rsidR="001E2274" w:rsidRDefault="00FE632F" w:rsidP="00432BBC">
      <w:pPr>
        <w:rPr>
          <w:b w:val="0"/>
          <w:bCs w:val="0"/>
          <w:caps/>
          <w:sz w:val="24"/>
          <w:szCs w:val="24"/>
          <w:rtl/>
        </w:rPr>
      </w:pPr>
      <w:r>
        <w:rPr>
          <w:rFonts w:hint="cs"/>
          <w:b w:val="0"/>
          <w:bCs w:val="0"/>
          <w:caps/>
          <w:sz w:val="24"/>
          <w:szCs w:val="24"/>
          <w:rtl/>
        </w:rPr>
        <w:t xml:space="preserve">מישהו שאלות? אם לא אז אנחנו נעבור לדיון פנימי </w:t>
      </w:r>
    </w:p>
    <w:p w14:paraId="14EE7556" w14:textId="77777777" w:rsidR="001E2274" w:rsidRDefault="001E2274" w:rsidP="00432BBC">
      <w:pPr>
        <w:rPr>
          <w:b w:val="0"/>
          <w:bCs w:val="0"/>
          <w:caps/>
          <w:sz w:val="24"/>
          <w:szCs w:val="24"/>
          <w:rtl/>
        </w:rPr>
      </w:pPr>
    </w:p>
    <w:p w14:paraId="4C2AC10E" w14:textId="77777777" w:rsidR="001E2274" w:rsidRDefault="00207ED1" w:rsidP="00432BBC">
      <w:pPr>
        <w:rPr>
          <w:caps/>
          <w:sz w:val="24"/>
          <w:szCs w:val="24"/>
          <w:u w:val="single"/>
          <w:rtl/>
        </w:rPr>
      </w:pPr>
      <w:r w:rsidRPr="00207ED1">
        <w:rPr>
          <w:rFonts w:hint="cs"/>
          <w:caps/>
          <w:sz w:val="24"/>
          <w:szCs w:val="24"/>
          <w:u w:val="single"/>
          <w:rtl/>
        </w:rPr>
        <w:t>מר טל מסורי - אדריכל עורך התוכנית</w:t>
      </w:r>
      <w:r w:rsidR="001E2274">
        <w:rPr>
          <w:rFonts w:hint="cs"/>
          <w:caps/>
          <w:sz w:val="24"/>
          <w:szCs w:val="24"/>
          <w:u w:val="single"/>
          <w:rtl/>
        </w:rPr>
        <w:t>:</w:t>
      </w:r>
    </w:p>
    <w:p w14:paraId="79AD96A4" w14:textId="05F96881" w:rsidR="001E2274" w:rsidRDefault="00FE632F" w:rsidP="00432BBC">
      <w:pPr>
        <w:rPr>
          <w:b w:val="0"/>
          <w:bCs w:val="0"/>
          <w:caps/>
          <w:sz w:val="24"/>
          <w:szCs w:val="24"/>
          <w:rtl/>
        </w:rPr>
      </w:pPr>
      <w:r>
        <w:rPr>
          <w:rFonts w:hint="cs"/>
          <w:b w:val="0"/>
          <w:bCs w:val="0"/>
          <w:caps/>
          <w:sz w:val="24"/>
          <w:szCs w:val="24"/>
          <w:rtl/>
        </w:rPr>
        <w:t xml:space="preserve">תודה </w:t>
      </w:r>
    </w:p>
    <w:p w14:paraId="1B181A91" w14:textId="77777777" w:rsidR="001E2274" w:rsidRDefault="001E2274" w:rsidP="00432BBC">
      <w:pPr>
        <w:rPr>
          <w:b w:val="0"/>
          <w:bCs w:val="0"/>
          <w:caps/>
          <w:sz w:val="24"/>
          <w:szCs w:val="24"/>
          <w:rtl/>
        </w:rPr>
      </w:pPr>
    </w:p>
    <w:p w14:paraId="030EFA7E" w14:textId="77777777" w:rsidR="001E2274" w:rsidRDefault="000A5C33" w:rsidP="00432BBC">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65D5B29F" w14:textId="1F3D05AA" w:rsidR="001E2274" w:rsidRDefault="00FE632F" w:rsidP="00432BBC">
      <w:pPr>
        <w:rPr>
          <w:b w:val="0"/>
          <w:bCs w:val="0"/>
          <w:caps/>
          <w:sz w:val="24"/>
          <w:szCs w:val="24"/>
          <w:rtl/>
        </w:rPr>
      </w:pPr>
      <w:r>
        <w:rPr>
          <w:rFonts w:hint="cs"/>
          <w:b w:val="0"/>
          <w:bCs w:val="0"/>
          <w:caps/>
          <w:sz w:val="24"/>
          <w:szCs w:val="24"/>
          <w:rtl/>
        </w:rPr>
        <w:t xml:space="preserve">תודה </w:t>
      </w:r>
    </w:p>
    <w:p w14:paraId="06BFFA9B" w14:textId="77777777" w:rsidR="001E2274" w:rsidRDefault="001E2274" w:rsidP="00432BBC">
      <w:pPr>
        <w:rPr>
          <w:b w:val="0"/>
          <w:bCs w:val="0"/>
          <w:caps/>
          <w:sz w:val="24"/>
          <w:szCs w:val="24"/>
          <w:rtl/>
        </w:rPr>
      </w:pPr>
    </w:p>
    <w:p w14:paraId="1F4FC774" w14:textId="77777777" w:rsidR="001E2274" w:rsidRDefault="000A3DA6" w:rsidP="00432BBC">
      <w:pPr>
        <w:rPr>
          <w:caps/>
          <w:sz w:val="24"/>
          <w:szCs w:val="24"/>
          <w:u w:val="single"/>
          <w:rtl/>
        </w:rPr>
      </w:pPr>
      <w:r w:rsidRPr="000A3DA6">
        <w:rPr>
          <w:rFonts w:hint="cs"/>
          <w:caps/>
          <w:sz w:val="24"/>
          <w:szCs w:val="24"/>
          <w:u w:val="single"/>
          <w:rtl/>
        </w:rPr>
        <w:t>מר תומר דוידסון - נציג מנהל מקרקעי ישראל בוועדה המחוזית</w:t>
      </w:r>
      <w:r w:rsidR="001E2274">
        <w:rPr>
          <w:rFonts w:hint="cs"/>
          <w:caps/>
          <w:sz w:val="24"/>
          <w:szCs w:val="24"/>
          <w:u w:val="single"/>
          <w:rtl/>
        </w:rPr>
        <w:t>:</w:t>
      </w:r>
    </w:p>
    <w:p w14:paraId="2EB2D6E7" w14:textId="70AC5BEF" w:rsidR="001E2274" w:rsidRDefault="00FE632F" w:rsidP="00432BBC">
      <w:pPr>
        <w:rPr>
          <w:b w:val="0"/>
          <w:bCs w:val="0"/>
          <w:caps/>
          <w:sz w:val="24"/>
          <w:szCs w:val="24"/>
          <w:rtl/>
        </w:rPr>
      </w:pPr>
      <w:r>
        <w:rPr>
          <w:rFonts w:hint="cs"/>
          <w:b w:val="0"/>
          <w:bCs w:val="0"/>
          <w:caps/>
          <w:sz w:val="24"/>
          <w:szCs w:val="24"/>
          <w:rtl/>
        </w:rPr>
        <w:t>מי זו הדס מרשל</w:t>
      </w:r>
    </w:p>
    <w:p w14:paraId="0DFDBC31" w14:textId="77777777" w:rsidR="001E2274" w:rsidRDefault="001E2274" w:rsidP="00432BBC">
      <w:pPr>
        <w:rPr>
          <w:b w:val="0"/>
          <w:bCs w:val="0"/>
          <w:caps/>
          <w:sz w:val="24"/>
          <w:szCs w:val="24"/>
          <w:rtl/>
        </w:rPr>
      </w:pPr>
    </w:p>
    <w:p w14:paraId="65646987" w14:textId="77777777" w:rsidR="001E2274" w:rsidRDefault="000A5C33" w:rsidP="00432BBC">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701A9951" w14:textId="52A37FA3" w:rsidR="001E2274" w:rsidRDefault="00FE632F" w:rsidP="00432BBC">
      <w:pPr>
        <w:rPr>
          <w:b w:val="0"/>
          <w:bCs w:val="0"/>
          <w:caps/>
          <w:sz w:val="24"/>
          <w:szCs w:val="24"/>
          <w:rtl/>
        </w:rPr>
      </w:pPr>
      <w:r>
        <w:rPr>
          <w:rFonts w:hint="cs"/>
          <w:b w:val="0"/>
          <w:bCs w:val="0"/>
          <w:caps/>
          <w:sz w:val="24"/>
          <w:szCs w:val="24"/>
          <w:rtl/>
        </w:rPr>
        <w:t xml:space="preserve">מה ניצן, </w:t>
      </w:r>
    </w:p>
    <w:p w14:paraId="5A2959E6" w14:textId="77777777" w:rsidR="001E2274" w:rsidRDefault="001E2274" w:rsidP="00432BBC">
      <w:pPr>
        <w:rPr>
          <w:b w:val="0"/>
          <w:bCs w:val="0"/>
          <w:caps/>
          <w:sz w:val="24"/>
          <w:szCs w:val="24"/>
          <w:rtl/>
        </w:rPr>
      </w:pPr>
    </w:p>
    <w:p w14:paraId="30FF3189" w14:textId="77777777" w:rsidR="001E2274" w:rsidRDefault="00FE632F" w:rsidP="00432BBC">
      <w:pPr>
        <w:rPr>
          <w:b w:val="0"/>
          <w:bCs w:val="0"/>
          <w:caps/>
          <w:sz w:val="24"/>
          <w:szCs w:val="24"/>
          <w:rtl/>
        </w:rPr>
      </w:pPr>
      <w:r>
        <w:rPr>
          <w:rFonts w:hint="cs"/>
          <w:b w:val="0"/>
          <w:bCs w:val="0"/>
          <w:caps/>
          <w:sz w:val="24"/>
          <w:szCs w:val="24"/>
          <w:rtl/>
        </w:rPr>
        <w:t>(מתארגנים)</w:t>
      </w:r>
    </w:p>
    <w:p w14:paraId="7F6AABEF" w14:textId="77777777" w:rsidR="001E2274" w:rsidRDefault="001E2274" w:rsidP="00432BBC">
      <w:pPr>
        <w:rPr>
          <w:b w:val="0"/>
          <w:bCs w:val="0"/>
          <w:caps/>
          <w:sz w:val="24"/>
          <w:szCs w:val="24"/>
          <w:rtl/>
        </w:rPr>
      </w:pPr>
    </w:p>
    <w:p w14:paraId="767D42A1" w14:textId="77777777" w:rsidR="001E2274" w:rsidRDefault="000A5C33" w:rsidP="00432BBC">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09975FE3" w14:textId="58314DA9" w:rsidR="001E2274" w:rsidRDefault="00B97A69" w:rsidP="00432BBC">
      <w:pPr>
        <w:rPr>
          <w:b w:val="0"/>
          <w:bCs w:val="0"/>
          <w:caps/>
          <w:sz w:val="24"/>
          <w:szCs w:val="24"/>
          <w:rtl/>
        </w:rPr>
      </w:pPr>
      <w:r>
        <w:rPr>
          <w:rFonts w:hint="cs"/>
          <w:b w:val="0"/>
          <w:bCs w:val="0"/>
          <w:caps/>
          <w:sz w:val="24"/>
          <w:szCs w:val="24"/>
          <w:rtl/>
        </w:rPr>
        <w:t>הדס?</w:t>
      </w:r>
    </w:p>
    <w:p w14:paraId="3A52F8CB" w14:textId="77777777" w:rsidR="001E2274" w:rsidRDefault="001E2274" w:rsidP="00432BBC">
      <w:pPr>
        <w:rPr>
          <w:b w:val="0"/>
          <w:bCs w:val="0"/>
          <w:caps/>
          <w:sz w:val="24"/>
          <w:szCs w:val="24"/>
          <w:rtl/>
        </w:rPr>
      </w:pPr>
    </w:p>
    <w:p w14:paraId="3854A29F" w14:textId="77777777" w:rsidR="001E2274" w:rsidRDefault="00D17364" w:rsidP="00432BBC">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393EE653" w14:textId="3E720C74" w:rsidR="001E2274" w:rsidRDefault="00B97A69" w:rsidP="00432BBC">
      <w:pPr>
        <w:rPr>
          <w:b w:val="0"/>
          <w:bCs w:val="0"/>
          <w:caps/>
          <w:sz w:val="24"/>
          <w:szCs w:val="24"/>
          <w:rtl/>
        </w:rPr>
      </w:pPr>
      <w:r>
        <w:rPr>
          <w:rFonts w:hint="cs"/>
          <w:b w:val="0"/>
          <w:bCs w:val="0"/>
          <w:caps/>
          <w:sz w:val="24"/>
          <w:szCs w:val="24"/>
          <w:rtl/>
        </w:rPr>
        <w:t>הדס?</w:t>
      </w:r>
    </w:p>
    <w:p w14:paraId="1C1F5F16" w14:textId="77777777" w:rsidR="001E2274" w:rsidRDefault="001E2274" w:rsidP="00432BBC">
      <w:pPr>
        <w:rPr>
          <w:b w:val="0"/>
          <w:bCs w:val="0"/>
          <w:caps/>
          <w:sz w:val="24"/>
          <w:szCs w:val="24"/>
          <w:rtl/>
        </w:rPr>
      </w:pPr>
    </w:p>
    <w:p w14:paraId="7AC7EC6B" w14:textId="77777777" w:rsidR="001E2274" w:rsidRDefault="000A5C33" w:rsidP="00432BBC">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7E4F74DB" w14:textId="21EF777E" w:rsidR="001E2274" w:rsidRDefault="00B97A69" w:rsidP="00432BBC">
      <w:pPr>
        <w:rPr>
          <w:b w:val="0"/>
          <w:bCs w:val="0"/>
          <w:caps/>
          <w:sz w:val="24"/>
          <w:szCs w:val="24"/>
          <w:rtl/>
        </w:rPr>
      </w:pPr>
      <w:r>
        <w:rPr>
          <w:rFonts w:hint="cs"/>
          <w:b w:val="0"/>
          <w:bCs w:val="0"/>
          <w:caps/>
          <w:sz w:val="24"/>
          <w:szCs w:val="24"/>
          <w:rtl/>
        </w:rPr>
        <w:t>הדס?</w:t>
      </w:r>
    </w:p>
    <w:p w14:paraId="7A8F9293" w14:textId="77777777" w:rsidR="001E2274" w:rsidRDefault="001E2274" w:rsidP="00432BBC">
      <w:pPr>
        <w:rPr>
          <w:b w:val="0"/>
          <w:bCs w:val="0"/>
          <w:caps/>
          <w:sz w:val="24"/>
          <w:szCs w:val="24"/>
          <w:rtl/>
        </w:rPr>
      </w:pPr>
    </w:p>
    <w:p w14:paraId="58A1D629" w14:textId="77777777" w:rsidR="001E2274" w:rsidRDefault="00D17364" w:rsidP="00432BBC">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0789A0FB" w14:textId="62C5C84B" w:rsidR="001E2274" w:rsidRDefault="00B97A69" w:rsidP="00432BBC">
      <w:pPr>
        <w:rPr>
          <w:b w:val="0"/>
          <w:bCs w:val="0"/>
          <w:caps/>
          <w:sz w:val="24"/>
          <w:szCs w:val="24"/>
          <w:rtl/>
        </w:rPr>
      </w:pPr>
      <w:r>
        <w:rPr>
          <w:rFonts w:hint="cs"/>
          <w:b w:val="0"/>
          <w:bCs w:val="0"/>
          <w:caps/>
          <w:sz w:val="24"/>
          <w:szCs w:val="24"/>
          <w:rtl/>
        </w:rPr>
        <w:t>הדס שומעת אותנו? הדס שומעת אותנו? הדס?</w:t>
      </w:r>
      <w:r>
        <w:rPr>
          <w:b w:val="0"/>
          <w:bCs w:val="0"/>
          <w:caps/>
          <w:sz w:val="24"/>
          <w:szCs w:val="24"/>
        </w:rPr>
        <w:t xml:space="preserve"> </w:t>
      </w:r>
      <w:r>
        <w:rPr>
          <w:rFonts w:hint="cs"/>
          <w:b w:val="0"/>
          <w:bCs w:val="0"/>
          <w:caps/>
          <w:sz w:val="24"/>
          <w:szCs w:val="24"/>
          <w:rtl/>
        </w:rPr>
        <w:t>הדס?</w:t>
      </w:r>
    </w:p>
    <w:p w14:paraId="70F70B75" w14:textId="77777777" w:rsidR="001E2274" w:rsidRDefault="001E2274" w:rsidP="00432BBC">
      <w:pPr>
        <w:rPr>
          <w:b w:val="0"/>
          <w:bCs w:val="0"/>
          <w:caps/>
          <w:sz w:val="24"/>
          <w:szCs w:val="24"/>
          <w:rtl/>
        </w:rPr>
      </w:pPr>
    </w:p>
    <w:p w14:paraId="0308397A" w14:textId="77777777" w:rsidR="001E2274" w:rsidRDefault="003109B2" w:rsidP="00432BBC">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5F6F402F" w14:textId="53A1D8D5" w:rsidR="001E2274" w:rsidRDefault="00B97A69" w:rsidP="00432BBC">
      <w:pPr>
        <w:rPr>
          <w:b w:val="0"/>
          <w:bCs w:val="0"/>
          <w:caps/>
          <w:sz w:val="24"/>
          <w:szCs w:val="24"/>
          <w:rtl/>
        </w:rPr>
      </w:pPr>
      <w:r>
        <w:rPr>
          <w:rFonts w:hint="cs"/>
          <w:b w:val="0"/>
          <w:bCs w:val="0"/>
          <w:caps/>
          <w:sz w:val="24"/>
          <w:szCs w:val="24"/>
          <w:rtl/>
        </w:rPr>
        <w:t>אני אתקשר אליה אתם רוצים</w:t>
      </w:r>
      <w:r w:rsidR="000F703D">
        <w:rPr>
          <w:rFonts w:hint="cs"/>
          <w:b w:val="0"/>
          <w:bCs w:val="0"/>
          <w:caps/>
          <w:sz w:val="24"/>
          <w:szCs w:val="24"/>
          <w:rtl/>
        </w:rPr>
        <w:t xml:space="preserve"> </w:t>
      </w:r>
      <w:r>
        <w:rPr>
          <w:rFonts w:hint="cs"/>
          <w:b w:val="0"/>
          <w:bCs w:val="0"/>
          <w:caps/>
          <w:sz w:val="24"/>
          <w:szCs w:val="24"/>
          <w:rtl/>
        </w:rPr>
        <w:t>...</w:t>
      </w:r>
    </w:p>
    <w:p w14:paraId="507F83A9" w14:textId="77777777" w:rsidR="001E2274" w:rsidRDefault="001E2274" w:rsidP="00432BBC">
      <w:pPr>
        <w:rPr>
          <w:b w:val="0"/>
          <w:bCs w:val="0"/>
          <w:caps/>
          <w:sz w:val="24"/>
          <w:szCs w:val="24"/>
          <w:rtl/>
        </w:rPr>
      </w:pPr>
    </w:p>
    <w:p w14:paraId="07864751" w14:textId="77777777" w:rsidR="001E2274" w:rsidRDefault="00D17364" w:rsidP="00432BBC">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15D9649F" w14:textId="6D91A57B" w:rsidR="001E2274" w:rsidRDefault="00B97A69" w:rsidP="00432BBC">
      <w:pPr>
        <w:rPr>
          <w:b w:val="0"/>
          <w:bCs w:val="0"/>
          <w:caps/>
          <w:sz w:val="24"/>
          <w:szCs w:val="24"/>
          <w:rtl/>
        </w:rPr>
      </w:pPr>
      <w:r>
        <w:rPr>
          <w:rFonts w:hint="cs"/>
          <w:b w:val="0"/>
          <w:bCs w:val="0"/>
          <w:caps/>
          <w:sz w:val="24"/>
          <w:szCs w:val="24"/>
          <w:rtl/>
        </w:rPr>
        <w:t>לא צריך הוצאתי אותה אין צורך הוצאתי אותה, טוב,</w:t>
      </w:r>
    </w:p>
    <w:p w14:paraId="46EAC37C" w14:textId="77777777" w:rsidR="001E2274" w:rsidRDefault="001E2274" w:rsidP="00432BBC">
      <w:pPr>
        <w:rPr>
          <w:b w:val="0"/>
          <w:bCs w:val="0"/>
          <w:caps/>
          <w:sz w:val="24"/>
          <w:szCs w:val="24"/>
          <w:rtl/>
        </w:rPr>
      </w:pPr>
    </w:p>
    <w:p w14:paraId="25B83944" w14:textId="77777777" w:rsidR="001E2274" w:rsidRDefault="003109B2" w:rsidP="00432BBC">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27078A37" w14:textId="456A9A8F" w:rsidR="001E2274" w:rsidRDefault="00B97A69" w:rsidP="00432BBC">
      <w:pPr>
        <w:rPr>
          <w:b w:val="0"/>
          <w:bCs w:val="0"/>
          <w:caps/>
          <w:sz w:val="24"/>
          <w:szCs w:val="24"/>
          <w:rtl/>
        </w:rPr>
      </w:pPr>
      <w:r>
        <w:rPr>
          <w:rFonts w:hint="cs"/>
          <w:b w:val="0"/>
          <w:bCs w:val="0"/>
          <w:caps/>
          <w:sz w:val="24"/>
          <w:szCs w:val="24"/>
          <w:rtl/>
        </w:rPr>
        <w:t>היא רצתה רק לוודא לגבי שאר התוכניות ...</w:t>
      </w:r>
    </w:p>
    <w:p w14:paraId="375A44C3" w14:textId="77777777" w:rsidR="001E2274" w:rsidRDefault="001E2274" w:rsidP="00432BBC">
      <w:pPr>
        <w:rPr>
          <w:b w:val="0"/>
          <w:bCs w:val="0"/>
          <w:caps/>
          <w:sz w:val="24"/>
          <w:szCs w:val="24"/>
          <w:rtl/>
        </w:rPr>
      </w:pPr>
    </w:p>
    <w:p w14:paraId="01ED293F" w14:textId="77777777" w:rsidR="001E2274" w:rsidRDefault="000A5C33" w:rsidP="00432BBC">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0C7A4D30" w14:textId="2779ACF6" w:rsidR="001E2274" w:rsidRDefault="00B97A69" w:rsidP="00432BBC">
      <w:pPr>
        <w:rPr>
          <w:b w:val="0"/>
          <w:bCs w:val="0"/>
          <w:caps/>
          <w:sz w:val="24"/>
          <w:szCs w:val="24"/>
          <w:rtl/>
        </w:rPr>
      </w:pPr>
      <w:r>
        <w:rPr>
          <w:rFonts w:hint="cs"/>
          <w:b w:val="0"/>
          <w:bCs w:val="0"/>
          <w:caps/>
          <w:sz w:val="24"/>
          <w:szCs w:val="24"/>
          <w:rtl/>
        </w:rPr>
        <w:t xml:space="preserve">לגבי מה? </w:t>
      </w:r>
    </w:p>
    <w:p w14:paraId="1D0CC914" w14:textId="77777777" w:rsidR="001E2274" w:rsidRDefault="001E2274" w:rsidP="00432BBC">
      <w:pPr>
        <w:rPr>
          <w:b w:val="0"/>
          <w:bCs w:val="0"/>
          <w:caps/>
          <w:sz w:val="24"/>
          <w:szCs w:val="24"/>
          <w:rtl/>
        </w:rPr>
      </w:pPr>
    </w:p>
    <w:p w14:paraId="6AD5DF07" w14:textId="77777777" w:rsidR="001E2274" w:rsidRDefault="00D17364" w:rsidP="00432BBC">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6F54FA48" w14:textId="0253FB21" w:rsidR="001E2274" w:rsidRDefault="00B97A69" w:rsidP="00432BBC">
      <w:pPr>
        <w:rPr>
          <w:b w:val="0"/>
          <w:bCs w:val="0"/>
          <w:caps/>
          <w:sz w:val="24"/>
          <w:szCs w:val="24"/>
          <w:rtl/>
        </w:rPr>
      </w:pPr>
      <w:r>
        <w:rPr>
          <w:rFonts w:hint="cs"/>
          <w:b w:val="0"/>
          <w:bCs w:val="0"/>
          <w:caps/>
          <w:sz w:val="24"/>
          <w:szCs w:val="24"/>
          <w:rtl/>
        </w:rPr>
        <w:t>לא יודע היא יכולה אני פשוט היא לא היא לא חברה היא לא יכולה להישאר לדיון הפנימי כי אין לה מינוי, טוב</w:t>
      </w:r>
    </w:p>
    <w:p w14:paraId="0E8ACEBF" w14:textId="77777777" w:rsidR="001E2274" w:rsidRDefault="001E2274" w:rsidP="00432BBC">
      <w:pPr>
        <w:rPr>
          <w:b w:val="0"/>
          <w:bCs w:val="0"/>
          <w:caps/>
          <w:sz w:val="24"/>
          <w:szCs w:val="24"/>
          <w:rtl/>
        </w:rPr>
      </w:pPr>
    </w:p>
    <w:p w14:paraId="2D97D655" w14:textId="77777777" w:rsidR="001E2274" w:rsidRDefault="003109B2" w:rsidP="00432BBC">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06EFA2C3" w14:textId="29DA0FAB" w:rsidR="001E2274" w:rsidRDefault="00B97A69" w:rsidP="00432BBC">
      <w:pPr>
        <w:rPr>
          <w:b w:val="0"/>
          <w:bCs w:val="0"/>
          <w:caps/>
          <w:sz w:val="24"/>
          <w:szCs w:val="24"/>
          <w:rtl/>
        </w:rPr>
      </w:pPr>
      <w:r>
        <w:rPr>
          <w:rFonts w:hint="cs"/>
          <w:b w:val="0"/>
          <w:bCs w:val="0"/>
          <w:caps/>
          <w:sz w:val="24"/>
          <w:szCs w:val="24"/>
          <w:rtl/>
        </w:rPr>
        <w:t>אוקיי מאה אחוז</w:t>
      </w:r>
    </w:p>
    <w:p w14:paraId="7E2A3DFD" w14:textId="77777777" w:rsidR="001E2274" w:rsidRDefault="001E2274" w:rsidP="00432BBC">
      <w:pPr>
        <w:rPr>
          <w:b w:val="0"/>
          <w:bCs w:val="0"/>
          <w:caps/>
          <w:sz w:val="24"/>
          <w:szCs w:val="24"/>
          <w:rtl/>
        </w:rPr>
      </w:pPr>
    </w:p>
    <w:p w14:paraId="4E884D0B" w14:textId="77777777" w:rsidR="001E2274" w:rsidRDefault="00D17364" w:rsidP="00432BBC">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16D87C5A" w14:textId="35065219" w:rsidR="001E2274" w:rsidRDefault="00B97A69" w:rsidP="00432BBC">
      <w:pPr>
        <w:rPr>
          <w:b w:val="0"/>
          <w:bCs w:val="0"/>
          <w:caps/>
          <w:sz w:val="24"/>
          <w:szCs w:val="24"/>
          <w:rtl/>
        </w:rPr>
      </w:pPr>
      <w:r>
        <w:rPr>
          <w:rFonts w:hint="cs"/>
          <w:b w:val="0"/>
          <w:bCs w:val="0"/>
          <w:caps/>
          <w:sz w:val="24"/>
          <w:szCs w:val="24"/>
          <w:rtl/>
        </w:rPr>
        <w:t xml:space="preserve">טוב אז אנחנו כן </w:t>
      </w:r>
    </w:p>
    <w:p w14:paraId="3599137D" w14:textId="77777777" w:rsidR="001E2274" w:rsidRDefault="001E2274" w:rsidP="00432BBC">
      <w:pPr>
        <w:rPr>
          <w:b w:val="0"/>
          <w:bCs w:val="0"/>
          <w:caps/>
          <w:sz w:val="24"/>
          <w:szCs w:val="24"/>
          <w:rtl/>
        </w:rPr>
      </w:pPr>
    </w:p>
    <w:p w14:paraId="51B5AC19" w14:textId="77777777" w:rsidR="001E2274" w:rsidRDefault="000A5C33" w:rsidP="00432BBC">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3A7C3312" w14:textId="5E006F2B" w:rsidR="001E2274" w:rsidRDefault="00B97A69" w:rsidP="00432BBC">
      <w:pPr>
        <w:rPr>
          <w:b w:val="0"/>
          <w:bCs w:val="0"/>
          <w:caps/>
          <w:sz w:val="24"/>
          <w:szCs w:val="24"/>
          <w:rtl/>
        </w:rPr>
      </w:pPr>
      <w:r>
        <w:rPr>
          <w:rFonts w:hint="cs"/>
          <w:b w:val="0"/>
          <w:bCs w:val="0"/>
          <w:caps/>
          <w:sz w:val="24"/>
          <w:szCs w:val="24"/>
          <w:rtl/>
        </w:rPr>
        <w:t xml:space="preserve">כן זה תוכנית פיצול נחלה מ, מגרש מנחלה, רק צריך להרחיב את הקו הכחול ולכלול את כל ה, </w:t>
      </w:r>
    </w:p>
    <w:p w14:paraId="4C8D708F" w14:textId="77777777" w:rsidR="001E2274" w:rsidRDefault="001E2274" w:rsidP="00432BBC">
      <w:pPr>
        <w:rPr>
          <w:b w:val="0"/>
          <w:bCs w:val="0"/>
          <w:caps/>
          <w:sz w:val="24"/>
          <w:szCs w:val="24"/>
          <w:rtl/>
        </w:rPr>
      </w:pPr>
    </w:p>
    <w:p w14:paraId="01845DA1" w14:textId="77777777" w:rsidR="001E2274" w:rsidRDefault="00D17364" w:rsidP="00432BBC">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79739D4C" w14:textId="41980F00" w:rsidR="001E2274" w:rsidRDefault="00B97A69" w:rsidP="00432BBC">
      <w:pPr>
        <w:rPr>
          <w:b w:val="0"/>
          <w:bCs w:val="0"/>
          <w:caps/>
          <w:sz w:val="24"/>
          <w:szCs w:val="24"/>
          <w:rtl/>
        </w:rPr>
      </w:pPr>
      <w:r>
        <w:rPr>
          <w:rFonts w:hint="cs"/>
          <w:b w:val="0"/>
          <w:bCs w:val="0"/>
          <w:caps/>
          <w:sz w:val="24"/>
          <w:szCs w:val="24"/>
          <w:rtl/>
        </w:rPr>
        <w:t xml:space="preserve">נכון </w:t>
      </w:r>
    </w:p>
    <w:p w14:paraId="69240918" w14:textId="77777777" w:rsidR="001E2274" w:rsidRDefault="001E2274" w:rsidP="00432BBC">
      <w:pPr>
        <w:rPr>
          <w:b w:val="0"/>
          <w:bCs w:val="0"/>
          <w:caps/>
          <w:sz w:val="24"/>
          <w:szCs w:val="24"/>
          <w:rtl/>
        </w:rPr>
      </w:pPr>
    </w:p>
    <w:p w14:paraId="38754431" w14:textId="77777777" w:rsidR="001E2274" w:rsidRDefault="000A5C33" w:rsidP="00432BBC">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54CFAE51" w14:textId="4E0888CF" w:rsidR="001E2274" w:rsidRDefault="00B97A69" w:rsidP="00432BBC">
      <w:pPr>
        <w:rPr>
          <w:b w:val="0"/>
          <w:bCs w:val="0"/>
          <w:caps/>
          <w:sz w:val="24"/>
          <w:szCs w:val="24"/>
          <w:rtl/>
        </w:rPr>
      </w:pPr>
      <w:r>
        <w:rPr>
          <w:rFonts w:hint="cs"/>
          <w:b w:val="0"/>
          <w:bCs w:val="0"/>
          <w:caps/>
          <w:sz w:val="24"/>
          <w:szCs w:val="24"/>
          <w:rtl/>
        </w:rPr>
        <w:t>חלקה גם בשטח החקלאי. בואי תקריאי בקול רם,</w:t>
      </w:r>
    </w:p>
    <w:p w14:paraId="267DD42F" w14:textId="77777777" w:rsidR="001E2274" w:rsidRDefault="001E2274" w:rsidP="00432BBC">
      <w:pPr>
        <w:rPr>
          <w:b w:val="0"/>
          <w:bCs w:val="0"/>
          <w:caps/>
          <w:sz w:val="24"/>
          <w:szCs w:val="24"/>
          <w:rtl/>
        </w:rPr>
      </w:pPr>
    </w:p>
    <w:p w14:paraId="1515CA19" w14:textId="77777777" w:rsidR="001E2274" w:rsidRDefault="004D3840" w:rsidP="00432BBC">
      <w:pPr>
        <w:rPr>
          <w:caps/>
          <w:sz w:val="24"/>
          <w:szCs w:val="24"/>
          <w:u w:val="single"/>
          <w:rtl/>
        </w:rPr>
      </w:pPr>
      <w:r w:rsidRPr="004D3840">
        <w:rPr>
          <w:rFonts w:hint="cs"/>
          <w:caps/>
          <w:sz w:val="24"/>
          <w:szCs w:val="24"/>
          <w:u w:val="single"/>
          <w:rtl/>
        </w:rPr>
        <w:t>גב</w:t>
      </w:r>
      <w:r w:rsidRPr="004D3840">
        <w:rPr>
          <w:caps/>
          <w:sz w:val="24"/>
          <w:szCs w:val="24"/>
          <w:u w:val="single"/>
          <w:rtl/>
        </w:rPr>
        <w:t>'</w:t>
      </w:r>
      <w:r w:rsidRPr="004D3840">
        <w:rPr>
          <w:rFonts w:hint="cs"/>
          <w:caps/>
          <w:sz w:val="24"/>
          <w:szCs w:val="24"/>
          <w:u w:val="single"/>
          <w:rtl/>
        </w:rPr>
        <w:t xml:space="preserve"> ג</w:t>
      </w:r>
      <w:r w:rsidRPr="004D3840">
        <w:rPr>
          <w:caps/>
          <w:sz w:val="24"/>
          <w:szCs w:val="24"/>
          <w:u w:val="single"/>
          <w:rtl/>
        </w:rPr>
        <w:t>'</w:t>
      </w:r>
      <w:r w:rsidRPr="004D3840">
        <w:rPr>
          <w:rFonts w:hint="cs"/>
          <w:caps/>
          <w:sz w:val="24"/>
          <w:szCs w:val="24"/>
          <w:u w:val="single"/>
          <w:rtl/>
        </w:rPr>
        <w:t>ומאנה מולא - נציגת לשכת התכנון</w:t>
      </w:r>
      <w:r w:rsidR="001E2274">
        <w:rPr>
          <w:rFonts w:hint="cs"/>
          <w:caps/>
          <w:sz w:val="24"/>
          <w:szCs w:val="24"/>
          <w:u w:val="single"/>
          <w:rtl/>
        </w:rPr>
        <w:t>:</w:t>
      </w:r>
    </w:p>
    <w:p w14:paraId="551E7087" w14:textId="05C5ECB0" w:rsidR="001E2274" w:rsidRDefault="00B97A69" w:rsidP="00432BBC">
      <w:pPr>
        <w:rPr>
          <w:b w:val="0"/>
          <w:bCs w:val="0"/>
          <w:caps/>
          <w:sz w:val="24"/>
          <w:szCs w:val="24"/>
          <w:rtl/>
        </w:rPr>
      </w:pPr>
      <w:r>
        <w:rPr>
          <w:rFonts w:hint="cs"/>
          <w:b w:val="0"/>
          <w:bCs w:val="0"/>
          <w:caps/>
          <w:sz w:val="24"/>
          <w:szCs w:val="24"/>
          <w:rtl/>
        </w:rPr>
        <w:t xml:space="preserve">כן אני </w:t>
      </w:r>
    </w:p>
    <w:p w14:paraId="4441C938" w14:textId="77777777" w:rsidR="001E2274" w:rsidRDefault="001E2274" w:rsidP="00432BBC">
      <w:pPr>
        <w:rPr>
          <w:b w:val="0"/>
          <w:bCs w:val="0"/>
          <w:caps/>
          <w:sz w:val="24"/>
          <w:szCs w:val="24"/>
          <w:rtl/>
        </w:rPr>
      </w:pPr>
    </w:p>
    <w:p w14:paraId="3AA44ADD" w14:textId="77777777" w:rsidR="001E2274" w:rsidRDefault="000A3DA6" w:rsidP="00432BBC">
      <w:pPr>
        <w:rPr>
          <w:caps/>
          <w:sz w:val="24"/>
          <w:szCs w:val="24"/>
          <w:u w:val="single"/>
          <w:rtl/>
        </w:rPr>
      </w:pPr>
      <w:r w:rsidRPr="000A3DA6">
        <w:rPr>
          <w:rFonts w:hint="cs"/>
          <w:caps/>
          <w:sz w:val="24"/>
          <w:szCs w:val="24"/>
          <w:u w:val="single"/>
          <w:rtl/>
        </w:rPr>
        <w:lastRenderedPageBreak/>
        <w:t>מר תומר דוידסון - נציג מנהל מקרקעי ישראל בוועדה המחוזית</w:t>
      </w:r>
      <w:r w:rsidR="001E2274">
        <w:rPr>
          <w:rFonts w:hint="cs"/>
          <w:caps/>
          <w:sz w:val="24"/>
          <w:szCs w:val="24"/>
          <w:u w:val="single"/>
          <w:rtl/>
        </w:rPr>
        <w:t>:</w:t>
      </w:r>
    </w:p>
    <w:p w14:paraId="4941A831" w14:textId="7FF6D05C" w:rsidR="001E2274" w:rsidRDefault="00B97A69" w:rsidP="00432BBC">
      <w:pPr>
        <w:rPr>
          <w:b w:val="0"/>
          <w:bCs w:val="0"/>
          <w:caps/>
          <w:sz w:val="24"/>
          <w:szCs w:val="24"/>
          <w:rtl/>
        </w:rPr>
      </w:pPr>
      <w:r>
        <w:rPr>
          <w:rFonts w:hint="cs"/>
          <w:b w:val="0"/>
          <w:bCs w:val="0"/>
          <w:caps/>
          <w:sz w:val="24"/>
          <w:szCs w:val="24"/>
          <w:rtl/>
        </w:rPr>
        <w:t>אז אני מבין שזה מקובל עליכם ה, סוג של ה, זה שהדרך</w:t>
      </w:r>
    </w:p>
    <w:p w14:paraId="2AD14163" w14:textId="77777777" w:rsidR="001E2274" w:rsidRDefault="001E2274" w:rsidP="00432BBC">
      <w:pPr>
        <w:rPr>
          <w:b w:val="0"/>
          <w:bCs w:val="0"/>
          <w:caps/>
          <w:sz w:val="24"/>
          <w:szCs w:val="24"/>
          <w:rtl/>
        </w:rPr>
      </w:pPr>
    </w:p>
    <w:p w14:paraId="59404EC7" w14:textId="77777777" w:rsidR="001E2274" w:rsidRDefault="000A5C33" w:rsidP="00432BBC">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380965B6" w14:textId="4BD8DA6C" w:rsidR="001E2274" w:rsidRDefault="00B97A69" w:rsidP="00432BBC">
      <w:pPr>
        <w:rPr>
          <w:b w:val="0"/>
          <w:bCs w:val="0"/>
          <w:caps/>
          <w:sz w:val="24"/>
          <w:szCs w:val="24"/>
          <w:rtl/>
        </w:rPr>
      </w:pPr>
      <w:r>
        <w:rPr>
          <w:rFonts w:hint="cs"/>
          <w:b w:val="0"/>
          <w:bCs w:val="0"/>
          <w:caps/>
          <w:sz w:val="24"/>
          <w:szCs w:val="24"/>
          <w:rtl/>
        </w:rPr>
        <w:t>לא זה לא מקובל עלינו אנחנו גם</w:t>
      </w:r>
    </w:p>
    <w:p w14:paraId="38C636DA" w14:textId="77777777" w:rsidR="001E2274" w:rsidRDefault="001E2274" w:rsidP="00432BBC">
      <w:pPr>
        <w:rPr>
          <w:b w:val="0"/>
          <w:bCs w:val="0"/>
          <w:caps/>
          <w:sz w:val="24"/>
          <w:szCs w:val="24"/>
          <w:rtl/>
        </w:rPr>
      </w:pPr>
    </w:p>
    <w:p w14:paraId="1163BF0A" w14:textId="77777777" w:rsidR="001E2274" w:rsidRDefault="000A3DA6" w:rsidP="00432BBC">
      <w:pPr>
        <w:rPr>
          <w:caps/>
          <w:sz w:val="24"/>
          <w:szCs w:val="24"/>
          <w:u w:val="single"/>
          <w:rtl/>
        </w:rPr>
      </w:pPr>
      <w:r w:rsidRPr="000A3DA6">
        <w:rPr>
          <w:rFonts w:hint="cs"/>
          <w:caps/>
          <w:sz w:val="24"/>
          <w:szCs w:val="24"/>
          <w:u w:val="single"/>
          <w:rtl/>
        </w:rPr>
        <w:t>מר תומר דוידסון - נציג מנהל מקרקעי ישראל בוועדה המחוזית</w:t>
      </w:r>
      <w:r w:rsidR="001E2274">
        <w:rPr>
          <w:rFonts w:hint="cs"/>
          <w:caps/>
          <w:sz w:val="24"/>
          <w:szCs w:val="24"/>
          <w:u w:val="single"/>
          <w:rtl/>
        </w:rPr>
        <w:t>:</w:t>
      </w:r>
    </w:p>
    <w:p w14:paraId="5DD1610B" w14:textId="131B1791" w:rsidR="001E2274" w:rsidRDefault="00B97A69" w:rsidP="00432BBC">
      <w:pPr>
        <w:rPr>
          <w:b w:val="0"/>
          <w:bCs w:val="0"/>
          <w:caps/>
          <w:sz w:val="24"/>
          <w:szCs w:val="24"/>
          <w:rtl/>
        </w:rPr>
      </w:pPr>
      <w:r>
        <w:rPr>
          <w:rFonts w:hint="cs"/>
          <w:b w:val="0"/>
          <w:bCs w:val="0"/>
          <w:caps/>
          <w:sz w:val="24"/>
          <w:szCs w:val="24"/>
          <w:rtl/>
        </w:rPr>
        <w:t xml:space="preserve">השביל הזה מוביל לשום מקום בעצם </w:t>
      </w:r>
    </w:p>
    <w:p w14:paraId="27331267" w14:textId="77777777" w:rsidR="001E2274" w:rsidRDefault="001E2274" w:rsidP="00432BBC">
      <w:pPr>
        <w:rPr>
          <w:b w:val="0"/>
          <w:bCs w:val="0"/>
          <w:caps/>
          <w:sz w:val="24"/>
          <w:szCs w:val="24"/>
          <w:rtl/>
        </w:rPr>
      </w:pPr>
    </w:p>
    <w:p w14:paraId="58A67041" w14:textId="77777777" w:rsidR="001E2274" w:rsidRDefault="000A5C33" w:rsidP="00EC77D6">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054AECA7" w14:textId="3AA4A04D" w:rsidR="001E2274" w:rsidRDefault="00B97A69" w:rsidP="00EC77D6">
      <w:pPr>
        <w:rPr>
          <w:b w:val="0"/>
          <w:bCs w:val="0"/>
          <w:caps/>
          <w:sz w:val="24"/>
          <w:szCs w:val="24"/>
          <w:rtl/>
        </w:rPr>
      </w:pPr>
      <w:r>
        <w:rPr>
          <w:rFonts w:hint="cs"/>
          <w:b w:val="0"/>
          <w:bCs w:val="0"/>
          <w:caps/>
          <w:sz w:val="24"/>
          <w:szCs w:val="24"/>
          <w:rtl/>
        </w:rPr>
        <w:t xml:space="preserve">סליחה אני שכחתי מזה, </w:t>
      </w:r>
      <w:r w:rsidR="00EC77D6">
        <w:rPr>
          <w:rFonts w:hint="cs"/>
          <w:b w:val="0"/>
          <w:bCs w:val="0"/>
          <w:caps/>
          <w:sz w:val="24"/>
          <w:szCs w:val="24"/>
          <w:rtl/>
        </w:rPr>
        <w:t xml:space="preserve">אנחנו ממליצים </w:t>
      </w:r>
    </w:p>
    <w:p w14:paraId="6D55BEA6" w14:textId="77777777" w:rsidR="001E2274" w:rsidRDefault="001E2274" w:rsidP="00EC77D6">
      <w:pPr>
        <w:rPr>
          <w:b w:val="0"/>
          <w:bCs w:val="0"/>
          <w:caps/>
          <w:sz w:val="24"/>
          <w:szCs w:val="24"/>
          <w:rtl/>
        </w:rPr>
      </w:pPr>
    </w:p>
    <w:p w14:paraId="5A48A5B9" w14:textId="77777777" w:rsidR="001E2274" w:rsidRDefault="000A3DA6" w:rsidP="00EC77D6">
      <w:pPr>
        <w:rPr>
          <w:caps/>
          <w:sz w:val="24"/>
          <w:szCs w:val="24"/>
          <w:u w:val="single"/>
          <w:rtl/>
        </w:rPr>
      </w:pPr>
      <w:r w:rsidRPr="000A3DA6">
        <w:rPr>
          <w:rFonts w:hint="cs"/>
          <w:caps/>
          <w:sz w:val="24"/>
          <w:szCs w:val="24"/>
          <w:u w:val="single"/>
          <w:rtl/>
        </w:rPr>
        <w:t>מר תומר דוידסון - נציג מנהל מקרקעי ישראל בוועדה המחוזית</w:t>
      </w:r>
      <w:r w:rsidR="001E2274">
        <w:rPr>
          <w:rFonts w:hint="cs"/>
          <w:caps/>
          <w:sz w:val="24"/>
          <w:szCs w:val="24"/>
          <w:u w:val="single"/>
          <w:rtl/>
        </w:rPr>
        <w:t>:</w:t>
      </w:r>
    </w:p>
    <w:p w14:paraId="3C67A627" w14:textId="042D55FE" w:rsidR="001E2274" w:rsidRDefault="00EC77D6" w:rsidP="00EC77D6">
      <w:pPr>
        <w:rPr>
          <w:b w:val="0"/>
          <w:bCs w:val="0"/>
          <w:caps/>
          <w:sz w:val="24"/>
          <w:szCs w:val="24"/>
          <w:rtl/>
        </w:rPr>
      </w:pPr>
      <w:r>
        <w:rPr>
          <w:rFonts w:hint="cs"/>
          <w:b w:val="0"/>
          <w:bCs w:val="0"/>
          <w:caps/>
          <w:sz w:val="24"/>
          <w:szCs w:val="24"/>
          <w:rtl/>
        </w:rPr>
        <w:t xml:space="preserve">יפה </w:t>
      </w:r>
    </w:p>
    <w:p w14:paraId="0D7FE037" w14:textId="77777777" w:rsidR="001E2274" w:rsidRDefault="001E2274" w:rsidP="00EC77D6">
      <w:pPr>
        <w:rPr>
          <w:b w:val="0"/>
          <w:bCs w:val="0"/>
          <w:caps/>
          <w:sz w:val="24"/>
          <w:szCs w:val="24"/>
          <w:rtl/>
        </w:rPr>
      </w:pPr>
    </w:p>
    <w:p w14:paraId="1F530834" w14:textId="77777777" w:rsidR="001E2274" w:rsidRDefault="000A5C33" w:rsidP="00EC77D6">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6B3D65B2" w14:textId="300A89BE" w:rsidR="001E2274" w:rsidRDefault="00EC77D6" w:rsidP="00EC77D6">
      <w:pPr>
        <w:rPr>
          <w:b w:val="0"/>
          <w:bCs w:val="0"/>
          <w:caps/>
          <w:sz w:val="24"/>
          <w:szCs w:val="24"/>
          <w:rtl/>
        </w:rPr>
      </w:pPr>
      <w:r>
        <w:rPr>
          <w:rFonts w:hint="cs"/>
          <w:b w:val="0"/>
          <w:bCs w:val="0"/>
          <w:caps/>
          <w:sz w:val="24"/>
          <w:szCs w:val="24"/>
          <w:rtl/>
        </w:rPr>
        <w:t xml:space="preserve">להצמיד את ה, את ה, </w:t>
      </w:r>
    </w:p>
    <w:p w14:paraId="7DC965D5" w14:textId="77777777" w:rsidR="001E2274" w:rsidRDefault="001E2274" w:rsidP="00EC77D6">
      <w:pPr>
        <w:rPr>
          <w:b w:val="0"/>
          <w:bCs w:val="0"/>
          <w:caps/>
          <w:sz w:val="24"/>
          <w:szCs w:val="24"/>
          <w:rtl/>
        </w:rPr>
      </w:pPr>
    </w:p>
    <w:p w14:paraId="5E16FF3E" w14:textId="77777777" w:rsidR="001E2274" w:rsidRDefault="00D17364" w:rsidP="00EC77D6">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5EF699A4" w14:textId="4F6E85FC" w:rsidR="001E2274" w:rsidRDefault="00EC77D6" w:rsidP="00EC77D6">
      <w:pPr>
        <w:rPr>
          <w:b w:val="0"/>
          <w:bCs w:val="0"/>
          <w:caps/>
          <w:sz w:val="24"/>
          <w:szCs w:val="24"/>
          <w:rtl/>
        </w:rPr>
      </w:pPr>
      <w:r>
        <w:rPr>
          <w:rFonts w:hint="cs"/>
          <w:b w:val="0"/>
          <w:bCs w:val="0"/>
          <w:caps/>
          <w:sz w:val="24"/>
          <w:szCs w:val="24"/>
          <w:rtl/>
        </w:rPr>
        <w:t xml:space="preserve">ברור ברור </w:t>
      </w:r>
    </w:p>
    <w:p w14:paraId="3254A400" w14:textId="77777777" w:rsidR="001E2274" w:rsidRDefault="001E2274" w:rsidP="00EC77D6">
      <w:pPr>
        <w:rPr>
          <w:b w:val="0"/>
          <w:bCs w:val="0"/>
          <w:caps/>
          <w:sz w:val="24"/>
          <w:szCs w:val="24"/>
          <w:rtl/>
        </w:rPr>
      </w:pPr>
    </w:p>
    <w:p w14:paraId="5A94E101" w14:textId="77777777" w:rsidR="001E2274" w:rsidRDefault="000A5C33" w:rsidP="00EC77D6">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0F699A1B" w14:textId="334AE08A" w:rsidR="001E2274" w:rsidRDefault="00EC77D6" w:rsidP="00EC77D6">
      <w:pPr>
        <w:rPr>
          <w:b w:val="0"/>
          <w:bCs w:val="0"/>
          <w:caps/>
          <w:sz w:val="24"/>
          <w:szCs w:val="24"/>
          <w:rtl/>
        </w:rPr>
      </w:pPr>
      <w:r>
        <w:rPr>
          <w:rFonts w:hint="cs"/>
          <w:b w:val="0"/>
          <w:bCs w:val="0"/>
          <w:caps/>
          <w:sz w:val="24"/>
          <w:szCs w:val="24"/>
          <w:rtl/>
        </w:rPr>
        <w:t>מגורים למגורים</w:t>
      </w:r>
      <w:r w:rsidR="000F703D">
        <w:rPr>
          <w:rFonts w:hint="cs"/>
          <w:b w:val="0"/>
          <w:bCs w:val="0"/>
          <w:caps/>
          <w:sz w:val="24"/>
          <w:szCs w:val="24"/>
          <w:rtl/>
        </w:rPr>
        <w:t xml:space="preserve"> </w:t>
      </w:r>
    </w:p>
    <w:p w14:paraId="74246525" w14:textId="77777777" w:rsidR="001E2274" w:rsidRDefault="001E2274" w:rsidP="00EC77D6">
      <w:pPr>
        <w:rPr>
          <w:b w:val="0"/>
          <w:bCs w:val="0"/>
          <w:caps/>
          <w:sz w:val="24"/>
          <w:szCs w:val="24"/>
          <w:rtl/>
        </w:rPr>
      </w:pPr>
    </w:p>
    <w:p w14:paraId="44340C8C" w14:textId="77777777" w:rsidR="001E2274" w:rsidRDefault="000A3DA6" w:rsidP="00EC77D6">
      <w:pPr>
        <w:rPr>
          <w:caps/>
          <w:sz w:val="24"/>
          <w:szCs w:val="24"/>
          <w:u w:val="single"/>
          <w:rtl/>
        </w:rPr>
      </w:pPr>
      <w:r w:rsidRPr="000A3DA6">
        <w:rPr>
          <w:rFonts w:hint="cs"/>
          <w:caps/>
          <w:sz w:val="24"/>
          <w:szCs w:val="24"/>
          <w:u w:val="single"/>
          <w:rtl/>
        </w:rPr>
        <w:t>מר תומר דוידסון - נציג מנהל מקרקעי ישראל בוועדה המחוזית</w:t>
      </w:r>
      <w:r w:rsidR="001E2274">
        <w:rPr>
          <w:rFonts w:hint="cs"/>
          <w:caps/>
          <w:sz w:val="24"/>
          <w:szCs w:val="24"/>
          <w:u w:val="single"/>
          <w:rtl/>
        </w:rPr>
        <w:t>:</w:t>
      </w:r>
    </w:p>
    <w:p w14:paraId="7EB6A71D" w14:textId="1C88B929" w:rsidR="001E2274" w:rsidRDefault="00EC77D6" w:rsidP="00EC77D6">
      <w:pPr>
        <w:rPr>
          <w:b w:val="0"/>
          <w:bCs w:val="0"/>
          <w:caps/>
          <w:sz w:val="24"/>
          <w:szCs w:val="24"/>
          <w:rtl/>
        </w:rPr>
      </w:pPr>
      <w:r>
        <w:rPr>
          <w:rFonts w:hint="cs"/>
          <w:b w:val="0"/>
          <w:bCs w:val="0"/>
          <w:caps/>
          <w:sz w:val="24"/>
          <w:szCs w:val="24"/>
          <w:rtl/>
        </w:rPr>
        <w:t>מצוין</w:t>
      </w:r>
    </w:p>
    <w:p w14:paraId="334931C8" w14:textId="77777777" w:rsidR="001E2274" w:rsidRDefault="001E2274" w:rsidP="00EC77D6">
      <w:pPr>
        <w:rPr>
          <w:b w:val="0"/>
          <w:bCs w:val="0"/>
          <w:caps/>
          <w:sz w:val="24"/>
          <w:szCs w:val="24"/>
          <w:rtl/>
        </w:rPr>
      </w:pPr>
    </w:p>
    <w:p w14:paraId="686CA2AA" w14:textId="77777777" w:rsidR="001E2274" w:rsidRDefault="000A5C33" w:rsidP="00EC77D6">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377EA051" w14:textId="1BD2289C" w:rsidR="001E2274" w:rsidRDefault="00EC77D6" w:rsidP="00EC77D6">
      <w:pPr>
        <w:rPr>
          <w:b w:val="0"/>
          <w:bCs w:val="0"/>
          <w:caps/>
          <w:sz w:val="24"/>
          <w:szCs w:val="24"/>
          <w:rtl/>
        </w:rPr>
      </w:pPr>
      <w:r>
        <w:rPr>
          <w:rFonts w:hint="cs"/>
          <w:b w:val="0"/>
          <w:bCs w:val="0"/>
          <w:caps/>
          <w:sz w:val="24"/>
          <w:szCs w:val="24"/>
          <w:rtl/>
        </w:rPr>
        <w:t>כדי לייצר את</w:t>
      </w:r>
      <w:r w:rsidR="000F703D">
        <w:rPr>
          <w:rFonts w:hint="cs"/>
          <w:b w:val="0"/>
          <w:bCs w:val="0"/>
          <w:caps/>
          <w:sz w:val="24"/>
          <w:szCs w:val="24"/>
          <w:rtl/>
        </w:rPr>
        <w:t xml:space="preserve"> </w:t>
      </w:r>
      <w:r>
        <w:rPr>
          <w:rFonts w:hint="cs"/>
          <w:b w:val="0"/>
          <w:bCs w:val="0"/>
          <w:caps/>
          <w:sz w:val="24"/>
          <w:szCs w:val="24"/>
          <w:rtl/>
        </w:rPr>
        <w:t>...</w:t>
      </w:r>
    </w:p>
    <w:p w14:paraId="1A078A85" w14:textId="77777777" w:rsidR="001E2274" w:rsidRDefault="001E2274" w:rsidP="00EC77D6">
      <w:pPr>
        <w:rPr>
          <w:b w:val="0"/>
          <w:bCs w:val="0"/>
          <w:caps/>
          <w:sz w:val="24"/>
          <w:szCs w:val="24"/>
          <w:rtl/>
        </w:rPr>
      </w:pPr>
    </w:p>
    <w:p w14:paraId="3AAB3133" w14:textId="77777777" w:rsidR="001E2274" w:rsidRDefault="00D17364" w:rsidP="00EC77D6">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0A85EF73" w14:textId="2AA9443A" w:rsidR="001E2274" w:rsidRDefault="00EC77D6" w:rsidP="00EC77D6">
      <w:pPr>
        <w:rPr>
          <w:b w:val="0"/>
          <w:bCs w:val="0"/>
          <w:caps/>
          <w:sz w:val="24"/>
          <w:szCs w:val="24"/>
          <w:rtl/>
        </w:rPr>
      </w:pPr>
      <w:r>
        <w:rPr>
          <w:rFonts w:hint="cs"/>
          <w:b w:val="0"/>
          <w:bCs w:val="0"/>
          <w:caps/>
          <w:sz w:val="24"/>
          <w:szCs w:val="24"/>
          <w:rtl/>
        </w:rPr>
        <w:t>כן כדי לא</w:t>
      </w:r>
      <w:r w:rsidR="000F703D">
        <w:rPr>
          <w:rFonts w:hint="cs"/>
          <w:b w:val="0"/>
          <w:bCs w:val="0"/>
          <w:caps/>
          <w:sz w:val="24"/>
          <w:szCs w:val="24"/>
          <w:rtl/>
        </w:rPr>
        <w:t xml:space="preserve"> </w:t>
      </w:r>
      <w:r>
        <w:rPr>
          <w:rFonts w:hint="cs"/>
          <w:b w:val="0"/>
          <w:bCs w:val="0"/>
          <w:caps/>
          <w:sz w:val="24"/>
          <w:szCs w:val="24"/>
          <w:rtl/>
        </w:rPr>
        <w:t>...</w:t>
      </w:r>
    </w:p>
    <w:p w14:paraId="2E59C105" w14:textId="77777777" w:rsidR="001E2274" w:rsidRDefault="001E2274" w:rsidP="00EC77D6">
      <w:pPr>
        <w:rPr>
          <w:b w:val="0"/>
          <w:bCs w:val="0"/>
          <w:caps/>
          <w:sz w:val="24"/>
          <w:szCs w:val="24"/>
          <w:rtl/>
        </w:rPr>
      </w:pPr>
    </w:p>
    <w:p w14:paraId="7C3C44D2" w14:textId="77777777" w:rsidR="001E2274" w:rsidRDefault="0044432A" w:rsidP="00EC77D6">
      <w:pPr>
        <w:rPr>
          <w:caps/>
          <w:sz w:val="24"/>
          <w:szCs w:val="24"/>
          <w:u w:val="single"/>
          <w:rtl/>
        </w:rPr>
      </w:pPr>
      <w:r w:rsidRPr="0044432A">
        <w:rPr>
          <w:rFonts w:hint="cs"/>
          <w:caps/>
          <w:sz w:val="24"/>
          <w:szCs w:val="24"/>
          <w:u w:val="single"/>
          <w:rtl/>
        </w:rPr>
        <w:t>גב</w:t>
      </w:r>
      <w:r w:rsidRPr="0044432A">
        <w:rPr>
          <w:caps/>
          <w:sz w:val="24"/>
          <w:szCs w:val="24"/>
          <w:u w:val="single"/>
          <w:rtl/>
        </w:rPr>
        <w:t>'</w:t>
      </w:r>
      <w:r w:rsidRPr="0044432A">
        <w:rPr>
          <w:rFonts w:hint="cs"/>
          <w:caps/>
          <w:sz w:val="24"/>
          <w:szCs w:val="24"/>
          <w:u w:val="single"/>
          <w:rtl/>
        </w:rPr>
        <w:t xml:space="preserve"> תמי ראם וגנר - נציגת לשכת התכנון</w:t>
      </w:r>
      <w:r w:rsidR="001E2274">
        <w:rPr>
          <w:rFonts w:hint="cs"/>
          <w:caps/>
          <w:sz w:val="24"/>
          <w:szCs w:val="24"/>
          <w:u w:val="single"/>
          <w:rtl/>
        </w:rPr>
        <w:t>:</w:t>
      </w:r>
    </w:p>
    <w:p w14:paraId="741869FE" w14:textId="548B39FB" w:rsidR="001E2274" w:rsidRDefault="00EC77D6" w:rsidP="00EC77D6">
      <w:pPr>
        <w:rPr>
          <w:b w:val="0"/>
          <w:bCs w:val="0"/>
          <w:caps/>
          <w:sz w:val="24"/>
          <w:szCs w:val="24"/>
          <w:rtl/>
        </w:rPr>
      </w:pPr>
      <w:r>
        <w:rPr>
          <w:rFonts w:hint="cs"/>
          <w:b w:val="0"/>
          <w:bCs w:val="0"/>
          <w:caps/>
          <w:sz w:val="24"/>
          <w:szCs w:val="24"/>
          <w:rtl/>
        </w:rPr>
        <w:t>כן ושיסדרו את החניה בהתאם</w:t>
      </w:r>
    </w:p>
    <w:p w14:paraId="444EB934" w14:textId="77777777" w:rsidR="001E2274" w:rsidRDefault="001E2274" w:rsidP="00EC77D6">
      <w:pPr>
        <w:rPr>
          <w:b w:val="0"/>
          <w:bCs w:val="0"/>
          <w:caps/>
          <w:sz w:val="24"/>
          <w:szCs w:val="24"/>
          <w:rtl/>
        </w:rPr>
      </w:pPr>
    </w:p>
    <w:p w14:paraId="59187578" w14:textId="77777777" w:rsidR="001E2274" w:rsidRDefault="000A5C33" w:rsidP="00EC77D6">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7DC5F690" w14:textId="2F29290C" w:rsidR="001E2274" w:rsidRDefault="00EC77D6" w:rsidP="00EC77D6">
      <w:pPr>
        <w:rPr>
          <w:b w:val="0"/>
          <w:bCs w:val="0"/>
          <w:caps/>
          <w:sz w:val="24"/>
          <w:szCs w:val="24"/>
          <w:rtl/>
        </w:rPr>
      </w:pPr>
      <w:r>
        <w:rPr>
          <w:rFonts w:hint="cs"/>
          <w:b w:val="0"/>
          <w:bCs w:val="0"/>
          <w:caps/>
          <w:sz w:val="24"/>
          <w:szCs w:val="24"/>
          <w:rtl/>
        </w:rPr>
        <w:t xml:space="preserve">כן </w:t>
      </w:r>
    </w:p>
    <w:p w14:paraId="1B23D84F" w14:textId="77777777" w:rsidR="001E2274" w:rsidRDefault="001E2274" w:rsidP="00EC77D6">
      <w:pPr>
        <w:rPr>
          <w:b w:val="0"/>
          <w:bCs w:val="0"/>
          <w:caps/>
          <w:sz w:val="24"/>
          <w:szCs w:val="24"/>
          <w:rtl/>
        </w:rPr>
      </w:pPr>
    </w:p>
    <w:p w14:paraId="57278AA0" w14:textId="77777777" w:rsidR="001E2274" w:rsidRDefault="004D3840" w:rsidP="00EC77D6">
      <w:pPr>
        <w:rPr>
          <w:caps/>
          <w:sz w:val="24"/>
          <w:szCs w:val="24"/>
          <w:u w:val="single"/>
          <w:rtl/>
        </w:rPr>
      </w:pPr>
      <w:r w:rsidRPr="004D3840">
        <w:rPr>
          <w:rFonts w:hint="cs"/>
          <w:caps/>
          <w:sz w:val="24"/>
          <w:szCs w:val="24"/>
          <w:u w:val="single"/>
          <w:rtl/>
        </w:rPr>
        <w:t>גב</w:t>
      </w:r>
      <w:r w:rsidRPr="004D3840">
        <w:rPr>
          <w:caps/>
          <w:sz w:val="24"/>
          <w:szCs w:val="24"/>
          <w:u w:val="single"/>
          <w:rtl/>
        </w:rPr>
        <w:t>'</w:t>
      </w:r>
      <w:r w:rsidRPr="004D3840">
        <w:rPr>
          <w:rFonts w:hint="cs"/>
          <w:caps/>
          <w:sz w:val="24"/>
          <w:szCs w:val="24"/>
          <w:u w:val="single"/>
          <w:rtl/>
        </w:rPr>
        <w:t xml:space="preserve"> ג</w:t>
      </w:r>
      <w:r w:rsidRPr="004D3840">
        <w:rPr>
          <w:caps/>
          <w:sz w:val="24"/>
          <w:szCs w:val="24"/>
          <w:u w:val="single"/>
          <w:rtl/>
        </w:rPr>
        <w:t>'</w:t>
      </w:r>
      <w:r w:rsidRPr="004D3840">
        <w:rPr>
          <w:rFonts w:hint="cs"/>
          <w:caps/>
          <w:sz w:val="24"/>
          <w:szCs w:val="24"/>
          <w:u w:val="single"/>
          <w:rtl/>
        </w:rPr>
        <w:t>ומאנה מולא - נציגת לשכת התכנון</w:t>
      </w:r>
      <w:r w:rsidR="001E2274">
        <w:rPr>
          <w:rFonts w:hint="cs"/>
          <w:caps/>
          <w:sz w:val="24"/>
          <w:szCs w:val="24"/>
          <w:u w:val="single"/>
          <w:rtl/>
        </w:rPr>
        <w:t>:</w:t>
      </w:r>
    </w:p>
    <w:p w14:paraId="51E165F0" w14:textId="1A5F5AB5" w:rsidR="001E2274" w:rsidRDefault="00EC77D6" w:rsidP="00EC77D6">
      <w:pPr>
        <w:rPr>
          <w:b w:val="0"/>
          <w:bCs w:val="0"/>
          <w:caps/>
          <w:sz w:val="24"/>
          <w:szCs w:val="24"/>
          <w:rtl/>
        </w:rPr>
      </w:pPr>
      <w:r>
        <w:rPr>
          <w:rFonts w:hint="cs"/>
          <w:b w:val="0"/>
          <w:bCs w:val="0"/>
          <w:caps/>
          <w:sz w:val="24"/>
          <w:szCs w:val="24"/>
          <w:rtl/>
        </w:rPr>
        <w:t>טוב אז לאחר ששמעה את עורך התוכנית מחליטה הוועדה להפקיד את התוכנית בתנאים הבאים, לא היה פה מישהו מהוועדה נכון? אוקיי אז</w:t>
      </w:r>
    </w:p>
    <w:p w14:paraId="492E0F10" w14:textId="77777777" w:rsidR="001E2274" w:rsidRDefault="001E2274" w:rsidP="00EC77D6">
      <w:pPr>
        <w:rPr>
          <w:b w:val="0"/>
          <w:bCs w:val="0"/>
          <w:caps/>
          <w:sz w:val="24"/>
          <w:szCs w:val="24"/>
          <w:rtl/>
        </w:rPr>
      </w:pPr>
    </w:p>
    <w:p w14:paraId="030B7F54" w14:textId="77777777" w:rsidR="001E2274" w:rsidRDefault="0044432A" w:rsidP="00EC77D6">
      <w:pPr>
        <w:rPr>
          <w:caps/>
          <w:sz w:val="24"/>
          <w:szCs w:val="24"/>
          <w:u w:val="single"/>
          <w:rtl/>
        </w:rPr>
      </w:pPr>
      <w:r w:rsidRPr="0044432A">
        <w:rPr>
          <w:rFonts w:hint="cs"/>
          <w:caps/>
          <w:sz w:val="24"/>
          <w:szCs w:val="24"/>
          <w:u w:val="single"/>
          <w:rtl/>
        </w:rPr>
        <w:t>גב</w:t>
      </w:r>
      <w:r w:rsidRPr="0044432A">
        <w:rPr>
          <w:caps/>
          <w:sz w:val="24"/>
          <w:szCs w:val="24"/>
          <w:u w:val="single"/>
          <w:rtl/>
        </w:rPr>
        <w:t>'</w:t>
      </w:r>
      <w:r w:rsidRPr="0044432A">
        <w:rPr>
          <w:rFonts w:hint="cs"/>
          <w:caps/>
          <w:sz w:val="24"/>
          <w:szCs w:val="24"/>
          <w:u w:val="single"/>
          <w:rtl/>
        </w:rPr>
        <w:t xml:space="preserve"> תמי ראם וגנר - נציגת לשכת התכנון</w:t>
      </w:r>
      <w:r w:rsidR="001E2274">
        <w:rPr>
          <w:rFonts w:hint="cs"/>
          <w:caps/>
          <w:sz w:val="24"/>
          <w:szCs w:val="24"/>
          <w:u w:val="single"/>
          <w:rtl/>
        </w:rPr>
        <w:t>:</w:t>
      </w:r>
    </w:p>
    <w:p w14:paraId="4C8423C2" w14:textId="22FDF0CC" w:rsidR="001E2274" w:rsidRDefault="00EC77D6" w:rsidP="00EC77D6">
      <w:pPr>
        <w:rPr>
          <w:b w:val="0"/>
          <w:bCs w:val="0"/>
          <w:caps/>
          <w:sz w:val="24"/>
          <w:szCs w:val="24"/>
          <w:rtl/>
        </w:rPr>
      </w:pPr>
      <w:r>
        <w:rPr>
          <w:rFonts w:hint="cs"/>
          <w:b w:val="0"/>
          <w:bCs w:val="0"/>
          <w:caps/>
          <w:sz w:val="24"/>
          <w:szCs w:val="24"/>
          <w:rtl/>
        </w:rPr>
        <w:t xml:space="preserve">תתחילי מ ... </w:t>
      </w:r>
    </w:p>
    <w:p w14:paraId="0704B3C7" w14:textId="77777777" w:rsidR="001E2274" w:rsidRDefault="001E2274" w:rsidP="00EC77D6">
      <w:pPr>
        <w:rPr>
          <w:b w:val="0"/>
          <w:bCs w:val="0"/>
          <w:caps/>
          <w:sz w:val="24"/>
          <w:szCs w:val="24"/>
          <w:rtl/>
        </w:rPr>
      </w:pPr>
    </w:p>
    <w:p w14:paraId="584F636F" w14:textId="77777777" w:rsidR="001E2274" w:rsidRDefault="004D3840" w:rsidP="00EC77D6">
      <w:pPr>
        <w:rPr>
          <w:caps/>
          <w:sz w:val="24"/>
          <w:szCs w:val="24"/>
          <w:u w:val="single"/>
          <w:rtl/>
        </w:rPr>
      </w:pPr>
      <w:r w:rsidRPr="004D3840">
        <w:rPr>
          <w:rFonts w:hint="cs"/>
          <w:caps/>
          <w:sz w:val="24"/>
          <w:szCs w:val="24"/>
          <w:u w:val="single"/>
          <w:rtl/>
        </w:rPr>
        <w:t>גב</w:t>
      </w:r>
      <w:r w:rsidRPr="004D3840">
        <w:rPr>
          <w:caps/>
          <w:sz w:val="24"/>
          <w:szCs w:val="24"/>
          <w:u w:val="single"/>
          <w:rtl/>
        </w:rPr>
        <w:t>'</w:t>
      </w:r>
      <w:r w:rsidRPr="004D3840">
        <w:rPr>
          <w:rFonts w:hint="cs"/>
          <w:caps/>
          <w:sz w:val="24"/>
          <w:szCs w:val="24"/>
          <w:u w:val="single"/>
          <w:rtl/>
        </w:rPr>
        <w:t xml:space="preserve"> ג</w:t>
      </w:r>
      <w:r w:rsidRPr="004D3840">
        <w:rPr>
          <w:caps/>
          <w:sz w:val="24"/>
          <w:szCs w:val="24"/>
          <w:u w:val="single"/>
          <w:rtl/>
        </w:rPr>
        <w:t>'</w:t>
      </w:r>
      <w:r w:rsidRPr="004D3840">
        <w:rPr>
          <w:rFonts w:hint="cs"/>
          <w:caps/>
          <w:sz w:val="24"/>
          <w:szCs w:val="24"/>
          <w:u w:val="single"/>
          <w:rtl/>
        </w:rPr>
        <w:t>ומאנה מולא - נציגת לשכת התכנון</w:t>
      </w:r>
      <w:r w:rsidR="001E2274">
        <w:rPr>
          <w:rFonts w:hint="cs"/>
          <w:caps/>
          <w:sz w:val="24"/>
          <w:szCs w:val="24"/>
          <w:u w:val="single"/>
          <w:rtl/>
        </w:rPr>
        <w:t>:</w:t>
      </w:r>
    </w:p>
    <w:p w14:paraId="07DDA116" w14:textId="6B207C59" w:rsidR="001E2274" w:rsidRDefault="00C41798" w:rsidP="00EC77D6">
      <w:pPr>
        <w:rPr>
          <w:b w:val="0"/>
          <w:bCs w:val="0"/>
          <w:caps/>
          <w:sz w:val="24"/>
          <w:szCs w:val="24"/>
          <w:rtl/>
        </w:rPr>
      </w:pPr>
      <w:r>
        <w:rPr>
          <w:rFonts w:hint="cs"/>
          <w:b w:val="0"/>
          <w:bCs w:val="0"/>
          <w:caps/>
          <w:sz w:val="24"/>
          <w:szCs w:val="24"/>
          <w:rtl/>
        </w:rPr>
        <w:lastRenderedPageBreak/>
        <w:t>רגע שניה</w:t>
      </w:r>
      <w:r w:rsidR="000F703D">
        <w:rPr>
          <w:rFonts w:hint="cs"/>
          <w:b w:val="0"/>
          <w:bCs w:val="0"/>
          <w:caps/>
          <w:sz w:val="24"/>
          <w:szCs w:val="24"/>
          <w:rtl/>
        </w:rPr>
        <w:t xml:space="preserve"> </w:t>
      </w:r>
      <w:r>
        <w:rPr>
          <w:rFonts w:hint="cs"/>
          <w:b w:val="0"/>
          <w:bCs w:val="0"/>
          <w:caps/>
          <w:sz w:val="24"/>
          <w:szCs w:val="24"/>
          <w:rtl/>
        </w:rPr>
        <w:t>... בהיתר בסעיף שמונה אחד שלוש ארבע סעיף קטן א' שתיים בתמא שלושים וחמש הוגש למוסד התכנון תכנון לכל השטח חלקה א' נ</w:t>
      </w:r>
      <w:r w:rsidR="00DC396F">
        <w:rPr>
          <w:rFonts w:hint="cs"/>
          <w:b w:val="0"/>
          <w:bCs w:val="0"/>
          <w:caps/>
          <w:sz w:val="24"/>
          <w:szCs w:val="24"/>
          <w:rtl/>
        </w:rPr>
        <w:t>חלה בהתאם לכך יש לכלול בקו הכחול את החלק החקלאי בנחלה. שתיים הגשת חוות דעת מהנדס הוועדה המקומית</w:t>
      </w:r>
      <w:r w:rsidR="000F703D">
        <w:rPr>
          <w:rFonts w:hint="cs"/>
          <w:b w:val="0"/>
          <w:bCs w:val="0"/>
          <w:caps/>
          <w:sz w:val="24"/>
          <w:szCs w:val="24"/>
          <w:rtl/>
        </w:rPr>
        <w:t xml:space="preserve"> </w:t>
      </w:r>
      <w:r w:rsidR="00DC396F">
        <w:rPr>
          <w:rFonts w:hint="cs"/>
          <w:b w:val="0"/>
          <w:bCs w:val="0"/>
          <w:caps/>
          <w:sz w:val="24"/>
          <w:szCs w:val="24"/>
          <w:rtl/>
        </w:rPr>
        <w:t>...</w:t>
      </w:r>
    </w:p>
    <w:p w14:paraId="5A71A066" w14:textId="77777777" w:rsidR="001E2274" w:rsidRDefault="001E2274" w:rsidP="00EC77D6">
      <w:pPr>
        <w:rPr>
          <w:b w:val="0"/>
          <w:bCs w:val="0"/>
          <w:caps/>
          <w:sz w:val="24"/>
          <w:szCs w:val="24"/>
          <w:rtl/>
        </w:rPr>
      </w:pPr>
    </w:p>
    <w:p w14:paraId="27DE7E6D" w14:textId="77777777" w:rsidR="001E2274" w:rsidRDefault="0044432A" w:rsidP="00EC77D6">
      <w:pPr>
        <w:rPr>
          <w:caps/>
          <w:sz w:val="24"/>
          <w:szCs w:val="24"/>
          <w:u w:val="single"/>
          <w:rtl/>
        </w:rPr>
      </w:pPr>
      <w:r w:rsidRPr="0044432A">
        <w:rPr>
          <w:rFonts w:hint="cs"/>
          <w:caps/>
          <w:sz w:val="24"/>
          <w:szCs w:val="24"/>
          <w:u w:val="single"/>
          <w:rtl/>
        </w:rPr>
        <w:t>גב</w:t>
      </w:r>
      <w:r w:rsidRPr="0044432A">
        <w:rPr>
          <w:caps/>
          <w:sz w:val="24"/>
          <w:szCs w:val="24"/>
          <w:u w:val="single"/>
          <w:rtl/>
        </w:rPr>
        <w:t>'</w:t>
      </w:r>
      <w:r w:rsidRPr="0044432A">
        <w:rPr>
          <w:rFonts w:hint="cs"/>
          <w:caps/>
          <w:sz w:val="24"/>
          <w:szCs w:val="24"/>
          <w:u w:val="single"/>
          <w:rtl/>
        </w:rPr>
        <w:t xml:space="preserve"> תמי ראם וגנר - נציגת לשכת התכנון</w:t>
      </w:r>
      <w:r w:rsidR="001E2274">
        <w:rPr>
          <w:rFonts w:hint="cs"/>
          <w:caps/>
          <w:sz w:val="24"/>
          <w:szCs w:val="24"/>
          <w:u w:val="single"/>
          <w:rtl/>
        </w:rPr>
        <w:t>:</w:t>
      </w:r>
    </w:p>
    <w:p w14:paraId="17F74C9B" w14:textId="78A688E4" w:rsidR="001E2274" w:rsidRDefault="00DC396F" w:rsidP="00EC77D6">
      <w:pPr>
        <w:rPr>
          <w:b w:val="0"/>
          <w:bCs w:val="0"/>
          <w:caps/>
          <w:sz w:val="24"/>
          <w:szCs w:val="24"/>
          <w:rtl/>
        </w:rPr>
      </w:pPr>
      <w:r>
        <w:rPr>
          <w:rFonts w:hint="cs"/>
          <w:b w:val="0"/>
          <w:bCs w:val="0"/>
          <w:caps/>
          <w:sz w:val="24"/>
          <w:szCs w:val="24"/>
          <w:rtl/>
        </w:rPr>
        <w:t>לא, עכשיו תקריאי את הזכויות ...</w:t>
      </w:r>
    </w:p>
    <w:p w14:paraId="5423515B" w14:textId="77777777" w:rsidR="001E2274" w:rsidRDefault="001E2274" w:rsidP="00EC77D6">
      <w:pPr>
        <w:rPr>
          <w:b w:val="0"/>
          <w:bCs w:val="0"/>
          <w:caps/>
          <w:sz w:val="24"/>
          <w:szCs w:val="24"/>
          <w:rtl/>
        </w:rPr>
      </w:pPr>
    </w:p>
    <w:p w14:paraId="5B772639" w14:textId="77777777" w:rsidR="001E2274" w:rsidRDefault="004D3840" w:rsidP="00EC77D6">
      <w:pPr>
        <w:rPr>
          <w:caps/>
          <w:sz w:val="24"/>
          <w:szCs w:val="24"/>
          <w:u w:val="single"/>
          <w:rtl/>
        </w:rPr>
      </w:pPr>
      <w:r w:rsidRPr="004D3840">
        <w:rPr>
          <w:rFonts w:hint="cs"/>
          <w:caps/>
          <w:sz w:val="24"/>
          <w:szCs w:val="24"/>
          <w:u w:val="single"/>
          <w:rtl/>
        </w:rPr>
        <w:t>גב</w:t>
      </w:r>
      <w:r w:rsidRPr="004D3840">
        <w:rPr>
          <w:caps/>
          <w:sz w:val="24"/>
          <w:szCs w:val="24"/>
          <w:u w:val="single"/>
          <w:rtl/>
        </w:rPr>
        <w:t>'</w:t>
      </w:r>
      <w:r w:rsidRPr="004D3840">
        <w:rPr>
          <w:rFonts w:hint="cs"/>
          <w:caps/>
          <w:sz w:val="24"/>
          <w:szCs w:val="24"/>
          <w:u w:val="single"/>
          <w:rtl/>
        </w:rPr>
        <w:t xml:space="preserve"> ג</w:t>
      </w:r>
      <w:r w:rsidRPr="004D3840">
        <w:rPr>
          <w:caps/>
          <w:sz w:val="24"/>
          <w:szCs w:val="24"/>
          <w:u w:val="single"/>
          <w:rtl/>
        </w:rPr>
        <w:t>'</w:t>
      </w:r>
      <w:r w:rsidRPr="004D3840">
        <w:rPr>
          <w:rFonts w:hint="cs"/>
          <w:caps/>
          <w:sz w:val="24"/>
          <w:szCs w:val="24"/>
          <w:u w:val="single"/>
          <w:rtl/>
        </w:rPr>
        <w:t>ומאנה מולא - נציגת לשכת התכנון</w:t>
      </w:r>
      <w:r w:rsidR="001E2274">
        <w:rPr>
          <w:rFonts w:hint="cs"/>
          <w:caps/>
          <w:sz w:val="24"/>
          <w:szCs w:val="24"/>
          <w:u w:val="single"/>
          <w:rtl/>
        </w:rPr>
        <w:t>:</w:t>
      </w:r>
    </w:p>
    <w:p w14:paraId="6A9E4D25" w14:textId="1DA4EF25" w:rsidR="001E2274" w:rsidRDefault="00DC396F" w:rsidP="00EC77D6">
      <w:pPr>
        <w:rPr>
          <w:b w:val="0"/>
          <w:bCs w:val="0"/>
          <w:caps/>
          <w:sz w:val="24"/>
          <w:szCs w:val="24"/>
          <w:rtl/>
        </w:rPr>
      </w:pPr>
      <w:r>
        <w:rPr>
          <w:rFonts w:hint="cs"/>
          <w:b w:val="0"/>
          <w:bCs w:val="0"/>
          <w:caps/>
          <w:sz w:val="24"/>
          <w:szCs w:val="24"/>
          <w:rtl/>
        </w:rPr>
        <w:t xml:space="preserve">אה בסדר, </w:t>
      </w:r>
    </w:p>
    <w:p w14:paraId="69F4E3E7" w14:textId="77777777" w:rsidR="001E2274" w:rsidRDefault="001E2274" w:rsidP="00EC77D6">
      <w:pPr>
        <w:rPr>
          <w:b w:val="0"/>
          <w:bCs w:val="0"/>
          <w:caps/>
          <w:sz w:val="24"/>
          <w:szCs w:val="24"/>
          <w:rtl/>
        </w:rPr>
      </w:pPr>
    </w:p>
    <w:p w14:paraId="406B35C1" w14:textId="77777777" w:rsidR="001E2274" w:rsidRDefault="0044432A" w:rsidP="00EC77D6">
      <w:pPr>
        <w:rPr>
          <w:caps/>
          <w:sz w:val="24"/>
          <w:szCs w:val="24"/>
          <w:u w:val="single"/>
          <w:rtl/>
        </w:rPr>
      </w:pPr>
      <w:r w:rsidRPr="0044432A">
        <w:rPr>
          <w:rFonts w:hint="cs"/>
          <w:caps/>
          <w:sz w:val="24"/>
          <w:szCs w:val="24"/>
          <w:u w:val="single"/>
          <w:rtl/>
        </w:rPr>
        <w:t>גב</w:t>
      </w:r>
      <w:r w:rsidRPr="0044432A">
        <w:rPr>
          <w:caps/>
          <w:sz w:val="24"/>
          <w:szCs w:val="24"/>
          <w:u w:val="single"/>
          <w:rtl/>
        </w:rPr>
        <w:t>'</w:t>
      </w:r>
      <w:r w:rsidRPr="0044432A">
        <w:rPr>
          <w:rFonts w:hint="cs"/>
          <w:caps/>
          <w:sz w:val="24"/>
          <w:szCs w:val="24"/>
          <w:u w:val="single"/>
          <w:rtl/>
        </w:rPr>
        <w:t xml:space="preserve"> תמי ראם וגנר - נציגת לשכת התכנון</w:t>
      </w:r>
      <w:r w:rsidR="001E2274">
        <w:rPr>
          <w:rFonts w:hint="cs"/>
          <w:caps/>
          <w:sz w:val="24"/>
          <w:szCs w:val="24"/>
          <w:u w:val="single"/>
          <w:rtl/>
        </w:rPr>
        <w:t>:</w:t>
      </w:r>
    </w:p>
    <w:p w14:paraId="2AADB2E0" w14:textId="05023300" w:rsidR="001E2274" w:rsidRDefault="00DC396F" w:rsidP="00EC77D6">
      <w:pPr>
        <w:rPr>
          <w:b w:val="0"/>
          <w:bCs w:val="0"/>
          <w:caps/>
          <w:sz w:val="24"/>
          <w:szCs w:val="24"/>
          <w:rtl/>
        </w:rPr>
      </w:pPr>
      <w:r>
        <w:rPr>
          <w:rFonts w:hint="cs"/>
          <w:b w:val="0"/>
          <w:bCs w:val="0"/>
          <w:caps/>
          <w:sz w:val="24"/>
          <w:szCs w:val="24"/>
          <w:rtl/>
        </w:rPr>
        <w:t xml:space="preserve"> ביטלת שטח אז תתני לו זכויות טוב לא חשוב ... בסדר </w:t>
      </w:r>
    </w:p>
    <w:p w14:paraId="72D7F892" w14:textId="77777777" w:rsidR="001E2274" w:rsidRDefault="001E2274" w:rsidP="00EC77D6">
      <w:pPr>
        <w:rPr>
          <w:b w:val="0"/>
          <w:bCs w:val="0"/>
          <w:caps/>
          <w:sz w:val="24"/>
          <w:szCs w:val="24"/>
          <w:rtl/>
        </w:rPr>
      </w:pPr>
    </w:p>
    <w:p w14:paraId="73E3798C" w14:textId="77777777" w:rsidR="001E2274" w:rsidRDefault="004D3840" w:rsidP="00EC77D6">
      <w:pPr>
        <w:rPr>
          <w:caps/>
          <w:sz w:val="24"/>
          <w:szCs w:val="24"/>
          <w:u w:val="single"/>
          <w:rtl/>
        </w:rPr>
      </w:pPr>
      <w:r w:rsidRPr="004D3840">
        <w:rPr>
          <w:rFonts w:hint="cs"/>
          <w:caps/>
          <w:sz w:val="24"/>
          <w:szCs w:val="24"/>
          <w:u w:val="single"/>
          <w:rtl/>
        </w:rPr>
        <w:t>גב</w:t>
      </w:r>
      <w:r w:rsidRPr="004D3840">
        <w:rPr>
          <w:caps/>
          <w:sz w:val="24"/>
          <w:szCs w:val="24"/>
          <w:u w:val="single"/>
          <w:rtl/>
        </w:rPr>
        <w:t>'</w:t>
      </w:r>
      <w:r w:rsidRPr="004D3840">
        <w:rPr>
          <w:rFonts w:hint="cs"/>
          <w:caps/>
          <w:sz w:val="24"/>
          <w:szCs w:val="24"/>
          <w:u w:val="single"/>
          <w:rtl/>
        </w:rPr>
        <w:t xml:space="preserve"> ג</w:t>
      </w:r>
      <w:r w:rsidRPr="004D3840">
        <w:rPr>
          <w:caps/>
          <w:sz w:val="24"/>
          <w:szCs w:val="24"/>
          <w:u w:val="single"/>
          <w:rtl/>
        </w:rPr>
        <w:t>'</w:t>
      </w:r>
      <w:r w:rsidRPr="004D3840">
        <w:rPr>
          <w:rFonts w:hint="cs"/>
          <w:caps/>
          <w:sz w:val="24"/>
          <w:szCs w:val="24"/>
          <w:u w:val="single"/>
          <w:rtl/>
        </w:rPr>
        <w:t>ומאנה מולא - נציגת לשכת התכנון</w:t>
      </w:r>
      <w:r w:rsidR="001E2274">
        <w:rPr>
          <w:rFonts w:hint="cs"/>
          <w:caps/>
          <w:sz w:val="24"/>
          <w:szCs w:val="24"/>
          <w:u w:val="single"/>
          <w:rtl/>
        </w:rPr>
        <w:t>:</w:t>
      </w:r>
    </w:p>
    <w:p w14:paraId="39F1FE2D" w14:textId="6BFA1423" w:rsidR="001E2274" w:rsidRDefault="00DC396F" w:rsidP="00EC77D6">
      <w:pPr>
        <w:rPr>
          <w:b w:val="0"/>
          <w:bCs w:val="0"/>
          <w:caps/>
          <w:sz w:val="24"/>
          <w:szCs w:val="24"/>
          <w:rtl/>
        </w:rPr>
      </w:pPr>
      <w:r>
        <w:rPr>
          <w:rFonts w:hint="cs"/>
          <w:b w:val="0"/>
          <w:bCs w:val="0"/>
          <w:caps/>
          <w:sz w:val="24"/>
          <w:szCs w:val="24"/>
          <w:rtl/>
        </w:rPr>
        <w:t xml:space="preserve">בסדר הגשת חוות דעת מהנדס הוועדה המקומית בהתאם לסעיף שמונה אחד שלוש ארבע לתמא שלושים וחמש לעניין תשתיות תנועה ופרוגרמה כי לתוכנית אין השפעה על התשתיות הישוביות. ארבע תא שטח שלושים ושבע סי, שטחי השירות יהיו שישים מטר בכל יחידת דיור וישמשו לממד מחסן ושתי חניות מקורות, את רוצה שנוסיף פה, </w:t>
      </w:r>
    </w:p>
    <w:p w14:paraId="6267E934" w14:textId="77777777" w:rsidR="001E2274" w:rsidRDefault="001E2274" w:rsidP="00EC77D6">
      <w:pPr>
        <w:rPr>
          <w:b w:val="0"/>
          <w:bCs w:val="0"/>
          <w:caps/>
          <w:sz w:val="24"/>
          <w:szCs w:val="24"/>
          <w:rtl/>
        </w:rPr>
      </w:pPr>
    </w:p>
    <w:p w14:paraId="3716E1DF" w14:textId="77777777" w:rsidR="001E2274" w:rsidRDefault="0044432A" w:rsidP="00EC77D6">
      <w:pPr>
        <w:rPr>
          <w:caps/>
          <w:sz w:val="24"/>
          <w:szCs w:val="24"/>
          <w:u w:val="single"/>
          <w:rtl/>
        </w:rPr>
      </w:pPr>
      <w:r w:rsidRPr="0044432A">
        <w:rPr>
          <w:rFonts w:hint="cs"/>
          <w:caps/>
          <w:sz w:val="24"/>
          <w:szCs w:val="24"/>
          <w:u w:val="single"/>
          <w:rtl/>
        </w:rPr>
        <w:t>גב</w:t>
      </w:r>
      <w:r w:rsidRPr="0044432A">
        <w:rPr>
          <w:caps/>
          <w:sz w:val="24"/>
          <w:szCs w:val="24"/>
          <w:u w:val="single"/>
          <w:rtl/>
        </w:rPr>
        <w:t>'</w:t>
      </w:r>
      <w:r w:rsidRPr="0044432A">
        <w:rPr>
          <w:rFonts w:hint="cs"/>
          <w:caps/>
          <w:sz w:val="24"/>
          <w:szCs w:val="24"/>
          <w:u w:val="single"/>
          <w:rtl/>
        </w:rPr>
        <w:t xml:space="preserve"> תמי ראם וגנר - נציגת לשכת התכנון</w:t>
      </w:r>
      <w:r w:rsidR="001E2274">
        <w:rPr>
          <w:rFonts w:hint="cs"/>
          <w:caps/>
          <w:sz w:val="24"/>
          <w:szCs w:val="24"/>
          <w:u w:val="single"/>
          <w:rtl/>
        </w:rPr>
        <w:t>:</w:t>
      </w:r>
    </w:p>
    <w:p w14:paraId="65D5AAF7" w14:textId="78BAF35B" w:rsidR="001E2274" w:rsidRDefault="00DC396F" w:rsidP="00EC77D6">
      <w:pPr>
        <w:rPr>
          <w:b w:val="0"/>
          <w:bCs w:val="0"/>
          <w:caps/>
          <w:sz w:val="24"/>
          <w:szCs w:val="24"/>
          <w:rtl/>
        </w:rPr>
      </w:pPr>
      <w:r>
        <w:rPr>
          <w:rFonts w:hint="cs"/>
          <w:b w:val="0"/>
          <w:bCs w:val="0"/>
          <w:caps/>
          <w:sz w:val="24"/>
          <w:szCs w:val="24"/>
          <w:rtl/>
        </w:rPr>
        <w:t>... ככה, התא שטח תא שטח שלושים ושבע סי זה החדש נכון?</w:t>
      </w:r>
    </w:p>
    <w:p w14:paraId="476A6CF2" w14:textId="77777777" w:rsidR="001E2274" w:rsidRDefault="001E2274" w:rsidP="00EC77D6">
      <w:pPr>
        <w:rPr>
          <w:b w:val="0"/>
          <w:bCs w:val="0"/>
          <w:caps/>
          <w:sz w:val="24"/>
          <w:szCs w:val="24"/>
          <w:rtl/>
        </w:rPr>
      </w:pPr>
    </w:p>
    <w:p w14:paraId="59F77E98" w14:textId="77777777" w:rsidR="001E2274" w:rsidRDefault="004D3840" w:rsidP="00EC77D6">
      <w:pPr>
        <w:rPr>
          <w:caps/>
          <w:sz w:val="24"/>
          <w:szCs w:val="24"/>
          <w:u w:val="single"/>
          <w:rtl/>
        </w:rPr>
      </w:pPr>
      <w:r w:rsidRPr="004D3840">
        <w:rPr>
          <w:rFonts w:hint="cs"/>
          <w:caps/>
          <w:sz w:val="24"/>
          <w:szCs w:val="24"/>
          <w:u w:val="single"/>
          <w:rtl/>
        </w:rPr>
        <w:t>גב</w:t>
      </w:r>
      <w:r w:rsidRPr="004D3840">
        <w:rPr>
          <w:caps/>
          <w:sz w:val="24"/>
          <w:szCs w:val="24"/>
          <w:u w:val="single"/>
          <w:rtl/>
        </w:rPr>
        <w:t>'</w:t>
      </w:r>
      <w:r w:rsidRPr="004D3840">
        <w:rPr>
          <w:rFonts w:hint="cs"/>
          <w:caps/>
          <w:sz w:val="24"/>
          <w:szCs w:val="24"/>
          <w:u w:val="single"/>
          <w:rtl/>
        </w:rPr>
        <w:t xml:space="preserve"> ג</w:t>
      </w:r>
      <w:r w:rsidRPr="004D3840">
        <w:rPr>
          <w:caps/>
          <w:sz w:val="24"/>
          <w:szCs w:val="24"/>
          <w:u w:val="single"/>
          <w:rtl/>
        </w:rPr>
        <w:t>'</w:t>
      </w:r>
      <w:r w:rsidRPr="004D3840">
        <w:rPr>
          <w:rFonts w:hint="cs"/>
          <w:caps/>
          <w:sz w:val="24"/>
          <w:szCs w:val="24"/>
          <w:u w:val="single"/>
          <w:rtl/>
        </w:rPr>
        <w:t>ומאנה מולא - נציגת לשכת התכנון</w:t>
      </w:r>
      <w:r w:rsidR="001E2274">
        <w:rPr>
          <w:rFonts w:hint="cs"/>
          <w:caps/>
          <w:sz w:val="24"/>
          <w:szCs w:val="24"/>
          <w:u w:val="single"/>
          <w:rtl/>
        </w:rPr>
        <w:t>:</w:t>
      </w:r>
    </w:p>
    <w:p w14:paraId="654CD9FC" w14:textId="03E3EC93" w:rsidR="001E2274" w:rsidRDefault="00DC396F" w:rsidP="00EC77D6">
      <w:pPr>
        <w:rPr>
          <w:b w:val="0"/>
          <w:bCs w:val="0"/>
          <w:caps/>
          <w:sz w:val="24"/>
          <w:szCs w:val="24"/>
          <w:rtl/>
        </w:rPr>
      </w:pPr>
      <w:r>
        <w:rPr>
          <w:rFonts w:hint="cs"/>
          <w:b w:val="0"/>
          <w:bCs w:val="0"/>
          <w:caps/>
          <w:sz w:val="24"/>
          <w:szCs w:val="24"/>
          <w:rtl/>
        </w:rPr>
        <w:t xml:space="preserve">... כן </w:t>
      </w:r>
    </w:p>
    <w:p w14:paraId="58E25FD2" w14:textId="77777777" w:rsidR="001E2274" w:rsidRDefault="001E2274" w:rsidP="00EC77D6">
      <w:pPr>
        <w:rPr>
          <w:b w:val="0"/>
          <w:bCs w:val="0"/>
          <w:caps/>
          <w:sz w:val="24"/>
          <w:szCs w:val="24"/>
          <w:rtl/>
        </w:rPr>
      </w:pPr>
    </w:p>
    <w:p w14:paraId="21189B46" w14:textId="77777777" w:rsidR="001E2274" w:rsidRDefault="000A5C33" w:rsidP="00EC77D6">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0FFF4AF0" w14:textId="06C07A18" w:rsidR="001E2274" w:rsidRDefault="00DC396F" w:rsidP="00EC77D6">
      <w:pPr>
        <w:rPr>
          <w:b w:val="0"/>
          <w:bCs w:val="0"/>
          <w:caps/>
          <w:sz w:val="24"/>
          <w:szCs w:val="24"/>
          <w:rtl/>
        </w:rPr>
      </w:pPr>
      <w:r>
        <w:rPr>
          <w:rFonts w:hint="cs"/>
          <w:b w:val="0"/>
          <w:bCs w:val="0"/>
          <w:caps/>
          <w:sz w:val="24"/>
          <w:szCs w:val="24"/>
          <w:rtl/>
        </w:rPr>
        <w:t xml:space="preserve">כן </w:t>
      </w:r>
    </w:p>
    <w:p w14:paraId="7F82E84E" w14:textId="77777777" w:rsidR="001E2274" w:rsidRDefault="001E2274" w:rsidP="00EC77D6">
      <w:pPr>
        <w:rPr>
          <w:b w:val="0"/>
          <w:bCs w:val="0"/>
          <w:caps/>
          <w:sz w:val="24"/>
          <w:szCs w:val="24"/>
          <w:rtl/>
        </w:rPr>
      </w:pPr>
    </w:p>
    <w:p w14:paraId="33878A66" w14:textId="77777777" w:rsidR="001E2274" w:rsidRDefault="0044432A" w:rsidP="00EC77D6">
      <w:pPr>
        <w:rPr>
          <w:caps/>
          <w:sz w:val="24"/>
          <w:szCs w:val="24"/>
          <w:u w:val="single"/>
          <w:rtl/>
        </w:rPr>
      </w:pPr>
      <w:r w:rsidRPr="0044432A">
        <w:rPr>
          <w:rFonts w:hint="cs"/>
          <w:caps/>
          <w:sz w:val="24"/>
          <w:szCs w:val="24"/>
          <w:u w:val="single"/>
          <w:rtl/>
        </w:rPr>
        <w:t>גב</w:t>
      </w:r>
      <w:r w:rsidRPr="0044432A">
        <w:rPr>
          <w:caps/>
          <w:sz w:val="24"/>
          <w:szCs w:val="24"/>
          <w:u w:val="single"/>
          <w:rtl/>
        </w:rPr>
        <w:t>'</w:t>
      </w:r>
      <w:r w:rsidRPr="0044432A">
        <w:rPr>
          <w:rFonts w:hint="cs"/>
          <w:caps/>
          <w:sz w:val="24"/>
          <w:szCs w:val="24"/>
          <w:u w:val="single"/>
          <w:rtl/>
        </w:rPr>
        <w:t xml:space="preserve"> תמי ראם וגנר - נציגת לשכת התכנון</w:t>
      </w:r>
      <w:r w:rsidR="001E2274">
        <w:rPr>
          <w:rFonts w:hint="cs"/>
          <w:caps/>
          <w:sz w:val="24"/>
          <w:szCs w:val="24"/>
          <w:u w:val="single"/>
          <w:rtl/>
        </w:rPr>
        <w:t>:</w:t>
      </w:r>
    </w:p>
    <w:p w14:paraId="62783887" w14:textId="48099AE1" w:rsidR="001E2274" w:rsidRDefault="00DC396F" w:rsidP="00EC77D6">
      <w:pPr>
        <w:rPr>
          <w:b w:val="0"/>
          <w:bCs w:val="0"/>
          <w:caps/>
          <w:sz w:val="24"/>
          <w:szCs w:val="24"/>
          <w:rtl/>
        </w:rPr>
      </w:pPr>
      <w:r>
        <w:rPr>
          <w:rFonts w:hint="cs"/>
          <w:b w:val="0"/>
          <w:bCs w:val="0"/>
          <w:caps/>
          <w:sz w:val="24"/>
          <w:szCs w:val="24"/>
          <w:rtl/>
        </w:rPr>
        <w:t xml:space="preserve">יוצמד לתא, יוצמד לתא שטח שלושים ו, כמה </w:t>
      </w:r>
    </w:p>
    <w:p w14:paraId="5C17038D" w14:textId="77777777" w:rsidR="001E2274" w:rsidRDefault="001E2274" w:rsidP="00EC77D6">
      <w:pPr>
        <w:rPr>
          <w:b w:val="0"/>
          <w:bCs w:val="0"/>
          <w:caps/>
          <w:sz w:val="24"/>
          <w:szCs w:val="24"/>
          <w:rtl/>
        </w:rPr>
      </w:pPr>
    </w:p>
    <w:p w14:paraId="19D2C421" w14:textId="77777777" w:rsidR="001E2274" w:rsidRDefault="004D3840" w:rsidP="00EC77D6">
      <w:pPr>
        <w:rPr>
          <w:caps/>
          <w:sz w:val="24"/>
          <w:szCs w:val="24"/>
          <w:u w:val="single"/>
          <w:rtl/>
        </w:rPr>
      </w:pPr>
      <w:r w:rsidRPr="004D3840">
        <w:rPr>
          <w:rFonts w:hint="cs"/>
          <w:caps/>
          <w:sz w:val="24"/>
          <w:szCs w:val="24"/>
          <w:u w:val="single"/>
          <w:rtl/>
        </w:rPr>
        <w:t>גב</w:t>
      </w:r>
      <w:r w:rsidRPr="004D3840">
        <w:rPr>
          <w:caps/>
          <w:sz w:val="24"/>
          <w:szCs w:val="24"/>
          <w:u w:val="single"/>
          <w:rtl/>
        </w:rPr>
        <w:t>'</w:t>
      </w:r>
      <w:r w:rsidRPr="004D3840">
        <w:rPr>
          <w:rFonts w:hint="cs"/>
          <w:caps/>
          <w:sz w:val="24"/>
          <w:szCs w:val="24"/>
          <w:u w:val="single"/>
          <w:rtl/>
        </w:rPr>
        <w:t xml:space="preserve"> ג</w:t>
      </w:r>
      <w:r w:rsidRPr="004D3840">
        <w:rPr>
          <w:caps/>
          <w:sz w:val="24"/>
          <w:szCs w:val="24"/>
          <w:u w:val="single"/>
          <w:rtl/>
        </w:rPr>
        <w:t>'</w:t>
      </w:r>
      <w:r w:rsidRPr="004D3840">
        <w:rPr>
          <w:rFonts w:hint="cs"/>
          <w:caps/>
          <w:sz w:val="24"/>
          <w:szCs w:val="24"/>
          <w:u w:val="single"/>
          <w:rtl/>
        </w:rPr>
        <w:t>ומאנה מולא - נציגת לשכת התכנון</w:t>
      </w:r>
      <w:r w:rsidR="001E2274">
        <w:rPr>
          <w:rFonts w:hint="cs"/>
          <w:caps/>
          <w:sz w:val="24"/>
          <w:szCs w:val="24"/>
          <w:u w:val="single"/>
          <w:rtl/>
        </w:rPr>
        <w:t>:</w:t>
      </w:r>
    </w:p>
    <w:p w14:paraId="1D23F53B" w14:textId="71D52AAB" w:rsidR="001E2274" w:rsidRDefault="00DC396F" w:rsidP="00EC77D6">
      <w:pPr>
        <w:rPr>
          <w:b w:val="0"/>
          <w:bCs w:val="0"/>
          <w:caps/>
          <w:sz w:val="24"/>
          <w:szCs w:val="24"/>
          <w:rtl/>
        </w:rPr>
      </w:pPr>
      <w:r>
        <w:rPr>
          <w:rFonts w:hint="cs"/>
          <w:b w:val="0"/>
          <w:bCs w:val="0"/>
          <w:caps/>
          <w:sz w:val="24"/>
          <w:szCs w:val="24"/>
          <w:rtl/>
        </w:rPr>
        <w:t xml:space="preserve">שלושים ושבע בי, </w:t>
      </w:r>
    </w:p>
    <w:p w14:paraId="79F024F1" w14:textId="77777777" w:rsidR="001E2274" w:rsidRDefault="001E2274" w:rsidP="00EC77D6">
      <w:pPr>
        <w:rPr>
          <w:b w:val="0"/>
          <w:bCs w:val="0"/>
          <w:caps/>
          <w:sz w:val="24"/>
          <w:szCs w:val="24"/>
          <w:rtl/>
        </w:rPr>
      </w:pPr>
    </w:p>
    <w:p w14:paraId="2F93D51B" w14:textId="77777777" w:rsidR="001E2274" w:rsidRDefault="0044432A" w:rsidP="00EC77D6">
      <w:pPr>
        <w:rPr>
          <w:caps/>
          <w:sz w:val="24"/>
          <w:szCs w:val="24"/>
          <w:u w:val="single"/>
          <w:rtl/>
        </w:rPr>
      </w:pPr>
      <w:r w:rsidRPr="0044432A">
        <w:rPr>
          <w:rFonts w:hint="cs"/>
          <w:caps/>
          <w:sz w:val="24"/>
          <w:szCs w:val="24"/>
          <w:u w:val="single"/>
          <w:rtl/>
        </w:rPr>
        <w:t>גב</w:t>
      </w:r>
      <w:r w:rsidRPr="0044432A">
        <w:rPr>
          <w:caps/>
          <w:sz w:val="24"/>
          <w:szCs w:val="24"/>
          <w:u w:val="single"/>
          <w:rtl/>
        </w:rPr>
        <w:t>'</w:t>
      </w:r>
      <w:r w:rsidRPr="0044432A">
        <w:rPr>
          <w:rFonts w:hint="cs"/>
          <w:caps/>
          <w:sz w:val="24"/>
          <w:szCs w:val="24"/>
          <w:u w:val="single"/>
          <w:rtl/>
        </w:rPr>
        <w:t xml:space="preserve"> תמי ראם וגנר - נציגת לשכת התכנון</w:t>
      </w:r>
      <w:r w:rsidR="001E2274">
        <w:rPr>
          <w:rFonts w:hint="cs"/>
          <w:caps/>
          <w:sz w:val="24"/>
          <w:szCs w:val="24"/>
          <w:u w:val="single"/>
          <w:rtl/>
        </w:rPr>
        <w:t>:</w:t>
      </w:r>
    </w:p>
    <w:p w14:paraId="377FD240" w14:textId="45BAEFF1" w:rsidR="001E2274" w:rsidRDefault="00DC396F" w:rsidP="00EC77D6">
      <w:pPr>
        <w:rPr>
          <w:b w:val="0"/>
          <w:bCs w:val="0"/>
          <w:caps/>
          <w:sz w:val="24"/>
          <w:szCs w:val="24"/>
          <w:rtl/>
        </w:rPr>
      </w:pPr>
      <w:r>
        <w:rPr>
          <w:rFonts w:hint="cs"/>
          <w:b w:val="0"/>
          <w:bCs w:val="0"/>
          <w:caps/>
          <w:sz w:val="24"/>
          <w:szCs w:val="24"/>
          <w:rtl/>
        </w:rPr>
        <w:t xml:space="preserve">שלושים ושבע בי, זיקת הנאה </w:t>
      </w:r>
      <w:r w:rsidR="006A7822">
        <w:rPr>
          <w:rFonts w:hint="cs"/>
          <w:b w:val="0"/>
          <w:bCs w:val="0"/>
          <w:caps/>
          <w:sz w:val="24"/>
          <w:szCs w:val="24"/>
          <w:rtl/>
        </w:rPr>
        <w:t xml:space="preserve">המוצעת תהיה עד תחום תצומצם בהתאם, עד תחום תא שטח שלושים ושבע בי, בתיאום עם לשכת התכנון </w:t>
      </w:r>
    </w:p>
    <w:p w14:paraId="0CC620E6" w14:textId="77777777" w:rsidR="001E2274" w:rsidRDefault="001E2274" w:rsidP="00EC77D6">
      <w:pPr>
        <w:rPr>
          <w:b w:val="0"/>
          <w:bCs w:val="0"/>
          <w:caps/>
          <w:sz w:val="24"/>
          <w:szCs w:val="24"/>
          <w:rtl/>
        </w:rPr>
      </w:pPr>
    </w:p>
    <w:p w14:paraId="5B3B6FC1" w14:textId="77777777" w:rsidR="001E2274" w:rsidRDefault="000A5C33" w:rsidP="00EC77D6">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28E6CF99" w14:textId="55633D81" w:rsidR="001E2274" w:rsidRDefault="006A7822" w:rsidP="00EC77D6">
      <w:pPr>
        <w:rPr>
          <w:b w:val="0"/>
          <w:bCs w:val="0"/>
          <w:caps/>
          <w:sz w:val="24"/>
          <w:szCs w:val="24"/>
          <w:rtl/>
        </w:rPr>
      </w:pPr>
      <w:r>
        <w:rPr>
          <w:rFonts w:hint="cs"/>
          <w:b w:val="0"/>
          <w:bCs w:val="0"/>
          <w:caps/>
          <w:sz w:val="24"/>
          <w:szCs w:val="24"/>
          <w:rtl/>
        </w:rPr>
        <w:t>תדברו עם</w:t>
      </w:r>
      <w:r w:rsidR="000F703D">
        <w:rPr>
          <w:rFonts w:hint="cs"/>
          <w:b w:val="0"/>
          <w:bCs w:val="0"/>
          <w:caps/>
          <w:sz w:val="24"/>
          <w:szCs w:val="24"/>
          <w:rtl/>
        </w:rPr>
        <w:t xml:space="preserve"> </w:t>
      </w:r>
      <w:r>
        <w:rPr>
          <w:rFonts w:hint="cs"/>
          <w:b w:val="0"/>
          <w:bCs w:val="0"/>
          <w:caps/>
          <w:sz w:val="24"/>
          <w:szCs w:val="24"/>
          <w:rtl/>
        </w:rPr>
        <w:t xml:space="preserve">... שיהיה לו סיבוב כניסה ויציאה לחניון </w:t>
      </w:r>
    </w:p>
    <w:p w14:paraId="27E8C809" w14:textId="77777777" w:rsidR="001E2274" w:rsidRDefault="001E2274" w:rsidP="00EC77D6">
      <w:pPr>
        <w:rPr>
          <w:b w:val="0"/>
          <w:bCs w:val="0"/>
          <w:caps/>
          <w:sz w:val="24"/>
          <w:szCs w:val="24"/>
          <w:rtl/>
        </w:rPr>
      </w:pPr>
    </w:p>
    <w:p w14:paraId="00C3141C" w14:textId="77777777" w:rsidR="001E2274" w:rsidRDefault="0044432A" w:rsidP="007D27F9">
      <w:pPr>
        <w:rPr>
          <w:caps/>
          <w:sz w:val="24"/>
          <w:szCs w:val="24"/>
          <w:u w:val="single"/>
          <w:rtl/>
        </w:rPr>
      </w:pPr>
      <w:r w:rsidRPr="0044432A">
        <w:rPr>
          <w:rFonts w:hint="cs"/>
          <w:caps/>
          <w:sz w:val="24"/>
          <w:szCs w:val="24"/>
          <w:u w:val="single"/>
          <w:rtl/>
        </w:rPr>
        <w:t>גב</w:t>
      </w:r>
      <w:r w:rsidRPr="0044432A">
        <w:rPr>
          <w:caps/>
          <w:sz w:val="24"/>
          <w:szCs w:val="24"/>
          <w:u w:val="single"/>
          <w:rtl/>
        </w:rPr>
        <w:t>'</w:t>
      </w:r>
      <w:r w:rsidRPr="0044432A">
        <w:rPr>
          <w:rFonts w:hint="cs"/>
          <w:caps/>
          <w:sz w:val="24"/>
          <w:szCs w:val="24"/>
          <w:u w:val="single"/>
          <w:rtl/>
        </w:rPr>
        <w:t xml:space="preserve"> תמי ראם וגנר - נציגת לשכת התכנון</w:t>
      </w:r>
      <w:r w:rsidR="001E2274">
        <w:rPr>
          <w:rFonts w:hint="cs"/>
          <w:caps/>
          <w:sz w:val="24"/>
          <w:szCs w:val="24"/>
          <w:u w:val="single"/>
          <w:rtl/>
        </w:rPr>
        <w:t>:</w:t>
      </w:r>
    </w:p>
    <w:p w14:paraId="677F4F8F" w14:textId="123B1C8D" w:rsidR="001E2274" w:rsidRDefault="007D27F9" w:rsidP="007D27F9">
      <w:pPr>
        <w:rPr>
          <w:b w:val="0"/>
          <w:bCs w:val="0"/>
          <w:caps/>
          <w:sz w:val="24"/>
          <w:szCs w:val="24"/>
          <w:rtl/>
        </w:rPr>
      </w:pPr>
      <w:r>
        <w:rPr>
          <w:rFonts w:hint="cs"/>
          <w:b w:val="0"/>
          <w:bCs w:val="0"/>
          <w:caps/>
          <w:sz w:val="24"/>
          <w:szCs w:val="24"/>
          <w:rtl/>
        </w:rPr>
        <w:t xml:space="preserve">כן </w:t>
      </w:r>
    </w:p>
    <w:p w14:paraId="284EC8C1" w14:textId="77777777" w:rsidR="001E2274" w:rsidRDefault="001E2274" w:rsidP="007D27F9">
      <w:pPr>
        <w:rPr>
          <w:b w:val="0"/>
          <w:bCs w:val="0"/>
          <w:caps/>
          <w:sz w:val="24"/>
          <w:szCs w:val="24"/>
          <w:rtl/>
        </w:rPr>
      </w:pPr>
    </w:p>
    <w:p w14:paraId="7C3E6219" w14:textId="77777777" w:rsidR="001E2274" w:rsidRDefault="004D3840" w:rsidP="007D27F9">
      <w:pPr>
        <w:rPr>
          <w:caps/>
          <w:sz w:val="24"/>
          <w:szCs w:val="24"/>
          <w:u w:val="single"/>
          <w:rtl/>
        </w:rPr>
      </w:pPr>
      <w:r w:rsidRPr="004D3840">
        <w:rPr>
          <w:rFonts w:hint="cs"/>
          <w:caps/>
          <w:sz w:val="24"/>
          <w:szCs w:val="24"/>
          <w:u w:val="single"/>
          <w:rtl/>
        </w:rPr>
        <w:t>גב</w:t>
      </w:r>
      <w:r w:rsidRPr="004D3840">
        <w:rPr>
          <w:caps/>
          <w:sz w:val="24"/>
          <w:szCs w:val="24"/>
          <w:u w:val="single"/>
          <w:rtl/>
        </w:rPr>
        <w:t>'</w:t>
      </w:r>
      <w:r w:rsidRPr="004D3840">
        <w:rPr>
          <w:rFonts w:hint="cs"/>
          <w:caps/>
          <w:sz w:val="24"/>
          <w:szCs w:val="24"/>
          <w:u w:val="single"/>
          <w:rtl/>
        </w:rPr>
        <w:t xml:space="preserve"> ג</w:t>
      </w:r>
      <w:r w:rsidRPr="004D3840">
        <w:rPr>
          <w:caps/>
          <w:sz w:val="24"/>
          <w:szCs w:val="24"/>
          <w:u w:val="single"/>
          <w:rtl/>
        </w:rPr>
        <w:t>'</w:t>
      </w:r>
      <w:r w:rsidRPr="004D3840">
        <w:rPr>
          <w:rFonts w:hint="cs"/>
          <w:caps/>
          <w:sz w:val="24"/>
          <w:szCs w:val="24"/>
          <w:u w:val="single"/>
          <w:rtl/>
        </w:rPr>
        <w:t>ומאנה מולא - נציגת לשכת התכנון</w:t>
      </w:r>
      <w:r w:rsidR="001E2274">
        <w:rPr>
          <w:rFonts w:hint="cs"/>
          <w:caps/>
          <w:sz w:val="24"/>
          <w:szCs w:val="24"/>
          <w:u w:val="single"/>
          <w:rtl/>
        </w:rPr>
        <w:t>:</w:t>
      </w:r>
    </w:p>
    <w:p w14:paraId="6024E66D" w14:textId="56E72334" w:rsidR="001E2274" w:rsidRDefault="007D27F9" w:rsidP="007D27F9">
      <w:pPr>
        <w:rPr>
          <w:b w:val="0"/>
          <w:bCs w:val="0"/>
          <w:caps/>
          <w:sz w:val="24"/>
          <w:szCs w:val="24"/>
          <w:rtl/>
        </w:rPr>
      </w:pPr>
      <w:r>
        <w:rPr>
          <w:rFonts w:hint="cs"/>
          <w:b w:val="0"/>
          <w:bCs w:val="0"/>
          <w:caps/>
          <w:sz w:val="24"/>
          <w:szCs w:val="24"/>
          <w:rtl/>
        </w:rPr>
        <w:t xml:space="preserve">כן </w:t>
      </w:r>
    </w:p>
    <w:p w14:paraId="71785287" w14:textId="77777777" w:rsidR="001E2274" w:rsidRDefault="001E2274" w:rsidP="007D27F9">
      <w:pPr>
        <w:rPr>
          <w:b w:val="0"/>
          <w:bCs w:val="0"/>
          <w:caps/>
          <w:sz w:val="24"/>
          <w:szCs w:val="24"/>
          <w:rtl/>
        </w:rPr>
      </w:pPr>
    </w:p>
    <w:p w14:paraId="2321969F" w14:textId="77777777" w:rsidR="001E2274" w:rsidRDefault="0044432A" w:rsidP="007D27F9">
      <w:pPr>
        <w:rPr>
          <w:caps/>
          <w:sz w:val="24"/>
          <w:szCs w:val="24"/>
          <w:u w:val="single"/>
          <w:rtl/>
        </w:rPr>
      </w:pPr>
      <w:r w:rsidRPr="0044432A">
        <w:rPr>
          <w:rFonts w:hint="cs"/>
          <w:caps/>
          <w:sz w:val="24"/>
          <w:szCs w:val="24"/>
          <w:u w:val="single"/>
          <w:rtl/>
        </w:rPr>
        <w:t>גב</w:t>
      </w:r>
      <w:r w:rsidRPr="0044432A">
        <w:rPr>
          <w:caps/>
          <w:sz w:val="24"/>
          <w:szCs w:val="24"/>
          <w:u w:val="single"/>
          <w:rtl/>
        </w:rPr>
        <w:t>'</w:t>
      </w:r>
      <w:r w:rsidRPr="0044432A">
        <w:rPr>
          <w:rFonts w:hint="cs"/>
          <w:caps/>
          <w:sz w:val="24"/>
          <w:szCs w:val="24"/>
          <w:u w:val="single"/>
          <w:rtl/>
        </w:rPr>
        <w:t xml:space="preserve"> תמי ראם וגנר - נציגת לשכת התכנון</w:t>
      </w:r>
      <w:r w:rsidR="001E2274">
        <w:rPr>
          <w:rFonts w:hint="cs"/>
          <w:caps/>
          <w:sz w:val="24"/>
          <w:szCs w:val="24"/>
          <w:u w:val="single"/>
          <w:rtl/>
        </w:rPr>
        <w:t>:</w:t>
      </w:r>
    </w:p>
    <w:p w14:paraId="4F3905DC" w14:textId="00464715" w:rsidR="001E2274" w:rsidRDefault="007D27F9" w:rsidP="007D27F9">
      <w:pPr>
        <w:rPr>
          <w:b w:val="0"/>
          <w:bCs w:val="0"/>
          <w:caps/>
          <w:sz w:val="24"/>
          <w:szCs w:val="24"/>
          <w:rtl/>
        </w:rPr>
      </w:pPr>
      <w:r>
        <w:rPr>
          <w:rFonts w:hint="cs"/>
          <w:b w:val="0"/>
          <w:bCs w:val="0"/>
          <w:caps/>
          <w:sz w:val="24"/>
          <w:szCs w:val="24"/>
          <w:rtl/>
        </w:rPr>
        <w:lastRenderedPageBreak/>
        <w:t xml:space="preserve">לכתוב את זה ש, </w:t>
      </w:r>
    </w:p>
    <w:p w14:paraId="3002EAA6" w14:textId="77777777" w:rsidR="001E2274" w:rsidRDefault="001E2274" w:rsidP="007D27F9">
      <w:pPr>
        <w:rPr>
          <w:b w:val="0"/>
          <w:bCs w:val="0"/>
          <w:caps/>
          <w:sz w:val="24"/>
          <w:szCs w:val="24"/>
          <w:rtl/>
        </w:rPr>
      </w:pPr>
    </w:p>
    <w:p w14:paraId="2F08EF24" w14:textId="77777777" w:rsidR="001E2274" w:rsidRDefault="000A5C33" w:rsidP="007D27F9">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7A61956E" w14:textId="5A9C08C2" w:rsidR="001E2274" w:rsidRDefault="007D27F9" w:rsidP="007D27F9">
      <w:pPr>
        <w:rPr>
          <w:b w:val="0"/>
          <w:bCs w:val="0"/>
          <w:caps/>
          <w:sz w:val="24"/>
          <w:szCs w:val="24"/>
          <w:rtl/>
        </w:rPr>
      </w:pPr>
      <w:r>
        <w:rPr>
          <w:rFonts w:hint="cs"/>
          <w:b w:val="0"/>
          <w:bCs w:val="0"/>
          <w:caps/>
          <w:sz w:val="24"/>
          <w:szCs w:val="24"/>
          <w:rtl/>
        </w:rPr>
        <w:t xml:space="preserve">עד גבול זה זה באופן ש, תתאפשר כניסה </w:t>
      </w:r>
    </w:p>
    <w:p w14:paraId="7AF0A177" w14:textId="77777777" w:rsidR="001E2274" w:rsidRDefault="001E2274" w:rsidP="007D27F9">
      <w:pPr>
        <w:rPr>
          <w:b w:val="0"/>
          <w:bCs w:val="0"/>
          <w:caps/>
          <w:sz w:val="24"/>
          <w:szCs w:val="24"/>
          <w:rtl/>
        </w:rPr>
      </w:pPr>
    </w:p>
    <w:p w14:paraId="7C6A2253" w14:textId="77777777" w:rsidR="001E2274" w:rsidRDefault="0044432A" w:rsidP="007D27F9">
      <w:pPr>
        <w:rPr>
          <w:caps/>
          <w:sz w:val="24"/>
          <w:szCs w:val="24"/>
          <w:u w:val="single"/>
          <w:rtl/>
        </w:rPr>
      </w:pPr>
      <w:r w:rsidRPr="0044432A">
        <w:rPr>
          <w:rFonts w:hint="cs"/>
          <w:caps/>
          <w:sz w:val="24"/>
          <w:szCs w:val="24"/>
          <w:u w:val="single"/>
          <w:rtl/>
        </w:rPr>
        <w:t>גב</w:t>
      </w:r>
      <w:r w:rsidRPr="0044432A">
        <w:rPr>
          <w:caps/>
          <w:sz w:val="24"/>
          <w:szCs w:val="24"/>
          <w:u w:val="single"/>
          <w:rtl/>
        </w:rPr>
        <w:t>'</w:t>
      </w:r>
      <w:r w:rsidRPr="0044432A">
        <w:rPr>
          <w:rFonts w:hint="cs"/>
          <w:caps/>
          <w:sz w:val="24"/>
          <w:szCs w:val="24"/>
          <w:u w:val="single"/>
          <w:rtl/>
        </w:rPr>
        <w:t xml:space="preserve"> תמי ראם וגנר - נציגת לשכת התכנון</w:t>
      </w:r>
      <w:r w:rsidR="001E2274">
        <w:rPr>
          <w:rFonts w:hint="cs"/>
          <w:caps/>
          <w:sz w:val="24"/>
          <w:szCs w:val="24"/>
          <w:u w:val="single"/>
          <w:rtl/>
        </w:rPr>
        <w:t>:</w:t>
      </w:r>
    </w:p>
    <w:p w14:paraId="4A3BEDEC" w14:textId="04CB0ACE" w:rsidR="001E2274" w:rsidRDefault="007D27F9" w:rsidP="007D27F9">
      <w:pPr>
        <w:rPr>
          <w:b w:val="0"/>
          <w:bCs w:val="0"/>
          <w:caps/>
          <w:sz w:val="24"/>
          <w:szCs w:val="24"/>
          <w:rtl/>
        </w:rPr>
      </w:pPr>
      <w:r>
        <w:rPr>
          <w:rFonts w:hint="cs"/>
          <w:b w:val="0"/>
          <w:bCs w:val="0"/>
          <w:caps/>
          <w:sz w:val="24"/>
          <w:szCs w:val="24"/>
          <w:rtl/>
        </w:rPr>
        <w:t xml:space="preserve">באופן שתתאפשר כניסה </w:t>
      </w:r>
    </w:p>
    <w:p w14:paraId="7C6F5726" w14:textId="77777777" w:rsidR="001E2274" w:rsidRDefault="001E2274" w:rsidP="007D27F9">
      <w:pPr>
        <w:rPr>
          <w:b w:val="0"/>
          <w:bCs w:val="0"/>
          <w:caps/>
          <w:sz w:val="24"/>
          <w:szCs w:val="24"/>
          <w:rtl/>
        </w:rPr>
      </w:pPr>
    </w:p>
    <w:p w14:paraId="23836A14" w14:textId="77777777" w:rsidR="001E2274" w:rsidRDefault="000A5C33" w:rsidP="007D27F9">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1D3A330F" w14:textId="0EB3D1C7" w:rsidR="001E2274" w:rsidRDefault="007D27F9" w:rsidP="007D27F9">
      <w:pPr>
        <w:rPr>
          <w:b w:val="0"/>
          <w:bCs w:val="0"/>
          <w:caps/>
          <w:sz w:val="24"/>
          <w:szCs w:val="24"/>
          <w:rtl/>
        </w:rPr>
      </w:pPr>
      <w:r>
        <w:rPr>
          <w:rFonts w:hint="cs"/>
          <w:b w:val="0"/>
          <w:bCs w:val="0"/>
          <w:caps/>
          <w:sz w:val="24"/>
          <w:szCs w:val="24"/>
          <w:rtl/>
        </w:rPr>
        <w:t>כניסה ל,</w:t>
      </w:r>
    </w:p>
    <w:p w14:paraId="566F55FF" w14:textId="77777777" w:rsidR="001E2274" w:rsidRDefault="001E2274" w:rsidP="007D27F9">
      <w:pPr>
        <w:rPr>
          <w:b w:val="0"/>
          <w:bCs w:val="0"/>
          <w:caps/>
          <w:sz w:val="24"/>
          <w:szCs w:val="24"/>
          <w:rtl/>
        </w:rPr>
      </w:pPr>
    </w:p>
    <w:p w14:paraId="45D81F3C" w14:textId="77777777" w:rsidR="001E2274" w:rsidRDefault="0044432A" w:rsidP="007D27F9">
      <w:pPr>
        <w:rPr>
          <w:caps/>
          <w:sz w:val="24"/>
          <w:szCs w:val="24"/>
          <w:u w:val="single"/>
          <w:rtl/>
        </w:rPr>
      </w:pPr>
      <w:r w:rsidRPr="0044432A">
        <w:rPr>
          <w:rFonts w:hint="cs"/>
          <w:caps/>
          <w:sz w:val="24"/>
          <w:szCs w:val="24"/>
          <w:u w:val="single"/>
          <w:rtl/>
        </w:rPr>
        <w:t>גב</w:t>
      </w:r>
      <w:r w:rsidRPr="0044432A">
        <w:rPr>
          <w:caps/>
          <w:sz w:val="24"/>
          <w:szCs w:val="24"/>
          <w:u w:val="single"/>
          <w:rtl/>
        </w:rPr>
        <w:t>'</w:t>
      </w:r>
      <w:r w:rsidRPr="0044432A">
        <w:rPr>
          <w:rFonts w:hint="cs"/>
          <w:caps/>
          <w:sz w:val="24"/>
          <w:szCs w:val="24"/>
          <w:u w:val="single"/>
          <w:rtl/>
        </w:rPr>
        <w:t xml:space="preserve"> תמי ראם וגנר - נציגת לשכת התכנון</w:t>
      </w:r>
      <w:r w:rsidR="001E2274">
        <w:rPr>
          <w:rFonts w:hint="cs"/>
          <w:caps/>
          <w:sz w:val="24"/>
          <w:szCs w:val="24"/>
          <w:u w:val="single"/>
          <w:rtl/>
        </w:rPr>
        <w:t>:</w:t>
      </w:r>
    </w:p>
    <w:p w14:paraId="227A3501" w14:textId="0389503E" w:rsidR="001E2274" w:rsidRDefault="007D27F9" w:rsidP="007D27F9">
      <w:pPr>
        <w:rPr>
          <w:b w:val="0"/>
          <w:bCs w:val="0"/>
          <w:caps/>
          <w:sz w:val="24"/>
          <w:szCs w:val="24"/>
          <w:rtl/>
        </w:rPr>
      </w:pPr>
      <w:r>
        <w:rPr>
          <w:rFonts w:hint="cs"/>
          <w:b w:val="0"/>
          <w:bCs w:val="0"/>
          <w:caps/>
          <w:sz w:val="24"/>
          <w:szCs w:val="24"/>
          <w:rtl/>
        </w:rPr>
        <w:t>כניסה לחניות, לחניות גישה לרכב לשני תאי השטח</w:t>
      </w:r>
    </w:p>
    <w:p w14:paraId="084307F5" w14:textId="77777777" w:rsidR="001E2274" w:rsidRDefault="001E2274" w:rsidP="007D27F9">
      <w:pPr>
        <w:rPr>
          <w:b w:val="0"/>
          <w:bCs w:val="0"/>
          <w:caps/>
          <w:sz w:val="24"/>
          <w:szCs w:val="24"/>
          <w:rtl/>
        </w:rPr>
      </w:pPr>
    </w:p>
    <w:p w14:paraId="3410ADBA" w14:textId="77777777" w:rsidR="001E2274" w:rsidRDefault="000A5C33" w:rsidP="007D27F9">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772BA586" w14:textId="0F3309EE" w:rsidR="001E2274" w:rsidRDefault="007D27F9" w:rsidP="007D27F9">
      <w:pPr>
        <w:rPr>
          <w:b w:val="0"/>
          <w:bCs w:val="0"/>
          <w:caps/>
          <w:sz w:val="24"/>
          <w:szCs w:val="24"/>
          <w:rtl/>
        </w:rPr>
      </w:pPr>
      <w:r>
        <w:rPr>
          <w:rFonts w:hint="cs"/>
          <w:b w:val="0"/>
          <w:bCs w:val="0"/>
          <w:caps/>
          <w:sz w:val="24"/>
          <w:szCs w:val="24"/>
          <w:rtl/>
        </w:rPr>
        <w:t>לא לא לשני תאי השטח,</w:t>
      </w:r>
      <w:r w:rsidR="000F703D">
        <w:rPr>
          <w:rFonts w:hint="cs"/>
          <w:b w:val="0"/>
          <w:bCs w:val="0"/>
          <w:caps/>
          <w:sz w:val="24"/>
          <w:szCs w:val="24"/>
          <w:rtl/>
        </w:rPr>
        <w:t xml:space="preserve"> </w:t>
      </w:r>
      <w:r>
        <w:rPr>
          <w:rFonts w:hint="cs"/>
          <w:b w:val="0"/>
          <w:bCs w:val="0"/>
          <w:caps/>
          <w:sz w:val="24"/>
          <w:szCs w:val="24"/>
          <w:rtl/>
        </w:rPr>
        <w:t>... תא שטח שלוש מאות הדרומי</w:t>
      </w:r>
    </w:p>
    <w:p w14:paraId="0E950033" w14:textId="77777777" w:rsidR="001E2274" w:rsidRDefault="001E2274" w:rsidP="007D27F9">
      <w:pPr>
        <w:rPr>
          <w:b w:val="0"/>
          <w:bCs w:val="0"/>
          <w:caps/>
          <w:sz w:val="24"/>
          <w:szCs w:val="24"/>
          <w:rtl/>
        </w:rPr>
      </w:pPr>
    </w:p>
    <w:p w14:paraId="47DB3B91" w14:textId="77777777" w:rsidR="001E2274" w:rsidRDefault="0044432A" w:rsidP="007D27F9">
      <w:pPr>
        <w:rPr>
          <w:caps/>
          <w:sz w:val="24"/>
          <w:szCs w:val="24"/>
          <w:u w:val="single"/>
          <w:rtl/>
        </w:rPr>
      </w:pPr>
      <w:r w:rsidRPr="0044432A">
        <w:rPr>
          <w:rFonts w:hint="cs"/>
          <w:caps/>
          <w:sz w:val="24"/>
          <w:szCs w:val="24"/>
          <w:u w:val="single"/>
          <w:rtl/>
        </w:rPr>
        <w:t>גב</w:t>
      </w:r>
      <w:r w:rsidRPr="0044432A">
        <w:rPr>
          <w:caps/>
          <w:sz w:val="24"/>
          <w:szCs w:val="24"/>
          <w:u w:val="single"/>
          <w:rtl/>
        </w:rPr>
        <w:t>'</w:t>
      </w:r>
      <w:r w:rsidRPr="0044432A">
        <w:rPr>
          <w:rFonts w:hint="cs"/>
          <w:caps/>
          <w:sz w:val="24"/>
          <w:szCs w:val="24"/>
          <w:u w:val="single"/>
          <w:rtl/>
        </w:rPr>
        <w:t xml:space="preserve"> תמי ראם וגנר - נציגת לשכת התכנון</w:t>
      </w:r>
      <w:r w:rsidR="001E2274">
        <w:rPr>
          <w:rFonts w:hint="cs"/>
          <w:caps/>
          <w:sz w:val="24"/>
          <w:szCs w:val="24"/>
          <w:u w:val="single"/>
          <w:rtl/>
        </w:rPr>
        <w:t>:</w:t>
      </w:r>
    </w:p>
    <w:p w14:paraId="5720C94C" w14:textId="7EE5903C" w:rsidR="001E2274" w:rsidRDefault="007D27F9" w:rsidP="007D27F9">
      <w:pPr>
        <w:rPr>
          <w:b w:val="0"/>
          <w:bCs w:val="0"/>
          <w:caps/>
          <w:sz w:val="24"/>
          <w:szCs w:val="24"/>
          <w:rtl/>
        </w:rPr>
      </w:pPr>
      <w:r>
        <w:rPr>
          <w:rFonts w:hint="cs"/>
          <w:b w:val="0"/>
          <w:bCs w:val="0"/>
          <w:caps/>
          <w:sz w:val="24"/>
          <w:szCs w:val="24"/>
          <w:rtl/>
        </w:rPr>
        <w:t xml:space="preserve">נכון כי השני הוא כבר יכול להיכנס מהרחוב </w:t>
      </w:r>
    </w:p>
    <w:p w14:paraId="05354EDE" w14:textId="77777777" w:rsidR="001E2274" w:rsidRDefault="001E2274" w:rsidP="007D27F9">
      <w:pPr>
        <w:rPr>
          <w:b w:val="0"/>
          <w:bCs w:val="0"/>
          <w:caps/>
          <w:sz w:val="24"/>
          <w:szCs w:val="24"/>
          <w:rtl/>
        </w:rPr>
      </w:pPr>
    </w:p>
    <w:p w14:paraId="63F3E9A4" w14:textId="77777777" w:rsidR="001E2274" w:rsidRDefault="000A5C33" w:rsidP="007D27F9">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35D54612" w14:textId="40890790" w:rsidR="001E2274" w:rsidRDefault="007D27F9" w:rsidP="007D27F9">
      <w:pPr>
        <w:rPr>
          <w:b w:val="0"/>
          <w:bCs w:val="0"/>
          <w:caps/>
          <w:sz w:val="24"/>
          <w:szCs w:val="24"/>
          <w:rtl/>
        </w:rPr>
      </w:pPr>
      <w:r>
        <w:rPr>
          <w:rFonts w:hint="cs"/>
          <w:b w:val="0"/>
          <w:bCs w:val="0"/>
          <w:caps/>
          <w:sz w:val="24"/>
          <w:szCs w:val="24"/>
          <w:rtl/>
        </w:rPr>
        <w:t>כן השני יש לו</w:t>
      </w:r>
    </w:p>
    <w:p w14:paraId="691F3FD0" w14:textId="77777777" w:rsidR="001E2274" w:rsidRDefault="001E2274" w:rsidP="007D27F9">
      <w:pPr>
        <w:rPr>
          <w:b w:val="0"/>
          <w:bCs w:val="0"/>
          <w:caps/>
          <w:sz w:val="24"/>
          <w:szCs w:val="24"/>
          <w:rtl/>
        </w:rPr>
      </w:pPr>
    </w:p>
    <w:p w14:paraId="6B7E5820" w14:textId="77777777" w:rsidR="001E2274" w:rsidRDefault="004D3840" w:rsidP="007D27F9">
      <w:pPr>
        <w:rPr>
          <w:caps/>
          <w:sz w:val="24"/>
          <w:szCs w:val="24"/>
          <w:u w:val="single"/>
          <w:rtl/>
        </w:rPr>
      </w:pPr>
      <w:r w:rsidRPr="004D3840">
        <w:rPr>
          <w:rFonts w:hint="cs"/>
          <w:caps/>
          <w:sz w:val="24"/>
          <w:szCs w:val="24"/>
          <w:u w:val="single"/>
          <w:rtl/>
        </w:rPr>
        <w:t>גב</w:t>
      </w:r>
      <w:r w:rsidRPr="004D3840">
        <w:rPr>
          <w:caps/>
          <w:sz w:val="24"/>
          <w:szCs w:val="24"/>
          <w:u w:val="single"/>
          <w:rtl/>
        </w:rPr>
        <w:t>'</w:t>
      </w:r>
      <w:r w:rsidRPr="004D3840">
        <w:rPr>
          <w:rFonts w:hint="cs"/>
          <w:caps/>
          <w:sz w:val="24"/>
          <w:szCs w:val="24"/>
          <w:u w:val="single"/>
          <w:rtl/>
        </w:rPr>
        <w:t xml:space="preserve"> ג</w:t>
      </w:r>
      <w:r w:rsidRPr="004D3840">
        <w:rPr>
          <w:caps/>
          <w:sz w:val="24"/>
          <w:szCs w:val="24"/>
          <w:u w:val="single"/>
          <w:rtl/>
        </w:rPr>
        <w:t>'</w:t>
      </w:r>
      <w:r w:rsidRPr="004D3840">
        <w:rPr>
          <w:rFonts w:hint="cs"/>
          <w:caps/>
          <w:sz w:val="24"/>
          <w:szCs w:val="24"/>
          <w:u w:val="single"/>
          <w:rtl/>
        </w:rPr>
        <w:t>ומאנה מולא - נציגת לשכת התכנון</w:t>
      </w:r>
      <w:r w:rsidR="001E2274">
        <w:rPr>
          <w:rFonts w:hint="cs"/>
          <w:caps/>
          <w:sz w:val="24"/>
          <w:szCs w:val="24"/>
          <w:u w:val="single"/>
          <w:rtl/>
        </w:rPr>
        <w:t>:</w:t>
      </w:r>
    </w:p>
    <w:p w14:paraId="2B80EA47" w14:textId="1F57199D" w:rsidR="001E2274" w:rsidRDefault="007D27F9" w:rsidP="007D27F9">
      <w:pPr>
        <w:rPr>
          <w:b w:val="0"/>
          <w:bCs w:val="0"/>
          <w:caps/>
          <w:sz w:val="24"/>
          <w:szCs w:val="24"/>
          <w:rtl/>
        </w:rPr>
      </w:pPr>
      <w:r>
        <w:rPr>
          <w:rFonts w:hint="cs"/>
          <w:b w:val="0"/>
          <w:bCs w:val="0"/>
          <w:caps/>
          <w:sz w:val="24"/>
          <w:szCs w:val="24"/>
          <w:rtl/>
        </w:rPr>
        <w:t>... תא שטח שלושים ושבע סי</w:t>
      </w:r>
    </w:p>
    <w:p w14:paraId="6EDFEBFF" w14:textId="77777777" w:rsidR="001E2274" w:rsidRDefault="001E2274" w:rsidP="007D27F9">
      <w:pPr>
        <w:rPr>
          <w:b w:val="0"/>
          <w:bCs w:val="0"/>
          <w:caps/>
          <w:sz w:val="24"/>
          <w:szCs w:val="24"/>
          <w:rtl/>
        </w:rPr>
      </w:pPr>
    </w:p>
    <w:p w14:paraId="6813433A" w14:textId="77777777" w:rsidR="001E2274" w:rsidRDefault="0044432A" w:rsidP="007D27F9">
      <w:pPr>
        <w:rPr>
          <w:caps/>
          <w:sz w:val="24"/>
          <w:szCs w:val="24"/>
          <w:u w:val="single"/>
          <w:rtl/>
        </w:rPr>
      </w:pPr>
      <w:r w:rsidRPr="0044432A">
        <w:rPr>
          <w:rFonts w:hint="cs"/>
          <w:caps/>
          <w:sz w:val="24"/>
          <w:szCs w:val="24"/>
          <w:u w:val="single"/>
          <w:rtl/>
        </w:rPr>
        <w:t>גב</w:t>
      </w:r>
      <w:r w:rsidRPr="0044432A">
        <w:rPr>
          <w:caps/>
          <w:sz w:val="24"/>
          <w:szCs w:val="24"/>
          <w:u w:val="single"/>
          <w:rtl/>
        </w:rPr>
        <w:t>'</w:t>
      </w:r>
      <w:r w:rsidRPr="0044432A">
        <w:rPr>
          <w:rFonts w:hint="cs"/>
          <w:caps/>
          <w:sz w:val="24"/>
          <w:szCs w:val="24"/>
          <w:u w:val="single"/>
          <w:rtl/>
        </w:rPr>
        <w:t xml:space="preserve"> תמי ראם וגנר - נציגת לשכת התכנון</w:t>
      </w:r>
      <w:r w:rsidR="001E2274">
        <w:rPr>
          <w:rFonts w:hint="cs"/>
          <w:caps/>
          <w:sz w:val="24"/>
          <w:szCs w:val="24"/>
          <w:u w:val="single"/>
          <w:rtl/>
        </w:rPr>
        <w:t>:</w:t>
      </w:r>
    </w:p>
    <w:p w14:paraId="33459AC8" w14:textId="6907B763" w:rsidR="001E2274" w:rsidRDefault="007D27F9" w:rsidP="007D27F9">
      <w:pPr>
        <w:rPr>
          <w:b w:val="0"/>
          <w:bCs w:val="0"/>
          <w:caps/>
          <w:sz w:val="24"/>
          <w:szCs w:val="24"/>
          <w:rtl/>
        </w:rPr>
      </w:pPr>
      <w:r>
        <w:rPr>
          <w:rFonts w:hint="cs"/>
          <w:b w:val="0"/>
          <w:bCs w:val="0"/>
          <w:caps/>
          <w:sz w:val="24"/>
          <w:szCs w:val="24"/>
          <w:rtl/>
        </w:rPr>
        <w:t xml:space="preserve">בדיוק כן שלושים ושבע סי </w:t>
      </w:r>
    </w:p>
    <w:p w14:paraId="1F6D82E2" w14:textId="77777777" w:rsidR="001E2274" w:rsidRDefault="001E2274" w:rsidP="007D27F9">
      <w:pPr>
        <w:rPr>
          <w:b w:val="0"/>
          <w:bCs w:val="0"/>
          <w:caps/>
          <w:sz w:val="24"/>
          <w:szCs w:val="24"/>
          <w:rtl/>
        </w:rPr>
      </w:pPr>
    </w:p>
    <w:p w14:paraId="16D816FA" w14:textId="77777777" w:rsidR="001E2274" w:rsidRDefault="004D3840" w:rsidP="007D27F9">
      <w:pPr>
        <w:rPr>
          <w:caps/>
          <w:sz w:val="24"/>
          <w:szCs w:val="24"/>
          <w:u w:val="single"/>
          <w:rtl/>
        </w:rPr>
      </w:pPr>
      <w:r w:rsidRPr="004D3840">
        <w:rPr>
          <w:rFonts w:hint="cs"/>
          <w:caps/>
          <w:sz w:val="24"/>
          <w:szCs w:val="24"/>
          <w:u w:val="single"/>
          <w:rtl/>
        </w:rPr>
        <w:t>גב</w:t>
      </w:r>
      <w:r w:rsidRPr="004D3840">
        <w:rPr>
          <w:caps/>
          <w:sz w:val="24"/>
          <w:szCs w:val="24"/>
          <w:u w:val="single"/>
          <w:rtl/>
        </w:rPr>
        <w:t>'</w:t>
      </w:r>
      <w:r w:rsidRPr="004D3840">
        <w:rPr>
          <w:rFonts w:hint="cs"/>
          <w:caps/>
          <w:sz w:val="24"/>
          <w:szCs w:val="24"/>
          <w:u w:val="single"/>
          <w:rtl/>
        </w:rPr>
        <w:t xml:space="preserve"> ג</w:t>
      </w:r>
      <w:r w:rsidRPr="004D3840">
        <w:rPr>
          <w:caps/>
          <w:sz w:val="24"/>
          <w:szCs w:val="24"/>
          <w:u w:val="single"/>
          <w:rtl/>
        </w:rPr>
        <w:t>'</w:t>
      </w:r>
      <w:r w:rsidRPr="004D3840">
        <w:rPr>
          <w:rFonts w:hint="cs"/>
          <w:caps/>
          <w:sz w:val="24"/>
          <w:szCs w:val="24"/>
          <w:u w:val="single"/>
          <w:rtl/>
        </w:rPr>
        <w:t>ומאנה מולא - נציגת לשכת התכנון</w:t>
      </w:r>
      <w:r w:rsidR="001E2274">
        <w:rPr>
          <w:rFonts w:hint="cs"/>
          <w:caps/>
          <w:sz w:val="24"/>
          <w:szCs w:val="24"/>
          <w:u w:val="single"/>
          <w:rtl/>
        </w:rPr>
        <w:t>:</w:t>
      </w:r>
    </w:p>
    <w:p w14:paraId="54A16478" w14:textId="46070859" w:rsidR="001E2274" w:rsidRDefault="007D27F9" w:rsidP="007D27F9">
      <w:pPr>
        <w:rPr>
          <w:b w:val="0"/>
          <w:bCs w:val="0"/>
          <w:caps/>
          <w:sz w:val="24"/>
          <w:szCs w:val="24"/>
          <w:rtl/>
        </w:rPr>
      </w:pPr>
      <w:r>
        <w:rPr>
          <w:rFonts w:hint="cs"/>
          <w:b w:val="0"/>
          <w:bCs w:val="0"/>
          <w:caps/>
          <w:sz w:val="24"/>
          <w:szCs w:val="24"/>
          <w:rtl/>
        </w:rPr>
        <w:t xml:space="preserve">(לא ברור) אוקיי </w:t>
      </w:r>
    </w:p>
    <w:p w14:paraId="4742EBA6" w14:textId="77777777" w:rsidR="001E2274" w:rsidRDefault="001E2274" w:rsidP="007D27F9">
      <w:pPr>
        <w:rPr>
          <w:b w:val="0"/>
          <w:bCs w:val="0"/>
          <w:caps/>
          <w:sz w:val="24"/>
          <w:szCs w:val="24"/>
          <w:rtl/>
        </w:rPr>
      </w:pPr>
    </w:p>
    <w:p w14:paraId="4FC5652B" w14:textId="77777777" w:rsidR="001E2274" w:rsidRDefault="0044432A" w:rsidP="007D27F9">
      <w:pPr>
        <w:rPr>
          <w:caps/>
          <w:sz w:val="24"/>
          <w:szCs w:val="24"/>
          <w:u w:val="single"/>
          <w:rtl/>
        </w:rPr>
      </w:pPr>
      <w:r w:rsidRPr="0044432A">
        <w:rPr>
          <w:rFonts w:hint="cs"/>
          <w:caps/>
          <w:sz w:val="24"/>
          <w:szCs w:val="24"/>
          <w:u w:val="single"/>
          <w:rtl/>
        </w:rPr>
        <w:t>גב</w:t>
      </w:r>
      <w:r w:rsidRPr="0044432A">
        <w:rPr>
          <w:caps/>
          <w:sz w:val="24"/>
          <w:szCs w:val="24"/>
          <w:u w:val="single"/>
          <w:rtl/>
        </w:rPr>
        <w:t>'</w:t>
      </w:r>
      <w:r w:rsidRPr="0044432A">
        <w:rPr>
          <w:rFonts w:hint="cs"/>
          <w:caps/>
          <w:sz w:val="24"/>
          <w:szCs w:val="24"/>
          <w:u w:val="single"/>
          <w:rtl/>
        </w:rPr>
        <w:t xml:space="preserve"> תמי ראם וגנר - נציגת לשכת התכנון</w:t>
      </w:r>
      <w:r w:rsidR="001E2274">
        <w:rPr>
          <w:rFonts w:hint="cs"/>
          <w:caps/>
          <w:sz w:val="24"/>
          <w:szCs w:val="24"/>
          <w:u w:val="single"/>
          <w:rtl/>
        </w:rPr>
        <w:t>:</w:t>
      </w:r>
    </w:p>
    <w:p w14:paraId="43581C95" w14:textId="7AF623B9" w:rsidR="001E2274" w:rsidRDefault="007D27F9" w:rsidP="007D27F9">
      <w:pPr>
        <w:rPr>
          <w:b w:val="0"/>
          <w:bCs w:val="0"/>
          <w:caps/>
          <w:sz w:val="24"/>
          <w:szCs w:val="24"/>
          <w:rtl/>
        </w:rPr>
      </w:pPr>
      <w:r>
        <w:rPr>
          <w:rFonts w:hint="cs"/>
          <w:b w:val="0"/>
          <w:bCs w:val="0"/>
          <w:caps/>
          <w:sz w:val="24"/>
          <w:szCs w:val="24"/>
          <w:rtl/>
        </w:rPr>
        <w:t>אז את זה</w:t>
      </w:r>
      <w:r w:rsidR="000F703D">
        <w:rPr>
          <w:rFonts w:hint="cs"/>
          <w:b w:val="0"/>
          <w:bCs w:val="0"/>
          <w:caps/>
          <w:sz w:val="24"/>
          <w:szCs w:val="24"/>
          <w:rtl/>
        </w:rPr>
        <w:t xml:space="preserve"> </w:t>
      </w:r>
      <w:r>
        <w:rPr>
          <w:rFonts w:hint="cs"/>
          <w:b w:val="0"/>
          <w:bCs w:val="0"/>
          <w:caps/>
          <w:sz w:val="24"/>
          <w:szCs w:val="24"/>
          <w:rtl/>
        </w:rPr>
        <w:t>לא צריך תמחקי את זה. רוחב רן אומר שרוחב של שלוש זה מספיק?</w:t>
      </w:r>
    </w:p>
    <w:p w14:paraId="6D570715" w14:textId="77777777" w:rsidR="001E2274" w:rsidRDefault="001E2274" w:rsidP="007D27F9">
      <w:pPr>
        <w:rPr>
          <w:b w:val="0"/>
          <w:bCs w:val="0"/>
          <w:caps/>
          <w:sz w:val="24"/>
          <w:szCs w:val="24"/>
          <w:rtl/>
        </w:rPr>
      </w:pPr>
    </w:p>
    <w:p w14:paraId="09EF2897" w14:textId="77777777" w:rsidR="001E2274" w:rsidRDefault="000A5C33" w:rsidP="007D27F9">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31579EAB" w14:textId="62C7114A" w:rsidR="001E2274" w:rsidRDefault="007D27F9" w:rsidP="007D27F9">
      <w:pPr>
        <w:rPr>
          <w:b w:val="0"/>
          <w:bCs w:val="0"/>
          <w:caps/>
          <w:sz w:val="24"/>
          <w:szCs w:val="24"/>
          <w:rtl/>
        </w:rPr>
      </w:pPr>
      <w:r>
        <w:rPr>
          <w:rFonts w:hint="cs"/>
          <w:b w:val="0"/>
          <w:bCs w:val="0"/>
          <w:caps/>
          <w:sz w:val="24"/>
          <w:szCs w:val="24"/>
          <w:rtl/>
        </w:rPr>
        <w:t>תדברו איתו</w:t>
      </w:r>
    </w:p>
    <w:p w14:paraId="3EB7B148" w14:textId="77777777" w:rsidR="001E2274" w:rsidRDefault="001E2274" w:rsidP="007D27F9">
      <w:pPr>
        <w:rPr>
          <w:b w:val="0"/>
          <w:bCs w:val="0"/>
          <w:caps/>
          <w:sz w:val="24"/>
          <w:szCs w:val="24"/>
          <w:rtl/>
        </w:rPr>
      </w:pPr>
    </w:p>
    <w:p w14:paraId="6B6D7246" w14:textId="77777777" w:rsidR="001E2274" w:rsidRDefault="0044432A" w:rsidP="007D27F9">
      <w:pPr>
        <w:rPr>
          <w:caps/>
          <w:sz w:val="24"/>
          <w:szCs w:val="24"/>
          <w:u w:val="single"/>
          <w:rtl/>
        </w:rPr>
      </w:pPr>
      <w:r w:rsidRPr="0044432A">
        <w:rPr>
          <w:rFonts w:hint="cs"/>
          <w:caps/>
          <w:sz w:val="24"/>
          <w:szCs w:val="24"/>
          <w:u w:val="single"/>
          <w:rtl/>
        </w:rPr>
        <w:t>גב</w:t>
      </w:r>
      <w:r w:rsidRPr="0044432A">
        <w:rPr>
          <w:caps/>
          <w:sz w:val="24"/>
          <w:szCs w:val="24"/>
          <w:u w:val="single"/>
          <w:rtl/>
        </w:rPr>
        <w:t>'</w:t>
      </w:r>
      <w:r w:rsidRPr="0044432A">
        <w:rPr>
          <w:rFonts w:hint="cs"/>
          <w:caps/>
          <w:sz w:val="24"/>
          <w:szCs w:val="24"/>
          <w:u w:val="single"/>
          <w:rtl/>
        </w:rPr>
        <w:t xml:space="preserve"> תמי ראם וגנר - נציגת לשכת התכנון</w:t>
      </w:r>
      <w:r w:rsidR="001E2274">
        <w:rPr>
          <w:rFonts w:hint="cs"/>
          <w:caps/>
          <w:sz w:val="24"/>
          <w:szCs w:val="24"/>
          <w:u w:val="single"/>
          <w:rtl/>
        </w:rPr>
        <w:t>:</w:t>
      </w:r>
    </w:p>
    <w:p w14:paraId="3DEC7910" w14:textId="36F4E121" w:rsidR="001E2274" w:rsidRDefault="007D27F9" w:rsidP="007D27F9">
      <w:pPr>
        <w:rPr>
          <w:b w:val="0"/>
          <w:bCs w:val="0"/>
          <w:caps/>
          <w:sz w:val="24"/>
          <w:szCs w:val="24"/>
          <w:rtl/>
        </w:rPr>
      </w:pPr>
      <w:r>
        <w:rPr>
          <w:rFonts w:hint="cs"/>
          <w:b w:val="0"/>
          <w:bCs w:val="0"/>
          <w:caps/>
          <w:sz w:val="24"/>
          <w:szCs w:val="24"/>
          <w:rtl/>
        </w:rPr>
        <w:t>רוחב זיקת, לא, כי הם הציעו ארבע</w:t>
      </w:r>
    </w:p>
    <w:p w14:paraId="2818EC5A" w14:textId="77777777" w:rsidR="001E2274" w:rsidRDefault="001E2274" w:rsidP="007D27F9">
      <w:pPr>
        <w:rPr>
          <w:b w:val="0"/>
          <w:bCs w:val="0"/>
          <w:caps/>
          <w:sz w:val="24"/>
          <w:szCs w:val="24"/>
          <w:rtl/>
        </w:rPr>
      </w:pPr>
    </w:p>
    <w:p w14:paraId="1E3AFE51" w14:textId="77777777" w:rsidR="001E2274" w:rsidRDefault="000A5C33" w:rsidP="007D27F9">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6C5A80C4" w14:textId="60C5C59D" w:rsidR="001E2274" w:rsidRDefault="007D27F9" w:rsidP="007D27F9">
      <w:pPr>
        <w:rPr>
          <w:b w:val="0"/>
          <w:bCs w:val="0"/>
          <w:caps/>
          <w:sz w:val="24"/>
          <w:szCs w:val="24"/>
          <w:rtl/>
        </w:rPr>
      </w:pPr>
      <w:r>
        <w:rPr>
          <w:rFonts w:hint="cs"/>
          <w:b w:val="0"/>
          <w:bCs w:val="0"/>
          <w:caps/>
          <w:sz w:val="24"/>
          <w:szCs w:val="24"/>
          <w:rtl/>
        </w:rPr>
        <w:t>רוחב זיקת ההנאה יתואם עם</w:t>
      </w:r>
    </w:p>
    <w:p w14:paraId="5F300053" w14:textId="77777777" w:rsidR="001E2274" w:rsidRDefault="001E2274" w:rsidP="007D27F9">
      <w:pPr>
        <w:rPr>
          <w:b w:val="0"/>
          <w:bCs w:val="0"/>
          <w:caps/>
          <w:sz w:val="24"/>
          <w:szCs w:val="24"/>
          <w:rtl/>
        </w:rPr>
      </w:pPr>
    </w:p>
    <w:p w14:paraId="6E777F99" w14:textId="77777777" w:rsidR="001E2274" w:rsidRDefault="0044432A" w:rsidP="007D27F9">
      <w:pPr>
        <w:rPr>
          <w:caps/>
          <w:sz w:val="24"/>
          <w:szCs w:val="24"/>
          <w:u w:val="single"/>
          <w:rtl/>
        </w:rPr>
      </w:pPr>
      <w:r w:rsidRPr="0044432A">
        <w:rPr>
          <w:rFonts w:hint="cs"/>
          <w:caps/>
          <w:sz w:val="24"/>
          <w:szCs w:val="24"/>
          <w:u w:val="single"/>
          <w:rtl/>
        </w:rPr>
        <w:t>גב</w:t>
      </w:r>
      <w:r w:rsidRPr="0044432A">
        <w:rPr>
          <w:caps/>
          <w:sz w:val="24"/>
          <w:szCs w:val="24"/>
          <w:u w:val="single"/>
          <w:rtl/>
        </w:rPr>
        <w:t>'</w:t>
      </w:r>
      <w:r w:rsidRPr="0044432A">
        <w:rPr>
          <w:rFonts w:hint="cs"/>
          <w:caps/>
          <w:sz w:val="24"/>
          <w:szCs w:val="24"/>
          <w:u w:val="single"/>
          <w:rtl/>
        </w:rPr>
        <w:t xml:space="preserve"> תמי ראם וגנר - נציגת לשכת התכנון</w:t>
      </w:r>
      <w:r w:rsidR="001E2274">
        <w:rPr>
          <w:rFonts w:hint="cs"/>
          <w:caps/>
          <w:sz w:val="24"/>
          <w:szCs w:val="24"/>
          <w:u w:val="single"/>
          <w:rtl/>
        </w:rPr>
        <w:t>:</w:t>
      </w:r>
    </w:p>
    <w:p w14:paraId="5AAE4648" w14:textId="583B1A94" w:rsidR="001E2274" w:rsidRDefault="007D27F9" w:rsidP="007D27F9">
      <w:pPr>
        <w:rPr>
          <w:b w:val="0"/>
          <w:bCs w:val="0"/>
          <w:caps/>
          <w:sz w:val="24"/>
          <w:szCs w:val="24"/>
          <w:rtl/>
        </w:rPr>
      </w:pPr>
      <w:r>
        <w:rPr>
          <w:rFonts w:hint="cs"/>
          <w:b w:val="0"/>
          <w:bCs w:val="0"/>
          <w:caps/>
          <w:sz w:val="24"/>
          <w:szCs w:val="24"/>
          <w:rtl/>
        </w:rPr>
        <w:t>יתואם כן עם יועץ התנועה של לשכת התכנון</w:t>
      </w:r>
      <w:r w:rsidR="00A07DC7">
        <w:rPr>
          <w:rFonts w:hint="cs"/>
          <w:b w:val="0"/>
          <w:bCs w:val="0"/>
          <w:caps/>
          <w:sz w:val="24"/>
          <w:szCs w:val="24"/>
          <w:rtl/>
        </w:rPr>
        <w:t xml:space="preserve"> ... עכשיו תמשיכי</w:t>
      </w:r>
    </w:p>
    <w:p w14:paraId="4F8962DE" w14:textId="77777777" w:rsidR="001E2274" w:rsidRDefault="001E2274" w:rsidP="007D27F9">
      <w:pPr>
        <w:rPr>
          <w:b w:val="0"/>
          <w:bCs w:val="0"/>
          <w:caps/>
          <w:sz w:val="24"/>
          <w:szCs w:val="24"/>
          <w:rtl/>
        </w:rPr>
      </w:pPr>
    </w:p>
    <w:p w14:paraId="7E108DF9" w14:textId="77777777" w:rsidR="001E2274" w:rsidRDefault="004D3840" w:rsidP="007D27F9">
      <w:pPr>
        <w:rPr>
          <w:caps/>
          <w:sz w:val="24"/>
          <w:szCs w:val="24"/>
          <w:u w:val="single"/>
          <w:rtl/>
        </w:rPr>
      </w:pPr>
      <w:r w:rsidRPr="004D3840">
        <w:rPr>
          <w:rFonts w:hint="cs"/>
          <w:caps/>
          <w:sz w:val="24"/>
          <w:szCs w:val="24"/>
          <w:u w:val="single"/>
          <w:rtl/>
        </w:rPr>
        <w:t>גב</w:t>
      </w:r>
      <w:r w:rsidRPr="004D3840">
        <w:rPr>
          <w:caps/>
          <w:sz w:val="24"/>
          <w:szCs w:val="24"/>
          <w:u w:val="single"/>
          <w:rtl/>
        </w:rPr>
        <w:t>'</w:t>
      </w:r>
      <w:r w:rsidRPr="004D3840">
        <w:rPr>
          <w:rFonts w:hint="cs"/>
          <w:caps/>
          <w:sz w:val="24"/>
          <w:szCs w:val="24"/>
          <w:u w:val="single"/>
          <w:rtl/>
        </w:rPr>
        <w:t xml:space="preserve"> ג</w:t>
      </w:r>
      <w:r w:rsidRPr="004D3840">
        <w:rPr>
          <w:caps/>
          <w:sz w:val="24"/>
          <w:szCs w:val="24"/>
          <w:u w:val="single"/>
          <w:rtl/>
        </w:rPr>
        <w:t>'</w:t>
      </w:r>
      <w:r w:rsidRPr="004D3840">
        <w:rPr>
          <w:rFonts w:hint="cs"/>
          <w:caps/>
          <w:sz w:val="24"/>
          <w:szCs w:val="24"/>
          <w:u w:val="single"/>
          <w:rtl/>
        </w:rPr>
        <w:t>ומאנה מולא - נציגת לשכת התכנון</w:t>
      </w:r>
      <w:r w:rsidR="001E2274">
        <w:rPr>
          <w:rFonts w:hint="cs"/>
          <w:caps/>
          <w:sz w:val="24"/>
          <w:szCs w:val="24"/>
          <w:u w:val="single"/>
          <w:rtl/>
        </w:rPr>
        <w:t>:</w:t>
      </w:r>
    </w:p>
    <w:p w14:paraId="60129532" w14:textId="7966F6A2" w:rsidR="001E2274" w:rsidRDefault="00A07DC7" w:rsidP="007D27F9">
      <w:pPr>
        <w:rPr>
          <w:b w:val="0"/>
          <w:bCs w:val="0"/>
          <w:caps/>
          <w:sz w:val="24"/>
          <w:szCs w:val="24"/>
          <w:rtl/>
        </w:rPr>
      </w:pPr>
      <w:r>
        <w:rPr>
          <w:rFonts w:hint="cs"/>
          <w:b w:val="0"/>
          <w:bCs w:val="0"/>
          <w:caps/>
          <w:sz w:val="24"/>
          <w:szCs w:val="24"/>
          <w:rtl/>
        </w:rPr>
        <w:lastRenderedPageBreak/>
        <w:t>טוב זכויות הבנייה</w:t>
      </w:r>
      <w:r w:rsidR="000F703D">
        <w:rPr>
          <w:rFonts w:hint="cs"/>
          <w:b w:val="0"/>
          <w:bCs w:val="0"/>
          <w:caps/>
          <w:sz w:val="24"/>
          <w:szCs w:val="24"/>
          <w:rtl/>
        </w:rPr>
        <w:t xml:space="preserve"> </w:t>
      </w:r>
      <w:r>
        <w:rPr>
          <w:rFonts w:hint="cs"/>
          <w:b w:val="0"/>
          <w:bCs w:val="0"/>
          <w:caps/>
          <w:sz w:val="24"/>
          <w:szCs w:val="24"/>
          <w:rtl/>
        </w:rPr>
        <w:t>... מבנים חקלאיים ביעוד מגורים בישוב כפרי יהיו חמש מאות מטר בנוסף לחמש מאות מטר מרובע לשימושי פלח, כמו - כן יש לציין בהוראות התוכנית בשימושים ביעוד מגורים בישוב כפרי כי השימושים לפלח יהיו לפי תוכנית פלח מאושרת למועצה צש0/280 וכי השימושים לחקלאות יהיו בהתאם לתוספת הראשונה לחוק. זכויות הבנייה עבור מבנים חקלאיים ביעוד קרקע החקלאית שאינם לצורך גידול בעלי חיים יהיו עד שלושת אלפים מטר מרובע או עד חמישים אחוז משטח חלקה א', הקטן מביניהם עד לשמונים אחוז משטח חלקה א' עבור חממות בתי רשת מנהרות מבנים לגידול בעלי - חיים לרבות רפתות עד חמישים אחוז משטח חלקה א' ולא יותר מששת אלפים מטר,</w:t>
      </w:r>
    </w:p>
    <w:p w14:paraId="64A2BC02" w14:textId="77777777" w:rsidR="001E2274" w:rsidRDefault="001E2274" w:rsidP="007D27F9">
      <w:pPr>
        <w:rPr>
          <w:b w:val="0"/>
          <w:bCs w:val="0"/>
          <w:caps/>
          <w:sz w:val="24"/>
          <w:szCs w:val="24"/>
          <w:rtl/>
        </w:rPr>
      </w:pPr>
    </w:p>
    <w:p w14:paraId="597EF47C" w14:textId="77777777" w:rsidR="001E2274" w:rsidRDefault="0044432A" w:rsidP="007D27F9">
      <w:pPr>
        <w:rPr>
          <w:caps/>
          <w:sz w:val="24"/>
          <w:szCs w:val="24"/>
          <w:u w:val="single"/>
          <w:rtl/>
        </w:rPr>
      </w:pPr>
      <w:r w:rsidRPr="0044432A">
        <w:rPr>
          <w:rFonts w:hint="cs"/>
          <w:caps/>
          <w:sz w:val="24"/>
          <w:szCs w:val="24"/>
          <w:u w:val="single"/>
          <w:rtl/>
        </w:rPr>
        <w:t>גב</w:t>
      </w:r>
      <w:r w:rsidRPr="0044432A">
        <w:rPr>
          <w:caps/>
          <w:sz w:val="24"/>
          <w:szCs w:val="24"/>
          <w:u w:val="single"/>
          <w:rtl/>
        </w:rPr>
        <w:t>'</w:t>
      </w:r>
      <w:r w:rsidRPr="0044432A">
        <w:rPr>
          <w:rFonts w:hint="cs"/>
          <w:caps/>
          <w:sz w:val="24"/>
          <w:szCs w:val="24"/>
          <w:u w:val="single"/>
          <w:rtl/>
        </w:rPr>
        <w:t xml:space="preserve"> תמי ראם וגנר - נציגת לשכת התכנון</w:t>
      </w:r>
      <w:r w:rsidR="001E2274">
        <w:rPr>
          <w:rFonts w:hint="cs"/>
          <w:caps/>
          <w:sz w:val="24"/>
          <w:szCs w:val="24"/>
          <w:u w:val="single"/>
          <w:rtl/>
        </w:rPr>
        <w:t>:</w:t>
      </w:r>
    </w:p>
    <w:p w14:paraId="2223477F" w14:textId="5C2383AA" w:rsidR="001E2274" w:rsidRDefault="00A07DC7" w:rsidP="007D27F9">
      <w:pPr>
        <w:rPr>
          <w:b w:val="0"/>
          <w:bCs w:val="0"/>
          <w:caps/>
          <w:sz w:val="24"/>
          <w:szCs w:val="24"/>
          <w:rtl/>
        </w:rPr>
      </w:pPr>
      <w:r>
        <w:rPr>
          <w:rFonts w:hint="cs"/>
          <w:b w:val="0"/>
          <w:bCs w:val="0"/>
          <w:caps/>
          <w:sz w:val="24"/>
          <w:szCs w:val="24"/>
          <w:rtl/>
        </w:rPr>
        <w:t>תוסיפי אבל המבנים החקלאיים יהיו בהתאם לתוספת הראשונה ודרושים במישרין לחקלאות</w:t>
      </w:r>
      <w:r w:rsidR="000F703D">
        <w:rPr>
          <w:rFonts w:hint="cs"/>
          <w:b w:val="0"/>
          <w:bCs w:val="0"/>
          <w:caps/>
          <w:sz w:val="24"/>
          <w:szCs w:val="24"/>
          <w:rtl/>
        </w:rPr>
        <w:t xml:space="preserve"> </w:t>
      </w:r>
      <w:r>
        <w:rPr>
          <w:rFonts w:hint="cs"/>
          <w:b w:val="0"/>
          <w:bCs w:val="0"/>
          <w:caps/>
          <w:sz w:val="24"/>
          <w:szCs w:val="24"/>
          <w:rtl/>
        </w:rPr>
        <w:t xml:space="preserve">... </w:t>
      </w:r>
    </w:p>
    <w:p w14:paraId="52137F01" w14:textId="77777777" w:rsidR="001E2274" w:rsidRDefault="001E2274" w:rsidP="007D27F9">
      <w:pPr>
        <w:rPr>
          <w:b w:val="0"/>
          <w:bCs w:val="0"/>
          <w:caps/>
          <w:sz w:val="24"/>
          <w:szCs w:val="24"/>
          <w:rtl/>
        </w:rPr>
      </w:pPr>
    </w:p>
    <w:p w14:paraId="2F234D92" w14:textId="77777777" w:rsidR="001E2274" w:rsidRDefault="004D3840" w:rsidP="007D27F9">
      <w:pPr>
        <w:rPr>
          <w:caps/>
          <w:sz w:val="24"/>
          <w:szCs w:val="24"/>
          <w:u w:val="single"/>
          <w:rtl/>
        </w:rPr>
      </w:pPr>
      <w:r w:rsidRPr="004D3840">
        <w:rPr>
          <w:rFonts w:hint="cs"/>
          <w:caps/>
          <w:sz w:val="24"/>
          <w:szCs w:val="24"/>
          <w:u w:val="single"/>
          <w:rtl/>
        </w:rPr>
        <w:t>גב</w:t>
      </w:r>
      <w:r w:rsidRPr="004D3840">
        <w:rPr>
          <w:caps/>
          <w:sz w:val="24"/>
          <w:szCs w:val="24"/>
          <w:u w:val="single"/>
          <w:rtl/>
        </w:rPr>
        <w:t>'</w:t>
      </w:r>
      <w:r w:rsidRPr="004D3840">
        <w:rPr>
          <w:rFonts w:hint="cs"/>
          <w:caps/>
          <w:sz w:val="24"/>
          <w:szCs w:val="24"/>
          <w:u w:val="single"/>
          <w:rtl/>
        </w:rPr>
        <w:t xml:space="preserve"> ג</w:t>
      </w:r>
      <w:r w:rsidRPr="004D3840">
        <w:rPr>
          <w:caps/>
          <w:sz w:val="24"/>
          <w:szCs w:val="24"/>
          <w:u w:val="single"/>
          <w:rtl/>
        </w:rPr>
        <w:t>'</w:t>
      </w:r>
      <w:r w:rsidRPr="004D3840">
        <w:rPr>
          <w:rFonts w:hint="cs"/>
          <w:caps/>
          <w:sz w:val="24"/>
          <w:szCs w:val="24"/>
          <w:u w:val="single"/>
          <w:rtl/>
        </w:rPr>
        <w:t>ומאנה מולא - נציגת לשכת התכנון</w:t>
      </w:r>
      <w:r w:rsidR="001E2274">
        <w:rPr>
          <w:rFonts w:hint="cs"/>
          <w:caps/>
          <w:sz w:val="24"/>
          <w:szCs w:val="24"/>
          <w:u w:val="single"/>
          <w:rtl/>
        </w:rPr>
        <w:t>:</w:t>
      </w:r>
    </w:p>
    <w:p w14:paraId="3E7957F4" w14:textId="7676302E" w:rsidR="001E2274" w:rsidRDefault="001D440A" w:rsidP="007D27F9">
      <w:pPr>
        <w:rPr>
          <w:b w:val="0"/>
          <w:bCs w:val="0"/>
          <w:caps/>
          <w:sz w:val="24"/>
          <w:szCs w:val="24"/>
          <w:rtl/>
        </w:rPr>
      </w:pPr>
      <w:r>
        <w:rPr>
          <w:rFonts w:hint="cs"/>
          <w:b w:val="0"/>
          <w:bCs w:val="0"/>
          <w:caps/>
          <w:sz w:val="24"/>
          <w:szCs w:val="24"/>
          <w:rtl/>
        </w:rPr>
        <w:t>להוראות התוכנית תתווסף הוראה להיתרי הבנייה כי יובטח כי צינורות מי גשם ומרזבים יופנו לשטח בנוי מ ... בתוך תחום התוכנית. שבע בשימושי מגורים ייכתב כי משרד או קליניקה ביתי</w:t>
      </w:r>
    </w:p>
    <w:p w14:paraId="50FC20E1" w14:textId="77777777" w:rsidR="001E2274" w:rsidRDefault="001E2274" w:rsidP="007D27F9">
      <w:pPr>
        <w:rPr>
          <w:b w:val="0"/>
          <w:bCs w:val="0"/>
          <w:caps/>
          <w:sz w:val="24"/>
          <w:szCs w:val="24"/>
          <w:rtl/>
        </w:rPr>
      </w:pPr>
    </w:p>
    <w:p w14:paraId="23E75130" w14:textId="77777777" w:rsidR="001E2274" w:rsidRDefault="000A5C33" w:rsidP="007D27F9">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0CDF33AF" w14:textId="7863B36D" w:rsidR="001E2274" w:rsidRDefault="001D440A" w:rsidP="007D27F9">
      <w:pPr>
        <w:rPr>
          <w:b w:val="0"/>
          <w:bCs w:val="0"/>
          <w:caps/>
          <w:sz w:val="24"/>
          <w:szCs w:val="24"/>
          <w:rtl/>
        </w:rPr>
      </w:pPr>
      <w:r>
        <w:rPr>
          <w:rFonts w:hint="cs"/>
          <w:b w:val="0"/>
          <w:bCs w:val="0"/>
          <w:caps/>
          <w:sz w:val="24"/>
          <w:szCs w:val="24"/>
          <w:rtl/>
        </w:rPr>
        <w:t>תמשיכי תמשיכי</w:t>
      </w:r>
    </w:p>
    <w:p w14:paraId="73863792" w14:textId="77777777" w:rsidR="001E2274" w:rsidRDefault="001E2274" w:rsidP="007D27F9">
      <w:pPr>
        <w:rPr>
          <w:b w:val="0"/>
          <w:bCs w:val="0"/>
          <w:caps/>
          <w:sz w:val="24"/>
          <w:szCs w:val="24"/>
          <w:rtl/>
        </w:rPr>
      </w:pPr>
    </w:p>
    <w:p w14:paraId="4F50A5C7" w14:textId="77777777" w:rsidR="001E2274" w:rsidRDefault="004D3840" w:rsidP="007D27F9">
      <w:pPr>
        <w:rPr>
          <w:caps/>
          <w:sz w:val="24"/>
          <w:szCs w:val="24"/>
          <w:u w:val="single"/>
          <w:rtl/>
        </w:rPr>
      </w:pPr>
      <w:r w:rsidRPr="004D3840">
        <w:rPr>
          <w:rFonts w:hint="cs"/>
          <w:caps/>
          <w:sz w:val="24"/>
          <w:szCs w:val="24"/>
          <w:u w:val="single"/>
          <w:rtl/>
        </w:rPr>
        <w:t>גב</w:t>
      </w:r>
      <w:r w:rsidRPr="004D3840">
        <w:rPr>
          <w:caps/>
          <w:sz w:val="24"/>
          <w:szCs w:val="24"/>
          <w:u w:val="single"/>
          <w:rtl/>
        </w:rPr>
        <w:t>'</w:t>
      </w:r>
      <w:r w:rsidRPr="004D3840">
        <w:rPr>
          <w:rFonts w:hint="cs"/>
          <w:caps/>
          <w:sz w:val="24"/>
          <w:szCs w:val="24"/>
          <w:u w:val="single"/>
          <w:rtl/>
        </w:rPr>
        <w:t xml:space="preserve"> ג</w:t>
      </w:r>
      <w:r w:rsidRPr="004D3840">
        <w:rPr>
          <w:caps/>
          <w:sz w:val="24"/>
          <w:szCs w:val="24"/>
          <w:u w:val="single"/>
          <w:rtl/>
        </w:rPr>
        <w:t>'</w:t>
      </w:r>
      <w:r w:rsidRPr="004D3840">
        <w:rPr>
          <w:rFonts w:hint="cs"/>
          <w:caps/>
          <w:sz w:val="24"/>
          <w:szCs w:val="24"/>
          <w:u w:val="single"/>
          <w:rtl/>
        </w:rPr>
        <w:t>ומאנה מולא - נציגת לשכת התכנון</w:t>
      </w:r>
      <w:r w:rsidR="001E2274">
        <w:rPr>
          <w:rFonts w:hint="cs"/>
          <w:caps/>
          <w:sz w:val="24"/>
          <w:szCs w:val="24"/>
          <w:u w:val="single"/>
          <w:rtl/>
        </w:rPr>
        <w:t>:</w:t>
      </w:r>
    </w:p>
    <w:p w14:paraId="470FD229" w14:textId="7C226A30" w:rsidR="001E2274" w:rsidRDefault="001D440A" w:rsidP="007D27F9">
      <w:pPr>
        <w:rPr>
          <w:b w:val="0"/>
          <w:bCs w:val="0"/>
          <w:caps/>
          <w:sz w:val="24"/>
          <w:szCs w:val="24"/>
          <w:rtl/>
        </w:rPr>
      </w:pPr>
      <w:r>
        <w:rPr>
          <w:rFonts w:hint="cs"/>
          <w:b w:val="0"/>
          <w:bCs w:val="0"/>
          <w:caps/>
          <w:sz w:val="24"/>
          <w:szCs w:val="24"/>
          <w:rtl/>
        </w:rPr>
        <w:t xml:space="preserve">אוקיי כי משרד או קליניקה ביתית לבעלי מקצועות חופשיים לשימוש דייר בלבד, שימוש זה יתאפשר במרתף או בקומת המגורים. ככל ויתקיים בקומת המגורים השטח לא יעלה על עשרים וחמש מטרים, </w:t>
      </w:r>
    </w:p>
    <w:p w14:paraId="7F0EC216" w14:textId="77777777" w:rsidR="001E2274" w:rsidRDefault="001E2274" w:rsidP="007D27F9">
      <w:pPr>
        <w:rPr>
          <w:b w:val="0"/>
          <w:bCs w:val="0"/>
          <w:caps/>
          <w:sz w:val="24"/>
          <w:szCs w:val="24"/>
          <w:rtl/>
        </w:rPr>
      </w:pPr>
    </w:p>
    <w:p w14:paraId="474F9D77" w14:textId="77777777" w:rsidR="001E2274" w:rsidRDefault="001D440A" w:rsidP="007D27F9">
      <w:pPr>
        <w:rPr>
          <w:b w:val="0"/>
          <w:bCs w:val="0"/>
          <w:caps/>
          <w:sz w:val="24"/>
          <w:szCs w:val="24"/>
          <w:rtl/>
        </w:rPr>
      </w:pPr>
      <w:r>
        <w:rPr>
          <w:rFonts w:hint="cs"/>
          <w:b w:val="0"/>
          <w:bCs w:val="0"/>
          <w:caps/>
          <w:sz w:val="24"/>
          <w:szCs w:val="24"/>
          <w:rtl/>
        </w:rPr>
        <w:t>(מדברים ביחד)</w:t>
      </w:r>
    </w:p>
    <w:p w14:paraId="7438D57A" w14:textId="77777777" w:rsidR="001E2274" w:rsidRDefault="001E2274" w:rsidP="007D27F9">
      <w:pPr>
        <w:rPr>
          <w:b w:val="0"/>
          <w:bCs w:val="0"/>
          <w:caps/>
          <w:sz w:val="24"/>
          <w:szCs w:val="24"/>
          <w:rtl/>
        </w:rPr>
      </w:pPr>
    </w:p>
    <w:p w14:paraId="3B50E69C" w14:textId="77777777" w:rsidR="001E2274" w:rsidRDefault="004D3840" w:rsidP="001D440A">
      <w:pPr>
        <w:rPr>
          <w:caps/>
          <w:sz w:val="24"/>
          <w:szCs w:val="24"/>
          <w:u w:val="single"/>
          <w:rtl/>
        </w:rPr>
      </w:pPr>
      <w:r w:rsidRPr="004D3840">
        <w:rPr>
          <w:rFonts w:hint="cs"/>
          <w:caps/>
          <w:sz w:val="24"/>
          <w:szCs w:val="24"/>
          <w:u w:val="single"/>
          <w:rtl/>
        </w:rPr>
        <w:t>גב</w:t>
      </w:r>
      <w:r w:rsidRPr="004D3840">
        <w:rPr>
          <w:caps/>
          <w:sz w:val="24"/>
          <w:szCs w:val="24"/>
          <w:u w:val="single"/>
          <w:rtl/>
        </w:rPr>
        <w:t>'</w:t>
      </w:r>
      <w:r w:rsidRPr="004D3840">
        <w:rPr>
          <w:rFonts w:hint="cs"/>
          <w:caps/>
          <w:sz w:val="24"/>
          <w:szCs w:val="24"/>
          <w:u w:val="single"/>
          <w:rtl/>
        </w:rPr>
        <w:t xml:space="preserve"> ג</w:t>
      </w:r>
      <w:r w:rsidRPr="004D3840">
        <w:rPr>
          <w:caps/>
          <w:sz w:val="24"/>
          <w:szCs w:val="24"/>
          <w:u w:val="single"/>
          <w:rtl/>
        </w:rPr>
        <w:t>'</w:t>
      </w:r>
      <w:r w:rsidRPr="004D3840">
        <w:rPr>
          <w:rFonts w:hint="cs"/>
          <w:caps/>
          <w:sz w:val="24"/>
          <w:szCs w:val="24"/>
          <w:u w:val="single"/>
          <w:rtl/>
        </w:rPr>
        <w:t>ומאנה מולא - נציגת לשכת התכנון</w:t>
      </w:r>
      <w:r w:rsidR="001E2274">
        <w:rPr>
          <w:rFonts w:hint="cs"/>
          <w:caps/>
          <w:sz w:val="24"/>
          <w:szCs w:val="24"/>
          <w:u w:val="single"/>
          <w:rtl/>
        </w:rPr>
        <w:t>:</w:t>
      </w:r>
    </w:p>
    <w:p w14:paraId="6D743996" w14:textId="63F4A453" w:rsidR="001E2274" w:rsidRDefault="001D440A" w:rsidP="001D440A">
      <w:pPr>
        <w:rPr>
          <w:b w:val="0"/>
          <w:bCs w:val="0"/>
          <w:caps/>
          <w:sz w:val="24"/>
          <w:szCs w:val="24"/>
          <w:rtl/>
        </w:rPr>
      </w:pPr>
      <w:r>
        <w:rPr>
          <w:rFonts w:hint="cs"/>
          <w:b w:val="0"/>
          <w:bCs w:val="0"/>
          <w:caps/>
          <w:sz w:val="24"/>
          <w:szCs w:val="24"/>
          <w:rtl/>
        </w:rPr>
        <w:t>ככל ומשרד או קליניקה יהיו בקומת המרתף גודלם לא יעלה על חמישים מטר רבוע. שמונה הוראות לעניין בריכות השחייה יימחקו ותירשם הוראה כי הנחיות לבריכת שחייה פרטית יהיו בהתאם להנחיות מרחביות של ועדה מקומית לב- השרון. בסעיף ארבע אחד אחד במגורים א' וסעיף ארבע שתיים אחד מגורים בישוב כפרי אין לפרט שימושים שאינם (לא ברור) מגורים כגון חניה מחסן וכדומה. הוראות התוכנית יתוקנו ויוסרו הפניות לנושאים המוסדרים לרבות תקנות הרישוי, לאחריות ביצוע והסכמים הנחיות מרחביות למהנדס או לאדריכל המועצה וליחידות ברשות המקומיות, הגדרות המכילות פירוט יתר וכל נושא שאינו מעניינה של תוכנית ובכפוף להערות טכניות ומשפטיות של לשכת התכנון</w:t>
      </w:r>
    </w:p>
    <w:p w14:paraId="4362A387" w14:textId="77777777" w:rsidR="001E2274" w:rsidRDefault="001E2274" w:rsidP="001D440A">
      <w:pPr>
        <w:rPr>
          <w:b w:val="0"/>
          <w:bCs w:val="0"/>
          <w:caps/>
          <w:sz w:val="24"/>
          <w:szCs w:val="24"/>
          <w:rtl/>
        </w:rPr>
      </w:pPr>
    </w:p>
    <w:p w14:paraId="3C5AF0BB" w14:textId="77777777" w:rsidR="001E2274" w:rsidRDefault="000A5C33" w:rsidP="001D440A">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3C62035B" w14:textId="29ABBC13" w:rsidR="001E2274" w:rsidRDefault="002845EC" w:rsidP="001D440A">
      <w:pPr>
        <w:rPr>
          <w:b w:val="0"/>
          <w:bCs w:val="0"/>
          <w:caps/>
          <w:sz w:val="24"/>
          <w:szCs w:val="24"/>
          <w:rtl/>
        </w:rPr>
      </w:pPr>
      <w:r>
        <w:rPr>
          <w:rFonts w:hint="cs"/>
          <w:b w:val="0"/>
          <w:bCs w:val="0"/>
          <w:caps/>
          <w:sz w:val="24"/>
          <w:szCs w:val="24"/>
          <w:rtl/>
        </w:rPr>
        <w:t>תודה רבה</w:t>
      </w:r>
    </w:p>
    <w:p w14:paraId="3A2855C6" w14:textId="77777777" w:rsidR="001E2274" w:rsidRDefault="001E2274" w:rsidP="001D440A">
      <w:pPr>
        <w:rPr>
          <w:b w:val="0"/>
          <w:bCs w:val="0"/>
          <w:caps/>
          <w:sz w:val="24"/>
          <w:szCs w:val="24"/>
          <w:rtl/>
        </w:rPr>
      </w:pPr>
    </w:p>
    <w:p w14:paraId="1FAB7C80" w14:textId="77777777" w:rsidR="001E2274" w:rsidRDefault="00D17364" w:rsidP="001D440A">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17FB671D" w14:textId="07D208E2" w:rsidR="001E2274" w:rsidRDefault="002845EC" w:rsidP="001D440A">
      <w:pPr>
        <w:rPr>
          <w:b w:val="0"/>
          <w:bCs w:val="0"/>
          <w:caps/>
          <w:sz w:val="24"/>
          <w:szCs w:val="24"/>
          <w:rtl/>
        </w:rPr>
      </w:pPr>
      <w:r>
        <w:rPr>
          <w:rFonts w:hint="cs"/>
          <w:b w:val="0"/>
          <w:bCs w:val="0"/>
          <w:caps/>
          <w:sz w:val="24"/>
          <w:szCs w:val="24"/>
          <w:rtl/>
        </w:rPr>
        <w:t>טוב</w:t>
      </w:r>
    </w:p>
    <w:p w14:paraId="386F5DB4" w14:textId="77777777" w:rsidR="001E2274" w:rsidRDefault="001E2274" w:rsidP="001D440A">
      <w:pPr>
        <w:rPr>
          <w:b w:val="0"/>
          <w:bCs w:val="0"/>
          <w:caps/>
          <w:sz w:val="24"/>
          <w:szCs w:val="24"/>
          <w:rtl/>
        </w:rPr>
      </w:pPr>
    </w:p>
    <w:p w14:paraId="325F67D0" w14:textId="77777777" w:rsidR="001E2274" w:rsidRDefault="000A5C33" w:rsidP="001D440A">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3619DAC1" w14:textId="10D40F66" w:rsidR="001E2274" w:rsidRDefault="002845EC" w:rsidP="001D440A">
      <w:pPr>
        <w:rPr>
          <w:b w:val="0"/>
          <w:bCs w:val="0"/>
          <w:caps/>
          <w:sz w:val="24"/>
          <w:szCs w:val="24"/>
          <w:rtl/>
        </w:rPr>
      </w:pPr>
      <w:r>
        <w:rPr>
          <w:rFonts w:hint="cs"/>
          <w:b w:val="0"/>
          <w:bCs w:val="0"/>
          <w:caps/>
          <w:sz w:val="24"/>
          <w:szCs w:val="24"/>
          <w:rtl/>
        </w:rPr>
        <w:t>תודה לך</w:t>
      </w:r>
    </w:p>
    <w:p w14:paraId="236A94E4" w14:textId="77777777" w:rsidR="001E2274" w:rsidRDefault="001E2274" w:rsidP="001D440A">
      <w:pPr>
        <w:rPr>
          <w:b w:val="0"/>
          <w:bCs w:val="0"/>
          <w:caps/>
          <w:sz w:val="24"/>
          <w:szCs w:val="24"/>
          <w:rtl/>
        </w:rPr>
      </w:pPr>
    </w:p>
    <w:p w14:paraId="583DEBEA" w14:textId="77777777" w:rsidR="001E2274" w:rsidRDefault="004D3840" w:rsidP="001D440A">
      <w:pPr>
        <w:rPr>
          <w:caps/>
          <w:sz w:val="24"/>
          <w:szCs w:val="24"/>
          <w:u w:val="single"/>
          <w:rtl/>
        </w:rPr>
      </w:pPr>
      <w:r w:rsidRPr="004D3840">
        <w:rPr>
          <w:rFonts w:hint="cs"/>
          <w:caps/>
          <w:sz w:val="24"/>
          <w:szCs w:val="24"/>
          <w:u w:val="single"/>
          <w:rtl/>
        </w:rPr>
        <w:t>גב</w:t>
      </w:r>
      <w:r w:rsidRPr="004D3840">
        <w:rPr>
          <w:caps/>
          <w:sz w:val="24"/>
          <w:szCs w:val="24"/>
          <w:u w:val="single"/>
          <w:rtl/>
        </w:rPr>
        <w:t>'</w:t>
      </w:r>
      <w:r w:rsidRPr="004D3840">
        <w:rPr>
          <w:rFonts w:hint="cs"/>
          <w:caps/>
          <w:sz w:val="24"/>
          <w:szCs w:val="24"/>
          <w:u w:val="single"/>
          <w:rtl/>
        </w:rPr>
        <w:t xml:space="preserve"> ג</w:t>
      </w:r>
      <w:r w:rsidRPr="004D3840">
        <w:rPr>
          <w:caps/>
          <w:sz w:val="24"/>
          <w:szCs w:val="24"/>
          <w:u w:val="single"/>
          <w:rtl/>
        </w:rPr>
        <w:t>'</w:t>
      </w:r>
      <w:r w:rsidRPr="004D3840">
        <w:rPr>
          <w:rFonts w:hint="cs"/>
          <w:caps/>
          <w:sz w:val="24"/>
          <w:szCs w:val="24"/>
          <w:u w:val="single"/>
          <w:rtl/>
        </w:rPr>
        <w:t>ומאנה מולא - נציגת לשכת התכנון</w:t>
      </w:r>
      <w:r w:rsidR="001E2274">
        <w:rPr>
          <w:rFonts w:hint="cs"/>
          <w:caps/>
          <w:sz w:val="24"/>
          <w:szCs w:val="24"/>
          <w:u w:val="single"/>
          <w:rtl/>
        </w:rPr>
        <w:t>:</w:t>
      </w:r>
    </w:p>
    <w:p w14:paraId="5607876F" w14:textId="111E7367" w:rsidR="001E2274" w:rsidRDefault="002845EC" w:rsidP="001D440A">
      <w:pPr>
        <w:rPr>
          <w:b w:val="0"/>
          <w:bCs w:val="0"/>
          <w:caps/>
          <w:sz w:val="24"/>
          <w:szCs w:val="24"/>
          <w:rtl/>
        </w:rPr>
      </w:pPr>
      <w:r>
        <w:rPr>
          <w:rFonts w:hint="cs"/>
          <w:b w:val="0"/>
          <w:bCs w:val="0"/>
          <w:caps/>
          <w:sz w:val="24"/>
          <w:szCs w:val="24"/>
          <w:rtl/>
        </w:rPr>
        <w:t>תודה לכם</w:t>
      </w:r>
    </w:p>
    <w:p w14:paraId="4ADEA1C7" w14:textId="77777777" w:rsidR="001E2274" w:rsidRDefault="001E2274" w:rsidP="001D440A">
      <w:pPr>
        <w:rPr>
          <w:b w:val="0"/>
          <w:bCs w:val="0"/>
          <w:caps/>
          <w:sz w:val="24"/>
          <w:szCs w:val="24"/>
          <w:rtl/>
        </w:rPr>
      </w:pPr>
    </w:p>
    <w:p w14:paraId="70676DB8" w14:textId="77777777" w:rsidR="001E2274" w:rsidRDefault="00D17364" w:rsidP="001D440A">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4FF241F2" w14:textId="5A90645F" w:rsidR="001E2274" w:rsidRDefault="002845EC" w:rsidP="001D440A">
      <w:pPr>
        <w:rPr>
          <w:b w:val="0"/>
          <w:bCs w:val="0"/>
          <w:caps/>
          <w:sz w:val="24"/>
          <w:szCs w:val="24"/>
          <w:rtl/>
        </w:rPr>
      </w:pPr>
      <w:r>
        <w:rPr>
          <w:rFonts w:hint="cs"/>
          <w:b w:val="0"/>
          <w:bCs w:val="0"/>
          <w:caps/>
          <w:sz w:val="24"/>
          <w:szCs w:val="24"/>
          <w:rtl/>
        </w:rPr>
        <w:t xml:space="preserve">אנחנו עוברים ל, </w:t>
      </w:r>
    </w:p>
    <w:p w14:paraId="59F13CE9" w14:textId="77777777" w:rsidR="001E2274" w:rsidRDefault="001E2274" w:rsidP="001D440A">
      <w:pPr>
        <w:rPr>
          <w:b w:val="0"/>
          <w:bCs w:val="0"/>
          <w:caps/>
          <w:sz w:val="24"/>
          <w:szCs w:val="24"/>
          <w:rtl/>
        </w:rPr>
      </w:pPr>
    </w:p>
    <w:p w14:paraId="6E121CB1" w14:textId="77777777" w:rsidR="001E2274" w:rsidRDefault="000A5C33" w:rsidP="001D440A">
      <w:pPr>
        <w:rPr>
          <w:caps/>
          <w:sz w:val="24"/>
          <w:szCs w:val="24"/>
          <w:u w:val="single"/>
          <w:rtl/>
        </w:rPr>
      </w:pPr>
      <w:r w:rsidRPr="000A5C33">
        <w:rPr>
          <w:rFonts w:hint="cs"/>
          <w:caps/>
          <w:sz w:val="24"/>
          <w:szCs w:val="24"/>
          <w:u w:val="single"/>
          <w:rtl/>
        </w:rPr>
        <w:lastRenderedPageBreak/>
        <w:t>מר מוחמד נאטור - סגן מתכננת המחוז</w:t>
      </w:r>
      <w:r w:rsidR="001E2274">
        <w:rPr>
          <w:rFonts w:hint="cs"/>
          <w:caps/>
          <w:sz w:val="24"/>
          <w:szCs w:val="24"/>
          <w:u w:val="single"/>
          <w:rtl/>
        </w:rPr>
        <w:t>:</w:t>
      </w:r>
    </w:p>
    <w:p w14:paraId="10A249DC" w14:textId="4AE92A8C" w:rsidR="001E2274" w:rsidRDefault="002845EC" w:rsidP="001D440A">
      <w:pPr>
        <w:rPr>
          <w:b w:val="0"/>
          <w:bCs w:val="0"/>
          <w:caps/>
          <w:sz w:val="24"/>
          <w:szCs w:val="24"/>
          <w:rtl/>
        </w:rPr>
      </w:pPr>
      <w:r>
        <w:rPr>
          <w:rFonts w:hint="cs"/>
          <w:b w:val="0"/>
          <w:bCs w:val="0"/>
          <w:caps/>
          <w:sz w:val="24"/>
          <w:szCs w:val="24"/>
          <w:rtl/>
        </w:rPr>
        <w:t xml:space="preserve">נס - ציונה </w:t>
      </w:r>
    </w:p>
    <w:p w14:paraId="16BAACE2" w14:textId="77777777" w:rsidR="001E2274" w:rsidRDefault="001E2274" w:rsidP="001D440A">
      <w:pPr>
        <w:rPr>
          <w:b w:val="0"/>
          <w:bCs w:val="0"/>
          <w:caps/>
          <w:sz w:val="24"/>
          <w:szCs w:val="24"/>
          <w:rtl/>
        </w:rPr>
      </w:pPr>
    </w:p>
    <w:p w14:paraId="01589DD3" w14:textId="77777777" w:rsidR="001E2274" w:rsidRDefault="00D17364" w:rsidP="001D440A">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1FDF561D" w14:textId="47E3985A" w:rsidR="001E2274" w:rsidRDefault="002845EC" w:rsidP="001D440A">
      <w:pPr>
        <w:rPr>
          <w:b w:val="0"/>
          <w:bCs w:val="0"/>
          <w:caps/>
          <w:sz w:val="24"/>
          <w:szCs w:val="24"/>
          <w:rtl/>
        </w:rPr>
      </w:pPr>
      <w:r>
        <w:rPr>
          <w:rFonts w:hint="cs"/>
          <w:b w:val="0"/>
          <w:bCs w:val="0"/>
          <w:caps/>
          <w:sz w:val="24"/>
          <w:szCs w:val="24"/>
          <w:rtl/>
        </w:rPr>
        <w:t>נס - ציונה יש לנו דקה</w:t>
      </w:r>
    </w:p>
    <w:p w14:paraId="128725B5" w14:textId="77777777" w:rsidR="001E2274" w:rsidRDefault="001E2274" w:rsidP="001D440A">
      <w:pPr>
        <w:rPr>
          <w:b w:val="0"/>
          <w:bCs w:val="0"/>
          <w:caps/>
          <w:sz w:val="24"/>
          <w:szCs w:val="24"/>
          <w:rtl/>
        </w:rPr>
      </w:pPr>
    </w:p>
    <w:p w14:paraId="2AEAFD23" w14:textId="77777777" w:rsidR="001E2274" w:rsidRDefault="00E5536A" w:rsidP="001D440A">
      <w:pPr>
        <w:rPr>
          <w:caps/>
          <w:sz w:val="24"/>
          <w:szCs w:val="24"/>
          <w:u w:val="single"/>
          <w:rtl/>
        </w:rPr>
      </w:pPr>
      <w:r w:rsidRPr="00E5536A">
        <w:rPr>
          <w:rFonts w:hint="cs"/>
          <w:caps/>
          <w:sz w:val="24"/>
          <w:szCs w:val="24"/>
          <w:u w:val="single"/>
          <w:rtl/>
        </w:rPr>
        <w:t>גב</w:t>
      </w:r>
      <w:r w:rsidRPr="00E5536A">
        <w:rPr>
          <w:caps/>
          <w:sz w:val="24"/>
          <w:szCs w:val="24"/>
          <w:u w:val="single"/>
          <w:rtl/>
        </w:rPr>
        <w:t>'</w:t>
      </w:r>
      <w:r w:rsidRPr="00E5536A">
        <w:rPr>
          <w:rFonts w:hint="cs"/>
          <w:caps/>
          <w:sz w:val="24"/>
          <w:szCs w:val="24"/>
          <w:u w:val="single"/>
          <w:rtl/>
        </w:rPr>
        <w:t xml:space="preserve"> רוני גרניט - נציגת משרד הבריאות בוועדה המחוזית</w:t>
      </w:r>
      <w:r w:rsidR="001E2274">
        <w:rPr>
          <w:rFonts w:hint="cs"/>
          <w:caps/>
          <w:sz w:val="24"/>
          <w:szCs w:val="24"/>
          <w:u w:val="single"/>
          <w:rtl/>
        </w:rPr>
        <w:t>:</w:t>
      </w:r>
    </w:p>
    <w:p w14:paraId="4E707301" w14:textId="3FAB550F" w:rsidR="001E2274" w:rsidRDefault="002845EC" w:rsidP="001D440A">
      <w:pPr>
        <w:rPr>
          <w:b w:val="0"/>
          <w:bCs w:val="0"/>
          <w:caps/>
          <w:sz w:val="24"/>
          <w:szCs w:val="24"/>
          <w:rtl/>
        </w:rPr>
      </w:pPr>
      <w:r>
        <w:rPr>
          <w:rFonts w:hint="cs"/>
          <w:b w:val="0"/>
          <w:bCs w:val="0"/>
          <w:caps/>
          <w:sz w:val="24"/>
          <w:szCs w:val="24"/>
          <w:rtl/>
        </w:rPr>
        <w:t xml:space="preserve">יפה </w:t>
      </w:r>
    </w:p>
    <w:p w14:paraId="65BE4ECB" w14:textId="77777777" w:rsidR="001E2274" w:rsidRDefault="001E2274" w:rsidP="001D440A">
      <w:pPr>
        <w:rPr>
          <w:b w:val="0"/>
          <w:bCs w:val="0"/>
          <w:caps/>
          <w:sz w:val="24"/>
          <w:szCs w:val="24"/>
          <w:rtl/>
        </w:rPr>
      </w:pPr>
    </w:p>
    <w:p w14:paraId="127D3709" w14:textId="77777777" w:rsidR="001E2274" w:rsidRDefault="00D17364" w:rsidP="001D440A">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6559C873" w14:textId="13FE011B" w:rsidR="001E2274" w:rsidRDefault="002845EC" w:rsidP="001D440A">
      <w:pPr>
        <w:rPr>
          <w:b w:val="0"/>
          <w:bCs w:val="0"/>
          <w:caps/>
          <w:sz w:val="24"/>
          <w:szCs w:val="24"/>
          <w:rtl/>
        </w:rPr>
      </w:pPr>
      <w:r>
        <w:rPr>
          <w:rFonts w:hint="cs"/>
          <w:b w:val="0"/>
          <w:bCs w:val="0"/>
          <w:caps/>
          <w:sz w:val="24"/>
          <w:szCs w:val="24"/>
          <w:rtl/>
        </w:rPr>
        <w:t xml:space="preserve">יש לנו דקה הפסקה </w:t>
      </w:r>
    </w:p>
    <w:p w14:paraId="50E1AADF" w14:textId="77777777" w:rsidR="001E2274" w:rsidRDefault="001E2274" w:rsidP="001D440A">
      <w:pPr>
        <w:rPr>
          <w:b w:val="0"/>
          <w:bCs w:val="0"/>
          <w:caps/>
          <w:sz w:val="24"/>
          <w:szCs w:val="24"/>
          <w:rtl/>
        </w:rPr>
      </w:pPr>
    </w:p>
    <w:p w14:paraId="079A5229" w14:textId="77777777" w:rsidR="001E2274" w:rsidRDefault="00E5536A" w:rsidP="001D440A">
      <w:pPr>
        <w:rPr>
          <w:caps/>
          <w:sz w:val="24"/>
          <w:szCs w:val="24"/>
          <w:u w:val="single"/>
          <w:rtl/>
        </w:rPr>
      </w:pPr>
      <w:r w:rsidRPr="00E5536A">
        <w:rPr>
          <w:rFonts w:hint="cs"/>
          <w:caps/>
          <w:sz w:val="24"/>
          <w:szCs w:val="24"/>
          <w:u w:val="single"/>
          <w:rtl/>
        </w:rPr>
        <w:t>גב</w:t>
      </w:r>
      <w:r w:rsidRPr="00E5536A">
        <w:rPr>
          <w:caps/>
          <w:sz w:val="24"/>
          <w:szCs w:val="24"/>
          <w:u w:val="single"/>
          <w:rtl/>
        </w:rPr>
        <w:t>'</w:t>
      </w:r>
      <w:r w:rsidRPr="00E5536A">
        <w:rPr>
          <w:rFonts w:hint="cs"/>
          <w:caps/>
          <w:sz w:val="24"/>
          <w:szCs w:val="24"/>
          <w:u w:val="single"/>
          <w:rtl/>
        </w:rPr>
        <w:t xml:space="preserve"> רוני גרניט - נציגת משרד הבריאות בוועדה המחוזית</w:t>
      </w:r>
      <w:r w:rsidR="001E2274">
        <w:rPr>
          <w:rFonts w:hint="cs"/>
          <w:caps/>
          <w:sz w:val="24"/>
          <w:szCs w:val="24"/>
          <w:u w:val="single"/>
          <w:rtl/>
        </w:rPr>
        <w:t>:</w:t>
      </w:r>
    </w:p>
    <w:p w14:paraId="2BC2AC2F" w14:textId="68B52005" w:rsidR="001E2274" w:rsidRDefault="002845EC" w:rsidP="001D440A">
      <w:pPr>
        <w:rPr>
          <w:b w:val="0"/>
          <w:bCs w:val="0"/>
          <w:caps/>
          <w:sz w:val="24"/>
          <w:szCs w:val="24"/>
          <w:rtl/>
        </w:rPr>
      </w:pPr>
      <w:r>
        <w:rPr>
          <w:rFonts w:hint="cs"/>
          <w:b w:val="0"/>
          <w:bCs w:val="0"/>
          <w:caps/>
          <w:sz w:val="24"/>
          <w:szCs w:val="24"/>
          <w:rtl/>
        </w:rPr>
        <w:t>כל הכבוד</w:t>
      </w:r>
    </w:p>
    <w:p w14:paraId="7C6500C7" w14:textId="77777777" w:rsidR="001E2274" w:rsidRDefault="001E2274" w:rsidP="001D440A">
      <w:pPr>
        <w:rPr>
          <w:b w:val="0"/>
          <w:bCs w:val="0"/>
          <w:caps/>
          <w:sz w:val="24"/>
          <w:szCs w:val="24"/>
          <w:rtl/>
        </w:rPr>
      </w:pPr>
    </w:p>
    <w:p w14:paraId="52C61C07" w14:textId="77777777" w:rsidR="001E2274" w:rsidRDefault="00D17364" w:rsidP="001D440A">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4175D390" w14:textId="464EA96A" w:rsidR="001E2274" w:rsidRDefault="002845EC" w:rsidP="001D440A">
      <w:pPr>
        <w:rPr>
          <w:b w:val="0"/>
          <w:bCs w:val="0"/>
          <w:caps/>
          <w:sz w:val="24"/>
          <w:szCs w:val="24"/>
          <w:rtl/>
        </w:rPr>
      </w:pPr>
      <w:r>
        <w:rPr>
          <w:rFonts w:hint="cs"/>
          <w:b w:val="0"/>
          <w:bCs w:val="0"/>
          <w:caps/>
          <w:sz w:val="24"/>
          <w:szCs w:val="24"/>
          <w:rtl/>
        </w:rPr>
        <w:t>חברים יש לכם שתי דקות זוז</w:t>
      </w:r>
    </w:p>
    <w:p w14:paraId="49DBD558" w14:textId="77777777" w:rsidR="001E2274" w:rsidRDefault="001E2274" w:rsidP="001D440A">
      <w:pPr>
        <w:rPr>
          <w:b w:val="0"/>
          <w:bCs w:val="0"/>
          <w:caps/>
          <w:sz w:val="24"/>
          <w:szCs w:val="24"/>
          <w:rtl/>
        </w:rPr>
      </w:pPr>
    </w:p>
    <w:p w14:paraId="1D67C669" w14:textId="77777777" w:rsidR="001E2274" w:rsidRDefault="002845EC" w:rsidP="001D440A">
      <w:pPr>
        <w:rPr>
          <w:b w:val="0"/>
          <w:bCs w:val="0"/>
          <w:caps/>
          <w:sz w:val="24"/>
          <w:szCs w:val="24"/>
          <w:rtl/>
        </w:rPr>
      </w:pPr>
      <w:r>
        <w:rPr>
          <w:rFonts w:hint="cs"/>
          <w:b w:val="0"/>
          <w:bCs w:val="0"/>
          <w:caps/>
          <w:sz w:val="24"/>
          <w:szCs w:val="24"/>
          <w:rtl/>
        </w:rPr>
        <w:t xml:space="preserve">(הקלטה הופסקה) </w:t>
      </w:r>
    </w:p>
    <w:p w14:paraId="11945EF9" w14:textId="77777777" w:rsidR="001E2274" w:rsidRDefault="001E2274" w:rsidP="001D440A">
      <w:pPr>
        <w:rPr>
          <w:b w:val="0"/>
          <w:bCs w:val="0"/>
          <w:caps/>
          <w:sz w:val="24"/>
          <w:szCs w:val="24"/>
          <w:rtl/>
        </w:rPr>
      </w:pPr>
    </w:p>
    <w:p w14:paraId="21AB1161" w14:textId="77777777" w:rsidR="001E2274" w:rsidRDefault="00D6349C" w:rsidP="001D440A">
      <w:pPr>
        <w:rPr>
          <w:b w:val="0"/>
          <w:bCs w:val="0"/>
          <w:caps/>
          <w:sz w:val="24"/>
          <w:szCs w:val="24"/>
          <w:rtl/>
        </w:rPr>
      </w:pPr>
      <w:r>
        <w:rPr>
          <w:rFonts w:hint="cs"/>
          <w:b w:val="0"/>
          <w:bCs w:val="0"/>
          <w:caps/>
          <w:sz w:val="24"/>
          <w:szCs w:val="24"/>
          <w:rtl/>
        </w:rPr>
        <w:t>(מתארגנים)</w:t>
      </w:r>
    </w:p>
    <w:p w14:paraId="040C2D4F" w14:textId="77777777" w:rsidR="001E2274" w:rsidRDefault="001E2274" w:rsidP="001D440A">
      <w:pPr>
        <w:rPr>
          <w:b w:val="0"/>
          <w:bCs w:val="0"/>
          <w:caps/>
          <w:sz w:val="24"/>
          <w:szCs w:val="24"/>
          <w:rtl/>
        </w:rPr>
      </w:pPr>
    </w:p>
    <w:p w14:paraId="22E31285" w14:textId="77777777" w:rsidR="001E2274" w:rsidRDefault="001856E4" w:rsidP="007D27F9">
      <w:pPr>
        <w:rPr>
          <w:caps/>
          <w:sz w:val="24"/>
          <w:szCs w:val="24"/>
          <w:u w:val="single"/>
          <w:rtl/>
        </w:rPr>
      </w:pPr>
      <w:r w:rsidRPr="001856E4">
        <w:rPr>
          <w:rFonts w:hint="cs"/>
          <w:caps/>
          <w:sz w:val="24"/>
          <w:szCs w:val="24"/>
          <w:u w:val="single"/>
          <w:rtl/>
        </w:rPr>
        <w:t>מר עמיר פרידמן - נציג הבעלים במתחם</w:t>
      </w:r>
      <w:r w:rsidR="001E2274">
        <w:rPr>
          <w:rFonts w:hint="cs"/>
          <w:caps/>
          <w:sz w:val="24"/>
          <w:szCs w:val="24"/>
          <w:u w:val="single"/>
          <w:rtl/>
        </w:rPr>
        <w:t>:</w:t>
      </w:r>
    </w:p>
    <w:p w14:paraId="40DEF1D0" w14:textId="152E0E30" w:rsidR="001E2274" w:rsidRDefault="003750D7" w:rsidP="007D27F9">
      <w:pPr>
        <w:rPr>
          <w:b w:val="0"/>
          <w:bCs w:val="0"/>
          <w:caps/>
          <w:sz w:val="24"/>
          <w:szCs w:val="24"/>
          <w:rtl/>
        </w:rPr>
      </w:pPr>
      <w:r>
        <w:rPr>
          <w:rFonts w:hint="cs"/>
          <w:b w:val="0"/>
          <w:bCs w:val="0"/>
          <w:caps/>
          <w:sz w:val="24"/>
          <w:szCs w:val="24"/>
          <w:rtl/>
        </w:rPr>
        <w:t>אני</w:t>
      </w:r>
      <w:r w:rsidR="000F703D">
        <w:rPr>
          <w:rFonts w:hint="cs"/>
          <w:b w:val="0"/>
          <w:bCs w:val="0"/>
          <w:caps/>
          <w:sz w:val="24"/>
          <w:szCs w:val="24"/>
          <w:rtl/>
        </w:rPr>
        <w:t xml:space="preserve"> </w:t>
      </w:r>
      <w:r>
        <w:rPr>
          <w:rFonts w:hint="cs"/>
          <w:b w:val="0"/>
          <w:bCs w:val="0"/>
          <w:caps/>
          <w:sz w:val="24"/>
          <w:szCs w:val="24"/>
          <w:rtl/>
        </w:rPr>
        <w:t>עמיר פרידמן מבית פנחס זה הזמן שלנו?</w:t>
      </w:r>
    </w:p>
    <w:p w14:paraId="6232E1AD" w14:textId="77777777" w:rsidR="001E2274" w:rsidRDefault="001E2274" w:rsidP="007D27F9">
      <w:pPr>
        <w:rPr>
          <w:b w:val="0"/>
          <w:bCs w:val="0"/>
          <w:caps/>
          <w:sz w:val="24"/>
          <w:szCs w:val="24"/>
          <w:rtl/>
        </w:rPr>
      </w:pPr>
    </w:p>
    <w:p w14:paraId="44849C29" w14:textId="77777777" w:rsidR="001E2274" w:rsidRDefault="000A5C33" w:rsidP="007D27F9">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2DA64EE7" w14:textId="7C4A2BF0" w:rsidR="001E2274" w:rsidRDefault="003750D7" w:rsidP="007D27F9">
      <w:pPr>
        <w:rPr>
          <w:b w:val="0"/>
          <w:bCs w:val="0"/>
          <w:caps/>
          <w:sz w:val="24"/>
          <w:szCs w:val="24"/>
          <w:rtl/>
        </w:rPr>
      </w:pPr>
      <w:r>
        <w:rPr>
          <w:rFonts w:hint="cs"/>
          <w:b w:val="0"/>
          <w:bCs w:val="0"/>
          <w:caps/>
          <w:sz w:val="24"/>
          <w:szCs w:val="24"/>
          <w:rtl/>
        </w:rPr>
        <w:t>זה הזמן ...</w:t>
      </w:r>
    </w:p>
    <w:p w14:paraId="5508899B" w14:textId="77777777" w:rsidR="001E2274" w:rsidRDefault="001E2274" w:rsidP="007D27F9">
      <w:pPr>
        <w:rPr>
          <w:b w:val="0"/>
          <w:bCs w:val="0"/>
          <w:caps/>
          <w:sz w:val="24"/>
          <w:szCs w:val="24"/>
          <w:rtl/>
        </w:rPr>
      </w:pPr>
    </w:p>
    <w:p w14:paraId="58C04EF8" w14:textId="77777777" w:rsidR="001E2274" w:rsidRDefault="00BC143A" w:rsidP="007D27F9">
      <w:pPr>
        <w:rPr>
          <w:caps/>
          <w:sz w:val="24"/>
          <w:szCs w:val="24"/>
          <w:u w:val="single"/>
          <w:rtl/>
        </w:rPr>
      </w:pPr>
      <w:r w:rsidRPr="00BC143A">
        <w:rPr>
          <w:rFonts w:hint="cs"/>
          <w:caps/>
          <w:sz w:val="24"/>
          <w:szCs w:val="24"/>
          <w:u w:val="single"/>
          <w:rtl/>
        </w:rPr>
        <w:t>גב</w:t>
      </w:r>
      <w:r w:rsidRPr="00BC143A">
        <w:rPr>
          <w:caps/>
          <w:sz w:val="24"/>
          <w:szCs w:val="24"/>
          <w:u w:val="single"/>
          <w:rtl/>
        </w:rPr>
        <w:t>'</w:t>
      </w:r>
      <w:r w:rsidRPr="00BC143A">
        <w:rPr>
          <w:rFonts w:hint="cs"/>
          <w:caps/>
          <w:sz w:val="24"/>
          <w:szCs w:val="24"/>
          <w:u w:val="single"/>
          <w:rtl/>
        </w:rPr>
        <w:t xml:space="preserve"> מיכל לשם - נציגת לשכת התכנון</w:t>
      </w:r>
      <w:r w:rsidR="001E2274">
        <w:rPr>
          <w:rFonts w:hint="cs"/>
          <w:caps/>
          <w:sz w:val="24"/>
          <w:szCs w:val="24"/>
          <w:u w:val="single"/>
          <w:rtl/>
        </w:rPr>
        <w:t>:</w:t>
      </w:r>
    </w:p>
    <w:p w14:paraId="2A3C6C85" w14:textId="2E67A20B" w:rsidR="001E2274" w:rsidRDefault="003750D7" w:rsidP="007D27F9">
      <w:pPr>
        <w:rPr>
          <w:b w:val="0"/>
          <w:bCs w:val="0"/>
          <w:caps/>
          <w:sz w:val="24"/>
          <w:szCs w:val="24"/>
          <w:rtl/>
        </w:rPr>
      </w:pPr>
      <w:r>
        <w:rPr>
          <w:rFonts w:hint="cs"/>
          <w:b w:val="0"/>
          <w:bCs w:val="0"/>
          <w:caps/>
          <w:sz w:val="24"/>
          <w:szCs w:val="24"/>
          <w:rtl/>
        </w:rPr>
        <w:t xml:space="preserve">כן </w:t>
      </w:r>
    </w:p>
    <w:p w14:paraId="4393DE65" w14:textId="77777777" w:rsidR="001E2274" w:rsidRDefault="001E2274" w:rsidP="007D27F9">
      <w:pPr>
        <w:rPr>
          <w:b w:val="0"/>
          <w:bCs w:val="0"/>
          <w:caps/>
          <w:sz w:val="24"/>
          <w:szCs w:val="24"/>
          <w:rtl/>
        </w:rPr>
      </w:pPr>
    </w:p>
    <w:p w14:paraId="45F619C0" w14:textId="77777777" w:rsidR="001E2274" w:rsidRDefault="000A5C33" w:rsidP="007D27F9">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091ABF25" w14:textId="64A26B2A" w:rsidR="001E2274" w:rsidRDefault="003750D7" w:rsidP="007D27F9">
      <w:pPr>
        <w:rPr>
          <w:b w:val="0"/>
          <w:bCs w:val="0"/>
          <w:caps/>
          <w:sz w:val="24"/>
          <w:szCs w:val="24"/>
          <w:rtl/>
        </w:rPr>
      </w:pPr>
      <w:r>
        <w:rPr>
          <w:rFonts w:hint="cs"/>
          <w:b w:val="0"/>
          <w:bCs w:val="0"/>
          <w:caps/>
          <w:sz w:val="24"/>
          <w:szCs w:val="24"/>
          <w:rtl/>
        </w:rPr>
        <w:t xml:space="preserve">זה הזמן שלכם תכף שניה </w:t>
      </w:r>
    </w:p>
    <w:p w14:paraId="1AC78F6D" w14:textId="77777777" w:rsidR="001E2274" w:rsidRDefault="001E2274" w:rsidP="007D27F9">
      <w:pPr>
        <w:rPr>
          <w:b w:val="0"/>
          <w:bCs w:val="0"/>
          <w:caps/>
          <w:sz w:val="24"/>
          <w:szCs w:val="24"/>
          <w:rtl/>
        </w:rPr>
      </w:pPr>
    </w:p>
    <w:p w14:paraId="6E28C3E7" w14:textId="77777777" w:rsidR="001E2274" w:rsidRDefault="000A3DA6" w:rsidP="007D27F9">
      <w:pPr>
        <w:rPr>
          <w:caps/>
          <w:sz w:val="24"/>
          <w:szCs w:val="24"/>
          <w:u w:val="single"/>
          <w:rtl/>
        </w:rPr>
      </w:pPr>
      <w:r w:rsidRPr="000A3DA6">
        <w:rPr>
          <w:rFonts w:hint="cs"/>
          <w:caps/>
          <w:sz w:val="24"/>
          <w:szCs w:val="24"/>
          <w:u w:val="single"/>
          <w:rtl/>
        </w:rPr>
        <w:t>מר תומר דוידסון - נציג מנהל מקרקעי ישראל בוועדה המחוזית</w:t>
      </w:r>
      <w:r w:rsidR="001E2274">
        <w:rPr>
          <w:rFonts w:hint="cs"/>
          <w:caps/>
          <w:sz w:val="24"/>
          <w:szCs w:val="24"/>
          <w:u w:val="single"/>
          <w:rtl/>
        </w:rPr>
        <w:t>:</w:t>
      </w:r>
    </w:p>
    <w:p w14:paraId="79D5515B" w14:textId="0D46BF62" w:rsidR="001E2274" w:rsidRDefault="003750D7" w:rsidP="007D27F9">
      <w:pPr>
        <w:rPr>
          <w:b w:val="0"/>
          <w:bCs w:val="0"/>
          <w:caps/>
          <w:sz w:val="24"/>
          <w:szCs w:val="24"/>
          <w:rtl/>
        </w:rPr>
      </w:pPr>
      <w:r>
        <w:rPr>
          <w:rFonts w:hint="cs"/>
          <w:b w:val="0"/>
          <w:bCs w:val="0"/>
          <w:caps/>
          <w:sz w:val="24"/>
          <w:szCs w:val="24"/>
          <w:rtl/>
        </w:rPr>
        <w:t xml:space="preserve">ברוך הבא </w:t>
      </w:r>
    </w:p>
    <w:p w14:paraId="74D60E0E" w14:textId="77777777" w:rsidR="001E2274" w:rsidRDefault="001E2274" w:rsidP="007D27F9">
      <w:pPr>
        <w:rPr>
          <w:b w:val="0"/>
          <w:bCs w:val="0"/>
          <w:caps/>
          <w:sz w:val="24"/>
          <w:szCs w:val="24"/>
          <w:rtl/>
        </w:rPr>
      </w:pPr>
    </w:p>
    <w:p w14:paraId="1D06D7D3" w14:textId="77777777" w:rsidR="001E2274" w:rsidRDefault="000A5C33" w:rsidP="007D27F9">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018BDD2D" w14:textId="2CF062B0" w:rsidR="001E2274" w:rsidRDefault="00DC5957" w:rsidP="007D27F9">
      <w:pPr>
        <w:rPr>
          <w:b w:val="0"/>
          <w:bCs w:val="0"/>
          <w:caps/>
          <w:sz w:val="24"/>
          <w:szCs w:val="24"/>
          <w:rtl/>
        </w:rPr>
      </w:pPr>
      <w:r>
        <w:rPr>
          <w:rFonts w:hint="cs"/>
          <w:b w:val="0"/>
          <w:bCs w:val="0"/>
          <w:caps/>
          <w:sz w:val="24"/>
          <w:szCs w:val="24"/>
          <w:rtl/>
        </w:rPr>
        <w:t>המתכנן נמצא איתנו?</w:t>
      </w:r>
    </w:p>
    <w:p w14:paraId="52E61789" w14:textId="77777777" w:rsidR="001E2274" w:rsidRDefault="001E2274" w:rsidP="007D27F9">
      <w:pPr>
        <w:rPr>
          <w:b w:val="0"/>
          <w:bCs w:val="0"/>
          <w:caps/>
          <w:sz w:val="24"/>
          <w:szCs w:val="24"/>
          <w:rtl/>
        </w:rPr>
      </w:pPr>
    </w:p>
    <w:p w14:paraId="51DE1537" w14:textId="77777777" w:rsidR="001E2274" w:rsidRDefault="001856E4" w:rsidP="007D27F9">
      <w:pPr>
        <w:rPr>
          <w:caps/>
          <w:sz w:val="24"/>
          <w:szCs w:val="24"/>
          <w:u w:val="single"/>
          <w:rtl/>
        </w:rPr>
      </w:pPr>
      <w:r w:rsidRPr="001856E4">
        <w:rPr>
          <w:rFonts w:hint="cs"/>
          <w:caps/>
          <w:sz w:val="24"/>
          <w:szCs w:val="24"/>
          <w:u w:val="single"/>
          <w:rtl/>
        </w:rPr>
        <w:t>מר עמיר פרידמן - נציג הבעלים במתחם</w:t>
      </w:r>
      <w:r w:rsidR="001E2274">
        <w:rPr>
          <w:rFonts w:hint="cs"/>
          <w:caps/>
          <w:sz w:val="24"/>
          <w:szCs w:val="24"/>
          <w:u w:val="single"/>
          <w:rtl/>
        </w:rPr>
        <w:t>:</w:t>
      </w:r>
    </w:p>
    <w:p w14:paraId="65E254A5" w14:textId="2A9283FC" w:rsidR="001E2274" w:rsidRDefault="00DC5957" w:rsidP="007D27F9">
      <w:pPr>
        <w:rPr>
          <w:b w:val="0"/>
          <w:bCs w:val="0"/>
          <w:caps/>
          <w:sz w:val="24"/>
          <w:szCs w:val="24"/>
          <w:rtl/>
        </w:rPr>
      </w:pPr>
      <w:r>
        <w:rPr>
          <w:rFonts w:hint="cs"/>
          <w:b w:val="0"/>
          <w:bCs w:val="0"/>
          <w:caps/>
          <w:sz w:val="24"/>
          <w:szCs w:val="24"/>
          <w:rtl/>
        </w:rPr>
        <w:t>הוא מנסה להתחבר לזום עכשיו</w:t>
      </w:r>
      <w:r w:rsidR="000F703D">
        <w:rPr>
          <w:rFonts w:hint="cs"/>
          <w:b w:val="0"/>
          <w:bCs w:val="0"/>
          <w:caps/>
          <w:sz w:val="24"/>
          <w:szCs w:val="24"/>
          <w:rtl/>
        </w:rPr>
        <w:t xml:space="preserve"> </w:t>
      </w:r>
      <w:r>
        <w:rPr>
          <w:rFonts w:hint="cs"/>
          <w:b w:val="0"/>
          <w:bCs w:val="0"/>
          <w:caps/>
          <w:sz w:val="24"/>
          <w:szCs w:val="24"/>
          <w:rtl/>
        </w:rPr>
        <w:t xml:space="preserve">הוא כותב לי </w:t>
      </w:r>
    </w:p>
    <w:p w14:paraId="6021C4B3" w14:textId="77777777" w:rsidR="001E2274" w:rsidRDefault="001E2274" w:rsidP="007D27F9">
      <w:pPr>
        <w:rPr>
          <w:b w:val="0"/>
          <w:bCs w:val="0"/>
          <w:caps/>
          <w:sz w:val="24"/>
          <w:szCs w:val="24"/>
          <w:rtl/>
        </w:rPr>
      </w:pPr>
    </w:p>
    <w:p w14:paraId="7C69B316" w14:textId="77777777" w:rsidR="001E2274" w:rsidRDefault="005E0962" w:rsidP="007D27F9">
      <w:pPr>
        <w:rPr>
          <w:caps/>
          <w:sz w:val="24"/>
          <w:szCs w:val="24"/>
          <w:u w:val="single"/>
          <w:rtl/>
        </w:rPr>
      </w:pPr>
      <w:r w:rsidRPr="005E0962">
        <w:rPr>
          <w:rFonts w:hint="cs"/>
          <w:caps/>
          <w:sz w:val="24"/>
          <w:szCs w:val="24"/>
          <w:u w:val="single"/>
          <w:rtl/>
        </w:rPr>
        <w:t>דובר</w:t>
      </w:r>
      <w:r w:rsidR="001E2274">
        <w:rPr>
          <w:rFonts w:hint="cs"/>
          <w:caps/>
          <w:sz w:val="24"/>
          <w:szCs w:val="24"/>
          <w:u w:val="single"/>
          <w:rtl/>
        </w:rPr>
        <w:t>:</w:t>
      </w:r>
    </w:p>
    <w:p w14:paraId="572AA460" w14:textId="4FE0C170" w:rsidR="001E2274" w:rsidRDefault="0085751C" w:rsidP="007D27F9">
      <w:pPr>
        <w:rPr>
          <w:b w:val="0"/>
          <w:bCs w:val="0"/>
          <w:caps/>
          <w:sz w:val="24"/>
          <w:szCs w:val="24"/>
          <w:rtl/>
        </w:rPr>
      </w:pPr>
      <w:r>
        <w:rPr>
          <w:rFonts w:hint="cs"/>
          <w:b w:val="0"/>
          <w:bCs w:val="0"/>
          <w:caps/>
          <w:sz w:val="24"/>
          <w:szCs w:val="24"/>
          <w:rtl/>
        </w:rPr>
        <w:t>שלום לכולם</w:t>
      </w:r>
    </w:p>
    <w:p w14:paraId="0A83F061" w14:textId="77777777" w:rsidR="001E2274" w:rsidRDefault="001E2274" w:rsidP="007D27F9">
      <w:pPr>
        <w:rPr>
          <w:b w:val="0"/>
          <w:bCs w:val="0"/>
          <w:caps/>
          <w:sz w:val="24"/>
          <w:szCs w:val="24"/>
          <w:rtl/>
        </w:rPr>
      </w:pPr>
    </w:p>
    <w:p w14:paraId="1E52EF06" w14:textId="77777777" w:rsidR="001E2274" w:rsidRDefault="000A5C33" w:rsidP="0085751C">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4CB92080" w14:textId="7E08452E" w:rsidR="001E2274" w:rsidRDefault="0085751C" w:rsidP="0085751C">
      <w:pPr>
        <w:rPr>
          <w:b w:val="0"/>
          <w:bCs w:val="0"/>
          <w:caps/>
          <w:sz w:val="24"/>
          <w:szCs w:val="24"/>
          <w:rtl/>
        </w:rPr>
      </w:pPr>
      <w:r>
        <w:rPr>
          <w:rFonts w:hint="cs"/>
          <w:b w:val="0"/>
          <w:bCs w:val="0"/>
          <w:caps/>
          <w:sz w:val="24"/>
          <w:szCs w:val="24"/>
          <w:rtl/>
        </w:rPr>
        <w:t>שלום מוכנים מוכנים?</w:t>
      </w:r>
    </w:p>
    <w:p w14:paraId="02A97B8E" w14:textId="77777777" w:rsidR="001E2274" w:rsidRDefault="001E2274" w:rsidP="0085751C">
      <w:pPr>
        <w:rPr>
          <w:b w:val="0"/>
          <w:bCs w:val="0"/>
          <w:caps/>
          <w:sz w:val="24"/>
          <w:szCs w:val="24"/>
          <w:rtl/>
        </w:rPr>
      </w:pPr>
    </w:p>
    <w:p w14:paraId="4ED03588" w14:textId="77777777" w:rsidR="001E2274" w:rsidRDefault="00D17364" w:rsidP="0085751C">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22D0A3A6" w14:textId="6EA86FA6" w:rsidR="001E2274" w:rsidRDefault="0085751C" w:rsidP="0085751C">
      <w:pPr>
        <w:rPr>
          <w:b w:val="0"/>
          <w:bCs w:val="0"/>
          <w:caps/>
          <w:sz w:val="24"/>
          <w:szCs w:val="24"/>
          <w:rtl/>
        </w:rPr>
      </w:pPr>
      <w:r>
        <w:rPr>
          <w:rFonts w:hint="cs"/>
          <w:b w:val="0"/>
          <w:bCs w:val="0"/>
          <w:caps/>
          <w:sz w:val="24"/>
          <w:szCs w:val="24"/>
          <w:rtl/>
        </w:rPr>
        <w:t xml:space="preserve">טוב רבותיי אנחנו אנחנו בתוכנית </w:t>
      </w:r>
      <w:r w:rsidRPr="0085751C">
        <w:rPr>
          <w:b w:val="0"/>
          <w:bCs w:val="0"/>
          <w:caps/>
          <w:sz w:val="24"/>
          <w:szCs w:val="24"/>
          <w:rtl/>
        </w:rPr>
        <w:t>407-0691196. נס/מק/18/129/א בית פנחס</w:t>
      </w:r>
      <w:r>
        <w:rPr>
          <w:rFonts w:hint="cs"/>
          <w:b w:val="0"/>
          <w:bCs w:val="0"/>
          <w:caps/>
          <w:sz w:val="24"/>
          <w:szCs w:val="24"/>
          <w:rtl/>
        </w:rPr>
        <w:t xml:space="preserve"> אני חושב שאולי היועץ המשפטי שלנו ניצן אולי אתה תסביר את הרקע לדיון שלנו בבית פנחס</w:t>
      </w:r>
    </w:p>
    <w:p w14:paraId="3AF5A08C" w14:textId="77777777" w:rsidR="001E2274" w:rsidRDefault="001E2274" w:rsidP="0085751C">
      <w:pPr>
        <w:rPr>
          <w:b w:val="0"/>
          <w:bCs w:val="0"/>
          <w:caps/>
          <w:sz w:val="24"/>
          <w:szCs w:val="24"/>
          <w:rtl/>
        </w:rPr>
      </w:pPr>
    </w:p>
    <w:p w14:paraId="06C4E2BD" w14:textId="77777777" w:rsidR="001E2274" w:rsidRDefault="003361D4" w:rsidP="0085751C">
      <w:pPr>
        <w:rPr>
          <w:caps/>
          <w:sz w:val="24"/>
          <w:szCs w:val="24"/>
          <w:u w:val="single"/>
          <w:rtl/>
        </w:rPr>
      </w:pPr>
      <w:r w:rsidRPr="003361D4">
        <w:rPr>
          <w:rFonts w:hint="cs"/>
          <w:caps/>
          <w:sz w:val="24"/>
          <w:szCs w:val="24"/>
          <w:u w:val="single"/>
          <w:rtl/>
        </w:rPr>
        <w:t>עורך דין ניצן בן ארויה - יועץ משפטי לוועדה המחוזית</w:t>
      </w:r>
      <w:r w:rsidR="001E2274">
        <w:rPr>
          <w:rFonts w:hint="cs"/>
          <w:caps/>
          <w:sz w:val="24"/>
          <w:szCs w:val="24"/>
          <w:u w:val="single"/>
          <w:rtl/>
        </w:rPr>
        <w:t>:</w:t>
      </w:r>
    </w:p>
    <w:p w14:paraId="5BA74458" w14:textId="24A2708F" w:rsidR="001E2274" w:rsidRDefault="0085751C" w:rsidP="0085751C">
      <w:pPr>
        <w:rPr>
          <w:b w:val="0"/>
          <w:bCs w:val="0"/>
          <w:caps/>
          <w:sz w:val="24"/>
          <w:szCs w:val="24"/>
          <w:rtl/>
        </w:rPr>
      </w:pPr>
      <w:r>
        <w:rPr>
          <w:rFonts w:hint="cs"/>
          <w:b w:val="0"/>
          <w:bCs w:val="0"/>
          <w:caps/>
          <w:sz w:val="24"/>
          <w:szCs w:val="24"/>
          <w:rtl/>
        </w:rPr>
        <w:t xml:space="preserve">כן </w:t>
      </w:r>
    </w:p>
    <w:p w14:paraId="7C1CE9E8" w14:textId="77777777" w:rsidR="001E2274" w:rsidRDefault="001E2274" w:rsidP="0085751C">
      <w:pPr>
        <w:rPr>
          <w:b w:val="0"/>
          <w:bCs w:val="0"/>
          <w:caps/>
          <w:sz w:val="24"/>
          <w:szCs w:val="24"/>
          <w:rtl/>
        </w:rPr>
      </w:pPr>
    </w:p>
    <w:p w14:paraId="57D70133" w14:textId="77777777" w:rsidR="001E2274" w:rsidRDefault="00D17364" w:rsidP="0085751C">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58794427" w14:textId="4A3B1665" w:rsidR="001E2274" w:rsidRDefault="0085751C" w:rsidP="0085751C">
      <w:pPr>
        <w:rPr>
          <w:b w:val="0"/>
          <w:bCs w:val="0"/>
          <w:caps/>
          <w:sz w:val="24"/>
          <w:szCs w:val="24"/>
          <w:rtl/>
        </w:rPr>
      </w:pPr>
      <w:r>
        <w:rPr>
          <w:rFonts w:hint="cs"/>
          <w:b w:val="0"/>
          <w:bCs w:val="0"/>
          <w:caps/>
          <w:sz w:val="24"/>
          <w:szCs w:val="24"/>
          <w:rtl/>
        </w:rPr>
        <w:t xml:space="preserve">אולי ניצן יסביר לנו את הרקע ל, לדיון שלנו היום כן בבקשה </w:t>
      </w:r>
    </w:p>
    <w:p w14:paraId="7C467252" w14:textId="77777777" w:rsidR="001E2274" w:rsidRDefault="001E2274" w:rsidP="0085751C">
      <w:pPr>
        <w:rPr>
          <w:b w:val="0"/>
          <w:bCs w:val="0"/>
          <w:caps/>
          <w:sz w:val="24"/>
          <w:szCs w:val="24"/>
          <w:rtl/>
        </w:rPr>
      </w:pPr>
    </w:p>
    <w:p w14:paraId="6E8879EC" w14:textId="77777777" w:rsidR="001E2274" w:rsidRDefault="003361D4" w:rsidP="0085751C">
      <w:pPr>
        <w:rPr>
          <w:caps/>
          <w:sz w:val="24"/>
          <w:szCs w:val="24"/>
          <w:u w:val="single"/>
          <w:rtl/>
        </w:rPr>
      </w:pPr>
      <w:r w:rsidRPr="003361D4">
        <w:rPr>
          <w:rFonts w:hint="cs"/>
          <w:caps/>
          <w:sz w:val="24"/>
          <w:szCs w:val="24"/>
          <w:u w:val="single"/>
          <w:rtl/>
        </w:rPr>
        <w:t>עורך דין ניצן בן ארויה - יועץ משפטי לוועדה המחוזית</w:t>
      </w:r>
      <w:r w:rsidR="001E2274">
        <w:rPr>
          <w:rFonts w:hint="cs"/>
          <w:caps/>
          <w:sz w:val="24"/>
          <w:szCs w:val="24"/>
          <w:u w:val="single"/>
          <w:rtl/>
        </w:rPr>
        <w:t>:</w:t>
      </w:r>
    </w:p>
    <w:p w14:paraId="0433DF3F" w14:textId="6E55D991" w:rsidR="001E2274" w:rsidRDefault="0085751C" w:rsidP="0085751C">
      <w:pPr>
        <w:rPr>
          <w:b w:val="0"/>
          <w:bCs w:val="0"/>
          <w:caps/>
          <w:sz w:val="24"/>
          <w:szCs w:val="24"/>
          <w:rtl/>
        </w:rPr>
      </w:pPr>
      <w:r>
        <w:rPr>
          <w:rFonts w:hint="cs"/>
          <w:b w:val="0"/>
          <w:bCs w:val="0"/>
          <w:caps/>
          <w:sz w:val="24"/>
          <w:szCs w:val="24"/>
          <w:rtl/>
        </w:rPr>
        <w:t xml:space="preserve">התוכנית המקורית לבית פנחס היא תוכנית שהציעה הרחבה של ה, מה זה מרכז לטיפול בקשישים סיעודיים כאשר ה, תוכנית, טופלה בתחילה בסמכות הוועדה המקומית, אבל אי אפשר היה לתת לה תוקף בסמכות מקומית או לסיים את הטיפול כי באותה תקופה פקעה הסמכות של הוועדה המקומית כוועדה עצמאית ואז התבקשה פה הליך של אימוץ הליכים. הוועדה המחוזית ראתה והכירה בחשיבות של ה, </w:t>
      </w:r>
      <w:r w:rsidR="003079A7">
        <w:rPr>
          <w:rFonts w:hint="cs"/>
          <w:b w:val="0"/>
          <w:bCs w:val="0"/>
          <w:caps/>
          <w:sz w:val="24"/>
          <w:szCs w:val="24"/>
          <w:rtl/>
        </w:rPr>
        <w:t xml:space="preserve">של המקום, אבל יחד עם זאת היא חשבה שהתוכנית שהוגשה לה לא מממשת באופן מלא את פוטנציאל הפיתוח שלו והציע ל, להגיש תוכנית מתוקנת בהיקף גדול גדול יותר. היזם משך את התוכנית בעקבות אותה המלצה והתחיל להכין תוכנית גדולה יותר. איתרע הגורל ולמרבה הצער והאתר החשוב הזה נפגע נפגע ב, במלחמה עם איראן ולמעשה כרגע על הפרק עומדת השאלה איך איך להחזיר את המקום הזה לתפקוד ב, בצורה המהירה ביותר. והדרך המהירה ביותר היא למעשה להחזיר את התוכנית המצומצמת יותר לשולחן התכנון כי זה תוכנית שהיא בשלה, להביא אותה לדיון בפני הוועדה המקומית שכיום היא ועדה עצמאית מוסמכת שיכולה לתת לה תוקף ובמקביל לייצר לייצר את ה, פלטפורמה להבטיח ש, הבינוי יאפשר הרחבה של המוסד הזה ב, בהמשך הדרך על - ידי תוכנית משלימה. התכלית של הדיון בוועדה המחוזית למעשה זה ליישר קו מול ההנמקה ש, שעמדה בבסיס ההחלטה הקודמת של הוועדה שלא לאמץ את התוכנית המצומצמת יותר כלומר יש כאן שינוי נסיבות באמת אירוע של מלחמה שפגע במוסד, </w:t>
      </w:r>
    </w:p>
    <w:p w14:paraId="359CBC89" w14:textId="77777777" w:rsidR="001E2274" w:rsidRDefault="001E2274" w:rsidP="0085751C">
      <w:pPr>
        <w:rPr>
          <w:b w:val="0"/>
          <w:bCs w:val="0"/>
          <w:caps/>
          <w:sz w:val="24"/>
          <w:szCs w:val="24"/>
          <w:rtl/>
        </w:rPr>
      </w:pPr>
    </w:p>
    <w:p w14:paraId="78942F62" w14:textId="77777777" w:rsidR="001E2274" w:rsidRDefault="001856E4" w:rsidP="0085751C">
      <w:pPr>
        <w:rPr>
          <w:caps/>
          <w:sz w:val="24"/>
          <w:szCs w:val="24"/>
          <w:u w:val="single"/>
          <w:rtl/>
        </w:rPr>
      </w:pPr>
      <w:r w:rsidRPr="001856E4">
        <w:rPr>
          <w:rFonts w:hint="cs"/>
          <w:caps/>
          <w:sz w:val="24"/>
          <w:szCs w:val="24"/>
          <w:u w:val="single"/>
          <w:rtl/>
        </w:rPr>
        <w:t>מר עמיר פרידמן - נציג הבעלים במתחם</w:t>
      </w:r>
      <w:r w:rsidR="001E2274">
        <w:rPr>
          <w:rFonts w:hint="cs"/>
          <w:caps/>
          <w:sz w:val="24"/>
          <w:szCs w:val="24"/>
          <w:u w:val="single"/>
          <w:rtl/>
        </w:rPr>
        <w:t>:</w:t>
      </w:r>
    </w:p>
    <w:p w14:paraId="4343DFDF" w14:textId="04BA4275" w:rsidR="001E2274" w:rsidRDefault="003079A7" w:rsidP="0085751C">
      <w:pPr>
        <w:rPr>
          <w:b w:val="0"/>
          <w:bCs w:val="0"/>
          <w:caps/>
          <w:sz w:val="24"/>
          <w:szCs w:val="24"/>
          <w:rtl/>
        </w:rPr>
      </w:pPr>
      <w:r>
        <w:rPr>
          <w:rFonts w:hint="cs"/>
          <w:b w:val="0"/>
          <w:bCs w:val="0"/>
          <w:caps/>
          <w:sz w:val="24"/>
          <w:szCs w:val="24"/>
          <w:rtl/>
        </w:rPr>
        <w:t xml:space="preserve">אפשר, </w:t>
      </w:r>
    </w:p>
    <w:p w14:paraId="58F99A47" w14:textId="77777777" w:rsidR="001E2274" w:rsidRDefault="001E2274" w:rsidP="0085751C">
      <w:pPr>
        <w:rPr>
          <w:b w:val="0"/>
          <w:bCs w:val="0"/>
          <w:caps/>
          <w:sz w:val="24"/>
          <w:szCs w:val="24"/>
          <w:rtl/>
        </w:rPr>
      </w:pPr>
    </w:p>
    <w:p w14:paraId="331DD7B8" w14:textId="77777777" w:rsidR="001E2274" w:rsidRDefault="00D17364" w:rsidP="0085751C">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5A427991" w14:textId="67EABB3C" w:rsidR="001E2274" w:rsidRDefault="003079A7" w:rsidP="0085751C">
      <w:pPr>
        <w:rPr>
          <w:b w:val="0"/>
          <w:bCs w:val="0"/>
          <w:caps/>
          <w:sz w:val="24"/>
          <w:szCs w:val="24"/>
          <w:rtl/>
        </w:rPr>
      </w:pPr>
      <w:r>
        <w:rPr>
          <w:rFonts w:hint="cs"/>
          <w:b w:val="0"/>
          <w:bCs w:val="0"/>
          <w:caps/>
          <w:sz w:val="24"/>
          <w:szCs w:val="24"/>
          <w:rtl/>
        </w:rPr>
        <w:t xml:space="preserve">רגע לא רגע רגע רגע רגע רגע </w:t>
      </w:r>
    </w:p>
    <w:p w14:paraId="7AA06CB5" w14:textId="77777777" w:rsidR="001E2274" w:rsidRDefault="001E2274" w:rsidP="0085751C">
      <w:pPr>
        <w:rPr>
          <w:b w:val="0"/>
          <w:bCs w:val="0"/>
          <w:caps/>
          <w:sz w:val="24"/>
          <w:szCs w:val="24"/>
          <w:rtl/>
        </w:rPr>
      </w:pPr>
    </w:p>
    <w:p w14:paraId="0D2F28EE" w14:textId="77777777" w:rsidR="001E2274" w:rsidRDefault="000A3DA6" w:rsidP="0085751C">
      <w:pPr>
        <w:rPr>
          <w:caps/>
          <w:sz w:val="24"/>
          <w:szCs w:val="24"/>
          <w:u w:val="single"/>
          <w:rtl/>
        </w:rPr>
      </w:pPr>
      <w:r w:rsidRPr="000A3DA6">
        <w:rPr>
          <w:rFonts w:hint="cs"/>
          <w:caps/>
          <w:sz w:val="24"/>
          <w:szCs w:val="24"/>
          <w:u w:val="single"/>
          <w:rtl/>
        </w:rPr>
        <w:t>מר תומר דוידסון - נציג מנהל מקרקעי ישראל בוועדה המחוזית</w:t>
      </w:r>
      <w:r w:rsidR="001E2274">
        <w:rPr>
          <w:rFonts w:hint="cs"/>
          <w:caps/>
          <w:sz w:val="24"/>
          <w:szCs w:val="24"/>
          <w:u w:val="single"/>
          <w:rtl/>
        </w:rPr>
        <w:t>:</w:t>
      </w:r>
    </w:p>
    <w:p w14:paraId="4794A8F7" w14:textId="1AE98F67" w:rsidR="001E2274" w:rsidRDefault="003079A7" w:rsidP="0085751C">
      <w:pPr>
        <w:rPr>
          <w:b w:val="0"/>
          <w:bCs w:val="0"/>
          <w:caps/>
          <w:sz w:val="24"/>
          <w:szCs w:val="24"/>
          <w:rtl/>
        </w:rPr>
      </w:pPr>
      <w:r>
        <w:rPr>
          <w:rFonts w:hint="cs"/>
          <w:b w:val="0"/>
          <w:bCs w:val="0"/>
          <w:caps/>
          <w:sz w:val="24"/>
          <w:szCs w:val="24"/>
          <w:rtl/>
        </w:rPr>
        <w:t xml:space="preserve">שניה שניה </w:t>
      </w:r>
    </w:p>
    <w:p w14:paraId="77775090" w14:textId="77777777" w:rsidR="001E2274" w:rsidRDefault="001E2274" w:rsidP="0085751C">
      <w:pPr>
        <w:rPr>
          <w:b w:val="0"/>
          <w:bCs w:val="0"/>
          <w:caps/>
          <w:sz w:val="24"/>
          <w:szCs w:val="24"/>
          <w:rtl/>
        </w:rPr>
      </w:pPr>
    </w:p>
    <w:p w14:paraId="2BAEDEE8" w14:textId="77777777" w:rsidR="001E2274" w:rsidRDefault="00D17364" w:rsidP="0085751C">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5A261FE6" w14:textId="6541E303" w:rsidR="001E2274" w:rsidRDefault="003079A7" w:rsidP="0085751C">
      <w:pPr>
        <w:rPr>
          <w:b w:val="0"/>
          <w:bCs w:val="0"/>
          <w:caps/>
          <w:sz w:val="24"/>
          <w:szCs w:val="24"/>
          <w:rtl/>
        </w:rPr>
      </w:pPr>
      <w:r>
        <w:rPr>
          <w:rFonts w:hint="cs"/>
          <w:b w:val="0"/>
          <w:bCs w:val="0"/>
          <w:caps/>
          <w:sz w:val="24"/>
          <w:szCs w:val="24"/>
          <w:rtl/>
        </w:rPr>
        <w:t xml:space="preserve">רגע אל תפריע </w:t>
      </w:r>
    </w:p>
    <w:p w14:paraId="375AAB69" w14:textId="77777777" w:rsidR="001E2274" w:rsidRDefault="001E2274" w:rsidP="0085751C">
      <w:pPr>
        <w:rPr>
          <w:b w:val="0"/>
          <w:bCs w:val="0"/>
          <w:caps/>
          <w:sz w:val="24"/>
          <w:szCs w:val="24"/>
          <w:rtl/>
        </w:rPr>
      </w:pPr>
    </w:p>
    <w:p w14:paraId="104A0162" w14:textId="77777777" w:rsidR="001E2274" w:rsidRDefault="000A3DA6" w:rsidP="0085751C">
      <w:pPr>
        <w:rPr>
          <w:caps/>
          <w:sz w:val="24"/>
          <w:szCs w:val="24"/>
          <w:u w:val="single"/>
          <w:rtl/>
        </w:rPr>
      </w:pPr>
      <w:r w:rsidRPr="000A3DA6">
        <w:rPr>
          <w:rFonts w:hint="cs"/>
          <w:caps/>
          <w:sz w:val="24"/>
          <w:szCs w:val="24"/>
          <w:u w:val="single"/>
          <w:rtl/>
        </w:rPr>
        <w:t>מר תומר דוידסון - נציג מנהל מקרקעי ישראל בוועדה המחוזית</w:t>
      </w:r>
      <w:r w:rsidR="001E2274">
        <w:rPr>
          <w:rFonts w:hint="cs"/>
          <w:caps/>
          <w:sz w:val="24"/>
          <w:szCs w:val="24"/>
          <w:u w:val="single"/>
          <w:rtl/>
        </w:rPr>
        <w:t>:</w:t>
      </w:r>
    </w:p>
    <w:p w14:paraId="6AAC61EE" w14:textId="6EAA2493" w:rsidR="001E2274" w:rsidRDefault="003079A7" w:rsidP="0085751C">
      <w:pPr>
        <w:rPr>
          <w:b w:val="0"/>
          <w:bCs w:val="0"/>
          <w:caps/>
          <w:sz w:val="24"/>
          <w:szCs w:val="24"/>
        </w:rPr>
      </w:pPr>
      <w:r>
        <w:rPr>
          <w:rFonts w:hint="cs"/>
          <w:b w:val="0"/>
          <w:bCs w:val="0"/>
          <w:caps/>
          <w:sz w:val="24"/>
          <w:szCs w:val="24"/>
          <w:rtl/>
        </w:rPr>
        <w:t>תתאפק</w:t>
      </w:r>
    </w:p>
    <w:p w14:paraId="2C6EA1CE" w14:textId="77777777" w:rsidR="001E2274" w:rsidRDefault="001E2274" w:rsidP="0085751C">
      <w:pPr>
        <w:rPr>
          <w:b w:val="0"/>
          <w:bCs w:val="0"/>
          <w:caps/>
          <w:sz w:val="24"/>
          <w:szCs w:val="24"/>
        </w:rPr>
      </w:pPr>
    </w:p>
    <w:p w14:paraId="31C8C2B6" w14:textId="77777777" w:rsidR="001E2274" w:rsidRDefault="003361D4" w:rsidP="0085751C">
      <w:pPr>
        <w:rPr>
          <w:caps/>
          <w:sz w:val="24"/>
          <w:szCs w:val="24"/>
          <w:u w:val="single"/>
          <w:rtl/>
        </w:rPr>
      </w:pPr>
      <w:r w:rsidRPr="003361D4">
        <w:rPr>
          <w:rFonts w:hint="cs"/>
          <w:caps/>
          <w:sz w:val="24"/>
          <w:szCs w:val="24"/>
          <w:u w:val="single"/>
          <w:rtl/>
        </w:rPr>
        <w:t>עורך דין ניצן בן ארויה - יועץ משפטי לוועדה המחוזית</w:t>
      </w:r>
      <w:r w:rsidR="001E2274">
        <w:rPr>
          <w:rFonts w:hint="cs"/>
          <w:caps/>
          <w:sz w:val="24"/>
          <w:szCs w:val="24"/>
          <w:u w:val="single"/>
          <w:rtl/>
        </w:rPr>
        <w:t>:</w:t>
      </w:r>
    </w:p>
    <w:p w14:paraId="451190E6" w14:textId="0223C853" w:rsidR="001E2274" w:rsidRDefault="00EA1DFA" w:rsidP="0085751C">
      <w:pPr>
        <w:rPr>
          <w:b w:val="0"/>
          <w:bCs w:val="0"/>
          <w:caps/>
          <w:sz w:val="24"/>
          <w:szCs w:val="24"/>
          <w:rtl/>
        </w:rPr>
      </w:pPr>
      <w:r>
        <w:rPr>
          <w:rFonts w:hint="cs"/>
          <w:b w:val="0"/>
          <w:bCs w:val="0"/>
          <w:caps/>
          <w:sz w:val="24"/>
          <w:szCs w:val="24"/>
          <w:rtl/>
        </w:rPr>
        <w:t>זהו אז למעשה למעשה המטרה של הדיון הזה זה המטרה של הדיון הזה זה למעשה את ה, את ה, לוגיקה שעמדה בבסיס ההחלטה שלא לאמץ את התוכנית המצומצמת להביא את זה לפני חברי הוועדה לתאר את הנסיבות המאוד חריגות האלה, ליישר קו ולאפשר לוועדה המקומית בדיון הקרוב שלה, לתת לתוכנית המצומצמת תוקף בלי שההחלטה הקודמת מרחפת או מעיבה עליה, ולקוות שהמוסד ה, יחזור המוסד הזה יחזור לתפקוד כמה שיותר מהר</w:t>
      </w:r>
    </w:p>
    <w:p w14:paraId="2B421A54" w14:textId="77777777" w:rsidR="001E2274" w:rsidRDefault="001E2274" w:rsidP="0085751C">
      <w:pPr>
        <w:rPr>
          <w:b w:val="0"/>
          <w:bCs w:val="0"/>
          <w:caps/>
          <w:sz w:val="24"/>
          <w:szCs w:val="24"/>
          <w:rtl/>
        </w:rPr>
      </w:pPr>
    </w:p>
    <w:p w14:paraId="7A36294B" w14:textId="77777777" w:rsidR="001E2274" w:rsidRDefault="00D17364" w:rsidP="0085751C">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0BDD80CF" w14:textId="7DE2A08C" w:rsidR="001E2274" w:rsidRDefault="00EA1DFA" w:rsidP="0085751C">
      <w:pPr>
        <w:rPr>
          <w:b w:val="0"/>
          <w:bCs w:val="0"/>
          <w:caps/>
          <w:sz w:val="24"/>
          <w:szCs w:val="24"/>
          <w:rtl/>
        </w:rPr>
      </w:pPr>
      <w:r>
        <w:rPr>
          <w:rFonts w:hint="cs"/>
          <w:b w:val="0"/>
          <w:bCs w:val="0"/>
          <w:caps/>
          <w:sz w:val="24"/>
          <w:szCs w:val="24"/>
          <w:rtl/>
        </w:rPr>
        <w:t xml:space="preserve">כן זה, </w:t>
      </w:r>
    </w:p>
    <w:p w14:paraId="21F8CEBA" w14:textId="77777777" w:rsidR="001E2274" w:rsidRDefault="001E2274" w:rsidP="0085751C">
      <w:pPr>
        <w:rPr>
          <w:b w:val="0"/>
          <w:bCs w:val="0"/>
          <w:caps/>
          <w:sz w:val="24"/>
          <w:szCs w:val="24"/>
          <w:rtl/>
        </w:rPr>
      </w:pPr>
    </w:p>
    <w:p w14:paraId="1580139C" w14:textId="77777777" w:rsidR="001E2274" w:rsidRDefault="003361D4" w:rsidP="0085751C">
      <w:pPr>
        <w:rPr>
          <w:caps/>
          <w:sz w:val="24"/>
          <w:szCs w:val="24"/>
          <w:u w:val="single"/>
          <w:rtl/>
        </w:rPr>
      </w:pPr>
      <w:r w:rsidRPr="003361D4">
        <w:rPr>
          <w:rFonts w:hint="cs"/>
          <w:caps/>
          <w:sz w:val="24"/>
          <w:szCs w:val="24"/>
          <w:u w:val="single"/>
          <w:rtl/>
        </w:rPr>
        <w:t>עורך דין ניצן בן ארויה - יועץ משפטי לוועדה המחוזית</w:t>
      </w:r>
      <w:r w:rsidR="001E2274">
        <w:rPr>
          <w:rFonts w:hint="cs"/>
          <w:caps/>
          <w:sz w:val="24"/>
          <w:szCs w:val="24"/>
          <w:u w:val="single"/>
          <w:rtl/>
        </w:rPr>
        <w:t>:</w:t>
      </w:r>
    </w:p>
    <w:p w14:paraId="076BC085" w14:textId="0ADB2DFE" w:rsidR="001E2274" w:rsidRDefault="00EA1DFA" w:rsidP="0085751C">
      <w:pPr>
        <w:rPr>
          <w:b w:val="0"/>
          <w:bCs w:val="0"/>
          <w:caps/>
          <w:sz w:val="24"/>
          <w:szCs w:val="24"/>
          <w:rtl/>
        </w:rPr>
      </w:pPr>
      <w:r>
        <w:rPr>
          <w:rFonts w:hint="cs"/>
          <w:b w:val="0"/>
          <w:bCs w:val="0"/>
          <w:caps/>
          <w:sz w:val="24"/>
          <w:szCs w:val="24"/>
          <w:rtl/>
        </w:rPr>
        <w:t>זה הרקע</w:t>
      </w:r>
    </w:p>
    <w:p w14:paraId="611F709D" w14:textId="77777777" w:rsidR="001E2274" w:rsidRDefault="001E2274" w:rsidP="0085751C">
      <w:pPr>
        <w:rPr>
          <w:b w:val="0"/>
          <w:bCs w:val="0"/>
          <w:caps/>
          <w:sz w:val="24"/>
          <w:szCs w:val="24"/>
          <w:rtl/>
        </w:rPr>
      </w:pPr>
    </w:p>
    <w:p w14:paraId="725668F6" w14:textId="77777777" w:rsidR="001E2274" w:rsidRDefault="00D17364" w:rsidP="0085751C">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461AF393" w14:textId="6D7D1332" w:rsidR="001E2274" w:rsidRDefault="00EA1DFA" w:rsidP="0085751C">
      <w:pPr>
        <w:rPr>
          <w:b w:val="0"/>
          <w:bCs w:val="0"/>
          <w:caps/>
          <w:sz w:val="24"/>
          <w:szCs w:val="24"/>
          <w:rtl/>
        </w:rPr>
      </w:pPr>
      <w:r>
        <w:rPr>
          <w:rFonts w:hint="cs"/>
          <w:b w:val="0"/>
          <w:bCs w:val="0"/>
          <w:caps/>
          <w:sz w:val="24"/>
          <w:szCs w:val="24"/>
          <w:rtl/>
        </w:rPr>
        <w:t>כן בבקשה כן רצית לדבר?</w:t>
      </w:r>
    </w:p>
    <w:p w14:paraId="0E3015F9" w14:textId="77777777" w:rsidR="001E2274" w:rsidRDefault="001E2274" w:rsidP="0085751C">
      <w:pPr>
        <w:rPr>
          <w:b w:val="0"/>
          <w:bCs w:val="0"/>
          <w:caps/>
          <w:sz w:val="24"/>
          <w:szCs w:val="24"/>
          <w:rtl/>
        </w:rPr>
      </w:pPr>
    </w:p>
    <w:p w14:paraId="08D94461" w14:textId="77777777" w:rsidR="001E2274" w:rsidRDefault="001856E4" w:rsidP="0085751C">
      <w:pPr>
        <w:rPr>
          <w:caps/>
          <w:sz w:val="24"/>
          <w:szCs w:val="24"/>
          <w:u w:val="single"/>
          <w:rtl/>
        </w:rPr>
      </w:pPr>
      <w:r w:rsidRPr="001856E4">
        <w:rPr>
          <w:rFonts w:hint="cs"/>
          <w:caps/>
          <w:sz w:val="24"/>
          <w:szCs w:val="24"/>
          <w:u w:val="single"/>
          <w:rtl/>
        </w:rPr>
        <w:t>מר עמיר פרידמן - נציג הבעלים במתחם</w:t>
      </w:r>
      <w:r w:rsidR="001E2274">
        <w:rPr>
          <w:rFonts w:hint="cs"/>
          <w:caps/>
          <w:sz w:val="24"/>
          <w:szCs w:val="24"/>
          <w:u w:val="single"/>
          <w:rtl/>
        </w:rPr>
        <w:t>:</w:t>
      </w:r>
    </w:p>
    <w:p w14:paraId="737BCE49" w14:textId="780592AF" w:rsidR="001E2274" w:rsidRDefault="00EA1DFA" w:rsidP="0085751C">
      <w:pPr>
        <w:rPr>
          <w:b w:val="0"/>
          <w:bCs w:val="0"/>
          <w:caps/>
          <w:sz w:val="24"/>
          <w:szCs w:val="24"/>
          <w:rtl/>
        </w:rPr>
      </w:pPr>
      <w:r>
        <w:rPr>
          <w:rFonts w:hint="cs"/>
          <w:b w:val="0"/>
          <w:bCs w:val="0"/>
          <w:caps/>
          <w:sz w:val="24"/>
          <w:szCs w:val="24"/>
          <w:rtl/>
        </w:rPr>
        <w:t xml:space="preserve">כן אז אז לי קוראים עמיר פרידמן אני ה, אחד הבעלים של ה, בית אבות הזה ואני ואני יזם של הפרויקט. כמו שאמר היועץ המשפטי היה פה איזה שהוא הליך אבל לי חשוב לציין כמה דברים, אחד בית האבות נהרס נהרס במלחמה, טיל נפל שלושים ושתיים מטר מבית האבות, הדיירים פונו משם, עיריית נס - ציונה הכריזה על המבנה כמבנה שמיועד להריסה. אנחנו, </w:t>
      </w:r>
    </w:p>
    <w:p w14:paraId="65C7AA40" w14:textId="77777777" w:rsidR="001E2274" w:rsidRDefault="001E2274" w:rsidP="0085751C">
      <w:pPr>
        <w:rPr>
          <w:b w:val="0"/>
          <w:bCs w:val="0"/>
          <w:caps/>
          <w:sz w:val="24"/>
          <w:szCs w:val="24"/>
          <w:rtl/>
        </w:rPr>
      </w:pPr>
    </w:p>
    <w:p w14:paraId="1623DE1E" w14:textId="77777777" w:rsidR="001E2274" w:rsidRDefault="006276E5" w:rsidP="0085751C">
      <w:pPr>
        <w:rPr>
          <w:caps/>
          <w:sz w:val="24"/>
          <w:szCs w:val="24"/>
          <w:u w:val="single"/>
          <w:rtl/>
        </w:rPr>
      </w:pPr>
      <w:r w:rsidRPr="006276E5">
        <w:rPr>
          <w:rFonts w:hint="cs"/>
          <w:caps/>
          <w:sz w:val="24"/>
          <w:szCs w:val="24"/>
          <w:u w:val="single"/>
          <w:rtl/>
        </w:rPr>
        <w:t>מר שמואל בוקסר - ראש העיר נס ציונה וחבר הוועדה המחוזית</w:t>
      </w:r>
      <w:r w:rsidR="001E2274">
        <w:rPr>
          <w:rFonts w:hint="cs"/>
          <w:caps/>
          <w:sz w:val="24"/>
          <w:szCs w:val="24"/>
          <w:u w:val="single"/>
          <w:rtl/>
        </w:rPr>
        <w:t>:</w:t>
      </w:r>
    </w:p>
    <w:p w14:paraId="0B88F2B6" w14:textId="1220FA02" w:rsidR="001E2274" w:rsidRDefault="008C0A18" w:rsidP="0085751C">
      <w:pPr>
        <w:rPr>
          <w:b w:val="0"/>
          <w:bCs w:val="0"/>
          <w:caps/>
          <w:sz w:val="24"/>
          <w:szCs w:val="24"/>
          <w:rtl/>
        </w:rPr>
      </w:pPr>
      <w:r>
        <w:rPr>
          <w:rFonts w:hint="cs"/>
          <w:b w:val="0"/>
          <w:bCs w:val="0"/>
          <w:caps/>
          <w:sz w:val="24"/>
          <w:szCs w:val="24"/>
          <w:rtl/>
        </w:rPr>
        <w:t xml:space="preserve">בוקר טוב </w:t>
      </w:r>
    </w:p>
    <w:p w14:paraId="37DB4D51" w14:textId="77777777" w:rsidR="001E2274" w:rsidRDefault="001E2274" w:rsidP="0085751C">
      <w:pPr>
        <w:rPr>
          <w:b w:val="0"/>
          <w:bCs w:val="0"/>
          <w:caps/>
          <w:sz w:val="24"/>
          <w:szCs w:val="24"/>
          <w:rtl/>
        </w:rPr>
      </w:pPr>
    </w:p>
    <w:p w14:paraId="00ACC052" w14:textId="77777777" w:rsidR="001E2274" w:rsidRDefault="00D17364" w:rsidP="0085751C">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49C3ED4B" w14:textId="790CF1FF" w:rsidR="001E2274" w:rsidRDefault="008C0A18" w:rsidP="0085751C">
      <w:pPr>
        <w:rPr>
          <w:b w:val="0"/>
          <w:bCs w:val="0"/>
          <w:caps/>
          <w:sz w:val="24"/>
          <w:szCs w:val="24"/>
          <w:rtl/>
        </w:rPr>
      </w:pPr>
      <w:r>
        <w:rPr>
          <w:rFonts w:hint="cs"/>
          <w:b w:val="0"/>
          <w:bCs w:val="0"/>
          <w:caps/>
          <w:sz w:val="24"/>
          <w:szCs w:val="24"/>
          <w:rtl/>
        </w:rPr>
        <w:t>כן כן כן בוקר טוב כן בוא תמשיך כן</w:t>
      </w:r>
    </w:p>
    <w:p w14:paraId="7331DDC3" w14:textId="77777777" w:rsidR="001E2274" w:rsidRDefault="001E2274" w:rsidP="0085751C">
      <w:pPr>
        <w:rPr>
          <w:b w:val="0"/>
          <w:bCs w:val="0"/>
          <w:caps/>
          <w:sz w:val="24"/>
          <w:szCs w:val="24"/>
          <w:rtl/>
        </w:rPr>
      </w:pPr>
    </w:p>
    <w:p w14:paraId="7B8B9AD2" w14:textId="77777777" w:rsidR="001E2274" w:rsidRDefault="006276E5" w:rsidP="0085751C">
      <w:pPr>
        <w:rPr>
          <w:caps/>
          <w:sz w:val="24"/>
          <w:szCs w:val="24"/>
          <w:u w:val="single"/>
          <w:rtl/>
        </w:rPr>
      </w:pPr>
      <w:r w:rsidRPr="006276E5">
        <w:rPr>
          <w:rFonts w:hint="cs"/>
          <w:caps/>
          <w:sz w:val="24"/>
          <w:szCs w:val="24"/>
          <w:u w:val="single"/>
          <w:rtl/>
        </w:rPr>
        <w:t>מר שמואל בוקסר - ראש העיר נס ציונה וחבר הוועדה המחוזית</w:t>
      </w:r>
      <w:r w:rsidR="001E2274">
        <w:rPr>
          <w:rFonts w:hint="cs"/>
          <w:caps/>
          <w:sz w:val="24"/>
          <w:szCs w:val="24"/>
          <w:u w:val="single"/>
          <w:rtl/>
        </w:rPr>
        <w:t>:</w:t>
      </w:r>
    </w:p>
    <w:p w14:paraId="4969728B" w14:textId="7E5AC6DA" w:rsidR="001E2274" w:rsidRDefault="008C0A18" w:rsidP="0085751C">
      <w:pPr>
        <w:rPr>
          <w:b w:val="0"/>
          <w:bCs w:val="0"/>
          <w:caps/>
          <w:sz w:val="24"/>
          <w:szCs w:val="24"/>
          <w:rtl/>
        </w:rPr>
      </w:pPr>
      <w:r>
        <w:rPr>
          <w:rFonts w:hint="cs"/>
          <w:b w:val="0"/>
          <w:bCs w:val="0"/>
          <w:caps/>
          <w:sz w:val="24"/>
          <w:szCs w:val="24"/>
          <w:rtl/>
        </w:rPr>
        <w:t xml:space="preserve">ניצן מיכה היי בוקר טוב </w:t>
      </w:r>
    </w:p>
    <w:p w14:paraId="5B156AAA" w14:textId="77777777" w:rsidR="001E2274" w:rsidRDefault="001E2274" w:rsidP="0085751C">
      <w:pPr>
        <w:rPr>
          <w:b w:val="0"/>
          <w:bCs w:val="0"/>
          <w:caps/>
          <w:sz w:val="24"/>
          <w:szCs w:val="24"/>
          <w:rtl/>
        </w:rPr>
      </w:pPr>
    </w:p>
    <w:p w14:paraId="08BED40B" w14:textId="77777777" w:rsidR="001E2274" w:rsidRDefault="00D17364" w:rsidP="0085751C">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1CC6ABAF" w14:textId="35BF58CF" w:rsidR="001E2274" w:rsidRDefault="008C0A18" w:rsidP="0085751C">
      <w:pPr>
        <w:rPr>
          <w:b w:val="0"/>
          <w:bCs w:val="0"/>
          <w:caps/>
          <w:sz w:val="24"/>
          <w:szCs w:val="24"/>
          <w:rtl/>
        </w:rPr>
      </w:pPr>
      <w:r>
        <w:rPr>
          <w:rFonts w:hint="cs"/>
          <w:b w:val="0"/>
          <w:bCs w:val="0"/>
          <w:caps/>
          <w:sz w:val="24"/>
          <w:szCs w:val="24"/>
          <w:rtl/>
        </w:rPr>
        <w:t xml:space="preserve">רגע בוקר טוב </w:t>
      </w:r>
    </w:p>
    <w:p w14:paraId="5FA9DA17" w14:textId="77777777" w:rsidR="001E2274" w:rsidRDefault="001E2274" w:rsidP="0085751C">
      <w:pPr>
        <w:rPr>
          <w:b w:val="0"/>
          <w:bCs w:val="0"/>
          <w:caps/>
          <w:sz w:val="24"/>
          <w:szCs w:val="24"/>
          <w:rtl/>
        </w:rPr>
      </w:pPr>
    </w:p>
    <w:p w14:paraId="7FE33A18" w14:textId="77777777" w:rsidR="001E2274" w:rsidRDefault="006276E5" w:rsidP="0085751C">
      <w:pPr>
        <w:rPr>
          <w:caps/>
          <w:sz w:val="24"/>
          <w:szCs w:val="24"/>
          <w:u w:val="single"/>
          <w:rtl/>
        </w:rPr>
      </w:pPr>
      <w:r w:rsidRPr="006276E5">
        <w:rPr>
          <w:rFonts w:hint="cs"/>
          <w:caps/>
          <w:sz w:val="24"/>
          <w:szCs w:val="24"/>
          <w:u w:val="single"/>
          <w:rtl/>
        </w:rPr>
        <w:t>מר שמואל בוקסר - ראש העיר נס ציונה וחבר הוועדה המחוזית</w:t>
      </w:r>
      <w:r w:rsidR="001E2274">
        <w:rPr>
          <w:rFonts w:hint="cs"/>
          <w:caps/>
          <w:sz w:val="24"/>
          <w:szCs w:val="24"/>
          <w:u w:val="single"/>
          <w:rtl/>
        </w:rPr>
        <w:t>:</w:t>
      </w:r>
    </w:p>
    <w:p w14:paraId="6094D60B" w14:textId="1BD9717B" w:rsidR="001E2274" w:rsidRDefault="008C0A18" w:rsidP="0085751C">
      <w:pPr>
        <w:rPr>
          <w:b w:val="0"/>
          <w:bCs w:val="0"/>
          <w:caps/>
          <w:sz w:val="24"/>
          <w:szCs w:val="24"/>
          <w:rtl/>
        </w:rPr>
      </w:pPr>
      <w:r>
        <w:rPr>
          <w:rFonts w:hint="cs"/>
          <w:b w:val="0"/>
          <w:bCs w:val="0"/>
          <w:caps/>
          <w:sz w:val="24"/>
          <w:szCs w:val="24"/>
          <w:rtl/>
        </w:rPr>
        <w:t>מה נשמע מה שלומכם?</w:t>
      </w:r>
    </w:p>
    <w:p w14:paraId="1220987F" w14:textId="77777777" w:rsidR="001E2274" w:rsidRDefault="001E2274" w:rsidP="0085751C">
      <w:pPr>
        <w:rPr>
          <w:b w:val="0"/>
          <w:bCs w:val="0"/>
          <w:caps/>
          <w:sz w:val="24"/>
          <w:szCs w:val="24"/>
          <w:rtl/>
        </w:rPr>
      </w:pPr>
    </w:p>
    <w:p w14:paraId="59C53D1A" w14:textId="77777777" w:rsidR="001E2274" w:rsidRDefault="00D17364" w:rsidP="008C0A18">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0EAB5ED4" w14:textId="4B38B6AF" w:rsidR="001E2274" w:rsidRDefault="008C0A18" w:rsidP="008C0A18">
      <w:pPr>
        <w:rPr>
          <w:b w:val="0"/>
          <w:bCs w:val="0"/>
          <w:caps/>
          <w:sz w:val="24"/>
          <w:szCs w:val="24"/>
          <w:rtl/>
        </w:rPr>
      </w:pPr>
      <w:r>
        <w:rPr>
          <w:rFonts w:hint="cs"/>
          <w:b w:val="0"/>
          <w:bCs w:val="0"/>
          <w:caps/>
          <w:sz w:val="24"/>
          <w:szCs w:val="24"/>
          <w:rtl/>
        </w:rPr>
        <w:t xml:space="preserve">בסדר גמור מה שלומך? כן שמואל ואנחנו בדיוק שומעים את עמיר בבקשה </w:t>
      </w:r>
    </w:p>
    <w:p w14:paraId="07870872" w14:textId="77777777" w:rsidR="001E2274" w:rsidRDefault="001E2274" w:rsidP="008C0A18">
      <w:pPr>
        <w:rPr>
          <w:b w:val="0"/>
          <w:bCs w:val="0"/>
          <w:caps/>
          <w:sz w:val="24"/>
          <w:szCs w:val="24"/>
          <w:rtl/>
        </w:rPr>
      </w:pPr>
    </w:p>
    <w:p w14:paraId="0A22220C" w14:textId="77777777" w:rsidR="001E2274" w:rsidRDefault="001856E4" w:rsidP="008C0A18">
      <w:pPr>
        <w:rPr>
          <w:caps/>
          <w:sz w:val="24"/>
          <w:szCs w:val="24"/>
          <w:u w:val="single"/>
          <w:rtl/>
        </w:rPr>
      </w:pPr>
      <w:r w:rsidRPr="001856E4">
        <w:rPr>
          <w:rFonts w:hint="cs"/>
          <w:caps/>
          <w:sz w:val="24"/>
          <w:szCs w:val="24"/>
          <w:u w:val="single"/>
          <w:rtl/>
        </w:rPr>
        <w:t>מר עמיר פרידמן - נציג הבעלים במתחם</w:t>
      </w:r>
      <w:r w:rsidR="001E2274">
        <w:rPr>
          <w:rFonts w:hint="cs"/>
          <w:caps/>
          <w:sz w:val="24"/>
          <w:szCs w:val="24"/>
          <w:u w:val="single"/>
          <w:rtl/>
        </w:rPr>
        <w:t>:</w:t>
      </w:r>
    </w:p>
    <w:p w14:paraId="2BC3ACD0" w14:textId="7EC5ED00" w:rsidR="001E2274" w:rsidRDefault="008C0A18" w:rsidP="008C0A18">
      <w:pPr>
        <w:rPr>
          <w:b w:val="0"/>
          <w:bCs w:val="0"/>
          <w:caps/>
          <w:sz w:val="24"/>
          <w:szCs w:val="24"/>
          <w:rtl/>
        </w:rPr>
      </w:pPr>
      <w:r>
        <w:rPr>
          <w:rFonts w:hint="cs"/>
          <w:b w:val="0"/>
          <w:bCs w:val="0"/>
          <w:caps/>
          <w:sz w:val="24"/>
          <w:szCs w:val="24"/>
          <w:rtl/>
        </w:rPr>
        <w:t xml:space="preserve">אז אנחנו נמצאים ב, באירוע של </w:t>
      </w:r>
    </w:p>
    <w:p w14:paraId="625BBBC1" w14:textId="77777777" w:rsidR="001E2274" w:rsidRDefault="001E2274" w:rsidP="008C0A18">
      <w:pPr>
        <w:rPr>
          <w:b w:val="0"/>
          <w:bCs w:val="0"/>
          <w:caps/>
          <w:sz w:val="24"/>
          <w:szCs w:val="24"/>
          <w:rtl/>
        </w:rPr>
      </w:pPr>
    </w:p>
    <w:p w14:paraId="1D7969AC" w14:textId="77777777" w:rsidR="001E2274" w:rsidRDefault="000A5C33" w:rsidP="008C0A18">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471798A5" w14:textId="5A80E260" w:rsidR="001E2274" w:rsidRDefault="004D4499" w:rsidP="008C0A18">
      <w:pPr>
        <w:rPr>
          <w:b w:val="0"/>
          <w:bCs w:val="0"/>
          <w:caps/>
          <w:sz w:val="24"/>
          <w:szCs w:val="24"/>
          <w:rtl/>
        </w:rPr>
      </w:pPr>
      <w:r>
        <w:rPr>
          <w:rFonts w:hint="cs"/>
          <w:b w:val="0"/>
          <w:bCs w:val="0"/>
          <w:caps/>
          <w:sz w:val="24"/>
          <w:szCs w:val="24"/>
          <w:rtl/>
        </w:rPr>
        <w:t>מי ש, מי ש, שמואל מדברים אצלך ברקע אז ...</w:t>
      </w:r>
    </w:p>
    <w:p w14:paraId="743EB9BF" w14:textId="77777777" w:rsidR="001E2274" w:rsidRDefault="001E2274" w:rsidP="008C0A18">
      <w:pPr>
        <w:rPr>
          <w:b w:val="0"/>
          <w:bCs w:val="0"/>
          <w:caps/>
          <w:sz w:val="24"/>
          <w:szCs w:val="24"/>
          <w:rtl/>
        </w:rPr>
      </w:pPr>
    </w:p>
    <w:p w14:paraId="503E63E5" w14:textId="77777777" w:rsidR="001E2274" w:rsidRDefault="001856E4" w:rsidP="008C0A18">
      <w:pPr>
        <w:rPr>
          <w:caps/>
          <w:sz w:val="24"/>
          <w:szCs w:val="24"/>
          <w:u w:val="single"/>
          <w:rtl/>
        </w:rPr>
      </w:pPr>
      <w:r w:rsidRPr="001856E4">
        <w:rPr>
          <w:rFonts w:hint="cs"/>
          <w:caps/>
          <w:sz w:val="24"/>
          <w:szCs w:val="24"/>
          <w:u w:val="single"/>
          <w:rtl/>
        </w:rPr>
        <w:t>מר עמיר פרידמן - נציג הבעלים במתחם</w:t>
      </w:r>
      <w:r w:rsidR="001E2274">
        <w:rPr>
          <w:rFonts w:hint="cs"/>
          <w:caps/>
          <w:sz w:val="24"/>
          <w:szCs w:val="24"/>
          <w:u w:val="single"/>
          <w:rtl/>
        </w:rPr>
        <w:t>:</w:t>
      </w:r>
    </w:p>
    <w:p w14:paraId="607F3652" w14:textId="55D7BB6F" w:rsidR="001E2274" w:rsidRDefault="004D4499" w:rsidP="008C0A18">
      <w:pPr>
        <w:rPr>
          <w:b w:val="0"/>
          <w:bCs w:val="0"/>
          <w:caps/>
          <w:sz w:val="24"/>
          <w:szCs w:val="24"/>
          <w:rtl/>
        </w:rPr>
      </w:pPr>
      <w:r>
        <w:rPr>
          <w:rFonts w:hint="cs"/>
          <w:b w:val="0"/>
          <w:bCs w:val="0"/>
          <w:caps/>
          <w:sz w:val="24"/>
          <w:szCs w:val="24"/>
          <w:rtl/>
        </w:rPr>
        <w:t>יש רעשים נוראיים</w:t>
      </w:r>
    </w:p>
    <w:p w14:paraId="2568BE0A" w14:textId="77777777" w:rsidR="001E2274" w:rsidRDefault="001E2274" w:rsidP="008C0A18">
      <w:pPr>
        <w:rPr>
          <w:b w:val="0"/>
          <w:bCs w:val="0"/>
          <w:caps/>
          <w:sz w:val="24"/>
          <w:szCs w:val="24"/>
          <w:rtl/>
        </w:rPr>
      </w:pPr>
    </w:p>
    <w:p w14:paraId="699C9374" w14:textId="77777777" w:rsidR="001E2274" w:rsidRDefault="00D17364" w:rsidP="008C0A18">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3B7460B6" w14:textId="048B287A" w:rsidR="001E2274" w:rsidRDefault="004D4499" w:rsidP="008C0A18">
      <w:pPr>
        <w:rPr>
          <w:b w:val="0"/>
          <w:bCs w:val="0"/>
          <w:caps/>
          <w:sz w:val="24"/>
          <w:szCs w:val="24"/>
          <w:rtl/>
        </w:rPr>
      </w:pPr>
      <w:r>
        <w:rPr>
          <w:rFonts w:hint="cs"/>
          <w:b w:val="0"/>
          <w:bCs w:val="0"/>
          <w:caps/>
          <w:sz w:val="24"/>
          <w:szCs w:val="24"/>
          <w:rtl/>
        </w:rPr>
        <w:t>כן תמשיך כן</w:t>
      </w:r>
    </w:p>
    <w:p w14:paraId="3E4F3D9B" w14:textId="77777777" w:rsidR="001E2274" w:rsidRDefault="001E2274" w:rsidP="008C0A18">
      <w:pPr>
        <w:rPr>
          <w:b w:val="0"/>
          <w:bCs w:val="0"/>
          <w:caps/>
          <w:sz w:val="24"/>
          <w:szCs w:val="24"/>
          <w:rtl/>
        </w:rPr>
      </w:pPr>
    </w:p>
    <w:p w14:paraId="27B61732" w14:textId="77777777" w:rsidR="001E2274" w:rsidRDefault="001856E4" w:rsidP="008C0A18">
      <w:pPr>
        <w:rPr>
          <w:caps/>
          <w:sz w:val="24"/>
          <w:szCs w:val="24"/>
          <w:u w:val="single"/>
          <w:rtl/>
        </w:rPr>
      </w:pPr>
      <w:r w:rsidRPr="001856E4">
        <w:rPr>
          <w:rFonts w:hint="cs"/>
          <w:caps/>
          <w:sz w:val="24"/>
          <w:szCs w:val="24"/>
          <w:u w:val="single"/>
          <w:rtl/>
        </w:rPr>
        <w:t>מר עמיר פרידמן - נציג הבעלים במתחם</w:t>
      </w:r>
      <w:r w:rsidR="001E2274">
        <w:rPr>
          <w:rFonts w:hint="cs"/>
          <w:caps/>
          <w:sz w:val="24"/>
          <w:szCs w:val="24"/>
          <w:u w:val="single"/>
          <w:rtl/>
        </w:rPr>
        <w:t>:</w:t>
      </w:r>
    </w:p>
    <w:p w14:paraId="3BDB1E5D" w14:textId="36D1BFC1" w:rsidR="001E2274" w:rsidRDefault="004D4499" w:rsidP="008C0A18">
      <w:pPr>
        <w:rPr>
          <w:b w:val="0"/>
          <w:bCs w:val="0"/>
          <w:caps/>
          <w:sz w:val="24"/>
          <w:szCs w:val="24"/>
          <w:rtl/>
        </w:rPr>
      </w:pPr>
      <w:r>
        <w:rPr>
          <w:rFonts w:hint="cs"/>
          <w:b w:val="0"/>
          <w:bCs w:val="0"/>
          <w:caps/>
          <w:sz w:val="24"/>
          <w:szCs w:val="24"/>
          <w:rtl/>
        </w:rPr>
        <w:lastRenderedPageBreak/>
        <w:t xml:space="preserve">אז אני אומר אז בית האבות פונה פונה מדייריו נמצא בניין ש, יוצא להריסה מטעם הייתה נס - ציונה. אנחנו מתנהלים מול מס- רכוש, כי הם עד לפני יומיים הם התעקשו ש, ניתן לשפץ את הנכס ולהשיב את המצב לקדמותו. ב, ב, בעבר התנהל דין ודברים בשיתוף הוועדה המחוזית והוועדה המקומית כדי לייצר מיקסום זכויות שיהיה גם נכון ל, גם נכון לעיר וגם נכון לנו כיזמים וגם נכון להחלטות הוועדה המחוזית. הגענו לאיזה שהיא תוכנית </w:t>
      </w:r>
      <w:r w:rsidR="00440A7B">
        <w:rPr>
          <w:rFonts w:hint="cs"/>
          <w:b w:val="0"/>
          <w:bCs w:val="0"/>
          <w:caps/>
          <w:sz w:val="24"/>
          <w:szCs w:val="24"/>
          <w:rtl/>
        </w:rPr>
        <w:t xml:space="preserve">מוסכמת של קומת מסחר נלווה ועוד חמש קומות מגורים לאוכלוסיית גיל הזהב, שאותה למעשה אנחנו לא יכולנו לקדם כי היה לנו הגשת תוכניות בוועדה בוועדה של משרד הבריאות שנקראת ועדת הפרויקטים. אנחנו יזמים שהולכים להביא את ה, את המחר לטובת ה, לטובת עתיד הטיפול בגיל השלישי. אנחנו נמצאים בענף הזה יש לנו רשת של בתי חולים סיעודיים ו, דיור מוגן, אנחנו מכירים את הענף מהתחתית שלו כבר שלושים וחמש שנים אנחנו שם. ו, ואנחנו באמת מביאים פרויקט ייחודי מאוד תוך שיתופי פעולה גם עם משרד הבריאות גם עם משרד הרווחה גם אם המשרד לאזרחים ותיקים אנחנו הולכים על פרויקט סופר ייחודי שיאפשר תחושה ושירותים של בית, ממש בית, לאוכלוסיה המאוד רגישה ומיוחדת הזו, וזהו אנחנו האדריכל לא יודע למה הוא לא כל כך הצליח לעלות, לי הוא שלח איזה שהיא מצגת אם אני </w:t>
      </w:r>
    </w:p>
    <w:p w14:paraId="00FB3117" w14:textId="77777777" w:rsidR="001E2274" w:rsidRDefault="001E2274" w:rsidP="008C0A18">
      <w:pPr>
        <w:rPr>
          <w:b w:val="0"/>
          <w:bCs w:val="0"/>
          <w:caps/>
          <w:sz w:val="24"/>
          <w:szCs w:val="24"/>
          <w:rtl/>
        </w:rPr>
      </w:pPr>
    </w:p>
    <w:p w14:paraId="3AF2D05E" w14:textId="77777777" w:rsidR="001E2274" w:rsidRDefault="00D17364" w:rsidP="008C0A18">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31F1C2CE" w14:textId="0FA4A8F7" w:rsidR="001E2274" w:rsidRDefault="00440A7B" w:rsidP="008C0A18">
      <w:pPr>
        <w:rPr>
          <w:b w:val="0"/>
          <w:bCs w:val="0"/>
          <w:caps/>
          <w:sz w:val="24"/>
          <w:szCs w:val="24"/>
          <w:rtl/>
        </w:rPr>
      </w:pPr>
      <w:r>
        <w:rPr>
          <w:rFonts w:hint="cs"/>
          <w:b w:val="0"/>
          <w:bCs w:val="0"/>
          <w:caps/>
          <w:sz w:val="24"/>
          <w:szCs w:val="24"/>
          <w:rtl/>
        </w:rPr>
        <w:t xml:space="preserve">לא אין צורך, </w:t>
      </w:r>
      <w:r w:rsidR="0094194C">
        <w:rPr>
          <w:rFonts w:hint="cs"/>
          <w:b w:val="0"/>
          <w:bCs w:val="0"/>
          <w:caps/>
          <w:sz w:val="24"/>
          <w:szCs w:val="24"/>
          <w:rtl/>
        </w:rPr>
        <w:t>אין צורך</w:t>
      </w:r>
    </w:p>
    <w:p w14:paraId="3F96E14C" w14:textId="77777777" w:rsidR="001E2274" w:rsidRDefault="001E2274" w:rsidP="008C0A18">
      <w:pPr>
        <w:rPr>
          <w:b w:val="0"/>
          <w:bCs w:val="0"/>
          <w:caps/>
          <w:sz w:val="24"/>
          <w:szCs w:val="24"/>
          <w:rtl/>
        </w:rPr>
      </w:pPr>
    </w:p>
    <w:p w14:paraId="2C1E8773" w14:textId="77777777" w:rsidR="001E2274" w:rsidRDefault="001856E4" w:rsidP="008C0A18">
      <w:pPr>
        <w:rPr>
          <w:caps/>
          <w:sz w:val="24"/>
          <w:szCs w:val="24"/>
          <w:u w:val="single"/>
          <w:rtl/>
        </w:rPr>
      </w:pPr>
      <w:r w:rsidRPr="001856E4">
        <w:rPr>
          <w:rFonts w:hint="cs"/>
          <w:caps/>
          <w:sz w:val="24"/>
          <w:szCs w:val="24"/>
          <w:u w:val="single"/>
          <w:rtl/>
        </w:rPr>
        <w:t>מר עמיר פרידמן - נציג הבעלים במתחם</w:t>
      </w:r>
      <w:r w:rsidR="001E2274">
        <w:rPr>
          <w:rFonts w:hint="cs"/>
          <w:caps/>
          <w:sz w:val="24"/>
          <w:szCs w:val="24"/>
          <w:u w:val="single"/>
          <w:rtl/>
        </w:rPr>
        <w:t>:</w:t>
      </w:r>
    </w:p>
    <w:p w14:paraId="79732FC4" w14:textId="10306850" w:rsidR="001E2274" w:rsidRDefault="0094194C" w:rsidP="008C0A18">
      <w:pPr>
        <w:rPr>
          <w:b w:val="0"/>
          <w:bCs w:val="0"/>
          <w:caps/>
          <w:sz w:val="24"/>
          <w:szCs w:val="24"/>
          <w:rtl/>
        </w:rPr>
      </w:pPr>
      <w:r>
        <w:rPr>
          <w:rFonts w:hint="cs"/>
          <w:b w:val="0"/>
          <w:bCs w:val="0"/>
          <w:caps/>
          <w:sz w:val="24"/>
          <w:szCs w:val="24"/>
          <w:rtl/>
        </w:rPr>
        <w:t>לא סתם סתם ש ...</w:t>
      </w:r>
    </w:p>
    <w:p w14:paraId="1A4E0551" w14:textId="77777777" w:rsidR="001E2274" w:rsidRDefault="001E2274" w:rsidP="008C0A18">
      <w:pPr>
        <w:rPr>
          <w:b w:val="0"/>
          <w:bCs w:val="0"/>
          <w:caps/>
          <w:sz w:val="24"/>
          <w:szCs w:val="24"/>
          <w:rtl/>
        </w:rPr>
      </w:pPr>
    </w:p>
    <w:p w14:paraId="52716377" w14:textId="77777777" w:rsidR="001E2274" w:rsidRDefault="00D17364" w:rsidP="008C0A18">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61548FCB" w14:textId="2A3F1E12" w:rsidR="001E2274" w:rsidRDefault="0094194C" w:rsidP="008C0A18">
      <w:pPr>
        <w:rPr>
          <w:b w:val="0"/>
          <w:bCs w:val="0"/>
          <w:caps/>
          <w:sz w:val="24"/>
          <w:szCs w:val="24"/>
          <w:rtl/>
        </w:rPr>
      </w:pPr>
      <w:r>
        <w:rPr>
          <w:rFonts w:hint="cs"/>
          <w:b w:val="0"/>
          <w:bCs w:val="0"/>
          <w:caps/>
          <w:sz w:val="24"/>
          <w:szCs w:val="24"/>
          <w:rtl/>
        </w:rPr>
        <w:t>חברים</w:t>
      </w:r>
      <w:r w:rsidR="000F703D">
        <w:rPr>
          <w:rFonts w:hint="cs"/>
          <w:b w:val="0"/>
          <w:bCs w:val="0"/>
          <w:caps/>
          <w:sz w:val="24"/>
          <w:szCs w:val="24"/>
          <w:rtl/>
        </w:rPr>
        <w:t xml:space="preserve"> </w:t>
      </w:r>
      <w:r>
        <w:rPr>
          <w:rFonts w:hint="cs"/>
          <w:b w:val="0"/>
          <w:bCs w:val="0"/>
          <w:caps/>
          <w:sz w:val="24"/>
          <w:szCs w:val="24"/>
          <w:rtl/>
        </w:rPr>
        <w:t>...</w:t>
      </w:r>
    </w:p>
    <w:p w14:paraId="3E2EB829" w14:textId="77777777" w:rsidR="001E2274" w:rsidRDefault="001E2274" w:rsidP="008C0A18">
      <w:pPr>
        <w:rPr>
          <w:b w:val="0"/>
          <w:bCs w:val="0"/>
          <w:caps/>
          <w:sz w:val="24"/>
          <w:szCs w:val="24"/>
          <w:rtl/>
        </w:rPr>
      </w:pPr>
    </w:p>
    <w:p w14:paraId="54FBA7CB" w14:textId="77777777" w:rsidR="001E2274" w:rsidRDefault="005E0962" w:rsidP="0094194C">
      <w:pPr>
        <w:rPr>
          <w:caps/>
          <w:sz w:val="24"/>
          <w:szCs w:val="24"/>
          <w:u w:val="single"/>
          <w:rtl/>
        </w:rPr>
      </w:pPr>
      <w:r w:rsidRPr="005E0962">
        <w:rPr>
          <w:rFonts w:hint="cs"/>
          <w:caps/>
          <w:sz w:val="24"/>
          <w:szCs w:val="24"/>
          <w:u w:val="single"/>
          <w:rtl/>
        </w:rPr>
        <w:t>דובר</w:t>
      </w:r>
      <w:r w:rsidR="001E2274">
        <w:rPr>
          <w:rFonts w:hint="cs"/>
          <w:caps/>
          <w:sz w:val="24"/>
          <w:szCs w:val="24"/>
          <w:u w:val="single"/>
          <w:rtl/>
        </w:rPr>
        <w:t>:</w:t>
      </w:r>
    </w:p>
    <w:p w14:paraId="35492D31" w14:textId="6301BEA5" w:rsidR="001E2274" w:rsidRDefault="0094194C" w:rsidP="0094194C">
      <w:pPr>
        <w:rPr>
          <w:b w:val="0"/>
          <w:bCs w:val="0"/>
          <w:caps/>
          <w:sz w:val="24"/>
          <w:szCs w:val="24"/>
          <w:rtl/>
        </w:rPr>
      </w:pPr>
      <w:r>
        <w:rPr>
          <w:rFonts w:hint="cs"/>
          <w:b w:val="0"/>
          <w:bCs w:val="0"/>
          <w:caps/>
          <w:sz w:val="24"/>
          <w:szCs w:val="24"/>
          <w:rtl/>
        </w:rPr>
        <w:t>עמיר אני פה עמיר אני פה</w:t>
      </w:r>
    </w:p>
    <w:p w14:paraId="215BDE87" w14:textId="77777777" w:rsidR="001E2274" w:rsidRDefault="001E2274" w:rsidP="0094194C">
      <w:pPr>
        <w:rPr>
          <w:b w:val="0"/>
          <w:bCs w:val="0"/>
          <w:caps/>
          <w:sz w:val="24"/>
          <w:szCs w:val="24"/>
          <w:rtl/>
        </w:rPr>
      </w:pPr>
    </w:p>
    <w:p w14:paraId="01904C77" w14:textId="77777777" w:rsidR="001E2274" w:rsidRDefault="00D17364" w:rsidP="0094194C">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4674FADC" w14:textId="5560E725" w:rsidR="001E2274" w:rsidRDefault="0094194C" w:rsidP="0094194C">
      <w:pPr>
        <w:rPr>
          <w:b w:val="0"/>
          <w:bCs w:val="0"/>
          <w:caps/>
          <w:sz w:val="24"/>
          <w:szCs w:val="24"/>
          <w:rtl/>
        </w:rPr>
      </w:pPr>
      <w:r>
        <w:rPr>
          <w:rFonts w:hint="cs"/>
          <w:b w:val="0"/>
          <w:bCs w:val="0"/>
          <w:caps/>
          <w:sz w:val="24"/>
          <w:szCs w:val="24"/>
          <w:rtl/>
        </w:rPr>
        <w:t xml:space="preserve">רגע רגע סליחה </w:t>
      </w:r>
    </w:p>
    <w:p w14:paraId="5C74AE84" w14:textId="77777777" w:rsidR="001E2274" w:rsidRDefault="001E2274" w:rsidP="0094194C">
      <w:pPr>
        <w:rPr>
          <w:b w:val="0"/>
          <w:bCs w:val="0"/>
          <w:caps/>
          <w:sz w:val="24"/>
          <w:szCs w:val="24"/>
          <w:rtl/>
        </w:rPr>
      </w:pPr>
    </w:p>
    <w:p w14:paraId="7119A4FB" w14:textId="77777777" w:rsidR="001E2274" w:rsidRDefault="001856E4" w:rsidP="0094194C">
      <w:pPr>
        <w:rPr>
          <w:caps/>
          <w:sz w:val="24"/>
          <w:szCs w:val="24"/>
          <w:u w:val="single"/>
          <w:rtl/>
        </w:rPr>
      </w:pPr>
      <w:r w:rsidRPr="001856E4">
        <w:rPr>
          <w:rFonts w:hint="cs"/>
          <w:caps/>
          <w:sz w:val="24"/>
          <w:szCs w:val="24"/>
          <w:u w:val="single"/>
          <w:rtl/>
        </w:rPr>
        <w:t>מר עמיר פרידמן - נציג הבעלים במתחם</w:t>
      </w:r>
      <w:r w:rsidR="001E2274">
        <w:rPr>
          <w:rFonts w:hint="cs"/>
          <w:caps/>
          <w:sz w:val="24"/>
          <w:szCs w:val="24"/>
          <w:u w:val="single"/>
          <w:rtl/>
        </w:rPr>
        <w:t>:</w:t>
      </w:r>
    </w:p>
    <w:p w14:paraId="18A36978" w14:textId="17D2126D" w:rsidR="001E2274" w:rsidRDefault="0094194C" w:rsidP="0094194C">
      <w:pPr>
        <w:rPr>
          <w:b w:val="0"/>
          <w:bCs w:val="0"/>
          <w:caps/>
          <w:sz w:val="24"/>
          <w:szCs w:val="24"/>
          <w:rtl/>
        </w:rPr>
      </w:pPr>
      <w:r>
        <w:rPr>
          <w:rFonts w:hint="cs"/>
          <w:b w:val="0"/>
          <w:bCs w:val="0"/>
          <w:caps/>
          <w:sz w:val="24"/>
          <w:szCs w:val="24"/>
          <w:rtl/>
        </w:rPr>
        <w:t xml:space="preserve">אה יופי </w:t>
      </w:r>
    </w:p>
    <w:p w14:paraId="0357F71E" w14:textId="77777777" w:rsidR="001E2274" w:rsidRDefault="001E2274" w:rsidP="0094194C">
      <w:pPr>
        <w:rPr>
          <w:b w:val="0"/>
          <w:bCs w:val="0"/>
          <w:caps/>
          <w:sz w:val="24"/>
          <w:szCs w:val="24"/>
          <w:rtl/>
        </w:rPr>
      </w:pPr>
    </w:p>
    <w:p w14:paraId="142125ED" w14:textId="77777777" w:rsidR="001E2274" w:rsidRDefault="00D17364" w:rsidP="0094194C">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2EA14EAB" w14:textId="7FDB1E2A" w:rsidR="001E2274" w:rsidRDefault="0094194C" w:rsidP="0094194C">
      <w:pPr>
        <w:rPr>
          <w:b w:val="0"/>
          <w:bCs w:val="0"/>
          <w:caps/>
          <w:sz w:val="24"/>
          <w:szCs w:val="24"/>
          <w:rtl/>
        </w:rPr>
      </w:pPr>
      <w:r>
        <w:rPr>
          <w:rFonts w:hint="cs"/>
          <w:b w:val="0"/>
          <w:bCs w:val="0"/>
          <w:caps/>
          <w:sz w:val="24"/>
          <w:szCs w:val="24"/>
          <w:rtl/>
        </w:rPr>
        <w:t xml:space="preserve">סליחה </w:t>
      </w:r>
    </w:p>
    <w:p w14:paraId="60AFE25C" w14:textId="77777777" w:rsidR="001E2274" w:rsidRDefault="001E2274" w:rsidP="0094194C">
      <w:pPr>
        <w:rPr>
          <w:b w:val="0"/>
          <w:bCs w:val="0"/>
          <w:caps/>
          <w:sz w:val="24"/>
          <w:szCs w:val="24"/>
          <w:rtl/>
        </w:rPr>
      </w:pPr>
    </w:p>
    <w:p w14:paraId="0419AD3C" w14:textId="77777777" w:rsidR="001E2274" w:rsidRDefault="001856E4" w:rsidP="0094194C">
      <w:pPr>
        <w:rPr>
          <w:caps/>
          <w:sz w:val="24"/>
          <w:szCs w:val="24"/>
          <w:u w:val="single"/>
          <w:rtl/>
        </w:rPr>
      </w:pPr>
      <w:r w:rsidRPr="001856E4">
        <w:rPr>
          <w:rFonts w:hint="cs"/>
          <w:caps/>
          <w:sz w:val="24"/>
          <w:szCs w:val="24"/>
          <w:u w:val="single"/>
          <w:rtl/>
        </w:rPr>
        <w:t>מר עמיר פרידמן - נציג הבעלים במתחם</w:t>
      </w:r>
      <w:r w:rsidR="001E2274">
        <w:rPr>
          <w:rFonts w:hint="cs"/>
          <w:caps/>
          <w:sz w:val="24"/>
          <w:szCs w:val="24"/>
          <w:u w:val="single"/>
          <w:rtl/>
        </w:rPr>
        <w:t>:</w:t>
      </w:r>
    </w:p>
    <w:p w14:paraId="0A70EC58" w14:textId="56B8A187" w:rsidR="001E2274" w:rsidRDefault="0094194C" w:rsidP="0094194C">
      <w:pPr>
        <w:rPr>
          <w:b w:val="0"/>
          <w:bCs w:val="0"/>
          <w:caps/>
          <w:sz w:val="24"/>
          <w:szCs w:val="24"/>
          <w:rtl/>
        </w:rPr>
      </w:pPr>
      <w:r>
        <w:rPr>
          <w:rFonts w:hint="cs"/>
          <w:b w:val="0"/>
          <w:bCs w:val="0"/>
          <w:caps/>
          <w:sz w:val="24"/>
          <w:szCs w:val="24"/>
          <w:rtl/>
        </w:rPr>
        <w:t>לא, סתם שתראו</w:t>
      </w:r>
    </w:p>
    <w:p w14:paraId="568BC08F" w14:textId="77777777" w:rsidR="001E2274" w:rsidRDefault="001E2274" w:rsidP="0094194C">
      <w:pPr>
        <w:rPr>
          <w:b w:val="0"/>
          <w:bCs w:val="0"/>
          <w:caps/>
          <w:sz w:val="24"/>
          <w:szCs w:val="24"/>
          <w:rtl/>
        </w:rPr>
      </w:pPr>
    </w:p>
    <w:p w14:paraId="6A9EEB69" w14:textId="77777777" w:rsidR="001E2274" w:rsidRDefault="00D17364" w:rsidP="0094194C">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03B3916F" w14:textId="68178D91" w:rsidR="001E2274" w:rsidRDefault="0094194C" w:rsidP="0094194C">
      <w:pPr>
        <w:rPr>
          <w:b w:val="0"/>
          <w:bCs w:val="0"/>
          <w:caps/>
          <w:sz w:val="24"/>
          <w:szCs w:val="24"/>
          <w:rtl/>
        </w:rPr>
      </w:pPr>
      <w:r>
        <w:rPr>
          <w:rFonts w:hint="cs"/>
          <w:b w:val="0"/>
          <w:bCs w:val="0"/>
          <w:caps/>
          <w:sz w:val="24"/>
          <w:szCs w:val="24"/>
          <w:rtl/>
        </w:rPr>
        <w:t>לא לא הכל בסדר חברים חברים הכל טוב, זה אצלך</w:t>
      </w:r>
    </w:p>
    <w:p w14:paraId="4A66FF52" w14:textId="77777777" w:rsidR="001E2274" w:rsidRDefault="001E2274" w:rsidP="0094194C">
      <w:pPr>
        <w:rPr>
          <w:b w:val="0"/>
          <w:bCs w:val="0"/>
          <w:caps/>
          <w:sz w:val="24"/>
          <w:szCs w:val="24"/>
          <w:rtl/>
        </w:rPr>
      </w:pPr>
    </w:p>
    <w:p w14:paraId="137967E4" w14:textId="77777777" w:rsidR="001E2274" w:rsidRDefault="000A3DA6" w:rsidP="0094194C">
      <w:pPr>
        <w:rPr>
          <w:caps/>
          <w:sz w:val="24"/>
          <w:szCs w:val="24"/>
          <w:u w:val="single"/>
          <w:rtl/>
        </w:rPr>
      </w:pPr>
      <w:r w:rsidRPr="000A3DA6">
        <w:rPr>
          <w:rFonts w:hint="cs"/>
          <w:caps/>
          <w:sz w:val="24"/>
          <w:szCs w:val="24"/>
          <w:u w:val="single"/>
          <w:rtl/>
        </w:rPr>
        <w:t>מר תומר דוידסון - נציג מנהל מקרקעי ישראל בוועדה המחוזית</w:t>
      </w:r>
      <w:r w:rsidR="001E2274">
        <w:rPr>
          <w:rFonts w:hint="cs"/>
          <w:caps/>
          <w:sz w:val="24"/>
          <w:szCs w:val="24"/>
          <w:u w:val="single"/>
          <w:rtl/>
        </w:rPr>
        <w:t>:</w:t>
      </w:r>
    </w:p>
    <w:p w14:paraId="1DD2A1A4" w14:textId="6DB9FF05" w:rsidR="001E2274" w:rsidRDefault="0094194C" w:rsidP="0094194C">
      <w:pPr>
        <w:rPr>
          <w:b w:val="0"/>
          <w:bCs w:val="0"/>
          <w:caps/>
          <w:sz w:val="24"/>
          <w:szCs w:val="24"/>
          <w:rtl/>
        </w:rPr>
      </w:pPr>
      <w:r>
        <w:rPr>
          <w:rFonts w:hint="cs"/>
          <w:b w:val="0"/>
          <w:bCs w:val="0"/>
          <w:caps/>
          <w:sz w:val="24"/>
          <w:szCs w:val="24"/>
          <w:rtl/>
        </w:rPr>
        <w:t xml:space="preserve">זה אצלי כן </w:t>
      </w:r>
    </w:p>
    <w:p w14:paraId="6C5DD0AB" w14:textId="77777777" w:rsidR="001E2274" w:rsidRDefault="001E2274" w:rsidP="0094194C">
      <w:pPr>
        <w:rPr>
          <w:b w:val="0"/>
          <w:bCs w:val="0"/>
          <w:caps/>
          <w:sz w:val="24"/>
          <w:szCs w:val="24"/>
          <w:rtl/>
        </w:rPr>
      </w:pPr>
    </w:p>
    <w:p w14:paraId="37D9DFB2" w14:textId="77777777" w:rsidR="001E2274" w:rsidRDefault="001856E4" w:rsidP="0094194C">
      <w:pPr>
        <w:rPr>
          <w:caps/>
          <w:sz w:val="24"/>
          <w:szCs w:val="24"/>
          <w:u w:val="single"/>
          <w:rtl/>
        </w:rPr>
      </w:pPr>
      <w:r w:rsidRPr="001856E4">
        <w:rPr>
          <w:rFonts w:hint="cs"/>
          <w:caps/>
          <w:sz w:val="24"/>
          <w:szCs w:val="24"/>
          <w:u w:val="single"/>
          <w:rtl/>
        </w:rPr>
        <w:t>מר עמיר פרידמן - נציג הבעלים במתחם</w:t>
      </w:r>
      <w:r w:rsidR="001E2274">
        <w:rPr>
          <w:rFonts w:hint="cs"/>
          <w:caps/>
          <w:sz w:val="24"/>
          <w:szCs w:val="24"/>
          <w:u w:val="single"/>
          <w:rtl/>
        </w:rPr>
        <w:t>:</w:t>
      </w:r>
    </w:p>
    <w:p w14:paraId="535D1A09" w14:textId="33936015" w:rsidR="001E2274" w:rsidRDefault="0094194C" w:rsidP="0094194C">
      <w:pPr>
        <w:rPr>
          <w:b w:val="0"/>
          <w:bCs w:val="0"/>
          <w:caps/>
          <w:sz w:val="24"/>
          <w:szCs w:val="24"/>
          <w:rtl/>
        </w:rPr>
      </w:pPr>
      <w:r>
        <w:rPr>
          <w:rFonts w:hint="cs"/>
          <w:b w:val="0"/>
          <w:bCs w:val="0"/>
          <w:caps/>
          <w:sz w:val="24"/>
          <w:szCs w:val="24"/>
          <w:rtl/>
        </w:rPr>
        <w:t>אוקיי</w:t>
      </w:r>
      <w:r w:rsidR="000F703D">
        <w:rPr>
          <w:rFonts w:hint="cs"/>
          <w:b w:val="0"/>
          <w:bCs w:val="0"/>
          <w:caps/>
          <w:sz w:val="24"/>
          <w:szCs w:val="24"/>
          <w:rtl/>
        </w:rPr>
        <w:t xml:space="preserve"> </w:t>
      </w:r>
      <w:r>
        <w:rPr>
          <w:rFonts w:hint="cs"/>
          <w:b w:val="0"/>
          <w:bCs w:val="0"/>
          <w:caps/>
          <w:sz w:val="24"/>
          <w:szCs w:val="24"/>
          <w:rtl/>
        </w:rPr>
        <w:t xml:space="preserve">אז אנחנו </w:t>
      </w:r>
    </w:p>
    <w:p w14:paraId="661B0ED4" w14:textId="77777777" w:rsidR="001E2274" w:rsidRDefault="001E2274" w:rsidP="0094194C">
      <w:pPr>
        <w:rPr>
          <w:b w:val="0"/>
          <w:bCs w:val="0"/>
          <w:caps/>
          <w:sz w:val="24"/>
          <w:szCs w:val="24"/>
          <w:rtl/>
        </w:rPr>
      </w:pPr>
    </w:p>
    <w:p w14:paraId="673BD7C3" w14:textId="77777777" w:rsidR="001E2274" w:rsidRDefault="00D17364" w:rsidP="0094194C">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714DB84A" w14:textId="3C676FE1" w:rsidR="001E2274" w:rsidRDefault="0094194C" w:rsidP="0094194C">
      <w:pPr>
        <w:rPr>
          <w:b w:val="0"/>
          <w:bCs w:val="0"/>
          <w:caps/>
          <w:sz w:val="24"/>
          <w:szCs w:val="24"/>
          <w:rtl/>
        </w:rPr>
      </w:pPr>
      <w:r>
        <w:rPr>
          <w:rFonts w:hint="cs"/>
          <w:b w:val="0"/>
          <w:bCs w:val="0"/>
          <w:caps/>
          <w:sz w:val="24"/>
          <w:szCs w:val="24"/>
          <w:rtl/>
        </w:rPr>
        <w:t>רגע רגע שניה רק רגע, סגרת?</w:t>
      </w:r>
    </w:p>
    <w:p w14:paraId="3714CBA2" w14:textId="77777777" w:rsidR="001E2274" w:rsidRDefault="001E2274" w:rsidP="0094194C">
      <w:pPr>
        <w:rPr>
          <w:b w:val="0"/>
          <w:bCs w:val="0"/>
          <w:caps/>
          <w:sz w:val="24"/>
          <w:szCs w:val="24"/>
          <w:rtl/>
        </w:rPr>
      </w:pPr>
    </w:p>
    <w:p w14:paraId="60FF8DC6" w14:textId="77777777" w:rsidR="001E2274" w:rsidRDefault="001856E4" w:rsidP="0094194C">
      <w:pPr>
        <w:rPr>
          <w:caps/>
          <w:sz w:val="24"/>
          <w:szCs w:val="24"/>
          <w:u w:val="single"/>
          <w:rtl/>
        </w:rPr>
      </w:pPr>
      <w:r w:rsidRPr="001856E4">
        <w:rPr>
          <w:rFonts w:hint="cs"/>
          <w:caps/>
          <w:sz w:val="24"/>
          <w:szCs w:val="24"/>
          <w:u w:val="single"/>
          <w:rtl/>
        </w:rPr>
        <w:t>מר עמיר פרידמן - נציג הבעלים במתחם</w:t>
      </w:r>
      <w:r w:rsidR="001E2274">
        <w:rPr>
          <w:rFonts w:hint="cs"/>
          <w:caps/>
          <w:sz w:val="24"/>
          <w:szCs w:val="24"/>
          <w:u w:val="single"/>
          <w:rtl/>
        </w:rPr>
        <w:t>:</w:t>
      </w:r>
    </w:p>
    <w:p w14:paraId="224E443C" w14:textId="7DD1498C" w:rsidR="001E2274" w:rsidRDefault="007832C9" w:rsidP="0094194C">
      <w:pPr>
        <w:rPr>
          <w:b w:val="0"/>
          <w:bCs w:val="0"/>
          <w:caps/>
          <w:sz w:val="24"/>
          <w:szCs w:val="24"/>
          <w:rtl/>
        </w:rPr>
      </w:pPr>
      <w:r>
        <w:rPr>
          <w:rFonts w:hint="cs"/>
          <w:b w:val="0"/>
          <w:bCs w:val="0"/>
          <w:caps/>
          <w:sz w:val="24"/>
          <w:szCs w:val="24"/>
          <w:rtl/>
        </w:rPr>
        <w:t xml:space="preserve">יש למישהו הד, </w:t>
      </w:r>
    </w:p>
    <w:p w14:paraId="33D4DFEB" w14:textId="77777777" w:rsidR="001E2274" w:rsidRDefault="001E2274" w:rsidP="0094194C">
      <w:pPr>
        <w:rPr>
          <w:b w:val="0"/>
          <w:bCs w:val="0"/>
          <w:caps/>
          <w:sz w:val="24"/>
          <w:szCs w:val="24"/>
          <w:rtl/>
        </w:rPr>
      </w:pPr>
    </w:p>
    <w:p w14:paraId="50475B2B" w14:textId="77777777" w:rsidR="001E2274" w:rsidRDefault="000A5C33" w:rsidP="0094194C">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459617E0" w14:textId="46EEBFF8" w:rsidR="001E2274" w:rsidRDefault="007832C9" w:rsidP="0094194C">
      <w:pPr>
        <w:rPr>
          <w:b w:val="0"/>
          <w:bCs w:val="0"/>
          <w:caps/>
          <w:sz w:val="24"/>
          <w:szCs w:val="24"/>
          <w:rtl/>
        </w:rPr>
      </w:pPr>
      <w:r>
        <w:rPr>
          <w:rFonts w:hint="cs"/>
          <w:b w:val="0"/>
          <w:bCs w:val="0"/>
          <w:caps/>
          <w:sz w:val="24"/>
          <w:szCs w:val="24"/>
          <w:rtl/>
        </w:rPr>
        <w:t xml:space="preserve">מטפלים בזה רגע </w:t>
      </w:r>
    </w:p>
    <w:p w14:paraId="089EFA97" w14:textId="77777777" w:rsidR="001E2274" w:rsidRDefault="001E2274" w:rsidP="0094194C">
      <w:pPr>
        <w:rPr>
          <w:b w:val="0"/>
          <w:bCs w:val="0"/>
          <w:caps/>
          <w:sz w:val="24"/>
          <w:szCs w:val="24"/>
          <w:rtl/>
        </w:rPr>
      </w:pPr>
    </w:p>
    <w:p w14:paraId="6B04E0B1" w14:textId="77777777" w:rsidR="001E2274" w:rsidRDefault="00D17364" w:rsidP="0094194C">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1BC293D7" w14:textId="5C8164CC" w:rsidR="001E2274" w:rsidRDefault="007832C9" w:rsidP="0094194C">
      <w:pPr>
        <w:rPr>
          <w:b w:val="0"/>
          <w:bCs w:val="0"/>
          <w:caps/>
          <w:sz w:val="24"/>
          <w:szCs w:val="24"/>
          <w:rtl/>
        </w:rPr>
      </w:pPr>
      <w:r>
        <w:rPr>
          <w:rFonts w:hint="cs"/>
          <w:b w:val="0"/>
          <w:bCs w:val="0"/>
          <w:caps/>
          <w:sz w:val="24"/>
          <w:szCs w:val="24"/>
          <w:rtl/>
        </w:rPr>
        <w:t xml:space="preserve">זהו טופל חברים חברים הכל טוב בואו סליחה תודה, הדיון הזה הוא דיון יותר דקלרטיבי אנחנו לא דיון מהותי. אנחנו בסופו של דבר רק רצינו לנקות את ה, או להבהיר ש, כדי שהוועדה המקומית תוכל להתקדם עם התוכנית הנקודתית שבעבר אמרנו לה אל תתקדמי, עכשיו אנחנו אומרים לה תתקדמי, בגלל שינוי הנסיבות, לכן הדיון הזה מתקדם. מה שכן בועז אני מבקש אנחנו מבקשים ש, ההיתר הבנייה שאתם תוציאו כרגע, </w:t>
      </w:r>
    </w:p>
    <w:p w14:paraId="56001984" w14:textId="77777777" w:rsidR="001E2274" w:rsidRDefault="001E2274" w:rsidP="0094194C">
      <w:pPr>
        <w:rPr>
          <w:b w:val="0"/>
          <w:bCs w:val="0"/>
          <w:caps/>
          <w:sz w:val="24"/>
          <w:szCs w:val="24"/>
          <w:rtl/>
        </w:rPr>
      </w:pPr>
    </w:p>
    <w:p w14:paraId="6049B5D0" w14:textId="77777777" w:rsidR="001E2274" w:rsidRDefault="007832C9" w:rsidP="0094194C">
      <w:pPr>
        <w:rPr>
          <w:b w:val="0"/>
          <w:bCs w:val="0"/>
          <w:caps/>
          <w:sz w:val="24"/>
          <w:szCs w:val="24"/>
          <w:rtl/>
        </w:rPr>
      </w:pPr>
      <w:r>
        <w:rPr>
          <w:rFonts w:hint="cs"/>
          <w:b w:val="0"/>
          <w:bCs w:val="0"/>
          <w:caps/>
          <w:sz w:val="24"/>
          <w:szCs w:val="24"/>
          <w:rtl/>
        </w:rPr>
        <w:t xml:space="preserve">(הקלטה הופסקה) </w:t>
      </w:r>
    </w:p>
    <w:p w14:paraId="5CDFD2AA" w14:textId="77777777" w:rsidR="001E2274" w:rsidRDefault="001E2274" w:rsidP="0094194C">
      <w:pPr>
        <w:rPr>
          <w:b w:val="0"/>
          <w:bCs w:val="0"/>
          <w:caps/>
          <w:sz w:val="24"/>
          <w:szCs w:val="24"/>
          <w:rtl/>
        </w:rPr>
      </w:pPr>
    </w:p>
    <w:p w14:paraId="11C56BF7" w14:textId="77777777" w:rsidR="001E2274" w:rsidRDefault="00D17364" w:rsidP="0094194C">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4AFA6944" w14:textId="352CC66F" w:rsidR="001E2274" w:rsidRDefault="003A5EE5" w:rsidP="0094194C">
      <w:pPr>
        <w:rPr>
          <w:b w:val="0"/>
          <w:bCs w:val="0"/>
          <w:caps/>
          <w:sz w:val="24"/>
          <w:szCs w:val="24"/>
          <w:rtl/>
        </w:rPr>
      </w:pPr>
      <w:r>
        <w:rPr>
          <w:rFonts w:hint="cs"/>
          <w:b w:val="0"/>
          <w:bCs w:val="0"/>
          <w:caps/>
          <w:sz w:val="24"/>
          <w:szCs w:val="24"/>
          <w:rtl/>
        </w:rPr>
        <w:t>על - פי ה, סליחה התוכנית התקדמות, אני מבין שכרגע אתם הולכים קודם כל לקדם תוכנית תוכנית כדי שהוא יוכל להוציא את היתר הבנייה הבסיסי</w:t>
      </w:r>
    </w:p>
    <w:p w14:paraId="11A1AB50" w14:textId="77777777" w:rsidR="001E2274" w:rsidRDefault="001E2274" w:rsidP="0094194C">
      <w:pPr>
        <w:rPr>
          <w:b w:val="0"/>
          <w:bCs w:val="0"/>
          <w:caps/>
          <w:sz w:val="24"/>
          <w:szCs w:val="24"/>
          <w:rtl/>
        </w:rPr>
      </w:pPr>
    </w:p>
    <w:p w14:paraId="6725D739" w14:textId="77777777" w:rsidR="001E2274" w:rsidRDefault="001376E1" w:rsidP="0094194C">
      <w:pPr>
        <w:rPr>
          <w:caps/>
          <w:sz w:val="24"/>
          <w:szCs w:val="24"/>
          <w:u w:val="single"/>
          <w:rtl/>
        </w:rPr>
      </w:pPr>
      <w:r w:rsidRPr="001376E1">
        <w:rPr>
          <w:rFonts w:hint="cs"/>
          <w:caps/>
          <w:sz w:val="24"/>
          <w:szCs w:val="24"/>
          <w:u w:val="single"/>
          <w:rtl/>
        </w:rPr>
        <w:t>מר בועז גמליאל - מהנדס העיר נס ציונה</w:t>
      </w:r>
      <w:r w:rsidR="001E2274">
        <w:rPr>
          <w:rFonts w:hint="cs"/>
          <w:caps/>
          <w:sz w:val="24"/>
          <w:szCs w:val="24"/>
          <w:u w:val="single"/>
          <w:rtl/>
        </w:rPr>
        <w:t>:</w:t>
      </w:r>
    </w:p>
    <w:p w14:paraId="7B89CBA4" w14:textId="5DCB9BD3" w:rsidR="001E2274" w:rsidRDefault="003A5EE5" w:rsidP="0094194C">
      <w:pPr>
        <w:rPr>
          <w:b w:val="0"/>
          <w:bCs w:val="0"/>
          <w:caps/>
          <w:sz w:val="24"/>
          <w:szCs w:val="24"/>
          <w:rtl/>
        </w:rPr>
      </w:pPr>
      <w:r>
        <w:rPr>
          <w:rFonts w:hint="cs"/>
          <w:b w:val="0"/>
          <w:bCs w:val="0"/>
          <w:caps/>
          <w:sz w:val="24"/>
          <w:szCs w:val="24"/>
          <w:rtl/>
        </w:rPr>
        <w:t xml:space="preserve">נכון </w:t>
      </w:r>
    </w:p>
    <w:p w14:paraId="0235D097" w14:textId="77777777" w:rsidR="001E2274" w:rsidRDefault="001E2274" w:rsidP="0094194C">
      <w:pPr>
        <w:rPr>
          <w:b w:val="0"/>
          <w:bCs w:val="0"/>
          <w:caps/>
          <w:sz w:val="24"/>
          <w:szCs w:val="24"/>
          <w:rtl/>
        </w:rPr>
      </w:pPr>
    </w:p>
    <w:p w14:paraId="798B11D7" w14:textId="77777777" w:rsidR="001E2274" w:rsidRDefault="00D17364" w:rsidP="003A5EE5">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4E7600E5" w14:textId="31BEA34A" w:rsidR="001E2274" w:rsidRDefault="003A5EE5" w:rsidP="003A5EE5">
      <w:pPr>
        <w:rPr>
          <w:b w:val="0"/>
          <w:bCs w:val="0"/>
          <w:caps/>
          <w:sz w:val="24"/>
          <w:szCs w:val="24"/>
          <w:rtl/>
        </w:rPr>
      </w:pPr>
      <w:r>
        <w:rPr>
          <w:rFonts w:hint="cs"/>
          <w:b w:val="0"/>
          <w:bCs w:val="0"/>
          <w:caps/>
          <w:sz w:val="24"/>
          <w:szCs w:val="24"/>
          <w:rtl/>
        </w:rPr>
        <w:t>אבל שהוא יהיה כזה שהוא יהיה כזה שאתם חייבים חייבים לוודא שהחפירה והדיפון שאתם כרגע אני מניח אני מעריך שהוא יוציא היתר חפירה ודיפון לפי התוכנית ה, שמאשרים עכשיו ובמקביל הוא יקדם את התוכנית השנייה. אבל מה שאני כן חשוב ש, ה, התוכנית שאתם תקדמו אותה היא תאפשר את התוכנית הבאה,</w:t>
      </w:r>
      <w:r w:rsidR="000F703D">
        <w:rPr>
          <w:rFonts w:hint="cs"/>
          <w:b w:val="0"/>
          <w:bCs w:val="0"/>
          <w:caps/>
          <w:sz w:val="24"/>
          <w:szCs w:val="24"/>
          <w:rtl/>
        </w:rPr>
        <w:t xml:space="preserve"> </w:t>
      </w:r>
      <w:r>
        <w:rPr>
          <w:rFonts w:hint="cs"/>
          <w:b w:val="0"/>
          <w:bCs w:val="0"/>
          <w:caps/>
          <w:sz w:val="24"/>
          <w:szCs w:val="24"/>
          <w:rtl/>
        </w:rPr>
        <w:t xml:space="preserve">... היא כבר תראה בעיניה את התוכנית הבאה בעיקר מבחינת מרתפים חפירה ודיפון, מקומות חניה וכו וכו, בסדר? </w:t>
      </w:r>
    </w:p>
    <w:p w14:paraId="658FF0FE" w14:textId="77777777" w:rsidR="001E2274" w:rsidRDefault="001E2274" w:rsidP="003A5EE5">
      <w:pPr>
        <w:rPr>
          <w:b w:val="0"/>
          <w:bCs w:val="0"/>
          <w:caps/>
          <w:sz w:val="24"/>
          <w:szCs w:val="24"/>
          <w:rtl/>
        </w:rPr>
      </w:pPr>
    </w:p>
    <w:p w14:paraId="78208A33" w14:textId="77777777" w:rsidR="001E2274" w:rsidRDefault="001376E1" w:rsidP="003A5EE5">
      <w:pPr>
        <w:rPr>
          <w:caps/>
          <w:sz w:val="24"/>
          <w:szCs w:val="24"/>
          <w:u w:val="single"/>
          <w:rtl/>
        </w:rPr>
      </w:pPr>
      <w:r w:rsidRPr="001376E1">
        <w:rPr>
          <w:rFonts w:hint="cs"/>
          <w:caps/>
          <w:sz w:val="24"/>
          <w:szCs w:val="24"/>
          <w:u w:val="single"/>
          <w:rtl/>
        </w:rPr>
        <w:t>מר בועז גמליאל - מהנדס העיר נס ציונה</w:t>
      </w:r>
      <w:r w:rsidR="001E2274">
        <w:rPr>
          <w:rFonts w:hint="cs"/>
          <w:caps/>
          <w:sz w:val="24"/>
          <w:szCs w:val="24"/>
          <w:u w:val="single"/>
          <w:rtl/>
        </w:rPr>
        <w:t>:</w:t>
      </w:r>
    </w:p>
    <w:p w14:paraId="088C5A77" w14:textId="67385BA4" w:rsidR="001E2274" w:rsidRDefault="003A5EE5" w:rsidP="003A5EE5">
      <w:pPr>
        <w:rPr>
          <w:b w:val="0"/>
          <w:bCs w:val="0"/>
          <w:caps/>
          <w:sz w:val="24"/>
          <w:szCs w:val="24"/>
          <w:rtl/>
        </w:rPr>
      </w:pPr>
      <w:r>
        <w:rPr>
          <w:rFonts w:hint="cs"/>
          <w:b w:val="0"/>
          <w:bCs w:val="0"/>
          <w:caps/>
          <w:sz w:val="24"/>
          <w:szCs w:val="24"/>
          <w:rtl/>
        </w:rPr>
        <w:t>ברור זה ברור זה זה הכיוון כמובן</w:t>
      </w:r>
      <w:r w:rsidR="000F703D">
        <w:rPr>
          <w:rFonts w:hint="cs"/>
          <w:b w:val="0"/>
          <w:bCs w:val="0"/>
          <w:caps/>
          <w:sz w:val="24"/>
          <w:szCs w:val="24"/>
          <w:rtl/>
        </w:rPr>
        <w:t xml:space="preserve"> </w:t>
      </w:r>
      <w:r>
        <w:rPr>
          <w:rFonts w:hint="cs"/>
          <w:b w:val="0"/>
          <w:bCs w:val="0"/>
          <w:caps/>
          <w:sz w:val="24"/>
          <w:szCs w:val="24"/>
          <w:rtl/>
        </w:rPr>
        <w:t>... שלום לכולם</w:t>
      </w:r>
    </w:p>
    <w:p w14:paraId="5E1D2CB2" w14:textId="77777777" w:rsidR="001E2274" w:rsidRDefault="001E2274" w:rsidP="003A5EE5">
      <w:pPr>
        <w:rPr>
          <w:b w:val="0"/>
          <w:bCs w:val="0"/>
          <w:caps/>
          <w:sz w:val="24"/>
          <w:szCs w:val="24"/>
          <w:rtl/>
        </w:rPr>
      </w:pPr>
    </w:p>
    <w:p w14:paraId="50A257EB" w14:textId="77777777" w:rsidR="001E2274" w:rsidRDefault="00D17364" w:rsidP="003A5EE5">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05ACBF79" w14:textId="1362CEC0" w:rsidR="001E2274" w:rsidRDefault="003A5EE5" w:rsidP="003A5EE5">
      <w:pPr>
        <w:rPr>
          <w:b w:val="0"/>
          <w:bCs w:val="0"/>
          <w:caps/>
          <w:sz w:val="24"/>
          <w:szCs w:val="24"/>
          <w:rtl/>
        </w:rPr>
      </w:pPr>
      <w:r>
        <w:rPr>
          <w:rFonts w:hint="cs"/>
          <w:b w:val="0"/>
          <w:bCs w:val="0"/>
          <w:caps/>
          <w:sz w:val="24"/>
          <w:szCs w:val="24"/>
          <w:rtl/>
        </w:rPr>
        <w:t>... התוכנית העכשווית וגם היתר הבנייה שייצא הוא צריך להיות צופה פני עתיד ל, לפרויקט לפרויקט הגדול שהוא יהיה על - בסיס אותה תוכנית שהיא תקודם במקביל בסדר?</w:t>
      </w:r>
    </w:p>
    <w:p w14:paraId="20489324" w14:textId="77777777" w:rsidR="001E2274" w:rsidRDefault="001E2274" w:rsidP="003A5EE5">
      <w:pPr>
        <w:rPr>
          <w:b w:val="0"/>
          <w:bCs w:val="0"/>
          <w:caps/>
          <w:sz w:val="24"/>
          <w:szCs w:val="24"/>
          <w:rtl/>
        </w:rPr>
      </w:pPr>
    </w:p>
    <w:p w14:paraId="2FF08EBB" w14:textId="77777777" w:rsidR="001E2274" w:rsidRDefault="001376E1" w:rsidP="003A5EE5">
      <w:pPr>
        <w:rPr>
          <w:caps/>
          <w:sz w:val="24"/>
          <w:szCs w:val="24"/>
          <w:u w:val="single"/>
          <w:rtl/>
        </w:rPr>
      </w:pPr>
      <w:r w:rsidRPr="001376E1">
        <w:rPr>
          <w:rFonts w:hint="cs"/>
          <w:caps/>
          <w:sz w:val="24"/>
          <w:szCs w:val="24"/>
          <w:u w:val="single"/>
          <w:rtl/>
        </w:rPr>
        <w:t>מר בועז גמליאל - מהנדס העיר נס ציונה</w:t>
      </w:r>
      <w:r w:rsidR="001E2274">
        <w:rPr>
          <w:rFonts w:hint="cs"/>
          <w:caps/>
          <w:sz w:val="24"/>
          <w:szCs w:val="24"/>
          <w:u w:val="single"/>
          <w:rtl/>
        </w:rPr>
        <w:t>:</w:t>
      </w:r>
    </w:p>
    <w:p w14:paraId="578F539A" w14:textId="7F13A6BD" w:rsidR="001E2274" w:rsidRDefault="003A5EE5" w:rsidP="003A5EE5">
      <w:pPr>
        <w:rPr>
          <w:b w:val="0"/>
          <w:bCs w:val="0"/>
          <w:caps/>
          <w:sz w:val="24"/>
          <w:szCs w:val="24"/>
          <w:rtl/>
        </w:rPr>
      </w:pPr>
      <w:r>
        <w:rPr>
          <w:rFonts w:hint="cs"/>
          <w:b w:val="0"/>
          <w:bCs w:val="0"/>
          <w:caps/>
          <w:sz w:val="24"/>
          <w:szCs w:val="24"/>
          <w:rtl/>
        </w:rPr>
        <w:t xml:space="preserve">בהחלט בהחלט </w:t>
      </w:r>
    </w:p>
    <w:p w14:paraId="1B4183D4" w14:textId="77777777" w:rsidR="001E2274" w:rsidRDefault="001E2274" w:rsidP="003A5EE5">
      <w:pPr>
        <w:rPr>
          <w:b w:val="0"/>
          <w:bCs w:val="0"/>
          <w:caps/>
          <w:sz w:val="24"/>
          <w:szCs w:val="24"/>
          <w:rtl/>
        </w:rPr>
      </w:pPr>
    </w:p>
    <w:p w14:paraId="37DBC9B9" w14:textId="77777777" w:rsidR="001E2274" w:rsidRDefault="00D17364" w:rsidP="003A5EE5">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70FB8BFD" w14:textId="3AA06F54" w:rsidR="001E2274" w:rsidRDefault="003A5EE5" w:rsidP="003A5EE5">
      <w:pPr>
        <w:rPr>
          <w:b w:val="0"/>
          <w:bCs w:val="0"/>
          <w:caps/>
          <w:sz w:val="24"/>
          <w:szCs w:val="24"/>
          <w:rtl/>
        </w:rPr>
      </w:pPr>
      <w:r>
        <w:rPr>
          <w:rFonts w:hint="cs"/>
          <w:b w:val="0"/>
          <w:bCs w:val="0"/>
          <w:caps/>
          <w:sz w:val="24"/>
          <w:szCs w:val="24"/>
          <w:rtl/>
        </w:rPr>
        <w:t>אוקיי אז רבותיי תודה רבה לכולם</w:t>
      </w:r>
    </w:p>
    <w:p w14:paraId="3B6B14E3" w14:textId="77777777" w:rsidR="001E2274" w:rsidRDefault="001E2274" w:rsidP="003A5EE5">
      <w:pPr>
        <w:rPr>
          <w:b w:val="0"/>
          <w:bCs w:val="0"/>
          <w:caps/>
          <w:sz w:val="24"/>
          <w:szCs w:val="24"/>
          <w:rtl/>
        </w:rPr>
      </w:pPr>
    </w:p>
    <w:p w14:paraId="15E14708" w14:textId="77777777" w:rsidR="001E2274" w:rsidRDefault="003109B2" w:rsidP="003A5EE5">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78755A99" w14:textId="05D6A0BE" w:rsidR="001E2274" w:rsidRDefault="003A5EE5" w:rsidP="003A5EE5">
      <w:pPr>
        <w:rPr>
          <w:b w:val="0"/>
          <w:bCs w:val="0"/>
          <w:caps/>
          <w:sz w:val="24"/>
          <w:szCs w:val="24"/>
          <w:rtl/>
        </w:rPr>
      </w:pPr>
      <w:r>
        <w:rPr>
          <w:rFonts w:hint="cs"/>
          <w:b w:val="0"/>
          <w:bCs w:val="0"/>
          <w:caps/>
          <w:sz w:val="24"/>
          <w:szCs w:val="24"/>
          <w:rtl/>
        </w:rPr>
        <w:t>אני רק רוצה להגיד</w:t>
      </w:r>
    </w:p>
    <w:p w14:paraId="160D1D23" w14:textId="77777777" w:rsidR="001E2274" w:rsidRDefault="001E2274" w:rsidP="003A5EE5">
      <w:pPr>
        <w:rPr>
          <w:b w:val="0"/>
          <w:bCs w:val="0"/>
          <w:caps/>
          <w:sz w:val="24"/>
          <w:szCs w:val="24"/>
          <w:rtl/>
        </w:rPr>
      </w:pPr>
    </w:p>
    <w:p w14:paraId="7A9FEB5A" w14:textId="77777777" w:rsidR="001E2274" w:rsidRDefault="001376E1" w:rsidP="003A5EE5">
      <w:pPr>
        <w:rPr>
          <w:caps/>
          <w:sz w:val="24"/>
          <w:szCs w:val="24"/>
          <w:u w:val="single"/>
          <w:rtl/>
        </w:rPr>
      </w:pPr>
      <w:r w:rsidRPr="001376E1">
        <w:rPr>
          <w:rFonts w:hint="cs"/>
          <w:caps/>
          <w:sz w:val="24"/>
          <w:szCs w:val="24"/>
          <w:u w:val="single"/>
          <w:rtl/>
        </w:rPr>
        <w:t>מר בועז גמליאל - מהנדס העיר נס ציונה</w:t>
      </w:r>
      <w:r w:rsidR="001E2274">
        <w:rPr>
          <w:rFonts w:hint="cs"/>
          <w:caps/>
          <w:sz w:val="24"/>
          <w:szCs w:val="24"/>
          <w:u w:val="single"/>
          <w:rtl/>
        </w:rPr>
        <w:t>:</w:t>
      </w:r>
    </w:p>
    <w:p w14:paraId="5D8445AF" w14:textId="7E6EC59C" w:rsidR="001E2274" w:rsidRDefault="003A5EE5" w:rsidP="003A5EE5">
      <w:pPr>
        <w:rPr>
          <w:b w:val="0"/>
          <w:bCs w:val="0"/>
          <w:caps/>
          <w:sz w:val="24"/>
          <w:szCs w:val="24"/>
          <w:rtl/>
        </w:rPr>
      </w:pPr>
      <w:r>
        <w:rPr>
          <w:rFonts w:hint="cs"/>
          <w:b w:val="0"/>
          <w:bCs w:val="0"/>
          <w:caps/>
          <w:sz w:val="24"/>
          <w:szCs w:val="24"/>
          <w:rtl/>
        </w:rPr>
        <w:t>תודה רבה לכם</w:t>
      </w:r>
    </w:p>
    <w:p w14:paraId="102384EF" w14:textId="77777777" w:rsidR="001E2274" w:rsidRDefault="001E2274" w:rsidP="003A5EE5">
      <w:pPr>
        <w:rPr>
          <w:b w:val="0"/>
          <w:bCs w:val="0"/>
          <w:caps/>
          <w:sz w:val="24"/>
          <w:szCs w:val="24"/>
          <w:rtl/>
        </w:rPr>
      </w:pPr>
    </w:p>
    <w:p w14:paraId="0F2DD957" w14:textId="77777777" w:rsidR="001E2274" w:rsidRDefault="003109B2" w:rsidP="003A5EE5">
      <w:pPr>
        <w:rPr>
          <w:caps/>
          <w:sz w:val="24"/>
          <w:szCs w:val="24"/>
          <w:u w:val="single"/>
          <w:rtl/>
        </w:rPr>
      </w:pPr>
      <w:r w:rsidRPr="003109B2">
        <w:rPr>
          <w:rFonts w:hint="cs"/>
          <w:caps/>
          <w:sz w:val="24"/>
          <w:szCs w:val="24"/>
          <w:u w:val="single"/>
          <w:rtl/>
        </w:rPr>
        <w:lastRenderedPageBreak/>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7D63F448" w14:textId="6414DB4C" w:rsidR="001E2274" w:rsidRDefault="003A5EE5" w:rsidP="003A5EE5">
      <w:pPr>
        <w:rPr>
          <w:b w:val="0"/>
          <w:bCs w:val="0"/>
          <w:caps/>
          <w:sz w:val="24"/>
          <w:szCs w:val="24"/>
          <w:rtl/>
        </w:rPr>
      </w:pPr>
      <w:r>
        <w:rPr>
          <w:rFonts w:hint="cs"/>
          <w:b w:val="0"/>
          <w:bCs w:val="0"/>
          <w:caps/>
          <w:sz w:val="24"/>
          <w:szCs w:val="24"/>
          <w:rtl/>
        </w:rPr>
        <w:t xml:space="preserve">לתשומת לב, המועצה המקומית </w:t>
      </w:r>
    </w:p>
    <w:p w14:paraId="3DAF87A9" w14:textId="77777777" w:rsidR="001E2274" w:rsidRDefault="001E2274" w:rsidP="003A5EE5">
      <w:pPr>
        <w:rPr>
          <w:b w:val="0"/>
          <w:bCs w:val="0"/>
          <w:caps/>
          <w:sz w:val="24"/>
          <w:szCs w:val="24"/>
          <w:rtl/>
        </w:rPr>
      </w:pPr>
    </w:p>
    <w:p w14:paraId="70D71F5C" w14:textId="77777777" w:rsidR="001E2274" w:rsidRDefault="000A3DA6" w:rsidP="003A5EE5">
      <w:pPr>
        <w:rPr>
          <w:caps/>
          <w:sz w:val="24"/>
          <w:szCs w:val="24"/>
          <w:u w:val="single"/>
          <w:rtl/>
        </w:rPr>
      </w:pPr>
      <w:r w:rsidRPr="000A3DA6">
        <w:rPr>
          <w:rFonts w:hint="cs"/>
          <w:caps/>
          <w:sz w:val="24"/>
          <w:szCs w:val="24"/>
          <w:u w:val="single"/>
          <w:rtl/>
        </w:rPr>
        <w:t>מר תומר דוידסון - נציג מנהל מקרקעי ישראל בוועדה המחוזית</w:t>
      </w:r>
      <w:r w:rsidR="001E2274">
        <w:rPr>
          <w:rFonts w:hint="cs"/>
          <w:caps/>
          <w:sz w:val="24"/>
          <w:szCs w:val="24"/>
          <w:u w:val="single"/>
          <w:rtl/>
        </w:rPr>
        <w:t>:</w:t>
      </w:r>
    </w:p>
    <w:p w14:paraId="5CDC3A17" w14:textId="6CF79334" w:rsidR="001E2274" w:rsidRDefault="003A5EE5" w:rsidP="003A5EE5">
      <w:pPr>
        <w:rPr>
          <w:b w:val="0"/>
          <w:bCs w:val="0"/>
          <w:caps/>
          <w:sz w:val="24"/>
          <w:szCs w:val="24"/>
          <w:rtl/>
        </w:rPr>
      </w:pPr>
      <w:r>
        <w:rPr>
          <w:rFonts w:hint="cs"/>
          <w:b w:val="0"/>
          <w:bCs w:val="0"/>
          <w:caps/>
          <w:sz w:val="24"/>
          <w:szCs w:val="24"/>
          <w:rtl/>
        </w:rPr>
        <w:t xml:space="preserve">העירייה </w:t>
      </w:r>
    </w:p>
    <w:p w14:paraId="11F43923" w14:textId="77777777" w:rsidR="001E2274" w:rsidRDefault="001E2274" w:rsidP="003A5EE5">
      <w:pPr>
        <w:rPr>
          <w:b w:val="0"/>
          <w:bCs w:val="0"/>
          <w:caps/>
          <w:sz w:val="24"/>
          <w:szCs w:val="24"/>
          <w:rtl/>
        </w:rPr>
      </w:pPr>
    </w:p>
    <w:p w14:paraId="75EE10FF" w14:textId="77777777" w:rsidR="001E2274" w:rsidRDefault="003109B2" w:rsidP="003A5EE5">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1264DB1C" w14:textId="07DAF4CD" w:rsidR="001E2274" w:rsidRDefault="003A5EE5" w:rsidP="003A5EE5">
      <w:pPr>
        <w:rPr>
          <w:b w:val="0"/>
          <w:bCs w:val="0"/>
          <w:caps/>
          <w:sz w:val="24"/>
          <w:szCs w:val="24"/>
          <w:rtl/>
        </w:rPr>
      </w:pPr>
      <w:r>
        <w:rPr>
          <w:rFonts w:hint="cs"/>
          <w:b w:val="0"/>
          <w:bCs w:val="0"/>
          <w:caps/>
          <w:sz w:val="24"/>
          <w:szCs w:val="24"/>
          <w:rtl/>
        </w:rPr>
        <w:t xml:space="preserve">העירייה </w:t>
      </w:r>
    </w:p>
    <w:p w14:paraId="6140A5EA" w14:textId="77777777" w:rsidR="001E2274" w:rsidRDefault="001E2274" w:rsidP="003A5EE5">
      <w:pPr>
        <w:rPr>
          <w:b w:val="0"/>
          <w:bCs w:val="0"/>
          <w:caps/>
          <w:sz w:val="24"/>
          <w:szCs w:val="24"/>
          <w:rtl/>
        </w:rPr>
      </w:pPr>
    </w:p>
    <w:p w14:paraId="5CAC4422" w14:textId="77777777" w:rsidR="001E2274" w:rsidRDefault="003109B2" w:rsidP="003A5EE5">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0F785439" w14:textId="490EED23" w:rsidR="001E2274" w:rsidRDefault="003A5EE5" w:rsidP="003A5EE5">
      <w:pPr>
        <w:rPr>
          <w:b w:val="0"/>
          <w:bCs w:val="0"/>
          <w:caps/>
          <w:sz w:val="24"/>
          <w:szCs w:val="24"/>
          <w:rtl/>
        </w:rPr>
      </w:pPr>
      <w:r>
        <w:rPr>
          <w:rFonts w:hint="cs"/>
          <w:b w:val="0"/>
          <w:bCs w:val="0"/>
          <w:caps/>
          <w:sz w:val="24"/>
          <w:szCs w:val="24"/>
          <w:rtl/>
        </w:rPr>
        <w:t xml:space="preserve">לגבי מה שקיים כיום, יש שינוי בקו בניין מהקיים היום, יש לנו עניין של סקר היסטורי שנדרש עוד בתוכנית הקודמת ולכן אם הקו בנייה ישונה </w:t>
      </w:r>
      <w:r>
        <w:rPr>
          <w:b w:val="0"/>
          <w:bCs w:val="0"/>
          <w:caps/>
          <w:sz w:val="24"/>
          <w:szCs w:val="24"/>
          <w:rtl/>
        </w:rPr>
        <w:t>–</w:t>
      </w:r>
      <w:r>
        <w:rPr>
          <w:rFonts w:hint="cs"/>
          <w:b w:val="0"/>
          <w:bCs w:val="0"/>
          <w:caps/>
          <w:sz w:val="24"/>
          <w:szCs w:val="24"/>
          <w:rtl/>
        </w:rPr>
        <w:t xml:space="preserve"> ייתכן שיידרש הסקר ההיסטורי. אם אתם תישארו בקווים של התוכנית המצויה כיום, אז כנראה שלא יידרש, זה צריך לבדוק אתם יכולים, </w:t>
      </w:r>
    </w:p>
    <w:p w14:paraId="0829F6AD" w14:textId="77777777" w:rsidR="001E2274" w:rsidRDefault="001E2274" w:rsidP="003A5EE5">
      <w:pPr>
        <w:rPr>
          <w:b w:val="0"/>
          <w:bCs w:val="0"/>
          <w:caps/>
          <w:sz w:val="24"/>
          <w:szCs w:val="24"/>
          <w:rtl/>
        </w:rPr>
      </w:pPr>
    </w:p>
    <w:p w14:paraId="4CC5E040" w14:textId="77777777" w:rsidR="001E2274" w:rsidRDefault="001856E4" w:rsidP="003A5EE5">
      <w:pPr>
        <w:rPr>
          <w:caps/>
          <w:sz w:val="24"/>
          <w:szCs w:val="24"/>
          <w:u w:val="single"/>
          <w:rtl/>
        </w:rPr>
      </w:pPr>
      <w:r w:rsidRPr="001856E4">
        <w:rPr>
          <w:rFonts w:hint="cs"/>
          <w:caps/>
          <w:sz w:val="24"/>
          <w:szCs w:val="24"/>
          <w:u w:val="single"/>
          <w:rtl/>
        </w:rPr>
        <w:t>מר עמיר פרידמן - נציג הבעלים במתחם</w:t>
      </w:r>
      <w:r w:rsidR="001E2274">
        <w:rPr>
          <w:rFonts w:hint="cs"/>
          <w:caps/>
          <w:sz w:val="24"/>
          <w:szCs w:val="24"/>
          <w:u w:val="single"/>
          <w:rtl/>
        </w:rPr>
        <w:t>:</w:t>
      </w:r>
    </w:p>
    <w:p w14:paraId="4D99D9CE" w14:textId="57BEC62F" w:rsidR="001E2274" w:rsidRDefault="003A5EE5" w:rsidP="003A5EE5">
      <w:pPr>
        <w:rPr>
          <w:b w:val="0"/>
          <w:bCs w:val="0"/>
          <w:caps/>
          <w:sz w:val="24"/>
          <w:szCs w:val="24"/>
          <w:rtl/>
        </w:rPr>
      </w:pPr>
      <w:r>
        <w:rPr>
          <w:rFonts w:hint="cs"/>
          <w:b w:val="0"/>
          <w:bCs w:val="0"/>
          <w:caps/>
          <w:sz w:val="24"/>
          <w:szCs w:val="24"/>
          <w:rtl/>
        </w:rPr>
        <w:t>אנחנו אנחנו נעשה סקר היסטורי לפי הדרישות שלכם אין לנו ברירה</w:t>
      </w:r>
    </w:p>
    <w:p w14:paraId="4CE8F734" w14:textId="77777777" w:rsidR="001E2274" w:rsidRDefault="001E2274" w:rsidP="003A5EE5">
      <w:pPr>
        <w:rPr>
          <w:b w:val="0"/>
          <w:bCs w:val="0"/>
          <w:caps/>
          <w:sz w:val="24"/>
          <w:szCs w:val="24"/>
          <w:rtl/>
        </w:rPr>
      </w:pPr>
    </w:p>
    <w:p w14:paraId="45698923" w14:textId="77777777" w:rsidR="001E2274" w:rsidRDefault="00D17364" w:rsidP="003A5EE5">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50ED7FFD" w14:textId="5E38D5A8" w:rsidR="001E2274" w:rsidRDefault="003A5EE5" w:rsidP="003A5EE5">
      <w:pPr>
        <w:rPr>
          <w:b w:val="0"/>
          <w:bCs w:val="0"/>
          <w:caps/>
          <w:sz w:val="24"/>
          <w:szCs w:val="24"/>
          <w:rtl/>
        </w:rPr>
      </w:pPr>
      <w:r>
        <w:rPr>
          <w:rFonts w:hint="cs"/>
          <w:b w:val="0"/>
          <w:bCs w:val="0"/>
          <w:caps/>
          <w:sz w:val="24"/>
          <w:szCs w:val="24"/>
          <w:rtl/>
        </w:rPr>
        <w:t>תודה רבה לכולם</w:t>
      </w:r>
    </w:p>
    <w:p w14:paraId="2060741D" w14:textId="77777777" w:rsidR="001E2274" w:rsidRDefault="001E2274" w:rsidP="003A5EE5">
      <w:pPr>
        <w:rPr>
          <w:b w:val="0"/>
          <w:bCs w:val="0"/>
          <w:caps/>
          <w:sz w:val="24"/>
          <w:szCs w:val="24"/>
          <w:rtl/>
        </w:rPr>
      </w:pPr>
    </w:p>
    <w:p w14:paraId="43C7656B" w14:textId="77777777" w:rsidR="001E2274" w:rsidRDefault="003109B2" w:rsidP="003A5EE5">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6F34CA0C" w14:textId="7CBEEE42" w:rsidR="001E2274" w:rsidRDefault="003A5EE5" w:rsidP="003A5EE5">
      <w:pPr>
        <w:rPr>
          <w:b w:val="0"/>
          <w:bCs w:val="0"/>
          <w:caps/>
          <w:sz w:val="24"/>
          <w:szCs w:val="24"/>
          <w:rtl/>
        </w:rPr>
      </w:pPr>
      <w:r>
        <w:rPr>
          <w:rFonts w:hint="cs"/>
          <w:b w:val="0"/>
          <w:bCs w:val="0"/>
          <w:caps/>
          <w:sz w:val="24"/>
          <w:szCs w:val="24"/>
          <w:rtl/>
        </w:rPr>
        <w:t>אוקיי זה דבר אחד ודבר נוסף גם לקו בנייה</w:t>
      </w:r>
      <w:r w:rsidR="000F703D">
        <w:rPr>
          <w:rFonts w:hint="cs"/>
          <w:b w:val="0"/>
          <w:bCs w:val="0"/>
          <w:caps/>
          <w:sz w:val="24"/>
          <w:szCs w:val="24"/>
          <w:rtl/>
        </w:rPr>
        <w:t xml:space="preserve"> </w:t>
      </w:r>
      <w:r>
        <w:rPr>
          <w:rFonts w:hint="cs"/>
          <w:b w:val="0"/>
          <w:bCs w:val="0"/>
          <w:caps/>
          <w:sz w:val="24"/>
          <w:szCs w:val="24"/>
          <w:rtl/>
        </w:rPr>
        <w:t>אני רק רוצה להגיד כיוון שאתם סמוכים ל, זה שימוש רגיש שסמוך לכבישים ראשיים, אז אם אתם באמת הקו בנייה ישתנה אז יצטרך נספח אקוסטי ו, איכות אוויר לתוכנית, בסמכות הוועדה המקומית</w:t>
      </w:r>
    </w:p>
    <w:p w14:paraId="2F53376E" w14:textId="77777777" w:rsidR="001E2274" w:rsidRDefault="001E2274" w:rsidP="003A5EE5">
      <w:pPr>
        <w:rPr>
          <w:b w:val="0"/>
          <w:bCs w:val="0"/>
          <w:caps/>
          <w:sz w:val="24"/>
          <w:szCs w:val="24"/>
          <w:rtl/>
        </w:rPr>
      </w:pPr>
    </w:p>
    <w:p w14:paraId="06853C77" w14:textId="77777777" w:rsidR="001E2274" w:rsidRDefault="000A5C33" w:rsidP="003A5EE5">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69958E3A" w14:textId="538A950F" w:rsidR="001E2274" w:rsidRDefault="003A5EE5" w:rsidP="003A5EE5">
      <w:pPr>
        <w:rPr>
          <w:b w:val="0"/>
          <w:bCs w:val="0"/>
          <w:caps/>
          <w:sz w:val="24"/>
          <w:szCs w:val="24"/>
          <w:rtl/>
        </w:rPr>
      </w:pPr>
      <w:r>
        <w:rPr>
          <w:rFonts w:hint="cs"/>
          <w:b w:val="0"/>
          <w:bCs w:val="0"/>
          <w:caps/>
          <w:sz w:val="24"/>
          <w:szCs w:val="24"/>
          <w:rtl/>
        </w:rPr>
        <w:t>זה</w:t>
      </w:r>
      <w:r w:rsidR="000F703D">
        <w:rPr>
          <w:rFonts w:hint="cs"/>
          <w:b w:val="0"/>
          <w:bCs w:val="0"/>
          <w:caps/>
          <w:sz w:val="24"/>
          <w:szCs w:val="24"/>
          <w:rtl/>
        </w:rPr>
        <w:t xml:space="preserve"> </w:t>
      </w:r>
      <w:r>
        <w:rPr>
          <w:rFonts w:hint="cs"/>
          <w:b w:val="0"/>
          <w:bCs w:val="0"/>
          <w:caps/>
          <w:sz w:val="24"/>
          <w:szCs w:val="24"/>
          <w:rtl/>
        </w:rPr>
        <w:t>....</w:t>
      </w:r>
    </w:p>
    <w:p w14:paraId="268247F6" w14:textId="77777777" w:rsidR="001E2274" w:rsidRDefault="001E2274" w:rsidP="003A5EE5">
      <w:pPr>
        <w:rPr>
          <w:b w:val="0"/>
          <w:bCs w:val="0"/>
          <w:caps/>
          <w:sz w:val="24"/>
          <w:szCs w:val="24"/>
          <w:rtl/>
        </w:rPr>
      </w:pPr>
    </w:p>
    <w:p w14:paraId="3DA7F1CE" w14:textId="77777777" w:rsidR="001E2274" w:rsidRDefault="00D17364" w:rsidP="003A5EE5">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0AF851DF" w14:textId="406D56CE" w:rsidR="001E2274" w:rsidRDefault="003A5EE5" w:rsidP="003A5EE5">
      <w:pPr>
        <w:rPr>
          <w:b w:val="0"/>
          <w:bCs w:val="0"/>
          <w:caps/>
          <w:sz w:val="24"/>
          <w:szCs w:val="24"/>
          <w:rtl/>
        </w:rPr>
      </w:pPr>
      <w:r>
        <w:rPr>
          <w:rFonts w:hint="cs"/>
          <w:b w:val="0"/>
          <w:bCs w:val="0"/>
          <w:caps/>
          <w:sz w:val="24"/>
          <w:szCs w:val="24"/>
          <w:rtl/>
        </w:rPr>
        <w:t>טוב תודה רבה לכולם אנחנו נתכנס לדיון פנימי כן ראש העיר רצה להגיד משהו?</w:t>
      </w:r>
    </w:p>
    <w:p w14:paraId="6F0F6967" w14:textId="77777777" w:rsidR="001E2274" w:rsidRDefault="001E2274" w:rsidP="003A5EE5">
      <w:pPr>
        <w:rPr>
          <w:b w:val="0"/>
          <w:bCs w:val="0"/>
          <w:caps/>
          <w:sz w:val="24"/>
          <w:szCs w:val="24"/>
          <w:rtl/>
        </w:rPr>
      </w:pPr>
    </w:p>
    <w:p w14:paraId="2C0510D0" w14:textId="77777777" w:rsidR="001E2274" w:rsidRDefault="006276E5" w:rsidP="003A5EE5">
      <w:pPr>
        <w:rPr>
          <w:caps/>
          <w:sz w:val="24"/>
          <w:szCs w:val="24"/>
          <w:u w:val="single"/>
          <w:rtl/>
        </w:rPr>
      </w:pPr>
      <w:r w:rsidRPr="006276E5">
        <w:rPr>
          <w:rFonts w:hint="cs"/>
          <w:caps/>
          <w:sz w:val="24"/>
          <w:szCs w:val="24"/>
          <w:u w:val="single"/>
          <w:rtl/>
        </w:rPr>
        <w:t>מר שמואל בוקסר - ראש העיר נס ציונה וחבר הוועדה המחוזית</w:t>
      </w:r>
      <w:r w:rsidR="001E2274">
        <w:rPr>
          <w:rFonts w:hint="cs"/>
          <w:caps/>
          <w:sz w:val="24"/>
          <w:szCs w:val="24"/>
          <w:u w:val="single"/>
          <w:rtl/>
        </w:rPr>
        <w:t>:</w:t>
      </w:r>
    </w:p>
    <w:p w14:paraId="142CE556" w14:textId="6EF444EC" w:rsidR="001E2274" w:rsidRDefault="003A5EE5" w:rsidP="003A5EE5">
      <w:pPr>
        <w:rPr>
          <w:b w:val="0"/>
          <w:bCs w:val="0"/>
          <w:caps/>
          <w:sz w:val="24"/>
          <w:szCs w:val="24"/>
          <w:rtl/>
        </w:rPr>
      </w:pPr>
      <w:r>
        <w:rPr>
          <w:rFonts w:hint="cs"/>
          <w:b w:val="0"/>
          <w:bCs w:val="0"/>
          <w:caps/>
          <w:sz w:val="24"/>
          <w:szCs w:val="24"/>
          <w:rtl/>
        </w:rPr>
        <w:t>לא אני רק רוצה להגיד תודה רבה על שיתוף הפעולה, המקרה המצער שאיך אומרים שיצאנו בנס,</w:t>
      </w:r>
      <w:r w:rsidR="000F703D">
        <w:rPr>
          <w:rFonts w:hint="cs"/>
          <w:b w:val="0"/>
          <w:bCs w:val="0"/>
          <w:caps/>
          <w:sz w:val="24"/>
          <w:szCs w:val="24"/>
          <w:rtl/>
        </w:rPr>
        <w:t xml:space="preserve"> </w:t>
      </w:r>
      <w:r>
        <w:rPr>
          <w:rFonts w:hint="cs"/>
          <w:b w:val="0"/>
          <w:bCs w:val="0"/>
          <w:caps/>
          <w:sz w:val="24"/>
          <w:szCs w:val="24"/>
          <w:rtl/>
        </w:rPr>
        <w:t>... בזכות אתם יודעים בסוף יש השגחה עליונה כנראה מזל או הניהול נכון, הכל ביחד וכי אחרת היה יכול להיות פה אירוע ברמה עולמית, לא,</w:t>
      </w:r>
      <w:r w:rsidR="000F703D">
        <w:rPr>
          <w:rFonts w:hint="cs"/>
          <w:b w:val="0"/>
          <w:bCs w:val="0"/>
          <w:caps/>
          <w:sz w:val="24"/>
          <w:szCs w:val="24"/>
          <w:rtl/>
        </w:rPr>
        <w:t xml:space="preserve"> </w:t>
      </w:r>
      <w:r>
        <w:rPr>
          <w:rFonts w:hint="cs"/>
          <w:b w:val="0"/>
          <w:bCs w:val="0"/>
          <w:caps/>
          <w:sz w:val="24"/>
          <w:szCs w:val="24"/>
          <w:rtl/>
        </w:rPr>
        <w:t>... הרמה המדינתית, אלוהים ישמור מה שיכול היה לקרות ו, וזהו וחבל שאנחנו צריכים דברים כאלה בשביל להריץ פרויקטים, אבל אני שמח שבאמת יש את הנכונות הזו ואנחנו רוצים להריץ את הפרויקט הזה</w:t>
      </w:r>
      <w:r w:rsidR="000F703D">
        <w:rPr>
          <w:rFonts w:hint="cs"/>
          <w:b w:val="0"/>
          <w:bCs w:val="0"/>
          <w:caps/>
          <w:sz w:val="24"/>
          <w:szCs w:val="24"/>
          <w:rtl/>
        </w:rPr>
        <w:t xml:space="preserve"> </w:t>
      </w:r>
      <w:r>
        <w:rPr>
          <w:rFonts w:hint="cs"/>
          <w:b w:val="0"/>
          <w:bCs w:val="0"/>
          <w:caps/>
          <w:sz w:val="24"/>
          <w:szCs w:val="24"/>
          <w:rtl/>
        </w:rPr>
        <w:t>...</w:t>
      </w:r>
    </w:p>
    <w:p w14:paraId="3D4B87BC" w14:textId="77777777" w:rsidR="001E2274" w:rsidRDefault="001E2274" w:rsidP="003A5EE5">
      <w:pPr>
        <w:rPr>
          <w:b w:val="0"/>
          <w:bCs w:val="0"/>
          <w:caps/>
          <w:sz w:val="24"/>
          <w:szCs w:val="24"/>
          <w:rtl/>
        </w:rPr>
      </w:pPr>
    </w:p>
    <w:p w14:paraId="3FFD9DF4" w14:textId="77777777" w:rsidR="001E2274" w:rsidRDefault="001376E1" w:rsidP="003A5EE5">
      <w:pPr>
        <w:rPr>
          <w:caps/>
          <w:sz w:val="24"/>
          <w:szCs w:val="24"/>
          <w:u w:val="single"/>
          <w:rtl/>
        </w:rPr>
      </w:pPr>
      <w:r w:rsidRPr="001376E1">
        <w:rPr>
          <w:rFonts w:hint="cs"/>
          <w:caps/>
          <w:sz w:val="24"/>
          <w:szCs w:val="24"/>
          <w:u w:val="single"/>
          <w:rtl/>
        </w:rPr>
        <w:t>מר בועז גמליאל - מהנדס העיר נס ציונה</w:t>
      </w:r>
      <w:r w:rsidR="001E2274">
        <w:rPr>
          <w:rFonts w:hint="cs"/>
          <w:caps/>
          <w:sz w:val="24"/>
          <w:szCs w:val="24"/>
          <w:u w:val="single"/>
          <w:rtl/>
        </w:rPr>
        <w:t>:</w:t>
      </w:r>
    </w:p>
    <w:p w14:paraId="7A50A9B4" w14:textId="5962D7CC" w:rsidR="001E2274" w:rsidRDefault="003A5EE5" w:rsidP="003A5EE5">
      <w:pPr>
        <w:rPr>
          <w:b w:val="0"/>
          <w:bCs w:val="0"/>
          <w:caps/>
          <w:sz w:val="24"/>
          <w:szCs w:val="24"/>
          <w:rtl/>
        </w:rPr>
      </w:pPr>
      <w:r>
        <w:rPr>
          <w:rFonts w:hint="cs"/>
          <w:b w:val="0"/>
          <w:bCs w:val="0"/>
          <w:caps/>
          <w:sz w:val="24"/>
          <w:szCs w:val="24"/>
          <w:rtl/>
        </w:rPr>
        <w:t>כן אנחנו באמת אנחנו נקדם את ה, את אותו אותה תוכנית שקידמנו בעבר לבית חולים סיעודי, עם ה, שתי קומות ועם המרתף, ובאמת אנחנו מוציאים את ההיתר בנייה קודם כל ההריסה ו, ובאמת ליצירת המרתפים בהלימה לתוכנית לתוכנית בעצם הגדולה יותר, זה מה ש, זו הכוונה זה הכיוון ואנחנו רוצים לעשות את זה כמה שיותר מהר בהליך מהיר כמה שניתן על - מנת שבאמת יהיה אפשר להוציא את זה לפועל כמה שיותר מהר</w:t>
      </w:r>
    </w:p>
    <w:p w14:paraId="15A2FFC1" w14:textId="77777777" w:rsidR="001E2274" w:rsidRDefault="001E2274" w:rsidP="003A5EE5">
      <w:pPr>
        <w:rPr>
          <w:b w:val="0"/>
          <w:bCs w:val="0"/>
          <w:caps/>
          <w:sz w:val="24"/>
          <w:szCs w:val="24"/>
          <w:rtl/>
        </w:rPr>
      </w:pPr>
    </w:p>
    <w:p w14:paraId="6D42E519" w14:textId="77777777" w:rsidR="001E2274" w:rsidRDefault="00D17364" w:rsidP="003A5EE5">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507EFBC5" w14:textId="7FA1623E" w:rsidR="001E2274" w:rsidRDefault="003A5EE5" w:rsidP="003A5EE5">
      <w:pPr>
        <w:rPr>
          <w:b w:val="0"/>
          <w:bCs w:val="0"/>
          <w:caps/>
          <w:sz w:val="24"/>
          <w:szCs w:val="24"/>
          <w:rtl/>
        </w:rPr>
      </w:pPr>
      <w:r>
        <w:rPr>
          <w:rFonts w:hint="cs"/>
          <w:b w:val="0"/>
          <w:bCs w:val="0"/>
          <w:caps/>
          <w:sz w:val="24"/>
          <w:szCs w:val="24"/>
          <w:rtl/>
        </w:rPr>
        <w:t>בסדר גמור</w:t>
      </w:r>
      <w:r w:rsidR="000F703D">
        <w:rPr>
          <w:rFonts w:hint="cs"/>
          <w:b w:val="0"/>
          <w:bCs w:val="0"/>
          <w:caps/>
          <w:sz w:val="24"/>
          <w:szCs w:val="24"/>
          <w:rtl/>
        </w:rPr>
        <w:t xml:space="preserve"> </w:t>
      </w:r>
      <w:r>
        <w:rPr>
          <w:rFonts w:hint="cs"/>
          <w:b w:val="0"/>
          <w:bCs w:val="0"/>
          <w:caps/>
          <w:sz w:val="24"/>
          <w:szCs w:val="24"/>
          <w:rtl/>
        </w:rPr>
        <w:t xml:space="preserve">יופי </w:t>
      </w:r>
    </w:p>
    <w:p w14:paraId="293A5B64" w14:textId="77777777" w:rsidR="001E2274" w:rsidRDefault="001E2274" w:rsidP="003A5EE5">
      <w:pPr>
        <w:rPr>
          <w:b w:val="0"/>
          <w:bCs w:val="0"/>
          <w:caps/>
          <w:sz w:val="24"/>
          <w:szCs w:val="24"/>
          <w:rtl/>
        </w:rPr>
      </w:pPr>
    </w:p>
    <w:p w14:paraId="725D8670" w14:textId="77777777" w:rsidR="001E2274" w:rsidRDefault="000A5C33" w:rsidP="003A5EE5">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26191DEB" w14:textId="3A5BE499" w:rsidR="001E2274" w:rsidRDefault="003A5EE5" w:rsidP="003A5EE5">
      <w:pPr>
        <w:rPr>
          <w:b w:val="0"/>
          <w:bCs w:val="0"/>
          <w:caps/>
          <w:sz w:val="24"/>
          <w:szCs w:val="24"/>
          <w:rtl/>
        </w:rPr>
      </w:pPr>
      <w:r>
        <w:rPr>
          <w:rFonts w:hint="cs"/>
          <w:b w:val="0"/>
          <w:bCs w:val="0"/>
          <w:caps/>
          <w:sz w:val="24"/>
          <w:szCs w:val="24"/>
          <w:rtl/>
        </w:rPr>
        <w:lastRenderedPageBreak/>
        <w:t>תודה רבה</w:t>
      </w:r>
    </w:p>
    <w:p w14:paraId="3ED0E1B9" w14:textId="77777777" w:rsidR="001E2274" w:rsidRDefault="001E2274" w:rsidP="003A5EE5">
      <w:pPr>
        <w:rPr>
          <w:b w:val="0"/>
          <w:bCs w:val="0"/>
          <w:caps/>
          <w:sz w:val="24"/>
          <w:szCs w:val="24"/>
          <w:rtl/>
        </w:rPr>
      </w:pPr>
    </w:p>
    <w:p w14:paraId="31A27F70" w14:textId="77777777" w:rsidR="001E2274" w:rsidRDefault="00D17364" w:rsidP="003A5EE5">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5B46E1D4" w14:textId="08FB741F" w:rsidR="001E2274" w:rsidRDefault="003A5EE5" w:rsidP="003A5EE5">
      <w:pPr>
        <w:rPr>
          <w:b w:val="0"/>
          <w:bCs w:val="0"/>
          <w:caps/>
          <w:sz w:val="24"/>
          <w:szCs w:val="24"/>
          <w:rtl/>
        </w:rPr>
      </w:pPr>
      <w:r>
        <w:rPr>
          <w:rFonts w:hint="cs"/>
          <w:b w:val="0"/>
          <w:bCs w:val="0"/>
          <w:caps/>
          <w:sz w:val="24"/>
          <w:szCs w:val="24"/>
          <w:rtl/>
        </w:rPr>
        <w:t>תודה רבה לכולם</w:t>
      </w:r>
    </w:p>
    <w:p w14:paraId="6E703A3D" w14:textId="77777777" w:rsidR="001E2274" w:rsidRDefault="001E2274" w:rsidP="003A5EE5">
      <w:pPr>
        <w:rPr>
          <w:b w:val="0"/>
          <w:bCs w:val="0"/>
          <w:caps/>
          <w:sz w:val="24"/>
          <w:szCs w:val="24"/>
          <w:rtl/>
        </w:rPr>
      </w:pPr>
    </w:p>
    <w:p w14:paraId="0869EA56" w14:textId="77777777" w:rsidR="001E2274" w:rsidRDefault="006276E5" w:rsidP="003A5EE5">
      <w:pPr>
        <w:rPr>
          <w:caps/>
          <w:sz w:val="24"/>
          <w:szCs w:val="24"/>
          <w:u w:val="single"/>
          <w:rtl/>
        </w:rPr>
      </w:pPr>
      <w:r w:rsidRPr="006276E5">
        <w:rPr>
          <w:rFonts w:hint="cs"/>
          <w:caps/>
          <w:sz w:val="24"/>
          <w:szCs w:val="24"/>
          <w:u w:val="single"/>
          <w:rtl/>
        </w:rPr>
        <w:t>מר שמואל בוקסר - ראש העיר נס ציונה וחבר הוועדה המחוזית</w:t>
      </w:r>
      <w:r w:rsidR="001E2274">
        <w:rPr>
          <w:rFonts w:hint="cs"/>
          <w:caps/>
          <w:sz w:val="24"/>
          <w:szCs w:val="24"/>
          <w:u w:val="single"/>
          <w:rtl/>
        </w:rPr>
        <w:t>:</w:t>
      </w:r>
    </w:p>
    <w:p w14:paraId="090AD036" w14:textId="41FFABAD" w:rsidR="001E2274" w:rsidRDefault="003A5EE5" w:rsidP="003A5EE5">
      <w:pPr>
        <w:rPr>
          <w:b w:val="0"/>
          <w:bCs w:val="0"/>
          <w:caps/>
          <w:sz w:val="24"/>
          <w:szCs w:val="24"/>
          <w:rtl/>
        </w:rPr>
      </w:pPr>
      <w:r>
        <w:rPr>
          <w:rFonts w:hint="cs"/>
          <w:b w:val="0"/>
          <w:bCs w:val="0"/>
          <w:caps/>
          <w:sz w:val="24"/>
          <w:szCs w:val="24"/>
          <w:rtl/>
        </w:rPr>
        <w:t>... עוד דבר ... רק מקווה מקווה באמת שהיזמים באמת יהיו רציניים אנחנו אני מכיר את הפרויקט הזה כבר</w:t>
      </w:r>
    </w:p>
    <w:p w14:paraId="627733AA" w14:textId="77777777" w:rsidR="001E2274" w:rsidRDefault="001E2274" w:rsidP="003A5EE5">
      <w:pPr>
        <w:rPr>
          <w:b w:val="0"/>
          <w:bCs w:val="0"/>
          <w:caps/>
          <w:sz w:val="24"/>
          <w:szCs w:val="24"/>
          <w:rtl/>
        </w:rPr>
      </w:pPr>
    </w:p>
    <w:p w14:paraId="22EA7949" w14:textId="77777777" w:rsidR="001E2274" w:rsidRDefault="000A3DA6" w:rsidP="003A5EE5">
      <w:pPr>
        <w:rPr>
          <w:caps/>
          <w:sz w:val="24"/>
          <w:szCs w:val="24"/>
          <w:u w:val="single"/>
          <w:rtl/>
        </w:rPr>
      </w:pPr>
      <w:r w:rsidRPr="000A3DA6">
        <w:rPr>
          <w:rFonts w:hint="cs"/>
          <w:caps/>
          <w:sz w:val="24"/>
          <w:szCs w:val="24"/>
          <w:u w:val="single"/>
          <w:rtl/>
        </w:rPr>
        <w:t>מר תומר דוידסון - נציג מנהל מקרקעי ישראל בוועדה המחוזית</w:t>
      </w:r>
      <w:r w:rsidR="001E2274">
        <w:rPr>
          <w:rFonts w:hint="cs"/>
          <w:caps/>
          <w:sz w:val="24"/>
          <w:szCs w:val="24"/>
          <w:u w:val="single"/>
          <w:rtl/>
        </w:rPr>
        <w:t>:</w:t>
      </w:r>
    </w:p>
    <w:p w14:paraId="380325D3" w14:textId="624F9A97" w:rsidR="001E2274" w:rsidRDefault="003A5EE5" w:rsidP="003A5EE5">
      <w:pPr>
        <w:rPr>
          <w:b w:val="0"/>
          <w:bCs w:val="0"/>
          <w:caps/>
          <w:sz w:val="24"/>
          <w:szCs w:val="24"/>
          <w:rtl/>
        </w:rPr>
      </w:pPr>
      <w:r>
        <w:rPr>
          <w:rFonts w:hint="cs"/>
          <w:b w:val="0"/>
          <w:bCs w:val="0"/>
          <w:caps/>
          <w:sz w:val="24"/>
          <w:szCs w:val="24"/>
          <w:rtl/>
        </w:rPr>
        <w:t>כל המוסיף גורע</w:t>
      </w:r>
    </w:p>
    <w:p w14:paraId="1205E431" w14:textId="77777777" w:rsidR="001E2274" w:rsidRDefault="001E2274" w:rsidP="003A5EE5">
      <w:pPr>
        <w:rPr>
          <w:b w:val="0"/>
          <w:bCs w:val="0"/>
          <w:caps/>
          <w:sz w:val="24"/>
          <w:szCs w:val="24"/>
          <w:rtl/>
        </w:rPr>
      </w:pPr>
    </w:p>
    <w:p w14:paraId="4326CC43" w14:textId="77777777" w:rsidR="001E2274" w:rsidRDefault="006276E5" w:rsidP="003A5EE5">
      <w:pPr>
        <w:rPr>
          <w:caps/>
          <w:sz w:val="24"/>
          <w:szCs w:val="24"/>
          <w:u w:val="single"/>
          <w:rtl/>
        </w:rPr>
      </w:pPr>
      <w:r w:rsidRPr="006276E5">
        <w:rPr>
          <w:rFonts w:hint="cs"/>
          <w:caps/>
          <w:sz w:val="24"/>
          <w:szCs w:val="24"/>
          <w:u w:val="single"/>
          <w:rtl/>
        </w:rPr>
        <w:t>מר שמואל בוקסר - ראש העיר נס ציונה וחבר הוועדה המחוזית</w:t>
      </w:r>
      <w:r w:rsidR="001E2274">
        <w:rPr>
          <w:rFonts w:hint="cs"/>
          <w:caps/>
          <w:sz w:val="24"/>
          <w:szCs w:val="24"/>
          <w:u w:val="single"/>
          <w:rtl/>
        </w:rPr>
        <w:t>:</w:t>
      </w:r>
    </w:p>
    <w:p w14:paraId="43C1D5E3" w14:textId="183BA49D" w:rsidR="001E2274" w:rsidRDefault="003A5EE5" w:rsidP="003A5EE5">
      <w:pPr>
        <w:rPr>
          <w:b w:val="0"/>
          <w:bCs w:val="0"/>
          <w:caps/>
          <w:sz w:val="24"/>
          <w:szCs w:val="24"/>
          <w:rtl/>
        </w:rPr>
      </w:pPr>
      <w:r>
        <w:rPr>
          <w:rFonts w:hint="cs"/>
          <w:b w:val="0"/>
          <w:bCs w:val="0"/>
          <w:caps/>
          <w:sz w:val="24"/>
          <w:szCs w:val="24"/>
          <w:rtl/>
        </w:rPr>
        <w:t xml:space="preserve">עוד מעט שבע שנים שאני ראש עיר הלוך וחזור הלוך וחזור ו, משרד הבריאות רצה לסגור אותם ואני נתתי להם אפשרתי להם להמשיך ולהמשיך ולהמשיך ולהמשיך אני מקווה </w:t>
      </w:r>
      <w:r w:rsidR="001609E5">
        <w:rPr>
          <w:rFonts w:hint="cs"/>
          <w:b w:val="0"/>
          <w:bCs w:val="0"/>
          <w:caps/>
          <w:sz w:val="24"/>
          <w:szCs w:val="24"/>
          <w:rtl/>
        </w:rPr>
        <w:t>ש ... ברצינות ולא מורחים פה את כל העסק ולא ייצא מזה כלום בסוף</w:t>
      </w:r>
    </w:p>
    <w:p w14:paraId="070FE0B4" w14:textId="77777777" w:rsidR="001E2274" w:rsidRDefault="001E2274" w:rsidP="003A5EE5">
      <w:pPr>
        <w:rPr>
          <w:b w:val="0"/>
          <w:bCs w:val="0"/>
          <w:caps/>
          <w:sz w:val="24"/>
          <w:szCs w:val="24"/>
          <w:rtl/>
        </w:rPr>
      </w:pPr>
    </w:p>
    <w:p w14:paraId="6C400002" w14:textId="77777777" w:rsidR="001E2274" w:rsidRDefault="00D17364" w:rsidP="003A5EE5">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5039D18A" w14:textId="42770D24" w:rsidR="001E2274" w:rsidRDefault="001609E5" w:rsidP="003A5EE5">
      <w:pPr>
        <w:rPr>
          <w:b w:val="0"/>
          <w:bCs w:val="0"/>
          <w:caps/>
          <w:sz w:val="24"/>
          <w:szCs w:val="24"/>
          <w:rtl/>
        </w:rPr>
      </w:pPr>
      <w:r>
        <w:rPr>
          <w:rFonts w:hint="cs"/>
          <w:b w:val="0"/>
          <w:bCs w:val="0"/>
          <w:caps/>
          <w:sz w:val="24"/>
          <w:szCs w:val="24"/>
          <w:rtl/>
        </w:rPr>
        <w:t xml:space="preserve">טוב </w:t>
      </w:r>
    </w:p>
    <w:p w14:paraId="072C1603" w14:textId="77777777" w:rsidR="001E2274" w:rsidRDefault="001E2274" w:rsidP="003A5EE5">
      <w:pPr>
        <w:rPr>
          <w:b w:val="0"/>
          <w:bCs w:val="0"/>
          <w:caps/>
          <w:sz w:val="24"/>
          <w:szCs w:val="24"/>
          <w:rtl/>
        </w:rPr>
      </w:pPr>
    </w:p>
    <w:p w14:paraId="23205FBB" w14:textId="77777777" w:rsidR="001E2274" w:rsidRDefault="000A3DA6" w:rsidP="003A5EE5">
      <w:pPr>
        <w:rPr>
          <w:caps/>
          <w:sz w:val="24"/>
          <w:szCs w:val="24"/>
          <w:u w:val="single"/>
          <w:rtl/>
        </w:rPr>
      </w:pPr>
      <w:r w:rsidRPr="000A3DA6">
        <w:rPr>
          <w:rFonts w:hint="cs"/>
          <w:caps/>
          <w:sz w:val="24"/>
          <w:szCs w:val="24"/>
          <w:u w:val="single"/>
          <w:rtl/>
        </w:rPr>
        <w:t>מר תומר דוידסון - נציג מנהל מקרקעי ישראל בוועדה המחוזית</w:t>
      </w:r>
      <w:r w:rsidR="001E2274">
        <w:rPr>
          <w:rFonts w:hint="cs"/>
          <w:caps/>
          <w:sz w:val="24"/>
          <w:szCs w:val="24"/>
          <w:u w:val="single"/>
          <w:rtl/>
        </w:rPr>
        <w:t>:</w:t>
      </w:r>
    </w:p>
    <w:p w14:paraId="67ACD45A" w14:textId="6E4D3613" w:rsidR="001E2274" w:rsidRDefault="001609E5" w:rsidP="003A5EE5">
      <w:pPr>
        <w:rPr>
          <w:b w:val="0"/>
          <w:bCs w:val="0"/>
          <w:caps/>
          <w:sz w:val="24"/>
          <w:szCs w:val="24"/>
          <w:rtl/>
        </w:rPr>
      </w:pPr>
      <w:r>
        <w:rPr>
          <w:rFonts w:hint="cs"/>
          <w:b w:val="0"/>
          <w:bCs w:val="0"/>
          <w:caps/>
          <w:sz w:val="24"/>
          <w:szCs w:val="24"/>
          <w:rtl/>
        </w:rPr>
        <w:t>נקווה לטוב</w:t>
      </w:r>
    </w:p>
    <w:p w14:paraId="4155228B" w14:textId="77777777" w:rsidR="001E2274" w:rsidRDefault="001E2274" w:rsidP="003A5EE5">
      <w:pPr>
        <w:rPr>
          <w:b w:val="0"/>
          <w:bCs w:val="0"/>
          <w:caps/>
          <w:sz w:val="24"/>
          <w:szCs w:val="24"/>
          <w:rtl/>
        </w:rPr>
      </w:pPr>
    </w:p>
    <w:p w14:paraId="6097D20E" w14:textId="77777777" w:rsidR="001E2274" w:rsidRDefault="00D17364" w:rsidP="003A5EE5">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7B2EEAA9" w14:textId="2C0540E8" w:rsidR="001E2274" w:rsidRDefault="001609E5" w:rsidP="003A5EE5">
      <w:pPr>
        <w:rPr>
          <w:b w:val="0"/>
          <w:bCs w:val="0"/>
          <w:caps/>
          <w:sz w:val="24"/>
          <w:szCs w:val="24"/>
          <w:rtl/>
        </w:rPr>
      </w:pPr>
      <w:r>
        <w:rPr>
          <w:rFonts w:hint="cs"/>
          <w:b w:val="0"/>
          <w:bCs w:val="0"/>
          <w:caps/>
          <w:sz w:val="24"/>
          <w:szCs w:val="24"/>
          <w:rtl/>
        </w:rPr>
        <w:t xml:space="preserve">תודה רבה לכולם אנחנו נתכנס לדיון פנימי תודה </w:t>
      </w:r>
    </w:p>
    <w:p w14:paraId="7A1B03D6" w14:textId="77777777" w:rsidR="001E2274" w:rsidRDefault="001E2274" w:rsidP="003A5EE5">
      <w:pPr>
        <w:rPr>
          <w:b w:val="0"/>
          <w:bCs w:val="0"/>
          <w:caps/>
          <w:sz w:val="24"/>
          <w:szCs w:val="24"/>
          <w:rtl/>
        </w:rPr>
      </w:pPr>
    </w:p>
    <w:p w14:paraId="45E73DD1" w14:textId="77777777" w:rsidR="001E2274" w:rsidRDefault="001856E4" w:rsidP="003A5EE5">
      <w:pPr>
        <w:rPr>
          <w:caps/>
          <w:sz w:val="24"/>
          <w:szCs w:val="24"/>
          <w:u w:val="single"/>
          <w:rtl/>
        </w:rPr>
      </w:pPr>
      <w:r w:rsidRPr="001856E4">
        <w:rPr>
          <w:rFonts w:hint="cs"/>
          <w:caps/>
          <w:sz w:val="24"/>
          <w:szCs w:val="24"/>
          <w:u w:val="single"/>
          <w:rtl/>
        </w:rPr>
        <w:t>מר עמיר פרידמן - נציג הבעלים במתחם</w:t>
      </w:r>
      <w:r w:rsidR="001E2274">
        <w:rPr>
          <w:rFonts w:hint="cs"/>
          <w:caps/>
          <w:sz w:val="24"/>
          <w:szCs w:val="24"/>
          <w:u w:val="single"/>
          <w:rtl/>
        </w:rPr>
        <w:t>:</w:t>
      </w:r>
    </w:p>
    <w:p w14:paraId="1647EA6F" w14:textId="3B6251C1" w:rsidR="001E2274" w:rsidRDefault="001609E5" w:rsidP="003A5EE5">
      <w:pPr>
        <w:rPr>
          <w:b w:val="0"/>
          <w:bCs w:val="0"/>
          <w:caps/>
          <w:sz w:val="24"/>
          <w:szCs w:val="24"/>
          <w:rtl/>
        </w:rPr>
      </w:pPr>
      <w:r>
        <w:rPr>
          <w:rFonts w:hint="cs"/>
          <w:b w:val="0"/>
          <w:bCs w:val="0"/>
          <w:caps/>
          <w:sz w:val="24"/>
          <w:szCs w:val="24"/>
          <w:rtl/>
        </w:rPr>
        <w:t xml:space="preserve">תודה רבה </w:t>
      </w:r>
    </w:p>
    <w:p w14:paraId="796F24AC" w14:textId="77777777" w:rsidR="001E2274" w:rsidRDefault="001E2274" w:rsidP="003A5EE5">
      <w:pPr>
        <w:rPr>
          <w:b w:val="0"/>
          <w:bCs w:val="0"/>
          <w:caps/>
          <w:sz w:val="24"/>
          <w:szCs w:val="24"/>
          <w:rtl/>
        </w:rPr>
      </w:pPr>
    </w:p>
    <w:p w14:paraId="26E7AC9A" w14:textId="77777777" w:rsidR="001E2274" w:rsidRDefault="001376E1" w:rsidP="003A5EE5">
      <w:pPr>
        <w:rPr>
          <w:caps/>
          <w:sz w:val="24"/>
          <w:szCs w:val="24"/>
          <w:u w:val="single"/>
          <w:rtl/>
        </w:rPr>
      </w:pPr>
      <w:r w:rsidRPr="001376E1">
        <w:rPr>
          <w:rFonts w:hint="cs"/>
          <w:caps/>
          <w:sz w:val="24"/>
          <w:szCs w:val="24"/>
          <w:u w:val="single"/>
          <w:rtl/>
        </w:rPr>
        <w:t>מר בועז גמליאל - מהנדס העיר נס ציונה</w:t>
      </w:r>
      <w:r w:rsidR="001E2274">
        <w:rPr>
          <w:rFonts w:hint="cs"/>
          <w:caps/>
          <w:sz w:val="24"/>
          <w:szCs w:val="24"/>
          <w:u w:val="single"/>
          <w:rtl/>
        </w:rPr>
        <w:t>:</w:t>
      </w:r>
    </w:p>
    <w:p w14:paraId="19A750F9" w14:textId="533B598F" w:rsidR="001E2274" w:rsidRDefault="001609E5" w:rsidP="003A5EE5">
      <w:pPr>
        <w:rPr>
          <w:b w:val="0"/>
          <w:bCs w:val="0"/>
          <w:caps/>
          <w:sz w:val="24"/>
          <w:szCs w:val="24"/>
          <w:rtl/>
        </w:rPr>
      </w:pPr>
      <w:r>
        <w:rPr>
          <w:rFonts w:hint="cs"/>
          <w:b w:val="0"/>
          <w:bCs w:val="0"/>
          <w:caps/>
          <w:sz w:val="24"/>
          <w:szCs w:val="24"/>
          <w:rtl/>
        </w:rPr>
        <w:t xml:space="preserve">ביי </w:t>
      </w:r>
    </w:p>
    <w:p w14:paraId="37DEC51C" w14:textId="77777777" w:rsidR="001E2274" w:rsidRDefault="001E2274" w:rsidP="003A5EE5">
      <w:pPr>
        <w:rPr>
          <w:b w:val="0"/>
          <w:bCs w:val="0"/>
          <w:caps/>
          <w:sz w:val="24"/>
          <w:szCs w:val="24"/>
          <w:rtl/>
        </w:rPr>
      </w:pPr>
    </w:p>
    <w:p w14:paraId="794BF7A3" w14:textId="77777777" w:rsidR="001E2274" w:rsidRDefault="009E3D2D" w:rsidP="003A5EE5">
      <w:pPr>
        <w:rPr>
          <w:b w:val="0"/>
          <w:bCs w:val="0"/>
          <w:caps/>
          <w:sz w:val="24"/>
          <w:szCs w:val="24"/>
          <w:rtl/>
        </w:rPr>
      </w:pPr>
      <w:r>
        <w:rPr>
          <w:rFonts w:hint="cs"/>
          <w:b w:val="0"/>
          <w:bCs w:val="0"/>
          <w:caps/>
          <w:sz w:val="24"/>
          <w:szCs w:val="24"/>
          <w:rtl/>
        </w:rPr>
        <w:t>(מתארגנים)</w:t>
      </w:r>
    </w:p>
    <w:p w14:paraId="783C88ED" w14:textId="77777777" w:rsidR="001E2274" w:rsidRDefault="001E2274" w:rsidP="003A5EE5">
      <w:pPr>
        <w:rPr>
          <w:b w:val="0"/>
          <w:bCs w:val="0"/>
          <w:caps/>
          <w:sz w:val="24"/>
          <w:szCs w:val="24"/>
          <w:rtl/>
        </w:rPr>
      </w:pPr>
    </w:p>
    <w:p w14:paraId="312F1068" w14:textId="77777777" w:rsidR="001E2274" w:rsidRDefault="00D17364" w:rsidP="003A5EE5">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18937B6B" w14:textId="20D547C5" w:rsidR="001E2274" w:rsidRDefault="001A01EA" w:rsidP="003A5EE5">
      <w:pPr>
        <w:rPr>
          <w:b w:val="0"/>
          <w:bCs w:val="0"/>
          <w:caps/>
          <w:sz w:val="24"/>
          <w:szCs w:val="24"/>
          <w:rtl/>
        </w:rPr>
      </w:pPr>
      <w:r>
        <w:rPr>
          <w:rFonts w:hint="cs"/>
          <w:b w:val="0"/>
          <w:bCs w:val="0"/>
          <w:caps/>
          <w:sz w:val="24"/>
          <w:szCs w:val="24"/>
          <w:rtl/>
        </w:rPr>
        <w:t>טוב בואו תקריאו את ההמלצה את ההמלצה שלנו</w:t>
      </w:r>
    </w:p>
    <w:p w14:paraId="455DF06C" w14:textId="77777777" w:rsidR="001E2274" w:rsidRDefault="001E2274" w:rsidP="003A5EE5">
      <w:pPr>
        <w:rPr>
          <w:b w:val="0"/>
          <w:bCs w:val="0"/>
          <w:caps/>
          <w:sz w:val="24"/>
          <w:szCs w:val="24"/>
          <w:rtl/>
        </w:rPr>
      </w:pPr>
    </w:p>
    <w:p w14:paraId="78521878" w14:textId="77777777" w:rsidR="001E2274" w:rsidRDefault="000A5C33" w:rsidP="003A5EE5">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36830A26" w14:textId="75953654" w:rsidR="001E2274" w:rsidRDefault="001A01EA" w:rsidP="003A5EE5">
      <w:pPr>
        <w:rPr>
          <w:b w:val="0"/>
          <w:bCs w:val="0"/>
          <w:caps/>
          <w:sz w:val="24"/>
          <w:szCs w:val="24"/>
          <w:rtl/>
        </w:rPr>
      </w:pPr>
      <w:r>
        <w:rPr>
          <w:rFonts w:hint="cs"/>
          <w:b w:val="0"/>
          <w:bCs w:val="0"/>
          <w:caps/>
          <w:sz w:val="24"/>
          <w:szCs w:val="24"/>
          <w:rtl/>
        </w:rPr>
        <w:t>לאחר</w:t>
      </w:r>
    </w:p>
    <w:p w14:paraId="3FDD30AF" w14:textId="77777777" w:rsidR="001E2274" w:rsidRDefault="001E2274" w:rsidP="003A5EE5">
      <w:pPr>
        <w:rPr>
          <w:b w:val="0"/>
          <w:bCs w:val="0"/>
          <w:caps/>
          <w:sz w:val="24"/>
          <w:szCs w:val="24"/>
          <w:rtl/>
        </w:rPr>
      </w:pPr>
    </w:p>
    <w:p w14:paraId="06E79862" w14:textId="77777777" w:rsidR="001E2274" w:rsidRDefault="00BC143A" w:rsidP="003A5EE5">
      <w:pPr>
        <w:rPr>
          <w:caps/>
          <w:sz w:val="24"/>
          <w:szCs w:val="24"/>
          <w:u w:val="single"/>
          <w:rtl/>
        </w:rPr>
      </w:pPr>
      <w:r w:rsidRPr="00BC143A">
        <w:rPr>
          <w:rFonts w:hint="cs"/>
          <w:caps/>
          <w:sz w:val="24"/>
          <w:szCs w:val="24"/>
          <w:u w:val="single"/>
          <w:rtl/>
        </w:rPr>
        <w:t>גב</w:t>
      </w:r>
      <w:r w:rsidRPr="00BC143A">
        <w:rPr>
          <w:caps/>
          <w:sz w:val="24"/>
          <w:szCs w:val="24"/>
          <w:u w:val="single"/>
          <w:rtl/>
        </w:rPr>
        <w:t>'</w:t>
      </w:r>
      <w:r w:rsidRPr="00BC143A">
        <w:rPr>
          <w:rFonts w:hint="cs"/>
          <w:caps/>
          <w:sz w:val="24"/>
          <w:szCs w:val="24"/>
          <w:u w:val="single"/>
          <w:rtl/>
        </w:rPr>
        <w:t xml:space="preserve"> מיכל לשם - נציגת לשכת התכנון</w:t>
      </w:r>
      <w:r w:rsidR="001E2274">
        <w:rPr>
          <w:rFonts w:hint="cs"/>
          <w:caps/>
          <w:sz w:val="24"/>
          <w:szCs w:val="24"/>
          <w:u w:val="single"/>
          <w:rtl/>
        </w:rPr>
        <w:t>:</w:t>
      </w:r>
    </w:p>
    <w:p w14:paraId="2586B459" w14:textId="0081996D" w:rsidR="001E2274" w:rsidRDefault="001A01EA" w:rsidP="003A5EE5">
      <w:pPr>
        <w:rPr>
          <w:b w:val="0"/>
          <w:bCs w:val="0"/>
          <w:caps/>
          <w:sz w:val="24"/>
          <w:szCs w:val="24"/>
          <w:rtl/>
        </w:rPr>
      </w:pPr>
      <w:r>
        <w:rPr>
          <w:rFonts w:hint="cs"/>
          <w:b w:val="0"/>
          <w:bCs w:val="0"/>
          <w:caps/>
          <w:sz w:val="24"/>
          <w:szCs w:val="24"/>
          <w:rtl/>
        </w:rPr>
        <w:t>לאחר ששמעה את הוועדה המקומית ויזם התוכנית ולאור הנזקים שנגרמו במקום בעת המלחמה סבורה הוועדה כי יש חשיבות רבה לתחילת שיקום המקום באופן מיידי. מאחר ויעוד הקרקע הוא חקלאי לא ניתן להתחיל בעבודות ללא אישור תוכנית המסדירה את יעוד הקרקע, חידוש הסמכת הוועדה המקומית נס - ציונה עם חידוש הסמכת הוועדה המקומית נס - ציונה אישור התוכנית מצוי בסמכות הוועדה המקומית. לאור האמור לעיל,</w:t>
      </w:r>
    </w:p>
    <w:p w14:paraId="23A16E10" w14:textId="77777777" w:rsidR="001E2274" w:rsidRDefault="001E2274" w:rsidP="003A5EE5">
      <w:pPr>
        <w:rPr>
          <w:b w:val="0"/>
          <w:bCs w:val="0"/>
          <w:caps/>
          <w:sz w:val="24"/>
          <w:szCs w:val="24"/>
          <w:rtl/>
        </w:rPr>
      </w:pPr>
    </w:p>
    <w:p w14:paraId="53A94C9A" w14:textId="77777777" w:rsidR="001E2274" w:rsidRDefault="000A5C33" w:rsidP="003A5EE5">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05B8CD04" w14:textId="7DCD9A67" w:rsidR="001E2274" w:rsidRDefault="001A01EA" w:rsidP="003A5EE5">
      <w:pPr>
        <w:rPr>
          <w:b w:val="0"/>
          <w:bCs w:val="0"/>
          <w:caps/>
          <w:sz w:val="24"/>
          <w:szCs w:val="24"/>
          <w:rtl/>
        </w:rPr>
      </w:pPr>
      <w:r>
        <w:rPr>
          <w:rFonts w:hint="cs"/>
          <w:b w:val="0"/>
          <w:bCs w:val="0"/>
          <w:caps/>
          <w:sz w:val="24"/>
          <w:szCs w:val="24"/>
          <w:rtl/>
        </w:rPr>
        <w:t>... בדיון?</w:t>
      </w:r>
    </w:p>
    <w:p w14:paraId="0308100B" w14:textId="77777777" w:rsidR="001E2274" w:rsidRDefault="001E2274" w:rsidP="003A5EE5">
      <w:pPr>
        <w:rPr>
          <w:b w:val="0"/>
          <w:bCs w:val="0"/>
          <w:caps/>
          <w:sz w:val="24"/>
          <w:szCs w:val="24"/>
          <w:rtl/>
        </w:rPr>
      </w:pPr>
    </w:p>
    <w:p w14:paraId="2F62DF31" w14:textId="77777777" w:rsidR="001E2274" w:rsidRDefault="00BC143A" w:rsidP="003A5EE5">
      <w:pPr>
        <w:rPr>
          <w:caps/>
          <w:sz w:val="24"/>
          <w:szCs w:val="24"/>
          <w:u w:val="single"/>
          <w:rtl/>
        </w:rPr>
      </w:pPr>
      <w:r w:rsidRPr="00BC143A">
        <w:rPr>
          <w:rFonts w:hint="cs"/>
          <w:caps/>
          <w:sz w:val="24"/>
          <w:szCs w:val="24"/>
          <w:u w:val="single"/>
          <w:rtl/>
        </w:rPr>
        <w:t>גב</w:t>
      </w:r>
      <w:r w:rsidRPr="00BC143A">
        <w:rPr>
          <w:caps/>
          <w:sz w:val="24"/>
          <w:szCs w:val="24"/>
          <w:u w:val="single"/>
          <w:rtl/>
        </w:rPr>
        <w:t>'</w:t>
      </w:r>
      <w:r w:rsidRPr="00BC143A">
        <w:rPr>
          <w:rFonts w:hint="cs"/>
          <w:caps/>
          <w:sz w:val="24"/>
          <w:szCs w:val="24"/>
          <w:u w:val="single"/>
          <w:rtl/>
        </w:rPr>
        <w:t xml:space="preserve"> מיכל לשם - נציגת לשכת התכנון</w:t>
      </w:r>
      <w:r w:rsidR="001E2274">
        <w:rPr>
          <w:rFonts w:hint="cs"/>
          <w:caps/>
          <w:sz w:val="24"/>
          <w:szCs w:val="24"/>
          <w:u w:val="single"/>
          <w:rtl/>
        </w:rPr>
        <w:t>:</w:t>
      </w:r>
    </w:p>
    <w:p w14:paraId="1DF1573D" w14:textId="20EC96D3" w:rsidR="001E2274" w:rsidRDefault="001A01EA" w:rsidP="003A5EE5">
      <w:pPr>
        <w:rPr>
          <w:b w:val="0"/>
          <w:bCs w:val="0"/>
          <w:caps/>
          <w:sz w:val="24"/>
          <w:szCs w:val="24"/>
          <w:rtl/>
        </w:rPr>
      </w:pPr>
      <w:r>
        <w:rPr>
          <w:rFonts w:hint="cs"/>
          <w:b w:val="0"/>
          <w:bCs w:val="0"/>
          <w:caps/>
          <w:sz w:val="24"/>
          <w:szCs w:val="24"/>
          <w:rtl/>
        </w:rPr>
        <w:t>מה? לאור האמור לעיל תפעל הוועדה על - פי סמכות המקומית על - פי סמכויותיה לקדם את התוכנית לתוקף. מוצע כי הוועדה המקומית תשקול שילוב הוראות בתוכנית לשלב הרישוי כך שמ</w:t>
      </w:r>
      <w:r w:rsidR="00EE1B50">
        <w:rPr>
          <w:rFonts w:hint="cs"/>
          <w:b w:val="0"/>
          <w:bCs w:val="0"/>
          <w:caps/>
          <w:sz w:val="24"/>
          <w:szCs w:val="24"/>
          <w:rtl/>
        </w:rPr>
        <w:t xml:space="preserve">ימוש התוכנית לא יסכל את התוכנית החדשה המתגבשת וההיתר יביא בחשבון את התוספת העתידית. במקביל תקדם הוועדה המקומית תוכנית להעצמת זכויות במקום, אתה רוצה להוסיף סקר היסטורי ו, ... </w:t>
      </w:r>
    </w:p>
    <w:p w14:paraId="675C1A42" w14:textId="77777777" w:rsidR="001E2274" w:rsidRDefault="001E2274" w:rsidP="003A5EE5">
      <w:pPr>
        <w:rPr>
          <w:b w:val="0"/>
          <w:bCs w:val="0"/>
          <w:caps/>
          <w:sz w:val="24"/>
          <w:szCs w:val="24"/>
          <w:rtl/>
        </w:rPr>
      </w:pPr>
    </w:p>
    <w:p w14:paraId="00FA77D0" w14:textId="77777777" w:rsidR="001E2274" w:rsidRDefault="00D17364" w:rsidP="003A5EE5">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314D86BE" w14:textId="7F1919A9" w:rsidR="001E2274" w:rsidRDefault="00EE1B50" w:rsidP="003A5EE5">
      <w:pPr>
        <w:rPr>
          <w:b w:val="0"/>
          <w:bCs w:val="0"/>
          <w:caps/>
          <w:sz w:val="24"/>
          <w:szCs w:val="24"/>
          <w:rtl/>
        </w:rPr>
      </w:pPr>
      <w:r>
        <w:rPr>
          <w:rFonts w:hint="cs"/>
          <w:b w:val="0"/>
          <w:bCs w:val="0"/>
          <w:caps/>
          <w:sz w:val="24"/>
          <w:szCs w:val="24"/>
          <w:rtl/>
        </w:rPr>
        <w:t>לא</w:t>
      </w:r>
      <w:r w:rsidR="000F703D">
        <w:rPr>
          <w:rFonts w:hint="cs"/>
          <w:b w:val="0"/>
          <w:bCs w:val="0"/>
          <w:caps/>
          <w:sz w:val="24"/>
          <w:szCs w:val="24"/>
          <w:rtl/>
        </w:rPr>
        <w:t xml:space="preserve"> </w:t>
      </w:r>
      <w:r>
        <w:rPr>
          <w:rFonts w:hint="cs"/>
          <w:b w:val="0"/>
          <w:bCs w:val="0"/>
          <w:caps/>
          <w:sz w:val="24"/>
          <w:szCs w:val="24"/>
          <w:rtl/>
        </w:rPr>
        <w:t>...</w:t>
      </w:r>
    </w:p>
    <w:p w14:paraId="536852E2" w14:textId="77777777" w:rsidR="001E2274" w:rsidRDefault="001E2274" w:rsidP="003A5EE5">
      <w:pPr>
        <w:rPr>
          <w:b w:val="0"/>
          <w:bCs w:val="0"/>
          <w:caps/>
          <w:sz w:val="24"/>
          <w:szCs w:val="24"/>
          <w:rtl/>
        </w:rPr>
      </w:pPr>
    </w:p>
    <w:p w14:paraId="72AC598C" w14:textId="77777777" w:rsidR="001E2274" w:rsidRDefault="000A5C33" w:rsidP="003A5EE5">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3FF554E9" w14:textId="23D30D27" w:rsidR="001E2274" w:rsidRDefault="00EE1B50" w:rsidP="003A5EE5">
      <w:pPr>
        <w:rPr>
          <w:b w:val="0"/>
          <w:bCs w:val="0"/>
          <w:caps/>
          <w:sz w:val="24"/>
          <w:szCs w:val="24"/>
          <w:rtl/>
        </w:rPr>
      </w:pPr>
      <w:r>
        <w:rPr>
          <w:rFonts w:hint="cs"/>
          <w:b w:val="0"/>
          <w:bCs w:val="0"/>
          <w:caps/>
          <w:sz w:val="24"/>
          <w:szCs w:val="24"/>
          <w:rtl/>
        </w:rPr>
        <w:t xml:space="preserve">לא לא לא </w:t>
      </w:r>
    </w:p>
    <w:p w14:paraId="64409113" w14:textId="77777777" w:rsidR="001E2274" w:rsidRDefault="001E2274" w:rsidP="003A5EE5">
      <w:pPr>
        <w:rPr>
          <w:b w:val="0"/>
          <w:bCs w:val="0"/>
          <w:caps/>
          <w:sz w:val="24"/>
          <w:szCs w:val="24"/>
          <w:rtl/>
        </w:rPr>
      </w:pPr>
    </w:p>
    <w:p w14:paraId="2E55E72F" w14:textId="77777777" w:rsidR="001E2274" w:rsidRDefault="00D17364" w:rsidP="003A5EE5">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5C1AB035" w14:textId="58F44708" w:rsidR="001E2274" w:rsidRDefault="00EE1B50" w:rsidP="003A5EE5">
      <w:pPr>
        <w:rPr>
          <w:b w:val="0"/>
          <w:bCs w:val="0"/>
          <w:caps/>
          <w:sz w:val="24"/>
          <w:szCs w:val="24"/>
          <w:rtl/>
        </w:rPr>
      </w:pPr>
      <w:r>
        <w:rPr>
          <w:rFonts w:hint="cs"/>
          <w:b w:val="0"/>
          <w:bCs w:val="0"/>
          <w:caps/>
          <w:sz w:val="24"/>
          <w:szCs w:val="24"/>
          <w:rtl/>
        </w:rPr>
        <w:t xml:space="preserve">למה זה רלוונטי </w:t>
      </w:r>
    </w:p>
    <w:p w14:paraId="1C0A721A" w14:textId="77777777" w:rsidR="001E2274" w:rsidRDefault="001E2274" w:rsidP="003A5EE5">
      <w:pPr>
        <w:rPr>
          <w:b w:val="0"/>
          <w:bCs w:val="0"/>
          <w:caps/>
          <w:sz w:val="24"/>
          <w:szCs w:val="24"/>
          <w:rtl/>
        </w:rPr>
      </w:pPr>
    </w:p>
    <w:p w14:paraId="06AD2A52" w14:textId="77777777" w:rsidR="001E2274" w:rsidRDefault="003109B2" w:rsidP="003A5EE5">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21B57878" w14:textId="3092B16B" w:rsidR="001E2274" w:rsidRDefault="00EE1B50" w:rsidP="003A5EE5">
      <w:pPr>
        <w:rPr>
          <w:b w:val="0"/>
          <w:bCs w:val="0"/>
          <w:caps/>
          <w:sz w:val="24"/>
          <w:szCs w:val="24"/>
          <w:rtl/>
        </w:rPr>
      </w:pPr>
      <w:r>
        <w:rPr>
          <w:rFonts w:hint="cs"/>
          <w:b w:val="0"/>
          <w:bCs w:val="0"/>
          <w:caps/>
          <w:sz w:val="24"/>
          <w:szCs w:val="24"/>
          <w:rtl/>
        </w:rPr>
        <w:t>צריך נספח סביבתי</w:t>
      </w:r>
      <w:r w:rsidR="000F703D">
        <w:rPr>
          <w:rFonts w:hint="cs"/>
          <w:b w:val="0"/>
          <w:bCs w:val="0"/>
          <w:caps/>
          <w:sz w:val="24"/>
          <w:szCs w:val="24"/>
          <w:rtl/>
        </w:rPr>
        <w:t xml:space="preserve"> </w:t>
      </w:r>
      <w:r>
        <w:rPr>
          <w:rFonts w:hint="cs"/>
          <w:b w:val="0"/>
          <w:bCs w:val="0"/>
          <w:caps/>
          <w:sz w:val="24"/>
          <w:szCs w:val="24"/>
          <w:rtl/>
        </w:rPr>
        <w:t xml:space="preserve">... לתשומת לב, הוועדה </w:t>
      </w:r>
    </w:p>
    <w:p w14:paraId="57C80E02" w14:textId="77777777" w:rsidR="001E2274" w:rsidRDefault="001E2274" w:rsidP="003A5EE5">
      <w:pPr>
        <w:rPr>
          <w:b w:val="0"/>
          <w:bCs w:val="0"/>
          <w:caps/>
          <w:sz w:val="24"/>
          <w:szCs w:val="24"/>
          <w:rtl/>
        </w:rPr>
      </w:pPr>
    </w:p>
    <w:p w14:paraId="130498A6" w14:textId="77777777" w:rsidR="001E2274" w:rsidRDefault="000A5C33" w:rsidP="003A5EE5">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5F3B5695" w14:textId="3C3D341A" w:rsidR="001E2274" w:rsidRDefault="00EE1B50" w:rsidP="003A5EE5">
      <w:pPr>
        <w:rPr>
          <w:b w:val="0"/>
          <w:bCs w:val="0"/>
          <w:caps/>
          <w:sz w:val="24"/>
          <w:szCs w:val="24"/>
          <w:rtl/>
        </w:rPr>
      </w:pPr>
      <w:r>
        <w:rPr>
          <w:rFonts w:hint="cs"/>
          <w:b w:val="0"/>
          <w:bCs w:val="0"/>
          <w:caps/>
          <w:sz w:val="24"/>
          <w:szCs w:val="24"/>
          <w:rtl/>
        </w:rPr>
        <w:t xml:space="preserve">לא </w:t>
      </w:r>
    </w:p>
    <w:p w14:paraId="30CE5644" w14:textId="77777777" w:rsidR="001E2274" w:rsidRDefault="001E2274" w:rsidP="003A5EE5">
      <w:pPr>
        <w:rPr>
          <w:b w:val="0"/>
          <w:bCs w:val="0"/>
          <w:caps/>
          <w:sz w:val="24"/>
          <w:szCs w:val="24"/>
          <w:rtl/>
        </w:rPr>
      </w:pPr>
    </w:p>
    <w:p w14:paraId="466DE9B7" w14:textId="77777777" w:rsidR="001E2274" w:rsidRDefault="00D17364" w:rsidP="003A5EE5">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0697F55F" w14:textId="3260CB8F" w:rsidR="001E2274" w:rsidRDefault="00EE1B50" w:rsidP="003A5EE5">
      <w:pPr>
        <w:rPr>
          <w:b w:val="0"/>
          <w:bCs w:val="0"/>
          <w:caps/>
          <w:sz w:val="24"/>
          <w:szCs w:val="24"/>
          <w:rtl/>
        </w:rPr>
      </w:pPr>
      <w:r>
        <w:rPr>
          <w:rFonts w:hint="cs"/>
          <w:b w:val="0"/>
          <w:bCs w:val="0"/>
          <w:caps/>
          <w:sz w:val="24"/>
          <w:szCs w:val="24"/>
          <w:rtl/>
        </w:rPr>
        <w:t xml:space="preserve">לא </w:t>
      </w:r>
    </w:p>
    <w:p w14:paraId="76D04BFC" w14:textId="77777777" w:rsidR="001E2274" w:rsidRDefault="001E2274" w:rsidP="003A5EE5">
      <w:pPr>
        <w:rPr>
          <w:b w:val="0"/>
          <w:bCs w:val="0"/>
          <w:caps/>
          <w:sz w:val="24"/>
          <w:szCs w:val="24"/>
          <w:rtl/>
        </w:rPr>
      </w:pPr>
    </w:p>
    <w:p w14:paraId="3D3885E6" w14:textId="77777777" w:rsidR="001E2274" w:rsidRDefault="003109B2" w:rsidP="003A5EE5">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60043938" w14:textId="01ABF73D" w:rsidR="001E2274" w:rsidRDefault="00EE1B50" w:rsidP="003A5EE5">
      <w:pPr>
        <w:rPr>
          <w:b w:val="0"/>
          <w:bCs w:val="0"/>
          <w:caps/>
          <w:sz w:val="24"/>
          <w:szCs w:val="24"/>
          <w:rtl/>
        </w:rPr>
      </w:pPr>
      <w:r>
        <w:rPr>
          <w:rFonts w:hint="cs"/>
          <w:b w:val="0"/>
          <w:bCs w:val="0"/>
          <w:caps/>
          <w:sz w:val="24"/>
          <w:szCs w:val="24"/>
          <w:rtl/>
        </w:rPr>
        <w:t xml:space="preserve">נדר סקר היסטורי </w:t>
      </w:r>
    </w:p>
    <w:p w14:paraId="30000838" w14:textId="77777777" w:rsidR="001E2274" w:rsidRDefault="001E2274" w:rsidP="003A5EE5">
      <w:pPr>
        <w:rPr>
          <w:b w:val="0"/>
          <w:bCs w:val="0"/>
          <w:caps/>
          <w:sz w:val="24"/>
          <w:szCs w:val="24"/>
          <w:rtl/>
        </w:rPr>
      </w:pPr>
    </w:p>
    <w:p w14:paraId="075CCB73" w14:textId="77777777" w:rsidR="001E2274" w:rsidRDefault="00D17364" w:rsidP="00EE1B50">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3535992E" w14:textId="3C759EE0" w:rsidR="001E2274" w:rsidRDefault="00EE1B50" w:rsidP="00EE1B50">
      <w:pPr>
        <w:rPr>
          <w:b w:val="0"/>
          <w:bCs w:val="0"/>
          <w:caps/>
          <w:sz w:val="24"/>
          <w:szCs w:val="24"/>
          <w:rtl/>
        </w:rPr>
      </w:pPr>
      <w:r>
        <w:rPr>
          <w:rFonts w:hint="cs"/>
          <w:b w:val="0"/>
          <w:bCs w:val="0"/>
          <w:caps/>
          <w:sz w:val="24"/>
          <w:szCs w:val="24"/>
          <w:rtl/>
        </w:rPr>
        <w:t xml:space="preserve">לא אני לא חברים אני לא דן בתוכניות הזו אני רק הסברתי ש, </w:t>
      </w:r>
    </w:p>
    <w:p w14:paraId="0C4827FC" w14:textId="77777777" w:rsidR="001E2274" w:rsidRDefault="001E2274" w:rsidP="00EE1B50">
      <w:pPr>
        <w:rPr>
          <w:b w:val="0"/>
          <w:bCs w:val="0"/>
          <w:caps/>
          <w:sz w:val="24"/>
          <w:szCs w:val="24"/>
          <w:rtl/>
        </w:rPr>
      </w:pPr>
    </w:p>
    <w:p w14:paraId="2405927A" w14:textId="77777777" w:rsidR="001E2274" w:rsidRDefault="000A5C33" w:rsidP="00EE1B50">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23A6BCF4" w14:textId="0DF5A69D" w:rsidR="001E2274" w:rsidRDefault="00EE1B50" w:rsidP="00EE1B50">
      <w:pPr>
        <w:rPr>
          <w:b w:val="0"/>
          <w:bCs w:val="0"/>
          <w:caps/>
          <w:sz w:val="24"/>
          <w:szCs w:val="24"/>
          <w:rtl/>
        </w:rPr>
      </w:pPr>
      <w:r>
        <w:rPr>
          <w:rFonts w:hint="cs"/>
          <w:b w:val="0"/>
          <w:bCs w:val="0"/>
          <w:caps/>
          <w:sz w:val="24"/>
          <w:szCs w:val="24"/>
          <w:rtl/>
        </w:rPr>
        <w:t xml:space="preserve">התוכנית התוכנית היא </w:t>
      </w:r>
      <w:r w:rsidR="00C86A08">
        <w:rPr>
          <w:rFonts w:hint="cs"/>
          <w:b w:val="0"/>
          <w:bCs w:val="0"/>
          <w:caps/>
          <w:sz w:val="24"/>
          <w:szCs w:val="24"/>
          <w:rtl/>
        </w:rPr>
        <w:t xml:space="preserve">בסמכות מקומית </w:t>
      </w:r>
    </w:p>
    <w:p w14:paraId="4732A7A4" w14:textId="77777777" w:rsidR="001E2274" w:rsidRDefault="001E2274" w:rsidP="00EE1B50">
      <w:pPr>
        <w:rPr>
          <w:b w:val="0"/>
          <w:bCs w:val="0"/>
          <w:caps/>
          <w:sz w:val="24"/>
          <w:szCs w:val="24"/>
          <w:rtl/>
        </w:rPr>
      </w:pPr>
    </w:p>
    <w:p w14:paraId="6747762F" w14:textId="77777777" w:rsidR="001E2274" w:rsidRDefault="00D17364" w:rsidP="00EE1B50">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1BC25037" w14:textId="04D12A11" w:rsidR="001E2274" w:rsidRDefault="00C86A08" w:rsidP="00EE1B50">
      <w:pPr>
        <w:rPr>
          <w:b w:val="0"/>
          <w:bCs w:val="0"/>
          <w:caps/>
          <w:sz w:val="24"/>
          <w:szCs w:val="24"/>
          <w:rtl/>
        </w:rPr>
      </w:pPr>
      <w:r>
        <w:rPr>
          <w:rFonts w:hint="cs"/>
          <w:b w:val="0"/>
          <w:bCs w:val="0"/>
          <w:caps/>
          <w:sz w:val="24"/>
          <w:szCs w:val="24"/>
          <w:rtl/>
        </w:rPr>
        <w:t>בסמכות ועדה מקומית מה אני אתן להם עכשיו הוראות?</w:t>
      </w:r>
      <w:r>
        <w:rPr>
          <w:b w:val="0"/>
          <w:bCs w:val="0"/>
          <w:caps/>
          <w:sz w:val="24"/>
          <w:szCs w:val="24"/>
        </w:rPr>
        <w:t xml:space="preserve"> </w:t>
      </w:r>
    </w:p>
    <w:p w14:paraId="7D562826" w14:textId="77777777" w:rsidR="001E2274" w:rsidRDefault="001E2274" w:rsidP="00EE1B50">
      <w:pPr>
        <w:rPr>
          <w:b w:val="0"/>
          <w:bCs w:val="0"/>
          <w:caps/>
          <w:sz w:val="24"/>
          <w:szCs w:val="24"/>
          <w:rtl/>
        </w:rPr>
      </w:pPr>
    </w:p>
    <w:p w14:paraId="4E355AB9" w14:textId="77777777" w:rsidR="001E2274" w:rsidRDefault="000A5C33" w:rsidP="00EE1B50">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6BBF6671" w14:textId="3B8DE921" w:rsidR="001E2274" w:rsidRDefault="00C86A08" w:rsidP="00EE1B50">
      <w:pPr>
        <w:rPr>
          <w:b w:val="0"/>
          <w:bCs w:val="0"/>
          <w:caps/>
          <w:sz w:val="24"/>
          <w:szCs w:val="24"/>
          <w:rtl/>
        </w:rPr>
      </w:pPr>
      <w:r>
        <w:rPr>
          <w:rFonts w:hint="cs"/>
          <w:b w:val="0"/>
          <w:bCs w:val="0"/>
          <w:caps/>
          <w:sz w:val="24"/>
          <w:szCs w:val="24"/>
          <w:rtl/>
        </w:rPr>
        <w:t xml:space="preserve">(לא ברור) הנחיות והוראות </w:t>
      </w:r>
    </w:p>
    <w:p w14:paraId="6D4F3762" w14:textId="77777777" w:rsidR="001E2274" w:rsidRDefault="001E2274" w:rsidP="00EE1B50">
      <w:pPr>
        <w:rPr>
          <w:b w:val="0"/>
          <w:bCs w:val="0"/>
          <w:caps/>
          <w:sz w:val="24"/>
          <w:szCs w:val="24"/>
          <w:rtl/>
        </w:rPr>
      </w:pPr>
    </w:p>
    <w:p w14:paraId="711EA194" w14:textId="77777777" w:rsidR="001E2274" w:rsidRDefault="00D17364" w:rsidP="00C86A08">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42A25EFD" w14:textId="6FE64CD6" w:rsidR="001E2274" w:rsidRDefault="00C86A08" w:rsidP="00C86A08">
      <w:pPr>
        <w:rPr>
          <w:b w:val="0"/>
          <w:bCs w:val="0"/>
          <w:caps/>
          <w:sz w:val="24"/>
          <w:szCs w:val="24"/>
          <w:rtl/>
        </w:rPr>
      </w:pPr>
      <w:r>
        <w:rPr>
          <w:rFonts w:hint="cs"/>
          <w:b w:val="0"/>
          <w:bCs w:val="0"/>
          <w:caps/>
          <w:sz w:val="24"/>
          <w:szCs w:val="24"/>
          <w:rtl/>
        </w:rPr>
        <w:t>הם לא הם לא עובדים אצלי נו,</w:t>
      </w:r>
    </w:p>
    <w:p w14:paraId="130C94EE" w14:textId="77777777" w:rsidR="001E2274" w:rsidRDefault="001E2274" w:rsidP="00C86A08">
      <w:pPr>
        <w:rPr>
          <w:b w:val="0"/>
          <w:bCs w:val="0"/>
          <w:caps/>
          <w:sz w:val="24"/>
          <w:szCs w:val="24"/>
          <w:rtl/>
        </w:rPr>
      </w:pPr>
    </w:p>
    <w:p w14:paraId="3B8849BD" w14:textId="77777777" w:rsidR="001E2274" w:rsidRDefault="003109B2" w:rsidP="00C86A08">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04A72038" w14:textId="3F29A413" w:rsidR="001E2274" w:rsidRDefault="00C86A08" w:rsidP="00C86A08">
      <w:pPr>
        <w:rPr>
          <w:b w:val="0"/>
          <w:bCs w:val="0"/>
          <w:caps/>
          <w:sz w:val="24"/>
          <w:szCs w:val="24"/>
          <w:rtl/>
        </w:rPr>
      </w:pPr>
      <w:r>
        <w:rPr>
          <w:rFonts w:hint="cs"/>
          <w:b w:val="0"/>
          <w:bCs w:val="0"/>
          <w:caps/>
          <w:sz w:val="24"/>
          <w:szCs w:val="24"/>
          <w:rtl/>
        </w:rPr>
        <w:t>בסדר אבל זה לתשומת לב, לכן ...</w:t>
      </w:r>
    </w:p>
    <w:p w14:paraId="64BA1858" w14:textId="77777777" w:rsidR="001E2274" w:rsidRDefault="001E2274" w:rsidP="00C86A08">
      <w:pPr>
        <w:rPr>
          <w:b w:val="0"/>
          <w:bCs w:val="0"/>
          <w:caps/>
          <w:sz w:val="24"/>
          <w:szCs w:val="24"/>
          <w:rtl/>
        </w:rPr>
      </w:pPr>
    </w:p>
    <w:p w14:paraId="68D0E9AE" w14:textId="77777777" w:rsidR="001E2274" w:rsidRDefault="00D17364" w:rsidP="00C86A08">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37C4D3BB" w14:textId="7681B385" w:rsidR="001E2274" w:rsidRDefault="00C86A08" w:rsidP="00C86A08">
      <w:pPr>
        <w:rPr>
          <w:b w:val="0"/>
          <w:bCs w:val="0"/>
          <w:caps/>
          <w:sz w:val="24"/>
          <w:szCs w:val="24"/>
          <w:rtl/>
        </w:rPr>
      </w:pPr>
      <w:r>
        <w:rPr>
          <w:rFonts w:hint="cs"/>
          <w:b w:val="0"/>
          <w:bCs w:val="0"/>
          <w:caps/>
          <w:sz w:val="24"/>
          <w:szCs w:val="24"/>
          <w:rtl/>
        </w:rPr>
        <w:t>אז אז הסבת את תשומת, את הסבת את תשומת,</w:t>
      </w:r>
    </w:p>
    <w:p w14:paraId="5244D66A" w14:textId="77777777" w:rsidR="001E2274" w:rsidRDefault="001E2274" w:rsidP="00C86A08">
      <w:pPr>
        <w:rPr>
          <w:b w:val="0"/>
          <w:bCs w:val="0"/>
          <w:caps/>
          <w:sz w:val="24"/>
          <w:szCs w:val="24"/>
          <w:rtl/>
        </w:rPr>
      </w:pPr>
    </w:p>
    <w:p w14:paraId="1EF10873" w14:textId="77777777" w:rsidR="001E2274" w:rsidRDefault="000A5C33" w:rsidP="00C86A08">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55B7F3A3" w14:textId="31A1957F" w:rsidR="001E2274" w:rsidRDefault="00C86A08" w:rsidP="00C86A08">
      <w:pPr>
        <w:rPr>
          <w:b w:val="0"/>
          <w:bCs w:val="0"/>
          <w:caps/>
          <w:sz w:val="24"/>
          <w:szCs w:val="24"/>
          <w:rtl/>
        </w:rPr>
      </w:pPr>
      <w:r>
        <w:rPr>
          <w:rFonts w:hint="cs"/>
          <w:b w:val="0"/>
          <w:bCs w:val="0"/>
          <w:caps/>
          <w:sz w:val="24"/>
          <w:szCs w:val="24"/>
          <w:rtl/>
        </w:rPr>
        <w:t xml:space="preserve">יש לכם ... </w:t>
      </w:r>
    </w:p>
    <w:p w14:paraId="35E2704F" w14:textId="77777777" w:rsidR="001E2274" w:rsidRDefault="001E2274" w:rsidP="00C86A08">
      <w:pPr>
        <w:rPr>
          <w:b w:val="0"/>
          <w:bCs w:val="0"/>
          <w:caps/>
          <w:sz w:val="24"/>
          <w:szCs w:val="24"/>
          <w:rtl/>
        </w:rPr>
      </w:pPr>
    </w:p>
    <w:p w14:paraId="1CDCA72F" w14:textId="77777777" w:rsidR="001E2274" w:rsidRDefault="00D17364" w:rsidP="00C86A08">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3CA1449A" w14:textId="1FDDD90E" w:rsidR="001E2274" w:rsidRDefault="00C86A08" w:rsidP="00C86A08">
      <w:pPr>
        <w:rPr>
          <w:b w:val="0"/>
          <w:bCs w:val="0"/>
          <w:caps/>
          <w:sz w:val="24"/>
          <w:szCs w:val="24"/>
          <w:rtl/>
        </w:rPr>
      </w:pPr>
      <w:r>
        <w:rPr>
          <w:rFonts w:hint="cs"/>
          <w:b w:val="0"/>
          <w:bCs w:val="0"/>
          <w:caps/>
          <w:sz w:val="24"/>
          <w:szCs w:val="24"/>
          <w:rtl/>
        </w:rPr>
        <w:t>את הסבת את תשומת לבם</w:t>
      </w:r>
    </w:p>
    <w:p w14:paraId="4AFB4B55" w14:textId="77777777" w:rsidR="001E2274" w:rsidRDefault="001E2274" w:rsidP="00C86A08">
      <w:pPr>
        <w:rPr>
          <w:b w:val="0"/>
          <w:bCs w:val="0"/>
          <w:caps/>
          <w:sz w:val="24"/>
          <w:szCs w:val="24"/>
          <w:rtl/>
        </w:rPr>
      </w:pPr>
    </w:p>
    <w:p w14:paraId="0B67BCBD" w14:textId="77777777" w:rsidR="001E2274" w:rsidRDefault="000A5C33" w:rsidP="00C86A08">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18D4A841" w14:textId="58067949" w:rsidR="001E2274" w:rsidRDefault="00C86A08" w:rsidP="00C86A08">
      <w:pPr>
        <w:rPr>
          <w:b w:val="0"/>
          <w:bCs w:val="0"/>
          <w:caps/>
          <w:sz w:val="24"/>
          <w:szCs w:val="24"/>
          <w:rtl/>
        </w:rPr>
      </w:pPr>
      <w:r>
        <w:rPr>
          <w:rFonts w:hint="cs"/>
          <w:b w:val="0"/>
          <w:bCs w:val="0"/>
          <w:caps/>
          <w:sz w:val="24"/>
          <w:szCs w:val="24"/>
          <w:rtl/>
        </w:rPr>
        <w:t>יש לכם יש לכם נציג בוועדה המקומית שידאג לדברים</w:t>
      </w:r>
      <w:r w:rsidR="000F703D">
        <w:rPr>
          <w:rFonts w:hint="cs"/>
          <w:b w:val="0"/>
          <w:bCs w:val="0"/>
          <w:caps/>
          <w:sz w:val="24"/>
          <w:szCs w:val="24"/>
          <w:rtl/>
        </w:rPr>
        <w:t xml:space="preserve"> </w:t>
      </w:r>
      <w:r>
        <w:rPr>
          <w:rFonts w:hint="cs"/>
          <w:b w:val="0"/>
          <w:bCs w:val="0"/>
          <w:caps/>
          <w:sz w:val="24"/>
          <w:szCs w:val="24"/>
          <w:rtl/>
        </w:rPr>
        <w:t>...</w:t>
      </w:r>
    </w:p>
    <w:p w14:paraId="2585E468" w14:textId="77777777" w:rsidR="001E2274" w:rsidRDefault="001E2274" w:rsidP="00C86A08">
      <w:pPr>
        <w:rPr>
          <w:b w:val="0"/>
          <w:bCs w:val="0"/>
          <w:caps/>
          <w:sz w:val="24"/>
          <w:szCs w:val="24"/>
          <w:rtl/>
        </w:rPr>
      </w:pPr>
    </w:p>
    <w:p w14:paraId="60943DEF" w14:textId="77777777" w:rsidR="001E2274" w:rsidRDefault="00D17364" w:rsidP="00C86A08">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21BB83A9" w14:textId="25C0629F" w:rsidR="001E2274" w:rsidRDefault="00C86A08" w:rsidP="00C86A08">
      <w:pPr>
        <w:rPr>
          <w:b w:val="0"/>
          <w:bCs w:val="0"/>
          <w:caps/>
          <w:sz w:val="24"/>
          <w:szCs w:val="24"/>
          <w:rtl/>
        </w:rPr>
      </w:pPr>
      <w:r>
        <w:rPr>
          <w:rFonts w:hint="cs"/>
          <w:b w:val="0"/>
          <w:bCs w:val="0"/>
          <w:caps/>
          <w:sz w:val="24"/>
          <w:szCs w:val="24"/>
          <w:rtl/>
        </w:rPr>
        <w:t xml:space="preserve">חוץ מזה </w:t>
      </w:r>
    </w:p>
    <w:p w14:paraId="1C982C2C" w14:textId="77777777" w:rsidR="001E2274" w:rsidRDefault="001E2274" w:rsidP="00C86A08">
      <w:pPr>
        <w:rPr>
          <w:b w:val="0"/>
          <w:bCs w:val="0"/>
          <w:caps/>
          <w:sz w:val="24"/>
          <w:szCs w:val="24"/>
          <w:rtl/>
        </w:rPr>
      </w:pPr>
    </w:p>
    <w:p w14:paraId="7F881AE4" w14:textId="77777777" w:rsidR="001E2274" w:rsidRDefault="003109B2" w:rsidP="00C86A08">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2D5D60A9" w14:textId="3218E14D" w:rsidR="001E2274" w:rsidRDefault="00C86A08" w:rsidP="00C86A08">
      <w:pPr>
        <w:rPr>
          <w:b w:val="0"/>
          <w:bCs w:val="0"/>
          <w:caps/>
          <w:sz w:val="24"/>
          <w:szCs w:val="24"/>
          <w:rtl/>
        </w:rPr>
      </w:pPr>
      <w:r>
        <w:rPr>
          <w:rFonts w:hint="cs"/>
          <w:b w:val="0"/>
          <w:bCs w:val="0"/>
          <w:caps/>
          <w:sz w:val="24"/>
          <w:szCs w:val="24"/>
          <w:rtl/>
        </w:rPr>
        <w:t>לא אבל זה לתשומה, בואו</w:t>
      </w:r>
    </w:p>
    <w:p w14:paraId="14E344EA" w14:textId="77777777" w:rsidR="001E2274" w:rsidRDefault="001E2274" w:rsidP="00C86A08">
      <w:pPr>
        <w:rPr>
          <w:b w:val="0"/>
          <w:bCs w:val="0"/>
          <w:caps/>
          <w:sz w:val="24"/>
          <w:szCs w:val="24"/>
          <w:rtl/>
        </w:rPr>
      </w:pPr>
    </w:p>
    <w:p w14:paraId="7B6532E5" w14:textId="77777777" w:rsidR="001E2274" w:rsidRDefault="00D17364" w:rsidP="00C86A08">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64DE040F" w14:textId="237C8774" w:rsidR="001E2274" w:rsidRDefault="00C86A08" w:rsidP="00C86A08">
      <w:pPr>
        <w:rPr>
          <w:b w:val="0"/>
          <w:bCs w:val="0"/>
          <w:caps/>
          <w:sz w:val="24"/>
          <w:szCs w:val="24"/>
          <w:rtl/>
        </w:rPr>
      </w:pPr>
      <w:r>
        <w:rPr>
          <w:rFonts w:hint="cs"/>
          <w:b w:val="0"/>
          <w:bCs w:val="0"/>
          <w:caps/>
          <w:sz w:val="24"/>
          <w:szCs w:val="24"/>
          <w:rtl/>
        </w:rPr>
        <w:t>אבל הסבת את תשומת,</w:t>
      </w:r>
    </w:p>
    <w:p w14:paraId="6DD78FEF" w14:textId="77777777" w:rsidR="001E2274" w:rsidRDefault="001E2274" w:rsidP="00C86A08">
      <w:pPr>
        <w:rPr>
          <w:b w:val="0"/>
          <w:bCs w:val="0"/>
          <w:caps/>
          <w:sz w:val="24"/>
          <w:szCs w:val="24"/>
          <w:rtl/>
        </w:rPr>
      </w:pPr>
    </w:p>
    <w:p w14:paraId="684EBC66" w14:textId="77777777" w:rsidR="001E2274" w:rsidRDefault="003109B2" w:rsidP="00C86A08">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166D76D5" w14:textId="745E7F83" w:rsidR="001E2274" w:rsidRDefault="00C86A08" w:rsidP="00C86A08">
      <w:pPr>
        <w:rPr>
          <w:b w:val="0"/>
          <w:bCs w:val="0"/>
          <w:caps/>
          <w:sz w:val="24"/>
          <w:szCs w:val="24"/>
          <w:rtl/>
        </w:rPr>
      </w:pPr>
      <w:r>
        <w:rPr>
          <w:rFonts w:hint="cs"/>
          <w:b w:val="0"/>
          <w:bCs w:val="0"/>
          <w:caps/>
          <w:sz w:val="24"/>
          <w:szCs w:val="24"/>
          <w:rtl/>
        </w:rPr>
        <w:t>... בדברים</w:t>
      </w:r>
    </w:p>
    <w:p w14:paraId="01B9B63E" w14:textId="77777777" w:rsidR="001E2274" w:rsidRDefault="001E2274" w:rsidP="00C86A08">
      <w:pPr>
        <w:rPr>
          <w:b w:val="0"/>
          <w:bCs w:val="0"/>
          <w:caps/>
          <w:sz w:val="24"/>
          <w:szCs w:val="24"/>
          <w:rtl/>
        </w:rPr>
      </w:pPr>
    </w:p>
    <w:p w14:paraId="6EA07B60" w14:textId="77777777" w:rsidR="001E2274" w:rsidRDefault="00D17364" w:rsidP="00C86A08">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086A19BF" w14:textId="2F9E7FFB" w:rsidR="001E2274" w:rsidRDefault="00C86A08" w:rsidP="00C86A08">
      <w:pPr>
        <w:rPr>
          <w:b w:val="0"/>
          <w:bCs w:val="0"/>
          <w:caps/>
          <w:sz w:val="24"/>
          <w:szCs w:val="24"/>
          <w:rtl/>
        </w:rPr>
      </w:pPr>
      <w:r>
        <w:rPr>
          <w:rFonts w:hint="cs"/>
          <w:b w:val="0"/>
          <w:bCs w:val="0"/>
          <w:caps/>
          <w:sz w:val="24"/>
          <w:szCs w:val="24"/>
          <w:rtl/>
        </w:rPr>
        <w:t>את הסבת את תשומת ליבם בדיון</w:t>
      </w:r>
    </w:p>
    <w:p w14:paraId="4C912A16" w14:textId="77777777" w:rsidR="001E2274" w:rsidRDefault="001E2274" w:rsidP="00C86A08">
      <w:pPr>
        <w:rPr>
          <w:b w:val="0"/>
          <w:bCs w:val="0"/>
          <w:caps/>
          <w:sz w:val="24"/>
          <w:szCs w:val="24"/>
          <w:rtl/>
        </w:rPr>
      </w:pPr>
    </w:p>
    <w:p w14:paraId="1D9EBC62" w14:textId="77777777" w:rsidR="001E2274" w:rsidRDefault="003109B2" w:rsidP="00C86A08">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3B1F9A87" w14:textId="1DA9FEC0" w:rsidR="001E2274" w:rsidRDefault="006B583B" w:rsidP="00C86A08">
      <w:pPr>
        <w:rPr>
          <w:b w:val="0"/>
          <w:bCs w:val="0"/>
          <w:caps/>
          <w:sz w:val="24"/>
          <w:szCs w:val="24"/>
          <w:rtl/>
        </w:rPr>
      </w:pPr>
      <w:r>
        <w:rPr>
          <w:rFonts w:hint="cs"/>
          <w:b w:val="0"/>
          <w:bCs w:val="0"/>
          <w:caps/>
          <w:sz w:val="24"/>
          <w:szCs w:val="24"/>
          <w:rtl/>
        </w:rPr>
        <w:t xml:space="preserve">וסקר היסטורי ונספח סביבתי </w:t>
      </w:r>
    </w:p>
    <w:p w14:paraId="7808655C" w14:textId="77777777" w:rsidR="001E2274" w:rsidRDefault="001E2274" w:rsidP="00C86A08">
      <w:pPr>
        <w:rPr>
          <w:b w:val="0"/>
          <w:bCs w:val="0"/>
          <w:caps/>
          <w:sz w:val="24"/>
          <w:szCs w:val="24"/>
          <w:rtl/>
        </w:rPr>
      </w:pPr>
    </w:p>
    <w:p w14:paraId="3A78CB92" w14:textId="77777777" w:rsidR="001E2274" w:rsidRDefault="000A5C33" w:rsidP="00C86A08">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12A97D3D" w14:textId="6DADAAA7" w:rsidR="001E2274" w:rsidRDefault="006B583B" w:rsidP="00C86A08">
      <w:pPr>
        <w:rPr>
          <w:b w:val="0"/>
          <w:bCs w:val="0"/>
          <w:caps/>
          <w:sz w:val="24"/>
          <w:szCs w:val="24"/>
          <w:rtl/>
        </w:rPr>
      </w:pPr>
      <w:r>
        <w:rPr>
          <w:rFonts w:hint="cs"/>
          <w:b w:val="0"/>
          <w:bCs w:val="0"/>
          <w:caps/>
          <w:sz w:val="24"/>
          <w:szCs w:val="24"/>
          <w:rtl/>
        </w:rPr>
        <w:t>יערה יערה יערה מה שאמרת מה שאמרת נרשם בפרוטוקול</w:t>
      </w:r>
    </w:p>
    <w:p w14:paraId="75256352" w14:textId="77777777" w:rsidR="001E2274" w:rsidRDefault="001E2274" w:rsidP="00C86A08">
      <w:pPr>
        <w:rPr>
          <w:b w:val="0"/>
          <w:bCs w:val="0"/>
          <w:caps/>
          <w:sz w:val="24"/>
          <w:szCs w:val="24"/>
          <w:rtl/>
        </w:rPr>
      </w:pPr>
    </w:p>
    <w:p w14:paraId="2641AAE6" w14:textId="77777777" w:rsidR="001E2274" w:rsidRDefault="000A3DA6" w:rsidP="00C86A08">
      <w:pPr>
        <w:rPr>
          <w:caps/>
          <w:sz w:val="24"/>
          <w:szCs w:val="24"/>
          <w:u w:val="single"/>
          <w:rtl/>
        </w:rPr>
      </w:pPr>
      <w:r w:rsidRPr="000A3DA6">
        <w:rPr>
          <w:rFonts w:hint="cs"/>
          <w:caps/>
          <w:sz w:val="24"/>
          <w:szCs w:val="24"/>
          <w:u w:val="single"/>
          <w:rtl/>
        </w:rPr>
        <w:t>מר תומר דוידסון - נציג מנהל מקרקעי ישראל בוועדה המחוזית</w:t>
      </w:r>
      <w:r w:rsidR="001E2274">
        <w:rPr>
          <w:rFonts w:hint="cs"/>
          <w:caps/>
          <w:sz w:val="24"/>
          <w:szCs w:val="24"/>
          <w:u w:val="single"/>
          <w:rtl/>
        </w:rPr>
        <w:t>:</w:t>
      </w:r>
    </w:p>
    <w:p w14:paraId="6C680B39" w14:textId="4726601A" w:rsidR="001E2274" w:rsidRDefault="006B583B" w:rsidP="00C86A08">
      <w:pPr>
        <w:rPr>
          <w:b w:val="0"/>
          <w:bCs w:val="0"/>
          <w:caps/>
          <w:sz w:val="24"/>
          <w:szCs w:val="24"/>
          <w:rtl/>
        </w:rPr>
      </w:pPr>
      <w:r>
        <w:rPr>
          <w:rFonts w:hint="cs"/>
          <w:b w:val="0"/>
          <w:bCs w:val="0"/>
          <w:caps/>
          <w:sz w:val="24"/>
          <w:szCs w:val="24"/>
          <w:rtl/>
        </w:rPr>
        <w:t xml:space="preserve">והם לא התכחשו </w:t>
      </w:r>
    </w:p>
    <w:p w14:paraId="36602605" w14:textId="77777777" w:rsidR="001E2274" w:rsidRDefault="001E2274" w:rsidP="00C86A08">
      <w:pPr>
        <w:rPr>
          <w:b w:val="0"/>
          <w:bCs w:val="0"/>
          <w:caps/>
          <w:sz w:val="24"/>
          <w:szCs w:val="24"/>
          <w:rtl/>
        </w:rPr>
      </w:pPr>
    </w:p>
    <w:p w14:paraId="5B0C9F3E" w14:textId="77777777" w:rsidR="001E2274" w:rsidRDefault="000A5C33" w:rsidP="00C86A08">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0E4CB32F" w14:textId="40461125" w:rsidR="001E2274" w:rsidRDefault="006B583B" w:rsidP="00C86A08">
      <w:pPr>
        <w:rPr>
          <w:b w:val="0"/>
          <w:bCs w:val="0"/>
          <w:caps/>
          <w:sz w:val="24"/>
          <w:szCs w:val="24"/>
          <w:rtl/>
        </w:rPr>
      </w:pPr>
      <w:r>
        <w:rPr>
          <w:rFonts w:hint="cs"/>
          <w:b w:val="0"/>
          <w:bCs w:val="0"/>
          <w:caps/>
          <w:sz w:val="24"/>
          <w:szCs w:val="24"/>
          <w:rtl/>
        </w:rPr>
        <w:t>וזה תשומת לב, והם לא התכחשו לזה</w:t>
      </w:r>
    </w:p>
    <w:p w14:paraId="219F5094" w14:textId="77777777" w:rsidR="001E2274" w:rsidRDefault="001E2274" w:rsidP="00C86A08">
      <w:pPr>
        <w:rPr>
          <w:b w:val="0"/>
          <w:bCs w:val="0"/>
          <w:caps/>
          <w:sz w:val="24"/>
          <w:szCs w:val="24"/>
          <w:rtl/>
        </w:rPr>
      </w:pPr>
    </w:p>
    <w:p w14:paraId="2C001E7E" w14:textId="77777777" w:rsidR="001E2274" w:rsidRDefault="00BC143A" w:rsidP="00C86A08">
      <w:pPr>
        <w:rPr>
          <w:caps/>
          <w:sz w:val="24"/>
          <w:szCs w:val="24"/>
          <w:u w:val="single"/>
          <w:rtl/>
        </w:rPr>
      </w:pPr>
      <w:r w:rsidRPr="00BC143A">
        <w:rPr>
          <w:rFonts w:hint="cs"/>
          <w:caps/>
          <w:sz w:val="24"/>
          <w:szCs w:val="24"/>
          <w:u w:val="single"/>
          <w:rtl/>
        </w:rPr>
        <w:t>גב</w:t>
      </w:r>
      <w:r w:rsidRPr="00BC143A">
        <w:rPr>
          <w:caps/>
          <w:sz w:val="24"/>
          <w:szCs w:val="24"/>
          <w:u w:val="single"/>
          <w:rtl/>
        </w:rPr>
        <w:t>'</w:t>
      </w:r>
      <w:r w:rsidRPr="00BC143A">
        <w:rPr>
          <w:rFonts w:hint="cs"/>
          <w:caps/>
          <w:sz w:val="24"/>
          <w:szCs w:val="24"/>
          <w:u w:val="single"/>
          <w:rtl/>
        </w:rPr>
        <w:t xml:space="preserve"> מיכל לשם - נציגת לשכת התכנון</w:t>
      </w:r>
      <w:r w:rsidR="001E2274">
        <w:rPr>
          <w:rFonts w:hint="cs"/>
          <w:caps/>
          <w:sz w:val="24"/>
          <w:szCs w:val="24"/>
          <w:u w:val="single"/>
          <w:rtl/>
        </w:rPr>
        <w:t>:</w:t>
      </w:r>
    </w:p>
    <w:p w14:paraId="655B939C" w14:textId="0E45EF75" w:rsidR="001E2274" w:rsidRDefault="006B583B" w:rsidP="00C86A08">
      <w:pPr>
        <w:rPr>
          <w:b w:val="0"/>
          <w:bCs w:val="0"/>
          <w:caps/>
          <w:sz w:val="24"/>
          <w:szCs w:val="24"/>
          <w:rtl/>
        </w:rPr>
      </w:pPr>
      <w:r>
        <w:rPr>
          <w:rFonts w:hint="cs"/>
          <w:b w:val="0"/>
          <w:bCs w:val="0"/>
          <w:caps/>
          <w:sz w:val="24"/>
          <w:szCs w:val="24"/>
          <w:rtl/>
        </w:rPr>
        <w:t xml:space="preserve">הוא אמר ש ... </w:t>
      </w:r>
    </w:p>
    <w:p w14:paraId="77E31188" w14:textId="77777777" w:rsidR="001E2274" w:rsidRDefault="001E2274" w:rsidP="00C86A08">
      <w:pPr>
        <w:rPr>
          <w:b w:val="0"/>
          <w:bCs w:val="0"/>
          <w:caps/>
          <w:sz w:val="24"/>
          <w:szCs w:val="24"/>
          <w:rtl/>
        </w:rPr>
      </w:pPr>
    </w:p>
    <w:p w14:paraId="2C243E51" w14:textId="77777777" w:rsidR="001E2274" w:rsidRDefault="000A5C33" w:rsidP="00C86A08">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1C6C18FA" w14:textId="1B9E8A16" w:rsidR="001E2274" w:rsidRDefault="006B583B" w:rsidP="00C86A08">
      <w:pPr>
        <w:rPr>
          <w:b w:val="0"/>
          <w:bCs w:val="0"/>
          <w:caps/>
          <w:sz w:val="24"/>
          <w:szCs w:val="24"/>
          <w:rtl/>
        </w:rPr>
      </w:pPr>
      <w:r>
        <w:rPr>
          <w:rFonts w:hint="cs"/>
          <w:b w:val="0"/>
          <w:bCs w:val="0"/>
          <w:caps/>
          <w:sz w:val="24"/>
          <w:szCs w:val="24"/>
          <w:rtl/>
        </w:rPr>
        <w:t xml:space="preserve">אין אנחנו לא נוכל </w:t>
      </w:r>
    </w:p>
    <w:p w14:paraId="5D249174" w14:textId="77777777" w:rsidR="001E2274" w:rsidRDefault="001E2274" w:rsidP="00C86A08">
      <w:pPr>
        <w:rPr>
          <w:b w:val="0"/>
          <w:bCs w:val="0"/>
          <w:caps/>
          <w:sz w:val="24"/>
          <w:szCs w:val="24"/>
          <w:rtl/>
        </w:rPr>
      </w:pPr>
    </w:p>
    <w:p w14:paraId="5355ABFF" w14:textId="77777777" w:rsidR="001E2274" w:rsidRDefault="003109B2" w:rsidP="00C86A08">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5CDFF9E8" w14:textId="0577787B" w:rsidR="001E2274" w:rsidRDefault="006B583B" w:rsidP="00C86A08">
      <w:pPr>
        <w:rPr>
          <w:b w:val="0"/>
          <w:bCs w:val="0"/>
          <w:caps/>
          <w:sz w:val="24"/>
          <w:szCs w:val="24"/>
          <w:rtl/>
        </w:rPr>
      </w:pPr>
      <w:r>
        <w:rPr>
          <w:rFonts w:hint="cs"/>
          <w:b w:val="0"/>
          <w:bCs w:val="0"/>
          <w:caps/>
          <w:sz w:val="24"/>
          <w:szCs w:val="24"/>
          <w:rtl/>
        </w:rPr>
        <w:t xml:space="preserve">אבל רגע רגע </w:t>
      </w:r>
    </w:p>
    <w:p w14:paraId="5EED0381" w14:textId="77777777" w:rsidR="001E2274" w:rsidRDefault="001E2274" w:rsidP="00C86A08">
      <w:pPr>
        <w:rPr>
          <w:b w:val="0"/>
          <w:bCs w:val="0"/>
          <w:caps/>
          <w:sz w:val="24"/>
          <w:szCs w:val="24"/>
          <w:rtl/>
        </w:rPr>
      </w:pPr>
    </w:p>
    <w:p w14:paraId="562ECEBB" w14:textId="77777777" w:rsidR="001E2274" w:rsidRDefault="000A5C33" w:rsidP="00C86A08">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063E23B1" w14:textId="18B44103" w:rsidR="001E2274" w:rsidRDefault="006B583B" w:rsidP="00C86A08">
      <w:pPr>
        <w:rPr>
          <w:b w:val="0"/>
          <w:bCs w:val="0"/>
          <w:caps/>
          <w:sz w:val="24"/>
          <w:szCs w:val="24"/>
          <w:rtl/>
        </w:rPr>
      </w:pPr>
      <w:r>
        <w:rPr>
          <w:rFonts w:hint="cs"/>
          <w:b w:val="0"/>
          <w:bCs w:val="0"/>
          <w:caps/>
          <w:sz w:val="24"/>
          <w:szCs w:val="24"/>
          <w:rtl/>
        </w:rPr>
        <w:t>זהו אין מה</w:t>
      </w:r>
    </w:p>
    <w:p w14:paraId="45AC4913" w14:textId="77777777" w:rsidR="001E2274" w:rsidRDefault="001E2274" w:rsidP="00C86A08">
      <w:pPr>
        <w:rPr>
          <w:b w:val="0"/>
          <w:bCs w:val="0"/>
          <w:caps/>
          <w:sz w:val="24"/>
          <w:szCs w:val="24"/>
          <w:rtl/>
        </w:rPr>
      </w:pPr>
    </w:p>
    <w:p w14:paraId="7418C86D" w14:textId="77777777" w:rsidR="001E2274" w:rsidRDefault="003109B2" w:rsidP="00C86A08">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7BE23F82" w14:textId="5CBDB014" w:rsidR="001E2274" w:rsidRDefault="006B583B" w:rsidP="00C86A08">
      <w:pPr>
        <w:rPr>
          <w:b w:val="0"/>
          <w:bCs w:val="0"/>
          <w:caps/>
          <w:sz w:val="24"/>
          <w:szCs w:val="24"/>
          <w:rtl/>
        </w:rPr>
      </w:pPr>
      <w:r>
        <w:rPr>
          <w:rFonts w:hint="cs"/>
          <w:b w:val="0"/>
          <w:bCs w:val="0"/>
          <w:caps/>
          <w:sz w:val="24"/>
          <w:szCs w:val="24"/>
          <w:rtl/>
        </w:rPr>
        <w:t>למה לא לציין את זה?</w:t>
      </w:r>
    </w:p>
    <w:p w14:paraId="7D7C363D" w14:textId="77777777" w:rsidR="001E2274" w:rsidRDefault="001E2274" w:rsidP="00C86A08">
      <w:pPr>
        <w:rPr>
          <w:b w:val="0"/>
          <w:bCs w:val="0"/>
          <w:caps/>
          <w:sz w:val="24"/>
          <w:szCs w:val="24"/>
          <w:rtl/>
        </w:rPr>
      </w:pPr>
    </w:p>
    <w:p w14:paraId="7B6EA921" w14:textId="77777777" w:rsidR="001E2274" w:rsidRDefault="00D17364" w:rsidP="00C86A08">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5714E4E8" w14:textId="75CE03A4" w:rsidR="001E2274" w:rsidRDefault="006B583B" w:rsidP="00C86A08">
      <w:pPr>
        <w:rPr>
          <w:b w:val="0"/>
          <w:bCs w:val="0"/>
          <w:caps/>
          <w:sz w:val="24"/>
          <w:szCs w:val="24"/>
          <w:rtl/>
        </w:rPr>
      </w:pPr>
      <w:r>
        <w:rPr>
          <w:rFonts w:hint="cs"/>
          <w:b w:val="0"/>
          <w:bCs w:val="0"/>
          <w:caps/>
          <w:sz w:val="24"/>
          <w:szCs w:val="24"/>
          <w:rtl/>
        </w:rPr>
        <w:t>כי אני לא כי</w:t>
      </w:r>
      <w:r w:rsidR="000F703D">
        <w:rPr>
          <w:rFonts w:hint="cs"/>
          <w:b w:val="0"/>
          <w:bCs w:val="0"/>
          <w:caps/>
          <w:sz w:val="24"/>
          <w:szCs w:val="24"/>
          <w:rtl/>
        </w:rPr>
        <w:t xml:space="preserve"> </w:t>
      </w:r>
      <w:r>
        <w:rPr>
          <w:rFonts w:hint="cs"/>
          <w:b w:val="0"/>
          <w:bCs w:val="0"/>
          <w:caps/>
          <w:sz w:val="24"/>
          <w:szCs w:val="24"/>
          <w:rtl/>
        </w:rPr>
        <w:t xml:space="preserve">זה לא מטרת הדיון </w:t>
      </w:r>
    </w:p>
    <w:p w14:paraId="2139C849" w14:textId="77777777" w:rsidR="001E2274" w:rsidRDefault="001E2274" w:rsidP="00C86A08">
      <w:pPr>
        <w:rPr>
          <w:b w:val="0"/>
          <w:bCs w:val="0"/>
          <w:caps/>
          <w:sz w:val="24"/>
          <w:szCs w:val="24"/>
          <w:rtl/>
        </w:rPr>
      </w:pPr>
    </w:p>
    <w:p w14:paraId="4CFC1241" w14:textId="77777777" w:rsidR="001E2274" w:rsidRDefault="003109B2" w:rsidP="00C86A08">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10FEC373" w14:textId="5F5B4F3F" w:rsidR="001E2274" w:rsidRDefault="006B583B" w:rsidP="00C86A08">
      <w:pPr>
        <w:rPr>
          <w:b w:val="0"/>
          <w:bCs w:val="0"/>
          <w:caps/>
          <w:sz w:val="24"/>
          <w:szCs w:val="24"/>
          <w:rtl/>
        </w:rPr>
      </w:pPr>
      <w:r>
        <w:rPr>
          <w:rFonts w:hint="cs"/>
          <w:b w:val="0"/>
          <w:bCs w:val="0"/>
          <w:caps/>
          <w:sz w:val="24"/>
          <w:szCs w:val="24"/>
          <w:rtl/>
        </w:rPr>
        <w:t xml:space="preserve">אנחנו רק מציינים לתשומת לב, הוועדה </w:t>
      </w:r>
    </w:p>
    <w:p w14:paraId="40C55164" w14:textId="77777777" w:rsidR="001E2274" w:rsidRDefault="001E2274" w:rsidP="00C86A08">
      <w:pPr>
        <w:rPr>
          <w:b w:val="0"/>
          <w:bCs w:val="0"/>
          <w:caps/>
          <w:sz w:val="24"/>
          <w:szCs w:val="24"/>
          <w:rtl/>
        </w:rPr>
      </w:pPr>
    </w:p>
    <w:p w14:paraId="49246BF4" w14:textId="77777777" w:rsidR="001E2274" w:rsidRDefault="00D17364" w:rsidP="00C86A08">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3A0237D8" w14:textId="7D5536CE" w:rsidR="001E2274" w:rsidRDefault="006B583B" w:rsidP="00C86A08">
      <w:pPr>
        <w:rPr>
          <w:b w:val="0"/>
          <w:bCs w:val="0"/>
          <w:caps/>
          <w:sz w:val="24"/>
          <w:szCs w:val="24"/>
          <w:rtl/>
        </w:rPr>
      </w:pPr>
      <w:r>
        <w:rPr>
          <w:rFonts w:hint="cs"/>
          <w:b w:val="0"/>
          <w:bCs w:val="0"/>
          <w:caps/>
          <w:sz w:val="24"/>
          <w:szCs w:val="24"/>
          <w:rtl/>
        </w:rPr>
        <w:t xml:space="preserve">זה לא מטרת ה, מה אז את יודעת מה, אז </w:t>
      </w:r>
    </w:p>
    <w:p w14:paraId="6CD03DFF" w14:textId="77777777" w:rsidR="001E2274" w:rsidRDefault="001E2274" w:rsidP="00C86A08">
      <w:pPr>
        <w:rPr>
          <w:b w:val="0"/>
          <w:bCs w:val="0"/>
          <w:caps/>
          <w:sz w:val="24"/>
          <w:szCs w:val="24"/>
          <w:rtl/>
        </w:rPr>
      </w:pPr>
    </w:p>
    <w:p w14:paraId="798DAC86" w14:textId="77777777" w:rsidR="001E2274" w:rsidRDefault="000A5C33" w:rsidP="00C86A08">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2C83D07A" w14:textId="154E57DE" w:rsidR="001E2274" w:rsidRDefault="006B583B" w:rsidP="00C86A08">
      <w:pPr>
        <w:rPr>
          <w:b w:val="0"/>
          <w:bCs w:val="0"/>
          <w:caps/>
          <w:sz w:val="24"/>
          <w:szCs w:val="24"/>
          <w:rtl/>
        </w:rPr>
      </w:pPr>
      <w:r>
        <w:rPr>
          <w:rFonts w:hint="cs"/>
          <w:b w:val="0"/>
          <w:bCs w:val="0"/>
          <w:caps/>
          <w:sz w:val="24"/>
          <w:szCs w:val="24"/>
          <w:rtl/>
        </w:rPr>
        <w:t xml:space="preserve">רגע </w:t>
      </w:r>
    </w:p>
    <w:p w14:paraId="0BE74338" w14:textId="77777777" w:rsidR="001E2274" w:rsidRDefault="001E2274" w:rsidP="00C86A08">
      <w:pPr>
        <w:rPr>
          <w:b w:val="0"/>
          <w:bCs w:val="0"/>
          <w:caps/>
          <w:sz w:val="24"/>
          <w:szCs w:val="24"/>
          <w:rtl/>
        </w:rPr>
      </w:pPr>
    </w:p>
    <w:p w14:paraId="37B9EA02" w14:textId="77777777" w:rsidR="001E2274" w:rsidRDefault="00D17364" w:rsidP="00C86A08">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1A8747AC" w14:textId="4B207874" w:rsidR="001E2274" w:rsidRDefault="006B583B" w:rsidP="00C86A08">
      <w:pPr>
        <w:rPr>
          <w:b w:val="0"/>
          <w:bCs w:val="0"/>
          <w:caps/>
          <w:sz w:val="24"/>
          <w:szCs w:val="24"/>
          <w:rtl/>
        </w:rPr>
      </w:pPr>
      <w:r>
        <w:rPr>
          <w:rFonts w:hint="cs"/>
          <w:b w:val="0"/>
          <w:bCs w:val="0"/>
          <w:caps/>
          <w:sz w:val="24"/>
          <w:szCs w:val="24"/>
          <w:rtl/>
        </w:rPr>
        <w:t>אז רגע רגע רגע רגע רגע רגע שניה שניה תביאי בבקשה את המשאית עם כל ההוראות שאנחנו צריכים להגיד להם מה יש ... אני צריך להסב את תשומת לבם לעוד ארבעים ושמונה סעיפים, אז בואו נסב את תשומת לב, ה, מה את רוצה להסב את תשומת ליבם אולי הם</w:t>
      </w:r>
      <w:r w:rsidR="000F703D">
        <w:rPr>
          <w:rFonts w:hint="cs"/>
          <w:b w:val="0"/>
          <w:bCs w:val="0"/>
          <w:caps/>
          <w:sz w:val="24"/>
          <w:szCs w:val="24"/>
          <w:rtl/>
        </w:rPr>
        <w:t xml:space="preserve"> </w:t>
      </w:r>
      <w:r>
        <w:rPr>
          <w:rFonts w:hint="cs"/>
          <w:b w:val="0"/>
          <w:bCs w:val="0"/>
          <w:caps/>
          <w:sz w:val="24"/>
          <w:szCs w:val="24"/>
          <w:rtl/>
        </w:rPr>
        <w:t xml:space="preserve">... </w:t>
      </w:r>
    </w:p>
    <w:p w14:paraId="420A7E41" w14:textId="77777777" w:rsidR="001E2274" w:rsidRDefault="001E2274" w:rsidP="00C86A08">
      <w:pPr>
        <w:rPr>
          <w:b w:val="0"/>
          <w:bCs w:val="0"/>
          <w:caps/>
          <w:sz w:val="24"/>
          <w:szCs w:val="24"/>
          <w:rtl/>
        </w:rPr>
      </w:pPr>
    </w:p>
    <w:p w14:paraId="7C5EE7CD" w14:textId="77777777" w:rsidR="001E2274" w:rsidRDefault="003109B2" w:rsidP="00C86A08">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3B7164ED" w14:textId="72532FD5" w:rsidR="001E2274" w:rsidRDefault="006B583B" w:rsidP="00C86A08">
      <w:pPr>
        <w:rPr>
          <w:b w:val="0"/>
          <w:bCs w:val="0"/>
          <w:caps/>
          <w:sz w:val="24"/>
          <w:szCs w:val="24"/>
          <w:rtl/>
        </w:rPr>
      </w:pPr>
      <w:r>
        <w:rPr>
          <w:rFonts w:hint="cs"/>
          <w:b w:val="0"/>
          <w:bCs w:val="0"/>
          <w:caps/>
          <w:sz w:val="24"/>
          <w:szCs w:val="24"/>
          <w:rtl/>
        </w:rPr>
        <w:t>אבל זה לא</w:t>
      </w:r>
      <w:r w:rsidR="000F703D">
        <w:rPr>
          <w:rFonts w:hint="cs"/>
          <w:b w:val="0"/>
          <w:bCs w:val="0"/>
          <w:caps/>
          <w:sz w:val="24"/>
          <w:szCs w:val="24"/>
          <w:rtl/>
        </w:rPr>
        <w:t xml:space="preserve"> </w:t>
      </w:r>
      <w:r>
        <w:rPr>
          <w:rFonts w:hint="cs"/>
          <w:b w:val="0"/>
          <w:bCs w:val="0"/>
          <w:caps/>
          <w:sz w:val="24"/>
          <w:szCs w:val="24"/>
          <w:rtl/>
        </w:rPr>
        <w:t xml:space="preserve">... </w:t>
      </w:r>
    </w:p>
    <w:p w14:paraId="279A6552" w14:textId="77777777" w:rsidR="001E2274" w:rsidRDefault="001E2274" w:rsidP="00C86A08">
      <w:pPr>
        <w:rPr>
          <w:b w:val="0"/>
          <w:bCs w:val="0"/>
          <w:caps/>
          <w:sz w:val="24"/>
          <w:szCs w:val="24"/>
          <w:rtl/>
        </w:rPr>
      </w:pPr>
    </w:p>
    <w:p w14:paraId="04EE920D" w14:textId="77777777" w:rsidR="001E2274" w:rsidRDefault="00D17364" w:rsidP="00C86A08">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3A02E613" w14:textId="5FEF9330" w:rsidR="001E2274" w:rsidRDefault="006B583B" w:rsidP="00C86A08">
      <w:pPr>
        <w:rPr>
          <w:b w:val="0"/>
          <w:bCs w:val="0"/>
          <w:caps/>
          <w:sz w:val="24"/>
          <w:szCs w:val="24"/>
          <w:rtl/>
        </w:rPr>
      </w:pPr>
      <w:r>
        <w:rPr>
          <w:rFonts w:hint="cs"/>
          <w:b w:val="0"/>
          <w:bCs w:val="0"/>
          <w:caps/>
          <w:sz w:val="24"/>
          <w:szCs w:val="24"/>
          <w:rtl/>
        </w:rPr>
        <w:t xml:space="preserve">התשובה היא לא </w:t>
      </w:r>
      <w:r>
        <w:rPr>
          <w:b w:val="0"/>
          <w:bCs w:val="0"/>
          <w:caps/>
          <w:sz w:val="24"/>
          <w:szCs w:val="24"/>
          <w:rtl/>
        </w:rPr>
        <w:t>–</w:t>
      </w:r>
      <w:r>
        <w:rPr>
          <w:rFonts w:hint="cs"/>
          <w:b w:val="0"/>
          <w:bCs w:val="0"/>
          <w:caps/>
          <w:sz w:val="24"/>
          <w:szCs w:val="24"/>
          <w:rtl/>
        </w:rPr>
        <w:t xml:space="preserve"> אני מסרב</w:t>
      </w:r>
      <w:r w:rsidR="000F703D">
        <w:rPr>
          <w:rFonts w:hint="cs"/>
          <w:b w:val="0"/>
          <w:bCs w:val="0"/>
          <w:caps/>
          <w:sz w:val="24"/>
          <w:szCs w:val="24"/>
          <w:rtl/>
        </w:rPr>
        <w:t xml:space="preserve"> </w:t>
      </w:r>
      <w:r>
        <w:rPr>
          <w:rFonts w:hint="cs"/>
          <w:b w:val="0"/>
          <w:bCs w:val="0"/>
          <w:caps/>
          <w:sz w:val="24"/>
          <w:szCs w:val="24"/>
          <w:rtl/>
        </w:rPr>
        <w:t>בסדר? אני לא רוצה, את רוצה? בואו נצביע על זה</w:t>
      </w:r>
    </w:p>
    <w:p w14:paraId="692DCF3B" w14:textId="77777777" w:rsidR="001E2274" w:rsidRDefault="001E2274" w:rsidP="00C86A08">
      <w:pPr>
        <w:rPr>
          <w:b w:val="0"/>
          <w:bCs w:val="0"/>
          <w:caps/>
          <w:sz w:val="24"/>
          <w:szCs w:val="24"/>
          <w:rtl/>
        </w:rPr>
      </w:pPr>
    </w:p>
    <w:p w14:paraId="0A031344" w14:textId="77777777" w:rsidR="001E2274" w:rsidRDefault="000A5C33" w:rsidP="00C86A08">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29F0F412" w14:textId="4F65A8A1" w:rsidR="001E2274" w:rsidRDefault="006B583B" w:rsidP="00C86A08">
      <w:pPr>
        <w:rPr>
          <w:b w:val="0"/>
          <w:bCs w:val="0"/>
          <w:caps/>
          <w:sz w:val="24"/>
          <w:szCs w:val="24"/>
          <w:rtl/>
        </w:rPr>
      </w:pPr>
      <w:r>
        <w:rPr>
          <w:rFonts w:hint="cs"/>
          <w:b w:val="0"/>
          <w:bCs w:val="0"/>
          <w:caps/>
          <w:sz w:val="24"/>
          <w:szCs w:val="24"/>
          <w:rtl/>
        </w:rPr>
        <w:t>לא אין מה</w:t>
      </w:r>
      <w:r w:rsidR="000F703D">
        <w:rPr>
          <w:rFonts w:hint="cs"/>
          <w:b w:val="0"/>
          <w:bCs w:val="0"/>
          <w:caps/>
          <w:sz w:val="24"/>
          <w:szCs w:val="24"/>
          <w:rtl/>
        </w:rPr>
        <w:t xml:space="preserve"> </w:t>
      </w:r>
      <w:r>
        <w:rPr>
          <w:rFonts w:hint="cs"/>
          <w:b w:val="0"/>
          <w:bCs w:val="0"/>
          <w:caps/>
          <w:sz w:val="24"/>
          <w:szCs w:val="24"/>
          <w:rtl/>
        </w:rPr>
        <w:t xml:space="preserve">... </w:t>
      </w:r>
    </w:p>
    <w:p w14:paraId="1D73FF79" w14:textId="77777777" w:rsidR="001E2274" w:rsidRDefault="001E2274" w:rsidP="00C86A08">
      <w:pPr>
        <w:rPr>
          <w:b w:val="0"/>
          <w:bCs w:val="0"/>
          <w:caps/>
          <w:sz w:val="24"/>
          <w:szCs w:val="24"/>
          <w:rtl/>
        </w:rPr>
      </w:pPr>
    </w:p>
    <w:p w14:paraId="25BEE01E" w14:textId="77777777" w:rsidR="001E2274" w:rsidRDefault="003109B2" w:rsidP="00C86A08">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766086B4" w14:textId="3306C4F6" w:rsidR="001E2274" w:rsidRDefault="006B583B" w:rsidP="00C86A08">
      <w:pPr>
        <w:rPr>
          <w:b w:val="0"/>
          <w:bCs w:val="0"/>
          <w:caps/>
          <w:sz w:val="24"/>
          <w:szCs w:val="24"/>
          <w:rtl/>
        </w:rPr>
      </w:pPr>
      <w:r>
        <w:rPr>
          <w:rFonts w:hint="cs"/>
          <w:b w:val="0"/>
          <w:bCs w:val="0"/>
          <w:caps/>
          <w:sz w:val="24"/>
          <w:szCs w:val="24"/>
          <w:rtl/>
        </w:rPr>
        <w:t xml:space="preserve">... אני רוצה לשאול </w:t>
      </w:r>
    </w:p>
    <w:p w14:paraId="061C9429" w14:textId="77777777" w:rsidR="001E2274" w:rsidRDefault="001E2274" w:rsidP="00C86A08">
      <w:pPr>
        <w:rPr>
          <w:b w:val="0"/>
          <w:bCs w:val="0"/>
          <w:caps/>
          <w:sz w:val="24"/>
          <w:szCs w:val="24"/>
          <w:rtl/>
        </w:rPr>
      </w:pPr>
    </w:p>
    <w:p w14:paraId="313722AC" w14:textId="77777777" w:rsidR="001E2274" w:rsidRDefault="000A5C33" w:rsidP="00C86A08">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680E8485" w14:textId="26A8B511" w:rsidR="001E2274" w:rsidRDefault="006B583B" w:rsidP="00C86A08">
      <w:pPr>
        <w:rPr>
          <w:b w:val="0"/>
          <w:bCs w:val="0"/>
          <w:caps/>
          <w:sz w:val="24"/>
          <w:szCs w:val="24"/>
          <w:rtl/>
        </w:rPr>
      </w:pPr>
      <w:r>
        <w:rPr>
          <w:rFonts w:hint="cs"/>
          <w:b w:val="0"/>
          <w:bCs w:val="0"/>
          <w:caps/>
          <w:sz w:val="24"/>
          <w:szCs w:val="24"/>
          <w:rtl/>
        </w:rPr>
        <w:t>יערה יערה הדברים נאמרו נכתבו נרשמו שניה נרשמו בפרוטוקול ו, והכל ברור אני לא חושב שצריך להכניס את הדברים האלה להחלטה</w:t>
      </w:r>
    </w:p>
    <w:p w14:paraId="116C9C26" w14:textId="77777777" w:rsidR="001E2274" w:rsidRDefault="001E2274" w:rsidP="00C86A08">
      <w:pPr>
        <w:rPr>
          <w:b w:val="0"/>
          <w:bCs w:val="0"/>
          <w:caps/>
          <w:sz w:val="24"/>
          <w:szCs w:val="24"/>
          <w:rtl/>
        </w:rPr>
      </w:pPr>
    </w:p>
    <w:p w14:paraId="65F8255B" w14:textId="77777777" w:rsidR="001E2274" w:rsidRDefault="003109B2" w:rsidP="00C86A08">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32EAA35F" w14:textId="2B39DDA1" w:rsidR="001E2274" w:rsidRDefault="006B583B" w:rsidP="00C86A08">
      <w:pPr>
        <w:rPr>
          <w:b w:val="0"/>
          <w:bCs w:val="0"/>
          <w:caps/>
          <w:sz w:val="24"/>
          <w:szCs w:val="24"/>
          <w:rtl/>
        </w:rPr>
      </w:pPr>
      <w:r>
        <w:rPr>
          <w:rFonts w:hint="cs"/>
          <w:b w:val="0"/>
          <w:bCs w:val="0"/>
          <w:caps/>
          <w:sz w:val="24"/>
          <w:szCs w:val="24"/>
          <w:rtl/>
        </w:rPr>
        <w:t>עכשיו דבר נוסף שאני רוצה לשאול, לגבי הולקחשפ זה נדרש ב, אני מאמינה שהיה נדרש בתוכנית הגדולה</w:t>
      </w:r>
      <w:r w:rsidR="000F703D">
        <w:rPr>
          <w:rFonts w:hint="cs"/>
          <w:b w:val="0"/>
          <w:bCs w:val="0"/>
          <w:caps/>
          <w:sz w:val="24"/>
          <w:szCs w:val="24"/>
          <w:rtl/>
        </w:rPr>
        <w:t xml:space="preserve"> </w:t>
      </w:r>
      <w:r>
        <w:rPr>
          <w:rFonts w:hint="cs"/>
          <w:b w:val="0"/>
          <w:bCs w:val="0"/>
          <w:caps/>
          <w:sz w:val="24"/>
          <w:szCs w:val="24"/>
          <w:rtl/>
        </w:rPr>
        <w:t>אני מבינה את הנחיצות ואת השלושים מדובר רק על שלושים מיטות נוספות</w:t>
      </w:r>
    </w:p>
    <w:p w14:paraId="0EAF1A93" w14:textId="77777777" w:rsidR="001E2274" w:rsidRDefault="001E2274" w:rsidP="00C86A08">
      <w:pPr>
        <w:rPr>
          <w:b w:val="0"/>
          <w:bCs w:val="0"/>
          <w:caps/>
          <w:sz w:val="24"/>
          <w:szCs w:val="24"/>
          <w:rtl/>
        </w:rPr>
      </w:pPr>
    </w:p>
    <w:p w14:paraId="411CF990" w14:textId="77777777" w:rsidR="001E2274" w:rsidRDefault="000A5C33" w:rsidP="00C86A08">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41E9AEFA" w14:textId="7BBDF2EA" w:rsidR="001E2274" w:rsidRDefault="006B583B" w:rsidP="00C86A08">
      <w:pPr>
        <w:rPr>
          <w:b w:val="0"/>
          <w:bCs w:val="0"/>
          <w:caps/>
          <w:sz w:val="24"/>
          <w:szCs w:val="24"/>
          <w:rtl/>
        </w:rPr>
      </w:pPr>
      <w:r>
        <w:rPr>
          <w:rFonts w:hint="cs"/>
          <w:b w:val="0"/>
          <w:bCs w:val="0"/>
          <w:caps/>
          <w:sz w:val="24"/>
          <w:szCs w:val="24"/>
          <w:rtl/>
        </w:rPr>
        <w:t xml:space="preserve">אבל זה בכתם כתם הפיתוח ... </w:t>
      </w:r>
    </w:p>
    <w:p w14:paraId="6E9B38CA" w14:textId="77777777" w:rsidR="001E2274" w:rsidRDefault="001E2274" w:rsidP="00C86A08">
      <w:pPr>
        <w:rPr>
          <w:b w:val="0"/>
          <w:bCs w:val="0"/>
          <w:caps/>
          <w:sz w:val="24"/>
          <w:szCs w:val="24"/>
          <w:rtl/>
        </w:rPr>
      </w:pPr>
    </w:p>
    <w:p w14:paraId="5C4C6E8C" w14:textId="77777777" w:rsidR="001E2274" w:rsidRDefault="003109B2" w:rsidP="00C86A08">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5D1B4CF6" w14:textId="0F9EDB36" w:rsidR="001E2274" w:rsidRDefault="006B583B" w:rsidP="00C86A08">
      <w:pPr>
        <w:rPr>
          <w:b w:val="0"/>
          <w:bCs w:val="0"/>
          <w:caps/>
          <w:sz w:val="24"/>
          <w:szCs w:val="24"/>
          <w:rtl/>
        </w:rPr>
      </w:pPr>
      <w:r>
        <w:rPr>
          <w:rFonts w:hint="cs"/>
          <w:b w:val="0"/>
          <w:bCs w:val="0"/>
          <w:caps/>
          <w:sz w:val="24"/>
          <w:szCs w:val="24"/>
          <w:rtl/>
        </w:rPr>
        <w:t>כי זה כרגע זה חקלאי</w:t>
      </w:r>
    </w:p>
    <w:p w14:paraId="53DE90D9" w14:textId="77777777" w:rsidR="001E2274" w:rsidRDefault="001E2274" w:rsidP="00C86A08">
      <w:pPr>
        <w:rPr>
          <w:b w:val="0"/>
          <w:bCs w:val="0"/>
          <w:caps/>
          <w:sz w:val="24"/>
          <w:szCs w:val="24"/>
          <w:rtl/>
        </w:rPr>
      </w:pPr>
    </w:p>
    <w:p w14:paraId="7549EDDE" w14:textId="77777777" w:rsidR="001E2274" w:rsidRDefault="000A5C33" w:rsidP="00C86A08">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2DBF7003" w14:textId="7B39D915" w:rsidR="001E2274" w:rsidRDefault="006B583B" w:rsidP="00C86A08">
      <w:pPr>
        <w:rPr>
          <w:b w:val="0"/>
          <w:bCs w:val="0"/>
          <w:caps/>
          <w:sz w:val="24"/>
          <w:szCs w:val="24"/>
          <w:rtl/>
        </w:rPr>
      </w:pPr>
      <w:r>
        <w:rPr>
          <w:rFonts w:hint="cs"/>
          <w:b w:val="0"/>
          <w:bCs w:val="0"/>
          <w:caps/>
          <w:sz w:val="24"/>
          <w:szCs w:val="24"/>
          <w:rtl/>
        </w:rPr>
        <w:lastRenderedPageBreak/>
        <w:t xml:space="preserve">למה זה, לא לא לא לא זה בכתם הפיתוח של ה, של העיר ולכן לא צריך ב, כל כל מה שנמצא בתוך הכתם הצהוב של ה, של ה, מתחם העירוני הוא לא לא </w:t>
      </w:r>
    </w:p>
    <w:p w14:paraId="1C67AB3A" w14:textId="77777777" w:rsidR="001E2274" w:rsidRDefault="001E2274" w:rsidP="00C86A08">
      <w:pPr>
        <w:rPr>
          <w:b w:val="0"/>
          <w:bCs w:val="0"/>
          <w:caps/>
          <w:sz w:val="24"/>
          <w:szCs w:val="24"/>
          <w:rtl/>
        </w:rPr>
      </w:pPr>
    </w:p>
    <w:p w14:paraId="5374EFD8" w14:textId="77777777" w:rsidR="001E2274" w:rsidRDefault="003109B2" w:rsidP="00C86A08">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236D341D" w14:textId="30374593" w:rsidR="001E2274" w:rsidRDefault="006B583B" w:rsidP="00C86A08">
      <w:pPr>
        <w:rPr>
          <w:b w:val="0"/>
          <w:bCs w:val="0"/>
          <w:caps/>
          <w:sz w:val="24"/>
          <w:szCs w:val="24"/>
          <w:rtl/>
        </w:rPr>
      </w:pPr>
      <w:r>
        <w:rPr>
          <w:rFonts w:hint="cs"/>
          <w:b w:val="0"/>
          <w:bCs w:val="0"/>
          <w:caps/>
          <w:sz w:val="24"/>
          <w:szCs w:val="24"/>
          <w:rtl/>
        </w:rPr>
        <w:t>השאלה אני אני שואלת</w:t>
      </w:r>
    </w:p>
    <w:p w14:paraId="5020941B" w14:textId="77777777" w:rsidR="001E2274" w:rsidRDefault="001E2274" w:rsidP="00C86A08">
      <w:pPr>
        <w:rPr>
          <w:b w:val="0"/>
          <w:bCs w:val="0"/>
          <w:caps/>
          <w:sz w:val="24"/>
          <w:szCs w:val="24"/>
          <w:rtl/>
        </w:rPr>
      </w:pPr>
    </w:p>
    <w:p w14:paraId="5CF3490D" w14:textId="77777777" w:rsidR="001E2274" w:rsidRDefault="000A5C33" w:rsidP="00C86A08">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5FF41D3A" w14:textId="48220A55" w:rsidR="001E2274" w:rsidRDefault="006B583B" w:rsidP="00C86A08">
      <w:pPr>
        <w:rPr>
          <w:b w:val="0"/>
          <w:bCs w:val="0"/>
          <w:caps/>
          <w:sz w:val="24"/>
          <w:szCs w:val="24"/>
          <w:rtl/>
        </w:rPr>
      </w:pPr>
      <w:r>
        <w:rPr>
          <w:rFonts w:hint="cs"/>
          <w:b w:val="0"/>
          <w:bCs w:val="0"/>
          <w:caps/>
          <w:sz w:val="24"/>
          <w:szCs w:val="24"/>
          <w:rtl/>
        </w:rPr>
        <w:t xml:space="preserve">לא </w:t>
      </w:r>
    </w:p>
    <w:p w14:paraId="0CDEA6F4" w14:textId="77777777" w:rsidR="001E2274" w:rsidRDefault="001E2274" w:rsidP="00C86A08">
      <w:pPr>
        <w:rPr>
          <w:b w:val="0"/>
          <w:bCs w:val="0"/>
          <w:caps/>
          <w:sz w:val="24"/>
          <w:szCs w:val="24"/>
          <w:rtl/>
        </w:rPr>
      </w:pPr>
    </w:p>
    <w:p w14:paraId="32EA1982" w14:textId="77777777" w:rsidR="001E2274" w:rsidRDefault="003109B2" w:rsidP="00C86A08">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7BEFD603" w14:textId="7C466052" w:rsidR="001E2274" w:rsidRDefault="006B583B" w:rsidP="00C86A08">
      <w:pPr>
        <w:rPr>
          <w:b w:val="0"/>
          <w:bCs w:val="0"/>
          <w:caps/>
          <w:sz w:val="24"/>
          <w:szCs w:val="24"/>
          <w:rtl/>
        </w:rPr>
      </w:pPr>
      <w:r>
        <w:rPr>
          <w:rFonts w:hint="cs"/>
          <w:b w:val="0"/>
          <w:bCs w:val="0"/>
          <w:caps/>
          <w:sz w:val="24"/>
          <w:szCs w:val="24"/>
          <w:rtl/>
        </w:rPr>
        <w:t xml:space="preserve">האם נדרש ולקחשפ </w:t>
      </w:r>
    </w:p>
    <w:p w14:paraId="54B79BA2" w14:textId="77777777" w:rsidR="001E2274" w:rsidRDefault="001E2274" w:rsidP="00C86A08">
      <w:pPr>
        <w:rPr>
          <w:b w:val="0"/>
          <w:bCs w:val="0"/>
          <w:caps/>
          <w:sz w:val="24"/>
          <w:szCs w:val="24"/>
          <w:rtl/>
        </w:rPr>
      </w:pPr>
    </w:p>
    <w:p w14:paraId="36B1EB3B" w14:textId="77777777" w:rsidR="001E2274" w:rsidRDefault="000A5C33" w:rsidP="00C86A08">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3FC462E1" w14:textId="59E16378" w:rsidR="001E2274" w:rsidRDefault="006B583B" w:rsidP="00C86A08">
      <w:pPr>
        <w:rPr>
          <w:b w:val="0"/>
          <w:bCs w:val="0"/>
          <w:caps/>
          <w:sz w:val="24"/>
          <w:szCs w:val="24"/>
          <w:rtl/>
        </w:rPr>
      </w:pPr>
      <w:r>
        <w:rPr>
          <w:rFonts w:hint="cs"/>
          <w:b w:val="0"/>
          <w:bCs w:val="0"/>
          <w:caps/>
          <w:sz w:val="24"/>
          <w:szCs w:val="24"/>
          <w:rtl/>
        </w:rPr>
        <w:t xml:space="preserve">לא </w:t>
      </w:r>
    </w:p>
    <w:p w14:paraId="22DA6A26" w14:textId="77777777" w:rsidR="001E2274" w:rsidRDefault="001E2274" w:rsidP="00C86A08">
      <w:pPr>
        <w:rPr>
          <w:b w:val="0"/>
          <w:bCs w:val="0"/>
          <w:caps/>
          <w:sz w:val="24"/>
          <w:szCs w:val="24"/>
          <w:rtl/>
        </w:rPr>
      </w:pPr>
    </w:p>
    <w:p w14:paraId="48390417" w14:textId="77777777" w:rsidR="001E2274" w:rsidRDefault="00D17364" w:rsidP="00C86A08">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64F43D2D" w14:textId="6299FAD7" w:rsidR="001E2274" w:rsidRDefault="006B583B" w:rsidP="00C86A08">
      <w:pPr>
        <w:rPr>
          <w:b w:val="0"/>
          <w:bCs w:val="0"/>
          <w:caps/>
          <w:sz w:val="24"/>
          <w:szCs w:val="24"/>
          <w:rtl/>
        </w:rPr>
      </w:pPr>
      <w:r>
        <w:rPr>
          <w:rFonts w:hint="cs"/>
          <w:b w:val="0"/>
          <w:bCs w:val="0"/>
          <w:caps/>
          <w:sz w:val="24"/>
          <w:szCs w:val="24"/>
          <w:rtl/>
        </w:rPr>
        <w:t xml:space="preserve">לא לא אם זה בכתם הפיתוח </w:t>
      </w:r>
    </w:p>
    <w:p w14:paraId="3026F48B" w14:textId="77777777" w:rsidR="001E2274" w:rsidRDefault="001E2274" w:rsidP="00C86A08">
      <w:pPr>
        <w:rPr>
          <w:b w:val="0"/>
          <w:bCs w:val="0"/>
          <w:caps/>
          <w:sz w:val="24"/>
          <w:szCs w:val="24"/>
          <w:rtl/>
        </w:rPr>
      </w:pPr>
    </w:p>
    <w:p w14:paraId="2256A2FA" w14:textId="77777777" w:rsidR="001E2274" w:rsidRDefault="000A5C33" w:rsidP="00C86A08">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3C756C5F" w14:textId="4E5EB51B" w:rsidR="001E2274" w:rsidRDefault="006B583B" w:rsidP="00C86A08">
      <w:pPr>
        <w:rPr>
          <w:b w:val="0"/>
          <w:bCs w:val="0"/>
          <w:caps/>
          <w:sz w:val="24"/>
          <w:szCs w:val="24"/>
          <w:rtl/>
        </w:rPr>
      </w:pPr>
      <w:r>
        <w:rPr>
          <w:rFonts w:hint="cs"/>
          <w:b w:val="0"/>
          <w:bCs w:val="0"/>
          <w:caps/>
          <w:sz w:val="24"/>
          <w:szCs w:val="24"/>
          <w:rtl/>
        </w:rPr>
        <w:t xml:space="preserve">ברגע שזה בתוך כתם, </w:t>
      </w:r>
    </w:p>
    <w:p w14:paraId="61804FF0" w14:textId="77777777" w:rsidR="001E2274" w:rsidRDefault="001E2274" w:rsidP="00C86A08">
      <w:pPr>
        <w:rPr>
          <w:b w:val="0"/>
          <w:bCs w:val="0"/>
          <w:caps/>
          <w:sz w:val="24"/>
          <w:szCs w:val="24"/>
          <w:rtl/>
        </w:rPr>
      </w:pPr>
    </w:p>
    <w:p w14:paraId="3D45AE91" w14:textId="77777777" w:rsidR="001E2274" w:rsidRDefault="003109B2" w:rsidP="00C86A08">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08808759" w14:textId="70B72650" w:rsidR="001E2274" w:rsidRDefault="006B583B" w:rsidP="00C86A08">
      <w:pPr>
        <w:rPr>
          <w:b w:val="0"/>
          <w:bCs w:val="0"/>
          <w:caps/>
          <w:sz w:val="24"/>
          <w:szCs w:val="24"/>
          <w:rtl/>
        </w:rPr>
      </w:pPr>
      <w:r>
        <w:rPr>
          <w:rFonts w:hint="cs"/>
          <w:b w:val="0"/>
          <w:bCs w:val="0"/>
          <w:caps/>
          <w:sz w:val="24"/>
          <w:szCs w:val="24"/>
          <w:rtl/>
        </w:rPr>
        <w:t>לא</w:t>
      </w:r>
      <w:r w:rsidR="000F703D">
        <w:rPr>
          <w:rFonts w:hint="cs"/>
          <w:b w:val="0"/>
          <w:bCs w:val="0"/>
          <w:caps/>
          <w:sz w:val="24"/>
          <w:szCs w:val="24"/>
          <w:rtl/>
        </w:rPr>
        <w:t xml:space="preserve"> </w:t>
      </w:r>
      <w:r>
        <w:rPr>
          <w:rFonts w:hint="cs"/>
          <w:b w:val="0"/>
          <w:bCs w:val="0"/>
          <w:caps/>
          <w:sz w:val="24"/>
          <w:szCs w:val="24"/>
          <w:rtl/>
        </w:rPr>
        <w:t>... זה קרקע חקלאית נכון?</w:t>
      </w:r>
    </w:p>
    <w:p w14:paraId="1287830E" w14:textId="77777777" w:rsidR="001E2274" w:rsidRDefault="001E2274" w:rsidP="00C86A08">
      <w:pPr>
        <w:rPr>
          <w:b w:val="0"/>
          <w:bCs w:val="0"/>
          <w:caps/>
          <w:sz w:val="24"/>
          <w:szCs w:val="24"/>
          <w:rtl/>
        </w:rPr>
      </w:pPr>
    </w:p>
    <w:p w14:paraId="7915ED23" w14:textId="77777777" w:rsidR="001E2274" w:rsidRDefault="000A5C33" w:rsidP="00C86A08">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0D906F90" w14:textId="3546D2E8" w:rsidR="001E2274" w:rsidRDefault="006B583B" w:rsidP="00C86A08">
      <w:pPr>
        <w:rPr>
          <w:b w:val="0"/>
          <w:bCs w:val="0"/>
          <w:caps/>
          <w:sz w:val="24"/>
          <w:szCs w:val="24"/>
          <w:rtl/>
        </w:rPr>
      </w:pPr>
      <w:r>
        <w:rPr>
          <w:rFonts w:hint="cs"/>
          <w:b w:val="0"/>
          <w:bCs w:val="0"/>
          <w:caps/>
          <w:sz w:val="24"/>
          <w:szCs w:val="24"/>
          <w:rtl/>
        </w:rPr>
        <w:t>ברגע שזה בתוך כתם הפיתוח אין לולקחשפ</w:t>
      </w:r>
      <w:r w:rsidR="000F703D">
        <w:rPr>
          <w:rFonts w:hint="cs"/>
          <w:b w:val="0"/>
          <w:bCs w:val="0"/>
          <w:caps/>
          <w:sz w:val="24"/>
          <w:szCs w:val="24"/>
          <w:rtl/>
        </w:rPr>
        <w:t xml:space="preserve"> </w:t>
      </w:r>
      <w:r>
        <w:rPr>
          <w:rFonts w:hint="cs"/>
          <w:b w:val="0"/>
          <w:bCs w:val="0"/>
          <w:caps/>
          <w:sz w:val="24"/>
          <w:szCs w:val="24"/>
          <w:rtl/>
        </w:rPr>
        <w:t>...</w:t>
      </w:r>
    </w:p>
    <w:p w14:paraId="73BB73E5" w14:textId="77777777" w:rsidR="001E2274" w:rsidRDefault="001E2274" w:rsidP="00C86A08">
      <w:pPr>
        <w:rPr>
          <w:b w:val="0"/>
          <w:bCs w:val="0"/>
          <w:caps/>
          <w:sz w:val="24"/>
          <w:szCs w:val="24"/>
          <w:rtl/>
        </w:rPr>
      </w:pPr>
    </w:p>
    <w:p w14:paraId="3AF566F7" w14:textId="77777777" w:rsidR="001E2274" w:rsidRDefault="003361D4" w:rsidP="00C86A08">
      <w:pPr>
        <w:rPr>
          <w:caps/>
          <w:sz w:val="24"/>
          <w:szCs w:val="24"/>
          <w:u w:val="single"/>
          <w:rtl/>
        </w:rPr>
      </w:pPr>
      <w:r w:rsidRPr="003361D4">
        <w:rPr>
          <w:rFonts w:hint="cs"/>
          <w:caps/>
          <w:sz w:val="24"/>
          <w:szCs w:val="24"/>
          <w:u w:val="single"/>
          <w:rtl/>
        </w:rPr>
        <w:t>עורך דין ניצן בן ארויה - יועץ משפטי לוועדה המחוזית</w:t>
      </w:r>
      <w:r w:rsidR="001E2274">
        <w:rPr>
          <w:rFonts w:hint="cs"/>
          <w:caps/>
          <w:sz w:val="24"/>
          <w:szCs w:val="24"/>
          <w:u w:val="single"/>
          <w:rtl/>
        </w:rPr>
        <w:t>:</w:t>
      </w:r>
    </w:p>
    <w:p w14:paraId="254CCB2F" w14:textId="59375644" w:rsidR="001E2274" w:rsidRDefault="006B583B" w:rsidP="00C86A08">
      <w:pPr>
        <w:rPr>
          <w:b w:val="0"/>
          <w:bCs w:val="0"/>
          <w:caps/>
          <w:sz w:val="24"/>
          <w:szCs w:val="24"/>
          <w:rtl/>
        </w:rPr>
      </w:pPr>
      <w:r>
        <w:rPr>
          <w:rFonts w:hint="cs"/>
          <w:b w:val="0"/>
          <w:bCs w:val="0"/>
          <w:caps/>
          <w:sz w:val="24"/>
          <w:szCs w:val="24"/>
          <w:rtl/>
        </w:rPr>
        <w:t>ברגע שזה בתמם בכתם הפיתוח לא נדרש אישור</w:t>
      </w:r>
      <w:r w:rsidR="000F703D">
        <w:rPr>
          <w:rFonts w:hint="cs"/>
          <w:b w:val="0"/>
          <w:bCs w:val="0"/>
          <w:caps/>
          <w:sz w:val="24"/>
          <w:szCs w:val="24"/>
          <w:rtl/>
        </w:rPr>
        <w:t xml:space="preserve"> </w:t>
      </w:r>
      <w:r>
        <w:rPr>
          <w:rFonts w:hint="cs"/>
          <w:b w:val="0"/>
          <w:bCs w:val="0"/>
          <w:caps/>
          <w:sz w:val="24"/>
          <w:szCs w:val="24"/>
          <w:rtl/>
        </w:rPr>
        <w:t>...</w:t>
      </w:r>
    </w:p>
    <w:p w14:paraId="795A00CA" w14:textId="77777777" w:rsidR="001E2274" w:rsidRDefault="001E2274" w:rsidP="00C86A08">
      <w:pPr>
        <w:rPr>
          <w:b w:val="0"/>
          <w:bCs w:val="0"/>
          <w:caps/>
          <w:sz w:val="24"/>
          <w:szCs w:val="24"/>
          <w:rtl/>
        </w:rPr>
      </w:pPr>
    </w:p>
    <w:p w14:paraId="499955F4" w14:textId="77777777" w:rsidR="001E2274" w:rsidRDefault="006B583B" w:rsidP="00C86A08">
      <w:pPr>
        <w:rPr>
          <w:b w:val="0"/>
          <w:bCs w:val="0"/>
          <w:caps/>
          <w:sz w:val="24"/>
          <w:szCs w:val="24"/>
          <w:rtl/>
        </w:rPr>
      </w:pPr>
      <w:r>
        <w:rPr>
          <w:rFonts w:hint="cs"/>
          <w:b w:val="0"/>
          <w:bCs w:val="0"/>
          <w:caps/>
          <w:sz w:val="24"/>
          <w:szCs w:val="24"/>
          <w:rtl/>
        </w:rPr>
        <w:t>(מדברים ביחד)</w:t>
      </w:r>
    </w:p>
    <w:p w14:paraId="0CDD351B" w14:textId="77777777" w:rsidR="001E2274" w:rsidRDefault="001E2274" w:rsidP="00C86A08">
      <w:pPr>
        <w:rPr>
          <w:b w:val="0"/>
          <w:bCs w:val="0"/>
          <w:caps/>
          <w:sz w:val="24"/>
          <w:szCs w:val="24"/>
          <w:rtl/>
        </w:rPr>
      </w:pPr>
    </w:p>
    <w:p w14:paraId="715A109E" w14:textId="77777777" w:rsidR="001E2274" w:rsidRDefault="00BC143A" w:rsidP="00C86A08">
      <w:pPr>
        <w:rPr>
          <w:caps/>
          <w:sz w:val="24"/>
          <w:szCs w:val="24"/>
          <w:u w:val="single"/>
          <w:rtl/>
        </w:rPr>
      </w:pPr>
      <w:r w:rsidRPr="00BC143A">
        <w:rPr>
          <w:rFonts w:hint="cs"/>
          <w:caps/>
          <w:sz w:val="24"/>
          <w:szCs w:val="24"/>
          <w:u w:val="single"/>
          <w:rtl/>
        </w:rPr>
        <w:t>גב</w:t>
      </w:r>
      <w:r w:rsidRPr="00BC143A">
        <w:rPr>
          <w:caps/>
          <w:sz w:val="24"/>
          <w:szCs w:val="24"/>
          <w:u w:val="single"/>
          <w:rtl/>
        </w:rPr>
        <w:t>'</w:t>
      </w:r>
      <w:r w:rsidRPr="00BC143A">
        <w:rPr>
          <w:rFonts w:hint="cs"/>
          <w:caps/>
          <w:sz w:val="24"/>
          <w:szCs w:val="24"/>
          <w:u w:val="single"/>
          <w:rtl/>
        </w:rPr>
        <w:t xml:space="preserve"> מיכל לשם - נציגת לשכת התכנון</w:t>
      </w:r>
      <w:r w:rsidR="001E2274">
        <w:rPr>
          <w:rFonts w:hint="cs"/>
          <w:caps/>
          <w:sz w:val="24"/>
          <w:szCs w:val="24"/>
          <w:u w:val="single"/>
          <w:rtl/>
        </w:rPr>
        <w:t>:</w:t>
      </w:r>
    </w:p>
    <w:p w14:paraId="70F7A3F2" w14:textId="737BD9A9" w:rsidR="001E2274" w:rsidRDefault="00E45609" w:rsidP="00C86A08">
      <w:pPr>
        <w:rPr>
          <w:b w:val="0"/>
          <w:bCs w:val="0"/>
          <w:caps/>
          <w:sz w:val="24"/>
          <w:szCs w:val="24"/>
          <w:rtl/>
        </w:rPr>
      </w:pPr>
      <w:r>
        <w:rPr>
          <w:rFonts w:hint="cs"/>
          <w:b w:val="0"/>
          <w:bCs w:val="0"/>
          <w:caps/>
          <w:sz w:val="24"/>
          <w:szCs w:val="24"/>
          <w:rtl/>
        </w:rPr>
        <w:t xml:space="preserve">ב, במפורטת זה </w:t>
      </w:r>
      <w:r w:rsidR="00EC427A">
        <w:rPr>
          <w:rFonts w:hint="cs"/>
          <w:b w:val="0"/>
          <w:bCs w:val="0"/>
          <w:caps/>
          <w:sz w:val="24"/>
          <w:szCs w:val="24"/>
          <w:rtl/>
        </w:rPr>
        <w:t>חקלאי במפורטת זה חקלאי</w:t>
      </w:r>
    </w:p>
    <w:p w14:paraId="1D4AF9B1" w14:textId="77777777" w:rsidR="001E2274" w:rsidRDefault="001E2274" w:rsidP="00C86A08">
      <w:pPr>
        <w:rPr>
          <w:b w:val="0"/>
          <w:bCs w:val="0"/>
          <w:caps/>
          <w:sz w:val="24"/>
          <w:szCs w:val="24"/>
          <w:rtl/>
        </w:rPr>
      </w:pPr>
    </w:p>
    <w:p w14:paraId="54BCE4EF" w14:textId="77777777" w:rsidR="001E2274" w:rsidRDefault="000A5C33" w:rsidP="00C86A08">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5C94C8D2" w14:textId="273C70B7" w:rsidR="001E2274" w:rsidRDefault="00EC427A" w:rsidP="00C86A08">
      <w:pPr>
        <w:rPr>
          <w:b w:val="0"/>
          <w:bCs w:val="0"/>
          <w:caps/>
          <w:sz w:val="24"/>
          <w:szCs w:val="24"/>
          <w:rtl/>
        </w:rPr>
      </w:pPr>
      <w:r>
        <w:rPr>
          <w:rFonts w:hint="cs"/>
          <w:b w:val="0"/>
          <w:bCs w:val="0"/>
          <w:caps/>
          <w:sz w:val="24"/>
          <w:szCs w:val="24"/>
          <w:rtl/>
        </w:rPr>
        <w:t xml:space="preserve">לא נדרש ולקחשפ </w:t>
      </w:r>
    </w:p>
    <w:p w14:paraId="6059CD92" w14:textId="77777777" w:rsidR="001E2274" w:rsidRDefault="001E2274" w:rsidP="00C86A08">
      <w:pPr>
        <w:rPr>
          <w:b w:val="0"/>
          <w:bCs w:val="0"/>
          <w:caps/>
          <w:sz w:val="24"/>
          <w:szCs w:val="24"/>
          <w:rtl/>
        </w:rPr>
      </w:pPr>
    </w:p>
    <w:p w14:paraId="516A869F" w14:textId="77777777" w:rsidR="001E2274" w:rsidRDefault="00BC143A" w:rsidP="00C86A08">
      <w:pPr>
        <w:rPr>
          <w:caps/>
          <w:sz w:val="24"/>
          <w:szCs w:val="24"/>
          <w:u w:val="single"/>
          <w:rtl/>
        </w:rPr>
      </w:pPr>
      <w:r w:rsidRPr="00BC143A">
        <w:rPr>
          <w:rFonts w:hint="cs"/>
          <w:caps/>
          <w:sz w:val="24"/>
          <w:szCs w:val="24"/>
          <w:u w:val="single"/>
          <w:rtl/>
        </w:rPr>
        <w:t>גב</w:t>
      </w:r>
      <w:r w:rsidRPr="00BC143A">
        <w:rPr>
          <w:caps/>
          <w:sz w:val="24"/>
          <w:szCs w:val="24"/>
          <w:u w:val="single"/>
          <w:rtl/>
        </w:rPr>
        <w:t>'</w:t>
      </w:r>
      <w:r w:rsidRPr="00BC143A">
        <w:rPr>
          <w:rFonts w:hint="cs"/>
          <w:caps/>
          <w:sz w:val="24"/>
          <w:szCs w:val="24"/>
          <w:u w:val="single"/>
          <w:rtl/>
        </w:rPr>
        <w:t xml:space="preserve"> מיכל לשם - נציגת לשכת התכנון</w:t>
      </w:r>
      <w:r w:rsidR="001E2274">
        <w:rPr>
          <w:rFonts w:hint="cs"/>
          <w:caps/>
          <w:sz w:val="24"/>
          <w:szCs w:val="24"/>
          <w:u w:val="single"/>
          <w:rtl/>
        </w:rPr>
        <w:t>:</w:t>
      </w:r>
    </w:p>
    <w:p w14:paraId="63687524" w14:textId="6DA79776" w:rsidR="001E2274" w:rsidRDefault="00EC427A" w:rsidP="00C86A08">
      <w:pPr>
        <w:rPr>
          <w:b w:val="0"/>
          <w:bCs w:val="0"/>
          <w:caps/>
          <w:sz w:val="24"/>
          <w:szCs w:val="24"/>
          <w:rtl/>
        </w:rPr>
      </w:pPr>
      <w:r>
        <w:rPr>
          <w:rFonts w:hint="cs"/>
          <w:b w:val="0"/>
          <w:bCs w:val="0"/>
          <w:caps/>
          <w:sz w:val="24"/>
          <w:szCs w:val="24"/>
          <w:rtl/>
        </w:rPr>
        <w:t xml:space="preserve">אבל ב, תמם זה כתם פיתוח </w:t>
      </w:r>
    </w:p>
    <w:p w14:paraId="703044CF" w14:textId="77777777" w:rsidR="001E2274" w:rsidRDefault="001E2274" w:rsidP="00C86A08">
      <w:pPr>
        <w:rPr>
          <w:b w:val="0"/>
          <w:bCs w:val="0"/>
          <w:caps/>
          <w:sz w:val="24"/>
          <w:szCs w:val="24"/>
          <w:rtl/>
        </w:rPr>
      </w:pPr>
    </w:p>
    <w:p w14:paraId="773417E7" w14:textId="77777777" w:rsidR="001E2274" w:rsidRDefault="000A5C33" w:rsidP="00C86A08">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4D7F82D2" w14:textId="7EBB6C3B" w:rsidR="001E2274" w:rsidRDefault="00EC427A" w:rsidP="00C86A08">
      <w:pPr>
        <w:rPr>
          <w:b w:val="0"/>
          <w:bCs w:val="0"/>
          <w:caps/>
          <w:sz w:val="24"/>
          <w:szCs w:val="24"/>
          <w:rtl/>
        </w:rPr>
      </w:pPr>
      <w:r>
        <w:rPr>
          <w:rFonts w:hint="cs"/>
          <w:b w:val="0"/>
          <w:bCs w:val="0"/>
          <w:caps/>
          <w:sz w:val="24"/>
          <w:szCs w:val="24"/>
          <w:rtl/>
        </w:rPr>
        <w:t xml:space="preserve">כל התוכניות שהן חקלאי ו, ו, נמצאות בכתם הפיתוח העירוני לא הולכות לולקחשפ </w:t>
      </w:r>
    </w:p>
    <w:p w14:paraId="06CCB330" w14:textId="77777777" w:rsidR="001E2274" w:rsidRDefault="001E2274" w:rsidP="00C86A08">
      <w:pPr>
        <w:rPr>
          <w:b w:val="0"/>
          <w:bCs w:val="0"/>
          <w:caps/>
          <w:sz w:val="24"/>
          <w:szCs w:val="24"/>
          <w:rtl/>
        </w:rPr>
      </w:pPr>
    </w:p>
    <w:p w14:paraId="4381E2B2" w14:textId="77777777" w:rsidR="001E2274" w:rsidRDefault="00D17364" w:rsidP="00C86A08">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7D5A3E6F" w14:textId="2485FE84" w:rsidR="001E2274" w:rsidRDefault="00EC427A" w:rsidP="00C86A08">
      <w:pPr>
        <w:rPr>
          <w:b w:val="0"/>
          <w:bCs w:val="0"/>
          <w:caps/>
          <w:sz w:val="24"/>
          <w:szCs w:val="24"/>
          <w:rtl/>
        </w:rPr>
      </w:pPr>
      <w:r>
        <w:rPr>
          <w:rFonts w:hint="cs"/>
          <w:b w:val="0"/>
          <w:bCs w:val="0"/>
          <w:caps/>
          <w:sz w:val="24"/>
          <w:szCs w:val="24"/>
          <w:rtl/>
        </w:rPr>
        <w:t>טוב חברים</w:t>
      </w:r>
    </w:p>
    <w:p w14:paraId="7602E0D2" w14:textId="77777777" w:rsidR="001E2274" w:rsidRDefault="001E2274" w:rsidP="00C86A08">
      <w:pPr>
        <w:rPr>
          <w:b w:val="0"/>
          <w:bCs w:val="0"/>
          <w:caps/>
          <w:sz w:val="24"/>
          <w:szCs w:val="24"/>
          <w:rtl/>
        </w:rPr>
      </w:pPr>
    </w:p>
    <w:p w14:paraId="5BB549B2" w14:textId="77777777" w:rsidR="001E2274" w:rsidRDefault="003109B2" w:rsidP="00C86A08">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48B3B847" w14:textId="68E2B136" w:rsidR="001E2274" w:rsidRDefault="00EC427A" w:rsidP="00C86A08">
      <w:pPr>
        <w:rPr>
          <w:b w:val="0"/>
          <w:bCs w:val="0"/>
          <w:caps/>
          <w:sz w:val="24"/>
          <w:szCs w:val="24"/>
          <w:rtl/>
        </w:rPr>
      </w:pPr>
      <w:r>
        <w:rPr>
          <w:rFonts w:hint="cs"/>
          <w:b w:val="0"/>
          <w:bCs w:val="0"/>
          <w:caps/>
          <w:sz w:val="24"/>
          <w:szCs w:val="24"/>
          <w:rtl/>
        </w:rPr>
        <w:lastRenderedPageBreak/>
        <w:t xml:space="preserve">אני העליתי את השאלה ואני ביקשתי להוסיף את הנושאים </w:t>
      </w:r>
    </w:p>
    <w:p w14:paraId="6777D4D1" w14:textId="77777777" w:rsidR="001E2274" w:rsidRDefault="001E2274" w:rsidP="00C86A08">
      <w:pPr>
        <w:rPr>
          <w:b w:val="0"/>
          <w:bCs w:val="0"/>
          <w:caps/>
          <w:sz w:val="24"/>
          <w:szCs w:val="24"/>
          <w:rtl/>
        </w:rPr>
      </w:pPr>
    </w:p>
    <w:p w14:paraId="25CC0357" w14:textId="77777777" w:rsidR="001E2274" w:rsidRDefault="000A5C33" w:rsidP="00C86A08">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34859A41" w14:textId="54D90CC7" w:rsidR="001E2274" w:rsidRDefault="00EC427A" w:rsidP="00C86A08">
      <w:pPr>
        <w:rPr>
          <w:b w:val="0"/>
          <w:bCs w:val="0"/>
          <w:caps/>
          <w:sz w:val="24"/>
          <w:szCs w:val="24"/>
          <w:rtl/>
        </w:rPr>
      </w:pPr>
      <w:r>
        <w:rPr>
          <w:rFonts w:hint="cs"/>
          <w:b w:val="0"/>
          <w:bCs w:val="0"/>
          <w:caps/>
          <w:sz w:val="24"/>
          <w:szCs w:val="24"/>
          <w:rtl/>
        </w:rPr>
        <w:t xml:space="preserve">בסדר קיבלת תשובה ו, </w:t>
      </w:r>
    </w:p>
    <w:p w14:paraId="7B2C51EE" w14:textId="77777777" w:rsidR="001E2274" w:rsidRDefault="001E2274" w:rsidP="00C86A08">
      <w:pPr>
        <w:rPr>
          <w:b w:val="0"/>
          <w:bCs w:val="0"/>
          <w:caps/>
          <w:sz w:val="24"/>
          <w:szCs w:val="24"/>
          <w:rtl/>
        </w:rPr>
      </w:pPr>
    </w:p>
    <w:p w14:paraId="4ECB9091" w14:textId="77777777" w:rsidR="001E2274" w:rsidRDefault="003109B2" w:rsidP="00C86A08">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0D473AE0" w14:textId="1EA8DA4D" w:rsidR="001E2274" w:rsidRDefault="00EC427A" w:rsidP="00C86A08">
      <w:pPr>
        <w:rPr>
          <w:b w:val="0"/>
          <w:bCs w:val="0"/>
          <w:caps/>
          <w:sz w:val="24"/>
          <w:szCs w:val="24"/>
          <w:rtl/>
        </w:rPr>
      </w:pPr>
      <w:r>
        <w:rPr>
          <w:rFonts w:hint="cs"/>
          <w:b w:val="0"/>
          <w:bCs w:val="0"/>
          <w:caps/>
          <w:sz w:val="24"/>
          <w:szCs w:val="24"/>
          <w:rtl/>
        </w:rPr>
        <w:t>לתשומת לב, בלבד,</w:t>
      </w:r>
    </w:p>
    <w:p w14:paraId="6E5008E6" w14:textId="77777777" w:rsidR="001E2274" w:rsidRDefault="001E2274" w:rsidP="00C86A08">
      <w:pPr>
        <w:rPr>
          <w:b w:val="0"/>
          <w:bCs w:val="0"/>
          <w:caps/>
          <w:sz w:val="24"/>
          <w:szCs w:val="24"/>
          <w:rtl/>
        </w:rPr>
      </w:pPr>
    </w:p>
    <w:p w14:paraId="3036C8D7" w14:textId="77777777" w:rsidR="001E2274" w:rsidRDefault="000A5C33" w:rsidP="00C86A08">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6050D869" w14:textId="7275E749" w:rsidR="001E2274" w:rsidRDefault="00EC427A" w:rsidP="00C86A08">
      <w:pPr>
        <w:rPr>
          <w:b w:val="0"/>
          <w:bCs w:val="0"/>
          <w:caps/>
          <w:sz w:val="24"/>
          <w:szCs w:val="24"/>
          <w:rtl/>
        </w:rPr>
      </w:pPr>
      <w:r>
        <w:rPr>
          <w:rFonts w:hint="cs"/>
          <w:b w:val="0"/>
          <w:bCs w:val="0"/>
          <w:caps/>
          <w:sz w:val="24"/>
          <w:szCs w:val="24"/>
          <w:rtl/>
        </w:rPr>
        <w:t>לשני הנושאים בואו נתקדם</w:t>
      </w:r>
    </w:p>
    <w:p w14:paraId="0F72600F" w14:textId="77777777" w:rsidR="001E2274" w:rsidRDefault="001E2274" w:rsidP="00C86A08">
      <w:pPr>
        <w:rPr>
          <w:b w:val="0"/>
          <w:bCs w:val="0"/>
          <w:caps/>
          <w:sz w:val="24"/>
          <w:szCs w:val="24"/>
          <w:rtl/>
        </w:rPr>
      </w:pPr>
    </w:p>
    <w:p w14:paraId="2FD8498D" w14:textId="77777777" w:rsidR="001E2274" w:rsidRDefault="003109B2" w:rsidP="00C86A08">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084257FF" w14:textId="40C3BA8B" w:rsidR="001E2274" w:rsidRDefault="00EC427A" w:rsidP="00C86A08">
      <w:pPr>
        <w:rPr>
          <w:b w:val="0"/>
          <w:bCs w:val="0"/>
          <w:caps/>
          <w:sz w:val="24"/>
          <w:szCs w:val="24"/>
          <w:rtl/>
        </w:rPr>
      </w:pPr>
      <w:r>
        <w:rPr>
          <w:rFonts w:hint="cs"/>
          <w:b w:val="0"/>
          <w:bCs w:val="0"/>
          <w:caps/>
          <w:sz w:val="24"/>
          <w:szCs w:val="24"/>
          <w:rtl/>
        </w:rPr>
        <w:t>לא ש, אוקיי?</w:t>
      </w:r>
    </w:p>
    <w:p w14:paraId="31DBE6B5" w14:textId="77777777" w:rsidR="001E2274" w:rsidRDefault="001E2274" w:rsidP="00C86A08">
      <w:pPr>
        <w:rPr>
          <w:b w:val="0"/>
          <w:bCs w:val="0"/>
          <w:caps/>
          <w:sz w:val="24"/>
          <w:szCs w:val="24"/>
          <w:rtl/>
        </w:rPr>
      </w:pPr>
    </w:p>
    <w:p w14:paraId="381D6EF3" w14:textId="77777777" w:rsidR="001E2274" w:rsidRDefault="00D17364" w:rsidP="00C86A08">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3CC6B798" w14:textId="178A8502" w:rsidR="001E2274" w:rsidRDefault="00EC427A" w:rsidP="00C86A08">
      <w:pPr>
        <w:rPr>
          <w:b w:val="0"/>
          <w:bCs w:val="0"/>
          <w:caps/>
          <w:sz w:val="24"/>
          <w:szCs w:val="24"/>
          <w:rtl/>
        </w:rPr>
      </w:pPr>
      <w:r>
        <w:rPr>
          <w:rFonts w:hint="cs"/>
          <w:b w:val="0"/>
          <w:bCs w:val="0"/>
          <w:caps/>
          <w:sz w:val="24"/>
          <w:szCs w:val="24"/>
          <w:rtl/>
        </w:rPr>
        <w:t>נרשום בפרוטוקול נרשום</w:t>
      </w:r>
    </w:p>
    <w:p w14:paraId="5C2E7DA0" w14:textId="77777777" w:rsidR="001E2274" w:rsidRDefault="001E2274" w:rsidP="00C86A08">
      <w:pPr>
        <w:rPr>
          <w:b w:val="0"/>
          <w:bCs w:val="0"/>
          <w:caps/>
          <w:sz w:val="24"/>
          <w:szCs w:val="24"/>
          <w:rtl/>
        </w:rPr>
      </w:pPr>
    </w:p>
    <w:p w14:paraId="26CAE94C" w14:textId="77777777" w:rsidR="001E2274" w:rsidRDefault="003109B2" w:rsidP="00C86A08">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4CA41B74" w14:textId="5C363638" w:rsidR="001E2274" w:rsidRDefault="00EC427A" w:rsidP="00C86A08">
      <w:pPr>
        <w:rPr>
          <w:b w:val="0"/>
          <w:bCs w:val="0"/>
          <w:caps/>
          <w:sz w:val="24"/>
          <w:szCs w:val="24"/>
          <w:rtl/>
        </w:rPr>
      </w:pPr>
      <w:r>
        <w:rPr>
          <w:rFonts w:hint="cs"/>
          <w:b w:val="0"/>
          <w:bCs w:val="0"/>
          <w:caps/>
          <w:sz w:val="24"/>
          <w:szCs w:val="24"/>
          <w:rtl/>
        </w:rPr>
        <w:t>... בקשתי</w:t>
      </w:r>
    </w:p>
    <w:p w14:paraId="7E965516" w14:textId="77777777" w:rsidR="001E2274" w:rsidRDefault="001E2274" w:rsidP="00C86A08">
      <w:pPr>
        <w:rPr>
          <w:b w:val="0"/>
          <w:bCs w:val="0"/>
          <w:caps/>
          <w:sz w:val="24"/>
          <w:szCs w:val="24"/>
          <w:rtl/>
        </w:rPr>
      </w:pPr>
    </w:p>
    <w:p w14:paraId="23DD83A5" w14:textId="77777777" w:rsidR="001E2274" w:rsidRDefault="00D17364" w:rsidP="00C86A08">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64981541" w14:textId="5164D21D" w:rsidR="001E2274" w:rsidRDefault="00EC427A" w:rsidP="00C86A08">
      <w:pPr>
        <w:rPr>
          <w:b w:val="0"/>
          <w:bCs w:val="0"/>
          <w:caps/>
          <w:sz w:val="24"/>
          <w:szCs w:val="24"/>
          <w:rtl/>
        </w:rPr>
      </w:pPr>
      <w:r>
        <w:rPr>
          <w:rFonts w:hint="cs"/>
          <w:b w:val="0"/>
          <w:bCs w:val="0"/>
          <w:caps/>
          <w:sz w:val="24"/>
          <w:szCs w:val="24"/>
          <w:rtl/>
        </w:rPr>
        <w:t>רשמנו בפרוטוקול</w:t>
      </w:r>
    </w:p>
    <w:p w14:paraId="684B37C2" w14:textId="77777777" w:rsidR="001E2274" w:rsidRDefault="001E2274" w:rsidP="00C86A08">
      <w:pPr>
        <w:rPr>
          <w:b w:val="0"/>
          <w:bCs w:val="0"/>
          <w:caps/>
          <w:sz w:val="24"/>
          <w:szCs w:val="24"/>
          <w:rtl/>
        </w:rPr>
      </w:pPr>
    </w:p>
    <w:p w14:paraId="77DC33A4" w14:textId="77777777" w:rsidR="001E2274" w:rsidRDefault="003109B2" w:rsidP="00C86A08">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709F6BA0" w14:textId="04101402" w:rsidR="001E2274" w:rsidRDefault="00EC427A" w:rsidP="00C86A08">
      <w:pPr>
        <w:rPr>
          <w:b w:val="0"/>
          <w:bCs w:val="0"/>
          <w:caps/>
          <w:sz w:val="24"/>
          <w:szCs w:val="24"/>
          <w:rtl/>
        </w:rPr>
      </w:pPr>
      <w:r>
        <w:rPr>
          <w:rFonts w:hint="cs"/>
          <w:b w:val="0"/>
          <w:bCs w:val="0"/>
          <w:caps/>
          <w:sz w:val="24"/>
          <w:szCs w:val="24"/>
          <w:rtl/>
        </w:rPr>
        <w:t>אוקיי אני לא אין אין לי התנגדות להעביר את זה לא מקומית</w:t>
      </w:r>
    </w:p>
    <w:p w14:paraId="28A6F69A" w14:textId="77777777" w:rsidR="001E2274" w:rsidRDefault="001E2274" w:rsidP="00C86A08">
      <w:pPr>
        <w:rPr>
          <w:b w:val="0"/>
          <w:bCs w:val="0"/>
          <w:caps/>
          <w:sz w:val="24"/>
          <w:szCs w:val="24"/>
          <w:rtl/>
        </w:rPr>
      </w:pPr>
    </w:p>
    <w:p w14:paraId="442313F1" w14:textId="77777777" w:rsidR="001E2274" w:rsidRDefault="00D17364" w:rsidP="00C86A08">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115141AE" w14:textId="55B60D24" w:rsidR="001E2274" w:rsidRDefault="00EC427A" w:rsidP="00C86A08">
      <w:pPr>
        <w:rPr>
          <w:b w:val="0"/>
          <w:bCs w:val="0"/>
          <w:caps/>
          <w:sz w:val="24"/>
          <w:szCs w:val="24"/>
          <w:rtl/>
        </w:rPr>
      </w:pPr>
      <w:r>
        <w:rPr>
          <w:rFonts w:hint="cs"/>
          <w:b w:val="0"/>
          <w:bCs w:val="0"/>
          <w:caps/>
          <w:sz w:val="24"/>
          <w:szCs w:val="24"/>
          <w:rtl/>
        </w:rPr>
        <w:t>טוב</w:t>
      </w:r>
    </w:p>
    <w:p w14:paraId="284F45B8" w14:textId="77777777" w:rsidR="001E2274" w:rsidRDefault="001E2274" w:rsidP="00C86A08">
      <w:pPr>
        <w:rPr>
          <w:b w:val="0"/>
          <w:bCs w:val="0"/>
          <w:caps/>
          <w:sz w:val="24"/>
          <w:szCs w:val="24"/>
          <w:rtl/>
        </w:rPr>
      </w:pPr>
    </w:p>
    <w:p w14:paraId="5085667E" w14:textId="77777777" w:rsidR="001E2274" w:rsidRDefault="003109B2" w:rsidP="00C86A08">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59AF651F" w14:textId="10C0D3AE" w:rsidR="001E2274" w:rsidRDefault="00EC427A" w:rsidP="00C86A08">
      <w:pPr>
        <w:rPr>
          <w:b w:val="0"/>
          <w:bCs w:val="0"/>
          <w:caps/>
          <w:sz w:val="24"/>
          <w:szCs w:val="24"/>
          <w:rtl/>
        </w:rPr>
      </w:pPr>
      <w:r>
        <w:rPr>
          <w:rFonts w:hint="cs"/>
          <w:b w:val="0"/>
          <w:bCs w:val="0"/>
          <w:caps/>
          <w:sz w:val="24"/>
          <w:szCs w:val="24"/>
          <w:rtl/>
        </w:rPr>
        <w:t>אוקיי?</w:t>
      </w:r>
    </w:p>
    <w:p w14:paraId="04325A2C" w14:textId="77777777" w:rsidR="001E2274" w:rsidRDefault="001E2274" w:rsidP="00C86A08">
      <w:pPr>
        <w:rPr>
          <w:b w:val="0"/>
          <w:bCs w:val="0"/>
          <w:caps/>
          <w:sz w:val="24"/>
          <w:szCs w:val="24"/>
          <w:rtl/>
        </w:rPr>
      </w:pPr>
    </w:p>
    <w:p w14:paraId="7C7AE68E" w14:textId="77777777" w:rsidR="001E2274" w:rsidRDefault="003361D4" w:rsidP="00C86A08">
      <w:pPr>
        <w:rPr>
          <w:caps/>
          <w:sz w:val="24"/>
          <w:szCs w:val="24"/>
          <w:u w:val="single"/>
          <w:rtl/>
        </w:rPr>
      </w:pPr>
      <w:r w:rsidRPr="003361D4">
        <w:rPr>
          <w:rFonts w:hint="cs"/>
          <w:caps/>
          <w:sz w:val="24"/>
          <w:szCs w:val="24"/>
          <w:u w:val="single"/>
          <w:rtl/>
        </w:rPr>
        <w:t>עורך דין ניצן בן ארויה - יועץ משפטי לוועדה המחוזית</w:t>
      </w:r>
      <w:r w:rsidR="001E2274">
        <w:rPr>
          <w:rFonts w:hint="cs"/>
          <w:caps/>
          <w:sz w:val="24"/>
          <w:szCs w:val="24"/>
          <w:u w:val="single"/>
          <w:rtl/>
        </w:rPr>
        <w:t>:</w:t>
      </w:r>
    </w:p>
    <w:p w14:paraId="777B2753" w14:textId="28B9D707" w:rsidR="001E2274" w:rsidRDefault="00EC427A" w:rsidP="00C86A08">
      <w:pPr>
        <w:rPr>
          <w:b w:val="0"/>
          <w:bCs w:val="0"/>
          <w:caps/>
          <w:sz w:val="24"/>
          <w:szCs w:val="24"/>
          <w:rtl/>
        </w:rPr>
      </w:pPr>
      <w:r>
        <w:rPr>
          <w:rFonts w:hint="cs"/>
          <w:b w:val="0"/>
          <w:bCs w:val="0"/>
          <w:caps/>
          <w:sz w:val="24"/>
          <w:szCs w:val="24"/>
          <w:rtl/>
        </w:rPr>
        <w:t>זה לא עניין של התנגדות זה עניין של סמכות, אין סמכות שלהם</w:t>
      </w:r>
    </w:p>
    <w:p w14:paraId="1AB9F18D" w14:textId="77777777" w:rsidR="001E2274" w:rsidRDefault="001E2274" w:rsidP="00C86A08">
      <w:pPr>
        <w:rPr>
          <w:b w:val="0"/>
          <w:bCs w:val="0"/>
          <w:caps/>
          <w:sz w:val="24"/>
          <w:szCs w:val="24"/>
          <w:rtl/>
        </w:rPr>
      </w:pPr>
    </w:p>
    <w:p w14:paraId="1E13E7F7" w14:textId="77777777" w:rsidR="001E2274" w:rsidRDefault="00D17364" w:rsidP="00C86A08">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6F35420C" w14:textId="11EBCC93" w:rsidR="001E2274" w:rsidRDefault="00EC427A" w:rsidP="00C86A08">
      <w:pPr>
        <w:rPr>
          <w:b w:val="0"/>
          <w:bCs w:val="0"/>
          <w:caps/>
          <w:sz w:val="24"/>
          <w:szCs w:val="24"/>
          <w:rtl/>
        </w:rPr>
      </w:pPr>
      <w:r>
        <w:rPr>
          <w:rFonts w:hint="cs"/>
          <w:b w:val="0"/>
          <w:bCs w:val="0"/>
          <w:caps/>
          <w:sz w:val="24"/>
          <w:szCs w:val="24"/>
          <w:rtl/>
        </w:rPr>
        <w:t>טוב חברים</w:t>
      </w:r>
      <w:r w:rsidR="000F703D">
        <w:rPr>
          <w:rFonts w:hint="cs"/>
          <w:b w:val="0"/>
          <w:bCs w:val="0"/>
          <w:caps/>
          <w:sz w:val="24"/>
          <w:szCs w:val="24"/>
          <w:rtl/>
        </w:rPr>
        <w:t xml:space="preserve"> </w:t>
      </w:r>
      <w:r>
        <w:rPr>
          <w:rFonts w:hint="cs"/>
          <w:b w:val="0"/>
          <w:bCs w:val="0"/>
          <w:caps/>
          <w:sz w:val="24"/>
          <w:szCs w:val="24"/>
          <w:rtl/>
        </w:rPr>
        <w:t xml:space="preserve">... רגע יש בעיה עם המצלמה תמתינו שניה אחת אנחנו צריכים לאפס את המצלמה </w:t>
      </w:r>
    </w:p>
    <w:p w14:paraId="6A745E19" w14:textId="77777777" w:rsidR="001E2274" w:rsidRDefault="001E2274" w:rsidP="00C86A08">
      <w:pPr>
        <w:rPr>
          <w:b w:val="0"/>
          <w:bCs w:val="0"/>
          <w:caps/>
          <w:sz w:val="24"/>
          <w:szCs w:val="24"/>
          <w:rtl/>
        </w:rPr>
      </w:pPr>
    </w:p>
    <w:p w14:paraId="6735A7E7" w14:textId="77777777" w:rsidR="001E2274" w:rsidRDefault="004E48D1" w:rsidP="00C86A08">
      <w:pPr>
        <w:rPr>
          <w:b w:val="0"/>
          <w:bCs w:val="0"/>
          <w:caps/>
          <w:sz w:val="24"/>
          <w:szCs w:val="24"/>
          <w:rtl/>
        </w:rPr>
      </w:pPr>
      <w:r>
        <w:rPr>
          <w:rFonts w:hint="cs"/>
          <w:b w:val="0"/>
          <w:bCs w:val="0"/>
          <w:caps/>
          <w:sz w:val="24"/>
          <w:szCs w:val="24"/>
          <w:rtl/>
        </w:rPr>
        <w:t>(מתארגנים</w:t>
      </w:r>
      <w:r w:rsidR="00D440AA">
        <w:rPr>
          <w:rFonts w:hint="cs"/>
          <w:b w:val="0"/>
          <w:bCs w:val="0"/>
          <w:caps/>
          <w:sz w:val="24"/>
          <w:szCs w:val="24"/>
          <w:rtl/>
        </w:rPr>
        <w:t>)</w:t>
      </w:r>
    </w:p>
    <w:p w14:paraId="0D4AE7E9" w14:textId="77777777" w:rsidR="001E2274" w:rsidRDefault="001E2274" w:rsidP="00C86A08">
      <w:pPr>
        <w:rPr>
          <w:b w:val="0"/>
          <w:bCs w:val="0"/>
          <w:caps/>
          <w:sz w:val="24"/>
          <w:szCs w:val="24"/>
          <w:rtl/>
        </w:rPr>
      </w:pPr>
    </w:p>
    <w:p w14:paraId="06A1AF9C" w14:textId="77777777" w:rsidR="001E2274" w:rsidRDefault="00D17364" w:rsidP="00C86A08">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0C6E4927" w14:textId="7CB6A9EC" w:rsidR="001E2274" w:rsidRDefault="00D440AA" w:rsidP="00C86A08">
      <w:pPr>
        <w:rPr>
          <w:b w:val="0"/>
          <w:bCs w:val="0"/>
          <w:caps/>
          <w:sz w:val="24"/>
          <w:szCs w:val="24"/>
          <w:rtl/>
        </w:rPr>
      </w:pPr>
      <w:r>
        <w:rPr>
          <w:rFonts w:hint="cs"/>
          <w:b w:val="0"/>
          <w:bCs w:val="0"/>
          <w:caps/>
          <w:sz w:val="24"/>
          <w:szCs w:val="24"/>
          <w:rtl/>
        </w:rPr>
        <w:t xml:space="preserve">מה זה עכשיו נתניה תזכירו לנו, </w:t>
      </w:r>
    </w:p>
    <w:p w14:paraId="0DAF8EAB" w14:textId="77777777" w:rsidR="001E2274" w:rsidRDefault="001E2274" w:rsidP="00C86A08">
      <w:pPr>
        <w:rPr>
          <w:b w:val="0"/>
          <w:bCs w:val="0"/>
          <w:caps/>
          <w:sz w:val="24"/>
          <w:szCs w:val="24"/>
          <w:rtl/>
        </w:rPr>
      </w:pPr>
    </w:p>
    <w:p w14:paraId="75DDF363" w14:textId="77777777" w:rsidR="001E2274" w:rsidRDefault="000A5C33" w:rsidP="00C86A08">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0007AF4D" w14:textId="03DAA44E" w:rsidR="001E2274" w:rsidRDefault="00D440AA" w:rsidP="00C86A08">
      <w:pPr>
        <w:rPr>
          <w:b w:val="0"/>
          <w:bCs w:val="0"/>
          <w:caps/>
          <w:sz w:val="24"/>
          <w:szCs w:val="24"/>
          <w:rtl/>
        </w:rPr>
      </w:pPr>
      <w:r>
        <w:rPr>
          <w:rFonts w:hint="cs"/>
          <w:b w:val="0"/>
          <w:bCs w:val="0"/>
          <w:caps/>
          <w:sz w:val="24"/>
          <w:szCs w:val="24"/>
          <w:rtl/>
        </w:rPr>
        <w:t xml:space="preserve">זה וינגייט אתה זוכר את ה, </w:t>
      </w:r>
    </w:p>
    <w:p w14:paraId="2300F25E" w14:textId="77777777" w:rsidR="001E2274" w:rsidRDefault="001E2274" w:rsidP="00C86A08">
      <w:pPr>
        <w:rPr>
          <w:b w:val="0"/>
          <w:bCs w:val="0"/>
          <w:caps/>
          <w:sz w:val="24"/>
          <w:szCs w:val="24"/>
          <w:rtl/>
        </w:rPr>
      </w:pPr>
    </w:p>
    <w:p w14:paraId="4B0647B6" w14:textId="77777777" w:rsidR="001E2274" w:rsidRDefault="00D17364" w:rsidP="00C86A08">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21E25DF4" w14:textId="5ECF1FDD" w:rsidR="001E2274" w:rsidRDefault="00D440AA" w:rsidP="00C86A08">
      <w:pPr>
        <w:rPr>
          <w:b w:val="0"/>
          <w:bCs w:val="0"/>
          <w:caps/>
          <w:sz w:val="24"/>
          <w:szCs w:val="24"/>
          <w:rtl/>
        </w:rPr>
      </w:pPr>
      <w:r>
        <w:rPr>
          <w:rFonts w:hint="cs"/>
          <w:b w:val="0"/>
          <w:bCs w:val="0"/>
          <w:caps/>
          <w:sz w:val="24"/>
          <w:szCs w:val="24"/>
          <w:rtl/>
        </w:rPr>
        <w:t xml:space="preserve">אה וינגייט וינגייט ... </w:t>
      </w:r>
    </w:p>
    <w:p w14:paraId="765EB51F" w14:textId="77777777" w:rsidR="001E2274" w:rsidRDefault="001E2274" w:rsidP="00C86A08">
      <w:pPr>
        <w:rPr>
          <w:b w:val="0"/>
          <w:bCs w:val="0"/>
          <w:caps/>
          <w:sz w:val="24"/>
          <w:szCs w:val="24"/>
          <w:rtl/>
        </w:rPr>
      </w:pPr>
    </w:p>
    <w:p w14:paraId="727516A1" w14:textId="77777777" w:rsidR="001E2274" w:rsidRDefault="003361D4" w:rsidP="00C86A08">
      <w:pPr>
        <w:rPr>
          <w:caps/>
          <w:sz w:val="24"/>
          <w:szCs w:val="24"/>
          <w:u w:val="single"/>
          <w:rtl/>
        </w:rPr>
      </w:pPr>
      <w:r w:rsidRPr="003361D4">
        <w:rPr>
          <w:rFonts w:hint="cs"/>
          <w:caps/>
          <w:sz w:val="24"/>
          <w:szCs w:val="24"/>
          <w:u w:val="single"/>
          <w:rtl/>
        </w:rPr>
        <w:t>עורך דין ניצן בן ארויה - יועץ משפטי לוועדה המחוזית</w:t>
      </w:r>
      <w:r w:rsidR="001E2274">
        <w:rPr>
          <w:rFonts w:hint="cs"/>
          <w:caps/>
          <w:sz w:val="24"/>
          <w:szCs w:val="24"/>
          <w:u w:val="single"/>
          <w:rtl/>
        </w:rPr>
        <w:t>:</w:t>
      </w:r>
    </w:p>
    <w:p w14:paraId="78A5470B" w14:textId="4AF9F692" w:rsidR="001E2274" w:rsidRDefault="00D440AA" w:rsidP="00C86A08">
      <w:pPr>
        <w:rPr>
          <w:b w:val="0"/>
          <w:bCs w:val="0"/>
          <w:caps/>
          <w:sz w:val="24"/>
          <w:szCs w:val="24"/>
          <w:rtl/>
        </w:rPr>
      </w:pPr>
      <w:r>
        <w:rPr>
          <w:rFonts w:hint="cs"/>
          <w:b w:val="0"/>
          <w:bCs w:val="0"/>
          <w:caps/>
          <w:sz w:val="24"/>
          <w:szCs w:val="24"/>
          <w:rtl/>
        </w:rPr>
        <w:t xml:space="preserve">... בקטנה נכון? </w:t>
      </w:r>
    </w:p>
    <w:p w14:paraId="2A575036" w14:textId="77777777" w:rsidR="001E2274" w:rsidRDefault="001E2274" w:rsidP="00C86A08">
      <w:pPr>
        <w:rPr>
          <w:b w:val="0"/>
          <w:bCs w:val="0"/>
          <w:caps/>
          <w:sz w:val="24"/>
          <w:szCs w:val="24"/>
          <w:rtl/>
        </w:rPr>
      </w:pPr>
    </w:p>
    <w:p w14:paraId="2FC1C9D1" w14:textId="77777777" w:rsidR="001E2274" w:rsidRDefault="002525C2" w:rsidP="00C86A08">
      <w:pPr>
        <w:rPr>
          <w:caps/>
          <w:sz w:val="24"/>
          <w:szCs w:val="24"/>
          <w:u w:val="single"/>
          <w:rtl/>
        </w:rPr>
      </w:pPr>
      <w:r w:rsidRPr="002525C2">
        <w:rPr>
          <w:rFonts w:hint="cs"/>
          <w:caps/>
          <w:sz w:val="24"/>
          <w:szCs w:val="24"/>
          <w:u w:val="single"/>
          <w:rtl/>
        </w:rPr>
        <w:t>גב</w:t>
      </w:r>
      <w:r w:rsidRPr="002525C2">
        <w:rPr>
          <w:caps/>
          <w:sz w:val="24"/>
          <w:szCs w:val="24"/>
          <w:u w:val="single"/>
          <w:rtl/>
        </w:rPr>
        <w:t>'</w:t>
      </w:r>
      <w:r w:rsidRPr="002525C2">
        <w:rPr>
          <w:rFonts w:hint="cs"/>
          <w:caps/>
          <w:sz w:val="24"/>
          <w:szCs w:val="24"/>
          <w:u w:val="single"/>
          <w:rtl/>
        </w:rPr>
        <w:t xml:space="preserve"> עדי באום תמיר - נציגת לשכת התכנון</w:t>
      </w:r>
      <w:r w:rsidR="001E2274">
        <w:rPr>
          <w:rFonts w:hint="cs"/>
          <w:caps/>
          <w:sz w:val="24"/>
          <w:szCs w:val="24"/>
          <w:u w:val="single"/>
          <w:rtl/>
        </w:rPr>
        <w:t>:</w:t>
      </w:r>
    </w:p>
    <w:p w14:paraId="3501C208" w14:textId="10F2054B" w:rsidR="001E2274" w:rsidRDefault="009E26FD" w:rsidP="00C86A08">
      <w:pPr>
        <w:rPr>
          <w:b w:val="0"/>
          <w:bCs w:val="0"/>
          <w:caps/>
          <w:sz w:val="24"/>
          <w:szCs w:val="24"/>
          <w:rtl/>
        </w:rPr>
      </w:pPr>
      <w:r>
        <w:rPr>
          <w:rFonts w:hint="cs"/>
          <w:b w:val="0"/>
          <w:bCs w:val="0"/>
          <w:caps/>
          <w:sz w:val="24"/>
          <w:szCs w:val="24"/>
          <w:rtl/>
        </w:rPr>
        <w:t>לא זה לא פנימי הם צריכים להציג</w:t>
      </w:r>
    </w:p>
    <w:p w14:paraId="72ACFB76" w14:textId="77777777" w:rsidR="001E2274" w:rsidRDefault="001E2274" w:rsidP="00C86A08">
      <w:pPr>
        <w:rPr>
          <w:b w:val="0"/>
          <w:bCs w:val="0"/>
          <w:caps/>
          <w:sz w:val="24"/>
          <w:szCs w:val="24"/>
          <w:rtl/>
        </w:rPr>
      </w:pPr>
    </w:p>
    <w:p w14:paraId="0CB6E853" w14:textId="77777777" w:rsidR="001E2274" w:rsidRDefault="000A5C33" w:rsidP="00C86A08">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2C9B51C5" w14:textId="386819EA" w:rsidR="001E2274" w:rsidRDefault="009E26FD" w:rsidP="00C86A08">
      <w:pPr>
        <w:rPr>
          <w:b w:val="0"/>
          <w:bCs w:val="0"/>
          <w:caps/>
          <w:sz w:val="24"/>
          <w:szCs w:val="24"/>
          <w:rtl/>
        </w:rPr>
      </w:pPr>
      <w:r>
        <w:rPr>
          <w:rFonts w:hint="cs"/>
          <w:b w:val="0"/>
          <w:bCs w:val="0"/>
          <w:caps/>
          <w:sz w:val="24"/>
          <w:szCs w:val="24"/>
          <w:rtl/>
        </w:rPr>
        <w:t xml:space="preserve">זה לא </w:t>
      </w:r>
    </w:p>
    <w:p w14:paraId="7137C185" w14:textId="77777777" w:rsidR="001E2274" w:rsidRDefault="001E2274" w:rsidP="00C86A08">
      <w:pPr>
        <w:rPr>
          <w:b w:val="0"/>
          <w:bCs w:val="0"/>
          <w:caps/>
          <w:sz w:val="24"/>
          <w:szCs w:val="24"/>
          <w:rtl/>
        </w:rPr>
      </w:pPr>
    </w:p>
    <w:p w14:paraId="49EFC196" w14:textId="77777777" w:rsidR="001E2274" w:rsidRDefault="003361D4" w:rsidP="00C86A08">
      <w:pPr>
        <w:rPr>
          <w:caps/>
          <w:sz w:val="24"/>
          <w:szCs w:val="24"/>
          <w:u w:val="single"/>
          <w:rtl/>
        </w:rPr>
      </w:pPr>
      <w:r w:rsidRPr="003361D4">
        <w:rPr>
          <w:rFonts w:hint="cs"/>
          <w:caps/>
          <w:sz w:val="24"/>
          <w:szCs w:val="24"/>
          <w:u w:val="single"/>
          <w:rtl/>
        </w:rPr>
        <w:t>עורך דין ניצן בן ארויה - יועץ משפטי לוועדה המחוזית</w:t>
      </w:r>
      <w:r w:rsidR="001E2274">
        <w:rPr>
          <w:rFonts w:hint="cs"/>
          <w:caps/>
          <w:sz w:val="24"/>
          <w:szCs w:val="24"/>
          <w:u w:val="single"/>
          <w:rtl/>
        </w:rPr>
        <w:t>:</w:t>
      </w:r>
    </w:p>
    <w:p w14:paraId="2CD51790" w14:textId="5FFB621C" w:rsidR="001E2274" w:rsidRDefault="009E26FD" w:rsidP="00C86A08">
      <w:pPr>
        <w:rPr>
          <w:b w:val="0"/>
          <w:bCs w:val="0"/>
          <w:caps/>
          <w:sz w:val="24"/>
          <w:szCs w:val="24"/>
          <w:rtl/>
        </w:rPr>
      </w:pPr>
      <w:r>
        <w:rPr>
          <w:rFonts w:hint="cs"/>
          <w:b w:val="0"/>
          <w:bCs w:val="0"/>
          <w:caps/>
          <w:sz w:val="24"/>
          <w:szCs w:val="24"/>
          <w:rtl/>
        </w:rPr>
        <w:t xml:space="preserve">מציגים אה הם מציגים את זה נכון </w:t>
      </w:r>
    </w:p>
    <w:p w14:paraId="0307FBA3" w14:textId="77777777" w:rsidR="001E2274" w:rsidRDefault="001E2274" w:rsidP="00C86A08">
      <w:pPr>
        <w:rPr>
          <w:b w:val="0"/>
          <w:bCs w:val="0"/>
          <w:caps/>
          <w:sz w:val="24"/>
          <w:szCs w:val="24"/>
          <w:rtl/>
        </w:rPr>
      </w:pPr>
    </w:p>
    <w:p w14:paraId="410353FE" w14:textId="77777777" w:rsidR="001E2274" w:rsidRDefault="002525C2" w:rsidP="00C86A08">
      <w:pPr>
        <w:rPr>
          <w:caps/>
          <w:sz w:val="24"/>
          <w:szCs w:val="24"/>
          <w:u w:val="single"/>
          <w:rtl/>
        </w:rPr>
      </w:pPr>
      <w:r w:rsidRPr="002525C2">
        <w:rPr>
          <w:rFonts w:hint="cs"/>
          <w:caps/>
          <w:sz w:val="24"/>
          <w:szCs w:val="24"/>
          <w:u w:val="single"/>
          <w:rtl/>
        </w:rPr>
        <w:t>גב</w:t>
      </w:r>
      <w:r w:rsidRPr="002525C2">
        <w:rPr>
          <w:caps/>
          <w:sz w:val="24"/>
          <w:szCs w:val="24"/>
          <w:u w:val="single"/>
          <w:rtl/>
        </w:rPr>
        <w:t>'</w:t>
      </w:r>
      <w:r w:rsidRPr="002525C2">
        <w:rPr>
          <w:rFonts w:hint="cs"/>
          <w:caps/>
          <w:sz w:val="24"/>
          <w:szCs w:val="24"/>
          <w:u w:val="single"/>
          <w:rtl/>
        </w:rPr>
        <w:t xml:space="preserve"> עדי באום תמיר - נציגת לשכת התכנון</w:t>
      </w:r>
      <w:r w:rsidR="001E2274">
        <w:rPr>
          <w:rFonts w:hint="cs"/>
          <w:caps/>
          <w:sz w:val="24"/>
          <w:szCs w:val="24"/>
          <w:u w:val="single"/>
          <w:rtl/>
        </w:rPr>
        <w:t>:</w:t>
      </w:r>
    </w:p>
    <w:p w14:paraId="16432F67" w14:textId="0DE2632C" w:rsidR="001E2274" w:rsidRDefault="009E26FD" w:rsidP="00C86A08">
      <w:pPr>
        <w:rPr>
          <w:b w:val="0"/>
          <w:bCs w:val="0"/>
          <w:caps/>
          <w:sz w:val="24"/>
          <w:szCs w:val="24"/>
          <w:rtl/>
        </w:rPr>
      </w:pPr>
      <w:r>
        <w:rPr>
          <w:rFonts w:hint="cs"/>
          <w:b w:val="0"/>
          <w:bCs w:val="0"/>
          <w:caps/>
          <w:sz w:val="24"/>
          <w:szCs w:val="24"/>
          <w:rtl/>
        </w:rPr>
        <w:t>אבל</w:t>
      </w:r>
      <w:r w:rsidR="000F703D">
        <w:rPr>
          <w:rFonts w:hint="cs"/>
          <w:b w:val="0"/>
          <w:bCs w:val="0"/>
          <w:caps/>
          <w:sz w:val="24"/>
          <w:szCs w:val="24"/>
          <w:rtl/>
        </w:rPr>
        <w:t xml:space="preserve"> </w:t>
      </w:r>
      <w:r>
        <w:rPr>
          <w:rFonts w:hint="cs"/>
          <w:b w:val="0"/>
          <w:bCs w:val="0"/>
          <w:caps/>
          <w:sz w:val="24"/>
          <w:szCs w:val="24"/>
          <w:rtl/>
        </w:rPr>
        <w:t>...</w:t>
      </w:r>
    </w:p>
    <w:p w14:paraId="644D5A7A" w14:textId="77777777" w:rsidR="001E2274" w:rsidRDefault="001E2274" w:rsidP="00C86A08">
      <w:pPr>
        <w:rPr>
          <w:b w:val="0"/>
          <w:bCs w:val="0"/>
          <w:caps/>
          <w:sz w:val="24"/>
          <w:szCs w:val="24"/>
          <w:rtl/>
        </w:rPr>
      </w:pPr>
    </w:p>
    <w:p w14:paraId="79DBA3EF" w14:textId="77777777" w:rsidR="001E2274" w:rsidRDefault="000A5C33" w:rsidP="00C86A08">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330FB7F0" w14:textId="37BA1C47" w:rsidR="001E2274" w:rsidRDefault="009E26FD" w:rsidP="00C86A08">
      <w:pPr>
        <w:rPr>
          <w:b w:val="0"/>
          <w:bCs w:val="0"/>
          <w:caps/>
          <w:sz w:val="24"/>
          <w:szCs w:val="24"/>
          <w:rtl/>
        </w:rPr>
      </w:pPr>
      <w:r>
        <w:rPr>
          <w:rFonts w:hint="cs"/>
          <w:b w:val="0"/>
          <w:bCs w:val="0"/>
          <w:caps/>
          <w:sz w:val="24"/>
          <w:szCs w:val="24"/>
          <w:rtl/>
        </w:rPr>
        <w:t>אני אני יכול להכניס אני מכניס אותם אוקיי?</w:t>
      </w:r>
    </w:p>
    <w:p w14:paraId="0694F85B" w14:textId="77777777" w:rsidR="001E2274" w:rsidRDefault="001E2274" w:rsidP="00C86A08">
      <w:pPr>
        <w:rPr>
          <w:b w:val="0"/>
          <w:bCs w:val="0"/>
          <w:caps/>
          <w:sz w:val="24"/>
          <w:szCs w:val="24"/>
          <w:rtl/>
        </w:rPr>
      </w:pPr>
    </w:p>
    <w:p w14:paraId="2C7FE788" w14:textId="77777777" w:rsidR="001E2274" w:rsidRDefault="00D17364" w:rsidP="00C86A08">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17EEB364" w14:textId="7A2D0759" w:rsidR="001E2274" w:rsidRDefault="009E26FD" w:rsidP="00C86A08">
      <w:pPr>
        <w:rPr>
          <w:b w:val="0"/>
          <w:bCs w:val="0"/>
          <w:caps/>
          <w:sz w:val="24"/>
          <w:szCs w:val="24"/>
          <w:rtl/>
        </w:rPr>
      </w:pPr>
      <w:r>
        <w:rPr>
          <w:rFonts w:hint="cs"/>
          <w:b w:val="0"/>
          <w:bCs w:val="0"/>
          <w:caps/>
          <w:sz w:val="24"/>
          <w:szCs w:val="24"/>
          <w:rtl/>
        </w:rPr>
        <w:t>כן</w:t>
      </w:r>
      <w:r w:rsidR="00C60E71">
        <w:rPr>
          <w:rFonts w:hint="cs"/>
          <w:b w:val="0"/>
          <w:bCs w:val="0"/>
          <w:caps/>
          <w:sz w:val="24"/>
          <w:szCs w:val="24"/>
          <w:rtl/>
        </w:rPr>
        <w:t xml:space="preserve">, טוב בוקר טוב לכולם אנחנו בבקשה </w:t>
      </w:r>
      <w:r w:rsidR="00C60E71" w:rsidRPr="00C60E71">
        <w:rPr>
          <w:b w:val="0"/>
          <w:bCs w:val="0"/>
          <w:caps/>
          <w:sz w:val="24"/>
          <w:szCs w:val="24"/>
          <w:rtl/>
        </w:rPr>
        <w:t>נת/ ש/ 561. מוסד להשכלה גבוהה</w:t>
      </w:r>
      <w:r w:rsidR="00C60E71">
        <w:rPr>
          <w:rFonts w:hint="cs"/>
          <w:b w:val="0"/>
          <w:bCs w:val="0"/>
          <w:caps/>
          <w:sz w:val="24"/>
          <w:szCs w:val="24"/>
          <w:rtl/>
        </w:rPr>
        <w:t xml:space="preserve"> אנחנו בדיון למעשה זה דיון בבקשה כי היא דורשת את אישור של הוועדה המחוזית אנחנו כבר בדיון שני אנחנו ביקשנו מכם ל, בהחלטה הקודמת </w:t>
      </w:r>
    </w:p>
    <w:p w14:paraId="1C08731C" w14:textId="77777777" w:rsidR="001E2274" w:rsidRDefault="001E2274" w:rsidP="00C86A08">
      <w:pPr>
        <w:rPr>
          <w:b w:val="0"/>
          <w:bCs w:val="0"/>
          <w:caps/>
          <w:sz w:val="24"/>
          <w:szCs w:val="24"/>
          <w:rtl/>
        </w:rPr>
      </w:pPr>
    </w:p>
    <w:p w14:paraId="17F9BD91" w14:textId="77777777" w:rsidR="001E2274" w:rsidRDefault="000A5C33" w:rsidP="00C86A08">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52A1C95A" w14:textId="41E20C2C" w:rsidR="001E2274" w:rsidRDefault="00C60E71" w:rsidP="00C86A08">
      <w:pPr>
        <w:rPr>
          <w:b w:val="0"/>
          <w:bCs w:val="0"/>
          <w:caps/>
          <w:sz w:val="24"/>
          <w:szCs w:val="24"/>
          <w:rtl/>
        </w:rPr>
      </w:pPr>
      <w:r>
        <w:rPr>
          <w:rFonts w:hint="cs"/>
          <w:b w:val="0"/>
          <w:bCs w:val="0"/>
          <w:caps/>
          <w:sz w:val="24"/>
          <w:szCs w:val="24"/>
          <w:rtl/>
        </w:rPr>
        <w:t xml:space="preserve">להציג את הנצפות ב, </w:t>
      </w:r>
    </w:p>
    <w:p w14:paraId="0B34A78E" w14:textId="77777777" w:rsidR="001E2274" w:rsidRDefault="001E2274" w:rsidP="00C86A08">
      <w:pPr>
        <w:rPr>
          <w:b w:val="0"/>
          <w:bCs w:val="0"/>
          <w:caps/>
          <w:sz w:val="24"/>
          <w:szCs w:val="24"/>
          <w:rtl/>
        </w:rPr>
      </w:pPr>
    </w:p>
    <w:p w14:paraId="4BA92C44" w14:textId="77777777" w:rsidR="001E2274" w:rsidRDefault="00D17364" w:rsidP="00C86A08">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534C8E00" w14:textId="62EA2563" w:rsidR="001E2274" w:rsidRDefault="00C60E71" w:rsidP="00C86A08">
      <w:pPr>
        <w:rPr>
          <w:b w:val="0"/>
          <w:bCs w:val="0"/>
          <w:caps/>
          <w:sz w:val="24"/>
          <w:szCs w:val="24"/>
          <w:rtl/>
        </w:rPr>
      </w:pPr>
      <w:r>
        <w:rPr>
          <w:rFonts w:hint="cs"/>
          <w:b w:val="0"/>
          <w:bCs w:val="0"/>
          <w:caps/>
          <w:sz w:val="24"/>
          <w:szCs w:val="24"/>
          <w:rtl/>
        </w:rPr>
        <w:t>ל, להציג את הנצפות נכון אז בואו</w:t>
      </w:r>
    </w:p>
    <w:p w14:paraId="7E0CB6C4" w14:textId="77777777" w:rsidR="001E2274" w:rsidRDefault="001E2274" w:rsidP="00C86A08">
      <w:pPr>
        <w:rPr>
          <w:b w:val="0"/>
          <w:bCs w:val="0"/>
          <w:caps/>
          <w:sz w:val="24"/>
          <w:szCs w:val="24"/>
          <w:rtl/>
        </w:rPr>
      </w:pPr>
    </w:p>
    <w:p w14:paraId="029EADE4" w14:textId="77777777" w:rsidR="001E2274" w:rsidRDefault="000A5C33" w:rsidP="00C60E71">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3E950DC7" w14:textId="34141CB9" w:rsidR="001E2274" w:rsidRDefault="00C60E71" w:rsidP="00C60E71">
      <w:pPr>
        <w:rPr>
          <w:b w:val="0"/>
          <w:bCs w:val="0"/>
          <w:caps/>
          <w:sz w:val="24"/>
          <w:szCs w:val="24"/>
          <w:rtl/>
        </w:rPr>
      </w:pPr>
      <w:r>
        <w:rPr>
          <w:rFonts w:hint="cs"/>
          <w:b w:val="0"/>
          <w:bCs w:val="0"/>
          <w:caps/>
          <w:sz w:val="24"/>
          <w:szCs w:val="24"/>
          <w:rtl/>
        </w:rPr>
        <w:t>בהתאם לתוכנית ה, מאושרת</w:t>
      </w:r>
    </w:p>
    <w:p w14:paraId="48CC88A5" w14:textId="77777777" w:rsidR="001E2274" w:rsidRDefault="001E2274" w:rsidP="00C60E71">
      <w:pPr>
        <w:rPr>
          <w:b w:val="0"/>
          <w:bCs w:val="0"/>
          <w:caps/>
          <w:sz w:val="24"/>
          <w:szCs w:val="24"/>
          <w:rtl/>
        </w:rPr>
      </w:pPr>
    </w:p>
    <w:p w14:paraId="387BB056" w14:textId="77777777" w:rsidR="001E2274" w:rsidRDefault="00D17364" w:rsidP="00C60E71">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4C1C8042" w14:textId="1C81BEA6" w:rsidR="001E2274" w:rsidRDefault="00C60E71" w:rsidP="00C60E71">
      <w:pPr>
        <w:rPr>
          <w:b w:val="0"/>
          <w:bCs w:val="0"/>
          <w:caps/>
          <w:sz w:val="24"/>
          <w:szCs w:val="24"/>
          <w:rtl/>
        </w:rPr>
      </w:pPr>
      <w:r>
        <w:rPr>
          <w:rFonts w:hint="cs"/>
          <w:b w:val="0"/>
          <w:bCs w:val="0"/>
          <w:caps/>
          <w:sz w:val="24"/>
          <w:szCs w:val="24"/>
          <w:rtl/>
        </w:rPr>
        <w:t xml:space="preserve">נכון אז מי מי מציג את זה בבקשה </w:t>
      </w:r>
    </w:p>
    <w:p w14:paraId="69A2FD20" w14:textId="77777777" w:rsidR="001E2274" w:rsidRDefault="001E2274" w:rsidP="00C60E71">
      <w:pPr>
        <w:rPr>
          <w:b w:val="0"/>
          <w:bCs w:val="0"/>
          <w:caps/>
          <w:sz w:val="24"/>
          <w:szCs w:val="24"/>
          <w:rtl/>
        </w:rPr>
      </w:pPr>
    </w:p>
    <w:p w14:paraId="3FDDEC4B" w14:textId="77777777" w:rsidR="001E2274" w:rsidRDefault="00E5536A" w:rsidP="00C60E71">
      <w:pPr>
        <w:rPr>
          <w:caps/>
          <w:sz w:val="24"/>
          <w:szCs w:val="24"/>
          <w:u w:val="single"/>
          <w:rtl/>
        </w:rPr>
      </w:pPr>
      <w:r w:rsidRPr="00E5536A">
        <w:rPr>
          <w:rFonts w:hint="cs"/>
          <w:caps/>
          <w:sz w:val="24"/>
          <w:szCs w:val="24"/>
          <w:u w:val="single"/>
          <w:rtl/>
        </w:rPr>
        <w:t>גב</w:t>
      </w:r>
      <w:r w:rsidRPr="00E5536A">
        <w:rPr>
          <w:caps/>
          <w:sz w:val="24"/>
          <w:szCs w:val="24"/>
          <w:u w:val="single"/>
          <w:rtl/>
        </w:rPr>
        <w:t>'</w:t>
      </w:r>
      <w:r w:rsidRPr="00E5536A">
        <w:rPr>
          <w:rFonts w:hint="cs"/>
          <w:caps/>
          <w:sz w:val="24"/>
          <w:szCs w:val="24"/>
          <w:u w:val="single"/>
          <w:rtl/>
        </w:rPr>
        <w:t xml:space="preserve"> רוני גרניט - נציגת משרד הבריאות בוועדה המחוזית</w:t>
      </w:r>
      <w:r w:rsidR="001E2274">
        <w:rPr>
          <w:rFonts w:hint="cs"/>
          <w:caps/>
          <w:sz w:val="24"/>
          <w:szCs w:val="24"/>
          <w:u w:val="single"/>
          <w:rtl/>
        </w:rPr>
        <w:t>:</w:t>
      </w:r>
    </w:p>
    <w:p w14:paraId="117234D7" w14:textId="7C28AF67" w:rsidR="001E2274" w:rsidRDefault="00E709C3" w:rsidP="00C60E71">
      <w:pPr>
        <w:rPr>
          <w:b w:val="0"/>
          <w:bCs w:val="0"/>
          <w:caps/>
          <w:sz w:val="24"/>
          <w:szCs w:val="24"/>
          <w:rtl/>
        </w:rPr>
      </w:pPr>
      <w:r>
        <w:rPr>
          <w:rFonts w:hint="cs"/>
          <w:b w:val="0"/>
          <w:bCs w:val="0"/>
          <w:caps/>
          <w:sz w:val="24"/>
          <w:szCs w:val="24"/>
          <w:rtl/>
        </w:rPr>
        <w:t>אתם יכולים לתת קצת רקע לדיון הקודם? ככה לעשות לי קצת סדר</w:t>
      </w:r>
    </w:p>
    <w:p w14:paraId="2CD5B700" w14:textId="77777777" w:rsidR="001E2274" w:rsidRDefault="001E2274" w:rsidP="00C60E71">
      <w:pPr>
        <w:rPr>
          <w:b w:val="0"/>
          <w:bCs w:val="0"/>
          <w:caps/>
          <w:sz w:val="24"/>
          <w:szCs w:val="24"/>
          <w:rtl/>
        </w:rPr>
      </w:pPr>
    </w:p>
    <w:p w14:paraId="14C09B2B" w14:textId="77777777" w:rsidR="001E2274" w:rsidRDefault="00D17364" w:rsidP="00C60E71">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12B97E17" w14:textId="3FBEC60C" w:rsidR="001E2274" w:rsidRDefault="00E709C3" w:rsidP="00C60E71">
      <w:pPr>
        <w:rPr>
          <w:b w:val="0"/>
          <w:bCs w:val="0"/>
          <w:caps/>
          <w:sz w:val="24"/>
          <w:szCs w:val="24"/>
          <w:rtl/>
        </w:rPr>
      </w:pPr>
      <w:r>
        <w:rPr>
          <w:rFonts w:hint="cs"/>
          <w:b w:val="0"/>
          <w:bCs w:val="0"/>
          <w:caps/>
          <w:sz w:val="24"/>
          <w:szCs w:val="24"/>
          <w:rtl/>
        </w:rPr>
        <w:t>ה, יש יש כן מי מי רוצה לתת ...</w:t>
      </w:r>
    </w:p>
    <w:p w14:paraId="1DDA56F0" w14:textId="77777777" w:rsidR="001E2274" w:rsidRDefault="001E2274" w:rsidP="00C60E71">
      <w:pPr>
        <w:rPr>
          <w:b w:val="0"/>
          <w:bCs w:val="0"/>
          <w:caps/>
          <w:sz w:val="24"/>
          <w:szCs w:val="24"/>
          <w:rtl/>
        </w:rPr>
      </w:pPr>
    </w:p>
    <w:p w14:paraId="6F1407BF" w14:textId="77777777" w:rsidR="001E2274" w:rsidRDefault="000A5C33" w:rsidP="00C60E71">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067BB4B1" w14:textId="3C0D8E2C" w:rsidR="001E2274" w:rsidRDefault="00E709C3" w:rsidP="00C60E71">
      <w:pPr>
        <w:rPr>
          <w:b w:val="0"/>
          <w:bCs w:val="0"/>
          <w:caps/>
          <w:sz w:val="24"/>
          <w:szCs w:val="24"/>
          <w:rtl/>
        </w:rPr>
      </w:pPr>
      <w:r>
        <w:rPr>
          <w:rFonts w:hint="cs"/>
          <w:b w:val="0"/>
          <w:bCs w:val="0"/>
          <w:caps/>
          <w:sz w:val="24"/>
          <w:szCs w:val="24"/>
          <w:rtl/>
        </w:rPr>
        <w:t xml:space="preserve">עדי </w:t>
      </w:r>
    </w:p>
    <w:p w14:paraId="5C460A28" w14:textId="77777777" w:rsidR="001E2274" w:rsidRDefault="001E2274" w:rsidP="00C60E71">
      <w:pPr>
        <w:rPr>
          <w:b w:val="0"/>
          <w:bCs w:val="0"/>
          <w:caps/>
          <w:sz w:val="24"/>
          <w:szCs w:val="24"/>
          <w:rtl/>
        </w:rPr>
      </w:pPr>
    </w:p>
    <w:p w14:paraId="5D7C0EB9" w14:textId="77777777" w:rsidR="001E2274" w:rsidRDefault="002525C2" w:rsidP="00C60E71">
      <w:pPr>
        <w:rPr>
          <w:caps/>
          <w:sz w:val="24"/>
          <w:szCs w:val="24"/>
          <w:u w:val="single"/>
          <w:rtl/>
        </w:rPr>
      </w:pPr>
      <w:r w:rsidRPr="002525C2">
        <w:rPr>
          <w:rFonts w:hint="cs"/>
          <w:caps/>
          <w:sz w:val="24"/>
          <w:szCs w:val="24"/>
          <w:u w:val="single"/>
          <w:rtl/>
        </w:rPr>
        <w:t>גב</w:t>
      </w:r>
      <w:r w:rsidRPr="002525C2">
        <w:rPr>
          <w:caps/>
          <w:sz w:val="24"/>
          <w:szCs w:val="24"/>
          <w:u w:val="single"/>
          <w:rtl/>
        </w:rPr>
        <w:t>'</w:t>
      </w:r>
      <w:r w:rsidRPr="002525C2">
        <w:rPr>
          <w:rFonts w:hint="cs"/>
          <w:caps/>
          <w:sz w:val="24"/>
          <w:szCs w:val="24"/>
          <w:u w:val="single"/>
          <w:rtl/>
        </w:rPr>
        <w:t xml:space="preserve"> עדי באום תמיר - נציגת לשכת התכנון</w:t>
      </w:r>
      <w:r w:rsidR="001E2274">
        <w:rPr>
          <w:rFonts w:hint="cs"/>
          <w:caps/>
          <w:sz w:val="24"/>
          <w:szCs w:val="24"/>
          <w:u w:val="single"/>
          <w:rtl/>
        </w:rPr>
        <w:t>:</w:t>
      </w:r>
    </w:p>
    <w:p w14:paraId="5CCA31F6" w14:textId="6E7A1B73" w:rsidR="001E2274" w:rsidRDefault="00E709C3" w:rsidP="00C60E71">
      <w:pPr>
        <w:rPr>
          <w:b w:val="0"/>
          <w:bCs w:val="0"/>
          <w:caps/>
          <w:sz w:val="24"/>
          <w:szCs w:val="24"/>
          <w:rtl/>
        </w:rPr>
      </w:pPr>
      <w:r>
        <w:rPr>
          <w:rFonts w:hint="cs"/>
          <w:b w:val="0"/>
          <w:bCs w:val="0"/>
          <w:caps/>
          <w:sz w:val="24"/>
          <w:szCs w:val="24"/>
          <w:rtl/>
        </w:rPr>
        <w:t>כן בקשה ל, להיתר, שבתבע נרשם שהם צריכים שאם יש להם מבנה שהוא יותר מארבע עשרה מטר גובה שלא משמש ל, מתקן ספורט הם צריכים לעבור בוועדה המחוזית אנחנו לא מאשרים את ה, אנחנו איזה שה</w:t>
      </w:r>
      <w:r w:rsidR="001461E7">
        <w:rPr>
          <w:rFonts w:hint="cs"/>
          <w:b w:val="0"/>
          <w:bCs w:val="0"/>
          <w:caps/>
          <w:sz w:val="24"/>
          <w:szCs w:val="24"/>
          <w:rtl/>
        </w:rPr>
        <w:t xml:space="preserve">יא תחנה בדרך לאישור ההיתר. הם מבקשים בעצם תוספת של מבנה ספורט וגם מבנה ל, מבנה רב תכליתי ל, למכללה </w:t>
      </w:r>
      <w:r w:rsidR="001461E7">
        <w:rPr>
          <w:rFonts w:hint="cs"/>
          <w:b w:val="0"/>
          <w:bCs w:val="0"/>
          <w:caps/>
          <w:sz w:val="24"/>
          <w:szCs w:val="24"/>
          <w:rtl/>
        </w:rPr>
        <w:lastRenderedPageBreak/>
        <w:t>לאולם, לאולם הרצאות ואירועים והם נדרשו לעשות ניתוח נצפות בהתאם לתמא והם עשו את זה והם הציגו את זה בקצרה ו,</w:t>
      </w:r>
    </w:p>
    <w:p w14:paraId="060079A0" w14:textId="77777777" w:rsidR="001E2274" w:rsidRDefault="001E2274" w:rsidP="00C60E71">
      <w:pPr>
        <w:rPr>
          <w:b w:val="0"/>
          <w:bCs w:val="0"/>
          <w:caps/>
          <w:sz w:val="24"/>
          <w:szCs w:val="24"/>
          <w:rtl/>
        </w:rPr>
      </w:pPr>
    </w:p>
    <w:p w14:paraId="725D0959" w14:textId="77777777" w:rsidR="001E2274" w:rsidRDefault="00E5536A" w:rsidP="00C60E71">
      <w:pPr>
        <w:rPr>
          <w:caps/>
          <w:sz w:val="24"/>
          <w:szCs w:val="24"/>
          <w:u w:val="single"/>
          <w:rtl/>
        </w:rPr>
      </w:pPr>
      <w:r w:rsidRPr="00E5536A">
        <w:rPr>
          <w:rFonts w:hint="cs"/>
          <w:caps/>
          <w:sz w:val="24"/>
          <w:szCs w:val="24"/>
          <w:u w:val="single"/>
          <w:rtl/>
        </w:rPr>
        <w:t>גב</w:t>
      </w:r>
      <w:r w:rsidRPr="00E5536A">
        <w:rPr>
          <w:caps/>
          <w:sz w:val="24"/>
          <w:szCs w:val="24"/>
          <w:u w:val="single"/>
          <w:rtl/>
        </w:rPr>
        <w:t>'</w:t>
      </w:r>
      <w:r w:rsidRPr="00E5536A">
        <w:rPr>
          <w:rFonts w:hint="cs"/>
          <w:caps/>
          <w:sz w:val="24"/>
          <w:szCs w:val="24"/>
          <w:u w:val="single"/>
          <w:rtl/>
        </w:rPr>
        <w:t xml:space="preserve"> רוני גרניט - נציגת משרד הבריאות בוועדה המחוזית</w:t>
      </w:r>
      <w:r w:rsidR="001E2274">
        <w:rPr>
          <w:rFonts w:hint="cs"/>
          <w:caps/>
          <w:sz w:val="24"/>
          <w:szCs w:val="24"/>
          <w:u w:val="single"/>
          <w:rtl/>
        </w:rPr>
        <w:t>:</w:t>
      </w:r>
    </w:p>
    <w:p w14:paraId="5ECDE7F2" w14:textId="7B4DCA76" w:rsidR="001E2274" w:rsidRDefault="001461E7" w:rsidP="00C60E71">
      <w:pPr>
        <w:rPr>
          <w:b w:val="0"/>
          <w:bCs w:val="0"/>
          <w:caps/>
          <w:sz w:val="24"/>
          <w:szCs w:val="24"/>
          <w:rtl/>
        </w:rPr>
      </w:pPr>
      <w:r>
        <w:rPr>
          <w:rFonts w:hint="cs"/>
          <w:b w:val="0"/>
          <w:bCs w:val="0"/>
          <w:caps/>
          <w:sz w:val="24"/>
          <w:szCs w:val="24"/>
          <w:rtl/>
        </w:rPr>
        <w:t>אוקיי</w:t>
      </w:r>
    </w:p>
    <w:p w14:paraId="5B46A17A" w14:textId="77777777" w:rsidR="001E2274" w:rsidRDefault="001E2274" w:rsidP="00C60E71">
      <w:pPr>
        <w:rPr>
          <w:b w:val="0"/>
          <w:bCs w:val="0"/>
          <w:caps/>
          <w:sz w:val="24"/>
          <w:szCs w:val="24"/>
          <w:rtl/>
        </w:rPr>
      </w:pPr>
    </w:p>
    <w:p w14:paraId="0E9AA359" w14:textId="77777777" w:rsidR="001E2274" w:rsidRDefault="000A5C33" w:rsidP="00C60E71">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763FD239" w14:textId="763C9E87" w:rsidR="001E2274" w:rsidRDefault="001461E7" w:rsidP="00C60E71">
      <w:pPr>
        <w:rPr>
          <w:b w:val="0"/>
          <w:bCs w:val="0"/>
          <w:caps/>
          <w:sz w:val="24"/>
          <w:szCs w:val="24"/>
          <w:rtl/>
        </w:rPr>
      </w:pPr>
      <w:r>
        <w:rPr>
          <w:rFonts w:hint="cs"/>
          <w:b w:val="0"/>
          <w:bCs w:val="0"/>
          <w:caps/>
          <w:sz w:val="24"/>
          <w:szCs w:val="24"/>
          <w:rtl/>
        </w:rPr>
        <w:t>עכשיו יציגו לנו כן מי מציג?</w:t>
      </w:r>
    </w:p>
    <w:p w14:paraId="3FADA18F" w14:textId="77777777" w:rsidR="001E2274" w:rsidRDefault="001E2274" w:rsidP="00C60E71">
      <w:pPr>
        <w:rPr>
          <w:b w:val="0"/>
          <w:bCs w:val="0"/>
          <w:caps/>
          <w:sz w:val="24"/>
          <w:szCs w:val="24"/>
          <w:rtl/>
        </w:rPr>
      </w:pPr>
    </w:p>
    <w:p w14:paraId="0F001F27" w14:textId="77777777" w:rsidR="001E2274" w:rsidRDefault="00D17364" w:rsidP="00C60E71">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780313F3" w14:textId="5D793C03" w:rsidR="001E2274" w:rsidRDefault="000A4B85" w:rsidP="00C60E71">
      <w:pPr>
        <w:rPr>
          <w:b w:val="0"/>
          <w:bCs w:val="0"/>
          <w:caps/>
          <w:sz w:val="24"/>
          <w:szCs w:val="24"/>
          <w:rtl/>
        </w:rPr>
      </w:pPr>
      <w:r>
        <w:rPr>
          <w:rFonts w:hint="cs"/>
          <w:b w:val="0"/>
          <w:bCs w:val="0"/>
          <w:caps/>
          <w:sz w:val="24"/>
          <w:szCs w:val="24"/>
          <w:rtl/>
        </w:rPr>
        <w:t>כן מי רוצה להציג בבקשה?</w:t>
      </w:r>
    </w:p>
    <w:p w14:paraId="031BB56F" w14:textId="77777777" w:rsidR="001E2274" w:rsidRDefault="001E2274" w:rsidP="00C60E71">
      <w:pPr>
        <w:rPr>
          <w:b w:val="0"/>
          <w:bCs w:val="0"/>
          <w:caps/>
          <w:sz w:val="24"/>
          <w:szCs w:val="24"/>
          <w:rtl/>
        </w:rPr>
      </w:pPr>
    </w:p>
    <w:p w14:paraId="2FB62AAB" w14:textId="77777777" w:rsidR="001E2274" w:rsidRDefault="006D6799" w:rsidP="00C60E71">
      <w:pPr>
        <w:rPr>
          <w:caps/>
          <w:sz w:val="24"/>
          <w:szCs w:val="24"/>
          <w:u w:val="single"/>
          <w:rtl/>
        </w:rPr>
      </w:pPr>
      <w:r w:rsidRPr="006D6799">
        <w:rPr>
          <w:rFonts w:hint="cs"/>
          <w:caps/>
          <w:sz w:val="24"/>
          <w:szCs w:val="24"/>
          <w:u w:val="single"/>
          <w:rtl/>
        </w:rPr>
        <w:t>גב</w:t>
      </w:r>
      <w:r w:rsidRPr="006D6799">
        <w:rPr>
          <w:caps/>
          <w:sz w:val="24"/>
          <w:szCs w:val="24"/>
          <w:u w:val="single"/>
          <w:rtl/>
        </w:rPr>
        <w:t>'</w:t>
      </w:r>
      <w:r w:rsidRPr="006D6799">
        <w:rPr>
          <w:rFonts w:hint="cs"/>
          <w:caps/>
          <w:sz w:val="24"/>
          <w:szCs w:val="24"/>
          <w:u w:val="single"/>
          <w:rtl/>
        </w:rPr>
        <w:t xml:space="preserve"> עדית הרפז</w:t>
      </w:r>
      <w:r w:rsidR="001E2274">
        <w:rPr>
          <w:rFonts w:hint="cs"/>
          <w:caps/>
          <w:sz w:val="24"/>
          <w:szCs w:val="24"/>
          <w:u w:val="single"/>
          <w:rtl/>
        </w:rPr>
        <w:t>:</w:t>
      </w:r>
    </w:p>
    <w:p w14:paraId="6826C1B9" w14:textId="12B7C967" w:rsidR="001E2274" w:rsidRDefault="000A4B85" w:rsidP="00C60E71">
      <w:pPr>
        <w:rPr>
          <w:b w:val="0"/>
          <w:bCs w:val="0"/>
          <w:caps/>
          <w:sz w:val="24"/>
          <w:szCs w:val="24"/>
          <w:rtl/>
        </w:rPr>
      </w:pPr>
      <w:r>
        <w:rPr>
          <w:rFonts w:hint="cs"/>
          <w:b w:val="0"/>
          <w:bCs w:val="0"/>
          <w:caps/>
          <w:sz w:val="24"/>
          <w:szCs w:val="24"/>
          <w:rtl/>
        </w:rPr>
        <w:t>דוד אתה</w:t>
      </w:r>
    </w:p>
    <w:p w14:paraId="590C0591" w14:textId="77777777" w:rsidR="001E2274" w:rsidRDefault="001E2274" w:rsidP="00C60E71">
      <w:pPr>
        <w:rPr>
          <w:b w:val="0"/>
          <w:bCs w:val="0"/>
          <w:caps/>
          <w:sz w:val="24"/>
          <w:szCs w:val="24"/>
          <w:rtl/>
        </w:rPr>
      </w:pPr>
    </w:p>
    <w:p w14:paraId="74563EA0" w14:textId="77777777" w:rsidR="001E2274" w:rsidRDefault="005E0962" w:rsidP="00C60E71">
      <w:pPr>
        <w:rPr>
          <w:caps/>
          <w:sz w:val="24"/>
          <w:szCs w:val="24"/>
          <w:u w:val="single"/>
          <w:rtl/>
        </w:rPr>
      </w:pPr>
      <w:r w:rsidRPr="005E0962">
        <w:rPr>
          <w:rFonts w:hint="cs"/>
          <w:caps/>
          <w:sz w:val="24"/>
          <w:szCs w:val="24"/>
          <w:u w:val="single"/>
          <w:rtl/>
        </w:rPr>
        <w:t>דובר</w:t>
      </w:r>
      <w:r w:rsidR="001E2274">
        <w:rPr>
          <w:rFonts w:hint="cs"/>
          <w:caps/>
          <w:sz w:val="24"/>
          <w:szCs w:val="24"/>
          <w:u w:val="single"/>
          <w:rtl/>
        </w:rPr>
        <w:t>:</w:t>
      </w:r>
    </w:p>
    <w:p w14:paraId="7F57472B" w14:textId="7A8FA913" w:rsidR="001E2274" w:rsidRDefault="000A4B85" w:rsidP="00C60E71">
      <w:pPr>
        <w:rPr>
          <w:b w:val="0"/>
          <w:bCs w:val="0"/>
          <w:caps/>
          <w:sz w:val="24"/>
          <w:szCs w:val="24"/>
          <w:rtl/>
        </w:rPr>
      </w:pPr>
      <w:r>
        <w:rPr>
          <w:rFonts w:hint="cs"/>
          <w:b w:val="0"/>
          <w:bCs w:val="0"/>
          <w:caps/>
          <w:sz w:val="24"/>
          <w:szCs w:val="24"/>
          <w:rtl/>
        </w:rPr>
        <w:t>דוד אתה מציג?</w:t>
      </w:r>
    </w:p>
    <w:p w14:paraId="3D3E65E4" w14:textId="77777777" w:rsidR="001E2274" w:rsidRDefault="001E2274" w:rsidP="00C60E71">
      <w:pPr>
        <w:rPr>
          <w:b w:val="0"/>
          <w:bCs w:val="0"/>
          <w:caps/>
          <w:sz w:val="24"/>
          <w:szCs w:val="24"/>
          <w:rtl/>
        </w:rPr>
      </w:pPr>
    </w:p>
    <w:p w14:paraId="3A7CE420" w14:textId="77777777" w:rsidR="001E2274" w:rsidRDefault="000A5C33" w:rsidP="00C60E71">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24B9D6AB" w14:textId="2BAD82BA" w:rsidR="001E2274" w:rsidRDefault="000A4B85" w:rsidP="00C60E71">
      <w:pPr>
        <w:rPr>
          <w:b w:val="0"/>
          <w:bCs w:val="0"/>
          <w:caps/>
          <w:sz w:val="24"/>
          <w:szCs w:val="24"/>
          <w:rtl/>
        </w:rPr>
      </w:pPr>
      <w:r>
        <w:rPr>
          <w:rFonts w:hint="cs"/>
          <w:b w:val="0"/>
          <w:bCs w:val="0"/>
          <w:caps/>
          <w:sz w:val="24"/>
          <w:szCs w:val="24"/>
          <w:rtl/>
        </w:rPr>
        <w:t xml:space="preserve">דוד לא מגיב </w:t>
      </w:r>
    </w:p>
    <w:p w14:paraId="1DD7C0FC" w14:textId="77777777" w:rsidR="001E2274" w:rsidRDefault="001E2274" w:rsidP="00C60E71">
      <w:pPr>
        <w:rPr>
          <w:b w:val="0"/>
          <w:bCs w:val="0"/>
          <w:caps/>
          <w:sz w:val="24"/>
          <w:szCs w:val="24"/>
          <w:rtl/>
        </w:rPr>
      </w:pPr>
    </w:p>
    <w:p w14:paraId="49DECD9F" w14:textId="77777777" w:rsidR="001E2274" w:rsidRDefault="000A3DA6" w:rsidP="00C60E71">
      <w:pPr>
        <w:rPr>
          <w:caps/>
          <w:sz w:val="24"/>
          <w:szCs w:val="24"/>
          <w:u w:val="single"/>
          <w:rtl/>
        </w:rPr>
      </w:pPr>
      <w:r w:rsidRPr="000A3DA6">
        <w:rPr>
          <w:rFonts w:hint="cs"/>
          <w:caps/>
          <w:sz w:val="24"/>
          <w:szCs w:val="24"/>
          <w:u w:val="single"/>
          <w:rtl/>
        </w:rPr>
        <w:t>מר תומר דוידסון - נציג מנהל מקרקעי ישראל בוועדה המחוזית</w:t>
      </w:r>
      <w:r w:rsidR="001E2274">
        <w:rPr>
          <w:rFonts w:hint="cs"/>
          <w:caps/>
          <w:sz w:val="24"/>
          <w:szCs w:val="24"/>
          <w:u w:val="single"/>
          <w:rtl/>
        </w:rPr>
        <w:t>:</w:t>
      </w:r>
    </w:p>
    <w:p w14:paraId="2101A989" w14:textId="64486F32" w:rsidR="001E2274" w:rsidRDefault="000A4B85" w:rsidP="00C60E71">
      <w:pPr>
        <w:rPr>
          <w:b w:val="0"/>
          <w:bCs w:val="0"/>
          <w:caps/>
          <w:sz w:val="24"/>
          <w:szCs w:val="24"/>
          <w:rtl/>
        </w:rPr>
      </w:pPr>
      <w:r>
        <w:rPr>
          <w:rFonts w:hint="cs"/>
          <w:b w:val="0"/>
          <w:bCs w:val="0"/>
          <w:caps/>
          <w:sz w:val="24"/>
          <w:szCs w:val="24"/>
          <w:rtl/>
        </w:rPr>
        <w:t>מי מציג?</w:t>
      </w:r>
    </w:p>
    <w:p w14:paraId="79133F43" w14:textId="77777777" w:rsidR="001E2274" w:rsidRDefault="001E2274" w:rsidP="00C60E71">
      <w:pPr>
        <w:rPr>
          <w:b w:val="0"/>
          <w:bCs w:val="0"/>
          <w:caps/>
          <w:sz w:val="24"/>
          <w:szCs w:val="24"/>
          <w:rtl/>
        </w:rPr>
      </w:pPr>
    </w:p>
    <w:p w14:paraId="57BAA725" w14:textId="77777777" w:rsidR="001E2274" w:rsidRDefault="006D6799" w:rsidP="00C60E71">
      <w:pPr>
        <w:rPr>
          <w:caps/>
          <w:sz w:val="24"/>
          <w:szCs w:val="24"/>
          <w:u w:val="single"/>
          <w:rtl/>
        </w:rPr>
      </w:pPr>
      <w:r w:rsidRPr="006D6799">
        <w:rPr>
          <w:rFonts w:hint="cs"/>
          <w:caps/>
          <w:sz w:val="24"/>
          <w:szCs w:val="24"/>
          <w:u w:val="single"/>
          <w:rtl/>
        </w:rPr>
        <w:t>גב</w:t>
      </w:r>
      <w:r w:rsidRPr="006D6799">
        <w:rPr>
          <w:caps/>
          <w:sz w:val="24"/>
          <w:szCs w:val="24"/>
          <w:u w:val="single"/>
          <w:rtl/>
        </w:rPr>
        <w:t>'</w:t>
      </w:r>
      <w:r w:rsidRPr="006D6799">
        <w:rPr>
          <w:rFonts w:hint="cs"/>
          <w:caps/>
          <w:sz w:val="24"/>
          <w:szCs w:val="24"/>
          <w:u w:val="single"/>
          <w:rtl/>
        </w:rPr>
        <w:t xml:space="preserve"> עדית הרפז</w:t>
      </w:r>
      <w:r w:rsidR="001E2274">
        <w:rPr>
          <w:rFonts w:hint="cs"/>
          <w:caps/>
          <w:sz w:val="24"/>
          <w:szCs w:val="24"/>
          <w:u w:val="single"/>
          <w:rtl/>
        </w:rPr>
        <w:t>:</w:t>
      </w:r>
    </w:p>
    <w:p w14:paraId="2382E60F" w14:textId="03831B4A" w:rsidR="001E2274" w:rsidRDefault="000A4B85" w:rsidP="00C60E71">
      <w:pPr>
        <w:rPr>
          <w:b w:val="0"/>
          <w:bCs w:val="0"/>
          <w:caps/>
          <w:sz w:val="24"/>
          <w:szCs w:val="24"/>
          <w:rtl/>
        </w:rPr>
      </w:pPr>
      <w:r>
        <w:rPr>
          <w:rFonts w:hint="cs"/>
          <w:b w:val="0"/>
          <w:bCs w:val="0"/>
          <w:caps/>
          <w:sz w:val="24"/>
          <w:szCs w:val="24"/>
          <w:rtl/>
        </w:rPr>
        <w:t>דוד גלנור האדריכל אחראי אבל כנראה שהוא</w:t>
      </w:r>
      <w:r w:rsidR="000F703D">
        <w:rPr>
          <w:rFonts w:hint="cs"/>
          <w:b w:val="0"/>
          <w:bCs w:val="0"/>
          <w:caps/>
          <w:sz w:val="24"/>
          <w:szCs w:val="24"/>
          <w:rtl/>
        </w:rPr>
        <w:t xml:space="preserve"> </w:t>
      </w:r>
      <w:r>
        <w:rPr>
          <w:rFonts w:hint="cs"/>
          <w:b w:val="0"/>
          <w:bCs w:val="0"/>
          <w:caps/>
          <w:sz w:val="24"/>
          <w:szCs w:val="24"/>
          <w:rtl/>
        </w:rPr>
        <w:t>משום מה ירד מ,</w:t>
      </w:r>
    </w:p>
    <w:p w14:paraId="726EE49F" w14:textId="77777777" w:rsidR="001E2274" w:rsidRDefault="001E2274" w:rsidP="00C60E71">
      <w:pPr>
        <w:rPr>
          <w:b w:val="0"/>
          <w:bCs w:val="0"/>
          <w:caps/>
          <w:sz w:val="24"/>
          <w:szCs w:val="24"/>
          <w:rtl/>
        </w:rPr>
      </w:pPr>
    </w:p>
    <w:p w14:paraId="74CFFDFD" w14:textId="77777777" w:rsidR="001E2274" w:rsidRDefault="005E0962" w:rsidP="00C60E71">
      <w:pPr>
        <w:rPr>
          <w:caps/>
          <w:sz w:val="24"/>
          <w:szCs w:val="24"/>
          <w:u w:val="single"/>
          <w:rtl/>
        </w:rPr>
      </w:pPr>
      <w:r w:rsidRPr="005E0962">
        <w:rPr>
          <w:rFonts w:hint="cs"/>
          <w:caps/>
          <w:sz w:val="24"/>
          <w:szCs w:val="24"/>
          <w:u w:val="single"/>
          <w:rtl/>
        </w:rPr>
        <w:t>דובר</w:t>
      </w:r>
      <w:r w:rsidR="001E2274">
        <w:rPr>
          <w:rFonts w:hint="cs"/>
          <w:caps/>
          <w:sz w:val="24"/>
          <w:szCs w:val="24"/>
          <w:u w:val="single"/>
          <w:rtl/>
        </w:rPr>
        <w:t>:</w:t>
      </w:r>
    </w:p>
    <w:p w14:paraId="022B65BB" w14:textId="2EAB184D" w:rsidR="001E2274" w:rsidRDefault="000A4B85" w:rsidP="00C60E71">
      <w:pPr>
        <w:rPr>
          <w:b w:val="0"/>
          <w:bCs w:val="0"/>
          <w:caps/>
          <w:sz w:val="24"/>
          <w:szCs w:val="24"/>
          <w:rtl/>
        </w:rPr>
      </w:pPr>
      <w:r>
        <w:rPr>
          <w:rFonts w:hint="cs"/>
          <w:b w:val="0"/>
          <w:bCs w:val="0"/>
          <w:caps/>
          <w:sz w:val="24"/>
          <w:szCs w:val="24"/>
          <w:rtl/>
        </w:rPr>
        <w:t>לא, אני רואה אותו</w:t>
      </w:r>
    </w:p>
    <w:p w14:paraId="2345AE8F" w14:textId="77777777" w:rsidR="001E2274" w:rsidRDefault="001E2274" w:rsidP="00C60E71">
      <w:pPr>
        <w:rPr>
          <w:b w:val="0"/>
          <w:bCs w:val="0"/>
          <w:caps/>
          <w:sz w:val="24"/>
          <w:szCs w:val="24"/>
          <w:rtl/>
        </w:rPr>
      </w:pPr>
    </w:p>
    <w:p w14:paraId="107A52B5" w14:textId="77777777" w:rsidR="001E2274" w:rsidRDefault="006D6799" w:rsidP="00C60E71">
      <w:pPr>
        <w:rPr>
          <w:caps/>
          <w:sz w:val="24"/>
          <w:szCs w:val="24"/>
          <w:u w:val="single"/>
          <w:rtl/>
        </w:rPr>
      </w:pPr>
      <w:r w:rsidRPr="006D6799">
        <w:rPr>
          <w:rFonts w:hint="cs"/>
          <w:caps/>
          <w:sz w:val="24"/>
          <w:szCs w:val="24"/>
          <w:u w:val="single"/>
          <w:rtl/>
        </w:rPr>
        <w:t>גב</w:t>
      </w:r>
      <w:r w:rsidRPr="006D6799">
        <w:rPr>
          <w:caps/>
          <w:sz w:val="24"/>
          <w:szCs w:val="24"/>
          <w:u w:val="single"/>
          <w:rtl/>
        </w:rPr>
        <w:t>'</w:t>
      </w:r>
      <w:r w:rsidRPr="006D6799">
        <w:rPr>
          <w:rFonts w:hint="cs"/>
          <w:caps/>
          <w:sz w:val="24"/>
          <w:szCs w:val="24"/>
          <w:u w:val="single"/>
          <w:rtl/>
        </w:rPr>
        <w:t xml:space="preserve"> עדית הרפז</w:t>
      </w:r>
      <w:r w:rsidR="001E2274">
        <w:rPr>
          <w:rFonts w:hint="cs"/>
          <w:caps/>
          <w:sz w:val="24"/>
          <w:szCs w:val="24"/>
          <w:u w:val="single"/>
          <w:rtl/>
        </w:rPr>
        <w:t>:</w:t>
      </w:r>
    </w:p>
    <w:p w14:paraId="7B8149B1" w14:textId="6A4FBFB4" w:rsidR="001E2274" w:rsidRDefault="000A4B85" w:rsidP="00C60E71">
      <w:pPr>
        <w:rPr>
          <w:b w:val="0"/>
          <w:bCs w:val="0"/>
          <w:caps/>
          <w:sz w:val="24"/>
          <w:szCs w:val="24"/>
          <w:rtl/>
        </w:rPr>
      </w:pPr>
      <w:r>
        <w:rPr>
          <w:rFonts w:hint="cs"/>
          <w:b w:val="0"/>
          <w:bCs w:val="0"/>
          <w:caps/>
          <w:sz w:val="24"/>
          <w:szCs w:val="24"/>
          <w:rtl/>
        </w:rPr>
        <w:t>הנה הוא דוד</w:t>
      </w:r>
    </w:p>
    <w:p w14:paraId="43467519" w14:textId="77777777" w:rsidR="001E2274" w:rsidRDefault="001E2274" w:rsidP="00C60E71">
      <w:pPr>
        <w:rPr>
          <w:b w:val="0"/>
          <w:bCs w:val="0"/>
          <w:caps/>
          <w:sz w:val="24"/>
          <w:szCs w:val="24"/>
          <w:rtl/>
        </w:rPr>
      </w:pPr>
    </w:p>
    <w:p w14:paraId="4D5CDEA6" w14:textId="77777777" w:rsidR="001E2274" w:rsidRDefault="002525C2" w:rsidP="00C60E71">
      <w:pPr>
        <w:rPr>
          <w:caps/>
          <w:sz w:val="24"/>
          <w:szCs w:val="24"/>
          <w:u w:val="single"/>
          <w:rtl/>
        </w:rPr>
      </w:pPr>
      <w:r w:rsidRPr="002525C2">
        <w:rPr>
          <w:rFonts w:hint="cs"/>
          <w:caps/>
          <w:sz w:val="24"/>
          <w:szCs w:val="24"/>
          <w:u w:val="single"/>
          <w:rtl/>
        </w:rPr>
        <w:t>גב</w:t>
      </w:r>
      <w:r w:rsidRPr="002525C2">
        <w:rPr>
          <w:caps/>
          <w:sz w:val="24"/>
          <w:szCs w:val="24"/>
          <w:u w:val="single"/>
          <w:rtl/>
        </w:rPr>
        <w:t>'</w:t>
      </w:r>
      <w:r w:rsidRPr="002525C2">
        <w:rPr>
          <w:rFonts w:hint="cs"/>
          <w:caps/>
          <w:sz w:val="24"/>
          <w:szCs w:val="24"/>
          <w:u w:val="single"/>
          <w:rtl/>
        </w:rPr>
        <w:t xml:space="preserve"> עדי באום תמיר - נציגת לשכת התכנון</w:t>
      </w:r>
      <w:r w:rsidR="001E2274">
        <w:rPr>
          <w:rFonts w:hint="cs"/>
          <w:caps/>
          <w:sz w:val="24"/>
          <w:szCs w:val="24"/>
          <w:u w:val="single"/>
          <w:rtl/>
        </w:rPr>
        <w:t>:</w:t>
      </w:r>
    </w:p>
    <w:p w14:paraId="18293F39" w14:textId="3FC395F6" w:rsidR="001E2274" w:rsidRDefault="000A4B85" w:rsidP="00C60E71">
      <w:pPr>
        <w:rPr>
          <w:b w:val="0"/>
          <w:bCs w:val="0"/>
          <w:caps/>
          <w:sz w:val="24"/>
          <w:szCs w:val="24"/>
          <w:rtl/>
        </w:rPr>
      </w:pPr>
      <w:r>
        <w:rPr>
          <w:rFonts w:hint="cs"/>
          <w:b w:val="0"/>
          <w:bCs w:val="0"/>
          <w:caps/>
          <w:sz w:val="24"/>
          <w:szCs w:val="24"/>
          <w:rtl/>
        </w:rPr>
        <w:t>הוא במיוט</w:t>
      </w:r>
    </w:p>
    <w:p w14:paraId="01070F10" w14:textId="77777777" w:rsidR="001E2274" w:rsidRDefault="001E2274" w:rsidP="00C60E71">
      <w:pPr>
        <w:rPr>
          <w:b w:val="0"/>
          <w:bCs w:val="0"/>
          <w:caps/>
          <w:sz w:val="24"/>
          <w:szCs w:val="24"/>
          <w:rtl/>
        </w:rPr>
      </w:pPr>
    </w:p>
    <w:p w14:paraId="038C0217" w14:textId="77777777" w:rsidR="001E2274" w:rsidRDefault="00FE67D9" w:rsidP="00C60E71">
      <w:pPr>
        <w:rPr>
          <w:caps/>
          <w:sz w:val="24"/>
          <w:szCs w:val="24"/>
          <w:u w:val="single"/>
          <w:rtl/>
        </w:rPr>
      </w:pPr>
      <w:r w:rsidRPr="00FE67D9">
        <w:rPr>
          <w:rFonts w:hint="cs"/>
          <w:caps/>
          <w:sz w:val="24"/>
          <w:szCs w:val="24"/>
          <w:u w:val="single"/>
          <w:rtl/>
        </w:rPr>
        <w:t>מר דוד גלנור - אדריכל עורך התוכנית</w:t>
      </w:r>
      <w:r w:rsidR="001E2274">
        <w:rPr>
          <w:rFonts w:hint="cs"/>
          <w:caps/>
          <w:sz w:val="24"/>
          <w:szCs w:val="24"/>
          <w:u w:val="single"/>
          <w:rtl/>
        </w:rPr>
        <w:t>:</w:t>
      </w:r>
    </w:p>
    <w:p w14:paraId="57DB94AD" w14:textId="7ED66FCD" w:rsidR="001E2274" w:rsidRDefault="000A4B85" w:rsidP="00C60E71">
      <w:pPr>
        <w:rPr>
          <w:b w:val="0"/>
          <w:bCs w:val="0"/>
          <w:caps/>
          <w:sz w:val="24"/>
          <w:szCs w:val="24"/>
          <w:rtl/>
        </w:rPr>
      </w:pPr>
      <w:r>
        <w:rPr>
          <w:rFonts w:hint="cs"/>
          <w:b w:val="0"/>
          <w:bCs w:val="0"/>
          <w:caps/>
          <w:sz w:val="24"/>
          <w:szCs w:val="24"/>
          <w:rtl/>
        </w:rPr>
        <w:t xml:space="preserve">לא שומעים אותי סליחה הייתי על מיוט </w:t>
      </w:r>
    </w:p>
    <w:p w14:paraId="06D9772A" w14:textId="77777777" w:rsidR="001E2274" w:rsidRDefault="001E2274" w:rsidP="00C60E71">
      <w:pPr>
        <w:rPr>
          <w:b w:val="0"/>
          <w:bCs w:val="0"/>
          <w:caps/>
          <w:sz w:val="24"/>
          <w:szCs w:val="24"/>
          <w:rtl/>
        </w:rPr>
      </w:pPr>
    </w:p>
    <w:p w14:paraId="77495E92" w14:textId="77777777" w:rsidR="001E2274" w:rsidRDefault="000A5C33" w:rsidP="00C60E71">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39347D2E" w14:textId="2D38CE26" w:rsidR="001E2274" w:rsidRDefault="000A4B85" w:rsidP="00C60E71">
      <w:pPr>
        <w:rPr>
          <w:b w:val="0"/>
          <w:bCs w:val="0"/>
          <w:caps/>
          <w:sz w:val="24"/>
          <w:szCs w:val="24"/>
          <w:rtl/>
        </w:rPr>
      </w:pPr>
      <w:r>
        <w:rPr>
          <w:rFonts w:hint="cs"/>
          <w:b w:val="0"/>
          <w:bCs w:val="0"/>
          <w:caps/>
          <w:sz w:val="24"/>
          <w:szCs w:val="24"/>
          <w:rtl/>
        </w:rPr>
        <w:t>עכשיו שומעים אותך טוב</w:t>
      </w:r>
    </w:p>
    <w:p w14:paraId="5FBD2906" w14:textId="77777777" w:rsidR="001E2274" w:rsidRDefault="001E2274" w:rsidP="00C60E71">
      <w:pPr>
        <w:rPr>
          <w:b w:val="0"/>
          <w:bCs w:val="0"/>
          <w:caps/>
          <w:sz w:val="24"/>
          <w:szCs w:val="24"/>
          <w:rtl/>
        </w:rPr>
      </w:pPr>
    </w:p>
    <w:p w14:paraId="155D12FC" w14:textId="77777777" w:rsidR="001E2274" w:rsidRDefault="00FE67D9" w:rsidP="00C60E71">
      <w:pPr>
        <w:rPr>
          <w:caps/>
          <w:sz w:val="24"/>
          <w:szCs w:val="24"/>
          <w:u w:val="single"/>
          <w:rtl/>
        </w:rPr>
      </w:pPr>
      <w:r w:rsidRPr="00FE67D9">
        <w:rPr>
          <w:rFonts w:hint="cs"/>
          <w:caps/>
          <w:sz w:val="24"/>
          <w:szCs w:val="24"/>
          <w:u w:val="single"/>
          <w:rtl/>
        </w:rPr>
        <w:t>מר דוד גלנור - אדריכל עורך התוכנית</w:t>
      </w:r>
      <w:r w:rsidR="001E2274">
        <w:rPr>
          <w:rFonts w:hint="cs"/>
          <w:caps/>
          <w:sz w:val="24"/>
          <w:szCs w:val="24"/>
          <w:u w:val="single"/>
          <w:rtl/>
        </w:rPr>
        <w:t>:</w:t>
      </w:r>
    </w:p>
    <w:p w14:paraId="27034A5B" w14:textId="54BDEDEA" w:rsidR="001E2274" w:rsidRDefault="000A4B85" w:rsidP="00C60E71">
      <w:pPr>
        <w:rPr>
          <w:b w:val="0"/>
          <w:bCs w:val="0"/>
          <w:caps/>
          <w:sz w:val="24"/>
          <w:szCs w:val="24"/>
          <w:rtl/>
        </w:rPr>
      </w:pPr>
      <w:r>
        <w:rPr>
          <w:rFonts w:hint="cs"/>
          <w:b w:val="0"/>
          <w:bCs w:val="0"/>
          <w:caps/>
          <w:sz w:val="24"/>
          <w:szCs w:val="24"/>
          <w:rtl/>
        </w:rPr>
        <w:t xml:space="preserve">כן אדריכל דוד גלנור מפלג אדריכלים </w:t>
      </w:r>
    </w:p>
    <w:p w14:paraId="76DBBB4F" w14:textId="77777777" w:rsidR="001E2274" w:rsidRDefault="001E2274" w:rsidP="00C60E71">
      <w:pPr>
        <w:rPr>
          <w:b w:val="0"/>
          <w:bCs w:val="0"/>
          <w:caps/>
          <w:sz w:val="24"/>
          <w:szCs w:val="24"/>
          <w:rtl/>
        </w:rPr>
      </w:pPr>
    </w:p>
    <w:p w14:paraId="672A552A" w14:textId="77777777" w:rsidR="001E2274" w:rsidRDefault="000A5C33" w:rsidP="00C60E71">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7FF7CAE1" w14:textId="2EAE1362" w:rsidR="001E2274" w:rsidRDefault="000A4B85" w:rsidP="00C60E71">
      <w:pPr>
        <w:rPr>
          <w:b w:val="0"/>
          <w:bCs w:val="0"/>
          <w:caps/>
          <w:sz w:val="24"/>
          <w:szCs w:val="24"/>
          <w:rtl/>
        </w:rPr>
      </w:pPr>
      <w:r>
        <w:rPr>
          <w:rFonts w:hint="cs"/>
          <w:b w:val="0"/>
          <w:bCs w:val="0"/>
          <w:caps/>
          <w:sz w:val="24"/>
          <w:szCs w:val="24"/>
          <w:rtl/>
        </w:rPr>
        <w:t xml:space="preserve">כן </w:t>
      </w:r>
    </w:p>
    <w:p w14:paraId="66ADAC0D" w14:textId="77777777" w:rsidR="001E2274" w:rsidRDefault="001E2274" w:rsidP="00C60E71">
      <w:pPr>
        <w:rPr>
          <w:b w:val="0"/>
          <w:bCs w:val="0"/>
          <w:caps/>
          <w:sz w:val="24"/>
          <w:szCs w:val="24"/>
          <w:rtl/>
        </w:rPr>
      </w:pPr>
    </w:p>
    <w:p w14:paraId="785AB264" w14:textId="77777777" w:rsidR="001E2274" w:rsidRDefault="00FE67D9" w:rsidP="00C60E71">
      <w:pPr>
        <w:rPr>
          <w:caps/>
          <w:sz w:val="24"/>
          <w:szCs w:val="24"/>
          <w:u w:val="single"/>
          <w:rtl/>
        </w:rPr>
      </w:pPr>
      <w:r w:rsidRPr="00FE67D9">
        <w:rPr>
          <w:rFonts w:hint="cs"/>
          <w:caps/>
          <w:sz w:val="24"/>
          <w:szCs w:val="24"/>
          <w:u w:val="single"/>
          <w:rtl/>
        </w:rPr>
        <w:lastRenderedPageBreak/>
        <w:t>מר דוד גלנור - אדריכל עורך התוכנית</w:t>
      </w:r>
      <w:r w:rsidR="001E2274">
        <w:rPr>
          <w:rFonts w:hint="cs"/>
          <w:caps/>
          <w:sz w:val="24"/>
          <w:szCs w:val="24"/>
          <w:u w:val="single"/>
          <w:rtl/>
        </w:rPr>
        <w:t>:</w:t>
      </w:r>
    </w:p>
    <w:p w14:paraId="195C3A0E" w14:textId="5E121FCC" w:rsidR="001E2274" w:rsidRDefault="000A4B85" w:rsidP="00C60E71">
      <w:pPr>
        <w:rPr>
          <w:b w:val="0"/>
          <w:bCs w:val="0"/>
          <w:caps/>
          <w:sz w:val="24"/>
          <w:szCs w:val="24"/>
          <w:rtl/>
        </w:rPr>
      </w:pPr>
      <w:r>
        <w:rPr>
          <w:rFonts w:hint="cs"/>
          <w:b w:val="0"/>
          <w:bCs w:val="0"/>
          <w:caps/>
          <w:sz w:val="24"/>
          <w:szCs w:val="24"/>
          <w:rtl/>
        </w:rPr>
        <w:t>טוב זו ישיבת המשך אנחנו הצגנו את הפרויקט הזה לפני מספר חודשים נדמה לי בינואר וקיבלנו את אישורכם ל, לתוספת הבנייה ולהגדלת ה, הגובה, ו, בהמשך ל, לבקשה אנחנו נציג עכשיו את ה, נראות של הפרויקט הזה זה קצת רקע על מה ש, קורה היום באזור מכיוון ש, מתבצעות פה עבודות תשתית מאוד משמעותיות וכל הנוף השתנה אז עידית בואי תגללי</w:t>
      </w:r>
      <w:r w:rsidR="00757C11">
        <w:rPr>
          <w:rFonts w:hint="cs"/>
          <w:b w:val="0"/>
          <w:bCs w:val="0"/>
          <w:caps/>
          <w:sz w:val="24"/>
          <w:szCs w:val="24"/>
          <w:rtl/>
        </w:rPr>
        <w:t>. אני אני רק רק מתזכר את מה ש, מה שהצגנו בקצרה בפעמים קודמות מה שאנחנו רואים פה</w:t>
      </w:r>
      <w:r w:rsidR="000F703D">
        <w:rPr>
          <w:rFonts w:hint="cs"/>
          <w:b w:val="0"/>
          <w:bCs w:val="0"/>
          <w:caps/>
          <w:sz w:val="24"/>
          <w:szCs w:val="24"/>
          <w:rtl/>
        </w:rPr>
        <w:t xml:space="preserve"> </w:t>
      </w:r>
      <w:r w:rsidR="00757C11">
        <w:rPr>
          <w:rFonts w:hint="cs"/>
          <w:b w:val="0"/>
          <w:bCs w:val="0"/>
          <w:caps/>
          <w:sz w:val="24"/>
          <w:szCs w:val="24"/>
          <w:rtl/>
        </w:rPr>
        <w:t>זה את כל המתחם של כל מכון וינגייט שיש בו עשרות רבות של דונאמים מה שמסומן בתכלת זה את שתי תוספות הבנייה שאנחנו מבצעים. אחת מהן זה על - גבי אולם ספורט על - גבי מבנה כיתות קיים, והשני מבנה רב תכליתי שאנחנו בונים במקום מבנים יבילים שאנחנו הולכים לפירוק. אנחנו לא לא לא לוקחים עוד קרקע נוספת משאירים את כל השטחים הירוקים והשבילים כפי שהם ו, זהו. אפשר לראות פה מקרוב את שני ה, מבנים, תוכנית המדידה והמבנים להריסה. המבנים הנוספים בזום מקורב, העמדה לגבי מדידה.</w:t>
      </w:r>
      <w:r w:rsidR="000F703D">
        <w:rPr>
          <w:rFonts w:hint="cs"/>
          <w:b w:val="0"/>
          <w:bCs w:val="0"/>
          <w:caps/>
          <w:sz w:val="24"/>
          <w:szCs w:val="24"/>
          <w:rtl/>
        </w:rPr>
        <w:t xml:space="preserve"> </w:t>
      </w:r>
      <w:r w:rsidR="00757C11">
        <w:rPr>
          <w:rFonts w:hint="cs"/>
          <w:b w:val="0"/>
          <w:bCs w:val="0"/>
          <w:caps/>
          <w:sz w:val="24"/>
          <w:szCs w:val="24"/>
          <w:rtl/>
        </w:rPr>
        <w:t>... של האתר מ, מפנים מפנים האזור של המכללה, ואת כל הדברים האלה כבר הצגנו ו, כבר</w:t>
      </w:r>
      <w:r w:rsidR="000F703D">
        <w:rPr>
          <w:rFonts w:hint="cs"/>
          <w:b w:val="0"/>
          <w:bCs w:val="0"/>
          <w:caps/>
          <w:sz w:val="24"/>
          <w:szCs w:val="24"/>
          <w:rtl/>
        </w:rPr>
        <w:t xml:space="preserve"> </w:t>
      </w:r>
      <w:r w:rsidR="00757C11">
        <w:rPr>
          <w:rFonts w:hint="cs"/>
          <w:b w:val="0"/>
          <w:bCs w:val="0"/>
          <w:caps/>
          <w:sz w:val="24"/>
          <w:szCs w:val="24"/>
          <w:rtl/>
        </w:rPr>
        <w:t>... זו החלטת ה, ההחלטה של הוועדה המחוזית, ה, הוועדה אישרה תלכי רגע אחורה רוני</w:t>
      </w:r>
    </w:p>
    <w:p w14:paraId="2FAE4D5C" w14:textId="77777777" w:rsidR="001E2274" w:rsidRDefault="001E2274" w:rsidP="00C60E71">
      <w:pPr>
        <w:rPr>
          <w:b w:val="0"/>
          <w:bCs w:val="0"/>
          <w:caps/>
          <w:sz w:val="24"/>
          <w:szCs w:val="24"/>
          <w:rtl/>
        </w:rPr>
      </w:pPr>
    </w:p>
    <w:p w14:paraId="5F2557A3" w14:textId="77777777" w:rsidR="001E2274" w:rsidRDefault="002525C2" w:rsidP="00C60E71">
      <w:pPr>
        <w:rPr>
          <w:caps/>
          <w:sz w:val="24"/>
          <w:szCs w:val="24"/>
          <w:u w:val="single"/>
          <w:rtl/>
        </w:rPr>
      </w:pPr>
      <w:r w:rsidRPr="002525C2">
        <w:rPr>
          <w:rFonts w:hint="cs"/>
          <w:caps/>
          <w:sz w:val="24"/>
          <w:szCs w:val="24"/>
          <w:u w:val="single"/>
          <w:rtl/>
        </w:rPr>
        <w:t>גב</w:t>
      </w:r>
      <w:r w:rsidRPr="002525C2">
        <w:rPr>
          <w:caps/>
          <w:sz w:val="24"/>
          <w:szCs w:val="24"/>
          <w:u w:val="single"/>
          <w:rtl/>
        </w:rPr>
        <w:t>'</w:t>
      </w:r>
      <w:r w:rsidRPr="002525C2">
        <w:rPr>
          <w:rFonts w:hint="cs"/>
          <w:caps/>
          <w:sz w:val="24"/>
          <w:szCs w:val="24"/>
          <w:u w:val="single"/>
          <w:rtl/>
        </w:rPr>
        <w:t xml:space="preserve"> עדי באום תמיר - נציגת לשכת התכנון</w:t>
      </w:r>
      <w:r w:rsidR="001E2274">
        <w:rPr>
          <w:rFonts w:hint="cs"/>
          <w:caps/>
          <w:sz w:val="24"/>
          <w:szCs w:val="24"/>
          <w:u w:val="single"/>
          <w:rtl/>
        </w:rPr>
        <w:t>:</w:t>
      </w:r>
    </w:p>
    <w:p w14:paraId="649C8FB1" w14:textId="4A7AAC00" w:rsidR="001E2274" w:rsidRDefault="00757C11" w:rsidP="00C60E71">
      <w:pPr>
        <w:rPr>
          <w:b w:val="0"/>
          <w:bCs w:val="0"/>
          <w:caps/>
          <w:sz w:val="24"/>
          <w:szCs w:val="24"/>
          <w:rtl/>
        </w:rPr>
      </w:pPr>
      <w:r>
        <w:rPr>
          <w:rFonts w:hint="cs"/>
          <w:b w:val="0"/>
          <w:bCs w:val="0"/>
          <w:caps/>
          <w:sz w:val="24"/>
          <w:szCs w:val="24"/>
          <w:rtl/>
        </w:rPr>
        <w:t>אנחנו מכירים את ההחלטות</w:t>
      </w:r>
    </w:p>
    <w:p w14:paraId="4CDA85B5" w14:textId="77777777" w:rsidR="001E2274" w:rsidRDefault="001E2274" w:rsidP="00C60E71">
      <w:pPr>
        <w:rPr>
          <w:b w:val="0"/>
          <w:bCs w:val="0"/>
          <w:caps/>
          <w:sz w:val="24"/>
          <w:szCs w:val="24"/>
          <w:rtl/>
        </w:rPr>
      </w:pPr>
    </w:p>
    <w:p w14:paraId="2F879B0F" w14:textId="77777777" w:rsidR="001E2274" w:rsidRDefault="00FE67D9" w:rsidP="00C60E71">
      <w:pPr>
        <w:rPr>
          <w:caps/>
          <w:sz w:val="24"/>
          <w:szCs w:val="24"/>
          <w:u w:val="single"/>
          <w:rtl/>
        </w:rPr>
      </w:pPr>
      <w:r w:rsidRPr="00FE67D9">
        <w:rPr>
          <w:rFonts w:hint="cs"/>
          <w:caps/>
          <w:sz w:val="24"/>
          <w:szCs w:val="24"/>
          <w:u w:val="single"/>
          <w:rtl/>
        </w:rPr>
        <w:t>מר דוד גלנור - אדריכל עורך התוכנית</w:t>
      </w:r>
      <w:r w:rsidR="001E2274">
        <w:rPr>
          <w:rFonts w:hint="cs"/>
          <w:caps/>
          <w:sz w:val="24"/>
          <w:szCs w:val="24"/>
          <w:u w:val="single"/>
          <w:rtl/>
        </w:rPr>
        <w:t>:</w:t>
      </w:r>
    </w:p>
    <w:p w14:paraId="1B64F4DE" w14:textId="369FE7AD" w:rsidR="001E2274" w:rsidRDefault="00757C11" w:rsidP="00C60E71">
      <w:pPr>
        <w:rPr>
          <w:b w:val="0"/>
          <w:bCs w:val="0"/>
          <w:caps/>
          <w:sz w:val="24"/>
          <w:szCs w:val="24"/>
          <w:rtl/>
        </w:rPr>
      </w:pPr>
      <w:r>
        <w:rPr>
          <w:rFonts w:hint="cs"/>
          <w:b w:val="0"/>
          <w:bCs w:val="0"/>
          <w:caps/>
          <w:sz w:val="24"/>
          <w:szCs w:val="24"/>
          <w:rtl/>
        </w:rPr>
        <w:t>אוקיי אז אני לא אחזור על זה. הוועדה המקומית אישרה את זה משרד הביטחון אישר את ה, את הגובה יש לנו את כל האישורים,</w:t>
      </w:r>
      <w:r w:rsidR="000F703D">
        <w:rPr>
          <w:rFonts w:hint="cs"/>
          <w:b w:val="0"/>
          <w:bCs w:val="0"/>
          <w:caps/>
          <w:sz w:val="24"/>
          <w:szCs w:val="24"/>
          <w:rtl/>
        </w:rPr>
        <w:t xml:space="preserve"> </w:t>
      </w:r>
      <w:r>
        <w:rPr>
          <w:rFonts w:hint="cs"/>
          <w:b w:val="0"/>
          <w:bCs w:val="0"/>
          <w:caps/>
          <w:sz w:val="24"/>
          <w:szCs w:val="24"/>
          <w:rtl/>
        </w:rPr>
        <w:t xml:space="preserve">... פה תוכנית פיתוח אנחנו משלימים פה עצים במקום כל העצים שהורדנו, מראים פה את המבנים להריסה, חתכים ובואי נגיע ישר ל, </w:t>
      </w:r>
      <w:r w:rsidR="00A36899">
        <w:rPr>
          <w:rFonts w:hint="cs"/>
          <w:b w:val="0"/>
          <w:bCs w:val="0"/>
          <w:caps/>
          <w:sz w:val="24"/>
          <w:szCs w:val="24"/>
          <w:rtl/>
        </w:rPr>
        <w:t xml:space="preserve">נושא </w:t>
      </w:r>
      <w:r>
        <w:rPr>
          <w:rFonts w:hint="cs"/>
          <w:b w:val="0"/>
          <w:bCs w:val="0"/>
          <w:caps/>
          <w:sz w:val="24"/>
          <w:szCs w:val="24"/>
          <w:rtl/>
        </w:rPr>
        <w:t xml:space="preserve">הנראות. </w:t>
      </w:r>
      <w:r w:rsidR="00A36899">
        <w:rPr>
          <w:rFonts w:hint="cs"/>
          <w:b w:val="0"/>
          <w:bCs w:val="0"/>
          <w:caps/>
          <w:sz w:val="24"/>
          <w:szCs w:val="24"/>
          <w:rtl/>
        </w:rPr>
        <w:t xml:space="preserve">מה ש, מה ש, רגע למצב הקיים כל מי שנוסע על כביש החוף מה שנקרא כביש שתיים רואה את כל המחלפים החדשים שמבוצעים על - ידי נתיבי אילון </w:t>
      </w:r>
      <w:r w:rsidR="00696D67">
        <w:rPr>
          <w:rFonts w:hint="cs"/>
          <w:b w:val="0"/>
          <w:bCs w:val="0"/>
          <w:caps/>
          <w:sz w:val="24"/>
          <w:szCs w:val="24"/>
          <w:rtl/>
        </w:rPr>
        <w:t>במסגרת תתל שלושים ותשע הפרויקט הנתיבים המהירים מה ש, מה ש, בוצע כבר כרגע זה כל ה, כל הכניסה, ל, מכון וינגייט ל,</w:t>
      </w:r>
      <w:r w:rsidR="000F703D">
        <w:rPr>
          <w:rFonts w:hint="cs"/>
          <w:b w:val="0"/>
          <w:bCs w:val="0"/>
          <w:caps/>
          <w:sz w:val="24"/>
          <w:szCs w:val="24"/>
          <w:rtl/>
        </w:rPr>
        <w:t xml:space="preserve"> </w:t>
      </w:r>
      <w:r w:rsidR="00696D67">
        <w:rPr>
          <w:rFonts w:hint="cs"/>
          <w:b w:val="0"/>
          <w:bCs w:val="0"/>
          <w:caps/>
          <w:sz w:val="24"/>
          <w:szCs w:val="24"/>
          <w:rtl/>
        </w:rPr>
        <w:t>עברה מ, מכניסה קטנה שהייתה פה היא עברה למחלף משמעותי שהוא עבר ל, לצד הדרומי של המכון זאת אומרת בעצם אנחנו מגיעים נכנסים פה יש פה מחלף מאוד גדול ש, הוא מוביל לוינגייט ויש פה עוד מחלף נוסף של עוד גשר הולכי רגל גדול ביקום. פה נוסף עוד גשר הולכי רגל שהוא מאפשר כניסה של הולכי רגל מ, התחנות אוטובוס החדשות. כל ה, זה, בנוסף במקום כל השטחים הפתוחים שהיו פה יש פה מגרש חניה גדול שהוא בעצם משמש את עתודות החניה במכון וינגייט ונמצא על הכניסה הראשית, הלאה. סליחה,</w:t>
      </w:r>
      <w:r w:rsidR="00BB6E1A">
        <w:rPr>
          <w:rFonts w:hint="cs"/>
          <w:b w:val="0"/>
          <w:bCs w:val="0"/>
          <w:caps/>
          <w:sz w:val="24"/>
          <w:szCs w:val="24"/>
          <w:rtl/>
        </w:rPr>
        <w:t xml:space="preserve"> אנחנו התייחסנו לחוות הדעת הסביבתית ש, חוברה לה התבע של הרחבת מכון וינגייט, מאלפיים ועשר, שבה מתייחסים לכל השטחים הפתוחים שמסביב שהם נצפים, עם נקודות מבט שצוינו ב, בחוות הדעת. התמונות ו, אנחנו עכשיו מראים את מה שקורה פה ב, זה אלה מגרשי החניה החדשים בכניסה למכון וינגייט זה ה, המחלף המחלף אמנם לא מעודכן כי זה מתוכנת סיפמלקס אבל, זה זה מחלף וינגייט החדש זו הכניסה החדשה לוינגייט, מגרשי החניה המכללה, פה, ונקודות המבט שהתייחסנו אליהן מ, כיוון דרום בהתייחס לחוות הדעת, נקודת מבט אחד, שתיים, ארבע, ו, שלוש</w:t>
      </w:r>
    </w:p>
    <w:p w14:paraId="76484EF0" w14:textId="77777777" w:rsidR="001E2274" w:rsidRDefault="001E2274" w:rsidP="00C60E71">
      <w:pPr>
        <w:rPr>
          <w:b w:val="0"/>
          <w:bCs w:val="0"/>
          <w:caps/>
          <w:sz w:val="24"/>
          <w:szCs w:val="24"/>
          <w:rtl/>
        </w:rPr>
      </w:pPr>
    </w:p>
    <w:p w14:paraId="40CD1515" w14:textId="77777777" w:rsidR="001E2274" w:rsidRDefault="006D6799" w:rsidP="00C60E71">
      <w:pPr>
        <w:rPr>
          <w:caps/>
          <w:sz w:val="24"/>
          <w:szCs w:val="24"/>
          <w:u w:val="single"/>
          <w:rtl/>
        </w:rPr>
      </w:pPr>
      <w:r w:rsidRPr="006D6799">
        <w:rPr>
          <w:rFonts w:hint="cs"/>
          <w:caps/>
          <w:sz w:val="24"/>
          <w:szCs w:val="24"/>
          <w:u w:val="single"/>
          <w:rtl/>
        </w:rPr>
        <w:t>גב</w:t>
      </w:r>
      <w:r w:rsidRPr="006D6799">
        <w:rPr>
          <w:caps/>
          <w:sz w:val="24"/>
          <w:szCs w:val="24"/>
          <w:u w:val="single"/>
          <w:rtl/>
        </w:rPr>
        <w:t>'</w:t>
      </w:r>
      <w:r w:rsidRPr="006D6799">
        <w:rPr>
          <w:rFonts w:hint="cs"/>
          <w:caps/>
          <w:sz w:val="24"/>
          <w:szCs w:val="24"/>
          <w:u w:val="single"/>
          <w:rtl/>
        </w:rPr>
        <w:t xml:space="preserve"> עדית הרפז</w:t>
      </w:r>
      <w:r w:rsidR="001E2274">
        <w:rPr>
          <w:rFonts w:hint="cs"/>
          <w:caps/>
          <w:sz w:val="24"/>
          <w:szCs w:val="24"/>
          <w:u w:val="single"/>
          <w:rtl/>
        </w:rPr>
        <w:t>:</w:t>
      </w:r>
    </w:p>
    <w:p w14:paraId="0B04B246" w14:textId="005465AC" w:rsidR="001E2274" w:rsidRDefault="00BB6E1A" w:rsidP="00C60E71">
      <w:pPr>
        <w:rPr>
          <w:b w:val="0"/>
          <w:bCs w:val="0"/>
          <w:caps/>
          <w:sz w:val="24"/>
          <w:szCs w:val="24"/>
          <w:rtl/>
        </w:rPr>
      </w:pPr>
      <w:r>
        <w:rPr>
          <w:rFonts w:hint="cs"/>
          <w:b w:val="0"/>
          <w:bCs w:val="0"/>
          <w:caps/>
          <w:sz w:val="24"/>
          <w:szCs w:val="24"/>
          <w:rtl/>
        </w:rPr>
        <w:t xml:space="preserve">ושש, ושבע </w:t>
      </w:r>
    </w:p>
    <w:p w14:paraId="4F093364" w14:textId="77777777" w:rsidR="001E2274" w:rsidRDefault="001E2274" w:rsidP="00C60E71">
      <w:pPr>
        <w:rPr>
          <w:b w:val="0"/>
          <w:bCs w:val="0"/>
          <w:caps/>
          <w:sz w:val="24"/>
          <w:szCs w:val="24"/>
          <w:rtl/>
        </w:rPr>
      </w:pPr>
    </w:p>
    <w:p w14:paraId="42DC2C56" w14:textId="77777777" w:rsidR="001E2274" w:rsidRDefault="00FE67D9" w:rsidP="00C60E71">
      <w:pPr>
        <w:rPr>
          <w:caps/>
          <w:sz w:val="24"/>
          <w:szCs w:val="24"/>
          <w:u w:val="single"/>
          <w:rtl/>
        </w:rPr>
      </w:pPr>
      <w:r w:rsidRPr="00FE67D9">
        <w:rPr>
          <w:rFonts w:hint="cs"/>
          <w:caps/>
          <w:sz w:val="24"/>
          <w:szCs w:val="24"/>
          <w:u w:val="single"/>
          <w:rtl/>
        </w:rPr>
        <w:t>מר דוד גלנור - אדריכל עורך התוכנית</w:t>
      </w:r>
      <w:r w:rsidR="001E2274">
        <w:rPr>
          <w:rFonts w:hint="cs"/>
          <w:caps/>
          <w:sz w:val="24"/>
          <w:szCs w:val="24"/>
          <w:u w:val="single"/>
          <w:rtl/>
        </w:rPr>
        <w:t>:</w:t>
      </w:r>
    </w:p>
    <w:p w14:paraId="06E2F4E9" w14:textId="16AE96CE" w:rsidR="001E2274" w:rsidRDefault="00BB6E1A" w:rsidP="00C60E71">
      <w:pPr>
        <w:rPr>
          <w:b w:val="0"/>
          <w:bCs w:val="0"/>
          <w:caps/>
          <w:sz w:val="24"/>
          <w:szCs w:val="24"/>
          <w:rtl/>
        </w:rPr>
      </w:pPr>
      <w:r>
        <w:rPr>
          <w:rFonts w:hint="cs"/>
          <w:b w:val="0"/>
          <w:bCs w:val="0"/>
          <w:caps/>
          <w:sz w:val="24"/>
          <w:szCs w:val="24"/>
          <w:rtl/>
        </w:rPr>
        <w:t>עכשיו מה ש, מה שרציתי לציין כרגע ש, בכמה שנים האחרונות האזור עבר עבר שינוי מאוד משמעותי כל מי שנוסע פה רואה ש, הכבישים הורחבו, נבנו מחלפים</w:t>
      </w:r>
      <w:r w:rsidR="000F703D">
        <w:rPr>
          <w:rFonts w:hint="cs"/>
          <w:b w:val="0"/>
          <w:bCs w:val="0"/>
          <w:caps/>
          <w:sz w:val="24"/>
          <w:szCs w:val="24"/>
          <w:rtl/>
        </w:rPr>
        <w:t xml:space="preserve"> </w:t>
      </w:r>
      <w:r>
        <w:rPr>
          <w:rFonts w:hint="cs"/>
          <w:b w:val="0"/>
          <w:bCs w:val="0"/>
          <w:caps/>
          <w:sz w:val="24"/>
          <w:szCs w:val="24"/>
          <w:rtl/>
        </w:rPr>
        <w:t xml:space="preserve">אני בתור אחד ש, רוכב פה ומסתובב פה הרבה באזור, רואה את זה בצורה בצורה ברורה וצילמתי פה את הצילום הראשון המבט המבט הראשון זה לכיוון גשר הולכי הרגל במחלף יקום החדש שמסתכל על על מחלף וינגייט, זה זה מה שאתם רואים פה זה מחלף וינגייט החדש ו, מה שדומיננטי פה בעצם זה בעיקר גשרי השילוט הענקיים שמקימים על כביש מספר שתיים ו, ברקע רואים את כל מגדלי המגורים של עשרות קומות ב, ב, שכונת רמת פולג. ו, רואים פה גם לכי אחורה רגע מבנה הבריכה שהוא עדיין למרות שהוא נמצא בצד הצפוני ב, וגובל בשמורת פולג הוא עדיין המבנה הכי גבוה ב, בכל מתחם וינגייט ומגדל המים. אנחנו מה שרואים פה מצד שמאל זה מכללת מכללת וינגייט, הלאה. עוד עוד משהו שרואים במצב הקיים לאחר כל השינויים שנעשו זה קירות תומכים מאוד גבוהים ש ... משהו כמו שבעה שמונה תשעה מטר ש, מלווים את הכניסה החדשה ל, למכון שהיא כאן. עוד קירות תומכים שרואים אותם </w:t>
      </w:r>
      <w:r>
        <w:rPr>
          <w:rFonts w:hint="cs"/>
          <w:b w:val="0"/>
          <w:bCs w:val="0"/>
          <w:caps/>
          <w:sz w:val="24"/>
          <w:szCs w:val="24"/>
          <w:rtl/>
        </w:rPr>
        <w:lastRenderedPageBreak/>
        <w:t xml:space="preserve">מכיוון צפון מכיוון גשר הולכי הרגל ה, ה, החדש, בצד בצד צפון. אוקיי, ו, </w:t>
      </w:r>
      <w:r w:rsidR="00092739">
        <w:rPr>
          <w:rFonts w:hint="cs"/>
          <w:b w:val="0"/>
          <w:bCs w:val="0"/>
          <w:caps/>
          <w:sz w:val="24"/>
          <w:szCs w:val="24"/>
          <w:rtl/>
        </w:rPr>
        <w:t xml:space="preserve">מה שעוד דומיננטי במבטים מצד צפון זה ה, שאפשר לראות פה את הבריכה עם כל המסבכי פלדה הענקיים האלה שהיא יושבת ממש על שמורת פולג היא לא שייכת ל, למה שאנחנו מציעים פה אנחנו רואים שזה מבנה מאוד דומיננטי. עכשיו, רגע, </w:t>
      </w:r>
      <w:r w:rsidR="00FB4926">
        <w:rPr>
          <w:rFonts w:hint="cs"/>
          <w:b w:val="0"/>
          <w:bCs w:val="0"/>
          <w:caps/>
          <w:sz w:val="24"/>
          <w:szCs w:val="24"/>
          <w:rtl/>
        </w:rPr>
        <w:t>עכשיו אנחנו נסללו פה שבילי אופניים בשני צידי כביש מספר שתיים אנחנו רואים פה מצב קיים שהוא מתייחס לניתוח לניתוח של החוות דעת הסביבתית שבילי אופניים שהולכים מדרום לצפון</w:t>
      </w:r>
      <w:r w:rsidR="000F703D">
        <w:rPr>
          <w:rFonts w:hint="cs"/>
          <w:b w:val="0"/>
          <w:bCs w:val="0"/>
          <w:caps/>
          <w:sz w:val="24"/>
          <w:szCs w:val="24"/>
          <w:rtl/>
        </w:rPr>
        <w:t xml:space="preserve"> </w:t>
      </w:r>
      <w:r w:rsidR="00FB4926">
        <w:rPr>
          <w:rFonts w:hint="cs"/>
          <w:b w:val="0"/>
          <w:bCs w:val="0"/>
          <w:caps/>
          <w:sz w:val="24"/>
          <w:szCs w:val="24"/>
          <w:rtl/>
        </w:rPr>
        <w:t xml:space="preserve">זה המצב הקיים. אנחנו רואים פה את ה, מכללה ועדיין (לא ברור) מבנה הבריכה. ו, המצב המוצע הלאה. תוספת בנייה </w:t>
      </w:r>
    </w:p>
    <w:p w14:paraId="2F0553E1" w14:textId="77777777" w:rsidR="001E2274" w:rsidRDefault="001E2274" w:rsidP="00C60E71">
      <w:pPr>
        <w:rPr>
          <w:b w:val="0"/>
          <w:bCs w:val="0"/>
          <w:caps/>
          <w:sz w:val="24"/>
          <w:szCs w:val="24"/>
          <w:rtl/>
        </w:rPr>
      </w:pPr>
    </w:p>
    <w:p w14:paraId="23371ECC" w14:textId="77777777" w:rsidR="001E2274" w:rsidRDefault="006D6799" w:rsidP="00C60E71">
      <w:pPr>
        <w:rPr>
          <w:caps/>
          <w:sz w:val="24"/>
          <w:szCs w:val="24"/>
          <w:u w:val="single"/>
          <w:rtl/>
        </w:rPr>
      </w:pPr>
      <w:r w:rsidRPr="006D6799">
        <w:rPr>
          <w:rFonts w:hint="cs"/>
          <w:caps/>
          <w:sz w:val="24"/>
          <w:szCs w:val="24"/>
          <w:u w:val="single"/>
          <w:rtl/>
        </w:rPr>
        <w:t>גב</w:t>
      </w:r>
      <w:r w:rsidRPr="006D6799">
        <w:rPr>
          <w:caps/>
          <w:sz w:val="24"/>
          <w:szCs w:val="24"/>
          <w:u w:val="single"/>
          <w:rtl/>
        </w:rPr>
        <w:t>'</w:t>
      </w:r>
      <w:r w:rsidRPr="006D6799">
        <w:rPr>
          <w:rFonts w:hint="cs"/>
          <w:caps/>
          <w:sz w:val="24"/>
          <w:szCs w:val="24"/>
          <w:u w:val="single"/>
          <w:rtl/>
        </w:rPr>
        <w:t xml:space="preserve"> עדית הרפז</w:t>
      </w:r>
      <w:r w:rsidR="001E2274">
        <w:rPr>
          <w:rFonts w:hint="cs"/>
          <w:caps/>
          <w:sz w:val="24"/>
          <w:szCs w:val="24"/>
          <w:u w:val="single"/>
          <w:rtl/>
        </w:rPr>
        <w:t>:</w:t>
      </w:r>
    </w:p>
    <w:p w14:paraId="06EE9F1C" w14:textId="139DAE5F" w:rsidR="001E2274" w:rsidRDefault="00FB4926" w:rsidP="00C60E71">
      <w:pPr>
        <w:rPr>
          <w:b w:val="0"/>
          <w:bCs w:val="0"/>
          <w:caps/>
          <w:sz w:val="24"/>
          <w:szCs w:val="24"/>
          <w:rtl/>
        </w:rPr>
      </w:pPr>
      <w:r>
        <w:rPr>
          <w:rFonts w:hint="cs"/>
          <w:b w:val="0"/>
          <w:bCs w:val="0"/>
          <w:caps/>
          <w:sz w:val="24"/>
          <w:szCs w:val="24"/>
          <w:rtl/>
        </w:rPr>
        <w:t xml:space="preserve">לפני ואחרי </w:t>
      </w:r>
    </w:p>
    <w:p w14:paraId="7A6F9C53" w14:textId="77777777" w:rsidR="001E2274" w:rsidRDefault="001E2274" w:rsidP="00C60E71">
      <w:pPr>
        <w:rPr>
          <w:b w:val="0"/>
          <w:bCs w:val="0"/>
          <w:caps/>
          <w:sz w:val="24"/>
          <w:szCs w:val="24"/>
          <w:rtl/>
        </w:rPr>
      </w:pPr>
    </w:p>
    <w:p w14:paraId="21887404" w14:textId="77777777" w:rsidR="001E2274" w:rsidRDefault="00FE67D9" w:rsidP="00FB4926">
      <w:pPr>
        <w:rPr>
          <w:caps/>
          <w:sz w:val="24"/>
          <w:szCs w:val="24"/>
          <w:u w:val="single"/>
          <w:rtl/>
        </w:rPr>
      </w:pPr>
      <w:r w:rsidRPr="00FE67D9">
        <w:rPr>
          <w:rFonts w:hint="cs"/>
          <w:caps/>
          <w:sz w:val="24"/>
          <w:szCs w:val="24"/>
          <w:u w:val="single"/>
          <w:rtl/>
        </w:rPr>
        <w:t>מר דוד גלנור - אדריכל עורך התוכנית</w:t>
      </w:r>
      <w:r w:rsidR="001E2274">
        <w:rPr>
          <w:rFonts w:hint="cs"/>
          <w:caps/>
          <w:sz w:val="24"/>
          <w:szCs w:val="24"/>
          <w:u w:val="single"/>
          <w:rtl/>
        </w:rPr>
        <w:t>:</w:t>
      </w:r>
    </w:p>
    <w:p w14:paraId="259B49D9" w14:textId="14A53900" w:rsidR="001E2274" w:rsidRDefault="00FB4926" w:rsidP="00FB4926">
      <w:pPr>
        <w:rPr>
          <w:b w:val="0"/>
          <w:bCs w:val="0"/>
          <w:caps/>
          <w:sz w:val="24"/>
          <w:szCs w:val="24"/>
          <w:rtl/>
        </w:rPr>
      </w:pPr>
      <w:r>
        <w:rPr>
          <w:rFonts w:hint="cs"/>
          <w:b w:val="0"/>
          <w:bCs w:val="0"/>
          <w:caps/>
          <w:sz w:val="24"/>
          <w:szCs w:val="24"/>
          <w:rtl/>
        </w:rPr>
        <w:t>תוספת בנייה שאנחנו מציעים במצב המוצע היא רואים פה ב, כתמים החומים הקטנים האלה שהם תכף אנחנו נדבר על סוג החיפויים שהיא כמעט ולא מורגשת היא היא נראית אפילו מוסתרת על - ידי גשרי השילוט ועדיין רואים פה את שכונת רמת פולג ב, ברקע זאת אומרת אנחנו בתכנון שלנו ובעיצוב אנחנו השתדלנו להיות מאוד מינוריים להשתדל להשתלב בסביבה ו, להשתמש בצבעים טבעיים ככה שהמבנה לא יבלוט. הלאה, עוד מבט.</w:t>
      </w:r>
      <w:r w:rsidR="000F703D">
        <w:rPr>
          <w:rFonts w:hint="cs"/>
          <w:b w:val="0"/>
          <w:bCs w:val="0"/>
          <w:caps/>
          <w:sz w:val="24"/>
          <w:szCs w:val="24"/>
          <w:rtl/>
        </w:rPr>
        <w:t xml:space="preserve"> </w:t>
      </w:r>
      <w:r>
        <w:rPr>
          <w:rFonts w:hint="cs"/>
          <w:b w:val="0"/>
          <w:bCs w:val="0"/>
          <w:caps/>
          <w:sz w:val="24"/>
          <w:szCs w:val="24"/>
          <w:rtl/>
        </w:rPr>
        <w:t>... מבט, לכי אחורה, מבט קיים של מקום אחר על שביל האופניים רואים פה שוב את מגדל המים ומבנה הבריכה שהם עדיין מאוד דומיננטיים המגורים ו, עוד זווית של המצב המוצע אלה שתי התוספות בנייה שאנחנו מציעים. מתקדמים מתקדמים הלאה מבט מספר שתיים שמתייחס לחוות דעת הסביבתית זה מצד שמאל זה מבנה המכללה וזו תוספת הבנייה. מה שאני מנסה להסביר זה ש, התוספות בנייה שאנחנו מציעים ש, ש, שבגדול הוועדה אישרה מבחינת הגובה מבחינת ניתוח הסביבתי אנחנו רואים שעדיין אנחנו מאוד, מאוד מינורים ומשתלבים בסביבה הטבעית, הלאה. עוד מבט שביל האופניים ככל שאנחנו מתקדמים לגשר הולכי הרגל החדש ו, שמחבר את אודים לכניסה ל, לוינגייט, שוב העצים פה מסתירים חלק מהתוספת והתוספת של אולם הספורט ממש נבלעת פה. ו, יש לנו עכשיו מבט מכיוון דרום מזרח ממגרשי החניה מבט מצב קיים של מגרשי החניה הגדולים ש, היום נמצאים בצמוד ל, לכניסה ל, למכון וינגייט ופה שוב אנחנו רואים את המצב הקיים ו, המצב המוצע עם הכתמים החומים הקטנים האלה שהם הם בעצם תוספת הבנייה הלאה. עכשיו זה מתוך מתוך תוכנת סימפלקס שהיא משמשת אותנו מדי פעם בפרויקטים, אפשר לראות שוב מבט ממגרש החניה החדש, עם תוספת הבנייה. החומרים ה ... רגע החומרים שבחנו זה חומרים של חיפויים קלים מסוג אייצ' פי אל, או אלומיניום בגוון עץ טבעי להשתלבות מיטבית בסביבת הקמפוס הירוקה וניתן לראות שתוספת הבנייה משתלבת היטב בסביבה ירוקה וכמעט ואינה מורגשת בקו הרקיע. כמו שהראיתי קודם מה ש, מה שבאמת דומיננטי בקו הרקיע היום לאחר כל ה, עבודות תשתית המאסיביות שנעשו בכביש שתיים, בעיקר על גשרים על הכביש ו, שכונת רמת פולג. אנחנו באמת אני מציג את התוספות שאנחנו רוצים ככה ש, והן כמעט ולא מורגשות, עוד עוד מבט מכיוון שמורת חוף השרון, זהו אלה כל המבטים מתייחסים ל, לחוות דעת הסביבתית</w:t>
      </w:r>
    </w:p>
    <w:p w14:paraId="26CD2832" w14:textId="77777777" w:rsidR="001E2274" w:rsidRDefault="001E2274" w:rsidP="00FB4926">
      <w:pPr>
        <w:rPr>
          <w:b w:val="0"/>
          <w:bCs w:val="0"/>
          <w:caps/>
          <w:sz w:val="24"/>
          <w:szCs w:val="24"/>
          <w:rtl/>
        </w:rPr>
      </w:pPr>
    </w:p>
    <w:p w14:paraId="0A7259D4" w14:textId="77777777" w:rsidR="001E2274" w:rsidRDefault="00D17364" w:rsidP="00FB4926">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2DDC2C4A" w14:textId="0AD78E14" w:rsidR="001E2274" w:rsidRDefault="00FB4926" w:rsidP="00FB4926">
      <w:pPr>
        <w:rPr>
          <w:b w:val="0"/>
          <w:bCs w:val="0"/>
          <w:caps/>
          <w:sz w:val="24"/>
          <w:szCs w:val="24"/>
          <w:rtl/>
        </w:rPr>
      </w:pPr>
      <w:r>
        <w:rPr>
          <w:rFonts w:hint="cs"/>
          <w:b w:val="0"/>
          <w:bCs w:val="0"/>
          <w:caps/>
          <w:sz w:val="24"/>
          <w:szCs w:val="24"/>
          <w:rtl/>
        </w:rPr>
        <w:t xml:space="preserve">טוב תודה רבה יש למישהו משהו איזה שהוא שאלות הערות? טוב אז אנחנו </w:t>
      </w:r>
    </w:p>
    <w:p w14:paraId="278BCC60" w14:textId="77777777" w:rsidR="001E2274" w:rsidRDefault="001E2274" w:rsidP="00FB4926">
      <w:pPr>
        <w:rPr>
          <w:b w:val="0"/>
          <w:bCs w:val="0"/>
          <w:caps/>
          <w:sz w:val="24"/>
          <w:szCs w:val="24"/>
          <w:rtl/>
        </w:rPr>
      </w:pPr>
    </w:p>
    <w:p w14:paraId="1BBC3F21" w14:textId="77777777" w:rsidR="001E2274" w:rsidRDefault="000A5C33" w:rsidP="00FB4926">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6D33597A" w14:textId="5FECD535" w:rsidR="001E2274" w:rsidRDefault="00F85EF8" w:rsidP="00FB4926">
      <w:pPr>
        <w:rPr>
          <w:b w:val="0"/>
          <w:bCs w:val="0"/>
          <w:caps/>
          <w:sz w:val="24"/>
          <w:szCs w:val="24"/>
          <w:rtl/>
        </w:rPr>
      </w:pPr>
      <w:r>
        <w:rPr>
          <w:rFonts w:hint="cs"/>
          <w:b w:val="0"/>
          <w:bCs w:val="0"/>
          <w:caps/>
          <w:sz w:val="24"/>
          <w:szCs w:val="24"/>
          <w:rtl/>
        </w:rPr>
        <w:t>נתקדם</w:t>
      </w:r>
    </w:p>
    <w:p w14:paraId="392C39EB" w14:textId="77777777" w:rsidR="001E2274" w:rsidRDefault="001E2274" w:rsidP="00FB4926">
      <w:pPr>
        <w:rPr>
          <w:b w:val="0"/>
          <w:bCs w:val="0"/>
          <w:caps/>
          <w:sz w:val="24"/>
          <w:szCs w:val="24"/>
          <w:rtl/>
        </w:rPr>
      </w:pPr>
    </w:p>
    <w:p w14:paraId="50E5F3F2" w14:textId="77777777" w:rsidR="001E2274" w:rsidRDefault="00D17364" w:rsidP="00FB4926">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5FFB2C17" w14:textId="1FCE858B" w:rsidR="001E2274" w:rsidRDefault="00F85EF8" w:rsidP="00FB4926">
      <w:pPr>
        <w:rPr>
          <w:b w:val="0"/>
          <w:bCs w:val="0"/>
          <w:caps/>
          <w:sz w:val="24"/>
          <w:szCs w:val="24"/>
          <w:rtl/>
        </w:rPr>
      </w:pPr>
      <w:r>
        <w:rPr>
          <w:rFonts w:hint="cs"/>
          <w:b w:val="0"/>
          <w:bCs w:val="0"/>
          <w:caps/>
          <w:sz w:val="24"/>
          <w:szCs w:val="24"/>
          <w:rtl/>
        </w:rPr>
        <w:t xml:space="preserve">יכולים להתקדם אנחנו נתכנס לדיון פנימי אנחנו מודים לכולם תודה רבה </w:t>
      </w:r>
    </w:p>
    <w:p w14:paraId="70B6CB4D" w14:textId="77777777" w:rsidR="001E2274" w:rsidRDefault="001E2274" w:rsidP="00FB4926">
      <w:pPr>
        <w:rPr>
          <w:b w:val="0"/>
          <w:bCs w:val="0"/>
          <w:caps/>
          <w:sz w:val="24"/>
          <w:szCs w:val="24"/>
          <w:rtl/>
        </w:rPr>
      </w:pPr>
    </w:p>
    <w:p w14:paraId="5D47A604" w14:textId="77777777" w:rsidR="001E2274" w:rsidRDefault="00FE67D9" w:rsidP="00FB4926">
      <w:pPr>
        <w:rPr>
          <w:caps/>
          <w:sz w:val="24"/>
          <w:szCs w:val="24"/>
          <w:u w:val="single"/>
          <w:rtl/>
        </w:rPr>
      </w:pPr>
      <w:r w:rsidRPr="00FE67D9">
        <w:rPr>
          <w:rFonts w:hint="cs"/>
          <w:caps/>
          <w:sz w:val="24"/>
          <w:szCs w:val="24"/>
          <w:u w:val="single"/>
          <w:rtl/>
        </w:rPr>
        <w:t>מר דוד גלנור - אדריכל עורך התוכנית</w:t>
      </w:r>
      <w:r w:rsidR="001E2274">
        <w:rPr>
          <w:rFonts w:hint="cs"/>
          <w:caps/>
          <w:sz w:val="24"/>
          <w:szCs w:val="24"/>
          <w:u w:val="single"/>
          <w:rtl/>
        </w:rPr>
        <w:t>:</w:t>
      </w:r>
    </w:p>
    <w:p w14:paraId="49D46A02" w14:textId="20CC6B93" w:rsidR="001E2274" w:rsidRDefault="00F85EF8" w:rsidP="00FB4926">
      <w:pPr>
        <w:rPr>
          <w:b w:val="0"/>
          <w:bCs w:val="0"/>
          <w:caps/>
          <w:sz w:val="24"/>
          <w:szCs w:val="24"/>
          <w:rtl/>
        </w:rPr>
      </w:pPr>
      <w:r>
        <w:rPr>
          <w:rFonts w:hint="cs"/>
          <w:b w:val="0"/>
          <w:bCs w:val="0"/>
          <w:caps/>
          <w:sz w:val="24"/>
          <w:szCs w:val="24"/>
          <w:rtl/>
        </w:rPr>
        <w:t xml:space="preserve">אוקיי </w:t>
      </w:r>
    </w:p>
    <w:p w14:paraId="2FA24E7F" w14:textId="77777777" w:rsidR="001E2274" w:rsidRDefault="001E2274" w:rsidP="00FB4926">
      <w:pPr>
        <w:rPr>
          <w:b w:val="0"/>
          <w:bCs w:val="0"/>
          <w:caps/>
          <w:sz w:val="24"/>
          <w:szCs w:val="24"/>
          <w:rtl/>
        </w:rPr>
      </w:pPr>
    </w:p>
    <w:p w14:paraId="6C157DD2" w14:textId="77777777" w:rsidR="001E2274" w:rsidRDefault="005E0962" w:rsidP="00FB4926">
      <w:pPr>
        <w:rPr>
          <w:caps/>
          <w:sz w:val="24"/>
          <w:szCs w:val="24"/>
          <w:u w:val="single"/>
          <w:rtl/>
        </w:rPr>
      </w:pPr>
      <w:r w:rsidRPr="005E0962">
        <w:rPr>
          <w:rFonts w:hint="cs"/>
          <w:caps/>
          <w:sz w:val="24"/>
          <w:szCs w:val="24"/>
          <w:u w:val="single"/>
          <w:rtl/>
        </w:rPr>
        <w:t>דובר</w:t>
      </w:r>
      <w:r w:rsidR="001E2274">
        <w:rPr>
          <w:rFonts w:hint="cs"/>
          <w:caps/>
          <w:sz w:val="24"/>
          <w:szCs w:val="24"/>
          <w:u w:val="single"/>
          <w:rtl/>
        </w:rPr>
        <w:t>:</w:t>
      </w:r>
    </w:p>
    <w:p w14:paraId="1335DFAC" w14:textId="20B8C976" w:rsidR="001E2274" w:rsidRDefault="00F85EF8" w:rsidP="00FB4926">
      <w:pPr>
        <w:rPr>
          <w:b w:val="0"/>
          <w:bCs w:val="0"/>
          <w:caps/>
          <w:sz w:val="24"/>
          <w:szCs w:val="24"/>
          <w:rtl/>
        </w:rPr>
      </w:pPr>
      <w:r>
        <w:rPr>
          <w:rFonts w:hint="cs"/>
          <w:b w:val="0"/>
          <w:bCs w:val="0"/>
          <w:caps/>
          <w:sz w:val="24"/>
          <w:szCs w:val="24"/>
          <w:rtl/>
        </w:rPr>
        <w:t xml:space="preserve">תודה רבה </w:t>
      </w:r>
    </w:p>
    <w:p w14:paraId="00AA2BFE" w14:textId="77777777" w:rsidR="001E2274" w:rsidRDefault="001E2274" w:rsidP="00FB4926">
      <w:pPr>
        <w:rPr>
          <w:b w:val="0"/>
          <w:bCs w:val="0"/>
          <w:caps/>
          <w:sz w:val="24"/>
          <w:szCs w:val="24"/>
          <w:rtl/>
        </w:rPr>
      </w:pPr>
    </w:p>
    <w:p w14:paraId="0D1AC052" w14:textId="77777777" w:rsidR="001E2274" w:rsidRDefault="005E0962" w:rsidP="00F85EF8">
      <w:pPr>
        <w:rPr>
          <w:caps/>
          <w:sz w:val="24"/>
          <w:szCs w:val="24"/>
          <w:u w:val="single"/>
          <w:rtl/>
        </w:rPr>
      </w:pPr>
      <w:r w:rsidRPr="005E0962">
        <w:rPr>
          <w:rFonts w:hint="cs"/>
          <w:caps/>
          <w:sz w:val="24"/>
          <w:szCs w:val="24"/>
          <w:u w:val="single"/>
          <w:rtl/>
        </w:rPr>
        <w:t>דובר</w:t>
      </w:r>
      <w:r w:rsidR="001E2274">
        <w:rPr>
          <w:rFonts w:hint="cs"/>
          <w:caps/>
          <w:sz w:val="24"/>
          <w:szCs w:val="24"/>
          <w:u w:val="single"/>
          <w:rtl/>
        </w:rPr>
        <w:t>:</w:t>
      </w:r>
    </w:p>
    <w:p w14:paraId="2C486DB2" w14:textId="0F88C5D9" w:rsidR="001E2274" w:rsidRDefault="00F85EF8" w:rsidP="00F85EF8">
      <w:pPr>
        <w:rPr>
          <w:b w:val="0"/>
          <w:bCs w:val="0"/>
          <w:caps/>
          <w:sz w:val="24"/>
          <w:szCs w:val="24"/>
          <w:rtl/>
        </w:rPr>
      </w:pPr>
      <w:r>
        <w:rPr>
          <w:rFonts w:hint="cs"/>
          <w:b w:val="0"/>
          <w:bCs w:val="0"/>
          <w:caps/>
          <w:sz w:val="24"/>
          <w:szCs w:val="24"/>
          <w:rtl/>
        </w:rPr>
        <w:t>תודה רבה לכם</w:t>
      </w:r>
      <w:r w:rsidR="000F703D">
        <w:rPr>
          <w:rFonts w:hint="cs"/>
          <w:b w:val="0"/>
          <w:bCs w:val="0"/>
          <w:caps/>
          <w:sz w:val="24"/>
          <w:szCs w:val="24"/>
          <w:rtl/>
        </w:rPr>
        <w:t xml:space="preserve"> </w:t>
      </w:r>
    </w:p>
    <w:p w14:paraId="1B665830" w14:textId="77777777" w:rsidR="001E2274" w:rsidRDefault="001E2274" w:rsidP="00F85EF8">
      <w:pPr>
        <w:rPr>
          <w:b w:val="0"/>
          <w:bCs w:val="0"/>
          <w:caps/>
          <w:sz w:val="24"/>
          <w:szCs w:val="24"/>
          <w:rtl/>
        </w:rPr>
      </w:pPr>
    </w:p>
    <w:p w14:paraId="726B4C05" w14:textId="77777777" w:rsidR="001E2274" w:rsidRDefault="00FE67D9" w:rsidP="00F85EF8">
      <w:pPr>
        <w:rPr>
          <w:caps/>
          <w:sz w:val="24"/>
          <w:szCs w:val="24"/>
          <w:u w:val="single"/>
          <w:rtl/>
        </w:rPr>
      </w:pPr>
      <w:r w:rsidRPr="00FE67D9">
        <w:rPr>
          <w:rFonts w:hint="cs"/>
          <w:caps/>
          <w:sz w:val="24"/>
          <w:szCs w:val="24"/>
          <w:u w:val="single"/>
          <w:rtl/>
        </w:rPr>
        <w:t>מר דוד גלנור - אדריכל עורך התוכנית</w:t>
      </w:r>
      <w:r w:rsidR="001E2274">
        <w:rPr>
          <w:rFonts w:hint="cs"/>
          <w:caps/>
          <w:sz w:val="24"/>
          <w:szCs w:val="24"/>
          <w:u w:val="single"/>
          <w:rtl/>
        </w:rPr>
        <w:t>:</w:t>
      </w:r>
    </w:p>
    <w:p w14:paraId="38BF527B" w14:textId="5650BCE4" w:rsidR="001E2274" w:rsidRDefault="00F85EF8" w:rsidP="00F85EF8">
      <w:pPr>
        <w:rPr>
          <w:b w:val="0"/>
          <w:bCs w:val="0"/>
          <w:caps/>
          <w:sz w:val="24"/>
          <w:szCs w:val="24"/>
          <w:rtl/>
        </w:rPr>
      </w:pPr>
      <w:r>
        <w:rPr>
          <w:rFonts w:hint="cs"/>
          <w:b w:val="0"/>
          <w:bCs w:val="0"/>
          <w:caps/>
          <w:sz w:val="24"/>
          <w:szCs w:val="24"/>
          <w:rtl/>
        </w:rPr>
        <w:t xml:space="preserve">תודה </w:t>
      </w:r>
    </w:p>
    <w:p w14:paraId="4051E3A9" w14:textId="77777777" w:rsidR="001E2274" w:rsidRDefault="001E2274" w:rsidP="00F85EF8">
      <w:pPr>
        <w:rPr>
          <w:b w:val="0"/>
          <w:bCs w:val="0"/>
          <w:caps/>
          <w:sz w:val="24"/>
          <w:szCs w:val="24"/>
          <w:rtl/>
        </w:rPr>
      </w:pPr>
    </w:p>
    <w:p w14:paraId="382C7CEA" w14:textId="77777777" w:rsidR="001E2274" w:rsidRDefault="005E0962" w:rsidP="00F85EF8">
      <w:pPr>
        <w:rPr>
          <w:caps/>
          <w:sz w:val="24"/>
          <w:szCs w:val="24"/>
          <w:u w:val="single"/>
          <w:rtl/>
        </w:rPr>
      </w:pPr>
      <w:r w:rsidRPr="005E0962">
        <w:rPr>
          <w:rFonts w:hint="cs"/>
          <w:caps/>
          <w:sz w:val="24"/>
          <w:szCs w:val="24"/>
          <w:u w:val="single"/>
          <w:rtl/>
        </w:rPr>
        <w:t>דובר</w:t>
      </w:r>
      <w:r w:rsidR="001E2274">
        <w:rPr>
          <w:rFonts w:hint="cs"/>
          <w:caps/>
          <w:sz w:val="24"/>
          <w:szCs w:val="24"/>
          <w:u w:val="single"/>
          <w:rtl/>
        </w:rPr>
        <w:t>:</w:t>
      </w:r>
    </w:p>
    <w:p w14:paraId="5B2FDEB2" w14:textId="195049D0" w:rsidR="001E2274" w:rsidRDefault="00F85EF8" w:rsidP="00F85EF8">
      <w:pPr>
        <w:rPr>
          <w:b w:val="0"/>
          <w:bCs w:val="0"/>
          <w:caps/>
          <w:sz w:val="24"/>
          <w:szCs w:val="24"/>
          <w:rtl/>
        </w:rPr>
      </w:pPr>
      <w:r>
        <w:rPr>
          <w:rFonts w:hint="cs"/>
          <w:b w:val="0"/>
          <w:bCs w:val="0"/>
          <w:caps/>
          <w:sz w:val="24"/>
          <w:szCs w:val="24"/>
          <w:rtl/>
        </w:rPr>
        <w:t>אוקיי יום טוב</w:t>
      </w:r>
    </w:p>
    <w:p w14:paraId="20978E8B" w14:textId="77777777" w:rsidR="001E2274" w:rsidRDefault="001E2274" w:rsidP="00F85EF8">
      <w:pPr>
        <w:rPr>
          <w:b w:val="0"/>
          <w:bCs w:val="0"/>
          <w:caps/>
          <w:sz w:val="24"/>
          <w:szCs w:val="24"/>
          <w:rtl/>
        </w:rPr>
      </w:pPr>
    </w:p>
    <w:p w14:paraId="7AC6F96E" w14:textId="77777777" w:rsidR="001E2274" w:rsidRDefault="00F85EF8" w:rsidP="00F85EF8">
      <w:pPr>
        <w:rPr>
          <w:b w:val="0"/>
          <w:bCs w:val="0"/>
          <w:caps/>
          <w:sz w:val="24"/>
          <w:szCs w:val="24"/>
          <w:rtl/>
        </w:rPr>
      </w:pPr>
      <w:r>
        <w:rPr>
          <w:rFonts w:hint="cs"/>
          <w:b w:val="0"/>
          <w:bCs w:val="0"/>
          <w:caps/>
          <w:sz w:val="24"/>
          <w:szCs w:val="24"/>
          <w:rtl/>
        </w:rPr>
        <w:t>(מתארגנים)</w:t>
      </w:r>
    </w:p>
    <w:p w14:paraId="714438DE" w14:textId="77777777" w:rsidR="001E2274" w:rsidRDefault="001E2274" w:rsidP="00F85EF8">
      <w:pPr>
        <w:rPr>
          <w:b w:val="0"/>
          <w:bCs w:val="0"/>
          <w:caps/>
          <w:sz w:val="24"/>
          <w:szCs w:val="24"/>
          <w:rtl/>
        </w:rPr>
      </w:pPr>
    </w:p>
    <w:p w14:paraId="0F51CE6E" w14:textId="77777777" w:rsidR="001E2274" w:rsidRDefault="00D17364" w:rsidP="00F85EF8">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306794D0" w14:textId="1DC0FA5F" w:rsidR="001E2274" w:rsidRDefault="00715E79" w:rsidP="00F85EF8">
      <w:pPr>
        <w:rPr>
          <w:b w:val="0"/>
          <w:bCs w:val="0"/>
          <w:caps/>
          <w:sz w:val="24"/>
          <w:szCs w:val="24"/>
          <w:rtl/>
        </w:rPr>
      </w:pPr>
      <w:r>
        <w:rPr>
          <w:rFonts w:hint="cs"/>
          <w:b w:val="0"/>
          <w:bCs w:val="0"/>
          <w:caps/>
          <w:sz w:val="24"/>
          <w:szCs w:val="24"/>
          <w:rtl/>
        </w:rPr>
        <w:t xml:space="preserve">כן זהו? טוב אני חושב ש, </w:t>
      </w:r>
    </w:p>
    <w:p w14:paraId="61469CB3" w14:textId="77777777" w:rsidR="001E2274" w:rsidRDefault="001E2274" w:rsidP="00F85EF8">
      <w:pPr>
        <w:rPr>
          <w:b w:val="0"/>
          <w:bCs w:val="0"/>
          <w:caps/>
          <w:sz w:val="24"/>
          <w:szCs w:val="24"/>
          <w:rtl/>
        </w:rPr>
      </w:pPr>
    </w:p>
    <w:p w14:paraId="67A94F5E" w14:textId="77777777" w:rsidR="001E2274" w:rsidRDefault="003109B2" w:rsidP="00F85EF8">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19B2F27A" w14:textId="5069031D" w:rsidR="001E2274" w:rsidRDefault="00715E79" w:rsidP="00F85EF8">
      <w:pPr>
        <w:rPr>
          <w:b w:val="0"/>
          <w:bCs w:val="0"/>
          <w:caps/>
          <w:sz w:val="24"/>
          <w:szCs w:val="24"/>
          <w:rtl/>
        </w:rPr>
      </w:pPr>
      <w:r>
        <w:rPr>
          <w:rFonts w:hint="cs"/>
          <w:b w:val="0"/>
          <w:bCs w:val="0"/>
          <w:caps/>
          <w:sz w:val="24"/>
          <w:szCs w:val="24"/>
          <w:rtl/>
        </w:rPr>
        <w:t>רק מכיוון הים הם לא עשו את ה, איך זה ייראה אבל בסדר</w:t>
      </w:r>
    </w:p>
    <w:p w14:paraId="6CF66933" w14:textId="77777777" w:rsidR="001E2274" w:rsidRDefault="001E2274" w:rsidP="00F85EF8">
      <w:pPr>
        <w:rPr>
          <w:b w:val="0"/>
          <w:bCs w:val="0"/>
          <w:caps/>
          <w:sz w:val="24"/>
          <w:szCs w:val="24"/>
          <w:rtl/>
        </w:rPr>
      </w:pPr>
    </w:p>
    <w:p w14:paraId="498C2080" w14:textId="77777777" w:rsidR="001E2274" w:rsidRDefault="00D17364" w:rsidP="00F85EF8">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5EA7E322" w14:textId="6556AF33" w:rsidR="001E2274" w:rsidRDefault="00715E79" w:rsidP="00F85EF8">
      <w:pPr>
        <w:rPr>
          <w:b w:val="0"/>
          <w:bCs w:val="0"/>
          <w:caps/>
          <w:sz w:val="24"/>
          <w:szCs w:val="24"/>
          <w:rtl/>
        </w:rPr>
      </w:pPr>
      <w:r>
        <w:rPr>
          <w:rFonts w:hint="cs"/>
          <w:b w:val="0"/>
          <w:bCs w:val="0"/>
          <w:caps/>
          <w:sz w:val="24"/>
          <w:szCs w:val="24"/>
          <w:rtl/>
        </w:rPr>
        <w:t xml:space="preserve">טוב אפשר בבקשה להקריא את ההמלצה שלנו? </w:t>
      </w:r>
    </w:p>
    <w:p w14:paraId="442EB221" w14:textId="77777777" w:rsidR="001E2274" w:rsidRDefault="001E2274" w:rsidP="00F85EF8">
      <w:pPr>
        <w:rPr>
          <w:b w:val="0"/>
          <w:bCs w:val="0"/>
          <w:caps/>
          <w:sz w:val="24"/>
          <w:szCs w:val="24"/>
          <w:rtl/>
        </w:rPr>
      </w:pPr>
    </w:p>
    <w:p w14:paraId="4C522398" w14:textId="77777777" w:rsidR="001E2274" w:rsidRDefault="003361D4" w:rsidP="00F85EF8">
      <w:pPr>
        <w:rPr>
          <w:caps/>
          <w:sz w:val="24"/>
          <w:szCs w:val="24"/>
          <w:u w:val="single"/>
          <w:rtl/>
        </w:rPr>
      </w:pPr>
      <w:r w:rsidRPr="003361D4">
        <w:rPr>
          <w:rFonts w:hint="cs"/>
          <w:caps/>
          <w:sz w:val="24"/>
          <w:szCs w:val="24"/>
          <w:u w:val="single"/>
          <w:rtl/>
        </w:rPr>
        <w:t>עורך דין ניצן בן ארויה - יועץ משפטי לוועדה המחוזית</w:t>
      </w:r>
      <w:r w:rsidR="001E2274">
        <w:rPr>
          <w:rFonts w:hint="cs"/>
          <w:caps/>
          <w:sz w:val="24"/>
          <w:szCs w:val="24"/>
          <w:u w:val="single"/>
          <w:rtl/>
        </w:rPr>
        <w:t>:</w:t>
      </w:r>
    </w:p>
    <w:p w14:paraId="0F6B68A7" w14:textId="1FC7BAB3" w:rsidR="001E2274" w:rsidRDefault="00715E79" w:rsidP="00F85EF8">
      <w:pPr>
        <w:rPr>
          <w:b w:val="0"/>
          <w:bCs w:val="0"/>
          <w:caps/>
          <w:sz w:val="24"/>
          <w:szCs w:val="24"/>
          <w:rtl/>
        </w:rPr>
      </w:pPr>
      <w:r>
        <w:rPr>
          <w:rFonts w:hint="cs"/>
          <w:b w:val="0"/>
          <w:bCs w:val="0"/>
          <w:caps/>
          <w:sz w:val="24"/>
          <w:szCs w:val="24"/>
          <w:rtl/>
        </w:rPr>
        <w:t>... יערה</w:t>
      </w:r>
    </w:p>
    <w:p w14:paraId="4E746558" w14:textId="77777777" w:rsidR="001E2274" w:rsidRDefault="001E2274" w:rsidP="00F85EF8">
      <w:pPr>
        <w:rPr>
          <w:b w:val="0"/>
          <w:bCs w:val="0"/>
          <w:caps/>
          <w:sz w:val="24"/>
          <w:szCs w:val="24"/>
          <w:rtl/>
        </w:rPr>
      </w:pPr>
    </w:p>
    <w:p w14:paraId="6C553EFA" w14:textId="77777777" w:rsidR="001E2274" w:rsidRDefault="000A5C33" w:rsidP="00F85EF8">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0BB22464" w14:textId="062C4B66" w:rsidR="001E2274" w:rsidRDefault="00715E79" w:rsidP="00F85EF8">
      <w:pPr>
        <w:rPr>
          <w:b w:val="0"/>
          <w:bCs w:val="0"/>
          <w:caps/>
          <w:sz w:val="24"/>
          <w:szCs w:val="24"/>
          <w:rtl/>
        </w:rPr>
      </w:pPr>
      <w:r>
        <w:rPr>
          <w:rFonts w:hint="cs"/>
          <w:b w:val="0"/>
          <w:bCs w:val="0"/>
          <w:caps/>
          <w:sz w:val="24"/>
          <w:szCs w:val="24"/>
          <w:rtl/>
        </w:rPr>
        <w:t xml:space="preserve">בשחיית גב רואים את זה אבל בחתירות פחות </w:t>
      </w:r>
    </w:p>
    <w:p w14:paraId="6260B423" w14:textId="77777777" w:rsidR="001E2274" w:rsidRDefault="001E2274" w:rsidP="00F85EF8">
      <w:pPr>
        <w:rPr>
          <w:b w:val="0"/>
          <w:bCs w:val="0"/>
          <w:caps/>
          <w:sz w:val="24"/>
          <w:szCs w:val="24"/>
          <w:rtl/>
        </w:rPr>
      </w:pPr>
    </w:p>
    <w:p w14:paraId="34D2B9A0" w14:textId="77777777" w:rsidR="001E2274" w:rsidRDefault="00D17364" w:rsidP="00F85EF8">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007CF2B7" w14:textId="1D5DDC22" w:rsidR="001E2274" w:rsidRDefault="00715E79" w:rsidP="00F85EF8">
      <w:pPr>
        <w:rPr>
          <w:b w:val="0"/>
          <w:bCs w:val="0"/>
          <w:caps/>
          <w:sz w:val="24"/>
          <w:szCs w:val="24"/>
          <w:rtl/>
        </w:rPr>
      </w:pPr>
      <w:r>
        <w:rPr>
          <w:rFonts w:hint="cs"/>
          <w:b w:val="0"/>
          <w:bCs w:val="0"/>
          <w:caps/>
          <w:sz w:val="24"/>
          <w:szCs w:val="24"/>
          <w:rtl/>
        </w:rPr>
        <w:t xml:space="preserve">פחות כן </w:t>
      </w:r>
    </w:p>
    <w:p w14:paraId="32EB9462" w14:textId="77777777" w:rsidR="001E2274" w:rsidRDefault="001E2274" w:rsidP="00F85EF8">
      <w:pPr>
        <w:rPr>
          <w:b w:val="0"/>
          <w:bCs w:val="0"/>
          <w:caps/>
          <w:sz w:val="24"/>
          <w:szCs w:val="24"/>
          <w:rtl/>
        </w:rPr>
      </w:pPr>
    </w:p>
    <w:p w14:paraId="02C453B5" w14:textId="77777777" w:rsidR="001E2274" w:rsidRDefault="000A3DA6" w:rsidP="00F85EF8">
      <w:pPr>
        <w:rPr>
          <w:caps/>
          <w:sz w:val="24"/>
          <w:szCs w:val="24"/>
          <w:u w:val="single"/>
          <w:rtl/>
        </w:rPr>
      </w:pPr>
      <w:r w:rsidRPr="000A3DA6">
        <w:rPr>
          <w:rFonts w:hint="cs"/>
          <w:caps/>
          <w:sz w:val="24"/>
          <w:szCs w:val="24"/>
          <w:u w:val="single"/>
          <w:rtl/>
        </w:rPr>
        <w:t>מר תומר דוידסון - נציג מנהל מקרקעי ישראל בוועדה המחוזית</w:t>
      </w:r>
      <w:r w:rsidR="001E2274">
        <w:rPr>
          <w:rFonts w:hint="cs"/>
          <w:caps/>
          <w:sz w:val="24"/>
          <w:szCs w:val="24"/>
          <w:u w:val="single"/>
          <w:rtl/>
        </w:rPr>
        <w:t>:</w:t>
      </w:r>
    </w:p>
    <w:p w14:paraId="261DFDFA" w14:textId="13280E96" w:rsidR="001E2274" w:rsidRDefault="00715E79" w:rsidP="00F85EF8">
      <w:pPr>
        <w:rPr>
          <w:b w:val="0"/>
          <w:bCs w:val="0"/>
          <w:caps/>
          <w:sz w:val="24"/>
          <w:szCs w:val="24"/>
          <w:rtl/>
        </w:rPr>
      </w:pPr>
      <w:r>
        <w:rPr>
          <w:rFonts w:hint="cs"/>
          <w:b w:val="0"/>
          <w:bCs w:val="0"/>
          <w:caps/>
          <w:sz w:val="24"/>
          <w:szCs w:val="24"/>
          <w:rtl/>
        </w:rPr>
        <w:t>עצוב עצוב אבל,</w:t>
      </w:r>
    </w:p>
    <w:p w14:paraId="12A83C23" w14:textId="77777777" w:rsidR="001E2274" w:rsidRDefault="001E2274" w:rsidP="00F85EF8">
      <w:pPr>
        <w:rPr>
          <w:b w:val="0"/>
          <w:bCs w:val="0"/>
          <w:caps/>
          <w:sz w:val="24"/>
          <w:szCs w:val="24"/>
          <w:rtl/>
        </w:rPr>
      </w:pPr>
    </w:p>
    <w:p w14:paraId="6BE6DFA2" w14:textId="77777777" w:rsidR="001E2274" w:rsidRDefault="00D17364" w:rsidP="00F85EF8">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266B789B" w14:textId="40CBF79C" w:rsidR="001E2274" w:rsidRDefault="00715E79" w:rsidP="00F85EF8">
      <w:pPr>
        <w:rPr>
          <w:b w:val="0"/>
          <w:bCs w:val="0"/>
          <w:caps/>
          <w:sz w:val="24"/>
          <w:szCs w:val="24"/>
          <w:rtl/>
        </w:rPr>
      </w:pPr>
      <w:r>
        <w:rPr>
          <w:rFonts w:hint="cs"/>
          <w:b w:val="0"/>
          <w:bCs w:val="0"/>
          <w:caps/>
          <w:sz w:val="24"/>
          <w:szCs w:val="24"/>
          <w:rtl/>
        </w:rPr>
        <w:t xml:space="preserve">כן קדימה </w:t>
      </w:r>
    </w:p>
    <w:p w14:paraId="5B17B798" w14:textId="77777777" w:rsidR="001E2274" w:rsidRDefault="001E2274" w:rsidP="00F85EF8">
      <w:pPr>
        <w:rPr>
          <w:b w:val="0"/>
          <w:bCs w:val="0"/>
          <w:caps/>
          <w:sz w:val="24"/>
          <w:szCs w:val="24"/>
          <w:rtl/>
        </w:rPr>
      </w:pPr>
    </w:p>
    <w:p w14:paraId="084BB808" w14:textId="77777777" w:rsidR="001E2274" w:rsidRDefault="002525C2" w:rsidP="00F85EF8">
      <w:pPr>
        <w:rPr>
          <w:caps/>
          <w:sz w:val="24"/>
          <w:szCs w:val="24"/>
          <w:u w:val="single"/>
          <w:rtl/>
        </w:rPr>
      </w:pPr>
      <w:r w:rsidRPr="002525C2">
        <w:rPr>
          <w:rFonts w:hint="cs"/>
          <w:caps/>
          <w:sz w:val="24"/>
          <w:szCs w:val="24"/>
          <w:u w:val="single"/>
          <w:rtl/>
        </w:rPr>
        <w:t>גב</w:t>
      </w:r>
      <w:r w:rsidRPr="002525C2">
        <w:rPr>
          <w:caps/>
          <w:sz w:val="24"/>
          <w:szCs w:val="24"/>
          <w:u w:val="single"/>
          <w:rtl/>
        </w:rPr>
        <w:t>'</w:t>
      </w:r>
      <w:r w:rsidRPr="002525C2">
        <w:rPr>
          <w:rFonts w:hint="cs"/>
          <w:caps/>
          <w:sz w:val="24"/>
          <w:szCs w:val="24"/>
          <w:u w:val="single"/>
          <w:rtl/>
        </w:rPr>
        <w:t xml:space="preserve"> עדי באום תמיר - נציגת לשכת התכנון</w:t>
      </w:r>
      <w:r w:rsidR="001E2274">
        <w:rPr>
          <w:rFonts w:hint="cs"/>
          <w:caps/>
          <w:sz w:val="24"/>
          <w:szCs w:val="24"/>
          <w:u w:val="single"/>
          <w:rtl/>
        </w:rPr>
        <w:t>:</w:t>
      </w:r>
    </w:p>
    <w:p w14:paraId="4CCA9D5E" w14:textId="131E3108" w:rsidR="001E2274" w:rsidRDefault="00CE6F1F" w:rsidP="00F85EF8">
      <w:pPr>
        <w:rPr>
          <w:b w:val="0"/>
          <w:bCs w:val="0"/>
          <w:caps/>
          <w:sz w:val="24"/>
          <w:szCs w:val="24"/>
          <w:rtl/>
        </w:rPr>
      </w:pPr>
      <w:r>
        <w:rPr>
          <w:rFonts w:hint="cs"/>
          <w:b w:val="0"/>
          <w:bCs w:val="0"/>
          <w:caps/>
          <w:sz w:val="24"/>
          <w:szCs w:val="24"/>
          <w:rtl/>
        </w:rPr>
        <w:t>אפשר להקריא את ההחלטה?</w:t>
      </w:r>
    </w:p>
    <w:p w14:paraId="37EB3ADB" w14:textId="77777777" w:rsidR="001E2274" w:rsidRDefault="001E2274" w:rsidP="00F85EF8">
      <w:pPr>
        <w:rPr>
          <w:b w:val="0"/>
          <w:bCs w:val="0"/>
          <w:caps/>
          <w:sz w:val="24"/>
          <w:szCs w:val="24"/>
          <w:rtl/>
        </w:rPr>
      </w:pPr>
    </w:p>
    <w:p w14:paraId="31DF640B" w14:textId="77777777" w:rsidR="001E2274" w:rsidRDefault="003361D4" w:rsidP="00F85EF8">
      <w:pPr>
        <w:rPr>
          <w:caps/>
          <w:sz w:val="24"/>
          <w:szCs w:val="24"/>
          <w:u w:val="single"/>
          <w:rtl/>
        </w:rPr>
      </w:pPr>
      <w:r w:rsidRPr="003361D4">
        <w:rPr>
          <w:rFonts w:hint="cs"/>
          <w:caps/>
          <w:sz w:val="24"/>
          <w:szCs w:val="24"/>
          <w:u w:val="single"/>
          <w:rtl/>
        </w:rPr>
        <w:t>עורך דין ניצן בן ארויה - יועץ משפטי לוועדה המחוזית</w:t>
      </w:r>
      <w:r w:rsidR="001E2274">
        <w:rPr>
          <w:rFonts w:hint="cs"/>
          <w:caps/>
          <w:sz w:val="24"/>
          <w:szCs w:val="24"/>
          <w:u w:val="single"/>
          <w:rtl/>
        </w:rPr>
        <w:t>:</w:t>
      </w:r>
    </w:p>
    <w:p w14:paraId="112BFB99" w14:textId="5BDFC041" w:rsidR="001E2274" w:rsidRDefault="00CE6F1F" w:rsidP="00F85EF8">
      <w:pPr>
        <w:rPr>
          <w:b w:val="0"/>
          <w:bCs w:val="0"/>
          <w:caps/>
          <w:sz w:val="24"/>
          <w:szCs w:val="24"/>
          <w:rtl/>
        </w:rPr>
      </w:pPr>
      <w:r>
        <w:rPr>
          <w:rFonts w:hint="cs"/>
          <w:b w:val="0"/>
          <w:bCs w:val="0"/>
          <w:caps/>
          <w:sz w:val="24"/>
          <w:szCs w:val="24"/>
          <w:rtl/>
        </w:rPr>
        <w:t xml:space="preserve">כן כן </w:t>
      </w:r>
    </w:p>
    <w:p w14:paraId="563DA7F8" w14:textId="77777777" w:rsidR="001E2274" w:rsidRDefault="001E2274" w:rsidP="00F85EF8">
      <w:pPr>
        <w:rPr>
          <w:b w:val="0"/>
          <w:bCs w:val="0"/>
          <w:caps/>
          <w:sz w:val="24"/>
          <w:szCs w:val="24"/>
          <w:rtl/>
        </w:rPr>
      </w:pPr>
    </w:p>
    <w:p w14:paraId="43825895" w14:textId="77777777" w:rsidR="001E2274" w:rsidRDefault="003109B2" w:rsidP="0014357D">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66952085" w14:textId="620DB915" w:rsidR="001E2274" w:rsidRDefault="0014357D" w:rsidP="0014357D">
      <w:pPr>
        <w:rPr>
          <w:b w:val="0"/>
          <w:bCs w:val="0"/>
          <w:caps/>
          <w:sz w:val="24"/>
          <w:szCs w:val="24"/>
          <w:rtl/>
        </w:rPr>
      </w:pPr>
      <w:r>
        <w:rPr>
          <w:rFonts w:hint="cs"/>
          <w:b w:val="0"/>
          <w:bCs w:val="0"/>
          <w:caps/>
          <w:sz w:val="24"/>
          <w:szCs w:val="24"/>
          <w:rtl/>
        </w:rPr>
        <w:t>שאלה לי, לפני ה, פקיד יערות העביר תשובה לגבי העצים זאת אומרת יש לנו את ההתייחסות של הפקיד יערות?</w:t>
      </w:r>
    </w:p>
    <w:p w14:paraId="1661A8B7" w14:textId="77777777" w:rsidR="001E2274" w:rsidRDefault="001E2274" w:rsidP="0014357D">
      <w:pPr>
        <w:rPr>
          <w:b w:val="0"/>
          <w:bCs w:val="0"/>
          <w:caps/>
          <w:sz w:val="24"/>
          <w:szCs w:val="24"/>
          <w:rtl/>
        </w:rPr>
      </w:pPr>
    </w:p>
    <w:p w14:paraId="15E7B665" w14:textId="77777777" w:rsidR="001E2274" w:rsidRDefault="000A5C33" w:rsidP="0014357D">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72317B34" w14:textId="7A8D32ED" w:rsidR="001E2274" w:rsidRDefault="00815BDE" w:rsidP="0014357D">
      <w:pPr>
        <w:rPr>
          <w:b w:val="0"/>
          <w:bCs w:val="0"/>
          <w:caps/>
          <w:sz w:val="24"/>
          <w:szCs w:val="24"/>
          <w:rtl/>
        </w:rPr>
      </w:pPr>
      <w:r>
        <w:rPr>
          <w:rFonts w:hint="cs"/>
          <w:b w:val="0"/>
          <w:bCs w:val="0"/>
          <w:caps/>
          <w:sz w:val="24"/>
          <w:szCs w:val="24"/>
          <w:rtl/>
        </w:rPr>
        <w:t>מה הוא קשור עכשיו?</w:t>
      </w:r>
    </w:p>
    <w:p w14:paraId="3B92433B" w14:textId="77777777" w:rsidR="001E2274" w:rsidRDefault="001E2274" w:rsidP="0014357D">
      <w:pPr>
        <w:rPr>
          <w:b w:val="0"/>
          <w:bCs w:val="0"/>
          <w:caps/>
          <w:sz w:val="24"/>
          <w:szCs w:val="24"/>
          <w:rtl/>
        </w:rPr>
      </w:pPr>
    </w:p>
    <w:p w14:paraId="2695CC65" w14:textId="77777777" w:rsidR="001E2274" w:rsidRDefault="00D17364" w:rsidP="0014357D">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11E0C3A0" w14:textId="754D03C0" w:rsidR="001E2274" w:rsidRDefault="00815BDE" w:rsidP="0014357D">
      <w:pPr>
        <w:rPr>
          <w:b w:val="0"/>
          <w:bCs w:val="0"/>
          <w:caps/>
          <w:sz w:val="24"/>
          <w:szCs w:val="24"/>
          <w:rtl/>
        </w:rPr>
      </w:pPr>
      <w:r>
        <w:rPr>
          <w:rFonts w:hint="cs"/>
          <w:b w:val="0"/>
          <w:bCs w:val="0"/>
          <w:caps/>
          <w:sz w:val="24"/>
          <w:szCs w:val="24"/>
          <w:rtl/>
        </w:rPr>
        <w:t>למה הוא קשור?</w:t>
      </w:r>
    </w:p>
    <w:p w14:paraId="752A0499" w14:textId="77777777" w:rsidR="001E2274" w:rsidRDefault="001E2274" w:rsidP="0014357D">
      <w:pPr>
        <w:rPr>
          <w:b w:val="0"/>
          <w:bCs w:val="0"/>
          <w:caps/>
          <w:sz w:val="24"/>
          <w:szCs w:val="24"/>
          <w:rtl/>
        </w:rPr>
      </w:pPr>
    </w:p>
    <w:p w14:paraId="30E7825C" w14:textId="77777777" w:rsidR="001E2274" w:rsidRDefault="003361D4" w:rsidP="0014357D">
      <w:pPr>
        <w:rPr>
          <w:caps/>
          <w:sz w:val="24"/>
          <w:szCs w:val="24"/>
          <w:u w:val="single"/>
          <w:rtl/>
        </w:rPr>
      </w:pPr>
      <w:r w:rsidRPr="003361D4">
        <w:rPr>
          <w:rFonts w:hint="cs"/>
          <w:caps/>
          <w:sz w:val="24"/>
          <w:szCs w:val="24"/>
          <w:u w:val="single"/>
          <w:rtl/>
        </w:rPr>
        <w:t>עורך דין ניצן בן ארויה - יועץ משפטי לוועדה המחוזית</w:t>
      </w:r>
      <w:r w:rsidR="001E2274">
        <w:rPr>
          <w:rFonts w:hint="cs"/>
          <w:caps/>
          <w:sz w:val="24"/>
          <w:szCs w:val="24"/>
          <w:u w:val="single"/>
          <w:rtl/>
        </w:rPr>
        <w:t>:</w:t>
      </w:r>
    </w:p>
    <w:p w14:paraId="274BC8C7" w14:textId="5BCF0B0B" w:rsidR="001E2274" w:rsidRDefault="00815BDE" w:rsidP="0014357D">
      <w:pPr>
        <w:rPr>
          <w:b w:val="0"/>
          <w:bCs w:val="0"/>
          <w:caps/>
          <w:sz w:val="24"/>
          <w:szCs w:val="24"/>
          <w:rtl/>
        </w:rPr>
      </w:pPr>
      <w:r>
        <w:rPr>
          <w:rFonts w:hint="cs"/>
          <w:b w:val="0"/>
          <w:bCs w:val="0"/>
          <w:caps/>
          <w:sz w:val="24"/>
          <w:szCs w:val="24"/>
          <w:rtl/>
        </w:rPr>
        <w:t xml:space="preserve">יערה יערה </w:t>
      </w:r>
    </w:p>
    <w:p w14:paraId="67FF5D70" w14:textId="77777777" w:rsidR="001E2274" w:rsidRDefault="001E2274" w:rsidP="0014357D">
      <w:pPr>
        <w:rPr>
          <w:b w:val="0"/>
          <w:bCs w:val="0"/>
          <w:caps/>
          <w:sz w:val="24"/>
          <w:szCs w:val="24"/>
          <w:rtl/>
        </w:rPr>
      </w:pPr>
    </w:p>
    <w:p w14:paraId="32D291C2" w14:textId="77777777" w:rsidR="001E2274" w:rsidRDefault="003109B2" w:rsidP="0014357D">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7CF9291A" w14:textId="3C80C356" w:rsidR="001E2274" w:rsidRDefault="00815BDE" w:rsidP="0014357D">
      <w:pPr>
        <w:rPr>
          <w:b w:val="0"/>
          <w:bCs w:val="0"/>
          <w:caps/>
          <w:sz w:val="24"/>
          <w:szCs w:val="24"/>
          <w:rtl/>
        </w:rPr>
      </w:pPr>
      <w:r>
        <w:rPr>
          <w:rFonts w:hint="cs"/>
          <w:b w:val="0"/>
          <w:bCs w:val="0"/>
          <w:caps/>
          <w:sz w:val="24"/>
          <w:szCs w:val="24"/>
          <w:rtl/>
        </w:rPr>
        <w:t xml:space="preserve">לא זה לא קשור ל, זה פשוט (לא ברור) </w:t>
      </w:r>
    </w:p>
    <w:p w14:paraId="4AB07544" w14:textId="77777777" w:rsidR="001E2274" w:rsidRDefault="001E2274" w:rsidP="0014357D">
      <w:pPr>
        <w:rPr>
          <w:b w:val="0"/>
          <w:bCs w:val="0"/>
          <w:caps/>
          <w:sz w:val="24"/>
          <w:szCs w:val="24"/>
          <w:rtl/>
        </w:rPr>
      </w:pPr>
    </w:p>
    <w:p w14:paraId="63462728" w14:textId="77777777" w:rsidR="001E2274" w:rsidRDefault="00815BDE" w:rsidP="0014357D">
      <w:pPr>
        <w:rPr>
          <w:b w:val="0"/>
          <w:bCs w:val="0"/>
          <w:caps/>
          <w:sz w:val="24"/>
          <w:szCs w:val="24"/>
          <w:rtl/>
        </w:rPr>
      </w:pPr>
      <w:r>
        <w:rPr>
          <w:rFonts w:hint="cs"/>
          <w:b w:val="0"/>
          <w:bCs w:val="0"/>
          <w:caps/>
          <w:sz w:val="24"/>
          <w:szCs w:val="24"/>
          <w:rtl/>
        </w:rPr>
        <w:t>(מדברים ביחד)</w:t>
      </w:r>
    </w:p>
    <w:p w14:paraId="6E8F9AE6" w14:textId="77777777" w:rsidR="001E2274" w:rsidRDefault="001E2274" w:rsidP="0014357D">
      <w:pPr>
        <w:rPr>
          <w:b w:val="0"/>
          <w:bCs w:val="0"/>
          <w:caps/>
          <w:sz w:val="24"/>
          <w:szCs w:val="24"/>
          <w:rtl/>
        </w:rPr>
      </w:pPr>
    </w:p>
    <w:p w14:paraId="3EA27FC1" w14:textId="77777777" w:rsidR="001E2274" w:rsidRDefault="000A5C33" w:rsidP="0014357D">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7FA10BEC" w14:textId="532E9F4F" w:rsidR="001E2274" w:rsidRDefault="00815BDE" w:rsidP="0014357D">
      <w:pPr>
        <w:rPr>
          <w:b w:val="0"/>
          <w:bCs w:val="0"/>
          <w:caps/>
          <w:sz w:val="24"/>
          <w:szCs w:val="24"/>
          <w:rtl/>
        </w:rPr>
      </w:pPr>
      <w:r>
        <w:rPr>
          <w:rFonts w:hint="cs"/>
          <w:b w:val="0"/>
          <w:bCs w:val="0"/>
          <w:caps/>
          <w:sz w:val="24"/>
          <w:szCs w:val="24"/>
          <w:rtl/>
        </w:rPr>
        <w:t>רגע רגע אנחנו בהיתר בנייה</w:t>
      </w:r>
      <w:r w:rsidR="000F703D">
        <w:rPr>
          <w:rFonts w:hint="cs"/>
          <w:b w:val="0"/>
          <w:bCs w:val="0"/>
          <w:caps/>
          <w:sz w:val="24"/>
          <w:szCs w:val="24"/>
          <w:rtl/>
        </w:rPr>
        <w:t xml:space="preserve"> </w:t>
      </w:r>
      <w:r>
        <w:rPr>
          <w:rFonts w:hint="cs"/>
          <w:b w:val="0"/>
          <w:bCs w:val="0"/>
          <w:caps/>
          <w:sz w:val="24"/>
          <w:szCs w:val="24"/>
          <w:rtl/>
        </w:rPr>
        <w:t>...</w:t>
      </w:r>
    </w:p>
    <w:p w14:paraId="16366AA9" w14:textId="77777777" w:rsidR="001E2274" w:rsidRDefault="001E2274" w:rsidP="0014357D">
      <w:pPr>
        <w:rPr>
          <w:b w:val="0"/>
          <w:bCs w:val="0"/>
          <w:caps/>
          <w:sz w:val="24"/>
          <w:szCs w:val="24"/>
          <w:rtl/>
        </w:rPr>
      </w:pPr>
    </w:p>
    <w:p w14:paraId="0F799268" w14:textId="77777777" w:rsidR="001E2274" w:rsidRDefault="003361D4" w:rsidP="0014357D">
      <w:pPr>
        <w:rPr>
          <w:caps/>
          <w:sz w:val="24"/>
          <w:szCs w:val="24"/>
          <w:u w:val="single"/>
          <w:rtl/>
        </w:rPr>
      </w:pPr>
      <w:r w:rsidRPr="003361D4">
        <w:rPr>
          <w:rFonts w:hint="cs"/>
          <w:caps/>
          <w:sz w:val="24"/>
          <w:szCs w:val="24"/>
          <w:u w:val="single"/>
          <w:rtl/>
        </w:rPr>
        <w:t>עורך דין ניצן בן ארויה - יועץ משפטי לוועדה המחוזית</w:t>
      </w:r>
      <w:r w:rsidR="001E2274">
        <w:rPr>
          <w:rFonts w:hint="cs"/>
          <w:caps/>
          <w:sz w:val="24"/>
          <w:szCs w:val="24"/>
          <w:u w:val="single"/>
          <w:rtl/>
        </w:rPr>
        <w:t>:</w:t>
      </w:r>
    </w:p>
    <w:p w14:paraId="10BAB1DC" w14:textId="7B0BD1B9" w:rsidR="001E2274" w:rsidRDefault="00815BDE" w:rsidP="0014357D">
      <w:pPr>
        <w:rPr>
          <w:b w:val="0"/>
          <w:bCs w:val="0"/>
          <w:caps/>
          <w:sz w:val="24"/>
          <w:szCs w:val="24"/>
          <w:rtl/>
        </w:rPr>
      </w:pPr>
      <w:r>
        <w:rPr>
          <w:rFonts w:hint="cs"/>
          <w:b w:val="0"/>
          <w:bCs w:val="0"/>
          <w:caps/>
          <w:sz w:val="24"/>
          <w:szCs w:val="24"/>
          <w:rtl/>
        </w:rPr>
        <w:t>אנחנו מקיימים כאן איזה הוראה בתבע של מבטים ...</w:t>
      </w:r>
    </w:p>
    <w:p w14:paraId="40A687AC" w14:textId="77777777" w:rsidR="001E2274" w:rsidRDefault="001E2274" w:rsidP="0014357D">
      <w:pPr>
        <w:rPr>
          <w:b w:val="0"/>
          <w:bCs w:val="0"/>
          <w:caps/>
          <w:sz w:val="24"/>
          <w:szCs w:val="24"/>
          <w:rtl/>
        </w:rPr>
      </w:pPr>
    </w:p>
    <w:p w14:paraId="7E1A4981" w14:textId="77777777" w:rsidR="001E2274" w:rsidRDefault="00D17364" w:rsidP="0014357D">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076D8DAA" w14:textId="45F25E59" w:rsidR="001E2274" w:rsidRDefault="00815BDE" w:rsidP="0014357D">
      <w:pPr>
        <w:rPr>
          <w:b w:val="0"/>
          <w:bCs w:val="0"/>
          <w:caps/>
          <w:sz w:val="24"/>
          <w:szCs w:val="24"/>
          <w:rtl/>
        </w:rPr>
      </w:pPr>
      <w:r>
        <w:rPr>
          <w:rFonts w:hint="cs"/>
          <w:b w:val="0"/>
          <w:bCs w:val="0"/>
          <w:caps/>
          <w:sz w:val="24"/>
          <w:szCs w:val="24"/>
          <w:rtl/>
        </w:rPr>
        <w:t>מבטים, מה מה שייך לא הבנתי רגע ...</w:t>
      </w:r>
    </w:p>
    <w:p w14:paraId="4FAFA6C1" w14:textId="77777777" w:rsidR="001E2274" w:rsidRDefault="001E2274" w:rsidP="0014357D">
      <w:pPr>
        <w:rPr>
          <w:b w:val="0"/>
          <w:bCs w:val="0"/>
          <w:caps/>
          <w:sz w:val="24"/>
          <w:szCs w:val="24"/>
          <w:rtl/>
        </w:rPr>
      </w:pPr>
    </w:p>
    <w:p w14:paraId="2478C9FA" w14:textId="77777777" w:rsidR="001E2274" w:rsidRDefault="003109B2" w:rsidP="0014357D">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423D2B3C" w14:textId="5182DD83" w:rsidR="001E2274" w:rsidRDefault="00815BDE" w:rsidP="0014357D">
      <w:pPr>
        <w:rPr>
          <w:b w:val="0"/>
          <w:bCs w:val="0"/>
          <w:caps/>
          <w:sz w:val="24"/>
          <w:szCs w:val="24"/>
          <w:rtl/>
        </w:rPr>
      </w:pPr>
      <w:r>
        <w:rPr>
          <w:rFonts w:hint="cs"/>
          <w:b w:val="0"/>
          <w:bCs w:val="0"/>
          <w:caps/>
          <w:sz w:val="24"/>
          <w:szCs w:val="24"/>
          <w:rtl/>
        </w:rPr>
        <w:t>רגע רגע שאלה לפני מקדימה</w:t>
      </w:r>
    </w:p>
    <w:p w14:paraId="209D08B7" w14:textId="77777777" w:rsidR="001E2274" w:rsidRDefault="001E2274" w:rsidP="0014357D">
      <w:pPr>
        <w:rPr>
          <w:b w:val="0"/>
          <w:bCs w:val="0"/>
          <w:caps/>
          <w:sz w:val="24"/>
          <w:szCs w:val="24"/>
          <w:rtl/>
        </w:rPr>
      </w:pPr>
    </w:p>
    <w:p w14:paraId="36189927" w14:textId="77777777" w:rsidR="001E2274" w:rsidRDefault="00D17364" w:rsidP="0014357D">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469B2CF9" w14:textId="48E93810" w:rsidR="001E2274" w:rsidRDefault="00815BDE" w:rsidP="0014357D">
      <w:pPr>
        <w:rPr>
          <w:b w:val="0"/>
          <w:bCs w:val="0"/>
          <w:caps/>
          <w:sz w:val="24"/>
          <w:szCs w:val="24"/>
          <w:rtl/>
        </w:rPr>
      </w:pPr>
      <w:r>
        <w:rPr>
          <w:rFonts w:hint="cs"/>
          <w:b w:val="0"/>
          <w:bCs w:val="0"/>
          <w:caps/>
          <w:sz w:val="24"/>
          <w:szCs w:val="24"/>
          <w:rtl/>
        </w:rPr>
        <w:t xml:space="preserve">כן </w:t>
      </w:r>
    </w:p>
    <w:p w14:paraId="43641CB6" w14:textId="77777777" w:rsidR="001E2274" w:rsidRDefault="001E2274" w:rsidP="0014357D">
      <w:pPr>
        <w:rPr>
          <w:b w:val="0"/>
          <w:bCs w:val="0"/>
          <w:caps/>
          <w:sz w:val="24"/>
          <w:szCs w:val="24"/>
          <w:rtl/>
        </w:rPr>
      </w:pPr>
    </w:p>
    <w:p w14:paraId="7D332FCE" w14:textId="77777777" w:rsidR="001E2274" w:rsidRDefault="003109B2" w:rsidP="00815BDE">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531927BB" w14:textId="68B830C0" w:rsidR="001E2274" w:rsidRDefault="00815BDE" w:rsidP="00815BDE">
      <w:pPr>
        <w:rPr>
          <w:b w:val="0"/>
          <w:bCs w:val="0"/>
          <w:caps/>
          <w:sz w:val="24"/>
          <w:szCs w:val="24"/>
          <w:rtl/>
        </w:rPr>
      </w:pPr>
      <w:r>
        <w:rPr>
          <w:rFonts w:hint="cs"/>
          <w:b w:val="0"/>
          <w:bCs w:val="0"/>
          <w:caps/>
          <w:sz w:val="24"/>
          <w:szCs w:val="24"/>
          <w:rtl/>
        </w:rPr>
        <w:t>הוא הוא הזכיר את העצים אז רק שאלתי האם ...</w:t>
      </w:r>
    </w:p>
    <w:p w14:paraId="72AE4FDA" w14:textId="77777777" w:rsidR="001E2274" w:rsidRDefault="001E2274" w:rsidP="00815BDE">
      <w:pPr>
        <w:rPr>
          <w:b w:val="0"/>
          <w:bCs w:val="0"/>
          <w:caps/>
          <w:sz w:val="24"/>
          <w:szCs w:val="24"/>
          <w:rtl/>
        </w:rPr>
      </w:pPr>
    </w:p>
    <w:p w14:paraId="245D226B" w14:textId="77777777" w:rsidR="001E2274" w:rsidRDefault="00D17364" w:rsidP="00815BDE">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61C46F96" w14:textId="2FBDEDEB" w:rsidR="001E2274" w:rsidRDefault="00815BDE" w:rsidP="00815BDE">
      <w:pPr>
        <w:rPr>
          <w:b w:val="0"/>
          <w:bCs w:val="0"/>
          <w:caps/>
          <w:sz w:val="24"/>
          <w:szCs w:val="24"/>
          <w:rtl/>
        </w:rPr>
      </w:pPr>
      <w:r>
        <w:rPr>
          <w:rFonts w:hint="cs"/>
          <w:b w:val="0"/>
          <w:bCs w:val="0"/>
          <w:caps/>
          <w:sz w:val="24"/>
          <w:szCs w:val="24"/>
          <w:rtl/>
        </w:rPr>
        <w:t>הוא גם הזכיר את הים אז אולי נדבר גם על הים, כן מה לא מה שייך פה עצים?</w:t>
      </w:r>
    </w:p>
    <w:p w14:paraId="243A40F4" w14:textId="77777777" w:rsidR="001E2274" w:rsidRDefault="001E2274" w:rsidP="00815BDE">
      <w:pPr>
        <w:rPr>
          <w:b w:val="0"/>
          <w:bCs w:val="0"/>
          <w:caps/>
          <w:sz w:val="24"/>
          <w:szCs w:val="24"/>
          <w:rtl/>
        </w:rPr>
      </w:pPr>
    </w:p>
    <w:p w14:paraId="6AD38AA4" w14:textId="77777777" w:rsidR="001E2274" w:rsidRDefault="000A5C33" w:rsidP="00815BDE">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727F9163" w14:textId="23FE38BE" w:rsidR="001E2274" w:rsidRDefault="00815BDE" w:rsidP="00815BDE">
      <w:pPr>
        <w:rPr>
          <w:b w:val="0"/>
          <w:bCs w:val="0"/>
          <w:caps/>
          <w:sz w:val="24"/>
          <w:szCs w:val="24"/>
          <w:rtl/>
        </w:rPr>
      </w:pPr>
      <w:r>
        <w:rPr>
          <w:rFonts w:hint="cs"/>
          <w:b w:val="0"/>
          <w:bCs w:val="0"/>
          <w:caps/>
          <w:sz w:val="24"/>
          <w:szCs w:val="24"/>
          <w:rtl/>
        </w:rPr>
        <w:t xml:space="preserve">נדבר על המגדלים של נתניה </w:t>
      </w:r>
    </w:p>
    <w:p w14:paraId="69DA93B3" w14:textId="77777777" w:rsidR="001E2274" w:rsidRDefault="001E2274" w:rsidP="00815BDE">
      <w:pPr>
        <w:rPr>
          <w:b w:val="0"/>
          <w:bCs w:val="0"/>
          <w:caps/>
          <w:sz w:val="24"/>
          <w:szCs w:val="24"/>
          <w:rtl/>
        </w:rPr>
      </w:pPr>
    </w:p>
    <w:p w14:paraId="0CC80069" w14:textId="77777777" w:rsidR="001E2274" w:rsidRDefault="00D17364" w:rsidP="00815BDE">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49AD35CB" w14:textId="507AA991" w:rsidR="001E2274" w:rsidRDefault="00815BDE" w:rsidP="00815BDE">
      <w:pPr>
        <w:rPr>
          <w:b w:val="0"/>
          <w:bCs w:val="0"/>
          <w:caps/>
          <w:sz w:val="24"/>
          <w:szCs w:val="24"/>
          <w:rtl/>
        </w:rPr>
      </w:pPr>
      <w:r>
        <w:rPr>
          <w:rFonts w:hint="cs"/>
          <w:b w:val="0"/>
          <w:bCs w:val="0"/>
          <w:caps/>
          <w:sz w:val="24"/>
          <w:szCs w:val="24"/>
          <w:rtl/>
        </w:rPr>
        <w:t xml:space="preserve">אנחנו פה בדיון ש, התבע </w:t>
      </w:r>
    </w:p>
    <w:p w14:paraId="016129AD" w14:textId="77777777" w:rsidR="001E2274" w:rsidRDefault="001E2274" w:rsidP="00815BDE">
      <w:pPr>
        <w:rPr>
          <w:b w:val="0"/>
          <w:bCs w:val="0"/>
          <w:caps/>
          <w:sz w:val="24"/>
          <w:szCs w:val="24"/>
          <w:rtl/>
        </w:rPr>
      </w:pPr>
    </w:p>
    <w:p w14:paraId="60D7F774" w14:textId="77777777" w:rsidR="001E2274" w:rsidRDefault="003109B2" w:rsidP="00815BDE">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29AA4B99" w14:textId="6FC482B9" w:rsidR="001E2274" w:rsidRDefault="00815BDE" w:rsidP="00815BDE">
      <w:pPr>
        <w:rPr>
          <w:b w:val="0"/>
          <w:bCs w:val="0"/>
          <w:caps/>
          <w:sz w:val="24"/>
          <w:szCs w:val="24"/>
          <w:rtl/>
        </w:rPr>
      </w:pPr>
      <w:r>
        <w:rPr>
          <w:rFonts w:hint="cs"/>
          <w:b w:val="0"/>
          <w:bCs w:val="0"/>
          <w:caps/>
          <w:sz w:val="24"/>
          <w:szCs w:val="24"/>
          <w:rtl/>
        </w:rPr>
        <w:t>על ה, על ההגדלה על הנצפות</w:t>
      </w:r>
    </w:p>
    <w:p w14:paraId="078877B1" w14:textId="77777777" w:rsidR="001E2274" w:rsidRDefault="001E2274" w:rsidP="00815BDE">
      <w:pPr>
        <w:rPr>
          <w:b w:val="0"/>
          <w:bCs w:val="0"/>
          <w:caps/>
          <w:sz w:val="24"/>
          <w:szCs w:val="24"/>
          <w:rtl/>
        </w:rPr>
      </w:pPr>
    </w:p>
    <w:p w14:paraId="394B6548" w14:textId="77777777" w:rsidR="001E2274" w:rsidRDefault="00D17364" w:rsidP="00815BDE">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6B6FB027" w14:textId="583D0DE8" w:rsidR="001E2274" w:rsidRDefault="00815BDE" w:rsidP="00815BDE">
      <w:pPr>
        <w:rPr>
          <w:b w:val="0"/>
          <w:bCs w:val="0"/>
          <w:caps/>
          <w:sz w:val="24"/>
          <w:szCs w:val="24"/>
          <w:rtl/>
        </w:rPr>
      </w:pPr>
      <w:r>
        <w:rPr>
          <w:rFonts w:hint="cs"/>
          <w:b w:val="0"/>
          <w:bCs w:val="0"/>
          <w:caps/>
          <w:sz w:val="24"/>
          <w:szCs w:val="24"/>
          <w:rtl/>
        </w:rPr>
        <w:t xml:space="preserve">התבע מחייבת אותנו על הנצפות </w:t>
      </w:r>
      <w:r>
        <w:rPr>
          <w:b w:val="0"/>
          <w:bCs w:val="0"/>
          <w:caps/>
          <w:sz w:val="24"/>
          <w:szCs w:val="24"/>
          <w:rtl/>
        </w:rPr>
        <w:t>–</w:t>
      </w:r>
      <w:r>
        <w:rPr>
          <w:rFonts w:hint="cs"/>
          <w:b w:val="0"/>
          <w:bCs w:val="0"/>
          <w:caps/>
          <w:sz w:val="24"/>
          <w:szCs w:val="24"/>
          <w:rtl/>
        </w:rPr>
        <w:t xml:space="preserve"> מה שייך פה פקיד היערות העצים תשכילי אותי </w:t>
      </w:r>
    </w:p>
    <w:p w14:paraId="19646A5E" w14:textId="77777777" w:rsidR="001E2274" w:rsidRDefault="001E2274" w:rsidP="00815BDE">
      <w:pPr>
        <w:rPr>
          <w:b w:val="0"/>
          <w:bCs w:val="0"/>
          <w:caps/>
          <w:sz w:val="24"/>
          <w:szCs w:val="24"/>
          <w:rtl/>
        </w:rPr>
      </w:pPr>
    </w:p>
    <w:p w14:paraId="766B048C" w14:textId="77777777" w:rsidR="001E2274" w:rsidRDefault="003109B2" w:rsidP="00815BDE">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63E84A44" w14:textId="1C79597E" w:rsidR="001E2274" w:rsidRDefault="00815BDE" w:rsidP="00815BDE">
      <w:pPr>
        <w:rPr>
          <w:b w:val="0"/>
          <w:bCs w:val="0"/>
          <w:caps/>
          <w:sz w:val="24"/>
          <w:szCs w:val="24"/>
          <w:rtl/>
        </w:rPr>
      </w:pPr>
      <w:r>
        <w:rPr>
          <w:rFonts w:hint="cs"/>
          <w:b w:val="0"/>
          <w:bCs w:val="0"/>
          <w:caps/>
          <w:sz w:val="24"/>
          <w:szCs w:val="24"/>
          <w:rtl/>
        </w:rPr>
        <w:t>... זה לא שייך</w:t>
      </w:r>
    </w:p>
    <w:p w14:paraId="3C514571" w14:textId="77777777" w:rsidR="001E2274" w:rsidRDefault="001E2274" w:rsidP="00815BDE">
      <w:pPr>
        <w:rPr>
          <w:b w:val="0"/>
          <w:bCs w:val="0"/>
          <w:caps/>
          <w:sz w:val="24"/>
          <w:szCs w:val="24"/>
          <w:rtl/>
        </w:rPr>
      </w:pPr>
    </w:p>
    <w:p w14:paraId="7702E8D2" w14:textId="77777777" w:rsidR="001E2274" w:rsidRDefault="000A5C33" w:rsidP="00815BDE">
      <w:pPr>
        <w:rPr>
          <w:caps/>
          <w:sz w:val="24"/>
          <w:szCs w:val="24"/>
          <w:u w:val="single"/>
          <w:rtl/>
        </w:rPr>
      </w:pPr>
      <w:r w:rsidRPr="000A5C33">
        <w:rPr>
          <w:rFonts w:hint="cs"/>
          <w:caps/>
          <w:sz w:val="24"/>
          <w:szCs w:val="24"/>
          <w:u w:val="single"/>
          <w:rtl/>
        </w:rPr>
        <w:lastRenderedPageBreak/>
        <w:t>מר מוחמד נאטור - סגן מתכננת המחוז</w:t>
      </w:r>
      <w:r w:rsidR="001E2274">
        <w:rPr>
          <w:rFonts w:hint="cs"/>
          <w:caps/>
          <w:sz w:val="24"/>
          <w:szCs w:val="24"/>
          <w:u w:val="single"/>
          <w:rtl/>
        </w:rPr>
        <w:t>:</w:t>
      </w:r>
    </w:p>
    <w:p w14:paraId="3D1F7E50" w14:textId="029A5D88" w:rsidR="001E2274" w:rsidRDefault="00815BDE" w:rsidP="00815BDE">
      <w:pPr>
        <w:rPr>
          <w:b w:val="0"/>
          <w:bCs w:val="0"/>
          <w:caps/>
          <w:sz w:val="24"/>
          <w:szCs w:val="24"/>
          <w:rtl/>
        </w:rPr>
      </w:pPr>
      <w:r>
        <w:rPr>
          <w:rFonts w:hint="cs"/>
          <w:b w:val="0"/>
          <w:bCs w:val="0"/>
          <w:caps/>
          <w:sz w:val="24"/>
          <w:szCs w:val="24"/>
          <w:rtl/>
        </w:rPr>
        <w:t xml:space="preserve">יערה יערה </w:t>
      </w:r>
    </w:p>
    <w:p w14:paraId="14E1E578" w14:textId="77777777" w:rsidR="001E2274" w:rsidRDefault="001E2274" w:rsidP="00815BDE">
      <w:pPr>
        <w:rPr>
          <w:b w:val="0"/>
          <w:bCs w:val="0"/>
          <w:caps/>
          <w:sz w:val="24"/>
          <w:szCs w:val="24"/>
          <w:rtl/>
        </w:rPr>
      </w:pPr>
    </w:p>
    <w:p w14:paraId="3EAB186F" w14:textId="77777777" w:rsidR="001E2274" w:rsidRDefault="003109B2" w:rsidP="00815BDE">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6847CAE5" w14:textId="45AAA5E5" w:rsidR="001E2274" w:rsidRDefault="00815BDE" w:rsidP="00815BDE">
      <w:pPr>
        <w:rPr>
          <w:b w:val="0"/>
          <w:bCs w:val="0"/>
          <w:caps/>
          <w:sz w:val="24"/>
          <w:szCs w:val="24"/>
          <w:rtl/>
        </w:rPr>
      </w:pPr>
      <w:r>
        <w:rPr>
          <w:rFonts w:hint="cs"/>
          <w:b w:val="0"/>
          <w:bCs w:val="0"/>
          <w:caps/>
          <w:sz w:val="24"/>
          <w:szCs w:val="24"/>
          <w:rtl/>
        </w:rPr>
        <w:t>זה לא שייך</w:t>
      </w:r>
    </w:p>
    <w:p w14:paraId="392CED7B" w14:textId="77777777" w:rsidR="001E2274" w:rsidRDefault="001E2274" w:rsidP="00815BDE">
      <w:pPr>
        <w:rPr>
          <w:b w:val="0"/>
          <w:bCs w:val="0"/>
          <w:caps/>
          <w:sz w:val="24"/>
          <w:szCs w:val="24"/>
          <w:rtl/>
        </w:rPr>
      </w:pPr>
    </w:p>
    <w:p w14:paraId="42A39C67" w14:textId="77777777" w:rsidR="001E2274" w:rsidRDefault="00D17364" w:rsidP="00815BDE">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3FE0398C" w14:textId="44D536C9" w:rsidR="001E2274" w:rsidRDefault="00815BDE" w:rsidP="00815BDE">
      <w:pPr>
        <w:rPr>
          <w:b w:val="0"/>
          <w:bCs w:val="0"/>
          <w:caps/>
          <w:sz w:val="24"/>
          <w:szCs w:val="24"/>
          <w:rtl/>
        </w:rPr>
      </w:pPr>
      <w:r>
        <w:rPr>
          <w:rFonts w:hint="cs"/>
          <w:b w:val="0"/>
          <w:bCs w:val="0"/>
          <w:caps/>
          <w:sz w:val="24"/>
          <w:szCs w:val="24"/>
          <w:rtl/>
        </w:rPr>
        <w:t>אז אם זה לא אז אם זה לא שייך אז למה את מעלה את זה?</w:t>
      </w:r>
    </w:p>
    <w:p w14:paraId="0B9F6D11" w14:textId="77777777" w:rsidR="001E2274" w:rsidRDefault="001E2274" w:rsidP="00815BDE">
      <w:pPr>
        <w:rPr>
          <w:b w:val="0"/>
          <w:bCs w:val="0"/>
          <w:caps/>
          <w:sz w:val="24"/>
          <w:szCs w:val="24"/>
          <w:rtl/>
        </w:rPr>
      </w:pPr>
    </w:p>
    <w:p w14:paraId="29250785" w14:textId="77777777" w:rsidR="001E2274" w:rsidRDefault="003109B2" w:rsidP="00815BDE">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76436E10" w14:textId="19B3FE07" w:rsidR="001E2274" w:rsidRDefault="00815BDE" w:rsidP="00815BDE">
      <w:pPr>
        <w:rPr>
          <w:b w:val="0"/>
          <w:bCs w:val="0"/>
          <w:caps/>
          <w:sz w:val="24"/>
          <w:szCs w:val="24"/>
          <w:rtl/>
        </w:rPr>
      </w:pPr>
      <w:r>
        <w:rPr>
          <w:rFonts w:hint="cs"/>
          <w:b w:val="0"/>
          <w:bCs w:val="0"/>
          <w:caps/>
          <w:sz w:val="24"/>
          <w:szCs w:val="24"/>
          <w:rtl/>
        </w:rPr>
        <w:t>(לא ברור) עצים</w:t>
      </w:r>
    </w:p>
    <w:p w14:paraId="7E27CF6F" w14:textId="77777777" w:rsidR="001E2274" w:rsidRDefault="001E2274" w:rsidP="00815BDE">
      <w:pPr>
        <w:rPr>
          <w:b w:val="0"/>
          <w:bCs w:val="0"/>
          <w:caps/>
          <w:sz w:val="24"/>
          <w:szCs w:val="24"/>
          <w:rtl/>
        </w:rPr>
      </w:pPr>
    </w:p>
    <w:p w14:paraId="2D933D9D" w14:textId="77777777" w:rsidR="001E2274" w:rsidRDefault="000A5C33" w:rsidP="00815BDE">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5E757613" w14:textId="0C9E3CE8" w:rsidR="001E2274" w:rsidRDefault="00815BDE" w:rsidP="00815BDE">
      <w:pPr>
        <w:rPr>
          <w:b w:val="0"/>
          <w:bCs w:val="0"/>
          <w:caps/>
          <w:sz w:val="24"/>
          <w:szCs w:val="24"/>
          <w:rtl/>
        </w:rPr>
      </w:pPr>
      <w:r>
        <w:rPr>
          <w:rFonts w:hint="cs"/>
          <w:b w:val="0"/>
          <w:bCs w:val="0"/>
          <w:caps/>
          <w:sz w:val="24"/>
          <w:szCs w:val="24"/>
          <w:rtl/>
        </w:rPr>
        <w:t xml:space="preserve">בואי נקצר את הדיון יערה חבל על הזמן </w:t>
      </w:r>
    </w:p>
    <w:p w14:paraId="584DC03F" w14:textId="77777777" w:rsidR="001E2274" w:rsidRDefault="001E2274" w:rsidP="00815BDE">
      <w:pPr>
        <w:rPr>
          <w:b w:val="0"/>
          <w:bCs w:val="0"/>
          <w:caps/>
          <w:sz w:val="24"/>
          <w:szCs w:val="24"/>
          <w:rtl/>
        </w:rPr>
      </w:pPr>
    </w:p>
    <w:p w14:paraId="5CAB0F29" w14:textId="77777777" w:rsidR="001E2274" w:rsidRDefault="003109B2" w:rsidP="00815BDE">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5066676F" w14:textId="04AF85C2" w:rsidR="001E2274" w:rsidRDefault="00815BDE" w:rsidP="00815BDE">
      <w:pPr>
        <w:rPr>
          <w:b w:val="0"/>
          <w:bCs w:val="0"/>
          <w:caps/>
          <w:sz w:val="24"/>
          <w:szCs w:val="24"/>
          <w:rtl/>
        </w:rPr>
      </w:pPr>
      <w:r>
        <w:rPr>
          <w:rFonts w:hint="cs"/>
          <w:b w:val="0"/>
          <w:bCs w:val="0"/>
          <w:caps/>
          <w:sz w:val="24"/>
          <w:szCs w:val="24"/>
          <w:rtl/>
        </w:rPr>
        <w:t>אז אני אמרתי, כיוון שהוא הזכיר האם ...</w:t>
      </w:r>
    </w:p>
    <w:p w14:paraId="39D51285" w14:textId="77777777" w:rsidR="001E2274" w:rsidRDefault="001E2274" w:rsidP="00815BDE">
      <w:pPr>
        <w:rPr>
          <w:b w:val="0"/>
          <w:bCs w:val="0"/>
          <w:caps/>
          <w:sz w:val="24"/>
          <w:szCs w:val="24"/>
          <w:rtl/>
        </w:rPr>
      </w:pPr>
    </w:p>
    <w:p w14:paraId="7F8CB1D2" w14:textId="77777777" w:rsidR="001E2274" w:rsidRDefault="000A5C33" w:rsidP="00815BDE">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68D8696B" w14:textId="29716DC4" w:rsidR="001E2274" w:rsidRDefault="00815BDE" w:rsidP="00815BDE">
      <w:pPr>
        <w:rPr>
          <w:b w:val="0"/>
          <w:bCs w:val="0"/>
          <w:caps/>
          <w:sz w:val="24"/>
          <w:szCs w:val="24"/>
          <w:rtl/>
        </w:rPr>
      </w:pPr>
      <w:r>
        <w:rPr>
          <w:rFonts w:hint="cs"/>
          <w:b w:val="0"/>
          <w:bCs w:val="0"/>
          <w:caps/>
          <w:sz w:val="24"/>
          <w:szCs w:val="24"/>
          <w:rtl/>
        </w:rPr>
        <w:t>יערה יערה חבל על הזמן בואי נקצר את הדיון</w:t>
      </w:r>
      <w:r w:rsidR="000F703D">
        <w:rPr>
          <w:rFonts w:hint="cs"/>
          <w:b w:val="0"/>
          <w:bCs w:val="0"/>
          <w:caps/>
          <w:sz w:val="24"/>
          <w:szCs w:val="24"/>
          <w:rtl/>
        </w:rPr>
        <w:t xml:space="preserve"> </w:t>
      </w:r>
      <w:r>
        <w:rPr>
          <w:rFonts w:hint="cs"/>
          <w:b w:val="0"/>
          <w:bCs w:val="0"/>
          <w:caps/>
          <w:sz w:val="24"/>
          <w:szCs w:val="24"/>
          <w:rtl/>
        </w:rPr>
        <w:t xml:space="preserve">אנחנו בהיתר בנייה </w:t>
      </w:r>
    </w:p>
    <w:p w14:paraId="3E3445CB" w14:textId="77777777" w:rsidR="001E2274" w:rsidRDefault="001E2274" w:rsidP="00815BDE">
      <w:pPr>
        <w:rPr>
          <w:b w:val="0"/>
          <w:bCs w:val="0"/>
          <w:caps/>
          <w:sz w:val="24"/>
          <w:szCs w:val="24"/>
          <w:rtl/>
        </w:rPr>
      </w:pPr>
    </w:p>
    <w:p w14:paraId="2566B987" w14:textId="77777777" w:rsidR="001E2274" w:rsidRDefault="003109B2" w:rsidP="00815BDE">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2DDFACE3" w14:textId="538EB947" w:rsidR="001E2274" w:rsidRDefault="00815BDE" w:rsidP="00815BDE">
      <w:pPr>
        <w:rPr>
          <w:b w:val="0"/>
          <w:bCs w:val="0"/>
          <w:caps/>
          <w:sz w:val="24"/>
          <w:szCs w:val="24"/>
          <w:rtl/>
        </w:rPr>
      </w:pPr>
      <w:r>
        <w:rPr>
          <w:rFonts w:hint="cs"/>
          <w:b w:val="0"/>
          <w:bCs w:val="0"/>
          <w:caps/>
          <w:sz w:val="24"/>
          <w:szCs w:val="24"/>
          <w:rtl/>
        </w:rPr>
        <w:t xml:space="preserve">זה שאלה מקדימה לפני ה ... </w:t>
      </w:r>
    </w:p>
    <w:p w14:paraId="76664F8A" w14:textId="77777777" w:rsidR="001E2274" w:rsidRDefault="001E2274" w:rsidP="00815BDE">
      <w:pPr>
        <w:rPr>
          <w:b w:val="0"/>
          <w:bCs w:val="0"/>
          <w:caps/>
          <w:sz w:val="24"/>
          <w:szCs w:val="24"/>
          <w:rtl/>
        </w:rPr>
      </w:pPr>
    </w:p>
    <w:p w14:paraId="17847603" w14:textId="77777777" w:rsidR="001E2274" w:rsidRDefault="000A5C33" w:rsidP="00815BDE">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542BF8AA" w14:textId="70E8369F" w:rsidR="001E2274" w:rsidRDefault="00815BDE" w:rsidP="00815BDE">
      <w:pPr>
        <w:rPr>
          <w:b w:val="0"/>
          <w:bCs w:val="0"/>
          <w:caps/>
          <w:sz w:val="24"/>
          <w:szCs w:val="24"/>
          <w:rtl/>
        </w:rPr>
      </w:pPr>
      <w:r>
        <w:rPr>
          <w:rFonts w:hint="cs"/>
          <w:b w:val="0"/>
          <w:bCs w:val="0"/>
          <w:caps/>
          <w:sz w:val="24"/>
          <w:szCs w:val="24"/>
          <w:rtl/>
        </w:rPr>
        <w:t>לא</w:t>
      </w:r>
      <w:r w:rsidR="000F703D">
        <w:rPr>
          <w:rFonts w:hint="cs"/>
          <w:b w:val="0"/>
          <w:bCs w:val="0"/>
          <w:caps/>
          <w:sz w:val="24"/>
          <w:szCs w:val="24"/>
          <w:rtl/>
        </w:rPr>
        <w:t xml:space="preserve"> </w:t>
      </w:r>
      <w:r>
        <w:rPr>
          <w:rFonts w:hint="cs"/>
          <w:b w:val="0"/>
          <w:bCs w:val="0"/>
          <w:caps/>
          <w:sz w:val="24"/>
          <w:szCs w:val="24"/>
          <w:rtl/>
        </w:rPr>
        <w:t xml:space="preserve">... לא </w:t>
      </w:r>
    </w:p>
    <w:p w14:paraId="4E065652" w14:textId="77777777" w:rsidR="001E2274" w:rsidRDefault="001E2274" w:rsidP="00815BDE">
      <w:pPr>
        <w:rPr>
          <w:b w:val="0"/>
          <w:bCs w:val="0"/>
          <w:caps/>
          <w:sz w:val="24"/>
          <w:szCs w:val="24"/>
          <w:rtl/>
        </w:rPr>
      </w:pPr>
    </w:p>
    <w:p w14:paraId="321B98C6" w14:textId="77777777" w:rsidR="001E2274" w:rsidRDefault="002525C2" w:rsidP="00815BDE">
      <w:pPr>
        <w:rPr>
          <w:caps/>
          <w:sz w:val="24"/>
          <w:szCs w:val="24"/>
          <w:u w:val="single"/>
          <w:rtl/>
        </w:rPr>
      </w:pPr>
      <w:r w:rsidRPr="002525C2">
        <w:rPr>
          <w:rFonts w:hint="cs"/>
          <w:caps/>
          <w:sz w:val="24"/>
          <w:szCs w:val="24"/>
          <w:u w:val="single"/>
          <w:rtl/>
        </w:rPr>
        <w:t>גב</w:t>
      </w:r>
      <w:r w:rsidRPr="002525C2">
        <w:rPr>
          <w:caps/>
          <w:sz w:val="24"/>
          <w:szCs w:val="24"/>
          <w:u w:val="single"/>
          <w:rtl/>
        </w:rPr>
        <w:t>'</w:t>
      </w:r>
      <w:r w:rsidRPr="002525C2">
        <w:rPr>
          <w:rFonts w:hint="cs"/>
          <w:caps/>
          <w:sz w:val="24"/>
          <w:szCs w:val="24"/>
          <w:u w:val="single"/>
          <w:rtl/>
        </w:rPr>
        <w:t xml:space="preserve"> עדי באום תמיר - נציגת לשכת התכנון</w:t>
      </w:r>
      <w:r w:rsidR="001E2274">
        <w:rPr>
          <w:rFonts w:hint="cs"/>
          <w:caps/>
          <w:sz w:val="24"/>
          <w:szCs w:val="24"/>
          <w:u w:val="single"/>
          <w:rtl/>
        </w:rPr>
        <w:t>:</w:t>
      </w:r>
    </w:p>
    <w:p w14:paraId="2C47784B" w14:textId="4FB01B7E" w:rsidR="001E2274" w:rsidRDefault="00815BDE" w:rsidP="00815BDE">
      <w:pPr>
        <w:rPr>
          <w:b w:val="0"/>
          <w:bCs w:val="0"/>
          <w:caps/>
          <w:sz w:val="24"/>
          <w:szCs w:val="24"/>
          <w:rtl/>
        </w:rPr>
      </w:pPr>
      <w:r>
        <w:rPr>
          <w:rFonts w:hint="cs"/>
          <w:b w:val="0"/>
          <w:bCs w:val="0"/>
          <w:caps/>
          <w:sz w:val="24"/>
          <w:szCs w:val="24"/>
          <w:rtl/>
        </w:rPr>
        <w:t xml:space="preserve">לא, זה שאלה לדיון הקודם </w:t>
      </w:r>
    </w:p>
    <w:p w14:paraId="642A64EC" w14:textId="77777777" w:rsidR="001E2274" w:rsidRDefault="001E2274" w:rsidP="00815BDE">
      <w:pPr>
        <w:rPr>
          <w:b w:val="0"/>
          <w:bCs w:val="0"/>
          <w:caps/>
          <w:sz w:val="24"/>
          <w:szCs w:val="24"/>
          <w:rtl/>
        </w:rPr>
      </w:pPr>
    </w:p>
    <w:p w14:paraId="68E9787A" w14:textId="77777777" w:rsidR="001E2274" w:rsidRDefault="000A5C33" w:rsidP="00815BDE">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29C6EBE5" w14:textId="67C0C243" w:rsidR="001E2274" w:rsidRDefault="00815BDE" w:rsidP="00815BDE">
      <w:pPr>
        <w:rPr>
          <w:b w:val="0"/>
          <w:bCs w:val="0"/>
          <w:caps/>
          <w:sz w:val="24"/>
          <w:szCs w:val="24"/>
          <w:rtl/>
        </w:rPr>
      </w:pPr>
      <w:r>
        <w:rPr>
          <w:rFonts w:hint="cs"/>
          <w:b w:val="0"/>
          <w:bCs w:val="0"/>
          <w:caps/>
          <w:sz w:val="24"/>
          <w:szCs w:val="24"/>
          <w:rtl/>
        </w:rPr>
        <w:t xml:space="preserve">לא </w:t>
      </w:r>
    </w:p>
    <w:p w14:paraId="496EA978" w14:textId="77777777" w:rsidR="001E2274" w:rsidRDefault="001E2274" w:rsidP="00815BDE">
      <w:pPr>
        <w:rPr>
          <w:b w:val="0"/>
          <w:bCs w:val="0"/>
          <w:caps/>
          <w:sz w:val="24"/>
          <w:szCs w:val="24"/>
          <w:rtl/>
        </w:rPr>
      </w:pPr>
    </w:p>
    <w:p w14:paraId="5C74A49D" w14:textId="77777777" w:rsidR="001E2274" w:rsidRDefault="00D17364" w:rsidP="00815BDE">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728062A5" w14:textId="5FBFCEFD" w:rsidR="001E2274" w:rsidRDefault="00815BDE" w:rsidP="00815BDE">
      <w:pPr>
        <w:rPr>
          <w:b w:val="0"/>
          <w:bCs w:val="0"/>
          <w:caps/>
          <w:sz w:val="24"/>
          <w:szCs w:val="24"/>
          <w:rtl/>
        </w:rPr>
      </w:pPr>
      <w:r>
        <w:rPr>
          <w:rFonts w:hint="cs"/>
          <w:b w:val="0"/>
          <w:bCs w:val="0"/>
          <w:caps/>
          <w:sz w:val="24"/>
          <w:szCs w:val="24"/>
          <w:rtl/>
        </w:rPr>
        <w:t>אני לא אני באמת לא מבין</w:t>
      </w:r>
    </w:p>
    <w:p w14:paraId="35684479" w14:textId="77777777" w:rsidR="001E2274" w:rsidRDefault="001E2274" w:rsidP="00815BDE">
      <w:pPr>
        <w:rPr>
          <w:b w:val="0"/>
          <w:bCs w:val="0"/>
          <w:caps/>
          <w:sz w:val="24"/>
          <w:szCs w:val="24"/>
          <w:rtl/>
        </w:rPr>
      </w:pPr>
    </w:p>
    <w:p w14:paraId="6F05FEC4" w14:textId="77777777" w:rsidR="001E2274" w:rsidRDefault="000A5C33" w:rsidP="00815BDE">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7308E170" w14:textId="01DBF9AC" w:rsidR="001E2274" w:rsidRDefault="00815BDE" w:rsidP="00815BDE">
      <w:pPr>
        <w:rPr>
          <w:b w:val="0"/>
          <w:bCs w:val="0"/>
          <w:caps/>
          <w:sz w:val="24"/>
          <w:szCs w:val="24"/>
          <w:rtl/>
        </w:rPr>
      </w:pPr>
      <w:r>
        <w:rPr>
          <w:rFonts w:hint="cs"/>
          <w:b w:val="0"/>
          <w:bCs w:val="0"/>
          <w:caps/>
          <w:sz w:val="24"/>
          <w:szCs w:val="24"/>
          <w:rtl/>
        </w:rPr>
        <w:t xml:space="preserve">אני לא לא </w:t>
      </w:r>
    </w:p>
    <w:p w14:paraId="7C17B4AA" w14:textId="77777777" w:rsidR="001E2274" w:rsidRDefault="001E2274" w:rsidP="00815BDE">
      <w:pPr>
        <w:rPr>
          <w:b w:val="0"/>
          <w:bCs w:val="0"/>
          <w:caps/>
          <w:sz w:val="24"/>
          <w:szCs w:val="24"/>
          <w:rtl/>
        </w:rPr>
      </w:pPr>
    </w:p>
    <w:p w14:paraId="5E7C27F4" w14:textId="77777777" w:rsidR="001E2274" w:rsidRDefault="00D17364" w:rsidP="00815BDE">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71F16043" w14:textId="540BA9C1" w:rsidR="001E2274" w:rsidRDefault="00815BDE" w:rsidP="00815BDE">
      <w:pPr>
        <w:rPr>
          <w:b w:val="0"/>
          <w:bCs w:val="0"/>
          <w:caps/>
          <w:sz w:val="24"/>
          <w:szCs w:val="24"/>
          <w:rtl/>
        </w:rPr>
      </w:pPr>
      <w:r>
        <w:rPr>
          <w:rFonts w:hint="cs"/>
          <w:b w:val="0"/>
          <w:bCs w:val="0"/>
          <w:caps/>
          <w:sz w:val="24"/>
          <w:szCs w:val="24"/>
          <w:rtl/>
        </w:rPr>
        <w:t>אם הוא מזכיר הוא מזכיר משהו ש ... לא רלוונטי את בעצמך מבינה שהוא לא רלוונטי את בכל זאת מעלה את זה? לא חייבים להגיד משהו בכל דיון</w:t>
      </w:r>
    </w:p>
    <w:p w14:paraId="347ACE60" w14:textId="77777777" w:rsidR="001E2274" w:rsidRDefault="001E2274" w:rsidP="00815BDE">
      <w:pPr>
        <w:rPr>
          <w:b w:val="0"/>
          <w:bCs w:val="0"/>
          <w:caps/>
          <w:sz w:val="24"/>
          <w:szCs w:val="24"/>
          <w:rtl/>
        </w:rPr>
      </w:pPr>
    </w:p>
    <w:p w14:paraId="4613DED3" w14:textId="77777777" w:rsidR="001E2274" w:rsidRDefault="003109B2" w:rsidP="00815BDE">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4A85E5FD" w14:textId="5C15A97C" w:rsidR="001E2274" w:rsidRDefault="00815BDE" w:rsidP="00815BDE">
      <w:pPr>
        <w:rPr>
          <w:b w:val="0"/>
          <w:bCs w:val="0"/>
          <w:caps/>
          <w:sz w:val="24"/>
          <w:szCs w:val="24"/>
          <w:rtl/>
        </w:rPr>
      </w:pPr>
      <w:r>
        <w:rPr>
          <w:rFonts w:hint="cs"/>
          <w:b w:val="0"/>
          <w:bCs w:val="0"/>
          <w:caps/>
          <w:sz w:val="24"/>
          <w:szCs w:val="24"/>
          <w:rtl/>
        </w:rPr>
        <w:t>הוא העלה את זה בדיון עצמו</w:t>
      </w:r>
    </w:p>
    <w:p w14:paraId="664C1303" w14:textId="77777777" w:rsidR="001E2274" w:rsidRDefault="001E2274" w:rsidP="00815BDE">
      <w:pPr>
        <w:rPr>
          <w:b w:val="0"/>
          <w:bCs w:val="0"/>
          <w:caps/>
          <w:sz w:val="24"/>
          <w:szCs w:val="24"/>
          <w:rtl/>
        </w:rPr>
      </w:pPr>
    </w:p>
    <w:p w14:paraId="6859E524" w14:textId="77777777" w:rsidR="001E2274" w:rsidRDefault="00D17364" w:rsidP="00815BDE">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304CC4E7" w14:textId="03582A42" w:rsidR="001E2274" w:rsidRDefault="00815BDE" w:rsidP="00815BDE">
      <w:pPr>
        <w:rPr>
          <w:b w:val="0"/>
          <w:bCs w:val="0"/>
          <w:caps/>
          <w:sz w:val="24"/>
          <w:szCs w:val="24"/>
          <w:rtl/>
        </w:rPr>
      </w:pPr>
      <w:r>
        <w:rPr>
          <w:rFonts w:hint="cs"/>
          <w:b w:val="0"/>
          <w:bCs w:val="0"/>
          <w:caps/>
          <w:sz w:val="24"/>
          <w:szCs w:val="24"/>
          <w:rtl/>
        </w:rPr>
        <w:t>אם אין לך מה להגיד אל תגידי, אי אפשר בכל דיון להגיד משהו</w:t>
      </w:r>
    </w:p>
    <w:p w14:paraId="0F8247A3" w14:textId="77777777" w:rsidR="001E2274" w:rsidRDefault="001E2274" w:rsidP="00815BDE">
      <w:pPr>
        <w:rPr>
          <w:b w:val="0"/>
          <w:bCs w:val="0"/>
          <w:caps/>
          <w:sz w:val="24"/>
          <w:szCs w:val="24"/>
          <w:rtl/>
        </w:rPr>
      </w:pPr>
    </w:p>
    <w:p w14:paraId="4E5F73E5" w14:textId="77777777" w:rsidR="001E2274" w:rsidRDefault="003109B2" w:rsidP="00815BDE">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717AAE42" w14:textId="5BB874A3" w:rsidR="001E2274" w:rsidRDefault="00815BDE" w:rsidP="00815BDE">
      <w:pPr>
        <w:rPr>
          <w:b w:val="0"/>
          <w:bCs w:val="0"/>
          <w:caps/>
          <w:sz w:val="24"/>
          <w:szCs w:val="24"/>
          <w:rtl/>
        </w:rPr>
      </w:pPr>
      <w:r>
        <w:rPr>
          <w:rFonts w:hint="cs"/>
          <w:b w:val="0"/>
          <w:bCs w:val="0"/>
          <w:caps/>
          <w:sz w:val="24"/>
          <w:szCs w:val="24"/>
          <w:rtl/>
        </w:rPr>
        <w:t>אז רק רציתי לוודא</w:t>
      </w:r>
    </w:p>
    <w:p w14:paraId="14030120" w14:textId="77777777" w:rsidR="001E2274" w:rsidRDefault="001E2274" w:rsidP="00815BDE">
      <w:pPr>
        <w:rPr>
          <w:b w:val="0"/>
          <w:bCs w:val="0"/>
          <w:caps/>
          <w:sz w:val="24"/>
          <w:szCs w:val="24"/>
          <w:rtl/>
        </w:rPr>
      </w:pPr>
    </w:p>
    <w:p w14:paraId="4AAFBFF7" w14:textId="77777777" w:rsidR="001E2274" w:rsidRDefault="00D17364" w:rsidP="00815BDE">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3847F65D" w14:textId="3EEDFA7F" w:rsidR="001E2274" w:rsidRDefault="00815BDE" w:rsidP="00815BDE">
      <w:pPr>
        <w:rPr>
          <w:b w:val="0"/>
          <w:bCs w:val="0"/>
          <w:caps/>
          <w:sz w:val="24"/>
          <w:szCs w:val="24"/>
          <w:rtl/>
        </w:rPr>
      </w:pPr>
      <w:r>
        <w:rPr>
          <w:rFonts w:hint="cs"/>
          <w:b w:val="0"/>
          <w:bCs w:val="0"/>
          <w:caps/>
          <w:sz w:val="24"/>
          <w:szCs w:val="24"/>
          <w:rtl/>
        </w:rPr>
        <w:t>מה לוודא מה מה לוודא אני פשוט</w:t>
      </w:r>
      <w:r w:rsidR="000F703D">
        <w:rPr>
          <w:rFonts w:hint="cs"/>
          <w:b w:val="0"/>
          <w:bCs w:val="0"/>
          <w:caps/>
          <w:sz w:val="24"/>
          <w:szCs w:val="24"/>
          <w:rtl/>
        </w:rPr>
        <w:t xml:space="preserve"> </w:t>
      </w:r>
      <w:r>
        <w:rPr>
          <w:rFonts w:hint="cs"/>
          <w:b w:val="0"/>
          <w:bCs w:val="0"/>
          <w:caps/>
          <w:sz w:val="24"/>
          <w:szCs w:val="24"/>
          <w:rtl/>
        </w:rPr>
        <w:t>...</w:t>
      </w:r>
    </w:p>
    <w:p w14:paraId="524ED1FC" w14:textId="77777777" w:rsidR="001E2274" w:rsidRDefault="001E2274" w:rsidP="00815BDE">
      <w:pPr>
        <w:rPr>
          <w:b w:val="0"/>
          <w:bCs w:val="0"/>
          <w:caps/>
          <w:sz w:val="24"/>
          <w:szCs w:val="24"/>
          <w:rtl/>
        </w:rPr>
      </w:pPr>
    </w:p>
    <w:p w14:paraId="47309CAB" w14:textId="77777777" w:rsidR="001E2274" w:rsidRDefault="003109B2" w:rsidP="00815BDE">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45B860D3" w14:textId="53643ACD" w:rsidR="001E2274" w:rsidRDefault="00815BDE" w:rsidP="00815BDE">
      <w:pPr>
        <w:rPr>
          <w:b w:val="0"/>
          <w:bCs w:val="0"/>
          <w:caps/>
          <w:sz w:val="24"/>
          <w:szCs w:val="24"/>
          <w:rtl/>
        </w:rPr>
      </w:pPr>
      <w:r>
        <w:rPr>
          <w:rFonts w:hint="cs"/>
          <w:b w:val="0"/>
          <w:bCs w:val="0"/>
          <w:caps/>
          <w:sz w:val="24"/>
          <w:szCs w:val="24"/>
          <w:rtl/>
        </w:rPr>
        <w:t>שנדרש אישור ...</w:t>
      </w:r>
    </w:p>
    <w:p w14:paraId="34DA9494" w14:textId="77777777" w:rsidR="001E2274" w:rsidRDefault="001E2274" w:rsidP="00815BDE">
      <w:pPr>
        <w:rPr>
          <w:b w:val="0"/>
          <w:bCs w:val="0"/>
          <w:caps/>
          <w:sz w:val="24"/>
          <w:szCs w:val="24"/>
          <w:rtl/>
        </w:rPr>
      </w:pPr>
    </w:p>
    <w:p w14:paraId="5BF66ED6" w14:textId="77777777" w:rsidR="001E2274" w:rsidRDefault="00D17364" w:rsidP="00815BDE">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3431C4EF" w14:textId="2EF72FED" w:rsidR="001E2274" w:rsidRDefault="00815BDE" w:rsidP="00815BDE">
      <w:pPr>
        <w:rPr>
          <w:b w:val="0"/>
          <w:bCs w:val="0"/>
          <w:caps/>
          <w:sz w:val="24"/>
          <w:szCs w:val="24"/>
          <w:rtl/>
        </w:rPr>
      </w:pPr>
      <w:r>
        <w:rPr>
          <w:rFonts w:hint="cs"/>
          <w:b w:val="0"/>
          <w:bCs w:val="0"/>
          <w:caps/>
          <w:sz w:val="24"/>
          <w:szCs w:val="24"/>
          <w:rtl/>
        </w:rPr>
        <w:t>אני מבקש פעם אחת להבין, אני מבקש פעם אחת להבין את הראש שלך, יש דיון את מבינה שזה לא רלוונטי אז מה את רוצה לוודא?</w:t>
      </w:r>
      <w:r w:rsidR="000F703D">
        <w:rPr>
          <w:rFonts w:hint="cs"/>
          <w:b w:val="0"/>
          <w:bCs w:val="0"/>
          <w:caps/>
          <w:sz w:val="24"/>
          <w:szCs w:val="24"/>
          <w:rtl/>
        </w:rPr>
        <w:t xml:space="preserve"> </w:t>
      </w:r>
      <w:r>
        <w:rPr>
          <w:rFonts w:hint="cs"/>
          <w:b w:val="0"/>
          <w:bCs w:val="0"/>
          <w:caps/>
          <w:sz w:val="24"/>
          <w:szCs w:val="24"/>
          <w:rtl/>
        </w:rPr>
        <w:t xml:space="preserve">סתם בשביל להגיד משהו? טוב תקריאי בבקשה את ההמלצה </w:t>
      </w:r>
    </w:p>
    <w:p w14:paraId="4082B80C" w14:textId="77777777" w:rsidR="001E2274" w:rsidRDefault="001E2274" w:rsidP="00815BDE">
      <w:pPr>
        <w:rPr>
          <w:b w:val="0"/>
          <w:bCs w:val="0"/>
          <w:caps/>
          <w:sz w:val="24"/>
          <w:szCs w:val="24"/>
          <w:rtl/>
        </w:rPr>
      </w:pPr>
    </w:p>
    <w:p w14:paraId="5F10D45F" w14:textId="77777777" w:rsidR="001E2274" w:rsidRDefault="000A5C33" w:rsidP="00815BDE">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709D33D0" w14:textId="1806FC7C" w:rsidR="001E2274" w:rsidRDefault="00815BDE" w:rsidP="00815BDE">
      <w:pPr>
        <w:rPr>
          <w:b w:val="0"/>
          <w:bCs w:val="0"/>
          <w:caps/>
          <w:sz w:val="24"/>
          <w:szCs w:val="24"/>
          <w:rtl/>
        </w:rPr>
      </w:pPr>
      <w:r>
        <w:rPr>
          <w:rFonts w:hint="cs"/>
          <w:b w:val="0"/>
          <w:bCs w:val="0"/>
          <w:caps/>
          <w:sz w:val="24"/>
          <w:szCs w:val="24"/>
          <w:rtl/>
        </w:rPr>
        <w:t>בלי יערות</w:t>
      </w:r>
    </w:p>
    <w:p w14:paraId="71DB8CBB" w14:textId="77777777" w:rsidR="001E2274" w:rsidRDefault="001E2274" w:rsidP="00815BDE">
      <w:pPr>
        <w:rPr>
          <w:b w:val="0"/>
          <w:bCs w:val="0"/>
          <w:caps/>
          <w:sz w:val="24"/>
          <w:szCs w:val="24"/>
          <w:rtl/>
        </w:rPr>
      </w:pPr>
    </w:p>
    <w:p w14:paraId="385F844E" w14:textId="77777777" w:rsidR="001E2274" w:rsidRDefault="002525C2" w:rsidP="00815BDE">
      <w:pPr>
        <w:rPr>
          <w:caps/>
          <w:sz w:val="24"/>
          <w:szCs w:val="24"/>
          <w:u w:val="single"/>
          <w:rtl/>
        </w:rPr>
      </w:pPr>
      <w:r w:rsidRPr="002525C2">
        <w:rPr>
          <w:rFonts w:hint="cs"/>
          <w:caps/>
          <w:sz w:val="24"/>
          <w:szCs w:val="24"/>
          <w:u w:val="single"/>
          <w:rtl/>
        </w:rPr>
        <w:t>גב</w:t>
      </w:r>
      <w:r w:rsidRPr="002525C2">
        <w:rPr>
          <w:caps/>
          <w:sz w:val="24"/>
          <w:szCs w:val="24"/>
          <w:u w:val="single"/>
          <w:rtl/>
        </w:rPr>
        <w:t>'</w:t>
      </w:r>
      <w:r w:rsidRPr="002525C2">
        <w:rPr>
          <w:rFonts w:hint="cs"/>
          <w:caps/>
          <w:sz w:val="24"/>
          <w:szCs w:val="24"/>
          <w:u w:val="single"/>
          <w:rtl/>
        </w:rPr>
        <w:t xml:space="preserve"> עדי באום תמיר - נציגת לשכת התכנון</w:t>
      </w:r>
      <w:r w:rsidR="001E2274">
        <w:rPr>
          <w:rFonts w:hint="cs"/>
          <w:caps/>
          <w:sz w:val="24"/>
          <w:szCs w:val="24"/>
          <w:u w:val="single"/>
          <w:rtl/>
        </w:rPr>
        <w:t>:</w:t>
      </w:r>
    </w:p>
    <w:p w14:paraId="062A1D1C" w14:textId="23B02A9D" w:rsidR="001E2274" w:rsidRDefault="00815BDE" w:rsidP="00815BDE">
      <w:pPr>
        <w:rPr>
          <w:b w:val="0"/>
          <w:bCs w:val="0"/>
          <w:caps/>
          <w:sz w:val="24"/>
          <w:szCs w:val="24"/>
          <w:rtl/>
        </w:rPr>
      </w:pPr>
      <w:r>
        <w:rPr>
          <w:rFonts w:hint="cs"/>
          <w:b w:val="0"/>
          <w:bCs w:val="0"/>
          <w:caps/>
          <w:sz w:val="24"/>
          <w:szCs w:val="24"/>
          <w:rtl/>
        </w:rPr>
        <w:t>לאחר שהוצג בפניה ניתוח נצפות בהתאם להוראות תוכנית המאושרת סבורה הוועדה כי הבקשה להיתר תואמת את תוכנית נת396/2 תוספת הבינוי המבוקשת</w:t>
      </w:r>
      <w:r w:rsidR="000F703D">
        <w:rPr>
          <w:rFonts w:hint="cs"/>
          <w:b w:val="0"/>
          <w:bCs w:val="0"/>
          <w:caps/>
          <w:sz w:val="24"/>
          <w:szCs w:val="24"/>
          <w:rtl/>
        </w:rPr>
        <w:t xml:space="preserve"> </w:t>
      </w:r>
      <w:r>
        <w:rPr>
          <w:rFonts w:hint="cs"/>
          <w:b w:val="0"/>
          <w:bCs w:val="0"/>
          <w:caps/>
          <w:sz w:val="24"/>
          <w:szCs w:val="24"/>
          <w:rtl/>
        </w:rPr>
        <w:t xml:space="preserve">... בתחום השטח המבונה ולא חורגת לאזורים שהוגדרו בתוכנית כשטחי נצפות גבוהה. כמו - כן נמצאה התאמה בהיבטים של שימור </w:t>
      </w:r>
      <w:r w:rsidR="00466823">
        <w:rPr>
          <w:rFonts w:hint="cs"/>
          <w:b w:val="0"/>
          <w:bCs w:val="0"/>
          <w:caps/>
          <w:sz w:val="24"/>
          <w:szCs w:val="24"/>
          <w:rtl/>
        </w:rPr>
        <w:t>מקבצי עצים וסכימת שבילי ההליכה. ניתוח הנצפות מתבסס על נקודות הניתוח של התבע מכיוון דרום ומזרח. לאור ההדמיות שהציגה הציגו עורך התוכנית ניתן להתרשם שתוספת הבינוי אינה פוגעת במרקם הסביבתי נופי. לכן הוועדה מחליטה לאשר את הבקשה להיתר, יתר התנאים בהחלטת הוועדה מיום השתיים עשרה לפברואר עשרים עשרים וחמש עומדים בעינם</w:t>
      </w:r>
    </w:p>
    <w:p w14:paraId="0EB2E31D" w14:textId="77777777" w:rsidR="001E2274" w:rsidRDefault="001E2274" w:rsidP="00815BDE">
      <w:pPr>
        <w:rPr>
          <w:b w:val="0"/>
          <w:bCs w:val="0"/>
          <w:caps/>
          <w:sz w:val="24"/>
          <w:szCs w:val="24"/>
          <w:rtl/>
        </w:rPr>
      </w:pPr>
    </w:p>
    <w:p w14:paraId="59120B5B" w14:textId="77777777" w:rsidR="001E2274" w:rsidRDefault="000A5C33" w:rsidP="00815BDE">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5947EE9A" w14:textId="436371D0" w:rsidR="001E2274" w:rsidRDefault="00466823" w:rsidP="00815BDE">
      <w:pPr>
        <w:rPr>
          <w:b w:val="0"/>
          <w:bCs w:val="0"/>
          <w:caps/>
          <w:sz w:val="24"/>
          <w:szCs w:val="24"/>
          <w:rtl/>
        </w:rPr>
      </w:pPr>
      <w:r>
        <w:rPr>
          <w:rFonts w:hint="cs"/>
          <w:b w:val="0"/>
          <w:bCs w:val="0"/>
          <w:caps/>
          <w:sz w:val="24"/>
          <w:szCs w:val="24"/>
          <w:rtl/>
        </w:rPr>
        <w:t xml:space="preserve">תודה </w:t>
      </w:r>
    </w:p>
    <w:p w14:paraId="7FBF88B4" w14:textId="77777777" w:rsidR="001E2274" w:rsidRDefault="001E2274" w:rsidP="00815BDE">
      <w:pPr>
        <w:rPr>
          <w:b w:val="0"/>
          <w:bCs w:val="0"/>
          <w:caps/>
          <w:sz w:val="24"/>
          <w:szCs w:val="24"/>
          <w:rtl/>
        </w:rPr>
      </w:pPr>
    </w:p>
    <w:p w14:paraId="5C992905" w14:textId="77777777" w:rsidR="001E2274" w:rsidRDefault="002525C2" w:rsidP="00815BDE">
      <w:pPr>
        <w:rPr>
          <w:caps/>
          <w:sz w:val="24"/>
          <w:szCs w:val="24"/>
          <w:u w:val="single"/>
          <w:rtl/>
        </w:rPr>
      </w:pPr>
      <w:r w:rsidRPr="002525C2">
        <w:rPr>
          <w:rFonts w:hint="cs"/>
          <w:caps/>
          <w:sz w:val="24"/>
          <w:szCs w:val="24"/>
          <w:u w:val="single"/>
          <w:rtl/>
        </w:rPr>
        <w:t>גב</w:t>
      </w:r>
      <w:r w:rsidRPr="002525C2">
        <w:rPr>
          <w:caps/>
          <w:sz w:val="24"/>
          <w:szCs w:val="24"/>
          <w:u w:val="single"/>
          <w:rtl/>
        </w:rPr>
        <w:t>'</w:t>
      </w:r>
      <w:r w:rsidRPr="002525C2">
        <w:rPr>
          <w:rFonts w:hint="cs"/>
          <w:caps/>
          <w:sz w:val="24"/>
          <w:szCs w:val="24"/>
          <w:u w:val="single"/>
          <w:rtl/>
        </w:rPr>
        <w:t xml:space="preserve"> עדי באום תמיר - נציגת לשכת התכנון</w:t>
      </w:r>
      <w:r w:rsidR="001E2274">
        <w:rPr>
          <w:rFonts w:hint="cs"/>
          <w:caps/>
          <w:sz w:val="24"/>
          <w:szCs w:val="24"/>
          <w:u w:val="single"/>
          <w:rtl/>
        </w:rPr>
        <w:t>:</w:t>
      </w:r>
    </w:p>
    <w:p w14:paraId="6DA56837" w14:textId="244A9740" w:rsidR="001E2274" w:rsidRDefault="00466823" w:rsidP="00815BDE">
      <w:pPr>
        <w:rPr>
          <w:b w:val="0"/>
          <w:bCs w:val="0"/>
          <w:caps/>
          <w:sz w:val="24"/>
          <w:szCs w:val="24"/>
          <w:rtl/>
        </w:rPr>
      </w:pPr>
      <w:r>
        <w:rPr>
          <w:rFonts w:hint="cs"/>
          <w:b w:val="0"/>
          <w:bCs w:val="0"/>
          <w:caps/>
          <w:sz w:val="24"/>
          <w:szCs w:val="24"/>
          <w:rtl/>
        </w:rPr>
        <w:t>תודה רבה</w:t>
      </w:r>
    </w:p>
    <w:p w14:paraId="71EC51EE" w14:textId="77777777" w:rsidR="001E2274" w:rsidRDefault="001E2274" w:rsidP="00815BDE">
      <w:pPr>
        <w:rPr>
          <w:b w:val="0"/>
          <w:bCs w:val="0"/>
          <w:caps/>
          <w:sz w:val="24"/>
          <w:szCs w:val="24"/>
          <w:rtl/>
        </w:rPr>
      </w:pPr>
    </w:p>
    <w:p w14:paraId="56CDB11A" w14:textId="77777777" w:rsidR="001E2274" w:rsidRDefault="00D17364" w:rsidP="00815BDE">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2FF21DE8" w14:textId="7AC79C8C" w:rsidR="001E2274" w:rsidRDefault="00466823" w:rsidP="00815BDE">
      <w:pPr>
        <w:rPr>
          <w:b w:val="0"/>
          <w:bCs w:val="0"/>
          <w:caps/>
          <w:sz w:val="24"/>
          <w:szCs w:val="24"/>
          <w:rtl/>
        </w:rPr>
      </w:pPr>
      <w:r>
        <w:rPr>
          <w:rFonts w:hint="cs"/>
          <w:b w:val="0"/>
          <w:bCs w:val="0"/>
          <w:caps/>
          <w:sz w:val="24"/>
          <w:szCs w:val="24"/>
          <w:rtl/>
        </w:rPr>
        <w:t>טוב קיבלתם עשר דקות על התנהגות טובה</w:t>
      </w:r>
    </w:p>
    <w:p w14:paraId="12101113" w14:textId="77777777" w:rsidR="001E2274" w:rsidRDefault="001E2274" w:rsidP="00815BDE">
      <w:pPr>
        <w:rPr>
          <w:b w:val="0"/>
          <w:bCs w:val="0"/>
          <w:caps/>
          <w:sz w:val="24"/>
          <w:szCs w:val="24"/>
          <w:rtl/>
        </w:rPr>
      </w:pPr>
    </w:p>
    <w:p w14:paraId="7696D063" w14:textId="77777777" w:rsidR="001E2274" w:rsidRDefault="00466823" w:rsidP="00815BDE">
      <w:pPr>
        <w:rPr>
          <w:b w:val="0"/>
          <w:bCs w:val="0"/>
          <w:caps/>
          <w:sz w:val="24"/>
          <w:szCs w:val="24"/>
          <w:rtl/>
        </w:rPr>
      </w:pPr>
      <w:r>
        <w:rPr>
          <w:rFonts w:hint="cs"/>
          <w:b w:val="0"/>
          <w:bCs w:val="0"/>
          <w:caps/>
          <w:sz w:val="24"/>
          <w:szCs w:val="24"/>
          <w:rtl/>
        </w:rPr>
        <w:t xml:space="preserve">(הקלטה הופסקה) </w:t>
      </w:r>
    </w:p>
    <w:p w14:paraId="0D6BB1E3" w14:textId="77777777" w:rsidR="001E2274" w:rsidRDefault="001E2274" w:rsidP="00815BDE">
      <w:pPr>
        <w:rPr>
          <w:b w:val="0"/>
          <w:bCs w:val="0"/>
          <w:caps/>
          <w:sz w:val="24"/>
          <w:szCs w:val="24"/>
          <w:rtl/>
        </w:rPr>
      </w:pPr>
    </w:p>
    <w:p w14:paraId="7F71D5A7" w14:textId="77777777" w:rsidR="001E2274" w:rsidRDefault="006D6799" w:rsidP="00815BDE">
      <w:pPr>
        <w:rPr>
          <w:caps/>
          <w:sz w:val="24"/>
          <w:szCs w:val="24"/>
          <w:u w:val="single"/>
          <w:rtl/>
        </w:rPr>
      </w:pPr>
      <w:r w:rsidRPr="006D6799">
        <w:rPr>
          <w:rFonts w:hint="cs"/>
          <w:caps/>
          <w:sz w:val="24"/>
          <w:szCs w:val="24"/>
          <w:u w:val="single"/>
          <w:rtl/>
        </w:rPr>
        <w:t>מר דן קוניאק - נציג לשכת התכנון</w:t>
      </w:r>
      <w:r w:rsidR="001E2274">
        <w:rPr>
          <w:rFonts w:hint="cs"/>
          <w:caps/>
          <w:sz w:val="24"/>
          <w:szCs w:val="24"/>
          <w:u w:val="single"/>
          <w:rtl/>
        </w:rPr>
        <w:t>:</w:t>
      </w:r>
    </w:p>
    <w:p w14:paraId="7DF36B23" w14:textId="2C10113B" w:rsidR="001E2274" w:rsidRDefault="0092786B" w:rsidP="00815BDE">
      <w:pPr>
        <w:rPr>
          <w:b w:val="0"/>
          <w:bCs w:val="0"/>
          <w:caps/>
          <w:sz w:val="24"/>
          <w:szCs w:val="24"/>
          <w:rtl/>
        </w:rPr>
      </w:pPr>
      <w:r>
        <w:rPr>
          <w:rFonts w:hint="cs"/>
          <w:b w:val="0"/>
          <w:bCs w:val="0"/>
          <w:caps/>
          <w:sz w:val="24"/>
          <w:szCs w:val="24"/>
          <w:rtl/>
        </w:rPr>
        <w:t>אוקיי אז אנחנו כבר הקראתם את המספר תוכנית וזה?</w:t>
      </w:r>
    </w:p>
    <w:p w14:paraId="77941CD7" w14:textId="77777777" w:rsidR="001E2274" w:rsidRDefault="001E2274" w:rsidP="00815BDE">
      <w:pPr>
        <w:rPr>
          <w:b w:val="0"/>
          <w:bCs w:val="0"/>
          <w:caps/>
          <w:sz w:val="24"/>
          <w:szCs w:val="24"/>
          <w:rtl/>
        </w:rPr>
      </w:pPr>
    </w:p>
    <w:p w14:paraId="21EE2E7C" w14:textId="77777777" w:rsidR="001E2274" w:rsidRDefault="005E0962" w:rsidP="00815BDE">
      <w:pPr>
        <w:rPr>
          <w:caps/>
          <w:sz w:val="24"/>
          <w:szCs w:val="24"/>
          <w:u w:val="single"/>
          <w:rtl/>
        </w:rPr>
      </w:pPr>
      <w:r w:rsidRPr="005E0962">
        <w:rPr>
          <w:rFonts w:hint="cs"/>
          <w:caps/>
          <w:sz w:val="24"/>
          <w:szCs w:val="24"/>
          <w:u w:val="single"/>
          <w:rtl/>
        </w:rPr>
        <w:t>דוברת</w:t>
      </w:r>
      <w:r w:rsidR="001E2274">
        <w:rPr>
          <w:rFonts w:hint="cs"/>
          <w:caps/>
          <w:sz w:val="24"/>
          <w:szCs w:val="24"/>
          <w:u w:val="single"/>
          <w:rtl/>
        </w:rPr>
        <w:t>:</w:t>
      </w:r>
    </w:p>
    <w:p w14:paraId="1D20DA6A" w14:textId="4D1E63F9" w:rsidR="001E2274" w:rsidRDefault="0092786B" w:rsidP="00815BDE">
      <w:pPr>
        <w:rPr>
          <w:b w:val="0"/>
          <w:bCs w:val="0"/>
          <w:caps/>
          <w:sz w:val="24"/>
          <w:szCs w:val="24"/>
          <w:rtl/>
        </w:rPr>
      </w:pPr>
      <w:r>
        <w:rPr>
          <w:rFonts w:hint="cs"/>
          <w:b w:val="0"/>
          <w:bCs w:val="0"/>
          <w:caps/>
          <w:sz w:val="24"/>
          <w:szCs w:val="24"/>
          <w:rtl/>
        </w:rPr>
        <w:t xml:space="preserve">לא </w:t>
      </w:r>
    </w:p>
    <w:p w14:paraId="082359F9" w14:textId="77777777" w:rsidR="001E2274" w:rsidRDefault="001E2274" w:rsidP="00815BDE">
      <w:pPr>
        <w:rPr>
          <w:b w:val="0"/>
          <w:bCs w:val="0"/>
          <w:caps/>
          <w:sz w:val="24"/>
          <w:szCs w:val="24"/>
          <w:rtl/>
        </w:rPr>
      </w:pPr>
    </w:p>
    <w:p w14:paraId="6C7E9A4D" w14:textId="77777777" w:rsidR="001E2274" w:rsidRDefault="006D6799" w:rsidP="00815BDE">
      <w:pPr>
        <w:rPr>
          <w:caps/>
          <w:sz w:val="24"/>
          <w:szCs w:val="24"/>
          <w:u w:val="single"/>
          <w:rtl/>
        </w:rPr>
      </w:pPr>
      <w:r w:rsidRPr="006D6799">
        <w:rPr>
          <w:rFonts w:hint="cs"/>
          <w:caps/>
          <w:sz w:val="24"/>
          <w:szCs w:val="24"/>
          <w:u w:val="single"/>
          <w:rtl/>
        </w:rPr>
        <w:t>מר דן קוניאק - נציג לשכת התכנון</w:t>
      </w:r>
      <w:r w:rsidR="001E2274">
        <w:rPr>
          <w:rFonts w:hint="cs"/>
          <w:caps/>
          <w:sz w:val="24"/>
          <w:szCs w:val="24"/>
          <w:u w:val="single"/>
          <w:rtl/>
        </w:rPr>
        <w:t>:</w:t>
      </w:r>
    </w:p>
    <w:p w14:paraId="1D4FAF62" w14:textId="497A1B85" w:rsidR="001E2274" w:rsidRDefault="0092786B" w:rsidP="00815BDE">
      <w:pPr>
        <w:rPr>
          <w:b w:val="0"/>
          <w:bCs w:val="0"/>
          <w:caps/>
          <w:sz w:val="24"/>
          <w:szCs w:val="24"/>
          <w:rtl/>
        </w:rPr>
      </w:pPr>
      <w:r>
        <w:rPr>
          <w:rFonts w:hint="cs"/>
          <w:b w:val="0"/>
          <w:bCs w:val="0"/>
          <w:caps/>
          <w:sz w:val="24"/>
          <w:szCs w:val="24"/>
          <w:rtl/>
        </w:rPr>
        <w:t xml:space="preserve">אוקיי אז אני אקריא יש לנו פה את תוכנית </w:t>
      </w:r>
      <w:r w:rsidR="008923E2">
        <w:rPr>
          <w:rFonts w:hint="cs"/>
          <w:b w:val="0"/>
          <w:bCs w:val="0"/>
          <w:caps/>
          <w:sz w:val="24"/>
          <w:szCs w:val="24"/>
          <w:rtl/>
        </w:rPr>
        <w:t xml:space="preserve">4050961821 מסוף כפר - סבא מזרח </w:t>
      </w:r>
    </w:p>
    <w:p w14:paraId="4F3F4E4B" w14:textId="77777777" w:rsidR="001E2274" w:rsidRDefault="001E2274" w:rsidP="00815BDE">
      <w:pPr>
        <w:rPr>
          <w:b w:val="0"/>
          <w:bCs w:val="0"/>
          <w:caps/>
          <w:sz w:val="24"/>
          <w:szCs w:val="24"/>
          <w:rtl/>
        </w:rPr>
      </w:pPr>
    </w:p>
    <w:p w14:paraId="213722B1" w14:textId="77777777" w:rsidR="001E2274" w:rsidRDefault="000A5C33" w:rsidP="00815BDE">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222D01F9" w14:textId="4FF265C5" w:rsidR="001E2274" w:rsidRDefault="008923E2" w:rsidP="00815BDE">
      <w:pPr>
        <w:rPr>
          <w:b w:val="0"/>
          <w:bCs w:val="0"/>
          <w:caps/>
          <w:sz w:val="24"/>
          <w:szCs w:val="24"/>
          <w:rtl/>
        </w:rPr>
      </w:pPr>
      <w:r>
        <w:rPr>
          <w:rFonts w:hint="cs"/>
          <w:b w:val="0"/>
          <w:bCs w:val="0"/>
          <w:caps/>
          <w:sz w:val="24"/>
          <w:szCs w:val="24"/>
          <w:rtl/>
        </w:rPr>
        <w:t>אנחנו בדיון פנימי בהערות שהתקבלו ב, מאה ותשע נכון?</w:t>
      </w:r>
    </w:p>
    <w:p w14:paraId="4AAB6CDC" w14:textId="77777777" w:rsidR="001E2274" w:rsidRDefault="001E2274" w:rsidP="00815BDE">
      <w:pPr>
        <w:rPr>
          <w:b w:val="0"/>
          <w:bCs w:val="0"/>
          <w:caps/>
          <w:sz w:val="24"/>
          <w:szCs w:val="24"/>
          <w:rtl/>
        </w:rPr>
      </w:pPr>
    </w:p>
    <w:p w14:paraId="71E223D9" w14:textId="77777777" w:rsidR="001E2274" w:rsidRDefault="006D6799" w:rsidP="00815BDE">
      <w:pPr>
        <w:rPr>
          <w:caps/>
          <w:sz w:val="24"/>
          <w:szCs w:val="24"/>
          <w:u w:val="single"/>
          <w:rtl/>
        </w:rPr>
      </w:pPr>
      <w:r w:rsidRPr="006D6799">
        <w:rPr>
          <w:rFonts w:hint="cs"/>
          <w:caps/>
          <w:sz w:val="24"/>
          <w:szCs w:val="24"/>
          <w:u w:val="single"/>
          <w:rtl/>
        </w:rPr>
        <w:t>מר דן קוניאק - נציג לשכת התכנון</w:t>
      </w:r>
      <w:r w:rsidR="001E2274">
        <w:rPr>
          <w:rFonts w:hint="cs"/>
          <w:caps/>
          <w:sz w:val="24"/>
          <w:szCs w:val="24"/>
          <w:u w:val="single"/>
          <w:rtl/>
        </w:rPr>
        <w:t>:</w:t>
      </w:r>
    </w:p>
    <w:p w14:paraId="54ECCCA9" w14:textId="5B3A97E5" w:rsidR="001E2274" w:rsidRDefault="008923E2" w:rsidP="00815BDE">
      <w:pPr>
        <w:rPr>
          <w:b w:val="0"/>
          <w:bCs w:val="0"/>
          <w:caps/>
          <w:sz w:val="24"/>
          <w:szCs w:val="24"/>
          <w:rtl/>
        </w:rPr>
      </w:pPr>
      <w:r>
        <w:rPr>
          <w:rFonts w:hint="cs"/>
          <w:b w:val="0"/>
          <w:bCs w:val="0"/>
          <w:caps/>
          <w:sz w:val="24"/>
          <w:szCs w:val="24"/>
          <w:rtl/>
        </w:rPr>
        <w:t>נכון התוכנית פורסמה הופקדה פורסמה לא היו התנגדויות. התקבלו כמה הערות של מנהל התכנון אנחנו נתייחס אליהן עכשיו, ככה. מענה להערות מנהל התכנון הערה ראשונה בהתאם לתמא שמונה עשרה ארבע יש לסמן בתשריט התוכנית את רדיוסי המגן את רדיוסי</w:t>
      </w:r>
      <w:r w:rsidR="000F703D">
        <w:rPr>
          <w:rFonts w:hint="cs"/>
          <w:b w:val="0"/>
          <w:bCs w:val="0"/>
          <w:caps/>
          <w:sz w:val="24"/>
          <w:szCs w:val="24"/>
          <w:rtl/>
        </w:rPr>
        <w:t xml:space="preserve"> </w:t>
      </w:r>
      <w:r>
        <w:rPr>
          <w:rFonts w:hint="cs"/>
          <w:b w:val="0"/>
          <w:bCs w:val="0"/>
          <w:caps/>
          <w:sz w:val="24"/>
          <w:szCs w:val="24"/>
          <w:rtl/>
        </w:rPr>
        <w:t>המרחק מתחנת התדלוק לשימושים רגישים לקבל את ההערה, רדיוסי המגן יסומנו בתשריט. יצוין (לא ברור) בתוכנית שימושים רגישים. בהתאם למסמך העקרונות לעריכת הוראות תוכנית יש להוסיף הנחיות מרחביות ותפעוליות לקבל את ההערה בחלקה. הוראות הנדרשות להבטחת תפעול המסויף ידויקו בתיאום עם לשכת התכנון. שלוש בהתאם לסעיף אחד, אחת עשרה אחד</w:t>
      </w:r>
      <w:r w:rsidR="000F703D">
        <w:rPr>
          <w:rFonts w:hint="cs"/>
          <w:b w:val="0"/>
          <w:bCs w:val="0"/>
          <w:caps/>
          <w:sz w:val="24"/>
          <w:szCs w:val="24"/>
          <w:rtl/>
        </w:rPr>
        <w:t xml:space="preserve"> </w:t>
      </w:r>
      <w:r>
        <w:rPr>
          <w:rFonts w:hint="cs"/>
          <w:b w:val="0"/>
          <w:bCs w:val="0"/>
          <w:caps/>
          <w:sz w:val="24"/>
          <w:szCs w:val="24"/>
          <w:rtl/>
        </w:rPr>
        <w:t xml:space="preserve">(לא ברור) בתמא אחת יש להוסיף תנאי בהליך הרישוי, היוועצות עם רשות הניקוז הבקשה להיתר בתחום עורק הנחל רצועת המגן והשפעה שלו. כמו - כן יש לסמן את ציר הנחל בתשריט התוכנית. לקבל את ההערה לפני הפקדת התוכנית נערכה פגישת עבודה עם רשות הניקוז שעידכנה כי בהתאם למסמכי תתל עשרים ושתיים בוצעו עבודות להסטת נחל </w:t>
      </w:r>
      <w:r w:rsidR="00310DEE">
        <w:rPr>
          <w:rFonts w:hint="cs"/>
          <w:b w:val="0"/>
          <w:bCs w:val="0"/>
          <w:caps/>
          <w:sz w:val="24"/>
          <w:szCs w:val="24"/>
          <w:rtl/>
        </w:rPr>
        <w:t>סיר</w:t>
      </w:r>
      <w:r>
        <w:rPr>
          <w:rFonts w:hint="cs"/>
          <w:b w:val="0"/>
          <w:bCs w:val="0"/>
          <w:caps/>
          <w:sz w:val="24"/>
          <w:szCs w:val="24"/>
          <w:rtl/>
        </w:rPr>
        <w:t xml:space="preserve"> באזור זה וכי מבחינתם הנחל הוסט. יחד עם זאת סטטוטורית הנחל עדיין מופיע בתמא אחת ועל כן יסומן בתשריט יתווסף סעיף הליכי רישוי היוועצות עם רשות הניקוז. בכפוף לאמור לעיל מחליטה הוועדה לתת תוקף לתוכנית מסמכי התוכנית</w:t>
      </w:r>
      <w:r w:rsidR="000F703D">
        <w:rPr>
          <w:rFonts w:hint="cs"/>
          <w:b w:val="0"/>
          <w:bCs w:val="0"/>
          <w:caps/>
          <w:sz w:val="24"/>
          <w:szCs w:val="24"/>
          <w:rtl/>
        </w:rPr>
        <w:t xml:space="preserve"> </w:t>
      </w:r>
      <w:r>
        <w:rPr>
          <w:rFonts w:hint="cs"/>
          <w:b w:val="0"/>
          <w:bCs w:val="0"/>
          <w:caps/>
          <w:sz w:val="24"/>
          <w:szCs w:val="24"/>
          <w:rtl/>
        </w:rPr>
        <w:t>... בתוך שלושים יום עם פרסום ההחלטה. ככל ש ... במהלך המסמכים בהתאם להחלטה, תבוטל תבטל התוכנית ותיסגר ללא צורך בדיון נוסף</w:t>
      </w:r>
    </w:p>
    <w:p w14:paraId="2D7C170E" w14:textId="77777777" w:rsidR="001E2274" w:rsidRDefault="001E2274" w:rsidP="00815BDE">
      <w:pPr>
        <w:rPr>
          <w:b w:val="0"/>
          <w:bCs w:val="0"/>
          <w:caps/>
          <w:sz w:val="24"/>
          <w:szCs w:val="24"/>
          <w:rtl/>
        </w:rPr>
      </w:pPr>
    </w:p>
    <w:p w14:paraId="382FD1A4" w14:textId="77777777" w:rsidR="001E2274" w:rsidRDefault="003361D4" w:rsidP="00815BDE">
      <w:pPr>
        <w:rPr>
          <w:caps/>
          <w:sz w:val="24"/>
          <w:szCs w:val="24"/>
          <w:u w:val="single"/>
          <w:rtl/>
        </w:rPr>
      </w:pPr>
      <w:r w:rsidRPr="003361D4">
        <w:rPr>
          <w:rFonts w:hint="cs"/>
          <w:caps/>
          <w:sz w:val="24"/>
          <w:szCs w:val="24"/>
          <w:u w:val="single"/>
          <w:rtl/>
        </w:rPr>
        <w:t>עורך דין ניצן בן ארויה - יועץ משפטי לוועדה המחוזית</w:t>
      </w:r>
      <w:r w:rsidR="001E2274">
        <w:rPr>
          <w:rFonts w:hint="cs"/>
          <w:caps/>
          <w:sz w:val="24"/>
          <w:szCs w:val="24"/>
          <w:u w:val="single"/>
          <w:rtl/>
        </w:rPr>
        <w:t>:</w:t>
      </w:r>
    </w:p>
    <w:p w14:paraId="7AC604A9" w14:textId="0B863F1C" w:rsidR="001E2274" w:rsidRDefault="008923E2" w:rsidP="00815BDE">
      <w:pPr>
        <w:rPr>
          <w:b w:val="0"/>
          <w:bCs w:val="0"/>
          <w:caps/>
          <w:sz w:val="24"/>
          <w:szCs w:val="24"/>
          <w:rtl/>
        </w:rPr>
      </w:pPr>
      <w:r>
        <w:rPr>
          <w:rFonts w:hint="cs"/>
          <w:b w:val="0"/>
          <w:bCs w:val="0"/>
          <w:caps/>
          <w:sz w:val="24"/>
          <w:szCs w:val="24"/>
          <w:rtl/>
        </w:rPr>
        <w:t>(לא ברור)</w:t>
      </w:r>
    </w:p>
    <w:p w14:paraId="0C8D337B" w14:textId="77777777" w:rsidR="001E2274" w:rsidRDefault="001E2274" w:rsidP="00815BDE">
      <w:pPr>
        <w:rPr>
          <w:b w:val="0"/>
          <w:bCs w:val="0"/>
          <w:caps/>
          <w:sz w:val="24"/>
          <w:szCs w:val="24"/>
          <w:rtl/>
        </w:rPr>
      </w:pPr>
    </w:p>
    <w:p w14:paraId="5D574816" w14:textId="77777777" w:rsidR="001E2274" w:rsidRDefault="003109B2" w:rsidP="00815BDE">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3F779CD7" w14:textId="1D8A4A76" w:rsidR="001E2274" w:rsidRDefault="008923E2" w:rsidP="00815BDE">
      <w:pPr>
        <w:rPr>
          <w:b w:val="0"/>
          <w:bCs w:val="0"/>
          <w:caps/>
          <w:sz w:val="24"/>
          <w:szCs w:val="24"/>
          <w:rtl/>
        </w:rPr>
      </w:pPr>
      <w:r>
        <w:rPr>
          <w:rFonts w:hint="cs"/>
          <w:b w:val="0"/>
          <w:bCs w:val="0"/>
          <w:caps/>
          <w:sz w:val="24"/>
          <w:szCs w:val="24"/>
          <w:rtl/>
        </w:rPr>
        <w:t xml:space="preserve">אני חייבת להגיד, </w:t>
      </w:r>
    </w:p>
    <w:p w14:paraId="1FFC9C6C" w14:textId="77777777" w:rsidR="001E2274" w:rsidRDefault="001E2274" w:rsidP="00815BDE">
      <w:pPr>
        <w:rPr>
          <w:b w:val="0"/>
          <w:bCs w:val="0"/>
          <w:caps/>
          <w:sz w:val="24"/>
          <w:szCs w:val="24"/>
          <w:rtl/>
        </w:rPr>
      </w:pPr>
    </w:p>
    <w:p w14:paraId="4C36DC80" w14:textId="77777777" w:rsidR="001E2274" w:rsidRDefault="000A5C33" w:rsidP="00815BDE">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48FD0C4C" w14:textId="78756F2C" w:rsidR="001E2274" w:rsidRDefault="008923E2" w:rsidP="00815BDE">
      <w:pPr>
        <w:rPr>
          <w:b w:val="0"/>
          <w:bCs w:val="0"/>
          <w:caps/>
          <w:sz w:val="24"/>
          <w:szCs w:val="24"/>
          <w:rtl/>
        </w:rPr>
      </w:pPr>
      <w:r>
        <w:rPr>
          <w:rFonts w:hint="cs"/>
          <w:b w:val="0"/>
          <w:bCs w:val="0"/>
          <w:caps/>
          <w:sz w:val="24"/>
          <w:szCs w:val="24"/>
          <w:rtl/>
        </w:rPr>
        <w:t xml:space="preserve">שניה שניה </w:t>
      </w:r>
    </w:p>
    <w:p w14:paraId="3909B18D" w14:textId="77777777" w:rsidR="001E2274" w:rsidRDefault="001E2274" w:rsidP="00815BDE">
      <w:pPr>
        <w:rPr>
          <w:b w:val="0"/>
          <w:bCs w:val="0"/>
          <w:caps/>
          <w:sz w:val="24"/>
          <w:szCs w:val="24"/>
          <w:rtl/>
        </w:rPr>
      </w:pPr>
    </w:p>
    <w:p w14:paraId="337F72DD" w14:textId="77777777" w:rsidR="001E2274" w:rsidRDefault="003109B2" w:rsidP="00815BDE">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05344C42" w14:textId="6FB5FB88" w:rsidR="001E2274" w:rsidRDefault="008923E2" w:rsidP="00815BDE">
      <w:pPr>
        <w:rPr>
          <w:b w:val="0"/>
          <w:bCs w:val="0"/>
          <w:caps/>
          <w:sz w:val="24"/>
          <w:szCs w:val="24"/>
          <w:rtl/>
        </w:rPr>
      </w:pPr>
      <w:r>
        <w:rPr>
          <w:rFonts w:hint="cs"/>
          <w:b w:val="0"/>
          <w:bCs w:val="0"/>
          <w:caps/>
          <w:sz w:val="24"/>
          <w:szCs w:val="24"/>
          <w:rtl/>
        </w:rPr>
        <w:t xml:space="preserve">למה זה לא הובא בפנינו קודם אני לא יכולה לא לא הצלחתי לעקוב אחרי הכל. אני מבינה שאתם בגלל ה, </w:t>
      </w:r>
      <w:r w:rsidR="00310DEE">
        <w:rPr>
          <w:rFonts w:hint="cs"/>
          <w:b w:val="0"/>
          <w:bCs w:val="0"/>
          <w:caps/>
          <w:sz w:val="24"/>
          <w:szCs w:val="24"/>
          <w:rtl/>
        </w:rPr>
        <w:t>העניין של הסטת נחל סיר אבל למה זה לא הובא בפנינו?</w:t>
      </w:r>
    </w:p>
    <w:p w14:paraId="43ED51A7" w14:textId="77777777" w:rsidR="001E2274" w:rsidRDefault="001E2274" w:rsidP="00815BDE">
      <w:pPr>
        <w:rPr>
          <w:b w:val="0"/>
          <w:bCs w:val="0"/>
          <w:caps/>
          <w:sz w:val="24"/>
          <w:szCs w:val="24"/>
          <w:rtl/>
        </w:rPr>
      </w:pPr>
    </w:p>
    <w:p w14:paraId="5FF7CC81" w14:textId="77777777" w:rsidR="001E2274" w:rsidRDefault="000A5C33" w:rsidP="00815BDE">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78C52C83" w14:textId="3B6655D6" w:rsidR="001E2274" w:rsidRDefault="00310DEE" w:rsidP="00815BDE">
      <w:pPr>
        <w:rPr>
          <w:b w:val="0"/>
          <w:bCs w:val="0"/>
          <w:caps/>
          <w:sz w:val="24"/>
          <w:szCs w:val="24"/>
          <w:rtl/>
        </w:rPr>
      </w:pPr>
      <w:r>
        <w:rPr>
          <w:rFonts w:hint="cs"/>
          <w:b w:val="0"/>
          <w:bCs w:val="0"/>
          <w:caps/>
          <w:sz w:val="24"/>
          <w:szCs w:val="24"/>
          <w:rtl/>
        </w:rPr>
        <w:t xml:space="preserve">זה מחוץ לסדר היום דנים ב, בהערות מאה ותשע, </w:t>
      </w:r>
    </w:p>
    <w:p w14:paraId="02624EEF" w14:textId="77777777" w:rsidR="001E2274" w:rsidRDefault="001E2274" w:rsidP="00815BDE">
      <w:pPr>
        <w:rPr>
          <w:b w:val="0"/>
          <w:bCs w:val="0"/>
          <w:caps/>
          <w:sz w:val="24"/>
          <w:szCs w:val="24"/>
          <w:rtl/>
        </w:rPr>
      </w:pPr>
    </w:p>
    <w:p w14:paraId="3F52C4F9" w14:textId="77777777" w:rsidR="001E2274" w:rsidRDefault="003109B2" w:rsidP="00815BDE">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198988D1" w14:textId="406D61EE" w:rsidR="001E2274" w:rsidRDefault="00310DEE" w:rsidP="00815BDE">
      <w:pPr>
        <w:rPr>
          <w:b w:val="0"/>
          <w:bCs w:val="0"/>
          <w:caps/>
          <w:sz w:val="24"/>
          <w:szCs w:val="24"/>
          <w:rtl/>
        </w:rPr>
      </w:pPr>
      <w:r>
        <w:rPr>
          <w:rFonts w:hint="cs"/>
          <w:b w:val="0"/>
          <w:bCs w:val="0"/>
          <w:caps/>
          <w:sz w:val="24"/>
          <w:szCs w:val="24"/>
          <w:rtl/>
        </w:rPr>
        <w:t>אני מבינה אבל למה לא לא שלחתם לנו את זה לפני ל, דיון</w:t>
      </w:r>
    </w:p>
    <w:p w14:paraId="107AE372" w14:textId="77777777" w:rsidR="001E2274" w:rsidRDefault="001E2274" w:rsidP="00815BDE">
      <w:pPr>
        <w:rPr>
          <w:b w:val="0"/>
          <w:bCs w:val="0"/>
          <w:caps/>
          <w:sz w:val="24"/>
          <w:szCs w:val="24"/>
          <w:rtl/>
        </w:rPr>
      </w:pPr>
    </w:p>
    <w:p w14:paraId="7B716FF8" w14:textId="77777777" w:rsidR="001E2274" w:rsidRDefault="000A5C33" w:rsidP="00815BDE">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42DB6F40" w14:textId="655B524E" w:rsidR="001E2274" w:rsidRDefault="00310DEE" w:rsidP="00815BDE">
      <w:pPr>
        <w:rPr>
          <w:b w:val="0"/>
          <w:bCs w:val="0"/>
          <w:caps/>
          <w:sz w:val="24"/>
          <w:szCs w:val="24"/>
          <w:rtl/>
        </w:rPr>
      </w:pPr>
      <w:r>
        <w:rPr>
          <w:rFonts w:hint="cs"/>
          <w:b w:val="0"/>
          <w:bCs w:val="0"/>
          <w:caps/>
          <w:sz w:val="24"/>
          <w:szCs w:val="24"/>
          <w:rtl/>
        </w:rPr>
        <w:t>תוכנית שכבר הוחלט להפקיד אותה הופקדה בפועל עברה את כל ...</w:t>
      </w:r>
    </w:p>
    <w:p w14:paraId="55743DDE" w14:textId="77777777" w:rsidR="001E2274" w:rsidRDefault="001E2274" w:rsidP="00815BDE">
      <w:pPr>
        <w:rPr>
          <w:b w:val="0"/>
          <w:bCs w:val="0"/>
          <w:caps/>
          <w:sz w:val="24"/>
          <w:szCs w:val="24"/>
          <w:rtl/>
        </w:rPr>
      </w:pPr>
    </w:p>
    <w:p w14:paraId="6B9352B7" w14:textId="77777777" w:rsidR="001E2274" w:rsidRDefault="003109B2" w:rsidP="00815BDE">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5D12CB90" w14:textId="49E1840A" w:rsidR="001E2274" w:rsidRDefault="00310DEE" w:rsidP="00815BDE">
      <w:pPr>
        <w:rPr>
          <w:b w:val="0"/>
          <w:bCs w:val="0"/>
          <w:caps/>
          <w:sz w:val="24"/>
          <w:szCs w:val="24"/>
          <w:rtl/>
        </w:rPr>
      </w:pPr>
      <w:r>
        <w:rPr>
          <w:rFonts w:hint="cs"/>
          <w:b w:val="0"/>
          <w:bCs w:val="0"/>
          <w:caps/>
          <w:sz w:val="24"/>
          <w:szCs w:val="24"/>
          <w:rtl/>
        </w:rPr>
        <w:t>אני יודעת אבל יש שם שינוי ש, בקשר לנחל</w:t>
      </w:r>
    </w:p>
    <w:p w14:paraId="677659FE" w14:textId="77777777" w:rsidR="001E2274" w:rsidRDefault="001E2274" w:rsidP="00815BDE">
      <w:pPr>
        <w:rPr>
          <w:b w:val="0"/>
          <w:bCs w:val="0"/>
          <w:caps/>
          <w:sz w:val="24"/>
          <w:szCs w:val="24"/>
          <w:rtl/>
        </w:rPr>
      </w:pPr>
    </w:p>
    <w:p w14:paraId="5E36AA39" w14:textId="77777777" w:rsidR="001E2274" w:rsidRDefault="006D6799" w:rsidP="00815BDE">
      <w:pPr>
        <w:rPr>
          <w:caps/>
          <w:sz w:val="24"/>
          <w:szCs w:val="24"/>
          <w:u w:val="single"/>
          <w:rtl/>
        </w:rPr>
      </w:pPr>
      <w:r w:rsidRPr="006D6799">
        <w:rPr>
          <w:rFonts w:hint="cs"/>
          <w:caps/>
          <w:sz w:val="24"/>
          <w:szCs w:val="24"/>
          <w:u w:val="single"/>
          <w:rtl/>
        </w:rPr>
        <w:t>מר דן קוניאק - נציג לשכת התכנון</w:t>
      </w:r>
      <w:r w:rsidR="001E2274">
        <w:rPr>
          <w:rFonts w:hint="cs"/>
          <w:caps/>
          <w:sz w:val="24"/>
          <w:szCs w:val="24"/>
          <w:u w:val="single"/>
          <w:rtl/>
        </w:rPr>
        <w:t>:</w:t>
      </w:r>
    </w:p>
    <w:p w14:paraId="62D91E95" w14:textId="0DD92394" w:rsidR="001E2274" w:rsidRDefault="00310DEE" w:rsidP="00815BDE">
      <w:pPr>
        <w:rPr>
          <w:b w:val="0"/>
          <w:bCs w:val="0"/>
          <w:caps/>
          <w:sz w:val="24"/>
          <w:szCs w:val="24"/>
          <w:rtl/>
        </w:rPr>
      </w:pPr>
      <w:r>
        <w:rPr>
          <w:rFonts w:hint="cs"/>
          <w:b w:val="0"/>
          <w:bCs w:val="0"/>
          <w:caps/>
          <w:sz w:val="24"/>
          <w:szCs w:val="24"/>
          <w:rtl/>
        </w:rPr>
        <w:t xml:space="preserve">אבל אבל יערה ... </w:t>
      </w:r>
    </w:p>
    <w:p w14:paraId="42675824" w14:textId="77777777" w:rsidR="001E2274" w:rsidRDefault="001E2274" w:rsidP="00815BDE">
      <w:pPr>
        <w:rPr>
          <w:b w:val="0"/>
          <w:bCs w:val="0"/>
          <w:caps/>
          <w:sz w:val="24"/>
          <w:szCs w:val="24"/>
          <w:rtl/>
        </w:rPr>
      </w:pPr>
    </w:p>
    <w:p w14:paraId="4B5D2150" w14:textId="77777777" w:rsidR="001E2274" w:rsidRDefault="003109B2" w:rsidP="00815BDE">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497A799F" w14:textId="722D3528" w:rsidR="001E2274" w:rsidRDefault="00310DEE" w:rsidP="00815BDE">
      <w:pPr>
        <w:rPr>
          <w:b w:val="0"/>
          <w:bCs w:val="0"/>
          <w:caps/>
          <w:sz w:val="24"/>
          <w:szCs w:val="24"/>
          <w:rtl/>
        </w:rPr>
      </w:pPr>
      <w:r>
        <w:rPr>
          <w:rFonts w:hint="cs"/>
          <w:b w:val="0"/>
          <w:bCs w:val="0"/>
          <w:caps/>
          <w:sz w:val="24"/>
          <w:szCs w:val="24"/>
          <w:rtl/>
        </w:rPr>
        <w:t xml:space="preserve">היה ראוי לשלוח אלינו </w:t>
      </w:r>
    </w:p>
    <w:p w14:paraId="11AD2204" w14:textId="77777777" w:rsidR="001E2274" w:rsidRDefault="001E2274" w:rsidP="00815BDE">
      <w:pPr>
        <w:rPr>
          <w:b w:val="0"/>
          <w:bCs w:val="0"/>
          <w:caps/>
          <w:sz w:val="24"/>
          <w:szCs w:val="24"/>
          <w:rtl/>
        </w:rPr>
      </w:pPr>
    </w:p>
    <w:p w14:paraId="2FB453BF" w14:textId="77777777" w:rsidR="001E2274" w:rsidRDefault="000A5C33" w:rsidP="00815BDE">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176C0928" w14:textId="4ED3D58D" w:rsidR="001E2274" w:rsidRDefault="00310DEE" w:rsidP="00815BDE">
      <w:pPr>
        <w:rPr>
          <w:b w:val="0"/>
          <w:bCs w:val="0"/>
          <w:caps/>
          <w:sz w:val="24"/>
          <w:szCs w:val="24"/>
          <w:rtl/>
        </w:rPr>
      </w:pPr>
      <w:r>
        <w:rPr>
          <w:rFonts w:hint="cs"/>
          <w:b w:val="0"/>
          <w:bCs w:val="0"/>
          <w:caps/>
          <w:sz w:val="24"/>
          <w:szCs w:val="24"/>
          <w:rtl/>
        </w:rPr>
        <w:lastRenderedPageBreak/>
        <w:t>אבל אין שום שינוי ...</w:t>
      </w:r>
    </w:p>
    <w:p w14:paraId="39FEAB20" w14:textId="77777777" w:rsidR="001E2274" w:rsidRDefault="001E2274" w:rsidP="00815BDE">
      <w:pPr>
        <w:rPr>
          <w:b w:val="0"/>
          <w:bCs w:val="0"/>
          <w:caps/>
          <w:sz w:val="24"/>
          <w:szCs w:val="24"/>
          <w:rtl/>
        </w:rPr>
      </w:pPr>
    </w:p>
    <w:p w14:paraId="21D0BB93" w14:textId="77777777" w:rsidR="001E2274" w:rsidRDefault="00D17364" w:rsidP="00815BDE">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3544F2B1" w14:textId="33FD91D7" w:rsidR="001E2274" w:rsidRDefault="00310DEE" w:rsidP="00815BDE">
      <w:pPr>
        <w:rPr>
          <w:b w:val="0"/>
          <w:bCs w:val="0"/>
          <w:caps/>
          <w:sz w:val="24"/>
          <w:szCs w:val="24"/>
          <w:rtl/>
        </w:rPr>
      </w:pPr>
      <w:r>
        <w:rPr>
          <w:rFonts w:hint="cs"/>
          <w:b w:val="0"/>
          <w:bCs w:val="0"/>
          <w:caps/>
          <w:sz w:val="24"/>
          <w:szCs w:val="24"/>
          <w:rtl/>
        </w:rPr>
        <w:t xml:space="preserve">אין שינוי ... </w:t>
      </w:r>
    </w:p>
    <w:p w14:paraId="79F7C2E3" w14:textId="77777777" w:rsidR="001E2274" w:rsidRDefault="001E2274" w:rsidP="00815BDE">
      <w:pPr>
        <w:rPr>
          <w:b w:val="0"/>
          <w:bCs w:val="0"/>
          <w:caps/>
          <w:sz w:val="24"/>
          <w:szCs w:val="24"/>
          <w:rtl/>
        </w:rPr>
      </w:pPr>
    </w:p>
    <w:p w14:paraId="4DE085CD" w14:textId="77777777" w:rsidR="001E2274" w:rsidRDefault="00935F0D" w:rsidP="00815BDE">
      <w:pPr>
        <w:rPr>
          <w:caps/>
          <w:sz w:val="24"/>
          <w:szCs w:val="24"/>
          <w:u w:val="single"/>
          <w:rtl/>
        </w:rPr>
      </w:pPr>
      <w:r w:rsidRPr="00935F0D">
        <w:rPr>
          <w:rFonts w:hint="cs"/>
          <w:caps/>
          <w:sz w:val="24"/>
          <w:szCs w:val="24"/>
          <w:u w:val="single"/>
          <w:rtl/>
        </w:rPr>
        <w:t>גב</w:t>
      </w:r>
      <w:r w:rsidRPr="00935F0D">
        <w:rPr>
          <w:caps/>
          <w:sz w:val="24"/>
          <w:szCs w:val="24"/>
          <w:u w:val="single"/>
          <w:rtl/>
        </w:rPr>
        <w:t>'</w:t>
      </w:r>
      <w:r w:rsidRPr="00935F0D">
        <w:rPr>
          <w:rFonts w:hint="cs"/>
          <w:caps/>
          <w:sz w:val="24"/>
          <w:szCs w:val="24"/>
          <w:u w:val="single"/>
          <w:rtl/>
        </w:rPr>
        <w:t xml:space="preserve"> מירב בליימן שבתאי - נציגת לשכת התכנון</w:t>
      </w:r>
      <w:r w:rsidR="001E2274">
        <w:rPr>
          <w:rFonts w:hint="cs"/>
          <w:caps/>
          <w:sz w:val="24"/>
          <w:szCs w:val="24"/>
          <w:u w:val="single"/>
          <w:rtl/>
        </w:rPr>
        <w:t>:</w:t>
      </w:r>
    </w:p>
    <w:p w14:paraId="457B1CFF" w14:textId="5FB8C167" w:rsidR="001E2274" w:rsidRDefault="00310DEE" w:rsidP="00815BDE">
      <w:pPr>
        <w:rPr>
          <w:b w:val="0"/>
          <w:bCs w:val="0"/>
          <w:caps/>
          <w:sz w:val="24"/>
          <w:szCs w:val="24"/>
          <w:rtl/>
        </w:rPr>
      </w:pPr>
      <w:r>
        <w:rPr>
          <w:rFonts w:hint="cs"/>
          <w:b w:val="0"/>
          <w:bCs w:val="0"/>
          <w:caps/>
          <w:sz w:val="24"/>
          <w:szCs w:val="24"/>
          <w:rtl/>
        </w:rPr>
        <w:t xml:space="preserve">זה היה בדיון כל הנושא הזה היה ... בדיון </w:t>
      </w:r>
    </w:p>
    <w:p w14:paraId="30FC7D9F" w14:textId="77777777" w:rsidR="001E2274" w:rsidRDefault="001E2274" w:rsidP="00815BDE">
      <w:pPr>
        <w:rPr>
          <w:b w:val="0"/>
          <w:bCs w:val="0"/>
          <w:caps/>
          <w:sz w:val="24"/>
          <w:szCs w:val="24"/>
          <w:rtl/>
        </w:rPr>
      </w:pPr>
    </w:p>
    <w:p w14:paraId="158DB4AB" w14:textId="77777777" w:rsidR="001E2274" w:rsidRDefault="000A5C33" w:rsidP="00815BDE">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06949801" w14:textId="3979ED34" w:rsidR="001E2274" w:rsidRDefault="00310DEE" w:rsidP="00815BDE">
      <w:pPr>
        <w:rPr>
          <w:b w:val="0"/>
          <w:bCs w:val="0"/>
          <w:caps/>
          <w:sz w:val="24"/>
          <w:szCs w:val="24"/>
          <w:rtl/>
        </w:rPr>
      </w:pPr>
      <w:r>
        <w:rPr>
          <w:rFonts w:hint="cs"/>
          <w:b w:val="0"/>
          <w:bCs w:val="0"/>
          <w:caps/>
          <w:sz w:val="24"/>
          <w:szCs w:val="24"/>
          <w:rtl/>
        </w:rPr>
        <w:t>זה היה בדיון, הערות של מנהל התכנון זה מתייחס ל, לתוכנית כפי שהוגשה הופקדה והוא יש לו כמה התייחסויות שהן קשורות ל,</w:t>
      </w:r>
    </w:p>
    <w:p w14:paraId="616BF9AD" w14:textId="77777777" w:rsidR="001E2274" w:rsidRDefault="001E2274" w:rsidP="00815BDE">
      <w:pPr>
        <w:rPr>
          <w:b w:val="0"/>
          <w:bCs w:val="0"/>
          <w:caps/>
          <w:sz w:val="24"/>
          <w:szCs w:val="24"/>
          <w:rtl/>
        </w:rPr>
      </w:pPr>
    </w:p>
    <w:p w14:paraId="7D6E86ED" w14:textId="77777777" w:rsidR="001E2274" w:rsidRDefault="003109B2" w:rsidP="00815BDE">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664FDA9C" w14:textId="7858B040" w:rsidR="001E2274" w:rsidRDefault="00310DEE" w:rsidP="00815BDE">
      <w:pPr>
        <w:rPr>
          <w:b w:val="0"/>
          <w:bCs w:val="0"/>
          <w:caps/>
          <w:sz w:val="24"/>
          <w:szCs w:val="24"/>
          <w:rtl/>
        </w:rPr>
      </w:pPr>
      <w:r>
        <w:rPr>
          <w:rFonts w:hint="cs"/>
          <w:b w:val="0"/>
          <w:bCs w:val="0"/>
          <w:caps/>
          <w:sz w:val="24"/>
          <w:szCs w:val="24"/>
          <w:rtl/>
        </w:rPr>
        <w:t>אז רק כרגע ב, בשלוף קשה לנו אני שוב אומרת</w:t>
      </w:r>
    </w:p>
    <w:p w14:paraId="0656558A" w14:textId="77777777" w:rsidR="001E2274" w:rsidRDefault="001E2274" w:rsidP="00815BDE">
      <w:pPr>
        <w:rPr>
          <w:b w:val="0"/>
          <w:bCs w:val="0"/>
          <w:caps/>
          <w:sz w:val="24"/>
          <w:szCs w:val="24"/>
          <w:rtl/>
        </w:rPr>
      </w:pPr>
    </w:p>
    <w:p w14:paraId="3B3CA5CB" w14:textId="77777777" w:rsidR="001E2274" w:rsidRDefault="006D6799" w:rsidP="00815BDE">
      <w:pPr>
        <w:rPr>
          <w:caps/>
          <w:sz w:val="24"/>
          <w:szCs w:val="24"/>
          <w:u w:val="single"/>
          <w:rtl/>
        </w:rPr>
      </w:pPr>
      <w:r w:rsidRPr="006D6799">
        <w:rPr>
          <w:rFonts w:hint="cs"/>
          <w:caps/>
          <w:sz w:val="24"/>
          <w:szCs w:val="24"/>
          <w:u w:val="single"/>
          <w:rtl/>
        </w:rPr>
        <w:t>מר דן קוניאק - נציג לשכת התכנון</w:t>
      </w:r>
      <w:r w:rsidR="001E2274">
        <w:rPr>
          <w:rFonts w:hint="cs"/>
          <w:caps/>
          <w:sz w:val="24"/>
          <w:szCs w:val="24"/>
          <w:u w:val="single"/>
          <w:rtl/>
        </w:rPr>
        <w:t>:</w:t>
      </w:r>
    </w:p>
    <w:p w14:paraId="5B0EF121" w14:textId="143B1FB9" w:rsidR="001E2274" w:rsidRDefault="00310DEE" w:rsidP="00815BDE">
      <w:pPr>
        <w:rPr>
          <w:b w:val="0"/>
          <w:bCs w:val="0"/>
          <w:caps/>
          <w:sz w:val="24"/>
          <w:szCs w:val="24"/>
          <w:rtl/>
        </w:rPr>
      </w:pPr>
      <w:r>
        <w:rPr>
          <w:rFonts w:hint="cs"/>
          <w:b w:val="0"/>
          <w:bCs w:val="0"/>
          <w:caps/>
          <w:sz w:val="24"/>
          <w:szCs w:val="24"/>
          <w:rtl/>
        </w:rPr>
        <w:t>אבל אבל יערה</w:t>
      </w:r>
      <w:r w:rsidR="000F703D">
        <w:rPr>
          <w:rFonts w:hint="cs"/>
          <w:b w:val="0"/>
          <w:bCs w:val="0"/>
          <w:caps/>
          <w:sz w:val="24"/>
          <w:szCs w:val="24"/>
          <w:rtl/>
        </w:rPr>
        <w:t xml:space="preserve"> </w:t>
      </w:r>
      <w:r>
        <w:rPr>
          <w:rFonts w:hint="cs"/>
          <w:b w:val="0"/>
          <w:bCs w:val="0"/>
          <w:caps/>
          <w:sz w:val="24"/>
          <w:szCs w:val="24"/>
          <w:rtl/>
        </w:rPr>
        <w:t>...</w:t>
      </w:r>
    </w:p>
    <w:p w14:paraId="391C53FE" w14:textId="77777777" w:rsidR="001E2274" w:rsidRDefault="001E2274" w:rsidP="00815BDE">
      <w:pPr>
        <w:rPr>
          <w:b w:val="0"/>
          <w:bCs w:val="0"/>
          <w:caps/>
          <w:sz w:val="24"/>
          <w:szCs w:val="24"/>
          <w:rtl/>
        </w:rPr>
      </w:pPr>
    </w:p>
    <w:p w14:paraId="487116B5" w14:textId="77777777" w:rsidR="001E2274" w:rsidRDefault="003109B2" w:rsidP="00815BDE">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638EAC27" w14:textId="20B12F52" w:rsidR="001E2274" w:rsidRDefault="00310DEE" w:rsidP="00815BDE">
      <w:pPr>
        <w:rPr>
          <w:b w:val="0"/>
          <w:bCs w:val="0"/>
          <w:caps/>
          <w:sz w:val="24"/>
          <w:szCs w:val="24"/>
          <w:rtl/>
        </w:rPr>
      </w:pPr>
      <w:r>
        <w:rPr>
          <w:rFonts w:hint="cs"/>
          <w:b w:val="0"/>
          <w:bCs w:val="0"/>
          <w:caps/>
          <w:sz w:val="24"/>
          <w:szCs w:val="24"/>
          <w:rtl/>
        </w:rPr>
        <w:t>אני יודעת שזה ...</w:t>
      </w:r>
    </w:p>
    <w:p w14:paraId="0ECF0E58" w14:textId="77777777" w:rsidR="001E2274" w:rsidRDefault="001E2274" w:rsidP="00815BDE">
      <w:pPr>
        <w:rPr>
          <w:b w:val="0"/>
          <w:bCs w:val="0"/>
          <w:caps/>
          <w:sz w:val="24"/>
          <w:szCs w:val="24"/>
          <w:rtl/>
        </w:rPr>
      </w:pPr>
    </w:p>
    <w:p w14:paraId="320018DD" w14:textId="77777777" w:rsidR="001E2274" w:rsidRDefault="005E0962" w:rsidP="00815BDE">
      <w:pPr>
        <w:rPr>
          <w:caps/>
          <w:sz w:val="24"/>
          <w:szCs w:val="24"/>
          <w:u w:val="single"/>
          <w:rtl/>
        </w:rPr>
      </w:pPr>
      <w:r w:rsidRPr="005E0962">
        <w:rPr>
          <w:rFonts w:hint="cs"/>
          <w:caps/>
          <w:sz w:val="24"/>
          <w:szCs w:val="24"/>
          <w:u w:val="single"/>
          <w:rtl/>
        </w:rPr>
        <w:t>מר משה ילמה - מזכירות הוועדה</w:t>
      </w:r>
      <w:r w:rsidR="001E2274">
        <w:rPr>
          <w:rFonts w:hint="cs"/>
          <w:caps/>
          <w:sz w:val="24"/>
          <w:szCs w:val="24"/>
          <w:u w:val="single"/>
          <w:rtl/>
        </w:rPr>
        <w:t>:</w:t>
      </w:r>
    </w:p>
    <w:p w14:paraId="0B0D845A" w14:textId="35810741" w:rsidR="001E2274" w:rsidRDefault="00310DEE" w:rsidP="00815BDE">
      <w:pPr>
        <w:rPr>
          <w:b w:val="0"/>
          <w:bCs w:val="0"/>
          <w:caps/>
          <w:sz w:val="24"/>
          <w:szCs w:val="24"/>
          <w:rtl/>
        </w:rPr>
      </w:pPr>
      <w:r>
        <w:rPr>
          <w:rFonts w:hint="cs"/>
          <w:b w:val="0"/>
          <w:bCs w:val="0"/>
          <w:caps/>
          <w:sz w:val="24"/>
          <w:szCs w:val="24"/>
          <w:rtl/>
        </w:rPr>
        <w:t>יערה יום יערה יום חמישי עידכנו שזה מחוץ לסדר היום עדכנתי במייל</w:t>
      </w:r>
    </w:p>
    <w:p w14:paraId="3865FBFE" w14:textId="77777777" w:rsidR="001E2274" w:rsidRDefault="001E2274" w:rsidP="00815BDE">
      <w:pPr>
        <w:rPr>
          <w:b w:val="0"/>
          <w:bCs w:val="0"/>
          <w:caps/>
          <w:sz w:val="24"/>
          <w:szCs w:val="24"/>
          <w:rtl/>
        </w:rPr>
      </w:pPr>
    </w:p>
    <w:p w14:paraId="06B64BF3" w14:textId="77777777" w:rsidR="001E2274" w:rsidRDefault="003361D4" w:rsidP="00815BDE">
      <w:pPr>
        <w:rPr>
          <w:caps/>
          <w:sz w:val="24"/>
          <w:szCs w:val="24"/>
          <w:u w:val="single"/>
          <w:rtl/>
        </w:rPr>
      </w:pPr>
      <w:r w:rsidRPr="003361D4">
        <w:rPr>
          <w:rFonts w:hint="cs"/>
          <w:caps/>
          <w:sz w:val="24"/>
          <w:szCs w:val="24"/>
          <w:u w:val="single"/>
          <w:rtl/>
        </w:rPr>
        <w:t>עורך דין ניצן בן ארויה - יועץ משפטי לוועדה המחוזית</w:t>
      </w:r>
      <w:r w:rsidR="001E2274">
        <w:rPr>
          <w:rFonts w:hint="cs"/>
          <w:caps/>
          <w:sz w:val="24"/>
          <w:szCs w:val="24"/>
          <w:u w:val="single"/>
          <w:rtl/>
        </w:rPr>
        <w:t>:</w:t>
      </w:r>
    </w:p>
    <w:p w14:paraId="3C3B3A3C" w14:textId="48C69E5E" w:rsidR="001E2274" w:rsidRDefault="00310DEE" w:rsidP="00815BDE">
      <w:pPr>
        <w:rPr>
          <w:b w:val="0"/>
          <w:bCs w:val="0"/>
          <w:caps/>
          <w:sz w:val="24"/>
          <w:szCs w:val="24"/>
          <w:rtl/>
        </w:rPr>
      </w:pPr>
      <w:r>
        <w:rPr>
          <w:rFonts w:hint="cs"/>
          <w:b w:val="0"/>
          <w:bCs w:val="0"/>
          <w:caps/>
          <w:sz w:val="24"/>
          <w:szCs w:val="24"/>
          <w:rtl/>
        </w:rPr>
        <w:t>מה הייתה ההערה לנחל ...</w:t>
      </w:r>
    </w:p>
    <w:p w14:paraId="3B8117B0" w14:textId="77777777" w:rsidR="001E2274" w:rsidRDefault="001E2274" w:rsidP="00815BDE">
      <w:pPr>
        <w:rPr>
          <w:b w:val="0"/>
          <w:bCs w:val="0"/>
          <w:caps/>
          <w:sz w:val="24"/>
          <w:szCs w:val="24"/>
          <w:rtl/>
        </w:rPr>
      </w:pPr>
    </w:p>
    <w:p w14:paraId="18616C2C" w14:textId="77777777" w:rsidR="001E2274" w:rsidRDefault="003109B2" w:rsidP="00815BDE">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42F6438E" w14:textId="1A8C6DEA" w:rsidR="001E2274" w:rsidRDefault="00310DEE" w:rsidP="00815BDE">
      <w:pPr>
        <w:rPr>
          <w:b w:val="0"/>
          <w:bCs w:val="0"/>
          <w:caps/>
          <w:sz w:val="24"/>
          <w:szCs w:val="24"/>
          <w:rtl/>
        </w:rPr>
      </w:pPr>
      <w:r>
        <w:rPr>
          <w:rFonts w:hint="cs"/>
          <w:b w:val="0"/>
          <w:bCs w:val="0"/>
          <w:caps/>
          <w:sz w:val="24"/>
          <w:szCs w:val="24"/>
          <w:rtl/>
        </w:rPr>
        <w:t>לא (לא ברור) לא שאני ראיתי</w:t>
      </w:r>
    </w:p>
    <w:p w14:paraId="6276A1AA" w14:textId="77777777" w:rsidR="001E2274" w:rsidRDefault="001E2274" w:rsidP="00815BDE">
      <w:pPr>
        <w:rPr>
          <w:b w:val="0"/>
          <w:bCs w:val="0"/>
          <w:caps/>
          <w:sz w:val="24"/>
          <w:szCs w:val="24"/>
          <w:rtl/>
        </w:rPr>
      </w:pPr>
    </w:p>
    <w:p w14:paraId="75B891CD" w14:textId="77777777" w:rsidR="001E2274" w:rsidRDefault="005E0962" w:rsidP="00815BDE">
      <w:pPr>
        <w:rPr>
          <w:caps/>
          <w:sz w:val="24"/>
          <w:szCs w:val="24"/>
          <w:u w:val="single"/>
          <w:rtl/>
        </w:rPr>
      </w:pPr>
      <w:r w:rsidRPr="005E0962">
        <w:rPr>
          <w:rFonts w:hint="cs"/>
          <w:caps/>
          <w:sz w:val="24"/>
          <w:szCs w:val="24"/>
          <w:u w:val="single"/>
          <w:rtl/>
        </w:rPr>
        <w:t>מר משה ילמה - מזכירות הוועדה</w:t>
      </w:r>
      <w:r w:rsidR="001E2274">
        <w:rPr>
          <w:rFonts w:hint="cs"/>
          <w:caps/>
          <w:sz w:val="24"/>
          <w:szCs w:val="24"/>
          <w:u w:val="single"/>
          <w:rtl/>
        </w:rPr>
        <w:t>:</w:t>
      </w:r>
    </w:p>
    <w:p w14:paraId="7CB60982" w14:textId="6C7F965E" w:rsidR="001E2274" w:rsidRDefault="00310DEE" w:rsidP="00815BDE">
      <w:pPr>
        <w:rPr>
          <w:b w:val="0"/>
          <w:bCs w:val="0"/>
          <w:caps/>
          <w:sz w:val="24"/>
          <w:szCs w:val="24"/>
          <w:rtl/>
        </w:rPr>
      </w:pPr>
      <w:r>
        <w:rPr>
          <w:rFonts w:hint="cs"/>
          <w:b w:val="0"/>
          <w:bCs w:val="0"/>
          <w:caps/>
          <w:sz w:val="24"/>
          <w:szCs w:val="24"/>
          <w:rtl/>
        </w:rPr>
        <w:t>אז תסתכלי תראי יום חמישי</w:t>
      </w:r>
    </w:p>
    <w:p w14:paraId="7C24D1B8" w14:textId="77777777" w:rsidR="001E2274" w:rsidRDefault="001E2274" w:rsidP="00815BDE">
      <w:pPr>
        <w:rPr>
          <w:b w:val="0"/>
          <w:bCs w:val="0"/>
          <w:caps/>
          <w:sz w:val="24"/>
          <w:szCs w:val="24"/>
          <w:rtl/>
        </w:rPr>
      </w:pPr>
    </w:p>
    <w:p w14:paraId="55164933" w14:textId="77777777" w:rsidR="001E2274" w:rsidRDefault="006D6799" w:rsidP="00815BDE">
      <w:pPr>
        <w:rPr>
          <w:caps/>
          <w:sz w:val="24"/>
          <w:szCs w:val="24"/>
          <w:u w:val="single"/>
          <w:rtl/>
        </w:rPr>
      </w:pPr>
      <w:r w:rsidRPr="006D6799">
        <w:rPr>
          <w:rFonts w:hint="cs"/>
          <w:caps/>
          <w:sz w:val="24"/>
          <w:szCs w:val="24"/>
          <w:u w:val="single"/>
          <w:rtl/>
        </w:rPr>
        <w:t>מר דן קוניאק - נציג לשכת התכנון</w:t>
      </w:r>
      <w:r w:rsidR="001E2274">
        <w:rPr>
          <w:rFonts w:hint="cs"/>
          <w:caps/>
          <w:sz w:val="24"/>
          <w:szCs w:val="24"/>
          <w:u w:val="single"/>
          <w:rtl/>
        </w:rPr>
        <w:t>:</w:t>
      </w:r>
    </w:p>
    <w:p w14:paraId="792A4500" w14:textId="44BE56D7" w:rsidR="001E2274" w:rsidRDefault="00310DEE" w:rsidP="00815BDE">
      <w:pPr>
        <w:rPr>
          <w:b w:val="0"/>
          <w:bCs w:val="0"/>
          <w:caps/>
          <w:sz w:val="24"/>
          <w:szCs w:val="24"/>
          <w:rtl/>
        </w:rPr>
      </w:pPr>
      <w:r>
        <w:rPr>
          <w:rFonts w:hint="cs"/>
          <w:b w:val="0"/>
          <w:bCs w:val="0"/>
          <w:caps/>
          <w:sz w:val="24"/>
          <w:szCs w:val="24"/>
          <w:rtl/>
        </w:rPr>
        <w:t>... לסמן סטטוטורי</w:t>
      </w:r>
      <w:r w:rsidR="000F703D">
        <w:rPr>
          <w:rFonts w:hint="cs"/>
          <w:b w:val="0"/>
          <w:bCs w:val="0"/>
          <w:caps/>
          <w:sz w:val="24"/>
          <w:szCs w:val="24"/>
          <w:rtl/>
        </w:rPr>
        <w:t xml:space="preserve"> </w:t>
      </w:r>
      <w:r>
        <w:rPr>
          <w:rFonts w:hint="cs"/>
          <w:b w:val="0"/>
          <w:bCs w:val="0"/>
          <w:caps/>
          <w:sz w:val="24"/>
          <w:szCs w:val="24"/>
          <w:rtl/>
        </w:rPr>
        <w:t>...</w:t>
      </w:r>
    </w:p>
    <w:p w14:paraId="2B8E6D51" w14:textId="77777777" w:rsidR="001E2274" w:rsidRDefault="001E2274" w:rsidP="00815BDE">
      <w:pPr>
        <w:rPr>
          <w:b w:val="0"/>
          <w:bCs w:val="0"/>
          <w:caps/>
          <w:sz w:val="24"/>
          <w:szCs w:val="24"/>
          <w:rtl/>
        </w:rPr>
      </w:pPr>
    </w:p>
    <w:p w14:paraId="382BC1B9" w14:textId="77777777" w:rsidR="001E2274" w:rsidRDefault="003361D4" w:rsidP="00815BDE">
      <w:pPr>
        <w:rPr>
          <w:caps/>
          <w:sz w:val="24"/>
          <w:szCs w:val="24"/>
          <w:u w:val="single"/>
          <w:rtl/>
        </w:rPr>
      </w:pPr>
      <w:r w:rsidRPr="003361D4">
        <w:rPr>
          <w:rFonts w:hint="cs"/>
          <w:caps/>
          <w:sz w:val="24"/>
          <w:szCs w:val="24"/>
          <w:u w:val="single"/>
          <w:rtl/>
        </w:rPr>
        <w:t>עורך דין ניצן בן ארויה - יועץ משפטי לוועדה המחוזית</w:t>
      </w:r>
      <w:r w:rsidR="001E2274">
        <w:rPr>
          <w:rFonts w:hint="cs"/>
          <w:caps/>
          <w:sz w:val="24"/>
          <w:szCs w:val="24"/>
          <w:u w:val="single"/>
          <w:rtl/>
        </w:rPr>
        <w:t>:</w:t>
      </w:r>
    </w:p>
    <w:p w14:paraId="324620D8" w14:textId="53031439" w:rsidR="001E2274" w:rsidRDefault="00310DEE" w:rsidP="00815BDE">
      <w:pPr>
        <w:rPr>
          <w:b w:val="0"/>
          <w:bCs w:val="0"/>
          <w:caps/>
          <w:sz w:val="24"/>
          <w:szCs w:val="24"/>
          <w:rtl/>
        </w:rPr>
      </w:pPr>
      <w:r>
        <w:rPr>
          <w:rFonts w:hint="cs"/>
          <w:b w:val="0"/>
          <w:bCs w:val="0"/>
          <w:caps/>
          <w:sz w:val="24"/>
          <w:szCs w:val="24"/>
          <w:rtl/>
        </w:rPr>
        <w:t>אוקיי</w:t>
      </w:r>
    </w:p>
    <w:p w14:paraId="12047E71" w14:textId="77777777" w:rsidR="001E2274" w:rsidRDefault="001E2274" w:rsidP="00815BDE">
      <w:pPr>
        <w:rPr>
          <w:b w:val="0"/>
          <w:bCs w:val="0"/>
          <w:caps/>
          <w:sz w:val="24"/>
          <w:szCs w:val="24"/>
          <w:rtl/>
        </w:rPr>
      </w:pPr>
    </w:p>
    <w:p w14:paraId="646A3A0E" w14:textId="77777777" w:rsidR="001E2274" w:rsidRDefault="006D6799" w:rsidP="00815BDE">
      <w:pPr>
        <w:rPr>
          <w:caps/>
          <w:sz w:val="24"/>
          <w:szCs w:val="24"/>
          <w:u w:val="single"/>
          <w:rtl/>
        </w:rPr>
      </w:pPr>
      <w:r w:rsidRPr="006D6799">
        <w:rPr>
          <w:rFonts w:hint="cs"/>
          <w:caps/>
          <w:sz w:val="24"/>
          <w:szCs w:val="24"/>
          <w:u w:val="single"/>
          <w:rtl/>
        </w:rPr>
        <w:t>מר דן קוניאק - נציג לשכת התכנון</w:t>
      </w:r>
      <w:r w:rsidR="001E2274">
        <w:rPr>
          <w:rFonts w:hint="cs"/>
          <w:caps/>
          <w:sz w:val="24"/>
          <w:szCs w:val="24"/>
          <w:u w:val="single"/>
          <w:rtl/>
        </w:rPr>
        <w:t>:</w:t>
      </w:r>
    </w:p>
    <w:p w14:paraId="60D7B5CF" w14:textId="01B3A915" w:rsidR="001E2274" w:rsidRDefault="00310DEE" w:rsidP="00815BDE">
      <w:pPr>
        <w:rPr>
          <w:b w:val="0"/>
          <w:bCs w:val="0"/>
          <w:caps/>
          <w:sz w:val="24"/>
          <w:szCs w:val="24"/>
          <w:rtl/>
        </w:rPr>
      </w:pPr>
      <w:r>
        <w:rPr>
          <w:rFonts w:hint="cs"/>
          <w:b w:val="0"/>
          <w:bCs w:val="0"/>
          <w:caps/>
          <w:sz w:val="24"/>
          <w:szCs w:val="24"/>
          <w:rtl/>
        </w:rPr>
        <w:t xml:space="preserve">מותר גם לפי התמא לקבוע את השימושים האלה בתחום השפעת הנחל </w:t>
      </w:r>
    </w:p>
    <w:p w14:paraId="51736980" w14:textId="77777777" w:rsidR="001E2274" w:rsidRDefault="001E2274" w:rsidP="00815BDE">
      <w:pPr>
        <w:rPr>
          <w:b w:val="0"/>
          <w:bCs w:val="0"/>
          <w:caps/>
          <w:sz w:val="24"/>
          <w:szCs w:val="24"/>
          <w:rtl/>
        </w:rPr>
      </w:pPr>
    </w:p>
    <w:p w14:paraId="3763FFFB" w14:textId="77777777" w:rsidR="001E2274" w:rsidRDefault="003361D4" w:rsidP="00815BDE">
      <w:pPr>
        <w:rPr>
          <w:caps/>
          <w:sz w:val="24"/>
          <w:szCs w:val="24"/>
          <w:u w:val="single"/>
          <w:rtl/>
        </w:rPr>
      </w:pPr>
      <w:r w:rsidRPr="003361D4">
        <w:rPr>
          <w:rFonts w:hint="cs"/>
          <w:caps/>
          <w:sz w:val="24"/>
          <w:szCs w:val="24"/>
          <w:u w:val="single"/>
          <w:rtl/>
        </w:rPr>
        <w:t>עורך דין ניצן בן ארויה - יועץ משפטי לוועדה המחוזית</w:t>
      </w:r>
      <w:r w:rsidR="001E2274">
        <w:rPr>
          <w:rFonts w:hint="cs"/>
          <w:caps/>
          <w:sz w:val="24"/>
          <w:szCs w:val="24"/>
          <w:u w:val="single"/>
          <w:rtl/>
        </w:rPr>
        <w:t>:</w:t>
      </w:r>
    </w:p>
    <w:p w14:paraId="14AD3BA9" w14:textId="5A422A77" w:rsidR="001E2274" w:rsidRDefault="00310DEE" w:rsidP="00815BDE">
      <w:pPr>
        <w:rPr>
          <w:b w:val="0"/>
          <w:bCs w:val="0"/>
          <w:caps/>
          <w:sz w:val="24"/>
          <w:szCs w:val="24"/>
          <w:rtl/>
        </w:rPr>
      </w:pPr>
      <w:r>
        <w:rPr>
          <w:rFonts w:hint="cs"/>
          <w:b w:val="0"/>
          <w:bCs w:val="0"/>
          <w:caps/>
          <w:sz w:val="24"/>
          <w:szCs w:val="24"/>
          <w:rtl/>
        </w:rPr>
        <w:t>אוקיי</w:t>
      </w:r>
    </w:p>
    <w:p w14:paraId="53A33308" w14:textId="77777777" w:rsidR="001E2274" w:rsidRDefault="001E2274" w:rsidP="00815BDE">
      <w:pPr>
        <w:rPr>
          <w:b w:val="0"/>
          <w:bCs w:val="0"/>
          <w:caps/>
          <w:sz w:val="24"/>
          <w:szCs w:val="24"/>
          <w:rtl/>
        </w:rPr>
      </w:pPr>
    </w:p>
    <w:p w14:paraId="0B716E41" w14:textId="77777777" w:rsidR="001E2274" w:rsidRDefault="006D6799" w:rsidP="00815BDE">
      <w:pPr>
        <w:rPr>
          <w:caps/>
          <w:sz w:val="24"/>
          <w:szCs w:val="24"/>
          <w:u w:val="single"/>
          <w:rtl/>
        </w:rPr>
      </w:pPr>
      <w:r w:rsidRPr="006D6799">
        <w:rPr>
          <w:rFonts w:hint="cs"/>
          <w:caps/>
          <w:sz w:val="24"/>
          <w:szCs w:val="24"/>
          <w:u w:val="single"/>
          <w:rtl/>
        </w:rPr>
        <w:t>מר דן קוניאק - נציג לשכת התכנון</w:t>
      </w:r>
      <w:r w:rsidR="001E2274">
        <w:rPr>
          <w:rFonts w:hint="cs"/>
          <w:caps/>
          <w:sz w:val="24"/>
          <w:szCs w:val="24"/>
          <w:u w:val="single"/>
          <w:rtl/>
        </w:rPr>
        <w:t>:</w:t>
      </w:r>
    </w:p>
    <w:p w14:paraId="0DD54C38" w14:textId="1260177A" w:rsidR="001E2274" w:rsidRDefault="00310DEE" w:rsidP="00815BDE">
      <w:pPr>
        <w:rPr>
          <w:b w:val="0"/>
          <w:bCs w:val="0"/>
          <w:caps/>
          <w:sz w:val="24"/>
          <w:szCs w:val="24"/>
          <w:rtl/>
        </w:rPr>
      </w:pPr>
      <w:r>
        <w:rPr>
          <w:rFonts w:hint="cs"/>
          <w:b w:val="0"/>
          <w:bCs w:val="0"/>
          <w:caps/>
          <w:sz w:val="24"/>
          <w:szCs w:val="24"/>
          <w:rtl/>
        </w:rPr>
        <w:t>כי הם כבר קיימים. בנוסף</w:t>
      </w:r>
      <w:r w:rsidR="000F703D">
        <w:rPr>
          <w:rFonts w:hint="cs"/>
          <w:b w:val="0"/>
          <w:bCs w:val="0"/>
          <w:caps/>
          <w:sz w:val="24"/>
          <w:szCs w:val="24"/>
          <w:rtl/>
        </w:rPr>
        <w:t xml:space="preserve"> </w:t>
      </w:r>
      <w:r>
        <w:rPr>
          <w:rFonts w:hint="cs"/>
          <w:b w:val="0"/>
          <w:bCs w:val="0"/>
          <w:caps/>
          <w:sz w:val="24"/>
          <w:szCs w:val="24"/>
          <w:rtl/>
        </w:rPr>
        <w:t xml:space="preserve">... בפגישה גם הגנת הסביבה עם רשות הניקוז </w:t>
      </w:r>
    </w:p>
    <w:p w14:paraId="36E9AA73" w14:textId="77777777" w:rsidR="001E2274" w:rsidRDefault="001E2274" w:rsidP="00815BDE">
      <w:pPr>
        <w:rPr>
          <w:b w:val="0"/>
          <w:bCs w:val="0"/>
          <w:caps/>
          <w:sz w:val="24"/>
          <w:szCs w:val="24"/>
          <w:rtl/>
        </w:rPr>
      </w:pPr>
    </w:p>
    <w:p w14:paraId="1131C6D4" w14:textId="77777777" w:rsidR="001E2274" w:rsidRDefault="003361D4" w:rsidP="00310DEE">
      <w:pPr>
        <w:rPr>
          <w:caps/>
          <w:sz w:val="24"/>
          <w:szCs w:val="24"/>
          <w:u w:val="single"/>
          <w:rtl/>
        </w:rPr>
      </w:pPr>
      <w:r w:rsidRPr="003361D4">
        <w:rPr>
          <w:rFonts w:hint="cs"/>
          <w:caps/>
          <w:sz w:val="24"/>
          <w:szCs w:val="24"/>
          <w:u w:val="single"/>
          <w:rtl/>
        </w:rPr>
        <w:lastRenderedPageBreak/>
        <w:t>עורך דין ניצן בן ארויה - יועץ משפטי לוועדה המחוזית</w:t>
      </w:r>
      <w:r w:rsidR="001E2274">
        <w:rPr>
          <w:rFonts w:hint="cs"/>
          <w:caps/>
          <w:sz w:val="24"/>
          <w:szCs w:val="24"/>
          <w:u w:val="single"/>
          <w:rtl/>
        </w:rPr>
        <w:t>:</w:t>
      </w:r>
    </w:p>
    <w:p w14:paraId="2F92DC34" w14:textId="199F594E" w:rsidR="001E2274" w:rsidRDefault="00310DEE" w:rsidP="00310DEE">
      <w:pPr>
        <w:rPr>
          <w:b w:val="0"/>
          <w:bCs w:val="0"/>
          <w:caps/>
          <w:sz w:val="24"/>
          <w:szCs w:val="24"/>
          <w:rtl/>
        </w:rPr>
      </w:pPr>
      <w:r>
        <w:rPr>
          <w:rFonts w:hint="cs"/>
          <w:b w:val="0"/>
          <w:bCs w:val="0"/>
          <w:caps/>
          <w:sz w:val="24"/>
          <w:szCs w:val="24"/>
          <w:rtl/>
        </w:rPr>
        <w:t xml:space="preserve">כלומר כל סוגית הנחל לובנה אגב ההליך התכנוני אגב ההפקדה. ההערה ההערה של המאה ותשע הייתה לסמן כלומר אנחנו גם מסמנים, זה לא סוגיה שהיא צצה לראשונה, </w:t>
      </w:r>
    </w:p>
    <w:p w14:paraId="3D3CD0E0" w14:textId="77777777" w:rsidR="001E2274" w:rsidRDefault="001E2274" w:rsidP="00310DEE">
      <w:pPr>
        <w:rPr>
          <w:b w:val="0"/>
          <w:bCs w:val="0"/>
          <w:caps/>
          <w:sz w:val="24"/>
          <w:szCs w:val="24"/>
          <w:rtl/>
        </w:rPr>
      </w:pPr>
    </w:p>
    <w:p w14:paraId="0BEF91BE" w14:textId="77777777" w:rsidR="001E2274" w:rsidRDefault="003109B2" w:rsidP="00310DEE">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612A7B63" w14:textId="3DA55D0D" w:rsidR="001E2274" w:rsidRDefault="00310DEE" w:rsidP="00310DEE">
      <w:pPr>
        <w:rPr>
          <w:b w:val="0"/>
          <w:bCs w:val="0"/>
          <w:caps/>
          <w:sz w:val="24"/>
          <w:szCs w:val="24"/>
          <w:rtl/>
        </w:rPr>
      </w:pPr>
      <w:r>
        <w:rPr>
          <w:rFonts w:hint="cs"/>
          <w:b w:val="0"/>
          <w:bCs w:val="0"/>
          <w:caps/>
          <w:sz w:val="24"/>
          <w:szCs w:val="24"/>
          <w:rtl/>
        </w:rPr>
        <w:t xml:space="preserve">אין אין סוגיה </w:t>
      </w:r>
    </w:p>
    <w:p w14:paraId="6125E5B5" w14:textId="77777777" w:rsidR="001E2274" w:rsidRDefault="001E2274" w:rsidP="00310DEE">
      <w:pPr>
        <w:rPr>
          <w:b w:val="0"/>
          <w:bCs w:val="0"/>
          <w:caps/>
          <w:sz w:val="24"/>
          <w:szCs w:val="24"/>
          <w:rtl/>
        </w:rPr>
      </w:pPr>
    </w:p>
    <w:p w14:paraId="04C53284" w14:textId="77777777" w:rsidR="001E2274" w:rsidRDefault="003361D4" w:rsidP="00310DEE">
      <w:pPr>
        <w:rPr>
          <w:caps/>
          <w:sz w:val="24"/>
          <w:szCs w:val="24"/>
          <w:u w:val="single"/>
          <w:rtl/>
        </w:rPr>
      </w:pPr>
      <w:r w:rsidRPr="003361D4">
        <w:rPr>
          <w:rFonts w:hint="cs"/>
          <w:caps/>
          <w:sz w:val="24"/>
          <w:szCs w:val="24"/>
          <w:u w:val="single"/>
          <w:rtl/>
        </w:rPr>
        <w:t>עורך דין ניצן בן ארויה - יועץ משפטי לוועדה המחוזית</w:t>
      </w:r>
      <w:r w:rsidR="001E2274">
        <w:rPr>
          <w:rFonts w:hint="cs"/>
          <w:caps/>
          <w:sz w:val="24"/>
          <w:szCs w:val="24"/>
          <w:u w:val="single"/>
          <w:rtl/>
        </w:rPr>
        <w:t>:</w:t>
      </w:r>
    </w:p>
    <w:p w14:paraId="6559DCF0" w14:textId="00B6ED96" w:rsidR="001E2274" w:rsidRDefault="00310DEE" w:rsidP="00310DEE">
      <w:pPr>
        <w:rPr>
          <w:b w:val="0"/>
          <w:bCs w:val="0"/>
          <w:caps/>
          <w:sz w:val="24"/>
          <w:szCs w:val="24"/>
          <w:rtl/>
        </w:rPr>
      </w:pPr>
      <w:r>
        <w:rPr>
          <w:rFonts w:hint="cs"/>
          <w:b w:val="0"/>
          <w:bCs w:val="0"/>
          <w:caps/>
          <w:sz w:val="24"/>
          <w:szCs w:val="24"/>
          <w:rtl/>
        </w:rPr>
        <w:t>אגב ה,</w:t>
      </w:r>
    </w:p>
    <w:p w14:paraId="05EA43C6" w14:textId="77777777" w:rsidR="001E2274" w:rsidRDefault="001E2274" w:rsidP="00310DEE">
      <w:pPr>
        <w:rPr>
          <w:b w:val="0"/>
          <w:bCs w:val="0"/>
          <w:caps/>
          <w:sz w:val="24"/>
          <w:szCs w:val="24"/>
          <w:rtl/>
        </w:rPr>
      </w:pPr>
    </w:p>
    <w:p w14:paraId="6C0F7CF0" w14:textId="77777777" w:rsidR="001E2274" w:rsidRDefault="003109B2" w:rsidP="00310DEE">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0C2BB0CB" w14:textId="1C2FAD13" w:rsidR="001E2274" w:rsidRDefault="00310DEE" w:rsidP="00310DEE">
      <w:pPr>
        <w:rPr>
          <w:b w:val="0"/>
          <w:bCs w:val="0"/>
          <w:caps/>
          <w:sz w:val="24"/>
          <w:szCs w:val="24"/>
          <w:rtl/>
        </w:rPr>
      </w:pPr>
      <w:r>
        <w:rPr>
          <w:rFonts w:hint="cs"/>
          <w:b w:val="0"/>
          <w:bCs w:val="0"/>
          <w:caps/>
          <w:sz w:val="24"/>
          <w:szCs w:val="24"/>
          <w:rtl/>
        </w:rPr>
        <w:t xml:space="preserve">יש כאן את העניין של ההסטה של נחל סיר נכון? </w:t>
      </w:r>
    </w:p>
    <w:p w14:paraId="0736AF71" w14:textId="77777777" w:rsidR="001E2274" w:rsidRDefault="001E2274" w:rsidP="00310DEE">
      <w:pPr>
        <w:rPr>
          <w:b w:val="0"/>
          <w:bCs w:val="0"/>
          <w:caps/>
          <w:sz w:val="24"/>
          <w:szCs w:val="24"/>
          <w:rtl/>
        </w:rPr>
      </w:pPr>
    </w:p>
    <w:p w14:paraId="06BEE92B" w14:textId="77777777" w:rsidR="001E2274" w:rsidRDefault="003361D4" w:rsidP="00310DEE">
      <w:pPr>
        <w:rPr>
          <w:caps/>
          <w:sz w:val="24"/>
          <w:szCs w:val="24"/>
          <w:u w:val="single"/>
          <w:rtl/>
        </w:rPr>
      </w:pPr>
      <w:r w:rsidRPr="003361D4">
        <w:rPr>
          <w:rFonts w:hint="cs"/>
          <w:caps/>
          <w:sz w:val="24"/>
          <w:szCs w:val="24"/>
          <w:u w:val="single"/>
          <w:rtl/>
        </w:rPr>
        <w:t>עורך דין ניצן בן ארויה - יועץ משפטי לוועדה המחוזית</w:t>
      </w:r>
      <w:r w:rsidR="001E2274">
        <w:rPr>
          <w:rFonts w:hint="cs"/>
          <w:caps/>
          <w:sz w:val="24"/>
          <w:szCs w:val="24"/>
          <w:u w:val="single"/>
          <w:rtl/>
        </w:rPr>
        <w:t>:</w:t>
      </w:r>
    </w:p>
    <w:p w14:paraId="63FCBDC0" w14:textId="2938E53C" w:rsidR="001E2274" w:rsidRDefault="00310DEE" w:rsidP="00310DEE">
      <w:pPr>
        <w:rPr>
          <w:b w:val="0"/>
          <w:bCs w:val="0"/>
          <w:caps/>
          <w:sz w:val="24"/>
          <w:szCs w:val="24"/>
          <w:rtl/>
        </w:rPr>
      </w:pPr>
      <w:r>
        <w:rPr>
          <w:rFonts w:hint="cs"/>
          <w:b w:val="0"/>
          <w:bCs w:val="0"/>
          <w:caps/>
          <w:sz w:val="24"/>
          <w:szCs w:val="24"/>
          <w:rtl/>
        </w:rPr>
        <w:t>כן אבל רגע</w:t>
      </w:r>
    </w:p>
    <w:p w14:paraId="57F5317B" w14:textId="77777777" w:rsidR="001E2274" w:rsidRDefault="001E2274" w:rsidP="00310DEE">
      <w:pPr>
        <w:rPr>
          <w:b w:val="0"/>
          <w:bCs w:val="0"/>
          <w:caps/>
          <w:sz w:val="24"/>
          <w:szCs w:val="24"/>
          <w:rtl/>
        </w:rPr>
      </w:pPr>
    </w:p>
    <w:p w14:paraId="6049F1C6" w14:textId="77777777" w:rsidR="001E2274" w:rsidRDefault="003109B2" w:rsidP="00310DEE">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6391B5A0" w14:textId="6503DD34" w:rsidR="001E2274" w:rsidRDefault="00310DEE" w:rsidP="00310DEE">
      <w:pPr>
        <w:rPr>
          <w:b w:val="0"/>
          <w:bCs w:val="0"/>
          <w:caps/>
          <w:sz w:val="24"/>
          <w:szCs w:val="24"/>
          <w:rtl/>
        </w:rPr>
      </w:pPr>
      <w:r>
        <w:rPr>
          <w:rFonts w:hint="cs"/>
          <w:b w:val="0"/>
          <w:bCs w:val="0"/>
          <w:caps/>
          <w:sz w:val="24"/>
          <w:szCs w:val="24"/>
          <w:rtl/>
        </w:rPr>
        <w:t>עדיין יש שם,</w:t>
      </w:r>
    </w:p>
    <w:p w14:paraId="747814B2" w14:textId="77777777" w:rsidR="001E2274" w:rsidRDefault="001E2274" w:rsidP="00310DEE">
      <w:pPr>
        <w:rPr>
          <w:b w:val="0"/>
          <w:bCs w:val="0"/>
          <w:caps/>
          <w:sz w:val="24"/>
          <w:szCs w:val="24"/>
          <w:rtl/>
        </w:rPr>
      </w:pPr>
    </w:p>
    <w:p w14:paraId="4CC299CB" w14:textId="77777777" w:rsidR="001E2274" w:rsidRDefault="003361D4" w:rsidP="00310DEE">
      <w:pPr>
        <w:rPr>
          <w:caps/>
          <w:sz w:val="24"/>
          <w:szCs w:val="24"/>
          <w:u w:val="single"/>
          <w:rtl/>
        </w:rPr>
      </w:pPr>
      <w:r w:rsidRPr="003361D4">
        <w:rPr>
          <w:rFonts w:hint="cs"/>
          <w:caps/>
          <w:sz w:val="24"/>
          <w:szCs w:val="24"/>
          <w:u w:val="single"/>
          <w:rtl/>
        </w:rPr>
        <w:t>עורך דין ניצן בן ארויה - יועץ משפטי לוועדה המחוזית</w:t>
      </w:r>
      <w:r w:rsidR="001E2274">
        <w:rPr>
          <w:rFonts w:hint="cs"/>
          <w:caps/>
          <w:sz w:val="24"/>
          <w:szCs w:val="24"/>
          <w:u w:val="single"/>
          <w:rtl/>
        </w:rPr>
        <w:t>:</w:t>
      </w:r>
    </w:p>
    <w:p w14:paraId="0CF66B40" w14:textId="0FCD29A0" w:rsidR="001E2274" w:rsidRDefault="00310DEE" w:rsidP="00310DEE">
      <w:pPr>
        <w:rPr>
          <w:b w:val="0"/>
          <w:bCs w:val="0"/>
          <w:caps/>
          <w:sz w:val="24"/>
          <w:szCs w:val="24"/>
          <w:rtl/>
        </w:rPr>
      </w:pPr>
      <w:r>
        <w:rPr>
          <w:rFonts w:hint="cs"/>
          <w:b w:val="0"/>
          <w:bCs w:val="0"/>
          <w:caps/>
          <w:sz w:val="24"/>
          <w:szCs w:val="24"/>
          <w:rtl/>
        </w:rPr>
        <w:t>זה מה שאני מנסה לומר לפי מה ש, דן ומירב אומרים זה לא סוגיה ש, לא טופלה אגב הפקדת התוכנית ואגב התיאומים שנעשו. ההערה של המאה ותשע הייתה יותר במישור הטכני של סימון</w:t>
      </w:r>
    </w:p>
    <w:p w14:paraId="3DBEE8C6" w14:textId="77777777" w:rsidR="001E2274" w:rsidRDefault="001E2274" w:rsidP="00310DEE">
      <w:pPr>
        <w:rPr>
          <w:b w:val="0"/>
          <w:bCs w:val="0"/>
          <w:caps/>
          <w:sz w:val="24"/>
          <w:szCs w:val="24"/>
          <w:rtl/>
        </w:rPr>
      </w:pPr>
    </w:p>
    <w:p w14:paraId="7E230F4A" w14:textId="77777777" w:rsidR="001E2274" w:rsidRDefault="006D6799" w:rsidP="00310DEE">
      <w:pPr>
        <w:rPr>
          <w:caps/>
          <w:sz w:val="24"/>
          <w:szCs w:val="24"/>
          <w:u w:val="single"/>
          <w:rtl/>
        </w:rPr>
      </w:pPr>
      <w:r w:rsidRPr="006D6799">
        <w:rPr>
          <w:rFonts w:hint="cs"/>
          <w:caps/>
          <w:sz w:val="24"/>
          <w:szCs w:val="24"/>
          <w:u w:val="single"/>
          <w:rtl/>
        </w:rPr>
        <w:t>מר דן קוניאק - נציג לשכת התכנון</w:t>
      </w:r>
      <w:r w:rsidR="001E2274">
        <w:rPr>
          <w:rFonts w:hint="cs"/>
          <w:caps/>
          <w:sz w:val="24"/>
          <w:szCs w:val="24"/>
          <w:u w:val="single"/>
          <w:rtl/>
        </w:rPr>
        <w:t>:</w:t>
      </w:r>
    </w:p>
    <w:p w14:paraId="75ED0DA8" w14:textId="6092E333" w:rsidR="001E2274" w:rsidRDefault="00310DEE" w:rsidP="00310DEE">
      <w:pPr>
        <w:rPr>
          <w:b w:val="0"/>
          <w:bCs w:val="0"/>
          <w:caps/>
          <w:sz w:val="24"/>
          <w:szCs w:val="24"/>
          <w:rtl/>
        </w:rPr>
      </w:pPr>
      <w:r>
        <w:rPr>
          <w:rFonts w:hint="cs"/>
          <w:b w:val="0"/>
          <w:bCs w:val="0"/>
          <w:caps/>
          <w:sz w:val="24"/>
          <w:szCs w:val="24"/>
          <w:rtl/>
        </w:rPr>
        <w:t xml:space="preserve">נכון </w:t>
      </w:r>
    </w:p>
    <w:p w14:paraId="5FF4D45C" w14:textId="77777777" w:rsidR="001E2274" w:rsidRDefault="001E2274" w:rsidP="00310DEE">
      <w:pPr>
        <w:rPr>
          <w:b w:val="0"/>
          <w:bCs w:val="0"/>
          <w:caps/>
          <w:sz w:val="24"/>
          <w:szCs w:val="24"/>
          <w:rtl/>
        </w:rPr>
      </w:pPr>
    </w:p>
    <w:p w14:paraId="20BAB7DA" w14:textId="77777777" w:rsidR="001E2274" w:rsidRDefault="003361D4" w:rsidP="00310DEE">
      <w:pPr>
        <w:rPr>
          <w:caps/>
          <w:sz w:val="24"/>
          <w:szCs w:val="24"/>
          <w:u w:val="single"/>
          <w:rtl/>
        </w:rPr>
      </w:pPr>
      <w:r w:rsidRPr="003361D4">
        <w:rPr>
          <w:rFonts w:hint="cs"/>
          <w:caps/>
          <w:sz w:val="24"/>
          <w:szCs w:val="24"/>
          <w:u w:val="single"/>
          <w:rtl/>
        </w:rPr>
        <w:t>עורך דין ניצן בן ארויה - יועץ משפטי לוועדה המחוזית</w:t>
      </w:r>
      <w:r w:rsidR="001E2274">
        <w:rPr>
          <w:rFonts w:hint="cs"/>
          <w:caps/>
          <w:sz w:val="24"/>
          <w:szCs w:val="24"/>
          <w:u w:val="single"/>
          <w:rtl/>
        </w:rPr>
        <w:t>:</w:t>
      </w:r>
    </w:p>
    <w:p w14:paraId="2DA7A691" w14:textId="220E7C13" w:rsidR="001E2274" w:rsidRDefault="00310DEE" w:rsidP="00310DEE">
      <w:pPr>
        <w:rPr>
          <w:b w:val="0"/>
          <w:bCs w:val="0"/>
          <w:caps/>
          <w:sz w:val="24"/>
          <w:szCs w:val="24"/>
          <w:rtl/>
        </w:rPr>
      </w:pPr>
      <w:r>
        <w:rPr>
          <w:rFonts w:hint="cs"/>
          <w:b w:val="0"/>
          <w:bCs w:val="0"/>
          <w:caps/>
          <w:sz w:val="24"/>
          <w:szCs w:val="24"/>
          <w:rtl/>
        </w:rPr>
        <w:t xml:space="preserve">הסוגיה המהותית לובנה, אפשר להציג את התיאום וכו אבל זה לובן זה לא </w:t>
      </w:r>
    </w:p>
    <w:p w14:paraId="4E83C4DB" w14:textId="77777777" w:rsidR="001E2274" w:rsidRDefault="001E2274" w:rsidP="00310DEE">
      <w:pPr>
        <w:rPr>
          <w:b w:val="0"/>
          <w:bCs w:val="0"/>
          <w:caps/>
          <w:sz w:val="24"/>
          <w:szCs w:val="24"/>
          <w:rtl/>
        </w:rPr>
      </w:pPr>
    </w:p>
    <w:p w14:paraId="4BBA881D" w14:textId="77777777" w:rsidR="001E2274" w:rsidRDefault="00D17364" w:rsidP="00310DEE">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56C3581E" w14:textId="362BDC98" w:rsidR="001E2274" w:rsidRDefault="00310DEE" w:rsidP="00310DEE">
      <w:pPr>
        <w:rPr>
          <w:b w:val="0"/>
          <w:bCs w:val="0"/>
          <w:caps/>
          <w:sz w:val="24"/>
          <w:szCs w:val="24"/>
          <w:rtl/>
        </w:rPr>
      </w:pPr>
      <w:r>
        <w:rPr>
          <w:rFonts w:hint="cs"/>
          <w:b w:val="0"/>
          <w:bCs w:val="0"/>
          <w:caps/>
          <w:sz w:val="24"/>
          <w:szCs w:val="24"/>
          <w:rtl/>
        </w:rPr>
        <w:t>רק ביקשו טכני רק ביקשו לעשות סימון טכני, את הדיון המהותי כבר קיימנו</w:t>
      </w:r>
    </w:p>
    <w:p w14:paraId="3023F3EE" w14:textId="77777777" w:rsidR="001E2274" w:rsidRDefault="001E2274" w:rsidP="00310DEE">
      <w:pPr>
        <w:rPr>
          <w:b w:val="0"/>
          <w:bCs w:val="0"/>
          <w:caps/>
          <w:sz w:val="24"/>
          <w:szCs w:val="24"/>
          <w:rtl/>
        </w:rPr>
      </w:pPr>
    </w:p>
    <w:p w14:paraId="207B13DF" w14:textId="77777777" w:rsidR="001E2274" w:rsidRDefault="003361D4" w:rsidP="00310DEE">
      <w:pPr>
        <w:rPr>
          <w:caps/>
          <w:sz w:val="24"/>
          <w:szCs w:val="24"/>
          <w:u w:val="single"/>
          <w:rtl/>
        </w:rPr>
      </w:pPr>
      <w:r w:rsidRPr="003361D4">
        <w:rPr>
          <w:rFonts w:hint="cs"/>
          <w:caps/>
          <w:sz w:val="24"/>
          <w:szCs w:val="24"/>
          <w:u w:val="single"/>
          <w:rtl/>
        </w:rPr>
        <w:t>עורך דין ניצן בן ארויה - יועץ משפטי לוועדה המחוזית</w:t>
      </w:r>
      <w:r w:rsidR="001E2274">
        <w:rPr>
          <w:rFonts w:hint="cs"/>
          <w:caps/>
          <w:sz w:val="24"/>
          <w:szCs w:val="24"/>
          <w:u w:val="single"/>
          <w:rtl/>
        </w:rPr>
        <w:t>:</w:t>
      </w:r>
    </w:p>
    <w:p w14:paraId="75CE310A" w14:textId="4E0492A8" w:rsidR="001E2274" w:rsidRDefault="00310DEE" w:rsidP="00310DEE">
      <w:pPr>
        <w:rPr>
          <w:b w:val="0"/>
          <w:bCs w:val="0"/>
          <w:caps/>
          <w:sz w:val="24"/>
          <w:szCs w:val="24"/>
          <w:rtl/>
        </w:rPr>
      </w:pPr>
      <w:r>
        <w:rPr>
          <w:rFonts w:hint="cs"/>
          <w:b w:val="0"/>
          <w:bCs w:val="0"/>
          <w:caps/>
          <w:sz w:val="24"/>
          <w:szCs w:val="24"/>
          <w:rtl/>
        </w:rPr>
        <w:t xml:space="preserve">היה דיון מהותי בעניין הזה זה לא </w:t>
      </w:r>
    </w:p>
    <w:p w14:paraId="6E51BA4A" w14:textId="77777777" w:rsidR="001E2274" w:rsidRDefault="001E2274" w:rsidP="00310DEE">
      <w:pPr>
        <w:rPr>
          <w:b w:val="0"/>
          <w:bCs w:val="0"/>
          <w:caps/>
          <w:sz w:val="24"/>
          <w:szCs w:val="24"/>
          <w:rtl/>
        </w:rPr>
      </w:pPr>
    </w:p>
    <w:p w14:paraId="5E4AFA97" w14:textId="77777777" w:rsidR="001E2274" w:rsidRDefault="00D17364" w:rsidP="00310DEE">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0979EA6F" w14:textId="2CB60783" w:rsidR="001E2274" w:rsidRDefault="00310DEE" w:rsidP="00310DEE">
      <w:pPr>
        <w:rPr>
          <w:b w:val="0"/>
          <w:bCs w:val="0"/>
          <w:caps/>
          <w:sz w:val="24"/>
          <w:szCs w:val="24"/>
          <w:rtl/>
        </w:rPr>
      </w:pPr>
      <w:r>
        <w:rPr>
          <w:rFonts w:hint="cs"/>
          <w:b w:val="0"/>
          <w:bCs w:val="0"/>
          <w:caps/>
          <w:sz w:val="24"/>
          <w:szCs w:val="24"/>
          <w:rtl/>
        </w:rPr>
        <w:t>טוב חברים</w:t>
      </w:r>
    </w:p>
    <w:p w14:paraId="50649800" w14:textId="77777777" w:rsidR="001E2274" w:rsidRDefault="001E2274" w:rsidP="00310DEE">
      <w:pPr>
        <w:rPr>
          <w:b w:val="0"/>
          <w:bCs w:val="0"/>
          <w:caps/>
          <w:sz w:val="24"/>
          <w:szCs w:val="24"/>
          <w:rtl/>
        </w:rPr>
      </w:pPr>
    </w:p>
    <w:p w14:paraId="25187485" w14:textId="77777777" w:rsidR="001E2274" w:rsidRDefault="000A5C33" w:rsidP="00310DEE">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669452C0" w14:textId="7D7C5010" w:rsidR="001E2274" w:rsidRDefault="00310DEE" w:rsidP="00310DEE">
      <w:pPr>
        <w:rPr>
          <w:b w:val="0"/>
          <w:bCs w:val="0"/>
          <w:caps/>
          <w:sz w:val="24"/>
          <w:szCs w:val="24"/>
          <w:rtl/>
        </w:rPr>
      </w:pPr>
      <w:r>
        <w:rPr>
          <w:rFonts w:hint="cs"/>
          <w:b w:val="0"/>
          <w:bCs w:val="0"/>
          <w:caps/>
          <w:sz w:val="24"/>
          <w:szCs w:val="24"/>
          <w:rtl/>
        </w:rPr>
        <w:t>אחרת לא היינו מכניסים את זה מחוץ לסדר היום אם היה לזה משהו מהותי בתוך ה,</w:t>
      </w:r>
      <w:r w:rsidR="000F703D">
        <w:rPr>
          <w:rFonts w:hint="cs"/>
          <w:b w:val="0"/>
          <w:bCs w:val="0"/>
          <w:caps/>
          <w:sz w:val="24"/>
          <w:szCs w:val="24"/>
          <w:rtl/>
        </w:rPr>
        <w:t xml:space="preserve"> </w:t>
      </w:r>
      <w:r>
        <w:rPr>
          <w:rFonts w:hint="cs"/>
          <w:b w:val="0"/>
          <w:bCs w:val="0"/>
          <w:caps/>
          <w:sz w:val="24"/>
          <w:szCs w:val="24"/>
          <w:rtl/>
        </w:rPr>
        <w:t>...</w:t>
      </w:r>
    </w:p>
    <w:p w14:paraId="3E28203A" w14:textId="77777777" w:rsidR="001E2274" w:rsidRDefault="001E2274" w:rsidP="00310DEE">
      <w:pPr>
        <w:rPr>
          <w:b w:val="0"/>
          <w:bCs w:val="0"/>
          <w:caps/>
          <w:sz w:val="24"/>
          <w:szCs w:val="24"/>
          <w:rtl/>
        </w:rPr>
      </w:pPr>
    </w:p>
    <w:p w14:paraId="08A8C413" w14:textId="77777777" w:rsidR="001E2274" w:rsidRDefault="00D17364" w:rsidP="00310DEE">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615DAFA3" w14:textId="363ACBCA" w:rsidR="001E2274" w:rsidRDefault="00310DEE" w:rsidP="00310DEE">
      <w:pPr>
        <w:rPr>
          <w:b w:val="0"/>
          <w:bCs w:val="0"/>
          <w:caps/>
          <w:sz w:val="24"/>
          <w:szCs w:val="24"/>
          <w:rtl/>
        </w:rPr>
      </w:pPr>
      <w:r>
        <w:rPr>
          <w:rFonts w:hint="cs"/>
          <w:b w:val="0"/>
          <w:bCs w:val="0"/>
          <w:caps/>
          <w:sz w:val="24"/>
          <w:szCs w:val="24"/>
          <w:rtl/>
        </w:rPr>
        <w:t xml:space="preserve">יש לנו חמש דקות הפסקה אנחנו בעשרה לשתים עשרה ממשיכים </w:t>
      </w:r>
    </w:p>
    <w:p w14:paraId="24691DF3" w14:textId="77777777" w:rsidR="001E2274" w:rsidRDefault="001E2274" w:rsidP="00310DEE">
      <w:pPr>
        <w:rPr>
          <w:b w:val="0"/>
          <w:bCs w:val="0"/>
          <w:caps/>
          <w:sz w:val="24"/>
          <w:szCs w:val="24"/>
          <w:rtl/>
        </w:rPr>
      </w:pPr>
    </w:p>
    <w:p w14:paraId="5FEC17C4" w14:textId="77777777" w:rsidR="001E2274" w:rsidRDefault="00310DEE" w:rsidP="00310DEE">
      <w:pPr>
        <w:rPr>
          <w:b w:val="0"/>
          <w:bCs w:val="0"/>
          <w:caps/>
          <w:sz w:val="24"/>
          <w:szCs w:val="24"/>
          <w:rtl/>
        </w:rPr>
      </w:pPr>
      <w:r>
        <w:rPr>
          <w:rFonts w:hint="cs"/>
          <w:b w:val="0"/>
          <w:bCs w:val="0"/>
          <w:caps/>
          <w:sz w:val="24"/>
          <w:szCs w:val="24"/>
          <w:rtl/>
        </w:rPr>
        <w:t xml:space="preserve">(הקלטה הופסקה) </w:t>
      </w:r>
    </w:p>
    <w:p w14:paraId="6FAEB4B0" w14:textId="77777777" w:rsidR="001E2274" w:rsidRDefault="001E2274" w:rsidP="00310DEE">
      <w:pPr>
        <w:rPr>
          <w:b w:val="0"/>
          <w:bCs w:val="0"/>
          <w:caps/>
          <w:sz w:val="24"/>
          <w:szCs w:val="24"/>
          <w:rtl/>
        </w:rPr>
      </w:pPr>
    </w:p>
    <w:p w14:paraId="6203C0C9" w14:textId="77777777" w:rsidR="001E2274" w:rsidRDefault="00D17364" w:rsidP="00310DEE">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23D4C6B0" w14:textId="4D76CF83" w:rsidR="001E2274" w:rsidRDefault="00B631F1" w:rsidP="00310DEE">
      <w:pPr>
        <w:rPr>
          <w:b w:val="0"/>
          <w:bCs w:val="0"/>
          <w:caps/>
          <w:sz w:val="24"/>
          <w:szCs w:val="24"/>
          <w:rtl/>
        </w:rPr>
      </w:pPr>
      <w:r>
        <w:rPr>
          <w:rFonts w:hint="cs"/>
          <w:b w:val="0"/>
          <w:bCs w:val="0"/>
          <w:caps/>
          <w:sz w:val="24"/>
          <w:szCs w:val="24"/>
          <w:rtl/>
        </w:rPr>
        <w:t xml:space="preserve">מירב מירב </w:t>
      </w:r>
      <w:r w:rsidR="00E64B68">
        <w:rPr>
          <w:rFonts w:hint="cs"/>
          <w:b w:val="0"/>
          <w:bCs w:val="0"/>
          <w:caps/>
          <w:sz w:val="24"/>
          <w:szCs w:val="24"/>
          <w:rtl/>
        </w:rPr>
        <w:t xml:space="preserve">התחלנו שלום לכולם אנחנו בתוכנית </w:t>
      </w:r>
      <w:r w:rsidR="00E64B68" w:rsidRPr="00E64B68">
        <w:rPr>
          <w:b w:val="0"/>
          <w:bCs w:val="0"/>
          <w:caps/>
          <w:sz w:val="24"/>
          <w:szCs w:val="24"/>
          <w:rtl/>
        </w:rPr>
        <w:t>405-0831933. שער העיר מגרש 2005</w:t>
      </w:r>
      <w:r w:rsidR="00E64B68">
        <w:rPr>
          <w:rFonts w:hint="cs"/>
          <w:b w:val="0"/>
          <w:bCs w:val="0"/>
          <w:caps/>
          <w:sz w:val="24"/>
          <w:szCs w:val="24"/>
          <w:rtl/>
        </w:rPr>
        <w:t>, זה נתניה נכון?</w:t>
      </w:r>
    </w:p>
    <w:p w14:paraId="1C56B3BC" w14:textId="77777777" w:rsidR="001E2274" w:rsidRDefault="001E2274" w:rsidP="00310DEE">
      <w:pPr>
        <w:rPr>
          <w:b w:val="0"/>
          <w:bCs w:val="0"/>
          <w:caps/>
          <w:sz w:val="24"/>
          <w:szCs w:val="24"/>
          <w:rtl/>
        </w:rPr>
      </w:pPr>
    </w:p>
    <w:p w14:paraId="55F50E74" w14:textId="77777777" w:rsidR="001E2274" w:rsidRDefault="000A5C33" w:rsidP="00310DEE">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1422D4AF" w14:textId="4507C3F3" w:rsidR="001E2274" w:rsidRDefault="00E64B68" w:rsidP="00310DEE">
      <w:pPr>
        <w:rPr>
          <w:b w:val="0"/>
          <w:bCs w:val="0"/>
          <w:caps/>
          <w:sz w:val="24"/>
          <w:szCs w:val="24"/>
          <w:rtl/>
        </w:rPr>
      </w:pPr>
      <w:r>
        <w:rPr>
          <w:rFonts w:hint="cs"/>
          <w:b w:val="0"/>
          <w:bCs w:val="0"/>
          <w:caps/>
          <w:sz w:val="24"/>
          <w:szCs w:val="24"/>
          <w:rtl/>
        </w:rPr>
        <w:t xml:space="preserve">לא, כפר - סבא </w:t>
      </w:r>
    </w:p>
    <w:p w14:paraId="4539E713" w14:textId="77777777" w:rsidR="001E2274" w:rsidRDefault="001E2274" w:rsidP="00310DEE">
      <w:pPr>
        <w:rPr>
          <w:b w:val="0"/>
          <w:bCs w:val="0"/>
          <w:caps/>
          <w:sz w:val="24"/>
          <w:szCs w:val="24"/>
          <w:rtl/>
        </w:rPr>
      </w:pPr>
    </w:p>
    <w:p w14:paraId="4D3215E8" w14:textId="77777777" w:rsidR="001E2274" w:rsidRDefault="000A3DA6" w:rsidP="00310DEE">
      <w:pPr>
        <w:rPr>
          <w:caps/>
          <w:sz w:val="24"/>
          <w:szCs w:val="24"/>
          <w:u w:val="single"/>
          <w:rtl/>
        </w:rPr>
      </w:pPr>
      <w:r w:rsidRPr="000A3DA6">
        <w:rPr>
          <w:rFonts w:hint="cs"/>
          <w:caps/>
          <w:sz w:val="24"/>
          <w:szCs w:val="24"/>
          <w:u w:val="single"/>
          <w:rtl/>
        </w:rPr>
        <w:t>מר תומר דוידסון - נציג מנהל מקרקעי ישראל בוועדה המחוזית</w:t>
      </w:r>
      <w:r w:rsidR="001E2274">
        <w:rPr>
          <w:rFonts w:hint="cs"/>
          <w:caps/>
          <w:sz w:val="24"/>
          <w:szCs w:val="24"/>
          <w:u w:val="single"/>
          <w:rtl/>
        </w:rPr>
        <w:t>:</w:t>
      </w:r>
    </w:p>
    <w:p w14:paraId="17BC51EC" w14:textId="3538556D" w:rsidR="001E2274" w:rsidRDefault="00E64B68" w:rsidP="00310DEE">
      <w:pPr>
        <w:rPr>
          <w:b w:val="0"/>
          <w:bCs w:val="0"/>
          <w:caps/>
          <w:sz w:val="24"/>
          <w:szCs w:val="24"/>
          <w:rtl/>
        </w:rPr>
      </w:pPr>
      <w:r>
        <w:rPr>
          <w:rFonts w:hint="cs"/>
          <w:b w:val="0"/>
          <w:bCs w:val="0"/>
          <w:caps/>
          <w:sz w:val="24"/>
          <w:szCs w:val="24"/>
          <w:rtl/>
        </w:rPr>
        <w:t xml:space="preserve">כפר - סבא </w:t>
      </w:r>
    </w:p>
    <w:p w14:paraId="59628B15" w14:textId="77777777" w:rsidR="001E2274" w:rsidRDefault="001E2274" w:rsidP="00310DEE">
      <w:pPr>
        <w:rPr>
          <w:b w:val="0"/>
          <w:bCs w:val="0"/>
          <w:caps/>
          <w:sz w:val="24"/>
          <w:szCs w:val="24"/>
          <w:rtl/>
        </w:rPr>
      </w:pPr>
    </w:p>
    <w:p w14:paraId="4DEA56D4" w14:textId="77777777" w:rsidR="001E2274" w:rsidRDefault="00D17364" w:rsidP="00310DEE">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3EE45514" w14:textId="157F40EC" w:rsidR="001E2274" w:rsidRDefault="00E64B68" w:rsidP="00310DEE">
      <w:pPr>
        <w:rPr>
          <w:b w:val="0"/>
          <w:bCs w:val="0"/>
          <w:caps/>
          <w:sz w:val="24"/>
          <w:szCs w:val="24"/>
          <w:rtl/>
        </w:rPr>
      </w:pPr>
      <w:r>
        <w:rPr>
          <w:rFonts w:hint="cs"/>
          <w:b w:val="0"/>
          <w:bCs w:val="0"/>
          <w:caps/>
          <w:sz w:val="24"/>
          <w:szCs w:val="24"/>
          <w:rtl/>
        </w:rPr>
        <w:t>כפר - סבא סליחה</w:t>
      </w:r>
      <w:r w:rsidR="000F703D">
        <w:rPr>
          <w:rFonts w:hint="cs"/>
          <w:b w:val="0"/>
          <w:bCs w:val="0"/>
          <w:caps/>
          <w:sz w:val="24"/>
          <w:szCs w:val="24"/>
          <w:rtl/>
        </w:rPr>
        <w:t xml:space="preserve"> </w:t>
      </w:r>
      <w:r>
        <w:rPr>
          <w:rFonts w:hint="cs"/>
          <w:b w:val="0"/>
          <w:bCs w:val="0"/>
          <w:caps/>
          <w:sz w:val="24"/>
          <w:szCs w:val="24"/>
          <w:rtl/>
        </w:rPr>
        <w:t>... כן בבקשה מי מציג את התוכנית בבקשה? אנחנו בדיון בהפקדה</w:t>
      </w:r>
    </w:p>
    <w:p w14:paraId="347E93E6" w14:textId="77777777" w:rsidR="001E2274" w:rsidRDefault="001E2274" w:rsidP="00310DEE">
      <w:pPr>
        <w:rPr>
          <w:b w:val="0"/>
          <w:bCs w:val="0"/>
          <w:caps/>
          <w:sz w:val="24"/>
          <w:szCs w:val="24"/>
          <w:rtl/>
        </w:rPr>
      </w:pPr>
    </w:p>
    <w:p w14:paraId="74AE3412" w14:textId="77777777" w:rsidR="001E2274" w:rsidRDefault="00B7418D" w:rsidP="00E64B68">
      <w:pPr>
        <w:rPr>
          <w:caps/>
          <w:sz w:val="24"/>
          <w:szCs w:val="24"/>
          <w:u w:val="single"/>
          <w:rtl/>
        </w:rPr>
      </w:pPr>
      <w:r w:rsidRPr="00B7418D">
        <w:rPr>
          <w:rFonts w:hint="cs"/>
          <w:caps/>
          <w:sz w:val="24"/>
          <w:szCs w:val="24"/>
          <w:u w:val="single"/>
          <w:rtl/>
        </w:rPr>
        <w:t>מר דני אוחנה - אדריכל עורך התוכנית</w:t>
      </w:r>
      <w:r w:rsidR="001E2274">
        <w:rPr>
          <w:rFonts w:hint="cs"/>
          <w:caps/>
          <w:sz w:val="24"/>
          <w:szCs w:val="24"/>
          <w:u w:val="single"/>
          <w:rtl/>
        </w:rPr>
        <w:t>:</w:t>
      </w:r>
    </w:p>
    <w:p w14:paraId="69A76806" w14:textId="3211EC97" w:rsidR="001E2274" w:rsidRDefault="00E64B68" w:rsidP="00E64B68">
      <w:pPr>
        <w:rPr>
          <w:b w:val="0"/>
          <w:bCs w:val="0"/>
          <w:caps/>
          <w:sz w:val="24"/>
          <w:szCs w:val="24"/>
          <w:rtl/>
        </w:rPr>
      </w:pPr>
      <w:r>
        <w:rPr>
          <w:rFonts w:hint="cs"/>
          <w:b w:val="0"/>
          <w:bCs w:val="0"/>
          <w:caps/>
          <w:sz w:val="24"/>
          <w:szCs w:val="24"/>
          <w:rtl/>
        </w:rPr>
        <w:t xml:space="preserve">שלום שלום לכולם שמי דני אוחנה משרד משה צור אדריכלים נמצאת איתי כאן (לא ברור) פלאח </w:t>
      </w:r>
    </w:p>
    <w:p w14:paraId="76FCAE46" w14:textId="77777777" w:rsidR="001E2274" w:rsidRDefault="001E2274" w:rsidP="00E64B68">
      <w:pPr>
        <w:rPr>
          <w:b w:val="0"/>
          <w:bCs w:val="0"/>
          <w:caps/>
          <w:sz w:val="24"/>
          <w:szCs w:val="24"/>
          <w:rtl/>
        </w:rPr>
      </w:pPr>
    </w:p>
    <w:p w14:paraId="462C6E89" w14:textId="77777777" w:rsidR="001E2274" w:rsidRDefault="00B20642" w:rsidP="00E64B68">
      <w:pPr>
        <w:rPr>
          <w:caps/>
          <w:sz w:val="24"/>
          <w:szCs w:val="24"/>
          <w:u w:val="single"/>
          <w:rtl/>
        </w:rPr>
      </w:pPr>
      <w:r w:rsidRPr="00B20642">
        <w:rPr>
          <w:rFonts w:hint="cs"/>
          <w:caps/>
          <w:sz w:val="24"/>
          <w:szCs w:val="24"/>
          <w:u w:val="single"/>
          <w:rtl/>
        </w:rPr>
        <w:t>גב</w:t>
      </w:r>
      <w:r w:rsidRPr="00B20642">
        <w:rPr>
          <w:caps/>
          <w:sz w:val="24"/>
          <w:szCs w:val="24"/>
          <w:u w:val="single"/>
          <w:rtl/>
        </w:rPr>
        <w:t>'</w:t>
      </w:r>
      <w:r w:rsidRPr="00B20642">
        <w:rPr>
          <w:rFonts w:hint="cs"/>
          <w:caps/>
          <w:sz w:val="24"/>
          <w:szCs w:val="24"/>
          <w:u w:val="single"/>
          <w:rtl/>
        </w:rPr>
        <w:t xml:space="preserve"> אביבה פלח - מתכננת בתוכנית</w:t>
      </w:r>
      <w:r w:rsidR="001E2274">
        <w:rPr>
          <w:rFonts w:hint="cs"/>
          <w:caps/>
          <w:sz w:val="24"/>
          <w:szCs w:val="24"/>
          <w:u w:val="single"/>
          <w:rtl/>
        </w:rPr>
        <w:t>:</w:t>
      </w:r>
    </w:p>
    <w:p w14:paraId="0EBD8824" w14:textId="5A1080DC" w:rsidR="001E2274" w:rsidRDefault="00E64B68" w:rsidP="00E64B68">
      <w:pPr>
        <w:rPr>
          <w:b w:val="0"/>
          <w:bCs w:val="0"/>
          <w:caps/>
          <w:sz w:val="24"/>
          <w:szCs w:val="24"/>
          <w:rtl/>
        </w:rPr>
      </w:pPr>
      <w:r>
        <w:rPr>
          <w:rFonts w:hint="cs"/>
          <w:b w:val="0"/>
          <w:bCs w:val="0"/>
          <w:caps/>
          <w:sz w:val="24"/>
          <w:szCs w:val="24"/>
          <w:rtl/>
        </w:rPr>
        <w:t>שלום</w:t>
      </w:r>
    </w:p>
    <w:p w14:paraId="56B6BDD2" w14:textId="77777777" w:rsidR="001E2274" w:rsidRDefault="001E2274" w:rsidP="00E64B68">
      <w:pPr>
        <w:rPr>
          <w:b w:val="0"/>
          <w:bCs w:val="0"/>
          <w:caps/>
          <w:sz w:val="24"/>
          <w:szCs w:val="24"/>
          <w:rtl/>
        </w:rPr>
      </w:pPr>
    </w:p>
    <w:p w14:paraId="60198BFE" w14:textId="77777777" w:rsidR="001E2274" w:rsidRDefault="00B7418D" w:rsidP="00E64B68">
      <w:pPr>
        <w:rPr>
          <w:caps/>
          <w:sz w:val="24"/>
          <w:szCs w:val="24"/>
          <w:u w:val="single"/>
          <w:rtl/>
        </w:rPr>
      </w:pPr>
      <w:r w:rsidRPr="00B7418D">
        <w:rPr>
          <w:rFonts w:hint="cs"/>
          <w:caps/>
          <w:sz w:val="24"/>
          <w:szCs w:val="24"/>
          <w:u w:val="single"/>
          <w:rtl/>
        </w:rPr>
        <w:t>מר דני אוחנה - אדריכל עורך התוכנית</w:t>
      </w:r>
      <w:r w:rsidR="001E2274">
        <w:rPr>
          <w:rFonts w:hint="cs"/>
          <w:caps/>
          <w:sz w:val="24"/>
          <w:szCs w:val="24"/>
          <w:u w:val="single"/>
          <w:rtl/>
        </w:rPr>
        <w:t>:</w:t>
      </w:r>
    </w:p>
    <w:p w14:paraId="0DF82860" w14:textId="319945DA" w:rsidR="001E2274" w:rsidRDefault="00E64B68" w:rsidP="00E64B68">
      <w:pPr>
        <w:rPr>
          <w:b w:val="0"/>
          <w:bCs w:val="0"/>
          <w:caps/>
          <w:sz w:val="24"/>
          <w:szCs w:val="24"/>
          <w:rtl/>
        </w:rPr>
      </w:pPr>
      <w:r>
        <w:rPr>
          <w:rFonts w:hint="cs"/>
          <w:b w:val="0"/>
          <w:bCs w:val="0"/>
          <w:caps/>
          <w:sz w:val="24"/>
          <w:szCs w:val="24"/>
          <w:rtl/>
        </w:rPr>
        <w:t>מנהלת מחלקת תבע אצלנו ו, אבי מטיאס יושב כאן לצידי, יאיר נמצא כאן?</w:t>
      </w:r>
    </w:p>
    <w:p w14:paraId="3B9D0E03" w14:textId="77777777" w:rsidR="001E2274" w:rsidRDefault="001E2274" w:rsidP="00E64B68">
      <w:pPr>
        <w:rPr>
          <w:b w:val="0"/>
          <w:bCs w:val="0"/>
          <w:caps/>
          <w:sz w:val="24"/>
          <w:szCs w:val="24"/>
          <w:rtl/>
        </w:rPr>
      </w:pPr>
    </w:p>
    <w:p w14:paraId="128B9198" w14:textId="77777777" w:rsidR="001E2274" w:rsidRDefault="000A5C33" w:rsidP="00E64B68">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7CE1B7F8" w14:textId="4F1C7A45" w:rsidR="001E2274" w:rsidRDefault="00E64B68" w:rsidP="00E64B68">
      <w:pPr>
        <w:rPr>
          <w:b w:val="0"/>
          <w:bCs w:val="0"/>
          <w:caps/>
          <w:sz w:val="24"/>
          <w:szCs w:val="24"/>
          <w:rtl/>
        </w:rPr>
      </w:pPr>
      <w:r>
        <w:rPr>
          <w:rFonts w:hint="cs"/>
          <w:b w:val="0"/>
          <w:bCs w:val="0"/>
          <w:caps/>
          <w:sz w:val="24"/>
          <w:szCs w:val="24"/>
          <w:rtl/>
        </w:rPr>
        <w:t xml:space="preserve">יש יאיר כן </w:t>
      </w:r>
    </w:p>
    <w:p w14:paraId="132F5213" w14:textId="77777777" w:rsidR="001E2274" w:rsidRDefault="001E2274" w:rsidP="00E64B68">
      <w:pPr>
        <w:rPr>
          <w:b w:val="0"/>
          <w:bCs w:val="0"/>
          <w:caps/>
          <w:sz w:val="24"/>
          <w:szCs w:val="24"/>
          <w:rtl/>
        </w:rPr>
      </w:pPr>
    </w:p>
    <w:p w14:paraId="0604AF9B" w14:textId="77777777" w:rsidR="001E2274" w:rsidRDefault="00B7418D" w:rsidP="00E64B68">
      <w:pPr>
        <w:rPr>
          <w:caps/>
          <w:sz w:val="24"/>
          <w:szCs w:val="24"/>
          <w:u w:val="single"/>
          <w:rtl/>
        </w:rPr>
      </w:pPr>
      <w:r w:rsidRPr="00B7418D">
        <w:rPr>
          <w:rFonts w:hint="cs"/>
          <w:caps/>
          <w:sz w:val="24"/>
          <w:szCs w:val="24"/>
          <w:u w:val="single"/>
          <w:rtl/>
        </w:rPr>
        <w:t>מר דני אוחנה - אדריכל עורך התוכנית</w:t>
      </w:r>
      <w:r w:rsidR="001E2274">
        <w:rPr>
          <w:rFonts w:hint="cs"/>
          <w:caps/>
          <w:sz w:val="24"/>
          <w:szCs w:val="24"/>
          <w:u w:val="single"/>
          <w:rtl/>
        </w:rPr>
        <w:t>:</w:t>
      </w:r>
    </w:p>
    <w:p w14:paraId="2351D7D1" w14:textId="0F5D369C" w:rsidR="001E2274" w:rsidRDefault="00E64B68" w:rsidP="00E64B68">
      <w:pPr>
        <w:rPr>
          <w:b w:val="0"/>
          <w:bCs w:val="0"/>
          <w:caps/>
          <w:sz w:val="24"/>
          <w:szCs w:val="24"/>
          <w:rtl/>
        </w:rPr>
      </w:pPr>
      <w:r>
        <w:rPr>
          <w:rFonts w:hint="cs"/>
          <w:b w:val="0"/>
          <w:bCs w:val="0"/>
          <w:caps/>
          <w:sz w:val="24"/>
          <w:szCs w:val="24"/>
          <w:rtl/>
        </w:rPr>
        <w:t xml:space="preserve">אמירה יש </w:t>
      </w:r>
      <w:r w:rsidR="00E46C6F">
        <w:rPr>
          <w:rFonts w:hint="cs"/>
          <w:b w:val="0"/>
          <w:bCs w:val="0"/>
          <w:caps/>
          <w:sz w:val="24"/>
          <w:szCs w:val="24"/>
          <w:rtl/>
        </w:rPr>
        <w:t xml:space="preserve">יועצים נוספים או שאנחנו </w:t>
      </w:r>
    </w:p>
    <w:p w14:paraId="196C533C" w14:textId="77777777" w:rsidR="001E2274" w:rsidRDefault="001E2274" w:rsidP="00E64B68">
      <w:pPr>
        <w:rPr>
          <w:b w:val="0"/>
          <w:bCs w:val="0"/>
          <w:caps/>
          <w:sz w:val="24"/>
          <w:szCs w:val="24"/>
          <w:rtl/>
        </w:rPr>
      </w:pPr>
    </w:p>
    <w:p w14:paraId="0A0A6A6E" w14:textId="77777777" w:rsidR="001E2274" w:rsidRDefault="00B20642" w:rsidP="00E64B68">
      <w:pPr>
        <w:rPr>
          <w:caps/>
          <w:sz w:val="24"/>
          <w:szCs w:val="24"/>
          <w:u w:val="single"/>
          <w:rtl/>
        </w:rPr>
      </w:pPr>
      <w:r w:rsidRPr="00B20642">
        <w:rPr>
          <w:rFonts w:hint="cs"/>
          <w:caps/>
          <w:sz w:val="24"/>
          <w:szCs w:val="24"/>
          <w:u w:val="single"/>
          <w:rtl/>
        </w:rPr>
        <w:t>גב</w:t>
      </w:r>
      <w:r w:rsidRPr="00B20642">
        <w:rPr>
          <w:caps/>
          <w:sz w:val="24"/>
          <w:szCs w:val="24"/>
          <w:u w:val="single"/>
          <w:rtl/>
        </w:rPr>
        <w:t>'</w:t>
      </w:r>
      <w:r w:rsidRPr="00B20642">
        <w:rPr>
          <w:rFonts w:hint="cs"/>
          <w:caps/>
          <w:sz w:val="24"/>
          <w:szCs w:val="24"/>
          <w:u w:val="single"/>
          <w:rtl/>
        </w:rPr>
        <w:t xml:space="preserve"> אביבה פלח - מתכננת בתוכנית</w:t>
      </w:r>
      <w:r w:rsidR="001E2274">
        <w:rPr>
          <w:rFonts w:hint="cs"/>
          <w:caps/>
          <w:sz w:val="24"/>
          <w:szCs w:val="24"/>
          <w:u w:val="single"/>
          <w:rtl/>
        </w:rPr>
        <w:t>:</w:t>
      </w:r>
    </w:p>
    <w:p w14:paraId="5199AB6B" w14:textId="7CD171DF" w:rsidR="001E2274" w:rsidRDefault="00E46C6F" w:rsidP="00E64B68">
      <w:pPr>
        <w:rPr>
          <w:b w:val="0"/>
          <w:bCs w:val="0"/>
          <w:caps/>
          <w:sz w:val="24"/>
          <w:szCs w:val="24"/>
          <w:rtl/>
        </w:rPr>
      </w:pPr>
      <w:r>
        <w:rPr>
          <w:rFonts w:hint="cs"/>
          <w:b w:val="0"/>
          <w:bCs w:val="0"/>
          <w:caps/>
          <w:sz w:val="24"/>
          <w:szCs w:val="24"/>
          <w:rtl/>
        </w:rPr>
        <w:t xml:space="preserve">כן היועצים צריכים להצטרף כנראה פותחים להם אחד אחד כולם יודעים </w:t>
      </w:r>
    </w:p>
    <w:p w14:paraId="6BC1DE57" w14:textId="77777777" w:rsidR="001E2274" w:rsidRDefault="001E2274" w:rsidP="00E64B68">
      <w:pPr>
        <w:rPr>
          <w:b w:val="0"/>
          <w:bCs w:val="0"/>
          <w:caps/>
          <w:sz w:val="24"/>
          <w:szCs w:val="24"/>
          <w:rtl/>
        </w:rPr>
      </w:pPr>
    </w:p>
    <w:p w14:paraId="743D4F0B" w14:textId="77777777" w:rsidR="001E2274" w:rsidRDefault="00D26530" w:rsidP="00E64B68">
      <w:pPr>
        <w:rPr>
          <w:caps/>
          <w:sz w:val="24"/>
          <w:szCs w:val="24"/>
          <w:u w:val="single"/>
          <w:rtl/>
        </w:rPr>
      </w:pPr>
      <w:r w:rsidRPr="00D26530">
        <w:rPr>
          <w:rFonts w:hint="cs"/>
          <w:caps/>
          <w:sz w:val="24"/>
          <w:szCs w:val="24"/>
          <w:u w:val="single"/>
          <w:rtl/>
        </w:rPr>
        <w:t>מר יאיר אילן - מנהל מחלקת תב</w:t>
      </w:r>
      <w:r w:rsidRPr="00D26530">
        <w:rPr>
          <w:caps/>
          <w:sz w:val="24"/>
          <w:szCs w:val="24"/>
          <w:u w:val="single"/>
          <w:rtl/>
        </w:rPr>
        <w:t>"</w:t>
      </w:r>
      <w:r w:rsidRPr="00D26530">
        <w:rPr>
          <w:rFonts w:hint="cs"/>
          <w:caps/>
          <w:sz w:val="24"/>
          <w:szCs w:val="24"/>
          <w:u w:val="single"/>
          <w:rtl/>
        </w:rPr>
        <w:t>ע בשופרסל נדל</w:t>
      </w:r>
      <w:r w:rsidRPr="00D26530">
        <w:rPr>
          <w:caps/>
          <w:sz w:val="24"/>
          <w:szCs w:val="24"/>
          <w:u w:val="single"/>
          <w:rtl/>
        </w:rPr>
        <w:t>"</w:t>
      </w:r>
      <w:r w:rsidRPr="00D26530">
        <w:rPr>
          <w:rFonts w:hint="cs"/>
          <w:caps/>
          <w:sz w:val="24"/>
          <w:szCs w:val="24"/>
          <w:u w:val="single"/>
          <w:rtl/>
        </w:rPr>
        <w:t>ן</w:t>
      </w:r>
      <w:r w:rsidR="001E2274">
        <w:rPr>
          <w:rFonts w:hint="cs"/>
          <w:caps/>
          <w:sz w:val="24"/>
          <w:szCs w:val="24"/>
          <w:u w:val="single"/>
          <w:rtl/>
        </w:rPr>
        <w:t>:</w:t>
      </w:r>
    </w:p>
    <w:p w14:paraId="2485543C" w14:textId="4CA1BF86" w:rsidR="001E2274" w:rsidRDefault="002118E3" w:rsidP="00E64B68">
      <w:pPr>
        <w:rPr>
          <w:b w:val="0"/>
          <w:bCs w:val="0"/>
          <w:caps/>
          <w:sz w:val="24"/>
          <w:szCs w:val="24"/>
          <w:rtl/>
        </w:rPr>
      </w:pPr>
      <w:r>
        <w:rPr>
          <w:rFonts w:hint="cs"/>
          <w:b w:val="0"/>
          <w:bCs w:val="0"/>
          <w:caps/>
          <w:sz w:val="24"/>
          <w:szCs w:val="24"/>
          <w:rtl/>
        </w:rPr>
        <w:t xml:space="preserve">אהלן אני פה </w:t>
      </w:r>
    </w:p>
    <w:p w14:paraId="077B9CA1" w14:textId="77777777" w:rsidR="001E2274" w:rsidRDefault="001E2274" w:rsidP="00E64B68">
      <w:pPr>
        <w:rPr>
          <w:b w:val="0"/>
          <w:bCs w:val="0"/>
          <w:caps/>
          <w:sz w:val="24"/>
          <w:szCs w:val="24"/>
          <w:rtl/>
        </w:rPr>
      </w:pPr>
    </w:p>
    <w:p w14:paraId="135018FC" w14:textId="77777777" w:rsidR="001E2274" w:rsidRDefault="00B20642" w:rsidP="00E64B68">
      <w:pPr>
        <w:rPr>
          <w:caps/>
          <w:sz w:val="24"/>
          <w:szCs w:val="24"/>
          <w:u w:val="single"/>
          <w:rtl/>
        </w:rPr>
      </w:pPr>
      <w:r w:rsidRPr="00B20642">
        <w:rPr>
          <w:rFonts w:hint="cs"/>
          <w:caps/>
          <w:sz w:val="24"/>
          <w:szCs w:val="24"/>
          <w:u w:val="single"/>
          <w:rtl/>
        </w:rPr>
        <w:t>גב</w:t>
      </w:r>
      <w:r w:rsidRPr="00B20642">
        <w:rPr>
          <w:caps/>
          <w:sz w:val="24"/>
          <w:szCs w:val="24"/>
          <w:u w:val="single"/>
          <w:rtl/>
        </w:rPr>
        <w:t>'</w:t>
      </w:r>
      <w:r w:rsidRPr="00B20642">
        <w:rPr>
          <w:rFonts w:hint="cs"/>
          <w:caps/>
          <w:sz w:val="24"/>
          <w:szCs w:val="24"/>
          <w:u w:val="single"/>
          <w:rtl/>
        </w:rPr>
        <w:t xml:space="preserve"> אביבה פלח - מתכננת בתוכנית</w:t>
      </w:r>
      <w:r w:rsidR="001E2274">
        <w:rPr>
          <w:rFonts w:hint="cs"/>
          <w:caps/>
          <w:sz w:val="24"/>
          <w:szCs w:val="24"/>
          <w:u w:val="single"/>
          <w:rtl/>
        </w:rPr>
        <w:t>:</w:t>
      </w:r>
    </w:p>
    <w:p w14:paraId="1E7CB648" w14:textId="6F0E5141" w:rsidR="001E2274" w:rsidRDefault="002118E3" w:rsidP="00E64B68">
      <w:pPr>
        <w:rPr>
          <w:b w:val="0"/>
          <w:bCs w:val="0"/>
          <w:caps/>
          <w:sz w:val="24"/>
          <w:szCs w:val="24"/>
          <w:rtl/>
        </w:rPr>
      </w:pPr>
      <w:r>
        <w:rPr>
          <w:rFonts w:hint="cs"/>
          <w:b w:val="0"/>
          <w:bCs w:val="0"/>
          <w:caps/>
          <w:sz w:val="24"/>
          <w:szCs w:val="24"/>
          <w:rtl/>
        </w:rPr>
        <w:t xml:space="preserve">אוקיי יאיר איתנו </w:t>
      </w:r>
    </w:p>
    <w:p w14:paraId="2C348B0E" w14:textId="77777777" w:rsidR="001E2274" w:rsidRDefault="001E2274" w:rsidP="00E64B68">
      <w:pPr>
        <w:rPr>
          <w:b w:val="0"/>
          <w:bCs w:val="0"/>
          <w:caps/>
          <w:sz w:val="24"/>
          <w:szCs w:val="24"/>
          <w:rtl/>
        </w:rPr>
      </w:pPr>
    </w:p>
    <w:p w14:paraId="30DDE5DE" w14:textId="77777777" w:rsidR="001E2274" w:rsidRDefault="00B7418D" w:rsidP="00E64B68">
      <w:pPr>
        <w:rPr>
          <w:caps/>
          <w:sz w:val="24"/>
          <w:szCs w:val="24"/>
          <w:u w:val="single"/>
          <w:rtl/>
        </w:rPr>
      </w:pPr>
      <w:r w:rsidRPr="00B7418D">
        <w:rPr>
          <w:rFonts w:hint="cs"/>
          <w:caps/>
          <w:sz w:val="24"/>
          <w:szCs w:val="24"/>
          <w:u w:val="single"/>
          <w:rtl/>
        </w:rPr>
        <w:t>מר דני אוחנה - אדריכל עורך התוכנית</w:t>
      </w:r>
      <w:r w:rsidR="001E2274">
        <w:rPr>
          <w:rFonts w:hint="cs"/>
          <w:caps/>
          <w:sz w:val="24"/>
          <w:szCs w:val="24"/>
          <w:u w:val="single"/>
          <w:rtl/>
        </w:rPr>
        <w:t>:</w:t>
      </w:r>
    </w:p>
    <w:p w14:paraId="76A1C287" w14:textId="02DB4475" w:rsidR="001E2274" w:rsidRDefault="002118E3" w:rsidP="00E64B68">
      <w:pPr>
        <w:rPr>
          <w:b w:val="0"/>
          <w:bCs w:val="0"/>
          <w:caps/>
          <w:sz w:val="24"/>
          <w:szCs w:val="24"/>
          <w:rtl/>
        </w:rPr>
      </w:pPr>
      <w:r>
        <w:rPr>
          <w:rFonts w:hint="cs"/>
          <w:b w:val="0"/>
          <w:bCs w:val="0"/>
          <w:caps/>
          <w:sz w:val="24"/>
          <w:szCs w:val="24"/>
          <w:rtl/>
        </w:rPr>
        <w:t>יאיר אתה איתנו?</w:t>
      </w:r>
    </w:p>
    <w:p w14:paraId="76C76542" w14:textId="77777777" w:rsidR="001E2274" w:rsidRDefault="001E2274" w:rsidP="00E64B68">
      <w:pPr>
        <w:rPr>
          <w:b w:val="0"/>
          <w:bCs w:val="0"/>
          <w:caps/>
          <w:sz w:val="24"/>
          <w:szCs w:val="24"/>
          <w:rtl/>
        </w:rPr>
      </w:pPr>
    </w:p>
    <w:p w14:paraId="5A6587B6" w14:textId="77777777" w:rsidR="001E2274" w:rsidRDefault="00B20642" w:rsidP="00E64B68">
      <w:pPr>
        <w:rPr>
          <w:caps/>
          <w:sz w:val="24"/>
          <w:szCs w:val="24"/>
          <w:u w:val="single"/>
          <w:rtl/>
        </w:rPr>
      </w:pPr>
      <w:r w:rsidRPr="00B20642">
        <w:rPr>
          <w:rFonts w:hint="cs"/>
          <w:caps/>
          <w:sz w:val="24"/>
          <w:szCs w:val="24"/>
          <w:u w:val="single"/>
          <w:rtl/>
        </w:rPr>
        <w:t>גב</w:t>
      </w:r>
      <w:r w:rsidRPr="00B20642">
        <w:rPr>
          <w:caps/>
          <w:sz w:val="24"/>
          <w:szCs w:val="24"/>
          <w:u w:val="single"/>
          <w:rtl/>
        </w:rPr>
        <w:t>'</w:t>
      </w:r>
      <w:r w:rsidRPr="00B20642">
        <w:rPr>
          <w:rFonts w:hint="cs"/>
          <w:caps/>
          <w:sz w:val="24"/>
          <w:szCs w:val="24"/>
          <w:u w:val="single"/>
          <w:rtl/>
        </w:rPr>
        <w:t xml:space="preserve"> אביבה פלח - מתכננת בתוכנית</w:t>
      </w:r>
      <w:r w:rsidR="001E2274">
        <w:rPr>
          <w:rFonts w:hint="cs"/>
          <w:caps/>
          <w:sz w:val="24"/>
          <w:szCs w:val="24"/>
          <w:u w:val="single"/>
          <w:rtl/>
        </w:rPr>
        <w:t>:</w:t>
      </w:r>
    </w:p>
    <w:p w14:paraId="7A0A6D3A" w14:textId="4BC83351" w:rsidR="001E2274" w:rsidRDefault="002118E3" w:rsidP="00E64B68">
      <w:pPr>
        <w:rPr>
          <w:b w:val="0"/>
          <w:bCs w:val="0"/>
          <w:caps/>
          <w:sz w:val="24"/>
          <w:szCs w:val="24"/>
          <w:rtl/>
        </w:rPr>
      </w:pPr>
      <w:r>
        <w:rPr>
          <w:rFonts w:hint="cs"/>
          <w:b w:val="0"/>
          <w:bCs w:val="0"/>
          <w:caps/>
          <w:sz w:val="24"/>
          <w:szCs w:val="24"/>
          <w:rtl/>
        </w:rPr>
        <w:t>כן כן דני יאיר איתנו</w:t>
      </w:r>
    </w:p>
    <w:p w14:paraId="5A8498A0" w14:textId="77777777" w:rsidR="001E2274" w:rsidRDefault="001E2274" w:rsidP="00E64B68">
      <w:pPr>
        <w:rPr>
          <w:b w:val="0"/>
          <w:bCs w:val="0"/>
          <w:caps/>
          <w:sz w:val="24"/>
          <w:szCs w:val="24"/>
          <w:rtl/>
        </w:rPr>
      </w:pPr>
    </w:p>
    <w:p w14:paraId="1592A13D" w14:textId="77777777" w:rsidR="001E2274" w:rsidRDefault="00D26530" w:rsidP="00E64B68">
      <w:pPr>
        <w:rPr>
          <w:caps/>
          <w:sz w:val="24"/>
          <w:szCs w:val="24"/>
          <w:u w:val="single"/>
          <w:rtl/>
        </w:rPr>
      </w:pPr>
      <w:r w:rsidRPr="00D26530">
        <w:rPr>
          <w:rFonts w:hint="cs"/>
          <w:caps/>
          <w:sz w:val="24"/>
          <w:szCs w:val="24"/>
          <w:u w:val="single"/>
          <w:rtl/>
        </w:rPr>
        <w:t>מר יאיר אילן - מנהל מחלקת תב</w:t>
      </w:r>
      <w:r w:rsidRPr="00D26530">
        <w:rPr>
          <w:caps/>
          <w:sz w:val="24"/>
          <w:szCs w:val="24"/>
          <w:u w:val="single"/>
          <w:rtl/>
        </w:rPr>
        <w:t>"</w:t>
      </w:r>
      <w:r w:rsidRPr="00D26530">
        <w:rPr>
          <w:rFonts w:hint="cs"/>
          <w:caps/>
          <w:sz w:val="24"/>
          <w:szCs w:val="24"/>
          <w:u w:val="single"/>
          <w:rtl/>
        </w:rPr>
        <w:t>ע בשופרסל נדל</w:t>
      </w:r>
      <w:r w:rsidRPr="00D26530">
        <w:rPr>
          <w:caps/>
          <w:sz w:val="24"/>
          <w:szCs w:val="24"/>
          <w:u w:val="single"/>
          <w:rtl/>
        </w:rPr>
        <w:t>"</w:t>
      </w:r>
      <w:r w:rsidRPr="00D26530">
        <w:rPr>
          <w:rFonts w:hint="cs"/>
          <w:caps/>
          <w:sz w:val="24"/>
          <w:szCs w:val="24"/>
          <w:u w:val="single"/>
          <w:rtl/>
        </w:rPr>
        <w:t>ן</w:t>
      </w:r>
      <w:r w:rsidR="001E2274">
        <w:rPr>
          <w:rFonts w:hint="cs"/>
          <w:caps/>
          <w:sz w:val="24"/>
          <w:szCs w:val="24"/>
          <w:u w:val="single"/>
          <w:rtl/>
        </w:rPr>
        <w:t>:</w:t>
      </w:r>
    </w:p>
    <w:p w14:paraId="36A81074" w14:textId="0414306E" w:rsidR="001E2274" w:rsidRDefault="002118E3" w:rsidP="00E64B68">
      <w:pPr>
        <w:rPr>
          <w:b w:val="0"/>
          <w:bCs w:val="0"/>
          <w:caps/>
          <w:sz w:val="24"/>
          <w:szCs w:val="24"/>
          <w:rtl/>
        </w:rPr>
      </w:pPr>
      <w:r>
        <w:rPr>
          <w:rFonts w:hint="cs"/>
          <w:b w:val="0"/>
          <w:bCs w:val="0"/>
          <w:caps/>
          <w:sz w:val="24"/>
          <w:szCs w:val="24"/>
          <w:rtl/>
        </w:rPr>
        <w:t xml:space="preserve">כן כן אני פה </w:t>
      </w:r>
    </w:p>
    <w:p w14:paraId="2BE01183" w14:textId="77777777" w:rsidR="001E2274" w:rsidRDefault="001E2274" w:rsidP="00E64B68">
      <w:pPr>
        <w:rPr>
          <w:b w:val="0"/>
          <w:bCs w:val="0"/>
          <w:caps/>
          <w:sz w:val="24"/>
          <w:szCs w:val="24"/>
          <w:rtl/>
        </w:rPr>
      </w:pPr>
    </w:p>
    <w:p w14:paraId="00D35931" w14:textId="77777777" w:rsidR="001E2274" w:rsidRDefault="00B7418D" w:rsidP="00D6304C">
      <w:pPr>
        <w:rPr>
          <w:caps/>
          <w:sz w:val="24"/>
          <w:szCs w:val="24"/>
          <w:u w:val="single"/>
          <w:rtl/>
        </w:rPr>
      </w:pPr>
      <w:r w:rsidRPr="00B7418D">
        <w:rPr>
          <w:rFonts w:hint="cs"/>
          <w:caps/>
          <w:sz w:val="24"/>
          <w:szCs w:val="24"/>
          <w:u w:val="single"/>
          <w:rtl/>
        </w:rPr>
        <w:t>מר דני אוחנה - אדריכל עורך התוכנית</w:t>
      </w:r>
      <w:r w:rsidR="001E2274">
        <w:rPr>
          <w:rFonts w:hint="cs"/>
          <w:caps/>
          <w:sz w:val="24"/>
          <w:szCs w:val="24"/>
          <w:u w:val="single"/>
          <w:rtl/>
        </w:rPr>
        <w:t>:</w:t>
      </w:r>
    </w:p>
    <w:p w14:paraId="59FB4C47" w14:textId="35405A42" w:rsidR="001E2274" w:rsidRDefault="002118E3" w:rsidP="00D6304C">
      <w:pPr>
        <w:rPr>
          <w:b w:val="0"/>
          <w:bCs w:val="0"/>
          <w:caps/>
          <w:sz w:val="24"/>
          <w:szCs w:val="24"/>
          <w:rtl/>
        </w:rPr>
      </w:pPr>
      <w:r>
        <w:rPr>
          <w:rFonts w:hint="cs"/>
          <w:b w:val="0"/>
          <w:bCs w:val="0"/>
          <w:caps/>
          <w:sz w:val="24"/>
          <w:szCs w:val="24"/>
          <w:rtl/>
        </w:rPr>
        <w:t>(לא ברור) יאיר אתה בלי מצלמה אני לא יודע אם זה במודע או לא, חברת שופרסל נדלן מנהל מחלקת תבע. נמצא איתנו מישהו נוסף מ, חנה גורביץ מאתגר ניקוזים יועץ ניקוז ואני רואה</w:t>
      </w:r>
      <w:r w:rsidR="000F703D">
        <w:rPr>
          <w:rFonts w:hint="cs"/>
          <w:b w:val="0"/>
          <w:bCs w:val="0"/>
          <w:caps/>
          <w:sz w:val="24"/>
          <w:szCs w:val="24"/>
          <w:rtl/>
        </w:rPr>
        <w:t xml:space="preserve"> </w:t>
      </w:r>
      <w:r>
        <w:rPr>
          <w:rFonts w:hint="cs"/>
          <w:b w:val="0"/>
          <w:bCs w:val="0"/>
          <w:caps/>
          <w:sz w:val="24"/>
          <w:szCs w:val="24"/>
          <w:rtl/>
        </w:rPr>
        <w:t xml:space="preserve">... </w:t>
      </w:r>
      <w:r w:rsidR="00D6304C">
        <w:rPr>
          <w:rFonts w:hint="cs"/>
          <w:b w:val="0"/>
          <w:bCs w:val="0"/>
          <w:caps/>
          <w:sz w:val="24"/>
          <w:szCs w:val="24"/>
          <w:rtl/>
        </w:rPr>
        <w:t>יאיר אמור להצטרף.</w:t>
      </w:r>
    </w:p>
    <w:p w14:paraId="4E0C8AD5" w14:textId="77777777" w:rsidR="001E2274" w:rsidRDefault="001E2274" w:rsidP="00D6304C">
      <w:pPr>
        <w:rPr>
          <w:b w:val="0"/>
          <w:bCs w:val="0"/>
          <w:caps/>
          <w:sz w:val="24"/>
          <w:szCs w:val="24"/>
          <w:rtl/>
        </w:rPr>
      </w:pPr>
    </w:p>
    <w:p w14:paraId="0042B9FF" w14:textId="77777777" w:rsidR="001E2274" w:rsidRDefault="000A5C33" w:rsidP="00D6304C">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4A90CFE7" w14:textId="47115DA7" w:rsidR="001E2274" w:rsidRDefault="00D6304C" w:rsidP="00D6304C">
      <w:pPr>
        <w:rPr>
          <w:b w:val="0"/>
          <w:bCs w:val="0"/>
          <w:caps/>
          <w:sz w:val="24"/>
          <w:szCs w:val="24"/>
          <w:rtl/>
        </w:rPr>
      </w:pPr>
      <w:r>
        <w:rPr>
          <w:rFonts w:hint="cs"/>
          <w:b w:val="0"/>
          <w:bCs w:val="0"/>
          <w:caps/>
          <w:sz w:val="24"/>
          <w:szCs w:val="24"/>
          <w:rtl/>
        </w:rPr>
        <w:lastRenderedPageBreak/>
        <w:t>אתם מתחילים את ההצגה?</w:t>
      </w:r>
      <w:r>
        <w:rPr>
          <w:b w:val="0"/>
          <w:bCs w:val="0"/>
          <w:caps/>
          <w:sz w:val="24"/>
          <w:szCs w:val="24"/>
        </w:rPr>
        <w:t xml:space="preserve"> </w:t>
      </w:r>
      <w:r>
        <w:rPr>
          <w:rFonts w:hint="cs"/>
          <w:b w:val="0"/>
          <w:bCs w:val="0"/>
          <w:caps/>
          <w:sz w:val="24"/>
          <w:szCs w:val="24"/>
          <w:rtl/>
        </w:rPr>
        <w:t>אתם מתחילים להציג?</w:t>
      </w:r>
    </w:p>
    <w:p w14:paraId="5236E8B7" w14:textId="77777777" w:rsidR="001E2274" w:rsidRDefault="001E2274" w:rsidP="00D6304C">
      <w:pPr>
        <w:rPr>
          <w:b w:val="0"/>
          <w:bCs w:val="0"/>
          <w:caps/>
          <w:sz w:val="24"/>
          <w:szCs w:val="24"/>
          <w:rtl/>
        </w:rPr>
      </w:pPr>
    </w:p>
    <w:p w14:paraId="09896A1C" w14:textId="77777777" w:rsidR="001E2274" w:rsidRDefault="00B7418D" w:rsidP="00D6304C">
      <w:pPr>
        <w:rPr>
          <w:caps/>
          <w:sz w:val="24"/>
          <w:szCs w:val="24"/>
          <w:u w:val="single"/>
          <w:rtl/>
        </w:rPr>
      </w:pPr>
      <w:r w:rsidRPr="00B7418D">
        <w:rPr>
          <w:rFonts w:hint="cs"/>
          <w:caps/>
          <w:sz w:val="24"/>
          <w:szCs w:val="24"/>
          <w:u w:val="single"/>
          <w:rtl/>
        </w:rPr>
        <w:t>מר דני אוחנה - אדריכל עורך התוכנית</w:t>
      </w:r>
      <w:r w:rsidR="001E2274">
        <w:rPr>
          <w:rFonts w:hint="cs"/>
          <w:caps/>
          <w:sz w:val="24"/>
          <w:szCs w:val="24"/>
          <w:u w:val="single"/>
          <w:rtl/>
        </w:rPr>
        <w:t>:</w:t>
      </w:r>
    </w:p>
    <w:p w14:paraId="00D88485" w14:textId="1AE620EA" w:rsidR="001E2274" w:rsidRDefault="00D6304C" w:rsidP="00D6304C">
      <w:pPr>
        <w:rPr>
          <w:b w:val="0"/>
          <w:bCs w:val="0"/>
          <w:caps/>
          <w:sz w:val="24"/>
          <w:szCs w:val="24"/>
          <w:rtl/>
        </w:rPr>
      </w:pPr>
      <w:r>
        <w:rPr>
          <w:rFonts w:hint="cs"/>
          <w:b w:val="0"/>
          <w:bCs w:val="0"/>
          <w:caps/>
          <w:sz w:val="24"/>
          <w:szCs w:val="24"/>
          <w:rtl/>
        </w:rPr>
        <w:t xml:space="preserve">אנחנו יכולים להתחיל אם אתם רוצים אנחנו נתחיל ... </w:t>
      </w:r>
    </w:p>
    <w:p w14:paraId="1F8A9E6E" w14:textId="77777777" w:rsidR="001E2274" w:rsidRDefault="001E2274" w:rsidP="00D6304C">
      <w:pPr>
        <w:rPr>
          <w:b w:val="0"/>
          <w:bCs w:val="0"/>
          <w:caps/>
          <w:sz w:val="24"/>
          <w:szCs w:val="24"/>
          <w:rtl/>
        </w:rPr>
      </w:pPr>
    </w:p>
    <w:p w14:paraId="7730EB33" w14:textId="77777777" w:rsidR="001E2274" w:rsidRDefault="000A5C33" w:rsidP="00D6304C">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7915AE60" w14:textId="77B85F67" w:rsidR="001E2274" w:rsidRDefault="00D6304C" w:rsidP="00D6304C">
      <w:pPr>
        <w:rPr>
          <w:b w:val="0"/>
          <w:bCs w:val="0"/>
          <w:caps/>
          <w:sz w:val="24"/>
          <w:szCs w:val="24"/>
          <w:rtl/>
        </w:rPr>
      </w:pPr>
      <w:r>
        <w:rPr>
          <w:rFonts w:hint="cs"/>
          <w:b w:val="0"/>
          <w:bCs w:val="0"/>
          <w:caps/>
          <w:sz w:val="24"/>
          <w:szCs w:val="24"/>
          <w:rtl/>
        </w:rPr>
        <w:t xml:space="preserve">כן כן תתחילו אנחנו ממתינים לכם </w:t>
      </w:r>
    </w:p>
    <w:p w14:paraId="23ECB5A8" w14:textId="77777777" w:rsidR="001E2274" w:rsidRDefault="001E2274" w:rsidP="00D6304C">
      <w:pPr>
        <w:rPr>
          <w:b w:val="0"/>
          <w:bCs w:val="0"/>
          <w:caps/>
          <w:sz w:val="24"/>
          <w:szCs w:val="24"/>
          <w:rtl/>
        </w:rPr>
      </w:pPr>
    </w:p>
    <w:p w14:paraId="08C87B9E" w14:textId="77777777" w:rsidR="001E2274" w:rsidRDefault="00B7418D" w:rsidP="00D6304C">
      <w:pPr>
        <w:rPr>
          <w:caps/>
          <w:sz w:val="24"/>
          <w:szCs w:val="24"/>
          <w:u w:val="single"/>
          <w:rtl/>
        </w:rPr>
      </w:pPr>
      <w:r w:rsidRPr="00B7418D">
        <w:rPr>
          <w:rFonts w:hint="cs"/>
          <w:caps/>
          <w:sz w:val="24"/>
          <w:szCs w:val="24"/>
          <w:u w:val="single"/>
          <w:rtl/>
        </w:rPr>
        <w:t>מר דני אוחנה - אדריכל עורך התוכנית</w:t>
      </w:r>
      <w:r w:rsidR="001E2274">
        <w:rPr>
          <w:rFonts w:hint="cs"/>
          <w:caps/>
          <w:sz w:val="24"/>
          <w:szCs w:val="24"/>
          <w:u w:val="single"/>
          <w:rtl/>
        </w:rPr>
        <w:t>:</w:t>
      </w:r>
    </w:p>
    <w:p w14:paraId="625BFF69" w14:textId="2ABBFC3D" w:rsidR="001E2274" w:rsidRDefault="00D6304C" w:rsidP="00D6304C">
      <w:pPr>
        <w:rPr>
          <w:b w:val="0"/>
          <w:bCs w:val="0"/>
          <w:caps/>
          <w:sz w:val="24"/>
          <w:szCs w:val="24"/>
          <w:rtl/>
        </w:rPr>
      </w:pPr>
      <w:r>
        <w:rPr>
          <w:rFonts w:hint="cs"/>
          <w:b w:val="0"/>
          <w:bCs w:val="0"/>
          <w:caps/>
          <w:sz w:val="24"/>
          <w:szCs w:val="24"/>
          <w:rtl/>
        </w:rPr>
        <w:t>אנחנו נתחיל את ההצגה של המצגת</w:t>
      </w:r>
    </w:p>
    <w:p w14:paraId="4B01C3C0" w14:textId="77777777" w:rsidR="001E2274" w:rsidRDefault="001E2274" w:rsidP="00D6304C">
      <w:pPr>
        <w:rPr>
          <w:b w:val="0"/>
          <w:bCs w:val="0"/>
          <w:caps/>
          <w:sz w:val="24"/>
          <w:szCs w:val="24"/>
          <w:rtl/>
        </w:rPr>
      </w:pPr>
    </w:p>
    <w:p w14:paraId="0A5B7BDF" w14:textId="77777777" w:rsidR="001E2274" w:rsidRDefault="000A5C33" w:rsidP="00D6304C">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0534C3EC" w14:textId="0E3B0C81" w:rsidR="001E2274" w:rsidRDefault="00FF0722" w:rsidP="00D6304C">
      <w:pPr>
        <w:rPr>
          <w:b w:val="0"/>
          <w:bCs w:val="0"/>
          <w:caps/>
          <w:sz w:val="24"/>
          <w:szCs w:val="24"/>
          <w:rtl/>
        </w:rPr>
      </w:pPr>
      <w:r>
        <w:rPr>
          <w:rFonts w:hint="cs"/>
          <w:b w:val="0"/>
          <w:bCs w:val="0"/>
          <w:caps/>
          <w:sz w:val="24"/>
          <w:szCs w:val="24"/>
          <w:rtl/>
        </w:rPr>
        <w:t>מי שמצטרף אחר כך יצרף בוא נתקדם</w:t>
      </w:r>
    </w:p>
    <w:p w14:paraId="1DBF6ECD" w14:textId="77777777" w:rsidR="001E2274" w:rsidRDefault="001E2274" w:rsidP="00D6304C">
      <w:pPr>
        <w:rPr>
          <w:b w:val="0"/>
          <w:bCs w:val="0"/>
          <w:caps/>
          <w:sz w:val="24"/>
          <w:szCs w:val="24"/>
          <w:rtl/>
        </w:rPr>
      </w:pPr>
    </w:p>
    <w:p w14:paraId="5951A842" w14:textId="77777777" w:rsidR="001E2274" w:rsidRDefault="00FF0722" w:rsidP="00D6304C">
      <w:pPr>
        <w:rPr>
          <w:b w:val="0"/>
          <w:bCs w:val="0"/>
          <w:caps/>
          <w:sz w:val="24"/>
          <w:szCs w:val="24"/>
          <w:rtl/>
        </w:rPr>
      </w:pPr>
      <w:r>
        <w:rPr>
          <w:rFonts w:hint="cs"/>
          <w:b w:val="0"/>
          <w:bCs w:val="0"/>
          <w:caps/>
          <w:sz w:val="24"/>
          <w:szCs w:val="24"/>
          <w:rtl/>
        </w:rPr>
        <w:t>(מתארגנים)</w:t>
      </w:r>
    </w:p>
    <w:p w14:paraId="540A5DFA" w14:textId="77777777" w:rsidR="001E2274" w:rsidRDefault="001E2274" w:rsidP="00D6304C">
      <w:pPr>
        <w:rPr>
          <w:b w:val="0"/>
          <w:bCs w:val="0"/>
          <w:caps/>
          <w:sz w:val="24"/>
          <w:szCs w:val="24"/>
          <w:rtl/>
        </w:rPr>
      </w:pPr>
    </w:p>
    <w:p w14:paraId="42F171DA" w14:textId="77777777" w:rsidR="001E2274" w:rsidRDefault="00B7418D" w:rsidP="00D6304C">
      <w:pPr>
        <w:rPr>
          <w:caps/>
          <w:sz w:val="24"/>
          <w:szCs w:val="24"/>
          <w:u w:val="single"/>
          <w:rtl/>
        </w:rPr>
      </w:pPr>
      <w:r w:rsidRPr="00B7418D">
        <w:rPr>
          <w:rFonts w:hint="cs"/>
          <w:caps/>
          <w:sz w:val="24"/>
          <w:szCs w:val="24"/>
          <w:u w:val="single"/>
          <w:rtl/>
        </w:rPr>
        <w:t>מר דני אוחנה - אדריכל עורך התוכנית</w:t>
      </w:r>
      <w:r w:rsidR="001E2274">
        <w:rPr>
          <w:rFonts w:hint="cs"/>
          <w:caps/>
          <w:sz w:val="24"/>
          <w:szCs w:val="24"/>
          <w:u w:val="single"/>
          <w:rtl/>
        </w:rPr>
        <w:t>:</w:t>
      </w:r>
    </w:p>
    <w:p w14:paraId="083E9C0C" w14:textId="72ABC6AB" w:rsidR="001E2274" w:rsidRDefault="00651562" w:rsidP="00D6304C">
      <w:pPr>
        <w:rPr>
          <w:b w:val="0"/>
          <w:bCs w:val="0"/>
          <w:caps/>
          <w:sz w:val="24"/>
          <w:szCs w:val="24"/>
          <w:rtl/>
        </w:rPr>
      </w:pPr>
      <w:r>
        <w:rPr>
          <w:rFonts w:hint="cs"/>
          <w:b w:val="0"/>
          <w:bCs w:val="0"/>
          <w:caps/>
          <w:sz w:val="24"/>
          <w:szCs w:val="24"/>
          <w:rtl/>
        </w:rPr>
        <w:t>זהו רואים מצגת?</w:t>
      </w:r>
    </w:p>
    <w:p w14:paraId="2CC41FCE" w14:textId="77777777" w:rsidR="001E2274" w:rsidRDefault="001E2274" w:rsidP="00D6304C">
      <w:pPr>
        <w:rPr>
          <w:b w:val="0"/>
          <w:bCs w:val="0"/>
          <w:caps/>
          <w:sz w:val="24"/>
          <w:szCs w:val="24"/>
          <w:rtl/>
        </w:rPr>
      </w:pPr>
    </w:p>
    <w:p w14:paraId="59FB4476" w14:textId="77777777" w:rsidR="001E2274" w:rsidRDefault="000A5C33" w:rsidP="00D6304C">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50B5429C" w14:textId="43A9890B" w:rsidR="001E2274" w:rsidRDefault="00651562" w:rsidP="00D6304C">
      <w:pPr>
        <w:rPr>
          <w:b w:val="0"/>
          <w:bCs w:val="0"/>
          <w:caps/>
          <w:sz w:val="24"/>
          <w:szCs w:val="24"/>
          <w:rtl/>
        </w:rPr>
      </w:pPr>
      <w:r>
        <w:rPr>
          <w:rFonts w:hint="cs"/>
          <w:b w:val="0"/>
          <w:bCs w:val="0"/>
          <w:caps/>
          <w:sz w:val="24"/>
          <w:szCs w:val="24"/>
          <w:rtl/>
        </w:rPr>
        <w:t xml:space="preserve">רואים כן </w:t>
      </w:r>
    </w:p>
    <w:p w14:paraId="7B04EF75" w14:textId="77777777" w:rsidR="001E2274" w:rsidRDefault="001E2274" w:rsidP="00D6304C">
      <w:pPr>
        <w:rPr>
          <w:b w:val="0"/>
          <w:bCs w:val="0"/>
          <w:caps/>
          <w:sz w:val="24"/>
          <w:szCs w:val="24"/>
          <w:rtl/>
        </w:rPr>
      </w:pPr>
    </w:p>
    <w:p w14:paraId="60398571" w14:textId="77777777" w:rsidR="001E2274" w:rsidRDefault="00B7418D" w:rsidP="00D6304C">
      <w:pPr>
        <w:rPr>
          <w:caps/>
          <w:sz w:val="24"/>
          <w:szCs w:val="24"/>
          <w:u w:val="single"/>
          <w:rtl/>
        </w:rPr>
      </w:pPr>
      <w:r w:rsidRPr="00B7418D">
        <w:rPr>
          <w:rFonts w:hint="cs"/>
          <w:caps/>
          <w:sz w:val="24"/>
          <w:szCs w:val="24"/>
          <w:u w:val="single"/>
          <w:rtl/>
        </w:rPr>
        <w:t>מר דני אוחנה - אדריכל עורך התוכנית</w:t>
      </w:r>
      <w:r w:rsidR="001E2274">
        <w:rPr>
          <w:rFonts w:hint="cs"/>
          <w:caps/>
          <w:sz w:val="24"/>
          <w:szCs w:val="24"/>
          <w:u w:val="single"/>
          <w:rtl/>
        </w:rPr>
        <w:t>:</w:t>
      </w:r>
    </w:p>
    <w:p w14:paraId="226469FD" w14:textId="177E3810" w:rsidR="001E2274" w:rsidRDefault="00651562" w:rsidP="00D6304C">
      <w:pPr>
        <w:rPr>
          <w:b w:val="0"/>
          <w:bCs w:val="0"/>
          <w:caps/>
          <w:sz w:val="24"/>
          <w:szCs w:val="24"/>
          <w:rtl/>
        </w:rPr>
      </w:pPr>
      <w:r>
        <w:rPr>
          <w:rFonts w:hint="cs"/>
          <w:b w:val="0"/>
          <w:bCs w:val="0"/>
          <w:caps/>
          <w:sz w:val="24"/>
          <w:szCs w:val="24"/>
          <w:rtl/>
        </w:rPr>
        <w:t>יופי שלום לכולם כמו שאמרתי הפרויקט ממוקם ב, משולש כפר - סבא כפר - סבא רעננה הוד השרון כולם לבטח מכירים את הפרויקט טוב מאיתנו גם ליוויתם את המתחם עצמו. מבחינה תנועתית ישנן בעצם דרכי תנועה ראשיות שאנחנו רואים מחלף רעננה דרום, כביש ארבע אפס שתיים שעובר בסמיכות למתחם, ו, קו המטרו הרדיאלי אמ1 העתידי שבעצם גם כן נמצא בקרבה מיידית למתחם כמובן הרכבת הכבדה במתחם עצמו. המתחם והסביבה סביבה פעילה. מספר פרויקטים שנמצאים כרגע או בתכנון או בביצוע</w:t>
      </w:r>
      <w:r w:rsidR="000F703D">
        <w:rPr>
          <w:rFonts w:hint="cs"/>
          <w:b w:val="0"/>
          <w:bCs w:val="0"/>
          <w:caps/>
          <w:sz w:val="24"/>
          <w:szCs w:val="24"/>
          <w:rtl/>
        </w:rPr>
        <w:t xml:space="preserve"> </w:t>
      </w:r>
      <w:r>
        <w:rPr>
          <w:rFonts w:hint="cs"/>
          <w:b w:val="0"/>
          <w:bCs w:val="0"/>
          <w:caps/>
          <w:sz w:val="24"/>
          <w:szCs w:val="24"/>
          <w:rtl/>
        </w:rPr>
        <w:t>... מרכז המסחרי שרונה, אנחנו כשער העיר כפר - סבא מגדל דורון שנמצא בצד השני של הכביש באזור של רעננה ו, כמובן פארק העסקים רעננה. מבחינת המגרשים שאנחנו מדברים עליהם בבעלות חברת שופרסל ישנם שני מגרשים, מגרש אלפיים וחמש, ומגרש אלפיים וארבע כאשר רחוב צומת הוא למעשה הרחוב שמפריד בין שני המגרשים. במגרש אלפיים וארבע ישנה תבע שבהתאם לאותה אותו אותה תבע אנחנו בעצם התחלנו תהליך של הגשת היתרים לבנייה. קו המטרו שעובר בעצם במתחם ואנחנו רואים את קו אמ1 עובר מתחת למגרש אלפיים וארבע. ו, נוגס למעשה בתת הקרקע בחלק משמעותי משטח המגרש. ישנן ארבע יציאות שמתוכננות אחת אצלנו במגרש באלפיים וארבע ואחרות בעצם נמצאות מ, הצדדים השונים של הצומת. בנוסף אנחנו מדברים על זיקת הנאה שתכף נדבר עליה בנושא של תוכנית הבינוי שנעשתה לסביבה. התוכנית במצב המאושר מגרש אלפיים וחמש הוא מגרש בשטח של כאלף שמונה מאות שמונים וחמישה מטרים, היעוד הוא שטח מסחרי, חניון עילי בלא זכויות בנייה. תמא שבעים בעצם מבחינת ההגדרה שלה אנחנו נמצאים בטבעת השנייה הרחק המינימלי הוא רחק של שש אנחנו רואים אותו כאן, אזור מוטה תעסוקה חמישה עשר אחוז למגורים. אזור ובנוסף אנחנו מדברים כאזור פיתוח של מרחב תכנון מוטה תחבורה ציבורית שיוגדר בתוכנית מפורטת ומגרש אלפיים וחמש. המדיניות של אזור איך אני יכול ... המדיניות לאזור התעסוקה שנמצאת בתהליכים של אישור ואתם מלווים אותה מגדירה כמו שאמרנו את השימושים לתעסוקה מלונאות דיור</w:t>
      </w:r>
      <w:r w:rsidR="000F703D">
        <w:rPr>
          <w:rFonts w:hint="cs"/>
          <w:b w:val="0"/>
          <w:bCs w:val="0"/>
          <w:caps/>
          <w:sz w:val="24"/>
          <w:szCs w:val="24"/>
          <w:rtl/>
        </w:rPr>
        <w:t xml:space="preserve"> </w:t>
      </w:r>
      <w:r>
        <w:rPr>
          <w:rFonts w:hint="cs"/>
          <w:b w:val="0"/>
          <w:bCs w:val="0"/>
          <w:caps/>
          <w:sz w:val="24"/>
          <w:szCs w:val="24"/>
          <w:rtl/>
        </w:rPr>
        <w:t xml:space="preserve">... ושטחים ציבוריים. זכויות הבנייה </w:t>
      </w:r>
      <w:r w:rsidR="00116CE5">
        <w:rPr>
          <w:rFonts w:hint="cs"/>
          <w:b w:val="0"/>
          <w:bCs w:val="0"/>
          <w:caps/>
          <w:sz w:val="24"/>
          <w:szCs w:val="24"/>
          <w:rtl/>
        </w:rPr>
        <w:t>בתוך סל זכויות בסיס, זכויות הבסיס לכפר - סבא ואנחנו נדבר על זה בהמשך בצורה יותר מפורטת. מספר הקומות הוא עד שלושים וחמש קומות, קווי בניין זיקות הנאה ברחובות נתיב האבות והצומת שהם מאוד חשובים ואנחנו נתייחס אליהם, זיקות הנאה כמו שאמרתי, גישה לרכב תהיה אך ורק דרך שירות מדרום למגרש וכמובן יש איגום חניות שאנחנו נדבר עליו בהמשך. החזיתות יפותחו כמרחב עירוני המשכי כולל גינון. כיכר של</w:t>
      </w:r>
      <w:r w:rsidR="000F703D">
        <w:rPr>
          <w:rFonts w:hint="cs"/>
          <w:b w:val="0"/>
          <w:bCs w:val="0"/>
          <w:caps/>
          <w:sz w:val="24"/>
          <w:szCs w:val="24"/>
          <w:rtl/>
        </w:rPr>
        <w:t xml:space="preserve"> </w:t>
      </w:r>
      <w:r w:rsidR="00B35E55">
        <w:rPr>
          <w:rFonts w:hint="cs"/>
          <w:b w:val="0"/>
          <w:bCs w:val="0"/>
          <w:caps/>
          <w:sz w:val="24"/>
          <w:szCs w:val="24"/>
          <w:rtl/>
        </w:rPr>
        <w:t>... חזית הפונה לשצפ ורישום של תלת מימד. במעבר התת קרקעי שיהיה בין המגרשים לטובת איגום החניות זו בעצם זה הכרטיס הספציפי למגרש אלפיים וחמש וכמובן אנחנו עוקבים די באדיקות</w:t>
      </w:r>
      <w:r w:rsidR="000F703D">
        <w:rPr>
          <w:rFonts w:hint="cs"/>
          <w:b w:val="0"/>
          <w:bCs w:val="0"/>
          <w:caps/>
          <w:sz w:val="24"/>
          <w:szCs w:val="24"/>
          <w:rtl/>
        </w:rPr>
        <w:t xml:space="preserve"> </w:t>
      </w:r>
      <w:r w:rsidR="00B35E55">
        <w:rPr>
          <w:rFonts w:hint="cs"/>
          <w:b w:val="0"/>
          <w:bCs w:val="0"/>
          <w:caps/>
          <w:sz w:val="24"/>
          <w:szCs w:val="24"/>
          <w:rtl/>
        </w:rPr>
        <w:t xml:space="preserve">... לכל </w:t>
      </w:r>
      <w:r w:rsidR="00B35E55">
        <w:rPr>
          <w:rFonts w:hint="cs"/>
          <w:b w:val="0"/>
          <w:bCs w:val="0"/>
          <w:caps/>
          <w:sz w:val="24"/>
          <w:szCs w:val="24"/>
          <w:rtl/>
        </w:rPr>
        <w:lastRenderedPageBreak/>
        <w:t>הנושאים. אז מבחינת המגרש</w:t>
      </w:r>
      <w:r w:rsidR="000F703D">
        <w:rPr>
          <w:rFonts w:hint="cs"/>
          <w:b w:val="0"/>
          <w:bCs w:val="0"/>
          <w:caps/>
          <w:sz w:val="24"/>
          <w:szCs w:val="24"/>
          <w:rtl/>
        </w:rPr>
        <w:t xml:space="preserve"> </w:t>
      </w:r>
      <w:r w:rsidR="00B35E55">
        <w:rPr>
          <w:rFonts w:hint="cs"/>
          <w:b w:val="0"/>
          <w:bCs w:val="0"/>
          <w:caps/>
          <w:sz w:val="24"/>
          <w:szCs w:val="24"/>
          <w:rtl/>
        </w:rPr>
        <w:t>... אנחנו לוקחים את הנושאים המהותיים שהיינו רוצים להתייחס אליהם בתוכנית הבינוי זו זיקת ההנאה של עשרה מטרים לאורך המגרש, אלפיים וחמש ואלפיים וארבע. גשר ש, קיים בעצם מעל רחוב נתיב האבות מגיע לא אלינו למגרש. אנחנו</w:t>
      </w:r>
      <w:r w:rsidR="000F703D">
        <w:rPr>
          <w:rFonts w:hint="cs"/>
          <w:b w:val="0"/>
          <w:bCs w:val="0"/>
          <w:caps/>
          <w:sz w:val="24"/>
          <w:szCs w:val="24"/>
          <w:rtl/>
        </w:rPr>
        <w:t xml:space="preserve"> </w:t>
      </w:r>
      <w:r w:rsidR="00B35E55">
        <w:rPr>
          <w:rFonts w:hint="cs"/>
          <w:b w:val="0"/>
          <w:bCs w:val="0"/>
          <w:caps/>
          <w:sz w:val="24"/>
          <w:szCs w:val="24"/>
          <w:rtl/>
        </w:rPr>
        <w:t xml:space="preserve">נדע לבקשת העירייה לקבל אותו במפלס העליון במידה ונידרש ואנחנו נראה את זה בהמשך. כמובן זיקת הנאה שיודעת לייצר את הקשר לרכבת הכבדה לאורך כל רחוב נתיב האבות ועד חיבור אזור הכניסות אל המטרו. </w:t>
      </w:r>
      <w:r w:rsidR="00386941">
        <w:rPr>
          <w:rFonts w:hint="cs"/>
          <w:b w:val="0"/>
          <w:bCs w:val="0"/>
          <w:caps/>
          <w:sz w:val="24"/>
          <w:szCs w:val="24"/>
          <w:rtl/>
        </w:rPr>
        <w:t xml:space="preserve">כאשר אנחנו רואים כאן כמובן את הנתיב של אמ1 שנמצא במגרש. ועכשיו אני אנסה לתאר בעצם ברמת התוכנית את הפתרונות שאנחנו מציעים בהסתמך למעשה על התוכנית או על מדיניות. אז קומת הקרקע מדברת במגרש אלפיים וארבע על זיקת הנאה של עשרה מטרים, במגרש אלפיים וחמש לזיקה של עשרה מטרים, זיקת הנאה מוחלטת בתחום המגרש זה אומר אנחנו נוכל להשתמש בחניה מתחת לזיקת הנאה אבל בקומת הקרקע תהיה לנו זיקת הנאה מלאה של עשרה מטרים </w:t>
      </w:r>
      <w:r w:rsidR="00F308C8">
        <w:rPr>
          <w:rFonts w:hint="cs"/>
          <w:b w:val="0"/>
          <w:bCs w:val="0"/>
          <w:caps/>
          <w:sz w:val="24"/>
          <w:szCs w:val="24"/>
          <w:rtl/>
        </w:rPr>
        <w:t>שיודעת לייצר את הקשר של מזרח מערב. כל הדופן תהיה דופן פעילה ברמה של מסחר או לובאים לכניסה. אנחנו רואים לובי לכניסה במגרש אלפיים וארבע ומסחר שקיים, לובי לכניסה במגרש אלפיים וחמש למסחר שקיים בעצם בדופן. היום המצב הקיים מדבר בעצם אני חוזר חזרה ברחוב נתיב האבות ישנה ירידה לכיוון אזור של מנהרה וכאן ישנו קיר אקוסטי במתחם שקיים בנקודה הזו. הקיר האקוסטי שקיים היום זה הקיר האקוסטי הזה, אנחנו במשרד</w:t>
      </w:r>
      <w:r w:rsidR="000F703D">
        <w:rPr>
          <w:rFonts w:hint="cs"/>
          <w:b w:val="0"/>
          <w:bCs w:val="0"/>
          <w:caps/>
          <w:sz w:val="24"/>
          <w:szCs w:val="24"/>
          <w:rtl/>
        </w:rPr>
        <w:t xml:space="preserve"> </w:t>
      </w:r>
      <w:r w:rsidR="00F308C8">
        <w:rPr>
          <w:rFonts w:hint="cs"/>
          <w:b w:val="0"/>
          <w:bCs w:val="0"/>
          <w:caps/>
          <w:sz w:val="24"/>
          <w:szCs w:val="24"/>
          <w:rtl/>
        </w:rPr>
        <w:t>... אין דבר כזה שנקרא בעיה באדריכלות אלא רק הזדמנות לעשות משהו שהוא נכון יותר מעניין יותר ומשרת את כולם. אז המחשבה הייתה איך מייצרים את הקיר האקוסטי הזה ועדיין לייצר פרויקט שיודע לייצר את הקשר בין הרחוב לסביבה הקרובה. זה אומר שייצרנו מעין קיר אקוסטי שקוף לחלוטין שיודע לעמוד בכל הדרישות של הקיר ה, של ה ... כל הדרישות האקוסטיות וישנה זיקת הנאה שקיימת במתחם של עשרה מטרים שאנחנו רואים אותה בחלק הפנימי, בגובה של שתי קומות ו, מעל העשרה מטרים אנחנו יוצרים קירוי והקירוי הזה בעצם יהיה איזה שהוא מרחב ציבורי, ואנחנו נראה את זה בהמשך. הוא מרחב ציבורי בעצם שמשמש את השטחים הציבוריים. אז אם אנחנו מסתכלים על</w:t>
      </w:r>
      <w:r w:rsidR="000F703D">
        <w:rPr>
          <w:rFonts w:hint="cs"/>
          <w:b w:val="0"/>
          <w:bCs w:val="0"/>
          <w:caps/>
          <w:sz w:val="24"/>
          <w:szCs w:val="24"/>
          <w:rtl/>
        </w:rPr>
        <w:t xml:space="preserve"> </w:t>
      </w:r>
      <w:r w:rsidR="00F308C8">
        <w:rPr>
          <w:rFonts w:hint="cs"/>
          <w:b w:val="0"/>
          <w:bCs w:val="0"/>
          <w:caps/>
          <w:sz w:val="24"/>
          <w:szCs w:val="24"/>
          <w:rtl/>
        </w:rPr>
        <w:t xml:space="preserve">... מבט לכיוון נתיב האבות שקיים כאן, המרחב של העשרה מטרים קיים בנקודה הזו, גובה של שתי קומות ולאחר מכן קירוי. הקיר האקוסטי קיים בנקודה הזו </w:t>
      </w:r>
    </w:p>
    <w:p w14:paraId="0763629A" w14:textId="77777777" w:rsidR="001E2274" w:rsidRDefault="001E2274" w:rsidP="00D6304C">
      <w:pPr>
        <w:rPr>
          <w:b w:val="0"/>
          <w:bCs w:val="0"/>
          <w:caps/>
          <w:sz w:val="24"/>
          <w:szCs w:val="24"/>
          <w:rtl/>
        </w:rPr>
      </w:pPr>
    </w:p>
    <w:p w14:paraId="672E6BE7" w14:textId="77777777" w:rsidR="001E2274" w:rsidRDefault="00F308C8" w:rsidP="00D6304C">
      <w:pPr>
        <w:rPr>
          <w:b w:val="0"/>
          <w:bCs w:val="0"/>
          <w:caps/>
          <w:sz w:val="24"/>
          <w:szCs w:val="24"/>
          <w:rtl/>
        </w:rPr>
      </w:pPr>
      <w:r>
        <w:rPr>
          <w:rFonts w:hint="cs"/>
          <w:b w:val="0"/>
          <w:bCs w:val="0"/>
          <w:caps/>
          <w:sz w:val="24"/>
          <w:szCs w:val="24"/>
          <w:rtl/>
        </w:rPr>
        <w:t xml:space="preserve">(מדברים ביחד) </w:t>
      </w:r>
    </w:p>
    <w:p w14:paraId="0ACA749B" w14:textId="77777777" w:rsidR="001E2274" w:rsidRDefault="001E2274" w:rsidP="00D6304C">
      <w:pPr>
        <w:rPr>
          <w:b w:val="0"/>
          <w:bCs w:val="0"/>
          <w:caps/>
          <w:sz w:val="24"/>
          <w:szCs w:val="24"/>
          <w:rtl/>
        </w:rPr>
      </w:pPr>
    </w:p>
    <w:p w14:paraId="23C56691" w14:textId="77777777" w:rsidR="001E2274" w:rsidRDefault="00B7418D" w:rsidP="00D6304C">
      <w:pPr>
        <w:rPr>
          <w:caps/>
          <w:sz w:val="24"/>
          <w:szCs w:val="24"/>
          <w:u w:val="single"/>
          <w:rtl/>
        </w:rPr>
      </w:pPr>
      <w:r w:rsidRPr="00B7418D">
        <w:rPr>
          <w:rFonts w:hint="cs"/>
          <w:caps/>
          <w:sz w:val="24"/>
          <w:szCs w:val="24"/>
          <w:u w:val="single"/>
          <w:rtl/>
        </w:rPr>
        <w:t>מר דני אוחנה - אדריכל עורך התוכנית</w:t>
      </w:r>
      <w:r w:rsidR="001E2274">
        <w:rPr>
          <w:rFonts w:hint="cs"/>
          <w:caps/>
          <w:sz w:val="24"/>
          <w:szCs w:val="24"/>
          <w:u w:val="single"/>
          <w:rtl/>
        </w:rPr>
        <w:t>:</w:t>
      </w:r>
    </w:p>
    <w:p w14:paraId="407446C1" w14:textId="19C132C5" w:rsidR="001E2274" w:rsidRDefault="00F308C8" w:rsidP="00D6304C">
      <w:pPr>
        <w:rPr>
          <w:b w:val="0"/>
          <w:bCs w:val="0"/>
          <w:caps/>
          <w:sz w:val="24"/>
          <w:szCs w:val="24"/>
          <w:rtl/>
        </w:rPr>
      </w:pPr>
      <w:r>
        <w:rPr>
          <w:rFonts w:hint="cs"/>
          <w:b w:val="0"/>
          <w:bCs w:val="0"/>
          <w:caps/>
          <w:sz w:val="24"/>
          <w:szCs w:val="24"/>
          <w:rtl/>
        </w:rPr>
        <w:t>שזה אותו קיר אקוסטי שראינו אותו כאן ובעצם מעל אנחנו מקבלים גג</w:t>
      </w:r>
      <w:r w:rsidR="000F703D">
        <w:rPr>
          <w:rFonts w:hint="cs"/>
          <w:b w:val="0"/>
          <w:bCs w:val="0"/>
          <w:caps/>
          <w:sz w:val="24"/>
          <w:szCs w:val="24"/>
          <w:rtl/>
        </w:rPr>
        <w:t xml:space="preserve"> </w:t>
      </w:r>
      <w:r>
        <w:rPr>
          <w:rFonts w:hint="cs"/>
          <w:b w:val="0"/>
          <w:bCs w:val="0"/>
          <w:caps/>
          <w:sz w:val="24"/>
          <w:szCs w:val="24"/>
          <w:rtl/>
        </w:rPr>
        <w:t>...</w:t>
      </w:r>
    </w:p>
    <w:p w14:paraId="13E81CCD" w14:textId="77777777" w:rsidR="001E2274" w:rsidRDefault="001E2274" w:rsidP="00D6304C">
      <w:pPr>
        <w:rPr>
          <w:b w:val="0"/>
          <w:bCs w:val="0"/>
          <w:caps/>
          <w:sz w:val="24"/>
          <w:szCs w:val="24"/>
          <w:rtl/>
        </w:rPr>
      </w:pPr>
    </w:p>
    <w:p w14:paraId="0110E060" w14:textId="77777777" w:rsidR="001E2274" w:rsidRDefault="000A5C33" w:rsidP="00D6304C">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338B1544" w14:textId="66FC8896" w:rsidR="001E2274" w:rsidRDefault="00D27887" w:rsidP="00D6304C">
      <w:pPr>
        <w:rPr>
          <w:b w:val="0"/>
          <w:bCs w:val="0"/>
          <w:caps/>
          <w:sz w:val="24"/>
          <w:szCs w:val="24"/>
          <w:rtl/>
        </w:rPr>
      </w:pPr>
      <w:r>
        <w:rPr>
          <w:rFonts w:hint="cs"/>
          <w:b w:val="0"/>
          <w:bCs w:val="0"/>
          <w:caps/>
          <w:sz w:val="24"/>
          <w:szCs w:val="24"/>
          <w:rtl/>
        </w:rPr>
        <w:t>תגיד הקיר האקוסטי למה הוא למה צריך אותו היום?</w:t>
      </w:r>
    </w:p>
    <w:p w14:paraId="4AA5AAAE" w14:textId="77777777" w:rsidR="001E2274" w:rsidRDefault="001E2274" w:rsidP="00D6304C">
      <w:pPr>
        <w:rPr>
          <w:b w:val="0"/>
          <w:bCs w:val="0"/>
          <w:caps/>
          <w:sz w:val="24"/>
          <w:szCs w:val="24"/>
          <w:rtl/>
        </w:rPr>
      </w:pPr>
    </w:p>
    <w:p w14:paraId="65BB2205" w14:textId="77777777" w:rsidR="001E2274" w:rsidRDefault="00B7418D" w:rsidP="00D27887">
      <w:pPr>
        <w:rPr>
          <w:caps/>
          <w:sz w:val="24"/>
          <w:szCs w:val="24"/>
          <w:u w:val="single"/>
          <w:rtl/>
        </w:rPr>
      </w:pPr>
      <w:r w:rsidRPr="00B7418D">
        <w:rPr>
          <w:rFonts w:hint="cs"/>
          <w:caps/>
          <w:sz w:val="24"/>
          <w:szCs w:val="24"/>
          <w:u w:val="single"/>
          <w:rtl/>
        </w:rPr>
        <w:t>מר דני אוחנה - אדריכל עורך התוכנית</w:t>
      </w:r>
      <w:r w:rsidR="001E2274">
        <w:rPr>
          <w:rFonts w:hint="cs"/>
          <w:caps/>
          <w:sz w:val="24"/>
          <w:szCs w:val="24"/>
          <w:u w:val="single"/>
          <w:rtl/>
        </w:rPr>
        <w:t>:</w:t>
      </w:r>
    </w:p>
    <w:p w14:paraId="26B8F1B2" w14:textId="7F7C7C57" w:rsidR="001E2274" w:rsidRDefault="00D27887" w:rsidP="00D27887">
      <w:pPr>
        <w:rPr>
          <w:b w:val="0"/>
          <w:bCs w:val="0"/>
          <w:caps/>
          <w:sz w:val="24"/>
          <w:szCs w:val="24"/>
          <w:rtl/>
        </w:rPr>
      </w:pPr>
      <w:r>
        <w:rPr>
          <w:rFonts w:hint="cs"/>
          <w:b w:val="0"/>
          <w:bCs w:val="0"/>
          <w:caps/>
          <w:sz w:val="24"/>
          <w:szCs w:val="24"/>
          <w:rtl/>
        </w:rPr>
        <w:t xml:space="preserve">לטובת נושא של שימושים שקיימים כי מכיוון שמדובר פה באזור של ירידה והאטה המשמעות היא של רעשים מאוד גדולים זה אומר המשמעות היא של יצירה של קיר שיודע לייצר את ה ... למרחב הציבורי </w:t>
      </w:r>
    </w:p>
    <w:p w14:paraId="5091B69E" w14:textId="77777777" w:rsidR="001E2274" w:rsidRDefault="001E2274" w:rsidP="00D27887">
      <w:pPr>
        <w:rPr>
          <w:b w:val="0"/>
          <w:bCs w:val="0"/>
          <w:caps/>
          <w:sz w:val="24"/>
          <w:szCs w:val="24"/>
          <w:rtl/>
        </w:rPr>
      </w:pPr>
    </w:p>
    <w:p w14:paraId="5DD397A9" w14:textId="77777777" w:rsidR="001E2274" w:rsidRDefault="000A5C33" w:rsidP="00D27887">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5F08A325" w14:textId="57150E54" w:rsidR="001E2274" w:rsidRDefault="00D27887" w:rsidP="00D27887">
      <w:pPr>
        <w:rPr>
          <w:b w:val="0"/>
          <w:bCs w:val="0"/>
          <w:caps/>
          <w:sz w:val="24"/>
          <w:szCs w:val="24"/>
          <w:rtl/>
        </w:rPr>
      </w:pPr>
      <w:r>
        <w:rPr>
          <w:rFonts w:hint="cs"/>
          <w:b w:val="0"/>
          <w:bCs w:val="0"/>
          <w:caps/>
          <w:sz w:val="24"/>
          <w:szCs w:val="24"/>
          <w:rtl/>
        </w:rPr>
        <w:t>... הירידה בכביש ארבע אתה מתכוון?</w:t>
      </w:r>
    </w:p>
    <w:p w14:paraId="0117AA56" w14:textId="77777777" w:rsidR="001E2274" w:rsidRDefault="001E2274" w:rsidP="00D27887">
      <w:pPr>
        <w:rPr>
          <w:b w:val="0"/>
          <w:bCs w:val="0"/>
          <w:caps/>
          <w:sz w:val="24"/>
          <w:szCs w:val="24"/>
          <w:rtl/>
        </w:rPr>
      </w:pPr>
    </w:p>
    <w:p w14:paraId="3188C611" w14:textId="77777777" w:rsidR="001E2274" w:rsidRDefault="00B7418D" w:rsidP="00D27887">
      <w:pPr>
        <w:rPr>
          <w:caps/>
          <w:sz w:val="24"/>
          <w:szCs w:val="24"/>
          <w:u w:val="single"/>
          <w:rtl/>
        </w:rPr>
      </w:pPr>
      <w:r w:rsidRPr="00B7418D">
        <w:rPr>
          <w:rFonts w:hint="cs"/>
          <w:caps/>
          <w:sz w:val="24"/>
          <w:szCs w:val="24"/>
          <w:u w:val="single"/>
          <w:rtl/>
        </w:rPr>
        <w:t>מר דני אוחנה - אדריכל עורך התוכנית</w:t>
      </w:r>
      <w:r w:rsidR="001E2274">
        <w:rPr>
          <w:rFonts w:hint="cs"/>
          <w:caps/>
          <w:sz w:val="24"/>
          <w:szCs w:val="24"/>
          <w:u w:val="single"/>
          <w:rtl/>
        </w:rPr>
        <w:t>:</w:t>
      </w:r>
    </w:p>
    <w:p w14:paraId="0B99039B" w14:textId="196E24DC" w:rsidR="001E2274" w:rsidRDefault="00D27887" w:rsidP="00D27887">
      <w:pPr>
        <w:rPr>
          <w:b w:val="0"/>
          <w:bCs w:val="0"/>
          <w:caps/>
          <w:sz w:val="24"/>
          <w:szCs w:val="24"/>
          <w:rtl/>
        </w:rPr>
      </w:pPr>
      <w:r>
        <w:rPr>
          <w:rFonts w:hint="cs"/>
          <w:b w:val="0"/>
          <w:bCs w:val="0"/>
          <w:caps/>
          <w:sz w:val="24"/>
          <w:szCs w:val="24"/>
          <w:rtl/>
        </w:rPr>
        <w:t>המרחב הציבורי שקיים</w:t>
      </w:r>
    </w:p>
    <w:p w14:paraId="03EE5E0B" w14:textId="77777777" w:rsidR="001E2274" w:rsidRDefault="001E2274" w:rsidP="00D27887">
      <w:pPr>
        <w:rPr>
          <w:b w:val="0"/>
          <w:bCs w:val="0"/>
          <w:caps/>
          <w:sz w:val="24"/>
          <w:szCs w:val="24"/>
          <w:rtl/>
        </w:rPr>
      </w:pPr>
    </w:p>
    <w:p w14:paraId="5115F23A" w14:textId="77777777" w:rsidR="001E2274" w:rsidRDefault="00935F0D" w:rsidP="00D27887">
      <w:pPr>
        <w:rPr>
          <w:caps/>
          <w:sz w:val="24"/>
          <w:szCs w:val="24"/>
          <w:u w:val="single"/>
          <w:rtl/>
        </w:rPr>
      </w:pPr>
      <w:r w:rsidRPr="00935F0D">
        <w:rPr>
          <w:rFonts w:hint="cs"/>
          <w:caps/>
          <w:sz w:val="24"/>
          <w:szCs w:val="24"/>
          <w:u w:val="single"/>
          <w:rtl/>
        </w:rPr>
        <w:t>גב</w:t>
      </w:r>
      <w:r w:rsidRPr="00935F0D">
        <w:rPr>
          <w:caps/>
          <w:sz w:val="24"/>
          <w:szCs w:val="24"/>
          <w:u w:val="single"/>
          <w:rtl/>
        </w:rPr>
        <w:t>'</w:t>
      </w:r>
      <w:r w:rsidRPr="00935F0D">
        <w:rPr>
          <w:rFonts w:hint="cs"/>
          <w:caps/>
          <w:sz w:val="24"/>
          <w:szCs w:val="24"/>
          <w:u w:val="single"/>
          <w:rtl/>
        </w:rPr>
        <w:t xml:space="preserve"> מירב בליימן שבתאי - נציגת לשכת התכנון</w:t>
      </w:r>
      <w:r w:rsidR="001E2274">
        <w:rPr>
          <w:rFonts w:hint="cs"/>
          <w:caps/>
          <w:sz w:val="24"/>
          <w:szCs w:val="24"/>
          <w:u w:val="single"/>
          <w:rtl/>
        </w:rPr>
        <w:t>:</w:t>
      </w:r>
    </w:p>
    <w:p w14:paraId="1798B019" w14:textId="67235237" w:rsidR="001E2274" w:rsidRDefault="00D27887" w:rsidP="00D27887">
      <w:pPr>
        <w:rPr>
          <w:b w:val="0"/>
          <w:bCs w:val="0"/>
          <w:caps/>
          <w:sz w:val="24"/>
          <w:szCs w:val="24"/>
          <w:rtl/>
        </w:rPr>
      </w:pPr>
      <w:r>
        <w:rPr>
          <w:rFonts w:hint="cs"/>
          <w:b w:val="0"/>
          <w:bCs w:val="0"/>
          <w:caps/>
          <w:sz w:val="24"/>
          <w:szCs w:val="24"/>
          <w:rtl/>
        </w:rPr>
        <w:t>לא זה</w:t>
      </w:r>
      <w:r w:rsidR="000F703D">
        <w:rPr>
          <w:rFonts w:hint="cs"/>
          <w:b w:val="0"/>
          <w:bCs w:val="0"/>
          <w:caps/>
          <w:sz w:val="24"/>
          <w:szCs w:val="24"/>
          <w:rtl/>
        </w:rPr>
        <w:t xml:space="preserve"> </w:t>
      </w:r>
      <w:r>
        <w:rPr>
          <w:rFonts w:hint="cs"/>
          <w:b w:val="0"/>
          <w:bCs w:val="0"/>
          <w:caps/>
          <w:sz w:val="24"/>
          <w:szCs w:val="24"/>
          <w:rtl/>
        </w:rPr>
        <w:t>...</w:t>
      </w:r>
    </w:p>
    <w:p w14:paraId="6A9A7355" w14:textId="77777777" w:rsidR="001E2274" w:rsidRDefault="001E2274" w:rsidP="00D27887">
      <w:pPr>
        <w:rPr>
          <w:b w:val="0"/>
          <w:bCs w:val="0"/>
          <w:caps/>
          <w:sz w:val="24"/>
          <w:szCs w:val="24"/>
          <w:rtl/>
        </w:rPr>
      </w:pPr>
    </w:p>
    <w:p w14:paraId="13A57AD1" w14:textId="77777777" w:rsidR="001E2274" w:rsidRDefault="00B7418D" w:rsidP="009F6103">
      <w:pPr>
        <w:rPr>
          <w:caps/>
          <w:sz w:val="24"/>
          <w:szCs w:val="24"/>
          <w:u w:val="single"/>
          <w:rtl/>
        </w:rPr>
      </w:pPr>
      <w:r w:rsidRPr="00B7418D">
        <w:rPr>
          <w:rFonts w:hint="cs"/>
          <w:caps/>
          <w:sz w:val="24"/>
          <w:szCs w:val="24"/>
          <w:u w:val="single"/>
          <w:rtl/>
        </w:rPr>
        <w:t>מר דני אוחנה - אדריכל עורך התוכנית</w:t>
      </w:r>
      <w:r w:rsidR="001E2274">
        <w:rPr>
          <w:rFonts w:hint="cs"/>
          <w:caps/>
          <w:sz w:val="24"/>
          <w:szCs w:val="24"/>
          <w:u w:val="single"/>
          <w:rtl/>
        </w:rPr>
        <w:t>:</w:t>
      </w:r>
    </w:p>
    <w:p w14:paraId="4AF3B8E7" w14:textId="51FA8AA3" w:rsidR="001E2274" w:rsidRDefault="00D27887" w:rsidP="009F6103">
      <w:pPr>
        <w:rPr>
          <w:b w:val="0"/>
          <w:bCs w:val="0"/>
          <w:caps/>
          <w:sz w:val="24"/>
          <w:szCs w:val="24"/>
          <w:rtl/>
        </w:rPr>
      </w:pPr>
      <w:r>
        <w:rPr>
          <w:rFonts w:hint="cs"/>
          <w:b w:val="0"/>
          <w:bCs w:val="0"/>
          <w:caps/>
          <w:sz w:val="24"/>
          <w:szCs w:val="24"/>
          <w:rtl/>
        </w:rPr>
        <w:t>אם אתה רוצה לייצר מרחב ציבורי</w:t>
      </w:r>
      <w:r w:rsidR="000F703D">
        <w:rPr>
          <w:rFonts w:hint="cs"/>
          <w:b w:val="0"/>
          <w:bCs w:val="0"/>
          <w:caps/>
          <w:sz w:val="24"/>
          <w:szCs w:val="24"/>
          <w:rtl/>
        </w:rPr>
        <w:t xml:space="preserve"> </w:t>
      </w:r>
      <w:r w:rsidR="009F6103">
        <w:rPr>
          <w:rFonts w:hint="cs"/>
          <w:b w:val="0"/>
          <w:bCs w:val="0"/>
          <w:caps/>
          <w:sz w:val="24"/>
          <w:szCs w:val="24"/>
          <w:rtl/>
        </w:rPr>
        <w:t>... שקיים ... קיר אקוסטי</w:t>
      </w:r>
      <w:r w:rsidR="000F703D">
        <w:rPr>
          <w:rFonts w:hint="cs"/>
          <w:b w:val="0"/>
          <w:bCs w:val="0"/>
          <w:caps/>
          <w:sz w:val="24"/>
          <w:szCs w:val="24"/>
          <w:rtl/>
        </w:rPr>
        <w:t xml:space="preserve"> </w:t>
      </w:r>
      <w:r w:rsidR="009F6103">
        <w:rPr>
          <w:rFonts w:hint="cs"/>
          <w:b w:val="0"/>
          <w:bCs w:val="0"/>
          <w:caps/>
          <w:sz w:val="24"/>
          <w:szCs w:val="24"/>
          <w:rtl/>
        </w:rPr>
        <w:t>...</w:t>
      </w:r>
    </w:p>
    <w:p w14:paraId="42477714" w14:textId="77777777" w:rsidR="001E2274" w:rsidRDefault="001E2274" w:rsidP="009F6103">
      <w:pPr>
        <w:rPr>
          <w:b w:val="0"/>
          <w:bCs w:val="0"/>
          <w:caps/>
          <w:sz w:val="24"/>
          <w:szCs w:val="24"/>
          <w:rtl/>
        </w:rPr>
      </w:pPr>
    </w:p>
    <w:p w14:paraId="1FE566F5" w14:textId="77777777" w:rsidR="001E2274" w:rsidRDefault="000A3DA6" w:rsidP="009F6103">
      <w:pPr>
        <w:rPr>
          <w:caps/>
          <w:sz w:val="24"/>
          <w:szCs w:val="24"/>
          <w:u w:val="single"/>
          <w:rtl/>
        </w:rPr>
      </w:pPr>
      <w:r w:rsidRPr="000A3DA6">
        <w:rPr>
          <w:rFonts w:hint="cs"/>
          <w:caps/>
          <w:sz w:val="24"/>
          <w:szCs w:val="24"/>
          <w:u w:val="single"/>
          <w:rtl/>
        </w:rPr>
        <w:t>מר תומר דוידסון - נציג מנהל מקרקעי ישראל בוועדה המחוזית</w:t>
      </w:r>
      <w:r w:rsidR="001E2274">
        <w:rPr>
          <w:rFonts w:hint="cs"/>
          <w:caps/>
          <w:sz w:val="24"/>
          <w:szCs w:val="24"/>
          <w:u w:val="single"/>
          <w:rtl/>
        </w:rPr>
        <w:t>:</w:t>
      </w:r>
    </w:p>
    <w:p w14:paraId="687B1FFC" w14:textId="4E65511B" w:rsidR="001E2274" w:rsidRDefault="009F6103" w:rsidP="009F6103">
      <w:pPr>
        <w:rPr>
          <w:b w:val="0"/>
          <w:bCs w:val="0"/>
          <w:caps/>
          <w:sz w:val="24"/>
          <w:szCs w:val="24"/>
          <w:rtl/>
        </w:rPr>
      </w:pPr>
      <w:r>
        <w:rPr>
          <w:rFonts w:hint="cs"/>
          <w:b w:val="0"/>
          <w:bCs w:val="0"/>
          <w:caps/>
          <w:sz w:val="24"/>
          <w:szCs w:val="24"/>
          <w:rtl/>
        </w:rPr>
        <w:lastRenderedPageBreak/>
        <w:t>זה לא הרמפה ש ...</w:t>
      </w:r>
    </w:p>
    <w:p w14:paraId="4AB003C5" w14:textId="77777777" w:rsidR="001E2274" w:rsidRDefault="001E2274" w:rsidP="009F6103">
      <w:pPr>
        <w:rPr>
          <w:b w:val="0"/>
          <w:bCs w:val="0"/>
          <w:caps/>
          <w:sz w:val="24"/>
          <w:szCs w:val="24"/>
          <w:rtl/>
        </w:rPr>
      </w:pPr>
    </w:p>
    <w:p w14:paraId="534B1794" w14:textId="77777777" w:rsidR="001E2274" w:rsidRDefault="000A5C33" w:rsidP="009F6103">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4830E2DB" w14:textId="3EAB78EE" w:rsidR="001E2274" w:rsidRDefault="009F6103" w:rsidP="009F6103">
      <w:pPr>
        <w:rPr>
          <w:b w:val="0"/>
          <w:bCs w:val="0"/>
          <w:caps/>
          <w:sz w:val="24"/>
          <w:szCs w:val="24"/>
          <w:rtl/>
        </w:rPr>
      </w:pPr>
      <w:r>
        <w:rPr>
          <w:rFonts w:hint="cs"/>
          <w:b w:val="0"/>
          <w:bCs w:val="0"/>
          <w:caps/>
          <w:sz w:val="24"/>
          <w:szCs w:val="24"/>
          <w:rtl/>
        </w:rPr>
        <w:t>זה לא הרמפה שיורדת מכביש ארבע?</w:t>
      </w:r>
    </w:p>
    <w:p w14:paraId="5D8D7DAC" w14:textId="77777777" w:rsidR="001E2274" w:rsidRDefault="001E2274" w:rsidP="009F6103">
      <w:pPr>
        <w:rPr>
          <w:b w:val="0"/>
          <w:bCs w:val="0"/>
          <w:caps/>
          <w:sz w:val="24"/>
          <w:szCs w:val="24"/>
          <w:rtl/>
        </w:rPr>
      </w:pPr>
    </w:p>
    <w:p w14:paraId="2AD18F38" w14:textId="77777777" w:rsidR="001E2274" w:rsidRDefault="00935F0D" w:rsidP="009F6103">
      <w:pPr>
        <w:rPr>
          <w:caps/>
          <w:sz w:val="24"/>
          <w:szCs w:val="24"/>
          <w:u w:val="single"/>
          <w:rtl/>
        </w:rPr>
      </w:pPr>
      <w:r w:rsidRPr="00935F0D">
        <w:rPr>
          <w:rFonts w:hint="cs"/>
          <w:caps/>
          <w:sz w:val="24"/>
          <w:szCs w:val="24"/>
          <w:u w:val="single"/>
          <w:rtl/>
        </w:rPr>
        <w:t>גב</w:t>
      </w:r>
      <w:r w:rsidRPr="00935F0D">
        <w:rPr>
          <w:caps/>
          <w:sz w:val="24"/>
          <w:szCs w:val="24"/>
          <w:u w:val="single"/>
          <w:rtl/>
        </w:rPr>
        <w:t>'</w:t>
      </w:r>
      <w:r w:rsidRPr="00935F0D">
        <w:rPr>
          <w:rFonts w:hint="cs"/>
          <w:caps/>
          <w:sz w:val="24"/>
          <w:szCs w:val="24"/>
          <w:u w:val="single"/>
          <w:rtl/>
        </w:rPr>
        <w:t xml:space="preserve"> מירב בליימן שבתאי - נציגת לשכת התכנון</w:t>
      </w:r>
      <w:r w:rsidR="001E2274">
        <w:rPr>
          <w:rFonts w:hint="cs"/>
          <w:caps/>
          <w:sz w:val="24"/>
          <w:szCs w:val="24"/>
          <w:u w:val="single"/>
          <w:rtl/>
        </w:rPr>
        <w:t>:</w:t>
      </w:r>
    </w:p>
    <w:p w14:paraId="68C00A53" w14:textId="02D46FCC" w:rsidR="001E2274" w:rsidRDefault="009F6103" w:rsidP="009F6103">
      <w:pPr>
        <w:rPr>
          <w:b w:val="0"/>
          <w:bCs w:val="0"/>
          <w:caps/>
          <w:sz w:val="24"/>
          <w:szCs w:val="24"/>
          <w:rtl/>
        </w:rPr>
      </w:pPr>
      <w:r>
        <w:rPr>
          <w:rFonts w:hint="cs"/>
          <w:b w:val="0"/>
          <w:bCs w:val="0"/>
          <w:caps/>
          <w:sz w:val="24"/>
          <w:szCs w:val="24"/>
          <w:rtl/>
        </w:rPr>
        <w:t>זה רחוב נתיבי האבות נתיב האבות</w:t>
      </w:r>
    </w:p>
    <w:p w14:paraId="181B18E9" w14:textId="77777777" w:rsidR="001E2274" w:rsidRDefault="001E2274" w:rsidP="009F6103">
      <w:pPr>
        <w:rPr>
          <w:b w:val="0"/>
          <w:bCs w:val="0"/>
          <w:caps/>
          <w:sz w:val="24"/>
          <w:szCs w:val="24"/>
          <w:rtl/>
        </w:rPr>
      </w:pPr>
    </w:p>
    <w:p w14:paraId="1F947B52" w14:textId="77777777" w:rsidR="001E2274" w:rsidRDefault="006D6799" w:rsidP="009F6103">
      <w:pPr>
        <w:rPr>
          <w:caps/>
          <w:sz w:val="24"/>
          <w:szCs w:val="24"/>
          <w:u w:val="single"/>
          <w:rtl/>
        </w:rPr>
      </w:pPr>
      <w:r w:rsidRPr="006D6799">
        <w:rPr>
          <w:rFonts w:hint="cs"/>
          <w:caps/>
          <w:sz w:val="24"/>
          <w:szCs w:val="24"/>
          <w:u w:val="single"/>
          <w:rtl/>
        </w:rPr>
        <w:t>מר דן קוניאק - נציג לשכת התכנון</w:t>
      </w:r>
      <w:r w:rsidR="001E2274">
        <w:rPr>
          <w:rFonts w:hint="cs"/>
          <w:caps/>
          <w:sz w:val="24"/>
          <w:szCs w:val="24"/>
          <w:u w:val="single"/>
          <w:rtl/>
        </w:rPr>
        <w:t>:</w:t>
      </w:r>
    </w:p>
    <w:p w14:paraId="2CA18A06" w14:textId="44703455" w:rsidR="001E2274" w:rsidRDefault="009F6103" w:rsidP="009F6103">
      <w:pPr>
        <w:rPr>
          <w:b w:val="0"/>
          <w:bCs w:val="0"/>
          <w:caps/>
          <w:sz w:val="24"/>
          <w:szCs w:val="24"/>
          <w:rtl/>
        </w:rPr>
      </w:pPr>
      <w:r>
        <w:rPr>
          <w:rFonts w:hint="cs"/>
          <w:b w:val="0"/>
          <w:bCs w:val="0"/>
          <w:caps/>
          <w:sz w:val="24"/>
          <w:szCs w:val="24"/>
          <w:rtl/>
        </w:rPr>
        <w:t xml:space="preserve">זה הגישה לכביש ארבע </w:t>
      </w:r>
    </w:p>
    <w:p w14:paraId="62976BEC" w14:textId="77777777" w:rsidR="001E2274" w:rsidRDefault="001E2274" w:rsidP="009F6103">
      <w:pPr>
        <w:rPr>
          <w:b w:val="0"/>
          <w:bCs w:val="0"/>
          <w:caps/>
          <w:sz w:val="24"/>
          <w:szCs w:val="24"/>
          <w:rtl/>
        </w:rPr>
      </w:pPr>
    </w:p>
    <w:p w14:paraId="597E0E77" w14:textId="77777777" w:rsidR="001E2274" w:rsidRDefault="000A5C33" w:rsidP="009F6103">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60AE54AC" w14:textId="1E4BB57C" w:rsidR="001E2274" w:rsidRDefault="009F6103" w:rsidP="009F6103">
      <w:pPr>
        <w:rPr>
          <w:b w:val="0"/>
          <w:bCs w:val="0"/>
          <w:caps/>
          <w:sz w:val="24"/>
          <w:szCs w:val="24"/>
          <w:rtl/>
        </w:rPr>
      </w:pPr>
      <w:r>
        <w:rPr>
          <w:rFonts w:hint="cs"/>
          <w:b w:val="0"/>
          <w:bCs w:val="0"/>
          <w:caps/>
          <w:sz w:val="24"/>
          <w:szCs w:val="24"/>
          <w:rtl/>
        </w:rPr>
        <w:t>זה לא ה, רמפות שיורדות מכביש ארבע ...</w:t>
      </w:r>
    </w:p>
    <w:p w14:paraId="66142F4C" w14:textId="77777777" w:rsidR="001E2274" w:rsidRDefault="001E2274" w:rsidP="009F6103">
      <w:pPr>
        <w:rPr>
          <w:b w:val="0"/>
          <w:bCs w:val="0"/>
          <w:caps/>
          <w:sz w:val="24"/>
          <w:szCs w:val="24"/>
          <w:rtl/>
        </w:rPr>
      </w:pPr>
    </w:p>
    <w:p w14:paraId="4DF341DE" w14:textId="77777777" w:rsidR="001E2274" w:rsidRDefault="000A3DA6" w:rsidP="009F6103">
      <w:pPr>
        <w:rPr>
          <w:caps/>
          <w:sz w:val="24"/>
          <w:szCs w:val="24"/>
          <w:u w:val="single"/>
          <w:rtl/>
        </w:rPr>
      </w:pPr>
      <w:r w:rsidRPr="000A3DA6">
        <w:rPr>
          <w:rFonts w:hint="cs"/>
          <w:caps/>
          <w:sz w:val="24"/>
          <w:szCs w:val="24"/>
          <w:u w:val="single"/>
          <w:rtl/>
        </w:rPr>
        <w:t>מר תומר דוידסון - נציג מנהל מקרקעי ישראל בוועדה המחוזית</w:t>
      </w:r>
      <w:r w:rsidR="001E2274">
        <w:rPr>
          <w:rFonts w:hint="cs"/>
          <w:caps/>
          <w:sz w:val="24"/>
          <w:szCs w:val="24"/>
          <w:u w:val="single"/>
          <w:rtl/>
        </w:rPr>
        <w:t>:</w:t>
      </w:r>
    </w:p>
    <w:p w14:paraId="23176D87" w14:textId="53FDE2D1" w:rsidR="001E2274" w:rsidRDefault="009F6103" w:rsidP="009F6103">
      <w:pPr>
        <w:rPr>
          <w:b w:val="0"/>
          <w:bCs w:val="0"/>
          <w:caps/>
          <w:sz w:val="24"/>
          <w:szCs w:val="24"/>
          <w:rtl/>
        </w:rPr>
      </w:pPr>
      <w:r>
        <w:rPr>
          <w:rFonts w:hint="cs"/>
          <w:b w:val="0"/>
          <w:bCs w:val="0"/>
          <w:caps/>
          <w:sz w:val="24"/>
          <w:szCs w:val="24"/>
          <w:rtl/>
        </w:rPr>
        <w:t>אתה יוצא מארבע ואתה נכנס לתוך ...</w:t>
      </w:r>
    </w:p>
    <w:p w14:paraId="2F676C66" w14:textId="77777777" w:rsidR="001E2274" w:rsidRDefault="001E2274" w:rsidP="009F6103">
      <w:pPr>
        <w:rPr>
          <w:b w:val="0"/>
          <w:bCs w:val="0"/>
          <w:caps/>
          <w:sz w:val="24"/>
          <w:szCs w:val="24"/>
          <w:rtl/>
        </w:rPr>
      </w:pPr>
    </w:p>
    <w:p w14:paraId="1F468574" w14:textId="77777777" w:rsidR="001E2274" w:rsidRDefault="00935F0D" w:rsidP="009F6103">
      <w:pPr>
        <w:rPr>
          <w:caps/>
          <w:sz w:val="24"/>
          <w:szCs w:val="24"/>
          <w:u w:val="single"/>
          <w:rtl/>
        </w:rPr>
      </w:pPr>
      <w:r w:rsidRPr="00935F0D">
        <w:rPr>
          <w:rFonts w:hint="cs"/>
          <w:caps/>
          <w:sz w:val="24"/>
          <w:szCs w:val="24"/>
          <w:u w:val="single"/>
          <w:rtl/>
        </w:rPr>
        <w:t>גב</w:t>
      </w:r>
      <w:r w:rsidRPr="00935F0D">
        <w:rPr>
          <w:caps/>
          <w:sz w:val="24"/>
          <w:szCs w:val="24"/>
          <w:u w:val="single"/>
          <w:rtl/>
        </w:rPr>
        <w:t>'</w:t>
      </w:r>
      <w:r w:rsidRPr="00935F0D">
        <w:rPr>
          <w:rFonts w:hint="cs"/>
          <w:caps/>
          <w:sz w:val="24"/>
          <w:szCs w:val="24"/>
          <w:u w:val="single"/>
          <w:rtl/>
        </w:rPr>
        <w:t xml:space="preserve"> מירב בליימן שבתאי - נציגת לשכת התכנון</w:t>
      </w:r>
      <w:r w:rsidR="001E2274">
        <w:rPr>
          <w:rFonts w:hint="cs"/>
          <w:caps/>
          <w:sz w:val="24"/>
          <w:szCs w:val="24"/>
          <w:u w:val="single"/>
          <w:rtl/>
        </w:rPr>
        <w:t>:</w:t>
      </w:r>
    </w:p>
    <w:p w14:paraId="2EA6307B" w14:textId="0832C89B" w:rsidR="001E2274" w:rsidRDefault="009F6103" w:rsidP="009F6103">
      <w:pPr>
        <w:rPr>
          <w:b w:val="0"/>
          <w:bCs w:val="0"/>
          <w:caps/>
          <w:sz w:val="24"/>
          <w:szCs w:val="24"/>
          <w:rtl/>
        </w:rPr>
      </w:pPr>
      <w:r>
        <w:rPr>
          <w:rFonts w:hint="cs"/>
          <w:b w:val="0"/>
          <w:bCs w:val="0"/>
          <w:caps/>
          <w:sz w:val="24"/>
          <w:szCs w:val="24"/>
          <w:rtl/>
        </w:rPr>
        <w:t>כאילו יש שם איזה מין ספגטי כזה</w:t>
      </w:r>
    </w:p>
    <w:p w14:paraId="2DB64D36" w14:textId="77777777" w:rsidR="001E2274" w:rsidRDefault="001E2274" w:rsidP="009F6103">
      <w:pPr>
        <w:rPr>
          <w:b w:val="0"/>
          <w:bCs w:val="0"/>
          <w:caps/>
          <w:sz w:val="24"/>
          <w:szCs w:val="24"/>
          <w:rtl/>
        </w:rPr>
      </w:pPr>
    </w:p>
    <w:p w14:paraId="46D66087" w14:textId="77777777" w:rsidR="001E2274" w:rsidRDefault="000A5C33" w:rsidP="009F6103">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06512E60" w14:textId="6F7A6DE2" w:rsidR="001E2274" w:rsidRDefault="009F6103" w:rsidP="009F6103">
      <w:pPr>
        <w:rPr>
          <w:b w:val="0"/>
          <w:bCs w:val="0"/>
          <w:caps/>
          <w:sz w:val="24"/>
          <w:szCs w:val="24"/>
          <w:rtl/>
        </w:rPr>
      </w:pPr>
      <w:r>
        <w:rPr>
          <w:rFonts w:hint="cs"/>
          <w:b w:val="0"/>
          <w:bCs w:val="0"/>
          <w:caps/>
          <w:sz w:val="24"/>
          <w:szCs w:val="24"/>
          <w:rtl/>
        </w:rPr>
        <w:t>כן חמש שלוש שלוש ...</w:t>
      </w:r>
    </w:p>
    <w:p w14:paraId="45BCE762" w14:textId="77777777" w:rsidR="001E2274" w:rsidRDefault="001E2274" w:rsidP="009F6103">
      <w:pPr>
        <w:rPr>
          <w:b w:val="0"/>
          <w:bCs w:val="0"/>
          <w:caps/>
          <w:sz w:val="24"/>
          <w:szCs w:val="24"/>
          <w:rtl/>
        </w:rPr>
      </w:pPr>
    </w:p>
    <w:p w14:paraId="5FE3F039" w14:textId="77777777" w:rsidR="001E2274" w:rsidRDefault="006D6799" w:rsidP="009F6103">
      <w:pPr>
        <w:rPr>
          <w:caps/>
          <w:sz w:val="24"/>
          <w:szCs w:val="24"/>
          <w:u w:val="single"/>
          <w:rtl/>
        </w:rPr>
      </w:pPr>
      <w:r w:rsidRPr="006D6799">
        <w:rPr>
          <w:rFonts w:hint="cs"/>
          <w:caps/>
          <w:sz w:val="24"/>
          <w:szCs w:val="24"/>
          <w:u w:val="single"/>
          <w:rtl/>
        </w:rPr>
        <w:t>מר דן קוניאק - נציג לשכת התכנון</w:t>
      </w:r>
      <w:r w:rsidR="001E2274">
        <w:rPr>
          <w:rFonts w:hint="cs"/>
          <w:caps/>
          <w:sz w:val="24"/>
          <w:szCs w:val="24"/>
          <w:u w:val="single"/>
          <w:rtl/>
        </w:rPr>
        <w:t>:</w:t>
      </w:r>
    </w:p>
    <w:p w14:paraId="13A1873F" w14:textId="2941E466" w:rsidR="001E2274" w:rsidRDefault="009F6103" w:rsidP="009F6103">
      <w:pPr>
        <w:rPr>
          <w:b w:val="0"/>
          <w:bCs w:val="0"/>
          <w:caps/>
          <w:sz w:val="24"/>
          <w:szCs w:val="24"/>
          <w:rtl/>
        </w:rPr>
      </w:pPr>
      <w:r>
        <w:rPr>
          <w:rFonts w:hint="cs"/>
          <w:b w:val="0"/>
          <w:bCs w:val="0"/>
          <w:caps/>
          <w:sz w:val="24"/>
          <w:szCs w:val="24"/>
          <w:rtl/>
        </w:rPr>
        <w:t xml:space="preserve">אני אגיד לך מה, מסמך מסמך המדיניות </w:t>
      </w:r>
    </w:p>
    <w:p w14:paraId="7B05817A" w14:textId="77777777" w:rsidR="001E2274" w:rsidRDefault="001E2274" w:rsidP="009F6103">
      <w:pPr>
        <w:rPr>
          <w:b w:val="0"/>
          <w:bCs w:val="0"/>
          <w:caps/>
          <w:sz w:val="24"/>
          <w:szCs w:val="24"/>
          <w:rtl/>
        </w:rPr>
      </w:pPr>
    </w:p>
    <w:p w14:paraId="4478A768" w14:textId="77777777" w:rsidR="001E2274" w:rsidRDefault="000A5C33" w:rsidP="009F6103">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2356954F" w14:textId="4683AC60" w:rsidR="001E2274" w:rsidRDefault="009F6103" w:rsidP="009F6103">
      <w:pPr>
        <w:rPr>
          <w:b w:val="0"/>
          <w:bCs w:val="0"/>
          <w:caps/>
          <w:sz w:val="24"/>
          <w:szCs w:val="24"/>
          <w:rtl/>
        </w:rPr>
      </w:pPr>
      <w:r>
        <w:rPr>
          <w:rFonts w:hint="cs"/>
          <w:b w:val="0"/>
          <w:bCs w:val="0"/>
          <w:caps/>
          <w:sz w:val="24"/>
          <w:szCs w:val="24"/>
          <w:rtl/>
        </w:rPr>
        <w:t>. חמש שלוש אחד</w:t>
      </w:r>
    </w:p>
    <w:p w14:paraId="1D450E39" w14:textId="77777777" w:rsidR="001E2274" w:rsidRDefault="001E2274" w:rsidP="009F6103">
      <w:pPr>
        <w:rPr>
          <w:b w:val="0"/>
          <w:bCs w:val="0"/>
          <w:caps/>
          <w:sz w:val="24"/>
          <w:szCs w:val="24"/>
          <w:rtl/>
        </w:rPr>
      </w:pPr>
    </w:p>
    <w:p w14:paraId="1AFC22D1" w14:textId="77777777" w:rsidR="001E2274" w:rsidRDefault="00935F0D" w:rsidP="009F6103">
      <w:pPr>
        <w:rPr>
          <w:caps/>
          <w:sz w:val="24"/>
          <w:szCs w:val="24"/>
          <w:u w:val="single"/>
          <w:rtl/>
        </w:rPr>
      </w:pPr>
      <w:r w:rsidRPr="00935F0D">
        <w:rPr>
          <w:rFonts w:hint="cs"/>
          <w:caps/>
          <w:sz w:val="24"/>
          <w:szCs w:val="24"/>
          <w:u w:val="single"/>
          <w:rtl/>
        </w:rPr>
        <w:t>גב</w:t>
      </w:r>
      <w:r w:rsidRPr="00935F0D">
        <w:rPr>
          <w:caps/>
          <w:sz w:val="24"/>
          <w:szCs w:val="24"/>
          <w:u w:val="single"/>
          <w:rtl/>
        </w:rPr>
        <w:t>'</w:t>
      </w:r>
      <w:r w:rsidRPr="00935F0D">
        <w:rPr>
          <w:rFonts w:hint="cs"/>
          <w:caps/>
          <w:sz w:val="24"/>
          <w:szCs w:val="24"/>
          <w:u w:val="single"/>
          <w:rtl/>
        </w:rPr>
        <w:t xml:space="preserve"> מירב בליימן שבתאי - נציגת לשכת התכנון</w:t>
      </w:r>
      <w:r w:rsidR="001E2274">
        <w:rPr>
          <w:rFonts w:hint="cs"/>
          <w:caps/>
          <w:sz w:val="24"/>
          <w:szCs w:val="24"/>
          <w:u w:val="single"/>
          <w:rtl/>
        </w:rPr>
        <w:t>:</w:t>
      </w:r>
    </w:p>
    <w:p w14:paraId="72998931" w14:textId="63BB1406" w:rsidR="001E2274" w:rsidRDefault="009F6103" w:rsidP="009F6103">
      <w:pPr>
        <w:rPr>
          <w:b w:val="0"/>
          <w:bCs w:val="0"/>
          <w:caps/>
          <w:sz w:val="24"/>
          <w:szCs w:val="24"/>
          <w:rtl/>
        </w:rPr>
      </w:pPr>
      <w:r>
        <w:rPr>
          <w:rFonts w:hint="cs"/>
          <w:b w:val="0"/>
          <w:bCs w:val="0"/>
          <w:caps/>
          <w:sz w:val="24"/>
          <w:szCs w:val="24"/>
          <w:rtl/>
        </w:rPr>
        <w:t xml:space="preserve">נכון נכון </w:t>
      </w:r>
    </w:p>
    <w:p w14:paraId="7D3F5F92" w14:textId="77777777" w:rsidR="001E2274" w:rsidRDefault="001E2274" w:rsidP="009F6103">
      <w:pPr>
        <w:rPr>
          <w:b w:val="0"/>
          <w:bCs w:val="0"/>
          <w:caps/>
          <w:sz w:val="24"/>
          <w:szCs w:val="24"/>
          <w:rtl/>
        </w:rPr>
      </w:pPr>
    </w:p>
    <w:p w14:paraId="387266DD" w14:textId="77777777" w:rsidR="001E2274" w:rsidRDefault="006D6799" w:rsidP="009F6103">
      <w:pPr>
        <w:rPr>
          <w:caps/>
          <w:sz w:val="24"/>
          <w:szCs w:val="24"/>
          <w:u w:val="single"/>
          <w:rtl/>
        </w:rPr>
      </w:pPr>
      <w:r w:rsidRPr="006D6799">
        <w:rPr>
          <w:rFonts w:hint="cs"/>
          <w:caps/>
          <w:sz w:val="24"/>
          <w:szCs w:val="24"/>
          <w:u w:val="single"/>
          <w:rtl/>
        </w:rPr>
        <w:t>מר דן קוניאק - נציג לשכת התכנון</w:t>
      </w:r>
      <w:r w:rsidR="001E2274">
        <w:rPr>
          <w:rFonts w:hint="cs"/>
          <w:caps/>
          <w:sz w:val="24"/>
          <w:szCs w:val="24"/>
          <w:u w:val="single"/>
          <w:rtl/>
        </w:rPr>
        <w:t>:</w:t>
      </w:r>
    </w:p>
    <w:p w14:paraId="3DA858FF" w14:textId="55D07056" w:rsidR="001E2274" w:rsidRDefault="009F6103" w:rsidP="009F6103">
      <w:pPr>
        <w:rPr>
          <w:b w:val="0"/>
          <w:bCs w:val="0"/>
          <w:caps/>
          <w:sz w:val="24"/>
          <w:szCs w:val="24"/>
          <w:rtl/>
        </w:rPr>
      </w:pPr>
      <w:r>
        <w:rPr>
          <w:rFonts w:hint="cs"/>
          <w:b w:val="0"/>
          <w:bCs w:val="0"/>
          <w:caps/>
          <w:sz w:val="24"/>
          <w:szCs w:val="24"/>
          <w:rtl/>
        </w:rPr>
        <w:t>באמת ביקש ליצור פה רחוב עם מרחב ציבורי יותר טוב בלי הנספח האקוסטי בלי הקיר האקוסטי הזה זה יהיה מאוד קשה כי יש שמה תנועת כלי רכב משמעותית ויש שם רעש</w:t>
      </w:r>
      <w:r w:rsidR="000F703D">
        <w:rPr>
          <w:rFonts w:hint="cs"/>
          <w:b w:val="0"/>
          <w:bCs w:val="0"/>
          <w:caps/>
          <w:sz w:val="24"/>
          <w:szCs w:val="24"/>
          <w:rtl/>
        </w:rPr>
        <w:t xml:space="preserve"> </w:t>
      </w:r>
      <w:r>
        <w:rPr>
          <w:rFonts w:hint="cs"/>
          <w:b w:val="0"/>
          <w:bCs w:val="0"/>
          <w:caps/>
          <w:sz w:val="24"/>
          <w:szCs w:val="24"/>
          <w:rtl/>
        </w:rPr>
        <w:t xml:space="preserve">... </w:t>
      </w:r>
    </w:p>
    <w:p w14:paraId="03424D18" w14:textId="77777777" w:rsidR="001E2274" w:rsidRDefault="001E2274" w:rsidP="009F6103">
      <w:pPr>
        <w:rPr>
          <w:b w:val="0"/>
          <w:bCs w:val="0"/>
          <w:caps/>
          <w:sz w:val="24"/>
          <w:szCs w:val="24"/>
          <w:rtl/>
        </w:rPr>
      </w:pPr>
    </w:p>
    <w:p w14:paraId="2D0B5E70" w14:textId="77777777" w:rsidR="001E2274" w:rsidRDefault="000A5C33" w:rsidP="009F6103">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5348E325" w14:textId="17E0FB0A" w:rsidR="001E2274" w:rsidRDefault="009F6103" w:rsidP="009F6103">
      <w:pPr>
        <w:rPr>
          <w:b w:val="0"/>
          <w:bCs w:val="0"/>
          <w:caps/>
          <w:sz w:val="24"/>
          <w:szCs w:val="24"/>
          <w:rtl/>
        </w:rPr>
      </w:pPr>
      <w:r>
        <w:rPr>
          <w:rFonts w:hint="cs"/>
          <w:b w:val="0"/>
          <w:bCs w:val="0"/>
          <w:caps/>
          <w:sz w:val="24"/>
          <w:szCs w:val="24"/>
          <w:rtl/>
        </w:rPr>
        <w:t xml:space="preserve">אוקיי </w:t>
      </w:r>
    </w:p>
    <w:p w14:paraId="2194384F" w14:textId="77777777" w:rsidR="001E2274" w:rsidRDefault="001E2274" w:rsidP="009F6103">
      <w:pPr>
        <w:rPr>
          <w:b w:val="0"/>
          <w:bCs w:val="0"/>
          <w:caps/>
          <w:sz w:val="24"/>
          <w:szCs w:val="24"/>
          <w:rtl/>
        </w:rPr>
      </w:pPr>
    </w:p>
    <w:p w14:paraId="3E9CFC37" w14:textId="77777777" w:rsidR="001E2274" w:rsidRDefault="00B7418D" w:rsidP="009F6103">
      <w:pPr>
        <w:rPr>
          <w:caps/>
          <w:sz w:val="24"/>
          <w:szCs w:val="24"/>
          <w:u w:val="single"/>
          <w:rtl/>
        </w:rPr>
      </w:pPr>
      <w:r w:rsidRPr="00B7418D">
        <w:rPr>
          <w:rFonts w:hint="cs"/>
          <w:caps/>
          <w:sz w:val="24"/>
          <w:szCs w:val="24"/>
          <w:u w:val="single"/>
          <w:rtl/>
        </w:rPr>
        <w:t>מר דני אוחנה - אדריכל עורך התוכנית</w:t>
      </w:r>
      <w:r w:rsidR="001E2274">
        <w:rPr>
          <w:rFonts w:hint="cs"/>
          <w:caps/>
          <w:sz w:val="24"/>
          <w:szCs w:val="24"/>
          <w:u w:val="single"/>
          <w:rtl/>
        </w:rPr>
        <w:t>:</w:t>
      </w:r>
    </w:p>
    <w:p w14:paraId="44BB6645" w14:textId="2832C42F" w:rsidR="001E2274" w:rsidRDefault="009F6103" w:rsidP="009F6103">
      <w:pPr>
        <w:rPr>
          <w:b w:val="0"/>
          <w:bCs w:val="0"/>
          <w:caps/>
          <w:sz w:val="24"/>
          <w:szCs w:val="24"/>
          <w:rtl/>
        </w:rPr>
      </w:pPr>
      <w:r>
        <w:rPr>
          <w:rFonts w:hint="cs"/>
          <w:b w:val="0"/>
          <w:bCs w:val="0"/>
          <w:caps/>
          <w:sz w:val="24"/>
          <w:szCs w:val="24"/>
          <w:rtl/>
        </w:rPr>
        <w:t>מבחינת תנועת כלי הרכב אני לא לא מצליח לזהות מי דיבר אבל מבחינת אנחנו מדברים על תנועת כלי רכב אינטנסיבית שקיימת בנקודה הזו ו, בעצם ו, בפרט שמדובר בירידה למעין מנהרה, אז יש תמיד האטה או האצה ולכן הדרישה לאותו קיר אקוסטי שקיים. אז בקומה בקומות שתיים ושלוש אנחנו מדברים בעצם על הקצאה לשטח ציבורי שקיים בנקודה הזו, השטח הציבורי הזה זה הקצאה של כאלף חמש מאות שישים מטר ובנוסף</w:t>
      </w:r>
      <w:r w:rsidR="000F703D">
        <w:rPr>
          <w:rFonts w:hint="cs"/>
          <w:b w:val="0"/>
          <w:bCs w:val="0"/>
          <w:caps/>
          <w:sz w:val="24"/>
          <w:szCs w:val="24"/>
          <w:rtl/>
        </w:rPr>
        <w:t xml:space="preserve"> </w:t>
      </w:r>
      <w:r>
        <w:rPr>
          <w:rFonts w:hint="cs"/>
          <w:b w:val="0"/>
          <w:bCs w:val="0"/>
          <w:caps/>
          <w:sz w:val="24"/>
          <w:szCs w:val="24"/>
          <w:rtl/>
        </w:rPr>
        <w:t>אנחנו מציעים שטח</w:t>
      </w:r>
    </w:p>
    <w:p w14:paraId="4E40F715" w14:textId="77777777" w:rsidR="001E2274" w:rsidRDefault="001E2274" w:rsidP="009F6103">
      <w:pPr>
        <w:rPr>
          <w:b w:val="0"/>
          <w:bCs w:val="0"/>
          <w:caps/>
          <w:sz w:val="24"/>
          <w:szCs w:val="24"/>
          <w:rtl/>
        </w:rPr>
      </w:pPr>
    </w:p>
    <w:p w14:paraId="27CF727A" w14:textId="77777777" w:rsidR="001E2274" w:rsidRDefault="000A5C33" w:rsidP="009F6103">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2F6CC10C" w14:textId="2784AC37" w:rsidR="001E2274" w:rsidRDefault="009F6103" w:rsidP="009F6103">
      <w:pPr>
        <w:rPr>
          <w:b w:val="0"/>
          <w:bCs w:val="0"/>
          <w:caps/>
          <w:sz w:val="24"/>
          <w:szCs w:val="24"/>
          <w:rtl/>
        </w:rPr>
      </w:pPr>
      <w:r>
        <w:rPr>
          <w:rFonts w:hint="cs"/>
          <w:b w:val="0"/>
          <w:bCs w:val="0"/>
          <w:caps/>
          <w:sz w:val="24"/>
          <w:szCs w:val="24"/>
          <w:rtl/>
        </w:rPr>
        <w:t>לאיזה שימושים?</w:t>
      </w:r>
    </w:p>
    <w:p w14:paraId="2D53BCF1" w14:textId="77777777" w:rsidR="001E2274" w:rsidRDefault="001E2274" w:rsidP="009F6103">
      <w:pPr>
        <w:rPr>
          <w:b w:val="0"/>
          <w:bCs w:val="0"/>
          <w:caps/>
          <w:sz w:val="24"/>
          <w:szCs w:val="24"/>
          <w:rtl/>
        </w:rPr>
      </w:pPr>
    </w:p>
    <w:p w14:paraId="0B39956A" w14:textId="77777777" w:rsidR="001E2274" w:rsidRDefault="00B7418D" w:rsidP="009F6103">
      <w:pPr>
        <w:rPr>
          <w:caps/>
          <w:sz w:val="24"/>
          <w:szCs w:val="24"/>
          <w:u w:val="single"/>
          <w:rtl/>
        </w:rPr>
      </w:pPr>
      <w:r w:rsidRPr="00B7418D">
        <w:rPr>
          <w:rFonts w:hint="cs"/>
          <w:caps/>
          <w:sz w:val="24"/>
          <w:szCs w:val="24"/>
          <w:u w:val="single"/>
          <w:rtl/>
        </w:rPr>
        <w:t>מר דני אוחנה - אדריכל עורך התוכנית</w:t>
      </w:r>
      <w:r w:rsidR="001E2274">
        <w:rPr>
          <w:rFonts w:hint="cs"/>
          <w:caps/>
          <w:sz w:val="24"/>
          <w:szCs w:val="24"/>
          <w:u w:val="single"/>
          <w:rtl/>
        </w:rPr>
        <w:t>:</w:t>
      </w:r>
    </w:p>
    <w:p w14:paraId="123CD6A9" w14:textId="5C678A82" w:rsidR="001E2274" w:rsidRDefault="009F6103" w:rsidP="009F6103">
      <w:pPr>
        <w:rPr>
          <w:b w:val="0"/>
          <w:bCs w:val="0"/>
          <w:caps/>
          <w:sz w:val="24"/>
          <w:szCs w:val="24"/>
          <w:rtl/>
        </w:rPr>
      </w:pPr>
      <w:r>
        <w:rPr>
          <w:rFonts w:hint="cs"/>
          <w:b w:val="0"/>
          <w:bCs w:val="0"/>
          <w:caps/>
          <w:sz w:val="24"/>
          <w:szCs w:val="24"/>
          <w:rtl/>
        </w:rPr>
        <w:t>סליחה?</w:t>
      </w:r>
    </w:p>
    <w:p w14:paraId="00843B01" w14:textId="77777777" w:rsidR="001E2274" w:rsidRDefault="001E2274" w:rsidP="009F6103">
      <w:pPr>
        <w:rPr>
          <w:b w:val="0"/>
          <w:bCs w:val="0"/>
          <w:caps/>
          <w:sz w:val="24"/>
          <w:szCs w:val="24"/>
          <w:rtl/>
        </w:rPr>
      </w:pPr>
    </w:p>
    <w:p w14:paraId="32EF1BF1" w14:textId="77777777" w:rsidR="001E2274" w:rsidRDefault="000A5C33" w:rsidP="009F6103">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2AED7DF2" w14:textId="3B25C479" w:rsidR="001E2274" w:rsidRDefault="009F6103" w:rsidP="009F6103">
      <w:pPr>
        <w:rPr>
          <w:b w:val="0"/>
          <w:bCs w:val="0"/>
          <w:caps/>
          <w:sz w:val="24"/>
          <w:szCs w:val="24"/>
          <w:rtl/>
        </w:rPr>
      </w:pPr>
      <w:r>
        <w:rPr>
          <w:rFonts w:hint="cs"/>
          <w:b w:val="0"/>
          <w:bCs w:val="0"/>
          <w:caps/>
          <w:sz w:val="24"/>
          <w:szCs w:val="24"/>
          <w:rtl/>
        </w:rPr>
        <w:t>לאיזה שימושים?</w:t>
      </w:r>
    </w:p>
    <w:p w14:paraId="6BD8337B" w14:textId="77777777" w:rsidR="001E2274" w:rsidRDefault="001E2274" w:rsidP="009F6103">
      <w:pPr>
        <w:rPr>
          <w:b w:val="0"/>
          <w:bCs w:val="0"/>
          <w:caps/>
          <w:sz w:val="24"/>
          <w:szCs w:val="24"/>
          <w:rtl/>
        </w:rPr>
      </w:pPr>
    </w:p>
    <w:p w14:paraId="683B1305" w14:textId="77777777" w:rsidR="001E2274" w:rsidRDefault="00B7418D" w:rsidP="009F6103">
      <w:pPr>
        <w:rPr>
          <w:caps/>
          <w:sz w:val="24"/>
          <w:szCs w:val="24"/>
          <w:u w:val="single"/>
          <w:rtl/>
        </w:rPr>
      </w:pPr>
      <w:r w:rsidRPr="00B7418D">
        <w:rPr>
          <w:rFonts w:hint="cs"/>
          <w:caps/>
          <w:sz w:val="24"/>
          <w:szCs w:val="24"/>
          <w:u w:val="single"/>
          <w:rtl/>
        </w:rPr>
        <w:t>מר דני אוחנה - אדריכל עורך התוכנית</w:t>
      </w:r>
      <w:r w:rsidR="001E2274">
        <w:rPr>
          <w:rFonts w:hint="cs"/>
          <w:caps/>
          <w:sz w:val="24"/>
          <w:szCs w:val="24"/>
          <w:u w:val="single"/>
          <w:rtl/>
        </w:rPr>
        <w:t>:</w:t>
      </w:r>
    </w:p>
    <w:p w14:paraId="0FD05DA5" w14:textId="1A0FB90E" w:rsidR="001E2274" w:rsidRDefault="009F6103" w:rsidP="009F6103">
      <w:pPr>
        <w:rPr>
          <w:b w:val="0"/>
          <w:bCs w:val="0"/>
          <w:caps/>
          <w:sz w:val="24"/>
          <w:szCs w:val="24"/>
          <w:rtl/>
        </w:rPr>
      </w:pPr>
      <w:r>
        <w:rPr>
          <w:rFonts w:hint="cs"/>
          <w:b w:val="0"/>
          <w:bCs w:val="0"/>
          <w:caps/>
          <w:sz w:val="24"/>
          <w:szCs w:val="24"/>
          <w:rtl/>
        </w:rPr>
        <w:t>שימושים העירייה תחליט</w:t>
      </w:r>
    </w:p>
    <w:p w14:paraId="603BF6A2" w14:textId="77777777" w:rsidR="001E2274" w:rsidRDefault="001E2274" w:rsidP="009F6103">
      <w:pPr>
        <w:rPr>
          <w:b w:val="0"/>
          <w:bCs w:val="0"/>
          <w:caps/>
          <w:sz w:val="24"/>
          <w:szCs w:val="24"/>
          <w:rtl/>
        </w:rPr>
      </w:pPr>
    </w:p>
    <w:p w14:paraId="14D67777" w14:textId="77777777" w:rsidR="001E2274" w:rsidRDefault="000A5C33" w:rsidP="009F6103">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0AB5DCC1" w14:textId="3D5584DA" w:rsidR="001E2274" w:rsidRDefault="009F6103" w:rsidP="009F6103">
      <w:pPr>
        <w:rPr>
          <w:b w:val="0"/>
          <w:bCs w:val="0"/>
          <w:caps/>
          <w:sz w:val="24"/>
          <w:szCs w:val="24"/>
          <w:rtl/>
        </w:rPr>
      </w:pPr>
      <w:r>
        <w:rPr>
          <w:rFonts w:hint="cs"/>
          <w:b w:val="0"/>
          <w:bCs w:val="0"/>
          <w:caps/>
          <w:sz w:val="24"/>
          <w:szCs w:val="24"/>
          <w:rtl/>
        </w:rPr>
        <w:t>אתם לא קובעים</w:t>
      </w:r>
      <w:r w:rsidR="000F703D">
        <w:rPr>
          <w:rFonts w:hint="cs"/>
          <w:b w:val="0"/>
          <w:bCs w:val="0"/>
          <w:caps/>
          <w:sz w:val="24"/>
          <w:szCs w:val="24"/>
          <w:rtl/>
        </w:rPr>
        <w:t xml:space="preserve"> </w:t>
      </w:r>
      <w:r>
        <w:rPr>
          <w:rFonts w:hint="cs"/>
          <w:b w:val="0"/>
          <w:bCs w:val="0"/>
          <w:caps/>
          <w:sz w:val="24"/>
          <w:szCs w:val="24"/>
          <w:rtl/>
        </w:rPr>
        <w:t>... ?</w:t>
      </w:r>
    </w:p>
    <w:p w14:paraId="7771A174" w14:textId="77777777" w:rsidR="001E2274" w:rsidRDefault="001E2274" w:rsidP="009F6103">
      <w:pPr>
        <w:rPr>
          <w:b w:val="0"/>
          <w:bCs w:val="0"/>
          <w:caps/>
          <w:sz w:val="24"/>
          <w:szCs w:val="24"/>
          <w:rtl/>
        </w:rPr>
      </w:pPr>
    </w:p>
    <w:p w14:paraId="78858A3C" w14:textId="77777777" w:rsidR="001E2274" w:rsidRDefault="00B7418D" w:rsidP="009F6103">
      <w:pPr>
        <w:rPr>
          <w:caps/>
          <w:sz w:val="24"/>
          <w:szCs w:val="24"/>
          <w:u w:val="single"/>
          <w:rtl/>
        </w:rPr>
      </w:pPr>
      <w:r w:rsidRPr="00B7418D">
        <w:rPr>
          <w:rFonts w:hint="cs"/>
          <w:caps/>
          <w:sz w:val="24"/>
          <w:szCs w:val="24"/>
          <w:u w:val="single"/>
          <w:rtl/>
        </w:rPr>
        <w:t>מר דני אוחנה - אדריכל עורך התוכנית</w:t>
      </w:r>
      <w:r w:rsidR="001E2274">
        <w:rPr>
          <w:rFonts w:hint="cs"/>
          <w:caps/>
          <w:sz w:val="24"/>
          <w:szCs w:val="24"/>
          <w:u w:val="single"/>
          <w:rtl/>
        </w:rPr>
        <w:t>:</w:t>
      </w:r>
    </w:p>
    <w:p w14:paraId="08938592" w14:textId="02B1C2A9" w:rsidR="001E2274" w:rsidRDefault="009F6103" w:rsidP="009F6103">
      <w:pPr>
        <w:rPr>
          <w:b w:val="0"/>
          <w:bCs w:val="0"/>
          <w:caps/>
          <w:sz w:val="24"/>
          <w:szCs w:val="24"/>
          <w:rtl/>
        </w:rPr>
      </w:pPr>
      <w:r>
        <w:rPr>
          <w:rFonts w:hint="cs"/>
          <w:b w:val="0"/>
          <w:bCs w:val="0"/>
          <w:caps/>
          <w:sz w:val="24"/>
          <w:szCs w:val="24"/>
          <w:rtl/>
        </w:rPr>
        <w:t xml:space="preserve">אנחנו לא מחליטים לגבי השטח הציבורי אבל </w:t>
      </w:r>
    </w:p>
    <w:p w14:paraId="5D4BE1F7" w14:textId="77777777" w:rsidR="001E2274" w:rsidRDefault="001E2274" w:rsidP="009F6103">
      <w:pPr>
        <w:rPr>
          <w:b w:val="0"/>
          <w:bCs w:val="0"/>
          <w:caps/>
          <w:sz w:val="24"/>
          <w:szCs w:val="24"/>
          <w:rtl/>
        </w:rPr>
      </w:pPr>
    </w:p>
    <w:p w14:paraId="608E2A4C" w14:textId="77777777" w:rsidR="001E2274" w:rsidRDefault="000A5C33" w:rsidP="009F6103">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3E2AB889" w14:textId="36150C85" w:rsidR="001E2274" w:rsidRDefault="009F6103" w:rsidP="009F6103">
      <w:pPr>
        <w:rPr>
          <w:b w:val="0"/>
          <w:bCs w:val="0"/>
          <w:caps/>
          <w:sz w:val="24"/>
          <w:szCs w:val="24"/>
          <w:rtl/>
        </w:rPr>
      </w:pPr>
      <w:r>
        <w:rPr>
          <w:rFonts w:hint="cs"/>
          <w:b w:val="0"/>
          <w:bCs w:val="0"/>
          <w:caps/>
          <w:sz w:val="24"/>
          <w:szCs w:val="24"/>
          <w:rtl/>
        </w:rPr>
        <w:t>מה?</w:t>
      </w:r>
    </w:p>
    <w:p w14:paraId="4328A044" w14:textId="77777777" w:rsidR="001E2274" w:rsidRDefault="001E2274" w:rsidP="009F6103">
      <w:pPr>
        <w:rPr>
          <w:b w:val="0"/>
          <w:bCs w:val="0"/>
          <w:caps/>
          <w:sz w:val="24"/>
          <w:szCs w:val="24"/>
          <w:rtl/>
        </w:rPr>
      </w:pPr>
    </w:p>
    <w:p w14:paraId="2A866351" w14:textId="77777777" w:rsidR="001E2274" w:rsidRDefault="006D6799" w:rsidP="009F6103">
      <w:pPr>
        <w:rPr>
          <w:caps/>
          <w:sz w:val="24"/>
          <w:szCs w:val="24"/>
          <w:u w:val="single"/>
          <w:rtl/>
        </w:rPr>
      </w:pPr>
      <w:r w:rsidRPr="006D6799">
        <w:rPr>
          <w:rFonts w:hint="cs"/>
          <w:caps/>
          <w:sz w:val="24"/>
          <w:szCs w:val="24"/>
          <w:u w:val="single"/>
          <w:rtl/>
        </w:rPr>
        <w:t>מר דן קוניאק - נציג לשכת התכנון</w:t>
      </w:r>
      <w:r w:rsidR="001E2274">
        <w:rPr>
          <w:rFonts w:hint="cs"/>
          <w:caps/>
          <w:sz w:val="24"/>
          <w:szCs w:val="24"/>
          <w:u w:val="single"/>
          <w:rtl/>
        </w:rPr>
        <w:t>:</w:t>
      </w:r>
    </w:p>
    <w:p w14:paraId="41349917" w14:textId="48F99999" w:rsidR="001E2274" w:rsidRDefault="009F6103" w:rsidP="009F6103">
      <w:pPr>
        <w:rPr>
          <w:b w:val="0"/>
          <w:bCs w:val="0"/>
          <w:caps/>
          <w:sz w:val="24"/>
          <w:szCs w:val="24"/>
          <w:rtl/>
        </w:rPr>
      </w:pPr>
      <w:r>
        <w:rPr>
          <w:rFonts w:hint="cs"/>
          <w:b w:val="0"/>
          <w:bCs w:val="0"/>
          <w:caps/>
          <w:sz w:val="24"/>
          <w:szCs w:val="24"/>
          <w:rtl/>
        </w:rPr>
        <w:t>(לא ברור)</w:t>
      </w:r>
    </w:p>
    <w:p w14:paraId="08991AE3" w14:textId="77777777" w:rsidR="001E2274" w:rsidRDefault="001E2274" w:rsidP="009F6103">
      <w:pPr>
        <w:rPr>
          <w:b w:val="0"/>
          <w:bCs w:val="0"/>
          <w:caps/>
          <w:sz w:val="24"/>
          <w:szCs w:val="24"/>
          <w:rtl/>
        </w:rPr>
      </w:pPr>
    </w:p>
    <w:p w14:paraId="1D70E79D" w14:textId="77777777" w:rsidR="001E2274" w:rsidRDefault="00B7418D" w:rsidP="009F6103">
      <w:pPr>
        <w:rPr>
          <w:caps/>
          <w:sz w:val="24"/>
          <w:szCs w:val="24"/>
          <w:u w:val="single"/>
          <w:rtl/>
        </w:rPr>
      </w:pPr>
      <w:r w:rsidRPr="00B7418D">
        <w:rPr>
          <w:rFonts w:hint="cs"/>
          <w:caps/>
          <w:sz w:val="24"/>
          <w:szCs w:val="24"/>
          <w:u w:val="single"/>
          <w:rtl/>
        </w:rPr>
        <w:t>מר דני אוחנה - אדריכל עורך התוכנית</w:t>
      </w:r>
      <w:r w:rsidR="001E2274">
        <w:rPr>
          <w:rFonts w:hint="cs"/>
          <w:caps/>
          <w:sz w:val="24"/>
          <w:szCs w:val="24"/>
          <w:u w:val="single"/>
          <w:rtl/>
        </w:rPr>
        <w:t>:</w:t>
      </w:r>
    </w:p>
    <w:p w14:paraId="2A2A0934" w14:textId="009CE103" w:rsidR="001E2274" w:rsidRDefault="009F6103" w:rsidP="009F6103">
      <w:pPr>
        <w:rPr>
          <w:b w:val="0"/>
          <w:bCs w:val="0"/>
          <w:caps/>
          <w:sz w:val="24"/>
          <w:szCs w:val="24"/>
          <w:rtl/>
        </w:rPr>
      </w:pPr>
      <w:r>
        <w:rPr>
          <w:rFonts w:hint="cs"/>
          <w:b w:val="0"/>
          <w:bCs w:val="0"/>
          <w:caps/>
          <w:sz w:val="24"/>
          <w:szCs w:val="24"/>
          <w:rtl/>
        </w:rPr>
        <w:t>אם יש נציג של העירייה הוא יוכל להחליט אבל אנחנו מדברים</w:t>
      </w:r>
    </w:p>
    <w:p w14:paraId="74A92332" w14:textId="77777777" w:rsidR="001E2274" w:rsidRDefault="001E2274" w:rsidP="009F6103">
      <w:pPr>
        <w:rPr>
          <w:b w:val="0"/>
          <w:bCs w:val="0"/>
          <w:caps/>
          <w:sz w:val="24"/>
          <w:szCs w:val="24"/>
          <w:rtl/>
        </w:rPr>
      </w:pPr>
    </w:p>
    <w:p w14:paraId="2C82A852" w14:textId="77777777" w:rsidR="001E2274" w:rsidRDefault="000A5C33" w:rsidP="009F6103">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1CEBB1E1" w14:textId="0F723C5E" w:rsidR="001E2274" w:rsidRDefault="009F6103" w:rsidP="009F6103">
      <w:pPr>
        <w:rPr>
          <w:b w:val="0"/>
          <w:bCs w:val="0"/>
          <w:caps/>
          <w:sz w:val="24"/>
          <w:szCs w:val="24"/>
          <w:rtl/>
        </w:rPr>
      </w:pPr>
      <w:r>
        <w:rPr>
          <w:rFonts w:hint="cs"/>
          <w:b w:val="0"/>
          <w:bCs w:val="0"/>
          <w:caps/>
          <w:sz w:val="24"/>
          <w:szCs w:val="24"/>
          <w:rtl/>
        </w:rPr>
        <w:t xml:space="preserve">אבל רגע שניה </w:t>
      </w:r>
    </w:p>
    <w:p w14:paraId="17B81FDD" w14:textId="77777777" w:rsidR="001E2274" w:rsidRDefault="001E2274" w:rsidP="009F6103">
      <w:pPr>
        <w:rPr>
          <w:b w:val="0"/>
          <w:bCs w:val="0"/>
          <w:caps/>
          <w:sz w:val="24"/>
          <w:szCs w:val="24"/>
          <w:rtl/>
        </w:rPr>
      </w:pPr>
    </w:p>
    <w:p w14:paraId="6CD35B38" w14:textId="77777777" w:rsidR="001E2274" w:rsidRDefault="006D6799" w:rsidP="009F6103">
      <w:pPr>
        <w:rPr>
          <w:caps/>
          <w:sz w:val="24"/>
          <w:szCs w:val="24"/>
          <w:u w:val="single"/>
          <w:rtl/>
        </w:rPr>
      </w:pPr>
      <w:r w:rsidRPr="006D6799">
        <w:rPr>
          <w:rFonts w:hint="cs"/>
          <w:caps/>
          <w:sz w:val="24"/>
          <w:szCs w:val="24"/>
          <w:u w:val="single"/>
          <w:rtl/>
        </w:rPr>
        <w:t>מר דן קוניאק - נציג לשכת התכנון</w:t>
      </w:r>
      <w:r w:rsidR="001E2274">
        <w:rPr>
          <w:rFonts w:hint="cs"/>
          <w:caps/>
          <w:sz w:val="24"/>
          <w:szCs w:val="24"/>
          <w:u w:val="single"/>
          <w:rtl/>
        </w:rPr>
        <w:t>:</w:t>
      </w:r>
    </w:p>
    <w:p w14:paraId="0BC5C127" w14:textId="2B801C88" w:rsidR="001E2274" w:rsidRDefault="009F6103" w:rsidP="009F6103">
      <w:pPr>
        <w:rPr>
          <w:b w:val="0"/>
          <w:bCs w:val="0"/>
          <w:caps/>
          <w:sz w:val="24"/>
          <w:szCs w:val="24"/>
          <w:rtl/>
        </w:rPr>
      </w:pPr>
      <w:r>
        <w:rPr>
          <w:rFonts w:hint="cs"/>
          <w:b w:val="0"/>
          <w:bCs w:val="0"/>
          <w:caps/>
          <w:sz w:val="24"/>
          <w:szCs w:val="24"/>
          <w:rtl/>
        </w:rPr>
        <w:t>לא רגישים כמובן</w:t>
      </w:r>
    </w:p>
    <w:p w14:paraId="0DAB2DF1" w14:textId="77777777" w:rsidR="001E2274" w:rsidRDefault="001E2274" w:rsidP="009F6103">
      <w:pPr>
        <w:rPr>
          <w:b w:val="0"/>
          <w:bCs w:val="0"/>
          <w:caps/>
          <w:sz w:val="24"/>
          <w:szCs w:val="24"/>
          <w:rtl/>
        </w:rPr>
      </w:pPr>
    </w:p>
    <w:p w14:paraId="7AE5BCEC" w14:textId="77777777" w:rsidR="001E2274" w:rsidRDefault="003109B2" w:rsidP="009F6103">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697F5477" w14:textId="035F5252" w:rsidR="001E2274" w:rsidRDefault="009F6103" w:rsidP="009F6103">
      <w:pPr>
        <w:rPr>
          <w:b w:val="0"/>
          <w:bCs w:val="0"/>
          <w:caps/>
          <w:sz w:val="24"/>
          <w:szCs w:val="24"/>
          <w:rtl/>
        </w:rPr>
      </w:pPr>
      <w:r>
        <w:rPr>
          <w:rFonts w:hint="cs"/>
          <w:b w:val="0"/>
          <w:bCs w:val="0"/>
          <w:caps/>
          <w:sz w:val="24"/>
          <w:szCs w:val="24"/>
          <w:rtl/>
        </w:rPr>
        <w:t>לא רגישים בדיוק</w:t>
      </w:r>
    </w:p>
    <w:p w14:paraId="7B0E230E" w14:textId="77777777" w:rsidR="001E2274" w:rsidRDefault="001E2274" w:rsidP="009F6103">
      <w:pPr>
        <w:rPr>
          <w:b w:val="0"/>
          <w:bCs w:val="0"/>
          <w:caps/>
          <w:sz w:val="24"/>
          <w:szCs w:val="24"/>
          <w:rtl/>
        </w:rPr>
      </w:pPr>
    </w:p>
    <w:p w14:paraId="0622205B" w14:textId="77777777" w:rsidR="001E2274" w:rsidRDefault="000A5C33" w:rsidP="009F6103">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03D7D630" w14:textId="5A8D9F38" w:rsidR="001E2274" w:rsidRDefault="009F6103" w:rsidP="009F6103">
      <w:pPr>
        <w:rPr>
          <w:b w:val="0"/>
          <w:bCs w:val="0"/>
          <w:caps/>
          <w:sz w:val="24"/>
          <w:szCs w:val="24"/>
          <w:rtl/>
        </w:rPr>
      </w:pPr>
      <w:r>
        <w:rPr>
          <w:rFonts w:hint="cs"/>
          <w:b w:val="0"/>
          <w:bCs w:val="0"/>
          <w:caps/>
          <w:sz w:val="24"/>
          <w:szCs w:val="24"/>
          <w:rtl/>
        </w:rPr>
        <w:t>לא, לכן לכן אנחנו שואלים</w:t>
      </w:r>
    </w:p>
    <w:p w14:paraId="6863CC3D" w14:textId="77777777" w:rsidR="001E2274" w:rsidRDefault="001E2274" w:rsidP="009F6103">
      <w:pPr>
        <w:rPr>
          <w:b w:val="0"/>
          <w:bCs w:val="0"/>
          <w:caps/>
          <w:sz w:val="24"/>
          <w:szCs w:val="24"/>
          <w:rtl/>
        </w:rPr>
      </w:pPr>
    </w:p>
    <w:p w14:paraId="40E4404B" w14:textId="77777777" w:rsidR="001E2274" w:rsidRDefault="00B7418D" w:rsidP="009F6103">
      <w:pPr>
        <w:rPr>
          <w:caps/>
          <w:sz w:val="24"/>
          <w:szCs w:val="24"/>
          <w:u w:val="single"/>
          <w:rtl/>
        </w:rPr>
      </w:pPr>
      <w:r w:rsidRPr="00B7418D">
        <w:rPr>
          <w:rFonts w:hint="cs"/>
          <w:caps/>
          <w:sz w:val="24"/>
          <w:szCs w:val="24"/>
          <w:u w:val="single"/>
          <w:rtl/>
        </w:rPr>
        <w:t>מר דני אוחנה - אדריכל עורך התוכנית</w:t>
      </w:r>
      <w:r w:rsidR="001E2274">
        <w:rPr>
          <w:rFonts w:hint="cs"/>
          <w:caps/>
          <w:sz w:val="24"/>
          <w:szCs w:val="24"/>
          <w:u w:val="single"/>
          <w:rtl/>
        </w:rPr>
        <w:t>:</w:t>
      </w:r>
    </w:p>
    <w:p w14:paraId="073DE36B" w14:textId="664003F2" w:rsidR="001E2274" w:rsidRDefault="009F6103" w:rsidP="009F6103">
      <w:pPr>
        <w:rPr>
          <w:b w:val="0"/>
          <w:bCs w:val="0"/>
          <w:caps/>
          <w:sz w:val="24"/>
          <w:szCs w:val="24"/>
          <w:rtl/>
        </w:rPr>
      </w:pPr>
      <w:r>
        <w:rPr>
          <w:rFonts w:hint="cs"/>
          <w:b w:val="0"/>
          <w:bCs w:val="0"/>
          <w:caps/>
          <w:sz w:val="24"/>
          <w:szCs w:val="24"/>
          <w:rtl/>
        </w:rPr>
        <w:t>כן</w:t>
      </w:r>
      <w:r w:rsidR="000F703D">
        <w:rPr>
          <w:rFonts w:hint="cs"/>
          <w:b w:val="0"/>
          <w:bCs w:val="0"/>
          <w:caps/>
          <w:sz w:val="24"/>
          <w:szCs w:val="24"/>
          <w:rtl/>
        </w:rPr>
        <w:t xml:space="preserve"> </w:t>
      </w:r>
      <w:r>
        <w:rPr>
          <w:rFonts w:hint="cs"/>
          <w:b w:val="0"/>
          <w:bCs w:val="0"/>
          <w:caps/>
          <w:sz w:val="24"/>
          <w:szCs w:val="24"/>
          <w:rtl/>
        </w:rPr>
        <w:t xml:space="preserve">שימושים לא רגישים אלף חמש מאות שישים מטר אבל בנוסף מה שאנחנו נותנים זה בעצם גג ציבורי שקיים בנקודה הזו, והגג הציבורי הזה הוא של כחמש מאות מטר מרובע. לבקשת העירייה גם הוספנו אפשרות לאיזה שהוא </w:t>
      </w:r>
      <w:r w:rsidR="002A3318">
        <w:rPr>
          <w:rFonts w:hint="cs"/>
          <w:b w:val="0"/>
          <w:bCs w:val="0"/>
          <w:caps/>
          <w:sz w:val="24"/>
          <w:szCs w:val="24"/>
          <w:rtl/>
        </w:rPr>
        <w:t>אלמנט או פונקציה מסחרית בית קפה או פונקציה אחרת שקיימת בנקודה על - מנת שתחיה את השטח המסחרי שקיים כאן. במידה ולא יהיו שטחי המגורים אז השטח הוא יהיה שבע מאות חמישים ושש אבל כרגע היזם מדבר על וזה בהתאם כמובן למדיניות היזם מדבר על אפשרות ליחידות דיור. אז אם מסתכלים עכשיו במבט אנחנו רואים באמת את קומת הקרקע רואים את זיקת ההנאה שקיימת בנקודה הזו במפלס רחוב נתיב האבות עשרה מטרים של זיקת הנאה</w:t>
      </w:r>
      <w:r w:rsidR="000F703D">
        <w:rPr>
          <w:rFonts w:hint="cs"/>
          <w:b w:val="0"/>
          <w:bCs w:val="0"/>
          <w:caps/>
          <w:sz w:val="24"/>
          <w:szCs w:val="24"/>
          <w:rtl/>
        </w:rPr>
        <w:t xml:space="preserve"> </w:t>
      </w:r>
      <w:r w:rsidR="002A3318">
        <w:rPr>
          <w:rFonts w:hint="cs"/>
          <w:b w:val="0"/>
          <w:bCs w:val="0"/>
          <w:caps/>
          <w:sz w:val="24"/>
          <w:szCs w:val="24"/>
          <w:rtl/>
        </w:rPr>
        <w:t xml:space="preserve">... אנחנו מדברים על גג ציבורי שקיים בנקודה הזו ובעצם הגג הוא מקרה את זיקת ההנאה ומייצר אופציה לגג שהוא לרווחת הציבור עם </w:t>
      </w:r>
      <w:r w:rsidR="00C70A33">
        <w:rPr>
          <w:rFonts w:hint="cs"/>
          <w:b w:val="0"/>
          <w:bCs w:val="0"/>
          <w:caps/>
          <w:sz w:val="24"/>
          <w:szCs w:val="24"/>
          <w:rtl/>
        </w:rPr>
        <w:t xml:space="preserve">השטח לטובת הציבור שקיים בנקודה הזו, עם אופציה כמו שאמרנו לאיזה שהוא בית קפה או מסחר לבקשת העירייה אבל זה עניין זה לא רלוונטי כלומר העירייה תחליט מה היא רוצה למקם כאן. בנוסף מה שאמרנו שקיימת אופציה בעצם </w:t>
      </w:r>
      <w:r w:rsidR="00C70A33">
        <w:rPr>
          <w:rFonts w:hint="cs"/>
          <w:b w:val="0"/>
          <w:bCs w:val="0"/>
          <w:caps/>
          <w:sz w:val="24"/>
          <w:szCs w:val="24"/>
          <w:rtl/>
        </w:rPr>
        <w:lastRenderedPageBreak/>
        <w:t xml:space="preserve">לחיבור של הגשר. ואנחנו בתכנון שלנו מייצרים את האופציה לחיבור הזה במידה והעירייה תחליט שהיא רוצה לחבר את הגשר לנקודה הזו לכיוון הגג הציבורי וזה אותו גג שאנחנו מדברים שחוצה את רחוב נתיב האבות לכיוון צפון לכיוון רעננה. אז מבחינה זו זה ה, כיוון שאנחנו מדברים אם מסתכלים עכשיו במבט על </w:t>
      </w:r>
      <w:r w:rsidR="00C70A33">
        <w:rPr>
          <w:b w:val="0"/>
          <w:bCs w:val="0"/>
          <w:caps/>
          <w:sz w:val="24"/>
          <w:szCs w:val="24"/>
          <w:rtl/>
        </w:rPr>
        <w:t>–</w:t>
      </w:r>
      <w:r w:rsidR="00C70A33">
        <w:rPr>
          <w:rFonts w:hint="cs"/>
          <w:b w:val="0"/>
          <w:bCs w:val="0"/>
          <w:caps/>
          <w:sz w:val="24"/>
          <w:szCs w:val="24"/>
          <w:rtl/>
        </w:rPr>
        <w:t xml:space="preserve"> מגרש אלפיים וחמש מגרש אלפיים וארבע. הגג הירוק שאנחנו מדברים עליו והגשר הציבורי שבעצם יודע להתחבר לגשר הצפוני של הולכי הרגל שקיים מעל נתיב האבות אנחנו רואים היום כאן את הירידה למנהרה רואים את הקיר שקיים בנקודה הזו ומבחינתנו הקיר האקוסטי כמובן יהיה כמו שאמרתי שקוף יודע לתת לספק בדיוק את אותן איכויות של הקיר האקוסטי שקיים כאן כקיר אני בכוונה אגדיר</w:t>
      </w:r>
      <w:r w:rsidR="000F703D">
        <w:rPr>
          <w:rFonts w:hint="cs"/>
          <w:b w:val="0"/>
          <w:bCs w:val="0"/>
          <w:caps/>
          <w:sz w:val="24"/>
          <w:szCs w:val="24"/>
          <w:rtl/>
        </w:rPr>
        <w:t xml:space="preserve"> </w:t>
      </w:r>
      <w:r w:rsidR="00C70A33">
        <w:rPr>
          <w:rFonts w:hint="cs"/>
          <w:b w:val="0"/>
          <w:bCs w:val="0"/>
          <w:caps/>
          <w:sz w:val="24"/>
          <w:szCs w:val="24"/>
          <w:rtl/>
        </w:rPr>
        <w:t xml:space="preserve">את זה כקיר בלוקים מתון אבל יודע לתת את אותן איכויות אבל עם רמה של שקיפות ובעצם אינטראקציה עם הסביבה הקרובה. בקומות מעל, אנחנו מדברים על אפשרות לקומות תעסוקה </w:t>
      </w:r>
      <w:r w:rsidR="00F174B5">
        <w:rPr>
          <w:rFonts w:hint="cs"/>
          <w:b w:val="0"/>
          <w:bCs w:val="0"/>
          <w:caps/>
          <w:sz w:val="24"/>
          <w:szCs w:val="24"/>
          <w:rtl/>
        </w:rPr>
        <w:t>שקיימות כאשר קומות התעסוקה הולכות וגדלות. בקומות העליונות אנחנו מציעים מגורים בהתאם לתוכנית המדיניות שמדברת על דיור מכיל, גודל יחידות של שישים מטר מרובע עיקרי כאשר השירות הוא פנים דירתי זה אומר אם בנית ממד או לא בנית ממד שישים מטר זה ה ... לא יותר מזה. הממדים מבחינתנו יהיו כאן מכיוון שמדובר במגרש קטן אנחנו מדברים על מרחב מוגן קומתי, מספר יחידות כמאה, מספר יחידות בקומה כעשר עד שתים עשרה ושטח כולל של עד עשרים אחוז משטח העיקרי משמע אנחנו עוקבים באדיקות אחרי המדיניות. בשטח קומות הגג תמיד מבחינתנו זה ברכה לצמצם את השטחים הטכניים בקומות הגג, למקסם את השטחים הירוקים לטובת הדיירים זו פקודה שאנחנו נבצע אותה כאן לטובת הדיירים, והנה עכשיו אנחנו עוברים לקומת החניה. על - פי ה, תוכנית המדיניות אז קומת החניה מדברים בעצם על אפשרות לכניסה למגרש אלפיים וחמש, כניסה למגרש אלפיים וארבע כאשר על - פי תוכנית המדיניות ישנה בקשה לצמצם את מספר כניסות לצמצם</w:t>
      </w:r>
      <w:r w:rsidR="000F703D">
        <w:rPr>
          <w:rFonts w:hint="cs"/>
          <w:b w:val="0"/>
          <w:bCs w:val="0"/>
          <w:caps/>
          <w:sz w:val="24"/>
          <w:szCs w:val="24"/>
          <w:rtl/>
        </w:rPr>
        <w:t xml:space="preserve"> </w:t>
      </w:r>
      <w:r w:rsidR="00F174B5">
        <w:rPr>
          <w:rFonts w:hint="cs"/>
          <w:b w:val="0"/>
          <w:bCs w:val="0"/>
          <w:caps/>
          <w:sz w:val="24"/>
          <w:szCs w:val="24"/>
          <w:rtl/>
        </w:rPr>
        <w:t>את הכניסה למגרש אלפיים וארבע ולייצר את רחוב נתיב האבות כרחוב שהוא בעצם מוטה הולכי רגל. כאשר אנחנו מדברים כמו שאמרתי כניסה בנקודה הזו, פריקה כאן. אם אנחנו מדברים על המגרש עצמו אז</w:t>
      </w:r>
      <w:r w:rsidR="000F703D">
        <w:rPr>
          <w:rFonts w:hint="cs"/>
          <w:b w:val="0"/>
          <w:bCs w:val="0"/>
          <w:caps/>
          <w:sz w:val="24"/>
          <w:szCs w:val="24"/>
          <w:rtl/>
        </w:rPr>
        <w:t xml:space="preserve"> </w:t>
      </w:r>
      <w:r w:rsidR="00F174B5">
        <w:rPr>
          <w:rFonts w:hint="cs"/>
          <w:b w:val="0"/>
          <w:bCs w:val="0"/>
          <w:caps/>
          <w:sz w:val="24"/>
          <w:szCs w:val="24"/>
          <w:rtl/>
        </w:rPr>
        <w:t xml:space="preserve">... בעצם חניות בתוך שטח המגרש בהתאם לתקן החניה כמאה שישים ושבע מקומות חניה. בנוסף, כמו שאמרתי מגרש אלפיים וארבע בעתיד בהתאם להחלטת המדיניות בעצם הכניסה שקיימת בנקודה הזו תתבטל בעתיד ובעצם אנחנו מייצרים קשר בין המתחמים. זה אומר על - מנת לייצר את מרחב הולכי הרגל ברחוב הצומת אנחנו מבטלים את הכניסה מאפשרים חיבור ממגרש אלפיים וחמש למגרש אלפיים וארבע. בנוסף אנחנו מאפשרים חניה ציבורית עירונית שקיימת במתחם למעשה מתחת לשטחי הכבישים ובעצם התוכנית יודעת להציע את זה. </w:t>
      </w:r>
      <w:r w:rsidR="00830EE9">
        <w:rPr>
          <w:rFonts w:hint="cs"/>
          <w:b w:val="0"/>
          <w:bCs w:val="0"/>
          <w:caps/>
          <w:sz w:val="24"/>
          <w:szCs w:val="24"/>
          <w:rtl/>
        </w:rPr>
        <w:t>מבחינת איגום החניות שדיברנו עליהן ורואים את זה כאן אז בשלב א' בעצם יש כניסה לכל אחד מהמגרשים, בשלב ב' הכניסה היא אך ורק ממגרש אלפיים וחמש לטובת השימוש של מגרש אלפיים וארבע, זה אומר שהכניסה למגרש אלפיים וארבע מבוטלת והכניסה למגרש אלפיים וארבע העתידית תהיה אך ורק דרך מגרש אלפיים וחמש עם אפשרות לחניות ציבוריות שנמצאות מתחת לרחוב הצומת. המשמעות כמו שאמרנו יצירת מרחב הולכי רגל איכותי יותר צמצום מספר הכניסות והיציאות מחניות למתחם. זה בעצם מבחינת המבט</w:t>
      </w:r>
      <w:r w:rsidR="000F703D">
        <w:rPr>
          <w:rFonts w:hint="cs"/>
          <w:b w:val="0"/>
          <w:bCs w:val="0"/>
          <w:caps/>
          <w:sz w:val="24"/>
          <w:szCs w:val="24"/>
          <w:rtl/>
        </w:rPr>
        <w:t xml:space="preserve"> </w:t>
      </w:r>
      <w:r w:rsidR="00830EE9">
        <w:rPr>
          <w:rFonts w:hint="cs"/>
          <w:b w:val="0"/>
          <w:bCs w:val="0"/>
          <w:caps/>
          <w:sz w:val="24"/>
          <w:szCs w:val="24"/>
          <w:rtl/>
        </w:rPr>
        <w:t xml:space="preserve">... הבניינים מגרש אלפיים וחמש ואלפיים וארבע כאשר אם אני מסכם רגע את התמורות הציבוריות אז כמו שאמרנו זיקת הנאה של עשרה מטר או בתחום </w:t>
      </w:r>
      <w:r w:rsidR="00DA15B6">
        <w:rPr>
          <w:rFonts w:hint="cs"/>
          <w:b w:val="0"/>
          <w:bCs w:val="0"/>
          <w:caps/>
          <w:sz w:val="24"/>
          <w:szCs w:val="24"/>
          <w:rtl/>
        </w:rPr>
        <w:t>המגרש ולמגרש כמו שאני מזכיר הוא מגרש קטן של אלף שמונה מאות שמונים מטר. אנחנו מייצרים כארבע מאות מטר שלוש מאות שמונים מטר זיקת הנאה בתחום המגרש וכמובן כל העקרונות חלים גם על מגרש אלפיים וארבע. לאחר מכן אנחנו</w:t>
      </w:r>
      <w:r w:rsidR="000F703D">
        <w:rPr>
          <w:rFonts w:hint="cs"/>
          <w:b w:val="0"/>
          <w:bCs w:val="0"/>
          <w:caps/>
          <w:sz w:val="24"/>
          <w:szCs w:val="24"/>
          <w:rtl/>
        </w:rPr>
        <w:t xml:space="preserve"> </w:t>
      </w:r>
      <w:r w:rsidR="00DA15B6">
        <w:rPr>
          <w:rFonts w:hint="cs"/>
          <w:b w:val="0"/>
          <w:bCs w:val="0"/>
          <w:caps/>
          <w:sz w:val="24"/>
          <w:szCs w:val="24"/>
          <w:rtl/>
        </w:rPr>
        <w:t xml:space="preserve">... שטחים נוספים. זיקת הנאה לאורך רחוב הצומת ו, דרך השירות שקיימים בנקודה הזו בנקודה הזו, מבחינת זיקות הנאה מוחלטות. גג ציבורי בשטח של עם זיקת הנאה בשטח של כחמש מאות מטר רבועים שקיים במתחם הזה זה אומר שקומת הקרקע שהיא גדולה יותר והמגדל התכסית שלו שהיא קטנה יותר. אופציה לגשר עילי כמו שדיברנו עליו, לבקשת העירייה נדרשנו לייצר אפשרות להתחבר מכיוון שהגשר העילי לא מתחבר אלינו למגרש אלא מתחבר למגרש סמוך אלינו. נדרשנו לייצר התחברות לגשר עילי ואנחנו מייצרים את זה בתוכנית אצלנו שמגיע בעצם אל הגג הציבורי ומכאן ניתן יהיה לרדת למפלס הרחוב ולהתחבר למטרו אמ1. סך - הכל זיקות ההנאה שאנחנו מדברים עליהן הן אלף מאה שלושים מטר מתוך מגרש של אלף שמונה מאות שמונים. זה אומר זיקות ההנאה במגרש שלנו הן שישים אחוז משטח המגרש שאנחנו מגדירים. שזה מספר בוא נגיד מאוד מכובד. בנוסף לכך ישנו שצפ שנמצא בחלק האחורי של המגרש בשטח של שלוש מאות ארבעים, לבקשת העירייה אנחנו בעצם נפתח את השצפ שקיים במסגרת התוכנית עצמה. שטח ציבורי מבונה בשטח של כאלף שלוש מאות שבעים מטר שקיים בעצם בקומה מספר אחת ואנחנו רואים בעצם כל המתחם בקומה הזו וכמובן הוא יושב על שטח של הגג הציבורי. לגבי המגורים שקיימים בקומות העליונות אנחנו יוצרים שטחים לרווחת הדיירים אנחנו מנהלים מלחמת חורמה לצמצם את השטחים הטכניים בקומת הגג ועל ידי כך בעצם למקסם בשטחים ציבוריים לטובת הדיירים בקומת הגג. מבחינת המרתף אנחנו מייצרים קומת מרתף משותפת לשני המתחמים לבקשת כמובן </w:t>
      </w:r>
      <w:r w:rsidR="00DA15B6">
        <w:rPr>
          <w:rFonts w:hint="cs"/>
          <w:b w:val="0"/>
          <w:bCs w:val="0"/>
          <w:caps/>
          <w:sz w:val="24"/>
          <w:szCs w:val="24"/>
          <w:rtl/>
        </w:rPr>
        <w:lastRenderedPageBreak/>
        <w:t>העירייה אבל גם כמובן המדיניות שמדברת על ביטול הכניסה למגרש אלפיים וארבע. ואיפשרו כניסה אך ורק דרך מגרש אלפיים וחמש על - מנת לאפשר שנתיב האבות יהיה רחוב שהוא בזיקות הנאה מורחבות או מוגדלות. חניות אופניים ציבוריות של כמאה מקומות חניה. וכמובן חניות מעבר לתקן שקיים במתחם, כאשר הנושא של צמצום הכניסות למרתפים במגרשים שכנים כולל</w:t>
      </w:r>
      <w:r w:rsidR="000F703D">
        <w:rPr>
          <w:rFonts w:hint="cs"/>
          <w:b w:val="0"/>
          <w:bCs w:val="0"/>
          <w:caps/>
          <w:sz w:val="24"/>
          <w:szCs w:val="24"/>
          <w:rtl/>
        </w:rPr>
        <w:t xml:space="preserve"> </w:t>
      </w:r>
      <w:r w:rsidR="00DA15B6">
        <w:rPr>
          <w:rFonts w:hint="cs"/>
          <w:b w:val="0"/>
          <w:bCs w:val="0"/>
          <w:caps/>
          <w:sz w:val="24"/>
          <w:szCs w:val="24"/>
          <w:rtl/>
        </w:rPr>
        <w:t xml:space="preserve">... הרמפה וזה מהמדיניות עצמה מגדיל פי שלוש את תנועת הרכבים אותן כניסות משותפות וזו בעצם הקומה שאנחנו רוצים לייצר ביטול הכניסה בנקודה הזו, ואיפשור שלה לכניסה בעצם מהרחוב הציבורי. לגבי ה, זה הסיכום שאנחנו מדברים עליו ודיברנו על המתחם הזה. לגבי זכויות הבנייה המוצעות. זכויות הבנייה מדברות בעצם על - פי מסמך מסמכי הרקע בתוכנית המדיניות שמדבר על שכלול עוצמות הבנייה. מגרשים אלפיים וארבע ואלפיים וחמש מדברים על רחק שתים עשרה עקרוני זה מסמך רקע לא מחייב, אבל גם המקומית וגם המחוזית ביקשו להתייחס לנושא של מסמכי הרקע. שטח המגרש של אלפיים וארבע ואלפיים וחמש הוא כ, חמישה דונם. מגרש אלפיים וחמש אלף שמונה מאות שמונים מגרש אלפיים וארבע שלוש אחד, שלושת אלפים מאה שמונים. סך שטחי הבנייה שאנחנו מדברים עליהם מבחינת שני המגרשים חמשת אלפים מטר שטח מגרשים ורחק שתים עשרה שנותן פי שישים אלף כאשר הרעיון היה לממש כל אחד מהמגרשים בזכויות הבנייה שלו. מגרש אלפיים ו, ארבע מן הסתם גדול יותר כמו שאנחנו רואים במגרש אלפיים וארבע הוא שלוש מאה ביחס לאחד שמונה, כמעט פי שתיים. </w:t>
      </w:r>
      <w:r w:rsidR="00466CC1">
        <w:rPr>
          <w:rFonts w:hint="cs"/>
          <w:b w:val="0"/>
          <w:bCs w:val="0"/>
          <w:caps/>
          <w:sz w:val="24"/>
          <w:szCs w:val="24"/>
          <w:rtl/>
        </w:rPr>
        <w:t>אז הרעיון היה לממש בכל אחד מהמגרשים את זכויות הבנייה. כאשר למעשה הוגשו היתרי בנייה למתחם ואושרו. ואז נכנסה בעצם תוכנית של או, בוא נגיד התנגדות של המטרו כאשר בעצם המטרו אם אתם זוכרים דיברנו על התוכנית שנוגסת במגרש. אז תוכנית מטרו בעצם נוגסת במתחם עצמו, ומורידה בערך כשלושים אחוז משטח המתחם, כאשר הירידה הזו היא מייצרת מגבלות גם</w:t>
      </w:r>
      <w:r w:rsidR="000F703D">
        <w:rPr>
          <w:rFonts w:hint="cs"/>
          <w:b w:val="0"/>
          <w:bCs w:val="0"/>
          <w:caps/>
          <w:sz w:val="24"/>
          <w:szCs w:val="24"/>
          <w:rtl/>
        </w:rPr>
        <w:t xml:space="preserve"> </w:t>
      </w:r>
      <w:r w:rsidR="00466CC1">
        <w:rPr>
          <w:rFonts w:hint="cs"/>
          <w:b w:val="0"/>
          <w:bCs w:val="0"/>
          <w:caps/>
          <w:sz w:val="24"/>
          <w:szCs w:val="24"/>
          <w:rtl/>
        </w:rPr>
        <w:t>... של הבניין לקומות החניה, ומיקסום מקומות החזית המסחרית וגם כמובן בבנייה של בניינים שנמצאים בסמיכות למטרו. זה אומר שאנחנו לא יכולים</w:t>
      </w:r>
      <w:r w:rsidR="000F703D">
        <w:rPr>
          <w:rFonts w:hint="cs"/>
          <w:b w:val="0"/>
          <w:bCs w:val="0"/>
          <w:caps/>
          <w:sz w:val="24"/>
          <w:szCs w:val="24"/>
          <w:rtl/>
        </w:rPr>
        <w:t xml:space="preserve"> </w:t>
      </w:r>
      <w:r w:rsidR="00466CC1">
        <w:rPr>
          <w:rFonts w:hint="cs"/>
          <w:b w:val="0"/>
          <w:bCs w:val="0"/>
          <w:caps/>
          <w:sz w:val="24"/>
          <w:szCs w:val="24"/>
          <w:rtl/>
        </w:rPr>
        <w:t>... בכל התחום האדום אין שום אפשרות לייצר יסודות, ביסוס לבניינים. אלא כל הביסוס של הבניינים יהיה</w:t>
      </w:r>
      <w:r w:rsidR="000F703D">
        <w:rPr>
          <w:rFonts w:hint="cs"/>
          <w:b w:val="0"/>
          <w:bCs w:val="0"/>
          <w:caps/>
          <w:sz w:val="24"/>
          <w:szCs w:val="24"/>
          <w:rtl/>
        </w:rPr>
        <w:t xml:space="preserve"> </w:t>
      </w:r>
      <w:r w:rsidR="00466CC1">
        <w:rPr>
          <w:rFonts w:hint="cs"/>
          <w:b w:val="0"/>
          <w:bCs w:val="0"/>
          <w:caps/>
          <w:sz w:val="24"/>
          <w:szCs w:val="24"/>
          <w:rtl/>
        </w:rPr>
        <w:t xml:space="preserve">... זה משמעותי קיצוץ גם של קומות החניה וגם של הקומות הטיפוסיות. אז אם מסתכלים בעצם על הבניין עצמו, אנחנו יכולים למקם את הביסוס אך ורק בנקודה הזו, לעלות למעלה באלכסון על - מנת להגדיל את זכויות הבנייה אבל גם כן הפתרונות הטכניים האלו מגבילים אותנו מבחינת האפשרויות של ניצול השטחים, והמשמעות מבחינתנו הייתה, בדיקה של אפשרות של העברת זכויות הבנייה </w:t>
      </w:r>
    </w:p>
    <w:p w14:paraId="579F3F9D" w14:textId="77777777" w:rsidR="001E2274" w:rsidRDefault="001E2274" w:rsidP="009F6103">
      <w:pPr>
        <w:rPr>
          <w:b w:val="0"/>
          <w:bCs w:val="0"/>
          <w:caps/>
          <w:sz w:val="24"/>
          <w:szCs w:val="24"/>
          <w:rtl/>
        </w:rPr>
      </w:pPr>
    </w:p>
    <w:p w14:paraId="173F809A" w14:textId="77777777" w:rsidR="001E2274" w:rsidRDefault="00466CC1" w:rsidP="009F6103">
      <w:pPr>
        <w:rPr>
          <w:b w:val="0"/>
          <w:bCs w:val="0"/>
          <w:caps/>
          <w:sz w:val="24"/>
          <w:szCs w:val="24"/>
          <w:rtl/>
        </w:rPr>
      </w:pPr>
      <w:r>
        <w:rPr>
          <w:rFonts w:hint="cs"/>
          <w:b w:val="0"/>
          <w:bCs w:val="0"/>
          <w:caps/>
          <w:sz w:val="24"/>
          <w:szCs w:val="24"/>
          <w:rtl/>
        </w:rPr>
        <w:t xml:space="preserve">(מדברים ביחד) </w:t>
      </w:r>
    </w:p>
    <w:p w14:paraId="135842C1" w14:textId="77777777" w:rsidR="001E2274" w:rsidRDefault="001E2274" w:rsidP="009F6103">
      <w:pPr>
        <w:rPr>
          <w:b w:val="0"/>
          <w:bCs w:val="0"/>
          <w:caps/>
          <w:sz w:val="24"/>
          <w:szCs w:val="24"/>
          <w:rtl/>
        </w:rPr>
      </w:pPr>
    </w:p>
    <w:p w14:paraId="3B4F2892" w14:textId="77777777" w:rsidR="001E2274" w:rsidRDefault="00B7418D" w:rsidP="009F6103">
      <w:pPr>
        <w:rPr>
          <w:caps/>
          <w:sz w:val="24"/>
          <w:szCs w:val="24"/>
          <w:u w:val="single"/>
          <w:rtl/>
        </w:rPr>
      </w:pPr>
      <w:r w:rsidRPr="00B7418D">
        <w:rPr>
          <w:rFonts w:hint="cs"/>
          <w:caps/>
          <w:sz w:val="24"/>
          <w:szCs w:val="24"/>
          <w:u w:val="single"/>
          <w:rtl/>
        </w:rPr>
        <w:t>מר דני אוחנה - אדריכל עורך התוכנית</w:t>
      </w:r>
      <w:r w:rsidR="001E2274">
        <w:rPr>
          <w:rFonts w:hint="cs"/>
          <w:caps/>
          <w:sz w:val="24"/>
          <w:szCs w:val="24"/>
          <w:u w:val="single"/>
          <w:rtl/>
        </w:rPr>
        <w:t>:</w:t>
      </w:r>
    </w:p>
    <w:p w14:paraId="3CF4D701" w14:textId="0F834DDF" w:rsidR="001E2274" w:rsidRDefault="00466CC1" w:rsidP="009F6103">
      <w:pPr>
        <w:rPr>
          <w:b w:val="0"/>
          <w:bCs w:val="0"/>
          <w:caps/>
          <w:sz w:val="24"/>
          <w:szCs w:val="24"/>
          <w:rtl/>
        </w:rPr>
      </w:pPr>
      <w:r>
        <w:rPr>
          <w:rFonts w:hint="cs"/>
          <w:b w:val="0"/>
          <w:bCs w:val="0"/>
          <w:caps/>
          <w:sz w:val="24"/>
          <w:szCs w:val="24"/>
          <w:rtl/>
        </w:rPr>
        <w:t>כמו שאמרנו, ממתחם אלפיים וארבע למתחם אלפיים וחמש תוך שימוש או שימור זכויות הבנייה, זה אומר מה שיכולנו לבנות במתחם אלפיים וארבע ונמנע בעקבות המטרו, אנחנו מייצרים</w:t>
      </w:r>
      <w:r w:rsidR="000F703D">
        <w:rPr>
          <w:rFonts w:hint="cs"/>
          <w:b w:val="0"/>
          <w:bCs w:val="0"/>
          <w:caps/>
          <w:sz w:val="24"/>
          <w:szCs w:val="24"/>
          <w:rtl/>
        </w:rPr>
        <w:t xml:space="preserve"> </w:t>
      </w:r>
      <w:r>
        <w:rPr>
          <w:rFonts w:hint="cs"/>
          <w:b w:val="0"/>
          <w:bCs w:val="0"/>
          <w:caps/>
          <w:sz w:val="24"/>
          <w:szCs w:val="24"/>
          <w:rtl/>
        </w:rPr>
        <w:t>את המימוש שלו במגרש אלפיים וחמש, מעבירים</w:t>
      </w:r>
      <w:r w:rsidR="000F703D">
        <w:rPr>
          <w:rFonts w:hint="cs"/>
          <w:b w:val="0"/>
          <w:bCs w:val="0"/>
          <w:caps/>
          <w:sz w:val="24"/>
          <w:szCs w:val="24"/>
          <w:rtl/>
        </w:rPr>
        <w:t xml:space="preserve"> </w:t>
      </w:r>
      <w:r>
        <w:rPr>
          <w:rFonts w:hint="cs"/>
          <w:b w:val="0"/>
          <w:bCs w:val="0"/>
          <w:caps/>
          <w:sz w:val="24"/>
          <w:szCs w:val="24"/>
          <w:rtl/>
        </w:rPr>
        <w:t xml:space="preserve">את זכויות הבנייה תוך שימור זכויות הבנייה. אם אני לוקח וזו הצגה ש, נעשתה ורק התמצית שלה על </w:t>
      </w:r>
      <w:r w:rsidR="00CD7327">
        <w:rPr>
          <w:rFonts w:hint="cs"/>
          <w:b w:val="0"/>
          <w:bCs w:val="0"/>
          <w:caps/>
          <w:sz w:val="24"/>
          <w:szCs w:val="24"/>
          <w:rtl/>
        </w:rPr>
        <w:t>מגרש אלפיים וארבע כאשר התחלנו להיכנס למתחם של התכנון אז אנחנו רואים בניין עם מטרו שעובר דרכו שאומר שלא ניתן לבנות בשטחים האלו, ו, כמובן יצירה של זיז, בגדלים שהם די בוא נגיד אסטרונומיים מוגזמים לא ניתנים לביצוע והמשמעות הייתה מעין יצירה של בניין שיודע לעבוד בשיפועים כאשר</w:t>
      </w:r>
      <w:r w:rsidR="000F703D">
        <w:rPr>
          <w:rFonts w:hint="cs"/>
          <w:b w:val="0"/>
          <w:bCs w:val="0"/>
          <w:caps/>
          <w:sz w:val="24"/>
          <w:szCs w:val="24"/>
          <w:rtl/>
        </w:rPr>
        <w:t xml:space="preserve"> </w:t>
      </w:r>
      <w:r w:rsidR="00CD7327">
        <w:rPr>
          <w:rFonts w:hint="cs"/>
          <w:b w:val="0"/>
          <w:bCs w:val="0"/>
          <w:caps/>
          <w:sz w:val="24"/>
          <w:szCs w:val="24"/>
          <w:rtl/>
        </w:rPr>
        <w:t xml:space="preserve">זה היה הפתרון לבניין אלפיים וארבע תוך מיקסום זכויות הבנייה. אנחנו אומרים שאין דבר כזה שנקרא בעיה באדריכלות אלא רק הזדמנות לייצר משהו שהוא נכון יותר מעניין יותר, וכאן אנחנו רואים בעצם בניין שיודע לעבוד בביסוס שהוא מאוד מאוד צר, מתרחב בקומות העליונות אבל המקסימום האפשרי מבחינת המגבלות, ייצרנו המון סכימות קונסטרוקטיביות לבניין וזה המקסימום שאנחנו יודעים לבצע. ואז למעשה יתרת הזכויות שלא הצלחנו לממש במגרש, אלפיים וארבע עבר למגרש אלפיים וחמש. מבחינת זכויות הבנייה, אז אם אני לוקח עכשיו ומרכז בעצם את הנתונים </w:t>
      </w:r>
    </w:p>
    <w:p w14:paraId="3C059BFD" w14:textId="77777777" w:rsidR="001E2274" w:rsidRDefault="001E2274" w:rsidP="009F6103">
      <w:pPr>
        <w:rPr>
          <w:b w:val="0"/>
          <w:bCs w:val="0"/>
          <w:caps/>
          <w:sz w:val="24"/>
          <w:szCs w:val="24"/>
          <w:rtl/>
        </w:rPr>
      </w:pPr>
    </w:p>
    <w:p w14:paraId="784B47C3" w14:textId="77777777" w:rsidR="001E2274" w:rsidRDefault="00CD7327" w:rsidP="009F6103">
      <w:pPr>
        <w:rPr>
          <w:b w:val="0"/>
          <w:bCs w:val="0"/>
          <w:caps/>
          <w:sz w:val="24"/>
          <w:szCs w:val="24"/>
          <w:rtl/>
        </w:rPr>
      </w:pPr>
      <w:r>
        <w:rPr>
          <w:rFonts w:hint="cs"/>
          <w:b w:val="0"/>
          <w:bCs w:val="0"/>
          <w:caps/>
          <w:sz w:val="24"/>
          <w:szCs w:val="24"/>
          <w:rtl/>
        </w:rPr>
        <w:t>(מדברים ביחד)</w:t>
      </w:r>
    </w:p>
    <w:p w14:paraId="3E3E0364" w14:textId="77777777" w:rsidR="001E2274" w:rsidRDefault="001E2274" w:rsidP="009F6103">
      <w:pPr>
        <w:rPr>
          <w:b w:val="0"/>
          <w:bCs w:val="0"/>
          <w:caps/>
          <w:sz w:val="24"/>
          <w:szCs w:val="24"/>
          <w:rtl/>
        </w:rPr>
      </w:pPr>
    </w:p>
    <w:p w14:paraId="793E9616" w14:textId="77777777" w:rsidR="001E2274" w:rsidRDefault="00B7418D" w:rsidP="0072260E">
      <w:pPr>
        <w:rPr>
          <w:caps/>
          <w:sz w:val="24"/>
          <w:szCs w:val="24"/>
          <w:u w:val="single"/>
          <w:rtl/>
        </w:rPr>
      </w:pPr>
      <w:r w:rsidRPr="00B7418D">
        <w:rPr>
          <w:rFonts w:hint="cs"/>
          <w:caps/>
          <w:sz w:val="24"/>
          <w:szCs w:val="24"/>
          <w:u w:val="single"/>
          <w:rtl/>
        </w:rPr>
        <w:t>מר דני אוחנה - אדריכל עורך התוכנית</w:t>
      </w:r>
      <w:r w:rsidR="001E2274">
        <w:rPr>
          <w:rFonts w:hint="cs"/>
          <w:caps/>
          <w:sz w:val="24"/>
          <w:szCs w:val="24"/>
          <w:u w:val="single"/>
          <w:rtl/>
        </w:rPr>
        <w:t>:</w:t>
      </w:r>
    </w:p>
    <w:p w14:paraId="5525A5F0" w14:textId="66D44A98" w:rsidR="001E2274" w:rsidRDefault="00CD7327" w:rsidP="0072260E">
      <w:pPr>
        <w:rPr>
          <w:b w:val="0"/>
          <w:bCs w:val="0"/>
          <w:caps/>
          <w:sz w:val="24"/>
          <w:szCs w:val="24"/>
          <w:rtl/>
        </w:rPr>
      </w:pPr>
      <w:r>
        <w:rPr>
          <w:rFonts w:hint="cs"/>
          <w:b w:val="0"/>
          <w:bCs w:val="0"/>
          <w:caps/>
          <w:sz w:val="24"/>
          <w:szCs w:val="24"/>
          <w:rtl/>
        </w:rPr>
        <w:t>מגרש שלוש מאות ואחד מדבר על מגרש</w:t>
      </w:r>
      <w:r w:rsidR="0072260E">
        <w:rPr>
          <w:rFonts w:hint="cs"/>
          <w:b w:val="0"/>
          <w:bCs w:val="0"/>
          <w:caps/>
          <w:sz w:val="24"/>
          <w:szCs w:val="24"/>
          <w:rtl/>
        </w:rPr>
        <w:t>,</w:t>
      </w:r>
    </w:p>
    <w:p w14:paraId="6C14DBEE" w14:textId="77777777" w:rsidR="001E2274" w:rsidRDefault="001E2274" w:rsidP="0072260E">
      <w:pPr>
        <w:rPr>
          <w:b w:val="0"/>
          <w:bCs w:val="0"/>
          <w:caps/>
          <w:sz w:val="24"/>
          <w:szCs w:val="24"/>
          <w:rtl/>
        </w:rPr>
      </w:pPr>
    </w:p>
    <w:p w14:paraId="2BB996E2" w14:textId="77777777" w:rsidR="001E2274" w:rsidRDefault="000A5C33" w:rsidP="0072260E">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1B17A890" w14:textId="7110C745" w:rsidR="001E2274" w:rsidRDefault="0072260E" w:rsidP="0072260E">
      <w:pPr>
        <w:rPr>
          <w:b w:val="0"/>
          <w:bCs w:val="0"/>
          <w:caps/>
          <w:sz w:val="24"/>
          <w:szCs w:val="24"/>
          <w:rtl/>
        </w:rPr>
      </w:pPr>
      <w:r>
        <w:rPr>
          <w:rFonts w:hint="cs"/>
          <w:b w:val="0"/>
          <w:bCs w:val="0"/>
          <w:caps/>
          <w:sz w:val="24"/>
          <w:szCs w:val="24"/>
          <w:rtl/>
        </w:rPr>
        <w:t>תגיד איך איך איך התמודדתם גם עם המגבלות בתת הקרקע אם ככה?</w:t>
      </w:r>
    </w:p>
    <w:p w14:paraId="77463A09" w14:textId="77777777" w:rsidR="001E2274" w:rsidRDefault="001E2274" w:rsidP="0072260E">
      <w:pPr>
        <w:rPr>
          <w:b w:val="0"/>
          <w:bCs w:val="0"/>
          <w:caps/>
          <w:sz w:val="24"/>
          <w:szCs w:val="24"/>
          <w:rtl/>
        </w:rPr>
      </w:pPr>
    </w:p>
    <w:p w14:paraId="2810E68B" w14:textId="77777777" w:rsidR="001E2274" w:rsidRDefault="00B7418D" w:rsidP="0072260E">
      <w:pPr>
        <w:rPr>
          <w:caps/>
          <w:sz w:val="24"/>
          <w:szCs w:val="24"/>
          <w:u w:val="single"/>
          <w:rtl/>
        </w:rPr>
      </w:pPr>
      <w:r w:rsidRPr="00B7418D">
        <w:rPr>
          <w:rFonts w:hint="cs"/>
          <w:caps/>
          <w:sz w:val="24"/>
          <w:szCs w:val="24"/>
          <w:u w:val="single"/>
          <w:rtl/>
        </w:rPr>
        <w:t>מר דני אוחנה - אדריכל עורך התוכנית</w:t>
      </w:r>
      <w:r w:rsidR="001E2274">
        <w:rPr>
          <w:rFonts w:hint="cs"/>
          <w:caps/>
          <w:sz w:val="24"/>
          <w:szCs w:val="24"/>
          <w:u w:val="single"/>
          <w:rtl/>
        </w:rPr>
        <w:t>:</w:t>
      </w:r>
    </w:p>
    <w:p w14:paraId="2705B7A8" w14:textId="09DE1679" w:rsidR="001E2274" w:rsidRDefault="0072260E" w:rsidP="0072260E">
      <w:pPr>
        <w:rPr>
          <w:b w:val="0"/>
          <w:bCs w:val="0"/>
          <w:caps/>
          <w:sz w:val="24"/>
          <w:szCs w:val="24"/>
          <w:rtl/>
        </w:rPr>
      </w:pPr>
      <w:r>
        <w:rPr>
          <w:rFonts w:hint="cs"/>
          <w:b w:val="0"/>
          <w:bCs w:val="0"/>
          <w:caps/>
          <w:sz w:val="24"/>
          <w:szCs w:val="24"/>
          <w:rtl/>
        </w:rPr>
        <w:t xml:space="preserve">כן אז אני הראיתי את זה </w:t>
      </w:r>
    </w:p>
    <w:p w14:paraId="5C2D5FC8" w14:textId="77777777" w:rsidR="001E2274" w:rsidRDefault="001E2274" w:rsidP="0072260E">
      <w:pPr>
        <w:rPr>
          <w:b w:val="0"/>
          <w:bCs w:val="0"/>
          <w:caps/>
          <w:sz w:val="24"/>
          <w:szCs w:val="24"/>
          <w:rtl/>
        </w:rPr>
      </w:pPr>
    </w:p>
    <w:p w14:paraId="7A17FC24" w14:textId="77777777" w:rsidR="001E2274" w:rsidRDefault="000A5C33" w:rsidP="0072260E">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738FA411" w14:textId="2B691A05" w:rsidR="001E2274" w:rsidRDefault="0072260E" w:rsidP="0072260E">
      <w:pPr>
        <w:rPr>
          <w:b w:val="0"/>
          <w:bCs w:val="0"/>
          <w:caps/>
          <w:sz w:val="24"/>
          <w:szCs w:val="24"/>
          <w:rtl/>
        </w:rPr>
      </w:pPr>
      <w:r>
        <w:rPr>
          <w:rFonts w:hint="cs"/>
          <w:b w:val="0"/>
          <w:bCs w:val="0"/>
          <w:caps/>
          <w:sz w:val="24"/>
          <w:szCs w:val="24"/>
          <w:rtl/>
        </w:rPr>
        <w:t>לא שמתי לב,</w:t>
      </w:r>
    </w:p>
    <w:p w14:paraId="53C066E1" w14:textId="77777777" w:rsidR="001E2274" w:rsidRDefault="001E2274" w:rsidP="0072260E">
      <w:pPr>
        <w:rPr>
          <w:b w:val="0"/>
          <w:bCs w:val="0"/>
          <w:caps/>
          <w:sz w:val="24"/>
          <w:szCs w:val="24"/>
          <w:rtl/>
        </w:rPr>
      </w:pPr>
    </w:p>
    <w:p w14:paraId="42B91C7D" w14:textId="77777777" w:rsidR="001E2274" w:rsidRDefault="00B7418D" w:rsidP="0072260E">
      <w:pPr>
        <w:rPr>
          <w:caps/>
          <w:sz w:val="24"/>
          <w:szCs w:val="24"/>
          <w:u w:val="single"/>
          <w:rtl/>
        </w:rPr>
      </w:pPr>
      <w:r w:rsidRPr="00B7418D">
        <w:rPr>
          <w:rFonts w:hint="cs"/>
          <w:caps/>
          <w:sz w:val="24"/>
          <w:szCs w:val="24"/>
          <w:u w:val="single"/>
          <w:rtl/>
        </w:rPr>
        <w:t>מר דני אוחנה - אדריכל עורך התוכנית</w:t>
      </w:r>
      <w:r w:rsidR="001E2274">
        <w:rPr>
          <w:rFonts w:hint="cs"/>
          <w:caps/>
          <w:sz w:val="24"/>
          <w:szCs w:val="24"/>
          <w:u w:val="single"/>
          <w:rtl/>
        </w:rPr>
        <w:t>:</w:t>
      </w:r>
    </w:p>
    <w:p w14:paraId="67F009B0" w14:textId="0530F87A" w:rsidR="001E2274" w:rsidRDefault="0072260E" w:rsidP="0072260E">
      <w:pPr>
        <w:rPr>
          <w:b w:val="0"/>
          <w:bCs w:val="0"/>
          <w:caps/>
          <w:sz w:val="24"/>
          <w:szCs w:val="24"/>
          <w:rtl/>
        </w:rPr>
      </w:pPr>
      <w:r>
        <w:rPr>
          <w:rFonts w:hint="cs"/>
          <w:b w:val="0"/>
          <w:bCs w:val="0"/>
          <w:caps/>
          <w:sz w:val="24"/>
          <w:szCs w:val="24"/>
          <w:rtl/>
        </w:rPr>
        <w:t>אנחנו מייצרים אנחנו</w:t>
      </w:r>
      <w:r w:rsidR="000F703D">
        <w:rPr>
          <w:rFonts w:hint="cs"/>
          <w:b w:val="0"/>
          <w:bCs w:val="0"/>
          <w:caps/>
          <w:sz w:val="24"/>
          <w:szCs w:val="24"/>
          <w:rtl/>
        </w:rPr>
        <w:t xml:space="preserve"> </w:t>
      </w:r>
      <w:r>
        <w:rPr>
          <w:rFonts w:hint="cs"/>
          <w:b w:val="0"/>
          <w:bCs w:val="0"/>
          <w:caps/>
          <w:sz w:val="24"/>
          <w:szCs w:val="24"/>
          <w:rtl/>
        </w:rPr>
        <w:t>...</w:t>
      </w:r>
    </w:p>
    <w:p w14:paraId="17379CCF" w14:textId="77777777" w:rsidR="001E2274" w:rsidRDefault="001E2274" w:rsidP="0072260E">
      <w:pPr>
        <w:rPr>
          <w:b w:val="0"/>
          <w:bCs w:val="0"/>
          <w:caps/>
          <w:sz w:val="24"/>
          <w:szCs w:val="24"/>
          <w:rtl/>
        </w:rPr>
      </w:pPr>
    </w:p>
    <w:p w14:paraId="15DEAF5E" w14:textId="77777777" w:rsidR="001E2274" w:rsidRDefault="000A5C33" w:rsidP="0072260E">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1327DA12" w14:textId="5286BBC7" w:rsidR="001E2274" w:rsidRDefault="0072260E" w:rsidP="0072260E">
      <w:pPr>
        <w:rPr>
          <w:b w:val="0"/>
          <w:bCs w:val="0"/>
          <w:caps/>
          <w:sz w:val="24"/>
          <w:szCs w:val="24"/>
          <w:rtl/>
        </w:rPr>
      </w:pPr>
      <w:r>
        <w:rPr>
          <w:rFonts w:hint="cs"/>
          <w:b w:val="0"/>
          <w:bCs w:val="0"/>
          <w:caps/>
          <w:sz w:val="24"/>
          <w:szCs w:val="24"/>
          <w:rtl/>
        </w:rPr>
        <w:t>אתם מייצרים קומות נוספות ב, ב, במרתפים?</w:t>
      </w:r>
    </w:p>
    <w:p w14:paraId="4B876739" w14:textId="77777777" w:rsidR="001E2274" w:rsidRDefault="001E2274" w:rsidP="0072260E">
      <w:pPr>
        <w:rPr>
          <w:b w:val="0"/>
          <w:bCs w:val="0"/>
          <w:caps/>
          <w:sz w:val="24"/>
          <w:szCs w:val="24"/>
          <w:rtl/>
        </w:rPr>
      </w:pPr>
    </w:p>
    <w:p w14:paraId="10C6230D" w14:textId="77777777" w:rsidR="001E2274" w:rsidRDefault="00B7418D" w:rsidP="0072260E">
      <w:pPr>
        <w:rPr>
          <w:caps/>
          <w:sz w:val="24"/>
          <w:szCs w:val="24"/>
          <w:u w:val="single"/>
          <w:rtl/>
        </w:rPr>
      </w:pPr>
      <w:r w:rsidRPr="00B7418D">
        <w:rPr>
          <w:rFonts w:hint="cs"/>
          <w:caps/>
          <w:sz w:val="24"/>
          <w:szCs w:val="24"/>
          <w:u w:val="single"/>
          <w:rtl/>
        </w:rPr>
        <w:t>מר דני אוחנה - אדריכל עורך התוכנית</w:t>
      </w:r>
      <w:r w:rsidR="001E2274">
        <w:rPr>
          <w:rFonts w:hint="cs"/>
          <w:caps/>
          <w:sz w:val="24"/>
          <w:szCs w:val="24"/>
          <w:u w:val="single"/>
          <w:rtl/>
        </w:rPr>
        <w:t>:</w:t>
      </w:r>
    </w:p>
    <w:p w14:paraId="28C573D8" w14:textId="1AFA561C" w:rsidR="001E2274" w:rsidRDefault="0072260E" w:rsidP="0072260E">
      <w:pPr>
        <w:rPr>
          <w:b w:val="0"/>
          <w:bCs w:val="0"/>
          <w:caps/>
          <w:sz w:val="24"/>
          <w:szCs w:val="24"/>
          <w:rtl/>
        </w:rPr>
      </w:pPr>
      <w:r>
        <w:rPr>
          <w:rFonts w:hint="cs"/>
          <w:b w:val="0"/>
          <w:bCs w:val="0"/>
          <w:caps/>
          <w:sz w:val="24"/>
          <w:szCs w:val="24"/>
          <w:rtl/>
        </w:rPr>
        <w:t xml:space="preserve">לא, אנחנו מנצלים את המקסימום האפשרי מבחינת התבע, הנה אתה רואה פה פשוט צמצמנו כל השטח הזה צומצם ו, אם זו הקומה אנחנו פשוט סליחה, פשוט חתכנו חיתוך דיכוטומי שמדבר על חיתוך בהתאם למגבלות (לא ברור) ואתה רואה שהוא מייצר איזה שהיא </w:t>
      </w:r>
      <w:r w:rsidR="00355E4D">
        <w:rPr>
          <w:rFonts w:hint="cs"/>
          <w:b w:val="0"/>
          <w:bCs w:val="0"/>
          <w:caps/>
          <w:sz w:val="24"/>
          <w:szCs w:val="24"/>
          <w:rtl/>
        </w:rPr>
        <w:t>תוכנית מאוד לא יעילה אבל אנחנו עדיין מנסים לשמש ולהשתמש בקומות האלו. העמודים האלו שאתם רואים אותם כאן אלו עמודים שגדלים אחר כך באלכסון. זה איזה שהוא פ</w:t>
      </w:r>
      <w:r w:rsidR="00CC2730">
        <w:rPr>
          <w:rFonts w:hint="cs"/>
          <w:b w:val="0"/>
          <w:bCs w:val="0"/>
          <w:caps/>
          <w:sz w:val="24"/>
          <w:szCs w:val="24"/>
          <w:rtl/>
        </w:rPr>
        <w:t xml:space="preserve">תרון קונסטרוקטיבי מאוד מיוחד מאוד יצירתי לפרויקט הזה. שעשינו עבודה מאוד משמעותית איך מייצרים את זה וכמובן יתרת החניה כאשר מדובר על איגום החניות שאנחנו מדברים אלפיים וארבע ואלפיים וחמש חלק מהחניות הציבוריות יהיו מתחת לכביש וחלק מהחניות אבל מקסמנו את מספר מקומות החניה. אז במקום להגיע לשלוש קומות חניה הרי אף אחד כל אחד מאיתנו הוא משתמש קיצון של חניה </w:t>
      </w:r>
      <w:r w:rsidR="00CC2730">
        <w:rPr>
          <w:b w:val="0"/>
          <w:bCs w:val="0"/>
          <w:caps/>
          <w:sz w:val="24"/>
          <w:szCs w:val="24"/>
          <w:rtl/>
        </w:rPr>
        <w:t>–</w:t>
      </w:r>
      <w:r w:rsidR="00CC2730">
        <w:rPr>
          <w:rFonts w:hint="cs"/>
          <w:b w:val="0"/>
          <w:bCs w:val="0"/>
          <w:caps/>
          <w:sz w:val="24"/>
          <w:szCs w:val="24"/>
          <w:rtl/>
        </w:rPr>
        <w:t xml:space="preserve"> אף אחד מאיתנו לא רוצה לרדת שבע קומות. אז במקום לייצר שלוש קומות, כן ייצרנו חמש או שש קומות במתחם של אלפיים וחמש ולאחר מכן היתרה בעצם נמצאת באלפיים וארבע. אז מבחינת זכויות הבנייה כמו שאמרתי אנחנו עדיין מייצרים איזה שהיא קומפוזיציה אדריכלית שאנחנו יודעים לעבוד איתה. אנחנו מעבירים זכויות בנייה שאני לא יודע לממש במגרש אלפיים וארבע למגרש אלפיים וחמש. כמו שאמרתי התכנון של הבניין אבל כשאנחנו מסתכלים על העיצוב של המבנה הזה, אנחנו לא מרגישים שחס וחלילה יש לנו מגבלות או שהגענו לפשרה, לא, ממש לא, עיצבנו בניין שהוא מאוד מאוד איכותי הוא מאוד אייקוני בעיצוב שלו והוא בעצם עובד עם שני הבניינים יחד ואנחנו רואים בעצם עיצוב של שני המבנים. אבל במגרש אלפיים וארבע ייצרנו בעצם את אותו שבר ואז מקבלים פרויקט שיודע לעבוד יחד. בניין אחד גבוה אחד גבוה יותר ואחד נמוך יותר </w:t>
      </w:r>
    </w:p>
    <w:p w14:paraId="248FCE20" w14:textId="77777777" w:rsidR="001E2274" w:rsidRDefault="001E2274" w:rsidP="0072260E">
      <w:pPr>
        <w:rPr>
          <w:b w:val="0"/>
          <w:bCs w:val="0"/>
          <w:caps/>
          <w:sz w:val="24"/>
          <w:szCs w:val="24"/>
          <w:rtl/>
        </w:rPr>
      </w:pPr>
    </w:p>
    <w:p w14:paraId="2E5EC916" w14:textId="77777777" w:rsidR="001E2274" w:rsidRDefault="000A5C33" w:rsidP="0072260E">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13676E86" w14:textId="1C3B6A03" w:rsidR="001E2274" w:rsidRDefault="00CC2730" w:rsidP="0072260E">
      <w:pPr>
        <w:rPr>
          <w:b w:val="0"/>
          <w:bCs w:val="0"/>
          <w:caps/>
          <w:sz w:val="24"/>
          <w:szCs w:val="24"/>
          <w:rtl/>
        </w:rPr>
      </w:pPr>
      <w:r>
        <w:rPr>
          <w:rFonts w:hint="cs"/>
          <w:b w:val="0"/>
          <w:bCs w:val="0"/>
          <w:caps/>
          <w:sz w:val="24"/>
          <w:szCs w:val="24"/>
          <w:rtl/>
        </w:rPr>
        <w:t>מה מה הרחק שאתה מקבל בסופו של יום?</w:t>
      </w:r>
    </w:p>
    <w:p w14:paraId="3BE361FD" w14:textId="77777777" w:rsidR="001E2274" w:rsidRDefault="001E2274" w:rsidP="0072260E">
      <w:pPr>
        <w:rPr>
          <w:b w:val="0"/>
          <w:bCs w:val="0"/>
          <w:caps/>
          <w:sz w:val="24"/>
          <w:szCs w:val="24"/>
          <w:rtl/>
        </w:rPr>
      </w:pPr>
    </w:p>
    <w:p w14:paraId="2D287845" w14:textId="77777777" w:rsidR="001E2274" w:rsidRDefault="00B7418D" w:rsidP="00CC2730">
      <w:pPr>
        <w:rPr>
          <w:caps/>
          <w:sz w:val="24"/>
          <w:szCs w:val="24"/>
          <w:u w:val="single"/>
          <w:rtl/>
        </w:rPr>
      </w:pPr>
      <w:r w:rsidRPr="00B7418D">
        <w:rPr>
          <w:rFonts w:hint="cs"/>
          <w:caps/>
          <w:sz w:val="24"/>
          <w:szCs w:val="24"/>
          <w:u w:val="single"/>
          <w:rtl/>
        </w:rPr>
        <w:t>מר דני אוחנה - אדריכל עורך התוכנית</w:t>
      </w:r>
      <w:r w:rsidR="001E2274">
        <w:rPr>
          <w:rFonts w:hint="cs"/>
          <w:caps/>
          <w:sz w:val="24"/>
          <w:szCs w:val="24"/>
          <w:u w:val="single"/>
          <w:rtl/>
        </w:rPr>
        <w:t>:</w:t>
      </w:r>
    </w:p>
    <w:p w14:paraId="797976E3" w14:textId="05551C39" w:rsidR="001E2274" w:rsidRDefault="00CC2730" w:rsidP="00CC2730">
      <w:pPr>
        <w:rPr>
          <w:b w:val="0"/>
          <w:bCs w:val="0"/>
          <w:caps/>
          <w:sz w:val="24"/>
          <w:szCs w:val="24"/>
          <w:rtl/>
        </w:rPr>
      </w:pPr>
      <w:r>
        <w:rPr>
          <w:rFonts w:hint="cs"/>
          <w:b w:val="0"/>
          <w:bCs w:val="0"/>
          <w:caps/>
          <w:sz w:val="24"/>
          <w:szCs w:val="24"/>
          <w:rtl/>
        </w:rPr>
        <w:t>הרחק?</w:t>
      </w:r>
    </w:p>
    <w:p w14:paraId="1D3301E0" w14:textId="77777777" w:rsidR="001E2274" w:rsidRDefault="001E2274" w:rsidP="00CC2730">
      <w:pPr>
        <w:rPr>
          <w:b w:val="0"/>
          <w:bCs w:val="0"/>
          <w:caps/>
          <w:sz w:val="24"/>
          <w:szCs w:val="24"/>
          <w:rtl/>
        </w:rPr>
      </w:pPr>
    </w:p>
    <w:p w14:paraId="40BB6239" w14:textId="77777777" w:rsidR="001E2274" w:rsidRDefault="000A5C33" w:rsidP="00CC2730">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795CBACF" w14:textId="049AC670" w:rsidR="001E2274" w:rsidRDefault="00CC2730" w:rsidP="00CC2730">
      <w:pPr>
        <w:rPr>
          <w:b w:val="0"/>
          <w:bCs w:val="0"/>
          <w:caps/>
          <w:sz w:val="24"/>
          <w:szCs w:val="24"/>
          <w:rtl/>
        </w:rPr>
      </w:pPr>
      <w:r>
        <w:rPr>
          <w:rFonts w:hint="cs"/>
          <w:b w:val="0"/>
          <w:bCs w:val="0"/>
          <w:caps/>
          <w:sz w:val="24"/>
          <w:szCs w:val="24"/>
          <w:rtl/>
        </w:rPr>
        <w:t xml:space="preserve">כן </w:t>
      </w:r>
    </w:p>
    <w:p w14:paraId="48DBB57B" w14:textId="77777777" w:rsidR="001E2274" w:rsidRDefault="001E2274" w:rsidP="00CC2730">
      <w:pPr>
        <w:rPr>
          <w:b w:val="0"/>
          <w:bCs w:val="0"/>
          <w:caps/>
          <w:sz w:val="24"/>
          <w:szCs w:val="24"/>
          <w:rtl/>
        </w:rPr>
      </w:pPr>
    </w:p>
    <w:p w14:paraId="648A1170" w14:textId="77777777" w:rsidR="001E2274" w:rsidRDefault="00B7418D" w:rsidP="00CC2730">
      <w:pPr>
        <w:rPr>
          <w:caps/>
          <w:sz w:val="24"/>
          <w:szCs w:val="24"/>
          <w:u w:val="single"/>
          <w:rtl/>
        </w:rPr>
      </w:pPr>
      <w:r w:rsidRPr="00B7418D">
        <w:rPr>
          <w:rFonts w:hint="cs"/>
          <w:caps/>
          <w:sz w:val="24"/>
          <w:szCs w:val="24"/>
          <w:u w:val="single"/>
          <w:rtl/>
        </w:rPr>
        <w:t>מר דני אוחנה - אדריכל עורך התוכנית</w:t>
      </w:r>
      <w:r w:rsidR="001E2274">
        <w:rPr>
          <w:rFonts w:hint="cs"/>
          <w:caps/>
          <w:sz w:val="24"/>
          <w:szCs w:val="24"/>
          <w:u w:val="single"/>
          <w:rtl/>
        </w:rPr>
        <w:t>:</w:t>
      </w:r>
    </w:p>
    <w:p w14:paraId="3ABE453F" w14:textId="6FB3ECA3" w:rsidR="001E2274" w:rsidRDefault="00CC2730" w:rsidP="00CC2730">
      <w:pPr>
        <w:rPr>
          <w:b w:val="0"/>
          <w:bCs w:val="0"/>
          <w:caps/>
          <w:sz w:val="24"/>
          <w:szCs w:val="24"/>
          <w:rtl/>
        </w:rPr>
      </w:pPr>
      <w:r>
        <w:rPr>
          <w:rFonts w:hint="cs"/>
          <w:b w:val="0"/>
          <w:bCs w:val="0"/>
          <w:caps/>
          <w:sz w:val="24"/>
          <w:szCs w:val="24"/>
          <w:rtl/>
        </w:rPr>
        <w:t>אמרתי הרחק הממוצע הוא רחק של</w:t>
      </w:r>
      <w:r w:rsidR="000F703D">
        <w:rPr>
          <w:rFonts w:hint="cs"/>
          <w:b w:val="0"/>
          <w:bCs w:val="0"/>
          <w:caps/>
          <w:sz w:val="24"/>
          <w:szCs w:val="24"/>
          <w:rtl/>
        </w:rPr>
        <w:t xml:space="preserve"> </w:t>
      </w:r>
      <w:r>
        <w:rPr>
          <w:rFonts w:hint="cs"/>
          <w:b w:val="0"/>
          <w:bCs w:val="0"/>
          <w:caps/>
          <w:sz w:val="24"/>
          <w:szCs w:val="24"/>
          <w:rtl/>
        </w:rPr>
        <w:t>...</w:t>
      </w:r>
    </w:p>
    <w:p w14:paraId="2FCE17FC" w14:textId="77777777" w:rsidR="001E2274" w:rsidRDefault="001E2274" w:rsidP="00CC2730">
      <w:pPr>
        <w:rPr>
          <w:b w:val="0"/>
          <w:bCs w:val="0"/>
          <w:caps/>
          <w:sz w:val="24"/>
          <w:szCs w:val="24"/>
          <w:rtl/>
        </w:rPr>
      </w:pPr>
    </w:p>
    <w:p w14:paraId="6CB693BE" w14:textId="77777777" w:rsidR="001E2274" w:rsidRDefault="000A5C33" w:rsidP="00CC2730">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22EE8446" w14:textId="1FCBE901" w:rsidR="001E2274" w:rsidRDefault="00CC2730" w:rsidP="00CC2730">
      <w:pPr>
        <w:rPr>
          <w:b w:val="0"/>
          <w:bCs w:val="0"/>
          <w:caps/>
          <w:sz w:val="24"/>
          <w:szCs w:val="24"/>
          <w:rtl/>
        </w:rPr>
      </w:pPr>
      <w:r>
        <w:rPr>
          <w:rFonts w:hint="cs"/>
          <w:b w:val="0"/>
          <w:bCs w:val="0"/>
          <w:caps/>
          <w:sz w:val="24"/>
          <w:szCs w:val="24"/>
          <w:rtl/>
        </w:rPr>
        <w:t>לא הממוצע, בכל בכל מגרש</w:t>
      </w:r>
    </w:p>
    <w:p w14:paraId="107AF265" w14:textId="77777777" w:rsidR="001E2274" w:rsidRDefault="001E2274" w:rsidP="00CC2730">
      <w:pPr>
        <w:rPr>
          <w:b w:val="0"/>
          <w:bCs w:val="0"/>
          <w:caps/>
          <w:sz w:val="24"/>
          <w:szCs w:val="24"/>
          <w:rtl/>
        </w:rPr>
      </w:pPr>
    </w:p>
    <w:p w14:paraId="70E94640" w14:textId="77777777" w:rsidR="001E2274" w:rsidRDefault="00B7418D" w:rsidP="00CC2730">
      <w:pPr>
        <w:rPr>
          <w:caps/>
          <w:sz w:val="24"/>
          <w:szCs w:val="24"/>
          <w:u w:val="single"/>
          <w:rtl/>
        </w:rPr>
      </w:pPr>
      <w:r w:rsidRPr="00B7418D">
        <w:rPr>
          <w:rFonts w:hint="cs"/>
          <w:caps/>
          <w:sz w:val="24"/>
          <w:szCs w:val="24"/>
          <w:u w:val="single"/>
          <w:rtl/>
        </w:rPr>
        <w:t>מר דני אוחנה - אדריכל עורך התוכנית</w:t>
      </w:r>
      <w:r w:rsidR="001E2274">
        <w:rPr>
          <w:rFonts w:hint="cs"/>
          <w:caps/>
          <w:sz w:val="24"/>
          <w:szCs w:val="24"/>
          <w:u w:val="single"/>
          <w:rtl/>
        </w:rPr>
        <w:t>:</w:t>
      </w:r>
    </w:p>
    <w:p w14:paraId="0F74A531" w14:textId="334ECBB2" w:rsidR="001E2274" w:rsidRDefault="00CC2730" w:rsidP="00CC2730">
      <w:pPr>
        <w:rPr>
          <w:b w:val="0"/>
          <w:bCs w:val="0"/>
          <w:caps/>
          <w:sz w:val="24"/>
          <w:szCs w:val="24"/>
          <w:rtl/>
        </w:rPr>
      </w:pPr>
      <w:r>
        <w:rPr>
          <w:rFonts w:hint="cs"/>
          <w:b w:val="0"/>
          <w:bCs w:val="0"/>
          <w:caps/>
          <w:sz w:val="24"/>
          <w:szCs w:val="24"/>
          <w:rtl/>
        </w:rPr>
        <w:lastRenderedPageBreak/>
        <w:t>אז אמרתי ואנחנו רואים את זה כאן, הרחק הממוצע הוא שתים עשרה והרחק הוא בעצם אומר שמונה שש למגרש אלפיים וארבע ושבע עשרה שש למגרש אלפיים וחמש</w:t>
      </w:r>
    </w:p>
    <w:p w14:paraId="57B1C9FB" w14:textId="77777777" w:rsidR="001E2274" w:rsidRDefault="001E2274" w:rsidP="00CC2730">
      <w:pPr>
        <w:rPr>
          <w:b w:val="0"/>
          <w:bCs w:val="0"/>
          <w:caps/>
          <w:sz w:val="24"/>
          <w:szCs w:val="24"/>
          <w:rtl/>
        </w:rPr>
      </w:pPr>
    </w:p>
    <w:p w14:paraId="644B7F10" w14:textId="77777777" w:rsidR="001E2274" w:rsidRDefault="00935F0D" w:rsidP="00CC2730">
      <w:pPr>
        <w:rPr>
          <w:caps/>
          <w:sz w:val="24"/>
          <w:szCs w:val="24"/>
          <w:u w:val="single"/>
          <w:rtl/>
        </w:rPr>
      </w:pPr>
      <w:r w:rsidRPr="00935F0D">
        <w:rPr>
          <w:rFonts w:hint="cs"/>
          <w:caps/>
          <w:sz w:val="24"/>
          <w:szCs w:val="24"/>
          <w:u w:val="single"/>
          <w:rtl/>
        </w:rPr>
        <w:t>גב</w:t>
      </w:r>
      <w:r w:rsidRPr="00935F0D">
        <w:rPr>
          <w:caps/>
          <w:sz w:val="24"/>
          <w:szCs w:val="24"/>
          <w:u w:val="single"/>
          <w:rtl/>
        </w:rPr>
        <w:t>'</w:t>
      </w:r>
      <w:r w:rsidRPr="00935F0D">
        <w:rPr>
          <w:rFonts w:hint="cs"/>
          <w:caps/>
          <w:sz w:val="24"/>
          <w:szCs w:val="24"/>
          <w:u w:val="single"/>
          <w:rtl/>
        </w:rPr>
        <w:t xml:space="preserve"> מירב בליימן שבתאי - נציגת לשכת התכנון</w:t>
      </w:r>
      <w:r w:rsidR="001E2274">
        <w:rPr>
          <w:rFonts w:hint="cs"/>
          <w:caps/>
          <w:sz w:val="24"/>
          <w:szCs w:val="24"/>
          <w:u w:val="single"/>
          <w:rtl/>
        </w:rPr>
        <w:t>:</w:t>
      </w:r>
    </w:p>
    <w:p w14:paraId="78C1F734" w14:textId="4038F63E" w:rsidR="001E2274" w:rsidRDefault="00CC2730" w:rsidP="00CC2730">
      <w:pPr>
        <w:rPr>
          <w:b w:val="0"/>
          <w:bCs w:val="0"/>
          <w:caps/>
          <w:sz w:val="24"/>
          <w:szCs w:val="24"/>
          <w:rtl/>
        </w:rPr>
      </w:pPr>
      <w:r>
        <w:rPr>
          <w:rFonts w:hint="cs"/>
          <w:b w:val="0"/>
          <w:bCs w:val="0"/>
          <w:caps/>
          <w:sz w:val="24"/>
          <w:szCs w:val="24"/>
          <w:rtl/>
        </w:rPr>
        <w:t>אבל אבל רגע צריך צריך לחדד</w:t>
      </w:r>
    </w:p>
    <w:p w14:paraId="5A9E925A" w14:textId="77777777" w:rsidR="001E2274" w:rsidRDefault="001E2274" w:rsidP="00CC2730">
      <w:pPr>
        <w:rPr>
          <w:b w:val="0"/>
          <w:bCs w:val="0"/>
          <w:caps/>
          <w:sz w:val="24"/>
          <w:szCs w:val="24"/>
          <w:rtl/>
        </w:rPr>
      </w:pPr>
    </w:p>
    <w:p w14:paraId="74A55DB4" w14:textId="77777777" w:rsidR="001E2274" w:rsidRDefault="000A5C33" w:rsidP="00CC2730">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54CD5501" w14:textId="3F568126" w:rsidR="001E2274" w:rsidRDefault="00CC2730" w:rsidP="00CC2730">
      <w:pPr>
        <w:rPr>
          <w:b w:val="0"/>
          <w:bCs w:val="0"/>
          <w:caps/>
          <w:sz w:val="24"/>
          <w:szCs w:val="24"/>
          <w:rtl/>
        </w:rPr>
      </w:pPr>
      <w:r>
        <w:rPr>
          <w:rFonts w:hint="cs"/>
          <w:b w:val="0"/>
          <w:bCs w:val="0"/>
          <w:caps/>
          <w:sz w:val="24"/>
          <w:szCs w:val="24"/>
          <w:rtl/>
        </w:rPr>
        <w:t>אבל רגע זה לא מסתדר,</w:t>
      </w:r>
      <w:r w:rsidR="000F703D">
        <w:rPr>
          <w:rFonts w:hint="cs"/>
          <w:b w:val="0"/>
          <w:bCs w:val="0"/>
          <w:caps/>
          <w:sz w:val="24"/>
          <w:szCs w:val="24"/>
          <w:rtl/>
        </w:rPr>
        <w:t xml:space="preserve"> </w:t>
      </w:r>
      <w:r>
        <w:rPr>
          <w:rFonts w:hint="cs"/>
          <w:b w:val="0"/>
          <w:bCs w:val="0"/>
          <w:caps/>
          <w:sz w:val="24"/>
          <w:szCs w:val="24"/>
          <w:rtl/>
        </w:rPr>
        <w:t>...</w:t>
      </w:r>
    </w:p>
    <w:p w14:paraId="10615D51" w14:textId="77777777" w:rsidR="001E2274" w:rsidRDefault="001E2274" w:rsidP="00CC2730">
      <w:pPr>
        <w:rPr>
          <w:b w:val="0"/>
          <w:bCs w:val="0"/>
          <w:caps/>
          <w:sz w:val="24"/>
          <w:szCs w:val="24"/>
          <w:rtl/>
        </w:rPr>
      </w:pPr>
    </w:p>
    <w:p w14:paraId="71E82363" w14:textId="77777777" w:rsidR="001E2274" w:rsidRDefault="00935F0D" w:rsidP="00CC2730">
      <w:pPr>
        <w:rPr>
          <w:caps/>
          <w:sz w:val="24"/>
          <w:szCs w:val="24"/>
          <w:u w:val="single"/>
          <w:rtl/>
        </w:rPr>
      </w:pPr>
      <w:r w:rsidRPr="00935F0D">
        <w:rPr>
          <w:rFonts w:hint="cs"/>
          <w:caps/>
          <w:sz w:val="24"/>
          <w:szCs w:val="24"/>
          <w:u w:val="single"/>
          <w:rtl/>
        </w:rPr>
        <w:t>גב</w:t>
      </w:r>
      <w:r w:rsidRPr="00935F0D">
        <w:rPr>
          <w:caps/>
          <w:sz w:val="24"/>
          <w:szCs w:val="24"/>
          <w:u w:val="single"/>
          <w:rtl/>
        </w:rPr>
        <w:t>'</w:t>
      </w:r>
      <w:r w:rsidRPr="00935F0D">
        <w:rPr>
          <w:rFonts w:hint="cs"/>
          <w:caps/>
          <w:sz w:val="24"/>
          <w:szCs w:val="24"/>
          <w:u w:val="single"/>
          <w:rtl/>
        </w:rPr>
        <w:t xml:space="preserve"> מירב בליימן שבתאי - נציגת לשכת התכנון</w:t>
      </w:r>
      <w:r w:rsidR="001E2274">
        <w:rPr>
          <w:rFonts w:hint="cs"/>
          <w:caps/>
          <w:sz w:val="24"/>
          <w:szCs w:val="24"/>
          <w:u w:val="single"/>
          <w:rtl/>
        </w:rPr>
        <w:t>:</w:t>
      </w:r>
    </w:p>
    <w:p w14:paraId="097F6035" w14:textId="0708A680" w:rsidR="001E2274" w:rsidRDefault="00CC2730" w:rsidP="00CC2730">
      <w:pPr>
        <w:rPr>
          <w:b w:val="0"/>
          <w:bCs w:val="0"/>
          <w:caps/>
          <w:sz w:val="24"/>
          <w:szCs w:val="24"/>
          <w:rtl/>
        </w:rPr>
      </w:pPr>
      <w:r>
        <w:rPr>
          <w:rFonts w:hint="cs"/>
          <w:b w:val="0"/>
          <w:bCs w:val="0"/>
          <w:caps/>
          <w:sz w:val="24"/>
          <w:szCs w:val="24"/>
          <w:rtl/>
        </w:rPr>
        <w:t xml:space="preserve">התוכנית התוכנית לא מתייחסת ל, הקו הכחול של התוכנית לא חל על שני המגרשים </w:t>
      </w:r>
    </w:p>
    <w:p w14:paraId="02459F02" w14:textId="77777777" w:rsidR="001E2274" w:rsidRDefault="001E2274" w:rsidP="00CC2730">
      <w:pPr>
        <w:rPr>
          <w:b w:val="0"/>
          <w:bCs w:val="0"/>
          <w:caps/>
          <w:sz w:val="24"/>
          <w:szCs w:val="24"/>
          <w:rtl/>
        </w:rPr>
      </w:pPr>
    </w:p>
    <w:p w14:paraId="7FDE4CAE" w14:textId="77777777" w:rsidR="001E2274" w:rsidRDefault="000A5C33" w:rsidP="00CC2730">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651F5FA8" w14:textId="71A27137" w:rsidR="001E2274" w:rsidRDefault="00CC2730" w:rsidP="00CC2730">
      <w:pPr>
        <w:rPr>
          <w:b w:val="0"/>
          <w:bCs w:val="0"/>
          <w:caps/>
          <w:sz w:val="24"/>
          <w:szCs w:val="24"/>
          <w:rtl/>
        </w:rPr>
      </w:pPr>
      <w:r>
        <w:rPr>
          <w:rFonts w:hint="cs"/>
          <w:b w:val="0"/>
          <w:bCs w:val="0"/>
          <w:caps/>
          <w:sz w:val="24"/>
          <w:szCs w:val="24"/>
          <w:rtl/>
        </w:rPr>
        <w:t>למה הוא מפחית מאלפיים וארבע?</w:t>
      </w:r>
    </w:p>
    <w:p w14:paraId="43F1B424" w14:textId="77777777" w:rsidR="001E2274" w:rsidRDefault="001E2274" w:rsidP="00CC2730">
      <w:pPr>
        <w:rPr>
          <w:b w:val="0"/>
          <w:bCs w:val="0"/>
          <w:caps/>
          <w:sz w:val="24"/>
          <w:szCs w:val="24"/>
          <w:rtl/>
        </w:rPr>
      </w:pPr>
    </w:p>
    <w:p w14:paraId="79736D88" w14:textId="77777777" w:rsidR="001E2274" w:rsidRDefault="00935F0D" w:rsidP="00CC2730">
      <w:pPr>
        <w:rPr>
          <w:caps/>
          <w:sz w:val="24"/>
          <w:szCs w:val="24"/>
          <w:u w:val="single"/>
          <w:rtl/>
        </w:rPr>
      </w:pPr>
      <w:r w:rsidRPr="00935F0D">
        <w:rPr>
          <w:rFonts w:hint="cs"/>
          <w:caps/>
          <w:sz w:val="24"/>
          <w:szCs w:val="24"/>
          <w:u w:val="single"/>
          <w:rtl/>
        </w:rPr>
        <w:t>גב</w:t>
      </w:r>
      <w:r w:rsidRPr="00935F0D">
        <w:rPr>
          <w:caps/>
          <w:sz w:val="24"/>
          <w:szCs w:val="24"/>
          <w:u w:val="single"/>
          <w:rtl/>
        </w:rPr>
        <w:t>'</w:t>
      </w:r>
      <w:r w:rsidRPr="00935F0D">
        <w:rPr>
          <w:rFonts w:hint="cs"/>
          <w:caps/>
          <w:sz w:val="24"/>
          <w:szCs w:val="24"/>
          <w:u w:val="single"/>
          <w:rtl/>
        </w:rPr>
        <w:t xml:space="preserve"> מירב בליימן שבתאי - נציגת לשכת התכנון</w:t>
      </w:r>
      <w:r w:rsidR="001E2274">
        <w:rPr>
          <w:rFonts w:hint="cs"/>
          <w:caps/>
          <w:sz w:val="24"/>
          <w:szCs w:val="24"/>
          <w:u w:val="single"/>
          <w:rtl/>
        </w:rPr>
        <w:t>:</w:t>
      </w:r>
    </w:p>
    <w:p w14:paraId="7AFD059F" w14:textId="0E30993D" w:rsidR="001E2274" w:rsidRDefault="00CC2730" w:rsidP="00CC2730">
      <w:pPr>
        <w:rPr>
          <w:b w:val="0"/>
          <w:bCs w:val="0"/>
          <w:caps/>
          <w:sz w:val="24"/>
          <w:szCs w:val="24"/>
          <w:rtl/>
        </w:rPr>
      </w:pPr>
      <w:r>
        <w:rPr>
          <w:rFonts w:hint="cs"/>
          <w:b w:val="0"/>
          <w:bCs w:val="0"/>
          <w:caps/>
          <w:sz w:val="24"/>
          <w:szCs w:val="24"/>
          <w:rtl/>
        </w:rPr>
        <w:t>צריך להבהיר את זה אתם מציגים בצדק שני מגרשים, על הקו הכחול חל על המגרש של אלפיים וחמש</w:t>
      </w:r>
    </w:p>
    <w:p w14:paraId="2A98AD90" w14:textId="77777777" w:rsidR="001E2274" w:rsidRDefault="001E2274" w:rsidP="00CC2730">
      <w:pPr>
        <w:rPr>
          <w:b w:val="0"/>
          <w:bCs w:val="0"/>
          <w:caps/>
          <w:sz w:val="24"/>
          <w:szCs w:val="24"/>
          <w:rtl/>
        </w:rPr>
      </w:pPr>
    </w:p>
    <w:p w14:paraId="34C0D642" w14:textId="77777777" w:rsidR="001E2274" w:rsidRDefault="00CC2730" w:rsidP="00CC2730">
      <w:pPr>
        <w:rPr>
          <w:b w:val="0"/>
          <w:bCs w:val="0"/>
          <w:caps/>
          <w:sz w:val="24"/>
          <w:szCs w:val="24"/>
          <w:rtl/>
        </w:rPr>
      </w:pPr>
      <w:r>
        <w:rPr>
          <w:rFonts w:hint="cs"/>
          <w:b w:val="0"/>
          <w:bCs w:val="0"/>
          <w:caps/>
          <w:sz w:val="24"/>
          <w:szCs w:val="24"/>
          <w:rtl/>
        </w:rPr>
        <w:t>(מדברים ביחד)</w:t>
      </w:r>
    </w:p>
    <w:p w14:paraId="3E4727AF" w14:textId="77777777" w:rsidR="001E2274" w:rsidRDefault="001E2274" w:rsidP="00CC2730">
      <w:pPr>
        <w:rPr>
          <w:b w:val="0"/>
          <w:bCs w:val="0"/>
          <w:caps/>
          <w:sz w:val="24"/>
          <w:szCs w:val="24"/>
          <w:rtl/>
        </w:rPr>
      </w:pPr>
    </w:p>
    <w:p w14:paraId="509326B1" w14:textId="77777777" w:rsidR="001E2274" w:rsidRDefault="00B7418D" w:rsidP="00CC2730">
      <w:pPr>
        <w:rPr>
          <w:caps/>
          <w:sz w:val="24"/>
          <w:szCs w:val="24"/>
          <w:u w:val="single"/>
          <w:rtl/>
        </w:rPr>
      </w:pPr>
      <w:r w:rsidRPr="00B7418D">
        <w:rPr>
          <w:rFonts w:hint="cs"/>
          <w:caps/>
          <w:sz w:val="24"/>
          <w:szCs w:val="24"/>
          <w:u w:val="single"/>
          <w:rtl/>
        </w:rPr>
        <w:t>מר דני אוחנה - אדריכל עורך התוכנית</w:t>
      </w:r>
      <w:r w:rsidR="001E2274">
        <w:rPr>
          <w:rFonts w:hint="cs"/>
          <w:caps/>
          <w:sz w:val="24"/>
          <w:szCs w:val="24"/>
          <w:u w:val="single"/>
          <w:rtl/>
        </w:rPr>
        <w:t>:</w:t>
      </w:r>
    </w:p>
    <w:p w14:paraId="3E66DC0D" w14:textId="5C3DF955" w:rsidR="001E2274" w:rsidRDefault="00CC2730" w:rsidP="00CC2730">
      <w:pPr>
        <w:rPr>
          <w:b w:val="0"/>
          <w:bCs w:val="0"/>
          <w:caps/>
          <w:sz w:val="24"/>
          <w:szCs w:val="24"/>
          <w:rtl/>
        </w:rPr>
      </w:pPr>
      <w:r>
        <w:rPr>
          <w:rFonts w:hint="cs"/>
          <w:b w:val="0"/>
          <w:bCs w:val="0"/>
          <w:caps/>
          <w:sz w:val="24"/>
          <w:szCs w:val="24"/>
          <w:rtl/>
        </w:rPr>
        <w:t xml:space="preserve">נכון </w:t>
      </w:r>
    </w:p>
    <w:p w14:paraId="4ACA2B28" w14:textId="77777777" w:rsidR="001E2274" w:rsidRDefault="001E2274" w:rsidP="00CC2730">
      <w:pPr>
        <w:rPr>
          <w:b w:val="0"/>
          <w:bCs w:val="0"/>
          <w:caps/>
          <w:sz w:val="24"/>
          <w:szCs w:val="24"/>
          <w:rtl/>
        </w:rPr>
      </w:pPr>
    </w:p>
    <w:p w14:paraId="123C80FC" w14:textId="77777777" w:rsidR="001E2274" w:rsidRDefault="00935F0D" w:rsidP="00CC2730">
      <w:pPr>
        <w:rPr>
          <w:caps/>
          <w:sz w:val="24"/>
          <w:szCs w:val="24"/>
          <w:u w:val="single"/>
          <w:rtl/>
        </w:rPr>
      </w:pPr>
      <w:r w:rsidRPr="00935F0D">
        <w:rPr>
          <w:rFonts w:hint="cs"/>
          <w:caps/>
          <w:sz w:val="24"/>
          <w:szCs w:val="24"/>
          <w:u w:val="single"/>
          <w:rtl/>
        </w:rPr>
        <w:t>גב</w:t>
      </w:r>
      <w:r w:rsidRPr="00935F0D">
        <w:rPr>
          <w:caps/>
          <w:sz w:val="24"/>
          <w:szCs w:val="24"/>
          <w:u w:val="single"/>
          <w:rtl/>
        </w:rPr>
        <w:t>'</w:t>
      </w:r>
      <w:r w:rsidRPr="00935F0D">
        <w:rPr>
          <w:rFonts w:hint="cs"/>
          <w:caps/>
          <w:sz w:val="24"/>
          <w:szCs w:val="24"/>
          <w:u w:val="single"/>
          <w:rtl/>
        </w:rPr>
        <w:t xml:space="preserve"> מירב בליימן שבתאי - נציגת לשכת התכנון</w:t>
      </w:r>
      <w:r w:rsidR="001E2274">
        <w:rPr>
          <w:rFonts w:hint="cs"/>
          <w:caps/>
          <w:sz w:val="24"/>
          <w:szCs w:val="24"/>
          <w:u w:val="single"/>
          <w:rtl/>
        </w:rPr>
        <w:t>:</w:t>
      </w:r>
    </w:p>
    <w:p w14:paraId="21BAF0D2" w14:textId="384034F6" w:rsidR="001E2274" w:rsidRDefault="00CC2730" w:rsidP="00CC2730">
      <w:pPr>
        <w:rPr>
          <w:b w:val="0"/>
          <w:bCs w:val="0"/>
          <w:caps/>
          <w:sz w:val="24"/>
          <w:szCs w:val="24"/>
          <w:rtl/>
        </w:rPr>
      </w:pPr>
      <w:r>
        <w:rPr>
          <w:rFonts w:hint="cs"/>
          <w:b w:val="0"/>
          <w:bCs w:val="0"/>
          <w:caps/>
          <w:sz w:val="24"/>
          <w:szCs w:val="24"/>
          <w:rtl/>
        </w:rPr>
        <w:t>כל הניתוח</w:t>
      </w:r>
      <w:r w:rsidR="000F703D">
        <w:rPr>
          <w:rFonts w:hint="cs"/>
          <w:b w:val="0"/>
          <w:bCs w:val="0"/>
          <w:caps/>
          <w:sz w:val="24"/>
          <w:szCs w:val="24"/>
          <w:rtl/>
        </w:rPr>
        <w:t xml:space="preserve"> </w:t>
      </w:r>
      <w:r>
        <w:rPr>
          <w:rFonts w:hint="cs"/>
          <w:b w:val="0"/>
          <w:bCs w:val="0"/>
          <w:caps/>
          <w:sz w:val="24"/>
          <w:szCs w:val="24"/>
          <w:rtl/>
        </w:rPr>
        <w:t xml:space="preserve">הממוצע כל הניתוח שאתם מייצרים לממוצע הוא פרשנות שלכם של מה שאתם חושבים שניתן ל, לפרש לפי מסמך המדיניות אבל צריך להדגיש בפני הוועדה שהקו הכחול חל רק על מגרש אלפיים וחמש, ו, </w:t>
      </w:r>
    </w:p>
    <w:p w14:paraId="48E67B6B" w14:textId="77777777" w:rsidR="001E2274" w:rsidRDefault="001E2274" w:rsidP="00CC2730">
      <w:pPr>
        <w:rPr>
          <w:b w:val="0"/>
          <w:bCs w:val="0"/>
          <w:caps/>
          <w:sz w:val="24"/>
          <w:szCs w:val="24"/>
          <w:rtl/>
        </w:rPr>
      </w:pPr>
    </w:p>
    <w:p w14:paraId="7746C4C1" w14:textId="77777777" w:rsidR="001E2274" w:rsidRDefault="00B7418D" w:rsidP="00CC2730">
      <w:pPr>
        <w:rPr>
          <w:caps/>
          <w:sz w:val="24"/>
          <w:szCs w:val="24"/>
          <w:u w:val="single"/>
          <w:rtl/>
        </w:rPr>
      </w:pPr>
      <w:r w:rsidRPr="00B7418D">
        <w:rPr>
          <w:rFonts w:hint="cs"/>
          <w:caps/>
          <w:sz w:val="24"/>
          <w:szCs w:val="24"/>
          <w:u w:val="single"/>
          <w:rtl/>
        </w:rPr>
        <w:t>מר דני אוחנה - אדריכל עורך התוכנית</w:t>
      </w:r>
      <w:r w:rsidR="001E2274">
        <w:rPr>
          <w:rFonts w:hint="cs"/>
          <w:caps/>
          <w:sz w:val="24"/>
          <w:szCs w:val="24"/>
          <w:u w:val="single"/>
          <w:rtl/>
        </w:rPr>
        <w:t>:</w:t>
      </w:r>
    </w:p>
    <w:p w14:paraId="1AE78423" w14:textId="362CFF31" w:rsidR="001E2274" w:rsidRDefault="00CC2730" w:rsidP="00CC2730">
      <w:pPr>
        <w:rPr>
          <w:b w:val="0"/>
          <w:bCs w:val="0"/>
          <w:caps/>
          <w:sz w:val="24"/>
          <w:szCs w:val="24"/>
          <w:rtl/>
        </w:rPr>
      </w:pPr>
      <w:r>
        <w:rPr>
          <w:rFonts w:hint="cs"/>
          <w:b w:val="0"/>
          <w:bCs w:val="0"/>
          <w:caps/>
          <w:sz w:val="24"/>
          <w:szCs w:val="24"/>
          <w:rtl/>
        </w:rPr>
        <w:t xml:space="preserve">אמת אמת אמרתי ... </w:t>
      </w:r>
    </w:p>
    <w:p w14:paraId="4D198233" w14:textId="77777777" w:rsidR="001E2274" w:rsidRDefault="001E2274" w:rsidP="00CC2730">
      <w:pPr>
        <w:rPr>
          <w:b w:val="0"/>
          <w:bCs w:val="0"/>
          <w:caps/>
          <w:sz w:val="24"/>
          <w:szCs w:val="24"/>
          <w:rtl/>
        </w:rPr>
      </w:pPr>
    </w:p>
    <w:p w14:paraId="4F7AE4F8" w14:textId="77777777" w:rsidR="001E2274" w:rsidRDefault="00935F0D" w:rsidP="00CC2730">
      <w:pPr>
        <w:rPr>
          <w:caps/>
          <w:sz w:val="24"/>
          <w:szCs w:val="24"/>
          <w:u w:val="single"/>
          <w:rtl/>
        </w:rPr>
      </w:pPr>
      <w:r w:rsidRPr="00935F0D">
        <w:rPr>
          <w:rFonts w:hint="cs"/>
          <w:caps/>
          <w:sz w:val="24"/>
          <w:szCs w:val="24"/>
          <w:u w:val="single"/>
          <w:rtl/>
        </w:rPr>
        <w:t>גב</w:t>
      </w:r>
      <w:r w:rsidRPr="00935F0D">
        <w:rPr>
          <w:caps/>
          <w:sz w:val="24"/>
          <w:szCs w:val="24"/>
          <w:u w:val="single"/>
          <w:rtl/>
        </w:rPr>
        <w:t>'</w:t>
      </w:r>
      <w:r w:rsidRPr="00935F0D">
        <w:rPr>
          <w:rFonts w:hint="cs"/>
          <w:caps/>
          <w:sz w:val="24"/>
          <w:szCs w:val="24"/>
          <w:u w:val="single"/>
          <w:rtl/>
        </w:rPr>
        <w:t xml:space="preserve"> מירב בליימן שבתאי - נציגת לשכת התכנון</w:t>
      </w:r>
      <w:r w:rsidR="001E2274">
        <w:rPr>
          <w:rFonts w:hint="cs"/>
          <w:caps/>
          <w:sz w:val="24"/>
          <w:szCs w:val="24"/>
          <w:u w:val="single"/>
          <w:rtl/>
        </w:rPr>
        <w:t>:</w:t>
      </w:r>
    </w:p>
    <w:p w14:paraId="032048F5" w14:textId="70F704AA" w:rsidR="001E2274" w:rsidRDefault="00CC2730" w:rsidP="00CC2730">
      <w:pPr>
        <w:rPr>
          <w:b w:val="0"/>
          <w:bCs w:val="0"/>
          <w:caps/>
          <w:sz w:val="24"/>
          <w:szCs w:val="24"/>
          <w:rtl/>
        </w:rPr>
      </w:pPr>
      <w:r>
        <w:rPr>
          <w:rFonts w:hint="cs"/>
          <w:b w:val="0"/>
          <w:bCs w:val="0"/>
          <w:caps/>
          <w:sz w:val="24"/>
          <w:szCs w:val="24"/>
          <w:rtl/>
        </w:rPr>
        <w:t>ואני אציין ש, שמסמך המדיניות לא דיבר על האפשרות לייצר ממוצעים</w:t>
      </w:r>
    </w:p>
    <w:p w14:paraId="66A4BF8F" w14:textId="77777777" w:rsidR="001E2274" w:rsidRDefault="001E2274" w:rsidP="00CC2730">
      <w:pPr>
        <w:rPr>
          <w:b w:val="0"/>
          <w:bCs w:val="0"/>
          <w:caps/>
          <w:sz w:val="24"/>
          <w:szCs w:val="24"/>
          <w:rtl/>
        </w:rPr>
      </w:pPr>
    </w:p>
    <w:p w14:paraId="26933E04" w14:textId="77777777" w:rsidR="001E2274" w:rsidRDefault="00B7418D" w:rsidP="00CC2730">
      <w:pPr>
        <w:rPr>
          <w:caps/>
          <w:sz w:val="24"/>
          <w:szCs w:val="24"/>
          <w:u w:val="single"/>
          <w:rtl/>
        </w:rPr>
      </w:pPr>
      <w:r w:rsidRPr="00B7418D">
        <w:rPr>
          <w:rFonts w:hint="cs"/>
          <w:caps/>
          <w:sz w:val="24"/>
          <w:szCs w:val="24"/>
          <w:u w:val="single"/>
          <w:rtl/>
        </w:rPr>
        <w:t>מר דני אוחנה - אדריכל עורך התוכנית</w:t>
      </w:r>
      <w:r w:rsidR="001E2274">
        <w:rPr>
          <w:rFonts w:hint="cs"/>
          <w:caps/>
          <w:sz w:val="24"/>
          <w:szCs w:val="24"/>
          <w:u w:val="single"/>
          <w:rtl/>
        </w:rPr>
        <w:t>:</w:t>
      </w:r>
    </w:p>
    <w:p w14:paraId="6E6A27DC" w14:textId="38AED7A2" w:rsidR="001E2274" w:rsidRDefault="00CC2730" w:rsidP="00CC2730">
      <w:pPr>
        <w:rPr>
          <w:b w:val="0"/>
          <w:bCs w:val="0"/>
          <w:caps/>
          <w:sz w:val="24"/>
          <w:szCs w:val="24"/>
          <w:rtl/>
        </w:rPr>
      </w:pPr>
      <w:r>
        <w:rPr>
          <w:rFonts w:hint="cs"/>
          <w:b w:val="0"/>
          <w:bCs w:val="0"/>
          <w:caps/>
          <w:sz w:val="24"/>
          <w:szCs w:val="24"/>
          <w:rtl/>
        </w:rPr>
        <w:t xml:space="preserve">לא </w:t>
      </w:r>
    </w:p>
    <w:p w14:paraId="5955B367" w14:textId="77777777" w:rsidR="001E2274" w:rsidRDefault="001E2274" w:rsidP="00CC2730">
      <w:pPr>
        <w:rPr>
          <w:b w:val="0"/>
          <w:bCs w:val="0"/>
          <w:caps/>
          <w:sz w:val="24"/>
          <w:szCs w:val="24"/>
          <w:rtl/>
        </w:rPr>
      </w:pPr>
    </w:p>
    <w:p w14:paraId="2B15EA75" w14:textId="77777777" w:rsidR="001E2274" w:rsidRDefault="00935F0D" w:rsidP="00CC2730">
      <w:pPr>
        <w:rPr>
          <w:caps/>
          <w:sz w:val="24"/>
          <w:szCs w:val="24"/>
          <w:u w:val="single"/>
          <w:rtl/>
        </w:rPr>
      </w:pPr>
      <w:r w:rsidRPr="00935F0D">
        <w:rPr>
          <w:rFonts w:hint="cs"/>
          <w:caps/>
          <w:sz w:val="24"/>
          <w:szCs w:val="24"/>
          <w:u w:val="single"/>
          <w:rtl/>
        </w:rPr>
        <w:t>גב</w:t>
      </w:r>
      <w:r w:rsidRPr="00935F0D">
        <w:rPr>
          <w:caps/>
          <w:sz w:val="24"/>
          <w:szCs w:val="24"/>
          <w:u w:val="single"/>
          <w:rtl/>
        </w:rPr>
        <w:t>'</w:t>
      </w:r>
      <w:r w:rsidRPr="00935F0D">
        <w:rPr>
          <w:rFonts w:hint="cs"/>
          <w:caps/>
          <w:sz w:val="24"/>
          <w:szCs w:val="24"/>
          <w:u w:val="single"/>
          <w:rtl/>
        </w:rPr>
        <w:t xml:space="preserve"> מירב בליימן שבתאי - נציגת לשכת התכנון</w:t>
      </w:r>
      <w:r w:rsidR="001E2274">
        <w:rPr>
          <w:rFonts w:hint="cs"/>
          <w:caps/>
          <w:sz w:val="24"/>
          <w:szCs w:val="24"/>
          <w:u w:val="single"/>
          <w:rtl/>
        </w:rPr>
        <w:t>:</w:t>
      </w:r>
    </w:p>
    <w:p w14:paraId="775F9273" w14:textId="79BEE2F6" w:rsidR="001E2274" w:rsidRDefault="00CC2730" w:rsidP="00CC2730">
      <w:pPr>
        <w:rPr>
          <w:b w:val="0"/>
          <w:bCs w:val="0"/>
          <w:caps/>
          <w:sz w:val="24"/>
          <w:szCs w:val="24"/>
          <w:rtl/>
        </w:rPr>
      </w:pPr>
      <w:r>
        <w:rPr>
          <w:rFonts w:hint="cs"/>
          <w:b w:val="0"/>
          <w:bCs w:val="0"/>
          <w:caps/>
          <w:sz w:val="24"/>
          <w:szCs w:val="24"/>
          <w:rtl/>
        </w:rPr>
        <w:t>הוא לא דיבר על האפשרות לנייד ממגרש למגרש הוא לא דיבר על זה</w:t>
      </w:r>
    </w:p>
    <w:p w14:paraId="47D06A2F" w14:textId="77777777" w:rsidR="001E2274" w:rsidRDefault="001E2274" w:rsidP="00CC2730">
      <w:pPr>
        <w:rPr>
          <w:b w:val="0"/>
          <w:bCs w:val="0"/>
          <w:caps/>
          <w:sz w:val="24"/>
          <w:szCs w:val="24"/>
          <w:rtl/>
        </w:rPr>
      </w:pPr>
    </w:p>
    <w:p w14:paraId="0FA655A5" w14:textId="77777777" w:rsidR="001E2274" w:rsidRDefault="00B7418D" w:rsidP="00CC2730">
      <w:pPr>
        <w:rPr>
          <w:caps/>
          <w:sz w:val="24"/>
          <w:szCs w:val="24"/>
          <w:u w:val="single"/>
          <w:rtl/>
        </w:rPr>
      </w:pPr>
      <w:r w:rsidRPr="00B7418D">
        <w:rPr>
          <w:rFonts w:hint="cs"/>
          <w:caps/>
          <w:sz w:val="24"/>
          <w:szCs w:val="24"/>
          <w:u w:val="single"/>
          <w:rtl/>
        </w:rPr>
        <w:t>מר דני אוחנה - אדריכל עורך התוכנית</w:t>
      </w:r>
      <w:r w:rsidR="001E2274">
        <w:rPr>
          <w:rFonts w:hint="cs"/>
          <w:caps/>
          <w:sz w:val="24"/>
          <w:szCs w:val="24"/>
          <w:u w:val="single"/>
          <w:rtl/>
        </w:rPr>
        <w:t>:</w:t>
      </w:r>
    </w:p>
    <w:p w14:paraId="0EB4D901" w14:textId="02D06459" w:rsidR="001E2274" w:rsidRDefault="00CC2730" w:rsidP="00CC2730">
      <w:pPr>
        <w:rPr>
          <w:b w:val="0"/>
          <w:bCs w:val="0"/>
          <w:caps/>
          <w:sz w:val="24"/>
          <w:szCs w:val="24"/>
          <w:rtl/>
        </w:rPr>
      </w:pPr>
      <w:r>
        <w:rPr>
          <w:rFonts w:hint="cs"/>
          <w:b w:val="0"/>
          <w:bCs w:val="0"/>
          <w:caps/>
          <w:sz w:val="24"/>
          <w:szCs w:val="24"/>
          <w:rtl/>
        </w:rPr>
        <w:t xml:space="preserve">לא, נכון, אבל </w:t>
      </w:r>
    </w:p>
    <w:p w14:paraId="218658E7" w14:textId="77777777" w:rsidR="001E2274" w:rsidRDefault="001E2274" w:rsidP="00CC2730">
      <w:pPr>
        <w:rPr>
          <w:b w:val="0"/>
          <w:bCs w:val="0"/>
          <w:caps/>
          <w:sz w:val="24"/>
          <w:szCs w:val="24"/>
          <w:rtl/>
        </w:rPr>
      </w:pPr>
    </w:p>
    <w:p w14:paraId="2E363CF4" w14:textId="77777777" w:rsidR="001E2274" w:rsidRDefault="00CC2730" w:rsidP="00CC2730">
      <w:pPr>
        <w:rPr>
          <w:b w:val="0"/>
          <w:bCs w:val="0"/>
          <w:caps/>
          <w:sz w:val="24"/>
          <w:szCs w:val="24"/>
          <w:rtl/>
        </w:rPr>
      </w:pPr>
      <w:r>
        <w:rPr>
          <w:rFonts w:hint="cs"/>
          <w:b w:val="0"/>
          <w:bCs w:val="0"/>
          <w:caps/>
          <w:sz w:val="24"/>
          <w:szCs w:val="24"/>
          <w:rtl/>
        </w:rPr>
        <w:t xml:space="preserve">(הקלטה הופסקה) </w:t>
      </w:r>
    </w:p>
    <w:p w14:paraId="3A0D68DD" w14:textId="77777777" w:rsidR="001E2274" w:rsidRDefault="001E2274" w:rsidP="00CC2730">
      <w:pPr>
        <w:rPr>
          <w:b w:val="0"/>
          <w:bCs w:val="0"/>
          <w:caps/>
          <w:sz w:val="24"/>
          <w:szCs w:val="24"/>
          <w:rtl/>
        </w:rPr>
      </w:pPr>
    </w:p>
    <w:p w14:paraId="072C0853" w14:textId="77777777" w:rsidR="001E2274" w:rsidRDefault="00B7418D" w:rsidP="00CC2730">
      <w:pPr>
        <w:rPr>
          <w:caps/>
          <w:sz w:val="24"/>
          <w:szCs w:val="24"/>
          <w:u w:val="single"/>
          <w:rtl/>
        </w:rPr>
      </w:pPr>
      <w:r w:rsidRPr="00B7418D">
        <w:rPr>
          <w:rFonts w:hint="cs"/>
          <w:caps/>
          <w:sz w:val="24"/>
          <w:szCs w:val="24"/>
          <w:u w:val="single"/>
          <w:rtl/>
        </w:rPr>
        <w:t>מר דני אוחנה - אדריכל עורך התוכנית</w:t>
      </w:r>
      <w:r w:rsidR="001E2274">
        <w:rPr>
          <w:rFonts w:hint="cs"/>
          <w:caps/>
          <w:sz w:val="24"/>
          <w:szCs w:val="24"/>
          <w:u w:val="single"/>
          <w:rtl/>
        </w:rPr>
        <w:t>:</w:t>
      </w:r>
    </w:p>
    <w:p w14:paraId="2DBCA64D" w14:textId="7B304DF7" w:rsidR="001E2274" w:rsidRDefault="00C7419D" w:rsidP="00CC2730">
      <w:pPr>
        <w:rPr>
          <w:b w:val="0"/>
          <w:bCs w:val="0"/>
          <w:caps/>
          <w:sz w:val="24"/>
          <w:szCs w:val="24"/>
          <w:rtl/>
        </w:rPr>
      </w:pPr>
      <w:r>
        <w:rPr>
          <w:rFonts w:hint="cs"/>
          <w:b w:val="0"/>
          <w:bCs w:val="0"/>
          <w:caps/>
          <w:sz w:val="24"/>
          <w:szCs w:val="24"/>
          <w:rtl/>
        </w:rPr>
        <w:t>... גם את מסמך המדיניות</w:t>
      </w:r>
      <w:r w:rsidR="000F703D">
        <w:rPr>
          <w:rFonts w:hint="cs"/>
          <w:b w:val="0"/>
          <w:bCs w:val="0"/>
          <w:caps/>
          <w:sz w:val="24"/>
          <w:szCs w:val="24"/>
          <w:rtl/>
        </w:rPr>
        <w:t xml:space="preserve"> </w:t>
      </w:r>
      <w:r>
        <w:rPr>
          <w:rFonts w:hint="cs"/>
          <w:b w:val="0"/>
          <w:bCs w:val="0"/>
          <w:caps/>
          <w:sz w:val="24"/>
          <w:szCs w:val="24"/>
          <w:rtl/>
        </w:rPr>
        <w:t>...</w:t>
      </w:r>
    </w:p>
    <w:p w14:paraId="2F7CC30C" w14:textId="77777777" w:rsidR="001E2274" w:rsidRDefault="001E2274" w:rsidP="00CC2730">
      <w:pPr>
        <w:rPr>
          <w:b w:val="0"/>
          <w:bCs w:val="0"/>
          <w:caps/>
          <w:sz w:val="24"/>
          <w:szCs w:val="24"/>
          <w:rtl/>
        </w:rPr>
      </w:pPr>
    </w:p>
    <w:p w14:paraId="4C3D56C7" w14:textId="77777777" w:rsidR="001E2274" w:rsidRDefault="000A5C33" w:rsidP="00C7419D">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0640C012" w14:textId="3F481AEA" w:rsidR="001E2274" w:rsidRDefault="00C7419D" w:rsidP="00C7419D">
      <w:pPr>
        <w:rPr>
          <w:b w:val="0"/>
          <w:bCs w:val="0"/>
          <w:caps/>
          <w:sz w:val="24"/>
          <w:szCs w:val="24"/>
          <w:rtl/>
        </w:rPr>
      </w:pPr>
      <w:r>
        <w:rPr>
          <w:rFonts w:hint="cs"/>
          <w:b w:val="0"/>
          <w:bCs w:val="0"/>
          <w:caps/>
          <w:sz w:val="24"/>
          <w:szCs w:val="24"/>
          <w:rtl/>
        </w:rPr>
        <w:lastRenderedPageBreak/>
        <w:t>זו השאלה זו השאלה</w:t>
      </w:r>
    </w:p>
    <w:p w14:paraId="60537840" w14:textId="77777777" w:rsidR="001E2274" w:rsidRDefault="001E2274" w:rsidP="00C7419D">
      <w:pPr>
        <w:rPr>
          <w:b w:val="0"/>
          <w:bCs w:val="0"/>
          <w:caps/>
          <w:sz w:val="24"/>
          <w:szCs w:val="24"/>
          <w:rtl/>
        </w:rPr>
      </w:pPr>
    </w:p>
    <w:p w14:paraId="1E2E271D" w14:textId="77777777" w:rsidR="001E2274" w:rsidRDefault="00935F0D" w:rsidP="00C7419D">
      <w:pPr>
        <w:rPr>
          <w:caps/>
          <w:sz w:val="24"/>
          <w:szCs w:val="24"/>
          <w:u w:val="single"/>
          <w:rtl/>
        </w:rPr>
      </w:pPr>
      <w:r w:rsidRPr="00935F0D">
        <w:rPr>
          <w:rFonts w:hint="cs"/>
          <w:caps/>
          <w:sz w:val="24"/>
          <w:szCs w:val="24"/>
          <w:u w:val="single"/>
          <w:rtl/>
        </w:rPr>
        <w:t>גב</w:t>
      </w:r>
      <w:r w:rsidRPr="00935F0D">
        <w:rPr>
          <w:caps/>
          <w:sz w:val="24"/>
          <w:szCs w:val="24"/>
          <w:u w:val="single"/>
          <w:rtl/>
        </w:rPr>
        <w:t>'</w:t>
      </w:r>
      <w:r w:rsidRPr="00935F0D">
        <w:rPr>
          <w:rFonts w:hint="cs"/>
          <w:caps/>
          <w:sz w:val="24"/>
          <w:szCs w:val="24"/>
          <w:u w:val="single"/>
          <w:rtl/>
        </w:rPr>
        <w:t xml:space="preserve"> מירב בליימן שבתאי - נציגת לשכת התכנון</w:t>
      </w:r>
      <w:r w:rsidR="001E2274">
        <w:rPr>
          <w:rFonts w:hint="cs"/>
          <w:caps/>
          <w:sz w:val="24"/>
          <w:szCs w:val="24"/>
          <w:u w:val="single"/>
          <w:rtl/>
        </w:rPr>
        <w:t>:</w:t>
      </w:r>
    </w:p>
    <w:p w14:paraId="073AD039" w14:textId="6836ECFA" w:rsidR="001E2274" w:rsidRDefault="00C7419D" w:rsidP="00C7419D">
      <w:pPr>
        <w:rPr>
          <w:b w:val="0"/>
          <w:bCs w:val="0"/>
          <w:caps/>
          <w:sz w:val="24"/>
          <w:szCs w:val="24"/>
          <w:rtl/>
        </w:rPr>
      </w:pPr>
      <w:r>
        <w:rPr>
          <w:rFonts w:hint="cs"/>
          <w:b w:val="0"/>
          <w:bCs w:val="0"/>
          <w:caps/>
          <w:sz w:val="24"/>
          <w:szCs w:val="24"/>
          <w:rtl/>
        </w:rPr>
        <w:t>אז זו התשובה זו זו</w:t>
      </w:r>
      <w:r w:rsidR="000F703D">
        <w:rPr>
          <w:rFonts w:hint="cs"/>
          <w:b w:val="0"/>
          <w:bCs w:val="0"/>
          <w:caps/>
          <w:sz w:val="24"/>
          <w:szCs w:val="24"/>
          <w:rtl/>
        </w:rPr>
        <w:t xml:space="preserve"> </w:t>
      </w:r>
      <w:r>
        <w:rPr>
          <w:rFonts w:hint="cs"/>
          <w:b w:val="0"/>
          <w:bCs w:val="0"/>
          <w:caps/>
          <w:sz w:val="24"/>
          <w:szCs w:val="24"/>
          <w:rtl/>
        </w:rPr>
        <w:t>...</w:t>
      </w:r>
    </w:p>
    <w:p w14:paraId="7D3927BB" w14:textId="77777777" w:rsidR="001E2274" w:rsidRDefault="001E2274" w:rsidP="00C7419D">
      <w:pPr>
        <w:rPr>
          <w:b w:val="0"/>
          <w:bCs w:val="0"/>
          <w:caps/>
          <w:sz w:val="24"/>
          <w:szCs w:val="24"/>
          <w:rtl/>
        </w:rPr>
      </w:pPr>
    </w:p>
    <w:p w14:paraId="558445F8" w14:textId="77777777" w:rsidR="001E2274" w:rsidRDefault="00B7418D" w:rsidP="00C7419D">
      <w:pPr>
        <w:rPr>
          <w:caps/>
          <w:sz w:val="24"/>
          <w:szCs w:val="24"/>
          <w:u w:val="single"/>
          <w:rtl/>
        </w:rPr>
      </w:pPr>
      <w:r w:rsidRPr="00B7418D">
        <w:rPr>
          <w:rFonts w:hint="cs"/>
          <w:caps/>
          <w:sz w:val="24"/>
          <w:szCs w:val="24"/>
          <w:u w:val="single"/>
          <w:rtl/>
        </w:rPr>
        <w:t>מר דני אוחנה - אדריכל עורך התוכנית</w:t>
      </w:r>
      <w:r w:rsidR="001E2274">
        <w:rPr>
          <w:rFonts w:hint="cs"/>
          <w:caps/>
          <w:sz w:val="24"/>
          <w:szCs w:val="24"/>
          <w:u w:val="single"/>
          <w:rtl/>
        </w:rPr>
        <w:t>:</w:t>
      </w:r>
    </w:p>
    <w:p w14:paraId="124D0261" w14:textId="6B9F3369" w:rsidR="001E2274" w:rsidRDefault="00C7419D" w:rsidP="00C7419D">
      <w:pPr>
        <w:rPr>
          <w:b w:val="0"/>
          <w:bCs w:val="0"/>
          <w:caps/>
          <w:sz w:val="24"/>
          <w:szCs w:val="24"/>
          <w:rtl/>
        </w:rPr>
      </w:pPr>
      <w:r>
        <w:rPr>
          <w:rFonts w:hint="cs"/>
          <w:b w:val="0"/>
          <w:bCs w:val="0"/>
          <w:caps/>
          <w:sz w:val="24"/>
          <w:szCs w:val="24"/>
          <w:rtl/>
        </w:rPr>
        <w:t>סליחה רגע מסמך המדיניות קודם כל את צודקת התבע היא הקו הכחול הוא הקו, למגרש אלפיים וחמש בלבד אבל מכיוון שמדובר ביזם אחד מבחינתנו בראייה הכוללת וגם מבחינת עיריית כפר - סבא שמסתכלת ...</w:t>
      </w:r>
    </w:p>
    <w:p w14:paraId="14B63423" w14:textId="77777777" w:rsidR="001E2274" w:rsidRDefault="001E2274" w:rsidP="00C7419D">
      <w:pPr>
        <w:rPr>
          <w:b w:val="0"/>
          <w:bCs w:val="0"/>
          <w:caps/>
          <w:sz w:val="24"/>
          <w:szCs w:val="24"/>
          <w:rtl/>
        </w:rPr>
      </w:pPr>
    </w:p>
    <w:p w14:paraId="30735CAB" w14:textId="77777777" w:rsidR="001E2274" w:rsidRDefault="000A5C33" w:rsidP="00C7419D">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228EE8F1" w14:textId="4E7D1AA0" w:rsidR="001E2274" w:rsidRDefault="00C7419D" w:rsidP="00C7419D">
      <w:pPr>
        <w:rPr>
          <w:b w:val="0"/>
          <w:bCs w:val="0"/>
          <w:caps/>
          <w:sz w:val="24"/>
          <w:szCs w:val="24"/>
          <w:rtl/>
        </w:rPr>
      </w:pPr>
      <w:r>
        <w:rPr>
          <w:rFonts w:hint="cs"/>
          <w:b w:val="0"/>
          <w:bCs w:val="0"/>
          <w:caps/>
          <w:sz w:val="24"/>
          <w:szCs w:val="24"/>
          <w:rtl/>
        </w:rPr>
        <w:t xml:space="preserve">יש משהו יש משהו שהוא לא לא נכון לי </w:t>
      </w:r>
    </w:p>
    <w:p w14:paraId="2CFAD84A" w14:textId="77777777" w:rsidR="001E2274" w:rsidRDefault="001E2274" w:rsidP="00C7419D">
      <w:pPr>
        <w:rPr>
          <w:b w:val="0"/>
          <w:bCs w:val="0"/>
          <w:caps/>
          <w:sz w:val="24"/>
          <w:szCs w:val="24"/>
          <w:rtl/>
        </w:rPr>
      </w:pPr>
    </w:p>
    <w:p w14:paraId="069E2BAF" w14:textId="77777777" w:rsidR="001E2274" w:rsidRDefault="00B7418D" w:rsidP="00C7419D">
      <w:pPr>
        <w:rPr>
          <w:caps/>
          <w:sz w:val="24"/>
          <w:szCs w:val="24"/>
          <w:u w:val="single"/>
          <w:rtl/>
        </w:rPr>
      </w:pPr>
      <w:r w:rsidRPr="00B7418D">
        <w:rPr>
          <w:rFonts w:hint="cs"/>
          <w:caps/>
          <w:sz w:val="24"/>
          <w:szCs w:val="24"/>
          <w:u w:val="single"/>
          <w:rtl/>
        </w:rPr>
        <w:t>מר דני אוחנה - אדריכל עורך התוכנית</w:t>
      </w:r>
      <w:r w:rsidR="001E2274">
        <w:rPr>
          <w:rFonts w:hint="cs"/>
          <w:caps/>
          <w:sz w:val="24"/>
          <w:szCs w:val="24"/>
          <w:u w:val="single"/>
          <w:rtl/>
        </w:rPr>
        <w:t>:</w:t>
      </w:r>
    </w:p>
    <w:p w14:paraId="0AF1ED30" w14:textId="54B6DF37" w:rsidR="001E2274" w:rsidRDefault="00C7419D" w:rsidP="00C7419D">
      <w:pPr>
        <w:rPr>
          <w:b w:val="0"/>
          <w:bCs w:val="0"/>
          <w:caps/>
          <w:sz w:val="24"/>
          <w:szCs w:val="24"/>
          <w:rtl/>
        </w:rPr>
      </w:pPr>
      <w:r>
        <w:rPr>
          <w:rFonts w:hint="cs"/>
          <w:b w:val="0"/>
          <w:bCs w:val="0"/>
          <w:caps/>
          <w:sz w:val="24"/>
          <w:szCs w:val="24"/>
          <w:rtl/>
        </w:rPr>
        <w:t>היא מסתכלת בראייה כוללת, הרי בסופו של דבר כולנו מכירים תוכניות ...</w:t>
      </w:r>
    </w:p>
    <w:p w14:paraId="2E4863DA" w14:textId="77777777" w:rsidR="001E2274" w:rsidRDefault="001E2274" w:rsidP="00C7419D">
      <w:pPr>
        <w:rPr>
          <w:b w:val="0"/>
          <w:bCs w:val="0"/>
          <w:caps/>
          <w:sz w:val="24"/>
          <w:szCs w:val="24"/>
          <w:rtl/>
        </w:rPr>
      </w:pPr>
    </w:p>
    <w:p w14:paraId="4A55B728" w14:textId="77777777" w:rsidR="001E2274" w:rsidRDefault="000A5C33" w:rsidP="00C7419D">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09ABD470" w14:textId="7CFE7EDC" w:rsidR="001E2274" w:rsidRDefault="00C7419D" w:rsidP="00C7419D">
      <w:pPr>
        <w:rPr>
          <w:b w:val="0"/>
          <w:bCs w:val="0"/>
          <w:caps/>
          <w:sz w:val="24"/>
          <w:szCs w:val="24"/>
          <w:rtl/>
        </w:rPr>
      </w:pPr>
      <w:r>
        <w:rPr>
          <w:rFonts w:hint="cs"/>
          <w:b w:val="0"/>
          <w:bCs w:val="0"/>
          <w:caps/>
          <w:sz w:val="24"/>
          <w:szCs w:val="24"/>
          <w:rtl/>
        </w:rPr>
        <w:t>תראה דני, משהו שלא לא ברור לי עד הסוף. מצד אחד יש לך מגבלות במגרש מסוים, בשביל זה אתה יצרת מגרש רחק יותר יותר גדול, נכון? במגרש עם המגבלות של המטרו. ו,</w:t>
      </w:r>
      <w:r w:rsidR="000F703D">
        <w:rPr>
          <w:rFonts w:hint="cs"/>
          <w:b w:val="0"/>
          <w:bCs w:val="0"/>
          <w:caps/>
          <w:sz w:val="24"/>
          <w:szCs w:val="24"/>
          <w:rtl/>
        </w:rPr>
        <w:t xml:space="preserve"> </w:t>
      </w:r>
      <w:r>
        <w:rPr>
          <w:rFonts w:hint="cs"/>
          <w:b w:val="0"/>
          <w:bCs w:val="0"/>
          <w:caps/>
          <w:sz w:val="24"/>
          <w:szCs w:val="24"/>
          <w:rtl/>
        </w:rPr>
        <w:t>...</w:t>
      </w:r>
    </w:p>
    <w:p w14:paraId="2A2B7B49" w14:textId="77777777" w:rsidR="001E2274" w:rsidRDefault="001E2274" w:rsidP="00C7419D">
      <w:pPr>
        <w:rPr>
          <w:b w:val="0"/>
          <w:bCs w:val="0"/>
          <w:caps/>
          <w:sz w:val="24"/>
          <w:szCs w:val="24"/>
          <w:rtl/>
        </w:rPr>
      </w:pPr>
    </w:p>
    <w:p w14:paraId="6AD5BBE8" w14:textId="77777777" w:rsidR="001E2274" w:rsidRDefault="00D26530" w:rsidP="00C7419D">
      <w:pPr>
        <w:rPr>
          <w:caps/>
          <w:sz w:val="24"/>
          <w:szCs w:val="24"/>
          <w:u w:val="single"/>
          <w:rtl/>
        </w:rPr>
      </w:pPr>
      <w:r w:rsidRPr="00D26530">
        <w:rPr>
          <w:rFonts w:hint="cs"/>
          <w:caps/>
          <w:sz w:val="24"/>
          <w:szCs w:val="24"/>
          <w:u w:val="single"/>
          <w:rtl/>
        </w:rPr>
        <w:t>מר יאיר אילן - מנהל מחלקת תב</w:t>
      </w:r>
      <w:r w:rsidRPr="00D26530">
        <w:rPr>
          <w:caps/>
          <w:sz w:val="24"/>
          <w:szCs w:val="24"/>
          <w:u w:val="single"/>
          <w:rtl/>
        </w:rPr>
        <w:t>"</w:t>
      </w:r>
      <w:r w:rsidRPr="00D26530">
        <w:rPr>
          <w:rFonts w:hint="cs"/>
          <w:caps/>
          <w:sz w:val="24"/>
          <w:szCs w:val="24"/>
          <w:u w:val="single"/>
          <w:rtl/>
        </w:rPr>
        <w:t>ע בשופרסל נדל</w:t>
      </w:r>
      <w:r w:rsidRPr="00D26530">
        <w:rPr>
          <w:caps/>
          <w:sz w:val="24"/>
          <w:szCs w:val="24"/>
          <w:u w:val="single"/>
          <w:rtl/>
        </w:rPr>
        <w:t>"</w:t>
      </w:r>
      <w:r w:rsidRPr="00D26530">
        <w:rPr>
          <w:rFonts w:hint="cs"/>
          <w:caps/>
          <w:sz w:val="24"/>
          <w:szCs w:val="24"/>
          <w:u w:val="single"/>
          <w:rtl/>
        </w:rPr>
        <w:t>ן</w:t>
      </w:r>
      <w:r w:rsidR="001E2274">
        <w:rPr>
          <w:rFonts w:hint="cs"/>
          <w:caps/>
          <w:sz w:val="24"/>
          <w:szCs w:val="24"/>
          <w:u w:val="single"/>
          <w:rtl/>
        </w:rPr>
        <w:t>:</w:t>
      </w:r>
    </w:p>
    <w:p w14:paraId="0DDCCC90" w14:textId="55604F79" w:rsidR="001E2274" w:rsidRDefault="00303C03" w:rsidP="00C7419D">
      <w:pPr>
        <w:rPr>
          <w:b w:val="0"/>
          <w:bCs w:val="0"/>
          <w:caps/>
          <w:sz w:val="24"/>
          <w:szCs w:val="24"/>
          <w:rtl/>
        </w:rPr>
      </w:pPr>
      <w:r>
        <w:rPr>
          <w:rFonts w:hint="cs"/>
          <w:b w:val="0"/>
          <w:bCs w:val="0"/>
          <w:caps/>
          <w:sz w:val="24"/>
          <w:szCs w:val="24"/>
          <w:rtl/>
        </w:rPr>
        <w:t>יותר קטן, משתים עשרה לשמונה שש</w:t>
      </w:r>
    </w:p>
    <w:p w14:paraId="6125783C" w14:textId="77777777" w:rsidR="001E2274" w:rsidRDefault="001E2274" w:rsidP="00C7419D">
      <w:pPr>
        <w:rPr>
          <w:b w:val="0"/>
          <w:bCs w:val="0"/>
          <w:caps/>
          <w:sz w:val="24"/>
          <w:szCs w:val="24"/>
          <w:rtl/>
        </w:rPr>
      </w:pPr>
    </w:p>
    <w:p w14:paraId="41FDC9FD" w14:textId="77777777" w:rsidR="001E2274" w:rsidRDefault="000A5C33" w:rsidP="00303C03">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24129FAD" w14:textId="2496A327" w:rsidR="001E2274" w:rsidRDefault="00303C03" w:rsidP="00303C03">
      <w:pPr>
        <w:rPr>
          <w:b w:val="0"/>
          <w:bCs w:val="0"/>
          <w:caps/>
          <w:sz w:val="24"/>
          <w:szCs w:val="24"/>
          <w:rtl/>
        </w:rPr>
      </w:pPr>
      <w:r>
        <w:rPr>
          <w:rFonts w:hint="cs"/>
          <w:b w:val="0"/>
          <w:bCs w:val="0"/>
          <w:caps/>
          <w:sz w:val="24"/>
          <w:szCs w:val="24"/>
          <w:rtl/>
        </w:rPr>
        <w:t>מה?</w:t>
      </w:r>
    </w:p>
    <w:p w14:paraId="75827208" w14:textId="77777777" w:rsidR="001E2274" w:rsidRDefault="001E2274" w:rsidP="00303C03">
      <w:pPr>
        <w:rPr>
          <w:b w:val="0"/>
          <w:bCs w:val="0"/>
          <w:caps/>
          <w:sz w:val="24"/>
          <w:szCs w:val="24"/>
          <w:rtl/>
        </w:rPr>
      </w:pPr>
    </w:p>
    <w:p w14:paraId="27D5BAB6" w14:textId="77777777" w:rsidR="001E2274" w:rsidRDefault="00D26530" w:rsidP="00303C03">
      <w:pPr>
        <w:rPr>
          <w:caps/>
          <w:sz w:val="24"/>
          <w:szCs w:val="24"/>
          <w:u w:val="single"/>
          <w:rtl/>
        </w:rPr>
      </w:pPr>
      <w:r w:rsidRPr="00D26530">
        <w:rPr>
          <w:rFonts w:hint="cs"/>
          <w:caps/>
          <w:sz w:val="24"/>
          <w:szCs w:val="24"/>
          <w:u w:val="single"/>
          <w:rtl/>
        </w:rPr>
        <w:t>מר יאיר אילן - מנהל מחלקת תב</w:t>
      </w:r>
      <w:r w:rsidRPr="00D26530">
        <w:rPr>
          <w:caps/>
          <w:sz w:val="24"/>
          <w:szCs w:val="24"/>
          <w:u w:val="single"/>
          <w:rtl/>
        </w:rPr>
        <w:t>"</w:t>
      </w:r>
      <w:r w:rsidRPr="00D26530">
        <w:rPr>
          <w:rFonts w:hint="cs"/>
          <w:caps/>
          <w:sz w:val="24"/>
          <w:szCs w:val="24"/>
          <w:u w:val="single"/>
          <w:rtl/>
        </w:rPr>
        <w:t>ע בשופרסל נדל</w:t>
      </w:r>
      <w:r w:rsidRPr="00D26530">
        <w:rPr>
          <w:caps/>
          <w:sz w:val="24"/>
          <w:szCs w:val="24"/>
          <w:u w:val="single"/>
          <w:rtl/>
        </w:rPr>
        <w:t>"</w:t>
      </w:r>
      <w:r w:rsidRPr="00D26530">
        <w:rPr>
          <w:rFonts w:hint="cs"/>
          <w:caps/>
          <w:sz w:val="24"/>
          <w:szCs w:val="24"/>
          <w:u w:val="single"/>
          <w:rtl/>
        </w:rPr>
        <w:t>ן</w:t>
      </w:r>
      <w:r w:rsidR="001E2274">
        <w:rPr>
          <w:rFonts w:hint="cs"/>
          <w:caps/>
          <w:sz w:val="24"/>
          <w:szCs w:val="24"/>
          <w:u w:val="single"/>
          <w:rtl/>
        </w:rPr>
        <w:t>:</w:t>
      </w:r>
    </w:p>
    <w:p w14:paraId="577DFBCF" w14:textId="403AB8F1" w:rsidR="001E2274" w:rsidRDefault="00303C03" w:rsidP="00303C03">
      <w:pPr>
        <w:rPr>
          <w:b w:val="0"/>
          <w:bCs w:val="0"/>
          <w:caps/>
          <w:sz w:val="24"/>
          <w:szCs w:val="24"/>
          <w:rtl/>
        </w:rPr>
      </w:pPr>
      <w:r>
        <w:rPr>
          <w:rFonts w:hint="cs"/>
          <w:b w:val="0"/>
          <w:bCs w:val="0"/>
          <w:caps/>
          <w:sz w:val="24"/>
          <w:szCs w:val="24"/>
          <w:rtl/>
        </w:rPr>
        <w:t>יותר קטן, משתים עשרה לשמונה שש</w:t>
      </w:r>
    </w:p>
    <w:p w14:paraId="285D8DC0" w14:textId="77777777" w:rsidR="001E2274" w:rsidRDefault="001E2274" w:rsidP="00303C03">
      <w:pPr>
        <w:rPr>
          <w:b w:val="0"/>
          <w:bCs w:val="0"/>
          <w:caps/>
          <w:sz w:val="24"/>
          <w:szCs w:val="24"/>
          <w:rtl/>
        </w:rPr>
      </w:pPr>
    </w:p>
    <w:p w14:paraId="42830C91" w14:textId="77777777" w:rsidR="001E2274" w:rsidRDefault="000A5C33" w:rsidP="00303C03">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5F5CAB41" w14:textId="4D68A4B2" w:rsidR="001E2274" w:rsidRDefault="00303C03" w:rsidP="00303C03">
      <w:pPr>
        <w:rPr>
          <w:b w:val="0"/>
          <w:bCs w:val="0"/>
          <w:caps/>
          <w:sz w:val="24"/>
          <w:szCs w:val="24"/>
          <w:rtl/>
        </w:rPr>
      </w:pPr>
      <w:r>
        <w:rPr>
          <w:rFonts w:hint="cs"/>
          <w:b w:val="0"/>
          <w:bCs w:val="0"/>
          <w:caps/>
          <w:sz w:val="24"/>
          <w:szCs w:val="24"/>
          <w:rtl/>
        </w:rPr>
        <w:t>במגרש עם המגבלות?</w:t>
      </w:r>
    </w:p>
    <w:p w14:paraId="2813C782" w14:textId="77777777" w:rsidR="001E2274" w:rsidRDefault="001E2274" w:rsidP="00303C03">
      <w:pPr>
        <w:rPr>
          <w:b w:val="0"/>
          <w:bCs w:val="0"/>
          <w:caps/>
          <w:sz w:val="24"/>
          <w:szCs w:val="24"/>
          <w:rtl/>
        </w:rPr>
      </w:pPr>
    </w:p>
    <w:p w14:paraId="056BA980" w14:textId="77777777" w:rsidR="001E2274" w:rsidRDefault="006D6799" w:rsidP="00303C03">
      <w:pPr>
        <w:rPr>
          <w:caps/>
          <w:sz w:val="24"/>
          <w:szCs w:val="24"/>
          <w:u w:val="single"/>
          <w:rtl/>
        </w:rPr>
      </w:pPr>
      <w:r w:rsidRPr="006D6799">
        <w:rPr>
          <w:rFonts w:hint="cs"/>
          <w:caps/>
          <w:sz w:val="24"/>
          <w:szCs w:val="24"/>
          <w:u w:val="single"/>
          <w:rtl/>
        </w:rPr>
        <w:t>מר דן קוניאק - נציג לשכת התכנון</w:t>
      </w:r>
      <w:r w:rsidR="001E2274">
        <w:rPr>
          <w:rFonts w:hint="cs"/>
          <w:caps/>
          <w:sz w:val="24"/>
          <w:szCs w:val="24"/>
          <w:u w:val="single"/>
          <w:rtl/>
        </w:rPr>
        <w:t>:</w:t>
      </w:r>
    </w:p>
    <w:p w14:paraId="3C7A6992" w14:textId="3885F097" w:rsidR="001E2274" w:rsidRDefault="00303C03" w:rsidP="00303C03">
      <w:pPr>
        <w:rPr>
          <w:b w:val="0"/>
          <w:bCs w:val="0"/>
          <w:caps/>
          <w:sz w:val="24"/>
          <w:szCs w:val="24"/>
          <w:rtl/>
        </w:rPr>
      </w:pPr>
      <w:r>
        <w:rPr>
          <w:rFonts w:hint="cs"/>
          <w:b w:val="0"/>
          <w:bCs w:val="0"/>
          <w:caps/>
          <w:sz w:val="24"/>
          <w:szCs w:val="24"/>
          <w:rtl/>
        </w:rPr>
        <w:t xml:space="preserve">כן </w:t>
      </w:r>
    </w:p>
    <w:p w14:paraId="19D98804" w14:textId="77777777" w:rsidR="001E2274" w:rsidRDefault="001E2274" w:rsidP="00303C03">
      <w:pPr>
        <w:rPr>
          <w:b w:val="0"/>
          <w:bCs w:val="0"/>
          <w:caps/>
          <w:sz w:val="24"/>
          <w:szCs w:val="24"/>
          <w:rtl/>
        </w:rPr>
      </w:pPr>
    </w:p>
    <w:p w14:paraId="04CA5E63" w14:textId="77777777" w:rsidR="001E2274" w:rsidRDefault="00B20642" w:rsidP="00303C03">
      <w:pPr>
        <w:rPr>
          <w:caps/>
          <w:sz w:val="24"/>
          <w:szCs w:val="24"/>
          <w:u w:val="single"/>
          <w:rtl/>
        </w:rPr>
      </w:pPr>
      <w:r w:rsidRPr="00B20642">
        <w:rPr>
          <w:rFonts w:hint="cs"/>
          <w:caps/>
          <w:sz w:val="24"/>
          <w:szCs w:val="24"/>
          <w:u w:val="single"/>
          <w:rtl/>
        </w:rPr>
        <w:t>גב</w:t>
      </w:r>
      <w:r w:rsidRPr="00B20642">
        <w:rPr>
          <w:caps/>
          <w:sz w:val="24"/>
          <w:szCs w:val="24"/>
          <w:u w:val="single"/>
          <w:rtl/>
        </w:rPr>
        <w:t>'</w:t>
      </w:r>
      <w:r w:rsidRPr="00B20642">
        <w:rPr>
          <w:rFonts w:hint="cs"/>
          <w:caps/>
          <w:sz w:val="24"/>
          <w:szCs w:val="24"/>
          <w:u w:val="single"/>
          <w:rtl/>
        </w:rPr>
        <w:t xml:space="preserve"> אביבה פלח - מתכננת בתוכנית</w:t>
      </w:r>
      <w:r w:rsidR="001E2274">
        <w:rPr>
          <w:rFonts w:hint="cs"/>
          <w:caps/>
          <w:sz w:val="24"/>
          <w:szCs w:val="24"/>
          <w:u w:val="single"/>
          <w:rtl/>
        </w:rPr>
        <w:t>:</w:t>
      </w:r>
    </w:p>
    <w:p w14:paraId="033F9FA4" w14:textId="0E524269" w:rsidR="001E2274" w:rsidRDefault="005C6F7F" w:rsidP="00303C03">
      <w:pPr>
        <w:rPr>
          <w:b w:val="0"/>
          <w:bCs w:val="0"/>
          <w:caps/>
          <w:sz w:val="24"/>
          <w:szCs w:val="24"/>
          <w:rtl/>
        </w:rPr>
      </w:pPr>
      <w:r>
        <w:rPr>
          <w:rFonts w:hint="cs"/>
          <w:b w:val="0"/>
          <w:bCs w:val="0"/>
          <w:caps/>
          <w:sz w:val="24"/>
          <w:szCs w:val="24"/>
          <w:rtl/>
        </w:rPr>
        <w:t xml:space="preserve">כן </w:t>
      </w:r>
    </w:p>
    <w:p w14:paraId="4943C75C" w14:textId="77777777" w:rsidR="001E2274" w:rsidRDefault="001E2274" w:rsidP="00303C03">
      <w:pPr>
        <w:rPr>
          <w:b w:val="0"/>
          <w:bCs w:val="0"/>
          <w:caps/>
          <w:sz w:val="24"/>
          <w:szCs w:val="24"/>
          <w:rtl/>
        </w:rPr>
      </w:pPr>
    </w:p>
    <w:p w14:paraId="541AD21D" w14:textId="77777777" w:rsidR="001E2274" w:rsidRDefault="000A5C33" w:rsidP="00303C03">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4A2F1716" w14:textId="62939DD5" w:rsidR="001E2274" w:rsidRDefault="005C6F7F" w:rsidP="00303C03">
      <w:pPr>
        <w:rPr>
          <w:b w:val="0"/>
          <w:bCs w:val="0"/>
          <w:caps/>
          <w:sz w:val="24"/>
          <w:szCs w:val="24"/>
          <w:rtl/>
        </w:rPr>
      </w:pPr>
      <w:r>
        <w:rPr>
          <w:rFonts w:hint="cs"/>
          <w:b w:val="0"/>
          <w:bCs w:val="0"/>
          <w:caps/>
          <w:sz w:val="24"/>
          <w:szCs w:val="24"/>
          <w:rtl/>
        </w:rPr>
        <w:t xml:space="preserve">אה אוקיי עכשיו זה ברור </w:t>
      </w:r>
    </w:p>
    <w:p w14:paraId="48440052" w14:textId="77777777" w:rsidR="001E2274" w:rsidRDefault="001E2274" w:rsidP="00303C03">
      <w:pPr>
        <w:rPr>
          <w:b w:val="0"/>
          <w:bCs w:val="0"/>
          <w:caps/>
          <w:sz w:val="24"/>
          <w:szCs w:val="24"/>
          <w:rtl/>
        </w:rPr>
      </w:pPr>
    </w:p>
    <w:p w14:paraId="03355129" w14:textId="77777777" w:rsidR="001E2274" w:rsidRDefault="00B20642" w:rsidP="00303C03">
      <w:pPr>
        <w:rPr>
          <w:caps/>
          <w:sz w:val="24"/>
          <w:szCs w:val="24"/>
          <w:u w:val="single"/>
          <w:rtl/>
        </w:rPr>
      </w:pPr>
      <w:r w:rsidRPr="00B20642">
        <w:rPr>
          <w:rFonts w:hint="cs"/>
          <w:caps/>
          <w:sz w:val="24"/>
          <w:szCs w:val="24"/>
          <w:u w:val="single"/>
          <w:rtl/>
        </w:rPr>
        <w:t>גב</w:t>
      </w:r>
      <w:r w:rsidRPr="00B20642">
        <w:rPr>
          <w:caps/>
          <w:sz w:val="24"/>
          <w:szCs w:val="24"/>
          <w:u w:val="single"/>
          <w:rtl/>
        </w:rPr>
        <w:t>'</w:t>
      </w:r>
      <w:r w:rsidRPr="00B20642">
        <w:rPr>
          <w:rFonts w:hint="cs"/>
          <w:caps/>
          <w:sz w:val="24"/>
          <w:szCs w:val="24"/>
          <w:u w:val="single"/>
          <w:rtl/>
        </w:rPr>
        <w:t xml:space="preserve"> אביבה פלח - מתכננת בתוכנית</w:t>
      </w:r>
      <w:r w:rsidR="001E2274">
        <w:rPr>
          <w:rFonts w:hint="cs"/>
          <w:caps/>
          <w:sz w:val="24"/>
          <w:szCs w:val="24"/>
          <w:u w:val="single"/>
          <w:rtl/>
        </w:rPr>
        <w:t>:</w:t>
      </w:r>
    </w:p>
    <w:p w14:paraId="4E8D17E7" w14:textId="23FB854B" w:rsidR="001E2274" w:rsidRDefault="005C6F7F" w:rsidP="00303C03">
      <w:pPr>
        <w:rPr>
          <w:b w:val="0"/>
          <w:bCs w:val="0"/>
          <w:caps/>
          <w:sz w:val="24"/>
          <w:szCs w:val="24"/>
          <w:rtl/>
        </w:rPr>
      </w:pPr>
      <w:r>
        <w:rPr>
          <w:rFonts w:hint="cs"/>
          <w:b w:val="0"/>
          <w:bCs w:val="0"/>
          <w:caps/>
          <w:sz w:val="24"/>
          <w:szCs w:val="24"/>
          <w:rtl/>
        </w:rPr>
        <w:t>סך - הכל כל זכויות הבסיס</w:t>
      </w:r>
    </w:p>
    <w:p w14:paraId="73CD12D7" w14:textId="77777777" w:rsidR="001E2274" w:rsidRDefault="001E2274" w:rsidP="00303C03">
      <w:pPr>
        <w:rPr>
          <w:b w:val="0"/>
          <w:bCs w:val="0"/>
          <w:caps/>
          <w:sz w:val="24"/>
          <w:szCs w:val="24"/>
          <w:rtl/>
        </w:rPr>
      </w:pPr>
    </w:p>
    <w:p w14:paraId="0EDAF19C" w14:textId="77777777" w:rsidR="001E2274" w:rsidRDefault="00B7418D" w:rsidP="00303C03">
      <w:pPr>
        <w:rPr>
          <w:caps/>
          <w:sz w:val="24"/>
          <w:szCs w:val="24"/>
          <w:u w:val="single"/>
          <w:rtl/>
        </w:rPr>
      </w:pPr>
      <w:r w:rsidRPr="00B7418D">
        <w:rPr>
          <w:rFonts w:hint="cs"/>
          <w:caps/>
          <w:sz w:val="24"/>
          <w:szCs w:val="24"/>
          <w:u w:val="single"/>
          <w:rtl/>
        </w:rPr>
        <w:t>מר דני אוחנה - אדריכל עורך התוכנית</w:t>
      </w:r>
      <w:r w:rsidR="001E2274">
        <w:rPr>
          <w:rFonts w:hint="cs"/>
          <w:caps/>
          <w:sz w:val="24"/>
          <w:szCs w:val="24"/>
          <w:u w:val="single"/>
          <w:rtl/>
        </w:rPr>
        <w:t>:</w:t>
      </w:r>
    </w:p>
    <w:p w14:paraId="7B7C14D3" w14:textId="2F774D3D" w:rsidR="001E2274" w:rsidRDefault="005C6F7F" w:rsidP="00303C03">
      <w:pPr>
        <w:rPr>
          <w:b w:val="0"/>
          <w:bCs w:val="0"/>
          <w:caps/>
          <w:sz w:val="24"/>
          <w:szCs w:val="24"/>
          <w:rtl/>
        </w:rPr>
      </w:pPr>
      <w:r>
        <w:rPr>
          <w:rFonts w:hint="cs"/>
          <w:b w:val="0"/>
          <w:bCs w:val="0"/>
          <w:caps/>
          <w:sz w:val="24"/>
          <w:szCs w:val="24"/>
          <w:rtl/>
        </w:rPr>
        <w:t xml:space="preserve">אני רוצה רגע אני רוצה רגע להגיד ולהתייחס לנושא שלכם, לא פעם ולא פעמיים ולא עשר פעמים אנחנו מייצרים תוכניות שהן תוכנית צל דרך אגב דרישה שלכם. אם אני בא אליכם בפרויקט רק מגרש אלפיים וחמש, אתם הייתם אומרים לי דני איך נראה מגרש אלפיים וארבע? הוא בסמיכות מיידית מעבר לקו מגרש. גם שלא נדבר על שהמדיניות מדברת על נושא של ביטול כניסה איגום חניות כניסות ויציאות, זיקת הנאה </w:t>
      </w:r>
      <w:r>
        <w:rPr>
          <w:rFonts w:hint="cs"/>
          <w:b w:val="0"/>
          <w:bCs w:val="0"/>
          <w:caps/>
          <w:sz w:val="24"/>
          <w:szCs w:val="24"/>
          <w:rtl/>
        </w:rPr>
        <w:lastRenderedPageBreak/>
        <w:t>מתמשכת, אז זה ברור שאני מייצר תוכנית צל. אבל הרבה פעמים בפרויקטים אנחנו מייצרים תוכנית צל וגוזרים תבעות למגרשים נפרדים, זה לא דבר שאני המצאתי אותו. אם אני אקח מנסה לחזור עשרים שנה אחורה אני יכול לייצר בערך מאה כניסות כאלה ...</w:t>
      </w:r>
    </w:p>
    <w:p w14:paraId="1D58C622" w14:textId="77777777" w:rsidR="001E2274" w:rsidRDefault="001E2274" w:rsidP="00303C03">
      <w:pPr>
        <w:rPr>
          <w:b w:val="0"/>
          <w:bCs w:val="0"/>
          <w:caps/>
          <w:sz w:val="24"/>
          <w:szCs w:val="24"/>
          <w:rtl/>
        </w:rPr>
      </w:pPr>
    </w:p>
    <w:p w14:paraId="70C02C0A" w14:textId="77777777" w:rsidR="001E2274" w:rsidRDefault="000A5C33" w:rsidP="00303C03">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063E48A2" w14:textId="0073ACFE" w:rsidR="001E2274" w:rsidRDefault="005C6F7F" w:rsidP="00303C03">
      <w:pPr>
        <w:rPr>
          <w:b w:val="0"/>
          <w:bCs w:val="0"/>
          <w:caps/>
          <w:sz w:val="24"/>
          <w:szCs w:val="24"/>
          <w:rtl/>
        </w:rPr>
      </w:pPr>
      <w:r>
        <w:rPr>
          <w:rFonts w:hint="cs"/>
          <w:b w:val="0"/>
          <w:bCs w:val="0"/>
          <w:caps/>
          <w:sz w:val="24"/>
          <w:szCs w:val="24"/>
          <w:rtl/>
        </w:rPr>
        <w:t>לא, זה תלוי תלוי מה הקביעות שבתוכנית הצל קבעה ...</w:t>
      </w:r>
    </w:p>
    <w:p w14:paraId="71B5BBEC" w14:textId="77777777" w:rsidR="001E2274" w:rsidRDefault="001E2274" w:rsidP="00303C03">
      <w:pPr>
        <w:rPr>
          <w:b w:val="0"/>
          <w:bCs w:val="0"/>
          <w:caps/>
          <w:sz w:val="24"/>
          <w:szCs w:val="24"/>
          <w:rtl/>
        </w:rPr>
      </w:pPr>
    </w:p>
    <w:p w14:paraId="51C09CFE" w14:textId="77777777" w:rsidR="001E2274" w:rsidRDefault="00B7418D" w:rsidP="00303C03">
      <w:pPr>
        <w:rPr>
          <w:caps/>
          <w:sz w:val="24"/>
          <w:szCs w:val="24"/>
          <w:u w:val="single"/>
          <w:rtl/>
        </w:rPr>
      </w:pPr>
      <w:r w:rsidRPr="00B7418D">
        <w:rPr>
          <w:rFonts w:hint="cs"/>
          <w:caps/>
          <w:sz w:val="24"/>
          <w:szCs w:val="24"/>
          <w:u w:val="single"/>
          <w:rtl/>
        </w:rPr>
        <w:t>מר דני אוחנה - אדריכל עורך התוכנית</w:t>
      </w:r>
      <w:r w:rsidR="001E2274">
        <w:rPr>
          <w:rFonts w:hint="cs"/>
          <w:caps/>
          <w:sz w:val="24"/>
          <w:szCs w:val="24"/>
          <w:u w:val="single"/>
          <w:rtl/>
        </w:rPr>
        <w:t>:</w:t>
      </w:r>
    </w:p>
    <w:p w14:paraId="03C54132" w14:textId="17667C70" w:rsidR="001E2274" w:rsidRDefault="005C6F7F" w:rsidP="00303C03">
      <w:pPr>
        <w:rPr>
          <w:b w:val="0"/>
          <w:bCs w:val="0"/>
          <w:caps/>
          <w:sz w:val="24"/>
          <w:szCs w:val="24"/>
          <w:rtl/>
        </w:rPr>
      </w:pPr>
      <w:r>
        <w:rPr>
          <w:rFonts w:hint="cs"/>
          <w:b w:val="0"/>
          <w:bCs w:val="0"/>
          <w:caps/>
          <w:sz w:val="24"/>
          <w:szCs w:val="24"/>
          <w:rtl/>
        </w:rPr>
        <w:t xml:space="preserve">דקה רגע רגע רק רגע אחד אז זה לא משהו שהוא נגיד אמירה גסה לבוא ולהגיד ייצרתי תוכנית בראייה כוללת, מה גם מבחינת העירייה וגם מבחינתכם דרך אגב ואני חייב להגיד שכשבאתי להציג את מגרש אלפיים וארבע לבד והצגתי אותו לבד כי היו שתי תבעות נפרדות </w:t>
      </w:r>
      <w:r>
        <w:rPr>
          <w:b w:val="0"/>
          <w:bCs w:val="0"/>
          <w:caps/>
          <w:sz w:val="24"/>
          <w:szCs w:val="24"/>
          <w:rtl/>
        </w:rPr>
        <w:t>–</w:t>
      </w:r>
      <w:r>
        <w:rPr>
          <w:rFonts w:hint="cs"/>
          <w:b w:val="0"/>
          <w:bCs w:val="0"/>
          <w:caps/>
          <w:sz w:val="24"/>
          <w:szCs w:val="24"/>
          <w:rtl/>
        </w:rPr>
        <w:t xml:space="preserve"> אמרו לי דני אתה לא יכול להציג אצלכם במחוז, תציג את מגרש אלפיים וחמש אני רוצה לראות איך זה נראה איך מתחבר איך זה עובד וזו אמירה נכונה. אז מהבחינה הזו אנחנו רואים את זה יחד. עכשיו מבחינת הנושא של הזכויות בנייה זה לא שאנחנו חושבים שאנחנו מעמיסים על מגרש אלפיים וחמש עומס זכויות מיותר. הראייה הכוללת שלנו של כשני מתחמים שמדברים עליהם, אם הייתם אומרים לי דני מה היית מעדיף שני בניינים שהם קטנים יותר בגובה של שלושים קומות או בניין אחד גבוה ובניין אחד נמוך כמו שמופיע כאן </w:t>
      </w:r>
      <w:r>
        <w:rPr>
          <w:b w:val="0"/>
          <w:bCs w:val="0"/>
          <w:caps/>
          <w:sz w:val="24"/>
          <w:szCs w:val="24"/>
          <w:rtl/>
        </w:rPr>
        <w:t>–</w:t>
      </w:r>
      <w:r>
        <w:rPr>
          <w:rFonts w:hint="cs"/>
          <w:b w:val="0"/>
          <w:bCs w:val="0"/>
          <w:caps/>
          <w:sz w:val="24"/>
          <w:szCs w:val="24"/>
          <w:rtl/>
        </w:rPr>
        <w:t xml:space="preserve"> אז אני אומר לכם כאמירה הייתי מעדיף את שני הבניינים האלו שאחד גבוה ואחד נמוך על - מנת לייצר את אותה קומפוזיציה שאנחנו רואים אותה כאן</w:t>
      </w:r>
    </w:p>
    <w:p w14:paraId="63F74811" w14:textId="77777777" w:rsidR="001E2274" w:rsidRDefault="001E2274" w:rsidP="00303C03">
      <w:pPr>
        <w:rPr>
          <w:b w:val="0"/>
          <w:bCs w:val="0"/>
          <w:caps/>
          <w:sz w:val="24"/>
          <w:szCs w:val="24"/>
          <w:rtl/>
        </w:rPr>
      </w:pPr>
    </w:p>
    <w:p w14:paraId="54537574" w14:textId="77777777" w:rsidR="001E2274" w:rsidRDefault="000A5C33" w:rsidP="00303C03">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31ED46E3" w14:textId="6553A0FA" w:rsidR="001E2274" w:rsidRDefault="005C6F7F" w:rsidP="00303C03">
      <w:pPr>
        <w:rPr>
          <w:b w:val="0"/>
          <w:bCs w:val="0"/>
          <w:caps/>
          <w:sz w:val="24"/>
          <w:szCs w:val="24"/>
          <w:rtl/>
        </w:rPr>
      </w:pPr>
      <w:r>
        <w:rPr>
          <w:rFonts w:hint="cs"/>
          <w:b w:val="0"/>
          <w:bCs w:val="0"/>
          <w:caps/>
          <w:sz w:val="24"/>
          <w:szCs w:val="24"/>
          <w:rtl/>
        </w:rPr>
        <w:t>טוב</w:t>
      </w:r>
    </w:p>
    <w:p w14:paraId="20948D6B" w14:textId="77777777" w:rsidR="001E2274" w:rsidRDefault="001E2274" w:rsidP="00303C03">
      <w:pPr>
        <w:rPr>
          <w:b w:val="0"/>
          <w:bCs w:val="0"/>
          <w:caps/>
          <w:sz w:val="24"/>
          <w:szCs w:val="24"/>
          <w:rtl/>
        </w:rPr>
      </w:pPr>
    </w:p>
    <w:p w14:paraId="12363F92" w14:textId="77777777" w:rsidR="001E2274" w:rsidRDefault="00B7418D" w:rsidP="00303C03">
      <w:pPr>
        <w:rPr>
          <w:caps/>
          <w:sz w:val="24"/>
          <w:szCs w:val="24"/>
          <w:u w:val="single"/>
          <w:rtl/>
        </w:rPr>
      </w:pPr>
      <w:r w:rsidRPr="00B7418D">
        <w:rPr>
          <w:rFonts w:hint="cs"/>
          <w:caps/>
          <w:sz w:val="24"/>
          <w:szCs w:val="24"/>
          <w:u w:val="single"/>
          <w:rtl/>
        </w:rPr>
        <w:t>מר דני אוחנה - אדריכל עורך התוכנית</w:t>
      </w:r>
      <w:r w:rsidR="001E2274">
        <w:rPr>
          <w:rFonts w:hint="cs"/>
          <w:caps/>
          <w:sz w:val="24"/>
          <w:szCs w:val="24"/>
          <w:u w:val="single"/>
          <w:rtl/>
        </w:rPr>
        <w:t>:</w:t>
      </w:r>
    </w:p>
    <w:p w14:paraId="52EC7DF5" w14:textId="20CDCCCB" w:rsidR="001E2274" w:rsidRDefault="005C6F7F" w:rsidP="00303C03">
      <w:pPr>
        <w:rPr>
          <w:b w:val="0"/>
          <w:bCs w:val="0"/>
          <w:caps/>
          <w:sz w:val="24"/>
          <w:szCs w:val="24"/>
          <w:rtl/>
        </w:rPr>
      </w:pPr>
      <w:r>
        <w:rPr>
          <w:rFonts w:hint="cs"/>
          <w:b w:val="0"/>
          <w:bCs w:val="0"/>
          <w:caps/>
          <w:sz w:val="24"/>
          <w:szCs w:val="24"/>
          <w:rtl/>
        </w:rPr>
        <w:t>מה גם שעוד פעם התוכנית והלינקג' הזה נוצר גם בתוכנית המתארית שאומרת תבטל את הכניסה למגרש אלפיים וארבע,</w:t>
      </w:r>
      <w:r w:rsidR="000F703D">
        <w:rPr>
          <w:rFonts w:hint="cs"/>
          <w:b w:val="0"/>
          <w:bCs w:val="0"/>
          <w:caps/>
          <w:sz w:val="24"/>
          <w:szCs w:val="24"/>
          <w:rtl/>
        </w:rPr>
        <w:t xml:space="preserve"> </w:t>
      </w:r>
      <w:r>
        <w:rPr>
          <w:rFonts w:hint="cs"/>
          <w:b w:val="0"/>
          <w:bCs w:val="0"/>
          <w:caps/>
          <w:sz w:val="24"/>
          <w:szCs w:val="24"/>
          <w:rtl/>
        </w:rPr>
        <w:t xml:space="preserve">(לא ברור) מגרש אלפיים וחמש, תייצר את המתחם. דבר אחרון שרק רציתי להגיד המסמך שאתם רואים אותו הוא מסמך רקע שאתם בעצמכם דרשתם כאשר עיריית כפר - סבא ואולי הם נמצאים איתנו כאן אני לא יודע מי נמצא כאן </w:t>
      </w:r>
    </w:p>
    <w:p w14:paraId="7E020228" w14:textId="77777777" w:rsidR="001E2274" w:rsidRDefault="001E2274" w:rsidP="00303C03">
      <w:pPr>
        <w:rPr>
          <w:b w:val="0"/>
          <w:bCs w:val="0"/>
          <w:caps/>
          <w:sz w:val="24"/>
          <w:szCs w:val="24"/>
          <w:rtl/>
        </w:rPr>
      </w:pPr>
    </w:p>
    <w:p w14:paraId="749D1F49" w14:textId="77777777" w:rsidR="001E2274" w:rsidRDefault="00701631" w:rsidP="00303C03">
      <w:pPr>
        <w:rPr>
          <w:caps/>
          <w:sz w:val="24"/>
          <w:szCs w:val="24"/>
          <w:u w:val="single"/>
          <w:rtl/>
        </w:rPr>
      </w:pPr>
      <w:r w:rsidRPr="00701631">
        <w:rPr>
          <w:rFonts w:hint="cs"/>
          <w:caps/>
          <w:sz w:val="24"/>
          <w:szCs w:val="24"/>
          <w:u w:val="single"/>
          <w:rtl/>
        </w:rPr>
        <w:t>גב</w:t>
      </w:r>
      <w:r w:rsidRPr="00701631">
        <w:rPr>
          <w:caps/>
          <w:sz w:val="24"/>
          <w:szCs w:val="24"/>
          <w:u w:val="single"/>
          <w:rtl/>
        </w:rPr>
        <w:t>'</w:t>
      </w:r>
      <w:r w:rsidRPr="00701631">
        <w:rPr>
          <w:rFonts w:hint="cs"/>
          <w:caps/>
          <w:sz w:val="24"/>
          <w:szCs w:val="24"/>
          <w:u w:val="single"/>
          <w:rtl/>
        </w:rPr>
        <w:t xml:space="preserve"> עליזה זיידלר גרנות - מהנדסת העיר כפר סבא</w:t>
      </w:r>
      <w:r w:rsidR="001E2274">
        <w:rPr>
          <w:rFonts w:hint="cs"/>
          <w:caps/>
          <w:sz w:val="24"/>
          <w:szCs w:val="24"/>
          <w:u w:val="single"/>
          <w:rtl/>
        </w:rPr>
        <w:t>:</w:t>
      </w:r>
    </w:p>
    <w:p w14:paraId="31B4338A" w14:textId="463183E1" w:rsidR="001E2274" w:rsidRDefault="005C6F7F" w:rsidP="00303C03">
      <w:pPr>
        <w:rPr>
          <w:b w:val="0"/>
          <w:bCs w:val="0"/>
          <w:caps/>
          <w:sz w:val="24"/>
          <w:szCs w:val="24"/>
          <w:rtl/>
        </w:rPr>
      </w:pPr>
      <w:r>
        <w:rPr>
          <w:rFonts w:hint="cs"/>
          <w:b w:val="0"/>
          <w:bCs w:val="0"/>
          <w:caps/>
          <w:sz w:val="24"/>
          <w:szCs w:val="24"/>
          <w:rtl/>
        </w:rPr>
        <w:t>גם נוגה וגם אני</w:t>
      </w:r>
      <w:r w:rsidR="000F703D">
        <w:rPr>
          <w:rFonts w:hint="cs"/>
          <w:b w:val="0"/>
          <w:bCs w:val="0"/>
          <w:caps/>
          <w:sz w:val="24"/>
          <w:szCs w:val="24"/>
          <w:rtl/>
        </w:rPr>
        <w:t xml:space="preserve"> </w:t>
      </w:r>
      <w:r>
        <w:rPr>
          <w:rFonts w:hint="cs"/>
          <w:b w:val="0"/>
          <w:bCs w:val="0"/>
          <w:caps/>
          <w:sz w:val="24"/>
          <w:szCs w:val="24"/>
          <w:rtl/>
        </w:rPr>
        <w:t xml:space="preserve">... נוגה כן </w:t>
      </w:r>
    </w:p>
    <w:p w14:paraId="2E19B2E4" w14:textId="77777777" w:rsidR="001E2274" w:rsidRDefault="001E2274" w:rsidP="00303C03">
      <w:pPr>
        <w:rPr>
          <w:b w:val="0"/>
          <w:bCs w:val="0"/>
          <w:caps/>
          <w:sz w:val="24"/>
          <w:szCs w:val="24"/>
          <w:rtl/>
        </w:rPr>
      </w:pPr>
    </w:p>
    <w:p w14:paraId="2C7F62C9" w14:textId="77777777" w:rsidR="001E2274" w:rsidRDefault="00B7418D" w:rsidP="00303C03">
      <w:pPr>
        <w:rPr>
          <w:caps/>
          <w:sz w:val="24"/>
          <w:szCs w:val="24"/>
          <w:u w:val="single"/>
          <w:rtl/>
        </w:rPr>
      </w:pPr>
      <w:r w:rsidRPr="00B7418D">
        <w:rPr>
          <w:rFonts w:hint="cs"/>
          <w:caps/>
          <w:sz w:val="24"/>
          <w:szCs w:val="24"/>
          <w:u w:val="single"/>
          <w:rtl/>
        </w:rPr>
        <w:t>מר דני אוחנה - אדריכל עורך התוכנית</w:t>
      </w:r>
      <w:r w:rsidR="001E2274">
        <w:rPr>
          <w:rFonts w:hint="cs"/>
          <w:caps/>
          <w:sz w:val="24"/>
          <w:szCs w:val="24"/>
          <w:u w:val="single"/>
          <w:rtl/>
        </w:rPr>
        <w:t>:</w:t>
      </w:r>
    </w:p>
    <w:p w14:paraId="2FA4087E" w14:textId="4AC61779" w:rsidR="001E2274" w:rsidRDefault="005C6F7F" w:rsidP="00303C03">
      <w:pPr>
        <w:rPr>
          <w:b w:val="0"/>
          <w:bCs w:val="0"/>
          <w:caps/>
          <w:sz w:val="24"/>
          <w:szCs w:val="24"/>
          <w:rtl/>
        </w:rPr>
      </w:pPr>
      <w:r>
        <w:rPr>
          <w:rFonts w:hint="cs"/>
          <w:b w:val="0"/>
          <w:bCs w:val="0"/>
          <w:caps/>
          <w:sz w:val="24"/>
          <w:szCs w:val="24"/>
          <w:rtl/>
        </w:rPr>
        <w:t>מה?</w:t>
      </w:r>
    </w:p>
    <w:p w14:paraId="2AF0A022" w14:textId="77777777" w:rsidR="001E2274" w:rsidRDefault="001E2274" w:rsidP="00303C03">
      <w:pPr>
        <w:rPr>
          <w:b w:val="0"/>
          <w:bCs w:val="0"/>
          <w:caps/>
          <w:sz w:val="24"/>
          <w:szCs w:val="24"/>
          <w:rtl/>
        </w:rPr>
      </w:pPr>
    </w:p>
    <w:p w14:paraId="731A7D8D" w14:textId="77777777" w:rsidR="001E2274" w:rsidRDefault="005E0962" w:rsidP="00303C03">
      <w:pPr>
        <w:rPr>
          <w:caps/>
          <w:sz w:val="24"/>
          <w:szCs w:val="24"/>
          <w:u w:val="single"/>
          <w:rtl/>
        </w:rPr>
      </w:pPr>
      <w:r w:rsidRPr="005E0962">
        <w:rPr>
          <w:rFonts w:hint="cs"/>
          <w:caps/>
          <w:sz w:val="24"/>
          <w:szCs w:val="24"/>
          <w:u w:val="single"/>
          <w:rtl/>
        </w:rPr>
        <w:t>דובר</w:t>
      </w:r>
      <w:r w:rsidR="001E2274">
        <w:rPr>
          <w:rFonts w:hint="cs"/>
          <w:caps/>
          <w:sz w:val="24"/>
          <w:szCs w:val="24"/>
          <w:u w:val="single"/>
          <w:rtl/>
        </w:rPr>
        <w:t>:</w:t>
      </w:r>
    </w:p>
    <w:p w14:paraId="5C5E3542" w14:textId="2DFD8D17" w:rsidR="001E2274" w:rsidRDefault="005C6F7F" w:rsidP="00303C03">
      <w:pPr>
        <w:rPr>
          <w:b w:val="0"/>
          <w:bCs w:val="0"/>
          <w:caps/>
          <w:sz w:val="24"/>
          <w:szCs w:val="24"/>
          <w:rtl/>
        </w:rPr>
      </w:pPr>
      <w:r>
        <w:rPr>
          <w:rFonts w:hint="cs"/>
          <w:b w:val="0"/>
          <w:bCs w:val="0"/>
          <w:caps/>
          <w:sz w:val="24"/>
          <w:szCs w:val="24"/>
          <w:rtl/>
        </w:rPr>
        <w:t>נוגה נוגה נמצאת</w:t>
      </w:r>
    </w:p>
    <w:p w14:paraId="6C3C00E1" w14:textId="77777777" w:rsidR="001E2274" w:rsidRDefault="001E2274" w:rsidP="00303C03">
      <w:pPr>
        <w:rPr>
          <w:b w:val="0"/>
          <w:bCs w:val="0"/>
          <w:caps/>
          <w:sz w:val="24"/>
          <w:szCs w:val="24"/>
          <w:rtl/>
        </w:rPr>
      </w:pPr>
    </w:p>
    <w:p w14:paraId="343CDA49" w14:textId="77777777" w:rsidR="001E2274" w:rsidRDefault="00B7418D" w:rsidP="00303C03">
      <w:pPr>
        <w:rPr>
          <w:caps/>
          <w:sz w:val="24"/>
          <w:szCs w:val="24"/>
          <w:u w:val="single"/>
          <w:rtl/>
        </w:rPr>
      </w:pPr>
      <w:r w:rsidRPr="00B7418D">
        <w:rPr>
          <w:rFonts w:hint="cs"/>
          <w:caps/>
          <w:sz w:val="24"/>
          <w:szCs w:val="24"/>
          <w:u w:val="single"/>
          <w:rtl/>
        </w:rPr>
        <w:t>מר דני אוחנה - אדריכל עורך התוכנית</w:t>
      </w:r>
      <w:r w:rsidR="001E2274">
        <w:rPr>
          <w:rFonts w:hint="cs"/>
          <w:caps/>
          <w:sz w:val="24"/>
          <w:szCs w:val="24"/>
          <w:u w:val="single"/>
          <w:rtl/>
        </w:rPr>
        <w:t>:</w:t>
      </w:r>
    </w:p>
    <w:p w14:paraId="056D51EA" w14:textId="5A4F6E07" w:rsidR="001E2274" w:rsidRDefault="005C6F7F" w:rsidP="00303C03">
      <w:pPr>
        <w:rPr>
          <w:b w:val="0"/>
          <w:bCs w:val="0"/>
          <w:caps/>
          <w:sz w:val="24"/>
          <w:szCs w:val="24"/>
          <w:rtl/>
        </w:rPr>
      </w:pPr>
      <w:r>
        <w:rPr>
          <w:rFonts w:hint="cs"/>
          <w:b w:val="0"/>
          <w:bCs w:val="0"/>
          <w:caps/>
          <w:sz w:val="24"/>
          <w:szCs w:val="24"/>
          <w:rtl/>
        </w:rPr>
        <w:t>כן נוגה</w:t>
      </w:r>
    </w:p>
    <w:p w14:paraId="54FAB159" w14:textId="77777777" w:rsidR="001E2274" w:rsidRDefault="001E2274" w:rsidP="00303C03">
      <w:pPr>
        <w:rPr>
          <w:b w:val="0"/>
          <w:bCs w:val="0"/>
          <w:caps/>
          <w:sz w:val="24"/>
          <w:szCs w:val="24"/>
          <w:rtl/>
        </w:rPr>
      </w:pPr>
    </w:p>
    <w:p w14:paraId="0FBC5AE2" w14:textId="77777777" w:rsidR="001E2274" w:rsidRDefault="00B20642" w:rsidP="00303C03">
      <w:pPr>
        <w:rPr>
          <w:caps/>
          <w:sz w:val="24"/>
          <w:szCs w:val="24"/>
          <w:u w:val="single"/>
          <w:rtl/>
        </w:rPr>
      </w:pPr>
      <w:r w:rsidRPr="00B20642">
        <w:rPr>
          <w:rFonts w:hint="cs"/>
          <w:caps/>
          <w:sz w:val="24"/>
          <w:szCs w:val="24"/>
          <w:u w:val="single"/>
          <w:rtl/>
        </w:rPr>
        <w:t>גב</w:t>
      </w:r>
      <w:r w:rsidRPr="00B20642">
        <w:rPr>
          <w:caps/>
          <w:sz w:val="24"/>
          <w:szCs w:val="24"/>
          <w:u w:val="single"/>
          <w:rtl/>
        </w:rPr>
        <w:t>'</w:t>
      </w:r>
      <w:r w:rsidRPr="00B20642">
        <w:rPr>
          <w:rFonts w:hint="cs"/>
          <w:caps/>
          <w:sz w:val="24"/>
          <w:szCs w:val="24"/>
          <w:u w:val="single"/>
          <w:rtl/>
        </w:rPr>
        <w:t xml:space="preserve"> אביבה פלח - מתכננת בתוכנית</w:t>
      </w:r>
      <w:r w:rsidR="001E2274">
        <w:rPr>
          <w:rFonts w:hint="cs"/>
          <w:caps/>
          <w:sz w:val="24"/>
          <w:szCs w:val="24"/>
          <w:u w:val="single"/>
          <w:rtl/>
        </w:rPr>
        <w:t>:</w:t>
      </w:r>
    </w:p>
    <w:p w14:paraId="38A04FED" w14:textId="1D8EF0E6" w:rsidR="001E2274" w:rsidRDefault="006868B6" w:rsidP="00303C03">
      <w:pPr>
        <w:rPr>
          <w:b w:val="0"/>
          <w:bCs w:val="0"/>
          <w:caps/>
          <w:sz w:val="24"/>
          <w:szCs w:val="24"/>
          <w:rtl/>
        </w:rPr>
      </w:pPr>
      <w:r>
        <w:rPr>
          <w:rFonts w:hint="cs"/>
          <w:b w:val="0"/>
          <w:bCs w:val="0"/>
          <w:caps/>
          <w:sz w:val="24"/>
          <w:szCs w:val="24"/>
          <w:rtl/>
        </w:rPr>
        <w:t xml:space="preserve">נוגה ועליזה נמצאים דני </w:t>
      </w:r>
    </w:p>
    <w:p w14:paraId="307275AE" w14:textId="77777777" w:rsidR="001E2274" w:rsidRDefault="001E2274" w:rsidP="00303C03">
      <w:pPr>
        <w:rPr>
          <w:b w:val="0"/>
          <w:bCs w:val="0"/>
          <w:caps/>
          <w:sz w:val="24"/>
          <w:szCs w:val="24"/>
          <w:rtl/>
        </w:rPr>
      </w:pPr>
    </w:p>
    <w:p w14:paraId="76581A5F" w14:textId="77777777" w:rsidR="001E2274" w:rsidRDefault="00B7418D" w:rsidP="00303C03">
      <w:pPr>
        <w:rPr>
          <w:caps/>
          <w:sz w:val="24"/>
          <w:szCs w:val="24"/>
          <w:u w:val="single"/>
          <w:rtl/>
        </w:rPr>
      </w:pPr>
      <w:r w:rsidRPr="00B7418D">
        <w:rPr>
          <w:rFonts w:hint="cs"/>
          <w:caps/>
          <w:sz w:val="24"/>
          <w:szCs w:val="24"/>
          <w:u w:val="single"/>
          <w:rtl/>
        </w:rPr>
        <w:t>מר דני אוחנה - אדריכל עורך התוכנית</w:t>
      </w:r>
      <w:r w:rsidR="001E2274">
        <w:rPr>
          <w:rFonts w:hint="cs"/>
          <w:caps/>
          <w:sz w:val="24"/>
          <w:szCs w:val="24"/>
          <w:u w:val="single"/>
          <w:rtl/>
        </w:rPr>
        <w:t>:</w:t>
      </w:r>
    </w:p>
    <w:p w14:paraId="1D0158E7" w14:textId="47F753D6" w:rsidR="001E2274" w:rsidRDefault="006868B6" w:rsidP="00303C03">
      <w:pPr>
        <w:rPr>
          <w:b w:val="0"/>
          <w:bCs w:val="0"/>
          <w:caps/>
          <w:sz w:val="24"/>
          <w:szCs w:val="24"/>
          <w:rtl/>
        </w:rPr>
      </w:pPr>
      <w:r>
        <w:rPr>
          <w:rFonts w:hint="cs"/>
          <w:b w:val="0"/>
          <w:bCs w:val="0"/>
          <w:caps/>
          <w:sz w:val="24"/>
          <w:szCs w:val="24"/>
          <w:rtl/>
        </w:rPr>
        <w:t>כן שהוא בעצם מסמך רקע והוא לא מסמך שמח</w:t>
      </w:r>
      <w:r w:rsidR="00B273C9">
        <w:rPr>
          <w:rFonts w:hint="cs"/>
          <w:b w:val="0"/>
          <w:bCs w:val="0"/>
          <w:caps/>
          <w:sz w:val="24"/>
          <w:szCs w:val="24"/>
          <w:rtl/>
        </w:rPr>
        <w:t xml:space="preserve">ייב והוא גם אומר למעשה ישנו סל זכויות למתחם וכל בניין או כל מגרש ייבחן בפני עצמו. מה שאנחנו נתנו כאן לבקשה של דן, בעצם איזה שהיא תוספת לנושא של הראייה הכוללת שמייצגת ולבוא ולהגיד לכם רבותיי לא באנו ולקחנו מגרש אחד וייצרנו יש מאין וייצרנו זכויות של שבע עשרה מעבר לשתים עשרה שהוזכר במסמך הרקע </w:t>
      </w:r>
      <w:r w:rsidR="00B273C9">
        <w:rPr>
          <w:b w:val="0"/>
          <w:bCs w:val="0"/>
          <w:caps/>
          <w:sz w:val="24"/>
          <w:szCs w:val="24"/>
          <w:rtl/>
        </w:rPr>
        <w:t>–</w:t>
      </w:r>
      <w:r w:rsidR="00B273C9">
        <w:rPr>
          <w:rFonts w:hint="cs"/>
          <w:b w:val="0"/>
          <w:bCs w:val="0"/>
          <w:caps/>
          <w:sz w:val="24"/>
          <w:szCs w:val="24"/>
          <w:rtl/>
        </w:rPr>
        <w:t xml:space="preserve"> אלא כראייה כוללת של מתחם, </w:t>
      </w:r>
    </w:p>
    <w:p w14:paraId="32195F97" w14:textId="77777777" w:rsidR="001E2274" w:rsidRDefault="001E2274" w:rsidP="00303C03">
      <w:pPr>
        <w:rPr>
          <w:b w:val="0"/>
          <w:bCs w:val="0"/>
          <w:caps/>
          <w:sz w:val="24"/>
          <w:szCs w:val="24"/>
          <w:rtl/>
        </w:rPr>
      </w:pPr>
    </w:p>
    <w:p w14:paraId="597929A4" w14:textId="77777777" w:rsidR="001E2274" w:rsidRDefault="000A5C33" w:rsidP="00303C03">
      <w:pPr>
        <w:rPr>
          <w:caps/>
          <w:sz w:val="24"/>
          <w:szCs w:val="24"/>
          <w:u w:val="single"/>
          <w:rtl/>
        </w:rPr>
      </w:pPr>
      <w:r w:rsidRPr="000A5C33">
        <w:rPr>
          <w:rFonts w:hint="cs"/>
          <w:caps/>
          <w:sz w:val="24"/>
          <w:szCs w:val="24"/>
          <w:u w:val="single"/>
          <w:rtl/>
        </w:rPr>
        <w:lastRenderedPageBreak/>
        <w:t>מר מוחמד נאטור - סגן מתכננת המחוז</w:t>
      </w:r>
      <w:r w:rsidR="001E2274">
        <w:rPr>
          <w:rFonts w:hint="cs"/>
          <w:caps/>
          <w:sz w:val="24"/>
          <w:szCs w:val="24"/>
          <w:u w:val="single"/>
          <w:rtl/>
        </w:rPr>
        <w:t>:</w:t>
      </w:r>
    </w:p>
    <w:p w14:paraId="5ABF28B8" w14:textId="2CF8A25A" w:rsidR="001E2274" w:rsidRDefault="00B273C9" w:rsidP="00303C03">
      <w:pPr>
        <w:rPr>
          <w:b w:val="0"/>
          <w:bCs w:val="0"/>
          <w:caps/>
          <w:sz w:val="24"/>
          <w:szCs w:val="24"/>
          <w:rtl/>
        </w:rPr>
      </w:pPr>
      <w:r>
        <w:rPr>
          <w:rFonts w:hint="cs"/>
          <w:b w:val="0"/>
          <w:bCs w:val="0"/>
          <w:caps/>
          <w:sz w:val="24"/>
          <w:szCs w:val="24"/>
          <w:rtl/>
        </w:rPr>
        <w:t>אני אני רק באמירה כללית למה שאתה אומר ברור לכולנו, לכל מי שיושב סביב השולחן הזה שהמסמך הזה הוא מסמך רקע ושעבדו עליו הרבה שנים ו, ו, ויצרו אותו וגם הוועדות</w:t>
      </w:r>
      <w:r w:rsidR="000F703D">
        <w:rPr>
          <w:rFonts w:hint="cs"/>
          <w:b w:val="0"/>
          <w:bCs w:val="0"/>
          <w:caps/>
          <w:sz w:val="24"/>
          <w:szCs w:val="24"/>
          <w:rtl/>
        </w:rPr>
        <w:t xml:space="preserve"> </w:t>
      </w:r>
      <w:r>
        <w:rPr>
          <w:rFonts w:hint="cs"/>
          <w:b w:val="0"/>
          <w:bCs w:val="0"/>
          <w:caps/>
          <w:sz w:val="24"/>
          <w:szCs w:val="24"/>
          <w:rtl/>
        </w:rPr>
        <w:t>... אותו, הוא צריך להיות מסמך שהוא מנחה את התכנון, אבל בשביל לחרוג ממנו החריגה קודם כל צריכה להיות מוצדקת ו, סבירה, זה ה, זה כל מה שאנחנו אומרים</w:t>
      </w:r>
    </w:p>
    <w:p w14:paraId="1274F35C" w14:textId="77777777" w:rsidR="001E2274" w:rsidRDefault="001E2274" w:rsidP="00303C03">
      <w:pPr>
        <w:rPr>
          <w:b w:val="0"/>
          <w:bCs w:val="0"/>
          <w:caps/>
          <w:sz w:val="24"/>
          <w:szCs w:val="24"/>
          <w:rtl/>
        </w:rPr>
      </w:pPr>
    </w:p>
    <w:p w14:paraId="50B9BF80" w14:textId="77777777" w:rsidR="001E2274" w:rsidRDefault="00701631" w:rsidP="00303C03">
      <w:pPr>
        <w:rPr>
          <w:caps/>
          <w:sz w:val="24"/>
          <w:szCs w:val="24"/>
          <w:u w:val="single"/>
          <w:rtl/>
        </w:rPr>
      </w:pPr>
      <w:r w:rsidRPr="00701631">
        <w:rPr>
          <w:rFonts w:hint="cs"/>
          <w:caps/>
          <w:sz w:val="24"/>
          <w:szCs w:val="24"/>
          <w:u w:val="single"/>
          <w:rtl/>
        </w:rPr>
        <w:t>גב</w:t>
      </w:r>
      <w:r w:rsidRPr="00701631">
        <w:rPr>
          <w:caps/>
          <w:sz w:val="24"/>
          <w:szCs w:val="24"/>
          <w:u w:val="single"/>
          <w:rtl/>
        </w:rPr>
        <w:t>'</w:t>
      </w:r>
      <w:r w:rsidRPr="00701631">
        <w:rPr>
          <w:rFonts w:hint="cs"/>
          <w:caps/>
          <w:sz w:val="24"/>
          <w:szCs w:val="24"/>
          <w:u w:val="single"/>
          <w:rtl/>
        </w:rPr>
        <w:t xml:space="preserve"> עליזה זיידלר גרנות - מהנדסת העיר כפר סבא</w:t>
      </w:r>
      <w:r w:rsidR="001E2274">
        <w:rPr>
          <w:rFonts w:hint="cs"/>
          <w:caps/>
          <w:sz w:val="24"/>
          <w:szCs w:val="24"/>
          <w:u w:val="single"/>
          <w:rtl/>
        </w:rPr>
        <w:t>:</w:t>
      </w:r>
    </w:p>
    <w:p w14:paraId="7EC91959" w14:textId="183F5558" w:rsidR="001E2274" w:rsidRDefault="00B273C9" w:rsidP="00303C03">
      <w:pPr>
        <w:rPr>
          <w:b w:val="0"/>
          <w:bCs w:val="0"/>
          <w:caps/>
          <w:sz w:val="24"/>
          <w:szCs w:val="24"/>
          <w:rtl/>
        </w:rPr>
      </w:pPr>
      <w:r>
        <w:rPr>
          <w:rFonts w:hint="cs"/>
          <w:b w:val="0"/>
          <w:bCs w:val="0"/>
          <w:caps/>
          <w:sz w:val="24"/>
          <w:szCs w:val="24"/>
          <w:rtl/>
        </w:rPr>
        <w:t>אז אז לדעתנו מוחמד היא גם מוצדקת והיא גם סבירה</w:t>
      </w:r>
    </w:p>
    <w:p w14:paraId="2BA8B92F" w14:textId="77777777" w:rsidR="001E2274" w:rsidRDefault="001E2274" w:rsidP="00303C03">
      <w:pPr>
        <w:rPr>
          <w:b w:val="0"/>
          <w:bCs w:val="0"/>
          <w:caps/>
          <w:sz w:val="24"/>
          <w:szCs w:val="24"/>
          <w:rtl/>
        </w:rPr>
      </w:pPr>
    </w:p>
    <w:p w14:paraId="3A9EA799" w14:textId="77777777" w:rsidR="001E2274" w:rsidRDefault="000A5C33" w:rsidP="00303C03">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6F800334" w14:textId="00F463A0" w:rsidR="001E2274" w:rsidRDefault="00B273C9" w:rsidP="00303C03">
      <w:pPr>
        <w:rPr>
          <w:b w:val="0"/>
          <w:bCs w:val="0"/>
          <w:caps/>
          <w:sz w:val="24"/>
          <w:szCs w:val="24"/>
          <w:rtl/>
        </w:rPr>
      </w:pPr>
      <w:r>
        <w:rPr>
          <w:rFonts w:hint="cs"/>
          <w:b w:val="0"/>
          <w:bCs w:val="0"/>
          <w:caps/>
          <w:sz w:val="24"/>
          <w:szCs w:val="24"/>
          <w:rtl/>
        </w:rPr>
        <w:t>על זה אנחנו מתדיינים</w:t>
      </w:r>
    </w:p>
    <w:p w14:paraId="02D512B9" w14:textId="77777777" w:rsidR="001E2274" w:rsidRDefault="001E2274" w:rsidP="00303C03">
      <w:pPr>
        <w:rPr>
          <w:b w:val="0"/>
          <w:bCs w:val="0"/>
          <w:caps/>
          <w:sz w:val="24"/>
          <w:szCs w:val="24"/>
          <w:rtl/>
        </w:rPr>
      </w:pPr>
    </w:p>
    <w:p w14:paraId="07D012E2" w14:textId="77777777" w:rsidR="001E2274" w:rsidRDefault="00701631" w:rsidP="00303C03">
      <w:pPr>
        <w:rPr>
          <w:caps/>
          <w:sz w:val="24"/>
          <w:szCs w:val="24"/>
          <w:u w:val="single"/>
          <w:rtl/>
        </w:rPr>
      </w:pPr>
      <w:r w:rsidRPr="00701631">
        <w:rPr>
          <w:rFonts w:hint="cs"/>
          <w:caps/>
          <w:sz w:val="24"/>
          <w:szCs w:val="24"/>
          <w:u w:val="single"/>
          <w:rtl/>
        </w:rPr>
        <w:t>גב</w:t>
      </w:r>
      <w:r w:rsidRPr="00701631">
        <w:rPr>
          <w:caps/>
          <w:sz w:val="24"/>
          <w:szCs w:val="24"/>
          <w:u w:val="single"/>
          <w:rtl/>
        </w:rPr>
        <w:t>'</w:t>
      </w:r>
      <w:r w:rsidRPr="00701631">
        <w:rPr>
          <w:rFonts w:hint="cs"/>
          <w:caps/>
          <w:sz w:val="24"/>
          <w:szCs w:val="24"/>
          <w:u w:val="single"/>
          <w:rtl/>
        </w:rPr>
        <w:t xml:space="preserve"> עליזה זיידלר גרנות - מהנדסת העיר כפר סבא</w:t>
      </w:r>
      <w:r w:rsidR="001E2274">
        <w:rPr>
          <w:rFonts w:hint="cs"/>
          <w:caps/>
          <w:sz w:val="24"/>
          <w:szCs w:val="24"/>
          <w:u w:val="single"/>
          <w:rtl/>
        </w:rPr>
        <w:t>:</w:t>
      </w:r>
    </w:p>
    <w:p w14:paraId="1207DC7F" w14:textId="73907471" w:rsidR="001E2274" w:rsidRDefault="00B273C9" w:rsidP="00303C03">
      <w:pPr>
        <w:rPr>
          <w:b w:val="0"/>
          <w:bCs w:val="0"/>
          <w:caps/>
          <w:sz w:val="24"/>
          <w:szCs w:val="24"/>
          <w:rtl/>
        </w:rPr>
      </w:pPr>
      <w:r>
        <w:rPr>
          <w:rFonts w:hint="cs"/>
          <w:b w:val="0"/>
          <w:bCs w:val="0"/>
          <w:caps/>
          <w:sz w:val="24"/>
          <w:szCs w:val="24"/>
          <w:rtl/>
        </w:rPr>
        <w:t xml:space="preserve">... חשוב </w:t>
      </w:r>
    </w:p>
    <w:p w14:paraId="433C0418" w14:textId="77777777" w:rsidR="001E2274" w:rsidRDefault="001E2274" w:rsidP="00303C03">
      <w:pPr>
        <w:rPr>
          <w:b w:val="0"/>
          <w:bCs w:val="0"/>
          <w:caps/>
          <w:sz w:val="24"/>
          <w:szCs w:val="24"/>
          <w:rtl/>
        </w:rPr>
      </w:pPr>
    </w:p>
    <w:p w14:paraId="118F5633" w14:textId="77777777" w:rsidR="001E2274" w:rsidRDefault="000A5C33" w:rsidP="00303C03">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429AE031" w14:textId="54711715" w:rsidR="001E2274" w:rsidRDefault="00B273C9" w:rsidP="00303C03">
      <w:pPr>
        <w:rPr>
          <w:b w:val="0"/>
          <w:bCs w:val="0"/>
          <w:caps/>
          <w:sz w:val="24"/>
          <w:szCs w:val="24"/>
          <w:rtl/>
        </w:rPr>
      </w:pPr>
      <w:r>
        <w:rPr>
          <w:rFonts w:hint="cs"/>
          <w:b w:val="0"/>
          <w:bCs w:val="0"/>
          <w:caps/>
          <w:sz w:val="24"/>
          <w:szCs w:val="24"/>
          <w:rtl/>
        </w:rPr>
        <w:t>אז על זה הדיון</w:t>
      </w:r>
    </w:p>
    <w:p w14:paraId="7075F219" w14:textId="77777777" w:rsidR="001E2274" w:rsidRDefault="001E2274" w:rsidP="00303C03">
      <w:pPr>
        <w:rPr>
          <w:b w:val="0"/>
          <w:bCs w:val="0"/>
          <w:caps/>
          <w:sz w:val="24"/>
          <w:szCs w:val="24"/>
          <w:rtl/>
        </w:rPr>
      </w:pPr>
    </w:p>
    <w:p w14:paraId="3F079953" w14:textId="77777777" w:rsidR="001E2274" w:rsidRDefault="00701631" w:rsidP="00303C03">
      <w:pPr>
        <w:rPr>
          <w:caps/>
          <w:sz w:val="24"/>
          <w:szCs w:val="24"/>
          <w:u w:val="single"/>
          <w:rtl/>
        </w:rPr>
      </w:pPr>
      <w:r w:rsidRPr="00701631">
        <w:rPr>
          <w:rFonts w:hint="cs"/>
          <w:caps/>
          <w:sz w:val="24"/>
          <w:szCs w:val="24"/>
          <w:u w:val="single"/>
          <w:rtl/>
        </w:rPr>
        <w:t>גב</w:t>
      </w:r>
      <w:r w:rsidRPr="00701631">
        <w:rPr>
          <w:caps/>
          <w:sz w:val="24"/>
          <w:szCs w:val="24"/>
          <w:u w:val="single"/>
          <w:rtl/>
        </w:rPr>
        <w:t>'</w:t>
      </w:r>
      <w:r w:rsidRPr="00701631">
        <w:rPr>
          <w:rFonts w:hint="cs"/>
          <w:caps/>
          <w:sz w:val="24"/>
          <w:szCs w:val="24"/>
          <w:u w:val="single"/>
          <w:rtl/>
        </w:rPr>
        <w:t xml:space="preserve"> עליזה זיידלר גרנות - מהנדסת העיר כפר סבא</w:t>
      </w:r>
      <w:r w:rsidR="001E2274">
        <w:rPr>
          <w:rFonts w:hint="cs"/>
          <w:caps/>
          <w:sz w:val="24"/>
          <w:szCs w:val="24"/>
          <w:u w:val="single"/>
          <w:rtl/>
        </w:rPr>
        <w:t>:</w:t>
      </w:r>
    </w:p>
    <w:p w14:paraId="31F60974" w14:textId="42EAA6A3" w:rsidR="001E2274" w:rsidRDefault="00B273C9" w:rsidP="00303C03">
      <w:pPr>
        <w:rPr>
          <w:b w:val="0"/>
          <w:bCs w:val="0"/>
          <w:caps/>
          <w:sz w:val="24"/>
          <w:szCs w:val="24"/>
          <w:rtl/>
        </w:rPr>
      </w:pPr>
      <w:r>
        <w:rPr>
          <w:rFonts w:hint="cs"/>
          <w:b w:val="0"/>
          <w:bCs w:val="0"/>
          <w:caps/>
          <w:sz w:val="24"/>
          <w:szCs w:val="24"/>
          <w:rtl/>
        </w:rPr>
        <w:t>כן חשוב לזכור שבעצם ה, הסך הכל שטח כאן של כפר - סבא נבע מאיזה מאזן בין כפר - סבא לבין רעננה. לכאורה יכולנו לקבל יותר לרצות יותר אבל עשינו איזו בדיקה תכנונית פרוגרמתית ו, הגענו לשטחים המקסימליים שאפשר להעמיס על המקום הזה ואז חילקנו באופן יחסי בין רעננה לבין כפר - סבא. פה זה הנושא העיקרי, ו, הגענו למצב שיש סך מטרים מרובעים לעיר כפר - סבא שהיא צריכה אותם, אנחנו זקוקים להם מבחינה כלכלית אני לא אכביר מילים, אולי היום קצת קשה אבל אנחנו סומכים על זה שהמצב ישתפר מבחינת המשרדים וככל שכאן אי אפשר לממש את הפוטנציאל במגרש היחיד הזה ואי אפשר, אנחנו ישבנו על זה כמה שנים ראינו את הבעיות של המטרו זה חד וחלק חד משמעי זה לא כאן תכנון, ו, המגרש הזה לא יוכל לעולם לממש את הפוטנציאל שלו כך שבעצם כפר - סבא יוצאת ניזוקה, בלי שום סיבה נראית לעין. אין כאן איזה בעיה מול רעננה, אין בעיה תכנונית, סתם איזה בעצם, איזה משהו במדיניות שלא התייחסנו אליו כי לא העלינו את ה, את ה, זה. ולכן זה מסמך מדיניות, מדיניות זו גמישות. זו לא תוכנית שקובעת לכל אחד,</w:t>
      </w:r>
      <w:r w:rsidR="000F703D">
        <w:rPr>
          <w:rFonts w:hint="cs"/>
          <w:b w:val="0"/>
          <w:bCs w:val="0"/>
          <w:caps/>
          <w:sz w:val="24"/>
          <w:szCs w:val="24"/>
          <w:rtl/>
        </w:rPr>
        <w:t xml:space="preserve"> </w:t>
      </w:r>
      <w:r>
        <w:rPr>
          <w:rFonts w:hint="cs"/>
          <w:b w:val="0"/>
          <w:bCs w:val="0"/>
          <w:caps/>
          <w:sz w:val="24"/>
          <w:szCs w:val="24"/>
          <w:rtl/>
        </w:rPr>
        <w:t>...</w:t>
      </w:r>
    </w:p>
    <w:p w14:paraId="77D590B4" w14:textId="77777777" w:rsidR="001E2274" w:rsidRDefault="001E2274" w:rsidP="00303C03">
      <w:pPr>
        <w:rPr>
          <w:b w:val="0"/>
          <w:bCs w:val="0"/>
          <w:caps/>
          <w:sz w:val="24"/>
          <w:szCs w:val="24"/>
          <w:rtl/>
        </w:rPr>
      </w:pPr>
    </w:p>
    <w:p w14:paraId="74F37EA2" w14:textId="77777777" w:rsidR="001E2274" w:rsidRDefault="000A5C33" w:rsidP="00303C03">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63B04221" w14:textId="2191E463" w:rsidR="001E2274" w:rsidRDefault="00B273C9" w:rsidP="00303C03">
      <w:pPr>
        <w:rPr>
          <w:b w:val="0"/>
          <w:bCs w:val="0"/>
          <w:caps/>
          <w:sz w:val="24"/>
          <w:szCs w:val="24"/>
          <w:rtl/>
        </w:rPr>
      </w:pPr>
      <w:r>
        <w:rPr>
          <w:rFonts w:hint="cs"/>
          <w:b w:val="0"/>
          <w:bCs w:val="0"/>
          <w:caps/>
          <w:sz w:val="24"/>
          <w:szCs w:val="24"/>
          <w:rtl/>
        </w:rPr>
        <w:t xml:space="preserve">טוב זה זה ברור עליזה זה ברור </w:t>
      </w:r>
    </w:p>
    <w:p w14:paraId="571D51AF" w14:textId="77777777" w:rsidR="001E2274" w:rsidRDefault="001E2274" w:rsidP="00303C03">
      <w:pPr>
        <w:rPr>
          <w:b w:val="0"/>
          <w:bCs w:val="0"/>
          <w:caps/>
          <w:sz w:val="24"/>
          <w:szCs w:val="24"/>
          <w:rtl/>
        </w:rPr>
      </w:pPr>
    </w:p>
    <w:p w14:paraId="150D953D" w14:textId="77777777" w:rsidR="001E2274" w:rsidRDefault="00701631" w:rsidP="00303C03">
      <w:pPr>
        <w:rPr>
          <w:caps/>
          <w:sz w:val="24"/>
          <w:szCs w:val="24"/>
          <w:u w:val="single"/>
          <w:rtl/>
        </w:rPr>
      </w:pPr>
      <w:r w:rsidRPr="00701631">
        <w:rPr>
          <w:rFonts w:hint="cs"/>
          <w:caps/>
          <w:sz w:val="24"/>
          <w:szCs w:val="24"/>
          <w:u w:val="single"/>
          <w:rtl/>
        </w:rPr>
        <w:t>גב</w:t>
      </w:r>
      <w:r w:rsidRPr="00701631">
        <w:rPr>
          <w:caps/>
          <w:sz w:val="24"/>
          <w:szCs w:val="24"/>
          <w:u w:val="single"/>
          <w:rtl/>
        </w:rPr>
        <w:t>'</w:t>
      </w:r>
      <w:r w:rsidRPr="00701631">
        <w:rPr>
          <w:rFonts w:hint="cs"/>
          <w:caps/>
          <w:sz w:val="24"/>
          <w:szCs w:val="24"/>
          <w:u w:val="single"/>
          <w:rtl/>
        </w:rPr>
        <w:t xml:space="preserve"> עליזה זיידלר גרנות - מהנדסת העיר כפר סבא</w:t>
      </w:r>
      <w:r w:rsidR="001E2274">
        <w:rPr>
          <w:rFonts w:hint="cs"/>
          <w:caps/>
          <w:sz w:val="24"/>
          <w:szCs w:val="24"/>
          <w:u w:val="single"/>
          <w:rtl/>
        </w:rPr>
        <w:t>:</w:t>
      </w:r>
    </w:p>
    <w:p w14:paraId="72D5ED5A" w14:textId="3C4DF06F" w:rsidR="001E2274" w:rsidRDefault="00B273C9" w:rsidP="00303C03">
      <w:pPr>
        <w:rPr>
          <w:b w:val="0"/>
          <w:bCs w:val="0"/>
          <w:caps/>
          <w:sz w:val="24"/>
          <w:szCs w:val="24"/>
          <w:rtl/>
        </w:rPr>
      </w:pPr>
      <w:r>
        <w:rPr>
          <w:rFonts w:hint="cs"/>
          <w:b w:val="0"/>
          <w:bCs w:val="0"/>
          <w:caps/>
          <w:sz w:val="24"/>
          <w:szCs w:val="24"/>
          <w:rtl/>
        </w:rPr>
        <w:t xml:space="preserve">... שקובע קו </w:t>
      </w:r>
    </w:p>
    <w:p w14:paraId="1AD39000" w14:textId="77777777" w:rsidR="001E2274" w:rsidRDefault="001E2274" w:rsidP="00303C03">
      <w:pPr>
        <w:rPr>
          <w:b w:val="0"/>
          <w:bCs w:val="0"/>
          <w:caps/>
          <w:sz w:val="24"/>
          <w:szCs w:val="24"/>
          <w:rtl/>
        </w:rPr>
      </w:pPr>
    </w:p>
    <w:p w14:paraId="6AD7294E" w14:textId="77777777" w:rsidR="001E2274" w:rsidRDefault="00401C8B" w:rsidP="00303C03">
      <w:pPr>
        <w:rPr>
          <w:caps/>
          <w:sz w:val="24"/>
          <w:szCs w:val="24"/>
          <w:u w:val="single"/>
          <w:rtl/>
        </w:rPr>
      </w:pPr>
      <w:r w:rsidRPr="00401C8B">
        <w:rPr>
          <w:rFonts w:hint="cs"/>
          <w:caps/>
          <w:sz w:val="24"/>
          <w:szCs w:val="24"/>
          <w:u w:val="single"/>
          <w:rtl/>
        </w:rPr>
        <w:t>גב</w:t>
      </w:r>
      <w:r w:rsidRPr="00401C8B">
        <w:rPr>
          <w:caps/>
          <w:sz w:val="24"/>
          <w:szCs w:val="24"/>
          <w:u w:val="single"/>
          <w:rtl/>
        </w:rPr>
        <w:t>'</w:t>
      </w:r>
      <w:r w:rsidRPr="00401C8B">
        <w:rPr>
          <w:rFonts w:hint="cs"/>
          <w:caps/>
          <w:sz w:val="24"/>
          <w:szCs w:val="24"/>
          <w:u w:val="single"/>
          <w:rtl/>
        </w:rPr>
        <w:t xml:space="preserve"> נוגה די סגני - מנהלת מחלקת תכנון בעיריית כפר סבא</w:t>
      </w:r>
      <w:r w:rsidR="001E2274">
        <w:rPr>
          <w:rFonts w:hint="cs"/>
          <w:caps/>
          <w:sz w:val="24"/>
          <w:szCs w:val="24"/>
          <w:u w:val="single"/>
          <w:rtl/>
        </w:rPr>
        <w:t>:</w:t>
      </w:r>
    </w:p>
    <w:p w14:paraId="5534EBC7" w14:textId="45230081" w:rsidR="001E2274" w:rsidRDefault="00B273C9" w:rsidP="00303C03">
      <w:pPr>
        <w:rPr>
          <w:b w:val="0"/>
          <w:bCs w:val="0"/>
          <w:caps/>
          <w:sz w:val="24"/>
          <w:szCs w:val="24"/>
          <w:rtl/>
        </w:rPr>
      </w:pPr>
      <w:r>
        <w:rPr>
          <w:rFonts w:hint="cs"/>
          <w:b w:val="0"/>
          <w:bCs w:val="0"/>
          <w:caps/>
          <w:sz w:val="24"/>
          <w:szCs w:val="24"/>
          <w:rtl/>
        </w:rPr>
        <w:t>אני גם אני גם אוסיף ואומר</w:t>
      </w:r>
      <w:r w:rsidR="000F703D">
        <w:rPr>
          <w:rFonts w:hint="cs"/>
          <w:b w:val="0"/>
          <w:bCs w:val="0"/>
          <w:caps/>
          <w:sz w:val="24"/>
          <w:szCs w:val="24"/>
          <w:rtl/>
        </w:rPr>
        <w:t xml:space="preserve"> </w:t>
      </w:r>
      <w:r>
        <w:rPr>
          <w:rFonts w:hint="cs"/>
          <w:b w:val="0"/>
          <w:bCs w:val="0"/>
          <w:caps/>
          <w:sz w:val="24"/>
          <w:szCs w:val="24"/>
          <w:rtl/>
        </w:rPr>
        <w:t xml:space="preserve">בעצם מסמך המדיניות כמו ש, גם שני אמר מדבר על סל זכויות </w:t>
      </w:r>
      <w:r w:rsidR="005F1D01">
        <w:rPr>
          <w:rFonts w:hint="cs"/>
          <w:b w:val="0"/>
          <w:bCs w:val="0"/>
          <w:caps/>
          <w:sz w:val="24"/>
          <w:szCs w:val="24"/>
          <w:rtl/>
        </w:rPr>
        <w:t xml:space="preserve">שלם ל, ל, למתחם המשולש שמסמך הרקע הזה בעצם נתן איזה שהוא ניתוח של רחק על - פי פרמטרים של קרבה לתחנה של תחבורה ציבורית. שללא ספק, שני המגרשים האלה יושבים ממש על יציאה של תחנת מטרו והפרמטר השני שבעצם אמור להעצים את זכויות הבנייה זה התמורות הציבוריות שכל מגרש יכול לספק ש, ב, שלמעשה המגרש הקטן הזה של אלפיים וחמש הוא הוא הצליח להעמיס בתוכו הרבה מאוד תמורות ציבוריות לתוך המתחם כולו לרבות ה, אפשרות להוסיף איזה שהיא תשתית לכל הסוגיה של הגישור שללא ספק הגישור במסמך המדיניות זה התועלת הציבורית הכי משמעותית כי המהות של מסמך המדיניות זה כל הנושא של ההליכתיות והגישור, גם בין הצד של רעננה ל, לצד של כפר - סבא. אז אני חושבת שגם זאת אומרת השאלה האם יש הצדקה </w:t>
      </w:r>
      <w:r w:rsidR="005F1D01">
        <w:rPr>
          <w:b w:val="0"/>
          <w:bCs w:val="0"/>
          <w:caps/>
          <w:sz w:val="24"/>
          <w:szCs w:val="24"/>
          <w:rtl/>
        </w:rPr>
        <w:t>–</w:t>
      </w:r>
      <w:r w:rsidR="005F1D01">
        <w:rPr>
          <w:rFonts w:hint="cs"/>
          <w:b w:val="0"/>
          <w:bCs w:val="0"/>
          <w:caps/>
          <w:sz w:val="24"/>
          <w:szCs w:val="24"/>
          <w:rtl/>
        </w:rPr>
        <w:t xml:space="preserve"> אני חושבת שברמה התכנונית יש פה הצדקה לגמישות בהיבט הזה של,</w:t>
      </w:r>
    </w:p>
    <w:p w14:paraId="41481948" w14:textId="77777777" w:rsidR="001E2274" w:rsidRDefault="001E2274" w:rsidP="00303C03">
      <w:pPr>
        <w:rPr>
          <w:b w:val="0"/>
          <w:bCs w:val="0"/>
          <w:caps/>
          <w:sz w:val="24"/>
          <w:szCs w:val="24"/>
          <w:rtl/>
        </w:rPr>
      </w:pPr>
    </w:p>
    <w:p w14:paraId="6EC15439" w14:textId="77777777" w:rsidR="001E2274" w:rsidRDefault="00935F0D" w:rsidP="00303C03">
      <w:pPr>
        <w:rPr>
          <w:caps/>
          <w:sz w:val="24"/>
          <w:szCs w:val="24"/>
          <w:u w:val="single"/>
          <w:rtl/>
        </w:rPr>
      </w:pPr>
      <w:r w:rsidRPr="00935F0D">
        <w:rPr>
          <w:rFonts w:hint="cs"/>
          <w:caps/>
          <w:sz w:val="24"/>
          <w:szCs w:val="24"/>
          <w:u w:val="single"/>
          <w:rtl/>
        </w:rPr>
        <w:t>גב</w:t>
      </w:r>
      <w:r w:rsidRPr="00935F0D">
        <w:rPr>
          <w:caps/>
          <w:sz w:val="24"/>
          <w:szCs w:val="24"/>
          <w:u w:val="single"/>
          <w:rtl/>
        </w:rPr>
        <w:t>'</w:t>
      </w:r>
      <w:r w:rsidRPr="00935F0D">
        <w:rPr>
          <w:rFonts w:hint="cs"/>
          <w:caps/>
          <w:sz w:val="24"/>
          <w:szCs w:val="24"/>
          <w:u w:val="single"/>
          <w:rtl/>
        </w:rPr>
        <w:t xml:space="preserve"> מירב בליימן שבתאי - נציגת לשכת התכנון</w:t>
      </w:r>
      <w:r w:rsidR="001E2274">
        <w:rPr>
          <w:rFonts w:hint="cs"/>
          <w:caps/>
          <w:sz w:val="24"/>
          <w:szCs w:val="24"/>
          <w:u w:val="single"/>
          <w:rtl/>
        </w:rPr>
        <w:t>:</w:t>
      </w:r>
    </w:p>
    <w:p w14:paraId="06EC20E8" w14:textId="5B588A5F" w:rsidR="001E2274" w:rsidRDefault="005F1D01" w:rsidP="00303C03">
      <w:pPr>
        <w:rPr>
          <w:b w:val="0"/>
          <w:bCs w:val="0"/>
          <w:caps/>
          <w:sz w:val="24"/>
          <w:szCs w:val="24"/>
          <w:rtl/>
        </w:rPr>
      </w:pPr>
      <w:r>
        <w:rPr>
          <w:rFonts w:hint="cs"/>
          <w:b w:val="0"/>
          <w:bCs w:val="0"/>
          <w:caps/>
          <w:sz w:val="24"/>
          <w:szCs w:val="24"/>
          <w:rtl/>
        </w:rPr>
        <w:lastRenderedPageBreak/>
        <w:t>שניה נוגה נוגה שניה רגע מעבר לעניין של הגמישות</w:t>
      </w:r>
    </w:p>
    <w:p w14:paraId="05FEAB5D" w14:textId="77777777" w:rsidR="001E2274" w:rsidRDefault="001E2274" w:rsidP="00303C03">
      <w:pPr>
        <w:rPr>
          <w:b w:val="0"/>
          <w:bCs w:val="0"/>
          <w:caps/>
          <w:sz w:val="24"/>
          <w:szCs w:val="24"/>
          <w:rtl/>
        </w:rPr>
      </w:pPr>
    </w:p>
    <w:p w14:paraId="7D9C1D03" w14:textId="77777777" w:rsidR="001E2274" w:rsidRDefault="000A5C33" w:rsidP="00303C03">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057F58E3" w14:textId="09C8F643" w:rsidR="001E2274" w:rsidRDefault="005F1D01" w:rsidP="00303C03">
      <w:pPr>
        <w:rPr>
          <w:b w:val="0"/>
          <w:bCs w:val="0"/>
          <w:caps/>
          <w:sz w:val="24"/>
          <w:szCs w:val="24"/>
          <w:rtl/>
        </w:rPr>
      </w:pPr>
      <w:r>
        <w:rPr>
          <w:rFonts w:hint="cs"/>
          <w:b w:val="0"/>
          <w:bCs w:val="0"/>
          <w:caps/>
          <w:sz w:val="24"/>
          <w:szCs w:val="24"/>
          <w:rtl/>
        </w:rPr>
        <w:t>שניה תדברי למיקרופון בקושי שומעים אותך</w:t>
      </w:r>
    </w:p>
    <w:p w14:paraId="1600B7D9" w14:textId="77777777" w:rsidR="001E2274" w:rsidRDefault="001E2274" w:rsidP="00303C03">
      <w:pPr>
        <w:rPr>
          <w:b w:val="0"/>
          <w:bCs w:val="0"/>
          <w:caps/>
          <w:sz w:val="24"/>
          <w:szCs w:val="24"/>
          <w:rtl/>
        </w:rPr>
      </w:pPr>
    </w:p>
    <w:p w14:paraId="70454F5F" w14:textId="77777777" w:rsidR="001E2274" w:rsidRDefault="00935F0D" w:rsidP="00303C03">
      <w:pPr>
        <w:rPr>
          <w:caps/>
          <w:sz w:val="24"/>
          <w:szCs w:val="24"/>
          <w:u w:val="single"/>
          <w:rtl/>
        </w:rPr>
      </w:pPr>
      <w:r w:rsidRPr="00935F0D">
        <w:rPr>
          <w:rFonts w:hint="cs"/>
          <w:caps/>
          <w:sz w:val="24"/>
          <w:szCs w:val="24"/>
          <w:u w:val="single"/>
          <w:rtl/>
        </w:rPr>
        <w:t>גב</w:t>
      </w:r>
      <w:r w:rsidRPr="00935F0D">
        <w:rPr>
          <w:caps/>
          <w:sz w:val="24"/>
          <w:szCs w:val="24"/>
          <w:u w:val="single"/>
          <w:rtl/>
        </w:rPr>
        <w:t>'</w:t>
      </w:r>
      <w:r w:rsidRPr="00935F0D">
        <w:rPr>
          <w:rFonts w:hint="cs"/>
          <w:caps/>
          <w:sz w:val="24"/>
          <w:szCs w:val="24"/>
          <w:u w:val="single"/>
          <w:rtl/>
        </w:rPr>
        <w:t xml:space="preserve"> מירב בליימן שבתאי - נציגת לשכת התכנון</w:t>
      </w:r>
      <w:r w:rsidR="001E2274">
        <w:rPr>
          <w:rFonts w:hint="cs"/>
          <w:caps/>
          <w:sz w:val="24"/>
          <w:szCs w:val="24"/>
          <w:u w:val="single"/>
          <w:rtl/>
        </w:rPr>
        <w:t>:</w:t>
      </w:r>
    </w:p>
    <w:p w14:paraId="06C691C4" w14:textId="6911F087" w:rsidR="001E2274" w:rsidRDefault="005F1D01" w:rsidP="00303C03">
      <w:pPr>
        <w:rPr>
          <w:b w:val="0"/>
          <w:bCs w:val="0"/>
          <w:caps/>
          <w:sz w:val="24"/>
          <w:szCs w:val="24"/>
          <w:rtl/>
        </w:rPr>
      </w:pPr>
      <w:r>
        <w:rPr>
          <w:rFonts w:hint="cs"/>
          <w:b w:val="0"/>
          <w:bCs w:val="0"/>
          <w:caps/>
          <w:sz w:val="24"/>
          <w:szCs w:val="24"/>
          <w:rtl/>
        </w:rPr>
        <w:t>מעבר לעניין של הגמישות יש פה אמירה עכשיו שבעצם הרי הרי אתם מציגים את מגרשי אלפיים וארבע אלפיים וחמש לא סתם, כי בעצם מדובר על אותם בעלים אבל אם אנחנו מנתקים שניה את הבעלות מהתכנון, יש פה שני מגרשים, שבעצם צריך להצדיק למה מבחינה תכנונית, אתם סוטים כרגע ממסמך המדיניות בלי קשר למי הבעלים שלהם כי הבעלים יכול למכור את המגרש מחר בבוקר ויבוא הבעלים החדש ויגיד למה אני יושב על מטרו ויש לי רק רחק קטן ש, מסמך המדיניות</w:t>
      </w:r>
      <w:r w:rsidR="000F703D">
        <w:rPr>
          <w:rFonts w:hint="cs"/>
          <w:b w:val="0"/>
          <w:bCs w:val="0"/>
          <w:caps/>
          <w:sz w:val="24"/>
          <w:szCs w:val="24"/>
          <w:rtl/>
        </w:rPr>
        <w:t xml:space="preserve"> </w:t>
      </w:r>
      <w:r>
        <w:rPr>
          <w:rFonts w:hint="cs"/>
          <w:b w:val="0"/>
          <w:bCs w:val="0"/>
          <w:caps/>
          <w:sz w:val="24"/>
          <w:szCs w:val="24"/>
          <w:rtl/>
        </w:rPr>
        <w:t xml:space="preserve">... </w:t>
      </w:r>
    </w:p>
    <w:p w14:paraId="3499C7FD" w14:textId="77777777" w:rsidR="001E2274" w:rsidRDefault="001E2274" w:rsidP="00303C03">
      <w:pPr>
        <w:rPr>
          <w:b w:val="0"/>
          <w:bCs w:val="0"/>
          <w:caps/>
          <w:sz w:val="24"/>
          <w:szCs w:val="24"/>
          <w:rtl/>
        </w:rPr>
      </w:pPr>
    </w:p>
    <w:p w14:paraId="3D32652A" w14:textId="77777777" w:rsidR="001E2274" w:rsidRDefault="00701631" w:rsidP="00303C03">
      <w:pPr>
        <w:rPr>
          <w:caps/>
          <w:sz w:val="24"/>
          <w:szCs w:val="24"/>
          <w:u w:val="single"/>
          <w:rtl/>
        </w:rPr>
      </w:pPr>
      <w:r w:rsidRPr="00701631">
        <w:rPr>
          <w:rFonts w:hint="cs"/>
          <w:caps/>
          <w:sz w:val="24"/>
          <w:szCs w:val="24"/>
          <w:u w:val="single"/>
          <w:rtl/>
        </w:rPr>
        <w:t>גב</w:t>
      </w:r>
      <w:r w:rsidRPr="00701631">
        <w:rPr>
          <w:caps/>
          <w:sz w:val="24"/>
          <w:szCs w:val="24"/>
          <w:u w:val="single"/>
          <w:rtl/>
        </w:rPr>
        <w:t>'</w:t>
      </w:r>
      <w:r w:rsidRPr="00701631">
        <w:rPr>
          <w:rFonts w:hint="cs"/>
          <w:caps/>
          <w:sz w:val="24"/>
          <w:szCs w:val="24"/>
          <w:u w:val="single"/>
          <w:rtl/>
        </w:rPr>
        <w:t xml:space="preserve"> עליזה זיידלר גרנות - מהנדסת העיר כפר סבא</w:t>
      </w:r>
      <w:r w:rsidR="001E2274">
        <w:rPr>
          <w:rFonts w:hint="cs"/>
          <w:caps/>
          <w:sz w:val="24"/>
          <w:szCs w:val="24"/>
          <w:u w:val="single"/>
          <w:rtl/>
        </w:rPr>
        <w:t>:</w:t>
      </w:r>
    </w:p>
    <w:p w14:paraId="1B3BC248" w14:textId="2E02D1AB" w:rsidR="001E2274" w:rsidRDefault="005F1D01" w:rsidP="00303C03">
      <w:pPr>
        <w:rPr>
          <w:b w:val="0"/>
          <w:bCs w:val="0"/>
          <w:caps/>
          <w:sz w:val="24"/>
          <w:szCs w:val="24"/>
          <w:rtl/>
        </w:rPr>
      </w:pPr>
      <w:r>
        <w:rPr>
          <w:rFonts w:hint="cs"/>
          <w:b w:val="0"/>
          <w:bCs w:val="0"/>
          <w:caps/>
          <w:sz w:val="24"/>
          <w:szCs w:val="24"/>
          <w:rtl/>
        </w:rPr>
        <w:t>בעלים חדש זה מה שהוא יקנה</w:t>
      </w:r>
    </w:p>
    <w:p w14:paraId="0A9A0BAE" w14:textId="77777777" w:rsidR="001E2274" w:rsidRDefault="001E2274" w:rsidP="00303C03">
      <w:pPr>
        <w:rPr>
          <w:b w:val="0"/>
          <w:bCs w:val="0"/>
          <w:caps/>
          <w:sz w:val="24"/>
          <w:szCs w:val="24"/>
          <w:rtl/>
        </w:rPr>
      </w:pPr>
    </w:p>
    <w:p w14:paraId="615B14A5" w14:textId="77777777" w:rsidR="001E2274" w:rsidRDefault="00935F0D" w:rsidP="00303C03">
      <w:pPr>
        <w:rPr>
          <w:caps/>
          <w:sz w:val="24"/>
          <w:szCs w:val="24"/>
          <w:u w:val="single"/>
          <w:rtl/>
        </w:rPr>
      </w:pPr>
      <w:r w:rsidRPr="00935F0D">
        <w:rPr>
          <w:rFonts w:hint="cs"/>
          <w:caps/>
          <w:sz w:val="24"/>
          <w:szCs w:val="24"/>
          <w:u w:val="single"/>
          <w:rtl/>
        </w:rPr>
        <w:t>גב</w:t>
      </w:r>
      <w:r w:rsidRPr="00935F0D">
        <w:rPr>
          <w:caps/>
          <w:sz w:val="24"/>
          <w:szCs w:val="24"/>
          <w:u w:val="single"/>
          <w:rtl/>
        </w:rPr>
        <w:t>'</w:t>
      </w:r>
      <w:r w:rsidRPr="00935F0D">
        <w:rPr>
          <w:rFonts w:hint="cs"/>
          <w:caps/>
          <w:sz w:val="24"/>
          <w:szCs w:val="24"/>
          <w:u w:val="single"/>
          <w:rtl/>
        </w:rPr>
        <w:t xml:space="preserve"> מירב בליימן שבתאי - נציגת לשכת התכנון</w:t>
      </w:r>
      <w:r w:rsidR="001E2274">
        <w:rPr>
          <w:rFonts w:hint="cs"/>
          <w:caps/>
          <w:sz w:val="24"/>
          <w:szCs w:val="24"/>
          <w:u w:val="single"/>
          <w:rtl/>
        </w:rPr>
        <w:t>:</w:t>
      </w:r>
    </w:p>
    <w:p w14:paraId="77EE67A2" w14:textId="515FC024" w:rsidR="001E2274" w:rsidRDefault="005F1D01" w:rsidP="00303C03">
      <w:pPr>
        <w:rPr>
          <w:b w:val="0"/>
          <w:bCs w:val="0"/>
          <w:caps/>
          <w:sz w:val="24"/>
          <w:szCs w:val="24"/>
          <w:rtl/>
        </w:rPr>
      </w:pPr>
      <w:r>
        <w:rPr>
          <w:rFonts w:hint="cs"/>
          <w:b w:val="0"/>
          <w:bCs w:val="0"/>
          <w:caps/>
          <w:sz w:val="24"/>
          <w:szCs w:val="24"/>
          <w:rtl/>
        </w:rPr>
        <w:t>רחק גדול</w:t>
      </w:r>
    </w:p>
    <w:p w14:paraId="52BED2B9" w14:textId="77777777" w:rsidR="001E2274" w:rsidRDefault="001E2274" w:rsidP="00303C03">
      <w:pPr>
        <w:rPr>
          <w:b w:val="0"/>
          <w:bCs w:val="0"/>
          <w:caps/>
          <w:sz w:val="24"/>
          <w:szCs w:val="24"/>
          <w:rtl/>
        </w:rPr>
      </w:pPr>
    </w:p>
    <w:p w14:paraId="289326AE" w14:textId="77777777" w:rsidR="001E2274" w:rsidRDefault="00701631" w:rsidP="00303C03">
      <w:pPr>
        <w:rPr>
          <w:caps/>
          <w:sz w:val="24"/>
          <w:szCs w:val="24"/>
          <w:u w:val="single"/>
          <w:rtl/>
        </w:rPr>
      </w:pPr>
      <w:r w:rsidRPr="00701631">
        <w:rPr>
          <w:rFonts w:hint="cs"/>
          <w:caps/>
          <w:sz w:val="24"/>
          <w:szCs w:val="24"/>
          <w:u w:val="single"/>
          <w:rtl/>
        </w:rPr>
        <w:t>גב</w:t>
      </w:r>
      <w:r w:rsidRPr="00701631">
        <w:rPr>
          <w:caps/>
          <w:sz w:val="24"/>
          <w:szCs w:val="24"/>
          <w:u w:val="single"/>
          <w:rtl/>
        </w:rPr>
        <w:t>'</w:t>
      </w:r>
      <w:r w:rsidRPr="00701631">
        <w:rPr>
          <w:rFonts w:hint="cs"/>
          <w:caps/>
          <w:sz w:val="24"/>
          <w:szCs w:val="24"/>
          <w:u w:val="single"/>
          <w:rtl/>
        </w:rPr>
        <w:t xml:space="preserve"> עליזה זיידלר גרנות - מהנדסת העיר כפר סבא</w:t>
      </w:r>
      <w:r w:rsidR="001E2274">
        <w:rPr>
          <w:rFonts w:hint="cs"/>
          <w:caps/>
          <w:sz w:val="24"/>
          <w:szCs w:val="24"/>
          <w:u w:val="single"/>
          <w:rtl/>
        </w:rPr>
        <w:t>:</w:t>
      </w:r>
    </w:p>
    <w:p w14:paraId="10219B67" w14:textId="7E33E989" w:rsidR="001E2274" w:rsidRDefault="005F1D01" w:rsidP="00303C03">
      <w:pPr>
        <w:rPr>
          <w:b w:val="0"/>
          <w:bCs w:val="0"/>
          <w:caps/>
          <w:sz w:val="24"/>
          <w:szCs w:val="24"/>
          <w:rtl/>
        </w:rPr>
      </w:pPr>
      <w:r>
        <w:rPr>
          <w:rFonts w:hint="cs"/>
          <w:b w:val="0"/>
          <w:bCs w:val="0"/>
          <w:caps/>
          <w:sz w:val="24"/>
          <w:szCs w:val="24"/>
          <w:rtl/>
        </w:rPr>
        <w:t>הוא יקנה את זה</w:t>
      </w:r>
    </w:p>
    <w:p w14:paraId="7DA6EC1A" w14:textId="77777777" w:rsidR="001E2274" w:rsidRDefault="001E2274" w:rsidP="00303C03">
      <w:pPr>
        <w:rPr>
          <w:b w:val="0"/>
          <w:bCs w:val="0"/>
          <w:caps/>
          <w:sz w:val="24"/>
          <w:szCs w:val="24"/>
          <w:rtl/>
        </w:rPr>
      </w:pPr>
    </w:p>
    <w:p w14:paraId="1545D270" w14:textId="77777777" w:rsidR="001E2274" w:rsidRDefault="00935F0D" w:rsidP="00303C03">
      <w:pPr>
        <w:rPr>
          <w:caps/>
          <w:sz w:val="24"/>
          <w:szCs w:val="24"/>
          <w:u w:val="single"/>
          <w:rtl/>
        </w:rPr>
      </w:pPr>
      <w:r w:rsidRPr="00935F0D">
        <w:rPr>
          <w:rFonts w:hint="cs"/>
          <w:caps/>
          <w:sz w:val="24"/>
          <w:szCs w:val="24"/>
          <w:u w:val="single"/>
          <w:rtl/>
        </w:rPr>
        <w:t>גב</w:t>
      </w:r>
      <w:r w:rsidRPr="00935F0D">
        <w:rPr>
          <w:caps/>
          <w:sz w:val="24"/>
          <w:szCs w:val="24"/>
          <w:u w:val="single"/>
          <w:rtl/>
        </w:rPr>
        <w:t>'</w:t>
      </w:r>
      <w:r w:rsidRPr="00935F0D">
        <w:rPr>
          <w:rFonts w:hint="cs"/>
          <w:caps/>
          <w:sz w:val="24"/>
          <w:szCs w:val="24"/>
          <w:u w:val="single"/>
          <w:rtl/>
        </w:rPr>
        <w:t xml:space="preserve"> מירב בליימן שבתאי - נציגת לשכת התכנון</w:t>
      </w:r>
      <w:r w:rsidR="001E2274">
        <w:rPr>
          <w:rFonts w:hint="cs"/>
          <w:caps/>
          <w:sz w:val="24"/>
          <w:szCs w:val="24"/>
          <w:u w:val="single"/>
          <w:rtl/>
        </w:rPr>
        <w:t>:</w:t>
      </w:r>
    </w:p>
    <w:p w14:paraId="6A4EFD5F" w14:textId="303FA912" w:rsidR="001E2274" w:rsidRDefault="005F1D01" w:rsidP="00303C03">
      <w:pPr>
        <w:rPr>
          <w:b w:val="0"/>
          <w:bCs w:val="0"/>
          <w:caps/>
          <w:sz w:val="24"/>
          <w:szCs w:val="24"/>
          <w:rtl/>
        </w:rPr>
      </w:pPr>
      <w:r>
        <w:rPr>
          <w:rFonts w:hint="cs"/>
          <w:b w:val="0"/>
          <w:bCs w:val="0"/>
          <w:caps/>
          <w:sz w:val="24"/>
          <w:szCs w:val="24"/>
          <w:rtl/>
        </w:rPr>
        <w:t xml:space="preserve">הוא יקנה את זה אבל יש לו מסמך מדיניות שנותן לו לכאורה יותר זכויות </w:t>
      </w:r>
    </w:p>
    <w:p w14:paraId="07BCAD0A" w14:textId="77777777" w:rsidR="001E2274" w:rsidRDefault="001E2274" w:rsidP="00303C03">
      <w:pPr>
        <w:rPr>
          <w:b w:val="0"/>
          <w:bCs w:val="0"/>
          <w:caps/>
          <w:sz w:val="24"/>
          <w:szCs w:val="24"/>
          <w:rtl/>
        </w:rPr>
      </w:pPr>
    </w:p>
    <w:p w14:paraId="41B9DA31" w14:textId="77777777" w:rsidR="001E2274" w:rsidRDefault="00701631" w:rsidP="00303C03">
      <w:pPr>
        <w:rPr>
          <w:caps/>
          <w:sz w:val="24"/>
          <w:szCs w:val="24"/>
          <w:u w:val="single"/>
          <w:rtl/>
        </w:rPr>
      </w:pPr>
      <w:r w:rsidRPr="00701631">
        <w:rPr>
          <w:rFonts w:hint="cs"/>
          <w:caps/>
          <w:sz w:val="24"/>
          <w:szCs w:val="24"/>
          <w:u w:val="single"/>
          <w:rtl/>
        </w:rPr>
        <w:t>גב</w:t>
      </w:r>
      <w:r w:rsidRPr="00701631">
        <w:rPr>
          <w:caps/>
          <w:sz w:val="24"/>
          <w:szCs w:val="24"/>
          <w:u w:val="single"/>
          <w:rtl/>
        </w:rPr>
        <w:t>'</w:t>
      </w:r>
      <w:r w:rsidRPr="00701631">
        <w:rPr>
          <w:rFonts w:hint="cs"/>
          <w:caps/>
          <w:sz w:val="24"/>
          <w:szCs w:val="24"/>
          <w:u w:val="single"/>
          <w:rtl/>
        </w:rPr>
        <w:t xml:space="preserve"> עליזה זיידלר גרנות - מהנדסת העיר כפר סבא</w:t>
      </w:r>
      <w:r w:rsidR="001E2274">
        <w:rPr>
          <w:rFonts w:hint="cs"/>
          <w:caps/>
          <w:sz w:val="24"/>
          <w:szCs w:val="24"/>
          <w:u w:val="single"/>
          <w:rtl/>
        </w:rPr>
        <w:t>:</w:t>
      </w:r>
    </w:p>
    <w:p w14:paraId="43B558D6" w14:textId="32A6BD53" w:rsidR="001E2274" w:rsidRDefault="005F1D01" w:rsidP="00303C03">
      <w:pPr>
        <w:rPr>
          <w:b w:val="0"/>
          <w:bCs w:val="0"/>
          <w:caps/>
          <w:sz w:val="24"/>
          <w:szCs w:val="24"/>
          <w:rtl/>
        </w:rPr>
      </w:pPr>
      <w:r>
        <w:rPr>
          <w:rFonts w:hint="cs"/>
          <w:b w:val="0"/>
          <w:bCs w:val="0"/>
          <w:caps/>
          <w:sz w:val="24"/>
          <w:szCs w:val="24"/>
          <w:rtl/>
        </w:rPr>
        <w:t>לא, יש כבר תוכנית, יש היתר, לא, אפשר עד אין סוף להכביר תיאוריות. לא, זו הכלה ושוב יש כאן כלים שלובים. אין שום בעיה ששני בעלים שונים, במגרשים אחד ליד השני בעתיד ירצו להתאחד ולהגיד אני לא יכול</w:t>
      </w:r>
      <w:r w:rsidR="000F703D">
        <w:rPr>
          <w:rFonts w:hint="cs"/>
          <w:b w:val="0"/>
          <w:bCs w:val="0"/>
          <w:caps/>
          <w:sz w:val="24"/>
          <w:szCs w:val="24"/>
          <w:rtl/>
        </w:rPr>
        <w:t xml:space="preserve"> </w:t>
      </w:r>
      <w:r>
        <w:rPr>
          <w:rFonts w:hint="cs"/>
          <w:b w:val="0"/>
          <w:bCs w:val="0"/>
          <w:caps/>
          <w:sz w:val="24"/>
          <w:szCs w:val="24"/>
          <w:rtl/>
        </w:rPr>
        <w:t>אני רוצה לבנות את זה יותר נמוך אני עושה איזה עסקה לא יודעת מה, אין בעיה תכנונית. ובלבד שאנחנו שומרים על סך כל הזכויות במתחם הזה כי זה מה שחשוב לעיר וזה גם מה שחשוב לכל יזם ויזם</w:t>
      </w:r>
    </w:p>
    <w:p w14:paraId="6C471B64" w14:textId="77777777" w:rsidR="001E2274" w:rsidRDefault="001E2274" w:rsidP="00303C03">
      <w:pPr>
        <w:rPr>
          <w:b w:val="0"/>
          <w:bCs w:val="0"/>
          <w:caps/>
          <w:sz w:val="24"/>
          <w:szCs w:val="24"/>
          <w:rtl/>
        </w:rPr>
      </w:pPr>
    </w:p>
    <w:p w14:paraId="65B0F27E" w14:textId="77777777" w:rsidR="001E2274" w:rsidRDefault="00935F0D" w:rsidP="00303C03">
      <w:pPr>
        <w:rPr>
          <w:caps/>
          <w:sz w:val="24"/>
          <w:szCs w:val="24"/>
          <w:u w:val="single"/>
          <w:rtl/>
        </w:rPr>
      </w:pPr>
      <w:r w:rsidRPr="00935F0D">
        <w:rPr>
          <w:rFonts w:hint="cs"/>
          <w:caps/>
          <w:sz w:val="24"/>
          <w:szCs w:val="24"/>
          <w:u w:val="single"/>
          <w:rtl/>
        </w:rPr>
        <w:t>גב</w:t>
      </w:r>
      <w:r w:rsidRPr="00935F0D">
        <w:rPr>
          <w:caps/>
          <w:sz w:val="24"/>
          <w:szCs w:val="24"/>
          <w:u w:val="single"/>
          <w:rtl/>
        </w:rPr>
        <w:t>'</w:t>
      </w:r>
      <w:r w:rsidRPr="00935F0D">
        <w:rPr>
          <w:rFonts w:hint="cs"/>
          <w:caps/>
          <w:sz w:val="24"/>
          <w:szCs w:val="24"/>
          <w:u w:val="single"/>
          <w:rtl/>
        </w:rPr>
        <w:t xml:space="preserve"> מירב בליימן שבתאי - נציגת לשכת התכנון</w:t>
      </w:r>
      <w:r w:rsidR="001E2274">
        <w:rPr>
          <w:rFonts w:hint="cs"/>
          <w:caps/>
          <w:sz w:val="24"/>
          <w:szCs w:val="24"/>
          <w:u w:val="single"/>
          <w:rtl/>
        </w:rPr>
        <w:t>:</w:t>
      </w:r>
    </w:p>
    <w:p w14:paraId="457C1255" w14:textId="11F456C1" w:rsidR="001E2274" w:rsidRDefault="005F1D01" w:rsidP="00303C03">
      <w:pPr>
        <w:rPr>
          <w:b w:val="0"/>
          <w:bCs w:val="0"/>
          <w:caps/>
          <w:sz w:val="24"/>
          <w:szCs w:val="24"/>
          <w:rtl/>
        </w:rPr>
      </w:pPr>
      <w:r>
        <w:rPr>
          <w:rFonts w:hint="cs"/>
          <w:b w:val="0"/>
          <w:bCs w:val="0"/>
          <w:caps/>
          <w:sz w:val="24"/>
          <w:szCs w:val="24"/>
          <w:rtl/>
        </w:rPr>
        <w:t xml:space="preserve">רגע </w:t>
      </w:r>
    </w:p>
    <w:p w14:paraId="7EF2C575" w14:textId="77777777" w:rsidR="001E2274" w:rsidRDefault="001E2274" w:rsidP="00303C03">
      <w:pPr>
        <w:rPr>
          <w:b w:val="0"/>
          <w:bCs w:val="0"/>
          <w:caps/>
          <w:sz w:val="24"/>
          <w:szCs w:val="24"/>
          <w:rtl/>
        </w:rPr>
      </w:pPr>
    </w:p>
    <w:p w14:paraId="36B16AEE" w14:textId="77777777" w:rsidR="001E2274" w:rsidRDefault="00701631" w:rsidP="00303C03">
      <w:pPr>
        <w:rPr>
          <w:caps/>
          <w:sz w:val="24"/>
          <w:szCs w:val="24"/>
          <w:u w:val="single"/>
          <w:rtl/>
        </w:rPr>
      </w:pPr>
      <w:r w:rsidRPr="00701631">
        <w:rPr>
          <w:rFonts w:hint="cs"/>
          <w:caps/>
          <w:sz w:val="24"/>
          <w:szCs w:val="24"/>
          <w:u w:val="single"/>
          <w:rtl/>
        </w:rPr>
        <w:t>גב</w:t>
      </w:r>
      <w:r w:rsidRPr="00701631">
        <w:rPr>
          <w:caps/>
          <w:sz w:val="24"/>
          <w:szCs w:val="24"/>
          <w:u w:val="single"/>
          <w:rtl/>
        </w:rPr>
        <w:t>'</w:t>
      </w:r>
      <w:r w:rsidRPr="00701631">
        <w:rPr>
          <w:rFonts w:hint="cs"/>
          <w:caps/>
          <w:sz w:val="24"/>
          <w:szCs w:val="24"/>
          <w:u w:val="single"/>
          <w:rtl/>
        </w:rPr>
        <w:t xml:space="preserve"> עליזה זיידלר גרנות - מהנדסת העיר כפר סבא</w:t>
      </w:r>
      <w:r w:rsidR="001E2274">
        <w:rPr>
          <w:rFonts w:hint="cs"/>
          <w:caps/>
          <w:sz w:val="24"/>
          <w:szCs w:val="24"/>
          <w:u w:val="single"/>
          <w:rtl/>
        </w:rPr>
        <w:t>:</w:t>
      </w:r>
    </w:p>
    <w:p w14:paraId="19ADBF66" w14:textId="5053B772" w:rsidR="001E2274" w:rsidRDefault="005F1D01" w:rsidP="00303C03">
      <w:pPr>
        <w:rPr>
          <w:b w:val="0"/>
          <w:bCs w:val="0"/>
          <w:caps/>
          <w:sz w:val="24"/>
          <w:szCs w:val="24"/>
          <w:rtl/>
        </w:rPr>
      </w:pPr>
      <w:r>
        <w:rPr>
          <w:rFonts w:hint="cs"/>
          <w:b w:val="0"/>
          <w:bCs w:val="0"/>
          <w:caps/>
          <w:sz w:val="24"/>
          <w:szCs w:val="24"/>
          <w:rtl/>
        </w:rPr>
        <w:t>ואין כאן מעבר לזה</w:t>
      </w:r>
    </w:p>
    <w:p w14:paraId="428E1CB4" w14:textId="77777777" w:rsidR="001E2274" w:rsidRDefault="001E2274" w:rsidP="00303C03">
      <w:pPr>
        <w:rPr>
          <w:b w:val="0"/>
          <w:bCs w:val="0"/>
          <w:caps/>
          <w:sz w:val="24"/>
          <w:szCs w:val="24"/>
          <w:rtl/>
        </w:rPr>
      </w:pPr>
    </w:p>
    <w:p w14:paraId="2E8BAFED" w14:textId="77777777" w:rsidR="001E2274" w:rsidRDefault="00935F0D" w:rsidP="00303C03">
      <w:pPr>
        <w:rPr>
          <w:caps/>
          <w:sz w:val="24"/>
          <w:szCs w:val="24"/>
          <w:u w:val="single"/>
          <w:rtl/>
        </w:rPr>
      </w:pPr>
      <w:r w:rsidRPr="00935F0D">
        <w:rPr>
          <w:rFonts w:hint="cs"/>
          <w:caps/>
          <w:sz w:val="24"/>
          <w:szCs w:val="24"/>
          <w:u w:val="single"/>
          <w:rtl/>
        </w:rPr>
        <w:t>גב</w:t>
      </w:r>
      <w:r w:rsidRPr="00935F0D">
        <w:rPr>
          <w:caps/>
          <w:sz w:val="24"/>
          <w:szCs w:val="24"/>
          <w:u w:val="single"/>
          <w:rtl/>
        </w:rPr>
        <w:t>'</w:t>
      </w:r>
      <w:r w:rsidRPr="00935F0D">
        <w:rPr>
          <w:rFonts w:hint="cs"/>
          <w:caps/>
          <w:sz w:val="24"/>
          <w:szCs w:val="24"/>
          <w:u w:val="single"/>
          <w:rtl/>
        </w:rPr>
        <w:t xml:space="preserve"> מירב בליימן שבתאי - נציגת לשכת התכנון</w:t>
      </w:r>
      <w:r w:rsidR="001E2274">
        <w:rPr>
          <w:rFonts w:hint="cs"/>
          <w:caps/>
          <w:sz w:val="24"/>
          <w:szCs w:val="24"/>
          <w:u w:val="single"/>
          <w:rtl/>
        </w:rPr>
        <w:t>:</w:t>
      </w:r>
    </w:p>
    <w:p w14:paraId="574BA890" w14:textId="4F5FF01F" w:rsidR="001E2274" w:rsidRDefault="005F1D01" w:rsidP="00303C03">
      <w:pPr>
        <w:rPr>
          <w:b w:val="0"/>
          <w:bCs w:val="0"/>
          <w:caps/>
          <w:sz w:val="24"/>
          <w:szCs w:val="24"/>
          <w:rtl/>
        </w:rPr>
      </w:pPr>
      <w:r>
        <w:rPr>
          <w:rFonts w:hint="cs"/>
          <w:b w:val="0"/>
          <w:bCs w:val="0"/>
          <w:caps/>
          <w:sz w:val="24"/>
          <w:szCs w:val="24"/>
          <w:rtl/>
        </w:rPr>
        <w:t xml:space="preserve">אבל יש פה עוד עניין </w:t>
      </w:r>
      <w:r w:rsidR="001A047D">
        <w:rPr>
          <w:rFonts w:hint="cs"/>
          <w:b w:val="0"/>
          <w:bCs w:val="0"/>
          <w:caps/>
          <w:sz w:val="24"/>
          <w:szCs w:val="24"/>
          <w:rtl/>
        </w:rPr>
        <w:t xml:space="preserve">היזם אומר שהוא לא יכול לרדת לתת הקרקע בגלל עניין של ביסוס בגלל </w:t>
      </w:r>
    </w:p>
    <w:p w14:paraId="60F00153" w14:textId="77777777" w:rsidR="001E2274" w:rsidRDefault="001E2274" w:rsidP="00303C03">
      <w:pPr>
        <w:rPr>
          <w:b w:val="0"/>
          <w:bCs w:val="0"/>
          <w:caps/>
          <w:sz w:val="24"/>
          <w:szCs w:val="24"/>
          <w:rtl/>
        </w:rPr>
      </w:pPr>
    </w:p>
    <w:p w14:paraId="6533C715" w14:textId="77777777" w:rsidR="001E2274" w:rsidRDefault="00701631" w:rsidP="00303C03">
      <w:pPr>
        <w:rPr>
          <w:caps/>
          <w:sz w:val="24"/>
          <w:szCs w:val="24"/>
          <w:u w:val="single"/>
          <w:rtl/>
        </w:rPr>
      </w:pPr>
      <w:r w:rsidRPr="00701631">
        <w:rPr>
          <w:rFonts w:hint="cs"/>
          <w:caps/>
          <w:sz w:val="24"/>
          <w:szCs w:val="24"/>
          <w:u w:val="single"/>
          <w:rtl/>
        </w:rPr>
        <w:t>גב</w:t>
      </w:r>
      <w:r w:rsidRPr="00701631">
        <w:rPr>
          <w:caps/>
          <w:sz w:val="24"/>
          <w:szCs w:val="24"/>
          <w:u w:val="single"/>
          <w:rtl/>
        </w:rPr>
        <w:t>'</w:t>
      </w:r>
      <w:r w:rsidRPr="00701631">
        <w:rPr>
          <w:rFonts w:hint="cs"/>
          <w:caps/>
          <w:sz w:val="24"/>
          <w:szCs w:val="24"/>
          <w:u w:val="single"/>
          <w:rtl/>
        </w:rPr>
        <w:t xml:space="preserve"> עליזה זיידלר גרנות - מהנדסת העיר כפר סבא</w:t>
      </w:r>
      <w:r w:rsidR="001E2274">
        <w:rPr>
          <w:rFonts w:hint="cs"/>
          <w:caps/>
          <w:sz w:val="24"/>
          <w:szCs w:val="24"/>
          <w:u w:val="single"/>
          <w:rtl/>
        </w:rPr>
        <w:t>:</w:t>
      </w:r>
    </w:p>
    <w:p w14:paraId="4C2E3C36" w14:textId="3FE8E8B2" w:rsidR="001E2274" w:rsidRDefault="001A047D" w:rsidP="00303C03">
      <w:pPr>
        <w:rPr>
          <w:b w:val="0"/>
          <w:bCs w:val="0"/>
          <w:caps/>
          <w:sz w:val="24"/>
          <w:szCs w:val="24"/>
          <w:rtl/>
        </w:rPr>
      </w:pPr>
      <w:r>
        <w:rPr>
          <w:rFonts w:hint="cs"/>
          <w:b w:val="0"/>
          <w:bCs w:val="0"/>
          <w:caps/>
          <w:sz w:val="24"/>
          <w:szCs w:val="24"/>
          <w:rtl/>
        </w:rPr>
        <w:t xml:space="preserve">נכון </w:t>
      </w:r>
    </w:p>
    <w:p w14:paraId="726FC87B" w14:textId="77777777" w:rsidR="001E2274" w:rsidRDefault="001E2274" w:rsidP="00303C03">
      <w:pPr>
        <w:rPr>
          <w:b w:val="0"/>
          <w:bCs w:val="0"/>
          <w:caps/>
          <w:sz w:val="24"/>
          <w:szCs w:val="24"/>
          <w:rtl/>
        </w:rPr>
      </w:pPr>
    </w:p>
    <w:p w14:paraId="7CFAF9FB" w14:textId="77777777" w:rsidR="001E2274" w:rsidRDefault="00935F0D" w:rsidP="00303C03">
      <w:pPr>
        <w:rPr>
          <w:caps/>
          <w:sz w:val="24"/>
          <w:szCs w:val="24"/>
          <w:u w:val="single"/>
          <w:rtl/>
        </w:rPr>
      </w:pPr>
      <w:r w:rsidRPr="00935F0D">
        <w:rPr>
          <w:rFonts w:hint="cs"/>
          <w:caps/>
          <w:sz w:val="24"/>
          <w:szCs w:val="24"/>
          <w:u w:val="single"/>
          <w:rtl/>
        </w:rPr>
        <w:t>גב</w:t>
      </w:r>
      <w:r w:rsidRPr="00935F0D">
        <w:rPr>
          <w:caps/>
          <w:sz w:val="24"/>
          <w:szCs w:val="24"/>
          <w:u w:val="single"/>
          <w:rtl/>
        </w:rPr>
        <w:t>'</w:t>
      </w:r>
      <w:r w:rsidRPr="00935F0D">
        <w:rPr>
          <w:rFonts w:hint="cs"/>
          <w:caps/>
          <w:sz w:val="24"/>
          <w:szCs w:val="24"/>
          <w:u w:val="single"/>
          <w:rtl/>
        </w:rPr>
        <w:t xml:space="preserve"> מירב בליימן שבתאי - נציגת לשכת התכנון</w:t>
      </w:r>
      <w:r w:rsidR="001E2274">
        <w:rPr>
          <w:rFonts w:hint="cs"/>
          <w:caps/>
          <w:sz w:val="24"/>
          <w:szCs w:val="24"/>
          <w:u w:val="single"/>
          <w:rtl/>
        </w:rPr>
        <w:t>:</w:t>
      </w:r>
    </w:p>
    <w:p w14:paraId="229212BE" w14:textId="0E696957" w:rsidR="001E2274" w:rsidRDefault="001A047D" w:rsidP="00303C03">
      <w:pPr>
        <w:rPr>
          <w:b w:val="0"/>
          <w:bCs w:val="0"/>
          <w:caps/>
          <w:sz w:val="24"/>
          <w:szCs w:val="24"/>
          <w:rtl/>
        </w:rPr>
      </w:pPr>
      <w:r>
        <w:rPr>
          <w:rFonts w:hint="cs"/>
          <w:b w:val="0"/>
          <w:bCs w:val="0"/>
          <w:caps/>
          <w:sz w:val="24"/>
          <w:szCs w:val="24"/>
          <w:rtl/>
        </w:rPr>
        <w:t xml:space="preserve">תוואי המטרו שעובר, השאלה אם האמירה הזו נכונה גם למגרשים הסמוכים ש, שהתוואי עובר גם בתוך המגרשים ההם, כי אם זה כך הרי ש, מסמך המדיניות </w:t>
      </w:r>
    </w:p>
    <w:p w14:paraId="456B1623" w14:textId="77777777" w:rsidR="001E2274" w:rsidRDefault="001E2274" w:rsidP="00303C03">
      <w:pPr>
        <w:rPr>
          <w:b w:val="0"/>
          <w:bCs w:val="0"/>
          <w:caps/>
          <w:sz w:val="24"/>
          <w:szCs w:val="24"/>
          <w:rtl/>
        </w:rPr>
      </w:pPr>
    </w:p>
    <w:p w14:paraId="3022838F" w14:textId="77777777" w:rsidR="001E2274" w:rsidRDefault="00701631" w:rsidP="00303C03">
      <w:pPr>
        <w:rPr>
          <w:caps/>
          <w:sz w:val="24"/>
          <w:szCs w:val="24"/>
          <w:u w:val="single"/>
          <w:rtl/>
        </w:rPr>
      </w:pPr>
      <w:r w:rsidRPr="00701631">
        <w:rPr>
          <w:rFonts w:hint="cs"/>
          <w:caps/>
          <w:sz w:val="24"/>
          <w:szCs w:val="24"/>
          <w:u w:val="single"/>
          <w:rtl/>
        </w:rPr>
        <w:t>גב</w:t>
      </w:r>
      <w:r w:rsidRPr="00701631">
        <w:rPr>
          <w:caps/>
          <w:sz w:val="24"/>
          <w:szCs w:val="24"/>
          <w:u w:val="single"/>
          <w:rtl/>
        </w:rPr>
        <w:t>'</w:t>
      </w:r>
      <w:r w:rsidRPr="00701631">
        <w:rPr>
          <w:rFonts w:hint="cs"/>
          <w:caps/>
          <w:sz w:val="24"/>
          <w:szCs w:val="24"/>
          <w:u w:val="single"/>
          <w:rtl/>
        </w:rPr>
        <w:t xml:space="preserve"> עליזה זיידלר גרנות - מהנדסת העיר כפר סבא</w:t>
      </w:r>
      <w:r w:rsidR="001E2274">
        <w:rPr>
          <w:rFonts w:hint="cs"/>
          <w:caps/>
          <w:sz w:val="24"/>
          <w:szCs w:val="24"/>
          <w:u w:val="single"/>
          <w:rtl/>
        </w:rPr>
        <w:t>:</w:t>
      </w:r>
    </w:p>
    <w:p w14:paraId="76677F7C" w14:textId="4355080C" w:rsidR="001E2274" w:rsidRDefault="001A047D" w:rsidP="00303C03">
      <w:pPr>
        <w:rPr>
          <w:b w:val="0"/>
          <w:bCs w:val="0"/>
          <w:caps/>
          <w:sz w:val="24"/>
          <w:szCs w:val="24"/>
          <w:rtl/>
        </w:rPr>
      </w:pPr>
      <w:r>
        <w:rPr>
          <w:rFonts w:hint="cs"/>
          <w:b w:val="0"/>
          <w:bCs w:val="0"/>
          <w:caps/>
          <w:sz w:val="24"/>
          <w:szCs w:val="24"/>
          <w:rtl/>
        </w:rPr>
        <w:t xml:space="preserve">לא </w:t>
      </w:r>
    </w:p>
    <w:p w14:paraId="383D1581" w14:textId="77777777" w:rsidR="001E2274" w:rsidRDefault="001E2274" w:rsidP="00303C03">
      <w:pPr>
        <w:rPr>
          <w:b w:val="0"/>
          <w:bCs w:val="0"/>
          <w:caps/>
          <w:sz w:val="24"/>
          <w:szCs w:val="24"/>
          <w:rtl/>
        </w:rPr>
      </w:pPr>
    </w:p>
    <w:p w14:paraId="0FF01D72" w14:textId="77777777" w:rsidR="001E2274" w:rsidRDefault="00935F0D" w:rsidP="00303C03">
      <w:pPr>
        <w:rPr>
          <w:caps/>
          <w:sz w:val="24"/>
          <w:szCs w:val="24"/>
          <w:u w:val="single"/>
          <w:rtl/>
        </w:rPr>
      </w:pPr>
      <w:r w:rsidRPr="00935F0D">
        <w:rPr>
          <w:rFonts w:hint="cs"/>
          <w:caps/>
          <w:sz w:val="24"/>
          <w:szCs w:val="24"/>
          <w:u w:val="single"/>
          <w:rtl/>
        </w:rPr>
        <w:t>גב</w:t>
      </w:r>
      <w:r w:rsidRPr="00935F0D">
        <w:rPr>
          <w:caps/>
          <w:sz w:val="24"/>
          <w:szCs w:val="24"/>
          <w:u w:val="single"/>
          <w:rtl/>
        </w:rPr>
        <w:t>'</w:t>
      </w:r>
      <w:r w:rsidRPr="00935F0D">
        <w:rPr>
          <w:rFonts w:hint="cs"/>
          <w:caps/>
          <w:sz w:val="24"/>
          <w:szCs w:val="24"/>
          <w:u w:val="single"/>
          <w:rtl/>
        </w:rPr>
        <w:t xml:space="preserve"> מירב בליימן שבתאי - נציגת לשכת התכנון</w:t>
      </w:r>
      <w:r w:rsidR="001E2274">
        <w:rPr>
          <w:rFonts w:hint="cs"/>
          <w:caps/>
          <w:sz w:val="24"/>
          <w:szCs w:val="24"/>
          <w:u w:val="single"/>
          <w:rtl/>
        </w:rPr>
        <w:t>:</w:t>
      </w:r>
    </w:p>
    <w:p w14:paraId="2F84355D" w14:textId="371DDE90" w:rsidR="001E2274" w:rsidRDefault="001A047D" w:rsidP="00303C03">
      <w:pPr>
        <w:rPr>
          <w:b w:val="0"/>
          <w:bCs w:val="0"/>
          <w:caps/>
          <w:sz w:val="24"/>
          <w:szCs w:val="24"/>
          <w:rtl/>
        </w:rPr>
      </w:pPr>
      <w:r>
        <w:rPr>
          <w:rFonts w:hint="cs"/>
          <w:b w:val="0"/>
          <w:bCs w:val="0"/>
          <w:caps/>
          <w:sz w:val="24"/>
          <w:szCs w:val="24"/>
          <w:rtl/>
        </w:rPr>
        <w:t xml:space="preserve">הוא לא מאפשר את הבנייה של השלושים קומות כפי ש, כפי שנקבע </w:t>
      </w:r>
    </w:p>
    <w:p w14:paraId="1A6ED912" w14:textId="77777777" w:rsidR="001E2274" w:rsidRDefault="001E2274" w:rsidP="00303C03">
      <w:pPr>
        <w:rPr>
          <w:b w:val="0"/>
          <w:bCs w:val="0"/>
          <w:caps/>
          <w:sz w:val="24"/>
          <w:szCs w:val="24"/>
          <w:rtl/>
        </w:rPr>
      </w:pPr>
    </w:p>
    <w:p w14:paraId="4E6974F0" w14:textId="77777777" w:rsidR="001E2274" w:rsidRDefault="00B7418D" w:rsidP="00303C03">
      <w:pPr>
        <w:rPr>
          <w:caps/>
          <w:sz w:val="24"/>
          <w:szCs w:val="24"/>
          <w:u w:val="single"/>
          <w:rtl/>
        </w:rPr>
      </w:pPr>
      <w:r w:rsidRPr="00B7418D">
        <w:rPr>
          <w:rFonts w:hint="cs"/>
          <w:caps/>
          <w:sz w:val="24"/>
          <w:szCs w:val="24"/>
          <w:u w:val="single"/>
          <w:rtl/>
        </w:rPr>
        <w:t>מר דני אוחנה - אדריכל עורך התוכנית</w:t>
      </w:r>
      <w:r w:rsidR="001E2274">
        <w:rPr>
          <w:rFonts w:hint="cs"/>
          <w:caps/>
          <w:sz w:val="24"/>
          <w:szCs w:val="24"/>
          <w:u w:val="single"/>
          <w:rtl/>
        </w:rPr>
        <w:t>:</w:t>
      </w:r>
    </w:p>
    <w:p w14:paraId="7540D415" w14:textId="09A65DCF" w:rsidR="001E2274" w:rsidRDefault="001A047D" w:rsidP="00303C03">
      <w:pPr>
        <w:rPr>
          <w:b w:val="0"/>
          <w:bCs w:val="0"/>
          <w:caps/>
          <w:sz w:val="24"/>
          <w:szCs w:val="24"/>
          <w:rtl/>
        </w:rPr>
      </w:pPr>
      <w:r>
        <w:rPr>
          <w:rFonts w:hint="cs"/>
          <w:b w:val="0"/>
          <w:bCs w:val="0"/>
          <w:caps/>
          <w:sz w:val="24"/>
          <w:szCs w:val="24"/>
          <w:rtl/>
        </w:rPr>
        <w:t xml:space="preserve">ישנו ישנו מגרש אחד בעצם ש, המטרו עובר בתוכו ואני (לא ברור) והוא כבר נבנה, אנחנו בעצם המגרש המשמעותי ביותר שהוא מגרש פנוי מבנייה שבעצם אני מנסה לחזור חזרה ש, </w:t>
      </w:r>
    </w:p>
    <w:p w14:paraId="298A4DE6" w14:textId="77777777" w:rsidR="001E2274" w:rsidRDefault="001E2274" w:rsidP="00303C03">
      <w:pPr>
        <w:rPr>
          <w:b w:val="0"/>
          <w:bCs w:val="0"/>
          <w:caps/>
          <w:sz w:val="24"/>
          <w:szCs w:val="24"/>
          <w:rtl/>
        </w:rPr>
      </w:pPr>
    </w:p>
    <w:p w14:paraId="31B8C54B" w14:textId="77777777" w:rsidR="001E2274" w:rsidRDefault="00B20642" w:rsidP="00303C03">
      <w:pPr>
        <w:rPr>
          <w:caps/>
          <w:sz w:val="24"/>
          <w:szCs w:val="24"/>
          <w:u w:val="single"/>
          <w:rtl/>
        </w:rPr>
      </w:pPr>
      <w:r w:rsidRPr="00B20642">
        <w:rPr>
          <w:rFonts w:hint="cs"/>
          <w:caps/>
          <w:sz w:val="24"/>
          <w:szCs w:val="24"/>
          <w:u w:val="single"/>
          <w:rtl/>
        </w:rPr>
        <w:t>גב</w:t>
      </w:r>
      <w:r w:rsidRPr="00B20642">
        <w:rPr>
          <w:caps/>
          <w:sz w:val="24"/>
          <w:szCs w:val="24"/>
          <w:u w:val="single"/>
          <w:rtl/>
        </w:rPr>
        <w:t>'</w:t>
      </w:r>
      <w:r w:rsidRPr="00B20642">
        <w:rPr>
          <w:rFonts w:hint="cs"/>
          <w:caps/>
          <w:sz w:val="24"/>
          <w:szCs w:val="24"/>
          <w:u w:val="single"/>
          <w:rtl/>
        </w:rPr>
        <w:t xml:space="preserve"> אביבה פלח - מתכננת בתוכנית</w:t>
      </w:r>
      <w:r w:rsidR="001E2274">
        <w:rPr>
          <w:rFonts w:hint="cs"/>
          <w:caps/>
          <w:sz w:val="24"/>
          <w:szCs w:val="24"/>
          <w:u w:val="single"/>
          <w:rtl/>
        </w:rPr>
        <w:t>:</w:t>
      </w:r>
    </w:p>
    <w:p w14:paraId="6517C9CC" w14:textId="3EB7F181" w:rsidR="001E2274" w:rsidRDefault="001A047D" w:rsidP="00303C03">
      <w:pPr>
        <w:rPr>
          <w:b w:val="0"/>
          <w:bCs w:val="0"/>
          <w:caps/>
          <w:sz w:val="24"/>
          <w:szCs w:val="24"/>
          <w:rtl/>
        </w:rPr>
      </w:pPr>
      <w:r>
        <w:rPr>
          <w:rFonts w:hint="cs"/>
          <w:b w:val="0"/>
          <w:bCs w:val="0"/>
          <w:caps/>
          <w:sz w:val="24"/>
          <w:szCs w:val="24"/>
          <w:rtl/>
        </w:rPr>
        <w:t>שקופיות ראשונות</w:t>
      </w:r>
    </w:p>
    <w:p w14:paraId="39DB3989" w14:textId="77777777" w:rsidR="001E2274" w:rsidRDefault="001E2274" w:rsidP="00303C03">
      <w:pPr>
        <w:rPr>
          <w:b w:val="0"/>
          <w:bCs w:val="0"/>
          <w:caps/>
          <w:sz w:val="24"/>
          <w:szCs w:val="24"/>
          <w:rtl/>
        </w:rPr>
      </w:pPr>
    </w:p>
    <w:p w14:paraId="74F4C334" w14:textId="77777777" w:rsidR="001E2274" w:rsidRDefault="00B7418D" w:rsidP="00303C03">
      <w:pPr>
        <w:rPr>
          <w:caps/>
          <w:sz w:val="24"/>
          <w:szCs w:val="24"/>
          <w:u w:val="single"/>
          <w:rtl/>
        </w:rPr>
      </w:pPr>
      <w:r w:rsidRPr="00B7418D">
        <w:rPr>
          <w:rFonts w:hint="cs"/>
          <w:caps/>
          <w:sz w:val="24"/>
          <w:szCs w:val="24"/>
          <w:u w:val="single"/>
          <w:rtl/>
        </w:rPr>
        <w:t>מר דני אוחנה - אדריכל עורך התוכנית</w:t>
      </w:r>
      <w:r w:rsidR="001E2274">
        <w:rPr>
          <w:rFonts w:hint="cs"/>
          <w:caps/>
          <w:sz w:val="24"/>
          <w:szCs w:val="24"/>
          <w:u w:val="single"/>
          <w:rtl/>
        </w:rPr>
        <w:t>:</w:t>
      </w:r>
    </w:p>
    <w:p w14:paraId="27C7FD8E" w14:textId="1875A983" w:rsidR="001E2274" w:rsidRDefault="001A047D" w:rsidP="00303C03">
      <w:pPr>
        <w:rPr>
          <w:b w:val="0"/>
          <w:bCs w:val="0"/>
          <w:caps/>
          <w:sz w:val="24"/>
          <w:szCs w:val="24"/>
          <w:rtl/>
        </w:rPr>
      </w:pPr>
      <w:r>
        <w:rPr>
          <w:rFonts w:hint="cs"/>
          <w:b w:val="0"/>
          <w:bCs w:val="0"/>
          <w:caps/>
          <w:sz w:val="24"/>
          <w:szCs w:val="24"/>
          <w:rtl/>
        </w:rPr>
        <w:t>... בעצם את הנושא של מטרו אמ1, אני כן</w:t>
      </w:r>
      <w:r w:rsidR="000F703D">
        <w:rPr>
          <w:rFonts w:hint="cs"/>
          <w:b w:val="0"/>
          <w:bCs w:val="0"/>
          <w:caps/>
          <w:sz w:val="24"/>
          <w:szCs w:val="24"/>
          <w:rtl/>
        </w:rPr>
        <w:t xml:space="preserve"> </w:t>
      </w:r>
      <w:r>
        <w:rPr>
          <w:rFonts w:hint="cs"/>
          <w:b w:val="0"/>
          <w:bCs w:val="0"/>
          <w:caps/>
          <w:sz w:val="24"/>
          <w:szCs w:val="24"/>
          <w:rtl/>
        </w:rPr>
        <w:t>...</w:t>
      </w:r>
    </w:p>
    <w:p w14:paraId="2A3B1377" w14:textId="77777777" w:rsidR="001E2274" w:rsidRDefault="001E2274" w:rsidP="00303C03">
      <w:pPr>
        <w:rPr>
          <w:b w:val="0"/>
          <w:bCs w:val="0"/>
          <w:caps/>
          <w:sz w:val="24"/>
          <w:szCs w:val="24"/>
          <w:rtl/>
        </w:rPr>
      </w:pPr>
    </w:p>
    <w:p w14:paraId="0C96A7E3" w14:textId="77777777" w:rsidR="001E2274" w:rsidRDefault="00701631" w:rsidP="00303C03">
      <w:pPr>
        <w:rPr>
          <w:caps/>
          <w:sz w:val="24"/>
          <w:szCs w:val="24"/>
          <w:u w:val="single"/>
          <w:rtl/>
        </w:rPr>
      </w:pPr>
      <w:r w:rsidRPr="00701631">
        <w:rPr>
          <w:rFonts w:hint="cs"/>
          <w:caps/>
          <w:sz w:val="24"/>
          <w:szCs w:val="24"/>
          <w:u w:val="single"/>
          <w:rtl/>
        </w:rPr>
        <w:t>גב</w:t>
      </w:r>
      <w:r w:rsidRPr="00701631">
        <w:rPr>
          <w:caps/>
          <w:sz w:val="24"/>
          <w:szCs w:val="24"/>
          <w:u w:val="single"/>
          <w:rtl/>
        </w:rPr>
        <w:t>'</w:t>
      </w:r>
      <w:r w:rsidRPr="00701631">
        <w:rPr>
          <w:rFonts w:hint="cs"/>
          <w:caps/>
          <w:sz w:val="24"/>
          <w:szCs w:val="24"/>
          <w:u w:val="single"/>
          <w:rtl/>
        </w:rPr>
        <w:t xml:space="preserve"> עליזה זיידלר גרנות - מהנדסת העיר כפר סבא</w:t>
      </w:r>
      <w:r w:rsidR="001E2274">
        <w:rPr>
          <w:rFonts w:hint="cs"/>
          <w:caps/>
          <w:sz w:val="24"/>
          <w:szCs w:val="24"/>
          <w:u w:val="single"/>
          <w:rtl/>
        </w:rPr>
        <w:t>:</w:t>
      </w:r>
    </w:p>
    <w:p w14:paraId="69552519" w14:textId="6CF1A011" w:rsidR="001E2274" w:rsidRDefault="001A047D" w:rsidP="00303C03">
      <w:pPr>
        <w:rPr>
          <w:b w:val="0"/>
          <w:bCs w:val="0"/>
          <w:caps/>
          <w:sz w:val="24"/>
          <w:szCs w:val="24"/>
          <w:rtl/>
        </w:rPr>
      </w:pPr>
      <w:r>
        <w:rPr>
          <w:rFonts w:hint="cs"/>
          <w:b w:val="0"/>
          <w:bCs w:val="0"/>
          <w:caps/>
          <w:sz w:val="24"/>
          <w:szCs w:val="24"/>
          <w:rtl/>
        </w:rPr>
        <w:t xml:space="preserve">(לא ברור) אנחנו יכולים להעלות את הגיאייס שתראו </w:t>
      </w:r>
    </w:p>
    <w:p w14:paraId="376675C7" w14:textId="77777777" w:rsidR="001E2274" w:rsidRDefault="001E2274" w:rsidP="00303C03">
      <w:pPr>
        <w:rPr>
          <w:b w:val="0"/>
          <w:bCs w:val="0"/>
          <w:caps/>
          <w:sz w:val="24"/>
          <w:szCs w:val="24"/>
          <w:rtl/>
        </w:rPr>
      </w:pPr>
    </w:p>
    <w:p w14:paraId="1E469078" w14:textId="77777777" w:rsidR="001E2274" w:rsidRDefault="00935F0D" w:rsidP="00303C03">
      <w:pPr>
        <w:rPr>
          <w:caps/>
          <w:sz w:val="24"/>
          <w:szCs w:val="24"/>
          <w:u w:val="single"/>
          <w:rtl/>
        </w:rPr>
      </w:pPr>
      <w:r w:rsidRPr="00935F0D">
        <w:rPr>
          <w:rFonts w:hint="cs"/>
          <w:caps/>
          <w:sz w:val="24"/>
          <w:szCs w:val="24"/>
          <w:u w:val="single"/>
          <w:rtl/>
        </w:rPr>
        <w:t>גב</w:t>
      </w:r>
      <w:r w:rsidRPr="00935F0D">
        <w:rPr>
          <w:caps/>
          <w:sz w:val="24"/>
          <w:szCs w:val="24"/>
          <w:u w:val="single"/>
          <w:rtl/>
        </w:rPr>
        <w:t>'</w:t>
      </w:r>
      <w:r w:rsidRPr="00935F0D">
        <w:rPr>
          <w:rFonts w:hint="cs"/>
          <w:caps/>
          <w:sz w:val="24"/>
          <w:szCs w:val="24"/>
          <w:u w:val="single"/>
          <w:rtl/>
        </w:rPr>
        <w:t xml:space="preserve"> מירב בליימן שבתאי - נציגת לשכת התכנון</w:t>
      </w:r>
      <w:r w:rsidR="001E2274">
        <w:rPr>
          <w:rFonts w:hint="cs"/>
          <w:caps/>
          <w:sz w:val="24"/>
          <w:szCs w:val="24"/>
          <w:u w:val="single"/>
          <w:rtl/>
        </w:rPr>
        <w:t>:</w:t>
      </w:r>
    </w:p>
    <w:p w14:paraId="7B914B10" w14:textId="0AB35EC0" w:rsidR="001E2274" w:rsidRDefault="001A047D" w:rsidP="00303C03">
      <w:pPr>
        <w:rPr>
          <w:b w:val="0"/>
          <w:bCs w:val="0"/>
          <w:caps/>
          <w:sz w:val="24"/>
          <w:szCs w:val="24"/>
          <w:rtl/>
        </w:rPr>
      </w:pPr>
      <w:r>
        <w:rPr>
          <w:rFonts w:hint="cs"/>
          <w:b w:val="0"/>
          <w:bCs w:val="0"/>
          <w:caps/>
          <w:sz w:val="24"/>
          <w:szCs w:val="24"/>
          <w:rtl/>
        </w:rPr>
        <w:t xml:space="preserve">הנה מה זה מה זה המגרש שמדרום לאלפיים וארבע גם שמה יש תוואי של מטרו זה אומר שגם שם אי אפשר לממש את כל הרחק? </w:t>
      </w:r>
    </w:p>
    <w:p w14:paraId="70C119F3" w14:textId="77777777" w:rsidR="001E2274" w:rsidRDefault="001E2274" w:rsidP="00303C03">
      <w:pPr>
        <w:rPr>
          <w:b w:val="0"/>
          <w:bCs w:val="0"/>
          <w:caps/>
          <w:sz w:val="24"/>
          <w:szCs w:val="24"/>
          <w:rtl/>
        </w:rPr>
      </w:pPr>
    </w:p>
    <w:p w14:paraId="50EBE6F4" w14:textId="77777777" w:rsidR="001E2274" w:rsidRDefault="00401C8B" w:rsidP="001A047D">
      <w:pPr>
        <w:rPr>
          <w:caps/>
          <w:sz w:val="24"/>
          <w:szCs w:val="24"/>
          <w:u w:val="single"/>
          <w:rtl/>
        </w:rPr>
      </w:pPr>
      <w:r w:rsidRPr="00401C8B">
        <w:rPr>
          <w:rFonts w:hint="cs"/>
          <w:caps/>
          <w:sz w:val="24"/>
          <w:szCs w:val="24"/>
          <w:u w:val="single"/>
          <w:rtl/>
        </w:rPr>
        <w:t>גב</w:t>
      </w:r>
      <w:r w:rsidRPr="00401C8B">
        <w:rPr>
          <w:caps/>
          <w:sz w:val="24"/>
          <w:szCs w:val="24"/>
          <w:u w:val="single"/>
          <w:rtl/>
        </w:rPr>
        <w:t>'</w:t>
      </w:r>
      <w:r w:rsidRPr="00401C8B">
        <w:rPr>
          <w:rFonts w:hint="cs"/>
          <w:caps/>
          <w:sz w:val="24"/>
          <w:szCs w:val="24"/>
          <w:u w:val="single"/>
          <w:rtl/>
        </w:rPr>
        <w:t xml:space="preserve"> נוגה די סגני - מנהלת מחלקת תכנון בעיריית כפר סבא</w:t>
      </w:r>
      <w:r w:rsidR="001E2274">
        <w:rPr>
          <w:rFonts w:hint="cs"/>
          <w:caps/>
          <w:sz w:val="24"/>
          <w:szCs w:val="24"/>
          <w:u w:val="single"/>
          <w:rtl/>
        </w:rPr>
        <w:t>:</w:t>
      </w:r>
    </w:p>
    <w:p w14:paraId="0E5437DC" w14:textId="1420FF39" w:rsidR="001E2274" w:rsidRDefault="001A047D" w:rsidP="001A047D">
      <w:pPr>
        <w:rPr>
          <w:b w:val="0"/>
          <w:bCs w:val="0"/>
          <w:caps/>
          <w:sz w:val="24"/>
          <w:szCs w:val="24"/>
          <w:rtl/>
        </w:rPr>
      </w:pPr>
      <w:r>
        <w:rPr>
          <w:rFonts w:hint="cs"/>
          <w:b w:val="0"/>
          <w:bCs w:val="0"/>
          <w:caps/>
          <w:sz w:val="24"/>
          <w:szCs w:val="24"/>
          <w:rtl/>
        </w:rPr>
        <w:t xml:space="preserve">... יש את מבנה של מגדל של מבינים שהוא כבר בנוי </w:t>
      </w:r>
    </w:p>
    <w:p w14:paraId="3B0D6422" w14:textId="77777777" w:rsidR="001E2274" w:rsidRDefault="001E2274" w:rsidP="001A047D">
      <w:pPr>
        <w:rPr>
          <w:b w:val="0"/>
          <w:bCs w:val="0"/>
          <w:caps/>
          <w:sz w:val="24"/>
          <w:szCs w:val="24"/>
          <w:rtl/>
        </w:rPr>
      </w:pPr>
    </w:p>
    <w:p w14:paraId="1C86E75C" w14:textId="77777777" w:rsidR="001E2274" w:rsidRDefault="00701631" w:rsidP="001A047D">
      <w:pPr>
        <w:rPr>
          <w:caps/>
          <w:sz w:val="24"/>
          <w:szCs w:val="24"/>
          <w:u w:val="single"/>
          <w:rtl/>
        </w:rPr>
      </w:pPr>
      <w:r w:rsidRPr="00701631">
        <w:rPr>
          <w:rFonts w:hint="cs"/>
          <w:caps/>
          <w:sz w:val="24"/>
          <w:szCs w:val="24"/>
          <w:u w:val="single"/>
          <w:rtl/>
        </w:rPr>
        <w:t>גב</w:t>
      </w:r>
      <w:r w:rsidRPr="00701631">
        <w:rPr>
          <w:caps/>
          <w:sz w:val="24"/>
          <w:szCs w:val="24"/>
          <w:u w:val="single"/>
          <w:rtl/>
        </w:rPr>
        <w:t>'</w:t>
      </w:r>
      <w:r w:rsidRPr="00701631">
        <w:rPr>
          <w:rFonts w:hint="cs"/>
          <w:caps/>
          <w:sz w:val="24"/>
          <w:szCs w:val="24"/>
          <w:u w:val="single"/>
          <w:rtl/>
        </w:rPr>
        <w:t xml:space="preserve"> עליזה זיידלר גרנות - מהנדסת העיר כפר סבא</w:t>
      </w:r>
      <w:r w:rsidR="001E2274">
        <w:rPr>
          <w:rFonts w:hint="cs"/>
          <w:caps/>
          <w:sz w:val="24"/>
          <w:szCs w:val="24"/>
          <w:u w:val="single"/>
          <w:rtl/>
        </w:rPr>
        <w:t>:</w:t>
      </w:r>
    </w:p>
    <w:p w14:paraId="1635BC51" w14:textId="0507EFCB" w:rsidR="001E2274" w:rsidRDefault="001A047D" w:rsidP="001A047D">
      <w:pPr>
        <w:rPr>
          <w:b w:val="0"/>
          <w:bCs w:val="0"/>
          <w:caps/>
          <w:sz w:val="24"/>
          <w:szCs w:val="24"/>
          <w:rtl/>
        </w:rPr>
      </w:pPr>
      <w:r>
        <w:rPr>
          <w:rFonts w:hint="cs"/>
          <w:b w:val="0"/>
          <w:bCs w:val="0"/>
          <w:caps/>
          <w:sz w:val="24"/>
          <w:szCs w:val="24"/>
          <w:rtl/>
        </w:rPr>
        <w:t xml:space="preserve">נבנה </w:t>
      </w:r>
    </w:p>
    <w:p w14:paraId="0BC732B6" w14:textId="77777777" w:rsidR="001E2274" w:rsidRDefault="001E2274" w:rsidP="001A047D">
      <w:pPr>
        <w:rPr>
          <w:b w:val="0"/>
          <w:bCs w:val="0"/>
          <w:caps/>
          <w:sz w:val="24"/>
          <w:szCs w:val="24"/>
          <w:rtl/>
        </w:rPr>
      </w:pPr>
    </w:p>
    <w:p w14:paraId="3C41D67B" w14:textId="77777777" w:rsidR="001E2274" w:rsidRDefault="00D26530" w:rsidP="001A047D">
      <w:pPr>
        <w:rPr>
          <w:caps/>
          <w:sz w:val="24"/>
          <w:szCs w:val="24"/>
          <w:u w:val="single"/>
          <w:rtl/>
        </w:rPr>
      </w:pPr>
      <w:r w:rsidRPr="00D26530">
        <w:rPr>
          <w:rFonts w:hint="cs"/>
          <w:caps/>
          <w:sz w:val="24"/>
          <w:szCs w:val="24"/>
          <w:u w:val="single"/>
          <w:rtl/>
        </w:rPr>
        <w:t>מר יאיר אילן - מנהל מחלקת תב</w:t>
      </w:r>
      <w:r w:rsidRPr="00D26530">
        <w:rPr>
          <w:caps/>
          <w:sz w:val="24"/>
          <w:szCs w:val="24"/>
          <w:u w:val="single"/>
          <w:rtl/>
        </w:rPr>
        <w:t>"</w:t>
      </w:r>
      <w:r w:rsidRPr="00D26530">
        <w:rPr>
          <w:rFonts w:hint="cs"/>
          <w:caps/>
          <w:sz w:val="24"/>
          <w:szCs w:val="24"/>
          <w:u w:val="single"/>
          <w:rtl/>
        </w:rPr>
        <w:t>ע בשופרסל נדל</w:t>
      </w:r>
      <w:r w:rsidRPr="00D26530">
        <w:rPr>
          <w:caps/>
          <w:sz w:val="24"/>
          <w:szCs w:val="24"/>
          <w:u w:val="single"/>
          <w:rtl/>
        </w:rPr>
        <w:t>"</w:t>
      </w:r>
      <w:r w:rsidRPr="00D26530">
        <w:rPr>
          <w:rFonts w:hint="cs"/>
          <w:caps/>
          <w:sz w:val="24"/>
          <w:szCs w:val="24"/>
          <w:u w:val="single"/>
          <w:rtl/>
        </w:rPr>
        <w:t>ן</w:t>
      </w:r>
      <w:r w:rsidR="001E2274">
        <w:rPr>
          <w:rFonts w:hint="cs"/>
          <w:caps/>
          <w:sz w:val="24"/>
          <w:szCs w:val="24"/>
          <w:u w:val="single"/>
          <w:rtl/>
        </w:rPr>
        <w:t>:</w:t>
      </w:r>
    </w:p>
    <w:p w14:paraId="3F2BAED3" w14:textId="7E667921" w:rsidR="001E2274" w:rsidRDefault="001A047D" w:rsidP="001A047D">
      <w:pPr>
        <w:rPr>
          <w:b w:val="0"/>
          <w:bCs w:val="0"/>
          <w:caps/>
          <w:sz w:val="24"/>
          <w:szCs w:val="24"/>
          <w:rtl/>
        </w:rPr>
      </w:pPr>
      <w:r>
        <w:rPr>
          <w:rFonts w:hint="cs"/>
          <w:b w:val="0"/>
          <w:bCs w:val="0"/>
          <w:caps/>
          <w:sz w:val="24"/>
          <w:szCs w:val="24"/>
          <w:rtl/>
        </w:rPr>
        <w:t>וגם המגרשים האלה מרוחקים מהמסוף ...</w:t>
      </w:r>
    </w:p>
    <w:p w14:paraId="73F13918" w14:textId="77777777" w:rsidR="001E2274" w:rsidRDefault="001E2274" w:rsidP="001A047D">
      <w:pPr>
        <w:rPr>
          <w:b w:val="0"/>
          <w:bCs w:val="0"/>
          <w:caps/>
          <w:sz w:val="24"/>
          <w:szCs w:val="24"/>
          <w:rtl/>
        </w:rPr>
      </w:pPr>
    </w:p>
    <w:p w14:paraId="09F2DF81" w14:textId="77777777" w:rsidR="001E2274" w:rsidRDefault="001A047D" w:rsidP="001A047D">
      <w:pPr>
        <w:rPr>
          <w:b w:val="0"/>
          <w:bCs w:val="0"/>
          <w:caps/>
          <w:sz w:val="24"/>
          <w:szCs w:val="24"/>
          <w:rtl/>
        </w:rPr>
      </w:pPr>
      <w:r>
        <w:rPr>
          <w:rFonts w:hint="cs"/>
          <w:b w:val="0"/>
          <w:bCs w:val="0"/>
          <w:caps/>
          <w:sz w:val="24"/>
          <w:szCs w:val="24"/>
          <w:rtl/>
        </w:rPr>
        <w:t>(מדברים ביחד)</w:t>
      </w:r>
    </w:p>
    <w:p w14:paraId="08284AC7" w14:textId="77777777" w:rsidR="001E2274" w:rsidRDefault="001E2274" w:rsidP="001A047D">
      <w:pPr>
        <w:rPr>
          <w:b w:val="0"/>
          <w:bCs w:val="0"/>
          <w:caps/>
          <w:sz w:val="24"/>
          <w:szCs w:val="24"/>
          <w:rtl/>
        </w:rPr>
      </w:pPr>
    </w:p>
    <w:p w14:paraId="307B01BB" w14:textId="77777777" w:rsidR="001E2274" w:rsidRDefault="00701631" w:rsidP="001A047D">
      <w:pPr>
        <w:rPr>
          <w:caps/>
          <w:sz w:val="24"/>
          <w:szCs w:val="24"/>
          <w:u w:val="single"/>
          <w:rtl/>
        </w:rPr>
      </w:pPr>
      <w:r w:rsidRPr="00701631">
        <w:rPr>
          <w:rFonts w:hint="cs"/>
          <w:caps/>
          <w:sz w:val="24"/>
          <w:szCs w:val="24"/>
          <w:u w:val="single"/>
          <w:rtl/>
        </w:rPr>
        <w:t>גב</w:t>
      </w:r>
      <w:r w:rsidRPr="00701631">
        <w:rPr>
          <w:caps/>
          <w:sz w:val="24"/>
          <w:szCs w:val="24"/>
          <w:u w:val="single"/>
          <w:rtl/>
        </w:rPr>
        <w:t>'</w:t>
      </w:r>
      <w:r w:rsidRPr="00701631">
        <w:rPr>
          <w:rFonts w:hint="cs"/>
          <w:caps/>
          <w:sz w:val="24"/>
          <w:szCs w:val="24"/>
          <w:u w:val="single"/>
          <w:rtl/>
        </w:rPr>
        <w:t xml:space="preserve"> עליזה זיידלר גרנות - מהנדסת העיר כפר סבא</w:t>
      </w:r>
      <w:r w:rsidR="001E2274">
        <w:rPr>
          <w:rFonts w:hint="cs"/>
          <w:caps/>
          <w:sz w:val="24"/>
          <w:szCs w:val="24"/>
          <w:u w:val="single"/>
          <w:rtl/>
        </w:rPr>
        <w:t>:</w:t>
      </w:r>
    </w:p>
    <w:p w14:paraId="5D0BA6E7" w14:textId="44CE1150" w:rsidR="001E2274" w:rsidRDefault="001A047D" w:rsidP="001A047D">
      <w:pPr>
        <w:rPr>
          <w:b w:val="0"/>
          <w:bCs w:val="0"/>
          <w:caps/>
          <w:sz w:val="24"/>
          <w:szCs w:val="24"/>
          <w:rtl/>
        </w:rPr>
      </w:pPr>
      <w:r>
        <w:rPr>
          <w:rFonts w:hint="cs"/>
          <w:b w:val="0"/>
          <w:bCs w:val="0"/>
          <w:caps/>
          <w:sz w:val="24"/>
          <w:szCs w:val="24"/>
          <w:rtl/>
        </w:rPr>
        <w:t>אוקיי הכל בנוי גם שרונה גם שרונה בנוי וגם מניבים בנוי</w:t>
      </w:r>
    </w:p>
    <w:p w14:paraId="0CC96DEB" w14:textId="77777777" w:rsidR="001E2274" w:rsidRDefault="001E2274" w:rsidP="001A047D">
      <w:pPr>
        <w:rPr>
          <w:b w:val="0"/>
          <w:bCs w:val="0"/>
          <w:caps/>
          <w:sz w:val="24"/>
          <w:szCs w:val="24"/>
          <w:rtl/>
        </w:rPr>
      </w:pPr>
    </w:p>
    <w:p w14:paraId="26AB296B" w14:textId="77777777" w:rsidR="001E2274" w:rsidRDefault="00935F0D" w:rsidP="001A047D">
      <w:pPr>
        <w:rPr>
          <w:caps/>
          <w:sz w:val="24"/>
          <w:szCs w:val="24"/>
          <w:u w:val="single"/>
          <w:rtl/>
        </w:rPr>
      </w:pPr>
      <w:r w:rsidRPr="00935F0D">
        <w:rPr>
          <w:rFonts w:hint="cs"/>
          <w:caps/>
          <w:sz w:val="24"/>
          <w:szCs w:val="24"/>
          <w:u w:val="single"/>
          <w:rtl/>
        </w:rPr>
        <w:t>גב</w:t>
      </w:r>
      <w:r w:rsidRPr="00935F0D">
        <w:rPr>
          <w:caps/>
          <w:sz w:val="24"/>
          <w:szCs w:val="24"/>
          <w:u w:val="single"/>
          <w:rtl/>
        </w:rPr>
        <w:t>'</w:t>
      </w:r>
      <w:r w:rsidRPr="00935F0D">
        <w:rPr>
          <w:rFonts w:hint="cs"/>
          <w:caps/>
          <w:sz w:val="24"/>
          <w:szCs w:val="24"/>
          <w:u w:val="single"/>
          <w:rtl/>
        </w:rPr>
        <w:t xml:space="preserve"> מירב בליימן שבתאי - נציגת לשכת התכנון</w:t>
      </w:r>
      <w:r w:rsidR="001E2274">
        <w:rPr>
          <w:rFonts w:hint="cs"/>
          <w:caps/>
          <w:sz w:val="24"/>
          <w:szCs w:val="24"/>
          <w:u w:val="single"/>
          <w:rtl/>
        </w:rPr>
        <w:t>:</w:t>
      </w:r>
    </w:p>
    <w:p w14:paraId="44E13EBF" w14:textId="79FE2A56" w:rsidR="001E2274" w:rsidRDefault="001A047D" w:rsidP="001A047D">
      <w:pPr>
        <w:rPr>
          <w:b w:val="0"/>
          <w:bCs w:val="0"/>
          <w:caps/>
          <w:sz w:val="24"/>
          <w:szCs w:val="24"/>
          <w:rtl/>
        </w:rPr>
      </w:pPr>
      <w:r>
        <w:rPr>
          <w:rFonts w:hint="cs"/>
          <w:b w:val="0"/>
          <w:bCs w:val="0"/>
          <w:caps/>
          <w:sz w:val="24"/>
          <w:szCs w:val="24"/>
          <w:rtl/>
        </w:rPr>
        <w:t>ולמניבים</w:t>
      </w:r>
    </w:p>
    <w:p w14:paraId="268A77A3" w14:textId="77777777" w:rsidR="001E2274" w:rsidRDefault="001E2274" w:rsidP="001A047D">
      <w:pPr>
        <w:rPr>
          <w:b w:val="0"/>
          <w:bCs w:val="0"/>
          <w:caps/>
          <w:sz w:val="24"/>
          <w:szCs w:val="24"/>
          <w:rtl/>
        </w:rPr>
      </w:pPr>
    </w:p>
    <w:p w14:paraId="0B7C0997" w14:textId="77777777" w:rsidR="001E2274" w:rsidRDefault="00B7418D" w:rsidP="001A047D">
      <w:pPr>
        <w:rPr>
          <w:caps/>
          <w:sz w:val="24"/>
          <w:szCs w:val="24"/>
          <w:u w:val="single"/>
          <w:rtl/>
        </w:rPr>
      </w:pPr>
      <w:r w:rsidRPr="00B7418D">
        <w:rPr>
          <w:rFonts w:hint="cs"/>
          <w:caps/>
          <w:sz w:val="24"/>
          <w:szCs w:val="24"/>
          <w:u w:val="single"/>
          <w:rtl/>
        </w:rPr>
        <w:t>מר דני אוחנה - אדריכל עורך התוכנית</w:t>
      </w:r>
      <w:r w:rsidR="001E2274">
        <w:rPr>
          <w:rFonts w:hint="cs"/>
          <w:caps/>
          <w:sz w:val="24"/>
          <w:szCs w:val="24"/>
          <w:u w:val="single"/>
          <w:rtl/>
        </w:rPr>
        <w:t>:</w:t>
      </w:r>
    </w:p>
    <w:p w14:paraId="1E392C14" w14:textId="0F60B13C" w:rsidR="001E2274" w:rsidRDefault="001A047D" w:rsidP="001A047D">
      <w:pPr>
        <w:rPr>
          <w:b w:val="0"/>
          <w:bCs w:val="0"/>
          <w:caps/>
          <w:sz w:val="24"/>
          <w:szCs w:val="24"/>
          <w:rtl/>
        </w:rPr>
      </w:pPr>
      <w:r>
        <w:rPr>
          <w:rFonts w:hint="cs"/>
          <w:b w:val="0"/>
          <w:bCs w:val="0"/>
          <w:caps/>
          <w:sz w:val="24"/>
          <w:szCs w:val="24"/>
          <w:rtl/>
        </w:rPr>
        <w:t xml:space="preserve">אני חייב להגיד גם ש, </w:t>
      </w:r>
    </w:p>
    <w:p w14:paraId="291C6296" w14:textId="77777777" w:rsidR="001E2274" w:rsidRDefault="001E2274" w:rsidP="001A047D">
      <w:pPr>
        <w:rPr>
          <w:b w:val="0"/>
          <w:bCs w:val="0"/>
          <w:caps/>
          <w:sz w:val="24"/>
          <w:szCs w:val="24"/>
          <w:rtl/>
        </w:rPr>
      </w:pPr>
    </w:p>
    <w:p w14:paraId="04AB5554" w14:textId="77777777" w:rsidR="001E2274" w:rsidRDefault="00D26530" w:rsidP="001A047D">
      <w:pPr>
        <w:rPr>
          <w:caps/>
          <w:sz w:val="24"/>
          <w:szCs w:val="24"/>
          <w:u w:val="single"/>
          <w:rtl/>
        </w:rPr>
      </w:pPr>
      <w:r w:rsidRPr="00D26530">
        <w:rPr>
          <w:rFonts w:hint="cs"/>
          <w:caps/>
          <w:sz w:val="24"/>
          <w:szCs w:val="24"/>
          <w:u w:val="single"/>
          <w:rtl/>
        </w:rPr>
        <w:t>מר יאיר אילן - מנהל מחלקת תב</w:t>
      </w:r>
      <w:r w:rsidRPr="00D26530">
        <w:rPr>
          <w:caps/>
          <w:sz w:val="24"/>
          <w:szCs w:val="24"/>
          <w:u w:val="single"/>
          <w:rtl/>
        </w:rPr>
        <w:t>"</w:t>
      </w:r>
      <w:r w:rsidRPr="00D26530">
        <w:rPr>
          <w:rFonts w:hint="cs"/>
          <w:caps/>
          <w:sz w:val="24"/>
          <w:szCs w:val="24"/>
          <w:u w:val="single"/>
          <w:rtl/>
        </w:rPr>
        <w:t>ע בשופרסל נדל</w:t>
      </w:r>
      <w:r w:rsidRPr="00D26530">
        <w:rPr>
          <w:caps/>
          <w:sz w:val="24"/>
          <w:szCs w:val="24"/>
          <w:u w:val="single"/>
          <w:rtl/>
        </w:rPr>
        <w:t>"</w:t>
      </w:r>
      <w:r w:rsidRPr="00D26530">
        <w:rPr>
          <w:rFonts w:hint="cs"/>
          <w:caps/>
          <w:sz w:val="24"/>
          <w:szCs w:val="24"/>
          <w:u w:val="single"/>
          <w:rtl/>
        </w:rPr>
        <w:t>ן</w:t>
      </w:r>
      <w:r w:rsidR="001E2274">
        <w:rPr>
          <w:rFonts w:hint="cs"/>
          <w:caps/>
          <w:sz w:val="24"/>
          <w:szCs w:val="24"/>
          <w:u w:val="single"/>
          <w:rtl/>
        </w:rPr>
        <w:t>:</w:t>
      </w:r>
    </w:p>
    <w:p w14:paraId="3A9B6F49" w14:textId="3088A193" w:rsidR="001E2274" w:rsidRDefault="001A047D" w:rsidP="001A047D">
      <w:pPr>
        <w:rPr>
          <w:b w:val="0"/>
          <w:bCs w:val="0"/>
          <w:caps/>
          <w:sz w:val="24"/>
          <w:szCs w:val="24"/>
          <w:rtl/>
        </w:rPr>
      </w:pPr>
      <w:r>
        <w:rPr>
          <w:rFonts w:hint="cs"/>
          <w:b w:val="0"/>
          <w:bCs w:val="0"/>
          <w:caps/>
          <w:sz w:val="24"/>
          <w:szCs w:val="24"/>
          <w:rtl/>
        </w:rPr>
        <w:t xml:space="preserve">אבל זה מגרשים שהרחק הממוצע שלהם נמוך משתים עשרה בגלל שהם לא צמודים ל, ל, תחנת האוטובוס </w:t>
      </w:r>
    </w:p>
    <w:p w14:paraId="40FEDB13" w14:textId="77777777" w:rsidR="001E2274" w:rsidRDefault="001E2274" w:rsidP="001A047D">
      <w:pPr>
        <w:rPr>
          <w:b w:val="0"/>
          <w:bCs w:val="0"/>
          <w:caps/>
          <w:sz w:val="24"/>
          <w:szCs w:val="24"/>
          <w:rtl/>
        </w:rPr>
      </w:pPr>
    </w:p>
    <w:p w14:paraId="487C1890" w14:textId="77777777" w:rsidR="001E2274" w:rsidRDefault="00701631" w:rsidP="001A047D">
      <w:pPr>
        <w:rPr>
          <w:caps/>
          <w:sz w:val="24"/>
          <w:szCs w:val="24"/>
          <w:u w:val="single"/>
          <w:rtl/>
        </w:rPr>
      </w:pPr>
      <w:r w:rsidRPr="00701631">
        <w:rPr>
          <w:rFonts w:hint="cs"/>
          <w:caps/>
          <w:sz w:val="24"/>
          <w:szCs w:val="24"/>
          <w:u w:val="single"/>
          <w:rtl/>
        </w:rPr>
        <w:t>גב</w:t>
      </w:r>
      <w:r w:rsidRPr="00701631">
        <w:rPr>
          <w:caps/>
          <w:sz w:val="24"/>
          <w:szCs w:val="24"/>
          <w:u w:val="single"/>
          <w:rtl/>
        </w:rPr>
        <w:t>'</w:t>
      </w:r>
      <w:r w:rsidRPr="00701631">
        <w:rPr>
          <w:rFonts w:hint="cs"/>
          <w:caps/>
          <w:sz w:val="24"/>
          <w:szCs w:val="24"/>
          <w:u w:val="single"/>
          <w:rtl/>
        </w:rPr>
        <w:t xml:space="preserve"> עליזה זיידלר גרנות - מהנדסת העיר כפר סבא</w:t>
      </w:r>
      <w:r w:rsidR="001E2274">
        <w:rPr>
          <w:rFonts w:hint="cs"/>
          <w:caps/>
          <w:sz w:val="24"/>
          <w:szCs w:val="24"/>
          <w:u w:val="single"/>
          <w:rtl/>
        </w:rPr>
        <w:t>:</w:t>
      </w:r>
    </w:p>
    <w:p w14:paraId="5506361F" w14:textId="3BF53196" w:rsidR="001E2274" w:rsidRDefault="001A047D" w:rsidP="001A047D">
      <w:pPr>
        <w:rPr>
          <w:b w:val="0"/>
          <w:bCs w:val="0"/>
          <w:caps/>
          <w:sz w:val="24"/>
          <w:szCs w:val="24"/>
          <w:rtl/>
        </w:rPr>
      </w:pPr>
      <w:r>
        <w:rPr>
          <w:rFonts w:hint="cs"/>
          <w:b w:val="0"/>
          <w:bCs w:val="0"/>
          <w:caps/>
          <w:sz w:val="24"/>
          <w:szCs w:val="24"/>
          <w:rtl/>
        </w:rPr>
        <w:t>נכון זה נמוך יותר כאן לתחנה אתם רואים זה ממש יושב על התחנה הבניין הזה ולכן כבר כאן עולים למעלה הקו עולה למעלה ו, עוד יותר מקשה</w:t>
      </w:r>
    </w:p>
    <w:p w14:paraId="0C2745CA" w14:textId="77777777" w:rsidR="001E2274" w:rsidRDefault="001E2274" w:rsidP="001A047D">
      <w:pPr>
        <w:rPr>
          <w:b w:val="0"/>
          <w:bCs w:val="0"/>
          <w:caps/>
          <w:sz w:val="24"/>
          <w:szCs w:val="24"/>
          <w:rtl/>
        </w:rPr>
      </w:pPr>
    </w:p>
    <w:p w14:paraId="05231469" w14:textId="77777777" w:rsidR="001E2274" w:rsidRDefault="00B7418D" w:rsidP="001A047D">
      <w:pPr>
        <w:rPr>
          <w:caps/>
          <w:sz w:val="24"/>
          <w:szCs w:val="24"/>
          <w:u w:val="single"/>
          <w:rtl/>
        </w:rPr>
      </w:pPr>
      <w:r w:rsidRPr="00B7418D">
        <w:rPr>
          <w:rFonts w:hint="cs"/>
          <w:caps/>
          <w:sz w:val="24"/>
          <w:szCs w:val="24"/>
          <w:u w:val="single"/>
          <w:rtl/>
        </w:rPr>
        <w:lastRenderedPageBreak/>
        <w:t>מר דני אוחנה - אדריכל עורך התוכנית</w:t>
      </w:r>
      <w:r w:rsidR="001E2274">
        <w:rPr>
          <w:rFonts w:hint="cs"/>
          <w:caps/>
          <w:sz w:val="24"/>
          <w:szCs w:val="24"/>
          <w:u w:val="single"/>
          <w:rtl/>
        </w:rPr>
        <w:t>:</w:t>
      </w:r>
    </w:p>
    <w:p w14:paraId="4D3F35E9" w14:textId="5BC73AAE" w:rsidR="001E2274" w:rsidRDefault="001A047D" w:rsidP="001A047D">
      <w:pPr>
        <w:rPr>
          <w:b w:val="0"/>
          <w:bCs w:val="0"/>
          <w:caps/>
          <w:sz w:val="24"/>
          <w:szCs w:val="24"/>
          <w:rtl/>
        </w:rPr>
      </w:pPr>
      <w:r>
        <w:rPr>
          <w:rFonts w:hint="cs"/>
          <w:b w:val="0"/>
          <w:bCs w:val="0"/>
          <w:caps/>
          <w:sz w:val="24"/>
          <w:szCs w:val="24"/>
          <w:rtl/>
        </w:rPr>
        <w:t>כן אנחנו באמת כמו שעליזה אמרה נמצאים בעצם בקצה וממש בסמיכות לתחנה זה אומר שממש נמצאים בקצה העלייה ולכן המגבלות שלנו הן הקשות ביותר. דבר שני שאפשר לראות גם באותו שקף ש, הראה ש, שלמעשה מרבית הזכויות במשולש בתחום של כפר - סבא נמצא במגרשים שלנו, כי יש שם איזה שהוא</w:t>
      </w:r>
      <w:r w:rsidR="000F703D">
        <w:rPr>
          <w:rFonts w:hint="cs"/>
          <w:b w:val="0"/>
          <w:bCs w:val="0"/>
          <w:caps/>
          <w:sz w:val="24"/>
          <w:szCs w:val="24"/>
          <w:rtl/>
        </w:rPr>
        <w:t xml:space="preserve"> </w:t>
      </w:r>
      <w:r>
        <w:rPr>
          <w:rFonts w:hint="cs"/>
          <w:b w:val="0"/>
          <w:bCs w:val="0"/>
          <w:caps/>
          <w:sz w:val="24"/>
          <w:szCs w:val="24"/>
          <w:rtl/>
        </w:rPr>
        <w:t>... שקיים</w:t>
      </w:r>
    </w:p>
    <w:p w14:paraId="59AD20B6" w14:textId="77777777" w:rsidR="001E2274" w:rsidRDefault="001E2274" w:rsidP="001A047D">
      <w:pPr>
        <w:rPr>
          <w:b w:val="0"/>
          <w:bCs w:val="0"/>
          <w:caps/>
          <w:sz w:val="24"/>
          <w:szCs w:val="24"/>
          <w:rtl/>
        </w:rPr>
      </w:pPr>
    </w:p>
    <w:p w14:paraId="04B249EC" w14:textId="77777777" w:rsidR="001E2274" w:rsidRDefault="00701631" w:rsidP="001A047D">
      <w:pPr>
        <w:rPr>
          <w:caps/>
          <w:sz w:val="24"/>
          <w:szCs w:val="24"/>
          <w:u w:val="single"/>
          <w:rtl/>
        </w:rPr>
      </w:pPr>
      <w:r w:rsidRPr="00701631">
        <w:rPr>
          <w:rFonts w:hint="cs"/>
          <w:caps/>
          <w:sz w:val="24"/>
          <w:szCs w:val="24"/>
          <w:u w:val="single"/>
          <w:rtl/>
        </w:rPr>
        <w:t>גב</w:t>
      </w:r>
      <w:r w:rsidRPr="00701631">
        <w:rPr>
          <w:caps/>
          <w:sz w:val="24"/>
          <w:szCs w:val="24"/>
          <w:u w:val="single"/>
          <w:rtl/>
        </w:rPr>
        <w:t>'</w:t>
      </w:r>
      <w:r w:rsidRPr="00701631">
        <w:rPr>
          <w:rFonts w:hint="cs"/>
          <w:caps/>
          <w:sz w:val="24"/>
          <w:szCs w:val="24"/>
          <w:u w:val="single"/>
          <w:rtl/>
        </w:rPr>
        <w:t xml:space="preserve"> עליזה זיידלר גרנות - מהנדסת העיר כפר סבא</w:t>
      </w:r>
      <w:r w:rsidR="001E2274">
        <w:rPr>
          <w:rFonts w:hint="cs"/>
          <w:caps/>
          <w:sz w:val="24"/>
          <w:szCs w:val="24"/>
          <w:u w:val="single"/>
          <w:rtl/>
        </w:rPr>
        <w:t>:</w:t>
      </w:r>
    </w:p>
    <w:p w14:paraId="4C5EC525" w14:textId="2DD2A28A" w:rsidR="001E2274" w:rsidRDefault="001A047D" w:rsidP="001A047D">
      <w:pPr>
        <w:rPr>
          <w:b w:val="0"/>
          <w:bCs w:val="0"/>
          <w:caps/>
          <w:sz w:val="24"/>
          <w:szCs w:val="24"/>
          <w:rtl/>
        </w:rPr>
      </w:pPr>
      <w:r>
        <w:rPr>
          <w:rFonts w:hint="cs"/>
          <w:b w:val="0"/>
          <w:bCs w:val="0"/>
          <w:caps/>
          <w:sz w:val="24"/>
          <w:szCs w:val="24"/>
          <w:rtl/>
        </w:rPr>
        <w:t>(לא ברור)</w:t>
      </w:r>
    </w:p>
    <w:p w14:paraId="61CCC726" w14:textId="77777777" w:rsidR="001E2274" w:rsidRDefault="001E2274" w:rsidP="001A047D">
      <w:pPr>
        <w:rPr>
          <w:b w:val="0"/>
          <w:bCs w:val="0"/>
          <w:caps/>
          <w:sz w:val="24"/>
          <w:szCs w:val="24"/>
          <w:rtl/>
        </w:rPr>
      </w:pPr>
    </w:p>
    <w:p w14:paraId="67B48779" w14:textId="77777777" w:rsidR="001E2274" w:rsidRDefault="00B7418D" w:rsidP="001A047D">
      <w:pPr>
        <w:rPr>
          <w:caps/>
          <w:sz w:val="24"/>
          <w:szCs w:val="24"/>
          <w:u w:val="single"/>
          <w:rtl/>
        </w:rPr>
      </w:pPr>
      <w:r w:rsidRPr="00B7418D">
        <w:rPr>
          <w:rFonts w:hint="cs"/>
          <w:caps/>
          <w:sz w:val="24"/>
          <w:szCs w:val="24"/>
          <w:u w:val="single"/>
          <w:rtl/>
        </w:rPr>
        <w:t>מר דני אוחנה - אדריכל עורך התוכנית</w:t>
      </w:r>
      <w:r w:rsidR="001E2274">
        <w:rPr>
          <w:rFonts w:hint="cs"/>
          <w:caps/>
          <w:sz w:val="24"/>
          <w:szCs w:val="24"/>
          <w:u w:val="single"/>
          <w:rtl/>
        </w:rPr>
        <w:t>:</w:t>
      </w:r>
    </w:p>
    <w:p w14:paraId="408B8FD2" w14:textId="46CAA8A4" w:rsidR="001E2274" w:rsidRDefault="001A047D" w:rsidP="001A047D">
      <w:pPr>
        <w:rPr>
          <w:b w:val="0"/>
          <w:bCs w:val="0"/>
          <w:caps/>
          <w:sz w:val="24"/>
          <w:szCs w:val="24"/>
          <w:rtl/>
        </w:rPr>
      </w:pPr>
      <w:r>
        <w:rPr>
          <w:rFonts w:hint="cs"/>
          <w:b w:val="0"/>
          <w:bCs w:val="0"/>
          <w:caps/>
          <w:sz w:val="24"/>
          <w:szCs w:val="24"/>
          <w:rtl/>
        </w:rPr>
        <w:t>כן</w:t>
      </w:r>
      <w:r w:rsidR="000F703D">
        <w:rPr>
          <w:rFonts w:hint="cs"/>
          <w:b w:val="0"/>
          <w:bCs w:val="0"/>
          <w:caps/>
          <w:sz w:val="24"/>
          <w:szCs w:val="24"/>
          <w:rtl/>
        </w:rPr>
        <w:t xml:space="preserve"> </w:t>
      </w:r>
      <w:r>
        <w:rPr>
          <w:rFonts w:hint="cs"/>
          <w:b w:val="0"/>
          <w:bCs w:val="0"/>
          <w:caps/>
          <w:sz w:val="24"/>
          <w:szCs w:val="24"/>
          <w:rtl/>
        </w:rPr>
        <w:t xml:space="preserve">... הבית אבות הזה בעצם שהוא בית אבות פעיל שסביר מאוד להניח שההסתברות שתהיה שם בנייה של תעסוקה, </w:t>
      </w:r>
    </w:p>
    <w:p w14:paraId="0800DF44" w14:textId="77777777" w:rsidR="001E2274" w:rsidRDefault="001E2274" w:rsidP="001A047D">
      <w:pPr>
        <w:rPr>
          <w:b w:val="0"/>
          <w:bCs w:val="0"/>
          <w:caps/>
          <w:sz w:val="24"/>
          <w:szCs w:val="24"/>
          <w:rtl/>
        </w:rPr>
      </w:pPr>
    </w:p>
    <w:p w14:paraId="7F536C88" w14:textId="77777777" w:rsidR="001E2274" w:rsidRDefault="00701631" w:rsidP="001A047D">
      <w:pPr>
        <w:rPr>
          <w:caps/>
          <w:sz w:val="24"/>
          <w:szCs w:val="24"/>
          <w:u w:val="single"/>
          <w:rtl/>
        </w:rPr>
      </w:pPr>
      <w:r w:rsidRPr="00701631">
        <w:rPr>
          <w:rFonts w:hint="cs"/>
          <w:caps/>
          <w:sz w:val="24"/>
          <w:szCs w:val="24"/>
          <w:u w:val="single"/>
          <w:rtl/>
        </w:rPr>
        <w:t>גב</w:t>
      </w:r>
      <w:r w:rsidRPr="00701631">
        <w:rPr>
          <w:caps/>
          <w:sz w:val="24"/>
          <w:szCs w:val="24"/>
          <w:u w:val="single"/>
          <w:rtl/>
        </w:rPr>
        <w:t>'</w:t>
      </w:r>
      <w:r w:rsidRPr="00701631">
        <w:rPr>
          <w:rFonts w:hint="cs"/>
          <w:caps/>
          <w:sz w:val="24"/>
          <w:szCs w:val="24"/>
          <w:u w:val="single"/>
          <w:rtl/>
        </w:rPr>
        <w:t xml:space="preserve"> עליזה זיידלר גרנות - מהנדסת העיר כפר סבא</w:t>
      </w:r>
      <w:r w:rsidR="001E2274">
        <w:rPr>
          <w:rFonts w:hint="cs"/>
          <w:caps/>
          <w:sz w:val="24"/>
          <w:szCs w:val="24"/>
          <w:u w:val="single"/>
          <w:rtl/>
        </w:rPr>
        <w:t>:</w:t>
      </w:r>
    </w:p>
    <w:p w14:paraId="4DFE8346" w14:textId="13BE1C61" w:rsidR="001E2274" w:rsidRDefault="001A047D" w:rsidP="001A047D">
      <w:pPr>
        <w:rPr>
          <w:b w:val="0"/>
          <w:bCs w:val="0"/>
          <w:caps/>
          <w:sz w:val="24"/>
          <w:szCs w:val="24"/>
          <w:rtl/>
        </w:rPr>
      </w:pPr>
      <w:r>
        <w:rPr>
          <w:rFonts w:hint="cs"/>
          <w:b w:val="0"/>
          <w:bCs w:val="0"/>
          <w:caps/>
          <w:sz w:val="24"/>
          <w:szCs w:val="24"/>
          <w:rtl/>
        </w:rPr>
        <w:t>הוא לא סובל משום מגבלה</w:t>
      </w:r>
    </w:p>
    <w:p w14:paraId="2481DABE" w14:textId="77777777" w:rsidR="001E2274" w:rsidRDefault="001E2274" w:rsidP="001A047D">
      <w:pPr>
        <w:rPr>
          <w:b w:val="0"/>
          <w:bCs w:val="0"/>
          <w:caps/>
          <w:sz w:val="24"/>
          <w:szCs w:val="24"/>
          <w:rtl/>
        </w:rPr>
      </w:pPr>
    </w:p>
    <w:p w14:paraId="0E30F80F" w14:textId="77777777" w:rsidR="001E2274" w:rsidRDefault="00B7418D" w:rsidP="001A047D">
      <w:pPr>
        <w:rPr>
          <w:caps/>
          <w:sz w:val="24"/>
          <w:szCs w:val="24"/>
          <w:u w:val="single"/>
          <w:rtl/>
        </w:rPr>
      </w:pPr>
      <w:r w:rsidRPr="00B7418D">
        <w:rPr>
          <w:rFonts w:hint="cs"/>
          <w:caps/>
          <w:sz w:val="24"/>
          <w:szCs w:val="24"/>
          <w:u w:val="single"/>
          <w:rtl/>
        </w:rPr>
        <w:t>מר דני אוחנה - אדריכל עורך התוכנית</w:t>
      </w:r>
      <w:r w:rsidR="001E2274">
        <w:rPr>
          <w:rFonts w:hint="cs"/>
          <w:caps/>
          <w:sz w:val="24"/>
          <w:szCs w:val="24"/>
          <w:u w:val="single"/>
          <w:rtl/>
        </w:rPr>
        <w:t>:</w:t>
      </w:r>
    </w:p>
    <w:p w14:paraId="2EB0C961" w14:textId="3E779F8F" w:rsidR="001E2274" w:rsidRDefault="001A047D" w:rsidP="001A047D">
      <w:pPr>
        <w:rPr>
          <w:b w:val="0"/>
          <w:bCs w:val="0"/>
          <w:caps/>
          <w:sz w:val="24"/>
          <w:szCs w:val="24"/>
          <w:rtl/>
        </w:rPr>
      </w:pPr>
      <w:r>
        <w:rPr>
          <w:rFonts w:hint="cs"/>
          <w:b w:val="0"/>
          <w:bCs w:val="0"/>
          <w:caps/>
          <w:sz w:val="24"/>
          <w:szCs w:val="24"/>
          <w:rtl/>
        </w:rPr>
        <w:t>... נמוכה, ובניין מניבים שנבנה הוא בעצם גם כן בניין שההסתברות שהוא ייהרס היא אפסית אפסית, הוא רק נבנה ...</w:t>
      </w:r>
    </w:p>
    <w:p w14:paraId="24B176DA" w14:textId="77777777" w:rsidR="001E2274" w:rsidRDefault="001E2274" w:rsidP="001A047D">
      <w:pPr>
        <w:rPr>
          <w:b w:val="0"/>
          <w:bCs w:val="0"/>
          <w:caps/>
          <w:sz w:val="24"/>
          <w:szCs w:val="24"/>
          <w:rtl/>
        </w:rPr>
      </w:pPr>
    </w:p>
    <w:p w14:paraId="7D3FBECE" w14:textId="77777777" w:rsidR="001E2274" w:rsidRDefault="00701631" w:rsidP="001A047D">
      <w:pPr>
        <w:rPr>
          <w:caps/>
          <w:sz w:val="24"/>
          <w:szCs w:val="24"/>
          <w:u w:val="single"/>
          <w:rtl/>
        </w:rPr>
      </w:pPr>
      <w:r w:rsidRPr="00701631">
        <w:rPr>
          <w:rFonts w:hint="cs"/>
          <w:caps/>
          <w:sz w:val="24"/>
          <w:szCs w:val="24"/>
          <w:u w:val="single"/>
          <w:rtl/>
        </w:rPr>
        <w:t>גב</w:t>
      </w:r>
      <w:r w:rsidRPr="00701631">
        <w:rPr>
          <w:caps/>
          <w:sz w:val="24"/>
          <w:szCs w:val="24"/>
          <w:u w:val="single"/>
          <w:rtl/>
        </w:rPr>
        <w:t>'</w:t>
      </w:r>
      <w:r w:rsidRPr="00701631">
        <w:rPr>
          <w:rFonts w:hint="cs"/>
          <w:caps/>
          <w:sz w:val="24"/>
          <w:szCs w:val="24"/>
          <w:u w:val="single"/>
          <w:rtl/>
        </w:rPr>
        <w:t xml:space="preserve"> עליזה זיידלר גרנות - מהנדסת העיר כפר סבא</w:t>
      </w:r>
      <w:r w:rsidR="001E2274">
        <w:rPr>
          <w:rFonts w:hint="cs"/>
          <w:caps/>
          <w:sz w:val="24"/>
          <w:szCs w:val="24"/>
          <w:u w:val="single"/>
          <w:rtl/>
        </w:rPr>
        <w:t>:</w:t>
      </w:r>
    </w:p>
    <w:p w14:paraId="339273AE" w14:textId="07A91964" w:rsidR="001E2274" w:rsidRDefault="001A047D" w:rsidP="001A047D">
      <w:pPr>
        <w:rPr>
          <w:b w:val="0"/>
          <w:bCs w:val="0"/>
          <w:caps/>
          <w:sz w:val="24"/>
          <w:szCs w:val="24"/>
          <w:rtl/>
        </w:rPr>
      </w:pPr>
      <w:r>
        <w:rPr>
          <w:rFonts w:hint="cs"/>
          <w:b w:val="0"/>
          <w:bCs w:val="0"/>
          <w:caps/>
          <w:sz w:val="24"/>
          <w:szCs w:val="24"/>
          <w:rtl/>
        </w:rPr>
        <w:t xml:space="preserve">לא לא הוא לא ייהרס </w:t>
      </w:r>
    </w:p>
    <w:p w14:paraId="47295C24" w14:textId="77777777" w:rsidR="001E2274" w:rsidRDefault="001E2274" w:rsidP="001A047D">
      <w:pPr>
        <w:rPr>
          <w:b w:val="0"/>
          <w:bCs w:val="0"/>
          <w:caps/>
          <w:sz w:val="24"/>
          <w:szCs w:val="24"/>
          <w:rtl/>
        </w:rPr>
      </w:pPr>
    </w:p>
    <w:p w14:paraId="26E31184" w14:textId="77777777" w:rsidR="001E2274" w:rsidRDefault="00B7418D" w:rsidP="001A047D">
      <w:pPr>
        <w:rPr>
          <w:caps/>
          <w:sz w:val="24"/>
          <w:szCs w:val="24"/>
          <w:u w:val="single"/>
          <w:rtl/>
        </w:rPr>
      </w:pPr>
      <w:r w:rsidRPr="00B7418D">
        <w:rPr>
          <w:rFonts w:hint="cs"/>
          <w:caps/>
          <w:sz w:val="24"/>
          <w:szCs w:val="24"/>
          <w:u w:val="single"/>
          <w:rtl/>
        </w:rPr>
        <w:t>מר דני אוחנה - אדריכל עורך התוכנית</w:t>
      </w:r>
      <w:r w:rsidR="001E2274">
        <w:rPr>
          <w:rFonts w:hint="cs"/>
          <w:caps/>
          <w:sz w:val="24"/>
          <w:szCs w:val="24"/>
          <w:u w:val="single"/>
          <w:rtl/>
        </w:rPr>
        <w:t>:</w:t>
      </w:r>
    </w:p>
    <w:p w14:paraId="2E3F9408" w14:textId="1187EEDB" w:rsidR="001E2274" w:rsidRDefault="001A047D" w:rsidP="001A047D">
      <w:pPr>
        <w:rPr>
          <w:b w:val="0"/>
          <w:bCs w:val="0"/>
          <w:caps/>
          <w:sz w:val="24"/>
          <w:szCs w:val="24"/>
          <w:rtl/>
        </w:rPr>
      </w:pPr>
      <w:r>
        <w:rPr>
          <w:rFonts w:hint="cs"/>
          <w:b w:val="0"/>
          <w:bCs w:val="0"/>
          <w:caps/>
          <w:sz w:val="24"/>
          <w:szCs w:val="24"/>
          <w:rtl/>
        </w:rPr>
        <w:t>הוא לא זה ברור אני אומר</w:t>
      </w:r>
    </w:p>
    <w:p w14:paraId="18C0ADD8" w14:textId="77777777" w:rsidR="001E2274" w:rsidRDefault="001E2274" w:rsidP="001A047D">
      <w:pPr>
        <w:rPr>
          <w:b w:val="0"/>
          <w:bCs w:val="0"/>
          <w:caps/>
          <w:sz w:val="24"/>
          <w:szCs w:val="24"/>
          <w:rtl/>
        </w:rPr>
      </w:pPr>
    </w:p>
    <w:p w14:paraId="249C6324" w14:textId="77777777" w:rsidR="001E2274" w:rsidRDefault="00701631" w:rsidP="001A047D">
      <w:pPr>
        <w:rPr>
          <w:caps/>
          <w:sz w:val="24"/>
          <w:szCs w:val="24"/>
          <w:u w:val="single"/>
          <w:rtl/>
        </w:rPr>
      </w:pPr>
      <w:r w:rsidRPr="00701631">
        <w:rPr>
          <w:rFonts w:hint="cs"/>
          <w:caps/>
          <w:sz w:val="24"/>
          <w:szCs w:val="24"/>
          <w:u w:val="single"/>
          <w:rtl/>
        </w:rPr>
        <w:t>גב</w:t>
      </w:r>
      <w:r w:rsidRPr="00701631">
        <w:rPr>
          <w:caps/>
          <w:sz w:val="24"/>
          <w:szCs w:val="24"/>
          <w:u w:val="single"/>
          <w:rtl/>
        </w:rPr>
        <w:t>'</w:t>
      </w:r>
      <w:r w:rsidRPr="00701631">
        <w:rPr>
          <w:rFonts w:hint="cs"/>
          <w:caps/>
          <w:sz w:val="24"/>
          <w:szCs w:val="24"/>
          <w:u w:val="single"/>
          <w:rtl/>
        </w:rPr>
        <w:t xml:space="preserve"> עליזה זיידלר גרנות - מהנדסת העיר כפר סבא</w:t>
      </w:r>
      <w:r w:rsidR="001E2274">
        <w:rPr>
          <w:rFonts w:hint="cs"/>
          <w:caps/>
          <w:sz w:val="24"/>
          <w:szCs w:val="24"/>
          <w:u w:val="single"/>
          <w:rtl/>
        </w:rPr>
        <w:t>:</w:t>
      </w:r>
    </w:p>
    <w:p w14:paraId="0E611E0D" w14:textId="7023B324" w:rsidR="001E2274" w:rsidRDefault="001A047D" w:rsidP="001A047D">
      <w:pPr>
        <w:rPr>
          <w:b w:val="0"/>
          <w:bCs w:val="0"/>
          <w:caps/>
          <w:sz w:val="24"/>
          <w:szCs w:val="24"/>
          <w:rtl/>
        </w:rPr>
      </w:pPr>
      <w:r>
        <w:rPr>
          <w:rFonts w:hint="cs"/>
          <w:b w:val="0"/>
          <w:bCs w:val="0"/>
          <w:caps/>
          <w:sz w:val="24"/>
          <w:szCs w:val="24"/>
          <w:rtl/>
        </w:rPr>
        <w:t>זה מגדל של עשרים קומות</w:t>
      </w:r>
    </w:p>
    <w:p w14:paraId="32D9E600" w14:textId="77777777" w:rsidR="001E2274" w:rsidRDefault="001E2274" w:rsidP="001A047D">
      <w:pPr>
        <w:rPr>
          <w:b w:val="0"/>
          <w:bCs w:val="0"/>
          <w:caps/>
          <w:sz w:val="24"/>
          <w:szCs w:val="24"/>
          <w:rtl/>
        </w:rPr>
      </w:pPr>
    </w:p>
    <w:p w14:paraId="6D517730" w14:textId="77777777" w:rsidR="001E2274" w:rsidRDefault="001A047D" w:rsidP="001A047D">
      <w:pPr>
        <w:rPr>
          <w:b w:val="0"/>
          <w:bCs w:val="0"/>
          <w:caps/>
          <w:sz w:val="24"/>
          <w:szCs w:val="24"/>
          <w:rtl/>
        </w:rPr>
      </w:pPr>
      <w:r>
        <w:rPr>
          <w:rFonts w:hint="cs"/>
          <w:b w:val="0"/>
          <w:bCs w:val="0"/>
          <w:caps/>
          <w:sz w:val="24"/>
          <w:szCs w:val="24"/>
          <w:rtl/>
        </w:rPr>
        <w:t>(מדברים ביחד)</w:t>
      </w:r>
    </w:p>
    <w:p w14:paraId="6C59601E" w14:textId="77777777" w:rsidR="001E2274" w:rsidRDefault="001E2274" w:rsidP="001A047D">
      <w:pPr>
        <w:rPr>
          <w:b w:val="0"/>
          <w:bCs w:val="0"/>
          <w:caps/>
          <w:sz w:val="24"/>
          <w:szCs w:val="24"/>
          <w:rtl/>
        </w:rPr>
      </w:pPr>
    </w:p>
    <w:p w14:paraId="34C3229E" w14:textId="77777777" w:rsidR="001E2274" w:rsidRDefault="00B7418D" w:rsidP="001A047D">
      <w:pPr>
        <w:rPr>
          <w:caps/>
          <w:sz w:val="24"/>
          <w:szCs w:val="24"/>
          <w:u w:val="single"/>
          <w:rtl/>
        </w:rPr>
      </w:pPr>
      <w:r w:rsidRPr="00B7418D">
        <w:rPr>
          <w:rFonts w:hint="cs"/>
          <w:caps/>
          <w:sz w:val="24"/>
          <w:szCs w:val="24"/>
          <w:u w:val="single"/>
          <w:rtl/>
        </w:rPr>
        <w:t>מר דני אוחנה - אדריכל עורך התוכנית</w:t>
      </w:r>
      <w:r w:rsidR="001E2274">
        <w:rPr>
          <w:rFonts w:hint="cs"/>
          <w:caps/>
          <w:sz w:val="24"/>
          <w:szCs w:val="24"/>
          <w:u w:val="single"/>
          <w:rtl/>
        </w:rPr>
        <w:t>:</w:t>
      </w:r>
    </w:p>
    <w:p w14:paraId="77490206" w14:textId="1E9427AF" w:rsidR="001E2274" w:rsidRDefault="001A047D" w:rsidP="001A047D">
      <w:pPr>
        <w:rPr>
          <w:b w:val="0"/>
          <w:bCs w:val="0"/>
          <w:caps/>
          <w:sz w:val="24"/>
          <w:szCs w:val="24"/>
          <w:rtl/>
        </w:rPr>
      </w:pPr>
      <w:r>
        <w:rPr>
          <w:rFonts w:hint="cs"/>
          <w:b w:val="0"/>
          <w:bCs w:val="0"/>
          <w:caps/>
          <w:sz w:val="24"/>
          <w:szCs w:val="24"/>
          <w:rtl/>
        </w:rPr>
        <w:t>... מגדל של עשרים קומות לא עושים עליו הריסה ובנייה של תוספת של כמה קומות</w:t>
      </w:r>
    </w:p>
    <w:p w14:paraId="3BC96219" w14:textId="77777777" w:rsidR="001E2274" w:rsidRDefault="001E2274" w:rsidP="001A047D">
      <w:pPr>
        <w:rPr>
          <w:b w:val="0"/>
          <w:bCs w:val="0"/>
          <w:caps/>
          <w:sz w:val="24"/>
          <w:szCs w:val="24"/>
          <w:rtl/>
        </w:rPr>
      </w:pPr>
    </w:p>
    <w:p w14:paraId="3B3F5AAA" w14:textId="77777777" w:rsidR="001E2274" w:rsidRDefault="00701631" w:rsidP="001A047D">
      <w:pPr>
        <w:rPr>
          <w:caps/>
          <w:sz w:val="24"/>
          <w:szCs w:val="24"/>
          <w:u w:val="single"/>
          <w:rtl/>
        </w:rPr>
      </w:pPr>
      <w:r w:rsidRPr="00701631">
        <w:rPr>
          <w:rFonts w:hint="cs"/>
          <w:caps/>
          <w:sz w:val="24"/>
          <w:szCs w:val="24"/>
          <w:u w:val="single"/>
          <w:rtl/>
        </w:rPr>
        <w:t>גב</w:t>
      </w:r>
      <w:r w:rsidRPr="00701631">
        <w:rPr>
          <w:caps/>
          <w:sz w:val="24"/>
          <w:szCs w:val="24"/>
          <w:u w:val="single"/>
          <w:rtl/>
        </w:rPr>
        <w:t>'</w:t>
      </w:r>
      <w:r w:rsidRPr="00701631">
        <w:rPr>
          <w:rFonts w:hint="cs"/>
          <w:caps/>
          <w:sz w:val="24"/>
          <w:szCs w:val="24"/>
          <w:u w:val="single"/>
          <w:rtl/>
        </w:rPr>
        <w:t xml:space="preserve"> עליזה זיידלר גרנות - מהנדסת העיר כפר סבא</w:t>
      </w:r>
      <w:r w:rsidR="001E2274">
        <w:rPr>
          <w:rFonts w:hint="cs"/>
          <w:caps/>
          <w:sz w:val="24"/>
          <w:szCs w:val="24"/>
          <w:u w:val="single"/>
          <w:rtl/>
        </w:rPr>
        <w:t>:</w:t>
      </w:r>
    </w:p>
    <w:p w14:paraId="361349EF" w14:textId="3D13CA29" w:rsidR="001E2274" w:rsidRDefault="001A047D" w:rsidP="001A047D">
      <w:pPr>
        <w:rPr>
          <w:b w:val="0"/>
          <w:bCs w:val="0"/>
          <w:caps/>
          <w:sz w:val="24"/>
          <w:szCs w:val="24"/>
          <w:rtl/>
        </w:rPr>
      </w:pPr>
      <w:r>
        <w:rPr>
          <w:rFonts w:hint="cs"/>
          <w:b w:val="0"/>
          <w:bCs w:val="0"/>
          <w:caps/>
          <w:sz w:val="24"/>
          <w:szCs w:val="24"/>
          <w:rtl/>
        </w:rPr>
        <w:t xml:space="preserve">לא, במגדל של עשרים קומות </w:t>
      </w:r>
    </w:p>
    <w:p w14:paraId="37C53505" w14:textId="77777777" w:rsidR="001E2274" w:rsidRDefault="001E2274" w:rsidP="001A047D">
      <w:pPr>
        <w:rPr>
          <w:b w:val="0"/>
          <w:bCs w:val="0"/>
          <w:caps/>
          <w:sz w:val="24"/>
          <w:szCs w:val="24"/>
          <w:rtl/>
        </w:rPr>
      </w:pPr>
    </w:p>
    <w:p w14:paraId="18FECB58" w14:textId="77777777" w:rsidR="001E2274" w:rsidRDefault="00B7418D" w:rsidP="001A047D">
      <w:pPr>
        <w:rPr>
          <w:caps/>
          <w:sz w:val="24"/>
          <w:szCs w:val="24"/>
          <w:u w:val="single"/>
          <w:rtl/>
        </w:rPr>
      </w:pPr>
      <w:r w:rsidRPr="00B7418D">
        <w:rPr>
          <w:rFonts w:hint="cs"/>
          <w:caps/>
          <w:sz w:val="24"/>
          <w:szCs w:val="24"/>
          <w:u w:val="single"/>
          <w:rtl/>
        </w:rPr>
        <w:t>מר דני אוחנה - אדריכל עורך התוכנית</w:t>
      </w:r>
      <w:r w:rsidR="001E2274">
        <w:rPr>
          <w:rFonts w:hint="cs"/>
          <w:caps/>
          <w:sz w:val="24"/>
          <w:szCs w:val="24"/>
          <w:u w:val="single"/>
          <w:rtl/>
        </w:rPr>
        <w:t>:</w:t>
      </w:r>
    </w:p>
    <w:p w14:paraId="371DFC75" w14:textId="08860873" w:rsidR="001E2274" w:rsidRDefault="001A047D" w:rsidP="001A047D">
      <w:pPr>
        <w:rPr>
          <w:b w:val="0"/>
          <w:bCs w:val="0"/>
          <w:caps/>
          <w:sz w:val="24"/>
          <w:szCs w:val="24"/>
          <w:rtl/>
        </w:rPr>
      </w:pPr>
      <w:r>
        <w:rPr>
          <w:rFonts w:hint="cs"/>
          <w:b w:val="0"/>
          <w:bCs w:val="0"/>
          <w:caps/>
          <w:sz w:val="24"/>
          <w:szCs w:val="24"/>
          <w:rtl/>
        </w:rPr>
        <w:t xml:space="preserve">שלא נדבר על המיקום האסטרטגי של המתחם שהוא בעצם באמת בכניסה והזדמנות לייצר כמו ש, כתוב שם את השער לעיר, זו ההזדמנות חד פעמית ודרך אגב אני דיברתי על נושא של לא הרביתי אבל בנושא של אפשרות לייצר היום בפרויקטים שאנחנו מייצרים אותם לייצר איזה שהוא אייקון אדריכלי בכניסה לעיר, זה משהו שאנחנו חוטאים בו לא מעט בנושא של תכנון של פרויקטים. הנושא הזה של יצירה של בניין והיום מדברים על הפרופורציות האלה של בניינים של בנייני סיכה שאפשר לייצר מבנה שהוא באמת אייקוני במתחם הזה ו, שילוב של שני המבנים שאנחנו רואים שלמרות שהם שני בניינים נפרדים אבל הם עובדים בעקרונות תכנון זהים לחלוטין. זה שהם </w:t>
      </w:r>
      <w:r w:rsidR="00141E40">
        <w:rPr>
          <w:rFonts w:hint="cs"/>
          <w:b w:val="0"/>
          <w:bCs w:val="0"/>
          <w:caps/>
          <w:sz w:val="24"/>
          <w:szCs w:val="24"/>
          <w:rtl/>
        </w:rPr>
        <w:t>נמצאים ביד אחת, האפשרות שלנו לייצר בעצם את ה,</w:t>
      </w:r>
      <w:r w:rsidR="000F703D">
        <w:rPr>
          <w:rFonts w:hint="cs"/>
          <w:b w:val="0"/>
          <w:bCs w:val="0"/>
          <w:caps/>
          <w:sz w:val="24"/>
          <w:szCs w:val="24"/>
          <w:rtl/>
        </w:rPr>
        <w:t xml:space="preserve"> </w:t>
      </w:r>
      <w:r w:rsidR="00141E40">
        <w:rPr>
          <w:rFonts w:hint="cs"/>
          <w:b w:val="0"/>
          <w:bCs w:val="0"/>
          <w:caps/>
          <w:sz w:val="24"/>
          <w:szCs w:val="24"/>
          <w:rtl/>
        </w:rPr>
        <w:t>... לחצים בין שני הבניינים, זיקות ההנאה, רמה עיצובית, החיבור בין הבניינים נושא של האפשרות לגשר,</w:t>
      </w:r>
      <w:r w:rsidR="000F703D">
        <w:rPr>
          <w:rFonts w:hint="cs"/>
          <w:b w:val="0"/>
          <w:bCs w:val="0"/>
          <w:caps/>
          <w:sz w:val="24"/>
          <w:szCs w:val="24"/>
          <w:rtl/>
        </w:rPr>
        <w:t xml:space="preserve"> </w:t>
      </w:r>
      <w:r w:rsidR="00141E40">
        <w:rPr>
          <w:rFonts w:hint="cs"/>
          <w:b w:val="0"/>
          <w:bCs w:val="0"/>
          <w:caps/>
          <w:sz w:val="24"/>
          <w:szCs w:val="24"/>
          <w:rtl/>
        </w:rPr>
        <w:t xml:space="preserve">... המגרשים, ביטול חניות כניסות לחניות על - מנת לאפשר מרחב להולכי רגל אז הפרויקט הזה יודע לתת המון המון המון תרומות ותמורות ציבוריות ביחס לשטח המגרש </w:t>
      </w:r>
    </w:p>
    <w:p w14:paraId="238FD5CA" w14:textId="77777777" w:rsidR="001E2274" w:rsidRDefault="001E2274" w:rsidP="001A047D">
      <w:pPr>
        <w:rPr>
          <w:b w:val="0"/>
          <w:bCs w:val="0"/>
          <w:caps/>
          <w:sz w:val="24"/>
          <w:szCs w:val="24"/>
          <w:rtl/>
        </w:rPr>
      </w:pPr>
    </w:p>
    <w:p w14:paraId="7B99C74A" w14:textId="77777777" w:rsidR="001E2274" w:rsidRDefault="000A5C33" w:rsidP="001A047D">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12D66091" w14:textId="01CB9EDA" w:rsidR="001E2274" w:rsidRDefault="00141E40" w:rsidP="001A047D">
      <w:pPr>
        <w:rPr>
          <w:b w:val="0"/>
          <w:bCs w:val="0"/>
          <w:caps/>
          <w:sz w:val="24"/>
          <w:szCs w:val="24"/>
          <w:rtl/>
        </w:rPr>
      </w:pPr>
      <w:r>
        <w:rPr>
          <w:rFonts w:hint="cs"/>
          <w:b w:val="0"/>
          <w:bCs w:val="0"/>
          <w:caps/>
          <w:sz w:val="24"/>
          <w:szCs w:val="24"/>
          <w:rtl/>
        </w:rPr>
        <w:t>אוקיי</w:t>
      </w:r>
    </w:p>
    <w:p w14:paraId="6009591C" w14:textId="77777777" w:rsidR="001E2274" w:rsidRDefault="001E2274" w:rsidP="001A047D">
      <w:pPr>
        <w:rPr>
          <w:b w:val="0"/>
          <w:bCs w:val="0"/>
          <w:caps/>
          <w:sz w:val="24"/>
          <w:szCs w:val="24"/>
          <w:rtl/>
        </w:rPr>
      </w:pPr>
    </w:p>
    <w:p w14:paraId="13B7851A" w14:textId="77777777" w:rsidR="001E2274" w:rsidRDefault="00B20642" w:rsidP="001A047D">
      <w:pPr>
        <w:rPr>
          <w:caps/>
          <w:sz w:val="24"/>
          <w:szCs w:val="24"/>
          <w:u w:val="single"/>
          <w:rtl/>
        </w:rPr>
      </w:pPr>
      <w:r w:rsidRPr="00B20642">
        <w:rPr>
          <w:rFonts w:hint="cs"/>
          <w:caps/>
          <w:sz w:val="24"/>
          <w:szCs w:val="24"/>
          <w:u w:val="single"/>
          <w:rtl/>
        </w:rPr>
        <w:t>גב</w:t>
      </w:r>
      <w:r w:rsidRPr="00B20642">
        <w:rPr>
          <w:caps/>
          <w:sz w:val="24"/>
          <w:szCs w:val="24"/>
          <w:u w:val="single"/>
          <w:rtl/>
        </w:rPr>
        <w:t>'</w:t>
      </w:r>
      <w:r w:rsidRPr="00B20642">
        <w:rPr>
          <w:rFonts w:hint="cs"/>
          <w:caps/>
          <w:sz w:val="24"/>
          <w:szCs w:val="24"/>
          <w:u w:val="single"/>
          <w:rtl/>
        </w:rPr>
        <w:t xml:space="preserve"> אביבה פלח - מתכננת בתוכנית</w:t>
      </w:r>
      <w:r w:rsidR="001E2274">
        <w:rPr>
          <w:rFonts w:hint="cs"/>
          <w:caps/>
          <w:sz w:val="24"/>
          <w:szCs w:val="24"/>
          <w:u w:val="single"/>
          <w:rtl/>
        </w:rPr>
        <w:t>:</w:t>
      </w:r>
    </w:p>
    <w:p w14:paraId="35765777" w14:textId="557F67A2" w:rsidR="001E2274" w:rsidRDefault="00934F91" w:rsidP="001A047D">
      <w:pPr>
        <w:rPr>
          <w:b w:val="0"/>
          <w:bCs w:val="0"/>
          <w:caps/>
          <w:sz w:val="24"/>
          <w:szCs w:val="24"/>
          <w:rtl/>
        </w:rPr>
      </w:pPr>
      <w:r>
        <w:rPr>
          <w:rFonts w:hint="cs"/>
          <w:b w:val="0"/>
          <w:bCs w:val="0"/>
          <w:caps/>
          <w:sz w:val="24"/>
          <w:szCs w:val="24"/>
          <w:rtl/>
        </w:rPr>
        <w:t xml:space="preserve">בואו נמשיך במצגת </w:t>
      </w:r>
      <w:r w:rsidR="004C57E3">
        <w:rPr>
          <w:rFonts w:hint="cs"/>
          <w:b w:val="0"/>
          <w:bCs w:val="0"/>
          <w:caps/>
          <w:sz w:val="24"/>
          <w:szCs w:val="24"/>
          <w:rtl/>
        </w:rPr>
        <w:t xml:space="preserve">אוקיי דני תשתפו את המצגת אנחנו לא רואים אותה נמשיך עם המצגת ונסיים עם היועצים והנושאים התכנוניים הנוספים </w:t>
      </w:r>
    </w:p>
    <w:p w14:paraId="61AC5FE3" w14:textId="77777777" w:rsidR="001E2274" w:rsidRDefault="001E2274" w:rsidP="001A047D">
      <w:pPr>
        <w:rPr>
          <w:b w:val="0"/>
          <w:bCs w:val="0"/>
          <w:caps/>
          <w:sz w:val="24"/>
          <w:szCs w:val="24"/>
          <w:rtl/>
        </w:rPr>
      </w:pPr>
    </w:p>
    <w:p w14:paraId="18ED8179" w14:textId="77777777" w:rsidR="001E2274" w:rsidRDefault="000A5C33" w:rsidP="001A047D">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5C82A66F" w14:textId="0279E25B" w:rsidR="001E2274" w:rsidRDefault="0064074F" w:rsidP="001A047D">
      <w:pPr>
        <w:rPr>
          <w:b w:val="0"/>
          <w:bCs w:val="0"/>
          <w:caps/>
          <w:sz w:val="24"/>
          <w:szCs w:val="24"/>
          <w:rtl/>
        </w:rPr>
      </w:pPr>
      <w:r>
        <w:rPr>
          <w:rFonts w:hint="cs"/>
          <w:b w:val="0"/>
          <w:bCs w:val="0"/>
          <w:caps/>
          <w:sz w:val="24"/>
          <w:szCs w:val="24"/>
          <w:rtl/>
        </w:rPr>
        <w:t xml:space="preserve">כן </w:t>
      </w:r>
    </w:p>
    <w:p w14:paraId="2CE763B4" w14:textId="77777777" w:rsidR="001E2274" w:rsidRDefault="001E2274" w:rsidP="001A047D">
      <w:pPr>
        <w:rPr>
          <w:b w:val="0"/>
          <w:bCs w:val="0"/>
          <w:caps/>
          <w:sz w:val="24"/>
          <w:szCs w:val="24"/>
          <w:rtl/>
        </w:rPr>
      </w:pPr>
    </w:p>
    <w:p w14:paraId="31B79FBC" w14:textId="77777777" w:rsidR="001E2274" w:rsidRDefault="00B20642" w:rsidP="001A047D">
      <w:pPr>
        <w:rPr>
          <w:caps/>
          <w:sz w:val="24"/>
          <w:szCs w:val="24"/>
          <w:u w:val="single"/>
          <w:rtl/>
        </w:rPr>
      </w:pPr>
      <w:r w:rsidRPr="00B20642">
        <w:rPr>
          <w:rFonts w:hint="cs"/>
          <w:caps/>
          <w:sz w:val="24"/>
          <w:szCs w:val="24"/>
          <w:u w:val="single"/>
          <w:rtl/>
        </w:rPr>
        <w:t>גב</w:t>
      </w:r>
      <w:r w:rsidRPr="00B20642">
        <w:rPr>
          <w:caps/>
          <w:sz w:val="24"/>
          <w:szCs w:val="24"/>
          <w:u w:val="single"/>
          <w:rtl/>
        </w:rPr>
        <w:t>'</w:t>
      </w:r>
      <w:r w:rsidRPr="00B20642">
        <w:rPr>
          <w:rFonts w:hint="cs"/>
          <w:caps/>
          <w:sz w:val="24"/>
          <w:szCs w:val="24"/>
          <w:u w:val="single"/>
          <w:rtl/>
        </w:rPr>
        <w:t xml:space="preserve"> אביבה פלח - מתכננת בתוכנית</w:t>
      </w:r>
      <w:r w:rsidR="001E2274">
        <w:rPr>
          <w:rFonts w:hint="cs"/>
          <w:caps/>
          <w:sz w:val="24"/>
          <w:szCs w:val="24"/>
          <w:u w:val="single"/>
          <w:rtl/>
        </w:rPr>
        <w:t>:</w:t>
      </w:r>
    </w:p>
    <w:p w14:paraId="617611DB" w14:textId="6A8CAC37" w:rsidR="001E2274" w:rsidRDefault="0064074F" w:rsidP="001A047D">
      <w:pPr>
        <w:rPr>
          <w:b w:val="0"/>
          <w:bCs w:val="0"/>
          <w:caps/>
          <w:sz w:val="24"/>
          <w:szCs w:val="24"/>
          <w:rtl/>
        </w:rPr>
      </w:pPr>
      <w:r>
        <w:rPr>
          <w:rFonts w:hint="cs"/>
          <w:b w:val="0"/>
          <w:bCs w:val="0"/>
          <w:caps/>
          <w:sz w:val="24"/>
          <w:szCs w:val="24"/>
          <w:rtl/>
        </w:rPr>
        <w:t>אוקיי</w:t>
      </w:r>
    </w:p>
    <w:p w14:paraId="43E8BADF" w14:textId="77777777" w:rsidR="001E2274" w:rsidRDefault="001E2274" w:rsidP="001A047D">
      <w:pPr>
        <w:rPr>
          <w:b w:val="0"/>
          <w:bCs w:val="0"/>
          <w:caps/>
          <w:sz w:val="24"/>
          <w:szCs w:val="24"/>
          <w:rtl/>
        </w:rPr>
      </w:pPr>
    </w:p>
    <w:p w14:paraId="48836B5F" w14:textId="77777777" w:rsidR="001E2274" w:rsidRDefault="00B7418D" w:rsidP="001A047D">
      <w:pPr>
        <w:rPr>
          <w:caps/>
          <w:sz w:val="24"/>
          <w:szCs w:val="24"/>
          <w:u w:val="single"/>
          <w:rtl/>
        </w:rPr>
      </w:pPr>
      <w:r w:rsidRPr="00B7418D">
        <w:rPr>
          <w:rFonts w:hint="cs"/>
          <w:caps/>
          <w:sz w:val="24"/>
          <w:szCs w:val="24"/>
          <w:u w:val="single"/>
          <w:rtl/>
        </w:rPr>
        <w:t>מר דני אוחנה - אדריכל עורך התוכנית</w:t>
      </w:r>
      <w:r w:rsidR="001E2274">
        <w:rPr>
          <w:rFonts w:hint="cs"/>
          <w:caps/>
          <w:sz w:val="24"/>
          <w:szCs w:val="24"/>
          <w:u w:val="single"/>
          <w:rtl/>
        </w:rPr>
        <w:t>:</w:t>
      </w:r>
    </w:p>
    <w:p w14:paraId="2ABB0D6E" w14:textId="6C77BC65" w:rsidR="001E2274" w:rsidRDefault="0064074F" w:rsidP="001A047D">
      <w:pPr>
        <w:rPr>
          <w:b w:val="0"/>
          <w:bCs w:val="0"/>
          <w:caps/>
          <w:sz w:val="24"/>
          <w:szCs w:val="24"/>
          <w:rtl/>
        </w:rPr>
      </w:pPr>
      <w:r>
        <w:rPr>
          <w:rFonts w:hint="cs"/>
          <w:b w:val="0"/>
          <w:bCs w:val="0"/>
          <w:caps/>
          <w:sz w:val="24"/>
          <w:szCs w:val="24"/>
          <w:rtl/>
        </w:rPr>
        <w:t xml:space="preserve">זהו אז מבחינת הנתונים אה זה דיברתי, ה, תמורות הציבוריות למרתף </w:t>
      </w:r>
    </w:p>
    <w:p w14:paraId="5255C59E" w14:textId="77777777" w:rsidR="001E2274" w:rsidRDefault="001E2274" w:rsidP="001A047D">
      <w:pPr>
        <w:rPr>
          <w:b w:val="0"/>
          <w:bCs w:val="0"/>
          <w:caps/>
          <w:sz w:val="24"/>
          <w:szCs w:val="24"/>
          <w:rtl/>
        </w:rPr>
      </w:pPr>
    </w:p>
    <w:p w14:paraId="44D33ED0" w14:textId="77777777" w:rsidR="001E2274" w:rsidRDefault="000A5C33" w:rsidP="001A047D">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748D201E" w14:textId="74BAFEF0" w:rsidR="001E2274" w:rsidRDefault="0064074F" w:rsidP="001A047D">
      <w:pPr>
        <w:rPr>
          <w:b w:val="0"/>
          <w:bCs w:val="0"/>
          <w:caps/>
          <w:sz w:val="24"/>
          <w:szCs w:val="24"/>
          <w:rtl/>
        </w:rPr>
      </w:pPr>
      <w:r>
        <w:rPr>
          <w:rFonts w:hint="cs"/>
          <w:b w:val="0"/>
          <w:bCs w:val="0"/>
          <w:caps/>
          <w:sz w:val="24"/>
          <w:szCs w:val="24"/>
          <w:rtl/>
        </w:rPr>
        <w:t xml:space="preserve">תתייחס לסוג המגורים שאתה </w:t>
      </w:r>
    </w:p>
    <w:p w14:paraId="3F8B189D" w14:textId="77777777" w:rsidR="001E2274" w:rsidRDefault="001E2274" w:rsidP="001A047D">
      <w:pPr>
        <w:rPr>
          <w:b w:val="0"/>
          <w:bCs w:val="0"/>
          <w:caps/>
          <w:sz w:val="24"/>
          <w:szCs w:val="24"/>
          <w:rtl/>
        </w:rPr>
      </w:pPr>
    </w:p>
    <w:p w14:paraId="44DE300E" w14:textId="77777777" w:rsidR="001E2274" w:rsidRDefault="00B7418D" w:rsidP="001A047D">
      <w:pPr>
        <w:rPr>
          <w:caps/>
          <w:sz w:val="24"/>
          <w:szCs w:val="24"/>
          <w:u w:val="single"/>
          <w:rtl/>
        </w:rPr>
      </w:pPr>
      <w:r w:rsidRPr="00B7418D">
        <w:rPr>
          <w:rFonts w:hint="cs"/>
          <w:caps/>
          <w:sz w:val="24"/>
          <w:szCs w:val="24"/>
          <w:u w:val="single"/>
          <w:rtl/>
        </w:rPr>
        <w:t>מר דני אוחנה - אדריכל עורך התוכנית</w:t>
      </w:r>
      <w:r w:rsidR="001E2274">
        <w:rPr>
          <w:rFonts w:hint="cs"/>
          <w:caps/>
          <w:sz w:val="24"/>
          <w:szCs w:val="24"/>
          <w:u w:val="single"/>
          <w:rtl/>
        </w:rPr>
        <w:t>:</w:t>
      </w:r>
    </w:p>
    <w:p w14:paraId="5EBF6034" w14:textId="771D94B1" w:rsidR="001E2274" w:rsidRDefault="0064074F" w:rsidP="001A047D">
      <w:pPr>
        <w:rPr>
          <w:b w:val="0"/>
          <w:bCs w:val="0"/>
          <w:caps/>
          <w:sz w:val="24"/>
          <w:szCs w:val="24"/>
          <w:rtl/>
        </w:rPr>
      </w:pPr>
      <w:r>
        <w:rPr>
          <w:rFonts w:hint="cs"/>
          <w:b w:val="0"/>
          <w:bCs w:val="0"/>
          <w:caps/>
          <w:sz w:val="24"/>
          <w:szCs w:val="24"/>
          <w:rtl/>
        </w:rPr>
        <w:t>... דיברנו, סליחה?</w:t>
      </w:r>
    </w:p>
    <w:p w14:paraId="563C0D2F" w14:textId="77777777" w:rsidR="001E2274" w:rsidRDefault="001E2274" w:rsidP="001A047D">
      <w:pPr>
        <w:rPr>
          <w:b w:val="0"/>
          <w:bCs w:val="0"/>
          <w:caps/>
          <w:sz w:val="24"/>
          <w:szCs w:val="24"/>
          <w:rtl/>
        </w:rPr>
      </w:pPr>
    </w:p>
    <w:p w14:paraId="118B0580" w14:textId="77777777" w:rsidR="001E2274" w:rsidRDefault="000A5C33" w:rsidP="001A047D">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63E1A08F" w14:textId="1AE65657" w:rsidR="001E2274" w:rsidRDefault="0064074F" w:rsidP="001A047D">
      <w:pPr>
        <w:rPr>
          <w:b w:val="0"/>
          <w:bCs w:val="0"/>
          <w:caps/>
          <w:sz w:val="24"/>
          <w:szCs w:val="24"/>
          <w:rtl/>
        </w:rPr>
      </w:pPr>
      <w:r>
        <w:rPr>
          <w:rFonts w:hint="cs"/>
          <w:b w:val="0"/>
          <w:bCs w:val="0"/>
          <w:caps/>
          <w:sz w:val="24"/>
          <w:szCs w:val="24"/>
          <w:rtl/>
        </w:rPr>
        <w:t>תתייחס לסוג המגורים למגורים שאתם מציעים אתם מציעים הרי מאה יחידות דיור</w:t>
      </w:r>
    </w:p>
    <w:p w14:paraId="58D2AF38" w14:textId="77777777" w:rsidR="001E2274" w:rsidRDefault="001E2274" w:rsidP="001A047D">
      <w:pPr>
        <w:rPr>
          <w:b w:val="0"/>
          <w:bCs w:val="0"/>
          <w:caps/>
          <w:sz w:val="24"/>
          <w:szCs w:val="24"/>
          <w:rtl/>
        </w:rPr>
      </w:pPr>
    </w:p>
    <w:p w14:paraId="5538B02A" w14:textId="77777777" w:rsidR="001E2274" w:rsidRDefault="00B7418D" w:rsidP="001A047D">
      <w:pPr>
        <w:rPr>
          <w:caps/>
          <w:sz w:val="24"/>
          <w:szCs w:val="24"/>
          <w:u w:val="single"/>
          <w:rtl/>
        </w:rPr>
      </w:pPr>
      <w:r w:rsidRPr="00B7418D">
        <w:rPr>
          <w:rFonts w:hint="cs"/>
          <w:caps/>
          <w:sz w:val="24"/>
          <w:szCs w:val="24"/>
          <w:u w:val="single"/>
          <w:rtl/>
        </w:rPr>
        <w:t>מר דני אוחנה - אדריכל עורך התוכנית</w:t>
      </w:r>
      <w:r w:rsidR="001E2274">
        <w:rPr>
          <w:rFonts w:hint="cs"/>
          <w:caps/>
          <w:sz w:val="24"/>
          <w:szCs w:val="24"/>
          <w:u w:val="single"/>
          <w:rtl/>
        </w:rPr>
        <w:t>:</w:t>
      </w:r>
    </w:p>
    <w:p w14:paraId="58921664" w14:textId="1D5EB454" w:rsidR="001E2274" w:rsidRDefault="0064074F" w:rsidP="001A047D">
      <w:pPr>
        <w:rPr>
          <w:b w:val="0"/>
          <w:bCs w:val="0"/>
          <w:caps/>
          <w:sz w:val="24"/>
          <w:szCs w:val="24"/>
          <w:rtl/>
        </w:rPr>
      </w:pPr>
      <w:r>
        <w:rPr>
          <w:rFonts w:hint="cs"/>
          <w:b w:val="0"/>
          <w:bCs w:val="0"/>
          <w:caps/>
          <w:sz w:val="24"/>
          <w:szCs w:val="24"/>
          <w:rtl/>
        </w:rPr>
        <w:t xml:space="preserve">דיור הדיור הוא בהתאם לתוכנית המדיניות דיור מכליל </w:t>
      </w:r>
    </w:p>
    <w:p w14:paraId="2598EDCF" w14:textId="77777777" w:rsidR="001E2274" w:rsidRDefault="001E2274" w:rsidP="001A047D">
      <w:pPr>
        <w:rPr>
          <w:b w:val="0"/>
          <w:bCs w:val="0"/>
          <w:caps/>
          <w:sz w:val="24"/>
          <w:szCs w:val="24"/>
          <w:rtl/>
        </w:rPr>
      </w:pPr>
    </w:p>
    <w:p w14:paraId="5C45AE22" w14:textId="77777777" w:rsidR="001E2274" w:rsidRDefault="00B20642" w:rsidP="001A047D">
      <w:pPr>
        <w:rPr>
          <w:caps/>
          <w:sz w:val="24"/>
          <w:szCs w:val="24"/>
          <w:u w:val="single"/>
          <w:rtl/>
        </w:rPr>
      </w:pPr>
      <w:r w:rsidRPr="00B20642">
        <w:rPr>
          <w:rFonts w:hint="cs"/>
          <w:caps/>
          <w:sz w:val="24"/>
          <w:szCs w:val="24"/>
          <w:u w:val="single"/>
          <w:rtl/>
        </w:rPr>
        <w:t>גב</w:t>
      </w:r>
      <w:r w:rsidRPr="00B20642">
        <w:rPr>
          <w:caps/>
          <w:sz w:val="24"/>
          <w:szCs w:val="24"/>
          <w:u w:val="single"/>
          <w:rtl/>
        </w:rPr>
        <w:t>'</w:t>
      </w:r>
      <w:r w:rsidRPr="00B20642">
        <w:rPr>
          <w:rFonts w:hint="cs"/>
          <w:caps/>
          <w:sz w:val="24"/>
          <w:szCs w:val="24"/>
          <w:u w:val="single"/>
          <w:rtl/>
        </w:rPr>
        <w:t xml:space="preserve"> אביבה פלח - מתכננת בתוכנית</w:t>
      </w:r>
      <w:r w:rsidR="001E2274">
        <w:rPr>
          <w:rFonts w:hint="cs"/>
          <w:caps/>
          <w:sz w:val="24"/>
          <w:szCs w:val="24"/>
          <w:u w:val="single"/>
          <w:rtl/>
        </w:rPr>
        <w:t>:</w:t>
      </w:r>
    </w:p>
    <w:p w14:paraId="6E5481FC" w14:textId="7ACB1731" w:rsidR="001E2274" w:rsidRDefault="0064074F" w:rsidP="001A047D">
      <w:pPr>
        <w:rPr>
          <w:b w:val="0"/>
          <w:bCs w:val="0"/>
          <w:caps/>
          <w:sz w:val="24"/>
          <w:szCs w:val="24"/>
          <w:rtl/>
        </w:rPr>
      </w:pPr>
      <w:r>
        <w:rPr>
          <w:rFonts w:hint="cs"/>
          <w:b w:val="0"/>
          <w:bCs w:val="0"/>
          <w:caps/>
          <w:sz w:val="24"/>
          <w:szCs w:val="24"/>
          <w:rtl/>
        </w:rPr>
        <w:t xml:space="preserve">מכליל </w:t>
      </w:r>
    </w:p>
    <w:p w14:paraId="76E7D857" w14:textId="77777777" w:rsidR="001E2274" w:rsidRDefault="001E2274" w:rsidP="001A047D">
      <w:pPr>
        <w:rPr>
          <w:b w:val="0"/>
          <w:bCs w:val="0"/>
          <w:caps/>
          <w:sz w:val="24"/>
          <w:szCs w:val="24"/>
          <w:rtl/>
        </w:rPr>
      </w:pPr>
    </w:p>
    <w:p w14:paraId="5099B282" w14:textId="77777777" w:rsidR="001E2274" w:rsidRDefault="00B7418D" w:rsidP="001A047D">
      <w:pPr>
        <w:rPr>
          <w:caps/>
          <w:sz w:val="24"/>
          <w:szCs w:val="24"/>
          <w:u w:val="single"/>
          <w:rtl/>
        </w:rPr>
      </w:pPr>
      <w:r w:rsidRPr="00B7418D">
        <w:rPr>
          <w:rFonts w:hint="cs"/>
          <w:caps/>
          <w:sz w:val="24"/>
          <w:szCs w:val="24"/>
          <w:u w:val="single"/>
          <w:rtl/>
        </w:rPr>
        <w:t>מר דני אוחנה - אדריכל עורך התוכנית</w:t>
      </w:r>
      <w:r w:rsidR="001E2274">
        <w:rPr>
          <w:rFonts w:hint="cs"/>
          <w:caps/>
          <w:sz w:val="24"/>
          <w:szCs w:val="24"/>
          <w:u w:val="single"/>
          <w:rtl/>
        </w:rPr>
        <w:t>:</w:t>
      </w:r>
    </w:p>
    <w:p w14:paraId="6DA6B125" w14:textId="78362797" w:rsidR="001E2274" w:rsidRDefault="0064074F" w:rsidP="001A047D">
      <w:pPr>
        <w:rPr>
          <w:b w:val="0"/>
          <w:bCs w:val="0"/>
          <w:caps/>
          <w:sz w:val="24"/>
          <w:szCs w:val="24"/>
          <w:rtl/>
        </w:rPr>
      </w:pPr>
      <w:r>
        <w:rPr>
          <w:rFonts w:hint="cs"/>
          <w:b w:val="0"/>
          <w:bCs w:val="0"/>
          <w:caps/>
          <w:sz w:val="24"/>
          <w:szCs w:val="24"/>
          <w:rtl/>
        </w:rPr>
        <w:t>מדבר על נושא של דירות קטנות שטח אני מחפש את זה רגע אני אעבור</w:t>
      </w:r>
      <w:r w:rsidR="000F703D">
        <w:rPr>
          <w:rFonts w:hint="cs"/>
          <w:b w:val="0"/>
          <w:bCs w:val="0"/>
          <w:caps/>
          <w:sz w:val="24"/>
          <w:szCs w:val="24"/>
          <w:rtl/>
        </w:rPr>
        <w:t xml:space="preserve"> </w:t>
      </w:r>
      <w:r>
        <w:rPr>
          <w:rFonts w:hint="cs"/>
          <w:b w:val="0"/>
          <w:bCs w:val="0"/>
          <w:caps/>
          <w:sz w:val="24"/>
          <w:szCs w:val="24"/>
          <w:rtl/>
        </w:rPr>
        <w:t xml:space="preserve">... </w:t>
      </w:r>
    </w:p>
    <w:p w14:paraId="37638003" w14:textId="77777777" w:rsidR="001E2274" w:rsidRDefault="001E2274" w:rsidP="001A047D">
      <w:pPr>
        <w:rPr>
          <w:b w:val="0"/>
          <w:bCs w:val="0"/>
          <w:caps/>
          <w:sz w:val="24"/>
          <w:szCs w:val="24"/>
          <w:rtl/>
        </w:rPr>
      </w:pPr>
    </w:p>
    <w:p w14:paraId="50A88AAD" w14:textId="77777777" w:rsidR="001E2274" w:rsidRDefault="005E0962" w:rsidP="001A047D">
      <w:pPr>
        <w:rPr>
          <w:caps/>
          <w:sz w:val="24"/>
          <w:szCs w:val="24"/>
          <w:u w:val="single"/>
          <w:rtl/>
        </w:rPr>
      </w:pPr>
      <w:r w:rsidRPr="005E0962">
        <w:rPr>
          <w:rFonts w:hint="cs"/>
          <w:caps/>
          <w:sz w:val="24"/>
          <w:szCs w:val="24"/>
          <w:u w:val="single"/>
          <w:rtl/>
        </w:rPr>
        <w:t>דובר</w:t>
      </w:r>
      <w:r w:rsidR="001E2274">
        <w:rPr>
          <w:rFonts w:hint="cs"/>
          <w:caps/>
          <w:sz w:val="24"/>
          <w:szCs w:val="24"/>
          <w:u w:val="single"/>
          <w:rtl/>
        </w:rPr>
        <w:t>:</w:t>
      </w:r>
    </w:p>
    <w:p w14:paraId="0ABCDC73" w14:textId="3361F95F" w:rsidR="001E2274" w:rsidRDefault="000D5A2B" w:rsidP="001A047D">
      <w:pPr>
        <w:rPr>
          <w:b w:val="0"/>
          <w:bCs w:val="0"/>
          <w:caps/>
          <w:sz w:val="24"/>
          <w:szCs w:val="24"/>
          <w:rtl/>
        </w:rPr>
      </w:pPr>
      <w:r>
        <w:rPr>
          <w:rFonts w:hint="cs"/>
          <w:b w:val="0"/>
          <w:bCs w:val="0"/>
          <w:caps/>
          <w:sz w:val="24"/>
          <w:szCs w:val="24"/>
          <w:rtl/>
        </w:rPr>
        <w:t xml:space="preserve">יש את זה במצגת בשקופית עשרים ... </w:t>
      </w:r>
    </w:p>
    <w:p w14:paraId="7F32B70C" w14:textId="77777777" w:rsidR="001E2274" w:rsidRDefault="001E2274" w:rsidP="001A047D">
      <w:pPr>
        <w:rPr>
          <w:b w:val="0"/>
          <w:bCs w:val="0"/>
          <w:caps/>
          <w:sz w:val="24"/>
          <w:szCs w:val="24"/>
          <w:rtl/>
        </w:rPr>
      </w:pPr>
    </w:p>
    <w:p w14:paraId="72B7AF85" w14:textId="77777777" w:rsidR="001E2274" w:rsidRDefault="00B20642" w:rsidP="001A047D">
      <w:pPr>
        <w:rPr>
          <w:caps/>
          <w:sz w:val="24"/>
          <w:szCs w:val="24"/>
          <w:u w:val="single"/>
          <w:rtl/>
        </w:rPr>
      </w:pPr>
      <w:r w:rsidRPr="00B20642">
        <w:rPr>
          <w:rFonts w:hint="cs"/>
          <w:caps/>
          <w:sz w:val="24"/>
          <w:szCs w:val="24"/>
          <w:u w:val="single"/>
          <w:rtl/>
        </w:rPr>
        <w:t>גב</w:t>
      </w:r>
      <w:r w:rsidRPr="00B20642">
        <w:rPr>
          <w:caps/>
          <w:sz w:val="24"/>
          <w:szCs w:val="24"/>
          <w:u w:val="single"/>
          <w:rtl/>
        </w:rPr>
        <w:t>'</w:t>
      </w:r>
      <w:r w:rsidRPr="00B20642">
        <w:rPr>
          <w:rFonts w:hint="cs"/>
          <w:caps/>
          <w:sz w:val="24"/>
          <w:szCs w:val="24"/>
          <w:u w:val="single"/>
          <w:rtl/>
        </w:rPr>
        <w:t xml:space="preserve"> אביבה פלח - מתכננת בתוכנית</w:t>
      </w:r>
      <w:r w:rsidR="001E2274">
        <w:rPr>
          <w:rFonts w:hint="cs"/>
          <w:caps/>
          <w:sz w:val="24"/>
          <w:szCs w:val="24"/>
          <w:u w:val="single"/>
          <w:rtl/>
        </w:rPr>
        <w:t>:</w:t>
      </w:r>
    </w:p>
    <w:p w14:paraId="644B1907" w14:textId="6CDCEE87" w:rsidR="001E2274" w:rsidRDefault="000D5A2B" w:rsidP="001A047D">
      <w:pPr>
        <w:rPr>
          <w:b w:val="0"/>
          <w:bCs w:val="0"/>
          <w:caps/>
          <w:sz w:val="24"/>
          <w:szCs w:val="24"/>
          <w:rtl/>
        </w:rPr>
      </w:pPr>
      <w:r>
        <w:rPr>
          <w:rFonts w:hint="cs"/>
          <w:b w:val="0"/>
          <w:bCs w:val="0"/>
          <w:caps/>
          <w:sz w:val="24"/>
          <w:szCs w:val="24"/>
          <w:rtl/>
        </w:rPr>
        <w:t xml:space="preserve">כן </w:t>
      </w:r>
    </w:p>
    <w:p w14:paraId="57A53DE5" w14:textId="77777777" w:rsidR="001E2274" w:rsidRDefault="001E2274" w:rsidP="001A047D">
      <w:pPr>
        <w:rPr>
          <w:b w:val="0"/>
          <w:bCs w:val="0"/>
          <w:caps/>
          <w:sz w:val="24"/>
          <w:szCs w:val="24"/>
          <w:rtl/>
        </w:rPr>
      </w:pPr>
    </w:p>
    <w:p w14:paraId="1697B6EE" w14:textId="77777777" w:rsidR="001E2274" w:rsidRDefault="00D17364" w:rsidP="000D5A2B">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1976BF5E" w14:textId="0BD57289" w:rsidR="001E2274" w:rsidRDefault="000D5A2B" w:rsidP="000D5A2B">
      <w:pPr>
        <w:rPr>
          <w:b w:val="0"/>
          <w:bCs w:val="0"/>
          <w:caps/>
          <w:sz w:val="24"/>
          <w:szCs w:val="24"/>
          <w:rtl/>
        </w:rPr>
      </w:pPr>
      <w:r>
        <w:rPr>
          <w:rFonts w:hint="cs"/>
          <w:b w:val="0"/>
          <w:bCs w:val="0"/>
          <w:caps/>
          <w:sz w:val="24"/>
          <w:szCs w:val="24"/>
          <w:rtl/>
        </w:rPr>
        <w:t>דירות כאלה</w:t>
      </w:r>
      <w:r w:rsidR="000F703D">
        <w:rPr>
          <w:rFonts w:hint="cs"/>
          <w:b w:val="0"/>
          <w:bCs w:val="0"/>
          <w:caps/>
          <w:sz w:val="24"/>
          <w:szCs w:val="24"/>
          <w:rtl/>
        </w:rPr>
        <w:t xml:space="preserve"> </w:t>
      </w:r>
      <w:r>
        <w:rPr>
          <w:rFonts w:hint="cs"/>
          <w:b w:val="0"/>
          <w:bCs w:val="0"/>
          <w:caps/>
          <w:sz w:val="24"/>
          <w:szCs w:val="24"/>
          <w:rtl/>
        </w:rPr>
        <w:t>... זה דירות ש, ... דירות כאלה?</w:t>
      </w:r>
    </w:p>
    <w:p w14:paraId="794461D0" w14:textId="77777777" w:rsidR="001E2274" w:rsidRDefault="001E2274" w:rsidP="000D5A2B">
      <w:pPr>
        <w:rPr>
          <w:b w:val="0"/>
          <w:bCs w:val="0"/>
          <w:caps/>
          <w:sz w:val="24"/>
          <w:szCs w:val="24"/>
          <w:rtl/>
        </w:rPr>
      </w:pPr>
    </w:p>
    <w:p w14:paraId="35CF6C89" w14:textId="77777777" w:rsidR="001E2274" w:rsidRDefault="006D6799" w:rsidP="000D5A2B">
      <w:pPr>
        <w:rPr>
          <w:caps/>
          <w:sz w:val="24"/>
          <w:szCs w:val="24"/>
          <w:u w:val="single"/>
          <w:rtl/>
        </w:rPr>
      </w:pPr>
      <w:r w:rsidRPr="006D6799">
        <w:rPr>
          <w:rFonts w:hint="cs"/>
          <w:caps/>
          <w:sz w:val="24"/>
          <w:szCs w:val="24"/>
          <w:u w:val="single"/>
          <w:rtl/>
        </w:rPr>
        <w:t>מר דן קוניאק - נציג לשכת התכנון</w:t>
      </w:r>
      <w:r w:rsidR="001E2274">
        <w:rPr>
          <w:rFonts w:hint="cs"/>
          <w:caps/>
          <w:sz w:val="24"/>
          <w:szCs w:val="24"/>
          <w:u w:val="single"/>
          <w:rtl/>
        </w:rPr>
        <w:t>:</w:t>
      </w:r>
    </w:p>
    <w:p w14:paraId="746A7FF9" w14:textId="55519509" w:rsidR="001E2274" w:rsidRDefault="000D5A2B" w:rsidP="000D5A2B">
      <w:pPr>
        <w:rPr>
          <w:b w:val="0"/>
          <w:bCs w:val="0"/>
          <w:caps/>
          <w:sz w:val="24"/>
          <w:szCs w:val="24"/>
          <w:rtl/>
        </w:rPr>
      </w:pPr>
      <w:r>
        <w:rPr>
          <w:rFonts w:hint="cs"/>
          <w:b w:val="0"/>
          <w:bCs w:val="0"/>
          <w:caps/>
          <w:sz w:val="24"/>
          <w:szCs w:val="24"/>
          <w:rtl/>
        </w:rPr>
        <w:t>יש להם ...</w:t>
      </w:r>
    </w:p>
    <w:p w14:paraId="4F6970C8" w14:textId="77777777" w:rsidR="001E2274" w:rsidRDefault="001E2274" w:rsidP="000D5A2B">
      <w:pPr>
        <w:rPr>
          <w:b w:val="0"/>
          <w:bCs w:val="0"/>
          <w:caps/>
          <w:sz w:val="24"/>
          <w:szCs w:val="24"/>
          <w:rtl/>
        </w:rPr>
      </w:pPr>
    </w:p>
    <w:p w14:paraId="0259BC0D" w14:textId="77777777" w:rsidR="001E2274" w:rsidRDefault="000D5A2B" w:rsidP="000D5A2B">
      <w:pPr>
        <w:rPr>
          <w:b w:val="0"/>
          <w:bCs w:val="0"/>
          <w:caps/>
          <w:sz w:val="24"/>
          <w:szCs w:val="24"/>
          <w:rtl/>
        </w:rPr>
      </w:pPr>
      <w:r>
        <w:rPr>
          <w:rFonts w:hint="cs"/>
          <w:b w:val="0"/>
          <w:bCs w:val="0"/>
          <w:caps/>
          <w:sz w:val="24"/>
          <w:szCs w:val="24"/>
          <w:rtl/>
        </w:rPr>
        <w:t>(מדברים ביחד)</w:t>
      </w:r>
    </w:p>
    <w:p w14:paraId="1B188B31" w14:textId="77777777" w:rsidR="001E2274" w:rsidRDefault="001E2274" w:rsidP="000D5A2B">
      <w:pPr>
        <w:rPr>
          <w:b w:val="0"/>
          <w:bCs w:val="0"/>
          <w:caps/>
          <w:sz w:val="24"/>
          <w:szCs w:val="24"/>
          <w:rtl/>
        </w:rPr>
      </w:pPr>
    </w:p>
    <w:p w14:paraId="61451B36" w14:textId="77777777" w:rsidR="001E2274" w:rsidRDefault="00B7418D" w:rsidP="000D5A2B">
      <w:pPr>
        <w:rPr>
          <w:caps/>
          <w:sz w:val="24"/>
          <w:szCs w:val="24"/>
          <w:u w:val="single"/>
          <w:rtl/>
        </w:rPr>
      </w:pPr>
      <w:r w:rsidRPr="00B7418D">
        <w:rPr>
          <w:rFonts w:hint="cs"/>
          <w:caps/>
          <w:sz w:val="24"/>
          <w:szCs w:val="24"/>
          <w:u w:val="single"/>
          <w:rtl/>
        </w:rPr>
        <w:t>מר דני אוחנה - אדריכל עורך התוכנית</w:t>
      </w:r>
      <w:r w:rsidR="001E2274">
        <w:rPr>
          <w:rFonts w:hint="cs"/>
          <w:caps/>
          <w:sz w:val="24"/>
          <w:szCs w:val="24"/>
          <w:u w:val="single"/>
          <w:rtl/>
        </w:rPr>
        <w:t>:</w:t>
      </w:r>
    </w:p>
    <w:p w14:paraId="59ED4F31" w14:textId="71839DAE" w:rsidR="001E2274" w:rsidRDefault="000D5A2B" w:rsidP="000D5A2B">
      <w:pPr>
        <w:rPr>
          <w:b w:val="0"/>
          <w:bCs w:val="0"/>
          <w:caps/>
          <w:sz w:val="24"/>
          <w:szCs w:val="24"/>
          <w:rtl/>
        </w:rPr>
      </w:pPr>
      <w:r>
        <w:rPr>
          <w:rFonts w:hint="cs"/>
          <w:b w:val="0"/>
          <w:bCs w:val="0"/>
          <w:caps/>
          <w:sz w:val="24"/>
          <w:szCs w:val="24"/>
          <w:rtl/>
        </w:rPr>
        <w:t>הוא דיור</w:t>
      </w:r>
      <w:r w:rsidR="000F703D">
        <w:rPr>
          <w:rFonts w:hint="cs"/>
          <w:b w:val="0"/>
          <w:bCs w:val="0"/>
          <w:caps/>
          <w:sz w:val="24"/>
          <w:szCs w:val="24"/>
          <w:rtl/>
        </w:rPr>
        <w:t xml:space="preserve"> </w:t>
      </w:r>
      <w:r>
        <w:rPr>
          <w:rFonts w:hint="cs"/>
          <w:b w:val="0"/>
          <w:bCs w:val="0"/>
          <w:caps/>
          <w:sz w:val="24"/>
          <w:szCs w:val="24"/>
          <w:rtl/>
        </w:rPr>
        <w:t>... כעשרים אחוז משטח העיקרי כמאה יחידות דיור עד שישים מטר מרובע ליחידת דיור עיקרי פלוס שירות ... במקרה שלנו</w:t>
      </w:r>
    </w:p>
    <w:p w14:paraId="17A084CF" w14:textId="77777777" w:rsidR="001E2274" w:rsidRDefault="001E2274" w:rsidP="000D5A2B">
      <w:pPr>
        <w:rPr>
          <w:b w:val="0"/>
          <w:bCs w:val="0"/>
          <w:caps/>
          <w:sz w:val="24"/>
          <w:szCs w:val="24"/>
          <w:rtl/>
        </w:rPr>
      </w:pPr>
    </w:p>
    <w:p w14:paraId="1BC45FB9" w14:textId="77777777" w:rsidR="001E2274" w:rsidRDefault="00D17364" w:rsidP="000D5A2B">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0633F387" w14:textId="3331E253" w:rsidR="001E2274" w:rsidRDefault="000D5A2B" w:rsidP="000D5A2B">
      <w:pPr>
        <w:rPr>
          <w:b w:val="0"/>
          <w:bCs w:val="0"/>
          <w:caps/>
          <w:sz w:val="24"/>
          <w:szCs w:val="24"/>
          <w:rtl/>
        </w:rPr>
      </w:pPr>
      <w:r>
        <w:rPr>
          <w:rFonts w:hint="cs"/>
          <w:b w:val="0"/>
          <w:bCs w:val="0"/>
          <w:caps/>
          <w:sz w:val="24"/>
          <w:szCs w:val="24"/>
          <w:rtl/>
        </w:rPr>
        <w:t>תגיד לי תגיד לי דירות דירות דירות כאלה ב, דירות כאלה בבניין הן מקבלות מרפסות בחלק מ, מהתכנון?</w:t>
      </w:r>
    </w:p>
    <w:p w14:paraId="0413C0E9" w14:textId="77777777" w:rsidR="001E2274" w:rsidRDefault="001E2274" w:rsidP="000D5A2B">
      <w:pPr>
        <w:rPr>
          <w:b w:val="0"/>
          <w:bCs w:val="0"/>
          <w:caps/>
          <w:sz w:val="24"/>
          <w:szCs w:val="24"/>
          <w:rtl/>
        </w:rPr>
      </w:pPr>
    </w:p>
    <w:p w14:paraId="23AE018A" w14:textId="77777777" w:rsidR="001E2274" w:rsidRDefault="00B7418D" w:rsidP="000D5A2B">
      <w:pPr>
        <w:rPr>
          <w:caps/>
          <w:sz w:val="24"/>
          <w:szCs w:val="24"/>
          <w:u w:val="single"/>
          <w:rtl/>
        </w:rPr>
      </w:pPr>
      <w:r w:rsidRPr="00B7418D">
        <w:rPr>
          <w:rFonts w:hint="cs"/>
          <w:caps/>
          <w:sz w:val="24"/>
          <w:szCs w:val="24"/>
          <w:u w:val="single"/>
          <w:rtl/>
        </w:rPr>
        <w:t>מר דני אוחנה - אדריכל עורך התוכנית</w:t>
      </w:r>
      <w:r w:rsidR="001E2274">
        <w:rPr>
          <w:rFonts w:hint="cs"/>
          <w:caps/>
          <w:sz w:val="24"/>
          <w:szCs w:val="24"/>
          <w:u w:val="single"/>
          <w:rtl/>
        </w:rPr>
        <w:t>:</w:t>
      </w:r>
    </w:p>
    <w:p w14:paraId="44D1E9B9" w14:textId="57990051" w:rsidR="001E2274" w:rsidRDefault="000D5A2B" w:rsidP="000D5A2B">
      <w:pPr>
        <w:rPr>
          <w:b w:val="0"/>
          <w:bCs w:val="0"/>
          <w:caps/>
          <w:sz w:val="24"/>
          <w:szCs w:val="24"/>
          <w:rtl/>
        </w:rPr>
      </w:pPr>
      <w:r>
        <w:rPr>
          <w:rFonts w:hint="cs"/>
          <w:b w:val="0"/>
          <w:bCs w:val="0"/>
          <w:caps/>
          <w:sz w:val="24"/>
          <w:szCs w:val="24"/>
          <w:rtl/>
        </w:rPr>
        <w:t xml:space="preserve">כן כן כן </w:t>
      </w:r>
    </w:p>
    <w:p w14:paraId="04DC579B" w14:textId="77777777" w:rsidR="001E2274" w:rsidRDefault="001E2274" w:rsidP="000D5A2B">
      <w:pPr>
        <w:rPr>
          <w:b w:val="0"/>
          <w:bCs w:val="0"/>
          <w:caps/>
          <w:sz w:val="24"/>
          <w:szCs w:val="24"/>
          <w:rtl/>
        </w:rPr>
      </w:pPr>
    </w:p>
    <w:p w14:paraId="24D52F09" w14:textId="77777777" w:rsidR="001E2274" w:rsidRDefault="00B20642" w:rsidP="000D5A2B">
      <w:pPr>
        <w:rPr>
          <w:caps/>
          <w:sz w:val="24"/>
          <w:szCs w:val="24"/>
          <w:u w:val="single"/>
          <w:rtl/>
        </w:rPr>
      </w:pPr>
      <w:r w:rsidRPr="00B20642">
        <w:rPr>
          <w:rFonts w:hint="cs"/>
          <w:caps/>
          <w:sz w:val="24"/>
          <w:szCs w:val="24"/>
          <w:u w:val="single"/>
          <w:rtl/>
        </w:rPr>
        <w:t>גב</w:t>
      </w:r>
      <w:r w:rsidRPr="00B20642">
        <w:rPr>
          <w:caps/>
          <w:sz w:val="24"/>
          <w:szCs w:val="24"/>
          <w:u w:val="single"/>
          <w:rtl/>
        </w:rPr>
        <w:t>'</w:t>
      </w:r>
      <w:r w:rsidRPr="00B20642">
        <w:rPr>
          <w:rFonts w:hint="cs"/>
          <w:caps/>
          <w:sz w:val="24"/>
          <w:szCs w:val="24"/>
          <w:u w:val="single"/>
          <w:rtl/>
        </w:rPr>
        <w:t xml:space="preserve"> אביבה פלח - מתכננת בתוכנית</w:t>
      </w:r>
      <w:r w:rsidR="001E2274">
        <w:rPr>
          <w:rFonts w:hint="cs"/>
          <w:caps/>
          <w:sz w:val="24"/>
          <w:szCs w:val="24"/>
          <w:u w:val="single"/>
          <w:rtl/>
        </w:rPr>
        <w:t>:</w:t>
      </w:r>
    </w:p>
    <w:p w14:paraId="676C8E54" w14:textId="657DC400" w:rsidR="001E2274" w:rsidRDefault="000D5A2B" w:rsidP="000D5A2B">
      <w:pPr>
        <w:rPr>
          <w:b w:val="0"/>
          <w:bCs w:val="0"/>
          <w:caps/>
          <w:sz w:val="24"/>
          <w:szCs w:val="24"/>
          <w:rtl/>
        </w:rPr>
      </w:pPr>
      <w:r>
        <w:rPr>
          <w:rFonts w:hint="cs"/>
          <w:b w:val="0"/>
          <w:bCs w:val="0"/>
          <w:caps/>
          <w:sz w:val="24"/>
          <w:szCs w:val="24"/>
          <w:rtl/>
        </w:rPr>
        <w:t xml:space="preserve">כן </w:t>
      </w:r>
    </w:p>
    <w:p w14:paraId="14198830" w14:textId="77777777" w:rsidR="001E2274" w:rsidRDefault="001E2274" w:rsidP="000D5A2B">
      <w:pPr>
        <w:rPr>
          <w:b w:val="0"/>
          <w:bCs w:val="0"/>
          <w:caps/>
          <w:sz w:val="24"/>
          <w:szCs w:val="24"/>
          <w:rtl/>
        </w:rPr>
      </w:pPr>
    </w:p>
    <w:p w14:paraId="6696633F" w14:textId="77777777" w:rsidR="001E2274" w:rsidRDefault="00B7418D" w:rsidP="000D5A2B">
      <w:pPr>
        <w:rPr>
          <w:caps/>
          <w:sz w:val="24"/>
          <w:szCs w:val="24"/>
          <w:u w:val="single"/>
          <w:rtl/>
        </w:rPr>
      </w:pPr>
      <w:r w:rsidRPr="00B7418D">
        <w:rPr>
          <w:rFonts w:hint="cs"/>
          <w:caps/>
          <w:sz w:val="24"/>
          <w:szCs w:val="24"/>
          <w:u w:val="single"/>
          <w:rtl/>
        </w:rPr>
        <w:t>מר דני אוחנה - אדריכל עורך התוכנית</w:t>
      </w:r>
      <w:r w:rsidR="001E2274">
        <w:rPr>
          <w:rFonts w:hint="cs"/>
          <w:caps/>
          <w:sz w:val="24"/>
          <w:szCs w:val="24"/>
          <w:u w:val="single"/>
          <w:rtl/>
        </w:rPr>
        <w:t>:</w:t>
      </w:r>
    </w:p>
    <w:p w14:paraId="0E1593A0" w14:textId="217A297D" w:rsidR="001E2274" w:rsidRDefault="000D5A2B" w:rsidP="000D5A2B">
      <w:pPr>
        <w:rPr>
          <w:b w:val="0"/>
          <w:bCs w:val="0"/>
          <w:caps/>
          <w:sz w:val="24"/>
          <w:szCs w:val="24"/>
          <w:rtl/>
        </w:rPr>
      </w:pPr>
      <w:r>
        <w:rPr>
          <w:rFonts w:hint="cs"/>
          <w:b w:val="0"/>
          <w:bCs w:val="0"/>
          <w:caps/>
          <w:sz w:val="24"/>
          <w:szCs w:val="24"/>
          <w:rtl/>
        </w:rPr>
        <w:t xml:space="preserve">כן חד משמעית כן אבל זה לא חלק מהשישים, יש להם שטח נפרד, </w:t>
      </w:r>
    </w:p>
    <w:p w14:paraId="328A59BA" w14:textId="77777777" w:rsidR="001E2274" w:rsidRDefault="001E2274" w:rsidP="000D5A2B">
      <w:pPr>
        <w:rPr>
          <w:b w:val="0"/>
          <w:bCs w:val="0"/>
          <w:caps/>
          <w:sz w:val="24"/>
          <w:szCs w:val="24"/>
          <w:rtl/>
        </w:rPr>
      </w:pPr>
    </w:p>
    <w:p w14:paraId="318ACCB1" w14:textId="77777777" w:rsidR="001E2274" w:rsidRDefault="00B20642" w:rsidP="000D5A2B">
      <w:pPr>
        <w:rPr>
          <w:caps/>
          <w:sz w:val="24"/>
          <w:szCs w:val="24"/>
          <w:u w:val="single"/>
          <w:rtl/>
        </w:rPr>
      </w:pPr>
      <w:r w:rsidRPr="00B20642">
        <w:rPr>
          <w:rFonts w:hint="cs"/>
          <w:caps/>
          <w:sz w:val="24"/>
          <w:szCs w:val="24"/>
          <w:u w:val="single"/>
          <w:rtl/>
        </w:rPr>
        <w:t>גב</w:t>
      </w:r>
      <w:r w:rsidRPr="00B20642">
        <w:rPr>
          <w:caps/>
          <w:sz w:val="24"/>
          <w:szCs w:val="24"/>
          <w:u w:val="single"/>
          <w:rtl/>
        </w:rPr>
        <w:t>'</w:t>
      </w:r>
      <w:r w:rsidRPr="00B20642">
        <w:rPr>
          <w:rFonts w:hint="cs"/>
          <w:caps/>
          <w:sz w:val="24"/>
          <w:szCs w:val="24"/>
          <w:u w:val="single"/>
          <w:rtl/>
        </w:rPr>
        <w:t xml:space="preserve"> אביבה פלח - מתכננת בתוכנית</w:t>
      </w:r>
      <w:r w:rsidR="001E2274">
        <w:rPr>
          <w:rFonts w:hint="cs"/>
          <w:caps/>
          <w:sz w:val="24"/>
          <w:szCs w:val="24"/>
          <w:u w:val="single"/>
          <w:rtl/>
        </w:rPr>
        <w:t>:</w:t>
      </w:r>
    </w:p>
    <w:p w14:paraId="05A65028" w14:textId="326A42A0" w:rsidR="001E2274" w:rsidRDefault="000D5A2B" w:rsidP="000D5A2B">
      <w:pPr>
        <w:rPr>
          <w:b w:val="0"/>
          <w:bCs w:val="0"/>
          <w:caps/>
          <w:sz w:val="24"/>
          <w:szCs w:val="24"/>
          <w:rtl/>
        </w:rPr>
      </w:pPr>
      <w:r>
        <w:rPr>
          <w:rFonts w:hint="cs"/>
          <w:b w:val="0"/>
          <w:bCs w:val="0"/>
          <w:caps/>
          <w:sz w:val="24"/>
          <w:szCs w:val="24"/>
          <w:rtl/>
        </w:rPr>
        <w:t xml:space="preserve">נוסף </w:t>
      </w:r>
    </w:p>
    <w:p w14:paraId="00A10892" w14:textId="77777777" w:rsidR="001E2274" w:rsidRDefault="001E2274" w:rsidP="000D5A2B">
      <w:pPr>
        <w:rPr>
          <w:b w:val="0"/>
          <w:bCs w:val="0"/>
          <w:caps/>
          <w:sz w:val="24"/>
          <w:szCs w:val="24"/>
          <w:rtl/>
        </w:rPr>
      </w:pPr>
    </w:p>
    <w:p w14:paraId="617B96AA" w14:textId="77777777" w:rsidR="001E2274" w:rsidRDefault="00B7418D" w:rsidP="000D5A2B">
      <w:pPr>
        <w:rPr>
          <w:caps/>
          <w:sz w:val="24"/>
          <w:szCs w:val="24"/>
          <w:u w:val="single"/>
          <w:rtl/>
        </w:rPr>
      </w:pPr>
      <w:r w:rsidRPr="00B7418D">
        <w:rPr>
          <w:rFonts w:hint="cs"/>
          <w:caps/>
          <w:sz w:val="24"/>
          <w:szCs w:val="24"/>
          <w:u w:val="single"/>
          <w:rtl/>
        </w:rPr>
        <w:t>מר דני אוחנה - אדריכל עורך התוכנית</w:t>
      </w:r>
      <w:r w:rsidR="001E2274">
        <w:rPr>
          <w:rFonts w:hint="cs"/>
          <w:caps/>
          <w:sz w:val="24"/>
          <w:szCs w:val="24"/>
          <w:u w:val="single"/>
          <w:rtl/>
        </w:rPr>
        <w:t>:</w:t>
      </w:r>
    </w:p>
    <w:p w14:paraId="2BB7A975" w14:textId="34DB709A" w:rsidR="001E2274" w:rsidRDefault="000D5A2B" w:rsidP="000D5A2B">
      <w:pPr>
        <w:rPr>
          <w:b w:val="0"/>
          <w:bCs w:val="0"/>
          <w:caps/>
          <w:sz w:val="24"/>
          <w:szCs w:val="24"/>
          <w:rtl/>
        </w:rPr>
      </w:pPr>
      <w:r>
        <w:rPr>
          <w:rFonts w:hint="cs"/>
          <w:b w:val="0"/>
          <w:bCs w:val="0"/>
          <w:caps/>
          <w:sz w:val="24"/>
          <w:szCs w:val="24"/>
          <w:rtl/>
        </w:rPr>
        <w:t xml:space="preserve">... מבחינתנו ואפשר לראות </w:t>
      </w:r>
    </w:p>
    <w:p w14:paraId="3CD26DE8" w14:textId="77777777" w:rsidR="001E2274" w:rsidRDefault="001E2274" w:rsidP="000D5A2B">
      <w:pPr>
        <w:rPr>
          <w:b w:val="0"/>
          <w:bCs w:val="0"/>
          <w:caps/>
          <w:sz w:val="24"/>
          <w:szCs w:val="24"/>
          <w:rtl/>
        </w:rPr>
      </w:pPr>
    </w:p>
    <w:p w14:paraId="5D368913" w14:textId="77777777" w:rsidR="001E2274" w:rsidRDefault="00D17364" w:rsidP="000D5A2B">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4B02F6F4" w14:textId="5D4FE5FA" w:rsidR="001E2274" w:rsidRDefault="000D5A2B" w:rsidP="000D5A2B">
      <w:pPr>
        <w:rPr>
          <w:b w:val="0"/>
          <w:bCs w:val="0"/>
          <w:caps/>
          <w:sz w:val="24"/>
          <w:szCs w:val="24"/>
          <w:rtl/>
        </w:rPr>
      </w:pPr>
      <w:r>
        <w:rPr>
          <w:rFonts w:hint="cs"/>
          <w:b w:val="0"/>
          <w:bCs w:val="0"/>
          <w:caps/>
          <w:sz w:val="24"/>
          <w:szCs w:val="24"/>
          <w:rtl/>
        </w:rPr>
        <w:t>לא לא אני אני אני רק אני שואל את זה כי כי אני מניח שפה, בסוג של הבניינים האלה אתה לא מסוגל לייצר גזוזטראות נכון? אתה לא יכול לייצר כאן גזוזטרה</w:t>
      </w:r>
      <w:r w:rsidR="000F703D">
        <w:rPr>
          <w:rFonts w:hint="cs"/>
          <w:b w:val="0"/>
          <w:bCs w:val="0"/>
          <w:caps/>
          <w:sz w:val="24"/>
          <w:szCs w:val="24"/>
          <w:rtl/>
        </w:rPr>
        <w:t xml:space="preserve"> </w:t>
      </w:r>
      <w:r>
        <w:rPr>
          <w:rFonts w:hint="cs"/>
          <w:b w:val="0"/>
          <w:bCs w:val="0"/>
          <w:caps/>
          <w:sz w:val="24"/>
          <w:szCs w:val="24"/>
          <w:rtl/>
        </w:rPr>
        <w:t>...</w:t>
      </w:r>
    </w:p>
    <w:p w14:paraId="6FCF1ED8" w14:textId="77777777" w:rsidR="001E2274" w:rsidRDefault="001E2274" w:rsidP="000D5A2B">
      <w:pPr>
        <w:rPr>
          <w:b w:val="0"/>
          <w:bCs w:val="0"/>
          <w:caps/>
          <w:sz w:val="24"/>
          <w:szCs w:val="24"/>
          <w:rtl/>
        </w:rPr>
      </w:pPr>
    </w:p>
    <w:p w14:paraId="72AC12BD" w14:textId="77777777" w:rsidR="001E2274" w:rsidRDefault="00701631" w:rsidP="000D5A2B">
      <w:pPr>
        <w:rPr>
          <w:caps/>
          <w:sz w:val="24"/>
          <w:szCs w:val="24"/>
          <w:u w:val="single"/>
          <w:rtl/>
        </w:rPr>
      </w:pPr>
      <w:r w:rsidRPr="00701631">
        <w:rPr>
          <w:rFonts w:hint="cs"/>
          <w:caps/>
          <w:sz w:val="24"/>
          <w:szCs w:val="24"/>
          <w:u w:val="single"/>
          <w:rtl/>
        </w:rPr>
        <w:t>גב</w:t>
      </w:r>
      <w:r w:rsidRPr="00701631">
        <w:rPr>
          <w:caps/>
          <w:sz w:val="24"/>
          <w:szCs w:val="24"/>
          <w:u w:val="single"/>
          <w:rtl/>
        </w:rPr>
        <w:t>'</w:t>
      </w:r>
      <w:r w:rsidRPr="00701631">
        <w:rPr>
          <w:rFonts w:hint="cs"/>
          <w:caps/>
          <w:sz w:val="24"/>
          <w:szCs w:val="24"/>
          <w:u w:val="single"/>
          <w:rtl/>
        </w:rPr>
        <w:t xml:space="preserve"> עליזה זיידלר גרנות - מהנדסת העיר כפר סבא</w:t>
      </w:r>
      <w:r w:rsidR="001E2274">
        <w:rPr>
          <w:rFonts w:hint="cs"/>
          <w:caps/>
          <w:sz w:val="24"/>
          <w:szCs w:val="24"/>
          <w:u w:val="single"/>
          <w:rtl/>
        </w:rPr>
        <w:t>:</w:t>
      </w:r>
    </w:p>
    <w:p w14:paraId="380A7760" w14:textId="10359544" w:rsidR="001E2274" w:rsidRDefault="000D5A2B" w:rsidP="000D5A2B">
      <w:pPr>
        <w:rPr>
          <w:b w:val="0"/>
          <w:bCs w:val="0"/>
          <w:caps/>
          <w:sz w:val="24"/>
          <w:szCs w:val="24"/>
          <w:rtl/>
        </w:rPr>
      </w:pPr>
      <w:r>
        <w:rPr>
          <w:rFonts w:hint="cs"/>
          <w:b w:val="0"/>
          <w:bCs w:val="0"/>
          <w:caps/>
          <w:sz w:val="24"/>
          <w:szCs w:val="24"/>
          <w:rtl/>
        </w:rPr>
        <w:t>זה משהו קומתי לא?</w:t>
      </w:r>
    </w:p>
    <w:p w14:paraId="77DF274C" w14:textId="77777777" w:rsidR="001E2274" w:rsidRDefault="001E2274" w:rsidP="000D5A2B">
      <w:pPr>
        <w:rPr>
          <w:b w:val="0"/>
          <w:bCs w:val="0"/>
          <w:caps/>
          <w:sz w:val="24"/>
          <w:szCs w:val="24"/>
          <w:rtl/>
        </w:rPr>
      </w:pPr>
    </w:p>
    <w:p w14:paraId="19D27247" w14:textId="77777777" w:rsidR="001E2274" w:rsidRDefault="00D17364" w:rsidP="000D5A2B">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497461E0" w14:textId="4E57CFF9" w:rsidR="001E2274" w:rsidRDefault="000D5A2B" w:rsidP="000D5A2B">
      <w:pPr>
        <w:rPr>
          <w:b w:val="0"/>
          <w:bCs w:val="0"/>
          <w:caps/>
          <w:sz w:val="24"/>
          <w:szCs w:val="24"/>
          <w:rtl/>
        </w:rPr>
      </w:pPr>
      <w:r>
        <w:rPr>
          <w:rFonts w:hint="cs"/>
          <w:b w:val="0"/>
          <w:bCs w:val="0"/>
          <w:caps/>
          <w:sz w:val="24"/>
          <w:szCs w:val="24"/>
          <w:rtl/>
        </w:rPr>
        <w:t xml:space="preserve">לא </w:t>
      </w:r>
    </w:p>
    <w:p w14:paraId="46F37EED" w14:textId="77777777" w:rsidR="001E2274" w:rsidRDefault="001E2274" w:rsidP="000D5A2B">
      <w:pPr>
        <w:rPr>
          <w:b w:val="0"/>
          <w:bCs w:val="0"/>
          <w:caps/>
          <w:sz w:val="24"/>
          <w:szCs w:val="24"/>
          <w:rtl/>
        </w:rPr>
      </w:pPr>
    </w:p>
    <w:p w14:paraId="1F98BAEF" w14:textId="77777777" w:rsidR="001E2274" w:rsidRDefault="00B7418D" w:rsidP="000D5A2B">
      <w:pPr>
        <w:rPr>
          <w:caps/>
          <w:sz w:val="24"/>
          <w:szCs w:val="24"/>
          <w:u w:val="single"/>
          <w:rtl/>
        </w:rPr>
      </w:pPr>
      <w:r w:rsidRPr="00B7418D">
        <w:rPr>
          <w:rFonts w:hint="cs"/>
          <w:caps/>
          <w:sz w:val="24"/>
          <w:szCs w:val="24"/>
          <w:u w:val="single"/>
          <w:rtl/>
        </w:rPr>
        <w:t>מר דני אוחנה - אדריכל עורך התוכנית</w:t>
      </w:r>
      <w:r w:rsidR="001E2274">
        <w:rPr>
          <w:rFonts w:hint="cs"/>
          <w:caps/>
          <w:sz w:val="24"/>
          <w:szCs w:val="24"/>
          <w:u w:val="single"/>
          <w:rtl/>
        </w:rPr>
        <w:t>:</w:t>
      </w:r>
    </w:p>
    <w:p w14:paraId="439024D9" w14:textId="3976DA12" w:rsidR="001E2274" w:rsidRDefault="000D5A2B" w:rsidP="000D5A2B">
      <w:pPr>
        <w:rPr>
          <w:b w:val="0"/>
          <w:bCs w:val="0"/>
          <w:caps/>
          <w:sz w:val="24"/>
          <w:szCs w:val="24"/>
          <w:rtl/>
        </w:rPr>
      </w:pPr>
      <w:r>
        <w:rPr>
          <w:rFonts w:hint="cs"/>
          <w:b w:val="0"/>
          <w:bCs w:val="0"/>
          <w:caps/>
          <w:sz w:val="24"/>
          <w:szCs w:val="24"/>
          <w:rtl/>
        </w:rPr>
        <w:t xml:space="preserve">לא לא זה לא גזוזטרה אני מסכים איתך לחלוטין זה לא גזוזטרה </w:t>
      </w:r>
    </w:p>
    <w:p w14:paraId="06592EBB" w14:textId="77777777" w:rsidR="001E2274" w:rsidRDefault="001E2274" w:rsidP="000D5A2B">
      <w:pPr>
        <w:rPr>
          <w:b w:val="0"/>
          <w:bCs w:val="0"/>
          <w:caps/>
          <w:sz w:val="24"/>
          <w:szCs w:val="24"/>
          <w:rtl/>
        </w:rPr>
      </w:pPr>
    </w:p>
    <w:p w14:paraId="08079D11" w14:textId="77777777" w:rsidR="001E2274" w:rsidRDefault="00D17364" w:rsidP="000D5A2B">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15B14D80" w14:textId="414826DC" w:rsidR="001E2274" w:rsidRDefault="000D5A2B" w:rsidP="000D5A2B">
      <w:pPr>
        <w:rPr>
          <w:b w:val="0"/>
          <w:bCs w:val="0"/>
          <w:caps/>
          <w:sz w:val="24"/>
          <w:szCs w:val="24"/>
          <w:rtl/>
        </w:rPr>
      </w:pPr>
      <w:r>
        <w:rPr>
          <w:rFonts w:hint="cs"/>
          <w:b w:val="0"/>
          <w:bCs w:val="0"/>
          <w:caps/>
          <w:sz w:val="24"/>
          <w:szCs w:val="24"/>
          <w:rtl/>
        </w:rPr>
        <w:t xml:space="preserve">ולכן אתה לא יכול להגדיר את זה תיזהר אתה לא יכול בטבלה אתה לא יכול לשים את זה תחת מרפסות כי זה לא מרפסות. כשאנחנו שמים ב, כשאנחנו שמים מרפסות בטבלת הזכויות אנחנו מקבלים גזוזטראות. כיוון שאצלך זה לא כיוון שאצלך זה לא גזוזטרה אתה פשוט צריך חייב להיכנס ממש לתוך השטח העיקרי </w:t>
      </w:r>
    </w:p>
    <w:p w14:paraId="26626D3D" w14:textId="77777777" w:rsidR="001E2274" w:rsidRDefault="001E2274" w:rsidP="000D5A2B">
      <w:pPr>
        <w:rPr>
          <w:b w:val="0"/>
          <w:bCs w:val="0"/>
          <w:caps/>
          <w:sz w:val="24"/>
          <w:szCs w:val="24"/>
          <w:rtl/>
        </w:rPr>
      </w:pPr>
    </w:p>
    <w:p w14:paraId="445A0FEA" w14:textId="77777777" w:rsidR="001E2274" w:rsidRDefault="00B7418D" w:rsidP="000D5A2B">
      <w:pPr>
        <w:rPr>
          <w:caps/>
          <w:sz w:val="24"/>
          <w:szCs w:val="24"/>
          <w:u w:val="single"/>
          <w:rtl/>
        </w:rPr>
      </w:pPr>
      <w:r w:rsidRPr="00B7418D">
        <w:rPr>
          <w:rFonts w:hint="cs"/>
          <w:caps/>
          <w:sz w:val="24"/>
          <w:szCs w:val="24"/>
          <w:u w:val="single"/>
          <w:rtl/>
        </w:rPr>
        <w:t>מר דני אוחנה - אדריכל עורך התוכנית</w:t>
      </w:r>
      <w:r w:rsidR="001E2274">
        <w:rPr>
          <w:rFonts w:hint="cs"/>
          <w:caps/>
          <w:sz w:val="24"/>
          <w:szCs w:val="24"/>
          <w:u w:val="single"/>
          <w:rtl/>
        </w:rPr>
        <w:t>:</w:t>
      </w:r>
    </w:p>
    <w:p w14:paraId="036A44DB" w14:textId="2721522B" w:rsidR="001E2274" w:rsidRDefault="000D5A2B" w:rsidP="000D5A2B">
      <w:pPr>
        <w:rPr>
          <w:b w:val="0"/>
          <w:bCs w:val="0"/>
          <w:caps/>
          <w:sz w:val="24"/>
          <w:szCs w:val="24"/>
          <w:rtl/>
        </w:rPr>
      </w:pPr>
      <w:r>
        <w:rPr>
          <w:rFonts w:hint="cs"/>
          <w:b w:val="0"/>
          <w:bCs w:val="0"/>
          <w:caps/>
          <w:sz w:val="24"/>
          <w:szCs w:val="24"/>
          <w:rtl/>
        </w:rPr>
        <w:t xml:space="preserve">שטח עיקרי </w:t>
      </w:r>
    </w:p>
    <w:p w14:paraId="29058492" w14:textId="77777777" w:rsidR="001E2274" w:rsidRDefault="001E2274" w:rsidP="000D5A2B">
      <w:pPr>
        <w:rPr>
          <w:b w:val="0"/>
          <w:bCs w:val="0"/>
          <w:caps/>
          <w:sz w:val="24"/>
          <w:szCs w:val="24"/>
          <w:rtl/>
        </w:rPr>
      </w:pPr>
    </w:p>
    <w:p w14:paraId="7316E89C" w14:textId="77777777" w:rsidR="001E2274" w:rsidRDefault="00D17364" w:rsidP="000D5A2B">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3CEC3515" w14:textId="4E216B1C" w:rsidR="001E2274" w:rsidRDefault="000D5A2B" w:rsidP="000D5A2B">
      <w:pPr>
        <w:rPr>
          <w:b w:val="0"/>
          <w:bCs w:val="0"/>
          <w:caps/>
          <w:sz w:val="24"/>
          <w:szCs w:val="24"/>
          <w:rtl/>
        </w:rPr>
      </w:pPr>
      <w:r>
        <w:rPr>
          <w:rFonts w:hint="cs"/>
          <w:b w:val="0"/>
          <w:bCs w:val="0"/>
          <w:caps/>
          <w:sz w:val="24"/>
          <w:szCs w:val="24"/>
          <w:rtl/>
        </w:rPr>
        <w:t>ו, ו, ו, ולציין ולציין ש, לציין ש, זה ש, שנניח שהדירה היא נניח שמונים מטר, מתוכם כך וכך עם מרפסת אתה מבין? זה</w:t>
      </w:r>
    </w:p>
    <w:p w14:paraId="53BB8C7C" w14:textId="77777777" w:rsidR="001E2274" w:rsidRDefault="001E2274" w:rsidP="000D5A2B">
      <w:pPr>
        <w:rPr>
          <w:b w:val="0"/>
          <w:bCs w:val="0"/>
          <w:caps/>
          <w:sz w:val="24"/>
          <w:szCs w:val="24"/>
          <w:rtl/>
        </w:rPr>
      </w:pPr>
    </w:p>
    <w:p w14:paraId="3BC40CE1" w14:textId="77777777" w:rsidR="001E2274" w:rsidRDefault="00B7418D" w:rsidP="000D5A2B">
      <w:pPr>
        <w:rPr>
          <w:caps/>
          <w:sz w:val="24"/>
          <w:szCs w:val="24"/>
          <w:u w:val="single"/>
          <w:rtl/>
        </w:rPr>
      </w:pPr>
      <w:r w:rsidRPr="00B7418D">
        <w:rPr>
          <w:rFonts w:hint="cs"/>
          <w:caps/>
          <w:sz w:val="24"/>
          <w:szCs w:val="24"/>
          <w:u w:val="single"/>
          <w:rtl/>
        </w:rPr>
        <w:lastRenderedPageBreak/>
        <w:t>מר דני אוחנה - אדריכל עורך התוכנית</w:t>
      </w:r>
      <w:r w:rsidR="001E2274">
        <w:rPr>
          <w:rFonts w:hint="cs"/>
          <w:caps/>
          <w:sz w:val="24"/>
          <w:szCs w:val="24"/>
          <w:u w:val="single"/>
          <w:rtl/>
        </w:rPr>
        <w:t>:</w:t>
      </w:r>
    </w:p>
    <w:p w14:paraId="2F2F59E4" w14:textId="50E6A7E6" w:rsidR="001E2274" w:rsidRDefault="000D5A2B" w:rsidP="000D5A2B">
      <w:pPr>
        <w:rPr>
          <w:b w:val="0"/>
          <w:bCs w:val="0"/>
          <w:caps/>
          <w:sz w:val="24"/>
          <w:szCs w:val="24"/>
          <w:rtl/>
        </w:rPr>
      </w:pPr>
      <w:r>
        <w:rPr>
          <w:rFonts w:hint="cs"/>
          <w:b w:val="0"/>
          <w:bCs w:val="0"/>
          <w:caps/>
          <w:sz w:val="24"/>
          <w:szCs w:val="24"/>
          <w:rtl/>
        </w:rPr>
        <w:t xml:space="preserve">בסדר </w:t>
      </w:r>
    </w:p>
    <w:p w14:paraId="5D095AC5" w14:textId="77777777" w:rsidR="001E2274" w:rsidRDefault="001E2274" w:rsidP="000D5A2B">
      <w:pPr>
        <w:rPr>
          <w:b w:val="0"/>
          <w:bCs w:val="0"/>
          <w:caps/>
          <w:sz w:val="24"/>
          <w:szCs w:val="24"/>
          <w:rtl/>
        </w:rPr>
      </w:pPr>
    </w:p>
    <w:p w14:paraId="00EA4920" w14:textId="77777777" w:rsidR="001E2274" w:rsidRDefault="00D17364" w:rsidP="000D5A2B">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794F83AA" w14:textId="6B2EE3E9" w:rsidR="001E2274" w:rsidRDefault="000D5A2B" w:rsidP="000D5A2B">
      <w:pPr>
        <w:rPr>
          <w:b w:val="0"/>
          <w:bCs w:val="0"/>
          <w:caps/>
          <w:sz w:val="24"/>
          <w:szCs w:val="24"/>
          <w:rtl/>
        </w:rPr>
      </w:pPr>
      <w:r>
        <w:rPr>
          <w:rFonts w:hint="cs"/>
          <w:b w:val="0"/>
          <w:bCs w:val="0"/>
          <w:caps/>
          <w:sz w:val="24"/>
          <w:szCs w:val="24"/>
          <w:rtl/>
        </w:rPr>
        <w:t xml:space="preserve">כי אחרת אם אתה תשים את זה בתור בתור מרפסת תהיה לך בעיה אחר כך </w:t>
      </w:r>
    </w:p>
    <w:p w14:paraId="4AEC1CB8" w14:textId="77777777" w:rsidR="001E2274" w:rsidRDefault="001E2274" w:rsidP="000D5A2B">
      <w:pPr>
        <w:rPr>
          <w:b w:val="0"/>
          <w:bCs w:val="0"/>
          <w:caps/>
          <w:sz w:val="24"/>
          <w:szCs w:val="24"/>
          <w:rtl/>
        </w:rPr>
      </w:pPr>
    </w:p>
    <w:p w14:paraId="2F3DF535" w14:textId="77777777" w:rsidR="001E2274" w:rsidRDefault="006D6799" w:rsidP="000D5A2B">
      <w:pPr>
        <w:rPr>
          <w:caps/>
          <w:sz w:val="24"/>
          <w:szCs w:val="24"/>
          <w:u w:val="single"/>
          <w:rtl/>
        </w:rPr>
      </w:pPr>
      <w:r w:rsidRPr="006D6799">
        <w:rPr>
          <w:rFonts w:hint="cs"/>
          <w:caps/>
          <w:sz w:val="24"/>
          <w:szCs w:val="24"/>
          <w:u w:val="single"/>
          <w:rtl/>
        </w:rPr>
        <w:t>מר דן קוניאק - נציג לשכת התכנון</w:t>
      </w:r>
      <w:r w:rsidR="001E2274">
        <w:rPr>
          <w:rFonts w:hint="cs"/>
          <w:caps/>
          <w:sz w:val="24"/>
          <w:szCs w:val="24"/>
          <w:u w:val="single"/>
          <w:rtl/>
        </w:rPr>
        <w:t>:</w:t>
      </w:r>
    </w:p>
    <w:p w14:paraId="7BAA71F0" w14:textId="3703FE42" w:rsidR="001E2274" w:rsidRDefault="000D5A2B" w:rsidP="000D5A2B">
      <w:pPr>
        <w:rPr>
          <w:b w:val="0"/>
          <w:bCs w:val="0"/>
          <w:caps/>
          <w:sz w:val="24"/>
          <w:szCs w:val="24"/>
          <w:rtl/>
        </w:rPr>
      </w:pPr>
      <w:r>
        <w:rPr>
          <w:rFonts w:hint="cs"/>
          <w:b w:val="0"/>
          <w:bCs w:val="0"/>
          <w:caps/>
          <w:sz w:val="24"/>
          <w:szCs w:val="24"/>
          <w:rtl/>
        </w:rPr>
        <w:t>זה בסדר אבל רק</w:t>
      </w:r>
      <w:r w:rsidR="000F703D">
        <w:rPr>
          <w:rFonts w:hint="cs"/>
          <w:b w:val="0"/>
          <w:bCs w:val="0"/>
          <w:caps/>
          <w:sz w:val="24"/>
          <w:szCs w:val="24"/>
          <w:rtl/>
        </w:rPr>
        <w:t xml:space="preserve"> </w:t>
      </w:r>
      <w:r>
        <w:rPr>
          <w:rFonts w:hint="cs"/>
          <w:b w:val="0"/>
          <w:bCs w:val="0"/>
          <w:caps/>
          <w:sz w:val="24"/>
          <w:szCs w:val="24"/>
          <w:rtl/>
        </w:rPr>
        <w:t>...</w:t>
      </w:r>
    </w:p>
    <w:p w14:paraId="5F16A0EC" w14:textId="77777777" w:rsidR="001E2274" w:rsidRDefault="001E2274" w:rsidP="000D5A2B">
      <w:pPr>
        <w:rPr>
          <w:b w:val="0"/>
          <w:bCs w:val="0"/>
          <w:caps/>
          <w:sz w:val="24"/>
          <w:szCs w:val="24"/>
          <w:rtl/>
        </w:rPr>
      </w:pPr>
    </w:p>
    <w:p w14:paraId="265AFC82" w14:textId="77777777" w:rsidR="001E2274" w:rsidRDefault="00B7418D" w:rsidP="000D5A2B">
      <w:pPr>
        <w:rPr>
          <w:caps/>
          <w:sz w:val="24"/>
          <w:szCs w:val="24"/>
          <w:u w:val="single"/>
          <w:rtl/>
        </w:rPr>
      </w:pPr>
      <w:r w:rsidRPr="00B7418D">
        <w:rPr>
          <w:rFonts w:hint="cs"/>
          <w:caps/>
          <w:sz w:val="24"/>
          <w:szCs w:val="24"/>
          <w:u w:val="single"/>
          <w:rtl/>
        </w:rPr>
        <w:t>מר דני אוחנה - אדריכל עורך התוכנית</w:t>
      </w:r>
      <w:r w:rsidR="001E2274">
        <w:rPr>
          <w:rFonts w:hint="cs"/>
          <w:caps/>
          <w:sz w:val="24"/>
          <w:szCs w:val="24"/>
          <w:u w:val="single"/>
          <w:rtl/>
        </w:rPr>
        <w:t>:</w:t>
      </w:r>
    </w:p>
    <w:p w14:paraId="3A5ED93F" w14:textId="76F4BF47" w:rsidR="001E2274" w:rsidRDefault="000D5A2B" w:rsidP="000D5A2B">
      <w:pPr>
        <w:rPr>
          <w:b w:val="0"/>
          <w:bCs w:val="0"/>
          <w:caps/>
          <w:sz w:val="24"/>
          <w:szCs w:val="24"/>
          <w:rtl/>
        </w:rPr>
      </w:pPr>
      <w:r>
        <w:rPr>
          <w:rFonts w:hint="cs"/>
          <w:b w:val="0"/>
          <w:bCs w:val="0"/>
          <w:caps/>
          <w:sz w:val="24"/>
          <w:szCs w:val="24"/>
          <w:rtl/>
        </w:rPr>
        <w:t>... לחלוטין הנושא הזה כן אנחנו לא מדברים על גזוזטראות אנחנו מדברים יש לנו היום המון פרויקטים שבעצם המרפסת היא חלק מ</w:t>
      </w:r>
      <w:r w:rsidR="0089678A">
        <w:rPr>
          <w:rFonts w:hint="cs"/>
          <w:b w:val="0"/>
          <w:bCs w:val="0"/>
          <w:caps/>
          <w:sz w:val="24"/>
          <w:szCs w:val="24"/>
          <w:rtl/>
        </w:rPr>
        <w:t xml:space="preserve"> ... וכמו שאמרת זה מעין שטח עיקרי ואנחנו גם בטבלה בדרך כלל </w:t>
      </w:r>
      <w:r w:rsidR="00C113A9">
        <w:rPr>
          <w:rFonts w:hint="cs"/>
          <w:b w:val="0"/>
          <w:bCs w:val="0"/>
          <w:caps/>
          <w:sz w:val="24"/>
          <w:szCs w:val="24"/>
          <w:rtl/>
        </w:rPr>
        <w:t>מגדירים שטח עיקרי למרפסות</w:t>
      </w:r>
    </w:p>
    <w:p w14:paraId="02287506" w14:textId="77777777" w:rsidR="001E2274" w:rsidRDefault="001E2274" w:rsidP="000D5A2B">
      <w:pPr>
        <w:rPr>
          <w:b w:val="0"/>
          <w:bCs w:val="0"/>
          <w:caps/>
          <w:sz w:val="24"/>
          <w:szCs w:val="24"/>
          <w:rtl/>
        </w:rPr>
      </w:pPr>
    </w:p>
    <w:p w14:paraId="0C394545" w14:textId="77777777" w:rsidR="001E2274" w:rsidRDefault="00D17364" w:rsidP="000D5A2B">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44F782A4" w14:textId="0B95C87E" w:rsidR="001E2274" w:rsidRDefault="00C113A9" w:rsidP="000D5A2B">
      <w:pPr>
        <w:rPr>
          <w:b w:val="0"/>
          <w:bCs w:val="0"/>
          <w:caps/>
          <w:sz w:val="24"/>
          <w:szCs w:val="24"/>
          <w:rtl/>
        </w:rPr>
      </w:pPr>
      <w:r>
        <w:rPr>
          <w:rFonts w:hint="cs"/>
          <w:b w:val="0"/>
          <w:bCs w:val="0"/>
          <w:caps/>
          <w:sz w:val="24"/>
          <w:szCs w:val="24"/>
          <w:rtl/>
        </w:rPr>
        <w:t>לא</w:t>
      </w:r>
      <w:r w:rsidR="000F703D">
        <w:rPr>
          <w:rFonts w:hint="cs"/>
          <w:b w:val="0"/>
          <w:bCs w:val="0"/>
          <w:caps/>
          <w:sz w:val="24"/>
          <w:szCs w:val="24"/>
          <w:rtl/>
        </w:rPr>
        <w:t xml:space="preserve"> </w:t>
      </w:r>
      <w:r>
        <w:rPr>
          <w:rFonts w:hint="cs"/>
          <w:b w:val="0"/>
          <w:bCs w:val="0"/>
          <w:caps/>
          <w:sz w:val="24"/>
          <w:szCs w:val="24"/>
          <w:rtl/>
        </w:rPr>
        <w:t xml:space="preserve">... לא </w:t>
      </w:r>
    </w:p>
    <w:p w14:paraId="651E213F" w14:textId="77777777" w:rsidR="001E2274" w:rsidRDefault="001E2274" w:rsidP="000D5A2B">
      <w:pPr>
        <w:rPr>
          <w:b w:val="0"/>
          <w:bCs w:val="0"/>
          <w:caps/>
          <w:sz w:val="24"/>
          <w:szCs w:val="24"/>
          <w:rtl/>
        </w:rPr>
      </w:pPr>
    </w:p>
    <w:p w14:paraId="3B2C266D" w14:textId="77777777" w:rsidR="001E2274" w:rsidRDefault="00B7418D" w:rsidP="000D5A2B">
      <w:pPr>
        <w:rPr>
          <w:caps/>
          <w:sz w:val="24"/>
          <w:szCs w:val="24"/>
          <w:u w:val="single"/>
          <w:rtl/>
        </w:rPr>
      </w:pPr>
      <w:r w:rsidRPr="00B7418D">
        <w:rPr>
          <w:rFonts w:hint="cs"/>
          <w:caps/>
          <w:sz w:val="24"/>
          <w:szCs w:val="24"/>
          <w:u w:val="single"/>
          <w:rtl/>
        </w:rPr>
        <w:t>מר דני אוחנה - אדריכל עורך התוכנית</w:t>
      </w:r>
      <w:r w:rsidR="001E2274">
        <w:rPr>
          <w:rFonts w:hint="cs"/>
          <w:caps/>
          <w:sz w:val="24"/>
          <w:szCs w:val="24"/>
          <w:u w:val="single"/>
          <w:rtl/>
        </w:rPr>
        <w:t>:</w:t>
      </w:r>
    </w:p>
    <w:p w14:paraId="07AA257D" w14:textId="0C232416" w:rsidR="001E2274" w:rsidRDefault="00C113A9" w:rsidP="000D5A2B">
      <w:pPr>
        <w:rPr>
          <w:b w:val="0"/>
          <w:bCs w:val="0"/>
          <w:caps/>
          <w:sz w:val="24"/>
          <w:szCs w:val="24"/>
          <w:rtl/>
        </w:rPr>
      </w:pPr>
      <w:r>
        <w:rPr>
          <w:rFonts w:hint="cs"/>
          <w:b w:val="0"/>
          <w:bCs w:val="0"/>
          <w:caps/>
          <w:sz w:val="24"/>
          <w:szCs w:val="24"/>
          <w:rtl/>
        </w:rPr>
        <w:t>שלא ניתן להמיר אותו בשום פנים ואופן</w:t>
      </w:r>
    </w:p>
    <w:p w14:paraId="4FEE6553" w14:textId="77777777" w:rsidR="001E2274" w:rsidRDefault="001E2274" w:rsidP="000D5A2B">
      <w:pPr>
        <w:rPr>
          <w:b w:val="0"/>
          <w:bCs w:val="0"/>
          <w:caps/>
          <w:sz w:val="24"/>
          <w:szCs w:val="24"/>
          <w:rtl/>
        </w:rPr>
      </w:pPr>
    </w:p>
    <w:p w14:paraId="2FEE146F" w14:textId="77777777" w:rsidR="001E2274" w:rsidRDefault="00D17364" w:rsidP="000D5A2B">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61BFBCCA" w14:textId="27CAF38C" w:rsidR="001E2274" w:rsidRDefault="00C113A9" w:rsidP="000D5A2B">
      <w:pPr>
        <w:rPr>
          <w:b w:val="0"/>
          <w:bCs w:val="0"/>
          <w:caps/>
          <w:sz w:val="24"/>
          <w:szCs w:val="24"/>
          <w:rtl/>
        </w:rPr>
      </w:pPr>
      <w:r>
        <w:rPr>
          <w:rFonts w:hint="cs"/>
          <w:b w:val="0"/>
          <w:bCs w:val="0"/>
          <w:caps/>
          <w:sz w:val="24"/>
          <w:szCs w:val="24"/>
          <w:rtl/>
        </w:rPr>
        <w:t xml:space="preserve">בדיוק </w:t>
      </w:r>
    </w:p>
    <w:p w14:paraId="07B2002A" w14:textId="77777777" w:rsidR="001E2274" w:rsidRDefault="001E2274" w:rsidP="000D5A2B">
      <w:pPr>
        <w:rPr>
          <w:b w:val="0"/>
          <w:bCs w:val="0"/>
          <w:caps/>
          <w:sz w:val="24"/>
          <w:szCs w:val="24"/>
          <w:rtl/>
        </w:rPr>
      </w:pPr>
    </w:p>
    <w:p w14:paraId="231A5406" w14:textId="77777777" w:rsidR="001E2274" w:rsidRDefault="00B7418D" w:rsidP="000D5A2B">
      <w:pPr>
        <w:rPr>
          <w:caps/>
          <w:sz w:val="24"/>
          <w:szCs w:val="24"/>
          <w:u w:val="single"/>
          <w:rtl/>
        </w:rPr>
      </w:pPr>
      <w:r w:rsidRPr="00B7418D">
        <w:rPr>
          <w:rFonts w:hint="cs"/>
          <w:caps/>
          <w:sz w:val="24"/>
          <w:szCs w:val="24"/>
          <w:u w:val="single"/>
          <w:rtl/>
        </w:rPr>
        <w:t>מר דני אוחנה - אדריכל עורך התוכנית</w:t>
      </w:r>
      <w:r w:rsidR="001E2274">
        <w:rPr>
          <w:rFonts w:hint="cs"/>
          <w:caps/>
          <w:sz w:val="24"/>
          <w:szCs w:val="24"/>
          <w:u w:val="single"/>
          <w:rtl/>
        </w:rPr>
        <w:t>:</w:t>
      </w:r>
    </w:p>
    <w:p w14:paraId="3F5131AA" w14:textId="5B92A03E" w:rsidR="001E2274" w:rsidRDefault="00C113A9" w:rsidP="000D5A2B">
      <w:pPr>
        <w:rPr>
          <w:b w:val="0"/>
          <w:bCs w:val="0"/>
          <w:caps/>
          <w:sz w:val="24"/>
          <w:szCs w:val="24"/>
          <w:rtl/>
        </w:rPr>
      </w:pPr>
      <w:r>
        <w:rPr>
          <w:rFonts w:hint="cs"/>
          <w:b w:val="0"/>
          <w:bCs w:val="0"/>
          <w:caps/>
          <w:sz w:val="24"/>
          <w:szCs w:val="24"/>
          <w:rtl/>
        </w:rPr>
        <w:t xml:space="preserve">בשטח מגורים וגם זה ניתנת הערה של סטייה ניכרת בנושא הזה זה אומר שלא ניתן בשום פנים ואופן להמיר ולכן כמו שאמרת אתה צודק לחלוטין זה שטח עיקרי לכל דבר ועניין שיכול לשמש </w:t>
      </w:r>
      <w:r w:rsidR="0073117E">
        <w:rPr>
          <w:rFonts w:hint="cs"/>
          <w:b w:val="0"/>
          <w:bCs w:val="0"/>
          <w:caps/>
          <w:sz w:val="24"/>
          <w:szCs w:val="24"/>
          <w:rtl/>
        </w:rPr>
        <w:t xml:space="preserve">אך ורק למרפסות </w:t>
      </w:r>
    </w:p>
    <w:p w14:paraId="52BD0B05" w14:textId="77777777" w:rsidR="001E2274" w:rsidRDefault="001E2274" w:rsidP="000D5A2B">
      <w:pPr>
        <w:rPr>
          <w:b w:val="0"/>
          <w:bCs w:val="0"/>
          <w:caps/>
          <w:sz w:val="24"/>
          <w:szCs w:val="24"/>
          <w:rtl/>
        </w:rPr>
      </w:pPr>
    </w:p>
    <w:p w14:paraId="23CC560B" w14:textId="77777777" w:rsidR="001E2274" w:rsidRDefault="006D6799" w:rsidP="000D5A2B">
      <w:pPr>
        <w:rPr>
          <w:caps/>
          <w:sz w:val="24"/>
          <w:szCs w:val="24"/>
          <w:u w:val="single"/>
          <w:rtl/>
        </w:rPr>
      </w:pPr>
      <w:r w:rsidRPr="006D6799">
        <w:rPr>
          <w:rFonts w:hint="cs"/>
          <w:caps/>
          <w:sz w:val="24"/>
          <w:szCs w:val="24"/>
          <w:u w:val="single"/>
          <w:rtl/>
        </w:rPr>
        <w:t>מר דן קוניאק - נציג לשכת התכנון</w:t>
      </w:r>
      <w:r w:rsidR="001E2274">
        <w:rPr>
          <w:rFonts w:hint="cs"/>
          <w:caps/>
          <w:sz w:val="24"/>
          <w:szCs w:val="24"/>
          <w:u w:val="single"/>
          <w:rtl/>
        </w:rPr>
        <w:t>:</w:t>
      </w:r>
    </w:p>
    <w:p w14:paraId="241F28DB" w14:textId="44163A6E" w:rsidR="001E2274" w:rsidRDefault="0073117E" w:rsidP="000D5A2B">
      <w:pPr>
        <w:rPr>
          <w:b w:val="0"/>
          <w:bCs w:val="0"/>
          <w:caps/>
          <w:sz w:val="24"/>
          <w:szCs w:val="24"/>
          <w:rtl/>
        </w:rPr>
      </w:pPr>
      <w:r>
        <w:rPr>
          <w:rFonts w:hint="cs"/>
          <w:b w:val="0"/>
          <w:bCs w:val="0"/>
          <w:caps/>
          <w:sz w:val="24"/>
          <w:szCs w:val="24"/>
          <w:rtl/>
        </w:rPr>
        <w:t xml:space="preserve">אבל רק לחדד מה שלא יוחלט לגבי </w:t>
      </w:r>
      <w:r w:rsidR="00C13090">
        <w:rPr>
          <w:rFonts w:hint="cs"/>
          <w:b w:val="0"/>
          <w:bCs w:val="0"/>
          <w:caps/>
          <w:sz w:val="24"/>
          <w:szCs w:val="24"/>
          <w:rtl/>
        </w:rPr>
        <w:t>הרחק המצב שמיכה מתאר</w:t>
      </w:r>
      <w:r w:rsidR="00B40CF1">
        <w:rPr>
          <w:rFonts w:hint="cs"/>
          <w:b w:val="0"/>
          <w:bCs w:val="0"/>
          <w:caps/>
          <w:sz w:val="24"/>
          <w:szCs w:val="24"/>
          <w:rtl/>
        </w:rPr>
        <w:t xml:space="preserve"> השטחים האלה הם חלק מהרחק</w:t>
      </w:r>
    </w:p>
    <w:p w14:paraId="395CAEC3" w14:textId="77777777" w:rsidR="001E2274" w:rsidRDefault="001E2274" w:rsidP="000D5A2B">
      <w:pPr>
        <w:rPr>
          <w:b w:val="0"/>
          <w:bCs w:val="0"/>
          <w:caps/>
          <w:sz w:val="24"/>
          <w:szCs w:val="24"/>
          <w:rtl/>
        </w:rPr>
      </w:pPr>
    </w:p>
    <w:p w14:paraId="35B75DBF" w14:textId="77777777" w:rsidR="001E2274" w:rsidRDefault="00D17364" w:rsidP="000D5A2B">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50240C6E" w14:textId="710DB3CB" w:rsidR="001E2274" w:rsidRDefault="00B40CF1" w:rsidP="000D5A2B">
      <w:pPr>
        <w:rPr>
          <w:b w:val="0"/>
          <w:bCs w:val="0"/>
          <w:caps/>
          <w:sz w:val="24"/>
          <w:szCs w:val="24"/>
          <w:rtl/>
        </w:rPr>
      </w:pPr>
      <w:r>
        <w:rPr>
          <w:rFonts w:hint="cs"/>
          <w:b w:val="0"/>
          <w:bCs w:val="0"/>
          <w:caps/>
          <w:sz w:val="24"/>
          <w:szCs w:val="24"/>
          <w:rtl/>
        </w:rPr>
        <w:t xml:space="preserve">הם לגמרי חלק </w:t>
      </w:r>
    </w:p>
    <w:p w14:paraId="33A9308E" w14:textId="77777777" w:rsidR="001E2274" w:rsidRDefault="001E2274" w:rsidP="000D5A2B">
      <w:pPr>
        <w:rPr>
          <w:b w:val="0"/>
          <w:bCs w:val="0"/>
          <w:caps/>
          <w:sz w:val="24"/>
          <w:szCs w:val="24"/>
          <w:rtl/>
        </w:rPr>
      </w:pPr>
    </w:p>
    <w:p w14:paraId="0D31259D" w14:textId="77777777" w:rsidR="001E2274" w:rsidRDefault="00B7418D" w:rsidP="000D5A2B">
      <w:pPr>
        <w:rPr>
          <w:caps/>
          <w:sz w:val="24"/>
          <w:szCs w:val="24"/>
          <w:u w:val="single"/>
          <w:rtl/>
        </w:rPr>
      </w:pPr>
      <w:r w:rsidRPr="00B7418D">
        <w:rPr>
          <w:rFonts w:hint="cs"/>
          <w:caps/>
          <w:sz w:val="24"/>
          <w:szCs w:val="24"/>
          <w:u w:val="single"/>
          <w:rtl/>
        </w:rPr>
        <w:t>מר דני אוחנה - אדריכל עורך התוכנית</w:t>
      </w:r>
      <w:r w:rsidR="001E2274">
        <w:rPr>
          <w:rFonts w:hint="cs"/>
          <w:caps/>
          <w:sz w:val="24"/>
          <w:szCs w:val="24"/>
          <w:u w:val="single"/>
          <w:rtl/>
        </w:rPr>
        <w:t>:</w:t>
      </w:r>
    </w:p>
    <w:p w14:paraId="57D3488B" w14:textId="56942A8C" w:rsidR="001E2274" w:rsidRDefault="00B40CF1" w:rsidP="000D5A2B">
      <w:pPr>
        <w:rPr>
          <w:b w:val="0"/>
          <w:bCs w:val="0"/>
          <w:caps/>
          <w:sz w:val="24"/>
          <w:szCs w:val="24"/>
          <w:rtl/>
        </w:rPr>
      </w:pPr>
      <w:r>
        <w:rPr>
          <w:rFonts w:hint="cs"/>
          <w:b w:val="0"/>
          <w:bCs w:val="0"/>
          <w:caps/>
          <w:sz w:val="24"/>
          <w:szCs w:val="24"/>
          <w:rtl/>
        </w:rPr>
        <w:t xml:space="preserve">לא </w:t>
      </w:r>
    </w:p>
    <w:p w14:paraId="7CB87686" w14:textId="77777777" w:rsidR="001E2274" w:rsidRDefault="001E2274" w:rsidP="000D5A2B">
      <w:pPr>
        <w:rPr>
          <w:b w:val="0"/>
          <w:bCs w:val="0"/>
          <w:caps/>
          <w:sz w:val="24"/>
          <w:szCs w:val="24"/>
          <w:rtl/>
        </w:rPr>
      </w:pPr>
    </w:p>
    <w:p w14:paraId="166AD6A9" w14:textId="77777777" w:rsidR="001E2274" w:rsidRDefault="00D17364" w:rsidP="00B40CF1">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698BB18B" w14:textId="317CA8F7" w:rsidR="001E2274" w:rsidRDefault="00B40CF1" w:rsidP="00B40CF1">
      <w:pPr>
        <w:rPr>
          <w:b w:val="0"/>
          <w:bCs w:val="0"/>
          <w:caps/>
          <w:sz w:val="24"/>
          <w:szCs w:val="24"/>
          <w:rtl/>
        </w:rPr>
      </w:pPr>
      <w:r>
        <w:rPr>
          <w:rFonts w:hint="cs"/>
          <w:b w:val="0"/>
          <w:bCs w:val="0"/>
          <w:caps/>
          <w:sz w:val="24"/>
          <w:szCs w:val="24"/>
          <w:rtl/>
        </w:rPr>
        <w:t xml:space="preserve">תקשיב רגע רגע רגע בוא נעשה סדר בסדר? ה, בוא נעשה סדר כשמדברים על רחק הרחק מביא בחשבון קודם כל קודם כל נתחיל מהסוף. גם שטחים של גזוזטראות הם שטחים עיקריים גם גם כשזה מוגדר כגזוזטרה אמיתית שהיא יוצאת מחוץ ל, מחוץ לקיר של הבניין ב, פתוחה משלוש צדדים, עדיין זה שטח עיקרי זה דבר מספר אחד. שתיים, ה, מרפסות הן תמיד חלק מהרחק אלא אם כן נאמר באופן מפורש אחרת ב, נדמה לי בח5000 בתל - אביב אמרו שהמרפסות הן לא חלק מהרחק, אבל כל עוד לא נאמר שזה לא חלק מהרחק </w:t>
      </w:r>
      <w:r>
        <w:rPr>
          <w:b w:val="0"/>
          <w:bCs w:val="0"/>
          <w:caps/>
          <w:sz w:val="24"/>
          <w:szCs w:val="24"/>
          <w:rtl/>
        </w:rPr>
        <w:t>–</w:t>
      </w:r>
      <w:r>
        <w:rPr>
          <w:rFonts w:hint="cs"/>
          <w:b w:val="0"/>
          <w:bCs w:val="0"/>
          <w:caps/>
          <w:sz w:val="24"/>
          <w:szCs w:val="24"/>
          <w:rtl/>
        </w:rPr>
        <w:t xml:space="preserve"> מרפסות מקורות הן חלק מהרחק, תמיד, גם אם זה היה גזוזטראות אמיתיות זה היה חלק מהרחק כי זה מקורה. רחק זה שטח, שטח עיקרי דרך אגב, גם אם זה היה שירות זה חלק מהרחק, רחק זה הכל, זה שירות עיקרי הכל</w:t>
      </w:r>
    </w:p>
    <w:p w14:paraId="4BA7E2B2" w14:textId="77777777" w:rsidR="001E2274" w:rsidRDefault="001E2274" w:rsidP="00B40CF1">
      <w:pPr>
        <w:rPr>
          <w:b w:val="0"/>
          <w:bCs w:val="0"/>
          <w:caps/>
          <w:sz w:val="24"/>
          <w:szCs w:val="24"/>
          <w:rtl/>
        </w:rPr>
      </w:pPr>
    </w:p>
    <w:p w14:paraId="44714644" w14:textId="77777777" w:rsidR="001E2274" w:rsidRDefault="00B7418D" w:rsidP="00B40CF1">
      <w:pPr>
        <w:rPr>
          <w:caps/>
          <w:sz w:val="24"/>
          <w:szCs w:val="24"/>
          <w:u w:val="single"/>
          <w:rtl/>
        </w:rPr>
      </w:pPr>
      <w:r w:rsidRPr="00B7418D">
        <w:rPr>
          <w:rFonts w:hint="cs"/>
          <w:caps/>
          <w:sz w:val="24"/>
          <w:szCs w:val="24"/>
          <w:u w:val="single"/>
          <w:rtl/>
        </w:rPr>
        <w:t>מר דני אוחנה - אדריכל עורך התוכנית</w:t>
      </w:r>
      <w:r w:rsidR="001E2274">
        <w:rPr>
          <w:rFonts w:hint="cs"/>
          <w:caps/>
          <w:sz w:val="24"/>
          <w:szCs w:val="24"/>
          <w:u w:val="single"/>
          <w:rtl/>
        </w:rPr>
        <w:t>:</w:t>
      </w:r>
    </w:p>
    <w:p w14:paraId="6386F9FF" w14:textId="1BB9DD73" w:rsidR="001E2274" w:rsidRDefault="00B40CF1" w:rsidP="00B40CF1">
      <w:pPr>
        <w:rPr>
          <w:b w:val="0"/>
          <w:bCs w:val="0"/>
          <w:caps/>
          <w:sz w:val="24"/>
          <w:szCs w:val="24"/>
          <w:rtl/>
        </w:rPr>
      </w:pPr>
      <w:r>
        <w:rPr>
          <w:rFonts w:hint="cs"/>
          <w:b w:val="0"/>
          <w:bCs w:val="0"/>
          <w:caps/>
          <w:sz w:val="24"/>
          <w:szCs w:val="24"/>
          <w:rtl/>
        </w:rPr>
        <w:t xml:space="preserve">כן </w:t>
      </w:r>
    </w:p>
    <w:p w14:paraId="02B0B5C9" w14:textId="77777777" w:rsidR="001E2274" w:rsidRDefault="001E2274" w:rsidP="00B40CF1">
      <w:pPr>
        <w:rPr>
          <w:b w:val="0"/>
          <w:bCs w:val="0"/>
          <w:caps/>
          <w:sz w:val="24"/>
          <w:szCs w:val="24"/>
          <w:rtl/>
        </w:rPr>
      </w:pPr>
    </w:p>
    <w:p w14:paraId="74300E76" w14:textId="77777777" w:rsidR="001E2274" w:rsidRDefault="00D17364" w:rsidP="00B40CF1">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171585EF" w14:textId="48A16F1A" w:rsidR="001E2274" w:rsidRDefault="00B40CF1" w:rsidP="00B40CF1">
      <w:pPr>
        <w:rPr>
          <w:b w:val="0"/>
          <w:bCs w:val="0"/>
          <w:caps/>
          <w:sz w:val="24"/>
          <w:szCs w:val="24"/>
          <w:rtl/>
        </w:rPr>
      </w:pPr>
      <w:r>
        <w:rPr>
          <w:rFonts w:hint="cs"/>
          <w:b w:val="0"/>
          <w:bCs w:val="0"/>
          <w:caps/>
          <w:sz w:val="24"/>
          <w:szCs w:val="24"/>
          <w:rtl/>
        </w:rPr>
        <w:t>הכל בפנים</w:t>
      </w:r>
    </w:p>
    <w:p w14:paraId="503AA1CE" w14:textId="77777777" w:rsidR="001E2274" w:rsidRDefault="001E2274" w:rsidP="00B40CF1">
      <w:pPr>
        <w:rPr>
          <w:b w:val="0"/>
          <w:bCs w:val="0"/>
          <w:caps/>
          <w:sz w:val="24"/>
          <w:szCs w:val="24"/>
          <w:rtl/>
        </w:rPr>
      </w:pPr>
    </w:p>
    <w:p w14:paraId="2682B4D8" w14:textId="77777777" w:rsidR="001E2274" w:rsidRDefault="00B7418D" w:rsidP="00B40CF1">
      <w:pPr>
        <w:rPr>
          <w:caps/>
          <w:sz w:val="24"/>
          <w:szCs w:val="24"/>
          <w:u w:val="single"/>
          <w:rtl/>
        </w:rPr>
      </w:pPr>
      <w:r w:rsidRPr="00B7418D">
        <w:rPr>
          <w:rFonts w:hint="cs"/>
          <w:caps/>
          <w:sz w:val="24"/>
          <w:szCs w:val="24"/>
          <w:u w:val="single"/>
          <w:rtl/>
        </w:rPr>
        <w:t>מר דני אוחנה - אדריכל עורך התוכנית</w:t>
      </w:r>
      <w:r w:rsidR="001E2274">
        <w:rPr>
          <w:rFonts w:hint="cs"/>
          <w:caps/>
          <w:sz w:val="24"/>
          <w:szCs w:val="24"/>
          <w:u w:val="single"/>
          <w:rtl/>
        </w:rPr>
        <w:t>:</w:t>
      </w:r>
    </w:p>
    <w:p w14:paraId="277204A5" w14:textId="72A7B2C9" w:rsidR="001E2274" w:rsidRDefault="00B40CF1" w:rsidP="00B40CF1">
      <w:pPr>
        <w:rPr>
          <w:b w:val="0"/>
          <w:bCs w:val="0"/>
          <w:caps/>
          <w:sz w:val="24"/>
          <w:szCs w:val="24"/>
          <w:rtl/>
        </w:rPr>
      </w:pPr>
      <w:r>
        <w:rPr>
          <w:rFonts w:hint="cs"/>
          <w:b w:val="0"/>
          <w:bCs w:val="0"/>
          <w:caps/>
          <w:sz w:val="24"/>
          <w:szCs w:val="24"/>
          <w:rtl/>
        </w:rPr>
        <w:t xml:space="preserve">אני </w:t>
      </w:r>
    </w:p>
    <w:p w14:paraId="745E481B" w14:textId="77777777" w:rsidR="001E2274" w:rsidRDefault="001E2274" w:rsidP="00B40CF1">
      <w:pPr>
        <w:rPr>
          <w:b w:val="0"/>
          <w:bCs w:val="0"/>
          <w:caps/>
          <w:sz w:val="24"/>
          <w:szCs w:val="24"/>
          <w:rtl/>
        </w:rPr>
      </w:pPr>
    </w:p>
    <w:p w14:paraId="34CCFD3D" w14:textId="77777777" w:rsidR="001E2274" w:rsidRDefault="00D17364" w:rsidP="00B40CF1">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44D8D637" w14:textId="7F6084A0" w:rsidR="001E2274" w:rsidRDefault="00B40CF1" w:rsidP="00B40CF1">
      <w:pPr>
        <w:rPr>
          <w:b w:val="0"/>
          <w:bCs w:val="0"/>
          <w:caps/>
          <w:sz w:val="24"/>
          <w:szCs w:val="24"/>
          <w:rtl/>
        </w:rPr>
      </w:pPr>
      <w:r>
        <w:rPr>
          <w:rFonts w:hint="cs"/>
          <w:b w:val="0"/>
          <w:bCs w:val="0"/>
          <w:caps/>
          <w:sz w:val="24"/>
          <w:szCs w:val="24"/>
          <w:rtl/>
        </w:rPr>
        <w:t>ולכן זה ולכן זה חלק מהרחק, ברור שזה חלק מהרחק</w:t>
      </w:r>
    </w:p>
    <w:p w14:paraId="600136B5" w14:textId="77777777" w:rsidR="001E2274" w:rsidRDefault="001E2274" w:rsidP="00B40CF1">
      <w:pPr>
        <w:rPr>
          <w:b w:val="0"/>
          <w:bCs w:val="0"/>
          <w:caps/>
          <w:sz w:val="24"/>
          <w:szCs w:val="24"/>
          <w:rtl/>
        </w:rPr>
      </w:pPr>
    </w:p>
    <w:p w14:paraId="441DC0CF" w14:textId="77777777" w:rsidR="001E2274" w:rsidRDefault="00B7418D" w:rsidP="00F0020A">
      <w:pPr>
        <w:rPr>
          <w:caps/>
          <w:sz w:val="24"/>
          <w:szCs w:val="24"/>
          <w:u w:val="single"/>
          <w:rtl/>
        </w:rPr>
      </w:pPr>
      <w:r w:rsidRPr="00B7418D">
        <w:rPr>
          <w:rFonts w:hint="cs"/>
          <w:caps/>
          <w:sz w:val="24"/>
          <w:szCs w:val="24"/>
          <w:u w:val="single"/>
          <w:rtl/>
        </w:rPr>
        <w:t>מר דני אוחנה - אדריכל עורך התוכנית</w:t>
      </w:r>
      <w:r w:rsidR="001E2274">
        <w:rPr>
          <w:rFonts w:hint="cs"/>
          <w:caps/>
          <w:sz w:val="24"/>
          <w:szCs w:val="24"/>
          <w:u w:val="single"/>
          <w:rtl/>
        </w:rPr>
        <w:t>:</w:t>
      </w:r>
    </w:p>
    <w:p w14:paraId="40E93483" w14:textId="371BE49A" w:rsidR="001E2274" w:rsidRDefault="00B40CF1" w:rsidP="00F0020A">
      <w:pPr>
        <w:rPr>
          <w:b w:val="0"/>
          <w:bCs w:val="0"/>
          <w:caps/>
          <w:sz w:val="24"/>
          <w:szCs w:val="24"/>
          <w:rtl/>
        </w:rPr>
      </w:pPr>
      <w:r>
        <w:rPr>
          <w:rFonts w:hint="cs"/>
          <w:b w:val="0"/>
          <w:bCs w:val="0"/>
          <w:caps/>
          <w:sz w:val="24"/>
          <w:szCs w:val="24"/>
          <w:rtl/>
        </w:rPr>
        <w:t>בסדר בואו נעשה ככה, אני קודם כל אני תודה על ההבה</w:t>
      </w:r>
      <w:r w:rsidR="005761D6">
        <w:rPr>
          <w:rFonts w:hint="cs"/>
          <w:b w:val="0"/>
          <w:bCs w:val="0"/>
          <w:caps/>
          <w:sz w:val="24"/>
          <w:szCs w:val="24"/>
          <w:rtl/>
        </w:rPr>
        <w:t xml:space="preserve">רה אני לא הכרתי את זה בתוכניות אחרות אני תמיד הייתי בטוח שהמרפסת </w:t>
      </w:r>
      <w:r w:rsidR="00F0020A">
        <w:rPr>
          <w:rFonts w:hint="cs"/>
          <w:b w:val="0"/>
          <w:bCs w:val="0"/>
          <w:caps/>
          <w:sz w:val="24"/>
          <w:szCs w:val="24"/>
          <w:rtl/>
        </w:rPr>
        <w:t xml:space="preserve">היא מחוץ לשטח ה ... במקרה הספציפי הזה של הפרויקט אם זו תהיה המשמעות אנחנו נדע להכיל את זה אני אין לי בעיה עם הנושא הזה ואני מבין למה אתה מתכוון מבחינתנו המשמעות היא שהמרפסת היא חלק מהבניין זה ברור שאני לא מייצר גזוזטראות ש, פתוחות משלושת איבריהם זה לא הפרויקט הזה. </w:t>
      </w:r>
      <w:r w:rsidR="00EA0006">
        <w:rPr>
          <w:rFonts w:hint="cs"/>
          <w:b w:val="0"/>
          <w:bCs w:val="0"/>
          <w:caps/>
          <w:sz w:val="24"/>
          <w:szCs w:val="24"/>
          <w:rtl/>
        </w:rPr>
        <w:t>ואם זה יצטרך להיות חלק מהרחק זה יהיה חלק מהרחק, אני לא נכנס ...</w:t>
      </w:r>
    </w:p>
    <w:p w14:paraId="299CA42F" w14:textId="77777777" w:rsidR="001E2274" w:rsidRDefault="001E2274" w:rsidP="00F0020A">
      <w:pPr>
        <w:rPr>
          <w:b w:val="0"/>
          <w:bCs w:val="0"/>
          <w:caps/>
          <w:sz w:val="24"/>
          <w:szCs w:val="24"/>
          <w:rtl/>
        </w:rPr>
      </w:pPr>
    </w:p>
    <w:p w14:paraId="31A6B81D" w14:textId="77777777" w:rsidR="001E2274" w:rsidRDefault="00D17364" w:rsidP="00F0020A">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570338B0" w14:textId="447AAF5F" w:rsidR="001E2274" w:rsidRDefault="00EA0006" w:rsidP="00F0020A">
      <w:pPr>
        <w:rPr>
          <w:b w:val="0"/>
          <w:bCs w:val="0"/>
          <w:caps/>
          <w:sz w:val="24"/>
          <w:szCs w:val="24"/>
          <w:rtl/>
        </w:rPr>
      </w:pPr>
      <w:r>
        <w:rPr>
          <w:rFonts w:hint="cs"/>
          <w:b w:val="0"/>
          <w:bCs w:val="0"/>
          <w:caps/>
          <w:sz w:val="24"/>
          <w:szCs w:val="24"/>
          <w:rtl/>
        </w:rPr>
        <w:t xml:space="preserve">כן אני לא נראה לי ש, צריכה לא לא צריכה להיות לכם בעיה טוב בואו נתקדם </w:t>
      </w:r>
    </w:p>
    <w:p w14:paraId="79535E29" w14:textId="77777777" w:rsidR="001E2274" w:rsidRDefault="001E2274" w:rsidP="00F0020A">
      <w:pPr>
        <w:rPr>
          <w:b w:val="0"/>
          <w:bCs w:val="0"/>
          <w:caps/>
          <w:sz w:val="24"/>
          <w:szCs w:val="24"/>
          <w:rtl/>
        </w:rPr>
      </w:pPr>
    </w:p>
    <w:p w14:paraId="550C72FF" w14:textId="77777777" w:rsidR="001E2274" w:rsidRDefault="00B7418D" w:rsidP="00F0020A">
      <w:pPr>
        <w:rPr>
          <w:caps/>
          <w:sz w:val="24"/>
          <w:szCs w:val="24"/>
          <w:u w:val="single"/>
          <w:rtl/>
        </w:rPr>
      </w:pPr>
      <w:r w:rsidRPr="00B7418D">
        <w:rPr>
          <w:rFonts w:hint="cs"/>
          <w:caps/>
          <w:sz w:val="24"/>
          <w:szCs w:val="24"/>
          <w:u w:val="single"/>
          <w:rtl/>
        </w:rPr>
        <w:t>מר דני אוחנה - אדריכל עורך התוכנית</w:t>
      </w:r>
      <w:r w:rsidR="001E2274">
        <w:rPr>
          <w:rFonts w:hint="cs"/>
          <w:caps/>
          <w:sz w:val="24"/>
          <w:szCs w:val="24"/>
          <w:u w:val="single"/>
          <w:rtl/>
        </w:rPr>
        <w:t>:</w:t>
      </w:r>
    </w:p>
    <w:p w14:paraId="3925C61C" w14:textId="63F1F9E3" w:rsidR="001E2274" w:rsidRDefault="00EA0006" w:rsidP="00F0020A">
      <w:pPr>
        <w:rPr>
          <w:b w:val="0"/>
          <w:bCs w:val="0"/>
          <w:caps/>
          <w:sz w:val="24"/>
          <w:szCs w:val="24"/>
          <w:rtl/>
        </w:rPr>
      </w:pPr>
      <w:r>
        <w:rPr>
          <w:rFonts w:hint="cs"/>
          <w:b w:val="0"/>
          <w:bCs w:val="0"/>
          <w:caps/>
          <w:sz w:val="24"/>
          <w:szCs w:val="24"/>
          <w:rtl/>
        </w:rPr>
        <w:t xml:space="preserve">כן כן אני </w:t>
      </w:r>
    </w:p>
    <w:p w14:paraId="0E5048DA" w14:textId="77777777" w:rsidR="001E2274" w:rsidRDefault="001E2274" w:rsidP="00F0020A">
      <w:pPr>
        <w:rPr>
          <w:b w:val="0"/>
          <w:bCs w:val="0"/>
          <w:caps/>
          <w:sz w:val="24"/>
          <w:szCs w:val="24"/>
          <w:rtl/>
        </w:rPr>
      </w:pPr>
    </w:p>
    <w:p w14:paraId="198D82DF" w14:textId="77777777" w:rsidR="001E2274" w:rsidRDefault="00B20642" w:rsidP="00EA0006">
      <w:pPr>
        <w:rPr>
          <w:caps/>
          <w:sz w:val="24"/>
          <w:szCs w:val="24"/>
          <w:u w:val="single"/>
          <w:rtl/>
        </w:rPr>
      </w:pPr>
      <w:r w:rsidRPr="00B20642">
        <w:rPr>
          <w:rFonts w:hint="cs"/>
          <w:caps/>
          <w:sz w:val="24"/>
          <w:szCs w:val="24"/>
          <w:u w:val="single"/>
          <w:rtl/>
        </w:rPr>
        <w:t>גב</w:t>
      </w:r>
      <w:r w:rsidRPr="00B20642">
        <w:rPr>
          <w:caps/>
          <w:sz w:val="24"/>
          <w:szCs w:val="24"/>
          <w:u w:val="single"/>
          <w:rtl/>
        </w:rPr>
        <w:t>'</w:t>
      </w:r>
      <w:r w:rsidRPr="00B20642">
        <w:rPr>
          <w:rFonts w:hint="cs"/>
          <w:caps/>
          <w:sz w:val="24"/>
          <w:szCs w:val="24"/>
          <w:u w:val="single"/>
          <w:rtl/>
        </w:rPr>
        <w:t xml:space="preserve"> אביבה פלח - מתכננת בתוכנית</w:t>
      </w:r>
      <w:r w:rsidR="001E2274">
        <w:rPr>
          <w:rFonts w:hint="cs"/>
          <w:caps/>
          <w:sz w:val="24"/>
          <w:szCs w:val="24"/>
          <w:u w:val="single"/>
          <w:rtl/>
        </w:rPr>
        <w:t>:</w:t>
      </w:r>
    </w:p>
    <w:p w14:paraId="1B56FDCF" w14:textId="59A4924D" w:rsidR="001E2274" w:rsidRDefault="00EA0006" w:rsidP="00EA0006">
      <w:pPr>
        <w:rPr>
          <w:b w:val="0"/>
          <w:bCs w:val="0"/>
          <w:caps/>
          <w:sz w:val="24"/>
          <w:szCs w:val="24"/>
          <w:rtl/>
        </w:rPr>
      </w:pPr>
      <w:r>
        <w:rPr>
          <w:rFonts w:hint="cs"/>
          <w:b w:val="0"/>
          <w:bCs w:val="0"/>
          <w:caps/>
          <w:sz w:val="24"/>
          <w:szCs w:val="24"/>
          <w:rtl/>
        </w:rPr>
        <w:t xml:space="preserve">אוקיי </w:t>
      </w:r>
    </w:p>
    <w:p w14:paraId="390793B6" w14:textId="77777777" w:rsidR="001E2274" w:rsidRDefault="001E2274" w:rsidP="00EA0006">
      <w:pPr>
        <w:rPr>
          <w:b w:val="0"/>
          <w:bCs w:val="0"/>
          <w:caps/>
          <w:sz w:val="24"/>
          <w:szCs w:val="24"/>
          <w:rtl/>
        </w:rPr>
      </w:pPr>
    </w:p>
    <w:p w14:paraId="596C9076" w14:textId="77777777" w:rsidR="001E2274" w:rsidRDefault="00B7418D" w:rsidP="00EA0006">
      <w:pPr>
        <w:rPr>
          <w:caps/>
          <w:sz w:val="24"/>
          <w:szCs w:val="24"/>
          <w:u w:val="single"/>
          <w:rtl/>
        </w:rPr>
      </w:pPr>
      <w:r w:rsidRPr="00B7418D">
        <w:rPr>
          <w:rFonts w:hint="cs"/>
          <w:caps/>
          <w:sz w:val="24"/>
          <w:szCs w:val="24"/>
          <w:u w:val="single"/>
          <w:rtl/>
        </w:rPr>
        <w:t>מר דני אוחנה - אדריכל עורך התוכנית</w:t>
      </w:r>
      <w:r w:rsidR="001E2274">
        <w:rPr>
          <w:rFonts w:hint="cs"/>
          <w:caps/>
          <w:sz w:val="24"/>
          <w:szCs w:val="24"/>
          <w:u w:val="single"/>
          <w:rtl/>
        </w:rPr>
        <w:t>:</w:t>
      </w:r>
    </w:p>
    <w:p w14:paraId="1A5CFA25" w14:textId="64E251E4" w:rsidR="001E2274" w:rsidRDefault="00EA0006" w:rsidP="00EA0006">
      <w:pPr>
        <w:rPr>
          <w:b w:val="0"/>
          <w:bCs w:val="0"/>
          <w:caps/>
          <w:sz w:val="24"/>
          <w:szCs w:val="24"/>
          <w:rtl/>
        </w:rPr>
      </w:pPr>
      <w:r>
        <w:rPr>
          <w:rFonts w:hint="cs"/>
          <w:b w:val="0"/>
          <w:bCs w:val="0"/>
          <w:caps/>
          <w:sz w:val="24"/>
          <w:szCs w:val="24"/>
          <w:rtl/>
        </w:rPr>
        <w:t>אני</w:t>
      </w:r>
      <w:r w:rsidR="000F703D">
        <w:rPr>
          <w:rFonts w:hint="cs"/>
          <w:b w:val="0"/>
          <w:bCs w:val="0"/>
          <w:caps/>
          <w:sz w:val="24"/>
          <w:szCs w:val="24"/>
          <w:rtl/>
        </w:rPr>
        <w:t xml:space="preserve"> </w:t>
      </w:r>
      <w:r>
        <w:rPr>
          <w:rFonts w:hint="cs"/>
          <w:b w:val="0"/>
          <w:bCs w:val="0"/>
          <w:caps/>
          <w:sz w:val="24"/>
          <w:szCs w:val="24"/>
          <w:rtl/>
        </w:rPr>
        <w:t>לא נכנס לזה באמת זה לא זו לא הסוגיה אבל זה מעניין מה שאמרת אני צריך לבדוק את זה כי בכל</w:t>
      </w:r>
    </w:p>
    <w:p w14:paraId="72BA6FA7" w14:textId="77777777" w:rsidR="001E2274" w:rsidRDefault="001E2274" w:rsidP="00EA0006">
      <w:pPr>
        <w:rPr>
          <w:b w:val="0"/>
          <w:bCs w:val="0"/>
          <w:caps/>
          <w:sz w:val="24"/>
          <w:szCs w:val="24"/>
          <w:rtl/>
        </w:rPr>
      </w:pPr>
    </w:p>
    <w:p w14:paraId="4C860C33" w14:textId="77777777" w:rsidR="001E2274" w:rsidRDefault="00B20642" w:rsidP="00EA0006">
      <w:pPr>
        <w:rPr>
          <w:caps/>
          <w:sz w:val="24"/>
          <w:szCs w:val="24"/>
          <w:u w:val="single"/>
          <w:rtl/>
        </w:rPr>
      </w:pPr>
      <w:r w:rsidRPr="00B20642">
        <w:rPr>
          <w:rFonts w:hint="cs"/>
          <w:caps/>
          <w:sz w:val="24"/>
          <w:szCs w:val="24"/>
          <w:u w:val="single"/>
          <w:rtl/>
        </w:rPr>
        <w:t>גב</w:t>
      </w:r>
      <w:r w:rsidRPr="00B20642">
        <w:rPr>
          <w:caps/>
          <w:sz w:val="24"/>
          <w:szCs w:val="24"/>
          <w:u w:val="single"/>
          <w:rtl/>
        </w:rPr>
        <w:t>'</w:t>
      </w:r>
      <w:r w:rsidRPr="00B20642">
        <w:rPr>
          <w:rFonts w:hint="cs"/>
          <w:caps/>
          <w:sz w:val="24"/>
          <w:szCs w:val="24"/>
          <w:u w:val="single"/>
          <w:rtl/>
        </w:rPr>
        <w:t xml:space="preserve"> אביבה פלח - מתכננת בתוכנית</w:t>
      </w:r>
      <w:r w:rsidR="001E2274">
        <w:rPr>
          <w:rFonts w:hint="cs"/>
          <w:caps/>
          <w:sz w:val="24"/>
          <w:szCs w:val="24"/>
          <w:u w:val="single"/>
          <w:rtl/>
        </w:rPr>
        <w:t>:</w:t>
      </w:r>
    </w:p>
    <w:p w14:paraId="132C5817" w14:textId="34EEE9A4" w:rsidR="001E2274" w:rsidRDefault="00EA0006" w:rsidP="00EA0006">
      <w:pPr>
        <w:rPr>
          <w:b w:val="0"/>
          <w:bCs w:val="0"/>
          <w:caps/>
          <w:sz w:val="24"/>
          <w:szCs w:val="24"/>
          <w:rtl/>
        </w:rPr>
      </w:pPr>
      <w:r>
        <w:rPr>
          <w:rFonts w:hint="cs"/>
          <w:b w:val="0"/>
          <w:bCs w:val="0"/>
          <w:caps/>
          <w:sz w:val="24"/>
          <w:szCs w:val="24"/>
          <w:rtl/>
        </w:rPr>
        <w:t>כן</w:t>
      </w:r>
      <w:r w:rsidR="000F703D">
        <w:rPr>
          <w:rFonts w:hint="cs"/>
          <w:b w:val="0"/>
          <w:bCs w:val="0"/>
          <w:caps/>
          <w:sz w:val="24"/>
          <w:szCs w:val="24"/>
          <w:rtl/>
        </w:rPr>
        <w:t xml:space="preserve"> </w:t>
      </w:r>
      <w:r>
        <w:rPr>
          <w:rFonts w:hint="cs"/>
          <w:b w:val="0"/>
          <w:bCs w:val="0"/>
          <w:caps/>
          <w:sz w:val="24"/>
          <w:szCs w:val="24"/>
          <w:rtl/>
        </w:rPr>
        <w:t>זה זה נושא רחב זה נושא רחב</w:t>
      </w:r>
    </w:p>
    <w:p w14:paraId="755A3EE5" w14:textId="77777777" w:rsidR="001E2274" w:rsidRDefault="001E2274" w:rsidP="00EA0006">
      <w:pPr>
        <w:rPr>
          <w:b w:val="0"/>
          <w:bCs w:val="0"/>
          <w:caps/>
          <w:sz w:val="24"/>
          <w:szCs w:val="24"/>
          <w:rtl/>
        </w:rPr>
      </w:pPr>
    </w:p>
    <w:p w14:paraId="7AB2ACF5" w14:textId="77777777" w:rsidR="001E2274" w:rsidRDefault="00B7418D" w:rsidP="00EA0006">
      <w:pPr>
        <w:rPr>
          <w:caps/>
          <w:sz w:val="24"/>
          <w:szCs w:val="24"/>
          <w:u w:val="single"/>
          <w:rtl/>
        </w:rPr>
      </w:pPr>
      <w:r w:rsidRPr="00B7418D">
        <w:rPr>
          <w:rFonts w:hint="cs"/>
          <w:caps/>
          <w:sz w:val="24"/>
          <w:szCs w:val="24"/>
          <w:u w:val="single"/>
          <w:rtl/>
        </w:rPr>
        <w:t>מר דני אוחנה - אדריכל עורך התוכנית</w:t>
      </w:r>
      <w:r w:rsidR="001E2274">
        <w:rPr>
          <w:rFonts w:hint="cs"/>
          <w:caps/>
          <w:sz w:val="24"/>
          <w:szCs w:val="24"/>
          <w:u w:val="single"/>
          <w:rtl/>
        </w:rPr>
        <w:t>:</w:t>
      </w:r>
    </w:p>
    <w:p w14:paraId="5E686562" w14:textId="4D8ECF47" w:rsidR="001E2274" w:rsidRDefault="00EA0006" w:rsidP="00EA0006">
      <w:pPr>
        <w:rPr>
          <w:b w:val="0"/>
          <w:bCs w:val="0"/>
          <w:caps/>
          <w:sz w:val="24"/>
          <w:szCs w:val="24"/>
          <w:rtl/>
        </w:rPr>
      </w:pPr>
      <w:r>
        <w:rPr>
          <w:rFonts w:hint="cs"/>
          <w:b w:val="0"/>
          <w:bCs w:val="0"/>
          <w:caps/>
          <w:sz w:val="24"/>
          <w:szCs w:val="24"/>
          <w:rtl/>
        </w:rPr>
        <w:t xml:space="preserve">זו שאלה מאוד מעניינת אני אתעמק בה </w:t>
      </w:r>
    </w:p>
    <w:p w14:paraId="222BC051" w14:textId="77777777" w:rsidR="001E2274" w:rsidRDefault="001E2274" w:rsidP="00EA0006">
      <w:pPr>
        <w:rPr>
          <w:b w:val="0"/>
          <w:bCs w:val="0"/>
          <w:caps/>
          <w:sz w:val="24"/>
          <w:szCs w:val="24"/>
          <w:rtl/>
        </w:rPr>
      </w:pPr>
    </w:p>
    <w:p w14:paraId="6FEC9180" w14:textId="77777777" w:rsidR="001E2274" w:rsidRDefault="00D17364" w:rsidP="00EA0006">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0C223C74" w14:textId="33A22EDD" w:rsidR="001E2274" w:rsidRDefault="00EA0006" w:rsidP="00EA0006">
      <w:pPr>
        <w:rPr>
          <w:b w:val="0"/>
          <w:bCs w:val="0"/>
          <w:caps/>
          <w:sz w:val="24"/>
          <w:szCs w:val="24"/>
          <w:rtl/>
        </w:rPr>
      </w:pPr>
      <w:r>
        <w:rPr>
          <w:rFonts w:hint="cs"/>
          <w:b w:val="0"/>
          <w:bCs w:val="0"/>
          <w:caps/>
          <w:sz w:val="24"/>
          <w:szCs w:val="24"/>
          <w:rtl/>
        </w:rPr>
        <w:t>תקשיב רחק זה רחק זה רחק זה אין מה לעשות רחק, אוקיי, שטח כולל הכל מכל כל מעל הקרקע כמובן כן? הכל מכל כל נמצא שם</w:t>
      </w:r>
    </w:p>
    <w:p w14:paraId="037DB746" w14:textId="77777777" w:rsidR="001E2274" w:rsidRDefault="001E2274" w:rsidP="00EA0006">
      <w:pPr>
        <w:rPr>
          <w:b w:val="0"/>
          <w:bCs w:val="0"/>
          <w:caps/>
          <w:sz w:val="24"/>
          <w:szCs w:val="24"/>
          <w:rtl/>
        </w:rPr>
      </w:pPr>
    </w:p>
    <w:p w14:paraId="7004E1C3" w14:textId="77777777" w:rsidR="001E2274" w:rsidRDefault="00B7418D" w:rsidP="00EA0006">
      <w:pPr>
        <w:rPr>
          <w:caps/>
          <w:sz w:val="24"/>
          <w:szCs w:val="24"/>
          <w:u w:val="single"/>
          <w:rtl/>
        </w:rPr>
      </w:pPr>
      <w:r w:rsidRPr="00B7418D">
        <w:rPr>
          <w:rFonts w:hint="cs"/>
          <w:caps/>
          <w:sz w:val="24"/>
          <w:szCs w:val="24"/>
          <w:u w:val="single"/>
          <w:rtl/>
        </w:rPr>
        <w:t>מר דני אוחנה - אדריכל עורך התוכנית</w:t>
      </w:r>
      <w:r w:rsidR="001E2274">
        <w:rPr>
          <w:rFonts w:hint="cs"/>
          <w:caps/>
          <w:sz w:val="24"/>
          <w:szCs w:val="24"/>
          <w:u w:val="single"/>
          <w:rtl/>
        </w:rPr>
        <w:t>:</w:t>
      </w:r>
    </w:p>
    <w:p w14:paraId="62F75B3B" w14:textId="6196C4B3" w:rsidR="001E2274" w:rsidRDefault="00EA0006" w:rsidP="00EA0006">
      <w:pPr>
        <w:rPr>
          <w:b w:val="0"/>
          <w:bCs w:val="0"/>
          <w:caps/>
          <w:sz w:val="24"/>
          <w:szCs w:val="24"/>
          <w:rtl/>
        </w:rPr>
      </w:pPr>
      <w:r>
        <w:rPr>
          <w:rFonts w:hint="cs"/>
          <w:b w:val="0"/>
          <w:bCs w:val="0"/>
          <w:caps/>
          <w:sz w:val="24"/>
          <w:szCs w:val="24"/>
          <w:rtl/>
        </w:rPr>
        <w:t>יש היגיון במה שאתה אומר היגיון גדול</w:t>
      </w:r>
    </w:p>
    <w:p w14:paraId="08ECB5BA" w14:textId="77777777" w:rsidR="001E2274" w:rsidRDefault="001E2274" w:rsidP="00EA0006">
      <w:pPr>
        <w:rPr>
          <w:b w:val="0"/>
          <w:bCs w:val="0"/>
          <w:caps/>
          <w:sz w:val="24"/>
          <w:szCs w:val="24"/>
          <w:rtl/>
        </w:rPr>
      </w:pPr>
    </w:p>
    <w:p w14:paraId="2A9BF805" w14:textId="77777777" w:rsidR="001E2274" w:rsidRDefault="00D17364" w:rsidP="00EA0006">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45901A3C" w14:textId="0655F4C6" w:rsidR="001E2274" w:rsidRDefault="00EA0006" w:rsidP="00EA0006">
      <w:pPr>
        <w:rPr>
          <w:b w:val="0"/>
          <w:bCs w:val="0"/>
          <w:caps/>
          <w:sz w:val="24"/>
          <w:szCs w:val="24"/>
          <w:rtl/>
        </w:rPr>
      </w:pPr>
      <w:r>
        <w:rPr>
          <w:rFonts w:hint="cs"/>
          <w:b w:val="0"/>
          <w:bCs w:val="0"/>
          <w:caps/>
          <w:sz w:val="24"/>
          <w:szCs w:val="24"/>
          <w:rtl/>
        </w:rPr>
        <w:t>שירות שירות עיקרי מרפסות הכל בפנים</w:t>
      </w:r>
    </w:p>
    <w:p w14:paraId="7C044402" w14:textId="77777777" w:rsidR="001E2274" w:rsidRDefault="001E2274" w:rsidP="00EA0006">
      <w:pPr>
        <w:rPr>
          <w:b w:val="0"/>
          <w:bCs w:val="0"/>
          <w:caps/>
          <w:sz w:val="24"/>
          <w:szCs w:val="24"/>
          <w:rtl/>
        </w:rPr>
      </w:pPr>
    </w:p>
    <w:p w14:paraId="11A02227" w14:textId="77777777" w:rsidR="001E2274" w:rsidRDefault="00701631" w:rsidP="00EA0006">
      <w:pPr>
        <w:rPr>
          <w:caps/>
          <w:sz w:val="24"/>
          <w:szCs w:val="24"/>
          <w:u w:val="single"/>
          <w:rtl/>
        </w:rPr>
      </w:pPr>
      <w:r w:rsidRPr="00701631">
        <w:rPr>
          <w:rFonts w:hint="cs"/>
          <w:caps/>
          <w:sz w:val="24"/>
          <w:szCs w:val="24"/>
          <w:u w:val="single"/>
          <w:rtl/>
        </w:rPr>
        <w:t>גב</w:t>
      </w:r>
      <w:r w:rsidRPr="00701631">
        <w:rPr>
          <w:caps/>
          <w:sz w:val="24"/>
          <w:szCs w:val="24"/>
          <w:u w:val="single"/>
          <w:rtl/>
        </w:rPr>
        <w:t>'</w:t>
      </w:r>
      <w:r w:rsidRPr="00701631">
        <w:rPr>
          <w:rFonts w:hint="cs"/>
          <w:caps/>
          <w:sz w:val="24"/>
          <w:szCs w:val="24"/>
          <w:u w:val="single"/>
          <w:rtl/>
        </w:rPr>
        <w:t xml:space="preserve"> עליזה זיידלר גרנות - מהנדסת העיר כפר סבא</w:t>
      </w:r>
      <w:r w:rsidR="001E2274">
        <w:rPr>
          <w:rFonts w:hint="cs"/>
          <w:caps/>
          <w:sz w:val="24"/>
          <w:szCs w:val="24"/>
          <w:u w:val="single"/>
          <w:rtl/>
        </w:rPr>
        <w:t>:</w:t>
      </w:r>
    </w:p>
    <w:p w14:paraId="79FF2B63" w14:textId="3C86921C" w:rsidR="001E2274" w:rsidRDefault="00EA0006" w:rsidP="00EA0006">
      <w:pPr>
        <w:rPr>
          <w:b w:val="0"/>
          <w:bCs w:val="0"/>
          <w:caps/>
          <w:sz w:val="24"/>
          <w:szCs w:val="24"/>
          <w:rtl/>
        </w:rPr>
      </w:pPr>
      <w:r>
        <w:rPr>
          <w:rFonts w:hint="cs"/>
          <w:b w:val="0"/>
          <w:bCs w:val="0"/>
          <w:caps/>
          <w:sz w:val="24"/>
          <w:szCs w:val="24"/>
          <w:rtl/>
        </w:rPr>
        <w:t>כולל קירות כולל קירות כפולים</w:t>
      </w:r>
    </w:p>
    <w:p w14:paraId="4AB1FDB5" w14:textId="77777777" w:rsidR="001E2274" w:rsidRDefault="001E2274" w:rsidP="00EA0006">
      <w:pPr>
        <w:rPr>
          <w:b w:val="0"/>
          <w:bCs w:val="0"/>
          <w:caps/>
          <w:sz w:val="24"/>
          <w:szCs w:val="24"/>
          <w:rtl/>
        </w:rPr>
      </w:pPr>
    </w:p>
    <w:p w14:paraId="20920E85" w14:textId="77777777" w:rsidR="001E2274" w:rsidRDefault="00D17364" w:rsidP="00EA0006">
      <w:pPr>
        <w:rPr>
          <w:caps/>
          <w:sz w:val="24"/>
          <w:szCs w:val="24"/>
          <w:u w:val="single"/>
          <w:rtl/>
        </w:rPr>
      </w:pPr>
      <w:r w:rsidRPr="00D17364">
        <w:rPr>
          <w:rFonts w:hint="cs"/>
          <w:caps/>
          <w:sz w:val="24"/>
          <w:szCs w:val="24"/>
          <w:u w:val="single"/>
          <w:rtl/>
        </w:rPr>
        <w:lastRenderedPageBreak/>
        <w:t>יושב ראש הוועדה המחוזית - מר מיכה גדרון</w:t>
      </w:r>
      <w:r w:rsidR="001E2274">
        <w:rPr>
          <w:rFonts w:hint="cs"/>
          <w:caps/>
          <w:sz w:val="24"/>
          <w:szCs w:val="24"/>
          <w:u w:val="single"/>
          <w:rtl/>
        </w:rPr>
        <w:t>:</w:t>
      </w:r>
    </w:p>
    <w:p w14:paraId="15A8DCCD" w14:textId="474AEDD0" w:rsidR="001E2274" w:rsidRDefault="00EA0006" w:rsidP="00EA0006">
      <w:pPr>
        <w:rPr>
          <w:b w:val="0"/>
          <w:bCs w:val="0"/>
          <w:caps/>
          <w:sz w:val="24"/>
          <w:szCs w:val="24"/>
          <w:rtl/>
        </w:rPr>
      </w:pPr>
      <w:r>
        <w:rPr>
          <w:rFonts w:hint="cs"/>
          <w:b w:val="0"/>
          <w:bCs w:val="0"/>
          <w:caps/>
          <w:sz w:val="24"/>
          <w:szCs w:val="24"/>
          <w:rtl/>
        </w:rPr>
        <w:t xml:space="preserve">הכל הכל הכל הכל </w:t>
      </w:r>
    </w:p>
    <w:p w14:paraId="295EE1B2" w14:textId="77777777" w:rsidR="001E2274" w:rsidRDefault="001E2274" w:rsidP="00EA0006">
      <w:pPr>
        <w:rPr>
          <w:b w:val="0"/>
          <w:bCs w:val="0"/>
          <w:caps/>
          <w:sz w:val="24"/>
          <w:szCs w:val="24"/>
          <w:rtl/>
        </w:rPr>
      </w:pPr>
    </w:p>
    <w:p w14:paraId="2889C5ED" w14:textId="77777777" w:rsidR="001E2274" w:rsidRDefault="00B7418D" w:rsidP="00EA0006">
      <w:pPr>
        <w:rPr>
          <w:caps/>
          <w:sz w:val="24"/>
          <w:szCs w:val="24"/>
          <w:u w:val="single"/>
          <w:rtl/>
        </w:rPr>
      </w:pPr>
      <w:r w:rsidRPr="00B7418D">
        <w:rPr>
          <w:rFonts w:hint="cs"/>
          <w:caps/>
          <w:sz w:val="24"/>
          <w:szCs w:val="24"/>
          <w:u w:val="single"/>
          <w:rtl/>
        </w:rPr>
        <w:t>מר דני אוחנה - אדריכל עורך התוכנית</w:t>
      </w:r>
      <w:r w:rsidR="001E2274">
        <w:rPr>
          <w:rFonts w:hint="cs"/>
          <w:caps/>
          <w:sz w:val="24"/>
          <w:szCs w:val="24"/>
          <w:u w:val="single"/>
          <w:rtl/>
        </w:rPr>
        <w:t>:</w:t>
      </w:r>
    </w:p>
    <w:p w14:paraId="1D8915AF" w14:textId="1E43C282" w:rsidR="001E2274" w:rsidRDefault="00EA0006" w:rsidP="00EA0006">
      <w:pPr>
        <w:rPr>
          <w:b w:val="0"/>
          <w:bCs w:val="0"/>
          <w:caps/>
          <w:sz w:val="24"/>
          <w:szCs w:val="24"/>
          <w:rtl/>
        </w:rPr>
      </w:pPr>
      <w:r>
        <w:rPr>
          <w:rFonts w:hint="cs"/>
          <w:b w:val="0"/>
          <w:bCs w:val="0"/>
          <w:caps/>
          <w:sz w:val="24"/>
          <w:szCs w:val="24"/>
          <w:rtl/>
        </w:rPr>
        <w:t>ברור ברור</w:t>
      </w:r>
    </w:p>
    <w:p w14:paraId="38053471" w14:textId="77777777" w:rsidR="001E2274" w:rsidRDefault="001E2274" w:rsidP="00EA0006">
      <w:pPr>
        <w:rPr>
          <w:b w:val="0"/>
          <w:bCs w:val="0"/>
          <w:caps/>
          <w:sz w:val="24"/>
          <w:szCs w:val="24"/>
          <w:rtl/>
        </w:rPr>
      </w:pPr>
    </w:p>
    <w:p w14:paraId="2D083790" w14:textId="77777777" w:rsidR="001E2274" w:rsidRDefault="00D17364" w:rsidP="00EA0006">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1A653AD5" w14:textId="487AE0A0" w:rsidR="001E2274" w:rsidRDefault="00EA0006" w:rsidP="00EA0006">
      <w:pPr>
        <w:rPr>
          <w:b w:val="0"/>
          <w:bCs w:val="0"/>
          <w:caps/>
          <w:sz w:val="24"/>
          <w:szCs w:val="24"/>
          <w:rtl/>
        </w:rPr>
      </w:pPr>
      <w:r>
        <w:rPr>
          <w:rFonts w:hint="cs"/>
          <w:b w:val="0"/>
          <w:bCs w:val="0"/>
          <w:caps/>
          <w:sz w:val="24"/>
          <w:szCs w:val="24"/>
          <w:rtl/>
        </w:rPr>
        <w:t xml:space="preserve">הכל בפנים ב, ב, ברח5000 בתל - אביב כתבו אחרי ויכוח ויכוח מאוד גדול כתבו שם ש, שמעל הרחק אתה יכול לקבל גם את המרפסות אבל כל זמן שזה לא נאמר זה חלק מ, מהרחק ו, גם שם התכוונו לגזוזטראות ולא מרפסות </w:t>
      </w:r>
    </w:p>
    <w:p w14:paraId="3AB9B788" w14:textId="77777777" w:rsidR="001E2274" w:rsidRDefault="001E2274" w:rsidP="00EA0006">
      <w:pPr>
        <w:rPr>
          <w:b w:val="0"/>
          <w:bCs w:val="0"/>
          <w:caps/>
          <w:sz w:val="24"/>
          <w:szCs w:val="24"/>
          <w:rtl/>
        </w:rPr>
      </w:pPr>
    </w:p>
    <w:p w14:paraId="051F8F90" w14:textId="77777777" w:rsidR="001E2274" w:rsidRDefault="00B20642" w:rsidP="00EA0006">
      <w:pPr>
        <w:rPr>
          <w:caps/>
          <w:sz w:val="24"/>
          <w:szCs w:val="24"/>
          <w:u w:val="single"/>
          <w:rtl/>
        </w:rPr>
      </w:pPr>
      <w:r w:rsidRPr="00B20642">
        <w:rPr>
          <w:rFonts w:hint="cs"/>
          <w:caps/>
          <w:sz w:val="24"/>
          <w:szCs w:val="24"/>
          <w:u w:val="single"/>
          <w:rtl/>
        </w:rPr>
        <w:t>גב</w:t>
      </w:r>
      <w:r w:rsidRPr="00B20642">
        <w:rPr>
          <w:caps/>
          <w:sz w:val="24"/>
          <w:szCs w:val="24"/>
          <w:u w:val="single"/>
          <w:rtl/>
        </w:rPr>
        <w:t>'</w:t>
      </w:r>
      <w:r w:rsidRPr="00B20642">
        <w:rPr>
          <w:rFonts w:hint="cs"/>
          <w:caps/>
          <w:sz w:val="24"/>
          <w:szCs w:val="24"/>
          <w:u w:val="single"/>
          <w:rtl/>
        </w:rPr>
        <w:t xml:space="preserve"> אביבה פלח - מתכננת בתוכנית</w:t>
      </w:r>
      <w:r w:rsidR="001E2274">
        <w:rPr>
          <w:rFonts w:hint="cs"/>
          <w:caps/>
          <w:sz w:val="24"/>
          <w:szCs w:val="24"/>
          <w:u w:val="single"/>
          <w:rtl/>
        </w:rPr>
        <w:t>:</w:t>
      </w:r>
    </w:p>
    <w:p w14:paraId="2278288C" w14:textId="2F485632" w:rsidR="001E2274" w:rsidRDefault="00EA0006" w:rsidP="00EA0006">
      <w:pPr>
        <w:rPr>
          <w:b w:val="0"/>
          <w:bCs w:val="0"/>
          <w:caps/>
          <w:sz w:val="24"/>
          <w:szCs w:val="24"/>
          <w:rtl/>
        </w:rPr>
      </w:pPr>
      <w:r>
        <w:rPr>
          <w:rFonts w:hint="cs"/>
          <w:b w:val="0"/>
          <w:bCs w:val="0"/>
          <w:caps/>
          <w:sz w:val="24"/>
          <w:szCs w:val="24"/>
          <w:rtl/>
        </w:rPr>
        <w:t>הן מרפסות שניתנות על - פי חוק</w:t>
      </w:r>
    </w:p>
    <w:p w14:paraId="01C2A624" w14:textId="77777777" w:rsidR="001E2274" w:rsidRDefault="001E2274" w:rsidP="00EA0006">
      <w:pPr>
        <w:rPr>
          <w:b w:val="0"/>
          <w:bCs w:val="0"/>
          <w:caps/>
          <w:sz w:val="24"/>
          <w:szCs w:val="24"/>
          <w:rtl/>
        </w:rPr>
      </w:pPr>
    </w:p>
    <w:p w14:paraId="11777E11" w14:textId="77777777" w:rsidR="001E2274" w:rsidRDefault="00D17364" w:rsidP="00EA0006">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1B10673F" w14:textId="26D34129" w:rsidR="001E2274" w:rsidRDefault="00EA0006" w:rsidP="00EA0006">
      <w:pPr>
        <w:rPr>
          <w:b w:val="0"/>
          <w:bCs w:val="0"/>
          <w:caps/>
          <w:sz w:val="24"/>
          <w:szCs w:val="24"/>
          <w:rtl/>
        </w:rPr>
      </w:pPr>
      <w:r>
        <w:rPr>
          <w:rFonts w:hint="cs"/>
          <w:b w:val="0"/>
          <w:bCs w:val="0"/>
          <w:caps/>
          <w:sz w:val="24"/>
          <w:szCs w:val="24"/>
          <w:rtl/>
        </w:rPr>
        <w:t>נכון</w:t>
      </w:r>
    </w:p>
    <w:p w14:paraId="236C5C5E" w14:textId="77777777" w:rsidR="001E2274" w:rsidRDefault="001E2274" w:rsidP="00EA0006">
      <w:pPr>
        <w:rPr>
          <w:b w:val="0"/>
          <w:bCs w:val="0"/>
          <w:caps/>
          <w:sz w:val="24"/>
          <w:szCs w:val="24"/>
          <w:rtl/>
        </w:rPr>
      </w:pPr>
    </w:p>
    <w:p w14:paraId="230FD2C8" w14:textId="77777777" w:rsidR="001E2274" w:rsidRDefault="00B20642" w:rsidP="00EA0006">
      <w:pPr>
        <w:rPr>
          <w:caps/>
          <w:sz w:val="24"/>
          <w:szCs w:val="24"/>
          <w:u w:val="single"/>
          <w:rtl/>
        </w:rPr>
      </w:pPr>
      <w:r w:rsidRPr="00B20642">
        <w:rPr>
          <w:rFonts w:hint="cs"/>
          <w:caps/>
          <w:sz w:val="24"/>
          <w:szCs w:val="24"/>
          <w:u w:val="single"/>
          <w:rtl/>
        </w:rPr>
        <w:t>גב</w:t>
      </w:r>
      <w:r w:rsidRPr="00B20642">
        <w:rPr>
          <w:caps/>
          <w:sz w:val="24"/>
          <w:szCs w:val="24"/>
          <w:u w:val="single"/>
          <w:rtl/>
        </w:rPr>
        <w:t>'</w:t>
      </w:r>
      <w:r w:rsidRPr="00B20642">
        <w:rPr>
          <w:rFonts w:hint="cs"/>
          <w:caps/>
          <w:sz w:val="24"/>
          <w:szCs w:val="24"/>
          <w:u w:val="single"/>
          <w:rtl/>
        </w:rPr>
        <w:t xml:space="preserve"> אביבה פלח - מתכננת בתוכנית</w:t>
      </w:r>
      <w:r w:rsidR="001E2274">
        <w:rPr>
          <w:rFonts w:hint="cs"/>
          <w:caps/>
          <w:sz w:val="24"/>
          <w:szCs w:val="24"/>
          <w:u w:val="single"/>
          <w:rtl/>
        </w:rPr>
        <w:t>:</w:t>
      </w:r>
    </w:p>
    <w:p w14:paraId="4855D5E0" w14:textId="302C002F" w:rsidR="001E2274" w:rsidRDefault="00EA0006" w:rsidP="00EA0006">
      <w:pPr>
        <w:rPr>
          <w:b w:val="0"/>
          <w:bCs w:val="0"/>
          <w:caps/>
          <w:sz w:val="24"/>
          <w:szCs w:val="24"/>
          <w:rtl/>
        </w:rPr>
      </w:pPr>
      <w:r>
        <w:rPr>
          <w:rFonts w:hint="cs"/>
          <w:b w:val="0"/>
          <w:bCs w:val="0"/>
          <w:caps/>
          <w:sz w:val="24"/>
          <w:szCs w:val="24"/>
          <w:rtl/>
        </w:rPr>
        <w:t>הארבע עשר מטר בממוצע שתים עשרה לכל דירה</w:t>
      </w:r>
    </w:p>
    <w:p w14:paraId="0F2038DA" w14:textId="77777777" w:rsidR="001E2274" w:rsidRDefault="001E2274" w:rsidP="00EA0006">
      <w:pPr>
        <w:rPr>
          <w:b w:val="0"/>
          <w:bCs w:val="0"/>
          <w:caps/>
          <w:sz w:val="24"/>
          <w:szCs w:val="24"/>
          <w:rtl/>
        </w:rPr>
      </w:pPr>
    </w:p>
    <w:p w14:paraId="3755F110" w14:textId="77777777" w:rsidR="001E2274" w:rsidRDefault="00D17364" w:rsidP="00EA0006">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6D4FA643" w14:textId="311615FA" w:rsidR="001E2274" w:rsidRDefault="00EA0006" w:rsidP="00EA0006">
      <w:pPr>
        <w:rPr>
          <w:b w:val="0"/>
          <w:bCs w:val="0"/>
          <w:caps/>
          <w:sz w:val="24"/>
          <w:szCs w:val="24"/>
          <w:rtl/>
        </w:rPr>
      </w:pPr>
      <w:r>
        <w:rPr>
          <w:rFonts w:hint="cs"/>
          <w:b w:val="0"/>
          <w:bCs w:val="0"/>
          <w:caps/>
          <w:sz w:val="24"/>
          <w:szCs w:val="24"/>
          <w:rtl/>
        </w:rPr>
        <w:t xml:space="preserve">נכון נכון </w:t>
      </w:r>
    </w:p>
    <w:p w14:paraId="6231BE3D" w14:textId="77777777" w:rsidR="001E2274" w:rsidRDefault="001E2274" w:rsidP="00EA0006">
      <w:pPr>
        <w:rPr>
          <w:b w:val="0"/>
          <w:bCs w:val="0"/>
          <w:caps/>
          <w:sz w:val="24"/>
          <w:szCs w:val="24"/>
          <w:rtl/>
        </w:rPr>
      </w:pPr>
    </w:p>
    <w:p w14:paraId="639CC070" w14:textId="77777777" w:rsidR="001E2274" w:rsidRDefault="00B20642" w:rsidP="00EA0006">
      <w:pPr>
        <w:rPr>
          <w:caps/>
          <w:sz w:val="24"/>
          <w:szCs w:val="24"/>
          <w:u w:val="single"/>
          <w:rtl/>
        </w:rPr>
      </w:pPr>
      <w:r w:rsidRPr="00B20642">
        <w:rPr>
          <w:rFonts w:hint="cs"/>
          <w:caps/>
          <w:sz w:val="24"/>
          <w:szCs w:val="24"/>
          <w:u w:val="single"/>
          <w:rtl/>
        </w:rPr>
        <w:t>גב</w:t>
      </w:r>
      <w:r w:rsidRPr="00B20642">
        <w:rPr>
          <w:caps/>
          <w:sz w:val="24"/>
          <w:szCs w:val="24"/>
          <w:u w:val="single"/>
          <w:rtl/>
        </w:rPr>
        <w:t>'</w:t>
      </w:r>
      <w:r w:rsidRPr="00B20642">
        <w:rPr>
          <w:rFonts w:hint="cs"/>
          <w:caps/>
          <w:sz w:val="24"/>
          <w:szCs w:val="24"/>
          <w:u w:val="single"/>
          <w:rtl/>
        </w:rPr>
        <w:t xml:space="preserve"> אביבה פלח - מתכננת בתוכנית</w:t>
      </w:r>
      <w:r w:rsidR="001E2274">
        <w:rPr>
          <w:rFonts w:hint="cs"/>
          <w:caps/>
          <w:sz w:val="24"/>
          <w:szCs w:val="24"/>
          <w:u w:val="single"/>
          <w:rtl/>
        </w:rPr>
        <w:t>:</w:t>
      </w:r>
    </w:p>
    <w:p w14:paraId="026DC92C" w14:textId="770DB319" w:rsidR="001E2274" w:rsidRDefault="00EA0006" w:rsidP="00EA0006">
      <w:pPr>
        <w:rPr>
          <w:b w:val="0"/>
          <w:bCs w:val="0"/>
          <w:caps/>
          <w:sz w:val="24"/>
          <w:szCs w:val="24"/>
          <w:rtl/>
        </w:rPr>
      </w:pPr>
      <w:r>
        <w:rPr>
          <w:rFonts w:hint="cs"/>
          <w:b w:val="0"/>
          <w:bCs w:val="0"/>
          <w:caps/>
          <w:sz w:val="24"/>
          <w:szCs w:val="24"/>
          <w:rtl/>
        </w:rPr>
        <w:t>זה הסעיף שהוא מדבר עליו</w:t>
      </w:r>
    </w:p>
    <w:p w14:paraId="295C0919" w14:textId="77777777" w:rsidR="001E2274" w:rsidRDefault="001E2274" w:rsidP="00EA0006">
      <w:pPr>
        <w:rPr>
          <w:b w:val="0"/>
          <w:bCs w:val="0"/>
          <w:caps/>
          <w:sz w:val="24"/>
          <w:szCs w:val="24"/>
          <w:rtl/>
        </w:rPr>
      </w:pPr>
    </w:p>
    <w:p w14:paraId="0E55BD98" w14:textId="77777777" w:rsidR="001E2274" w:rsidRDefault="00D17364" w:rsidP="00EA0006">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72FFDEBC" w14:textId="0F8F7A5B" w:rsidR="001E2274" w:rsidRDefault="00EA0006" w:rsidP="00EA0006">
      <w:pPr>
        <w:rPr>
          <w:b w:val="0"/>
          <w:bCs w:val="0"/>
          <w:caps/>
          <w:sz w:val="24"/>
          <w:szCs w:val="24"/>
          <w:rtl/>
        </w:rPr>
      </w:pPr>
      <w:r>
        <w:rPr>
          <w:rFonts w:hint="cs"/>
          <w:b w:val="0"/>
          <w:bCs w:val="0"/>
          <w:caps/>
          <w:sz w:val="24"/>
          <w:szCs w:val="24"/>
          <w:rtl/>
        </w:rPr>
        <w:t xml:space="preserve">נכון </w:t>
      </w:r>
    </w:p>
    <w:p w14:paraId="4AD5BCE1" w14:textId="77777777" w:rsidR="001E2274" w:rsidRDefault="001E2274" w:rsidP="00EA0006">
      <w:pPr>
        <w:rPr>
          <w:b w:val="0"/>
          <w:bCs w:val="0"/>
          <w:caps/>
          <w:sz w:val="24"/>
          <w:szCs w:val="24"/>
          <w:rtl/>
        </w:rPr>
      </w:pPr>
    </w:p>
    <w:p w14:paraId="4B0440B7" w14:textId="77777777" w:rsidR="001E2274" w:rsidRDefault="00B20642" w:rsidP="00EA0006">
      <w:pPr>
        <w:rPr>
          <w:caps/>
          <w:sz w:val="24"/>
          <w:szCs w:val="24"/>
          <w:u w:val="single"/>
          <w:rtl/>
        </w:rPr>
      </w:pPr>
      <w:r w:rsidRPr="00B20642">
        <w:rPr>
          <w:rFonts w:hint="cs"/>
          <w:caps/>
          <w:sz w:val="24"/>
          <w:szCs w:val="24"/>
          <w:u w:val="single"/>
          <w:rtl/>
        </w:rPr>
        <w:t>גב</w:t>
      </w:r>
      <w:r w:rsidRPr="00B20642">
        <w:rPr>
          <w:caps/>
          <w:sz w:val="24"/>
          <w:szCs w:val="24"/>
          <w:u w:val="single"/>
          <w:rtl/>
        </w:rPr>
        <w:t>'</w:t>
      </w:r>
      <w:r w:rsidRPr="00B20642">
        <w:rPr>
          <w:rFonts w:hint="cs"/>
          <w:caps/>
          <w:sz w:val="24"/>
          <w:szCs w:val="24"/>
          <w:u w:val="single"/>
          <w:rtl/>
        </w:rPr>
        <w:t xml:space="preserve"> אביבה פלח - מתכננת בתוכנית</w:t>
      </w:r>
      <w:r w:rsidR="001E2274">
        <w:rPr>
          <w:rFonts w:hint="cs"/>
          <w:caps/>
          <w:sz w:val="24"/>
          <w:szCs w:val="24"/>
          <w:u w:val="single"/>
          <w:rtl/>
        </w:rPr>
        <w:t>:</w:t>
      </w:r>
    </w:p>
    <w:p w14:paraId="1B43D118" w14:textId="0A571D1B" w:rsidR="001E2274" w:rsidRDefault="00EA0006" w:rsidP="00EA0006">
      <w:pPr>
        <w:rPr>
          <w:b w:val="0"/>
          <w:bCs w:val="0"/>
          <w:caps/>
          <w:sz w:val="24"/>
          <w:szCs w:val="24"/>
          <w:rtl/>
        </w:rPr>
      </w:pPr>
      <w:r>
        <w:rPr>
          <w:rFonts w:hint="cs"/>
          <w:b w:val="0"/>
          <w:bCs w:val="0"/>
          <w:caps/>
          <w:sz w:val="24"/>
          <w:szCs w:val="24"/>
          <w:rtl/>
        </w:rPr>
        <w:t>זה</w:t>
      </w:r>
      <w:r w:rsidR="000F703D">
        <w:rPr>
          <w:rFonts w:hint="cs"/>
          <w:b w:val="0"/>
          <w:bCs w:val="0"/>
          <w:caps/>
          <w:sz w:val="24"/>
          <w:szCs w:val="24"/>
          <w:rtl/>
        </w:rPr>
        <w:t xml:space="preserve"> </w:t>
      </w:r>
      <w:r w:rsidR="004C2AC8">
        <w:rPr>
          <w:rFonts w:hint="cs"/>
          <w:b w:val="0"/>
          <w:bCs w:val="0"/>
          <w:caps/>
          <w:sz w:val="24"/>
          <w:szCs w:val="24"/>
          <w:rtl/>
        </w:rPr>
        <w:t>... אוטו,</w:t>
      </w:r>
    </w:p>
    <w:p w14:paraId="04BBD171" w14:textId="77777777" w:rsidR="001E2274" w:rsidRDefault="001E2274" w:rsidP="00EA0006">
      <w:pPr>
        <w:rPr>
          <w:b w:val="0"/>
          <w:bCs w:val="0"/>
          <w:caps/>
          <w:sz w:val="24"/>
          <w:szCs w:val="24"/>
          <w:rtl/>
        </w:rPr>
      </w:pPr>
    </w:p>
    <w:p w14:paraId="3F3E6C3C" w14:textId="77777777" w:rsidR="001E2274" w:rsidRDefault="00D17364" w:rsidP="00EA0006">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5F87644E" w14:textId="7D339740" w:rsidR="001E2274" w:rsidRDefault="004C2AC8" w:rsidP="00EA0006">
      <w:pPr>
        <w:rPr>
          <w:b w:val="0"/>
          <w:bCs w:val="0"/>
          <w:caps/>
          <w:sz w:val="24"/>
          <w:szCs w:val="24"/>
          <w:rtl/>
        </w:rPr>
      </w:pPr>
      <w:r>
        <w:rPr>
          <w:rFonts w:hint="cs"/>
          <w:b w:val="0"/>
          <w:bCs w:val="0"/>
          <w:caps/>
          <w:sz w:val="24"/>
          <w:szCs w:val="24"/>
          <w:rtl/>
        </w:rPr>
        <w:t xml:space="preserve">כן </w:t>
      </w:r>
    </w:p>
    <w:p w14:paraId="345E9D64" w14:textId="77777777" w:rsidR="001E2274" w:rsidRDefault="001E2274" w:rsidP="00EA0006">
      <w:pPr>
        <w:rPr>
          <w:b w:val="0"/>
          <w:bCs w:val="0"/>
          <w:caps/>
          <w:sz w:val="24"/>
          <w:szCs w:val="24"/>
          <w:rtl/>
        </w:rPr>
      </w:pPr>
    </w:p>
    <w:p w14:paraId="0013B908" w14:textId="77777777" w:rsidR="001E2274" w:rsidRDefault="00B7418D" w:rsidP="00EA0006">
      <w:pPr>
        <w:rPr>
          <w:caps/>
          <w:sz w:val="24"/>
          <w:szCs w:val="24"/>
          <w:u w:val="single"/>
          <w:rtl/>
        </w:rPr>
      </w:pPr>
      <w:r w:rsidRPr="00B7418D">
        <w:rPr>
          <w:rFonts w:hint="cs"/>
          <w:caps/>
          <w:sz w:val="24"/>
          <w:szCs w:val="24"/>
          <w:u w:val="single"/>
          <w:rtl/>
        </w:rPr>
        <w:t>מר דני אוחנה - אדריכל עורך התוכנית</w:t>
      </w:r>
      <w:r w:rsidR="001E2274">
        <w:rPr>
          <w:rFonts w:hint="cs"/>
          <w:caps/>
          <w:sz w:val="24"/>
          <w:szCs w:val="24"/>
          <w:u w:val="single"/>
          <w:rtl/>
        </w:rPr>
        <w:t>:</w:t>
      </w:r>
    </w:p>
    <w:p w14:paraId="20928424" w14:textId="58CB088C" w:rsidR="001E2274" w:rsidRDefault="004C2AC8" w:rsidP="00EA0006">
      <w:pPr>
        <w:rPr>
          <w:b w:val="0"/>
          <w:bCs w:val="0"/>
          <w:caps/>
          <w:sz w:val="24"/>
          <w:szCs w:val="24"/>
          <w:rtl/>
        </w:rPr>
      </w:pPr>
      <w:r>
        <w:rPr>
          <w:rFonts w:hint="cs"/>
          <w:b w:val="0"/>
          <w:bCs w:val="0"/>
          <w:caps/>
          <w:sz w:val="24"/>
          <w:szCs w:val="24"/>
          <w:rtl/>
        </w:rPr>
        <w:t xml:space="preserve">אנחנו בכל מקרה לא נרצה בפרויקט הזה גזוזטראות </w:t>
      </w:r>
    </w:p>
    <w:p w14:paraId="2CC8C7CB" w14:textId="77777777" w:rsidR="001E2274" w:rsidRDefault="001E2274" w:rsidP="00EA0006">
      <w:pPr>
        <w:rPr>
          <w:b w:val="0"/>
          <w:bCs w:val="0"/>
          <w:caps/>
          <w:sz w:val="24"/>
          <w:szCs w:val="24"/>
          <w:rtl/>
        </w:rPr>
      </w:pPr>
    </w:p>
    <w:p w14:paraId="24B697C7" w14:textId="77777777" w:rsidR="001E2274" w:rsidRDefault="00701631" w:rsidP="00EA0006">
      <w:pPr>
        <w:rPr>
          <w:caps/>
          <w:sz w:val="24"/>
          <w:szCs w:val="24"/>
          <w:u w:val="single"/>
          <w:rtl/>
        </w:rPr>
      </w:pPr>
      <w:r w:rsidRPr="00701631">
        <w:rPr>
          <w:rFonts w:hint="cs"/>
          <w:caps/>
          <w:sz w:val="24"/>
          <w:szCs w:val="24"/>
          <w:u w:val="single"/>
          <w:rtl/>
        </w:rPr>
        <w:t>גב</w:t>
      </w:r>
      <w:r w:rsidRPr="00701631">
        <w:rPr>
          <w:caps/>
          <w:sz w:val="24"/>
          <w:szCs w:val="24"/>
          <w:u w:val="single"/>
          <w:rtl/>
        </w:rPr>
        <w:t>'</w:t>
      </w:r>
      <w:r w:rsidRPr="00701631">
        <w:rPr>
          <w:rFonts w:hint="cs"/>
          <w:caps/>
          <w:sz w:val="24"/>
          <w:szCs w:val="24"/>
          <w:u w:val="single"/>
          <w:rtl/>
        </w:rPr>
        <w:t xml:space="preserve"> עליזה זיידלר גרנות - מהנדסת העיר כפר סבא</w:t>
      </w:r>
      <w:r w:rsidR="001E2274">
        <w:rPr>
          <w:rFonts w:hint="cs"/>
          <w:caps/>
          <w:sz w:val="24"/>
          <w:szCs w:val="24"/>
          <w:u w:val="single"/>
          <w:rtl/>
        </w:rPr>
        <w:t>:</w:t>
      </w:r>
    </w:p>
    <w:p w14:paraId="65BC0F56" w14:textId="0FAE170A" w:rsidR="001E2274" w:rsidRDefault="004C2AC8" w:rsidP="00EA0006">
      <w:pPr>
        <w:rPr>
          <w:b w:val="0"/>
          <w:bCs w:val="0"/>
          <w:caps/>
          <w:sz w:val="24"/>
          <w:szCs w:val="24"/>
          <w:rtl/>
        </w:rPr>
      </w:pPr>
      <w:r>
        <w:rPr>
          <w:rFonts w:hint="cs"/>
          <w:b w:val="0"/>
          <w:bCs w:val="0"/>
          <w:caps/>
          <w:sz w:val="24"/>
          <w:szCs w:val="24"/>
          <w:rtl/>
        </w:rPr>
        <w:t xml:space="preserve">... תבעות ישנות </w:t>
      </w:r>
    </w:p>
    <w:p w14:paraId="2DA56EA5" w14:textId="77777777" w:rsidR="001E2274" w:rsidRDefault="001E2274" w:rsidP="00EA0006">
      <w:pPr>
        <w:rPr>
          <w:b w:val="0"/>
          <w:bCs w:val="0"/>
          <w:caps/>
          <w:sz w:val="24"/>
          <w:szCs w:val="24"/>
          <w:rtl/>
        </w:rPr>
      </w:pPr>
    </w:p>
    <w:p w14:paraId="1680092B" w14:textId="77777777" w:rsidR="001E2274" w:rsidRDefault="00D17364" w:rsidP="00EA0006">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396A91AB" w14:textId="0BE976D2" w:rsidR="001E2274" w:rsidRDefault="004C2AC8" w:rsidP="00EA0006">
      <w:pPr>
        <w:rPr>
          <w:b w:val="0"/>
          <w:bCs w:val="0"/>
          <w:caps/>
          <w:sz w:val="24"/>
          <w:szCs w:val="24"/>
          <w:rtl/>
        </w:rPr>
      </w:pPr>
      <w:r>
        <w:rPr>
          <w:rFonts w:hint="cs"/>
          <w:b w:val="0"/>
          <w:bCs w:val="0"/>
          <w:caps/>
          <w:sz w:val="24"/>
          <w:szCs w:val="24"/>
          <w:rtl/>
        </w:rPr>
        <w:t>זה מתבעות ישנות, תבעות חדשות</w:t>
      </w:r>
      <w:r w:rsidR="000F703D">
        <w:rPr>
          <w:rFonts w:hint="cs"/>
          <w:b w:val="0"/>
          <w:bCs w:val="0"/>
          <w:caps/>
          <w:sz w:val="24"/>
          <w:szCs w:val="24"/>
          <w:rtl/>
        </w:rPr>
        <w:t xml:space="preserve"> </w:t>
      </w:r>
      <w:r>
        <w:rPr>
          <w:rFonts w:hint="cs"/>
          <w:b w:val="0"/>
          <w:bCs w:val="0"/>
          <w:caps/>
          <w:sz w:val="24"/>
          <w:szCs w:val="24"/>
          <w:rtl/>
        </w:rPr>
        <w:t>...</w:t>
      </w:r>
    </w:p>
    <w:p w14:paraId="3E9276C0" w14:textId="77777777" w:rsidR="001E2274" w:rsidRDefault="001E2274" w:rsidP="00EA0006">
      <w:pPr>
        <w:rPr>
          <w:b w:val="0"/>
          <w:bCs w:val="0"/>
          <w:caps/>
          <w:sz w:val="24"/>
          <w:szCs w:val="24"/>
          <w:rtl/>
        </w:rPr>
      </w:pPr>
    </w:p>
    <w:p w14:paraId="329A9CA4" w14:textId="77777777" w:rsidR="001E2274" w:rsidRDefault="00701631" w:rsidP="00EA0006">
      <w:pPr>
        <w:rPr>
          <w:caps/>
          <w:sz w:val="24"/>
          <w:szCs w:val="24"/>
          <w:u w:val="single"/>
          <w:rtl/>
        </w:rPr>
      </w:pPr>
      <w:r w:rsidRPr="00701631">
        <w:rPr>
          <w:rFonts w:hint="cs"/>
          <w:caps/>
          <w:sz w:val="24"/>
          <w:szCs w:val="24"/>
          <w:u w:val="single"/>
          <w:rtl/>
        </w:rPr>
        <w:t>גב</w:t>
      </w:r>
      <w:r w:rsidRPr="00701631">
        <w:rPr>
          <w:caps/>
          <w:sz w:val="24"/>
          <w:szCs w:val="24"/>
          <w:u w:val="single"/>
          <w:rtl/>
        </w:rPr>
        <w:t>'</w:t>
      </w:r>
      <w:r w:rsidRPr="00701631">
        <w:rPr>
          <w:rFonts w:hint="cs"/>
          <w:caps/>
          <w:sz w:val="24"/>
          <w:szCs w:val="24"/>
          <w:u w:val="single"/>
          <w:rtl/>
        </w:rPr>
        <w:t xml:space="preserve"> עליזה זיידלר גרנות - מהנדסת העיר כפר סבא</w:t>
      </w:r>
      <w:r w:rsidR="001E2274">
        <w:rPr>
          <w:rFonts w:hint="cs"/>
          <w:caps/>
          <w:sz w:val="24"/>
          <w:szCs w:val="24"/>
          <w:u w:val="single"/>
          <w:rtl/>
        </w:rPr>
        <w:t>:</w:t>
      </w:r>
    </w:p>
    <w:p w14:paraId="28FCFB06" w14:textId="48EC76E9" w:rsidR="001E2274" w:rsidRDefault="004C2AC8" w:rsidP="00EA0006">
      <w:pPr>
        <w:rPr>
          <w:b w:val="0"/>
          <w:bCs w:val="0"/>
          <w:caps/>
          <w:sz w:val="24"/>
          <w:szCs w:val="24"/>
          <w:rtl/>
        </w:rPr>
      </w:pPr>
      <w:r>
        <w:rPr>
          <w:rFonts w:hint="cs"/>
          <w:b w:val="0"/>
          <w:bCs w:val="0"/>
          <w:caps/>
          <w:sz w:val="24"/>
          <w:szCs w:val="24"/>
          <w:rtl/>
        </w:rPr>
        <w:t>תבעות חדשות צריך לרשום</w:t>
      </w:r>
    </w:p>
    <w:p w14:paraId="13E2702E" w14:textId="77777777" w:rsidR="001E2274" w:rsidRDefault="001E2274" w:rsidP="00EA0006">
      <w:pPr>
        <w:rPr>
          <w:b w:val="0"/>
          <w:bCs w:val="0"/>
          <w:caps/>
          <w:sz w:val="24"/>
          <w:szCs w:val="24"/>
          <w:rtl/>
        </w:rPr>
      </w:pPr>
    </w:p>
    <w:p w14:paraId="484368C3" w14:textId="77777777" w:rsidR="001E2274" w:rsidRDefault="00B20642" w:rsidP="00EA0006">
      <w:pPr>
        <w:rPr>
          <w:caps/>
          <w:sz w:val="24"/>
          <w:szCs w:val="24"/>
          <w:u w:val="single"/>
          <w:rtl/>
        </w:rPr>
      </w:pPr>
      <w:r w:rsidRPr="00B20642">
        <w:rPr>
          <w:rFonts w:hint="cs"/>
          <w:caps/>
          <w:sz w:val="24"/>
          <w:szCs w:val="24"/>
          <w:u w:val="single"/>
          <w:rtl/>
        </w:rPr>
        <w:t>גב</w:t>
      </w:r>
      <w:r w:rsidRPr="00B20642">
        <w:rPr>
          <w:caps/>
          <w:sz w:val="24"/>
          <w:szCs w:val="24"/>
          <w:u w:val="single"/>
          <w:rtl/>
        </w:rPr>
        <w:t>'</w:t>
      </w:r>
      <w:r w:rsidRPr="00B20642">
        <w:rPr>
          <w:rFonts w:hint="cs"/>
          <w:caps/>
          <w:sz w:val="24"/>
          <w:szCs w:val="24"/>
          <w:u w:val="single"/>
          <w:rtl/>
        </w:rPr>
        <w:t xml:space="preserve"> אביבה פלח - מתכננת בתוכנית</w:t>
      </w:r>
      <w:r w:rsidR="001E2274">
        <w:rPr>
          <w:rFonts w:hint="cs"/>
          <w:caps/>
          <w:sz w:val="24"/>
          <w:szCs w:val="24"/>
          <w:u w:val="single"/>
          <w:rtl/>
        </w:rPr>
        <w:t>:</w:t>
      </w:r>
    </w:p>
    <w:p w14:paraId="2A064A6C" w14:textId="70780ACE" w:rsidR="001E2274" w:rsidRDefault="004C2AC8" w:rsidP="00EA0006">
      <w:pPr>
        <w:rPr>
          <w:b w:val="0"/>
          <w:bCs w:val="0"/>
          <w:caps/>
          <w:sz w:val="24"/>
          <w:szCs w:val="24"/>
          <w:rtl/>
        </w:rPr>
      </w:pPr>
      <w:r>
        <w:rPr>
          <w:rFonts w:hint="cs"/>
          <w:b w:val="0"/>
          <w:bCs w:val="0"/>
          <w:caps/>
          <w:sz w:val="24"/>
          <w:szCs w:val="24"/>
          <w:rtl/>
        </w:rPr>
        <w:lastRenderedPageBreak/>
        <w:t xml:space="preserve">נכון מאוד </w:t>
      </w:r>
    </w:p>
    <w:p w14:paraId="70F652AD" w14:textId="77777777" w:rsidR="001E2274" w:rsidRDefault="001E2274" w:rsidP="00EA0006">
      <w:pPr>
        <w:rPr>
          <w:b w:val="0"/>
          <w:bCs w:val="0"/>
          <w:caps/>
          <w:sz w:val="24"/>
          <w:szCs w:val="24"/>
          <w:rtl/>
        </w:rPr>
      </w:pPr>
    </w:p>
    <w:p w14:paraId="50741B05" w14:textId="77777777" w:rsidR="001E2274" w:rsidRDefault="00B7418D" w:rsidP="00EA0006">
      <w:pPr>
        <w:rPr>
          <w:caps/>
          <w:sz w:val="24"/>
          <w:szCs w:val="24"/>
          <w:u w:val="single"/>
          <w:rtl/>
        </w:rPr>
      </w:pPr>
      <w:r w:rsidRPr="00B7418D">
        <w:rPr>
          <w:rFonts w:hint="cs"/>
          <w:caps/>
          <w:sz w:val="24"/>
          <w:szCs w:val="24"/>
          <w:u w:val="single"/>
          <w:rtl/>
        </w:rPr>
        <w:t>מר דני אוחנה - אדריכל עורך התוכנית</w:t>
      </w:r>
      <w:r w:rsidR="001E2274">
        <w:rPr>
          <w:rFonts w:hint="cs"/>
          <w:caps/>
          <w:sz w:val="24"/>
          <w:szCs w:val="24"/>
          <w:u w:val="single"/>
          <w:rtl/>
        </w:rPr>
        <w:t>:</w:t>
      </w:r>
    </w:p>
    <w:p w14:paraId="470B90F0" w14:textId="5D16D848" w:rsidR="001E2274" w:rsidRDefault="004C2AC8" w:rsidP="00EA0006">
      <w:pPr>
        <w:rPr>
          <w:b w:val="0"/>
          <w:bCs w:val="0"/>
          <w:caps/>
          <w:sz w:val="24"/>
          <w:szCs w:val="24"/>
          <w:rtl/>
        </w:rPr>
      </w:pPr>
      <w:r>
        <w:rPr>
          <w:rFonts w:hint="cs"/>
          <w:b w:val="0"/>
          <w:bCs w:val="0"/>
          <w:caps/>
          <w:sz w:val="24"/>
          <w:szCs w:val="24"/>
          <w:rtl/>
        </w:rPr>
        <w:t xml:space="preserve">בסדר גמור </w:t>
      </w:r>
    </w:p>
    <w:p w14:paraId="34CE9901" w14:textId="77777777" w:rsidR="001E2274" w:rsidRDefault="001E2274" w:rsidP="00EA0006">
      <w:pPr>
        <w:rPr>
          <w:b w:val="0"/>
          <w:bCs w:val="0"/>
          <w:caps/>
          <w:sz w:val="24"/>
          <w:szCs w:val="24"/>
          <w:rtl/>
        </w:rPr>
      </w:pPr>
    </w:p>
    <w:p w14:paraId="7E576A82" w14:textId="77777777" w:rsidR="001E2274" w:rsidRDefault="00D17364" w:rsidP="00EA0006">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58FCB0BE" w14:textId="113D78FE" w:rsidR="001E2274" w:rsidRDefault="004C2AC8" w:rsidP="00EA0006">
      <w:pPr>
        <w:rPr>
          <w:b w:val="0"/>
          <w:bCs w:val="0"/>
          <w:caps/>
          <w:sz w:val="24"/>
          <w:szCs w:val="24"/>
          <w:rtl/>
        </w:rPr>
      </w:pPr>
      <w:r>
        <w:rPr>
          <w:rFonts w:hint="cs"/>
          <w:b w:val="0"/>
          <w:bCs w:val="0"/>
          <w:caps/>
          <w:sz w:val="24"/>
          <w:szCs w:val="24"/>
          <w:rtl/>
        </w:rPr>
        <w:t xml:space="preserve">טוב חברים בואו הלאה </w:t>
      </w:r>
    </w:p>
    <w:p w14:paraId="74D09367" w14:textId="77777777" w:rsidR="001E2274" w:rsidRDefault="001E2274" w:rsidP="00EA0006">
      <w:pPr>
        <w:rPr>
          <w:b w:val="0"/>
          <w:bCs w:val="0"/>
          <w:caps/>
          <w:sz w:val="24"/>
          <w:szCs w:val="24"/>
          <w:rtl/>
        </w:rPr>
      </w:pPr>
    </w:p>
    <w:p w14:paraId="1797D32A" w14:textId="77777777" w:rsidR="001E2274" w:rsidRDefault="000A5C33" w:rsidP="004C2AC8">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51D01D26" w14:textId="7A9DECF1" w:rsidR="001E2274" w:rsidRDefault="004C2AC8" w:rsidP="004C2AC8">
      <w:pPr>
        <w:rPr>
          <w:b w:val="0"/>
          <w:bCs w:val="0"/>
          <w:caps/>
          <w:sz w:val="24"/>
          <w:szCs w:val="24"/>
          <w:rtl/>
        </w:rPr>
      </w:pPr>
      <w:r>
        <w:rPr>
          <w:rFonts w:hint="cs"/>
          <w:b w:val="0"/>
          <w:bCs w:val="0"/>
          <w:caps/>
          <w:sz w:val="24"/>
          <w:szCs w:val="24"/>
          <w:rtl/>
        </w:rPr>
        <w:t>בואו בואו נתקדם</w:t>
      </w:r>
    </w:p>
    <w:p w14:paraId="00B3C0AC" w14:textId="77777777" w:rsidR="001E2274" w:rsidRDefault="001E2274" w:rsidP="004C2AC8">
      <w:pPr>
        <w:rPr>
          <w:b w:val="0"/>
          <w:bCs w:val="0"/>
          <w:caps/>
          <w:sz w:val="24"/>
          <w:szCs w:val="24"/>
          <w:rtl/>
        </w:rPr>
      </w:pPr>
    </w:p>
    <w:p w14:paraId="4B9F7BE7" w14:textId="77777777" w:rsidR="001E2274" w:rsidRDefault="00D17364" w:rsidP="004C2AC8">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4DF374B7" w14:textId="368C9E3E" w:rsidR="001E2274" w:rsidRDefault="004C2AC8" w:rsidP="004C2AC8">
      <w:pPr>
        <w:rPr>
          <w:b w:val="0"/>
          <w:bCs w:val="0"/>
          <w:caps/>
          <w:sz w:val="24"/>
          <w:szCs w:val="24"/>
          <w:rtl/>
        </w:rPr>
      </w:pPr>
      <w:r>
        <w:rPr>
          <w:rFonts w:hint="cs"/>
          <w:b w:val="0"/>
          <w:bCs w:val="0"/>
          <w:caps/>
          <w:sz w:val="24"/>
          <w:szCs w:val="24"/>
          <w:rtl/>
        </w:rPr>
        <w:t>בואו נתקדם</w:t>
      </w:r>
    </w:p>
    <w:p w14:paraId="0AF3297B" w14:textId="77777777" w:rsidR="001E2274" w:rsidRDefault="001E2274" w:rsidP="004C2AC8">
      <w:pPr>
        <w:rPr>
          <w:b w:val="0"/>
          <w:bCs w:val="0"/>
          <w:caps/>
          <w:sz w:val="24"/>
          <w:szCs w:val="24"/>
          <w:rtl/>
        </w:rPr>
      </w:pPr>
    </w:p>
    <w:p w14:paraId="688C03FE" w14:textId="77777777" w:rsidR="001E2274" w:rsidRDefault="000A5C33" w:rsidP="004C2AC8">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7ECBA142" w14:textId="40611C6B" w:rsidR="001E2274" w:rsidRDefault="004C2AC8" w:rsidP="004C2AC8">
      <w:pPr>
        <w:rPr>
          <w:b w:val="0"/>
          <w:bCs w:val="0"/>
          <w:caps/>
          <w:sz w:val="24"/>
          <w:szCs w:val="24"/>
          <w:rtl/>
        </w:rPr>
      </w:pPr>
      <w:r>
        <w:rPr>
          <w:rFonts w:hint="cs"/>
          <w:b w:val="0"/>
          <w:bCs w:val="0"/>
          <w:caps/>
          <w:sz w:val="24"/>
          <w:szCs w:val="24"/>
          <w:rtl/>
        </w:rPr>
        <w:t xml:space="preserve">אם אנחנו מדברים כבר על המגורים בואו תתייחסו תתייחסו בקצרה למלונאות שאתם מציעים </w:t>
      </w:r>
    </w:p>
    <w:p w14:paraId="2D8B007E" w14:textId="77777777" w:rsidR="001E2274" w:rsidRDefault="001E2274" w:rsidP="004C2AC8">
      <w:pPr>
        <w:rPr>
          <w:b w:val="0"/>
          <w:bCs w:val="0"/>
          <w:caps/>
          <w:sz w:val="24"/>
          <w:szCs w:val="24"/>
          <w:rtl/>
        </w:rPr>
      </w:pPr>
    </w:p>
    <w:p w14:paraId="411D5168" w14:textId="77777777" w:rsidR="001E2274" w:rsidRDefault="00B7418D" w:rsidP="004C2AC8">
      <w:pPr>
        <w:rPr>
          <w:caps/>
          <w:sz w:val="24"/>
          <w:szCs w:val="24"/>
          <w:u w:val="single"/>
          <w:rtl/>
        </w:rPr>
      </w:pPr>
      <w:r w:rsidRPr="00B7418D">
        <w:rPr>
          <w:rFonts w:hint="cs"/>
          <w:caps/>
          <w:sz w:val="24"/>
          <w:szCs w:val="24"/>
          <w:u w:val="single"/>
          <w:rtl/>
        </w:rPr>
        <w:t>מר דני אוחנה - אדריכל עורך התוכנית</w:t>
      </w:r>
      <w:r w:rsidR="001E2274">
        <w:rPr>
          <w:rFonts w:hint="cs"/>
          <w:caps/>
          <w:sz w:val="24"/>
          <w:szCs w:val="24"/>
          <w:u w:val="single"/>
          <w:rtl/>
        </w:rPr>
        <w:t>:</w:t>
      </w:r>
    </w:p>
    <w:p w14:paraId="349C39E5" w14:textId="5E822048" w:rsidR="001E2274" w:rsidRDefault="004C2AC8" w:rsidP="004C2AC8">
      <w:pPr>
        <w:rPr>
          <w:b w:val="0"/>
          <w:bCs w:val="0"/>
          <w:caps/>
          <w:sz w:val="24"/>
          <w:szCs w:val="24"/>
          <w:rtl/>
        </w:rPr>
      </w:pPr>
      <w:r>
        <w:rPr>
          <w:rFonts w:hint="cs"/>
          <w:b w:val="0"/>
          <w:bCs w:val="0"/>
          <w:caps/>
          <w:sz w:val="24"/>
          <w:szCs w:val="24"/>
          <w:rtl/>
        </w:rPr>
        <w:t>סליחה?</w:t>
      </w:r>
    </w:p>
    <w:p w14:paraId="489EB894" w14:textId="77777777" w:rsidR="001E2274" w:rsidRDefault="001E2274" w:rsidP="004C2AC8">
      <w:pPr>
        <w:rPr>
          <w:b w:val="0"/>
          <w:bCs w:val="0"/>
          <w:caps/>
          <w:sz w:val="24"/>
          <w:szCs w:val="24"/>
          <w:rtl/>
        </w:rPr>
      </w:pPr>
    </w:p>
    <w:p w14:paraId="627F3D84" w14:textId="77777777" w:rsidR="001E2274" w:rsidRDefault="00B20642" w:rsidP="004C2AC8">
      <w:pPr>
        <w:rPr>
          <w:caps/>
          <w:sz w:val="24"/>
          <w:szCs w:val="24"/>
          <w:u w:val="single"/>
          <w:rtl/>
        </w:rPr>
      </w:pPr>
      <w:r w:rsidRPr="00B20642">
        <w:rPr>
          <w:rFonts w:hint="cs"/>
          <w:caps/>
          <w:sz w:val="24"/>
          <w:szCs w:val="24"/>
          <w:u w:val="single"/>
          <w:rtl/>
        </w:rPr>
        <w:t>גב</w:t>
      </w:r>
      <w:r w:rsidRPr="00B20642">
        <w:rPr>
          <w:caps/>
          <w:sz w:val="24"/>
          <w:szCs w:val="24"/>
          <w:u w:val="single"/>
          <w:rtl/>
        </w:rPr>
        <w:t>'</w:t>
      </w:r>
      <w:r w:rsidRPr="00B20642">
        <w:rPr>
          <w:rFonts w:hint="cs"/>
          <w:caps/>
          <w:sz w:val="24"/>
          <w:szCs w:val="24"/>
          <w:u w:val="single"/>
          <w:rtl/>
        </w:rPr>
        <w:t xml:space="preserve"> אביבה פלח - מתכננת בתוכנית</w:t>
      </w:r>
      <w:r w:rsidR="001E2274">
        <w:rPr>
          <w:rFonts w:hint="cs"/>
          <w:caps/>
          <w:sz w:val="24"/>
          <w:szCs w:val="24"/>
          <w:u w:val="single"/>
          <w:rtl/>
        </w:rPr>
        <w:t>:</w:t>
      </w:r>
    </w:p>
    <w:p w14:paraId="500563C5" w14:textId="1CC8E829" w:rsidR="001E2274" w:rsidRDefault="004C2AC8" w:rsidP="004C2AC8">
      <w:pPr>
        <w:rPr>
          <w:b w:val="0"/>
          <w:bCs w:val="0"/>
          <w:caps/>
          <w:sz w:val="24"/>
          <w:szCs w:val="24"/>
          <w:rtl/>
        </w:rPr>
      </w:pPr>
      <w:r>
        <w:rPr>
          <w:rFonts w:hint="cs"/>
          <w:b w:val="0"/>
          <w:bCs w:val="0"/>
          <w:caps/>
          <w:sz w:val="24"/>
          <w:szCs w:val="24"/>
          <w:rtl/>
        </w:rPr>
        <w:t>מלונאות האופציה למלונאות</w:t>
      </w:r>
    </w:p>
    <w:p w14:paraId="0C1BDCF3" w14:textId="77777777" w:rsidR="001E2274" w:rsidRDefault="001E2274" w:rsidP="004C2AC8">
      <w:pPr>
        <w:rPr>
          <w:b w:val="0"/>
          <w:bCs w:val="0"/>
          <w:caps/>
          <w:sz w:val="24"/>
          <w:szCs w:val="24"/>
          <w:rtl/>
        </w:rPr>
      </w:pPr>
    </w:p>
    <w:p w14:paraId="196B01EF" w14:textId="77777777" w:rsidR="001E2274" w:rsidRDefault="00B7418D" w:rsidP="004C2AC8">
      <w:pPr>
        <w:rPr>
          <w:caps/>
          <w:sz w:val="24"/>
          <w:szCs w:val="24"/>
          <w:u w:val="single"/>
          <w:rtl/>
        </w:rPr>
      </w:pPr>
      <w:r w:rsidRPr="00B7418D">
        <w:rPr>
          <w:rFonts w:hint="cs"/>
          <w:caps/>
          <w:sz w:val="24"/>
          <w:szCs w:val="24"/>
          <w:u w:val="single"/>
          <w:rtl/>
        </w:rPr>
        <w:t>מר דני אוחנה - אדריכל עורך התוכנית</w:t>
      </w:r>
      <w:r w:rsidR="001E2274">
        <w:rPr>
          <w:rFonts w:hint="cs"/>
          <w:caps/>
          <w:sz w:val="24"/>
          <w:szCs w:val="24"/>
          <w:u w:val="single"/>
          <w:rtl/>
        </w:rPr>
        <w:t>:</w:t>
      </w:r>
    </w:p>
    <w:p w14:paraId="619730C7" w14:textId="4667DBE0" w:rsidR="001E2274" w:rsidRDefault="004C2AC8" w:rsidP="004C2AC8">
      <w:pPr>
        <w:rPr>
          <w:b w:val="0"/>
          <w:bCs w:val="0"/>
          <w:caps/>
          <w:sz w:val="24"/>
          <w:szCs w:val="24"/>
          <w:rtl/>
        </w:rPr>
      </w:pPr>
      <w:r>
        <w:rPr>
          <w:rFonts w:hint="cs"/>
          <w:b w:val="0"/>
          <w:bCs w:val="0"/>
          <w:caps/>
          <w:sz w:val="24"/>
          <w:szCs w:val="24"/>
          <w:rtl/>
        </w:rPr>
        <w:t xml:space="preserve">אה למלונאות תראה נושא של המלונאות זה ברור מבחינת עוד פעם היום יש לנו זכויות בנייה שהן תעסוקה מגורים חלקן וכמובן אנחנו תמיד נותנים את האופציה למלונאות. המלונאות בכל אחד מהבניינים שאנחנו מתכננים היום, כל יזם מאוד רוצה להכניס את שטח המלונאות פנימה. אנחנו נותנים את אותה אופציה של מלונאות עד חמישה עשר אחוז. זה אומר שבמידה זה מה שנקרא מלון עסקי זה לא מלון נופש ברור לנו. בדרך כלל הוא מופיע בקומות התחתונות אנחנו נותנים את כל ההכנות הנדרשות אבל במידה ולא </w:t>
      </w:r>
      <w:r w:rsidR="005D6210">
        <w:rPr>
          <w:rFonts w:hint="cs"/>
          <w:b w:val="0"/>
          <w:bCs w:val="0"/>
          <w:caps/>
          <w:sz w:val="24"/>
          <w:szCs w:val="24"/>
          <w:rtl/>
        </w:rPr>
        <w:t xml:space="preserve">מצליחים לממש מלון אנחנו מממשים תעסוקה במקום זה הרעיון </w:t>
      </w:r>
    </w:p>
    <w:p w14:paraId="23F80389" w14:textId="77777777" w:rsidR="001E2274" w:rsidRDefault="001E2274" w:rsidP="004C2AC8">
      <w:pPr>
        <w:rPr>
          <w:b w:val="0"/>
          <w:bCs w:val="0"/>
          <w:caps/>
          <w:sz w:val="24"/>
          <w:szCs w:val="24"/>
          <w:rtl/>
        </w:rPr>
      </w:pPr>
    </w:p>
    <w:p w14:paraId="65EB37CB" w14:textId="77777777" w:rsidR="001E2274" w:rsidRDefault="000A5C33" w:rsidP="004C2AC8">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0B477EE5" w14:textId="3935F455" w:rsidR="001E2274" w:rsidRDefault="005D6210" w:rsidP="004C2AC8">
      <w:pPr>
        <w:rPr>
          <w:b w:val="0"/>
          <w:bCs w:val="0"/>
          <w:caps/>
          <w:sz w:val="24"/>
          <w:szCs w:val="24"/>
          <w:rtl/>
        </w:rPr>
      </w:pPr>
      <w:r>
        <w:rPr>
          <w:rFonts w:hint="cs"/>
          <w:b w:val="0"/>
          <w:bCs w:val="0"/>
          <w:caps/>
          <w:sz w:val="24"/>
          <w:szCs w:val="24"/>
          <w:rtl/>
        </w:rPr>
        <w:t xml:space="preserve">אבל אבל כמה כמה </w:t>
      </w:r>
    </w:p>
    <w:p w14:paraId="7CAC6D84" w14:textId="77777777" w:rsidR="001E2274" w:rsidRDefault="001E2274" w:rsidP="004C2AC8">
      <w:pPr>
        <w:rPr>
          <w:b w:val="0"/>
          <w:bCs w:val="0"/>
          <w:caps/>
          <w:sz w:val="24"/>
          <w:szCs w:val="24"/>
          <w:rtl/>
        </w:rPr>
      </w:pPr>
    </w:p>
    <w:p w14:paraId="206D5D9C" w14:textId="77777777" w:rsidR="001E2274" w:rsidRDefault="00B7418D" w:rsidP="004C2AC8">
      <w:pPr>
        <w:rPr>
          <w:caps/>
          <w:sz w:val="24"/>
          <w:szCs w:val="24"/>
          <w:u w:val="single"/>
          <w:rtl/>
        </w:rPr>
      </w:pPr>
      <w:r w:rsidRPr="00B7418D">
        <w:rPr>
          <w:rFonts w:hint="cs"/>
          <w:caps/>
          <w:sz w:val="24"/>
          <w:szCs w:val="24"/>
          <w:u w:val="single"/>
          <w:rtl/>
        </w:rPr>
        <w:t>מר דני אוחנה - אדריכל עורך התוכנית</w:t>
      </w:r>
      <w:r w:rsidR="001E2274">
        <w:rPr>
          <w:rFonts w:hint="cs"/>
          <w:caps/>
          <w:sz w:val="24"/>
          <w:szCs w:val="24"/>
          <w:u w:val="single"/>
          <w:rtl/>
        </w:rPr>
        <w:t>:</w:t>
      </w:r>
    </w:p>
    <w:p w14:paraId="1C1822E3" w14:textId="0BC85B90" w:rsidR="001E2274" w:rsidRDefault="005D6210" w:rsidP="004C2AC8">
      <w:pPr>
        <w:rPr>
          <w:b w:val="0"/>
          <w:bCs w:val="0"/>
          <w:caps/>
          <w:sz w:val="24"/>
          <w:szCs w:val="24"/>
          <w:rtl/>
        </w:rPr>
      </w:pPr>
      <w:r>
        <w:rPr>
          <w:rFonts w:hint="cs"/>
          <w:b w:val="0"/>
          <w:bCs w:val="0"/>
          <w:caps/>
          <w:sz w:val="24"/>
          <w:szCs w:val="24"/>
          <w:rtl/>
        </w:rPr>
        <w:t xml:space="preserve">כל יזם מאוד מאוד רוצה </w:t>
      </w:r>
    </w:p>
    <w:p w14:paraId="7DF25D7B" w14:textId="77777777" w:rsidR="001E2274" w:rsidRDefault="001E2274" w:rsidP="004C2AC8">
      <w:pPr>
        <w:rPr>
          <w:b w:val="0"/>
          <w:bCs w:val="0"/>
          <w:caps/>
          <w:sz w:val="24"/>
          <w:szCs w:val="24"/>
          <w:rtl/>
        </w:rPr>
      </w:pPr>
    </w:p>
    <w:p w14:paraId="6A7E7786" w14:textId="77777777" w:rsidR="001E2274" w:rsidRDefault="000A5C33" w:rsidP="004C2AC8">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3BD30C99" w14:textId="1EACE94A" w:rsidR="001E2274" w:rsidRDefault="005D6210" w:rsidP="004C2AC8">
      <w:pPr>
        <w:rPr>
          <w:b w:val="0"/>
          <w:bCs w:val="0"/>
          <w:caps/>
          <w:sz w:val="24"/>
          <w:szCs w:val="24"/>
          <w:rtl/>
        </w:rPr>
      </w:pPr>
      <w:r>
        <w:rPr>
          <w:rFonts w:hint="cs"/>
          <w:b w:val="0"/>
          <w:bCs w:val="0"/>
          <w:caps/>
          <w:sz w:val="24"/>
          <w:szCs w:val="24"/>
          <w:rtl/>
        </w:rPr>
        <w:t>כמה חדרים בפוטנציאל</w:t>
      </w:r>
    </w:p>
    <w:p w14:paraId="55F933B0" w14:textId="77777777" w:rsidR="001E2274" w:rsidRDefault="001E2274" w:rsidP="004C2AC8">
      <w:pPr>
        <w:rPr>
          <w:b w:val="0"/>
          <w:bCs w:val="0"/>
          <w:caps/>
          <w:sz w:val="24"/>
          <w:szCs w:val="24"/>
          <w:rtl/>
        </w:rPr>
      </w:pPr>
    </w:p>
    <w:p w14:paraId="20EFFE31" w14:textId="77777777" w:rsidR="001E2274" w:rsidRDefault="00B7418D" w:rsidP="004C2AC8">
      <w:pPr>
        <w:rPr>
          <w:caps/>
          <w:sz w:val="24"/>
          <w:szCs w:val="24"/>
          <w:u w:val="single"/>
          <w:rtl/>
        </w:rPr>
      </w:pPr>
      <w:r w:rsidRPr="00B7418D">
        <w:rPr>
          <w:rFonts w:hint="cs"/>
          <w:caps/>
          <w:sz w:val="24"/>
          <w:szCs w:val="24"/>
          <w:u w:val="single"/>
          <w:rtl/>
        </w:rPr>
        <w:t>מר דני אוחנה - אדריכל עורך התוכנית</w:t>
      </w:r>
      <w:r w:rsidR="001E2274">
        <w:rPr>
          <w:rFonts w:hint="cs"/>
          <w:caps/>
          <w:sz w:val="24"/>
          <w:szCs w:val="24"/>
          <w:u w:val="single"/>
          <w:rtl/>
        </w:rPr>
        <w:t>:</w:t>
      </w:r>
    </w:p>
    <w:p w14:paraId="295F60D8" w14:textId="10BC4000" w:rsidR="001E2274" w:rsidRDefault="005D6210" w:rsidP="004C2AC8">
      <w:pPr>
        <w:rPr>
          <w:b w:val="0"/>
          <w:bCs w:val="0"/>
          <w:caps/>
          <w:sz w:val="24"/>
          <w:szCs w:val="24"/>
          <w:rtl/>
        </w:rPr>
      </w:pPr>
      <w:r>
        <w:rPr>
          <w:rFonts w:hint="cs"/>
          <w:b w:val="0"/>
          <w:bCs w:val="0"/>
          <w:caps/>
          <w:sz w:val="24"/>
          <w:szCs w:val="24"/>
          <w:rtl/>
        </w:rPr>
        <w:t xml:space="preserve">מאוד מאוד רוצה מלון בתוך הפרויקט </w:t>
      </w:r>
    </w:p>
    <w:p w14:paraId="5440D874" w14:textId="77777777" w:rsidR="001E2274" w:rsidRDefault="001E2274" w:rsidP="004C2AC8">
      <w:pPr>
        <w:rPr>
          <w:b w:val="0"/>
          <w:bCs w:val="0"/>
          <w:caps/>
          <w:sz w:val="24"/>
          <w:szCs w:val="24"/>
          <w:rtl/>
        </w:rPr>
      </w:pPr>
    </w:p>
    <w:p w14:paraId="7C56F006" w14:textId="77777777" w:rsidR="001E2274" w:rsidRDefault="000A5C33" w:rsidP="004C2AC8">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4B157E5B" w14:textId="31F76E80" w:rsidR="001E2274" w:rsidRDefault="005D6210" w:rsidP="004C2AC8">
      <w:pPr>
        <w:rPr>
          <w:b w:val="0"/>
          <w:bCs w:val="0"/>
          <w:caps/>
          <w:sz w:val="24"/>
          <w:szCs w:val="24"/>
          <w:rtl/>
        </w:rPr>
      </w:pPr>
      <w:r>
        <w:rPr>
          <w:rFonts w:hint="cs"/>
          <w:b w:val="0"/>
          <w:bCs w:val="0"/>
          <w:caps/>
          <w:sz w:val="24"/>
          <w:szCs w:val="24"/>
          <w:rtl/>
        </w:rPr>
        <w:t xml:space="preserve">כמה חדרים בפוטנציאל יש </w:t>
      </w:r>
    </w:p>
    <w:p w14:paraId="56BCBB19" w14:textId="77777777" w:rsidR="001E2274" w:rsidRDefault="001E2274" w:rsidP="004C2AC8">
      <w:pPr>
        <w:rPr>
          <w:b w:val="0"/>
          <w:bCs w:val="0"/>
          <w:caps/>
          <w:sz w:val="24"/>
          <w:szCs w:val="24"/>
          <w:rtl/>
        </w:rPr>
      </w:pPr>
    </w:p>
    <w:p w14:paraId="5F487924" w14:textId="77777777" w:rsidR="001E2274" w:rsidRDefault="00B7418D" w:rsidP="004C2AC8">
      <w:pPr>
        <w:rPr>
          <w:caps/>
          <w:sz w:val="24"/>
          <w:szCs w:val="24"/>
          <w:u w:val="single"/>
          <w:rtl/>
        </w:rPr>
      </w:pPr>
      <w:r w:rsidRPr="00B7418D">
        <w:rPr>
          <w:rFonts w:hint="cs"/>
          <w:caps/>
          <w:sz w:val="24"/>
          <w:szCs w:val="24"/>
          <w:u w:val="single"/>
          <w:rtl/>
        </w:rPr>
        <w:t>מר דני אוחנה - אדריכל עורך התוכנית</w:t>
      </w:r>
      <w:r w:rsidR="001E2274">
        <w:rPr>
          <w:rFonts w:hint="cs"/>
          <w:caps/>
          <w:sz w:val="24"/>
          <w:szCs w:val="24"/>
          <w:u w:val="single"/>
          <w:rtl/>
        </w:rPr>
        <w:t>:</w:t>
      </w:r>
    </w:p>
    <w:p w14:paraId="606297C4" w14:textId="2E4319FB" w:rsidR="001E2274" w:rsidRDefault="005D6210" w:rsidP="004C2AC8">
      <w:pPr>
        <w:rPr>
          <w:b w:val="0"/>
          <w:bCs w:val="0"/>
          <w:caps/>
          <w:sz w:val="24"/>
          <w:szCs w:val="24"/>
          <w:rtl/>
        </w:rPr>
      </w:pPr>
      <w:r>
        <w:rPr>
          <w:rFonts w:hint="cs"/>
          <w:b w:val="0"/>
          <w:bCs w:val="0"/>
          <w:caps/>
          <w:sz w:val="24"/>
          <w:szCs w:val="24"/>
          <w:rtl/>
        </w:rPr>
        <w:lastRenderedPageBreak/>
        <w:t xml:space="preserve">הפוטנציאל הוא של בדרך כלל במלונות עסקיים כמאה חדרי מלון אנחנו יכולים לתת איזה שהיא פרוגרמה מלונאית שאנחנו מעסיקים בדרך כלל יועץ מלונאי בכל אחד מהפרויקטים </w:t>
      </w:r>
      <w:r w:rsidR="00367473">
        <w:rPr>
          <w:rFonts w:hint="cs"/>
          <w:b w:val="0"/>
          <w:bCs w:val="0"/>
          <w:caps/>
          <w:sz w:val="24"/>
          <w:szCs w:val="24"/>
          <w:rtl/>
        </w:rPr>
        <w:t>ועוד פעם אני אומר כולנו מכירים כולנו חיים את שוק הנדלן היום שהוא בטח בתעסוקה שזה לא הדבר היום שכולם רצים ושמחים לבנות. כמובן נושא של המגורים הוא נושא</w:t>
      </w:r>
      <w:r w:rsidR="000F703D">
        <w:rPr>
          <w:rFonts w:hint="cs"/>
          <w:b w:val="0"/>
          <w:bCs w:val="0"/>
          <w:caps/>
          <w:sz w:val="24"/>
          <w:szCs w:val="24"/>
          <w:rtl/>
        </w:rPr>
        <w:t xml:space="preserve"> </w:t>
      </w:r>
      <w:r w:rsidR="00367473">
        <w:rPr>
          <w:rFonts w:hint="cs"/>
          <w:b w:val="0"/>
          <w:bCs w:val="0"/>
          <w:caps/>
          <w:sz w:val="24"/>
          <w:szCs w:val="24"/>
          <w:rtl/>
        </w:rPr>
        <w:t>... משמעותי, נושא של המלונאות הוא גם אינסנטיב. כל אחד מהיזמים רוצה להכיל את המלונאות בתוך הפרויקט ועושים כל מאמץ על - מנת להכניס אותם אבל לא תמיד זה עובד</w:t>
      </w:r>
    </w:p>
    <w:p w14:paraId="21628992" w14:textId="77777777" w:rsidR="001E2274" w:rsidRDefault="001E2274" w:rsidP="004C2AC8">
      <w:pPr>
        <w:rPr>
          <w:b w:val="0"/>
          <w:bCs w:val="0"/>
          <w:caps/>
          <w:sz w:val="24"/>
          <w:szCs w:val="24"/>
          <w:rtl/>
        </w:rPr>
      </w:pPr>
    </w:p>
    <w:p w14:paraId="3E54AF23" w14:textId="77777777" w:rsidR="001E2274" w:rsidRDefault="005E0962" w:rsidP="004C2AC8">
      <w:pPr>
        <w:rPr>
          <w:caps/>
          <w:sz w:val="24"/>
          <w:szCs w:val="24"/>
          <w:u w:val="single"/>
          <w:rtl/>
        </w:rPr>
      </w:pPr>
      <w:r w:rsidRPr="005E0962">
        <w:rPr>
          <w:rFonts w:hint="cs"/>
          <w:caps/>
          <w:sz w:val="24"/>
          <w:szCs w:val="24"/>
          <w:u w:val="single"/>
          <w:rtl/>
        </w:rPr>
        <w:t>דובר</w:t>
      </w:r>
      <w:r w:rsidR="001E2274">
        <w:rPr>
          <w:rFonts w:hint="cs"/>
          <w:caps/>
          <w:sz w:val="24"/>
          <w:szCs w:val="24"/>
          <w:u w:val="single"/>
          <w:rtl/>
        </w:rPr>
        <w:t>:</w:t>
      </w:r>
    </w:p>
    <w:p w14:paraId="4DFD6235" w14:textId="7A5C3470" w:rsidR="001E2274" w:rsidRDefault="00367473" w:rsidP="004C2AC8">
      <w:pPr>
        <w:rPr>
          <w:b w:val="0"/>
          <w:bCs w:val="0"/>
          <w:caps/>
          <w:sz w:val="24"/>
          <w:szCs w:val="24"/>
          <w:rtl/>
        </w:rPr>
      </w:pPr>
      <w:r>
        <w:rPr>
          <w:rFonts w:hint="cs"/>
          <w:b w:val="0"/>
          <w:bCs w:val="0"/>
          <w:caps/>
          <w:sz w:val="24"/>
          <w:szCs w:val="24"/>
          <w:rtl/>
        </w:rPr>
        <w:t xml:space="preserve">... בית חולים </w:t>
      </w:r>
    </w:p>
    <w:p w14:paraId="5C44778F" w14:textId="77777777" w:rsidR="001E2274" w:rsidRDefault="001E2274" w:rsidP="004C2AC8">
      <w:pPr>
        <w:rPr>
          <w:b w:val="0"/>
          <w:bCs w:val="0"/>
          <w:caps/>
          <w:sz w:val="24"/>
          <w:szCs w:val="24"/>
          <w:rtl/>
        </w:rPr>
      </w:pPr>
    </w:p>
    <w:p w14:paraId="2853E87B" w14:textId="77777777" w:rsidR="001E2274" w:rsidRDefault="00B7418D" w:rsidP="004C2AC8">
      <w:pPr>
        <w:rPr>
          <w:caps/>
          <w:sz w:val="24"/>
          <w:szCs w:val="24"/>
          <w:u w:val="single"/>
          <w:rtl/>
        </w:rPr>
      </w:pPr>
      <w:r w:rsidRPr="00B7418D">
        <w:rPr>
          <w:rFonts w:hint="cs"/>
          <w:caps/>
          <w:sz w:val="24"/>
          <w:szCs w:val="24"/>
          <w:u w:val="single"/>
          <w:rtl/>
        </w:rPr>
        <w:t>מר דני אוחנה - אדריכל עורך התוכנית</w:t>
      </w:r>
      <w:r w:rsidR="001E2274">
        <w:rPr>
          <w:rFonts w:hint="cs"/>
          <w:caps/>
          <w:sz w:val="24"/>
          <w:szCs w:val="24"/>
          <w:u w:val="single"/>
          <w:rtl/>
        </w:rPr>
        <w:t>:</w:t>
      </w:r>
    </w:p>
    <w:p w14:paraId="561B98FB" w14:textId="51CFB4B2" w:rsidR="001E2274" w:rsidRDefault="00367473" w:rsidP="004C2AC8">
      <w:pPr>
        <w:rPr>
          <w:b w:val="0"/>
          <w:bCs w:val="0"/>
          <w:caps/>
          <w:sz w:val="24"/>
          <w:szCs w:val="24"/>
          <w:rtl/>
        </w:rPr>
      </w:pPr>
      <w:r>
        <w:rPr>
          <w:rFonts w:hint="cs"/>
          <w:b w:val="0"/>
          <w:bCs w:val="0"/>
          <w:caps/>
          <w:sz w:val="24"/>
          <w:szCs w:val="24"/>
          <w:rtl/>
        </w:rPr>
        <w:t>כן יש פה קרבת בית חולים</w:t>
      </w:r>
      <w:r w:rsidR="000F703D">
        <w:rPr>
          <w:rFonts w:hint="cs"/>
          <w:b w:val="0"/>
          <w:bCs w:val="0"/>
          <w:caps/>
          <w:sz w:val="24"/>
          <w:szCs w:val="24"/>
          <w:rtl/>
        </w:rPr>
        <w:t xml:space="preserve"> </w:t>
      </w:r>
      <w:r>
        <w:rPr>
          <w:rFonts w:hint="cs"/>
          <w:b w:val="0"/>
          <w:bCs w:val="0"/>
          <w:caps/>
          <w:sz w:val="24"/>
          <w:szCs w:val="24"/>
          <w:rtl/>
        </w:rPr>
        <w:t>... יש פה את כל ...</w:t>
      </w:r>
    </w:p>
    <w:p w14:paraId="49AB9AC4" w14:textId="77777777" w:rsidR="001E2274" w:rsidRDefault="001E2274" w:rsidP="004C2AC8">
      <w:pPr>
        <w:rPr>
          <w:b w:val="0"/>
          <w:bCs w:val="0"/>
          <w:caps/>
          <w:sz w:val="24"/>
          <w:szCs w:val="24"/>
          <w:rtl/>
        </w:rPr>
      </w:pPr>
    </w:p>
    <w:p w14:paraId="4DAABE1C" w14:textId="77777777" w:rsidR="001E2274" w:rsidRDefault="00B20642" w:rsidP="004C2AC8">
      <w:pPr>
        <w:rPr>
          <w:caps/>
          <w:sz w:val="24"/>
          <w:szCs w:val="24"/>
          <w:u w:val="single"/>
          <w:rtl/>
        </w:rPr>
      </w:pPr>
      <w:r w:rsidRPr="00B20642">
        <w:rPr>
          <w:rFonts w:hint="cs"/>
          <w:caps/>
          <w:sz w:val="24"/>
          <w:szCs w:val="24"/>
          <w:u w:val="single"/>
          <w:rtl/>
        </w:rPr>
        <w:t>גב</w:t>
      </w:r>
      <w:r w:rsidRPr="00B20642">
        <w:rPr>
          <w:caps/>
          <w:sz w:val="24"/>
          <w:szCs w:val="24"/>
          <w:u w:val="single"/>
          <w:rtl/>
        </w:rPr>
        <w:t>'</w:t>
      </w:r>
      <w:r w:rsidRPr="00B20642">
        <w:rPr>
          <w:rFonts w:hint="cs"/>
          <w:caps/>
          <w:sz w:val="24"/>
          <w:szCs w:val="24"/>
          <w:u w:val="single"/>
          <w:rtl/>
        </w:rPr>
        <w:t xml:space="preserve"> אביבה פלח - מתכננת בתוכנית</w:t>
      </w:r>
      <w:r w:rsidR="001E2274">
        <w:rPr>
          <w:rFonts w:hint="cs"/>
          <w:caps/>
          <w:sz w:val="24"/>
          <w:szCs w:val="24"/>
          <w:u w:val="single"/>
          <w:rtl/>
        </w:rPr>
        <w:t>:</w:t>
      </w:r>
    </w:p>
    <w:p w14:paraId="2643CAB3" w14:textId="360A8C07" w:rsidR="001E2274" w:rsidRDefault="00367473" w:rsidP="004C2AC8">
      <w:pPr>
        <w:rPr>
          <w:b w:val="0"/>
          <w:bCs w:val="0"/>
          <w:caps/>
          <w:sz w:val="24"/>
          <w:szCs w:val="24"/>
          <w:rtl/>
        </w:rPr>
      </w:pPr>
      <w:r>
        <w:rPr>
          <w:rFonts w:hint="cs"/>
          <w:b w:val="0"/>
          <w:bCs w:val="0"/>
          <w:caps/>
          <w:sz w:val="24"/>
          <w:szCs w:val="24"/>
          <w:rtl/>
        </w:rPr>
        <w:t>יש מגבלות מגבלות כן התוכנית הייתה בדיון ב, משרד התיירות וקיבל את ברכת הדרך מצד משרד התיירות. בכל נושא המלונאות הדרישה הייתה להפרדת שימושים בין המלונאות לפונקציות אחרות ומעבר לזה יש לנו את האישור מהם</w:t>
      </w:r>
    </w:p>
    <w:p w14:paraId="575D27AB" w14:textId="77777777" w:rsidR="001E2274" w:rsidRDefault="001E2274" w:rsidP="004C2AC8">
      <w:pPr>
        <w:rPr>
          <w:b w:val="0"/>
          <w:bCs w:val="0"/>
          <w:caps/>
          <w:sz w:val="24"/>
          <w:szCs w:val="24"/>
          <w:rtl/>
        </w:rPr>
      </w:pPr>
    </w:p>
    <w:p w14:paraId="45D9F20D" w14:textId="77777777" w:rsidR="001E2274" w:rsidRDefault="00B7418D" w:rsidP="004C2AC8">
      <w:pPr>
        <w:rPr>
          <w:caps/>
          <w:sz w:val="24"/>
          <w:szCs w:val="24"/>
          <w:u w:val="single"/>
          <w:rtl/>
        </w:rPr>
      </w:pPr>
      <w:r w:rsidRPr="00B7418D">
        <w:rPr>
          <w:rFonts w:hint="cs"/>
          <w:caps/>
          <w:sz w:val="24"/>
          <w:szCs w:val="24"/>
          <w:u w:val="single"/>
          <w:rtl/>
        </w:rPr>
        <w:t>מר דני אוחנה - אדריכל עורך התוכנית</w:t>
      </w:r>
      <w:r w:rsidR="001E2274">
        <w:rPr>
          <w:rFonts w:hint="cs"/>
          <w:caps/>
          <w:sz w:val="24"/>
          <w:szCs w:val="24"/>
          <w:u w:val="single"/>
          <w:rtl/>
        </w:rPr>
        <w:t>:</w:t>
      </w:r>
    </w:p>
    <w:p w14:paraId="0C294CCE" w14:textId="2A4C22A6" w:rsidR="001E2274" w:rsidRDefault="00367473" w:rsidP="004C2AC8">
      <w:pPr>
        <w:rPr>
          <w:b w:val="0"/>
          <w:bCs w:val="0"/>
          <w:caps/>
          <w:sz w:val="24"/>
          <w:szCs w:val="24"/>
          <w:rtl/>
        </w:rPr>
      </w:pPr>
      <w:r>
        <w:rPr>
          <w:rFonts w:hint="cs"/>
          <w:b w:val="0"/>
          <w:bCs w:val="0"/>
          <w:caps/>
          <w:sz w:val="24"/>
          <w:szCs w:val="24"/>
          <w:rtl/>
        </w:rPr>
        <w:t>ברגע שיש מלון בפרויקט אז כמובן הוא מקבל מעליות נפרדות הוא מקבל את הבאק אוף דה האוס שלו בשטחים הנכונים בחניון ולכן גם אנחנו נותנים את הגמישות הזו בתוכנית לשטחים עיקריים בתת הקרקע שנותן לנו את האופציה לתת לדוגמה מכבסה שטח עיקרי, אנשים לא יודעים את זה אבל שטח עיקרי שקיים, שטחים של באק אוף דה האוס למלונאות</w:t>
      </w:r>
      <w:r w:rsidR="000F703D">
        <w:rPr>
          <w:rFonts w:hint="cs"/>
          <w:b w:val="0"/>
          <w:bCs w:val="0"/>
          <w:caps/>
          <w:sz w:val="24"/>
          <w:szCs w:val="24"/>
          <w:rtl/>
        </w:rPr>
        <w:t xml:space="preserve"> </w:t>
      </w:r>
      <w:r>
        <w:rPr>
          <w:rFonts w:hint="cs"/>
          <w:b w:val="0"/>
          <w:bCs w:val="0"/>
          <w:caps/>
          <w:sz w:val="24"/>
          <w:szCs w:val="24"/>
          <w:rtl/>
        </w:rPr>
        <w:t xml:space="preserve">... אם אנחנו רוצים שטח עיקרי שקיים, </w:t>
      </w:r>
    </w:p>
    <w:p w14:paraId="2BC7BC7D" w14:textId="77777777" w:rsidR="001E2274" w:rsidRDefault="001E2274" w:rsidP="004C2AC8">
      <w:pPr>
        <w:rPr>
          <w:b w:val="0"/>
          <w:bCs w:val="0"/>
          <w:caps/>
          <w:sz w:val="24"/>
          <w:szCs w:val="24"/>
          <w:rtl/>
        </w:rPr>
      </w:pPr>
    </w:p>
    <w:p w14:paraId="70627AAC" w14:textId="77777777" w:rsidR="001E2274" w:rsidRDefault="00D17364" w:rsidP="004C2AC8">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1E8605B7" w14:textId="5527BBF5" w:rsidR="001E2274" w:rsidRDefault="00367473" w:rsidP="004C2AC8">
      <w:pPr>
        <w:rPr>
          <w:b w:val="0"/>
          <w:bCs w:val="0"/>
          <w:caps/>
          <w:sz w:val="24"/>
          <w:szCs w:val="24"/>
          <w:rtl/>
        </w:rPr>
      </w:pPr>
      <w:r>
        <w:rPr>
          <w:rFonts w:hint="cs"/>
          <w:b w:val="0"/>
          <w:bCs w:val="0"/>
          <w:caps/>
          <w:sz w:val="24"/>
          <w:szCs w:val="24"/>
          <w:rtl/>
        </w:rPr>
        <w:t>בסוף זה</w:t>
      </w:r>
      <w:r w:rsidR="000F703D">
        <w:rPr>
          <w:rFonts w:hint="cs"/>
          <w:b w:val="0"/>
          <w:bCs w:val="0"/>
          <w:caps/>
          <w:sz w:val="24"/>
          <w:szCs w:val="24"/>
          <w:rtl/>
        </w:rPr>
        <w:t xml:space="preserve"> </w:t>
      </w:r>
      <w:r>
        <w:rPr>
          <w:rFonts w:hint="cs"/>
          <w:b w:val="0"/>
          <w:bCs w:val="0"/>
          <w:caps/>
          <w:sz w:val="24"/>
          <w:szCs w:val="24"/>
          <w:rtl/>
        </w:rPr>
        <w:t>...</w:t>
      </w:r>
    </w:p>
    <w:p w14:paraId="2896DA6F" w14:textId="77777777" w:rsidR="001E2274" w:rsidRDefault="001E2274" w:rsidP="004C2AC8">
      <w:pPr>
        <w:rPr>
          <w:b w:val="0"/>
          <w:bCs w:val="0"/>
          <w:caps/>
          <w:sz w:val="24"/>
          <w:szCs w:val="24"/>
          <w:rtl/>
        </w:rPr>
      </w:pPr>
    </w:p>
    <w:p w14:paraId="2CBADB17" w14:textId="77777777" w:rsidR="001E2274" w:rsidRDefault="00B7418D" w:rsidP="004C2AC8">
      <w:pPr>
        <w:rPr>
          <w:caps/>
          <w:sz w:val="24"/>
          <w:szCs w:val="24"/>
          <w:u w:val="single"/>
          <w:rtl/>
        </w:rPr>
      </w:pPr>
      <w:r w:rsidRPr="00B7418D">
        <w:rPr>
          <w:rFonts w:hint="cs"/>
          <w:caps/>
          <w:sz w:val="24"/>
          <w:szCs w:val="24"/>
          <w:u w:val="single"/>
          <w:rtl/>
        </w:rPr>
        <w:t>מר דני אוחנה - אדריכל עורך התוכנית</w:t>
      </w:r>
      <w:r w:rsidR="001E2274">
        <w:rPr>
          <w:rFonts w:hint="cs"/>
          <w:caps/>
          <w:sz w:val="24"/>
          <w:szCs w:val="24"/>
          <w:u w:val="single"/>
          <w:rtl/>
        </w:rPr>
        <w:t>:</w:t>
      </w:r>
    </w:p>
    <w:p w14:paraId="383CF86E" w14:textId="0D08FC11" w:rsidR="001E2274" w:rsidRDefault="00367473" w:rsidP="004C2AC8">
      <w:pPr>
        <w:rPr>
          <w:b w:val="0"/>
          <w:bCs w:val="0"/>
          <w:caps/>
          <w:sz w:val="24"/>
          <w:szCs w:val="24"/>
          <w:rtl/>
        </w:rPr>
      </w:pPr>
      <w:r>
        <w:rPr>
          <w:rFonts w:hint="cs"/>
          <w:b w:val="0"/>
          <w:bCs w:val="0"/>
          <w:caps/>
          <w:sz w:val="24"/>
          <w:szCs w:val="24"/>
          <w:rtl/>
        </w:rPr>
        <w:t xml:space="preserve">אז אנחנו נותנים את הגמישות הזו שקיימת </w:t>
      </w:r>
    </w:p>
    <w:p w14:paraId="3E4691B1" w14:textId="77777777" w:rsidR="001E2274" w:rsidRDefault="001E2274" w:rsidP="004C2AC8">
      <w:pPr>
        <w:rPr>
          <w:b w:val="0"/>
          <w:bCs w:val="0"/>
          <w:caps/>
          <w:sz w:val="24"/>
          <w:szCs w:val="24"/>
          <w:rtl/>
        </w:rPr>
      </w:pPr>
    </w:p>
    <w:p w14:paraId="4E1AF379" w14:textId="77777777" w:rsidR="001E2274" w:rsidRDefault="00D17364" w:rsidP="004C2AC8">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0A941FD6" w14:textId="1773BCB4" w:rsidR="001E2274" w:rsidRDefault="00367473" w:rsidP="004C2AC8">
      <w:pPr>
        <w:rPr>
          <w:b w:val="0"/>
          <w:bCs w:val="0"/>
          <w:caps/>
          <w:sz w:val="24"/>
          <w:szCs w:val="24"/>
          <w:rtl/>
        </w:rPr>
      </w:pPr>
      <w:r>
        <w:rPr>
          <w:rFonts w:hint="cs"/>
          <w:b w:val="0"/>
          <w:bCs w:val="0"/>
          <w:caps/>
          <w:sz w:val="24"/>
          <w:szCs w:val="24"/>
          <w:rtl/>
        </w:rPr>
        <w:t>... בסופו של דבר השטח פה יהיה כולל</w:t>
      </w:r>
    </w:p>
    <w:p w14:paraId="34500413" w14:textId="77777777" w:rsidR="001E2274" w:rsidRDefault="001E2274" w:rsidP="004C2AC8">
      <w:pPr>
        <w:rPr>
          <w:b w:val="0"/>
          <w:bCs w:val="0"/>
          <w:caps/>
          <w:sz w:val="24"/>
          <w:szCs w:val="24"/>
          <w:rtl/>
        </w:rPr>
      </w:pPr>
    </w:p>
    <w:p w14:paraId="1292110E" w14:textId="77777777" w:rsidR="001E2274" w:rsidRDefault="000A5C33" w:rsidP="004C2AC8">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74DEFA3F" w14:textId="7AFB37A1" w:rsidR="001E2274" w:rsidRDefault="00367473" w:rsidP="004C2AC8">
      <w:pPr>
        <w:rPr>
          <w:b w:val="0"/>
          <w:bCs w:val="0"/>
          <w:caps/>
          <w:sz w:val="24"/>
          <w:szCs w:val="24"/>
          <w:rtl/>
        </w:rPr>
      </w:pPr>
      <w:r>
        <w:rPr>
          <w:rFonts w:hint="cs"/>
          <w:b w:val="0"/>
          <w:bCs w:val="0"/>
          <w:caps/>
          <w:sz w:val="24"/>
          <w:szCs w:val="24"/>
          <w:rtl/>
        </w:rPr>
        <w:t xml:space="preserve">כן כן </w:t>
      </w:r>
    </w:p>
    <w:p w14:paraId="7CB91F65" w14:textId="77777777" w:rsidR="001E2274" w:rsidRDefault="001E2274" w:rsidP="004C2AC8">
      <w:pPr>
        <w:rPr>
          <w:b w:val="0"/>
          <w:bCs w:val="0"/>
          <w:caps/>
          <w:sz w:val="24"/>
          <w:szCs w:val="24"/>
          <w:rtl/>
        </w:rPr>
      </w:pPr>
    </w:p>
    <w:p w14:paraId="3C011B3E" w14:textId="77777777" w:rsidR="001E2274" w:rsidRDefault="00B7418D" w:rsidP="004C2AC8">
      <w:pPr>
        <w:rPr>
          <w:caps/>
          <w:sz w:val="24"/>
          <w:szCs w:val="24"/>
          <w:u w:val="single"/>
          <w:rtl/>
        </w:rPr>
      </w:pPr>
      <w:r w:rsidRPr="00B7418D">
        <w:rPr>
          <w:rFonts w:hint="cs"/>
          <w:caps/>
          <w:sz w:val="24"/>
          <w:szCs w:val="24"/>
          <w:u w:val="single"/>
          <w:rtl/>
        </w:rPr>
        <w:t>מר דני אוחנה - אדריכל עורך התוכנית</w:t>
      </w:r>
      <w:r w:rsidR="001E2274">
        <w:rPr>
          <w:rFonts w:hint="cs"/>
          <w:caps/>
          <w:sz w:val="24"/>
          <w:szCs w:val="24"/>
          <w:u w:val="single"/>
          <w:rtl/>
        </w:rPr>
        <w:t>:</w:t>
      </w:r>
    </w:p>
    <w:p w14:paraId="78B89DB2" w14:textId="08A4F96A" w:rsidR="001E2274" w:rsidRDefault="00367473" w:rsidP="004C2AC8">
      <w:pPr>
        <w:rPr>
          <w:b w:val="0"/>
          <w:bCs w:val="0"/>
          <w:caps/>
          <w:sz w:val="24"/>
          <w:szCs w:val="24"/>
          <w:rtl/>
        </w:rPr>
      </w:pPr>
      <w:r>
        <w:rPr>
          <w:rFonts w:hint="cs"/>
          <w:b w:val="0"/>
          <w:bCs w:val="0"/>
          <w:caps/>
          <w:sz w:val="24"/>
          <w:szCs w:val="24"/>
          <w:rtl/>
        </w:rPr>
        <w:t>השטח הוא כולל</w:t>
      </w:r>
    </w:p>
    <w:p w14:paraId="64F6655E" w14:textId="77777777" w:rsidR="001E2274" w:rsidRDefault="001E2274" w:rsidP="004C2AC8">
      <w:pPr>
        <w:rPr>
          <w:b w:val="0"/>
          <w:bCs w:val="0"/>
          <w:caps/>
          <w:sz w:val="24"/>
          <w:szCs w:val="24"/>
          <w:rtl/>
        </w:rPr>
      </w:pPr>
    </w:p>
    <w:p w14:paraId="4F75FB02" w14:textId="77777777" w:rsidR="001E2274" w:rsidRDefault="000A5C33" w:rsidP="00367473">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09C3FDB7" w14:textId="117EFB28" w:rsidR="001E2274" w:rsidRDefault="00367473" w:rsidP="00367473">
      <w:pPr>
        <w:rPr>
          <w:b w:val="0"/>
          <w:bCs w:val="0"/>
          <w:caps/>
          <w:sz w:val="24"/>
          <w:szCs w:val="24"/>
          <w:rtl/>
        </w:rPr>
      </w:pPr>
      <w:r>
        <w:rPr>
          <w:rFonts w:hint="cs"/>
          <w:b w:val="0"/>
          <w:bCs w:val="0"/>
          <w:caps/>
          <w:sz w:val="24"/>
          <w:szCs w:val="24"/>
          <w:rtl/>
        </w:rPr>
        <w:t>השטח הוא כולל</w:t>
      </w:r>
    </w:p>
    <w:p w14:paraId="5B9BB4C4" w14:textId="77777777" w:rsidR="001E2274" w:rsidRDefault="001E2274" w:rsidP="00367473">
      <w:pPr>
        <w:rPr>
          <w:b w:val="0"/>
          <w:bCs w:val="0"/>
          <w:caps/>
          <w:sz w:val="24"/>
          <w:szCs w:val="24"/>
          <w:rtl/>
        </w:rPr>
      </w:pPr>
    </w:p>
    <w:p w14:paraId="24703982" w14:textId="77777777" w:rsidR="001E2274" w:rsidRDefault="00B7418D" w:rsidP="00367473">
      <w:pPr>
        <w:rPr>
          <w:caps/>
          <w:sz w:val="24"/>
          <w:szCs w:val="24"/>
          <w:u w:val="single"/>
          <w:rtl/>
        </w:rPr>
      </w:pPr>
      <w:r w:rsidRPr="00B7418D">
        <w:rPr>
          <w:rFonts w:hint="cs"/>
          <w:caps/>
          <w:sz w:val="24"/>
          <w:szCs w:val="24"/>
          <w:u w:val="single"/>
          <w:rtl/>
        </w:rPr>
        <w:t>מר דני אוחנה - אדריכל עורך התוכנית</w:t>
      </w:r>
      <w:r w:rsidR="001E2274">
        <w:rPr>
          <w:rFonts w:hint="cs"/>
          <w:caps/>
          <w:sz w:val="24"/>
          <w:szCs w:val="24"/>
          <w:u w:val="single"/>
          <w:rtl/>
        </w:rPr>
        <w:t>:</w:t>
      </w:r>
    </w:p>
    <w:p w14:paraId="28195A1A" w14:textId="7C2B4E85" w:rsidR="001E2274" w:rsidRDefault="00367473" w:rsidP="00367473">
      <w:pPr>
        <w:rPr>
          <w:b w:val="0"/>
          <w:bCs w:val="0"/>
          <w:caps/>
          <w:sz w:val="24"/>
          <w:szCs w:val="24"/>
          <w:rtl/>
        </w:rPr>
      </w:pPr>
      <w:r>
        <w:rPr>
          <w:rFonts w:hint="cs"/>
          <w:b w:val="0"/>
          <w:bCs w:val="0"/>
          <w:caps/>
          <w:sz w:val="24"/>
          <w:szCs w:val="24"/>
          <w:rtl/>
        </w:rPr>
        <w:t xml:space="preserve">נכון </w:t>
      </w:r>
    </w:p>
    <w:p w14:paraId="7F72B970" w14:textId="77777777" w:rsidR="001E2274" w:rsidRDefault="001E2274" w:rsidP="00367473">
      <w:pPr>
        <w:rPr>
          <w:b w:val="0"/>
          <w:bCs w:val="0"/>
          <w:caps/>
          <w:sz w:val="24"/>
          <w:szCs w:val="24"/>
          <w:rtl/>
        </w:rPr>
      </w:pPr>
    </w:p>
    <w:p w14:paraId="3A5CBC5F" w14:textId="77777777" w:rsidR="001E2274" w:rsidRDefault="00E5536A" w:rsidP="004C2AC8">
      <w:pPr>
        <w:rPr>
          <w:caps/>
          <w:sz w:val="24"/>
          <w:szCs w:val="24"/>
          <w:u w:val="single"/>
          <w:rtl/>
        </w:rPr>
      </w:pPr>
      <w:r w:rsidRPr="00E5536A">
        <w:rPr>
          <w:rFonts w:hint="cs"/>
          <w:caps/>
          <w:sz w:val="24"/>
          <w:szCs w:val="24"/>
          <w:u w:val="single"/>
          <w:rtl/>
        </w:rPr>
        <w:t>גב</w:t>
      </w:r>
      <w:r w:rsidRPr="00E5536A">
        <w:rPr>
          <w:caps/>
          <w:sz w:val="24"/>
          <w:szCs w:val="24"/>
          <w:u w:val="single"/>
          <w:rtl/>
        </w:rPr>
        <w:t>'</w:t>
      </w:r>
      <w:r w:rsidRPr="00E5536A">
        <w:rPr>
          <w:rFonts w:hint="cs"/>
          <w:caps/>
          <w:sz w:val="24"/>
          <w:szCs w:val="24"/>
          <w:u w:val="single"/>
          <w:rtl/>
        </w:rPr>
        <w:t xml:space="preserve"> רוני גרניט - נציגת משרד הבריאות בוועדה המחוזית</w:t>
      </w:r>
      <w:r w:rsidR="001E2274">
        <w:rPr>
          <w:rFonts w:hint="cs"/>
          <w:caps/>
          <w:sz w:val="24"/>
          <w:szCs w:val="24"/>
          <w:u w:val="single"/>
          <w:rtl/>
        </w:rPr>
        <w:t>:</w:t>
      </w:r>
    </w:p>
    <w:p w14:paraId="61D377C4" w14:textId="005AE701" w:rsidR="001E2274" w:rsidRDefault="00367473" w:rsidP="004C2AC8">
      <w:pPr>
        <w:rPr>
          <w:b w:val="0"/>
          <w:bCs w:val="0"/>
          <w:caps/>
          <w:sz w:val="24"/>
          <w:szCs w:val="24"/>
          <w:rtl/>
        </w:rPr>
      </w:pPr>
      <w:r>
        <w:rPr>
          <w:rFonts w:hint="cs"/>
          <w:b w:val="0"/>
          <w:bCs w:val="0"/>
          <w:caps/>
          <w:sz w:val="24"/>
          <w:szCs w:val="24"/>
          <w:rtl/>
        </w:rPr>
        <w:t xml:space="preserve">ואתם לקחתם אז בחשבון את כל השימושים שקשורים זה חלק, </w:t>
      </w:r>
    </w:p>
    <w:p w14:paraId="6F40EFA7" w14:textId="77777777" w:rsidR="001E2274" w:rsidRDefault="001E2274" w:rsidP="004C2AC8">
      <w:pPr>
        <w:rPr>
          <w:b w:val="0"/>
          <w:bCs w:val="0"/>
          <w:caps/>
          <w:sz w:val="24"/>
          <w:szCs w:val="24"/>
          <w:rtl/>
        </w:rPr>
      </w:pPr>
    </w:p>
    <w:p w14:paraId="0852256D" w14:textId="77777777" w:rsidR="001E2274" w:rsidRDefault="000A5C33" w:rsidP="004C2AC8">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7FA84191" w14:textId="12B36C65" w:rsidR="001E2274" w:rsidRDefault="00367473" w:rsidP="004C2AC8">
      <w:pPr>
        <w:rPr>
          <w:b w:val="0"/>
          <w:bCs w:val="0"/>
          <w:caps/>
          <w:sz w:val="24"/>
          <w:szCs w:val="24"/>
          <w:rtl/>
        </w:rPr>
      </w:pPr>
      <w:r>
        <w:rPr>
          <w:rFonts w:hint="cs"/>
          <w:b w:val="0"/>
          <w:bCs w:val="0"/>
          <w:caps/>
          <w:sz w:val="24"/>
          <w:szCs w:val="24"/>
          <w:rtl/>
        </w:rPr>
        <w:lastRenderedPageBreak/>
        <w:t xml:space="preserve">כן </w:t>
      </w:r>
    </w:p>
    <w:p w14:paraId="2936BE26" w14:textId="77777777" w:rsidR="001E2274" w:rsidRDefault="001E2274" w:rsidP="004C2AC8">
      <w:pPr>
        <w:rPr>
          <w:b w:val="0"/>
          <w:bCs w:val="0"/>
          <w:caps/>
          <w:sz w:val="24"/>
          <w:szCs w:val="24"/>
          <w:rtl/>
        </w:rPr>
      </w:pPr>
    </w:p>
    <w:p w14:paraId="0F73DD8A" w14:textId="77777777" w:rsidR="001E2274" w:rsidRDefault="00B7418D" w:rsidP="004C2AC8">
      <w:pPr>
        <w:rPr>
          <w:caps/>
          <w:sz w:val="24"/>
          <w:szCs w:val="24"/>
          <w:u w:val="single"/>
          <w:rtl/>
        </w:rPr>
      </w:pPr>
      <w:r w:rsidRPr="00B7418D">
        <w:rPr>
          <w:rFonts w:hint="cs"/>
          <w:caps/>
          <w:sz w:val="24"/>
          <w:szCs w:val="24"/>
          <w:u w:val="single"/>
          <w:rtl/>
        </w:rPr>
        <w:t>מר דני אוחנה - אדריכל עורך התוכנית</w:t>
      </w:r>
      <w:r w:rsidR="001E2274">
        <w:rPr>
          <w:rFonts w:hint="cs"/>
          <w:caps/>
          <w:sz w:val="24"/>
          <w:szCs w:val="24"/>
          <w:u w:val="single"/>
          <w:rtl/>
        </w:rPr>
        <w:t>:</w:t>
      </w:r>
    </w:p>
    <w:p w14:paraId="613FAC73" w14:textId="52728C0E" w:rsidR="001E2274" w:rsidRDefault="00367473" w:rsidP="004C2AC8">
      <w:pPr>
        <w:rPr>
          <w:b w:val="0"/>
          <w:bCs w:val="0"/>
          <w:caps/>
          <w:sz w:val="24"/>
          <w:szCs w:val="24"/>
          <w:rtl/>
        </w:rPr>
      </w:pPr>
      <w:r>
        <w:rPr>
          <w:rFonts w:hint="cs"/>
          <w:b w:val="0"/>
          <w:bCs w:val="0"/>
          <w:caps/>
          <w:sz w:val="24"/>
          <w:szCs w:val="24"/>
          <w:rtl/>
        </w:rPr>
        <w:t xml:space="preserve">נכון </w:t>
      </w:r>
    </w:p>
    <w:p w14:paraId="3429819C" w14:textId="77777777" w:rsidR="001E2274" w:rsidRDefault="001E2274" w:rsidP="004C2AC8">
      <w:pPr>
        <w:rPr>
          <w:b w:val="0"/>
          <w:bCs w:val="0"/>
          <w:caps/>
          <w:sz w:val="24"/>
          <w:szCs w:val="24"/>
          <w:rtl/>
        </w:rPr>
      </w:pPr>
    </w:p>
    <w:p w14:paraId="7AFCA6A2" w14:textId="77777777" w:rsidR="001E2274" w:rsidRDefault="00E5536A" w:rsidP="004C2AC8">
      <w:pPr>
        <w:rPr>
          <w:caps/>
          <w:sz w:val="24"/>
          <w:szCs w:val="24"/>
          <w:u w:val="single"/>
          <w:rtl/>
        </w:rPr>
      </w:pPr>
      <w:r w:rsidRPr="00E5536A">
        <w:rPr>
          <w:rFonts w:hint="cs"/>
          <w:caps/>
          <w:sz w:val="24"/>
          <w:szCs w:val="24"/>
          <w:u w:val="single"/>
          <w:rtl/>
        </w:rPr>
        <w:t>גב</w:t>
      </w:r>
      <w:r w:rsidRPr="00E5536A">
        <w:rPr>
          <w:caps/>
          <w:sz w:val="24"/>
          <w:szCs w:val="24"/>
          <w:u w:val="single"/>
          <w:rtl/>
        </w:rPr>
        <w:t>'</w:t>
      </w:r>
      <w:r w:rsidRPr="00E5536A">
        <w:rPr>
          <w:rFonts w:hint="cs"/>
          <w:caps/>
          <w:sz w:val="24"/>
          <w:szCs w:val="24"/>
          <w:u w:val="single"/>
          <w:rtl/>
        </w:rPr>
        <w:t xml:space="preserve"> רוני גרניט - נציגת משרד הבריאות בוועדה המחוזית</w:t>
      </w:r>
      <w:r w:rsidR="001E2274">
        <w:rPr>
          <w:rFonts w:hint="cs"/>
          <w:caps/>
          <w:sz w:val="24"/>
          <w:szCs w:val="24"/>
          <w:u w:val="single"/>
          <w:rtl/>
        </w:rPr>
        <w:t>:</w:t>
      </w:r>
    </w:p>
    <w:p w14:paraId="19343E24" w14:textId="6B06B28C" w:rsidR="001E2274" w:rsidRDefault="00367473" w:rsidP="004C2AC8">
      <w:pPr>
        <w:rPr>
          <w:b w:val="0"/>
          <w:bCs w:val="0"/>
          <w:caps/>
          <w:sz w:val="24"/>
          <w:szCs w:val="24"/>
          <w:rtl/>
        </w:rPr>
      </w:pPr>
      <w:r>
        <w:rPr>
          <w:rFonts w:hint="cs"/>
          <w:b w:val="0"/>
          <w:bCs w:val="0"/>
          <w:caps/>
          <w:sz w:val="24"/>
          <w:szCs w:val="24"/>
          <w:rtl/>
        </w:rPr>
        <w:t xml:space="preserve">בעצם </w:t>
      </w:r>
    </w:p>
    <w:p w14:paraId="375E144A" w14:textId="77777777" w:rsidR="001E2274" w:rsidRDefault="001E2274" w:rsidP="004C2AC8">
      <w:pPr>
        <w:rPr>
          <w:b w:val="0"/>
          <w:bCs w:val="0"/>
          <w:caps/>
          <w:sz w:val="24"/>
          <w:szCs w:val="24"/>
          <w:rtl/>
        </w:rPr>
      </w:pPr>
    </w:p>
    <w:p w14:paraId="6EC5A636" w14:textId="77777777" w:rsidR="001E2274" w:rsidRDefault="000A5C33" w:rsidP="004C2AC8">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644FDF60" w14:textId="499185C5" w:rsidR="001E2274" w:rsidRDefault="00367473" w:rsidP="004C2AC8">
      <w:pPr>
        <w:rPr>
          <w:b w:val="0"/>
          <w:bCs w:val="0"/>
          <w:caps/>
          <w:sz w:val="24"/>
          <w:szCs w:val="24"/>
          <w:rtl/>
        </w:rPr>
      </w:pPr>
      <w:r>
        <w:rPr>
          <w:rFonts w:hint="cs"/>
          <w:b w:val="0"/>
          <w:bCs w:val="0"/>
          <w:caps/>
          <w:sz w:val="24"/>
          <w:szCs w:val="24"/>
          <w:rtl/>
        </w:rPr>
        <w:t xml:space="preserve">בואו נתקדם </w:t>
      </w:r>
    </w:p>
    <w:p w14:paraId="2F3D33D3" w14:textId="77777777" w:rsidR="001E2274" w:rsidRDefault="001E2274" w:rsidP="004C2AC8">
      <w:pPr>
        <w:rPr>
          <w:b w:val="0"/>
          <w:bCs w:val="0"/>
          <w:caps/>
          <w:sz w:val="24"/>
          <w:szCs w:val="24"/>
          <w:rtl/>
        </w:rPr>
      </w:pPr>
    </w:p>
    <w:p w14:paraId="5278958D" w14:textId="77777777" w:rsidR="001E2274" w:rsidRDefault="00B20642" w:rsidP="004C2AC8">
      <w:pPr>
        <w:rPr>
          <w:caps/>
          <w:sz w:val="24"/>
          <w:szCs w:val="24"/>
          <w:u w:val="single"/>
          <w:rtl/>
        </w:rPr>
      </w:pPr>
      <w:r w:rsidRPr="00B20642">
        <w:rPr>
          <w:rFonts w:hint="cs"/>
          <w:caps/>
          <w:sz w:val="24"/>
          <w:szCs w:val="24"/>
          <w:u w:val="single"/>
          <w:rtl/>
        </w:rPr>
        <w:t>גב</w:t>
      </w:r>
      <w:r w:rsidRPr="00B20642">
        <w:rPr>
          <w:caps/>
          <w:sz w:val="24"/>
          <w:szCs w:val="24"/>
          <w:u w:val="single"/>
          <w:rtl/>
        </w:rPr>
        <w:t>'</w:t>
      </w:r>
      <w:r w:rsidRPr="00B20642">
        <w:rPr>
          <w:rFonts w:hint="cs"/>
          <w:caps/>
          <w:sz w:val="24"/>
          <w:szCs w:val="24"/>
          <w:u w:val="single"/>
          <w:rtl/>
        </w:rPr>
        <w:t xml:space="preserve"> אביבה פלח - מתכננת בתוכנית</w:t>
      </w:r>
      <w:r w:rsidR="001E2274">
        <w:rPr>
          <w:rFonts w:hint="cs"/>
          <w:caps/>
          <w:sz w:val="24"/>
          <w:szCs w:val="24"/>
          <w:u w:val="single"/>
          <w:rtl/>
        </w:rPr>
        <w:t>:</w:t>
      </w:r>
    </w:p>
    <w:p w14:paraId="21A10A45" w14:textId="2F86690B" w:rsidR="001E2274" w:rsidRDefault="00EC0BE4" w:rsidP="004C2AC8">
      <w:pPr>
        <w:rPr>
          <w:b w:val="0"/>
          <w:bCs w:val="0"/>
          <w:caps/>
          <w:sz w:val="24"/>
          <w:szCs w:val="24"/>
          <w:rtl/>
        </w:rPr>
      </w:pPr>
      <w:r>
        <w:rPr>
          <w:rFonts w:hint="cs"/>
          <w:b w:val="0"/>
          <w:bCs w:val="0"/>
          <w:caps/>
          <w:sz w:val="24"/>
          <w:szCs w:val="24"/>
          <w:rtl/>
        </w:rPr>
        <w:t>אוקיי</w:t>
      </w:r>
    </w:p>
    <w:p w14:paraId="59F9F06E" w14:textId="77777777" w:rsidR="001E2274" w:rsidRDefault="001E2274" w:rsidP="004C2AC8">
      <w:pPr>
        <w:rPr>
          <w:b w:val="0"/>
          <w:bCs w:val="0"/>
          <w:caps/>
          <w:sz w:val="24"/>
          <w:szCs w:val="24"/>
          <w:rtl/>
        </w:rPr>
      </w:pPr>
    </w:p>
    <w:p w14:paraId="71CD9533" w14:textId="77777777" w:rsidR="001E2274" w:rsidRDefault="00D17364" w:rsidP="004C2AC8">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7545196C" w14:textId="770E11CB" w:rsidR="001E2274" w:rsidRDefault="00EC0BE4" w:rsidP="004C2AC8">
      <w:pPr>
        <w:rPr>
          <w:b w:val="0"/>
          <w:bCs w:val="0"/>
          <w:caps/>
          <w:sz w:val="24"/>
          <w:szCs w:val="24"/>
          <w:rtl/>
        </w:rPr>
      </w:pPr>
      <w:r>
        <w:rPr>
          <w:rFonts w:hint="cs"/>
          <w:b w:val="0"/>
          <w:bCs w:val="0"/>
          <w:caps/>
          <w:sz w:val="24"/>
          <w:szCs w:val="24"/>
          <w:rtl/>
        </w:rPr>
        <w:t>טוב חברים</w:t>
      </w:r>
    </w:p>
    <w:p w14:paraId="64899070" w14:textId="77777777" w:rsidR="001E2274" w:rsidRDefault="001E2274" w:rsidP="004C2AC8">
      <w:pPr>
        <w:rPr>
          <w:b w:val="0"/>
          <w:bCs w:val="0"/>
          <w:caps/>
          <w:sz w:val="24"/>
          <w:szCs w:val="24"/>
          <w:rtl/>
        </w:rPr>
      </w:pPr>
    </w:p>
    <w:p w14:paraId="4CBC3C14" w14:textId="77777777" w:rsidR="001E2274" w:rsidRDefault="00B20642" w:rsidP="004C2AC8">
      <w:pPr>
        <w:rPr>
          <w:caps/>
          <w:sz w:val="24"/>
          <w:szCs w:val="24"/>
          <w:u w:val="single"/>
          <w:rtl/>
        </w:rPr>
      </w:pPr>
      <w:r w:rsidRPr="00B20642">
        <w:rPr>
          <w:rFonts w:hint="cs"/>
          <w:caps/>
          <w:sz w:val="24"/>
          <w:szCs w:val="24"/>
          <w:u w:val="single"/>
          <w:rtl/>
        </w:rPr>
        <w:t>גב</w:t>
      </w:r>
      <w:r w:rsidRPr="00B20642">
        <w:rPr>
          <w:caps/>
          <w:sz w:val="24"/>
          <w:szCs w:val="24"/>
          <w:u w:val="single"/>
          <w:rtl/>
        </w:rPr>
        <w:t>'</w:t>
      </w:r>
      <w:r w:rsidRPr="00B20642">
        <w:rPr>
          <w:rFonts w:hint="cs"/>
          <w:caps/>
          <w:sz w:val="24"/>
          <w:szCs w:val="24"/>
          <w:u w:val="single"/>
          <w:rtl/>
        </w:rPr>
        <w:t xml:space="preserve"> אביבה פלח - מתכננת בתוכנית</w:t>
      </w:r>
      <w:r w:rsidR="001E2274">
        <w:rPr>
          <w:rFonts w:hint="cs"/>
          <w:caps/>
          <w:sz w:val="24"/>
          <w:szCs w:val="24"/>
          <w:u w:val="single"/>
          <w:rtl/>
        </w:rPr>
        <w:t>:</w:t>
      </w:r>
    </w:p>
    <w:p w14:paraId="420F2897" w14:textId="76E1BA7D" w:rsidR="001E2274" w:rsidRDefault="00EC0BE4" w:rsidP="004C2AC8">
      <w:pPr>
        <w:rPr>
          <w:b w:val="0"/>
          <w:bCs w:val="0"/>
          <w:caps/>
          <w:sz w:val="24"/>
          <w:szCs w:val="24"/>
          <w:rtl/>
        </w:rPr>
      </w:pPr>
      <w:r>
        <w:rPr>
          <w:rFonts w:hint="cs"/>
          <w:b w:val="0"/>
          <w:bCs w:val="0"/>
          <w:caps/>
          <w:sz w:val="24"/>
          <w:szCs w:val="24"/>
          <w:rtl/>
        </w:rPr>
        <w:t xml:space="preserve">הלאה בואו נתקדם </w:t>
      </w:r>
    </w:p>
    <w:p w14:paraId="0C7708C9" w14:textId="77777777" w:rsidR="001E2274" w:rsidRDefault="001E2274" w:rsidP="004C2AC8">
      <w:pPr>
        <w:rPr>
          <w:b w:val="0"/>
          <w:bCs w:val="0"/>
          <w:caps/>
          <w:sz w:val="24"/>
          <w:szCs w:val="24"/>
          <w:rtl/>
        </w:rPr>
      </w:pPr>
    </w:p>
    <w:p w14:paraId="47C37B99" w14:textId="77777777" w:rsidR="001E2274" w:rsidRDefault="00B7418D" w:rsidP="004C2AC8">
      <w:pPr>
        <w:rPr>
          <w:caps/>
          <w:sz w:val="24"/>
          <w:szCs w:val="24"/>
          <w:u w:val="single"/>
          <w:rtl/>
        </w:rPr>
      </w:pPr>
      <w:r w:rsidRPr="00B7418D">
        <w:rPr>
          <w:rFonts w:hint="cs"/>
          <w:caps/>
          <w:sz w:val="24"/>
          <w:szCs w:val="24"/>
          <w:u w:val="single"/>
          <w:rtl/>
        </w:rPr>
        <w:t>מר דני אוחנה - אדריכל עורך התוכנית</w:t>
      </w:r>
      <w:r w:rsidR="001E2274">
        <w:rPr>
          <w:rFonts w:hint="cs"/>
          <w:caps/>
          <w:sz w:val="24"/>
          <w:szCs w:val="24"/>
          <w:u w:val="single"/>
          <w:rtl/>
        </w:rPr>
        <w:t>:</w:t>
      </w:r>
    </w:p>
    <w:p w14:paraId="6F445997" w14:textId="6C59B00B" w:rsidR="001E2274" w:rsidRDefault="00EC0BE4" w:rsidP="004C2AC8">
      <w:pPr>
        <w:rPr>
          <w:b w:val="0"/>
          <w:bCs w:val="0"/>
          <w:caps/>
          <w:sz w:val="24"/>
          <w:szCs w:val="24"/>
          <w:rtl/>
        </w:rPr>
      </w:pPr>
      <w:r>
        <w:rPr>
          <w:rFonts w:hint="cs"/>
          <w:b w:val="0"/>
          <w:bCs w:val="0"/>
          <w:caps/>
          <w:sz w:val="24"/>
          <w:szCs w:val="24"/>
          <w:rtl/>
        </w:rPr>
        <w:t>זהו (לא ברור) פיתוח, עוד פעם יש לנו כמובן הפיתוח עבר דיון מעמיק יחד עם עם מחלקת הפיתוח של העירייה מבחינת הנושא של חתך הכבישים מבחינת כמובן הדבר הנושא המהותי הראשון זה זיקת הנאה,</w:t>
      </w:r>
      <w:r w:rsidR="000F703D">
        <w:rPr>
          <w:rFonts w:hint="cs"/>
          <w:b w:val="0"/>
          <w:bCs w:val="0"/>
          <w:caps/>
          <w:sz w:val="24"/>
          <w:szCs w:val="24"/>
          <w:rtl/>
        </w:rPr>
        <w:t xml:space="preserve"> </w:t>
      </w:r>
      <w:r>
        <w:rPr>
          <w:rFonts w:hint="cs"/>
          <w:b w:val="0"/>
          <w:bCs w:val="0"/>
          <w:caps/>
          <w:sz w:val="24"/>
          <w:szCs w:val="24"/>
          <w:rtl/>
        </w:rPr>
        <w:t>...</w:t>
      </w:r>
      <w:r w:rsidR="000F703D">
        <w:rPr>
          <w:rFonts w:hint="cs"/>
          <w:b w:val="0"/>
          <w:bCs w:val="0"/>
          <w:caps/>
          <w:sz w:val="24"/>
          <w:szCs w:val="24"/>
          <w:rtl/>
        </w:rPr>
        <w:t xml:space="preserve"> </w:t>
      </w:r>
      <w:r>
        <w:rPr>
          <w:rFonts w:hint="cs"/>
          <w:b w:val="0"/>
          <w:bCs w:val="0"/>
          <w:caps/>
          <w:sz w:val="24"/>
          <w:szCs w:val="24"/>
          <w:rtl/>
        </w:rPr>
        <w:t xml:space="preserve">רוחב של עשרה מטרים, קיים הפרש מפלסים </w:t>
      </w:r>
      <w:r w:rsidR="00B543FB">
        <w:rPr>
          <w:rFonts w:hint="cs"/>
          <w:b w:val="0"/>
          <w:bCs w:val="0"/>
          <w:caps/>
          <w:sz w:val="24"/>
          <w:szCs w:val="24"/>
          <w:rtl/>
        </w:rPr>
        <w:t>איך מגשרים ללא מדרגות על הפרויקט עצמו ואנחנו רואים את אותם עשרה מטרים שקיים וגם במגרש אלפיים וחמש ואני בכוונה מדגיש כל הזמן גם מגרש אלפיים וארבע כולל התחברות</w:t>
      </w:r>
      <w:r w:rsidR="000F703D">
        <w:rPr>
          <w:rFonts w:hint="cs"/>
          <w:b w:val="0"/>
          <w:bCs w:val="0"/>
          <w:caps/>
          <w:sz w:val="24"/>
          <w:szCs w:val="24"/>
          <w:rtl/>
        </w:rPr>
        <w:t xml:space="preserve"> </w:t>
      </w:r>
      <w:r w:rsidR="00B543FB">
        <w:rPr>
          <w:rFonts w:hint="cs"/>
          <w:b w:val="0"/>
          <w:bCs w:val="0"/>
          <w:caps/>
          <w:sz w:val="24"/>
          <w:szCs w:val="24"/>
          <w:rtl/>
        </w:rPr>
        <w:t>למתחם השצפ. תוכנית קומת הגג אנחנו נדע לייצר שטחים ירוקים תוך מיזעור השטחים של ה, טכניים בקומת הגג. ישנם חתכים עקרוניים שאושרו מבחינת הפרויקט זה אומר המשמעות היא יצירה של מרחב הליכתי של הולכי הרגל כמעט ללא הפרשי מפלסים ובמקום שיש הפרשי מפלסים אנחנו מייצרים שיפועים טבעיים על - ידי הגינון, נספח התנועה נמצא איתנו יועץ?</w:t>
      </w:r>
    </w:p>
    <w:p w14:paraId="4D98B04E" w14:textId="77777777" w:rsidR="001E2274" w:rsidRDefault="001E2274" w:rsidP="004C2AC8">
      <w:pPr>
        <w:rPr>
          <w:b w:val="0"/>
          <w:bCs w:val="0"/>
          <w:caps/>
          <w:sz w:val="24"/>
          <w:szCs w:val="24"/>
          <w:rtl/>
        </w:rPr>
      </w:pPr>
    </w:p>
    <w:p w14:paraId="37B14ABB" w14:textId="77777777" w:rsidR="001E2274" w:rsidRDefault="00B20642" w:rsidP="00B543FB">
      <w:pPr>
        <w:rPr>
          <w:caps/>
          <w:sz w:val="24"/>
          <w:szCs w:val="24"/>
          <w:u w:val="single"/>
          <w:rtl/>
        </w:rPr>
      </w:pPr>
      <w:r w:rsidRPr="00B20642">
        <w:rPr>
          <w:rFonts w:hint="cs"/>
          <w:caps/>
          <w:sz w:val="24"/>
          <w:szCs w:val="24"/>
          <w:u w:val="single"/>
          <w:rtl/>
        </w:rPr>
        <w:t>גב</w:t>
      </w:r>
      <w:r w:rsidRPr="00B20642">
        <w:rPr>
          <w:caps/>
          <w:sz w:val="24"/>
          <w:szCs w:val="24"/>
          <w:u w:val="single"/>
          <w:rtl/>
        </w:rPr>
        <w:t>'</w:t>
      </w:r>
      <w:r w:rsidRPr="00B20642">
        <w:rPr>
          <w:rFonts w:hint="cs"/>
          <w:caps/>
          <w:sz w:val="24"/>
          <w:szCs w:val="24"/>
          <w:u w:val="single"/>
          <w:rtl/>
        </w:rPr>
        <w:t xml:space="preserve"> אביבה פלח - מתכננת בתוכנית</w:t>
      </w:r>
      <w:r w:rsidR="001E2274">
        <w:rPr>
          <w:rFonts w:hint="cs"/>
          <w:caps/>
          <w:sz w:val="24"/>
          <w:szCs w:val="24"/>
          <w:u w:val="single"/>
          <w:rtl/>
        </w:rPr>
        <w:t>:</w:t>
      </w:r>
    </w:p>
    <w:p w14:paraId="2E2D6D11" w14:textId="3169821C" w:rsidR="001E2274" w:rsidRDefault="00B543FB" w:rsidP="00B543FB">
      <w:pPr>
        <w:rPr>
          <w:b w:val="0"/>
          <w:bCs w:val="0"/>
          <w:caps/>
          <w:sz w:val="24"/>
          <w:szCs w:val="24"/>
          <w:rtl/>
        </w:rPr>
      </w:pPr>
      <w:r>
        <w:rPr>
          <w:rFonts w:hint="cs"/>
          <w:b w:val="0"/>
          <w:bCs w:val="0"/>
          <w:caps/>
          <w:sz w:val="24"/>
          <w:szCs w:val="24"/>
          <w:rtl/>
        </w:rPr>
        <w:t>כן</w:t>
      </w:r>
      <w:r w:rsidR="000F703D">
        <w:rPr>
          <w:rFonts w:hint="cs"/>
          <w:b w:val="0"/>
          <w:bCs w:val="0"/>
          <w:caps/>
          <w:sz w:val="24"/>
          <w:szCs w:val="24"/>
          <w:rtl/>
        </w:rPr>
        <w:t xml:space="preserve"> </w:t>
      </w:r>
      <w:r>
        <w:rPr>
          <w:rFonts w:hint="cs"/>
          <w:b w:val="0"/>
          <w:bCs w:val="0"/>
          <w:caps/>
          <w:sz w:val="24"/>
          <w:szCs w:val="24"/>
          <w:rtl/>
        </w:rPr>
        <w:t xml:space="preserve">... פה </w:t>
      </w:r>
    </w:p>
    <w:p w14:paraId="75B07D65" w14:textId="77777777" w:rsidR="001E2274" w:rsidRDefault="001E2274" w:rsidP="00B543FB">
      <w:pPr>
        <w:rPr>
          <w:b w:val="0"/>
          <w:bCs w:val="0"/>
          <w:caps/>
          <w:sz w:val="24"/>
          <w:szCs w:val="24"/>
          <w:rtl/>
        </w:rPr>
      </w:pPr>
    </w:p>
    <w:p w14:paraId="5F45CB57" w14:textId="77777777" w:rsidR="001E2274" w:rsidRDefault="00B7418D" w:rsidP="00B543FB">
      <w:pPr>
        <w:rPr>
          <w:caps/>
          <w:sz w:val="24"/>
          <w:szCs w:val="24"/>
          <w:u w:val="single"/>
          <w:rtl/>
        </w:rPr>
      </w:pPr>
      <w:r w:rsidRPr="00B7418D">
        <w:rPr>
          <w:rFonts w:hint="cs"/>
          <w:caps/>
          <w:sz w:val="24"/>
          <w:szCs w:val="24"/>
          <w:u w:val="single"/>
          <w:rtl/>
        </w:rPr>
        <w:t>מר דני אוחנה - אדריכל עורך התוכנית</w:t>
      </w:r>
      <w:r w:rsidR="001E2274">
        <w:rPr>
          <w:rFonts w:hint="cs"/>
          <w:caps/>
          <w:sz w:val="24"/>
          <w:szCs w:val="24"/>
          <w:u w:val="single"/>
          <w:rtl/>
        </w:rPr>
        <w:t>:</w:t>
      </w:r>
    </w:p>
    <w:p w14:paraId="620D2C2E" w14:textId="278CCA9E" w:rsidR="001E2274" w:rsidRDefault="00C31098" w:rsidP="00B543FB">
      <w:pPr>
        <w:rPr>
          <w:b w:val="0"/>
          <w:bCs w:val="0"/>
          <w:caps/>
          <w:sz w:val="24"/>
          <w:szCs w:val="24"/>
          <w:rtl/>
        </w:rPr>
      </w:pPr>
      <w:r>
        <w:rPr>
          <w:rFonts w:hint="cs"/>
          <w:b w:val="0"/>
          <w:bCs w:val="0"/>
          <w:caps/>
          <w:sz w:val="24"/>
          <w:szCs w:val="24"/>
          <w:rtl/>
        </w:rPr>
        <w:t>עירד</w:t>
      </w:r>
      <w:r w:rsidR="00B543FB">
        <w:rPr>
          <w:rFonts w:hint="cs"/>
          <w:b w:val="0"/>
          <w:bCs w:val="0"/>
          <w:caps/>
          <w:sz w:val="24"/>
          <w:szCs w:val="24"/>
          <w:rtl/>
        </w:rPr>
        <w:t xml:space="preserve"> אתה כאן?</w:t>
      </w:r>
    </w:p>
    <w:p w14:paraId="0EC77C76" w14:textId="77777777" w:rsidR="001E2274" w:rsidRDefault="001E2274" w:rsidP="00B543FB">
      <w:pPr>
        <w:rPr>
          <w:b w:val="0"/>
          <w:bCs w:val="0"/>
          <w:caps/>
          <w:sz w:val="24"/>
          <w:szCs w:val="24"/>
          <w:rtl/>
        </w:rPr>
      </w:pPr>
    </w:p>
    <w:p w14:paraId="16AEAC66" w14:textId="77777777" w:rsidR="001E2274" w:rsidRDefault="00701631" w:rsidP="00B543FB">
      <w:pPr>
        <w:rPr>
          <w:caps/>
          <w:sz w:val="24"/>
          <w:szCs w:val="24"/>
          <w:u w:val="single"/>
          <w:rtl/>
        </w:rPr>
      </w:pPr>
      <w:r w:rsidRPr="00701631">
        <w:rPr>
          <w:rFonts w:hint="cs"/>
          <w:caps/>
          <w:sz w:val="24"/>
          <w:szCs w:val="24"/>
          <w:u w:val="single"/>
          <w:rtl/>
        </w:rPr>
        <w:t>עירד - יועץ התנועה לתוכנית</w:t>
      </w:r>
      <w:r w:rsidR="001E2274">
        <w:rPr>
          <w:rFonts w:hint="cs"/>
          <w:caps/>
          <w:sz w:val="24"/>
          <w:szCs w:val="24"/>
          <w:u w:val="single"/>
          <w:rtl/>
        </w:rPr>
        <w:t>:</w:t>
      </w:r>
    </w:p>
    <w:p w14:paraId="7AF38FA4" w14:textId="1396AE70" w:rsidR="001E2274" w:rsidRDefault="00C31098" w:rsidP="00B543FB">
      <w:pPr>
        <w:rPr>
          <w:b w:val="0"/>
          <w:bCs w:val="0"/>
          <w:caps/>
          <w:sz w:val="24"/>
          <w:szCs w:val="24"/>
          <w:rtl/>
        </w:rPr>
      </w:pPr>
      <w:r>
        <w:rPr>
          <w:rFonts w:hint="cs"/>
          <w:b w:val="0"/>
          <w:bCs w:val="0"/>
          <w:caps/>
          <w:sz w:val="24"/>
          <w:szCs w:val="24"/>
          <w:rtl/>
        </w:rPr>
        <w:t xml:space="preserve">פה פה כן </w:t>
      </w:r>
    </w:p>
    <w:p w14:paraId="15FE7C95" w14:textId="77777777" w:rsidR="001E2274" w:rsidRDefault="001E2274" w:rsidP="00B543FB">
      <w:pPr>
        <w:rPr>
          <w:b w:val="0"/>
          <w:bCs w:val="0"/>
          <w:caps/>
          <w:sz w:val="24"/>
          <w:szCs w:val="24"/>
          <w:rtl/>
        </w:rPr>
      </w:pPr>
    </w:p>
    <w:p w14:paraId="32AF9845" w14:textId="77777777" w:rsidR="001E2274" w:rsidRDefault="00B7418D" w:rsidP="00B543FB">
      <w:pPr>
        <w:rPr>
          <w:caps/>
          <w:sz w:val="24"/>
          <w:szCs w:val="24"/>
          <w:u w:val="single"/>
          <w:rtl/>
        </w:rPr>
      </w:pPr>
      <w:r w:rsidRPr="00B7418D">
        <w:rPr>
          <w:rFonts w:hint="cs"/>
          <w:caps/>
          <w:sz w:val="24"/>
          <w:szCs w:val="24"/>
          <w:u w:val="single"/>
          <w:rtl/>
        </w:rPr>
        <w:t>מר דני אוחנה - אדריכל עורך התוכנית</w:t>
      </w:r>
      <w:r w:rsidR="001E2274">
        <w:rPr>
          <w:rFonts w:hint="cs"/>
          <w:caps/>
          <w:sz w:val="24"/>
          <w:szCs w:val="24"/>
          <w:u w:val="single"/>
          <w:rtl/>
        </w:rPr>
        <w:t>:</w:t>
      </w:r>
    </w:p>
    <w:p w14:paraId="6F215EE8" w14:textId="461870E3" w:rsidR="001E2274" w:rsidRDefault="00C31098" w:rsidP="00B543FB">
      <w:pPr>
        <w:rPr>
          <w:b w:val="0"/>
          <w:bCs w:val="0"/>
          <w:caps/>
          <w:sz w:val="24"/>
          <w:szCs w:val="24"/>
          <w:rtl/>
        </w:rPr>
      </w:pPr>
      <w:r>
        <w:rPr>
          <w:rFonts w:hint="cs"/>
          <w:b w:val="0"/>
          <w:bCs w:val="0"/>
          <w:caps/>
          <w:sz w:val="24"/>
          <w:szCs w:val="24"/>
          <w:rtl/>
        </w:rPr>
        <w:t xml:space="preserve">יאללה קדימה </w:t>
      </w:r>
    </w:p>
    <w:p w14:paraId="5EFE1F11" w14:textId="77777777" w:rsidR="001E2274" w:rsidRDefault="001E2274" w:rsidP="00B543FB">
      <w:pPr>
        <w:rPr>
          <w:b w:val="0"/>
          <w:bCs w:val="0"/>
          <w:caps/>
          <w:sz w:val="24"/>
          <w:szCs w:val="24"/>
          <w:rtl/>
        </w:rPr>
      </w:pPr>
    </w:p>
    <w:p w14:paraId="3A81E193" w14:textId="77777777" w:rsidR="001E2274" w:rsidRDefault="00701631" w:rsidP="00B543FB">
      <w:pPr>
        <w:rPr>
          <w:caps/>
          <w:sz w:val="24"/>
          <w:szCs w:val="24"/>
          <w:u w:val="single"/>
          <w:rtl/>
        </w:rPr>
      </w:pPr>
      <w:r w:rsidRPr="00701631">
        <w:rPr>
          <w:rFonts w:hint="cs"/>
          <w:caps/>
          <w:sz w:val="24"/>
          <w:szCs w:val="24"/>
          <w:u w:val="single"/>
          <w:rtl/>
        </w:rPr>
        <w:t>עירד - יועץ התנועה לתוכנית</w:t>
      </w:r>
      <w:r w:rsidR="001E2274">
        <w:rPr>
          <w:rFonts w:hint="cs"/>
          <w:caps/>
          <w:sz w:val="24"/>
          <w:szCs w:val="24"/>
          <w:u w:val="single"/>
          <w:rtl/>
        </w:rPr>
        <w:t>:</w:t>
      </w:r>
    </w:p>
    <w:p w14:paraId="26B7D3E0" w14:textId="157166CF" w:rsidR="001E2274" w:rsidRDefault="00CC15BA" w:rsidP="00B543FB">
      <w:pPr>
        <w:rPr>
          <w:b w:val="0"/>
          <w:bCs w:val="0"/>
          <w:caps/>
          <w:sz w:val="24"/>
          <w:szCs w:val="24"/>
          <w:rtl/>
        </w:rPr>
      </w:pPr>
      <w:r>
        <w:rPr>
          <w:rFonts w:hint="cs"/>
          <w:b w:val="0"/>
          <w:bCs w:val="0"/>
          <w:caps/>
          <w:sz w:val="24"/>
          <w:szCs w:val="24"/>
          <w:rtl/>
        </w:rPr>
        <w:t>אני חושב דני נגעת בצורה מדויקת בכל הנקודות שדיברנו, הרמפה כמובן מהחזית הכי שקטה ו, ו, ורגועה ושלא מפריעה</w:t>
      </w:r>
      <w:r w:rsidR="000F703D">
        <w:rPr>
          <w:rFonts w:hint="cs"/>
          <w:b w:val="0"/>
          <w:bCs w:val="0"/>
          <w:caps/>
          <w:sz w:val="24"/>
          <w:szCs w:val="24"/>
          <w:rtl/>
        </w:rPr>
        <w:t xml:space="preserve"> </w:t>
      </w:r>
      <w:r>
        <w:rPr>
          <w:rFonts w:hint="cs"/>
          <w:b w:val="0"/>
          <w:bCs w:val="0"/>
          <w:caps/>
          <w:sz w:val="24"/>
          <w:szCs w:val="24"/>
          <w:rtl/>
        </w:rPr>
        <w:t xml:space="preserve">... הסמן (לא ברור) מוטורית וכמובן גם לא להולכי הרגל כמובן גם רחבת הכיבוי על החזית האחורית, כנל גם כל הנושא התפעולי אופרטיבי של פינוי אשפה פריקה וטעינה מה ש, נדרש בחזית בחזית האחורית. תקנים, התוכנית הזו גם תואמה מול ה, אני חייב להגיד גם מול הרשות המקומית מול היועץ תנועה </w:t>
      </w:r>
      <w:r w:rsidR="00E274B5">
        <w:rPr>
          <w:rFonts w:hint="cs"/>
          <w:b w:val="0"/>
          <w:bCs w:val="0"/>
          <w:caps/>
          <w:sz w:val="24"/>
          <w:szCs w:val="24"/>
          <w:rtl/>
        </w:rPr>
        <w:t xml:space="preserve">נבחנה גם על - ידי יועץ התנועה של הרשות המקומית. החניון פה יחסית לא יודע נגיד פשוט או משעמם, כן יש לנו מין </w:t>
      </w:r>
      <w:r w:rsidR="00E274B5">
        <w:rPr>
          <w:rFonts w:hint="cs"/>
          <w:b w:val="0"/>
          <w:bCs w:val="0"/>
          <w:caps/>
          <w:sz w:val="24"/>
          <w:szCs w:val="24"/>
          <w:rtl/>
        </w:rPr>
        <w:lastRenderedPageBreak/>
        <w:t>בורג ש, ש, מקיף את הגרעין המרכזי עם כל ה, מה שדני</w:t>
      </w:r>
      <w:r w:rsidR="000F703D">
        <w:rPr>
          <w:rFonts w:hint="cs"/>
          <w:b w:val="0"/>
          <w:bCs w:val="0"/>
          <w:caps/>
          <w:sz w:val="24"/>
          <w:szCs w:val="24"/>
          <w:rtl/>
        </w:rPr>
        <w:t xml:space="preserve"> </w:t>
      </w:r>
      <w:r w:rsidR="00E274B5">
        <w:rPr>
          <w:rFonts w:hint="cs"/>
          <w:b w:val="0"/>
          <w:bCs w:val="0"/>
          <w:caps/>
          <w:sz w:val="24"/>
          <w:szCs w:val="24"/>
          <w:rtl/>
        </w:rPr>
        <w:t>... בדיוק מקיף את הזה חניון בורג פשוט ש, תופר אותנו למטה עם האופציה חיבור מה שרואים פה גם בהאץ' כזה למגרש השכן מה ש, במגרש בדיוק</w:t>
      </w:r>
      <w:r w:rsidR="000F703D">
        <w:rPr>
          <w:rFonts w:hint="cs"/>
          <w:b w:val="0"/>
          <w:bCs w:val="0"/>
          <w:caps/>
          <w:sz w:val="24"/>
          <w:szCs w:val="24"/>
          <w:rtl/>
        </w:rPr>
        <w:t xml:space="preserve"> </w:t>
      </w:r>
      <w:r w:rsidR="00E274B5">
        <w:rPr>
          <w:rFonts w:hint="cs"/>
          <w:b w:val="0"/>
          <w:bCs w:val="0"/>
          <w:caps/>
          <w:sz w:val="24"/>
          <w:szCs w:val="24"/>
          <w:rtl/>
        </w:rPr>
        <w:t>מגרש אלפיים וארבע כמו שדני הסביר. החניון בגדול בכמות שלו לפי תקנים כמובן אזור א' אנחנו יושבים גם צמוד למטרו גם לא רחוק מתחנת רכבת ישראל שכבר פעילה, תקנים של אזור א' מסחר אחד לחמישים משרדים אחד למאתיים ארבעים, יחידות דיור חצי ל, יחידת דיור. ו, כמה קומות ב, שימוש הציבורי זה כמובן ייקבע לפי השימוש שייקבע בפועל אנחנו כרגע לפי אחד למאה, סך - הכל חמישה מפלסים שזה פתרון סביר ומקובל הגיוני כלכלי. דו גלגלי גם נתנו לו מענה,</w:t>
      </w:r>
      <w:r w:rsidR="000F703D">
        <w:rPr>
          <w:rFonts w:hint="cs"/>
          <w:b w:val="0"/>
          <w:bCs w:val="0"/>
          <w:caps/>
          <w:sz w:val="24"/>
          <w:szCs w:val="24"/>
          <w:rtl/>
        </w:rPr>
        <w:t xml:space="preserve"> </w:t>
      </w:r>
      <w:r w:rsidR="00E274B5">
        <w:rPr>
          <w:rFonts w:hint="cs"/>
          <w:b w:val="0"/>
          <w:bCs w:val="0"/>
          <w:caps/>
          <w:sz w:val="24"/>
          <w:szCs w:val="24"/>
          <w:rtl/>
        </w:rPr>
        <w:t xml:space="preserve">בגדול ב, בתוך ה, רובו בתוך המרתף עם אזורים מתוחמים גלריות כאלה מחסנים מתוחמים עבור </w:t>
      </w:r>
      <w:r w:rsidR="00BC7805">
        <w:rPr>
          <w:rFonts w:hint="cs"/>
          <w:b w:val="0"/>
          <w:bCs w:val="0"/>
          <w:caps/>
          <w:sz w:val="24"/>
          <w:szCs w:val="24"/>
          <w:rtl/>
        </w:rPr>
        <w:t xml:space="preserve">האופניים ואופנועים שהם פזורים מסביב </w:t>
      </w:r>
    </w:p>
    <w:p w14:paraId="55FABF31" w14:textId="77777777" w:rsidR="001E2274" w:rsidRDefault="001E2274" w:rsidP="00B543FB">
      <w:pPr>
        <w:rPr>
          <w:b w:val="0"/>
          <w:bCs w:val="0"/>
          <w:caps/>
          <w:sz w:val="24"/>
          <w:szCs w:val="24"/>
          <w:rtl/>
        </w:rPr>
      </w:pPr>
    </w:p>
    <w:p w14:paraId="5638C274" w14:textId="77777777" w:rsidR="001E2274" w:rsidRDefault="00B20642" w:rsidP="00B543FB">
      <w:pPr>
        <w:rPr>
          <w:caps/>
          <w:sz w:val="24"/>
          <w:szCs w:val="24"/>
          <w:u w:val="single"/>
          <w:rtl/>
        </w:rPr>
      </w:pPr>
      <w:r w:rsidRPr="00B20642">
        <w:rPr>
          <w:rFonts w:hint="cs"/>
          <w:caps/>
          <w:sz w:val="24"/>
          <w:szCs w:val="24"/>
          <w:u w:val="single"/>
          <w:rtl/>
        </w:rPr>
        <w:t>גב</w:t>
      </w:r>
      <w:r w:rsidRPr="00B20642">
        <w:rPr>
          <w:caps/>
          <w:sz w:val="24"/>
          <w:szCs w:val="24"/>
          <w:u w:val="single"/>
          <w:rtl/>
        </w:rPr>
        <w:t>'</w:t>
      </w:r>
      <w:r w:rsidRPr="00B20642">
        <w:rPr>
          <w:rFonts w:hint="cs"/>
          <w:caps/>
          <w:sz w:val="24"/>
          <w:szCs w:val="24"/>
          <w:u w:val="single"/>
          <w:rtl/>
        </w:rPr>
        <w:t xml:space="preserve"> אביבה פלח - מתכננת בתוכנית</w:t>
      </w:r>
      <w:r w:rsidR="001E2274">
        <w:rPr>
          <w:rFonts w:hint="cs"/>
          <w:caps/>
          <w:sz w:val="24"/>
          <w:szCs w:val="24"/>
          <w:u w:val="single"/>
          <w:rtl/>
        </w:rPr>
        <w:t>:</w:t>
      </w:r>
    </w:p>
    <w:p w14:paraId="5E89AED4" w14:textId="23B79E18" w:rsidR="001E2274" w:rsidRDefault="00BC7805" w:rsidP="00B543FB">
      <w:pPr>
        <w:rPr>
          <w:b w:val="0"/>
          <w:bCs w:val="0"/>
          <w:caps/>
          <w:sz w:val="24"/>
          <w:szCs w:val="24"/>
          <w:rtl/>
        </w:rPr>
      </w:pPr>
      <w:r>
        <w:rPr>
          <w:rFonts w:hint="cs"/>
          <w:b w:val="0"/>
          <w:bCs w:val="0"/>
          <w:caps/>
          <w:sz w:val="24"/>
          <w:szCs w:val="24"/>
          <w:rtl/>
        </w:rPr>
        <w:t xml:space="preserve">תקן מתוגבר יחסית לתוכניות אחרות בעקבות תמא שבעים, יש פה תוספת מאה מקומות חניה לאופניים שהם בנוסף חניה ש, </w:t>
      </w:r>
    </w:p>
    <w:p w14:paraId="0F85A9D9" w14:textId="77777777" w:rsidR="001E2274" w:rsidRDefault="001E2274" w:rsidP="00B543FB">
      <w:pPr>
        <w:rPr>
          <w:b w:val="0"/>
          <w:bCs w:val="0"/>
          <w:caps/>
          <w:sz w:val="24"/>
          <w:szCs w:val="24"/>
          <w:rtl/>
        </w:rPr>
      </w:pPr>
    </w:p>
    <w:p w14:paraId="4AE52268" w14:textId="77777777" w:rsidR="001E2274" w:rsidRDefault="00701631" w:rsidP="00B543FB">
      <w:pPr>
        <w:rPr>
          <w:caps/>
          <w:sz w:val="24"/>
          <w:szCs w:val="24"/>
          <w:u w:val="single"/>
          <w:rtl/>
        </w:rPr>
      </w:pPr>
      <w:r w:rsidRPr="00701631">
        <w:rPr>
          <w:rFonts w:hint="cs"/>
          <w:caps/>
          <w:sz w:val="24"/>
          <w:szCs w:val="24"/>
          <w:u w:val="single"/>
          <w:rtl/>
        </w:rPr>
        <w:t>עירד - יועץ התנועה לתוכנית</w:t>
      </w:r>
      <w:r w:rsidR="001E2274">
        <w:rPr>
          <w:rFonts w:hint="cs"/>
          <w:caps/>
          <w:sz w:val="24"/>
          <w:szCs w:val="24"/>
          <w:u w:val="single"/>
          <w:rtl/>
        </w:rPr>
        <w:t>:</w:t>
      </w:r>
    </w:p>
    <w:p w14:paraId="34674CA6" w14:textId="5A88BDC5" w:rsidR="001E2274" w:rsidRDefault="00BC7805" w:rsidP="00B543FB">
      <w:pPr>
        <w:rPr>
          <w:b w:val="0"/>
          <w:bCs w:val="0"/>
          <w:caps/>
          <w:sz w:val="24"/>
          <w:szCs w:val="24"/>
          <w:rtl/>
        </w:rPr>
      </w:pPr>
      <w:r>
        <w:rPr>
          <w:rFonts w:hint="cs"/>
          <w:b w:val="0"/>
          <w:bCs w:val="0"/>
          <w:caps/>
          <w:sz w:val="24"/>
          <w:szCs w:val="24"/>
          <w:rtl/>
        </w:rPr>
        <w:t xml:space="preserve">שהתבקשנו </w:t>
      </w:r>
    </w:p>
    <w:p w14:paraId="15D1A4A7" w14:textId="77777777" w:rsidR="001E2274" w:rsidRDefault="001E2274" w:rsidP="00B543FB">
      <w:pPr>
        <w:rPr>
          <w:b w:val="0"/>
          <w:bCs w:val="0"/>
          <w:caps/>
          <w:sz w:val="24"/>
          <w:szCs w:val="24"/>
          <w:rtl/>
        </w:rPr>
      </w:pPr>
    </w:p>
    <w:p w14:paraId="01E67698" w14:textId="77777777" w:rsidR="001E2274" w:rsidRDefault="00B20642" w:rsidP="00B543FB">
      <w:pPr>
        <w:rPr>
          <w:caps/>
          <w:sz w:val="24"/>
          <w:szCs w:val="24"/>
          <w:u w:val="single"/>
          <w:rtl/>
        </w:rPr>
      </w:pPr>
      <w:r w:rsidRPr="00B20642">
        <w:rPr>
          <w:rFonts w:hint="cs"/>
          <w:caps/>
          <w:sz w:val="24"/>
          <w:szCs w:val="24"/>
          <w:u w:val="single"/>
          <w:rtl/>
        </w:rPr>
        <w:t>גב</w:t>
      </w:r>
      <w:r w:rsidRPr="00B20642">
        <w:rPr>
          <w:caps/>
          <w:sz w:val="24"/>
          <w:szCs w:val="24"/>
          <w:u w:val="single"/>
          <w:rtl/>
        </w:rPr>
        <w:t>'</w:t>
      </w:r>
      <w:r w:rsidRPr="00B20642">
        <w:rPr>
          <w:rFonts w:hint="cs"/>
          <w:caps/>
          <w:sz w:val="24"/>
          <w:szCs w:val="24"/>
          <w:u w:val="single"/>
          <w:rtl/>
        </w:rPr>
        <w:t xml:space="preserve"> אביבה פלח - מתכננת בתוכנית</w:t>
      </w:r>
      <w:r w:rsidR="001E2274">
        <w:rPr>
          <w:rFonts w:hint="cs"/>
          <w:caps/>
          <w:sz w:val="24"/>
          <w:szCs w:val="24"/>
          <w:u w:val="single"/>
          <w:rtl/>
        </w:rPr>
        <w:t>:</w:t>
      </w:r>
    </w:p>
    <w:p w14:paraId="4302F2C0" w14:textId="5365C293" w:rsidR="001E2274" w:rsidRDefault="00BC7805" w:rsidP="00B543FB">
      <w:pPr>
        <w:rPr>
          <w:b w:val="0"/>
          <w:bCs w:val="0"/>
          <w:caps/>
          <w:sz w:val="24"/>
          <w:szCs w:val="24"/>
          <w:rtl/>
        </w:rPr>
      </w:pPr>
      <w:r>
        <w:rPr>
          <w:rFonts w:hint="cs"/>
          <w:b w:val="0"/>
          <w:bCs w:val="0"/>
          <w:caps/>
          <w:sz w:val="24"/>
          <w:szCs w:val="24"/>
          <w:rtl/>
        </w:rPr>
        <w:t xml:space="preserve">בנוסף כן </w:t>
      </w:r>
    </w:p>
    <w:p w14:paraId="26A664B3" w14:textId="77777777" w:rsidR="001E2274" w:rsidRDefault="001E2274" w:rsidP="00B543FB">
      <w:pPr>
        <w:rPr>
          <w:b w:val="0"/>
          <w:bCs w:val="0"/>
          <w:caps/>
          <w:sz w:val="24"/>
          <w:szCs w:val="24"/>
          <w:rtl/>
        </w:rPr>
      </w:pPr>
    </w:p>
    <w:p w14:paraId="68B5F0A5" w14:textId="77777777" w:rsidR="001E2274" w:rsidRDefault="000A5C33" w:rsidP="00BC7805">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40ADFEA9" w14:textId="01605BFF" w:rsidR="001E2274" w:rsidRDefault="00BC7805" w:rsidP="00BC7805">
      <w:pPr>
        <w:rPr>
          <w:b w:val="0"/>
          <w:bCs w:val="0"/>
          <w:caps/>
          <w:sz w:val="24"/>
          <w:szCs w:val="24"/>
          <w:rtl/>
        </w:rPr>
      </w:pPr>
      <w:r>
        <w:rPr>
          <w:rFonts w:hint="cs"/>
          <w:b w:val="0"/>
          <w:bCs w:val="0"/>
          <w:caps/>
          <w:sz w:val="24"/>
          <w:szCs w:val="24"/>
          <w:rtl/>
        </w:rPr>
        <w:t>אוקיי</w:t>
      </w:r>
      <w:r w:rsidR="000F703D">
        <w:rPr>
          <w:rFonts w:hint="cs"/>
          <w:b w:val="0"/>
          <w:bCs w:val="0"/>
          <w:caps/>
          <w:sz w:val="24"/>
          <w:szCs w:val="24"/>
          <w:rtl/>
        </w:rPr>
        <w:t xml:space="preserve"> </w:t>
      </w:r>
      <w:r>
        <w:rPr>
          <w:rFonts w:hint="cs"/>
          <w:b w:val="0"/>
          <w:bCs w:val="0"/>
          <w:caps/>
          <w:sz w:val="24"/>
          <w:szCs w:val="24"/>
          <w:rtl/>
        </w:rPr>
        <w:t>סביבה?</w:t>
      </w:r>
    </w:p>
    <w:p w14:paraId="5871EC2F" w14:textId="77777777" w:rsidR="001E2274" w:rsidRDefault="001E2274" w:rsidP="00BC7805">
      <w:pPr>
        <w:rPr>
          <w:b w:val="0"/>
          <w:bCs w:val="0"/>
          <w:caps/>
          <w:sz w:val="24"/>
          <w:szCs w:val="24"/>
          <w:rtl/>
        </w:rPr>
      </w:pPr>
    </w:p>
    <w:p w14:paraId="29A00ED4" w14:textId="77777777" w:rsidR="001E2274" w:rsidRDefault="00B7418D" w:rsidP="00BC7805">
      <w:pPr>
        <w:rPr>
          <w:caps/>
          <w:sz w:val="24"/>
          <w:szCs w:val="24"/>
          <w:u w:val="single"/>
          <w:rtl/>
        </w:rPr>
      </w:pPr>
      <w:r w:rsidRPr="00B7418D">
        <w:rPr>
          <w:rFonts w:hint="cs"/>
          <w:caps/>
          <w:sz w:val="24"/>
          <w:szCs w:val="24"/>
          <w:u w:val="single"/>
          <w:rtl/>
        </w:rPr>
        <w:t>מר דני אוחנה - אדריכל עורך התוכנית</w:t>
      </w:r>
      <w:r w:rsidR="001E2274">
        <w:rPr>
          <w:rFonts w:hint="cs"/>
          <w:caps/>
          <w:sz w:val="24"/>
          <w:szCs w:val="24"/>
          <w:u w:val="single"/>
          <w:rtl/>
        </w:rPr>
        <w:t>:</w:t>
      </w:r>
    </w:p>
    <w:p w14:paraId="6A43AC37" w14:textId="26DDE4D2" w:rsidR="001E2274" w:rsidRDefault="00BC7805" w:rsidP="00BC7805">
      <w:pPr>
        <w:rPr>
          <w:b w:val="0"/>
          <w:bCs w:val="0"/>
          <w:caps/>
          <w:sz w:val="24"/>
          <w:szCs w:val="24"/>
          <w:rtl/>
        </w:rPr>
      </w:pPr>
      <w:r>
        <w:rPr>
          <w:rFonts w:hint="cs"/>
          <w:b w:val="0"/>
          <w:bCs w:val="0"/>
          <w:caps/>
          <w:sz w:val="24"/>
          <w:szCs w:val="24"/>
          <w:rtl/>
        </w:rPr>
        <w:t>יועץ איכות סביבה?</w:t>
      </w:r>
    </w:p>
    <w:p w14:paraId="257EBA04" w14:textId="77777777" w:rsidR="001E2274" w:rsidRDefault="001E2274" w:rsidP="00BC7805">
      <w:pPr>
        <w:rPr>
          <w:b w:val="0"/>
          <w:bCs w:val="0"/>
          <w:caps/>
          <w:sz w:val="24"/>
          <w:szCs w:val="24"/>
          <w:rtl/>
        </w:rPr>
      </w:pPr>
    </w:p>
    <w:p w14:paraId="60CD35C9" w14:textId="77777777" w:rsidR="001E2274" w:rsidRDefault="00B20642" w:rsidP="00AC50B2">
      <w:pPr>
        <w:rPr>
          <w:caps/>
          <w:sz w:val="24"/>
          <w:szCs w:val="24"/>
          <w:u w:val="single"/>
          <w:rtl/>
        </w:rPr>
      </w:pPr>
      <w:r w:rsidRPr="00B20642">
        <w:rPr>
          <w:rFonts w:hint="cs"/>
          <w:caps/>
          <w:sz w:val="24"/>
          <w:szCs w:val="24"/>
          <w:u w:val="single"/>
          <w:rtl/>
        </w:rPr>
        <w:t>גב</w:t>
      </w:r>
      <w:r w:rsidRPr="00B20642">
        <w:rPr>
          <w:caps/>
          <w:sz w:val="24"/>
          <w:szCs w:val="24"/>
          <w:u w:val="single"/>
          <w:rtl/>
        </w:rPr>
        <w:t>'</w:t>
      </w:r>
      <w:r w:rsidRPr="00B20642">
        <w:rPr>
          <w:rFonts w:hint="cs"/>
          <w:caps/>
          <w:sz w:val="24"/>
          <w:szCs w:val="24"/>
          <w:u w:val="single"/>
          <w:rtl/>
        </w:rPr>
        <w:t xml:space="preserve"> אביבה פלח - מתכננת בתוכנית</w:t>
      </w:r>
      <w:r w:rsidR="001E2274">
        <w:rPr>
          <w:rFonts w:hint="cs"/>
          <w:caps/>
          <w:sz w:val="24"/>
          <w:szCs w:val="24"/>
          <w:u w:val="single"/>
          <w:rtl/>
        </w:rPr>
        <w:t>:</w:t>
      </w:r>
    </w:p>
    <w:p w14:paraId="4FE07523" w14:textId="7C6599E1" w:rsidR="001E2274" w:rsidRDefault="00BC7805" w:rsidP="00AC50B2">
      <w:pPr>
        <w:rPr>
          <w:b w:val="0"/>
          <w:bCs w:val="0"/>
          <w:caps/>
          <w:sz w:val="24"/>
          <w:szCs w:val="24"/>
          <w:rtl/>
        </w:rPr>
      </w:pPr>
      <w:r>
        <w:rPr>
          <w:rFonts w:hint="cs"/>
          <w:b w:val="0"/>
          <w:bCs w:val="0"/>
          <w:caps/>
          <w:sz w:val="24"/>
          <w:szCs w:val="24"/>
          <w:rtl/>
        </w:rPr>
        <w:t>כן רמי נמצא</w:t>
      </w:r>
    </w:p>
    <w:p w14:paraId="09B2F75C" w14:textId="77777777" w:rsidR="001E2274" w:rsidRDefault="001E2274" w:rsidP="00AC50B2">
      <w:pPr>
        <w:rPr>
          <w:b w:val="0"/>
          <w:bCs w:val="0"/>
          <w:caps/>
          <w:sz w:val="24"/>
          <w:szCs w:val="24"/>
          <w:rtl/>
        </w:rPr>
      </w:pPr>
    </w:p>
    <w:p w14:paraId="6AAAD29F" w14:textId="77777777" w:rsidR="001E2274" w:rsidRDefault="00BA49D1" w:rsidP="00AC50B2">
      <w:pPr>
        <w:rPr>
          <w:caps/>
          <w:sz w:val="24"/>
          <w:szCs w:val="24"/>
          <w:u w:val="single"/>
          <w:rtl/>
        </w:rPr>
      </w:pPr>
      <w:r w:rsidRPr="00BA49D1">
        <w:rPr>
          <w:rFonts w:hint="cs"/>
          <w:caps/>
          <w:sz w:val="24"/>
          <w:szCs w:val="24"/>
          <w:u w:val="single"/>
          <w:rtl/>
        </w:rPr>
        <w:t>מר רם מתן - יועץ הסביבה לתוכנית</w:t>
      </w:r>
      <w:r w:rsidR="001E2274">
        <w:rPr>
          <w:rFonts w:hint="cs"/>
          <w:caps/>
          <w:sz w:val="24"/>
          <w:szCs w:val="24"/>
          <w:u w:val="single"/>
          <w:rtl/>
        </w:rPr>
        <w:t>:</w:t>
      </w:r>
    </w:p>
    <w:p w14:paraId="5EBC85C7" w14:textId="3B955356" w:rsidR="001E2274" w:rsidRDefault="00AC50B2" w:rsidP="00AC50B2">
      <w:pPr>
        <w:rPr>
          <w:b w:val="0"/>
          <w:bCs w:val="0"/>
          <w:caps/>
          <w:sz w:val="24"/>
          <w:szCs w:val="24"/>
          <w:rtl/>
        </w:rPr>
      </w:pPr>
      <w:r>
        <w:rPr>
          <w:rFonts w:hint="cs"/>
          <w:b w:val="0"/>
          <w:bCs w:val="0"/>
          <w:caps/>
          <w:sz w:val="24"/>
          <w:szCs w:val="24"/>
          <w:rtl/>
        </w:rPr>
        <w:t>כן אז סמוך אלינו יש תחנת דלק,</w:t>
      </w:r>
      <w:r w:rsidR="000F703D">
        <w:rPr>
          <w:rFonts w:hint="cs"/>
          <w:b w:val="0"/>
          <w:bCs w:val="0"/>
          <w:caps/>
          <w:sz w:val="24"/>
          <w:szCs w:val="24"/>
          <w:rtl/>
        </w:rPr>
        <w:t xml:space="preserve"> </w:t>
      </w:r>
      <w:r>
        <w:rPr>
          <w:rFonts w:hint="cs"/>
          <w:b w:val="0"/>
          <w:bCs w:val="0"/>
          <w:caps/>
          <w:sz w:val="24"/>
          <w:szCs w:val="24"/>
          <w:rtl/>
        </w:rPr>
        <w:t xml:space="preserve"> ... התדלוק הקרובה ביותר שמחייבת מדידה נמצאת במרחק של כעשרים ושמונה מטר, הלאה בהתאם להנחיות של תמא שמונה עשרה ארבע על השינויים שלה נדרש מרחק של לפחות ארבעים מטר, בהתאם להקלות מ, קו בניין. התמא מאפשרת גם מדידה אנכית אלכסונית לשטח השימוש הרגיש, אנחנו החל מקומה עשרים ושלוש מגורים, כך שהמרחק הנמדד הוא קצת פחות ממאה מטרים מה שבהחלט עומד בהנחיות התמא ואין מגבלות למקם שימושים שימושי מגורים במיקום שאנחנו מיקמנו אותם. לגבי השטחי ציבור בתוכנית </w:t>
      </w:r>
      <w:r w:rsidR="003358A5">
        <w:rPr>
          <w:rFonts w:hint="cs"/>
          <w:b w:val="0"/>
          <w:bCs w:val="0"/>
          <w:caps/>
          <w:sz w:val="24"/>
          <w:szCs w:val="24"/>
          <w:rtl/>
        </w:rPr>
        <w:t xml:space="preserve">באופן עקרוני יש את המגבלה טווח של שמונים מטר והתוכנית לא עומדת בה כך שמבנה ה, כך ששימושי הציבור שנמצאים בקומות התחתונות לא יוכלו לאכלס שימושי חינוך, עם - זאת התמא מאפשרת גם, </w:t>
      </w:r>
    </w:p>
    <w:p w14:paraId="31C837F9" w14:textId="77777777" w:rsidR="001E2274" w:rsidRDefault="001E2274" w:rsidP="00AC50B2">
      <w:pPr>
        <w:rPr>
          <w:b w:val="0"/>
          <w:bCs w:val="0"/>
          <w:caps/>
          <w:sz w:val="24"/>
          <w:szCs w:val="24"/>
          <w:rtl/>
        </w:rPr>
      </w:pPr>
    </w:p>
    <w:p w14:paraId="76F9C1D6" w14:textId="77777777" w:rsidR="001E2274" w:rsidRDefault="00E5536A" w:rsidP="00AC50B2">
      <w:pPr>
        <w:rPr>
          <w:caps/>
          <w:sz w:val="24"/>
          <w:szCs w:val="24"/>
          <w:u w:val="single"/>
          <w:rtl/>
        </w:rPr>
      </w:pPr>
      <w:r w:rsidRPr="00E5536A">
        <w:rPr>
          <w:rFonts w:hint="cs"/>
          <w:caps/>
          <w:sz w:val="24"/>
          <w:szCs w:val="24"/>
          <w:u w:val="single"/>
          <w:rtl/>
        </w:rPr>
        <w:t>גב</w:t>
      </w:r>
      <w:r w:rsidRPr="00E5536A">
        <w:rPr>
          <w:caps/>
          <w:sz w:val="24"/>
          <w:szCs w:val="24"/>
          <w:u w:val="single"/>
          <w:rtl/>
        </w:rPr>
        <w:t>'</w:t>
      </w:r>
      <w:r w:rsidRPr="00E5536A">
        <w:rPr>
          <w:rFonts w:hint="cs"/>
          <w:caps/>
          <w:sz w:val="24"/>
          <w:szCs w:val="24"/>
          <w:u w:val="single"/>
          <w:rtl/>
        </w:rPr>
        <w:t xml:space="preserve"> רוני גרניט - נציגת משרד הבריאות בוועדה המחוזית</w:t>
      </w:r>
      <w:r w:rsidR="001E2274">
        <w:rPr>
          <w:rFonts w:hint="cs"/>
          <w:caps/>
          <w:sz w:val="24"/>
          <w:szCs w:val="24"/>
          <w:u w:val="single"/>
          <w:rtl/>
        </w:rPr>
        <w:t>:</w:t>
      </w:r>
    </w:p>
    <w:p w14:paraId="74849237" w14:textId="365F096F" w:rsidR="001E2274" w:rsidRDefault="003358A5" w:rsidP="00AC50B2">
      <w:pPr>
        <w:rPr>
          <w:b w:val="0"/>
          <w:bCs w:val="0"/>
          <w:caps/>
          <w:sz w:val="24"/>
          <w:szCs w:val="24"/>
          <w:rtl/>
        </w:rPr>
      </w:pPr>
      <w:r>
        <w:rPr>
          <w:rFonts w:hint="cs"/>
          <w:b w:val="0"/>
          <w:bCs w:val="0"/>
          <w:caps/>
          <w:sz w:val="24"/>
          <w:szCs w:val="24"/>
          <w:rtl/>
        </w:rPr>
        <w:t xml:space="preserve">אתה יודע שבהוראות התוכנית </w:t>
      </w:r>
    </w:p>
    <w:p w14:paraId="69182418" w14:textId="77777777" w:rsidR="001E2274" w:rsidRDefault="001E2274" w:rsidP="00AC50B2">
      <w:pPr>
        <w:rPr>
          <w:b w:val="0"/>
          <w:bCs w:val="0"/>
          <w:caps/>
          <w:sz w:val="24"/>
          <w:szCs w:val="24"/>
          <w:rtl/>
        </w:rPr>
      </w:pPr>
    </w:p>
    <w:p w14:paraId="7458F1F0" w14:textId="77777777" w:rsidR="001E2274" w:rsidRDefault="00BA49D1" w:rsidP="003358A5">
      <w:pPr>
        <w:rPr>
          <w:caps/>
          <w:sz w:val="24"/>
          <w:szCs w:val="24"/>
          <w:u w:val="single"/>
          <w:rtl/>
        </w:rPr>
      </w:pPr>
      <w:r w:rsidRPr="00BA49D1">
        <w:rPr>
          <w:rFonts w:hint="cs"/>
          <w:caps/>
          <w:sz w:val="24"/>
          <w:szCs w:val="24"/>
          <w:u w:val="single"/>
          <w:rtl/>
        </w:rPr>
        <w:t>מר רם מתן - יועץ הסביבה לתוכנית</w:t>
      </w:r>
      <w:r w:rsidR="001E2274">
        <w:rPr>
          <w:rFonts w:hint="cs"/>
          <w:caps/>
          <w:sz w:val="24"/>
          <w:szCs w:val="24"/>
          <w:u w:val="single"/>
          <w:rtl/>
        </w:rPr>
        <w:t>:</w:t>
      </w:r>
    </w:p>
    <w:p w14:paraId="0E543A05" w14:textId="668E18C4" w:rsidR="001E2274" w:rsidRDefault="003358A5" w:rsidP="003358A5">
      <w:pPr>
        <w:rPr>
          <w:b w:val="0"/>
          <w:bCs w:val="0"/>
          <w:caps/>
          <w:sz w:val="24"/>
          <w:szCs w:val="24"/>
          <w:rtl/>
        </w:rPr>
      </w:pPr>
      <w:r>
        <w:rPr>
          <w:rFonts w:hint="cs"/>
          <w:b w:val="0"/>
          <w:bCs w:val="0"/>
          <w:caps/>
          <w:sz w:val="24"/>
          <w:szCs w:val="24"/>
          <w:rtl/>
        </w:rPr>
        <w:t xml:space="preserve">התמא מאפשרת גם בבקשה את השקף הבא </w:t>
      </w:r>
    </w:p>
    <w:p w14:paraId="5E2DA859" w14:textId="77777777" w:rsidR="001E2274" w:rsidRDefault="001E2274" w:rsidP="003358A5">
      <w:pPr>
        <w:rPr>
          <w:b w:val="0"/>
          <w:bCs w:val="0"/>
          <w:caps/>
          <w:sz w:val="24"/>
          <w:szCs w:val="24"/>
          <w:rtl/>
        </w:rPr>
      </w:pPr>
    </w:p>
    <w:p w14:paraId="1320E45A" w14:textId="77777777" w:rsidR="001E2274" w:rsidRDefault="003109B2" w:rsidP="003358A5">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4D139A76" w14:textId="1346831E" w:rsidR="001E2274" w:rsidRDefault="003358A5" w:rsidP="003358A5">
      <w:pPr>
        <w:rPr>
          <w:b w:val="0"/>
          <w:bCs w:val="0"/>
          <w:caps/>
          <w:sz w:val="24"/>
          <w:szCs w:val="24"/>
          <w:rtl/>
        </w:rPr>
      </w:pPr>
      <w:r>
        <w:rPr>
          <w:rFonts w:hint="cs"/>
          <w:b w:val="0"/>
          <w:bCs w:val="0"/>
          <w:caps/>
          <w:sz w:val="24"/>
          <w:szCs w:val="24"/>
          <w:rtl/>
        </w:rPr>
        <w:t xml:space="preserve">שימושים רגישים </w:t>
      </w:r>
    </w:p>
    <w:p w14:paraId="18A0534C" w14:textId="77777777" w:rsidR="001E2274" w:rsidRDefault="001E2274" w:rsidP="003358A5">
      <w:pPr>
        <w:rPr>
          <w:b w:val="0"/>
          <w:bCs w:val="0"/>
          <w:caps/>
          <w:sz w:val="24"/>
          <w:szCs w:val="24"/>
          <w:rtl/>
        </w:rPr>
      </w:pPr>
    </w:p>
    <w:p w14:paraId="40E371E3" w14:textId="77777777" w:rsidR="001E2274" w:rsidRDefault="00E5536A" w:rsidP="003358A5">
      <w:pPr>
        <w:rPr>
          <w:caps/>
          <w:sz w:val="24"/>
          <w:szCs w:val="24"/>
          <w:u w:val="single"/>
          <w:rtl/>
        </w:rPr>
      </w:pPr>
      <w:r w:rsidRPr="00E5536A">
        <w:rPr>
          <w:rFonts w:hint="cs"/>
          <w:caps/>
          <w:sz w:val="24"/>
          <w:szCs w:val="24"/>
          <w:u w:val="single"/>
          <w:rtl/>
        </w:rPr>
        <w:t>גב</w:t>
      </w:r>
      <w:r w:rsidRPr="00E5536A">
        <w:rPr>
          <w:caps/>
          <w:sz w:val="24"/>
          <w:szCs w:val="24"/>
          <w:u w:val="single"/>
          <w:rtl/>
        </w:rPr>
        <w:t>'</w:t>
      </w:r>
      <w:r w:rsidRPr="00E5536A">
        <w:rPr>
          <w:rFonts w:hint="cs"/>
          <w:caps/>
          <w:sz w:val="24"/>
          <w:szCs w:val="24"/>
          <w:u w:val="single"/>
          <w:rtl/>
        </w:rPr>
        <w:t xml:space="preserve"> רוני גרניט - נציגת משרד הבריאות בוועדה המחוזית</w:t>
      </w:r>
      <w:r w:rsidR="001E2274">
        <w:rPr>
          <w:rFonts w:hint="cs"/>
          <w:caps/>
          <w:sz w:val="24"/>
          <w:szCs w:val="24"/>
          <w:u w:val="single"/>
          <w:rtl/>
        </w:rPr>
        <w:t>:</w:t>
      </w:r>
    </w:p>
    <w:p w14:paraId="2B899087" w14:textId="6FE50AFD" w:rsidR="001E2274" w:rsidRDefault="003358A5" w:rsidP="003358A5">
      <w:pPr>
        <w:rPr>
          <w:b w:val="0"/>
          <w:bCs w:val="0"/>
          <w:caps/>
          <w:sz w:val="24"/>
          <w:szCs w:val="24"/>
          <w:rtl/>
        </w:rPr>
      </w:pPr>
      <w:r>
        <w:rPr>
          <w:rFonts w:hint="cs"/>
          <w:b w:val="0"/>
          <w:bCs w:val="0"/>
          <w:caps/>
          <w:sz w:val="24"/>
          <w:szCs w:val="24"/>
          <w:rtl/>
        </w:rPr>
        <w:lastRenderedPageBreak/>
        <w:t>ב, בהוראות התוכנית שלכם ב ...</w:t>
      </w:r>
    </w:p>
    <w:p w14:paraId="59A852D7" w14:textId="77777777" w:rsidR="001E2274" w:rsidRDefault="001E2274" w:rsidP="003358A5">
      <w:pPr>
        <w:rPr>
          <w:b w:val="0"/>
          <w:bCs w:val="0"/>
          <w:caps/>
          <w:sz w:val="24"/>
          <w:szCs w:val="24"/>
          <w:rtl/>
        </w:rPr>
      </w:pPr>
    </w:p>
    <w:p w14:paraId="1D5012C9" w14:textId="77777777" w:rsidR="001E2274" w:rsidRDefault="003109B2" w:rsidP="003358A5">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74638048" w14:textId="7094F38B" w:rsidR="001E2274" w:rsidRDefault="003358A5" w:rsidP="003358A5">
      <w:pPr>
        <w:rPr>
          <w:b w:val="0"/>
          <w:bCs w:val="0"/>
          <w:caps/>
          <w:sz w:val="24"/>
          <w:szCs w:val="24"/>
          <w:rtl/>
        </w:rPr>
      </w:pPr>
      <w:r>
        <w:rPr>
          <w:rFonts w:hint="cs"/>
          <w:b w:val="0"/>
          <w:bCs w:val="0"/>
          <w:caps/>
          <w:sz w:val="24"/>
          <w:szCs w:val="24"/>
          <w:rtl/>
        </w:rPr>
        <w:t>כל שימוש רגיש ...</w:t>
      </w:r>
    </w:p>
    <w:p w14:paraId="297EDFD8" w14:textId="77777777" w:rsidR="001E2274" w:rsidRDefault="001E2274" w:rsidP="003358A5">
      <w:pPr>
        <w:rPr>
          <w:b w:val="0"/>
          <w:bCs w:val="0"/>
          <w:caps/>
          <w:sz w:val="24"/>
          <w:szCs w:val="24"/>
          <w:rtl/>
        </w:rPr>
      </w:pPr>
    </w:p>
    <w:p w14:paraId="64FF3A6D" w14:textId="77777777" w:rsidR="001E2274" w:rsidRDefault="00BA49D1" w:rsidP="003358A5">
      <w:pPr>
        <w:rPr>
          <w:caps/>
          <w:sz w:val="24"/>
          <w:szCs w:val="24"/>
          <w:u w:val="single"/>
          <w:rtl/>
        </w:rPr>
      </w:pPr>
      <w:r w:rsidRPr="00BA49D1">
        <w:rPr>
          <w:rFonts w:hint="cs"/>
          <w:caps/>
          <w:sz w:val="24"/>
          <w:szCs w:val="24"/>
          <w:u w:val="single"/>
          <w:rtl/>
        </w:rPr>
        <w:t>מר רם מתן - יועץ הסביבה לתוכנית</w:t>
      </w:r>
      <w:r w:rsidR="001E2274">
        <w:rPr>
          <w:rFonts w:hint="cs"/>
          <w:caps/>
          <w:sz w:val="24"/>
          <w:szCs w:val="24"/>
          <w:u w:val="single"/>
          <w:rtl/>
        </w:rPr>
        <w:t>:</w:t>
      </w:r>
    </w:p>
    <w:p w14:paraId="0D818D80" w14:textId="23ED6317" w:rsidR="001E2274" w:rsidRDefault="003358A5" w:rsidP="003358A5">
      <w:pPr>
        <w:rPr>
          <w:b w:val="0"/>
          <w:bCs w:val="0"/>
          <w:caps/>
          <w:sz w:val="24"/>
          <w:szCs w:val="24"/>
          <w:rtl/>
        </w:rPr>
      </w:pPr>
      <w:r>
        <w:rPr>
          <w:rFonts w:hint="cs"/>
          <w:b w:val="0"/>
          <w:bCs w:val="0"/>
          <w:caps/>
          <w:sz w:val="24"/>
          <w:szCs w:val="24"/>
          <w:rtl/>
        </w:rPr>
        <w:t xml:space="preserve">נכון עם - זאת התמא </w:t>
      </w:r>
    </w:p>
    <w:p w14:paraId="035E1DDD" w14:textId="77777777" w:rsidR="001E2274" w:rsidRDefault="001E2274" w:rsidP="003358A5">
      <w:pPr>
        <w:rPr>
          <w:b w:val="0"/>
          <w:bCs w:val="0"/>
          <w:caps/>
          <w:sz w:val="24"/>
          <w:szCs w:val="24"/>
          <w:rtl/>
        </w:rPr>
      </w:pPr>
    </w:p>
    <w:p w14:paraId="4CFBD3EC" w14:textId="77777777" w:rsidR="001E2274" w:rsidRDefault="00E5536A" w:rsidP="003358A5">
      <w:pPr>
        <w:rPr>
          <w:caps/>
          <w:sz w:val="24"/>
          <w:szCs w:val="24"/>
          <w:u w:val="single"/>
          <w:rtl/>
        </w:rPr>
      </w:pPr>
      <w:r w:rsidRPr="00E5536A">
        <w:rPr>
          <w:rFonts w:hint="cs"/>
          <w:caps/>
          <w:sz w:val="24"/>
          <w:szCs w:val="24"/>
          <w:u w:val="single"/>
          <w:rtl/>
        </w:rPr>
        <w:t>גב</w:t>
      </w:r>
      <w:r w:rsidRPr="00E5536A">
        <w:rPr>
          <w:caps/>
          <w:sz w:val="24"/>
          <w:szCs w:val="24"/>
          <w:u w:val="single"/>
          <w:rtl/>
        </w:rPr>
        <w:t>'</w:t>
      </w:r>
      <w:r w:rsidRPr="00E5536A">
        <w:rPr>
          <w:rFonts w:hint="cs"/>
          <w:caps/>
          <w:sz w:val="24"/>
          <w:szCs w:val="24"/>
          <w:u w:val="single"/>
          <w:rtl/>
        </w:rPr>
        <w:t xml:space="preserve"> רוני גרניט - נציגת משרד הבריאות בוועדה המחוזית</w:t>
      </w:r>
      <w:r w:rsidR="001E2274">
        <w:rPr>
          <w:rFonts w:hint="cs"/>
          <w:caps/>
          <w:sz w:val="24"/>
          <w:szCs w:val="24"/>
          <w:u w:val="single"/>
          <w:rtl/>
        </w:rPr>
        <w:t>:</w:t>
      </w:r>
    </w:p>
    <w:p w14:paraId="38F1481B" w14:textId="2E7155F8" w:rsidR="001E2274" w:rsidRDefault="003358A5" w:rsidP="003358A5">
      <w:pPr>
        <w:rPr>
          <w:b w:val="0"/>
          <w:bCs w:val="0"/>
          <w:caps/>
          <w:sz w:val="24"/>
          <w:szCs w:val="24"/>
          <w:rtl/>
        </w:rPr>
      </w:pPr>
      <w:r>
        <w:rPr>
          <w:rFonts w:hint="cs"/>
          <w:b w:val="0"/>
          <w:bCs w:val="0"/>
          <w:caps/>
          <w:sz w:val="24"/>
          <w:szCs w:val="24"/>
          <w:rtl/>
        </w:rPr>
        <w:t xml:space="preserve">סליחה </w:t>
      </w:r>
    </w:p>
    <w:p w14:paraId="4CAC6A32" w14:textId="77777777" w:rsidR="001E2274" w:rsidRDefault="001E2274" w:rsidP="003358A5">
      <w:pPr>
        <w:rPr>
          <w:b w:val="0"/>
          <w:bCs w:val="0"/>
          <w:caps/>
          <w:sz w:val="24"/>
          <w:szCs w:val="24"/>
          <w:rtl/>
        </w:rPr>
      </w:pPr>
    </w:p>
    <w:p w14:paraId="7080DA58" w14:textId="77777777" w:rsidR="001E2274" w:rsidRDefault="00BA49D1" w:rsidP="003358A5">
      <w:pPr>
        <w:rPr>
          <w:caps/>
          <w:sz w:val="24"/>
          <w:szCs w:val="24"/>
          <w:u w:val="single"/>
          <w:rtl/>
        </w:rPr>
      </w:pPr>
      <w:r w:rsidRPr="00BA49D1">
        <w:rPr>
          <w:rFonts w:hint="cs"/>
          <w:caps/>
          <w:sz w:val="24"/>
          <w:szCs w:val="24"/>
          <w:u w:val="single"/>
          <w:rtl/>
        </w:rPr>
        <w:t>מר רם מתן - יועץ הסביבה לתוכנית</w:t>
      </w:r>
      <w:r w:rsidR="001E2274">
        <w:rPr>
          <w:rFonts w:hint="cs"/>
          <w:caps/>
          <w:sz w:val="24"/>
          <w:szCs w:val="24"/>
          <w:u w:val="single"/>
          <w:rtl/>
        </w:rPr>
        <w:t>:</w:t>
      </w:r>
    </w:p>
    <w:p w14:paraId="75D7D36B" w14:textId="73FDF3DA" w:rsidR="001E2274" w:rsidRDefault="003358A5" w:rsidP="003358A5">
      <w:pPr>
        <w:rPr>
          <w:b w:val="0"/>
          <w:bCs w:val="0"/>
          <w:caps/>
          <w:sz w:val="24"/>
          <w:szCs w:val="24"/>
          <w:rtl/>
        </w:rPr>
      </w:pPr>
      <w:r>
        <w:rPr>
          <w:rFonts w:hint="cs"/>
          <w:b w:val="0"/>
          <w:bCs w:val="0"/>
          <w:caps/>
          <w:sz w:val="24"/>
          <w:szCs w:val="24"/>
          <w:rtl/>
        </w:rPr>
        <w:t>מאפשרת הקלה של עד עשרה אחוז ...</w:t>
      </w:r>
    </w:p>
    <w:p w14:paraId="0D72E1E0" w14:textId="77777777" w:rsidR="001E2274" w:rsidRDefault="001E2274" w:rsidP="003358A5">
      <w:pPr>
        <w:rPr>
          <w:b w:val="0"/>
          <w:bCs w:val="0"/>
          <w:caps/>
          <w:sz w:val="24"/>
          <w:szCs w:val="24"/>
          <w:rtl/>
        </w:rPr>
      </w:pPr>
    </w:p>
    <w:p w14:paraId="6FDD25DF" w14:textId="77777777" w:rsidR="001E2274" w:rsidRDefault="00935F0D" w:rsidP="003358A5">
      <w:pPr>
        <w:rPr>
          <w:caps/>
          <w:sz w:val="24"/>
          <w:szCs w:val="24"/>
          <w:u w:val="single"/>
          <w:rtl/>
        </w:rPr>
      </w:pPr>
      <w:r w:rsidRPr="00935F0D">
        <w:rPr>
          <w:rFonts w:hint="cs"/>
          <w:caps/>
          <w:sz w:val="24"/>
          <w:szCs w:val="24"/>
          <w:u w:val="single"/>
          <w:rtl/>
        </w:rPr>
        <w:t>גב</w:t>
      </w:r>
      <w:r w:rsidRPr="00935F0D">
        <w:rPr>
          <w:caps/>
          <w:sz w:val="24"/>
          <w:szCs w:val="24"/>
          <w:u w:val="single"/>
          <w:rtl/>
        </w:rPr>
        <w:t>'</w:t>
      </w:r>
      <w:r w:rsidRPr="00935F0D">
        <w:rPr>
          <w:rFonts w:hint="cs"/>
          <w:caps/>
          <w:sz w:val="24"/>
          <w:szCs w:val="24"/>
          <w:u w:val="single"/>
          <w:rtl/>
        </w:rPr>
        <w:t xml:space="preserve"> מירב בליימן שבתאי - נציגת לשכת התכנון</w:t>
      </w:r>
      <w:r w:rsidR="001E2274">
        <w:rPr>
          <w:rFonts w:hint="cs"/>
          <w:caps/>
          <w:sz w:val="24"/>
          <w:szCs w:val="24"/>
          <w:u w:val="single"/>
          <w:rtl/>
        </w:rPr>
        <w:t>:</w:t>
      </w:r>
    </w:p>
    <w:p w14:paraId="2EEB6815" w14:textId="1A454E65" w:rsidR="001E2274" w:rsidRDefault="003358A5" w:rsidP="003358A5">
      <w:pPr>
        <w:rPr>
          <w:b w:val="0"/>
          <w:bCs w:val="0"/>
          <w:caps/>
          <w:sz w:val="24"/>
          <w:szCs w:val="24"/>
          <w:rtl/>
        </w:rPr>
      </w:pPr>
      <w:r>
        <w:rPr>
          <w:rFonts w:hint="cs"/>
          <w:b w:val="0"/>
          <w:bCs w:val="0"/>
          <w:caps/>
          <w:sz w:val="24"/>
          <w:szCs w:val="24"/>
          <w:rtl/>
        </w:rPr>
        <w:t>שניה רגע שניה</w:t>
      </w:r>
      <w:r w:rsidR="000F703D">
        <w:rPr>
          <w:rFonts w:hint="cs"/>
          <w:b w:val="0"/>
          <w:bCs w:val="0"/>
          <w:caps/>
          <w:sz w:val="24"/>
          <w:szCs w:val="24"/>
          <w:rtl/>
        </w:rPr>
        <w:t xml:space="preserve"> </w:t>
      </w:r>
      <w:r>
        <w:rPr>
          <w:rFonts w:hint="cs"/>
          <w:b w:val="0"/>
          <w:bCs w:val="0"/>
          <w:caps/>
          <w:sz w:val="24"/>
          <w:szCs w:val="24"/>
          <w:rtl/>
        </w:rPr>
        <w:t>...</w:t>
      </w:r>
      <w:r w:rsidR="000F703D">
        <w:rPr>
          <w:rFonts w:hint="cs"/>
          <w:b w:val="0"/>
          <w:bCs w:val="0"/>
          <w:caps/>
          <w:sz w:val="24"/>
          <w:szCs w:val="24"/>
          <w:rtl/>
        </w:rPr>
        <w:t xml:space="preserve"> </w:t>
      </w:r>
      <w:r>
        <w:rPr>
          <w:rFonts w:hint="cs"/>
          <w:b w:val="0"/>
          <w:bCs w:val="0"/>
          <w:caps/>
          <w:sz w:val="24"/>
          <w:szCs w:val="24"/>
          <w:rtl/>
        </w:rPr>
        <w:t xml:space="preserve">שניה </w:t>
      </w:r>
    </w:p>
    <w:p w14:paraId="0B4FFC76" w14:textId="77777777" w:rsidR="001E2274" w:rsidRDefault="001E2274" w:rsidP="003358A5">
      <w:pPr>
        <w:rPr>
          <w:b w:val="0"/>
          <w:bCs w:val="0"/>
          <w:caps/>
          <w:sz w:val="24"/>
          <w:szCs w:val="24"/>
          <w:rtl/>
        </w:rPr>
      </w:pPr>
    </w:p>
    <w:p w14:paraId="10123AF9" w14:textId="77777777" w:rsidR="001E2274" w:rsidRDefault="00E5536A" w:rsidP="003358A5">
      <w:pPr>
        <w:rPr>
          <w:caps/>
          <w:sz w:val="24"/>
          <w:szCs w:val="24"/>
          <w:u w:val="single"/>
          <w:rtl/>
        </w:rPr>
      </w:pPr>
      <w:r w:rsidRPr="00E5536A">
        <w:rPr>
          <w:rFonts w:hint="cs"/>
          <w:caps/>
          <w:sz w:val="24"/>
          <w:szCs w:val="24"/>
          <w:u w:val="single"/>
          <w:rtl/>
        </w:rPr>
        <w:t>גב</w:t>
      </w:r>
      <w:r w:rsidRPr="00E5536A">
        <w:rPr>
          <w:caps/>
          <w:sz w:val="24"/>
          <w:szCs w:val="24"/>
          <w:u w:val="single"/>
          <w:rtl/>
        </w:rPr>
        <w:t>'</w:t>
      </w:r>
      <w:r w:rsidRPr="00E5536A">
        <w:rPr>
          <w:rFonts w:hint="cs"/>
          <w:caps/>
          <w:sz w:val="24"/>
          <w:szCs w:val="24"/>
          <w:u w:val="single"/>
          <w:rtl/>
        </w:rPr>
        <w:t xml:space="preserve"> רוני גרניט - נציגת משרד הבריאות בוועדה המחוזית</w:t>
      </w:r>
      <w:r w:rsidR="001E2274">
        <w:rPr>
          <w:rFonts w:hint="cs"/>
          <w:caps/>
          <w:sz w:val="24"/>
          <w:szCs w:val="24"/>
          <w:u w:val="single"/>
          <w:rtl/>
        </w:rPr>
        <w:t>:</w:t>
      </w:r>
    </w:p>
    <w:p w14:paraId="04779353" w14:textId="1202CA29" w:rsidR="001E2274" w:rsidRDefault="003358A5" w:rsidP="003358A5">
      <w:pPr>
        <w:rPr>
          <w:b w:val="0"/>
          <w:bCs w:val="0"/>
          <w:caps/>
          <w:sz w:val="24"/>
          <w:szCs w:val="24"/>
          <w:rtl/>
        </w:rPr>
      </w:pPr>
      <w:r>
        <w:rPr>
          <w:rFonts w:hint="cs"/>
          <w:b w:val="0"/>
          <w:bCs w:val="0"/>
          <w:caps/>
          <w:sz w:val="24"/>
          <w:szCs w:val="24"/>
          <w:rtl/>
        </w:rPr>
        <w:t xml:space="preserve">רם, רם, </w:t>
      </w:r>
    </w:p>
    <w:p w14:paraId="1694E32E" w14:textId="77777777" w:rsidR="001E2274" w:rsidRDefault="001E2274" w:rsidP="003358A5">
      <w:pPr>
        <w:rPr>
          <w:b w:val="0"/>
          <w:bCs w:val="0"/>
          <w:caps/>
          <w:sz w:val="24"/>
          <w:szCs w:val="24"/>
          <w:rtl/>
        </w:rPr>
      </w:pPr>
    </w:p>
    <w:p w14:paraId="4350D397" w14:textId="77777777" w:rsidR="001E2274" w:rsidRDefault="00BA49D1" w:rsidP="003358A5">
      <w:pPr>
        <w:rPr>
          <w:caps/>
          <w:sz w:val="24"/>
          <w:szCs w:val="24"/>
          <w:u w:val="single"/>
          <w:rtl/>
        </w:rPr>
      </w:pPr>
      <w:r w:rsidRPr="00BA49D1">
        <w:rPr>
          <w:rFonts w:hint="cs"/>
          <w:caps/>
          <w:sz w:val="24"/>
          <w:szCs w:val="24"/>
          <w:u w:val="single"/>
          <w:rtl/>
        </w:rPr>
        <w:t>מר רם מתן - יועץ הסביבה לתוכנית</w:t>
      </w:r>
      <w:r w:rsidR="001E2274">
        <w:rPr>
          <w:rFonts w:hint="cs"/>
          <w:caps/>
          <w:sz w:val="24"/>
          <w:szCs w:val="24"/>
          <w:u w:val="single"/>
          <w:rtl/>
        </w:rPr>
        <w:t>:</w:t>
      </w:r>
    </w:p>
    <w:p w14:paraId="4A687CEA" w14:textId="266D1F27" w:rsidR="001E2274" w:rsidRDefault="003358A5" w:rsidP="003358A5">
      <w:pPr>
        <w:rPr>
          <w:b w:val="0"/>
          <w:bCs w:val="0"/>
          <w:caps/>
          <w:sz w:val="24"/>
          <w:szCs w:val="24"/>
          <w:rtl/>
        </w:rPr>
      </w:pPr>
      <w:r>
        <w:rPr>
          <w:rFonts w:hint="cs"/>
          <w:b w:val="0"/>
          <w:bCs w:val="0"/>
          <w:caps/>
          <w:sz w:val="24"/>
          <w:szCs w:val="24"/>
          <w:rtl/>
        </w:rPr>
        <w:t>... אחד של שבעים ושתיים מטר, סימנו פה את הרדיוסים כך ש ...</w:t>
      </w:r>
    </w:p>
    <w:p w14:paraId="68DC2AE8" w14:textId="77777777" w:rsidR="001E2274" w:rsidRDefault="001E2274" w:rsidP="003358A5">
      <w:pPr>
        <w:rPr>
          <w:b w:val="0"/>
          <w:bCs w:val="0"/>
          <w:caps/>
          <w:sz w:val="24"/>
          <w:szCs w:val="24"/>
          <w:rtl/>
        </w:rPr>
      </w:pPr>
    </w:p>
    <w:p w14:paraId="2D18EA36" w14:textId="77777777" w:rsidR="001E2274" w:rsidRDefault="000A5C33" w:rsidP="003358A5">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758614A7" w14:textId="0ED21915" w:rsidR="001E2274" w:rsidRDefault="003358A5" w:rsidP="003358A5">
      <w:pPr>
        <w:rPr>
          <w:b w:val="0"/>
          <w:bCs w:val="0"/>
          <w:caps/>
          <w:sz w:val="24"/>
          <w:szCs w:val="24"/>
          <w:rtl/>
        </w:rPr>
      </w:pPr>
      <w:r>
        <w:rPr>
          <w:rFonts w:hint="cs"/>
          <w:b w:val="0"/>
          <w:bCs w:val="0"/>
          <w:caps/>
          <w:sz w:val="24"/>
          <w:szCs w:val="24"/>
          <w:rtl/>
        </w:rPr>
        <w:t xml:space="preserve">יש שאלה רם, רם, רם, </w:t>
      </w:r>
    </w:p>
    <w:p w14:paraId="61670642" w14:textId="77777777" w:rsidR="001E2274" w:rsidRDefault="001E2274" w:rsidP="003358A5">
      <w:pPr>
        <w:rPr>
          <w:b w:val="0"/>
          <w:bCs w:val="0"/>
          <w:caps/>
          <w:sz w:val="24"/>
          <w:szCs w:val="24"/>
          <w:rtl/>
        </w:rPr>
      </w:pPr>
    </w:p>
    <w:p w14:paraId="6D08ECC2" w14:textId="77777777" w:rsidR="001E2274" w:rsidRDefault="000A3DA6" w:rsidP="003358A5">
      <w:pPr>
        <w:rPr>
          <w:caps/>
          <w:sz w:val="24"/>
          <w:szCs w:val="24"/>
          <w:u w:val="single"/>
          <w:rtl/>
        </w:rPr>
      </w:pPr>
      <w:r w:rsidRPr="000A3DA6">
        <w:rPr>
          <w:rFonts w:hint="cs"/>
          <w:caps/>
          <w:sz w:val="24"/>
          <w:szCs w:val="24"/>
          <w:u w:val="single"/>
          <w:rtl/>
        </w:rPr>
        <w:t>מר תומר דוידסון - נציג מנהל מקרקעי ישראל בוועדה המחוזית</w:t>
      </w:r>
      <w:r w:rsidR="001E2274">
        <w:rPr>
          <w:rFonts w:hint="cs"/>
          <w:caps/>
          <w:sz w:val="24"/>
          <w:szCs w:val="24"/>
          <w:u w:val="single"/>
          <w:rtl/>
        </w:rPr>
        <w:t>:</w:t>
      </w:r>
    </w:p>
    <w:p w14:paraId="1B0C6718" w14:textId="2FDDDA35" w:rsidR="001E2274" w:rsidRDefault="003358A5" w:rsidP="003358A5">
      <w:pPr>
        <w:rPr>
          <w:b w:val="0"/>
          <w:bCs w:val="0"/>
          <w:caps/>
          <w:sz w:val="24"/>
          <w:szCs w:val="24"/>
          <w:rtl/>
        </w:rPr>
      </w:pPr>
      <w:r>
        <w:rPr>
          <w:rFonts w:hint="cs"/>
          <w:b w:val="0"/>
          <w:bCs w:val="0"/>
          <w:caps/>
          <w:sz w:val="24"/>
          <w:szCs w:val="24"/>
          <w:rtl/>
        </w:rPr>
        <w:t>יש פה הערה של משרד הבריאות</w:t>
      </w:r>
      <w:r w:rsidR="000F703D">
        <w:rPr>
          <w:rFonts w:hint="cs"/>
          <w:b w:val="0"/>
          <w:bCs w:val="0"/>
          <w:caps/>
          <w:sz w:val="24"/>
          <w:szCs w:val="24"/>
          <w:rtl/>
        </w:rPr>
        <w:t xml:space="preserve"> </w:t>
      </w:r>
      <w:r>
        <w:rPr>
          <w:rFonts w:hint="cs"/>
          <w:b w:val="0"/>
          <w:bCs w:val="0"/>
          <w:caps/>
          <w:sz w:val="24"/>
          <w:szCs w:val="24"/>
          <w:rtl/>
        </w:rPr>
        <w:t>... תקשיבו</w:t>
      </w:r>
    </w:p>
    <w:p w14:paraId="4867F51B" w14:textId="77777777" w:rsidR="001E2274" w:rsidRDefault="001E2274" w:rsidP="003358A5">
      <w:pPr>
        <w:rPr>
          <w:b w:val="0"/>
          <w:bCs w:val="0"/>
          <w:caps/>
          <w:sz w:val="24"/>
          <w:szCs w:val="24"/>
          <w:rtl/>
        </w:rPr>
      </w:pPr>
    </w:p>
    <w:p w14:paraId="79AFD08D" w14:textId="77777777" w:rsidR="001E2274" w:rsidRDefault="000A5C33" w:rsidP="003358A5">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3039E099" w14:textId="0A6FAF96" w:rsidR="001E2274" w:rsidRDefault="003358A5" w:rsidP="003358A5">
      <w:pPr>
        <w:rPr>
          <w:b w:val="0"/>
          <w:bCs w:val="0"/>
          <w:caps/>
          <w:sz w:val="24"/>
          <w:szCs w:val="24"/>
          <w:rtl/>
        </w:rPr>
      </w:pPr>
      <w:r>
        <w:rPr>
          <w:rFonts w:hint="cs"/>
          <w:b w:val="0"/>
          <w:bCs w:val="0"/>
          <w:caps/>
          <w:sz w:val="24"/>
          <w:szCs w:val="24"/>
          <w:rtl/>
        </w:rPr>
        <w:t xml:space="preserve">רגע שניה בואו תקשיבו לשאלה </w:t>
      </w:r>
    </w:p>
    <w:p w14:paraId="5732F28F" w14:textId="77777777" w:rsidR="001E2274" w:rsidRDefault="001E2274" w:rsidP="003358A5">
      <w:pPr>
        <w:rPr>
          <w:b w:val="0"/>
          <w:bCs w:val="0"/>
          <w:caps/>
          <w:sz w:val="24"/>
          <w:szCs w:val="24"/>
          <w:rtl/>
        </w:rPr>
      </w:pPr>
    </w:p>
    <w:p w14:paraId="0C883101" w14:textId="77777777" w:rsidR="001E2274" w:rsidRDefault="00E5536A" w:rsidP="003358A5">
      <w:pPr>
        <w:rPr>
          <w:caps/>
          <w:sz w:val="24"/>
          <w:szCs w:val="24"/>
          <w:u w:val="single"/>
          <w:rtl/>
        </w:rPr>
      </w:pPr>
      <w:r w:rsidRPr="00E5536A">
        <w:rPr>
          <w:rFonts w:hint="cs"/>
          <w:caps/>
          <w:sz w:val="24"/>
          <w:szCs w:val="24"/>
          <w:u w:val="single"/>
          <w:rtl/>
        </w:rPr>
        <w:t>גב</w:t>
      </w:r>
      <w:r w:rsidRPr="00E5536A">
        <w:rPr>
          <w:caps/>
          <w:sz w:val="24"/>
          <w:szCs w:val="24"/>
          <w:u w:val="single"/>
          <w:rtl/>
        </w:rPr>
        <w:t>'</w:t>
      </w:r>
      <w:r w:rsidRPr="00E5536A">
        <w:rPr>
          <w:rFonts w:hint="cs"/>
          <w:caps/>
          <w:sz w:val="24"/>
          <w:szCs w:val="24"/>
          <w:u w:val="single"/>
          <w:rtl/>
        </w:rPr>
        <w:t xml:space="preserve"> רוני גרניט - נציגת משרד הבריאות בוועדה המחוזית</w:t>
      </w:r>
      <w:r w:rsidR="001E2274">
        <w:rPr>
          <w:rFonts w:hint="cs"/>
          <w:caps/>
          <w:sz w:val="24"/>
          <w:szCs w:val="24"/>
          <w:u w:val="single"/>
          <w:rtl/>
        </w:rPr>
        <w:t>:</w:t>
      </w:r>
    </w:p>
    <w:p w14:paraId="47069344" w14:textId="68E0A0DD" w:rsidR="001E2274" w:rsidRDefault="003358A5" w:rsidP="003358A5">
      <w:pPr>
        <w:rPr>
          <w:b w:val="0"/>
          <w:bCs w:val="0"/>
          <w:caps/>
          <w:sz w:val="24"/>
          <w:szCs w:val="24"/>
          <w:rtl/>
        </w:rPr>
      </w:pPr>
      <w:r>
        <w:rPr>
          <w:rFonts w:hint="cs"/>
          <w:b w:val="0"/>
          <w:bCs w:val="0"/>
          <w:caps/>
          <w:sz w:val="24"/>
          <w:szCs w:val="24"/>
          <w:rtl/>
        </w:rPr>
        <w:t>רק לגבי מה שאמרת מקודם אתה אמרת לגבי השימושים הרגישים וזה נכון וחינוך אבל מה שאני ראיתי בהוראות התוכנית שלכם סעיף שש נקודה שתיים נקודה שלוש, השירותים הציבוריים כוללים חינוך אז זה משהו שצריך לבדוק</w:t>
      </w:r>
    </w:p>
    <w:p w14:paraId="58904B6A" w14:textId="77777777" w:rsidR="001E2274" w:rsidRDefault="001E2274" w:rsidP="003358A5">
      <w:pPr>
        <w:rPr>
          <w:b w:val="0"/>
          <w:bCs w:val="0"/>
          <w:caps/>
          <w:sz w:val="24"/>
          <w:szCs w:val="24"/>
          <w:rtl/>
        </w:rPr>
      </w:pPr>
    </w:p>
    <w:p w14:paraId="49B071B3" w14:textId="77777777" w:rsidR="001E2274" w:rsidRDefault="00B20642" w:rsidP="003358A5">
      <w:pPr>
        <w:rPr>
          <w:caps/>
          <w:sz w:val="24"/>
          <w:szCs w:val="24"/>
          <w:u w:val="single"/>
          <w:rtl/>
        </w:rPr>
      </w:pPr>
      <w:r w:rsidRPr="00B20642">
        <w:rPr>
          <w:rFonts w:hint="cs"/>
          <w:caps/>
          <w:sz w:val="24"/>
          <w:szCs w:val="24"/>
          <w:u w:val="single"/>
          <w:rtl/>
        </w:rPr>
        <w:t>גב</w:t>
      </w:r>
      <w:r w:rsidRPr="00B20642">
        <w:rPr>
          <w:caps/>
          <w:sz w:val="24"/>
          <w:szCs w:val="24"/>
          <w:u w:val="single"/>
          <w:rtl/>
        </w:rPr>
        <w:t>'</w:t>
      </w:r>
      <w:r w:rsidRPr="00B20642">
        <w:rPr>
          <w:rFonts w:hint="cs"/>
          <w:caps/>
          <w:sz w:val="24"/>
          <w:szCs w:val="24"/>
          <w:u w:val="single"/>
          <w:rtl/>
        </w:rPr>
        <w:t xml:space="preserve"> אביבה פלח - מתכננת בתוכנית</w:t>
      </w:r>
      <w:r w:rsidR="001E2274">
        <w:rPr>
          <w:rFonts w:hint="cs"/>
          <w:caps/>
          <w:sz w:val="24"/>
          <w:szCs w:val="24"/>
          <w:u w:val="single"/>
          <w:rtl/>
        </w:rPr>
        <w:t>:</w:t>
      </w:r>
    </w:p>
    <w:p w14:paraId="302CD581" w14:textId="5FCCAA5C" w:rsidR="001E2274" w:rsidRDefault="003358A5" w:rsidP="003358A5">
      <w:pPr>
        <w:rPr>
          <w:b w:val="0"/>
          <w:bCs w:val="0"/>
          <w:caps/>
          <w:sz w:val="24"/>
          <w:szCs w:val="24"/>
          <w:rtl/>
        </w:rPr>
      </w:pPr>
      <w:r>
        <w:rPr>
          <w:rFonts w:hint="cs"/>
          <w:b w:val="0"/>
          <w:bCs w:val="0"/>
          <w:caps/>
          <w:sz w:val="24"/>
          <w:szCs w:val="24"/>
          <w:rtl/>
        </w:rPr>
        <w:t>זה זה וורסיה שעדיין נעולה ולא לא תוקנה זה חלק מ, אנחנו יודעים על זה אבל בגלל שהתוכנית נעולה לעדכון זה יעודכן בהמשך</w:t>
      </w:r>
    </w:p>
    <w:p w14:paraId="32A9F7D4" w14:textId="77777777" w:rsidR="001E2274" w:rsidRDefault="001E2274" w:rsidP="003358A5">
      <w:pPr>
        <w:rPr>
          <w:b w:val="0"/>
          <w:bCs w:val="0"/>
          <w:caps/>
          <w:sz w:val="24"/>
          <w:szCs w:val="24"/>
          <w:rtl/>
        </w:rPr>
      </w:pPr>
    </w:p>
    <w:p w14:paraId="49BC2F54" w14:textId="77777777" w:rsidR="001E2274" w:rsidRDefault="000A5C33" w:rsidP="003358A5">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0BB065E5" w14:textId="1106B78C" w:rsidR="001E2274" w:rsidRDefault="003358A5" w:rsidP="003358A5">
      <w:pPr>
        <w:rPr>
          <w:b w:val="0"/>
          <w:bCs w:val="0"/>
          <w:caps/>
          <w:sz w:val="24"/>
          <w:szCs w:val="24"/>
          <w:rtl/>
        </w:rPr>
      </w:pPr>
      <w:r>
        <w:rPr>
          <w:rFonts w:hint="cs"/>
          <w:b w:val="0"/>
          <w:bCs w:val="0"/>
          <w:caps/>
          <w:sz w:val="24"/>
          <w:szCs w:val="24"/>
          <w:rtl/>
        </w:rPr>
        <w:t xml:space="preserve">אוקיי </w:t>
      </w:r>
    </w:p>
    <w:p w14:paraId="3D953D15" w14:textId="77777777" w:rsidR="001E2274" w:rsidRDefault="001E2274" w:rsidP="003358A5">
      <w:pPr>
        <w:rPr>
          <w:b w:val="0"/>
          <w:bCs w:val="0"/>
          <w:caps/>
          <w:sz w:val="24"/>
          <w:szCs w:val="24"/>
          <w:rtl/>
        </w:rPr>
      </w:pPr>
    </w:p>
    <w:p w14:paraId="204096A7" w14:textId="77777777" w:rsidR="001E2274" w:rsidRDefault="00B20642" w:rsidP="003358A5">
      <w:pPr>
        <w:rPr>
          <w:caps/>
          <w:sz w:val="24"/>
          <w:szCs w:val="24"/>
          <w:u w:val="single"/>
          <w:rtl/>
        </w:rPr>
      </w:pPr>
      <w:r w:rsidRPr="00B20642">
        <w:rPr>
          <w:rFonts w:hint="cs"/>
          <w:caps/>
          <w:sz w:val="24"/>
          <w:szCs w:val="24"/>
          <w:u w:val="single"/>
          <w:rtl/>
        </w:rPr>
        <w:t>גב</w:t>
      </w:r>
      <w:r w:rsidRPr="00B20642">
        <w:rPr>
          <w:caps/>
          <w:sz w:val="24"/>
          <w:szCs w:val="24"/>
          <w:u w:val="single"/>
          <w:rtl/>
        </w:rPr>
        <w:t>'</w:t>
      </w:r>
      <w:r w:rsidRPr="00B20642">
        <w:rPr>
          <w:rFonts w:hint="cs"/>
          <w:caps/>
          <w:sz w:val="24"/>
          <w:szCs w:val="24"/>
          <w:u w:val="single"/>
          <w:rtl/>
        </w:rPr>
        <w:t xml:space="preserve"> אביבה פלח - מתכננת בתוכנית</w:t>
      </w:r>
      <w:r w:rsidR="001E2274">
        <w:rPr>
          <w:rFonts w:hint="cs"/>
          <w:caps/>
          <w:sz w:val="24"/>
          <w:szCs w:val="24"/>
          <w:u w:val="single"/>
          <w:rtl/>
        </w:rPr>
        <w:t>:</w:t>
      </w:r>
    </w:p>
    <w:p w14:paraId="5A2743EB" w14:textId="53708F91" w:rsidR="001E2274" w:rsidRDefault="003358A5" w:rsidP="003358A5">
      <w:pPr>
        <w:rPr>
          <w:b w:val="0"/>
          <w:bCs w:val="0"/>
          <w:caps/>
          <w:sz w:val="24"/>
          <w:szCs w:val="24"/>
          <w:rtl/>
        </w:rPr>
      </w:pPr>
      <w:r>
        <w:rPr>
          <w:rFonts w:hint="cs"/>
          <w:b w:val="0"/>
          <w:bCs w:val="0"/>
          <w:caps/>
          <w:sz w:val="24"/>
          <w:szCs w:val="24"/>
          <w:rtl/>
        </w:rPr>
        <w:t>כמובן שלא יכלול שימושים רגישים שלא ניתן לכלול אותם</w:t>
      </w:r>
    </w:p>
    <w:p w14:paraId="215529E5" w14:textId="77777777" w:rsidR="001E2274" w:rsidRDefault="001E2274" w:rsidP="003358A5">
      <w:pPr>
        <w:rPr>
          <w:b w:val="0"/>
          <w:bCs w:val="0"/>
          <w:caps/>
          <w:sz w:val="24"/>
          <w:szCs w:val="24"/>
          <w:rtl/>
        </w:rPr>
      </w:pPr>
    </w:p>
    <w:p w14:paraId="7F96F56D" w14:textId="77777777" w:rsidR="001E2274" w:rsidRDefault="00BA49D1" w:rsidP="003358A5">
      <w:pPr>
        <w:rPr>
          <w:caps/>
          <w:sz w:val="24"/>
          <w:szCs w:val="24"/>
          <w:u w:val="single"/>
          <w:rtl/>
        </w:rPr>
      </w:pPr>
      <w:r w:rsidRPr="00BA49D1">
        <w:rPr>
          <w:rFonts w:hint="cs"/>
          <w:caps/>
          <w:sz w:val="24"/>
          <w:szCs w:val="24"/>
          <w:u w:val="single"/>
          <w:rtl/>
        </w:rPr>
        <w:t>מר רם מתן - יועץ הסביבה לתוכנית</w:t>
      </w:r>
      <w:r w:rsidR="001E2274">
        <w:rPr>
          <w:rFonts w:hint="cs"/>
          <w:caps/>
          <w:sz w:val="24"/>
          <w:szCs w:val="24"/>
          <w:u w:val="single"/>
          <w:rtl/>
        </w:rPr>
        <w:t>:</w:t>
      </w:r>
    </w:p>
    <w:p w14:paraId="563E86F7" w14:textId="68E04A80" w:rsidR="001E2274" w:rsidRDefault="003358A5" w:rsidP="003358A5">
      <w:pPr>
        <w:rPr>
          <w:b w:val="0"/>
          <w:bCs w:val="0"/>
          <w:caps/>
          <w:sz w:val="24"/>
          <w:szCs w:val="24"/>
          <w:rtl/>
        </w:rPr>
      </w:pPr>
      <w:r>
        <w:rPr>
          <w:rFonts w:hint="cs"/>
          <w:b w:val="0"/>
          <w:bCs w:val="0"/>
          <w:caps/>
          <w:sz w:val="24"/>
          <w:szCs w:val="24"/>
          <w:rtl/>
        </w:rPr>
        <w:lastRenderedPageBreak/>
        <w:t xml:space="preserve">בכל מקרה </w:t>
      </w:r>
      <w:r w:rsidR="00181F19">
        <w:rPr>
          <w:rFonts w:hint="cs"/>
          <w:b w:val="0"/>
          <w:bCs w:val="0"/>
          <w:caps/>
          <w:sz w:val="24"/>
          <w:szCs w:val="24"/>
          <w:rtl/>
        </w:rPr>
        <w:t>ככל והוועדה תאפשר הקלה של עד עשרה אחוז, זאת אומרת מרחק של שבעים ושתיים מטר, אז בפוליגון שסימנתי ככל והעירייה תמצא לנכון ויתאפשר כן ניתן למקם</w:t>
      </w:r>
    </w:p>
    <w:p w14:paraId="5B34F2CF" w14:textId="77777777" w:rsidR="001E2274" w:rsidRDefault="001E2274" w:rsidP="003358A5">
      <w:pPr>
        <w:rPr>
          <w:b w:val="0"/>
          <w:bCs w:val="0"/>
          <w:caps/>
          <w:sz w:val="24"/>
          <w:szCs w:val="24"/>
          <w:rtl/>
        </w:rPr>
      </w:pPr>
    </w:p>
    <w:p w14:paraId="38F2FE27" w14:textId="77777777" w:rsidR="001E2274" w:rsidRDefault="005E0962" w:rsidP="003358A5">
      <w:pPr>
        <w:rPr>
          <w:caps/>
          <w:sz w:val="24"/>
          <w:szCs w:val="24"/>
          <w:u w:val="single"/>
          <w:rtl/>
        </w:rPr>
      </w:pPr>
      <w:r w:rsidRPr="005E0962">
        <w:rPr>
          <w:rFonts w:hint="cs"/>
          <w:caps/>
          <w:sz w:val="24"/>
          <w:szCs w:val="24"/>
          <w:u w:val="single"/>
          <w:rtl/>
        </w:rPr>
        <w:t>דוברת</w:t>
      </w:r>
      <w:r w:rsidR="001E2274">
        <w:rPr>
          <w:rFonts w:hint="cs"/>
          <w:caps/>
          <w:sz w:val="24"/>
          <w:szCs w:val="24"/>
          <w:u w:val="single"/>
          <w:rtl/>
        </w:rPr>
        <w:t>:</w:t>
      </w:r>
    </w:p>
    <w:p w14:paraId="3E18E7B3" w14:textId="5D524A23" w:rsidR="001E2274" w:rsidRDefault="00181F19" w:rsidP="003358A5">
      <w:pPr>
        <w:rPr>
          <w:b w:val="0"/>
          <w:bCs w:val="0"/>
          <w:caps/>
          <w:sz w:val="24"/>
          <w:szCs w:val="24"/>
          <w:rtl/>
        </w:rPr>
      </w:pPr>
      <w:r>
        <w:rPr>
          <w:rFonts w:hint="cs"/>
          <w:b w:val="0"/>
          <w:bCs w:val="0"/>
          <w:caps/>
          <w:sz w:val="24"/>
          <w:szCs w:val="24"/>
          <w:rtl/>
        </w:rPr>
        <w:t>איזה סעיף?</w:t>
      </w:r>
    </w:p>
    <w:p w14:paraId="1953C705" w14:textId="77777777" w:rsidR="001E2274" w:rsidRDefault="001E2274" w:rsidP="003358A5">
      <w:pPr>
        <w:rPr>
          <w:b w:val="0"/>
          <w:bCs w:val="0"/>
          <w:caps/>
          <w:sz w:val="24"/>
          <w:szCs w:val="24"/>
          <w:rtl/>
        </w:rPr>
      </w:pPr>
    </w:p>
    <w:p w14:paraId="52BBF71E" w14:textId="77777777" w:rsidR="001E2274" w:rsidRDefault="00BA49D1" w:rsidP="003358A5">
      <w:pPr>
        <w:rPr>
          <w:caps/>
          <w:sz w:val="24"/>
          <w:szCs w:val="24"/>
          <w:u w:val="single"/>
          <w:rtl/>
        </w:rPr>
      </w:pPr>
      <w:r w:rsidRPr="00BA49D1">
        <w:rPr>
          <w:rFonts w:hint="cs"/>
          <w:caps/>
          <w:sz w:val="24"/>
          <w:szCs w:val="24"/>
          <w:u w:val="single"/>
          <w:rtl/>
        </w:rPr>
        <w:t>מר רם מתן - יועץ הסביבה לתוכנית</w:t>
      </w:r>
      <w:r w:rsidR="001E2274">
        <w:rPr>
          <w:rFonts w:hint="cs"/>
          <w:caps/>
          <w:sz w:val="24"/>
          <w:szCs w:val="24"/>
          <w:u w:val="single"/>
          <w:rtl/>
        </w:rPr>
        <w:t>:</w:t>
      </w:r>
    </w:p>
    <w:p w14:paraId="744E5D43" w14:textId="5D0CE50C" w:rsidR="001E2274" w:rsidRDefault="00181F19" w:rsidP="003358A5">
      <w:pPr>
        <w:rPr>
          <w:b w:val="0"/>
          <w:bCs w:val="0"/>
          <w:caps/>
          <w:sz w:val="24"/>
          <w:szCs w:val="24"/>
          <w:rtl/>
        </w:rPr>
      </w:pPr>
      <w:r>
        <w:rPr>
          <w:rFonts w:hint="cs"/>
          <w:b w:val="0"/>
          <w:bCs w:val="0"/>
          <w:caps/>
          <w:sz w:val="24"/>
          <w:szCs w:val="24"/>
          <w:rtl/>
        </w:rPr>
        <w:t>שימושי ציבור רגישים</w:t>
      </w:r>
    </w:p>
    <w:p w14:paraId="3E06B9CC" w14:textId="77777777" w:rsidR="001E2274" w:rsidRDefault="001E2274" w:rsidP="003358A5">
      <w:pPr>
        <w:rPr>
          <w:b w:val="0"/>
          <w:bCs w:val="0"/>
          <w:caps/>
          <w:sz w:val="24"/>
          <w:szCs w:val="24"/>
          <w:rtl/>
        </w:rPr>
      </w:pPr>
    </w:p>
    <w:p w14:paraId="086A6058" w14:textId="77777777" w:rsidR="001E2274" w:rsidRDefault="005E0962" w:rsidP="003358A5">
      <w:pPr>
        <w:rPr>
          <w:caps/>
          <w:sz w:val="24"/>
          <w:szCs w:val="24"/>
          <w:u w:val="single"/>
          <w:rtl/>
        </w:rPr>
      </w:pPr>
      <w:r w:rsidRPr="005E0962">
        <w:rPr>
          <w:rFonts w:hint="cs"/>
          <w:caps/>
          <w:sz w:val="24"/>
          <w:szCs w:val="24"/>
          <w:u w:val="single"/>
          <w:rtl/>
        </w:rPr>
        <w:t>דוברת</w:t>
      </w:r>
      <w:r w:rsidR="001E2274">
        <w:rPr>
          <w:rFonts w:hint="cs"/>
          <w:caps/>
          <w:sz w:val="24"/>
          <w:szCs w:val="24"/>
          <w:u w:val="single"/>
          <w:rtl/>
        </w:rPr>
        <w:t>:</w:t>
      </w:r>
    </w:p>
    <w:p w14:paraId="5D447894" w14:textId="10041A1C" w:rsidR="001E2274" w:rsidRDefault="00181F19" w:rsidP="003358A5">
      <w:pPr>
        <w:rPr>
          <w:b w:val="0"/>
          <w:bCs w:val="0"/>
          <w:caps/>
          <w:sz w:val="24"/>
          <w:szCs w:val="24"/>
          <w:rtl/>
        </w:rPr>
      </w:pPr>
      <w:r>
        <w:rPr>
          <w:rFonts w:hint="cs"/>
          <w:b w:val="0"/>
          <w:bCs w:val="0"/>
          <w:caps/>
          <w:sz w:val="24"/>
          <w:szCs w:val="24"/>
          <w:rtl/>
        </w:rPr>
        <w:t>שש שתיים שלוש?</w:t>
      </w:r>
    </w:p>
    <w:p w14:paraId="23129CAE" w14:textId="77777777" w:rsidR="001E2274" w:rsidRDefault="001E2274" w:rsidP="003358A5">
      <w:pPr>
        <w:rPr>
          <w:b w:val="0"/>
          <w:bCs w:val="0"/>
          <w:caps/>
          <w:sz w:val="24"/>
          <w:szCs w:val="24"/>
          <w:rtl/>
        </w:rPr>
      </w:pPr>
    </w:p>
    <w:p w14:paraId="0ECAE788" w14:textId="77777777" w:rsidR="001E2274" w:rsidRDefault="00B7418D" w:rsidP="003358A5">
      <w:pPr>
        <w:rPr>
          <w:caps/>
          <w:sz w:val="24"/>
          <w:szCs w:val="24"/>
          <w:u w:val="single"/>
          <w:rtl/>
        </w:rPr>
      </w:pPr>
      <w:r w:rsidRPr="00B7418D">
        <w:rPr>
          <w:rFonts w:hint="cs"/>
          <w:caps/>
          <w:sz w:val="24"/>
          <w:szCs w:val="24"/>
          <w:u w:val="single"/>
          <w:rtl/>
        </w:rPr>
        <w:t>מר דני אוחנה - אדריכל עורך התוכנית</w:t>
      </w:r>
      <w:r w:rsidR="001E2274">
        <w:rPr>
          <w:rFonts w:hint="cs"/>
          <w:caps/>
          <w:sz w:val="24"/>
          <w:szCs w:val="24"/>
          <w:u w:val="single"/>
          <w:rtl/>
        </w:rPr>
        <w:t>:</w:t>
      </w:r>
    </w:p>
    <w:p w14:paraId="7F85CCDD" w14:textId="73FEBDF9" w:rsidR="001E2274" w:rsidRDefault="00616A51" w:rsidP="003358A5">
      <w:pPr>
        <w:rPr>
          <w:b w:val="0"/>
          <w:bCs w:val="0"/>
          <w:caps/>
          <w:sz w:val="24"/>
          <w:szCs w:val="24"/>
          <w:rtl/>
        </w:rPr>
      </w:pPr>
      <w:r>
        <w:rPr>
          <w:rFonts w:hint="cs"/>
          <w:b w:val="0"/>
          <w:bCs w:val="0"/>
          <w:caps/>
          <w:sz w:val="24"/>
          <w:szCs w:val="24"/>
          <w:rtl/>
        </w:rPr>
        <w:t>אולי רק</w:t>
      </w:r>
      <w:r w:rsidR="000F703D">
        <w:rPr>
          <w:rFonts w:hint="cs"/>
          <w:b w:val="0"/>
          <w:bCs w:val="0"/>
          <w:caps/>
          <w:sz w:val="24"/>
          <w:szCs w:val="24"/>
          <w:rtl/>
        </w:rPr>
        <w:t xml:space="preserve"> </w:t>
      </w:r>
      <w:r>
        <w:rPr>
          <w:rFonts w:hint="cs"/>
          <w:b w:val="0"/>
          <w:bCs w:val="0"/>
          <w:caps/>
          <w:sz w:val="24"/>
          <w:szCs w:val="24"/>
          <w:rtl/>
        </w:rPr>
        <w:t>... לא יודע לגבי אני רק אזכיר לגבי</w:t>
      </w:r>
      <w:r w:rsidR="000F703D">
        <w:rPr>
          <w:rFonts w:hint="cs"/>
          <w:b w:val="0"/>
          <w:bCs w:val="0"/>
          <w:caps/>
          <w:sz w:val="24"/>
          <w:szCs w:val="24"/>
          <w:rtl/>
        </w:rPr>
        <w:t xml:space="preserve"> </w:t>
      </w:r>
      <w:r>
        <w:rPr>
          <w:rFonts w:hint="cs"/>
          <w:b w:val="0"/>
          <w:bCs w:val="0"/>
          <w:caps/>
          <w:sz w:val="24"/>
          <w:szCs w:val="24"/>
          <w:rtl/>
        </w:rPr>
        <w:t xml:space="preserve">... של השימושים הציבוריים אז כמובן מכיוון שמדובר בדיור מכיל של שטחים של דירות של עד שישים מטר מרובע המשמעות היא פחות </w:t>
      </w:r>
      <w:r w:rsidR="006F2869">
        <w:rPr>
          <w:rFonts w:hint="cs"/>
          <w:b w:val="0"/>
          <w:bCs w:val="0"/>
          <w:caps/>
          <w:sz w:val="24"/>
          <w:szCs w:val="24"/>
          <w:rtl/>
        </w:rPr>
        <w:t xml:space="preserve">(לא ברור) גני ילדים או מעונות יום, אבל זה פונקציות ציבוריות אחרות שהן פחות רגישות וזו המשמעות מבחינתנו </w:t>
      </w:r>
    </w:p>
    <w:p w14:paraId="1C118353" w14:textId="77777777" w:rsidR="001E2274" w:rsidRDefault="001E2274" w:rsidP="003358A5">
      <w:pPr>
        <w:rPr>
          <w:b w:val="0"/>
          <w:bCs w:val="0"/>
          <w:caps/>
          <w:sz w:val="24"/>
          <w:szCs w:val="24"/>
          <w:rtl/>
        </w:rPr>
      </w:pPr>
    </w:p>
    <w:p w14:paraId="210E1DE6" w14:textId="77777777" w:rsidR="001E2274" w:rsidRDefault="000A5C33" w:rsidP="003358A5">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6832E718" w14:textId="1920F971" w:rsidR="001E2274" w:rsidRDefault="006F2869" w:rsidP="003358A5">
      <w:pPr>
        <w:rPr>
          <w:b w:val="0"/>
          <w:bCs w:val="0"/>
          <w:caps/>
          <w:sz w:val="24"/>
          <w:szCs w:val="24"/>
          <w:rtl/>
        </w:rPr>
      </w:pPr>
      <w:r>
        <w:rPr>
          <w:rFonts w:hint="cs"/>
          <w:b w:val="0"/>
          <w:bCs w:val="0"/>
          <w:caps/>
          <w:sz w:val="24"/>
          <w:szCs w:val="24"/>
          <w:rtl/>
        </w:rPr>
        <w:t xml:space="preserve">אוקיי </w:t>
      </w:r>
    </w:p>
    <w:p w14:paraId="66E7BEE6" w14:textId="77777777" w:rsidR="001E2274" w:rsidRDefault="001E2274" w:rsidP="003358A5">
      <w:pPr>
        <w:rPr>
          <w:b w:val="0"/>
          <w:bCs w:val="0"/>
          <w:caps/>
          <w:sz w:val="24"/>
          <w:szCs w:val="24"/>
          <w:rtl/>
        </w:rPr>
      </w:pPr>
    </w:p>
    <w:p w14:paraId="7F5DD993" w14:textId="77777777" w:rsidR="001E2274" w:rsidRDefault="00701631" w:rsidP="003358A5">
      <w:pPr>
        <w:rPr>
          <w:caps/>
          <w:sz w:val="24"/>
          <w:szCs w:val="24"/>
          <w:u w:val="single"/>
          <w:rtl/>
        </w:rPr>
      </w:pPr>
      <w:r w:rsidRPr="00701631">
        <w:rPr>
          <w:rFonts w:hint="cs"/>
          <w:caps/>
          <w:sz w:val="24"/>
          <w:szCs w:val="24"/>
          <w:u w:val="single"/>
          <w:rtl/>
        </w:rPr>
        <w:t>גב</w:t>
      </w:r>
      <w:r w:rsidRPr="00701631">
        <w:rPr>
          <w:caps/>
          <w:sz w:val="24"/>
          <w:szCs w:val="24"/>
          <w:u w:val="single"/>
          <w:rtl/>
        </w:rPr>
        <w:t>'</w:t>
      </w:r>
      <w:r w:rsidRPr="00701631">
        <w:rPr>
          <w:rFonts w:hint="cs"/>
          <w:caps/>
          <w:sz w:val="24"/>
          <w:szCs w:val="24"/>
          <w:u w:val="single"/>
          <w:rtl/>
        </w:rPr>
        <w:t xml:space="preserve"> עליזה זיידלר גרנות - מהנדסת העיר כפר סבא</w:t>
      </w:r>
      <w:r w:rsidR="001E2274">
        <w:rPr>
          <w:rFonts w:hint="cs"/>
          <w:caps/>
          <w:sz w:val="24"/>
          <w:szCs w:val="24"/>
          <w:u w:val="single"/>
          <w:rtl/>
        </w:rPr>
        <w:t>:</w:t>
      </w:r>
    </w:p>
    <w:p w14:paraId="5AE63AAD" w14:textId="359DBCB9" w:rsidR="001E2274" w:rsidRDefault="006F2869" w:rsidP="003358A5">
      <w:pPr>
        <w:rPr>
          <w:b w:val="0"/>
          <w:bCs w:val="0"/>
          <w:caps/>
          <w:sz w:val="24"/>
          <w:szCs w:val="24"/>
          <w:rtl/>
        </w:rPr>
      </w:pPr>
      <w:r>
        <w:rPr>
          <w:rFonts w:hint="cs"/>
          <w:b w:val="0"/>
          <w:bCs w:val="0"/>
          <w:caps/>
          <w:sz w:val="24"/>
          <w:szCs w:val="24"/>
          <w:rtl/>
        </w:rPr>
        <w:t xml:space="preserve">דני </w:t>
      </w:r>
    </w:p>
    <w:p w14:paraId="63935CC9" w14:textId="77777777" w:rsidR="001E2274" w:rsidRDefault="001E2274" w:rsidP="003358A5">
      <w:pPr>
        <w:rPr>
          <w:b w:val="0"/>
          <w:bCs w:val="0"/>
          <w:caps/>
          <w:sz w:val="24"/>
          <w:szCs w:val="24"/>
          <w:rtl/>
        </w:rPr>
      </w:pPr>
    </w:p>
    <w:p w14:paraId="5814575A" w14:textId="77777777" w:rsidR="001E2274" w:rsidRDefault="00B7418D" w:rsidP="003358A5">
      <w:pPr>
        <w:rPr>
          <w:caps/>
          <w:sz w:val="24"/>
          <w:szCs w:val="24"/>
          <w:u w:val="single"/>
          <w:rtl/>
        </w:rPr>
      </w:pPr>
      <w:r w:rsidRPr="00B7418D">
        <w:rPr>
          <w:rFonts w:hint="cs"/>
          <w:caps/>
          <w:sz w:val="24"/>
          <w:szCs w:val="24"/>
          <w:u w:val="single"/>
          <w:rtl/>
        </w:rPr>
        <w:t>מר דני אוחנה - אדריכל עורך התוכנית</w:t>
      </w:r>
      <w:r w:rsidR="001E2274">
        <w:rPr>
          <w:rFonts w:hint="cs"/>
          <w:caps/>
          <w:sz w:val="24"/>
          <w:szCs w:val="24"/>
          <w:u w:val="single"/>
          <w:rtl/>
        </w:rPr>
        <w:t>:</w:t>
      </w:r>
    </w:p>
    <w:p w14:paraId="2D2A8568" w14:textId="4E70CA79" w:rsidR="001E2274" w:rsidRDefault="006F2869" w:rsidP="003358A5">
      <w:pPr>
        <w:rPr>
          <w:b w:val="0"/>
          <w:bCs w:val="0"/>
          <w:caps/>
          <w:sz w:val="24"/>
          <w:szCs w:val="24"/>
          <w:rtl/>
        </w:rPr>
      </w:pPr>
      <w:r>
        <w:rPr>
          <w:rFonts w:hint="cs"/>
          <w:b w:val="0"/>
          <w:bCs w:val="0"/>
          <w:caps/>
          <w:sz w:val="24"/>
          <w:szCs w:val="24"/>
          <w:rtl/>
        </w:rPr>
        <w:t xml:space="preserve">כן </w:t>
      </w:r>
    </w:p>
    <w:p w14:paraId="275B860E" w14:textId="77777777" w:rsidR="001E2274" w:rsidRDefault="001E2274" w:rsidP="003358A5">
      <w:pPr>
        <w:rPr>
          <w:b w:val="0"/>
          <w:bCs w:val="0"/>
          <w:caps/>
          <w:sz w:val="24"/>
          <w:szCs w:val="24"/>
          <w:rtl/>
        </w:rPr>
      </w:pPr>
    </w:p>
    <w:p w14:paraId="729E3B72" w14:textId="77777777" w:rsidR="001E2274" w:rsidRDefault="00701631" w:rsidP="003358A5">
      <w:pPr>
        <w:rPr>
          <w:caps/>
          <w:sz w:val="24"/>
          <w:szCs w:val="24"/>
          <w:u w:val="single"/>
          <w:rtl/>
        </w:rPr>
      </w:pPr>
      <w:r w:rsidRPr="00701631">
        <w:rPr>
          <w:rFonts w:hint="cs"/>
          <w:caps/>
          <w:sz w:val="24"/>
          <w:szCs w:val="24"/>
          <w:u w:val="single"/>
          <w:rtl/>
        </w:rPr>
        <w:t>גב</w:t>
      </w:r>
      <w:r w:rsidRPr="00701631">
        <w:rPr>
          <w:caps/>
          <w:sz w:val="24"/>
          <w:szCs w:val="24"/>
          <w:u w:val="single"/>
          <w:rtl/>
        </w:rPr>
        <w:t>'</w:t>
      </w:r>
      <w:r w:rsidRPr="00701631">
        <w:rPr>
          <w:rFonts w:hint="cs"/>
          <w:caps/>
          <w:sz w:val="24"/>
          <w:szCs w:val="24"/>
          <w:u w:val="single"/>
          <w:rtl/>
        </w:rPr>
        <w:t xml:space="preserve"> עליזה זיידלר גרנות - מהנדסת העיר כפר סבא</w:t>
      </w:r>
      <w:r w:rsidR="001E2274">
        <w:rPr>
          <w:rFonts w:hint="cs"/>
          <w:caps/>
          <w:sz w:val="24"/>
          <w:szCs w:val="24"/>
          <w:u w:val="single"/>
          <w:rtl/>
        </w:rPr>
        <w:t>:</w:t>
      </w:r>
    </w:p>
    <w:p w14:paraId="3D57DDC5" w14:textId="1F67F7E8" w:rsidR="001E2274" w:rsidRDefault="006F2869" w:rsidP="003358A5">
      <w:pPr>
        <w:rPr>
          <w:b w:val="0"/>
          <w:bCs w:val="0"/>
          <w:caps/>
          <w:sz w:val="24"/>
          <w:szCs w:val="24"/>
          <w:rtl/>
        </w:rPr>
      </w:pPr>
      <w:r>
        <w:rPr>
          <w:rFonts w:hint="cs"/>
          <w:b w:val="0"/>
          <w:bCs w:val="0"/>
          <w:caps/>
          <w:sz w:val="24"/>
          <w:szCs w:val="24"/>
          <w:rtl/>
        </w:rPr>
        <w:t>יש לי שאלה לא היה דיבור על זה ש, התחנת דלק אמורה שם</w:t>
      </w:r>
    </w:p>
    <w:p w14:paraId="7D32844D" w14:textId="77777777" w:rsidR="001E2274" w:rsidRDefault="001E2274" w:rsidP="003358A5">
      <w:pPr>
        <w:rPr>
          <w:b w:val="0"/>
          <w:bCs w:val="0"/>
          <w:caps/>
          <w:sz w:val="24"/>
          <w:szCs w:val="24"/>
          <w:rtl/>
        </w:rPr>
      </w:pPr>
    </w:p>
    <w:p w14:paraId="40299CA9" w14:textId="77777777" w:rsidR="001E2274" w:rsidRDefault="00B7418D" w:rsidP="003358A5">
      <w:pPr>
        <w:rPr>
          <w:caps/>
          <w:sz w:val="24"/>
          <w:szCs w:val="24"/>
          <w:u w:val="single"/>
          <w:rtl/>
        </w:rPr>
      </w:pPr>
      <w:r w:rsidRPr="00B7418D">
        <w:rPr>
          <w:rFonts w:hint="cs"/>
          <w:caps/>
          <w:sz w:val="24"/>
          <w:szCs w:val="24"/>
          <w:u w:val="single"/>
          <w:rtl/>
        </w:rPr>
        <w:t>מר דני אוחנה - אדריכל עורך התוכנית</w:t>
      </w:r>
      <w:r w:rsidR="001E2274">
        <w:rPr>
          <w:rFonts w:hint="cs"/>
          <w:caps/>
          <w:sz w:val="24"/>
          <w:szCs w:val="24"/>
          <w:u w:val="single"/>
          <w:rtl/>
        </w:rPr>
        <w:t>:</w:t>
      </w:r>
    </w:p>
    <w:p w14:paraId="54A6BC86" w14:textId="3B5B7F26" w:rsidR="001E2274" w:rsidRDefault="006F2869" w:rsidP="003358A5">
      <w:pPr>
        <w:rPr>
          <w:b w:val="0"/>
          <w:bCs w:val="0"/>
          <w:caps/>
          <w:sz w:val="24"/>
          <w:szCs w:val="24"/>
          <w:rtl/>
        </w:rPr>
      </w:pPr>
      <w:r>
        <w:rPr>
          <w:rFonts w:hint="cs"/>
          <w:b w:val="0"/>
          <w:bCs w:val="0"/>
          <w:caps/>
          <w:sz w:val="24"/>
          <w:szCs w:val="24"/>
          <w:rtl/>
        </w:rPr>
        <w:t xml:space="preserve">זהו, </w:t>
      </w:r>
    </w:p>
    <w:p w14:paraId="160A672D" w14:textId="77777777" w:rsidR="001E2274" w:rsidRDefault="001E2274" w:rsidP="003358A5">
      <w:pPr>
        <w:rPr>
          <w:b w:val="0"/>
          <w:bCs w:val="0"/>
          <w:caps/>
          <w:sz w:val="24"/>
          <w:szCs w:val="24"/>
          <w:rtl/>
        </w:rPr>
      </w:pPr>
    </w:p>
    <w:p w14:paraId="209637AB" w14:textId="77777777" w:rsidR="001E2274" w:rsidRDefault="00701631" w:rsidP="003358A5">
      <w:pPr>
        <w:rPr>
          <w:caps/>
          <w:sz w:val="24"/>
          <w:szCs w:val="24"/>
          <w:u w:val="single"/>
          <w:rtl/>
        </w:rPr>
      </w:pPr>
      <w:r w:rsidRPr="00701631">
        <w:rPr>
          <w:rFonts w:hint="cs"/>
          <w:caps/>
          <w:sz w:val="24"/>
          <w:szCs w:val="24"/>
          <w:u w:val="single"/>
          <w:rtl/>
        </w:rPr>
        <w:t>גב</w:t>
      </w:r>
      <w:r w:rsidRPr="00701631">
        <w:rPr>
          <w:caps/>
          <w:sz w:val="24"/>
          <w:szCs w:val="24"/>
          <w:u w:val="single"/>
          <w:rtl/>
        </w:rPr>
        <w:t>'</w:t>
      </w:r>
      <w:r w:rsidRPr="00701631">
        <w:rPr>
          <w:rFonts w:hint="cs"/>
          <w:caps/>
          <w:sz w:val="24"/>
          <w:szCs w:val="24"/>
          <w:u w:val="single"/>
          <w:rtl/>
        </w:rPr>
        <w:t xml:space="preserve"> עליזה זיידלר גרנות - מהנדסת העיר כפר סבא</w:t>
      </w:r>
      <w:r w:rsidR="001E2274">
        <w:rPr>
          <w:rFonts w:hint="cs"/>
          <w:caps/>
          <w:sz w:val="24"/>
          <w:szCs w:val="24"/>
          <w:u w:val="single"/>
          <w:rtl/>
        </w:rPr>
        <w:t>:</w:t>
      </w:r>
    </w:p>
    <w:p w14:paraId="06398911" w14:textId="176BE0A7" w:rsidR="001E2274" w:rsidRDefault="006F2869" w:rsidP="003358A5">
      <w:pPr>
        <w:rPr>
          <w:b w:val="0"/>
          <w:bCs w:val="0"/>
          <w:caps/>
          <w:sz w:val="24"/>
          <w:szCs w:val="24"/>
          <w:rtl/>
        </w:rPr>
      </w:pPr>
      <w:r>
        <w:rPr>
          <w:rFonts w:hint="cs"/>
          <w:b w:val="0"/>
          <w:bCs w:val="0"/>
          <w:caps/>
          <w:sz w:val="24"/>
          <w:szCs w:val="24"/>
          <w:rtl/>
        </w:rPr>
        <w:t xml:space="preserve">... לעשות (לא ברור) </w:t>
      </w:r>
    </w:p>
    <w:p w14:paraId="2824DDB9" w14:textId="77777777" w:rsidR="001E2274" w:rsidRDefault="001E2274" w:rsidP="003358A5">
      <w:pPr>
        <w:rPr>
          <w:b w:val="0"/>
          <w:bCs w:val="0"/>
          <w:caps/>
          <w:sz w:val="24"/>
          <w:szCs w:val="24"/>
          <w:rtl/>
        </w:rPr>
      </w:pPr>
    </w:p>
    <w:p w14:paraId="2FF65DD9" w14:textId="77777777" w:rsidR="001E2274" w:rsidRDefault="00B7418D" w:rsidP="003358A5">
      <w:pPr>
        <w:rPr>
          <w:caps/>
          <w:sz w:val="24"/>
          <w:szCs w:val="24"/>
          <w:u w:val="single"/>
          <w:rtl/>
        </w:rPr>
      </w:pPr>
      <w:r w:rsidRPr="00B7418D">
        <w:rPr>
          <w:rFonts w:hint="cs"/>
          <w:caps/>
          <w:sz w:val="24"/>
          <w:szCs w:val="24"/>
          <w:u w:val="single"/>
          <w:rtl/>
        </w:rPr>
        <w:t>מר דני אוחנה - אדריכל עורך התוכנית</w:t>
      </w:r>
      <w:r w:rsidR="001E2274">
        <w:rPr>
          <w:rFonts w:hint="cs"/>
          <w:caps/>
          <w:sz w:val="24"/>
          <w:szCs w:val="24"/>
          <w:u w:val="single"/>
          <w:rtl/>
        </w:rPr>
        <w:t>:</w:t>
      </w:r>
    </w:p>
    <w:p w14:paraId="76A68999" w14:textId="3DE25C29" w:rsidR="001E2274" w:rsidRDefault="006F2869" w:rsidP="003358A5">
      <w:pPr>
        <w:rPr>
          <w:b w:val="0"/>
          <w:bCs w:val="0"/>
          <w:caps/>
          <w:sz w:val="24"/>
          <w:szCs w:val="24"/>
          <w:rtl/>
        </w:rPr>
      </w:pPr>
      <w:r>
        <w:rPr>
          <w:rFonts w:hint="cs"/>
          <w:b w:val="0"/>
          <w:bCs w:val="0"/>
          <w:caps/>
          <w:sz w:val="24"/>
          <w:szCs w:val="24"/>
          <w:rtl/>
        </w:rPr>
        <w:t xml:space="preserve">זה היה המשפט הבא שרציתי להגיד </w:t>
      </w:r>
    </w:p>
    <w:p w14:paraId="295ADAC6" w14:textId="77777777" w:rsidR="001E2274" w:rsidRDefault="001E2274" w:rsidP="003358A5">
      <w:pPr>
        <w:rPr>
          <w:b w:val="0"/>
          <w:bCs w:val="0"/>
          <w:caps/>
          <w:sz w:val="24"/>
          <w:szCs w:val="24"/>
          <w:rtl/>
        </w:rPr>
      </w:pPr>
    </w:p>
    <w:p w14:paraId="2210014B" w14:textId="77777777" w:rsidR="001E2274" w:rsidRDefault="00701631" w:rsidP="003358A5">
      <w:pPr>
        <w:rPr>
          <w:caps/>
          <w:sz w:val="24"/>
          <w:szCs w:val="24"/>
          <w:u w:val="single"/>
          <w:rtl/>
        </w:rPr>
      </w:pPr>
      <w:r w:rsidRPr="00701631">
        <w:rPr>
          <w:rFonts w:hint="cs"/>
          <w:caps/>
          <w:sz w:val="24"/>
          <w:szCs w:val="24"/>
          <w:u w:val="single"/>
          <w:rtl/>
        </w:rPr>
        <w:t>גב</w:t>
      </w:r>
      <w:r w:rsidRPr="00701631">
        <w:rPr>
          <w:caps/>
          <w:sz w:val="24"/>
          <w:szCs w:val="24"/>
          <w:u w:val="single"/>
          <w:rtl/>
        </w:rPr>
        <w:t>'</w:t>
      </w:r>
      <w:r w:rsidRPr="00701631">
        <w:rPr>
          <w:rFonts w:hint="cs"/>
          <w:caps/>
          <w:sz w:val="24"/>
          <w:szCs w:val="24"/>
          <w:u w:val="single"/>
          <w:rtl/>
        </w:rPr>
        <w:t xml:space="preserve"> עליזה זיידלר גרנות - מהנדסת העיר כפר סבא</w:t>
      </w:r>
      <w:r w:rsidR="001E2274">
        <w:rPr>
          <w:rFonts w:hint="cs"/>
          <w:caps/>
          <w:sz w:val="24"/>
          <w:szCs w:val="24"/>
          <w:u w:val="single"/>
          <w:rtl/>
        </w:rPr>
        <w:t>:</w:t>
      </w:r>
    </w:p>
    <w:p w14:paraId="6F90EDD8" w14:textId="197B1637" w:rsidR="001E2274" w:rsidRDefault="006F2869" w:rsidP="003358A5">
      <w:pPr>
        <w:rPr>
          <w:b w:val="0"/>
          <w:bCs w:val="0"/>
          <w:caps/>
          <w:sz w:val="24"/>
          <w:szCs w:val="24"/>
          <w:rtl/>
        </w:rPr>
      </w:pPr>
      <w:r>
        <w:rPr>
          <w:rFonts w:hint="cs"/>
          <w:b w:val="0"/>
          <w:bCs w:val="0"/>
          <w:caps/>
          <w:sz w:val="24"/>
          <w:szCs w:val="24"/>
          <w:rtl/>
        </w:rPr>
        <w:t>וואו</w:t>
      </w:r>
    </w:p>
    <w:p w14:paraId="1D87AC3B" w14:textId="77777777" w:rsidR="001E2274" w:rsidRDefault="001E2274" w:rsidP="003358A5">
      <w:pPr>
        <w:rPr>
          <w:b w:val="0"/>
          <w:bCs w:val="0"/>
          <w:caps/>
          <w:sz w:val="24"/>
          <w:szCs w:val="24"/>
          <w:rtl/>
        </w:rPr>
      </w:pPr>
    </w:p>
    <w:p w14:paraId="4EE262B7" w14:textId="77777777" w:rsidR="001E2274" w:rsidRDefault="00B7418D" w:rsidP="003358A5">
      <w:pPr>
        <w:rPr>
          <w:caps/>
          <w:sz w:val="24"/>
          <w:szCs w:val="24"/>
          <w:u w:val="single"/>
          <w:rtl/>
        </w:rPr>
      </w:pPr>
      <w:r w:rsidRPr="00B7418D">
        <w:rPr>
          <w:rFonts w:hint="cs"/>
          <w:caps/>
          <w:sz w:val="24"/>
          <w:szCs w:val="24"/>
          <w:u w:val="single"/>
          <w:rtl/>
        </w:rPr>
        <w:t>מר דני אוחנה - אדריכל עורך התוכנית</w:t>
      </w:r>
      <w:r w:rsidR="001E2274">
        <w:rPr>
          <w:rFonts w:hint="cs"/>
          <w:caps/>
          <w:sz w:val="24"/>
          <w:szCs w:val="24"/>
          <w:u w:val="single"/>
          <w:rtl/>
        </w:rPr>
        <w:t>:</w:t>
      </w:r>
    </w:p>
    <w:p w14:paraId="67C0D77C" w14:textId="5B0E4E65" w:rsidR="001E2274" w:rsidRDefault="006F2869" w:rsidP="003358A5">
      <w:pPr>
        <w:rPr>
          <w:b w:val="0"/>
          <w:bCs w:val="0"/>
          <w:caps/>
          <w:sz w:val="24"/>
          <w:szCs w:val="24"/>
          <w:rtl/>
        </w:rPr>
      </w:pPr>
      <w:r>
        <w:rPr>
          <w:rFonts w:hint="cs"/>
          <w:b w:val="0"/>
          <w:bCs w:val="0"/>
          <w:caps/>
          <w:sz w:val="24"/>
          <w:szCs w:val="24"/>
          <w:rtl/>
        </w:rPr>
        <w:t>יש כמובן תחנת הדלק</w:t>
      </w:r>
      <w:r w:rsidR="000F703D">
        <w:rPr>
          <w:rFonts w:hint="cs"/>
          <w:b w:val="0"/>
          <w:bCs w:val="0"/>
          <w:caps/>
          <w:sz w:val="24"/>
          <w:szCs w:val="24"/>
          <w:rtl/>
        </w:rPr>
        <w:t xml:space="preserve"> </w:t>
      </w:r>
      <w:r>
        <w:rPr>
          <w:rFonts w:hint="cs"/>
          <w:b w:val="0"/>
          <w:bCs w:val="0"/>
          <w:caps/>
          <w:sz w:val="24"/>
          <w:szCs w:val="24"/>
          <w:rtl/>
        </w:rPr>
        <w:t xml:space="preserve">... בעצם בתוך המתחם עצמו גם כן מקבלת זכויות בנייה שסביר להניח כמו חברת שופרסל שיש לה (לא ברור) והוא בעצם פרה חולבת אבל כמובן ברגע שיש זכויות בנייה אנשים רוצים כן לממש את הזכויות גם בתחנת הדלק הזכויות בנייה וסביר מאוד להניח שבעצם תחנת הדלק תפונה בהמשך ואז בעצם הכל נפתח מבחינת הנושא של השימושים </w:t>
      </w:r>
    </w:p>
    <w:p w14:paraId="78E72627" w14:textId="77777777" w:rsidR="001E2274" w:rsidRDefault="001E2274" w:rsidP="003358A5">
      <w:pPr>
        <w:rPr>
          <w:b w:val="0"/>
          <w:bCs w:val="0"/>
          <w:caps/>
          <w:sz w:val="24"/>
          <w:szCs w:val="24"/>
          <w:rtl/>
        </w:rPr>
      </w:pPr>
    </w:p>
    <w:p w14:paraId="23571A0A" w14:textId="77777777" w:rsidR="001E2274" w:rsidRDefault="00701631" w:rsidP="003358A5">
      <w:pPr>
        <w:rPr>
          <w:caps/>
          <w:sz w:val="24"/>
          <w:szCs w:val="24"/>
          <w:u w:val="single"/>
          <w:rtl/>
        </w:rPr>
      </w:pPr>
      <w:r w:rsidRPr="00701631">
        <w:rPr>
          <w:rFonts w:hint="cs"/>
          <w:caps/>
          <w:sz w:val="24"/>
          <w:szCs w:val="24"/>
          <w:u w:val="single"/>
          <w:rtl/>
        </w:rPr>
        <w:t>גב</w:t>
      </w:r>
      <w:r w:rsidRPr="00701631">
        <w:rPr>
          <w:caps/>
          <w:sz w:val="24"/>
          <w:szCs w:val="24"/>
          <w:u w:val="single"/>
          <w:rtl/>
        </w:rPr>
        <w:t>'</w:t>
      </w:r>
      <w:r w:rsidRPr="00701631">
        <w:rPr>
          <w:rFonts w:hint="cs"/>
          <w:caps/>
          <w:sz w:val="24"/>
          <w:szCs w:val="24"/>
          <w:u w:val="single"/>
          <w:rtl/>
        </w:rPr>
        <w:t xml:space="preserve"> עליזה זיידלר גרנות - מהנדסת העיר כפר סבא</w:t>
      </w:r>
      <w:r w:rsidR="001E2274">
        <w:rPr>
          <w:rFonts w:hint="cs"/>
          <w:caps/>
          <w:sz w:val="24"/>
          <w:szCs w:val="24"/>
          <w:u w:val="single"/>
          <w:rtl/>
        </w:rPr>
        <w:t>:</w:t>
      </w:r>
    </w:p>
    <w:p w14:paraId="5510C4CD" w14:textId="5DF1E124" w:rsidR="001E2274" w:rsidRDefault="006F2869" w:rsidP="003358A5">
      <w:pPr>
        <w:rPr>
          <w:b w:val="0"/>
          <w:bCs w:val="0"/>
          <w:caps/>
          <w:sz w:val="24"/>
          <w:szCs w:val="24"/>
          <w:rtl/>
        </w:rPr>
      </w:pPr>
      <w:r>
        <w:rPr>
          <w:rFonts w:hint="cs"/>
          <w:b w:val="0"/>
          <w:bCs w:val="0"/>
          <w:caps/>
          <w:sz w:val="24"/>
          <w:szCs w:val="24"/>
          <w:rtl/>
        </w:rPr>
        <w:lastRenderedPageBreak/>
        <w:t>... אפשר לשנות את זה לתחנת דלק זעירה או משהו כזה</w:t>
      </w:r>
    </w:p>
    <w:p w14:paraId="56AF9463" w14:textId="77777777" w:rsidR="001E2274" w:rsidRDefault="001E2274" w:rsidP="003358A5">
      <w:pPr>
        <w:rPr>
          <w:b w:val="0"/>
          <w:bCs w:val="0"/>
          <w:caps/>
          <w:sz w:val="24"/>
          <w:szCs w:val="24"/>
          <w:rtl/>
        </w:rPr>
      </w:pPr>
    </w:p>
    <w:p w14:paraId="03041F70" w14:textId="77777777" w:rsidR="001E2274" w:rsidRDefault="00B7418D" w:rsidP="003358A5">
      <w:pPr>
        <w:rPr>
          <w:caps/>
          <w:sz w:val="24"/>
          <w:szCs w:val="24"/>
          <w:u w:val="single"/>
          <w:rtl/>
        </w:rPr>
      </w:pPr>
      <w:r w:rsidRPr="00B7418D">
        <w:rPr>
          <w:rFonts w:hint="cs"/>
          <w:caps/>
          <w:sz w:val="24"/>
          <w:szCs w:val="24"/>
          <w:u w:val="single"/>
          <w:rtl/>
        </w:rPr>
        <w:t>מר דני אוחנה - אדריכל עורך התוכנית</w:t>
      </w:r>
      <w:r w:rsidR="001E2274">
        <w:rPr>
          <w:rFonts w:hint="cs"/>
          <w:caps/>
          <w:sz w:val="24"/>
          <w:szCs w:val="24"/>
          <w:u w:val="single"/>
          <w:rtl/>
        </w:rPr>
        <w:t>:</w:t>
      </w:r>
    </w:p>
    <w:p w14:paraId="635E39D6" w14:textId="5F8EC40D" w:rsidR="001E2274" w:rsidRDefault="006F2869" w:rsidP="003358A5">
      <w:pPr>
        <w:rPr>
          <w:b w:val="0"/>
          <w:bCs w:val="0"/>
          <w:caps/>
          <w:sz w:val="24"/>
          <w:szCs w:val="24"/>
          <w:rtl/>
        </w:rPr>
      </w:pPr>
      <w:r>
        <w:rPr>
          <w:rFonts w:hint="cs"/>
          <w:b w:val="0"/>
          <w:bCs w:val="0"/>
          <w:caps/>
          <w:sz w:val="24"/>
          <w:szCs w:val="24"/>
          <w:rtl/>
        </w:rPr>
        <w:t>כן</w:t>
      </w:r>
      <w:r w:rsidR="000F703D">
        <w:rPr>
          <w:rFonts w:hint="cs"/>
          <w:b w:val="0"/>
          <w:bCs w:val="0"/>
          <w:caps/>
          <w:sz w:val="24"/>
          <w:szCs w:val="24"/>
          <w:rtl/>
        </w:rPr>
        <w:t xml:space="preserve"> </w:t>
      </w:r>
      <w:r>
        <w:rPr>
          <w:rFonts w:hint="cs"/>
          <w:b w:val="0"/>
          <w:bCs w:val="0"/>
          <w:caps/>
          <w:sz w:val="24"/>
          <w:szCs w:val="24"/>
          <w:rtl/>
        </w:rPr>
        <w:t>... מבחינת רעש רצית להגיד</w:t>
      </w:r>
    </w:p>
    <w:p w14:paraId="28DC7B4C" w14:textId="77777777" w:rsidR="001E2274" w:rsidRDefault="001E2274" w:rsidP="003358A5">
      <w:pPr>
        <w:rPr>
          <w:b w:val="0"/>
          <w:bCs w:val="0"/>
          <w:caps/>
          <w:sz w:val="24"/>
          <w:szCs w:val="24"/>
          <w:rtl/>
        </w:rPr>
      </w:pPr>
    </w:p>
    <w:p w14:paraId="5D25B8E4" w14:textId="77777777" w:rsidR="001E2274" w:rsidRDefault="003109B2" w:rsidP="003358A5">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595DA571" w14:textId="5036B0B4" w:rsidR="001E2274" w:rsidRDefault="006F2869" w:rsidP="003358A5">
      <w:pPr>
        <w:rPr>
          <w:b w:val="0"/>
          <w:bCs w:val="0"/>
          <w:caps/>
          <w:sz w:val="24"/>
          <w:szCs w:val="24"/>
          <w:rtl/>
        </w:rPr>
      </w:pPr>
      <w:r>
        <w:rPr>
          <w:rFonts w:hint="cs"/>
          <w:b w:val="0"/>
          <w:bCs w:val="0"/>
          <w:caps/>
          <w:sz w:val="24"/>
          <w:szCs w:val="24"/>
          <w:rtl/>
        </w:rPr>
        <w:t>בשימושים הכנסתם גם רגע לפני הרעש בשימושים הכנסתם גם תעשייה קלה, מה הכוונה?</w:t>
      </w:r>
    </w:p>
    <w:p w14:paraId="2D72EA94" w14:textId="77777777" w:rsidR="001E2274" w:rsidRDefault="001E2274" w:rsidP="003358A5">
      <w:pPr>
        <w:rPr>
          <w:b w:val="0"/>
          <w:bCs w:val="0"/>
          <w:caps/>
          <w:sz w:val="24"/>
          <w:szCs w:val="24"/>
          <w:rtl/>
        </w:rPr>
      </w:pPr>
    </w:p>
    <w:p w14:paraId="3B1FC896" w14:textId="77777777" w:rsidR="001E2274" w:rsidRDefault="00B7418D" w:rsidP="003358A5">
      <w:pPr>
        <w:rPr>
          <w:caps/>
          <w:sz w:val="24"/>
          <w:szCs w:val="24"/>
          <w:u w:val="single"/>
          <w:rtl/>
        </w:rPr>
      </w:pPr>
      <w:r w:rsidRPr="00B7418D">
        <w:rPr>
          <w:rFonts w:hint="cs"/>
          <w:caps/>
          <w:sz w:val="24"/>
          <w:szCs w:val="24"/>
          <w:u w:val="single"/>
          <w:rtl/>
        </w:rPr>
        <w:t>מר דני אוחנה - אדריכל עורך התוכנית</w:t>
      </w:r>
      <w:r w:rsidR="001E2274">
        <w:rPr>
          <w:rFonts w:hint="cs"/>
          <w:caps/>
          <w:sz w:val="24"/>
          <w:szCs w:val="24"/>
          <w:u w:val="single"/>
          <w:rtl/>
        </w:rPr>
        <w:t>:</w:t>
      </w:r>
    </w:p>
    <w:p w14:paraId="5FB09931" w14:textId="0B32E8F5" w:rsidR="001E2274" w:rsidRDefault="006F2869" w:rsidP="003358A5">
      <w:pPr>
        <w:rPr>
          <w:b w:val="0"/>
          <w:bCs w:val="0"/>
          <w:caps/>
          <w:sz w:val="24"/>
          <w:szCs w:val="24"/>
          <w:rtl/>
        </w:rPr>
      </w:pPr>
      <w:r>
        <w:rPr>
          <w:rFonts w:hint="cs"/>
          <w:b w:val="0"/>
          <w:bCs w:val="0"/>
          <w:caps/>
          <w:sz w:val="24"/>
          <w:szCs w:val="24"/>
          <w:rtl/>
        </w:rPr>
        <w:t xml:space="preserve">לא לא מבוטל זה היה ... </w:t>
      </w:r>
    </w:p>
    <w:p w14:paraId="2C9DECAF" w14:textId="77777777" w:rsidR="001E2274" w:rsidRDefault="001E2274" w:rsidP="003358A5">
      <w:pPr>
        <w:rPr>
          <w:b w:val="0"/>
          <w:bCs w:val="0"/>
          <w:caps/>
          <w:sz w:val="24"/>
          <w:szCs w:val="24"/>
          <w:rtl/>
        </w:rPr>
      </w:pPr>
    </w:p>
    <w:p w14:paraId="4C658431" w14:textId="77777777" w:rsidR="001E2274" w:rsidRDefault="003109B2" w:rsidP="003358A5">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6694022A" w14:textId="4D5EE434" w:rsidR="001E2274" w:rsidRDefault="006F2869" w:rsidP="003358A5">
      <w:pPr>
        <w:rPr>
          <w:b w:val="0"/>
          <w:bCs w:val="0"/>
          <w:caps/>
          <w:sz w:val="24"/>
          <w:szCs w:val="24"/>
          <w:rtl/>
        </w:rPr>
      </w:pPr>
      <w:r>
        <w:rPr>
          <w:rFonts w:hint="cs"/>
          <w:b w:val="0"/>
          <w:bCs w:val="0"/>
          <w:caps/>
          <w:sz w:val="24"/>
          <w:szCs w:val="24"/>
          <w:rtl/>
        </w:rPr>
        <w:t>מבוטל זה עדיין בהוראות התוכנית אז זה אותו אותו</w:t>
      </w:r>
      <w:r w:rsidR="000F703D">
        <w:rPr>
          <w:rFonts w:hint="cs"/>
          <w:b w:val="0"/>
          <w:bCs w:val="0"/>
          <w:caps/>
          <w:sz w:val="24"/>
          <w:szCs w:val="24"/>
          <w:rtl/>
        </w:rPr>
        <w:t xml:space="preserve"> </w:t>
      </w:r>
      <w:r>
        <w:rPr>
          <w:rFonts w:hint="cs"/>
          <w:b w:val="0"/>
          <w:bCs w:val="0"/>
          <w:caps/>
          <w:sz w:val="24"/>
          <w:szCs w:val="24"/>
          <w:rtl/>
        </w:rPr>
        <w:t xml:space="preserve">... </w:t>
      </w:r>
    </w:p>
    <w:p w14:paraId="418DC2E7" w14:textId="77777777" w:rsidR="001E2274" w:rsidRDefault="001E2274" w:rsidP="003358A5">
      <w:pPr>
        <w:rPr>
          <w:b w:val="0"/>
          <w:bCs w:val="0"/>
          <w:caps/>
          <w:sz w:val="24"/>
          <w:szCs w:val="24"/>
          <w:rtl/>
        </w:rPr>
      </w:pPr>
    </w:p>
    <w:p w14:paraId="5E3CAFF8" w14:textId="77777777" w:rsidR="001E2274" w:rsidRDefault="000A5C33" w:rsidP="003358A5">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32F8D6DB" w14:textId="6D8D3BD1" w:rsidR="001E2274" w:rsidRDefault="006F2869" w:rsidP="003358A5">
      <w:pPr>
        <w:rPr>
          <w:b w:val="0"/>
          <w:bCs w:val="0"/>
          <w:caps/>
          <w:sz w:val="24"/>
          <w:szCs w:val="24"/>
          <w:rtl/>
        </w:rPr>
      </w:pPr>
      <w:r>
        <w:rPr>
          <w:rFonts w:hint="cs"/>
          <w:b w:val="0"/>
          <w:bCs w:val="0"/>
          <w:caps/>
          <w:sz w:val="24"/>
          <w:szCs w:val="24"/>
          <w:rtl/>
        </w:rPr>
        <w:t>אמרו ש, הוראות התוכנית צריכות להיות</w:t>
      </w:r>
      <w:r w:rsidR="000F703D">
        <w:rPr>
          <w:rFonts w:hint="cs"/>
          <w:b w:val="0"/>
          <w:bCs w:val="0"/>
          <w:caps/>
          <w:sz w:val="24"/>
          <w:szCs w:val="24"/>
          <w:rtl/>
        </w:rPr>
        <w:t xml:space="preserve"> </w:t>
      </w:r>
      <w:r>
        <w:rPr>
          <w:rFonts w:hint="cs"/>
          <w:b w:val="0"/>
          <w:bCs w:val="0"/>
          <w:caps/>
          <w:sz w:val="24"/>
          <w:szCs w:val="24"/>
          <w:rtl/>
        </w:rPr>
        <w:t>...</w:t>
      </w:r>
    </w:p>
    <w:p w14:paraId="767ADCC6" w14:textId="77777777" w:rsidR="001E2274" w:rsidRDefault="001E2274" w:rsidP="003358A5">
      <w:pPr>
        <w:rPr>
          <w:b w:val="0"/>
          <w:bCs w:val="0"/>
          <w:caps/>
          <w:sz w:val="24"/>
          <w:szCs w:val="24"/>
          <w:rtl/>
        </w:rPr>
      </w:pPr>
    </w:p>
    <w:p w14:paraId="45C59390" w14:textId="77777777" w:rsidR="001E2274" w:rsidRDefault="00B7418D" w:rsidP="003358A5">
      <w:pPr>
        <w:rPr>
          <w:caps/>
          <w:sz w:val="24"/>
          <w:szCs w:val="24"/>
          <w:u w:val="single"/>
          <w:rtl/>
        </w:rPr>
      </w:pPr>
      <w:r w:rsidRPr="00B7418D">
        <w:rPr>
          <w:rFonts w:hint="cs"/>
          <w:caps/>
          <w:sz w:val="24"/>
          <w:szCs w:val="24"/>
          <w:u w:val="single"/>
          <w:rtl/>
        </w:rPr>
        <w:t>מר דני אוחנה - אדריכל עורך התוכנית</w:t>
      </w:r>
      <w:r w:rsidR="001E2274">
        <w:rPr>
          <w:rFonts w:hint="cs"/>
          <w:caps/>
          <w:sz w:val="24"/>
          <w:szCs w:val="24"/>
          <w:u w:val="single"/>
          <w:rtl/>
        </w:rPr>
        <w:t>:</w:t>
      </w:r>
    </w:p>
    <w:p w14:paraId="3612F9CD" w14:textId="59379E6D" w:rsidR="001E2274" w:rsidRDefault="006F2869" w:rsidP="003358A5">
      <w:pPr>
        <w:rPr>
          <w:b w:val="0"/>
          <w:bCs w:val="0"/>
          <w:caps/>
          <w:sz w:val="24"/>
          <w:szCs w:val="24"/>
          <w:rtl/>
        </w:rPr>
      </w:pPr>
      <w:r>
        <w:rPr>
          <w:rFonts w:hint="cs"/>
          <w:b w:val="0"/>
          <w:bCs w:val="0"/>
          <w:caps/>
          <w:sz w:val="24"/>
          <w:szCs w:val="24"/>
          <w:rtl/>
        </w:rPr>
        <w:t>... מבוטל</w:t>
      </w:r>
    </w:p>
    <w:p w14:paraId="6274955C" w14:textId="77777777" w:rsidR="001E2274" w:rsidRDefault="001E2274" w:rsidP="003358A5">
      <w:pPr>
        <w:rPr>
          <w:b w:val="0"/>
          <w:bCs w:val="0"/>
          <w:caps/>
          <w:sz w:val="24"/>
          <w:szCs w:val="24"/>
          <w:rtl/>
        </w:rPr>
      </w:pPr>
    </w:p>
    <w:p w14:paraId="66FA3A8B" w14:textId="77777777" w:rsidR="001E2274" w:rsidRDefault="000A5C33" w:rsidP="003358A5">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03217306" w14:textId="47BADE98" w:rsidR="001E2274" w:rsidRDefault="006F2869" w:rsidP="003358A5">
      <w:pPr>
        <w:rPr>
          <w:b w:val="0"/>
          <w:bCs w:val="0"/>
          <w:caps/>
          <w:sz w:val="24"/>
          <w:szCs w:val="24"/>
          <w:rtl/>
        </w:rPr>
      </w:pPr>
      <w:r>
        <w:rPr>
          <w:rFonts w:hint="cs"/>
          <w:b w:val="0"/>
          <w:bCs w:val="0"/>
          <w:caps/>
          <w:sz w:val="24"/>
          <w:szCs w:val="24"/>
          <w:rtl/>
        </w:rPr>
        <w:t>אוקיי</w:t>
      </w:r>
    </w:p>
    <w:p w14:paraId="2D92C6F6" w14:textId="77777777" w:rsidR="001E2274" w:rsidRDefault="001E2274" w:rsidP="003358A5">
      <w:pPr>
        <w:rPr>
          <w:b w:val="0"/>
          <w:bCs w:val="0"/>
          <w:caps/>
          <w:sz w:val="24"/>
          <w:szCs w:val="24"/>
          <w:rtl/>
        </w:rPr>
      </w:pPr>
    </w:p>
    <w:p w14:paraId="560E56E9" w14:textId="77777777" w:rsidR="001E2274" w:rsidRDefault="00B20642" w:rsidP="003358A5">
      <w:pPr>
        <w:rPr>
          <w:caps/>
          <w:sz w:val="24"/>
          <w:szCs w:val="24"/>
          <w:u w:val="single"/>
          <w:rtl/>
        </w:rPr>
      </w:pPr>
      <w:r w:rsidRPr="00B20642">
        <w:rPr>
          <w:rFonts w:hint="cs"/>
          <w:caps/>
          <w:sz w:val="24"/>
          <w:szCs w:val="24"/>
          <w:u w:val="single"/>
          <w:rtl/>
        </w:rPr>
        <w:t>גב</w:t>
      </w:r>
      <w:r w:rsidRPr="00B20642">
        <w:rPr>
          <w:caps/>
          <w:sz w:val="24"/>
          <w:szCs w:val="24"/>
          <w:u w:val="single"/>
          <w:rtl/>
        </w:rPr>
        <w:t>'</w:t>
      </w:r>
      <w:r w:rsidRPr="00B20642">
        <w:rPr>
          <w:rFonts w:hint="cs"/>
          <w:caps/>
          <w:sz w:val="24"/>
          <w:szCs w:val="24"/>
          <w:u w:val="single"/>
          <w:rtl/>
        </w:rPr>
        <w:t xml:space="preserve"> אביבה פלח - מתכננת בתוכנית</w:t>
      </w:r>
      <w:r w:rsidR="001E2274">
        <w:rPr>
          <w:rFonts w:hint="cs"/>
          <w:caps/>
          <w:sz w:val="24"/>
          <w:szCs w:val="24"/>
          <w:u w:val="single"/>
          <w:rtl/>
        </w:rPr>
        <w:t>:</w:t>
      </w:r>
    </w:p>
    <w:p w14:paraId="16989035" w14:textId="28A4D1B8" w:rsidR="001E2274" w:rsidRDefault="006F2869" w:rsidP="003358A5">
      <w:pPr>
        <w:rPr>
          <w:b w:val="0"/>
          <w:bCs w:val="0"/>
          <w:caps/>
          <w:sz w:val="24"/>
          <w:szCs w:val="24"/>
          <w:rtl/>
        </w:rPr>
      </w:pPr>
      <w:r>
        <w:rPr>
          <w:rFonts w:hint="cs"/>
          <w:b w:val="0"/>
          <w:bCs w:val="0"/>
          <w:caps/>
          <w:sz w:val="24"/>
          <w:szCs w:val="24"/>
          <w:rtl/>
        </w:rPr>
        <w:t xml:space="preserve">יוסר </w:t>
      </w:r>
    </w:p>
    <w:p w14:paraId="72E78B5A" w14:textId="77777777" w:rsidR="001E2274" w:rsidRDefault="001E2274" w:rsidP="003358A5">
      <w:pPr>
        <w:rPr>
          <w:b w:val="0"/>
          <w:bCs w:val="0"/>
          <w:caps/>
          <w:sz w:val="24"/>
          <w:szCs w:val="24"/>
          <w:rtl/>
        </w:rPr>
      </w:pPr>
    </w:p>
    <w:p w14:paraId="63B2DC52" w14:textId="77777777" w:rsidR="001E2274" w:rsidRDefault="00BA49D1" w:rsidP="003358A5">
      <w:pPr>
        <w:rPr>
          <w:caps/>
          <w:sz w:val="24"/>
          <w:szCs w:val="24"/>
          <w:u w:val="single"/>
          <w:rtl/>
        </w:rPr>
      </w:pPr>
      <w:r w:rsidRPr="00BA49D1">
        <w:rPr>
          <w:rFonts w:hint="cs"/>
          <w:caps/>
          <w:sz w:val="24"/>
          <w:szCs w:val="24"/>
          <w:u w:val="single"/>
          <w:rtl/>
        </w:rPr>
        <w:t>מר רם מתן - יועץ הסביבה לתוכנית</w:t>
      </w:r>
      <w:r w:rsidR="001E2274">
        <w:rPr>
          <w:rFonts w:hint="cs"/>
          <w:caps/>
          <w:sz w:val="24"/>
          <w:szCs w:val="24"/>
          <w:u w:val="single"/>
          <w:rtl/>
        </w:rPr>
        <w:t>:</w:t>
      </w:r>
    </w:p>
    <w:p w14:paraId="010BCB6D" w14:textId="7F290507" w:rsidR="001E2274" w:rsidRDefault="00E24FC4" w:rsidP="003358A5">
      <w:pPr>
        <w:rPr>
          <w:b w:val="0"/>
          <w:bCs w:val="0"/>
          <w:caps/>
          <w:sz w:val="24"/>
          <w:szCs w:val="24"/>
          <w:rtl/>
        </w:rPr>
      </w:pPr>
      <w:r>
        <w:rPr>
          <w:rFonts w:hint="cs"/>
          <w:b w:val="0"/>
          <w:bCs w:val="0"/>
          <w:caps/>
          <w:sz w:val="24"/>
          <w:szCs w:val="24"/>
          <w:rtl/>
        </w:rPr>
        <w:t>הוכנס חוות דעת אקוסטית לתוכנית. בשימושי המגורים אנחנו צופים חריגות של סדר גודל של בין שתיים וחצי לארבע דציבל כאשר כמובן החזיתות שחשופות יותר לרעש הן אלה ש, פונות לכביש ארבע וכביש חמש שלוש אחד, הוא יידרש שם טיפול אקוסטי דירתי. הלאה</w:t>
      </w:r>
    </w:p>
    <w:p w14:paraId="37DA008B" w14:textId="77777777" w:rsidR="001E2274" w:rsidRDefault="001E2274" w:rsidP="003358A5">
      <w:pPr>
        <w:rPr>
          <w:b w:val="0"/>
          <w:bCs w:val="0"/>
          <w:caps/>
          <w:sz w:val="24"/>
          <w:szCs w:val="24"/>
          <w:rtl/>
        </w:rPr>
      </w:pPr>
    </w:p>
    <w:p w14:paraId="2841CEEB" w14:textId="77777777" w:rsidR="001E2274" w:rsidRDefault="003109B2" w:rsidP="003358A5">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198A4775" w14:textId="5FBB1C84" w:rsidR="001E2274" w:rsidRDefault="00E24FC4" w:rsidP="003358A5">
      <w:pPr>
        <w:rPr>
          <w:b w:val="0"/>
          <w:bCs w:val="0"/>
          <w:caps/>
          <w:sz w:val="24"/>
          <w:szCs w:val="24"/>
          <w:rtl/>
        </w:rPr>
      </w:pPr>
      <w:r>
        <w:rPr>
          <w:rFonts w:hint="cs"/>
          <w:b w:val="0"/>
          <w:bCs w:val="0"/>
          <w:caps/>
          <w:sz w:val="24"/>
          <w:szCs w:val="24"/>
          <w:rtl/>
        </w:rPr>
        <w:t xml:space="preserve">רגע יש כמה דברים בנושא </w:t>
      </w:r>
      <w:r w:rsidR="00063AFB">
        <w:rPr>
          <w:rFonts w:hint="cs"/>
          <w:b w:val="0"/>
          <w:bCs w:val="0"/>
          <w:caps/>
          <w:sz w:val="24"/>
          <w:szCs w:val="24"/>
          <w:rtl/>
        </w:rPr>
        <w:t>האקוסטי, מדובר חוץ מ, שיצטרך מיגון דירתי זה ברור זה אומר ש, יכול להיות שהם לא יוכלו לפתוח חלונות</w:t>
      </w:r>
    </w:p>
    <w:p w14:paraId="4153B049" w14:textId="77777777" w:rsidR="001E2274" w:rsidRDefault="001E2274" w:rsidP="003358A5">
      <w:pPr>
        <w:rPr>
          <w:b w:val="0"/>
          <w:bCs w:val="0"/>
          <w:caps/>
          <w:sz w:val="24"/>
          <w:szCs w:val="24"/>
          <w:rtl/>
        </w:rPr>
      </w:pPr>
    </w:p>
    <w:p w14:paraId="7E03349E" w14:textId="77777777" w:rsidR="001E2274" w:rsidRDefault="00BA49D1" w:rsidP="003358A5">
      <w:pPr>
        <w:rPr>
          <w:caps/>
          <w:sz w:val="24"/>
          <w:szCs w:val="24"/>
          <w:u w:val="single"/>
          <w:rtl/>
        </w:rPr>
      </w:pPr>
      <w:r w:rsidRPr="00BA49D1">
        <w:rPr>
          <w:rFonts w:hint="cs"/>
          <w:caps/>
          <w:sz w:val="24"/>
          <w:szCs w:val="24"/>
          <w:u w:val="single"/>
          <w:rtl/>
        </w:rPr>
        <w:t>מר רם מתן - יועץ הסביבה לתוכנית</w:t>
      </w:r>
      <w:r w:rsidR="001E2274">
        <w:rPr>
          <w:rFonts w:hint="cs"/>
          <w:caps/>
          <w:sz w:val="24"/>
          <w:szCs w:val="24"/>
          <w:u w:val="single"/>
          <w:rtl/>
        </w:rPr>
        <w:t>:</w:t>
      </w:r>
    </w:p>
    <w:p w14:paraId="186613CC" w14:textId="7FABD479" w:rsidR="001E2274" w:rsidRDefault="00063AFB" w:rsidP="003358A5">
      <w:pPr>
        <w:rPr>
          <w:b w:val="0"/>
          <w:bCs w:val="0"/>
          <w:caps/>
          <w:sz w:val="24"/>
          <w:szCs w:val="24"/>
          <w:rtl/>
        </w:rPr>
      </w:pPr>
      <w:r>
        <w:rPr>
          <w:rFonts w:hint="cs"/>
          <w:b w:val="0"/>
          <w:bCs w:val="0"/>
          <w:caps/>
          <w:sz w:val="24"/>
          <w:szCs w:val="24"/>
          <w:rtl/>
        </w:rPr>
        <w:t>אנחנו נמצאים אנחנו נמצאים עם דירות מגורים שמתוכננות בקומה העשרים ושלוש והלאה בסדר?</w:t>
      </w:r>
    </w:p>
    <w:p w14:paraId="429EA78D" w14:textId="77777777" w:rsidR="001E2274" w:rsidRDefault="001E2274" w:rsidP="003358A5">
      <w:pPr>
        <w:rPr>
          <w:b w:val="0"/>
          <w:bCs w:val="0"/>
          <w:caps/>
          <w:sz w:val="24"/>
          <w:szCs w:val="24"/>
          <w:rtl/>
        </w:rPr>
      </w:pPr>
    </w:p>
    <w:p w14:paraId="02269D0B" w14:textId="77777777" w:rsidR="001E2274" w:rsidRDefault="003109B2" w:rsidP="00063AFB">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06877DD4" w14:textId="5C068B9B" w:rsidR="001E2274" w:rsidRDefault="00063AFB" w:rsidP="00063AFB">
      <w:pPr>
        <w:rPr>
          <w:b w:val="0"/>
          <w:bCs w:val="0"/>
          <w:caps/>
          <w:sz w:val="24"/>
          <w:szCs w:val="24"/>
          <w:rtl/>
        </w:rPr>
      </w:pPr>
      <w:r>
        <w:rPr>
          <w:rFonts w:hint="cs"/>
          <w:b w:val="0"/>
          <w:bCs w:val="0"/>
          <w:caps/>
          <w:sz w:val="24"/>
          <w:szCs w:val="24"/>
          <w:rtl/>
        </w:rPr>
        <w:t>דווקא המשפך הוא יותר גדול ב, בקומות העליונות זאת אומרת ש, יקבלו את ה, אקוסטיקה מכל הסביבה אני מבינה שהדירות של התשעים מטר הן דירות של כיוון אחד או יש להם לכמה כיוונים?</w:t>
      </w:r>
    </w:p>
    <w:p w14:paraId="5B8EAD8E" w14:textId="77777777" w:rsidR="001E2274" w:rsidRDefault="001E2274" w:rsidP="00063AFB">
      <w:pPr>
        <w:rPr>
          <w:b w:val="0"/>
          <w:bCs w:val="0"/>
          <w:caps/>
          <w:sz w:val="24"/>
          <w:szCs w:val="24"/>
          <w:rtl/>
        </w:rPr>
      </w:pPr>
    </w:p>
    <w:p w14:paraId="6469BD47" w14:textId="77777777" w:rsidR="001E2274" w:rsidRDefault="00B7418D" w:rsidP="00063AFB">
      <w:pPr>
        <w:rPr>
          <w:caps/>
          <w:sz w:val="24"/>
          <w:szCs w:val="24"/>
          <w:u w:val="single"/>
          <w:rtl/>
        </w:rPr>
      </w:pPr>
      <w:r w:rsidRPr="00B7418D">
        <w:rPr>
          <w:rFonts w:hint="cs"/>
          <w:caps/>
          <w:sz w:val="24"/>
          <w:szCs w:val="24"/>
          <w:u w:val="single"/>
          <w:rtl/>
        </w:rPr>
        <w:t>מר דני אוחנה - אדריכל עורך התוכנית</w:t>
      </w:r>
      <w:r w:rsidR="001E2274">
        <w:rPr>
          <w:rFonts w:hint="cs"/>
          <w:caps/>
          <w:sz w:val="24"/>
          <w:szCs w:val="24"/>
          <w:u w:val="single"/>
          <w:rtl/>
        </w:rPr>
        <w:t>:</w:t>
      </w:r>
    </w:p>
    <w:p w14:paraId="6F0F2150" w14:textId="1E635968" w:rsidR="001E2274" w:rsidRDefault="00063AFB" w:rsidP="00063AFB">
      <w:pPr>
        <w:rPr>
          <w:b w:val="0"/>
          <w:bCs w:val="0"/>
          <w:caps/>
          <w:sz w:val="24"/>
          <w:szCs w:val="24"/>
          <w:rtl/>
        </w:rPr>
      </w:pPr>
      <w:r>
        <w:rPr>
          <w:rFonts w:hint="cs"/>
          <w:b w:val="0"/>
          <w:bCs w:val="0"/>
          <w:caps/>
          <w:sz w:val="24"/>
          <w:szCs w:val="24"/>
          <w:rtl/>
        </w:rPr>
        <w:t xml:space="preserve">כיוון אחד בדרך כלל </w:t>
      </w:r>
    </w:p>
    <w:p w14:paraId="0BA4F88E" w14:textId="77777777" w:rsidR="001E2274" w:rsidRDefault="001E2274" w:rsidP="00063AFB">
      <w:pPr>
        <w:rPr>
          <w:b w:val="0"/>
          <w:bCs w:val="0"/>
          <w:caps/>
          <w:sz w:val="24"/>
          <w:szCs w:val="24"/>
          <w:rtl/>
        </w:rPr>
      </w:pPr>
    </w:p>
    <w:p w14:paraId="5D283FB9" w14:textId="77777777" w:rsidR="001E2274" w:rsidRDefault="003109B2" w:rsidP="00063AFB">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231FD509" w14:textId="478F3D1C" w:rsidR="001E2274" w:rsidRDefault="00063AFB" w:rsidP="00063AFB">
      <w:pPr>
        <w:rPr>
          <w:b w:val="0"/>
          <w:bCs w:val="0"/>
          <w:caps/>
          <w:sz w:val="24"/>
          <w:szCs w:val="24"/>
          <w:rtl/>
        </w:rPr>
      </w:pPr>
      <w:r>
        <w:rPr>
          <w:rFonts w:hint="cs"/>
          <w:b w:val="0"/>
          <w:bCs w:val="0"/>
          <w:caps/>
          <w:sz w:val="24"/>
          <w:szCs w:val="24"/>
          <w:rtl/>
        </w:rPr>
        <w:t>אוקיי אז צריך לראות מה הכיוונים, שוב אני אומרת ש, יהיה להם חריגות שהם לא יוכלו לא לא אני לא מדברת בכלל על המרפסת אלא שלא יוכלו לפתוח חלונות בגלל הרעש הרב</w:t>
      </w:r>
    </w:p>
    <w:p w14:paraId="52E01C80" w14:textId="77777777" w:rsidR="001E2274" w:rsidRDefault="001E2274" w:rsidP="00063AFB">
      <w:pPr>
        <w:rPr>
          <w:b w:val="0"/>
          <w:bCs w:val="0"/>
          <w:caps/>
          <w:sz w:val="24"/>
          <w:szCs w:val="24"/>
          <w:rtl/>
        </w:rPr>
      </w:pPr>
    </w:p>
    <w:p w14:paraId="5F1B8998" w14:textId="77777777" w:rsidR="001E2274" w:rsidRDefault="00BA49D1" w:rsidP="00063AFB">
      <w:pPr>
        <w:rPr>
          <w:caps/>
          <w:sz w:val="24"/>
          <w:szCs w:val="24"/>
          <w:u w:val="single"/>
          <w:rtl/>
        </w:rPr>
      </w:pPr>
      <w:r w:rsidRPr="00BA49D1">
        <w:rPr>
          <w:rFonts w:hint="cs"/>
          <w:caps/>
          <w:sz w:val="24"/>
          <w:szCs w:val="24"/>
          <w:u w:val="single"/>
          <w:rtl/>
        </w:rPr>
        <w:t>מר רם מתן - יועץ הסביבה לתוכנית</w:t>
      </w:r>
      <w:r w:rsidR="001E2274">
        <w:rPr>
          <w:rFonts w:hint="cs"/>
          <w:caps/>
          <w:sz w:val="24"/>
          <w:szCs w:val="24"/>
          <w:u w:val="single"/>
          <w:rtl/>
        </w:rPr>
        <w:t>:</w:t>
      </w:r>
    </w:p>
    <w:p w14:paraId="223A1A5E" w14:textId="6C219344" w:rsidR="001E2274" w:rsidRDefault="00063AFB" w:rsidP="00063AFB">
      <w:pPr>
        <w:rPr>
          <w:b w:val="0"/>
          <w:bCs w:val="0"/>
          <w:caps/>
          <w:sz w:val="24"/>
          <w:szCs w:val="24"/>
          <w:rtl/>
        </w:rPr>
      </w:pPr>
      <w:r>
        <w:rPr>
          <w:rFonts w:hint="cs"/>
          <w:b w:val="0"/>
          <w:bCs w:val="0"/>
          <w:caps/>
          <w:sz w:val="24"/>
          <w:szCs w:val="24"/>
          <w:rtl/>
        </w:rPr>
        <w:t xml:space="preserve">אני חושב שהאמירה הזו מקצועית היא לא נכונה בסדר אנחנו מדברים פה על חריגות של שתיים וחצי וארבע דציבל ולא עשר ואחד עשרה דציבל שאנחנו מוצאים בנתיבי אילון </w:t>
      </w:r>
    </w:p>
    <w:p w14:paraId="7AB24E30" w14:textId="77777777" w:rsidR="001E2274" w:rsidRDefault="001E2274" w:rsidP="00063AFB">
      <w:pPr>
        <w:rPr>
          <w:b w:val="0"/>
          <w:bCs w:val="0"/>
          <w:caps/>
          <w:sz w:val="24"/>
          <w:szCs w:val="24"/>
          <w:rtl/>
        </w:rPr>
      </w:pPr>
    </w:p>
    <w:p w14:paraId="793418E9" w14:textId="77777777" w:rsidR="001E2274" w:rsidRDefault="003109B2" w:rsidP="00063AFB">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011503D4" w14:textId="3E7A69A8" w:rsidR="001E2274" w:rsidRDefault="00063AFB" w:rsidP="00063AFB">
      <w:pPr>
        <w:rPr>
          <w:b w:val="0"/>
          <w:bCs w:val="0"/>
          <w:caps/>
          <w:sz w:val="24"/>
          <w:szCs w:val="24"/>
          <w:rtl/>
        </w:rPr>
      </w:pPr>
      <w:r>
        <w:rPr>
          <w:rFonts w:hint="cs"/>
          <w:b w:val="0"/>
          <w:bCs w:val="0"/>
          <w:caps/>
          <w:sz w:val="24"/>
          <w:szCs w:val="24"/>
          <w:rtl/>
        </w:rPr>
        <w:t xml:space="preserve">אנחנו </w:t>
      </w:r>
    </w:p>
    <w:p w14:paraId="256E72A9" w14:textId="77777777" w:rsidR="001E2274" w:rsidRDefault="001E2274" w:rsidP="00063AFB">
      <w:pPr>
        <w:rPr>
          <w:b w:val="0"/>
          <w:bCs w:val="0"/>
          <w:caps/>
          <w:sz w:val="24"/>
          <w:szCs w:val="24"/>
          <w:rtl/>
        </w:rPr>
      </w:pPr>
    </w:p>
    <w:p w14:paraId="1EF8FBB4" w14:textId="77777777" w:rsidR="001E2274" w:rsidRDefault="00BA49D1" w:rsidP="00063AFB">
      <w:pPr>
        <w:rPr>
          <w:caps/>
          <w:sz w:val="24"/>
          <w:szCs w:val="24"/>
          <w:u w:val="single"/>
          <w:rtl/>
        </w:rPr>
      </w:pPr>
      <w:r w:rsidRPr="00BA49D1">
        <w:rPr>
          <w:rFonts w:hint="cs"/>
          <w:caps/>
          <w:sz w:val="24"/>
          <w:szCs w:val="24"/>
          <w:u w:val="single"/>
          <w:rtl/>
        </w:rPr>
        <w:t>מר רם מתן - יועץ הסביבה לתוכנית</w:t>
      </w:r>
      <w:r w:rsidR="001E2274">
        <w:rPr>
          <w:rFonts w:hint="cs"/>
          <w:caps/>
          <w:sz w:val="24"/>
          <w:szCs w:val="24"/>
          <w:u w:val="single"/>
          <w:rtl/>
        </w:rPr>
        <w:t>:</w:t>
      </w:r>
    </w:p>
    <w:p w14:paraId="2722D8E4" w14:textId="5EAC9C67" w:rsidR="001E2274" w:rsidRDefault="00063AFB" w:rsidP="00063AFB">
      <w:pPr>
        <w:rPr>
          <w:b w:val="0"/>
          <w:bCs w:val="0"/>
          <w:caps/>
          <w:sz w:val="24"/>
          <w:szCs w:val="24"/>
          <w:rtl/>
        </w:rPr>
      </w:pPr>
      <w:r>
        <w:rPr>
          <w:rFonts w:hint="cs"/>
          <w:b w:val="0"/>
          <w:bCs w:val="0"/>
          <w:caps/>
          <w:sz w:val="24"/>
          <w:szCs w:val="24"/>
          <w:rtl/>
        </w:rPr>
        <w:t>זה לא במקרה</w:t>
      </w:r>
    </w:p>
    <w:p w14:paraId="1931948A" w14:textId="77777777" w:rsidR="001E2274" w:rsidRDefault="001E2274" w:rsidP="00063AFB">
      <w:pPr>
        <w:rPr>
          <w:b w:val="0"/>
          <w:bCs w:val="0"/>
          <w:caps/>
          <w:sz w:val="24"/>
          <w:szCs w:val="24"/>
          <w:rtl/>
        </w:rPr>
      </w:pPr>
    </w:p>
    <w:p w14:paraId="46446A4B" w14:textId="77777777" w:rsidR="001E2274" w:rsidRDefault="003109B2" w:rsidP="00063AFB">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45B1E8A6" w14:textId="50DCEB87" w:rsidR="001E2274" w:rsidRDefault="00063AFB" w:rsidP="00063AFB">
      <w:pPr>
        <w:rPr>
          <w:b w:val="0"/>
          <w:bCs w:val="0"/>
          <w:caps/>
          <w:sz w:val="24"/>
          <w:szCs w:val="24"/>
          <w:rtl/>
        </w:rPr>
      </w:pPr>
      <w:r>
        <w:rPr>
          <w:rFonts w:hint="cs"/>
          <w:b w:val="0"/>
          <w:bCs w:val="0"/>
          <w:caps/>
          <w:sz w:val="24"/>
          <w:szCs w:val="24"/>
          <w:rtl/>
        </w:rPr>
        <w:t xml:space="preserve">אנחנו </w:t>
      </w:r>
    </w:p>
    <w:p w14:paraId="1E1C2F20" w14:textId="77777777" w:rsidR="001E2274" w:rsidRDefault="001E2274" w:rsidP="00063AFB">
      <w:pPr>
        <w:rPr>
          <w:b w:val="0"/>
          <w:bCs w:val="0"/>
          <w:caps/>
          <w:sz w:val="24"/>
          <w:szCs w:val="24"/>
          <w:rtl/>
        </w:rPr>
      </w:pPr>
    </w:p>
    <w:p w14:paraId="478A7150" w14:textId="77777777" w:rsidR="001E2274" w:rsidRDefault="00BA49D1" w:rsidP="00063AFB">
      <w:pPr>
        <w:rPr>
          <w:caps/>
          <w:sz w:val="24"/>
          <w:szCs w:val="24"/>
          <w:u w:val="single"/>
          <w:rtl/>
        </w:rPr>
      </w:pPr>
      <w:r w:rsidRPr="00BA49D1">
        <w:rPr>
          <w:rFonts w:hint="cs"/>
          <w:caps/>
          <w:sz w:val="24"/>
          <w:szCs w:val="24"/>
          <w:u w:val="single"/>
          <w:rtl/>
        </w:rPr>
        <w:t>מר רם מתן - יועץ הסביבה לתוכנית</w:t>
      </w:r>
      <w:r w:rsidR="001E2274">
        <w:rPr>
          <w:rFonts w:hint="cs"/>
          <w:caps/>
          <w:sz w:val="24"/>
          <w:szCs w:val="24"/>
          <w:u w:val="single"/>
          <w:rtl/>
        </w:rPr>
        <w:t>:</w:t>
      </w:r>
    </w:p>
    <w:p w14:paraId="00C35ADC" w14:textId="49AE8754" w:rsidR="001E2274" w:rsidRDefault="00063AFB" w:rsidP="00063AFB">
      <w:pPr>
        <w:rPr>
          <w:b w:val="0"/>
          <w:bCs w:val="0"/>
          <w:caps/>
          <w:sz w:val="24"/>
          <w:szCs w:val="24"/>
          <w:rtl/>
        </w:rPr>
      </w:pPr>
      <w:r>
        <w:rPr>
          <w:rFonts w:hint="cs"/>
          <w:b w:val="0"/>
          <w:bCs w:val="0"/>
          <w:caps/>
          <w:sz w:val="24"/>
          <w:szCs w:val="24"/>
          <w:rtl/>
        </w:rPr>
        <w:t xml:space="preserve">ממש לא המקרה </w:t>
      </w:r>
    </w:p>
    <w:p w14:paraId="3A48B2EC" w14:textId="77777777" w:rsidR="001E2274" w:rsidRDefault="001E2274" w:rsidP="00063AFB">
      <w:pPr>
        <w:rPr>
          <w:b w:val="0"/>
          <w:bCs w:val="0"/>
          <w:caps/>
          <w:sz w:val="24"/>
          <w:szCs w:val="24"/>
          <w:rtl/>
        </w:rPr>
      </w:pPr>
    </w:p>
    <w:p w14:paraId="55AB28F9" w14:textId="77777777" w:rsidR="001E2274" w:rsidRDefault="000A5C33" w:rsidP="00063AFB">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29924E99" w14:textId="2529F510" w:rsidR="001E2274" w:rsidRDefault="00063AFB" w:rsidP="00063AFB">
      <w:pPr>
        <w:rPr>
          <w:b w:val="0"/>
          <w:bCs w:val="0"/>
          <w:caps/>
          <w:sz w:val="24"/>
          <w:szCs w:val="24"/>
          <w:rtl/>
        </w:rPr>
      </w:pPr>
      <w:r>
        <w:rPr>
          <w:rFonts w:hint="cs"/>
          <w:b w:val="0"/>
          <w:bCs w:val="0"/>
          <w:caps/>
          <w:sz w:val="24"/>
          <w:szCs w:val="24"/>
          <w:rtl/>
        </w:rPr>
        <w:t xml:space="preserve">כמה רעש יש לנו פה? </w:t>
      </w:r>
    </w:p>
    <w:p w14:paraId="1204C87A" w14:textId="77777777" w:rsidR="001E2274" w:rsidRDefault="001E2274" w:rsidP="00063AFB">
      <w:pPr>
        <w:rPr>
          <w:b w:val="0"/>
          <w:bCs w:val="0"/>
          <w:caps/>
          <w:sz w:val="24"/>
          <w:szCs w:val="24"/>
          <w:rtl/>
        </w:rPr>
      </w:pPr>
    </w:p>
    <w:p w14:paraId="68B3E58B" w14:textId="77777777" w:rsidR="001E2274" w:rsidRDefault="003109B2" w:rsidP="00063AFB">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60281916" w14:textId="224FC135" w:rsidR="001E2274" w:rsidRDefault="00063AFB" w:rsidP="00063AFB">
      <w:pPr>
        <w:rPr>
          <w:b w:val="0"/>
          <w:bCs w:val="0"/>
          <w:caps/>
          <w:sz w:val="24"/>
          <w:szCs w:val="24"/>
          <w:rtl/>
        </w:rPr>
      </w:pPr>
      <w:r>
        <w:rPr>
          <w:rFonts w:hint="cs"/>
          <w:b w:val="0"/>
          <w:bCs w:val="0"/>
          <w:caps/>
          <w:sz w:val="24"/>
          <w:szCs w:val="24"/>
          <w:rtl/>
        </w:rPr>
        <w:t>... במבנה הסמוך חריגות משמעותיות שוב, אני, העברתם אני רק אציין ש, אתמול</w:t>
      </w:r>
    </w:p>
    <w:p w14:paraId="5C8BA166" w14:textId="77777777" w:rsidR="001E2274" w:rsidRDefault="001E2274" w:rsidP="00063AFB">
      <w:pPr>
        <w:rPr>
          <w:b w:val="0"/>
          <w:bCs w:val="0"/>
          <w:caps/>
          <w:sz w:val="24"/>
          <w:szCs w:val="24"/>
          <w:rtl/>
        </w:rPr>
      </w:pPr>
    </w:p>
    <w:p w14:paraId="50A00191" w14:textId="77777777" w:rsidR="001E2274" w:rsidRDefault="00063AFB" w:rsidP="00063AFB">
      <w:pPr>
        <w:rPr>
          <w:b w:val="0"/>
          <w:bCs w:val="0"/>
          <w:caps/>
          <w:sz w:val="24"/>
          <w:szCs w:val="24"/>
          <w:rtl/>
        </w:rPr>
      </w:pPr>
      <w:r>
        <w:rPr>
          <w:rFonts w:hint="cs"/>
          <w:b w:val="0"/>
          <w:bCs w:val="0"/>
          <w:caps/>
          <w:sz w:val="24"/>
          <w:szCs w:val="24"/>
          <w:rtl/>
        </w:rPr>
        <w:t xml:space="preserve">(הקלטה הופסקה) </w:t>
      </w:r>
    </w:p>
    <w:p w14:paraId="73BB9EEB" w14:textId="77777777" w:rsidR="001E2274" w:rsidRDefault="001E2274" w:rsidP="00063AFB">
      <w:pPr>
        <w:rPr>
          <w:b w:val="0"/>
          <w:bCs w:val="0"/>
          <w:caps/>
          <w:sz w:val="24"/>
          <w:szCs w:val="24"/>
          <w:rtl/>
        </w:rPr>
      </w:pPr>
    </w:p>
    <w:p w14:paraId="59FD6F6F" w14:textId="77777777" w:rsidR="001E2274" w:rsidRDefault="003109B2" w:rsidP="00063AFB">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2B2F1656" w14:textId="5879F6C9" w:rsidR="001E2274" w:rsidRDefault="00640741" w:rsidP="00063AFB">
      <w:pPr>
        <w:rPr>
          <w:b w:val="0"/>
          <w:bCs w:val="0"/>
          <w:caps/>
          <w:sz w:val="24"/>
          <w:szCs w:val="24"/>
          <w:rtl/>
        </w:rPr>
      </w:pPr>
      <w:r>
        <w:rPr>
          <w:rFonts w:hint="cs"/>
          <w:b w:val="0"/>
          <w:bCs w:val="0"/>
          <w:caps/>
          <w:sz w:val="24"/>
          <w:szCs w:val="24"/>
          <w:rtl/>
        </w:rPr>
        <w:t xml:space="preserve">אתמול הועבר גם איכות אוויר וגם סקר תעשיות וגם את ההשלמות אז לכן אנחנו טרם יש לנו את כל ה, נבדק כל המידע כיוון שהוא הועבר רק אתמול אבל אני אומרת שכרגע יש חריגות אוקיי כמו שציינת </w:t>
      </w:r>
    </w:p>
    <w:p w14:paraId="7FCC878A" w14:textId="77777777" w:rsidR="001E2274" w:rsidRDefault="001E2274" w:rsidP="00063AFB">
      <w:pPr>
        <w:rPr>
          <w:b w:val="0"/>
          <w:bCs w:val="0"/>
          <w:caps/>
          <w:sz w:val="24"/>
          <w:szCs w:val="24"/>
          <w:rtl/>
        </w:rPr>
      </w:pPr>
    </w:p>
    <w:p w14:paraId="6B39D7BE" w14:textId="77777777" w:rsidR="001E2274" w:rsidRDefault="00B7418D" w:rsidP="00063AFB">
      <w:pPr>
        <w:rPr>
          <w:caps/>
          <w:sz w:val="24"/>
          <w:szCs w:val="24"/>
          <w:u w:val="single"/>
          <w:rtl/>
        </w:rPr>
      </w:pPr>
      <w:r w:rsidRPr="00B7418D">
        <w:rPr>
          <w:rFonts w:hint="cs"/>
          <w:caps/>
          <w:sz w:val="24"/>
          <w:szCs w:val="24"/>
          <w:u w:val="single"/>
          <w:rtl/>
        </w:rPr>
        <w:t>מר דני אוחנה - אדריכל עורך התוכנית</w:t>
      </w:r>
      <w:r w:rsidR="001E2274">
        <w:rPr>
          <w:rFonts w:hint="cs"/>
          <w:caps/>
          <w:sz w:val="24"/>
          <w:szCs w:val="24"/>
          <w:u w:val="single"/>
          <w:rtl/>
        </w:rPr>
        <w:t>:</w:t>
      </w:r>
    </w:p>
    <w:p w14:paraId="60E85779" w14:textId="6AA8DD2C" w:rsidR="001E2274" w:rsidRDefault="00640741" w:rsidP="00063AFB">
      <w:pPr>
        <w:rPr>
          <w:b w:val="0"/>
          <w:bCs w:val="0"/>
          <w:caps/>
          <w:sz w:val="24"/>
          <w:szCs w:val="24"/>
          <w:rtl/>
        </w:rPr>
      </w:pPr>
      <w:r>
        <w:rPr>
          <w:rFonts w:hint="cs"/>
          <w:b w:val="0"/>
          <w:bCs w:val="0"/>
          <w:caps/>
          <w:sz w:val="24"/>
          <w:szCs w:val="24"/>
          <w:rtl/>
        </w:rPr>
        <w:t>יערה מה שאני אומר עוד פעם זה ברור שכל נושא של שימושים רגישים כאילו דוגמת מגורים יהיו אך ורק בהתאם לכל הדרישות של משרד איכות הסביבה כמו שקיים בכל פרויקט. אני חייב לציין עוד פעם מבחינת מרחקים אני תמיד אומר את זה משפט ליזמים מאז שהמציאו את הכסף הכל אפשרי. אנחנו תיכננו בניין של גם חברת מיקרוסופט גם חברת אמזון עם שימושים רגישים מאוד של נושא של מעבדות במרחק של ארבעים וחמש מטר מרכבת מהירה. במרחק של ארבעים וחמש מטר מרכבת מהירה, אפילו פחות</w:t>
      </w:r>
      <w:r w:rsidR="000F703D">
        <w:rPr>
          <w:rFonts w:hint="cs"/>
          <w:b w:val="0"/>
          <w:bCs w:val="0"/>
          <w:caps/>
          <w:sz w:val="24"/>
          <w:szCs w:val="24"/>
          <w:rtl/>
        </w:rPr>
        <w:t xml:space="preserve"> </w:t>
      </w:r>
      <w:r>
        <w:rPr>
          <w:rFonts w:hint="cs"/>
          <w:b w:val="0"/>
          <w:bCs w:val="0"/>
          <w:caps/>
          <w:sz w:val="24"/>
          <w:szCs w:val="24"/>
          <w:rtl/>
        </w:rPr>
        <w:t>...</w:t>
      </w:r>
    </w:p>
    <w:p w14:paraId="6478C82B" w14:textId="77777777" w:rsidR="001E2274" w:rsidRDefault="001E2274" w:rsidP="00063AFB">
      <w:pPr>
        <w:rPr>
          <w:b w:val="0"/>
          <w:bCs w:val="0"/>
          <w:caps/>
          <w:sz w:val="24"/>
          <w:szCs w:val="24"/>
          <w:rtl/>
        </w:rPr>
      </w:pPr>
    </w:p>
    <w:p w14:paraId="6DAEAD56" w14:textId="77777777" w:rsidR="001E2274" w:rsidRDefault="003109B2" w:rsidP="00063AFB">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7BB587B7" w14:textId="25169068" w:rsidR="001E2274" w:rsidRDefault="00640741" w:rsidP="00063AFB">
      <w:pPr>
        <w:rPr>
          <w:b w:val="0"/>
          <w:bCs w:val="0"/>
          <w:caps/>
          <w:sz w:val="24"/>
          <w:szCs w:val="24"/>
          <w:rtl/>
        </w:rPr>
      </w:pPr>
      <w:r>
        <w:rPr>
          <w:rFonts w:hint="cs"/>
          <w:b w:val="0"/>
          <w:bCs w:val="0"/>
          <w:caps/>
          <w:sz w:val="24"/>
          <w:szCs w:val="24"/>
          <w:rtl/>
        </w:rPr>
        <w:t>זה משהו אחר אתה מדבר על</w:t>
      </w:r>
      <w:r w:rsidR="000F703D">
        <w:rPr>
          <w:rFonts w:hint="cs"/>
          <w:b w:val="0"/>
          <w:bCs w:val="0"/>
          <w:caps/>
          <w:sz w:val="24"/>
          <w:szCs w:val="24"/>
          <w:rtl/>
        </w:rPr>
        <w:t xml:space="preserve"> </w:t>
      </w:r>
      <w:r>
        <w:rPr>
          <w:rFonts w:hint="cs"/>
          <w:b w:val="0"/>
          <w:bCs w:val="0"/>
          <w:caps/>
          <w:sz w:val="24"/>
          <w:szCs w:val="24"/>
          <w:rtl/>
        </w:rPr>
        <w:t>...</w:t>
      </w:r>
    </w:p>
    <w:p w14:paraId="08A41063" w14:textId="77777777" w:rsidR="001E2274" w:rsidRDefault="001E2274" w:rsidP="00063AFB">
      <w:pPr>
        <w:rPr>
          <w:b w:val="0"/>
          <w:bCs w:val="0"/>
          <w:caps/>
          <w:sz w:val="24"/>
          <w:szCs w:val="24"/>
          <w:rtl/>
        </w:rPr>
      </w:pPr>
    </w:p>
    <w:p w14:paraId="6F05768A" w14:textId="77777777" w:rsidR="001E2274" w:rsidRDefault="00B7418D" w:rsidP="00063AFB">
      <w:pPr>
        <w:rPr>
          <w:caps/>
          <w:sz w:val="24"/>
          <w:szCs w:val="24"/>
          <w:u w:val="single"/>
          <w:rtl/>
        </w:rPr>
      </w:pPr>
      <w:r w:rsidRPr="00B7418D">
        <w:rPr>
          <w:rFonts w:hint="cs"/>
          <w:caps/>
          <w:sz w:val="24"/>
          <w:szCs w:val="24"/>
          <w:u w:val="single"/>
          <w:rtl/>
        </w:rPr>
        <w:t>מר דני אוחנה - אדריכל עורך התוכנית</w:t>
      </w:r>
      <w:r w:rsidR="001E2274">
        <w:rPr>
          <w:rFonts w:hint="cs"/>
          <w:caps/>
          <w:sz w:val="24"/>
          <w:szCs w:val="24"/>
          <w:u w:val="single"/>
          <w:rtl/>
        </w:rPr>
        <w:t>:</w:t>
      </w:r>
    </w:p>
    <w:p w14:paraId="22D26A6B" w14:textId="613CA7FD" w:rsidR="001E2274" w:rsidRDefault="00640741" w:rsidP="00063AFB">
      <w:pPr>
        <w:rPr>
          <w:b w:val="0"/>
          <w:bCs w:val="0"/>
          <w:caps/>
          <w:sz w:val="24"/>
          <w:szCs w:val="24"/>
          <w:rtl/>
        </w:rPr>
      </w:pPr>
      <w:r>
        <w:rPr>
          <w:rFonts w:hint="cs"/>
          <w:b w:val="0"/>
          <w:bCs w:val="0"/>
          <w:caps/>
          <w:sz w:val="24"/>
          <w:szCs w:val="24"/>
          <w:rtl/>
        </w:rPr>
        <w:t>לא אבל</w:t>
      </w:r>
      <w:r w:rsidR="000F703D">
        <w:rPr>
          <w:rFonts w:hint="cs"/>
          <w:b w:val="0"/>
          <w:bCs w:val="0"/>
          <w:caps/>
          <w:sz w:val="24"/>
          <w:szCs w:val="24"/>
          <w:rtl/>
        </w:rPr>
        <w:t xml:space="preserve"> </w:t>
      </w:r>
      <w:r>
        <w:rPr>
          <w:rFonts w:hint="cs"/>
          <w:b w:val="0"/>
          <w:bCs w:val="0"/>
          <w:caps/>
          <w:sz w:val="24"/>
          <w:szCs w:val="24"/>
          <w:rtl/>
        </w:rPr>
        <w:t>...</w:t>
      </w:r>
    </w:p>
    <w:p w14:paraId="1915559F" w14:textId="77777777" w:rsidR="001E2274" w:rsidRDefault="001E2274" w:rsidP="00063AFB">
      <w:pPr>
        <w:rPr>
          <w:b w:val="0"/>
          <w:bCs w:val="0"/>
          <w:caps/>
          <w:sz w:val="24"/>
          <w:szCs w:val="24"/>
          <w:rtl/>
        </w:rPr>
      </w:pPr>
    </w:p>
    <w:p w14:paraId="31B74667" w14:textId="77777777" w:rsidR="001E2274" w:rsidRDefault="000A5C33" w:rsidP="00063AFB">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3F364202" w14:textId="3FA17FF9" w:rsidR="001E2274" w:rsidRDefault="00640741" w:rsidP="00063AFB">
      <w:pPr>
        <w:rPr>
          <w:b w:val="0"/>
          <w:bCs w:val="0"/>
          <w:caps/>
          <w:sz w:val="24"/>
          <w:szCs w:val="24"/>
          <w:rtl/>
        </w:rPr>
      </w:pPr>
      <w:r>
        <w:rPr>
          <w:rFonts w:hint="cs"/>
          <w:b w:val="0"/>
          <w:bCs w:val="0"/>
          <w:caps/>
          <w:sz w:val="24"/>
          <w:szCs w:val="24"/>
          <w:rtl/>
        </w:rPr>
        <w:t>בואו חברים חברים בואו בואו בואו נתקדם יערה דני דני דני יערה</w:t>
      </w:r>
    </w:p>
    <w:p w14:paraId="62827C51" w14:textId="77777777" w:rsidR="001E2274" w:rsidRDefault="001E2274" w:rsidP="00063AFB">
      <w:pPr>
        <w:rPr>
          <w:b w:val="0"/>
          <w:bCs w:val="0"/>
          <w:caps/>
          <w:sz w:val="24"/>
          <w:szCs w:val="24"/>
          <w:rtl/>
        </w:rPr>
      </w:pPr>
    </w:p>
    <w:p w14:paraId="39374B9B" w14:textId="77777777" w:rsidR="001E2274" w:rsidRDefault="003109B2" w:rsidP="00063AFB">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64136BB2" w14:textId="5F14BA2D" w:rsidR="001E2274" w:rsidRDefault="00640741" w:rsidP="00063AFB">
      <w:pPr>
        <w:rPr>
          <w:b w:val="0"/>
          <w:bCs w:val="0"/>
          <w:caps/>
          <w:sz w:val="24"/>
          <w:szCs w:val="24"/>
          <w:rtl/>
        </w:rPr>
      </w:pPr>
      <w:r>
        <w:rPr>
          <w:rFonts w:hint="cs"/>
          <w:b w:val="0"/>
          <w:bCs w:val="0"/>
          <w:caps/>
          <w:sz w:val="24"/>
          <w:szCs w:val="24"/>
          <w:rtl/>
        </w:rPr>
        <w:t xml:space="preserve">... ה, המגורים </w:t>
      </w:r>
    </w:p>
    <w:p w14:paraId="42E81B2C" w14:textId="77777777" w:rsidR="001E2274" w:rsidRDefault="001E2274" w:rsidP="00063AFB">
      <w:pPr>
        <w:rPr>
          <w:b w:val="0"/>
          <w:bCs w:val="0"/>
          <w:caps/>
          <w:sz w:val="24"/>
          <w:szCs w:val="24"/>
          <w:rtl/>
        </w:rPr>
      </w:pPr>
    </w:p>
    <w:p w14:paraId="04C697CD" w14:textId="77777777" w:rsidR="001E2274" w:rsidRDefault="000A5C33" w:rsidP="00063AFB">
      <w:pPr>
        <w:rPr>
          <w:caps/>
          <w:sz w:val="24"/>
          <w:szCs w:val="24"/>
          <w:u w:val="single"/>
          <w:rtl/>
        </w:rPr>
      </w:pPr>
      <w:r w:rsidRPr="000A5C33">
        <w:rPr>
          <w:rFonts w:hint="cs"/>
          <w:caps/>
          <w:sz w:val="24"/>
          <w:szCs w:val="24"/>
          <w:u w:val="single"/>
          <w:rtl/>
        </w:rPr>
        <w:lastRenderedPageBreak/>
        <w:t>מר מוחמד נאטור - סגן מתכננת המחוז</w:t>
      </w:r>
      <w:r w:rsidR="001E2274">
        <w:rPr>
          <w:rFonts w:hint="cs"/>
          <w:caps/>
          <w:sz w:val="24"/>
          <w:szCs w:val="24"/>
          <w:u w:val="single"/>
          <w:rtl/>
        </w:rPr>
        <w:t>:</w:t>
      </w:r>
    </w:p>
    <w:p w14:paraId="6B78E521" w14:textId="195C4B6F" w:rsidR="001E2274" w:rsidRDefault="00640741" w:rsidP="00063AFB">
      <w:pPr>
        <w:rPr>
          <w:b w:val="0"/>
          <w:bCs w:val="0"/>
          <w:caps/>
          <w:sz w:val="24"/>
          <w:szCs w:val="24"/>
          <w:rtl/>
        </w:rPr>
      </w:pPr>
      <w:r>
        <w:rPr>
          <w:rFonts w:hint="cs"/>
          <w:b w:val="0"/>
          <w:bCs w:val="0"/>
          <w:caps/>
          <w:sz w:val="24"/>
          <w:szCs w:val="24"/>
          <w:rtl/>
        </w:rPr>
        <w:t>יערה יערה בואי נתקדם אנחנו יש לנו סדר יום שצריך לגמור אותו היום</w:t>
      </w:r>
    </w:p>
    <w:p w14:paraId="5D674877" w14:textId="77777777" w:rsidR="001E2274" w:rsidRDefault="001E2274" w:rsidP="00063AFB">
      <w:pPr>
        <w:rPr>
          <w:b w:val="0"/>
          <w:bCs w:val="0"/>
          <w:caps/>
          <w:sz w:val="24"/>
          <w:szCs w:val="24"/>
          <w:rtl/>
        </w:rPr>
      </w:pPr>
    </w:p>
    <w:p w14:paraId="728E4674" w14:textId="77777777" w:rsidR="001E2274" w:rsidRDefault="00B7418D" w:rsidP="00063AFB">
      <w:pPr>
        <w:rPr>
          <w:caps/>
          <w:sz w:val="24"/>
          <w:szCs w:val="24"/>
          <w:u w:val="single"/>
          <w:rtl/>
        </w:rPr>
      </w:pPr>
      <w:r w:rsidRPr="00B7418D">
        <w:rPr>
          <w:rFonts w:hint="cs"/>
          <w:caps/>
          <w:sz w:val="24"/>
          <w:szCs w:val="24"/>
          <w:u w:val="single"/>
          <w:rtl/>
        </w:rPr>
        <w:t>מר דני אוחנה - אדריכל עורך התוכנית</w:t>
      </w:r>
      <w:r w:rsidR="001E2274">
        <w:rPr>
          <w:rFonts w:hint="cs"/>
          <w:caps/>
          <w:sz w:val="24"/>
          <w:szCs w:val="24"/>
          <w:u w:val="single"/>
          <w:rtl/>
        </w:rPr>
        <w:t>:</w:t>
      </w:r>
    </w:p>
    <w:p w14:paraId="0ED28158" w14:textId="51BA48F9" w:rsidR="001E2274" w:rsidRDefault="00640741" w:rsidP="00063AFB">
      <w:pPr>
        <w:rPr>
          <w:b w:val="0"/>
          <w:bCs w:val="0"/>
          <w:caps/>
          <w:sz w:val="24"/>
          <w:szCs w:val="24"/>
          <w:rtl/>
        </w:rPr>
      </w:pPr>
      <w:r>
        <w:rPr>
          <w:rFonts w:hint="cs"/>
          <w:b w:val="0"/>
          <w:bCs w:val="0"/>
          <w:caps/>
          <w:sz w:val="24"/>
          <w:szCs w:val="24"/>
          <w:rtl/>
        </w:rPr>
        <w:t>בואי אם אם משהו שלא נעמוד בו הוא כמובן שלא יהיה זה לא לא יקרה</w:t>
      </w:r>
    </w:p>
    <w:p w14:paraId="5E53E322" w14:textId="77777777" w:rsidR="001E2274" w:rsidRDefault="001E2274" w:rsidP="00063AFB">
      <w:pPr>
        <w:rPr>
          <w:b w:val="0"/>
          <w:bCs w:val="0"/>
          <w:caps/>
          <w:sz w:val="24"/>
          <w:szCs w:val="24"/>
          <w:rtl/>
        </w:rPr>
      </w:pPr>
    </w:p>
    <w:p w14:paraId="2D93EBD3" w14:textId="77777777" w:rsidR="001E2274" w:rsidRDefault="000A5C33" w:rsidP="00063AFB">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533493CB" w14:textId="5731D3B7" w:rsidR="001E2274" w:rsidRDefault="00640741" w:rsidP="00063AFB">
      <w:pPr>
        <w:rPr>
          <w:b w:val="0"/>
          <w:bCs w:val="0"/>
          <w:caps/>
          <w:sz w:val="24"/>
          <w:szCs w:val="24"/>
          <w:rtl/>
        </w:rPr>
      </w:pPr>
      <w:r>
        <w:rPr>
          <w:rFonts w:hint="cs"/>
          <w:b w:val="0"/>
          <w:bCs w:val="0"/>
          <w:caps/>
          <w:sz w:val="24"/>
          <w:szCs w:val="24"/>
          <w:rtl/>
        </w:rPr>
        <w:t>נקסט מה הנושא הבא שאתם רוצים להציג? איכות אוויר בואו תתקדמו</w:t>
      </w:r>
    </w:p>
    <w:p w14:paraId="533D6A63" w14:textId="77777777" w:rsidR="001E2274" w:rsidRDefault="001E2274" w:rsidP="00063AFB">
      <w:pPr>
        <w:rPr>
          <w:b w:val="0"/>
          <w:bCs w:val="0"/>
          <w:caps/>
          <w:sz w:val="24"/>
          <w:szCs w:val="24"/>
          <w:rtl/>
        </w:rPr>
      </w:pPr>
    </w:p>
    <w:p w14:paraId="61DD2671" w14:textId="77777777" w:rsidR="001E2274" w:rsidRDefault="00BA49D1" w:rsidP="00063AFB">
      <w:pPr>
        <w:rPr>
          <w:caps/>
          <w:sz w:val="24"/>
          <w:szCs w:val="24"/>
          <w:u w:val="single"/>
          <w:rtl/>
        </w:rPr>
      </w:pPr>
      <w:r w:rsidRPr="00BA49D1">
        <w:rPr>
          <w:rFonts w:hint="cs"/>
          <w:caps/>
          <w:sz w:val="24"/>
          <w:szCs w:val="24"/>
          <w:u w:val="single"/>
          <w:rtl/>
        </w:rPr>
        <w:t>מר רם מתן - יועץ הסביבה לתוכנית</w:t>
      </w:r>
      <w:r w:rsidR="001E2274">
        <w:rPr>
          <w:rFonts w:hint="cs"/>
          <w:caps/>
          <w:sz w:val="24"/>
          <w:szCs w:val="24"/>
          <w:u w:val="single"/>
          <w:rtl/>
        </w:rPr>
        <w:t>:</w:t>
      </w:r>
    </w:p>
    <w:p w14:paraId="072CB350" w14:textId="1ECAB70D" w:rsidR="001E2274" w:rsidRDefault="00640741" w:rsidP="00063AFB">
      <w:pPr>
        <w:rPr>
          <w:b w:val="0"/>
          <w:bCs w:val="0"/>
          <w:caps/>
          <w:sz w:val="24"/>
          <w:szCs w:val="24"/>
          <w:rtl/>
        </w:rPr>
      </w:pPr>
      <w:r>
        <w:rPr>
          <w:rFonts w:hint="cs"/>
          <w:b w:val="0"/>
          <w:bCs w:val="0"/>
          <w:caps/>
          <w:sz w:val="24"/>
          <w:szCs w:val="24"/>
          <w:rtl/>
        </w:rPr>
        <w:t xml:space="preserve">מבחינת איכות אוויר אנחנו בעמידה מלאה בקריטריונים אין מניעה בקיום התוכנית בהיבטי איכות אוויר </w:t>
      </w:r>
    </w:p>
    <w:p w14:paraId="76274C67" w14:textId="77777777" w:rsidR="001E2274" w:rsidRDefault="001E2274" w:rsidP="00063AFB">
      <w:pPr>
        <w:rPr>
          <w:b w:val="0"/>
          <w:bCs w:val="0"/>
          <w:caps/>
          <w:sz w:val="24"/>
          <w:szCs w:val="24"/>
          <w:rtl/>
        </w:rPr>
      </w:pPr>
    </w:p>
    <w:p w14:paraId="59443943" w14:textId="77777777" w:rsidR="001E2274" w:rsidRDefault="000A5C33" w:rsidP="00063AFB">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66E16692" w14:textId="7C18AA25" w:rsidR="001E2274" w:rsidRDefault="00640741" w:rsidP="00063AFB">
      <w:pPr>
        <w:rPr>
          <w:b w:val="0"/>
          <w:bCs w:val="0"/>
          <w:caps/>
          <w:sz w:val="24"/>
          <w:szCs w:val="24"/>
          <w:rtl/>
        </w:rPr>
      </w:pPr>
      <w:r>
        <w:rPr>
          <w:rFonts w:hint="cs"/>
          <w:b w:val="0"/>
          <w:bCs w:val="0"/>
          <w:caps/>
          <w:sz w:val="24"/>
          <w:szCs w:val="24"/>
          <w:rtl/>
        </w:rPr>
        <w:t xml:space="preserve">כן </w:t>
      </w:r>
    </w:p>
    <w:p w14:paraId="5CAAEF98" w14:textId="77777777" w:rsidR="001E2274" w:rsidRDefault="001E2274" w:rsidP="00063AFB">
      <w:pPr>
        <w:rPr>
          <w:b w:val="0"/>
          <w:bCs w:val="0"/>
          <w:caps/>
          <w:sz w:val="24"/>
          <w:szCs w:val="24"/>
          <w:rtl/>
        </w:rPr>
      </w:pPr>
    </w:p>
    <w:p w14:paraId="5615B209" w14:textId="77777777" w:rsidR="001E2274" w:rsidRDefault="00BA49D1" w:rsidP="00063AFB">
      <w:pPr>
        <w:rPr>
          <w:caps/>
          <w:sz w:val="24"/>
          <w:szCs w:val="24"/>
          <w:u w:val="single"/>
          <w:rtl/>
        </w:rPr>
      </w:pPr>
      <w:r w:rsidRPr="00BA49D1">
        <w:rPr>
          <w:rFonts w:hint="cs"/>
          <w:caps/>
          <w:sz w:val="24"/>
          <w:szCs w:val="24"/>
          <w:u w:val="single"/>
          <w:rtl/>
        </w:rPr>
        <w:t>מר רם מתן - יועץ הסביבה לתוכנית</w:t>
      </w:r>
      <w:r w:rsidR="001E2274">
        <w:rPr>
          <w:rFonts w:hint="cs"/>
          <w:caps/>
          <w:sz w:val="24"/>
          <w:szCs w:val="24"/>
          <w:u w:val="single"/>
          <w:rtl/>
        </w:rPr>
        <w:t>:</w:t>
      </w:r>
    </w:p>
    <w:p w14:paraId="164630F5" w14:textId="2955A7DE" w:rsidR="001E2274" w:rsidRDefault="00640741" w:rsidP="00063AFB">
      <w:pPr>
        <w:rPr>
          <w:b w:val="0"/>
          <w:bCs w:val="0"/>
          <w:caps/>
          <w:sz w:val="24"/>
          <w:szCs w:val="24"/>
          <w:rtl/>
        </w:rPr>
      </w:pPr>
      <w:r>
        <w:rPr>
          <w:rFonts w:hint="cs"/>
          <w:b w:val="0"/>
          <w:bCs w:val="0"/>
          <w:caps/>
          <w:sz w:val="24"/>
          <w:szCs w:val="24"/>
          <w:rtl/>
        </w:rPr>
        <w:t>...</w:t>
      </w:r>
      <w:r w:rsidR="000F703D">
        <w:rPr>
          <w:rFonts w:hint="cs"/>
          <w:b w:val="0"/>
          <w:bCs w:val="0"/>
          <w:caps/>
          <w:sz w:val="24"/>
          <w:szCs w:val="24"/>
          <w:rtl/>
        </w:rPr>
        <w:t xml:space="preserve"> </w:t>
      </w:r>
      <w:r>
        <w:rPr>
          <w:rFonts w:hint="cs"/>
          <w:b w:val="0"/>
          <w:bCs w:val="0"/>
          <w:caps/>
          <w:sz w:val="24"/>
          <w:szCs w:val="24"/>
          <w:rtl/>
        </w:rPr>
        <w:t xml:space="preserve">ניכר מתחת לערכי הסביבה </w:t>
      </w:r>
    </w:p>
    <w:p w14:paraId="24B694E1" w14:textId="77777777" w:rsidR="001E2274" w:rsidRDefault="001E2274" w:rsidP="00063AFB">
      <w:pPr>
        <w:rPr>
          <w:b w:val="0"/>
          <w:bCs w:val="0"/>
          <w:caps/>
          <w:sz w:val="24"/>
          <w:szCs w:val="24"/>
          <w:rtl/>
        </w:rPr>
      </w:pPr>
    </w:p>
    <w:p w14:paraId="73DC913D" w14:textId="77777777" w:rsidR="001E2274" w:rsidRDefault="003109B2" w:rsidP="00063AFB">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2A43DDD5" w14:textId="195BDA90" w:rsidR="001E2274" w:rsidRDefault="00640741" w:rsidP="00063AFB">
      <w:pPr>
        <w:rPr>
          <w:b w:val="0"/>
          <w:bCs w:val="0"/>
          <w:caps/>
          <w:sz w:val="24"/>
          <w:szCs w:val="24"/>
          <w:rtl/>
        </w:rPr>
      </w:pPr>
      <w:r>
        <w:rPr>
          <w:rFonts w:hint="cs"/>
          <w:b w:val="0"/>
          <w:bCs w:val="0"/>
          <w:caps/>
          <w:sz w:val="24"/>
          <w:szCs w:val="24"/>
          <w:rtl/>
        </w:rPr>
        <w:t xml:space="preserve">אני רק אני רק אציין שוב, הוא הועבר רק אתמול אז אנחנו לא יכולים להתייחס על זה כמובן שנתייחס </w:t>
      </w:r>
    </w:p>
    <w:p w14:paraId="0B7A3C7B" w14:textId="77777777" w:rsidR="001E2274" w:rsidRDefault="001E2274" w:rsidP="00063AFB">
      <w:pPr>
        <w:rPr>
          <w:b w:val="0"/>
          <w:bCs w:val="0"/>
          <w:caps/>
          <w:sz w:val="24"/>
          <w:szCs w:val="24"/>
          <w:rtl/>
        </w:rPr>
      </w:pPr>
    </w:p>
    <w:p w14:paraId="37A7C654" w14:textId="77777777" w:rsidR="001E2274" w:rsidRDefault="000A5C33" w:rsidP="00063AFB">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59616D31" w14:textId="6FBCC393" w:rsidR="001E2274" w:rsidRDefault="00640741" w:rsidP="00063AFB">
      <w:pPr>
        <w:rPr>
          <w:b w:val="0"/>
          <w:bCs w:val="0"/>
          <w:caps/>
          <w:sz w:val="24"/>
          <w:szCs w:val="24"/>
          <w:rtl/>
        </w:rPr>
      </w:pPr>
      <w:r>
        <w:rPr>
          <w:rFonts w:hint="cs"/>
          <w:b w:val="0"/>
          <w:bCs w:val="0"/>
          <w:caps/>
          <w:sz w:val="24"/>
          <w:szCs w:val="24"/>
          <w:rtl/>
        </w:rPr>
        <w:t>בסדר תבדקו את זה ותתייחסו בהמשך כן</w:t>
      </w:r>
    </w:p>
    <w:p w14:paraId="6B6EEBC2" w14:textId="77777777" w:rsidR="001E2274" w:rsidRDefault="001E2274" w:rsidP="00063AFB">
      <w:pPr>
        <w:rPr>
          <w:b w:val="0"/>
          <w:bCs w:val="0"/>
          <w:caps/>
          <w:sz w:val="24"/>
          <w:szCs w:val="24"/>
          <w:rtl/>
        </w:rPr>
      </w:pPr>
    </w:p>
    <w:p w14:paraId="03849EDF" w14:textId="77777777" w:rsidR="001E2274" w:rsidRDefault="00BA49D1" w:rsidP="00063AFB">
      <w:pPr>
        <w:rPr>
          <w:caps/>
          <w:sz w:val="24"/>
          <w:szCs w:val="24"/>
          <w:u w:val="single"/>
          <w:rtl/>
        </w:rPr>
      </w:pPr>
      <w:r w:rsidRPr="00BA49D1">
        <w:rPr>
          <w:rFonts w:hint="cs"/>
          <w:caps/>
          <w:sz w:val="24"/>
          <w:szCs w:val="24"/>
          <w:u w:val="single"/>
          <w:rtl/>
        </w:rPr>
        <w:t>מר רם מתן - יועץ הסביבה לתוכנית</w:t>
      </w:r>
      <w:r w:rsidR="001E2274">
        <w:rPr>
          <w:rFonts w:hint="cs"/>
          <w:caps/>
          <w:sz w:val="24"/>
          <w:szCs w:val="24"/>
          <w:u w:val="single"/>
          <w:rtl/>
        </w:rPr>
        <w:t>:</w:t>
      </w:r>
    </w:p>
    <w:p w14:paraId="65F4194C" w14:textId="3A705BF5" w:rsidR="001E2274" w:rsidRDefault="00640741" w:rsidP="00063AFB">
      <w:pPr>
        <w:rPr>
          <w:b w:val="0"/>
          <w:bCs w:val="0"/>
          <w:caps/>
          <w:sz w:val="24"/>
          <w:szCs w:val="24"/>
          <w:rtl/>
        </w:rPr>
      </w:pPr>
      <w:r>
        <w:rPr>
          <w:rFonts w:hint="cs"/>
          <w:b w:val="0"/>
          <w:bCs w:val="0"/>
          <w:caps/>
          <w:sz w:val="24"/>
          <w:szCs w:val="24"/>
          <w:rtl/>
        </w:rPr>
        <w:t xml:space="preserve">כנל הנושאים האקלימיים רוחות הצללה עמידה מלאה בקריטריונים גם בנושא של בטיחות גם בנושא של חשיפה לשמש, מבחינת מבנים רגישים שנמצאים בסביבת התוכנית וגם לגבי התוכנית עצמה </w:t>
      </w:r>
    </w:p>
    <w:p w14:paraId="195770B5" w14:textId="77777777" w:rsidR="001E2274" w:rsidRDefault="001E2274" w:rsidP="00063AFB">
      <w:pPr>
        <w:rPr>
          <w:b w:val="0"/>
          <w:bCs w:val="0"/>
          <w:caps/>
          <w:sz w:val="24"/>
          <w:szCs w:val="24"/>
          <w:rtl/>
        </w:rPr>
      </w:pPr>
    </w:p>
    <w:p w14:paraId="638D24E3" w14:textId="77777777" w:rsidR="001E2274" w:rsidRDefault="000A5C33" w:rsidP="00063AFB">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4FD35248" w14:textId="11CF94D3" w:rsidR="001E2274" w:rsidRDefault="00640741" w:rsidP="00063AFB">
      <w:pPr>
        <w:rPr>
          <w:b w:val="0"/>
          <w:bCs w:val="0"/>
          <w:caps/>
          <w:sz w:val="24"/>
          <w:szCs w:val="24"/>
          <w:rtl/>
        </w:rPr>
      </w:pPr>
      <w:r>
        <w:rPr>
          <w:rFonts w:hint="cs"/>
          <w:b w:val="0"/>
          <w:bCs w:val="0"/>
          <w:caps/>
          <w:sz w:val="24"/>
          <w:szCs w:val="24"/>
          <w:rtl/>
        </w:rPr>
        <w:t xml:space="preserve">אוקיי </w:t>
      </w:r>
    </w:p>
    <w:p w14:paraId="4A8B93B7" w14:textId="77777777" w:rsidR="001E2274" w:rsidRDefault="001E2274" w:rsidP="00063AFB">
      <w:pPr>
        <w:rPr>
          <w:b w:val="0"/>
          <w:bCs w:val="0"/>
          <w:caps/>
          <w:sz w:val="24"/>
          <w:szCs w:val="24"/>
          <w:rtl/>
        </w:rPr>
      </w:pPr>
    </w:p>
    <w:p w14:paraId="2CBFC63F" w14:textId="77777777" w:rsidR="001E2274" w:rsidRDefault="003109B2" w:rsidP="00063AFB">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0CC8A033" w14:textId="38CD082F" w:rsidR="001E2274" w:rsidRDefault="00640741" w:rsidP="00063AFB">
      <w:pPr>
        <w:rPr>
          <w:b w:val="0"/>
          <w:bCs w:val="0"/>
          <w:caps/>
          <w:sz w:val="24"/>
          <w:szCs w:val="24"/>
          <w:rtl/>
        </w:rPr>
      </w:pPr>
      <w:r>
        <w:rPr>
          <w:rFonts w:hint="cs"/>
          <w:b w:val="0"/>
          <w:bCs w:val="0"/>
          <w:caps/>
          <w:sz w:val="24"/>
          <w:szCs w:val="24"/>
          <w:rtl/>
        </w:rPr>
        <w:t>אני יכולה לחזור שניה לרוחות?</w:t>
      </w:r>
    </w:p>
    <w:p w14:paraId="67AEA3A7" w14:textId="77777777" w:rsidR="001E2274" w:rsidRDefault="001E2274" w:rsidP="00063AFB">
      <w:pPr>
        <w:rPr>
          <w:b w:val="0"/>
          <w:bCs w:val="0"/>
          <w:caps/>
          <w:sz w:val="24"/>
          <w:szCs w:val="24"/>
          <w:rtl/>
        </w:rPr>
      </w:pPr>
    </w:p>
    <w:p w14:paraId="30D06255" w14:textId="77777777" w:rsidR="001E2274" w:rsidRDefault="00BA49D1" w:rsidP="00063AFB">
      <w:pPr>
        <w:rPr>
          <w:caps/>
          <w:sz w:val="24"/>
          <w:szCs w:val="24"/>
          <w:u w:val="single"/>
          <w:rtl/>
        </w:rPr>
      </w:pPr>
      <w:r w:rsidRPr="00BA49D1">
        <w:rPr>
          <w:rFonts w:hint="cs"/>
          <w:caps/>
          <w:sz w:val="24"/>
          <w:szCs w:val="24"/>
          <w:u w:val="single"/>
          <w:rtl/>
        </w:rPr>
        <w:t>מר רם מתן - יועץ הסביבה לתוכנית</w:t>
      </w:r>
      <w:r w:rsidR="001E2274">
        <w:rPr>
          <w:rFonts w:hint="cs"/>
          <w:caps/>
          <w:sz w:val="24"/>
          <w:szCs w:val="24"/>
          <w:u w:val="single"/>
          <w:rtl/>
        </w:rPr>
        <w:t>:</w:t>
      </w:r>
    </w:p>
    <w:p w14:paraId="1E111D3E" w14:textId="54252A30" w:rsidR="001E2274" w:rsidRDefault="00640741" w:rsidP="00063AFB">
      <w:pPr>
        <w:rPr>
          <w:b w:val="0"/>
          <w:bCs w:val="0"/>
          <w:caps/>
          <w:sz w:val="24"/>
          <w:szCs w:val="24"/>
          <w:rtl/>
        </w:rPr>
      </w:pPr>
      <w:r>
        <w:rPr>
          <w:rFonts w:hint="cs"/>
          <w:b w:val="0"/>
          <w:bCs w:val="0"/>
          <w:caps/>
          <w:sz w:val="24"/>
          <w:szCs w:val="24"/>
          <w:rtl/>
        </w:rPr>
        <w:t xml:space="preserve">כן </w:t>
      </w:r>
    </w:p>
    <w:p w14:paraId="31C92525" w14:textId="77777777" w:rsidR="001E2274" w:rsidRDefault="001E2274" w:rsidP="00063AFB">
      <w:pPr>
        <w:rPr>
          <w:b w:val="0"/>
          <w:bCs w:val="0"/>
          <w:caps/>
          <w:sz w:val="24"/>
          <w:szCs w:val="24"/>
          <w:rtl/>
        </w:rPr>
      </w:pPr>
    </w:p>
    <w:p w14:paraId="08B1DFE6" w14:textId="77777777" w:rsidR="001E2274" w:rsidRDefault="003109B2" w:rsidP="00063AFB">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3C3AF060" w14:textId="45592A20" w:rsidR="001E2274" w:rsidRDefault="00640741" w:rsidP="00063AFB">
      <w:pPr>
        <w:rPr>
          <w:b w:val="0"/>
          <w:bCs w:val="0"/>
          <w:caps/>
          <w:sz w:val="24"/>
          <w:szCs w:val="24"/>
          <w:rtl/>
        </w:rPr>
      </w:pPr>
      <w:r>
        <w:rPr>
          <w:rFonts w:hint="cs"/>
          <w:b w:val="0"/>
          <w:bCs w:val="0"/>
          <w:caps/>
          <w:sz w:val="24"/>
          <w:szCs w:val="24"/>
          <w:rtl/>
        </w:rPr>
        <w:t>לרוחות מבחינת הוצע כאן גג ירוק ב, במפלס הגג צריך לבחון כי זה בגובה רב מאוד יכול להיות שהרוחות שם יהיו מאוד מאוד משמעותיות ככה שזה יהיה רק לנוי אבל לא אפשר יהיה לצאת החוצה. גם לגבי המרפסות העליונות כן נרצה לבדוק את זה זה בגובה רב, בדרך כלל בגבהים כאלה לא תמיד יש אפשרות לצאת למרפסת בגלל הרוחות. זה דבר שכן אם רוצים להתייחס אליו כן צריך לבדוק אותו. בפינה יש כן יש לנו פינה אחת ב, דרום מערב שהוא יותר בעייתי ש, צריך לבחון לגבי השימוש ב, בתי קפה או מקומות נוספים שם שייתכן שם רוחות</w:t>
      </w:r>
    </w:p>
    <w:p w14:paraId="0CA2D05D" w14:textId="77777777" w:rsidR="001E2274" w:rsidRDefault="001E2274" w:rsidP="00063AFB">
      <w:pPr>
        <w:rPr>
          <w:b w:val="0"/>
          <w:bCs w:val="0"/>
          <w:caps/>
          <w:sz w:val="24"/>
          <w:szCs w:val="24"/>
          <w:rtl/>
        </w:rPr>
      </w:pPr>
    </w:p>
    <w:p w14:paraId="04675D5B" w14:textId="77777777" w:rsidR="001E2274" w:rsidRDefault="000A5C33" w:rsidP="00063AFB">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5F2A843B" w14:textId="2AE73EF7" w:rsidR="001E2274" w:rsidRDefault="00640741" w:rsidP="00063AFB">
      <w:pPr>
        <w:rPr>
          <w:b w:val="0"/>
          <w:bCs w:val="0"/>
          <w:caps/>
          <w:sz w:val="24"/>
          <w:szCs w:val="24"/>
          <w:rtl/>
        </w:rPr>
      </w:pPr>
      <w:r>
        <w:rPr>
          <w:rFonts w:hint="cs"/>
          <w:b w:val="0"/>
          <w:bCs w:val="0"/>
          <w:caps/>
          <w:sz w:val="24"/>
          <w:szCs w:val="24"/>
          <w:rtl/>
        </w:rPr>
        <w:t>אוקיי</w:t>
      </w:r>
    </w:p>
    <w:p w14:paraId="5D20440B" w14:textId="77777777" w:rsidR="001E2274" w:rsidRDefault="001E2274" w:rsidP="00063AFB">
      <w:pPr>
        <w:rPr>
          <w:b w:val="0"/>
          <w:bCs w:val="0"/>
          <w:caps/>
          <w:sz w:val="24"/>
          <w:szCs w:val="24"/>
          <w:rtl/>
        </w:rPr>
      </w:pPr>
    </w:p>
    <w:p w14:paraId="029E2F96" w14:textId="77777777" w:rsidR="001E2274" w:rsidRDefault="00BA49D1" w:rsidP="00063AFB">
      <w:pPr>
        <w:rPr>
          <w:caps/>
          <w:sz w:val="24"/>
          <w:szCs w:val="24"/>
          <w:u w:val="single"/>
          <w:rtl/>
        </w:rPr>
      </w:pPr>
      <w:r w:rsidRPr="00BA49D1">
        <w:rPr>
          <w:rFonts w:hint="cs"/>
          <w:caps/>
          <w:sz w:val="24"/>
          <w:szCs w:val="24"/>
          <w:u w:val="single"/>
          <w:rtl/>
        </w:rPr>
        <w:lastRenderedPageBreak/>
        <w:t>מר רם מתן - יועץ הסביבה לתוכנית</w:t>
      </w:r>
      <w:r w:rsidR="001E2274">
        <w:rPr>
          <w:rFonts w:hint="cs"/>
          <w:caps/>
          <w:sz w:val="24"/>
          <w:szCs w:val="24"/>
          <w:u w:val="single"/>
          <w:rtl/>
        </w:rPr>
        <w:t>:</w:t>
      </w:r>
    </w:p>
    <w:p w14:paraId="77328D5E" w14:textId="0C751473" w:rsidR="001E2274" w:rsidRDefault="00640741" w:rsidP="00063AFB">
      <w:pPr>
        <w:rPr>
          <w:b w:val="0"/>
          <w:bCs w:val="0"/>
          <w:caps/>
          <w:sz w:val="24"/>
          <w:szCs w:val="24"/>
          <w:rtl/>
        </w:rPr>
      </w:pPr>
      <w:r>
        <w:rPr>
          <w:rFonts w:hint="cs"/>
          <w:b w:val="0"/>
          <w:bCs w:val="0"/>
          <w:caps/>
          <w:sz w:val="24"/>
          <w:szCs w:val="24"/>
          <w:rtl/>
        </w:rPr>
        <w:t>אז לגבי אותה פינה דרום מערבית גם היא עומדת בקריטריונים גם של נוחות וגם של בטיחות ולפי אותם קריטריונים היא לא מצריכה אמצעים למיתון רוח, כמובן שלעת תכנון מפורט הדברים יתוקפו ככל שנדרש. לגבי מפלס הגג אין בעיה אנחנו נבדוק אותו, צריך שוב לחשוב להבין ש, גם אם יש מקום נקודתי שיש בו מטרדי רוח או במשטח שלם אנחנו יודעים לתכנן את האמצעים הנדרשים כדי שאותם אזורים יהיו מוגנים לרווחת המשתמשים, כמו שקורה בכל אזור ל ... רווחת הציבור שמתוכנן כיום</w:t>
      </w:r>
    </w:p>
    <w:p w14:paraId="39DF460B" w14:textId="77777777" w:rsidR="001E2274" w:rsidRDefault="001E2274" w:rsidP="00063AFB">
      <w:pPr>
        <w:rPr>
          <w:b w:val="0"/>
          <w:bCs w:val="0"/>
          <w:caps/>
          <w:sz w:val="24"/>
          <w:szCs w:val="24"/>
          <w:rtl/>
        </w:rPr>
      </w:pPr>
    </w:p>
    <w:p w14:paraId="16E68346" w14:textId="77777777" w:rsidR="001E2274" w:rsidRDefault="000A5C33" w:rsidP="00063AFB">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76294474" w14:textId="09943CA0" w:rsidR="001E2274" w:rsidRDefault="00640741" w:rsidP="00063AFB">
      <w:pPr>
        <w:rPr>
          <w:b w:val="0"/>
          <w:bCs w:val="0"/>
          <w:caps/>
          <w:sz w:val="24"/>
          <w:szCs w:val="24"/>
          <w:rtl/>
        </w:rPr>
      </w:pPr>
      <w:r>
        <w:rPr>
          <w:rFonts w:hint="cs"/>
          <w:b w:val="0"/>
          <w:bCs w:val="0"/>
          <w:caps/>
          <w:sz w:val="24"/>
          <w:szCs w:val="24"/>
          <w:rtl/>
        </w:rPr>
        <w:t>טוב</w:t>
      </w:r>
    </w:p>
    <w:p w14:paraId="458EEAFD" w14:textId="77777777" w:rsidR="001E2274" w:rsidRDefault="001E2274" w:rsidP="00063AFB">
      <w:pPr>
        <w:rPr>
          <w:b w:val="0"/>
          <w:bCs w:val="0"/>
          <w:caps/>
          <w:sz w:val="24"/>
          <w:szCs w:val="24"/>
          <w:rtl/>
        </w:rPr>
      </w:pPr>
    </w:p>
    <w:p w14:paraId="49643101" w14:textId="77777777" w:rsidR="001E2274" w:rsidRDefault="00B7418D" w:rsidP="00063AFB">
      <w:pPr>
        <w:rPr>
          <w:caps/>
          <w:sz w:val="24"/>
          <w:szCs w:val="24"/>
          <w:u w:val="single"/>
          <w:rtl/>
        </w:rPr>
      </w:pPr>
      <w:r w:rsidRPr="00B7418D">
        <w:rPr>
          <w:rFonts w:hint="cs"/>
          <w:caps/>
          <w:sz w:val="24"/>
          <w:szCs w:val="24"/>
          <w:u w:val="single"/>
          <w:rtl/>
        </w:rPr>
        <w:t>מר דני אוחנה - אדריכל עורך התוכנית</w:t>
      </w:r>
      <w:r w:rsidR="001E2274">
        <w:rPr>
          <w:rFonts w:hint="cs"/>
          <w:caps/>
          <w:sz w:val="24"/>
          <w:szCs w:val="24"/>
          <w:u w:val="single"/>
          <w:rtl/>
        </w:rPr>
        <w:t>:</w:t>
      </w:r>
    </w:p>
    <w:p w14:paraId="30771EB6" w14:textId="2446C0EE" w:rsidR="001E2274" w:rsidRDefault="00640741" w:rsidP="00063AFB">
      <w:pPr>
        <w:rPr>
          <w:b w:val="0"/>
          <w:bCs w:val="0"/>
          <w:caps/>
          <w:sz w:val="24"/>
          <w:szCs w:val="24"/>
          <w:rtl/>
        </w:rPr>
      </w:pPr>
      <w:r>
        <w:rPr>
          <w:rFonts w:hint="cs"/>
          <w:b w:val="0"/>
          <w:bCs w:val="0"/>
          <w:caps/>
          <w:sz w:val="24"/>
          <w:szCs w:val="24"/>
          <w:rtl/>
        </w:rPr>
        <w:t>יערה בקומת הגג אנחנו בדרך כלל נותנים זכוכית מוגבהת בגובה של כשלושה וחצי עד ארבעה מטר זה אומר יצירה של מעין אקווריום שהם יכולים ליהנות מהנוף מהשטחים הירוקים והם מוגנים לחלוטין מבחינת רוח. כל האמצעים קיימים מבחינתנו וזה לא פתרון שאנחנו</w:t>
      </w:r>
      <w:r w:rsidR="000F703D">
        <w:rPr>
          <w:rFonts w:hint="cs"/>
          <w:b w:val="0"/>
          <w:bCs w:val="0"/>
          <w:caps/>
          <w:sz w:val="24"/>
          <w:szCs w:val="24"/>
          <w:rtl/>
        </w:rPr>
        <w:t xml:space="preserve"> </w:t>
      </w:r>
      <w:r w:rsidR="00BA6D7F">
        <w:rPr>
          <w:rFonts w:hint="cs"/>
          <w:b w:val="0"/>
          <w:bCs w:val="0"/>
          <w:caps/>
          <w:sz w:val="24"/>
          <w:szCs w:val="24"/>
          <w:rtl/>
        </w:rPr>
        <w:t>... אותו בפרויקט הזה</w:t>
      </w:r>
    </w:p>
    <w:p w14:paraId="16D9C155" w14:textId="77777777" w:rsidR="001E2274" w:rsidRDefault="001E2274" w:rsidP="00063AFB">
      <w:pPr>
        <w:rPr>
          <w:b w:val="0"/>
          <w:bCs w:val="0"/>
          <w:caps/>
          <w:sz w:val="24"/>
          <w:szCs w:val="24"/>
          <w:rtl/>
        </w:rPr>
      </w:pPr>
    </w:p>
    <w:p w14:paraId="069A8387" w14:textId="77777777" w:rsidR="001E2274" w:rsidRDefault="000A5C33" w:rsidP="00063AFB">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6376CE2E" w14:textId="23B8E0F3" w:rsidR="001E2274" w:rsidRDefault="00BA6D7F" w:rsidP="00063AFB">
      <w:pPr>
        <w:rPr>
          <w:b w:val="0"/>
          <w:bCs w:val="0"/>
          <w:caps/>
          <w:sz w:val="24"/>
          <w:szCs w:val="24"/>
          <w:rtl/>
        </w:rPr>
      </w:pPr>
      <w:r>
        <w:rPr>
          <w:rFonts w:hint="cs"/>
          <w:b w:val="0"/>
          <w:bCs w:val="0"/>
          <w:caps/>
          <w:sz w:val="24"/>
          <w:szCs w:val="24"/>
          <w:rtl/>
        </w:rPr>
        <w:t>טוב</w:t>
      </w:r>
    </w:p>
    <w:p w14:paraId="3ADA900D" w14:textId="77777777" w:rsidR="001E2274" w:rsidRDefault="001E2274" w:rsidP="00063AFB">
      <w:pPr>
        <w:rPr>
          <w:b w:val="0"/>
          <w:bCs w:val="0"/>
          <w:caps/>
          <w:sz w:val="24"/>
          <w:szCs w:val="24"/>
          <w:rtl/>
        </w:rPr>
      </w:pPr>
    </w:p>
    <w:p w14:paraId="57259FFD" w14:textId="77777777" w:rsidR="001E2274" w:rsidRDefault="00B7418D" w:rsidP="00063AFB">
      <w:pPr>
        <w:rPr>
          <w:caps/>
          <w:sz w:val="24"/>
          <w:szCs w:val="24"/>
          <w:u w:val="single"/>
          <w:rtl/>
        </w:rPr>
      </w:pPr>
      <w:r w:rsidRPr="00B7418D">
        <w:rPr>
          <w:rFonts w:hint="cs"/>
          <w:caps/>
          <w:sz w:val="24"/>
          <w:szCs w:val="24"/>
          <w:u w:val="single"/>
          <w:rtl/>
        </w:rPr>
        <w:t>מר דני אוחנה - אדריכל עורך התוכנית</w:t>
      </w:r>
      <w:r w:rsidR="001E2274">
        <w:rPr>
          <w:rFonts w:hint="cs"/>
          <w:caps/>
          <w:sz w:val="24"/>
          <w:szCs w:val="24"/>
          <w:u w:val="single"/>
          <w:rtl/>
        </w:rPr>
        <w:t>:</w:t>
      </w:r>
    </w:p>
    <w:p w14:paraId="1EDC5D46" w14:textId="70B47CD3" w:rsidR="001E2274" w:rsidRDefault="00BA6D7F" w:rsidP="00063AFB">
      <w:pPr>
        <w:rPr>
          <w:b w:val="0"/>
          <w:bCs w:val="0"/>
          <w:caps/>
          <w:sz w:val="24"/>
          <w:szCs w:val="24"/>
          <w:rtl/>
        </w:rPr>
      </w:pPr>
      <w:r>
        <w:rPr>
          <w:rFonts w:hint="cs"/>
          <w:b w:val="0"/>
          <w:bCs w:val="0"/>
          <w:caps/>
          <w:sz w:val="24"/>
          <w:szCs w:val="24"/>
          <w:rtl/>
        </w:rPr>
        <w:t>זה פתרון סטנדרטי בפרויקטים שאנחנו מקיימים. אבל כמובן עוד פעם כמו שאמרתי בעת מתן היתר בנייה</w:t>
      </w:r>
      <w:r w:rsidR="000F703D">
        <w:rPr>
          <w:rFonts w:hint="cs"/>
          <w:b w:val="0"/>
          <w:bCs w:val="0"/>
          <w:caps/>
          <w:sz w:val="24"/>
          <w:szCs w:val="24"/>
          <w:rtl/>
        </w:rPr>
        <w:t xml:space="preserve"> </w:t>
      </w:r>
      <w:r>
        <w:rPr>
          <w:rFonts w:hint="cs"/>
          <w:b w:val="0"/>
          <w:bCs w:val="0"/>
          <w:caps/>
          <w:sz w:val="24"/>
          <w:szCs w:val="24"/>
          <w:rtl/>
        </w:rPr>
        <w:t xml:space="preserve">לא יהיה שום דבר (לא ברור) הכל ייבדק מהבחינה הזו זהו ... </w:t>
      </w:r>
    </w:p>
    <w:p w14:paraId="6DD52912" w14:textId="77777777" w:rsidR="001E2274" w:rsidRDefault="001E2274" w:rsidP="00063AFB">
      <w:pPr>
        <w:rPr>
          <w:b w:val="0"/>
          <w:bCs w:val="0"/>
          <w:caps/>
          <w:sz w:val="24"/>
          <w:szCs w:val="24"/>
          <w:rtl/>
        </w:rPr>
      </w:pPr>
    </w:p>
    <w:p w14:paraId="5C14276B" w14:textId="77777777" w:rsidR="001E2274" w:rsidRDefault="00BA49D1" w:rsidP="00063AFB">
      <w:pPr>
        <w:rPr>
          <w:caps/>
          <w:sz w:val="24"/>
          <w:szCs w:val="24"/>
          <w:u w:val="single"/>
          <w:rtl/>
        </w:rPr>
      </w:pPr>
      <w:r w:rsidRPr="00BA49D1">
        <w:rPr>
          <w:rFonts w:hint="cs"/>
          <w:caps/>
          <w:sz w:val="24"/>
          <w:szCs w:val="24"/>
          <w:u w:val="single"/>
          <w:rtl/>
        </w:rPr>
        <w:t>מר רם מתן - יועץ הסביבה לתוכנית</w:t>
      </w:r>
      <w:r w:rsidR="001E2274">
        <w:rPr>
          <w:rFonts w:hint="cs"/>
          <w:caps/>
          <w:sz w:val="24"/>
          <w:szCs w:val="24"/>
          <w:u w:val="single"/>
          <w:rtl/>
        </w:rPr>
        <w:t>:</w:t>
      </w:r>
    </w:p>
    <w:p w14:paraId="2A37B254" w14:textId="59779822" w:rsidR="001E2274" w:rsidRDefault="00BA6D7F" w:rsidP="00063AFB">
      <w:pPr>
        <w:rPr>
          <w:b w:val="0"/>
          <w:bCs w:val="0"/>
          <w:caps/>
          <w:sz w:val="24"/>
          <w:szCs w:val="24"/>
          <w:rtl/>
        </w:rPr>
      </w:pPr>
      <w:r>
        <w:rPr>
          <w:rFonts w:hint="cs"/>
          <w:b w:val="0"/>
          <w:bCs w:val="0"/>
          <w:caps/>
          <w:sz w:val="24"/>
          <w:szCs w:val="24"/>
          <w:rtl/>
        </w:rPr>
        <w:t>... של זיהום קרקע אין אין חשש לזיהום קרקע ב, שטח התוכנית,</w:t>
      </w:r>
      <w:r w:rsidR="000F703D">
        <w:rPr>
          <w:rFonts w:hint="cs"/>
          <w:b w:val="0"/>
          <w:bCs w:val="0"/>
          <w:caps/>
          <w:sz w:val="24"/>
          <w:szCs w:val="24"/>
          <w:rtl/>
        </w:rPr>
        <w:t xml:space="preserve"> </w:t>
      </w:r>
      <w:r>
        <w:rPr>
          <w:rFonts w:hint="cs"/>
          <w:b w:val="0"/>
          <w:bCs w:val="0"/>
          <w:caps/>
          <w:sz w:val="24"/>
          <w:szCs w:val="24"/>
          <w:rtl/>
        </w:rPr>
        <w:t xml:space="preserve">... לעת התכנון המפורט לבצע דיגומים של גזי קרקע לצורך קביעת הצורך למיגון מרתפים. הסקר ההיסטורי אושר על - ידי המשרד להגנת הסביבה </w:t>
      </w:r>
    </w:p>
    <w:p w14:paraId="25959C64" w14:textId="77777777" w:rsidR="001E2274" w:rsidRDefault="001E2274" w:rsidP="00063AFB">
      <w:pPr>
        <w:rPr>
          <w:b w:val="0"/>
          <w:bCs w:val="0"/>
          <w:caps/>
          <w:sz w:val="24"/>
          <w:szCs w:val="24"/>
          <w:rtl/>
        </w:rPr>
      </w:pPr>
    </w:p>
    <w:p w14:paraId="04318C65" w14:textId="77777777" w:rsidR="001E2274" w:rsidRDefault="003109B2" w:rsidP="00063AFB">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26E15F0D" w14:textId="0C391043" w:rsidR="001E2274" w:rsidRDefault="00BA6D7F" w:rsidP="00063AFB">
      <w:pPr>
        <w:rPr>
          <w:b w:val="0"/>
          <w:bCs w:val="0"/>
          <w:caps/>
          <w:sz w:val="24"/>
          <w:szCs w:val="24"/>
          <w:rtl/>
        </w:rPr>
      </w:pPr>
      <w:r>
        <w:rPr>
          <w:rFonts w:hint="cs"/>
          <w:b w:val="0"/>
          <w:bCs w:val="0"/>
          <w:caps/>
          <w:sz w:val="24"/>
          <w:szCs w:val="24"/>
          <w:rtl/>
        </w:rPr>
        <w:t xml:space="preserve">רגע רגע אני שניה שניה שניה לגבי סקר היסטורי </w:t>
      </w:r>
      <w:r w:rsidR="00475B83">
        <w:rPr>
          <w:rFonts w:hint="cs"/>
          <w:b w:val="0"/>
          <w:bCs w:val="0"/>
          <w:caps/>
          <w:sz w:val="24"/>
          <w:szCs w:val="24"/>
          <w:rtl/>
        </w:rPr>
        <w:t>המסקנה זאת אומרת העברתם אלינו, אנחנו ביקשנו דיגומים, צריך להיכנס כמובן להוראות התוכנית אבל להגיד שוב, צריך להכניס את ההנחיות של הסקר ההיסטורי ולפעול בהתאם,</w:t>
      </w:r>
      <w:r w:rsidR="000F703D">
        <w:rPr>
          <w:rFonts w:hint="cs"/>
          <w:b w:val="0"/>
          <w:bCs w:val="0"/>
          <w:caps/>
          <w:sz w:val="24"/>
          <w:szCs w:val="24"/>
          <w:rtl/>
        </w:rPr>
        <w:t xml:space="preserve"> </w:t>
      </w:r>
      <w:r w:rsidR="00475B83">
        <w:rPr>
          <w:rFonts w:hint="cs"/>
          <w:b w:val="0"/>
          <w:bCs w:val="0"/>
          <w:caps/>
          <w:sz w:val="24"/>
          <w:szCs w:val="24"/>
          <w:rtl/>
        </w:rPr>
        <w:t xml:space="preserve">... ה, אנ.אפ.איי </w:t>
      </w:r>
    </w:p>
    <w:p w14:paraId="779D5DC0" w14:textId="77777777" w:rsidR="001E2274" w:rsidRDefault="001E2274" w:rsidP="00063AFB">
      <w:pPr>
        <w:rPr>
          <w:b w:val="0"/>
          <w:bCs w:val="0"/>
          <w:caps/>
          <w:sz w:val="24"/>
          <w:szCs w:val="24"/>
          <w:rtl/>
        </w:rPr>
      </w:pPr>
    </w:p>
    <w:p w14:paraId="6B25570C" w14:textId="77777777" w:rsidR="001E2274" w:rsidRDefault="00B20642" w:rsidP="00063AFB">
      <w:pPr>
        <w:rPr>
          <w:caps/>
          <w:sz w:val="24"/>
          <w:szCs w:val="24"/>
          <w:u w:val="single"/>
          <w:rtl/>
        </w:rPr>
      </w:pPr>
      <w:r w:rsidRPr="00B20642">
        <w:rPr>
          <w:rFonts w:hint="cs"/>
          <w:caps/>
          <w:sz w:val="24"/>
          <w:szCs w:val="24"/>
          <w:u w:val="single"/>
          <w:rtl/>
        </w:rPr>
        <w:t>גב</w:t>
      </w:r>
      <w:r w:rsidRPr="00B20642">
        <w:rPr>
          <w:caps/>
          <w:sz w:val="24"/>
          <w:szCs w:val="24"/>
          <w:u w:val="single"/>
          <w:rtl/>
        </w:rPr>
        <w:t>'</w:t>
      </w:r>
      <w:r w:rsidRPr="00B20642">
        <w:rPr>
          <w:rFonts w:hint="cs"/>
          <w:caps/>
          <w:sz w:val="24"/>
          <w:szCs w:val="24"/>
          <w:u w:val="single"/>
          <w:rtl/>
        </w:rPr>
        <w:t xml:space="preserve"> אביבה פלח - מתכננת בתוכנית</w:t>
      </w:r>
      <w:r w:rsidR="001E2274">
        <w:rPr>
          <w:rFonts w:hint="cs"/>
          <w:caps/>
          <w:sz w:val="24"/>
          <w:szCs w:val="24"/>
          <w:u w:val="single"/>
          <w:rtl/>
        </w:rPr>
        <w:t>:</w:t>
      </w:r>
    </w:p>
    <w:p w14:paraId="1DBB7ECF" w14:textId="7BE3BF0D" w:rsidR="001E2274" w:rsidRDefault="00475B83" w:rsidP="00063AFB">
      <w:pPr>
        <w:rPr>
          <w:b w:val="0"/>
          <w:bCs w:val="0"/>
          <w:caps/>
          <w:sz w:val="24"/>
          <w:szCs w:val="24"/>
          <w:rtl/>
        </w:rPr>
      </w:pPr>
      <w:r>
        <w:rPr>
          <w:rFonts w:hint="cs"/>
          <w:b w:val="0"/>
          <w:bCs w:val="0"/>
          <w:caps/>
          <w:sz w:val="24"/>
          <w:szCs w:val="24"/>
          <w:rtl/>
        </w:rPr>
        <w:t xml:space="preserve">הלאה </w:t>
      </w:r>
    </w:p>
    <w:p w14:paraId="6B227C25" w14:textId="77777777" w:rsidR="001E2274" w:rsidRDefault="001E2274" w:rsidP="00063AFB">
      <w:pPr>
        <w:rPr>
          <w:b w:val="0"/>
          <w:bCs w:val="0"/>
          <w:caps/>
          <w:sz w:val="24"/>
          <w:szCs w:val="24"/>
          <w:rtl/>
        </w:rPr>
      </w:pPr>
    </w:p>
    <w:p w14:paraId="398DF122" w14:textId="77777777" w:rsidR="001E2274" w:rsidRDefault="00B7418D" w:rsidP="00063AFB">
      <w:pPr>
        <w:rPr>
          <w:caps/>
          <w:sz w:val="24"/>
          <w:szCs w:val="24"/>
          <w:u w:val="single"/>
          <w:rtl/>
        </w:rPr>
      </w:pPr>
      <w:r w:rsidRPr="00B7418D">
        <w:rPr>
          <w:rFonts w:hint="cs"/>
          <w:caps/>
          <w:sz w:val="24"/>
          <w:szCs w:val="24"/>
          <w:u w:val="single"/>
          <w:rtl/>
        </w:rPr>
        <w:t>מר דני אוחנה - אדריכל עורך התוכנית</w:t>
      </w:r>
      <w:r w:rsidR="001E2274">
        <w:rPr>
          <w:rFonts w:hint="cs"/>
          <w:caps/>
          <w:sz w:val="24"/>
          <w:szCs w:val="24"/>
          <w:u w:val="single"/>
          <w:rtl/>
        </w:rPr>
        <w:t>:</w:t>
      </w:r>
    </w:p>
    <w:p w14:paraId="5790046A" w14:textId="128954FC" w:rsidR="001E2274" w:rsidRDefault="00475B83" w:rsidP="00063AFB">
      <w:pPr>
        <w:rPr>
          <w:b w:val="0"/>
          <w:bCs w:val="0"/>
          <w:caps/>
          <w:sz w:val="24"/>
          <w:szCs w:val="24"/>
          <w:rtl/>
        </w:rPr>
      </w:pPr>
      <w:r>
        <w:rPr>
          <w:rFonts w:hint="cs"/>
          <w:b w:val="0"/>
          <w:bCs w:val="0"/>
          <w:caps/>
          <w:sz w:val="24"/>
          <w:szCs w:val="24"/>
          <w:rtl/>
        </w:rPr>
        <w:t>מים וביוב יש לנו כאן יועץ?</w:t>
      </w:r>
    </w:p>
    <w:p w14:paraId="250178C6" w14:textId="77777777" w:rsidR="001E2274" w:rsidRDefault="001E2274" w:rsidP="00063AFB">
      <w:pPr>
        <w:rPr>
          <w:b w:val="0"/>
          <w:bCs w:val="0"/>
          <w:caps/>
          <w:sz w:val="24"/>
          <w:szCs w:val="24"/>
          <w:rtl/>
        </w:rPr>
      </w:pPr>
    </w:p>
    <w:p w14:paraId="63CD7904" w14:textId="77777777" w:rsidR="001E2274" w:rsidRDefault="00B20642" w:rsidP="00063AFB">
      <w:pPr>
        <w:rPr>
          <w:caps/>
          <w:sz w:val="24"/>
          <w:szCs w:val="24"/>
          <w:u w:val="single"/>
          <w:rtl/>
        </w:rPr>
      </w:pPr>
      <w:r w:rsidRPr="00B20642">
        <w:rPr>
          <w:rFonts w:hint="cs"/>
          <w:caps/>
          <w:sz w:val="24"/>
          <w:szCs w:val="24"/>
          <w:u w:val="single"/>
          <w:rtl/>
        </w:rPr>
        <w:t>גב</w:t>
      </w:r>
      <w:r w:rsidRPr="00B20642">
        <w:rPr>
          <w:caps/>
          <w:sz w:val="24"/>
          <w:szCs w:val="24"/>
          <w:u w:val="single"/>
          <w:rtl/>
        </w:rPr>
        <w:t>'</w:t>
      </w:r>
      <w:r w:rsidRPr="00B20642">
        <w:rPr>
          <w:rFonts w:hint="cs"/>
          <w:caps/>
          <w:sz w:val="24"/>
          <w:szCs w:val="24"/>
          <w:u w:val="single"/>
          <w:rtl/>
        </w:rPr>
        <w:t xml:space="preserve"> אביבה פלח - מתכננת בתוכנית</w:t>
      </w:r>
      <w:r w:rsidR="001E2274">
        <w:rPr>
          <w:rFonts w:hint="cs"/>
          <w:caps/>
          <w:sz w:val="24"/>
          <w:szCs w:val="24"/>
          <w:u w:val="single"/>
          <w:rtl/>
        </w:rPr>
        <w:t>:</w:t>
      </w:r>
    </w:p>
    <w:p w14:paraId="19CB75F4" w14:textId="156877ED" w:rsidR="001E2274" w:rsidRDefault="00475B83" w:rsidP="00063AFB">
      <w:pPr>
        <w:rPr>
          <w:b w:val="0"/>
          <w:bCs w:val="0"/>
          <w:caps/>
          <w:sz w:val="24"/>
          <w:szCs w:val="24"/>
          <w:rtl/>
        </w:rPr>
      </w:pPr>
      <w:r>
        <w:rPr>
          <w:rFonts w:hint="cs"/>
          <w:b w:val="0"/>
          <w:bCs w:val="0"/>
          <w:caps/>
          <w:sz w:val="24"/>
          <w:szCs w:val="24"/>
          <w:rtl/>
        </w:rPr>
        <w:t>כן תמיר תמי</w:t>
      </w:r>
      <w:r w:rsidR="006E7599">
        <w:rPr>
          <w:rFonts w:hint="cs"/>
          <w:b w:val="0"/>
          <w:bCs w:val="0"/>
          <w:caps/>
          <w:sz w:val="24"/>
          <w:szCs w:val="24"/>
          <w:rtl/>
        </w:rPr>
        <w:t>ר נמצא?</w:t>
      </w:r>
    </w:p>
    <w:p w14:paraId="44831BF8" w14:textId="77777777" w:rsidR="001E2274" w:rsidRDefault="001E2274" w:rsidP="00063AFB">
      <w:pPr>
        <w:rPr>
          <w:b w:val="0"/>
          <w:bCs w:val="0"/>
          <w:caps/>
          <w:sz w:val="24"/>
          <w:szCs w:val="24"/>
          <w:rtl/>
        </w:rPr>
      </w:pPr>
    </w:p>
    <w:p w14:paraId="460E9BE4" w14:textId="77777777" w:rsidR="001E2274" w:rsidRDefault="00701631" w:rsidP="00063AFB">
      <w:pPr>
        <w:rPr>
          <w:caps/>
          <w:sz w:val="24"/>
          <w:szCs w:val="24"/>
          <w:u w:val="single"/>
          <w:rtl/>
        </w:rPr>
      </w:pPr>
      <w:r w:rsidRPr="00701631">
        <w:rPr>
          <w:rFonts w:hint="cs"/>
          <w:caps/>
          <w:sz w:val="24"/>
          <w:szCs w:val="24"/>
          <w:u w:val="single"/>
          <w:rtl/>
        </w:rPr>
        <w:t>תמיר - יועץ המים והביוב בתוכנית</w:t>
      </w:r>
      <w:r w:rsidR="001E2274">
        <w:rPr>
          <w:rFonts w:hint="cs"/>
          <w:caps/>
          <w:sz w:val="24"/>
          <w:szCs w:val="24"/>
          <w:u w:val="single"/>
          <w:rtl/>
        </w:rPr>
        <w:t>:</w:t>
      </w:r>
    </w:p>
    <w:p w14:paraId="4F5F63DD" w14:textId="5CA877F3" w:rsidR="001E2274" w:rsidRDefault="006E7599" w:rsidP="00063AFB">
      <w:pPr>
        <w:rPr>
          <w:b w:val="0"/>
          <w:bCs w:val="0"/>
          <w:caps/>
          <w:sz w:val="24"/>
          <w:szCs w:val="24"/>
          <w:rtl/>
        </w:rPr>
      </w:pPr>
      <w:r>
        <w:rPr>
          <w:rFonts w:hint="cs"/>
          <w:b w:val="0"/>
          <w:bCs w:val="0"/>
          <w:caps/>
          <w:sz w:val="24"/>
          <w:szCs w:val="24"/>
          <w:rtl/>
        </w:rPr>
        <w:t>היי שלום כן אני פה,</w:t>
      </w:r>
      <w:r w:rsidR="000F703D">
        <w:rPr>
          <w:rFonts w:hint="cs"/>
          <w:b w:val="0"/>
          <w:bCs w:val="0"/>
          <w:caps/>
          <w:sz w:val="24"/>
          <w:szCs w:val="24"/>
          <w:rtl/>
        </w:rPr>
        <w:t xml:space="preserve"> </w:t>
      </w:r>
      <w:r>
        <w:rPr>
          <w:rFonts w:hint="cs"/>
          <w:b w:val="0"/>
          <w:bCs w:val="0"/>
          <w:caps/>
          <w:sz w:val="24"/>
          <w:szCs w:val="24"/>
          <w:rtl/>
        </w:rPr>
        <w:t>... המים והביוב למעשה בואו נסתכל על התשריט בפינה הדרומית אפשר לראות חיבור מים מתואם עם התאגיד, שומעים אותי טוב?</w:t>
      </w:r>
    </w:p>
    <w:p w14:paraId="74D4E357" w14:textId="77777777" w:rsidR="001E2274" w:rsidRDefault="001E2274" w:rsidP="00063AFB">
      <w:pPr>
        <w:rPr>
          <w:b w:val="0"/>
          <w:bCs w:val="0"/>
          <w:caps/>
          <w:sz w:val="24"/>
          <w:szCs w:val="24"/>
          <w:rtl/>
        </w:rPr>
      </w:pPr>
    </w:p>
    <w:p w14:paraId="62105771" w14:textId="77777777" w:rsidR="001E2274" w:rsidRDefault="00E5536A" w:rsidP="00063AFB">
      <w:pPr>
        <w:rPr>
          <w:caps/>
          <w:sz w:val="24"/>
          <w:szCs w:val="24"/>
          <w:u w:val="single"/>
          <w:rtl/>
        </w:rPr>
      </w:pPr>
      <w:r w:rsidRPr="00E5536A">
        <w:rPr>
          <w:rFonts w:hint="cs"/>
          <w:caps/>
          <w:sz w:val="24"/>
          <w:szCs w:val="24"/>
          <w:u w:val="single"/>
          <w:rtl/>
        </w:rPr>
        <w:t>גב</w:t>
      </w:r>
      <w:r w:rsidRPr="00E5536A">
        <w:rPr>
          <w:caps/>
          <w:sz w:val="24"/>
          <w:szCs w:val="24"/>
          <w:u w:val="single"/>
          <w:rtl/>
        </w:rPr>
        <w:t>'</w:t>
      </w:r>
      <w:r w:rsidRPr="00E5536A">
        <w:rPr>
          <w:rFonts w:hint="cs"/>
          <w:caps/>
          <w:sz w:val="24"/>
          <w:szCs w:val="24"/>
          <w:u w:val="single"/>
          <w:rtl/>
        </w:rPr>
        <w:t xml:space="preserve"> רוני גרניט - נציגת משרד הבריאות בוועדה המחוזית</w:t>
      </w:r>
      <w:r w:rsidR="001E2274">
        <w:rPr>
          <w:rFonts w:hint="cs"/>
          <w:caps/>
          <w:sz w:val="24"/>
          <w:szCs w:val="24"/>
          <w:u w:val="single"/>
          <w:rtl/>
        </w:rPr>
        <w:t>:</w:t>
      </w:r>
    </w:p>
    <w:p w14:paraId="0AFCC0D2" w14:textId="397F41E9" w:rsidR="001E2274" w:rsidRDefault="006E7599" w:rsidP="00063AFB">
      <w:pPr>
        <w:rPr>
          <w:b w:val="0"/>
          <w:bCs w:val="0"/>
          <w:caps/>
          <w:sz w:val="24"/>
          <w:szCs w:val="24"/>
          <w:rtl/>
        </w:rPr>
      </w:pPr>
      <w:r>
        <w:rPr>
          <w:rFonts w:hint="cs"/>
          <w:b w:val="0"/>
          <w:bCs w:val="0"/>
          <w:caps/>
          <w:sz w:val="24"/>
          <w:szCs w:val="24"/>
          <w:rtl/>
        </w:rPr>
        <w:t xml:space="preserve">כן </w:t>
      </w:r>
    </w:p>
    <w:p w14:paraId="2622702D" w14:textId="77777777" w:rsidR="001E2274" w:rsidRDefault="001E2274" w:rsidP="00063AFB">
      <w:pPr>
        <w:rPr>
          <w:b w:val="0"/>
          <w:bCs w:val="0"/>
          <w:caps/>
          <w:sz w:val="24"/>
          <w:szCs w:val="24"/>
          <w:rtl/>
        </w:rPr>
      </w:pPr>
    </w:p>
    <w:p w14:paraId="5B5235E2" w14:textId="77777777" w:rsidR="001E2274" w:rsidRDefault="00B20642" w:rsidP="00063AFB">
      <w:pPr>
        <w:rPr>
          <w:caps/>
          <w:sz w:val="24"/>
          <w:szCs w:val="24"/>
          <w:u w:val="single"/>
          <w:rtl/>
        </w:rPr>
      </w:pPr>
      <w:r w:rsidRPr="00B20642">
        <w:rPr>
          <w:rFonts w:hint="cs"/>
          <w:caps/>
          <w:sz w:val="24"/>
          <w:szCs w:val="24"/>
          <w:u w:val="single"/>
          <w:rtl/>
        </w:rPr>
        <w:t>גב</w:t>
      </w:r>
      <w:r w:rsidRPr="00B20642">
        <w:rPr>
          <w:caps/>
          <w:sz w:val="24"/>
          <w:szCs w:val="24"/>
          <w:u w:val="single"/>
          <w:rtl/>
        </w:rPr>
        <w:t>'</w:t>
      </w:r>
      <w:r w:rsidRPr="00B20642">
        <w:rPr>
          <w:rFonts w:hint="cs"/>
          <w:caps/>
          <w:sz w:val="24"/>
          <w:szCs w:val="24"/>
          <w:u w:val="single"/>
          <w:rtl/>
        </w:rPr>
        <w:t xml:space="preserve"> אביבה פלח - מתכננת בתוכנית</w:t>
      </w:r>
      <w:r w:rsidR="001E2274">
        <w:rPr>
          <w:rFonts w:hint="cs"/>
          <w:caps/>
          <w:sz w:val="24"/>
          <w:szCs w:val="24"/>
          <w:u w:val="single"/>
          <w:rtl/>
        </w:rPr>
        <w:t>:</w:t>
      </w:r>
    </w:p>
    <w:p w14:paraId="13ECE957" w14:textId="27F7750D" w:rsidR="001E2274" w:rsidRDefault="006E7599" w:rsidP="00063AFB">
      <w:pPr>
        <w:rPr>
          <w:b w:val="0"/>
          <w:bCs w:val="0"/>
          <w:caps/>
          <w:sz w:val="24"/>
          <w:szCs w:val="24"/>
          <w:rtl/>
        </w:rPr>
      </w:pPr>
      <w:r>
        <w:rPr>
          <w:rFonts w:hint="cs"/>
          <w:b w:val="0"/>
          <w:bCs w:val="0"/>
          <w:caps/>
          <w:sz w:val="24"/>
          <w:szCs w:val="24"/>
          <w:rtl/>
        </w:rPr>
        <w:lastRenderedPageBreak/>
        <w:t xml:space="preserve">כן כן </w:t>
      </w:r>
    </w:p>
    <w:p w14:paraId="123633A9" w14:textId="77777777" w:rsidR="001E2274" w:rsidRDefault="001E2274" w:rsidP="00063AFB">
      <w:pPr>
        <w:rPr>
          <w:b w:val="0"/>
          <w:bCs w:val="0"/>
          <w:caps/>
          <w:sz w:val="24"/>
          <w:szCs w:val="24"/>
          <w:rtl/>
        </w:rPr>
      </w:pPr>
    </w:p>
    <w:p w14:paraId="5C3C0D7C" w14:textId="77777777" w:rsidR="001E2274" w:rsidRDefault="00701631" w:rsidP="00063AFB">
      <w:pPr>
        <w:rPr>
          <w:caps/>
          <w:sz w:val="24"/>
          <w:szCs w:val="24"/>
          <w:u w:val="single"/>
          <w:rtl/>
        </w:rPr>
      </w:pPr>
      <w:r w:rsidRPr="00701631">
        <w:rPr>
          <w:rFonts w:hint="cs"/>
          <w:caps/>
          <w:sz w:val="24"/>
          <w:szCs w:val="24"/>
          <w:u w:val="single"/>
          <w:rtl/>
        </w:rPr>
        <w:t>תמיר - יועץ המים והביוב בתוכנית</w:t>
      </w:r>
      <w:r w:rsidR="001E2274">
        <w:rPr>
          <w:rFonts w:hint="cs"/>
          <w:caps/>
          <w:sz w:val="24"/>
          <w:szCs w:val="24"/>
          <w:u w:val="single"/>
          <w:rtl/>
        </w:rPr>
        <w:t>:</w:t>
      </w:r>
    </w:p>
    <w:p w14:paraId="79EB8E84" w14:textId="7BEA07D9" w:rsidR="001E2274" w:rsidRDefault="006E7599" w:rsidP="00063AFB">
      <w:pPr>
        <w:rPr>
          <w:b w:val="0"/>
          <w:bCs w:val="0"/>
          <w:caps/>
          <w:sz w:val="24"/>
          <w:szCs w:val="24"/>
          <w:rtl/>
        </w:rPr>
      </w:pPr>
      <w:r>
        <w:rPr>
          <w:rFonts w:hint="cs"/>
          <w:b w:val="0"/>
          <w:bCs w:val="0"/>
          <w:caps/>
          <w:sz w:val="24"/>
          <w:szCs w:val="24"/>
          <w:rtl/>
        </w:rPr>
        <w:t>ב, צד ה, צפון מערבי מתוכנן העתקה של קו ביוב מחוץ לקו הכחול של התוכנית כי היום עובר קו ביוב בתוך ה, תוכנית. ו, כנל גם יש קו מים עירוני שעובר ב, מגרש שבע מאות, שבע מאות ואחד סליחה ברחוב הצומת, שגם הנושא הזה, יתואם מול התאגיד, ו, מה עוד. קיבלנו התייחסות ממשרד הבריאות להציג תיאום מול התאגיד אנחנו עובדים על זה ובינתיים קיבלנו תשובה בקשר למטש ש, זה יהיה תנאים ל, להיתר שדרוג של המטש. אבל בשלב הזה הם מאשרים את התבע</w:t>
      </w:r>
    </w:p>
    <w:p w14:paraId="44688E8B" w14:textId="77777777" w:rsidR="001E2274" w:rsidRDefault="001E2274" w:rsidP="00063AFB">
      <w:pPr>
        <w:rPr>
          <w:b w:val="0"/>
          <w:bCs w:val="0"/>
          <w:caps/>
          <w:sz w:val="24"/>
          <w:szCs w:val="24"/>
          <w:rtl/>
        </w:rPr>
      </w:pPr>
    </w:p>
    <w:p w14:paraId="17339888" w14:textId="77777777" w:rsidR="001E2274" w:rsidRDefault="00B20642" w:rsidP="006E7599">
      <w:pPr>
        <w:rPr>
          <w:caps/>
          <w:sz w:val="24"/>
          <w:szCs w:val="24"/>
          <w:u w:val="single"/>
          <w:rtl/>
        </w:rPr>
      </w:pPr>
      <w:r w:rsidRPr="00B20642">
        <w:rPr>
          <w:rFonts w:hint="cs"/>
          <w:caps/>
          <w:sz w:val="24"/>
          <w:szCs w:val="24"/>
          <w:u w:val="single"/>
          <w:rtl/>
        </w:rPr>
        <w:t>גב</w:t>
      </w:r>
      <w:r w:rsidRPr="00B20642">
        <w:rPr>
          <w:caps/>
          <w:sz w:val="24"/>
          <w:szCs w:val="24"/>
          <w:u w:val="single"/>
          <w:rtl/>
        </w:rPr>
        <w:t>'</w:t>
      </w:r>
      <w:r w:rsidRPr="00B20642">
        <w:rPr>
          <w:rFonts w:hint="cs"/>
          <w:caps/>
          <w:sz w:val="24"/>
          <w:szCs w:val="24"/>
          <w:u w:val="single"/>
          <w:rtl/>
        </w:rPr>
        <w:t xml:space="preserve"> אביבה פלח - מתכננת בתוכנית</w:t>
      </w:r>
      <w:r w:rsidR="001E2274">
        <w:rPr>
          <w:rFonts w:hint="cs"/>
          <w:caps/>
          <w:sz w:val="24"/>
          <w:szCs w:val="24"/>
          <w:u w:val="single"/>
          <w:rtl/>
        </w:rPr>
        <w:t>:</w:t>
      </w:r>
    </w:p>
    <w:p w14:paraId="7DB0A614" w14:textId="06DE3F6B" w:rsidR="001E2274" w:rsidRDefault="006E7599" w:rsidP="006E7599">
      <w:pPr>
        <w:rPr>
          <w:b w:val="0"/>
          <w:bCs w:val="0"/>
          <w:caps/>
          <w:sz w:val="24"/>
          <w:szCs w:val="24"/>
          <w:rtl/>
        </w:rPr>
      </w:pPr>
      <w:r>
        <w:rPr>
          <w:rFonts w:hint="cs"/>
          <w:b w:val="0"/>
          <w:bCs w:val="0"/>
          <w:caps/>
          <w:sz w:val="24"/>
          <w:szCs w:val="24"/>
          <w:rtl/>
        </w:rPr>
        <w:t>תודה הלאה נושא הבא</w:t>
      </w:r>
      <w:r w:rsidR="000F703D">
        <w:rPr>
          <w:rFonts w:hint="cs"/>
          <w:b w:val="0"/>
          <w:bCs w:val="0"/>
          <w:caps/>
          <w:sz w:val="24"/>
          <w:szCs w:val="24"/>
          <w:rtl/>
        </w:rPr>
        <w:t xml:space="preserve"> </w:t>
      </w:r>
      <w:r>
        <w:rPr>
          <w:rFonts w:hint="cs"/>
          <w:b w:val="0"/>
          <w:bCs w:val="0"/>
          <w:caps/>
          <w:sz w:val="24"/>
          <w:szCs w:val="24"/>
          <w:rtl/>
        </w:rPr>
        <w:t>נגר עילי גם אתה תמיר, הנושא נגר עילי זה נמצאת פה חנה</w:t>
      </w:r>
      <w:r w:rsidR="000F703D">
        <w:rPr>
          <w:rFonts w:hint="cs"/>
          <w:b w:val="0"/>
          <w:bCs w:val="0"/>
          <w:caps/>
          <w:sz w:val="24"/>
          <w:szCs w:val="24"/>
          <w:rtl/>
        </w:rPr>
        <w:t xml:space="preserve"> </w:t>
      </w:r>
      <w:r w:rsidR="00FF2CA1">
        <w:rPr>
          <w:rFonts w:hint="cs"/>
          <w:b w:val="0"/>
          <w:bCs w:val="0"/>
          <w:caps/>
          <w:sz w:val="24"/>
          <w:szCs w:val="24"/>
          <w:rtl/>
        </w:rPr>
        <w:t xml:space="preserve">... כן </w:t>
      </w:r>
    </w:p>
    <w:p w14:paraId="7A315484" w14:textId="77777777" w:rsidR="001E2274" w:rsidRDefault="001E2274" w:rsidP="006E7599">
      <w:pPr>
        <w:rPr>
          <w:b w:val="0"/>
          <w:bCs w:val="0"/>
          <w:caps/>
          <w:sz w:val="24"/>
          <w:szCs w:val="24"/>
          <w:rtl/>
        </w:rPr>
      </w:pPr>
    </w:p>
    <w:p w14:paraId="1760BAB5" w14:textId="77777777" w:rsidR="001E2274" w:rsidRDefault="00701631" w:rsidP="006E7599">
      <w:pPr>
        <w:rPr>
          <w:caps/>
          <w:sz w:val="24"/>
          <w:szCs w:val="24"/>
          <w:u w:val="single"/>
          <w:rtl/>
        </w:rPr>
      </w:pPr>
      <w:r w:rsidRPr="00701631">
        <w:rPr>
          <w:rFonts w:hint="cs"/>
          <w:caps/>
          <w:sz w:val="24"/>
          <w:szCs w:val="24"/>
          <w:u w:val="single"/>
          <w:rtl/>
        </w:rPr>
        <w:t>דוברת</w:t>
      </w:r>
      <w:r w:rsidR="001E2274">
        <w:rPr>
          <w:rFonts w:hint="cs"/>
          <w:caps/>
          <w:sz w:val="24"/>
          <w:szCs w:val="24"/>
          <w:u w:val="single"/>
          <w:rtl/>
        </w:rPr>
        <w:t>:</w:t>
      </w:r>
    </w:p>
    <w:p w14:paraId="46FBB825" w14:textId="316F56C6" w:rsidR="001E2274" w:rsidRDefault="00FF2CA1" w:rsidP="006E7599">
      <w:pPr>
        <w:rPr>
          <w:b w:val="0"/>
          <w:bCs w:val="0"/>
          <w:caps/>
          <w:sz w:val="24"/>
          <w:szCs w:val="24"/>
          <w:rtl/>
        </w:rPr>
      </w:pPr>
      <w:r>
        <w:rPr>
          <w:rFonts w:hint="cs"/>
          <w:b w:val="0"/>
          <w:bCs w:val="0"/>
          <w:caps/>
          <w:sz w:val="24"/>
          <w:szCs w:val="24"/>
          <w:rtl/>
        </w:rPr>
        <w:t>אז נגר נגר יש פה טיפול ב, חמישים וחמש אחוז מ, נפח הנגר במגרש באמצעות הגגות הירוקים או הכחולים שיהיו</w:t>
      </w:r>
      <w:r w:rsidR="000F703D">
        <w:rPr>
          <w:rFonts w:hint="cs"/>
          <w:b w:val="0"/>
          <w:bCs w:val="0"/>
          <w:caps/>
          <w:sz w:val="24"/>
          <w:szCs w:val="24"/>
          <w:rtl/>
        </w:rPr>
        <w:t xml:space="preserve"> </w:t>
      </w:r>
      <w:r>
        <w:rPr>
          <w:rFonts w:hint="cs"/>
          <w:b w:val="0"/>
          <w:bCs w:val="0"/>
          <w:caps/>
          <w:sz w:val="24"/>
          <w:szCs w:val="24"/>
          <w:rtl/>
        </w:rPr>
        <w:t>... ו, שני קידוחי החדרה אז בעיקרון יש פה</w:t>
      </w:r>
    </w:p>
    <w:p w14:paraId="51844CFB" w14:textId="77777777" w:rsidR="001E2274" w:rsidRDefault="001E2274" w:rsidP="006E7599">
      <w:pPr>
        <w:rPr>
          <w:b w:val="0"/>
          <w:bCs w:val="0"/>
          <w:caps/>
          <w:sz w:val="24"/>
          <w:szCs w:val="24"/>
          <w:rtl/>
        </w:rPr>
      </w:pPr>
    </w:p>
    <w:p w14:paraId="6B09A6C7" w14:textId="77777777" w:rsidR="001E2274" w:rsidRDefault="00B20642" w:rsidP="006E7599">
      <w:pPr>
        <w:rPr>
          <w:caps/>
          <w:sz w:val="24"/>
          <w:szCs w:val="24"/>
          <w:u w:val="single"/>
          <w:rtl/>
        </w:rPr>
      </w:pPr>
      <w:r w:rsidRPr="00B20642">
        <w:rPr>
          <w:rFonts w:hint="cs"/>
          <w:caps/>
          <w:sz w:val="24"/>
          <w:szCs w:val="24"/>
          <w:u w:val="single"/>
          <w:rtl/>
        </w:rPr>
        <w:t>גב</w:t>
      </w:r>
      <w:r w:rsidRPr="00B20642">
        <w:rPr>
          <w:caps/>
          <w:sz w:val="24"/>
          <w:szCs w:val="24"/>
          <w:u w:val="single"/>
          <w:rtl/>
        </w:rPr>
        <w:t>'</w:t>
      </w:r>
      <w:r w:rsidRPr="00B20642">
        <w:rPr>
          <w:rFonts w:hint="cs"/>
          <w:caps/>
          <w:sz w:val="24"/>
          <w:szCs w:val="24"/>
          <w:u w:val="single"/>
          <w:rtl/>
        </w:rPr>
        <w:t xml:space="preserve"> אביבה פלח - מתכננת בתוכנית</w:t>
      </w:r>
      <w:r w:rsidR="001E2274">
        <w:rPr>
          <w:rFonts w:hint="cs"/>
          <w:caps/>
          <w:sz w:val="24"/>
          <w:szCs w:val="24"/>
          <w:u w:val="single"/>
          <w:rtl/>
        </w:rPr>
        <w:t>:</w:t>
      </w:r>
    </w:p>
    <w:p w14:paraId="6844DC90" w14:textId="74E75DE2" w:rsidR="001E2274" w:rsidRDefault="00FF2CA1" w:rsidP="006E7599">
      <w:pPr>
        <w:rPr>
          <w:b w:val="0"/>
          <w:bCs w:val="0"/>
          <w:caps/>
          <w:sz w:val="24"/>
          <w:szCs w:val="24"/>
          <w:rtl/>
        </w:rPr>
      </w:pPr>
      <w:r>
        <w:rPr>
          <w:rFonts w:hint="cs"/>
          <w:b w:val="0"/>
          <w:bCs w:val="0"/>
          <w:caps/>
          <w:sz w:val="24"/>
          <w:szCs w:val="24"/>
          <w:rtl/>
        </w:rPr>
        <w:t xml:space="preserve">עמידה בתקן לפי תמא אחת תיקון שמונה </w:t>
      </w:r>
    </w:p>
    <w:p w14:paraId="5B8A0AEE" w14:textId="77777777" w:rsidR="001E2274" w:rsidRDefault="001E2274" w:rsidP="006E7599">
      <w:pPr>
        <w:rPr>
          <w:b w:val="0"/>
          <w:bCs w:val="0"/>
          <w:caps/>
          <w:sz w:val="24"/>
          <w:szCs w:val="24"/>
          <w:rtl/>
        </w:rPr>
      </w:pPr>
    </w:p>
    <w:p w14:paraId="563299F5" w14:textId="77777777" w:rsidR="001E2274" w:rsidRDefault="00B7418D" w:rsidP="006E7599">
      <w:pPr>
        <w:rPr>
          <w:caps/>
          <w:sz w:val="24"/>
          <w:szCs w:val="24"/>
          <w:u w:val="single"/>
          <w:rtl/>
        </w:rPr>
      </w:pPr>
      <w:r w:rsidRPr="00B7418D">
        <w:rPr>
          <w:rFonts w:hint="cs"/>
          <w:caps/>
          <w:sz w:val="24"/>
          <w:szCs w:val="24"/>
          <w:u w:val="single"/>
          <w:rtl/>
        </w:rPr>
        <w:t>מר דני אוחנה - אדריכל עורך התוכנית</w:t>
      </w:r>
      <w:r w:rsidR="001E2274">
        <w:rPr>
          <w:rFonts w:hint="cs"/>
          <w:caps/>
          <w:sz w:val="24"/>
          <w:szCs w:val="24"/>
          <w:u w:val="single"/>
          <w:rtl/>
        </w:rPr>
        <w:t>:</w:t>
      </w:r>
    </w:p>
    <w:p w14:paraId="1030EC11" w14:textId="6C500DE9" w:rsidR="001E2274" w:rsidRDefault="004459CF" w:rsidP="006E7599">
      <w:pPr>
        <w:rPr>
          <w:b w:val="0"/>
          <w:bCs w:val="0"/>
          <w:caps/>
          <w:sz w:val="24"/>
          <w:szCs w:val="24"/>
          <w:rtl/>
        </w:rPr>
      </w:pPr>
      <w:r>
        <w:rPr>
          <w:rFonts w:hint="cs"/>
          <w:b w:val="0"/>
          <w:bCs w:val="0"/>
          <w:caps/>
          <w:sz w:val="24"/>
          <w:szCs w:val="24"/>
          <w:rtl/>
        </w:rPr>
        <w:t>זהו גמרנו</w:t>
      </w:r>
      <w:r w:rsidR="000F703D">
        <w:rPr>
          <w:rFonts w:hint="cs"/>
          <w:b w:val="0"/>
          <w:bCs w:val="0"/>
          <w:caps/>
          <w:sz w:val="24"/>
          <w:szCs w:val="24"/>
          <w:rtl/>
        </w:rPr>
        <w:t xml:space="preserve"> </w:t>
      </w:r>
      <w:r>
        <w:rPr>
          <w:rFonts w:hint="cs"/>
          <w:b w:val="0"/>
          <w:bCs w:val="0"/>
          <w:caps/>
          <w:sz w:val="24"/>
          <w:szCs w:val="24"/>
          <w:rtl/>
        </w:rPr>
        <w:t>...</w:t>
      </w:r>
    </w:p>
    <w:p w14:paraId="59D22CD1" w14:textId="77777777" w:rsidR="001E2274" w:rsidRDefault="001E2274" w:rsidP="006E7599">
      <w:pPr>
        <w:rPr>
          <w:b w:val="0"/>
          <w:bCs w:val="0"/>
          <w:caps/>
          <w:sz w:val="24"/>
          <w:szCs w:val="24"/>
          <w:rtl/>
        </w:rPr>
      </w:pPr>
    </w:p>
    <w:p w14:paraId="0629AD8F" w14:textId="77777777" w:rsidR="001E2274" w:rsidRDefault="00B20642" w:rsidP="006E7599">
      <w:pPr>
        <w:rPr>
          <w:caps/>
          <w:sz w:val="24"/>
          <w:szCs w:val="24"/>
          <w:u w:val="single"/>
          <w:rtl/>
        </w:rPr>
      </w:pPr>
      <w:r w:rsidRPr="00B20642">
        <w:rPr>
          <w:rFonts w:hint="cs"/>
          <w:caps/>
          <w:sz w:val="24"/>
          <w:szCs w:val="24"/>
          <w:u w:val="single"/>
          <w:rtl/>
        </w:rPr>
        <w:t>גב</w:t>
      </w:r>
      <w:r w:rsidRPr="00B20642">
        <w:rPr>
          <w:caps/>
          <w:sz w:val="24"/>
          <w:szCs w:val="24"/>
          <w:u w:val="single"/>
          <w:rtl/>
        </w:rPr>
        <w:t>'</w:t>
      </w:r>
      <w:r w:rsidRPr="00B20642">
        <w:rPr>
          <w:rFonts w:hint="cs"/>
          <w:caps/>
          <w:sz w:val="24"/>
          <w:szCs w:val="24"/>
          <w:u w:val="single"/>
          <w:rtl/>
        </w:rPr>
        <w:t xml:space="preserve"> אביבה פלח - מתכננת בתוכנית</w:t>
      </w:r>
      <w:r w:rsidR="001E2274">
        <w:rPr>
          <w:rFonts w:hint="cs"/>
          <w:caps/>
          <w:sz w:val="24"/>
          <w:szCs w:val="24"/>
          <w:u w:val="single"/>
          <w:rtl/>
        </w:rPr>
        <w:t>:</w:t>
      </w:r>
    </w:p>
    <w:p w14:paraId="03BC2C5F" w14:textId="6E491EA6" w:rsidR="001E2274" w:rsidRDefault="004459CF" w:rsidP="006E7599">
      <w:pPr>
        <w:rPr>
          <w:b w:val="0"/>
          <w:bCs w:val="0"/>
          <w:caps/>
          <w:sz w:val="24"/>
          <w:szCs w:val="24"/>
          <w:rtl/>
        </w:rPr>
      </w:pPr>
      <w:r>
        <w:rPr>
          <w:rFonts w:hint="cs"/>
          <w:b w:val="0"/>
          <w:bCs w:val="0"/>
          <w:caps/>
          <w:sz w:val="24"/>
          <w:szCs w:val="24"/>
          <w:rtl/>
        </w:rPr>
        <w:t xml:space="preserve">כן תודה רבה </w:t>
      </w:r>
    </w:p>
    <w:p w14:paraId="6F0E3E64" w14:textId="77777777" w:rsidR="001E2274" w:rsidRDefault="001E2274" w:rsidP="006E7599">
      <w:pPr>
        <w:rPr>
          <w:b w:val="0"/>
          <w:bCs w:val="0"/>
          <w:caps/>
          <w:sz w:val="24"/>
          <w:szCs w:val="24"/>
          <w:rtl/>
        </w:rPr>
      </w:pPr>
    </w:p>
    <w:p w14:paraId="379B6518" w14:textId="77777777" w:rsidR="001E2274" w:rsidRDefault="00B7418D" w:rsidP="006E7599">
      <w:pPr>
        <w:rPr>
          <w:caps/>
          <w:sz w:val="24"/>
          <w:szCs w:val="24"/>
          <w:u w:val="single"/>
          <w:rtl/>
        </w:rPr>
      </w:pPr>
      <w:r w:rsidRPr="00B7418D">
        <w:rPr>
          <w:rFonts w:hint="cs"/>
          <w:caps/>
          <w:sz w:val="24"/>
          <w:szCs w:val="24"/>
          <w:u w:val="single"/>
          <w:rtl/>
        </w:rPr>
        <w:t>מר דני אוחנה - אדריכל עורך התוכנית</w:t>
      </w:r>
      <w:r w:rsidR="001E2274">
        <w:rPr>
          <w:rFonts w:hint="cs"/>
          <w:caps/>
          <w:sz w:val="24"/>
          <w:szCs w:val="24"/>
          <w:u w:val="single"/>
          <w:rtl/>
        </w:rPr>
        <w:t>:</w:t>
      </w:r>
    </w:p>
    <w:p w14:paraId="7F06D276" w14:textId="07F4061E" w:rsidR="001E2274" w:rsidRDefault="004459CF" w:rsidP="006E7599">
      <w:pPr>
        <w:rPr>
          <w:b w:val="0"/>
          <w:bCs w:val="0"/>
          <w:caps/>
          <w:sz w:val="24"/>
          <w:szCs w:val="24"/>
          <w:rtl/>
        </w:rPr>
      </w:pPr>
      <w:r>
        <w:rPr>
          <w:rFonts w:hint="cs"/>
          <w:b w:val="0"/>
          <w:bCs w:val="0"/>
          <w:caps/>
          <w:sz w:val="24"/>
          <w:szCs w:val="24"/>
          <w:rtl/>
        </w:rPr>
        <w:t>נשמח</w:t>
      </w:r>
      <w:r w:rsidR="000F703D">
        <w:rPr>
          <w:rFonts w:hint="cs"/>
          <w:b w:val="0"/>
          <w:bCs w:val="0"/>
          <w:caps/>
          <w:sz w:val="24"/>
          <w:szCs w:val="24"/>
          <w:rtl/>
        </w:rPr>
        <w:t xml:space="preserve"> </w:t>
      </w:r>
      <w:r>
        <w:rPr>
          <w:rFonts w:hint="cs"/>
          <w:b w:val="0"/>
          <w:bCs w:val="0"/>
          <w:caps/>
          <w:sz w:val="24"/>
          <w:szCs w:val="24"/>
          <w:rtl/>
        </w:rPr>
        <w:t xml:space="preserve">... שאלות אם יש </w:t>
      </w:r>
    </w:p>
    <w:p w14:paraId="107C74D2" w14:textId="77777777" w:rsidR="001E2274" w:rsidRDefault="001E2274" w:rsidP="006E7599">
      <w:pPr>
        <w:rPr>
          <w:b w:val="0"/>
          <w:bCs w:val="0"/>
          <w:caps/>
          <w:sz w:val="24"/>
          <w:szCs w:val="24"/>
          <w:rtl/>
        </w:rPr>
      </w:pPr>
    </w:p>
    <w:p w14:paraId="1FEE275D" w14:textId="77777777" w:rsidR="001E2274" w:rsidRDefault="00935F0D" w:rsidP="006E7599">
      <w:pPr>
        <w:rPr>
          <w:caps/>
          <w:sz w:val="24"/>
          <w:szCs w:val="24"/>
          <w:u w:val="single"/>
          <w:rtl/>
        </w:rPr>
      </w:pPr>
      <w:r w:rsidRPr="00935F0D">
        <w:rPr>
          <w:rFonts w:hint="cs"/>
          <w:caps/>
          <w:sz w:val="24"/>
          <w:szCs w:val="24"/>
          <w:u w:val="single"/>
          <w:rtl/>
        </w:rPr>
        <w:t>גב</w:t>
      </w:r>
      <w:r w:rsidRPr="00935F0D">
        <w:rPr>
          <w:caps/>
          <w:sz w:val="24"/>
          <w:szCs w:val="24"/>
          <w:u w:val="single"/>
          <w:rtl/>
        </w:rPr>
        <w:t>'</w:t>
      </w:r>
      <w:r w:rsidRPr="00935F0D">
        <w:rPr>
          <w:rFonts w:hint="cs"/>
          <w:caps/>
          <w:sz w:val="24"/>
          <w:szCs w:val="24"/>
          <w:u w:val="single"/>
          <w:rtl/>
        </w:rPr>
        <w:t xml:space="preserve"> מירב בליימן שבתאי - נציגת לשכת התכנון</w:t>
      </w:r>
      <w:r w:rsidR="001E2274">
        <w:rPr>
          <w:rFonts w:hint="cs"/>
          <w:caps/>
          <w:sz w:val="24"/>
          <w:szCs w:val="24"/>
          <w:u w:val="single"/>
          <w:rtl/>
        </w:rPr>
        <w:t>:</w:t>
      </w:r>
    </w:p>
    <w:p w14:paraId="4361DBFC" w14:textId="5F822C66" w:rsidR="001E2274" w:rsidRDefault="004459CF" w:rsidP="006E7599">
      <w:pPr>
        <w:rPr>
          <w:b w:val="0"/>
          <w:bCs w:val="0"/>
          <w:caps/>
          <w:sz w:val="24"/>
          <w:szCs w:val="24"/>
          <w:rtl/>
        </w:rPr>
      </w:pPr>
      <w:r>
        <w:rPr>
          <w:rFonts w:hint="cs"/>
          <w:b w:val="0"/>
          <w:bCs w:val="0"/>
          <w:caps/>
          <w:sz w:val="24"/>
          <w:szCs w:val="24"/>
          <w:rtl/>
        </w:rPr>
        <w:t xml:space="preserve">אתם יכולים להתייחס בבקשה ל, ממשק בין שטח ה, המבנה לשצפ שנמצא מדרום לו? </w:t>
      </w:r>
    </w:p>
    <w:p w14:paraId="119A64BF" w14:textId="77777777" w:rsidR="001E2274" w:rsidRDefault="001E2274" w:rsidP="006E7599">
      <w:pPr>
        <w:rPr>
          <w:b w:val="0"/>
          <w:bCs w:val="0"/>
          <w:caps/>
          <w:sz w:val="24"/>
          <w:szCs w:val="24"/>
          <w:rtl/>
        </w:rPr>
      </w:pPr>
    </w:p>
    <w:p w14:paraId="67899D51" w14:textId="77777777" w:rsidR="001E2274" w:rsidRDefault="00B7418D" w:rsidP="006E7599">
      <w:pPr>
        <w:rPr>
          <w:caps/>
          <w:sz w:val="24"/>
          <w:szCs w:val="24"/>
          <w:u w:val="single"/>
          <w:rtl/>
        </w:rPr>
      </w:pPr>
      <w:r w:rsidRPr="00B7418D">
        <w:rPr>
          <w:rFonts w:hint="cs"/>
          <w:caps/>
          <w:sz w:val="24"/>
          <w:szCs w:val="24"/>
          <w:u w:val="single"/>
          <w:rtl/>
        </w:rPr>
        <w:t>מר דני אוחנה - אדריכל עורך התוכנית</w:t>
      </w:r>
      <w:r w:rsidR="001E2274">
        <w:rPr>
          <w:rFonts w:hint="cs"/>
          <w:caps/>
          <w:sz w:val="24"/>
          <w:szCs w:val="24"/>
          <w:u w:val="single"/>
          <w:rtl/>
        </w:rPr>
        <w:t>:</w:t>
      </w:r>
    </w:p>
    <w:p w14:paraId="6BB48D24" w14:textId="0E68DA41" w:rsidR="001E2274" w:rsidRDefault="004459CF" w:rsidP="006E7599">
      <w:pPr>
        <w:rPr>
          <w:b w:val="0"/>
          <w:bCs w:val="0"/>
          <w:caps/>
          <w:sz w:val="24"/>
          <w:szCs w:val="24"/>
          <w:rtl/>
        </w:rPr>
      </w:pPr>
      <w:r>
        <w:rPr>
          <w:rFonts w:hint="cs"/>
          <w:b w:val="0"/>
          <w:bCs w:val="0"/>
          <w:caps/>
          <w:sz w:val="24"/>
          <w:szCs w:val="24"/>
          <w:rtl/>
        </w:rPr>
        <w:t xml:space="preserve">כן </w:t>
      </w:r>
    </w:p>
    <w:p w14:paraId="6B17BFA9" w14:textId="77777777" w:rsidR="001E2274" w:rsidRDefault="001E2274" w:rsidP="006E7599">
      <w:pPr>
        <w:rPr>
          <w:b w:val="0"/>
          <w:bCs w:val="0"/>
          <w:caps/>
          <w:sz w:val="24"/>
          <w:szCs w:val="24"/>
          <w:rtl/>
        </w:rPr>
      </w:pPr>
    </w:p>
    <w:p w14:paraId="3448BB5A" w14:textId="77777777" w:rsidR="001E2274" w:rsidRDefault="00935F0D" w:rsidP="006E7599">
      <w:pPr>
        <w:rPr>
          <w:caps/>
          <w:sz w:val="24"/>
          <w:szCs w:val="24"/>
          <w:u w:val="single"/>
          <w:rtl/>
        </w:rPr>
      </w:pPr>
      <w:r w:rsidRPr="00935F0D">
        <w:rPr>
          <w:rFonts w:hint="cs"/>
          <w:caps/>
          <w:sz w:val="24"/>
          <w:szCs w:val="24"/>
          <w:u w:val="single"/>
          <w:rtl/>
        </w:rPr>
        <w:t>גב</w:t>
      </w:r>
      <w:r w:rsidRPr="00935F0D">
        <w:rPr>
          <w:caps/>
          <w:sz w:val="24"/>
          <w:szCs w:val="24"/>
          <w:u w:val="single"/>
          <w:rtl/>
        </w:rPr>
        <w:t>'</w:t>
      </w:r>
      <w:r w:rsidRPr="00935F0D">
        <w:rPr>
          <w:rFonts w:hint="cs"/>
          <w:caps/>
          <w:sz w:val="24"/>
          <w:szCs w:val="24"/>
          <w:u w:val="single"/>
          <w:rtl/>
        </w:rPr>
        <w:t xml:space="preserve"> מירב בליימן שבתאי - נציגת לשכת התכנון</w:t>
      </w:r>
      <w:r w:rsidR="001E2274">
        <w:rPr>
          <w:rFonts w:hint="cs"/>
          <w:caps/>
          <w:sz w:val="24"/>
          <w:szCs w:val="24"/>
          <w:u w:val="single"/>
          <w:rtl/>
        </w:rPr>
        <w:t>:</w:t>
      </w:r>
    </w:p>
    <w:p w14:paraId="23396FFD" w14:textId="256524FD" w:rsidR="001E2274" w:rsidRDefault="004459CF" w:rsidP="006E7599">
      <w:pPr>
        <w:rPr>
          <w:b w:val="0"/>
          <w:bCs w:val="0"/>
          <w:caps/>
          <w:sz w:val="24"/>
          <w:szCs w:val="24"/>
          <w:rtl/>
        </w:rPr>
      </w:pPr>
      <w:r>
        <w:rPr>
          <w:rFonts w:hint="cs"/>
          <w:b w:val="0"/>
          <w:bCs w:val="0"/>
          <w:caps/>
          <w:sz w:val="24"/>
          <w:szCs w:val="24"/>
          <w:rtl/>
        </w:rPr>
        <w:t>השצפ הזה אני אזכיר הוא אמור להיות על - פי מסמך המדיניות להיות מפותח כ, כיכר עירונית, נכון? רחבה עירונית?</w:t>
      </w:r>
    </w:p>
    <w:p w14:paraId="0920B327" w14:textId="77777777" w:rsidR="001E2274" w:rsidRDefault="001E2274" w:rsidP="006E7599">
      <w:pPr>
        <w:rPr>
          <w:b w:val="0"/>
          <w:bCs w:val="0"/>
          <w:caps/>
          <w:sz w:val="24"/>
          <w:szCs w:val="24"/>
          <w:rtl/>
        </w:rPr>
      </w:pPr>
    </w:p>
    <w:p w14:paraId="204FEE11" w14:textId="77777777" w:rsidR="001E2274" w:rsidRDefault="00B7418D" w:rsidP="006E7599">
      <w:pPr>
        <w:rPr>
          <w:caps/>
          <w:sz w:val="24"/>
          <w:szCs w:val="24"/>
          <w:u w:val="single"/>
          <w:rtl/>
        </w:rPr>
      </w:pPr>
      <w:r w:rsidRPr="00B7418D">
        <w:rPr>
          <w:rFonts w:hint="cs"/>
          <w:caps/>
          <w:sz w:val="24"/>
          <w:szCs w:val="24"/>
          <w:u w:val="single"/>
          <w:rtl/>
        </w:rPr>
        <w:t>מר דני אוחנה - אדריכל עורך התוכנית</w:t>
      </w:r>
      <w:r w:rsidR="001E2274">
        <w:rPr>
          <w:rFonts w:hint="cs"/>
          <w:caps/>
          <w:sz w:val="24"/>
          <w:szCs w:val="24"/>
          <w:u w:val="single"/>
          <w:rtl/>
        </w:rPr>
        <w:t>:</w:t>
      </w:r>
    </w:p>
    <w:p w14:paraId="7173A384" w14:textId="6548436F" w:rsidR="001E2274" w:rsidRDefault="004459CF" w:rsidP="006E7599">
      <w:pPr>
        <w:rPr>
          <w:b w:val="0"/>
          <w:bCs w:val="0"/>
          <w:caps/>
          <w:sz w:val="24"/>
          <w:szCs w:val="24"/>
          <w:rtl/>
        </w:rPr>
      </w:pPr>
      <w:r>
        <w:rPr>
          <w:rFonts w:hint="cs"/>
          <w:b w:val="0"/>
          <w:bCs w:val="0"/>
          <w:caps/>
          <w:sz w:val="24"/>
          <w:szCs w:val="24"/>
          <w:rtl/>
        </w:rPr>
        <w:t xml:space="preserve">נכון </w:t>
      </w:r>
    </w:p>
    <w:p w14:paraId="4685A347" w14:textId="77777777" w:rsidR="001E2274" w:rsidRDefault="001E2274" w:rsidP="006E7599">
      <w:pPr>
        <w:rPr>
          <w:b w:val="0"/>
          <w:bCs w:val="0"/>
          <w:caps/>
          <w:sz w:val="24"/>
          <w:szCs w:val="24"/>
          <w:rtl/>
        </w:rPr>
      </w:pPr>
    </w:p>
    <w:p w14:paraId="267BD99A" w14:textId="77777777" w:rsidR="001E2274" w:rsidRDefault="00935F0D" w:rsidP="006E7599">
      <w:pPr>
        <w:rPr>
          <w:caps/>
          <w:sz w:val="24"/>
          <w:szCs w:val="24"/>
          <w:u w:val="single"/>
          <w:rtl/>
        </w:rPr>
      </w:pPr>
      <w:r w:rsidRPr="00935F0D">
        <w:rPr>
          <w:rFonts w:hint="cs"/>
          <w:caps/>
          <w:sz w:val="24"/>
          <w:szCs w:val="24"/>
          <w:u w:val="single"/>
          <w:rtl/>
        </w:rPr>
        <w:t>גב</w:t>
      </w:r>
      <w:r w:rsidRPr="00935F0D">
        <w:rPr>
          <w:caps/>
          <w:sz w:val="24"/>
          <w:szCs w:val="24"/>
          <w:u w:val="single"/>
          <w:rtl/>
        </w:rPr>
        <w:t>'</w:t>
      </w:r>
      <w:r w:rsidRPr="00935F0D">
        <w:rPr>
          <w:rFonts w:hint="cs"/>
          <w:caps/>
          <w:sz w:val="24"/>
          <w:szCs w:val="24"/>
          <w:u w:val="single"/>
          <w:rtl/>
        </w:rPr>
        <w:t xml:space="preserve"> מירב בליימן שבתאי - נציגת לשכת התכנון</w:t>
      </w:r>
      <w:r w:rsidR="001E2274">
        <w:rPr>
          <w:rFonts w:hint="cs"/>
          <w:caps/>
          <w:sz w:val="24"/>
          <w:szCs w:val="24"/>
          <w:u w:val="single"/>
          <w:rtl/>
        </w:rPr>
        <w:t>:</w:t>
      </w:r>
    </w:p>
    <w:p w14:paraId="10C6F292" w14:textId="356CB581" w:rsidR="001E2274" w:rsidRDefault="004459CF" w:rsidP="006E7599">
      <w:pPr>
        <w:rPr>
          <w:b w:val="0"/>
          <w:bCs w:val="0"/>
          <w:caps/>
          <w:sz w:val="24"/>
          <w:szCs w:val="24"/>
          <w:rtl/>
        </w:rPr>
      </w:pPr>
      <w:r>
        <w:rPr>
          <w:rFonts w:hint="cs"/>
          <w:b w:val="0"/>
          <w:bCs w:val="0"/>
          <w:caps/>
          <w:sz w:val="24"/>
          <w:szCs w:val="24"/>
          <w:rtl/>
        </w:rPr>
        <w:t>ובעצם התוכנית במצב הנוכחי כרגע לא כוללת את השטח הזה, אבל בכל זאת אתם מפנים יש שם חזית מסחרית ו, וכן חשוב בכל זאת לתת את ההתייחסות לשטח הזה כי הוא לא</w:t>
      </w:r>
      <w:r w:rsidR="000F703D">
        <w:rPr>
          <w:rFonts w:hint="cs"/>
          <w:b w:val="0"/>
          <w:bCs w:val="0"/>
          <w:caps/>
          <w:sz w:val="24"/>
          <w:szCs w:val="24"/>
          <w:rtl/>
        </w:rPr>
        <w:t xml:space="preserve"> </w:t>
      </w:r>
      <w:r>
        <w:rPr>
          <w:rFonts w:hint="cs"/>
          <w:b w:val="0"/>
          <w:bCs w:val="0"/>
          <w:caps/>
          <w:sz w:val="24"/>
          <w:szCs w:val="24"/>
          <w:rtl/>
        </w:rPr>
        <w:t>... בקו הכחול או שהוועדה תחליט מה שהיא תחליט אז</w:t>
      </w:r>
      <w:r w:rsidR="000F703D">
        <w:rPr>
          <w:rFonts w:hint="cs"/>
          <w:b w:val="0"/>
          <w:bCs w:val="0"/>
          <w:caps/>
          <w:sz w:val="24"/>
          <w:szCs w:val="24"/>
          <w:rtl/>
        </w:rPr>
        <w:t xml:space="preserve"> </w:t>
      </w:r>
      <w:r>
        <w:rPr>
          <w:rFonts w:hint="cs"/>
          <w:b w:val="0"/>
          <w:bCs w:val="0"/>
          <w:caps/>
          <w:sz w:val="24"/>
          <w:szCs w:val="24"/>
          <w:rtl/>
        </w:rPr>
        <w:t xml:space="preserve">כן צריך להבטיח שבעצם ייקבעו הוועדה בו הוראות שיאפשרו את הממשק הנכון בינו לבין החזית המסחרית את הפיתוח הנכון שלו, שטחי החלחול, האזור סך - הכל הוא כמעט כולו מבונה, כל המשולש אין הרבה שטחים מחלחלים בכל המשולש אז, כן צריך להתייחס לזה באיזה שהוא אופן </w:t>
      </w:r>
    </w:p>
    <w:p w14:paraId="0FD5B8E8" w14:textId="77777777" w:rsidR="001E2274" w:rsidRDefault="001E2274" w:rsidP="006E7599">
      <w:pPr>
        <w:rPr>
          <w:b w:val="0"/>
          <w:bCs w:val="0"/>
          <w:caps/>
          <w:sz w:val="24"/>
          <w:szCs w:val="24"/>
          <w:rtl/>
        </w:rPr>
      </w:pPr>
    </w:p>
    <w:p w14:paraId="55439F75" w14:textId="77777777" w:rsidR="001E2274" w:rsidRDefault="00B7418D" w:rsidP="006E7599">
      <w:pPr>
        <w:rPr>
          <w:caps/>
          <w:sz w:val="24"/>
          <w:szCs w:val="24"/>
          <w:u w:val="single"/>
          <w:rtl/>
        </w:rPr>
      </w:pPr>
      <w:r w:rsidRPr="00B7418D">
        <w:rPr>
          <w:rFonts w:hint="cs"/>
          <w:caps/>
          <w:sz w:val="24"/>
          <w:szCs w:val="24"/>
          <w:u w:val="single"/>
          <w:rtl/>
        </w:rPr>
        <w:lastRenderedPageBreak/>
        <w:t>מר דני אוחנה - אדריכל עורך התוכנית</w:t>
      </w:r>
      <w:r w:rsidR="001E2274">
        <w:rPr>
          <w:rFonts w:hint="cs"/>
          <w:caps/>
          <w:sz w:val="24"/>
          <w:szCs w:val="24"/>
          <w:u w:val="single"/>
          <w:rtl/>
        </w:rPr>
        <w:t>:</w:t>
      </w:r>
    </w:p>
    <w:p w14:paraId="1026D077" w14:textId="7857A436" w:rsidR="001E2274" w:rsidRDefault="004459CF" w:rsidP="006E7599">
      <w:pPr>
        <w:rPr>
          <w:b w:val="0"/>
          <w:bCs w:val="0"/>
          <w:caps/>
          <w:sz w:val="24"/>
          <w:szCs w:val="24"/>
          <w:rtl/>
        </w:rPr>
      </w:pPr>
      <w:r>
        <w:rPr>
          <w:rFonts w:hint="cs"/>
          <w:b w:val="0"/>
          <w:bCs w:val="0"/>
          <w:caps/>
          <w:sz w:val="24"/>
          <w:szCs w:val="24"/>
          <w:rtl/>
        </w:rPr>
        <w:t xml:space="preserve">כן אז מה שאמרת זה נכון ובאמת הקו הכחול אנחנו רואים אותו ואת השצפ שנמצא בחלק הדרומי, השצפ נמצא בסמיכות מיידית השצפ הוא כמובן בחלחול מלא אין שום זכויות בנייה מתחתיו. מבחינת הפיתוח אנחנו נתנו כמובן חיבור ורצף הליכתי ללא שינוי מפלסי בין מפלסי הרחוב לשצפ ולמבנה. המבנה עצמו יתאים וגם כתבנו את זה יתאים בעצם את המפלסים שלו ל, מפלסי השצפ. מנסים לייצר חזית פעילה, לא מנסים, מייצרים חזית פעילה לכיוון השצפ איזה שהוא בית קפה או מסעדה שקיימת כאן, ויודע בעצם לתת את אותה חזית פעילה. וכמובן מה שהוגדר אז ש, יהיה בעצם מכיוון ש, סביר מאוד להניח שהשטח הזה ייפגע תוך כדי תהליך הבנייה אז הוא יהיה בעצם ימומש ו, וייבנה על - ידי המזמין בשלב, לאחר גמר הבנייה </w:t>
      </w:r>
    </w:p>
    <w:p w14:paraId="15235528" w14:textId="77777777" w:rsidR="001E2274" w:rsidRDefault="001E2274" w:rsidP="006E7599">
      <w:pPr>
        <w:rPr>
          <w:b w:val="0"/>
          <w:bCs w:val="0"/>
          <w:caps/>
          <w:sz w:val="24"/>
          <w:szCs w:val="24"/>
          <w:rtl/>
        </w:rPr>
      </w:pPr>
    </w:p>
    <w:p w14:paraId="7621FE89" w14:textId="77777777" w:rsidR="001E2274" w:rsidRDefault="00935F0D" w:rsidP="006E7599">
      <w:pPr>
        <w:rPr>
          <w:caps/>
          <w:sz w:val="24"/>
          <w:szCs w:val="24"/>
          <w:u w:val="single"/>
          <w:rtl/>
        </w:rPr>
      </w:pPr>
      <w:r w:rsidRPr="00935F0D">
        <w:rPr>
          <w:rFonts w:hint="cs"/>
          <w:caps/>
          <w:sz w:val="24"/>
          <w:szCs w:val="24"/>
          <w:u w:val="single"/>
          <w:rtl/>
        </w:rPr>
        <w:t>גב</w:t>
      </w:r>
      <w:r w:rsidRPr="00935F0D">
        <w:rPr>
          <w:caps/>
          <w:sz w:val="24"/>
          <w:szCs w:val="24"/>
          <w:u w:val="single"/>
          <w:rtl/>
        </w:rPr>
        <w:t>'</w:t>
      </w:r>
      <w:r w:rsidRPr="00935F0D">
        <w:rPr>
          <w:rFonts w:hint="cs"/>
          <w:caps/>
          <w:sz w:val="24"/>
          <w:szCs w:val="24"/>
          <w:u w:val="single"/>
          <w:rtl/>
        </w:rPr>
        <w:t xml:space="preserve"> מירב בליימן שבתאי - נציגת לשכת התכנון</w:t>
      </w:r>
      <w:r w:rsidR="001E2274">
        <w:rPr>
          <w:rFonts w:hint="cs"/>
          <w:caps/>
          <w:sz w:val="24"/>
          <w:szCs w:val="24"/>
          <w:u w:val="single"/>
          <w:rtl/>
        </w:rPr>
        <w:t>:</w:t>
      </w:r>
    </w:p>
    <w:p w14:paraId="2F5F82CF" w14:textId="1E491E74" w:rsidR="001E2274" w:rsidRDefault="004459CF" w:rsidP="006E7599">
      <w:pPr>
        <w:rPr>
          <w:b w:val="0"/>
          <w:bCs w:val="0"/>
          <w:caps/>
          <w:sz w:val="24"/>
          <w:szCs w:val="24"/>
          <w:rtl/>
        </w:rPr>
      </w:pPr>
      <w:r>
        <w:rPr>
          <w:rFonts w:hint="cs"/>
          <w:b w:val="0"/>
          <w:bCs w:val="0"/>
          <w:caps/>
          <w:sz w:val="24"/>
          <w:szCs w:val="24"/>
          <w:rtl/>
        </w:rPr>
        <w:t xml:space="preserve">אבל אתם מה זאת אומרת ייבנה על - ידי המזמין? אתם לא אתם (לא ברור) </w:t>
      </w:r>
    </w:p>
    <w:p w14:paraId="07868DD7" w14:textId="77777777" w:rsidR="001E2274" w:rsidRDefault="001E2274" w:rsidP="006E7599">
      <w:pPr>
        <w:rPr>
          <w:b w:val="0"/>
          <w:bCs w:val="0"/>
          <w:caps/>
          <w:sz w:val="24"/>
          <w:szCs w:val="24"/>
          <w:rtl/>
        </w:rPr>
      </w:pPr>
    </w:p>
    <w:p w14:paraId="4AE2E3BD" w14:textId="77777777" w:rsidR="001E2274" w:rsidRDefault="00B20642" w:rsidP="006E7599">
      <w:pPr>
        <w:rPr>
          <w:caps/>
          <w:sz w:val="24"/>
          <w:szCs w:val="24"/>
          <w:u w:val="single"/>
          <w:rtl/>
        </w:rPr>
      </w:pPr>
      <w:r w:rsidRPr="00B20642">
        <w:rPr>
          <w:rFonts w:hint="cs"/>
          <w:caps/>
          <w:sz w:val="24"/>
          <w:szCs w:val="24"/>
          <w:u w:val="single"/>
          <w:rtl/>
        </w:rPr>
        <w:t>גב</w:t>
      </w:r>
      <w:r w:rsidRPr="00B20642">
        <w:rPr>
          <w:caps/>
          <w:sz w:val="24"/>
          <w:szCs w:val="24"/>
          <w:u w:val="single"/>
          <w:rtl/>
        </w:rPr>
        <w:t>'</w:t>
      </w:r>
      <w:r w:rsidRPr="00B20642">
        <w:rPr>
          <w:rFonts w:hint="cs"/>
          <w:caps/>
          <w:sz w:val="24"/>
          <w:szCs w:val="24"/>
          <w:u w:val="single"/>
          <w:rtl/>
        </w:rPr>
        <w:t xml:space="preserve"> אביבה פלח - מתכננת בתוכנית</w:t>
      </w:r>
      <w:r w:rsidR="001E2274">
        <w:rPr>
          <w:rFonts w:hint="cs"/>
          <w:caps/>
          <w:sz w:val="24"/>
          <w:szCs w:val="24"/>
          <w:u w:val="single"/>
          <w:rtl/>
        </w:rPr>
        <w:t>:</w:t>
      </w:r>
    </w:p>
    <w:p w14:paraId="128E7F7D" w14:textId="112EC908" w:rsidR="001E2274" w:rsidRDefault="004459CF" w:rsidP="006E7599">
      <w:pPr>
        <w:rPr>
          <w:b w:val="0"/>
          <w:bCs w:val="0"/>
          <w:caps/>
          <w:sz w:val="24"/>
          <w:szCs w:val="24"/>
          <w:rtl/>
        </w:rPr>
      </w:pPr>
      <w:r>
        <w:rPr>
          <w:rFonts w:hint="cs"/>
          <w:b w:val="0"/>
          <w:bCs w:val="0"/>
          <w:caps/>
          <w:sz w:val="24"/>
          <w:szCs w:val="24"/>
          <w:rtl/>
        </w:rPr>
        <w:t>אנחנו נדאג להסכם פיתוח ...</w:t>
      </w:r>
    </w:p>
    <w:p w14:paraId="4FFC2E52" w14:textId="77777777" w:rsidR="001E2274" w:rsidRDefault="001E2274" w:rsidP="006E7599">
      <w:pPr>
        <w:rPr>
          <w:b w:val="0"/>
          <w:bCs w:val="0"/>
          <w:caps/>
          <w:sz w:val="24"/>
          <w:szCs w:val="24"/>
          <w:rtl/>
        </w:rPr>
      </w:pPr>
    </w:p>
    <w:p w14:paraId="41D685F9" w14:textId="77777777" w:rsidR="001E2274" w:rsidRDefault="006D6799" w:rsidP="006E7599">
      <w:pPr>
        <w:rPr>
          <w:caps/>
          <w:sz w:val="24"/>
          <w:szCs w:val="24"/>
          <w:u w:val="single"/>
          <w:rtl/>
        </w:rPr>
      </w:pPr>
      <w:r w:rsidRPr="006D6799">
        <w:rPr>
          <w:rFonts w:hint="cs"/>
          <w:caps/>
          <w:sz w:val="24"/>
          <w:szCs w:val="24"/>
          <w:u w:val="single"/>
          <w:rtl/>
        </w:rPr>
        <w:t>מר דן קוניאק - נציג לשכת התכנון</w:t>
      </w:r>
      <w:r w:rsidR="001E2274">
        <w:rPr>
          <w:rFonts w:hint="cs"/>
          <w:caps/>
          <w:sz w:val="24"/>
          <w:szCs w:val="24"/>
          <w:u w:val="single"/>
          <w:rtl/>
        </w:rPr>
        <w:t>:</w:t>
      </w:r>
    </w:p>
    <w:p w14:paraId="07DDE65D" w14:textId="7D47AD76" w:rsidR="001E2274" w:rsidRDefault="004459CF" w:rsidP="006E7599">
      <w:pPr>
        <w:rPr>
          <w:b w:val="0"/>
          <w:bCs w:val="0"/>
          <w:caps/>
          <w:sz w:val="24"/>
          <w:szCs w:val="24"/>
          <w:rtl/>
        </w:rPr>
      </w:pPr>
      <w:r>
        <w:rPr>
          <w:rFonts w:hint="cs"/>
          <w:b w:val="0"/>
          <w:bCs w:val="0"/>
          <w:caps/>
          <w:sz w:val="24"/>
          <w:szCs w:val="24"/>
          <w:rtl/>
        </w:rPr>
        <w:t xml:space="preserve">הם יצרפו ... </w:t>
      </w:r>
    </w:p>
    <w:p w14:paraId="1889E8FE" w14:textId="77777777" w:rsidR="001E2274" w:rsidRDefault="001E2274" w:rsidP="006E7599">
      <w:pPr>
        <w:rPr>
          <w:b w:val="0"/>
          <w:bCs w:val="0"/>
          <w:caps/>
          <w:sz w:val="24"/>
          <w:szCs w:val="24"/>
          <w:rtl/>
        </w:rPr>
      </w:pPr>
    </w:p>
    <w:p w14:paraId="3977F7F1" w14:textId="77777777" w:rsidR="001E2274" w:rsidRDefault="00B20642" w:rsidP="00653A34">
      <w:pPr>
        <w:rPr>
          <w:caps/>
          <w:sz w:val="24"/>
          <w:szCs w:val="24"/>
          <w:u w:val="single"/>
          <w:rtl/>
        </w:rPr>
      </w:pPr>
      <w:r w:rsidRPr="00B20642">
        <w:rPr>
          <w:rFonts w:hint="cs"/>
          <w:caps/>
          <w:sz w:val="24"/>
          <w:szCs w:val="24"/>
          <w:u w:val="single"/>
          <w:rtl/>
        </w:rPr>
        <w:t>גב</w:t>
      </w:r>
      <w:r w:rsidRPr="00B20642">
        <w:rPr>
          <w:caps/>
          <w:sz w:val="24"/>
          <w:szCs w:val="24"/>
          <w:u w:val="single"/>
          <w:rtl/>
        </w:rPr>
        <w:t>'</w:t>
      </w:r>
      <w:r w:rsidRPr="00B20642">
        <w:rPr>
          <w:rFonts w:hint="cs"/>
          <w:caps/>
          <w:sz w:val="24"/>
          <w:szCs w:val="24"/>
          <w:u w:val="single"/>
          <w:rtl/>
        </w:rPr>
        <w:t xml:space="preserve"> אביבה פלח - מתכננת בתוכנית</w:t>
      </w:r>
      <w:r w:rsidR="001E2274">
        <w:rPr>
          <w:rFonts w:hint="cs"/>
          <w:caps/>
          <w:sz w:val="24"/>
          <w:szCs w:val="24"/>
          <w:u w:val="single"/>
          <w:rtl/>
        </w:rPr>
        <w:t>:</w:t>
      </w:r>
    </w:p>
    <w:p w14:paraId="70BDAF4F" w14:textId="5DDE6FE8" w:rsidR="001E2274" w:rsidRDefault="004459CF" w:rsidP="00653A34">
      <w:pPr>
        <w:rPr>
          <w:b w:val="0"/>
          <w:bCs w:val="0"/>
          <w:caps/>
          <w:sz w:val="24"/>
          <w:szCs w:val="24"/>
          <w:rtl/>
        </w:rPr>
      </w:pPr>
      <w:r>
        <w:rPr>
          <w:rFonts w:hint="cs"/>
          <w:b w:val="0"/>
          <w:bCs w:val="0"/>
          <w:caps/>
          <w:sz w:val="24"/>
          <w:szCs w:val="24"/>
          <w:rtl/>
        </w:rPr>
        <w:t>... כמו שהשטחים המבונים גם השטחים המבונים נדרשים להסכם פיתוח וגם, בתוך הבניין וגם מה שמחוץ לבניי</w:t>
      </w:r>
      <w:r w:rsidR="00653A34">
        <w:rPr>
          <w:rFonts w:hint="cs"/>
          <w:b w:val="0"/>
          <w:bCs w:val="0"/>
          <w:caps/>
          <w:sz w:val="24"/>
          <w:szCs w:val="24"/>
          <w:rtl/>
        </w:rPr>
        <w:t>ן</w:t>
      </w:r>
    </w:p>
    <w:p w14:paraId="7DBC0CA5" w14:textId="77777777" w:rsidR="001E2274" w:rsidRDefault="001E2274" w:rsidP="00653A34">
      <w:pPr>
        <w:rPr>
          <w:b w:val="0"/>
          <w:bCs w:val="0"/>
          <w:caps/>
          <w:sz w:val="24"/>
          <w:szCs w:val="24"/>
          <w:rtl/>
        </w:rPr>
      </w:pPr>
    </w:p>
    <w:p w14:paraId="362D6544" w14:textId="77777777" w:rsidR="001E2274" w:rsidRDefault="00D17364" w:rsidP="00653A34">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0554733F" w14:textId="4A6F982A" w:rsidR="001E2274" w:rsidRDefault="00653A34" w:rsidP="00653A34">
      <w:pPr>
        <w:rPr>
          <w:b w:val="0"/>
          <w:bCs w:val="0"/>
          <w:caps/>
          <w:sz w:val="24"/>
          <w:szCs w:val="24"/>
          <w:rtl/>
        </w:rPr>
      </w:pPr>
      <w:r>
        <w:rPr>
          <w:rFonts w:hint="cs"/>
          <w:b w:val="0"/>
          <w:bCs w:val="0"/>
          <w:caps/>
          <w:sz w:val="24"/>
          <w:szCs w:val="24"/>
          <w:rtl/>
        </w:rPr>
        <w:t xml:space="preserve">טוב חברים </w:t>
      </w:r>
    </w:p>
    <w:p w14:paraId="323E14DF" w14:textId="77777777" w:rsidR="001E2274" w:rsidRDefault="001E2274" w:rsidP="00653A34">
      <w:pPr>
        <w:rPr>
          <w:b w:val="0"/>
          <w:bCs w:val="0"/>
          <w:caps/>
          <w:sz w:val="24"/>
          <w:szCs w:val="24"/>
          <w:rtl/>
        </w:rPr>
      </w:pPr>
    </w:p>
    <w:p w14:paraId="43D03096" w14:textId="77777777" w:rsidR="001E2274" w:rsidRDefault="00E5536A" w:rsidP="00653A34">
      <w:pPr>
        <w:rPr>
          <w:caps/>
          <w:sz w:val="24"/>
          <w:szCs w:val="24"/>
          <w:u w:val="single"/>
          <w:rtl/>
        </w:rPr>
      </w:pPr>
      <w:r w:rsidRPr="00E5536A">
        <w:rPr>
          <w:rFonts w:hint="cs"/>
          <w:caps/>
          <w:sz w:val="24"/>
          <w:szCs w:val="24"/>
          <w:u w:val="single"/>
          <w:rtl/>
        </w:rPr>
        <w:t>גב</w:t>
      </w:r>
      <w:r w:rsidRPr="00E5536A">
        <w:rPr>
          <w:caps/>
          <w:sz w:val="24"/>
          <w:szCs w:val="24"/>
          <w:u w:val="single"/>
          <w:rtl/>
        </w:rPr>
        <w:t>'</w:t>
      </w:r>
      <w:r w:rsidRPr="00E5536A">
        <w:rPr>
          <w:rFonts w:hint="cs"/>
          <w:caps/>
          <w:sz w:val="24"/>
          <w:szCs w:val="24"/>
          <w:u w:val="single"/>
          <w:rtl/>
        </w:rPr>
        <w:t xml:space="preserve"> רוני גרניט - נציגת משרד הבריאות בוועדה המחוזית</w:t>
      </w:r>
      <w:r w:rsidR="001E2274">
        <w:rPr>
          <w:rFonts w:hint="cs"/>
          <w:caps/>
          <w:sz w:val="24"/>
          <w:szCs w:val="24"/>
          <w:u w:val="single"/>
          <w:rtl/>
        </w:rPr>
        <w:t>:</w:t>
      </w:r>
    </w:p>
    <w:p w14:paraId="5D20216F" w14:textId="0692ABA9" w:rsidR="001E2274" w:rsidRDefault="00653A34" w:rsidP="00653A34">
      <w:pPr>
        <w:rPr>
          <w:b w:val="0"/>
          <w:bCs w:val="0"/>
          <w:caps/>
          <w:sz w:val="24"/>
          <w:szCs w:val="24"/>
          <w:rtl/>
        </w:rPr>
      </w:pPr>
      <w:r>
        <w:rPr>
          <w:rFonts w:hint="cs"/>
          <w:b w:val="0"/>
          <w:bCs w:val="0"/>
          <w:caps/>
          <w:sz w:val="24"/>
          <w:szCs w:val="24"/>
          <w:rtl/>
        </w:rPr>
        <w:t xml:space="preserve">יש לי גם שאלה אחת </w:t>
      </w:r>
    </w:p>
    <w:p w14:paraId="12B37D77" w14:textId="77777777" w:rsidR="001E2274" w:rsidRDefault="001E2274" w:rsidP="00653A34">
      <w:pPr>
        <w:rPr>
          <w:b w:val="0"/>
          <w:bCs w:val="0"/>
          <w:caps/>
          <w:sz w:val="24"/>
          <w:szCs w:val="24"/>
          <w:rtl/>
        </w:rPr>
      </w:pPr>
    </w:p>
    <w:p w14:paraId="75EE1253" w14:textId="77777777" w:rsidR="001E2274" w:rsidRDefault="00D17364" w:rsidP="00653A34">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706AF05D" w14:textId="24E4BB31" w:rsidR="001E2274" w:rsidRDefault="00653A34" w:rsidP="00653A34">
      <w:pPr>
        <w:rPr>
          <w:b w:val="0"/>
          <w:bCs w:val="0"/>
          <w:caps/>
          <w:sz w:val="24"/>
          <w:szCs w:val="24"/>
          <w:rtl/>
        </w:rPr>
      </w:pPr>
      <w:r>
        <w:rPr>
          <w:rFonts w:hint="cs"/>
          <w:b w:val="0"/>
          <w:bCs w:val="0"/>
          <w:caps/>
          <w:sz w:val="24"/>
          <w:szCs w:val="24"/>
          <w:rtl/>
        </w:rPr>
        <w:t xml:space="preserve">כן </w:t>
      </w:r>
    </w:p>
    <w:p w14:paraId="0AE0F887" w14:textId="77777777" w:rsidR="001E2274" w:rsidRDefault="001E2274" w:rsidP="00653A34">
      <w:pPr>
        <w:rPr>
          <w:b w:val="0"/>
          <w:bCs w:val="0"/>
          <w:caps/>
          <w:sz w:val="24"/>
          <w:szCs w:val="24"/>
          <w:rtl/>
        </w:rPr>
      </w:pPr>
    </w:p>
    <w:p w14:paraId="03B8409A" w14:textId="77777777" w:rsidR="001E2274" w:rsidRDefault="00E5536A" w:rsidP="00653A34">
      <w:pPr>
        <w:rPr>
          <w:caps/>
          <w:sz w:val="24"/>
          <w:szCs w:val="24"/>
          <w:u w:val="single"/>
          <w:rtl/>
        </w:rPr>
      </w:pPr>
      <w:r w:rsidRPr="00E5536A">
        <w:rPr>
          <w:rFonts w:hint="cs"/>
          <w:caps/>
          <w:sz w:val="24"/>
          <w:szCs w:val="24"/>
          <w:u w:val="single"/>
          <w:rtl/>
        </w:rPr>
        <w:t>גב</w:t>
      </w:r>
      <w:r w:rsidRPr="00E5536A">
        <w:rPr>
          <w:caps/>
          <w:sz w:val="24"/>
          <w:szCs w:val="24"/>
          <w:u w:val="single"/>
          <w:rtl/>
        </w:rPr>
        <w:t>'</w:t>
      </w:r>
      <w:r w:rsidRPr="00E5536A">
        <w:rPr>
          <w:rFonts w:hint="cs"/>
          <w:caps/>
          <w:sz w:val="24"/>
          <w:szCs w:val="24"/>
          <w:u w:val="single"/>
          <w:rtl/>
        </w:rPr>
        <w:t xml:space="preserve"> רוני גרניט - נציגת משרד הבריאות בוועדה המחוזית</w:t>
      </w:r>
      <w:r w:rsidR="001E2274">
        <w:rPr>
          <w:rFonts w:hint="cs"/>
          <w:caps/>
          <w:sz w:val="24"/>
          <w:szCs w:val="24"/>
          <w:u w:val="single"/>
          <w:rtl/>
        </w:rPr>
        <w:t>:</w:t>
      </w:r>
    </w:p>
    <w:p w14:paraId="4C312CCE" w14:textId="4941FDF3" w:rsidR="001E2274" w:rsidRDefault="00653A34" w:rsidP="00653A34">
      <w:pPr>
        <w:rPr>
          <w:b w:val="0"/>
          <w:bCs w:val="0"/>
          <w:caps/>
          <w:sz w:val="24"/>
          <w:szCs w:val="24"/>
          <w:rtl/>
        </w:rPr>
      </w:pPr>
      <w:r>
        <w:rPr>
          <w:rFonts w:hint="cs"/>
          <w:b w:val="0"/>
          <w:bCs w:val="0"/>
          <w:caps/>
          <w:sz w:val="24"/>
          <w:szCs w:val="24"/>
          <w:rtl/>
        </w:rPr>
        <w:t>שאני רוצה לשאול</w:t>
      </w:r>
    </w:p>
    <w:p w14:paraId="73AB12A7" w14:textId="77777777" w:rsidR="001E2274" w:rsidRDefault="001E2274" w:rsidP="00653A34">
      <w:pPr>
        <w:rPr>
          <w:b w:val="0"/>
          <w:bCs w:val="0"/>
          <w:caps/>
          <w:sz w:val="24"/>
          <w:szCs w:val="24"/>
          <w:rtl/>
        </w:rPr>
      </w:pPr>
    </w:p>
    <w:p w14:paraId="79A4AAFF" w14:textId="77777777" w:rsidR="001E2274" w:rsidRDefault="00B7418D" w:rsidP="00653A34">
      <w:pPr>
        <w:rPr>
          <w:caps/>
          <w:sz w:val="24"/>
          <w:szCs w:val="24"/>
          <w:u w:val="single"/>
          <w:rtl/>
        </w:rPr>
      </w:pPr>
      <w:r w:rsidRPr="00B7418D">
        <w:rPr>
          <w:rFonts w:hint="cs"/>
          <w:caps/>
          <w:sz w:val="24"/>
          <w:szCs w:val="24"/>
          <w:u w:val="single"/>
          <w:rtl/>
        </w:rPr>
        <w:t>מר דני אוחנה - אדריכל עורך התוכנית</w:t>
      </w:r>
      <w:r w:rsidR="001E2274">
        <w:rPr>
          <w:rFonts w:hint="cs"/>
          <w:caps/>
          <w:sz w:val="24"/>
          <w:szCs w:val="24"/>
          <w:u w:val="single"/>
          <w:rtl/>
        </w:rPr>
        <w:t>:</w:t>
      </w:r>
    </w:p>
    <w:p w14:paraId="38421278" w14:textId="4E9307F2" w:rsidR="001E2274" w:rsidRDefault="00653A34" w:rsidP="00653A34">
      <w:pPr>
        <w:rPr>
          <w:b w:val="0"/>
          <w:bCs w:val="0"/>
          <w:caps/>
          <w:sz w:val="24"/>
          <w:szCs w:val="24"/>
          <w:rtl/>
        </w:rPr>
      </w:pPr>
      <w:r>
        <w:rPr>
          <w:rFonts w:hint="cs"/>
          <w:b w:val="0"/>
          <w:bCs w:val="0"/>
          <w:caps/>
          <w:sz w:val="24"/>
          <w:szCs w:val="24"/>
          <w:rtl/>
        </w:rPr>
        <w:t>כמובן התכנון כמובן התכנון של השצפ הוא בידיים המלאות של העירייה מבחינת הנחיות ואנחנו נדע לממש אותן יחד עם יועצי הנוף שלנו בתיאום מלא איתם, לא זה לא משהו שאנחנו נעשה על דעת עצמנו</w:t>
      </w:r>
    </w:p>
    <w:p w14:paraId="04F7990B" w14:textId="77777777" w:rsidR="001E2274" w:rsidRDefault="001E2274" w:rsidP="00653A34">
      <w:pPr>
        <w:rPr>
          <w:b w:val="0"/>
          <w:bCs w:val="0"/>
          <w:caps/>
          <w:sz w:val="24"/>
          <w:szCs w:val="24"/>
          <w:rtl/>
        </w:rPr>
      </w:pPr>
    </w:p>
    <w:p w14:paraId="01F2F222" w14:textId="77777777" w:rsidR="001E2274" w:rsidRDefault="00E5536A" w:rsidP="00653A34">
      <w:pPr>
        <w:rPr>
          <w:caps/>
          <w:sz w:val="24"/>
          <w:szCs w:val="24"/>
          <w:u w:val="single"/>
          <w:rtl/>
        </w:rPr>
      </w:pPr>
      <w:r w:rsidRPr="00E5536A">
        <w:rPr>
          <w:rFonts w:hint="cs"/>
          <w:caps/>
          <w:sz w:val="24"/>
          <w:szCs w:val="24"/>
          <w:u w:val="single"/>
          <w:rtl/>
        </w:rPr>
        <w:t>גב</w:t>
      </w:r>
      <w:r w:rsidRPr="00E5536A">
        <w:rPr>
          <w:caps/>
          <w:sz w:val="24"/>
          <w:szCs w:val="24"/>
          <w:u w:val="single"/>
          <w:rtl/>
        </w:rPr>
        <w:t>'</w:t>
      </w:r>
      <w:r w:rsidRPr="00E5536A">
        <w:rPr>
          <w:rFonts w:hint="cs"/>
          <w:caps/>
          <w:sz w:val="24"/>
          <w:szCs w:val="24"/>
          <w:u w:val="single"/>
          <w:rtl/>
        </w:rPr>
        <w:t xml:space="preserve"> רוני גרניט - נציגת משרד הבריאות בוועדה המחוזית</w:t>
      </w:r>
      <w:r w:rsidR="001E2274">
        <w:rPr>
          <w:rFonts w:hint="cs"/>
          <w:caps/>
          <w:sz w:val="24"/>
          <w:szCs w:val="24"/>
          <w:u w:val="single"/>
          <w:rtl/>
        </w:rPr>
        <w:t>:</w:t>
      </w:r>
    </w:p>
    <w:p w14:paraId="0284D7DD" w14:textId="3D4101E8" w:rsidR="001E2274" w:rsidRDefault="00653A34" w:rsidP="00653A34">
      <w:pPr>
        <w:rPr>
          <w:b w:val="0"/>
          <w:bCs w:val="0"/>
          <w:caps/>
          <w:sz w:val="24"/>
          <w:szCs w:val="24"/>
          <w:rtl/>
        </w:rPr>
      </w:pPr>
      <w:r>
        <w:rPr>
          <w:rFonts w:hint="cs"/>
          <w:b w:val="0"/>
          <w:bCs w:val="0"/>
          <w:caps/>
          <w:sz w:val="24"/>
          <w:szCs w:val="24"/>
          <w:rtl/>
        </w:rPr>
        <w:t xml:space="preserve">אני רוצה לשאול אתכם רק שאלה אחת, בנספח הפיתוח אני לא יודעת אם מה שראיתי זה בנספח הפיתוח או במרתף לגבי הפריקה לקומות המסחר נכון יש לכם פריקה וטעינה זה נמצא ב, זה בתת הקרקע, </w:t>
      </w:r>
    </w:p>
    <w:p w14:paraId="29B6DE97" w14:textId="77777777" w:rsidR="001E2274" w:rsidRDefault="001E2274" w:rsidP="00653A34">
      <w:pPr>
        <w:rPr>
          <w:b w:val="0"/>
          <w:bCs w:val="0"/>
          <w:caps/>
          <w:sz w:val="24"/>
          <w:szCs w:val="24"/>
          <w:rtl/>
        </w:rPr>
      </w:pPr>
    </w:p>
    <w:p w14:paraId="0720F857" w14:textId="77777777" w:rsidR="001E2274" w:rsidRDefault="00B7418D" w:rsidP="00653A34">
      <w:pPr>
        <w:rPr>
          <w:caps/>
          <w:sz w:val="24"/>
          <w:szCs w:val="24"/>
          <w:u w:val="single"/>
          <w:rtl/>
        </w:rPr>
      </w:pPr>
      <w:r w:rsidRPr="00B7418D">
        <w:rPr>
          <w:rFonts w:hint="cs"/>
          <w:caps/>
          <w:sz w:val="24"/>
          <w:szCs w:val="24"/>
          <w:u w:val="single"/>
          <w:rtl/>
        </w:rPr>
        <w:t>מר דני אוחנה - אדריכל עורך התוכנית</w:t>
      </w:r>
      <w:r w:rsidR="001E2274">
        <w:rPr>
          <w:rFonts w:hint="cs"/>
          <w:caps/>
          <w:sz w:val="24"/>
          <w:szCs w:val="24"/>
          <w:u w:val="single"/>
          <w:rtl/>
        </w:rPr>
        <w:t>:</w:t>
      </w:r>
    </w:p>
    <w:p w14:paraId="5041180A" w14:textId="603FB573" w:rsidR="001E2274" w:rsidRDefault="00653A34" w:rsidP="00653A34">
      <w:pPr>
        <w:rPr>
          <w:b w:val="0"/>
          <w:bCs w:val="0"/>
          <w:caps/>
          <w:sz w:val="24"/>
          <w:szCs w:val="24"/>
          <w:rtl/>
        </w:rPr>
      </w:pPr>
      <w:r>
        <w:rPr>
          <w:rFonts w:hint="cs"/>
          <w:b w:val="0"/>
          <w:bCs w:val="0"/>
          <w:caps/>
          <w:sz w:val="24"/>
          <w:szCs w:val="24"/>
          <w:rtl/>
        </w:rPr>
        <w:t xml:space="preserve">לא, הקרקע, בקומת הקרקע אנחנו רואים את זה כאן למעשה, כניסה לחניה הפרטית היא בנקודה הזו וכניסה לפריקה בנקודה הזו באים לכאן, פורקים פנימה אבל בתוך הבניין </w:t>
      </w:r>
    </w:p>
    <w:p w14:paraId="6786050B" w14:textId="77777777" w:rsidR="001E2274" w:rsidRDefault="001E2274" w:rsidP="00653A34">
      <w:pPr>
        <w:rPr>
          <w:b w:val="0"/>
          <w:bCs w:val="0"/>
          <w:caps/>
          <w:sz w:val="24"/>
          <w:szCs w:val="24"/>
          <w:rtl/>
        </w:rPr>
      </w:pPr>
    </w:p>
    <w:p w14:paraId="3E2A5006" w14:textId="77777777" w:rsidR="001E2274" w:rsidRDefault="00E5536A" w:rsidP="00653A34">
      <w:pPr>
        <w:rPr>
          <w:caps/>
          <w:sz w:val="24"/>
          <w:szCs w:val="24"/>
          <w:u w:val="single"/>
          <w:rtl/>
        </w:rPr>
      </w:pPr>
      <w:r w:rsidRPr="00E5536A">
        <w:rPr>
          <w:rFonts w:hint="cs"/>
          <w:caps/>
          <w:sz w:val="24"/>
          <w:szCs w:val="24"/>
          <w:u w:val="single"/>
          <w:rtl/>
        </w:rPr>
        <w:t>גב</w:t>
      </w:r>
      <w:r w:rsidRPr="00E5536A">
        <w:rPr>
          <w:caps/>
          <w:sz w:val="24"/>
          <w:szCs w:val="24"/>
          <w:u w:val="single"/>
          <w:rtl/>
        </w:rPr>
        <w:t>'</w:t>
      </w:r>
      <w:r w:rsidRPr="00E5536A">
        <w:rPr>
          <w:rFonts w:hint="cs"/>
          <w:caps/>
          <w:sz w:val="24"/>
          <w:szCs w:val="24"/>
          <w:u w:val="single"/>
          <w:rtl/>
        </w:rPr>
        <w:t xml:space="preserve"> רוני גרניט - נציגת משרד הבריאות בוועדה המחוזית</w:t>
      </w:r>
      <w:r w:rsidR="001E2274">
        <w:rPr>
          <w:rFonts w:hint="cs"/>
          <w:caps/>
          <w:sz w:val="24"/>
          <w:szCs w:val="24"/>
          <w:u w:val="single"/>
          <w:rtl/>
        </w:rPr>
        <w:t>:</w:t>
      </w:r>
    </w:p>
    <w:p w14:paraId="325D860A" w14:textId="16E3D9E1" w:rsidR="001E2274" w:rsidRDefault="00653A34" w:rsidP="00653A34">
      <w:pPr>
        <w:rPr>
          <w:b w:val="0"/>
          <w:bCs w:val="0"/>
          <w:caps/>
          <w:sz w:val="24"/>
          <w:szCs w:val="24"/>
          <w:rtl/>
        </w:rPr>
      </w:pPr>
      <w:r>
        <w:rPr>
          <w:rFonts w:hint="cs"/>
          <w:b w:val="0"/>
          <w:bCs w:val="0"/>
          <w:caps/>
          <w:sz w:val="24"/>
          <w:szCs w:val="24"/>
          <w:rtl/>
        </w:rPr>
        <w:t>זה בעצם שטח שהוא מקורה מעל</w:t>
      </w:r>
    </w:p>
    <w:p w14:paraId="1B7C6E0F" w14:textId="77777777" w:rsidR="001E2274" w:rsidRDefault="001E2274" w:rsidP="00653A34">
      <w:pPr>
        <w:rPr>
          <w:b w:val="0"/>
          <w:bCs w:val="0"/>
          <w:caps/>
          <w:sz w:val="24"/>
          <w:szCs w:val="24"/>
          <w:rtl/>
        </w:rPr>
      </w:pPr>
    </w:p>
    <w:p w14:paraId="367BD9FD" w14:textId="77777777" w:rsidR="001E2274" w:rsidRDefault="00B7418D" w:rsidP="00653A34">
      <w:pPr>
        <w:rPr>
          <w:caps/>
          <w:sz w:val="24"/>
          <w:szCs w:val="24"/>
          <w:u w:val="single"/>
          <w:rtl/>
        </w:rPr>
      </w:pPr>
      <w:r w:rsidRPr="00B7418D">
        <w:rPr>
          <w:rFonts w:hint="cs"/>
          <w:caps/>
          <w:sz w:val="24"/>
          <w:szCs w:val="24"/>
          <w:u w:val="single"/>
          <w:rtl/>
        </w:rPr>
        <w:t>מר דני אוחנה - אדריכל עורך התוכנית</w:t>
      </w:r>
      <w:r w:rsidR="001E2274">
        <w:rPr>
          <w:rFonts w:hint="cs"/>
          <w:caps/>
          <w:sz w:val="24"/>
          <w:szCs w:val="24"/>
          <w:u w:val="single"/>
          <w:rtl/>
        </w:rPr>
        <w:t>:</w:t>
      </w:r>
    </w:p>
    <w:p w14:paraId="03418493" w14:textId="784CD45D" w:rsidR="001E2274" w:rsidRDefault="00653A34" w:rsidP="00653A34">
      <w:pPr>
        <w:rPr>
          <w:b w:val="0"/>
          <w:bCs w:val="0"/>
          <w:caps/>
          <w:sz w:val="24"/>
          <w:szCs w:val="24"/>
          <w:rtl/>
        </w:rPr>
      </w:pPr>
      <w:r>
        <w:rPr>
          <w:rFonts w:hint="cs"/>
          <w:b w:val="0"/>
          <w:bCs w:val="0"/>
          <w:caps/>
          <w:sz w:val="24"/>
          <w:szCs w:val="24"/>
          <w:rtl/>
        </w:rPr>
        <w:t xml:space="preserve">כן כן כן </w:t>
      </w:r>
    </w:p>
    <w:p w14:paraId="0F9700FB" w14:textId="77777777" w:rsidR="001E2274" w:rsidRDefault="001E2274" w:rsidP="00653A34">
      <w:pPr>
        <w:rPr>
          <w:b w:val="0"/>
          <w:bCs w:val="0"/>
          <w:caps/>
          <w:sz w:val="24"/>
          <w:szCs w:val="24"/>
          <w:rtl/>
        </w:rPr>
      </w:pPr>
    </w:p>
    <w:p w14:paraId="219A5F76" w14:textId="77777777" w:rsidR="001E2274" w:rsidRDefault="00E5536A" w:rsidP="00653A34">
      <w:pPr>
        <w:rPr>
          <w:caps/>
          <w:sz w:val="24"/>
          <w:szCs w:val="24"/>
          <w:u w:val="single"/>
          <w:rtl/>
        </w:rPr>
      </w:pPr>
      <w:r w:rsidRPr="00E5536A">
        <w:rPr>
          <w:rFonts w:hint="cs"/>
          <w:caps/>
          <w:sz w:val="24"/>
          <w:szCs w:val="24"/>
          <w:u w:val="single"/>
          <w:rtl/>
        </w:rPr>
        <w:t>גב</w:t>
      </w:r>
      <w:r w:rsidRPr="00E5536A">
        <w:rPr>
          <w:caps/>
          <w:sz w:val="24"/>
          <w:szCs w:val="24"/>
          <w:u w:val="single"/>
          <w:rtl/>
        </w:rPr>
        <w:t>'</w:t>
      </w:r>
      <w:r w:rsidRPr="00E5536A">
        <w:rPr>
          <w:rFonts w:hint="cs"/>
          <w:caps/>
          <w:sz w:val="24"/>
          <w:szCs w:val="24"/>
          <w:u w:val="single"/>
          <w:rtl/>
        </w:rPr>
        <w:t xml:space="preserve"> רוני גרניט - נציגת משרד הבריאות בוועדה המחוזית</w:t>
      </w:r>
      <w:r w:rsidR="001E2274">
        <w:rPr>
          <w:rFonts w:hint="cs"/>
          <w:caps/>
          <w:sz w:val="24"/>
          <w:szCs w:val="24"/>
          <w:u w:val="single"/>
          <w:rtl/>
        </w:rPr>
        <w:t>:</w:t>
      </w:r>
    </w:p>
    <w:p w14:paraId="57D63904" w14:textId="48668F75" w:rsidR="001E2274" w:rsidRDefault="00653A34" w:rsidP="00653A34">
      <w:pPr>
        <w:rPr>
          <w:b w:val="0"/>
          <w:bCs w:val="0"/>
          <w:caps/>
          <w:sz w:val="24"/>
          <w:szCs w:val="24"/>
          <w:rtl/>
        </w:rPr>
      </w:pPr>
      <w:r>
        <w:rPr>
          <w:rFonts w:hint="cs"/>
          <w:b w:val="0"/>
          <w:bCs w:val="0"/>
          <w:caps/>
          <w:sz w:val="24"/>
          <w:szCs w:val="24"/>
          <w:rtl/>
        </w:rPr>
        <w:t xml:space="preserve">בסדר </w:t>
      </w:r>
    </w:p>
    <w:p w14:paraId="2F0D5442" w14:textId="77777777" w:rsidR="001E2274" w:rsidRDefault="001E2274" w:rsidP="00653A34">
      <w:pPr>
        <w:rPr>
          <w:b w:val="0"/>
          <w:bCs w:val="0"/>
          <w:caps/>
          <w:sz w:val="24"/>
          <w:szCs w:val="24"/>
          <w:rtl/>
        </w:rPr>
      </w:pPr>
    </w:p>
    <w:p w14:paraId="34CD5E35" w14:textId="77777777" w:rsidR="001E2274" w:rsidRDefault="00B7418D" w:rsidP="00653A34">
      <w:pPr>
        <w:rPr>
          <w:caps/>
          <w:sz w:val="24"/>
          <w:szCs w:val="24"/>
          <w:u w:val="single"/>
          <w:rtl/>
        </w:rPr>
      </w:pPr>
      <w:r w:rsidRPr="00B7418D">
        <w:rPr>
          <w:rFonts w:hint="cs"/>
          <w:caps/>
          <w:sz w:val="24"/>
          <w:szCs w:val="24"/>
          <w:u w:val="single"/>
          <w:rtl/>
        </w:rPr>
        <w:t>מר דני אוחנה - אדריכל עורך התוכנית</w:t>
      </w:r>
      <w:r w:rsidR="001E2274">
        <w:rPr>
          <w:rFonts w:hint="cs"/>
          <w:caps/>
          <w:sz w:val="24"/>
          <w:szCs w:val="24"/>
          <w:u w:val="single"/>
          <w:rtl/>
        </w:rPr>
        <w:t>:</w:t>
      </w:r>
    </w:p>
    <w:p w14:paraId="2D431FA0" w14:textId="3A4CF12F" w:rsidR="001E2274" w:rsidRDefault="00653A34" w:rsidP="00653A34">
      <w:pPr>
        <w:rPr>
          <w:b w:val="0"/>
          <w:bCs w:val="0"/>
          <w:caps/>
          <w:sz w:val="24"/>
          <w:szCs w:val="24"/>
          <w:rtl/>
        </w:rPr>
      </w:pPr>
      <w:r>
        <w:rPr>
          <w:rFonts w:hint="cs"/>
          <w:b w:val="0"/>
          <w:bCs w:val="0"/>
          <w:caps/>
          <w:sz w:val="24"/>
          <w:szCs w:val="24"/>
          <w:rtl/>
        </w:rPr>
        <w:t>מתחת לשטח הבניין גם פעולת התמרון</w:t>
      </w:r>
    </w:p>
    <w:p w14:paraId="2D662EDC" w14:textId="77777777" w:rsidR="001E2274" w:rsidRDefault="001E2274" w:rsidP="00653A34">
      <w:pPr>
        <w:rPr>
          <w:b w:val="0"/>
          <w:bCs w:val="0"/>
          <w:caps/>
          <w:sz w:val="24"/>
          <w:szCs w:val="24"/>
          <w:rtl/>
        </w:rPr>
      </w:pPr>
    </w:p>
    <w:p w14:paraId="3D7BF65B" w14:textId="77777777" w:rsidR="001E2274" w:rsidRDefault="00E5536A" w:rsidP="00653A34">
      <w:pPr>
        <w:rPr>
          <w:caps/>
          <w:sz w:val="24"/>
          <w:szCs w:val="24"/>
          <w:u w:val="single"/>
          <w:rtl/>
        </w:rPr>
      </w:pPr>
      <w:r w:rsidRPr="00E5536A">
        <w:rPr>
          <w:rFonts w:hint="cs"/>
          <w:caps/>
          <w:sz w:val="24"/>
          <w:szCs w:val="24"/>
          <w:u w:val="single"/>
          <w:rtl/>
        </w:rPr>
        <w:t>גב</w:t>
      </w:r>
      <w:r w:rsidRPr="00E5536A">
        <w:rPr>
          <w:caps/>
          <w:sz w:val="24"/>
          <w:szCs w:val="24"/>
          <w:u w:val="single"/>
          <w:rtl/>
        </w:rPr>
        <w:t>'</w:t>
      </w:r>
      <w:r w:rsidRPr="00E5536A">
        <w:rPr>
          <w:rFonts w:hint="cs"/>
          <w:caps/>
          <w:sz w:val="24"/>
          <w:szCs w:val="24"/>
          <w:u w:val="single"/>
          <w:rtl/>
        </w:rPr>
        <w:t xml:space="preserve"> רוני גרניט - נציגת משרד הבריאות בוועדה המחוזית</w:t>
      </w:r>
      <w:r w:rsidR="001E2274">
        <w:rPr>
          <w:rFonts w:hint="cs"/>
          <w:caps/>
          <w:sz w:val="24"/>
          <w:szCs w:val="24"/>
          <w:u w:val="single"/>
          <w:rtl/>
        </w:rPr>
        <w:t>:</w:t>
      </w:r>
    </w:p>
    <w:p w14:paraId="631FBDDB" w14:textId="45A3F1B1" w:rsidR="001E2274" w:rsidRDefault="00653A34" w:rsidP="00653A34">
      <w:pPr>
        <w:rPr>
          <w:b w:val="0"/>
          <w:bCs w:val="0"/>
          <w:caps/>
          <w:sz w:val="24"/>
          <w:szCs w:val="24"/>
          <w:rtl/>
        </w:rPr>
      </w:pPr>
      <w:r>
        <w:rPr>
          <w:rFonts w:hint="cs"/>
          <w:b w:val="0"/>
          <w:bCs w:val="0"/>
          <w:caps/>
          <w:sz w:val="24"/>
          <w:szCs w:val="24"/>
          <w:rtl/>
        </w:rPr>
        <w:t xml:space="preserve">אוקיי </w:t>
      </w:r>
    </w:p>
    <w:p w14:paraId="44208151" w14:textId="77777777" w:rsidR="001E2274" w:rsidRDefault="001E2274" w:rsidP="00653A34">
      <w:pPr>
        <w:rPr>
          <w:b w:val="0"/>
          <w:bCs w:val="0"/>
          <w:caps/>
          <w:sz w:val="24"/>
          <w:szCs w:val="24"/>
          <w:rtl/>
        </w:rPr>
      </w:pPr>
    </w:p>
    <w:p w14:paraId="37E632B1" w14:textId="77777777" w:rsidR="001E2274" w:rsidRDefault="00B7418D" w:rsidP="00653A34">
      <w:pPr>
        <w:rPr>
          <w:caps/>
          <w:sz w:val="24"/>
          <w:szCs w:val="24"/>
          <w:u w:val="single"/>
          <w:rtl/>
        </w:rPr>
      </w:pPr>
      <w:r w:rsidRPr="00B7418D">
        <w:rPr>
          <w:rFonts w:hint="cs"/>
          <w:caps/>
          <w:sz w:val="24"/>
          <w:szCs w:val="24"/>
          <w:u w:val="single"/>
          <w:rtl/>
        </w:rPr>
        <w:t>מר דני אוחנה - אדריכל עורך התוכנית</w:t>
      </w:r>
      <w:r w:rsidR="001E2274">
        <w:rPr>
          <w:rFonts w:hint="cs"/>
          <w:caps/>
          <w:sz w:val="24"/>
          <w:szCs w:val="24"/>
          <w:u w:val="single"/>
          <w:rtl/>
        </w:rPr>
        <w:t>:</w:t>
      </w:r>
    </w:p>
    <w:p w14:paraId="76761853" w14:textId="57A6DFD7" w:rsidR="001E2274" w:rsidRDefault="00653A34" w:rsidP="00653A34">
      <w:pPr>
        <w:rPr>
          <w:b w:val="0"/>
          <w:bCs w:val="0"/>
          <w:caps/>
          <w:sz w:val="24"/>
          <w:szCs w:val="24"/>
          <w:rtl/>
        </w:rPr>
      </w:pPr>
      <w:r>
        <w:rPr>
          <w:rFonts w:hint="cs"/>
          <w:b w:val="0"/>
          <w:bCs w:val="0"/>
          <w:caps/>
          <w:sz w:val="24"/>
          <w:szCs w:val="24"/>
          <w:rtl/>
        </w:rPr>
        <w:t xml:space="preserve">נמצאת בתוך שטח הבניין </w:t>
      </w:r>
    </w:p>
    <w:p w14:paraId="2E0DE0A3" w14:textId="77777777" w:rsidR="001E2274" w:rsidRDefault="001E2274" w:rsidP="00653A34">
      <w:pPr>
        <w:rPr>
          <w:b w:val="0"/>
          <w:bCs w:val="0"/>
          <w:caps/>
          <w:sz w:val="24"/>
          <w:szCs w:val="24"/>
          <w:rtl/>
        </w:rPr>
      </w:pPr>
    </w:p>
    <w:p w14:paraId="74B1DF79" w14:textId="77777777" w:rsidR="001E2274" w:rsidRDefault="00E5536A" w:rsidP="00653A34">
      <w:pPr>
        <w:rPr>
          <w:caps/>
          <w:sz w:val="24"/>
          <w:szCs w:val="24"/>
          <w:u w:val="single"/>
          <w:rtl/>
        </w:rPr>
      </w:pPr>
      <w:r w:rsidRPr="00E5536A">
        <w:rPr>
          <w:rFonts w:hint="cs"/>
          <w:caps/>
          <w:sz w:val="24"/>
          <w:szCs w:val="24"/>
          <w:u w:val="single"/>
          <w:rtl/>
        </w:rPr>
        <w:t>גב</w:t>
      </w:r>
      <w:r w:rsidRPr="00E5536A">
        <w:rPr>
          <w:caps/>
          <w:sz w:val="24"/>
          <w:szCs w:val="24"/>
          <w:u w:val="single"/>
          <w:rtl/>
        </w:rPr>
        <w:t>'</w:t>
      </w:r>
      <w:r w:rsidRPr="00E5536A">
        <w:rPr>
          <w:rFonts w:hint="cs"/>
          <w:caps/>
          <w:sz w:val="24"/>
          <w:szCs w:val="24"/>
          <w:u w:val="single"/>
          <w:rtl/>
        </w:rPr>
        <w:t xml:space="preserve"> רוני גרניט - נציגת משרד הבריאות בוועדה המחוזית</w:t>
      </w:r>
      <w:r w:rsidR="001E2274">
        <w:rPr>
          <w:rFonts w:hint="cs"/>
          <w:caps/>
          <w:sz w:val="24"/>
          <w:szCs w:val="24"/>
          <w:u w:val="single"/>
          <w:rtl/>
        </w:rPr>
        <w:t>:</w:t>
      </w:r>
    </w:p>
    <w:p w14:paraId="25027EF7" w14:textId="1533863F" w:rsidR="001E2274" w:rsidRDefault="00653A34" w:rsidP="00653A34">
      <w:pPr>
        <w:rPr>
          <w:b w:val="0"/>
          <w:bCs w:val="0"/>
          <w:caps/>
          <w:sz w:val="24"/>
          <w:szCs w:val="24"/>
          <w:rtl/>
        </w:rPr>
      </w:pPr>
      <w:r>
        <w:rPr>
          <w:rFonts w:hint="cs"/>
          <w:b w:val="0"/>
          <w:bCs w:val="0"/>
          <w:caps/>
          <w:sz w:val="24"/>
          <w:szCs w:val="24"/>
          <w:rtl/>
        </w:rPr>
        <w:t xml:space="preserve">בסדר </w:t>
      </w:r>
    </w:p>
    <w:p w14:paraId="656F8961" w14:textId="77777777" w:rsidR="001E2274" w:rsidRDefault="001E2274" w:rsidP="00653A34">
      <w:pPr>
        <w:rPr>
          <w:b w:val="0"/>
          <w:bCs w:val="0"/>
          <w:caps/>
          <w:sz w:val="24"/>
          <w:szCs w:val="24"/>
          <w:rtl/>
        </w:rPr>
      </w:pPr>
    </w:p>
    <w:p w14:paraId="6446C3D5" w14:textId="77777777" w:rsidR="001E2274" w:rsidRDefault="003109B2" w:rsidP="00653A34">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55A48DD6" w14:textId="66D714D3" w:rsidR="001E2274" w:rsidRDefault="00653A34" w:rsidP="00653A34">
      <w:pPr>
        <w:rPr>
          <w:b w:val="0"/>
          <w:bCs w:val="0"/>
          <w:caps/>
          <w:sz w:val="24"/>
          <w:szCs w:val="24"/>
          <w:rtl/>
        </w:rPr>
      </w:pPr>
      <w:r>
        <w:rPr>
          <w:rFonts w:hint="cs"/>
          <w:b w:val="0"/>
          <w:bCs w:val="0"/>
          <w:caps/>
          <w:sz w:val="24"/>
          <w:szCs w:val="24"/>
          <w:rtl/>
        </w:rPr>
        <w:t xml:space="preserve">למה לא בתת הקרקע? </w:t>
      </w:r>
    </w:p>
    <w:p w14:paraId="02F648FA" w14:textId="77777777" w:rsidR="001E2274" w:rsidRDefault="001E2274" w:rsidP="00653A34">
      <w:pPr>
        <w:rPr>
          <w:b w:val="0"/>
          <w:bCs w:val="0"/>
          <w:caps/>
          <w:sz w:val="24"/>
          <w:szCs w:val="24"/>
          <w:rtl/>
        </w:rPr>
      </w:pPr>
    </w:p>
    <w:p w14:paraId="197E1B17" w14:textId="77777777" w:rsidR="001E2274" w:rsidRDefault="00B7418D" w:rsidP="00653A34">
      <w:pPr>
        <w:rPr>
          <w:caps/>
          <w:sz w:val="24"/>
          <w:szCs w:val="24"/>
          <w:u w:val="single"/>
          <w:rtl/>
        </w:rPr>
      </w:pPr>
      <w:r w:rsidRPr="00B7418D">
        <w:rPr>
          <w:rFonts w:hint="cs"/>
          <w:caps/>
          <w:sz w:val="24"/>
          <w:szCs w:val="24"/>
          <w:u w:val="single"/>
          <w:rtl/>
        </w:rPr>
        <w:t>מר דני אוחנה - אדריכל עורך התוכנית</w:t>
      </w:r>
      <w:r w:rsidR="001E2274">
        <w:rPr>
          <w:rFonts w:hint="cs"/>
          <w:caps/>
          <w:sz w:val="24"/>
          <w:szCs w:val="24"/>
          <w:u w:val="single"/>
          <w:rtl/>
        </w:rPr>
        <w:t>:</w:t>
      </w:r>
    </w:p>
    <w:p w14:paraId="4A73B1AA" w14:textId="09D3B2C6" w:rsidR="001E2274" w:rsidRDefault="00653A34" w:rsidP="00653A34">
      <w:pPr>
        <w:rPr>
          <w:b w:val="0"/>
          <w:bCs w:val="0"/>
          <w:caps/>
          <w:sz w:val="24"/>
          <w:szCs w:val="24"/>
          <w:rtl/>
        </w:rPr>
      </w:pPr>
      <w:r>
        <w:rPr>
          <w:rFonts w:hint="cs"/>
          <w:b w:val="0"/>
          <w:bCs w:val="0"/>
          <w:caps/>
          <w:sz w:val="24"/>
          <w:szCs w:val="24"/>
          <w:rtl/>
        </w:rPr>
        <w:t>בלתי אפשרי במגרש של שטח אלף שמונה מאות מטר להכניס חניה של משאיות, פשוט ואנחנו כמשרד אנחנו בכלל אחרונים שיגידו בלתי אפשרי, אי אפשר להכניס במגרש של אלף שמונה מטר של בניין, גם לא בוילה אני לא מדבר על מגדל להכניס פריקה של משאיות של חמישה וחצי מטר גובה עם התמרונים שלהם ... לא יעבוד</w:t>
      </w:r>
    </w:p>
    <w:p w14:paraId="3D5A402A" w14:textId="77777777" w:rsidR="001E2274" w:rsidRDefault="001E2274" w:rsidP="00653A34">
      <w:pPr>
        <w:rPr>
          <w:b w:val="0"/>
          <w:bCs w:val="0"/>
          <w:caps/>
          <w:sz w:val="24"/>
          <w:szCs w:val="24"/>
          <w:rtl/>
        </w:rPr>
      </w:pPr>
    </w:p>
    <w:p w14:paraId="1C3D55BB" w14:textId="77777777" w:rsidR="001E2274" w:rsidRDefault="00D17364" w:rsidP="00653A34">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6823D9B5" w14:textId="15E20DEF" w:rsidR="001E2274" w:rsidRDefault="00653A34" w:rsidP="00653A34">
      <w:pPr>
        <w:rPr>
          <w:b w:val="0"/>
          <w:bCs w:val="0"/>
          <w:caps/>
          <w:sz w:val="24"/>
          <w:szCs w:val="24"/>
          <w:rtl/>
        </w:rPr>
      </w:pPr>
      <w:r>
        <w:rPr>
          <w:rFonts w:hint="cs"/>
          <w:b w:val="0"/>
          <w:bCs w:val="0"/>
          <w:caps/>
          <w:sz w:val="24"/>
          <w:szCs w:val="24"/>
          <w:rtl/>
        </w:rPr>
        <w:t>טוב חברים יש</w:t>
      </w:r>
    </w:p>
    <w:p w14:paraId="4A5C5E95" w14:textId="77777777" w:rsidR="001E2274" w:rsidRDefault="001E2274" w:rsidP="00653A34">
      <w:pPr>
        <w:rPr>
          <w:b w:val="0"/>
          <w:bCs w:val="0"/>
          <w:caps/>
          <w:sz w:val="24"/>
          <w:szCs w:val="24"/>
          <w:rtl/>
        </w:rPr>
      </w:pPr>
    </w:p>
    <w:p w14:paraId="63495FAF" w14:textId="77777777" w:rsidR="001E2274" w:rsidRDefault="000A5C33" w:rsidP="00653A34">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7D65B7D7" w14:textId="780E9A7B" w:rsidR="001E2274" w:rsidRDefault="00653A34" w:rsidP="00653A34">
      <w:pPr>
        <w:rPr>
          <w:b w:val="0"/>
          <w:bCs w:val="0"/>
          <w:caps/>
          <w:sz w:val="24"/>
          <w:szCs w:val="24"/>
          <w:rtl/>
        </w:rPr>
      </w:pPr>
      <w:r>
        <w:rPr>
          <w:rFonts w:hint="cs"/>
          <w:b w:val="0"/>
          <w:bCs w:val="0"/>
          <w:caps/>
          <w:sz w:val="24"/>
          <w:szCs w:val="24"/>
          <w:rtl/>
        </w:rPr>
        <w:t>אני חושב שזה מיצינו</w:t>
      </w:r>
      <w:r w:rsidR="000F703D">
        <w:rPr>
          <w:rFonts w:hint="cs"/>
          <w:b w:val="0"/>
          <w:bCs w:val="0"/>
          <w:caps/>
          <w:sz w:val="24"/>
          <w:szCs w:val="24"/>
          <w:rtl/>
        </w:rPr>
        <w:t xml:space="preserve"> </w:t>
      </w:r>
    </w:p>
    <w:p w14:paraId="54A54402" w14:textId="77777777" w:rsidR="001E2274" w:rsidRDefault="001E2274" w:rsidP="00653A34">
      <w:pPr>
        <w:rPr>
          <w:b w:val="0"/>
          <w:bCs w:val="0"/>
          <w:caps/>
          <w:sz w:val="24"/>
          <w:szCs w:val="24"/>
          <w:rtl/>
        </w:rPr>
      </w:pPr>
    </w:p>
    <w:p w14:paraId="4AF277B9" w14:textId="77777777" w:rsidR="001E2274" w:rsidRDefault="00D17364" w:rsidP="00653A34">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1C08BE33" w14:textId="10E8B849" w:rsidR="001E2274" w:rsidRDefault="00653A34" w:rsidP="00653A34">
      <w:pPr>
        <w:rPr>
          <w:b w:val="0"/>
          <w:bCs w:val="0"/>
          <w:caps/>
          <w:sz w:val="24"/>
          <w:szCs w:val="24"/>
          <w:rtl/>
        </w:rPr>
      </w:pPr>
      <w:r>
        <w:rPr>
          <w:rFonts w:hint="cs"/>
          <w:b w:val="0"/>
          <w:bCs w:val="0"/>
          <w:caps/>
          <w:sz w:val="24"/>
          <w:szCs w:val="24"/>
          <w:rtl/>
        </w:rPr>
        <w:t xml:space="preserve">מיצינו תודה רבה רבותיי </w:t>
      </w:r>
    </w:p>
    <w:p w14:paraId="632EDE4F" w14:textId="77777777" w:rsidR="001E2274" w:rsidRDefault="001E2274" w:rsidP="00653A34">
      <w:pPr>
        <w:rPr>
          <w:b w:val="0"/>
          <w:bCs w:val="0"/>
          <w:caps/>
          <w:sz w:val="24"/>
          <w:szCs w:val="24"/>
          <w:rtl/>
        </w:rPr>
      </w:pPr>
    </w:p>
    <w:p w14:paraId="24569753" w14:textId="77777777" w:rsidR="001E2274" w:rsidRDefault="000A5C33" w:rsidP="00653A34">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228C9D8B" w14:textId="52E7DEAE" w:rsidR="001E2274" w:rsidRDefault="00653A34" w:rsidP="00653A34">
      <w:pPr>
        <w:rPr>
          <w:b w:val="0"/>
          <w:bCs w:val="0"/>
          <w:caps/>
          <w:sz w:val="24"/>
          <w:szCs w:val="24"/>
          <w:rtl/>
        </w:rPr>
      </w:pPr>
      <w:r>
        <w:rPr>
          <w:rFonts w:hint="cs"/>
          <w:b w:val="0"/>
          <w:bCs w:val="0"/>
          <w:caps/>
          <w:sz w:val="24"/>
          <w:szCs w:val="24"/>
          <w:rtl/>
        </w:rPr>
        <w:t>אולי</w:t>
      </w:r>
      <w:r w:rsidR="000F703D">
        <w:rPr>
          <w:rFonts w:hint="cs"/>
          <w:b w:val="0"/>
          <w:bCs w:val="0"/>
          <w:caps/>
          <w:sz w:val="24"/>
          <w:szCs w:val="24"/>
          <w:rtl/>
        </w:rPr>
        <w:t xml:space="preserve"> </w:t>
      </w:r>
      <w:r>
        <w:rPr>
          <w:rFonts w:hint="cs"/>
          <w:b w:val="0"/>
          <w:bCs w:val="0"/>
          <w:caps/>
          <w:sz w:val="24"/>
          <w:szCs w:val="24"/>
          <w:rtl/>
        </w:rPr>
        <w:t xml:space="preserve">... בקצרה אם היא רוצה </w:t>
      </w:r>
    </w:p>
    <w:p w14:paraId="181377E2" w14:textId="77777777" w:rsidR="001E2274" w:rsidRDefault="001E2274" w:rsidP="00653A34">
      <w:pPr>
        <w:rPr>
          <w:b w:val="0"/>
          <w:bCs w:val="0"/>
          <w:caps/>
          <w:sz w:val="24"/>
          <w:szCs w:val="24"/>
          <w:rtl/>
        </w:rPr>
      </w:pPr>
    </w:p>
    <w:p w14:paraId="4DBF2ED9" w14:textId="77777777" w:rsidR="001E2274" w:rsidRDefault="00D17364" w:rsidP="00653A34">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5910DE74" w14:textId="28F80406" w:rsidR="001E2274" w:rsidRDefault="00653A34" w:rsidP="00653A34">
      <w:pPr>
        <w:rPr>
          <w:b w:val="0"/>
          <w:bCs w:val="0"/>
          <w:caps/>
          <w:sz w:val="24"/>
          <w:szCs w:val="24"/>
          <w:rtl/>
        </w:rPr>
      </w:pPr>
      <w:r>
        <w:rPr>
          <w:rFonts w:hint="cs"/>
          <w:b w:val="0"/>
          <w:bCs w:val="0"/>
          <w:caps/>
          <w:sz w:val="24"/>
          <w:szCs w:val="24"/>
          <w:rtl/>
        </w:rPr>
        <w:t>מה?</w:t>
      </w:r>
    </w:p>
    <w:p w14:paraId="3DEAE441" w14:textId="77777777" w:rsidR="001E2274" w:rsidRDefault="001E2274" w:rsidP="00653A34">
      <w:pPr>
        <w:rPr>
          <w:b w:val="0"/>
          <w:bCs w:val="0"/>
          <w:caps/>
          <w:sz w:val="24"/>
          <w:szCs w:val="24"/>
          <w:rtl/>
        </w:rPr>
      </w:pPr>
    </w:p>
    <w:p w14:paraId="3A1C8B58" w14:textId="77777777" w:rsidR="001E2274" w:rsidRDefault="000A5C33" w:rsidP="00653A34">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3F9E94CD" w14:textId="3A751E6A" w:rsidR="001E2274" w:rsidRDefault="00653A34" w:rsidP="00653A34">
      <w:pPr>
        <w:rPr>
          <w:b w:val="0"/>
          <w:bCs w:val="0"/>
          <w:caps/>
          <w:sz w:val="24"/>
          <w:szCs w:val="24"/>
          <w:rtl/>
        </w:rPr>
      </w:pPr>
      <w:r>
        <w:rPr>
          <w:rFonts w:hint="cs"/>
          <w:b w:val="0"/>
          <w:bCs w:val="0"/>
          <w:caps/>
          <w:sz w:val="24"/>
          <w:szCs w:val="24"/>
          <w:rtl/>
        </w:rPr>
        <w:t xml:space="preserve">העירייה אם היא רוצה </w:t>
      </w:r>
    </w:p>
    <w:p w14:paraId="77437291" w14:textId="77777777" w:rsidR="001E2274" w:rsidRDefault="001E2274" w:rsidP="00653A34">
      <w:pPr>
        <w:rPr>
          <w:b w:val="0"/>
          <w:bCs w:val="0"/>
          <w:caps/>
          <w:sz w:val="24"/>
          <w:szCs w:val="24"/>
          <w:rtl/>
        </w:rPr>
      </w:pPr>
    </w:p>
    <w:p w14:paraId="3921BD52" w14:textId="77777777" w:rsidR="001E2274" w:rsidRDefault="00D17364" w:rsidP="00653A34">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73AD1727" w14:textId="741A89B4" w:rsidR="001E2274" w:rsidRDefault="00653A34" w:rsidP="00653A34">
      <w:pPr>
        <w:rPr>
          <w:b w:val="0"/>
          <w:bCs w:val="0"/>
          <w:caps/>
          <w:sz w:val="24"/>
          <w:szCs w:val="24"/>
          <w:rtl/>
        </w:rPr>
      </w:pPr>
      <w:r>
        <w:rPr>
          <w:rFonts w:hint="cs"/>
          <w:b w:val="0"/>
          <w:bCs w:val="0"/>
          <w:caps/>
          <w:sz w:val="24"/>
          <w:szCs w:val="24"/>
          <w:rtl/>
        </w:rPr>
        <w:t>כן יש לעירייה הרשות המקומית רוצה להתייחס?</w:t>
      </w:r>
    </w:p>
    <w:p w14:paraId="718F2686" w14:textId="77777777" w:rsidR="001E2274" w:rsidRDefault="001E2274" w:rsidP="00653A34">
      <w:pPr>
        <w:rPr>
          <w:b w:val="0"/>
          <w:bCs w:val="0"/>
          <w:caps/>
          <w:sz w:val="24"/>
          <w:szCs w:val="24"/>
          <w:rtl/>
        </w:rPr>
      </w:pPr>
    </w:p>
    <w:p w14:paraId="73CA21D1" w14:textId="77777777" w:rsidR="001E2274" w:rsidRDefault="00701631" w:rsidP="00502453">
      <w:pPr>
        <w:rPr>
          <w:caps/>
          <w:sz w:val="24"/>
          <w:szCs w:val="24"/>
          <w:u w:val="single"/>
          <w:rtl/>
        </w:rPr>
      </w:pPr>
      <w:r w:rsidRPr="00701631">
        <w:rPr>
          <w:rFonts w:hint="cs"/>
          <w:caps/>
          <w:sz w:val="24"/>
          <w:szCs w:val="24"/>
          <w:u w:val="single"/>
          <w:rtl/>
        </w:rPr>
        <w:lastRenderedPageBreak/>
        <w:t>גב</w:t>
      </w:r>
      <w:r w:rsidRPr="00701631">
        <w:rPr>
          <w:caps/>
          <w:sz w:val="24"/>
          <w:szCs w:val="24"/>
          <w:u w:val="single"/>
          <w:rtl/>
        </w:rPr>
        <w:t>'</w:t>
      </w:r>
      <w:r w:rsidRPr="00701631">
        <w:rPr>
          <w:rFonts w:hint="cs"/>
          <w:caps/>
          <w:sz w:val="24"/>
          <w:szCs w:val="24"/>
          <w:u w:val="single"/>
          <w:rtl/>
        </w:rPr>
        <w:t xml:space="preserve"> עליזה זיידלר גרנות - מהנדסת העיר כפר סבא</w:t>
      </w:r>
      <w:r w:rsidR="001E2274">
        <w:rPr>
          <w:rFonts w:hint="cs"/>
          <w:caps/>
          <w:sz w:val="24"/>
          <w:szCs w:val="24"/>
          <w:u w:val="single"/>
          <w:rtl/>
        </w:rPr>
        <w:t>:</w:t>
      </w:r>
    </w:p>
    <w:p w14:paraId="7D7A7B6E" w14:textId="5E68C13D" w:rsidR="001E2274" w:rsidRDefault="00502453" w:rsidP="00502453">
      <w:pPr>
        <w:rPr>
          <w:b w:val="0"/>
          <w:bCs w:val="0"/>
          <w:caps/>
          <w:sz w:val="24"/>
          <w:szCs w:val="24"/>
          <w:rtl/>
        </w:rPr>
      </w:pPr>
      <w:r>
        <w:rPr>
          <w:rFonts w:hint="cs"/>
          <w:b w:val="0"/>
          <w:bCs w:val="0"/>
          <w:caps/>
          <w:sz w:val="24"/>
          <w:szCs w:val="24"/>
          <w:rtl/>
        </w:rPr>
        <w:t>התייחסנו במהלך ... נתתם לנו</w:t>
      </w:r>
    </w:p>
    <w:p w14:paraId="1BC5DAA4" w14:textId="77777777" w:rsidR="001E2274" w:rsidRDefault="001E2274" w:rsidP="00502453">
      <w:pPr>
        <w:rPr>
          <w:b w:val="0"/>
          <w:bCs w:val="0"/>
          <w:caps/>
          <w:sz w:val="24"/>
          <w:szCs w:val="24"/>
          <w:rtl/>
        </w:rPr>
      </w:pPr>
    </w:p>
    <w:p w14:paraId="4D7A6400" w14:textId="77777777" w:rsidR="001E2274" w:rsidRDefault="00D17364" w:rsidP="00502453">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451AC5EF" w14:textId="2C8034E8" w:rsidR="001E2274" w:rsidRDefault="00502453" w:rsidP="00502453">
      <w:pPr>
        <w:rPr>
          <w:b w:val="0"/>
          <w:bCs w:val="0"/>
          <w:caps/>
          <w:sz w:val="24"/>
          <w:szCs w:val="24"/>
          <w:rtl/>
        </w:rPr>
      </w:pPr>
      <w:r>
        <w:rPr>
          <w:rFonts w:hint="cs"/>
          <w:b w:val="0"/>
          <w:bCs w:val="0"/>
          <w:caps/>
          <w:sz w:val="24"/>
          <w:szCs w:val="24"/>
          <w:rtl/>
        </w:rPr>
        <w:t>כן כן נכון</w:t>
      </w:r>
      <w:r w:rsidR="000F703D">
        <w:rPr>
          <w:rFonts w:hint="cs"/>
          <w:b w:val="0"/>
          <w:bCs w:val="0"/>
          <w:caps/>
          <w:sz w:val="24"/>
          <w:szCs w:val="24"/>
          <w:rtl/>
        </w:rPr>
        <w:t xml:space="preserve"> </w:t>
      </w:r>
      <w:r>
        <w:rPr>
          <w:rFonts w:hint="cs"/>
          <w:b w:val="0"/>
          <w:bCs w:val="0"/>
          <w:caps/>
          <w:sz w:val="24"/>
          <w:szCs w:val="24"/>
          <w:rtl/>
        </w:rPr>
        <w:t>... תודה לכולם</w:t>
      </w:r>
    </w:p>
    <w:p w14:paraId="10619814" w14:textId="77777777" w:rsidR="001E2274" w:rsidRDefault="001E2274" w:rsidP="00502453">
      <w:pPr>
        <w:rPr>
          <w:b w:val="0"/>
          <w:bCs w:val="0"/>
          <w:caps/>
          <w:sz w:val="24"/>
          <w:szCs w:val="24"/>
          <w:rtl/>
        </w:rPr>
      </w:pPr>
    </w:p>
    <w:p w14:paraId="22A4522B" w14:textId="77777777" w:rsidR="001E2274" w:rsidRDefault="00701631" w:rsidP="00502453">
      <w:pPr>
        <w:rPr>
          <w:caps/>
          <w:sz w:val="24"/>
          <w:szCs w:val="24"/>
          <w:u w:val="single"/>
          <w:rtl/>
        </w:rPr>
      </w:pPr>
      <w:r w:rsidRPr="00701631">
        <w:rPr>
          <w:rFonts w:hint="cs"/>
          <w:caps/>
          <w:sz w:val="24"/>
          <w:szCs w:val="24"/>
          <w:u w:val="single"/>
          <w:rtl/>
        </w:rPr>
        <w:t>גב</w:t>
      </w:r>
      <w:r w:rsidRPr="00701631">
        <w:rPr>
          <w:caps/>
          <w:sz w:val="24"/>
          <w:szCs w:val="24"/>
          <w:u w:val="single"/>
          <w:rtl/>
        </w:rPr>
        <w:t>'</w:t>
      </w:r>
      <w:r w:rsidRPr="00701631">
        <w:rPr>
          <w:rFonts w:hint="cs"/>
          <w:caps/>
          <w:sz w:val="24"/>
          <w:szCs w:val="24"/>
          <w:u w:val="single"/>
          <w:rtl/>
        </w:rPr>
        <w:t xml:space="preserve"> עליזה זיידלר גרנות - מהנדסת העיר כפר סבא</w:t>
      </w:r>
      <w:r w:rsidR="001E2274">
        <w:rPr>
          <w:rFonts w:hint="cs"/>
          <w:caps/>
          <w:sz w:val="24"/>
          <w:szCs w:val="24"/>
          <w:u w:val="single"/>
          <w:rtl/>
        </w:rPr>
        <w:t>:</w:t>
      </w:r>
    </w:p>
    <w:p w14:paraId="1A7DBF26" w14:textId="6B5B24EC" w:rsidR="001E2274" w:rsidRDefault="00502453" w:rsidP="00502453">
      <w:pPr>
        <w:rPr>
          <w:b w:val="0"/>
          <w:bCs w:val="0"/>
          <w:caps/>
          <w:sz w:val="24"/>
          <w:szCs w:val="24"/>
          <w:rtl/>
        </w:rPr>
      </w:pPr>
      <w:r>
        <w:rPr>
          <w:rFonts w:hint="cs"/>
          <w:b w:val="0"/>
          <w:bCs w:val="0"/>
          <w:caps/>
          <w:sz w:val="24"/>
          <w:szCs w:val="24"/>
          <w:rtl/>
        </w:rPr>
        <w:t xml:space="preserve">תודה רבה </w:t>
      </w:r>
    </w:p>
    <w:p w14:paraId="0B13EA38" w14:textId="77777777" w:rsidR="001E2274" w:rsidRDefault="001E2274" w:rsidP="00502453">
      <w:pPr>
        <w:rPr>
          <w:b w:val="0"/>
          <w:bCs w:val="0"/>
          <w:caps/>
          <w:sz w:val="24"/>
          <w:szCs w:val="24"/>
          <w:rtl/>
        </w:rPr>
      </w:pPr>
    </w:p>
    <w:p w14:paraId="7E83B08A" w14:textId="77777777" w:rsidR="001E2274" w:rsidRDefault="00D26530" w:rsidP="00502453">
      <w:pPr>
        <w:rPr>
          <w:caps/>
          <w:sz w:val="24"/>
          <w:szCs w:val="24"/>
          <w:u w:val="single"/>
          <w:rtl/>
        </w:rPr>
      </w:pPr>
      <w:r w:rsidRPr="00D26530">
        <w:rPr>
          <w:rFonts w:hint="cs"/>
          <w:caps/>
          <w:sz w:val="24"/>
          <w:szCs w:val="24"/>
          <w:u w:val="single"/>
          <w:rtl/>
        </w:rPr>
        <w:t>מר יאיר אילן - מנהל מחלקת תב</w:t>
      </w:r>
      <w:r w:rsidRPr="00D26530">
        <w:rPr>
          <w:caps/>
          <w:sz w:val="24"/>
          <w:szCs w:val="24"/>
          <w:u w:val="single"/>
          <w:rtl/>
        </w:rPr>
        <w:t>"</w:t>
      </w:r>
      <w:r w:rsidRPr="00D26530">
        <w:rPr>
          <w:rFonts w:hint="cs"/>
          <w:caps/>
          <w:sz w:val="24"/>
          <w:szCs w:val="24"/>
          <w:u w:val="single"/>
          <w:rtl/>
        </w:rPr>
        <w:t>ע בשופרסל נדל</w:t>
      </w:r>
      <w:r w:rsidRPr="00D26530">
        <w:rPr>
          <w:caps/>
          <w:sz w:val="24"/>
          <w:szCs w:val="24"/>
          <w:u w:val="single"/>
          <w:rtl/>
        </w:rPr>
        <w:t>"</w:t>
      </w:r>
      <w:r w:rsidRPr="00D26530">
        <w:rPr>
          <w:rFonts w:hint="cs"/>
          <w:caps/>
          <w:sz w:val="24"/>
          <w:szCs w:val="24"/>
          <w:u w:val="single"/>
          <w:rtl/>
        </w:rPr>
        <w:t>ן</w:t>
      </w:r>
      <w:r w:rsidR="001E2274">
        <w:rPr>
          <w:rFonts w:hint="cs"/>
          <w:caps/>
          <w:sz w:val="24"/>
          <w:szCs w:val="24"/>
          <w:u w:val="single"/>
          <w:rtl/>
        </w:rPr>
        <w:t>:</w:t>
      </w:r>
    </w:p>
    <w:p w14:paraId="687D30A8" w14:textId="14F10CC5" w:rsidR="001E2274" w:rsidRDefault="00502453" w:rsidP="00502453">
      <w:pPr>
        <w:rPr>
          <w:b w:val="0"/>
          <w:bCs w:val="0"/>
          <w:caps/>
          <w:sz w:val="24"/>
          <w:szCs w:val="24"/>
          <w:rtl/>
        </w:rPr>
      </w:pPr>
      <w:r>
        <w:rPr>
          <w:rFonts w:hint="cs"/>
          <w:b w:val="0"/>
          <w:bCs w:val="0"/>
          <w:caps/>
          <w:sz w:val="24"/>
          <w:szCs w:val="24"/>
          <w:rtl/>
        </w:rPr>
        <w:t>(לא ברור)</w:t>
      </w:r>
    </w:p>
    <w:p w14:paraId="160D2D9A" w14:textId="77777777" w:rsidR="001E2274" w:rsidRDefault="001E2274" w:rsidP="00502453">
      <w:pPr>
        <w:rPr>
          <w:b w:val="0"/>
          <w:bCs w:val="0"/>
          <w:caps/>
          <w:sz w:val="24"/>
          <w:szCs w:val="24"/>
          <w:rtl/>
        </w:rPr>
      </w:pPr>
    </w:p>
    <w:p w14:paraId="51547F75" w14:textId="77777777" w:rsidR="001E2274" w:rsidRDefault="00D17364" w:rsidP="00502453">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5BE8A410" w14:textId="1D188935" w:rsidR="001E2274" w:rsidRDefault="00502453" w:rsidP="00502453">
      <w:pPr>
        <w:rPr>
          <w:b w:val="0"/>
          <w:bCs w:val="0"/>
          <w:caps/>
          <w:sz w:val="24"/>
          <w:szCs w:val="24"/>
          <w:rtl/>
        </w:rPr>
      </w:pPr>
      <w:r>
        <w:rPr>
          <w:rFonts w:hint="cs"/>
          <w:b w:val="0"/>
          <w:bCs w:val="0"/>
          <w:caps/>
          <w:sz w:val="24"/>
          <w:szCs w:val="24"/>
          <w:rtl/>
        </w:rPr>
        <w:t>סליחה?</w:t>
      </w:r>
    </w:p>
    <w:p w14:paraId="129B3CD2" w14:textId="77777777" w:rsidR="001E2274" w:rsidRDefault="001E2274" w:rsidP="00502453">
      <w:pPr>
        <w:rPr>
          <w:b w:val="0"/>
          <w:bCs w:val="0"/>
          <w:caps/>
          <w:sz w:val="24"/>
          <w:szCs w:val="24"/>
          <w:rtl/>
        </w:rPr>
      </w:pPr>
    </w:p>
    <w:p w14:paraId="787393FD" w14:textId="77777777" w:rsidR="001E2274" w:rsidRDefault="00D26530" w:rsidP="00502453">
      <w:pPr>
        <w:rPr>
          <w:caps/>
          <w:sz w:val="24"/>
          <w:szCs w:val="24"/>
          <w:u w:val="single"/>
          <w:rtl/>
        </w:rPr>
      </w:pPr>
      <w:r w:rsidRPr="00D26530">
        <w:rPr>
          <w:rFonts w:hint="cs"/>
          <w:caps/>
          <w:sz w:val="24"/>
          <w:szCs w:val="24"/>
          <w:u w:val="single"/>
          <w:rtl/>
        </w:rPr>
        <w:t>מר יאיר אילן - מנהל מחלקת תב</w:t>
      </w:r>
      <w:r w:rsidRPr="00D26530">
        <w:rPr>
          <w:caps/>
          <w:sz w:val="24"/>
          <w:szCs w:val="24"/>
          <w:u w:val="single"/>
          <w:rtl/>
        </w:rPr>
        <w:t>"</w:t>
      </w:r>
      <w:r w:rsidRPr="00D26530">
        <w:rPr>
          <w:rFonts w:hint="cs"/>
          <w:caps/>
          <w:sz w:val="24"/>
          <w:szCs w:val="24"/>
          <w:u w:val="single"/>
          <w:rtl/>
        </w:rPr>
        <w:t>ע בשופרסל נדל</w:t>
      </w:r>
      <w:r w:rsidRPr="00D26530">
        <w:rPr>
          <w:caps/>
          <w:sz w:val="24"/>
          <w:szCs w:val="24"/>
          <w:u w:val="single"/>
          <w:rtl/>
        </w:rPr>
        <w:t>"</w:t>
      </w:r>
      <w:r w:rsidRPr="00D26530">
        <w:rPr>
          <w:rFonts w:hint="cs"/>
          <w:caps/>
          <w:sz w:val="24"/>
          <w:szCs w:val="24"/>
          <w:u w:val="single"/>
          <w:rtl/>
        </w:rPr>
        <w:t>ן</w:t>
      </w:r>
      <w:r w:rsidR="001E2274">
        <w:rPr>
          <w:rFonts w:hint="cs"/>
          <w:caps/>
          <w:sz w:val="24"/>
          <w:szCs w:val="24"/>
          <w:u w:val="single"/>
          <w:rtl/>
        </w:rPr>
        <w:t>:</w:t>
      </w:r>
    </w:p>
    <w:p w14:paraId="5246B48E" w14:textId="31AA971A" w:rsidR="001E2274" w:rsidRDefault="00502453" w:rsidP="00502453">
      <w:pPr>
        <w:rPr>
          <w:b w:val="0"/>
          <w:bCs w:val="0"/>
          <w:caps/>
          <w:sz w:val="24"/>
          <w:szCs w:val="24"/>
          <w:rtl/>
        </w:rPr>
      </w:pPr>
      <w:r>
        <w:rPr>
          <w:rFonts w:hint="cs"/>
          <w:b w:val="0"/>
          <w:bCs w:val="0"/>
          <w:caps/>
          <w:sz w:val="24"/>
          <w:szCs w:val="24"/>
          <w:rtl/>
        </w:rPr>
        <w:t>אני יכול להתייחס בתור יזם?</w:t>
      </w:r>
    </w:p>
    <w:p w14:paraId="68790FE4" w14:textId="77777777" w:rsidR="001E2274" w:rsidRDefault="001E2274" w:rsidP="00502453">
      <w:pPr>
        <w:rPr>
          <w:b w:val="0"/>
          <w:bCs w:val="0"/>
          <w:caps/>
          <w:sz w:val="24"/>
          <w:szCs w:val="24"/>
          <w:rtl/>
        </w:rPr>
      </w:pPr>
    </w:p>
    <w:p w14:paraId="1BDCD687" w14:textId="77777777" w:rsidR="001E2274" w:rsidRDefault="00D17364" w:rsidP="00502453">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4B0B2CD2" w14:textId="05013F0F" w:rsidR="001E2274" w:rsidRDefault="00502453" w:rsidP="00502453">
      <w:pPr>
        <w:rPr>
          <w:b w:val="0"/>
          <w:bCs w:val="0"/>
          <w:caps/>
          <w:sz w:val="24"/>
          <w:szCs w:val="24"/>
          <w:rtl/>
        </w:rPr>
      </w:pPr>
      <w:r>
        <w:rPr>
          <w:rFonts w:hint="cs"/>
          <w:b w:val="0"/>
          <w:bCs w:val="0"/>
          <w:caps/>
          <w:sz w:val="24"/>
          <w:szCs w:val="24"/>
          <w:rtl/>
        </w:rPr>
        <w:t>לא שומע</w:t>
      </w:r>
    </w:p>
    <w:p w14:paraId="0763823C" w14:textId="77777777" w:rsidR="001E2274" w:rsidRDefault="001E2274" w:rsidP="00502453">
      <w:pPr>
        <w:rPr>
          <w:b w:val="0"/>
          <w:bCs w:val="0"/>
          <w:caps/>
          <w:sz w:val="24"/>
          <w:szCs w:val="24"/>
          <w:rtl/>
        </w:rPr>
      </w:pPr>
    </w:p>
    <w:p w14:paraId="6F2ECC14" w14:textId="77777777" w:rsidR="001E2274" w:rsidRDefault="00935F0D" w:rsidP="00502453">
      <w:pPr>
        <w:rPr>
          <w:caps/>
          <w:sz w:val="24"/>
          <w:szCs w:val="24"/>
          <w:u w:val="single"/>
          <w:rtl/>
        </w:rPr>
      </w:pPr>
      <w:r w:rsidRPr="00935F0D">
        <w:rPr>
          <w:rFonts w:hint="cs"/>
          <w:caps/>
          <w:sz w:val="24"/>
          <w:szCs w:val="24"/>
          <w:u w:val="single"/>
          <w:rtl/>
        </w:rPr>
        <w:t>גב</w:t>
      </w:r>
      <w:r w:rsidRPr="00935F0D">
        <w:rPr>
          <w:caps/>
          <w:sz w:val="24"/>
          <w:szCs w:val="24"/>
          <w:u w:val="single"/>
          <w:rtl/>
        </w:rPr>
        <w:t>'</w:t>
      </w:r>
      <w:r w:rsidRPr="00935F0D">
        <w:rPr>
          <w:rFonts w:hint="cs"/>
          <w:caps/>
          <w:sz w:val="24"/>
          <w:szCs w:val="24"/>
          <w:u w:val="single"/>
          <w:rtl/>
        </w:rPr>
        <w:t xml:space="preserve"> מירב בליימן שבתאי - נציגת לשכת התכנון</w:t>
      </w:r>
      <w:r w:rsidR="001E2274">
        <w:rPr>
          <w:rFonts w:hint="cs"/>
          <w:caps/>
          <w:sz w:val="24"/>
          <w:szCs w:val="24"/>
          <w:u w:val="single"/>
          <w:rtl/>
        </w:rPr>
        <w:t>:</w:t>
      </w:r>
    </w:p>
    <w:p w14:paraId="163249B6" w14:textId="021EB5BD" w:rsidR="001E2274" w:rsidRDefault="00502453" w:rsidP="00502453">
      <w:pPr>
        <w:rPr>
          <w:b w:val="0"/>
          <w:bCs w:val="0"/>
          <w:caps/>
          <w:sz w:val="24"/>
          <w:szCs w:val="24"/>
          <w:rtl/>
        </w:rPr>
      </w:pPr>
      <w:r>
        <w:rPr>
          <w:rFonts w:hint="cs"/>
          <w:b w:val="0"/>
          <w:bCs w:val="0"/>
          <w:caps/>
          <w:sz w:val="24"/>
          <w:szCs w:val="24"/>
          <w:rtl/>
        </w:rPr>
        <w:t>היזם רוצה להתייחס</w:t>
      </w:r>
    </w:p>
    <w:p w14:paraId="0F87FA90" w14:textId="77777777" w:rsidR="001E2274" w:rsidRDefault="001E2274" w:rsidP="00502453">
      <w:pPr>
        <w:rPr>
          <w:b w:val="0"/>
          <w:bCs w:val="0"/>
          <w:caps/>
          <w:sz w:val="24"/>
          <w:szCs w:val="24"/>
          <w:rtl/>
        </w:rPr>
      </w:pPr>
    </w:p>
    <w:p w14:paraId="5AD82237" w14:textId="77777777" w:rsidR="001E2274" w:rsidRDefault="00D26530" w:rsidP="00502453">
      <w:pPr>
        <w:rPr>
          <w:caps/>
          <w:sz w:val="24"/>
          <w:szCs w:val="24"/>
          <w:u w:val="single"/>
          <w:rtl/>
        </w:rPr>
      </w:pPr>
      <w:r w:rsidRPr="00D26530">
        <w:rPr>
          <w:rFonts w:hint="cs"/>
          <w:caps/>
          <w:sz w:val="24"/>
          <w:szCs w:val="24"/>
          <w:u w:val="single"/>
          <w:rtl/>
        </w:rPr>
        <w:t>מר יאיר אילן - מנהל מחלקת תב</w:t>
      </w:r>
      <w:r w:rsidRPr="00D26530">
        <w:rPr>
          <w:caps/>
          <w:sz w:val="24"/>
          <w:szCs w:val="24"/>
          <w:u w:val="single"/>
          <w:rtl/>
        </w:rPr>
        <w:t>"</w:t>
      </w:r>
      <w:r w:rsidRPr="00D26530">
        <w:rPr>
          <w:rFonts w:hint="cs"/>
          <w:caps/>
          <w:sz w:val="24"/>
          <w:szCs w:val="24"/>
          <w:u w:val="single"/>
          <w:rtl/>
        </w:rPr>
        <w:t>ע בשופרסל נדל</w:t>
      </w:r>
      <w:r w:rsidRPr="00D26530">
        <w:rPr>
          <w:caps/>
          <w:sz w:val="24"/>
          <w:szCs w:val="24"/>
          <w:u w:val="single"/>
          <w:rtl/>
        </w:rPr>
        <w:t>"</w:t>
      </w:r>
      <w:r w:rsidRPr="00D26530">
        <w:rPr>
          <w:rFonts w:hint="cs"/>
          <w:caps/>
          <w:sz w:val="24"/>
          <w:szCs w:val="24"/>
          <w:u w:val="single"/>
          <w:rtl/>
        </w:rPr>
        <w:t>ן</w:t>
      </w:r>
      <w:r w:rsidR="001E2274">
        <w:rPr>
          <w:rFonts w:hint="cs"/>
          <w:caps/>
          <w:sz w:val="24"/>
          <w:szCs w:val="24"/>
          <w:u w:val="single"/>
          <w:rtl/>
        </w:rPr>
        <w:t>:</w:t>
      </w:r>
    </w:p>
    <w:p w14:paraId="4E823AC2" w14:textId="715812DA" w:rsidR="001E2274" w:rsidRDefault="00502453" w:rsidP="00502453">
      <w:pPr>
        <w:rPr>
          <w:b w:val="0"/>
          <w:bCs w:val="0"/>
          <w:caps/>
          <w:sz w:val="24"/>
          <w:szCs w:val="24"/>
          <w:rtl/>
        </w:rPr>
      </w:pPr>
      <w:r>
        <w:rPr>
          <w:rFonts w:hint="cs"/>
          <w:b w:val="0"/>
          <w:bCs w:val="0"/>
          <w:caps/>
          <w:sz w:val="24"/>
          <w:szCs w:val="24"/>
          <w:rtl/>
        </w:rPr>
        <w:t>היזם היזם</w:t>
      </w:r>
      <w:r w:rsidR="000F703D">
        <w:rPr>
          <w:rFonts w:hint="cs"/>
          <w:b w:val="0"/>
          <w:bCs w:val="0"/>
          <w:caps/>
          <w:sz w:val="24"/>
          <w:szCs w:val="24"/>
          <w:rtl/>
        </w:rPr>
        <w:t xml:space="preserve"> </w:t>
      </w:r>
      <w:r>
        <w:rPr>
          <w:rFonts w:hint="cs"/>
          <w:b w:val="0"/>
          <w:bCs w:val="0"/>
          <w:caps/>
          <w:sz w:val="24"/>
          <w:szCs w:val="24"/>
          <w:rtl/>
        </w:rPr>
        <w:t>...</w:t>
      </w:r>
    </w:p>
    <w:p w14:paraId="6EA413B7" w14:textId="77777777" w:rsidR="001E2274" w:rsidRDefault="001E2274" w:rsidP="00502453">
      <w:pPr>
        <w:rPr>
          <w:b w:val="0"/>
          <w:bCs w:val="0"/>
          <w:caps/>
          <w:sz w:val="24"/>
          <w:szCs w:val="24"/>
          <w:rtl/>
        </w:rPr>
      </w:pPr>
    </w:p>
    <w:p w14:paraId="57B5C3D2" w14:textId="77777777" w:rsidR="001E2274" w:rsidRDefault="000A3DA6" w:rsidP="00502453">
      <w:pPr>
        <w:rPr>
          <w:caps/>
          <w:sz w:val="24"/>
          <w:szCs w:val="24"/>
          <w:u w:val="single"/>
          <w:rtl/>
        </w:rPr>
      </w:pPr>
      <w:r w:rsidRPr="000A3DA6">
        <w:rPr>
          <w:rFonts w:hint="cs"/>
          <w:caps/>
          <w:sz w:val="24"/>
          <w:szCs w:val="24"/>
          <w:u w:val="single"/>
          <w:rtl/>
        </w:rPr>
        <w:t>מר תומר דוידסון - נציג מנהל מקרקעי ישראל בוועדה המחוזית</w:t>
      </w:r>
      <w:r w:rsidR="001E2274">
        <w:rPr>
          <w:rFonts w:hint="cs"/>
          <w:caps/>
          <w:sz w:val="24"/>
          <w:szCs w:val="24"/>
          <w:u w:val="single"/>
          <w:rtl/>
        </w:rPr>
        <w:t>:</w:t>
      </w:r>
    </w:p>
    <w:p w14:paraId="382D3139" w14:textId="30A57CE9" w:rsidR="001E2274" w:rsidRDefault="00502453" w:rsidP="00502453">
      <w:pPr>
        <w:rPr>
          <w:b w:val="0"/>
          <w:bCs w:val="0"/>
          <w:caps/>
          <w:sz w:val="24"/>
          <w:szCs w:val="24"/>
          <w:rtl/>
        </w:rPr>
      </w:pPr>
      <w:r>
        <w:rPr>
          <w:rFonts w:hint="cs"/>
          <w:b w:val="0"/>
          <w:bCs w:val="0"/>
          <w:caps/>
          <w:sz w:val="24"/>
          <w:szCs w:val="24"/>
          <w:rtl/>
        </w:rPr>
        <w:t>היזם רוצה לדבר</w:t>
      </w:r>
    </w:p>
    <w:p w14:paraId="27955688" w14:textId="77777777" w:rsidR="001E2274" w:rsidRDefault="001E2274" w:rsidP="00502453">
      <w:pPr>
        <w:rPr>
          <w:b w:val="0"/>
          <w:bCs w:val="0"/>
          <w:caps/>
          <w:sz w:val="24"/>
          <w:szCs w:val="24"/>
          <w:rtl/>
        </w:rPr>
      </w:pPr>
    </w:p>
    <w:p w14:paraId="1A88E2B7" w14:textId="77777777" w:rsidR="001E2274" w:rsidRDefault="00D17364" w:rsidP="00502453">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10AC1281" w14:textId="73262C92" w:rsidR="001E2274" w:rsidRDefault="00502453" w:rsidP="00502453">
      <w:pPr>
        <w:rPr>
          <w:b w:val="0"/>
          <w:bCs w:val="0"/>
          <w:caps/>
          <w:sz w:val="24"/>
          <w:szCs w:val="24"/>
          <w:rtl/>
        </w:rPr>
      </w:pPr>
      <w:r>
        <w:rPr>
          <w:rFonts w:hint="cs"/>
          <w:b w:val="0"/>
          <w:bCs w:val="0"/>
          <w:caps/>
          <w:sz w:val="24"/>
          <w:szCs w:val="24"/>
          <w:rtl/>
        </w:rPr>
        <w:t xml:space="preserve">טוב בבקשה כן </w:t>
      </w:r>
    </w:p>
    <w:p w14:paraId="27256D69" w14:textId="77777777" w:rsidR="001E2274" w:rsidRDefault="001E2274" w:rsidP="00502453">
      <w:pPr>
        <w:rPr>
          <w:b w:val="0"/>
          <w:bCs w:val="0"/>
          <w:caps/>
          <w:sz w:val="24"/>
          <w:szCs w:val="24"/>
          <w:rtl/>
        </w:rPr>
      </w:pPr>
    </w:p>
    <w:p w14:paraId="6FF73A92" w14:textId="77777777" w:rsidR="001E2274" w:rsidRDefault="00D26530" w:rsidP="00502453">
      <w:pPr>
        <w:rPr>
          <w:caps/>
          <w:sz w:val="24"/>
          <w:szCs w:val="24"/>
          <w:u w:val="single"/>
          <w:rtl/>
        </w:rPr>
      </w:pPr>
      <w:r w:rsidRPr="00D26530">
        <w:rPr>
          <w:rFonts w:hint="cs"/>
          <w:caps/>
          <w:sz w:val="24"/>
          <w:szCs w:val="24"/>
          <w:u w:val="single"/>
          <w:rtl/>
        </w:rPr>
        <w:t>מר יאיר אילן - מנהל מחלקת תב</w:t>
      </w:r>
      <w:r w:rsidRPr="00D26530">
        <w:rPr>
          <w:caps/>
          <w:sz w:val="24"/>
          <w:szCs w:val="24"/>
          <w:u w:val="single"/>
          <w:rtl/>
        </w:rPr>
        <w:t>"</w:t>
      </w:r>
      <w:r w:rsidRPr="00D26530">
        <w:rPr>
          <w:rFonts w:hint="cs"/>
          <w:caps/>
          <w:sz w:val="24"/>
          <w:szCs w:val="24"/>
          <w:u w:val="single"/>
          <w:rtl/>
        </w:rPr>
        <w:t>ע בשופרסל נדל</w:t>
      </w:r>
      <w:r w:rsidRPr="00D26530">
        <w:rPr>
          <w:caps/>
          <w:sz w:val="24"/>
          <w:szCs w:val="24"/>
          <w:u w:val="single"/>
          <w:rtl/>
        </w:rPr>
        <w:t>"</w:t>
      </w:r>
      <w:r w:rsidRPr="00D26530">
        <w:rPr>
          <w:rFonts w:hint="cs"/>
          <w:caps/>
          <w:sz w:val="24"/>
          <w:szCs w:val="24"/>
          <w:u w:val="single"/>
          <w:rtl/>
        </w:rPr>
        <w:t>ן</w:t>
      </w:r>
      <w:r w:rsidR="001E2274">
        <w:rPr>
          <w:rFonts w:hint="cs"/>
          <w:caps/>
          <w:sz w:val="24"/>
          <w:szCs w:val="24"/>
          <w:u w:val="single"/>
          <w:rtl/>
        </w:rPr>
        <w:t>:</w:t>
      </w:r>
    </w:p>
    <w:p w14:paraId="59D276F8" w14:textId="106E3BC2" w:rsidR="001E2274" w:rsidRDefault="00502453" w:rsidP="00502453">
      <w:pPr>
        <w:rPr>
          <w:b w:val="0"/>
          <w:bCs w:val="0"/>
          <w:caps/>
          <w:sz w:val="24"/>
          <w:szCs w:val="24"/>
          <w:rtl/>
        </w:rPr>
      </w:pPr>
      <w:r>
        <w:rPr>
          <w:rFonts w:hint="cs"/>
          <w:b w:val="0"/>
          <w:bCs w:val="0"/>
          <w:caps/>
          <w:sz w:val="24"/>
          <w:szCs w:val="24"/>
          <w:rtl/>
        </w:rPr>
        <w:t>אז כמובן וקודם כל נעים מאוד יאיר מנהל התבע ב, בחברת</w:t>
      </w:r>
      <w:r w:rsidR="000F703D">
        <w:rPr>
          <w:rFonts w:hint="cs"/>
          <w:b w:val="0"/>
          <w:bCs w:val="0"/>
          <w:caps/>
          <w:sz w:val="24"/>
          <w:szCs w:val="24"/>
          <w:rtl/>
        </w:rPr>
        <w:t xml:space="preserve"> </w:t>
      </w:r>
      <w:r>
        <w:rPr>
          <w:rFonts w:hint="cs"/>
          <w:b w:val="0"/>
          <w:bCs w:val="0"/>
          <w:caps/>
          <w:sz w:val="24"/>
          <w:szCs w:val="24"/>
          <w:rtl/>
        </w:rPr>
        <w:t>... נדלן אנחנו מסכימים שתכנונית עדיף בניין נמוך בקרן הרחוב במגרש אלפיים וארבע ומאחוריו בניין גבוה על מגרש אלפיים וחמש ולא להיפך, בטח שגם ברמה הפרקטית זה נכון שיש מגבלות מטרו להגיע לרחק הזה במגרש אלפיים וארבע. ההצעה שלנו למקם עשרת אלפים מטר נוספים במגרש אלפיים וארבע היא כמובן כמו שראיתם במקביל להגדלת התמורות הציבוריות היא מתאפשרת עקב הצמידות לתחבורה ציבורית וכמובן מוסכמת ו, מתואמת מול מנהל ההנדסה והוועדה המקומית על - פי מסמך המדיניות. רוצים לציין שתי התנגדויות שלנו, אחד להקטנת זכויות הבנייה וצמצום הרחק, דבר שיפגע בכלכליות הפרויקט ובקידומו ככל הנראה זה גם יצמצם את התמורות הציבוריות שבסוף העירייה והציבור צריכים ולגיוון שירותים ש, המגדל יציע. כרגע אנחנו מציעים יותר תמורות ציבוריות ממה שנדרש במדיניות, ובנוסף אנחנו גם מתנגדים מאוד להקטנת הקו הכחול זה מהלך שיכול להתבצע כדי בין השאר כדי להשלים את מיתון הרחק בתבע המאושרת אנחנו מתנגדים שזה, אם אם זה אם זה המהלך, זה מהלך מתמטי, זה לא מהלך תכנוני, שכן מבחינה תכנונית</w:t>
      </w:r>
      <w:r w:rsidR="000F703D">
        <w:rPr>
          <w:rFonts w:hint="cs"/>
          <w:b w:val="0"/>
          <w:bCs w:val="0"/>
          <w:caps/>
          <w:sz w:val="24"/>
          <w:szCs w:val="24"/>
          <w:rtl/>
        </w:rPr>
        <w:t xml:space="preserve"> </w:t>
      </w:r>
      <w:r>
        <w:rPr>
          <w:rFonts w:hint="cs"/>
          <w:b w:val="0"/>
          <w:bCs w:val="0"/>
          <w:caps/>
          <w:sz w:val="24"/>
          <w:szCs w:val="24"/>
          <w:rtl/>
        </w:rPr>
        <w:t>... שינויים באלפיים וארבע ממה ש, כיום מתוכנן ומקודם שמה,</w:t>
      </w:r>
    </w:p>
    <w:p w14:paraId="61E30BFE" w14:textId="77777777" w:rsidR="001E2274" w:rsidRDefault="001E2274" w:rsidP="00502453">
      <w:pPr>
        <w:rPr>
          <w:b w:val="0"/>
          <w:bCs w:val="0"/>
          <w:caps/>
          <w:sz w:val="24"/>
          <w:szCs w:val="24"/>
          <w:rtl/>
        </w:rPr>
      </w:pPr>
    </w:p>
    <w:p w14:paraId="55B24A53" w14:textId="77777777" w:rsidR="001E2274" w:rsidRDefault="00935F0D" w:rsidP="00502453">
      <w:pPr>
        <w:rPr>
          <w:caps/>
          <w:sz w:val="24"/>
          <w:szCs w:val="24"/>
          <w:u w:val="single"/>
          <w:rtl/>
        </w:rPr>
      </w:pPr>
      <w:r w:rsidRPr="00935F0D">
        <w:rPr>
          <w:rFonts w:hint="cs"/>
          <w:caps/>
          <w:sz w:val="24"/>
          <w:szCs w:val="24"/>
          <w:u w:val="single"/>
          <w:rtl/>
        </w:rPr>
        <w:t>גב</w:t>
      </w:r>
      <w:r w:rsidRPr="00935F0D">
        <w:rPr>
          <w:caps/>
          <w:sz w:val="24"/>
          <w:szCs w:val="24"/>
          <w:u w:val="single"/>
          <w:rtl/>
        </w:rPr>
        <w:t>'</w:t>
      </w:r>
      <w:r w:rsidRPr="00935F0D">
        <w:rPr>
          <w:rFonts w:hint="cs"/>
          <w:caps/>
          <w:sz w:val="24"/>
          <w:szCs w:val="24"/>
          <w:u w:val="single"/>
          <w:rtl/>
        </w:rPr>
        <w:t xml:space="preserve"> מירב בליימן שבתאי - נציגת לשכת התכנון</w:t>
      </w:r>
      <w:r w:rsidR="001E2274">
        <w:rPr>
          <w:rFonts w:hint="cs"/>
          <w:caps/>
          <w:sz w:val="24"/>
          <w:szCs w:val="24"/>
          <w:u w:val="single"/>
          <w:rtl/>
        </w:rPr>
        <w:t>:</w:t>
      </w:r>
    </w:p>
    <w:p w14:paraId="592BD018" w14:textId="7A8EDC9C" w:rsidR="001E2274" w:rsidRDefault="00502453" w:rsidP="00502453">
      <w:pPr>
        <w:rPr>
          <w:b w:val="0"/>
          <w:bCs w:val="0"/>
          <w:caps/>
          <w:sz w:val="24"/>
          <w:szCs w:val="24"/>
          <w:rtl/>
        </w:rPr>
      </w:pPr>
      <w:r>
        <w:rPr>
          <w:rFonts w:hint="cs"/>
          <w:b w:val="0"/>
          <w:bCs w:val="0"/>
          <w:caps/>
          <w:sz w:val="24"/>
          <w:szCs w:val="24"/>
          <w:rtl/>
        </w:rPr>
        <w:lastRenderedPageBreak/>
        <w:t>רק רק לשם הבהרה האם אתה יכול להגיד על איזה תמורות ציבוריות מדובר?</w:t>
      </w:r>
    </w:p>
    <w:p w14:paraId="5E4FE79D" w14:textId="77777777" w:rsidR="001E2274" w:rsidRDefault="001E2274" w:rsidP="00502453">
      <w:pPr>
        <w:rPr>
          <w:b w:val="0"/>
          <w:bCs w:val="0"/>
          <w:caps/>
          <w:sz w:val="24"/>
          <w:szCs w:val="24"/>
          <w:rtl/>
        </w:rPr>
      </w:pPr>
    </w:p>
    <w:p w14:paraId="575D1856" w14:textId="77777777" w:rsidR="001E2274" w:rsidRDefault="00D26530" w:rsidP="00502453">
      <w:pPr>
        <w:rPr>
          <w:caps/>
          <w:sz w:val="24"/>
          <w:szCs w:val="24"/>
          <w:u w:val="single"/>
          <w:rtl/>
        </w:rPr>
      </w:pPr>
      <w:r w:rsidRPr="00D26530">
        <w:rPr>
          <w:rFonts w:hint="cs"/>
          <w:caps/>
          <w:sz w:val="24"/>
          <w:szCs w:val="24"/>
          <w:u w:val="single"/>
          <w:rtl/>
        </w:rPr>
        <w:t>מר יאיר אילן - מנהל מחלקת תב</w:t>
      </w:r>
      <w:r w:rsidRPr="00D26530">
        <w:rPr>
          <w:caps/>
          <w:sz w:val="24"/>
          <w:szCs w:val="24"/>
          <w:u w:val="single"/>
          <w:rtl/>
        </w:rPr>
        <w:t>"</w:t>
      </w:r>
      <w:r w:rsidRPr="00D26530">
        <w:rPr>
          <w:rFonts w:hint="cs"/>
          <w:caps/>
          <w:sz w:val="24"/>
          <w:szCs w:val="24"/>
          <w:u w:val="single"/>
          <w:rtl/>
        </w:rPr>
        <w:t>ע בשופרסל נדל</w:t>
      </w:r>
      <w:r w:rsidRPr="00D26530">
        <w:rPr>
          <w:caps/>
          <w:sz w:val="24"/>
          <w:szCs w:val="24"/>
          <w:u w:val="single"/>
          <w:rtl/>
        </w:rPr>
        <w:t>"</w:t>
      </w:r>
      <w:r w:rsidRPr="00D26530">
        <w:rPr>
          <w:rFonts w:hint="cs"/>
          <w:caps/>
          <w:sz w:val="24"/>
          <w:szCs w:val="24"/>
          <w:u w:val="single"/>
          <w:rtl/>
        </w:rPr>
        <w:t>ן</w:t>
      </w:r>
      <w:r w:rsidR="001E2274">
        <w:rPr>
          <w:rFonts w:hint="cs"/>
          <w:caps/>
          <w:sz w:val="24"/>
          <w:szCs w:val="24"/>
          <w:u w:val="single"/>
          <w:rtl/>
        </w:rPr>
        <w:t>:</w:t>
      </w:r>
    </w:p>
    <w:p w14:paraId="321F25DC" w14:textId="33DA4385" w:rsidR="001E2274" w:rsidRDefault="00502453" w:rsidP="00502453">
      <w:pPr>
        <w:rPr>
          <w:b w:val="0"/>
          <w:bCs w:val="0"/>
          <w:caps/>
          <w:sz w:val="24"/>
          <w:szCs w:val="24"/>
          <w:rtl/>
        </w:rPr>
      </w:pPr>
      <w:r>
        <w:rPr>
          <w:rFonts w:hint="cs"/>
          <w:b w:val="0"/>
          <w:bCs w:val="0"/>
          <w:caps/>
          <w:sz w:val="24"/>
          <w:szCs w:val="24"/>
          <w:rtl/>
        </w:rPr>
        <w:t>מה אני לא שומע</w:t>
      </w:r>
    </w:p>
    <w:p w14:paraId="3A7551CB" w14:textId="77777777" w:rsidR="001E2274" w:rsidRDefault="001E2274" w:rsidP="00502453">
      <w:pPr>
        <w:rPr>
          <w:b w:val="0"/>
          <w:bCs w:val="0"/>
          <w:caps/>
          <w:sz w:val="24"/>
          <w:szCs w:val="24"/>
          <w:rtl/>
        </w:rPr>
      </w:pPr>
    </w:p>
    <w:p w14:paraId="01C2E73C" w14:textId="77777777" w:rsidR="001E2274" w:rsidRDefault="00935F0D" w:rsidP="00502453">
      <w:pPr>
        <w:rPr>
          <w:caps/>
          <w:sz w:val="24"/>
          <w:szCs w:val="24"/>
          <w:u w:val="single"/>
          <w:rtl/>
        </w:rPr>
      </w:pPr>
      <w:r w:rsidRPr="00935F0D">
        <w:rPr>
          <w:rFonts w:hint="cs"/>
          <w:caps/>
          <w:sz w:val="24"/>
          <w:szCs w:val="24"/>
          <w:u w:val="single"/>
          <w:rtl/>
        </w:rPr>
        <w:t>גב</w:t>
      </w:r>
      <w:r w:rsidRPr="00935F0D">
        <w:rPr>
          <w:caps/>
          <w:sz w:val="24"/>
          <w:szCs w:val="24"/>
          <w:u w:val="single"/>
          <w:rtl/>
        </w:rPr>
        <w:t>'</w:t>
      </w:r>
      <w:r w:rsidRPr="00935F0D">
        <w:rPr>
          <w:rFonts w:hint="cs"/>
          <w:caps/>
          <w:sz w:val="24"/>
          <w:szCs w:val="24"/>
          <w:u w:val="single"/>
          <w:rtl/>
        </w:rPr>
        <w:t xml:space="preserve"> מירב בליימן שבתאי - נציגת לשכת התכנון</w:t>
      </w:r>
      <w:r w:rsidR="001E2274">
        <w:rPr>
          <w:rFonts w:hint="cs"/>
          <w:caps/>
          <w:sz w:val="24"/>
          <w:szCs w:val="24"/>
          <w:u w:val="single"/>
          <w:rtl/>
        </w:rPr>
        <w:t>:</w:t>
      </w:r>
    </w:p>
    <w:p w14:paraId="49B8BA37" w14:textId="297B7EF9" w:rsidR="001E2274" w:rsidRDefault="00502453" w:rsidP="00502453">
      <w:pPr>
        <w:rPr>
          <w:b w:val="0"/>
          <w:bCs w:val="0"/>
          <w:caps/>
          <w:sz w:val="24"/>
          <w:szCs w:val="24"/>
          <w:rtl/>
        </w:rPr>
      </w:pPr>
      <w:r>
        <w:rPr>
          <w:rFonts w:hint="cs"/>
          <w:b w:val="0"/>
          <w:bCs w:val="0"/>
          <w:caps/>
          <w:sz w:val="24"/>
          <w:szCs w:val="24"/>
          <w:rtl/>
        </w:rPr>
        <w:t>על</w:t>
      </w:r>
      <w:r w:rsidR="000F703D">
        <w:rPr>
          <w:rFonts w:hint="cs"/>
          <w:b w:val="0"/>
          <w:bCs w:val="0"/>
          <w:caps/>
          <w:sz w:val="24"/>
          <w:szCs w:val="24"/>
          <w:rtl/>
        </w:rPr>
        <w:t xml:space="preserve"> </w:t>
      </w:r>
      <w:r>
        <w:rPr>
          <w:rFonts w:hint="cs"/>
          <w:b w:val="0"/>
          <w:bCs w:val="0"/>
          <w:caps/>
          <w:sz w:val="24"/>
          <w:szCs w:val="24"/>
          <w:rtl/>
        </w:rPr>
        <w:t>איזה תמורות ציבוריות אתה מדבר כשאתה אומר שיש פה הרבה תמורות ציבוריות</w:t>
      </w:r>
    </w:p>
    <w:p w14:paraId="41CFB7D5" w14:textId="77777777" w:rsidR="001E2274" w:rsidRDefault="001E2274" w:rsidP="00502453">
      <w:pPr>
        <w:rPr>
          <w:b w:val="0"/>
          <w:bCs w:val="0"/>
          <w:caps/>
          <w:sz w:val="24"/>
          <w:szCs w:val="24"/>
          <w:rtl/>
        </w:rPr>
      </w:pPr>
    </w:p>
    <w:p w14:paraId="48B747C7" w14:textId="77777777" w:rsidR="001E2274" w:rsidRDefault="00D26530" w:rsidP="00502453">
      <w:pPr>
        <w:rPr>
          <w:caps/>
          <w:sz w:val="24"/>
          <w:szCs w:val="24"/>
          <w:u w:val="single"/>
          <w:rtl/>
        </w:rPr>
      </w:pPr>
      <w:r w:rsidRPr="00D26530">
        <w:rPr>
          <w:rFonts w:hint="cs"/>
          <w:caps/>
          <w:sz w:val="24"/>
          <w:szCs w:val="24"/>
          <w:u w:val="single"/>
          <w:rtl/>
        </w:rPr>
        <w:t>מר יאיר אילן - מנהל מחלקת תב</w:t>
      </w:r>
      <w:r w:rsidRPr="00D26530">
        <w:rPr>
          <w:caps/>
          <w:sz w:val="24"/>
          <w:szCs w:val="24"/>
          <w:u w:val="single"/>
          <w:rtl/>
        </w:rPr>
        <w:t>"</w:t>
      </w:r>
      <w:r w:rsidRPr="00D26530">
        <w:rPr>
          <w:rFonts w:hint="cs"/>
          <w:caps/>
          <w:sz w:val="24"/>
          <w:szCs w:val="24"/>
          <w:u w:val="single"/>
          <w:rtl/>
        </w:rPr>
        <w:t>ע בשופרסל נדל</w:t>
      </w:r>
      <w:r w:rsidRPr="00D26530">
        <w:rPr>
          <w:caps/>
          <w:sz w:val="24"/>
          <w:szCs w:val="24"/>
          <w:u w:val="single"/>
          <w:rtl/>
        </w:rPr>
        <w:t>"</w:t>
      </w:r>
      <w:r w:rsidRPr="00D26530">
        <w:rPr>
          <w:rFonts w:hint="cs"/>
          <w:caps/>
          <w:sz w:val="24"/>
          <w:szCs w:val="24"/>
          <w:u w:val="single"/>
          <w:rtl/>
        </w:rPr>
        <w:t>ן</w:t>
      </w:r>
      <w:r w:rsidR="001E2274">
        <w:rPr>
          <w:rFonts w:hint="cs"/>
          <w:caps/>
          <w:sz w:val="24"/>
          <w:szCs w:val="24"/>
          <w:u w:val="single"/>
          <w:rtl/>
        </w:rPr>
        <w:t>:</w:t>
      </w:r>
    </w:p>
    <w:p w14:paraId="40836D8D" w14:textId="2D2D94EE" w:rsidR="001E2274" w:rsidRDefault="00502453" w:rsidP="00502453">
      <w:pPr>
        <w:rPr>
          <w:b w:val="0"/>
          <w:bCs w:val="0"/>
          <w:caps/>
          <w:sz w:val="24"/>
          <w:szCs w:val="24"/>
          <w:rtl/>
        </w:rPr>
      </w:pPr>
      <w:r>
        <w:rPr>
          <w:rFonts w:hint="cs"/>
          <w:b w:val="0"/>
          <w:bCs w:val="0"/>
          <w:caps/>
          <w:sz w:val="24"/>
          <w:szCs w:val="24"/>
          <w:rtl/>
        </w:rPr>
        <w:t>גם הגג גם הגג הציבורי אם אני לא טועה נכון?</w:t>
      </w:r>
    </w:p>
    <w:p w14:paraId="58CC2D1C" w14:textId="77777777" w:rsidR="001E2274" w:rsidRDefault="001E2274" w:rsidP="00502453">
      <w:pPr>
        <w:rPr>
          <w:b w:val="0"/>
          <w:bCs w:val="0"/>
          <w:caps/>
          <w:sz w:val="24"/>
          <w:szCs w:val="24"/>
          <w:rtl/>
        </w:rPr>
      </w:pPr>
    </w:p>
    <w:p w14:paraId="3015BD65" w14:textId="77777777" w:rsidR="001E2274" w:rsidRDefault="00935F0D" w:rsidP="00502453">
      <w:pPr>
        <w:rPr>
          <w:caps/>
          <w:sz w:val="24"/>
          <w:szCs w:val="24"/>
          <w:u w:val="single"/>
          <w:rtl/>
        </w:rPr>
      </w:pPr>
      <w:r w:rsidRPr="00935F0D">
        <w:rPr>
          <w:rFonts w:hint="cs"/>
          <w:caps/>
          <w:sz w:val="24"/>
          <w:szCs w:val="24"/>
          <w:u w:val="single"/>
          <w:rtl/>
        </w:rPr>
        <w:t>גב</w:t>
      </w:r>
      <w:r w:rsidRPr="00935F0D">
        <w:rPr>
          <w:caps/>
          <w:sz w:val="24"/>
          <w:szCs w:val="24"/>
          <w:u w:val="single"/>
          <w:rtl/>
        </w:rPr>
        <w:t>'</w:t>
      </w:r>
      <w:r w:rsidRPr="00935F0D">
        <w:rPr>
          <w:rFonts w:hint="cs"/>
          <w:caps/>
          <w:sz w:val="24"/>
          <w:szCs w:val="24"/>
          <w:u w:val="single"/>
          <w:rtl/>
        </w:rPr>
        <w:t xml:space="preserve"> מירב בליימן שבתאי - נציגת לשכת התכנון</w:t>
      </w:r>
      <w:r w:rsidR="001E2274">
        <w:rPr>
          <w:rFonts w:hint="cs"/>
          <w:caps/>
          <w:sz w:val="24"/>
          <w:szCs w:val="24"/>
          <w:u w:val="single"/>
          <w:rtl/>
        </w:rPr>
        <w:t>:</w:t>
      </w:r>
    </w:p>
    <w:p w14:paraId="259C0C04" w14:textId="3A497B8E" w:rsidR="001E2274" w:rsidRDefault="00502453" w:rsidP="00502453">
      <w:pPr>
        <w:rPr>
          <w:b w:val="0"/>
          <w:bCs w:val="0"/>
          <w:caps/>
          <w:sz w:val="24"/>
          <w:szCs w:val="24"/>
          <w:rtl/>
        </w:rPr>
      </w:pPr>
      <w:r>
        <w:rPr>
          <w:rFonts w:hint="cs"/>
          <w:b w:val="0"/>
          <w:bCs w:val="0"/>
          <w:caps/>
          <w:sz w:val="24"/>
          <w:szCs w:val="24"/>
          <w:rtl/>
        </w:rPr>
        <w:t>איפה יש גג ציבורי?</w:t>
      </w:r>
    </w:p>
    <w:p w14:paraId="2BEB76FF" w14:textId="77777777" w:rsidR="001E2274" w:rsidRDefault="001E2274" w:rsidP="00502453">
      <w:pPr>
        <w:rPr>
          <w:b w:val="0"/>
          <w:bCs w:val="0"/>
          <w:caps/>
          <w:sz w:val="24"/>
          <w:szCs w:val="24"/>
          <w:rtl/>
        </w:rPr>
      </w:pPr>
    </w:p>
    <w:p w14:paraId="6A4B9B3A" w14:textId="77777777" w:rsidR="001E2274" w:rsidRDefault="00B20642" w:rsidP="00502453">
      <w:pPr>
        <w:rPr>
          <w:caps/>
          <w:sz w:val="24"/>
          <w:szCs w:val="24"/>
          <w:u w:val="single"/>
          <w:rtl/>
        </w:rPr>
      </w:pPr>
      <w:r w:rsidRPr="00B20642">
        <w:rPr>
          <w:rFonts w:hint="cs"/>
          <w:caps/>
          <w:sz w:val="24"/>
          <w:szCs w:val="24"/>
          <w:u w:val="single"/>
          <w:rtl/>
        </w:rPr>
        <w:t>גב</w:t>
      </w:r>
      <w:r w:rsidRPr="00B20642">
        <w:rPr>
          <w:caps/>
          <w:sz w:val="24"/>
          <w:szCs w:val="24"/>
          <w:u w:val="single"/>
          <w:rtl/>
        </w:rPr>
        <w:t>'</w:t>
      </w:r>
      <w:r w:rsidRPr="00B20642">
        <w:rPr>
          <w:rFonts w:hint="cs"/>
          <w:caps/>
          <w:sz w:val="24"/>
          <w:szCs w:val="24"/>
          <w:u w:val="single"/>
          <w:rtl/>
        </w:rPr>
        <w:t xml:space="preserve"> אביבה פלח - מתכננת בתוכנית</w:t>
      </w:r>
      <w:r w:rsidR="001E2274">
        <w:rPr>
          <w:rFonts w:hint="cs"/>
          <w:caps/>
          <w:sz w:val="24"/>
          <w:szCs w:val="24"/>
          <w:u w:val="single"/>
          <w:rtl/>
        </w:rPr>
        <w:t>:</w:t>
      </w:r>
    </w:p>
    <w:p w14:paraId="17116E27" w14:textId="4D0F981E" w:rsidR="001E2274" w:rsidRDefault="00895087" w:rsidP="00502453">
      <w:pPr>
        <w:rPr>
          <w:b w:val="0"/>
          <w:bCs w:val="0"/>
          <w:caps/>
          <w:sz w:val="24"/>
          <w:szCs w:val="24"/>
          <w:rtl/>
        </w:rPr>
      </w:pPr>
      <w:r>
        <w:rPr>
          <w:rFonts w:hint="cs"/>
          <w:b w:val="0"/>
          <w:bCs w:val="0"/>
          <w:caps/>
          <w:sz w:val="24"/>
          <w:szCs w:val="24"/>
          <w:rtl/>
        </w:rPr>
        <w:t xml:space="preserve">כל הפירוט הוצג במצגת </w:t>
      </w:r>
    </w:p>
    <w:p w14:paraId="0340D6BA" w14:textId="77777777" w:rsidR="001E2274" w:rsidRDefault="001E2274" w:rsidP="00502453">
      <w:pPr>
        <w:rPr>
          <w:b w:val="0"/>
          <w:bCs w:val="0"/>
          <w:caps/>
          <w:sz w:val="24"/>
          <w:szCs w:val="24"/>
          <w:rtl/>
        </w:rPr>
      </w:pPr>
    </w:p>
    <w:p w14:paraId="1189A2F7" w14:textId="77777777" w:rsidR="001E2274" w:rsidRDefault="00D26530" w:rsidP="00502453">
      <w:pPr>
        <w:rPr>
          <w:caps/>
          <w:sz w:val="24"/>
          <w:szCs w:val="24"/>
          <w:u w:val="single"/>
          <w:rtl/>
        </w:rPr>
      </w:pPr>
      <w:r w:rsidRPr="00D26530">
        <w:rPr>
          <w:rFonts w:hint="cs"/>
          <w:caps/>
          <w:sz w:val="24"/>
          <w:szCs w:val="24"/>
          <w:u w:val="single"/>
          <w:rtl/>
        </w:rPr>
        <w:t>מר יאיר אילן - מנהל מחלקת תב</w:t>
      </w:r>
      <w:r w:rsidRPr="00D26530">
        <w:rPr>
          <w:caps/>
          <w:sz w:val="24"/>
          <w:szCs w:val="24"/>
          <w:u w:val="single"/>
          <w:rtl/>
        </w:rPr>
        <w:t>"</w:t>
      </w:r>
      <w:r w:rsidRPr="00D26530">
        <w:rPr>
          <w:rFonts w:hint="cs"/>
          <w:caps/>
          <w:sz w:val="24"/>
          <w:szCs w:val="24"/>
          <w:u w:val="single"/>
          <w:rtl/>
        </w:rPr>
        <w:t>ע בשופרסל נדל</w:t>
      </w:r>
      <w:r w:rsidRPr="00D26530">
        <w:rPr>
          <w:caps/>
          <w:sz w:val="24"/>
          <w:szCs w:val="24"/>
          <w:u w:val="single"/>
          <w:rtl/>
        </w:rPr>
        <w:t>"</w:t>
      </w:r>
      <w:r w:rsidRPr="00D26530">
        <w:rPr>
          <w:rFonts w:hint="cs"/>
          <w:caps/>
          <w:sz w:val="24"/>
          <w:szCs w:val="24"/>
          <w:u w:val="single"/>
          <w:rtl/>
        </w:rPr>
        <w:t>ן</w:t>
      </w:r>
      <w:r w:rsidR="001E2274">
        <w:rPr>
          <w:rFonts w:hint="cs"/>
          <w:caps/>
          <w:sz w:val="24"/>
          <w:szCs w:val="24"/>
          <w:u w:val="single"/>
          <w:rtl/>
        </w:rPr>
        <w:t>:</w:t>
      </w:r>
    </w:p>
    <w:p w14:paraId="7AEAAF47" w14:textId="718EE239" w:rsidR="001E2274" w:rsidRDefault="00895087" w:rsidP="00502453">
      <w:pPr>
        <w:rPr>
          <w:b w:val="0"/>
          <w:bCs w:val="0"/>
          <w:caps/>
          <w:sz w:val="24"/>
          <w:szCs w:val="24"/>
          <w:rtl/>
        </w:rPr>
      </w:pPr>
      <w:r>
        <w:rPr>
          <w:rFonts w:hint="cs"/>
          <w:b w:val="0"/>
          <w:bCs w:val="0"/>
          <w:caps/>
          <w:sz w:val="24"/>
          <w:szCs w:val="24"/>
          <w:rtl/>
        </w:rPr>
        <w:t>הוצג</w:t>
      </w:r>
      <w:r w:rsidR="000F703D">
        <w:rPr>
          <w:rFonts w:hint="cs"/>
          <w:b w:val="0"/>
          <w:bCs w:val="0"/>
          <w:caps/>
          <w:sz w:val="24"/>
          <w:szCs w:val="24"/>
          <w:rtl/>
        </w:rPr>
        <w:t xml:space="preserve"> </w:t>
      </w:r>
      <w:r>
        <w:rPr>
          <w:rFonts w:hint="cs"/>
          <w:b w:val="0"/>
          <w:bCs w:val="0"/>
          <w:caps/>
          <w:sz w:val="24"/>
          <w:szCs w:val="24"/>
          <w:rtl/>
        </w:rPr>
        <w:t>...</w:t>
      </w:r>
    </w:p>
    <w:p w14:paraId="697A58FC" w14:textId="77777777" w:rsidR="001E2274" w:rsidRDefault="001E2274" w:rsidP="00502453">
      <w:pPr>
        <w:rPr>
          <w:b w:val="0"/>
          <w:bCs w:val="0"/>
          <w:caps/>
          <w:sz w:val="24"/>
          <w:szCs w:val="24"/>
          <w:rtl/>
        </w:rPr>
      </w:pPr>
    </w:p>
    <w:p w14:paraId="1D5A2B88" w14:textId="77777777" w:rsidR="001E2274" w:rsidRDefault="00B20642" w:rsidP="00502453">
      <w:pPr>
        <w:rPr>
          <w:caps/>
          <w:sz w:val="24"/>
          <w:szCs w:val="24"/>
          <w:u w:val="single"/>
          <w:rtl/>
        </w:rPr>
      </w:pPr>
      <w:r w:rsidRPr="00B20642">
        <w:rPr>
          <w:rFonts w:hint="cs"/>
          <w:caps/>
          <w:sz w:val="24"/>
          <w:szCs w:val="24"/>
          <w:u w:val="single"/>
          <w:rtl/>
        </w:rPr>
        <w:t>גב</w:t>
      </w:r>
      <w:r w:rsidRPr="00B20642">
        <w:rPr>
          <w:caps/>
          <w:sz w:val="24"/>
          <w:szCs w:val="24"/>
          <w:u w:val="single"/>
          <w:rtl/>
        </w:rPr>
        <w:t>'</w:t>
      </w:r>
      <w:r w:rsidRPr="00B20642">
        <w:rPr>
          <w:rFonts w:hint="cs"/>
          <w:caps/>
          <w:sz w:val="24"/>
          <w:szCs w:val="24"/>
          <w:u w:val="single"/>
          <w:rtl/>
        </w:rPr>
        <w:t xml:space="preserve"> אביבה פלח - מתכננת בתוכנית</w:t>
      </w:r>
      <w:r w:rsidR="001E2274">
        <w:rPr>
          <w:rFonts w:hint="cs"/>
          <w:caps/>
          <w:sz w:val="24"/>
          <w:szCs w:val="24"/>
          <w:u w:val="single"/>
          <w:rtl/>
        </w:rPr>
        <w:t>:</w:t>
      </w:r>
    </w:p>
    <w:p w14:paraId="5BB2E4C1" w14:textId="683D93C0" w:rsidR="001E2274" w:rsidRDefault="00895087" w:rsidP="00502453">
      <w:pPr>
        <w:rPr>
          <w:b w:val="0"/>
          <w:bCs w:val="0"/>
          <w:caps/>
          <w:sz w:val="24"/>
          <w:szCs w:val="24"/>
          <w:rtl/>
        </w:rPr>
      </w:pPr>
      <w:r>
        <w:rPr>
          <w:rFonts w:hint="cs"/>
          <w:b w:val="0"/>
          <w:bCs w:val="0"/>
          <w:caps/>
          <w:sz w:val="24"/>
          <w:szCs w:val="24"/>
          <w:rtl/>
        </w:rPr>
        <w:t xml:space="preserve">... אוקיי </w:t>
      </w:r>
    </w:p>
    <w:p w14:paraId="15B4BD54" w14:textId="77777777" w:rsidR="001E2274" w:rsidRDefault="001E2274" w:rsidP="00502453">
      <w:pPr>
        <w:rPr>
          <w:b w:val="0"/>
          <w:bCs w:val="0"/>
          <w:caps/>
          <w:sz w:val="24"/>
          <w:szCs w:val="24"/>
          <w:rtl/>
        </w:rPr>
      </w:pPr>
    </w:p>
    <w:p w14:paraId="13A42088" w14:textId="77777777" w:rsidR="001E2274" w:rsidRDefault="00D26530" w:rsidP="00502453">
      <w:pPr>
        <w:rPr>
          <w:caps/>
          <w:sz w:val="24"/>
          <w:szCs w:val="24"/>
          <w:u w:val="single"/>
          <w:rtl/>
        </w:rPr>
      </w:pPr>
      <w:r w:rsidRPr="00D26530">
        <w:rPr>
          <w:rFonts w:hint="cs"/>
          <w:caps/>
          <w:sz w:val="24"/>
          <w:szCs w:val="24"/>
          <w:u w:val="single"/>
          <w:rtl/>
        </w:rPr>
        <w:t>מר יאיר אילן - מנהל מחלקת תב</w:t>
      </w:r>
      <w:r w:rsidRPr="00D26530">
        <w:rPr>
          <w:caps/>
          <w:sz w:val="24"/>
          <w:szCs w:val="24"/>
          <w:u w:val="single"/>
          <w:rtl/>
        </w:rPr>
        <w:t>"</w:t>
      </w:r>
      <w:r w:rsidRPr="00D26530">
        <w:rPr>
          <w:rFonts w:hint="cs"/>
          <w:caps/>
          <w:sz w:val="24"/>
          <w:szCs w:val="24"/>
          <w:u w:val="single"/>
          <w:rtl/>
        </w:rPr>
        <w:t>ע בשופרסל נדל</w:t>
      </w:r>
      <w:r w:rsidRPr="00D26530">
        <w:rPr>
          <w:caps/>
          <w:sz w:val="24"/>
          <w:szCs w:val="24"/>
          <w:u w:val="single"/>
          <w:rtl/>
        </w:rPr>
        <w:t>"</w:t>
      </w:r>
      <w:r w:rsidRPr="00D26530">
        <w:rPr>
          <w:rFonts w:hint="cs"/>
          <w:caps/>
          <w:sz w:val="24"/>
          <w:szCs w:val="24"/>
          <w:u w:val="single"/>
          <w:rtl/>
        </w:rPr>
        <w:t>ן</w:t>
      </w:r>
      <w:r w:rsidR="001E2274">
        <w:rPr>
          <w:rFonts w:hint="cs"/>
          <w:caps/>
          <w:sz w:val="24"/>
          <w:szCs w:val="24"/>
          <w:u w:val="single"/>
          <w:rtl/>
        </w:rPr>
        <w:t>:</w:t>
      </w:r>
    </w:p>
    <w:p w14:paraId="1F5CDB86" w14:textId="2744C0C6" w:rsidR="001E2274" w:rsidRDefault="00895087" w:rsidP="00502453">
      <w:pPr>
        <w:rPr>
          <w:b w:val="0"/>
          <w:bCs w:val="0"/>
          <w:caps/>
          <w:sz w:val="24"/>
          <w:szCs w:val="24"/>
          <w:rtl/>
        </w:rPr>
      </w:pPr>
      <w:r>
        <w:rPr>
          <w:rFonts w:hint="cs"/>
          <w:b w:val="0"/>
          <w:bCs w:val="0"/>
          <w:caps/>
          <w:sz w:val="24"/>
          <w:szCs w:val="24"/>
          <w:rtl/>
        </w:rPr>
        <w:t xml:space="preserve">ו, אז אז הגדלת הקו הכחול זה משהו שיכול להתבצע בשביל חישוב מתמטי שנתון רחק אבל עליי כיזם המשמעות היא כמעט תבע חדשה, זה יגדיל את </w:t>
      </w:r>
      <w:r w:rsidR="00B22301">
        <w:rPr>
          <w:rFonts w:hint="cs"/>
          <w:b w:val="0"/>
          <w:bCs w:val="0"/>
          <w:caps/>
          <w:sz w:val="24"/>
          <w:szCs w:val="24"/>
          <w:rtl/>
        </w:rPr>
        <w:t xml:space="preserve">שטח התוכנית מעל חמש דונם ואז גם כנראה נלך למסלול אחר ב, בוועדה המחוזית </w:t>
      </w:r>
    </w:p>
    <w:p w14:paraId="51CFFAB5" w14:textId="77777777" w:rsidR="001E2274" w:rsidRDefault="001E2274" w:rsidP="00502453">
      <w:pPr>
        <w:rPr>
          <w:b w:val="0"/>
          <w:bCs w:val="0"/>
          <w:caps/>
          <w:sz w:val="24"/>
          <w:szCs w:val="24"/>
          <w:rtl/>
        </w:rPr>
      </w:pPr>
    </w:p>
    <w:p w14:paraId="599931E4" w14:textId="77777777" w:rsidR="001E2274" w:rsidRDefault="000A5C33" w:rsidP="00502453">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0A1F9DE6" w14:textId="1A80C884" w:rsidR="001E2274" w:rsidRDefault="00B22301" w:rsidP="00502453">
      <w:pPr>
        <w:rPr>
          <w:b w:val="0"/>
          <w:bCs w:val="0"/>
          <w:caps/>
          <w:sz w:val="24"/>
          <w:szCs w:val="24"/>
          <w:rtl/>
        </w:rPr>
      </w:pPr>
      <w:r>
        <w:rPr>
          <w:rFonts w:hint="cs"/>
          <w:b w:val="0"/>
          <w:bCs w:val="0"/>
          <w:caps/>
          <w:sz w:val="24"/>
          <w:szCs w:val="24"/>
          <w:rtl/>
        </w:rPr>
        <w:t xml:space="preserve">הכללת הכללת השצפ איך היא תשפיע על הרחק, </w:t>
      </w:r>
    </w:p>
    <w:p w14:paraId="32D1DEA0" w14:textId="77777777" w:rsidR="001E2274" w:rsidRDefault="001E2274" w:rsidP="00502453">
      <w:pPr>
        <w:rPr>
          <w:b w:val="0"/>
          <w:bCs w:val="0"/>
          <w:caps/>
          <w:sz w:val="24"/>
          <w:szCs w:val="24"/>
          <w:rtl/>
        </w:rPr>
      </w:pPr>
    </w:p>
    <w:p w14:paraId="76616923" w14:textId="77777777" w:rsidR="001E2274" w:rsidRDefault="006D6799" w:rsidP="00502453">
      <w:pPr>
        <w:rPr>
          <w:caps/>
          <w:sz w:val="24"/>
          <w:szCs w:val="24"/>
          <w:u w:val="single"/>
          <w:rtl/>
        </w:rPr>
      </w:pPr>
      <w:r w:rsidRPr="006D6799">
        <w:rPr>
          <w:rFonts w:hint="cs"/>
          <w:caps/>
          <w:sz w:val="24"/>
          <w:szCs w:val="24"/>
          <w:u w:val="single"/>
          <w:rtl/>
        </w:rPr>
        <w:t>מר דן קוניאק - נציג לשכת התכנון</w:t>
      </w:r>
      <w:r w:rsidR="001E2274">
        <w:rPr>
          <w:rFonts w:hint="cs"/>
          <w:caps/>
          <w:sz w:val="24"/>
          <w:szCs w:val="24"/>
          <w:u w:val="single"/>
          <w:rtl/>
        </w:rPr>
        <w:t>:</w:t>
      </w:r>
    </w:p>
    <w:p w14:paraId="20D9A941" w14:textId="651BCBAC" w:rsidR="001E2274" w:rsidRDefault="00B22301" w:rsidP="00502453">
      <w:pPr>
        <w:rPr>
          <w:b w:val="0"/>
          <w:bCs w:val="0"/>
          <w:caps/>
          <w:sz w:val="24"/>
          <w:szCs w:val="24"/>
          <w:rtl/>
        </w:rPr>
      </w:pPr>
      <w:r>
        <w:rPr>
          <w:rFonts w:hint="cs"/>
          <w:b w:val="0"/>
          <w:bCs w:val="0"/>
          <w:caps/>
          <w:sz w:val="24"/>
          <w:szCs w:val="24"/>
          <w:rtl/>
        </w:rPr>
        <w:t xml:space="preserve">לא, </w:t>
      </w:r>
    </w:p>
    <w:p w14:paraId="3856770B" w14:textId="77777777" w:rsidR="001E2274" w:rsidRDefault="001E2274" w:rsidP="00502453">
      <w:pPr>
        <w:rPr>
          <w:b w:val="0"/>
          <w:bCs w:val="0"/>
          <w:caps/>
          <w:sz w:val="24"/>
          <w:szCs w:val="24"/>
          <w:rtl/>
        </w:rPr>
      </w:pPr>
    </w:p>
    <w:p w14:paraId="579DDBCB" w14:textId="77777777" w:rsidR="001E2274" w:rsidRDefault="000A5C33" w:rsidP="00502453">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7B80B331" w14:textId="120B53E3" w:rsidR="001E2274" w:rsidRDefault="00B22301" w:rsidP="00502453">
      <w:pPr>
        <w:rPr>
          <w:b w:val="0"/>
          <w:bCs w:val="0"/>
          <w:caps/>
          <w:sz w:val="24"/>
          <w:szCs w:val="24"/>
          <w:rtl/>
        </w:rPr>
      </w:pPr>
      <w:r>
        <w:rPr>
          <w:rFonts w:hint="cs"/>
          <w:b w:val="0"/>
          <w:bCs w:val="0"/>
          <w:caps/>
          <w:sz w:val="24"/>
          <w:szCs w:val="24"/>
          <w:rtl/>
        </w:rPr>
        <w:t>מה זה קשור לרחק?</w:t>
      </w:r>
    </w:p>
    <w:p w14:paraId="6821AF72" w14:textId="77777777" w:rsidR="001E2274" w:rsidRDefault="001E2274" w:rsidP="00502453">
      <w:pPr>
        <w:rPr>
          <w:b w:val="0"/>
          <w:bCs w:val="0"/>
          <w:caps/>
          <w:sz w:val="24"/>
          <w:szCs w:val="24"/>
          <w:rtl/>
        </w:rPr>
      </w:pPr>
    </w:p>
    <w:p w14:paraId="21A225B1" w14:textId="77777777" w:rsidR="001E2274" w:rsidRDefault="006D6799" w:rsidP="00502453">
      <w:pPr>
        <w:rPr>
          <w:caps/>
          <w:sz w:val="24"/>
          <w:szCs w:val="24"/>
          <w:u w:val="single"/>
          <w:rtl/>
        </w:rPr>
      </w:pPr>
      <w:r w:rsidRPr="006D6799">
        <w:rPr>
          <w:rFonts w:hint="cs"/>
          <w:caps/>
          <w:sz w:val="24"/>
          <w:szCs w:val="24"/>
          <w:u w:val="single"/>
          <w:rtl/>
        </w:rPr>
        <w:t>מר דן קוניאק - נציג לשכת התכנון</w:t>
      </w:r>
      <w:r w:rsidR="001E2274">
        <w:rPr>
          <w:rFonts w:hint="cs"/>
          <w:caps/>
          <w:sz w:val="24"/>
          <w:szCs w:val="24"/>
          <w:u w:val="single"/>
          <w:rtl/>
        </w:rPr>
        <w:t>:</w:t>
      </w:r>
    </w:p>
    <w:p w14:paraId="2FF602B0" w14:textId="5E05DAA7" w:rsidR="001E2274" w:rsidRDefault="00B22301" w:rsidP="00502453">
      <w:pPr>
        <w:rPr>
          <w:b w:val="0"/>
          <w:bCs w:val="0"/>
          <w:caps/>
          <w:sz w:val="24"/>
          <w:szCs w:val="24"/>
          <w:rtl/>
        </w:rPr>
      </w:pPr>
      <w:r>
        <w:rPr>
          <w:rFonts w:hint="cs"/>
          <w:b w:val="0"/>
          <w:bCs w:val="0"/>
          <w:caps/>
          <w:sz w:val="24"/>
          <w:szCs w:val="24"/>
          <w:rtl/>
        </w:rPr>
        <w:t xml:space="preserve">... השצפ לא, הוא הוא היה אנחנו דנו איתם באפשרות של אולי לעשות את הקו הכחול גם מאלפיים וארבע כדי לעגן את ה, את הזכויות והוא אומר </w:t>
      </w:r>
    </w:p>
    <w:p w14:paraId="6F548912" w14:textId="77777777" w:rsidR="001E2274" w:rsidRDefault="001E2274" w:rsidP="00502453">
      <w:pPr>
        <w:rPr>
          <w:b w:val="0"/>
          <w:bCs w:val="0"/>
          <w:caps/>
          <w:sz w:val="24"/>
          <w:szCs w:val="24"/>
          <w:rtl/>
        </w:rPr>
      </w:pPr>
    </w:p>
    <w:p w14:paraId="0526F2F5" w14:textId="77777777" w:rsidR="001E2274" w:rsidRDefault="00B20642" w:rsidP="00502453">
      <w:pPr>
        <w:rPr>
          <w:caps/>
          <w:sz w:val="24"/>
          <w:szCs w:val="24"/>
          <w:u w:val="single"/>
          <w:rtl/>
        </w:rPr>
      </w:pPr>
      <w:r w:rsidRPr="00B20642">
        <w:rPr>
          <w:rFonts w:hint="cs"/>
          <w:caps/>
          <w:sz w:val="24"/>
          <w:szCs w:val="24"/>
          <w:u w:val="single"/>
          <w:rtl/>
        </w:rPr>
        <w:t>גב</w:t>
      </w:r>
      <w:r w:rsidRPr="00B20642">
        <w:rPr>
          <w:caps/>
          <w:sz w:val="24"/>
          <w:szCs w:val="24"/>
          <w:u w:val="single"/>
          <w:rtl/>
        </w:rPr>
        <w:t>'</w:t>
      </w:r>
      <w:r w:rsidRPr="00B20642">
        <w:rPr>
          <w:rFonts w:hint="cs"/>
          <w:caps/>
          <w:sz w:val="24"/>
          <w:szCs w:val="24"/>
          <w:u w:val="single"/>
          <w:rtl/>
        </w:rPr>
        <w:t xml:space="preserve"> אביבה פלח - מתכננת בתוכנית</w:t>
      </w:r>
      <w:r w:rsidR="001E2274">
        <w:rPr>
          <w:rFonts w:hint="cs"/>
          <w:caps/>
          <w:sz w:val="24"/>
          <w:szCs w:val="24"/>
          <w:u w:val="single"/>
          <w:rtl/>
        </w:rPr>
        <w:t>:</w:t>
      </w:r>
    </w:p>
    <w:p w14:paraId="2B9B0A21" w14:textId="648CB5CA" w:rsidR="001E2274" w:rsidRDefault="00B22301" w:rsidP="00502453">
      <w:pPr>
        <w:rPr>
          <w:b w:val="0"/>
          <w:bCs w:val="0"/>
          <w:caps/>
          <w:sz w:val="24"/>
          <w:szCs w:val="24"/>
          <w:rtl/>
        </w:rPr>
      </w:pPr>
      <w:r>
        <w:rPr>
          <w:rFonts w:hint="cs"/>
          <w:b w:val="0"/>
          <w:bCs w:val="0"/>
          <w:caps/>
          <w:sz w:val="24"/>
          <w:szCs w:val="24"/>
          <w:rtl/>
        </w:rPr>
        <w:t>אין צורך</w:t>
      </w:r>
    </w:p>
    <w:p w14:paraId="191B5D85" w14:textId="77777777" w:rsidR="001E2274" w:rsidRDefault="001E2274" w:rsidP="00502453">
      <w:pPr>
        <w:rPr>
          <w:b w:val="0"/>
          <w:bCs w:val="0"/>
          <w:caps/>
          <w:sz w:val="24"/>
          <w:szCs w:val="24"/>
          <w:rtl/>
        </w:rPr>
      </w:pPr>
    </w:p>
    <w:p w14:paraId="2D2F174C" w14:textId="77777777" w:rsidR="001E2274" w:rsidRDefault="006D6799" w:rsidP="00502453">
      <w:pPr>
        <w:rPr>
          <w:caps/>
          <w:sz w:val="24"/>
          <w:szCs w:val="24"/>
          <w:u w:val="single"/>
          <w:rtl/>
        </w:rPr>
      </w:pPr>
      <w:r w:rsidRPr="006D6799">
        <w:rPr>
          <w:rFonts w:hint="cs"/>
          <w:caps/>
          <w:sz w:val="24"/>
          <w:szCs w:val="24"/>
          <w:u w:val="single"/>
          <w:rtl/>
        </w:rPr>
        <w:t>מר דן קוניאק - נציג לשכת התכנון</w:t>
      </w:r>
      <w:r w:rsidR="001E2274">
        <w:rPr>
          <w:rFonts w:hint="cs"/>
          <w:caps/>
          <w:sz w:val="24"/>
          <w:szCs w:val="24"/>
          <w:u w:val="single"/>
          <w:rtl/>
        </w:rPr>
        <w:t>:</w:t>
      </w:r>
    </w:p>
    <w:p w14:paraId="6A093B45" w14:textId="42435C0C" w:rsidR="001E2274" w:rsidRDefault="00B22301" w:rsidP="00502453">
      <w:pPr>
        <w:rPr>
          <w:b w:val="0"/>
          <w:bCs w:val="0"/>
          <w:caps/>
          <w:sz w:val="24"/>
          <w:szCs w:val="24"/>
          <w:rtl/>
        </w:rPr>
      </w:pPr>
      <w:r>
        <w:rPr>
          <w:rFonts w:hint="cs"/>
          <w:b w:val="0"/>
          <w:bCs w:val="0"/>
          <w:caps/>
          <w:sz w:val="24"/>
          <w:szCs w:val="24"/>
          <w:rtl/>
        </w:rPr>
        <w:t xml:space="preserve">כן </w:t>
      </w:r>
    </w:p>
    <w:p w14:paraId="49DF7309" w14:textId="77777777" w:rsidR="001E2274" w:rsidRDefault="001E2274" w:rsidP="00502453">
      <w:pPr>
        <w:rPr>
          <w:b w:val="0"/>
          <w:bCs w:val="0"/>
          <w:caps/>
          <w:sz w:val="24"/>
          <w:szCs w:val="24"/>
          <w:rtl/>
        </w:rPr>
      </w:pPr>
    </w:p>
    <w:p w14:paraId="6DFA9E7B" w14:textId="77777777" w:rsidR="001E2274" w:rsidRDefault="000A5C33" w:rsidP="00502453">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28C5EB88" w14:textId="029D7769" w:rsidR="001E2274" w:rsidRDefault="00B22301" w:rsidP="00502453">
      <w:pPr>
        <w:rPr>
          <w:b w:val="0"/>
          <w:bCs w:val="0"/>
          <w:caps/>
          <w:sz w:val="24"/>
          <w:szCs w:val="24"/>
          <w:rtl/>
        </w:rPr>
      </w:pPr>
      <w:r>
        <w:rPr>
          <w:rFonts w:hint="cs"/>
          <w:b w:val="0"/>
          <w:bCs w:val="0"/>
          <w:caps/>
          <w:sz w:val="24"/>
          <w:szCs w:val="24"/>
          <w:rtl/>
        </w:rPr>
        <w:lastRenderedPageBreak/>
        <w:t xml:space="preserve">טוב </w:t>
      </w:r>
    </w:p>
    <w:p w14:paraId="1C4CF132" w14:textId="77777777" w:rsidR="001E2274" w:rsidRDefault="001E2274" w:rsidP="00502453">
      <w:pPr>
        <w:rPr>
          <w:b w:val="0"/>
          <w:bCs w:val="0"/>
          <w:caps/>
          <w:sz w:val="24"/>
          <w:szCs w:val="24"/>
          <w:rtl/>
        </w:rPr>
      </w:pPr>
    </w:p>
    <w:p w14:paraId="5EADFB81" w14:textId="77777777" w:rsidR="001E2274" w:rsidRDefault="00D17364" w:rsidP="00502453">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3604AD8F" w14:textId="429EBC63" w:rsidR="001E2274" w:rsidRDefault="00B22301" w:rsidP="00502453">
      <w:pPr>
        <w:rPr>
          <w:b w:val="0"/>
          <w:bCs w:val="0"/>
          <w:caps/>
          <w:sz w:val="24"/>
          <w:szCs w:val="24"/>
          <w:rtl/>
        </w:rPr>
      </w:pPr>
      <w:r>
        <w:rPr>
          <w:rFonts w:hint="cs"/>
          <w:b w:val="0"/>
          <w:bCs w:val="0"/>
          <w:caps/>
          <w:sz w:val="24"/>
          <w:szCs w:val="24"/>
          <w:rtl/>
        </w:rPr>
        <w:t>טוב חברים</w:t>
      </w:r>
    </w:p>
    <w:p w14:paraId="4ECDC53C" w14:textId="77777777" w:rsidR="001E2274" w:rsidRDefault="001E2274" w:rsidP="00502453">
      <w:pPr>
        <w:rPr>
          <w:b w:val="0"/>
          <w:bCs w:val="0"/>
          <w:caps/>
          <w:sz w:val="24"/>
          <w:szCs w:val="24"/>
          <w:rtl/>
        </w:rPr>
      </w:pPr>
    </w:p>
    <w:p w14:paraId="4AEEB00E" w14:textId="77777777" w:rsidR="001E2274" w:rsidRDefault="00D26530" w:rsidP="00502453">
      <w:pPr>
        <w:rPr>
          <w:caps/>
          <w:sz w:val="24"/>
          <w:szCs w:val="24"/>
          <w:u w:val="single"/>
          <w:rtl/>
        </w:rPr>
      </w:pPr>
      <w:r w:rsidRPr="00D26530">
        <w:rPr>
          <w:rFonts w:hint="cs"/>
          <w:caps/>
          <w:sz w:val="24"/>
          <w:szCs w:val="24"/>
          <w:u w:val="single"/>
          <w:rtl/>
        </w:rPr>
        <w:t>מר יאיר אילן - מנהל מחלקת תב</w:t>
      </w:r>
      <w:r w:rsidRPr="00D26530">
        <w:rPr>
          <w:caps/>
          <w:sz w:val="24"/>
          <w:szCs w:val="24"/>
          <w:u w:val="single"/>
          <w:rtl/>
        </w:rPr>
        <w:t>"</w:t>
      </w:r>
      <w:r w:rsidRPr="00D26530">
        <w:rPr>
          <w:rFonts w:hint="cs"/>
          <w:caps/>
          <w:sz w:val="24"/>
          <w:szCs w:val="24"/>
          <w:u w:val="single"/>
          <w:rtl/>
        </w:rPr>
        <w:t>ע בשופרסל נדל</w:t>
      </w:r>
      <w:r w:rsidRPr="00D26530">
        <w:rPr>
          <w:caps/>
          <w:sz w:val="24"/>
          <w:szCs w:val="24"/>
          <w:u w:val="single"/>
          <w:rtl/>
        </w:rPr>
        <w:t>"</w:t>
      </w:r>
      <w:r w:rsidRPr="00D26530">
        <w:rPr>
          <w:rFonts w:hint="cs"/>
          <w:caps/>
          <w:sz w:val="24"/>
          <w:szCs w:val="24"/>
          <w:u w:val="single"/>
          <w:rtl/>
        </w:rPr>
        <w:t>ן</w:t>
      </w:r>
      <w:r w:rsidR="001E2274">
        <w:rPr>
          <w:rFonts w:hint="cs"/>
          <w:caps/>
          <w:sz w:val="24"/>
          <w:szCs w:val="24"/>
          <w:u w:val="single"/>
          <w:rtl/>
        </w:rPr>
        <w:t>:</w:t>
      </w:r>
    </w:p>
    <w:p w14:paraId="664FECE7" w14:textId="53966006" w:rsidR="001E2274" w:rsidRDefault="00B22301" w:rsidP="00502453">
      <w:pPr>
        <w:rPr>
          <w:b w:val="0"/>
          <w:bCs w:val="0"/>
          <w:caps/>
          <w:sz w:val="24"/>
          <w:szCs w:val="24"/>
          <w:rtl/>
        </w:rPr>
      </w:pPr>
      <w:r>
        <w:rPr>
          <w:rFonts w:hint="cs"/>
          <w:b w:val="0"/>
          <w:bCs w:val="0"/>
          <w:caps/>
          <w:sz w:val="24"/>
          <w:szCs w:val="24"/>
          <w:rtl/>
        </w:rPr>
        <w:t xml:space="preserve">זה (לא ברור) </w:t>
      </w:r>
    </w:p>
    <w:p w14:paraId="47145FDF" w14:textId="77777777" w:rsidR="001E2274" w:rsidRDefault="001E2274" w:rsidP="00502453">
      <w:pPr>
        <w:rPr>
          <w:b w:val="0"/>
          <w:bCs w:val="0"/>
          <w:caps/>
          <w:sz w:val="24"/>
          <w:szCs w:val="24"/>
          <w:rtl/>
        </w:rPr>
      </w:pPr>
    </w:p>
    <w:p w14:paraId="02EB6668" w14:textId="77777777" w:rsidR="001E2274" w:rsidRDefault="000A5C33" w:rsidP="00502453">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23F2A753" w14:textId="41E4D5D0" w:rsidR="001E2274" w:rsidRDefault="00B22301" w:rsidP="00502453">
      <w:pPr>
        <w:rPr>
          <w:b w:val="0"/>
          <w:bCs w:val="0"/>
          <w:caps/>
          <w:sz w:val="24"/>
          <w:szCs w:val="24"/>
          <w:rtl/>
        </w:rPr>
      </w:pPr>
      <w:r>
        <w:rPr>
          <w:rFonts w:hint="cs"/>
          <w:b w:val="0"/>
          <w:bCs w:val="0"/>
          <w:caps/>
          <w:sz w:val="24"/>
          <w:szCs w:val="24"/>
          <w:rtl/>
        </w:rPr>
        <w:t>אני חושב</w:t>
      </w:r>
    </w:p>
    <w:p w14:paraId="73AEB604" w14:textId="77777777" w:rsidR="001E2274" w:rsidRDefault="001E2274" w:rsidP="00502453">
      <w:pPr>
        <w:rPr>
          <w:b w:val="0"/>
          <w:bCs w:val="0"/>
          <w:caps/>
          <w:sz w:val="24"/>
          <w:szCs w:val="24"/>
          <w:rtl/>
        </w:rPr>
      </w:pPr>
    </w:p>
    <w:p w14:paraId="551AFEBF" w14:textId="77777777" w:rsidR="001E2274" w:rsidRDefault="00D26530" w:rsidP="00502453">
      <w:pPr>
        <w:rPr>
          <w:caps/>
          <w:sz w:val="24"/>
          <w:szCs w:val="24"/>
          <w:u w:val="single"/>
          <w:rtl/>
        </w:rPr>
      </w:pPr>
      <w:r w:rsidRPr="00D26530">
        <w:rPr>
          <w:rFonts w:hint="cs"/>
          <w:caps/>
          <w:sz w:val="24"/>
          <w:szCs w:val="24"/>
          <w:u w:val="single"/>
          <w:rtl/>
        </w:rPr>
        <w:t>מר יאיר אילן - מנהל מחלקת תב</w:t>
      </w:r>
      <w:r w:rsidRPr="00D26530">
        <w:rPr>
          <w:caps/>
          <w:sz w:val="24"/>
          <w:szCs w:val="24"/>
          <w:u w:val="single"/>
          <w:rtl/>
        </w:rPr>
        <w:t>"</w:t>
      </w:r>
      <w:r w:rsidRPr="00D26530">
        <w:rPr>
          <w:rFonts w:hint="cs"/>
          <w:caps/>
          <w:sz w:val="24"/>
          <w:szCs w:val="24"/>
          <w:u w:val="single"/>
          <w:rtl/>
        </w:rPr>
        <w:t>ע בשופרסל נדל</w:t>
      </w:r>
      <w:r w:rsidRPr="00D26530">
        <w:rPr>
          <w:caps/>
          <w:sz w:val="24"/>
          <w:szCs w:val="24"/>
          <w:u w:val="single"/>
          <w:rtl/>
        </w:rPr>
        <w:t>"</w:t>
      </w:r>
      <w:r w:rsidRPr="00D26530">
        <w:rPr>
          <w:rFonts w:hint="cs"/>
          <w:caps/>
          <w:sz w:val="24"/>
          <w:szCs w:val="24"/>
          <w:u w:val="single"/>
          <w:rtl/>
        </w:rPr>
        <w:t>ן</w:t>
      </w:r>
      <w:r w:rsidR="001E2274">
        <w:rPr>
          <w:rFonts w:hint="cs"/>
          <w:caps/>
          <w:sz w:val="24"/>
          <w:szCs w:val="24"/>
          <w:u w:val="single"/>
          <w:rtl/>
        </w:rPr>
        <w:t>:</w:t>
      </w:r>
    </w:p>
    <w:p w14:paraId="1087B3F0" w14:textId="1BC44F18" w:rsidR="001E2274" w:rsidRDefault="00B22301" w:rsidP="00502453">
      <w:pPr>
        <w:rPr>
          <w:b w:val="0"/>
          <w:bCs w:val="0"/>
          <w:caps/>
          <w:sz w:val="24"/>
          <w:szCs w:val="24"/>
          <w:rtl/>
        </w:rPr>
      </w:pPr>
      <w:r>
        <w:rPr>
          <w:rFonts w:hint="cs"/>
          <w:b w:val="0"/>
          <w:bCs w:val="0"/>
          <w:caps/>
          <w:sz w:val="24"/>
          <w:szCs w:val="24"/>
          <w:rtl/>
        </w:rPr>
        <w:t xml:space="preserve">ביצוע מדידות סקרים הרבה כסף והרבה זמן </w:t>
      </w:r>
    </w:p>
    <w:p w14:paraId="1089A6A6" w14:textId="77777777" w:rsidR="001E2274" w:rsidRDefault="001E2274" w:rsidP="00502453">
      <w:pPr>
        <w:rPr>
          <w:b w:val="0"/>
          <w:bCs w:val="0"/>
          <w:caps/>
          <w:sz w:val="24"/>
          <w:szCs w:val="24"/>
          <w:rtl/>
        </w:rPr>
      </w:pPr>
    </w:p>
    <w:p w14:paraId="6488D215" w14:textId="77777777" w:rsidR="001E2274" w:rsidRDefault="000A5C33" w:rsidP="00502453">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79BD5F8B" w14:textId="07ABCA9E" w:rsidR="001E2274" w:rsidRDefault="00B22301" w:rsidP="00502453">
      <w:pPr>
        <w:rPr>
          <w:b w:val="0"/>
          <w:bCs w:val="0"/>
          <w:caps/>
          <w:sz w:val="24"/>
          <w:szCs w:val="24"/>
          <w:rtl/>
        </w:rPr>
      </w:pPr>
      <w:r>
        <w:rPr>
          <w:rFonts w:hint="cs"/>
          <w:b w:val="0"/>
          <w:bCs w:val="0"/>
          <w:caps/>
          <w:sz w:val="24"/>
          <w:szCs w:val="24"/>
          <w:rtl/>
        </w:rPr>
        <w:t>הנקודה ברורה תודה לכולם</w:t>
      </w:r>
    </w:p>
    <w:p w14:paraId="0BCAF710" w14:textId="77777777" w:rsidR="001E2274" w:rsidRDefault="001E2274" w:rsidP="00502453">
      <w:pPr>
        <w:rPr>
          <w:b w:val="0"/>
          <w:bCs w:val="0"/>
          <w:caps/>
          <w:sz w:val="24"/>
          <w:szCs w:val="24"/>
          <w:rtl/>
        </w:rPr>
      </w:pPr>
    </w:p>
    <w:p w14:paraId="740AE68D" w14:textId="77777777" w:rsidR="001E2274" w:rsidRDefault="00D17364" w:rsidP="00502453">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1CE307A8" w14:textId="6FF062CB" w:rsidR="001E2274" w:rsidRDefault="00B22301" w:rsidP="00502453">
      <w:pPr>
        <w:rPr>
          <w:b w:val="0"/>
          <w:bCs w:val="0"/>
          <w:caps/>
          <w:sz w:val="24"/>
          <w:szCs w:val="24"/>
          <w:rtl/>
        </w:rPr>
      </w:pPr>
      <w:r>
        <w:rPr>
          <w:rFonts w:hint="cs"/>
          <w:b w:val="0"/>
          <w:bCs w:val="0"/>
          <w:caps/>
          <w:sz w:val="24"/>
          <w:szCs w:val="24"/>
          <w:rtl/>
        </w:rPr>
        <w:t>תודה</w:t>
      </w:r>
      <w:r w:rsidR="000F703D">
        <w:rPr>
          <w:rFonts w:hint="cs"/>
          <w:b w:val="0"/>
          <w:bCs w:val="0"/>
          <w:caps/>
          <w:sz w:val="24"/>
          <w:szCs w:val="24"/>
          <w:rtl/>
        </w:rPr>
        <w:t xml:space="preserve"> </w:t>
      </w:r>
      <w:r>
        <w:rPr>
          <w:rFonts w:hint="cs"/>
          <w:b w:val="0"/>
          <w:bCs w:val="0"/>
          <w:caps/>
          <w:sz w:val="24"/>
          <w:szCs w:val="24"/>
          <w:rtl/>
        </w:rPr>
        <w:t>לכולם</w:t>
      </w:r>
    </w:p>
    <w:p w14:paraId="0474E29A" w14:textId="77777777" w:rsidR="001E2274" w:rsidRDefault="001E2274" w:rsidP="00502453">
      <w:pPr>
        <w:rPr>
          <w:b w:val="0"/>
          <w:bCs w:val="0"/>
          <w:caps/>
          <w:sz w:val="24"/>
          <w:szCs w:val="24"/>
          <w:rtl/>
        </w:rPr>
      </w:pPr>
    </w:p>
    <w:p w14:paraId="47EE4F8E" w14:textId="77777777" w:rsidR="001E2274" w:rsidRDefault="00E5536A" w:rsidP="00502453">
      <w:pPr>
        <w:rPr>
          <w:caps/>
          <w:sz w:val="24"/>
          <w:szCs w:val="24"/>
          <w:u w:val="single"/>
          <w:rtl/>
        </w:rPr>
      </w:pPr>
      <w:r w:rsidRPr="00E5536A">
        <w:rPr>
          <w:rFonts w:hint="cs"/>
          <w:caps/>
          <w:sz w:val="24"/>
          <w:szCs w:val="24"/>
          <w:u w:val="single"/>
          <w:rtl/>
        </w:rPr>
        <w:t>גב</w:t>
      </w:r>
      <w:r w:rsidRPr="00E5536A">
        <w:rPr>
          <w:caps/>
          <w:sz w:val="24"/>
          <w:szCs w:val="24"/>
          <w:u w:val="single"/>
          <w:rtl/>
        </w:rPr>
        <w:t>'</w:t>
      </w:r>
      <w:r w:rsidRPr="00E5536A">
        <w:rPr>
          <w:rFonts w:hint="cs"/>
          <w:caps/>
          <w:sz w:val="24"/>
          <w:szCs w:val="24"/>
          <w:u w:val="single"/>
          <w:rtl/>
        </w:rPr>
        <w:t xml:space="preserve"> רוני גרניט - נציגת משרד הבריאות בוועדה המחוזית</w:t>
      </w:r>
      <w:r w:rsidR="001E2274">
        <w:rPr>
          <w:rFonts w:hint="cs"/>
          <w:caps/>
          <w:sz w:val="24"/>
          <w:szCs w:val="24"/>
          <w:u w:val="single"/>
          <w:rtl/>
        </w:rPr>
        <w:t>:</w:t>
      </w:r>
    </w:p>
    <w:p w14:paraId="70FD10D0" w14:textId="613BA323" w:rsidR="001E2274" w:rsidRDefault="00B22301" w:rsidP="00502453">
      <w:pPr>
        <w:rPr>
          <w:b w:val="0"/>
          <w:bCs w:val="0"/>
          <w:caps/>
          <w:sz w:val="24"/>
          <w:szCs w:val="24"/>
          <w:rtl/>
        </w:rPr>
      </w:pPr>
      <w:r>
        <w:rPr>
          <w:rFonts w:hint="cs"/>
          <w:b w:val="0"/>
          <w:bCs w:val="0"/>
          <w:caps/>
          <w:sz w:val="24"/>
          <w:szCs w:val="24"/>
          <w:rtl/>
        </w:rPr>
        <w:t xml:space="preserve">תודה רבה </w:t>
      </w:r>
    </w:p>
    <w:p w14:paraId="1325F3DB" w14:textId="77777777" w:rsidR="001E2274" w:rsidRDefault="001E2274" w:rsidP="00502453">
      <w:pPr>
        <w:rPr>
          <w:b w:val="0"/>
          <w:bCs w:val="0"/>
          <w:caps/>
          <w:sz w:val="24"/>
          <w:szCs w:val="24"/>
          <w:rtl/>
        </w:rPr>
      </w:pPr>
    </w:p>
    <w:p w14:paraId="619ED95D" w14:textId="77777777" w:rsidR="001E2274" w:rsidRDefault="00B20642" w:rsidP="00B22301">
      <w:pPr>
        <w:rPr>
          <w:caps/>
          <w:sz w:val="24"/>
          <w:szCs w:val="24"/>
          <w:u w:val="single"/>
          <w:rtl/>
        </w:rPr>
      </w:pPr>
      <w:r w:rsidRPr="00B20642">
        <w:rPr>
          <w:rFonts w:hint="cs"/>
          <w:caps/>
          <w:sz w:val="24"/>
          <w:szCs w:val="24"/>
          <w:u w:val="single"/>
          <w:rtl/>
        </w:rPr>
        <w:t>גב</w:t>
      </w:r>
      <w:r w:rsidRPr="00B20642">
        <w:rPr>
          <w:caps/>
          <w:sz w:val="24"/>
          <w:szCs w:val="24"/>
          <w:u w:val="single"/>
          <w:rtl/>
        </w:rPr>
        <w:t>'</w:t>
      </w:r>
      <w:r w:rsidRPr="00B20642">
        <w:rPr>
          <w:rFonts w:hint="cs"/>
          <w:caps/>
          <w:sz w:val="24"/>
          <w:szCs w:val="24"/>
          <w:u w:val="single"/>
          <w:rtl/>
        </w:rPr>
        <w:t xml:space="preserve"> אביבה פלח - מתכננת בתוכנית</w:t>
      </w:r>
      <w:r w:rsidR="001E2274">
        <w:rPr>
          <w:rFonts w:hint="cs"/>
          <w:caps/>
          <w:sz w:val="24"/>
          <w:szCs w:val="24"/>
          <w:u w:val="single"/>
          <w:rtl/>
        </w:rPr>
        <w:t>:</w:t>
      </w:r>
    </w:p>
    <w:p w14:paraId="04DE5544" w14:textId="1C6ECC43" w:rsidR="001E2274" w:rsidRDefault="00B22301" w:rsidP="00B22301">
      <w:pPr>
        <w:rPr>
          <w:b w:val="0"/>
          <w:bCs w:val="0"/>
          <w:caps/>
          <w:sz w:val="24"/>
          <w:szCs w:val="24"/>
          <w:rtl/>
        </w:rPr>
      </w:pPr>
      <w:r>
        <w:rPr>
          <w:rFonts w:hint="cs"/>
          <w:b w:val="0"/>
          <w:bCs w:val="0"/>
          <w:caps/>
          <w:sz w:val="24"/>
          <w:szCs w:val="24"/>
          <w:rtl/>
        </w:rPr>
        <w:t xml:space="preserve">תודה רבה </w:t>
      </w:r>
    </w:p>
    <w:p w14:paraId="3208DE18" w14:textId="77777777" w:rsidR="001E2274" w:rsidRDefault="001E2274" w:rsidP="00B22301">
      <w:pPr>
        <w:rPr>
          <w:b w:val="0"/>
          <w:bCs w:val="0"/>
          <w:caps/>
          <w:sz w:val="24"/>
          <w:szCs w:val="24"/>
          <w:rtl/>
        </w:rPr>
      </w:pPr>
    </w:p>
    <w:p w14:paraId="44A563A1" w14:textId="77777777" w:rsidR="001E2274" w:rsidRDefault="00D26530" w:rsidP="00B22301">
      <w:pPr>
        <w:rPr>
          <w:caps/>
          <w:sz w:val="24"/>
          <w:szCs w:val="24"/>
          <w:u w:val="single"/>
          <w:rtl/>
        </w:rPr>
      </w:pPr>
      <w:r w:rsidRPr="00D26530">
        <w:rPr>
          <w:rFonts w:hint="cs"/>
          <w:caps/>
          <w:sz w:val="24"/>
          <w:szCs w:val="24"/>
          <w:u w:val="single"/>
          <w:rtl/>
        </w:rPr>
        <w:t>מר יאיר אילן - מנהל מחלקת תב</w:t>
      </w:r>
      <w:r w:rsidRPr="00D26530">
        <w:rPr>
          <w:caps/>
          <w:sz w:val="24"/>
          <w:szCs w:val="24"/>
          <w:u w:val="single"/>
          <w:rtl/>
        </w:rPr>
        <w:t>"</w:t>
      </w:r>
      <w:r w:rsidRPr="00D26530">
        <w:rPr>
          <w:rFonts w:hint="cs"/>
          <w:caps/>
          <w:sz w:val="24"/>
          <w:szCs w:val="24"/>
          <w:u w:val="single"/>
          <w:rtl/>
        </w:rPr>
        <w:t>ע בשופרסל נדל</w:t>
      </w:r>
      <w:r w:rsidRPr="00D26530">
        <w:rPr>
          <w:caps/>
          <w:sz w:val="24"/>
          <w:szCs w:val="24"/>
          <w:u w:val="single"/>
          <w:rtl/>
        </w:rPr>
        <w:t>"</w:t>
      </w:r>
      <w:r w:rsidRPr="00D26530">
        <w:rPr>
          <w:rFonts w:hint="cs"/>
          <w:caps/>
          <w:sz w:val="24"/>
          <w:szCs w:val="24"/>
          <w:u w:val="single"/>
          <w:rtl/>
        </w:rPr>
        <w:t>ן</w:t>
      </w:r>
      <w:r w:rsidR="001E2274">
        <w:rPr>
          <w:rFonts w:hint="cs"/>
          <w:caps/>
          <w:sz w:val="24"/>
          <w:szCs w:val="24"/>
          <w:u w:val="single"/>
          <w:rtl/>
        </w:rPr>
        <w:t>:</w:t>
      </w:r>
    </w:p>
    <w:p w14:paraId="61DEF2E5" w14:textId="2605B960" w:rsidR="001E2274" w:rsidRDefault="00B22301" w:rsidP="00B22301">
      <w:pPr>
        <w:rPr>
          <w:b w:val="0"/>
          <w:bCs w:val="0"/>
          <w:caps/>
          <w:sz w:val="24"/>
          <w:szCs w:val="24"/>
          <w:rtl/>
        </w:rPr>
      </w:pPr>
      <w:r>
        <w:rPr>
          <w:rFonts w:hint="cs"/>
          <w:b w:val="0"/>
          <w:bCs w:val="0"/>
          <w:caps/>
          <w:sz w:val="24"/>
          <w:szCs w:val="24"/>
          <w:rtl/>
        </w:rPr>
        <w:t>תודה</w:t>
      </w:r>
    </w:p>
    <w:p w14:paraId="193D07C7" w14:textId="77777777" w:rsidR="001E2274" w:rsidRDefault="001E2274" w:rsidP="00B22301">
      <w:pPr>
        <w:rPr>
          <w:b w:val="0"/>
          <w:bCs w:val="0"/>
          <w:caps/>
          <w:sz w:val="24"/>
          <w:szCs w:val="24"/>
          <w:rtl/>
        </w:rPr>
      </w:pPr>
    </w:p>
    <w:p w14:paraId="3FEAB7BB" w14:textId="77777777" w:rsidR="001E2274" w:rsidRDefault="00204102" w:rsidP="00B22301">
      <w:pPr>
        <w:rPr>
          <w:b w:val="0"/>
          <w:bCs w:val="0"/>
          <w:caps/>
          <w:sz w:val="24"/>
          <w:szCs w:val="24"/>
          <w:rtl/>
        </w:rPr>
      </w:pPr>
      <w:r>
        <w:rPr>
          <w:rFonts w:hint="cs"/>
          <w:b w:val="0"/>
          <w:bCs w:val="0"/>
          <w:caps/>
          <w:sz w:val="24"/>
          <w:szCs w:val="24"/>
          <w:rtl/>
        </w:rPr>
        <w:t>(דיון פנימי)</w:t>
      </w:r>
    </w:p>
    <w:p w14:paraId="55601497" w14:textId="77777777" w:rsidR="001E2274" w:rsidRDefault="001E2274" w:rsidP="00B22301">
      <w:pPr>
        <w:rPr>
          <w:b w:val="0"/>
          <w:bCs w:val="0"/>
          <w:caps/>
          <w:sz w:val="24"/>
          <w:szCs w:val="24"/>
          <w:rtl/>
        </w:rPr>
      </w:pPr>
    </w:p>
    <w:p w14:paraId="4F822D1D" w14:textId="77777777" w:rsidR="001E2274" w:rsidRDefault="00D17364" w:rsidP="00B22301">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1E18C240" w14:textId="17EBE378" w:rsidR="001E2274" w:rsidRDefault="00204102" w:rsidP="00B22301">
      <w:pPr>
        <w:rPr>
          <w:b w:val="0"/>
          <w:bCs w:val="0"/>
          <w:caps/>
          <w:sz w:val="24"/>
          <w:szCs w:val="24"/>
          <w:rtl/>
        </w:rPr>
      </w:pPr>
      <w:r>
        <w:rPr>
          <w:rFonts w:hint="cs"/>
          <w:b w:val="0"/>
          <w:bCs w:val="0"/>
          <w:caps/>
          <w:sz w:val="24"/>
          <w:szCs w:val="24"/>
          <w:rtl/>
        </w:rPr>
        <w:t>טוב יש משהו שאנחנו צריכים להחליט ...</w:t>
      </w:r>
    </w:p>
    <w:p w14:paraId="6202C0A4" w14:textId="77777777" w:rsidR="001E2274" w:rsidRDefault="001E2274" w:rsidP="00B22301">
      <w:pPr>
        <w:rPr>
          <w:b w:val="0"/>
          <w:bCs w:val="0"/>
          <w:caps/>
          <w:sz w:val="24"/>
          <w:szCs w:val="24"/>
          <w:rtl/>
        </w:rPr>
      </w:pPr>
    </w:p>
    <w:p w14:paraId="18689CBB" w14:textId="77777777" w:rsidR="001E2274" w:rsidRDefault="000A5C33" w:rsidP="00B22301">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75140E50" w14:textId="5009860E" w:rsidR="001E2274" w:rsidRDefault="00204102" w:rsidP="00B22301">
      <w:pPr>
        <w:rPr>
          <w:b w:val="0"/>
          <w:bCs w:val="0"/>
          <w:caps/>
          <w:sz w:val="24"/>
          <w:szCs w:val="24"/>
          <w:rtl/>
        </w:rPr>
      </w:pPr>
      <w:r>
        <w:rPr>
          <w:rFonts w:hint="cs"/>
          <w:b w:val="0"/>
          <w:bCs w:val="0"/>
          <w:caps/>
          <w:sz w:val="24"/>
          <w:szCs w:val="24"/>
          <w:rtl/>
        </w:rPr>
        <w:t xml:space="preserve">כן יש את הסוגיה הזו של ה, של ה, רחקים ו, החריגה מ, מ, תוכנית הצל ש, אותו מסמך המדיניות שאושר פה. מירב, </w:t>
      </w:r>
    </w:p>
    <w:p w14:paraId="1EA540FA" w14:textId="77777777" w:rsidR="001E2274" w:rsidRDefault="001E2274" w:rsidP="00B22301">
      <w:pPr>
        <w:rPr>
          <w:b w:val="0"/>
          <w:bCs w:val="0"/>
          <w:caps/>
          <w:sz w:val="24"/>
          <w:szCs w:val="24"/>
          <w:rtl/>
        </w:rPr>
      </w:pPr>
    </w:p>
    <w:p w14:paraId="5135B614" w14:textId="77777777" w:rsidR="001E2274" w:rsidRDefault="00935F0D" w:rsidP="00B22301">
      <w:pPr>
        <w:rPr>
          <w:caps/>
          <w:sz w:val="24"/>
          <w:szCs w:val="24"/>
          <w:u w:val="single"/>
          <w:rtl/>
        </w:rPr>
      </w:pPr>
      <w:r w:rsidRPr="00935F0D">
        <w:rPr>
          <w:rFonts w:hint="cs"/>
          <w:caps/>
          <w:sz w:val="24"/>
          <w:szCs w:val="24"/>
          <w:u w:val="single"/>
          <w:rtl/>
        </w:rPr>
        <w:t>גב</w:t>
      </w:r>
      <w:r w:rsidRPr="00935F0D">
        <w:rPr>
          <w:caps/>
          <w:sz w:val="24"/>
          <w:szCs w:val="24"/>
          <w:u w:val="single"/>
          <w:rtl/>
        </w:rPr>
        <w:t>'</w:t>
      </w:r>
      <w:r w:rsidRPr="00935F0D">
        <w:rPr>
          <w:rFonts w:hint="cs"/>
          <w:caps/>
          <w:sz w:val="24"/>
          <w:szCs w:val="24"/>
          <w:u w:val="single"/>
          <w:rtl/>
        </w:rPr>
        <w:t xml:space="preserve"> מירב בליימן שבתאי - נציגת לשכת התכנון</w:t>
      </w:r>
      <w:r w:rsidR="001E2274">
        <w:rPr>
          <w:rFonts w:hint="cs"/>
          <w:caps/>
          <w:sz w:val="24"/>
          <w:szCs w:val="24"/>
          <w:u w:val="single"/>
          <w:rtl/>
        </w:rPr>
        <w:t>:</w:t>
      </w:r>
    </w:p>
    <w:p w14:paraId="633E5BAE" w14:textId="00517D04" w:rsidR="001E2274" w:rsidRDefault="00204102" w:rsidP="00B22301">
      <w:pPr>
        <w:rPr>
          <w:b w:val="0"/>
          <w:bCs w:val="0"/>
          <w:caps/>
          <w:sz w:val="24"/>
          <w:szCs w:val="24"/>
          <w:rtl/>
        </w:rPr>
      </w:pPr>
      <w:r>
        <w:rPr>
          <w:rFonts w:hint="cs"/>
          <w:b w:val="0"/>
          <w:bCs w:val="0"/>
          <w:caps/>
          <w:sz w:val="24"/>
          <w:szCs w:val="24"/>
          <w:rtl/>
        </w:rPr>
        <w:t xml:space="preserve">אנחנו צריך להבין שמדובר פה בעצם על סטייה או פריצה של מסמך המדיניות </w:t>
      </w:r>
      <w:r w:rsidR="00B0730F">
        <w:rPr>
          <w:rFonts w:hint="cs"/>
          <w:b w:val="0"/>
          <w:bCs w:val="0"/>
          <w:caps/>
          <w:sz w:val="24"/>
          <w:szCs w:val="24"/>
          <w:rtl/>
        </w:rPr>
        <w:t xml:space="preserve">שאושר </w:t>
      </w:r>
    </w:p>
    <w:p w14:paraId="44BA71CA" w14:textId="77777777" w:rsidR="001E2274" w:rsidRDefault="001E2274" w:rsidP="00B22301">
      <w:pPr>
        <w:rPr>
          <w:b w:val="0"/>
          <w:bCs w:val="0"/>
          <w:caps/>
          <w:sz w:val="24"/>
          <w:szCs w:val="24"/>
          <w:rtl/>
        </w:rPr>
      </w:pPr>
    </w:p>
    <w:p w14:paraId="7F6FFCE8" w14:textId="77777777" w:rsidR="001E2274" w:rsidRDefault="000A3DA6" w:rsidP="00B22301">
      <w:pPr>
        <w:rPr>
          <w:caps/>
          <w:sz w:val="24"/>
          <w:szCs w:val="24"/>
          <w:u w:val="single"/>
          <w:rtl/>
        </w:rPr>
      </w:pPr>
      <w:r w:rsidRPr="000A3DA6">
        <w:rPr>
          <w:rFonts w:hint="cs"/>
          <w:caps/>
          <w:sz w:val="24"/>
          <w:szCs w:val="24"/>
          <w:u w:val="single"/>
          <w:rtl/>
        </w:rPr>
        <w:t>מר תומר דוידסון - נציג מנהל מקרקעי ישראל בוועדה המחוזית</w:t>
      </w:r>
      <w:r w:rsidR="001E2274">
        <w:rPr>
          <w:rFonts w:hint="cs"/>
          <w:caps/>
          <w:sz w:val="24"/>
          <w:szCs w:val="24"/>
          <w:u w:val="single"/>
          <w:rtl/>
        </w:rPr>
        <w:t>:</w:t>
      </w:r>
    </w:p>
    <w:p w14:paraId="23A851F2" w14:textId="1496FCE1" w:rsidR="001E2274" w:rsidRDefault="00B0730F" w:rsidP="00B22301">
      <w:pPr>
        <w:rPr>
          <w:b w:val="0"/>
          <w:bCs w:val="0"/>
          <w:caps/>
          <w:sz w:val="24"/>
          <w:szCs w:val="24"/>
          <w:rtl/>
        </w:rPr>
      </w:pPr>
      <w:r>
        <w:rPr>
          <w:rFonts w:hint="cs"/>
          <w:b w:val="0"/>
          <w:bCs w:val="0"/>
          <w:caps/>
          <w:sz w:val="24"/>
          <w:szCs w:val="24"/>
          <w:rtl/>
        </w:rPr>
        <w:t>שרק אישרנו</w:t>
      </w:r>
    </w:p>
    <w:p w14:paraId="3FAC2A59" w14:textId="77777777" w:rsidR="001E2274" w:rsidRDefault="001E2274" w:rsidP="00B22301">
      <w:pPr>
        <w:rPr>
          <w:b w:val="0"/>
          <w:bCs w:val="0"/>
          <w:caps/>
          <w:sz w:val="24"/>
          <w:szCs w:val="24"/>
          <w:rtl/>
        </w:rPr>
      </w:pPr>
    </w:p>
    <w:p w14:paraId="5031B1E6" w14:textId="77777777" w:rsidR="001E2274" w:rsidRDefault="00935F0D" w:rsidP="00B22301">
      <w:pPr>
        <w:rPr>
          <w:caps/>
          <w:sz w:val="24"/>
          <w:szCs w:val="24"/>
          <w:u w:val="single"/>
          <w:rtl/>
        </w:rPr>
      </w:pPr>
      <w:r w:rsidRPr="00935F0D">
        <w:rPr>
          <w:rFonts w:hint="cs"/>
          <w:caps/>
          <w:sz w:val="24"/>
          <w:szCs w:val="24"/>
          <w:u w:val="single"/>
          <w:rtl/>
        </w:rPr>
        <w:t>גב</w:t>
      </w:r>
      <w:r w:rsidRPr="00935F0D">
        <w:rPr>
          <w:caps/>
          <w:sz w:val="24"/>
          <w:szCs w:val="24"/>
          <w:u w:val="single"/>
          <w:rtl/>
        </w:rPr>
        <w:t>'</w:t>
      </w:r>
      <w:r w:rsidRPr="00935F0D">
        <w:rPr>
          <w:rFonts w:hint="cs"/>
          <w:caps/>
          <w:sz w:val="24"/>
          <w:szCs w:val="24"/>
          <w:u w:val="single"/>
          <w:rtl/>
        </w:rPr>
        <w:t xml:space="preserve"> מירב בליימן שבתאי - נציגת לשכת התכנון</w:t>
      </w:r>
      <w:r w:rsidR="001E2274">
        <w:rPr>
          <w:rFonts w:hint="cs"/>
          <w:caps/>
          <w:sz w:val="24"/>
          <w:szCs w:val="24"/>
          <w:u w:val="single"/>
          <w:rtl/>
        </w:rPr>
        <w:t>:</w:t>
      </w:r>
    </w:p>
    <w:p w14:paraId="5B7B908A" w14:textId="064640D4" w:rsidR="001E2274" w:rsidRDefault="00B0730F" w:rsidP="00B22301">
      <w:pPr>
        <w:rPr>
          <w:b w:val="0"/>
          <w:bCs w:val="0"/>
          <w:caps/>
          <w:sz w:val="24"/>
          <w:szCs w:val="24"/>
          <w:rtl/>
        </w:rPr>
      </w:pPr>
      <w:r>
        <w:rPr>
          <w:rFonts w:hint="cs"/>
          <w:b w:val="0"/>
          <w:bCs w:val="0"/>
          <w:caps/>
          <w:sz w:val="24"/>
          <w:szCs w:val="24"/>
          <w:rtl/>
        </w:rPr>
        <w:t xml:space="preserve">שרק אישרנו לאחרונה </w:t>
      </w:r>
    </w:p>
    <w:p w14:paraId="4AE17B9D" w14:textId="77777777" w:rsidR="001E2274" w:rsidRDefault="001E2274" w:rsidP="00B22301">
      <w:pPr>
        <w:rPr>
          <w:b w:val="0"/>
          <w:bCs w:val="0"/>
          <w:caps/>
          <w:sz w:val="24"/>
          <w:szCs w:val="24"/>
          <w:rtl/>
        </w:rPr>
      </w:pPr>
    </w:p>
    <w:p w14:paraId="35E1076D" w14:textId="77777777" w:rsidR="001E2274" w:rsidRDefault="000A5C33" w:rsidP="00B22301">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1B954659" w14:textId="1D8296D4" w:rsidR="001E2274" w:rsidRDefault="00B0730F" w:rsidP="00B22301">
      <w:pPr>
        <w:rPr>
          <w:b w:val="0"/>
          <w:bCs w:val="0"/>
          <w:caps/>
          <w:sz w:val="24"/>
          <w:szCs w:val="24"/>
          <w:rtl/>
        </w:rPr>
      </w:pPr>
      <w:r>
        <w:rPr>
          <w:rFonts w:hint="cs"/>
          <w:b w:val="0"/>
          <w:bCs w:val="0"/>
          <w:caps/>
          <w:sz w:val="24"/>
          <w:szCs w:val="24"/>
          <w:rtl/>
        </w:rPr>
        <w:lastRenderedPageBreak/>
        <w:t>ה, השאלה אם כל הנושא הזה של המגבלות ש, ש,</w:t>
      </w:r>
    </w:p>
    <w:p w14:paraId="4750035C" w14:textId="77777777" w:rsidR="001E2274" w:rsidRDefault="001E2274" w:rsidP="00B22301">
      <w:pPr>
        <w:rPr>
          <w:b w:val="0"/>
          <w:bCs w:val="0"/>
          <w:caps/>
          <w:sz w:val="24"/>
          <w:szCs w:val="24"/>
          <w:rtl/>
        </w:rPr>
      </w:pPr>
    </w:p>
    <w:p w14:paraId="719C9717" w14:textId="77777777" w:rsidR="001E2274" w:rsidRDefault="00935F0D" w:rsidP="00B22301">
      <w:pPr>
        <w:rPr>
          <w:caps/>
          <w:sz w:val="24"/>
          <w:szCs w:val="24"/>
          <w:u w:val="single"/>
          <w:rtl/>
        </w:rPr>
      </w:pPr>
      <w:r w:rsidRPr="00935F0D">
        <w:rPr>
          <w:rFonts w:hint="cs"/>
          <w:caps/>
          <w:sz w:val="24"/>
          <w:szCs w:val="24"/>
          <w:u w:val="single"/>
          <w:rtl/>
        </w:rPr>
        <w:t>גב</w:t>
      </w:r>
      <w:r w:rsidRPr="00935F0D">
        <w:rPr>
          <w:caps/>
          <w:sz w:val="24"/>
          <w:szCs w:val="24"/>
          <w:u w:val="single"/>
          <w:rtl/>
        </w:rPr>
        <w:t>'</w:t>
      </w:r>
      <w:r w:rsidRPr="00935F0D">
        <w:rPr>
          <w:rFonts w:hint="cs"/>
          <w:caps/>
          <w:sz w:val="24"/>
          <w:szCs w:val="24"/>
          <w:u w:val="single"/>
          <w:rtl/>
        </w:rPr>
        <w:t xml:space="preserve"> מירב בליימן שבתאי - נציגת לשכת התכנון</w:t>
      </w:r>
      <w:r w:rsidR="001E2274">
        <w:rPr>
          <w:rFonts w:hint="cs"/>
          <w:caps/>
          <w:sz w:val="24"/>
          <w:szCs w:val="24"/>
          <w:u w:val="single"/>
          <w:rtl/>
        </w:rPr>
        <w:t>:</w:t>
      </w:r>
    </w:p>
    <w:p w14:paraId="039AD775" w14:textId="14E6B438" w:rsidR="001E2274" w:rsidRDefault="00B0730F" w:rsidP="00B22301">
      <w:pPr>
        <w:rPr>
          <w:b w:val="0"/>
          <w:bCs w:val="0"/>
          <w:caps/>
          <w:sz w:val="24"/>
          <w:szCs w:val="24"/>
          <w:rtl/>
        </w:rPr>
      </w:pPr>
      <w:r>
        <w:rPr>
          <w:rFonts w:hint="cs"/>
          <w:b w:val="0"/>
          <w:bCs w:val="0"/>
          <w:caps/>
          <w:sz w:val="24"/>
          <w:szCs w:val="24"/>
          <w:rtl/>
        </w:rPr>
        <w:t xml:space="preserve">הוא לא היה אז בפני הוועדה </w:t>
      </w:r>
    </w:p>
    <w:p w14:paraId="639DCBA4" w14:textId="77777777" w:rsidR="001E2274" w:rsidRDefault="001E2274" w:rsidP="00B22301">
      <w:pPr>
        <w:rPr>
          <w:b w:val="0"/>
          <w:bCs w:val="0"/>
          <w:caps/>
          <w:sz w:val="24"/>
          <w:szCs w:val="24"/>
          <w:rtl/>
        </w:rPr>
      </w:pPr>
    </w:p>
    <w:p w14:paraId="58E85F1B" w14:textId="77777777" w:rsidR="001E2274" w:rsidRDefault="006D6799" w:rsidP="00B22301">
      <w:pPr>
        <w:rPr>
          <w:caps/>
          <w:sz w:val="24"/>
          <w:szCs w:val="24"/>
          <w:u w:val="single"/>
          <w:rtl/>
        </w:rPr>
      </w:pPr>
      <w:r w:rsidRPr="006D6799">
        <w:rPr>
          <w:rFonts w:hint="cs"/>
          <w:caps/>
          <w:sz w:val="24"/>
          <w:szCs w:val="24"/>
          <w:u w:val="single"/>
          <w:rtl/>
        </w:rPr>
        <w:t>מר דן קוניאק - נציג לשכת התכנון</w:t>
      </w:r>
      <w:r w:rsidR="001E2274">
        <w:rPr>
          <w:rFonts w:hint="cs"/>
          <w:caps/>
          <w:sz w:val="24"/>
          <w:szCs w:val="24"/>
          <w:u w:val="single"/>
          <w:rtl/>
        </w:rPr>
        <w:t>:</w:t>
      </w:r>
    </w:p>
    <w:p w14:paraId="718A08D3" w14:textId="1F5D49E3" w:rsidR="001E2274" w:rsidRDefault="00B0730F" w:rsidP="00B22301">
      <w:pPr>
        <w:rPr>
          <w:b w:val="0"/>
          <w:bCs w:val="0"/>
          <w:caps/>
          <w:sz w:val="24"/>
          <w:szCs w:val="24"/>
          <w:rtl/>
        </w:rPr>
      </w:pPr>
      <w:r>
        <w:rPr>
          <w:rFonts w:hint="cs"/>
          <w:b w:val="0"/>
          <w:bCs w:val="0"/>
          <w:caps/>
          <w:sz w:val="24"/>
          <w:szCs w:val="24"/>
          <w:rtl/>
        </w:rPr>
        <w:t xml:space="preserve">נכון הוא לא היה </w:t>
      </w:r>
    </w:p>
    <w:p w14:paraId="379A5002" w14:textId="77777777" w:rsidR="001E2274" w:rsidRDefault="001E2274" w:rsidP="00B22301">
      <w:pPr>
        <w:rPr>
          <w:b w:val="0"/>
          <w:bCs w:val="0"/>
          <w:caps/>
          <w:sz w:val="24"/>
          <w:szCs w:val="24"/>
          <w:rtl/>
        </w:rPr>
      </w:pPr>
    </w:p>
    <w:p w14:paraId="3365F13D" w14:textId="77777777" w:rsidR="001E2274" w:rsidRDefault="00935F0D" w:rsidP="00B22301">
      <w:pPr>
        <w:rPr>
          <w:caps/>
          <w:sz w:val="24"/>
          <w:szCs w:val="24"/>
          <w:u w:val="single"/>
          <w:rtl/>
        </w:rPr>
      </w:pPr>
      <w:r w:rsidRPr="00935F0D">
        <w:rPr>
          <w:rFonts w:hint="cs"/>
          <w:caps/>
          <w:sz w:val="24"/>
          <w:szCs w:val="24"/>
          <w:u w:val="single"/>
          <w:rtl/>
        </w:rPr>
        <w:t>גב</w:t>
      </w:r>
      <w:r w:rsidRPr="00935F0D">
        <w:rPr>
          <w:caps/>
          <w:sz w:val="24"/>
          <w:szCs w:val="24"/>
          <w:u w:val="single"/>
          <w:rtl/>
        </w:rPr>
        <w:t>'</w:t>
      </w:r>
      <w:r w:rsidRPr="00935F0D">
        <w:rPr>
          <w:rFonts w:hint="cs"/>
          <w:caps/>
          <w:sz w:val="24"/>
          <w:szCs w:val="24"/>
          <w:u w:val="single"/>
          <w:rtl/>
        </w:rPr>
        <w:t xml:space="preserve"> מירב בליימן שבתאי - נציגת לשכת התכנון</w:t>
      </w:r>
      <w:r w:rsidR="001E2274">
        <w:rPr>
          <w:rFonts w:hint="cs"/>
          <w:caps/>
          <w:sz w:val="24"/>
          <w:szCs w:val="24"/>
          <w:u w:val="single"/>
          <w:rtl/>
        </w:rPr>
        <w:t>:</w:t>
      </w:r>
    </w:p>
    <w:p w14:paraId="25454221" w14:textId="65958040" w:rsidR="001E2274" w:rsidRDefault="00B0730F" w:rsidP="00B22301">
      <w:pPr>
        <w:rPr>
          <w:b w:val="0"/>
          <w:bCs w:val="0"/>
          <w:caps/>
          <w:sz w:val="24"/>
          <w:szCs w:val="24"/>
          <w:rtl/>
        </w:rPr>
      </w:pPr>
      <w:r>
        <w:rPr>
          <w:rFonts w:hint="cs"/>
          <w:b w:val="0"/>
          <w:bCs w:val="0"/>
          <w:caps/>
          <w:sz w:val="24"/>
          <w:szCs w:val="24"/>
          <w:rtl/>
        </w:rPr>
        <w:t xml:space="preserve">הוא לא היה </w:t>
      </w:r>
    </w:p>
    <w:p w14:paraId="35FC391D" w14:textId="77777777" w:rsidR="001E2274" w:rsidRDefault="001E2274" w:rsidP="00B22301">
      <w:pPr>
        <w:rPr>
          <w:b w:val="0"/>
          <w:bCs w:val="0"/>
          <w:caps/>
          <w:sz w:val="24"/>
          <w:szCs w:val="24"/>
          <w:rtl/>
        </w:rPr>
      </w:pPr>
    </w:p>
    <w:p w14:paraId="2392A6B7" w14:textId="77777777" w:rsidR="001E2274" w:rsidRDefault="000A5C33" w:rsidP="00B22301">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62306CF5" w14:textId="68E490C4" w:rsidR="001E2274" w:rsidRDefault="00B0730F" w:rsidP="00B22301">
      <w:pPr>
        <w:rPr>
          <w:b w:val="0"/>
          <w:bCs w:val="0"/>
          <w:caps/>
          <w:sz w:val="24"/>
          <w:szCs w:val="24"/>
          <w:rtl/>
        </w:rPr>
      </w:pPr>
      <w:r>
        <w:rPr>
          <w:rFonts w:hint="cs"/>
          <w:b w:val="0"/>
          <w:bCs w:val="0"/>
          <w:caps/>
          <w:sz w:val="24"/>
          <w:szCs w:val="24"/>
          <w:rtl/>
        </w:rPr>
        <w:t xml:space="preserve">הוא לא לא הוא לא היה אבל זה משהו שעכשיו, התברר האם זה מצדיק או או נותן נותן </w:t>
      </w:r>
    </w:p>
    <w:p w14:paraId="2827E5F4" w14:textId="77777777" w:rsidR="001E2274" w:rsidRDefault="001E2274" w:rsidP="00B22301">
      <w:pPr>
        <w:rPr>
          <w:b w:val="0"/>
          <w:bCs w:val="0"/>
          <w:caps/>
          <w:sz w:val="24"/>
          <w:szCs w:val="24"/>
          <w:rtl/>
        </w:rPr>
      </w:pPr>
    </w:p>
    <w:p w14:paraId="7E301236" w14:textId="77777777" w:rsidR="001E2274" w:rsidRDefault="00D17364" w:rsidP="00B22301">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7FF512C3" w14:textId="4C128974" w:rsidR="001E2274" w:rsidRDefault="00B0730F" w:rsidP="00B22301">
      <w:pPr>
        <w:rPr>
          <w:b w:val="0"/>
          <w:bCs w:val="0"/>
          <w:caps/>
          <w:sz w:val="24"/>
          <w:szCs w:val="24"/>
          <w:rtl/>
        </w:rPr>
      </w:pPr>
      <w:r>
        <w:rPr>
          <w:rFonts w:hint="cs"/>
          <w:b w:val="0"/>
          <w:bCs w:val="0"/>
          <w:caps/>
          <w:sz w:val="24"/>
          <w:szCs w:val="24"/>
          <w:rtl/>
        </w:rPr>
        <w:t>... מסמך המדיניות האם מסמך המדיניות ירד לרזולוציה כזו שהוא צפה את כל המגבלות האלה</w:t>
      </w:r>
    </w:p>
    <w:p w14:paraId="1DAD8202" w14:textId="77777777" w:rsidR="001E2274" w:rsidRDefault="001E2274" w:rsidP="00B22301">
      <w:pPr>
        <w:rPr>
          <w:b w:val="0"/>
          <w:bCs w:val="0"/>
          <w:caps/>
          <w:sz w:val="24"/>
          <w:szCs w:val="24"/>
          <w:rtl/>
        </w:rPr>
      </w:pPr>
    </w:p>
    <w:p w14:paraId="0FC6C3CE" w14:textId="77777777" w:rsidR="001E2274" w:rsidRDefault="00935F0D" w:rsidP="00B22301">
      <w:pPr>
        <w:rPr>
          <w:caps/>
          <w:sz w:val="24"/>
          <w:szCs w:val="24"/>
          <w:u w:val="single"/>
          <w:rtl/>
        </w:rPr>
      </w:pPr>
      <w:r w:rsidRPr="00935F0D">
        <w:rPr>
          <w:rFonts w:hint="cs"/>
          <w:caps/>
          <w:sz w:val="24"/>
          <w:szCs w:val="24"/>
          <w:u w:val="single"/>
          <w:rtl/>
        </w:rPr>
        <w:t>גב</w:t>
      </w:r>
      <w:r w:rsidRPr="00935F0D">
        <w:rPr>
          <w:caps/>
          <w:sz w:val="24"/>
          <w:szCs w:val="24"/>
          <w:u w:val="single"/>
          <w:rtl/>
        </w:rPr>
        <w:t>'</w:t>
      </w:r>
      <w:r w:rsidRPr="00935F0D">
        <w:rPr>
          <w:rFonts w:hint="cs"/>
          <w:caps/>
          <w:sz w:val="24"/>
          <w:szCs w:val="24"/>
          <w:u w:val="single"/>
          <w:rtl/>
        </w:rPr>
        <w:t xml:space="preserve"> מירב בליימן שבתאי - נציגת לשכת התכנון</w:t>
      </w:r>
      <w:r w:rsidR="001E2274">
        <w:rPr>
          <w:rFonts w:hint="cs"/>
          <w:caps/>
          <w:sz w:val="24"/>
          <w:szCs w:val="24"/>
          <w:u w:val="single"/>
          <w:rtl/>
        </w:rPr>
        <w:t>:</w:t>
      </w:r>
    </w:p>
    <w:p w14:paraId="6BF8F723" w14:textId="1537911D" w:rsidR="001E2274" w:rsidRDefault="00B0730F" w:rsidP="00B22301">
      <w:pPr>
        <w:rPr>
          <w:b w:val="0"/>
          <w:bCs w:val="0"/>
          <w:caps/>
          <w:sz w:val="24"/>
          <w:szCs w:val="24"/>
          <w:rtl/>
        </w:rPr>
      </w:pPr>
      <w:r>
        <w:rPr>
          <w:rFonts w:hint="cs"/>
          <w:b w:val="0"/>
          <w:bCs w:val="0"/>
          <w:caps/>
          <w:sz w:val="24"/>
          <w:szCs w:val="24"/>
          <w:rtl/>
        </w:rPr>
        <w:t xml:space="preserve">לא </w:t>
      </w:r>
    </w:p>
    <w:p w14:paraId="24613B54" w14:textId="77777777" w:rsidR="001E2274" w:rsidRDefault="001E2274" w:rsidP="00B22301">
      <w:pPr>
        <w:rPr>
          <w:b w:val="0"/>
          <w:bCs w:val="0"/>
          <w:caps/>
          <w:sz w:val="24"/>
          <w:szCs w:val="24"/>
          <w:rtl/>
        </w:rPr>
      </w:pPr>
    </w:p>
    <w:p w14:paraId="0F4B977D" w14:textId="77777777" w:rsidR="001E2274" w:rsidRDefault="00D17364" w:rsidP="00B22301">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6921DED3" w14:textId="57526723" w:rsidR="001E2274" w:rsidRDefault="00B0730F" w:rsidP="00B22301">
      <w:pPr>
        <w:rPr>
          <w:b w:val="0"/>
          <w:bCs w:val="0"/>
          <w:caps/>
          <w:sz w:val="24"/>
          <w:szCs w:val="24"/>
        </w:rPr>
      </w:pPr>
      <w:r>
        <w:rPr>
          <w:rFonts w:hint="cs"/>
          <w:b w:val="0"/>
          <w:bCs w:val="0"/>
          <w:caps/>
          <w:sz w:val="24"/>
          <w:szCs w:val="24"/>
          <w:rtl/>
        </w:rPr>
        <w:t>ואם לא אז אז זה בדיוק</w:t>
      </w:r>
      <w:r w:rsidR="000F703D">
        <w:rPr>
          <w:rFonts w:hint="cs"/>
          <w:b w:val="0"/>
          <w:bCs w:val="0"/>
          <w:caps/>
          <w:sz w:val="24"/>
          <w:szCs w:val="24"/>
          <w:rtl/>
        </w:rPr>
        <w:t xml:space="preserve"> </w:t>
      </w:r>
      <w:r>
        <w:rPr>
          <w:rFonts w:hint="cs"/>
          <w:b w:val="0"/>
          <w:bCs w:val="0"/>
          <w:caps/>
          <w:sz w:val="24"/>
          <w:szCs w:val="24"/>
          <w:rtl/>
        </w:rPr>
        <w:t>...</w:t>
      </w:r>
    </w:p>
    <w:p w14:paraId="412DCC9F" w14:textId="77777777" w:rsidR="001E2274" w:rsidRDefault="001E2274" w:rsidP="00B22301">
      <w:pPr>
        <w:rPr>
          <w:b w:val="0"/>
          <w:bCs w:val="0"/>
          <w:caps/>
          <w:sz w:val="24"/>
          <w:szCs w:val="24"/>
        </w:rPr>
      </w:pPr>
    </w:p>
    <w:p w14:paraId="1A5AB449" w14:textId="77777777" w:rsidR="001E2274" w:rsidRDefault="000A5C33" w:rsidP="00B22301">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0137FB7D" w14:textId="61FF4DDB" w:rsidR="001E2274" w:rsidRDefault="00B0730F" w:rsidP="00B22301">
      <w:pPr>
        <w:rPr>
          <w:b w:val="0"/>
          <w:bCs w:val="0"/>
          <w:caps/>
          <w:sz w:val="24"/>
          <w:szCs w:val="24"/>
          <w:rtl/>
        </w:rPr>
      </w:pPr>
      <w:r>
        <w:rPr>
          <w:rFonts w:hint="cs"/>
          <w:b w:val="0"/>
          <w:bCs w:val="0"/>
          <w:caps/>
          <w:sz w:val="24"/>
          <w:szCs w:val="24"/>
          <w:rtl/>
        </w:rPr>
        <w:t xml:space="preserve">באמת אישית זה מוזר כאילו זה </w:t>
      </w:r>
    </w:p>
    <w:p w14:paraId="150FD811" w14:textId="77777777" w:rsidR="001E2274" w:rsidRDefault="001E2274" w:rsidP="00B22301">
      <w:pPr>
        <w:rPr>
          <w:b w:val="0"/>
          <w:bCs w:val="0"/>
          <w:caps/>
          <w:sz w:val="24"/>
          <w:szCs w:val="24"/>
          <w:rtl/>
        </w:rPr>
      </w:pPr>
    </w:p>
    <w:p w14:paraId="6AC89FC7" w14:textId="77777777" w:rsidR="001E2274" w:rsidRDefault="00935F0D" w:rsidP="00B22301">
      <w:pPr>
        <w:rPr>
          <w:caps/>
          <w:sz w:val="24"/>
          <w:szCs w:val="24"/>
          <w:u w:val="single"/>
          <w:rtl/>
        </w:rPr>
      </w:pPr>
      <w:r w:rsidRPr="00935F0D">
        <w:rPr>
          <w:rFonts w:hint="cs"/>
          <w:caps/>
          <w:sz w:val="24"/>
          <w:szCs w:val="24"/>
          <w:u w:val="single"/>
          <w:rtl/>
        </w:rPr>
        <w:t>גב</w:t>
      </w:r>
      <w:r w:rsidRPr="00935F0D">
        <w:rPr>
          <w:caps/>
          <w:sz w:val="24"/>
          <w:szCs w:val="24"/>
          <w:u w:val="single"/>
          <w:rtl/>
        </w:rPr>
        <w:t>'</w:t>
      </w:r>
      <w:r w:rsidRPr="00935F0D">
        <w:rPr>
          <w:rFonts w:hint="cs"/>
          <w:caps/>
          <w:sz w:val="24"/>
          <w:szCs w:val="24"/>
          <w:u w:val="single"/>
          <w:rtl/>
        </w:rPr>
        <w:t xml:space="preserve"> מירב בליימן שבתאי - נציגת לשכת התכנון</w:t>
      </w:r>
      <w:r w:rsidR="001E2274">
        <w:rPr>
          <w:rFonts w:hint="cs"/>
          <w:caps/>
          <w:sz w:val="24"/>
          <w:szCs w:val="24"/>
          <w:u w:val="single"/>
          <w:rtl/>
        </w:rPr>
        <w:t>:</w:t>
      </w:r>
    </w:p>
    <w:p w14:paraId="3B26FFEA" w14:textId="24C31350" w:rsidR="001E2274" w:rsidRDefault="00B0730F" w:rsidP="00B22301">
      <w:pPr>
        <w:rPr>
          <w:b w:val="0"/>
          <w:bCs w:val="0"/>
          <w:caps/>
          <w:sz w:val="24"/>
          <w:szCs w:val="24"/>
          <w:rtl/>
        </w:rPr>
      </w:pPr>
      <w:r>
        <w:rPr>
          <w:rFonts w:hint="cs"/>
          <w:b w:val="0"/>
          <w:bCs w:val="0"/>
          <w:caps/>
          <w:sz w:val="24"/>
          <w:szCs w:val="24"/>
          <w:rtl/>
        </w:rPr>
        <w:t>גם אני אמרתי שזה מוזר ובגלל זה שאלתי</w:t>
      </w:r>
    </w:p>
    <w:p w14:paraId="1BE0B1A9" w14:textId="77777777" w:rsidR="001E2274" w:rsidRDefault="001E2274" w:rsidP="00B22301">
      <w:pPr>
        <w:rPr>
          <w:b w:val="0"/>
          <w:bCs w:val="0"/>
          <w:caps/>
          <w:sz w:val="24"/>
          <w:szCs w:val="24"/>
          <w:rtl/>
        </w:rPr>
      </w:pPr>
    </w:p>
    <w:p w14:paraId="696BEA32" w14:textId="77777777" w:rsidR="001E2274" w:rsidRDefault="000A5C33" w:rsidP="00B0730F">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49B8943E" w14:textId="2DA68C95" w:rsidR="001E2274" w:rsidRDefault="00B0730F" w:rsidP="00B0730F">
      <w:pPr>
        <w:rPr>
          <w:b w:val="0"/>
          <w:bCs w:val="0"/>
          <w:caps/>
          <w:sz w:val="24"/>
          <w:szCs w:val="24"/>
          <w:rtl/>
        </w:rPr>
      </w:pPr>
      <w:r>
        <w:rPr>
          <w:rFonts w:hint="cs"/>
          <w:b w:val="0"/>
          <w:bCs w:val="0"/>
          <w:caps/>
          <w:sz w:val="24"/>
          <w:szCs w:val="24"/>
          <w:rtl/>
        </w:rPr>
        <w:t>... מתחת לבית ...</w:t>
      </w:r>
    </w:p>
    <w:p w14:paraId="160C5DB0" w14:textId="77777777" w:rsidR="001E2274" w:rsidRDefault="001E2274" w:rsidP="00B0730F">
      <w:pPr>
        <w:rPr>
          <w:b w:val="0"/>
          <w:bCs w:val="0"/>
          <w:caps/>
          <w:sz w:val="24"/>
          <w:szCs w:val="24"/>
          <w:rtl/>
        </w:rPr>
      </w:pPr>
    </w:p>
    <w:p w14:paraId="026D16F5" w14:textId="77777777" w:rsidR="001E2274" w:rsidRDefault="003109B2" w:rsidP="00B0730F">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2B205135" w14:textId="6C047799" w:rsidR="001E2274" w:rsidRDefault="00B0730F" w:rsidP="00B0730F">
      <w:pPr>
        <w:rPr>
          <w:b w:val="0"/>
          <w:bCs w:val="0"/>
          <w:caps/>
          <w:sz w:val="24"/>
          <w:szCs w:val="24"/>
          <w:rtl/>
        </w:rPr>
      </w:pPr>
      <w:r>
        <w:rPr>
          <w:rFonts w:hint="cs"/>
          <w:b w:val="0"/>
          <w:bCs w:val="0"/>
          <w:caps/>
          <w:sz w:val="24"/>
          <w:szCs w:val="24"/>
          <w:rtl/>
        </w:rPr>
        <w:t>מסמך מדיניות היה מאוד כללי</w:t>
      </w:r>
    </w:p>
    <w:p w14:paraId="7372F2BD" w14:textId="77777777" w:rsidR="001E2274" w:rsidRDefault="001E2274" w:rsidP="00B0730F">
      <w:pPr>
        <w:rPr>
          <w:b w:val="0"/>
          <w:bCs w:val="0"/>
          <w:caps/>
          <w:sz w:val="24"/>
          <w:szCs w:val="24"/>
          <w:rtl/>
        </w:rPr>
      </w:pPr>
    </w:p>
    <w:p w14:paraId="2A296596" w14:textId="77777777" w:rsidR="001E2274" w:rsidRDefault="000A5C33" w:rsidP="00B0730F">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64779969" w14:textId="2E16578C" w:rsidR="001E2274" w:rsidRDefault="00B0730F" w:rsidP="00B0730F">
      <w:pPr>
        <w:rPr>
          <w:b w:val="0"/>
          <w:bCs w:val="0"/>
          <w:caps/>
          <w:sz w:val="24"/>
          <w:szCs w:val="24"/>
          <w:rtl/>
        </w:rPr>
      </w:pPr>
      <w:r>
        <w:rPr>
          <w:rFonts w:hint="cs"/>
          <w:b w:val="0"/>
          <w:bCs w:val="0"/>
          <w:caps/>
          <w:sz w:val="24"/>
          <w:szCs w:val="24"/>
          <w:rtl/>
        </w:rPr>
        <w:t>לא בסדר אבל זה זה פיל פיל ענק ב, בחדר זה לא</w:t>
      </w:r>
    </w:p>
    <w:p w14:paraId="1BD739A5" w14:textId="77777777" w:rsidR="001E2274" w:rsidRDefault="001E2274" w:rsidP="00B0730F">
      <w:pPr>
        <w:rPr>
          <w:b w:val="0"/>
          <w:bCs w:val="0"/>
          <w:caps/>
          <w:sz w:val="24"/>
          <w:szCs w:val="24"/>
          <w:rtl/>
        </w:rPr>
      </w:pPr>
    </w:p>
    <w:p w14:paraId="39B2087A" w14:textId="77777777" w:rsidR="001E2274" w:rsidRDefault="00D17364" w:rsidP="00B0730F">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69CC72EB" w14:textId="112B002A" w:rsidR="001E2274" w:rsidRDefault="00B0730F" w:rsidP="00B0730F">
      <w:pPr>
        <w:rPr>
          <w:b w:val="0"/>
          <w:bCs w:val="0"/>
          <w:caps/>
          <w:sz w:val="24"/>
          <w:szCs w:val="24"/>
          <w:rtl/>
        </w:rPr>
      </w:pPr>
      <w:r>
        <w:rPr>
          <w:rFonts w:hint="cs"/>
          <w:b w:val="0"/>
          <w:bCs w:val="0"/>
          <w:caps/>
          <w:sz w:val="24"/>
          <w:szCs w:val="24"/>
          <w:rtl/>
        </w:rPr>
        <w:t>אבל בגלל זה זה מדיניות, אבל עכשיו כשאתה יורד לרזולוציה של המגרש הבודד, אם את ו, אני חושב שהדברים שהוא אמר היו די משכנעים, לא, ... אבל זה זה אז אני חושב שזה</w:t>
      </w:r>
      <w:r w:rsidR="000F703D">
        <w:rPr>
          <w:rFonts w:hint="cs"/>
          <w:b w:val="0"/>
          <w:bCs w:val="0"/>
          <w:caps/>
          <w:sz w:val="24"/>
          <w:szCs w:val="24"/>
          <w:rtl/>
        </w:rPr>
        <w:t xml:space="preserve"> </w:t>
      </w:r>
      <w:r>
        <w:rPr>
          <w:rFonts w:hint="cs"/>
          <w:b w:val="0"/>
          <w:bCs w:val="0"/>
          <w:caps/>
          <w:sz w:val="24"/>
          <w:szCs w:val="24"/>
          <w:rtl/>
        </w:rPr>
        <w:t>...</w:t>
      </w:r>
    </w:p>
    <w:p w14:paraId="2ACB2185" w14:textId="77777777" w:rsidR="001E2274" w:rsidRDefault="001E2274" w:rsidP="00B0730F">
      <w:pPr>
        <w:rPr>
          <w:b w:val="0"/>
          <w:bCs w:val="0"/>
          <w:caps/>
          <w:sz w:val="24"/>
          <w:szCs w:val="24"/>
          <w:rtl/>
        </w:rPr>
      </w:pPr>
    </w:p>
    <w:p w14:paraId="45AC2045" w14:textId="77777777" w:rsidR="001E2274" w:rsidRDefault="003109B2" w:rsidP="00B0730F">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62392265" w14:textId="7DFBF327" w:rsidR="001E2274" w:rsidRDefault="00B0730F" w:rsidP="00B0730F">
      <w:pPr>
        <w:rPr>
          <w:b w:val="0"/>
          <w:bCs w:val="0"/>
          <w:caps/>
          <w:sz w:val="24"/>
          <w:szCs w:val="24"/>
          <w:rtl/>
        </w:rPr>
      </w:pPr>
      <w:r>
        <w:rPr>
          <w:rFonts w:hint="cs"/>
          <w:b w:val="0"/>
          <w:bCs w:val="0"/>
          <w:caps/>
          <w:sz w:val="24"/>
          <w:szCs w:val="24"/>
          <w:rtl/>
        </w:rPr>
        <w:t>אבל</w:t>
      </w:r>
      <w:r w:rsidR="000F703D">
        <w:rPr>
          <w:rFonts w:hint="cs"/>
          <w:b w:val="0"/>
          <w:bCs w:val="0"/>
          <w:caps/>
          <w:sz w:val="24"/>
          <w:szCs w:val="24"/>
          <w:rtl/>
        </w:rPr>
        <w:t xml:space="preserve"> </w:t>
      </w:r>
      <w:r>
        <w:rPr>
          <w:rFonts w:hint="cs"/>
          <w:b w:val="0"/>
          <w:bCs w:val="0"/>
          <w:caps/>
          <w:sz w:val="24"/>
          <w:szCs w:val="24"/>
          <w:rtl/>
        </w:rPr>
        <w:t xml:space="preserve">... יש </w:t>
      </w:r>
    </w:p>
    <w:p w14:paraId="4DD1B618" w14:textId="77777777" w:rsidR="001E2274" w:rsidRDefault="001E2274" w:rsidP="00B0730F">
      <w:pPr>
        <w:rPr>
          <w:b w:val="0"/>
          <w:bCs w:val="0"/>
          <w:caps/>
          <w:sz w:val="24"/>
          <w:szCs w:val="24"/>
          <w:rtl/>
        </w:rPr>
      </w:pPr>
    </w:p>
    <w:p w14:paraId="0B532807" w14:textId="77777777" w:rsidR="001E2274" w:rsidRDefault="00D17364" w:rsidP="00B0730F">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11649BC7" w14:textId="775ECFB4" w:rsidR="001E2274" w:rsidRDefault="00B0730F" w:rsidP="00B0730F">
      <w:pPr>
        <w:rPr>
          <w:b w:val="0"/>
          <w:bCs w:val="0"/>
          <w:caps/>
          <w:sz w:val="24"/>
          <w:szCs w:val="24"/>
          <w:rtl/>
        </w:rPr>
      </w:pPr>
      <w:r>
        <w:rPr>
          <w:rFonts w:hint="cs"/>
          <w:b w:val="0"/>
          <w:bCs w:val="0"/>
          <w:caps/>
          <w:sz w:val="24"/>
          <w:szCs w:val="24"/>
          <w:rtl/>
        </w:rPr>
        <w:t>זה דורש סטייה מ, לאפשר את הסטייה ממסמך מדיניות</w:t>
      </w:r>
    </w:p>
    <w:p w14:paraId="01439B34" w14:textId="77777777" w:rsidR="001E2274" w:rsidRDefault="001E2274" w:rsidP="00B0730F">
      <w:pPr>
        <w:rPr>
          <w:b w:val="0"/>
          <w:bCs w:val="0"/>
          <w:caps/>
          <w:sz w:val="24"/>
          <w:szCs w:val="24"/>
          <w:rtl/>
        </w:rPr>
      </w:pPr>
    </w:p>
    <w:p w14:paraId="18B54CA2" w14:textId="77777777" w:rsidR="001E2274" w:rsidRDefault="000A5C33" w:rsidP="00B0730F">
      <w:pPr>
        <w:rPr>
          <w:caps/>
          <w:sz w:val="24"/>
          <w:szCs w:val="24"/>
          <w:u w:val="single"/>
          <w:rtl/>
        </w:rPr>
      </w:pPr>
      <w:r w:rsidRPr="000A5C33">
        <w:rPr>
          <w:rFonts w:hint="cs"/>
          <w:caps/>
          <w:sz w:val="24"/>
          <w:szCs w:val="24"/>
          <w:u w:val="single"/>
          <w:rtl/>
        </w:rPr>
        <w:lastRenderedPageBreak/>
        <w:t>מר מוחמד נאטור - סגן מתכננת המחוז</w:t>
      </w:r>
      <w:r w:rsidR="001E2274">
        <w:rPr>
          <w:rFonts w:hint="cs"/>
          <w:caps/>
          <w:sz w:val="24"/>
          <w:szCs w:val="24"/>
          <w:u w:val="single"/>
          <w:rtl/>
        </w:rPr>
        <w:t>:</w:t>
      </w:r>
    </w:p>
    <w:p w14:paraId="6A870936" w14:textId="10333CEF" w:rsidR="001E2274" w:rsidRDefault="00B0730F" w:rsidP="00B0730F">
      <w:pPr>
        <w:rPr>
          <w:b w:val="0"/>
          <w:bCs w:val="0"/>
          <w:caps/>
          <w:sz w:val="24"/>
          <w:szCs w:val="24"/>
          <w:rtl/>
        </w:rPr>
      </w:pPr>
      <w:r>
        <w:rPr>
          <w:rFonts w:hint="cs"/>
          <w:b w:val="0"/>
          <w:bCs w:val="0"/>
          <w:caps/>
          <w:sz w:val="24"/>
          <w:szCs w:val="24"/>
          <w:rtl/>
        </w:rPr>
        <w:t xml:space="preserve">מה, מה, רגע מה שניה רגע שניה </w:t>
      </w:r>
    </w:p>
    <w:p w14:paraId="19A5BD42" w14:textId="77777777" w:rsidR="001E2274" w:rsidRDefault="001E2274" w:rsidP="00B0730F">
      <w:pPr>
        <w:rPr>
          <w:b w:val="0"/>
          <w:bCs w:val="0"/>
          <w:caps/>
          <w:sz w:val="24"/>
          <w:szCs w:val="24"/>
          <w:rtl/>
        </w:rPr>
      </w:pPr>
    </w:p>
    <w:p w14:paraId="67722DB0" w14:textId="77777777" w:rsidR="001E2274" w:rsidRDefault="000A3DA6" w:rsidP="00B0730F">
      <w:pPr>
        <w:rPr>
          <w:caps/>
          <w:sz w:val="24"/>
          <w:szCs w:val="24"/>
          <w:u w:val="single"/>
          <w:rtl/>
        </w:rPr>
      </w:pPr>
      <w:r w:rsidRPr="000A3DA6">
        <w:rPr>
          <w:rFonts w:hint="cs"/>
          <w:caps/>
          <w:sz w:val="24"/>
          <w:szCs w:val="24"/>
          <w:u w:val="single"/>
          <w:rtl/>
        </w:rPr>
        <w:t>מר תומר דוידסון - נציג מנהל מקרקעי ישראל בוועדה המחוזית</w:t>
      </w:r>
      <w:r w:rsidR="001E2274">
        <w:rPr>
          <w:rFonts w:hint="cs"/>
          <w:caps/>
          <w:sz w:val="24"/>
          <w:szCs w:val="24"/>
          <w:u w:val="single"/>
          <w:rtl/>
        </w:rPr>
        <w:t>:</w:t>
      </w:r>
    </w:p>
    <w:p w14:paraId="51529764" w14:textId="7E4991FA" w:rsidR="001E2274" w:rsidRDefault="00B0730F" w:rsidP="00B0730F">
      <w:pPr>
        <w:rPr>
          <w:b w:val="0"/>
          <w:bCs w:val="0"/>
          <w:caps/>
          <w:sz w:val="24"/>
          <w:szCs w:val="24"/>
          <w:rtl/>
        </w:rPr>
      </w:pPr>
      <w:r>
        <w:rPr>
          <w:rFonts w:hint="cs"/>
          <w:b w:val="0"/>
          <w:bCs w:val="0"/>
          <w:caps/>
          <w:sz w:val="24"/>
          <w:szCs w:val="24"/>
          <w:rtl/>
        </w:rPr>
        <w:t>שניה יערה</w:t>
      </w:r>
    </w:p>
    <w:p w14:paraId="065A5CA1" w14:textId="77777777" w:rsidR="001E2274" w:rsidRDefault="001E2274" w:rsidP="00B0730F">
      <w:pPr>
        <w:rPr>
          <w:b w:val="0"/>
          <w:bCs w:val="0"/>
          <w:caps/>
          <w:sz w:val="24"/>
          <w:szCs w:val="24"/>
          <w:rtl/>
        </w:rPr>
      </w:pPr>
    </w:p>
    <w:p w14:paraId="63009F7A" w14:textId="77777777" w:rsidR="001E2274" w:rsidRDefault="003361D4" w:rsidP="00B0730F">
      <w:pPr>
        <w:rPr>
          <w:caps/>
          <w:sz w:val="24"/>
          <w:szCs w:val="24"/>
          <w:u w:val="single"/>
          <w:rtl/>
        </w:rPr>
      </w:pPr>
      <w:r w:rsidRPr="003361D4">
        <w:rPr>
          <w:rFonts w:hint="cs"/>
          <w:caps/>
          <w:sz w:val="24"/>
          <w:szCs w:val="24"/>
          <w:u w:val="single"/>
          <w:rtl/>
        </w:rPr>
        <w:t>עורך דין ניצן בן ארויה - יועץ משפטי לוועדה המחוזית</w:t>
      </w:r>
      <w:r w:rsidR="001E2274">
        <w:rPr>
          <w:rFonts w:hint="cs"/>
          <w:caps/>
          <w:sz w:val="24"/>
          <w:szCs w:val="24"/>
          <w:u w:val="single"/>
          <w:rtl/>
        </w:rPr>
        <w:t>:</w:t>
      </w:r>
    </w:p>
    <w:p w14:paraId="276D3455" w14:textId="224F9B2C" w:rsidR="001E2274" w:rsidRDefault="00B0730F" w:rsidP="00B0730F">
      <w:pPr>
        <w:rPr>
          <w:b w:val="0"/>
          <w:bCs w:val="0"/>
          <w:caps/>
          <w:sz w:val="24"/>
          <w:szCs w:val="24"/>
          <w:rtl/>
        </w:rPr>
      </w:pPr>
      <w:r>
        <w:rPr>
          <w:rFonts w:hint="cs"/>
          <w:b w:val="0"/>
          <w:bCs w:val="0"/>
          <w:caps/>
          <w:sz w:val="24"/>
          <w:szCs w:val="24"/>
          <w:rtl/>
        </w:rPr>
        <w:t>(לא ברור)</w:t>
      </w:r>
    </w:p>
    <w:p w14:paraId="53A04EB0" w14:textId="77777777" w:rsidR="001E2274" w:rsidRDefault="001E2274" w:rsidP="00B0730F">
      <w:pPr>
        <w:rPr>
          <w:b w:val="0"/>
          <w:bCs w:val="0"/>
          <w:caps/>
          <w:sz w:val="24"/>
          <w:szCs w:val="24"/>
          <w:rtl/>
        </w:rPr>
      </w:pPr>
    </w:p>
    <w:p w14:paraId="6BCEA832" w14:textId="77777777" w:rsidR="001E2274" w:rsidRDefault="000A5C33" w:rsidP="00B0730F">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1D8EA0CD" w14:textId="29F309E0" w:rsidR="001E2274" w:rsidRDefault="00B0730F" w:rsidP="00B0730F">
      <w:pPr>
        <w:rPr>
          <w:b w:val="0"/>
          <w:bCs w:val="0"/>
          <w:caps/>
          <w:sz w:val="24"/>
          <w:szCs w:val="24"/>
          <w:rtl/>
        </w:rPr>
      </w:pPr>
      <w:r>
        <w:rPr>
          <w:rFonts w:hint="cs"/>
          <w:b w:val="0"/>
          <w:bCs w:val="0"/>
          <w:caps/>
          <w:sz w:val="24"/>
          <w:szCs w:val="24"/>
          <w:rtl/>
        </w:rPr>
        <w:t>מה הדלתא מבחינת הנפח מבחינת הגובה</w:t>
      </w:r>
    </w:p>
    <w:p w14:paraId="47F78EFD" w14:textId="77777777" w:rsidR="001E2274" w:rsidRDefault="001E2274" w:rsidP="00B0730F">
      <w:pPr>
        <w:rPr>
          <w:b w:val="0"/>
          <w:bCs w:val="0"/>
          <w:caps/>
          <w:sz w:val="24"/>
          <w:szCs w:val="24"/>
          <w:rtl/>
        </w:rPr>
      </w:pPr>
    </w:p>
    <w:p w14:paraId="07D040D6" w14:textId="77777777" w:rsidR="001E2274" w:rsidRDefault="00935F0D" w:rsidP="00B0730F">
      <w:pPr>
        <w:rPr>
          <w:caps/>
          <w:sz w:val="24"/>
          <w:szCs w:val="24"/>
          <w:u w:val="single"/>
          <w:rtl/>
        </w:rPr>
      </w:pPr>
      <w:r w:rsidRPr="00935F0D">
        <w:rPr>
          <w:rFonts w:hint="cs"/>
          <w:caps/>
          <w:sz w:val="24"/>
          <w:szCs w:val="24"/>
          <w:u w:val="single"/>
          <w:rtl/>
        </w:rPr>
        <w:t>גב</w:t>
      </w:r>
      <w:r w:rsidRPr="00935F0D">
        <w:rPr>
          <w:caps/>
          <w:sz w:val="24"/>
          <w:szCs w:val="24"/>
          <w:u w:val="single"/>
          <w:rtl/>
        </w:rPr>
        <w:t>'</w:t>
      </w:r>
      <w:r w:rsidRPr="00935F0D">
        <w:rPr>
          <w:rFonts w:hint="cs"/>
          <w:caps/>
          <w:sz w:val="24"/>
          <w:szCs w:val="24"/>
          <w:u w:val="single"/>
          <w:rtl/>
        </w:rPr>
        <w:t xml:space="preserve"> מירב בליימן שבתאי - נציגת לשכת התכנון</w:t>
      </w:r>
      <w:r w:rsidR="001E2274">
        <w:rPr>
          <w:rFonts w:hint="cs"/>
          <w:caps/>
          <w:sz w:val="24"/>
          <w:szCs w:val="24"/>
          <w:u w:val="single"/>
          <w:rtl/>
        </w:rPr>
        <w:t>:</w:t>
      </w:r>
    </w:p>
    <w:p w14:paraId="1E1613C4" w14:textId="72176D7D" w:rsidR="001E2274" w:rsidRDefault="00B0730F" w:rsidP="00B0730F">
      <w:pPr>
        <w:rPr>
          <w:b w:val="0"/>
          <w:bCs w:val="0"/>
          <w:caps/>
          <w:sz w:val="24"/>
          <w:szCs w:val="24"/>
          <w:rtl/>
        </w:rPr>
      </w:pPr>
      <w:r>
        <w:rPr>
          <w:rFonts w:hint="cs"/>
          <w:b w:val="0"/>
          <w:bCs w:val="0"/>
          <w:caps/>
          <w:sz w:val="24"/>
          <w:szCs w:val="24"/>
          <w:rtl/>
        </w:rPr>
        <w:t xml:space="preserve">הוא רוצה </w:t>
      </w:r>
    </w:p>
    <w:p w14:paraId="7F35685B" w14:textId="77777777" w:rsidR="001E2274" w:rsidRDefault="001E2274" w:rsidP="00B0730F">
      <w:pPr>
        <w:rPr>
          <w:b w:val="0"/>
          <w:bCs w:val="0"/>
          <w:caps/>
          <w:sz w:val="24"/>
          <w:szCs w:val="24"/>
          <w:rtl/>
        </w:rPr>
      </w:pPr>
    </w:p>
    <w:p w14:paraId="406791E1" w14:textId="77777777" w:rsidR="001E2274" w:rsidRDefault="000A5C33" w:rsidP="00B0730F">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511C823A" w14:textId="5B53FEEC" w:rsidR="001E2274" w:rsidRDefault="00B0730F" w:rsidP="00B0730F">
      <w:pPr>
        <w:rPr>
          <w:b w:val="0"/>
          <w:bCs w:val="0"/>
          <w:caps/>
          <w:sz w:val="24"/>
          <w:szCs w:val="24"/>
          <w:rtl/>
        </w:rPr>
      </w:pPr>
      <w:r>
        <w:rPr>
          <w:rFonts w:hint="cs"/>
          <w:b w:val="0"/>
          <w:bCs w:val="0"/>
          <w:caps/>
          <w:sz w:val="24"/>
          <w:szCs w:val="24"/>
          <w:rtl/>
        </w:rPr>
        <w:t xml:space="preserve">הוא רוצה שבע עשרה </w:t>
      </w:r>
    </w:p>
    <w:p w14:paraId="3EF17334" w14:textId="77777777" w:rsidR="001E2274" w:rsidRDefault="001E2274" w:rsidP="00B0730F">
      <w:pPr>
        <w:rPr>
          <w:b w:val="0"/>
          <w:bCs w:val="0"/>
          <w:caps/>
          <w:sz w:val="24"/>
          <w:szCs w:val="24"/>
          <w:rtl/>
        </w:rPr>
      </w:pPr>
    </w:p>
    <w:p w14:paraId="1B02C4AA" w14:textId="77777777" w:rsidR="001E2274" w:rsidRDefault="00935F0D" w:rsidP="00B0730F">
      <w:pPr>
        <w:rPr>
          <w:caps/>
          <w:sz w:val="24"/>
          <w:szCs w:val="24"/>
          <w:u w:val="single"/>
          <w:rtl/>
        </w:rPr>
      </w:pPr>
      <w:r w:rsidRPr="00935F0D">
        <w:rPr>
          <w:rFonts w:hint="cs"/>
          <w:caps/>
          <w:sz w:val="24"/>
          <w:szCs w:val="24"/>
          <w:u w:val="single"/>
          <w:rtl/>
        </w:rPr>
        <w:t>גב</w:t>
      </w:r>
      <w:r w:rsidRPr="00935F0D">
        <w:rPr>
          <w:caps/>
          <w:sz w:val="24"/>
          <w:szCs w:val="24"/>
          <w:u w:val="single"/>
          <w:rtl/>
        </w:rPr>
        <w:t>'</w:t>
      </w:r>
      <w:r w:rsidRPr="00935F0D">
        <w:rPr>
          <w:rFonts w:hint="cs"/>
          <w:caps/>
          <w:sz w:val="24"/>
          <w:szCs w:val="24"/>
          <w:u w:val="single"/>
          <w:rtl/>
        </w:rPr>
        <w:t xml:space="preserve"> מירב בליימן שבתאי - נציגת לשכת התכנון</w:t>
      </w:r>
      <w:r w:rsidR="001E2274">
        <w:rPr>
          <w:rFonts w:hint="cs"/>
          <w:caps/>
          <w:sz w:val="24"/>
          <w:szCs w:val="24"/>
          <w:u w:val="single"/>
          <w:rtl/>
        </w:rPr>
        <w:t>:</w:t>
      </w:r>
    </w:p>
    <w:p w14:paraId="12EE3561" w14:textId="60543F06" w:rsidR="001E2274" w:rsidRDefault="00B0730F" w:rsidP="00B0730F">
      <w:pPr>
        <w:rPr>
          <w:b w:val="0"/>
          <w:bCs w:val="0"/>
          <w:caps/>
          <w:sz w:val="24"/>
          <w:szCs w:val="24"/>
          <w:rtl/>
        </w:rPr>
      </w:pPr>
      <w:r>
        <w:rPr>
          <w:rFonts w:hint="cs"/>
          <w:b w:val="0"/>
          <w:bCs w:val="0"/>
          <w:caps/>
          <w:sz w:val="24"/>
          <w:szCs w:val="24"/>
          <w:rtl/>
        </w:rPr>
        <w:t>הוא רוצה שבמגרש אלפיים וארבע י</w:t>
      </w:r>
      <w:r w:rsidR="00FB7763">
        <w:rPr>
          <w:rFonts w:hint="cs"/>
          <w:b w:val="0"/>
          <w:bCs w:val="0"/>
          <w:caps/>
          <w:sz w:val="24"/>
          <w:szCs w:val="24"/>
          <w:rtl/>
        </w:rPr>
        <w:t>היה שבע עשרה, במגרש אלפיים וחמש עליו מוגשת התבע יהיה שלושים וחמש קומות זה מה שהוא מציע</w:t>
      </w:r>
    </w:p>
    <w:p w14:paraId="4FDD6D61" w14:textId="77777777" w:rsidR="001E2274" w:rsidRDefault="001E2274" w:rsidP="00B0730F">
      <w:pPr>
        <w:rPr>
          <w:b w:val="0"/>
          <w:bCs w:val="0"/>
          <w:caps/>
          <w:sz w:val="24"/>
          <w:szCs w:val="24"/>
          <w:rtl/>
        </w:rPr>
      </w:pPr>
    </w:p>
    <w:p w14:paraId="207BF5B6" w14:textId="77777777" w:rsidR="001E2274" w:rsidRDefault="006D6799" w:rsidP="00B0730F">
      <w:pPr>
        <w:rPr>
          <w:caps/>
          <w:sz w:val="24"/>
          <w:szCs w:val="24"/>
          <w:u w:val="single"/>
          <w:rtl/>
        </w:rPr>
      </w:pPr>
      <w:r w:rsidRPr="006D6799">
        <w:rPr>
          <w:rFonts w:hint="cs"/>
          <w:caps/>
          <w:sz w:val="24"/>
          <w:szCs w:val="24"/>
          <w:u w:val="single"/>
          <w:rtl/>
        </w:rPr>
        <w:t>מר דן קוניאק - נציג לשכת התכנון</w:t>
      </w:r>
      <w:r w:rsidR="001E2274">
        <w:rPr>
          <w:rFonts w:hint="cs"/>
          <w:caps/>
          <w:sz w:val="24"/>
          <w:szCs w:val="24"/>
          <w:u w:val="single"/>
          <w:rtl/>
        </w:rPr>
        <w:t>:</w:t>
      </w:r>
    </w:p>
    <w:p w14:paraId="7AC6AA47" w14:textId="543F6E6C" w:rsidR="001E2274" w:rsidRDefault="00FB7763" w:rsidP="00B0730F">
      <w:pPr>
        <w:rPr>
          <w:b w:val="0"/>
          <w:bCs w:val="0"/>
          <w:caps/>
          <w:sz w:val="24"/>
          <w:szCs w:val="24"/>
          <w:rtl/>
        </w:rPr>
      </w:pPr>
      <w:r>
        <w:rPr>
          <w:rFonts w:hint="cs"/>
          <w:b w:val="0"/>
          <w:bCs w:val="0"/>
          <w:caps/>
          <w:sz w:val="24"/>
          <w:szCs w:val="24"/>
          <w:rtl/>
        </w:rPr>
        <w:t>כן אגב הוא מציע למעשה</w:t>
      </w:r>
      <w:r w:rsidR="000F703D">
        <w:rPr>
          <w:rFonts w:hint="cs"/>
          <w:b w:val="0"/>
          <w:bCs w:val="0"/>
          <w:caps/>
          <w:sz w:val="24"/>
          <w:szCs w:val="24"/>
          <w:rtl/>
        </w:rPr>
        <w:t xml:space="preserve"> </w:t>
      </w:r>
      <w:r>
        <w:rPr>
          <w:rFonts w:hint="cs"/>
          <w:b w:val="0"/>
          <w:bCs w:val="0"/>
          <w:caps/>
          <w:sz w:val="24"/>
          <w:szCs w:val="24"/>
          <w:rtl/>
        </w:rPr>
        <w:t>...</w:t>
      </w:r>
    </w:p>
    <w:p w14:paraId="7CB9F3C2" w14:textId="77777777" w:rsidR="001E2274" w:rsidRDefault="001E2274" w:rsidP="00B0730F">
      <w:pPr>
        <w:rPr>
          <w:b w:val="0"/>
          <w:bCs w:val="0"/>
          <w:caps/>
          <w:sz w:val="24"/>
          <w:szCs w:val="24"/>
          <w:rtl/>
        </w:rPr>
      </w:pPr>
    </w:p>
    <w:p w14:paraId="384C2576" w14:textId="77777777" w:rsidR="001E2274" w:rsidRDefault="000A5C33" w:rsidP="00B0730F">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3119F2FE" w14:textId="4E8DFDBD" w:rsidR="001E2274" w:rsidRDefault="00FB7763" w:rsidP="00B0730F">
      <w:pPr>
        <w:rPr>
          <w:b w:val="0"/>
          <w:bCs w:val="0"/>
          <w:caps/>
          <w:sz w:val="24"/>
          <w:szCs w:val="24"/>
          <w:rtl/>
        </w:rPr>
      </w:pPr>
      <w:r>
        <w:rPr>
          <w:rFonts w:hint="cs"/>
          <w:b w:val="0"/>
          <w:bCs w:val="0"/>
          <w:caps/>
          <w:sz w:val="24"/>
          <w:szCs w:val="24"/>
          <w:rtl/>
        </w:rPr>
        <w:t xml:space="preserve">רגע לא לא לא לא אלפיים וארבע </w:t>
      </w:r>
    </w:p>
    <w:p w14:paraId="04C94B4C" w14:textId="77777777" w:rsidR="001E2274" w:rsidRDefault="001E2274" w:rsidP="00B0730F">
      <w:pPr>
        <w:rPr>
          <w:b w:val="0"/>
          <w:bCs w:val="0"/>
          <w:caps/>
          <w:sz w:val="24"/>
          <w:szCs w:val="24"/>
          <w:rtl/>
        </w:rPr>
      </w:pPr>
    </w:p>
    <w:p w14:paraId="00870917" w14:textId="77777777" w:rsidR="001E2274" w:rsidRDefault="006D6799" w:rsidP="00B0730F">
      <w:pPr>
        <w:rPr>
          <w:caps/>
          <w:sz w:val="24"/>
          <w:szCs w:val="24"/>
          <w:u w:val="single"/>
          <w:rtl/>
        </w:rPr>
      </w:pPr>
      <w:r w:rsidRPr="006D6799">
        <w:rPr>
          <w:rFonts w:hint="cs"/>
          <w:caps/>
          <w:sz w:val="24"/>
          <w:szCs w:val="24"/>
          <w:u w:val="single"/>
          <w:rtl/>
        </w:rPr>
        <w:t>מר דן קוניאק - נציג לשכת התכנון</w:t>
      </w:r>
      <w:r w:rsidR="001E2274">
        <w:rPr>
          <w:rFonts w:hint="cs"/>
          <w:caps/>
          <w:sz w:val="24"/>
          <w:szCs w:val="24"/>
          <w:u w:val="single"/>
          <w:rtl/>
        </w:rPr>
        <w:t>:</w:t>
      </w:r>
    </w:p>
    <w:p w14:paraId="030B2161" w14:textId="5C45E5A0" w:rsidR="001E2274" w:rsidRDefault="00FB7763" w:rsidP="00B0730F">
      <w:pPr>
        <w:rPr>
          <w:b w:val="0"/>
          <w:bCs w:val="0"/>
          <w:caps/>
          <w:sz w:val="24"/>
          <w:szCs w:val="24"/>
          <w:rtl/>
        </w:rPr>
      </w:pPr>
      <w:r>
        <w:rPr>
          <w:rFonts w:hint="cs"/>
          <w:b w:val="0"/>
          <w:bCs w:val="0"/>
          <w:caps/>
          <w:sz w:val="24"/>
          <w:szCs w:val="24"/>
          <w:rtl/>
        </w:rPr>
        <w:t>לא רגע אני אני אסביר את זה ככה, זה לא מתמטיקה</w:t>
      </w:r>
    </w:p>
    <w:p w14:paraId="395A52CA" w14:textId="77777777" w:rsidR="001E2274" w:rsidRDefault="001E2274" w:rsidP="00B0730F">
      <w:pPr>
        <w:rPr>
          <w:b w:val="0"/>
          <w:bCs w:val="0"/>
          <w:caps/>
          <w:sz w:val="24"/>
          <w:szCs w:val="24"/>
          <w:rtl/>
        </w:rPr>
      </w:pPr>
    </w:p>
    <w:p w14:paraId="26EB8DCC" w14:textId="77777777" w:rsidR="001E2274" w:rsidRDefault="000A5C33" w:rsidP="00B0730F">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7B590A88" w14:textId="5774624A" w:rsidR="001E2274" w:rsidRDefault="00FB7763" w:rsidP="00B0730F">
      <w:pPr>
        <w:rPr>
          <w:b w:val="0"/>
          <w:bCs w:val="0"/>
          <w:caps/>
          <w:sz w:val="24"/>
          <w:szCs w:val="24"/>
          <w:rtl/>
        </w:rPr>
      </w:pPr>
      <w:r>
        <w:rPr>
          <w:rFonts w:hint="cs"/>
          <w:b w:val="0"/>
          <w:bCs w:val="0"/>
          <w:caps/>
          <w:sz w:val="24"/>
          <w:szCs w:val="24"/>
          <w:rtl/>
        </w:rPr>
        <w:t xml:space="preserve">תעלה תעלה את התשריט </w:t>
      </w:r>
    </w:p>
    <w:p w14:paraId="5926E15A" w14:textId="77777777" w:rsidR="001E2274" w:rsidRDefault="001E2274" w:rsidP="00B0730F">
      <w:pPr>
        <w:rPr>
          <w:b w:val="0"/>
          <w:bCs w:val="0"/>
          <w:caps/>
          <w:sz w:val="24"/>
          <w:szCs w:val="24"/>
          <w:rtl/>
        </w:rPr>
      </w:pPr>
    </w:p>
    <w:p w14:paraId="1234CEDC" w14:textId="77777777" w:rsidR="001E2274" w:rsidRDefault="006D6799" w:rsidP="00B0730F">
      <w:pPr>
        <w:rPr>
          <w:caps/>
          <w:sz w:val="24"/>
          <w:szCs w:val="24"/>
          <w:u w:val="single"/>
          <w:rtl/>
        </w:rPr>
      </w:pPr>
      <w:r w:rsidRPr="006D6799">
        <w:rPr>
          <w:rFonts w:hint="cs"/>
          <w:caps/>
          <w:sz w:val="24"/>
          <w:szCs w:val="24"/>
          <w:u w:val="single"/>
          <w:rtl/>
        </w:rPr>
        <w:t>מר דן קוניאק - נציג לשכת התכנון</w:t>
      </w:r>
      <w:r w:rsidR="001E2274">
        <w:rPr>
          <w:rFonts w:hint="cs"/>
          <w:caps/>
          <w:sz w:val="24"/>
          <w:szCs w:val="24"/>
          <w:u w:val="single"/>
          <w:rtl/>
        </w:rPr>
        <w:t>:</w:t>
      </w:r>
    </w:p>
    <w:p w14:paraId="6990DAA0" w14:textId="35AB930B" w:rsidR="001E2274" w:rsidRDefault="00FB7763" w:rsidP="00B0730F">
      <w:pPr>
        <w:rPr>
          <w:b w:val="0"/>
          <w:bCs w:val="0"/>
          <w:caps/>
          <w:sz w:val="24"/>
          <w:szCs w:val="24"/>
          <w:rtl/>
        </w:rPr>
      </w:pPr>
      <w:r>
        <w:rPr>
          <w:rFonts w:hint="cs"/>
          <w:b w:val="0"/>
          <w:bCs w:val="0"/>
          <w:caps/>
          <w:sz w:val="24"/>
          <w:szCs w:val="24"/>
          <w:rtl/>
        </w:rPr>
        <w:t xml:space="preserve">אני לא מחובר לזום לפי דעתי, זה </w:t>
      </w:r>
      <w:r w:rsidR="00C71CBD">
        <w:rPr>
          <w:rFonts w:hint="cs"/>
          <w:b w:val="0"/>
          <w:bCs w:val="0"/>
          <w:caps/>
          <w:sz w:val="24"/>
          <w:szCs w:val="24"/>
          <w:rtl/>
        </w:rPr>
        <w:t>זה לא</w:t>
      </w:r>
    </w:p>
    <w:p w14:paraId="43A02EF5" w14:textId="77777777" w:rsidR="001E2274" w:rsidRDefault="001E2274" w:rsidP="00B0730F">
      <w:pPr>
        <w:rPr>
          <w:b w:val="0"/>
          <w:bCs w:val="0"/>
          <w:caps/>
          <w:sz w:val="24"/>
          <w:szCs w:val="24"/>
          <w:rtl/>
        </w:rPr>
      </w:pPr>
    </w:p>
    <w:p w14:paraId="3F6F6BE3" w14:textId="77777777" w:rsidR="001E2274" w:rsidRDefault="000A5C33" w:rsidP="00B0730F">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78C3ED16" w14:textId="0EF09ACD" w:rsidR="001E2274" w:rsidRDefault="00C71CBD" w:rsidP="00B0730F">
      <w:pPr>
        <w:rPr>
          <w:b w:val="0"/>
          <w:bCs w:val="0"/>
          <w:caps/>
          <w:sz w:val="24"/>
          <w:szCs w:val="24"/>
          <w:rtl/>
        </w:rPr>
      </w:pPr>
      <w:r>
        <w:rPr>
          <w:rFonts w:hint="cs"/>
          <w:b w:val="0"/>
          <w:bCs w:val="0"/>
          <w:caps/>
          <w:sz w:val="24"/>
          <w:szCs w:val="24"/>
          <w:rtl/>
        </w:rPr>
        <w:t>למה? כולם בזום</w:t>
      </w:r>
    </w:p>
    <w:p w14:paraId="7336511B" w14:textId="77777777" w:rsidR="001E2274" w:rsidRDefault="001E2274" w:rsidP="00B0730F">
      <w:pPr>
        <w:rPr>
          <w:b w:val="0"/>
          <w:bCs w:val="0"/>
          <w:caps/>
          <w:sz w:val="24"/>
          <w:szCs w:val="24"/>
          <w:rtl/>
        </w:rPr>
      </w:pPr>
    </w:p>
    <w:p w14:paraId="5317A754" w14:textId="77777777" w:rsidR="001E2274" w:rsidRDefault="006D6799" w:rsidP="00B0730F">
      <w:pPr>
        <w:rPr>
          <w:caps/>
          <w:sz w:val="24"/>
          <w:szCs w:val="24"/>
          <w:u w:val="single"/>
          <w:rtl/>
        </w:rPr>
      </w:pPr>
      <w:r w:rsidRPr="006D6799">
        <w:rPr>
          <w:rFonts w:hint="cs"/>
          <w:caps/>
          <w:sz w:val="24"/>
          <w:szCs w:val="24"/>
          <w:u w:val="single"/>
          <w:rtl/>
        </w:rPr>
        <w:t>מר דן קוניאק - נציג לשכת התכנון</w:t>
      </w:r>
      <w:r w:rsidR="001E2274">
        <w:rPr>
          <w:rFonts w:hint="cs"/>
          <w:caps/>
          <w:sz w:val="24"/>
          <w:szCs w:val="24"/>
          <w:u w:val="single"/>
          <w:rtl/>
        </w:rPr>
        <w:t>:</w:t>
      </w:r>
    </w:p>
    <w:p w14:paraId="5203ABFB" w14:textId="308AACE5" w:rsidR="001E2274" w:rsidRDefault="00C71CBD" w:rsidP="00B0730F">
      <w:pPr>
        <w:rPr>
          <w:b w:val="0"/>
          <w:bCs w:val="0"/>
          <w:caps/>
          <w:sz w:val="24"/>
          <w:szCs w:val="24"/>
          <w:rtl/>
        </w:rPr>
      </w:pPr>
      <w:r>
        <w:rPr>
          <w:rFonts w:hint="cs"/>
          <w:b w:val="0"/>
          <w:bCs w:val="0"/>
          <w:caps/>
          <w:sz w:val="24"/>
          <w:szCs w:val="24"/>
          <w:rtl/>
        </w:rPr>
        <w:t>אני לא אבל אנסה להתחבר. זה לא מתמטיקה של שבע ועוד חמש עם שתים עשרה בגלל שמגרש אחד הוא יותר גדול מהשני</w:t>
      </w:r>
    </w:p>
    <w:p w14:paraId="05D26C6D" w14:textId="77777777" w:rsidR="001E2274" w:rsidRDefault="001E2274" w:rsidP="00B0730F">
      <w:pPr>
        <w:rPr>
          <w:b w:val="0"/>
          <w:bCs w:val="0"/>
          <w:caps/>
          <w:sz w:val="24"/>
          <w:szCs w:val="24"/>
          <w:rtl/>
        </w:rPr>
      </w:pPr>
    </w:p>
    <w:p w14:paraId="09C941B9" w14:textId="77777777" w:rsidR="001E2274" w:rsidRDefault="00D17364" w:rsidP="00B0730F">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2AEFBAF0" w14:textId="4D7B2F0F" w:rsidR="001E2274" w:rsidRDefault="00C71CBD" w:rsidP="00B0730F">
      <w:pPr>
        <w:rPr>
          <w:b w:val="0"/>
          <w:bCs w:val="0"/>
          <w:caps/>
          <w:sz w:val="24"/>
          <w:szCs w:val="24"/>
          <w:rtl/>
        </w:rPr>
      </w:pPr>
      <w:r>
        <w:rPr>
          <w:rFonts w:hint="cs"/>
          <w:b w:val="0"/>
          <w:bCs w:val="0"/>
          <w:caps/>
          <w:sz w:val="24"/>
          <w:szCs w:val="24"/>
          <w:rtl/>
        </w:rPr>
        <w:t xml:space="preserve">נכון </w:t>
      </w:r>
    </w:p>
    <w:p w14:paraId="74964F8F" w14:textId="77777777" w:rsidR="001E2274" w:rsidRDefault="001E2274" w:rsidP="00B0730F">
      <w:pPr>
        <w:rPr>
          <w:b w:val="0"/>
          <w:bCs w:val="0"/>
          <w:caps/>
          <w:sz w:val="24"/>
          <w:szCs w:val="24"/>
          <w:rtl/>
        </w:rPr>
      </w:pPr>
    </w:p>
    <w:p w14:paraId="3A5B41B5" w14:textId="77777777" w:rsidR="001E2274" w:rsidRDefault="006D6799" w:rsidP="00814E69">
      <w:pPr>
        <w:rPr>
          <w:caps/>
          <w:sz w:val="24"/>
          <w:szCs w:val="24"/>
          <w:u w:val="single"/>
          <w:rtl/>
        </w:rPr>
      </w:pPr>
      <w:r w:rsidRPr="006D6799">
        <w:rPr>
          <w:rFonts w:hint="cs"/>
          <w:caps/>
          <w:sz w:val="24"/>
          <w:szCs w:val="24"/>
          <w:u w:val="single"/>
          <w:rtl/>
        </w:rPr>
        <w:t>מר דן קוניאק - נציג לשכת התכנון</w:t>
      </w:r>
      <w:r w:rsidR="001E2274">
        <w:rPr>
          <w:rFonts w:hint="cs"/>
          <w:caps/>
          <w:sz w:val="24"/>
          <w:szCs w:val="24"/>
          <w:u w:val="single"/>
          <w:rtl/>
        </w:rPr>
        <w:t>:</w:t>
      </w:r>
    </w:p>
    <w:p w14:paraId="560A24DC" w14:textId="08EAFF92" w:rsidR="001E2274" w:rsidRDefault="00C71CBD" w:rsidP="00814E69">
      <w:pPr>
        <w:rPr>
          <w:b w:val="0"/>
          <w:bCs w:val="0"/>
          <w:caps/>
          <w:sz w:val="24"/>
          <w:szCs w:val="24"/>
          <w:rtl/>
        </w:rPr>
      </w:pPr>
      <w:r>
        <w:rPr>
          <w:rFonts w:hint="cs"/>
          <w:b w:val="0"/>
          <w:bCs w:val="0"/>
          <w:caps/>
          <w:sz w:val="24"/>
          <w:szCs w:val="24"/>
          <w:rtl/>
        </w:rPr>
        <w:lastRenderedPageBreak/>
        <w:t xml:space="preserve">זאת אומרת שאם יש רחק שתים עשרה במגרש שהוא ארבע </w:t>
      </w:r>
      <w:r w:rsidR="00814E69">
        <w:rPr>
          <w:rFonts w:hint="cs"/>
          <w:b w:val="0"/>
          <w:bCs w:val="0"/>
          <w:caps/>
          <w:sz w:val="24"/>
          <w:szCs w:val="24"/>
          <w:rtl/>
        </w:rPr>
        <w:t>דונם</w:t>
      </w:r>
      <w:r w:rsidR="000F703D">
        <w:rPr>
          <w:rFonts w:hint="cs"/>
          <w:b w:val="0"/>
          <w:bCs w:val="0"/>
          <w:caps/>
          <w:sz w:val="24"/>
          <w:szCs w:val="24"/>
          <w:rtl/>
        </w:rPr>
        <w:t xml:space="preserve"> </w:t>
      </w:r>
      <w:r w:rsidR="00814E69">
        <w:rPr>
          <w:rFonts w:hint="cs"/>
          <w:b w:val="0"/>
          <w:bCs w:val="0"/>
          <w:caps/>
          <w:sz w:val="24"/>
          <w:szCs w:val="24"/>
          <w:rtl/>
        </w:rPr>
        <w:t xml:space="preserve">... מגרש שהוא דונם כמו אצלנו, ביחד הם מקבלים רחק שתים עשרה על ממוצע של שלוש אבל אחד גדול יותר אז מה שהם הראו זה ש, כל הרחק שהיה להם בשני המגרשים ביחד הוא שישים אלף, הם מוגבלים באחד, לכן מבקשים להעביר לשני. אז יוצא שהם ביקשו על על מגרש של אחד נקודה שמונה דונם הם ביקשו רחק של שבע עשרה. במאמר מוסגר הם לא חישבו את המרפסות אז בעצם צריך להוריד להם בכל מקרה. עכשיו השאלה אם אנחנו מסכימים לזה או לא </w:t>
      </w:r>
    </w:p>
    <w:p w14:paraId="45772978" w14:textId="77777777" w:rsidR="001E2274" w:rsidRDefault="001E2274" w:rsidP="00814E69">
      <w:pPr>
        <w:rPr>
          <w:b w:val="0"/>
          <w:bCs w:val="0"/>
          <w:caps/>
          <w:sz w:val="24"/>
          <w:szCs w:val="24"/>
          <w:rtl/>
        </w:rPr>
      </w:pPr>
    </w:p>
    <w:p w14:paraId="1453D8A6" w14:textId="77777777" w:rsidR="001E2274" w:rsidRDefault="00D17364" w:rsidP="00814E69">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02A1CE8C" w14:textId="59F48309" w:rsidR="001E2274" w:rsidRDefault="00814E69" w:rsidP="00814E69">
      <w:pPr>
        <w:rPr>
          <w:b w:val="0"/>
          <w:bCs w:val="0"/>
          <w:caps/>
          <w:sz w:val="24"/>
          <w:szCs w:val="24"/>
          <w:rtl/>
        </w:rPr>
      </w:pPr>
      <w:r>
        <w:rPr>
          <w:rFonts w:hint="cs"/>
          <w:b w:val="0"/>
          <w:bCs w:val="0"/>
          <w:caps/>
          <w:sz w:val="24"/>
          <w:szCs w:val="24"/>
          <w:rtl/>
        </w:rPr>
        <w:t xml:space="preserve">בגלל זה הוא כל הזמן דיבר על הוא הוא כל הזמן דיבר על על ממוצע </w:t>
      </w:r>
    </w:p>
    <w:p w14:paraId="077EB8A3" w14:textId="77777777" w:rsidR="001E2274" w:rsidRDefault="001E2274" w:rsidP="00814E69">
      <w:pPr>
        <w:rPr>
          <w:b w:val="0"/>
          <w:bCs w:val="0"/>
          <w:caps/>
          <w:sz w:val="24"/>
          <w:szCs w:val="24"/>
          <w:rtl/>
        </w:rPr>
      </w:pPr>
    </w:p>
    <w:p w14:paraId="101527A6" w14:textId="77777777" w:rsidR="001E2274" w:rsidRDefault="00935F0D" w:rsidP="00814E69">
      <w:pPr>
        <w:rPr>
          <w:caps/>
          <w:sz w:val="24"/>
          <w:szCs w:val="24"/>
          <w:u w:val="single"/>
          <w:rtl/>
        </w:rPr>
      </w:pPr>
      <w:r w:rsidRPr="00935F0D">
        <w:rPr>
          <w:rFonts w:hint="cs"/>
          <w:caps/>
          <w:sz w:val="24"/>
          <w:szCs w:val="24"/>
          <w:u w:val="single"/>
          <w:rtl/>
        </w:rPr>
        <w:t>גב</w:t>
      </w:r>
      <w:r w:rsidRPr="00935F0D">
        <w:rPr>
          <w:caps/>
          <w:sz w:val="24"/>
          <w:szCs w:val="24"/>
          <w:u w:val="single"/>
          <w:rtl/>
        </w:rPr>
        <w:t>'</w:t>
      </w:r>
      <w:r w:rsidRPr="00935F0D">
        <w:rPr>
          <w:rFonts w:hint="cs"/>
          <w:caps/>
          <w:sz w:val="24"/>
          <w:szCs w:val="24"/>
          <w:u w:val="single"/>
          <w:rtl/>
        </w:rPr>
        <w:t xml:space="preserve"> מירב בליימן שבתאי - נציגת לשכת התכנון</w:t>
      </w:r>
      <w:r w:rsidR="001E2274">
        <w:rPr>
          <w:rFonts w:hint="cs"/>
          <w:caps/>
          <w:sz w:val="24"/>
          <w:szCs w:val="24"/>
          <w:u w:val="single"/>
          <w:rtl/>
        </w:rPr>
        <w:t>:</w:t>
      </w:r>
    </w:p>
    <w:p w14:paraId="287306C9" w14:textId="6FAB0CC0" w:rsidR="001E2274" w:rsidRDefault="00814E69" w:rsidP="00814E69">
      <w:pPr>
        <w:rPr>
          <w:b w:val="0"/>
          <w:bCs w:val="0"/>
          <w:caps/>
          <w:sz w:val="24"/>
          <w:szCs w:val="24"/>
          <w:rtl/>
        </w:rPr>
      </w:pPr>
      <w:r>
        <w:rPr>
          <w:rFonts w:hint="cs"/>
          <w:b w:val="0"/>
          <w:bCs w:val="0"/>
          <w:caps/>
          <w:sz w:val="24"/>
          <w:szCs w:val="24"/>
          <w:rtl/>
        </w:rPr>
        <w:t>כן</w:t>
      </w:r>
    </w:p>
    <w:p w14:paraId="237E091A" w14:textId="77777777" w:rsidR="001E2274" w:rsidRDefault="001E2274" w:rsidP="00814E69">
      <w:pPr>
        <w:rPr>
          <w:b w:val="0"/>
          <w:bCs w:val="0"/>
          <w:caps/>
          <w:sz w:val="24"/>
          <w:szCs w:val="24"/>
          <w:rtl/>
        </w:rPr>
      </w:pPr>
    </w:p>
    <w:p w14:paraId="6673A903" w14:textId="77777777" w:rsidR="001E2274" w:rsidRDefault="006D6799" w:rsidP="00814E69">
      <w:pPr>
        <w:rPr>
          <w:caps/>
          <w:sz w:val="24"/>
          <w:szCs w:val="24"/>
          <w:u w:val="single"/>
          <w:rtl/>
        </w:rPr>
      </w:pPr>
      <w:r w:rsidRPr="006D6799">
        <w:rPr>
          <w:rFonts w:hint="cs"/>
          <w:caps/>
          <w:sz w:val="24"/>
          <w:szCs w:val="24"/>
          <w:u w:val="single"/>
          <w:rtl/>
        </w:rPr>
        <w:t>מר דן קוניאק - נציג לשכת התכנון</w:t>
      </w:r>
      <w:r w:rsidR="001E2274">
        <w:rPr>
          <w:rFonts w:hint="cs"/>
          <w:caps/>
          <w:sz w:val="24"/>
          <w:szCs w:val="24"/>
          <w:u w:val="single"/>
          <w:rtl/>
        </w:rPr>
        <w:t>:</w:t>
      </w:r>
    </w:p>
    <w:p w14:paraId="31EC8FD6" w14:textId="169ED590" w:rsidR="001E2274" w:rsidRDefault="00814E69" w:rsidP="00814E69">
      <w:pPr>
        <w:rPr>
          <w:b w:val="0"/>
          <w:bCs w:val="0"/>
          <w:caps/>
          <w:sz w:val="24"/>
          <w:szCs w:val="24"/>
          <w:rtl/>
        </w:rPr>
      </w:pPr>
      <w:r>
        <w:rPr>
          <w:rFonts w:hint="cs"/>
          <w:b w:val="0"/>
          <w:bCs w:val="0"/>
          <w:caps/>
          <w:sz w:val="24"/>
          <w:szCs w:val="24"/>
          <w:rtl/>
        </w:rPr>
        <w:t xml:space="preserve">כן </w:t>
      </w:r>
    </w:p>
    <w:p w14:paraId="352FF3A7" w14:textId="77777777" w:rsidR="001E2274" w:rsidRDefault="001E2274" w:rsidP="00814E69">
      <w:pPr>
        <w:rPr>
          <w:b w:val="0"/>
          <w:bCs w:val="0"/>
          <w:caps/>
          <w:sz w:val="24"/>
          <w:szCs w:val="24"/>
          <w:rtl/>
        </w:rPr>
      </w:pPr>
    </w:p>
    <w:p w14:paraId="55CA7325" w14:textId="77777777" w:rsidR="001E2274" w:rsidRDefault="00D17364" w:rsidP="00814E69">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525BC728" w14:textId="7E27BEAA" w:rsidR="001E2274" w:rsidRDefault="00814E69" w:rsidP="00814E69">
      <w:pPr>
        <w:rPr>
          <w:b w:val="0"/>
          <w:bCs w:val="0"/>
          <w:caps/>
          <w:sz w:val="24"/>
          <w:szCs w:val="24"/>
          <w:rtl/>
        </w:rPr>
      </w:pPr>
      <w:r>
        <w:rPr>
          <w:rFonts w:hint="cs"/>
          <w:b w:val="0"/>
          <w:bCs w:val="0"/>
          <w:caps/>
          <w:sz w:val="24"/>
          <w:szCs w:val="24"/>
          <w:rtl/>
        </w:rPr>
        <w:t xml:space="preserve">... מדבר על ממוצע </w:t>
      </w:r>
    </w:p>
    <w:p w14:paraId="0BA312E8" w14:textId="77777777" w:rsidR="001E2274" w:rsidRDefault="001E2274" w:rsidP="00814E69">
      <w:pPr>
        <w:rPr>
          <w:b w:val="0"/>
          <w:bCs w:val="0"/>
          <w:caps/>
          <w:sz w:val="24"/>
          <w:szCs w:val="24"/>
          <w:rtl/>
        </w:rPr>
      </w:pPr>
    </w:p>
    <w:p w14:paraId="4FCCE7B8" w14:textId="77777777" w:rsidR="001E2274" w:rsidRDefault="000A5C33" w:rsidP="00814E69">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4A7DEA34" w14:textId="52B04827" w:rsidR="001E2274" w:rsidRDefault="00814E69" w:rsidP="00814E69">
      <w:pPr>
        <w:rPr>
          <w:b w:val="0"/>
          <w:bCs w:val="0"/>
          <w:caps/>
          <w:sz w:val="24"/>
          <w:szCs w:val="24"/>
          <w:rtl/>
        </w:rPr>
      </w:pPr>
      <w:r>
        <w:rPr>
          <w:rFonts w:hint="cs"/>
          <w:b w:val="0"/>
          <w:bCs w:val="0"/>
          <w:caps/>
          <w:sz w:val="24"/>
          <w:szCs w:val="24"/>
          <w:rtl/>
        </w:rPr>
        <w:t>רגע ה, ה, ה,</w:t>
      </w:r>
      <w:r w:rsidR="000F703D">
        <w:rPr>
          <w:rFonts w:hint="cs"/>
          <w:b w:val="0"/>
          <w:bCs w:val="0"/>
          <w:caps/>
          <w:sz w:val="24"/>
          <w:szCs w:val="24"/>
          <w:rtl/>
        </w:rPr>
        <w:t xml:space="preserve"> </w:t>
      </w:r>
      <w:r>
        <w:rPr>
          <w:rFonts w:hint="cs"/>
          <w:b w:val="0"/>
          <w:bCs w:val="0"/>
          <w:caps/>
          <w:sz w:val="24"/>
          <w:szCs w:val="24"/>
          <w:rtl/>
        </w:rPr>
        <w:t>...</w:t>
      </w:r>
    </w:p>
    <w:p w14:paraId="0A18FB77" w14:textId="77777777" w:rsidR="001E2274" w:rsidRDefault="001E2274" w:rsidP="00814E69">
      <w:pPr>
        <w:rPr>
          <w:b w:val="0"/>
          <w:bCs w:val="0"/>
          <w:caps/>
          <w:sz w:val="24"/>
          <w:szCs w:val="24"/>
          <w:rtl/>
        </w:rPr>
      </w:pPr>
    </w:p>
    <w:p w14:paraId="4072E470" w14:textId="77777777" w:rsidR="001E2274" w:rsidRDefault="003361D4" w:rsidP="00814E69">
      <w:pPr>
        <w:rPr>
          <w:caps/>
          <w:sz w:val="24"/>
          <w:szCs w:val="24"/>
          <w:u w:val="single"/>
          <w:rtl/>
        </w:rPr>
      </w:pPr>
      <w:r w:rsidRPr="003361D4">
        <w:rPr>
          <w:rFonts w:hint="cs"/>
          <w:caps/>
          <w:sz w:val="24"/>
          <w:szCs w:val="24"/>
          <w:u w:val="single"/>
          <w:rtl/>
        </w:rPr>
        <w:t>עורך דין ניצן בן ארויה - יועץ משפטי לוועדה המחוזית</w:t>
      </w:r>
      <w:r w:rsidR="001E2274">
        <w:rPr>
          <w:rFonts w:hint="cs"/>
          <w:caps/>
          <w:sz w:val="24"/>
          <w:szCs w:val="24"/>
          <w:u w:val="single"/>
          <w:rtl/>
        </w:rPr>
        <w:t>:</w:t>
      </w:r>
    </w:p>
    <w:p w14:paraId="68DB857A" w14:textId="02E258BC" w:rsidR="001E2274" w:rsidRDefault="00814E69" w:rsidP="00814E69">
      <w:pPr>
        <w:rPr>
          <w:b w:val="0"/>
          <w:bCs w:val="0"/>
          <w:caps/>
          <w:sz w:val="24"/>
          <w:szCs w:val="24"/>
          <w:rtl/>
        </w:rPr>
      </w:pPr>
      <w:r>
        <w:rPr>
          <w:rFonts w:hint="cs"/>
          <w:b w:val="0"/>
          <w:bCs w:val="0"/>
          <w:caps/>
          <w:sz w:val="24"/>
          <w:szCs w:val="24"/>
          <w:rtl/>
        </w:rPr>
        <w:t>מדבר על סך - הכל בתחום התוכנית</w:t>
      </w:r>
      <w:r w:rsidR="000F703D">
        <w:rPr>
          <w:rFonts w:hint="cs"/>
          <w:b w:val="0"/>
          <w:bCs w:val="0"/>
          <w:caps/>
          <w:sz w:val="24"/>
          <w:szCs w:val="24"/>
          <w:rtl/>
        </w:rPr>
        <w:t xml:space="preserve"> </w:t>
      </w:r>
      <w:r>
        <w:rPr>
          <w:rFonts w:hint="cs"/>
          <w:b w:val="0"/>
          <w:bCs w:val="0"/>
          <w:caps/>
          <w:sz w:val="24"/>
          <w:szCs w:val="24"/>
          <w:rtl/>
        </w:rPr>
        <w:t>...</w:t>
      </w:r>
    </w:p>
    <w:p w14:paraId="7B73CC02" w14:textId="77777777" w:rsidR="001E2274" w:rsidRDefault="001E2274" w:rsidP="00814E69">
      <w:pPr>
        <w:rPr>
          <w:b w:val="0"/>
          <w:bCs w:val="0"/>
          <w:caps/>
          <w:sz w:val="24"/>
          <w:szCs w:val="24"/>
          <w:rtl/>
        </w:rPr>
      </w:pPr>
    </w:p>
    <w:p w14:paraId="608323DC" w14:textId="77777777" w:rsidR="001E2274" w:rsidRDefault="000A5C33" w:rsidP="00814E69">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168213A1" w14:textId="12B262C0" w:rsidR="001E2274" w:rsidRDefault="00814E69" w:rsidP="00814E69">
      <w:pPr>
        <w:rPr>
          <w:b w:val="0"/>
          <w:bCs w:val="0"/>
          <w:caps/>
          <w:sz w:val="24"/>
          <w:szCs w:val="24"/>
          <w:rtl/>
        </w:rPr>
      </w:pPr>
      <w:r>
        <w:rPr>
          <w:rFonts w:hint="cs"/>
          <w:b w:val="0"/>
          <w:bCs w:val="0"/>
          <w:caps/>
          <w:sz w:val="24"/>
          <w:szCs w:val="24"/>
          <w:rtl/>
        </w:rPr>
        <w:t>המגרש עם המגבלות זה המגרש שהוא רוצה שבע עשרה?</w:t>
      </w:r>
    </w:p>
    <w:p w14:paraId="24666961" w14:textId="77777777" w:rsidR="001E2274" w:rsidRDefault="001E2274" w:rsidP="00814E69">
      <w:pPr>
        <w:rPr>
          <w:b w:val="0"/>
          <w:bCs w:val="0"/>
          <w:caps/>
          <w:sz w:val="24"/>
          <w:szCs w:val="24"/>
          <w:rtl/>
        </w:rPr>
      </w:pPr>
    </w:p>
    <w:p w14:paraId="7D464B23" w14:textId="77777777" w:rsidR="001E2274" w:rsidRDefault="006D6799" w:rsidP="00814E69">
      <w:pPr>
        <w:rPr>
          <w:caps/>
          <w:sz w:val="24"/>
          <w:szCs w:val="24"/>
          <w:u w:val="single"/>
          <w:rtl/>
        </w:rPr>
      </w:pPr>
      <w:r w:rsidRPr="006D6799">
        <w:rPr>
          <w:rFonts w:hint="cs"/>
          <w:caps/>
          <w:sz w:val="24"/>
          <w:szCs w:val="24"/>
          <w:u w:val="single"/>
          <w:rtl/>
        </w:rPr>
        <w:t>מר דן קוניאק - נציג לשכת התכנון</w:t>
      </w:r>
      <w:r w:rsidR="001E2274">
        <w:rPr>
          <w:rFonts w:hint="cs"/>
          <w:caps/>
          <w:sz w:val="24"/>
          <w:szCs w:val="24"/>
          <w:u w:val="single"/>
          <w:rtl/>
        </w:rPr>
        <w:t>:</w:t>
      </w:r>
    </w:p>
    <w:p w14:paraId="67BB88C3" w14:textId="22038D09" w:rsidR="001E2274" w:rsidRDefault="00814E69" w:rsidP="00814E69">
      <w:pPr>
        <w:rPr>
          <w:b w:val="0"/>
          <w:bCs w:val="0"/>
          <w:caps/>
          <w:sz w:val="24"/>
          <w:szCs w:val="24"/>
          <w:rtl/>
        </w:rPr>
      </w:pPr>
      <w:r>
        <w:rPr>
          <w:rFonts w:hint="cs"/>
          <w:b w:val="0"/>
          <w:bCs w:val="0"/>
          <w:caps/>
          <w:sz w:val="24"/>
          <w:szCs w:val="24"/>
          <w:rtl/>
        </w:rPr>
        <w:t>לא, המגרש עם המגבלות הוא המגרש הגדול יותר, היה לו שמה ארבעים אלף מטר</w:t>
      </w:r>
      <w:r w:rsidR="000F703D">
        <w:rPr>
          <w:rFonts w:hint="cs"/>
          <w:b w:val="0"/>
          <w:bCs w:val="0"/>
          <w:caps/>
          <w:sz w:val="24"/>
          <w:szCs w:val="24"/>
          <w:rtl/>
        </w:rPr>
        <w:t xml:space="preserve"> </w:t>
      </w:r>
      <w:r>
        <w:rPr>
          <w:rFonts w:hint="cs"/>
          <w:b w:val="0"/>
          <w:bCs w:val="0"/>
          <w:caps/>
          <w:sz w:val="24"/>
          <w:szCs w:val="24"/>
          <w:rtl/>
        </w:rPr>
        <w:t xml:space="preserve">... לבנות לכאורה לפי הרחק שתים עשרה </w:t>
      </w:r>
    </w:p>
    <w:p w14:paraId="07E5836F" w14:textId="77777777" w:rsidR="001E2274" w:rsidRDefault="001E2274" w:rsidP="00814E69">
      <w:pPr>
        <w:rPr>
          <w:b w:val="0"/>
          <w:bCs w:val="0"/>
          <w:caps/>
          <w:sz w:val="24"/>
          <w:szCs w:val="24"/>
          <w:rtl/>
        </w:rPr>
      </w:pPr>
    </w:p>
    <w:p w14:paraId="5BCE1B1D" w14:textId="77777777" w:rsidR="001E2274" w:rsidRDefault="00935F0D" w:rsidP="00814E69">
      <w:pPr>
        <w:rPr>
          <w:caps/>
          <w:sz w:val="24"/>
          <w:szCs w:val="24"/>
          <w:u w:val="single"/>
          <w:rtl/>
        </w:rPr>
      </w:pPr>
      <w:r w:rsidRPr="00935F0D">
        <w:rPr>
          <w:rFonts w:hint="cs"/>
          <w:caps/>
          <w:sz w:val="24"/>
          <w:szCs w:val="24"/>
          <w:u w:val="single"/>
          <w:rtl/>
        </w:rPr>
        <w:t>גב</w:t>
      </w:r>
      <w:r w:rsidRPr="00935F0D">
        <w:rPr>
          <w:caps/>
          <w:sz w:val="24"/>
          <w:szCs w:val="24"/>
          <w:u w:val="single"/>
          <w:rtl/>
        </w:rPr>
        <w:t>'</w:t>
      </w:r>
      <w:r w:rsidRPr="00935F0D">
        <w:rPr>
          <w:rFonts w:hint="cs"/>
          <w:caps/>
          <w:sz w:val="24"/>
          <w:szCs w:val="24"/>
          <w:u w:val="single"/>
          <w:rtl/>
        </w:rPr>
        <w:t xml:space="preserve"> מירב בליימן שבתאי - נציגת לשכת התכנון</w:t>
      </w:r>
      <w:r w:rsidR="001E2274">
        <w:rPr>
          <w:rFonts w:hint="cs"/>
          <w:caps/>
          <w:sz w:val="24"/>
          <w:szCs w:val="24"/>
          <w:u w:val="single"/>
          <w:rtl/>
        </w:rPr>
        <w:t>:</w:t>
      </w:r>
    </w:p>
    <w:p w14:paraId="7E142C8A" w14:textId="0CBD78C0" w:rsidR="001E2274" w:rsidRDefault="00814E69" w:rsidP="00814E69">
      <w:pPr>
        <w:rPr>
          <w:b w:val="0"/>
          <w:bCs w:val="0"/>
          <w:caps/>
          <w:sz w:val="24"/>
          <w:szCs w:val="24"/>
          <w:rtl/>
        </w:rPr>
      </w:pPr>
      <w:r>
        <w:rPr>
          <w:rFonts w:hint="cs"/>
          <w:b w:val="0"/>
          <w:bCs w:val="0"/>
          <w:caps/>
          <w:sz w:val="24"/>
          <w:szCs w:val="24"/>
          <w:rtl/>
        </w:rPr>
        <w:t>לא, הוא מקבל</w:t>
      </w:r>
      <w:r w:rsidR="000F703D">
        <w:rPr>
          <w:rFonts w:hint="cs"/>
          <w:b w:val="0"/>
          <w:bCs w:val="0"/>
          <w:caps/>
          <w:sz w:val="24"/>
          <w:szCs w:val="24"/>
          <w:rtl/>
        </w:rPr>
        <w:t xml:space="preserve"> </w:t>
      </w:r>
      <w:r>
        <w:rPr>
          <w:rFonts w:hint="cs"/>
          <w:b w:val="0"/>
          <w:bCs w:val="0"/>
          <w:caps/>
          <w:sz w:val="24"/>
          <w:szCs w:val="24"/>
          <w:rtl/>
        </w:rPr>
        <w:t>... אתה מדבר על שבע עשרה קומות או שבע עשרה רחק?</w:t>
      </w:r>
    </w:p>
    <w:p w14:paraId="0AF000F6" w14:textId="77777777" w:rsidR="001E2274" w:rsidRDefault="001E2274" w:rsidP="00814E69">
      <w:pPr>
        <w:rPr>
          <w:b w:val="0"/>
          <w:bCs w:val="0"/>
          <w:caps/>
          <w:sz w:val="24"/>
          <w:szCs w:val="24"/>
          <w:rtl/>
        </w:rPr>
      </w:pPr>
    </w:p>
    <w:p w14:paraId="65EC7EFA" w14:textId="77777777" w:rsidR="001E2274" w:rsidRDefault="000A5C33" w:rsidP="00814E69">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05D5A9D7" w14:textId="0CF31EAD" w:rsidR="001E2274" w:rsidRDefault="00814E69" w:rsidP="00814E69">
      <w:pPr>
        <w:rPr>
          <w:b w:val="0"/>
          <w:bCs w:val="0"/>
          <w:caps/>
          <w:sz w:val="24"/>
          <w:szCs w:val="24"/>
          <w:rtl/>
        </w:rPr>
      </w:pPr>
      <w:r>
        <w:rPr>
          <w:rFonts w:hint="cs"/>
          <w:b w:val="0"/>
          <w:bCs w:val="0"/>
          <w:caps/>
          <w:sz w:val="24"/>
          <w:szCs w:val="24"/>
          <w:rtl/>
        </w:rPr>
        <w:t xml:space="preserve">רחק רחק </w:t>
      </w:r>
    </w:p>
    <w:p w14:paraId="3461835B" w14:textId="77777777" w:rsidR="001E2274" w:rsidRDefault="001E2274" w:rsidP="00814E69">
      <w:pPr>
        <w:rPr>
          <w:b w:val="0"/>
          <w:bCs w:val="0"/>
          <w:caps/>
          <w:sz w:val="24"/>
          <w:szCs w:val="24"/>
          <w:rtl/>
        </w:rPr>
      </w:pPr>
    </w:p>
    <w:p w14:paraId="1BADC1C2" w14:textId="77777777" w:rsidR="001E2274" w:rsidRDefault="00935F0D" w:rsidP="00814E69">
      <w:pPr>
        <w:rPr>
          <w:caps/>
          <w:sz w:val="24"/>
          <w:szCs w:val="24"/>
          <w:u w:val="single"/>
          <w:rtl/>
        </w:rPr>
      </w:pPr>
      <w:r w:rsidRPr="00935F0D">
        <w:rPr>
          <w:rFonts w:hint="cs"/>
          <w:caps/>
          <w:sz w:val="24"/>
          <w:szCs w:val="24"/>
          <w:u w:val="single"/>
          <w:rtl/>
        </w:rPr>
        <w:t>גב</w:t>
      </w:r>
      <w:r w:rsidRPr="00935F0D">
        <w:rPr>
          <w:caps/>
          <w:sz w:val="24"/>
          <w:szCs w:val="24"/>
          <w:u w:val="single"/>
          <w:rtl/>
        </w:rPr>
        <w:t>'</w:t>
      </w:r>
      <w:r w:rsidRPr="00935F0D">
        <w:rPr>
          <w:rFonts w:hint="cs"/>
          <w:caps/>
          <w:sz w:val="24"/>
          <w:szCs w:val="24"/>
          <w:u w:val="single"/>
          <w:rtl/>
        </w:rPr>
        <w:t xml:space="preserve"> מירב בליימן שבתאי - נציגת לשכת התכנון</w:t>
      </w:r>
      <w:r w:rsidR="001E2274">
        <w:rPr>
          <w:rFonts w:hint="cs"/>
          <w:caps/>
          <w:sz w:val="24"/>
          <w:szCs w:val="24"/>
          <w:u w:val="single"/>
          <w:rtl/>
        </w:rPr>
        <w:t>:</w:t>
      </w:r>
    </w:p>
    <w:p w14:paraId="2F125944" w14:textId="3CD03C80" w:rsidR="001E2274" w:rsidRDefault="00814E69" w:rsidP="00814E69">
      <w:pPr>
        <w:rPr>
          <w:b w:val="0"/>
          <w:bCs w:val="0"/>
          <w:caps/>
          <w:sz w:val="24"/>
          <w:szCs w:val="24"/>
          <w:rtl/>
        </w:rPr>
      </w:pPr>
      <w:r>
        <w:rPr>
          <w:rFonts w:hint="cs"/>
          <w:b w:val="0"/>
          <w:bCs w:val="0"/>
          <w:caps/>
          <w:sz w:val="24"/>
          <w:szCs w:val="24"/>
          <w:rtl/>
        </w:rPr>
        <w:t>כן אז רחק זה המגרש המגרש של התוכנית בעצם</w:t>
      </w:r>
    </w:p>
    <w:p w14:paraId="1BF9176C" w14:textId="77777777" w:rsidR="001E2274" w:rsidRDefault="001E2274" w:rsidP="00814E69">
      <w:pPr>
        <w:rPr>
          <w:b w:val="0"/>
          <w:bCs w:val="0"/>
          <w:caps/>
          <w:sz w:val="24"/>
          <w:szCs w:val="24"/>
          <w:rtl/>
        </w:rPr>
      </w:pPr>
    </w:p>
    <w:p w14:paraId="32C6EB4D" w14:textId="77777777" w:rsidR="001E2274" w:rsidRDefault="000A5C33" w:rsidP="00814E69">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130BD5D8" w14:textId="73EEFF59" w:rsidR="001E2274" w:rsidRDefault="00814E69" w:rsidP="00814E69">
      <w:pPr>
        <w:rPr>
          <w:b w:val="0"/>
          <w:bCs w:val="0"/>
          <w:caps/>
          <w:sz w:val="24"/>
          <w:szCs w:val="24"/>
          <w:rtl/>
        </w:rPr>
      </w:pPr>
      <w:r>
        <w:rPr>
          <w:rFonts w:hint="cs"/>
          <w:b w:val="0"/>
          <w:bCs w:val="0"/>
          <w:caps/>
          <w:sz w:val="24"/>
          <w:szCs w:val="24"/>
          <w:rtl/>
        </w:rPr>
        <w:t>המגרש עם המגבלות זה מקבל רחק של שבע שמונה משהו,</w:t>
      </w:r>
    </w:p>
    <w:p w14:paraId="3E044A26" w14:textId="77777777" w:rsidR="001E2274" w:rsidRDefault="001E2274" w:rsidP="00814E69">
      <w:pPr>
        <w:rPr>
          <w:b w:val="0"/>
          <w:bCs w:val="0"/>
          <w:caps/>
          <w:sz w:val="24"/>
          <w:szCs w:val="24"/>
          <w:rtl/>
        </w:rPr>
      </w:pPr>
    </w:p>
    <w:p w14:paraId="1C3FE716" w14:textId="77777777" w:rsidR="001E2274" w:rsidRDefault="006D6799" w:rsidP="00814E69">
      <w:pPr>
        <w:rPr>
          <w:caps/>
          <w:sz w:val="24"/>
          <w:szCs w:val="24"/>
          <w:u w:val="single"/>
          <w:rtl/>
        </w:rPr>
      </w:pPr>
      <w:r w:rsidRPr="006D6799">
        <w:rPr>
          <w:rFonts w:hint="cs"/>
          <w:caps/>
          <w:sz w:val="24"/>
          <w:szCs w:val="24"/>
          <w:u w:val="single"/>
          <w:rtl/>
        </w:rPr>
        <w:t>מר דן קוניאק - נציג לשכת התכנון</w:t>
      </w:r>
      <w:r w:rsidR="001E2274">
        <w:rPr>
          <w:rFonts w:hint="cs"/>
          <w:caps/>
          <w:sz w:val="24"/>
          <w:szCs w:val="24"/>
          <w:u w:val="single"/>
          <w:rtl/>
        </w:rPr>
        <w:t>:</w:t>
      </w:r>
    </w:p>
    <w:p w14:paraId="0FDE47F1" w14:textId="143DA717" w:rsidR="001E2274" w:rsidRDefault="00814E69" w:rsidP="00814E69">
      <w:pPr>
        <w:rPr>
          <w:b w:val="0"/>
          <w:bCs w:val="0"/>
          <w:caps/>
          <w:sz w:val="24"/>
          <w:szCs w:val="24"/>
          <w:rtl/>
        </w:rPr>
      </w:pPr>
      <w:r>
        <w:rPr>
          <w:rFonts w:hint="cs"/>
          <w:b w:val="0"/>
          <w:bCs w:val="0"/>
          <w:caps/>
          <w:sz w:val="24"/>
          <w:szCs w:val="24"/>
          <w:rtl/>
        </w:rPr>
        <w:t>שבע משהו</w:t>
      </w:r>
    </w:p>
    <w:p w14:paraId="459D6B52" w14:textId="77777777" w:rsidR="001E2274" w:rsidRDefault="001E2274" w:rsidP="00814E69">
      <w:pPr>
        <w:rPr>
          <w:b w:val="0"/>
          <w:bCs w:val="0"/>
          <w:caps/>
          <w:sz w:val="24"/>
          <w:szCs w:val="24"/>
          <w:rtl/>
        </w:rPr>
      </w:pPr>
    </w:p>
    <w:p w14:paraId="08B89EA5" w14:textId="77777777" w:rsidR="001E2274" w:rsidRDefault="000A5C33" w:rsidP="00814E69">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1B3B246F" w14:textId="5A9106A4" w:rsidR="001E2274" w:rsidRDefault="00814E69" w:rsidP="00814E69">
      <w:pPr>
        <w:rPr>
          <w:b w:val="0"/>
          <w:bCs w:val="0"/>
          <w:caps/>
          <w:sz w:val="24"/>
          <w:szCs w:val="24"/>
          <w:rtl/>
        </w:rPr>
      </w:pPr>
      <w:r>
        <w:rPr>
          <w:rFonts w:hint="cs"/>
          <w:b w:val="0"/>
          <w:bCs w:val="0"/>
          <w:caps/>
          <w:sz w:val="24"/>
          <w:szCs w:val="24"/>
          <w:rtl/>
        </w:rPr>
        <w:t xml:space="preserve">שבע? </w:t>
      </w:r>
    </w:p>
    <w:p w14:paraId="432B089F" w14:textId="77777777" w:rsidR="001E2274" w:rsidRDefault="001E2274" w:rsidP="00814E69">
      <w:pPr>
        <w:rPr>
          <w:b w:val="0"/>
          <w:bCs w:val="0"/>
          <w:caps/>
          <w:sz w:val="24"/>
          <w:szCs w:val="24"/>
          <w:rtl/>
        </w:rPr>
      </w:pPr>
    </w:p>
    <w:p w14:paraId="0B2D5C30" w14:textId="77777777" w:rsidR="001E2274" w:rsidRDefault="00935F0D" w:rsidP="00814E69">
      <w:pPr>
        <w:rPr>
          <w:caps/>
          <w:sz w:val="24"/>
          <w:szCs w:val="24"/>
          <w:u w:val="single"/>
          <w:rtl/>
        </w:rPr>
      </w:pPr>
      <w:r w:rsidRPr="00935F0D">
        <w:rPr>
          <w:rFonts w:hint="cs"/>
          <w:caps/>
          <w:sz w:val="24"/>
          <w:szCs w:val="24"/>
          <w:u w:val="single"/>
          <w:rtl/>
        </w:rPr>
        <w:t>גב</w:t>
      </w:r>
      <w:r w:rsidRPr="00935F0D">
        <w:rPr>
          <w:caps/>
          <w:sz w:val="24"/>
          <w:szCs w:val="24"/>
          <w:u w:val="single"/>
          <w:rtl/>
        </w:rPr>
        <w:t>'</w:t>
      </w:r>
      <w:r w:rsidRPr="00935F0D">
        <w:rPr>
          <w:rFonts w:hint="cs"/>
          <w:caps/>
          <w:sz w:val="24"/>
          <w:szCs w:val="24"/>
          <w:u w:val="single"/>
          <w:rtl/>
        </w:rPr>
        <w:t xml:space="preserve"> מירב בליימן שבתאי - נציגת לשכת התכנון</w:t>
      </w:r>
      <w:r w:rsidR="001E2274">
        <w:rPr>
          <w:rFonts w:hint="cs"/>
          <w:caps/>
          <w:sz w:val="24"/>
          <w:szCs w:val="24"/>
          <w:u w:val="single"/>
          <w:rtl/>
        </w:rPr>
        <w:t>:</w:t>
      </w:r>
    </w:p>
    <w:p w14:paraId="058DF577" w14:textId="2DAAC3FC" w:rsidR="001E2274" w:rsidRDefault="00431A3A" w:rsidP="00814E69">
      <w:pPr>
        <w:rPr>
          <w:b w:val="0"/>
          <w:bCs w:val="0"/>
          <w:caps/>
          <w:sz w:val="24"/>
          <w:szCs w:val="24"/>
          <w:rtl/>
        </w:rPr>
      </w:pPr>
      <w:r>
        <w:rPr>
          <w:rFonts w:hint="cs"/>
          <w:b w:val="0"/>
          <w:bCs w:val="0"/>
          <w:caps/>
          <w:sz w:val="24"/>
          <w:szCs w:val="24"/>
          <w:rtl/>
        </w:rPr>
        <w:t xml:space="preserve">כן </w:t>
      </w:r>
    </w:p>
    <w:p w14:paraId="64F6A1D0" w14:textId="77777777" w:rsidR="001E2274" w:rsidRDefault="001E2274" w:rsidP="00814E69">
      <w:pPr>
        <w:rPr>
          <w:b w:val="0"/>
          <w:bCs w:val="0"/>
          <w:caps/>
          <w:sz w:val="24"/>
          <w:szCs w:val="24"/>
          <w:rtl/>
        </w:rPr>
      </w:pPr>
    </w:p>
    <w:p w14:paraId="4D776AEB" w14:textId="77777777" w:rsidR="001E2274" w:rsidRDefault="00D17364" w:rsidP="00814E69">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5331C916" w14:textId="66365568" w:rsidR="001E2274" w:rsidRDefault="00431A3A" w:rsidP="00814E69">
      <w:pPr>
        <w:rPr>
          <w:b w:val="0"/>
          <w:bCs w:val="0"/>
          <w:caps/>
          <w:sz w:val="24"/>
          <w:szCs w:val="24"/>
          <w:rtl/>
        </w:rPr>
      </w:pPr>
      <w:r>
        <w:rPr>
          <w:rFonts w:hint="cs"/>
          <w:b w:val="0"/>
          <w:bCs w:val="0"/>
          <w:caps/>
          <w:sz w:val="24"/>
          <w:szCs w:val="24"/>
          <w:rtl/>
        </w:rPr>
        <w:t xml:space="preserve">כן </w:t>
      </w:r>
    </w:p>
    <w:p w14:paraId="64AA9189" w14:textId="77777777" w:rsidR="001E2274" w:rsidRDefault="001E2274" w:rsidP="00814E69">
      <w:pPr>
        <w:rPr>
          <w:b w:val="0"/>
          <w:bCs w:val="0"/>
          <w:caps/>
          <w:sz w:val="24"/>
          <w:szCs w:val="24"/>
          <w:rtl/>
        </w:rPr>
      </w:pPr>
    </w:p>
    <w:p w14:paraId="33346C56" w14:textId="77777777" w:rsidR="001E2274" w:rsidRDefault="000A5C33" w:rsidP="00814E69">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17756CBE" w14:textId="794DA809" w:rsidR="001E2274" w:rsidRDefault="00431A3A" w:rsidP="00814E69">
      <w:pPr>
        <w:rPr>
          <w:b w:val="0"/>
          <w:bCs w:val="0"/>
          <w:caps/>
          <w:sz w:val="24"/>
          <w:szCs w:val="24"/>
          <w:rtl/>
        </w:rPr>
      </w:pPr>
      <w:r>
        <w:rPr>
          <w:rFonts w:hint="cs"/>
          <w:b w:val="0"/>
          <w:bCs w:val="0"/>
          <w:caps/>
          <w:sz w:val="24"/>
          <w:szCs w:val="24"/>
          <w:rtl/>
        </w:rPr>
        <w:t>והמגרש הקטן יותר הקטן יותר הוא עולה לשבע עשרה</w:t>
      </w:r>
    </w:p>
    <w:p w14:paraId="7E9E20F6" w14:textId="77777777" w:rsidR="001E2274" w:rsidRDefault="001E2274" w:rsidP="00814E69">
      <w:pPr>
        <w:rPr>
          <w:b w:val="0"/>
          <w:bCs w:val="0"/>
          <w:caps/>
          <w:sz w:val="24"/>
          <w:szCs w:val="24"/>
          <w:rtl/>
        </w:rPr>
      </w:pPr>
    </w:p>
    <w:p w14:paraId="42146406" w14:textId="77777777" w:rsidR="001E2274" w:rsidRDefault="006D6799" w:rsidP="00814E69">
      <w:pPr>
        <w:rPr>
          <w:caps/>
          <w:sz w:val="24"/>
          <w:szCs w:val="24"/>
          <w:u w:val="single"/>
          <w:rtl/>
        </w:rPr>
      </w:pPr>
      <w:r w:rsidRPr="006D6799">
        <w:rPr>
          <w:rFonts w:hint="cs"/>
          <w:caps/>
          <w:sz w:val="24"/>
          <w:szCs w:val="24"/>
          <w:u w:val="single"/>
          <w:rtl/>
        </w:rPr>
        <w:t>מר דן קוניאק - נציג לשכת התכנון</w:t>
      </w:r>
      <w:r w:rsidR="001E2274">
        <w:rPr>
          <w:rFonts w:hint="cs"/>
          <w:caps/>
          <w:sz w:val="24"/>
          <w:szCs w:val="24"/>
          <w:u w:val="single"/>
          <w:rtl/>
        </w:rPr>
        <w:t>:</w:t>
      </w:r>
    </w:p>
    <w:p w14:paraId="28164513" w14:textId="7D2CFDE0" w:rsidR="001E2274" w:rsidRDefault="00431A3A" w:rsidP="00814E69">
      <w:pPr>
        <w:rPr>
          <w:b w:val="0"/>
          <w:bCs w:val="0"/>
          <w:caps/>
          <w:sz w:val="24"/>
          <w:szCs w:val="24"/>
          <w:rtl/>
        </w:rPr>
      </w:pPr>
      <w:r>
        <w:rPr>
          <w:rFonts w:hint="cs"/>
          <w:b w:val="0"/>
          <w:bCs w:val="0"/>
          <w:caps/>
          <w:sz w:val="24"/>
          <w:szCs w:val="24"/>
          <w:rtl/>
        </w:rPr>
        <w:t xml:space="preserve">נכון </w:t>
      </w:r>
    </w:p>
    <w:p w14:paraId="136388A9" w14:textId="77777777" w:rsidR="001E2274" w:rsidRDefault="001E2274" w:rsidP="00814E69">
      <w:pPr>
        <w:rPr>
          <w:b w:val="0"/>
          <w:bCs w:val="0"/>
          <w:caps/>
          <w:sz w:val="24"/>
          <w:szCs w:val="24"/>
          <w:rtl/>
        </w:rPr>
      </w:pPr>
    </w:p>
    <w:p w14:paraId="060F4DBC" w14:textId="77777777" w:rsidR="001E2274" w:rsidRDefault="00D17364" w:rsidP="00814E69">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63482944" w14:textId="234E1884" w:rsidR="001E2274" w:rsidRDefault="00431A3A" w:rsidP="00814E69">
      <w:pPr>
        <w:rPr>
          <w:b w:val="0"/>
          <w:bCs w:val="0"/>
          <w:caps/>
          <w:sz w:val="24"/>
          <w:szCs w:val="24"/>
          <w:rtl/>
        </w:rPr>
      </w:pPr>
      <w:r>
        <w:rPr>
          <w:rFonts w:hint="cs"/>
          <w:b w:val="0"/>
          <w:bCs w:val="0"/>
          <w:caps/>
          <w:sz w:val="24"/>
          <w:szCs w:val="24"/>
          <w:rtl/>
        </w:rPr>
        <w:t>אני חושב שזה בסך הכל</w:t>
      </w:r>
      <w:r w:rsidR="000F703D">
        <w:rPr>
          <w:rFonts w:hint="cs"/>
          <w:b w:val="0"/>
          <w:bCs w:val="0"/>
          <w:caps/>
          <w:sz w:val="24"/>
          <w:szCs w:val="24"/>
          <w:rtl/>
        </w:rPr>
        <w:t xml:space="preserve"> </w:t>
      </w:r>
      <w:r>
        <w:rPr>
          <w:rFonts w:hint="cs"/>
          <w:b w:val="0"/>
          <w:bCs w:val="0"/>
          <w:caps/>
          <w:sz w:val="24"/>
          <w:szCs w:val="24"/>
          <w:rtl/>
        </w:rPr>
        <w:t xml:space="preserve">... יש היגיון </w:t>
      </w:r>
    </w:p>
    <w:p w14:paraId="6C7E88A5" w14:textId="77777777" w:rsidR="001E2274" w:rsidRDefault="001E2274" w:rsidP="00814E69">
      <w:pPr>
        <w:rPr>
          <w:b w:val="0"/>
          <w:bCs w:val="0"/>
          <w:caps/>
          <w:sz w:val="24"/>
          <w:szCs w:val="24"/>
          <w:rtl/>
        </w:rPr>
      </w:pPr>
    </w:p>
    <w:p w14:paraId="085953DE" w14:textId="77777777" w:rsidR="001E2274" w:rsidRDefault="000A5C33" w:rsidP="00814E69">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342A9D20" w14:textId="1425C73E" w:rsidR="001E2274" w:rsidRDefault="00431A3A" w:rsidP="00814E69">
      <w:pPr>
        <w:rPr>
          <w:b w:val="0"/>
          <w:bCs w:val="0"/>
          <w:caps/>
          <w:sz w:val="24"/>
          <w:szCs w:val="24"/>
          <w:rtl/>
        </w:rPr>
      </w:pPr>
      <w:r>
        <w:rPr>
          <w:rFonts w:hint="cs"/>
          <w:b w:val="0"/>
          <w:bCs w:val="0"/>
          <w:caps/>
          <w:sz w:val="24"/>
          <w:szCs w:val="24"/>
          <w:rtl/>
        </w:rPr>
        <w:t xml:space="preserve">... אבל ה, אנחנו מרחיבים את ה, </w:t>
      </w:r>
    </w:p>
    <w:p w14:paraId="4D4D0632" w14:textId="77777777" w:rsidR="001E2274" w:rsidRDefault="001E2274" w:rsidP="00814E69">
      <w:pPr>
        <w:rPr>
          <w:b w:val="0"/>
          <w:bCs w:val="0"/>
          <w:caps/>
          <w:sz w:val="24"/>
          <w:szCs w:val="24"/>
          <w:rtl/>
        </w:rPr>
      </w:pPr>
    </w:p>
    <w:p w14:paraId="3BB5D805" w14:textId="77777777" w:rsidR="001E2274" w:rsidRDefault="00935F0D" w:rsidP="00814E69">
      <w:pPr>
        <w:rPr>
          <w:caps/>
          <w:sz w:val="24"/>
          <w:szCs w:val="24"/>
          <w:u w:val="single"/>
          <w:rtl/>
        </w:rPr>
      </w:pPr>
      <w:r w:rsidRPr="00935F0D">
        <w:rPr>
          <w:rFonts w:hint="cs"/>
          <w:caps/>
          <w:sz w:val="24"/>
          <w:szCs w:val="24"/>
          <w:u w:val="single"/>
          <w:rtl/>
        </w:rPr>
        <w:t>גב</w:t>
      </w:r>
      <w:r w:rsidRPr="00935F0D">
        <w:rPr>
          <w:caps/>
          <w:sz w:val="24"/>
          <w:szCs w:val="24"/>
          <w:u w:val="single"/>
          <w:rtl/>
        </w:rPr>
        <w:t>'</w:t>
      </w:r>
      <w:r w:rsidRPr="00935F0D">
        <w:rPr>
          <w:rFonts w:hint="cs"/>
          <w:caps/>
          <w:sz w:val="24"/>
          <w:szCs w:val="24"/>
          <w:u w:val="single"/>
          <w:rtl/>
        </w:rPr>
        <w:t xml:space="preserve"> מירב בליימן שבתאי - נציגת לשכת התכנון</w:t>
      </w:r>
      <w:r w:rsidR="001E2274">
        <w:rPr>
          <w:rFonts w:hint="cs"/>
          <w:caps/>
          <w:sz w:val="24"/>
          <w:szCs w:val="24"/>
          <w:u w:val="single"/>
          <w:rtl/>
        </w:rPr>
        <w:t>:</w:t>
      </w:r>
    </w:p>
    <w:p w14:paraId="26CC28B4" w14:textId="65F323EB" w:rsidR="001E2274" w:rsidRDefault="00431A3A" w:rsidP="00814E69">
      <w:pPr>
        <w:rPr>
          <w:b w:val="0"/>
          <w:bCs w:val="0"/>
          <w:caps/>
          <w:sz w:val="24"/>
          <w:szCs w:val="24"/>
          <w:rtl/>
        </w:rPr>
      </w:pPr>
      <w:r>
        <w:rPr>
          <w:rFonts w:hint="cs"/>
          <w:b w:val="0"/>
          <w:bCs w:val="0"/>
          <w:caps/>
          <w:sz w:val="24"/>
          <w:szCs w:val="24"/>
          <w:rtl/>
        </w:rPr>
        <w:t>בהנחה שהוא באמת שאנחנו באמת נסמכים על הבדיקות ה, הרי כל מה שהוא אומר שבגלל הביסוס ההנדסי הוא לא יכול לרדת למטה לתת הקרקע ואז הוא לא יכול בעצם</w:t>
      </w:r>
      <w:r w:rsidR="000F703D">
        <w:rPr>
          <w:rFonts w:hint="cs"/>
          <w:b w:val="0"/>
          <w:bCs w:val="0"/>
          <w:caps/>
          <w:sz w:val="24"/>
          <w:szCs w:val="24"/>
          <w:rtl/>
        </w:rPr>
        <w:t xml:space="preserve"> </w:t>
      </w:r>
      <w:r>
        <w:rPr>
          <w:rFonts w:hint="cs"/>
          <w:b w:val="0"/>
          <w:bCs w:val="0"/>
          <w:caps/>
          <w:sz w:val="24"/>
          <w:szCs w:val="24"/>
          <w:rtl/>
        </w:rPr>
        <w:t>...</w:t>
      </w:r>
    </w:p>
    <w:p w14:paraId="1EF38781" w14:textId="77777777" w:rsidR="001E2274" w:rsidRDefault="001E2274" w:rsidP="00814E69">
      <w:pPr>
        <w:rPr>
          <w:b w:val="0"/>
          <w:bCs w:val="0"/>
          <w:caps/>
          <w:sz w:val="24"/>
          <w:szCs w:val="24"/>
          <w:rtl/>
        </w:rPr>
      </w:pPr>
    </w:p>
    <w:p w14:paraId="3EB1E434" w14:textId="77777777" w:rsidR="001E2274" w:rsidRDefault="00D17364" w:rsidP="00814E69">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15BCDF84" w14:textId="4A2D1600" w:rsidR="001E2274" w:rsidRDefault="00431A3A" w:rsidP="00814E69">
      <w:pPr>
        <w:rPr>
          <w:b w:val="0"/>
          <w:bCs w:val="0"/>
          <w:caps/>
          <w:sz w:val="24"/>
          <w:szCs w:val="24"/>
          <w:rtl/>
        </w:rPr>
      </w:pPr>
      <w:r>
        <w:rPr>
          <w:rFonts w:hint="cs"/>
          <w:b w:val="0"/>
          <w:bCs w:val="0"/>
          <w:caps/>
          <w:sz w:val="24"/>
          <w:szCs w:val="24"/>
          <w:rtl/>
        </w:rPr>
        <w:t>לא אנחנו מכירים את זה</w:t>
      </w:r>
      <w:r w:rsidR="000F703D">
        <w:rPr>
          <w:rFonts w:hint="cs"/>
          <w:b w:val="0"/>
          <w:bCs w:val="0"/>
          <w:caps/>
          <w:sz w:val="24"/>
          <w:szCs w:val="24"/>
          <w:rtl/>
        </w:rPr>
        <w:t xml:space="preserve"> </w:t>
      </w:r>
      <w:r>
        <w:rPr>
          <w:rFonts w:hint="cs"/>
          <w:b w:val="0"/>
          <w:bCs w:val="0"/>
          <w:caps/>
          <w:sz w:val="24"/>
          <w:szCs w:val="24"/>
          <w:rtl/>
        </w:rPr>
        <w:t>... שבמקומות אחרים</w:t>
      </w:r>
    </w:p>
    <w:p w14:paraId="7FA22372" w14:textId="77777777" w:rsidR="001E2274" w:rsidRDefault="001E2274" w:rsidP="00814E69">
      <w:pPr>
        <w:rPr>
          <w:b w:val="0"/>
          <w:bCs w:val="0"/>
          <w:caps/>
          <w:sz w:val="24"/>
          <w:szCs w:val="24"/>
          <w:rtl/>
        </w:rPr>
      </w:pPr>
    </w:p>
    <w:p w14:paraId="2B9BFFA5" w14:textId="77777777" w:rsidR="001E2274" w:rsidRDefault="00935F0D" w:rsidP="00814E69">
      <w:pPr>
        <w:rPr>
          <w:caps/>
          <w:sz w:val="24"/>
          <w:szCs w:val="24"/>
          <w:u w:val="single"/>
          <w:rtl/>
        </w:rPr>
      </w:pPr>
      <w:r w:rsidRPr="00935F0D">
        <w:rPr>
          <w:rFonts w:hint="cs"/>
          <w:caps/>
          <w:sz w:val="24"/>
          <w:szCs w:val="24"/>
          <w:u w:val="single"/>
          <w:rtl/>
        </w:rPr>
        <w:t>גב</w:t>
      </w:r>
      <w:r w:rsidRPr="00935F0D">
        <w:rPr>
          <w:caps/>
          <w:sz w:val="24"/>
          <w:szCs w:val="24"/>
          <w:u w:val="single"/>
          <w:rtl/>
        </w:rPr>
        <w:t>'</w:t>
      </w:r>
      <w:r w:rsidRPr="00935F0D">
        <w:rPr>
          <w:rFonts w:hint="cs"/>
          <w:caps/>
          <w:sz w:val="24"/>
          <w:szCs w:val="24"/>
          <w:u w:val="single"/>
          <w:rtl/>
        </w:rPr>
        <w:t xml:space="preserve"> מירב בליימן שבתאי - נציגת לשכת התכנון</w:t>
      </w:r>
      <w:r w:rsidR="001E2274">
        <w:rPr>
          <w:rFonts w:hint="cs"/>
          <w:caps/>
          <w:sz w:val="24"/>
          <w:szCs w:val="24"/>
          <w:u w:val="single"/>
          <w:rtl/>
        </w:rPr>
        <w:t>:</w:t>
      </w:r>
    </w:p>
    <w:p w14:paraId="5795D0BA" w14:textId="498C6F70" w:rsidR="001E2274" w:rsidRDefault="00431A3A" w:rsidP="00814E69">
      <w:pPr>
        <w:rPr>
          <w:b w:val="0"/>
          <w:bCs w:val="0"/>
          <w:caps/>
          <w:sz w:val="24"/>
          <w:szCs w:val="24"/>
          <w:rtl/>
        </w:rPr>
      </w:pPr>
      <w:r>
        <w:rPr>
          <w:rFonts w:hint="cs"/>
          <w:b w:val="0"/>
          <w:bCs w:val="0"/>
          <w:caps/>
          <w:sz w:val="24"/>
          <w:szCs w:val="24"/>
          <w:rtl/>
        </w:rPr>
        <w:t xml:space="preserve">אנחנו יודעים את זה כי, </w:t>
      </w:r>
    </w:p>
    <w:p w14:paraId="0A36C67A" w14:textId="77777777" w:rsidR="001E2274" w:rsidRDefault="001E2274" w:rsidP="00814E69">
      <w:pPr>
        <w:rPr>
          <w:b w:val="0"/>
          <w:bCs w:val="0"/>
          <w:caps/>
          <w:sz w:val="24"/>
          <w:szCs w:val="24"/>
          <w:rtl/>
        </w:rPr>
      </w:pPr>
    </w:p>
    <w:p w14:paraId="3167D61C" w14:textId="77777777" w:rsidR="001E2274" w:rsidRDefault="006D6799" w:rsidP="00814E69">
      <w:pPr>
        <w:rPr>
          <w:caps/>
          <w:sz w:val="24"/>
          <w:szCs w:val="24"/>
          <w:u w:val="single"/>
          <w:rtl/>
        </w:rPr>
      </w:pPr>
      <w:r w:rsidRPr="006D6799">
        <w:rPr>
          <w:rFonts w:hint="cs"/>
          <w:caps/>
          <w:sz w:val="24"/>
          <w:szCs w:val="24"/>
          <w:u w:val="single"/>
          <w:rtl/>
        </w:rPr>
        <w:t>מר דן קוניאק - נציג לשכת התכנון</w:t>
      </w:r>
      <w:r w:rsidR="001E2274">
        <w:rPr>
          <w:rFonts w:hint="cs"/>
          <w:caps/>
          <w:sz w:val="24"/>
          <w:szCs w:val="24"/>
          <w:u w:val="single"/>
          <w:rtl/>
        </w:rPr>
        <w:t>:</w:t>
      </w:r>
    </w:p>
    <w:p w14:paraId="2F195846" w14:textId="1AAB1C42" w:rsidR="001E2274" w:rsidRDefault="00431A3A" w:rsidP="00814E69">
      <w:pPr>
        <w:rPr>
          <w:b w:val="0"/>
          <w:bCs w:val="0"/>
          <w:caps/>
          <w:sz w:val="24"/>
          <w:szCs w:val="24"/>
          <w:rtl/>
        </w:rPr>
      </w:pPr>
      <w:r>
        <w:rPr>
          <w:rFonts w:hint="cs"/>
          <w:b w:val="0"/>
          <w:bCs w:val="0"/>
          <w:caps/>
          <w:sz w:val="24"/>
          <w:szCs w:val="24"/>
          <w:rtl/>
        </w:rPr>
        <w:t xml:space="preserve">לא אנחנו לא יודעים גם יש לנו גם את העירייה ש, </w:t>
      </w:r>
    </w:p>
    <w:p w14:paraId="7268E5BF" w14:textId="77777777" w:rsidR="001E2274" w:rsidRDefault="001E2274" w:rsidP="00814E69">
      <w:pPr>
        <w:rPr>
          <w:b w:val="0"/>
          <w:bCs w:val="0"/>
          <w:caps/>
          <w:sz w:val="24"/>
          <w:szCs w:val="24"/>
          <w:rtl/>
        </w:rPr>
      </w:pPr>
    </w:p>
    <w:p w14:paraId="15A2A5BB" w14:textId="77777777" w:rsidR="001E2274" w:rsidRDefault="00935F0D" w:rsidP="00814E69">
      <w:pPr>
        <w:rPr>
          <w:caps/>
          <w:sz w:val="24"/>
          <w:szCs w:val="24"/>
          <w:u w:val="single"/>
          <w:rtl/>
        </w:rPr>
      </w:pPr>
      <w:r w:rsidRPr="00935F0D">
        <w:rPr>
          <w:rFonts w:hint="cs"/>
          <w:caps/>
          <w:sz w:val="24"/>
          <w:szCs w:val="24"/>
          <w:u w:val="single"/>
          <w:rtl/>
        </w:rPr>
        <w:t>גב</w:t>
      </w:r>
      <w:r w:rsidRPr="00935F0D">
        <w:rPr>
          <w:caps/>
          <w:sz w:val="24"/>
          <w:szCs w:val="24"/>
          <w:u w:val="single"/>
          <w:rtl/>
        </w:rPr>
        <w:t>'</w:t>
      </w:r>
      <w:r w:rsidRPr="00935F0D">
        <w:rPr>
          <w:rFonts w:hint="cs"/>
          <w:caps/>
          <w:sz w:val="24"/>
          <w:szCs w:val="24"/>
          <w:u w:val="single"/>
          <w:rtl/>
        </w:rPr>
        <w:t xml:space="preserve"> מירב בליימן שבתאי - נציגת לשכת התכנון</w:t>
      </w:r>
      <w:r w:rsidR="001E2274">
        <w:rPr>
          <w:rFonts w:hint="cs"/>
          <w:caps/>
          <w:sz w:val="24"/>
          <w:szCs w:val="24"/>
          <w:u w:val="single"/>
          <w:rtl/>
        </w:rPr>
        <w:t>:</w:t>
      </w:r>
    </w:p>
    <w:p w14:paraId="363D322E" w14:textId="778DCA9B" w:rsidR="001E2274" w:rsidRDefault="00431A3A" w:rsidP="00814E69">
      <w:pPr>
        <w:rPr>
          <w:b w:val="0"/>
          <w:bCs w:val="0"/>
          <w:caps/>
          <w:sz w:val="24"/>
          <w:szCs w:val="24"/>
          <w:rtl/>
        </w:rPr>
      </w:pPr>
      <w:r>
        <w:rPr>
          <w:rFonts w:hint="cs"/>
          <w:b w:val="0"/>
          <w:bCs w:val="0"/>
          <w:caps/>
          <w:sz w:val="24"/>
          <w:szCs w:val="24"/>
          <w:rtl/>
        </w:rPr>
        <w:t>העירייה תומכת כמובן</w:t>
      </w:r>
    </w:p>
    <w:p w14:paraId="3D42CFC4" w14:textId="77777777" w:rsidR="001E2274" w:rsidRDefault="001E2274" w:rsidP="00814E69">
      <w:pPr>
        <w:rPr>
          <w:b w:val="0"/>
          <w:bCs w:val="0"/>
          <w:caps/>
          <w:sz w:val="24"/>
          <w:szCs w:val="24"/>
          <w:rtl/>
        </w:rPr>
      </w:pPr>
    </w:p>
    <w:p w14:paraId="30A5C706" w14:textId="77777777" w:rsidR="001E2274" w:rsidRDefault="006D6799" w:rsidP="00814E69">
      <w:pPr>
        <w:rPr>
          <w:caps/>
          <w:sz w:val="24"/>
          <w:szCs w:val="24"/>
          <w:u w:val="single"/>
          <w:rtl/>
        </w:rPr>
      </w:pPr>
      <w:r w:rsidRPr="006D6799">
        <w:rPr>
          <w:rFonts w:hint="cs"/>
          <w:caps/>
          <w:sz w:val="24"/>
          <w:szCs w:val="24"/>
          <w:u w:val="single"/>
          <w:rtl/>
        </w:rPr>
        <w:t>מר דן קוניאק - נציג לשכת התכנון</w:t>
      </w:r>
      <w:r w:rsidR="001E2274">
        <w:rPr>
          <w:rFonts w:hint="cs"/>
          <w:caps/>
          <w:sz w:val="24"/>
          <w:szCs w:val="24"/>
          <w:u w:val="single"/>
          <w:rtl/>
        </w:rPr>
        <w:t>:</w:t>
      </w:r>
    </w:p>
    <w:p w14:paraId="4D666FAD" w14:textId="1BBCAF82" w:rsidR="001E2274" w:rsidRDefault="00431A3A" w:rsidP="00814E69">
      <w:pPr>
        <w:rPr>
          <w:b w:val="0"/>
          <w:bCs w:val="0"/>
          <w:caps/>
          <w:sz w:val="24"/>
          <w:szCs w:val="24"/>
          <w:rtl/>
        </w:rPr>
      </w:pPr>
      <w:r>
        <w:rPr>
          <w:rFonts w:hint="cs"/>
          <w:b w:val="0"/>
          <w:bCs w:val="0"/>
          <w:caps/>
          <w:sz w:val="24"/>
          <w:szCs w:val="24"/>
          <w:rtl/>
        </w:rPr>
        <w:t>העירייה מכירה</w:t>
      </w:r>
      <w:r w:rsidR="000F703D">
        <w:rPr>
          <w:rFonts w:hint="cs"/>
          <w:b w:val="0"/>
          <w:bCs w:val="0"/>
          <w:caps/>
          <w:sz w:val="24"/>
          <w:szCs w:val="24"/>
          <w:rtl/>
        </w:rPr>
        <w:t xml:space="preserve"> </w:t>
      </w:r>
      <w:r>
        <w:rPr>
          <w:rFonts w:hint="cs"/>
          <w:b w:val="0"/>
          <w:bCs w:val="0"/>
          <w:caps/>
          <w:sz w:val="24"/>
          <w:szCs w:val="24"/>
          <w:rtl/>
        </w:rPr>
        <w:t xml:space="preserve">את ההיתרי בנייה והיא אומרת שזה אכן המצב, אגב אני מזכיר שההיתר בנייה הזה באמת הוגש היתר </w:t>
      </w:r>
    </w:p>
    <w:p w14:paraId="472963F3" w14:textId="77777777" w:rsidR="001E2274" w:rsidRDefault="001E2274" w:rsidP="00814E69">
      <w:pPr>
        <w:rPr>
          <w:b w:val="0"/>
          <w:bCs w:val="0"/>
          <w:caps/>
          <w:sz w:val="24"/>
          <w:szCs w:val="24"/>
          <w:rtl/>
        </w:rPr>
      </w:pPr>
    </w:p>
    <w:p w14:paraId="06CEE571" w14:textId="77777777" w:rsidR="001E2274" w:rsidRDefault="000A5C33" w:rsidP="00431A3A">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40082544" w14:textId="62D0FEE1" w:rsidR="001E2274" w:rsidRDefault="00431A3A" w:rsidP="00431A3A">
      <w:pPr>
        <w:rPr>
          <w:b w:val="0"/>
          <w:bCs w:val="0"/>
          <w:caps/>
          <w:sz w:val="24"/>
          <w:szCs w:val="24"/>
          <w:rtl/>
        </w:rPr>
      </w:pPr>
      <w:r>
        <w:rPr>
          <w:rFonts w:hint="cs"/>
          <w:b w:val="0"/>
          <w:bCs w:val="0"/>
          <w:caps/>
          <w:sz w:val="24"/>
          <w:szCs w:val="24"/>
          <w:rtl/>
        </w:rPr>
        <w:t xml:space="preserve">אם היינו אם היינו </w:t>
      </w:r>
    </w:p>
    <w:p w14:paraId="19EC41A3" w14:textId="77777777" w:rsidR="001E2274" w:rsidRDefault="001E2274" w:rsidP="00431A3A">
      <w:pPr>
        <w:rPr>
          <w:b w:val="0"/>
          <w:bCs w:val="0"/>
          <w:caps/>
          <w:sz w:val="24"/>
          <w:szCs w:val="24"/>
          <w:rtl/>
        </w:rPr>
      </w:pPr>
    </w:p>
    <w:p w14:paraId="4FB299D9" w14:textId="77777777" w:rsidR="001E2274" w:rsidRDefault="006D6799" w:rsidP="00431A3A">
      <w:pPr>
        <w:rPr>
          <w:caps/>
          <w:sz w:val="24"/>
          <w:szCs w:val="24"/>
          <w:u w:val="single"/>
          <w:rtl/>
        </w:rPr>
      </w:pPr>
      <w:r w:rsidRPr="006D6799">
        <w:rPr>
          <w:rFonts w:hint="cs"/>
          <w:caps/>
          <w:sz w:val="24"/>
          <w:szCs w:val="24"/>
          <w:u w:val="single"/>
          <w:rtl/>
        </w:rPr>
        <w:t>מר דן קוניאק - נציג לשכת התכנון</w:t>
      </w:r>
      <w:r w:rsidR="001E2274">
        <w:rPr>
          <w:rFonts w:hint="cs"/>
          <w:caps/>
          <w:sz w:val="24"/>
          <w:szCs w:val="24"/>
          <w:u w:val="single"/>
          <w:rtl/>
        </w:rPr>
        <w:t>:</w:t>
      </w:r>
    </w:p>
    <w:p w14:paraId="592FCE66" w14:textId="4A44E283" w:rsidR="001E2274" w:rsidRDefault="00431A3A" w:rsidP="00431A3A">
      <w:pPr>
        <w:rPr>
          <w:b w:val="0"/>
          <w:bCs w:val="0"/>
          <w:caps/>
          <w:sz w:val="24"/>
          <w:szCs w:val="24"/>
          <w:rtl/>
        </w:rPr>
      </w:pPr>
      <w:r>
        <w:rPr>
          <w:rFonts w:hint="cs"/>
          <w:b w:val="0"/>
          <w:bCs w:val="0"/>
          <w:caps/>
          <w:sz w:val="24"/>
          <w:szCs w:val="24"/>
          <w:rtl/>
        </w:rPr>
        <w:t>על כל המגרש ואז</w:t>
      </w:r>
    </w:p>
    <w:p w14:paraId="179ED452" w14:textId="77777777" w:rsidR="001E2274" w:rsidRDefault="001E2274" w:rsidP="00431A3A">
      <w:pPr>
        <w:rPr>
          <w:b w:val="0"/>
          <w:bCs w:val="0"/>
          <w:caps/>
          <w:sz w:val="24"/>
          <w:szCs w:val="24"/>
          <w:rtl/>
        </w:rPr>
      </w:pPr>
    </w:p>
    <w:p w14:paraId="4EAA7DCA" w14:textId="77777777" w:rsidR="001E2274" w:rsidRDefault="000A5C33" w:rsidP="00431A3A">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2B38CA88" w14:textId="11C50701" w:rsidR="001E2274" w:rsidRDefault="00431A3A" w:rsidP="00431A3A">
      <w:pPr>
        <w:rPr>
          <w:b w:val="0"/>
          <w:bCs w:val="0"/>
          <w:caps/>
          <w:sz w:val="24"/>
          <w:szCs w:val="24"/>
          <w:rtl/>
        </w:rPr>
      </w:pPr>
      <w:r>
        <w:rPr>
          <w:rFonts w:hint="cs"/>
          <w:b w:val="0"/>
          <w:bCs w:val="0"/>
          <w:caps/>
          <w:sz w:val="24"/>
          <w:szCs w:val="24"/>
          <w:rtl/>
        </w:rPr>
        <w:t xml:space="preserve">מתייחסים לשני המגרשים כמגרש אחד אם היינו מתייחסים </w:t>
      </w:r>
    </w:p>
    <w:p w14:paraId="434419EB" w14:textId="77777777" w:rsidR="001E2274" w:rsidRDefault="001E2274" w:rsidP="00431A3A">
      <w:pPr>
        <w:rPr>
          <w:b w:val="0"/>
          <w:bCs w:val="0"/>
          <w:caps/>
          <w:sz w:val="24"/>
          <w:szCs w:val="24"/>
          <w:rtl/>
        </w:rPr>
      </w:pPr>
    </w:p>
    <w:p w14:paraId="47113246" w14:textId="77777777" w:rsidR="001E2274" w:rsidRDefault="00D17364" w:rsidP="00431A3A">
      <w:pPr>
        <w:rPr>
          <w:caps/>
          <w:sz w:val="24"/>
          <w:szCs w:val="24"/>
          <w:u w:val="single"/>
          <w:rtl/>
        </w:rPr>
      </w:pPr>
      <w:r w:rsidRPr="00D17364">
        <w:rPr>
          <w:rFonts w:hint="cs"/>
          <w:caps/>
          <w:sz w:val="24"/>
          <w:szCs w:val="24"/>
          <w:u w:val="single"/>
          <w:rtl/>
        </w:rPr>
        <w:lastRenderedPageBreak/>
        <w:t>יושב ראש הוועדה המחוזית - מר מיכה גדרון</w:t>
      </w:r>
      <w:r w:rsidR="001E2274">
        <w:rPr>
          <w:rFonts w:hint="cs"/>
          <w:caps/>
          <w:sz w:val="24"/>
          <w:szCs w:val="24"/>
          <w:u w:val="single"/>
          <w:rtl/>
        </w:rPr>
        <w:t>:</w:t>
      </w:r>
    </w:p>
    <w:p w14:paraId="323BAEAD" w14:textId="7DA892B5" w:rsidR="001E2274" w:rsidRDefault="00431A3A" w:rsidP="00431A3A">
      <w:pPr>
        <w:rPr>
          <w:b w:val="0"/>
          <w:bCs w:val="0"/>
          <w:caps/>
          <w:sz w:val="24"/>
          <w:szCs w:val="24"/>
          <w:rtl/>
        </w:rPr>
      </w:pPr>
      <w:r>
        <w:rPr>
          <w:rFonts w:hint="cs"/>
          <w:b w:val="0"/>
          <w:bCs w:val="0"/>
          <w:caps/>
          <w:sz w:val="24"/>
          <w:szCs w:val="24"/>
          <w:rtl/>
        </w:rPr>
        <w:t>חברים</w:t>
      </w:r>
      <w:r w:rsidR="000F703D">
        <w:rPr>
          <w:rFonts w:hint="cs"/>
          <w:b w:val="0"/>
          <w:bCs w:val="0"/>
          <w:caps/>
          <w:sz w:val="24"/>
          <w:szCs w:val="24"/>
          <w:rtl/>
        </w:rPr>
        <w:t xml:space="preserve"> </w:t>
      </w:r>
      <w:r>
        <w:rPr>
          <w:rFonts w:hint="cs"/>
          <w:b w:val="0"/>
          <w:bCs w:val="0"/>
          <w:caps/>
          <w:sz w:val="24"/>
          <w:szCs w:val="24"/>
          <w:rtl/>
        </w:rPr>
        <w:t>...</w:t>
      </w:r>
    </w:p>
    <w:p w14:paraId="26A314D4" w14:textId="77777777" w:rsidR="001E2274" w:rsidRDefault="001E2274" w:rsidP="00431A3A">
      <w:pPr>
        <w:rPr>
          <w:b w:val="0"/>
          <w:bCs w:val="0"/>
          <w:caps/>
          <w:sz w:val="24"/>
          <w:szCs w:val="24"/>
          <w:rtl/>
        </w:rPr>
      </w:pPr>
    </w:p>
    <w:p w14:paraId="35A108D8" w14:textId="77777777" w:rsidR="001E2274" w:rsidRDefault="000A5C33" w:rsidP="00431A3A">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076ECF5A" w14:textId="79C27F78" w:rsidR="001E2274" w:rsidRDefault="00431A3A" w:rsidP="00431A3A">
      <w:pPr>
        <w:rPr>
          <w:b w:val="0"/>
          <w:bCs w:val="0"/>
          <w:caps/>
          <w:sz w:val="24"/>
          <w:szCs w:val="24"/>
          <w:rtl/>
        </w:rPr>
      </w:pPr>
      <w:r>
        <w:rPr>
          <w:rFonts w:hint="cs"/>
          <w:b w:val="0"/>
          <w:bCs w:val="0"/>
          <w:caps/>
          <w:sz w:val="24"/>
          <w:szCs w:val="24"/>
          <w:rtl/>
        </w:rPr>
        <w:t xml:space="preserve">לשני המגרשים כמגרש אחד, והוא עושה ניוד זכויות מפה לשם כאילו זה הוא גם יכול בעתיד לעשות את זה בסמכות ועדה מקומית </w:t>
      </w:r>
    </w:p>
    <w:p w14:paraId="5962D54B" w14:textId="77777777" w:rsidR="001E2274" w:rsidRDefault="001E2274" w:rsidP="00431A3A">
      <w:pPr>
        <w:rPr>
          <w:b w:val="0"/>
          <w:bCs w:val="0"/>
          <w:caps/>
          <w:sz w:val="24"/>
          <w:szCs w:val="24"/>
          <w:rtl/>
        </w:rPr>
      </w:pPr>
    </w:p>
    <w:p w14:paraId="24B4E4D3" w14:textId="77777777" w:rsidR="001E2274" w:rsidRDefault="003109B2" w:rsidP="00431A3A">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5ADA6A8C" w14:textId="7DDD0FD2" w:rsidR="001E2274" w:rsidRDefault="00431A3A" w:rsidP="00431A3A">
      <w:pPr>
        <w:rPr>
          <w:b w:val="0"/>
          <w:bCs w:val="0"/>
          <w:caps/>
          <w:sz w:val="24"/>
          <w:szCs w:val="24"/>
          <w:rtl/>
        </w:rPr>
      </w:pPr>
      <w:r>
        <w:rPr>
          <w:rFonts w:hint="cs"/>
          <w:b w:val="0"/>
          <w:bCs w:val="0"/>
          <w:caps/>
          <w:sz w:val="24"/>
          <w:szCs w:val="24"/>
          <w:rtl/>
        </w:rPr>
        <w:t>אז למה שהוא לא יעשה את זה?</w:t>
      </w:r>
    </w:p>
    <w:p w14:paraId="3F9D74A4" w14:textId="77777777" w:rsidR="001E2274" w:rsidRDefault="001E2274" w:rsidP="00431A3A">
      <w:pPr>
        <w:rPr>
          <w:b w:val="0"/>
          <w:bCs w:val="0"/>
          <w:caps/>
          <w:sz w:val="24"/>
          <w:szCs w:val="24"/>
          <w:rtl/>
        </w:rPr>
      </w:pPr>
    </w:p>
    <w:p w14:paraId="0C4A6848" w14:textId="77777777" w:rsidR="001E2274" w:rsidRDefault="00935F0D" w:rsidP="00431A3A">
      <w:pPr>
        <w:rPr>
          <w:caps/>
          <w:sz w:val="24"/>
          <w:szCs w:val="24"/>
          <w:u w:val="single"/>
          <w:rtl/>
        </w:rPr>
      </w:pPr>
      <w:r w:rsidRPr="00935F0D">
        <w:rPr>
          <w:rFonts w:hint="cs"/>
          <w:caps/>
          <w:sz w:val="24"/>
          <w:szCs w:val="24"/>
          <w:u w:val="single"/>
          <w:rtl/>
        </w:rPr>
        <w:t>גב</w:t>
      </w:r>
      <w:r w:rsidRPr="00935F0D">
        <w:rPr>
          <w:caps/>
          <w:sz w:val="24"/>
          <w:szCs w:val="24"/>
          <w:u w:val="single"/>
          <w:rtl/>
        </w:rPr>
        <w:t>'</w:t>
      </w:r>
      <w:r w:rsidRPr="00935F0D">
        <w:rPr>
          <w:rFonts w:hint="cs"/>
          <w:caps/>
          <w:sz w:val="24"/>
          <w:szCs w:val="24"/>
          <w:u w:val="single"/>
          <w:rtl/>
        </w:rPr>
        <w:t xml:space="preserve"> מירב בליימן שבתאי - נציגת לשכת התכנון</w:t>
      </w:r>
      <w:r w:rsidR="001E2274">
        <w:rPr>
          <w:rFonts w:hint="cs"/>
          <w:caps/>
          <w:sz w:val="24"/>
          <w:szCs w:val="24"/>
          <w:u w:val="single"/>
          <w:rtl/>
        </w:rPr>
        <w:t>:</w:t>
      </w:r>
    </w:p>
    <w:p w14:paraId="33058DFF" w14:textId="4ABB3E1B" w:rsidR="001E2274" w:rsidRDefault="00431A3A" w:rsidP="00431A3A">
      <w:pPr>
        <w:rPr>
          <w:b w:val="0"/>
          <w:bCs w:val="0"/>
          <w:caps/>
          <w:sz w:val="24"/>
          <w:szCs w:val="24"/>
          <w:rtl/>
        </w:rPr>
      </w:pPr>
      <w:r>
        <w:rPr>
          <w:rFonts w:hint="cs"/>
          <w:b w:val="0"/>
          <w:bCs w:val="0"/>
          <w:caps/>
          <w:sz w:val="24"/>
          <w:szCs w:val="24"/>
          <w:rtl/>
        </w:rPr>
        <w:t>כי אין לו סיבה הוא כבר הוציא היתר, למה הוא צריך?</w:t>
      </w:r>
    </w:p>
    <w:p w14:paraId="16907B9E" w14:textId="77777777" w:rsidR="001E2274" w:rsidRDefault="001E2274" w:rsidP="00431A3A">
      <w:pPr>
        <w:rPr>
          <w:b w:val="0"/>
          <w:bCs w:val="0"/>
          <w:caps/>
          <w:sz w:val="24"/>
          <w:szCs w:val="24"/>
          <w:rtl/>
        </w:rPr>
      </w:pPr>
    </w:p>
    <w:p w14:paraId="1A360322" w14:textId="77777777" w:rsidR="001E2274" w:rsidRDefault="006D6799" w:rsidP="00431A3A">
      <w:pPr>
        <w:rPr>
          <w:caps/>
          <w:sz w:val="24"/>
          <w:szCs w:val="24"/>
          <w:u w:val="single"/>
          <w:rtl/>
        </w:rPr>
      </w:pPr>
      <w:r w:rsidRPr="006D6799">
        <w:rPr>
          <w:rFonts w:hint="cs"/>
          <w:caps/>
          <w:sz w:val="24"/>
          <w:szCs w:val="24"/>
          <w:u w:val="single"/>
          <w:rtl/>
        </w:rPr>
        <w:t>מר דן קוניאק - נציג לשכת התכנון</w:t>
      </w:r>
      <w:r w:rsidR="001E2274">
        <w:rPr>
          <w:rFonts w:hint="cs"/>
          <w:caps/>
          <w:sz w:val="24"/>
          <w:szCs w:val="24"/>
          <w:u w:val="single"/>
          <w:rtl/>
        </w:rPr>
        <w:t>:</w:t>
      </w:r>
    </w:p>
    <w:p w14:paraId="377F826E" w14:textId="1D8F36CC" w:rsidR="001E2274" w:rsidRDefault="00431A3A" w:rsidP="00431A3A">
      <w:pPr>
        <w:rPr>
          <w:b w:val="0"/>
          <w:bCs w:val="0"/>
          <w:caps/>
          <w:sz w:val="24"/>
          <w:szCs w:val="24"/>
          <w:rtl/>
        </w:rPr>
      </w:pPr>
      <w:r>
        <w:rPr>
          <w:rFonts w:hint="cs"/>
          <w:b w:val="0"/>
          <w:bCs w:val="0"/>
          <w:caps/>
          <w:sz w:val="24"/>
          <w:szCs w:val="24"/>
          <w:rtl/>
        </w:rPr>
        <w:t>אבל זה לא מגרש אחד זה הבעיה שלו</w:t>
      </w:r>
    </w:p>
    <w:p w14:paraId="3FE30D2D" w14:textId="77777777" w:rsidR="001E2274" w:rsidRDefault="001E2274" w:rsidP="00431A3A">
      <w:pPr>
        <w:rPr>
          <w:b w:val="0"/>
          <w:bCs w:val="0"/>
          <w:caps/>
          <w:sz w:val="24"/>
          <w:szCs w:val="24"/>
          <w:rtl/>
        </w:rPr>
      </w:pPr>
    </w:p>
    <w:p w14:paraId="47E01F9E" w14:textId="77777777" w:rsidR="001E2274" w:rsidRDefault="003109B2" w:rsidP="00431A3A">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56B1DECD" w14:textId="2522ECB8" w:rsidR="001E2274" w:rsidRDefault="00431A3A" w:rsidP="00431A3A">
      <w:pPr>
        <w:rPr>
          <w:b w:val="0"/>
          <w:bCs w:val="0"/>
          <w:caps/>
          <w:sz w:val="24"/>
          <w:szCs w:val="24"/>
          <w:rtl/>
        </w:rPr>
      </w:pPr>
      <w:r>
        <w:rPr>
          <w:rFonts w:hint="cs"/>
          <w:b w:val="0"/>
          <w:bCs w:val="0"/>
          <w:caps/>
          <w:sz w:val="24"/>
          <w:szCs w:val="24"/>
          <w:rtl/>
        </w:rPr>
        <w:t>בדיוק זאת אומרת זה הוא מנסה גם לזכות בכל וגם</w:t>
      </w:r>
    </w:p>
    <w:p w14:paraId="047D5AB5" w14:textId="77777777" w:rsidR="001E2274" w:rsidRDefault="001E2274" w:rsidP="00431A3A">
      <w:pPr>
        <w:rPr>
          <w:b w:val="0"/>
          <w:bCs w:val="0"/>
          <w:caps/>
          <w:sz w:val="24"/>
          <w:szCs w:val="24"/>
          <w:rtl/>
        </w:rPr>
      </w:pPr>
    </w:p>
    <w:p w14:paraId="6926A481" w14:textId="77777777" w:rsidR="001E2274" w:rsidRDefault="00D17364" w:rsidP="00431A3A">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3CFBAEF6" w14:textId="7C29C2E4" w:rsidR="001E2274" w:rsidRDefault="00431A3A" w:rsidP="00431A3A">
      <w:pPr>
        <w:rPr>
          <w:b w:val="0"/>
          <w:bCs w:val="0"/>
          <w:caps/>
          <w:sz w:val="24"/>
          <w:szCs w:val="24"/>
          <w:rtl/>
        </w:rPr>
      </w:pPr>
      <w:r>
        <w:rPr>
          <w:rFonts w:hint="cs"/>
          <w:b w:val="0"/>
          <w:bCs w:val="0"/>
          <w:caps/>
          <w:sz w:val="24"/>
          <w:szCs w:val="24"/>
          <w:rtl/>
        </w:rPr>
        <w:t>אני אני רוצה להזכיר</w:t>
      </w:r>
    </w:p>
    <w:p w14:paraId="580D7FAF" w14:textId="77777777" w:rsidR="001E2274" w:rsidRDefault="001E2274" w:rsidP="00431A3A">
      <w:pPr>
        <w:rPr>
          <w:b w:val="0"/>
          <w:bCs w:val="0"/>
          <w:caps/>
          <w:sz w:val="24"/>
          <w:szCs w:val="24"/>
          <w:rtl/>
        </w:rPr>
      </w:pPr>
    </w:p>
    <w:p w14:paraId="320E22EC" w14:textId="77777777" w:rsidR="001E2274" w:rsidRDefault="000A5C33" w:rsidP="00431A3A">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3253725A" w14:textId="0A81D67D" w:rsidR="001E2274" w:rsidRDefault="00431A3A" w:rsidP="00431A3A">
      <w:pPr>
        <w:rPr>
          <w:b w:val="0"/>
          <w:bCs w:val="0"/>
          <w:caps/>
          <w:sz w:val="24"/>
          <w:szCs w:val="24"/>
          <w:rtl/>
        </w:rPr>
      </w:pPr>
      <w:r>
        <w:rPr>
          <w:rFonts w:hint="cs"/>
          <w:b w:val="0"/>
          <w:bCs w:val="0"/>
          <w:caps/>
          <w:sz w:val="24"/>
          <w:szCs w:val="24"/>
          <w:rtl/>
        </w:rPr>
        <w:t>הוא לא</w:t>
      </w:r>
      <w:r w:rsidR="000F703D">
        <w:rPr>
          <w:rFonts w:hint="cs"/>
          <w:b w:val="0"/>
          <w:bCs w:val="0"/>
          <w:caps/>
          <w:sz w:val="24"/>
          <w:szCs w:val="24"/>
          <w:rtl/>
        </w:rPr>
        <w:t xml:space="preserve"> </w:t>
      </w:r>
      <w:r>
        <w:rPr>
          <w:rFonts w:hint="cs"/>
          <w:b w:val="0"/>
          <w:bCs w:val="0"/>
          <w:caps/>
          <w:sz w:val="24"/>
          <w:szCs w:val="24"/>
          <w:rtl/>
        </w:rPr>
        <w:t xml:space="preserve">זוכה עכשיו, בשלב הזה הוא זוכה? </w:t>
      </w:r>
    </w:p>
    <w:p w14:paraId="18E843AE" w14:textId="77777777" w:rsidR="001E2274" w:rsidRDefault="001E2274" w:rsidP="00431A3A">
      <w:pPr>
        <w:rPr>
          <w:b w:val="0"/>
          <w:bCs w:val="0"/>
          <w:caps/>
          <w:sz w:val="24"/>
          <w:szCs w:val="24"/>
          <w:rtl/>
        </w:rPr>
      </w:pPr>
    </w:p>
    <w:p w14:paraId="3BE15EA6" w14:textId="77777777" w:rsidR="001E2274" w:rsidRDefault="003109B2" w:rsidP="00431A3A">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50A48134" w14:textId="635E8356" w:rsidR="001E2274" w:rsidRDefault="00431A3A" w:rsidP="00431A3A">
      <w:pPr>
        <w:rPr>
          <w:b w:val="0"/>
          <w:bCs w:val="0"/>
          <w:caps/>
          <w:sz w:val="24"/>
          <w:szCs w:val="24"/>
          <w:rtl/>
        </w:rPr>
      </w:pPr>
      <w:r>
        <w:rPr>
          <w:rFonts w:hint="cs"/>
          <w:b w:val="0"/>
          <w:bCs w:val="0"/>
          <w:caps/>
          <w:sz w:val="24"/>
          <w:szCs w:val="24"/>
          <w:rtl/>
        </w:rPr>
        <w:t xml:space="preserve">אם לא הייתה הבעיה של השימוש מגורים </w:t>
      </w:r>
    </w:p>
    <w:p w14:paraId="21791B4B" w14:textId="77777777" w:rsidR="001E2274" w:rsidRDefault="001E2274" w:rsidP="00431A3A">
      <w:pPr>
        <w:rPr>
          <w:b w:val="0"/>
          <w:bCs w:val="0"/>
          <w:caps/>
          <w:sz w:val="24"/>
          <w:szCs w:val="24"/>
          <w:rtl/>
        </w:rPr>
      </w:pPr>
    </w:p>
    <w:p w14:paraId="164664F3" w14:textId="77777777" w:rsidR="001E2274" w:rsidRDefault="00935F0D" w:rsidP="00431A3A">
      <w:pPr>
        <w:rPr>
          <w:caps/>
          <w:sz w:val="24"/>
          <w:szCs w:val="24"/>
          <w:u w:val="single"/>
          <w:rtl/>
        </w:rPr>
      </w:pPr>
      <w:r w:rsidRPr="00935F0D">
        <w:rPr>
          <w:rFonts w:hint="cs"/>
          <w:caps/>
          <w:sz w:val="24"/>
          <w:szCs w:val="24"/>
          <w:u w:val="single"/>
          <w:rtl/>
        </w:rPr>
        <w:t>גב</w:t>
      </w:r>
      <w:r w:rsidRPr="00935F0D">
        <w:rPr>
          <w:caps/>
          <w:sz w:val="24"/>
          <w:szCs w:val="24"/>
          <w:u w:val="single"/>
          <w:rtl/>
        </w:rPr>
        <w:t>'</w:t>
      </w:r>
      <w:r w:rsidRPr="00935F0D">
        <w:rPr>
          <w:rFonts w:hint="cs"/>
          <w:caps/>
          <w:sz w:val="24"/>
          <w:szCs w:val="24"/>
          <w:u w:val="single"/>
          <w:rtl/>
        </w:rPr>
        <w:t xml:space="preserve"> מירב בליימן שבתאי - נציגת לשכת התכנון</w:t>
      </w:r>
      <w:r w:rsidR="001E2274">
        <w:rPr>
          <w:rFonts w:hint="cs"/>
          <w:caps/>
          <w:sz w:val="24"/>
          <w:szCs w:val="24"/>
          <w:u w:val="single"/>
          <w:rtl/>
        </w:rPr>
        <w:t>:</w:t>
      </w:r>
    </w:p>
    <w:p w14:paraId="79D789CD" w14:textId="4FF8C911" w:rsidR="001E2274" w:rsidRDefault="00431A3A" w:rsidP="00431A3A">
      <w:pPr>
        <w:rPr>
          <w:b w:val="0"/>
          <w:bCs w:val="0"/>
          <w:caps/>
          <w:sz w:val="24"/>
          <w:szCs w:val="24"/>
          <w:rtl/>
        </w:rPr>
      </w:pPr>
      <w:r>
        <w:rPr>
          <w:rFonts w:hint="cs"/>
          <w:b w:val="0"/>
          <w:bCs w:val="0"/>
          <w:caps/>
          <w:sz w:val="24"/>
          <w:szCs w:val="24"/>
          <w:rtl/>
        </w:rPr>
        <w:t xml:space="preserve">הוא לא רוצה </w:t>
      </w:r>
    </w:p>
    <w:p w14:paraId="3E18BEC0" w14:textId="77777777" w:rsidR="001E2274" w:rsidRDefault="001E2274" w:rsidP="00431A3A">
      <w:pPr>
        <w:rPr>
          <w:b w:val="0"/>
          <w:bCs w:val="0"/>
          <w:caps/>
          <w:sz w:val="24"/>
          <w:szCs w:val="24"/>
          <w:rtl/>
        </w:rPr>
      </w:pPr>
    </w:p>
    <w:p w14:paraId="57D505DF" w14:textId="77777777" w:rsidR="001E2274" w:rsidRDefault="00D17364" w:rsidP="00431A3A">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1920C7ED" w14:textId="259B749A" w:rsidR="001E2274" w:rsidRDefault="00431A3A" w:rsidP="00431A3A">
      <w:pPr>
        <w:rPr>
          <w:b w:val="0"/>
          <w:bCs w:val="0"/>
          <w:caps/>
          <w:sz w:val="24"/>
          <w:szCs w:val="24"/>
          <w:rtl/>
        </w:rPr>
      </w:pPr>
      <w:r>
        <w:rPr>
          <w:rFonts w:hint="cs"/>
          <w:b w:val="0"/>
          <w:bCs w:val="0"/>
          <w:caps/>
          <w:sz w:val="24"/>
          <w:szCs w:val="24"/>
          <w:rtl/>
        </w:rPr>
        <w:t xml:space="preserve">היה לנו </w:t>
      </w:r>
    </w:p>
    <w:p w14:paraId="565A8F8F" w14:textId="77777777" w:rsidR="001E2274" w:rsidRDefault="001E2274" w:rsidP="00431A3A">
      <w:pPr>
        <w:rPr>
          <w:b w:val="0"/>
          <w:bCs w:val="0"/>
          <w:caps/>
          <w:sz w:val="24"/>
          <w:szCs w:val="24"/>
          <w:rtl/>
        </w:rPr>
      </w:pPr>
    </w:p>
    <w:p w14:paraId="4E7C2413" w14:textId="77777777" w:rsidR="001E2274" w:rsidRDefault="003109B2" w:rsidP="00431A3A">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07F5853F" w14:textId="224F1242" w:rsidR="001E2274" w:rsidRDefault="00431A3A" w:rsidP="00431A3A">
      <w:pPr>
        <w:rPr>
          <w:b w:val="0"/>
          <w:bCs w:val="0"/>
          <w:caps/>
          <w:sz w:val="24"/>
          <w:szCs w:val="24"/>
          <w:rtl/>
        </w:rPr>
      </w:pPr>
      <w:r>
        <w:rPr>
          <w:rFonts w:hint="cs"/>
          <w:b w:val="0"/>
          <w:bCs w:val="0"/>
          <w:caps/>
          <w:sz w:val="24"/>
          <w:szCs w:val="24"/>
          <w:rtl/>
        </w:rPr>
        <w:t>אבל יש</w:t>
      </w:r>
      <w:r w:rsidR="000F703D">
        <w:rPr>
          <w:rFonts w:hint="cs"/>
          <w:b w:val="0"/>
          <w:bCs w:val="0"/>
          <w:caps/>
          <w:sz w:val="24"/>
          <w:szCs w:val="24"/>
          <w:rtl/>
        </w:rPr>
        <w:t xml:space="preserve"> </w:t>
      </w:r>
      <w:r>
        <w:rPr>
          <w:rFonts w:hint="cs"/>
          <w:b w:val="0"/>
          <w:bCs w:val="0"/>
          <w:caps/>
          <w:sz w:val="24"/>
          <w:szCs w:val="24"/>
          <w:rtl/>
        </w:rPr>
        <w:t>...</w:t>
      </w:r>
    </w:p>
    <w:p w14:paraId="6B42498C" w14:textId="77777777" w:rsidR="001E2274" w:rsidRDefault="001E2274" w:rsidP="00431A3A">
      <w:pPr>
        <w:rPr>
          <w:b w:val="0"/>
          <w:bCs w:val="0"/>
          <w:caps/>
          <w:sz w:val="24"/>
          <w:szCs w:val="24"/>
          <w:rtl/>
        </w:rPr>
      </w:pPr>
    </w:p>
    <w:p w14:paraId="6729EF20" w14:textId="77777777" w:rsidR="001E2274" w:rsidRDefault="00D17364" w:rsidP="00431A3A">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24EEE16A" w14:textId="0B80CC4A" w:rsidR="001E2274" w:rsidRDefault="00431A3A" w:rsidP="00431A3A">
      <w:pPr>
        <w:rPr>
          <w:b w:val="0"/>
          <w:bCs w:val="0"/>
          <w:caps/>
          <w:sz w:val="24"/>
          <w:szCs w:val="24"/>
          <w:rtl/>
        </w:rPr>
      </w:pPr>
      <w:r>
        <w:rPr>
          <w:rFonts w:hint="cs"/>
          <w:b w:val="0"/>
          <w:bCs w:val="0"/>
          <w:caps/>
          <w:sz w:val="24"/>
          <w:szCs w:val="24"/>
          <w:rtl/>
        </w:rPr>
        <w:t>היה לנו פעם היה לנו פעם פגישה אני חושב ש, אני חושב ש, אולי אפילו היה לנו פעם פגישה בנתע אני חושב אולי בנושא הזה אני חושב שאפילו אולי טלילה הייתה שהציגו לנו את ה, דווקא הם הם הציגו על המגרש הזה את הבעיה של ה, של ה,</w:t>
      </w:r>
    </w:p>
    <w:p w14:paraId="690C6F93" w14:textId="77777777" w:rsidR="001E2274" w:rsidRDefault="001E2274" w:rsidP="00431A3A">
      <w:pPr>
        <w:rPr>
          <w:b w:val="0"/>
          <w:bCs w:val="0"/>
          <w:caps/>
          <w:sz w:val="24"/>
          <w:szCs w:val="24"/>
          <w:rtl/>
        </w:rPr>
      </w:pPr>
    </w:p>
    <w:p w14:paraId="559EBC51" w14:textId="77777777" w:rsidR="001E2274" w:rsidRDefault="000A5C33" w:rsidP="00431A3A">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2E77958A" w14:textId="4EC779F6" w:rsidR="001E2274" w:rsidRDefault="00431A3A" w:rsidP="00431A3A">
      <w:pPr>
        <w:rPr>
          <w:b w:val="0"/>
          <w:bCs w:val="0"/>
          <w:caps/>
          <w:sz w:val="24"/>
          <w:szCs w:val="24"/>
          <w:rtl/>
        </w:rPr>
      </w:pPr>
      <w:r>
        <w:rPr>
          <w:rFonts w:hint="cs"/>
          <w:b w:val="0"/>
          <w:bCs w:val="0"/>
          <w:caps/>
          <w:sz w:val="24"/>
          <w:szCs w:val="24"/>
          <w:rtl/>
        </w:rPr>
        <w:t xml:space="preserve">של ה, </w:t>
      </w:r>
    </w:p>
    <w:p w14:paraId="1D215403" w14:textId="77777777" w:rsidR="001E2274" w:rsidRDefault="001E2274" w:rsidP="00431A3A">
      <w:pPr>
        <w:rPr>
          <w:b w:val="0"/>
          <w:bCs w:val="0"/>
          <w:caps/>
          <w:sz w:val="24"/>
          <w:szCs w:val="24"/>
          <w:rtl/>
        </w:rPr>
      </w:pPr>
    </w:p>
    <w:p w14:paraId="563AD1FB" w14:textId="77777777" w:rsidR="001E2274" w:rsidRDefault="00D17364" w:rsidP="00431A3A">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6F3D42E1" w14:textId="45AB431F" w:rsidR="001E2274" w:rsidRDefault="00431A3A" w:rsidP="00431A3A">
      <w:pPr>
        <w:rPr>
          <w:b w:val="0"/>
          <w:bCs w:val="0"/>
          <w:caps/>
          <w:sz w:val="24"/>
          <w:szCs w:val="24"/>
          <w:rtl/>
        </w:rPr>
      </w:pPr>
      <w:r>
        <w:rPr>
          <w:rFonts w:hint="cs"/>
          <w:b w:val="0"/>
          <w:bCs w:val="0"/>
          <w:caps/>
          <w:sz w:val="24"/>
          <w:szCs w:val="24"/>
          <w:rtl/>
        </w:rPr>
        <w:t xml:space="preserve">של הביסוס, ... </w:t>
      </w:r>
    </w:p>
    <w:p w14:paraId="22A0C95D" w14:textId="77777777" w:rsidR="001E2274" w:rsidRDefault="001E2274" w:rsidP="00431A3A">
      <w:pPr>
        <w:rPr>
          <w:b w:val="0"/>
          <w:bCs w:val="0"/>
          <w:caps/>
          <w:sz w:val="24"/>
          <w:szCs w:val="24"/>
          <w:rtl/>
        </w:rPr>
      </w:pPr>
    </w:p>
    <w:p w14:paraId="085D194E" w14:textId="77777777" w:rsidR="001E2274" w:rsidRDefault="006D6799" w:rsidP="00431A3A">
      <w:pPr>
        <w:rPr>
          <w:caps/>
          <w:sz w:val="24"/>
          <w:szCs w:val="24"/>
          <w:u w:val="single"/>
          <w:rtl/>
        </w:rPr>
      </w:pPr>
      <w:r w:rsidRPr="006D6799">
        <w:rPr>
          <w:rFonts w:hint="cs"/>
          <w:caps/>
          <w:sz w:val="24"/>
          <w:szCs w:val="24"/>
          <w:u w:val="single"/>
          <w:rtl/>
        </w:rPr>
        <w:lastRenderedPageBreak/>
        <w:t>מר דן קוניאק - נציג לשכת התכנון</w:t>
      </w:r>
      <w:r w:rsidR="001E2274">
        <w:rPr>
          <w:rFonts w:hint="cs"/>
          <w:caps/>
          <w:sz w:val="24"/>
          <w:szCs w:val="24"/>
          <w:u w:val="single"/>
          <w:rtl/>
        </w:rPr>
        <w:t>:</w:t>
      </w:r>
    </w:p>
    <w:p w14:paraId="7DC7BC0F" w14:textId="29965C3B" w:rsidR="001E2274" w:rsidRDefault="00431A3A" w:rsidP="00431A3A">
      <w:pPr>
        <w:rPr>
          <w:b w:val="0"/>
          <w:bCs w:val="0"/>
          <w:caps/>
          <w:sz w:val="24"/>
          <w:szCs w:val="24"/>
          <w:rtl/>
        </w:rPr>
      </w:pPr>
      <w:r>
        <w:rPr>
          <w:rFonts w:hint="cs"/>
          <w:b w:val="0"/>
          <w:bCs w:val="0"/>
          <w:caps/>
          <w:sz w:val="24"/>
          <w:szCs w:val="24"/>
          <w:rtl/>
        </w:rPr>
        <w:t>לא, היה היה שם בעיה עם ההיתר</w:t>
      </w:r>
    </w:p>
    <w:p w14:paraId="0D59B933" w14:textId="77777777" w:rsidR="001E2274" w:rsidRDefault="001E2274" w:rsidP="00431A3A">
      <w:pPr>
        <w:rPr>
          <w:b w:val="0"/>
          <w:bCs w:val="0"/>
          <w:caps/>
          <w:sz w:val="24"/>
          <w:szCs w:val="24"/>
          <w:rtl/>
        </w:rPr>
      </w:pPr>
    </w:p>
    <w:p w14:paraId="06334AA2" w14:textId="77777777" w:rsidR="001E2274" w:rsidRDefault="00D17364" w:rsidP="00431A3A">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271CE2E8" w14:textId="76A07EF4" w:rsidR="001E2274" w:rsidRDefault="00431A3A" w:rsidP="00431A3A">
      <w:pPr>
        <w:rPr>
          <w:b w:val="0"/>
          <w:bCs w:val="0"/>
          <w:caps/>
          <w:sz w:val="24"/>
          <w:szCs w:val="24"/>
          <w:rtl/>
        </w:rPr>
      </w:pPr>
      <w:r>
        <w:rPr>
          <w:rFonts w:hint="cs"/>
          <w:b w:val="0"/>
          <w:bCs w:val="0"/>
          <w:caps/>
          <w:sz w:val="24"/>
          <w:szCs w:val="24"/>
          <w:rtl/>
        </w:rPr>
        <w:t>נכון הם הראו הראו את</w:t>
      </w:r>
      <w:r w:rsidR="000F703D">
        <w:rPr>
          <w:rFonts w:hint="cs"/>
          <w:b w:val="0"/>
          <w:bCs w:val="0"/>
          <w:caps/>
          <w:sz w:val="24"/>
          <w:szCs w:val="24"/>
          <w:rtl/>
        </w:rPr>
        <w:t xml:space="preserve"> </w:t>
      </w:r>
      <w:r>
        <w:rPr>
          <w:rFonts w:hint="cs"/>
          <w:b w:val="0"/>
          <w:bCs w:val="0"/>
          <w:caps/>
          <w:sz w:val="24"/>
          <w:szCs w:val="24"/>
          <w:rtl/>
        </w:rPr>
        <w:t>הביסוס הזה הם ניסו להביא את זה כמקרה בוחן גם למקומות אחרים שלפעמים ה, שהמטרו הוא באמת ב, לא לא על המטרו עצמו</w:t>
      </w:r>
      <w:r w:rsidR="000F703D">
        <w:rPr>
          <w:rFonts w:hint="cs"/>
          <w:b w:val="0"/>
          <w:bCs w:val="0"/>
          <w:caps/>
          <w:sz w:val="24"/>
          <w:szCs w:val="24"/>
          <w:rtl/>
        </w:rPr>
        <w:t xml:space="preserve"> </w:t>
      </w:r>
      <w:r>
        <w:rPr>
          <w:rFonts w:hint="cs"/>
          <w:b w:val="0"/>
          <w:bCs w:val="0"/>
          <w:caps/>
          <w:sz w:val="24"/>
          <w:szCs w:val="24"/>
          <w:rtl/>
        </w:rPr>
        <w:t xml:space="preserve">זאת אומרת אם אתה בסמוך למטרו הביסוס ההנדסי כאילו את ה, השקה למטרו יוצא באמת יוצא באמת בעיות של ביסוס הנדסי </w:t>
      </w:r>
    </w:p>
    <w:p w14:paraId="462286C9" w14:textId="77777777" w:rsidR="001E2274" w:rsidRDefault="001E2274" w:rsidP="00431A3A">
      <w:pPr>
        <w:rPr>
          <w:b w:val="0"/>
          <w:bCs w:val="0"/>
          <w:caps/>
          <w:sz w:val="24"/>
          <w:szCs w:val="24"/>
          <w:rtl/>
        </w:rPr>
      </w:pPr>
    </w:p>
    <w:p w14:paraId="6793C84A" w14:textId="77777777" w:rsidR="001E2274" w:rsidRDefault="003361D4" w:rsidP="00431A3A">
      <w:pPr>
        <w:rPr>
          <w:caps/>
          <w:sz w:val="24"/>
          <w:szCs w:val="24"/>
          <w:u w:val="single"/>
          <w:rtl/>
        </w:rPr>
      </w:pPr>
      <w:r w:rsidRPr="003361D4">
        <w:rPr>
          <w:rFonts w:hint="cs"/>
          <w:caps/>
          <w:sz w:val="24"/>
          <w:szCs w:val="24"/>
          <w:u w:val="single"/>
          <w:rtl/>
        </w:rPr>
        <w:t>עורך דין ניצן בן ארויה - יועץ משפטי לוועדה המחוזית</w:t>
      </w:r>
      <w:r w:rsidR="001E2274">
        <w:rPr>
          <w:rFonts w:hint="cs"/>
          <w:caps/>
          <w:sz w:val="24"/>
          <w:szCs w:val="24"/>
          <w:u w:val="single"/>
          <w:rtl/>
        </w:rPr>
        <w:t>:</w:t>
      </w:r>
    </w:p>
    <w:p w14:paraId="1A8FEB3B" w14:textId="78C2E338" w:rsidR="001E2274" w:rsidRDefault="00431A3A" w:rsidP="00431A3A">
      <w:pPr>
        <w:rPr>
          <w:b w:val="0"/>
          <w:bCs w:val="0"/>
          <w:caps/>
          <w:sz w:val="24"/>
          <w:szCs w:val="24"/>
          <w:rtl/>
        </w:rPr>
      </w:pPr>
      <w:r>
        <w:rPr>
          <w:rFonts w:hint="cs"/>
          <w:b w:val="0"/>
          <w:bCs w:val="0"/>
          <w:caps/>
          <w:sz w:val="24"/>
          <w:szCs w:val="24"/>
          <w:rtl/>
        </w:rPr>
        <w:t>מה רעידות או כאלה?</w:t>
      </w:r>
    </w:p>
    <w:p w14:paraId="35999BC5" w14:textId="77777777" w:rsidR="001E2274" w:rsidRDefault="001E2274" w:rsidP="00431A3A">
      <w:pPr>
        <w:rPr>
          <w:b w:val="0"/>
          <w:bCs w:val="0"/>
          <w:caps/>
          <w:sz w:val="24"/>
          <w:szCs w:val="24"/>
          <w:rtl/>
        </w:rPr>
      </w:pPr>
    </w:p>
    <w:p w14:paraId="26CBBBA3" w14:textId="77777777" w:rsidR="001E2274" w:rsidRDefault="00D17364" w:rsidP="00431A3A">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1F52467A" w14:textId="2B779CEB" w:rsidR="001E2274" w:rsidRDefault="00431A3A" w:rsidP="00431A3A">
      <w:pPr>
        <w:rPr>
          <w:b w:val="0"/>
          <w:bCs w:val="0"/>
          <w:caps/>
          <w:sz w:val="24"/>
          <w:szCs w:val="24"/>
          <w:rtl/>
        </w:rPr>
      </w:pPr>
      <w:r>
        <w:rPr>
          <w:rFonts w:hint="cs"/>
          <w:b w:val="0"/>
          <w:bCs w:val="0"/>
          <w:caps/>
          <w:sz w:val="24"/>
          <w:szCs w:val="24"/>
          <w:rtl/>
        </w:rPr>
        <w:t>לא יודע</w:t>
      </w:r>
      <w:r w:rsidR="000F703D">
        <w:rPr>
          <w:rFonts w:hint="cs"/>
          <w:b w:val="0"/>
          <w:bCs w:val="0"/>
          <w:caps/>
          <w:sz w:val="24"/>
          <w:szCs w:val="24"/>
          <w:rtl/>
        </w:rPr>
        <w:t xml:space="preserve"> </w:t>
      </w:r>
      <w:r>
        <w:rPr>
          <w:rFonts w:hint="cs"/>
          <w:b w:val="0"/>
          <w:bCs w:val="0"/>
          <w:caps/>
          <w:sz w:val="24"/>
          <w:szCs w:val="24"/>
          <w:rtl/>
        </w:rPr>
        <w:t xml:space="preserve">... אבל שהוא עולה יכול לעלות מיליונים מיליונים זה משהו לא הגיוני לחלוטין אבל למה לא איזה בעיה יש עם התכנון הזה? זאת אומרת מה מה הבעיה עם ה, </w:t>
      </w:r>
    </w:p>
    <w:p w14:paraId="60F9AABB" w14:textId="77777777" w:rsidR="001E2274" w:rsidRDefault="001E2274" w:rsidP="00431A3A">
      <w:pPr>
        <w:rPr>
          <w:b w:val="0"/>
          <w:bCs w:val="0"/>
          <w:caps/>
          <w:sz w:val="24"/>
          <w:szCs w:val="24"/>
          <w:rtl/>
        </w:rPr>
      </w:pPr>
    </w:p>
    <w:p w14:paraId="64004A91" w14:textId="77777777" w:rsidR="001E2274" w:rsidRDefault="00935F0D" w:rsidP="00431A3A">
      <w:pPr>
        <w:rPr>
          <w:caps/>
          <w:sz w:val="24"/>
          <w:szCs w:val="24"/>
          <w:u w:val="single"/>
          <w:rtl/>
        </w:rPr>
      </w:pPr>
      <w:r w:rsidRPr="00935F0D">
        <w:rPr>
          <w:rFonts w:hint="cs"/>
          <w:caps/>
          <w:sz w:val="24"/>
          <w:szCs w:val="24"/>
          <w:u w:val="single"/>
          <w:rtl/>
        </w:rPr>
        <w:t>גב</w:t>
      </w:r>
      <w:r w:rsidRPr="00935F0D">
        <w:rPr>
          <w:caps/>
          <w:sz w:val="24"/>
          <w:szCs w:val="24"/>
          <w:u w:val="single"/>
          <w:rtl/>
        </w:rPr>
        <w:t>'</w:t>
      </w:r>
      <w:r w:rsidRPr="00935F0D">
        <w:rPr>
          <w:rFonts w:hint="cs"/>
          <w:caps/>
          <w:sz w:val="24"/>
          <w:szCs w:val="24"/>
          <w:u w:val="single"/>
          <w:rtl/>
        </w:rPr>
        <w:t xml:space="preserve"> מירב בליימן שבתאי - נציגת לשכת התכנון</w:t>
      </w:r>
      <w:r w:rsidR="001E2274">
        <w:rPr>
          <w:rFonts w:hint="cs"/>
          <w:caps/>
          <w:sz w:val="24"/>
          <w:szCs w:val="24"/>
          <w:u w:val="single"/>
          <w:rtl/>
        </w:rPr>
        <w:t>:</w:t>
      </w:r>
    </w:p>
    <w:p w14:paraId="73995093" w14:textId="70EA3501" w:rsidR="001E2274" w:rsidRDefault="00431A3A" w:rsidP="00431A3A">
      <w:pPr>
        <w:rPr>
          <w:b w:val="0"/>
          <w:bCs w:val="0"/>
          <w:caps/>
          <w:sz w:val="24"/>
          <w:szCs w:val="24"/>
          <w:rtl/>
        </w:rPr>
      </w:pPr>
      <w:r>
        <w:rPr>
          <w:rFonts w:hint="cs"/>
          <w:b w:val="0"/>
          <w:bCs w:val="0"/>
          <w:caps/>
          <w:sz w:val="24"/>
          <w:szCs w:val="24"/>
          <w:rtl/>
        </w:rPr>
        <w:t xml:space="preserve">אין אין אני לא חושבת שיש בעיה עם התכנון תראה זה מבנה של שלושים וחמש קומות על קרקע של מגרש של אחד נקודה שמונה דונם, </w:t>
      </w:r>
    </w:p>
    <w:p w14:paraId="6517C3CA" w14:textId="77777777" w:rsidR="001E2274" w:rsidRDefault="001E2274" w:rsidP="00431A3A">
      <w:pPr>
        <w:rPr>
          <w:b w:val="0"/>
          <w:bCs w:val="0"/>
          <w:caps/>
          <w:sz w:val="24"/>
          <w:szCs w:val="24"/>
          <w:rtl/>
        </w:rPr>
      </w:pPr>
    </w:p>
    <w:p w14:paraId="0C58D70A" w14:textId="77777777" w:rsidR="001E2274" w:rsidRDefault="00D17364" w:rsidP="00431A3A">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5724D87B" w14:textId="7A398965" w:rsidR="001E2274" w:rsidRDefault="00431A3A" w:rsidP="00431A3A">
      <w:pPr>
        <w:rPr>
          <w:b w:val="0"/>
          <w:bCs w:val="0"/>
          <w:caps/>
          <w:sz w:val="24"/>
          <w:szCs w:val="24"/>
          <w:rtl/>
        </w:rPr>
      </w:pPr>
      <w:r>
        <w:rPr>
          <w:rFonts w:hint="cs"/>
          <w:b w:val="0"/>
          <w:bCs w:val="0"/>
          <w:caps/>
          <w:sz w:val="24"/>
          <w:szCs w:val="24"/>
          <w:rtl/>
        </w:rPr>
        <w:t>אבל יש אבל</w:t>
      </w:r>
      <w:r w:rsidR="000F703D">
        <w:rPr>
          <w:rFonts w:hint="cs"/>
          <w:b w:val="0"/>
          <w:bCs w:val="0"/>
          <w:caps/>
          <w:sz w:val="24"/>
          <w:szCs w:val="24"/>
          <w:rtl/>
        </w:rPr>
        <w:t xml:space="preserve"> </w:t>
      </w:r>
      <w:r>
        <w:rPr>
          <w:rFonts w:hint="cs"/>
          <w:b w:val="0"/>
          <w:bCs w:val="0"/>
          <w:caps/>
          <w:sz w:val="24"/>
          <w:szCs w:val="24"/>
          <w:rtl/>
        </w:rPr>
        <w:t xml:space="preserve">... אבל יש </w:t>
      </w:r>
    </w:p>
    <w:p w14:paraId="5BBEFFE3" w14:textId="77777777" w:rsidR="001E2274" w:rsidRDefault="001E2274" w:rsidP="00431A3A">
      <w:pPr>
        <w:rPr>
          <w:b w:val="0"/>
          <w:bCs w:val="0"/>
          <w:caps/>
          <w:sz w:val="24"/>
          <w:szCs w:val="24"/>
          <w:rtl/>
        </w:rPr>
      </w:pPr>
    </w:p>
    <w:p w14:paraId="3BD45F04" w14:textId="77777777" w:rsidR="001E2274" w:rsidRDefault="00935F0D" w:rsidP="00431A3A">
      <w:pPr>
        <w:rPr>
          <w:caps/>
          <w:sz w:val="24"/>
          <w:szCs w:val="24"/>
          <w:u w:val="single"/>
          <w:rtl/>
        </w:rPr>
      </w:pPr>
      <w:r w:rsidRPr="00935F0D">
        <w:rPr>
          <w:rFonts w:hint="cs"/>
          <w:caps/>
          <w:sz w:val="24"/>
          <w:szCs w:val="24"/>
          <w:u w:val="single"/>
          <w:rtl/>
        </w:rPr>
        <w:t>גב</w:t>
      </w:r>
      <w:r w:rsidRPr="00935F0D">
        <w:rPr>
          <w:caps/>
          <w:sz w:val="24"/>
          <w:szCs w:val="24"/>
          <w:u w:val="single"/>
          <w:rtl/>
        </w:rPr>
        <w:t>'</w:t>
      </w:r>
      <w:r w:rsidRPr="00935F0D">
        <w:rPr>
          <w:rFonts w:hint="cs"/>
          <w:caps/>
          <w:sz w:val="24"/>
          <w:szCs w:val="24"/>
          <w:u w:val="single"/>
          <w:rtl/>
        </w:rPr>
        <w:t xml:space="preserve"> מירב בליימן שבתאי - נציגת לשכת התכנון</w:t>
      </w:r>
      <w:r w:rsidR="001E2274">
        <w:rPr>
          <w:rFonts w:hint="cs"/>
          <w:caps/>
          <w:sz w:val="24"/>
          <w:szCs w:val="24"/>
          <w:u w:val="single"/>
          <w:rtl/>
        </w:rPr>
        <w:t>:</w:t>
      </w:r>
    </w:p>
    <w:p w14:paraId="32A9CD08" w14:textId="473E4B1C" w:rsidR="001E2274" w:rsidRDefault="00431A3A" w:rsidP="00431A3A">
      <w:pPr>
        <w:rPr>
          <w:b w:val="0"/>
          <w:bCs w:val="0"/>
          <w:caps/>
          <w:sz w:val="24"/>
          <w:szCs w:val="24"/>
          <w:rtl/>
        </w:rPr>
      </w:pPr>
      <w:r>
        <w:rPr>
          <w:rFonts w:hint="cs"/>
          <w:b w:val="0"/>
          <w:bCs w:val="0"/>
          <w:caps/>
          <w:sz w:val="24"/>
          <w:szCs w:val="24"/>
          <w:rtl/>
        </w:rPr>
        <w:t xml:space="preserve">הוא נראה כמו מחט גדולה </w:t>
      </w:r>
    </w:p>
    <w:p w14:paraId="496B89B2" w14:textId="77777777" w:rsidR="001E2274" w:rsidRDefault="001E2274" w:rsidP="00431A3A">
      <w:pPr>
        <w:rPr>
          <w:b w:val="0"/>
          <w:bCs w:val="0"/>
          <w:caps/>
          <w:sz w:val="24"/>
          <w:szCs w:val="24"/>
          <w:rtl/>
        </w:rPr>
      </w:pPr>
    </w:p>
    <w:p w14:paraId="14921A0A" w14:textId="77777777" w:rsidR="001E2274" w:rsidRDefault="00D17364" w:rsidP="00431A3A">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7E35A9A5" w14:textId="5D4E013B" w:rsidR="001E2274" w:rsidRDefault="00431A3A" w:rsidP="00431A3A">
      <w:pPr>
        <w:rPr>
          <w:b w:val="0"/>
          <w:bCs w:val="0"/>
          <w:caps/>
          <w:sz w:val="24"/>
          <w:szCs w:val="24"/>
          <w:rtl/>
        </w:rPr>
      </w:pPr>
      <w:r>
        <w:rPr>
          <w:rFonts w:hint="cs"/>
          <w:b w:val="0"/>
          <w:bCs w:val="0"/>
          <w:caps/>
          <w:sz w:val="24"/>
          <w:szCs w:val="24"/>
          <w:rtl/>
        </w:rPr>
        <w:t>לא אבל אבל יש הסבר לזה,</w:t>
      </w:r>
      <w:r w:rsidR="000F703D">
        <w:rPr>
          <w:rFonts w:hint="cs"/>
          <w:b w:val="0"/>
          <w:bCs w:val="0"/>
          <w:caps/>
          <w:sz w:val="24"/>
          <w:szCs w:val="24"/>
          <w:rtl/>
        </w:rPr>
        <w:t xml:space="preserve"> </w:t>
      </w:r>
      <w:r>
        <w:rPr>
          <w:rFonts w:hint="cs"/>
          <w:b w:val="0"/>
          <w:bCs w:val="0"/>
          <w:caps/>
          <w:sz w:val="24"/>
          <w:szCs w:val="24"/>
          <w:rtl/>
        </w:rPr>
        <w:t>... זה מחט מה קרה מחט זה מי אומר שמחט זה דבר גרוע?</w:t>
      </w:r>
    </w:p>
    <w:p w14:paraId="3D8E5086" w14:textId="77777777" w:rsidR="001E2274" w:rsidRDefault="001E2274" w:rsidP="00431A3A">
      <w:pPr>
        <w:rPr>
          <w:b w:val="0"/>
          <w:bCs w:val="0"/>
          <w:caps/>
          <w:sz w:val="24"/>
          <w:szCs w:val="24"/>
          <w:rtl/>
        </w:rPr>
      </w:pPr>
    </w:p>
    <w:p w14:paraId="767460AA" w14:textId="77777777" w:rsidR="001E2274" w:rsidRDefault="00935F0D" w:rsidP="00431A3A">
      <w:pPr>
        <w:rPr>
          <w:caps/>
          <w:sz w:val="24"/>
          <w:szCs w:val="24"/>
          <w:u w:val="single"/>
          <w:rtl/>
        </w:rPr>
      </w:pPr>
      <w:r w:rsidRPr="00935F0D">
        <w:rPr>
          <w:rFonts w:hint="cs"/>
          <w:caps/>
          <w:sz w:val="24"/>
          <w:szCs w:val="24"/>
          <w:u w:val="single"/>
          <w:rtl/>
        </w:rPr>
        <w:t>גב</w:t>
      </w:r>
      <w:r w:rsidRPr="00935F0D">
        <w:rPr>
          <w:caps/>
          <w:sz w:val="24"/>
          <w:szCs w:val="24"/>
          <w:u w:val="single"/>
          <w:rtl/>
        </w:rPr>
        <w:t>'</w:t>
      </w:r>
      <w:r w:rsidRPr="00935F0D">
        <w:rPr>
          <w:rFonts w:hint="cs"/>
          <w:caps/>
          <w:sz w:val="24"/>
          <w:szCs w:val="24"/>
          <w:u w:val="single"/>
          <w:rtl/>
        </w:rPr>
        <w:t xml:space="preserve"> מירב בליימן שבתאי - נציגת לשכת התכנון</w:t>
      </w:r>
      <w:r w:rsidR="001E2274">
        <w:rPr>
          <w:rFonts w:hint="cs"/>
          <w:caps/>
          <w:sz w:val="24"/>
          <w:szCs w:val="24"/>
          <w:u w:val="single"/>
          <w:rtl/>
        </w:rPr>
        <w:t>:</w:t>
      </w:r>
    </w:p>
    <w:p w14:paraId="6200DA21" w14:textId="43FDB0CC" w:rsidR="001E2274" w:rsidRDefault="00431A3A" w:rsidP="00431A3A">
      <w:pPr>
        <w:rPr>
          <w:b w:val="0"/>
          <w:bCs w:val="0"/>
          <w:caps/>
          <w:sz w:val="24"/>
          <w:szCs w:val="24"/>
          <w:rtl/>
        </w:rPr>
      </w:pPr>
      <w:r>
        <w:rPr>
          <w:rFonts w:hint="cs"/>
          <w:b w:val="0"/>
          <w:bCs w:val="0"/>
          <w:caps/>
          <w:sz w:val="24"/>
          <w:szCs w:val="24"/>
          <w:rtl/>
        </w:rPr>
        <w:t xml:space="preserve">בסדר </w:t>
      </w:r>
    </w:p>
    <w:p w14:paraId="17B3FCE0" w14:textId="77777777" w:rsidR="001E2274" w:rsidRDefault="001E2274" w:rsidP="00431A3A">
      <w:pPr>
        <w:rPr>
          <w:b w:val="0"/>
          <w:bCs w:val="0"/>
          <w:caps/>
          <w:sz w:val="24"/>
          <w:szCs w:val="24"/>
          <w:rtl/>
        </w:rPr>
      </w:pPr>
    </w:p>
    <w:p w14:paraId="3BB434DB" w14:textId="77777777" w:rsidR="001E2274" w:rsidRDefault="00D17364" w:rsidP="00431A3A">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65C75F31" w14:textId="69AD62CD" w:rsidR="001E2274" w:rsidRDefault="00431A3A" w:rsidP="00431A3A">
      <w:pPr>
        <w:rPr>
          <w:b w:val="0"/>
          <w:bCs w:val="0"/>
          <w:caps/>
          <w:sz w:val="24"/>
          <w:szCs w:val="24"/>
          <w:rtl/>
        </w:rPr>
      </w:pPr>
      <w:r>
        <w:rPr>
          <w:rFonts w:hint="cs"/>
          <w:b w:val="0"/>
          <w:bCs w:val="0"/>
          <w:caps/>
          <w:sz w:val="24"/>
          <w:szCs w:val="24"/>
          <w:rtl/>
        </w:rPr>
        <w:t>מי אמר שמחט זה דבר גרוע? כשאני צריך לתפור כפתור אני לא יכול בלי מחט, מי אמר?</w:t>
      </w:r>
      <w:r w:rsidR="000F703D">
        <w:rPr>
          <w:rFonts w:hint="cs"/>
          <w:b w:val="0"/>
          <w:bCs w:val="0"/>
          <w:caps/>
          <w:sz w:val="24"/>
          <w:szCs w:val="24"/>
          <w:rtl/>
        </w:rPr>
        <w:t xml:space="preserve"> </w:t>
      </w:r>
      <w:r>
        <w:rPr>
          <w:rFonts w:hint="cs"/>
          <w:b w:val="0"/>
          <w:bCs w:val="0"/>
          <w:caps/>
          <w:sz w:val="24"/>
          <w:szCs w:val="24"/>
          <w:rtl/>
        </w:rPr>
        <w:t>...</w:t>
      </w:r>
    </w:p>
    <w:p w14:paraId="6EF8C8D5" w14:textId="77777777" w:rsidR="001E2274" w:rsidRDefault="001E2274" w:rsidP="00431A3A">
      <w:pPr>
        <w:rPr>
          <w:b w:val="0"/>
          <w:bCs w:val="0"/>
          <w:caps/>
          <w:sz w:val="24"/>
          <w:szCs w:val="24"/>
          <w:rtl/>
        </w:rPr>
      </w:pPr>
    </w:p>
    <w:p w14:paraId="760D8F38" w14:textId="77777777" w:rsidR="001E2274" w:rsidRDefault="003109B2" w:rsidP="00431A3A">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1AF8F272" w14:textId="0B5C7BFF" w:rsidR="001E2274" w:rsidRDefault="00431A3A" w:rsidP="00431A3A">
      <w:pPr>
        <w:rPr>
          <w:b w:val="0"/>
          <w:bCs w:val="0"/>
          <w:caps/>
          <w:sz w:val="24"/>
          <w:szCs w:val="24"/>
          <w:rtl/>
        </w:rPr>
      </w:pPr>
      <w:r>
        <w:rPr>
          <w:rFonts w:hint="cs"/>
          <w:b w:val="0"/>
          <w:bCs w:val="0"/>
          <w:caps/>
          <w:sz w:val="24"/>
          <w:szCs w:val="24"/>
          <w:rtl/>
        </w:rPr>
        <w:t xml:space="preserve">השאלה השאלה אני רוצה את השאלה לשני דברים האם לגבי הגובה אוקיי השלושים וחמש קומות ודבר נוסף זה לגבי השימוש שזה שאלה </w:t>
      </w:r>
    </w:p>
    <w:p w14:paraId="593D7AB4" w14:textId="77777777" w:rsidR="001E2274" w:rsidRDefault="001E2274" w:rsidP="00431A3A">
      <w:pPr>
        <w:rPr>
          <w:b w:val="0"/>
          <w:bCs w:val="0"/>
          <w:caps/>
          <w:sz w:val="24"/>
          <w:szCs w:val="24"/>
          <w:rtl/>
        </w:rPr>
      </w:pPr>
    </w:p>
    <w:p w14:paraId="01E0943B" w14:textId="77777777" w:rsidR="001E2274" w:rsidRDefault="00D17364" w:rsidP="00431A3A">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7DBB88FF" w14:textId="013C5048" w:rsidR="001E2274" w:rsidRDefault="00431A3A" w:rsidP="00431A3A">
      <w:pPr>
        <w:rPr>
          <w:b w:val="0"/>
          <w:bCs w:val="0"/>
          <w:caps/>
          <w:sz w:val="24"/>
          <w:szCs w:val="24"/>
          <w:rtl/>
        </w:rPr>
      </w:pPr>
      <w:r>
        <w:rPr>
          <w:rFonts w:hint="cs"/>
          <w:b w:val="0"/>
          <w:bCs w:val="0"/>
          <w:caps/>
          <w:sz w:val="24"/>
          <w:szCs w:val="24"/>
          <w:rtl/>
        </w:rPr>
        <w:t xml:space="preserve">מה השאלה שלך מה השאלה לגבי הגובה, </w:t>
      </w:r>
    </w:p>
    <w:p w14:paraId="269937D0" w14:textId="77777777" w:rsidR="001E2274" w:rsidRDefault="001E2274" w:rsidP="00431A3A">
      <w:pPr>
        <w:rPr>
          <w:b w:val="0"/>
          <w:bCs w:val="0"/>
          <w:caps/>
          <w:sz w:val="24"/>
          <w:szCs w:val="24"/>
          <w:rtl/>
        </w:rPr>
      </w:pPr>
    </w:p>
    <w:p w14:paraId="55C6CCF2" w14:textId="77777777" w:rsidR="001E2274" w:rsidRDefault="003109B2" w:rsidP="00431A3A">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73B25497" w14:textId="1FA34625" w:rsidR="001E2274" w:rsidRDefault="00431A3A" w:rsidP="00431A3A">
      <w:pPr>
        <w:rPr>
          <w:b w:val="0"/>
          <w:bCs w:val="0"/>
          <w:caps/>
          <w:sz w:val="24"/>
          <w:szCs w:val="24"/>
          <w:rtl/>
        </w:rPr>
      </w:pPr>
      <w:r>
        <w:rPr>
          <w:rFonts w:hint="cs"/>
          <w:b w:val="0"/>
          <w:bCs w:val="0"/>
          <w:caps/>
          <w:sz w:val="24"/>
          <w:szCs w:val="24"/>
          <w:rtl/>
        </w:rPr>
        <w:t>אני אומרת השאלה אחת, שאתם דנים בה זה לגבי הגובה אוקיי זו שאלה אחת</w:t>
      </w:r>
    </w:p>
    <w:p w14:paraId="5EFEFA08" w14:textId="77777777" w:rsidR="001E2274" w:rsidRDefault="001E2274" w:rsidP="00431A3A">
      <w:pPr>
        <w:rPr>
          <w:b w:val="0"/>
          <w:bCs w:val="0"/>
          <w:caps/>
          <w:sz w:val="24"/>
          <w:szCs w:val="24"/>
          <w:rtl/>
        </w:rPr>
      </w:pPr>
    </w:p>
    <w:p w14:paraId="19F42C63" w14:textId="77777777" w:rsidR="001E2274" w:rsidRDefault="00D17364" w:rsidP="00431A3A">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355D6814" w14:textId="46B146C1" w:rsidR="001E2274" w:rsidRDefault="00431A3A" w:rsidP="00431A3A">
      <w:pPr>
        <w:rPr>
          <w:b w:val="0"/>
          <w:bCs w:val="0"/>
          <w:caps/>
          <w:sz w:val="24"/>
          <w:szCs w:val="24"/>
          <w:rtl/>
        </w:rPr>
      </w:pPr>
      <w:r>
        <w:rPr>
          <w:rFonts w:hint="cs"/>
          <w:b w:val="0"/>
          <w:bCs w:val="0"/>
          <w:caps/>
          <w:sz w:val="24"/>
          <w:szCs w:val="24"/>
          <w:rtl/>
        </w:rPr>
        <w:t xml:space="preserve">נכון </w:t>
      </w:r>
    </w:p>
    <w:p w14:paraId="76CAEC14" w14:textId="77777777" w:rsidR="001E2274" w:rsidRDefault="001E2274" w:rsidP="00431A3A">
      <w:pPr>
        <w:rPr>
          <w:b w:val="0"/>
          <w:bCs w:val="0"/>
          <w:caps/>
          <w:sz w:val="24"/>
          <w:szCs w:val="24"/>
          <w:rtl/>
        </w:rPr>
      </w:pPr>
    </w:p>
    <w:p w14:paraId="0630B480" w14:textId="77777777" w:rsidR="001E2274" w:rsidRDefault="003109B2" w:rsidP="00431A3A">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2257F291" w14:textId="47579660" w:rsidR="001E2274" w:rsidRDefault="00431A3A" w:rsidP="00431A3A">
      <w:pPr>
        <w:rPr>
          <w:b w:val="0"/>
          <w:bCs w:val="0"/>
          <w:caps/>
          <w:sz w:val="24"/>
          <w:szCs w:val="24"/>
          <w:rtl/>
        </w:rPr>
      </w:pPr>
      <w:r>
        <w:rPr>
          <w:rFonts w:hint="cs"/>
          <w:b w:val="0"/>
          <w:bCs w:val="0"/>
          <w:caps/>
          <w:sz w:val="24"/>
          <w:szCs w:val="24"/>
          <w:rtl/>
        </w:rPr>
        <w:lastRenderedPageBreak/>
        <w:t>שאלה שניה זה לגבי השימוש של ה,</w:t>
      </w:r>
    </w:p>
    <w:p w14:paraId="61CFC009" w14:textId="77777777" w:rsidR="001E2274" w:rsidRDefault="001E2274" w:rsidP="00431A3A">
      <w:pPr>
        <w:rPr>
          <w:b w:val="0"/>
          <w:bCs w:val="0"/>
          <w:caps/>
          <w:sz w:val="24"/>
          <w:szCs w:val="24"/>
          <w:rtl/>
        </w:rPr>
      </w:pPr>
    </w:p>
    <w:p w14:paraId="4CA4ECA2" w14:textId="77777777" w:rsidR="001E2274" w:rsidRDefault="000A5C33" w:rsidP="00431A3A">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31313656" w14:textId="15893AE4" w:rsidR="001E2274" w:rsidRDefault="00431A3A" w:rsidP="00431A3A">
      <w:pPr>
        <w:rPr>
          <w:b w:val="0"/>
          <w:bCs w:val="0"/>
          <w:caps/>
          <w:sz w:val="24"/>
          <w:szCs w:val="24"/>
          <w:rtl/>
        </w:rPr>
      </w:pPr>
      <w:r>
        <w:rPr>
          <w:rFonts w:hint="cs"/>
          <w:b w:val="0"/>
          <w:bCs w:val="0"/>
          <w:caps/>
          <w:sz w:val="24"/>
          <w:szCs w:val="24"/>
          <w:rtl/>
        </w:rPr>
        <w:t>לא אנחנו לא לא</w:t>
      </w:r>
      <w:r w:rsidR="000F703D">
        <w:rPr>
          <w:rFonts w:hint="cs"/>
          <w:b w:val="0"/>
          <w:bCs w:val="0"/>
          <w:caps/>
          <w:sz w:val="24"/>
          <w:szCs w:val="24"/>
          <w:rtl/>
        </w:rPr>
        <w:t xml:space="preserve"> </w:t>
      </w:r>
      <w:r>
        <w:rPr>
          <w:rFonts w:hint="cs"/>
          <w:b w:val="0"/>
          <w:bCs w:val="0"/>
          <w:caps/>
          <w:sz w:val="24"/>
          <w:szCs w:val="24"/>
          <w:rtl/>
        </w:rPr>
        <w:t>...</w:t>
      </w:r>
    </w:p>
    <w:p w14:paraId="7A071460" w14:textId="77777777" w:rsidR="001E2274" w:rsidRDefault="001E2274" w:rsidP="00431A3A">
      <w:pPr>
        <w:rPr>
          <w:b w:val="0"/>
          <w:bCs w:val="0"/>
          <w:caps/>
          <w:sz w:val="24"/>
          <w:szCs w:val="24"/>
          <w:rtl/>
        </w:rPr>
      </w:pPr>
    </w:p>
    <w:p w14:paraId="7D768B78" w14:textId="77777777" w:rsidR="001E2274" w:rsidRDefault="00D17364" w:rsidP="00431A3A">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216FD2A4" w14:textId="6E16D858" w:rsidR="001E2274" w:rsidRDefault="00431A3A" w:rsidP="00431A3A">
      <w:pPr>
        <w:rPr>
          <w:b w:val="0"/>
          <w:bCs w:val="0"/>
          <w:caps/>
          <w:sz w:val="24"/>
          <w:szCs w:val="24"/>
          <w:rtl/>
        </w:rPr>
      </w:pPr>
      <w:r>
        <w:rPr>
          <w:rFonts w:hint="cs"/>
          <w:b w:val="0"/>
          <w:bCs w:val="0"/>
          <w:caps/>
          <w:sz w:val="24"/>
          <w:szCs w:val="24"/>
          <w:rtl/>
        </w:rPr>
        <w:t>... לא הגובה</w:t>
      </w:r>
    </w:p>
    <w:p w14:paraId="7CA5916B" w14:textId="77777777" w:rsidR="001E2274" w:rsidRDefault="001E2274" w:rsidP="00431A3A">
      <w:pPr>
        <w:rPr>
          <w:b w:val="0"/>
          <w:bCs w:val="0"/>
          <w:caps/>
          <w:sz w:val="24"/>
          <w:szCs w:val="24"/>
          <w:rtl/>
        </w:rPr>
      </w:pPr>
    </w:p>
    <w:p w14:paraId="4BA2A75F" w14:textId="77777777" w:rsidR="001E2274" w:rsidRDefault="000A5C33" w:rsidP="00431A3A">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35499E7D" w14:textId="47D18330" w:rsidR="001E2274" w:rsidRDefault="00431A3A" w:rsidP="00431A3A">
      <w:pPr>
        <w:rPr>
          <w:b w:val="0"/>
          <w:bCs w:val="0"/>
          <w:caps/>
          <w:sz w:val="24"/>
          <w:szCs w:val="24"/>
          <w:rtl/>
        </w:rPr>
      </w:pPr>
      <w:r>
        <w:rPr>
          <w:rFonts w:hint="cs"/>
          <w:b w:val="0"/>
          <w:bCs w:val="0"/>
          <w:caps/>
          <w:sz w:val="24"/>
          <w:szCs w:val="24"/>
          <w:rtl/>
        </w:rPr>
        <w:t>לא לא לא לא לא אנחנו מדברים על הרחק והחלוקה של הרחק בהתאם ...</w:t>
      </w:r>
    </w:p>
    <w:p w14:paraId="76C8C176" w14:textId="77777777" w:rsidR="001E2274" w:rsidRDefault="001E2274" w:rsidP="00431A3A">
      <w:pPr>
        <w:rPr>
          <w:b w:val="0"/>
          <w:bCs w:val="0"/>
          <w:caps/>
          <w:sz w:val="24"/>
          <w:szCs w:val="24"/>
          <w:rtl/>
        </w:rPr>
      </w:pPr>
    </w:p>
    <w:p w14:paraId="0B018230" w14:textId="77777777" w:rsidR="001E2274" w:rsidRDefault="003109B2" w:rsidP="00431A3A">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147AD4B6" w14:textId="39FBC6AC" w:rsidR="001E2274" w:rsidRDefault="00431A3A" w:rsidP="00431A3A">
      <w:pPr>
        <w:rPr>
          <w:b w:val="0"/>
          <w:bCs w:val="0"/>
          <w:caps/>
          <w:sz w:val="24"/>
          <w:szCs w:val="24"/>
          <w:rtl/>
        </w:rPr>
      </w:pPr>
      <w:r>
        <w:rPr>
          <w:rFonts w:hint="cs"/>
          <w:b w:val="0"/>
          <w:bCs w:val="0"/>
          <w:caps/>
          <w:sz w:val="24"/>
          <w:szCs w:val="24"/>
          <w:rtl/>
        </w:rPr>
        <w:t xml:space="preserve">ברור ברור </w:t>
      </w:r>
    </w:p>
    <w:p w14:paraId="0EB2B4FF" w14:textId="77777777" w:rsidR="001E2274" w:rsidRDefault="001E2274" w:rsidP="00431A3A">
      <w:pPr>
        <w:rPr>
          <w:b w:val="0"/>
          <w:bCs w:val="0"/>
          <w:caps/>
          <w:sz w:val="24"/>
          <w:szCs w:val="24"/>
          <w:rtl/>
        </w:rPr>
      </w:pPr>
    </w:p>
    <w:p w14:paraId="267E90C2" w14:textId="77777777" w:rsidR="001E2274" w:rsidRDefault="00D17364" w:rsidP="00431A3A">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740CCD4F" w14:textId="53EC2CC6" w:rsidR="001E2274" w:rsidRDefault="00431A3A" w:rsidP="00431A3A">
      <w:pPr>
        <w:rPr>
          <w:b w:val="0"/>
          <w:bCs w:val="0"/>
          <w:caps/>
          <w:sz w:val="24"/>
          <w:szCs w:val="24"/>
          <w:rtl/>
        </w:rPr>
      </w:pPr>
      <w:r>
        <w:rPr>
          <w:rFonts w:hint="cs"/>
          <w:b w:val="0"/>
          <w:bCs w:val="0"/>
          <w:caps/>
          <w:sz w:val="24"/>
          <w:szCs w:val="24"/>
          <w:rtl/>
        </w:rPr>
        <w:t xml:space="preserve"> ... מגרשים </w:t>
      </w:r>
    </w:p>
    <w:p w14:paraId="78D6481D" w14:textId="77777777" w:rsidR="001E2274" w:rsidRDefault="001E2274" w:rsidP="00431A3A">
      <w:pPr>
        <w:rPr>
          <w:b w:val="0"/>
          <w:bCs w:val="0"/>
          <w:caps/>
          <w:sz w:val="24"/>
          <w:szCs w:val="24"/>
          <w:rtl/>
        </w:rPr>
      </w:pPr>
    </w:p>
    <w:p w14:paraId="46F49BAF" w14:textId="77777777" w:rsidR="001E2274" w:rsidRDefault="000A5C33" w:rsidP="00431A3A">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0942EE56" w14:textId="60841A5F" w:rsidR="001E2274" w:rsidRDefault="00431A3A" w:rsidP="00431A3A">
      <w:pPr>
        <w:rPr>
          <w:b w:val="0"/>
          <w:bCs w:val="0"/>
          <w:caps/>
          <w:sz w:val="24"/>
          <w:szCs w:val="24"/>
          <w:rtl/>
        </w:rPr>
      </w:pPr>
      <w:r>
        <w:rPr>
          <w:rFonts w:hint="cs"/>
          <w:b w:val="0"/>
          <w:bCs w:val="0"/>
          <w:caps/>
          <w:sz w:val="24"/>
          <w:szCs w:val="24"/>
          <w:rtl/>
        </w:rPr>
        <w:t xml:space="preserve">ה ... אני יכול להגיד לך שהגובה ל, ל, גובה הוא לא כל כך משמעותי אם אני </w:t>
      </w:r>
      <w:r w:rsidR="00C06A34">
        <w:rPr>
          <w:rFonts w:hint="cs"/>
          <w:b w:val="0"/>
          <w:bCs w:val="0"/>
          <w:caps/>
          <w:sz w:val="24"/>
          <w:szCs w:val="24"/>
          <w:rtl/>
        </w:rPr>
        <w:t>מסתכל על</w:t>
      </w:r>
      <w:r w:rsidR="000F703D">
        <w:rPr>
          <w:rFonts w:hint="cs"/>
          <w:b w:val="0"/>
          <w:bCs w:val="0"/>
          <w:caps/>
          <w:sz w:val="24"/>
          <w:szCs w:val="24"/>
          <w:rtl/>
        </w:rPr>
        <w:t xml:space="preserve"> </w:t>
      </w:r>
      <w:r w:rsidR="00C06A34">
        <w:rPr>
          <w:rFonts w:hint="cs"/>
          <w:b w:val="0"/>
          <w:bCs w:val="0"/>
          <w:caps/>
          <w:sz w:val="24"/>
          <w:szCs w:val="24"/>
          <w:rtl/>
        </w:rPr>
        <w:t>...</w:t>
      </w:r>
    </w:p>
    <w:p w14:paraId="4F998A8D" w14:textId="77777777" w:rsidR="001E2274" w:rsidRDefault="001E2274" w:rsidP="00431A3A">
      <w:pPr>
        <w:rPr>
          <w:b w:val="0"/>
          <w:bCs w:val="0"/>
          <w:caps/>
          <w:sz w:val="24"/>
          <w:szCs w:val="24"/>
          <w:rtl/>
        </w:rPr>
      </w:pPr>
    </w:p>
    <w:p w14:paraId="349AC554" w14:textId="77777777" w:rsidR="001E2274" w:rsidRDefault="003109B2" w:rsidP="00431A3A">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7D7C66B8" w14:textId="31055501" w:rsidR="001E2274" w:rsidRDefault="00C06A34" w:rsidP="00431A3A">
      <w:pPr>
        <w:rPr>
          <w:b w:val="0"/>
          <w:bCs w:val="0"/>
          <w:caps/>
          <w:sz w:val="24"/>
          <w:szCs w:val="24"/>
          <w:rtl/>
        </w:rPr>
      </w:pPr>
      <w:r>
        <w:rPr>
          <w:rFonts w:hint="cs"/>
          <w:b w:val="0"/>
          <w:bCs w:val="0"/>
          <w:caps/>
          <w:sz w:val="24"/>
          <w:szCs w:val="24"/>
          <w:rtl/>
        </w:rPr>
        <w:t xml:space="preserve">אני אני לא </w:t>
      </w:r>
    </w:p>
    <w:p w14:paraId="5065338A" w14:textId="77777777" w:rsidR="001E2274" w:rsidRDefault="001E2274" w:rsidP="00431A3A">
      <w:pPr>
        <w:rPr>
          <w:b w:val="0"/>
          <w:bCs w:val="0"/>
          <w:caps/>
          <w:sz w:val="24"/>
          <w:szCs w:val="24"/>
          <w:rtl/>
        </w:rPr>
      </w:pPr>
    </w:p>
    <w:p w14:paraId="472CE360" w14:textId="77777777" w:rsidR="001E2274" w:rsidRDefault="000A5C33" w:rsidP="00431A3A">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5E2E6CA0" w14:textId="309109AC" w:rsidR="001E2274" w:rsidRDefault="00C06A34" w:rsidP="00431A3A">
      <w:pPr>
        <w:rPr>
          <w:b w:val="0"/>
          <w:bCs w:val="0"/>
          <w:caps/>
          <w:sz w:val="24"/>
          <w:szCs w:val="24"/>
          <w:rtl/>
        </w:rPr>
      </w:pPr>
      <w:r>
        <w:rPr>
          <w:rFonts w:hint="cs"/>
          <w:b w:val="0"/>
          <w:bCs w:val="0"/>
          <w:caps/>
          <w:sz w:val="24"/>
          <w:szCs w:val="24"/>
          <w:rtl/>
        </w:rPr>
        <w:t>מבנה של שלושים לעומת מבנה של שלושים וחמש</w:t>
      </w:r>
    </w:p>
    <w:p w14:paraId="557719B0" w14:textId="77777777" w:rsidR="001E2274" w:rsidRDefault="001E2274" w:rsidP="00431A3A">
      <w:pPr>
        <w:rPr>
          <w:b w:val="0"/>
          <w:bCs w:val="0"/>
          <w:caps/>
          <w:sz w:val="24"/>
          <w:szCs w:val="24"/>
          <w:rtl/>
        </w:rPr>
      </w:pPr>
    </w:p>
    <w:p w14:paraId="622920E2" w14:textId="77777777" w:rsidR="001E2274" w:rsidRDefault="00D17364" w:rsidP="00431A3A">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42C5065D" w14:textId="201BB630" w:rsidR="001E2274" w:rsidRDefault="00C06A34" w:rsidP="00431A3A">
      <w:pPr>
        <w:rPr>
          <w:b w:val="0"/>
          <w:bCs w:val="0"/>
          <w:caps/>
          <w:sz w:val="24"/>
          <w:szCs w:val="24"/>
          <w:rtl/>
        </w:rPr>
      </w:pPr>
      <w:r>
        <w:rPr>
          <w:rFonts w:hint="cs"/>
          <w:b w:val="0"/>
          <w:bCs w:val="0"/>
          <w:caps/>
          <w:sz w:val="24"/>
          <w:szCs w:val="24"/>
          <w:rtl/>
        </w:rPr>
        <w:t>אני במילא כשאני</w:t>
      </w:r>
      <w:r w:rsidR="000F703D">
        <w:rPr>
          <w:rFonts w:hint="cs"/>
          <w:b w:val="0"/>
          <w:bCs w:val="0"/>
          <w:caps/>
          <w:sz w:val="24"/>
          <w:szCs w:val="24"/>
          <w:rtl/>
        </w:rPr>
        <w:t xml:space="preserve"> </w:t>
      </w:r>
      <w:r>
        <w:rPr>
          <w:rFonts w:hint="cs"/>
          <w:b w:val="0"/>
          <w:bCs w:val="0"/>
          <w:caps/>
          <w:sz w:val="24"/>
          <w:szCs w:val="24"/>
          <w:rtl/>
        </w:rPr>
        <w:t>... מלמטה</w:t>
      </w:r>
      <w:r w:rsidR="000F703D">
        <w:rPr>
          <w:rFonts w:hint="cs"/>
          <w:b w:val="0"/>
          <w:bCs w:val="0"/>
          <w:caps/>
          <w:sz w:val="24"/>
          <w:szCs w:val="24"/>
          <w:rtl/>
        </w:rPr>
        <w:t xml:space="preserve"> </w:t>
      </w:r>
      <w:r>
        <w:rPr>
          <w:rFonts w:hint="cs"/>
          <w:b w:val="0"/>
          <w:bCs w:val="0"/>
          <w:caps/>
          <w:sz w:val="24"/>
          <w:szCs w:val="24"/>
          <w:rtl/>
        </w:rPr>
        <w:t>...</w:t>
      </w:r>
    </w:p>
    <w:p w14:paraId="552145A2" w14:textId="77777777" w:rsidR="001E2274" w:rsidRDefault="001E2274" w:rsidP="00431A3A">
      <w:pPr>
        <w:rPr>
          <w:b w:val="0"/>
          <w:bCs w:val="0"/>
          <w:caps/>
          <w:sz w:val="24"/>
          <w:szCs w:val="24"/>
          <w:rtl/>
        </w:rPr>
      </w:pPr>
    </w:p>
    <w:p w14:paraId="3BCA0CDE" w14:textId="77777777" w:rsidR="001E2274" w:rsidRDefault="000A5C33" w:rsidP="00431A3A">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0D3E5238" w14:textId="5EDF68F3" w:rsidR="001E2274" w:rsidRDefault="00C06A34" w:rsidP="00431A3A">
      <w:pPr>
        <w:rPr>
          <w:b w:val="0"/>
          <w:bCs w:val="0"/>
          <w:caps/>
          <w:sz w:val="24"/>
          <w:szCs w:val="24"/>
          <w:rtl/>
        </w:rPr>
      </w:pPr>
      <w:r>
        <w:rPr>
          <w:rFonts w:hint="cs"/>
          <w:b w:val="0"/>
          <w:bCs w:val="0"/>
          <w:caps/>
          <w:sz w:val="24"/>
          <w:szCs w:val="24"/>
          <w:rtl/>
        </w:rPr>
        <w:t>אבל יש משמעות לרוחב ולהעמסה על מגרש בגודל כזה</w:t>
      </w:r>
      <w:r w:rsidR="000F703D">
        <w:rPr>
          <w:rFonts w:hint="cs"/>
          <w:b w:val="0"/>
          <w:bCs w:val="0"/>
          <w:caps/>
          <w:sz w:val="24"/>
          <w:szCs w:val="24"/>
          <w:rtl/>
        </w:rPr>
        <w:t xml:space="preserve"> </w:t>
      </w:r>
      <w:r>
        <w:rPr>
          <w:rFonts w:hint="cs"/>
          <w:b w:val="0"/>
          <w:bCs w:val="0"/>
          <w:caps/>
          <w:sz w:val="24"/>
          <w:szCs w:val="24"/>
          <w:rtl/>
        </w:rPr>
        <w:t>...</w:t>
      </w:r>
    </w:p>
    <w:p w14:paraId="787949BD" w14:textId="77777777" w:rsidR="001E2274" w:rsidRDefault="001E2274" w:rsidP="00431A3A">
      <w:pPr>
        <w:rPr>
          <w:b w:val="0"/>
          <w:bCs w:val="0"/>
          <w:caps/>
          <w:sz w:val="24"/>
          <w:szCs w:val="24"/>
          <w:rtl/>
        </w:rPr>
      </w:pPr>
    </w:p>
    <w:p w14:paraId="618C5955" w14:textId="77777777" w:rsidR="001E2274" w:rsidRDefault="003109B2" w:rsidP="00C06A34">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5FB7D85F" w14:textId="515C6B47" w:rsidR="001E2274" w:rsidRDefault="00C06A34" w:rsidP="00C06A34">
      <w:pPr>
        <w:rPr>
          <w:b w:val="0"/>
          <w:bCs w:val="0"/>
          <w:caps/>
          <w:sz w:val="24"/>
          <w:szCs w:val="24"/>
          <w:rtl/>
        </w:rPr>
      </w:pPr>
      <w:r>
        <w:rPr>
          <w:rFonts w:hint="cs"/>
          <w:b w:val="0"/>
          <w:bCs w:val="0"/>
          <w:caps/>
          <w:sz w:val="24"/>
          <w:szCs w:val="24"/>
          <w:rtl/>
        </w:rPr>
        <w:t>משהו קטן</w:t>
      </w:r>
    </w:p>
    <w:p w14:paraId="600EDB75" w14:textId="77777777" w:rsidR="001E2274" w:rsidRDefault="001E2274" w:rsidP="00C06A34">
      <w:pPr>
        <w:rPr>
          <w:b w:val="0"/>
          <w:bCs w:val="0"/>
          <w:caps/>
          <w:sz w:val="24"/>
          <w:szCs w:val="24"/>
          <w:rtl/>
        </w:rPr>
      </w:pPr>
    </w:p>
    <w:p w14:paraId="6030AEE1" w14:textId="77777777" w:rsidR="001E2274" w:rsidRDefault="000A5C33" w:rsidP="00C06A34">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47618511" w14:textId="604C0A36" w:rsidR="001E2274" w:rsidRDefault="00C06A34" w:rsidP="00C06A34">
      <w:pPr>
        <w:rPr>
          <w:b w:val="0"/>
          <w:bCs w:val="0"/>
          <w:caps/>
          <w:sz w:val="24"/>
          <w:szCs w:val="24"/>
          <w:rtl/>
        </w:rPr>
      </w:pPr>
      <w:r>
        <w:rPr>
          <w:rFonts w:hint="cs"/>
          <w:b w:val="0"/>
          <w:bCs w:val="0"/>
          <w:caps/>
          <w:sz w:val="24"/>
          <w:szCs w:val="24"/>
          <w:rtl/>
        </w:rPr>
        <w:t xml:space="preserve">זה זה העניין </w:t>
      </w:r>
    </w:p>
    <w:p w14:paraId="350604D3" w14:textId="77777777" w:rsidR="001E2274" w:rsidRDefault="001E2274" w:rsidP="00C06A34">
      <w:pPr>
        <w:rPr>
          <w:b w:val="0"/>
          <w:bCs w:val="0"/>
          <w:caps/>
          <w:sz w:val="24"/>
          <w:szCs w:val="24"/>
          <w:rtl/>
        </w:rPr>
      </w:pPr>
    </w:p>
    <w:p w14:paraId="2ECC18B9" w14:textId="77777777" w:rsidR="001E2274" w:rsidRDefault="003109B2" w:rsidP="00C06A34">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0685F416" w14:textId="46B1D1D8" w:rsidR="001E2274" w:rsidRDefault="00C06A34" w:rsidP="00C06A34">
      <w:pPr>
        <w:rPr>
          <w:b w:val="0"/>
          <w:bCs w:val="0"/>
          <w:caps/>
          <w:sz w:val="24"/>
          <w:szCs w:val="24"/>
          <w:rtl/>
        </w:rPr>
      </w:pPr>
      <w:r>
        <w:rPr>
          <w:rFonts w:hint="cs"/>
          <w:b w:val="0"/>
          <w:bCs w:val="0"/>
          <w:caps/>
          <w:sz w:val="24"/>
          <w:szCs w:val="24"/>
          <w:rtl/>
        </w:rPr>
        <w:t xml:space="preserve">נכון אני אומרת מה שאני אומרת </w:t>
      </w:r>
    </w:p>
    <w:p w14:paraId="42F3ED04" w14:textId="77777777" w:rsidR="001E2274" w:rsidRDefault="001E2274" w:rsidP="00C06A34">
      <w:pPr>
        <w:rPr>
          <w:b w:val="0"/>
          <w:bCs w:val="0"/>
          <w:caps/>
          <w:sz w:val="24"/>
          <w:szCs w:val="24"/>
          <w:rtl/>
        </w:rPr>
      </w:pPr>
    </w:p>
    <w:p w14:paraId="4E64AD45" w14:textId="77777777" w:rsidR="001E2274" w:rsidRDefault="00D17364" w:rsidP="00C06A34">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4C1FFBB6" w14:textId="66DD2F19" w:rsidR="001E2274" w:rsidRDefault="00C06A34" w:rsidP="00C06A34">
      <w:pPr>
        <w:rPr>
          <w:b w:val="0"/>
          <w:bCs w:val="0"/>
          <w:caps/>
          <w:sz w:val="24"/>
          <w:szCs w:val="24"/>
          <w:rtl/>
        </w:rPr>
      </w:pPr>
      <w:r>
        <w:rPr>
          <w:rFonts w:hint="cs"/>
          <w:b w:val="0"/>
          <w:bCs w:val="0"/>
          <w:caps/>
          <w:sz w:val="24"/>
          <w:szCs w:val="24"/>
          <w:rtl/>
        </w:rPr>
        <w:t xml:space="preserve">כשאומרים לי העמסה חברים כשאומרים לי העמסה על מגרש למה למה הכוונה זו מה מה מה זה מפריע? אם הגובה לא מפריע ואני מסכים איתך בין שלושים לשלושים וחמש כי אני סופר מלמטה ממילא אחרי אחרי עשרים וחמש קומות אני כבר אני כבר </w:t>
      </w:r>
    </w:p>
    <w:p w14:paraId="22D88E8B" w14:textId="77777777" w:rsidR="001E2274" w:rsidRDefault="001E2274" w:rsidP="00C06A34">
      <w:pPr>
        <w:rPr>
          <w:b w:val="0"/>
          <w:bCs w:val="0"/>
          <w:caps/>
          <w:sz w:val="24"/>
          <w:szCs w:val="24"/>
          <w:rtl/>
        </w:rPr>
      </w:pPr>
    </w:p>
    <w:p w14:paraId="57D43734" w14:textId="77777777" w:rsidR="001E2274" w:rsidRDefault="000A5C33" w:rsidP="00C06A34">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0D0592B3" w14:textId="07580C15" w:rsidR="001E2274" w:rsidRDefault="00C06A34" w:rsidP="00C06A34">
      <w:pPr>
        <w:rPr>
          <w:b w:val="0"/>
          <w:bCs w:val="0"/>
          <w:caps/>
          <w:sz w:val="24"/>
          <w:szCs w:val="24"/>
          <w:rtl/>
        </w:rPr>
      </w:pPr>
      <w:r>
        <w:rPr>
          <w:rFonts w:hint="cs"/>
          <w:b w:val="0"/>
          <w:bCs w:val="0"/>
          <w:caps/>
          <w:sz w:val="24"/>
          <w:szCs w:val="24"/>
          <w:rtl/>
        </w:rPr>
        <w:t xml:space="preserve">אתה בחמש עשרה מתחיל ... </w:t>
      </w:r>
    </w:p>
    <w:p w14:paraId="68E12709" w14:textId="77777777" w:rsidR="001E2274" w:rsidRDefault="001E2274" w:rsidP="00C06A34">
      <w:pPr>
        <w:rPr>
          <w:b w:val="0"/>
          <w:bCs w:val="0"/>
          <w:caps/>
          <w:sz w:val="24"/>
          <w:szCs w:val="24"/>
          <w:rtl/>
        </w:rPr>
      </w:pPr>
    </w:p>
    <w:p w14:paraId="2C7FC303" w14:textId="77777777" w:rsidR="001E2274" w:rsidRDefault="00D17364" w:rsidP="00C06A34">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575E8195" w14:textId="03569ADD" w:rsidR="001E2274" w:rsidRDefault="00C06A34" w:rsidP="00C06A34">
      <w:pPr>
        <w:rPr>
          <w:b w:val="0"/>
          <w:bCs w:val="0"/>
          <w:caps/>
          <w:sz w:val="24"/>
          <w:szCs w:val="24"/>
          <w:rtl/>
        </w:rPr>
      </w:pPr>
      <w:r>
        <w:rPr>
          <w:rFonts w:hint="cs"/>
          <w:b w:val="0"/>
          <w:bCs w:val="0"/>
          <w:caps/>
          <w:sz w:val="24"/>
          <w:szCs w:val="24"/>
          <w:rtl/>
        </w:rPr>
        <w:t>אני כבר ממילא לא</w:t>
      </w:r>
      <w:r w:rsidR="000F703D">
        <w:rPr>
          <w:rFonts w:hint="cs"/>
          <w:b w:val="0"/>
          <w:bCs w:val="0"/>
          <w:caps/>
          <w:sz w:val="24"/>
          <w:szCs w:val="24"/>
          <w:rtl/>
        </w:rPr>
        <w:t xml:space="preserve"> </w:t>
      </w:r>
      <w:r>
        <w:rPr>
          <w:rFonts w:hint="cs"/>
          <w:b w:val="0"/>
          <w:bCs w:val="0"/>
          <w:caps/>
          <w:sz w:val="24"/>
          <w:szCs w:val="24"/>
          <w:rtl/>
        </w:rPr>
        <w:t>... עכשיו זה, אומרים לי העמסה על מגרש מה זה העמסה על מגרש? במה במה זה בא לידי ביטוי?</w:t>
      </w:r>
      <w:r w:rsidR="000F703D">
        <w:rPr>
          <w:rFonts w:hint="cs"/>
          <w:b w:val="0"/>
          <w:bCs w:val="0"/>
          <w:caps/>
          <w:sz w:val="24"/>
          <w:szCs w:val="24"/>
          <w:rtl/>
        </w:rPr>
        <w:t xml:space="preserve"> </w:t>
      </w:r>
      <w:r>
        <w:rPr>
          <w:rFonts w:hint="cs"/>
          <w:b w:val="0"/>
          <w:bCs w:val="0"/>
          <w:caps/>
          <w:sz w:val="24"/>
          <w:szCs w:val="24"/>
          <w:rtl/>
        </w:rPr>
        <w:t>אני עכשיו הולך ברחוב אז ו, ו, יש מעליי מגרש של שלושים וחמש מה זה העמסה על מגרש?</w:t>
      </w:r>
    </w:p>
    <w:p w14:paraId="20A37B7C" w14:textId="77777777" w:rsidR="001E2274" w:rsidRDefault="001E2274" w:rsidP="00C06A34">
      <w:pPr>
        <w:rPr>
          <w:b w:val="0"/>
          <w:bCs w:val="0"/>
          <w:caps/>
          <w:sz w:val="24"/>
          <w:szCs w:val="24"/>
          <w:rtl/>
        </w:rPr>
      </w:pPr>
    </w:p>
    <w:p w14:paraId="28691513" w14:textId="77777777" w:rsidR="001E2274" w:rsidRDefault="000A5C33" w:rsidP="00C06A34">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3A94BF60" w14:textId="3C6922CE" w:rsidR="001E2274" w:rsidRDefault="00C06A34" w:rsidP="00C06A34">
      <w:pPr>
        <w:rPr>
          <w:b w:val="0"/>
          <w:bCs w:val="0"/>
          <w:caps/>
          <w:sz w:val="24"/>
          <w:szCs w:val="24"/>
          <w:rtl/>
        </w:rPr>
      </w:pPr>
      <w:r>
        <w:rPr>
          <w:rFonts w:hint="cs"/>
          <w:b w:val="0"/>
          <w:bCs w:val="0"/>
          <w:caps/>
          <w:sz w:val="24"/>
          <w:szCs w:val="24"/>
          <w:rtl/>
        </w:rPr>
        <w:t xml:space="preserve">תחבורה מספר מספר משתמשים כל מה ש, מה שנכנס שימושים, עוצמת שימושים </w:t>
      </w:r>
    </w:p>
    <w:p w14:paraId="3AC4F726" w14:textId="77777777" w:rsidR="001E2274" w:rsidRDefault="001E2274" w:rsidP="00C06A34">
      <w:pPr>
        <w:rPr>
          <w:b w:val="0"/>
          <w:bCs w:val="0"/>
          <w:caps/>
          <w:sz w:val="24"/>
          <w:szCs w:val="24"/>
          <w:rtl/>
        </w:rPr>
      </w:pPr>
    </w:p>
    <w:p w14:paraId="3BFE2C35" w14:textId="77777777" w:rsidR="001E2274" w:rsidRDefault="00D17364" w:rsidP="00C06A34">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0CF51B2D" w14:textId="625A4461" w:rsidR="001E2274" w:rsidRDefault="00C06A34" w:rsidP="00C06A34">
      <w:pPr>
        <w:rPr>
          <w:b w:val="0"/>
          <w:bCs w:val="0"/>
          <w:caps/>
          <w:sz w:val="24"/>
          <w:szCs w:val="24"/>
          <w:rtl/>
        </w:rPr>
      </w:pPr>
      <w:r>
        <w:rPr>
          <w:rFonts w:hint="cs"/>
          <w:b w:val="0"/>
          <w:bCs w:val="0"/>
          <w:caps/>
          <w:sz w:val="24"/>
          <w:szCs w:val="24"/>
          <w:rtl/>
        </w:rPr>
        <w:t xml:space="preserve">בוא נגיד אני אני חושב שמה שהם הציגו לנו, הציגו לנו את האילוצים של המגרש הזה עם המטרו ועם הביסוסים ו … אני לא חושב שיש כאן </w:t>
      </w:r>
      <w:r w:rsidR="004D2C8D">
        <w:rPr>
          <w:rFonts w:hint="cs"/>
          <w:b w:val="0"/>
          <w:bCs w:val="0"/>
          <w:caps/>
          <w:sz w:val="24"/>
          <w:szCs w:val="24"/>
          <w:rtl/>
        </w:rPr>
        <w:t>אני חושב שאפשר להפקיד את התוכנית הזו</w:t>
      </w:r>
    </w:p>
    <w:p w14:paraId="314A4200" w14:textId="77777777" w:rsidR="001E2274" w:rsidRDefault="001E2274" w:rsidP="00C06A34">
      <w:pPr>
        <w:rPr>
          <w:b w:val="0"/>
          <w:bCs w:val="0"/>
          <w:caps/>
          <w:sz w:val="24"/>
          <w:szCs w:val="24"/>
          <w:rtl/>
        </w:rPr>
      </w:pPr>
    </w:p>
    <w:p w14:paraId="1CDB14BF" w14:textId="77777777" w:rsidR="001E2274" w:rsidRDefault="00935F0D" w:rsidP="00C06A34">
      <w:pPr>
        <w:rPr>
          <w:caps/>
          <w:sz w:val="24"/>
          <w:szCs w:val="24"/>
          <w:u w:val="single"/>
          <w:rtl/>
        </w:rPr>
      </w:pPr>
      <w:r w:rsidRPr="00935F0D">
        <w:rPr>
          <w:rFonts w:hint="cs"/>
          <w:caps/>
          <w:sz w:val="24"/>
          <w:szCs w:val="24"/>
          <w:u w:val="single"/>
          <w:rtl/>
        </w:rPr>
        <w:t>גב</w:t>
      </w:r>
      <w:r w:rsidRPr="00935F0D">
        <w:rPr>
          <w:caps/>
          <w:sz w:val="24"/>
          <w:szCs w:val="24"/>
          <w:u w:val="single"/>
          <w:rtl/>
        </w:rPr>
        <w:t>'</w:t>
      </w:r>
      <w:r w:rsidRPr="00935F0D">
        <w:rPr>
          <w:rFonts w:hint="cs"/>
          <w:caps/>
          <w:sz w:val="24"/>
          <w:szCs w:val="24"/>
          <w:u w:val="single"/>
          <w:rtl/>
        </w:rPr>
        <w:t xml:space="preserve"> מירב בליימן שבתאי - נציגת לשכת התכנון</w:t>
      </w:r>
      <w:r w:rsidR="001E2274">
        <w:rPr>
          <w:rFonts w:hint="cs"/>
          <w:caps/>
          <w:sz w:val="24"/>
          <w:szCs w:val="24"/>
          <w:u w:val="single"/>
          <w:rtl/>
        </w:rPr>
        <w:t>:</w:t>
      </w:r>
    </w:p>
    <w:p w14:paraId="33ADE420" w14:textId="20F2C778" w:rsidR="001E2274" w:rsidRDefault="004D2C8D" w:rsidP="00C06A34">
      <w:pPr>
        <w:rPr>
          <w:b w:val="0"/>
          <w:bCs w:val="0"/>
          <w:caps/>
          <w:sz w:val="24"/>
          <w:szCs w:val="24"/>
          <w:rtl/>
        </w:rPr>
      </w:pPr>
      <w:r>
        <w:rPr>
          <w:rFonts w:hint="cs"/>
          <w:b w:val="0"/>
          <w:bCs w:val="0"/>
          <w:caps/>
          <w:sz w:val="24"/>
          <w:szCs w:val="24"/>
          <w:rtl/>
        </w:rPr>
        <w:t xml:space="preserve">אני חושבת שההסתכלות כאל שני מגרשים </w:t>
      </w:r>
    </w:p>
    <w:p w14:paraId="08D2C1A3" w14:textId="77777777" w:rsidR="001E2274" w:rsidRDefault="001E2274" w:rsidP="00C06A34">
      <w:pPr>
        <w:rPr>
          <w:b w:val="0"/>
          <w:bCs w:val="0"/>
          <w:caps/>
          <w:sz w:val="24"/>
          <w:szCs w:val="24"/>
          <w:rtl/>
        </w:rPr>
      </w:pPr>
    </w:p>
    <w:p w14:paraId="6FBB7015" w14:textId="77777777" w:rsidR="001E2274" w:rsidRDefault="003109B2" w:rsidP="00C06A34">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56A0FE52" w14:textId="1BB7A82C" w:rsidR="001E2274" w:rsidRDefault="004D2C8D" w:rsidP="00C06A34">
      <w:pPr>
        <w:rPr>
          <w:b w:val="0"/>
          <w:bCs w:val="0"/>
          <w:caps/>
          <w:sz w:val="24"/>
          <w:szCs w:val="24"/>
          <w:rtl/>
        </w:rPr>
      </w:pPr>
      <w:r>
        <w:rPr>
          <w:rFonts w:hint="cs"/>
          <w:b w:val="0"/>
          <w:bCs w:val="0"/>
          <w:caps/>
          <w:sz w:val="24"/>
          <w:szCs w:val="24"/>
          <w:rtl/>
        </w:rPr>
        <w:t xml:space="preserve">האם במגרש </w:t>
      </w:r>
    </w:p>
    <w:p w14:paraId="185B3035" w14:textId="77777777" w:rsidR="001E2274" w:rsidRDefault="001E2274" w:rsidP="00C06A34">
      <w:pPr>
        <w:rPr>
          <w:b w:val="0"/>
          <w:bCs w:val="0"/>
          <w:caps/>
          <w:sz w:val="24"/>
          <w:szCs w:val="24"/>
          <w:rtl/>
        </w:rPr>
      </w:pPr>
    </w:p>
    <w:p w14:paraId="7CA334C1" w14:textId="77777777" w:rsidR="001E2274" w:rsidRDefault="00D17364" w:rsidP="00C06A34">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003D6290" w14:textId="04C7B624" w:rsidR="001E2274" w:rsidRDefault="004D2C8D" w:rsidP="00C06A34">
      <w:pPr>
        <w:rPr>
          <w:b w:val="0"/>
          <w:bCs w:val="0"/>
          <w:caps/>
          <w:sz w:val="24"/>
          <w:szCs w:val="24"/>
          <w:rtl/>
        </w:rPr>
      </w:pPr>
      <w:r>
        <w:rPr>
          <w:rFonts w:hint="cs"/>
          <w:b w:val="0"/>
          <w:bCs w:val="0"/>
          <w:caps/>
          <w:sz w:val="24"/>
          <w:szCs w:val="24"/>
          <w:rtl/>
        </w:rPr>
        <w:t xml:space="preserve">רגע </w:t>
      </w:r>
    </w:p>
    <w:p w14:paraId="7D55183F" w14:textId="77777777" w:rsidR="001E2274" w:rsidRDefault="001E2274" w:rsidP="00C06A34">
      <w:pPr>
        <w:rPr>
          <w:b w:val="0"/>
          <w:bCs w:val="0"/>
          <w:caps/>
          <w:sz w:val="24"/>
          <w:szCs w:val="24"/>
          <w:rtl/>
        </w:rPr>
      </w:pPr>
    </w:p>
    <w:p w14:paraId="54994B24" w14:textId="77777777" w:rsidR="001E2274" w:rsidRDefault="003109B2" w:rsidP="00C06A34">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6AE9714B" w14:textId="1C2BBA5D" w:rsidR="001E2274" w:rsidRDefault="004D2C8D" w:rsidP="00C06A34">
      <w:pPr>
        <w:rPr>
          <w:b w:val="0"/>
          <w:bCs w:val="0"/>
          <w:caps/>
          <w:sz w:val="24"/>
          <w:szCs w:val="24"/>
          <w:rtl/>
        </w:rPr>
      </w:pPr>
      <w:r>
        <w:rPr>
          <w:rFonts w:hint="cs"/>
          <w:b w:val="0"/>
          <w:bCs w:val="0"/>
          <w:caps/>
          <w:sz w:val="24"/>
          <w:szCs w:val="24"/>
          <w:rtl/>
        </w:rPr>
        <w:t xml:space="preserve">במגרש הריק רק ל ... </w:t>
      </w:r>
    </w:p>
    <w:p w14:paraId="44903587" w14:textId="77777777" w:rsidR="001E2274" w:rsidRDefault="001E2274" w:rsidP="00C06A34">
      <w:pPr>
        <w:rPr>
          <w:b w:val="0"/>
          <w:bCs w:val="0"/>
          <w:caps/>
          <w:sz w:val="24"/>
          <w:szCs w:val="24"/>
          <w:rtl/>
        </w:rPr>
      </w:pPr>
    </w:p>
    <w:p w14:paraId="1AEE48C6" w14:textId="77777777" w:rsidR="001E2274" w:rsidRDefault="004D2C8D" w:rsidP="00C06A34">
      <w:pPr>
        <w:rPr>
          <w:b w:val="0"/>
          <w:bCs w:val="0"/>
          <w:caps/>
          <w:sz w:val="24"/>
          <w:szCs w:val="24"/>
          <w:rtl/>
        </w:rPr>
      </w:pPr>
      <w:r>
        <w:rPr>
          <w:rFonts w:hint="cs"/>
          <w:b w:val="0"/>
          <w:bCs w:val="0"/>
          <w:caps/>
          <w:sz w:val="24"/>
          <w:szCs w:val="24"/>
          <w:rtl/>
        </w:rPr>
        <w:t>(מדברים ביחד)</w:t>
      </w:r>
    </w:p>
    <w:p w14:paraId="6B6253A2" w14:textId="77777777" w:rsidR="001E2274" w:rsidRDefault="001E2274" w:rsidP="00C06A34">
      <w:pPr>
        <w:rPr>
          <w:b w:val="0"/>
          <w:bCs w:val="0"/>
          <w:caps/>
          <w:sz w:val="24"/>
          <w:szCs w:val="24"/>
          <w:rtl/>
        </w:rPr>
      </w:pPr>
    </w:p>
    <w:p w14:paraId="32BF9D8E" w14:textId="77777777" w:rsidR="001E2274" w:rsidRDefault="00935F0D" w:rsidP="00C06A34">
      <w:pPr>
        <w:rPr>
          <w:caps/>
          <w:sz w:val="24"/>
          <w:szCs w:val="24"/>
          <w:u w:val="single"/>
          <w:rtl/>
        </w:rPr>
      </w:pPr>
      <w:r w:rsidRPr="00935F0D">
        <w:rPr>
          <w:rFonts w:hint="cs"/>
          <w:caps/>
          <w:sz w:val="24"/>
          <w:szCs w:val="24"/>
          <w:u w:val="single"/>
          <w:rtl/>
        </w:rPr>
        <w:t>גב</w:t>
      </w:r>
      <w:r w:rsidRPr="00935F0D">
        <w:rPr>
          <w:caps/>
          <w:sz w:val="24"/>
          <w:szCs w:val="24"/>
          <w:u w:val="single"/>
          <w:rtl/>
        </w:rPr>
        <w:t>'</w:t>
      </w:r>
      <w:r w:rsidRPr="00935F0D">
        <w:rPr>
          <w:rFonts w:hint="cs"/>
          <w:caps/>
          <w:sz w:val="24"/>
          <w:szCs w:val="24"/>
          <w:u w:val="single"/>
          <w:rtl/>
        </w:rPr>
        <w:t xml:space="preserve"> מירב בליימן שבתאי - נציגת לשכת התכנון</w:t>
      </w:r>
      <w:r w:rsidR="001E2274">
        <w:rPr>
          <w:rFonts w:hint="cs"/>
          <w:caps/>
          <w:sz w:val="24"/>
          <w:szCs w:val="24"/>
          <w:u w:val="single"/>
          <w:rtl/>
        </w:rPr>
        <w:t>:</w:t>
      </w:r>
    </w:p>
    <w:p w14:paraId="16C7B29B" w14:textId="17E47740" w:rsidR="001E2274" w:rsidRDefault="004D2C8D" w:rsidP="00C06A34">
      <w:pPr>
        <w:rPr>
          <w:b w:val="0"/>
          <w:bCs w:val="0"/>
          <w:caps/>
          <w:sz w:val="24"/>
          <w:szCs w:val="24"/>
          <w:rtl/>
        </w:rPr>
      </w:pPr>
      <w:r>
        <w:rPr>
          <w:rFonts w:hint="cs"/>
          <w:b w:val="0"/>
          <w:bCs w:val="0"/>
          <w:caps/>
          <w:sz w:val="24"/>
          <w:szCs w:val="24"/>
          <w:rtl/>
        </w:rPr>
        <w:t xml:space="preserve">ההסתכלות כ ... הסתכלות לא נכונה </w:t>
      </w:r>
    </w:p>
    <w:p w14:paraId="362F54A7" w14:textId="77777777" w:rsidR="001E2274" w:rsidRDefault="001E2274" w:rsidP="00C06A34">
      <w:pPr>
        <w:rPr>
          <w:b w:val="0"/>
          <w:bCs w:val="0"/>
          <w:caps/>
          <w:sz w:val="24"/>
          <w:szCs w:val="24"/>
          <w:rtl/>
        </w:rPr>
      </w:pPr>
    </w:p>
    <w:p w14:paraId="772C6724" w14:textId="77777777" w:rsidR="001E2274" w:rsidRDefault="003109B2" w:rsidP="00C06A34">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64003275" w14:textId="7C0C191D" w:rsidR="001E2274" w:rsidRDefault="004D2C8D" w:rsidP="00C06A34">
      <w:pPr>
        <w:rPr>
          <w:b w:val="0"/>
          <w:bCs w:val="0"/>
          <w:caps/>
          <w:sz w:val="24"/>
          <w:szCs w:val="24"/>
          <w:rtl/>
        </w:rPr>
      </w:pPr>
      <w:r>
        <w:rPr>
          <w:rFonts w:hint="cs"/>
          <w:b w:val="0"/>
          <w:bCs w:val="0"/>
          <w:caps/>
          <w:sz w:val="24"/>
          <w:szCs w:val="24"/>
          <w:rtl/>
        </w:rPr>
        <w:t>... רק למגרש הזה אם אנחנו לא מתייחסים</w:t>
      </w:r>
      <w:r w:rsidR="000F703D">
        <w:rPr>
          <w:rFonts w:hint="cs"/>
          <w:b w:val="0"/>
          <w:bCs w:val="0"/>
          <w:caps/>
          <w:sz w:val="24"/>
          <w:szCs w:val="24"/>
          <w:rtl/>
        </w:rPr>
        <w:t xml:space="preserve"> </w:t>
      </w:r>
      <w:r>
        <w:rPr>
          <w:rFonts w:hint="cs"/>
          <w:b w:val="0"/>
          <w:bCs w:val="0"/>
          <w:caps/>
          <w:sz w:val="24"/>
          <w:szCs w:val="24"/>
          <w:rtl/>
        </w:rPr>
        <w:t>...</w:t>
      </w:r>
    </w:p>
    <w:p w14:paraId="50CF6C99" w14:textId="77777777" w:rsidR="001E2274" w:rsidRDefault="001E2274" w:rsidP="00C06A34">
      <w:pPr>
        <w:rPr>
          <w:b w:val="0"/>
          <w:bCs w:val="0"/>
          <w:caps/>
          <w:sz w:val="24"/>
          <w:szCs w:val="24"/>
          <w:rtl/>
        </w:rPr>
      </w:pPr>
    </w:p>
    <w:p w14:paraId="5D8CB8D6" w14:textId="77777777" w:rsidR="001E2274" w:rsidRDefault="00935F0D" w:rsidP="00C06A34">
      <w:pPr>
        <w:rPr>
          <w:caps/>
          <w:sz w:val="24"/>
          <w:szCs w:val="24"/>
          <w:u w:val="single"/>
          <w:rtl/>
        </w:rPr>
      </w:pPr>
      <w:r w:rsidRPr="00935F0D">
        <w:rPr>
          <w:rFonts w:hint="cs"/>
          <w:caps/>
          <w:sz w:val="24"/>
          <w:szCs w:val="24"/>
          <w:u w:val="single"/>
          <w:rtl/>
        </w:rPr>
        <w:t>גב</w:t>
      </w:r>
      <w:r w:rsidRPr="00935F0D">
        <w:rPr>
          <w:caps/>
          <w:sz w:val="24"/>
          <w:szCs w:val="24"/>
          <w:u w:val="single"/>
          <w:rtl/>
        </w:rPr>
        <w:t>'</w:t>
      </w:r>
      <w:r w:rsidRPr="00935F0D">
        <w:rPr>
          <w:rFonts w:hint="cs"/>
          <w:caps/>
          <w:sz w:val="24"/>
          <w:szCs w:val="24"/>
          <w:u w:val="single"/>
          <w:rtl/>
        </w:rPr>
        <w:t xml:space="preserve"> מירב בליימן שבתאי - נציגת לשכת התכנון</w:t>
      </w:r>
      <w:r w:rsidR="001E2274">
        <w:rPr>
          <w:rFonts w:hint="cs"/>
          <w:caps/>
          <w:sz w:val="24"/>
          <w:szCs w:val="24"/>
          <w:u w:val="single"/>
          <w:rtl/>
        </w:rPr>
        <w:t>:</w:t>
      </w:r>
    </w:p>
    <w:p w14:paraId="76DED926" w14:textId="7D7DC8C9" w:rsidR="001E2274" w:rsidRDefault="004D2C8D" w:rsidP="00C06A34">
      <w:pPr>
        <w:rPr>
          <w:b w:val="0"/>
          <w:bCs w:val="0"/>
          <w:caps/>
          <w:sz w:val="24"/>
          <w:szCs w:val="24"/>
          <w:rtl/>
        </w:rPr>
      </w:pPr>
      <w:r>
        <w:rPr>
          <w:rFonts w:hint="cs"/>
          <w:b w:val="0"/>
          <w:bCs w:val="0"/>
          <w:caps/>
          <w:sz w:val="24"/>
          <w:szCs w:val="24"/>
          <w:rtl/>
        </w:rPr>
        <w:t xml:space="preserve">צריך להתייחס על כל מגרש </w:t>
      </w:r>
    </w:p>
    <w:p w14:paraId="408612EE" w14:textId="77777777" w:rsidR="001E2274" w:rsidRDefault="001E2274" w:rsidP="00C06A34">
      <w:pPr>
        <w:rPr>
          <w:b w:val="0"/>
          <w:bCs w:val="0"/>
          <w:caps/>
          <w:sz w:val="24"/>
          <w:szCs w:val="24"/>
          <w:rtl/>
        </w:rPr>
      </w:pPr>
    </w:p>
    <w:p w14:paraId="442C827E" w14:textId="77777777" w:rsidR="001E2274" w:rsidRDefault="003109B2" w:rsidP="00C06A34">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33C3C4F4" w14:textId="7A9BC048" w:rsidR="001E2274" w:rsidRDefault="004D2C8D" w:rsidP="00C06A34">
      <w:pPr>
        <w:rPr>
          <w:b w:val="0"/>
          <w:bCs w:val="0"/>
          <w:caps/>
          <w:sz w:val="24"/>
          <w:szCs w:val="24"/>
          <w:rtl/>
        </w:rPr>
      </w:pPr>
      <w:r>
        <w:rPr>
          <w:rFonts w:hint="cs"/>
          <w:b w:val="0"/>
          <w:bCs w:val="0"/>
          <w:caps/>
          <w:sz w:val="24"/>
          <w:szCs w:val="24"/>
          <w:rtl/>
        </w:rPr>
        <w:t>... על אלפיים וארבע האם</w:t>
      </w:r>
    </w:p>
    <w:p w14:paraId="72911D22" w14:textId="77777777" w:rsidR="001E2274" w:rsidRDefault="001E2274" w:rsidP="00C06A34">
      <w:pPr>
        <w:rPr>
          <w:b w:val="0"/>
          <w:bCs w:val="0"/>
          <w:caps/>
          <w:sz w:val="24"/>
          <w:szCs w:val="24"/>
          <w:rtl/>
        </w:rPr>
      </w:pPr>
    </w:p>
    <w:p w14:paraId="0ABB6C55" w14:textId="77777777" w:rsidR="001E2274" w:rsidRDefault="000A5C33" w:rsidP="00C06A34">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4C63CCCE" w14:textId="7A96EAD2" w:rsidR="001E2274" w:rsidRDefault="004D2C8D" w:rsidP="00C06A34">
      <w:pPr>
        <w:rPr>
          <w:b w:val="0"/>
          <w:bCs w:val="0"/>
          <w:caps/>
          <w:sz w:val="24"/>
          <w:szCs w:val="24"/>
          <w:rtl/>
        </w:rPr>
      </w:pPr>
      <w:r>
        <w:rPr>
          <w:rFonts w:hint="cs"/>
          <w:b w:val="0"/>
          <w:bCs w:val="0"/>
          <w:caps/>
          <w:sz w:val="24"/>
          <w:szCs w:val="24"/>
          <w:rtl/>
        </w:rPr>
        <w:t xml:space="preserve">אתם מדברות ביחס יערה מה את לא הבנת לא לא </w:t>
      </w:r>
    </w:p>
    <w:p w14:paraId="4417980A" w14:textId="77777777" w:rsidR="001E2274" w:rsidRDefault="001E2274" w:rsidP="00C06A34">
      <w:pPr>
        <w:rPr>
          <w:b w:val="0"/>
          <w:bCs w:val="0"/>
          <w:caps/>
          <w:sz w:val="24"/>
          <w:szCs w:val="24"/>
          <w:rtl/>
        </w:rPr>
      </w:pPr>
    </w:p>
    <w:p w14:paraId="1C825236" w14:textId="77777777" w:rsidR="001E2274" w:rsidRDefault="00935F0D" w:rsidP="00C06A34">
      <w:pPr>
        <w:rPr>
          <w:caps/>
          <w:sz w:val="24"/>
          <w:szCs w:val="24"/>
          <w:u w:val="single"/>
          <w:rtl/>
        </w:rPr>
      </w:pPr>
      <w:r w:rsidRPr="00935F0D">
        <w:rPr>
          <w:rFonts w:hint="cs"/>
          <w:caps/>
          <w:sz w:val="24"/>
          <w:szCs w:val="24"/>
          <w:u w:val="single"/>
          <w:rtl/>
        </w:rPr>
        <w:t>גב</w:t>
      </w:r>
      <w:r w:rsidRPr="00935F0D">
        <w:rPr>
          <w:caps/>
          <w:sz w:val="24"/>
          <w:szCs w:val="24"/>
          <w:u w:val="single"/>
          <w:rtl/>
        </w:rPr>
        <w:t>'</w:t>
      </w:r>
      <w:r w:rsidRPr="00935F0D">
        <w:rPr>
          <w:rFonts w:hint="cs"/>
          <w:caps/>
          <w:sz w:val="24"/>
          <w:szCs w:val="24"/>
          <w:u w:val="single"/>
          <w:rtl/>
        </w:rPr>
        <w:t xml:space="preserve"> מירב בליימן שבתאי - נציגת לשכת התכנון</w:t>
      </w:r>
      <w:r w:rsidR="001E2274">
        <w:rPr>
          <w:rFonts w:hint="cs"/>
          <w:caps/>
          <w:sz w:val="24"/>
          <w:szCs w:val="24"/>
          <w:u w:val="single"/>
          <w:rtl/>
        </w:rPr>
        <w:t>:</w:t>
      </w:r>
    </w:p>
    <w:p w14:paraId="1D15C841" w14:textId="5337BE09" w:rsidR="001E2274" w:rsidRDefault="004D2C8D" w:rsidP="00C06A34">
      <w:pPr>
        <w:rPr>
          <w:b w:val="0"/>
          <w:bCs w:val="0"/>
          <w:caps/>
          <w:sz w:val="24"/>
          <w:szCs w:val="24"/>
          <w:rtl/>
        </w:rPr>
      </w:pPr>
      <w:r>
        <w:rPr>
          <w:rFonts w:hint="cs"/>
          <w:b w:val="0"/>
          <w:bCs w:val="0"/>
          <w:caps/>
          <w:sz w:val="24"/>
          <w:szCs w:val="24"/>
          <w:rtl/>
        </w:rPr>
        <w:t>אני אומרת ההסתכלות כממוצע היא הסתכלות</w:t>
      </w:r>
    </w:p>
    <w:p w14:paraId="583086AE" w14:textId="77777777" w:rsidR="001E2274" w:rsidRDefault="001E2274" w:rsidP="00C06A34">
      <w:pPr>
        <w:rPr>
          <w:b w:val="0"/>
          <w:bCs w:val="0"/>
          <w:caps/>
          <w:sz w:val="24"/>
          <w:szCs w:val="24"/>
          <w:rtl/>
        </w:rPr>
      </w:pPr>
    </w:p>
    <w:p w14:paraId="5245A13B" w14:textId="77777777" w:rsidR="001E2274" w:rsidRDefault="00D17364" w:rsidP="00C06A34">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14BC0D3C" w14:textId="4E98AD85" w:rsidR="001E2274" w:rsidRDefault="004D2C8D" w:rsidP="00C06A34">
      <w:pPr>
        <w:rPr>
          <w:b w:val="0"/>
          <w:bCs w:val="0"/>
          <w:caps/>
          <w:sz w:val="24"/>
          <w:szCs w:val="24"/>
          <w:rtl/>
        </w:rPr>
      </w:pPr>
      <w:r>
        <w:rPr>
          <w:rFonts w:hint="cs"/>
          <w:b w:val="0"/>
          <w:bCs w:val="0"/>
          <w:caps/>
          <w:sz w:val="24"/>
          <w:szCs w:val="24"/>
          <w:rtl/>
        </w:rPr>
        <w:t xml:space="preserve">נכון </w:t>
      </w:r>
    </w:p>
    <w:p w14:paraId="58ABB340" w14:textId="77777777" w:rsidR="001E2274" w:rsidRDefault="001E2274" w:rsidP="00C06A34">
      <w:pPr>
        <w:rPr>
          <w:b w:val="0"/>
          <w:bCs w:val="0"/>
          <w:caps/>
          <w:sz w:val="24"/>
          <w:szCs w:val="24"/>
          <w:rtl/>
        </w:rPr>
      </w:pPr>
    </w:p>
    <w:p w14:paraId="4999072C" w14:textId="77777777" w:rsidR="001E2274" w:rsidRDefault="00935F0D" w:rsidP="00C06A34">
      <w:pPr>
        <w:rPr>
          <w:caps/>
          <w:sz w:val="24"/>
          <w:szCs w:val="24"/>
          <w:u w:val="single"/>
          <w:rtl/>
        </w:rPr>
      </w:pPr>
      <w:r w:rsidRPr="00935F0D">
        <w:rPr>
          <w:rFonts w:hint="cs"/>
          <w:caps/>
          <w:sz w:val="24"/>
          <w:szCs w:val="24"/>
          <w:u w:val="single"/>
          <w:rtl/>
        </w:rPr>
        <w:t>גב</w:t>
      </w:r>
      <w:r w:rsidRPr="00935F0D">
        <w:rPr>
          <w:caps/>
          <w:sz w:val="24"/>
          <w:szCs w:val="24"/>
          <w:u w:val="single"/>
          <w:rtl/>
        </w:rPr>
        <w:t>'</w:t>
      </w:r>
      <w:r w:rsidRPr="00935F0D">
        <w:rPr>
          <w:rFonts w:hint="cs"/>
          <w:caps/>
          <w:sz w:val="24"/>
          <w:szCs w:val="24"/>
          <w:u w:val="single"/>
          <w:rtl/>
        </w:rPr>
        <w:t xml:space="preserve"> מירב בליימן שבתאי - נציגת לשכת התכנון</w:t>
      </w:r>
      <w:r w:rsidR="001E2274">
        <w:rPr>
          <w:rFonts w:hint="cs"/>
          <w:caps/>
          <w:sz w:val="24"/>
          <w:szCs w:val="24"/>
          <w:u w:val="single"/>
          <w:rtl/>
        </w:rPr>
        <w:t>:</w:t>
      </w:r>
    </w:p>
    <w:p w14:paraId="2B8E0447" w14:textId="54472D13" w:rsidR="001E2274" w:rsidRDefault="004D2C8D" w:rsidP="00C06A34">
      <w:pPr>
        <w:rPr>
          <w:b w:val="0"/>
          <w:bCs w:val="0"/>
          <w:caps/>
          <w:sz w:val="24"/>
          <w:szCs w:val="24"/>
          <w:rtl/>
        </w:rPr>
      </w:pPr>
      <w:r>
        <w:rPr>
          <w:rFonts w:hint="cs"/>
          <w:b w:val="0"/>
          <w:bCs w:val="0"/>
          <w:caps/>
          <w:sz w:val="24"/>
          <w:szCs w:val="24"/>
          <w:rtl/>
        </w:rPr>
        <w:lastRenderedPageBreak/>
        <w:t xml:space="preserve">שהיא לא נכונה תכנונית </w:t>
      </w:r>
    </w:p>
    <w:p w14:paraId="4E08899F" w14:textId="77777777" w:rsidR="001E2274" w:rsidRDefault="001E2274" w:rsidP="00C06A34">
      <w:pPr>
        <w:rPr>
          <w:b w:val="0"/>
          <w:bCs w:val="0"/>
          <w:caps/>
          <w:sz w:val="24"/>
          <w:szCs w:val="24"/>
          <w:rtl/>
        </w:rPr>
      </w:pPr>
    </w:p>
    <w:p w14:paraId="4EA4CFB9" w14:textId="77777777" w:rsidR="001E2274" w:rsidRDefault="00D17364" w:rsidP="00C06A34">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3C0FC187" w14:textId="0EB4F196" w:rsidR="001E2274" w:rsidRDefault="004D2C8D" w:rsidP="00C06A34">
      <w:pPr>
        <w:rPr>
          <w:b w:val="0"/>
          <w:bCs w:val="0"/>
          <w:caps/>
          <w:sz w:val="24"/>
          <w:szCs w:val="24"/>
          <w:rtl/>
        </w:rPr>
      </w:pPr>
      <w:r>
        <w:rPr>
          <w:rFonts w:hint="cs"/>
          <w:b w:val="0"/>
          <w:bCs w:val="0"/>
          <w:caps/>
          <w:sz w:val="24"/>
          <w:szCs w:val="24"/>
          <w:rtl/>
        </w:rPr>
        <w:t xml:space="preserve">נכון </w:t>
      </w:r>
    </w:p>
    <w:p w14:paraId="38947DC4" w14:textId="77777777" w:rsidR="001E2274" w:rsidRDefault="001E2274" w:rsidP="00C06A34">
      <w:pPr>
        <w:rPr>
          <w:b w:val="0"/>
          <w:bCs w:val="0"/>
          <w:caps/>
          <w:sz w:val="24"/>
          <w:szCs w:val="24"/>
          <w:rtl/>
        </w:rPr>
      </w:pPr>
    </w:p>
    <w:p w14:paraId="5C6D054E" w14:textId="77777777" w:rsidR="001E2274" w:rsidRDefault="00935F0D" w:rsidP="00C06A34">
      <w:pPr>
        <w:rPr>
          <w:caps/>
          <w:sz w:val="24"/>
          <w:szCs w:val="24"/>
          <w:u w:val="single"/>
          <w:rtl/>
        </w:rPr>
      </w:pPr>
      <w:r w:rsidRPr="00935F0D">
        <w:rPr>
          <w:rFonts w:hint="cs"/>
          <w:caps/>
          <w:sz w:val="24"/>
          <w:szCs w:val="24"/>
          <w:u w:val="single"/>
          <w:rtl/>
        </w:rPr>
        <w:t>גב</w:t>
      </w:r>
      <w:r w:rsidRPr="00935F0D">
        <w:rPr>
          <w:caps/>
          <w:sz w:val="24"/>
          <w:szCs w:val="24"/>
          <w:u w:val="single"/>
          <w:rtl/>
        </w:rPr>
        <w:t>'</w:t>
      </w:r>
      <w:r w:rsidRPr="00935F0D">
        <w:rPr>
          <w:rFonts w:hint="cs"/>
          <w:caps/>
          <w:sz w:val="24"/>
          <w:szCs w:val="24"/>
          <w:u w:val="single"/>
          <w:rtl/>
        </w:rPr>
        <w:t xml:space="preserve"> מירב בליימן שבתאי - נציגת לשכת התכנון</w:t>
      </w:r>
      <w:r w:rsidR="001E2274">
        <w:rPr>
          <w:rFonts w:hint="cs"/>
          <w:caps/>
          <w:sz w:val="24"/>
          <w:szCs w:val="24"/>
          <w:u w:val="single"/>
          <w:rtl/>
        </w:rPr>
        <w:t>:</w:t>
      </w:r>
    </w:p>
    <w:p w14:paraId="7F35E927" w14:textId="23C1C9F2" w:rsidR="001E2274" w:rsidRDefault="004D2C8D" w:rsidP="00C06A34">
      <w:pPr>
        <w:rPr>
          <w:b w:val="0"/>
          <w:bCs w:val="0"/>
          <w:caps/>
          <w:sz w:val="24"/>
          <w:szCs w:val="24"/>
          <w:rtl/>
        </w:rPr>
      </w:pPr>
      <w:r>
        <w:rPr>
          <w:rFonts w:hint="cs"/>
          <w:b w:val="0"/>
          <w:bCs w:val="0"/>
          <w:caps/>
          <w:sz w:val="24"/>
          <w:szCs w:val="24"/>
          <w:rtl/>
        </w:rPr>
        <w:t xml:space="preserve">צריך להסתכל ברמת המגרש ולכן כל הדרך שהוא הציג את הדברים לקחנו מפה משכנו משם, כי הם כי הם הבעלים של שני המגרשים במקרה, היא הסתכלות שהיא לא נכונה </w:t>
      </w:r>
    </w:p>
    <w:p w14:paraId="33A99C59" w14:textId="77777777" w:rsidR="001E2274" w:rsidRDefault="001E2274" w:rsidP="00C06A34">
      <w:pPr>
        <w:rPr>
          <w:b w:val="0"/>
          <w:bCs w:val="0"/>
          <w:caps/>
          <w:sz w:val="24"/>
          <w:szCs w:val="24"/>
          <w:rtl/>
        </w:rPr>
      </w:pPr>
    </w:p>
    <w:p w14:paraId="6313C460" w14:textId="77777777" w:rsidR="001E2274" w:rsidRDefault="00D17364" w:rsidP="00C06A34">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156BF3AB" w14:textId="5D716A9C" w:rsidR="001E2274" w:rsidRDefault="004D2C8D" w:rsidP="00C06A34">
      <w:pPr>
        <w:rPr>
          <w:b w:val="0"/>
          <w:bCs w:val="0"/>
          <w:caps/>
          <w:sz w:val="24"/>
          <w:szCs w:val="24"/>
          <w:rtl/>
        </w:rPr>
      </w:pPr>
      <w:r>
        <w:rPr>
          <w:rFonts w:hint="cs"/>
          <w:b w:val="0"/>
          <w:bCs w:val="0"/>
          <w:caps/>
          <w:sz w:val="24"/>
          <w:szCs w:val="24"/>
          <w:rtl/>
        </w:rPr>
        <w:t xml:space="preserve">היא לא נכונה אבל בסופו של דבר הוא כן נכון </w:t>
      </w:r>
    </w:p>
    <w:p w14:paraId="0CDFDB80" w14:textId="77777777" w:rsidR="001E2274" w:rsidRDefault="001E2274" w:rsidP="00C06A34">
      <w:pPr>
        <w:rPr>
          <w:b w:val="0"/>
          <w:bCs w:val="0"/>
          <w:caps/>
          <w:sz w:val="24"/>
          <w:szCs w:val="24"/>
          <w:rtl/>
        </w:rPr>
      </w:pPr>
    </w:p>
    <w:p w14:paraId="221EB540" w14:textId="77777777" w:rsidR="001E2274" w:rsidRDefault="00935F0D" w:rsidP="00C06A34">
      <w:pPr>
        <w:rPr>
          <w:caps/>
          <w:sz w:val="24"/>
          <w:szCs w:val="24"/>
          <w:u w:val="single"/>
          <w:rtl/>
        </w:rPr>
      </w:pPr>
      <w:r w:rsidRPr="00935F0D">
        <w:rPr>
          <w:rFonts w:hint="cs"/>
          <w:caps/>
          <w:sz w:val="24"/>
          <w:szCs w:val="24"/>
          <w:u w:val="single"/>
          <w:rtl/>
        </w:rPr>
        <w:t>גב</w:t>
      </w:r>
      <w:r w:rsidRPr="00935F0D">
        <w:rPr>
          <w:caps/>
          <w:sz w:val="24"/>
          <w:szCs w:val="24"/>
          <w:u w:val="single"/>
          <w:rtl/>
        </w:rPr>
        <w:t>'</w:t>
      </w:r>
      <w:r w:rsidRPr="00935F0D">
        <w:rPr>
          <w:rFonts w:hint="cs"/>
          <w:caps/>
          <w:sz w:val="24"/>
          <w:szCs w:val="24"/>
          <w:u w:val="single"/>
          <w:rtl/>
        </w:rPr>
        <w:t xml:space="preserve"> מירב בליימן שבתאי - נציגת לשכת התכנון</w:t>
      </w:r>
      <w:r w:rsidR="001E2274">
        <w:rPr>
          <w:rFonts w:hint="cs"/>
          <w:caps/>
          <w:sz w:val="24"/>
          <w:szCs w:val="24"/>
          <w:u w:val="single"/>
          <w:rtl/>
        </w:rPr>
        <w:t>:</w:t>
      </w:r>
    </w:p>
    <w:p w14:paraId="163C6F25" w14:textId="086191B0" w:rsidR="001E2274" w:rsidRDefault="004D2C8D" w:rsidP="00C06A34">
      <w:pPr>
        <w:rPr>
          <w:b w:val="0"/>
          <w:bCs w:val="0"/>
          <w:caps/>
          <w:sz w:val="24"/>
          <w:szCs w:val="24"/>
          <w:rtl/>
        </w:rPr>
      </w:pPr>
      <w:r>
        <w:rPr>
          <w:rFonts w:hint="cs"/>
          <w:b w:val="0"/>
          <w:bCs w:val="0"/>
          <w:caps/>
          <w:sz w:val="24"/>
          <w:szCs w:val="24"/>
          <w:rtl/>
        </w:rPr>
        <w:t xml:space="preserve">עכשיו נכון שהעירייה תומכת כי העירייה כן רואה את זה כ, איזה שהוא סל שהיא מקבלת </w:t>
      </w:r>
    </w:p>
    <w:p w14:paraId="02F476D3" w14:textId="77777777" w:rsidR="001E2274" w:rsidRDefault="001E2274" w:rsidP="00C06A34">
      <w:pPr>
        <w:rPr>
          <w:b w:val="0"/>
          <w:bCs w:val="0"/>
          <w:caps/>
          <w:sz w:val="24"/>
          <w:szCs w:val="24"/>
          <w:rtl/>
        </w:rPr>
      </w:pPr>
    </w:p>
    <w:p w14:paraId="46224064" w14:textId="77777777" w:rsidR="001E2274" w:rsidRDefault="00E5536A" w:rsidP="00C06A34">
      <w:pPr>
        <w:rPr>
          <w:caps/>
          <w:sz w:val="24"/>
          <w:szCs w:val="24"/>
          <w:u w:val="single"/>
          <w:rtl/>
        </w:rPr>
      </w:pPr>
      <w:r w:rsidRPr="00E5536A">
        <w:rPr>
          <w:rFonts w:hint="cs"/>
          <w:caps/>
          <w:sz w:val="24"/>
          <w:szCs w:val="24"/>
          <w:u w:val="single"/>
          <w:rtl/>
        </w:rPr>
        <w:t>גב</w:t>
      </w:r>
      <w:r w:rsidRPr="00E5536A">
        <w:rPr>
          <w:caps/>
          <w:sz w:val="24"/>
          <w:szCs w:val="24"/>
          <w:u w:val="single"/>
          <w:rtl/>
        </w:rPr>
        <w:t>'</w:t>
      </w:r>
      <w:r w:rsidRPr="00E5536A">
        <w:rPr>
          <w:rFonts w:hint="cs"/>
          <w:caps/>
          <w:sz w:val="24"/>
          <w:szCs w:val="24"/>
          <w:u w:val="single"/>
          <w:rtl/>
        </w:rPr>
        <w:t xml:space="preserve"> רוני גרניט - נציגת משרד הבריאות בוועדה המחוזית</w:t>
      </w:r>
      <w:r w:rsidR="001E2274">
        <w:rPr>
          <w:rFonts w:hint="cs"/>
          <w:caps/>
          <w:sz w:val="24"/>
          <w:szCs w:val="24"/>
          <w:u w:val="single"/>
          <w:rtl/>
        </w:rPr>
        <w:t>:</w:t>
      </w:r>
    </w:p>
    <w:p w14:paraId="2F6E528C" w14:textId="0F1C2774" w:rsidR="001E2274" w:rsidRDefault="004D2C8D" w:rsidP="00C06A34">
      <w:pPr>
        <w:rPr>
          <w:b w:val="0"/>
          <w:bCs w:val="0"/>
          <w:caps/>
          <w:sz w:val="24"/>
          <w:szCs w:val="24"/>
          <w:rtl/>
        </w:rPr>
      </w:pPr>
      <w:r>
        <w:rPr>
          <w:rFonts w:hint="cs"/>
          <w:b w:val="0"/>
          <w:bCs w:val="0"/>
          <w:caps/>
          <w:sz w:val="24"/>
          <w:szCs w:val="24"/>
          <w:rtl/>
        </w:rPr>
        <w:t>מכלול</w:t>
      </w:r>
    </w:p>
    <w:p w14:paraId="777F2E67" w14:textId="77777777" w:rsidR="001E2274" w:rsidRDefault="001E2274" w:rsidP="00C06A34">
      <w:pPr>
        <w:rPr>
          <w:b w:val="0"/>
          <w:bCs w:val="0"/>
          <w:caps/>
          <w:sz w:val="24"/>
          <w:szCs w:val="24"/>
          <w:rtl/>
        </w:rPr>
      </w:pPr>
    </w:p>
    <w:p w14:paraId="317CB142" w14:textId="77777777" w:rsidR="001E2274" w:rsidRDefault="00935F0D" w:rsidP="004D2C8D">
      <w:pPr>
        <w:rPr>
          <w:caps/>
          <w:sz w:val="24"/>
          <w:szCs w:val="24"/>
          <w:u w:val="single"/>
          <w:rtl/>
        </w:rPr>
      </w:pPr>
      <w:r w:rsidRPr="00935F0D">
        <w:rPr>
          <w:rFonts w:hint="cs"/>
          <w:caps/>
          <w:sz w:val="24"/>
          <w:szCs w:val="24"/>
          <w:u w:val="single"/>
          <w:rtl/>
        </w:rPr>
        <w:t>גב</w:t>
      </w:r>
      <w:r w:rsidRPr="00935F0D">
        <w:rPr>
          <w:caps/>
          <w:sz w:val="24"/>
          <w:szCs w:val="24"/>
          <w:u w:val="single"/>
          <w:rtl/>
        </w:rPr>
        <w:t>'</w:t>
      </w:r>
      <w:r w:rsidRPr="00935F0D">
        <w:rPr>
          <w:rFonts w:hint="cs"/>
          <w:caps/>
          <w:sz w:val="24"/>
          <w:szCs w:val="24"/>
          <w:u w:val="single"/>
          <w:rtl/>
        </w:rPr>
        <w:t xml:space="preserve"> מירב בליימן שבתאי - נציגת לשכת התכנון</w:t>
      </w:r>
      <w:r w:rsidR="001E2274">
        <w:rPr>
          <w:rFonts w:hint="cs"/>
          <w:caps/>
          <w:sz w:val="24"/>
          <w:szCs w:val="24"/>
          <w:u w:val="single"/>
          <w:rtl/>
        </w:rPr>
        <w:t>:</w:t>
      </w:r>
    </w:p>
    <w:p w14:paraId="5085985C" w14:textId="2B0D1F76" w:rsidR="001E2274" w:rsidRDefault="004D2C8D" w:rsidP="004D2C8D">
      <w:pPr>
        <w:rPr>
          <w:b w:val="0"/>
          <w:bCs w:val="0"/>
          <w:caps/>
          <w:sz w:val="24"/>
          <w:szCs w:val="24"/>
          <w:rtl/>
        </w:rPr>
      </w:pPr>
      <w:r>
        <w:rPr>
          <w:rFonts w:hint="cs"/>
          <w:b w:val="0"/>
          <w:bCs w:val="0"/>
          <w:caps/>
          <w:sz w:val="24"/>
          <w:szCs w:val="24"/>
          <w:rtl/>
        </w:rPr>
        <w:t>ו, ושטחי ארנונה וכו וכו ואנחנו יודעים שזה, אז ההסתכלות צריכה להיות ברמת מגרש באמת מתקבל משהו שהוא יכול להיות שהוא באיזה שהוא מקום קצת לא פרופורציונלי שלושים וחמש קומות על דונם כמה? דונם וחצי?</w:t>
      </w:r>
    </w:p>
    <w:p w14:paraId="652416A3" w14:textId="77777777" w:rsidR="001E2274" w:rsidRDefault="001E2274" w:rsidP="004D2C8D">
      <w:pPr>
        <w:rPr>
          <w:b w:val="0"/>
          <w:bCs w:val="0"/>
          <w:caps/>
          <w:sz w:val="24"/>
          <w:szCs w:val="24"/>
          <w:rtl/>
        </w:rPr>
      </w:pPr>
    </w:p>
    <w:p w14:paraId="49281B95" w14:textId="77777777" w:rsidR="001E2274" w:rsidRDefault="006D6799" w:rsidP="004D2C8D">
      <w:pPr>
        <w:rPr>
          <w:caps/>
          <w:sz w:val="24"/>
          <w:szCs w:val="24"/>
          <w:u w:val="single"/>
          <w:rtl/>
        </w:rPr>
      </w:pPr>
      <w:r w:rsidRPr="006D6799">
        <w:rPr>
          <w:rFonts w:hint="cs"/>
          <w:caps/>
          <w:sz w:val="24"/>
          <w:szCs w:val="24"/>
          <w:u w:val="single"/>
          <w:rtl/>
        </w:rPr>
        <w:t>מר דן קוניאק - נציג לשכת התכנון</w:t>
      </w:r>
      <w:r w:rsidR="001E2274">
        <w:rPr>
          <w:rFonts w:hint="cs"/>
          <w:caps/>
          <w:sz w:val="24"/>
          <w:szCs w:val="24"/>
          <w:u w:val="single"/>
          <w:rtl/>
        </w:rPr>
        <w:t>:</w:t>
      </w:r>
    </w:p>
    <w:p w14:paraId="2D511DA8" w14:textId="17A8FE15" w:rsidR="001E2274" w:rsidRDefault="004D2C8D" w:rsidP="004D2C8D">
      <w:pPr>
        <w:rPr>
          <w:b w:val="0"/>
          <w:bCs w:val="0"/>
          <w:caps/>
          <w:sz w:val="24"/>
          <w:szCs w:val="24"/>
          <w:rtl/>
        </w:rPr>
      </w:pPr>
      <w:r>
        <w:rPr>
          <w:rFonts w:hint="cs"/>
          <w:b w:val="0"/>
          <w:bCs w:val="0"/>
          <w:caps/>
          <w:sz w:val="24"/>
          <w:szCs w:val="24"/>
          <w:rtl/>
        </w:rPr>
        <w:t>דונם שמונה</w:t>
      </w:r>
    </w:p>
    <w:p w14:paraId="3485474E" w14:textId="77777777" w:rsidR="001E2274" w:rsidRDefault="001E2274" w:rsidP="004D2C8D">
      <w:pPr>
        <w:rPr>
          <w:b w:val="0"/>
          <w:bCs w:val="0"/>
          <w:caps/>
          <w:sz w:val="24"/>
          <w:szCs w:val="24"/>
          <w:rtl/>
        </w:rPr>
      </w:pPr>
    </w:p>
    <w:p w14:paraId="62837736" w14:textId="77777777" w:rsidR="001E2274" w:rsidRDefault="000A3DA6" w:rsidP="004D2C8D">
      <w:pPr>
        <w:rPr>
          <w:caps/>
          <w:sz w:val="24"/>
          <w:szCs w:val="24"/>
          <w:u w:val="single"/>
          <w:rtl/>
        </w:rPr>
      </w:pPr>
      <w:r w:rsidRPr="000A3DA6">
        <w:rPr>
          <w:rFonts w:hint="cs"/>
          <w:caps/>
          <w:sz w:val="24"/>
          <w:szCs w:val="24"/>
          <w:u w:val="single"/>
          <w:rtl/>
        </w:rPr>
        <w:t>מר תומר דוידסון - נציג מנהל מקרקעי ישראל בוועדה המחוזית</w:t>
      </w:r>
      <w:r w:rsidR="001E2274">
        <w:rPr>
          <w:rFonts w:hint="cs"/>
          <w:caps/>
          <w:sz w:val="24"/>
          <w:szCs w:val="24"/>
          <w:u w:val="single"/>
          <w:rtl/>
        </w:rPr>
        <w:t>:</w:t>
      </w:r>
    </w:p>
    <w:p w14:paraId="60327488" w14:textId="22B70690" w:rsidR="001E2274" w:rsidRDefault="004D2C8D" w:rsidP="004D2C8D">
      <w:pPr>
        <w:rPr>
          <w:b w:val="0"/>
          <w:bCs w:val="0"/>
          <w:caps/>
          <w:sz w:val="24"/>
          <w:szCs w:val="24"/>
          <w:rtl/>
        </w:rPr>
      </w:pPr>
      <w:r>
        <w:rPr>
          <w:rFonts w:hint="cs"/>
          <w:b w:val="0"/>
          <w:bCs w:val="0"/>
          <w:caps/>
          <w:sz w:val="24"/>
          <w:szCs w:val="24"/>
          <w:rtl/>
        </w:rPr>
        <w:t>דונם שמונה</w:t>
      </w:r>
    </w:p>
    <w:p w14:paraId="780D37E0" w14:textId="77777777" w:rsidR="001E2274" w:rsidRDefault="001E2274" w:rsidP="004D2C8D">
      <w:pPr>
        <w:rPr>
          <w:b w:val="0"/>
          <w:bCs w:val="0"/>
          <w:caps/>
          <w:sz w:val="24"/>
          <w:szCs w:val="24"/>
          <w:rtl/>
        </w:rPr>
      </w:pPr>
    </w:p>
    <w:p w14:paraId="3FF20666" w14:textId="77777777" w:rsidR="001E2274" w:rsidRDefault="006D6799" w:rsidP="004D2C8D">
      <w:pPr>
        <w:rPr>
          <w:caps/>
          <w:sz w:val="24"/>
          <w:szCs w:val="24"/>
          <w:u w:val="single"/>
          <w:rtl/>
        </w:rPr>
      </w:pPr>
      <w:r w:rsidRPr="006D6799">
        <w:rPr>
          <w:rFonts w:hint="cs"/>
          <w:caps/>
          <w:sz w:val="24"/>
          <w:szCs w:val="24"/>
          <w:u w:val="single"/>
          <w:rtl/>
        </w:rPr>
        <w:t>מר דן קוניאק - נציג לשכת התכנון</w:t>
      </w:r>
      <w:r w:rsidR="001E2274">
        <w:rPr>
          <w:rFonts w:hint="cs"/>
          <w:caps/>
          <w:sz w:val="24"/>
          <w:szCs w:val="24"/>
          <w:u w:val="single"/>
          <w:rtl/>
        </w:rPr>
        <w:t>:</w:t>
      </w:r>
    </w:p>
    <w:p w14:paraId="69EE04AD" w14:textId="68813598" w:rsidR="001E2274" w:rsidRDefault="004D2C8D" w:rsidP="004D2C8D">
      <w:pPr>
        <w:rPr>
          <w:b w:val="0"/>
          <w:bCs w:val="0"/>
          <w:caps/>
          <w:sz w:val="24"/>
          <w:szCs w:val="24"/>
          <w:rtl/>
        </w:rPr>
      </w:pPr>
      <w:r>
        <w:rPr>
          <w:rFonts w:hint="cs"/>
          <w:b w:val="0"/>
          <w:bCs w:val="0"/>
          <w:caps/>
          <w:sz w:val="24"/>
          <w:szCs w:val="24"/>
          <w:rtl/>
        </w:rPr>
        <w:t>דונם שמונה?</w:t>
      </w:r>
    </w:p>
    <w:p w14:paraId="2E258396" w14:textId="77777777" w:rsidR="001E2274" w:rsidRDefault="001E2274" w:rsidP="004D2C8D">
      <w:pPr>
        <w:rPr>
          <w:b w:val="0"/>
          <w:bCs w:val="0"/>
          <w:caps/>
          <w:sz w:val="24"/>
          <w:szCs w:val="24"/>
          <w:rtl/>
        </w:rPr>
      </w:pPr>
    </w:p>
    <w:p w14:paraId="7E3BBA9F" w14:textId="77777777" w:rsidR="001E2274" w:rsidRDefault="00D17364" w:rsidP="004D2C8D">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14BFD07F" w14:textId="42EC4C66" w:rsidR="001E2274" w:rsidRDefault="004D2C8D" w:rsidP="004D2C8D">
      <w:pPr>
        <w:rPr>
          <w:b w:val="0"/>
          <w:bCs w:val="0"/>
          <w:caps/>
          <w:sz w:val="24"/>
          <w:szCs w:val="24"/>
          <w:rtl/>
        </w:rPr>
      </w:pPr>
      <w:r>
        <w:rPr>
          <w:rFonts w:hint="cs"/>
          <w:b w:val="0"/>
          <w:bCs w:val="0"/>
          <w:caps/>
          <w:sz w:val="24"/>
          <w:szCs w:val="24"/>
          <w:rtl/>
        </w:rPr>
        <w:t xml:space="preserve">כן אבל הוא הוא לא סטנד אלון הוא עומד הוא עומד עומד בסביבה שגם מסביבו יש בניינים גבוהים </w:t>
      </w:r>
    </w:p>
    <w:p w14:paraId="7035EB07" w14:textId="77777777" w:rsidR="001E2274" w:rsidRDefault="001E2274" w:rsidP="004D2C8D">
      <w:pPr>
        <w:rPr>
          <w:b w:val="0"/>
          <w:bCs w:val="0"/>
          <w:caps/>
          <w:sz w:val="24"/>
          <w:szCs w:val="24"/>
          <w:rtl/>
        </w:rPr>
      </w:pPr>
    </w:p>
    <w:p w14:paraId="66D9EBFB" w14:textId="77777777" w:rsidR="001E2274" w:rsidRDefault="00935F0D" w:rsidP="004D2C8D">
      <w:pPr>
        <w:rPr>
          <w:caps/>
          <w:sz w:val="24"/>
          <w:szCs w:val="24"/>
          <w:u w:val="single"/>
          <w:rtl/>
        </w:rPr>
      </w:pPr>
      <w:r w:rsidRPr="00935F0D">
        <w:rPr>
          <w:rFonts w:hint="cs"/>
          <w:caps/>
          <w:sz w:val="24"/>
          <w:szCs w:val="24"/>
          <w:u w:val="single"/>
          <w:rtl/>
        </w:rPr>
        <w:t>גב</w:t>
      </w:r>
      <w:r w:rsidRPr="00935F0D">
        <w:rPr>
          <w:caps/>
          <w:sz w:val="24"/>
          <w:szCs w:val="24"/>
          <w:u w:val="single"/>
          <w:rtl/>
        </w:rPr>
        <w:t>'</w:t>
      </w:r>
      <w:r w:rsidRPr="00935F0D">
        <w:rPr>
          <w:rFonts w:hint="cs"/>
          <w:caps/>
          <w:sz w:val="24"/>
          <w:szCs w:val="24"/>
          <w:u w:val="single"/>
          <w:rtl/>
        </w:rPr>
        <w:t xml:space="preserve"> מירב בליימן שבתאי - נציגת לשכת התכנון</w:t>
      </w:r>
      <w:r w:rsidR="001E2274">
        <w:rPr>
          <w:rFonts w:hint="cs"/>
          <w:caps/>
          <w:sz w:val="24"/>
          <w:szCs w:val="24"/>
          <w:u w:val="single"/>
          <w:rtl/>
        </w:rPr>
        <w:t>:</w:t>
      </w:r>
    </w:p>
    <w:p w14:paraId="47C6514A" w14:textId="5473503C" w:rsidR="001E2274" w:rsidRDefault="004D2C8D" w:rsidP="004D2C8D">
      <w:pPr>
        <w:rPr>
          <w:b w:val="0"/>
          <w:bCs w:val="0"/>
          <w:caps/>
          <w:sz w:val="24"/>
          <w:szCs w:val="24"/>
          <w:rtl/>
        </w:rPr>
      </w:pPr>
      <w:r>
        <w:rPr>
          <w:rFonts w:hint="cs"/>
          <w:b w:val="0"/>
          <w:bCs w:val="0"/>
          <w:caps/>
          <w:sz w:val="24"/>
          <w:szCs w:val="24"/>
          <w:rtl/>
        </w:rPr>
        <w:t xml:space="preserve">נכון נכון </w:t>
      </w:r>
    </w:p>
    <w:p w14:paraId="5F866E11" w14:textId="77777777" w:rsidR="001E2274" w:rsidRDefault="001E2274" w:rsidP="004D2C8D">
      <w:pPr>
        <w:rPr>
          <w:b w:val="0"/>
          <w:bCs w:val="0"/>
          <w:caps/>
          <w:sz w:val="24"/>
          <w:szCs w:val="24"/>
          <w:rtl/>
        </w:rPr>
      </w:pPr>
    </w:p>
    <w:p w14:paraId="747FC083" w14:textId="77777777" w:rsidR="001E2274" w:rsidRDefault="00D17364" w:rsidP="004D2C8D">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189AE103" w14:textId="513EE263" w:rsidR="001E2274" w:rsidRDefault="004D2C8D" w:rsidP="004D2C8D">
      <w:pPr>
        <w:rPr>
          <w:b w:val="0"/>
          <w:bCs w:val="0"/>
          <w:caps/>
          <w:sz w:val="24"/>
          <w:szCs w:val="24"/>
          <w:rtl/>
        </w:rPr>
      </w:pPr>
      <w:r>
        <w:rPr>
          <w:rFonts w:hint="cs"/>
          <w:b w:val="0"/>
          <w:bCs w:val="0"/>
          <w:caps/>
          <w:sz w:val="24"/>
          <w:szCs w:val="24"/>
          <w:rtl/>
        </w:rPr>
        <w:t>לא אמנם לא בגבהים האלה</w:t>
      </w:r>
    </w:p>
    <w:p w14:paraId="43396C33" w14:textId="77777777" w:rsidR="001E2274" w:rsidRDefault="001E2274" w:rsidP="004D2C8D">
      <w:pPr>
        <w:rPr>
          <w:b w:val="0"/>
          <w:bCs w:val="0"/>
          <w:caps/>
          <w:sz w:val="24"/>
          <w:szCs w:val="24"/>
          <w:rtl/>
        </w:rPr>
      </w:pPr>
    </w:p>
    <w:p w14:paraId="52BDCB53" w14:textId="77777777" w:rsidR="001E2274" w:rsidRDefault="00935F0D" w:rsidP="004D2C8D">
      <w:pPr>
        <w:rPr>
          <w:caps/>
          <w:sz w:val="24"/>
          <w:szCs w:val="24"/>
          <w:u w:val="single"/>
          <w:rtl/>
        </w:rPr>
      </w:pPr>
      <w:r w:rsidRPr="00935F0D">
        <w:rPr>
          <w:rFonts w:hint="cs"/>
          <w:caps/>
          <w:sz w:val="24"/>
          <w:szCs w:val="24"/>
          <w:u w:val="single"/>
          <w:rtl/>
        </w:rPr>
        <w:t>גב</w:t>
      </w:r>
      <w:r w:rsidRPr="00935F0D">
        <w:rPr>
          <w:caps/>
          <w:sz w:val="24"/>
          <w:szCs w:val="24"/>
          <w:u w:val="single"/>
          <w:rtl/>
        </w:rPr>
        <w:t>'</w:t>
      </w:r>
      <w:r w:rsidRPr="00935F0D">
        <w:rPr>
          <w:rFonts w:hint="cs"/>
          <w:caps/>
          <w:sz w:val="24"/>
          <w:szCs w:val="24"/>
          <w:u w:val="single"/>
          <w:rtl/>
        </w:rPr>
        <w:t xml:space="preserve"> מירב בליימן שבתאי - נציגת לשכת התכנון</w:t>
      </w:r>
      <w:r w:rsidR="001E2274">
        <w:rPr>
          <w:rFonts w:hint="cs"/>
          <w:caps/>
          <w:sz w:val="24"/>
          <w:szCs w:val="24"/>
          <w:u w:val="single"/>
          <w:rtl/>
        </w:rPr>
        <w:t>:</w:t>
      </w:r>
    </w:p>
    <w:p w14:paraId="0DD0E0FF" w14:textId="6409458B" w:rsidR="001E2274" w:rsidRDefault="004D2C8D" w:rsidP="004D2C8D">
      <w:pPr>
        <w:rPr>
          <w:b w:val="0"/>
          <w:bCs w:val="0"/>
          <w:caps/>
          <w:sz w:val="24"/>
          <w:szCs w:val="24"/>
          <w:rtl/>
        </w:rPr>
      </w:pPr>
      <w:r>
        <w:rPr>
          <w:rFonts w:hint="cs"/>
          <w:b w:val="0"/>
          <w:bCs w:val="0"/>
          <w:caps/>
          <w:sz w:val="24"/>
          <w:szCs w:val="24"/>
          <w:rtl/>
        </w:rPr>
        <w:t xml:space="preserve">נכון נכון </w:t>
      </w:r>
    </w:p>
    <w:p w14:paraId="0CF8BB32" w14:textId="77777777" w:rsidR="001E2274" w:rsidRDefault="001E2274" w:rsidP="004D2C8D">
      <w:pPr>
        <w:rPr>
          <w:b w:val="0"/>
          <w:bCs w:val="0"/>
          <w:caps/>
          <w:sz w:val="24"/>
          <w:szCs w:val="24"/>
          <w:rtl/>
        </w:rPr>
      </w:pPr>
    </w:p>
    <w:p w14:paraId="3E3E73E7" w14:textId="77777777" w:rsidR="001E2274" w:rsidRDefault="00D17364" w:rsidP="004D2C8D">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2A917F1E" w14:textId="562E0339" w:rsidR="001E2274" w:rsidRDefault="004D2C8D" w:rsidP="004D2C8D">
      <w:pPr>
        <w:rPr>
          <w:b w:val="0"/>
          <w:bCs w:val="0"/>
          <w:caps/>
          <w:sz w:val="24"/>
          <w:szCs w:val="24"/>
          <w:rtl/>
        </w:rPr>
      </w:pPr>
      <w:r>
        <w:rPr>
          <w:rFonts w:hint="cs"/>
          <w:b w:val="0"/>
          <w:bCs w:val="0"/>
          <w:caps/>
          <w:sz w:val="24"/>
          <w:szCs w:val="24"/>
          <w:rtl/>
        </w:rPr>
        <w:t xml:space="preserve">אם זה היה ... אם זה היה מגרש סטנד אלון </w:t>
      </w:r>
    </w:p>
    <w:p w14:paraId="3D321866" w14:textId="77777777" w:rsidR="001E2274" w:rsidRDefault="001E2274" w:rsidP="004D2C8D">
      <w:pPr>
        <w:rPr>
          <w:b w:val="0"/>
          <w:bCs w:val="0"/>
          <w:caps/>
          <w:sz w:val="24"/>
          <w:szCs w:val="24"/>
          <w:rtl/>
        </w:rPr>
      </w:pPr>
    </w:p>
    <w:p w14:paraId="4F7FB8F3" w14:textId="77777777" w:rsidR="001E2274" w:rsidRDefault="000A5C33" w:rsidP="004D2C8D">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3DDF3DDA" w14:textId="7CF148B8" w:rsidR="001E2274" w:rsidRDefault="004D2C8D" w:rsidP="004D2C8D">
      <w:pPr>
        <w:rPr>
          <w:b w:val="0"/>
          <w:bCs w:val="0"/>
          <w:caps/>
          <w:sz w:val="24"/>
          <w:szCs w:val="24"/>
          <w:rtl/>
        </w:rPr>
      </w:pPr>
      <w:r>
        <w:rPr>
          <w:rFonts w:hint="cs"/>
          <w:b w:val="0"/>
          <w:bCs w:val="0"/>
          <w:caps/>
          <w:sz w:val="24"/>
          <w:szCs w:val="24"/>
          <w:rtl/>
        </w:rPr>
        <w:lastRenderedPageBreak/>
        <w:t>אבל הוא הוא עכשיו זה חמש ושבע</w:t>
      </w:r>
    </w:p>
    <w:p w14:paraId="45DED37A" w14:textId="77777777" w:rsidR="001E2274" w:rsidRDefault="001E2274" w:rsidP="004D2C8D">
      <w:pPr>
        <w:rPr>
          <w:b w:val="0"/>
          <w:bCs w:val="0"/>
          <w:caps/>
          <w:sz w:val="24"/>
          <w:szCs w:val="24"/>
          <w:rtl/>
        </w:rPr>
      </w:pPr>
    </w:p>
    <w:p w14:paraId="4879903A" w14:textId="77777777" w:rsidR="001E2274" w:rsidRDefault="000A3DA6" w:rsidP="004D2C8D">
      <w:pPr>
        <w:rPr>
          <w:caps/>
          <w:sz w:val="24"/>
          <w:szCs w:val="24"/>
          <w:u w:val="single"/>
          <w:rtl/>
        </w:rPr>
      </w:pPr>
      <w:r w:rsidRPr="000A3DA6">
        <w:rPr>
          <w:rFonts w:hint="cs"/>
          <w:caps/>
          <w:sz w:val="24"/>
          <w:szCs w:val="24"/>
          <w:u w:val="single"/>
          <w:rtl/>
        </w:rPr>
        <w:t>מר תומר דוידסון - נציג מנהל מקרקעי ישראל בוועדה המחוזית</w:t>
      </w:r>
      <w:r w:rsidR="001E2274">
        <w:rPr>
          <w:rFonts w:hint="cs"/>
          <w:caps/>
          <w:sz w:val="24"/>
          <w:szCs w:val="24"/>
          <w:u w:val="single"/>
          <w:rtl/>
        </w:rPr>
        <w:t>:</w:t>
      </w:r>
    </w:p>
    <w:p w14:paraId="496CC678" w14:textId="71E710B9" w:rsidR="001E2274" w:rsidRDefault="004D2C8D" w:rsidP="004D2C8D">
      <w:pPr>
        <w:rPr>
          <w:b w:val="0"/>
          <w:bCs w:val="0"/>
          <w:caps/>
          <w:sz w:val="24"/>
          <w:szCs w:val="24"/>
          <w:rtl/>
        </w:rPr>
      </w:pPr>
      <w:r>
        <w:rPr>
          <w:rFonts w:hint="cs"/>
          <w:b w:val="0"/>
          <w:bCs w:val="0"/>
          <w:caps/>
          <w:sz w:val="24"/>
          <w:szCs w:val="24"/>
          <w:rtl/>
        </w:rPr>
        <w:t>ולכן מחט</w:t>
      </w:r>
    </w:p>
    <w:p w14:paraId="1063C1AB" w14:textId="77777777" w:rsidR="001E2274" w:rsidRDefault="001E2274" w:rsidP="004D2C8D">
      <w:pPr>
        <w:rPr>
          <w:b w:val="0"/>
          <w:bCs w:val="0"/>
          <w:caps/>
          <w:sz w:val="24"/>
          <w:szCs w:val="24"/>
          <w:rtl/>
        </w:rPr>
      </w:pPr>
    </w:p>
    <w:p w14:paraId="3D18591C" w14:textId="77777777" w:rsidR="001E2274" w:rsidRDefault="000A5C33" w:rsidP="004D2C8D">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59A2BE99" w14:textId="7A9EE732" w:rsidR="001E2274" w:rsidRDefault="004D2C8D" w:rsidP="004D2C8D">
      <w:pPr>
        <w:rPr>
          <w:b w:val="0"/>
          <w:bCs w:val="0"/>
          <w:caps/>
          <w:sz w:val="24"/>
          <w:szCs w:val="24"/>
          <w:rtl/>
        </w:rPr>
      </w:pPr>
      <w:r>
        <w:rPr>
          <w:rFonts w:hint="cs"/>
          <w:b w:val="0"/>
          <w:bCs w:val="0"/>
          <w:caps/>
          <w:sz w:val="24"/>
          <w:szCs w:val="24"/>
          <w:rtl/>
        </w:rPr>
        <w:t>קומות תת קרקעיות דרך אגב הסתכלתי על ה ...</w:t>
      </w:r>
    </w:p>
    <w:p w14:paraId="5E09887F" w14:textId="77777777" w:rsidR="001E2274" w:rsidRDefault="001E2274" w:rsidP="004D2C8D">
      <w:pPr>
        <w:rPr>
          <w:b w:val="0"/>
          <w:bCs w:val="0"/>
          <w:caps/>
          <w:sz w:val="24"/>
          <w:szCs w:val="24"/>
          <w:rtl/>
        </w:rPr>
      </w:pPr>
    </w:p>
    <w:p w14:paraId="4D41AB25" w14:textId="77777777" w:rsidR="001E2274" w:rsidRDefault="006D6799" w:rsidP="004D2C8D">
      <w:pPr>
        <w:rPr>
          <w:caps/>
          <w:sz w:val="24"/>
          <w:szCs w:val="24"/>
          <w:u w:val="single"/>
          <w:rtl/>
        </w:rPr>
      </w:pPr>
      <w:r w:rsidRPr="006D6799">
        <w:rPr>
          <w:rFonts w:hint="cs"/>
          <w:caps/>
          <w:sz w:val="24"/>
          <w:szCs w:val="24"/>
          <w:u w:val="single"/>
          <w:rtl/>
        </w:rPr>
        <w:t>מר דן קוניאק - נציג לשכת התכנון</w:t>
      </w:r>
      <w:r w:rsidR="001E2274">
        <w:rPr>
          <w:rFonts w:hint="cs"/>
          <w:caps/>
          <w:sz w:val="24"/>
          <w:szCs w:val="24"/>
          <w:u w:val="single"/>
          <w:rtl/>
        </w:rPr>
        <w:t>:</w:t>
      </w:r>
    </w:p>
    <w:p w14:paraId="60067D56" w14:textId="6A1F4908" w:rsidR="001E2274" w:rsidRDefault="004D2C8D" w:rsidP="004D2C8D">
      <w:pPr>
        <w:rPr>
          <w:b w:val="0"/>
          <w:bCs w:val="0"/>
          <w:caps/>
          <w:sz w:val="24"/>
          <w:szCs w:val="24"/>
          <w:rtl/>
        </w:rPr>
      </w:pPr>
      <w:r>
        <w:rPr>
          <w:rFonts w:hint="cs"/>
          <w:b w:val="0"/>
          <w:bCs w:val="0"/>
          <w:caps/>
          <w:sz w:val="24"/>
          <w:szCs w:val="24"/>
          <w:rtl/>
        </w:rPr>
        <w:t xml:space="preserve">כן נכון נכון </w:t>
      </w:r>
    </w:p>
    <w:p w14:paraId="2EC66600" w14:textId="77777777" w:rsidR="001E2274" w:rsidRDefault="001E2274" w:rsidP="004D2C8D">
      <w:pPr>
        <w:rPr>
          <w:b w:val="0"/>
          <w:bCs w:val="0"/>
          <w:caps/>
          <w:sz w:val="24"/>
          <w:szCs w:val="24"/>
          <w:rtl/>
        </w:rPr>
      </w:pPr>
    </w:p>
    <w:p w14:paraId="66A937C5" w14:textId="77777777" w:rsidR="001E2274" w:rsidRDefault="000A5C33" w:rsidP="004D2C8D">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32F88115" w14:textId="6B4F9237" w:rsidR="001E2274" w:rsidRDefault="004D2C8D" w:rsidP="004D2C8D">
      <w:pPr>
        <w:rPr>
          <w:b w:val="0"/>
          <w:bCs w:val="0"/>
          <w:caps/>
          <w:sz w:val="24"/>
          <w:szCs w:val="24"/>
          <w:rtl/>
        </w:rPr>
      </w:pPr>
      <w:r>
        <w:rPr>
          <w:rFonts w:hint="cs"/>
          <w:b w:val="0"/>
          <w:bCs w:val="0"/>
          <w:caps/>
          <w:sz w:val="24"/>
          <w:szCs w:val="24"/>
          <w:rtl/>
        </w:rPr>
        <w:t>הוא אמר חמש</w:t>
      </w:r>
      <w:r w:rsidR="000D15C7">
        <w:rPr>
          <w:rFonts w:hint="cs"/>
          <w:b w:val="0"/>
          <w:bCs w:val="0"/>
          <w:caps/>
          <w:sz w:val="24"/>
          <w:szCs w:val="24"/>
          <w:rtl/>
        </w:rPr>
        <w:t xml:space="preserve"> אני בחמש זה סביר זה</w:t>
      </w:r>
      <w:r w:rsidR="000F703D">
        <w:rPr>
          <w:rFonts w:hint="cs"/>
          <w:b w:val="0"/>
          <w:bCs w:val="0"/>
          <w:caps/>
          <w:sz w:val="24"/>
          <w:szCs w:val="24"/>
          <w:rtl/>
        </w:rPr>
        <w:t xml:space="preserve"> </w:t>
      </w:r>
      <w:r w:rsidR="000D15C7">
        <w:rPr>
          <w:rFonts w:hint="cs"/>
          <w:b w:val="0"/>
          <w:bCs w:val="0"/>
          <w:caps/>
          <w:sz w:val="24"/>
          <w:szCs w:val="24"/>
          <w:rtl/>
        </w:rPr>
        <w:t>...</w:t>
      </w:r>
    </w:p>
    <w:p w14:paraId="0C43DD21" w14:textId="77777777" w:rsidR="001E2274" w:rsidRDefault="001E2274" w:rsidP="004D2C8D">
      <w:pPr>
        <w:rPr>
          <w:b w:val="0"/>
          <w:bCs w:val="0"/>
          <w:caps/>
          <w:sz w:val="24"/>
          <w:szCs w:val="24"/>
          <w:rtl/>
        </w:rPr>
      </w:pPr>
    </w:p>
    <w:p w14:paraId="5ADD56B8" w14:textId="77777777" w:rsidR="001E2274" w:rsidRDefault="00D17364" w:rsidP="004D2C8D">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22415FF0" w14:textId="04CD8113" w:rsidR="001E2274" w:rsidRDefault="000D15C7" w:rsidP="004D2C8D">
      <w:pPr>
        <w:rPr>
          <w:b w:val="0"/>
          <w:bCs w:val="0"/>
          <w:caps/>
          <w:sz w:val="24"/>
          <w:szCs w:val="24"/>
          <w:rtl/>
        </w:rPr>
      </w:pPr>
      <w:r>
        <w:rPr>
          <w:rFonts w:hint="cs"/>
          <w:b w:val="0"/>
          <w:bCs w:val="0"/>
          <w:caps/>
          <w:sz w:val="24"/>
          <w:szCs w:val="24"/>
          <w:rtl/>
        </w:rPr>
        <w:t>אבל אם הוא היה תראה אם הבניין הזה היה עומד סטנד אלון הייתי</w:t>
      </w:r>
      <w:r w:rsidR="000F703D">
        <w:rPr>
          <w:rFonts w:hint="cs"/>
          <w:b w:val="0"/>
          <w:bCs w:val="0"/>
          <w:caps/>
          <w:sz w:val="24"/>
          <w:szCs w:val="24"/>
          <w:rtl/>
        </w:rPr>
        <w:t xml:space="preserve"> </w:t>
      </w:r>
      <w:r>
        <w:rPr>
          <w:rFonts w:hint="cs"/>
          <w:b w:val="0"/>
          <w:bCs w:val="0"/>
          <w:caps/>
          <w:sz w:val="24"/>
          <w:szCs w:val="24"/>
          <w:rtl/>
        </w:rPr>
        <w:t>... לא סטנד אלון הוא עומד ב,</w:t>
      </w:r>
      <w:r w:rsidR="000F703D">
        <w:rPr>
          <w:rFonts w:hint="cs"/>
          <w:b w:val="0"/>
          <w:bCs w:val="0"/>
          <w:caps/>
          <w:sz w:val="24"/>
          <w:szCs w:val="24"/>
          <w:rtl/>
        </w:rPr>
        <w:t xml:space="preserve"> </w:t>
      </w:r>
      <w:r>
        <w:rPr>
          <w:rFonts w:hint="cs"/>
          <w:b w:val="0"/>
          <w:bCs w:val="0"/>
          <w:caps/>
          <w:sz w:val="24"/>
          <w:szCs w:val="24"/>
          <w:rtl/>
        </w:rPr>
        <w:t>...</w:t>
      </w:r>
    </w:p>
    <w:p w14:paraId="2286E746" w14:textId="77777777" w:rsidR="001E2274" w:rsidRDefault="001E2274" w:rsidP="004D2C8D">
      <w:pPr>
        <w:rPr>
          <w:b w:val="0"/>
          <w:bCs w:val="0"/>
          <w:caps/>
          <w:sz w:val="24"/>
          <w:szCs w:val="24"/>
          <w:rtl/>
        </w:rPr>
      </w:pPr>
    </w:p>
    <w:p w14:paraId="665AE842" w14:textId="77777777" w:rsidR="001E2274" w:rsidRDefault="00E5536A" w:rsidP="004D2C8D">
      <w:pPr>
        <w:rPr>
          <w:caps/>
          <w:sz w:val="24"/>
          <w:szCs w:val="24"/>
          <w:u w:val="single"/>
          <w:rtl/>
        </w:rPr>
      </w:pPr>
      <w:r w:rsidRPr="00E5536A">
        <w:rPr>
          <w:rFonts w:hint="cs"/>
          <w:caps/>
          <w:sz w:val="24"/>
          <w:szCs w:val="24"/>
          <w:u w:val="single"/>
          <w:rtl/>
        </w:rPr>
        <w:t>גב</w:t>
      </w:r>
      <w:r w:rsidRPr="00E5536A">
        <w:rPr>
          <w:caps/>
          <w:sz w:val="24"/>
          <w:szCs w:val="24"/>
          <w:u w:val="single"/>
          <w:rtl/>
        </w:rPr>
        <w:t>'</w:t>
      </w:r>
      <w:r w:rsidRPr="00E5536A">
        <w:rPr>
          <w:rFonts w:hint="cs"/>
          <w:caps/>
          <w:sz w:val="24"/>
          <w:szCs w:val="24"/>
          <w:u w:val="single"/>
          <w:rtl/>
        </w:rPr>
        <w:t xml:space="preserve"> רוני גרניט - נציגת משרד הבריאות בוועדה המחוזית</w:t>
      </w:r>
      <w:r w:rsidR="001E2274">
        <w:rPr>
          <w:rFonts w:hint="cs"/>
          <w:caps/>
          <w:sz w:val="24"/>
          <w:szCs w:val="24"/>
          <w:u w:val="single"/>
          <w:rtl/>
        </w:rPr>
        <w:t>:</w:t>
      </w:r>
    </w:p>
    <w:p w14:paraId="7D4DA47A" w14:textId="7854C01C" w:rsidR="001E2274" w:rsidRDefault="000D15C7" w:rsidP="004D2C8D">
      <w:pPr>
        <w:rPr>
          <w:b w:val="0"/>
          <w:bCs w:val="0"/>
          <w:caps/>
          <w:sz w:val="24"/>
          <w:szCs w:val="24"/>
          <w:rtl/>
        </w:rPr>
      </w:pPr>
      <w:r>
        <w:rPr>
          <w:rFonts w:hint="cs"/>
          <w:b w:val="0"/>
          <w:bCs w:val="0"/>
          <w:caps/>
          <w:sz w:val="24"/>
          <w:szCs w:val="24"/>
          <w:rtl/>
        </w:rPr>
        <w:t>כמה יש מסביב?</w:t>
      </w:r>
    </w:p>
    <w:p w14:paraId="2C632952" w14:textId="77777777" w:rsidR="001E2274" w:rsidRDefault="001E2274" w:rsidP="004D2C8D">
      <w:pPr>
        <w:rPr>
          <w:b w:val="0"/>
          <w:bCs w:val="0"/>
          <w:caps/>
          <w:sz w:val="24"/>
          <w:szCs w:val="24"/>
          <w:rtl/>
        </w:rPr>
      </w:pPr>
    </w:p>
    <w:p w14:paraId="66ABE302" w14:textId="77777777" w:rsidR="001E2274" w:rsidRDefault="00D17364" w:rsidP="004D2C8D">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481A6DBB" w14:textId="488D1001" w:rsidR="001E2274" w:rsidRDefault="000D15C7" w:rsidP="004D2C8D">
      <w:pPr>
        <w:rPr>
          <w:b w:val="0"/>
          <w:bCs w:val="0"/>
          <w:caps/>
          <w:sz w:val="24"/>
          <w:szCs w:val="24"/>
          <w:rtl/>
        </w:rPr>
      </w:pPr>
      <w:r>
        <w:rPr>
          <w:rFonts w:hint="cs"/>
          <w:b w:val="0"/>
          <w:bCs w:val="0"/>
          <w:caps/>
          <w:sz w:val="24"/>
          <w:szCs w:val="24"/>
          <w:rtl/>
        </w:rPr>
        <w:t>המשולש הזה</w:t>
      </w:r>
    </w:p>
    <w:p w14:paraId="7334EDCD" w14:textId="77777777" w:rsidR="001E2274" w:rsidRDefault="001E2274" w:rsidP="004D2C8D">
      <w:pPr>
        <w:rPr>
          <w:b w:val="0"/>
          <w:bCs w:val="0"/>
          <w:caps/>
          <w:sz w:val="24"/>
          <w:szCs w:val="24"/>
          <w:rtl/>
        </w:rPr>
      </w:pPr>
    </w:p>
    <w:p w14:paraId="45473C42" w14:textId="77777777" w:rsidR="001E2274" w:rsidRDefault="000A3DA6" w:rsidP="004D2C8D">
      <w:pPr>
        <w:rPr>
          <w:caps/>
          <w:sz w:val="24"/>
          <w:szCs w:val="24"/>
          <w:u w:val="single"/>
          <w:rtl/>
        </w:rPr>
      </w:pPr>
      <w:r w:rsidRPr="000A3DA6">
        <w:rPr>
          <w:rFonts w:hint="cs"/>
          <w:caps/>
          <w:sz w:val="24"/>
          <w:szCs w:val="24"/>
          <w:u w:val="single"/>
          <w:rtl/>
        </w:rPr>
        <w:t>מר תומר דוידסון - נציג מנהל מקרקעי ישראל בוועדה המחוזית</w:t>
      </w:r>
      <w:r w:rsidR="001E2274">
        <w:rPr>
          <w:rFonts w:hint="cs"/>
          <w:caps/>
          <w:sz w:val="24"/>
          <w:szCs w:val="24"/>
          <w:u w:val="single"/>
          <w:rtl/>
        </w:rPr>
        <w:t>:</w:t>
      </w:r>
    </w:p>
    <w:p w14:paraId="2A895A54" w14:textId="6B30AC19" w:rsidR="001E2274" w:rsidRDefault="000D15C7" w:rsidP="004D2C8D">
      <w:pPr>
        <w:rPr>
          <w:b w:val="0"/>
          <w:bCs w:val="0"/>
          <w:caps/>
          <w:sz w:val="24"/>
          <w:szCs w:val="24"/>
          <w:rtl/>
        </w:rPr>
      </w:pPr>
      <w:r>
        <w:rPr>
          <w:rFonts w:hint="cs"/>
          <w:b w:val="0"/>
          <w:bCs w:val="0"/>
          <w:caps/>
          <w:sz w:val="24"/>
          <w:szCs w:val="24"/>
          <w:rtl/>
        </w:rPr>
        <w:t xml:space="preserve">יש, </w:t>
      </w:r>
    </w:p>
    <w:p w14:paraId="5093C875" w14:textId="77777777" w:rsidR="001E2274" w:rsidRDefault="001E2274" w:rsidP="004D2C8D">
      <w:pPr>
        <w:rPr>
          <w:b w:val="0"/>
          <w:bCs w:val="0"/>
          <w:caps/>
          <w:sz w:val="24"/>
          <w:szCs w:val="24"/>
          <w:rtl/>
        </w:rPr>
      </w:pPr>
    </w:p>
    <w:p w14:paraId="13915EC6" w14:textId="77777777" w:rsidR="001E2274" w:rsidRDefault="006D6799" w:rsidP="004D2C8D">
      <w:pPr>
        <w:rPr>
          <w:caps/>
          <w:sz w:val="24"/>
          <w:szCs w:val="24"/>
          <w:u w:val="single"/>
          <w:rtl/>
        </w:rPr>
      </w:pPr>
      <w:r w:rsidRPr="006D6799">
        <w:rPr>
          <w:rFonts w:hint="cs"/>
          <w:caps/>
          <w:sz w:val="24"/>
          <w:szCs w:val="24"/>
          <w:u w:val="single"/>
          <w:rtl/>
        </w:rPr>
        <w:t>מר דן קוניאק - נציג לשכת התכנון</w:t>
      </w:r>
      <w:r w:rsidR="001E2274">
        <w:rPr>
          <w:rFonts w:hint="cs"/>
          <w:caps/>
          <w:sz w:val="24"/>
          <w:szCs w:val="24"/>
          <w:u w:val="single"/>
          <w:rtl/>
        </w:rPr>
        <w:t>:</w:t>
      </w:r>
    </w:p>
    <w:p w14:paraId="4438AEA9" w14:textId="58DF8F82" w:rsidR="001E2274" w:rsidRDefault="000D15C7" w:rsidP="004D2C8D">
      <w:pPr>
        <w:rPr>
          <w:b w:val="0"/>
          <w:bCs w:val="0"/>
          <w:caps/>
          <w:sz w:val="24"/>
          <w:szCs w:val="24"/>
          <w:rtl/>
        </w:rPr>
      </w:pPr>
      <w:r>
        <w:rPr>
          <w:rFonts w:hint="cs"/>
          <w:b w:val="0"/>
          <w:bCs w:val="0"/>
          <w:caps/>
          <w:sz w:val="24"/>
          <w:szCs w:val="24"/>
          <w:rtl/>
        </w:rPr>
        <w:t>יש ממול שלושים וחמש אנחנו</w:t>
      </w:r>
      <w:r w:rsidR="000F703D">
        <w:rPr>
          <w:rFonts w:hint="cs"/>
          <w:b w:val="0"/>
          <w:bCs w:val="0"/>
          <w:caps/>
          <w:sz w:val="24"/>
          <w:szCs w:val="24"/>
          <w:rtl/>
        </w:rPr>
        <w:t xml:space="preserve"> </w:t>
      </w:r>
      <w:r>
        <w:rPr>
          <w:rFonts w:hint="cs"/>
          <w:b w:val="0"/>
          <w:bCs w:val="0"/>
          <w:caps/>
          <w:sz w:val="24"/>
          <w:szCs w:val="24"/>
          <w:rtl/>
        </w:rPr>
        <w:t>...</w:t>
      </w:r>
    </w:p>
    <w:p w14:paraId="507E1B6D" w14:textId="77777777" w:rsidR="001E2274" w:rsidRDefault="001E2274" w:rsidP="004D2C8D">
      <w:pPr>
        <w:rPr>
          <w:b w:val="0"/>
          <w:bCs w:val="0"/>
          <w:caps/>
          <w:sz w:val="24"/>
          <w:szCs w:val="24"/>
          <w:rtl/>
        </w:rPr>
      </w:pPr>
    </w:p>
    <w:p w14:paraId="14210418" w14:textId="77777777" w:rsidR="001E2274" w:rsidRDefault="000A3DA6" w:rsidP="004D2C8D">
      <w:pPr>
        <w:rPr>
          <w:caps/>
          <w:sz w:val="24"/>
          <w:szCs w:val="24"/>
          <w:u w:val="single"/>
          <w:rtl/>
        </w:rPr>
      </w:pPr>
      <w:r w:rsidRPr="000A3DA6">
        <w:rPr>
          <w:rFonts w:hint="cs"/>
          <w:caps/>
          <w:sz w:val="24"/>
          <w:szCs w:val="24"/>
          <w:u w:val="single"/>
          <w:rtl/>
        </w:rPr>
        <w:t>מר תומר דוידסון - נציג מנהל מקרקעי ישראל בוועדה המחוזית</w:t>
      </w:r>
      <w:r w:rsidR="001E2274">
        <w:rPr>
          <w:rFonts w:hint="cs"/>
          <w:caps/>
          <w:sz w:val="24"/>
          <w:szCs w:val="24"/>
          <w:u w:val="single"/>
          <w:rtl/>
        </w:rPr>
        <w:t>:</w:t>
      </w:r>
    </w:p>
    <w:p w14:paraId="2F479795" w14:textId="4AED7EA9" w:rsidR="001E2274" w:rsidRDefault="000D15C7" w:rsidP="004D2C8D">
      <w:pPr>
        <w:rPr>
          <w:b w:val="0"/>
          <w:bCs w:val="0"/>
          <w:caps/>
          <w:sz w:val="24"/>
          <w:szCs w:val="24"/>
          <w:rtl/>
        </w:rPr>
      </w:pPr>
      <w:r>
        <w:rPr>
          <w:rFonts w:hint="cs"/>
          <w:b w:val="0"/>
          <w:bCs w:val="0"/>
          <w:caps/>
          <w:sz w:val="24"/>
          <w:szCs w:val="24"/>
          <w:rtl/>
        </w:rPr>
        <w:t>כן יש שם דברים בסדר גודל הזה</w:t>
      </w:r>
    </w:p>
    <w:p w14:paraId="10EF0628" w14:textId="77777777" w:rsidR="001E2274" w:rsidRDefault="001E2274" w:rsidP="004D2C8D">
      <w:pPr>
        <w:rPr>
          <w:b w:val="0"/>
          <w:bCs w:val="0"/>
          <w:caps/>
          <w:sz w:val="24"/>
          <w:szCs w:val="24"/>
          <w:rtl/>
        </w:rPr>
      </w:pPr>
    </w:p>
    <w:p w14:paraId="08EDE463" w14:textId="77777777" w:rsidR="001E2274" w:rsidRDefault="00D17364" w:rsidP="004D2C8D">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6F774883" w14:textId="51A6D95F" w:rsidR="001E2274" w:rsidRDefault="000D15C7" w:rsidP="004D2C8D">
      <w:pPr>
        <w:rPr>
          <w:b w:val="0"/>
          <w:bCs w:val="0"/>
          <w:caps/>
          <w:sz w:val="24"/>
          <w:szCs w:val="24"/>
          <w:rtl/>
        </w:rPr>
      </w:pPr>
      <w:r>
        <w:rPr>
          <w:rFonts w:hint="cs"/>
          <w:b w:val="0"/>
          <w:bCs w:val="0"/>
          <w:caps/>
          <w:sz w:val="24"/>
          <w:szCs w:val="24"/>
          <w:rtl/>
        </w:rPr>
        <w:t xml:space="preserve">אז מה הבעיה? אני לא מבין מה הבעיה </w:t>
      </w:r>
    </w:p>
    <w:p w14:paraId="3CCBF30A" w14:textId="77777777" w:rsidR="001E2274" w:rsidRDefault="001E2274" w:rsidP="004D2C8D">
      <w:pPr>
        <w:rPr>
          <w:b w:val="0"/>
          <w:bCs w:val="0"/>
          <w:caps/>
          <w:sz w:val="24"/>
          <w:szCs w:val="24"/>
          <w:rtl/>
        </w:rPr>
      </w:pPr>
    </w:p>
    <w:p w14:paraId="49F550B5" w14:textId="77777777" w:rsidR="001E2274" w:rsidRDefault="000A3DA6" w:rsidP="004D2C8D">
      <w:pPr>
        <w:rPr>
          <w:caps/>
          <w:sz w:val="24"/>
          <w:szCs w:val="24"/>
          <w:u w:val="single"/>
          <w:rtl/>
        </w:rPr>
      </w:pPr>
      <w:r w:rsidRPr="000A3DA6">
        <w:rPr>
          <w:rFonts w:hint="cs"/>
          <w:caps/>
          <w:sz w:val="24"/>
          <w:szCs w:val="24"/>
          <w:u w:val="single"/>
          <w:rtl/>
        </w:rPr>
        <w:t>מר תומר דוידסון - נציג מנהל מקרקעי ישראל בוועדה המחוזית</w:t>
      </w:r>
      <w:r w:rsidR="001E2274">
        <w:rPr>
          <w:rFonts w:hint="cs"/>
          <w:caps/>
          <w:sz w:val="24"/>
          <w:szCs w:val="24"/>
          <w:u w:val="single"/>
          <w:rtl/>
        </w:rPr>
        <w:t>:</w:t>
      </w:r>
    </w:p>
    <w:p w14:paraId="5278B875" w14:textId="295F5965" w:rsidR="001E2274" w:rsidRDefault="000D15C7" w:rsidP="004D2C8D">
      <w:pPr>
        <w:rPr>
          <w:b w:val="0"/>
          <w:bCs w:val="0"/>
          <w:caps/>
          <w:sz w:val="24"/>
          <w:szCs w:val="24"/>
          <w:rtl/>
        </w:rPr>
      </w:pPr>
      <w:r>
        <w:rPr>
          <w:rFonts w:hint="cs"/>
          <w:b w:val="0"/>
          <w:bCs w:val="0"/>
          <w:caps/>
          <w:sz w:val="24"/>
          <w:szCs w:val="24"/>
          <w:rtl/>
        </w:rPr>
        <w:t xml:space="preserve">לכאורה זה פשוט מאוד צר, </w:t>
      </w:r>
    </w:p>
    <w:p w14:paraId="77379D8C" w14:textId="77777777" w:rsidR="001E2274" w:rsidRDefault="001E2274" w:rsidP="004D2C8D">
      <w:pPr>
        <w:rPr>
          <w:b w:val="0"/>
          <w:bCs w:val="0"/>
          <w:caps/>
          <w:sz w:val="24"/>
          <w:szCs w:val="24"/>
          <w:rtl/>
        </w:rPr>
      </w:pPr>
    </w:p>
    <w:p w14:paraId="44146BDC" w14:textId="77777777" w:rsidR="001E2274" w:rsidRDefault="00D17364" w:rsidP="004D2C8D">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3CA689F3" w14:textId="63260180" w:rsidR="001E2274" w:rsidRDefault="000D15C7" w:rsidP="004D2C8D">
      <w:pPr>
        <w:rPr>
          <w:b w:val="0"/>
          <w:bCs w:val="0"/>
          <w:caps/>
          <w:sz w:val="24"/>
          <w:szCs w:val="24"/>
          <w:rtl/>
        </w:rPr>
      </w:pPr>
      <w:r>
        <w:rPr>
          <w:rFonts w:hint="cs"/>
          <w:b w:val="0"/>
          <w:bCs w:val="0"/>
          <w:caps/>
          <w:sz w:val="24"/>
          <w:szCs w:val="24"/>
          <w:rtl/>
        </w:rPr>
        <w:t>(לא ברור) אני</w:t>
      </w:r>
      <w:r w:rsidR="000F703D">
        <w:rPr>
          <w:rFonts w:hint="cs"/>
          <w:b w:val="0"/>
          <w:bCs w:val="0"/>
          <w:caps/>
          <w:sz w:val="24"/>
          <w:szCs w:val="24"/>
          <w:rtl/>
        </w:rPr>
        <w:t xml:space="preserve"> </w:t>
      </w:r>
      <w:r>
        <w:rPr>
          <w:rFonts w:hint="cs"/>
          <w:b w:val="0"/>
          <w:bCs w:val="0"/>
          <w:caps/>
          <w:sz w:val="24"/>
          <w:szCs w:val="24"/>
          <w:rtl/>
        </w:rPr>
        <w:t xml:space="preserve">... </w:t>
      </w:r>
    </w:p>
    <w:p w14:paraId="2BA3F8AD" w14:textId="77777777" w:rsidR="001E2274" w:rsidRDefault="001E2274" w:rsidP="004D2C8D">
      <w:pPr>
        <w:rPr>
          <w:b w:val="0"/>
          <w:bCs w:val="0"/>
          <w:caps/>
          <w:sz w:val="24"/>
          <w:szCs w:val="24"/>
          <w:rtl/>
        </w:rPr>
      </w:pPr>
    </w:p>
    <w:p w14:paraId="218055AC" w14:textId="77777777" w:rsidR="001E2274" w:rsidRDefault="000A3DA6" w:rsidP="004D2C8D">
      <w:pPr>
        <w:rPr>
          <w:caps/>
          <w:sz w:val="24"/>
          <w:szCs w:val="24"/>
          <w:u w:val="single"/>
          <w:rtl/>
        </w:rPr>
      </w:pPr>
      <w:r w:rsidRPr="000A3DA6">
        <w:rPr>
          <w:rFonts w:hint="cs"/>
          <w:caps/>
          <w:sz w:val="24"/>
          <w:szCs w:val="24"/>
          <w:u w:val="single"/>
          <w:rtl/>
        </w:rPr>
        <w:t>מר תומר דוידסון - נציג מנהל מקרקעי ישראל בוועדה המחוזית</w:t>
      </w:r>
      <w:r w:rsidR="001E2274">
        <w:rPr>
          <w:rFonts w:hint="cs"/>
          <w:caps/>
          <w:sz w:val="24"/>
          <w:szCs w:val="24"/>
          <w:u w:val="single"/>
          <w:rtl/>
        </w:rPr>
        <w:t>:</w:t>
      </w:r>
    </w:p>
    <w:p w14:paraId="6AA72334" w14:textId="5E7AA106" w:rsidR="001E2274" w:rsidRDefault="000D15C7" w:rsidP="004D2C8D">
      <w:pPr>
        <w:rPr>
          <w:b w:val="0"/>
          <w:bCs w:val="0"/>
          <w:caps/>
          <w:sz w:val="24"/>
          <w:szCs w:val="24"/>
          <w:rtl/>
        </w:rPr>
      </w:pPr>
      <w:r>
        <w:rPr>
          <w:rFonts w:hint="cs"/>
          <w:b w:val="0"/>
          <w:bCs w:val="0"/>
          <w:caps/>
          <w:sz w:val="24"/>
          <w:szCs w:val="24"/>
          <w:rtl/>
        </w:rPr>
        <w:t>מאוד דק, זה זה מחט אבל</w:t>
      </w:r>
      <w:r w:rsidR="000F703D">
        <w:rPr>
          <w:rFonts w:hint="cs"/>
          <w:b w:val="0"/>
          <w:bCs w:val="0"/>
          <w:caps/>
          <w:sz w:val="24"/>
          <w:szCs w:val="24"/>
          <w:rtl/>
        </w:rPr>
        <w:t xml:space="preserve"> </w:t>
      </w:r>
      <w:r>
        <w:rPr>
          <w:rFonts w:hint="cs"/>
          <w:b w:val="0"/>
          <w:bCs w:val="0"/>
          <w:caps/>
          <w:sz w:val="24"/>
          <w:szCs w:val="24"/>
          <w:rtl/>
        </w:rPr>
        <w:t>...</w:t>
      </w:r>
    </w:p>
    <w:p w14:paraId="4C87BF37" w14:textId="77777777" w:rsidR="001E2274" w:rsidRDefault="001E2274" w:rsidP="004D2C8D">
      <w:pPr>
        <w:rPr>
          <w:b w:val="0"/>
          <w:bCs w:val="0"/>
          <w:caps/>
          <w:sz w:val="24"/>
          <w:szCs w:val="24"/>
          <w:rtl/>
        </w:rPr>
      </w:pPr>
    </w:p>
    <w:p w14:paraId="28CA3CD4" w14:textId="77777777" w:rsidR="001E2274" w:rsidRDefault="00D17364" w:rsidP="004D2C8D">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18F2AD6D" w14:textId="53636FF0" w:rsidR="001E2274" w:rsidRDefault="000D15C7" w:rsidP="004D2C8D">
      <w:pPr>
        <w:rPr>
          <w:b w:val="0"/>
          <w:bCs w:val="0"/>
          <w:caps/>
          <w:sz w:val="24"/>
          <w:szCs w:val="24"/>
          <w:rtl/>
        </w:rPr>
      </w:pPr>
      <w:r>
        <w:rPr>
          <w:rFonts w:hint="cs"/>
          <w:b w:val="0"/>
          <w:bCs w:val="0"/>
          <w:caps/>
          <w:sz w:val="24"/>
          <w:szCs w:val="24"/>
          <w:rtl/>
        </w:rPr>
        <w:t xml:space="preserve">אז מה אני אני אבוא עכשיו </w:t>
      </w:r>
    </w:p>
    <w:p w14:paraId="0EBF8DEE" w14:textId="77777777" w:rsidR="001E2274" w:rsidRDefault="001E2274" w:rsidP="004D2C8D">
      <w:pPr>
        <w:rPr>
          <w:b w:val="0"/>
          <w:bCs w:val="0"/>
          <w:caps/>
          <w:sz w:val="24"/>
          <w:szCs w:val="24"/>
          <w:rtl/>
        </w:rPr>
      </w:pPr>
    </w:p>
    <w:p w14:paraId="3267EB2E" w14:textId="77777777" w:rsidR="001E2274" w:rsidRDefault="000A3DA6" w:rsidP="004D2C8D">
      <w:pPr>
        <w:rPr>
          <w:caps/>
          <w:sz w:val="24"/>
          <w:szCs w:val="24"/>
          <w:u w:val="single"/>
          <w:rtl/>
        </w:rPr>
      </w:pPr>
      <w:r w:rsidRPr="000A3DA6">
        <w:rPr>
          <w:rFonts w:hint="cs"/>
          <w:caps/>
          <w:sz w:val="24"/>
          <w:szCs w:val="24"/>
          <w:u w:val="single"/>
          <w:rtl/>
        </w:rPr>
        <w:t>מר תומר דוידסון - נציג מנהל מקרקעי ישראל בוועדה המחוזית</w:t>
      </w:r>
      <w:r w:rsidR="001E2274">
        <w:rPr>
          <w:rFonts w:hint="cs"/>
          <w:caps/>
          <w:sz w:val="24"/>
          <w:szCs w:val="24"/>
          <w:u w:val="single"/>
          <w:rtl/>
        </w:rPr>
        <w:t>:</w:t>
      </w:r>
    </w:p>
    <w:p w14:paraId="1930650E" w14:textId="718C6768" w:rsidR="001E2274" w:rsidRDefault="000D15C7" w:rsidP="004D2C8D">
      <w:pPr>
        <w:rPr>
          <w:b w:val="0"/>
          <w:bCs w:val="0"/>
          <w:caps/>
          <w:sz w:val="24"/>
          <w:szCs w:val="24"/>
          <w:rtl/>
        </w:rPr>
      </w:pPr>
      <w:r>
        <w:rPr>
          <w:rFonts w:hint="cs"/>
          <w:b w:val="0"/>
          <w:bCs w:val="0"/>
          <w:caps/>
          <w:sz w:val="24"/>
          <w:szCs w:val="24"/>
          <w:rtl/>
        </w:rPr>
        <w:lastRenderedPageBreak/>
        <w:t>מה כל כך נורא בזה?</w:t>
      </w:r>
    </w:p>
    <w:p w14:paraId="65B49AFB" w14:textId="77777777" w:rsidR="001E2274" w:rsidRDefault="001E2274" w:rsidP="004D2C8D">
      <w:pPr>
        <w:rPr>
          <w:b w:val="0"/>
          <w:bCs w:val="0"/>
          <w:caps/>
          <w:sz w:val="24"/>
          <w:szCs w:val="24"/>
          <w:rtl/>
        </w:rPr>
      </w:pPr>
    </w:p>
    <w:p w14:paraId="0031008E" w14:textId="77777777" w:rsidR="001E2274" w:rsidRDefault="00D17364" w:rsidP="004D2C8D">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3779C9EB" w14:textId="57B61ADA" w:rsidR="001E2274" w:rsidRDefault="000D15C7" w:rsidP="004D2C8D">
      <w:pPr>
        <w:rPr>
          <w:b w:val="0"/>
          <w:bCs w:val="0"/>
          <w:caps/>
          <w:sz w:val="24"/>
          <w:szCs w:val="24"/>
          <w:rtl/>
        </w:rPr>
      </w:pPr>
      <w:r>
        <w:rPr>
          <w:rFonts w:hint="cs"/>
          <w:b w:val="0"/>
          <w:bCs w:val="0"/>
          <w:caps/>
          <w:sz w:val="24"/>
          <w:szCs w:val="24"/>
          <w:rtl/>
        </w:rPr>
        <w:t>פתאום אני אראה שהמגרש הזה הוא יותר צר?</w:t>
      </w:r>
      <w:r w:rsidR="000F703D">
        <w:rPr>
          <w:rFonts w:hint="cs"/>
          <w:b w:val="0"/>
          <w:bCs w:val="0"/>
          <w:caps/>
          <w:sz w:val="24"/>
          <w:szCs w:val="24"/>
          <w:rtl/>
        </w:rPr>
        <w:t xml:space="preserve"> </w:t>
      </w:r>
      <w:r>
        <w:rPr>
          <w:rFonts w:hint="cs"/>
          <w:b w:val="0"/>
          <w:bCs w:val="0"/>
          <w:caps/>
          <w:sz w:val="24"/>
          <w:szCs w:val="24"/>
          <w:rtl/>
        </w:rPr>
        <w:t>...</w:t>
      </w:r>
    </w:p>
    <w:p w14:paraId="5CAA7FE0" w14:textId="77777777" w:rsidR="001E2274" w:rsidRDefault="001E2274" w:rsidP="004D2C8D">
      <w:pPr>
        <w:rPr>
          <w:b w:val="0"/>
          <w:bCs w:val="0"/>
          <w:caps/>
          <w:sz w:val="24"/>
          <w:szCs w:val="24"/>
          <w:rtl/>
        </w:rPr>
      </w:pPr>
    </w:p>
    <w:p w14:paraId="544DB00E" w14:textId="77777777" w:rsidR="001E2274" w:rsidRDefault="00935F0D" w:rsidP="004D2C8D">
      <w:pPr>
        <w:rPr>
          <w:caps/>
          <w:sz w:val="24"/>
          <w:szCs w:val="24"/>
          <w:u w:val="single"/>
          <w:rtl/>
        </w:rPr>
      </w:pPr>
      <w:r w:rsidRPr="00935F0D">
        <w:rPr>
          <w:rFonts w:hint="cs"/>
          <w:caps/>
          <w:sz w:val="24"/>
          <w:szCs w:val="24"/>
          <w:u w:val="single"/>
          <w:rtl/>
        </w:rPr>
        <w:t>גב</w:t>
      </w:r>
      <w:r w:rsidRPr="00935F0D">
        <w:rPr>
          <w:caps/>
          <w:sz w:val="24"/>
          <w:szCs w:val="24"/>
          <w:u w:val="single"/>
          <w:rtl/>
        </w:rPr>
        <w:t>'</w:t>
      </w:r>
      <w:r w:rsidRPr="00935F0D">
        <w:rPr>
          <w:rFonts w:hint="cs"/>
          <w:caps/>
          <w:sz w:val="24"/>
          <w:szCs w:val="24"/>
          <w:u w:val="single"/>
          <w:rtl/>
        </w:rPr>
        <w:t xml:space="preserve"> מירב בליימן שבתאי - נציגת לשכת התכנון</w:t>
      </w:r>
      <w:r w:rsidR="001E2274">
        <w:rPr>
          <w:rFonts w:hint="cs"/>
          <w:caps/>
          <w:sz w:val="24"/>
          <w:szCs w:val="24"/>
          <w:u w:val="single"/>
          <w:rtl/>
        </w:rPr>
        <w:t>:</w:t>
      </w:r>
    </w:p>
    <w:p w14:paraId="7DCB260D" w14:textId="72EEF584" w:rsidR="001E2274" w:rsidRDefault="000D15C7" w:rsidP="004D2C8D">
      <w:pPr>
        <w:rPr>
          <w:b w:val="0"/>
          <w:bCs w:val="0"/>
          <w:caps/>
          <w:sz w:val="24"/>
          <w:szCs w:val="24"/>
          <w:rtl/>
        </w:rPr>
      </w:pPr>
      <w:r>
        <w:rPr>
          <w:rFonts w:hint="cs"/>
          <w:b w:val="0"/>
          <w:bCs w:val="0"/>
          <w:caps/>
          <w:sz w:val="24"/>
          <w:szCs w:val="24"/>
          <w:rtl/>
        </w:rPr>
        <w:t>תראה מסמך המדיניות קבע שם שתים עשרה לא סתם, הוא קבע שתים עשרה כי הוא עשה איזה שהוא ניתוח משוקלל של כל - מיני מרכיבים בסביבה ואמר פה מתאים שתים עשרה ועכשיו הוא בא והוא אומר אני אני לא רוצה להתייחס למגרש ברמת שיקלול כל המרכיבים שלו, אני סוחב מהמגרש שליד כי אין לי שמה יכולת לממש את הכל ובמקום שתים עשרה אני הופך את זה ל, שבע עשרה תשע עשרה?</w:t>
      </w:r>
    </w:p>
    <w:p w14:paraId="13F89569" w14:textId="77777777" w:rsidR="001E2274" w:rsidRDefault="001E2274" w:rsidP="004D2C8D">
      <w:pPr>
        <w:rPr>
          <w:b w:val="0"/>
          <w:bCs w:val="0"/>
          <w:caps/>
          <w:sz w:val="24"/>
          <w:szCs w:val="24"/>
          <w:rtl/>
        </w:rPr>
      </w:pPr>
    </w:p>
    <w:p w14:paraId="05455B15" w14:textId="77777777" w:rsidR="001E2274" w:rsidRDefault="006D6799" w:rsidP="004D2C8D">
      <w:pPr>
        <w:rPr>
          <w:caps/>
          <w:sz w:val="24"/>
          <w:szCs w:val="24"/>
          <w:u w:val="single"/>
          <w:rtl/>
        </w:rPr>
      </w:pPr>
      <w:r w:rsidRPr="006D6799">
        <w:rPr>
          <w:rFonts w:hint="cs"/>
          <w:caps/>
          <w:sz w:val="24"/>
          <w:szCs w:val="24"/>
          <w:u w:val="single"/>
          <w:rtl/>
        </w:rPr>
        <w:t>מר דן קוניאק - נציג לשכת התכנון</w:t>
      </w:r>
      <w:r w:rsidR="001E2274">
        <w:rPr>
          <w:rFonts w:hint="cs"/>
          <w:caps/>
          <w:sz w:val="24"/>
          <w:szCs w:val="24"/>
          <w:u w:val="single"/>
          <w:rtl/>
        </w:rPr>
        <w:t>:</w:t>
      </w:r>
    </w:p>
    <w:p w14:paraId="7BAFDE1C" w14:textId="4367EEEA" w:rsidR="001E2274" w:rsidRDefault="000D15C7" w:rsidP="004D2C8D">
      <w:pPr>
        <w:rPr>
          <w:b w:val="0"/>
          <w:bCs w:val="0"/>
          <w:caps/>
          <w:sz w:val="24"/>
          <w:szCs w:val="24"/>
          <w:rtl/>
        </w:rPr>
      </w:pPr>
      <w:r>
        <w:rPr>
          <w:rFonts w:hint="cs"/>
          <w:b w:val="0"/>
          <w:bCs w:val="0"/>
          <w:caps/>
          <w:sz w:val="24"/>
          <w:szCs w:val="24"/>
          <w:rtl/>
        </w:rPr>
        <w:t>נגיד שבע עשרה ...</w:t>
      </w:r>
    </w:p>
    <w:p w14:paraId="4288993D" w14:textId="77777777" w:rsidR="001E2274" w:rsidRDefault="001E2274" w:rsidP="004D2C8D">
      <w:pPr>
        <w:rPr>
          <w:b w:val="0"/>
          <w:bCs w:val="0"/>
          <w:caps/>
          <w:sz w:val="24"/>
          <w:szCs w:val="24"/>
          <w:rtl/>
        </w:rPr>
      </w:pPr>
    </w:p>
    <w:p w14:paraId="0586F2AD" w14:textId="77777777" w:rsidR="001E2274" w:rsidRDefault="000A3DA6" w:rsidP="004D2C8D">
      <w:pPr>
        <w:rPr>
          <w:caps/>
          <w:sz w:val="24"/>
          <w:szCs w:val="24"/>
          <w:u w:val="single"/>
          <w:rtl/>
        </w:rPr>
      </w:pPr>
      <w:r w:rsidRPr="000A3DA6">
        <w:rPr>
          <w:rFonts w:hint="cs"/>
          <w:caps/>
          <w:sz w:val="24"/>
          <w:szCs w:val="24"/>
          <w:u w:val="single"/>
          <w:rtl/>
        </w:rPr>
        <w:t>מר תומר דוידסון - נציג מנהל מקרקעי ישראל בוועדה המחוזית</w:t>
      </w:r>
      <w:r w:rsidR="001E2274">
        <w:rPr>
          <w:rFonts w:hint="cs"/>
          <w:caps/>
          <w:sz w:val="24"/>
          <w:szCs w:val="24"/>
          <w:u w:val="single"/>
          <w:rtl/>
        </w:rPr>
        <w:t>:</w:t>
      </w:r>
    </w:p>
    <w:p w14:paraId="2BDC5C7D" w14:textId="50C3E076" w:rsidR="001E2274" w:rsidRDefault="000D15C7" w:rsidP="004D2C8D">
      <w:pPr>
        <w:rPr>
          <w:b w:val="0"/>
          <w:bCs w:val="0"/>
          <w:caps/>
          <w:sz w:val="24"/>
          <w:szCs w:val="24"/>
          <w:rtl/>
        </w:rPr>
      </w:pPr>
      <w:r>
        <w:rPr>
          <w:rFonts w:hint="cs"/>
          <w:b w:val="0"/>
          <w:bCs w:val="0"/>
          <w:caps/>
          <w:sz w:val="24"/>
          <w:szCs w:val="24"/>
          <w:rtl/>
        </w:rPr>
        <w:t xml:space="preserve">כן </w:t>
      </w:r>
    </w:p>
    <w:p w14:paraId="0D6B8691" w14:textId="77777777" w:rsidR="001E2274" w:rsidRDefault="001E2274" w:rsidP="004D2C8D">
      <w:pPr>
        <w:rPr>
          <w:b w:val="0"/>
          <w:bCs w:val="0"/>
          <w:caps/>
          <w:sz w:val="24"/>
          <w:szCs w:val="24"/>
          <w:rtl/>
        </w:rPr>
      </w:pPr>
    </w:p>
    <w:p w14:paraId="392EE772" w14:textId="77777777" w:rsidR="001E2274" w:rsidRDefault="00935F0D" w:rsidP="004D2C8D">
      <w:pPr>
        <w:rPr>
          <w:caps/>
          <w:sz w:val="24"/>
          <w:szCs w:val="24"/>
          <w:u w:val="single"/>
          <w:rtl/>
        </w:rPr>
      </w:pPr>
      <w:r w:rsidRPr="00935F0D">
        <w:rPr>
          <w:rFonts w:hint="cs"/>
          <w:caps/>
          <w:sz w:val="24"/>
          <w:szCs w:val="24"/>
          <w:u w:val="single"/>
          <w:rtl/>
        </w:rPr>
        <w:t>גב</w:t>
      </w:r>
      <w:r w:rsidRPr="00935F0D">
        <w:rPr>
          <w:caps/>
          <w:sz w:val="24"/>
          <w:szCs w:val="24"/>
          <w:u w:val="single"/>
          <w:rtl/>
        </w:rPr>
        <w:t>'</w:t>
      </w:r>
      <w:r w:rsidRPr="00935F0D">
        <w:rPr>
          <w:rFonts w:hint="cs"/>
          <w:caps/>
          <w:sz w:val="24"/>
          <w:szCs w:val="24"/>
          <w:u w:val="single"/>
          <w:rtl/>
        </w:rPr>
        <w:t xml:space="preserve"> מירב בליימן שבתאי - נציגת לשכת התכנון</w:t>
      </w:r>
      <w:r w:rsidR="001E2274">
        <w:rPr>
          <w:rFonts w:hint="cs"/>
          <w:caps/>
          <w:sz w:val="24"/>
          <w:szCs w:val="24"/>
          <w:u w:val="single"/>
          <w:rtl/>
        </w:rPr>
        <w:t>:</w:t>
      </w:r>
    </w:p>
    <w:p w14:paraId="31857C29" w14:textId="2518883A" w:rsidR="001E2274" w:rsidRDefault="000D15C7" w:rsidP="004D2C8D">
      <w:pPr>
        <w:rPr>
          <w:b w:val="0"/>
          <w:bCs w:val="0"/>
          <w:caps/>
          <w:sz w:val="24"/>
          <w:szCs w:val="24"/>
          <w:rtl/>
        </w:rPr>
      </w:pPr>
      <w:r>
        <w:rPr>
          <w:rFonts w:hint="cs"/>
          <w:b w:val="0"/>
          <w:bCs w:val="0"/>
          <w:caps/>
          <w:sz w:val="24"/>
          <w:szCs w:val="24"/>
          <w:rtl/>
        </w:rPr>
        <w:t xml:space="preserve">אתה מבין אז זה זה בעצם מאיין את ההסתכלות ברמת המגרש למה הוא יכול לשאת, </w:t>
      </w:r>
    </w:p>
    <w:p w14:paraId="71160E23" w14:textId="77777777" w:rsidR="001E2274" w:rsidRDefault="001E2274" w:rsidP="004D2C8D">
      <w:pPr>
        <w:rPr>
          <w:b w:val="0"/>
          <w:bCs w:val="0"/>
          <w:caps/>
          <w:sz w:val="24"/>
          <w:szCs w:val="24"/>
          <w:rtl/>
        </w:rPr>
      </w:pPr>
    </w:p>
    <w:p w14:paraId="45C9018B" w14:textId="77777777" w:rsidR="001E2274" w:rsidRDefault="000A5C33" w:rsidP="004D2C8D">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03A801FB" w14:textId="5771DA1A" w:rsidR="001E2274" w:rsidRDefault="000D15C7" w:rsidP="004D2C8D">
      <w:pPr>
        <w:rPr>
          <w:b w:val="0"/>
          <w:bCs w:val="0"/>
          <w:caps/>
          <w:sz w:val="24"/>
          <w:szCs w:val="24"/>
          <w:rtl/>
        </w:rPr>
      </w:pPr>
      <w:r>
        <w:rPr>
          <w:rFonts w:hint="cs"/>
          <w:b w:val="0"/>
          <w:bCs w:val="0"/>
          <w:caps/>
          <w:sz w:val="24"/>
          <w:szCs w:val="24"/>
          <w:rtl/>
        </w:rPr>
        <w:t xml:space="preserve">המגרש השני הוא חלק מהתוכנית לא, נכון? </w:t>
      </w:r>
    </w:p>
    <w:p w14:paraId="76294E05" w14:textId="77777777" w:rsidR="001E2274" w:rsidRDefault="001E2274" w:rsidP="004D2C8D">
      <w:pPr>
        <w:rPr>
          <w:b w:val="0"/>
          <w:bCs w:val="0"/>
          <w:caps/>
          <w:sz w:val="24"/>
          <w:szCs w:val="24"/>
          <w:rtl/>
        </w:rPr>
      </w:pPr>
    </w:p>
    <w:p w14:paraId="66E3A676" w14:textId="77777777" w:rsidR="001E2274" w:rsidRDefault="006D6799" w:rsidP="004D2C8D">
      <w:pPr>
        <w:rPr>
          <w:caps/>
          <w:sz w:val="24"/>
          <w:szCs w:val="24"/>
          <w:u w:val="single"/>
          <w:rtl/>
        </w:rPr>
      </w:pPr>
      <w:r w:rsidRPr="006D6799">
        <w:rPr>
          <w:rFonts w:hint="cs"/>
          <w:caps/>
          <w:sz w:val="24"/>
          <w:szCs w:val="24"/>
          <w:u w:val="single"/>
          <w:rtl/>
        </w:rPr>
        <w:t>מר דן קוניאק - נציג לשכת התכנון</w:t>
      </w:r>
      <w:r w:rsidR="001E2274">
        <w:rPr>
          <w:rFonts w:hint="cs"/>
          <w:caps/>
          <w:sz w:val="24"/>
          <w:szCs w:val="24"/>
          <w:u w:val="single"/>
          <w:rtl/>
        </w:rPr>
        <w:t>:</w:t>
      </w:r>
    </w:p>
    <w:p w14:paraId="297A8997" w14:textId="4B4D1321" w:rsidR="001E2274" w:rsidRDefault="000D15C7" w:rsidP="004D2C8D">
      <w:pPr>
        <w:rPr>
          <w:b w:val="0"/>
          <w:bCs w:val="0"/>
          <w:caps/>
          <w:sz w:val="24"/>
          <w:szCs w:val="24"/>
          <w:rtl/>
        </w:rPr>
      </w:pPr>
      <w:r>
        <w:rPr>
          <w:rFonts w:hint="cs"/>
          <w:b w:val="0"/>
          <w:bCs w:val="0"/>
          <w:caps/>
          <w:sz w:val="24"/>
          <w:szCs w:val="24"/>
          <w:rtl/>
        </w:rPr>
        <w:t>לא הוא לא חלק מהתוכנית נכון</w:t>
      </w:r>
      <w:r w:rsidR="000F703D">
        <w:rPr>
          <w:rFonts w:hint="cs"/>
          <w:b w:val="0"/>
          <w:bCs w:val="0"/>
          <w:caps/>
          <w:sz w:val="24"/>
          <w:szCs w:val="24"/>
          <w:rtl/>
        </w:rPr>
        <w:t xml:space="preserve"> </w:t>
      </w:r>
      <w:r>
        <w:rPr>
          <w:rFonts w:hint="cs"/>
          <w:b w:val="0"/>
          <w:bCs w:val="0"/>
          <w:caps/>
          <w:sz w:val="24"/>
          <w:szCs w:val="24"/>
          <w:rtl/>
        </w:rPr>
        <w:t>...</w:t>
      </w:r>
    </w:p>
    <w:p w14:paraId="29A31904" w14:textId="77777777" w:rsidR="001E2274" w:rsidRDefault="001E2274" w:rsidP="004D2C8D">
      <w:pPr>
        <w:rPr>
          <w:b w:val="0"/>
          <w:bCs w:val="0"/>
          <w:caps/>
          <w:sz w:val="24"/>
          <w:szCs w:val="24"/>
          <w:rtl/>
        </w:rPr>
      </w:pPr>
    </w:p>
    <w:p w14:paraId="366C395E" w14:textId="77777777" w:rsidR="001E2274" w:rsidRDefault="000A5C33" w:rsidP="004D2C8D">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6ED1F7FF" w14:textId="4675F607" w:rsidR="001E2274" w:rsidRDefault="000D15C7" w:rsidP="004D2C8D">
      <w:pPr>
        <w:rPr>
          <w:b w:val="0"/>
          <w:bCs w:val="0"/>
          <w:caps/>
          <w:sz w:val="24"/>
          <w:szCs w:val="24"/>
          <w:rtl/>
        </w:rPr>
      </w:pPr>
      <w:r>
        <w:rPr>
          <w:rFonts w:hint="cs"/>
          <w:b w:val="0"/>
          <w:bCs w:val="0"/>
          <w:caps/>
          <w:sz w:val="24"/>
          <w:szCs w:val="24"/>
          <w:rtl/>
        </w:rPr>
        <w:t xml:space="preserve">אז זה אמירה בעלמא </w:t>
      </w:r>
    </w:p>
    <w:p w14:paraId="71038A63" w14:textId="77777777" w:rsidR="001E2274" w:rsidRDefault="001E2274" w:rsidP="004D2C8D">
      <w:pPr>
        <w:rPr>
          <w:b w:val="0"/>
          <w:bCs w:val="0"/>
          <w:caps/>
          <w:sz w:val="24"/>
          <w:szCs w:val="24"/>
          <w:rtl/>
        </w:rPr>
      </w:pPr>
    </w:p>
    <w:p w14:paraId="1C01C9E5" w14:textId="77777777" w:rsidR="001E2274" w:rsidRDefault="00935F0D" w:rsidP="004D2C8D">
      <w:pPr>
        <w:rPr>
          <w:caps/>
          <w:sz w:val="24"/>
          <w:szCs w:val="24"/>
          <w:u w:val="single"/>
          <w:rtl/>
        </w:rPr>
      </w:pPr>
      <w:r w:rsidRPr="00935F0D">
        <w:rPr>
          <w:rFonts w:hint="cs"/>
          <w:caps/>
          <w:sz w:val="24"/>
          <w:szCs w:val="24"/>
          <w:u w:val="single"/>
          <w:rtl/>
        </w:rPr>
        <w:t>גב</w:t>
      </w:r>
      <w:r w:rsidRPr="00935F0D">
        <w:rPr>
          <w:caps/>
          <w:sz w:val="24"/>
          <w:szCs w:val="24"/>
          <w:u w:val="single"/>
          <w:rtl/>
        </w:rPr>
        <w:t>'</w:t>
      </w:r>
      <w:r w:rsidRPr="00935F0D">
        <w:rPr>
          <w:rFonts w:hint="cs"/>
          <w:caps/>
          <w:sz w:val="24"/>
          <w:szCs w:val="24"/>
          <w:u w:val="single"/>
          <w:rtl/>
        </w:rPr>
        <w:t xml:space="preserve"> מירב בליימן שבתאי - נציגת לשכת התכנון</w:t>
      </w:r>
      <w:r w:rsidR="001E2274">
        <w:rPr>
          <w:rFonts w:hint="cs"/>
          <w:caps/>
          <w:sz w:val="24"/>
          <w:szCs w:val="24"/>
          <w:u w:val="single"/>
          <w:rtl/>
        </w:rPr>
        <w:t>:</w:t>
      </w:r>
    </w:p>
    <w:p w14:paraId="52BC9FE4" w14:textId="70E1A848" w:rsidR="001E2274" w:rsidRDefault="000D15C7" w:rsidP="004D2C8D">
      <w:pPr>
        <w:rPr>
          <w:b w:val="0"/>
          <w:bCs w:val="0"/>
          <w:caps/>
          <w:sz w:val="24"/>
          <w:szCs w:val="24"/>
          <w:rtl/>
        </w:rPr>
      </w:pPr>
      <w:r>
        <w:rPr>
          <w:rFonts w:hint="cs"/>
          <w:b w:val="0"/>
          <w:bCs w:val="0"/>
          <w:caps/>
          <w:sz w:val="24"/>
          <w:szCs w:val="24"/>
          <w:rtl/>
        </w:rPr>
        <w:t>זה אמירה</w:t>
      </w:r>
    </w:p>
    <w:p w14:paraId="2FE0F34C" w14:textId="77777777" w:rsidR="001E2274" w:rsidRDefault="001E2274" w:rsidP="004D2C8D">
      <w:pPr>
        <w:rPr>
          <w:b w:val="0"/>
          <w:bCs w:val="0"/>
          <w:caps/>
          <w:sz w:val="24"/>
          <w:szCs w:val="24"/>
          <w:rtl/>
        </w:rPr>
      </w:pPr>
    </w:p>
    <w:p w14:paraId="3D25A535" w14:textId="77777777" w:rsidR="001E2274" w:rsidRDefault="006D6799" w:rsidP="004D2C8D">
      <w:pPr>
        <w:rPr>
          <w:caps/>
          <w:sz w:val="24"/>
          <w:szCs w:val="24"/>
          <w:u w:val="single"/>
          <w:rtl/>
        </w:rPr>
      </w:pPr>
      <w:r w:rsidRPr="006D6799">
        <w:rPr>
          <w:rFonts w:hint="cs"/>
          <w:caps/>
          <w:sz w:val="24"/>
          <w:szCs w:val="24"/>
          <w:u w:val="single"/>
          <w:rtl/>
        </w:rPr>
        <w:t>מר דן קוניאק - נציג לשכת התכנון</w:t>
      </w:r>
      <w:r w:rsidR="001E2274">
        <w:rPr>
          <w:rFonts w:hint="cs"/>
          <w:caps/>
          <w:sz w:val="24"/>
          <w:szCs w:val="24"/>
          <w:u w:val="single"/>
          <w:rtl/>
        </w:rPr>
        <w:t>:</w:t>
      </w:r>
    </w:p>
    <w:p w14:paraId="70ADA06B" w14:textId="0BAB13DC" w:rsidR="001E2274" w:rsidRDefault="000D15C7" w:rsidP="004D2C8D">
      <w:pPr>
        <w:rPr>
          <w:b w:val="0"/>
          <w:bCs w:val="0"/>
          <w:caps/>
          <w:sz w:val="24"/>
          <w:szCs w:val="24"/>
          <w:rtl/>
        </w:rPr>
      </w:pPr>
      <w:r>
        <w:rPr>
          <w:rFonts w:hint="cs"/>
          <w:b w:val="0"/>
          <w:bCs w:val="0"/>
          <w:caps/>
          <w:sz w:val="24"/>
          <w:szCs w:val="24"/>
          <w:rtl/>
        </w:rPr>
        <w:t xml:space="preserve">זה נכון בגלל זה זה מה שהוא אמר ש, </w:t>
      </w:r>
    </w:p>
    <w:p w14:paraId="63E283D9" w14:textId="77777777" w:rsidR="001E2274" w:rsidRDefault="001E2274" w:rsidP="004D2C8D">
      <w:pPr>
        <w:rPr>
          <w:b w:val="0"/>
          <w:bCs w:val="0"/>
          <w:caps/>
          <w:sz w:val="24"/>
          <w:szCs w:val="24"/>
          <w:rtl/>
        </w:rPr>
      </w:pPr>
    </w:p>
    <w:p w14:paraId="6C8D9F84" w14:textId="77777777" w:rsidR="001E2274" w:rsidRDefault="00D17364" w:rsidP="000D15C7">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1C9FEDA2" w14:textId="683FA443" w:rsidR="001E2274" w:rsidRDefault="000D15C7" w:rsidP="000D15C7">
      <w:pPr>
        <w:rPr>
          <w:b w:val="0"/>
          <w:bCs w:val="0"/>
          <w:caps/>
          <w:sz w:val="24"/>
          <w:szCs w:val="24"/>
          <w:rtl/>
        </w:rPr>
      </w:pPr>
      <w:r>
        <w:rPr>
          <w:rFonts w:hint="cs"/>
          <w:b w:val="0"/>
          <w:bCs w:val="0"/>
          <w:caps/>
          <w:sz w:val="24"/>
          <w:szCs w:val="24"/>
          <w:rtl/>
        </w:rPr>
        <w:t>חברה בואו אנחנו לא רוצים לחרוג מ, לוחות הזמנים</w:t>
      </w:r>
    </w:p>
    <w:p w14:paraId="03E9027D" w14:textId="77777777" w:rsidR="001E2274" w:rsidRDefault="001E2274" w:rsidP="000D15C7">
      <w:pPr>
        <w:rPr>
          <w:b w:val="0"/>
          <w:bCs w:val="0"/>
          <w:caps/>
          <w:sz w:val="24"/>
          <w:szCs w:val="24"/>
          <w:rtl/>
        </w:rPr>
      </w:pPr>
    </w:p>
    <w:p w14:paraId="395B07AA" w14:textId="77777777" w:rsidR="001E2274" w:rsidRDefault="00935F0D" w:rsidP="000D15C7">
      <w:pPr>
        <w:rPr>
          <w:caps/>
          <w:sz w:val="24"/>
          <w:szCs w:val="24"/>
          <w:u w:val="single"/>
          <w:rtl/>
        </w:rPr>
      </w:pPr>
      <w:r w:rsidRPr="00935F0D">
        <w:rPr>
          <w:rFonts w:hint="cs"/>
          <w:caps/>
          <w:sz w:val="24"/>
          <w:szCs w:val="24"/>
          <w:u w:val="single"/>
          <w:rtl/>
        </w:rPr>
        <w:t>גב</w:t>
      </w:r>
      <w:r w:rsidRPr="00935F0D">
        <w:rPr>
          <w:caps/>
          <w:sz w:val="24"/>
          <w:szCs w:val="24"/>
          <w:u w:val="single"/>
          <w:rtl/>
        </w:rPr>
        <w:t>'</w:t>
      </w:r>
      <w:r w:rsidRPr="00935F0D">
        <w:rPr>
          <w:rFonts w:hint="cs"/>
          <w:caps/>
          <w:sz w:val="24"/>
          <w:szCs w:val="24"/>
          <w:u w:val="single"/>
          <w:rtl/>
        </w:rPr>
        <w:t xml:space="preserve"> מירב בליימן שבתאי - נציגת לשכת התכנון</w:t>
      </w:r>
      <w:r w:rsidR="001E2274">
        <w:rPr>
          <w:rFonts w:hint="cs"/>
          <w:caps/>
          <w:sz w:val="24"/>
          <w:szCs w:val="24"/>
          <w:u w:val="single"/>
          <w:rtl/>
        </w:rPr>
        <w:t>:</w:t>
      </w:r>
    </w:p>
    <w:p w14:paraId="5CB4FBB0" w14:textId="102D6A7D" w:rsidR="001E2274" w:rsidRDefault="000D15C7" w:rsidP="000D15C7">
      <w:pPr>
        <w:rPr>
          <w:b w:val="0"/>
          <w:bCs w:val="0"/>
          <w:caps/>
          <w:sz w:val="24"/>
          <w:szCs w:val="24"/>
          <w:rtl/>
        </w:rPr>
      </w:pPr>
      <w:r>
        <w:rPr>
          <w:rFonts w:hint="cs"/>
          <w:b w:val="0"/>
          <w:bCs w:val="0"/>
          <w:caps/>
          <w:sz w:val="24"/>
          <w:szCs w:val="24"/>
          <w:rtl/>
        </w:rPr>
        <w:t xml:space="preserve">כן </w:t>
      </w:r>
    </w:p>
    <w:p w14:paraId="1D11230B" w14:textId="77777777" w:rsidR="001E2274" w:rsidRDefault="001E2274" w:rsidP="000D15C7">
      <w:pPr>
        <w:rPr>
          <w:b w:val="0"/>
          <w:bCs w:val="0"/>
          <w:caps/>
          <w:sz w:val="24"/>
          <w:szCs w:val="24"/>
          <w:rtl/>
        </w:rPr>
      </w:pPr>
    </w:p>
    <w:p w14:paraId="1E0E04DE" w14:textId="77777777" w:rsidR="001E2274" w:rsidRDefault="00D17364" w:rsidP="000D15C7">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56A48233" w14:textId="7441DED2" w:rsidR="001E2274" w:rsidRDefault="000D15C7" w:rsidP="000D15C7">
      <w:pPr>
        <w:rPr>
          <w:b w:val="0"/>
          <w:bCs w:val="0"/>
          <w:caps/>
          <w:sz w:val="24"/>
          <w:szCs w:val="24"/>
          <w:rtl/>
        </w:rPr>
      </w:pPr>
      <w:r>
        <w:rPr>
          <w:rFonts w:hint="cs"/>
          <w:b w:val="0"/>
          <w:bCs w:val="0"/>
          <w:caps/>
          <w:sz w:val="24"/>
          <w:szCs w:val="24"/>
          <w:rtl/>
        </w:rPr>
        <w:t xml:space="preserve">אז אולי אולי </w:t>
      </w:r>
    </w:p>
    <w:p w14:paraId="357A283A" w14:textId="77777777" w:rsidR="001E2274" w:rsidRDefault="001E2274" w:rsidP="000D15C7">
      <w:pPr>
        <w:rPr>
          <w:b w:val="0"/>
          <w:bCs w:val="0"/>
          <w:caps/>
          <w:sz w:val="24"/>
          <w:szCs w:val="24"/>
          <w:rtl/>
        </w:rPr>
      </w:pPr>
    </w:p>
    <w:p w14:paraId="3F60ED11" w14:textId="77777777" w:rsidR="001E2274" w:rsidRDefault="000A5C33" w:rsidP="000D15C7">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1414ADCA" w14:textId="1ADD85C1" w:rsidR="001E2274" w:rsidRDefault="000D15C7" w:rsidP="000D15C7">
      <w:pPr>
        <w:rPr>
          <w:b w:val="0"/>
          <w:bCs w:val="0"/>
          <w:caps/>
          <w:sz w:val="24"/>
          <w:szCs w:val="24"/>
          <w:rtl/>
        </w:rPr>
      </w:pPr>
      <w:r>
        <w:rPr>
          <w:rFonts w:hint="cs"/>
          <w:b w:val="0"/>
          <w:bCs w:val="0"/>
          <w:caps/>
          <w:sz w:val="24"/>
          <w:szCs w:val="24"/>
          <w:rtl/>
        </w:rPr>
        <w:t>נכניס אותו לתוכנית ו ...</w:t>
      </w:r>
    </w:p>
    <w:p w14:paraId="2A65FAA2" w14:textId="77777777" w:rsidR="001E2274" w:rsidRDefault="001E2274" w:rsidP="000D15C7">
      <w:pPr>
        <w:rPr>
          <w:b w:val="0"/>
          <w:bCs w:val="0"/>
          <w:caps/>
          <w:sz w:val="24"/>
          <w:szCs w:val="24"/>
          <w:rtl/>
        </w:rPr>
      </w:pPr>
    </w:p>
    <w:p w14:paraId="5F4C7D92" w14:textId="77777777" w:rsidR="001E2274" w:rsidRDefault="00D17364" w:rsidP="00352182">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3DC20370" w14:textId="0473889C" w:rsidR="001E2274" w:rsidRDefault="000D15C7" w:rsidP="00352182">
      <w:pPr>
        <w:rPr>
          <w:b w:val="0"/>
          <w:bCs w:val="0"/>
          <w:caps/>
          <w:sz w:val="24"/>
          <w:szCs w:val="24"/>
          <w:rtl/>
        </w:rPr>
      </w:pPr>
      <w:r>
        <w:rPr>
          <w:rFonts w:hint="cs"/>
          <w:b w:val="0"/>
          <w:bCs w:val="0"/>
          <w:caps/>
          <w:sz w:val="24"/>
          <w:szCs w:val="24"/>
          <w:rtl/>
        </w:rPr>
        <w:lastRenderedPageBreak/>
        <w:t>כן נעשה אולי נעשה הפסקה נביא אוכל לפה כי אחרי זה יש לנו אחר כך יש לנו פנימי</w:t>
      </w:r>
      <w:r w:rsidR="000F703D">
        <w:rPr>
          <w:rFonts w:hint="cs"/>
          <w:b w:val="0"/>
          <w:bCs w:val="0"/>
          <w:caps/>
          <w:sz w:val="24"/>
          <w:szCs w:val="24"/>
          <w:rtl/>
        </w:rPr>
        <w:t xml:space="preserve"> </w:t>
      </w:r>
      <w:r>
        <w:rPr>
          <w:rFonts w:hint="cs"/>
          <w:b w:val="0"/>
          <w:bCs w:val="0"/>
          <w:caps/>
          <w:sz w:val="24"/>
          <w:szCs w:val="24"/>
          <w:rtl/>
        </w:rPr>
        <w:t>...</w:t>
      </w:r>
      <w:r w:rsidR="000F703D">
        <w:rPr>
          <w:rFonts w:hint="cs"/>
          <w:b w:val="0"/>
          <w:bCs w:val="0"/>
          <w:caps/>
          <w:sz w:val="24"/>
          <w:szCs w:val="24"/>
          <w:rtl/>
        </w:rPr>
        <w:t xml:space="preserve"> </w:t>
      </w:r>
      <w:r>
        <w:rPr>
          <w:rFonts w:hint="cs"/>
          <w:b w:val="0"/>
          <w:bCs w:val="0"/>
          <w:caps/>
          <w:sz w:val="24"/>
          <w:szCs w:val="24"/>
          <w:rtl/>
        </w:rPr>
        <w:t>מה?</w:t>
      </w:r>
      <w:r w:rsidR="00352182">
        <w:rPr>
          <w:rFonts w:hint="cs"/>
          <w:b w:val="0"/>
          <w:bCs w:val="0"/>
          <w:caps/>
          <w:sz w:val="24"/>
          <w:szCs w:val="24"/>
          <w:rtl/>
        </w:rPr>
        <w:t xml:space="preserve"> יש לנו ג'לג'וליה עוד יש לנו ג'לג'וליה </w:t>
      </w:r>
    </w:p>
    <w:p w14:paraId="254CF038" w14:textId="77777777" w:rsidR="001E2274" w:rsidRDefault="001E2274" w:rsidP="00352182">
      <w:pPr>
        <w:rPr>
          <w:b w:val="0"/>
          <w:bCs w:val="0"/>
          <w:caps/>
          <w:sz w:val="24"/>
          <w:szCs w:val="24"/>
          <w:rtl/>
        </w:rPr>
      </w:pPr>
    </w:p>
    <w:p w14:paraId="2E1DF0A2" w14:textId="77777777" w:rsidR="001E2274" w:rsidRDefault="000A5C33" w:rsidP="00352182">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547EAC3C" w14:textId="147A2D06" w:rsidR="001E2274" w:rsidRDefault="00352182" w:rsidP="00352182">
      <w:pPr>
        <w:rPr>
          <w:b w:val="0"/>
          <w:bCs w:val="0"/>
          <w:caps/>
          <w:sz w:val="24"/>
          <w:szCs w:val="24"/>
          <w:rtl/>
        </w:rPr>
      </w:pPr>
      <w:r>
        <w:rPr>
          <w:rFonts w:hint="cs"/>
          <w:b w:val="0"/>
          <w:bCs w:val="0"/>
          <w:caps/>
          <w:sz w:val="24"/>
          <w:szCs w:val="24"/>
          <w:rtl/>
        </w:rPr>
        <w:t xml:space="preserve">ג'לג'וליה זה ציק צאק זה הארכת תוקף לדעתי </w:t>
      </w:r>
    </w:p>
    <w:p w14:paraId="13A8663E" w14:textId="77777777" w:rsidR="001E2274" w:rsidRDefault="001E2274" w:rsidP="00352182">
      <w:pPr>
        <w:rPr>
          <w:b w:val="0"/>
          <w:bCs w:val="0"/>
          <w:caps/>
          <w:sz w:val="24"/>
          <w:szCs w:val="24"/>
          <w:rtl/>
        </w:rPr>
      </w:pPr>
    </w:p>
    <w:p w14:paraId="5968EFBB" w14:textId="77777777" w:rsidR="001E2274" w:rsidRDefault="00D17364" w:rsidP="00352182">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069CCF0A" w14:textId="4DA54C32" w:rsidR="001E2274" w:rsidRDefault="00352182" w:rsidP="00352182">
      <w:pPr>
        <w:rPr>
          <w:b w:val="0"/>
          <w:bCs w:val="0"/>
          <w:caps/>
          <w:sz w:val="24"/>
          <w:szCs w:val="24"/>
          <w:rtl/>
        </w:rPr>
      </w:pPr>
      <w:r>
        <w:rPr>
          <w:rFonts w:hint="cs"/>
          <w:b w:val="0"/>
          <w:bCs w:val="0"/>
          <w:caps/>
          <w:sz w:val="24"/>
          <w:szCs w:val="24"/>
          <w:rtl/>
        </w:rPr>
        <w:t xml:space="preserve">אז או ש, או שנעשה עכשיו הפסקה של רבע שעה ואחר כך נקריא את ההחלטה את ההמלצה </w:t>
      </w:r>
    </w:p>
    <w:p w14:paraId="3E672074" w14:textId="77777777" w:rsidR="001E2274" w:rsidRDefault="001E2274" w:rsidP="00352182">
      <w:pPr>
        <w:rPr>
          <w:b w:val="0"/>
          <w:bCs w:val="0"/>
          <w:caps/>
          <w:sz w:val="24"/>
          <w:szCs w:val="24"/>
          <w:rtl/>
        </w:rPr>
      </w:pPr>
    </w:p>
    <w:p w14:paraId="09724AE5" w14:textId="77777777" w:rsidR="001E2274" w:rsidRDefault="00935F0D" w:rsidP="00352182">
      <w:pPr>
        <w:rPr>
          <w:caps/>
          <w:sz w:val="24"/>
          <w:szCs w:val="24"/>
          <w:u w:val="single"/>
          <w:rtl/>
        </w:rPr>
      </w:pPr>
      <w:r w:rsidRPr="00935F0D">
        <w:rPr>
          <w:rFonts w:hint="cs"/>
          <w:caps/>
          <w:sz w:val="24"/>
          <w:szCs w:val="24"/>
          <w:u w:val="single"/>
          <w:rtl/>
        </w:rPr>
        <w:t>גב</w:t>
      </w:r>
      <w:r w:rsidRPr="00935F0D">
        <w:rPr>
          <w:caps/>
          <w:sz w:val="24"/>
          <w:szCs w:val="24"/>
          <w:u w:val="single"/>
          <w:rtl/>
        </w:rPr>
        <w:t>'</w:t>
      </w:r>
      <w:r w:rsidRPr="00935F0D">
        <w:rPr>
          <w:rFonts w:hint="cs"/>
          <w:caps/>
          <w:sz w:val="24"/>
          <w:szCs w:val="24"/>
          <w:u w:val="single"/>
          <w:rtl/>
        </w:rPr>
        <w:t xml:space="preserve"> מירב בליימן שבתאי - נציגת לשכת התכנון</w:t>
      </w:r>
      <w:r w:rsidR="001E2274">
        <w:rPr>
          <w:rFonts w:hint="cs"/>
          <w:caps/>
          <w:sz w:val="24"/>
          <w:szCs w:val="24"/>
          <w:u w:val="single"/>
          <w:rtl/>
        </w:rPr>
        <w:t>:</w:t>
      </w:r>
    </w:p>
    <w:p w14:paraId="18249717" w14:textId="29C1C369" w:rsidR="001E2274" w:rsidRDefault="00352182" w:rsidP="00352182">
      <w:pPr>
        <w:rPr>
          <w:b w:val="0"/>
          <w:bCs w:val="0"/>
          <w:caps/>
          <w:sz w:val="24"/>
          <w:szCs w:val="24"/>
          <w:rtl/>
        </w:rPr>
      </w:pPr>
      <w:r>
        <w:rPr>
          <w:rFonts w:hint="cs"/>
          <w:b w:val="0"/>
          <w:bCs w:val="0"/>
          <w:caps/>
          <w:sz w:val="24"/>
          <w:szCs w:val="24"/>
          <w:rtl/>
        </w:rPr>
        <w:t>בכל מקרה אנחנו גם ממליצים ל ...</w:t>
      </w:r>
    </w:p>
    <w:p w14:paraId="1554EA5E" w14:textId="77777777" w:rsidR="001E2274" w:rsidRDefault="001E2274" w:rsidP="00352182">
      <w:pPr>
        <w:rPr>
          <w:b w:val="0"/>
          <w:bCs w:val="0"/>
          <w:caps/>
          <w:sz w:val="24"/>
          <w:szCs w:val="24"/>
          <w:rtl/>
        </w:rPr>
      </w:pPr>
    </w:p>
    <w:p w14:paraId="77FFF67A" w14:textId="77777777" w:rsidR="001E2274" w:rsidRDefault="003109B2" w:rsidP="00352182">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23B34302" w14:textId="00AFEC11" w:rsidR="001E2274" w:rsidRDefault="00352182" w:rsidP="00352182">
      <w:pPr>
        <w:rPr>
          <w:b w:val="0"/>
          <w:bCs w:val="0"/>
          <w:caps/>
          <w:sz w:val="24"/>
          <w:szCs w:val="24"/>
          <w:rtl/>
        </w:rPr>
      </w:pPr>
      <w:r>
        <w:rPr>
          <w:rFonts w:hint="cs"/>
          <w:b w:val="0"/>
          <w:bCs w:val="0"/>
          <w:caps/>
          <w:sz w:val="24"/>
          <w:szCs w:val="24"/>
          <w:rtl/>
        </w:rPr>
        <w:t xml:space="preserve">רגע אנחנו יש לנו עוד דיון ארוך בעניינים הסביבתיים פה הם הגישו רק אתמול את כל ה, נושאים הסביבתיים </w:t>
      </w:r>
    </w:p>
    <w:p w14:paraId="75AFE506" w14:textId="77777777" w:rsidR="001E2274" w:rsidRDefault="001E2274" w:rsidP="00352182">
      <w:pPr>
        <w:rPr>
          <w:b w:val="0"/>
          <w:bCs w:val="0"/>
          <w:caps/>
          <w:sz w:val="24"/>
          <w:szCs w:val="24"/>
          <w:rtl/>
        </w:rPr>
      </w:pPr>
    </w:p>
    <w:p w14:paraId="5639EF27" w14:textId="77777777" w:rsidR="001E2274" w:rsidRDefault="000A5C33" w:rsidP="00352182">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0DDD9984" w14:textId="319FB044" w:rsidR="001E2274" w:rsidRDefault="00352182" w:rsidP="00352182">
      <w:pPr>
        <w:rPr>
          <w:b w:val="0"/>
          <w:bCs w:val="0"/>
          <w:caps/>
          <w:sz w:val="24"/>
          <w:szCs w:val="24"/>
          <w:rtl/>
        </w:rPr>
      </w:pPr>
      <w:r>
        <w:rPr>
          <w:rFonts w:hint="cs"/>
          <w:b w:val="0"/>
          <w:bCs w:val="0"/>
          <w:caps/>
          <w:sz w:val="24"/>
          <w:szCs w:val="24"/>
          <w:rtl/>
        </w:rPr>
        <w:t>טוב אז אנחנו אם אם הגישו רק אתמול אז אז אתם,</w:t>
      </w:r>
    </w:p>
    <w:p w14:paraId="77F1FEF4" w14:textId="77777777" w:rsidR="001E2274" w:rsidRDefault="001E2274" w:rsidP="00352182">
      <w:pPr>
        <w:rPr>
          <w:b w:val="0"/>
          <w:bCs w:val="0"/>
          <w:caps/>
          <w:sz w:val="24"/>
          <w:szCs w:val="24"/>
          <w:rtl/>
        </w:rPr>
      </w:pPr>
    </w:p>
    <w:p w14:paraId="023903A2" w14:textId="77777777" w:rsidR="001E2274" w:rsidRDefault="003109B2" w:rsidP="00352182">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1A0EA549" w14:textId="07988BD4" w:rsidR="001E2274" w:rsidRDefault="00352182" w:rsidP="00352182">
      <w:pPr>
        <w:rPr>
          <w:b w:val="0"/>
          <w:bCs w:val="0"/>
          <w:caps/>
          <w:sz w:val="24"/>
          <w:szCs w:val="24"/>
          <w:rtl/>
        </w:rPr>
      </w:pPr>
      <w:r>
        <w:rPr>
          <w:rFonts w:hint="cs"/>
          <w:b w:val="0"/>
          <w:bCs w:val="0"/>
          <w:caps/>
          <w:sz w:val="24"/>
          <w:szCs w:val="24"/>
          <w:rtl/>
        </w:rPr>
        <w:t>לא, לבחון אם בכלל אפשרות מגורים, לכן אני אומרת הגובה זה דבר אחד</w:t>
      </w:r>
    </w:p>
    <w:p w14:paraId="19CEC683" w14:textId="77777777" w:rsidR="001E2274" w:rsidRDefault="001E2274" w:rsidP="00352182">
      <w:pPr>
        <w:rPr>
          <w:b w:val="0"/>
          <w:bCs w:val="0"/>
          <w:caps/>
          <w:sz w:val="24"/>
          <w:szCs w:val="24"/>
          <w:rtl/>
        </w:rPr>
      </w:pPr>
    </w:p>
    <w:p w14:paraId="08D7E719" w14:textId="77777777" w:rsidR="001E2274" w:rsidRDefault="00D17364" w:rsidP="00352182">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1064D0A4" w14:textId="77777777" w:rsidR="001E2274" w:rsidRDefault="00352182" w:rsidP="00352182">
      <w:pPr>
        <w:rPr>
          <w:caps/>
          <w:sz w:val="24"/>
          <w:szCs w:val="24"/>
          <w:u w:val="single"/>
          <w:rtl/>
        </w:rPr>
      </w:pPr>
      <w:r>
        <w:rPr>
          <w:rFonts w:hint="cs"/>
          <w:b w:val="0"/>
          <w:bCs w:val="0"/>
          <w:caps/>
          <w:sz w:val="24"/>
          <w:szCs w:val="24"/>
          <w:rtl/>
        </w:rPr>
        <w:t>למה ש, למה שלא יהיה אפשר לעשות מגורים? מי אמר שאי אפשר לעשות מגורים?</w:t>
      </w:r>
      <w:r>
        <w:rPr>
          <w:b w:val="0"/>
          <w:bCs w:val="0"/>
          <w:caps/>
          <w:sz w:val="24"/>
          <w:szCs w:val="24"/>
          <w:rtl/>
        </w:rPr>
        <w:br/>
      </w:r>
      <w:r w:rsidR="000A5C33" w:rsidRPr="000A5C33">
        <w:rPr>
          <w:rFonts w:hint="cs"/>
          <w:caps/>
          <w:sz w:val="24"/>
          <w:szCs w:val="24"/>
          <w:u w:val="single"/>
          <w:rtl/>
        </w:rPr>
        <w:t>מר מוחמד נאטור - סגן מתכננת המחוז</w:t>
      </w:r>
      <w:r w:rsidR="001E2274">
        <w:rPr>
          <w:rFonts w:hint="cs"/>
          <w:caps/>
          <w:sz w:val="24"/>
          <w:szCs w:val="24"/>
          <w:u w:val="single"/>
          <w:rtl/>
        </w:rPr>
        <w:t>:</w:t>
      </w:r>
    </w:p>
    <w:p w14:paraId="694F1A36" w14:textId="5DC958E9" w:rsidR="001E2274" w:rsidRDefault="00352182" w:rsidP="00352182">
      <w:pPr>
        <w:rPr>
          <w:b w:val="0"/>
          <w:bCs w:val="0"/>
          <w:caps/>
          <w:sz w:val="24"/>
          <w:szCs w:val="24"/>
          <w:rtl/>
        </w:rPr>
      </w:pPr>
      <w:r>
        <w:rPr>
          <w:rFonts w:hint="cs"/>
          <w:b w:val="0"/>
          <w:bCs w:val="0"/>
          <w:caps/>
          <w:sz w:val="24"/>
          <w:szCs w:val="24"/>
          <w:rtl/>
        </w:rPr>
        <w:t>זה בלב העיר</w:t>
      </w:r>
    </w:p>
    <w:p w14:paraId="2CA24A69" w14:textId="77777777" w:rsidR="001E2274" w:rsidRDefault="001E2274" w:rsidP="00352182">
      <w:pPr>
        <w:rPr>
          <w:b w:val="0"/>
          <w:bCs w:val="0"/>
          <w:caps/>
          <w:sz w:val="24"/>
          <w:szCs w:val="24"/>
          <w:rtl/>
        </w:rPr>
      </w:pPr>
    </w:p>
    <w:p w14:paraId="00955AD3" w14:textId="77777777" w:rsidR="001E2274" w:rsidRDefault="003109B2" w:rsidP="00352182">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3EE8DA80" w14:textId="06A4EFEF" w:rsidR="001E2274" w:rsidRDefault="00352182" w:rsidP="00352182">
      <w:pPr>
        <w:rPr>
          <w:b w:val="0"/>
          <w:bCs w:val="0"/>
          <w:caps/>
          <w:sz w:val="24"/>
          <w:szCs w:val="24"/>
          <w:rtl/>
        </w:rPr>
      </w:pPr>
      <w:r>
        <w:rPr>
          <w:rFonts w:hint="cs"/>
          <w:b w:val="0"/>
          <w:bCs w:val="0"/>
          <w:caps/>
          <w:sz w:val="24"/>
          <w:szCs w:val="24"/>
          <w:rtl/>
        </w:rPr>
        <w:t>לא לב- העיר זה</w:t>
      </w:r>
      <w:r w:rsidR="000F703D">
        <w:rPr>
          <w:rFonts w:hint="cs"/>
          <w:b w:val="0"/>
          <w:bCs w:val="0"/>
          <w:caps/>
          <w:sz w:val="24"/>
          <w:szCs w:val="24"/>
          <w:rtl/>
        </w:rPr>
        <w:t xml:space="preserve"> </w:t>
      </w:r>
      <w:r>
        <w:rPr>
          <w:rFonts w:hint="cs"/>
          <w:b w:val="0"/>
          <w:bCs w:val="0"/>
          <w:caps/>
          <w:sz w:val="24"/>
          <w:szCs w:val="24"/>
          <w:rtl/>
        </w:rPr>
        <w:t>...</w:t>
      </w:r>
    </w:p>
    <w:p w14:paraId="690D682C" w14:textId="77777777" w:rsidR="001E2274" w:rsidRDefault="001E2274" w:rsidP="00352182">
      <w:pPr>
        <w:rPr>
          <w:b w:val="0"/>
          <w:bCs w:val="0"/>
          <w:caps/>
          <w:sz w:val="24"/>
          <w:szCs w:val="24"/>
          <w:rtl/>
        </w:rPr>
      </w:pPr>
    </w:p>
    <w:p w14:paraId="6EEA6231" w14:textId="77777777" w:rsidR="001E2274" w:rsidRDefault="000A5C33" w:rsidP="00352182">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133292C2" w14:textId="7CCA1090" w:rsidR="001E2274" w:rsidRDefault="00352182" w:rsidP="00352182">
      <w:pPr>
        <w:rPr>
          <w:b w:val="0"/>
          <w:bCs w:val="0"/>
          <w:caps/>
          <w:sz w:val="24"/>
          <w:szCs w:val="24"/>
          <w:rtl/>
        </w:rPr>
      </w:pPr>
      <w:r>
        <w:rPr>
          <w:rFonts w:hint="cs"/>
          <w:b w:val="0"/>
          <w:bCs w:val="0"/>
          <w:caps/>
          <w:sz w:val="24"/>
          <w:szCs w:val="24"/>
          <w:rtl/>
        </w:rPr>
        <w:t>תסתכלי רגע רגע זה בלב העיר תסתכלי על כפר - סבא ורעננה ביחד</w:t>
      </w:r>
    </w:p>
    <w:p w14:paraId="42624B82" w14:textId="77777777" w:rsidR="001E2274" w:rsidRDefault="001E2274" w:rsidP="00352182">
      <w:pPr>
        <w:rPr>
          <w:b w:val="0"/>
          <w:bCs w:val="0"/>
          <w:caps/>
          <w:sz w:val="24"/>
          <w:szCs w:val="24"/>
          <w:rtl/>
        </w:rPr>
      </w:pPr>
    </w:p>
    <w:p w14:paraId="03257ABA" w14:textId="77777777" w:rsidR="001E2274" w:rsidRDefault="00352182" w:rsidP="00352182">
      <w:pPr>
        <w:rPr>
          <w:b w:val="0"/>
          <w:bCs w:val="0"/>
          <w:caps/>
          <w:sz w:val="24"/>
          <w:szCs w:val="24"/>
          <w:rtl/>
        </w:rPr>
      </w:pPr>
      <w:r>
        <w:rPr>
          <w:rFonts w:hint="cs"/>
          <w:b w:val="0"/>
          <w:bCs w:val="0"/>
          <w:caps/>
          <w:sz w:val="24"/>
          <w:szCs w:val="24"/>
          <w:rtl/>
        </w:rPr>
        <w:t>(מדברים ביחד)</w:t>
      </w:r>
    </w:p>
    <w:p w14:paraId="4FF786CD" w14:textId="77777777" w:rsidR="001E2274" w:rsidRDefault="001E2274" w:rsidP="00352182">
      <w:pPr>
        <w:rPr>
          <w:b w:val="0"/>
          <w:bCs w:val="0"/>
          <w:caps/>
          <w:sz w:val="24"/>
          <w:szCs w:val="24"/>
          <w:rtl/>
        </w:rPr>
      </w:pPr>
    </w:p>
    <w:p w14:paraId="31C2C610" w14:textId="77777777" w:rsidR="001E2274" w:rsidRDefault="00D17364" w:rsidP="00352182">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3746ABC4" w14:textId="30C5DD2D" w:rsidR="001E2274" w:rsidRDefault="00352182" w:rsidP="00352182">
      <w:pPr>
        <w:rPr>
          <w:b w:val="0"/>
          <w:bCs w:val="0"/>
          <w:caps/>
          <w:sz w:val="24"/>
          <w:szCs w:val="24"/>
          <w:rtl/>
        </w:rPr>
      </w:pPr>
      <w:r>
        <w:rPr>
          <w:rFonts w:hint="cs"/>
          <w:b w:val="0"/>
          <w:bCs w:val="0"/>
          <w:caps/>
          <w:sz w:val="24"/>
          <w:szCs w:val="24"/>
          <w:rtl/>
        </w:rPr>
        <w:t>אבל אנחנו אנחנו במשולש ...</w:t>
      </w:r>
    </w:p>
    <w:p w14:paraId="65FB58BC" w14:textId="77777777" w:rsidR="001E2274" w:rsidRDefault="001E2274" w:rsidP="00352182">
      <w:pPr>
        <w:rPr>
          <w:b w:val="0"/>
          <w:bCs w:val="0"/>
          <w:caps/>
          <w:sz w:val="24"/>
          <w:szCs w:val="24"/>
          <w:rtl/>
        </w:rPr>
      </w:pPr>
    </w:p>
    <w:p w14:paraId="4B560F24" w14:textId="77777777" w:rsidR="001E2274" w:rsidRDefault="000A5C33" w:rsidP="00352182">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65966456" w14:textId="18352EEE" w:rsidR="001E2274" w:rsidRDefault="00352182" w:rsidP="00352182">
      <w:pPr>
        <w:rPr>
          <w:b w:val="0"/>
          <w:bCs w:val="0"/>
          <w:caps/>
          <w:sz w:val="24"/>
          <w:szCs w:val="24"/>
          <w:rtl/>
        </w:rPr>
      </w:pPr>
      <w:r>
        <w:rPr>
          <w:rFonts w:hint="cs"/>
          <w:b w:val="0"/>
          <w:bCs w:val="0"/>
          <w:caps/>
          <w:sz w:val="24"/>
          <w:szCs w:val="24"/>
          <w:rtl/>
        </w:rPr>
        <w:t>תסתכלי תסתכלי על כפר - סבא ורעננה ביחד</w:t>
      </w:r>
    </w:p>
    <w:p w14:paraId="76882492" w14:textId="77777777" w:rsidR="001E2274" w:rsidRDefault="001E2274" w:rsidP="00352182">
      <w:pPr>
        <w:rPr>
          <w:b w:val="0"/>
          <w:bCs w:val="0"/>
          <w:caps/>
          <w:sz w:val="24"/>
          <w:szCs w:val="24"/>
          <w:rtl/>
        </w:rPr>
      </w:pPr>
    </w:p>
    <w:p w14:paraId="0797EB50" w14:textId="77777777" w:rsidR="001E2274" w:rsidRDefault="000A3DA6" w:rsidP="00352182">
      <w:pPr>
        <w:rPr>
          <w:caps/>
          <w:sz w:val="24"/>
          <w:szCs w:val="24"/>
          <w:u w:val="single"/>
          <w:rtl/>
        </w:rPr>
      </w:pPr>
      <w:r w:rsidRPr="000A3DA6">
        <w:rPr>
          <w:rFonts w:hint="cs"/>
          <w:caps/>
          <w:sz w:val="24"/>
          <w:szCs w:val="24"/>
          <w:u w:val="single"/>
          <w:rtl/>
        </w:rPr>
        <w:t>מר תומר דוידסון - נציג מנהל מקרקעי ישראל בוועדה המחוזית</w:t>
      </w:r>
      <w:r w:rsidR="001E2274">
        <w:rPr>
          <w:rFonts w:hint="cs"/>
          <w:caps/>
          <w:sz w:val="24"/>
          <w:szCs w:val="24"/>
          <w:u w:val="single"/>
          <w:rtl/>
        </w:rPr>
        <w:t>:</w:t>
      </w:r>
    </w:p>
    <w:p w14:paraId="16D4AC9B" w14:textId="3F8FB823" w:rsidR="001E2274" w:rsidRDefault="00352182" w:rsidP="00352182">
      <w:pPr>
        <w:rPr>
          <w:b w:val="0"/>
          <w:bCs w:val="0"/>
          <w:caps/>
          <w:sz w:val="24"/>
          <w:szCs w:val="24"/>
          <w:rtl/>
        </w:rPr>
      </w:pPr>
      <w:r>
        <w:rPr>
          <w:rFonts w:hint="cs"/>
          <w:b w:val="0"/>
          <w:bCs w:val="0"/>
          <w:caps/>
          <w:sz w:val="24"/>
          <w:szCs w:val="24"/>
          <w:rtl/>
        </w:rPr>
        <w:t>והוד השרון</w:t>
      </w:r>
    </w:p>
    <w:p w14:paraId="5FEFF40A" w14:textId="77777777" w:rsidR="001E2274" w:rsidRDefault="001E2274" w:rsidP="00352182">
      <w:pPr>
        <w:rPr>
          <w:b w:val="0"/>
          <w:bCs w:val="0"/>
          <w:caps/>
          <w:sz w:val="24"/>
          <w:szCs w:val="24"/>
          <w:rtl/>
        </w:rPr>
      </w:pPr>
    </w:p>
    <w:p w14:paraId="116A4E06" w14:textId="77777777" w:rsidR="001E2274" w:rsidRDefault="000A5C33" w:rsidP="00352182">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5203892F" w14:textId="6A2B124F" w:rsidR="001E2274" w:rsidRDefault="00352182" w:rsidP="00352182">
      <w:pPr>
        <w:rPr>
          <w:b w:val="0"/>
          <w:bCs w:val="0"/>
          <w:caps/>
          <w:sz w:val="24"/>
          <w:szCs w:val="24"/>
          <w:rtl/>
        </w:rPr>
      </w:pPr>
      <w:r>
        <w:rPr>
          <w:rFonts w:hint="cs"/>
          <w:b w:val="0"/>
          <w:bCs w:val="0"/>
          <w:caps/>
          <w:sz w:val="24"/>
          <w:szCs w:val="24"/>
          <w:rtl/>
        </w:rPr>
        <w:t xml:space="preserve">תראי והוד השרון </w:t>
      </w:r>
    </w:p>
    <w:p w14:paraId="13721F58" w14:textId="77777777" w:rsidR="001E2274" w:rsidRDefault="001E2274" w:rsidP="00352182">
      <w:pPr>
        <w:rPr>
          <w:b w:val="0"/>
          <w:bCs w:val="0"/>
          <w:caps/>
          <w:sz w:val="24"/>
          <w:szCs w:val="24"/>
          <w:rtl/>
        </w:rPr>
      </w:pPr>
    </w:p>
    <w:p w14:paraId="4DEDF0CC" w14:textId="77777777" w:rsidR="001E2274" w:rsidRDefault="00D17364" w:rsidP="00352182">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06A508FE" w14:textId="363FF02E" w:rsidR="001E2274" w:rsidRDefault="00352182" w:rsidP="00352182">
      <w:pPr>
        <w:rPr>
          <w:b w:val="0"/>
          <w:bCs w:val="0"/>
          <w:caps/>
          <w:sz w:val="24"/>
          <w:szCs w:val="24"/>
          <w:rtl/>
        </w:rPr>
      </w:pPr>
      <w:r>
        <w:rPr>
          <w:rFonts w:hint="cs"/>
          <w:b w:val="0"/>
          <w:bCs w:val="0"/>
          <w:caps/>
          <w:sz w:val="24"/>
          <w:szCs w:val="24"/>
          <w:rtl/>
        </w:rPr>
        <w:t xml:space="preserve">... רגע </w:t>
      </w:r>
    </w:p>
    <w:p w14:paraId="1C29222D" w14:textId="77777777" w:rsidR="001E2274" w:rsidRDefault="001E2274" w:rsidP="00352182">
      <w:pPr>
        <w:rPr>
          <w:b w:val="0"/>
          <w:bCs w:val="0"/>
          <w:caps/>
          <w:sz w:val="24"/>
          <w:szCs w:val="24"/>
          <w:rtl/>
        </w:rPr>
      </w:pPr>
    </w:p>
    <w:p w14:paraId="57365B4D" w14:textId="77777777" w:rsidR="001E2274" w:rsidRDefault="000A5C33" w:rsidP="00352182">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1679DF9E" w14:textId="3C3BA504" w:rsidR="001E2274" w:rsidRDefault="00352182" w:rsidP="00352182">
      <w:pPr>
        <w:rPr>
          <w:b w:val="0"/>
          <w:bCs w:val="0"/>
          <w:caps/>
          <w:sz w:val="24"/>
          <w:szCs w:val="24"/>
          <w:rtl/>
        </w:rPr>
      </w:pPr>
      <w:r>
        <w:rPr>
          <w:rFonts w:hint="cs"/>
          <w:b w:val="0"/>
          <w:bCs w:val="0"/>
          <w:caps/>
          <w:sz w:val="24"/>
          <w:szCs w:val="24"/>
          <w:rtl/>
        </w:rPr>
        <w:t>תראי שזה מרכז העיר</w:t>
      </w:r>
    </w:p>
    <w:p w14:paraId="7110DC74" w14:textId="77777777" w:rsidR="001E2274" w:rsidRDefault="001E2274" w:rsidP="00352182">
      <w:pPr>
        <w:rPr>
          <w:b w:val="0"/>
          <w:bCs w:val="0"/>
          <w:caps/>
          <w:sz w:val="24"/>
          <w:szCs w:val="24"/>
          <w:rtl/>
        </w:rPr>
      </w:pPr>
    </w:p>
    <w:p w14:paraId="118807E2" w14:textId="77777777" w:rsidR="001E2274" w:rsidRDefault="00D17364" w:rsidP="00352182">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5B3DBCFB" w14:textId="5B597270" w:rsidR="001E2274" w:rsidRDefault="00352182" w:rsidP="00352182">
      <w:pPr>
        <w:rPr>
          <w:b w:val="0"/>
          <w:bCs w:val="0"/>
          <w:caps/>
          <w:sz w:val="24"/>
          <w:szCs w:val="24"/>
          <w:rtl/>
        </w:rPr>
      </w:pPr>
      <w:r>
        <w:rPr>
          <w:rFonts w:hint="cs"/>
          <w:b w:val="0"/>
          <w:bCs w:val="0"/>
          <w:caps/>
          <w:sz w:val="24"/>
          <w:szCs w:val="24"/>
          <w:rtl/>
        </w:rPr>
        <w:t xml:space="preserve">רגע חוץ מזה רגע וחוץ מזה </w:t>
      </w:r>
    </w:p>
    <w:p w14:paraId="2EE6529D" w14:textId="77777777" w:rsidR="001E2274" w:rsidRDefault="001E2274" w:rsidP="00352182">
      <w:pPr>
        <w:rPr>
          <w:b w:val="0"/>
          <w:bCs w:val="0"/>
          <w:caps/>
          <w:sz w:val="24"/>
          <w:szCs w:val="24"/>
          <w:rtl/>
        </w:rPr>
      </w:pPr>
    </w:p>
    <w:p w14:paraId="519168A6" w14:textId="77777777" w:rsidR="001E2274" w:rsidRDefault="003109B2" w:rsidP="00352182">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477A0E7E" w14:textId="2AA330BC" w:rsidR="001E2274" w:rsidRDefault="00352182" w:rsidP="00352182">
      <w:pPr>
        <w:rPr>
          <w:b w:val="0"/>
          <w:bCs w:val="0"/>
          <w:caps/>
          <w:sz w:val="24"/>
          <w:szCs w:val="24"/>
          <w:rtl/>
        </w:rPr>
      </w:pPr>
      <w:r>
        <w:rPr>
          <w:rFonts w:hint="cs"/>
          <w:b w:val="0"/>
          <w:bCs w:val="0"/>
          <w:caps/>
          <w:sz w:val="24"/>
          <w:szCs w:val="24"/>
          <w:rtl/>
        </w:rPr>
        <w:t>זה בדיוק</w:t>
      </w:r>
      <w:r w:rsidR="000F703D">
        <w:rPr>
          <w:rFonts w:hint="cs"/>
          <w:b w:val="0"/>
          <w:bCs w:val="0"/>
          <w:caps/>
          <w:sz w:val="24"/>
          <w:szCs w:val="24"/>
          <w:rtl/>
        </w:rPr>
        <w:t xml:space="preserve"> </w:t>
      </w:r>
      <w:r>
        <w:rPr>
          <w:rFonts w:hint="cs"/>
          <w:b w:val="0"/>
          <w:bCs w:val="0"/>
          <w:caps/>
          <w:sz w:val="24"/>
          <w:szCs w:val="24"/>
          <w:rtl/>
        </w:rPr>
        <w:t>... התחבורה</w:t>
      </w:r>
    </w:p>
    <w:p w14:paraId="54FC3045" w14:textId="77777777" w:rsidR="001E2274" w:rsidRDefault="001E2274" w:rsidP="00352182">
      <w:pPr>
        <w:rPr>
          <w:b w:val="0"/>
          <w:bCs w:val="0"/>
          <w:caps/>
          <w:sz w:val="24"/>
          <w:szCs w:val="24"/>
          <w:rtl/>
        </w:rPr>
      </w:pPr>
    </w:p>
    <w:p w14:paraId="0EDCB10A" w14:textId="77777777" w:rsidR="001E2274" w:rsidRDefault="00D17364" w:rsidP="00352182">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417F72FC" w14:textId="526885AA" w:rsidR="001E2274" w:rsidRDefault="00352182" w:rsidP="00352182">
      <w:pPr>
        <w:rPr>
          <w:b w:val="0"/>
          <w:bCs w:val="0"/>
          <w:caps/>
          <w:sz w:val="24"/>
          <w:szCs w:val="24"/>
          <w:rtl/>
        </w:rPr>
      </w:pPr>
      <w:r>
        <w:rPr>
          <w:rFonts w:hint="cs"/>
          <w:b w:val="0"/>
          <w:bCs w:val="0"/>
          <w:caps/>
          <w:sz w:val="24"/>
          <w:szCs w:val="24"/>
          <w:rtl/>
        </w:rPr>
        <w:t>במשולש הזה יש לנו במשולש הזה מגורים נכון?</w:t>
      </w:r>
      <w:r>
        <w:rPr>
          <w:b w:val="0"/>
          <w:bCs w:val="0"/>
          <w:caps/>
          <w:sz w:val="24"/>
          <w:szCs w:val="24"/>
        </w:rPr>
        <w:t xml:space="preserve"> </w:t>
      </w:r>
    </w:p>
    <w:p w14:paraId="69D49BBC" w14:textId="77777777" w:rsidR="001E2274" w:rsidRDefault="001E2274" w:rsidP="00352182">
      <w:pPr>
        <w:rPr>
          <w:b w:val="0"/>
          <w:bCs w:val="0"/>
          <w:caps/>
          <w:sz w:val="24"/>
          <w:szCs w:val="24"/>
          <w:rtl/>
        </w:rPr>
      </w:pPr>
    </w:p>
    <w:p w14:paraId="17FCA8AB" w14:textId="77777777" w:rsidR="001E2274" w:rsidRDefault="00352182" w:rsidP="00352182">
      <w:pPr>
        <w:rPr>
          <w:b w:val="0"/>
          <w:bCs w:val="0"/>
          <w:caps/>
          <w:sz w:val="24"/>
          <w:szCs w:val="24"/>
          <w:rtl/>
        </w:rPr>
      </w:pPr>
      <w:r>
        <w:rPr>
          <w:rFonts w:hint="cs"/>
          <w:b w:val="0"/>
          <w:bCs w:val="0"/>
          <w:caps/>
          <w:sz w:val="24"/>
          <w:szCs w:val="24"/>
          <w:rtl/>
        </w:rPr>
        <w:t>(מדברים ביחד)</w:t>
      </w:r>
    </w:p>
    <w:p w14:paraId="1C675EE1" w14:textId="77777777" w:rsidR="001E2274" w:rsidRDefault="001E2274" w:rsidP="00352182">
      <w:pPr>
        <w:rPr>
          <w:b w:val="0"/>
          <w:bCs w:val="0"/>
          <w:caps/>
          <w:sz w:val="24"/>
          <w:szCs w:val="24"/>
          <w:rtl/>
        </w:rPr>
      </w:pPr>
    </w:p>
    <w:p w14:paraId="336667DB" w14:textId="77777777" w:rsidR="001E2274" w:rsidRDefault="00935F0D" w:rsidP="00352182">
      <w:pPr>
        <w:rPr>
          <w:caps/>
          <w:sz w:val="24"/>
          <w:szCs w:val="24"/>
          <w:u w:val="single"/>
          <w:rtl/>
        </w:rPr>
      </w:pPr>
      <w:r w:rsidRPr="00935F0D">
        <w:rPr>
          <w:rFonts w:hint="cs"/>
          <w:caps/>
          <w:sz w:val="24"/>
          <w:szCs w:val="24"/>
          <w:u w:val="single"/>
          <w:rtl/>
        </w:rPr>
        <w:t>גב</w:t>
      </w:r>
      <w:r w:rsidRPr="00935F0D">
        <w:rPr>
          <w:caps/>
          <w:sz w:val="24"/>
          <w:szCs w:val="24"/>
          <w:u w:val="single"/>
          <w:rtl/>
        </w:rPr>
        <w:t>'</w:t>
      </w:r>
      <w:r w:rsidRPr="00935F0D">
        <w:rPr>
          <w:rFonts w:hint="cs"/>
          <w:caps/>
          <w:sz w:val="24"/>
          <w:szCs w:val="24"/>
          <w:u w:val="single"/>
          <w:rtl/>
        </w:rPr>
        <w:t xml:space="preserve"> מירב בליימן שבתאי - נציגת לשכת התכנון</w:t>
      </w:r>
      <w:r w:rsidR="001E2274">
        <w:rPr>
          <w:rFonts w:hint="cs"/>
          <w:caps/>
          <w:sz w:val="24"/>
          <w:szCs w:val="24"/>
          <w:u w:val="single"/>
          <w:rtl/>
        </w:rPr>
        <w:t>:</w:t>
      </w:r>
    </w:p>
    <w:p w14:paraId="541B2FB4" w14:textId="43807DC9" w:rsidR="001E2274" w:rsidRDefault="00352182" w:rsidP="00352182">
      <w:pPr>
        <w:rPr>
          <w:b w:val="0"/>
          <w:bCs w:val="0"/>
          <w:caps/>
          <w:sz w:val="24"/>
          <w:szCs w:val="24"/>
          <w:rtl/>
        </w:rPr>
      </w:pPr>
      <w:r>
        <w:rPr>
          <w:rFonts w:hint="cs"/>
          <w:b w:val="0"/>
          <w:bCs w:val="0"/>
          <w:caps/>
          <w:sz w:val="24"/>
          <w:szCs w:val="24"/>
          <w:rtl/>
        </w:rPr>
        <w:t>בצד השני של הכביש אישרנו רק עכשיו</w:t>
      </w:r>
      <w:r w:rsidR="000F703D">
        <w:rPr>
          <w:rFonts w:hint="cs"/>
          <w:b w:val="0"/>
          <w:bCs w:val="0"/>
          <w:caps/>
          <w:sz w:val="24"/>
          <w:szCs w:val="24"/>
          <w:rtl/>
        </w:rPr>
        <w:t xml:space="preserve"> </w:t>
      </w:r>
      <w:r>
        <w:rPr>
          <w:rFonts w:hint="cs"/>
          <w:b w:val="0"/>
          <w:bCs w:val="0"/>
          <w:caps/>
          <w:sz w:val="24"/>
          <w:szCs w:val="24"/>
          <w:rtl/>
        </w:rPr>
        <w:t>...</w:t>
      </w:r>
    </w:p>
    <w:p w14:paraId="44AFA093" w14:textId="77777777" w:rsidR="001E2274" w:rsidRDefault="001E2274" w:rsidP="00352182">
      <w:pPr>
        <w:rPr>
          <w:b w:val="0"/>
          <w:bCs w:val="0"/>
          <w:caps/>
          <w:sz w:val="24"/>
          <w:szCs w:val="24"/>
          <w:rtl/>
        </w:rPr>
      </w:pPr>
    </w:p>
    <w:p w14:paraId="0C9BE5DD" w14:textId="77777777" w:rsidR="001E2274" w:rsidRDefault="000A3DA6" w:rsidP="00352182">
      <w:pPr>
        <w:rPr>
          <w:caps/>
          <w:sz w:val="24"/>
          <w:szCs w:val="24"/>
          <w:u w:val="single"/>
          <w:rtl/>
        </w:rPr>
      </w:pPr>
      <w:r w:rsidRPr="000A3DA6">
        <w:rPr>
          <w:rFonts w:hint="cs"/>
          <w:caps/>
          <w:sz w:val="24"/>
          <w:szCs w:val="24"/>
          <w:u w:val="single"/>
          <w:rtl/>
        </w:rPr>
        <w:t>מר תומר דוידסון - נציג מנהל מקרקעי ישראל בוועדה המחוזית</w:t>
      </w:r>
      <w:r w:rsidR="001E2274">
        <w:rPr>
          <w:rFonts w:hint="cs"/>
          <w:caps/>
          <w:sz w:val="24"/>
          <w:szCs w:val="24"/>
          <w:u w:val="single"/>
          <w:rtl/>
        </w:rPr>
        <w:t>:</w:t>
      </w:r>
    </w:p>
    <w:p w14:paraId="39271EC7" w14:textId="7AAAFC3F" w:rsidR="001E2274" w:rsidRDefault="00352182" w:rsidP="00352182">
      <w:pPr>
        <w:rPr>
          <w:b w:val="0"/>
          <w:bCs w:val="0"/>
          <w:caps/>
          <w:sz w:val="24"/>
          <w:szCs w:val="24"/>
          <w:rtl/>
        </w:rPr>
      </w:pPr>
      <w:r>
        <w:rPr>
          <w:rFonts w:hint="cs"/>
          <w:b w:val="0"/>
          <w:bCs w:val="0"/>
          <w:caps/>
          <w:sz w:val="24"/>
          <w:szCs w:val="24"/>
          <w:rtl/>
        </w:rPr>
        <w:t xml:space="preserve">ואיזה אסון יקרה? </w:t>
      </w:r>
    </w:p>
    <w:p w14:paraId="20B00225" w14:textId="77777777" w:rsidR="001E2274" w:rsidRDefault="001E2274" w:rsidP="00352182">
      <w:pPr>
        <w:rPr>
          <w:b w:val="0"/>
          <w:bCs w:val="0"/>
          <w:caps/>
          <w:sz w:val="24"/>
          <w:szCs w:val="24"/>
          <w:rtl/>
        </w:rPr>
      </w:pPr>
    </w:p>
    <w:p w14:paraId="240FE4B3" w14:textId="77777777" w:rsidR="001E2274" w:rsidRDefault="003109B2" w:rsidP="00352182">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18B6B402" w14:textId="53CE1531" w:rsidR="001E2274" w:rsidRDefault="00352182" w:rsidP="00352182">
      <w:pPr>
        <w:rPr>
          <w:b w:val="0"/>
          <w:bCs w:val="0"/>
          <w:caps/>
          <w:sz w:val="24"/>
          <w:szCs w:val="24"/>
          <w:rtl/>
        </w:rPr>
      </w:pPr>
      <w:r>
        <w:rPr>
          <w:rFonts w:hint="cs"/>
          <w:b w:val="0"/>
          <w:bCs w:val="0"/>
          <w:caps/>
          <w:sz w:val="24"/>
          <w:szCs w:val="24"/>
          <w:rtl/>
        </w:rPr>
        <w:t>... הסקר תעשיות הם הגישו אתמול, גם תחנת דלק</w:t>
      </w:r>
      <w:r w:rsidR="000F703D">
        <w:rPr>
          <w:rFonts w:hint="cs"/>
          <w:b w:val="0"/>
          <w:bCs w:val="0"/>
          <w:caps/>
          <w:sz w:val="24"/>
          <w:szCs w:val="24"/>
          <w:rtl/>
        </w:rPr>
        <w:t xml:space="preserve"> </w:t>
      </w:r>
      <w:r>
        <w:rPr>
          <w:rFonts w:hint="cs"/>
          <w:b w:val="0"/>
          <w:bCs w:val="0"/>
          <w:caps/>
          <w:sz w:val="24"/>
          <w:szCs w:val="24"/>
          <w:rtl/>
        </w:rPr>
        <w:t>...</w:t>
      </w:r>
    </w:p>
    <w:p w14:paraId="1B4EF7A5" w14:textId="77777777" w:rsidR="001E2274" w:rsidRDefault="001E2274" w:rsidP="00352182">
      <w:pPr>
        <w:rPr>
          <w:b w:val="0"/>
          <w:bCs w:val="0"/>
          <w:caps/>
          <w:sz w:val="24"/>
          <w:szCs w:val="24"/>
          <w:rtl/>
        </w:rPr>
      </w:pPr>
    </w:p>
    <w:p w14:paraId="0169B34B" w14:textId="77777777" w:rsidR="001E2274" w:rsidRDefault="00D17364" w:rsidP="00352182">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21D72E26" w14:textId="10C57016" w:rsidR="001E2274" w:rsidRDefault="00352182" w:rsidP="00352182">
      <w:pPr>
        <w:rPr>
          <w:b w:val="0"/>
          <w:bCs w:val="0"/>
          <w:caps/>
          <w:sz w:val="24"/>
          <w:szCs w:val="24"/>
          <w:rtl/>
        </w:rPr>
      </w:pPr>
      <w:r>
        <w:rPr>
          <w:rFonts w:hint="cs"/>
          <w:b w:val="0"/>
          <w:bCs w:val="0"/>
          <w:caps/>
          <w:sz w:val="24"/>
          <w:szCs w:val="24"/>
          <w:rtl/>
        </w:rPr>
        <w:t>כן אבל אבל בתוך המשולש הזה יש יש</w:t>
      </w:r>
      <w:r w:rsidR="000F703D">
        <w:rPr>
          <w:rFonts w:hint="cs"/>
          <w:b w:val="0"/>
          <w:bCs w:val="0"/>
          <w:caps/>
          <w:sz w:val="24"/>
          <w:szCs w:val="24"/>
          <w:rtl/>
        </w:rPr>
        <w:t xml:space="preserve"> </w:t>
      </w:r>
      <w:r>
        <w:rPr>
          <w:rFonts w:hint="cs"/>
          <w:b w:val="0"/>
          <w:bCs w:val="0"/>
          <w:caps/>
          <w:sz w:val="24"/>
          <w:szCs w:val="24"/>
          <w:rtl/>
        </w:rPr>
        <w:t>...</w:t>
      </w:r>
    </w:p>
    <w:p w14:paraId="3F7F433E" w14:textId="77777777" w:rsidR="001E2274" w:rsidRDefault="001E2274" w:rsidP="00352182">
      <w:pPr>
        <w:rPr>
          <w:b w:val="0"/>
          <w:bCs w:val="0"/>
          <w:caps/>
          <w:sz w:val="24"/>
          <w:szCs w:val="24"/>
          <w:rtl/>
        </w:rPr>
      </w:pPr>
    </w:p>
    <w:p w14:paraId="32EA0285" w14:textId="77777777" w:rsidR="001E2274" w:rsidRDefault="003109B2" w:rsidP="00352182">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6D408123" w14:textId="4F0FF9AB" w:rsidR="001E2274" w:rsidRDefault="00352182" w:rsidP="00352182">
      <w:pPr>
        <w:rPr>
          <w:b w:val="0"/>
          <w:bCs w:val="0"/>
          <w:caps/>
          <w:sz w:val="24"/>
          <w:szCs w:val="24"/>
          <w:rtl/>
        </w:rPr>
      </w:pPr>
      <w:r>
        <w:rPr>
          <w:rFonts w:hint="cs"/>
          <w:b w:val="0"/>
          <w:bCs w:val="0"/>
          <w:caps/>
          <w:sz w:val="24"/>
          <w:szCs w:val="24"/>
          <w:rtl/>
        </w:rPr>
        <w:t>גם בעיות אקוסטיקה איכות אוויר עדיין לא נבדק כי הם הגישו רק אתמול בהתחלה הם הגישו של בכלל מגרש אחר</w:t>
      </w:r>
    </w:p>
    <w:p w14:paraId="1043743F" w14:textId="77777777" w:rsidR="001E2274" w:rsidRDefault="001E2274" w:rsidP="00352182">
      <w:pPr>
        <w:rPr>
          <w:b w:val="0"/>
          <w:bCs w:val="0"/>
          <w:caps/>
          <w:sz w:val="24"/>
          <w:szCs w:val="24"/>
          <w:rtl/>
        </w:rPr>
      </w:pPr>
    </w:p>
    <w:p w14:paraId="0BF88BB4" w14:textId="77777777" w:rsidR="001E2274" w:rsidRDefault="000A5C33" w:rsidP="00352182">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14B3C8D5" w14:textId="566F6EBF" w:rsidR="001E2274" w:rsidRDefault="00352182" w:rsidP="00352182">
      <w:pPr>
        <w:rPr>
          <w:b w:val="0"/>
          <w:bCs w:val="0"/>
          <w:caps/>
          <w:sz w:val="24"/>
          <w:szCs w:val="24"/>
          <w:rtl/>
        </w:rPr>
      </w:pPr>
      <w:r>
        <w:rPr>
          <w:rFonts w:hint="cs"/>
          <w:b w:val="0"/>
          <w:bCs w:val="0"/>
          <w:caps/>
          <w:sz w:val="24"/>
          <w:szCs w:val="24"/>
          <w:rtl/>
        </w:rPr>
        <w:t xml:space="preserve">טוב </w:t>
      </w:r>
    </w:p>
    <w:p w14:paraId="06CF5CBF" w14:textId="77777777" w:rsidR="001E2274" w:rsidRDefault="001E2274" w:rsidP="00352182">
      <w:pPr>
        <w:rPr>
          <w:b w:val="0"/>
          <w:bCs w:val="0"/>
          <w:caps/>
          <w:sz w:val="24"/>
          <w:szCs w:val="24"/>
          <w:rtl/>
        </w:rPr>
      </w:pPr>
    </w:p>
    <w:p w14:paraId="74CCE1DD" w14:textId="77777777" w:rsidR="001E2274" w:rsidRDefault="00D17364" w:rsidP="00352182">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07298A88" w14:textId="59142499" w:rsidR="001E2274" w:rsidRDefault="00352182" w:rsidP="00352182">
      <w:pPr>
        <w:rPr>
          <w:b w:val="0"/>
          <w:bCs w:val="0"/>
          <w:caps/>
          <w:sz w:val="24"/>
          <w:szCs w:val="24"/>
          <w:rtl/>
        </w:rPr>
      </w:pPr>
      <w:r>
        <w:rPr>
          <w:rFonts w:hint="cs"/>
          <w:b w:val="0"/>
          <w:bCs w:val="0"/>
          <w:caps/>
          <w:sz w:val="24"/>
          <w:szCs w:val="24"/>
          <w:rtl/>
        </w:rPr>
        <w:t xml:space="preserve">טוב רגע רגע רגע רגע רגע </w:t>
      </w:r>
    </w:p>
    <w:p w14:paraId="5C25C647" w14:textId="77777777" w:rsidR="001E2274" w:rsidRDefault="001E2274" w:rsidP="00352182">
      <w:pPr>
        <w:rPr>
          <w:b w:val="0"/>
          <w:bCs w:val="0"/>
          <w:caps/>
          <w:sz w:val="24"/>
          <w:szCs w:val="24"/>
          <w:rtl/>
        </w:rPr>
      </w:pPr>
    </w:p>
    <w:p w14:paraId="25E72345" w14:textId="77777777" w:rsidR="001E2274" w:rsidRDefault="003109B2" w:rsidP="00352182">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3DF6D99C" w14:textId="7301C4C8" w:rsidR="001E2274" w:rsidRDefault="00352182" w:rsidP="00352182">
      <w:pPr>
        <w:rPr>
          <w:b w:val="0"/>
          <w:bCs w:val="0"/>
          <w:caps/>
          <w:sz w:val="24"/>
          <w:szCs w:val="24"/>
          <w:rtl/>
        </w:rPr>
      </w:pPr>
      <w:r>
        <w:rPr>
          <w:rFonts w:hint="cs"/>
          <w:b w:val="0"/>
          <w:bCs w:val="0"/>
          <w:caps/>
          <w:sz w:val="24"/>
          <w:szCs w:val="24"/>
          <w:rtl/>
        </w:rPr>
        <w:t xml:space="preserve">אנחנו לא בחנו את זה </w:t>
      </w:r>
    </w:p>
    <w:p w14:paraId="30348928" w14:textId="77777777" w:rsidR="001E2274" w:rsidRDefault="001E2274" w:rsidP="00352182">
      <w:pPr>
        <w:rPr>
          <w:b w:val="0"/>
          <w:bCs w:val="0"/>
          <w:caps/>
          <w:sz w:val="24"/>
          <w:szCs w:val="24"/>
          <w:rtl/>
        </w:rPr>
      </w:pPr>
    </w:p>
    <w:p w14:paraId="65671F79" w14:textId="77777777" w:rsidR="001E2274" w:rsidRDefault="00D17364" w:rsidP="00352182">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6B082FEA" w14:textId="2F40D639" w:rsidR="001E2274" w:rsidRDefault="00352182" w:rsidP="00352182">
      <w:pPr>
        <w:rPr>
          <w:b w:val="0"/>
          <w:bCs w:val="0"/>
          <w:caps/>
          <w:sz w:val="24"/>
          <w:szCs w:val="24"/>
          <w:rtl/>
        </w:rPr>
      </w:pPr>
      <w:r>
        <w:rPr>
          <w:rFonts w:hint="cs"/>
          <w:b w:val="0"/>
          <w:bCs w:val="0"/>
          <w:caps/>
          <w:sz w:val="24"/>
          <w:szCs w:val="24"/>
          <w:rtl/>
        </w:rPr>
        <w:t>עצרי אם אם אתם רוצים לקיים את זה אני לא אני לא מבין למה אי אפשר לעשות מגורים, מה מאיזה סיבה מה?</w:t>
      </w:r>
    </w:p>
    <w:p w14:paraId="6A7E8491" w14:textId="77777777" w:rsidR="001E2274" w:rsidRDefault="001E2274" w:rsidP="00352182">
      <w:pPr>
        <w:rPr>
          <w:b w:val="0"/>
          <w:bCs w:val="0"/>
          <w:caps/>
          <w:sz w:val="24"/>
          <w:szCs w:val="24"/>
          <w:rtl/>
        </w:rPr>
      </w:pPr>
    </w:p>
    <w:p w14:paraId="717D1347" w14:textId="77777777" w:rsidR="001E2274" w:rsidRDefault="003109B2" w:rsidP="00352182">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40F06852" w14:textId="402F4BD5" w:rsidR="001E2274" w:rsidRDefault="00352182" w:rsidP="00352182">
      <w:pPr>
        <w:rPr>
          <w:b w:val="0"/>
          <w:bCs w:val="0"/>
          <w:caps/>
          <w:sz w:val="24"/>
          <w:szCs w:val="24"/>
          <w:rtl/>
        </w:rPr>
      </w:pPr>
      <w:r>
        <w:rPr>
          <w:rFonts w:hint="cs"/>
          <w:b w:val="0"/>
          <w:bCs w:val="0"/>
          <w:caps/>
          <w:sz w:val="24"/>
          <w:szCs w:val="24"/>
          <w:rtl/>
        </w:rPr>
        <w:t>ה, לא נבדק בוא הם הגישו רק אתמול ...</w:t>
      </w:r>
    </w:p>
    <w:p w14:paraId="12B0A1FE" w14:textId="77777777" w:rsidR="001E2274" w:rsidRDefault="001E2274" w:rsidP="00352182">
      <w:pPr>
        <w:rPr>
          <w:b w:val="0"/>
          <w:bCs w:val="0"/>
          <w:caps/>
          <w:sz w:val="24"/>
          <w:szCs w:val="24"/>
          <w:rtl/>
        </w:rPr>
      </w:pPr>
    </w:p>
    <w:p w14:paraId="102B58F2" w14:textId="77777777" w:rsidR="001E2274" w:rsidRDefault="00E5536A" w:rsidP="00352182">
      <w:pPr>
        <w:rPr>
          <w:caps/>
          <w:sz w:val="24"/>
          <w:szCs w:val="24"/>
          <w:u w:val="single"/>
          <w:rtl/>
        </w:rPr>
      </w:pPr>
      <w:r w:rsidRPr="00E5536A">
        <w:rPr>
          <w:rFonts w:hint="cs"/>
          <w:caps/>
          <w:sz w:val="24"/>
          <w:szCs w:val="24"/>
          <w:u w:val="single"/>
          <w:rtl/>
        </w:rPr>
        <w:t>גב</w:t>
      </w:r>
      <w:r w:rsidRPr="00E5536A">
        <w:rPr>
          <w:caps/>
          <w:sz w:val="24"/>
          <w:szCs w:val="24"/>
          <w:u w:val="single"/>
          <w:rtl/>
        </w:rPr>
        <w:t>'</w:t>
      </w:r>
      <w:r w:rsidRPr="00E5536A">
        <w:rPr>
          <w:rFonts w:hint="cs"/>
          <w:caps/>
          <w:sz w:val="24"/>
          <w:szCs w:val="24"/>
          <w:u w:val="single"/>
          <w:rtl/>
        </w:rPr>
        <w:t xml:space="preserve"> רוני גרניט - נציגת משרד הבריאות בוועדה המחוזית</w:t>
      </w:r>
      <w:r w:rsidR="001E2274">
        <w:rPr>
          <w:rFonts w:hint="cs"/>
          <w:caps/>
          <w:sz w:val="24"/>
          <w:szCs w:val="24"/>
          <w:u w:val="single"/>
          <w:rtl/>
        </w:rPr>
        <w:t>:</w:t>
      </w:r>
    </w:p>
    <w:p w14:paraId="054ACC65" w14:textId="66597005" w:rsidR="001E2274" w:rsidRDefault="00352182" w:rsidP="00352182">
      <w:pPr>
        <w:rPr>
          <w:b w:val="0"/>
          <w:bCs w:val="0"/>
          <w:caps/>
          <w:sz w:val="24"/>
          <w:szCs w:val="24"/>
          <w:rtl/>
        </w:rPr>
      </w:pPr>
      <w:r>
        <w:rPr>
          <w:rFonts w:hint="cs"/>
          <w:b w:val="0"/>
          <w:bCs w:val="0"/>
          <w:caps/>
          <w:sz w:val="24"/>
          <w:szCs w:val="24"/>
          <w:rtl/>
        </w:rPr>
        <w:lastRenderedPageBreak/>
        <w:t>היא רוצה לבדוק את המסמכים</w:t>
      </w:r>
    </w:p>
    <w:p w14:paraId="1D4355A8" w14:textId="77777777" w:rsidR="001E2274" w:rsidRDefault="001E2274" w:rsidP="00352182">
      <w:pPr>
        <w:rPr>
          <w:b w:val="0"/>
          <w:bCs w:val="0"/>
          <w:caps/>
          <w:sz w:val="24"/>
          <w:szCs w:val="24"/>
          <w:rtl/>
        </w:rPr>
      </w:pPr>
    </w:p>
    <w:p w14:paraId="19A6CB7A" w14:textId="77777777" w:rsidR="001E2274" w:rsidRDefault="003109B2" w:rsidP="00352182">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1ED4BF79" w14:textId="69FFE952" w:rsidR="001E2274" w:rsidRDefault="00352182" w:rsidP="00352182">
      <w:pPr>
        <w:rPr>
          <w:b w:val="0"/>
          <w:bCs w:val="0"/>
          <w:caps/>
          <w:sz w:val="24"/>
          <w:szCs w:val="24"/>
          <w:rtl/>
        </w:rPr>
      </w:pPr>
      <w:r>
        <w:rPr>
          <w:rFonts w:hint="cs"/>
          <w:b w:val="0"/>
          <w:bCs w:val="0"/>
          <w:caps/>
          <w:sz w:val="24"/>
          <w:szCs w:val="24"/>
          <w:rtl/>
        </w:rPr>
        <w:t>לנושאים, יש חריגות בואו בואו נעשה דיון ...</w:t>
      </w:r>
    </w:p>
    <w:p w14:paraId="3B39D357" w14:textId="77777777" w:rsidR="001E2274" w:rsidRDefault="001E2274" w:rsidP="00352182">
      <w:pPr>
        <w:rPr>
          <w:b w:val="0"/>
          <w:bCs w:val="0"/>
          <w:caps/>
          <w:sz w:val="24"/>
          <w:szCs w:val="24"/>
          <w:rtl/>
        </w:rPr>
      </w:pPr>
    </w:p>
    <w:p w14:paraId="4F79A821" w14:textId="77777777" w:rsidR="001E2274" w:rsidRDefault="00D17364" w:rsidP="00352182">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2DED3333" w14:textId="2ED8D53F" w:rsidR="001E2274" w:rsidRDefault="00352182" w:rsidP="00352182">
      <w:pPr>
        <w:rPr>
          <w:b w:val="0"/>
          <w:bCs w:val="0"/>
          <w:caps/>
          <w:sz w:val="24"/>
          <w:szCs w:val="24"/>
          <w:rtl/>
        </w:rPr>
      </w:pPr>
      <w:r>
        <w:rPr>
          <w:rFonts w:hint="cs"/>
          <w:b w:val="0"/>
          <w:bCs w:val="0"/>
          <w:caps/>
          <w:sz w:val="24"/>
          <w:szCs w:val="24"/>
          <w:rtl/>
        </w:rPr>
        <w:t>חריגות של מה יש? חריגות של מה?</w:t>
      </w:r>
    </w:p>
    <w:p w14:paraId="346D8B1F" w14:textId="77777777" w:rsidR="001E2274" w:rsidRDefault="001E2274" w:rsidP="00352182">
      <w:pPr>
        <w:rPr>
          <w:b w:val="0"/>
          <w:bCs w:val="0"/>
          <w:caps/>
          <w:sz w:val="24"/>
          <w:szCs w:val="24"/>
          <w:rtl/>
        </w:rPr>
      </w:pPr>
    </w:p>
    <w:p w14:paraId="24B6D92A" w14:textId="77777777" w:rsidR="001E2274" w:rsidRDefault="003109B2" w:rsidP="00352182">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4CFCBA3E" w14:textId="0933D674" w:rsidR="001E2274" w:rsidRDefault="00B6155B" w:rsidP="00352182">
      <w:pPr>
        <w:rPr>
          <w:b w:val="0"/>
          <w:bCs w:val="0"/>
          <w:caps/>
          <w:sz w:val="24"/>
          <w:szCs w:val="24"/>
          <w:rtl/>
        </w:rPr>
      </w:pPr>
      <w:r>
        <w:rPr>
          <w:rFonts w:hint="cs"/>
          <w:b w:val="0"/>
          <w:bCs w:val="0"/>
          <w:caps/>
          <w:sz w:val="24"/>
          <w:szCs w:val="24"/>
          <w:rtl/>
        </w:rPr>
        <w:t>יש חריגות אקוסטיקה, איכות אוויר הם הגישו אתמול הם טענו שאין חריגות אנחנו לא יודעים הם רק העבירו לי היום בבוקר את כל המודלים. מבחינת תחנת דלק יש לי את ה</w:t>
      </w:r>
      <w:r w:rsidR="006D36B0">
        <w:rPr>
          <w:rFonts w:hint="cs"/>
          <w:b w:val="0"/>
          <w:bCs w:val="0"/>
          <w:caps/>
          <w:sz w:val="24"/>
          <w:szCs w:val="24"/>
          <w:rtl/>
        </w:rPr>
        <w:t xml:space="preserve">תמא שמונה עשרה ארבע שאני צריכה לוודא שהם עומדים וזה, הם מצאו איזה שהוא פתרון שצריך לראות שהוא עומד יש שם הרבה ... </w:t>
      </w:r>
    </w:p>
    <w:p w14:paraId="697EE7EB" w14:textId="77777777" w:rsidR="001E2274" w:rsidRDefault="001E2274" w:rsidP="00352182">
      <w:pPr>
        <w:rPr>
          <w:b w:val="0"/>
          <w:bCs w:val="0"/>
          <w:caps/>
          <w:sz w:val="24"/>
          <w:szCs w:val="24"/>
          <w:rtl/>
        </w:rPr>
      </w:pPr>
    </w:p>
    <w:p w14:paraId="7CD8F5D6" w14:textId="77777777" w:rsidR="001E2274" w:rsidRDefault="00935F0D" w:rsidP="00352182">
      <w:pPr>
        <w:rPr>
          <w:caps/>
          <w:sz w:val="24"/>
          <w:szCs w:val="24"/>
          <w:u w:val="single"/>
          <w:rtl/>
        </w:rPr>
      </w:pPr>
      <w:r w:rsidRPr="00935F0D">
        <w:rPr>
          <w:rFonts w:hint="cs"/>
          <w:caps/>
          <w:sz w:val="24"/>
          <w:szCs w:val="24"/>
          <w:u w:val="single"/>
          <w:rtl/>
        </w:rPr>
        <w:t>גב</w:t>
      </w:r>
      <w:r w:rsidRPr="00935F0D">
        <w:rPr>
          <w:caps/>
          <w:sz w:val="24"/>
          <w:szCs w:val="24"/>
          <w:u w:val="single"/>
          <w:rtl/>
        </w:rPr>
        <w:t>'</w:t>
      </w:r>
      <w:r w:rsidRPr="00935F0D">
        <w:rPr>
          <w:rFonts w:hint="cs"/>
          <w:caps/>
          <w:sz w:val="24"/>
          <w:szCs w:val="24"/>
          <w:u w:val="single"/>
          <w:rtl/>
        </w:rPr>
        <w:t xml:space="preserve"> מירב בליימן שבתאי - נציגת לשכת התכנון</w:t>
      </w:r>
      <w:r w:rsidR="001E2274">
        <w:rPr>
          <w:rFonts w:hint="cs"/>
          <w:caps/>
          <w:sz w:val="24"/>
          <w:szCs w:val="24"/>
          <w:u w:val="single"/>
          <w:rtl/>
        </w:rPr>
        <w:t>:</w:t>
      </w:r>
    </w:p>
    <w:p w14:paraId="4964AB55" w14:textId="15B5DC81" w:rsidR="001E2274" w:rsidRDefault="006D36B0" w:rsidP="00352182">
      <w:pPr>
        <w:rPr>
          <w:b w:val="0"/>
          <w:bCs w:val="0"/>
          <w:caps/>
          <w:sz w:val="24"/>
          <w:szCs w:val="24"/>
          <w:rtl/>
        </w:rPr>
      </w:pPr>
      <w:r>
        <w:rPr>
          <w:rFonts w:hint="cs"/>
          <w:b w:val="0"/>
          <w:bCs w:val="0"/>
          <w:caps/>
          <w:sz w:val="24"/>
          <w:szCs w:val="24"/>
          <w:rtl/>
        </w:rPr>
        <w:t>זה פתרון שאתם אישרתם ... אתם אישרתם את הפתרון הזה במוביל</w:t>
      </w:r>
    </w:p>
    <w:p w14:paraId="44942366" w14:textId="77777777" w:rsidR="001E2274" w:rsidRDefault="001E2274" w:rsidP="00352182">
      <w:pPr>
        <w:rPr>
          <w:b w:val="0"/>
          <w:bCs w:val="0"/>
          <w:caps/>
          <w:sz w:val="24"/>
          <w:szCs w:val="24"/>
          <w:rtl/>
        </w:rPr>
      </w:pPr>
    </w:p>
    <w:p w14:paraId="25F9E626" w14:textId="77777777" w:rsidR="001E2274" w:rsidRDefault="003109B2" w:rsidP="00352182">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08229202" w14:textId="2A5BFCB1" w:rsidR="001E2274" w:rsidRDefault="006D36B0" w:rsidP="00352182">
      <w:pPr>
        <w:rPr>
          <w:b w:val="0"/>
          <w:bCs w:val="0"/>
          <w:caps/>
          <w:sz w:val="24"/>
          <w:szCs w:val="24"/>
          <w:rtl/>
        </w:rPr>
      </w:pPr>
      <w:r>
        <w:rPr>
          <w:rFonts w:hint="cs"/>
          <w:b w:val="0"/>
          <w:bCs w:val="0"/>
          <w:caps/>
          <w:sz w:val="24"/>
          <w:szCs w:val="24"/>
          <w:rtl/>
        </w:rPr>
        <w:t xml:space="preserve">לא, את התמא שמונה עשרה ארבע בסדר, </w:t>
      </w:r>
    </w:p>
    <w:p w14:paraId="021ED1A8" w14:textId="77777777" w:rsidR="001E2274" w:rsidRDefault="001E2274" w:rsidP="00352182">
      <w:pPr>
        <w:rPr>
          <w:b w:val="0"/>
          <w:bCs w:val="0"/>
          <w:caps/>
          <w:sz w:val="24"/>
          <w:szCs w:val="24"/>
          <w:rtl/>
        </w:rPr>
      </w:pPr>
    </w:p>
    <w:p w14:paraId="174071E4" w14:textId="77777777" w:rsidR="001E2274" w:rsidRDefault="00935F0D" w:rsidP="00352182">
      <w:pPr>
        <w:rPr>
          <w:caps/>
          <w:sz w:val="24"/>
          <w:szCs w:val="24"/>
          <w:u w:val="single"/>
          <w:rtl/>
        </w:rPr>
      </w:pPr>
      <w:r w:rsidRPr="00935F0D">
        <w:rPr>
          <w:rFonts w:hint="cs"/>
          <w:caps/>
          <w:sz w:val="24"/>
          <w:szCs w:val="24"/>
          <w:u w:val="single"/>
          <w:rtl/>
        </w:rPr>
        <w:t>גב</w:t>
      </w:r>
      <w:r w:rsidRPr="00935F0D">
        <w:rPr>
          <w:caps/>
          <w:sz w:val="24"/>
          <w:szCs w:val="24"/>
          <w:u w:val="single"/>
          <w:rtl/>
        </w:rPr>
        <w:t>'</w:t>
      </w:r>
      <w:r w:rsidRPr="00935F0D">
        <w:rPr>
          <w:rFonts w:hint="cs"/>
          <w:caps/>
          <w:sz w:val="24"/>
          <w:szCs w:val="24"/>
          <w:u w:val="single"/>
          <w:rtl/>
        </w:rPr>
        <w:t xml:space="preserve"> מירב בליימן שבתאי - נציגת לשכת התכנון</w:t>
      </w:r>
      <w:r w:rsidR="001E2274">
        <w:rPr>
          <w:rFonts w:hint="cs"/>
          <w:caps/>
          <w:sz w:val="24"/>
          <w:szCs w:val="24"/>
          <w:u w:val="single"/>
          <w:rtl/>
        </w:rPr>
        <w:t>:</w:t>
      </w:r>
    </w:p>
    <w:p w14:paraId="18BF8F27" w14:textId="7EFEFD18" w:rsidR="001E2274" w:rsidRDefault="006D36B0" w:rsidP="00352182">
      <w:pPr>
        <w:rPr>
          <w:b w:val="0"/>
          <w:bCs w:val="0"/>
          <w:caps/>
          <w:sz w:val="24"/>
          <w:szCs w:val="24"/>
          <w:rtl/>
        </w:rPr>
      </w:pPr>
      <w:r>
        <w:rPr>
          <w:rFonts w:hint="cs"/>
          <w:b w:val="0"/>
          <w:bCs w:val="0"/>
          <w:caps/>
          <w:sz w:val="24"/>
          <w:szCs w:val="24"/>
          <w:rtl/>
        </w:rPr>
        <w:t xml:space="preserve">נכון </w:t>
      </w:r>
    </w:p>
    <w:p w14:paraId="735DC616" w14:textId="77777777" w:rsidR="001E2274" w:rsidRDefault="001E2274" w:rsidP="00352182">
      <w:pPr>
        <w:rPr>
          <w:b w:val="0"/>
          <w:bCs w:val="0"/>
          <w:caps/>
          <w:sz w:val="24"/>
          <w:szCs w:val="24"/>
          <w:rtl/>
        </w:rPr>
      </w:pPr>
    </w:p>
    <w:p w14:paraId="13A02671" w14:textId="77777777" w:rsidR="001E2274" w:rsidRDefault="003109B2" w:rsidP="00352182">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36370770" w14:textId="1E5DE829" w:rsidR="001E2274" w:rsidRDefault="006D36B0" w:rsidP="00352182">
      <w:pPr>
        <w:rPr>
          <w:b w:val="0"/>
          <w:bCs w:val="0"/>
          <w:caps/>
          <w:sz w:val="24"/>
          <w:szCs w:val="24"/>
          <w:rtl/>
        </w:rPr>
      </w:pPr>
      <w:r>
        <w:rPr>
          <w:rFonts w:hint="cs"/>
          <w:b w:val="0"/>
          <w:bCs w:val="0"/>
          <w:caps/>
          <w:sz w:val="24"/>
          <w:szCs w:val="24"/>
          <w:rtl/>
        </w:rPr>
        <w:t xml:space="preserve">אבל אני אומרת בואו אנחנו צריכים לראות את כל המכלול סקר תעשיות הגישו אתמול בואו אנחנו צריכים לראות את כל המכלול </w:t>
      </w:r>
    </w:p>
    <w:p w14:paraId="6F8532B4" w14:textId="77777777" w:rsidR="001E2274" w:rsidRDefault="001E2274" w:rsidP="00352182">
      <w:pPr>
        <w:rPr>
          <w:b w:val="0"/>
          <w:bCs w:val="0"/>
          <w:caps/>
          <w:sz w:val="24"/>
          <w:szCs w:val="24"/>
          <w:rtl/>
        </w:rPr>
      </w:pPr>
    </w:p>
    <w:p w14:paraId="5C9C9B9B" w14:textId="77777777" w:rsidR="001E2274" w:rsidRDefault="00935F0D" w:rsidP="00352182">
      <w:pPr>
        <w:rPr>
          <w:caps/>
          <w:sz w:val="24"/>
          <w:szCs w:val="24"/>
          <w:u w:val="single"/>
          <w:rtl/>
        </w:rPr>
      </w:pPr>
      <w:r w:rsidRPr="00935F0D">
        <w:rPr>
          <w:rFonts w:hint="cs"/>
          <w:caps/>
          <w:sz w:val="24"/>
          <w:szCs w:val="24"/>
          <w:u w:val="single"/>
          <w:rtl/>
        </w:rPr>
        <w:t>גב</w:t>
      </w:r>
      <w:r w:rsidRPr="00935F0D">
        <w:rPr>
          <w:caps/>
          <w:sz w:val="24"/>
          <w:szCs w:val="24"/>
          <w:u w:val="single"/>
          <w:rtl/>
        </w:rPr>
        <w:t>'</w:t>
      </w:r>
      <w:r w:rsidRPr="00935F0D">
        <w:rPr>
          <w:rFonts w:hint="cs"/>
          <w:caps/>
          <w:sz w:val="24"/>
          <w:szCs w:val="24"/>
          <w:u w:val="single"/>
          <w:rtl/>
        </w:rPr>
        <w:t xml:space="preserve"> מירב בליימן שבתאי - נציגת לשכת התכנון</w:t>
      </w:r>
      <w:r w:rsidR="001E2274">
        <w:rPr>
          <w:rFonts w:hint="cs"/>
          <w:caps/>
          <w:sz w:val="24"/>
          <w:szCs w:val="24"/>
          <w:u w:val="single"/>
          <w:rtl/>
        </w:rPr>
        <w:t>:</w:t>
      </w:r>
    </w:p>
    <w:p w14:paraId="25208912" w14:textId="01EF83B6" w:rsidR="001E2274" w:rsidRDefault="006D36B0" w:rsidP="00352182">
      <w:pPr>
        <w:rPr>
          <w:b w:val="0"/>
          <w:bCs w:val="0"/>
          <w:caps/>
          <w:sz w:val="24"/>
          <w:szCs w:val="24"/>
          <w:rtl/>
        </w:rPr>
      </w:pPr>
      <w:r>
        <w:rPr>
          <w:rFonts w:hint="cs"/>
          <w:b w:val="0"/>
          <w:bCs w:val="0"/>
          <w:caps/>
          <w:sz w:val="24"/>
          <w:szCs w:val="24"/>
          <w:rtl/>
        </w:rPr>
        <w:t xml:space="preserve">סליחה רגע את לא רגע שניה רגע אבל </w:t>
      </w:r>
    </w:p>
    <w:p w14:paraId="63F705C5" w14:textId="77777777" w:rsidR="001E2274" w:rsidRDefault="001E2274" w:rsidP="00352182">
      <w:pPr>
        <w:rPr>
          <w:b w:val="0"/>
          <w:bCs w:val="0"/>
          <w:caps/>
          <w:sz w:val="24"/>
          <w:szCs w:val="24"/>
          <w:rtl/>
        </w:rPr>
      </w:pPr>
    </w:p>
    <w:p w14:paraId="4F593126" w14:textId="77777777" w:rsidR="001E2274" w:rsidRDefault="003109B2" w:rsidP="00352182">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104BC0A0" w14:textId="7F0A75E1" w:rsidR="001E2274" w:rsidRDefault="006D36B0" w:rsidP="00352182">
      <w:pPr>
        <w:rPr>
          <w:b w:val="0"/>
          <w:bCs w:val="0"/>
          <w:caps/>
          <w:sz w:val="24"/>
          <w:szCs w:val="24"/>
          <w:rtl/>
        </w:rPr>
      </w:pPr>
      <w:r>
        <w:rPr>
          <w:rFonts w:hint="cs"/>
          <w:b w:val="0"/>
          <w:bCs w:val="0"/>
          <w:caps/>
          <w:sz w:val="24"/>
          <w:szCs w:val="24"/>
          <w:rtl/>
        </w:rPr>
        <w:t>לכן אני אומרת</w:t>
      </w:r>
      <w:r w:rsidR="000F703D">
        <w:rPr>
          <w:rFonts w:hint="cs"/>
          <w:b w:val="0"/>
          <w:bCs w:val="0"/>
          <w:caps/>
          <w:sz w:val="24"/>
          <w:szCs w:val="24"/>
          <w:rtl/>
        </w:rPr>
        <w:t xml:space="preserve"> </w:t>
      </w:r>
      <w:r>
        <w:rPr>
          <w:rFonts w:hint="cs"/>
          <w:b w:val="0"/>
          <w:bCs w:val="0"/>
          <w:caps/>
          <w:sz w:val="24"/>
          <w:szCs w:val="24"/>
          <w:rtl/>
        </w:rPr>
        <w:t xml:space="preserve">... הגובה </w:t>
      </w:r>
    </w:p>
    <w:p w14:paraId="16A54371" w14:textId="77777777" w:rsidR="001E2274" w:rsidRDefault="001E2274" w:rsidP="00352182">
      <w:pPr>
        <w:rPr>
          <w:b w:val="0"/>
          <w:bCs w:val="0"/>
          <w:caps/>
          <w:sz w:val="24"/>
          <w:szCs w:val="24"/>
          <w:rtl/>
        </w:rPr>
      </w:pPr>
    </w:p>
    <w:p w14:paraId="199B9A8A" w14:textId="77777777" w:rsidR="001E2274" w:rsidRDefault="006D36B0" w:rsidP="00352182">
      <w:pPr>
        <w:rPr>
          <w:b w:val="0"/>
          <w:bCs w:val="0"/>
          <w:caps/>
          <w:sz w:val="24"/>
          <w:szCs w:val="24"/>
          <w:rtl/>
        </w:rPr>
      </w:pPr>
      <w:r>
        <w:rPr>
          <w:rFonts w:hint="cs"/>
          <w:b w:val="0"/>
          <w:bCs w:val="0"/>
          <w:caps/>
          <w:sz w:val="24"/>
          <w:szCs w:val="24"/>
          <w:rtl/>
        </w:rPr>
        <w:t>(מדברים ביחד)</w:t>
      </w:r>
    </w:p>
    <w:p w14:paraId="5D18F69A" w14:textId="77777777" w:rsidR="001E2274" w:rsidRDefault="001E2274" w:rsidP="00352182">
      <w:pPr>
        <w:rPr>
          <w:b w:val="0"/>
          <w:bCs w:val="0"/>
          <w:caps/>
          <w:sz w:val="24"/>
          <w:szCs w:val="24"/>
          <w:rtl/>
        </w:rPr>
      </w:pPr>
    </w:p>
    <w:p w14:paraId="66230A56" w14:textId="77777777" w:rsidR="001E2274" w:rsidRDefault="00D17364" w:rsidP="00352182">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68B66293" w14:textId="2BBF54C0" w:rsidR="001E2274" w:rsidRDefault="006D36B0" w:rsidP="00352182">
      <w:pPr>
        <w:rPr>
          <w:b w:val="0"/>
          <w:bCs w:val="0"/>
          <w:caps/>
          <w:sz w:val="24"/>
          <w:szCs w:val="24"/>
          <w:rtl/>
        </w:rPr>
      </w:pPr>
      <w:r>
        <w:rPr>
          <w:rFonts w:hint="cs"/>
          <w:b w:val="0"/>
          <w:bCs w:val="0"/>
          <w:caps/>
          <w:sz w:val="24"/>
          <w:szCs w:val="24"/>
          <w:rtl/>
        </w:rPr>
        <w:t xml:space="preserve">רגע </w:t>
      </w:r>
    </w:p>
    <w:p w14:paraId="21B966C3" w14:textId="77777777" w:rsidR="001E2274" w:rsidRDefault="001E2274" w:rsidP="00352182">
      <w:pPr>
        <w:rPr>
          <w:b w:val="0"/>
          <w:bCs w:val="0"/>
          <w:caps/>
          <w:sz w:val="24"/>
          <w:szCs w:val="24"/>
          <w:rtl/>
        </w:rPr>
      </w:pPr>
    </w:p>
    <w:p w14:paraId="4EA99447" w14:textId="77777777" w:rsidR="001E2274" w:rsidRDefault="00935F0D" w:rsidP="00352182">
      <w:pPr>
        <w:rPr>
          <w:caps/>
          <w:sz w:val="24"/>
          <w:szCs w:val="24"/>
          <w:u w:val="single"/>
          <w:rtl/>
        </w:rPr>
      </w:pPr>
      <w:r w:rsidRPr="00935F0D">
        <w:rPr>
          <w:rFonts w:hint="cs"/>
          <w:caps/>
          <w:sz w:val="24"/>
          <w:szCs w:val="24"/>
          <w:u w:val="single"/>
          <w:rtl/>
        </w:rPr>
        <w:t>גב</w:t>
      </w:r>
      <w:r w:rsidRPr="00935F0D">
        <w:rPr>
          <w:caps/>
          <w:sz w:val="24"/>
          <w:szCs w:val="24"/>
          <w:u w:val="single"/>
          <w:rtl/>
        </w:rPr>
        <w:t>'</w:t>
      </w:r>
      <w:r w:rsidRPr="00935F0D">
        <w:rPr>
          <w:rFonts w:hint="cs"/>
          <w:caps/>
          <w:sz w:val="24"/>
          <w:szCs w:val="24"/>
          <w:u w:val="single"/>
          <w:rtl/>
        </w:rPr>
        <w:t xml:space="preserve"> מירב בליימן שבתאי - נציגת לשכת התכנון</w:t>
      </w:r>
      <w:r w:rsidR="001E2274">
        <w:rPr>
          <w:rFonts w:hint="cs"/>
          <w:caps/>
          <w:sz w:val="24"/>
          <w:szCs w:val="24"/>
          <w:u w:val="single"/>
          <w:rtl/>
        </w:rPr>
        <w:t>:</w:t>
      </w:r>
    </w:p>
    <w:p w14:paraId="00456967" w14:textId="6950751C" w:rsidR="001E2274" w:rsidRDefault="006D36B0" w:rsidP="00352182">
      <w:pPr>
        <w:rPr>
          <w:b w:val="0"/>
          <w:bCs w:val="0"/>
          <w:caps/>
          <w:sz w:val="24"/>
          <w:szCs w:val="24"/>
          <w:rtl/>
        </w:rPr>
      </w:pPr>
      <w:r>
        <w:rPr>
          <w:rFonts w:hint="cs"/>
          <w:b w:val="0"/>
          <w:bCs w:val="0"/>
          <w:caps/>
          <w:sz w:val="24"/>
          <w:szCs w:val="24"/>
          <w:rtl/>
        </w:rPr>
        <w:t>אבל יערה אין פה תעשיות במתחם כולו</w:t>
      </w:r>
    </w:p>
    <w:p w14:paraId="60A80122" w14:textId="77777777" w:rsidR="001E2274" w:rsidRDefault="001E2274" w:rsidP="00352182">
      <w:pPr>
        <w:rPr>
          <w:b w:val="0"/>
          <w:bCs w:val="0"/>
          <w:caps/>
          <w:sz w:val="24"/>
          <w:szCs w:val="24"/>
          <w:rtl/>
        </w:rPr>
      </w:pPr>
    </w:p>
    <w:p w14:paraId="52FA9A9F" w14:textId="77777777" w:rsidR="001E2274" w:rsidRDefault="003109B2" w:rsidP="00352182">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0217C38B" w14:textId="5AAA5137" w:rsidR="001E2274" w:rsidRDefault="006D36B0" w:rsidP="00352182">
      <w:pPr>
        <w:rPr>
          <w:b w:val="0"/>
          <w:bCs w:val="0"/>
          <w:caps/>
          <w:sz w:val="24"/>
          <w:szCs w:val="24"/>
          <w:rtl/>
        </w:rPr>
      </w:pPr>
      <w:r>
        <w:rPr>
          <w:rFonts w:hint="cs"/>
          <w:b w:val="0"/>
          <w:bCs w:val="0"/>
          <w:caps/>
          <w:sz w:val="24"/>
          <w:szCs w:val="24"/>
          <w:rtl/>
        </w:rPr>
        <w:t>... למגורים זה בעיה אחרת</w:t>
      </w:r>
    </w:p>
    <w:p w14:paraId="28405B55" w14:textId="77777777" w:rsidR="001E2274" w:rsidRDefault="001E2274" w:rsidP="00352182">
      <w:pPr>
        <w:rPr>
          <w:b w:val="0"/>
          <w:bCs w:val="0"/>
          <w:caps/>
          <w:sz w:val="24"/>
          <w:szCs w:val="24"/>
          <w:rtl/>
        </w:rPr>
      </w:pPr>
    </w:p>
    <w:p w14:paraId="7D4E3DF0" w14:textId="77777777" w:rsidR="001E2274" w:rsidRDefault="000A3DA6" w:rsidP="00352182">
      <w:pPr>
        <w:rPr>
          <w:caps/>
          <w:sz w:val="24"/>
          <w:szCs w:val="24"/>
          <w:u w:val="single"/>
          <w:rtl/>
        </w:rPr>
      </w:pPr>
      <w:r w:rsidRPr="000A3DA6">
        <w:rPr>
          <w:rFonts w:hint="cs"/>
          <w:caps/>
          <w:sz w:val="24"/>
          <w:szCs w:val="24"/>
          <w:u w:val="single"/>
          <w:rtl/>
        </w:rPr>
        <w:t>מר תומר דוידסון - נציג מנהל מקרקעי ישראל בוועדה המחוזית</w:t>
      </w:r>
      <w:r w:rsidR="001E2274">
        <w:rPr>
          <w:rFonts w:hint="cs"/>
          <w:caps/>
          <w:sz w:val="24"/>
          <w:szCs w:val="24"/>
          <w:u w:val="single"/>
          <w:rtl/>
        </w:rPr>
        <w:t>:</w:t>
      </w:r>
    </w:p>
    <w:p w14:paraId="17C8EF3A" w14:textId="730AB853" w:rsidR="001E2274" w:rsidRDefault="006D36B0" w:rsidP="00352182">
      <w:pPr>
        <w:rPr>
          <w:b w:val="0"/>
          <w:bCs w:val="0"/>
          <w:caps/>
          <w:sz w:val="24"/>
          <w:szCs w:val="24"/>
          <w:rtl/>
        </w:rPr>
      </w:pPr>
      <w:r>
        <w:rPr>
          <w:rFonts w:hint="cs"/>
          <w:b w:val="0"/>
          <w:bCs w:val="0"/>
          <w:caps/>
          <w:sz w:val="24"/>
          <w:szCs w:val="24"/>
          <w:rtl/>
        </w:rPr>
        <w:t>זה אזור של משרדים ו ...</w:t>
      </w:r>
    </w:p>
    <w:p w14:paraId="47FC8786" w14:textId="77777777" w:rsidR="001E2274" w:rsidRDefault="001E2274" w:rsidP="00352182">
      <w:pPr>
        <w:rPr>
          <w:b w:val="0"/>
          <w:bCs w:val="0"/>
          <w:caps/>
          <w:sz w:val="24"/>
          <w:szCs w:val="24"/>
          <w:rtl/>
        </w:rPr>
      </w:pPr>
    </w:p>
    <w:p w14:paraId="66600C98" w14:textId="77777777" w:rsidR="001E2274" w:rsidRDefault="00935F0D" w:rsidP="00352182">
      <w:pPr>
        <w:rPr>
          <w:caps/>
          <w:sz w:val="24"/>
          <w:szCs w:val="24"/>
          <w:u w:val="single"/>
          <w:rtl/>
        </w:rPr>
      </w:pPr>
      <w:r w:rsidRPr="00935F0D">
        <w:rPr>
          <w:rFonts w:hint="cs"/>
          <w:caps/>
          <w:sz w:val="24"/>
          <w:szCs w:val="24"/>
          <w:u w:val="single"/>
          <w:rtl/>
        </w:rPr>
        <w:t>גב</w:t>
      </w:r>
      <w:r w:rsidRPr="00935F0D">
        <w:rPr>
          <w:caps/>
          <w:sz w:val="24"/>
          <w:szCs w:val="24"/>
          <w:u w:val="single"/>
          <w:rtl/>
        </w:rPr>
        <w:t>'</w:t>
      </w:r>
      <w:r w:rsidRPr="00935F0D">
        <w:rPr>
          <w:rFonts w:hint="cs"/>
          <w:caps/>
          <w:sz w:val="24"/>
          <w:szCs w:val="24"/>
          <w:u w:val="single"/>
          <w:rtl/>
        </w:rPr>
        <w:t xml:space="preserve"> מירב בליימן שבתאי - נציגת לשכת התכנון</w:t>
      </w:r>
      <w:r w:rsidR="001E2274">
        <w:rPr>
          <w:rFonts w:hint="cs"/>
          <w:caps/>
          <w:sz w:val="24"/>
          <w:szCs w:val="24"/>
          <w:u w:val="single"/>
          <w:rtl/>
        </w:rPr>
        <w:t>:</w:t>
      </w:r>
    </w:p>
    <w:p w14:paraId="4ACD5ABC" w14:textId="3DAB0EB5" w:rsidR="001E2274" w:rsidRDefault="006D36B0" w:rsidP="00352182">
      <w:pPr>
        <w:rPr>
          <w:b w:val="0"/>
          <w:bCs w:val="0"/>
          <w:caps/>
          <w:sz w:val="24"/>
          <w:szCs w:val="24"/>
          <w:rtl/>
        </w:rPr>
      </w:pPr>
      <w:r>
        <w:rPr>
          <w:rFonts w:hint="cs"/>
          <w:b w:val="0"/>
          <w:bCs w:val="0"/>
          <w:caps/>
          <w:sz w:val="24"/>
          <w:szCs w:val="24"/>
          <w:rtl/>
        </w:rPr>
        <w:t>באמת זה עם כל הכבוד אין פה אף</w:t>
      </w:r>
      <w:r w:rsidR="000F703D">
        <w:rPr>
          <w:rFonts w:hint="cs"/>
          <w:b w:val="0"/>
          <w:bCs w:val="0"/>
          <w:caps/>
          <w:sz w:val="24"/>
          <w:szCs w:val="24"/>
          <w:rtl/>
        </w:rPr>
        <w:t xml:space="preserve"> </w:t>
      </w:r>
      <w:r>
        <w:rPr>
          <w:rFonts w:hint="cs"/>
          <w:b w:val="0"/>
          <w:bCs w:val="0"/>
          <w:caps/>
          <w:sz w:val="24"/>
          <w:szCs w:val="24"/>
          <w:rtl/>
        </w:rPr>
        <w:t>...</w:t>
      </w:r>
    </w:p>
    <w:p w14:paraId="3DE7E9A2" w14:textId="77777777" w:rsidR="001E2274" w:rsidRDefault="001E2274" w:rsidP="00352182">
      <w:pPr>
        <w:rPr>
          <w:b w:val="0"/>
          <w:bCs w:val="0"/>
          <w:caps/>
          <w:sz w:val="24"/>
          <w:szCs w:val="24"/>
          <w:rtl/>
        </w:rPr>
      </w:pPr>
    </w:p>
    <w:p w14:paraId="022B7798" w14:textId="77777777" w:rsidR="001E2274" w:rsidRDefault="000A5C33" w:rsidP="00352182">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191D09B0" w14:textId="0DD01111" w:rsidR="001E2274" w:rsidRDefault="006D36B0" w:rsidP="00352182">
      <w:pPr>
        <w:rPr>
          <w:b w:val="0"/>
          <w:bCs w:val="0"/>
          <w:caps/>
          <w:sz w:val="24"/>
          <w:szCs w:val="24"/>
          <w:rtl/>
        </w:rPr>
      </w:pPr>
      <w:r>
        <w:rPr>
          <w:rFonts w:hint="cs"/>
          <w:b w:val="0"/>
          <w:bCs w:val="0"/>
          <w:caps/>
          <w:sz w:val="24"/>
          <w:szCs w:val="24"/>
          <w:rtl/>
        </w:rPr>
        <w:t xml:space="preserve">אני אני להגיד לך את האמת אני </w:t>
      </w:r>
      <w:r w:rsidR="00EF184A">
        <w:rPr>
          <w:rFonts w:hint="cs"/>
          <w:b w:val="0"/>
          <w:bCs w:val="0"/>
          <w:caps/>
          <w:sz w:val="24"/>
          <w:szCs w:val="24"/>
          <w:rtl/>
        </w:rPr>
        <w:t xml:space="preserve">מכיר את המקום הזה טוב מאוד ואני לא אף פעם יש </w:t>
      </w:r>
    </w:p>
    <w:p w14:paraId="04FAD069" w14:textId="77777777" w:rsidR="001E2274" w:rsidRDefault="001E2274" w:rsidP="00352182">
      <w:pPr>
        <w:rPr>
          <w:b w:val="0"/>
          <w:bCs w:val="0"/>
          <w:caps/>
          <w:sz w:val="24"/>
          <w:szCs w:val="24"/>
          <w:rtl/>
        </w:rPr>
      </w:pPr>
    </w:p>
    <w:p w14:paraId="50E58B09" w14:textId="77777777" w:rsidR="001E2274" w:rsidRDefault="00935F0D" w:rsidP="00352182">
      <w:pPr>
        <w:rPr>
          <w:caps/>
          <w:sz w:val="24"/>
          <w:szCs w:val="24"/>
          <w:u w:val="single"/>
          <w:rtl/>
        </w:rPr>
      </w:pPr>
      <w:r w:rsidRPr="00935F0D">
        <w:rPr>
          <w:rFonts w:hint="cs"/>
          <w:caps/>
          <w:sz w:val="24"/>
          <w:szCs w:val="24"/>
          <w:u w:val="single"/>
          <w:rtl/>
        </w:rPr>
        <w:t>גב</w:t>
      </w:r>
      <w:r w:rsidRPr="00935F0D">
        <w:rPr>
          <w:caps/>
          <w:sz w:val="24"/>
          <w:szCs w:val="24"/>
          <w:u w:val="single"/>
          <w:rtl/>
        </w:rPr>
        <w:t>'</w:t>
      </w:r>
      <w:r w:rsidRPr="00935F0D">
        <w:rPr>
          <w:rFonts w:hint="cs"/>
          <w:caps/>
          <w:sz w:val="24"/>
          <w:szCs w:val="24"/>
          <w:u w:val="single"/>
          <w:rtl/>
        </w:rPr>
        <w:t xml:space="preserve"> מירב בליימן שבתאי - נציגת לשכת התכנון</w:t>
      </w:r>
      <w:r w:rsidR="001E2274">
        <w:rPr>
          <w:rFonts w:hint="cs"/>
          <w:caps/>
          <w:sz w:val="24"/>
          <w:szCs w:val="24"/>
          <w:u w:val="single"/>
          <w:rtl/>
        </w:rPr>
        <w:t>:</w:t>
      </w:r>
    </w:p>
    <w:p w14:paraId="4948F2B4" w14:textId="5897C175" w:rsidR="001E2274" w:rsidRDefault="00EF184A" w:rsidP="00352182">
      <w:pPr>
        <w:rPr>
          <w:b w:val="0"/>
          <w:bCs w:val="0"/>
          <w:caps/>
          <w:sz w:val="24"/>
          <w:szCs w:val="24"/>
          <w:rtl/>
        </w:rPr>
      </w:pPr>
      <w:r>
        <w:rPr>
          <w:rFonts w:hint="cs"/>
          <w:b w:val="0"/>
          <w:bCs w:val="0"/>
          <w:caps/>
          <w:sz w:val="24"/>
          <w:szCs w:val="24"/>
          <w:rtl/>
        </w:rPr>
        <w:t xml:space="preserve">אין תעשיות במקום הזה </w:t>
      </w:r>
    </w:p>
    <w:p w14:paraId="2519F67B" w14:textId="77777777" w:rsidR="001E2274" w:rsidRDefault="001E2274" w:rsidP="00352182">
      <w:pPr>
        <w:rPr>
          <w:b w:val="0"/>
          <w:bCs w:val="0"/>
          <w:caps/>
          <w:sz w:val="24"/>
          <w:szCs w:val="24"/>
          <w:rtl/>
        </w:rPr>
      </w:pPr>
    </w:p>
    <w:p w14:paraId="3A0C8035" w14:textId="77777777" w:rsidR="001E2274" w:rsidRDefault="003109B2" w:rsidP="00352182">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161DD9E2" w14:textId="1113A779" w:rsidR="001E2274" w:rsidRDefault="00EF184A" w:rsidP="00352182">
      <w:pPr>
        <w:rPr>
          <w:b w:val="0"/>
          <w:bCs w:val="0"/>
          <w:caps/>
          <w:sz w:val="24"/>
          <w:szCs w:val="24"/>
          <w:rtl/>
        </w:rPr>
      </w:pPr>
      <w:r>
        <w:rPr>
          <w:rFonts w:hint="cs"/>
          <w:b w:val="0"/>
          <w:bCs w:val="0"/>
          <w:caps/>
          <w:sz w:val="24"/>
          <w:szCs w:val="24"/>
          <w:rtl/>
        </w:rPr>
        <w:t>לא שמעתי כלום הכל פיקס</w:t>
      </w:r>
    </w:p>
    <w:p w14:paraId="70119835" w14:textId="77777777" w:rsidR="001E2274" w:rsidRDefault="001E2274" w:rsidP="00352182">
      <w:pPr>
        <w:rPr>
          <w:b w:val="0"/>
          <w:bCs w:val="0"/>
          <w:caps/>
          <w:sz w:val="24"/>
          <w:szCs w:val="24"/>
          <w:rtl/>
        </w:rPr>
      </w:pPr>
    </w:p>
    <w:p w14:paraId="5775195A" w14:textId="77777777" w:rsidR="001E2274" w:rsidRDefault="000A5C33" w:rsidP="00352182">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27D88653" w14:textId="0C9F5463" w:rsidR="001E2274" w:rsidRDefault="00EF184A" w:rsidP="00352182">
      <w:pPr>
        <w:rPr>
          <w:b w:val="0"/>
          <w:bCs w:val="0"/>
          <w:caps/>
          <w:sz w:val="24"/>
          <w:szCs w:val="24"/>
          <w:rtl/>
        </w:rPr>
      </w:pPr>
      <w:r>
        <w:rPr>
          <w:rFonts w:hint="cs"/>
          <w:b w:val="0"/>
          <w:bCs w:val="0"/>
          <w:caps/>
          <w:sz w:val="24"/>
          <w:szCs w:val="24"/>
          <w:rtl/>
        </w:rPr>
        <w:t xml:space="preserve">יש אפילו באזור הזה יש בזק מה יש שם יש את שרונה, יש את ה, </w:t>
      </w:r>
    </w:p>
    <w:p w14:paraId="6E092D0D" w14:textId="77777777" w:rsidR="001E2274" w:rsidRDefault="001E2274" w:rsidP="00352182">
      <w:pPr>
        <w:rPr>
          <w:b w:val="0"/>
          <w:bCs w:val="0"/>
          <w:caps/>
          <w:sz w:val="24"/>
          <w:szCs w:val="24"/>
          <w:rtl/>
        </w:rPr>
      </w:pPr>
    </w:p>
    <w:p w14:paraId="25B34C37" w14:textId="77777777" w:rsidR="001E2274" w:rsidRDefault="00935F0D" w:rsidP="00352182">
      <w:pPr>
        <w:rPr>
          <w:caps/>
          <w:sz w:val="24"/>
          <w:szCs w:val="24"/>
          <w:u w:val="single"/>
          <w:rtl/>
        </w:rPr>
      </w:pPr>
      <w:r w:rsidRPr="00935F0D">
        <w:rPr>
          <w:rFonts w:hint="cs"/>
          <w:caps/>
          <w:sz w:val="24"/>
          <w:szCs w:val="24"/>
          <w:u w:val="single"/>
          <w:rtl/>
        </w:rPr>
        <w:t>גב</w:t>
      </w:r>
      <w:r w:rsidRPr="00935F0D">
        <w:rPr>
          <w:caps/>
          <w:sz w:val="24"/>
          <w:szCs w:val="24"/>
          <w:u w:val="single"/>
          <w:rtl/>
        </w:rPr>
        <w:t>'</w:t>
      </w:r>
      <w:r w:rsidRPr="00935F0D">
        <w:rPr>
          <w:rFonts w:hint="cs"/>
          <w:caps/>
          <w:sz w:val="24"/>
          <w:szCs w:val="24"/>
          <w:u w:val="single"/>
          <w:rtl/>
        </w:rPr>
        <w:t xml:space="preserve"> מירב בליימן שבתאי - נציגת לשכת התכנון</w:t>
      </w:r>
      <w:r w:rsidR="001E2274">
        <w:rPr>
          <w:rFonts w:hint="cs"/>
          <w:caps/>
          <w:sz w:val="24"/>
          <w:szCs w:val="24"/>
          <w:u w:val="single"/>
          <w:rtl/>
        </w:rPr>
        <w:t>:</w:t>
      </w:r>
    </w:p>
    <w:p w14:paraId="4D431D8C" w14:textId="425A8529" w:rsidR="001E2274" w:rsidRDefault="00EF184A" w:rsidP="00352182">
      <w:pPr>
        <w:rPr>
          <w:b w:val="0"/>
          <w:bCs w:val="0"/>
          <w:caps/>
          <w:sz w:val="24"/>
          <w:szCs w:val="24"/>
          <w:rtl/>
        </w:rPr>
      </w:pPr>
      <w:r>
        <w:rPr>
          <w:rFonts w:hint="cs"/>
          <w:b w:val="0"/>
          <w:bCs w:val="0"/>
          <w:caps/>
          <w:sz w:val="24"/>
          <w:szCs w:val="24"/>
          <w:rtl/>
        </w:rPr>
        <w:t xml:space="preserve">אין תעשיות באזור </w:t>
      </w:r>
    </w:p>
    <w:p w14:paraId="7112390A" w14:textId="77777777" w:rsidR="001E2274" w:rsidRDefault="001E2274" w:rsidP="00352182">
      <w:pPr>
        <w:rPr>
          <w:b w:val="0"/>
          <w:bCs w:val="0"/>
          <w:caps/>
          <w:sz w:val="24"/>
          <w:szCs w:val="24"/>
          <w:rtl/>
        </w:rPr>
      </w:pPr>
    </w:p>
    <w:p w14:paraId="3BD2829F" w14:textId="77777777" w:rsidR="001E2274" w:rsidRDefault="000A5C33" w:rsidP="00352182">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3B05CE41" w14:textId="6A7F970B" w:rsidR="001E2274" w:rsidRDefault="00EF184A" w:rsidP="00352182">
      <w:pPr>
        <w:rPr>
          <w:b w:val="0"/>
          <w:bCs w:val="0"/>
          <w:caps/>
          <w:sz w:val="24"/>
          <w:szCs w:val="24"/>
          <w:rtl/>
        </w:rPr>
      </w:pPr>
      <w:r>
        <w:rPr>
          <w:rFonts w:hint="cs"/>
          <w:b w:val="0"/>
          <w:bCs w:val="0"/>
          <w:caps/>
          <w:sz w:val="24"/>
          <w:szCs w:val="24"/>
          <w:rtl/>
        </w:rPr>
        <w:t xml:space="preserve">יש מסחר המון מסחר יש </w:t>
      </w:r>
      <w:r w:rsidR="00873C45">
        <w:rPr>
          <w:rFonts w:hint="cs"/>
          <w:b w:val="0"/>
          <w:bCs w:val="0"/>
          <w:caps/>
          <w:sz w:val="24"/>
          <w:szCs w:val="24"/>
          <w:rtl/>
        </w:rPr>
        <w:t xml:space="preserve">מרכז מסחרי גדול </w:t>
      </w:r>
    </w:p>
    <w:p w14:paraId="6323356F" w14:textId="77777777" w:rsidR="001E2274" w:rsidRDefault="001E2274" w:rsidP="00352182">
      <w:pPr>
        <w:rPr>
          <w:b w:val="0"/>
          <w:bCs w:val="0"/>
          <w:caps/>
          <w:sz w:val="24"/>
          <w:szCs w:val="24"/>
          <w:rtl/>
        </w:rPr>
      </w:pPr>
    </w:p>
    <w:p w14:paraId="4AC580D7" w14:textId="77777777" w:rsidR="001E2274" w:rsidRDefault="00935F0D" w:rsidP="00352182">
      <w:pPr>
        <w:rPr>
          <w:caps/>
          <w:sz w:val="24"/>
          <w:szCs w:val="24"/>
          <w:u w:val="single"/>
          <w:rtl/>
        </w:rPr>
      </w:pPr>
      <w:r w:rsidRPr="00935F0D">
        <w:rPr>
          <w:rFonts w:hint="cs"/>
          <w:caps/>
          <w:sz w:val="24"/>
          <w:szCs w:val="24"/>
          <w:u w:val="single"/>
          <w:rtl/>
        </w:rPr>
        <w:t>גב</w:t>
      </w:r>
      <w:r w:rsidRPr="00935F0D">
        <w:rPr>
          <w:caps/>
          <w:sz w:val="24"/>
          <w:szCs w:val="24"/>
          <w:u w:val="single"/>
          <w:rtl/>
        </w:rPr>
        <w:t>'</w:t>
      </w:r>
      <w:r w:rsidRPr="00935F0D">
        <w:rPr>
          <w:rFonts w:hint="cs"/>
          <w:caps/>
          <w:sz w:val="24"/>
          <w:szCs w:val="24"/>
          <w:u w:val="single"/>
          <w:rtl/>
        </w:rPr>
        <w:t xml:space="preserve"> מירב בליימן שבתאי - נציגת לשכת התכנון</w:t>
      </w:r>
      <w:r w:rsidR="001E2274">
        <w:rPr>
          <w:rFonts w:hint="cs"/>
          <w:caps/>
          <w:sz w:val="24"/>
          <w:szCs w:val="24"/>
          <w:u w:val="single"/>
          <w:rtl/>
        </w:rPr>
        <w:t>:</w:t>
      </w:r>
    </w:p>
    <w:p w14:paraId="5B474852" w14:textId="15E9F0BF" w:rsidR="001E2274" w:rsidRDefault="00873C45" w:rsidP="00352182">
      <w:pPr>
        <w:rPr>
          <w:b w:val="0"/>
          <w:bCs w:val="0"/>
          <w:caps/>
          <w:sz w:val="24"/>
          <w:szCs w:val="24"/>
          <w:rtl/>
        </w:rPr>
      </w:pPr>
      <w:r>
        <w:rPr>
          <w:rFonts w:hint="cs"/>
          <w:b w:val="0"/>
          <w:bCs w:val="0"/>
          <w:caps/>
          <w:sz w:val="24"/>
          <w:szCs w:val="24"/>
          <w:rtl/>
        </w:rPr>
        <w:t xml:space="preserve">משרדים </w:t>
      </w:r>
    </w:p>
    <w:p w14:paraId="58C5C674" w14:textId="77777777" w:rsidR="001E2274" w:rsidRDefault="001E2274" w:rsidP="00352182">
      <w:pPr>
        <w:rPr>
          <w:b w:val="0"/>
          <w:bCs w:val="0"/>
          <w:caps/>
          <w:sz w:val="24"/>
          <w:szCs w:val="24"/>
          <w:rtl/>
        </w:rPr>
      </w:pPr>
    </w:p>
    <w:p w14:paraId="2EFB4A59" w14:textId="77777777" w:rsidR="001E2274" w:rsidRDefault="000A3DA6" w:rsidP="00352182">
      <w:pPr>
        <w:rPr>
          <w:caps/>
          <w:sz w:val="24"/>
          <w:szCs w:val="24"/>
          <w:u w:val="single"/>
          <w:rtl/>
        </w:rPr>
      </w:pPr>
      <w:r w:rsidRPr="000A3DA6">
        <w:rPr>
          <w:rFonts w:hint="cs"/>
          <w:caps/>
          <w:sz w:val="24"/>
          <w:szCs w:val="24"/>
          <w:u w:val="single"/>
          <w:rtl/>
        </w:rPr>
        <w:t>מר תומר דוידסון - נציג מנהל מקרקעי ישראל בוועדה המחוזית</w:t>
      </w:r>
      <w:r w:rsidR="001E2274">
        <w:rPr>
          <w:rFonts w:hint="cs"/>
          <w:caps/>
          <w:sz w:val="24"/>
          <w:szCs w:val="24"/>
          <w:u w:val="single"/>
          <w:rtl/>
        </w:rPr>
        <w:t>:</w:t>
      </w:r>
    </w:p>
    <w:p w14:paraId="43E639D7" w14:textId="15EC8D74" w:rsidR="001E2274" w:rsidRDefault="00746A9E" w:rsidP="00352182">
      <w:pPr>
        <w:rPr>
          <w:b w:val="0"/>
          <w:bCs w:val="0"/>
          <w:caps/>
          <w:sz w:val="24"/>
          <w:szCs w:val="24"/>
          <w:rtl/>
        </w:rPr>
      </w:pPr>
      <w:r>
        <w:rPr>
          <w:rFonts w:hint="cs"/>
          <w:b w:val="0"/>
          <w:bCs w:val="0"/>
          <w:caps/>
          <w:sz w:val="24"/>
          <w:szCs w:val="24"/>
          <w:rtl/>
        </w:rPr>
        <w:t>ו</w:t>
      </w:r>
      <w:r w:rsidR="00873C45">
        <w:rPr>
          <w:rFonts w:hint="cs"/>
          <w:b w:val="0"/>
          <w:bCs w:val="0"/>
          <w:caps/>
          <w:sz w:val="24"/>
          <w:szCs w:val="24"/>
          <w:rtl/>
        </w:rPr>
        <w:t xml:space="preserve">משרדים </w:t>
      </w:r>
    </w:p>
    <w:p w14:paraId="365B35E5" w14:textId="77777777" w:rsidR="001E2274" w:rsidRDefault="001E2274" w:rsidP="00352182">
      <w:pPr>
        <w:rPr>
          <w:b w:val="0"/>
          <w:bCs w:val="0"/>
          <w:caps/>
          <w:sz w:val="24"/>
          <w:szCs w:val="24"/>
          <w:rtl/>
        </w:rPr>
      </w:pPr>
    </w:p>
    <w:p w14:paraId="72645928" w14:textId="77777777" w:rsidR="001E2274" w:rsidRDefault="000A5C33" w:rsidP="00352182">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3641B7BB" w14:textId="795FFC70" w:rsidR="001E2274" w:rsidRDefault="00746A9E" w:rsidP="00352182">
      <w:pPr>
        <w:rPr>
          <w:b w:val="0"/>
          <w:bCs w:val="0"/>
          <w:caps/>
          <w:sz w:val="24"/>
          <w:szCs w:val="24"/>
          <w:rtl/>
        </w:rPr>
      </w:pPr>
      <w:r>
        <w:rPr>
          <w:rFonts w:hint="cs"/>
          <w:b w:val="0"/>
          <w:bCs w:val="0"/>
          <w:caps/>
          <w:sz w:val="24"/>
          <w:szCs w:val="24"/>
          <w:rtl/>
        </w:rPr>
        <w:t xml:space="preserve">ומשרדים </w:t>
      </w:r>
    </w:p>
    <w:p w14:paraId="642F5F4A" w14:textId="77777777" w:rsidR="001E2274" w:rsidRDefault="001E2274" w:rsidP="00352182">
      <w:pPr>
        <w:rPr>
          <w:b w:val="0"/>
          <w:bCs w:val="0"/>
          <w:caps/>
          <w:sz w:val="24"/>
          <w:szCs w:val="24"/>
          <w:rtl/>
        </w:rPr>
      </w:pPr>
    </w:p>
    <w:p w14:paraId="11111BBC" w14:textId="77777777" w:rsidR="001E2274" w:rsidRDefault="000A3DA6" w:rsidP="00352182">
      <w:pPr>
        <w:rPr>
          <w:caps/>
          <w:sz w:val="24"/>
          <w:szCs w:val="24"/>
          <w:u w:val="single"/>
          <w:rtl/>
        </w:rPr>
      </w:pPr>
      <w:r w:rsidRPr="000A3DA6">
        <w:rPr>
          <w:rFonts w:hint="cs"/>
          <w:caps/>
          <w:sz w:val="24"/>
          <w:szCs w:val="24"/>
          <w:u w:val="single"/>
          <w:rtl/>
        </w:rPr>
        <w:t>מר תומר דוידסון - נציג מנהל מקרקעי ישראל בוועדה המחוזית</w:t>
      </w:r>
      <w:r w:rsidR="001E2274">
        <w:rPr>
          <w:rFonts w:hint="cs"/>
          <w:caps/>
          <w:sz w:val="24"/>
          <w:szCs w:val="24"/>
          <w:u w:val="single"/>
          <w:rtl/>
        </w:rPr>
        <w:t>:</w:t>
      </w:r>
    </w:p>
    <w:p w14:paraId="18E3D235" w14:textId="0EBD5922" w:rsidR="001E2274" w:rsidRDefault="00746A9E" w:rsidP="00352182">
      <w:pPr>
        <w:rPr>
          <w:b w:val="0"/>
          <w:bCs w:val="0"/>
          <w:caps/>
          <w:sz w:val="24"/>
          <w:szCs w:val="24"/>
          <w:rtl/>
        </w:rPr>
      </w:pPr>
      <w:r>
        <w:rPr>
          <w:rFonts w:hint="cs"/>
          <w:b w:val="0"/>
          <w:bCs w:val="0"/>
          <w:caps/>
          <w:sz w:val="24"/>
          <w:szCs w:val="24"/>
          <w:rtl/>
        </w:rPr>
        <w:t xml:space="preserve">בעיקר משרדים </w:t>
      </w:r>
    </w:p>
    <w:p w14:paraId="08679691" w14:textId="77777777" w:rsidR="001E2274" w:rsidRDefault="001E2274" w:rsidP="00352182">
      <w:pPr>
        <w:rPr>
          <w:b w:val="0"/>
          <w:bCs w:val="0"/>
          <w:caps/>
          <w:sz w:val="24"/>
          <w:szCs w:val="24"/>
          <w:rtl/>
        </w:rPr>
      </w:pPr>
    </w:p>
    <w:p w14:paraId="38FBB6C3" w14:textId="77777777" w:rsidR="001E2274" w:rsidRDefault="00935F0D" w:rsidP="00352182">
      <w:pPr>
        <w:rPr>
          <w:caps/>
          <w:sz w:val="24"/>
          <w:szCs w:val="24"/>
          <w:u w:val="single"/>
          <w:rtl/>
        </w:rPr>
      </w:pPr>
      <w:r w:rsidRPr="00935F0D">
        <w:rPr>
          <w:rFonts w:hint="cs"/>
          <w:caps/>
          <w:sz w:val="24"/>
          <w:szCs w:val="24"/>
          <w:u w:val="single"/>
          <w:rtl/>
        </w:rPr>
        <w:t>גב</w:t>
      </w:r>
      <w:r w:rsidRPr="00935F0D">
        <w:rPr>
          <w:caps/>
          <w:sz w:val="24"/>
          <w:szCs w:val="24"/>
          <w:u w:val="single"/>
          <w:rtl/>
        </w:rPr>
        <w:t>'</w:t>
      </w:r>
      <w:r w:rsidRPr="00935F0D">
        <w:rPr>
          <w:rFonts w:hint="cs"/>
          <w:caps/>
          <w:sz w:val="24"/>
          <w:szCs w:val="24"/>
          <w:u w:val="single"/>
          <w:rtl/>
        </w:rPr>
        <w:t xml:space="preserve"> מירב בליימן שבתאי - נציגת לשכת התכנון</w:t>
      </w:r>
      <w:r w:rsidR="001E2274">
        <w:rPr>
          <w:rFonts w:hint="cs"/>
          <w:caps/>
          <w:sz w:val="24"/>
          <w:szCs w:val="24"/>
          <w:u w:val="single"/>
          <w:rtl/>
        </w:rPr>
        <w:t>:</w:t>
      </w:r>
    </w:p>
    <w:p w14:paraId="51B2E534" w14:textId="5861BF7B" w:rsidR="001E2274" w:rsidRDefault="00746A9E" w:rsidP="00352182">
      <w:pPr>
        <w:rPr>
          <w:b w:val="0"/>
          <w:bCs w:val="0"/>
          <w:caps/>
          <w:sz w:val="24"/>
          <w:szCs w:val="24"/>
          <w:rtl/>
        </w:rPr>
      </w:pPr>
      <w:r>
        <w:rPr>
          <w:rFonts w:hint="cs"/>
          <w:b w:val="0"/>
          <w:bCs w:val="0"/>
          <w:caps/>
          <w:sz w:val="24"/>
          <w:szCs w:val="24"/>
          <w:rtl/>
        </w:rPr>
        <w:t xml:space="preserve">... משרדים </w:t>
      </w:r>
    </w:p>
    <w:p w14:paraId="0907F5BF" w14:textId="77777777" w:rsidR="001E2274" w:rsidRDefault="001E2274" w:rsidP="00352182">
      <w:pPr>
        <w:rPr>
          <w:b w:val="0"/>
          <w:bCs w:val="0"/>
          <w:caps/>
          <w:sz w:val="24"/>
          <w:szCs w:val="24"/>
          <w:rtl/>
        </w:rPr>
      </w:pPr>
    </w:p>
    <w:p w14:paraId="154C32B0" w14:textId="77777777" w:rsidR="001E2274" w:rsidRDefault="003109B2" w:rsidP="00352182">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792D3F71" w14:textId="2B9F31F4" w:rsidR="001E2274" w:rsidRDefault="00746A9E" w:rsidP="00352182">
      <w:pPr>
        <w:rPr>
          <w:b w:val="0"/>
          <w:bCs w:val="0"/>
          <w:caps/>
          <w:sz w:val="24"/>
          <w:szCs w:val="24"/>
          <w:rtl/>
        </w:rPr>
      </w:pPr>
      <w:r>
        <w:rPr>
          <w:rFonts w:hint="cs"/>
          <w:b w:val="0"/>
          <w:bCs w:val="0"/>
          <w:caps/>
          <w:sz w:val="24"/>
          <w:szCs w:val="24"/>
          <w:rtl/>
        </w:rPr>
        <w:t xml:space="preserve">לא, יש שם יש שם כמה תחנות דלק </w:t>
      </w:r>
    </w:p>
    <w:p w14:paraId="116B554A" w14:textId="77777777" w:rsidR="001E2274" w:rsidRDefault="001E2274" w:rsidP="00352182">
      <w:pPr>
        <w:rPr>
          <w:b w:val="0"/>
          <w:bCs w:val="0"/>
          <w:caps/>
          <w:sz w:val="24"/>
          <w:szCs w:val="24"/>
          <w:rtl/>
        </w:rPr>
      </w:pPr>
    </w:p>
    <w:p w14:paraId="0DCC7273" w14:textId="77777777" w:rsidR="001E2274" w:rsidRDefault="000A5C33" w:rsidP="00352182">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12BC3882" w14:textId="274143A2" w:rsidR="001E2274" w:rsidRDefault="00746A9E" w:rsidP="00352182">
      <w:pPr>
        <w:rPr>
          <w:b w:val="0"/>
          <w:bCs w:val="0"/>
          <w:caps/>
          <w:sz w:val="24"/>
          <w:szCs w:val="24"/>
          <w:rtl/>
        </w:rPr>
      </w:pPr>
      <w:r>
        <w:rPr>
          <w:rFonts w:hint="cs"/>
          <w:b w:val="0"/>
          <w:bCs w:val="0"/>
          <w:caps/>
          <w:sz w:val="24"/>
          <w:szCs w:val="24"/>
          <w:rtl/>
        </w:rPr>
        <w:t>ותחנת דלק ותחנת דלק ממש ממש קטנה</w:t>
      </w:r>
    </w:p>
    <w:p w14:paraId="5DB3B480" w14:textId="77777777" w:rsidR="001E2274" w:rsidRDefault="001E2274" w:rsidP="00352182">
      <w:pPr>
        <w:rPr>
          <w:b w:val="0"/>
          <w:bCs w:val="0"/>
          <w:caps/>
          <w:sz w:val="24"/>
          <w:szCs w:val="24"/>
          <w:rtl/>
        </w:rPr>
      </w:pPr>
    </w:p>
    <w:p w14:paraId="3A8A3F80" w14:textId="77777777" w:rsidR="001E2274" w:rsidRDefault="003109B2" w:rsidP="00352182">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79966673" w14:textId="774F5C06" w:rsidR="001E2274" w:rsidRDefault="00746A9E" w:rsidP="00352182">
      <w:pPr>
        <w:rPr>
          <w:b w:val="0"/>
          <w:bCs w:val="0"/>
          <w:caps/>
          <w:sz w:val="24"/>
          <w:szCs w:val="24"/>
          <w:rtl/>
        </w:rPr>
      </w:pPr>
      <w:r>
        <w:rPr>
          <w:rFonts w:hint="cs"/>
          <w:b w:val="0"/>
          <w:bCs w:val="0"/>
          <w:caps/>
          <w:sz w:val="24"/>
          <w:szCs w:val="24"/>
          <w:rtl/>
        </w:rPr>
        <w:t xml:space="preserve">... לא יש שם בפנים בפנים אולי לא, צריך להיכנס בפנים יש שם עדיין את ה ... </w:t>
      </w:r>
    </w:p>
    <w:p w14:paraId="52206A51" w14:textId="77777777" w:rsidR="001E2274" w:rsidRDefault="001E2274" w:rsidP="00352182">
      <w:pPr>
        <w:rPr>
          <w:b w:val="0"/>
          <w:bCs w:val="0"/>
          <w:caps/>
          <w:sz w:val="24"/>
          <w:szCs w:val="24"/>
          <w:rtl/>
        </w:rPr>
      </w:pPr>
    </w:p>
    <w:p w14:paraId="3F12393E" w14:textId="77777777" w:rsidR="001E2274" w:rsidRDefault="000A5C33" w:rsidP="00352182">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2B0D49CC" w14:textId="64B2EBF0" w:rsidR="001E2274" w:rsidRDefault="00746A9E" w:rsidP="00352182">
      <w:pPr>
        <w:rPr>
          <w:b w:val="0"/>
          <w:bCs w:val="0"/>
          <w:caps/>
          <w:sz w:val="24"/>
          <w:szCs w:val="24"/>
          <w:rtl/>
        </w:rPr>
      </w:pPr>
      <w:r>
        <w:rPr>
          <w:rFonts w:hint="cs"/>
          <w:b w:val="0"/>
          <w:bCs w:val="0"/>
          <w:caps/>
          <w:sz w:val="24"/>
          <w:szCs w:val="24"/>
          <w:rtl/>
        </w:rPr>
        <w:t xml:space="preserve">איפה ניכנס (לא ברור) בפנים מה, </w:t>
      </w:r>
    </w:p>
    <w:p w14:paraId="409B7AC5" w14:textId="77777777" w:rsidR="001E2274" w:rsidRDefault="001E2274" w:rsidP="00352182">
      <w:pPr>
        <w:rPr>
          <w:b w:val="0"/>
          <w:bCs w:val="0"/>
          <w:caps/>
          <w:sz w:val="24"/>
          <w:szCs w:val="24"/>
          <w:rtl/>
        </w:rPr>
      </w:pPr>
    </w:p>
    <w:p w14:paraId="3C9F4DEC" w14:textId="77777777" w:rsidR="001E2274" w:rsidRDefault="00935F0D" w:rsidP="00352182">
      <w:pPr>
        <w:rPr>
          <w:caps/>
          <w:sz w:val="24"/>
          <w:szCs w:val="24"/>
          <w:u w:val="single"/>
          <w:rtl/>
        </w:rPr>
      </w:pPr>
      <w:r w:rsidRPr="00935F0D">
        <w:rPr>
          <w:rFonts w:hint="cs"/>
          <w:caps/>
          <w:sz w:val="24"/>
          <w:szCs w:val="24"/>
          <w:u w:val="single"/>
          <w:rtl/>
        </w:rPr>
        <w:t>גב</w:t>
      </w:r>
      <w:r w:rsidRPr="00935F0D">
        <w:rPr>
          <w:caps/>
          <w:sz w:val="24"/>
          <w:szCs w:val="24"/>
          <w:u w:val="single"/>
          <w:rtl/>
        </w:rPr>
        <w:t>'</w:t>
      </w:r>
      <w:r w:rsidRPr="00935F0D">
        <w:rPr>
          <w:rFonts w:hint="cs"/>
          <w:caps/>
          <w:sz w:val="24"/>
          <w:szCs w:val="24"/>
          <w:u w:val="single"/>
          <w:rtl/>
        </w:rPr>
        <w:t xml:space="preserve"> מירב בליימן שבתאי - נציגת לשכת התכנון</w:t>
      </w:r>
      <w:r w:rsidR="001E2274">
        <w:rPr>
          <w:rFonts w:hint="cs"/>
          <w:caps/>
          <w:sz w:val="24"/>
          <w:szCs w:val="24"/>
          <w:u w:val="single"/>
          <w:rtl/>
        </w:rPr>
        <w:t>:</w:t>
      </w:r>
    </w:p>
    <w:p w14:paraId="344F2FD1" w14:textId="392ADE4F" w:rsidR="001E2274" w:rsidRDefault="00746A9E" w:rsidP="00352182">
      <w:pPr>
        <w:rPr>
          <w:b w:val="0"/>
          <w:bCs w:val="0"/>
          <w:caps/>
          <w:sz w:val="24"/>
          <w:szCs w:val="24"/>
          <w:rtl/>
        </w:rPr>
      </w:pPr>
      <w:r>
        <w:rPr>
          <w:rFonts w:hint="cs"/>
          <w:b w:val="0"/>
          <w:bCs w:val="0"/>
          <w:caps/>
          <w:sz w:val="24"/>
          <w:szCs w:val="24"/>
          <w:rtl/>
        </w:rPr>
        <w:t>אין נגריות אין מוסכים אין מלאכות אין דברים מלוכלכים ומזהמים</w:t>
      </w:r>
    </w:p>
    <w:p w14:paraId="27C1AD23" w14:textId="77777777" w:rsidR="001E2274" w:rsidRDefault="001E2274" w:rsidP="00352182">
      <w:pPr>
        <w:rPr>
          <w:b w:val="0"/>
          <w:bCs w:val="0"/>
          <w:caps/>
          <w:sz w:val="24"/>
          <w:szCs w:val="24"/>
          <w:rtl/>
        </w:rPr>
      </w:pPr>
    </w:p>
    <w:p w14:paraId="4B27CFCC" w14:textId="77777777" w:rsidR="001E2274" w:rsidRDefault="000A3DA6" w:rsidP="00352182">
      <w:pPr>
        <w:rPr>
          <w:caps/>
          <w:sz w:val="24"/>
          <w:szCs w:val="24"/>
          <w:u w:val="single"/>
          <w:rtl/>
        </w:rPr>
      </w:pPr>
      <w:r w:rsidRPr="000A3DA6">
        <w:rPr>
          <w:rFonts w:hint="cs"/>
          <w:caps/>
          <w:sz w:val="24"/>
          <w:szCs w:val="24"/>
          <w:u w:val="single"/>
          <w:rtl/>
        </w:rPr>
        <w:t>מר תומר דוידסון - נציג מנהל מקרקעי ישראל בוועדה המחוזית</w:t>
      </w:r>
      <w:r w:rsidR="001E2274">
        <w:rPr>
          <w:rFonts w:hint="cs"/>
          <w:caps/>
          <w:sz w:val="24"/>
          <w:szCs w:val="24"/>
          <w:u w:val="single"/>
          <w:rtl/>
        </w:rPr>
        <w:t>:</w:t>
      </w:r>
    </w:p>
    <w:p w14:paraId="1F6A16F6" w14:textId="467D2CAD" w:rsidR="001E2274" w:rsidRDefault="00746A9E" w:rsidP="00352182">
      <w:pPr>
        <w:rPr>
          <w:b w:val="0"/>
          <w:bCs w:val="0"/>
          <w:caps/>
          <w:sz w:val="24"/>
          <w:szCs w:val="24"/>
          <w:rtl/>
        </w:rPr>
      </w:pPr>
      <w:r>
        <w:rPr>
          <w:rFonts w:hint="cs"/>
          <w:b w:val="0"/>
          <w:bCs w:val="0"/>
          <w:caps/>
          <w:sz w:val="24"/>
          <w:szCs w:val="24"/>
          <w:rtl/>
        </w:rPr>
        <w:t xml:space="preserve">נכון זה לא האזור לזה, זה לא האזור </w:t>
      </w:r>
    </w:p>
    <w:p w14:paraId="4C1BDBD3" w14:textId="77777777" w:rsidR="001E2274" w:rsidRDefault="001E2274" w:rsidP="00352182">
      <w:pPr>
        <w:rPr>
          <w:b w:val="0"/>
          <w:bCs w:val="0"/>
          <w:caps/>
          <w:sz w:val="24"/>
          <w:szCs w:val="24"/>
          <w:rtl/>
        </w:rPr>
      </w:pPr>
    </w:p>
    <w:p w14:paraId="463ABBED" w14:textId="77777777" w:rsidR="001E2274" w:rsidRDefault="00935F0D" w:rsidP="00352182">
      <w:pPr>
        <w:rPr>
          <w:caps/>
          <w:sz w:val="24"/>
          <w:szCs w:val="24"/>
          <w:u w:val="single"/>
          <w:rtl/>
        </w:rPr>
      </w:pPr>
      <w:r w:rsidRPr="00935F0D">
        <w:rPr>
          <w:rFonts w:hint="cs"/>
          <w:caps/>
          <w:sz w:val="24"/>
          <w:szCs w:val="24"/>
          <w:u w:val="single"/>
          <w:rtl/>
        </w:rPr>
        <w:t>גב</w:t>
      </w:r>
      <w:r w:rsidRPr="00935F0D">
        <w:rPr>
          <w:caps/>
          <w:sz w:val="24"/>
          <w:szCs w:val="24"/>
          <w:u w:val="single"/>
          <w:rtl/>
        </w:rPr>
        <w:t>'</w:t>
      </w:r>
      <w:r w:rsidRPr="00935F0D">
        <w:rPr>
          <w:rFonts w:hint="cs"/>
          <w:caps/>
          <w:sz w:val="24"/>
          <w:szCs w:val="24"/>
          <w:u w:val="single"/>
          <w:rtl/>
        </w:rPr>
        <w:t xml:space="preserve"> מירב בליימן שבתאי - נציגת לשכת התכנון</w:t>
      </w:r>
      <w:r w:rsidR="001E2274">
        <w:rPr>
          <w:rFonts w:hint="cs"/>
          <w:caps/>
          <w:sz w:val="24"/>
          <w:szCs w:val="24"/>
          <w:u w:val="single"/>
          <w:rtl/>
        </w:rPr>
        <w:t>:</w:t>
      </w:r>
    </w:p>
    <w:p w14:paraId="335926CC" w14:textId="515BB4FA" w:rsidR="001E2274" w:rsidRDefault="00746A9E" w:rsidP="00352182">
      <w:pPr>
        <w:rPr>
          <w:b w:val="0"/>
          <w:bCs w:val="0"/>
          <w:caps/>
          <w:sz w:val="24"/>
          <w:szCs w:val="24"/>
          <w:rtl/>
        </w:rPr>
      </w:pPr>
      <w:r>
        <w:rPr>
          <w:rFonts w:hint="cs"/>
          <w:b w:val="0"/>
          <w:bCs w:val="0"/>
          <w:caps/>
          <w:sz w:val="24"/>
          <w:szCs w:val="24"/>
          <w:rtl/>
        </w:rPr>
        <w:t xml:space="preserve">מה שכן יש זה משרדים </w:t>
      </w:r>
    </w:p>
    <w:p w14:paraId="63CD0BC3" w14:textId="77777777" w:rsidR="001E2274" w:rsidRDefault="001E2274" w:rsidP="00352182">
      <w:pPr>
        <w:rPr>
          <w:b w:val="0"/>
          <w:bCs w:val="0"/>
          <w:caps/>
          <w:sz w:val="24"/>
          <w:szCs w:val="24"/>
          <w:rtl/>
        </w:rPr>
      </w:pPr>
    </w:p>
    <w:p w14:paraId="311249F6" w14:textId="77777777" w:rsidR="001E2274" w:rsidRDefault="003109B2" w:rsidP="00352182">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48BCC8FC" w14:textId="56485C85" w:rsidR="001E2274" w:rsidRDefault="00746A9E" w:rsidP="00352182">
      <w:pPr>
        <w:rPr>
          <w:b w:val="0"/>
          <w:bCs w:val="0"/>
          <w:caps/>
          <w:sz w:val="24"/>
          <w:szCs w:val="24"/>
          <w:rtl/>
        </w:rPr>
      </w:pPr>
      <w:r>
        <w:rPr>
          <w:rFonts w:hint="cs"/>
          <w:b w:val="0"/>
          <w:bCs w:val="0"/>
          <w:caps/>
          <w:sz w:val="24"/>
          <w:szCs w:val="24"/>
          <w:rtl/>
        </w:rPr>
        <w:t>אני אומרת שוב הם הגישו רק אתמול ובכפוף ...</w:t>
      </w:r>
    </w:p>
    <w:p w14:paraId="4C491713" w14:textId="77777777" w:rsidR="001E2274" w:rsidRDefault="001E2274" w:rsidP="00352182">
      <w:pPr>
        <w:rPr>
          <w:b w:val="0"/>
          <w:bCs w:val="0"/>
          <w:caps/>
          <w:sz w:val="24"/>
          <w:szCs w:val="24"/>
          <w:rtl/>
        </w:rPr>
      </w:pPr>
    </w:p>
    <w:p w14:paraId="59836676" w14:textId="77777777" w:rsidR="001E2274" w:rsidRDefault="00935F0D" w:rsidP="00352182">
      <w:pPr>
        <w:rPr>
          <w:caps/>
          <w:sz w:val="24"/>
          <w:szCs w:val="24"/>
          <w:u w:val="single"/>
          <w:rtl/>
        </w:rPr>
      </w:pPr>
      <w:r w:rsidRPr="00935F0D">
        <w:rPr>
          <w:rFonts w:hint="cs"/>
          <w:caps/>
          <w:sz w:val="24"/>
          <w:szCs w:val="24"/>
          <w:u w:val="single"/>
          <w:rtl/>
        </w:rPr>
        <w:t>גב</w:t>
      </w:r>
      <w:r w:rsidRPr="00935F0D">
        <w:rPr>
          <w:caps/>
          <w:sz w:val="24"/>
          <w:szCs w:val="24"/>
          <w:u w:val="single"/>
          <w:rtl/>
        </w:rPr>
        <w:t>'</w:t>
      </w:r>
      <w:r w:rsidRPr="00935F0D">
        <w:rPr>
          <w:rFonts w:hint="cs"/>
          <w:caps/>
          <w:sz w:val="24"/>
          <w:szCs w:val="24"/>
          <w:u w:val="single"/>
          <w:rtl/>
        </w:rPr>
        <w:t xml:space="preserve"> מירב בליימן שבתאי - נציגת לשכת התכנון</w:t>
      </w:r>
      <w:r w:rsidR="001E2274">
        <w:rPr>
          <w:rFonts w:hint="cs"/>
          <w:caps/>
          <w:sz w:val="24"/>
          <w:szCs w:val="24"/>
          <w:u w:val="single"/>
          <w:rtl/>
        </w:rPr>
        <w:t>:</w:t>
      </w:r>
    </w:p>
    <w:p w14:paraId="28BE99A8" w14:textId="25AC2E92" w:rsidR="001E2274" w:rsidRDefault="00746A9E" w:rsidP="00352182">
      <w:pPr>
        <w:rPr>
          <w:b w:val="0"/>
          <w:bCs w:val="0"/>
          <w:caps/>
          <w:sz w:val="24"/>
          <w:szCs w:val="24"/>
          <w:rtl/>
        </w:rPr>
      </w:pPr>
      <w:r>
        <w:rPr>
          <w:rFonts w:hint="cs"/>
          <w:b w:val="0"/>
          <w:bCs w:val="0"/>
          <w:caps/>
          <w:sz w:val="24"/>
          <w:szCs w:val="24"/>
          <w:rtl/>
        </w:rPr>
        <w:t>ויש שם מבנה לדיור מוגן פרויקט רק לדיור מוגן שכבר חי שם עשרות שנים</w:t>
      </w:r>
    </w:p>
    <w:p w14:paraId="2B070893" w14:textId="77777777" w:rsidR="001E2274" w:rsidRDefault="001E2274" w:rsidP="00352182">
      <w:pPr>
        <w:rPr>
          <w:b w:val="0"/>
          <w:bCs w:val="0"/>
          <w:caps/>
          <w:sz w:val="24"/>
          <w:szCs w:val="24"/>
          <w:rtl/>
        </w:rPr>
      </w:pPr>
    </w:p>
    <w:p w14:paraId="6501CBBB" w14:textId="77777777" w:rsidR="001E2274" w:rsidRDefault="003109B2" w:rsidP="00352182">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12D11A6A" w14:textId="20FEAB63" w:rsidR="001E2274" w:rsidRDefault="00746A9E" w:rsidP="00352182">
      <w:pPr>
        <w:rPr>
          <w:b w:val="0"/>
          <w:bCs w:val="0"/>
          <w:caps/>
          <w:sz w:val="24"/>
          <w:szCs w:val="24"/>
          <w:rtl/>
        </w:rPr>
      </w:pPr>
      <w:r>
        <w:rPr>
          <w:rFonts w:hint="cs"/>
          <w:b w:val="0"/>
          <w:bCs w:val="0"/>
          <w:caps/>
          <w:sz w:val="24"/>
          <w:szCs w:val="24"/>
          <w:rtl/>
        </w:rPr>
        <w:t xml:space="preserve">א' הדיור מוגן הוא נמוך יש כאן עניין של חריגות ברעש, </w:t>
      </w:r>
      <w:r w:rsidR="00FA1B0E">
        <w:rPr>
          <w:rFonts w:hint="cs"/>
          <w:b w:val="0"/>
          <w:bCs w:val="0"/>
          <w:caps/>
          <w:sz w:val="24"/>
          <w:szCs w:val="24"/>
          <w:rtl/>
        </w:rPr>
        <w:t>יש כאן עניין שהוא יושב על כביש מאוד מאוד סואן אני אומרת אני אני יודעת שבמסמך המדיניות כן איפשרו במגרשים מסוימים מגורים, אבל אנחנו צריכים לבחון האם מתאים כאן מגורים</w:t>
      </w:r>
    </w:p>
    <w:p w14:paraId="47E0AC9E" w14:textId="77777777" w:rsidR="001E2274" w:rsidRDefault="001E2274" w:rsidP="00352182">
      <w:pPr>
        <w:rPr>
          <w:b w:val="0"/>
          <w:bCs w:val="0"/>
          <w:caps/>
          <w:sz w:val="24"/>
          <w:szCs w:val="24"/>
          <w:rtl/>
        </w:rPr>
      </w:pPr>
    </w:p>
    <w:p w14:paraId="22590D1A" w14:textId="77777777" w:rsidR="001E2274" w:rsidRDefault="000A5C33" w:rsidP="00352182">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1E89946B" w14:textId="10F1ABD0" w:rsidR="001E2274" w:rsidRDefault="00FA1B0E" w:rsidP="00352182">
      <w:pPr>
        <w:rPr>
          <w:b w:val="0"/>
          <w:bCs w:val="0"/>
          <w:caps/>
          <w:sz w:val="24"/>
          <w:szCs w:val="24"/>
          <w:rtl/>
        </w:rPr>
      </w:pPr>
      <w:r>
        <w:rPr>
          <w:rFonts w:hint="cs"/>
          <w:b w:val="0"/>
          <w:bCs w:val="0"/>
          <w:caps/>
          <w:sz w:val="24"/>
          <w:szCs w:val="24"/>
          <w:rtl/>
        </w:rPr>
        <w:t xml:space="preserve">תראי אנחנו ב, בחלק מהזה זה יהיה תיאום עם המשרד להגנת הסביבה לנושא לנושאים הסביבתיים </w:t>
      </w:r>
    </w:p>
    <w:p w14:paraId="114B129A" w14:textId="77777777" w:rsidR="001E2274" w:rsidRDefault="001E2274" w:rsidP="00352182">
      <w:pPr>
        <w:rPr>
          <w:b w:val="0"/>
          <w:bCs w:val="0"/>
          <w:caps/>
          <w:sz w:val="24"/>
          <w:szCs w:val="24"/>
          <w:rtl/>
        </w:rPr>
      </w:pPr>
    </w:p>
    <w:p w14:paraId="520088BF" w14:textId="77777777" w:rsidR="001E2274" w:rsidRDefault="003109B2" w:rsidP="00352182">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7BA768B8" w14:textId="4D585D4F" w:rsidR="001E2274" w:rsidRDefault="00FA1B0E" w:rsidP="00352182">
      <w:pPr>
        <w:rPr>
          <w:b w:val="0"/>
          <w:bCs w:val="0"/>
          <w:caps/>
          <w:sz w:val="24"/>
          <w:szCs w:val="24"/>
          <w:rtl/>
        </w:rPr>
      </w:pPr>
      <w:r>
        <w:rPr>
          <w:rFonts w:hint="cs"/>
          <w:b w:val="0"/>
          <w:bCs w:val="0"/>
          <w:caps/>
          <w:sz w:val="24"/>
          <w:szCs w:val="24"/>
          <w:rtl/>
        </w:rPr>
        <w:t>אבל אנחנו תראה בוא נגיד ככה, הם הגישו לנו את הדברים אתמול אוקיי?</w:t>
      </w:r>
    </w:p>
    <w:p w14:paraId="08155253" w14:textId="77777777" w:rsidR="001E2274" w:rsidRDefault="001E2274" w:rsidP="00352182">
      <w:pPr>
        <w:rPr>
          <w:b w:val="0"/>
          <w:bCs w:val="0"/>
          <w:caps/>
          <w:sz w:val="24"/>
          <w:szCs w:val="24"/>
          <w:rtl/>
        </w:rPr>
      </w:pPr>
    </w:p>
    <w:p w14:paraId="63BAD407" w14:textId="77777777" w:rsidR="001E2274" w:rsidRDefault="000A5C33" w:rsidP="00FA1B0E">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0FBF0CC0" w14:textId="798AFA8C" w:rsidR="001E2274" w:rsidRDefault="00FA1B0E" w:rsidP="00FA1B0E">
      <w:pPr>
        <w:rPr>
          <w:b w:val="0"/>
          <w:bCs w:val="0"/>
          <w:caps/>
          <w:sz w:val="24"/>
          <w:szCs w:val="24"/>
          <w:rtl/>
        </w:rPr>
      </w:pPr>
      <w:r>
        <w:rPr>
          <w:rFonts w:hint="cs"/>
          <w:b w:val="0"/>
          <w:bCs w:val="0"/>
          <w:caps/>
          <w:sz w:val="24"/>
          <w:szCs w:val="24"/>
          <w:rtl/>
        </w:rPr>
        <w:t xml:space="preserve">בסדר אתם תבדקו אותם ותגידו, </w:t>
      </w:r>
    </w:p>
    <w:p w14:paraId="3503EC5B" w14:textId="77777777" w:rsidR="001E2274" w:rsidRDefault="001E2274" w:rsidP="00FA1B0E">
      <w:pPr>
        <w:rPr>
          <w:b w:val="0"/>
          <w:bCs w:val="0"/>
          <w:caps/>
          <w:sz w:val="24"/>
          <w:szCs w:val="24"/>
          <w:rtl/>
        </w:rPr>
      </w:pPr>
    </w:p>
    <w:p w14:paraId="6B68D644" w14:textId="77777777" w:rsidR="001E2274" w:rsidRDefault="003109B2" w:rsidP="00FA1B0E">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27A44B67" w14:textId="11650476" w:rsidR="001E2274" w:rsidRDefault="00FA1B0E" w:rsidP="00FA1B0E">
      <w:pPr>
        <w:rPr>
          <w:b w:val="0"/>
          <w:bCs w:val="0"/>
          <w:caps/>
          <w:sz w:val="24"/>
          <w:szCs w:val="24"/>
          <w:rtl/>
        </w:rPr>
      </w:pPr>
      <w:r>
        <w:rPr>
          <w:rFonts w:hint="cs"/>
          <w:b w:val="0"/>
          <w:bCs w:val="0"/>
          <w:caps/>
          <w:sz w:val="24"/>
          <w:szCs w:val="24"/>
          <w:rtl/>
        </w:rPr>
        <w:t>רגע רגע נגיד בדקנו ונגיד</w:t>
      </w:r>
      <w:r w:rsidR="000F703D">
        <w:rPr>
          <w:rFonts w:hint="cs"/>
          <w:b w:val="0"/>
          <w:bCs w:val="0"/>
          <w:caps/>
          <w:sz w:val="24"/>
          <w:szCs w:val="24"/>
          <w:rtl/>
        </w:rPr>
        <w:t xml:space="preserve"> </w:t>
      </w:r>
      <w:r>
        <w:rPr>
          <w:rFonts w:hint="cs"/>
          <w:b w:val="0"/>
          <w:bCs w:val="0"/>
          <w:caps/>
          <w:sz w:val="24"/>
          <w:szCs w:val="24"/>
          <w:rtl/>
        </w:rPr>
        <w:t xml:space="preserve">הם כבר אומרים שיש חריגות, ויש חריגות </w:t>
      </w:r>
    </w:p>
    <w:p w14:paraId="728F2D5B" w14:textId="77777777" w:rsidR="001E2274" w:rsidRDefault="001E2274" w:rsidP="00FA1B0E">
      <w:pPr>
        <w:rPr>
          <w:b w:val="0"/>
          <w:bCs w:val="0"/>
          <w:caps/>
          <w:sz w:val="24"/>
          <w:szCs w:val="24"/>
          <w:rtl/>
        </w:rPr>
      </w:pPr>
    </w:p>
    <w:p w14:paraId="46C56627" w14:textId="77777777" w:rsidR="001E2274" w:rsidRDefault="000A5C33" w:rsidP="00FA1B0E">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507BBC1E" w14:textId="2FF0DFC5" w:rsidR="001E2274" w:rsidRDefault="00FA1B0E" w:rsidP="00FA1B0E">
      <w:pPr>
        <w:rPr>
          <w:b w:val="0"/>
          <w:bCs w:val="0"/>
          <w:caps/>
          <w:sz w:val="24"/>
          <w:szCs w:val="24"/>
          <w:rtl/>
        </w:rPr>
      </w:pPr>
      <w:r>
        <w:rPr>
          <w:rFonts w:hint="cs"/>
          <w:b w:val="0"/>
          <w:bCs w:val="0"/>
          <w:caps/>
          <w:sz w:val="24"/>
          <w:szCs w:val="24"/>
          <w:rtl/>
        </w:rPr>
        <w:t>איפה הם אמרו שיש חריגות? אמרו ב, איכות אוויר שזה בסדר</w:t>
      </w:r>
    </w:p>
    <w:p w14:paraId="79CBF524" w14:textId="77777777" w:rsidR="001E2274" w:rsidRDefault="001E2274" w:rsidP="00FA1B0E">
      <w:pPr>
        <w:rPr>
          <w:b w:val="0"/>
          <w:bCs w:val="0"/>
          <w:caps/>
          <w:sz w:val="24"/>
          <w:szCs w:val="24"/>
          <w:rtl/>
        </w:rPr>
      </w:pPr>
    </w:p>
    <w:p w14:paraId="1DCE4711" w14:textId="77777777" w:rsidR="001E2274" w:rsidRDefault="003109B2" w:rsidP="00FA1B0E">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682B6A91" w14:textId="1DECBAFD" w:rsidR="001E2274" w:rsidRDefault="00FA1B0E" w:rsidP="00FA1B0E">
      <w:pPr>
        <w:rPr>
          <w:b w:val="0"/>
          <w:bCs w:val="0"/>
          <w:caps/>
          <w:sz w:val="24"/>
          <w:szCs w:val="24"/>
          <w:rtl/>
        </w:rPr>
      </w:pPr>
      <w:r>
        <w:rPr>
          <w:rFonts w:hint="cs"/>
          <w:b w:val="0"/>
          <w:bCs w:val="0"/>
          <w:caps/>
          <w:sz w:val="24"/>
          <w:szCs w:val="24"/>
          <w:rtl/>
        </w:rPr>
        <w:t>באקוסטיקה</w:t>
      </w:r>
    </w:p>
    <w:p w14:paraId="2088544D" w14:textId="77777777" w:rsidR="001E2274" w:rsidRDefault="001E2274" w:rsidP="00FA1B0E">
      <w:pPr>
        <w:rPr>
          <w:b w:val="0"/>
          <w:bCs w:val="0"/>
          <w:caps/>
          <w:sz w:val="24"/>
          <w:szCs w:val="24"/>
          <w:rtl/>
        </w:rPr>
      </w:pPr>
    </w:p>
    <w:p w14:paraId="5E7B8E0D" w14:textId="77777777" w:rsidR="001E2274" w:rsidRDefault="006D6799" w:rsidP="00FA1B0E">
      <w:pPr>
        <w:rPr>
          <w:caps/>
          <w:sz w:val="24"/>
          <w:szCs w:val="24"/>
          <w:u w:val="single"/>
          <w:rtl/>
        </w:rPr>
      </w:pPr>
      <w:r w:rsidRPr="006D6799">
        <w:rPr>
          <w:rFonts w:hint="cs"/>
          <w:caps/>
          <w:sz w:val="24"/>
          <w:szCs w:val="24"/>
          <w:u w:val="single"/>
          <w:rtl/>
        </w:rPr>
        <w:t>מר דן קוניאק - נציג לשכת התכנון</w:t>
      </w:r>
      <w:r w:rsidR="001E2274">
        <w:rPr>
          <w:rFonts w:hint="cs"/>
          <w:caps/>
          <w:sz w:val="24"/>
          <w:szCs w:val="24"/>
          <w:u w:val="single"/>
          <w:rtl/>
        </w:rPr>
        <w:t>:</w:t>
      </w:r>
    </w:p>
    <w:p w14:paraId="07849C6D" w14:textId="0D8911C6" w:rsidR="001E2274" w:rsidRDefault="00FA1B0E" w:rsidP="00FA1B0E">
      <w:pPr>
        <w:rPr>
          <w:b w:val="0"/>
          <w:bCs w:val="0"/>
          <w:caps/>
          <w:sz w:val="24"/>
          <w:szCs w:val="24"/>
          <w:rtl/>
        </w:rPr>
      </w:pPr>
      <w:r>
        <w:rPr>
          <w:rFonts w:hint="cs"/>
          <w:b w:val="0"/>
          <w:bCs w:val="0"/>
          <w:caps/>
          <w:sz w:val="24"/>
          <w:szCs w:val="24"/>
          <w:rtl/>
        </w:rPr>
        <w:t>לא, יש יש חריגות באקוסטיקה ויש לזה פתרונות</w:t>
      </w:r>
    </w:p>
    <w:p w14:paraId="2916C8F1" w14:textId="77777777" w:rsidR="001E2274" w:rsidRDefault="001E2274" w:rsidP="00FA1B0E">
      <w:pPr>
        <w:rPr>
          <w:b w:val="0"/>
          <w:bCs w:val="0"/>
          <w:caps/>
          <w:sz w:val="24"/>
          <w:szCs w:val="24"/>
          <w:rtl/>
        </w:rPr>
      </w:pPr>
    </w:p>
    <w:p w14:paraId="7F23AC1F" w14:textId="77777777" w:rsidR="001E2274" w:rsidRDefault="003109B2" w:rsidP="00FA1B0E">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635E8038" w14:textId="4505809C" w:rsidR="001E2274" w:rsidRDefault="00FA1B0E" w:rsidP="00FA1B0E">
      <w:pPr>
        <w:rPr>
          <w:b w:val="0"/>
          <w:bCs w:val="0"/>
          <w:caps/>
          <w:sz w:val="24"/>
          <w:szCs w:val="24"/>
          <w:rtl/>
        </w:rPr>
      </w:pPr>
      <w:r>
        <w:rPr>
          <w:rFonts w:hint="cs"/>
          <w:b w:val="0"/>
          <w:bCs w:val="0"/>
          <w:caps/>
          <w:sz w:val="24"/>
          <w:szCs w:val="24"/>
          <w:rtl/>
        </w:rPr>
        <w:t xml:space="preserve">באקוסטיקה </w:t>
      </w:r>
    </w:p>
    <w:p w14:paraId="6A279D84" w14:textId="77777777" w:rsidR="001E2274" w:rsidRDefault="001E2274" w:rsidP="00FA1B0E">
      <w:pPr>
        <w:rPr>
          <w:b w:val="0"/>
          <w:bCs w:val="0"/>
          <w:caps/>
          <w:sz w:val="24"/>
          <w:szCs w:val="24"/>
          <w:rtl/>
        </w:rPr>
      </w:pPr>
    </w:p>
    <w:p w14:paraId="0B8249E0" w14:textId="77777777" w:rsidR="001E2274" w:rsidRDefault="006D6799" w:rsidP="00FA1B0E">
      <w:pPr>
        <w:rPr>
          <w:caps/>
          <w:sz w:val="24"/>
          <w:szCs w:val="24"/>
          <w:u w:val="single"/>
          <w:rtl/>
        </w:rPr>
      </w:pPr>
      <w:r w:rsidRPr="006D6799">
        <w:rPr>
          <w:rFonts w:hint="cs"/>
          <w:caps/>
          <w:sz w:val="24"/>
          <w:szCs w:val="24"/>
          <w:u w:val="single"/>
          <w:rtl/>
        </w:rPr>
        <w:t>מר דן קוניאק - נציג לשכת התכנון</w:t>
      </w:r>
      <w:r w:rsidR="001E2274">
        <w:rPr>
          <w:rFonts w:hint="cs"/>
          <w:caps/>
          <w:sz w:val="24"/>
          <w:szCs w:val="24"/>
          <w:u w:val="single"/>
          <w:rtl/>
        </w:rPr>
        <w:t>:</w:t>
      </w:r>
    </w:p>
    <w:p w14:paraId="47193347" w14:textId="168F1E18" w:rsidR="001E2274" w:rsidRDefault="00FA1B0E" w:rsidP="00FA1B0E">
      <w:pPr>
        <w:rPr>
          <w:b w:val="0"/>
          <w:bCs w:val="0"/>
          <w:caps/>
          <w:sz w:val="24"/>
          <w:szCs w:val="24"/>
          <w:rtl/>
        </w:rPr>
      </w:pPr>
      <w:r>
        <w:rPr>
          <w:rFonts w:hint="cs"/>
          <w:b w:val="0"/>
          <w:bCs w:val="0"/>
          <w:caps/>
          <w:sz w:val="24"/>
          <w:szCs w:val="24"/>
          <w:rtl/>
        </w:rPr>
        <w:t xml:space="preserve">יערה זה לא שונה </w:t>
      </w:r>
    </w:p>
    <w:p w14:paraId="0CD2B43D" w14:textId="77777777" w:rsidR="001E2274" w:rsidRDefault="001E2274" w:rsidP="00FA1B0E">
      <w:pPr>
        <w:rPr>
          <w:b w:val="0"/>
          <w:bCs w:val="0"/>
          <w:caps/>
          <w:sz w:val="24"/>
          <w:szCs w:val="24"/>
          <w:rtl/>
        </w:rPr>
      </w:pPr>
    </w:p>
    <w:p w14:paraId="0A559596" w14:textId="77777777" w:rsidR="001E2274" w:rsidRDefault="003109B2" w:rsidP="00FA1B0E">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5B3CBC27" w14:textId="2058D0F9" w:rsidR="001E2274" w:rsidRDefault="00FA1B0E" w:rsidP="00FA1B0E">
      <w:pPr>
        <w:rPr>
          <w:b w:val="0"/>
          <w:bCs w:val="0"/>
          <w:caps/>
          <w:sz w:val="24"/>
          <w:szCs w:val="24"/>
          <w:rtl/>
        </w:rPr>
      </w:pPr>
      <w:r>
        <w:rPr>
          <w:rFonts w:hint="cs"/>
          <w:b w:val="0"/>
          <w:bCs w:val="0"/>
          <w:caps/>
          <w:sz w:val="24"/>
          <w:szCs w:val="24"/>
          <w:rtl/>
        </w:rPr>
        <w:t xml:space="preserve">(לא ברור) </w:t>
      </w:r>
    </w:p>
    <w:p w14:paraId="0A592F20" w14:textId="77777777" w:rsidR="001E2274" w:rsidRDefault="001E2274" w:rsidP="00FA1B0E">
      <w:pPr>
        <w:rPr>
          <w:b w:val="0"/>
          <w:bCs w:val="0"/>
          <w:caps/>
          <w:sz w:val="24"/>
          <w:szCs w:val="24"/>
          <w:rtl/>
        </w:rPr>
      </w:pPr>
    </w:p>
    <w:p w14:paraId="4DED5CB2" w14:textId="77777777" w:rsidR="001E2274" w:rsidRDefault="00FA1B0E" w:rsidP="00FA1B0E">
      <w:pPr>
        <w:rPr>
          <w:b w:val="0"/>
          <w:bCs w:val="0"/>
          <w:caps/>
          <w:sz w:val="24"/>
          <w:szCs w:val="24"/>
          <w:rtl/>
        </w:rPr>
      </w:pPr>
      <w:r>
        <w:rPr>
          <w:rFonts w:hint="cs"/>
          <w:b w:val="0"/>
          <w:bCs w:val="0"/>
          <w:caps/>
          <w:sz w:val="24"/>
          <w:szCs w:val="24"/>
          <w:rtl/>
        </w:rPr>
        <w:lastRenderedPageBreak/>
        <w:t xml:space="preserve">(מדברים ביחד) </w:t>
      </w:r>
    </w:p>
    <w:p w14:paraId="1A71A37D" w14:textId="77777777" w:rsidR="001E2274" w:rsidRDefault="001E2274" w:rsidP="00FA1B0E">
      <w:pPr>
        <w:rPr>
          <w:b w:val="0"/>
          <w:bCs w:val="0"/>
          <w:caps/>
          <w:sz w:val="24"/>
          <w:szCs w:val="24"/>
          <w:rtl/>
        </w:rPr>
      </w:pPr>
    </w:p>
    <w:p w14:paraId="259B401F" w14:textId="77777777" w:rsidR="001E2274" w:rsidRDefault="000A5C33" w:rsidP="00FA1B0E">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6D26EFB5" w14:textId="105846A7" w:rsidR="001E2274" w:rsidRDefault="00FA1B0E" w:rsidP="00FA1B0E">
      <w:pPr>
        <w:rPr>
          <w:b w:val="0"/>
          <w:bCs w:val="0"/>
          <w:caps/>
          <w:sz w:val="24"/>
          <w:szCs w:val="24"/>
          <w:rtl/>
        </w:rPr>
      </w:pPr>
      <w:r>
        <w:rPr>
          <w:rFonts w:hint="cs"/>
          <w:b w:val="0"/>
          <w:bCs w:val="0"/>
          <w:caps/>
          <w:sz w:val="24"/>
          <w:szCs w:val="24"/>
          <w:rtl/>
        </w:rPr>
        <w:t>מה מה כאילו אם יש</w:t>
      </w:r>
      <w:r w:rsidR="000F703D">
        <w:rPr>
          <w:rFonts w:hint="cs"/>
          <w:b w:val="0"/>
          <w:bCs w:val="0"/>
          <w:caps/>
          <w:sz w:val="24"/>
          <w:szCs w:val="24"/>
          <w:rtl/>
        </w:rPr>
        <w:t xml:space="preserve"> </w:t>
      </w:r>
      <w:r>
        <w:rPr>
          <w:rFonts w:hint="cs"/>
          <w:b w:val="0"/>
          <w:bCs w:val="0"/>
          <w:caps/>
          <w:sz w:val="24"/>
          <w:szCs w:val="24"/>
          <w:rtl/>
        </w:rPr>
        <w:t>חריגות יש פתרונות יש דיור מיגון דירתי יש הכל</w:t>
      </w:r>
    </w:p>
    <w:p w14:paraId="1499A31E" w14:textId="77777777" w:rsidR="001E2274" w:rsidRDefault="001E2274" w:rsidP="00FA1B0E">
      <w:pPr>
        <w:rPr>
          <w:b w:val="0"/>
          <w:bCs w:val="0"/>
          <w:caps/>
          <w:sz w:val="24"/>
          <w:szCs w:val="24"/>
          <w:rtl/>
        </w:rPr>
      </w:pPr>
    </w:p>
    <w:p w14:paraId="6DE9BFEF" w14:textId="77777777" w:rsidR="001E2274" w:rsidRDefault="003109B2" w:rsidP="00FA1B0E">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50B83A7C" w14:textId="4FF7BBBA" w:rsidR="001E2274" w:rsidRDefault="00FA1B0E" w:rsidP="00FA1B0E">
      <w:pPr>
        <w:rPr>
          <w:b w:val="0"/>
          <w:bCs w:val="0"/>
          <w:caps/>
          <w:sz w:val="24"/>
          <w:szCs w:val="24"/>
          <w:rtl/>
        </w:rPr>
      </w:pPr>
      <w:r>
        <w:rPr>
          <w:rFonts w:hint="cs"/>
          <w:b w:val="0"/>
          <w:bCs w:val="0"/>
          <w:caps/>
          <w:sz w:val="24"/>
          <w:szCs w:val="24"/>
          <w:rtl/>
        </w:rPr>
        <w:t xml:space="preserve">רגע, אנחנו לא נפתח חלונות? אנחנו עושים להם מרפסות </w:t>
      </w:r>
    </w:p>
    <w:p w14:paraId="65136BEB" w14:textId="77777777" w:rsidR="001E2274" w:rsidRDefault="001E2274" w:rsidP="00FA1B0E">
      <w:pPr>
        <w:rPr>
          <w:b w:val="0"/>
          <w:bCs w:val="0"/>
          <w:caps/>
          <w:sz w:val="24"/>
          <w:szCs w:val="24"/>
          <w:rtl/>
        </w:rPr>
      </w:pPr>
    </w:p>
    <w:p w14:paraId="19542DFC" w14:textId="77777777" w:rsidR="001E2274" w:rsidRDefault="000A5C33" w:rsidP="00FA1B0E">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2A56D48D" w14:textId="3B752D35" w:rsidR="001E2274" w:rsidRDefault="00FA1B0E" w:rsidP="00FA1B0E">
      <w:pPr>
        <w:rPr>
          <w:b w:val="0"/>
          <w:bCs w:val="0"/>
          <w:caps/>
          <w:sz w:val="24"/>
          <w:szCs w:val="24"/>
          <w:rtl/>
        </w:rPr>
      </w:pPr>
      <w:r>
        <w:rPr>
          <w:rFonts w:hint="cs"/>
          <w:b w:val="0"/>
          <w:bCs w:val="0"/>
          <w:caps/>
          <w:sz w:val="24"/>
          <w:szCs w:val="24"/>
          <w:rtl/>
        </w:rPr>
        <w:t>אבל הם הם ייצרו הם ייצרו את המיגון האקוסטי המתאים שמאפשר גם לפתוח חלונות</w:t>
      </w:r>
    </w:p>
    <w:p w14:paraId="35201527" w14:textId="77777777" w:rsidR="001E2274" w:rsidRDefault="001E2274" w:rsidP="00FA1B0E">
      <w:pPr>
        <w:rPr>
          <w:b w:val="0"/>
          <w:bCs w:val="0"/>
          <w:caps/>
          <w:sz w:val="24"/>
          <w:szCs w:val="24"/>
          <w:rtl/>
        </w:rPr>
      </w:pPr>
    </w:p>
    <w:p w14:paraId="19C1354A" w14:textId="77777777" w:rsidR="001E2274" w:rsidRDefault="00D17364" w:rsidP="00FA1B0E">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265EC1AE" w14:textId="4D74ED52" w:rsidR="001E2274" w:rsidRDefault="00FA1B0E" w:rsidP="00FA1B0E">
      <w:pPr>
        <w:rPr>
          <w:b w:val="0"/>
          <w:bCs w:val="0"/>
          <w:caps/>
          <w:sz w:val="24"/>
          <w:szCs w:val="24"/>
          <w:rtl/>
        </w:rPr>
      </w:pPr>
      <w:r>
        <w:rPr>
          <w:rFonts w:hint="cs"/>
          <w:b w:val="0"/>
          <w:bCs w:val="0"/>
          <w:caps/>
          <w:sz w:val="24"/>
          <w:szCs w:val="24"/>
          <w:rtl/>
        </w:rPr>
        <w:t>בכל</w:t>
      </w:r>
      <w:r w:rsidR="000F703D">
        <w:rPr>
          <w:rFonts w:hint="cs"/>
          <w:b w:val="0"/>
          <w:bCs w:val="0"/>
          <w:caps/>
          <w:sz w:val="24"/>
          <w:szCs w:val="24"/>
          <w:rtl/>
        </w:rPr>
        <w:t xml:space="preserve"> </w:t>
      </w:r>
      <w:r>
        <w:rPr>
          <w:rFonts w:hint="cs"/>
          <w:b w:val="0"/>
          <w:bCs w:val="0"/>
          <w:caps/>
          <w:sz w:val="24"/>
          <w:szCs w:val="24"/>
          <w:rtl/>
        </w:rPr>
        <w:t xml:space="preserve">... סליחה רגע רגע רגע רגע רגע רגע רגע רגע רגע רגע רגע יש לי כל יום משהו חדש פה, בבניינים ש, </w:t>
      </w:r>
    </w:p>
    <w:p w14:paraId="2AD83988" w14:textId="77777777" w:rsidR="001E2274" w:rsidRDefault="001E2274" w:rsidP="00FA1B0E">
      <w:pPr>
        <w:rPr>
          <w:b w:val="0"/>
          <w:bCs w:val="0"/>
          <w:caps/>
          <w:sz w:val="24"/>
          <w:szCs w:val="24"/>
          <w:rtl/>
        </w:rPr>
      </w:pPr>
    </w:p>
    <w:p w14:paraId="627A7AFF" w14:textId="77777777" w:rsidR="001E2274" w:rsidRDefault="000A5C33" w:rsidP="00FA1B0E">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197FEAEF" w14:textId="24260AD6" w:rsidR="001E2274" w:rsidRDefault="00FA1B0E" w:rsidP="00FA1B0E">
      <w:pPr>
        <w:rPr>
          <w:b w:val="0"/>
          <w:bCs w:val="0"/>
          <w:caps/>
          <w:sz w:val="24"/>
          <w:szCs w:val="24"/>
          <w:rtl/>
        </w:rPr>
      </w:pPr>
      <w:r>
        <w:rPr>
          <w:rFonts w:hint="cs"/>
          <w:b w:val="0"/>
          <w:bCs w:val="0"/>
          <w:caps/>
          <w:sz w:val="24"/>
          <w:szCs w:val="24"/>
          <w:rtl/>
        </w:rPr>
        <w:t>אנחנו יושבים פה כל היום, כל היום</w:t>
      </w:r>
      <w:r w:rsidR="000F703D">
        <w:rPr>
          <w:rFonts w:hint="cs"/>
          <w:b w:val="0"/>
          <w:bCs w:val="0"/>
          <w:caps/>
          <w:sz w:val="24"/>
          <w:szCs w:val="24"/>
          <w:rtl/>
        </w:rPr>
        <w:t xml:space="preserve"> </w:t>
      </w:r>
      <w:r>
        <w:rPr>
          <w:rFonts w:hint="cs"/>
          <w:b w:val="0"/>
          <w:bCs w:val="0"/>
          <w:caps/>
          <w:sz w:val="24"/>
          <w:szCs w:val="24"/>
          <w:rtl/>
        </w:rPr>
        <w:t xml:space="preserve">מ, מהבוקר תחת רעש שאת לא מבינה מה מה מה הדציבלים שאנחנו סובלים מהם כרגע ממש כן </w:t>
      </w:r>
    </w:p>
    <w:p w14:paraId="4423F15F" w14:textId="77777777" w:rsidR="001E2274" w:rsidRDefault="001E2274" w:rsidP="00FA1B0E">
      <w:pPr>
        <w:rPr>
          <w:b w:val="0"/>
          <w:bCs w:val="0"/>
          <w:caps/>
          <w:sz w:val="24"/>
          <w:szCs w:val="24"/>
          <w:rtl/>
        </w:rPr>
      </w:pPr>
    </w:p>
    <w:p w14:paraId="598922FA" w14:textId="77777777" w:rsidR="001E2274" w:rsidRDefault="000A3DA6" w:rsidP="00FA1B0E">
      <w:pPr>
        <w:rPr>
          <w:caps/>
          <w:sz w:val="24"/>
          <w:szCs w:val="24"/>
          <w:u w:val="single"/>
          <w:rtl/>
        </w:rPr>
      </w:pPr>
      <w:r w:rsidRPr="000A3DA6">
        <w:rPr>
          <w:rFonts w:hint="cs"/>
          <w:caps/>
          <w:sz w:val="24"/>
          <w:szCs w:val="24"/>
          <w:u w:val="single"/>
          <w:rtl/>
        </w:rPr>
        <w:t>מר תומר דוידסון - נציג מנהל מקרקעי ישראל בוועדה המחוזית</w:t>
      </w:r>
      <w:r w:rsidR="001E2274">
        <w:rPr>
          <w:rFonts w:hint="cs"/>
          <w:caps/>
          <w:sz w:val="24"/>
          <w:szCs w:val="24"/>
          <w:u w:val="single"/>
          <w:rtl/>
        </w:rPr>
        <w:t>:</w:t>
      </w:r>
    </w:p>
    <w:p w14:paraId="6412FB84" w14:textId="0FCD7EE0" w:rsidR="001E2274" w:rsidRDefault="00FA1B0E" w:rsidP="00FA1B0E">
      <w:pPr>
        <w:rPr>
          <w:b w:val="0"/>
          <w:bCs w:val="0"/>
          <w:caps/>
          <w:sz w:val="24"/>
          <w:szCs w:val="24"/>
          <w:rtl/>
        </w:rPr>
      </w:pPr>
      <w:r>
        <w:rPr>
          <w:rFonts w:hint="cs"/>
          <w:b w:val="0"/>
          <w:bCs w:val="0"/>
          <w:caps/>
          <w:sz w:val="24"/>
          <w:szCs w:val="24"/>
          <w:rtl/>
        </w:rPr>
        <w:t xml:space="preserve">ואנחנו ממשיכים </w:t>
      </w:r>
    </w:p>
    <w:p w14:paraId="31EF909F" w14:textId="77777777" w:rsidR="001E2274" w:rsidRDefault="001E2274" w:rsidP="00FA1B0E">
      <w:pPr>
        <w:rPr>
          <w:b w:val="0"/>
          <w:bCs w:val="0"/>
          <w:caps/>
          <w:sz w:val="24"/>
          <w:szCs w:val="24"/>
          <w:rtl/>
        </w:rPr>
      </w:pPr>
    </w:p>
    <w:p w14:paraId="5EA834D4" w14:textId="77777777" w:rsidR="001E2274" w:rsidRDefault="00D17364" w:rsidP="00FA1B0E">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6BF07EA0" w14:textId="7D0FB539" w:rsidR="001E2274" w:rsidRDefault="00FA1B0E" w:rsidP="00FA1B0E">
      <w:pPr>
        <w:rPr>
          <w:b w:val="0"/>
          <w:bCs w:val="0"/>
          <w:caps/>
          <w:sz w:val="24"/>
          <w:szCs w:val="24"/>
          <w:rtl/>
        </w:rPr>
      </w:pPr>
      <w:r>
        <w:rPr>
          <w:rFonts w:hint="cs"/>
          <w:b w:val="0"/>
          <w:bCs w:val="0"/>
          <w:caps/>
          <w:sz w:val="24"/>
          <w:szCs w:val="24"/>
          <w:rtl/>
        </w:rPr>
        <w:t>נכון נכון</w:t>
      </w:r>
      <w:r w:rsidR="000F703D">
        <w:rPr>
          <w:rFonts w:hint="cs"/>
          <w:b w:val="0"/>
          <w:bCs w:val="0"/>
          <w:caps/>
          <w:sz w:val="24"/>
          <w:szCs w:val="24"/>
          <w:rtl/>
        </w:rPr>
        <w:t xml:space="preserve"> </w:t>
      </w:r>
      <w:r>
        <w:rPr>
          <w:rFonts w:hint="cs"/>
          <w:b w:val="0"/>
          <w:bCs w:val="0"/>
          <w:caps/>
          <w:sz w:val="24"/>
          <w:szCs w:val="24"/>
          <w:rtl/>
        </w:rPr>
        <w:t xml:space="preserve">רגע אני רוצה </w:t>
      </w:r>
      <w:r w:rsidR="00A77152">
        <w:rPr>
          <w:rFonts w:hint="cs"/>
          <w:b w:val="0"/>
          <w:bCs w:val="0"/>
          <w:caps/>
          <w:sz w:val="24"/>
          <w:szCs w:val="24"/>
          <w:rtl/>
        </w:rPr>
        <w:t xml:space="preserve">יש משהו יש חידוש, בכל סליחה </w:t>
      </w:r>
    </w:p>
    <w:p w14:paraId="4E8BE5B3" w14:textId="77777777" w:rsidR="001E2274" w:rsidRDefault="001E2274" w:rsidP="00FA1B0E">
      <w:pPr>
        <w:rPr>
          <w:b w:val="0"/>
          <w:bCs w:val="0"/>
          <w:caps/>
          <w:sz w:val="24"/>
          <w:szCs w:val="24"/>
          <w:rtl/>
        </w:rPr>
      </w:pPr>
    </w:p>
    <w:p w14:paraId="6B25A55C" w14:textId="77777777" w:rsidR="001E2274" w:rsidRDefault="000A3DA6" w:rsidP="00FA1B0E">
      <w:pPr>
        <w:rPr>
          <w:caps/>
          <w:sz w:val="24"/>
          <w:szCs w:val="24"/>
          <w:u w:val="single"/>
          <w:rtl/>
        </w:rPr>
      </w:pPr>
      <w:r w:rsidRPr="000A3DA6">
        <w:rPr>
          <w:rFonts w:hint="cs"/>
          <w:caps/>
          <w:sz w:val="24"/>
          <w:szCs w:val="24"/>
          <w:u w:val="single"/>
          <w:rtl/>
        </w:rPr>
        <w:t>מר תומר דוידסון - נציג מנהל מקרקעי ישראל בוועדה המחוזית</w:t>
      </w:r>
      <w:r w:rsidR="001E2274">
        <w:rPr>
          <w:rFonts w:hint="cs"/>
          <w:caps/>
          <w:sz w:val="24"/>
          <w:szCs w:val="24"/>
          <w:u w:val="single"/>
          <w:rtl/>
        </w:rPr>
        <w:t>:</w:t>
      </w:r>
    </w:p>
    <w:p w14:paraId="07A4E275" w14:textId="75FFA338" w:rsidR="001E2274" w:rsidRDefault="00A77152" w:rsidP="00FA1B0E">
      <w:pPr>
        <w:rPr>
          <w:b w:val="0"/>
          <w:bCs w:val="0"/>
          <w:caps/>
          <w:sz w:val="24"/>
          <w:szCs w:val="24"/>
          <w:rtl/>
        </w:rPr>
      </w:pPr>
      <w:r>
        <w:rPr>
          <w:rFonts w:hint="cs"/>
          <w:b w:val="0"/>
          <w:bCs w:val="0"/>
          <w:caps/>
          <w:sz w:val="24"/>
          <w:szCs w:val="24"/>
          <w:rtl/>
        </w:rPr>
        <w:t>כשאתם לא עושים כלום</w:t>
      </w:r>
    </w:p>
    <w:p w14:paraId="67F7D7DF" w14:textId="77777777" w:rsidR="001E2274" w:rsidRDefault="001E2274" w:rsidP="00FA1B0E">
      <w:pPr>
        <w:rPr>
          <w:b w:val="0"/>
          <w:bCs w:val="0"/>
          <w:caps/>
          <w:sz w:val="24"/>
          <w:szCs w:val="24"/>
          <w:rtl/>
        </w:rPr>
      </w:pPr>
    </w:p>
    <w:p w14:paraId="71B3F949" w14:textId="77777777" w:rsidR="001E2274" w:rsidRDefault="00D17364" w:rsidP="00FA1B0E">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14FD7962" w14:textId="1E45AABE" w:rsidR="001E2274" w:rsidRDefault="00A77152" w:rsidP="00FA1B0E">
      <w:pPr>
        <w:rPr>
          <w:b w:val="0"/>
          <w:bCs w:val="0"/>
          <w:caps/>
          <w:sz w:val="24"/>
          <w:szCs w:val="24"/>
          <w:rtl/>
        </w:rPr>
      </w:pPr>
      <w:r>
        <w:rPr>
          <w:rFonts w:hint="cs"/>
          <w:b w:val="0"/>
          <w:bCs w:val="0"/>
          <w:caps/>
          <w:sz w:val="24"/>
          <w:szCs w:val="24"/>
          <w:rtl/>
        </w:rPr>
        <w:t>תגידי לי אתם מאשרים בניינים עם מיגון אקוסטי? מאשרים נכון?</w:t>
      </w:r>
    </w:p>
    <w:p w14:paraId="2A2169AB" w14:textId="77777777" w:rsidR="001E2274" w:rsidRDefault="001E2274" w:rsidP="00FA1B0E">
      <w:pPr>
        <w:rPr>
          <w:b w:val="0"/>
          <w:bCs w:val="0"/>
          <w:caps/>
          <w:sz w:val="24"/>
          <w:szCs w:val="24"/>
          <w:rtl/>
        </w:rPr>
      </w:pPr>
    </w:p>
    <w:p w14:paraId="6C4ADFC7" w14:textId="77777777" w:rsidR="001E2274" w:rsidRDefault="000A5C33" w:rsidP="00FA1B0E">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04880AB0" w14:textId="206F638D" w:rsidR="001E2274" w:rsidRDefault="00A77152" w:rsidP="00FA1B0E">
      <w:pPr>
        <w:rPr>
          <w:b w:val="0"/>
          <w:bCs w:val="0"/>
          <w:caps/>
          <w:sz w:val="24"/>
          <w:szCs w:val="24"/>
          <w:rtl/>
        </w:rPr>
      </w:pPr>
      <w:r>
        <w:rPr>
          <w:rFonts w:hint="cs"/>
          <w:b w:val="0"/>
          <w:bCs w:val="0"/>
          <w:caps/>
          <w:sz w:val="24"/>
          <w:szCs w:val="24"/>
          <w:rtl/>
        </w:rPr>
        <w:t>בוודאי</w:t>
      </w:r>
    </w:p>
    <w:p w14:paraId="5EDF8EED" w14:textId="77777777" w:rsidR="001E2274" w:rsidRDefault="001E2274" w:rsidP="00FA1B0E">
      <w:pPr>
        <w:rPr>
          <w:b w:val="0"/>
          <w:bCs w:val="0"/>
          <w:caps/>
          <w:sz w:val="24"/>
          <w:szCs w:val="24"/>
          <w:rtl/>
        </w:rPr>
      </w:pPr>
    </w:p>
    <w:p w14:paraId="00357E45" w14:textId="77777777" w:rsidR="001E2274" w:rsidRDefault="00D17364" w:rsidP="00FA1B0E">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4A7972E4" w14:textId="0F77C10B" w:rsidR="001E2274" w:rsidRDefault="00A77152" w:rsidP="00FA1B0E">
      <w:pPr>
        <w:rPr>
          <w:b w:val="0"/>
          <w:bCs w:val="0"/>
          <w:caps/>
          <w:sz w:val="24"/>
          <w:szCs w:val="24"/>
          <w:rtl/>
        </w:rPr>
      </w:pPr>
      <w:r>
        <w:rPr>
          <w:rFonts w:hint="cs"/>
          <w:b w:val="0"/>
          <w:bCs w:val="0"/>
          <w:caps/>
          <w:sz w:val="24"/>
          <w:szCs w:val="24"/>
          <w:rtl/>
        </w:rPr>
        <w:t xml:space="preserve">מאשרים אתם מאשרים בניינים עם מיגון אקוסטי נכון? בבניינים ש, </w:t>
      </w:r>
    </w:p>
    <w:p w14:paraId="417AF0B7" w14:textId="77777777" w:rsidR="001E2274" w:rsidRDefault="001E2274" w:rsidP="00FA1B0E">
      <w:pPr>
        <w:rPr>
          <w:b w:val="0"/>
          <w:bCs w:val="0"/>
          <w:caps/>
          <w:sz w:val="24"/>
          <w:szCs w:val="24"/>
          <w:rtl/>
        </w:rPr>
      </w:pPr>
    </w:p>
    <w:p w14:paraId="0627EB83" w14:textId="77777777" w:rsidR="001E2274" w:rsidRDefault="003109B2" w:rsidP="00FA1B0E">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2DA8ADA5" w14:textId="1F39C42E" w:rsidR="001E2274" w:rsidRDefault="00A77152" w:rsidP="00FA1B0E">
      <w:pPr>
        <w:rPr>
          <w:b w:val="0"/>
          <w:bCs w:val="0"/>
          <w:caps/>
          <w:sz w:val="24"/>
          <w:szCs w:val="24"/>
          <w:rtl/>
        </w:rPr>
      </w:pPr>
      <w:r>
        <w:rPr>
          <w:rFonts w:hint="cs"/>
          <w:b w:val="0"/>
          <w:bCs w:val="0"/>
          <w:caps/>
          <w:sz w:val="24"/>
          <w:szCs w:val="24"/>
          <w:rtl/>
        </w:rPr>
        <w:t>אנחנו מאשרים רגע</w:t>
      </w:r>
    </w:p>
    <w:p w14:paraId="2471756C" w14:textId="77777777" w:rsidR="001E2274" w:rsidRDefault="001E2274" w:rsidP="00FA1B0E">
      <w:pPr>
        <w:rPr>
          <w:b w:val="0"/>
          <w:bCs w:val="0"/>
          <w:caps/>
          <w:sz w:val="24"/>
          <w:szCs w:val="24"/>
          <w:rtl/>
        </w:rPr>
      </w:pPr>
    </w:p>
    <w:p w14:paraId="65C41C07" w14:textId="77777777" w:rsidR="001E2274" w:rsidRDefault="00D17364" w:rsidP="00FA1B0E">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0C44139E" w14:textId="4482B770" w:rsidR="001E2274" w:rsidRDefault="00A77152" w:rsidP="00FA1B0E">
      <w:pPr>
        <w:rPr>
          <w:b w:val="0"/>
          <w:bCs w:val="0"/>
          <w:caps/>
          <w:sz w:val="24"/>
          <w:szCs w:val="24"/>
          <w:rtl/>
        </w:rPr>
      </w:pPr>
      <w:r>
        <w:rPr>
          <w:rFonts w:hint="cs"/>
          <w:b w:val="0"/>
          <w:bCs w:val="0"/>
          <w:caps/>
          <w:sz w:val="24"/>
          <w:szCs w:val="24"/>
          <w:rtl/>
        </w:rPr>
        <w:t>אתם מאשרים רגע לא אני באמצע שאלה נכון אתם מאשרים בניינים עם מיגון אקוסטי, בבניינים עם מיגון אקוסטי אתם לא מאשרים מרפסות?</w:t>
      </w:r>
    </w:p>
    <w:p w14:paraId="2FB27B04" w14:textId="77777777" w:rsidR="001E2274" w:rsidRDefault="001E2274" w:rsidP="00FA1B0E">
      <w:pPr>
        <w:rPr>
          <w:b w:val="0"/>
          <w:bCs w:val="0"/>
          <w:caps/>
          <w:sz w:val="24"/>
          <w:szCs w:val="24"/>
          <w:rtl/>
        </w:rPr>
      </w:pPr>
    </w:p>
    <w:p w14:paraId="13D5210F" w14:textId="77777777" w:rsidR="001E2274" w:rsidRDefault="003109B2" w:rsidP="00FA1B0E">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1D3C2DCC" w14:textId="2F74184D" w:rsidR="001E2274" w:rsidRDefault="00A77152" w:rsidP="00FA1B0E">
      <w:pPr>
        <w:rPr>
          <w:b w:val="0"/>
          <w:bCs w:val="0"/>
          <w:caps/>
          <w:sz w:val="24"/>
          <w:szCs w:val="24"/>
          <w:rtl/>
        </w:rPr>
      </w:pPr>
      <w:r>
        <w:rPr>
          <w:rFonts w:hint="cs"/>
          <w:b w:val="0"/>
          <w:bCs w:val="0"/>
          <w:caps/>
          <w:sz w:val="24"/>
          <w:szCs w:val="24"/>
          <w:rtl/>
        </w:rPr>
        <w:t xml:space="preserve">רגע, </w:t>
      </w:r>
    </w:p>
    <w:p w14:paraId="6D260691" w14:textId="77777777" w:rsidR="001E2274" w:rsidRDefault="001E2274" w:rsidP="00FA1B0E">
      <w:pPr>
        <w:rPr>
          <w:b w:val="0"/>
          <w:bCs w:val="0"/>
          <w:caps/>
          <w:sz w:val="24"/>
          <w:szCs w:val="24"/>
          <w:rtl/>
        </w:rPr>
      </w:pPr>
    </w:p>
    <w:p w14:paraId="3520E789" w14:textId="77777777" w:rsidR="001E2274" w:rsidRDefault="00D17364" w:rsidP="00FA1B0E">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25D9FC85" w14:textId="7262032E" w:rsidR="001E2274" w:rsidRDefault="00A77152" w:rsidP="00FA1B0E">
      <w:pPr>
        <w:rPr>
          <w:b w:val="0"/>
          <w:bCs w:val="0"/>
          <w:caps/>
          <w:sz w:val="24"/>
          <w:szCs w:val="24"/>
          <w:rtl/>
        </w:rPr>
      </w:pPr>
      <w:r>
        <w:rPr>
          <w:rFonts w:hint="cs"/>
          <w:b w:val="0"/>
          <w:bCs w:val="0"/>
          <w:caps/>
          <w:sz w:val="24"/>
          <w:szCs w:val="24"/>
          <w:rtl/>
        </w:rPr>
        <w:t>לא לא הבנתי לא זה משהו חדש</w:t>
      </w:r>
    </w:p>
    <w:p w14:paraId="66D6D8C4" w14:textId="77777777" w:rsidR="001E2274" w:rsidRDefault="001E2274" w:rsidP="00FA1B0E">
      <w:pPr>
        <w:rPr>
          <w:b w:val="0"/>
          <w:bCs w:val="0"/>
          <w:caps/>
          <w:sz w:val="24"/>
          <w:szCs w:val="24"/>
          <w:rtl/>
        </w:rPr>
      </w:pPr>
    </w:p>
    <w:p w14:paraId="417E7736" w14:textId="77777777" w:rsidR="001E2274" w:rsidRDefault="003109B2" w:rsidP="00FA1B0E">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0679331B" w14:textId="4A5F34EE" w:rsidR="001E2274" w:rsidRDefault="00A77152" w:rsidP="00FA1B0E">
      <w:pPr>
        <w:rPr>
          <w:b w:val="0"/>
          <w:bCs w:val="0"/>
          <w:caps/>
          <w:sz w:val="24"/>
          <w:szCs w:val="24"/>
          <w:rtl/>
        </w:rPr>
      </w:pPr>
      <w:r>
        <w:rPr>
          <w:rFonts w:hint="cs"/>
          <w:b w:val="0"/>
          <w:bCs w:val="0"/>
          <w:caps/>
          <w:sz w:val="24"/>
          <w:szCs w:val="24"/>
          <w:rtl/>
        </w:rPr>
        <w:t>יש, לא, יש מדיניות לפי הרמה של האקוסטיקה אוקיי? וכן יש מיגון דירתי יש כאן מיגונים דירתיים אני אומרת יש צריך לבחון כי יש כאן מכלול של דברים במקום מרכזי. עכשיו מה שאני אומרת אוקיי לכל נושא המגורים הועברו אלינו אתמול ...</w:t>
      </w:r>
    </w:p>
    <w:p w14:paraId="5B46CD37" w14:textId="77777777" w:rsidR="001E2274" w:rsidRDefault="001E2274" w:rsidP="00FA1B0E">
      <w:pPr>
        <w:rPr>
          <w:b w:val="0"/>
          <w:bCs w:val="0"/>
          <w:caps/>
          <w:sz w:val="24"/>
          <w:szCs w:val="24"/>
          <w:rtl/>
        </w:rPr>
      </w:pPr>
    </w:p>
    <w:p w14:paraId="20449A93" w14:textId="77777777" w:rsidR="001E2274" w:rsidRDefault="00D17364" w:rsidP="00FA1B0E">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50A91FE5" w14:textId="2BB029E9" w:rsidR="001E2274" w:rsidRDefault="00A77152" w:rsidP="00FA1B0E">
      <w:pPr>
        <w:rPr>
          <w:b w:val="0"/>
          <w:bCs w:val="0"/>
          <w:caps/>
          <w:sz w:val="24"/>
          <w:szCs w:val="24"/>
          <w:rtl/>
        </w:rPr>
      </w:pPr>
      <w:r>
        <w:rPr>
          <w:rFonts w:hint="cs"/>
          <w:b w:val="0"/>
          <w:bCs w:val="0"/>
          <w:caps/>
          <w:sz w:val="24"/>
          <w:szCs w:val="24"/>
          <w:rtl/>
        </w:rPr>
        <w:t xml:space="preserve">אני הבנתי אבל אמרת לי שיש </w:t>
      </w:r>
    </w:p>
    <w:p w14:paraId="463B940B" w14:textId="77777777" w:rsidR="001E2274" w:rsidRDefault="001E2274" w:rsidP="00FA1B0E">
      <w:pPr>
        <w:rPr>
          <w:b w:val="0"/>
          <w:bCs w:val="0"/>
          <w:caps/>
          <w:sz w:val="24"/>
          <w:szCs w:val="24"/>
          <w:rtl/>
        </w:rPr>
      </w:pPr>
    </w:p>
    <w:p w14:paraId="03A5DAFF" w14:textId="77777777" w:rsidR="001E2274" w:rsidRDefault="003109B2" w:rsidP="00A77152">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570DEC33" w14:textId="02EAC575" w:rsidR="001E2274" w:rsidRDefault="00A77152" w:rsidP="00A77152">
      <w:pPr>
        <w:rPr>
          <w:b w:val="0"/>
          <w:bCs w:val="0"/>
          <w:caps/>
          <w:sz w:val="24"/>
          <w:szCs w:val="24"/>
          <w:rtl/>
        </w:rPr>
      </w:pPr>
      <w:r>
        <w:rPr>
          <w:rFonts w:hint="cs"/>
          <w:b w:val="0"/>
          <w:bCs w:val="0"/>
          <w:caps/>
          <w:sz w:val="24"/>
          <w:szCs w:val="24"/>
          <w:rtl/>
        </w:rPr>
        <w:t>אוקיי?</w:t>
      </w:r>
      <w:r w:rsidR="000F703D">
        <w:rPr>
          <w:b w:val="0"/>
          <w:bCs w:val="0"/>
          <w:caps/>
          <w:sz w:val="24"/>
          <w:szCs w:val="24"/>
          <w:rtl/>
        </w:rPr>
        <w:t xml:space="preserve"> </w:t>
      </w:r>
      <w:r>
        <w:rPr>
          <w:rFonts w:hint="cs"/>
          <w:b w:val="0"/>
          <w:bCs w:val="0"/>
          <w:caps/>
          <w:sz w:val="24"/>
          <w:szCs w:val="24"/>
          <w:rtl/>
        </w:rPr>
        <w:t>ואני אומרת</w:t>
      </w:r>
    </w:p>
    <w:p w14:paraId="76AB3466" w14:textId="77777777" w:rsidR="001E2274" w:rsidRDefault="001E2274" w:rsidP="00A77152">
      <w:pPr>
        <w:rPr>
          <w:b w:val="0"/>
          <w:bCs w:val="0"/>
          <w:caps/>
          <w:sz w:val="24"/>
          <w:szCs w:val="24"/>
          <w:rtl/>
        </w:rPr>
      </w:pPr>
    </w:p>
    <w:p w14:paraId="7F0C3D7E" w14:textId="77777777" w:rsidR="001E2274" w:rsidRDefault="00D17364" w:rsidP="00A77152">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7E1D25A7" w14:textId="0CCF12AD" w:rsidR="001E2274" w:rsidRDefault="00A77152" w:rsidP="00A77152">
      <w:pPr>
        <w:rPr>
          <w:b w:val="0"/>
          <w:bCs w:val="0"/>
          <w:caps/>
          <w:sz w:val="24"/>
          <w:szCs w:val="24"/>
          <w:rtl/>
        </w:rPr>
      </w:pPr>
      <w:r>
        <w:rPr>
          <w:rFonts w:hint="cs"/>
          <w:b w:val="0"/>
          <w:bCs w:val="0"/>
          <w:caps/>
          <w:sz w:val="24"/>
          <w:szCs w:val="24"/>
          <w:rtl/>
        </w:rPr>
        <w:t xml:space="preserve">אבל אני אמרנו שיש מיגון אקוסטי ואת אמרת שאנשים יוצאים למרפסת, שאלתי האם במקומות שאתם דורשים מיגון אקוסטי אתם לא מאפשרים מרפסות </w:t>
      </w:r>
      <w:r>
        <w:rPr>
          <w:b w:val="0"/>
          <w:bCs w:val="0"/>
          <w:caps/>
          <w:sz w:val="24"/>
          <w:szCs w:val="24"/>
          <w:rtl/>
        </w:rPr>
        <w:t>–</w:t>
      </w:r>
      <w:r>
        <w:rPr>
          <w:rFonts w:hint="cs"/>
          <w:b w:val="0"/>
          <w:bCs w:val="0"/>
          <w:caps/>
          <w:sz w:val="24"/>
          <w:szCs w:val="24"/>
          <w:rtl/>
        </w:rPr>
        <w:t xml:space="preserve"> לא שמעתי זה משהו חדש</w:t>
      </w:r>
    </w:p>
    <w:p w14:paraId="2106150F" w14:textId="77777777" w:rsidR="001E2274" w:rsidRDefault="001E2274" w:rsidP="00A77152">
      <w:pPr>
        <w:rPr>
          <w:b w:val="0"/>
          <w:bCs w:val="0"/>
          <w:caps/>
          <w:sz w:val="24"/>
          <w:szCs w:val="24"/>
          <w:rtl/>
        </w:rPr>
      </w:pPr>
    </w:p>
    <w:p w14:paraId="7D2F25E5" w14:textId="77777777" w:rsidR="001E2274" w:rsidRDefault="003109B2" w:rsidP="00A77152">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4C6D1C88" w14:textId="13A006BC" w:rsidR="001E2274" w:rsidRDefault="00A77152" w:rsidP="00A77152">
      <w:pPr>
        <w:rPr>
          <w:b w:val="0"/>
          <w:bCs w:val="0"/>
          <w:caps/>
          <w:sz w:val="24"/>
          <w:szCs w:val="24"/>
          <w:rtl/>
        </w:rPr>
      </w:pPr>
      <w:r>
        <w:rPr>
          <w:rFonts w:hint="cs"/>
          <w:b w:val="0"/>
          <w:bCs w:val="0"/>
          <w:caps/>
          <w:sz w:val="24"/>
          <w:szCs w:val="24"/>
          <w:rtl/>
        </w:rPr>
        <w:t xml:space="preserve">לא רגע רגע רגע רגע </w:t>
      </w:r>
    </w:p>
    <w:p w14:paraId="0162986D" w14:textId="77777777" w:rsidR="001E2274" w:rsidRDefault="001E2274" w:rsidP="00A77152">
      <w:pPr>
        <w:rPr>
          <w:b w:val="0"/>
          <w:bCs w:val="0"/>
          <w:caps/>
          <w:sz w:val="24"/>
          <w:szCs w:val="24"/>
          <w:rtl/>
        </w:rPr>
      </w:pPr>
    </w:p>
    <w:p w14:paraId="363CBC21" w14:textId="77777777" w:rsidR="001E2274" w:rsidRDefault="00D17364" w:rsidP="00A77152">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63BB94A7" w14:textId="14CDCCF6" w:rsidR="001E2274" w:rsidRDefault="00A77152" w:rsidP="00A77152">
      <w:pPr>
        <w:rPr>
          <w:b w:val="0"/>
          <w:bCs w:val="0"/>
          <w:caps/>
          <w:sz w:val="24"/>
          <w:szCs w:val="24"/>
          <w:rtl/>
        </w:rPr>
      </w:pPr>
      <w:r>
        <w:rPr>
          <w:rFonts w:hint="cs"/>
          <w:b w:val="0"/>
          <w:bCs w:val="0"/>
          <w:caps/>
          <w:sz w:val="24"/>
          <w:szCs w:val="24"/>
          <w:rtl/>
        </w:rPr>
        <w:t>נכון גם במקומות שיש מיגון</w:t>
      </w:r>
    </w:p>
    <w:p w14:paraId="3E7E3503" w14:textId="77777777" w:rsidR="001E2274" w:rsidRDefault="001E2274" w:rsidP="00A77152">
      <w:pPr>
        <w:rPr>
          <w:b w:val="0"/>
          <w:bCs w:val="0"/>
          <w:caps/>
          <w:sz w:val="24"/>
          <w:szCs w:val="24"/>
          <w:rtl/>
        </w:rPr>
      </w:pPr>
    </w:p>
    <w:p w14:paraId="44581C2A" w14:textId="77777777" w:rsidR="001E2274" w:rsidRDefault="003109B2" w:rsidP="00A77152">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255FF48A" w14:textId="530A11C2" w:rsidR="001E2274" w:rsidRDefault="00A77152" w:rsidP="00A77152">
      <w:pPr>
        <w:rPr>
          <w:b w:val="0"/>
          <w:bCs w:val="0"/>
          <w:caps/>
          <w:sz w:val="24"/>
          <w:szCs w:val="24"/>
          <w:rtl/>
        </w:rPr>
      </w:pPr>
      <w:r>
        <w:rPr>
          <w:rFonts w:hint="cs"/>
          <w:b w:val="0"/>
          <w:bCs w:val="0"/>
          <w:caps/>
          <w:sz w:val="24"/>
          <w:szCs w:val="24"/>
          <w:rtl/>
        </w:rPr>
        <w:t xml:space="preserve">לא לא לא </w:t>
      </w:r>
    </w:p>
    <w:p w14:paraId="0AC47C66" w14:textId="77777777" w:rsidR="001E2274" w:rsidRDefault="001E2274" w:rsidP="00A77152">
      <w:pPr>
        <w:rPr>
          <w:b w:val="0"/>
          <w:bCs w:val="0"/>
          <w:caps/>
          <w:sz w:val="24"/>
          <w:szCs w:val="24"/>
          <w:rtl/>
        </w:rPr>
      </w:pPr>
    </w:p>
    <w:p w14:paraId="6093F251" w14:textId="77777777" w:rsidR="001E2274" w:rsidRDefault="00D17364" w:rsidP="00A77152">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2E6EBBE5" w14:textId="033D4530" w:rsidR="001E2274" w:rsidRDefault="00A77152" w:rsidP="00A77152">
      <w:pPr>
        <w:rPr>
          <w:b w:val="0"/>
          <w:bCs w:val="0"/>
          <w:caps/>
          <w:sz w:val="24"/>
          <w:szCs w:val="24"/>
          <w:rtl/>
        </w:rPr>
      </w:pPr>
      <w:r>
        <w:rPr>
          <w:rFonts w:hint="cs"/>
          <w:b w:val="0"/>
          <w:bCs w:val="0"/>
          <w:caps/>
          <w:sz w:val="24"/>
          <w:szCs w:val="24"/>
          <w:rtl/>
        </w:rPr>
        <w:t>אקוסטי אנשים אנשים יוצאים למרפסת</w:t>
      </w:r>
    </w:p>
    <w:p w14:paraId="2EE51EDC" w14:textId="77777777" w:rsidR="001E2274" w:rsidRDefault="001E2274" w:rsidP="00A77152">
      <w:pPr>
        <w:rPr>
          <w:b w:val="0"/>
          <w:bCs w:val="0"/>
          <w:caps/>
          <w:sz w:val="24"/>
          <w:szCs w:val="24"/>
          <w:rtl/>
        </w:rPr>
      </w:pPr>
    </w:p>
    <w:p w14:paraId="44F09FDA" w14:textId="77777777" w:rsidR="001E2274" w:rsidRDefault="003109B2" w:rsidP="00A77152">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668C4C59" w14:textId="26C3E9E4" w:rsidR="001E2274" w:rsidRDefault="00A77152" w:rsidP="00A77152">
      <w:pPr>
        <w:rPr>
          <w:b w:val="0"/>
          <w:bCs w:val="0"/>
          <w:caps/>
          <w:sz w:val="24"/>
          <w:szCs w:val="24"/>
          <w:rtl/>
        </w:rPr>
      </w:pPr>
      <w:r>
        <w:rPr>
          <w:rFonts w:hint="cs"/>
          <w:b w:val="0"/>
          <w:bCs w:val="0"/>
          <w:caps/>
          <w:sz w:val="24"/>
          <w:szCs w:val="24"/>
          <w:rtl/>
        </w:rPr>
        <w:t xml:space="preserve">אני מדברת כאן רגע, </w:t>
      </w:r>
    </w:p>
    <w:p w14:paraId="26DDB48A" w14:textId="77777777" w:rsidR="001E2274" w:rsidRDefault="001E2274" w:rsidP="00A77152">
      <w:pPr>
        <w:rPr>
          <w:b w:val="0"/>
          <w:bCs w:val="0"/>
          <w:caps/>
          <w:sz w:val="24"/>
          <w:szCs w:val="24"/>
          <w:rtl/>
        </w:rPr>
      </w:pPr>
    </w:p>
    <w:p w14:paraId="2399D376" w14:textId="77777777" w:rsidR="001E2274" w:rsidRDefault="00D17364" w:rsidP="00A77152">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2B2CE835" w14:textId="5E3147BC" w:rsidR="001E2274" w:rsidRDefault="00A77152" w:rsidP="00A77152">
      <w:pPr>
        <w:rPr>
          <w:b w:val="0"/>
          <w:bCs w:val="0"/>
          <w:caps/>
          <w:sz w:val="24"/>
          <w:szCs w:val="24"/>
          <w:rtl/>
        </w:rPr>
      </w:pPr>
      <w:r>
        <w:rPr>
          <w:rFonts w:hint="cs"/>
          <w:b w:val="0"/>
          <w:bCs w:val="0"/>
          <w:caps/>
          <w:sz w:val="24"/>
          <w:szCs w:val="24"/>
          <w:rtl/>
        </w:rPr>
        <w:t xml:space="preserve">אי אפשר להמציא כל פעם משהו חדש </w:t>
      </w:r>
    </w:p>
    <w:p w14:paraId="2263EB13" w14:textId="77777777" w:rsidR="001E2274" w:rsidRDefault="001E2274" w:rsidP="00A77152">
      <w:pPr>
        <w:rPr>
          <w:b w:val="0"/>
          <w:bCs w:val="0"/>
          <w:caps/>
          <w:sz w:val="24"/>
          <w:szCs w:val="24"/>
          <w:rtl/>
        </w:rPr>
      </w:pPr>
    </w:p>
    <w:p w14:paraId="6BA46AF6" w14:textId="77777777" w:rsidR="001E2274" w:rsidRDefault="003109B2" w:rsidP="00A77152">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6BEC846E" w14:textId="5F521960" w:rsidR="001E2274" w:rsidRDefault="00A77152" w:rsidP="00A77152">
      <w:pPr>
        <w:rPr>
          <w:b w:val="0"/>
          <w:bCs w:val="0"/>
          <w:caps/>
          <w:sz w:val="24"/>
          <w:szCs w:val="24"/>
          <w:rtl/>
        </w:rPr>
      </w:pPr>
      <w:r>
        <w:rPr>
          <w:rFonts w:hint="cs"/>
          <w:b w:val="0"/>
          <w:bCs w:val="0"/>
          <w:caps/>
          <w:sz w:val="24"/>
          <w:szCs w:val="24"/>
          <w:rtl/>
        </w:rPr>
        <w:t>לגבי בואו נעשה</w:t>
      </w:r>
      <w:r w:rsidR="000F703D">
        <w:rPr>
          <w:rFonts w:hint="cs"/>
          <w:b w:val="0"/>
          <w:bCs w:val="0"/>
          <w:caps/>
          <w:sz w:val="24"/>
          <w:szCs w:val="24"/>
          <w:rtl/>
        </w:rPr>
        <w:t xml:space="preserve"> </w:t>
      </w:r>
      <w:r>
        <w:rPr>
          <w:rFonts w:hint="cs"/>
          <w:b w:val="0"/>
          <w:bCs w:val="0"/>
          <w:caps/>
          <w:sz w:val="24"/>
          <w:szCs w:val="24"/>
          <w:rtl/>
        </w:rPr>
        <w:t xml:space="preserve">... לגבי המיגון האקוסטי </w:t>
      </w:r>
    </w:p>
    <w:p w14:paraId="6E3E02AE" w14:textId="77777777" w:rsidR="001E2274" w:rsidRDefault="001E2274" w:rsidP="00A77152">
      <w:pPr>
        <w:rPr>
          <w:b w:val="0"/>
          <w:bCs w:val="0"/>
          <w:caps/>
          <w:sz w:val="24"/>
          <w:szCs w:val="24"/>
          <w:rtl/>
        </w:rPr>
      </w:pPr>
    </w:p>
    <w:p w14:paraId="5F6735C9" w14:textId="77777777" w:rsidR="001E2274" w:rsidRDefault="003361D4" w:rsidP="00A77152">
      <w:pPr>
        <w:rPr>
          <w:caps/>
          <w:sz w:val="24"/>
          <w:szCs w:val="24"/>
          <w:u w:val="single"/>
          <w:rtl/>
        </w:rPr>
      </w:pPr>
      <w:r w:rsidRPr="003361D4">
        <w:rPr>
          <w:rFonts w:hint="cs"/>
          <w:caps/>
          <w:sz w:val="24"/>
          <w:szCs w:val="24"/>
          <w:u w:val="single"/>
          <w:rtl/>
        </w:rPr>
        <w:t>עורך דין ניצן בן ארויה - יועץ משפטי לוועדה המחוזית</w:t>
      </w:r>
      <w:r w:rsidR="001E2274">
        <w:rPr>
          <w:rFonts w:hint="cs"/>
          <w:caps/>
          <w:sz w:val="24"/>
          <w:szCs w:val="24"/>
          <w:u w:val="single"/>
          <w:rtl/>
        </w:rPr>
        <w:t>:</w:t>
      </w:r>
    </w:p>
    <w:p w14:paraId="56D7E7FC" w14:textId="1DA85F92" w:rsidR="001E2274" w:rsidRDefault="00A77152" w:rsidP="00A77152">
      <w:pPr>
        <w:rPr>
          <w:b w:val="0"/>
          <w:bCs w:val="0"/>
          <w:caps/>
          <w:sz w:val="24"/>
          <w:szCs w:val="24"/>
          <w:rtl/>
        </w:rPr>
      </w:pPr>
      <w:r>
        <w:rPr>
          <w:rFonts w:hint="cs"/>
          <w:b w:val="0"/>
          <w:bCs w:val="0"/>
          <w:caps/>
          <w:sz w:val="24"/>
          <w:szCs w:val="24"/>
          <w:rtl/>
        </w:rPr>
        <w:t>הם יכולים לבחור אם לצאת או לא לצאת</w:t>
      </w:r>
    </w:p>
    <w:p w14:paraId="5BF9B1B0" w14:textId="77777777" w:rsidR="001E2274" w:rsidRDefault="001E2274" w:rsidP="00A77152">
      <w:pPr>
        <w:rPr>
          <w:b w:val="0"/>
          <w:bCs w:val="0"/>
          <w:caps/>
          <w:sz w:val="24"/>
          <w:szCs w:val="24"/>
          <w:rtl/>
        </w:rPr>
      </w:pPr>
    </w:p>
    <w:p w14:paraId="00BD9359" w14:textId="77777777" w:rsidR="001E2274" w:rsidRDefault="00D17364" w:rsidP="00A77152">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4652997E" w14:textId="15874061" w:rsidR="001E2274" w:rsidRDefault="00A77152" w:rsidP="00A77152">
      <w:pPr>
        <w:rPr>
          <w:b w:val="0"/>
          <w:bCs w:val="0"/>
          <w:caps/>
          <w:sz w:val="24"/>
          <w:szCs w:val="24"/>
          <w:rtl/>
        </w:rPr>
      </w:pPr>
      <w:r>
        <w:rPr>
          <w:rFonts w:hint="cs"/>
          <w:b w:val="0"/>
          <w:bCs w:val="0"/>
          <w:caps/>
          <w:sz w:val="24"/>
          <w:szCs w:val="24"/>
          <w:rtl/>
        </w:rPr>
        <w:t>נכון</w:t>
      </w:r>
      <w:r w:rsidR="000F703D">
        <w:rPr>
          <w:rFonts w:hint="cs"/>
          <w:b w:val="0"/>
          <w:bCs w:val="0"/>
          <w:caps/>
          <w:sz w:val="24"/>
          <w:szCs w:val="24"/>
          <w:rtl/>
        </w:rPr>
        <w:t xml:space="preserve"> </w:t>
      </w:r>
      <w:r>
        <w:rPr>
          <w:rFonts w:hint="cs"/>
          <w:b w:val="0"/>
          <w:bCs w:val="0"/>
          <w:caps/>
          <w:sz w:val="24"/>
          <w:szCs w:val="24"/>
          <w:rtl/>
        </w:rPr>
        <w:t>...</w:t>
      </w:r>
    </w:p>
    <w:p w14:paraId="15229D1C" w14:textId="77777777" w:rsidR="001E2274" w:rsidRDefault="001E2274" w:rsidP="00A77152">
      <w:pPr>
        <w:rPr>
          <w:b w:val="0"/>
          <w:bCs w:val="0"/>
          <w:caps/>
          <w:sz w:val="24"/>
          <w:szCs w:val="24"/>
          <w:rtl/>
        </w:rPr>
      </w:pPr>
    </w:p>
    <w:p w14:paraId="451D1546" w14:textId="77777777" w:rsidR="001E2274" w:rsidRDefault="00A77152" w:rsidP="00A77152">
      <w:pPr>
        <w:rPr>
          <w:b w:val="0"/>
          <w:bCs w:val="0"/>
          <w:caps/>
          <w:sz w:val="24"/>
          <w:szCs w:val="24"/>
          <w:rtl/>
        </w:rPr>
      </w:pPr>
      <w:r>
        <w:rPr>
          <w:rFonts w:hint="cs"/>
          <w:b w:val="0"/>
          <w:bCs w:val="0"/>
          <w:caps/>
          <w:sz w:val="24"/>
          <w:szCs w:val="24"/>
          <w:rtl/>
        </w:rPr>
        <w:t>(מדברים ביחד)</w:t>
      </w:r>
    </w:p>
    <w:p w14:paraId="6BF1EB6C" w14:textId="77777777" w:rsidR="001E2274" w:rsidRDefault="001E2274" w:rsidP="00A77152">
      <w:pPr>
        <w:rPr>
          <w:b w:val="0"/>
          <w:bCs w:val="0"/>
          <w:caps/>
          <w:sz w:val="24"/>
          <w:szCs w:val="24"/>
          <w:rtl/>
        </w:rPr>
      </w:pPr>
    </w:p>
    <w:p w14:paraId="06487E8B" w14:textId="77777777" w:rsidR="001E2274" w:rsidRDefault="003109B2" w:rsidP="00A77152">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35693CFC" w14:textId="03CA631A" w:rsidR="001E2274" w:rsidRDefault="00A77152" w:rsidP="00A77152">
      <w:pPr>
        <w:rPr>
          <w:b w:val="0"/>
          <w:bCs w:val="0"/>
          <w:caps/>
          <w:sz w:val="24"/>
          <w:szCs w:val="24"/>
          <w:rtl/>
        </w:rPr>
      </w:pPr>
      <w:r>
        <w:rPr>
          <w:rFonts w:hint="cs"/>
          <w:b w:val="0"/>
          <w:bCs w:val="0"/>
          <w:caps/>
          <w:sz w:val="24"/>
          <w:szCs w:val="24"/>
          <w:rtl/>
        </w:rPr>
        <w:t xml:space="preserve">זה יהיה בבדיקה שאנחנו, ה, לגבי המיגון ברגע שעולים ככל שעולים יותר לגובה, כן מושפעים מיותר מקורות רעש מסביב כי זה משפיע אוקיי? אני אמרתי דבר כזה לגבי המגורים אוקיי? עשיתי הבדל, לגבי המגורים </w:t>
      </w:r>
      <w:r>
        <w:rPr>
          <w:rFonts w:hint="cs"/>
          <w:b w:val="0"/>
          <w:bCs w:val="0"/>
          <w:caps/>
          <w:sz w:val="24"/>
          <w:szCs w:val="24"/>
          <w:rtl/>
        </w:rPr>
        <w:lastRenderedPageBreak/>
        <w:t>שציינו שיש חריגות ואנחנו יודעים שבפנינה היו חריגות משמעותיות מבנה שזה המבנה הסמוך אוקיי? אז אנחנו כן צריכים לבחון את</w:t>
      </w:r>
      <w:r w:rsidR="000F703D">
        <w:rPr>
          <w:rFonts w:hint="cs"/>
          <w:b w:val="0"/>
          <w:bCs w:val="0"/>
          <w:caps/>
          <w:sz w:val="24"/>
          <w:szCs w:val="24"/>
          <w:rtl/>
        </w:rPr>
        <w:t xml:space="preserve"> </w:t>
      </w:r>
      <w:r>
        <w:rPr>
          <w:rFonts w:hint="cs"/>
          <w:b w:val="0"/>
          <w:bCs w:val="0"/>
          <w:caps/>
          <w:sz w:val="24"/>
          <w:szCs w:val="24"/>
          <w:rtl/>
        </w:rPr>
        <w:t>... את העניין של המגורים שפרו</w:t>
      </w:r>
      <w:r w:rsidR="00872FCD">
        <w:rPr>
          <w:rFonts w:hint="cs"/>
          <w:b w:val="0"/>
          <w:bCs w:val="0"/>
          <w:caps/>
          <w:sz w:val="24"/>
          <w:szCs w:val="24"/>
          <w:rtl/>
        </w:rPr>
        <w:t>סים בפנינו כל הנתונים. אם העבירו לנו רק אתמול את הנתונים</w:t>
      </w:r>
      <w:r w:rsidR="000F703D">
        <w:rPr>
          <w:rFonts w:hint="cs"/>
          <w:b w:val="0"/>
          <w:bCs w:val="0"/>
          <w:caps/>
          <w:sz w:val="24"/>
          <w:szCs w:val="24"/>
          <w:rtl/>
        </w:rPr>
        <w:t xml:space="preserve"> </w:t>
      </w:r>
      <w:r w:rsidR="00872FCD">
        <w:rPr>
          <w:rFonts w:hint="cs"/>
          <w:b w:val="0"/>
          <w:bCs w:val="0"/>
          <w:caps/>
          <w:sz w:val="24"/>
          <w:szCs w:val="24"/>
          <w:rtl/>
        </w:rPr>
        <w:t>...</w:t>
      </w:r>
    </w:p>
    <w:p w14:paraId="3AE18D8A" w14:textId="77777777" w:rsidR="001E2274" w:rsidRDefault="001E2274" w:rsidP="00A77152">
      <w:pPr>
        <w:rPr>
          <w:b w:val="0"/>
          <w:bCs w:val="0"/>
          <w:caps/>
          <w:sz w:val="24"/>
          <w:szCs w:val="24"/>
          <w:rtl/>
        </w:rPr>
      </w:pPr>
    </w:p>
    <w:p w14:paraId="660BE0B1" w14:textId="77777777" w:rsidR="001E2274" w:rsidRDefault="000A5C33" w:rsidP="00A77152">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6A18ABA6" w14:textId="262B4BE9" w:rsidR="001E2274" w:rsidRDefault="00872FCD" w:rsidP="00A77152">
      <w:pPr>
        <w:rPr>
          <w:b w:val="0"/>
          <w:bCs w:val="0"/>
          <w:caps/>
          <w:sz w:val="24"/>
          <w:szCs w:val="24"/>
          <w:rtl/>
        </w:rPr>
      </w:pPr>
      <w:r>
        <w:rPr>
          <w:rFonts w:hint="cs"/>
          <w:b w:val="0"/>
          <w:bCs w:val="0"/>
          <w:caps/>
          <w:sz w:val="24"/>
          <w:szCs w:val="24"/>
          <w:rtl/>
        </w:rPr>
        <w:t>רגע רגע אנחנו מדברים על רחוב עירוני שהוא מייצר את ה, את הרעש או על דרך ארצית</w:t>
      </w:r>
    </w:p>
    <w:p w14:paraId="79FFB1FC" w14:textId="77777777" w:rsidR="001E2274" w:rsidRDefault="001E2274" w:rsidP="00A77152">
      <w:pPr>
        <w:rPr>
          <w:b w:val="0"/>
          <w:bCs w:val="0"/>
          <w:caps/>
          <w:sz w:val="24"/>
          <w:szCs w:val="24"/>
          <w:rtl/>
        </w:rPr>
      </w:pPr>
    </w:p>
    <w:p w14:paraId="574414DE" w14:textId="77777777" w:rsidR="001E2274" w:rsidRDefault="003109B2" w:rsidP="00A77152">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061A5183" w14:textId="70B7D3C5" w:rsidR="001E2274" w:rsidRDefault="00872FCD" w:rsidP="00A77152">
      <w:pPr>
        <w:rPr>
          <w:b w:val="0"/>
          <w:bCs w:val="0"/>
          <w:caps/>
          <w:sz w:val="24"/>
          <w:szCs w:val="24"/>
          <w:rtl/>
        </w:rPr>
      </w:pPr>
      <w:r>
        <w:rPr>
          <w:rFonts w:hint="cs"/>
          <w:b w:val="0"/>
          <w:bCs w:val="0"/>
          <w:caps/>
          <w:sz w:val="24"/>
          <w:szCs w:val="24"/>
          <w:rtl/>
        </w:rPr>
        <w:t>מה?</w:t>
      </w:r>
    </w:p>
    <w:p w14:paraId="615BFBFE" w14:textId="77777777" w:rsidR="001E2274" w:rsidRDefault="001E2274" w:rsidP="00A77152">
      <w:pPr>
        <w:rPr>
          <w:b w:val="0"/>
          <w:bCs w:val="0"/>
          <w:caps/>
          <w:sz w:val="24"/>
          <w:szCs w:val="24"/>
          <w:rtl/>
        </w:rPr>
      </w:pPr>
    </w:p>
    <w:p w14:paraId="05A6316F" w14:textId="77777777" w:rsidR="001E2274" w:rsidRDefault="000A5C33" w:rsidP="00A77152">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6EC79157" w14:textId="69E15C7E" w:rsidR="001E2274" w:rsidRDefault="00872FCD" w:rsidP="00A77152">
      <w:pPr>
        <w:rPr>
          <w:b w:val="0"/>
          <w:bCs w:val="0"/>
          <w:caps/>
          <w:sz w:val="24"/>
          <w:szCs w:val="24"/>
          <w:rtl/>
        </w:rPr>
      </w:pPr>
      <w:r>
        <w:rPr>
          <w:rFonts w:hint="cs"/>
          <w:b w:val="0"/>
          <w:bCs w:val="0"/>
          <w:caps/>
          <w:sz w:val="24"/>
          <w:szCs w:val="24"/>
          <w:rtl/>
        </w:rPr>
        <w:t>נתיבי אילון</w:t>
      </w:r>
      <w:r w:rsidR="000F703D">
        <w:rPr>
          <w:rFonts w:hint="cs"/>
          <w:b w:val="0"/>
          <w:bCs w:val="0"/>
          <w:caps/>
          <w:sz w:val="24"/>
          <w:szCs w:val="24"/>
          <w:rtl/>
        </w:rPr>
        <w:t xml:space="preserve"> </w:t>
      </w:r>
      <w:r>
        <w:rPr>
          <w:rFonts w:hint="cs"/>
          <w:b w:val="0"/>
          <w:bCs w:val="0"/>
          <w:caps/>
          <w:sz w:val="24"/>
          <w:szCs w:val="24"/>
          <w:rtl/>
        </w:rPr>
        <w:t>...</w:t>
      </w:r>
    </w:p>
    <w:p w14:paraId="20DF2B66" w14:textId="77777777" w:rsidR="001E2274" w:rsidRDefault="001E2274" w:rsidP="00A77152">
      <w:pPr>
        <w:rPr>
          <w:b w:val="0"/>
          <w:bCs w:val="0"/>
          <w:caps/>
          <w:sz w:val="24"/>
          <w:szCs w:val="24"/>
          <w:rtl/>
        </w:rPr>
      </w:pPr>
    </w:p>
    <w:p w14:paraId="7DB3BFD1" w14:textId="77777777" w:rsidR="001E2274" w:rsidRDefault="003109B2" w:rsidP="00A77152">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3BAB145B" w14:textId="53C312C4" w:rsidR="001E2274" w:rsidRDefault="00872FCD" w:rsidP="00A77152">
      <w:pPr>
        <w:rPr>
          <w:b w:val="0"/>
          <w:bCs w:val="0"/>
          <w:caps/>
          <w:sz w:val="24"/>
          <w:szCs w:val="24"/>
          <w:rtl/>
        </w:rPr>
      </w:pPr>
      <w:r>
        <w:rPr>
          <w:rFonts w:hint="cs"/>
          <w:b w:val="0"/>
          <w:bCs w:val="0"/>
          <w:caps/>
          <w:sz w:val="24"/>
          <w:szCs w:val="24"/>
          <w:rtl/>
        </w:rPr>
        <w:t>גם דרך ארצית</w:t>
      </w:r>
    </w:p>
    <w:p w14:paraId="2C909FA7" w14:textId="77777777" w:rsidR="001E2274" w:rsidRDefault="001E2274" w:rsidP="00A77152">
      <w:pPr>
        <w:rPr>
          <w:b w:val="0"/>
          <w:bCs w:val="0"/>
          <w:caps/>
          <w:sz w:val="24"/>
          <w:szCs w:val="24"/>
          <w:rtl/>
        </w:rPr>
      </w:pPr>
    </w:p>
    <w:p w14:paraId="75590649" w14:textId="77777777" w:rsidR="001E2274" w:rsidRDefault="000A5C33" w:rsidP="00A77152">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70D8CAAF" w14:textId="73D2B43A" w:rsidR="001E2274" w:rsidRDefault="00872FCD" w:rsidP="00A77152">
      <w:pPr>
        <w:rPr>
          <w:b w:val="0"/>
          <w:bCs w:val="0"/>
          <w:caps/>
          <w:sz w:val="24"/>
          <w:szCs w:val="24"/>
          <w:rtl/>
        </w:rPr>
      </w:pPr>
      <w:r>
        <w:rPr>
          <w:rFonts w:hint="cs"/>
          <w:b w:val="0"/>
          <w:bCs w:val="0"/>
          <w:caps/>
          <w:sz w:val="24"/>
          <w:szCs w:val="24"/>
          <w:rtl/>
        </w:rPr>
        <w:t xml:space="preserve">מה ה ... </w:t>
      </w:r>
    </w:p>
    <w:p w14:paraId="43499AF7" w14:textId="77777777" w:rsidR="001E2274" w:rsidRDefault="001E2274" w:rsidP="00A77152">
      <w:pPr>
        <w:rPr>
          <w:b w:val="0"/>
          <w:bCs w:val="0"/>
          <w:caps/>
          <w:sz w:val="24"/>
          <w:szCs w:val="24"/>
          <w:rtl/>
        </w:rPr>
      </w:pPr>
    </w:p>
    <w:p w14:paraId="2FBC8071" w14:textId="77777777" w:rsidR="001E2274" w:rsidRDefault="00872FCD" w:rsidP="00A77152">
      <w:pPr>
        <w:rPr>
          <w:b w:val="0"/>
          <w:bCs w:val="0"/>
          <w:caps/>
          <w:sz w:val="24"/>
          <w:szCs w:val="24"/>
          <w:rtl/>
        </w:rPr>
      </w:pPr>
      <w:r>
        <w:rPr>
          <w:rFonts w:hint="cs"/>
          <w:b w:val="0"/>
          <w:bCs w:val="0"/>
          <w:caps/>
          <w:sz w:val="24"/>
          <w:szCs w:val="24"/>
          <w:rtl/>
        </w:rPr>
        <w:t>(מדברים ביחד)</w:t>
      </w:r>
    </w:p>
    <w:p w14:paraId="79CAD2A3" w14:textId="77777777" w:rsidR="001E2274" w:rsidRDefault="001E2274" w:rsidP="00A77152">
      <w:pPr>
        <w:rPr>
          <w:b w:val="0"/>
          <w:bCs w:val="0"/>
          <w:caps/>
          <w:sz w:val="24"/>
          <w:szCs w:val="24"/>
          <w:rtl/>
        </w:rPr>
      </w:pPr>
    </w:p>
    <w:p w14:paraId="53B514A6" w14:textId="77777777" w:rsidR="001E2274" w:rsidRDefault="00E5536A" w:rsidP="00A77152">
      <w:pPr>
        <w:rPr>
          <w:caps/>
          <w:sz w:val="24"/>
          <w:szCs w:val="24"/>
          <w:u w:val="single"/>
          <w:rtl/>
        </w:rPr>
      </w:pPr>
      <w:r w:rsidRPr="00E5536A">
        <w:rPr>
          <w:rFonts w:hint="cs"/>
          <w:caps/>
          <w:sz w:val="24"/>
          <w:szCs w:val="24"/>
          <w:u w:val="single"/>
          <w:rtl/>
        </w:rPr>
        <w:t>גב</w:t>
      </w:r>
      <w:r w:rsidRPr="00E5536A">
        <w:rPr>
          <w:caps/>
          <w:sz w:val="24"/>
          <w:szCs w:val="24"/>
          <w:u w:val="single"/>
          <w:rtl/>
        </w:rPr>
        <w:t>'</w:t>
      </w:r>
      <w:r w:rsidRPr="00E5536A">
        <w:rPr>
          <w:rFonts w:hint="cs"/>
          <w:caps/>
          <w:sz w:val="24"/>
          <w:szCs w:val="24"/>
          <w:u w:val="single"/>
          <w:rtl/>
        </w:rPr>
        <w:t xml:space="preserve"> רוני גרניט - נציגת משרד הבריאות בוועדה המחוזית</w:t>
      </w:r>
      <w:r w:rsidR="001E2274">
        <w:rPr>
          <w:rFonts w:hint="cs"/>
          <w:caps/>
          <w:sz w:val="24"/>
          <w:szCs w:val="24"/>
          <w:u w:val="single"/>
          <w:rtl/>
        </w:rPr>
        <w:t>:</w:t>
      </w:r>
    </w:p>
    <w:p w14:paraId="4C0BEF99" w14:textId="73530A0A" w:rsidR="001E2274" w:rsidRDefault="00872FCD" w:rsidP="00A77152">
      <w:pPr>
        <w:rPr>
          <w:b w:val="0"/>
          <w:bCs w:val="0"/>
          <w:caps/>
          <w:sz w:val="24"/>
          <w:szCs w:val="24"/>
          <w:rtl/>
        </w:rPr>
      </w:pPr>
      <w:r>
        <w:rPr>
          <w:rFonts w:hint="cs"/>
          <w:b w:val="0"/>
          <w:bCs w:val="0"/>
          <w:caps/>
          <w:sz w:val="24"/>
          <w:szCs w:val="24"/>
          <w:rtl/>
        </w:rPr>
        <w:t xml:space="preserve">מה חמש חמש ארבע? </w:t>
      </w:r>
    </w:p>
    <w:p w14:paraId="74FFC068" w14:textId="77777777" w:rsidR="001E2274" w:rsidRDefault="001E2274" w:rsidP="00A77152">
      <w:pPr>
        <w:rPr>
          <w:b w:val="0"/>
          <w:bCs w:val="0"/>
          <w:caps/>
          <w:sz w:val="24"/>
          <w:szCs w:val="24"/>
          <w:rtl/>
        </w:rPr>
      </w:pPr>
    </w:p>
    <w:p w14:paraId="654B2F02" w14:textId="77777777" w:rsidR="001E2274" w:rsidRDefault="006D6799" w:rsidP="00A77152">
      <w:pPr>
        <w:rPr>
          <w:caps/>
          <w:sz w:val="24"/>
          <w:szCs w:val="24"/>
          <w:u w:val="single"/>
          <w:rtl/>
        </w:rPr>
      </w:pPr>
      <w:r w:rsidRPr="006D6799">
        <w:rPr>
          <w:rFonts w:hint="cs"/>
          <w:caps/>
          <w:sz w:val="24"/>
          <w:szCs w:val="24"/>
          <w:u w:val="single"/>
          <w:rtl/>
        </w:rPr>
        <w:t>מר דן קוניאק - נציג לשכת התכנון</w:t>
      </w:r>
      <w:r w:rsidR="001E2274">
        <w:rPr>
          <w:rFonts w:hint="cs"/>
          <w:caps/>
          <w:sz w:val="24"/>
          <w:szCs w:val="24"/>
          <w:u w:val="single"/>
          <w:rtl/>
        </w:rPr>
        <w:t>:</w:t>
      </w:r>
    </w:p>
    <w:p w14:paraId="05FD9EDC" w14:textId="64E5F740" w:rsidR="001E2274" w:rsidRDefault="00872FCD" w:rsidP="00A77152">
      <w:pPr>
        <w:rPr>
          <w:b w:val="0"/>
          <w:bCs w:val="0"/>
          <w:caps/>
          <w:sz w:val="24"/>
          <w:szCs w:val="24"/>
          <w:rtl/>
        </w:rPr>
      </w:pPr>
      <w:r>
        <w:rPr>
          <w:rFonts w:hint="cs"/>
          <w:b w:val="0"/>
          <w:bCs w:val="0"/>
          <w:caps/>
          <w:sz w:val="24"/>
          <w:szCs w:val="24"/>
          <w:rtl/>
        </w:rPr>
        <w:t>... ארצית</w:t>
      </w:r>
    </w:p>
    <w:p w14:paraId="1285461A" w14:textId="77777777" w:rsidR="001E2274" w:rsidRDefault="001E2274" w:rsidP="00A77152">
      <w:pPr>
        <w:rPr>
          <w:b w:val="0"/>
          <w:bCs w:val="0"/>
          <w:caps/>
          <w:sz w:val="24"/>
          <w:szCs w:val="24"/>
          <w:rtl/>
        </w:rPr>
      </w:pPr>
    </w:p>
    <w:p w14:paraId="024A47AC" w14:textId="77777777" w:rsidR="001E2274" w:rsidRDefault="000A5C33" w:rsidP="00A77152">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4CC8A21B" w14:textId="10575AFD" w:rsidR="001E2274" w:rsidRDefault="00872FCD" w:rsidP="00A77152">
      <w:pPr>
        <w:rPr>
          <w:b w:val="0"/>
          <w:bCs w:val="0"/>
          <w:caps/>
          <w:sz w:val="24"/>
          <w:szCs w:val="24"/>
          <w:rtl/>
        </w:rPr>
      </w:pPr>
      <w:r>
        <w:rPr>
          <w:rFonts w:hint="cs"/>
          <w:b w:val="0"/>
          <w:bCs w:val="0"/>
          <w:caps/>
          <w:sz w:val="24"/>
          <w:szCs w:val="24"/>
          <w:rtl/>
        </w:rPr>
        <w:t xml:space="preserve">למה, חמש חמש חמש ... חמש חמש ארבע הוא דרך ארצית </w:t>
      </w:r>
    </w:p>
    <w:p w14:paraId="1DDF11B7" w14:textId="77777777" w:rsidR="001E2274" w:rsidRDefault="001E2274" w:rsidP="00A77152">
      <w:pPr>
        <w:rPr>
          <w:b w:val="0"/>
          <w:bCs w:val="0"/>
          <w:caps/>
          <w:sz w:val="24"/>
          <w:szCs w:val="24"/>
          <w:rtl/>
        </w:rPr>
      </w:pPr>
    </w:p>
    <w:p w14:paraId="4A515DDE" w14:textId="77777777" w:rsidR="001E2274" w:rsidRDefault="00E5536A" w:rsidP="00A77152">
      <w:pPr>
        <w:rPr>
          <w:caps/>
          <w:sz w:val="24"/>
          <w:szCs w:val="24"/>
          <w:u w:val="single"/>
          <w:rtl/>
        </w:rPr>
      </w:pPr>
      <w:r w:rsidRPr="00E5536A">
        <w:rPr>
          <w:rFonts w:hint="cs"/>
          <w:caps/>
          <w:sz w:val="24"/>
          <w:szCs w:val="24"/>
          <w:u w:val="single"/>
          <w:rtl/>
        </w:rPr>
        <w:t>גב</w:t>
      </w:r>
      <w:r w:rsidRPr="00E5536A">
        <w:rPr>
          <w:caps/>
          <w:sz w:val="24"/>
          <w:szCs w:val="24"/>
          <w:u w:val="single"/>
          <w:rtl/>
        </w:rPr>
        <w:t>'</w:t>
      </w:r>
      <w:r w:rsidRPr="00E5536A">
        <w:rPr>
          <w:rFonts w:hint="cs"/>
          <w:caps/>
          <w:sz w:val="24"/>
          <w:szCs w:val="24"/>
          <w:u w:val="single"/>
          <w:rtl/>
        </w:rPr>
        <w:t xml:space="preserve"> רוני גרניט - נציגת משרד הבריאות בוועדה המחוזית</w:t>
      </w:r>
      <w:r w:rsidR="001E2274">
        <w:rPr>
          <w:rFonts w:hint="cs"/>
          <w:caps/>
          <w:sz w:val="24"/>
          <w:szCs w:val="24"/>
          <w:u w:val="single"/>
          <w:rtl/>
        </w:rPr>
        <w:t>:</w:t>
      </w:r>
    </w:p>
    <w:p w14:paraId="15577A4B" w14:textId="76AC47F4" w:rsidR="001E2274" w:rsidRDefault="00872FCD" w:rsidP="00A77152">
      <w:pPr>
        <w:rPr>
          <w:b w:val="0"/>
          <w:bCs w:val="0"/>
          <w:caps/>
          <w:sz w:val="24"/>
          <w:szCs w:val="24"/>
          <w:rtl/>
        </w:rPr>
      </w:pPr>
      <w:r>
        <w:rPr>
          <w:rFonts w:hint="cs"/>
          <w:b w:val="0"/>
          <w:bCs w:val="0"/>
          <w:caps/>
          <w:sz w:val="24"/>
          <w:szCs w:val="24"/>
          <w:rtl/>
        </w:rPr>
        <w:t xml:space="preserve">כן </w:t>
      </w:r>
    </w:p>
    <w:p w14:paraId="11B74AC9" w14:textId="77777777" w:rsidR="001E2274" w:rsidRDefault="001E2274" w:rsidP="00A77152">
      <w:pPr>
        <w:rPr>
          <w:b w:val="0"/>
          <w:bCs w:val="0"/>
          <w:caps/>
          <w:sz w:val="24"/>
          <w:szCs w:val="24"/>
          <w:rtl/>
        </w:rPr>
      </w:pPr>
    </w:p>
    <w:p w14:paraId="238EA4AF" w14:textId="77777777" w:rsidR="001E2274" w:rsidRDefault="000A5C33" w:rsidP="00A77152">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209F1218" w14:textId="2E8AF2BA" w:rsidR="001E2274" w:rsidRDefault="00872FCD" w:rsidP="00A77152">
      <w:pPr>
        <w:rPr>
          <w:b w:val="0"/>
          <w:bCs w:val="0"/>
          <w:caps/>
          <w:sz w:val="24"/>
          <w:szCs w:val="24"/>
          <w:rtl/>
        </w:rPr>
      </w:pPr>
      <w:r>
        <w:rPr>
          <w:rFonts w:hint="cs"/>
          <w:b w:val="0"/>
          <w:bCs w:val="0"/>
          <w:caps/>
          <w:sz w:val="24"/>
          <w:szCs w:val="24"/>
          <w:rtl/>
        </w:rPr>
        <w:t xml:space="preserve">שהוא חוצה את כפר - סבא עם עם עם מגורים בכל הצדדים וגם בית חולים וגם, </w:t>
      </w:r>
    </w:p>
    <w:p w14:paraId="3FBCC86D" w14:textId="77777777" w:rsidR="001E2274" w:rsidRDefault="001E2274" w:rsidP="00A77152">
      <w:pPr>
        <w:rPr>
          <w:b w:val="0"/>
          <w:bCs w:val="0"/>
          <w:caps/>
          <w:sz w:val="24"/>
          <w:szCs w:val="24"/>
          <w:rtl/>
        </w:rPr>
      </w:pPr>
    </w:p>
    <w:p w14:paraId="5A7B6775" w14:textId="77777777" w:rsidR="001E2274" w:rsidRDefault="003109B2" w:rsidP="00A77152">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67AA6073" w14:textId="3250A29E" w:rsidR="001E2274" w:rsidRDefault="00872FCD" w:rsidP="00A77152">
      <w:pPr>
        <w:rPr>
          <w:b w:val="0"/>
          <w:bCs w:val="0"/>
          <w:caps/>
          <w:sz w:val="24"/>
          <w:szCs w:val="24"/>
          <w:rtl/>
        </w:rPr>
      </w:pPr>
      <w:r>
        <w:rPr>
          <w:rFonts w:hint="cs"/>
          <w:b w:val="0"/>
          <w:bCs w:val="0"/>
          <w:caps/>
          <w:sz w:val="24"/>
          <w:szCs w:val="24"/>
          <w:rtl/>
        </w:rPr>
        <w:t xml:space="preserve">לא, אנחנו </w:t>
      </w:r>
    </w:p>
    <w:p w14:paraId="4861DB68" w14:textId="77777777" w:rsidR="001E2274" w:rsidRDefault="001E2274" w:rsidP="00A77152">
      <w:pPr>
        <w:rPr>
          <w:b w:val="0"/>
          <w:bCs w:val="0"/>
          <w:caps/>
          <w:sz w:val="24"/>
          <w:szCs w:val="24"/>
          <w:rtl/>
        </w:rPr>
      </w:pPr>
    </w:p>
    <w:p w14:paraId="2D1801BB" w14:textId="77777777" w:rsidR="001E2274" w:rsidRDefault="00872FCD" w:rsidP="00A77152">
      <w:pPr>
        <w:rPr>
          <w:b w:val="0"/>
          <w:bCs w:val="0"/>
          <w:caps/>
          <w:sz w:val="24"/>
          <w:szCs w:val="24"/>
          <w:rtl/>
        </w:rPr>
      </w:pPr>
      <w:r>
        <w:rPr>
          <w:rFonts w:hint="cs"/>
          <w:b w:val="0"/>
          <w:bCs w:val="0"/>
          <w:caps/>
          <w:sz w:val="24"/>
          <w:szCs w:val="24"/>
          <w:rtl/>
        </w:rPr>
        <w:t xml:space="preserve">(הקלטה הופסקה) </w:t>
      </w:r>
    </w:p>
    <w:p w14:paraId="6D2B0E81" w14:textId="77777777" w:rsidR="001E2274" w:rsidRDefault="001E2274" w:rsidP="00A77152">
      <w:pPr>
        <w:rPr>
          <w:b w:val="0"/>
          <w:bCs w:val="0"/>
          <w:caps/>
          <w:sz w:val="24"/>
          <w:szCs w:val="24"/>
          <w:rtl/>
        </w:rPr>
      </w:pPr>
    </w:p>
    <w:p w14:paraId="75D543B1" w14:textId="77777777" w:rsidR="001E2274" w:rsidRDefault="003109B2" w:rsidP="00A77152">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424FDEE4" w14:textId="4B3CC819" w:rsidR="001E2274" w:rsidRDefault="00382933" w:rsidP="00A77152">
      <w:pPr>
        <w:rPr>
          <w:b w:val="0"/>
          <w:bCs w:val="0"/>
          <w:caps/>
          <w:sz w:val="24"/>
          <w:szCs w:val="24"/>
          <w:rtl/>
        </w:rPr>
      </w:pPr>
      <w:r>
        <w:rPr>
          <w:rFonts w:hint="cs"/>
          <w:b w:val="0"/>
          <w:bCs w:val="0"/>
          <w:caps/>
          <w:sz w:val="24"/>
          <w:szCs w:val="24"/>
          <w:rtl/>
        </w:rPr>
        <w:t>מדברים כאן רגע אני אני</w:t>
      </w:r>
      <w:r w:rsidR="000F703D">
        <w:rPr>
          <w:rFonts w:hint="cs"/>
          <w:b w:val="0"/>
          <w:bCs w:val="0"/>
          <w:caps/>
          <w:sz w:val="24"/>
          <w:szCs w:val="24"/>
          <w:rtl/>
        </w:rPr>
        <w:t xml:space="preserve"> </w:t>
      </w:r>
      <w:r>
        <w:rPr>
          <w:rFonts w:hint="cs"/>
          <w:b w:val="0"/>
          <w:bCs w:val="0"/>
          <w:caps/>
          <w:sz w:val="24"/>
          <w:szCs w:val="24"/>
          <w:rtl/>
        </w:rPr>
        <w:t xml:space="preserve">... </w:t>
      </w:r>
    </w:p>
    <w:p w14:paraId="27D85005" w14:textId="77777777" w:rsidR="001E2274" w:rsidRDefault="001E2274" w:rsidP="00A77152">
      <w:pPr>
        <w:rPr>
          <w:b w:val="0"/>
          <w:bCs w:val="0"/>
          <w:caps/>
          <w:sz w:val="24"/>
          <w:szCs w:val="24"/>
          <w:rtl/>
        </w:rPr>
      </w:pPr>
    </w:p>
    <w:p w14:paraId="47741033" w14:textId="77777777" w:rsidR="001E2274" w:rsidRDefault="000A5C33" w:rsidP="00A77152">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2F615C9E" w14:textId="1192CAA0" w:rsidR="001E2274" w:rsidRDefault="00382933" w:rsidP="00A77152">
      <w:pPr>
        <w:rPr>
          <w:b w:val="0"/>
          <w:bCs w:val="0"/>
          <w:caps/>
          <w:sz w:val="24"/>
          <w:szCs w:val="24"/>
          <w:rtl/>
        </w:rPr>
      </w:pPr>
      <w:r>
        <w:rPr>
          <w:rFonts w:hint="cs"/>
          <w:b w:val="0"/>
          <w:bCs w:val="0"/>
          <w:caps/>
          <w:sz w:val="24"/>
          <w:szCs w:val="24"/>
          <w:rtl/>
        </w:rPr>
        <w:t xml:space="preserve">שהוא הרבה יותר משמעותי </w:t>
      </w:r>
    </w:p>
    <w:p w14:paraId="30828BAF" w14:textId="77777777" w:rsidR="001E2274" w:rsidRDefault="001E2274" w:rsidP="00A77152">
      <w:pPr>
        <w:rPr>
          <w:b w:val="0"/>
          <w:bCs w:val="0"/>
          <w:caps/>
          <w:sz w:val="24"/>
          <w:szCs w:val="24"/>
          <w:rtl/>
        </w:rPr>
      </w:pPr>
    </w:p>
    <w:p w14:paraId="3792CDEA" w14:textId="77777777" w:rsidR="001E2274" w:rsidRDefault="003109B2" w:rsidP="00382933">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4D391D7C" w14:textId="4A9E5795" w:rsidR="001E2274" w:rsidRDefault="00382933" w:rsidP="00382933">
      <w:pPr>
        <w:rPr>
          <w:b w:val="0"/>
          <w:bCs w:val="0"/>
          <w:caps/>
          <w:sz w:val="24"/>
          <w:szCs w:val="24"/>
          <w:rtl/>
        </w:rPr>
      </w:pPr>
      <w:r>
        <w:rPr>
          <w:rFonts w:hint="cs"/>
          <w:b w:val="0"/>
          <w:bCs w:val="0"/>
          <w:caps/>
          <w:sz w:val="24"/>
          <w:szCs w:val="24"/>
          <w:rtl/>
        </w:rPr>
        <w:lastRenderedPageBreak/>
        <w:t xml:space="preserve">אני אומרת שוב, ככל שעולים יותר לגובה </w:t>
      </w:r>
    </w:p>
    <w:p w14:paraId="1B359770" w14:textId="77777777" w:rsidR="001E2274" w:rsidRDefault="001E2274" w:rsidP="00382933">
      <w:pPr>
        <w:rPr>
          <w:b w:val="0"/>
          <w:bCs w:val="0"/>
          <w:caps/>
          <w:sz w:val="24"/>
          <w:szCs w:val="24"/>
          <w:rtl/>
        </w:rPr>
      </w:pPr>
    </w:p>
    <w:p w14:paraId="0DA2BC61" w14:textId="77777777" w:rsidR="001E2274" w:rsidRDefault="000A5C33" w:rsidP="00382933">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05B13C5E" w14:textId="15F25B3C" w:rsidR="001E2274" w:rsidRDefault="00382933" w:rsidP="00382933">
      <w:pPr>
        <w:rPr>
          <w:b w:val="0"/>
          <w:bCs w:val="0"/>
          <w:caps/>
          <w:sz w:val="24"/>
          <w:szCs w:val="24"/>
          <w:rtl/>
        </w:rPr>
      </w:pPr>
      <w:r>
        <w:rPr>
          <w:rFonts w:hint="cs"/>
          <w:b w:val="0"/>
          <w:bCs w:val="0"/>
          <w:caps/>
          <w:sz w:val="24"/>
          <w:szCs w:val="24"/>
          <w:rtl/>
        </w:rPr>
        <w:t xml:space="preserve">לא, יש יש </w:t>
      </w:r>
    </w:p>
    <w:p w14:paraId="71FF5583" w14:textId="77777777" w:rsidR="001E2274" w:rsidRDefault="001E2274" w:rsidP="00382933">
      <w:pPr>
        <w:rPr>
          <w:b w:val="0"/>
          <w:bCs w:val="0"/>
          <w:caps/>
          <w:sz w:val="24"/>
          <w:szCs w:val="24"/>
          <w:rtl/>
        </w:rPr>
      </w:pPr>
    </w:p>
    <w:p w14:paraId="1E7DAF86" w14:textId="77777777" w:rsidR="001E2274" w:rsidRDefault="003109B2" w:rsidP="00382933">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7C55D4D9" w14:textId="372195D4" w:rsidR="001E2274" w:rsidRDefault="00382933" w:rsidP="00382933">
      <w:pPr>
        <w:rPr>
          <w:b w:val="0"/>
          <w:bCs w:val="0"/>
          <w:caps/>
          <w:sz w:val="24"/>
          <w:szCs w:val="24"/>
          <w:rtl/>
        </w:rPr>
      </w:pPr>
      <w:r>
        <w:rPr>
          <w:rFonts w:hint="cs"/>
          <w:b w:val="0"/>
          <w:bCs w:val="0"/>
          <w:caps/>
          <w:sz w:val="24"/>
          <w:szCs w:val="24"/>
          <w:rtl/>
        </w:rPr>
        <w:t>אנחנו צריכים לבחון את זה</w:t>
      </w:r>
    </w:p>
    <w:p w14:paraId="6B807AC6" w14:textId="77777777" w:rsidR="001E2274" w:rsidRDefault="001E2274" w:rsidP="00382933">
      <w:pPr>
        <w:rPr>
          <w:b w:val="0"/>
          <w:bCs w:val="0"/>
          <w:caps/>
          <w:sz w:val="24"/>
          <w:szCs w:val="24"/>
          <w:rtl/>
        </w:rPr>
      </w:pPr>
    </w:p>
    <w:p w14:paraId="20A3B2A9" w14:textId="77777777" w:rsidR="001E2274" w:rsidRDefault="000A5C33" w:rsidP="00382933">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3E72B8CB" w14:textId="56C3626C" w:rsidR="001E2274" w:rsidRDefault="00382933" w:rsidP="00382933">
      <w:pPr>
        <w:rPr>
          <w:b w:val="0"/>
          <w:bCs w:val="0"/>
          <w:caps/>
          <w:sz w:val="24"/>
          <w:szCs w:val="24"/>
          <w:rtl/>
        </w:rPr>
      </w:pPr>
      <w:r>
        <w:rPr>
          <w:rFonts w:hint="cs"/>
          <w:b w:val="0"/>
          <w:bCs w:val="0"/>
          <w:caps/>
          <w:sz w:val="24"/>
          <w:szCs w:val="24"/>
          <w:rtl/>
        </w:rPr>
        <w:t xml:space="preserve">יש יש דרכים יש דרכים בין עירוניות שהן חוצות ערים, ממש חוצות ערים, ו, ו, ו, זה המשמעות כאילו זה זה כל מי שבא להתגורר שמה, הוא יודע לאן הוא בא ובכל זאת ובכל זאת </w:t>
      </w:r>
    </w:p>
    <w:p w14:paraId="3AF2E542" w14:textId="77777777" w:rsidR="001E2274" w:rsidRDefault="001E2274" w:rsidP="00382933">
      <w:pPr>
        <w:rPr>
          <w:b w:val="0"/>
          <w:bCs w:val="0"/>
          <w:caps/>
          <w:sz w:val="24"/>
          <w:szCs w:val="24"/>
          <w:rtl/>
        </w:rPr>
      </w:pPr>
    </w:p>
    <w:p w14:paraId="6917A70C" w14:textId="77777777" w:rsidR="001E2274" w:rsidRDefault="003109B2" w:rsidP="00382933">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2C76A409" w14:textId="4309C6AD" w:rsidR="001E2274" w:rsidRDefault="00382933" w:rsidP="00382933">
      <w:pPr>
        <w:rPr>
          <w:b w:val="0"/>
          <w:bCs w:val="0"/>
          <w:caps/>
          <w:sz w:val="24"/>
          <w:szCs w:val="24"/>
          <w:rtl/>
        </w:rPr>
      </w:pPr>
      <w:r>
        <w:rPr>
          <w:rFonts w:hint="cs"/>
          <w:b w:val="0"/>
          <w:bCs w:val="0"/>
          <w:caps/>
          <w:sz w:val="24"/>
          <w:szCs w:val="24"/>
          <w:rtl/>
        </w:rPr>
        <w:t xml:space="preserve">אני אומרת שאנחנו רק </w:t>
      </w:r>
    </w:p>
    <w:p w14:paraId="1351DB0A" w14:textId="77777777" w:rsidR="001E2274" w:rsidRDefault="001E2274" w:rsidP="00382933">
      <w:pPr>
        <w:rPr>
          <w:b w:val="0"/>
          <w:bCs w:val="0"/>
          <w:caps/>
          <w:sz w:val="24"/>
          <w:szCs w:val="24"/>
          <w:rtl/>
        </w:rPr>
      </w:pPr>
    </w:p>
    <w:p w14:paraId="331812F6" w14:textId="77777777" w:rsidR="001E2274" w:rsidRDefault="000A5C33" w:rsidP="00382933">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6C927453" w14:textId="4B706D25" w:rsidR="001E2274" w:rsidRDefault="00382933" w:rsidP="00382933">
      <w:pPr>
        <w:rPr>
          <w:b w:val="0"/>
          <w:bCs w:val="0"/>
          <w:caps/>
          <w:sz w:val="24"/>
          <w:szCs w:val="24"/>
          <w:rtl/>
        </w:rPr>
      </w:pPr>
      <w:r>
        <w:rPr>
          <w:rFonts w:hint="cs"/>
          <w:b w:val="0"/>
          <w:bCs w:val="0"/>
          <w:caps/>
          <w:sz w:val="24"/>
          <w:szCs w:val="24"/>
          <w:rtl/>
        </w:rPr>
        <w:t xml:space="preserve">בואי אנחנו אנחנו אנחנו </w:t>
      </w:r>
      <w:r w:rsidR="00E66796">
        <w:rPr>
          <w:rFonts w:hint="cs"/>
          <w:b w:val="0"/>
          <w:bCs w:val="0"/>
          <w:caps/>
          <w:sz w:val="24"/>
          <w:szCs w:val="24"/>
          <w:rtl/>
        </w:rPr>
        <w:t xml:space="preserve">נבקש להשלים את התיאום מולכם לרבות כל ה, </w:t>
      </w:r>
    </w:p>
    <w:p w14:paraId="464CBBBD" w14:textId="77777777" w:rsidR="001E2274" w:rsidRDefault="001E2274" w:rsidP="00382933">
      <w:pPr>
        <w:rPr>
          <w:b w:val="0"/>
          <w:bCs w:val="0"/>
          <w:caps/>
          <w:sz w:val="24"/>
          <w:szCs w:val="24"/>
          <w:rtl/>
        </w:rPr>
      </w:pPr>
    </w:p>
    <w:p w14:paraId="2E08853B" w14:textId="77777777" w:rsidR="001E2274" w:rsidRDefault="003109B2" w:rsidP="00382933">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6FA7CBDC" w14:textId="3D9C3E22" w:rsidR="001E2274" w:rsidRDefault="00E66796" w:rsidP="00382933">
      <w:pPr>
        <w:rPr>
          <w:b w:val="0"/>
          <w:bCs w:val="0"/>
          <w:caps/>
          <w:sz w:val="24"/>
          <w:szCs w:val="24"/>
          <w:rtl/>
        </w:rPr>
      </w:pPr>
      <w:r>
        <w:rPr>
          <w:rFonts w:hint="cs"/>
          <w:b w:val="0"/>
          <w:bCs w:val="0"/>
          <w:caps/>
          <w:sz w:val="24"/>
          <w:szCs w:val="24"/>
          <w:rtl/>
        </w:rPr>
        <w:t xml:space="preserve">ואם יהיו חריגות </w:t>
      </w:r>
    </w:p>
    <w:p w14:paraId="08CB28D7" w14:textId="77777777" w:rsidR="001E2274" w:rsidRDefault="001E2274" w:rsidP="00382933">
      <w:pPr>
        <w:rPr>
          <w:b w:val="0"/>
          <w:bCs w:val="0"/>
          <w:caps/>
          <w:sz w:val="24"/>
          <w:szCs w:val="24"/>
          <w:rtl/>
        </w:rPr>
      </w:pPr>
    </w:p>
    <w:p w14:paraId="50A21152" w14:textId="77777777" w:rsidR="001E2274" w:rsidRDefault="000A5C33" w:rsidP="00382933">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7B35A5CC" w14:textId="17EBEAF9" w:rsidR="001E2274" w:rsidRDefault="00E66796" w:rsidP="00382933">
      <w:pPr>
        <w:rPr>
          <w:b w:val="0"/>
          <w:bCs w:val="0"/>
          <w:caps/>
          <w:sz w:val="24"/>
          <w:szCs w:val="24"/>
          <w:rtl/>
        </w:rPr>
      </w:pPr>
      <w:r>
        <w:rPr>
          <w:rFonts w:hint="cs"/>
          <w:b w:val="0"/>
          <w:bCs w:val="0"/>
          <w:caps/>
          <w:sz w:val="24"/>
          <w:szCs w:val="24"/>
          <w:rtl/>
        </w:rPr>
        <w:t>מה זה</w:t>
      </w:r>
      <w:r w:rsidR="000F703D">
        <w:rPr>
          <w:rFonts w:hint="cs"/>
          <w:b w:val="0"/>
          <w:bCs w:val="0"/>
          <w:caps/>
          <w:sz w:val="24"/>
          <w:szCs w:val="24"/>
          <w:rtl/>
        </w:rPr>
        <w:t xml:space="preserve"> </w:t>
      </w:r>
      <w:r>
        <w:rPr>
          <w:rFonts w:hint="cs"/>
          <w:b w:val="0"/>
          <w:bCs w:val="0"/>
          <w:caps/>
          <w:sz w:val="24"/>
          <w:szCs w:val="24"/>
          <w:rtl/>
        </w:rPr>
        <w:t xml:space="preserve">... </w:t>
      </w:r>
    </w:p>
    <w:p w14:paraId="74EA7826" w14:textId="77777777" w:rsidR="001E2274" w:rsidRDefault="001E2274" w:rsidP="00382933">
      <w:pPr>
        <w:rPr>
          <w:b w:val="0"/>
          <w:bCs w:val="0"/>
          <w:caps/>
          <w:sz w:val="24"/>
          <w:szCs w:val="24"/>
          <w:rtl/>
        </w:rPr>
      </w:pPr>
    </w:p>
    <w:p w14:paraId="558C87E8" w14:textId="77777777" w:rsidR="001E2274" w:rsidRDefault="003109B2" w:rsidP="00382933">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236AA084" w14:textId="747F5FD6" w:rsidR="001E2274" w:rsidRDefault="00E66796" w:rsidP="00382933">
      <w:pPr>
        <w:rPr>
          <w:b w:val="0"/>
          <w:bCs w:val="0"/>
          <w:caps/>
          <w:sz w:val="24"/>
          <w:szCs w:val="24"/>
          <w:rtl/>
        </w:rPr>
      </w:pPr>
      <w:r>
        <w:rPr>
          <w:rFonts w:hint="cs"/>
          <w:b w:val="0"/>
          <w:bCs w:val="0"/>
          <w:caps/>
          <w:sz w:val="24"/>
          <w:szCs w:val="24"/>
          <w:rtl/>
        </w:rPr>
        <w:t xml:space="preserve">אז מה, </w:t>
      </w:r>
    </w:p>
    <w:p w14:paraId="621044E9" w14:textId="77777777" w:rsidR="001E2274" w:rsidRDefault="001E2274" w:rsidP="00382933">
      <w:pPr>
        <w:rPr>
          <w:b w:val="0"/>
          <w:bCs w:val="0"/>
          <w:caps/>
          <w:sz w:val="24"/>
          <w:szCs w:val="24"/>
          <w:rtl/>
        </w:rPr>
      </w:pPr>
    </w:p>
    <w:p w14:paraId="31E10FC7" w14:textId="77777777" w:rsidR="001E2274" w:rsidRDefault="00D17364" w:rsidP="00382933">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261D39EA" w14:textId="0B46B02B" w:rsidR="001E2274" w:rsidRDefault="00E66796" w:rsidP="00382933">
      <w:pPr>
        <w:rPr>
          <w:b w:val="0"/>
          <w:bCs w:val="0"/>
          <w:caps/>
          <w:sz w:val="24"/>
          <w:szCs w:val="24"/>
          <w:rtl/>
        </w:rPr>
      </w:pPr>
      <w:r>
        <w:rPr>
          <w:rFonts w:hint="cs"/>
          <w:b w:val="0"/>
          <w:bCs w:val="0"/>
          <w:caps/>
          <w:sz w:val="24"/>
          <w:szCs w:val="24"/>
          <w:rtl/>
        </w:rPr>
        <w:t xml:space="preserve">אז אל תאשרו </w:t>
      </w:r>
    </w:p>
    <w:p w14:paraId="25308945" w14:textId="77777777" w:rsidR="001E2274" w:rsidRDefault="001E2274" w:rsidP="00382933">
      <w:pPr>
        <w:rPr>
          <w:b w:val="0"/>
          <w:bCs w:val="0"/>
          <w:caps/>
          <w:sz w:val="24"/>
          <w:szCs w:val="24"/>
          <w:rtl/>
        </w:rPr>
      </w:pPr>
    </w:p>
    <w:p w14:paraId="51413444" w14:textId="77777777" w:rsidR="001E2274" w:rsidRDefault="000A5C33" w:rsidP="00382933">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16845634" w14:textId="22271AF0" w:rsidR="001E2274" w:rsidRDefault="00E66796" w:rsidP="00382933">
      <w:pPr>
        <w:rPr>
          <w:b w:val="0"/>
          <w:bCs w:val="0"/>
          <w:caps/>
          <w:sz w:val="24"/>
          <w:szCs w:val="24"/>
          <w:rtl/>
        </w:rPr>
      </w:pPr>
      <w:r>
        <w:rPr>
          <w:rFonts w:hint="cs"/>
          <w:b w:val="0"/>
          <w:bCs w:val="0"/>
          <w:caps/>
          <w:sz w:val="24"/>
          <w:szCs w:val="24"/>
          <w:rtl/>
        </w:rPr>
        <w:t xml:space="preserve">אל תאשרו </w:t>
      </w:r>
    </w:p>
    <w:p w14:paraId="520EE1C0" w14:textId="77777777" w:rsidR="001E2274" w:rsidRDefault="001E2274" w:rsidP="00382933">
      <w:pPr>
        <w:rPr>
          <w:b w:val="0"/>
          <w:bCs w:val="0"/>
          <w:caps/>
          <w:sz w:val="24"/>
          <w:szCs w:val="24"/>
          <w:rtl/>
        </w:rPr>
      </w:pPr>
    </w:p>
    <w:p w14:paraId="1997DBE9" w14:textId="77777777" w:rsidR="001E2274" w:rsidRDefault="00D17364" w:rsidP="00382933">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7C31D0F6" w14:textId="4D7EEEB1" w:rsidR="001E2274" w:rsidRDefault="00E66796" w:rsidP="00382933">
      <w:pPr>
        <w:rPr>
          <w:b w:val="0"/>
          <w:bCs w:val="0"/>
          <w:caps/>
          <w:sz w:val="24"/>
          <w:szCs w:val="24"/>
          <w:rtl/>
        </w:rPr>
      </w:pPr>
      <w:r>
        <w:rPr>
          <w:rFonts w:hint="cs"/>
          <w:b w:val="0"/>
          <w:bCs w:val="0"/>
          <w:caps/>
          <w:sz w:val="24"/>
          <w:szCs w:val="24"/>
          <w:rtl/>
        </w:rPr>
        <w:t>הרי ברור לך שאתם תאשרו עם מיגון אקוסטי הרי ברור לכם הרי זה לא רמת חריגות, אנחנו לא ניתן בתחר נכון? אם יש שמה חריגות אתם תדרשו מיגון אקוסטי הרי יותר</w:t>
      </w:r>
      <w:r w:rsidR="000F703D">
        <w:rPr>
          <w:rFonts w:hint="cs"/>
          <w:b w:val="0"/>
          <w:bCs w:val="0"/>
          <w:caps/>
          <w:sz w:val="24"/>
          <w:szCs w:val="24"/>
          <w:rtl/>
        </w:rPr>
        <w:t xml:space="preserve"> </w:t>
      </w:r>
      <w:r>
        <w:rPr>
          <w:rFonts w:hint="cs"/>
          <w:b w:val="0"/>
          <w:bCs w:val="0"/>
          <w:caps/>
          <w:sz w:val="24"/>
          <w:szCs w:val="24"/>
          <w:rtl/>
        </w:rPr>
        <w:t>...</w:t>
      </w:r>
    </w:p>
    <w:p w14:paraId="1FF759BE" w14:textId="77777777" w:rsidR="001E2274" w:rsidRDefault="001E2274" w:rsidP="00382933">
      <w:pPr>
        <w:rPr>
          <w:b w:val="0"/>
          <w:bCs w:val="0"/>
          <w:caps/>
          <w:sz w:val="24"/>
          <w:szCs w:val="24"/>
          <w:rtl/>
        </w:rPr>
      </w:pPr>
    </w:p>
    <w:p w14:paraId="2B2E1CB9" w14:textId="77777777" w:rsidR="001E2274" w:rsidRDefault="003361D4" w:rsidP="00382933">
      <w:pPr>
        <w:rPr>
          <w:caps/>
          <w:sz w:val="24"/>
          <w:szCs w:val="24"/>
          <w:u w:val="single"/>
          <w:rtl/>
        </w:rPr>
      </w:pPr>
      <w:r w:rsidRPr="003361D4">
        <w:rPr>
          <w:rFonts w:hint="cs"/>
          <w:caps/>
          <w:sz w:val="24"/>
          <w:szCs w:val="24"/>
          <w:u w:val="single"/>
          <w:rtl/>
        </w:rPr>
        <w:t>עורך דין ניצן בן ארויה - יועץ משפטי לוועדה המחוזית</w:t>
      </w:r>
      <w:r w:rsidR="001E2274">
        <w:rPr>
          <w:rFonts w:hint="cs"/>
          <w:caps/>
          <w:sz w:val="24"/>
          <w:szCs w:val="24"/>
          <w:u w:val="single"/>
          <w:rtl/>
        </w:rPr>
        <w:t>:</w:t>
      </w:r>
    </w:p>
    <w:p w14:paraId="0848877F" w14:textId="71DC4ACA" w:rsidR="001E2274" w:rsidRDefault="0017682D" w:rsidP="00382933">
      <w:pPr>
        <w:rPr>
          <w:b w:val="0"/>
          <w:bCs w:val="0"/>
          <w:caps/>
          <w:sz w:val="24"/>
          <w:szCs w:val="24"/>
          <w:rtl/>
        </w:rPr>
      </w:pPr>
      <w:r>
        <w:rPr>
          <w:rFonts w:hint="cs"/>
          <w:b w:val="0"/>
          <w:bCs w:val="0"/>
          <w:caps/>
          <w:sz w:val="24"/>
          <w:szCs w:val="24"/>
          <w:rtl/>
        </w:rPr>
        <w:t>שממילא שממילא כנראה כבר מופיע</w:t>
      </w:r>
    </w:p>
    <w:p w14:paraId="6F3AA370" w14:textId="77777777" w:rsidR="001E2274" w:rsidRDefault="001E2274" w:rsidP="00382933">
      <w:pPr>
        <w:rPr>
          <w:b w:val="0"/>
          <w:bCs w:val="0"/>
          <w:caps/>
          <w:sz w:val="24"/>
          <w:szCs w:val="24"/>
          <w:rtl/>
        </w:rPr>
      </w:pPr>
    </w:p>
    <w:p w14:paraId="5159253E" w14:textId="77777777" w:rsidR="001E2274" w:rsidRDefault="00D17364" w:rsidP="00382933">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657BFE31" w14:textId="2310AA11" w:rsidR="001E2274" w:rsidRDefault="0017682D" w:rsidP="00382933">
      <w:pPr>
        <w:rPr>
          <w:b w:val="0"/>
          <w:bCs w:val="0"/>
          <w:caps/>
          <w:sz w:val="24"/>
          <w:szCs w:val="24"/>
          <w:rtl/>
        </w:rPr>
      </w:pPr>
      <w:r>
        <w:rPr>
          <w:rFonts w:hint="cs"/>
          <w:b w:val="0"/>
          <w:bCs w:val="0"/>
          <w:caps/>
          <w:sz w:val="24"/>
          <w:szCs w:val="24"/>
          <w:rtl/>
        </w:rPr>
        <w:t xml:space="preserve">שממילא כנראה מופיע </w:t>
      </w:r>
    </w:p>
    <w:p w14:paraId="379D0297" w14:textId="77777777" w:rsidR="001E2274" w:rsidRDefault="001E2274" w:rsidP="00382933">
      <w:pPr>
        <w:rPr>
          <w:b w:val="0"/>
          <w:bCs w:val="0"/>
          <w:caps/>
          <w:sz w:val="24"/>
          <w:szCs w:val="24"/>
          <w:rtl/>
        </w:rPr>
      </w:pPr>
    </w:p>
    <w:p w14:paraId="062E9E10" w14:textId="77777777" w:rsidR="001E2274" w:rsidRDefault="000A5C33" w:rsidP="00382933">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392B9BD7" w14:textId="63F697E8" w:rsidR="001E2274" w:rsidRDefault="0017682D" w:rsidP="00382933">
      <w:pPr>
        <w:rPr>
          <w:b w:val="0"/>
          <w:bCs w:val="0"/>
          <w:caps/>
          <w:sz w:val="24"/>
          <w:szCs w:val="24"/>
          <w:rtl/>
        </w:rPr>
      </w:pPr>
      <w:r>
        <w:rPr>
          <w:rFonts w:hint="cs"/>
          <w:b w:val="0"/>
          <w:bCs w:val="0"/>
          <w:caps/>
          <w:sz w:val="24"/>
          <w:szCs w:val="24"/>
          <w:rtl/>
        </w:rPr>
        <w:t>הם הם הציגו ...</w:t>
      </w:r>
    </w:p>
    <w:p w14:paraId="1D791AEC" w14:textId="77777777" w:rsidR="001E2274" w:rsidRDefault="001E2274" w:rsidP="00382933">
      <w:pPr>
        <w:rPr>
          <w:b w:val="0"/>
          <w:bCs w:val="0"/>
          <w:caps/>
          <w:sz w:val="24"/>
          <w:szCs w:val="24"/>
          <w:rtl/>
        </w:rPr>
      </w:pPr>
    </w:p>
    <w:p w14:paraId="5678754F" w14:textId="77777777" w:rsidR="001E2274" w:rsidRDefault="00D17364" w:rsidP="00382933">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1DA92B83" w14:textId="45728C2D" w:rsidR="001E2274" w:rsidRDefault="0017682D" w:rsidP="00382933">
      <w:pPr>
        <w:rPr>
          <w:b w:val="0"/>
          <w:bCs w:val="0"/>
          <w:caps/>
          <w:sz w:val="24"/>
          <w:szCs w:val="24"/>
          <w:rtl/>
        </w:rPr>
      </w:pPr>
      <w:r>
        <w:rPr>
          <w:rFonts w:hint="cs"/>
          <w:b w:val="0"/>
          <w:bCs w:val="0"/>
          <w:caps/>
          <w:sz w:val="24"/>
          <w:szCs w:val="24"/>
          <w:rtl/>
        </w:rPr>
        <w:t>הרי אני לא אין מצב שאתם תגידו אי אפשר פה מגורים נכון?</w:t>
      </w:r>
    </w:p>
    <w:p w14:paraId="4A0A8ED3" w14:textId="77777777" w:rsidR="001E2274" w:rsidRDefault="001E2274" w:rsidP="00382933">
      <w:pPr>
        <w:rPr>
          <w:b w:val="0"/>
          <w:bCs w:val="0"/>
          <w:caps/>
          <w:sz w:val="24"/>
          <w:szCs w:val="24"/>
          <w:rtl/>
        </w:rPr>
      </w:pPr>
    </w:p>
    <w:p w14:paraId="3E1F6AEC" w14:textId="77777777" w:rsidR="001E2274" w:rsidRDefault="000A5C33" w:rsidP="00382933">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059FD1B8" w14:textId="6639452B" w:rsidR="001E2274" w:rsidRDefault="0017682D" w:rsidP="00382933">
      <w:pPr>
        <w:rPr>
          <w:b w:val="0"/>
          <w:bCs w:val="0"/>
          <w:caps/>
          <w:sz w:val="24"/>
          <w:szCs w:val="24"/>
          <w:rtl/>
        </w:rPr>
      </w:pPr>
      <w:r>
        <w:rPr>
          <w:rFonts w:hint="cs"/>
          <w:b w:val="0"/>
          <w:bCs w:val="0"/>
          <w:caps/>
          <w:sz w:val="24"/>
          <w:szCs w:val="24"/>
          <w:rtl/>
        </w:rPr>
        <w:t>הוא אמר שיש חריגה קטנה היא אומרת יש חריגות ...</w:t>
      </w:r>
    </w:p>
    <w:p w14:paraId="12160C3F" w14:textId="77777777" w:rsidR="001E2274" w:rsidRDefault="001E2274" w:rsidP="00382933">
      <w:pPr>
        <w:rPr>
          <w:b w:val="0"/>
          <w:bCs w:val="0"/>
          <w:caps/>
          <w:sz w:val="24"/>
          <w:szCs w:val="24"/>
          <w:rtl/>
        </w:rPr>
      </w:pPr>
    </w:p>
    <w:p w14:paraId="30D7186C" w14:textId="77777777" w:rsidR="001E2274" w:rsidRDefault="003109B2" w:rsidP="00382933">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35C2EB0E" w14:textId="5655B394" w:rsidR="001E2274" w:rsidRDefault="0017682D" w:rsidP="00382933">
      <w:pPr>
        <w:rPr>
          <w:b w:val="0"/>
          <w:bCs w:val="0"/>
          <w:caps/>
          <w:sz w:val="24"/>
          <w:szCs w:val="24"/>
          <w:rtl/>
        </w:rPr>
      </w:pPr>
      <w:r>
        <w:rPr>
          <w:rFonts w:hint="cs"/>
          <w:b w:val="0"/>
          <w:bCs w:val="0"/>
          <w:caps/>
          <w:sz w:val="24"/>
          <w:szCs w:val="24"/>
          <w:rtl/>
        </w:rPr>
        <w:t>לא, אנחנו</w:t>
      </w:r>
      <w:r w:rsidR="000F703D">
        <w:rPr>
          <w:rFonts w:hint="cs"/>
          <w:b w:val="0"/>
          <w:bCs w:val="0"/>
          <w:caps/>
          <w:sz w:val="24"/>
          <w:szCs w:val="24"/>
          <w:rtl/>
        </w:rPr>
        <w:t xml:space="preserve"> </w:t>
      </w:r>
      <w:r>
        <w:rPr>
          <w:rFonts w:hint="cs"/>
          <w:b w:val="0"/>
          <w:bCs w:val="0"/>
          <w:caps/>
          <w:sz w:val="24"/>
          <w:szCs w:val="24"/>
          <w:rtl/>
        </w:rPr>
        <w:t>... תשמעו</w:t>
      </w:r>
      <w:r w:rsidR="000F703D">
        <w:rPr>
          <w:rFonts w:hint="cs"/>
          <w:b w:val="0"/>
          <w:bCs w:val="0"/>
          <w:caps/>
          <w:sz w:val="24"/>
          <w:szCs w:val="24"/>
          <w:rtl/>
        </w:rPr>
        <w:t xml:space="preserve"> </w:t>
      </w:r>
      <w:r>
        <w:rPr>
          <w:rFonts w:hint="cs"/>
          <w:b w:val="0"/>
          <w:bCs w:val="0"/>
          <w:caps/>
          <w:sz w:val="24"/>
          <w:szCs w:val="24"/>
          <w:rtl/>
        </w:rPr>
        <w:t>...</w:t>
      </w:r>
    </w:p>
    <w:p w14:paraId="72E08D53" w14:textId="77777777" w:rsidR="001E2274" w:rsidRDefault="001E2274" w:rsidP="00382933">
      <w:pPr>
        <w:rPr>
          <w:b w:val="0"/>
          <w:bCs w:val="0"/>
          <w:caps/>
          <w:sz w:val="24"/>
          <w:szCs w:val="24"/>
          <w:rtl/>
        </w:rPr>
      </w:pPr>
    </w:p>
    <w:p w14:paraId="4F24A340" w14:textId="77777777" w:rsidR="001E2274" w:rsidRDefault="00D17364" w:rsidP="00382933">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5CD97B3E" w14:textId="46D0B10A" w:rsidR="001E2274" w:rsidRDefault="0017682D" w:rsidP="00382933">
      <w:pPr>
        <w:rPr>
          <w:b w:val="0"/>
          <w:bCs w:val="0"/>
          <w:caps/>
          <w:sz w:val="24"/>
          <w:szCs w:val="24"/>
          <w:rtl/>
        </w:rPr>
      </w:pPr>
      <w:r>
        <w:rPr>
          <w:rFonts w:hint="cs"/>
          <w:b w:val="0"/>
          <w:bCs w:val="0"/>
          <w:caps/>
          <w:sz w:val="24"/>
          <w:szCs w:val="24"/>
          <w:rtl/>
        </w:rPr>
        <w:t>אין מצב שתגידו אי אפשר פה מגורים נכון?</w:t>
      </w:r>
    </w:p>
    <w:p w14:paraId="2B9A8B16" w14:textId="77777777" w:rsidR="001E2274" w:rsidRDefault="001E2274" w:rsidP="00382933">
      <w:pPr>
        <w:rPr>
          <w:b w:val="0"/>
          <w:bCs w:val="0"/>
          <w:caps/>
          <w:sz w:val="24"/>
          <w:szCs w:val="24"/>
          <w:rtl/>
        </w:rPr>
      </w:pPr>
    </w:p>
    <w:p w14:paraId="13F5CD95" w14:textId="77777777" w:rsidR="001E2274" w:rsidRDefault="003109B2" w:rsidP="00382933">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1E7D79CE" w14:textId="4B97A731" w:rsidR="001E2274" w:rsidRDefault="0017682D" w:rsidP="00382933">
      <w:pPr>
        <w:rPr>
          <w:b w:val="0"/>
          <w:bCs w:val="0"/>
          <w:caps/>
          <w:sz w:val="24"/>
          <w:szCs w:val="24"/>
          <w:rtl/>
        </w:rPr>
      </w:pPr>
      <w:r>
        <w:rPr>
          <w:rFonts w:hint="cs"/>
          <w:b w:val="0"/>
          <w:bCs w:val="0"/>
          <w:caps/>
          <w:sz w:val="24"/>
          <w:szCs w:val="24"/>
          <w:rtl/>
        </w:rPr>
        <w:t xml:space="preserve">טוב אני אני הצפתי את זה </w:t>
      </w:r>
    </w:p>
    <w:p w14:paraId="62D68E0D" w14:textId="77777777" w:rsidR="001E2274" w:rsidRDefault="001E2274" w:rsidP="00382933">
      <w:pPr>
        <w:rPr>
          <w:b w:val="0"/>
          <w:bCs w:val="0"/>
          <w:caps/>
          <w:sz w:val="24"/>
          <w:szCs w:val="24"/>
          <w:rtl/>
        </w:rPr>
      </w:pPr>
    </w:p>
    <w:p w14:paraId="42D6B99E" w14:textId="77777777" w:rsidR="001E2274" w:rsidRDefault="00D17364" w:rsidP="0017682D">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1D51815B" w14:textId="57DC8B3E" w:rsidR="001E2274" w:rsidRDefault="0017682D" w:rsidP="0017682D">
      <w:pPr>
        <w:rPr>
          <w:b w:val="0"/>
          <w:bCs w:val="0"/>
          <w:caps/>
          <w:sz w:val="24"/>
          <w:szCs w:val="24"/>
          <w:rtl/>
        </w:rPr>
      </w:pPr>
      <w:r>
        <w:rPr>
          <w:rFonts w:hint="cs"/>
          <w:b w:val="0"/>
          <w:bCs w:val="0"/>
          <w:caps/>
          <w:sz w:val="24"/>
          <w:szCs w:val="24"/>
          <w:rtl/>
        </w:rPr>
        <w:t>טוב</w:t>
      </w:r>
    </w:p>
    <w:p w14:paraId="5C14785D" w14:textId="77777777" w:rsidR="001E2274" w:rsidRDefault="001E2274" w:rsidP="0017682D">
      <w:pPr>
        <w:rPr>
          <w:b w:val="0"/>
          <w:bCs w:val="0"/>
          <w:caps/>
          <w:sz w:val="24"/>
          <w:szCs w:val="24"/>
          <w:rtl/>
        </w:rPr>
      </w:pPr>
    </w:p>
    <w:p w14:paraId="6A0A536B" w14:textId="77777777" w:rsidR="001E2274" w:rsidRDefault="000A5C33" w:rsidP="0017682D">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2F607115" w14:textId="429BB20C" w:rsidR="001E2274" w:rsidRDefault="0017682D" w:rsidP="0017682D">
      <w:pPr>
        <w:rPr>
          <w:b w:val="0"/>
          <w:bCs w:val="0"/>
          <w:caps/>
          <w:sz w:val="24"/>
          <w:szCs w:val="24"/>
          <w:rtl/>
        </w:rPr>
      </w:pPr>
      <w:r>
        <w:rPr>
          <w:rFonts w:hint="cs"/>
          <w:b w:val="0"/>
          <w:bCs w:val="0"/>
          <w:caps/>
          <w:sz w:val="24"/>
          <w:szCs w:val="24"/>
          <w:rtl/>
        </w:rPr>
        <w:t xml:space="preserve">בסדר </w:t>
      </w:r>
    </w:p>
    <w:p w14:paraId="185A7A5A" w14:textId="77777777" w:rsidR="001E2274" w:rsidRDefault="001E2274" w:rsidP="0017682D">
      <w:pPr>
        <w:rPr>
          <w:b w:val="0"/>
          <w:bCs w:val="0"/>
          <w:caps/>
          <w:sz w:val="24"/>
          <w:szCs w:val="24"/>
          <w:rtl/>
        </w:rPr>
      </w:pPr>
    </w:p>
    <w:p w14:paraId="1003F538" w14:textId="77777777" w:rsidR="001E2274" w:rsidRDefault="003109B2" w:rsidP="0017682D">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744F2E9A" w14:textId="292F20A4" w:rsidR="001E2274" w:rsidRDefault="0017682D" w:rsidP="0017682D">
      <w:pPr>
        <w:rPr>
          <w:b w:val="0"/>
          <w:bCs w:val="0"/>
          <w:caps/>
          <w:sz w:val="24"/>
          <w:szCs w:val="24"/>
          <w:rtl/>
        </w:rPr>
      </w:pPr>
      <w:r>
        <w:rPr>
          <w:rFonts w:hint="cs"/>
          <w:b w:val="0"/>
          <w:bCs w:val="0"/>
          <w:caps/>
          <w:sz w:val="24"/>
          <w:szCs w:val="24"/>
          <w:rtl/>
        </w:rPr>
        <w:t>שיש כאן</w:t>
      </w:r>
    </w:p>
    <w:p w14:paraId="62149E1E" w14:textId="77777777" w:rsidR="001E2274" w:rsidRDefault="001E2274" w:rsidP="0017682D">
      <w:pPr>
        <w:rPr>
          <w:b w:val="0"/>
          <w:bCs w:val="0"/>
          <w:caps/>
          <w:sz w:val="24"/>
          <w:szCs w:val="24"/>
          <w:rtl/>
        </w:rPr>
      </w:pPr>
    </w:p>
    <w:p w14:paraId="5DE87A33" w14:textId="77777777" w:rsidR="001E2274" w:rsidRDefault="00D17364" w:rsidP="0017682D">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7F904A2C" w14:textId="02E31D52" w:rsidR="001E2274" w:rsidRDefault="0017682D" w:rsidP="0017682D">
      <w:pPr>
        <w:rPr>
          <w:b w:val="0"/>
          <w:bCs w:val="0"/>
          <w:caps/>
          <w:sz w:val="24"/>
          <w:szCs w:val="24"/>
          <w:rtl/>
        </w:rPr>
      </w:pPr>
      <w:r>
        <w:rPr>
          <w:rFonts w:hint="cs"/>
          <w:b w:val="0"/>
          <w:bCs w:val="0"/>
          <w:caps/>
          <w:sz w:val="24"/>
          <w:szCs w:val="24"/>
          <w:rtl/>
        </w:rPr>
        <w:t xml:space="preserve">בסדר </w:t>
      </w:r>
    </w:p>
    <w:p w14:paraId="4C02D36B" w14:textId="77777777" w:rsidR="001E2274" w:rsidRDefault="001E2274" w:rsidP="0017682D">
      <w:pPr>
        <w:rPr>
          <w:b w:val="0"/>
          <w:bCs w:val="0"/>
          <w:caps/>
          <w:sz w:val="24"/>
          <w:szCs w:val="24"/>
          <w:rtl/>
        </w:rPr>
      </w:pPr>
    </w:p>
    <w:p w14:paraId="62F9AADE" w14:textId="77777777" w:rsidR="001E2274" w:rsidRDefault="003109B2" w:rsidP="0017682D">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2CEC946A" w14:textId="3AA4E533" w:rsidR="001E2274" w:rsidRDefault="0017682D" w:rsidP="0017682D">
      <w:pPr>
        <w:rPr>
          <w:b w:val="0"/>
          <w:bCs w:val="0"/>
          <w:caps/>
          <w:sz w:val="24"/>
          <w:szCs w:val="24"/>
          <w:rtl/>
        </w:rPr>
      </w:pPr>
      <w:r>
        <w:rPr>
          <w:rFonts w:hint="cs"/>
          <w:b w:val="0"/>
          <w:bCs w:val="0"/>
          <w:caps/>
          <w:sz w:val="24"/>
          <w:szCs w:val="24"/>
          <w:rtl/>
        </w:rPr>
        <w:t>אנחנו קיבלנו אתמול את הדברים</w:t>
      </w:r>
    </w:p>
    <w:p w14:paraId="237586A4" w14:textId="77777777" w:rsidR="001E2274" w:rsidRDefault="001E2274" w:rsidP="0017682D">
      <w:pPr>
        <w:rPr>
          <w:b w:val="0"/>
          <w:bCs w:val="0"/>
          <w:caps/>
          <w:sz w:val="24"/>
          <w:szCs w:val="24"/>
          <w:rtl/>
        </w:rPr>
      </w:pPr>
    </w:p>
    <w:p w14:paraId="36F8D23D" w14:textId="77777777" w:rsidR="001E2274" w:rsidRDefault="00D17364" w:rsidP="0017682D">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2C2DF118" w14:textId="1F1D0295" w:rsidR="001E2274" w:rsidRDefault="0017682D" w:rsidP="0017682D">
      <w:pPr>
        <w:rPr>
          <w:b w:val="0"/>
          <w:bCs w:val="0"/>
          <w:caps/>
          <w:sz w:val="24"/>
          <w:szCs w:val="24"/>
          <w:rtl/>
        </w:rPr>
      </w:pPr>
      <w:r>
        <w:rPr>
          <w:rFonts w:hint="cs"/>
          <w:b w:val="0"/>
          <w:bCs w:val="0"/>
          <w:caps/>
          <w:sz w:val="24"/>
          <w:szCs w:val="24"/>
          <w:rtl/>
        </w:rPr>
        <w:t xml:space="preserve">טוב </w:t>
      </w:r>
    </w:p>
    <w:p w14:paraId="6EBB0217" w14:textId="77777777" w:rsidR="001E2274" w:rsidRDefault="001E2274" w:rsidP="0017682D">
      <w:pPr>
        <w:rPr>
          <w:b w:val="0"/>
          <w:bCs w:val="0"/>
          <w:caps/>
          <w:sz w:val="24"/>
          <w:szCs w:val="24"/>
          <w:rtl/>
        </w:rPr>
      </w:pPr>
    </w:p>
    <w:p w14:paraId="40C8D24D" w14:textId="77777777" w:rsidR="001E2274" w:rsidRDefault="000A5C33" w:rsidP="0017682D">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56F4212B" w14:textId="02A64C46" w:rsidR="001E2274" w:rsidRDefault="0017682D" w:rsidP="0017682D">
      <w:pPr>
        <w:rPr>
          <w:b w:val="0"/>
          <w:bCs w:val="0"/>
          <w:caps/>
          <w:sz w:val="24"/>
          <w:szCs w:val="24"/>
          <w:rtl/>
        </w:rPr>
      </w:pPr>
      <w:r>
        <w:rPr>
          <w:rFonts w:hint="cs"/>
          <w:b w:val="0"/>
          <w:bCs w:val="0"/>
          <w:caps/>
          <w:sz w:val="24"/>
          <w:szCs w:val="24"/>
          <w:rtl/>
        </w:rPr>
        <w:t>מירב</w:t>
      </w:r>
    </w:p>
    <w:p w14:paraId="174C1542" w14:textId="77777777" w:rsidR="001E2274" w:rsidRDefault="001E2274" w:rsidP="0017682D">
      <w:pPr>
        <w:rPr>
          <w:b w:val="0"/>
          <w:bCs w:val="0"/>
          <w:caps/>
          <w:sz w:val="24"/>
          <w:szCs w:val="24"/>
          <w:rtl/>
        </w:rPr>
      </w:pPr>
    </w:p>
    <w:p w14:paraId="5FAA9629" w14:textId="77777777" w:rsidR="001E2274" w:rsidRDefault="003109B2" w:rsidP="0017682D">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77D158B0" w14:textId="7338A8A4" w:rsidR="001E2274" w:rsidRDefault="0017682D" w:rsidP="0017682D">
      <w:pPr>
        <w:rPr>
          <w:b w:val="0"/>
          <w:bCs w:val="0"/>
          <w:caps/>
          <w:sz w:val="24"/>
          <w:szCs w:val="24"/>
          <w:rtl/>
        </w:rPr>
      </w:pPr>
      <w:r>
        <w:rPr>
          <w:rFonts w:hint="cs"/>
          <w:b w:val="0"/>
          <w:bCs w:val="0"/>
          <w:caps/>
          <w:sz w:val="24"/>
          <w:szCs w:val="24"/>
          <w:rtl/>
        </w:rPr>
        <w:t xml:space="preserve">אנחנו לא יכולים לבחון </w:t>
      </w:r>
    </w:p>
    <w:p w14:paraId="5CD843D7" w14:textId="77777777" w:rsidR="001E2274" w:rsidRDefault="001E2274" w:rsidP="0017682D">
      <w:pPr>
        <w:rPr>
          <w:b w:val="0"/>
          <w:bCs w:val="0"/>
          <w:caps/>
          <w:sz w:val="24"/>
          <w:szCs w:val="24"/>
          <w:rtl/>
        </w:rPr>
      </w:pPr>
    </w:p>
    <w:p w14:paraId="3B627F1B" w14:textId="77777777" w:rsidR="001E2274" w:rsidRDefault="000A5C33" w:rsidP="0017682D">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3658D7F4" w14:textId="2E4F8307" w:rsidR="001E2274" w:rsidRDefault="0017682D" w:rsidP="0017682D">
      <w:pPr>
        <w:rPr>
          <w:b w:val="0"/>
          <w:bCs w:val="0"/>
          <w:caps/>
          <w:sz w:val="24"/>
          <w:szCs w:val="24"/>
          <w:rtl/>
        </w:rPr>
      </w:pPr>
      <w:r>
        <w:rPr>
          <w:rFonts w:hint="cs"/>
          <w:b w:val="0"/>
          <w:bCs w:val="0"/>
          <w:caps/>
          <w:sz w:val="24"/>
          <w:szCs w:val="24"/>
          <w:rtl/>
        </w:rPr>
        <w:t>מה לגבי ...</w:t>
      </w:r>
    </w:p>
    <w:p w14:paraId="6FAF7827" w14:textId="77777777" w:rsidR="001E2274" w:rsidRDefault="001E2274" w:rsidP="0017682D">
      <w:pPr>
        <w:rPr>
          <w:b w:val="0"/>
          <w:bCs w:val="0"/>
          <w:caps/>
          <w:sz w:val="24"/>
          <w:szCs w:val="24"/>
          <w:rtl/>
        </w:rPr>
      </w:pPr>
    </w:p>
    <w:p w14:paraId="0B2BDC4F" w14:textId="77777777" w:rsidR="001E2274" w:rsidRDefault="003109B2" w:rsidP="0017682D">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61F2567A" w14:textId="4CB3074C" w:rsidR="001E2274" w:rsidRDefault="0017682D" w:rsidP="0017682D">
      <w:pPr>
        <w:rPr>
          <w:b w:val="0"/>
          <w:bCs w:val="0"/>
          <w:caps/>
          <w:sz w:val="24"/>
          <w:szCs w:val="24"/>
          <w:rtl/>
        </w:rPr>
      </w:pPr>
      <w:r>
        <w:rPr>
          <w:rFonts w:hint="cs"/>
          <w:b w:val="0"/>
          <w:bCs w:val="0"/>
          <w:caps/>
          <w:sz w:val="24"/>
          <w:szCs w:val="24"/>
          <w:rtl/>
        </w:rPr>
        <w:t>ככה את הדברים, אנחנו נעביר מסקנות</w:t>
      </w:r>
    </w:p>
    <w:p w14:paraId="39A16355" w14:textId="77777777" w:rsidR="001E2274" w:rsidRDefault="001E2274" w:rsidP="0017682D">
      <w:pPr>
        <w:rPr>
          <w:b w:val="0"/>
          <w:bCs w:val="0"/>
          <w:caps/>
          <w:sz w:val="24"/>
          <w:szCs w:val="24"/>
          <w:rtl/>
        </w:rPr>
      </w:pPr>
    </w:p>
    <w:p w14:paraId="61E27331" w14:textId="77777777" w:rsidR="001E2274" w:rsidRDefault="000A3DA6" w:rsidP="0017682D">
      <w:pPr>
        <w:rPr>
          <w:caps/>
          <w:sz w:val="24"/>
          <w:szCs w:val="24"/>
          <w:u w:val="single"/>
          <w:rtl/>
        </w:rPr>
      </w:pPr>
      <w:r w:rsidRPr="000A3DA6">
        <w:rPr>
          <w:rFonts w:hint="cs"/>
          <w:caps/>
          <w:sz w:val="24"/>
          <w:szCs w:val="24"/>
          <w:u w:val="single"/>
          <w:rtl/>
        </w:rPr>
        <w:t>מר תומר דוידסון - נציג מנהל מקרקעי ישראל בוועדה המחוזית</w:t>
      </w:r>
      <w:r w:rsidR="001E2274">
        <w:rPr>
          <w:rFonts w:hint="cs"/>
          <w:caps/>
          <w:sz w:val="24"/>
          <w:szCs w:val="24"/>
          <w:u w:val="single"/>
          <w:rtl/>
        </w:rPr>
        <w:t>:</w:t>
      </w:r>
    </w:p>
    <w:p w14:paraId="5F8E1C0D" w14:textId="2CAF732E" w:rsidR="001E2274" w:rsidRDefault="0017682D" w:rsidP="0017682D">
      <w:pPr>
        <w:rPr>
          <w:b w:val="0"/>
          <w:bCs w:val="0"/>
          <w:caps/>
          <w:sz w:val="24"/>
          <w:szCs w:val="24"/>
          <w:rtl/>
        </w:rPr>
      </w:pPr>
      <w:r>
        <w:rPr>
          <w:rFonts w:hint="cs"/>
          <w:b w:val="0"/>
          <w:bCs w:val="0"/>
          <w:caps/>
          <w:sz w:val="24"/>
          <w:szCs w:val="24"/>
          <w:rtl/>
        </w:rPr>
        <w:t xml:space="preserve">מאה אחוז זה תפקידכם </w:t>
      </w:r>
    </w:p>
    <w:p w14:paraId="7F6C94C2" w14:textId="77777777" w:rsidR="001E2274" w:rsidRDefault="001E2274" w:rsidP="0017682D">
      <w:pPr>
        <w:rPr>
          <w:b w:val="0"/>
          <w:bCs w:val="0"/>
          <w:caps/>
          <w:sz w:val="24"/>
          <w:szCs w:val="24"/>
          <w:rtl/>
        </w:rPr>
      </w:pPr>
    </w:p>
    <w:p w14:paraId="49182A5E" w14:textId="77777777" w:rsidR="001E2274" w:rsidRDefault="00D17364" w:rsidP="0017682D">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767CDFF9" w14:textId="476A0394" w:rsidR="001E2274" w:rsidRDefault="004904F1" w:rsidP="0017682D">
      <w:pPr>
        <w:rPr>
          <w:b w:val="0"/>
          <w:bCs w:val="0"/>
          <w:caps/>
          <w:sz w:val="24"/>
          <w:szCs w:val="24"/>
          <w:rtl/>
        </w:rPr>
      </w:pPr>
      <w:r>
        <w:rPr>
          <w:rFonts w:hint="cs"/>
          <w:b w:val="0"/>
          <w:bCs w:val="0"/>
          <w:caps/>
          <w:sz w:val="24"/>
          <w:szCs w:val="24"/>
          <w:rtl/>
        </w:rPr>
        <w:t>טוב יש לכם יש לכם המלצה מוכנה?</w:t>
      </w:r>
      <w:r>
        <w:rPr>
          <w:b w:val="0"/>
          <w:bCs w:val="0"/>
          <w:caps/>
          <w:sz w:val="24"/>
          <w:szCs w:val="24"/>
        </w:rPr>
        <w:t xml:space="preserve"> </w:t>
      </w:r>
    </w:p>
    <w:p w14:paraId="0393D15D" w14:textId="77777777" w:rsidR="001E2274" w:rsidRDefault="001E2274" w:rsidP="0017682D">
      <w:pPr>
        <w:rPr>
          <w:b w:val="0"/>
          <w:bCs w:val="0"/>
          <w:caps/>
          <w:sz w:val="24"/>
          <w:szCs w:val="24"/>
          <w:rtl/>
        </w:rPr>
      </w:pPr>
    </w:p>
    <w:p w14:paraId="0630F469" w14:textId="77777777" w:rsidR="001E2274" w:rsidRDefault="006D6799" w:rsidP="0017682D">
      <w:pPr>
        <w:rPr>
          <w:caps/>
          <w:sz w:val="24"/>
          <w:szCs w:val="24"/>
          <w:u w:val="single"/>
          <w:rtl/>
        </w:rPr>
      </w:pPr>
      <w:r w:rsidRPr="006D6799">
        <w:rPr>
          <w:rFonts w:hint="cs"/>
          <w:caps/>
          <w:sz w:val="24"/>
          <w:szCs w:val="24"/>
          <w:u w:val="single"/>
          <w:rtl/>
        </w:rPr>
        <w:t>מר דן קוניאק - נציג לשכת התכנון</w:t>
      </w:r>
      <w:r w:rsidR="001E2274">
        <w:rPr>
          <w:rFonts w:hint="cs"/>
          <w:caps/>
          <w:sz w:val="24"/>
          <w:szCs w:val="24"/>
          <w:u w:val="single"/>
          <w:rtl/>
        </w:rPr>
        <w:t>:</w:t>
      </w:r>
    </w:p>
    <w:p w14:paraId="252DE5BA" w14:textId="3F1E3DAD" w:rsidR="001E2274" w:rsidRDefault="004904F1" w:rsidP="0017682D">
      <w:pPr>
        <w:rPr>
          <w:b w:val="0"/>
          <w:bCs w:val="0"/>
          <w:caps/>
          <w:sz w:val="24"/>
          <w:szCs w:val="24"/>
          <w:rtl/>
        </w:rPr>
      </w:pPr>
      <w:r>
        <w:rPr>
          <w:rFonts w:hint="cs"/>
          <w:b w:val="0"/>
          <w:bCs w:val="0"/>
          <w:caps/>
          <w:sz w:val="24"/>
          <w:szCs w:val="24"/>
          <w:rtl/>
        </w:rPr>
        <w:t xml:space="preserve">כן זה תלוי זה תלוי ב, מה עושים עם הרחק מקבלים לא מקבלים? </w:t>
      </w:r>
    </w:p>
    <w:p w14:paraId="58D38C10" w14:textId="77777777" w:rsidR="001E2274" w:rsidRDefault="001E2274" w:rsidP="0017682D">
      <w:pPr>
        <w:rPr>
          <w:b w:val="0"/>
          <w:bCs w:val="0"/>
          <w:caps/>
          <w:sz w:val="24"/>
          <w:szCs w:val="24"/>
          <w:rtl/>
        </w:rPr>
      </w:pPr>
    </w:p>
    <w:p w14:paraId="3AD9BD2C" w14:textId="77777777" w:rsidR="001E2274" w:rsidRDefault="00D17364" w:rsidP="0017682D">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4E638BF0" w14:textId="1F1D1C77" w:rsidR="001E2274" w:rsidRDefault="004904F1" w:rsidP="0017682D">
      <w:pPr>
        <w:rPr>
          <w:b w:val="0"/>
          <w:bCs w:val="0"/>
          <w:caps/>
          <w:sz w:val="24"/>
          <w:szCs w:val="24"/>
          <w:rtl/>
        </w:rPr>
      </w:pPr>
      <w:r>
        <w:rPr>
          <w:rFonts w:hint="cs"/>
          <w:b w:val="0"/>
          <w:bCs w:val="0"/>
          <w:caps/>
          <w:sz w:val="24"/>
          <w:szCs w:val="24"/>
          <w:rtl/>
        </w:rPr>
        <w:t>אני אני לא חושב ש, אני בעד לקבל</w:t>
      </w:r>
      <w:r w:rsidR="000F703D">
        <w:rPr>
          <w:rFonts w:hint="cs"/>
          <w:b w:val="0"/>
          <w:bCs w:val="0"/>
          <w:caps/>
          <w:sz w:val="24"/>
          <w:szCs w:val="24"/>
          <w:rtl/>
        </w:rPr>
        <w:t xml:space="preserve"> </w:t>
      </w:r>
      <w:r>
        <w:rPr>
          <w:rFonts w:hint="cs"/>
          <w:b w:val="0"/>
          <w:bCs w:val="0"/>
          <w:caps/>
          <w:sz w:val="24"/>
          <w:szCs w:val="24"/>
          <w:rtl/>
        </w:rPr>
        <w:t xml:space="preserve">... </w:t>
      </w:r>
    </w:p>
    <w:p w14:paraId="46B13341" w14:textId="77777777" w:rsidR="001E2274" w:rsidRDefault="001E2274" w:rsidP="0017682D">
      <w:pPr>
        <w:rPr>
          <w:b w:val="0"/>
          <w:bCs w:val="0"/>
          <w:caps/>
          <w:sz w:val="24"/>
          <w:szCs w:val="24"/>
          <w:rtl/>
        </w:rPr>
      </w:pPr>
    </w:p>
    <w:p w14:paraId="4E4CCDA2" w14:textId="77777777" w:rsidR="001E2274" w:rsidRDefault="000A5C33" w:rsidP="0017682D">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0ABEB3D3" w14:textId="4E3B26D0" w:rsidR="001E2274" w:rsidRDefault="004904F1" w:rsidP="0017682D">
      <w:pPr>
        <w:rPr>
          <w:b w:val="0"/>
          <w:bCs w:val="0"/>
          <w:caps/>
          <w:sz w:val="24"/>
          <w:szCs w:val="24"/>
          <w:rtl/>
        </w:rPr>
      </w:pPr>
      <w:r>
        <w:rPr>
          <w:rFonts w:hint="cs"/>
          <w:b w:val="0"/>
          <w:bCs w:val="0"/>
          <w:caps/>
          <w:sz w:val="24"/>
          <w:szCs w:val="24"/>
          <w:rtl/>
        </w:rPr>
        <w:t>אם אם נכניס את המגרש השני לתוך הסיפור ונשמור על על</w:t>
      </w:r>
      <w:r w:rsidR="000F703D">
        <w:rPr>
          <w:rFonts w:hint="cs"/>
          <w:b w:val="0"/>
          <w:bCs w:val="0"/>
          <w:caps/>
          <w:sz w:val="24"/>
          <w:szCs w:val="24"/>
          <w:rtl/>
        </w:rPr>
        <w:t xml:space="preserve"> </w:t>
      </w:r>
      <w:r>
        <w:rPr>
          <w:rFonts w:hint="cs"/>
          <w:b w:val="0"/>
          <w:bCs w:val="0"/>
          <w:caps/>
          <w:sz w:val="24"/>
          <w:szCs w:val="24"/>
          <w:rtl/>
        </w:rPr>
        <w:t>...</w:t>
      </w:r>
    </w:p>
    <w:p w14:paraId="17081E9B" w14:textId="77777777" w:rsidR="001E2274" w:rsidRDefault="001E2274" w:rsidP="0017682D">
      <w:pPr>
        <w:rPr>
          <w:b w:val="0"/>
          <w:bCs w:val="0"/>
          <w:caps/>
          <w:sz w:val="24"/>
          <w:szCs w:val="24"/>
          <w:rtl/>
        </w:rPr>
      </w:pPr>
    </w:p>
    <w:p w14:paraId="19E4BA2B" w14:textId="77777777" w:rsidR="001E2274" w:rsidRDefault="006D6799" w:rsidP="0017682D">
      <w:pPr>
        <w:rPr>
          <w:caps/>
          <w:sz w:val="24"/>
          <w:szCs w:val="24"/>
          <w:u w:val="single"/>
          <w:rtl/>
        </w:rPr>
      </w:pPr>
      <w:r w:rsidRPr="006D6799">
        <w:rPr>
          <w:rFonts w:hint="cs"/>
          <w:caps/>
          <w:sz w:val="24"/>
          <w:szCs w:val="24"/>
          <w:u w:val="single"/>
          <w:rtl/>
        </w:rPr>
        <w:t>מר דן קוניאק - נציג לשכת התכנון</w:t>
      </w:r>
      <w:r w:rsidR="001E2274">
        <w:rPr>
          <w:rFonts w:hint="cs"/>
          <w:caps/>
          <w:sz w:val="24"/>
          <w:szCs w:val="24"/>
          <w:u w:val="single"/>
          <w:rtl/>
        </w:rPr>
        <w:t>:</w:t>
      </w:r>
    </w:p>
    <w:p w14:paraId="0BAA0CF0" w14:textId="7379920C" w:rsidR="001E2274" w:rsidRDefault="004904F1" w:rsidP="0017682D">
      <w:pPr>
        <w:rPr>
          <w:b w:val="0"/>
          <w:bCs w:val="0"/>
          <w:caps/>
          <w:sz w:val="24"/>
          <w:szCs w:val="24"/>
          <w:rtl/>
        </w:rPr>
      </w:pPr>
      <w:r>
        <w:rPr>
          <w:rFonts w:hint="cs"/>
          <w:b w:val="0"/>
          <w:bCs w:val="0"/>
          <w:caps/>
          <w:sz w:val="24"/>
          <w:szCs w:val="24"/>
          <w:rtl/>
        </w:rPr>
        <w:t>זה מה שהוא אמר</w:t>
      </w:r>
      <w:r w:rsidR="000F703D">
        <w:rPr>
          <w:rFonts w:hint="cs"/>
          <w:b w:val="0"/>
          <w:bCs w:val="0"/>
          <w:caps/>
          <w:sz w:val="24"/>
          <w:szCs w:val="24"/>
          <w:rtl/>
        </w:rPr>
        <w:t xml:space="preserve"> </w:t>
      </w:r>
      <w:r>
        <w:rPr>
          <w:rFonts w:hint="cs"/>
          <w:b w:val="0"/>
          <w:bCs w:val="0"/>
          <w:caps/>
          <w:sz w:val="24"/>
          <w:szCs w:val="24"/>
          <w:rtl/>
        </w:rPr>
        <w:t>... הוא עלה</w:t>
      </w:r>
      <w:r w:rsidR="000F703D">
        <w:rPr>
          <w:rFonts w:hint="cs"/>
          <w:b w:val="0"/>
          <w:bCs w:val="0"/>
          <w:caps/>
          <w:sz w:val="24"/>
          <w:szCs w:val="24"/>
          <w:rtl/>
        </w:rPr>
        <w:t xml:space="preserve"> </w:t>
      </w:r>
      <w:r>
        <w:rPr>
          <w:rFonts w:hint="cs"/>
          <w:b w:val="0"/>
          <w:bCs w:val="0"/>
          <w:caps/>
          <w:sz w:val="24"/>
          <w:szCs w:val="24"/>
          <w:rtl/>
        </w:rPr>
        <w:t>...</w:t>
      </w:r>
    </w:p>
    <w:p w14:paraId="2D8AD98E" w14:textId="77777777" w:rsidR="001E2274" w:rsidRDefault="001E2274" w:rsidP="0017682D">
      <w:pPr>
        <w:rPr>
          <w:b w:val="0"/>
          <w:bCs w:val="0"/>
          <w:caps/>
          <w:sz w:val="24"/>
          <w:szCs w:val="24"/>
          <w:rtl/>
        </w:rPr>
      </w:pPr>
    </w:p>
    <w:p w14:paraId="401A8F60" w14:textId="77777777" w:rsidR="001E2274" w:rsidRDefault="000A5C33" w:rsidP="0017682D">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2FAFC631" w14:textId="76C6B4FF" w:rsidR="001E2274" w:rsidRDefault="004904F1" w:rsidP="0017682D">
      <w:pPr>
        <w:rPr>
          <w:b w:val="0"/>
          <w:bCs w:val="0"/>
          <w:caps/>
          <w:sz w:val="24"/>
          <w:szCs w:val="24"/>
          <w:rtl/>
        </w:rPr>
      </w:pPr>
      <w:r>
        <w:rPr>
          <w:rFonts w:hint="cs"/>
          <w:b w:val="0"/>
          <w:bCs w:val="0"/>
          <w:caps/>
          <w:sz w:val="24"/>
          <w:szCs w:val="24"/>
          <w:rtl/>
        </w:rPr>
        <w:t>אי אפשר אי אפשר לבוא ו, ולהציג משהו פה</w:t>
      </w:r>
    </w:p>
    <w:p w14:paraId="42C8EDBC" w14:textId="77777777" w:rsidR="001E2274" w:rsidRDefault="001E2274" w:rsidP="0017682D">
      <w:pPr>
        <w:rPr>
          <w:b w:val="0"/>
          <w:bCs w:val="0"/>
          <w:caps/>
          <w:sz w:val="24"/>
          <w:szCs w:val="24"/>
          <w:rtl/>
        </w:rPr>
      </w:pPr>
    </w:p>
    <w:p w14:paraId="20625128" w14:textId="77777777" w:rsidR="001E2274" w:rsidRDefault="00935F0D" w:rsidP="0017682D">
      <w:pPr>
        <w:rPr>
          <w:caps/>
          <w:sz w:val="24"/>
          <w:szCs w:val="24"/>
          <w:u w:val="single"/>
          <w:rtl/>
        </w:rPr>
      </w:pPr>
      <w:r w:rsidRPr="00935F0D">
        <w:rPr>
          <w:rFonts w:hint="cs"/>
          <w:caps/>
          <w:sz w:val="24"/>
          <w:szCs w:val="24"/>
          <w:u w:val="single"/>
          <w:rtl/>
        </w:rPr>
        <w:t>גב</w:t>
      </w:r>
      <w:r w:rsidRPr="00935F0D">
        <w:rPr>
          <w:caps/>
          <w:sz w:val="24"/>
          <w:szCs w:val="24"/>
          <w:u w:val="single"/>
          <w:rtl/>
        </w:rPr>
        <w:t>'</w:t>
      </w:r>
      <w:r w:rsidRPr="00935F0D">
        <w:rPr>
          <w:rFonts w:hint="cs"/>
          <w:caps/>
          <w:sz w:val="24"/>
          <w:szCs w:val="24"/>
          <w:u w:val="single"/>
          <w:rtl/>
        </w:rPr>
        <w:t xml:space="preserve"> מירב בליימן שבתאי - נציגת לשכת התכנון</w:t>
      </w:r>
      <w:r w:rsidR="001E2274">
        <w:rPr>
          <w:rFonts w:hint="cs"/>
          <w:caps/>
          <w:sz w:val="24"/>
          <w:szCs w:val="24"/>
          <w:u w:val="single"/>
          <w:rtl/>
        </w:rPr>
        <w:t>:</w:t>
      </w:r>
    </w:p>
    <w:p w14:paraId="02D80EA6" w14:textId="55FB2FB7" w:rsidR="001E2274" w:rsidRDefault="004904F1" w:rsidP="0017682D">
      <w:pPr>
        <w:rPr>
          <w:b w:val="0"/>
          <w:bCs w:val="0"/>
          <w:caps/>
          <w:sz w:val="24"/>
          <w:szCs w:val="24"/>
          <w:rtl/>
        </w:rPr>
      </w:pPr>
      <w:r>
        <w:rPr>
          <w:rFonts w:hint="cs"/>
          <w:b w:val="0"/>
          <w:bCs w:val="0"/>
          <w:caps/>
          <w:sz w:val="24"/>
          <w:szCs w:val="24"/>
          <w:rtl/>
        </w:rPr>
        <w:t xml:space="preserve">נכון </w:t>
      </w:r>
    </w:p>
    <w:p w14:paraId="31551446" w14:textId="77777777" w:rsidR="001E2274" w:rsidRDefault="001E2274" w:rsidP="0017682D">
      <w:pPr>
        <w:rPr>
          <w:b w:val="0"/>
          <w:bCs w:val="0"/>
          <w:caps/>
          <w:sz w:val="24"/>
          <w:szCs w:val="24"/>
          <w:rtl/>
        </w:rPr>
      </w:pPr>
    </w:p>
    <w:p w14:paraId="2931222D" w14:textId="77777777" w:rsidR="001E2274" w:rsidRDefault="000A5C33" w:rsidP="0017682D">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54DE90AA" w14:textId="76D01E8E" w:rsidR="001E2274" w:rsidRDefault="004904F1" w:rsidP="0017682D">
      <w:pPr>
        <w:rPr>
          <w:b w:val="0"/>
          <w:bCs w:val="0"/>
          <w:caps/>
          <w:sz w:val="24"/>
          <w:szCs w:val="24"/>
          <w:rtl/>
        </w:rPr>
      </w:pPr>
      <w:r>
        <w:rPr>
          <w:rFonts w:hint="cs"/>
          <w:b w:val="0"/>
          <w:bCs w:val="0"/>
          <w:caps/>
          <w:sz w:val="24"/>
          <w:szCs w:val="24"/>
          <w:rtl/>
        </w:rPr>
        <w:t xml:space="preserve">ו, ו, ולהגיד אני מוותר על משהו ואני מקבל פה ומחר הוא יוכל מחר בבוקר להוציא היתרי בנייה </w:t>
      </w:r>
    </w:p>
    <w:p w14:paraId="27F78624" w14:textId="77777777" w:rsidR="001E2274" w:rsidRDefault="001E2274" w:rsidP="0017682D">
      <w:pPr>
        <w:rPr>
          <w:b w:val="0"/>
          <w:bCs w:val="0"/>
          <w:caps/>
          <w:sz w:val="24"/>
          <w:szCs w:val="24"/>
          <w:rtl/>
        </w:rPr>
      </w:pPr>
    </w:p>
    <w:p w14:paraId="5353856C" w14:textId="77777777" w:rsidR="001E2274" w:rsidRDefault="00935F0D" w:rsidP="0017682D">
      <w:pPr>
        <w:rPr>
          <w:caps/>
          <w:sz w:val="24"/>
          <w:szCs w:val="24"/>
          <w:u w:val="single"/>
          <w:rtl/>
        </w:rPr>
      </w:pPr>
      <w:r w:rsidRPr="00935F0D">
        <w:rPr>
          <w:rFonts w:hint="cs"/>
          <w:caps/>
          <w:sz w:val="24"/>
          <w:szCs w:val="24"/>
          <w:u w:val="single"/>
          <w:rtl/>
        </w:rPr>
        <w:t>גב</w:t>
      </w:r>
      <w:r w:rsidRPr="00935F0D">
        <w:rPr>
          <w:caps/>
          <w:sz w:val="24"/>
          <w:szCs w:val="24"/>
          <w:u w:val="single"/>
          <w:rtl/>
        </w:rPr>
        <w:t>'</w:t>
      </w:r>
      <w:r w:rsidRPr="00935F0D">
        <w:rPr>
          <w:rFonts w:hint="cs"/>
          <w:caps/>
          <w:sz w:val="24"/>
          <w:szCs w:val="24"/>
          <w:u w:val="single"/>
          <w:rtl/>
        </w:rPr>
        <w:t xml:space="preserve"> מירב בליימן שבתאי - נציגת לשכת התכנון</w:t>
      </w:r>
      <w:r w:rsidR="001E2274">
        <w:rPr>
          <w:rFonts w:hint="cs"/>
          <w:caps/>
          <w:sz w:val="24"/>
          <w:szCs w:val="24"/>
          <w:u w:val="single"/>
          <w:rtl/>
        </w:rPr>
        <w:t>:</w:t>
      </w:r>
    </w:p>
    <w:p w14:paraId="3947C7CA" w14:textId="5CF8E419" w:rsidR="001E2274" w:rsidRDefault="004904F1" w:rsidP="0017682D">
      <w:pPr>
        <w:rPr>
          <w:b w:val="0"/>
          <w:bCs w:val="0"/>
          <w:caps/>
          <w:sz w:val="24"/>
          <w:szCs w:val="24"/>
          <w:rtl/>
        </w:rPr>
      </w:pPr>
      <w:r>
        <w:rPr>
          <w:rFonts w:hint="cs"/>
          <w:b w:val="0"/>
          <w:bCs w:val="0"/>
          <w:caps/>
          <w:sz w:val="24"/>
          <w:szCs w:val="24"/>
          <w:rtl/>
        </w:rPr>
        <w:t>זה מה שאמרתי</w:t>
      </w:r>
      <w:r w:rsidR="000F703D">
        <w:rPr>
          <w:rFonts w:hint="cs"/>
          <w:b w:val="0"/>
          <w:bCs w:val="0"/>
          <w:caps/>
          <w:sz w:val="24"/>
          <w:szCs w:val="24"/>
          <w:rtl/>
        </w:rPr>
        <w:t xml:space="preserve"> </w:t>
      </w:r>
      <w:r>
        <w:rPr>
          <w:rFonts w:hint="cs"/>
          <w:b w:val="0"/>
          <w:bCs w:val="0"/>
          <w:caps/>
          <w:sz w:val="24"/>
          <w:szCs w:val="24"/>
          <w:rtl/>
        </w:rPr>
        <w:t xml:space="preserve">... אבל זה מה שאמרתי שהוא ימכור את המגרש הוא ימכור את המגרש ... </w:t>
      </w:r>
    </w:p>
    <w:p w14:paraId="5DE1DC35" w14:textId="77777777" w:rsidR="001E2274" w:rsidRDefault="001E2274" w:rsidP="0017682D">
      <w:pPr>
        <w:rPr>
          <w:b w:val="0"/>
          <w:bCs w:val="0"/>
          <w:caps/>
          <w:sz w:val="24"/>
          <w:szCs w:val="24"/>
          <w:rtl/>
        </w:rPr>
      </w:pPr>
    </w:p>
    <w:p w14:paraId="15C4906C" w14:textId="77777777" w:rsidR="001E2274" w:rsidRDefault="000A5C33" w:rsidP="004904F1">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56AFEFC9" w14:textId="4632611E" w:rsidR="001E2274" w:rsidRDefault="004904F1" w:rsidP="004904F1">
      <w:pPr>
        <w:rPr>
          <w:b w:val="0"/>
          <w:bCs w:val="0"/>
          <w:caps/>
          <w:sz w:val="24"/>
          <w:szCs w:val="24"/>
          <w:rtl/>
        </w:rPr>
      </w:pPr>
      <w:r>
        <w:rPr>
          <w:rFonts w:hint="cs"/>
          <w:b w:val="0"/>
          <w:bCs w:val="0"/>
          <w:caps/>
          <w:sz w:val="24"/>
          <w:szCs w:val="24"/>
          <w:rtl/>
        </w:rPr>
        <w:t>רוצה לאזן, אז תאזן כמו שצריך</w:t>
      </w:r>
    </w:p>
    <w:p w14:paraId="3CC9C1E2" w14:textId="77777777" w:rsidR="001E2274" w:rsidRDefault="001E2274" w:rsidP="004904F1">
      <w:pPr>
        <w:rPr>
          <w:b w:val="0"/>
          <w:bCs w:val="0"/>
          <w:caps/>
          <w:sz w:val="24"/>
          <w:szCs w:val="24"/>
          <w:rtl/>
        </w:rPr>
      </w:pPr>
    </w:p>
    <w:p w14:paraId="63364908" w14:textId="77777777" w:rsidR="001E2274" w:rsidRDefault="00935F0D" w:rsidP="004904F1">
      <w:pPr>
        <w:rPr>
          <w:caps/>
          <w:sz w:val="24"/>
          <w:szCs w:val="24"/>
          <w:u w:val="single"/>
          <w:rtl/>
        </w:rPr>
      </w:pPr>
      <w:r w:rsidRPr="00935F0D">
        <w:rPr>
          <w:rFonts w:hint="cs"/>
          <w:caps/>
          <w:sz w:val="24"/>
          <w:szCs w:val="24"/>
          <w:u w:val="single"/>
          <w:rtl/>
        </w:rPr>
        <w:t>גב</w:t>
      </w:r>
      <w:r w:rsidRPr="00935F0D">
        <w:rPr>
          <w:caps/>
          <w:sz w:val="24"/>
          <w:szCs w:val="24"/>
          <w:u w:val="single"/>
          <w:rtl/>
        </w:rPr>
        <w:t>'</w:t>
      </w:r>
      <w:r w:rsidRPr="00935F0D">
        <w:rPr>
          <w:rFonts w:hint="cs"/>
          <w:caps/>
          <w:sz w:val="24"/>
          <w:szCs w:val="24"/>
          <w:u w:val="single"/>
          <w:rtl/>
        </w:rPr>
        <w:t xml:space="preserve"> מירב בליימן שבתאי - נציגת לשכת התכנון</w:t>
      </w:r>
      <w:r w:rsidR="001E2274">
        <w:rPr>
          <w:rFonts w:hint="cs"/>
          <w:caps/>
          <w:sz w:val="24"/>
          <w:szCs w:val="24"/>
          <w:u w:val="single"/>
          <w:rtl/>
        </w:rPr>
        <w:t>:</w:t>
      </w:r>
    </w:p>
    <w:p w14:paraId="5D2825E0" w14:textId="30E52E84" w:rsidR="001E2274" w:rsidRDefault="004904F1" w:rsidP="004904F1">
      <w:pPr>
        <w:rPr>
          <w:b w:val="0"/>
          <w:bCs w:val="0"/>
          <w:caps/>
          <w:sz w:val="24"/>
          <w:szCs w:val="24"/>
          <w:rtl/>
        </w:rPr>
      </w:pPr>
      <w:r>
        <w:rPr>
          <w:rFonts w:hint="cs"/>
          <w:b w:val="0"/>
          <w:bCs w:val="0"/>
          <w:caps/>
          <w:sz w:val="24"/>
          <w:szCs w:val="24"/>
          <w:rtl/>
        </w:rPr>
        <w:t>יבוא יזם חדש ויגיד אני רוצה עוד מעל המטרו</w:t>
      </w:r>
    </w:p>
    <w:p w14:paraId="231FD2C5" w14:textId="77777777" w:rsidR="001E2274" w:rsidRDefault="001E2274" w:rsidP="004904F1">
      <w:pPr>
        <w:rPr>
          <w:b w:val="0"/>
          <w:bCs w:val="0"/>
          <w:caps/>
          <w:sz w:val="24"/>
          <w:szCs w:val="24"/>
          <w:rtl/>
        </w:rPr>
      </w:pPr>
    </w:p>
    <w:p w14:paraId="7595DDCC" w14:textId="77777777" w:rsidR="001E2274" w:rsidRDefault="00E5536A" w:rsidP="004904F1">
      <w:pPr>
        <w:rPr>
          <w:caps/>
          <w:sz w:val="24"/>
          <w:szCs w:val="24"/>
          <w:u w:val="single"/>
          <w:rtl/>
        </w:rPr>
      </w:pPr>
      <w:r w:rsidRPr="00E5536A">
        <w:rPr>
          <w:rFonts w:hint="cs"/>
          <w:caps/>
          <w:sz w:val="24"/>
          <w:szCs w:val="24"/>
          <w:u w:val="single"/>
          <w:rtl/>
        </w:rPr>
        <w:t>גב</w:t>
      </w:r>
      <w:r w:rsidRPr="00E5536A">
        <w:rPr>
          <w:caps/>
          <w:sz w:val="24"/>
          <w:szCs w:val="24"/>
          <w:u w:val="single"/>
          <w:rtl/>
        </w:rPr>
        <w:t>'</w:t>
      </w:r>
      <w:r w:rsidRPr="00E5536A">
        <w:rPr>
          <w:rFonts w:hint="cs"/>
          <w:caps/>
          <w:sz w:val="24"/>
          <w:szCs w:val="24"/>
          <w:u w:val="single"/>
          <w:rtl/>
        </w:rPr>
        <w:t xml:space="preserve"> רוני גרניט - נציגת משרד הבריאות בוועדה המחוזית</w:t>
      </w:r>
      <w:r w:rsidR="001E2274">
        <w:rPr>
          <w:rFonts w:hint="cs"/>
          <w:caps/>
          <w:sz w:val="24"/>
          <w:szCs w:val="24"/>
          <w:u w:val="single"/>
          <w:rtl/>
        </w:rPr>
        <w:t>:</w:t>
      </w:r>
    </w:p>
    <w:p w14:paraId="05B65E62" w14:textId="349C91E5" w:rsidR="001E2274" w:rsidRDefault="004904F1" w:rsidP="004904F1">
      <w:pPr>
        <w:rPr>
          <w:b w:val="0"/>
          <w:bCs w:val="0"/>
          <w:caps/>
          <w:sz w:val="24"/>
          <w:szCs w:val="24"/>
          <w:rtl/>
        </w:rPr>
      </w:pPr>
      <w:r>
        <w:rPr>
          <w:rFonts w:hint="cs"/>
          <w:b w:val="0"/>
          <w:bCs w:val="0"/>
          <w:caps/>
          <w:sz w:val="24"/>
          <w:szCs w:val="24"/>
          <w:rtl/>
        </w:rPr>
        <w:t xml:space="preserve">נכון </w:t>
      </w:r>
    </w:p>
    <w:p w14:paraId="16E596FA" w14:textId="77777777" w:rsidR="001E2274" w:rsidRDefault="001E2274" w:rsidP="004904F1">
      <w:pPr>
        <w:rPr>
          <w:b w:val="0"/>
          <w:bCs w:val="0"/>
          <w:caps/>
          <w:sz w:val="24"/>
          <w:szCs w:val="24"/>
          <w:rtl/>
        </w:rPr>
      </w:pPr>
    </w:p>
    <w:p w14:paraId="4A1EECD0" w14:textId="77777777" w:rsidR="001E2274" w:rsidRDefault="00935F0D" w:rsidP="004904F1">
      <w:pPr>
        <w:rPr>
          <w:caps/>
          <w:sz w:val="24"/>
          <w:szCs w:val="24"/>
          <w:u w:val="single"/>
          <w:rtl/>
        </w:rPr>
      </w:pPr>
      <w:r w:rsidRPr="00935F0D">
        <w:rPr>
          <w:rFonts w:hint="cs"/>
          <w:caps/>
          <w:sz w:val="24"/>
          <w:szCs w:val="24"/>
          <w:u w:val="single"/>
          <w:rtl/>
        </w:rPr>
        <w:t>גב</w:t>
      </w:r>
      <w:r w:rsidRPr="00935F0D">
        <w:rPr>
          <w:caps/>
          <w:sz w:val="24"/>
          <w:szCs w:val="24"/>
          <w:u w:val="single"/>
          <w:rtl/>
        </w:rPr>
        <w:t>'</w:t>
      </w:r>
      <w:r w:rsidRPr="00935F0D">
        <w:rPr>
          <w:rFonts w:hint="cs"/>
          <w:caps/>
          <w:sz w:val="24"/>
          <w:szCs w:val="24"/>
          <w:u w:val="single"/>
          <w:rtl/>
        </w:rPr>
        <w:t xml:space="preserve"> מירב בליימן שבתאי - נציגת לשכת התכנון</w:t>
      </w:r>
      <w:r w:rsidR="001E2274">
        <w:rPr>
          <w:rFonts w:hint="cs"/>
          <w:caps/>
          <w:sz w:val="24"/>
          <w:szCs w:val="24"/>
          <w:u w:val="single"/>
          <w:rtl/>
        </w:rPr>
        <w:t>:</w:t>
      </w:r>
    </w:p>
    <w:p w14:paraId="7242B1B4" w14:textId="116AD2A0" w:rsidR="001E2274" w:rsidRDefault="004904F1" w:rsidP="004904F1">
      <w:pPr>
        <w:rPr>
          <w:b w:val="0"/>
          <w:bCs w:val="0"/>
          <w:caps/>
          <w:sz w:val="24"/>
          <w:szCs w:val="24"/>
          <w:rtl/>
        </w:rPr>
      </w:pPr>
      <w:r>
        <w:rPr>
          <w:rFonts w:hint="cs"/>
          <w:b w:val="0"/>
          <w:bCs w:val="0"/>
          <w:caps/>
          <w:sz w:val="24"/>
          <w:szCs w:val="24"/>
          <w:rtl/>
        </w:rPr>
        <w:t>ובלי חניות עם אפס חניות</w:t>
      </w:r>
    </w:p>
    <w:p w14:paraId="00DDAC45" w14:textId="77777777" w:rsidR="001E2274" w:rsidRDefault="001E2274" w:rsidP="004904F1">
      <w:pPr>
        <w:rPr>
          <w:b w:val="0"/>
          <w:bCs w:val="0"/>
          <w:caps/>
          <w:sz w:val="24"/>
          <w:szCs w:val="24"/>
          <w:rtl/>
        </w:rPr>
      </w:pPr>
    </w:p>
    <w:p w14:paraId="1B3C1689" w14:textId="77777777" w:rsidR="001E2274" w:rsidRDefault="000A5C33" w:rsidP="004904F1">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35C6435E" w14:textId="1F6FB33E" w:rsidR="001E2274" w:rsidRDefault="004904F1" w:rsidP="004904F1">
      <w:pPr>
        <w:rPr>
          <w:b w:val="0"/>
          <w:bCs w:val="0"/>
          <w:caps/>
          <w:sz w:val="24"/>
          <w:szCs w:val="24"/>
          <w:rtl/>
        </w:rPr>
      </w:pPr>
      <w:r>
        <w:rPr>
          <w:rFonts w:hint="cs"/>
          <w:b w:val="0"/>
          <w:bCs w:val="0"/>
          <w:caps/>
          <w:sz w:val="24"/>
          <w:szCs w:val="24"/>
          <w:rtl/>
        </w:rPr>
        <w:t>אף אחד מי יכול להגיד לו לא? אז אני אמרתי בוועדה המחוזית שזה ככה</w:t>
      </w:r>
    </w:p>
    <w:p w14:paraId="5326966D" w14:textId="77777777" w:rsidR="001E2274" w:rsidRDefault="001E2274" w:rsidP="004904F1">
      <w:pPr>
        <w:rPr>
          <w:b w:val="0"/>
          <w:bCs w:val="0"/>
          <w:caps/>
          <w:sz w:val="24"/>
          <w:szCs w:val="24"/>
          <w:rtl/>
        </w:rPr>
      </w:pPr>
    </w:p>
    <w:p w14:paraId="0F02444B" w14:textId="77777777" w:rsidR="001E2274" w:rsidRDefault="00E5536A" w:rsidP="004904F1">
      <w:pPr>
        <w:rPr>
          <w:caps/>
          <w:sz w:val="24"/>
          <w:szCs w:val="24"/>
          <w:u w:val="single"/>
          <w:rtl/>
        </w:rPr>
      </w:pPr>
      <w:r w:rsidRPr="00E5536A">
        <w:rPr>
          <w:rFonts w:hint="cs"/>
          <w:caps/>
          <w:sz w:val="24"/>
          <w:szCs w:val="24"/>
          <w:u w:val="single"/>
          <w:rtl/>
        </w:rPr>
        <w:t>גב</w:t>
      </w:r>
      <w:r w:rsidRPr="00E5536A">
        <w:rPr>
          <w:caps/>
          <w:sz w:val="24"/>
          <w:szCs w:val="24"/>
          <w:u w:val="single"/>
          <w:rtl/>
        </w:rPr>
        <w:t>'</w:t>
      </w:r>
      <w:r w:rsidRPr="00E5536A">
        <w:rPr>
          <w:rFonts w:hint="cs"/>
          <w:caps/>
          <w:sz w:val="24"/>
          <w:szCs w:val="24"/>
          <w:u w:val="single"/>
          <w:rtl/>
        </w:rPr>
        <w:t xml:space="preserve"> רוני גרניט - נציגת משרד הבריאות בוועדה המחוזית</w:t>
      </w:r>
      <w:r w:rsidR="001E2274">
        <w:rPr>
          <w:rFonts w:hint="cs"/>
          <w:caps/>
          <w:sz w:val="24"/>
          <w:szCs w:val="24"/>
          <w:u w:val="single"/>
          <w:rtl/>
        </w:rPr>
        <w:t>:</w:t>
      </w:r>
    </w:p>
    <w:p w14:paraId="7A464A54" w14:textId="6B394468" w:rsidR="001E2274" w:rsidRDefault="004904F1" w:rsidP="004904F1">
      <w:pPr>
        <w:rPr>
          <w:b w:val="0"/>
          <w:bCs w:val="0"/>
          <w:caps/>
          <w:sz w:val="24"/>
          <w:szCs w:val="24"/>
          <w:rtl/>
        </w:rPr>
      </w:pPr>
      <w:r>
        <w:rPr>
          <w:rFonts w:hint="cs"/>
          <w:b w:val="0"/>
          <w:bCs w:val="0"/>
          <w:caps/>
          <w:sz w:val="24"/>
          <w:szCs w:val="24"/>
          <w:rtl/>
        </w:rPr>
        <w:t xml:space="preserve">נכון </w:t>
      </w:r>
    </w:p>
    <w:p w14:paraId="0A65B8C1" w14:textId="77777777" w:rsidR="001E2274" w:rsidRDefault="001E2274" w:rsidP="004904F1">
      <w:pPr>
        <w:rPr>
          <w:b w:val="0"/>
          <w:bCs w:val="0"/>
          <w:caps/>
          <w:sz w:val="24"/>
          <w:szCs w:val="24"/>
          <w:rtl/>
        </w:rPr>
      </w:pPr>
    </w:p>
    <w:p w14:paraId="315F1FEA" w14:textId="77777777" w:rsidR="001E2274" w:rsidRDefault="00935F0D" w:rsidP="004904F1">
      <w:pPr>
        <w:rPr>
          <w:caps/>
          <w:sz w:val="24"/>
          <w:szCs w:val="24"/>
          <w:u w:val="single"/>
          <w:rtl/>
        </w:rPr>
      </w:pPr>
      <w:r w:rsidRPr="00935F0D">
        <w:rPr>
          <w:rFonts w:hint="cs"/>
          <w:caps/>
          <w:sz w:val="24"/>
          <w:szCs w:val="24"/>
          <w:u w:val="single"/>
          <w:rtl/>
        </w:rPr>
        <w:t>גב</w:t>
      </w:r>
      <w:r w:rsidRPr="00935F0D">
        <w:rPr>
          <w:caps/>
          <w:sz w:val="24"/>
          <w:szCs w:val="24"/>
          <w:u w:val="single"/>
          <w:rtl/>
        </w:rPr>
        <w:t>'</w:t>
      </w:r>
      <w:r w:rsidRPr="00935F0D">
        <w:rPr>
          <w:rFonts w:hint="cs"/>
          <w:caps/>
          <w:sz w:val="24"/>
          <w:szCs w:val="24"/>
          <w:u w:val="single"/>
          <w:rtl/>
        </w:rPr>
        <w:t xml:space="preserve"> מירב בליימן שבתאי - נציגת לשכת התכנון</w:t>
      </w:r>
      <w:r w:rsidR="001E2274">
        <w:rPr>
          <w:rFonts w:hint="cs"/>
          <w:caps/>
          <w:sz w:val="24"/>
          <w:szCs w:val="24"/>
          <w:u w:val="single"/>
          <w:rtl/>
        </w:rPr>
        <w:t>:</w:t>
      </w:r>
    </w:p>
    <w:p w14:paraId="68F84E8F" w14:textId="6502A41F" w:rsidR="001E2274" w:rsidRDefault="004904F1" w:rsidP="004904F1">
      <w:pPr>
        <w:rPr>
          <w:b w:val="0"/>
          <w:bCs w:val="0"/>
          <w:caps/>
          <w:sz w:val="24"/>
          <w:szCs w:val="24"/>
          <w:rtl/>
        </w:rPr>
      </w:pPr>
      <w:r>
        <w:rPr>
          <w:rFonts w:hint="cs"/>
          <w:b w:val="0"/>
          <w:bCs w:val="0"/>
          <w:caps/>
          <w:sz w:val="24"/>
          <w:szCs w:val="24"/>
          <w:rtl/>
        </w:rPr>
        <w:t>אז אומרת עליזה אנחנו פה ושומרים</w:t>
      </w:r>
      <w:r w:rsidR="000F703D">
        <w:rPr>
          <w:rFonts w:hint="cs"/>
          <w:b w:val="0"/>
          <w:bCs w:val="0"/>
          <w:caps/>
          <w:sz w:val="24"/>
          <w:szCs w:val="24"/>
          <w:rtl/>
        </w:rPr>
        <w:t xml:space="preserve"> </w:t>
      </w:r>
      <w:r>
        <w:rPr>
          <w:rFonts w:hint="cs"/>
          <w:b w:val="0"/>
          <w:bCs w:val="0"/>
          <w:caps/>
          <w:sz w:val="24"/>
          <w:szCs w:val="24"/>
          <w:rtl/>
        </w:rPr>
        <w:t>...</w:t>
      </w:r>
    </w:p>
    <w:p w14:paraId="7B6D8B4B" w14:textId="77777777" w:rsidR="001E2274" w:rsidRDefault="001E2274" w:rsidP="004904F1">
      <w:pPr>
        <w:rPr>
          <w:b w:val="0"/>
          <w:bCs w:val="0"/>
          <w:caps/>
          <w:sz w:val="24"/>
          <w:szCs w:val="24"/>
          <w:rtl/>
        </w:rPr>
      </w:pPr>
    </w:p>
    <w:p w14:paraId="36037998" w14:textId="77777777" w:rsidR="001E2274" w:rsidRDefault="000A5C33" w:rsidP="004904F1">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5E12A13B" w14:textId="29582801" w:rsidR="001E2274" w:rsidRDefault="004904F1" w:rsidP="004904F1">
      <w:pPr>
        <w:rPr>
          <w:b w:val="0"/>
          <w:bCs w:val="0"/>
          <w:caps/>
          <w:sz w:val="24"/>
          <w:szCs w:val="24"/>
          <w:rtl/>
        </w:rPr>
      </w:pPr>
      <w:r>
        <w:rPr>
          <w:rFonts w:hint="cs"/>
          <w:b w:val="0"/>
          <w:bCs w:val="0"/>
          <w:caps/>
          <w:sz w:val="24"/>
          <w:szCs w:val="24"/>
          <w:rtl/>
        </w:rPr>
        <w:t>... בסדר</w:t>
      </w:r>
    </w:p>
    <w:p w14:paraId="3485AB84" w14:textId="77777777" w:rsidR="001E2274" w:rsidRDefault="001E2274" w:rsidP="004904F1">
      <w:pPr>
        <w:rPr>
          <w:b w:val="0"/>
          <w:bCs w:val="0"/>
          <w:caps/>
          <w:sz w:val="24"/>
          <w:szCs w:val="24"/>
          <w:rtl/>
        </w:rPr>
      </w:pPr>
    </w:p>
    <w:p w14:paraId="7D523905" w14:textId="77777777" w:rsidR="001E2274" w:rsidRDefault="00D17364" w:rsidP="004904F1">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167EB2FF" w14:textId="3E5C7DC8" w:rsidR="001E2274" w:rsidRDefault="004904F1" w:rsidP="004904F1">
      <w:pPr>
        <w:rPr>
          <w:b w:val="0"/>
          <w:bCs w:val="0"/>
          <w:caps/>
          <w:sz w:val="24"/>
          <w:szCs w:val="24"/>
          <w:rtl/>
        </w:rPr>
      </w:pPr>
      <w:r>
        <w:rPr>
          <w:rFonts w:hint="cs"/>
          <w:b w:val="0"/>
          <w:bCs w:val="0"/>
          <w:caps/>
          <w:sz w:val="24"/>
          <w:szCs w:val="24"/>
          <w:rtl/>
        </w:rPr>
        <w:t xml:space="preserve">לא זה לא </w:t>
      </w:r>
    </w:p>
    <w:p w14:paraId="0711B6C1" w14:textId="77777777" w:rsidR="001E2274" w:rsidRDefault="001E2274" w:rsidP="004904F1">
      <w:pPr>
        <w:rPr>
          <w:b w:val="0"/>
          <w:bCs w:val="0"/>
          <w:caps/>
          <w:sz w:val="24"/>
          <w:szCs w:val="24"/>
          <w:rtl/>
        </w:rPr>
      </w:pPr>
    </w:p>
    <w:p w14:paraId="18FF6046" w14:textId="77777777" w:rsidR="001E2274" w:rsidRDefault="000A5C33" w:rsidP="004904F1">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54720B40" w14:textId="56626D13" w:rsidR="001E2274" w:rsidRDefault="004904F1" w:rsidP="004904F1">
      <w:pPr>
        <w:rPr>
          <w:b w:val="0"/>
          <w:bCs w:val="0"/>
          <w:caps/>
          <w:sz w:val="24"/>
          <w:szCs w:val="24"/>
          <w:rtl/>
        </w:rPr>
      </w:pPr>
      <w:r>
        <w:rPr>
          <w:rFonts w:hint="cs"/>
          <w:b w:val="0"/>
          <w:bCs w:val="0"/>
          <w:caps/>
          <w:sz w:val="24"/>
          <w:szCs w:val="24"/>
          <w:rtl/>
        </w:rPr>
        <w:t xml:space="preserve">ממש, </w:t>
      </w:r>
    </w:p>
    <w:p w14:paraId="4D9CCEBF" w14:textId="77777777" w:rsidR="001E2274" w:rsidRDefault="001E2274" w:rsidP="004904F1">
      <w:pPr>
        <w:rPr>
          <w:b w:val="0"/>
          <w:bCs w:val="0"/>
          <w:caps/>
          <w:sz w:val="24"/>
          <w:szCs w:val="24"/>
          <w:rtl/>
        </w:rPr>
      </w:pPr>
    </w:p>
    <w:p w14:paraId="3151A119" w14:textId="77777777" w:rsidR="001E2274" w:rsidRDefault="00E5536A" w:rsidP="004904F1">
      <w:pPr>
        <w:rPr>
          <w:caps/>
          <w:sz w:val="24"/>
          <w:szCs w:val="24"/>
          <w:u w:val="single"/>
          <w:rtl/>
        </w:rPr>
      </w:pPr>
      <w:r w:rsidRPr="00E5536A">
        <w:rPr>
          <w:rFonts w:hint="cs"/>
          <w:caps/>
          <w:sz w:val="24"/>
          <w:szCs w:val="24"/>
          <w:u w:val="single"/>
          <w:rtl/>
        </w:rPr>
        <w:t>גב</w:t>
      </w:r>
      <w:r w:rsidRPr="00E5536A">
        <w:rPr>
          <w:caps/>
          <w:sz w:val="24"/>
          <w:szCs w:val="24"/>
          <w:u w:val="single"/>
          <w:rtl/>
        </w:rPr>
        <w:t>'</w:t>
      </w:r>
      <w:r w:rsidRPr="00E5536A">
        <w:rPr>
          <w:rFonts w:hint="cs"/>
          <w:caps/>
          <w:sz w:val="24"/>
          <w:szCs w:val="24"/>
          <w:u w:val="single"/>
          <w:rtl/>
        </w:rPr>
        <w:t xml:space="preserve"> רוני גרניט - נציגת משרד הבריאות בוועדה המחוזית</w:t>
      </w:r>
      <w:r w:rsidR="001E2274">
        <w:rPr>
          <w:rFonts w:hint="cs"/>
          <w:caps/>
          <w:sz w:val="24"/>
          <w:szCs w:val="24"/>
          <w:u w:val="single"/>
          <w:rtl/>
        </w:rPr>
        <w:t>:</w:t>
      </w:r>
    </w:p>
    <w:p w14:paraId="1CD3B905" w14:textId="181D2643" w:rsidR="001E2274" w:rsidRDefault="004904F1" w:rsidP="004904F1">
      <w:pPr>
        <w:rPr>
          <w:b w:val="0"/>
          <w:bCs w:val="0"/>
          <w:caps/>
          <w:sz w:val="24"/>
          <w:szCs w:val="24"/>
          <w:rtl/>
        </w:rPr>
      </w:pPr>
      <w:r>
        <w:rPr>
          <w:rFonts w:hint="cs"/>
          <w:b w:val="0"/>
          <w:bCs w:val="0"/>
          <w:caps/>
          <w:sz w:val="24"/>
          <w:szCs w:val="24"/>
          <w:rtl/>
        </w:rPr>
        <w:t xml:space="preserve">בדיוק </w:t>
      </w:r>
    </w:p>
    <w:p w14:paraId="13B45DEA" w14:textId="77777777" w:rsidR="001E2274" w:rsidRDefault="001E2274" w:rsidP="004904F1">
      <w:pPr>
        <w:rPr>
          <w:b w:val="0"/>
          <w:bCs w:val="0"/>
          <w:caps/>
          <w:sz w:val="24"/>
          <w:szCs w:val="24"/>
          <w:rtl/>
        </w:rPr>
      </w:pPr>
    </w:p>
    <w:p w14:paraId="7F2119EB" w14:textId="77777777" w:rsidR="001E2274" w:rsidRDefault="006D6799" w:rsidP="004904F1">
      <w:pPr>
        <w:rPr>
          <w:caps/>
          <w:sz w:val="24"/>
          <w:szCs w:val="24"/>
          <w:u w:val="single"/>
          <w:rtl/>
        </w:rPr>
      </w:pPr>
      <w:r w:rsidRPr="006D6799">
        <w:rPr>
          <w:rFonts w:hint="cs"/>
          <w:caps/>
          <w:sz w:val="24"/>
          <w:szCs w:val="24"/>
          <w:u w:val="single"/>
          <w:rtl/>
        </w:rPr>
        <w:t>מר דן קוניאק - נציג לשכת התכנון</w:t>
      </w:r>
      <w:r w:rsidR="001E2274">
        <w:rPr>
          <w:rFonts w:hint="cs"/>
          <w:caps/>
          <w:sz w:val="24"/>
          <w:szCs w:val="24"/>
          <w:u w:val="single"/>
          <w:rtl/>
        </w:rPr>
        <w:t>:</w:t>
      </w:r>
    </w:p>
    <w:p w14:paraId="3F568EC5" w14:textId="239DFDDF" w:rsidR="001E2274" w:rsidRDefault="004904F1" w:rsidP="004904F1">
      <w:pPr>
        <w:rPr>
          <w:b w:val="0"/>
          <w:bCs w:val="0"/>
          <w:caps/>
          <w:sz w:val="24"/>
          <w:szCs w:val="24"/>
          <w:rtl/>
        </w:rPr>
      </w:pPr>
      <w:r>
        <w:rPr>
          <w:rFonts w:hint="cs"/>
          <w:b w:val="0"/>
          <w:bCs w:val="0"/>
          <w:caps/>
          <w:sz w:val="24"/>
          <w:szCs w:val="24"/>
          <w:rtl/>
        </w:rPr>
        <w:t>אז מה אתם רוצים לעשות?</w:t>
      </w:r>
    </w:p>
    <w:p w14:paraId="09839C66" w14:textId="77777777" w:rsidR="001E2274" w:rsidRDefault="001E2274" w:rsidP="004904F1">
      <w:pPr>
        <w:rPr>
          <w:b w:val="0"/>
          <w:bCs w:val="0"/>
          <w:caps/>
          <w:sz w:val="24"/>
          <w:szCs w:val="24"/>
          <w:rtl/>
        </w:rPr>
      </w:pPr>
    </w:p>
    <w:p w14:paraId="08377820" w14:textId="77777777" w:rsidR="001E2274" w:rsidRDefault="000A5C33" w:rsidP="004904F1">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76D88894" w14:textId="33EC3845" w:rsidR="001E2274" w:rsidRDefault="004904F1" w:rsidP="004904F1">
      <w:pPr>
        <w:rPr>
          <w:b w:val="0"/>
          <w:bCs w:val="0"/>
          <w:caps/>
          <w:sz w:val="24"/>
          <w:szCs w:val="24"/>
          <w:rtl/>
        </w:rPr>
      </w:pPr>
      <w:r>
        <w:rPr>
          <w:rFonts w:hint="cs"/>
          <w:b w:val="0"/>
          <w:bCs w:val="0"/>
          <w:caps/>
          <w:sz w:val="24"/>
          <w:szCs w:val="24"/>
          <w:rtl/>
        </w:rPr>
        <w:t xml:space="preserve">אז אנחנו נציע הצעה ש, בהתאם להחלטה ושיתנגדו ו ... אחר כך נבדוק אותם אני לא יודע </w:t>
      </w:r>
    </w:p>
    <w:p w14:paraId="1913A5FC" w14:textId="77777777" w:rsidR="001E2274" w:rsidRDefault="001E2274" w:rsidP="004904F1">
      <w:pPr>
        <w:rPr>
          <w:b w:val="0"/>
          <w:bCs w:val="0"/>
          <w:caps/>
          <w:sz w:val="24"/>
          <w:szCs w:val="24"/>
          <w:rtl/>
        </w:rPr>
      </w:pPr>
    </w:p>
    <w:p w14:paraId="78FDAB85" w14:textId="77777777" w:rsidR="001E2274" w:rsidRDefault="00935F0D" w:rsidP="004904F1">
      <w:pPr>
        <w:rPr>
          <w:caps/>
          <w:sz w:val="24"/>
          <w:szCs w:val="24"/>
          <w:u w:val="single"/>
          <w:rtl/>
        </w:rPr>
      </w:pPr>
      <w:r w:rsidRPr="00935F0D">
        <w:rPr>
          <w:rFonts w:hint="cs"/>
          <w:caps/>
          <w:sz w:val="24"/>
          <w:szCs w:val="24"/>
          <w:u w:val="single"/>
          <w:rtl/>
        </w:rPr>
        <w:t>גב</w:t>
      </w:r>
      <w:r w:rsidRPr="00935F0D">
        <w:rPr>
          <w:caps/>
          <w:sz w:val="24"/>
          <w:szCs w:val="24"/>
          <w:u w:val="single"/>
          <w:rtl/>
        </w:rPr>
        <w:t>'</w:t>
      </w:r>
      <w:r w:rsidRPr="00935F0D">
        <w:rPr>
          <w:rFonts w:hint="cs"/>
          <w:caps/>
          <w:sz w:val="24"/>
          <w:szCs w:val="24"/>
          <w:u w:val="single"/>
          <w:rtl/>
        </w:rPr>
        <w:t xml:space="preserve"> מירב בליימן שבתאי - נציגת לשכת התכנון</w:t>
      </w:r>
      <w:r w:rsidR="001E2274">
        <w:rPr>
          <w:rFonts w:hint="cs"/>
          <w:caps/>
          <w:sz w:val="24"/>
          <w:szCs w:val="24"/>
          <w:u w:val="single"/>
          <w:rtl/>
        </w:rPr>
        <w:t>:</w:t>
      </w:r>
    </w:p>
    <w:p w14:paraId="78DCF847" w14:textId="53081AEC" w:rsidR="001E2274" w:rsidRDefault="004904F1" w:rsidP="004904F1">
      <w:pPr>
        <w:rPr>
          <w:b w:val="0"/>
          <w:bCs w:val="0"/>
          <w:caps/>
          <w:sz w:val="24"/>
          <w:szCs w:val="24"/>
          <w:rtl/>
        </w:rPr>
      </w:pPr>
      <w:r>
        <w:rPr>
          <w:rFonts w:hint="cs"/>
          <w:b w:val="0"/>
          <w:bCs w:val="0"/>
          <w:caps/>
          <w:sz w:val="24"/>
          <w:szCs w:val="24"/>
          <w:rtl/>
        </w:rPr>
        <w:t>אז אתם רוצים לכלול גם את המגרש השני?</w:t>
      </w:r>
    </w:p>
    <w:p w14:paraId="21D37F7A" w14:textId="77777777" w:rsidR="001E2274" w:rsidRDefault="001E2274" w:rsidP="004904F1">
      <w:pPr>
        <w:rPr>
          <w:b w:val="0"/>
          <w:bCs w:val="0"/>
          <w:caps/>
          <w:sz w:val="24"/>
          <w:szCs w:val="24"/>
          <w:rtl/>
        </w:rPr>
      </w:pPr>
    </w:p>
    <w:p w14:paraId="3203F973" w14:textId="77777777" w:rsidR="001E2274" w:rsidRDefault="000A5C33" w:rsidP="004904F1">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50AD73A7" w14:textId="36A9FAB6" w:rsidR="001E2274" w:rsidRDefault="004904F1" w:rsidP="004904F1">
      <w:pPr>
        <w:rPr>
          <w:b w:val="0"/>
          <w:bCs w:val="0"/>
          <w:caps/>
          <w:sz w:val="24"/>
          <w:szCs w:val="24"/>
          <w:rtl/>
        </w:rPr>
      </w:pPr>
      <w:r>
        <w:rPr>
          <w:rFonts w:hint="cs"/>
          <w:b w:val="0"/>
          <w:bCs w:val="0"/>
          <w:caps/>
          <w:sz w:val="24"/>
          <w:szCs w:val="24"/>
          <w:rtl/>
        </w:rPr>
        <w:t>או שאנחנו כוללים את המגרש השני או שהוא יורד לרחק נורמלי</w:t>
      </w:r>
    </w:p>
    <w:p w14:paraId="49CE375F" w14:textId="77777777" w:rsidR="001E2274" w:rsidRDefault="001E2274" w:rsidP="004904F1">
      <w:pPr>
        <w:rPr>
          <w:b w:val="0"/>
          <w:bCs w:val="0"/>
          <w:caps/>
          <w:sz w:val="24"/>
          <w:szCs w:val="24"/>
          <w:rtl/>
        </w:rPr>
      </w:pPr>
    </w:p>
    <w:p w14:paraId="66DBC44D" w14:textId="77777777" w:rsidR="001E2274" w:rsidRDefault="00D17364" w:rsidP="004904F1">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7953E455" w14:textId="5D8588BE" w:rsidR="001E2274" w:rsidRDefault="004904F1" w:rsidP="004904F1">
      <w:pPr>
        <w:rPr>
          <w:b w:val="0"/>
          <w:bCs w:val="0"/>
          <w:caps/>
          <w:sz w:val="24"/>
          <w:szCs w:val="24"/>
          <w:rtl/>
        </w:rPr>
      </w:pPr>
      <w:r>
        <w:rPr>
          <w:rFonts w:hint="cs"/>
          <w:b w:val="0"/>
          <w:bCs w:val="0"/>
          <w:caps/>
          <w:sz w:val="24"/>
          <w:szCs w:val="24"/>
          <w:rtl/>
        </w:rPr>
        <w:t xml:space="preserve">הדרך הדרך הנכונה זה לכלול את המגרש השני </w:t>
      </w:r>
    </w:p>
    <w:p w14:paraId="072F1F5E" w14:textId="77777777" w:rsidR="001E2274" w:rsidRDefault="001E2274" w:rsidP="004904F1">
      <w:pPr>
        <w:rPr>
          <w:b w:val="0"/>
          <w:bCs w:val="0"/>
          <w:caps/>
          <w:sz w:val="24"/>
          <w:szCs w:val="24"/>
          <w:rtl/>
        </w:rPr>
      </w:pPr>
    </w:p>
    <w:p w14:paraId="53DA8B9E" w14:textId="77777777" w:rsidR="001E2274" w:rsidRDefault="003361D4" w:rsidP="004904F1">
      <w:pPr>
        <w:rPr>
          <w:caps/>
          <w:sz w:val="24"/>
          <w:szCs w:val="24"/>
          <w:u w:val="single"/>
          <w:rtl/>
        </w:rPr>
      </w:pPr>
      <w:r w:rsidRPr="003361D4">
        <w:rPr>
          <w:rFonts w:hint="cs"/>
          <w:caps/>
          <w:sz w:val="24"/>
          <w:szCs w:val="24"/>
          <w:u w:val="single"/>
          <w:rtl/>
        </w:rPr>
        <w:t>עורך דין ניצן בן ארויה - יועץ משפטי לוועדה המחוזית</w:t>
      </w:r>
      <w:r w:rsidR="001E2274">
        <w:rPr>
          <w:rFonts w:hint="cs"/>
          <w:caps/>
          <w:sz w:val="24"/>
          <w:szCs w:val="24"/>
          <w:u w:val="single"/>
          <w:rtl/>
        </w:rPr>
        <w:t>:</w:t>
      </w:r>
    </w:p>
    <w:p w14:paraId="42B1B3EA" w14:textId="1806B1AA" w:rsidR="001E2274" w:rsidRDefault="004904F1" w:rsidP="004904F1">
      <w:pPr>
        <w:rPr>
          <w:b w:val="0"/>
          <w:bCs w:val="0"/>
          <w:caps/>
          <w:sz w:val="24"/>
          <w:szCs w:val="24"/>
          <w:rtl/>
        </w:rPr>
      </w:pPr>
      <w:r>
        <w:rPr>
          <w:rFonts w:hint="cs"/>
          <w:b w:val="0"/>
          <w:bCs w:val="0"/>
          <w:caps/>
          <w:sz w:val="24"/>
          <w:szCs w:val="24"/>
          <w:rtl/>
        </w:rPr>
        <w:t>מה מה אתם רוצים לחלק את</w:t>
      </w:r>
      <w:r w:rsidR="000F703D">
        <w:rPr>
          <w:rFonts w:hint="cs"/>
          <w:b w:val="0"/>
          <w:bCs w:val="0"/>
          <w:caps/>
          <w:sz w:val="24"/>
          <w:szCs w:val="24"/>
          <w:rtl/>
        </w:rPr>
        <w:t xml:space="preserve"> </w:t>
      </w:r>
      <w:r>
        <w:rPr>
          <w:rFonts w:hint="cs"/>
          <w:b w:val="0"/>
          <w:bCs w:val="0"/>
          <w:caps/>
          <w:sz w:val="24"/>
          <w:szCs w:val="24"/>
          <w:rtl/>
        </w:rPr>
        <w:t>...</w:t>
      </w:r>
    </w:p>
    <w:p w14:paraId="35D3032F" w14:textId="77777777" w:rsidR="001E2274" w:rsidRDefault="001E2274" w:rsidP="004904F1">
      <w:pPr>
        <w:rPr>
          <w:b w:val="0"/>
          <w:bCs w:val="0"/>
          <w:caps/>
          <w:sz w:val="24"/>
          <w:szCs w:val="24"/>
          <w:rtl/>
        </w:rPr>
      </w:pPr>
    </w:p>
    <w:p w14:paraId="4730C89E" w14:textId="77777777" w:rsidR="001E2274" w:rsidRDefault="00D17364" w:rsidP="004904F1">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3C0A6D56" w14:textId="022B0378" w:rsidR="001E2274" w:rsidRDefault="004904F1" w:rsidP="004904F1">
      <w:pPr>
        <w:rPr>
          <w:b w:val="0"/>
          <w:bCs w:val="0"/>
          <w:caps/>
          <w:sz w:val="24"/>
          <w:szCs w:val="24"/>
          <w:rtl/>
        </w:rPr>
      </w:pPr>
      <w:r>
        <w:rPr>
          <w:rFonts w:hint="cs"/>
          <w:b w:val="0"/>
          <w:bCs w:val="0"/>
          <w:caps/>
          <w:sz w:val="24"/>
          <w:szCs w:val="24"/>
          <w:rtl/>
        </w:rPr>
        <w:t>לחלק ...</w:t>
      </w:r>
    </w:p>
    <w:p w14:paraId="7B2DF817" w14:textId="77777777" w:rsidR="001E2274" w:rsidRDefault="001E2274" w:rsidP="004904F1">
      <w:pPr>
        <w:rPr>
          <w:b w:val="0"/>
          <w:bCs w:val="0"/>
          <w:caps/>
          <w:sz w:val="24"/>
          <w:szCs w:val="24"/>
          <w:rtl/>
        </w:rPr>
      </w:pPr>
    </w:p>
    <w:p w14:paraId="0423824C" w14:textId="77777777" w:rsidR="001E2274" w:rsidRDefault="000A5C33" w:rsidP="004904F1">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408BBF4C" w14:textId="358D2DD1" w:rsidR="001E2274" w:rsidRDefault="004904F1" w:rsidP="004904F1">
      <w:pPr>
        <w:rPr>
          <w:b w:val="0"/>
          <w:bCs w:val="0"/>
          <w:caps/>
          <w:sz w:val="24"/>
          <w:szCs w:val="24"/>
          <w:rtl/>
        </w:rPr>
      </w:pPr>
      <w:r>
        <w:rPr>
          <w:rFonts w:hint="cs"/>
          <w:b w:val="0"/>
          <w:bCs w:val="0"/>
          <w:caps/>
          <w:sz w:val="24"/>
          <w:szCs w:val="24"/>
          <w:rtl/>
        </w:rPr>
        <w:t xml:space="preserve">לא הוא הוא הרי אומר שהוא הולך לאבד זכויות ב, בגלל המטרו ובגלל הביסוס ובגלל כל הסיפור </w:t>
      </w:r>
    </w:p>
    <w:p w14:paraId="2D937847" w14:textId="77777777" w:rsidR="001E2274" w:rsidRDefault="001E2274" w:rsidP="004904F1">
      <w:pPr>
        <w:rPr>
          <w:b w:val="0"/>
          <w:bCs w:val="0"/>
          <w:caps/>
          <w:sz w:val="24"/>
          <w:szCs w:val="24"/>
          <w:rtl/>
        </w:rPr>
      </w:pPr>
    </w:p>
    <w:p w14:paraId="79E4D85F" w14:textId="77777777" w:rsidR="001E2274" w:rsidRDefault="00D17364" w:rsidP="004904F1">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4365C9ED" w14:textId="614A4924" w:rsidR="001E2274" w:rsidRDefault="004904F1" w:rsidP="004904F1">
      <w:pPr>
        <w:rPr>
          <w:b w:val="0"/>
          <w:bCs w:val="0"/>
          <w:caps/>
          <w:sz w:val="24"/>
          <w:szCs w:val="24"/>
          <w:rtl/>
        </w:rPr>
      </w:pPr>
      <w:r>
        <w:rPr>
          <w:rFonts w:hint="cs"/>
          <w:b w:val="0"/>
          <w:bCs w:val="0"/>
          <w:caps/>
          <w:sz w:val="24"/>
          <w:szCs w:val="24"/>
          <w:rtl/>
        </w:rPr>
        <w:t xml:space="preserve">אבל הוא לא אבל הוא לא </w:t>
      </w:r>
    </w:p>
    <w:p w14:paraId="0D7A0141" w14:textId="77777777" w:rsidR="001E2274" w:rsidRDefault="001E2274" w:rsidP="004904F1">
      <w:pPr>
        <w:rPr>
          <w:b w:val="0"/>
          <w:bCs w:val="0"/>
          <w:caps/>
          <w:sz w:val="24"/>
          <w:szCs w:val="24"/>
          <w:rtl/>
        </w:rPr>
      </w:pPr>
    </w:p>
    <w:p w14:paraId="4B82CB9C" w14:textId="77777777" w:rsidR="001E2274" w:rsidRDefault="000A5C33" w:rsidP="004904F1">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0E0C2246" w14:textId="5B4D9CBC" w:rsidR="001E2274" w:rsidRDefault="004904F1" w:rsidP="004904F1">
      <w:pPr>
        <w:rPr>
          <w:b w:val="0"/>
          <w:bCs w:val="0"/>
          <w:caps/>
          <w:sz w:val="24"/>
          <w:szCs w:val="24"/>
          <w:rtl/>
        </w:rPr>
      </w:pPr>
      <w:r>
        <w:rPr>
          <w:rFonts w:hint="cs"/>
          <w:b w:val="0"/>
          <w:bCs w:val="0"/>
          <w:caps/>
          <w:sz w:val="24"/>
          <w:szCs w:val="24"/>
          <w:rtl/>
        </w:rPr>
        <w:t>אבל הוא לא הכניס את זה ל ... והוריד את הרחק שמה</w:t>
      </w:r>
    </w:p>
    <w:p w14:paraId="1C8EDCB4" w14:textId="77777777" w:rsidR="001E2274" w:rsidRDefault="001E2274" w:rsidP="004904F1">
      <w:pPr>
        <w:rPr>
          <w:b w:val="0"/>
          <w:bCs w:val="0"/>
          <w:caps/>
          <w:sz w:val="24"/>
          <w:szCs w:val="24"/>
          <w:rtl/>
        </w:rPr>
      </w:pPr>
    </w:p>
    <w:p w14:paraId="2997E42E" w14:textId="77777777" w:rsidR="001E2274" w:rsidRDefault="00D17364" w:rsidP="004904F1">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4FD4B7C0" w14:textId="73CA0E6A" w:rsidR="001E2274" w:rsidRDefault="004904F1" w:rsidP="004904F1">
      <w:pPr>
        <w:rPr>
          <w:b w:val="0"/>
          <w:bCs w:val="0"/>
          <w:caps/>
          <w:sz w:val="24"/>
          <w:szCs w:val="24"/>
          <w:rtl/>
        </w:rPr>
      </w:pPr>
      <w:r>
        <w:rPr>
          <w:rFonts w:hint="cs"/>
          <w:b w:val="0"/>
          <w:bCs w:val="0"/>
          <w:caps/>
          <w:sz w:val="24"/>
          <w:szCs w:val="24"/>
          <w:rtl/>
        </w:rPr>
        <w:t>היה צריך הוא היה צריך להכניס את זה</w:t>
      </w:r>
      <w:r w:rsidR="000F703D">
        <w:rPr>
          <w:rFonts w:hint="cs"/>
          <w:b w:val="0"/>
          <w:bCs w:val="0"/>
          <w:caps/>
          <w:sz w:val="24"/>
          <w:szCs w:val="24"/>
          <w:rtl/>
        </w:rPr>
        <w:t xml:space="preserve"> </w:t>
      </w:r>
      <w:r>
        <w:rPr>
          <w:rFonts w:hint="cs"/>
          <w:b w:val="0"/>
          <w:bCs w:val="0"/>
          <w:caps/>
          <w:sz w:val="24"/>
          <w:szCs w:val="24"/>
          <w:rtl/>
        </w:rPr>
        <w:t>...</w:t>
      </w:r>
    </w:p>
    <w:p w14:paraId="2FB5A0CF" w14:textId="77777777" w:rsidR="001E2274" w:rsidRDefault="001E2274" w:rsidP="004904F1">
      <w:pPr>
        <w:rPr>
          <w:b w:val="0"/>
          <w:bCs w:val="0"/>
          <w:caps/>
          <w:sz w:val="24"/>
          <w:szCs w:val="24"/>
          <w:rtl/>
        </w:rPr>
      </w:pPr>
    </w:p>
    <w:p w14:paraId="4734BB9A" w14:textId="77777777" w:rsidR="001E2274" w:rsidRDefault="003361D4" w:rsidP="004904F1">
      <w:pPr>
        <w:rPr>
          <w:caps/>
          <w:sz w:val="24"/>
          <w:szCs w:val="24"/>
          <w:u w:val="single"/>
          <w:rtl/>
        </w:rPr>
      </w:pPr>
      <w:r w:rsidRPr="003361D4">
        <w:rPr>
          <w:rFonts w:hint="cs"/>
          <w:caps/>
          <w:sz w:val="24"/>
          <w:szCs w:val="24"/>
          <w:u w:val="single"/>
          <w:rtl/>
        </w:rPr>
        <w:t>עורך דין ניצן בן ארויה - יועץ משפטי לוועדה המחוזית</w:t>
      </w:r>
      <w:r w:rsidR="001E2274">
        <w:rPr>
          <w:rFonts w:hint="cs"/>
          <w:caps/>
          <w:sz w:val="24"/>
          <w:szCs w:val="24"/>
          <w:u w:val="single"/>
          <w:rtl/>
        </w:rPr>
        <w:t>:</w:t>
      </w:r>
    </w:p>
    <w:p w14:paraId="315F26B0" w14:textId="4319934D" w:rsidR="001E2274" w:rsidRDefault="004904F1" w:rsidP="004904F1">
      <w:pPr>
        <w:rPr>
          <w:b w:val="0"/>
          <w:bCs w:val="0"/>
          <w:caps/>
          <w:sz w:val="24"/>
          <w:szCs w:val="24"/>
          <w:rtl/>
        </w:rPr>
      </w:pPr>
      <w:r>
        <w:rPr>
          <w:rFonts w:hint="cs"/>
          <w:b w:val="0"/>
          <w:bCs w:val="0"/>
          <w:caps/>
          <w:sz w:val="24"/>
          <w:szCs w:val="24"/>
          <w:rtl/>
        </w:rPr>
        <w:t xml:space="preserve">הבנתי הבנתי הבנתי הבנתי הבנתי בהתנגדות </w:t>
      </w:r>
    </w:p>
    <w:p w14:paraId="65E7009C" w14:textId="77777777" w:rsidR="001E2274" w:rsidRDefault="001E2274" w:rsidP="004904F1">
      <w:pPr>
        <w:rPr>
          <w:b w:val="0"/>
          <w:bCs w:val="0"/>
          <w:caps/>
          <w:sz w:val="24"/>
          <w:szCs w:val="24"/>
          <w:rtl/>
        </w:rPr>
      </w:pPr>
    </w:p>
    <w:p w14:paraId="275D6262" w14:textId="77777777" w:rsidR="001E2274" w:rsidRDefault="00D17364" w:rsidP="004904F1">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5D1A4F39" w14:textId="4D0DD97D" w:rsidR="001E2274" w:rsidRDefault="004904F1" w:rsidP="004904F1">
      <w:pPr>
        <w:rPr>
          <w:b w:val="0"/>
          <w:bCs w:val="0"/>
          <w:caps/>
          <w:sz w:val="24"/>
          <w:szCs w:val="24"/>
          <w:rtl/>
        </w:rPr>
      </w:pPr>
      <w:r>
        <w:rPr>
          <w:rFonts w:hint="cs"/>
          <w:b w:val="0"/>
          <w:bCs w:val="0"/>
          <w:caps/>
          <w:sz w:val="24"/>
          <w:szCs w:val="24"/>
          <w:rtl/>
        </w:rPr>
        <w:t xml:space="preserve">תראה יש אפשרות </w:t>
      </w:r>
    </w:p>
    <w:p w14:paraId="6A0F5196" w14:textId="77777777" w:rsidR="001E2274" w:rsidRDefault="001E2274" w:rsidP="004904F1">
      <w:pPr>
        <w:rPr>
          <w:b w:val="0"/>
          <w:bCs w:val="0"/>
          <w:caps/>
          <w:sz w:val="24"/>
          <w:szCs w:val="24"/>
          <w:rtl/>
        </w:rPr>
      </w:pPr>
    </w:p>
    <w:p w14:paraId="007CCA9C" w14:textId="77777777" w:rsidR="001E2274" w:rsidRDefault="006D6799" w:rsidP="004904F1">
      <w:pPr>
        <w:rPr>
          <w:caps/>
          <w:sz w:val="24"/>
          <w:szCs w:val="24"/>
          <w:u w:val="single"/>
          <w:rtl/>
        </w:rPr>
      </w:pPr>
      <w:r w:rsidRPr="006D6799">
        <w:rPr>
          <w:rFonts w:hint="cs"/>
          <w:caps/>
          <w:sz w:val="24"/>
          <w:szCs w:val="24"/>
          <w:u w:val="single"/>
          <w:rtl/>
        </w:rPr>
        <w:t>מר דן קוניאק - נציג לשכת התכנון</w:t>
      </w:r>
      <w:r w:rsidR="001E2274">
        <w:rPr>
          <w:rFonts w:hint="cs"/>
          <w:caps/>
          <w:sz w:val="24"/>
          <w:szCs w:val="24"/>
          <w:u w:val="single"/>
          <w:rtl/>
        </w:rPr>
        <w:t>:</w:t>
      </w:r>
    </w:p>
    <w:p w14:paraId="41CBFA24" w14:textId="44941880" w:rsidR="001E2274" w:rsidRDefault="004904F1" w:rsidP="004904F1">
      <w:pPr>
        <w:rPr>
          <w:b w:val="0"/>
          <w:bCs w:val="0"/>
          <w:caps/>
          <w:sz w:val="24"/>
          <w:szCs w:val="24"/>
          <w:rtl/>
        </w:rPr>
      </w:pPr>
      <w:r>
        <w:rPr>
          <w:rFonts w:hint="cs"/>
          <w:b w:val="0"/>
          <w:bCs w:val="0"/>
          <w:caps/>
          <w:sz w:val="24"/>
          <w:szCs w:val="24"/>
          <w:rtl/>
        </w:rPr>
        <w:t>אני רק אזכיר ש, אני דיברתי איתם שבוע שעבר ו, אמרתי להם ש, שיציעו למשל את זה ואז הם באו עכשיו</w:t>
      </w:r>
      <w:r w:rsidR="000F703D">
        <w:rPr>
          <w:rFonts w:hint="cs"/>
          <w:b w:val="0"/>
          <w:bCs w:val="0"/>
          <w:caps/>
          <w:sz w:val="24"/>
          <w:szCs w:val="24"/>
          <w:rtl/>
        </w:rPr>
        <w:t xml:space="preserve"> </w:t>
      </w:r>
      <w:r>
        <w:rPr>
          <w:rFonts w:hint="cs"/>
          <w:b w:val="0"/>
          <w:bCs w:val="0"/>
          <w:caps/>
          <w:sz w:val="24"/>
          <w:szCs w:val="24"/>
          <w:rtl/>
        </w:rPr>
        <w:t xml:space="preserve">... </w:t>
      </w:r>
    </w:p>
    <w:p w14:paraId="68B9DD6D" w14:textId="77777777" w:rsidR="001E2274" w:rsidRDefault="001E2274" w:rsidP="004904F1">
      <w:pPr>
        <w:rPr>
          <w:b w:val="0"/>
          <w:bCs w:val="0"/>
          <w:caps/>
          <w:sz w:val="24"/>
          <w:szCs w:val="24"/>
          <w:rtl/>
        </w:rPr>
      </w:pPr>
    </w:p>
    <w:p w14:paraId="095F7735" w14:textId="77777777" w:rsidR="001E2274" w:rsidRDefault="000A5C33" w:rsidP="004904F1">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5DAF9A5D" w14:textId="4E75698F" w:rsidR="001E2274" w:rsidRDefault="004904F1" w:rsidP="004904F1">
      <w:pPr>
        <w:rPr>
          <w:b w:val="0"/>
          <w:bCs w:val="0"/>
          <w:caps/>
          <w:sz w:val="24"/>
          <w:szCs w:val="24"/>
          <w:rtl/>
        </w:rPr>
      </w:pPr>
      <w:r>
        <w:rPr>
          <w:rFonts w:hint="cs"/>
          <w:b w:val="0"/>
          <w:bCs w:val="0"/>
          <w:caps/>
          <w:sz w:val="24"/>
          <w:szCs w:val="24"/>
          <w:rtl/>
        </w:rPr>
        <w:t>ולכן הוא אמר אני</w:t>
      </w:r>
      <w:r w:rsidR="000F703D">
        <w:rPr>
          <w:rFonts w:hint="cs"/>
          <w:b w:val="0"/>
          <w:bCs w:val="0"/>
          <w:caps/>
          <w:sz w:val="24"/>
          <w:szCs w:val="24"/>
          <w:rtl/>
        </w:rPr>
        <w:t xml:space="preserve"> </w:t>
      </w:r>
      <w:r>
        <w:rPr>
          <w:rFonts w:hint="cs"/>
          <w:b w:val="0"/>
          <w:bCs w:val="0"/>
          <w:caps/>
          <w:sz w:val="24"/>
          <w:szCs w:val="24"/>
          <w:rtl/>
        </w:rPr>
        <w:t>...</w:t>
      </w:r>
    </w:p>
    <w:p w14:paraId="3D709B0E" w14:textId="77777777" w:rsidR="001E2274" w:rsidRDefault="001E2274" w:rsidP="004904F1">
      <w:pPr>
        <w:rPr>
          <w:b w:val="0"/>
          <w:bCs w:val="0"/>
          <w:caps/>
          <w:sz w:val="24"/>
          <w:szCs w:val="24"/>
          <w:rtl/>
        </w:rPr>
      </w:pPr>
    </w:p>
    <w:p w14:paraId="23BB647E" w14:textId="77777777" w:rsidR="001E2274" w:rsidRDefault="006D6799" w:rsidP="004904F1">
      <w:pPr>
        <w:rPr>
          <w:caps/>
          <w:sz w:val="24"/>
          <w:szCs w:val="24"/>
          <w:u w:val="single"/>
          <w:rtl/>
        </w:rPr>
      </w:pPr>
      <w:r w:rsidRPr="006D6799">
        <w:rPr>
          <w:rFonts w:hint="cs"/>
          <w:caps/>
          <w:sz w:val="24"/>
          <w:szCs w:val="24"/>
          <w:u w:val="single"/>
          <w:rtl/>
        </w:rPr>
        <w:t>מר דן קוניאק - נציג לשכת התכנון</w:t>
      </w:r>
      <w:r w:rsidR="001E2274">
        <w:rPr>
          <w:rFonts w:hint="cs"/>
          <w:caps/>
          <w:sz w:val="24"/>
          <w:szCs w:val="24"/>
          <w:u w:val="single"/>
          <w:rtl/>
        </w:rPr>
        <w:t>:</w:t>
      </w:r>
    </w:p>
    <w:p w14:paraId="037F39CE" w14:textId="2E6CEC8B" w:rsidR="001E2274" w:rsidRDefault="004904F1" w:rsidP="004904F1">
      <w:pPr>
        <w:rPr>
          <w:b w:val="0"/>
          <w:bCs w:val="0"/>
          <w:caps/>
          <w:sz w:val="24"/>
          <w:szCs w:val="24"/>
          <w:rtl/>
        </w:rPr>
      </w:pPr>
      <w:r>
        <w:rPr>
          <w:rFonts w:hint="cs"/>
          <w:b w:val="0"/>
          <w:bCs w:val="0"/>
          <w:caps/>
          <w:sz w:val="24"/>
          <w:szCs w:val="24"/>
          <w:rtl/>
        </w:rPr>
        <w:t xml:space="preserve">אנחנו לא רוצים להציע את זה זה מסבך אותנו זה עושה, אנחנו בהיתר בנייה כבר במגרש ההוא זה מעכב אותנו נצטרך לעשות מדידות, אנחנו מבקשים לא לעשות את זה </w:t>
      </w:r>
    </w:p>
    <w:p w14:paraId="23F9369D" w14:textId="77777777" w:rsidR="001E2274" w:rsidRDefault="001E2274" w:rsidP="004904F1">
      <w:pPr>
        <w:rPr>
          <w:b w:val="0"/>
          <w:bCs w:val="0"/>
          <w:caps/>
          <w:sz w:val="24"/>
          <w:szCs w:val="24"/>
          <w:rtl/>
        </w:rPr>
      </w:pPr>
    </w:p>
    <w:p w14:paraId="2C3244ED" w14:textId="77777777" w:rsidR="001E2274" w:rsidRDefault="00D17364" w:rsidP="004904F1">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6F6D23B3" w14:textId="670B0100" w:rsidR="001E2274" w:rsidRDefault="004904F1" w:rsidP="004904F1">
      <w:pPr>
        <w:rPr>
          <w:b w:val="0"/>
          <w:bCs w:val="0"/>
          <w:caps/>
          <w:sz w:val="24"/>
          <w:szCs w:val="24"/>
          <w:rtl/>
        </w:rPr>
      </w:pPr>
      <w:r>
        <w:rPr>
          <w:rFonts w:hint="cs"/>
          <w:b w:val="0"/>
          <w:bCs w:val="0"/>
          <w:caps/>
          <w:sz w:val="24"/>
          <w:szCs w:val="24"/>
          <w:rtl/>
        </w:rPr>
        <w:t>אנחנו יכולים לקבל את שתי ההחלטות ...</w:t>
      </w:r>
    </w:p>
    <w:p w14:paraId="2AB0E64D" w14:textId="77777777" w:rsidR="001E2274" w:rsidRDefault="001E2274" w:rsidP="004904F1">
      <w:pPr>
        <w:rPr>
          <w:b w:val="0"/>
          <w:bCs w:val="0"/>
          <w:caps/>
          <w:sz w:val="24"/>
          <w:szCs w:val="24"/>
          <w:rtl/>
        </w:rPr>
      </w:pPr>
    </w:p>
    <w:p w14:paraId="34DD1A21" w14:textId="77777777" w:rsidR="001E2274" w:rsidRDefault="000A5C33" w:rsidP="004904F1">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25327EDC" w14:textId="1F8B0F77" w:rsidR="001E2274" w:rsidRDefault="004904F1" w:rsidP="004904F1">
      <w:pPr>
        <w:rPr>
          <w:b w:val="0"/>
          <w:bCs w:val="0"/>
          <w:caps/>
          <w:sz w:val="24"/>
          <w:szCs w:val="24"/>
          <w:rtl/>
        </w:rPr>
      </w:pPr>
      <w:r>
        <w:rPr>
          <w:rFonts w:hint="cs"/>
          <w:b w:val="0"/>
          <w:bCs w:val="0"/>
          <w:caps/>
          <w:sz w:val="24"/>
          <w:szCs w:val="24"/>
          <w:rtl/>
        </w:rPr>
        <w:t>אתה אתה</w:t>
      </w:r>
      <w:r w:rsidR="000F703D">
        <w:rPr>
          <w:rFonts w:hint="cs"/>
          <w:b w:val="0"/>
          <w:bCs w:val="0"/>
          <w:caps/>
          <w:sz w:val="24"/>
          <w:szCs w:val="24"/>
          <w:rtl/>
        </w:rPr>
        <w:t xml:space="preserve"> </w:t>
      </w:r>
      <w:r>
        <w:rPr>
          <w:rFonts w:hint="cs"/>
          <w:b w:val="0"/>
          <w:bCs w:val="0"/>
          <w:caps/>
          <w:sz w:val="24"/>
          <w:szCs w:val="24"/>
          <w:rtl/>
        </w:rPr>
        <w:t>... לא לא, לשוב ולדון אחרי שהם יציגו לנו תכנון של המגרש ה, השני</w:t>
      </w:r>
    </w:p>
    <w:p w14:paraId="5F7FD377" w14:textId="77777777" w:rsidR="001E2274" w:rsidRDefault="001E2274" w:rsidP="004904F1">
      <w:pPr>
        <w:rPr>
          <w:b w:val="0"/>
          <w:bCs w:val="0"/>
          <w:caps/>
          <w:sz w:val="24"/>
          <w:szCs w:val="24"/>
          <w:rtl/>
        </w:rPr>
      </w:pPr>
    </w:p>
    <w:p w14:paraId="35E1BE99" w14:textId="77777777" w:rsidR="001E2274" w:rsidRDefault="00D17364" w:rsidP="004904F1">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49D7DE7F" w14:textId="21402BEC" w:rsidR="001E2274" w:rsidRDefault="004904F1" w:rsidP="004904F1">
      <w:pPr>
        <w:rPr>
          <w:b w:val="0"/>
          <w:bCs w:val="0"/>
          <w:caps/>
          <w:sz w:val="24"/>
          <w:szCs w:val="24"/>
          <w:rtl/>
        </w:rPr>
      </w:pPr>
      <w:r>
        <w:rPr>
          <w:rFonts w:hint="cs"/>
          <w:b w:val="0"/>
          <w:bCs w:val="0"/>
          <w:caps/>
          <w:sz w:val="24"/>
          <w:szCs w:val="24"/>
          <w:rtl/>
        </w:rPr>
        <w:t>אבל אז צריך</w:t>
      </w:r>
      <w:r w:rsidR="000F703D">
        <w:rPr>
          <w:rFonts w:hint="cs"/>
          <w:b w:val="0"/>
          <w:bCs w:val="0"/>
          <w:caps/>
          <w:sz w:val="24"/>
          <w:szCs w:val="24"/>
          <w:rtl/>
        </w:rPr>
        <w:t xml:space="preserve"> </w:t>
      </w:r>
      <w:r>
        <w:rPr>
          <w:rFonts w:hint="cs"/>
          <w:b w:val="0"/>
          <w:bCs w:val="0"/>
          <w:caps/>
          <w:sz w:val="24"/>
          <w:szCs w:val="24"/>
          <w:rtl/>
        </w:rPr>
        <w:t xml:space="preserve">... בתוך הקו הכחול </w:t>
      </w:r>
    </w:p>
    <w:p w14:paraId="45E05E9C" w14:textId="77777777" w:rsidR="001E2274" w:rsidRDefault="001E2274" w:rsidP="004904F1">
      <w:pPr>
        <w:rPr>
          <w:b w:val="0"/>
          <w:bCs w:val="0"/>
          <w:caps/>
          <w:sz w:val="24"/>
          <w:szCs w:val="24"/>
          <w:rtl/>
        </w:rPr>
      </w:pPr>
    </w:p>
    <w:p w14:paraId="7E393047" w14:textId="77777777" w:rsidR="001E2274" w:rsidRDefault="000A5C33" w:rsidP="004904F1">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36744D35" w14:textId="3059C076" w:rsidR="001E2274" w:rsidRDefault="004904F1" w:rsidP="004904F1">
      <w:pPr>
        <w:rPr>
          <w:b w:val="0"/>
          <w:bCs w:val="0"/>
          <w:caps/>
          <w:sz w:val="24"/>
          <w:szCs w:val="24"/>
          <w:rtl/>
        </w:rPr>
      </w:pPr>
      <w:r>
        <w:rPr>
          <w:rFonts w:hint="cs"/>
          <w:b w:val="0"/>
          <w:bCs w:val="0"/>
          <w:caps/>
          <w:sz w:val="24"/>
          <w:szCs w:val="24"/>
          <w:rtl/>
        </w:rPr>
        <w:t xml:space="preserve">בסדר </w:t>
      </w:r>
    </w:p>
    <w:p w14:paraId="4B9A7378" w14:textId="77777777" w:rsidR="001E2274" w:rsidRDefault="001E2274" w:rsidP="004904F1">
      <w:pPr>
        <w:rPr>
          <w:b w:val="0"/>
          <w:bCs w:val="0"/>
          <w:caps/>
          <w:sz w:val="24"/>
          <w:szCs w:val="24"/>
          <w:rtl/>
        </w:rPr>
      </w:pPr>
    </w:p>
    <w:p w14:paraId="15DC6BA2" w14:textId="77777777" w:rsidR="001E2274" w:rsidRDefault="003361D4" w:rsidP="004904F1">
      <w:pPr>
        <w:rPr>
          <w:caps/>
          <w:sz w:val="24"/>
          <w:szCs w:val="24"/>
          <w:u w:val="single"/>
          <w:rtl/>
        </w:rPr>
      </w:pPr>
      <w:r w:rsidRPr="003361D4">
        <w:rPr>
          <w:rFonts w:hint="cs"/>
          <w:caps/>
          <w:sz w:val="24"/>
          <w:szCs w:val="24"/>
          <w:u w:val="single"/>
          <w:rtl/>
        </w:rPr>
        <w:t>עורך דין ניצן בן ארויה - יועץ משפטי לוועדה המחוזית</w:t>
      </w:r>
      <w:r w:rsidR="001E2274">
        <w:rPr>
          <w:rFonts w:hint="cs"/>
          <w:caps/>
          <w:sz w:val="24"/>
          <w:szCs w:val="24"/>
          <w:u w:val="single"/>
          <w:rtl/>
        </w:rPr>
        <w:t>:</w:t>
      </w:r>
    </w:p>
    <w:p w14:paraId="058F5FCE" w14:textId="72FE0395" w:rsidR="001E2274" w:rsidRDefault="004904F1" w:rsidP="004904F1">
      <w:pPr>
        <w:rPr>
          <w:b w:val="0"/>
          <w:bCs w:val="0"/>
          <w:caps/>
          <w:sz w:val="24"/>
          <w:szCs w:val="24"/>
          <w:rtl/>
        </w:rPr>
      </w:pPr>
      <w:r>
        <w:rPr>
          <w:rFonts w:hint="cs"/>
          <w:b w:val="0"/>
          <w:bCs w:val="0"/>
          <w:caps/>
          <w:sz w:val="24"/>
          <w:szCs w:val="24"/>
          <w:rtl/>
        </w:rPr>
        <w:t xml:space="preserve">הרי הרי הם ברזולוציה של היתר הם יודעים </w:t>
      </w:r>
    </w:p>
    <w:p w14:paraId="7F4C928A" w14:textId="77777777" w:rsidR="001E2274" w:rsidRDefault="001E2274" w:rsidP="004904F1">
      <w:pPr>
        <w:rPr>
          <w:b w:val="0"/>
          <w:bCs w:val="0"/>
          <w:caps/>
          <w:sz w:val="24"/>
          <w:szCs w:val="24"/>
          <w:rtl/>
        </w:rPr>
      </w:pPr>
    </w:p>
    <w:p w14:paraId="31AA1B0C" w14:textId="77777777" w:rsidR="001E2274" w:rsidRDefault="00D17364" w:rsidP="004904F1">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220E0D66" w14:textId="4419ED1C" w:rsidR="001E2274" w:rsidRDefault="004904F1" w:rsidP="004904F1">
      <w:pPr>
        <w:rPr>
          <w:b w:val="0"/>
          <w:bCs w:val="0"/>
          <w:caps/>
          <w:sz w:val="24"/>
          <w:szCs w:val="24"/>
          <w:rtl/>
        </w:rPr>
      </w:pPr>
      <w:r>
        <w:rPr>
          <w:rFonts w:hint="cs"/>
          <w:b w:val="0"/>
          <w:bCs w:val="0"/>
          <w:caps/>
          <w:sz w:val="24"/>
          <w:szCs w:val="24"/>
          <w:rtl/>
        </w:rPr>
        <w:t>חברים</w:t>
      </w:r>
      <w:r w:rsidR="000F703D">
        <w:rPr>
          <w:rFonts w:hint="cs"/>
          <w:b w:val="0"/>
          <w:bCs w:val="0"/>
          <w:caps/>
          <w:sz w:val="24"/>
          <w:szCs w:val="24"/>
          <w:rtl/>
        </w:rPr>
        <w:t xml:space="preserve"> </w:t>
      </w:r>
      <w:r>
        <w:rPr>
          <w:rFonts w:hint="cs"/>
          <w:b w:val="0"/>
          <w:bCs w:val="0"/>
          <w:caps/>
          <w:sz w:val="24"/>
          <w:szCs w:val="24"/>
          <w:rtl/>
        </w:rPr>
        <w:t>...</w:t>
      </w:r>
    </w:p>
    <w:p w14:paraId="379EB111" w14:textId="77777777" w:rsidR="001E2274" w:rsidRDefault="001E2274" w:rsidP="004904F1">
      <w:pPr>
        <w:rPr>
          <w:b w:val="0"/>
          <w:bCs w:val="0"/>
          <w:caps/>
          <w:sz w:val="24"/>
          <w:szCs w:val="24"/>
          <w:rtl/>
        </w:rPr>
      </w:pPr>
    </w:p>
    <w:p w14:paraId="5366CFC5" w14:textId="77777777" w:rsidR="001E2274" w:rsidRDefault="003361D4" w:rsidP="004904F1">
      <w:pPr>
        <w:rPr>
          <w:caps/>
          <w:sz w:val="24"/>
          <w:szCs w:val="24"/>
          <w:u w:val="single"/>
          <w:rtl/>
        </w:rPr>
      </w:pPr>
      <w:r w:rsidRPr="003361D4">
        <w:rPr>
          <w:rFonts w:hint="cs"/>
          <w:caps/>
          <w:sz w:val="24"/>
          <w:szCs w:val="24"/>
          <w:u w:val="single"/>
          <w:rtl/>
        </w:rPr>
        <w:t>עורך דין ניצן בן ארויה - יועץ משפטי לוועדה המחוזית</w:t>
      </w:r>
      <w:r w:rsidR="001E2274">
        <w:rPr>
          <w:rFonts w:hint="cs"/>
          <w:caps/>
          <w:sz w:val="24"/>
          <w:szCs w:val="24"/>
          <w:u w:val="single"/>
          <w:rtl/>
        </w:rPr>
        <w:t>:</w:t>
      </w:r>
    </w:p>
    <w:p w14:paraId="76BC1E4F" w14:textId="65DC66F6" w:rsidR="001E2274" w:rsidRDefault="004904F1" w:rsidP="004904F1">
      <w:pPr>
        <w:rPr>
          <w:b w:val="0"/>
          <w:bCs w:val="0"/>
          <w:caps/>
          <w:sz w:val="24"/>
          <w:szCs w:val="24"/>
          <w:rtl/>
        </w:rPr>
      </w:pPr>
      <w:r>
        <w:rPr>
          <w:rFonts w:hint="cs"/>
          <w:b w:val="0"/>
          <w:bCs w:val="0"/>
          <w:caps/>
          <w:sz w:val="24"/>
          <w:szCs w:val="24"/>
          <w:rtl/>
        </w:rPr>
        <w:t xml:space="preserve">הם אמורים לדעת על המטר מרובע </w:t>
      </w:r>
    </w:p>
    <w:p w14:paraId="5DFBB99B" w14:textId="77777777" w:rsidR="001E2274" w:rsidRDefault="001E2274" w:rsidP="004904F1">
      <w:pPr>
        <w:rPr>
          <w:b w:val="0"/>
          <w:bCs w:val="0"/>
          <w:caps/>
          <w:sz w:val="24"/>
          <w:szCs w:val="24"/>
          <w:rtl/>
        </w:rPr>
      </w:pPr>
    </w:p>
    <w:p w14:paraId="1970D713" w14:textId="77777777" w:rsidR="001E2274" w:rsidRDefault="00D17364" w:rsidP="004904F1">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223C4E6E" w14:textId="2A3DA1B1" w:rsidR="001E2274" w:rsidRDefault="004904F1" w:rsidP="004904F1">
      <w:pPr>
        <w:rPr>
          <w:b w:val="0"/>
          <w:bCs w:val="0"/>
          <w:caps/>
          <w:sz w:val="24"/>
          <w:szCs w:val="24"/>
          <w:rtl/>
        </w:rPr>
      </w:pPr>
      <w:r>
        <w:rPr>
          <w:rFonts w:hint="cs"/>
          <w:b w:val="0"/>
          <w:bCs w:val="0"/>
          <w:caps/>
          <w:sz w:val="24"/>
          <w:szCs w:val="24"/>
          <w:rtl/>
        </w:rPr>
        <w:t xml:space="preserve">חברים אבל חברים </w:t>
      </w:r>
    </w:p>
    <w:p w14:paraId="1D0C66BF" w14:textId="77777777" w:rsidR="001E2274" w:rsidRDefault="001E2274" w:rsidP="004904F1">
      <w:pPr>
        <w:rPr>
          <w:b w:val="0"/>
          <w:bCs w:val="0"/>
          <w:caps/>
          <w:sz w:val="24"/>
          <w:szCs w:val="24"/>
          <w:rtl/>
        </w:rPr>
      </w:pPr>
    </w:p>
    <w:p w14:paraId="704A40FE" w14:textId="77777777" w:rsidR="001E2274" w:rsidRDefault="003361D4" w:rsidP="004904F1">
      <w:pPr>
        <w:rPr>
          <w:caps/>
          <w:sz w:val="24"/>
          <w:szCs w:val="24"/>
          <w:u w:val="single"/>
          <w:rtl/>
        </w:rPr>
      </w:pPr>
      <w:r w:rsidRPr="003361D4">
        <w:rPr>
          <w:rFonts w:hint="cs"/>
          <w:caps/>
          <w:sz w:val="24"/>
          <w:szCs w:val="24"/>
          <w:u w:val="single"/>
          <w:rtl/>
        </w:rPr>
        <w:t>עורך דין ניצן בן ארויה - יועץ משפטי לוועדה המחוזית</w:t>
      </w:r>
      <w:r w:rsidR="001E2274">
        <w:rPr>
          <w:rFonts w:hint="cs"/>
          <w:caps/>
          <w:sz w:val="24"/>
          <w:szCs w:val="24"/>
          <w:u w:val="single"/>
          <w:rtl/>
        </w:rPr>
        <w:t>:</w:t>
      </w:r>
    </w:p>
    <w:p w14:paraId="7C2D5F89" w14:textId="18F7AA3A" w:rsidR="001E2274" w:rsidRDefault="004904F1" w:rsidP="004904F1">
      <w:pPr>
        <w:rPr>
          <w:b w:val="0"/>
          <w:bCs w:val="0"/>
          <w:caps/>
          <w:sz w:val="24"/>
          <w:szCs w:val="24"/>
          <w:rtl/>
        </w:rPr>
      </w:pPr>
      <w:r>
        <w:rPr>
          <w:rFonts w:hint="cs"/>
          <w:b w:val="0"/>
          <w:bCs w:val="0"/>
          <w:caps/>
          <w:sz w:val="24"/>
          <w:szCs w:val="24"/>
          <w:rtl/>
        </w:rPr>
        <w:t>ה, הבודד כמה צריך ו ...</w:t>
      </w:r>
    </w:p>
    <w:p w14:paraId="7FCE7564" w14:textId="77777777" w:rsidR="001E2274" w:rsidRDefault="001E2274" w:rsidP="004904F1">
      <w:pPr>
        <w:rPr>
          <w:b w:val="0"/>
          <w:bCs w:val="0"/>
          <w:caps/>
          <w:sz w:val="24"/>
          <w:szCs w:val="24"/>
          <w:rtl/>
        </w:rPr>
      </w:pPr>
    </w:p>
    <w:p w14:paraId="4C0E3046" w14:textId="77777777" w:rsidR="001E2274" w:rsidRDefault="00D17364" w:rsidP="004904F1">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66B5B43E" w14:textId="6BAC4CE0" w:rsidR="001E2274" w:rsidRDefault="004904F1" w:rsidP="004904F1">
      <w:pPr>
        <w:rPr>
          <w:b w:val="0"/>
          <w:bCs w:val="0"/>
          <w:caps/>
          <w:sz w:val="24"/>
          <w:szCs w:val="24"/>
          <w:rtl/>
        </w:rPr>
      </w:pPr>
      <w:r>
        <w:rPr>
          <w:rFonts w:hint="cs"/>
          <w:b w:val="0"/>
          <w:bCs w:val="0"/>
          <w:caps/>
          <w:sz w:val="24"/>
          <w:szCs w:val="24"/>
          <w:rtl/>
        </w:rPr>
        <w:t>אבל אבל שניה אבל אבל שניה רגע, יש אפשרות יש אפשרות לקבל שתי, החלטה ל, ל, לאפשר לאפשר לאפשר כרגע שתי אפשרויות שתי אפשרויות להפקיד,</w:t>
      </w:r>
      <w:r w:rsidR="000F703D">
        <w:rPr>
          <w:rFonts w:hint="cs"/>
          <w:b w:val="0"/>
          <w:bCs w:val="0"/>
          <w:caps/>
          <w:sz w:val="24"/>
          <w:szCs w:val="24"/>
          <w:rtl/>
        </w:rPr>
        <w:t xml:space="preserve"> </w:t>
      </w:r>
      <w:r>
        <w:rPr>
          <w:rFonts w:hint="cs"/>
          <w:b w:val="0"/>
          <w:bCs w:val="0"/>
          <w:caps/>
          <w:sz w:val="24"/>
          <w:szCs w:val="24"/>
          <w:rtl/>
        </w:rPr>
        <w:t>... או שאתם רוצים אם אתם רוצים להפקיד את זה כמו שזה, כמו שאתם מבקשים עכשיו אז תכניסו את המגרש השני</w:t>
      </w:r>
    </w:p>
    <w:p w14:paraId="2E7A6C86" w14:textId="77777777" w:rsidR="001E2274" w:rsidRDefault="001E2274" w:rsidP="004904F1">
      <w:pPr>
        <w:rPr>
          <w:b w:val="0"/>
          <w:bCs w:val="0"/>
          <w:caps/>
          <w:sz w:val="24"/>
          <w:szCs w:val="24"/>
          <w:rtl/>
        </w:rPr>
      </w:pPr>
    </w:p>
    <w:p w14:paraId="6BF25E02" w14:textId="77777777" w:rsidR="001E2274" w:rsidRDefault="000A5C33" w:rsidP="004904F1">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706101A7" w14:textId="575ED3DB" w:rsidR="001E2274" w:rsidRDefault="004904F1" w:rsidP="004904F1">
      <w:pPr>
        <w:rPr>
          <w:b w:val="0"/>
          <w:bCs w:val="0"/>
          <w:caps/>
          <w:sz w:val="24"/>
          <w:szCs w:val="24"/>
          <w:rtl/>
        </w:rPr>
      </w:pPr>
      <w:r>
        <w:rPr>
          <w:rFonts w:hint="cs"/>
          <w:b w:val="0"/>
          <w:bCs w:val="0"/>
          <w:caps/>
          <w:sz w:val="24"/>
          <w:szCs w:val="24"/>
          <w:rtl/>
        </w:rPr>
        <w:t xml:space="preserve">לא אבל אתה על, להכניס את המגרש השני יש תכנון שאתה צריך לראות אותו </w:t>
      </w:r>
    </w:p>
    <w:p w14:paraId="29A21970" w14:textId="77777777" w:rsidR="001E2274" w:rsidRDefault="001E2274" w:rsidP="004904F1">
      <w:pPr>
        <w:rPr>
          <w:b w:val="0"/>
          <w:bCs w:val="0"/>
          <w:caps/>
          <w:sz w:val="24"/>
          <w:szCs w:val="24"/>
          <w:rtl/>
        </w:rPr>
      </w:pPr>
    </w:p>
    <w:p w14:paraId="3AA8AA17" w14:textId="77777777" w:rsidR="001E2274" w:rsidRDefault="00D17364" w:rsidP="004904F1">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11E3F964" w14:textId="4C0D70AE" w:rsidR="001E2274" w:rsidRDefault="004904F1" w:rsidP="004904F1">
      <w:pPr>
        <w:rPr>
          <w:b w:val="0"/>
          <w:bCs w:val="0"/>
          <w:caps/>
          <w:sz w:val="24"/>
          <w:szCs w:val="24"/>
          <w:rtl/>
        </w:rPr>
      </w:pPr>
      <w:r>
        <w:rPr>
          <w:rFonts w:hint="cs"/>
          <w:b w:val="0"/>
          <w:bCs w:val="0"/>
          <w:caps/>
          <w:sz w:val="24"/>
          <w:szCs w:val="24"/>
          <w:rtl/>
        </w:rPr>
        <w:lastRenderedPageBreak/>
        <w:t>לא לא, לרבות לרבות לרבות להראות את התכנון זה זה זה זה לשוב, בסוף צריכים לחזור להציג</w:t>
      </w:r>
      <w:r w:rsidR="000F703D">
        <w:rPr>
          <w:rFonts w:hint="cs"/>
          <w:b w:val="0"/>
          <w:bCs w:val="0"/>
          <w:caps/>
          <w:sz w:val="24"/>
          <w:szCs w:val="24"/>
          <w:rtl/>
        </w:rPr>
        <w:t xml:space="preserve"> </w:t>
      </w:r>
      <w:r>
        <w:rPr>
          <w:rFonts w:hint="cs"/>
          <w:b w:val="0"/>
          <w:bCs w:val="0"/>
          <w:caps/>
          <w:sz w:val="24"/>
          <w:szCs w:val="24"/>
          <w:rtl/>
        </w:rPr>
        <w:t xml:space="preserve">... הרי צריך בסוף לחזור ל, לחזור, או שאתם רוצים להתקדם במסלול הזה אוקיי, אם אתם רוצים להתקדם במסלול של המגרש הזה רק במגרש הבודד </w:t>
      </w:r>
      <w:r>
        <w:rPr>
          <w:b w:val="0"/>
          <w:bCs w:val="0"/>
          <w:caps/>
          <w:sz w:val="24"/>
          <w:szCs w:val="24"/>
          <w:rtl/>
        </w:rPr>
        <w:t>–</w:t>
      </w:r>
      <w:r>
        <w:rPr>
          <w:rFonts w:hint="cs"/>
          <w:b w:val="0"/>
          <w:bCs w:val="0"/>
          <w:caps/>
          <w:sz w:val="24"/>
          <w:szCs w:val="24"/>
          <w:rtl/>
        </w:rPr>
        <w:t xml:space="preserve"> אז צריך להוריד להם את הזכויות צריך לדעת מה מה מה נמצא על הכף, להגיד להם חברים יש לכם שתי אפשרויות, אם אתם רוצים במסלול הזה שאתם רוצים אז אתם צריכים לחזור אלינו להכניס את המגרש השני, ולהראות גם את התכנון של המגרש השני וכו, זו אפשרות אחרת. אפשרות שניה אתם רוצים להתקדם במסלול ה, במסלול הנוכחי, אתם צריכים להוריד את הזכויות לכך וכך, אתם תחליטו מה שאתם רוצים, תחליטו מה שאתם מגישים ... </w:t>
      </w:r>
    </w:p>
    <w:p w14:paraId="4AB69F79" w14:textId="77777777" w:rsidR="001E2274" w:rsidRDefault="001E2274" w:rsidP="004904F1">
      <w:pPr>
        <w:rPr>
          <w:b w:val="0"/>
          <w:bCs w:val="0"/>
          <w:caps/>
          <w:sz w:val="24"/>
          <w:szCs w:val="24"/>
          <w:rtl/>
        </w:rPr>
      </w:pPr>
    </w:p>
    <w:p w14:paraId="41B96E0E" w14:textId="77777777" w:rsidR="001E2274" w:rsidRDefault="00935F0D" w:rsidP="004904F1">
      <w:pPr>
        <w:rPr>
          <w:caps/>
          <w:sz w:val="24"/>
          <w:szCs w:val="24"/>
          <w:u w:val="single"/>
          <w:rtl/>
        </w:rPr>
      </w:pPr>
      <w:r w:rsidRPr="00935F0D">
        <w:rPr>
          <w:rFonts w:hint="cs"/>
          <w:caps/>
          <w:sz w:val="24"/>
          <w:szCs w:val="24"/>
          <w:u w:val="single"/>
          <w:rtl/>
        </w:rPr>
        <w:t>גב</w:t>
      </w:r>
      <w:r w:rsidRPr="00935F0D">
        <w:rPr>
          <w:caps/>
          <w:sz w:val="24"/>
          <w:szCs w:val="24"/>
          <w:u w:val="single"/>
          <w:rtl/>
        </w:rPr>
        <w:t>'</w:t>
      </w:r>
      <w:r w:rsidRPr="00935F0D">
        <w:rPr>
          <w:rFonts w:hint="cs"/>
          <w:caps/>
          <w:sz w:val="24"/>
          <w:szCs w:val="24"/>
          <w:u w:val="single"/>
          <w:rtl/>
        </w:rPr>
        <w:t xml:space="preserve"> מירב בליימן שבתאי - נציגת לשכת התכנון</w:t>
      </w:r>
      <w:r w:rsidR="001E2274">
        <w:rPr>
          <w:rFonts w:hint="cs"/>
          <w:caps/>
          <w:sz w:val="24"/>
          <w:szCs w:val="24"/>
          <w:u w:val="single"/>
          <w:rtl/>
        </w:rPr>
        <w:t>:</w:t>
      </w:r>
    </w:p>
    <w:p w14:paraId="048CCFDA" w14:textId="7391F6E4" w:rsidR="001E2274" w:rsidRDefault="004904F1" w:rsidP="004904F1">
      <w:pPr>
        <w:rPr>
          <w:b w:val="0"/>
          <w:bCs w:val="0"/>
          <w:caps/>
          <w:sz w:val="24"/>
          <w:szCs w:val="24"/>
          <w:rtl/>
        </w:rPr>
      </w:pPr>
      <w:r>
        <w:rPr>
          <w:rFonts w:hint="cs"/>
          <w:b w:val="0"/>
          <w:bCs w:val="0"/>
          <w:caps/>
          <w:sz w:val="24"/>
          <w:szCs w:val="24"/>
          <w:rtl/>
        </w:rPr>
        <w:t>טוב התשובה היא די ברורה עבורם</w:t>
      </w:r>
    </w:p>
    <w:p w14:paraId="5B10D13A" w14:textId="77777777" w:rsidR="001E2274" w:rsidRDefault="001E2274" w:rsidP="004904F1">
      <w:pPr>
        <w:rPr>
          <w:b w:val="0"/>
          <w:bCs w:val="0"/>
          <w:caps/>
          <w:sz w:val="24"/>
          <w:szCs w:val="24"/>
          <w:rtl/>
        </w:rPr>
      </w:pPr>
    </w:p>
    <w:p w14:paraId="3CA20363" w14:textId="77777777" w:rsidR="001E2274" w:rsidRDefault="00D17364" w:rsidP="004904F1">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14007FE8" w14:textId="01BFF837" w:rsidR="001E2274" w:rsidRDefault="004904F1" w:rsidP="004904F1">
      <w:pPr>
        <w:rPr>
          <w:b w:val="0"/>
          <w:bCs w:val="0"/>
          <w:caps/>
          <w:sz w:val="24"/>
          <w:szCs w:val="24"/>
          <w:rtl/>
        </w:rPr>
      </w:pPr>
      <w:r>
        <w:rPr>
          <w:rFonts w:hint="cs"/>
          <w:b w:val="0"/>
          <w:bCs w:val="0"/>
          <w:caps/>
          <w:sz w:val="24"/>
          <w:szCs w:val="24"/>
          <w:rtl/>
        </w:rPr>
        <w:t xml:space="preserve">זה בסדר </w:t>
      </w:r>
    </w:p>
    <w:p w14:paraId="2F3789F8" w14:textId="77777777" w:rsidR="001E2274" w:rsidRDefault="001E2274" w:rsidP="004904F1">
      <w:pPr>
        <w:rPr>
          <w:b w:val="0"/>
          <w:bCs w:val="0"/>
          <w:caps/>
          <w:sz w:val="24"/>
          <w:szCs w:val="24"/>
          <w:rtl/>
        </w:rPr>
      </w:pPr>
    </w:p>
    <w:p w14:paraId="050CF09A" w14:textId="77777777" w:rsidR="001E2274" w:rsidRDefault="003361D4" w:rsidP="004904F1">
      <w:pPr>
        <w:rPr>
          <w:caps/>
          <w:sz w:val="24"/>
          <w:szCs w:val="24"/>
          <w:u w:val="single"/>
          <w:rtl/>
        </w:rPr>
      </w:pPr>
      <w:r w:rsidRPr="003361D4">
        <w:rPr>
          <w:rFonts w:hint="cs"/>
          <w:caps/>
          <w:sz w:val="24"/>
          <w:szCs w:val="24"/>
          <w:u w:val="single"/>
          <w:rtl/>
        </w:rPr>
        <w:t>עורך דין ניצן בן ארויה - יועץ משפטי לוועדה המחוזית</w:t>
      </w:r>
      <w:r w:rsidR="001E2274">
        <w:rPr>
          <w:rFonts w:hint="cs"/>
          <w:caps/>
          <w:sz w:val="24"/>
          <w:szCs w:val="24"/>
          <w:u w:val="single"/>
          <w:rtl/>
        </w:rPr>
        <w:t>:</w:t>
      </w:r>
    </w:p>
    <w:p w14:paraId="6E723C5F" w14:textId="2E68C9A8" w:rsidR="001E2274" w:rsidRDefault="004904F1" w:rsidP="004904F1">
      <w:pPr>
        <w:rPr>
          <w:b w:val="0"/>
          <w:bCs w:val="0"/>
          <w:caps/>
          <w:sz w:val="24"/>
          <w:szCs w:val="24"/>
          <w:rtl/>
        </w:rPr>
      </w:pPr>
      <w:r>
        <w:rPr>
          <w:rFonts w:hint="cs"/>
          <w:b w:val="0"/>
          <w:bCs w:val="0"/>
          <w:caps/>
          <w:sz w:val="24"/>
          <w:szCs w:val="24"/>
          <w:rtl/>
        </w:rPr>
        <w:t>כן הם יעשו ...</w:t>
      </w:r>
    </w:p>
    <w:p w14:paraId="00B4B827" w14:textId="77777777" w:rsidR="001E2274" w:rsidRDefault="001E2274" w:rsidP="004904F1">
      <w:pPr>
        <w:rPr>
          <w:b w:val="0"/>
          <w:bCs w:val="0"/>
          <w:caps/>
          <w:sz w:val="24"/>
          <w:szCs w:val="24"/>
          <w:rtl/>
        </w:rPr>
      </w:pPr>
    </w:p>
    <w:p w14:paraId="5918F1C3" w14:textId="77777777" w:rsidR="001E2274" w:rsidRDefault="00D17364" w:rsidP="004904F1">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7D6872DF" w14:textId="5C76EAC2" w:rsidR="001E2274" w:rsidRDefault="004904F1" w:rsidP="004904F1">
      <w:pPr>
        <w:rPr>
          <w:b w:val="0"/>
          <w:bCs w:val="0"/>
          <w:caps/>
          <w:sz w:val="24"/>
          <w:szCs w:val="24"/>
          <w:rtl/>
        </w:rPr>
      </w:pPr>
      <w:r>
        <w:rPr>
          <w:rFonts w:hint="cs"/>
          <w:b w:val="0"/>
          <w:bCs w:val="0"/>
          <w:caps/>
          <w:sz w:val="24"/>
          <w:szCs w:val="24"/>
          <w:rtl/>
        </w:rPr>
        <w:t xml:space="preserve">ברור לי </w:t>
      </w:r>
    </w:p>
    <w:p w14:paraId="30096777" w14:textId="77777777" w:rsidR="001E2274" w:rsidRDefault="001E2274" w:rsidP="004904F1">
      <w:pPr>
        <w:rPr>
          <w:b w:val="0"/>
          <w:bCs w:val="0"/>
          <w:caps/>
          <w:sz w:val="24"/>
          <w:szCs w:val="24"/>
          <w:rtl/>
        </w:rPr>
      </w:pPr>
    </w:p>
    <w:p w14:paraId="666F7E71" w14:textId="77777777" w:rsidR="001E2274" w:rsidRDefault="003361D4" w:rsidP="004904F1">
      <w:pPr>
        <w:rPr>
          <w:caps/>
          <w:sz w:val="24"/>
          <w:szCs w:val="24"/>
          <w:u w:val="single"/>
          <w:rtl/>
        </w:rPr>
      </w:pPr>
      <w:r w:rsidRPr="003361D4">
        <w:rPr>
          <w:rFonts w:hint="cs"/>
          <w:caps/>
          <w:sz w:val="24"/>
          <w:szCs w:val="24"/>
          <w:u w:val="single"/>
          <w:rtl/>
        </w:rPr>
        <w:t>עורך דין ניצן בן ארויה - יועץ משפטי לוועדה המחוזית</w:t>
      </w:r>
      <w:r w:rsidR="001E2274">
        <w:rPr>
          <w:rFonts w:hint="cs"/>
          <w:caps/>
          <w:sz w:val="24"/>
          <w:szCs w:val="24"/>
          <w:u w:val="single"/>
          <w:rtl/>
        </w:rPr>
        <w:t>:</w:t>
      </w:r>
    </w:p>
    <w:p w14:paraId="2EAFB631" w14:textId="2CFFA526" w:rsidR="001E2274" w:rsidRDefault="004904F1" w:rsidP="004904F1">
      <w:pPr>
        <w:rPr>
          <w:b w:val="0"/>
          <w:bCs w:val="0"/>
          <w:caps/>
          <w:sz w:val="24"/>
          <w:szCs w:val="24"/>
          <w:rtl/>
        </w:rPr>
      </w:pPr>
      <w:r>
        <w:rPr>
          <w:rFonts w:hint="cs"/>
          <w:b w:val="0"/>
          <w:bCs w:val="0"/>
          <w:caps/>
          <w:sz w:val="24"/>
          <w:szCs w:val="24"/>
          <w:rtl/>
        </w:rPr>
        <w:t xml:space="preserve">ברור </w:t>
      </w:r>
    </w:p>
    <w:p w14:paraId="73D31C04" w14:textId="77777777" w:rsidR="001E2274" w:rsidRDefault="001E2274" w:rsidP="004904F1">
      <w:pPr>
        <w:rPr>
          <w:b w:val="0"/>
          <w:bCs w:val="0"/>
          <w:caps/>
          <w:sz w:val="24"/>
          <w:szCs w:val="24"/>
          <w:rtl/>
        </w:rPr>
      </w:pPr>
    </w:p>
    <w:p w14:paraId="211828CE" w14:textId="77777777" w:rsidR="001E2274" w:rsidRDefault="00D17364" w:rsidP="004904F1">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528BECA4" w14:textId="5E529482" w:rsidR="001E2274" w:rsidRDefault="004904F1" w:rsidP="004904F1">
      <w:pPr>
        <w:rPr>
          <w:b w:val="0"/>
          <w:bCs w:val="0"/>
          <w:caps/>
          <w:sz w:val="24"/>
          <w:szCs w:val="24"/>
          <w:rtl/>
        </w:rPr>
      </w:pPr>
      <w:r>
        <w:rPr>
          <w:rFonts w:hint="cs"/>
          <w:b w:val="0"/>
          <w:bCs w:val="0"/>
          <w:caps/>
          <w:sz w:val="24"/>
          <w:szCs w:val="24"/>
          <w:rtl/>
        </w:rPr>
        <w:t xml:space="preserve">ברור לי אבל </w:t>
      </w:r>
    </w:p>
    <w:p w14:paraId="04E6BE5B" w14:textId="77777777" w:rsidR="001E2274" w:rsidRDefault="001E2274" w:rsidP="004904F1">
      <w:pPr>
        <w:rPr>
          <w:b w:val="0"/>
          <w:bCs w:val="0"/>
          <w:caps/>
          <w:sz w:val="24"/>
          <w:szCs w:val="24"/>
          <w:rtl/>
        </w:rPr>
      </w:pPr>
    </w:p>
    <w:p w14:paraId="1AB3A543" w14:textId="77777777" w:rsidR="001E2274" w:rsidRDefault="00935F0D" w:rsidP="004904F1">
      <w:pPr>
        <w:rPr>
          <w:caps/>
          <w:sz w:val="24"/>
          <w:szCs w:val="24"/>
          <w:u w:val="single"/>
          <w:rtl/>
        </w:rPr>
      </w:pPr>
      <w:r w:rsidRPr="00935F0D">
        <w:rPr>
          <w:rFonts w:hint="cs"/>
          <w:caps/>
          <w:sz w:val="24"/>
          <w:szCs w:val="24"/>
          <w:u w:val="single"/>
          <w:rtl/>
        </w:rPr>
        <w:t>גב</w:t>
      </w:r>
      <w:r w:rsidRPr="00935F0D">
        <w:rPr>
          <w:caps/>
          <w:sz w:val="24"/>
          <w:szCs w:val="24"/>
          <w:u w:val="single"/>
          <w:rtl/>
        </w:rPr>
        <w:t>'</w:t>
      </w:r>
      <w:r w:rsidRPr="00935F0D">
        <w:rPr>
          <w:rFonts w:hint="cs"/>
          <w:caps/>
          <w:sz w:val="24"/>
          <w:szCs w:val="24"/>
          <w:u w:val="single"/>
          <w:rtl/>
        </w:rPr>
        <w:t xml:space="preserve"> מירב בליימן שבתאי - נציגת לשכת התכנון</w:t>
      </w:r>
      <w:r w:rsidR="001E2274">
        <w:rPr>
          <w:rFonts w:hint="cs"/>
          <w:caps/>
          <w:sz w:val="24"/>
          <w:szCs w:val="24"/>
          <w:u w:val="single"/>
          <w:rtl/>
        </w:rPr>
        <w:t>:</w:t>
      </w:r>
    </w:p>
    <w:p w14:paraId="6CA8A72D" w14:textId="36E217B1" w:rsidR="001E2274" w:rsidRDefault="00451019" w:rsidP="004904F1">
      <w:pPr>
        <w:rPr>
          <w:b w:val="0"/>
          <w:bCs w:val="0"/>
          <w:caps/>
          <w:sz w:val="24"/>
          <w:szCs w:val="24"/>
          <w:rtl/>
        </w:rPr>
      </w:pPr>
      <w:r>
        <w:rPr>
          <w:rFonts w:hint="cs"/>
          <w:b w:val="0"/>
          <w:bCs w:val="0"/>
          <w:caps/>
          <w:sz w:val="24"/>
          <w:szCs w:val="24"/>
          <w:rtl/>
        </w:rPr>
        <w:t xml:space="preserve">... שהם יכללו את המגרש השני, </w:t>
      </w:r>
    </w:p>
    <w:p w14:paraId="23214C5A" w14:textId="77777777" w:rsidR="001E2274" w:rsidRDefault="001E2274" w:rsidP="004904F1">
      <w:pPr>
        <w:rPr>
          <w:b w:val="0"/>
          <w:bCs w:val="0"/>
          <w:caps/>
          <w:sz w:val="24"/>
          <w:szCs w:val="24"/>
          <w:rtl/>
        </w:rPr>
      </w:pPr>
    </w:p>
    <w:p w14:paraId="09A74812" w14:textId="77777777" w:rsidR="001E2274" w:rsidRDefault="003361D4" w:rsidP="004904F1">
      <w:pPr>
        <w:rPr>
          <w:caps/>
          <w:sz w:val="24"/>
          <w:szCs w:val="24"/>
          <w:u w:val="single"/>
          <w:rtl/>
        </w:rPr>
      </w:pPr>
      <w:r w:rsidRPr="003361D4">
        <w:rPr>
          <w:rFonts w:hint="cs"/>
          <w:caps/>
          <w:sz w:val="24"/>
          <w:szCs w:val="24"/>
          <w:u w:val="single"/>
          <w:rtl/>
        </w:rPr>
        <w:t>עורך דין ניצן בן ארויה - יועץ משפטי לוועדה המחוזית</w:t>
      </w:r>
      <w:r w:rsidR="001E2274">
        <w:rPr>
          <w:rFonts w:hint="cs"/>
          <w:caps/>
          <w:sz w:val="24"/>
          <w:szCs w:val="24"/>
          <w:u w:val="single"/>
          <w:rtl/>
        </w:rPr>
        <w:t>:</w:t>
      </w:r>
    </w:p>
    <w:p w14:paraId="4616EABB" w14:textId="78D7CB83" w:rsidR="001E2274" w:rsidRDefault="00451019" w:rsidP="004904F1">
      <w:pPr>
        <w:rPr>
          <w:b w:val="0"/>
          <w:bCs w:val="0"/>
          <w:caps/>
          <w:sz w:val="24"/>
          <w:szCs w:val="24"/>
          <w:rtl/>
        </w:rPr>
      </w:pPr>
      <w:r>
        <w:rPr>
          <w:rFonts w:hint="cs"/>
          <w:b w:val="0"/>
          <w:bCs w:val="0"/>
          <w:caps/>
          <w:sz w:val="24"/>
          <w:szCs w:val="24"/>
          <w:rtl/>
        </w:rPr>
        <w:t>הם יכללו אותו ויעדכנו</w:t>
      </w:r>
    </w:p>
    <w:p w14:paraId="4F7AE160" w14:textId="77777777" w:rsidR="001E2274" w:rsidRDefault="001E2274" w:rsidP="004904F1">
      <w:pPr>
        <w:rPr>
          <w:b w:val="0"/>
          <w:bCs w:val="0"/>
          <w:caps/>
          <w:sz w:val="24"/>
          <w:szCs w:val="24"/>
          <w:rtl/>
        </w:rPr>
      </w:pPr>
    </w:p>
    <w:p w14:paraId="0468CB37" w14:textId="77777777" w:rsidR="001E2274" w:rsidRDefault="00D17364" w:rsidP="004904F1">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2D6AD1A8" w14:textId="7184882B" w:rsidR="001E2274" w:rsidRDefault="00451019" w:rsidP="004904F1">
      <w:pPr>
        <w:rPr>
          <w:b w:val="0"/>
          <w:bCs w:val="0"/>
          <w:caps/>
          <w:sz w:val="24"/>
          <w:szCs w:val="24"/>
          <w:rtl/>
        </w:rPr>
      </w:pPr>
      <w:r>
        <w:rPr>
          <w:rFonts w:hint="cs"/>
          <w:b w:val="0"/>
          <w:bCs w:val="0"/>
          <w:caps/>
          <w:sz w:val="24"/>
          <w:szCs w:val="24"/>
          <w:rtl/>
        </w:rPr>
        <w:t>אבל אני לא רוצה להכריע</w:t>
      </w:r>
    </w:p>
    <w:p w14:paraId="3825010F" w14:textId="77777777" w:rsidR="001E2274" w:rsidRDefault="001E2274" w:rsidP="004904F1">
      <w:pPr>
        <w:rPr>
          <w:b w:val="0"/>
          <w:bCs w:val="0"/>
          <w:caps/>
          <w:sz w:val="24"/>
          <w:szCs w:val="24"/>
          <w:rtl/>
        </w:rPr>
      </w:pPr>
    </w:p>
    <w:p w14:paraId="58C2B1DC" w14:textId="77777777" w:rsidR="001E2274" w:rsidRDefault="00935F0D" w:rsidP="004904F1">
      <w:pPr>
        <w:rPr>
          <w:caps/>
          <w:sz w:val="24"/>
          <w:szCs w:val="24"/>
          <w:u w:val="single"/>
          <w:rtl/>
        </w:rPr>
      </w:pPr>
      <w:r w:rsidRPr="00935F0D">
        <w:rPr>
          <w:rFonts w:hint="cs"/>
          <w:caps/>
          <w:sz w:val="24"/>
          <w:szCs w:val="24"/>
          <w:u w:val="single"/>
          <w:rtl/>
        </w:rPr>
        <w:t>גב</w:t>
      </w:r>
      <w:r w:rsidRPr="00935F0D">
        <w:rPr>
          <w:caps/>
          <w:sz w:val="24"/>
          <w:szCs w:val="24"/>
          <w:u w:val="single"/>
          <w:rtl/>
        </w:rPr>
        <w:t>'</w:t>
      </w:r>
      <w:r w:rsidRPr="00935F0D">
        <w:rPr>
          <w:rFonts w:hint="cs"/>
          <w:caps/>
          <w:sz w:val="24"/>
          <w:szCs w:val="24"/>
          <w:u w:val="single"/>
          <w:rtl/>
        </w:rPr>
        <w:t xml:space="preserve"> מירב בליימן שבתאי - נציגת לשכת התכנון</w:t>
      </w:r>
      <w:r w:rsidR="001E2274">
        <w:rPr>
          <w:rFonts w:hint="cs"/>
          <w:caps/>
          <w:sz w:val="24"/>
          <w:szCs w:val="24"/>
          <w:u w:val="single"/>
          <w:rtl/>
        </w:rPr>
        <w:t>:</w:t>
      </w:r>
    </w:p>
    <w:p w14:paraId="6BCAA1D7" w14:textId="4348BE8B" w:rsidR="001E2274" w:rsidRDefault="00451019" w:rsidP="004904F1">
      <w:pPr>
        <w:rPr>
          <w:b w:val="0"/>
          <w:bCs w:val="0"/>
          <w:caps/>
          <w:sz w:val="24"/>
          <w:szCs w:val="24"/>
          <w:rtl/>
        </w:rPr>
      </w:pPr>
      <w:r>
        <w:rPr>
          <w:rFonts w:hint="cs"/>
          <w:b w:val="0"/>
          <w:bCs w:val="0"/>
          <w:caps/>
          <w:sz w:val="24"/>
          <w:szCs w:val="24"/>
          <w:rtl/>
        </w:rPr>
        <w:t>בשביל בשביל עיכוב של חצי שנה</w:t>
      </w:r>
    </w:p>
    <w:p w14:paraId="7EA6667A" w14:textId="77777777" w:rsidR="001E2274" w:rsidRDefault="001E2274" w:rsidP="004904F1">
      <w:pPr>
        <w:rPr>
          <w:b w:val="0"/>
          <w:bCs w:val="0"/>
          <w:caps/>
          <w:sz w:val="24"/>
          <w:szCs w:val="24"/>
          <w:rtl/>
        </w:rPr>
      </w:pPr>
    </w:p>
    <w:p w14:paraId="48EDFC01" w14:textId="77777777" w:rsidR="001E2274" w:rsidRDefault="00D17364" w:rsidP="004904F1">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1EA1A103" w14:textId="402E3D2F" w:rsidR="001E2274" w:rsidRDefault="00451019" w:rsidP="004904F1">
      <w:pPr>
        <w:rPr>
          <w:b w:val="0"/>
          <w:bCs w:val="0"/>
          <w:caps/>
          <w:sz w:val="24"/>
          <w:szCs w:val="24"/>
          <w:rtl/>
        </w:rPr>
      </w:pPr>
      <w:r>
        <w:rPr>
          <w:rFonts w:hint="cs"/>
          <w:b w:val="0"/>
          <w:bCs w:val="0"/>
          <w:caps/>
          <w:sz w:val="24"/>
          <w:szCs w:val="24"/>
          <w:rtl/>
        </w:rPr>
        <w:t xml:space="preserve">אבל אני לא רוצה </w:t>
      </w:r>
    </w:p>
    <w:p w14:paraId="50B641D7" w14:textId="77777777" w:rsidR="001E2274" w:rsidRDefault="001E2274" w:rsidP="004904F1">
      <w:pPr>
        <w:rPr>
          <w:b w:val="0"/>
          <w:bCs w:val="0"/>
          <w:caps/>
          <w:sz w:val="24"/>
          <w:szCs w:val="24"/>
          <w:rtl/>
        </w:rPr>
      </w:pPr>
    </w:p>
    <w:p w14:paraId="58DC5FBB" w14:textId="77777777" w:rsidR="001E2274" w:rsidRDefault="00935F0D" w:rsidP="004904F1">
      <w:pPr>
        <w:rPr>
          <w:caps/>
          <w:sz w:val="24"/>
          <w:szCs w:val="24"/>
          <w:u w:val="single"/>
          <w:rtl/>
        </w:rPr>
      </w:pPr>
      <w:r w:rsidRPr="00935F0D">
        <w:rPr>
          <w:rFonts w:hint="cs"/>
          <w:caps/>
          <w:sz w:val="24"/>
          <w:szCs w:val="24"/>
          <w:u w:val="single"/>
          <w:rtl/>
        </w:rPr>
        <w:t>גב</w:t>
      </w:r>
      <w:r w:rsidRPr="00935F0D">
        <w:rPr>
          <w:caps/>
          <w:sz w:val="24"/>
          <w:szCs w:val="24"/>
          <w:u w:val="single"/>
          <w:rtl/>
        </w:rPr>
        <w:t>'</w:t>
      </w:r>
      <w:r w:rsidRPr="00935F0D">
        <w:rPr>
          <w:rFonts w:hint="cs"/>
          <w:caps/>
          <w:sz w:val="24"/>
          <w:szCs w:val="24"/>
          <w:u w:val="single"/>
          <w:rtl/>
        </w:rPr>
        <w:t xml:space="preserve"> מירב בליימן שבתאי - נציגת לשכת התכנון</w:t>
      </w:r>
      <w:r w:rsidR="001E2274">
        <w:rPr>
          <w:rFonts w:hint="cs"/>
          <w:caps/>
          <w:sz w:val="24"/>
          <w:szCs w:val="24"/>
          <w:u w:val="single"/>
          <w:rtl/>
        </w:rPr>
        <w:t>:</w:t>
      </w:r>
    </w:p>
    <w:p w14:paraId="4025BE9B" w14:textId="6CE99A96" w:rsidR="001E2274" w:rsidRDefault="00451019" w:rsidP="004904F1">
      <w:pPr>
        <w:rPr>
          <w:b w:val="0"/>
          <w:bCs w:val="0"/>
          <w:caps/>
          <w:sz w:val="24"/>
          <w:szCs w:val="24"/>
          <w:rtl/>
        </w:rPr>
      </w:pPr>
      <w:r>
        <w:rPr>
          <w:rFonts w:hint="cs"/>
          <w:b w:val="0"/>
          <w:bCs w:val="0"/>
          <w:caps/>
          <w:sz w:val="24"/>
          <w:szCs w:val="24"/>
          <w:rtl/>
        </w:rPr>
        <w:t xml:space="preserve">הם יפסידו מיליונים? </w:t>
      </w:r>
    </w:p>
    <w:p w14:paraId="7B08C81E" w14:textId="77777777" w:rsidR="001E2274" w:rsidRDefault="001E2274" w:rsidP="004904F1">
      <w:pPr>
        <w:rPr>
          <w:b w:val="0"/>
          <w:bCs w:val="0"/>
          <w:caps/>
          <w:sz w:val="24"/>
          <w:szCs w:val="24"/>
          <w:rtl/>
        </w:rPr>
      </w:pPr>
    </w:p>
    <w:p w14:paraId="64637F49" w14:textId="77777777" w:rsidR="001E2274" w:rsidRDefault="00D17364" w:rsidP="004904F1">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7DD9727D" w14:textId="195170DD" w:rsidR="001E2274" w:rsidRDefault="00451019" w:rsidP="004904F1">
      <w:pPr>
        <w:rPr>
          <w:b w:val="0"/>
          <w:bCs w:val="0"/>
          <w:caps/>
          <w:sz w:val="24"/>
          <w:szCs w:val="24"/>
          <w:rtl/>
        </w:rPr>
      </w:pPr>
      <w:r>
        <w:rPr>
          <w:rFonts w:hint="cs"/>
          <w:b w:val="0"/>
          <w:bCs w:val="0"/>
          <w:caps/>
          <w:sz w:val="24"/>
          <w:szCs w:val="24"/>
          <w:rtl/>
        </w:rPr>
        <w:t>אבל אני לא רוצה להכריח אותם אני לא רוצה לא להכריח אותם, להגיד להם חברים בתוכנית כפי שהוגשה אנחנו אנחנו היא לא תעבור, אחד מהשניים, אם אתם רוצים את מה שהגשתם אז תורידו בבקשה את הזכויות</w:t>
      </w:r>
      <w:r w:rsidR="000F703D">
        <w:rPr>
          <w:rFonts w:hint="cs"/>
          <w:b w:val="0"/>
          <w:bCs w:val="0"/>
          <w:caps/>
          <w:sz w:val="24"/>
          <w:szCs w:val="24"/>
          <w:rtl/>
        </w:rPr>
        <w:t xml:space="preserve"> </w:t>
      </w:r>
      <w:r>
        <w:rPr>
          <w:rFonts w:hint="cs"/>
          <w:b w:val="0"/>
          <w:bCs w:val="0"/>
          <w:caps/>
          <w:sz w:val="24"/>
          <w:szCs w:val="24"/>
          <w:rtl/>
        </w:rPr>
        <w:t>לכך וככה. אם אתם רוצים ל, ל, להמשיך עם הזה, אז אז</w:t>
      </w:r>
      <w:r w:rsidR="000F703D">
        <w:rPr>
          <w:rFonts w:hint="cs"/>
          <w:b w:val="0"/>
          <w:bCs w:val="0"/>
          <w:caps/>
          <w:sz w:val="24"/>
          <w:szCs w:val="24"/>
          <w:rtl/>
        </w:rPr>
        <w:t xml:space="preserve"> </w:t>
      </w:r>
      <w:r>
        <w:rPr>
          <w:rFonts w:hint="cs"/>
          <w:b w:val="0"/>
          <w:bCs w:val="0"/>
          <w:caps/>
          <w:sz w:val="24"/>
          <w:szCs w:val="24"/>
          <w:rtl/>
        </w:rPr>
        <w:t>... סליחה אם אתם רוצים רק על מגרש אחד אז</w:t>
      </w:r>
      <w:r w:rsidR="000F703D">
        <w:rPr>
          <w:rFonts w:hint="cs"/>
          <w:b w:val="0"/>
          <w:bCs w:val="0"/>
          <w:caps/>
          <w:sz w:val="24"/>
          <w:szCs w:val="24"/>
          <w:rtl/>
        </w:rPr>
        <w:t xml:space="preserve"> </w:t>
      </w:r>
      <w:r w:rsidR="00A47E0D">
        <w:rPr>
          <w:rFonts w:hint="cs"/>
          <w:b w:val="0"/>
          <w:bCs w:val="0"/>
          <w:caps/>
          <w:sz w:val="24"/>
          <w:szCs w:val="24"/>
          <w:rtl/>
        </w:rPr>
        <w:t xml:space="preserve">... </w:t>
      </w:r>
      <w:r w:rsidR="00A47E0D">
        <w:rPr>
          <w:rFonts w:hint="cs"/>
          <w:b w:val="0"/>
          <w:bCs w:val="0"/>
          <w:caps/>
          <w:sz w:val="24"/>
          <w:szCs w:val="24"/>
          <w:rtl/>
        </w:rPr>
        <w:lastRenderedPageBreak/>
        <w:t>להוריד את הזכויות. אם אתם רוצים את הזכויות</w:t>
      </w:r>
      <w:r w:rsidR="000F703D">
        <w:rPr>
          <w:rFonts w:hint="cs"/>
          <w:b w:val="0"/>
          <w:bCs w:val="0"/>
          <w:caps/>
          <w:sz w:val="24"/>
          <w:szCs w:val="24"/>
          <w:rtl/>
        </w:rPr>
        <w:t xml:space="preserve"> </w:t>
      </w:r>
      <w:r w:rsidR="00A47E0D">
        <w:rPr>
          <w:rFonts w:hint="cs"/>
          <w:b w:val="0"/>
          <w:bCs w:val="0"/>
          <w:caps/>
          <w:sz w:val="24"/>
          <w:szCs w:val="24"/>
          <w:rtl/>
        </w:rPr>
        <w:t>... להכניס את המגרש השני ולבוא</w:t>
      </w:r>
      <w:r w:rsidR="000F703D">
        <w:rPr>
          <w:rFonts w:hint="cs"/>
          <w:b w:val="0"/>
          <w:bCs w:val="0"/>
          <w:caps/>
          <w:sz w:val="24"/>
          <w:szCs w:val="24"/>
          <w:rtl/>
        </w:rPr>
        <w:t xml:space="preserve"> </w:t>
      </w:r>
      <w:r w:rsidR="00A47E0D">
        <w:rPr>
          <w:rFonts w:hint="cs"/>
          <w:b w:val="0"/>
          <w:bCs w:val="0"/>
          <w:caps/>
          <w:sz w:val="24"/>
          <w:szCs w:val="24"/>
          <w:rtl/>
        </w:rPr>
        <w:t>... תכנון אוקיי? תחליטו מה שאתם רוצים ותגישו לנו ו, לשוב ולדון אחרי שזה יוגש בסדר?</w:t>
      </w:r>
      <w:r w:rsidR="00A47E0D">
        <w:rPr>
          <w:b w:val="0"/>
          <w:bCs w:val="0"/>
          <w:caps/>
          <w:sz w:val="24"/>
          <w:szCs w:val="24"/>
        </w:rPr>
        <w:t xml:space="preserve"> </w:t>
      </w:r>
      <w:r w:rsidR="00A47E0D">
        <w:rPr>
          <w:rFonts w:hint="cs"/>
          <w:b w:val="0"/>
          <w:bCs w:val="0"/>
          <w:caps/>
          <w:sz w:val="24"/>
          <w:szCs w:val="24"/>
          <w:rtl/>
        </w:rPr>
        <w:t xml:space="preserve">חברים אנחנו תנסחו את זה אנחנו נצא לאכול כי עוד מעט לא יהיה לנו מה לאכול ניצן </w:t>
      </w:r>
    </w:p>
    <w:p w14:paraId="1AF22023" w14:textId="77777777" w:rsidR="001E2274" w:rsidRDefault="001E2274" w:rsidP="004904F1">
      <w:pPr>
        <w:rPr>
          <w:b w:val="0"/>
          <w:bCs w:val="0"/>
          <w:caps/>
          <w:sz w:val="24"/>
          <w:szCs w:val="24"/>
          <w:rtl/>
        </w:rPr>
      </w:pPr>
    </w:p>
    <w:p w14:paraId="072BBF97" w14:textId="77777777" w:rsidR="001E2274" w:rsidRDefault="00E5536A" w:rsidP="004904F1">
      <w:pPr>
        <w:rPr>
          <w:caps/>
          <w:sz w:val="24"/>
          <w:szCs w:val="24"/>
          <w:u w:val="single"/>
          <w:rtl/>
        </w:rPr>
      </w:pPr>
      <w:r w:rsidRPr="00E5536A">
        <w:rPr>
          <w:rFonts w:hint="cs"/>
          <w:caps/>
          <w:sz w:val="24"/>
          <w:szCs w:val="24"/>
          <w:u w:val="single"/>
          <w:rtl/>
        </w:rPr>
        <w:t>גב</w:t>
      </w:r>
      <w:r w:rsidRPr="00E5536A">
        <w:rPr>
          <w:caps/>
          <w:sz w:val="24"/>
          <w:szCs w:val="24"/>
          <w:u w:val="single"/>
          <w:rtl/>
        </w:rPr>
        <w:t>'</w:t>
      </w:r>
      <w:r w:rsidRPr="00E5536A">
        <w:rPr>
          <w:rFonts w:hint="cs"/>
          <w:caps/>
          <w:sz w:val="24"/>
          <w:szCs w:val="24"/>
          <w:u w:val="single"/>
          <w:rtl/>
        </w:rPr>
        <w:t xml:space="preserve"> רוני גרניט - נציגת משרד הבריאות בוועדה המחוזית</w:t>
      </w:r>
      <w:r w:rsidR="001E2274">
        <w:rPr>
          <w:rFonts w:hint="cs"/>
          <w:caps/>
          <w:sz w:val="24"/>
          <w:szCs w:val="24"/>
          <w:u w:val="single"/>
          <w:rtl/>
        </w:rPr>
        <w:t>:</w:t>
      </w:r>
    </w:p>
    <w:p w14:paraId="2E66B2B0" w14:textId="58170BC7" w:rsidR="001E2274" w:rsidRDefault="00A47E0D" w:rsidP="004904F1">
      <w:pPr>
        <w:rPr>
          <w:b w:val="0"/>
          <w:bCs w:val="0"/>
          <w:caps/>
          <w:sz w:val="24"/>
          <w:szCs w:val="24"/>
          <w:rtl/>
        </w:rPr>
      </w:pPr>
      <w:r>
        <w:rPr>
          <w:rFonts w:hint="cs"/>
          <w:b w:val="0"/>
          <w:bCs w:val="0"/>
          <w:caps/>
          <w:sz w:val="24"/>
          <w:szCs w:val="24"/>
          <w:rtl/>
        </w:rPr>
        <w:t xml:space="preserve">יאללה הפסקה </w:t>
      </w:r>
    </w:p>
    <w:p w14:paraId="55C78E4B" w14:textId="77777777" w:rsidR="001E2274" w:rsidRDefault="001E2274" w:rsidP="004904F1">
      <w:pPr>
        <w:rPr>
          <w:b w:val="0"/>
          <w:bCs w:val="0"/>
          <w:caps/>
          <w:sz w:val="24"/>
          <w:szCs w:val="24"/>
          <w:rtl/>
        </w:rPr>
      </w:pPr>
    </w:p>
    <w:p w14:paraId="25EAF0B9" w14:textId="77777777" w:rsidR="001E2274" w:rsidRDefault="003109B2" w:rsidP="004904F1">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601A34C1" w14:textId="3461C5B8" w:rsidR="001E2274" w:rsidRDefault="00A47E0D" w:rsidP="004904F1">
      <w:pPr>
        <w:rPr>
          <w:b w:val="0"/>
          <w:bCs w:val="0"/>
          <w:caps/>
          <w:sz w:val="24"/>
          <w:szCs w:val="24"/>
          <w:rtl/>
        </w:rPr>
      </w:pPr>
      <w:r>
        <w:rPr>
          <w:rFonts w:hint="cs"/>
          <w:b w:val="0"/>
          <w:bCs w:val="0"/>
          <w:caps/>
          <w:sz w:val="24"/>
          <w:szCs w:val="24"/>
          <w:rtl/>
        </w:rPr>
        <w:t>רגע מתי</w:t>
      </w:r>
    </w:p>
    <w:p w14:paraId="63AABA32" w14:textId="77777777" w:rsidR="001E2274" w:rsidRDefault="001E2274" w:rsidP="004904F1">
      <w:pPr>
        <w:rPr>
          <w:b w:val="0"/>
          <w:bCs w:val="0"/>
          <w:caps/>
          <w:sz w:val="24"/>
          <w:szCs w:val="24"/>
          <w:rtl/>
        </w:rPr>
      </w:pPr>
    </w:p>
    <w:p w14:paraId="31C87935" w14:textId="77777777" w:rsidR="001E2274" w:rsidRDefault="00A47E0D" w:rsidP="004904F1">
      <w:pPr>
        <w:rPr>
          <w:b w:val="0"/>
          <w:bCs w:val="0"/>
          <w:caps/>
          <w:sz w:val="24"/>
          <w:szCs w:val="24"/>
          <w:rtl/>
        </w:rPr>
      </w:pPr>
      <w:r>
        <w:rPr>
          <w:rFonts w:hint="cs"/>
          <w:b w:val="0"/>
          <w:bCs w:val="0"/>
          <w:caps/>
          <w:sz w:val="24"/>
          <w:szCs w:val="24"/>
          <w:rtl/>
        </w:rPr>
        <w:t xml:space="preserve">(הקלטה הופסקה) </w:t>
      </w:r>
    </w:p>
    <w:p w14:paraId="27B60009" w14:textId="77777777" w:rsidR="001E2274" w:rsidRDefault="001E2274" w:rsidP="004904F1">
      <w:pPr>
        <w:rPr>
          <w:b w:val="0"/>
          <w:bCs w:val="0"/>
          <w:caps/>
          <w:sz w:val="24"/>
          <w:szCs w:val="24"/>
          <w:rtl/>
        </w:rPr>
      </w:pPr>
    </w:p>
    <w:p w14:paraId="439B5F31" w14:textId="77777777" w:rsidR="001E2274" w:rsidRDefault="000A5C33" w:rsidP="004904F1">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6567949D" w14:textId="4121AA9F" w:rsidR="001E2274" w:rsidRDefault="00C669A6" w:rsidP="004904F1">
      <w:pPr>
        <w:rPr>
          <w:b w:val="0"/>
          <w:bCs w:val="0"/>
          <w:caps/>
          <w:sz w:val="24"/>
          <w:szCs w:val="24"/>
          <w:rtl/>
        </w:rPr>
      </w:pPr>
      <w:r>
        <w:rPr>
          <w:rFonts w:hint="cs"/>
          <w:b w:val="0"/>
          <w:bCs w:val="0"/>
          <w:caps/>
          <w:sz w:val="24"/>
          <w:szCs w:val="24"/>
          <w:rtl/>
        </w:rPr>
        <w:t xml:space="preserve">דיון פנימי </w:t>
      </w:r>
    </w:p>
    <w:p w14:paraId="0C2C1404" w14:textId="77777777" w:rsidR="001E2274" w:rsidRDefault="001E2274" w:rsidP="004904F1">
      <w:pPr>
        <w:rPr>
          <w:b w:val="0"/>
          <w:bCs w:val="0"/>
          <w:caps/>
          <w:sz w:val="24"/>
          <w:szCs w:val="24"/>
          <w:rtl/>
        </w:rPr>
      </w:pPr>
    </w:p>
    <w:p w14:paraId="1BED48BC" w14:textId="77777777" w:rsidR="001E2274" w:rsidRDefault="00D17364" w:rsidP="004904F1">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282C289A" w14:textId="3A9FB4F1" w:rsidR="001E2274" w:rsidRDefault="00053CA1" w:rsidP="004904F1">
      <w:pPr>
        <w:rPr>
          <w:b w:val="0"/>
          <w:bCs w:val="0"/>
          <w:caps/>
          <w:sz w:val="24"/>
          <w:szCs w:val="24"/>
          <w:rtl/>
        </w:rPr>
      </w:pPr>
      <w:r>
        <w:rPr>
          <w:rFonts w:hint="cs"/>
          <w:b w:val="0"/>
          <w:bCs w:val="0"/>
          <w:caps/>
          <w:sz w:val="24"/>
          <w:szCs w:val="24"/>
          <w:rtl/>
        </w:rPr>
        <w:t xml:space="preserve">טוב אנחנו אנחנו </w:t>
      </w:r>
      <w:r w:rsidR="00841431">
        <w:rPr>
          <w:rFonts w:hint="cs"/>
          <w:b w:val="0"/>
          <w:bCs w:val="0"/>
          <w:caps/>
          <w:sz w:val="24"/>
          <w:szCs w:val="24"/>
          <w:rtl/>
        </w:rPr>
        <w:t>אם ככה עוברים, אנחנו עוברים ל, תוכנית</w:t>
      </w:r>
      <w:r w:rsidR="000F703D">
        <w:rPr>
          <w:rFonts w:hint="cs"/>
          <w:b w:val="0"/>
          <w:bCs w:val="0"/>
          <w:caps/>
          <w:sz w:val="24"/>
          <w:szCs w:val="24"/>
          <w:rtl/>
        </w:rPr>
        <w:t xml:space="preserve"> </w:t>
      </w:r>
      <w:r w:rsidR="00C669A6" w:rsidRPr="00C669A6">
        <w:rPr>
          <w:b w:val="0"/>
          <w:bCs w:val="0"/>
          <w:caps/>
          <w:sz w:val="24"/>
          <w:szCs w:val="24"/>
          <w:rtl/>
        </w:rPr>
        <w:t>451-1177799. בריכת מים מזרחית - ג'לג'וליה</w:t>
      </w:r>
      <w:r w:rsidR="00C669A6">
        <w:rPr>
          <w:rFonts w:hint="cs"/>
          <w:b w:val="0"/>
          <w:bCs w:val="0"/>
          <w:caps/>
          <w:sz w:val="24"/>
          <w:szCs w:val="24"/>
          <w:rtl/>
        </w:rPr>
        <w:t xml:space="preserve"> אנחנו בדיון פנימי בבקשה</w:t>
      </w:r>
    </w:p>
    <w:p w14:paraId="1208A084" w14:textId="77777777" w:rsidR="001E2274" w:rsidRDefault="001E2274" w:rsidP="004904F1">
      <w:pPr>
        <w:rPr>
          <w:b w:val="0"/>
          <w:bCs w:val="0"/>
          <w:caps/>
          <w:sz w:val="24"/>
          <w:szCs w:val="24"/>
          <w:rtl/>
        </w:rPr>
      </w:pPr>
    </w:p>
    <w:p w14:paraId="60C9239D" w14:textId="77777777" w:rsidR="001E2274" w:rsidRDefault="00FC27D6" w:rsidP="004904F1">
      <w:pPr>
        <w:rPr>
          <w:caps/>
          <w:sz w:val="24"/>
          <w:szCs w:val="24"/>
          <w:u w:val="single"/>
          <w:rtl/>
        </w:rPr>
      </w:pPr>
      <w:r w:rsidRPr="00FC27D6">
        <w:rPr>
          <w:rFonts w:hint="cs"/>
          <w:caps/>
          <w:sz w:val="24"/>
          <w:szCs w:val="24"/>
          <w:u w:val="single"/>
          <w:rtl/>
        </w:rPr>
        <w:t>מר ליאור רגב - נציג לשכת התכנון</w:t>
      </w:r>
      <w:r w:rsidR="001E2274">
        <w:rPr>
          <w:rFonts w:hint="cs"/>
          <w:caps/>
          <w:sz w:val="24"/>
          <w:szCs w:val="24"/>
          <w:u w:val="single"/>
          <w:rtl/>
        </w:rPr>
        <w:t>:</w:t>
      </w:r>
    </w:p>
    <w:p w14:paraId="430DF515" w14:textId="790C1D33" w:rsidR="001E2274" w:rsidRDefault="00C43920" w:rsidP="004904F1">
      <w:pPr>
        <w:rPr>
          <w:b w:val="0"/>
          <w:bCs w:val="0"/>
          <w:caps/>
          <w:sz w:val="24"/>
          <w:szCs w:val="24"/>
          <w:rtl/>
        </w:rPr>
      </w:pPr>
      <w:r>
        <w:rPr>
          <w:rFonts w:hint="cs"/>
          <w:b w:val="0"/>
          <w:bCs w:val="0"/>
          <w:caps/>
          <w:sz w:val="24"/>
          <w:szCs w:val="24"/>
          <w:rtl/>
        </w:rPr>
        <w:t>מטרת הדיון זה הארכת</w:t>
      </w:r>
    </w:p>
    <w:p w14:paraId="7002B13B" w14:textId="77777777" w:rsidR="001E2274" w:rsidRDefault="001E2274" w:rsidP="004904F1">
      <w:pPr>
        <w:rPr>
          <w:b w:val="0"/>
          <w:bCs w:val="0"/>
          <w:caps/>
          <w:sz w:val="24"/>
          <w:szCs w:val="24"/>
          <w:rtl/>
        </w:rPr>
      </w:pPr>
    </w:p>
    <w:p w14:paraId="78EFAC75" w14:textId="77777777" w:rsidR="001E2274" w:rsidRDefault="00E5536A" w:rsidP="004904F1">
      <w:pPr>
        <w:rPr>
          <w:caps/>
          <w:sz w:val="24"/>
          <w:szCs w:val="24"/>
          <w:u w:val="single"/>
          <w:rtl/>
        </w:rPr>
      </w:pPr>
      <w:r w:rsidRPr="00E5536A">
        <w:rPr>
          <w:rFonts w:hint="cs"/>
          <w:caps/>
          <w:sz w:val="24"/>
          <w:szCs w:val="24"/>
          <w:u w:val="single"/>
          <w:rtl/>
        </w:rPr>
        <w:t>גב</w:t>
      </w:r>
      <w:r w:rsidRPr="00E5536A">
        <w:rPr>
          <w:caps/>
          <w:sz w:val="24"/>
          <w:szCs w:val="24"/>
          <w:u w:val="single"/>
          <w:rtl/>
        </w:rPr>
        <w:t>'</w:t>
      </w:r>
      <w:r w:rsidRPr="00E5536A">
        <w:rPr>
          <w:rFonts w:hint="cs"/>
          <w:caps/>
          <w:sz w:val="24"/>
          <w:szCs w:val="24"/>
          <w:u w:val="single"/>
          <w:rtl/>
        </w:rPr>
        <w:t xml:space="preserve"> רוני גרניט - נציגת משרד הבריאות בוועדה המחוזית</w:t>
      </w:r>
      <w:r w:rsidR="001E2274">
        <w:rPr>
          <w:rFonts w:hint="cs"/>
          <w:caps/>
          <w:sz w:val="24"/>
          <w:szCs w:val="24"/>
          <w:u w:val="single"/>
          <w:rtl/>
        </w:rPr>
        <w:t>:</w:t>
      </w:r>
    </w:p>
    <w:p w14:paraId="7E19D8FF" w14:textId="1F682211" w:rsidR="001E2274" w:rsidRDefault="00C43920" w:rsidP="004904F1">
      <w:pPr>
        <w:rPr>
          <w:b w:val="0"/>
          <w:bCs w:val="0"/>
          <w:caps/>
          <w:sz w:val="24"/>
          <w:szCs w:val="24"/>
          <w:rtl/>
        </w:rPr>
      </w:pPr>
      <w:r>
        <w:rPr>
          <w:rFonts w:hint="cs"/>
          <w:b w:val="0"/>
          <w:bCs w:val="0"/>
          <w:caps/>
          <w:sz w:val="24"/>
          <w:szCs w:val="24"/>
          <w:rtl/>
        </w:rPr>
        <w:t>מועד</w:t>
      </w:r>
    </w:p>
    <w:p w14:paraId="32561700" w14:textId="77777777" w:rsidR="001E2274" w:rsidRDefault="001E2274" w:rsidP="004904F1">
      <w:pPr>
        <w:rPr>
          <w:b w:val="0"/>
          <w:bCs w:val="0"/>
          <w:caps/>
          <w:sz w:val="24"/>
          <w:szCs w:val="24"/>
          <w:rtl/>
        </w:rPr>
      </w:pPr>
    </w:p>
    <w:p w14:paraId="34074EA1" w14:textId="77777777" w:rsidR="001E2274" w:rsidRDefault="00FC27D6" w:rsidP="00C43920">
      <w:pPr>
        <w:rPr>
          <w:caps/>
          <w:sz w:val="24"/>
          <w:szCs w:val="24"/>
          <w:u w:val="single"/>
          <w:rtl/>
        </w:rPr>
      </w:pPr>
      <w:r w:rsidRPr="00FC27D6">
        <w:rPr>
          <w:rFonts w:hint="cs"/>
          <w:caps/>
          <w:sz w:val="24"/>
          <w:szCs w:val="24"/>
          <w:u w:val="single"/>
          <w:rtl/>
        </w:rPr>
        <w:t>מר ליאור רגב - נציג לשכת התכנון</w:t>
      </w:r>
      <w:r w:rsidR="001E2274">
        <w:rPr>
          <w:rFonts w:hint="cs"/>
          <w:caps/>
          <w:sz w:val="24"/>
          <w:szCs w:val="24"/>
          <w:u w:val="single"/>
          <w:rtl/>
        </w:rPr>
        <w:t>:</w:t>
      </w:r>
    </w:p>
    <w:p w14:paraId="09F2D9B0" w14:textId="1DB7ECE2" w:rsidR="001E2274" w:rsidRDefault="00C43920" w:rsidP="00C43920">
      <w:pPr>
        <w:rPr>
          <w:b w:val="0"/>
          <w:bCs w:val="0"/>
          <w:caps/>
          <w:sz w:val="24"/>
          <w:szCs w:val="24"/>
          <w:rtl/>
        </w:rPr>
      </w:pPr>
      <w:r>
        <w:rPr>
          <w:rFonts w:hint="cs"/>
          <w:b w:val="0"/>
          <w:bCs w:val="0"/>
          <w:caps/>
          <w:sz w:val="24"/>
          <w:szCs w:val="24"/>
          <w:rtl/>
        </w:rPr>
        <w:t>מועד פנייה ליור המועצה הארצית לפי סעיף מאה ותשע</w:t>
      </w:r>
    </w:p>
    <w:p w14:paraId="2BBD2A80" w14:textId="77777777" w:rsidR="001E2274" w:rsidRDefault="001E2274" w:rsidP="00C43920">
      <w:pPr>
        <w:rPr>
          <w:b w:val="0"/>
          <w:bCs w:val="0"/>
          <w:caps/>
          <w:sz w:val="24"/>
          <w:szCs w:val="24"/>
          <w:rtl/>
        </w:rPr>
      </w:pPr>
    </w:p>
    <w:p w14:paraId="611C848B" w14:textId="77777777" w:rsidR="001E2274" w:rsidRDefault="000A5C33" w:rsidP="00C43920">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5CD46F2D" w14:textId="176036A1" w:rsidR="001E2274" w:rsidRDefault="00C43920" w:rsidP="00C43920">
      <w:pPr>
        <w:rPr>
          <w:b w:val="0"/>
          <w:bCs w:val="0"/>
          <w:caps/>
          <w:sz w:val="24"/>
          <w:szCs w:val="24"/>
          <w:rtl/>
        </w:rPr>
      </w:pPr>
      <w:r>
        <w:rPr>
          <w:rFonts w:hint="cs"/>
          <w:b w:val="0"/>
          <w:bCs w:val="0"/>
          <w:caps/>
          <w:sz w:val="24"/>
          <w:szCs w:val="24"/>
          <w:rtl/>
        </w:rPr>
        <w:t>אז בואו תקריאו את ההמלצה</w:t>
      </w:r>
    </w:p>
    <w:p w14:paraId="13143FA1" w14:textId="77777777" w:rsidR="001E2274" w:rsidRDefault="001E2274" w:rsidP="00C43920">
      <w:pPr>
        <w:rPr>
          <w:b w:val="0"/>
          <w:bCs w:val="0"/>
          <w:caps/>
          <w:sz w:val="24"/>
          <w:szCs w:val="24"/>
          <w:rtl/>
        </w:rPr>
      </w:pPr>
    </w:p>
    <w:p w14:paraId="43CCF7B1" w14:textId="77777777" w:rsidR="001E2274" w:rsidRDefault="00381D03" w:rsidP="00C43920">
      <w:pPr>
        <w:rPr>
          <w:caps/>
          <w:sz w:val="24"/>
          <w:szCs w:val="24"/>
          <w:u w:val="single"/>
          <w:rtl/>
        </w:rPr>
      </w:pPr>
      <w:r w:rsidRPr="00381D03">
        <w:rPr>
          <w:rFonts w:hint="cs"/>
          <w:caps/>
          <w:sz w:val="24"/>
          <w:szCs w:val="24"/>
          <w:u w:val="single"/>
          <w:rtl/>
        </w:rPr>
        <w:t>גב</w:t>
      </w:r>
      <w:r w:rsidRPr="00381D03">
        <w:rPr>
          <w:caps/>
          <w:sz w:val="24"/>
          <w:szCs w:val="24"/>
          <w:u w:val="single"/>
          <w:rtl/>
        </w:rPr>
        <w:t>'</w:t>
      </w:r>
      <w:r w:rsidRPr="00381D03">
        <w:rPr>
          <w:rFonts w:hint="cs"/>
          <w:caps/>
          <w:sz w:val="24"/>
          <w:szCs w:val="24"/>
          <w:u w:val="single"/>
          <w:rtl/>
        </w:rPr>
        <w:t xml:space="preserve"> יפעת שצקין - נציגת לשכת התכנון</w:t>
      </w:r>
      <w:r w:rsidR="001E2274">
        <w:rPr>
          <w:rFonts w:hint="cs"/>
          <w:caps/>
          <w:sz w:val="24"/>
          <w:szCs w:val="24"/>
          <w:u w:val="single"/>
          <w:rtl/>
        </w:rPr>
        <w:t>:</w:t>
      </w:r>
    </w:p>
    <w:p w14:paraId="7E996C09" w14:textId="1E15C255" w:rsidR="001E2274" w:rsidRDefault="00C43920" w:rsidP="00C43920">
      <w:pPr>
        <w:rPr>
          <w:b w:val="0"/>
          <w:bCs w:val="0"/>
          <w:caps/>
          <w:sz w:val="24"/>
          <w:szCs w:val="24"/>
          <w:rtl/>
        </w:rPr>
      </w:pPr>
      <w:r>
        <w:rPr>
          <w:rFonts w:hint="cs"/>
          <w:b w:val="0"/>
          <w:bCs w:val="0"/>
          <w:caps/>
          <w:sz w:val="24"/>
          <w:szCs w:val="24"/>
          <w:rtl/>
        </w:rPr>
        <w:t>הנה בסדר</w:t>
      </w:r>
      <w:r w:rsidR="000F703D">
        <w:rPr>
          <w:rFonts w:hint="cs"/>
          <w:b w:val="0"/>
          <w:bCs w:val="0"/>
          <w:caps/>
          <w:sz w:val="24"/>
          <w:szCs w:val="24"/>
          <w:rtl/>
        </w:rPr>
        <w:t xml:space="preserve"> </w:t>
      </w:r>
      <w:r>
        <w:rPr>
          <w:rFonts w:hint="cs"/>
          <w:b w:val="0"/>
          <w:bCs w:val="0"/>
          <w:caps/>
          <w:sz w:val="24"/>
          <w:szCs w:val="24"/>
          <w:rtl/>
        </w:rPr>
        <w:t>...</w:t>
      </w:r>
    </w:p>
    <w:p w14:paraId="0AD9AFC6" w14:textId="77777777" w:rsidR="001E2274" w:rsidRDefault="001E2274" w:rsidP="00C43920">
      <w:pPr>
        <w:rPr>
          <w:b w:val="0"/>
          <w:bCs w:val="0"/>
          <w:caps/>
          <w:sz w:val="24"/>
          <w:szCs w:val="24"/>
          <w:rtl/>
        </w:rPr>
      </w:pPr>
    </w:p>
    <w:p w14:paraId="28985DDD" w14:textId="77777777" w:rsidR="001E2274" w:rsidRDefault="00FC27D6" w:rsidP="00C43920">
      <w:pPr>
        <w:rPr>
          <w:caps/>
          <w:sz w:val="24"/>
          <w:szCs w:val="24"/>
          <w:u w:val="single"/>
          <w:rtl/>
        </w:rPr>
      </w:pPr>
      <w:r w:rsidRPr="00FC27D6">
        <w:rPr>
          <w:rFonts w:hint="cs"/>
          <w:caps/>
          <w:sz w:val="24"/>
          <w:szCs w:val="24"/>
          <w:u w:val="single"/>
          <w:rtl/>
        </w:rPr>
        <w:t>מר ליאור רגב - נציג לשכת התכנון</w:t>
      </w:r>
      <w:r w:rsidR="001E2274">
        <w:rPr>
          <w:rFonts w:hint="cs"/>
          <w:caps/>
          <w:sz w:val="24"/>
          <w:szCs w:val="24"/>
          <w:u w:val="single"/>
          <w:rtl/>
        </w:rPr>
        <w:t>:</w:t>
      </w:r>
    </w:p>
    <w:p w14:paraId="64DDABAD" w14:textId="29471FB6" w:rsidR="001E2274" w:rsidRDefault="00C43920" w:rsidP="00C43920">
      <w:pPr>
        <w:rPr>
          <w:b w:val="0"/>
          <w:bCs w:val="0"/>
          <w:caps/>
          <w:sz w:val="24"/>
          <w:szCs w:val="24"/>
          <w:rtl/>
        </w:rPr>
      </w:pPr>
      <w:r>
        <w:rPr>
          <w:rFonts w:hint="cs"/>
          <w:b w:val="0"/>
          <w:bCs w:val="0"/>
          <w:caps/>
          <w:sz w:val="24"/>
          <w:szCs w:val="24"/>
          <w:rtl/>
        </w:rPr>
        <w:t xml:space="preserve">התוכנית היא תוכנית לבריכת מים בתוך ג'לג'וליה </w:t>
      </w:r>
    </w:p>
    <w:p w14:paraId="5C38FFD1" w14:textId="77777777" w:rsidR="001E2274" w:rsidRDefault="001E2274" w:rsidP="00C43920">
      <w:pPr>
        <w:rPr>
          <w:b w:val="0"/>
          <w:bCs w:val="0"/>
          <w:caps/>
          <w:sz w:val="24"/>
          <w:szCs w:val="24"/>
          <w:rtl/>
        </w:rPr>
      </w:pPr>
    </w:p>
    <w:p w14:paraId="099FFFAD" w14:textId="77777777" w:rsidR="001E2274" w:rsidRDefault="00D17364" w:rsidP="00C43920">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0F2184B6" w14:textId="7855AB77" w:rsidR="001E2274" w:rsidRDefault="00C43920" w:rsidP="00C43920">
      <w:pPr>
        <w:rPr>
          <w:b w:val="0"/>
          <w:bCs w:val="0"/>
          <w:caps/>
          <w:sz w:val="24"/>
          <w:szCs w:val="24"/>
          <w:rtl/>
        </w:rPr>
      </w:pPr>
      <w:r>
        <w:rPr>
          <w:rFonts w:hint="cs"/>
          <w:b w:val="0"/>
          <w:bCs w:val="0"/>
          <w:caps/>
          <w:sz w:val="24"/>
          <w:szCs w:val="24"/>
          <w:rtl/>
        </w:rPr>
        <w:t>אוקיי</w:t>
      </w:r>
    </w:p>
    <w:p w14:paraId="11BADA4F" w14:textId="77777777" w:rsidR="001E2274" w:rsidRDefault="001E2274" w:rsidP="00C43920">
      <w:pPr>
        <w:rPr>
          <w:b w:val="0"/>
          <w:bCs w:val="0"/>
          <w:caps/>
          <w:sz w:val="24"/>
          <w:szCs w:val="24"/>
          <w:rtl/>
        </w:rPr>
      </w:pPr>
    </w:p>
    <w:p w14:paraId="22F75680" w14:textId="77777777" w:rsidR="001E2274" w:rsidRDefault="00381D03" w:rsidP="00C43920">
      <w:pPr>
        <w:rPr>
          <w:caps/>
          <w:sz w:val="24"/>
          <w:szCs w:val="24"/>
          <w:u w:val="single"/>
          <w:rtl/>
        </w:rPr>
      </w:pPr>
      <w:r w:rsidRPr="00381D03">
        <w:rPr>
          <w:rFonts w:hint="cs"/>
          <w:caps/>
          <w:sz w:val="24"/>
          <w:szCs w:val="24"/>
          <w:u w:val="single"/>
          <w:rtl/>
        </w:rPr>
        <w:t>גב</w:t>
      </w:r>
      <w:r w:rsidRPr="00381D03">
        <w:rPr>
          <w:caps/>
          <w:sz w:val="24"/>
          <w:szCs w:val="24"/>
          <w:u w:val="single"/>
          <w:rtl/>
        </w:rPr>
        <w:t>'</w:t>
      </w:r>
      <w:r w:rsidRPr="00381D03">
        <w:rPr>
          <w:rFonts w:hint="cs"/>
          <w:caps/>
          <w:sz w:val="24"/>
          <w:szCs w:val="24"/>
          <w:u w:val="single"/>
          <w:rtl/>
        </w:rPr>
        <w:t xml:space="preserve"> יפעת שצקין - נציגת לשכת התכנון</w:t>
      </w:r>
      <w:r w:rsidR="001E2274">
        <w:rPr>
          <w:rFonts w:hint="cs"/>
          <w:caps/>
          <w:sz w:val="24"/>
          <w:szCs w:val="24"/>
          <w:u w:val="single"/>
          <w:rtl/>
        </w:rPr>
        <w:t>:</w:t>
      </w:r>
    </w:p>
    <w:p w14:paraId="6DC814B5" w14:textId="5A2044AC" w:rsidR="001E2274" w:rsidRDefault="00C43920" w:rsidP="00C43920">
      <w:pPr>
        <w:rPr>
          <w:b w:val="0"/>
          <w:bCs w:val="0"/>
          <w:caps/>
          <w:sz w:val="24"/>
          <w:szCs w:val="24"/>
          <w:rtl/>
        </w:rPr>
      </w:pPr>
      <w:r>
        <w:rPr>
          <w:rFonts w:hint="cs"/>
          <w:b w:val="0"/>
          <w:bCs w:val="0"/>
          <w:caps/>
          <w:sz w:val="24"/>
          <w:szCs w:val="24"/>
          <w:rtl/>
        </w:rPr>
        <w:t>להקריא את ההשתלשלות העניינים?</w:t>
      </w:r>
    </w:p>
    <w:p w14:paraId="4855B2F5" w14:textId="77777777" w:rsidR="001E2274" w:rsidRDefault="001E2274" w:rsidP="00C43920">
      <w:pPr>
        <w:rPr>
          <w:b w:val="0"/>
          <w:bCs w:val="0"/>
          <w:caps/>
          <w:sz w:val="24"/>
          <w:szCs w:val="24"/>
          <w:rtl/>
        </w:rPr>
      </w:pPr>
    </w:p>
    <w:p w14:paraId="6A2E07DE" w14:textId="77777777" w:rsidR="001E2274" w:rsidRDefault="00FC27D6" w:rsidP="00C43920">
      <w:pPr>
        <w:rPr>
          <w:caps/>
          <w:sz w:val="24"/>
          <w:szCs w:val="24"/>
          <w:u w:val="single"/>
          <w:rtl/>
        </w:rPr>
      </w:pPr>
      <w:r w:rsidRPr="00FC27D6">
        <w:rPr>
          <w:rFonts w:hint="cs"/>
          <w:caps/>
          <w:sz w:val="24"/>
          <w:szCs w:val="24"/>
          <w:u w:val="single"/>
          <w:rtl/>
        </w:rPr>
        <w:t>מר ליאור רגב - נציג לשכת התכנון</w:t>
      </w:r>
      <w:r w:rsidR="001E2274">
        <w:rPr>
          <w:rFonts w:hint="cs"/>
          <w:caps/>
          <w:sz w:val="24"/>
          <w:szCs w:val="24"/>
          <w:u w:val="single"/>
          <w:rtl/>
        </w:rPr>
        <w:t>:</w:t>
      </w:r>
    </w:p>
    <w:p w14:paraId="364CD090" w14:textId="05BE2214" w:rsidR="001E2274" w:rsidRDefault="00C43920" w:rsidP="00C43920">
      <w:pPr>
        <w:rPr>
          <w:b w:val="0"/>
          <w:bCs w:val="0"/>
          <w:caps/>
          <w:sz w:val="24"/>
          <w:szCs w:val="24"/>
          <w:rtl/>
        </w:rPr>
      </w:pPr>
      <w:r>
        <w:rPr>
          <w:rFonts w:hint="cs"/>
          <w:b w:val="0"/>
          <w:bCs w:val="0"/>
          <w:caps/>
          <w:sz w:val="24"/>
          <w:szCs w:val="24"/>
          <w:rtl/>
        </w:rPr>
        <w:t xml:space="preserve">לא רק את ההחלטה </w:t>
      </w:r>
    </w:p>
    <w:p w14:paraId="1ABF4BEE" w14:textId="77777777" w:rsidR="001E2274" w:rsidRDefault="001E2274" w:rsidP="00C43920">
      <w:pPr>
        <w:rPr>
          <w:b w:val="0"/>
          <w:bCs w:val="0"/>
          <w:caps/>
          <w:sz w:val="24"/>
          <w:szCs w:val="24"/>
          <w:rtl/>
        </w:rPr>
      </w:pPr>
    </w:p>
    <w:p w14:paraId="6B45F128" w14:textId="77777777" w:rsidR="001E2274" w:rsidRDefault="00D17364" w:rsidP="00C43920">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5ED52C86" w14:textId="02F0CF1B" w:rsidR="001E2274" w:rsidRDefault="00C43920" w:rsidP="00C43920">
      <w:pPr>
        <w:rPr>
          <w:b w:val="0"/>
          <w:bCs w:val="0"/>
          <w:caps/>
          <w:sz w:val="24"/>
          <w:szCs w:val="24"/>
          <w:rtl/>
        </w:rPr>
      </w:pPr>
      <w:r>
        <w:rPr>
          <w:rFonts w:hint="cs"/>
          <w:b w:val="0"/>
          <w:bCs w:val="0"/>
          <w:caps/>
          <w:sz w:val="24"/>
          <w:szCs w:val="24"/>
          <w:rtl/>
        </w:rPr>
        <w:t>לא</w:t>
      </w:r>
    </w:p>
    <w:p w14:paraId="37D0A4A8" w14:textId="77777777" w:rsidR="001E2274" w:rsidRDefault="001E2274" w:rsidP="00C43920">
      <w:pPr>
        <w:rPr>
          <w:b w:val="0"/>
          <w:bCs w:val="0"/>
          <w:caps/>
          <w:sz w:val="24"/>
          <w:szCs w:val="24"/>
          <w:rtl/>
        </w:rPr>
      </w:pPr>
    </w:p>
    <w:p w14:paraId="6EF68FD5" w14:textId="77777777" w:rsidR="001E2274" w:rsidRDefault="00381D03" w:rsidP="00C43920">
      <w:pPr>
        <w:rPr>
          <w:caps/>
          <w:sz w:val="24"/>
          <w:szCs w:val="24"/>
          <w:u w:val="single"/>
          <w:rtl/>
        </w:rPr>
      </w:pPr>
      <w:r w:rsidRPr="00381D03">
        <w:rPr>
          <w:rFonts w:hint="cs"/>
          <w:caps/>
          <w:sz w:val="24"/>
          <w:szCs w:val="24"/>
          <w:u w:val="single"/>
          <w:rtl/>
        </w:rPr>
        <w:t>גב</w:t>
      </w:r>
      <w:r w:rsidRPr="00381D03">
        <w:rPr>
          <w:caps/>
          <w:sz w:val="24"/>
          <w:szCs w:val="24"/>
          <w:u w:val="single"/>
          <w:rtl/>
        </w:rPr>
        <w:t>'</w:t>
      </w:r>
      <w:r w:rsidRPr="00381D03">
        <w:rPr>
          <w:rFonts w:hint="cs"/>
          <w:caps/>
          <w:sz w:val="24"/>
          <w:szCs w:val="24"/>
          <w:u w:val="single"/>
          <w:rtl/>
        </w:rPr>
        <w:t xml:space="preserve"> יפעת שצקין - נציגת לשכת התכנון</w:t>
      </w:r>
      <w:r w:rsidR="001E2274">
        <w:rPr>
          <w:rFonts w:hint="cs"/>
          <w:caps/>
          <w:sz w:val="24"/>
          <w:szCs w:val="24"/>
          <w:u w:val="single"/>
          <w:rtl/>
        </w:rPr>
        <w:t>:</w:t>
      </w:r>
    </w:p>
    <w:p w14:paraId="2A859E46" w14:textId="75418E21" w:rsidR="001E2274" w:rsidRDefault="00C43920" w:rsidP="00C43920">
      <w:pPr>
        <w:rPr>
          <w:b w:val="0"/>
          <w:bCs w:val="0"/>
          <w:caps/>
          <w:sz w:val="24"/>
          <w:szCs w:val="24"/>
          <w:rtl/>
        </w:rPr>
      </w:pPr>
      <w:r>
        <w:rPr>
          <w:rFonts w:hint="cs"/>
          <w:b w:val="0"/>
          <w:bCs w:val="0"/>
          <w:caps/>
          <w:sz w:val="24"/>
          <w:szCs w:val="24"/>
          <w:rtl/>
        </w:rPr>
        <w:t xml:space="preserve">רק את ההמלצה? הוועדה סבורה כי מדובר בתוכנית חשובה היות והיא מספקת מענה לדרישה במתקן תשתית חשוב בשרשרת אספקת המים לצרכי הישוב ובהתאמה לתוכנית האב למים וביוב. בנסיבות אלה קיימת הצדקה לפנות ליור המועצה הארצית בבקשה לאשר את הארכת המועד להשלמת הטיפול בתוכנית ובהתאם לסעיף מאה ותשע א' ב' אחד. הוועדה מבקשת תוספת אורכה מיום שלושים ואחד לתשיעי עשרים וחמש ועד ליום שלושים ואחד לשתים עשרה עשרים וחמש מהנימוקים הבאים. </w:t>
      </w:r>
      <w:r w:rsidR="00DD1352">
        <w:rPr>
          <w:rFonts w:hint="cs"/>
          <w:b w:val="0"/>
          <w:bCs w:val="0"/>
          <w:caps/>
          <w:sz w:val="24"/>
          <w:szCs w:val="24"/>
          <w:rtl/>
        </w:rPr>
        <w:t>הליך התיאום אשר נדרש למילוי התנאים להפקדה ארך זמן רב, ב' לא רלוונטי ב' זה טרם הסתיים התיאום מול הגנת הסביבה אבל אנחנו יודעים שהוא הסתיים</w:t>
      </w:r>
    </w:p>
    <w:p w14:paraId="5A49878A" w14:textId="77777777" w:rsidR="001E2274" w:rsidRDefault="001E2274" w:rsidP="00C43920">
      <w:pPr>
        <w:rPr>
          <w:b w:val="0"/>
          <w:bCs w:val="0"/>
          <w:caps/>
          <w:sz w:val="24"/>
          <w:szCs w:val="24"/>
          <w:rtl/>
        </w:rPr>
      </w:pPr>
    </w:p>
    <w:p w14:paraId="7991B923" w14:textId="77777777" w:rsidR="001E2274" w:rsidRDefault="003109B2" w:rsidP="00C43920">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21B9FF7D" w14:textId="03F8C45C" w:rsidR="001E2274" w:rsidRDefault="00DD1352" w:rsidP="00C43920">
      <w:pPr>
        <w:rPr>
          <w:b w:val="0"/>
          <w:bCs w:val="0"/>
          <w:caps/>
          <w:sz w:val="24"/>
          <w:szCs w:val="24"/>
          <w:rtl/>
        </w:rPr>
      </w:pPr>
      <w:r>
        <w:rPr>
          <w:rFonts w:hint="cs"/>
          <w:b w:val="0"/>
          <w:bCs w:val="0"/>
          <w:caps/>
          <w:sz w:val="24"/>
          <w:szCs w:val="24"/>
          <w:rtl/>
        </w:rPr>
        <w:t xml:space="preserve">לא, הוא סל הסתיים הם צריכים עוד להשלים לנו דברים </w:t>
      </w:r>
    </w:p>
    <w:p w14:paraId="51E1900D" w14:textId="77777777" w:rsidR="001E2274" w:rsidRDefault="001E2274" w:rsidP="00C43920">
      <w:pPr>
        <w:rPr>
          <w:b w:val="0"/>
          <w:bCs w:val="0"/>
          <w:caps/>
          <w:sz w:val="24"/>
          <w:szCs w:val="24"/>
          <w:rtl/>
        </w:rPr>
      </w:pPr>
    </w:p>
    <w:p w14:paraId="34ADBF6F" w14:textId="77777777" w:rsidR="001E2274" w:rsidRDefault="00381D03" w:rsidP="00C43920">
      <w:pPr>
        <w:rPr>
          <w:caps/>
          <w:sz w:val="24"/>
          <w:szCs w:val="24"/>
          <w:u w:val="single"/>
          <w:rtl/>
        </w:rPr>
      </w:pPr>
      <w:r w:rsidRPr="00381D03">
        <w:rPr>
          <w:rFonts w:hint="cs"/>
          <w:caps/>
          <w:sz w:val="24"/>
          <w:szCs w:val="24"/>
          <w:u w:val="single"/>
          <w:rtl/>
        </w:rPr>
        <w:t>גב</w:t>
      </w:r>
      <w:r w:rsidRPr="00381D03">
        <w:rPr>
          <w:caps/>
          <w:sz w:val="24"/>
          <w:szCs w:val="24"/>
          <w:u w:val="single"/>
          <w:rtl/>
        </w:rPr>
        <w:t>'</w:t>
      </w:r>
      <w:r w:rsidRPr="00381D03">
        <w:rPr>
          <w:rFonts w:hint="cs"/>
          <w:caps/>
          <w:sz w:val="24"/>
          <w:szCs w:val="24"/>
          <w:u w:val="single"/>
          <w:rtl/>
        </w:rPr>
        <w:t xml:space="preserve"> יפעת שצקין - נציגת לשכת התכנון</w:t>
      </w:r>
      <w:r w:rsidR="001E2274">
        <w:rPr>
          <w:rFonts w:hint="cs"/>
          <w:caps/>
          <w:sz w:val="24"/>
          <w:szCs w:val="24"/>
          <w:u w:val="single"/>
          <w:rtl/>
        </w:rPr>
        <w:t>:</w:t>
      </w:r>
    </w:p>
    <w:p w14:paraId="31F51A85" w14:textId="66786B00" w:rsidR="001E2274" w:rsidRDefault="00DD1352" w:rsidP="00C43920">
      <w:pPr>
        <w:rPr>
          <w:b w:val="0"/>
          <w:bCs w:val="0"/>
          <w:caps/>
          <w:sz w:val="24"/>
          <w:szCs w:val="24"/>
          <w:rtl/>
        </w:rPr>
      </w:pPr>
      <w:r>
        <w:rPr>
          <w:rFonts w:hint="cs"/>
          <w:b w:val="0"/>
          <w:bCs w:val="0"/>
          <w:caps/>
          <w:sz w:val="24"/>
          <w:szCs w:val="24"/>
          <w:rtl/>
        </w:rPr>
        <w:t>צריכים עוד להשלים?</w:t>
      </w:r>
    </w:p>
    <w:p w14:paraId="5560112C" w14:textId="77777777" w:rsidR="001E2274" w:rsidRDefault="001E2274" w:rsidP="00C43920">
      <w:pPr>
        <w:rPr>
          <w:b w:val="0"/>
          <w:bCs w:val="0"/>
          <w:caps/>
          <w:sz w:val="24"/>
          <w:szCs w:val="24"/>
          <w:rtl/>
        </w:rPr>
      </w:pPr>
    </w:p>
    <w:p w14:paraId="774ECF0F" w14:textId="77777777" w:rsidR="001E2274" w:rsidRDefault="003109B2" w:rsidP="00C43920">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315B4594" w14:textId="0895D666" w:rsidR="001E2274" w:rsidRDefault="00DD1352" w:rsidP="00C43920">
      <w:pPr>
        <w:rPr>
          <w:b w:val="0"/>
          <w:bCs w:val="0"/>
          <w:caps/>
          <w:sz w:val="24"/>
          <w:szCs w:val="24"/>
          <w:rtl/>
        </w:rPr>
      </w:pPr>
      <w:r>
        <w:rPr>
          <w:rFonts w:hint="cs"/>
          <w:b w:val="0"/>
          <w:bCs w:val="0"/>
          <w:caps/>
          <w:sz w:val="24"/>
          <w:szCs w:val="24"/>
          <w:rtl/>
        </w:rPr>
        <w:t xml:space="preserve">כן כן </w:t>
      </w:r>
    </w:p>
    <w:p w14:paraId="617FA5A4" w14:textId="77777777" w:rsidR="001E2274" w:rsidRDefault="001E2274" w:rsidP="00C43920">
      <w:pPr>
        <w:rPr>
          <w:b w:val="0"/>
          <w:bCs w:val="0"/>
          <w:caps/>
          <w:sz w:val="24"/>
          <w:szCs w:val="24"/>
          <w:rtl/>
        </w:rPr>
      </w:pPr>
    </w:p>
    <w:p w14:paraId="7D30BFB2" w14:textId="77777777" w:rsidR="001E2274" w:rsidRDefault="00381D03" w:rsidP="00C43920">
      <w:pPr>
        <w:rPr>
          <w:caps/>
          <w:sz w:val="24"/>
          <w:szCs w:val="24"/>
          <w:u w:val="single"/>
          <w:rtl/>
        </w:rPr>
      </w:pPr>
      <w:r w:rsidRPr="00381D03">
        <w:rPr>
          <w:rFonts w:hint="cs"/>
          <w:caps/>
          <w:sz w:val="24"/>
          <w:szCs w:val="24"/>
          <w:u w:val="single"/>
          <w:rtl/>
        </w:rPr>
        <w:t>גב</w:t>
      </w:r>
      <w:r w:rsidRPr="00381D03">
        <w:rPr>
          <w:caps/>
          <w:sz w:val="24"/>
          <w:szCs w:val="24"/>
          <w:u w:val="single"/>
          <w:rtl/>
        </w:rPr>
        <w:t>'</w:t>
      </w:r>
      <w:r w:rsidRPr="00381D03">
        <w:rPr>
          <w:rFonts w:hint="cs"/>
          <w:caps/>
          <w:sz w:val="24"/>
          <w:szCs w:val="24"/>
          <w:u w:val="single"/>
          <w:rtl/>
        </w:rPr>
        <w:t xml:space="preserve"> יפעת שצקין - נציגת לשכת התכנון</w:t>
      </w:r>
      <w:r w:rsidR="001E2274">
        <w:rPr>
          <w:rFonts w:hint="cs"/>
          <w:caps/>
          <w:sz w:val="24"/>
          <w:szCs w:val="24"/>
          <w:u w:val="single"/>
          <w:rtl/>
        </w:rPr>
        <w:t>:</w:t>
      </w:r>
    </w:p>
    <w:p w14:paraId="2FC2D5F1" w14:textId="256A61A5" w:rsidR="001E2274" w:rsidRDefault="00DD1352" w:rsidP="00C43920">
      <w:pPr>
        <w:rPr>
          <w:b w:val="0"/>
          <w:bCs w:val="0"/>
          <w:caps/>
          <w:sz w:val="24"/>
          <w:szCs w:val="24"/>
          <w:rtl/>
        </w:rPr>
      </w:pPr>
      <w:r>
        <w:rPr>
          <w:rFonts w:hint="cs"/>
          <w:b w:val="0"/>
          <w:bCs w:val="0"/>
          <w:caps/>
          <w:sz w:val="24"/>
          <w:szCs w:val="24"/>
          <w:rtl/>
        </w:rPr>
        <w:t>אוקיי אז טרם הסתיים אוקיי אז טרם הסתיים התיאום בין מול הגנת הסביבה בנושאים הסביבתיים</w:t>
      </w:r>
      <w:r w:rsidR="000F703D">
        <w:rPr>
          <w:rFonts w:hint="cs"/>
          <w:b w:val="0"/>
          <w:bCs w:val="0"/>
          <w:caps/>
          <w:sz w:val="24"/>
          <w:szCs w:val="24"/>
          <w:rtl/>
        </w:rPr>
        <w:t xml:space="preserve"> </w:t>
      </w:r>
    </w:p>
    <w:p w14:paraId="79026A8D" w14:textId="77777777" w:rsidR="001E2274" w:rsidRDefault="001E2274" w:rsidP="00C43920">
      <w:pPr>
        <w:rPr>
          <w:b w:val="0"/>
          <w:bCs w:val="0"/>
          <w:caps/>
          <w:sz w:val="24"/>
          <w:szCs w:val="24"/>
          <w:rtl/>
        </w:rPr>
      </w:pPr>
    </w:p>
    <w:p w14:paraId="21CDD2FC" w14:textId="77777777" w:rsidR="001E2274" w:rsidRDefault="003109B2" w:rsidP="00C43920">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7CF1ECFC" w14:textId="5236F7D0" w:rsidR="001E2274" w:rsidRDefault="00DD1352" w:rsidP="00C43920">
      <w:pPr>
        <w:rPr>
          <w:b w:val="0"/>
          <w:bCs w:val="0"/>
          <w:caps/>
          <w:sz w:val="24"/>
          <w:szCs w:val="24"/>
          <w:rtl/>
        </w:rPr>
      </w:pPr>
      <w:r>
        <w:rPr>
          <w:rFonts w:hint="cs"/>
          <w:b w:val="0"/>
          <w:bCs w:val="0"/>
          <w:caps/>
          <w:sz w:val="24"/>
          <w:szCs w:val="24"/>
          <w:rtl/>
        </w:rPr>
        <w:t>הם פשוט לא עשו ...</w:t>
      </w:r>
    </w:p>
    <w:p w14:paraId="6CBEAB97" w14:textId="77777777" w:rsidR="001E2274" w:rsidRDefault="001E2274" w:rsidP="00C43920">
      <w:pPr>
        <w:rPr>
          <w:b w:val="0"/>
          <w:bCs w:val="0"/>
          <w:caps/>
          <w:sz w:val="24"/>
          <w:szCs w:val="24"/>
          <w:rtl/>
        </w:rPr>
      </w:pPr>
    </w:p>
    <w:p w14:paraId="2B7C3DA2" w14:textId="77777777" w:rsidR="001E2274" w:rsidRDefault="000A5C33" w:rsidP="00C43920">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4615AF86" w14:textId="7023E104" w:rsidR="001E2274" w:rsidRDefault="00DD1352" w:rsidP="00C43920">
      <w:pPr>
        <w:rPr>
          <w:b w:val="0"/>
          <w:bCs w:val="0"/>
          <w:caps/>
          <w:sz w:val="24"/>
          <w:szCs w:val="24"/>
          <w:rtl/>
        </w:rPr>
      </w:pPr>
      <w:r>
        <w:rPr>
          <w:rFonts w:hint="cs"/>
          <w:b w:val="0"/>
          <w:bCs w:val="0"/>
          <w:caps/>
          <w:sz w:val="24"/>
          <w:szCs w:val="24"/>
          <w:rtl/>
        </w:rPr>
        <w:t>טוב</w:t>
      </w:r>
    </w:p>
    <w:p w14:paraId="69C9B02C" w14:textId="77777777" w:rsidR="001E2274" w:rsidRDefault="001E2274" w:rsidP="00C43920">
      <w:pPr>
        <w:rPr>
          <w:b w:val="0"/>
          <w:bCs w:val="0"/>
          <w:caps/>
          <w:sz w:val="24"/>
          <w:szCs w:val="24"/>
          <w:rtl/>
        </w:rPr>
      </w:pPr>
    </w:p>
    <w:p w14:paraId="55EB572B" w14:textId="77777777" w:rsidR="001E2274" w:rsidRDefault="003109B2" w:rsidP="00C43920">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7A1E46C3" w14:textId="585527F9" w:rsidR="001E2274" w:rsidRDefault="00DD1352" w:rsidP="00C43920">
      <w:pPr>
        <w:rPr>
          <w:b w:val="0"/>
          <w:bCs w:val="0"/>
          <w:caps/>
          <w:sz w:val="24"/>
          <w:szCs w:val="24"/>
          <w:rtl/>
        </w:rPr>
      </w:pPr>
      <w:r>
        <w:rPr>
          <w:rFonts w:hint="cs"/>
          <w:b w:val="0"/>
          <w:bCs w:val="0"/>
          <w:caps/>
          <w:sz w:val="24"/>
          <w:szCs w:val="24"/>
          <w:rtl/>
        </w:rPr>
        <w:t xml:space="preserve">הם לא הם לא </w:t>
      </w:r>
    </w:p>
    <w:p w14:paraId="79786C9C" w14:textId="77777777" w:rsidR="001E2274" w:rsidRDefault="001E2274" w:rsidP="00C43920">
      <w:pPr>
        <w:rPr>
          <w:b w:val="0"/>
          <w:bCs w:val="0"/>
          <w:caps/>
          <w:sz w:val="24"/>
          <w:szCs w:val="24"/>
          <w:rtl/>
        </w:rPr>
      </w:pPr>
    </w:p>
    <w:p w14:paraId="6E27F8CF" w14:textId="77777777" w:rsidR="001E2274" w:rsidRDefault="00381D03" w:rsidP="00DD1352">
      <w:pPr>
        <w:rPr>
          <w:caps/>
          <w:sz w:val="24"/>
          <w:szCs w:val="24"/>
          <w:u w:val="single"/>
          <w:rtl/>
        </w:rPr>
      </w:pPr>
      <w:r w:rsidRPr="00381D03">
        <w:rPr>
          <w:rFonts w:hint="cs"/>
          <w:caps/>
          <w:sz w:val="24"/>
          <w:szCs w:val="24"/>
          <w:u w:val="single"/>
          <w:rtl/>
        </w:rPr>
        <w:t>גב</w:t>
      </w:r>
      <w:r w:rsidRPr="00381D03">
        <w:rPr>
          <w:caps/>
          <w:sz w:val="24"/>
          <w:szCs w:val="24"/>
          <w:u w:val="single"/>
          <w:rtl/>
        </w:rPr>
        <w:t>'</w:t>
      </w:r>
      <w:r w:rsidRPr="00381D03">
        <w:rPr>
          <w:rFonts w:hint="cs"/>
          <w:caps/>
          <w:sz w:val="24"/>
          <w:szCs w:val="24"/>
          <w:u w:val="single"/>
          <w:rtl/>
        </w:rPr>
        <w:t xml:space="preserve"> יפעת שצקין - נציגת לשכת התכנון</w:t>
      </w:r>
      <w:r w:rsidR="001E2274">
        <w:rPr>
          <w:rFonts w:hint="cs"/>
          <w:caps/>
          <w:sz w:val="24"/>
          <w:szCs w:val="24"/>
          <w:u w:val="single"/>
          <w:rtl/>
        </w:rPr>
        <w:t>:</w:t>
      </w:r>
    </w:p>
    <w:p w14:paraId="5AE5234A" w14:textId="407BF30C" w:rsidR="001E2274" w:rsidRDefault="00DD1352" w:rsidP="00DD1352">
      <w:pPr>
        <w:rPr>
          <w:b w:val="0"/>
          <w:bCs w:val="0"/>
          <w:caps/>
          <w:sz w:val="24"/>
          <w:szCs w:val="24"/>
          <w:rtl/>
        </w:rPr>
      </w:pPr>
      <w:r>
        <w:rPr>
          <w:rFonts w:hint="cs"/>
          <w:b w:val="0"/>
          <w:bCs w:val="0"/>
          <w:caps/>
          <w:sz w:val="24"/>
          <w:szCs w:val="24"/>
          <w:rtl/>
        </w:rPr>
        <w:t>זהו?</w:t>
      </w:r>
    </w:p>
    <w:p w14:paraId="1BEB9AB4" w14:textId="77777777" w:rsidR="001E2274" w:rsidRDefault="001E2274" w:rsidP="00DD1352">
      <w:pPr>
        <w:rPr>
          <w:b w:val="0"/>
          <w:bCs w:val="0"/>
          <w:caps/>
          <w:sz w:val="24"/>
          <w:szCs w:val="24"/>
          <w:rtl/>
        </w:rPr>
      </w:pPr>
    </w:p>
    <w:p w14:paraId="09FB8E0C" w14:textId="77777777" w:rsidR="001E2274" w:rsidRDefault="000A5C33" w:rsidP="00DD1352">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33EDBD2C" w14:textId="0E811B28" w:rsidR="001E2274" w:rsidRDefault="00DD1352" w:rsidP="00DD1352">
      <w:pPr>
        <w:rPr>
          <w:b w:val="0"/>
          <w:bCs w:val="0"/>
          <w:caps/>
          <w:sz w:val="24"/>
          <w:szCs w:val="24"/>
          <w:rtl/>
        </w:rPr>
      </w:pPr>
      <w:r>
        <w:rPr>
          <w:rFonts w:hint="cs"/>
          <w:b w:val="0"/>
          <w:bCs w:val="0"/>
          <w:caps/>
          <w:sz w:val="24"/>
          <w:szCs w:val="24"/>
          <w:rtl/>
        </w:rPr>
        <w:t>זהו תורה רבה</w:t>
      </w:r>
    </w:p>
    <w:p w14:paraId="389AB2F3" w14:textId="77777777" w:rsidR="001E2274" w:rsidRDefault="001E2274" w:rsidP="00DD1352">
      <w:pPr>
        <w:rPr>
          <w:b w:val="0"/>
          <w:bCs w:val="0"/>
          <w:caps/>
          <w:sz w:val="24"/>
          <w:szCs w:val="24"/>
          <w:rtl/>
        </w:rPr>
      </w:pPr>
    </w:p>
    <w:p w14:paraId="18E54A6C" w14:textId="77777777" w:rsidR="001E2274" w:rsidRDefault="003109B2" w:rsidP="00DD1352">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10EF4996" w14:textId="128524E6" w:rsidR="001E2274" w:rsidRDefault="0097087E" w:rsidP="00DD1352">
      <w:pPr>
        <w:rPr>
          <w:b w:val="0"/>
          <w:bCs w:val="0"/>
          <w:caps/>
          <w:sz w:val="24"/>
          <w:szCs w:val="24"/>
          <w:rtl/>
        </w:rPr>
      </w:pPr>
      <w:r>
        <w:rPr>
          <w:rFonts w:hint="cs"/>
          <w:b w:val="0"/>
          <w:bCs w:val="0"/>
          <w:caps/>
          <w:sz w:val="24"/>
          <w:szCs w:val="24"/>
          <w:rtl/>
        </w:rPr>
        <w:t xml:space="preserve">יש שם איזה שהיא בעיה </w:t>
      </w:r>
    </w:p>
    <w:p w14:paraId="21CFD9AA" w14:textId="77777777" w:rsidR="001E2274" w:rsidRDefault="001E2274" w:rsidP="00DD1352">
      <w:pPr>
        <w:rPr>
          <w:b w:val="0"/>
          <w:bCs w:val="0"/>
          <w:caps/>
          <w:sz w:val="24"/>
          <w:szCs w:val="24"/>
          <w:rtl/>
        </w:rPr>
      </w:pPr>
    </w:p>
    <w:p w14:paraId="4A22D189" w14:textId="77777777" w:rsidR="001E2274" w:rsidRDefault="00381D03" w:rsidP="0097087E">
      <w:pPr>
        <w:rPr>
          <w:caps/>
          <w:sz w:val="24"/>
          <w:szCs w:val="24"/>
          <w:u w:val="single"/>
          <w:rtl/>
        </w:rPr>
      </w:pPr>
      <w:r w:rsidRPr="00381D03">
        <w:rPr>
          <w:rFonts w:hint="cs"/>
          <w:caps/>
          <w:sz w:val="24"/>
          <w:szCs w:val="24"/>
          <w:u w:val="single"/>
          <w:rtl/>
        </w:rPr>
        <w:t>גב</w:t>
      </w:r>
      <w:r w:rsidRPr="00381D03">
        <w:rPr>
          <w:caps/>
          <w:sz w:val="24"/>
          <w:szCs w:val="24"/>
          <w:u w:val="single"/>
          <w:rtl/>
        </w:rPr>
        <w:t>'</w:t>
      </w:r>
      <w:r w:rsidRPr="00381D03">
        <w:rPr>
          <w:rFonts w:hint="cs"/>
          <w:caps/>
          <w:sz w:val="24"/>
          <w:szCs w:val="24"/>
          <w:u w:val="single"/>
          <w:rtl/>
        </w:rPr>
        <w:t xml:space="preserve"> יפעת שצקין - נציגת לשכת התכנון</w:t>
      </w:r>
      <w:r w:rsidR="001E2274">
        <w:rPr>
          <w:rFonts w:hint="cs"/>
          <w:caps/>
          <w:sz w:val="24"/>
          <w:szCs w:val="24"/>
          <w:u w:val="single"/>
          <w:rtl/>
        </w:rPr>
        <w:t>:</w:t>
      </w:r>
    </w:p>
    <w:p w14:paraId="1B93475C" w14:textId="2F64D3EC" w:rsidR="001E2274" w:rsidRDefault="00DD1352" w:rsidP="0097087E">
      <w:pPr>
        <w:rPr>
          <w:b w:val="0"/>
          <w:bCs w:val="0"/>
          <w:caps/>
          <w:sz w:val="24"/>
          <w:szCs w:val="24"/>
          <w:rtl/>
        </w:rPr>
      </w:pPr>
      <w:r>
        <w:rPr>
          <w:rFonts w:hint="cs"/>
          <w:b w:val="0"/>
          <w:bCs w:val="0"/>
          <w:caps/>
          <w:sz w:val="24"/>
          <w:szCs w:val="24"/>
          <w:rtl/>
        </w:rPr>
        <w:t>אוקיי</w:t>
      </w:r>
    </w:p>
    <w:p w14:paraId="3DDE09E0" w14:textId="77777777" w:rsidR="001E2274" w:rsidRDefault="001E2274" w:rsidP="0097087E">
      <w:pPr>
        <w:rPr>
          <w:b w:val="0"/>
          <w:bCs w:val="0"/>
          <w:caps/>
          <w:sz w:val="24"/>
          <w:szCs w:val="24"/>
          <w:rtl/>
        </w:rPr>
      </w:pPr>
    </w:p>
    <w:p w14:paraId="4458DC51" w14:textId="77777777" w:rsidR="001E2274" w:rsidRDefault="00D17364" w:rsidP="0097087E">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5C7BD272" w14:textId="34CD5594" w:rsidR="001E2274" w:rsidRDefault="0097087E" w:rsidP="0097087E">
      <w:pPr>
        <w:rPr>
          <w:b w:val="0"/>
          <w:bCs w:val="0"/>
          <w:caps/>
          <w:sz w:val="24"/>
          <w:szCs w:val="24"/>
          <w:rtl/>
        </w:rPr>
      </w:pPr>
      <w:r>
        <w:rPr>
          <w:rFonts w:hint="cs"/>
          <w:b w:val="0"/>
          <w:bCs w:val="0"/>
          <w:caps/>
          <w:sz w:val="24"/>
          <w:szCs w:val="24"/>
          <w:rtl/>
        </w:rPr>
        <w:t>אוקיי אוקיי</w:t>
      </w:r>
    </w:p>
    <w:p w14:paraId="0A2DBC48" w14:textId="77777777" w:rsidR="001E2274" w:rsidRDefault="001E2274" w:rsidP="0097087E">
      <w:pPr>
        <w:rPr>
          <w:b w:val="0"/>
          <w:bCs w:val="0"/>
          <w:caps/>
          <w:sz w:val="24"/>
          <w:szCs w:val="24"/>
          <w:rtl/>
        </w:rPr>
      </w:pPr>
    </w:p>
    <w:p w14:paraId="10E6C782" w14:textId="77777777" w:rsidR="001E2274" w:rsidRDefault="000A5C33" w:rsidP="0097087E">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33A38A01" w14:textId="2008E931" w:rsidR="001E2274" w:rsidRDefault="0097087E" w:rsidP="0097087E">
      <w:pPr>
        <w:rPr>
          <w:b w:val="0"/>
          <w:bCs w:val="0"/>
          <w:caps/>
          <w:sz w:val="24"/>
          <w:szCs w:val="24"/>
          <w:rtl/>
        </w:rPr>
      </w:pPr>
      <w:r>
        <w:rPr>
          <w:rFonts w:hint="cs"/>
          <w:b w:val="0"/>
          <w:bCs w:val="0"/>
          <w:caps/>
          <w:sz w:val="24"/>
          <w:szCs w:val="24"/>
          <w:rtl/>
        </w:rPr>
        <w:t xml:space="preserve">עכשיו מה </w:t>
      </w:r>
    </w:p>
    <w:p w14:paraId="179CCAD5" w14:textId="77777777" w:rsidR="001E2274" w:rsidRDefault="001E2274" w:rsidP="0097087E">
      <w:pPr>
        <w:rPr>
          <w:b w:val="0"/>
          <w:bCs w:val="0"/>
          <w:caps/>
          <w:sz w:val="24"/>
          <w:szCs w:val="24"/>
          <w:rtl/>
        </w:rPr>
      </w:pPr>
    </w:p>
    <w:p w14:paraId="5C5699B9" w14:textId="77777777" w:rsidR="001E2274" w:rsidRDefault="003109B2" w:rsidP="0097087E">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65CA633B" w14:textId="00807D61" w:rsidR="001E2274" w:rsidRDefault="0097087E" w:rsidP="0097087E">
      <w:pPr>
        <w:rPr>
          <w:b w:val="0"/>
          <w:bCs w:val="0"/>
          <w:caps/>
          <w:sz w:val="24"/>
          <w:szCs w:val="24"/>
          <w:rtl/>
        </w:rPr>
      </w:pPr>
      <w:r>
        <w:rPr>
          <w:rFonts w:hint="cs"/>
          <w:b w:val="0"/>
          <w:bCs w:val="0"/>
          <w:caps/>
          <w:sz w:val="24"/>
          <w:szCs w:val="24"/>
          <w:rtl/>
        </w:rPr>
        <w:t xml:space="preserve">רוני אמרה שהיא בדרך </w:t>
      </w:r>
    </w:p>
    <w:p w14:paraId="751E1B74" w14:textId="77777777" w:rsidR="001E2274" w:rsidRDefault="001E2274" w:rsidP="0097087E">
      <w:pPr>
        <w:rPr>
          <w:b w:val="0"/>
          <w:bCs w:val="0"/>
          <w:caps/>
          <w:sz w:val="24"/>
          <w:szCs w:val="24"/>
          <w:rtl/>
        </w:rPr>
      </w:pPr>
    </w:p>
    <w:p w14:paraId="20E96DE6" w14:textId="77777777" w:rsidR="001E2274" w:rsidRDefault="0097087E" w:rsidP="0097087E">
      <w:pPr>
        <w:rPr>
          <w:b w:val="0"/>
          <w:bCs w:val="0"/>
          <w:caps/>
          <w:sz w:val="24"/>
          <w:szCs w:val="24"/>
          <w:rtl/>
        </w:rPr>
      </w:pPr>
      <w:r>
        <w:rPr>
          <w:rFonts w:hint="cs"/>
          <w:b w:val="0"/>
          <w:bCs w:val="0"/>
          <w:caps/>
          <w:sz w:val="24"/>
          <w:szCs w:val="24"/>
          <w:rtl/>
        </w:rPr>
        <w:t>(הקלטה הופסקה)</w:t>
      </w:r>
    </w:p>
    <w:p w14:paraId="1F101552" w14:textId="77777777" w:rsidR="001E2274" w:rsidRDefault="001E2274" w:rsidP="0097087E">
      <w:pPr>
        <w:rPr>
          <w:b w:val="0"/>
          <w:bCs w:val="0"/>
          <w:caps/>
          <w:sz w:val="24"/>
          <w:szCs w:val="24"/>
          <w:rtl/>
        </w:rPr>
      </w:pPr>
    </w:p>
    <w:p w14:paraId="18BBA185" w14:textId="77777777" w:rsidR="001E2274" w:rsidRDefault="000A5C33" w:rsidP="0097087E">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1DD83C89" w14:textId="015443DA" w:rsidR="001E2274" w:rsidRDefault="0097087E" w:rsidP="0097087E">
      <w:pPr>
        <w:rPr>
          <w:b w:val="0"/>
          <w:bCs w:val="0"/>
          <w:caps/>
          <w:sz w:val="24"/>
          <w:szCs w:val="24"/>
          <w:rtl/>
        </w:rPr>
      </w:pPr>
      <w:r>
        <w:rPr>
          <w:rFonts w:hint="cs"/>
          <w:b w:val="0"/>
          <w:bCs w:val="0"/>
          <w:caps/>
          <w:sz w:val="24"/>
          <w:szCs w:val="24"/>
          <w:rtl/>
        </w:rPr>
        <w:t xml:space="preserve">פעם אחרונה </w:t>
      </w:r>
    </w:p>
    <w:p w14:paraId="470EBF15" w14:textId="77777777" w:rsidR="001E2274" w:rsidRDefault="001E2274" w:rsidP="0097087E">
      <w:pPr>
        <w:rPr>
          <w:b w:val="0"/>
          <w:bCs w:val="0"/>
          <w:caps/>
          <w:sz w:val="24"/>
          <w:szCs w:val="24"/>
          <w:rtl/>
        </w:rPr>
      </w:pPr>
    </w:p>
    <w:p w14:paraId="5DACF3D5" w14:textId="77777777" w:rsidR="001E2274" w:rsidRDefault="00D17364" w:rsidP="0097087E">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45CB8A4E" w14:textId="71301BF2" w:rsidR="001E2274" w:rsidRDefault="0097087E" w:rsidP="0097087E">
      <w:pPr>
        <w:rPr>
          <w:b w:val="0"/>
          <w:bCs w:val="0"/>
          <w:caps/>
          <w:sz w:val="24"/>
          <w:szCs w:val="24"/>
          <w:rtl/>
        </w:rPr>
      </w:pPr>
      <w:r>
        <w:rPr>
          <w:rFonts w:hint="cs"/>
          <w:b w:val="0"/>
          <w:bCs w:val="0"/>
          <w:caps/>
          <w:sz w:val="24"/>
          <w:szCs w:val="24"/>
          <w:rtl/>
        </w:rPr>
        <w:t xml:space="preserve">פעם אחרונה יאללה קדימה בואו בואו נקריא את ההמלצה </w:t>
      </w:r>
    </w:p>
    <w:p w14:paraId="1BC56FBC" w14:textId="77777777" w:rsidR="001E2274" w:rsidRDefault="001E2274" w:rsidP="0097087E">
      <w:pPr>
        <w:rPr>
          <w:b w:val="0"/>
          <w:bCs w:val="0"/>
          <w:caps/>
          <w:sz w:val="24"/>
          <w:szCs w:val="24"/>
          <w:rtl/>
        </w:rPr>
      </w:pPr>
    </w:p>
    <w:p w14:paraId="2B637403" w14:textId="77777777" w:rsidR="001E2274" w:rsidRDefault="006D6799" w:rsidP="0097087E">
      <w:pPr>
        <w:rPr>
          <w:caps/>
          <w:sz w:val="24"/>
          <w:szCs w:val="24"/>
          <w:u w:val="single"/>
          <w:rtl/>
        </w:rPr>
      </w:pPr>
      <w:r w:rsidRPr="006D6799">
        <w:rPr>
          <w:rFonts w:hint="cs"/>
          <w:caps/>
          <w:sz w:val="24"/>
          <w:szCs w:val="24"/>
          <w:u w:val="single"/>
          <w:rtl/>
        </w:rPr>
        <w:t>מר דן קוניאק - נציג לשכת התכנון</w:t>
      </w:r>
      <w:r w:rsidR="001E2274">
        <w:rPr>
          <w:rFonts w:hint="cs"/>
          <w:caps/>
          <w:sz w:val="24"/>
          <w:szCs w:val="24"/>
          <w:u w:val="single"/>
          <w:rtl/>
        </w:rPr>
        <w:t>:</w:t>
      </w:r>
    </w:p>
    <w:p w14:paraId="332CFDB0" w14:textId="4F131D9A" w:rsidR="001E2274" w:rsidRDefault="0097087E" w:rsidP="0097087E">
      <w:pPr>
        <w:rPr>
          <w:b w:val="0"/>
          <w:bCs w:val="0"/>
          <w:caps/>
          <w:sz w:val="24"/>
          <w:szCs w:val="24"/>
          <w:rtl/>
        </w:rPr>
      </w:pPr>
      <w:r>
        <w:rPr>
          <w:rFonts w:hint="cs"/>
          <w:b w:val="0"/>
          <w:bCs w:val="0"/>
          <w:caps/>
          <w:sz w:val="24"/>
          <w:szCs w:val="24"/>
          <w:rtl/>
        </w:rPr>
        <w:t xml:space="preserve">חוזרים לתוכנית שער העיר. הוועדה לאחר ששמעה את עורכי </w:t>
      </w:r>
      <w:r w:rsidR="002E4690">
        <w:rPr>
          <w:rFonts w:hint="cs"/>
          <w:b w:val="0"/>
          <w:bCs w:val="0"/>
          <w:caps/>
          <w:sz w:val="24"/>
          <w:szCs w:val="24"/>
          <w:rtl/>
        </w:rPr>
        <w:t>ומגישי התוכנית ואת נציגי הוועדה המקומית סבורה כי מדובר בתוכנית המציעה מבנה אינטנסיבי מעורב שימושים על - גבי מגרש המשמש היום לחניה באופן שמייעל את ניצול הקרקע ותואם את מגמות התכנון של תמא שבעים ואת חזון מסמך המדיניות לאזור התעסוקה. ביחס לתמא שבעים הוועדה מדגישה כי התוכנית מקודמת בהתאם לסעיף שמונה אחד שתיים ארבע הקובע כי למוסד תכנון יש סמכות לאשר תוכנית חלקית בתחום</w:t>
      </w:r>
      <w:r w:rsidR="000F703D">
        <w:rPr>
          <w:rFonts w:hint="cs"/>
          <w:b w:val="0"/>
          <w:bCs w:val="0"/>
          <w:caps/>
          <w:sz w:val="24"/>
          <w:szCs w:val="24"/>
          <w:rtl/>
        </w:rPr>
        <w:t xml:space="preserve"> </w:t>
      </w:r>
      <w:r w:rsidR="002E4690">
        <w:rPr>
          <w:rFonts w:hint="cs"/>
          <w:b w:val="0"/>
          <w:bCs w:val="0"/>
          <w:caps/>
          <w:sz w:val="24"/>
          <w:szCs w:val="24"/>
          <w:rtl/>
        </w:rPr>
        <w:t>... פיתוח שבו אושר על - ידי הוועדה המחוזית מסמך מדיניות ה ... להוראות התואמות לתמא שבעים. הוועדה מציינת כי התוכנית כפי שהוגשה מסתמכת על הטענה כי יש הצדקה לממש חלק מזכויות של מגרש אלפיים וארבע במגרש אלפיים וחמש עקב נסיבות מיוחדות ש ... במגרש אלפיים וארבע ביחס למעבר המטרו בתחום המגרש. הוועדה סבורה כי נסיבות אלה, כי נסיבות אלה מצריכות הכללת מגרש אלפיים וארבע בתחום הקו הכחול לצורך הבטחת מדיניות כוללת לשני המגרשים. הוועדה מחליטה לשוב ולדון בתוכנית לאחר (לא ברור) עניין זה. לחילופין ניתן להתקדם עם הפקדת התוכנית בכפוף לתיקונים הבאים. אחד יעוד הקרקע ייקבע כמגורים מסחר ותעסוקה. שתיים יש לתקן את הקו הכחול ולכלול את השצפ הצמוד מגרש ארבע מאות, ארבעת אלפים וחמש בתוכנית כפר - סבא 21/11 על - מנת</w:t>
      </w:r>
      <w:r w:rsidR="000F703D">
        <w:rPr>
          <w:rFonts w:hint="cs"/>
          <w:b w:val="0"/>
          <w:bCs w:val="0"/>
          <w:caps/>
          <w:sz w:val="24"/>
          <w:szCs w:val="24"/>
          <w:rtl/>
        </w:rPr>
        <w:t xml:space="preserve"> </w:t>
      </w:r>
      <w:r w:rsidR="002E4690">
        <w:rPr>
          <w:rFonts w:hint="cs"/>
          <w:b w:val="0"/>
          <w:bCs w:val="0"/>
          <w:caps/>
          <w:sz w:val="24"/>
          <w:szCs w:val="24"/>
          <w:rtl/>
        </w:rPr>
        <w:t>...</w:t>
      </w:r>
    </w:p>
    <w:p w14:paraId="005C3061" w14:textId="77777777" w:rsidR="001E2274" w:rsidRDefault="001E2274" w:rsidP="0097087E">
      <w:pPr>
        <w:rPr>
          <w:b w:val="0"/>
          <w:bCs w:val="0"/>
          <w:caps/>
          <w:sz w:val="24"/>
          <w:szCs w:val="24"/>
          <w:rtl/>
        </w:rPr>
      </w:pPr>
    </w:p>
    <w:p w14:paraId="7268E7BC" w14:textId="77777777" w:rsidR="001E2274" w:rsidRDefault="00E5536A" w:rsidP="00212364">
      <w:pPr>
        <w:rPr>
          <w:caps/>
          <w:sz w:val="24"/>
          <w:szCs w:val="24"/>
          <w:u w:val="single"/>
          <w:rtl/>
        </w:rPr>
      </w:pPr>
      <w:r w:rsidRPr="00E5536A">
        <w:rPr>
          <w:rFonts w:hint="cs"/>
          <w:caps/>
          <w:sz w:val="24"/>
          <w:szCs w:val="24"/>
          <w:u w:val="single"/>
          <w:rtl/>
        </w:rPr>
        <w:t>גב</w:t>
      </w:r>
      <w:r w:rsidRPr="00E5536A">
        <w:rPr>
          <w:caps/>
          <w:sz w:val="24"/>
          <w:szCs w:val="24"/>
          <w:u w:val="single"/>
          <w:rtl/>
        </w:rPr>
        <w:t>'</w:t>
      </w:r>
      <w:r w:rsidRPr="00E5536A">
        <w:rPr>
          <w:rFonts w:hint="cs"/>
          <w:caps/>
          <w:sz w:val="24"/>
          <w:szCs w:val="24"/>
          <w:u w:val="single"/>
          <w:rtl/>
        </w:rPr>
        <w:t xml:space="preserve"> רוני גרניט - נציגת משרד הבריאות בוועדה המחוזית</w:t>
      </w:r>
      <w:r w:rsidR="001E2274">
        <w:rPr>
          <w:rFonts w:hint="cs"/>
          <w:caps/>
          <w:sz w:val="24"/>
          <w:szCs w:val="24"/>
          <w:u w:val="single"/>
          <w:rtl/>
        </w:rPr>
        <w:t>:</w:t>
      </w:r>
    </w:p>
    <w:p w14:paraId="3A5AB314" w14:textId="2166737B" w:rsidR="001E2274" w:rsidRDefault="00212364" w:rsidP="00212364">
      <w:pPr>
        <w:rPr>
          <w:b w:val="0"/>
          <w:bCs w:val="0"/>
          <w:caps/>
          <w:sz w:val="24"/>
          <w:szCs w:val="24"/>
          <w:rtl/>
        </w:rPr>
      </w:pPr>
      <w:r>
        <w:rPr>
          <w:rFonts w:hint="cs"/>
          <w:b w:val="0"/>
          <w:bCs w:val="0"/>
          <w:caps/>
          <w:sz w:val="24"/>
          <w:szCs w:val="24"/>
          <w:rtl/>
        </w:rPr>
        <w:t xml:space="preserve">אתה שומע אותו עם הרעש? </w:t>
      </w:r>
    </w:p>
    <w:p w14:paraId="6BB8ABBD" w14:textId="77777777" w:rsidR="001E2274" w:rsidRDefault="001E2274" w:rsidP="00212364">
      <w:pPr>
        <w:rPr>
          <w:b w:val="0"/>
          <w:bCs w:val="0"/>
          <w:caps/>
          <w:sz w:val="24"/>
          <w:szCs w:val="24"/>
          <w:rtl/>
        </w:rPr>
      </w:pPr>
    </w:p>
    <w:p w14:paraId="31B40738" w14:textId="77777777" w:rsidR="001E2274" w:rsidRDefault="00650454" w:rsidP="00212364">
      <w:pPr>
        <w:rPr>
          <w:caps/>
          <w:sz w:val="24"/>
          <w:szCs w:val="24"/>
          <w:u w:val="single"/>
          <w:rtl/>
        </w:rPr>
      </w:pPr>
      <w:r w:rsidRPr="00650454">
        <w:rPr>
          <w:rFonts w:hint="cs"/>
          <w:caps/>
          <w:sz w:val="24"/>
          <w:szCs w:val="24"/>
          <w:u w:val="single"/>
          <w:rtl/>
        </w:rPr>
        <w:t>סטס - מקליט הוועדה</w:t>
      </w:r>
      <w:r w:rsidR="001E2274">
        <w:rPr>
          <w:rFonts w:hint="cs"/>
          <w:caps/>
          <w:sz w:val="24"/>
          <w:szCs w:val="24"/>
          <w:u w:val="single"/>
          <w:rtl/>
        </w:rPr>
        <w:t>:</w:t>
      </w:r>
    </w:p>
    <w:p w14:paraId="15D87EF9" w14:textId="3D8EFE06" w:rsidR="001E2274" w:rsidRDefault="00212364" w:rsidP="00212364">
      <w:pPr>
        <w:rPr>
          <w:b w:val="0"/>
          <w:bCs w:val="0"/>
          <w:caps/>
          <w:sz w:val="24"/>
          <w:szCs w:val="24"/>
          <w:rtl/>
        </w:rPr>
      </w:pPr>
      <w:r>
        <w:rPr>
          <w:rFonts w:hint="cs"/>
          <w:b w:val="0"/>
          <w:bCs w:val="0"/>
          <w:caps/>
          <w:sz w:val="24"/>
          <w:szCs w:val="24"/>
          <w:rtl/>
        </w:rPr>
        <w:t xml:space="preserve">שומע קשה אבל שומע </w:t>
      </w:r>
    </w:p>
    <w:p w14:paraId="26A15BD6" w14:textId="77777777" w:rsidR="001E2274" w:rsidRDefault="001E2274" w:rsidP="00212364">
      <w:pPr>
        <w:rPr>
          <w:b w:val="0"/>
          <w:bCs w:val="0"/>
          <w:caps/>
          <w:sz w:val="24"/>
          <w:szCs w:val="24"/>
          <w:rtl/>
        </w:rPr>
      </w:pPr>
    </w:p>
    <w:p w14:paraId="3FC0960D" w14:textId="77777777" w:rsidR="001E2274" w:rsidRDefault="003109B2" w:rsidP="00212364">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04A0A9D0" w14:textId="6285BD6B" w:rsidR="001E2274" w:rsidRDefault="00212364" w:rsidP="00212364">
      <w:pPr>
        <w:rPr>
          <w:b w:val="0"/>
          <w:bCs w:val="0"/>
          <w:caps/>
          <w:sz w:val="24"/>
          <w:szCs w:val="24"/>
          <w:rtl/>
        </w:rPr>
      </w:pPr>
      <w:r>
        <w:rPr>
          <w:rFonts w:hint="cs"/>
          <w:b w:val="0"/>
          <w:bCs w:val="0"/>
          <w:caps/>
          <w:sz w:val="24"/>
          <w:szCs w:val="24"/>
          <w:rtl/>
        </w:rPr>
        <w:t xml:space="preserve">מאוד קשה </w:t>
      </w:r>
    </w:p>
    <w:p w14:paraId="174CF171" w14:textId="77777777" w:rsidR="001E2274" w:rsidRDefault="001E2274" w:rsidP="00212364">
      <w:pPr>
        <w:rPr>
          <w:b w:val="0"/>
          <w:bCs w:val="0"/>
          <w:caps/>
          <w:sz w:val="24"/>
          <w:szCs w:val="24"/>
          <w:rtl/>
        </w:rPr>
      </w:pPr>
    </w:p>
    <w:p w14:paraId="47E6B1AF" w14:textId="77777777" w:rsidR="001E2274" w:rsidRDefault="006D6799" w:rsidP="00212364">
      <w:pPr>
        <w:rPr>
          <w:caps/>
          <w:sz w:val="24"/>
          <w:szCs w:val="24"/>
          <w:u w:val="single"/>
          <w:rtl/>
        </w:rPr>
      </w:pPr>
      <w:r w:rsidRPr="006D6799">
        <w:rPr>
          <w:rFonts w:hint="cs"/>
          <w:caps/>
          <w:sz w:val="24"/>
          <w:szCs w:val="24"/>
          <w:u w:val="single"/>
          <w:rtl/>
        </w:rPr>
        <w:t>מר דן קוניאק - נציג לשכת התכנון</w:t>
      </w:r>
      <w:r w:rsidR="001E2274">
        <w:rPr>
          <w:rFonts w:hint="cs"/>
          <w:caps/>
          <w:sz w:val="24"/>
          <w:szCs w:val="24"/>
          <w:u w:val="single"/>
          <w:rtl/>
        </w:rPr>
        <w:t>:</w:t>
      </w:r>
    </w:p>
    <w:p w14:paraId="4B09063E" w14:textId="5A4944F1" w:rsidR="001E2274" w:rsidRDefault="00212364" w:rsidP="00212364">
      <w:pPr>
        <w:rPr>
          <w:b w:val="0"/>
          <w:bCs w:val="0"/>
          <w:caps/>
          <w:sz w:val="24"/>
          <w:szCs w:val="24"/>
          <w:rtl/>
        </w:rPr>
      </w:pPr>
      <w:r>
        <w:rPr>
          <w:rFonts w:hint="cs"/>
          <w:b w:val="0"/>
          <w:bCs w:val="0"/>
          <w:caps/>
          <w:sz w:val="24"/>
          <w:szCs w:val="24"/>
          <w:rtl/>
        </w:rPr>
        <w:t>על - מנת לשמור על אחוז הבעלות הנדרש</w:t>
      </w:r>
      <w:r w:rsidR="000F703D">
        <w:rPr>
          <w:rFonts w:hint="cs"/>
          <w:b w:val="0"/>
          <w:bCs w:val="0"/>
          <w:caps/>
          <w:sz w:val="24"/>
          <w:szCs w:val="24"/>
          <w:rtl/>
        </w:rPr>
        <w:t xml:space="preserve"> </w:t>
      </w:r>
      <w:r>
        <w:rPr>
          <w:rFonts w:hint="cs"/>
          <w:b w:val="0"/>
          <w:bCs w:val="0"/>
          <w:caps/>
          <w:sz w:val="24"/>
          <w:szCs w:val="24"/>
          <w:rtl/>
        </w:rPr>
        <w:t>... מגיש התוכנית יש לצמצם את היקף תא שטח שבע מאות ואחת דרך קיימת בשלושים מטר על - ידי גריעה בפאה הדרומית בתיאום עם</w:t>
      </w:r>
      <w:r w:rsidR="000F703D">
        <w:rPr>
          <w:rFonts w:hint="cs"/>
          <w:b w:val="0"/>
          <w:bCs w:val="0"/>
          <w:caps/>
          <w:sz w:val="24"/>
          <w:szCs w:val="24"/>
          <w:rtl/>
        </w:rPr>
        <w:t xml:space="preserve"> </w:t>
      </w:r>
      <w:r>
        <w:rPr>
          <w:rFonts w:hint="cs"/>
          <w:b w:val="0"/>
          <w:bCs w:val="0"/>
          <w:caps/>
          <w:sz w:val="24"/>
          <w:szCs w:val="24"/>
          <w:rtl/>
        </w:rPr>
        <w:t>לשכת התכנון. שלוש יתווס</w:t>
      </w:r>
      <w:r w:rsidR="00C323D3">
        <w:rPr>
          <w:rFonts w:hint="cs"/>
          <w:b w:val="0"/>
          <w:bCs w:val="0"/>
          <w:caps/>
          <w:sz w:val="24"/>
          <w:szCs w:val="24"/>
          <w:rtl/>
        </w:rPr>
        <w:t xml:space="preserve">ף יעוד שצפ או יפורטו הוראות להקמת כיכר עירונית לאורך החזית של המבנה הסחיר בהתאם להנחיות מסמך המדיניות ובתיאום לשכת התכנון. ארבע לצורך התאמה להנחיות מסמך המדיניות, א' הרחק המגרשי ייקבע שלוש עשרה בהתאם זכויות הבנייה מעל הקרקע יעמדו על עשרים וארבע אלף חמש מאות שמונה עשרה מטר כולל מרפסות. ב' שימושים של תעשייה קלה ומלאכה ואחסנה ומרכזים לוגיסטיים יוסרו. חמש דיור, יוסרו הגדרות של דיור סטודנטים או דיור להשכרה ארוכת טווח מהתוכנית. ייקבע כי גודל יחידת דיור יעמוד על חמישים וחמש מטר שטח כולל </w:t>
      </w:r>
      <w:r w:rsidR="005D77B2">
        <w:rPr>
          <w:rFonts w:hint="cs"/>
          <w:b w:val="0"/>
          <w:bCs w:val="0"/>
          <w:caps/>
          <w:sz w:val="24"/>
          <w:szCs w:val="24"/>
          <w:rtl/>
        </w:rPr>
        <w:t>פתרון המיגון יהיה קומתי בטבלה חמש תירשם הערה כי ניתן</w:t>
      </w:r>
      <w:r w:rsidR="000F703D">
        <w:rPr>
          <w:rFonts w:hint="cs"/>
          <w:b w:val="0"/>
          <w:bCs w:val="0"/>
          <w:caps/>
          <w:sz w:val="24"/>
          <w:szCs w:val="24"/>
          <w:rtl/>
        </w:rPr>
        <w:t xml:space="preserve"> </w:t>
      </w:r>
      <w:r w:rsidR="005D77B2">
        <w:rPr>
          <w:rFonts w:hint="cs"/>
          <w:b w:val="0"/>
          <w:bCs w:val="0"/>
          <w:caps/>
          <w:sz w:val="24"/>
          <w:szCs w:val="24"/>
          <w:rtl/>
        </w:rPr>
        <w:t xml:space="preserve">... תירשם הערה כי ככל שלא תוגש בקשה להיתר הכולל מגורים תוך שלוש שנים הזכויות יהפכו לתעסוקה. זהו. היקף צרכי ציבור בטבלה חמש, ישקף מימוש של המגורים ויעמוד על אלף חמש מאות שישים ושלוש מטר, תירשם הערה בטבלה חמש וככל שלא יוגשו כל יחידות הדיור המותרות ניתן יהיה לצמצם היקף שטח למבני ציבור לפי מפתח של עשר מטר </w:t>
      </w:r>
      <w:r w:rsidR="005D77B2">
        <w:rPr>
          <w:rFonts w:hint="cs"/>
          <w:b w:val="0"/>
          <w:bCs w:val="0"/>
          <w:caps/>
          <w:sz w:val="24"/>
          <w:szCs w:val="24"/>
          <w:rtl/>
        </w:rPr>
        <w:lastRenderedPageBreak/>
        <w:t>ליחידה אשר יומרו לתעסוקה. ייקבעו שימושים של מבני רווחה ובריאות משרדי עירייה מוסדות תרבות קהילה ושירותים לתושב. ייאסרו שימושים רגישים כגון מוסדות חינוך</w:t>
      </w:r>
    </w:p>
    <w:p w14:paraId="7DD74793" w14:textId="77777777" w:rsidR="001E2274" w:rsidRDefault="001E2274" w:rsidP="00212364">
      <w:pPr>
        <w:rPr>
          <w:b w:val="0"/>
          <w:bCs w:val="0"/>
          <w:caps/>
          <w:sz w:val="24"/>
          <w:szCs w:val="24"/>
          <w:rtl/>
        </w:rPr>
      </w:pPr>
    </w:p>
    <w:p w14:paraId="1930B135" w14:textId="77777777" w:rsidR="001E2274" w:rsidRDefault="00935F0D" w:rsidP="00212364">
      <w:pPr>
        <w:rPr>
          <w:caps/>
          <w:sz w:val="24"/>
          <w:szCs w:val="24"/>
          <w:u w:val="single"/>
          <w:rtl/>
        </w:rPr>
      </w:pPr>
      <w:r w:rsidRPr="00935F0D">
        <w:rPr>
          <w:rFonts w:hint="cs"/>
          <w:caps/>
          <w:sz w:val="24"/>
          <w:szCs w:val="24"/>
          <w:u w:val="single"/>
          <w:rtl/>
        </w:rPr>
        <w:t>גב</w:t>
      </w:r>
      <w:r w:rsidRPr="00935F0D">
        <w:rPr>
          <w:caps/>
          <w:sz w:val="24"/>
          <w:szCs w:val="24"/>
          <w:u w:val="single"/>
          <w:rtl/>
        </w:rPr>
        <w:t>'</w:t>
      </w:r>
      <w:r w:rsidRPr="00935F0D">
        <w:rPr>
          <w:rFonts w:hint="cs"/>
          <w:caps/>
          <w:sz w:val="24"/>
          <w:szCs w:val="24"/>
          <w:u w:val="single"/>
          <w:rtl/>
        </w:rPr>
        <w:t xml:space="preserve"> מירב בליימן שבתאי - נציגת לשכת התכנון</w:t>
      </w:r>
      <w:r w:rsidR="001E2274">
        <w:rPr>
          <w:rFonts w:hint="cs"/>
          <w:caps/>
          <w:sz w:val="24"/>
          <w:szCs w:val="24"/>
          <w:u w:val="single"/>
          <w:rtl/>
        </w:rPr>
        <w:t>:</w:t>
      </w:r>
    </w:p>
    <w:p w14:paraId="52F0D3F8" w14:textId="783B6222" w:rsidR="001E2274" w:rsidRDefault="005D77B2" w:rsidP="00212364">
      <w:pPr>
        <w:rPr>
          <w:b w:val="0"/>
          <w:bCs w:val="0"/>
          <w:caps/>
          <w:sz w:val="24"/>
          <w:szCs w:val="24"/>
          <w:rtl/>
        </w:rPr>
      </w:pPr>
      <w:r>
        <w:rPr>
          <w:rFonts w:hint="cs"/>
          <w:b w:val="0"/>
          <w:bCs w:val="0"/>
          <w:caps/>
          <w:sz w:val="24"/>
          <w:szCs w:val="24"/>
          <w:rtl/>
        </w:rPr>
        <w:t>אני חושבת שצריך להבהיר שגם במקרה שהם מכלילים</w:t>
      </w:r>
      <w:r w:rsidR="000F703D">
        <w:rPr>
          <w:rFonts w:hint="cs"/>
          <w:b w:val="0"/>
          <w:bCs w:val="0"/>
          <w:caps/>
          <w:sz w:val="24"/>
          <w:szCs w:val="24"/>
          <w:rtl/>
        </w:rPr>
        <w:t xml:space="preserve"> </w:t>
      </w:r>
      <w:r>
        <w:rPr>
          <w:rFonts w:hint="cs"/>
          <w:b w:val="0"/>
          <w:bCs w:val="0"/>
          <w:caps/>
          <w:sz w:val="24"/>
          <w:szCs w:val="24"/>
          <w:rtl/>
        </w:rPr>
        <w:t>את מגרש אלפיים וארבע הם עדיין צריכים להכליל גם את השצפ</w:t>
      </w:r>
    </w:p>
    <w:p w14:paraId="46E1D633" w14:textId="77777777" w:rsidR="001E2274" w:rsidRDefault="001E2274" w:rsidP="00212364">
      <w:pPr>
        <w:rPr>
          <w:b w:val="0"/>
          <w:bCs w:val="0"/>
          <w:caps/>
          <w:sz w:val="24"/>
          <w:szCs w:val="24"/>
          <w:rtl/>
        </w:rPr>
      </w:pPr>
    </w:p>
    <w:p w14:paraId="4DE50234" w14:textId="77777777" w:rsidR="001E2274" w:rsidRDefault="003361D4" w:rsidP="00212364">
      <w:pPr>
        <w:rPr>
          <w:caps/>
          <w:sz w:val="24"/>
          <w:szCs w:val="24"/>
          <w:u w:val="single"/>
          <w:rtl/>
        </w:rPr>
      </w:pPr>
      <w:r w:rsidRPr="003361D4">
        <w:rPr>
          <w:rFonts w:hint="cs"/>
          <w:caps/>
          <w:sz w:val="24"/>
          <w:szCs w:val="24"/>
          <w:u w:val="single"/>
          <w:rtl/>
        </w:rPr>
        <w:t>עורך דין ניצן בן ארויה - יועץ משפטי לוועדה המחוזית</w:t>
      </w:r>
      <w:r w:rsidR="001E2274">
        <w:rPr>
          <w:rFonts w:hint="cs"/>
          <w:caps/>
          <w:sz w:val="24"/>
          <w:szCs w:val="24"/>
          <w:u w:val="single"/>
          <w:rtl/>
        </w:rPr>
        <w:t>:</w:t>
      </w:r>
    </w:p>
    <w:p w14:paraId="34D91560" w14:textId="7C0B05A8" w:rsidR="001E2274" w:rsidRDefault="005D77B2" w:rsidP="00212364">
      <w:pPr>
        <w:rPr>
          <w:b w:val="0"/>
          <w:bCs w:val="0"/>
          <w:caps/>
          <w:sz w:val="24"/>
          <w:szCs w:val="24"/>
          <w:rtl/>
        </w:rPr>
      </w:pPr>
      <w:r>
        <w:rPr>
          <w:rFonts w:hint="cs"/>
          <w:b w:val="0"/>
          <w:bCs w:val="0"/>
          <w:caps/>
          <w:sz w:val="24"/>
          <w:szCs w:val="24"/>
          <w:rtl/>
        </w:rPr>
        <w:t>הם הם יאבדו זיקה אם הם</w:t>
      </w:r>
      <w:r w:rsidR="000F703D">
        <w:rPr>
          <w:rFonts w:hint="cs"/>
          <w:b w:val="0"/>
          <w:bCs w:val="0"/>
          <w:caps/>
          <w:sz w:val="24"/>
          <w:szCs w:val="24"/>
          <w:rtl/>
        </w:rPr>
        <w:t xml:space="preserve"> </w:t>
      </w:r>
      <w:r>
        <w:rPr>
          <w:rFonts w:hint="cs"/>
          <w:b w:val="0"/>
          <w:bCs w:val="0"/>
          <w:caps/>
          <w:sz w:val="24"/>
          <w:szCs w:val="24"/>
          <w:rtl/>
        </w:rPr>
        <w:t>...</w:t>
      </w:r>
    </w:p>
    <w:p w14:paraId="60E34FD9" w14:textId="77777777" w:rsidR="001E2274" w:rsidRDefault="001E2274" w:rsidP="00212364">
      <w:pPr>
        <w:rPr>
          <w:b w:val="0"/>
          <w:bCs w:val="0"/>
          <w:caps/>
          <w:sz w:val="24"/>
          <w:szCs w:val="24"/>
          <w:rtl/>
        </w:rPr>
      </w:pPr>
    </w:p>
    <w:p w14:paraId="3DAA6230" w14:textId="77777777" w:rsidR="001E2274" w:rsidRDefault="006D6799" w:rsidP="00212364">
      <w:pPr>
        <w:rPr>
          <w:caps/>
          <w:sz w:val="24"/>
          <w:szCs w:val="24"/>
          <w:u w:val="single"/>
          <w:rtl/>
        </w:rPr>
      </w:pPr>
      <w:r w:rsidRPr="006D6799">
        <w:rPr>
          <w:rFonts w:hint="cs"/>
          <w:caps/>
          <w:sz w:val="24"/>
          <w:szCs w:val="24"/>
          <w:u w:val="single"/>
          <w:rtl/>
        </w:rPr>
        <w:t>מר דן קוניאק - נציג לשכת התכנון</w:t>
      </w:r>
      <w:r w:rsidR="001E2274">
        <w:rPr>
          <w:rFonts w:hint="cs"/>
          <w:caps/>
          <w:sz w:val="24"/>
          <w:szCs w:val="24"/>
          <w:u w:val="single"/>
          <w:rtl/>
        </w:rPr>
        <w:t>:</w:t>
      </w:r>
    </w:p>
    <w:p w14:paraId="0591872E" w14:textId="65926E9D" w:rsidR="001E2274" w:rsidRDefault="005D77B2" w:rsidP="00212364">
      <w:pPr>
        <w:rPr>
          <w:b w:val="0"/>
          <w:bCs w:val="0"/>
          <w:caps/>
          <w:sz w:val="24"/>
          <w:szCs w:val="24"/>
          <w:rtl/>
        </w:rPr>
      </w:pPr>
      <w:r>
        <w:rPr>
          <w:rFonts w:hint="cs"/>
          <w:b w:val="0"/>
          <w:bCs w:val="0"/>
          <w:caps/>
          <w:sz w:val="24"/>
          <w:szCs w:val="24"/>
          <w:rtl/>
        </w:rPr>
        <w:t>לא זה מה ש ...</w:t>
      </w:r>
    </w:p>
    <w:p w14:paraId="0B7B1233" w14:textId="77777777" w:rsidR="001E2274" w:rsidRDefault="001E2274" w:rsidP="00212364">
      <w:pPr>
        <w:rPr>
          <w:b w:val="0"/>
          <w:bCs w:val="0"/>
          <w:caps/>
          <w:sz w:val="24"/>
          <w:szCs w:val="24"/>
          <w:rtl/>
        </w:rPr>
      </w:pPr>
    </w:p>
    <w:p w14:paraId="3F5E983D" w14:textId="77777777" w:rsidR="001E2274" w:rsidRDefault="00935F0D" w:rsidP="00212364">
      <w:pPr>
        <w:rPr>
          <w:caps/>
          <w:sz w:val="24"/>
          <w:szCs w:val="24"/>
          <w:u w:val="single"/>
          <w:rtl/>
        </w:rPr>
      </w:pPr>
      <w:r w:rsidRPr="00935F0D">
        <w:rPr>
          <w:rFonts w:hint="cs"/>
          <w:caps/>
          <w:sz w:val="24"/>
          <w:szCs w:val="24"/>
          <w:u w:val="single"/>
          <w:rtl/>
        </w:rPr>
        <w:t>גב</w:t>
      </w:r>
      <w:r w:rsidRPr="00935F0D">
        <w:rPr>
          <w:caps/>
          <w:sz w:val="24"/>
          <w:szCs w:val="24"/>
          <w:u w:val="single"/>
          <w:rtl/>
        </w:rPr>
        <w:t>'</w:t>
      </w:r>
      <w:r w:rsidRPr="00935F0D">
        <w:rPr>
          <w:rFonts w:hint="cs"/>
          <w:caps/>
          <w:sz w:val="24"/>
          <w:szCs w:val="24"/>
          <w:u w:val="single"/>
          <w:rtl/>
        </w:rPr>
        <w:t xml:space="preserve"> מירב בליימן שבתאי - נציגת לשכת התכנון</w:t>
      </w:r>
      <w:r w:rsidR="001E2274">
        <w:rPr>
          <w:rFonts w:hint="cs"/>
          <w:caps/>
          <w:sz w:val="24"/>
          <w:szCs w:val="24"/>
          <w:u w:val="single"/>
          <w:rtl/>
        </w:rPr>
        <w:t>:</w:t>
      </w:r>
    </w:p>
    <w:p w14:paraId="2882A886" w14:textId="4C85AD85" w:rsidR="001E2274" w:rsidRDefault="005D77B2" w:rsidP="00212364">
      <w:pPr>
        <w:rPr>
          <w:b w:val="0"/>
          <w:bCs w:val="0"/>
          <w:caps/>
          <w:sz w:val="24"/>
          <w:szCs w:val="24"/>
          <w:rtl/>
        </w:rPr>
      </w:pPr>
      <w:r>
        <w:rPr>
          <w:rFonts w:hint="cs"/>
          <w:b w:val="0"/>
          <w:bCs w:val="0"/>
          <w:caps/>
          <w:sz w:val="24"/>
          <w:szCs w:val="24"/>
          <w:rtl/>
        </w:rPr>
        <w:t>להיפך</w:t>
      </w:r>
    </w:p>
    <w:p w14:paraId="0B75E441" w14:textId="77777777" w:rsidR="001E2274" w:rsidRDefault="001E2274" w:rsidP="00212364">
      <w:pPr>
        <w:rPr>
          <w:b w:val="0"/>
          <w:bCs w:val="0"/>
          <w:caps/>
          <w:sz w:val="24"/>
          <w:szCs w:val="24"/>
          <w:rtl/>
        </w:rPr>
      </w:pPr>
    </w:p>
    <w:p w14:paraId="3638644B" w14:textId="77777777" w:rsidR="001E2274" w:rsidRDefault="006D6799" w:rsidP="00212364">
      <w:pPr>
        <w:rPr>
          <w:caps/>
          <w:sz w:val="24"/>
          <w:szCs w:val="24"/>
          <w:u w:val="single"/>
          <w:rtl/>
        </w:rPr>
      </w:pPr>
      <w:r w:rsidRPr="006D6799">
        <w:rPr>
          <w:rFonts w:hint="cs"/>
          <w:caps/>
          <w:sz w:val="24"/>
          <w:szCs w:val="24"/>
          <w:u w:val="single"/>
          <w:rtl/>
        </w:rPr>
        <w:t>מר דן קוניאק - נציג לשכת התכנון</w:t>
      </w:r>
      <w:r w:rsidR="001E2274">
        <w:rPr>
          <w:rFonts w:hint="cs"/>
          <w:caps/>
          <w:sz w:val="24"/>
          <w:szCs w:val="24"/>
          <w:u w:val="single"/>
          <w:rtl/>
        </w:rPr>
        <w:t>:</w:t>
      </w:r>
    </w:p>
    <w:p w14:paraId="448ABB59" w14:textId="2B033C98" w:rsidR="001E2274" w:rsidRDefault="005D77B2" w:rsidP="00212364">
      <w:pPr>
        <w:rPr>
          <w:b w:val="0"/>
          <w:bCs w:val="0"/>
          <w:caps/>
          <w:sz w:val="24"/>
          <w:szCs w:val="24"/>
          <w:rtl/>
        </w:rPr>
      </w:pPr>
      <w:r>
        <w:rPr>
          <w:rFonts w:hint="cs"/>
          <w:b w:val="0"/>
          <w:bCs w:val="0"/>
          <w:caps/>
          <w:sz w:val="24"/>
          <w:szCs w:val="24"/>
          <w:rtl/>
        </w:rPr>
        <w:t xml:space="preserve">לא, </w:t>
      </w:r>
    </w:p>
    <w:p w14:paraId="44C24E28" w14:textId="77777777" w:rsidR="001E2274" w:rsidRDefault="001E2274" w:rsidP="00212364">
      <w:pPr>
        <w:rPr>
          <w:b w:val="0"/>
          <w:bCs w:val="0"/>
          <w:caps/>
          <w:sz w:val="24"/>
          <w:szCs w:val="24"/>
          <w:rtl/>
        </w:rPr>
      </w:pPr>
    </w:p>
    <w:p w14:paraId="53A8DB71" w14:textId="77777777" w:rsidR="001E2274" w:rsidRDefault="003361D4" w:rsidP="00212364">
      <w:pPr>
        <w:rPr>
          <w:caps/>
          <w:sz w:val="24"/>
          <w:szCs w:val="24"/>
          <w:u w:val="single"/>
          <w:rtl/>
        </w:rPr>
      </w:pPr>
      <w:r w:rsidRPr="003361D4">
        <w:rPr>
          <w:rFonts w:hint="cs"/>
          <w:caps/>
          <w:sz w:val="24"/>
          <w:szCs w:val="24"/>
          <w:u w:val="single"/>
          <w:rtl/>
        </w:rPr>
        <w:t>עורך דין ניצן בן ארויה - יועץ משפטי לוועדה המחוזית</w:t>
      </w:r>
      <w:r w:rsidR="001E2274">
        <w:rPr>
          <w:rFonts w:hint="cs"/>
          <w:caps/>
          <w:sz w:val="24"/>
          <w:szCs w:val="24"/>
          <w:u w:val="single"/>
          <w:rtl/>
        </w:rPr>
        <w:t>:</w:t>
      </w:r>
    </w:p>
    <w:p w14:paraId="131C446C" w14:textId="2C6C5941" w:rsidR="001E2274" w:rsidRDefault="005D77B2" w:rsidP="00212364">
      <w:pPr>
        <w:rPr>
          <w:b w:val="0"/>
          <w:bCs w:val="0"/>
          <w:caps/>
          <w:sz w:val="24"/>
          <w:szCs w:val="24"/>
          <w:rtl/>
        </w:rPr>
      </w:pPr>
      <w:r>
        <w:rPr>
          <w:rFonts w:hint="cs"/>
          <w:b w:val="0"/>
          <w:bCs w:val="0"/>
          <w:caps/>
          <w:sz w:val="24"/>
          <w:szCs w:val="24"/>
          <w:rtl/>
        </w:rPr>
        <w:t>אז אז</w:t>
      </w:r>
      <w:r w:rsidR="000F703D">
        <w:rPr>
          <w:rFonts w:hint="cs"/>
          <w:b w:val="0"/>
          <w:bCs w:val="0"/>
          <w:caps/>
          <w:sz w:val="24"/>
          <w:szCs w:val="24"/>
          <w:rtl/>
        </w:rPr>
        <w:t xml:space="preserve"> </w:t>
      </w:r>
      <w:r>
        <w:rPr>
          <w:rFonts w:hint="cs"/>
          <w:b w:val="0"/>
          <w:bCs w:val="0"/>
          <w:caps/>
          <w:sz w:val="24"/>
          <w:szCs w:val="24"/>
          <w:rtl/>
        </w:rPr>
        <w:t xml:space="preserve">... </w:t>
      </w:r>
    </w:p>
    <w:p w14:paraId="6D3D2560" w14:textId="77777777" w:rsidR="001E2274" w:rsidRDefault="001E2274" w:rsidP="00212364">
      <w:pPr>
        <w:rPr>
          <w:b w:val="0"/>
          <w:bCs w:val="0"/>
          <w:caps/>
          <w:sz w:val="24"/>
          <w:szCs w:val="24"/>
          <w:rtl/>
        </w:rPr>
      </w:pPr>
    </w:p>
    <w:p w14:paraId="2223F2C6" w14:textId="77777777" w:rsidR="001E2274" w:rsidRDefault="00935F0D" w:rsidP="00212364">
      <w:pPr>
        <w:rPr>
          <w:caps/>
          <w:sz w:val="24"/>
          <w:szCs w:val="24"/>
          <w:u w:val="single"/>
          <w:rtl/>
        </w:rPr>
      </w:pPr>
      <w:r w:rsidRPr="00935F0D">
        <w:rPr>
          <w:rFonts w:hint="cs"/>
          <w:caps/>
          <w:sz w:val="24"/>
          <w:szCs w:val="24"/>
          <w:u w:val="single"/>
          <w:rtl/>
        </w:rPr>
        <w:t>גב</w:t>
      </w:r>
      <w:r w:rsidRPr="00935F0D">
        <w:rPr>
          <w:caps/>
          <w:sz w:val="24"/>
          <w:szCs w:val="24"/>
          <w:u w:val="single"/>
          <w:rtl/>
        </w:rPr>
        <w:t>'</w:t>
      </w:r>
      <w:r w:rsidRPr="00935F0D">
        <w:rPr>
          <w:rFonts w:hint="cs"/>
          <w:caps/>
          <w:sz w:val="24"/>
          <w:szCs w:val="24"/>
          <w:u w:val="single"/>
          <w:rtl/>
        </w:rPr>
        <w:t xml:space="preserve"> מירב בליימן שבתאי - נציגת לשכת התכנון</w:t>
      </w:r>
      <w:r w:rsidR="001E2274">
        <w:rPr>
          <w:rFonts w:hint="cs"/>
          <w:caps/>
          <w:sz w:val="24"/>
          <w:szCs w:val="24"/>
          <w:u w:val="single"/>
          <w:rtl/>
        </w:rPr>
        <w:t>:</w:t>
      </w:r>
    </w:p>
    <w:p w14:paraId="57D063A9" w14:textId="0FF76D2C" w:rsidR="001E2274" w:rsidRDefault="005D77B2" w:rsidP="00212364">
      <w:pPr>
        <w:rPr>
          <w:b w:val="0"/>
          <w:bCs w:val="0"/>
          <w:caps/>
          <w:sz w:val="24"/>
          <w:szCs w:val="24"/>
          <w:rtl/>
        </w:rPr>
      </w:pPr>
      <w:r>
        <w:rPr>
          <w:rFonts w:hint="cs"/>
          <w:b w:val="0"/>
          <w:bCs w:val="0"/>
          <w:caps/>
          <w:sz w:val="24"/>
          <w:szCs w:val="24"/>
          <w:rtl/>
        </w:rPr>
        <w:t>זה מגדיל את האחוז שלהם</w:t>
      </w:r>
    </w:p>
    <w:p w14:paraId="5DCFD3B4" w14:textId="77777777" w:rsidR="001E2274" w:rsidRDefault="001E2274" w:rsidP="00212364">
      <w:pPr>
        <w:rPr>
          <w:b w:val="0"/>
          <w:bCs w:val="0"/>
          <w:caps/>
          <w:sz w:val="24"/>
          <w:szCs w:val="24"/>
          <w:rtl/>
        </w:rPr>
      </w:pPr>
    </w:p>
    <w:p w14:paraId="2C410CA4" w14:textId="77777777" w:rsidR="001E2274" w:rsidRDefault="003361D4" w:rsidP="00212364">
      <w:pPr>
        <w:rPr>
          <w:caps/>
          <w:sz w:val="24"/>
          <w:szCs w:val="24"/>
          <w:u w:val="single"/>
          <w:rtl/>
        </w:rPr>
      </w:pPr>
      <w:r w:rsidRPr="003361D4">
        <w:rPr>
          <w:rFonts w:hint="cs"/>
          <w:caps/>
          <w:sz w:val="24"/>
          <w:szCs w:val="24"/>
          <w:u w:val="single"/>
          <w:rtl/>
        </w:rPr>
        <w:t>עורך דין ניצן בן ארויה - יועץ משפטי לוועדה המחוזית</w:t>
      </w:r>
      <w:r w:rsidR="001E2274">
        <w:rPr>
          <w:rFonts w:hint="cs"/>
          <w:caps/>
          <w:sz w:val="24"/>
          <w:szCs w:val="24"/>
          <w:u w:val="single"/>
          <w:rtl/>
        </w:rPr>
        <w:t>:</w:t>
      </w:r>
    </w:p>
    <w:p w14:paraId="673BB547" w14:textId="58255BD6" w:rsidR="001E2274" w:rsidRDefault="005D77B2" w:rsidP="00212364">
      <w:pPr>
        <w:rPr>
          <w:b w:val="0"/>
          <w:bCs w:val="0"/>
          <w:caps/>
          <w:sz w:val="24"/>
          <w:szCs w:val="24"/>
          <w:rtl/>
        </w:rPr>
      </w:pPr>
      <w:r>
        <w:rPr>
          <w:rFonts w:hint="cs"/>
          <w:b w:val="0"/>
          <w:bCs w:val="0"/>
          <w:caps/>
          <w:sz w:val="24"/>
          <w:szCs w:val="24"/>
          <w:rtl/>
        </w:rPr>
        <w:t>אוקיי</w:t>
      </w:r>
    </w:p>
    <w:p w14:paraId="08F975BD" w14:textId="77777777" w:rsidR="001E2274" w:rsidRDefault="001E2274" w:rsidP="00212364">
      <w:pPr>
        <w:rPr>
          <w:b w:val="0"/>
          <w:bCs w:val="0"/>
          <w:caps/>
          <w:sz w:val="24"/>
          <w:szCs w:val="24"/>
          <w:rtl/>
        </w:rPr>
      </w:pPr>
    </w:p>
    <w:p w14:paraId="3C4DFC83" w14:textId="77777777" w:rsidR="001E2274" w:rsidRDefault="006D6799" w:rsidP="00212364">
      <w:pPr>
        <w:rPr>
          <w:caps/>
          <w:sz w:val="24"/>
          <w:szCs w:val="24"/>
          <w:u w:val="single"/>
          <w:rtl/>
        </w:rPr>
      </w:pPr>
      <w:r w:rsidRPr="006D6799">
        <w:rPr>
          <w:rFonts w:hint="cs"/>
          <w:caps/>
          <w:sz w:val="24"/>
          <w:szCs w:val="24"/>
          <w:u w:val="single"/>
          <w:rtl/>
        </w:rPr>
        <w:t>מר דן קוניאק - נציג לשכת התכנון</w:t>
      </w:r>
      <w:r w:rsidR="001E2274">
        <w:rPr>
          <w:rFonts w:hint="cs"/>
          <w:caps/>
          <w:sz w:val="24"/>
          <w:szCs w:val="24"/>
          <w:u w:val="single"/>
          <w:rtl/>
        </w:rPr>
        <w:t>:</w:t>
      </w:r>
    </w:p>
    <w:p w14:paraId="1A951E46" w14:textId="568EB8A2" w:rsidR="001E2274" w:rsidRDefault="005D77B2" w:rsidP="00212364">
      <w:pPr>
        <w:rPr>
          <w:b w:val="0"/>
          <w:bCs w:val="0"/>
          <w:caps/>
          <w:sz w:val="24"/>
          <w:szCs w:val="24"/>
          <w:rtl/>
        </w:rPr>
      </w:pPr>
      <w:r>
        <w:rPr>
          <w:rFonts w:hint="cs"/>
          <w:b w:val="0"/>
          <w:bCs w:val="0"/>
          <w:caps/>
          <w:sz w:val="24"/>
          <w:szCs w:val="24"/>
          <w:rtl/>
        </w:rPr>
        <w:t xml:space="preserve">(לא ברור) </w:t>
      </w:r>
      <w:r w:rsidR="00411CD1">
        <w:rPr>
          <w:rFonts w:hint="cs"/>
          <w:b w:val="0"/>
          <w:bCs w:val="0"/>
          <w:caps/>
          <w:sz w:val="24"/>
          <w:szCs w:val="24"/>
          <w:rtl/>
        </w:rPr>
        <w:t>את רוצה לכתוב</w:t>
      </w:r>
    </w:p>
    <w:p w14:paraId="652682DD" w14:textId="77777777" w:rsidR="001E2274" w:rsidRDefault="001E2274" w:rsidP="00212364">
      <w:pPr>
        <w:rPr>
          <w:b w:val="0"/>
          <w:bCs w:val="0"/>
          <w:caps/>
          <w:sz w:val="24"/>
          <w:szCs w:val="24"/>
          <w:rtl/>
        </w:rPr>
      </w:pPr>
    </w:p>
    <w:p w14:paraId="38BD9545" w14:textId="77777777" w:rsidR="001E2274" w:rsidRDefault="000A5C33" w:rsidP="00212364">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7E9CA89C" w14:textId="16DD0961" w:rsidR="001E2274" w:rsidRDefault="00411CD1" w:rsidP="00212364">
      <w:pPr>
        <w:rPr>
          <w:b w:val="0"/>
          <w:bCs w:val="0"/>
          <w:caps/>
          <w:sz w:val="24"/>
          <w:szCs w:val="24"/>
          <w:rtl/>
        </w:rPr>
      </w:pPr>
      <w:r>
        <w:rPr>
          <w:rFonts w:hint="cs"/>
          <w:b w:val="0"/>
          <w:bCs w:val="0"/>
          <w:caps/>
          <w:sz w:val="24"/>
          <w:szCs w:val="24"/>
          <w:rtl/>
        </w:rPr>
        <w:t xml:space="preserve">... בכל מקרה </w:t>
      </w:r>
    </w:p>
    <w:p w14:paraId="117742C3" w14:textId="77777777" w:rsidR="001E2274" w:rsidRDefault="001E2274" w:rsidP="00212364">
      <w:pPr>
        <w:rPr>
          <w:b w:val="0"/>
          <w:bCs w:val="0"/>
          <w:caps/>
          <w:sz w:val="24"/>
          <w:szCs w:val="24"/>
          <w:rtl/>
        </w:rPr>
      </w:pPr>
    </w:p>
    <w:p w14:paraId="13B67606" w14:textId="77777777" w:rsidR="001E2274" w:rsidRDefault="006D6799" w:rsidP="00212364">
      <w:pPr>
        <w:rPr>
          <w:caps/>
          <w:sz w:val="24"/>
          <w:szCs w:val="24"/>
          <w:u w:val="single"/>
          <w:rtl/>
        </w:rPr>
      </w:pPr>
      <w:r w:rsidRPr="006D6799">
        <w:rPr>
          <w:rFonts w:hint="cs"/>
          <w:caps/>
          <w:sz w:val="24"/>
          <w:szCs w:val="24"/>
          <w:u w:val="single"/>
          <w:rtl/>
        </w:rPr>
        <w:t>מר דן קוניאק - נציג לשכת התכנון</w:t>
      </w:r>
      <w:r w:rsidR="001E2274">
        <w:rPr>
          <w:rFonts w:hint="cs"/>
          <w:caps/>
          <w:sz w:val="24"/>
          <w:szCs w:val="24"/>
          <w:u w:val="single"/>
          <w:rtl/>
        </w:rPr>
        <w:t>:</w:t>
      </w:r>
    </w:p>
    <w:p w14:paraId="5A907973" w14:textId="5C145966" w:rsidR="001E2274" w:rsidRDefault="00411CD1" w:rsidP="00212364">
      <w:pPr>
        <w:rPr>
          <w:b w:val="0"/>
          <w:bCs w:val="0"/>
          <w:caps/>
          <w:sz w:val="24"/>
          <w:szCs w:val="24"/>
          <w:rtl/>
        </w:rPr>
      </w:pPr>
      <w:r>
        <w:rPr>
          <w:rFonts w:hint="cs"/>
          <w:b w:val="0"/>
          <w:bCs w:val="0"/>
          <w:caps/>
          <w:sz w:val="24"/>
          <w:szCs w:val="24"/>
          <w:rtl/>
        </w:rPr>
        <w:t xml:space="preserve">כן </w:t>
      </w:r>
    </w:p>
    <w:p w14:paraId="2748EA97" w14:textId="77777777" w:rsidR="001E2274" w:rsidRDefault="001E2274" w:rsidP="00212364">
      <w:pPr>
        <w:rPr>
          <w:b w:val="0"/>
          <w:bCs w:val="0"/>
          <w:caps/>
          <w:sz w:val="24"/>
          <w:szCs w:val="24"/>
          <w:rtl/>
        </w:rPr>
      </w:pPr>
    </w:p>
    <w:p w14:paraId="2E976969" w14:textId="77777777" w:rsidR="001E2274" w:rsidRDefault="000A5C33" w:rsidP="00212364">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1C639653" w14:textId="59DA8118" w:rsidR="001E2274" w:rsidRDefault="00411CD1" w:rsidP="00212364">
      <w:pPr>
        <w:rPr>
          <w:b w:val="0"/>
          <w:bCs w:val="0"/>
          <w:caps/>
          <w:sz w:val="24"/>
          <w:szCs w:val="24"/>
          <w:rtl/>
        </w:rPr>
      </w:pPr>
      <w:r>
        <w:rPr>
          <w:rFonts w:hint="cs"/>
          <w:b w:val="0"/>
          <w:bCs w:val="0"/>
          <w:caps/>
          <w:sz w:val="24"/>
          <w:szCs w:val="24"/>
          <w:rtl/>
        </w:rPr>
        <w:t>בכל מקרה השצפ יהיה</w:t>
      </w:r>
      <w:r w:rsidR="000F703D">
        <w:rPr>
          <w:rFonts w:hint="cs"/>
          <w:b w:val="0"/>
          <w:bCs w:val="0"/>
          <w:caps/>
          <w:sz w:val="24"/>
          <w:szCs w:val="24"/>
          <w:rtl/>
        </w:rPr>
        <w:t xml:space="preserve"> </w:t>
      </w:r>
      <w:r>
        <w:rPr>
          <w:rFonts w:hint="cs"/>
          <w:b w:val="0"/>
          <w:bCs w:val="0"/>
          <w:caps/>
          <w:sz w:val="24"/>
          <w:szCs w:val="24"/>
          <w:rtl/>
        </w:rPr>
        <w:t>...</w:t>
      </w:r>
    </w:p>
    <w:p w14:paraId="335C5BBA" w14:textId="77777777" w:rsidR="001E2274" w:rsidRDefault="001E2274" w:rsidP="00212364">
      <w:pPr>
        <w:rPr>
          <w:b w:val="0"/>
          <w:bCs w:val="0"/>
          <w:caps/>
          <w:sz w:val="24"/>
          <w:szCs w:val="24"/>
          <w:rtl/>
        </w:rPr>
      </w:pPr>
    </w:p>
    <w:p w14:paraId="63F44B6E" w14:textId="77777777" w:rsidR="001E2274" w:rsidRDefault="006D6799" w:rsidP="00212364">
      <w:pPr>
        <w:rPr>
          <w:caps/>
          <w:sz w:val="24"/>
          <w:szCs w:val="24"/>
          <w:u w:val="single"/>
          <w:rtl/>
        </w:rPr>
      </w:pPr>
      <w:r w:rsidRPr="006D6799">
        <w:rPr>
          <w:rFonts w:hint="cs"/>
          <w:caps/>
          <w:sz w:val="24"/>
          <w:szCs w:val="24"/>
          <w:u w:val="single"/>
          <w:rtl/>
        </w:rPr>
        <w:t>מר דן קוניאק - נציג לשכת התכנון</w:t>
      </w:r>
      <w:r w:rsidR="001E2274">
        <w:rPr>
          <w:rFonts w:hint="cs"/>
          <w:caps/>
          <w:sz w:val="24"/>
          <w:szCs w:val="24"/>
          <w:u w:val="single"/>
          <w:rtl/>
        </w:rPr>
        <w:t>:</w:t>
      </w:r>
    </w:p>
    <w:p w14:paraId="20DAE580" w14:textId="01B3A602" w:rsidR="001E2274" w:rsidRDefault="00411CD1" w:rsidP="00212364">
      <w:pPr>
        <w:rPr>
          <w:b w:val="0"/>
          <w:bCs w:val="0"/>
          <w:caps/>
          <w:sz w:val="24"/>
          <w:szCs w:val="24"/>
          <w:rtl/>
        </w:rPr>
      </w:pPr>
      <w:r>
        <w:rPr>
          <w:rFonts w:hint="cs"/>
          <w:b w:val="0"/>
          <w:bCs w:val="0"/>
          <w:caps/>
          <w:sz w:val="24"/>
          <w:szCs w:val="24"/>
          <w:rtl/>
        </w:rPr>
        <w:t>השצפ יהיה חריג ...</w:t>
      </w:r>
    </w:p>
    <w:p w14:paraId="7937C33C" w14:textId="77777777" w:rsidR="001E2274" w:rsidRDefault="001E2274" w:rsidP="00212364">
      <w:pPr>
        <w:rPr>
          <w:b w:val="0"/>
          <w:bCs w:val="0"/>
          <w:caps/>
          <w:sz w:val="24"/>
          <w:szCs w:val="24"/>
          <w:rtl/>
        </w:rPr>
      </w:pPr>
    </w:p>
    <w:p w14:paraId="1B0120C1" w14:textId="77777777" w:rsidR="001E2274" w:rsidRDefault="000A5C33" w:rsidP="00212364">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2703377A" w14:textId="2DFE975A" w:rsidR="001E2274" w:rsidRDefault="00411CD1" w:rsidP="00212364">
      <w:pPr>
        <w:rPr>
          <w:b w:val="0"/>
          <w:bCs w:val="0"/>
          <w:caps/>
          <w:sz w:val="24"/>
          <w:szCs w:val="24"/>
          <w:rtl/>
        </w:rPr>
      </w:pPr>
      <w:r>
        <w:rPr>
          <w:rFonts w:hint="cs"/>
          <w:b w:val="0"/>
          <w:bCs w:val="0"/>
          <w:caps/>
          <w:sz w:val="24"/>
          <w:szCs w:val="24"/>
          <w:rtl/>
        </w:rPr>
        <w:t xml:space="preserve">כן </w:t>
      </w:r>
    </w:p>
    <w:p w14:paraId="6B49DEBD" w14:textId="77777777" w:rsidR="001E2274" w:rsidRDefault="001E2274" w:rsidP="00212364">
      <w:pPr>
        <w:rPr>
          <w:b w:val="0"/>
          <w:bCs w:val="0"/>
          <w:caps/>
          <w:sz w:val="24"/>
          <w:szCs w:val="24"/>
          <w:rtl/>
        </w:rPr>
      </w:pPr>
    </w:p>
    <w:p w14:paraId="0FF0EEEF" w14:textId="77777777" w:rsidR="001E2274" w:rsidRDefault="006D6799" w:rsidP="00212364">
      <w:pPr>
        <w:rPr>
          <w:caps/>
          <w:sz w:val="24"/>
          <w:szCs w:val="24"/>
          <w:u w:val="single"/>
          <w:rtl/>
        </w:rPr>
      </w:pPr>
      <w:r w:rsidRPr="006D6799">
        <w:rPr>
          <w:rFonts w:hint="cs"/>
          <w:caps/>
          <w:sz w:val="24"/>
          <w:szCs w:val="24"/>
          <w:u w:val="single"/>
          <w:rtl/>
        </w:rPr>
        <w:t>מר דן קוניאק - נציג לשכת התכנון</w:t>
      </w:r>
      <w:r w:rsidR="001E2274">
        <w:rPr>
          <w:rFonts w:hint="cs"/>
          <w:caps/>
          <w:sz w:val="24"/>
          <w:szCs w:val="24"/>
          <w:u w:val="single"/>
          <w:rtl/>
        </w:rPr>
        <w:t>:</w:t>
      </w:r>
    </w:p>
    <w:p w14:paraId="6336EFD8" w14:textId="1552436A" w:rsidR="001E2274" w:rsidRDefault="00411CD1" w:rsidP="00212364">
      <w:pPr>
        <w:rPr>
          <w:b w:val="0"/>
          <w:bCs w:val="0"/>
          <w:caps/>
          <w:sz w:val="24"/>
          <w:szCs w:val="24"/>
          <w:rtl/>
        </w:rPr>
      </w:pPr>
      <w:r>
        <w:rPr>
          <w:rFonts w:hint="cs"/>
          <w:b w:val="0"/>
          <w:bCs w:val="0"/>
          <w:caps/>
          <w:sz w:val="24"/>
          <w:szCs w:val="24"/>
          <w:rtl/>
        </w:rPr>
        <w:t>מלונאות. ההוראות יקבעו כי</w:t>
      </w:r>
    </w:p>
    <w:p w14:paraId="0BF2E1F0" w14:textId="77777777" w:rsidR="001E2274" w:rsidRDefault="001E2274" w:rsidP="00212364">
      <w:pPr>
        <w:rPr>
          <w:b w:val="0"/>
          <w:bCs w:val="0"/>
          <w:caps/>
          <w:sz w:val="24"/>
          <w:szCs w:val="24"/>
          <w:rtl/>
        </w:rPr>
      </w:pPr>
    </w:p>
    <w:p w14:paraId="281F6BE4" w14:textId="77777777" w:rsidR="001E2274" w:rsidRDefault="003361D4" w:rsidP="00212364">
      <w:pPr>
        <w:rPr>
          <w:caps/>
          <w:sz w:val="24"/>
          <w:szCs w:val="24"/>
          <w:u w:val="single"/>
          <w:rtl/>
        </w:rPr>
      </w:pPr>
      <w:r w:rsidRPr="003361D4">
        <w:rPr>
          <w:rFonts w:hint="cs"/>
          <w:caps/>
          <w:sz w:val="24"/>
          <w:szCs w:val="24"/>
          <w:u w:val="single"/>
          <w:rtl/>
        </w:rPr>
        <w:t>עורך דין ניצן בן ארויה - יועץ משפטי לוועדה המחוזית</w:t>
      </w:r>
      <w:r w:rsidR="001E2274">
        <w:rPr>
          <w:rFonts w:hint="cs"/>
          <w:caps/>
          <w:sz w:val="24"/>
          <w:szCs w:val="24"/>
          <w:u w:val="single"/>
          <w:rtl/>
        </w:rPr>
        <w:t>:</w:t>
      </w:r>
    </w:p>
    <w:p w14:paraId="2FC56BDF" w14:textId="290B0DDC" w:rsidR="001E2274" w:rsidRDefault="00411CD1" w:rsidP="00212364">
      <w:pPr>
        <w:rPr>
          <w:b w:val="0"/>
          <w:bCs w:val="0"/>
          <w:caps/>
          <w:sz w:val="24"/>
          <w:szCs w:val="24"/>
          <w:rtl/>
        </w:rPr>
      </w:pPr>
      <w:r>
        <w:rPr>
          <w:rFonts w:hint="cs"/>
          <w:b w:val="0"/>
          <w:bCs w:val="0"/>
          <w:caps/>
          <w:sz w:val="24"/>
          <w:szCs w:val="24"/>
          <w:rtl/>
        </w:rPr>
        <w:t>רגע דן</w:t>
      </w:r>
      <w:r w:rsidR="000F703D">
        <w:rPr>
          <w:rFonts w:hint="cs"/>
          <w:b w:val="0"/>
          <w:bCs w:val="0"/>
          <w:caps/>
          <w:sz w:val="24"/>
          <w:szCs w:val="24"/>
          <w:rtl/>
        </w:rPr>
        <w:t xml:space="preserve"> </w:t>
      </w:r>
      <w:r>
        <w:rPr>
          <w:rFonts w:hint="cs"/>
          <w:b w:val="0"/>
          <w:bCs w:val="0"/>
          <w:caps/>
          <w:sz w:val="24"/>
          <w:szCs w:val="24"/>
          <w:rtl/>
        </w:rPr>
        <w:t>... סתם ב, אתה מקריא עכשיו כאילו את ההמלצה המלאה לגבי בניין בודד?</w:t>
      </w:r>
      <w:r>
        <w:rPr>
          <w:b w:val="0"/>
          <w:bCs w:val="0"/>
          <w:caps/>
          <w:sz w:val="24"/>
          <w:szCs w:val="24"/>
        </w:rPr>
        <w:t xml:space="preserve"> </w:t>
      </w:r>
    </w:p>
    <w:p w14:paraId="7FD26F9A" w14:textId="77777777" w:rsidR="001E2274" w:rsidRDefault="001E2274" w:rsidP="00212364">
      <w:pPr>
        <w:rPr>
          <w:b w:val="0"/>
          <w:bCs w:val="0"/>
          <w:caps/>
          <w:sz w:val="24"/>
          <w:szCs w:val="24"/>
          <w:rtl/>
        </w:rPr>
      </w:pPr>
    </w:p>
    <w:p w14:paraId="7D350C06" w14:textId="77777777" w:rsidR="001E2274" w:rsidRDefault="006D6799" w:rsidP="00212364">
      <w:pPr>
        <w:rPr>
          <w:caps/>
          <w:sz w:val="24"/>
          <w:szCs w:val="24"/>
          <w:u w:val="single"/>
          <w:rtl/>
        </w:rPr>
      </w:pPr>
      <w:r w:rsidRPr="006D6799">
        <w:rPr>
          <w:rFonts w:hint="cs"/>
          <w:caps/>
          <w:sz w:val="24"/>
          <w:szCs w:val="24"/>
          <w:u w:val="single"/>
          <w:rtl/>
        </w:rPr>
        <w:t>מר דן קוניאק - נציג לשכת התכנון</w:t>
      </w:r>
      <w:r w:rsidR="001E2274">
        <w:rPr>
          <w:rFonts w:hint="cs"/>
          <w:caps/>
          <w:sz w:val="24"/>
          <w:szCs w:val="24"/>
          <w:u w:val="single"/>
          <w:rtl/>
        </w:rPr>
        <w:t>:</w:t>
      </w:r>
    </w:p>
    <w:p w14:paraId="4A1389C7" w14:textId="587AE1CB" w:rsidR="001E2274" w:rsidRDefault="00411CD1" w:rsidP="00212364">
      <w:pPr>
        <w:rPr>
          <w:b w:val="0"/>
          <w:bCs w:val="0"/>
          <w:caps/>
          <w:sz w:val="24"/>
          <w:szCs w:val="24"/>
          <w:rtl/>
        </w:rPr>
      </w:pPr>
      <w:r>
        <w:rPr>
          <w:rFonts w:hint="cs"/>
          <w:b w:val="0"/>
          <w:bCs w:val="0"/>
          <w:caps/>
          <w:sz w:val="24"/>
          <w:szCs w:val="24"/>
          <w:rtl/>
        </w:rPr>
        <w:t>אנחנו אמרנו אמרנו להם</w:t>
      </w:r>
    </w:p>
    <w:p w14:paraId="471068B9" w14:textId="77777777" w:rsidR="001E2274" w:rsidRDefault="001E2274" w:rsidP="00212364">
      <w:pPr>
        <w:rPr>
          <w:b w:val="0"/>
          <w:bCs w:val="0"/>
          <w:caps/>
          <w:sz w:val="24"/>
          <w:szCs w:val="24"/>
          <w:rtl/>
        </w:rPr>
      </w:pPr>
    </w:p>
    <w:p w14:paraId="69EE70DE" w14:textId="77777777" w:rsidR="001E2274" w:rsidRDefault="003361D4" w:rsidP="00212364">
      <w:pPr>
        <w:rPr>
          <w:caps/>
          <w:sz w:val="24"/>
          <w:szCs w:val="24"/>
          <w:u w:val="single"/>
          <w:rtl/>
        </w:rPr>
      </w:pPr>
      <w:r w:rsidRPr="003361D4">
        <w:rPr>
          <w:rFonts w:hint="cs"/>
          <w:caps/>
          <w:sz w:val="24"/>
          <w:szCs w:val="24"/>
          <w:u w:val="single"/>
          <w:rtl/>
        </w:rPr>
        <w:t>עורך דין ניצן בן ארויה - יועץ משפטי לוועדה המחוזית</w:t>
      </w:r>
      <w:r w:rsidR="001E2274">
        <w:rPr>
          <w:rFonts w:hint="cs"/>
          <w:caps/>
          <w:sz w:val="24"/>
          <w:szCs w:val="24"/>
          <w:u w:val="single"/>
          <w:rtl/>
        </w:rPr>
        <w:t>:</w:t>
      </w:r>
    </w:p>
    <w:p w14:paraId="55BE7164" w14:textId="771B35DE" w:rsidR="001E2274" w:rsidRDefault="00411CD1" w:rsidP="00212364">
      <w:pPr>
        <w:rPr>
          <w:b w:val="0"/>
          <w:bCs w:val="0"/>
          <w:caps/>
          <w:sz w:val="24"/>
          <w:szCs w:val="24"/>
          <w:rtl/>
        </w:rPr>
      </w:pPr>
      <w:r>
        <w:rPr>
          <w:rFonts w:hint="cs"/>
          <w:b w:val="0"/>
          <w:bCs w:val="0"/>
          <w:caps/>
          <w:sz w:val="24"/>
          <w:szCs w:val="24"/>
          <w:rtl/>
        </w:rPr>
        <w:t xml:space="preserve">נראה לי נראה לי </w:t>
      </w:r>
    </w:p>
    <w:p w14:paraId="5B8E4BC2" w14:textId="77777777" w:rsidR="001E2274" w:rsidRDefault="001E2274" w:rsidP="00212364">
      <w:pPr>
        <w:rPr>
          <w:b w:val="0"/>
          <w:bCs w:val="0"/>
          <w:caps/>
          <w:sz w:val="24"/>
          <w:szCs w:val="24"/>
          <w:rtl/>
        </w:rPr>
      </w:pPr>
    </w:p>
    <w:p w14:paraId="1D92A586" w14:textId="77777777" w:rsidR="001E2274" w:rsidRDefault="000A5C33" w:rsidP="00212364">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264BB415" w14:textId="7B6CF226" w:rsidR="001E2274" w:rsidRDefault="00411CD1" w:rsidP="00212364">
      <w:pPr>
        <w:rPr>
          <w:b w:val="0"/>
          <w:bCs w:val="0"/>
          <w:caps/>
          <w:sz w:val="24"/>
          <w:szCs w:val="24"/>
          <w:rtl/>
        </w:rPr>
      </w:pPr>
      <w:r>
        <w:rPr>
          <w:rFonts w:hint="cs"/>
          <w:b w:val="0"/>
          <w:bCs w:val="0"/>
          <w:caps/>
          <w:sz w:val="24"/>
          <w:szCs w:val="24"/>
          <w:rtl/>
        </w:rPr>
        <w:t xml:space="preserve">אמרנו לשוב ולדון </w:t>
      </w:r>
    </w:p>
    <w:p w14:paraId="7CFD4769" w14:textId="77777777" w:rsidR="001E2274" w:rsidRDefault="001E2274" w:rsidP="00212364">
      <w:pPr>
        <w:rPr>
          <w:b w:val="0"/>
          <w:bCs w:val="0"/>
          <w:caps/>
          <w:sz w:val="24"/>
          <w:szCs w:val="24"/>
          <w:rtl/>
        </w:rPr>
      </w:pPr>
    </w:p>
    <w:p w14:paraId="6F90CC4C" w14:textId="77777777" w:rsidR="001E2274" w:rsidRDefault="006D6799" w:rsidP="00212364">
      <w:pPr>
        <w:rPr>
          <w:caps/>
          <w:sz w:val="24"/>
          <w:szCs w:val="24"/>
          <w:u w:val="single"/>
          <w:rtl/>
        </w:rPr>
      </w:pPr>
      <w:r w:rsidRPr="006D6799">
        <w:rPr>
          <w:rFonts w:hint="cs"/>
          <w:caps/>
          <w:sz w:val="24"/>
          <w:szCs w:val="24"/>
          <w:u w:val="single"/>
          <w:rtl/>
        </w:rPr>
        <w:t>מר דן קוניאק - נציג לשכת התכנון</w:t>
      </w:r>
      <w:r w:rsidR="001E2274">
        <w:rPr>
          <w:rFonts w:hint="cs"/>
          <w:caps/>
          <w:sz w:val="24"/>
          <w:szCs w:val="24"/>
          <w:u w:val="single"/>
          <w:rtl/>
        </w:rPr>
        <w:t>:</w:t>
      </w:r>
    </w:p>
    <w:p w14:paraId="7ED144D1" w14:textId="1DE4DA20" w:rsidR="001E2274" w:rsidRDefault="005D3163" w:rsidP="00212364">
      <w:pPr>
        <w:rPr>
          <w:b w:val="0"/>
          <w:bCs w:val="0"/>
          <w:caps/>
          <w:sz w:val="24"/>
          <w:szCs w:val="24"/>
          <w:rtl/>
        </w:rPr>
      </w:pPr>
      <w:r>
        <w:rPr>
          <w:rFonts w:hint="cs"/>
          <w:b w:val="0"/>
          <w:bCs w:val="0"/>
          <w:caps/>
          <w:sz w:val="24"/>
          <w:szCs w:val="24"/>
          <w:rtl/>
        </w:rPr>
        <w:t xml:space="preserve">לא אתם אתם יכולים לבחור בעצם </w:t>
      </w:r>
    </w:p>
    <w:p w14:paraId="1BA9839A" w14:textId="77777777" w:rsidR="001E2274" w:rsidRDefault="001E2274" w:rsidP="00212364">
      <w:pPr>
        <w:rPr>
          <w:b w:val="0"/>
          <w:bCs w:val="0"/>
          <w:caps/>
          <w:sz w:val="24"/>
          <w:szCs w:val="24"/>
          <w:rtl/>
        </w:rPr>
      </w:pPr>
    </w:p>
    <w:p w14:paraId="436DF2AC" w14:textId="77777777" w:rsidR="001E2274" w:rsidRDefault="003361D4" w:rsidP="00212364">
      <w:pPr>
        <w:rPr>
          <w:caps/>
          <w:sz w:val="24"/>
          <w:szCs w:val="24"/>
          <w:u w:val="single"/>
          <w:rtl/>
        </w:rPr>
      </w:pPr>
      <w:r w:rsidRPr="003361D4">
        <w:rPr>
          <w:rFonts w:hint="cs"/>
          <w:caps/>
          <w:sz w:val="24"/>
          <w:szCs w:val="24"/>
          <w:u w:val="single"/>
          <w:rtl/>
        </w:rPr>
        <w:t>עורך דין ניצן בן ארויה - יועץ משפטי לוועדה המחוזית</w:t>
      </w:r>
      <w:r w:rsidR="001E2274">
        <w:rPr>
          <w:rFonts w:hint="cs"/>
          <w:caps/>
          <w:sz w:val="24"/>
          <w:szCs w:val="24"/>
          <w:u w:val="single"/>
          <w:rtl/>
        </w:rPr>
        <w:t>:</w:t>
      </w:r>
    </w:p>
    <w:p w14:paraId="436D6B65" w14:textId="20FA752D" w:rsidR="001E2274" w:rsidRDefault="005D3163" w:rsidP="00212364">
      <w:pPr>
        <w:rPr>
          <w:b w:val="0"/>
          <w:bCs w:val="0"/>
          <w:caps/>
          <w:sz w:val="24"/>
          <w:szCs w:val="24"/>
          <w:rtl/>
        </w:rPr>
      </w:pPr>
      <w:r>
        <w:rPr>
          <w:rFonts w:hint="cs"/>
          <w:b w:val="0"/>
          <w:bCs w:val="0"/>
          <w:caps/>
          <w:sz w:val="24"/>
          <w:szCs w:val="24"/>
          <w:rtl/>
        </w:rPr>
        <w:t xml:space="preserve">אבל לא </w:t>
      </w:r>
    </w:p>
    <w:p w14:paraId="512A798B" w14:textId="77777777" w:rsidR="001E2274" w:rsidRDefault="001E2274" w:rsidP="00212364">
      <w:pPr>
        <w:rPr>
          <w:b w:val="0"/>
          <w:bCs w:val="0"/>
          <w:caps/>
          <w:sz w:val="24"/>
          <w:szCs w:val="24"/>
          <w:rtl/>
        </w:rPr>
      </w:pPr>
    </w:p>
    <w:p w14:paraId="614E27C2" w14:textId="77777777" w:rsidR="001E2274" w:rsidRDefault="006D6799" w:rsidP="00212364">
      <w:pPr>
        <w:rPr>
          <w:caps/>
          <w:sz w:val="24"/>
          <w:szCs w:val="24"/>
          <w:u w:val="single"/>
          <w:rtl/>
        </w:rPr>
      </w:pPr>
      <w:r w:rsidRPr="006D6799">
        <w:rPr>
          <w:rFonts w:hint="cs"/>
          <w:caps/>
          <w:sz w:val="24"/>
          <w:szCs w:val="24"/>
          <w:u w:val="single"/>
          <w:rtl/>
        </w:rPr>
        <w:t>מר דן קוניאק - נציג לשכת התכנון</w:t>
      </w:r>
      <w:r w:rsidR="001E2274">
        <w:rPr>
          <w:rFonts w:hint="cs"/>
          <w:caps/>
          <w:sz w:val="24"/>
          <w:szCs w:val="24"/>
          <w:u w:val="single"/>
          <w:rtl/>
        </w:rPr>
        <w:t>:</w:t>
      </w:r>
    </w:p>
    <w:p w14:paraId="01E810DD" w14:textId="6C039A95" w:rsidR="001E2274" w:rsidRDefault="005D3163" w:rsidP="00212364">
      <w:pPr>
        <w:rPr>
          <w:b w:val="0"/>
          <w:bCs w:val="0"/>
          <w:caps/>
          <w:sz w:val="24"/>
          <w:szCs w:val="24"/>
          <w:rtl/>
        </w:rPr>
      </w:pPr>
      <w:r>
        <w:rPr>
          <w:rFonts w:hint="cs"/>
          <w:b w:val="0"/>
          <w:bCs w:val="0"/>
          <w:caps/>
          <w:sz w:val="24"/>
          <w:szCs w:val="24"/>
          <w:rtl/>
        </w:rPr>
        <w:t>זה היופי של</w:t>
      </w:r>
      <w:r w:rsidR="000F703D">
        <w:rPr>
          <w:rFonts w:hint="cs"/>
          <w:b w:val="0"/>
          <w:bCs w:val="0"/>
          <w:caps/>
          <w:sz w:val="24"/>
          <w:szCs w:val="24"/>
          <w:rtl/>
        </w:rPr>
        <w:t xml:space="preserve"> </w:t>
      </w:r>
      <w:r>
        <w:rPr>
          <w:rFonts w:hint="cs"/>
          <w:b w:val="0"/>
          <w:bCs w:val="0"/>
          <w:caps/>
          <w:sz w:val="24"/>
          <w:szCs w:val="24"/>
          <w:rtl/>
        </w:rPr>
        <w:t xml:space="preserve">... הזו </w:t>
      </w:r>
    </w:p>
    <w:p w14:paraId="6585B817" w14:textId="77777777" w:rsidR="001E2274" w:rsidRDefault="001E2274" w:rsidP="00212364">
      <w:pPr>
        <w:rPr>
          <w:b w:val="0"/>
          <w:bCs w:val="0"/>
          <w:caps/>
          <w:sz w:val="24"/>
          <w:szCs w:val="24"/>
          <w:rtl/>
        </w:rPr>
      </w:pPr>
    </w:p>
    <w:p w14:paraId="686BA317" w14:textId="77777777" w:rsidR="001E2274" w:rsidRDefault="000A5C33" w:rsidP="00212364">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4B365EE9" w14:textId="0E583165" w:rsidR="001E2274" w:rsidRDefault="005D3163" w:rsidP="00212364">
      <w:pPr>
        <w:rPr>
          <w:b w:val="0"/>
          <w:bCs w:val="0"/>
          <w:caps/>
          <w:sz w:val="24"/>
          <w:szCs w:val="24"/>
          <w:rtl/>
        </w:rPr>
      </w:pPr>
      <w:r>
        <w:rPr>
          <w:rFonts w:hint="cs"/>
          <w:b w:val="0"/>
          <w:bCs w:val="0"/>
          <w:caps/>
          <w:sz w:val="24"/>
          <w:szCs w:val="24"/>
          <w:rtl/>
        </w:rPr>
        <w:t>יופי</w:t>
      </w:r>
    </w:p>
    <w:p w14:paraId="55F42817" w14:textId="77777777" w:rsidR="001E2274" w:rsidRDefault="001E2274" w:rsidP="00212364">
      <w:pPr>
        <w:rPr>
          <w:b w:val="0"/>
          <w:bCs w:val="0"/>
          <w:caps/>
          <w:sz w:val="24"/>
          <w:szCs w:val="24"/>
          <w:rtl/>
        </w:rPr>
      </w:pPr>
    </w:p>
    <w:p w14:paraId="6F9CFEBE" w14:textId="77777777" w:rsidR="001E2274" w:rsidRDefault="003361D4" w:rsidP="00212364">
      <w:pPr>
        <w:rPr>
          <w:caps/>
          <w:sz w:val="24"/>
          <w:szCs w:val="24"/>
          <w:u w:val="single"/>
          <w:rtl/>
        </w:rPr>
      </w:pPr>
      <w:r w:rsidRPr="003361D4">
        <w:rPr>
          <w:rFonts w:hint="cs"/>
          <w:caps/>
          <w:sz w:val="24"/>
          <w:szCs w:val="24"/>
          <w:u w:val="single"/>
          <w:rtl/>
        </w:rPr>
        <w:t>עורך דין ניצן בן ארויה - יועץ משפטי לוועדה המחוזית</w:t>
      </w:r>
      <w:r w:rsidR="001E2274">
        <w:rPr>
          <w:rFonts w:hint="cs"/>
          <w:caps/>
          <w:sz w:val="24"/>
          <w:szCs w:val="24"/>
          <w:u w:val="single"/>
          <w:rtl/>
        </w:rPr>
        <w:t>:</w:t>
      </w:r>
    </w:p>
    <w:p w14:paraId="293D9170" w14:textId="045C9A6D" w:rsidR="001E2274" w:rsidRDefault="005D3163" w:rsidP="00212364">
      <w:pPr>
        <w:rPr>
          <w:b w:val="0"/>
          <w:bCs w:val="0"/>
          <w:caps/>
          <w:sz w:val="24"/>
          <w:szCs w:val="24"/>
          <w:rtl/>
        </w:rPr>
      </w:pPr>
      <w:r>
        <w:rPr>
          <w:rFonts w:hint="cs"/>
          <w:b w:val="0"/>
          <w:bCs w:val="0"/>
          <w:caps/>
          <w:sz w:val="24"/>
          <w:szCs w:val="24"/>
          <w:rtl/>
        </w:rPr>
        <w:t xml:space="preserve">כן לא נכון לא בסדר לא אבל אני אומר אם אם הסיכוי אם הסיכוי שהם ילכו על החלופה על החלופה השנייה הוא נמוך נראה לי שחבל בואו ... </w:t>
      </w:r>
    </w:p>
    <w:p w14:paraId="12B2DD1D" w14:textId="77777777" w:rsidR="001E2274" w:rsidRDefault="001E2274" w:rsidP="00212364">
      <w:pPr>
        <w:rPr>
          <w:b w:val="0"/>
          <w:bCs w:val="0"/>
          <w:caps/>
          <w:sz w:val="24"/>
          <w:szCs w:val="24"/>
          <w:rtl/>
        </w:rPr>
      </w:pPr>
    </w:p>
    <w:p w14:paraId="2B19FA83" w14:textId="77777777" w:rsidR="001E2274" w:rsidRDefault="006D6799" w:rsidP="00212364">
      <w:pPr>
        <w:rPr>
          <w:caps/>
          <w:sz w:val="24"/>
          <w:szCs w:val="24"/>
          <w:u w:val="single"/>
          <w:rtl/>
        </w:rPr>
      </w:pPr>
      <w:r w:rsidRPr="006D6799">
        <w:rPr>
          <w:rFonts w:hint="cs"/>
          <w:caps/>
          <w:sz w:val="24"/>
          <w:szCs w:val="24"/>
          <w:u w:val="single"/>
          <w:rtl/>
        </w:rPr>
        <w:t>מר דן קוניאק - נציג לשכת התכנון</w:t>
      </w:r>
      <w:r w:rsidR="001E2274">
        <w:rPr>
          <w:rFonts w:hint="cs"/>
          <w:caps/>
          <w:sz w:val="24"/>
          <w:szCs w:val="24"/>
          <w:u w:val="single"/>
          <w:rtl/>
        </w:rPr>
        <w:t>:</w:t>
      </w:r>
    </w:p>
    <w:p w14:paraId="1069E1C0" w14:textId="74E5B33C" w:rsidR="001E2274" w:rsidRDefault="005D3163" w:rsidP="00212364">
      <w:pPr>
        <w:rPr>
          <w:b w:val="0"/>
          <w:bCs w:val="0"/>
          <w:caps/>
          <w:sz w:val="24"/>
          <w:szCs w:val="24"/>
          <w:rtl/>
        </w:rPr>
      </w:pPr>
      <w:r>
        <w:rPr>
          <w:rFonts w:hint="cs"/>
          <w:b w:val="0"/>
          <w:bCs w:val="0"/>
          <w:caps/>
          <w:sz w:val="24"/>
          <w:szCs w:val="24"/>
          <w:rtl/>
        </w:rPr>
        <w:t xml:space="preserve">אני לא יודע כמה נמוך הוא לפי ההתנגדות שלהם אנחנו גם תכף גומרים את זה </w:t>
      </w:r>
    </w:p>
    <w:p w14:paraId="72D96471" w14:textId="77777777" w:rsidR="001E2274" w:rsidRDefault="001E2274" w:rsidP="00212364">
      <w:pPr>
        <w:rPr>
          <w:b w:val="0"/>
          <w:bCs w:val="0"/>
          <w:caps/>
          <w:sz w:val="24"/>
          <w:szCs w:val="24"/>
          <w:rtl/>
        </w:rPr>
      </w:pPr>
    </w:p>
    <w:p w14:paraId="4F74710D" w14:textId="77777777" w:rsidR="001E2274" w:rsidRDefault="003361D4" w:rsidP="005D3163">
      <w:pPr>
        <w:rPr>
          <w:caps/>
          <w:sz w:val="24"/>
          <w:szCs w:val="24"/>
          <w:u w:val="single"/>
          <w:rtl/>
        </w:rPr>
      </w:pPr>
      <w:r w:rsidRPr="003361D4">
        <w:rPr>
          <w:rFonts w:hint="cs"/>
          <w:caps/>
          <w:sz w:val="24"/>
          <w:szCs w:val="24"/>
          <w:u w:val="single"/>
          <w:rtl/>
        </w:rPr>
        <w:t>עורך דין ניצן בן ארויה - יועץ משפטי לוועדה המחוזית</w:t>
      </w:r>
      <w:r w:rsidR="001E2274">
        <w:rPr>
          <w:rFonts w:hint="cs"/>
          <w:caps/>
          <w:sz w:val="24"/>
          <w:szCs w:val="24"/>
          <w:u w:val="single"/>
          <w:rtl/>
        </w:rPr>
        <w:t>:</w:t>
      </w:r>
    </w:p>
    <w:p w14:paraId="1ED801FC" w14:textId="1EAC34DB" w:rsidR="001E2274" w:rsidRDefault="005D3163" w:rsidP="005D3163">
      <w:pPr>
        <w:rPr>
          <w:b w:val="0"/>
          <w:bCs w:val="0"/>
          <w:caps/>
          <w:sz w:val="24"/>
          <w:szCs w:val="24"/>
          <w:rtl/>
        </w:rPr>
      </w:pPr>
      <w:r>
        <w:rPr>
          <w:rFonts w:hint="cs"/>
          <w:b w:val="0"/>
          <w:bCs w:val="0"/>
          <w:caps/>
          <w:sz w:val="24"/>
          <w:szCs w:val="24"/>
          <w:rtl/>
        </w:rPr>
        <w:t>לא לא לי לא טוב לא משנה אבל זה למעשה החלטה</w:t>
      </w:r>
      <w:r w:rsidR="000F703D">
        <w:rPr>
          <w:rFonts w:hint="cs"/>
          <w:b w:val="0"/>
          <w:bCs w:val="0"/>
          <w:caps/>
          <w:sz w:val="24"/>
          <w:szCs w:val="24"/>
          <w:rtl/>
        </w:rPr>
        <w:t xml:space="preserve"> </w:t>
      </w:r>
      <w:r>
        <w:rPr>
          <w:rFonts w:hint="cs"/>
          <w:b w:val="0"/>
          <w:bCs w:val="0"/>
          <w:caps/>
          <w:sz w:val="24"/>
          <w:szCs w:val="24"/>
          <w:rtl/>
        </w:rPr>
        <w:t>או להפקיד לפי החלופה הזו או לשוב ולדון לפי בהתאם</w:t>
      </w:r>
      <w:r w:rsidR="000F703D">
        <w:rPr>
          <w:rFonts w:hint="cs"/>
          <w:b w:val="0"/>
          <w:bCs w:val="0"/>
          <w:caps/>
          <w:sz w:val="24"/>
          <w:szCs w:val="24"/>
          <w:rtl/>
        </w:rPr>
        <w:t xml:space="preserve"> </w:t>
      </w:r>
      <w:r>
        <w:rPr>
          <w:rFonts w:hint="cs"/>
          <w:b w:val="0"/>
          <w:bCs w:val="0"/>
          <w:caps/>
          <w:sz w:val="24"/>
          <w:szCs w:val="24"/>
          <w:rtl/>
        </w:rPr>
        <w:t xml:space="preserve">... </w:t>
      </w:r>
    </w:p>
    <w:p w14:paraId="18EF4B20" w14:textId="77777777" w:rsidR="001E2274" w:rsidRDefault="001E2274" w:rsidP="005D3163">
      <w:pPr>
        <w:rPr>
          <w:b w:val="0"/>
          <w:bCs w:val="0"/>
          <w:caps/>
          <w:sz w:val="24"/>
          <w:szCs w:val="24"/>
          <w:rtl/>
        </w:rPr>
      </w:pPr>
    </w:p>
    <w:p w14:paraId="787BF08A" w14:textId="77777777" w:rsidR="001E2274" w:rsidRDefault="005D3163" w:rsidP="005D3163">
      <w:pPr>
        <w:rPr>
          <w:b w:val="0"/>
          <w:bCs w:val="0"/>
          <w:caps/>
          <w:sz w:val="24"/>
          <w:szCs w:val="24"/>
          <w:rtl/>
        </w:rPr>
      </w:pPr>
      <w:r>
        <w:rPr>
          <w:rFonts w:hint="cs"/>
          <w:b w:val="0"/>
          <w:bCs w:val="0"/>
          <w:caps/>
          <w:sz w:val="24"/>
          <w:szCs w:val="24"/>
          <w:rtl/>
        </w:rPr>
        <w:t>(מדברים ביחד)</w:t>
      </w:r>
    </w:p>
    <w:p w14:paraId="2F21B8B5" w14:textId="77777777" w:rsidR="001E2274" w:rsidRDefault="001E2274" w:rsidP="005D3163">
      <w:pPr>
        <w:rPr>
          <w:b w:val="0"/>
          <w:bCs w:val="0"/>
          <w:caps/>
          <w:sz w:val="24"/>
          <w:szCs w:val="24"/>
          <w:rtl/>
        </w:rPr>
      </w:pPr>
    </w:p>
    <w:p w14:paraId="4BEBEC3E" w14:textId="77777777" w:rsidR="001E2274" w:rsidRDefault="003361D4" w:rsidP="005D3163">
      <w:pPr>
        <w:rPr>
          <w:caps/>
          <w:sz w:val="24"/>
          <w:szCs w:val="24"/>
          <w:u w:val="single"/>
          <w:rtl/>
        </w:rPr>
      </w:pPr>
      <w:r w:rsidRPr="003361D4">
        <w:rPr>
          <w:rFonts w:hint="cs"/>
          <w:caps/>
          <w:sz w:val="24"/>
          <w:szCs w:val="24"/>
          <w:u w:val="single"/>
          <w:rtl/>
        </w:rPr>
        <w:t>עורך דין ניצן בן ארויה - יועץ משפטי לוועדה המחוזית</w:t>
      </w:r>
      <w:r w:rsidR="001E2274">
        <w:rPr>
          <w:rFonts w:hint="cs"/>
          <w:caps/>
          <w:sz w:val="24"/>
          <w:szCs w:val="24"/>
          <w:u w:val="single"/>
          <w:rtl/>
        </w:rPr>
        <w:t>:</w:t>
      </w:r>
    </w:p>
    <w:p w14:paraId="3A43ABAD" w14:textId="4121E21B" w:rsidR="001E2274" w:rsidRDefault="003A4CAC" w:rsidP="005D3163">
      <w:pPr>
        <w:rPr>
          <w:b w:val="0"/>
          <w:bCs w:val="0"/>
          <w:caps/>
          <w:sz w:val="24"/>
          <w:szCs w:val="24"/>
          <w:rtl/>
        </w:rPr>
      </w:pPr>
      <w:r>
        <w:rPr>
          <w:rFonts w:hint="cs"/>
          <w:b w:val="0"/>
          <w:bCs w:val="0"/>
          <w:caps/>
          <w:sz w:val="24"/>
          <w:szCs w:val="24"/>
          <w:rtl/>
        </w:rPr>
        <w:t xml:space="preserve">... בסדר אין בעיה עם זה בסדר </w:t>
      </w:r>
    </w:p>
    <w:p w14:paraId="3BB7C66E" w14:textId="77777777" w:rsidR="001E2274" w:rsidRDefault="001E2274" w:rsidP="005D3163">
      <w:pPr>
        <w:rPr>
          <w:b w:val="0"/>
          <w:bCs w:val="0"/>
          <w:caps/>
          <w:sz w:val="24"/>
          <w:szCs w:val="24"/>
          <w:rtl/>
        </w:rPr>
      </w:pPr>
    </w:p>
    <w:p w14:paraId="177AB288" w14:textId="77777777" w:rsidR="001E2274" w:rsidRDefault="006D6799" w:rsidP="005D3163">
      <w:pPr>
        <w:rPr>
          <w:caps/>
          <w:sz w:val="24"/>
          <w:szCs w:val="24"/>
          <w:u w:val="single"/>
          <w:rtl/>
        </w:rPr>
      </w:pPr>
      <w:r w:rsidRPr="006D6799">
        <w:rPr>
          <w:rFonts w:hint="cs"/>
          <w:caps/>
          <w:sz w:val="24"/>
          <w:szCs w:val="24"/>
          <w:u w:val="single"/>
          <w:rtl/>
        </w:rPr>
        <w:t>מר דן קוניאק - נציג לשכת התכנון</w:t>
      </w:r>
      <w:r w:rsidR="001E2274">
        <w:rPr>
          <w:rFonts w:hint="cs"/>
          <w:caps/>
          <w:sz w:val="24"/>
          <w:szCs w:val="24"/>
          <w:u w:val="single"/>
          <w:rtl/>
        </w:rPr>
        <w:t>:</w:t>
      </w:r>
    </w:p>
    <w:p w14:paraId="2BFCAE65" w14:textId="34D2D679" w:rsidR="001E2274" w:rsidRDefault="003A4CAC" w:rsidP="005D3163">
      <w:pPr>
        <w:rPr>
          <w:b w:val="0"/>
          <w:bCs w:val="0"/>
          <w:caps/>
          <w:sz w:val="24"/>
          <w:szCs w:val="24"/>
          <w:rtl/>
        </w:rPr>
      </w:pPr>
      <w:r>
        <w:rPr>
          <w:rFonts w:hint="cs"/>
          <w:b w:val="0"/>
          <w:bCs w:val="0"/>
          <w:caps/>
          <w:sz w:val="24"/>
          <w:szCs w:val="24"/>
          <w:rtl/>
        </w:rPr>
        <w:t>מלונאות ההוראות יקבעו</w:t>
      </w:r>
    </w:p>
    <w:p w14:paraId="1444392A" w14:textId="77777777" w:rsidR="001E2274" w:rsidRDefault="001E2274" w:rsidP="005D3163">
      <w:pPr>
        <w:rPr>
          <w:b w:val="0"/>
          <w:bCs w:val="0"/>
          <w:caps/>
          <w:sz w:val="24"/>
          <w:szCs w:val="24"/>
          <w:rtl/>
        </w:rPr>
      </w:pPr>
    </w:p>
    <w:p w14:paraId="32E1EAA7" w14:textId="77777777" w:rsidR="001E2274" w:rsidRDefault="003109B2" w:rsidP="005D3163">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231AF88A" w14:textId="591FC553" w:rsidR="001E2274" w:rsidRDefault="003A4CAC" w:rsidP="005D3163">
      <w:pPr>
        <w:rPr>
          <w:b w:val="0"/>
          <w:bCs w:val="0"/>
          <w:caps/>
          <w:sz w:val="24"/>
          <w:szCs w:val="24"/>
          <w:rtl/>
        </w:rPr>
      </w:pPr>
      <w:r>
        <w:rPr>
          <w:rFonts w:hint="cs"/>
          <w:b w:val="0"/>
          <w:bCs w:val="0"/>
          <w:caps/>
          <w:sz w:val="24"/>
          <w:szCs w:val="24"/>
          <w:rtl/>
        </w:rPr>
        <w:t xml:space="preserve">רגע </w:t>
      </w:r>
    </w:p>
    <w:p w14:paraId="1851B383" w14:textId="77777777" w:rsidR="001E2274" w:rsidRDefault="001E2274" w:rsidP="005D3163">
      <w:pPr>
        <w:rPr>
          <w:b w:val="0"/>
          <w:bCs w:val="0"/>
          <w:caps/>
          <w:sz w:val="24"/>
          <w:szCs w:val="24"/>
          <w:rtl/>
        </w:rPr>
      </w:pPr>
    </w:p>
    <w:p w14:paraId="68D57773" w14:textId="77777777" w:rsidR="001E2274" w:rsidRDefault="000A5C33" w:rsidP="005D3163">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60EC2FAB" w14:textId="1FF3D8EB" w:rsidR="001E2274" w:rsidRDefault="003A4CAC" w:rsidP="005D3163">
      <w:pPr>
        <w:rPr>
          <w:b w:val="0"/>
          <w:bCs w:val="0"/>
          <w:caps/>
          <w:sz w:val="24"/>
          <w:szCs w:val="24"/>
          <w:rtl/>
        </w:rPr>
      </w:pPr>
      <w:r>
        <w:rPr>
          <w:rFonts w:hint="cs"/>
          <w:b w:val="0"/>
          <w:bCs w:val="0"/>
          <w:caps/>
          <w:sz w:val="24"/>
          <w:szCs w:val="24"/>
          <w:rtl/>
        </w:rPr>
        <w:t>היא שאלה יותר על השצפ</w:t>
      </w:r>
      <w:r w:rsidR="000F703D">
        <w:rPr>
          <w:rFonts w:hint="cs"/>
          <w:b w:val="0"/>
          <w:bCs w:val="0"/>
          <w:caps/>
          <w:sz w:val="24"/>
          <w:szCs w:val="24"/>
          <w:rtl/>
        </w:rPr>
        <w:t xml:space="preserve"> </w:t>
      </w:r>
      <w:r>
        <w:rPr>
          <w:rFonts w:hint="cs"/>
          <w:b w:val="0"/>
          <w:bCs w:val="0"/>
          <w:caps/>
          <w:sz w:val="24"/>
          <w:szCs w:val="24"/>
          <w:rtl/>
        </w:rPr>
        <w:t>...</w:t>
      </w:r>
    </w:p>
    <w:p w14:paraId="1160655C" w14:textId="77777777" w:rsidR="001E2274" w:rsidRDefault="001E2274" w:rsidP="005D3163">
      <w:pPr>
        <w:rPr>
          <w:b w:val="0"/>
          <w:bCs w:val="0"/>
          <w:caps/>
          <w:sz w:val="24"/>
          <w:szCs w:val="24"/>
          <w:rtl/>
        </w:rPr>
      </w:pPr>
    </w:p>
    <w:p w14:paraId="21E41E30" w14:textId="77777777" w:rsidR="001E2274" w:rsidRDefault="003109B2" w:rsidP="005D3163">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0E2BE943" w14:textId="60546CF0" w:rsidR="001E2274" w:rsidRDefault="003A4CAC" w:rsidP="005D3163">
      <w:pPr>
        <w:rPr>
          <w:b w:val="0"/>
          <w:bCs w:val="0"/>
          <w:caps/>
          <w:sz w:val="24"/>
          <w:szCs w:val="24"/>
          <w:rtl/>
        </w:rPr>
      </w:pPr>
      <w:r>
        <w:rPr>
          <w:rFonts w:hint="cs"/>
          <w:b w:val="0"/>
          <w:bCs w:val="0"/>
          <w:caps/>
          <w:sz w:val="24"/>
          <w:szCs w:val="24"/>
          <w:rtl/>
        </w:rPr>
        <w:t xml:space="preserve">פה אנחנו אומרים לשוב ולדון </w:t>
      </w:r>
    </w:p>
    <w:p w14:paraId="3A1D39D0" w14:textId="77777777" w:rsidR="001E2274" w:rsidRDefault="001E2274" w:rsidP="005D3163">
      <w:pPr>
        <w:rPr>
          <w:b w:val="0"/>
          <w:bCs w:val="0"/>
          <w:caps/>
          <w:sz w:val="24"/>
          <w:szCs w:val="24"/>
          <w:rtl/>
        </w:rPr>
      </w:pPr>
    </w:p>
    <w:p w14:paraId="4FB6AB55" w14:textId="77777777" w:rsidR="001E2274" w:rsidRDefault="006D6799" w:rsidP="005D3163">
      <w:pPr>
        <w:rPr>
          <w:caps/>
          <w:sz w:val="24"/>
          <w:szCs w:val="24"/>
          <w:u w:val="single"/>
          <w:rtl/>
        </w:rPr>
      </w:pPr>
      <w:r w:rsidRPr="006D6799">
        <w:rPr>
          <w:rFonts w:hint="cs"/>
          <w:caps/>
          <w:sz w:val="24"/>
          <w:szCs w:val="24"/>
          <w:u w:val="single"/>
          <w:rtl/>
        </w:rPr>
        <w:t>מר דן קוניאק - נציג לשכת התכנון</w:t>
      </w:r>
      <w:r w:rsidR="001E2274">
        <w:rPr>
          <w:rFonts w:hint="cs"/>
          <w:caps/>
          <w:sz w:val="24"/>
          <w:szCs w:val="24"/>
          <w:u w:val="single"/>
          <w:rtl/>
        </w:rPr>
        <w:t>:</w:t>
      </w:r>
    </w:p>
    <w:p w14:paraId="637BE2B4" w14:textId="4766D999" w:rsidR="001E2274" w:rsidRDefault="003A4CAC" w:rsidP="005D3163">
      <w:pPr>
        <w:rPr>
          <w:b w:val="0"/>
          <w:bCs w:val="0"/>
          <w:caps/>
          <w:sz w:val="24"/>
          <w:szCs w:val="24"/>
          <w:rtl/>
        </w:rPr>
      </w:pPr>
      <w:r>
        <w:rPr>
          <w:rFonts w:hint="cs"/>
          <w:b w:val="0"/>
          <w:bCs w:val="0"/>
          <w:caps/>
          <w:sz w:val="24"/>
          <w:szCs w:val="24"/>
          <w:rtl/>
        </w:rPr>
        <w:t xml:space="preserve">או שאתם מכניסים לקו הכחול </w:t>
      </w:r>
    </w:p>
    <w:p w14:paraId="0E3FADAB" w14:textId="77777777" w:rsidR="001E2274" w:rsidRDefault="001E2274" w:rsidP="005D3163">
      <w:pPr>
        <w:rPr>
          <w:b w:val="0"/>
          <w:bCs w:val="0"/>
          <w:caps/>
          <w:sz w:val="24"/>
          <w:szCs w:val="24"/>
          <w:rtl/>
        </w:rPr>
      </w:pPr>
    </w:p>
    <w:p w14:paraId="470169EA" w14:textId="77777777" w:rsidR="001E2274" w:rsidRDefault="003109B2" w:rsidP="005D3163">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1CF0C9D0" w14:textId="2DD7B32C" w:rsidR="001E2274" w:rsidRDefault="003A4CAC" w:rsidP="005D3163">
      <w:pPr>
        <w:rPr>
          <w:b w:val="0"/>
          <w:bCs w:val="0"/>
          <w:caps/>
          <w:sz w:val="24"/>
          <w:szCs w:val="24"/>
          <w:rtl/>
        </w:rPr>
      </w:pPr>
      <w:r>
        <w:rPr>
          <w:rFonts w:hint="cs"/>
          <w:b w:val="0"/>
          <w:bCs w:val="0"/>
          <w:caps/>
          <w:sz w:val="24"/>
          <w:szCs w:val="24"/>
          <w:rtl/>
        </w:rPr>
        <w:t>את האלפיים וארבע</w:t>
      </w:r>
    </w:p>
    <w:p w14:paraId="3BF62913" w14:textId="77777777" w:rsidR="001E2274" w:rsidRDefault="001E2274" w:rsidP="005D3163">
      <w:pPr>
        <w:rPr>
          <w:b w:val="0"/>
          <w:bCs w:val="0"/>
          <w:caps/>
          <w:sz w:val="24"/>
          <w:szCs w:val="24"/>
          <w:rtl/>
        </w:rPr>
      </w:pPr>
    </w:p>
    <w:p w14:paraId="37E0E14D" w14:textId="77777777" w:rsidR="001E2274" w:rsidRDefault="006D6799" w:rsidP="005D3163">
      <w:pPr>
        <w:rPr>
          <w:caps/>
          <w:sz w:val="24"/>
          <w:szCs w:val="24"/>
          <w:u w:val="single"/>
          <w:rtl/>
        </w:rPr>
      </w:pPr>
      <w:r w:rsidRPr="006D6799">
        <w:rPr>
          <w:rFonts w:hint="cs"/>
          <w:caps/>
          <w:sz w:val="24"/>
          <w:szCs w:val="24"/>
          <w:u w:val="single"/>
          <w:rtl/>
        </w:rPr>
        <w:t>מר דן קוניאק - נציג לשכת התכנון</w:t>
      </w:r>
      <w:r w:rsidR="001E2274">
        <w:rPr>
          <w:rFonts w:hint="cs"/>
          <w:caps/>
          <w:sz w:val="24"/>
          <w:szCs w:val="24"/>
          <w:u w:val="single"/>
          <w:rtl/>
        </w:rPr>
        <w:t>:</w:t>
      </w:r>
    </w:p>
    <w:p w14:paraId="7BDA7D65" w14:textId="1C490210" w:rsidR="001E2274" w:rsidRDefault="003A4CAC" w:rsidP="005D3163">
      <w:pPr>
        <w:rPr>
          <w:b w:val="0"/>
          <w:bCs w:val="0"/>
          <w:caps/>
          <w:sz w:val="24"/>
          <w:szCs w:val="24"/>
          <w:rtl/>
        </w:rPr>
      </w:pPr>
      <w:r>
        <w:rPr>
          <w:rFonts w:hint="cs"/>
          <w:b w:val="0"/>
          <w:bCs w:val="0"/>
          <w:caps/>
          <w:sz w:val="24"/>
          <w:szCs w:val="24"/>
          <w:rtl/>
        </w:rPr>
        <w:t>את המגרש השני ואז אתם יכולים את ההיקף זכויות שרציתם אבל אנחנו נדון בזה עוד פעם כי אנחנו רוצים לראות את ה, את המכלול, או, אם אתם מאיזה שהיא סיבות שלכם מעדיפים אתם יכולים להפקיד</w:t>
      </w:r>
      <w:r w:rsidR="000F703D">
        <w:rPr>
          <w:rFonts w:hint="cs"/>
          <w:b w:val="0"/>
          <w:bCs w:val="0"/>
          <w:caps/>
          <w:sz w:val="24"/>
          <w:szCs w:val="24"/>
          <w:rtl/>
        </w:rPr>
        <w:t xml:space="preserve"> </w:t>
      </w:r>
      <w:r>
        <w:rPr>
          <w:rFonts w:hint="cs"/>
          <w:b w:val="0"/>
          <w:bCs w:val="0"/>
          <w:caps/>
          <w:sz w:val="24"/>
          <w:szCs w:val="24"/>
          <w:rtl/>
        </w:rPr>
        <w:t xml:space="preserve">את זה בהפחתת זכויות </w:t>
      </w:r>
    </w:p>
    <w:p w14:paraId="6D92A154" w14:textId="77777777" w:rsidR="001E2274" w:rsidRDefault="001E2274" w:rsidP="005D3163">
      <w:pPr>
        <w:rPr>
          <w:b w:val="0"/>
          <w:bCs w:val="0"/>
          <w:caps/>
          <w:sz w:val="24"/>
          <w:szCs w:val="24"/>
          <w:rtl/>
        </w:rPr>
      </w:pPr>
    </w:p>
    <w:p w14:paraId="54FD6D87" w14:textId="77777777" w:rsidR="001E2274" w:rsidRDefault="003361D4" w:rsidP="005D3163">
      <w:pPr>
        <w:rPr>
          <w:caps/>
          <w:sz w:val="24"/>
          <w:szCs w:val="24"/>
          <w:u w:val="single"/>
          <w:rtl/>
        </w:rPr>
      </w:pPr>
      <w:r w:rsidRPr="003361D4">
        <w:rPr>
          <w:rFonts w:hint="cs"/>
          <w:caps/>
          <w:sz w:val="24"/>
          <w:szCs w:val="24"/>
          <w:u w:val="single"/>
          <w:rtl/>
        </w:rPr>
        <w:t>עורך דין ניצן בן ארויה - יועץ משפטי לוועדה המחוזית</w:t>
      </w:r>
      <w:r w:rsidR="001E2274">
        <w:rPr>
          <w:rFonts w:hint="cs"/>
          <w:caps/>
          <w:sz w:val="24"/>
          <w:szCs w:val="24"/>
          <w:u w:val="single"/>
          <w:rtl/>
        </w:rPr>
        <w:t>:</w:t>
      </w:r>
    </w:p>
    <w:p w14:paraId="31EF285B" w14:textId="4930175F" w:rsidR="001E2274" w:rsidRDefault="003A4CAC" w:rsidP="005D3163">
      <w:pPr>
        <w:rPr>
          <w:b w:val="0"/>
          <w:bCs w:val="0"/>
          <w:caps/>
          <w:sz w:val="24"/>
          <w:szCs w:val="24"/>
          <w:rtl/>
        </w:rPr>
      </w:pPr>
      <w:r>
        <w:rPr>
          <w:rFonts w:hint="cs"/>
          <w:b w:val="0"/>
          <w:bCs w:val="0"/>
          <w:caps/>
          <w:sz w:val="24"/>
          <w:szCs w:val="24"/>
          <w:rtl/>
        </w:rPr>
        <w:t xml:space="preserve">תציין רק שהוועדה מוצאת את שתי החלופות כראויות לקידום ו, ולכן היא מאפשרת את זה כי בדרך כלל כשאתה מחליט כי בדרך כלל כשאתה נותן החלטת הפקדה זה אומר זה החלופה שאני מאמין בה אז כאילו צריך להגיד ש, ששתיהן אבל את השנייה אתה </w:t>
      </w:r>
      <w:r w:rsidR="002041BD">
        <w:rPr>
          <w:rFonts w:hint="cs"/>
          <w:b w:val="0"/>
          <w:bCs w:val="0"/>
          <w:caps/>
          <w:sz w:val="24"/>
          <w:szCs w:val="24"/>
          <w:rtl/>
        </w:rPr>
        <w:t xml:space="preserve">מוכן לקדם בכפוף לזה שהיא תכלול </w:t>
      </w:r>
    </w:p>
    <w:p w14:paraId="2D441525" w14:textId="77777777" w:rsidR="001E2274" w:rsidRDefault="001E2274" w:rsidP="005D3163">
      <w:pPr>
        <w:rPr>
          <w:b w:val="0"/>
          <w:bCs w:val="0"/>
          <w:caps/>
          <w:sz w:val="24"/>
          <w:szCs w:val="24"/>
          <w:rtl/>
        </w:rPr>
      </w:pPr>
    </w:p>
    <w:p w14:paraId="09A0E61E" w14:textId="77777777" w:rsidR="001E2274" w:rsidRDefault="00935F0D" w:rsidP="005D3163">
      <w:pPr>
        <w:rPr>
          <w:caps/>
          <w:sz w:val="24"/>
          <w:szCs w:val="24"/>
          <w:u w:val="single"/>
          <w:rtl/>
        </w:rPr>
      </w:pPr>
      <w:r w:rsidRPr="00935F0D">
        <w:rPr>
          <w:rFonts w:hint="cs"/>
          <w:caps/>
          <w:sz w:val="24"/>
          <w:szCs w:val="24"/>
          <w:u w:val="single"/>
          <w:rtl/>
        </w:rPr>
        <w:t>גב</w:t>
      </w:r>
      <w:r w:rsidRPr="00935F0D">
        <w:rPr>
          <w:caps/>
          <w:sz w:val="24"/>
          <w:szCs w:val="24"/>
          <w:u w:val="single"/>
          <w:rtl/>
        </w:rPr>
        <w:t>'</w:t>
      </w:r>
      <w:r w:rsidRPr="00935F0D">
        <w:rPr>
          <w:rFonts w:hint="cs"/>
          <w:caps/>
          <w:sz w:val="24"/>
          <w:szCs w:val="24"/>
          <w:u w:val="single"/>
          <w:rtl/>
        </w:rPr>
        <w:t xml:space="preserve"> מירב בליימן שבתאי - נציגת לשכת התכנון</w:t>
      </w:r>
      <w:r w:rsidR="001E2274">
        <w:rPr>
          <w:rFonts w:hint="cs"/>
          <w:caps/>
          <w:sz w:val="24"/>
          <w:szCs w:val="24"/>
          <w:u w:val="single"/>
          <w:rtl/>
        </w:rPr>
        <w:t>:</w:t>
      </w:r>
    </w:p>
    <w:p w14:paraId="4FF39F64" w14:textId="195FC1F7" w:rsidR="001E2274" w:rsidRDefault="002041BD" w:rsidP="005D3163">
      <w:pPr>
        <w:rPr>
          <w:b w:val="0"/>
          <w:bCs w:val="0"/>
          <w:caps/>
          <w:sz w:val="24"/>
          <w:szCs w:val="24"/>
          <w:rtl/>
        </w:rPr>
      </w:pPr>
      <w:r>
        <w:rPr>
          <w:rFonts w:hint="cs"/>
          <w:b w:val="0"/>
          <w:bCs w:val="0"/>
          <w:caps/>
          <w:sz w:val="24"/>
          <w:szCs w:val="24"/>
          <w:rtl/>
        </w:rPr>
        <w:t>בכל מקרה מה שהם הציגו הוא לא</w:t>
      </w:r>
      <w:r w:rsidR="000F703D">
        <w:rPr>
          <w:rFonts w:hint="cs"/>
          <w:b w:val="0"/>
          <w:bCs w:val="0"/>
          <w:caps/>
          <w:sz w:val="24"/>
          <w:szCs w:val="24"/>
          <w:rtl/>
        </w:rPr>
        <w:t xml:space="preserve"> </w:t>
      </w:r>
      <w:r>
        <w:rPr>
          <w:rFonts w:hint="cs"/>
          <w:b w:val="0"/>
          <w:bCs w:val="0"/>
          <w:caps/>
          <w:sz w:val="24"/>
          <w:szCs w:val="24"/>
          <w:rtl/>
        </w:rPr>
        <w:t>...</w:t>
      </w:r>
    </w:p>
    <w:p w14:paraId="27EBE936" w14:textId="77777777" w:rsidR="001E2274" w:rsidRDefault="001E2274" w:rsidP="005D3163">
      <w:pPr>
        <w:rPr>
          <w:b w:val="0"/>
          <w:bCs w:val="0"/>
          <w:caps/>
          <w:sz w:val="24"/>
          <w:szCs w:val="24"/>
          <w:rtl/>
        </w:rPr>
      </w:pPr>
    </w:p>
    <w:p w14:paraId="720E275A" w14:textId="77777777" w:rsidR="001E2274" w:rsidRDefault="000A5C33" w:rsidP="005D3163">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459525AF" w14:textId="7CA8C803" w:rsidR="001E2274" w:rsidRDefault="002041BD" w:rsidP="005D3163">
      <w:pPr>
        <w:rPr>
          <w:b w:val="0"/>
          <w:bCs w:val="0"/>
          <w:caps/>
          <w:sz w:val="24"/>
          <w:szCs w:val="24"/>
          <w:rtl/>
        </w:rPr>
      </w:pPr>
      <w:r>
        <w:rPr>
          <w:rFonts w:hint="cs"/>
          <w:b w:val="0"/>
          <w:bCs w:val="0"/>
          <w:caps/>
          <w:sz w:val="24"/>
          <w:szCs w:val="24"/>
          <w:rtl/>
        </w:rPr>
        <w:t xml:space="preserve">כן אבל נימקנו נימקנו את החריגה מ, </w:t>
      </w:r>
    </w:p>
    <w:p w14:paraId="205E7C02" w14:textId="77777777" w:rsidR="001E2274" w:rsidRDefault="001E2274" w:rsidP="005D3163">
      <w:pPr>
        <w:rPr>
          <w:b w:val="0"/>
          <w:bCs w:val="0"/>
          <w:caps/>
          <w:sz w:val="24"/>
          <w:szCs w:val="24"/>
          <w:rtl/>
        </w:rPr>
      </w:pPr>
    </w:p>
    <w:p w14:paraId="7B4BF23B" w14:textId="77777777" w:rsidR="001E2274" w:rsidRDefault="00935F0D" w:rsidP="002041BD">
      <w:pPr>
        <w:rPr>
          <w:caps/>
          <w:sz w:val="24"/>
          <w:szCs w:val="24"/>
          <w:u w:val="single"/>
          <w:rtl/>
        </w:rPr>
      </w:pPr>
      <w:r w:rsidRPr="00935F0D">
        <w:rPr>
          <w:rFonts w:hint="cs"/>
          <w:caps/>
          <w:sz w:val="24"/>
          <w:szCs w:val="24"/>
          <w:u w:val="single"/>
          <w:rtl/>
        </w:rPr>
        <w:t>גב</w:t>
      </w:r>
      <w:r w:rsidRPr="00935F0D">
        <w:rPr>
          <w:caps/>
          <w:sz w:val="24"/>
          <w:szCs w:val="24"/>
          <w:u w:val="single"/>
          <w:rtl/>
        </w:rPr>
        <w:t>'</w:t>
      </w:r>
      <w:r w:rsidRPr="00935F0D">
        <w:rPr>
          <w:rFonts w:hint="cs"/>
          <w:caps/>
          <w:sz w:val="24"/>
          <w:szCs w:val="24"/>
          <w:u w:val="single"/>
          <w:rtl/>
        </w:rPr>
        <w:t xml:space="preserve"> מירב בליימן שבתאי - נציגת לשכת התכנון</w:t>
      </w:r>
      <w:r w:rsidR="001E2274">
        <w:rPr>
          <w:rFonts w:hint="cs"/>
          <w:caps/>
          <w:sz w:val="24"/>
          <w:szCs w:val="24"/>
          <w:u w:val="single"/>
          <w:rtl/>
        </w:rPr>
        <w:t>:</w:t>
      </w:r>
    </w:p>
    <w:p w14:paraId="36EE1437" w14:textId="2408A919" w:rsidR="001E2274" w:rsidRDefault="002041BD" w:rsidP="002041BD">
      <w:pPr>
        <w:rPr>
          <w:b w:val="0"/>
          <w:bCs w:val="0"/>
          <w:caps/>
          <w:sz w:val="24"/>
          <w:szCs w:val="24"/>
          <w:rtl/>
        </w:rPr>
      </w:pPr>
      <w:r>
        <w:rPr>
          <w:rFonts w:hint="cs"/>
          <w:b w:val="0"/>
          <w:bCs w:val="0"/>
          <w:caps/>
          <w:sz w:val="24"/>
          <w:szCs w:val="24"/>
          <w:rtl/>
        </w:rPr>
        <w:t>הוא לא הוועדה לא מקבלת</w:t>
      </w:r>
    </w:p>
    <w:p w14:paraId="63C825D3" w14:textId="77777777" w:rsidR="001E2274" w:rsidRDefault="001E2274" w:rsidP="002041BD">
      <w:pPr>
        <w:rPr>
          <w:b w:val="0"/>
          <w:bCs w:val="0"/>
          <w:caps/>
          <w:sz w:val="24"/>
          <w:szCs w:val="24"/>
          <w:rtl/>
        </w:rPr>
      </w:pPr>
    </w:p>
    <w:p w14:paraId="1B21A061" w14:textId="77777777" w:rsidR="001E2274" w:rsidRDefault="003361D4" w:rsidP="002041BD">
      <w:pPr>
        <w:rPr>
          <w:caps/>
          <w:sz w:val="24"/>
          <w:szCs w:val="24"/>
          <w:u w:val="single"/>
          <w:rtl/>
        </w:rPr>
      </w:pPr>
      <w:r w:rsidRPr="003361D4">
        <w:rPr>
          <w:rFonts w:hint="cs"/>
          <w:caps/>
          <w:sz w:val="24"/>
          <w:szCs w:val="24"/>
          <w:u w:val="single"/>
          <w:rtl/>
        </w:rPr>
        <w:t>עורך דין ניצן בן ארויה - יועץ משפטי לוועדה המחוזית</w:t>
      </w:r>
      <w:r w:rsidR="001E2274">
        <w:rPr>
          <w:rFonts w:hint="cs"/>
          <w:caps/>
          <w:sz w:val="24"/>
          <w:szCs w:val="24"/>
          <w:u w:val="single"/>
          <w:rtl/>
        </w:rPr>
        <w:t>:</w:t>
      </w:r>
    </w:p>
    <w:p w14:paraId="5A200734" w14:textId="2B98AC95" w:rsidR="001E2274" w:rsidRDefault="002041BD" w:rsidP="002041BD">
      <w:pPr>
        <w:rPr>
          <w:b w:val="0"/>
          <w:bCs w:val="0"/>
          <w:caps/>
          <w:sz w:val="24"/>
          <w:szCs w:val="24"/>
          <w:rtl/>
        </w:rPr>
      </w:pPr>
      <w:r>
        <w:rPr>
          <w:rFonts w:hint="cs"/>
          <w:b w:val="0"/>
          <w:bCs w:val="0"/>
          <w:caps/>
          <w:sz w:val="24"/>
          <w:szCs w:val="24"/>
          <w:rtl/>
        </w:rPr>
        <w:t xml:space="preserve">כן כן לא זה את זה לא </w:t>
      </w:r>
      <w:r w:rsidR="005540DD">
        <w:rPr>
          <w:rFonts w:hint="cs"/>
          <w:b w:val="0"/>
          <w:bCs w:val="0"/>
          <w:caps/>
          <w:sz w:val="24"/>
          <w:szCs w:val="24"/>
          <w:rtl/>
        </w:rPr>
        <w:t xml:space="preserve">נכון היא אמרה או ש, או ש, יהיה </w:t>
      </w:r>
    </w:p>
    <w:p w14:paraId="10600C56" w14:textId="77777777" w:rsidR="001E2274" w:rsidRDefault="001E2274" w:rsidP="002041BD">
      <w:pPr>
        <w:rPr>
          <w:b w:val="0"/>
          <w:bCs w:val="0"/>
          <w:caps/>
          <w:sz w:val="24"/>
          <w:szCs w:val="24"/>
          <w:rtl/>
        </w:rPr>
      </w:pPr>
    </w:p>
    <w:p w14:paraId="02922697" w14:textId="77777777" w:rsidR="001E2274" w:rsidRDefault="006D6799" w:rsidP="002041BD">
      <w:pPr>
        <w:rPr>
          <w:caps/>
          <w:sz w:val="24"/>
          <w:szCs w:val="24"/>
          <w:u w:val="single"/>
          <w:rtl/>
        </w:rPr>
      </w:pPr>
      <w:r w:rsidRPr="006D6799">
        <w:rPr>
          <w:rFonts w:hint="cs"/>
          <w:caps/>
          <w:sz w:val="24"/>
          <w:szCs w:val="24"/>
          <w:u w:val="single"/>
          <w:rtl/>
        </w:rPr>
        <w:t>מר דן קוניאק - נציג לשכת התכנון</w:t>
      </w:r>
      <w:r w:rsidR="001E2274">
        <w:rPr>
          <w:rFonts w:hint="cs"/>
          <w:caps/>
          <w:sz w:val="24"/>
          <w:szCs w:val="24"/>
          <w:u w:val="single"/>
          <w:rtl/>
        </w:rPr>
        <w:t>:</w:t>
      </w:r>
    </w:p>
    <w:p w14:paraId="0C7C2E9D" w14:textId="74127151" w:rsidR="001E2274" w:rsidRDefault="005540DD" w:rsidP="002041BD">
      <w:pPr>
        <w:rPr>
          <w:b w:val="0"/>
          <w:bCs w:val="0"/>
          <w:caps/>
          <w:sz w:val="24"/>
          <w:szCs w:val="24"/>
          <w:rtl/>
        </w:rPr>
      </w:pPr>
      <w:r>
        <w:rPr>
          <w:rFonts w:hint="cs"/>
          <w:b w:val="0"/>
          <w:bCs w:val="0"/>
          <w:caps/>
          <w:sz w:val="24"/>
          <w:szCs w:val="24"/>
          <w:rtl/>
        </w:rPr>
        <w:t xml:space="preserve">כן </w:t>
      </w:r>
    </w:p>
    <w:p w14:paraId="4FC5FC4F" w14:textId="77777777" w:rsidR="001E2274" w:rsidRDefault="001E2274" w:rsidP="002041BD">
      <w:pPr>
        <w:rPr>
          <w:b w:val="0"/>
          <w:bCs w:val="0"/>
          <w:caps/>
          <w:sz w:val="24"/>
          <w:szCs w:val="24"/>
          <w:rtl/>
        </w:rPr>
      </w:pPr>
    </w:p>
    <w:p w14:paraId="7CCA0ACE" w14:textId="77777777" w:rsidR="001E2274" w:rsidRDefault="003361D4" w:rsidP="002041BD">
      <w:pPr>
        <w:rPr>
          <w:caps/>
          <w:sz w:val="24"/>
          <w:szCs w:val="24"/>
          <w:u w:val="single"/>
          <w:rtl/>
        </w:rPr>
      </w:pPr>
      <w:r w:rsidRPr="003361D4">
        <w:rPr>
          <w:rFonts w:hint="cs"/>
          <w:caps/>
          <w:sz w:val="24"/>
          <w:szCs w:val="24"/>
          <w:u w:val="single"/>
          <w:rtl/>
        </w:rPr>
        <w:t>עורך דין ניצן בן ארויה - יועץ משפטי לוועדה המחוזית</w:t>
      </w:r>
      <w:r w:rsidR="001E2274">
        <w:rPr>
          <w:rFonts w:hint="cs"/>
          <w:caps/>
          <w:sz w:val="24"/>
          <w:szCs w:val="24"/>
          <w:u w:val="single"/>
          <w:rtl/>
        </w:rPr>
        <w:t>:</w:t>
      </w:r>
    </w:p>
    <w:p w14:paraId="09491506" w14:textId="3BDF3391" w:rsidR="001E2274" w:rsidRDefault="005540DD" w:rsidP="002041BD">
      <w:pPr>
        <w:rPr>
          <w:b w:val="0"/>
          <w:bCs w:val="0"/>
          <w:caps/>
          <w:sz w:val="24"/>
          <w:szCs w:val="24"/>
          <w:rtl/>
        </w:rPr>
      </w:pPr>
      <w:r>
        <w:rPr>
          <w:rFonts w:hint="cs"/>
          <w:b w:val="0"/>
          <w:bCs w:val="0"/>
          <w:caps/>
          <w:sz w:val="24"/>
          <w:szCs w:val="24"/>
          <w:rtl/>
        </w:rPr>
        <w:t>הקונספט הזה יחד עם ה, מבנה השני</w:t>
      </w:r>
      <w:r w:rsidR="000F703D">
        <w:rPr>
          <w:rFonts w:hint="cs"/>
          <w:b w:val="0"/>
          <w:bCs w:val="0"/>
          <w:caps/>
          <w:sz w:val="24"/>
          <w:szCs w:val="24"/>
          <w:rtl/>
        </w:rPr>
        <w:t xml:space="preserve"> </w:t>
      </w:r>
      <w:r>
        <w:rPr>
          <w:rFonts w:hint="cs"/>
          <w:b w:val="0"/>
          <w:bCs w:val="0"/>
          <w:caps/>
          <w:sz w:val="24"/>
          <w:szCs w:val="24"/>
          <w:rtl/>
        </w:rPr>
        <w:t xml:space="preserve">... בסדר </w:t>
      </w:r>
    </w:p>
    <w:p w14:paraId="796D3DF5" w14:textId="77777777" w:rsidR="001E2274" w:rsidRDefault="001E2274" w:rsidP="002041BD">
      <w:pPr>
        <w:rPr>
          <w:b w:val="0"/>
          <w:bCs w:val="0"/>
          <w:caps/>
          <w:sz w:val="24"/>
          <w:szCs w:val="24"/>
          <w:rtl/>
        </w:rPr>
      </w:pPr>
    </w:p>
    <w:p w14:paraId="166CD659" w14:textId="77777777" w:rsidR="001E2274" w:rsidRDefault="00D17364" w:rsidP="002041BD">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30BBAD70" w14:textId="6E0D7C77" w:rsidR="001E2274" w:rsidRDefault="005540DD" w:rsidP="002041BD">
      <w:pPr>
        <w:rPr>
          <w:b w:val="0"/>
          <w:bCs w:val="0"/>
          <w:caps/>
          <w:sz w:val="24"/>
          <w:szCs w:val="24"/>
          <w:rtl/>
        </w:rPr>
      </w:pPr>
      <w:r>
        <w:rPr>
          <w:rFonts w:hint="cs"/>
          <w:b w:val="0"/>
          <w:bCs w:val="0"/>
          <w:caps/>
          <w:sz w:val="24"/>
          <w:szCs w:val="24"/>
          <w:rtl/>
        </w:rPr>
        <w:t xml:space="preserve">טוב </w:t>
      </w:r>
    </w:p>
    <w:p w14:paraId="6EEEE958" w14:textId="77777777" w:rsidR="001E2274" w:rsidRDefault="001E2274" w:rsidP="002041BD">
      <w:pPr>
        <w:rPr>
          <w:b w:val="0"/>
          <w:bCs w:val="0"/>
          <w:caps/>
          <w:sz w:val="24"/>
          <w:szCs w:val="24"/>
          <w:rtl/>
        </w:rPr>
      </w:pPr>
    </w:p>
    <w:p w14:paraId="6FDF2813" w14:textId="77777777" w:rsidR="001E2274" w:rsidRDefault="006D6799" w:rsidP="00067A65">
      <w:pPr>
        <w:rPr>
          <w:caps/>
          <w:sz w:val="24"/>
          <w:szCs w:val="24"/>
          <w:u w:val="single"/>
          <w:rtl/>
        </w:rPr>
      </w:pPr>
      <w:r w:rsidRPr="006D6799">
        <w:rPr>
          <w:rFonts w:hint="cs"/>
          <w:caps/>
          <w:sz w:val="24"/>
          <w:szCs w:val="24"/>
          <w:u w:val="single"/>
          <w:rtl/>
        </w:rPr>
        <w:t>מר דן קוניאק - נציג לשכת התכנון</w:t>
      </w:r>
      <w:r w:rsidR="001E2274">
        <w:rPr>
          <w:rFonts w:hint="cs"/>
          <w:caps/>
          <w:sz w:val="24"/>
          <w:szCs w:val="24"/>
          <w:u w:val="single"/>
          <w:rtl/>
        </w:rPr>
        <w:t>:</w:t>
      </w:r>
    </w:p>
    <w:p w14:paraId="58215009" w14:textId="6867C436" w:rsidR="001E2274" w:rsidRDefault="005540DD" w:rsidP="00067A65">
      <w:pPr>
        <w:rPr>
          <w:b w:val="0"/>
          <w:bCs w:val="0"/>
          <w:caps/>
          <w:sz w:val="24"/>
          <w:szCs w:val="24"/>
          <w:rtl/>
        </w:rPr>
      </w:pPr>
      <w:r>
        <w:rPr>
          <w:rFonts w:hint="cs"/>
          <w:b w:val="0"/>
          <w:bCs w:val="0"/>
          <w:caps/>
          <w:sz w:val="24"/>
          <w:szCs w:val="24"/>
          <w:rtl/>
        </w:rPr>
        <w:t xml:space="preserve">רגע רגע מלונאות, ההוראות ההוראות יקבעו כי שימושי מלונאות ירוכזו במתחם אחד ובמספר קומות רצופות. יחידות האירוח המלונאיות יהיו בעלות בבעלות אחודה ללא אפשרות פיצול. יחידות האירוח המלונאיות יוקמו בהתאם לתקנים הפיזים במשרד התיירות. תיקבע הפרדה תפקודית בין שימוש מלונאות לשימושים אחרים. תעסוקה יובהר כי מעבדות מחקר לא יכילו חומרים מסוכנים ומרפאות לא יכללו אישפוז לילה יוסרו השימושים של פנאי ובידור מתעסוקה. תנועה וחניה להוראות התוכנית יתווסף סעיף כי היתרי בנייה שיוגשו לאחר תחילת מימוש המטרו (לא ברור) תמא שבעים יהיו כפופים לתקן החניה הסופי הקבוע בתמא. בהוראות </w:t>
      </w:r>
      <w:r>
        <w:rPr>
          <w:rFonts w:hint="cs"/>
          <w:b w:val="0"/>
          <w:bCs w:val="0"/>
          <w:caps/>
          <w:sz w:val="24"/>
          <w:szCs w:val="24"/>
          <w:rtl/>
        </w:rPr>
        <w:lastRenderedPageBreak/>
        <w:t xml:space="preserve">התוכנית יובהר כי לאחר מימוש המטרו ניתן יהיה להמיר שטחים עודפים לחניה לשימושים עיקריים </w:t>
      </w:r>
      <w:r w:rsidR="00286F44">
        <w:rPr>
          <w:rFonts w:hint="cs"/>
          <w:b w:val="0"/>
          <w:bCs w:val="0"/>
          <w:caps/>
          <w:sz w:val="24"/>
          <w:szCs w:val="24"/>
          <w:rtl/>
        </w:rPr>
        <w:t xml:space="preserve">לשימוש למסחר. ייקבע כי קומת החניון העליונה תתוכנן עם גובה (לא ברור) שלוש וחצי מטר על - מנת לאפשר התאמות לעניין הזה. </w:t>
      </w:r>
      <w:r w:rsidR="002E0E23">
        <w:rPr>
          <w:rFonts w:hint="cs"/>
          <w:b w:val="0"/>
          <w:bCs w:val="0"/>
          <w:caps/>
          <w:sz w:val="24"/>
          <w:szCs w:val="24"/>
          <w:rtl/>
        </w:rPr>
        <w:t xml:space="preserve">ב' יש להוסיף הוראות לעניין זכות מעבר לכלי רכב לצורך גישה לתחום החניה הציבורית מתחת לתא שטח שבע מאות ואחת. ג' מהוראות התוכנית יש למחוק הפניה לתקן החניה מההוראות. נספח התנועה יש להראות חיבור מוצע לחניה במגרש אלפיים וארבע ולהציג באופן עקרוני חניה ציבורית בתחום תא שטח שבע מאות ואחת, יש להגדיל את תחום ההתייחסות מפלס הקרקע כך שיוצגו הדרכים והסדרי התנועה העקרוניים על דרך השרון. יש להראות בתוכנית מפלס קרקע את גשרי ההולכי רגל המתוכננים בסביבת התוכנית. בתרשים נגישות תחצ </w:t>
      </w:r>
      <w:r w:rsidR="00067A65">
        <w:rPr>
          <w:rFonts w:hint="cs"/>
          <w:b w:val="0"/>
          <w:bCs w:val="0"/>
          <w:caps/>
          <w:sz w:val="24"/>
          <w:szCs w:val="24"/>
          <w:rtl/>
        </w:rPr>
        <w:t>יש להוסיף סימון גבולות תמא שבעים וגבול טבעת ראשונה (לא ברור) מדובר בתמא שבעים. תיקונים נוספים בהוראות הוראות לתוכנית עיצוב ופיתוח יעודכנו בהתאם להנחיות מנהל התכנון ובתיאום לשכת התכנון. יש למחוק הפניה לתקן בנייה ירוקה. יש להסיר הפניה לרישום תלת ממדי מתחת לדרך מאחר והשימושים בתחום הדרך יישארו ציבוריים. עדכון כל הנספחים בהתאם להחלטה זו, שתים עשרה השלמת …</w:t>
      </w:r>
    </w:p>
    <w:p w14:paraId="5E7AD339" w14:textId="77777777" w:rsidR="001E2274" w:rsidRDefault="001E2274" w:rsidP="00067A65">
      <w:pPr>
        <w:rPr>
          <w:b w:val="0"/>
          <w:bCs w:val="0"/>
          <w:caps/>
          <w:sz w:val="24"/>
          <w:szCs w:val="24"/>
          <w:rtl/>
        </w:rPr>
      </w:pPr>
    </w:p>
    <w:p w14:paraId="399BD0FC" w14:textId="77777777" w:rsidR="001E2274" w:rsidRDefault="000A5C33" w:rsidP="00067A65">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25BA1F7E" w14:textId="5F1166A6" w:rsidR="001E2274" w:rsidRDefault="00067A65" w:rsidP="00067A65">
      <w:pPr>
        <w:rPr>
          <w:b w:val="0"/>
          <w:bCs w:val="0"/>
          <w:caps/>
          <w:sz w:val="24"/>
          <w:szCs w:val="24"/>
          <w:rtl/>
        </w:rPr>
      </w:pPr>
      <w:r>
        <w:rPr>
          <w:rFonts w:hint="cs"/>
          <w:b w:val="0"/>
          <w:bCs w:val="0"/>
          <w:caps/>
          <w:sz w:val="24"/>
          <w:szCs w:val="24"/>
          <w:rtl/>
        </w:rPr>
        <w:t>למה למה</w:t>
      </w:r>
      <w:r w:rsidR="000F703D">
        <w:rPr>
          <w:rFonts w:hint="cs"/>
          <w:b w:val="0"/>
          <w:bCs w:val="0"/>
          <w:caps/>
          <w:sz w:val="24"/>
          <w:szCs w:val="24"/>
          <w:rtl/>
        </w:rPr>
        <w:t xml:space="preserve"> </w:t>
      </w:r>
      <w:r>
        <w:rPr>
          <w:rFonts w:hint="cs"/>
          <w:b w:val="0"/>
          <w:bCs w:val="0"/>
          <w:caps/>
          <w:sz w:val="24"/>
          <w:szCs w:val="24"/>
          <w:rtl/>
        </w:rPr>
        <w:t xml:space="preserve">... </w:t>
      </w:r>
    </w:p>
    <w:p w14:paraId="29060E18" w14:textId="77777777" w:rsidR="001E2274" w:rsidRDefault="001E2274" w:rsidP="00067A65">
      <w:pPr>
        <w:rPr>
          <w:b w:val="0"/>
          <w:bCs w:val="0"/>
          <w:caps/>
          <w:sz w:val="24"/>
          <w:szCs w:val="24"/>
          <w:rtl/>
        </w:rPr>
      </w:pPr>
    </w:p>
    <w:p w14:paraId="74F7D205" w14:textId="77777777" w:rsidR="001E2274" w:rsidRDefault="006D6799" w:rsidP="00067A65">
      <w:pPr>
        <w:rPr>
          <w:caps/>
          <w:sz w:val="24"/>
          <w:szCs w:val="24"/>
          <w:u w:val="single"/>
          <w:rtl/>
        </w:rPr>
      </w:pPr>
      <w:r w:rsidRPr="006D6799">
        <w:rPr>
          <w:rFonts w:hint="cs"/>
          <w:caps/>
          <w:sz w:val="24"/>
          <w:szCs w:val="24"/>
          <w:u w:val="single"/>
          <w:rtl/>
        </w:rPr>
        <w:t>מר דן קוניאק - נציג לשכת התכנון</w:t>
      </w:r>
      <w:r w:rsidR="001E2274">
        <w:rPr>
          <w:rFonts w:hint="cs"/>
          <w:caps/>
          <w:sz w:val="24"/>
          <w:szCs w:val="24"/>
          <w:u w:val="single"/>
          <w:rtl/>
        </w:rPr>
        <w:t>:</w:t>
      </w:r>
    </w:p>
    <w:p w14:paraId="1C927AB2" w14:textId="29AD35DB" w:rsidR="001E2274" w:rsidRDefault="00067A65" w:rsidP="00067A65">
      <w:pPr>
        <w:rPr>
          <w:b w:val="0"/>
          <w:bCs w:val="0"/>
          <w:caps/>
          <w:sz w:val="24"/>
          <w:szCs w:val="24"/>
          <w:rtl/>
        </w:rPr>
      </w:pPr>
      <w:r>
        <w:rPr>
          <w:rFonts w:hint="cs"/>
          <w:b w:val="0"/>
          <w:bCs w:val="0"/>
          <w:caps/>
          <w:sz w:val="24"/>
          <w:szCs w:val="24"/>
          <w:rtl/>
        </w:rPr>
        <w:t>כי אתה מקטין את ה, אתה מקטין את ההיקף</w:t>
      </w:r>
    </w:p>
    <w:p w14:paraId="68578722" w14:textId="77777777" w:rsidR="001E2274" w:rsidRDefault="001E2274" w:rsidP="00067A65">
      <w:pPr>
        <w:rPr>
          <w:b w:val="0"/>
          <w:bCs w:val="0"/>
          <w:caps/>
          <w:sz w:val="24"/>
          <w:szCs w:val="24"/>
          <w:rtl/>
        </w:rPr>
      </w:pPr>
    </w:p>
    <w:p w14:paraId="734CDD98" w14:textId="77777777" w:rsidR="001E2274" w:rsidRDefault="000A5C33" w:rsidP="00067A65">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0F6C0D79" w14:textId="6241043F" w:rsidR="001E2274" w:rsidRDefault="00067A65" w:rsidP="00067A65">
      <w:pPr>
        <w:rPr>
          <w:b w:val="0"/>
          <w:bCs w:val="0"/>
          <w:caps/>
          <w:sz w:val="24"/>
          <w:szCs w:val="24"/>
          <w:rtl/>
        </w:rPr>
      </w:pPr>
      <w:r>
        <w:rPr>
          <w:rFonts w:hint="cs"/>
          <w:b w:val="0"/>
          <w:bCs w:val="0"/>
          <w:caps/>
          <w:sz w:val="24"/>
          <w:szCs w:val="24"/>
          <w:rtl/>
        </w:rPr>
        <w:t xml:space="preserve">לא לא למה שאמרת למה זה יישאר ציבורי הרי, </w:t>
      </w:r>
    </w:p>
    <w:p w14:paraId="00E80A15" w14:textId="77777777" w:rsidR="001E2274" w:rsidRDefault="001E2274" w:rsidP="00067A65">
      <w:pPr>
        <w:rPr>
          <w:b w:val="0"/>
          <w:bCs w:val="0"/>
          <w:caps/>
          <w:sz w:val="24"/>
          <w:szCs w:val="24"/>
          <w:rtl/>
        </w:rPr>
      </w:pPr>
    </w:p>
    <w:p w14:paraId="6DFE0A03" w14:textId="77777777" w:rsidR="001E2274" w:rsidRDefault="006D6799" w:rsidP="00067A65">
      <w:pPr>
        <w:rPr>
          <w:caps/>
          <w:sz w:val="24"/>
          <w:szCs w:val="24"/>
          <w:u w:val="single"/>
          <w:rtl/>
        </w:rPr>
      </w:pPr>
      <w:r w:rsidRPr="006D6799">
        <w:rPr>
          <w:rFonts w:hint="cs"/>
          <w:caps/>
          <w:sz w:val="24"/>
          <w:szCs w:val="24"/>
          <w:u w:val="single"/>
          <w:rtl/>
        </w:rPr>
        <w:t>מר דן קוניאק - נציג לשכת התכנון</w:t>
      </w:r>
      <w:r w:rsidR="001E2274">
        <w:rPr>
          <w:rFonts w:hint="cs"/>
          <w:caps/>
          <w:sz w:val="24"/>
          <w:szCs w:val="24"/>
          <w:u w:val="single"/>
          <w:rtl/>
        </w:rPr>
        <w:t>:</w:t>
      </w:r>
    </w:p>
    <w:p w14:paraId="1107A9C4" w14:textId="66DE01F5" w:rsidR="001E2274" w:rsidRDefault="00067A65" w:rsidP="00067A65">
      <w:pPr>
        <w:rPr>
          <w:b w:val="0"/>
          <w:bCs w:val="0"/>
          <w:caps/>
          <w:sz w:val="24"/>
          <w:szCs w:val="24"/>
          <w:rtl/>
        </w:rPr>
      </w:pPr>
      <w:r>
        <w:rPr>
          <w:rFonts w:hint="cs"/>
          <w:b w:val="0"/>
          <w:bCs w:val="0"/>
          <w:caps/>
          <w:sz w:val="24"/>
          <w:szCs w:val="24"/>
          <w:rtl/>
        </w:rPr>
        <w:t xml:space="preserve">כי זה חניה ציבורית </w:t>
      </w:r>
    </w:p>
    <w:p w14:paraId="60D77C3A" w14:textId="77777777" w:rsidR="001E2274" w:rsidRDefault="001E2274" w:rsidP="00067A65">
      <w:pPr>
        <w:rPr>
          <w:b w:val="0"/>
          <w:bCs w:val="0"/>
          <w:caps/>
          <w:sz w:val="24"/>
          <w:szCs w:val="24"/>
          <w:rtl/>
        </w:rPr>
      </w:pPr>
    </w:p>
    <w:p w14:paraId="4E604A82" w14:textId="77777777" w:rsidR="001E2274" w:rsidRDefault="000A5C33" w:rsidP="00067A65">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601273D4" w14:textId="45D31884" w:rsidR="001E2274" w:rsidRDefault="00067A65" w:rsidP="00067A65">
      <w:pPr>
        <w:rPr>
          <w:b w:val="0"/>
          <w:bCs w:val="0"/>
          <w:caps/>
          <w:sz w:val="24"/>
          <w:szCs w:val="24"/>
          <w:rtl/>
        </w:rPr>
      </w:pPr>
      <w:r>
        <w:rPr>
          <w:rFonts w:hint="cs"/>
          <w:b w:val="0"/>
          <w:bCs w:val="0"/>
          <w:caps/>
          <w:sz w:val="24"/>
          <w:szCs w:val="24"/>
          <w:rtl/>
        </w:rPr>
        <w:t xml:space="preserve">אז ה, </w:t>
      </w:r>
    </w:p>
    <w:p w14:paraId="45C5AA8B" w14:textId="77777777" w:rsidR="001E2274" w:rsidRDefault="001E2274" w:rsidP="00067A65">
      <w:pPr>
        <w:rPr>
          <w:b w:val="0"/>
          <w:bCs w:val="0"/>
          <w:caps/>
          <w:sz w:val="24"/>
          <w:szCs w:val="24"/>
          <w:rtl/>
        </w:rPr>
      </w:pPr>
    </w:p>
    <w:p w14:paraId="171E8A91" w14:textId="77777777" w:rsidR="001E2274" w:rsidRDefault="006D6799" w:rsidP="00067A65">
      <w:pPr>
        <w:rPr>
          <w:caps/>
          <w:sz w:val="24"/>
          <w:szCs w:val="24"/>
          <w:u w:val="single"/>
          <w:rtl/>
        </w:rPr>
      </w:pPr>
      <w:r w:rsidRPr="006D6799">
        <w:rPr>
          <w:rFonts w:hint="cs"/>
          <w:caps/>
          <w:sz w:val="24"/>
          <w:szCs w:val="24"/>
          <w:u w:val="single"/>
          <w:rtl/>
        </w:rPr>
        <w:t>מר דן קוניאק - נציג לשכת התכנון</w:t>
      </w:r>
      <w:r w:rsidR="001E2274">
        <w:rPr>
          <w:rFonts w:hint="cs"/>
          <w:caps/>
          <w:sz w:val="24"/>
          <w:szCs w:val="24"/>
          <w:u w:val="single"/>
          <w:rtl/>
        </w:rPr>
        <w:t>:</w:t>
      </w:r>
    </w:p>
    <w:p w14:paraId="3573BC1F" w14:textId="5F172CCD" w:rsidR="001E2274" w:rsidRDefault="00067A65" w:rsidP="00067A65">
      <w:pPr>
        <w:rPr>
          <w:b w:val="0"/>
          <w:bCs w:val="0"/>
          <w:caps/>
          <w:sz w:val="24"/>
          <w:szCs w:val="24"/>
          <w:rtl/>
        </w:rPr>
      </w:pPr>
      <w:r>
        <w:rPr>
          <w:rFonts w:hint="cs"/>
          <w:b w:val="0"/>
          <w:bCs w:val="0"/>
          <w:caps/>
          <w:sz w:val="24"/>
          <w:szCs w:val="24"/>
          <w:rtl/>
        </w:rPr>
        <w:t xml:space="preserve">השלמת תיאום עם </w:t>
      </w:r>
      <w:r w:rsidR="00004046">
        <w:rPr>
          <w:rFonts w:hint="cs"/>
          <w:b w:val="0"/>
          <w:bCs w:val="0"/>
          <w:caps/>
          <w:sz w:val="24"/>
          <w:szCs w:val="24"/>
          <w:rtl/>
        </w:rPr>
        <w:t xml:space="preserve">המשרד להגנת הסביבה תאגיד המים והיוב, פקיד היערות </w:t>
      </w:r>
    </w:p>
    <w:p w14:paraId="4B2C63E6" w14:textId="77777777" w:rsidR="001E2274" w:rsidRDefault="001E2274" w:rsidP="00067A65">
      <w:pPr>
        <w:rPr>
          <w:b w:val="0"/>
          <w:bCs w:val="0"/>
          <w:caps/>
          <w:sz w:val="24"/>
          <w:szCs w:val="24"/>
          <w:rtl/>
        </w:rPr>
      </w:pPr>
    </w:p>
    <w:p w14:paraId="3FD2AB27" w14:textId="77777777" w:rsidR="001E2274" w:rsidRDefault="003109B2" w:rsidP="00067A65">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3AC14C22" w14:textId="09B6AB34" w:rsidR="001E2274" w:rsidRDefault="00004046" w:rsidP="00067A65">
      <w:pPr>
        <w:rPr>
          <w:b w:val="0"/>
          <w:bCs w:val="0"/>
          <w:caps/>
          <w:sz w:val="24"/>
          <w:szCs w:val="24"/>
          <w:rtl/>
        </w:rPr>
      </w:pPr>
      <w:r>
        <w:rPr>
          <w:rFonts w:hint="cs"/>
          <w:b w:val="0"/>
          <w:bCs w:val="0"/>
          <w:caps/>
          <w:sz w:val="24"/>
          <w:szCs w:val="24"/>
          <w:rtl/>
        </w:rPr>
        <w:t xml:space="preserve">רגע אז יש לנו עוד כמה דברים </w:t>
      </w:r>
    </w:p>
    <w:p w14:paraId="01013A63" w14:textId="77777777" w:rsidR="001E2274" w:rsidRDefault="001E2274" w:rsidP="00067A65">
      <w:pPr>
        <w:rPr>
          <w:b w:val="0"/>
          <w:bCs w:val="0"/>
          <w:caps/>
          <w:sz w:val="24"/>
          <w:szCs w:val="24"/>
          <w:rtl/>
        </w:rPr>
      </w:pPr>
    </w:p>
    <w:p w14:paraId="721E9D8F" w14:textId="77777777" w:rsidR="001E2274" w:rsidRDefault="006D6799" w:rsidP="00067A65">
      <w:pPr>
        <w:rPr>
          <w:caps/>
          <w:sz w:val="24"/>
          <w:szCs w:val="24"/>
          <w:u w:val="single"/>
          <w:rtl/>
        </w:rPr>
      </w:pPr>
      <w:r w:rsidRPr="006D6799">
        <w:rPr>
          <w:rFonts w:hint="cs"/>
          <w:caps/>
          <w:sz w:val="24"/>
          <w:szCs w:val="24"/>
          <w:u w:val="single"/>
          <w:rtl/>
        </w:rPr>
        <w:t>מר דן קוניאק - נציג לשכת התכנון</w:t>
      </w:r>
      <w:r w:rsidR="001E2274">
        <w:rPr>
          <w:rFonts w:hint="cs"/>
          <w:caps/>
          <w:sz w:val="24"/>
          <w:szCs w:val="24"/>
          <w:u w:val="single"/>
          <w:rtl/>
        </w:rPr>
        <w:t>:</w:t>
      </w:r>
    </w:p>
    <w:p w14:paraId="5FF0D328" w14:textId="0FFCD907" w:rsidR="001E2274" w:rsidRDefault="00004046" w:rsidP="00067A65">
      <w:pPr>
        <w:rPr>
          <w:b w:val="0"/>
          <w:bCs w:val="0"/>
          <w:caps/>
          <w:sz w:val="24"/>
          <w:szCs w:val="24"/>
          <w:rtl/>
        </w:rPr>
      </w:pPr>
      <w:r>
        <w:rPr>
          <w:rFonts w:hint="cs"/>
          <w:b w:val="0"/>
          <w:bCs w:val="0"/>
          <w:caps/>
          <w:sz w:val="24"/>
          <w:szCs w:val="24"/>
          <w:rtl/>
        </w:rPr>
        <w:t xml:space="preserve">כן </w:t>
      </w:r>
    </w:p>
    <w:p w14:paraId="2729948D" w14:textId="77777777" w:rsidR="001E2274" w:rsidRDefault="001E2274" w:rsidP="00067A65">
      <w:pPr>
        <w:rPr>
          <w:b w:val="0"/>
          <w:bCs w:val="0"/>
          <w:caps/>
          <w:sz w:val="24"/>
          <w:szCs w:val="24"/>
          <w:rtl/>
        </w:rPr>
      </w:pPr>
    </w:p>
    <w:p w14:paraId="66F26655" w14:textId="77777777" w:rsidR="001E2274" w:rsidRDefault="003109B2" w:rsidP="00067A65">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1AD73D97" w14:textId="1B8F63BF" w:rsidR="001E2274" w:rsidRDefault="00004046" w:rsidP="00067A65">
      <w:pPr>
        <w:rPr>
          <w:b w:val="0"/>
          <w:bCs w:val="0"/>
          <w:caps/>
          <w:sz w:val="24"/>
          <w:szCs w:val="24"/>
          <w:rtl/>
        </w:rPr>
      </w:pPr>
      <w:r>
        <w:rPr>
          <w:rFonts w:hint="cs"/>
          <w:b w:val="0"/>
          <w:bCs w:val="0"/>
          <w:caps/>
          <w:sz w:val="24"/>
          <w:szCs w:val="24"/>
          <w:rtl/>
        </w:rPr>
        <w:t>קודם כל יש שם מרחקי הפרדה</w:t>
      </w:r>
      <w:r w:rsidR="000F703D">
        <w:rPr>
          <w:rFonts w:hint="cs"/>
          <w:b w:val="0"/>
          <w:bCs w:val="0"/>
          <w:caps/>
          <w:sz w:val="24"/>
          <w:szCs w:val="24"/>
          <w:rtl/>
        </w:rPr>
        <w:t xml:space="preserve"> </w:t>
      </w:r>
      <w:r>
        <w:rPr>
          <w:rFonts w:hint="cs"/>
          <w:b w:val="0"/>
          <w:bCs w:val="0"/>
          <w:caps/>
          <w:sz w:val="24"/>
          <w:szCs w:val="24"/>
          <w:rtl/>
        </w:rPr>
        <w:t>שצריך</w:t>
      </w:r>
      <w:r w:rsidR="000F703D">
        <w:rPr>
          <w:rFonts w:hint="cs"/>
          <w:b w:val="0"/>
          <w:bCs w:val="0"/>
          <w:caps/>
          <w:sz w:val="24"/>
          <w:szCs w:val="24"/>
          <w:rtl/>
        </w:rPr>
        <w:t xml:space="preserve"> </w:t>
      </w:r>
      <w:r>
        <w:rPr>
          <w:rFonts w:hint="cs"/>
          <w:b w:val="0"/>
          <w:bCs w:val="0"/>
          <w:caps/>
          <w:sz w:val="24"/>
          <w:szCs w:val="24"/>
          <w:rtl/>
        </w:rPr>
        <w:t xml:space="preserve">לציין ולהכניס אותם להוראות התוכנית על - פי תמא שמונה עשרה ארבע. אם גם מפחיתים זכויות יכול להיות שכבר אין להם כדאיות לכל הנושא של המגורים </w:t>
      </w:r>
    </w:p>
    <w:p w14:paraId="01349BA0" w14:textId="77777777" w:rsidR="001E2274" w:rsidRDefault="001E2274" w:rsidP="00067A65">
      <w:pPr>
        <w:rPr>
          <w:b w:val="0"/>
          <w:bCs w:val="0"/>
          <w:caps/>
          <w:sz w:val="24"/>
          <w:szCs w:val="24"/>
          <w:rtl/>
        </w:rPr>
      </w:pPr>
    </w:p>
    <w:p w14:paraId="2800E2D9" w14:textId="77777777" w:rsidR="001E2274" w:rsidRDefault="006D6799" w:rsidP="00067A65">
      <w:pPr>
        <w:rPr>
          <w:caps/>
          <w:sz w:val="24"/>
          <w:szCs w:val="24"/>
          <w:u w:val="single"/>
          <w:rtl/>
        </w:rPr>
      </w:pPr>
      <w:r w:rsidRPr="006D6799">
        <w:rPr>
          <w:rFonts w:hint="cs"/>
          <w:caps/>
          <w:sz w:val="24"/>
          <w:szCs w:val="24"/>
          <w:u w:val="single"/>
          <w:rtl/>
        </w:rPr>
        <w:t>מר דן קוניאק - נציג לשכת התכנון</w:t>
      </w:r>
      <w:r w:rsidR="001E2274">
        <w:rPr>
          <w:rFonts w:hint="cs"/>
          <w:caps/>
          <w:sz w:val="24"/>
          <w:szCs w:val="24"/>
          <w:u w:val="single"/>
          <w:rtl/>
        </w:rPr>
        <w:t>:</w:t>
      </w:r>
    </w:p>
    <w:p w14:paraId="51370258" w14:textId="7C4CC3CF" w:rsidR="001E2274" w:rsidRDefault="00004046" w:rsidP="00067A65">
      <w:pPr>
        <w:rPr>
          <w:b w:val="0"/>
          <w:bCs w:val="0"/>
          <w:caps/>
          <w:sz w:val="24"/>
          <w:szCs w:val="24"/>
          <w:rtl/>
        </w:rPr>
      </w:pPr>
      <w:r>
        <w:rPr>
          <w:rFonts w:hint="cs"/>
          <w:b w:val="0"/>
          <w:bCs w:val="0"/>
          <w:caps/>
          <w:sz w:val="24"/>
          <w:szCs w:val="24"/>
          <w:rtl/>
        </w:rPr>
        <w:t>בסדר זה הם</w:t>
      </w:r>
      <w:r w:rsidR="000F703D">
        <w:rPr>
          <w:rFonts w:hint="cs"/>
          <w:b w:val="0"/>
          <w:bCs w:val="0"/>
          <w:caps/>
          <w:sz w:val="24"/>
          <w:szCs w:val="24"/>
          <w:rtl/>
        </w:rPr>
        <w:t xml:space="preserve"> </w:t>
      </w:r>
      <w:r>
        <w:rPr>
          <w:rFonts w:hint="cs"/>
          <w:b w:val="0"/>
          <w:bCs w:val="0"/>
          <w:caps/>
          <w:sz w:val="24"/>
          <w:szCs w:val="24"/>
          <w:rtl/>
        </w:rPr>
        <w:t xml:space="preserve">... </w:t>
      </w:r>
    </w:p>
    <w:p w14:paraId="5A430328" w14:textId="77777777" w:rsidR="001E2274" w:rsidRDefault="001E2274" w:rsidP="00067A65">
      <w:pPr>
        <w:rPr>
          <w:b w:val="0"/>
          <w:bCs w:val="0"/>
          <w:caps/>
          <w:sz w:val="24"/>
          <w:szCs w:val="24"/>
          <w:rtl/>
        </w:rPr>
      </w:pPr>
    </w:p>
    <w:p w14:paraId="60BD1736" w14:textId="77777777" w:rsidR="001E2274" w:rsidRDefault="000A5C33" w:rsidP="00067A65">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74337743" w14:textId="450B620B" w:rsidR="001E2274" w:rsidRDefault="00004046" w:rsidP="00067A65">
      <w:pPr>
        <w:rPr>
          <w:b w:val="0"/>
          <w:bCs w:val="0"/>
          <w:caps/>
          <w:sz w:val="24"/>
          <w:szCs w:val="24"/>
          <w:rtl/>
        </w:rPr>
      </w:pPr>
      <w:r>
        <w:rPr>
          <w:rFonts w:hint="cs"/>
          <w:b w:val="0"/>
          <w:bCs w:val="0"/>
          <w:caps/>
          <w:sz w:val="24"/>
          <w:szCs w:val="24"/>
          <w:rtl/>
        </w:rPr>
        <w:t xml:space="preserve">זה הם הם ש, </w:t>
      </w:r>
    </w:p>
    <w:p w14:paraId="57DCF64D" w14:textId="77777777" w:rsidR="001E2274" w:rsidRDefault="001E2274" w:rsidP="00067A65">
      <w:pPr>
        <w:rPr>
          <w:b w:val="0"/>
          <w:bCs w:val="0"/>
          <w:caps/>
          <w:sz w:val="24"/>
          <w:szCs w:val="24"/>
          <w:rtl/>
        </w:rPr>
      </w:pPr>
    </w:p>
    <w:p w14:paraId="476A59B9" w14:textId="77777777" w:rsidR="001E2274" w:rsidRDefault="003109B2" w:rsidP="00067A65">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62095504" w14:textId="51305CF1" w:rsidR="001E2274" w:rsidRDefault="00004046" w:rsidP="00067A65">
      <w:pPr>
        <w:rPr>
          <w:b w:val="0"/>
          <w:bCs w:val="0"/>
          <w:caps/>
          <w:sz w:val="24"/>
          <w:szCs w:val="24"/>
          <w:rtl/>
        </w:rPr>
      </w:pPr>
      <w:r>
        <w:rPr>
          <w:rFonts w:hint="cs"/>
          <w:b w:val="0"/>
          <w:bCs w:val="0"/>
          <w:caps/>
          <w:sz w:val="24"/>
          <w:szCs w:val="24"/>
          <w:rtl/>
        </w:rPr>
        <w:t>בסדר אבל</w:t>
      </w:r>
    </w:p>
    <w:p w14:paraId="52E1D0B9" w14:textId="77777777" w:rsidR="001E2274" w:rsidRDefault="001E2274" w:rsidP="00067A65">
      <w:pPr>
        <w:rPr>
          <w:b w:val="0"/>
          <w:bCs w:val="0"/>
          <w:caps/>
          <w:sz w:val="24"/>
          <w:szCs w:val="24"/>
          <w:rtl/>
        </w:rPr>
      </w:pPr>
    </w:p>
    <w:p w14:paraId="7DDE0E7E" w14:textId="77777777" w:rsidR="001E2274" w:rsidRDefault="000A5C33" w:rsidP="00067A65">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1E571568" w14:textId="5600F5AF" w:rsidR="001E2274" w:rsidRDefault="00004046" w:rsidP="00067A65">
      <w:pPr>
        <w:rPr>
          <w:b w:val="0"/>
          <w:bCs w:val="0"/>
          <w:caps/>
          <w:sz w:val="24"/>
          <w:szCs w:val="24"/>
          <w:rtl/>
        </w:rPr>
      </w:pPr>
      <w:r>
        <w:rPr>
          <w:rFonts w:hint="cs"/>
          <w:b w:val="0"/>
          <w:bCs w:val="0"/>
          <w:caps/>
          <w:sz w:val="24"/>
          <w:szCs w:val="24"/>
          <w:rtl/>
        </w:rPr>
        <w:t>שהם יחליטו בזה</w:t>
      </w:r>
    </w:p>
    <w:p w14:paraId="3C112080" w14:textId="77777777" w:rsidR="001E2274" w:rsidRDefault="001E2274" w:rsidP="00067A65">
      <w:pPr>
        <w:rPr>
          <w:b w:val="0"/>
          <w:bCs w:val="0"/>
          <w:caps/>
          <w:sz w:val="24"/>
          <w:szCs w:val="24"/>
          <w:rtl/>
        </w:rPr>
      </w:pPr>
    </w:p>
    <w:p w14:paraId="63A028D0" w14:textId="77777777" w:rsidR="001E2274" w:rsidRDefault="003109B2" w:rsidP="00067A65">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6705D06D" w14:textId="4ADEE265" w:rsidR="001E2274" w:rsidRDefault="00004046" w:rsidP="00067A65">
      <w:pPr>
        <w:rPr>
          <w:b w:val="0"/>
          <w:bCs w:val="0"/>
          <w:caps/>
          <w:sz w:val="24"/>
          <w:szCs w:val="24"/>
          <w:rtl/>
        </w:rPr>
      </w:pPr>
      <w:r>
        <w:rPr>
          <w:rFonts w:hint="cs"/>
          <w:b w:val="0"/>
          <w:bCs w:val="0"/>
          <w:caps/>
          <w:sz w:val="24"/>
          <w:szCs w:val="24"/>
          <w:rtl/>
        </w:rPr>
        <w:t>אני אני כבר אומרת שצריך</w:t>
      </w:r>
      <w:r w:rsidR="000F703D">
        <w:rPr>
          <w:rFonts w:hint="cs"/>
          <w:b w:val="0"/>
          <w:bCs w:val="0"/>
          <w:caps/>
          <w:sz w:val="24"/>
          <w:szCs w:val="24"/>
          <w:rtl/>
        </w:rPr>
        <w:t xml:space="preserve"> </w:t>
      </w:r>
      <w:r>
        <w:rPr>
          <w:rFonts w:hint="cs"/>
          <w:b w:val="0"/>
          <w:bCs w:val="0"/>
          <w:caps/>
          <w:sz w:val="24"/>
          <w:szCs w:val="24"/>
          <w:rtl/>
        </w:rPr>
        <w:t>...</w:t>
      </w:r>
      <w:r w:rsidR="000F703D">
        <w:rPr>
          <w:rFonts w:hint="cs"/>
          <w:b w:val="0"/>
          <w:bCs w:val="0"/>
          <w:caps/>
          <w:sz w:val="24"/>
          <w:szCs w:val="24"/>
          <w:rtl/>
        </w:rPr>
        <w:t xml:space="preserve"> </w:t>
      </w:r>
    </w:p>
    <w:p w14:paraId="7818996D" w14:textId="77777777" w:rsidR="001E2274" w:rsidRDefault="001E2274" w:rsidP="00067A65">
      <w:pPr>
        <w:rPr>
          <w:b w:val="0"/>
          <w:bCs w:val="0"/>
          <w:caps/>
          <w:sz w:val="24"/>
          <w:szCs w:val="24"/>
          <w:rtl/>
        </w:rPr>
      </w:pPr>
    </w:p>
    <w:p w14:paraId="51BD92FA" w14:textId="77777777" w:rsidR="001E2274" w:rsidRDefault="00935F0D" w:rsidP="00067A65">
      <w:pPr>
        <w:rPr>
          <w:caps/>
          <w:sz w:val="24"/>
          <w:szCs w:val="24"/>
          <w:u w:val="single"/>
          <w:rtl/>
        </w:rPr>
      </w:pPr>
      <w:r w:rsidRPr="00935F0D">
        <w:rPr>
          <w:rFonts w:hint="cs"/>
          <w:caps/>
          <w:sz w:val="24"/>
          <w:szCs w:val="24"/>
          <w:u w:val="single"/>
          <w:rtl/>
        </w:rPr>
        <w:t>גב</w:t>
      </w:r>
      <w:r w:rsidRPr="00935F0D">
        <w:rPr>
          <w:caps/>
          <w:sz w:val="24"/>
          <w:szCs w:val="24"/>
          <w:u w:val="single"/>
          <w:rtl/>
        </w:rPr>
        <w:t>'</w:t>
      </w:r>
      <w:r w:rsidRPr="00935F0D">
        <w:rPr>
          <w:rFonts w:hint="cs"/>
          <w:caps/>
          <w:sz w:val="24"/>
          <w:szCs w:val="24"/>
          <w:u w:val="single"/>
          <w:rtl/>
        </w:rPr>
        <w:t xml:space="preserve"> מירב בליימן שבתאי - נציגת לשכת התכנון</w:t>
      </w:r>
      <w:r w:rsidR="001E2274">
        <w:rPr>
          <w:rFonts w:hint="cs"/>
          <w:caps/>
          <w:sz w:val="24"/>
          <w:szCs w:val="24"/>
          <w:u w:val="single"/>
          <w:rtl/>
        </w:rPr>
        <w:t>:</w:t>
      </w:r>
    </w:p>
    <w:p w14:paraId="4CEA3137" w14:textId="124A9187" w:rsidR="001E2274" w:rsidRDefault="00004046" w:rsidP="00067A65">
      <w:pPr>
        <w:rPr>
          <w:b w:val="0"/>
          <w:bCs w:val="0"/>
          <w:caps/>
          <w:sz w:val="24"/>
          <w:szCs w:val="24"/>
          <w:rtl/>
        </w:rPr>
      </w:pPr>
      <w:r>
        <w:rPr>
          <w:rFonts w:hint="cs"/>
          <w:b w:val="0"/>
          <w:bCs w:val="0"/>
          <w:caps/>
          <w:sz w:val="24"/>
          <w:szCs w:val="24"/>
          <w:rtl/>
        </w:rPr>
        <w:t xml:space="preserve">רק לציין שהמגבלה המגבלה הזו היא כדורית כמו שאנחנו יודעים, מגבלה בגובה כלומר מגובה מסוים הם כן יכולים לעשות מגורים </w:t>
      </w:r>
    </w:p>
    <w:p w14:paraId="62C2DD03" w14:textId="77777777" w:rsidR="001E2274" w:rsidRDefault="001E2274" w:rsidP="00067A65">
      <w:pPr>
        <w:rPr>
          <w:b w:val="0"/>
          <w:bCs w:val="0"/>
          <w:caps/>
          <w:sz w:val="24"/>
          <w:szCs w:val="24"/>
          <w:rtl/>
        </w:rPr>
      </w:pPr>
    </w:p>
    <w:p w14:paraId="0564B1C5" w14:textId="77777777" w:rsidR="001E2274" w:rsidRDefault="003109B2" w:rsidP="00067A65">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24BDD202" w14:textId="70BC5DBB" w:rsidR="001E2274" w:rsidRDefault="00004046" w:rsidP="00067A65">
      <w:pPr>
        <w:rPr>
          <w:b w:val="0"/>
          <w:bCs w:val="0"/>
          <w:caps/>
          <w:sz w:val="24"/>
          <w:szCs w:val="24"/>
          <w:rtl/>
        </w:rPr>
      </w:pPr>
      <w:r>
        <w:rPr>
          <w:rFonts w:hint="cs"/>
          <w:b w:val="0"/>
          <w:bCs w:val="0"/>
          <w:caps/>
          <w:sz w:val="24"/>
          <w:szCs w:val="24"/>
          <w:rtl/>
        </w:rPr>
        <w:t>אז, בדיוק צריך לציין את הגובה ממנו הם יכולים לעשות מגורים</w:t>
      </w:r>
    </w:p>
    <w:p w14:paraId="68A5A403" w14:textId="77777777" w:rsidR="001E2274" w:rsidRDefault="001E2274" w:rsidP="00067A65">
      <w:pPr>
        <w:rPr>
          <w:b w:val="0"/>
          <w:bCs w:val="0"/>
          <w:caps/>
          <w:sz w:val="24"/>
          <w:szCs w:val="24"/>
          <w:rtl/>
        </w:rPr>
      </w:pPr>
    </w:p>
    <w:p w14:paraId="5D35C115" w14:textId="77777777" w:rsidR="001E2274" w:rsidRDefault="00935F0D" w:rsidP="00067A65">
      <w:pPr>
        <w:rPr>
          <w:caps/>
          <w:sz w:val="24"/>
          <w:szCs w:val="24"/>
          <w:u w:val="single"/>
          <w:rtl/>
        </w:rPr>
      </w:pPr>
      <w:r w:rsidRPr="00935F0D">
        <w:rPr>
          <w:rFonts w:hint="cs"/>
          <w:caps/>
          <w:sz w:val="24"/>
          <w:szCs w:val="24"/>
          <w:u w:val="single"/>
          <w:rtl/>
        </w:rPr>
        <w:t>גב</w:t>
      </w:r>
      <w:r w:rsidRPr="00935F0D">
        <w:rPr>
          <w:caps/>
          <w:sz w:val="24"/>
          <w:szCs w:val="24"/>
          <w:u w:val="single"/>
          <w:rtl/>
        </w:rPr>
        <w:t>'</w:t>
      </w:r>
      <w:r w:rsidRPr="00935F0D">
        <w:rPr>
          <w:rFonts w:hint="cs"/>
          <w:caps/>
          <w:sz w:val="24"/>
          <w:szCs w:val="24"/>
          <w:u w:val="single"/>
          <w:rtl/>
        </w:rPr>
        <w:t xml:space="preserve"> מירב בליימן שבתאי - נציגת לשכת התכנון</w:t>
      </w:r>
      <w:r w:rsidR="001E2274">
        <w:rPr>
          <w:rFonts w:hint="cs"/>
          <w:caps/>
          <w:sz w:val="24"/>
          <w:szCs w:val="24"/>
          <w:u w:val="single"/>
          <w:rtl/>
        </w:rPr>
        <w:t>:</w:t>
      </w:r>
    </w:p>
    <w:p w14:paraId="28D91922" w14:textId="03047629" w:rsidR="001E2274" w:rsidRDefault="00004046" w:rsidP="00067A65">
      <w:pPr>
        <w:rPr>
          <w:b w:val="0"/>
          <w:bCs w:val="0"/>
          <w:caps/>
          <w:sz w:val="24"/>
          <w:szCs w:val="24"/>
          <w:rtl/>
        </w:rPr>
      </w:pPr>
      <w:r>
        <w:rPr>
          <w:rFonts w:hint="cs"/>
          <w:b w:val="0"/>
          <w:bCs w:val="0"/>
          <w:caps/>
          <w:sz w:val="24"/>
          <w:szCs w:val="24"/>
          <w:rtl/>
        </w:rPr>
        <w:t xml:space="preserve">(לא ברור) תנאים בהיתר כן </w:t>
      </w:r>
    </w:p>
    <w:p w14:paraId="359204D2" w14:textId="77777777" w:rsidR="001E2274" w:rsidRDefault="001E2274" w:rsidP="00067A65">
      <w:pPr>
        <w:rPr>
          <w:b w:val="0"/>
          <w:bCs w:val="0"/>
          <w:caps/>
          <w:sz w:val="24"/>
          <w:szCs w:val="24"/>
          <w:rtl/>
        </w:rPr>
      </w:pPr>
    </w:p>
    <w:p w14:paraId="31DB1DD5" w14:textId="77777777" w:rsidR="001E2274" w:rsidRDefault="003109B2" w:rsidP="00067A65">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3545CC07" w14:textId="723D39B1" w:rsidR="001E2274" w:rsidRDefault="00004046" w:rsidP="00067A65">
      <w:pPr>
        <w:rPr>
          <w:b w:val="0"/>
          <w:bCs w:val="0"/>
          <w:caps/>
          <w:sz w:val="24"/>
          <w:szCs w:val="24"/>
          <w:rtl/>
        </w:rPr>
      </w:pPr>
      <w:r>
        <w:rPr>
          <w:rFonts w:hint="cs"/>
          <w:b w:val="0"/>
          <w:bCs w:val="0"/>
          <w:caps/>
          <w:sz w:val="24"/>
          <w:szCs w:val="24"/>
          <w:rtl/>
        </w:rPr>
        <w:t xml:space="preserve">אוקיי? כי בזמן האחרון הם שוכחים שזה זה היה לי </w:t>
      </w:r>
    </w:p>
    <w:p w14:paraId="3DCFBE30" w14:textId="77777777" w:rsidR="001E2274" w:rsidRDefault="001E2274" w:rsidP="00067A65">
      <w:pPr>
        <w:rPr>
          <w:b w:val="0"/>
          <w:bCs w:val="0"/>
          <w:caps/>
          <w:sz w:val="24"/>
          <w:szCs w:val="24"/>
          <w:rtl/>
        </w:rPr>
      </w:pPr>
    </w:p>
    <w:p w14:paraId="2B3A9554" w14:textId="77777777" w:rsidR="001E2274" w:rsidRDefault="000A5C33" w:rsidP="00067A65">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2DEB07F2" w14:textId="3E1448D3" w:rsidR="001E2274" w:rsidRDefault="00004046" w:rsidP="00067A65">
      <w:pPr>
        <w:rPr>
          <w:b w:val="0"/>
          <w:bCs w:val="0"/>
          <w:caps/>
          <w:sz w:val="24"/>
          <w:szCs w:val="24"/>
          <w:rtl/>
        </w:rPr>
      </w:pPr>
      <w:r>
        <w:rPr>
          <w:rFonts w:hint="cs"/>
          <w:b w:val="0"/>
          <w:bCs w:val="0"/>
          <w:caps/>
          <w:sz w:val="24"/>
          <w:szCs w:val="24"/>
          <w:rtl/>
        </w:rPr>
        <w:t>נזכיר להם יערה</w:t>
      </w:r>
    </w:p>
    <w:p w14:paraId="65BFFF5E" w14:textId="77777777" w:rsidR="001E2274" w:rsidRDefault="001E2274" w:rsidP="00067A65">
      <w:pPr>
        <w:rPr>
          <w:b w:val="0"/>
          <w:bCs w:val="0"/>
          <w:caps/>
          <w:sz w:val="24"/>
          <w:szCs w:val="24"/>
          <w:rtl/>
        </w:rPr>
      </w:pPr>
    </w:p>
    <w:p w14:paraId="145FF419" w14:textId="77777777" w:rsidR="001E2274" w:rsidRDefault="003109B2" w:rsidP="00067A65">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4654BB83" w14:textId="017F86B8" w:rsidR="001E2274" w:rsidRDefault="00004046" w:rsidP="00067A65">
      <w:pPr>
        <w:rPr>
          <w:b w:val="0"/>
          <w:bCs w:val="0"/>
          <w:caps/>
          <w:sz w:val="24"/>
          <w:szCs w:val="24"/>
          <w:rtl/>
        </w:rPr>
      </w:pPr>
      <w:r>
        <w:rPr>
          <w:rFonts w:hint="cs"/>
          <w:b w:val="0"/>
          <w:bCs w:val="0"/>
          <w:caps/>
          <w:sz w:val="24"/>
          <w:szCs w:val="24"/>
          <w:rtl/>
        </w:rPr>
        <w:t>תוכנית כזו אוקיי?</w:t>
      </w:r>
      <w:r>
        <w:rPr>
          <w:b w:val="0"/>
          <w:bCs w:val="0"/>
          <w:caps/>
          <w:sz w:val="24"/>
          <w:szCs w:val="24"/>
        </w:rPr>
        <w:t xml:space="preserve"> </w:t>
      </w:r>
      <w:r>
        <w:rPr>
          <w:rFonts w:hint="cs"/>
          <w:b w:val="0"/>
          <w:bCs w:val="0"/>
          <w:caps/>
          <w:sz w:val="24"/>
          <w:szCs w:val="24"/>
          <w:rtl/>
        </w:rPr>
        <w:t>דקה לגבי סקר היסטורי גם צריך להכניס. לכל הנושאים הסביבתיים אוקיי של אקוסטיקה איכות אוויר אז הם יצטרכו צריך בתיאום איתנו להזכיר את זה</w:t>
      </w:r>
    </w:p>
    <w:p w14:paraId="11B4A160" w14:textId="77777777" w:rsidR="001E2274" w:rsidRDefault="001E2274" w:rsidP="00067A65">
      <w:pPr>
        <w:rPr>
          <w:b w:val="0"/>
          <w:bCs w:val="0"/>
          <w:caps/>
          <w:sz w:val="24"/>
          <w:szCs w:val="24"/>
          <w:rtl/>
        </w:rPr>
      </w:pPr>
    </w:p>
    <w:p w14:paraId="44E6B916" w14:textId="77777777" w:rsidR="001E2274" w:rsidRDefault="000A5C33" w:rsidP="00067A65">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17F1A4DE" w14:textId="40241FDA" w:rsidR="001E2274" w:rsidRDefault="00004046" w:rsidP="00067A65">
      <w:pPr>
        <w:rPr>
          <w:b w:val="0"/>
          <w:bCs w:val="0"/>
          <w:caps/>
          <w:sz w:val="24"/>
          <w:szCs w:val="24"/>
          <w:rtl/>
        </w:rPr>
      </w:pPr>
      <w:r>
        <w:rPr>
          <w:rFonts w:hint="cs"/>
          <w:b w:val="0"/>
          <w:bCs w:val="0"/>
          <w:caps/>
          <w:sz w:val="24"/>
          <w:szCs w:val="24"/>
          <w:rtl/>
        </w:rPr>
        <w:t xml:space="preserve">לא, השלמת התיאום מול המשרד להגנת הסביבה בנושאים הסביבתיים </w:t>
      </w:r>
    </w:p>
    <w:p w14:paraId="599FACC0" w14:textId="77777777" w:rsidR="001E2274" w:rsidRDefault="001E2274" w:rsidP="00067A65">
      <w:pPr>
        <w:rPr>
          <w:b w:val="0"/>
          <w:bCs w:val="0"/>
          <w:caps/>
          <w:sz w:val="24"/>
          <w:szCs w:val="24"/>
          <w:rtl/>
        </w:rPr>
      </w:pPr>
    </w:p>
    <w:p w14:paraId="4C8C4BD1" w14:textId="77777777" w:rsidR="001E2274" w:rsidRDefault="006D6799" w:rsidP="00067A65">
      <w:pPr>
        <w:rPr>
          <w:caps/>
          <w:sz w:val="24"/>
          <w:szCs w:val="24"/>
          <w:u w:val="single"/>
          <w:rtl/>
        </w:rPr>
      </w:pPr>
      <w:r w:rsidRPr="006D6799">
        <w:rPr>
          <w:rFonts w:hint="cs"/>
          <w:caps/>
          <w:sz w:val="24"/>
          <w:szCs w:val="24"/>
          <w:u w:val="single"/>
          <w:rtl/>
        </w:rPr>
        <w:t>מר דן קוניאק - נציג לשכת התכנון</w:t>
      </w:r>
      <w:r w:rsidR="001E2274">
        <w:rPr>
          <w:rFonts w:hint="cs"/>
          <w:caps/>
          <w:sz w:val="24"/>
          <w:szCs w:val="24"/>
          <w:u w:val="single"/>
          <w:rtl/>
        </w:rPr>
        <w:t>:</w:t>
      </w:r>
    </w:p>
    <w:p w14:paraId="192C23E6" w14:textId="62575CB4" w:rsidR="001E2274" w:rsidRDefault="00004046" w:rsidP="00067A65">
      <w:pPr>
        <w:rPr>
          <w:b w:val="0"/>
          <w:bCs w:val="0"/>
          <w:caps/>
          <w:sz w:val="24"/>
          <w:szCs w:val="24"/>
          <w:rtl/>
        </w:rPr>
      </w:pPr>
      <w:r>
        <w:rPr>
          <w:rFonts w:hint="cs"/>
          <w:b w:val="0"/>
          <w:bCs w:val="0"/>
          <w:caps/>
          <w:sz w:val="24"/>
          <w:szCs w:val="24"/>
          <w:rtl/>
        </w:rPr>
        <w:t xml:space="preserve">אוקיי </w:t>
      </w:r>
    </w:p>
    <w:p w14:paraId="5DB32986" w14:textId="77777777" w:rsidR="001E2274" w:rsidRDefault="001E2274" w:rsidP="00067A65">
      <w:pPr>
        <w:rPr>
          <w:b w:val="0"/>
          <w:bCs w:val="0"/>
          <w:caps/>
          <w:sz w:val="24"/>
          <w:szCs w:val="24"/>
          <w:rtl/>
        </w:rPr>
      </w:pPr>
    </w:p>
    <w:p w14:paraId="2CDB3ED5" w14:textId="77777777" w:rsidR="001E2274" w:rsidRDefault="000A5C33" w:rsidP="00067A65">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165EF357" w14:textId="3D457661" w:rsidR="001E2274" w:rsidRDefault="00004046" w:rsidP="00067A65">
      <w:pPr>
        <w:rPr>
          <w:b w:val="0"/>
          <w:bCs w:val="0"/>
          <w:caps/>
          <w:sz w:val="24"/>
          <w:szCs w:val="24"/>
          <w:rtl/>
        </w:rPr>
      </w:pPr>
      <w:r>
        <w:rPr>
          <w:rFonts w:hint="cs"/>
          <w:b w:val="0"/>
          <w:bCs w:val="0"/>
          <w:caps/>
          <w:sz w:val="24"/>
          <w:szCs w:val="24"/>
          <w:rtl/>
        </w:rPr>
        <w:t>נקודה אנחנו לא</w:t>
      </w:r>
      <w:r w:rsidR="000F703D">
        <w:rPr>
          <w:rFonts w:hint="cs"/>
          <w:b w:val="0"/>
          <w:bCs w:val="0"/>
          <w:caps/>
          <w:sz w:val="24"/>
          <w:szCs w:val="24"/>
          <w:rtl/>
        </w:rPr>
        <w:t xml:space="preserve"> </w:t>
      </w:r>
      <w:r>
        <w:rPr>
          <w:rFonts w:hint="cs"/>
          <w:b w:val="0"/>
          <w:bCs w:val="0"/>
          <w:caps/>
          <w:sz w:val="24"/>
          <w:szCs w:val="24"/>
          <w:rtl/>
        </w:rPr>
        <w:t>...</w:t>
      </w:r>
    </w:p>
    <w:p w14:paraId="3D4CE979" w14:textId="77777777" w:rsidR="001E2274" w:rsidRDefault="001E2274" w:rsidP="00067A65">
      <w:pPr>
        <w:rPr>
          <w:b w:val="0"/>
          <w:bCs w:val="0"/>
          <w:caps/>
          <w:sz w:val="24"/>
          <w:szCs w:val="24"/>
          <w:rtl/>
        </w:rPr>
      </w:pPr>
    </w:p>
    <w:p w14:paraId="72B200DB" w14:textId="77777777" w:rsidR="001E2274" w:rsidRDefault="003109B2" w:rsidP="00067A65">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023A57A9" w14:textId="720631D1" w:rsidR="001E2274" w:rsidRDefault="00004046" w:rsidP="00067A65">
      <w:pPr>
        <w:rPr>
          <w:b w:val="0"/>
          <w:bCs w:val="0"/>
          <w:caps/>
          <w:sz w:val="24"/>
          <w:szCs w:val="24"/>
          <w:rtl/>
        </w:rPr>
      </w:pPr>
      <w:r>
        <w:rPr>
          <w:rFonts w:hint="cs"/>
          <w:b w:val="0"/>
          <w:bCs w:val="0"/>
          <w:caps/>
          <w:sz w:val="24"/>
          <w:szCs w:val="24"/>
          <w:rtl/>
        </w:rPr>
        <w:t xml:space="preserve">אבל לא רגע רגע </w:t>
      </w:r>
    </w:p>
    <w:p w14:paraId="4AA5A118" w14:textId="77777777" w:rsidR="001E2274" w:rsidRDefault="001E2274" w:rsidP="00067A65">
      <w:pPr>
        <w:rPr>
          <w:b w:val="0"/>
          <w:bCs w:val="0"/>
          <w:caps/>
          <w:sz w:val="24"/>
          <w:szCs w:val="24"/>
          <w:rtl/>
        </w:rPr>
      </w:pPr>
    </w:p>
    <w:p w14:paraId="3C2D1EE7" w14:textId="77777777" w:rsidR="001E2274" w:rsidRDefault="00E5536A" w:rsidP="00067A65">
      <w:pPr>
        <w:rPr>
          <w:caps/>
          <w:sz w:val="24"/>
          <w:szCs w:val="24"/>
          <w:u w:val="single"/>
          <w:rtl/>
        </w:rPr>
      </w:pPr>
      <w:r w:rsidRPr="00E5536A">
        <w:rPr>
          <w:rFonts w:hint="cs"/>
          <w:caps/>
          <w:sz w:val="24"/>
          <w:szCs w:val="24"/>
          <w:u w:val="single"/>
          <w:rtl/>
        </w:rPr>
        <w:t>גב</w:t>
      </w:r>
      <w:r w:rsidRPr="00E5536A">
        <w:rPr>
          <w:caps/>
          <w:sz w:val="24"/>
          <w:szCs w:val="24"/>
          <w:u w:val="single"/>
          <w:rtl/>
        </w:rPr>
        <w:t>'</w:t>
      </w:r>
      <w:r w:rsidRPr="00E5536A">
        <w:rPr>
          <w:rFonts w:hint="cs"/>
          <w:caps/>
          <w:sz w:val="24"/>
          <w:szCs w:val="24"/>
          <w:u w:val="single"/>
          <w:rtl/>
        </w:rPr>
        <w:t xml:space="preserve"> רוני גרניט - נציגת משרד הבריאות בוועדה המחוזית</w:t>
      </w:r>
      <w:r w:rsidR="001E2274">
        <w:rPr>
          <w:rFonts w:hint="cs"/>
          <w:caps/>
          <w:sz w:val="24"/>
          <w:szCs w:val="24"/>
          <w:u w:val="single"/>
          <w:rtl/>
        </w:rPr>
        <w:t>:</w:t>
      </w:r>
    </w:p>
    <w:p w14:paraId="60A21602" w14:textId="31D7BAFC" w:rsidR="001E2274" w:rsidRDefault="00004046" w:rsidP="00067A65">
      <w:pPr>
        <w:rPr>
          <w:b w:val="0"/>
          <w:bCs w:val="0"/>
          <w:caps/>
          <w:sz w:val="24"/>
          <w:szCs w:val="24"/>
          <w:rtl/>
        </w:rPr>
      </w:pPr>
      <w:r>
        <w:rPr>
          <w:rFonts w:hint="cs"/>
          <w:b w:val="0"/>
          <w:bCs w:val="0"/>
          <w:caps/>
          <w:sz w:val="24"/>
          <w:szCs w:val="24"/>
          <w:rtl/>
        </w:rPr>
        <w:t>זה כולל הכל</w:t>
      </w:r>
    </w:p>
    <w:p w14:paraId="4F220343" w14:textId="77777777" w:rsidR="001E2274" w:rsidRDefault="001E2274" w:rsidP="00067A65">
      <w:pPr>
        <w:rPr>
          <w:b w:val="0"/>
          <w:bCs w:val="0"/>
          <w:caps/>
          <w:sz w:val="24"/>
          <w:szCs w:val="24"/>
          <w:rtl/>
        </w:rPr>
      </w:pPr>
    </w:p>
    <w:p w14:paraId="76A4D8A8" w14:textId="77777777" w:rsidR="001E2274" w:rsidRDefault="000A5C33" w:rsidP="00067A65">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43046D5D" w14:textId="2A075717" w:rsidR="001E2274" w:rsidRDefault="00004046" w:rsidP="00067A65">
      <w:pPr>
        <w:rPr>
          <w:b w:val="0"/>
          <w:bCs w:val="0"/>
          <w:caps/>
          <w:sz w:val="24"/>
          <w:szCs w:val="24"/>
          <w:rtl/>
        </w:rPr>
      </w:pPr>
      <w:r>
        <w:rPr>
          <w:rFonts w:hint="cs"/>
          <w:b w:val="0"/>
          <w:bCs w:val="0"/>
          <w:caps/>
          <w:sz w:val="24"/>
          <w:szCs w:val="24"/>
          <w:rtl/>
        </w:rPr>
        <w:t xml:space="preserve">מה זה לא אנחנו רוצים שאנחנו נקבע </w:t>
      </w:r>
    </w:p>
    <w:p w14:paraId="66E4109B" w14:textId="77777777" w:rsidR="001E2274" w:rsidRDefault="001E2274" w:rsidP="00067A65">
      <w:pPr>
        <w:rPr>
          <w:b w:val="0"/>
          <w:bCs w:val="0"/>
          <w:caps/>
          <w:sz w:val="24"/>
          <w:szCs w:val="24"/>
          <w:rtl/>
        </w:rPr>
      </w:pPr>
    </w:p>
    <w:p w14:paraId="22EFBE58" w14:textId="77777777" w:rsidR="001E2274" w:rsidRDefault="003109B2" w:rsidP="00067A65">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0BCDC266" w14:textId="2D1893ED" w:rsidR="001E2274" w:rsidRDefault="00004046" w:rsidP="00067A65">
      <w:pPr>
        <w:rPr>
          <w:b w:val="0"/>
          <w:bCs w:val="0"/>
          <w:caps/>
          <w:sz w:val="24"/>
          <w:szCs w:val="24"/>
          <w:rtl/>
        </w:rPr>
      </w:pPr>
      <w:r>
        <w:rPr>
          <w:rFonts w:hint="cs"/>
          <w:b w:val="0"/>
          <w:bCs w:val="0"/>
          <w:caps/>
          <w:sz w:val="24"/>
          <w:szCs w:val="24"/>
          <w:rtl/>
        </w:rPr>
        <w:t xml:space="preserve">על שני הדברים </w:t>
      </w:r>
    </w:p>
    <w:p w14:paraId="565E0065" w14:textId="77777777" w:rsidR="001E2274" w:rsidRDefault="001E2274" w:rsidP="00067A65">
      <w:pPr>
        <w:rPr>
          <w:b w:val="0"/>
          <w:bCs w:val="0"/>
          <w:caps/>
          <w:sz w:val="24"/>
          <w:szCs w:val="24"/>
          <w:rtl/>
        </w:rPr>
      </w:pPr>
    </w:p>
    <w:p w14:paraId="7F56F6EE" w14:textId="77777777" w:rsidR="001E2274" w:rsidRDefault="000A5C33" w:rsidP="00067A65">
      <w:pPr>
        <w:rPr>
          <w:caps/>
          <w:sz w:val="24"/>
          <w:szCs w:val="24"/>
          <w:u w:val="single"/>
          <w:rtl/>
        </w:rPr>
      </w:pPr>
      <w:r w:rsidRPr="000A5C33">
        <w:rPr>
          <w:rFonts w:hint="cs"/>
          <w:caps/>
          <w:sz w:val="24"/>
          <w:szCs w:val="24"/>
          <w:u w:val="single"/>
          <w:rtl/>
        </w:rPr>
        <w:lastRenderedPageBreak/>
        <w:t>מר מוחמד נאטור - סגן מתכננת המחוז</w:t>
      </w:r>
      <w:r w:rsidR="001E2274">
        <w:rPr>
          <w:rFonts w:hint="cs"/>
          <w:caps/>
          <w:sz w:val="24"/>
          <w:szCs w:val="24"/>
          <w:u w:val="single"/>
          <w:rtl/>
        </w:rPr>
        <w:t>:</w:t>
      </w:r>
    </w:p>
    <w:p w14:paraId="7DEEA3BE" w14:textId="6266083D" w:rsidR="001E2274" w:rsidRDefault="00004046" w:rsidP="00067A65">
      <w:pPr>
        <w:rPr>
          <w:b w:val="0"/>
          <w:bCs w:val="0"/>
          <w:caps/>
          <w:sz w:val="24"/>
          <w:szCs w:val="24"/>
          <w:rtl/>
        </w:rPr>
      </w:pPr>
      <w:r>
        <w:rPr>
          <w:rFonts w:hint="cs"/>
          <w:b w:val="0"/>
          <w:bCs w:val="0"/>
          <w:caps/>
          <w:sz w:val="24"/>
          <w:szCs w:val="24"/>
          <w:rtl/>
        </w:rPr>
        <w:t>מה, את תגידי להם בתיאום?</w:t>
      </w:r>
    </w:p>
    <w:p w14:paraId="6F4206B8" w14:textId="77777777" w:rsidR="001E2274" w:rsidRDefault="001E2274" w:rsidP="00067A65">
      <w:pPr>
        <w:rPr>
          <w:b w:val="0"/>
          <w:bCs w:val="0"/>
          <w:caps/>
          <w:sz w:val="24"/>
          <w:szCs w:val="24"/>
          <w:rtl/>
        </w:rPr>
      </w:pPr>
    </w:p>
    <w:p w14:paraId="6D069E29" w14:textId="77777777" w:rsidR="001E2274" w:rsidRDefault="003109B2" w:rsidP="00067A65">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30EF9B6B" w14:textId="464C0272" w:rsidR="001E2274" w:rsidRDefault="00004046" w:rsidP="00067A65">
      <w:pPr>
        <w:rPr>
          <w:b w:val="0"/>
          <w:bCs w:val="0"/>
          <w:caps/>
          <w:sz w:val="24"/>
          <w:szCs w:val="24"/>
          <w:rtl/>
        </w:rPr>
      </w:pPr>
      <w:r>
        <w:rPr>
          <w:rFonts w:hint="cs"/>
          <w:b w:val="0"/>
          <w:bCs w:val="0"/>
          <w:caps/>
          <w:sz w:val="24"/>
          <w:szCs w:val="24"/>
          <w:rtl/>
        </w:rPr>
        <w:t xml:space="preserve">רגע רגע רגע יש שני דברים שצריך להיכנס להוראות התוכנית אחד זה המרחקי הפרדה </w:t>
      </w:r>
    </w:p>
    <w:p w14:paraId="5308AD7D" w14:textId="77777777" w:rsidR="001E2274" w:rsidRDefault="001E2274" w:rsidP="00067A65">
      <w:pPr>
        <w:rPr>
          <w:b w:val="0"/>
          <w:bCs w:val="0"/>
          <w:caps/>
          <w:sz w:val="24"/>
          <w:szCs w:val="24"/>
          <w:rtl/>
        </w:rPr>
      </w:pPr>
    </w:p>
    <w:p w14:paraId="26CE363E" w14:textId="77777777" w:rsidR="001E2274" w:rsidRDefault="000A5C33" w:rsidP="00067A65">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1E52E574" w14:textId="31EE876D" w:rsidR="001E2274" w:rsidRDefault="00004046" w:rsidP="00067A65">
      <w:pPr>
        <w:rPr>
          <w:b w:val="0"/>
          <w:bCs w:val="0"/>
          <w:caps/>
          <w:sz w:val="24"/>
          <w:szCs w:val="24"/>
          <w:rtl/>
        </w:rPr>
      </w:pPr>
      <w:r>
        <w:rPr>
          <w:rFonts w:hint="cs"/>
          <w:b w:val="0"/>
          <w:bCs w:val="0"/>
          <w:caps/>
          <w:sz w:val="24"/>
          <w:szCs w:val="24"/>
          <w:rtl/>
        </w:rPr>
        <w:t xml:space="preserve">אבל זה תגידי להם בתיאום </w:t>
      </w:r>
    </w:p>
    <w:p w14:paraId="0EF47CF0" w14:textId="77777777" w:rsidR="001E2274" w:rsidRDefault="001E2274" w:rsidP="00067A65">
      <w:pPr>
        <w:rPr>
          <w:b w:val="0"/>
          <w:bCs w:val="0"/>
          <w:caps/>
          <w:sz w:val="24"/>
          <w:szCs w:val="24"/>
          <w:rtl/>
        </w:rPr>
      </w:pPr>
    </w:p>
    <w:p w14:paraId="390DF4EF" w14:textId="77777777" w:rsidR="001E2274" w:rsidRDefault="003109B2" w:rsidP="00067A65">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4CDA433D" w14:textId="5003B39A" w:rsidR="001E2274" w:rsidRDefault="00004046" w:rsidP="00067A65">
      <w:pPr>
        <w:rPr>
          <w:b w:val="0"/>
          <w:bCs w:val="0"/>
          <w:caps/>
          <w:sz w:val="24"/>
          <w:szCs w:val="24"/>
          <w:rtl/>
        </w:rPr>
      </w:pPr>
      <w:r>
        <w:rPr>
          <w:rFonts w:hint="cs"/>
          <w:b w:val="0"/>
          <w:bCs w:val="0"/>
          <w:caps/>
          <w:sz w:val="24"/>
          <w:szCs w:val="24"/>
          <w:rtl/>
        </w:rPr>
        <w:t xml:space="preserve">מרחקי אני אמרתי להם את זה בתיאום </w:t>
      </w:r>
    </w:p>
    <w:p w14:paraId="5469C593" w14:textId="77777777" w:rsidR="001E2274" w:rsidRDefault="001E2274" w:rsidP="00067A65">
      <w:pPr>
        <w:rPr>
          <w:b w:val="0"/>
          <w:bCs w:val="0"/>
          <w:caps/>
          <w:sz w:val="24"/>
          <w:szCs w:val="24"/>
          <w:rtl/>
        </w:rPr>
      </w:pPr>
    </w:p>
    <w:p w14:paraId="5B05F778" w14:textId="77777777" w:rsidR="001E2274" w:rsidRDefault="000A5C33" w:rsidP="00067A65">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07CFF574" w14:textId="677A546E" w:rsidR="001E2274" w:rsidRDefault="00004046" w:rsidP="00067A65">
      <w:pPr>
        <w:rPr>
          <w:b w:val="0"/>
          <w:bCs w:val="0"/>
          <w:caps/>
          <w:sz w:val="24"/>
          <w:szCs w:val="24"/>
          <w:rtl/>
        </w:rPr>
      </w:pPr>
      <w:r>
        <w:rPr>
          <w:rFonts w:hint="cs"/>
          <w:b w:val="0"/>
          <w:bCs w:val="0"/>
          <w:caps/>
          <w:sz w:val="24"/>
          <w:szCs w:val="24"/>
          <w:rtl/>
        </w:rPr>
        <w:t xml:space="preserve">בסדר </w:t>
      </w:r>
    </w:p>
    <w:p w14:paraId="78CD6FB1" w14:textId="77777777" w:rsidR="001E2274" w:rsidRDefault="001E2274" w:rsidP="00067A65">
      <w:pPr>
        <w:rPr>
          <w:b w:val="0"/>
          <w:bCs w:val="0"/>
          <w:caps/>
          <w:sz w:val="24"/>
          <w:szCs w:val="24"/>
          <w:rtl/>
        </w:rPr>
      </w:pPr>
    </w:p>
    <w:p w14:paraId="3517B489" w14:textId="77777777" w:rsidR="001E2274" w:rsidRDefault="006D6799" w:rsidP="00067A65">
      <w:pPr>
        <w:rPr>
          <w:caps/>
          <w:sz w:val="24"/>
          <w:szCs w:val="24"/>
          <w:u w:val="single"/>
          <w:rtl/>
        </w:rPr>
      </w:pPr>
      <w:r w:rsidRPr="006D6799">
        <w:rPr>
          <w:rFonts w:hint="cs"/>
          <w:caps/>
          <w:sz w:val="24"/>
          <w:szCs w:val="24"/>
          <w:u w:val="single"/>
          <w:rtl/>
        </w:rPr>
        <w:t>מר דן קוניאק - נציג לשכת התכנון</w:t>
      </w:r>
      <w:r w:rsidR="001E2274">
        <w:rPr>
          <w:rFonts w:hint="cs"/>
          <w:caps/>
          <w:sz w:val="24"/>
          <w:szCs w:val="24"/>
          <w:u w:val="single"/>
          <w:rtl/>
        </w:rPr>
        <w:t>:</w:t>
      </w:r>
    </w:p>
    <w:p w14:paraId="7784CA58" w14:textId="0EF3ABEF" w:rsidR="001E2274" w:rsidRDefault="00004046" w:rsidP="00067A65">
      <w:pPr>
        <w:rPr>
          <w:b w:val="0"/>
          <w:bCs w:val="0"/>
          <w:caps/>
          <w:sz w:val="24"/>
          <w:szCs w:val="24"/>
          <w:rtl/>
        </w:rPr>
      </w:pPr>
      <w:r>
        <w:rPr>
          <w:rFonts w:hint="cs"/>
          <w:b w:val="0"/>
          <w:bCs w:val="0"/>
          <w:caps/>
          <w:sz w:val="24"/>
          <w:szCs w:val="24"/>
          <w:rtl/>
        </w:rPr>
        <w:t xml:space="preserve">אין בעיה </w:t>
      </w:r>
    </w:p>
    <w:p w14:paraId="7C42CA97" w14:textId="77777777" w:rsidR="001E2274" w:rsidRDefault="001E2274" w:rsidP="00067A65">
      <w:pPr>
        <w:rPr>
          <w:b w:val="0"/>
          <w:bCs w:val="0"/>
          <w:caps/>
          <w:sz w:val="24"/>
          <w:szCs w:val="24"/>
          <w:rtl/>
        </w:rPr>
      </w:pPr>
    </w:p>
    <w:p w14:paraId="63A9C02E" w14:textId="77777777" w:rsidR="001E2274" w:rsidRDefault="003109B2" w:rsidP="00067A65">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13B4BABA" w14:textId="6975B4E6" w:rsidR="001E2274" w:rsidRDefault="00004046" w:rsidP="00067A65">
      <w:pPr>
        <w:rPr>
          <w:b w:val="0"/>
          <w:bCs w:val="0"/>
          <w:caps/>
          <w:sz w:val="24"/>
          <w:szCs w:val="24"/>
          <w:rtl/>
        </w:rPr>
      </w:pPr>
      <w:r>
        <w:rPr>
          <w:rFonts w:hint="cs"/>
          <w:b w:val="0"/>
          <w:bCs w:val="0"/>
          <w:caps/>
          <w:sz w:val="24"/>
          <w:szCs w:val="24"/>
          <w:rtl/>
        </w:rPr>
        <w:t>אני אגיד לך מה קורה יש לי כאן דוגמא גם שהייתה בפתח</w:t>
      </w:r>
      <w:r w:rsidR="000F703D">
        <w:rPr>
          <w:rFonts w:hint="cs"/>
          <w:b w:val="0"/>
          <w:bCs w:val="0"/>
          <w:caps/>
          <w:sz w:val="24"/>
          <w:szCs w:val="24"/>
          <w:rtl/>
        </w:rPr>
        <w:t xml:space="preserve"> </w:t>
      </w:r>
      <w:r>
        <w:rPr>
          <w:rFonts w:hint="cs"/>
          <w:b w:val="0"/>
          <w:bCs w:val="0"/>
          <w:caps/>
          <w:sz w:val="24"/>
          <w:szCs w:val="24"/>
          <w:rtl/>
        </w:rPr>
        <w:t xml:space="preserve">- תקווה הכל נכתב בתיאום, בהוראות התוכנית ב, גרסה האחרונה נעלם, אז לא, שיהיה גם כתוב בהחלטת ועדה </w:t>
      </w:r>
    </w:p>
    <w:p w14:paraId="2962F546" w14:textId="77777777" w:rsidR="001E2274" w:rsidRDefault="001E2274" w:rsidP="00067A65">
      <w:pPr>
        <w:rPr>
          <w:b w:val="0"/>
          <w:bCs w:val="0"/>
          <w:caps/>
          <w:sz w:val="24"/>
          <w:szCs w:val="24"/>
          <w:rtl/>
        </w:rPr>
      </w:pPr>
    </w:p>
    <w:p w14:paraId="37F61A6E" w14:textId="77777777" w:rsidR="001E2274" w:rsidRDefault="006D6799" w:rsidP="00067A65">
      <w:pPr>
        <w:rPr>
          <w:caps/>
          <w:sz w:val="24"/>
          <w:szCs w:val="24"/>
          <w:u w:val="single"/>
          <w:rtl/>
        </w:rPr>
      </w:pPr>
      <w:r w:rsidRPr="006D6799">
        <w:rPr>
          <w:rFonts w:hint="cs"/>
          <w:caps/>
          <w:sz w:val="24"/>
          <w:szCs w:val="24"/>
          <w:u w:val="single"/>
          <w:rtl/>
        </w:rPr>
        <w:t>מר דן קוניאק - נציג לשכת התכנון</w:t>
      </w:r>
      <w:r w:rsidR="001E2274">
        <w:rPr>
          <w:rFonts w:hint="cs"/>
          <w:caps/>
          <w:sz w:val="24"/>
          <w:szCs w:val="24"/>
          <w:u w:val="single"/>
          <w:rtl/>
        </w:rPr>
        <w:t>:</w:t>
      </w:r>
    </w:p>
    <w:p w14:paraId="541E0FBD" w14:textId="023EA2BF" w:rsidR="001E2274" w:rsidRDefault="00004046" w:rsidP="00067A65">
      <w:pPr>
        <w:rPr>
          <w:b w:val="0"/>
          <w:bCs w:val="0"/>
          <w:caps/>
          <w:sz w:val="24"/>
          <w:szCs w:val="24"/>
          <w:rtl/>
        </w:rPr>
      </w:pPr>
      <w:r>
        <w:rPr>
          <w:rFonts w:hint="cs"/>
          <w:b w:val="0"/>
          <w:bCs w:val="0"/>
          <w:caps/>
          <w:sz w:val="24"/>
          <w:szCs w:val="24"/>
          <w:rtl/>
        </w:rPr>
        <w:t>אין בעיה</w:t>
      </w:r>
    </w:p>
    <w:p w14:paraId="54683FFE" w14:textId="77777777" w:rsidR="001E2274" w:rsidRDefault="001E2274" w:rsidP="00067A65">
      <w:pPr>
        <w:rPr>
          <w:b w:val="0"/>
          <w:bCs w:val="0"/>
          <w:caps/>
          <w:sz w:val="24"/>
          <w:szCs w:val="24"/>
          <w:rtl/>
        </w:rPr>
      </w:pPr>
    </w:p>
    <w:p w14:paraId="5776454B" w14:textId="77777777" w:rsidR="001E2274" w:rsidRDefault="000A5C33" w:rsidP="00067A65">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01F88097" w14:textId="7760CBC5" w:rsidR="001E2274" w:rsidRDefault="00004046" w:rsidP="00067A65">
      <w:pPr>
        <w:rPr>
          <w:b w:val="0"/>
          <w:bCs w:val="0"/>
          <w:caps/>
          <w:sz w:val="24"/>
          <w:szCs w:val="24"/>
          <w:rtl/>
        </w:rPr>
      </w:pPr>
      <w:r>
        <w:rPr>
          <w:rFonts w:hint="cs"/>
          <w:b w:val="0"/>
          <w:bCs w:val="0"/>
          <w:caps/>
          <w:sz w:val="24"/>
          <w:szCs w:val="24"/>
          <w:rtl/>
        </w:rPr>
        <w:t xml:space="preserve">נו, </w:t>
      </w:r>
    </w:p>
    <w:p w14:paraId="3E6BCAA4" w14:textId="77777777" w:rsidR="001E2274" w:rsidRDefault="001E2274" w:rsidP="00067A65">
      <w:pPr>
        <w:rPr>
          <w:b w:val="0"/>
          <w:bCs w:val="0"/>
          <w:caps/>
          <w:sz w:val="24"/>
          <w:szCs w:val="24"/>
          <w:rtl/>
        </w:rPr>
      </w:pPr>
    </w:p>
    <w:p w14:paraId="7E63A186" w14:textId="77777777" w:rsidR="001E2274" w:rsidRDefault="006D6799" w:rsidP="00067A65">
      <w:pPr>
        <w:rPr>
          <w:caps/>
          <w:sz w:val="24"/>
          <w:szCs w:val="24"/>
          <w:u w:val="single"/>
          <w:rtl/>
        </w:rPr>
      </w:pPr>
      <w:r w:rsidRPr="006D6799">
        <w:rPr>
          <w:rFonts w:hint="cs"/>
          <w:caps/>
          <w:sz w:val="24"/>
          <w:szCs w:val="24"/>
          <w:u w:val="single"/>
          <w:rtl/>
        </w:rPr>
        <w:t>מר דן קוניאק - נציג לשכת התכנון</w:t>
      </w:r>
      <w:r w:rsidR="001E2274">
        <w:rPr>
          <w:rFonts w:hint="cs"/>
          <w:caps/>
          <w:sz w:val="24"/>
          <w:szCs w:val="24"/>
          <w:u w:val="single"/>
          <w:rtl/>
        </w:rPr>
        <w:t>:</w:t>
      </w:r>
    </w:p>
    <w:p w14:paraId="24041FE6" w14:textId="6F4D2A7B" w:rsidR="001E2274" w:rsidRDefault="00004046" w:rsidP="00067A65">
      <w:pPr>
        <w:rPr>
          <w:b w:val="0"/>
          <w:bCs w:val="0"/>
          <w:caps/>
          <w:sz w:val="24"/>
          <w:szCs w:val="24"/>
          <w:rtl/>
        </w:rPr>
      </w:pPr>
      <w:r>
        <w:rPr>
          <w:rFonts w:hint="cs"/>
          <w:b w:val="0"/>
          <w:bCs w:val="0"/>
          <w:caps/>
          <w:sz w:val="24"/>
          <w:szCs w:val="24"/>
          <w:rtl/>
        </w:rPr>
        <w:t xml:space="preserve">מרחקי הפרדה (לא ברור) יצוינו בהוראות התוכנית </w:t>
      </w:r>
    </w:p>
    <w:p w14:paraId="4849C779" w14:textId="77777777" w:rsidR="001E2274" w:rsidRDefault="001E2274" w:rsidP="00067A65">
      <w:pPr>
        <w:rPr>
          <w:b w:val="0"/>
          <w:bCs w:val="0"/>
          <w:caps/>
          <w:sz w:val="24"/>
          <w:szCs w:val="24"/>
          <w:rtl/>
        </w:rPr>
      </w:pPr>
    </w:p>
    <w:p w14:paraId="45B1FA56" w14:textId="77777777" w:rsidR="001E2274" w:rsidRDefault="000A5C33" w:rsidP="00067A65">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700295CA" w14:textId="4F3880CC" w:rsidR="001E2274" w:rsidRDefault="00004046" w:rsidP="00067A65">
      <w:pPr>
        <w:rPr>
          <w:b w:val="0"/>
          <w:bCs w:val="0"/>
          <w:caps/>
          <w:sz w:val="24"/>
          <w:szCs w:val="24"/>
          <w:rtl/>
        </w:rPr>
      </w:pPr>
      <w:r>
        <w:rPr>
          <w:rFonts w:hint="cs"/>
          <w:b w:val="0"/>
          <w:bCs w:val="0"/>
          <w:caps/>
          <w:sz w:val="24"/>
          <w:szCs w:val="24"/>
          <w:rtl/>
        </w:rPr>
        <w:t>בסדר אוקיי יאללה תכניס</w:t>
      </w:r>
      <w:r w:rsidR="000F703D">
        <w:rPr>
          <w:rFonts w:hint="cs"/>
          <w:b w:val="0"/>
          <w:bCs w:val="0"/>
          <w:caps/>
          <w:sz w:val="24"/>
          <w:szCs w:val="24"/>
          <w:rtl/>
        </w:rPr>
        <w:t xml:space="preserve"> </w:t>
      </w:r>
      <w:r>
        <w:rPr>
          <w:rFonts w:hint="cs"/>
          <w:b w:val="0"/>
          <w:bCs w:val="0"/>
          <w:caps/>
          <w:sz w:val="24"/>
          <w:szCs w:val="24"/>
          <w:rtl/>
        </w:rPr>
        <w:t xml:space="preserve">... </w:t>
      </w:r>
    </w:p>
    <w:p w14:paraId="51765B40" w14:textId="77777777" w:rsidR="001E2274" w:rsidRDefault="001E2274" w:rsidP="00067A65">
      <w:pPr>
        <w:rPr>
          <w:b w:val="0"/>
          <w:bCs w:val="0"/>
          <w:caps/>
          <w:sz w:val="24"/>
          <w:szCs w:val="24"/>
          <w:rtl/>
        </w:rPr>
      </w:pPr>
    </w:p>
    <w:p w14:paraId="67D5A0AC" w14:textId="77777777" w:rsidR="001E2274" w:rsidRDefault="003109B2" w:rsidP="00067A65">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5454DC86" w14:textId="57DD821E" w:rsidR="001E2274" w:rsidRDefault="00004046" w:rsidP="00067A65">
      <w:pPr>
        <w:rPr>
          <w:b w:val="0"/>
          <w:bCs w:val="0"/>
          <w:caps/>
          <w:sz w:val="24"/>
          <w:szCs w:val="24"/>
          <w:rtl/>
        </w:rPr>
      </w:pPr>
      <w:r>
        <w:rPr>
          <w:rFonts w:hint="cs"/>
          <w:b w:val="0"/>
          <w:bCs w:val="0"/>
          <w:caps/>
          <w:sz w:val="24"/>
          <w:szCs w:val="24"/>
          <w:rtl/>
        </w:rPr>
        <w:t>אוקיי?</w:t>
      </w:r>
      <w:r w:rsidR="000F703D">
        <w:rPr>
          <w:rFonts w:hint="cs"/>
          <w:b w:val="0"/>
          <w:bCs w:val="0"/>
          <w:caps/>
          <w:sz w:val="24"/>
          <w:szCs w:val="24"/>
          <w:rtl/>
        </w:rPr>
        <w:t xml:space="preserve"> </w:t>
      </w:r>
      <w:r>
        <w:rPr>
          <w:rFonts w:hint="cs"/>
          <w:b w:val="0"/>
          <w:bCs w:val="0"/>
          <w:caps/>
          <w:sz w:val="24"/>
          <w:szCs w:val="24"/>
          <w:rtl/>
        </w:rPr>
        <w:t>... על - פי תמא</w:t>
      </w:r>
      <w:r w:rsidR="000F703D">
        <w:rPr>
          <w:rFonts w:hint="cs"/>
          <w:b w:val="0"/>
          <w:bCs w:val="0"/>
          <w:caps/>
          <w:sz w:val="24"/>
          <w:szCs w:val="24"/>
          <w:rtl/>
        </w:rPr>
        <w:t xml:space="preserve"> </w:t>
      </w:r>
      <w:r>
        <w:rPr>
          <w:rFonts w:hint="cs"/>
          <w:b w:val="0"/>
          <w:bCs w:val="0"/>
          <w:caps/>
          <w:sz w:val="24"/>
          <w:szCs w:val="24"/>
          <w:rtl/>
        </w:rPr>
        <w:t>...</w:t>
      </w:r>
    </w:p>
    <w:p w14:paraId="44978E7A" w14:textId="77777777" w:rsidR="001E2274" w:rsidRDefault="001E2274" w:rsidP="00067A65">
      <w:pPr>
        <w:rPr>
          <w:b w:val="0"/>
          <w:bCs w:val="0"/>
          <w:caps/>
          <w:sz w:val="24"/>
          <w:szCs w:val="24"/>
          <w:rtl/>
        </w:rPr>
      </w:pPr>
    </w:p>
    <w:p w14:paraId="55063BEE" w14:textId="77777777" w:rsidR="001E2274" w:rsidRDefault="000A5C33" w:rsidP="00067A65">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3F45D692" w14:textId="0981D648" w:rsidR="001E2274" w:rsidRDefault="00004046" w:rsidP="00067A65">
      <w:pPr>
        <w:rPr>
          <w:b w:val="0"/>
          <w:bCs w:val="0"/>
          <w:caps/>
          <w:sz w:val="24"/>
          <w:szCs w:val="24"/>
          <w:rtl/>
        </w:rPr>
      </w:pPr>
      <w:r>
        <w:rPr>
          <w:rFonts w:hint="cs"/>
          <w:b w:val="0"/>
          <w:bCs w:val="0"/>
          <w:caps/>
          <w:sz w:val="24"/>
          <w:szCs w:val="24"/>
          <w:rtl/>
        </w:rPr>
        <w:t>מרחקי הפרדה</w:t>
      </w:r>
      <w:r w:rsidR="000F703D">
        <w:rPr>
          <w:rFonts w:hint="cs"/>
          <w:b w:val="0"/>
          <w:bCs w:val="0"/>
          <w:caps/>
          <w:sz w:val="24"/>
          <w:szCs w:val="24"/>
          <w:rtl/>
        </w:rPr>
        <w:t xml:space="preserve"> </w:t>
      </w:r>
      <w:r>
        <w:rPr>
          <w:rFonts w:hint="cs"/>
          <w:b w:val="0"/>
          <w:bCs w:val="0"/>
          <w:caps/>
          <w:sz w:val="24"/>
          <w:szCs w:val="24"/>
          <w:rtl/>
        </w:rPr>
        <w:t xml:space="preserve">... יסומנו ב, בתשריט </w:t>
      </w:r>
    </w:p>
    <w:p w14:paraId="0541AB33" w14:textId="77777777" w:rsidR="001E2274" w:rsidRDefault="001E2274" w:rsidP="00067A65">
      <w:pPr>
        <w:rPr>
          <w:b w:val="0"/>
          <w:bCs w:val="0"/>
          <w:caps/>
          <w:sz w:val="24"/>
          <w:szCs w:val="24"/>
          <w:rtl/>
        </w:rPr>
      </w:pPr>
    </w:p>
    <w:p w14:paraId="12B7A0A3" w14:textId="77777777" w:rsidR="001E2274" w:rsidRDefault="003109B2" w:rsidP="00067A65">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33FB29B1" w14:textId="6B360701" w:rsidR="001E2274" w:rsidRDefault="00004046" w:rsidP="00067A65">
      <w:pPr>
        <w:rPr>
          <w:b w:val="0"/>
          <w:bCs w:val="0"/>
          <w:caps/>
          <w:sz w:val="24"/>
          <w:szCs w:val="24"/>
          <w:rtl/>
        </w:rPr>
      </w:pPr>
      <w:r>
        <w:rPr>
          <w:rFonts w:hint="cs"/>
          <w:b w:val="0"/>
          <w:bCs w:val="0"/>
          <w:caps/>
          <w:sz w:val="24"/>
          <w:szCs w:val="24"/>
          <w:rtl/>
        </w:rPr>
        <w:t>סקר היסטורי הנחיות סקר היסטורי יוכנסו לתוכנית</w:t>
      </w:r>
    </w:p>
    <w:p w14:paraId="435184F1" w14:textId="77777777" w:rsidR="001E2274" w:rsidRDefault="001E2274" w:rsidP="00067A65">
      <w:pPr>
        <w:rPr>
          <w:b w:val="0"/>
          <w:bCs w:val="0"/>
          <w:caps/>
          <w:sz w:val="24"/>
          <w:szCs w:val="24"/>
          <w:rtl/>
        </w:rPr>
      </w:pPr>
    </w:p>
    <w:p w14:paraId="1C2F694E" w14:textId="77777777" w:rsidR="001E2274" w:rsidRDefault="000A5C33" w:rsidP="00067A65">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27ECA28B" w14:textId="299A36A7" w:rsidR="001E2274" w:rsidRDefault="00004046" w:rsidP="00067A65">
      <w:pPr>
        <w:rPr>
          <w:b w:val="0"/>
          <w:bCs w:val="0"/>
          <w:caps/>
          <w:sz w:val="24"/>
          <w:szCs w:val="24"/>
          <w:rtl/>
        </w:rPr>
      </w:pPr>
      <w:r>
        <w:rPr>
          <w:rFonts w:hint="cs"/>
          <w:b w:val="0"/>
          <w:bCs w:val="0"/>
          <w:caps/>
          <w:sz w:val="24"/>
          <w:szCs w:val="24"/>
          <w:rtl/>
        </w:rPr>
        <w:t>אבל סקר היסטורי הציגו אמרו ש,</w:t>
      </w:r>
      <w:r w:rsidR="000F703D">
        <w:rPr>
          <w:rFonts w:hint="cs"/>
          <w:b w:val="0"/>
          <w:bCs w:val="0"/>
          <w:caps/>
          <w:sz w:val="24"/>
          <w:szCs w:val="24"/>
          <w:rtl/>
        </w:rPr>
        <w:t xml:space="preserve"> </w:t>
      </w:r>
      <w:r>
        <w:rPr>
          <w:rFonts w:hint="cs"/>
          <w:b w:val="0"/>
          <w:bCs w:val="0"/>
          <w:caps/>
          <w:sz w:val="24"/>
          <w:szCs w:val="24"/>
          <w:rtl/>
        </w:rPr>
        <w:t>...</w:t>
      </w:r>
    </w:p>
    <w:p w14:paraId="2965DAFB" w14:textId="77777777" w:rsidR="001E2274" w:rsidRDefault="001E2274" w:rsidP="00067A65">
      <w:pPr>
        <w:rPr>
          <w:b w:val="0"/>
          <w:bCs w:val="0"/>
          <w:caps/>
          <w:sz w:val="24"/>
          <w:szCs w:val="24"/>
          <w:rtl/>
        </w:rPr>
      </w:pPr>
    </w:p>
    <w:p w14:paraId="0CABCBE4" w14:textId="77777777" w:rsidR="001E2274" w:rsidRDefault="003109B2" w:rsidP="00067A65">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60B74F2A" w14:textId="61E7977F" w:rsidR="001E2274" w:rsidRDefault="00004046" w:rsidP="00067A65">
      <w:pPr>
        <w:rPr>
          <w:b w:val="0"/>
          <w:bCs w:val="0"/>
          <w:caps/>
          <w:sz w:val="24"/>
          <w:szCs w:val="24"/>
          <w:rtl/>
        </w:rPr>
      </w:pPr>
      <w:r>
        <w:rPr>
          <w:rFonts w:hint="cs"/>
          <w:b w:val="0"/>
          <w:bCs w:val="0"/>
          <w:caps/>
          <w:sz w:val="24"/>
          <w:szCs w:val="24"/>
          <w:rtl/>
        </w:rPr>
        <w:lastRenderedPageBreak/>
        <w:t>לא אבל הם צריכים להמשיך הם צריכים להמשיך הם רק עשו סקר היסטורי שהם אמרו שכנראה יהיה חשש והם צריכים להיות</w:t>
      </w:r>
      <w:r w:rsidR="000F703D">
        <w:rPr>
          <w:rFonts w:hint="cs"/>
          <w:b w:val="0"/>
          <w:bCs w:val="0"/>
          <w:caps/>
          <w:sz w:val="24"/>
          <w:szCs w:val="24"/>
          <w:rtl/>
        </w:rPr>
        <w:t xml:space="preserve"> </w:t>
      </w:r>
      <w:r>
        <w:rPr>
          <w:rFonts w:hint="cs"/>
          <w:b w:val="0"/>
          <w:bCs w:val="0"/>
          <w:caps/>
          <w:sz w:val="24"/>
          <w:szCs w:val="24"/>
          <w:rtl/>
        </w:rPr>
        <w:t>...</w:t>
      </w:r>
    </w:p>
    <w:p w14:paraId="438EA953" w14:textId="77777777" w:rsidR="001E2274" w:rsidRDefault="001E2274" w:rsidP="00067A65">
      <w:pPr>
        <w:rPr>
          <w:b w:val="0"/>
          <w:bCs w:val="0"/>
          <w:caps/>
          <w:sz w:val="24"/>
          <w:szCs w:val="24"/>
          <w:rtl/>
        </w:rPr>
      </w:pPr>
    </w:p>
    <w:p w14:paraId="2C72CF68" w14:textId="77777777" w:rsidR="001E2274" w:rsidRDefault="000A5C33" w:rsidP="00067A65">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10FFC718" w14:textId="35B99AC2" w:rsidR="001E2274" w:rsidRDefault="00004046" w:rsidP="00067A65">
      <w:pPr>
        <w:rPr>
          <w:b w:val="0"/>
          <w:bCs w:val="0"/>
          <w:caps/>
          <w:sz w:val="24"/>
          <w:szCs w:val="24"/>
          <w:rtl/>
        </w:rPr>
      </w:pPr>
      <w:r>
        <w:rPr>
          <w:rFonts w:hint="cs"/>
          <w:b w:val="0"/>
          <w:bCs w:val="0"/>
          <w:caps/>
          <w:sz w:val="24"/>
          <w:szCs w:val="24"/>
          <w:rtl/>
        </w:rPr>
        <w:t xml:space="preserve">בסדר </w:t>
      </w:r>
    </w:p>
    <w:p w14:paraId="53029C55" w14:textId="77777777" w:rsidR="001E2274" w:rsidRDefault="001E2274" w:rsidP="00067A65">
      <w:pPr>
        <w:rPr>
          <w:b w:val="0"/>
          <w:bCs w:val="0"/>
          <w:caps/>
          <w:sz w:val="24"/>
          <w:szCs w:val="24"/>
          <w:rtl/>
        </w:rPr>
      </w:pPr>
    </w:p>
    <w:p w14:paraId="44D9973B" w14:textId="77777777" w:rsidR="001E2274" w:rsidRDefault="006D6799" w:rsidP="00067A65">
      <w:pPr>
        <w:rPr>
          <w:caps/>
          <w:sz w:val="24"/>
          <w:szCs w:val="24"/>
          <w:u w:val="single"/>
          <w:rtl/>
        </w:rPr>
      </w:pPr>
      <w:r w:rsidRPr="006D6799">
        <w:rPr>
          <w:rFonts w:hint="cs"/>
          <w:caps/>
          <w:sz w:val="24"/>
          <w:szCs w:val="24"/>
          <w:u w:val="single"/>
          <w:rtl/>
        </w:rPr>
        <w:t>מר דן קוניאק - נציג לשכת התכנון</w:t>
      </w:r>
      <w:r w:rsidR="001E2274">
        <w:rPr>
          <w:rFonts w:hint="cs"/>
          <w:caps/>
          <w:sz w:val="24"/>
          <w:szCs w:val="24"/>
          <w:u w:val="single"/>
          <w:rtl/>
        </w:rPr>
        <w:t>:</w:t>
      </w:r>
    </w:p>
    <w:p w14:paraId="5E3844C8" w14:textId="4B8B94D5" w:rsidR="001E2274" w:rsidRDefault="00004046" w:rsidP="00067A65">
      <w:pPr>
        <w:rPr>
          <w:b w:val="0"/>
          <w:bCs w:val="0"/>
          <w:caps/>
          <w:sz w:val="24"/>
          <w:szCs w:val="24"/>
          <w:rtl/>
        </w:rPr>
      </w:pPr>
      <w:r>
        <w:rPr>
          <w:rFonts w:hint="cs"/>
          <w:b w:val="0"/>
          <w:bCs w:val="0"/>
          <w:caps/>
          <w:sz w:val="24"/>
          <w:szCs w:val="24"/>
          <w:rtl/>
        </w:rPr>
        <w:t>אוקיי אז אנחנו אנחנו נכתוב ש,</w:t>
      </w:r>
      <w:r w:rsidR="000F703D">
        <w:rPr>
          <w:rFonts w:hint="cs"/>
          <w:b w:val="0"/>
          <w:bCs w:val="0"/>
          <w:caps/>
          <w:sz w:val="24"/>
          <w:szCs w:val="24"/>
          <w:rtl/>
        </w:rPr>
        <w:t xml:space="preserve"> </w:t>
      </w:r>
      <w:r>
        <w:rPr>
          <w:rFonts w:hint="cs"/>
          <w:b w:val="0"/>
          <w:bCs w:val="0"/>
          <w:caps/>
          <w:sz w:val="24"/>
          <w:szCs w:val="24"/>
          <w:rtl/>
        </w:rPr>
        <w:t xml:space="preserve">... </w:t>
      </w:r>
    </w:p>
    <w:p w14:paraId="26345826" w14:textId="77777777" w:rsidR="001E2274" w:rsidRDefault="001E2274" w:rsidP="00067A65">
      <w:pPr>
        <w:rPr>
          <w:b w:val="0"/>
          <w:bCs w:val="0"/>
          <w:caps/>
          <w:sz w:val="24"/>
          <w:szCs w:val="24"/>
          <w:rtl/>
        </w:rPr>
      </w:pPr>
    </w:p>
    <w:p w14:paraId="0526FB67" w14:textId="77777777" w:rsidR="001E2274" w:rsidRDefault="003109B2" w:rsidP="00004046">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15AF7B6B" w14:textId="6A8B82D4" w:rsidR="001E2274" w:rsidRDefault="00004046" w:rsidP="00004046">
      <w:pPr>
        <w:rPr>
          <w:b w:val="0"/>
          <w:bCs w:val="0"/>
          <w:caps/>
          <w:sz w:val="24"/>
          <w:szCs w:val="24"/>
          <w:rtl/>
        </w:rPr>
      </w:pPr>
      <w:r>
        <w:rPr>
          <w:rFonts w:hint="cs"/>
          <w:b w:val="0"/>
          <w:bCs w:val="0"/>
          <w:caps/>
          <w:sz w:val="24"/>
          <w:szCs w:val="24"/>
          <w:rtl/>
        </w:rPr>
        <w:t xml:space="preserve">... לקבלת אנאפאיי ל, היתר בנייה </w:t>
      </w:r>
    </w:p>
    <w:p w14:paraId="41267987" w14:textId="77777777" w:rsidR="001E2274" w:rsidRDefault="001E2274" w:rsidP="00004046">
      <w:pPr>
        <w:rPr>
          <w:b w:val="0"/>
          <w:bCs w:val="0"/>
          <w:caps/>
          <w:sz w:val="24"/>
          <w:szCs w:val="24"/>
          <w:rtl/>
        </w:rPr>
      </w:pPr>
    </w:p>
    <w:p w14:paraId="36A02F6B" w14:textId="77777777" w:rsidR="001E2274" w:rsidRDefault="006D6799" w:rsidP="00004046">
      <w:pPr>
        <w:rPr>
          <w:caps/>
          <w:sz w:val="24"/>
          <w:szCs w:val="24"/>
          <w:u w:val="single"/>
          <w:rtl/>
        </w:rPr>
      </w:pPr>
      <w:r w:rsidRPr="006D6799">
        <w:rPr>
          <w:rFonts w:hint="cs"/>
          <w:caps/>
          <w:sz w:val="24"/>
          <w:szCs w:val="24"/>
          <w:u w:val="single"/>
          <w:rtl/>
        </w:rPr>
        <w:t>מר דן קוניאק - נציג לשכת התכנון</w:t>
      </w:r>
      <w:r w:rsidR="001E2274">
        <w:rPr>
          <w:rFonts w:hint="cs"/>
          <w:caps/>
          <w:sz w:val="24"/>
          <w:szCs w:val="24"/>
          <w:u w:val="single"/>
          <w:rtl/>
        </w:rPr>
        <w:t>:</w:t>
      </w:r>
    </w:p>
    <w:p w14:paraId="3277240F" w14:textId="43873F9C" w:rsidR="001E2274" w:rsidRDefault="00004046" w:rsidP="00004046">
      <w:pPr>
        <w:rPr>
          <w:b w:val="0"/>
          <w:bCs w:val="0"/>
          <w:caps/>
          <w:sz w:val="24"/>
          <w:szCs w:val="24"/>
          <w:rtl/>
        </w:rPr>
      </w:pPr>
      <w:r>
        <w:rPr>
          <w:rFonts w:hint="cs"/>
          <w:b w:val="0"/>
          <w:bCs w:val="0"/>
          <w:caps/>
          <w:sz w:val="24"/>
          <w:szCs w:val="24"/>
          <w:rtl/>
        </w:rPr>
        <w:t xml:space="preserve">ההוראות לשלב הרישוי יכללו את מסקנות הסקר ההיסטורי </w:t>
      </w:r>
    </w:p>
    <w:p w14:paraId="7C111412" w14:textId="77777777" w:rsidR="001E2274" w:rsidRDefault="001E2274" w:rsidP="00004046">
      <w:pPr>
        <w:rPr>
          <w:b w:val="0"/>
          <w:bCs w:val="0"/>
          <w:caps/>
          <w:sz w:val="24"/>
          <w:szCs w:val="24"/>
          <w:rtl/>
        </w:rPr>
      </w:pPr>
    </w:p>
    <w:p w14:paraId="76CF4B98" w14:textId="77777777" w:rsidR="001E2274" w:rsidRDefault="003109B2" w:rsidP="00004046">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2ADC35C2" w14:textId="3A47FD5A" w:rsidR="001E2274" w:rsidRDefault="00004046" w:rsidP="00004046">
      <w:pPr>
        <w:rPr>
          <w:b w:val="0"/>
          <w:bCs w:val="0"/>
          <w:caps/>
          <w:sz w:val="24"/>
          <w:szCs w:val="24"/>
          <w:rtl/>
        </w:rPr>
      </w:pPr>
      <w:r>
        <w:rPr>
          <w:rFonts w:hint="cs"/>
          <w:b w:val="0"/>
          <w:bCs w:val="0"/>
          <w:caps/>
          <w:sz w:val="24"/>
          <w:szCs w:val="24"/>
          <w:rtl/>
        </w:rPr>
        <w:t xml:space="preserve">מסקנות הסקר ההיסטורי </w:t>
      </w:r>
    </w:p>
    <w:p w14:paraId="363BE330" w14:textId="77777777" w:rsidR="001E2274" w:rsidRDefault="001E2274" w:rsidP="00004046">
      <w:pPr>
        <w:rPr>
          <w:b w:val="0"/>
          <w:bCs w:val="0"/>
          <w:caps/>
          <w:sz w:val="24"/>
          <w:szCs w:val="24"/>
          <w:rtl/>
        </w:rPr>
      </w:pPr>
    </w:p>
    <w:p w14:paraId="0EF52CEA" w14:textId="77777777" w:rsidR="001E2274" w:rsidRDefault="006D6799" w:rsidP="00004046">
      <w:pPr>
        <w:rPr>
          <w:caps/>
          <w:sz w:val="24"/>
          <w:szCs w:val="24"/>
          <w:u w:val="single"/>
          <w:rtl/>
        </w:rPr>
      </w:pPr>
      <w:r w:rsidRPr="006D6799">
        <w:rPr>
          <w:rFonts w:hint="cs"/>
          <w:caps/>
          <w:sz w:val="24"/>
          <w:szCs w:val="24"/>
          <w:u w:val="single"/>
          <w:rtl/>
        </w:rPr>
        <w:t>מר דן קוניאק - נציג לשכת התכנון</w:t>
      </w:r>
      <w:r w:rsidR="001E2274">
        <w:rPr>
          <w:rFonts w:hint="cs"/>
          <w:caps/>
          <w:sz w:val="24"/>
          <w:szCs w:val="24"/>
          <w:u w:val="single"/>
          <w:rtl/>
        </w:rPr>
        <w:t>:</w:t>
      </w:r>
    </w:p>
    <w:p w14:paraId="1D032D67" w14:textId="099407A0" w:rsidR="001E2274" w:rsidRDefault="00004046" w:rsidP="00004046">
      <w:pPr>
        <w:rPr>
          <w:b w:val="0"/>
          <w:bCs w:val="0"/>
          <w:caps/>
          <w:sz w:val="24"/>
          <w:szCs w:val="24"/>
          <w:rtl/>
        </w:rPr>
      </w:pPr>
      <w:r>
        <w:rPr>
          <w:rFonts w:hint="cs"/>
          <w:b w:val="0"/>
          <w:bCs w:val="0"/>
          <w:caps/>
          <w:sz w:val="24"/>
          <w:szCs w:val="24"/>
          <w:rtl/>
        </w:rPr>
        <w:t xml:space="preserve">בסדר </w:t>
      </w:r>
    </w:p>
    <w:p w14:paraId="32876A9A" w14:textId="77777777" w:rsidR="001E2274" w:rsidRDefault="001E2274" w:rsidP="00004046">
      <w:pPr>
        <w:rPr>
          <w:b w:val="0"/>
          <w:bCs w:val="0"/>
          <w:caps/>
          <w:sz w:val="24"/>
          <w:szCs w:val="24"/>
          <w:rtl/>
        </w:rPr>
      </w:pPr>
    </w:p>
    <w:p w14:paraId="292528D9" w14:textId="77777777" w:rsidR="001E2274" w:rsidRDefault="003109B2" w:rsidP="00004046">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6B100254" w14:textId="6EC8D1CA" w:rsidR="001E2274" w:rsidRDefault="00004046" w:rsidP="00004046">
      <w:pPr>
        <w:rPr>
          <w:b w:val="0"/>
          <w:bCs w:val="0"/>
          <w:caps/>
          <w:sz w:val="24"/>
          <w:szCs w:val="24"/>
          <w:rtl/>
        </w:rPr>
      </w:pPr>
      <w:r>
        <w:rPr>
          <w:rFonts w:hint="cs"/>
          <w:b w:val="0"/>
          <w:bCs w:val="0"/>
          <w:caps/>
          <w:sz w:val="24"/>
          <w:szCs w:val="24"/>
          <w:rtl/>
        </w:rPr>
        <w:t>מרחקי הפרדה על - פי התמא</w:t>
      </w:r>
    </w:p>
    <w:p w14:paraId="10115856" w14:textId="77777777" w:rsidR="001E2274" w:rsidRDefault="001E2274" w:rsidP="00004046">
      <w:pPr>
        <w:rPr>
          <w:b w:val="0"/>
          <w:bCs w:val="0"/>
          <w:caps/>
          <w:sz w:val="24"/>
          <w:szCs w:val="24"/>
          <w:rtl/>
        </w:rPr>
      </w:pPr>
    </w:p>
    <w:p w14:paraId="468D1CBB" w14:textId="77777777" w:rsidR="001E2274" w:rsidRDefault="000A5C33" w:rsidP="00004046">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1D22100D" w14:textId="119CC70E" w:rsidR="001E2274" w:rsidRDefault="00004046" w:rsidP="00004046">
      <w:pPr>
        <w:rPr>
          <w:b w:val="0"/>
          <w:bCs w:val="0"/>
          <w:caps/>
          <w:sz w:val="24"/>
          <w:szCs w:val="24"/>
          <w:rtl/>
        </w:rPr>
      </w:pPr>
      <w:r>
        <w:rPr>
          <w:rFonts w:hint="cs"/>
          <w:b w:val="0"/>
          <w:bCs w:val="0"/>
          <w:caps/>
          <w:sz w:val="24"/>
          <w:szCs w:val="24"/>
          <w:rtl/>
        </w:rPr>
        <w:t>כתבנו</w:t>
      </w:r>
    </w:p>
    <w:p w14:paraId="04768C2D" w14:textId="77777777" w:rsidR="001E2274" w:rsidRDefault="001E2274" w:rsidP="00004046">
      <w:pPr>
        <w:rPr>
          <w:b w:val="0"/>
          <w:bCs w:val="0"/>
          <w:caps/>
          <w:sz w:val="24"/>
          <w:szCs w:val="24"/>
          <w:rtl/>
        </w:rPr>
      </w:pPr>
    </w:p>
    <w:p w14:paraId="026BE765" w14:textId="77777777" w:rsidR="001E2274" w:rsidRDefault="006D6799" w:rsidP="00004046">
      <w:pPr>
        <w:rPr>
          <w:caps/>
          <w:sz w:val="24"/>
          <w:szCs w:val="24"/>
          <w:u w:val="single"/>
          <w:rtl/>
        </w:rPr>
      </w:pPr>
      <w:r w:rsidRPr="006D6799">
        <w:rPr>
          <w:rFonts w:hint="cs"/>
          <w:caps/>
          <w:sz w:val="24"/>
          <w:szCs w:val="24"/>
          <w:u w:val="single"/>
          <w:rtl/>
        </w:rPr>
        <w:t>מר דן קוניאק - נציג לשכת התכנון</w:t>
      </w:r>
      <w:r w:rsidR="001E2274">
        <w:rPr>
          <w:rFonts w:hint="cs"/>
          <w:caps/>
          <w:sz w:val="24"/>
          <w:szCs w:val="24"/>
          <w:u w:val="single"/>
          <w:rtl/>
        </w:rPr>
        <w:t>:</w:t>
      </w:r>
    </w:p>
    <w:p w14:paraId="5C8DA613" w14:textId="2E941810" w:rsidR="001E2274" w:rsidRDefault="00004046" w:rsidP="00004046">
      <w:pPr>
        <w:rPr>
          <w:b w:val="0"/>
          <w:bCs w:val="0"/>
          <w:caps/>
          <w:sz w:val="24"/>
          <w:szCs w:val="24"/>
          <w:rtl/>
        </w:rPr>
      </w:pPr>
      <w:r>
        <w:rPr>
          <w:rFonts w:hint="cs"/>
          <w:b w:val="0"/>
          <w:bCs w:val="0"/>
          <w:caps/>
          <w:sz w:val="24"/>
          <w:szCs w:val="24"/>
          <w:rtl/>
        </w:rPr>
        <w:t>כתבנו</w:t>
      </w:r>
    </w:p>
    <w:p w14:paraId="52EC3EE9" w14:textId="77777777" w:rsidR="001E2274" w:rsidRDefault="001E2274" w:rsidP="00004046">
      <w:pPr>
        <w:rPr>
          <w:b w:val="0"/>
          <w:bCs w:val="0"/>
          <w:caps/>
          <w:sz w:val="24"/>
          <w:szCs w:val="24"/>
          <w:rtl/>
        </w:rPr>
      </w:pPr>
    </w:p>
    <w:p w14:paraId="015987BA" w14:textId="77777777" w:rsidR="001E2274" w:rsidRDefault="003109B2" w:rsidP="00004046">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2F61A655" w14:textId="0098CF68" w:rsidR="001E2274" w:rsidRDefault="00004046" w:rsidP="00004046">
      <w:pPr>
        <w:rPr>
          <w:b w:val="0"/>
          <w:bCs w:val="0"/>
          <w:caps/>
          <w:sz w:val="24"/>
          <w:szCs w:val="24"/>
          <w:rtl/>
        </w:rPr>
      </w:pPr>
      <w:r>
        <w:rPr>
          <w:rFonts w:hint="cs"/>
          <w:b w:val="0"/>
          <w:bCs w:val="0"/>
          <w:caps/>
          <w:sz w:val="24"/>
          <w:szCs w:val="24"/>
          <w:rtl/>
        </w:rPr>
        <w:t xml:space="preserve">שמונה עשרה ארבע </w:t>
      </w:r>
    </w:p>
    <w:p w14:paraId="4C36630F" w14:textId="77777777" w:rsidR="001E2274" w:rsidRDefault="001E2274" w:rsidP="00004046">
      <w:pPr>
        <w:rPr>
          <w:b w:val="0"/>
          <w:bCs w:val="0"/>
          <w:caps/>
          <w:sz w:val="24"/>
          <w:szCs w:val="24"/>
          <w:rtl/>
        </w:rPr>
      </w:pPr>
    </w:p>
    <w:p w14:paraId="60995EC6" w14:textId="77777777" w:rsidR="001E2274" w:rsidRDefault="000A5C33" w:rsidP="00004046">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669BDC51" w14:textId="62B8A4DB" w:rsidR="001E2274" w:rsidRDefault="00004046" w:rsidP="00004046">
      <w:pPr>
        <w:rPr>
          <w:b w:val="0"/>
          <w:bCs w:val="0"/>
          <w:caps/>
          <w:sz w:val="24"/>
          <w:szCs w:val="24"/>
          <w:rtl/>
        </w:rPr>
      </w:pPr>
      <w:r>
        <w:rPr>
          <w:rFonts w:hint="cs"/>
          <w:b w:val="0"/>
          <w:bCs w:val="0"/>
          <w:caps/>
          <w:sz w:val="24"/>
          <w:szCs w:val="24"/>
          <w:rtl/>
        </w:rPr>
        <w:t xml:space="preserve">אוקיי </w:t>
      </w:r>
    </w:p>
    <w:p w14:paraId="5D831E4C" w14:textId="77777777" w:rsidR="001E2274" w:rsidRDefault="001E2274" w:rsidP="00004046">
      <w:pPr>
        <w:rPr>
          <w:b w:val="0"/>
          <w:bCs w:val="0"/>
          <w:caps/>
          <w:sz w:val="24"/>
          <w:szCs w:val="24"/>
          <w:rtl/>
        </w:rPr>
      </w:pPr>
    </w:p>
    <w:p w14:paraId="7EBE0FA4" w14:textId="77777777" w:rsidR="001E2274" w:rsidRDefault="003109B2" w:rsidP="00004046">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667355D5" w14:textId="76D5AF96" w:rsidR="001E2274" w:rsidRDefault="00004046" w:rsidP="00004046">
      <w:pPr>
        <w:rPr>
          <w:b w:val="0"/>
          <w:bCs w:val="0"/>
          <w:caps/>
          <w:sz w:val="24"/>
          <w:szCs w:val="24"/>
          <w:rtl/>
        </w:rPr>
      </w:pPr>
      <w:r>
        <w:rPr>
          <w:rFonts w:hint="cs"/>
          <w:b w:val="0"/>
          <w:bCs w:val="0"/>
          <w:caps/>
          <w:sz w:val="24"/>
          <w:szCs w:val="24"/>
          <w:rtl/>
        </w:rPr>
        <w:t>כל הדברים ...</w:t>
      </w:r>
    </w:p>
    <w:p w14:paraId="0A2E4060" w14:textId="77777777" w:rsidR="001E2274" w:rsidRDefault="001E2274" w:rsidP="00004046">
      <w:pPr>
        <w:rPr>
          <w:b w:val="0"/>
          <w:bCs w:val="0"/>
          <w:caps/>
          <w:sz w:val="24"/>
          <w:szCs w:val="24"/>
          <w:rtl/>
        </w:rPr>
      </w:pPr>
    </w:p>
    <w:p w14:paraId="0E2158BD" w14:textId="77777777" w:rsidR="001E2274" w:rsidRDefault="006D6799" w:rsidP="00004046">
      <w:pPr>
        <w:rPr>
          <w:caps/>
          <w:sz w:val="24"/>
          <w:szCs w:val="24"/>
          <w:u w:val="single"/>
          <w:rtl/>
        </w:rPr>
      </w:pPr>
      <w:r w:rsidRPr="006D6799">
        <w:rPr>
          <w:rFonts w:hint="cs"/>
          <w:caps/>
          <w:sz w:val="24"/>
          <w:szCs w:val="24"/>
          <w:u w:val="single"/>
          <w:rtl/>
        </w:rPr>
        <w:t>מר דן קוניאק - נציג לשכת התכנון</w:t>
      </w:r>
      <w:r w:rsidR="001E2274">
        <w:rPr>
          <w:rFonts w:hint="cs"/>
          <w:caps/>
          <w:sz w:val="24"/>
          <w:szCs w:val="24"/>
          <w:u w:val="single"/>
          <w:rtl/>
        </w:rPr>
        <w:t>:</w:t>
      </w:r>
    </w:p>
    <w:p w14:paraId="1A1D95B5" w14:textId="5C6AF40C" w:rsidR="001E2274" w:rsidRDefault="00004046" w:rsidP="00004046">
      <w:pPr>
        <w:rPr>
          <w:b w:val="0"/>
          <w:bCs w:val="0"/>
          <w:caps/>
          <w:sz w:val="24"/>
          <w:szCs w:val="24"/>
          <w:rtl/>
        </w:rPr>
      </w:pPr>
      <w:r>
        <w:rPr>
          <w:rFonts w:hint="cs"/>
          <w:b w:val="0"/>
          <w:bCs w:val="0"/>
          <w:caps/>
          <w:sz w:val="24"/>
          <w:szCs w:val="24"/>
          <w:rtl/>
        </w:rPr>
        <w:t>זהו גמרנו סיימנו</w:t>
      </w:r>
    </w:p>
    <w:p w14:paraId="2B685288" w14:textId="77777777" w:rsidR="001E2274" w:rsidRDefault="001E2274" w:rsidP="00004046">
      <w:pPr>
        <w:rPr>
          <w:b w:val="0"/>
          <w:bCs w:val="0"/>
          <w:caps/>
          <w:sz w:val="24"/>
          <w:szCs w:val="24"/>
          <w:rtl/>
        </w:rPr>
      </w:pPr>
    </w:p>
    <w:p w14:paraId="6E28B4B4" w14:textId="77777777" w:rsidR="001E2274" w:rsidRDefault="000A5C33" w:rsidP="00004046">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6A1264A3" w14:textId="3055FF1C" w:rsidR="001E2274" w:rsidRDefault="00004046" w:rsidP="00004046">
      <w:pPr>
        <w:rPr>
          <w:b w:val="0"/>
          <w:bCs w:val="0"/>
          <w:caps/>
          <w:sz w:val="24"/>
          <w:szCs w:val="24"/>
          <w:rtl/>
        </w:rPr>
      </w:pPr>
      <w:r>
        <w:rPr>
          <w:rFonts w:hint="cs"/>
          <w:b w:val="0"/>
          <w:bCs w:val="0"/>
          <w:caps/>
          <w:sz w:val="24"/>
          <w:szCs w:val="24"/>
          <w:rtl/>
        </w:rPr>
        <w:t>יופי תודה רבה</w:t>
      </w:r>
    </w:p>
    <w:p w14:paraId="5C32F2F6" w14:textId="77777777" w:rsidR="001E2274" w:rsidRDefault="001E2274" w:rsidP="00004046">
      <w:pPr>
        <w:rPr>
          <w:b w:val="0"/>
          <w:bCs w:val="0"/>
          <w:caps/>
          <w:sz w:val="24"/>
          <w:szCs w:val="24"/>
          <w:rtl/>
        </w:rPr>
      </w:pPr>
    </w:p>
    <w:p w14:paraId="3C1F9D12" w14:textId="77777777" w:rsidR="001E2274" w:rsidRDefault="006D6799" w:rsidP="00004046">
      <w:pPr>
        <w:rPr>
          <w:caps/>
          <w:sz w:val="24"/>
          <w:szCs w:val="24"/>
          <w:u w:val="single"/>
          <w:rtl/>
        </w:rPr>
      </w:pPr>
      <w:r w:rsidRPr="006D6799">
        <w:rPr>
          <w:rFonts w:hint="cs"/>
          <w:caps/>
          <w:sz w:val="24"/>
          <w:szCs w:val="24"/>
          <w:u w:val="single"/>
          <w:rtl/>
        </w:rPr>
        <w:t>מר דן קוניאק - נציג לשכת התכנון</w:t>
      </w:r>
      <w:r w:rsidR="001E2274">
        <w:rPr>
          <w:rFonts w:hint="cs"/>
          <w:caps/>
          <w:sz w:val="24"/>
          <w:szCs w:val="24"/>
          <w:u w:val="single"/>
          <w:rtl/>
        </w:rPr>
        <w:t>:</w:t>
      </w:r>
    </w:p>
    <w:p w14:paraId="7091DA2D" w14:textId="2AA94DEF" w:rsidR="001E2274" w:rsidRDefault="00004046" w:rsidP="00004046">
      <w:pPr>
        <w:rPr>
          <w:b w:val="0"/>
          <w:bCs w:val="0"/>
          <w:caps/>
          <w:sz w:val="24"/>
          <w:szCs w:val="24"/>
          <w:rtl/>
        </w:rPr>
      </w:pPr>
      <w:r>
        <w:rPr>
          <w:rFonts w:hint="cs"/>
          <w:b w:val="0"/>
          <w:bCs w:val="0"/>
          <w:caps/>
          <w:sz w:val="24"/>
          <w:szCs w:val="24"/>
          <w:rtl/>
        </w:rPr>
        <w:t>הסעיף הסטנדרטי של הורדת הפניות נושאים וכל הדברים האלה</w:t>
      </w:r>
    </w:p>
    <w:p w14:paraId="299FB31E" w14:textId="77777777" w:rsidR="001E2274" w:rsidRDefault="001E2274" w:rsidP="00004046">
      <w:pPr>
        <w:rPr>
          <w:b w:val="0"/>
          <w:bCs w:val="0"/>
          <w:caps/>
          <w:sz w:val="24"/>
          <w:szCs w:val="24"/>
          <w:rtl/>
        </w:rPr>
      </w:pPr>
    </w:p>
    <w:p w14:paraId="6C2228F8" w14:textId="77777777" w:rsidR="001E2274" w:rsidRDefault="000A5C33" w:rsidP="00004046">
      <w:pPr>
        <w:rPr>
          <w:caps/>
          <w:sz w:val="24"/>
          <w:szCs w:val="24"/>
          <w:u w:val="single"/>
          <w:rtl/>
        </w:rPr>
      </w:pPr>
      <w:r w:rsidRPr="000A5C33">
        <w:rPr>
          <w:rFonts w:hint="cs"/>
          <w:caps/>
          <w:sz w:val="24"/>
          <w:szCs w:val="24"/>
          <w:u w:val="single"/>
          <w:rtl/>
        </w:rPr>
        <w:lastRenderedPageBreak/>
        <w:t>מר מוחמד נאטור - סגן מתכננת המחוז</w:t>
      </w:r>
      <w:r w:rsidR="001E2274">
        <w:rPr>
          <w:rFonts w:hint="cs"/>
          <w:caps/>
          <w:sz w:val="24"/>
          <w:szCs w:val="24"/>
          <w:u w:val="single"/>
          <w:rtl/>
        </w:rPr>
        <w:t>:</w:t>
      </w:r>
    </w:p>
    <w:p w14:paraId="66A0A32E" w14:textId="23D98DD0" w:rsidR="001E2274" w:rsidRDefault="00004046" w:rsidP="00004046">
      <w:pPr>
        <w:rPr>
          <w:b w:val="0"/>
          <w:bCs w:val="0"/>
          <w:caps/>
          <w:sz w:val="24"/>
          <w:szCs w:val="24"/>
          <w:rtl/>
        </w:rPr>
      </w:pPr>
      <w:r>
        <w:rPr>
          <w:rFonts w:hint="cs"/>
          <w:b w:val="0"/>
          <w:bCs w:val="0"/>
          <w:caps/>
          <w:sz w:val="24"/>
          <w:szCs w:val="24"/>
          <w:rtl/>
        </w:rPr>
        <w:t xml:space="preserve">אוקיי </w:t>
      </w:r>
    </w:p>
    <w:p w14:paraId="6EA74104" w14:textId="77777777" w:rsidR="001E2274" w:rsidRDefault="001E2274" w:rsidP="00004046">
      <w:pPr>
        <w:rPr>
          <w:b w:val="0"/>
          <w:bCs w:val="0"/>
          <w:caps/>
          <w:sz w:val="24"/>
          <w:szCs w:val="24"/>
          <w:rtl/>
        </w:rPr>
      </w:pPr>
    </w:p>
    <w:p w14:paraId="63F84A03" w14:textId="77777777" w:rsidR="001E2274" w:rsidRDefault="00E5536A" w:rsidP="00004046">
      <w:pPr>
        <w:rPr>
          <w:caps/>
          <w:sz w:val="24"/>
          <w:szCs w:val="24"/>
          <w:u w:val="single"/>
          <w:rtl/>
        </w:rPr>
      </w:pPr>
      <w:r w:rsidRPr="00E5536A">
        <w:rPr>
          <w:rFonts w:hint="cs"/>
          <w:caps/>
          <w:sz w:val="24"/>
          <w:szCs w:val="24"/>
          <w:u w:val="single"/>
          <w:rtl/>
        </w:rPr>
        <w:t>גב</w:t>
      </w:r>
      <w:r w:rsidRPr="00E5536A">
        <w:rPr>
          <w:caps/>
          <w:sz w:val="24"/>
          <w:szCs w:val="24"/>
          <w:u w:val="single"/>
          <w:rtl/>
        </w:rPr>
        <w:t>'</w:t>
      </w:r>
      <w:r w:rsidRPr="00E5536A">
        <w:rPr>
          <w:rFonts w:hint="cs"/>
          <w:caps/>
          <w:sz w:val="24"/>
          <w:szCs w:val="24"/>
          <w:u w:val="single"/>
          <w:rtl/>
        </w:rPr>
        <w:t xml:space="preserve"> רוני גרניט - נציגת משרד הבריאות בוועדה המחוזית</w:t>
      </w:r>
      <w:r w:rsidR="001E2274">
        <w:rPr>
          <w:rFonts w:hint="cs"/>
          <w:caps/>
          <w:sz w:val="24"/>
          <w:szCs w:val="24"/>
          <w:u w:val="single"/>
          <w:rtl/>
        </w:rPr>
        <w:t>:</w:t>
      </w:r>
    </w:p>
    <w:p w14:paraId="6C5F28D1" w14:textId="758AAC13" w:rsidR="001E2274" w:rsidRDefault="00004046" w:rsidP="00004046">
      <w:pPr>
        <w:rPr>
          <w:b w:val="0"/>
          <w:bCs w:val="0"/>
          <w:caps/>
          <w:sz w:val="24"/>
          <w:szCs w:val="24"/>
          <w:rtl/>
        </w:rPr>
      </w:pPr>
      <w:r>
        <w:rPr>
          <w:rFonts w:hint="cs"/>
          <w:b w:val="0"/>
          <w:bCs w:val="0"/>
          <w:caps/>
          <w:sz w:val="24"/>
          <w:szCs w:val="24"/>
          <w:rtl/>
        </w:rPr>
        <w:t>דיברת על המטש?</w:t>
      </w:r>
    </w:p>
    <w:p w14:paraId="21761C5C" w14:textId="77777777" w:rsidR="001E2274" w:rsidRDefault="001E2274" w:rsidP="00004046">
      <w:pPr>
        <w:rPr>
          <w:b w:val="0"/>
          <w:bCs w:val="0"/>
          <w:caps/>
          <w:sz w:val="24"/>
          <w:szCs w:val="24"/>
          <w:rtl/>
        </w:rPr>
      </w:pPr>
    </w:p>
    <w:p w14:paraId="7016F61F" w14:textId="77777777" w:rsidR="001E2274" w:rsidRDefault="006D6799" w:rsidP="00004046">
      <w:pPr>
        <w:rPr>
          <w:caps/>
          <w:sz w:val="24"/>
          <w:szCs w:val="24"/>
          <w:u w:val="single"/>
          <w:rtl/>
        </w:rPr>
      </w:pPr>
      <w:r w:rsidRPr="006D6799">
        <w:rPr>
          <w:rFonts w:hint="cs"/>
          <w:caps/>
          <w:sz w:val="24"/>
          <w:szCs w:val="24"/>
          <w:u w:val="single"/>
          <w:rtl/>
        </w:rPr>
        <w:t>מר דן קוניאק - נציג לשכת התכנון</w:t>
      </w:r>
      <w:r w:rsidR="001E2274">
        <w:rPr>
          <w:rFonts w:hint="cs"/>
          <w:caps/>
          <w:sz w:val="24"/>
          <w:szCs w:val="24"/>
          <w:u w:val="single"/>
          <w:rtl/>
        </w:rPr>
        <w:t>:</w:t>
      </w:r>
    </w:p>
    <w:p w14:paraId="6A0C87C4" w14:textId="473C51B2" w:rsidR="001E2274" w:rsidRDefault="00004046" w:rsidP="00004046">
      <w:pPr>
        <w:rPr>
          <w:b w:val="0"/>
          <w:bCs w:val="0"/>
          <w:caps/>
          <w:sz w:val="24"/>
          <w:szCs w:val="24"/>
          <w:rtl/>
        </w:rPr>
      </w:pPr>
      <w:r>
        <w:rPr>
          <w:rFonts w:hint="cs"/>
          <w:b w:val="0"/>
          <w:bCs w:val="0"/>
          <w:caps/>
          <w:sz w:val="24"/>
          <w:szCs w:val="24"/>
          <w:rtl/>
        </w:rPr>
        <w:t>על המטש</w:t>
      </w:r>
    </w:p>
    <w:p w14:paraId="4B2AAA19" w14:textId="77777777" w:rsidR="001E2274" w:rsidRDefault="001E2274" w:rsidP="00004046">
      <w:pPr>
        <w:rPr>
          <w:b w:val="0"/>
          <w:bCs w:val="0"/>
          <w:caps/>
          <w:sz w:val="24"/>
          <w:szCs w:val="24"/>
          <w:rtl/>
        </w:rPr>
      </w:pPr>
    </w:p>
    <w:p w14:paraId="0F7F7469" w14:textId="77777777" w:rsidR="001E2274" w:rsidRDefault="003109B2" w:rsidP="00004046">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0B3B52DD" w14:textId="3BED0902" w:rsidR="001E2274" w:rsidRDefault="00004046" w:rsidP="00004046">
      <w:pPr>
        <w:rPr>
          <w:b w:val="0"/>
          <w:bCs w:val="0"/>
          <w:caps/>
          <w:sz w:val="24"/>
          <w:szCs w:val="24"/>
          <w:rtl/>
        </w:rPr>
      </w:pPr>
      <w:r>
        <w:rPr>
          <w:rFonts w:hint="cs"/>
          <w:b w:val="0"/>
          <w:bCs w:val="0"/>
          <w:caps/>
          <w:sz w:val="24"/>
          <w:szCs w:val="24"/>
          <w:rtl/>
        </w:rPr>
        <w:t>לא, הוא הם צריכים פתרון קצה</w:t>
      </w:r>
    </w:p>
    <w:p w14:paraId="3ECC4F28" w14:textId="77777777" w:rsidR="001E2274" w:rsidRDefault="001E2274" w:rsidP="00004046">
      <w:pPr>
        <w:rPr>
          <w:b w:val="0"/>
          <w:bCs w:val="0"/>
          <w:caps/>
          <w:sz w:val="24"/>
          <w:szCs w:val="24"/>
          <w:rtl/>
        </w:rPr>
      </w:pPr>
    </w:p>
    <w:p w14:paraId="7DEDDDD1" w14:textId="77777777" w:rsidR="001E2274" w:rsidRDefault="006D6799" w:rsidP="00004046">
      <w:pPr>
        <w:rPr>
          <w:caps/>
          <w:sz w:val="24"/>
          <w:szCs w:val="24"/>
          <w:u w:val="single"/>
          <w:rtl/>
        </w:rPr>
      </w:pPr>
      <w:r w:rsidRPr="006D6799">
        <w:rPr>
          <w:rFonts w:hint="cs"/>
          <w:caps/>
          <w:sz w:val="24"/>
          <w:szCs w:val="24"/>
          <w:u w:val="single"/>
          <w:rtl/>
        </w:rPr>
        <w:t>מר דן קוניאק - נציג לשכת התכנון</w:t>
      </w:r>
      <w:r w:rsidR="001E2274">
        <w:rPr>
          <w:rFonts w:hint="cs"/>
          <w:caps/>
          <w:sz w:val="24"/>
          <w:szCs w:val="24"/>
          <w:u w:val="single"/>
          <w:rtl/>
        </w:rPr>
        <w:t>:</w:t>
      </w:r>
    </w:p>
    <w:p w14:paraId="48677962" w14:textId="27A19C17" w:rsidR="001E2274" w:rsidRDefault="00004046" w:rsidP="00004046">
      <w:pPr>
        <w:rPr>
          <w:b w:val="0"/>
          <w:bCs w:val="0"/>
          <w:caps/>
          <w:sz w:val="24"/>
          <w:szCs w:val="24"/>
          <w:rtl/>
        </w:rPr>
      </w:pPr>
      <w:r>
        <w:rPr>
          <w:rFonts w:hint="cs"/>
          <w:b w:val="0"/>
          <w:bCs w:val="0"/>
          <w:caps/>
          <w:sz w:val="24"/>
          <w:szCs w:val="24"/>
          <w:rtl/>
        </w:rPr>
        <w:t>דיברנו ש,</w:t>
      </w:r>
    </w:p>
    <w:p w14:paraId="3F0595B6" w14:textId="77777777" w:rsidR="001E2274" w:rsidRDefault="001E2274" w:rsidP="00004046">
      <w:pPr>
        <w:rPr>
          <w:b w:val="0"/>
          <w:bCs w:val="0"/>
          <w:caps/>
          <w:sz w:val="24"/>
          <w:szCs w:val="24"/>
          <w:rtl/>
        </w:rPr>
      </w:pPr>
    </w:p>
    <w:p w14:paraId="6C65BCC4" w14:textId="77777777" w:rsidR="001E2274" w:rsidRDefault="00935F0D" w:rsidP="00004046">
      <w:pPr>
        <w:rPr>
          <w:caps/>
          <w:sz w:val="24"/>
          <w:szCs w:val="24"/>
          <w:u w:val="single"/>
          <w:rtl/>
        </w:rPr>
      </w:pPr>
      <w:r w:rsidRPr="00935F0D">
        <w:rPr>
          <w:rFonts w:hint="cs"/>
          <w:caps/>
          <w:sz w:val="24"/>
          <w:szCs w:val="24"/>
          <w:u w:val="single"/>
          <w:rtl/>
        </w:rPr>
        <w:t>גב</w:t>
      </w:r>
      <w:r w:rsidRPr="00935F0D">
        <w:rPr>
          <w:caps/>
          <w:sz w:val="24"/>
          <w:szCs w:val="24"/>
          <w:u w:val="single"/>
          <w:rtl/>
        </w:rPr>
        <w:t>'</w:t>
      </w:r>
      <w:r w:rsidRPr="00935F0D">
        <w:rPr>
          <w:rFonts w:hint="cs"/>
          <w:caps/>
          <w:sz w:val="24"/>
          <w:szCs w:val="24"/>
          <w:u w:val="single"/>
          <w:rtl/>
        </w:rPr>
        <w:t xml:space="preserve"> מירב בליימן שבתאי - נציגת לשכת התכנון</w:t>
      </w:r>
      <w:r w:rsidR="001E2274">
        <w:rPr>
          <w:rFonts w:hint="cs"/>
          <w:caps/>
          <w:sz w:val="24"/>
          <w:szCs w:val="24"/>
          <w:u w:val="single"/>
          <w:rtl/>
        </w:rPr>
        <w:t>:</w:t>
      </w:r>
    </w:p>
    <w:p w14:paraId="4D4B51B5" w14:textId="2963955C" w:rsidR="001E2274" w:rsidRDefault="00004046" w:rsidP="00004046">
      <w:pPr>
        <w:rPr>
          <w:b w:val="0"/>
          <w:bCs w:val="0"/>
          <w:caps/>
          <w:sz w:val="24"/>
          <w:szCs w:val="24"/>
          <w:rtl/>
        </w:rPr>
      </w:pPr>
      <w:r>
        <w:rPr>
          <w:rFonts w:hint="cs"/>
          <w:b w:val="0"/>
          <w:bCs w:val="0"/>
          <w:caps/>
          <w:sz w:val="24"/>
          <w:szCs w:val="24"/>
          <w:rtl/>
        </w:rPr>
        <w:t>יש לנו סעיף קבוע ש ...</w:t>
      </w:r>
    </w:p>
    <w:p w14:paraId="544D3B56" w14:textId="77777777" w:rsidR="001E2274" w:rsidRDefault="001E2274" w:rsidP="00004046">
      <w:pPr>
        <w:rPr>
          <w:b w:val="0"/>
          <w:bCs w:val="0"/>
          <w:caps/>
          <w:sz w:val="24"/>
          <w:szCs w:val="24"/>
          <w:rtl/>
        </w:rPr>
      </w:pPr>
    </w:p>
    <w:p w14:paraId="3D1CBF90" w14:textId="77777777" w:rsidR="001E2274" w:rsidRDefault="00E5536A" w:rsidP="00004046">
      <w:pPr>
        <w:rPr>
          <w:caps/>
          <w:sz w:val="24"/>
          <w:szCs w:val="24"/>
          <w:u w:val="single"/>
          <w:rtl/>
        </w:rPr>
      </w:pPr>
      <w:r w:rsidRPr="00E5536A">
        <w:rPr>
          <w:rFonts w:hint="cs"/>
          <w:caps/>
          <w:sz w:val="24"/>
          <w:szCs w:val="24"/>
          <w:u w:val="single"/>
          <w:rtl/>
        </w:rPr>
        <w:t>גב</w:t>
      </w:r>
      <w:r w:rsidRPr="00E5536A">
        <w:rPr>
          <w:caps/>
          <w:sz w:val="24"/>
          <w:szCs w:val="24"/>
          <w:u w:val="single"/>
          <w:rtl/>
        </w:rPr>
        <w:t>'</w:t>
      </w:r>
      <w:r w:rsidRPr="00E5536A">
        <w:rPr>
          <w:rFonts w:hint="cs"/>
          <w:caps/>
          <w:sz w:val="24"/>
          <w:szCs w:val="24"/>
          <w:u w:val="single"/>
          <w:rtl/>
        </w:rPr>
        <w:t xml:space="preserve"> רוני גרניט - נציגת משרד הבריאות בוועדה המחוזית</w:t>
      </w:r>
      <w:r w:rsidR="001E2274">
        <w:rPr>
          <w:rFonts w:hint="cs"/>
          <w:caps/>
          <w:sz w:val="24"/>
          <w:szCs w:val="24"/>
          <w:u w:val="single"/>
          <w:rtl/>
        </w:rPr>
        <w:t>:</w:t>
      </w:r>
    </w:p>
    <w:p w14:paraId="112A0C2D" w14:textId="16079CF2" w:rsidR="001E2274" w:rsidRDefault="00004046" w:rsidP="00004046">
      <w:pPr>
        <w:rPr>
          <w:b w:val="0"/>
          <w:bCs w:val="0"/>
          <w:caps/>
          <w:sz w:val="24"/>
          <w:szCs w:val="24"/>
          <w:rtl/>
        </w:rPr>
      </w:pPr>
      <w:r>
        <w:rPr>
          <w:rFonts w:hint="cs"/>
          <w:b w:val="0"/>
          <w:bCs w:val="0"/>
          <w:caps/>
          <w:sz w:val="24"/>
          <w:szCs w:val="24"/>
          <w:rtl/>
        </w:rPr>
        <w:t>הוא נמצא בהוראות?</w:t>
      </w:r>
    </w:p>
    <w:p w14:paraId="31EA3260" w14:textId="77777777" w:rsidR="001E2274" w:rsidRDefault="001E2274" w:rsidP="00004046">
      <w:pPr>
        <w:rPr>
          <w:b w:val="0"/>
          <w:bCs w:val="0"/>
          <w:caps/>
          <w:sz w:val="24"/>
          <w:szCs w:val="24"/>
          <w:rtl/>
        </w:rPr>
      </w:pPr>
    </w:p>
    <w:p w14:paraId="48F93147" w14:textId="77777777" w:rsidR="001E2274" w:rsidRDefault="003109B2" w:rsidP="00004046">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0750A668" w14:textId="12EDD460" w:rsidR="001E2274" w:rsidRDefault="00004046" w:rsidP="00004046">
      <w:pPr>
        <w:rPr>
          <w:b w:val="0"/>
          <w:bCs w:val="0"/>
          <w:caps/>
          <w:sz w:val="24"/>
          <w:szCs w:val="24"/>
          <w:rtl/>
        </w:rPr>
      </w:pPr>
      <w:r>
        <w:rPr>
          <w:rFonts w:hint="cs"/>
          <w:b w:val="0"/>
          <w:bCs w:val="0"/>
          <w:caps/>
          <w:sz w:val="24"/>
          <w:szCs w:val="24"/>
          <w:rtl/>
        </w:rPr>
        <w:t>לא הוא לא</w:t>
      </w:r>
      <w:r w:rsidR="000F703D">
        <w:rPr>
          <w:rFonts w:hint="cs"/>
          <w:b w:val="0"/>
          <w:bCs w:val="0"/>
          <w:caps/>
          <w:sz w:val="24"/>
          <w:szCs w:val="24"/>
          <w:rtl/>
        </w:rPr>
        <w:t xml:space="preserve"> </w:t>
      </w:r>
      <w:r>
        <w:rPr>
          <w:rFonts w:hint="cs"/>
          <w:b w:val="0"/>
          <w:bCs w:val="0"/>
          <w:caps/>
          <w:sz w:val="24"/>
          <w:szCs w:val="24"/>
          <w:rtl/>
        </w:rPr>
        <w:t>...</w:t>
      </w:r>
    </w:p>
    <w:p w14:paraId="009B6871" w14:textId="77777777" w:rsidR="001E2274" w:rsidRDefault="001E2274" w:rsidP="00004046">
      <w:pPr>
        <w:rPr>
          <w:b w:val="0"/>
          <w:bCs w:val="0"/>
          <w:caps/>
          <w:sz w:val="24"/>
          <w:szCs w:val="24"/>
          <w:rtl/>
        </w:rPr>
      </w:pPr>
    </w:p>
    <w:p w14:paraId="452F4215" w14:textId="77777777" w:rsidR="001E2274" w:rsidRDefault="006D6799" w:rsidP="00004046">
      <w:pPr>
        <w:rPr>
          <w:caps/>
          <w:sz w:val="24"/>
          <w:szCs w:val="24"/>
          <w:u w:val="single"/>
          <w:rtl/>
        </w:rPr>
      </w:pPr>
      <w:r w:rsidRPr="006D6799">
        <w:rPr>
          <w:rFonts w:hint="cs"/>
          <w:caps/>
          <w:sz w:val="24"/>
          <w:szCs w:val="24"/>
          <w:u w:val="single"/>
          <w:rtl/>
        </w:rPr>
        <w:t>מר דן קוניאק - נציג לשכת התכנון</w:t>
      </w:r>
      <w:r w:rsidR="001E2274">
        <w:rPr>
          <w:rFonts w:hint="cs"/>
          <w:caps/>
          <w:sz w:val="24"/>
          <w:szCs w:val="24"/>
          <w:u w:val="single"/>
          <w:rtl/>
        </w:rPr>
        <w:t>:</w:t>
      </w:r>
    </w:p>
    <w:p w14:paraId="51650405" w14:textId="1AE458CC" w:rsidR="001E2274" w:rsidRDefault="00004046" w:rsidP="00004046">
      <w:pPr>
        <w:rPr>
          <w:b w:val="0"/>
          <w:bCs w:val="0"/>
          <w:caps/>
          <w:sz w:val="24"/>
          <w:szCs w:val="24"/>
          <w:rtl/>
        </w:rPr>
      </w:pPr>
      <w:r>
        <w:rPr>
          <w:rFonts w:hint="cs"/>
          <w:b w:val="0"/>
          <w:bCs w:val="0"/>
          <w:caps/>
          <w:sz w:val="24"/>
          <w:szCs w:val="24"/>
          <w:rtl/>
        </w:rPr>
        <w:t xml:space="preserve">לא </w:t>
      </w:r>
    </w:p>
    <w:p w14:paraId="6502692D" w14:textId="77777777" w:rsidR="001E2274" w:rsidRDefault="001E2274" w:rsidP="00004046">
      <w:pPr>
        <w:rPr>
          <w:b w:val="0"/>
          <w:bCs w:val="0"/>
          <w:caps/>
          <w:sz w:val="24"/>
          <w:szCs w:val="24"/>
          <w:rtl/>
        </w:rPr>
      </w:pPr>
    </w:p>
    <w:p w14:paraId="41CE7716" w14:textId="77777777" w:rsidR="001E2274" w:rsidRDefault="000A5C33" w:rsidP="00004046">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55FF77CF" w14:textId="4106ED68" w:rsidR="001E2274" w:rsidRDefault="00004046" w:rsidP="00004046">
      <w:pPr>
        <w:rPr>
          <w:b w:val="0"/>
          <w:bCs w:val="0"/>
          <w:caps/>
          <w:sz w:val="24"/>
          <w:szCs w:val="24"/>
          <w:rtl/>
        </w:rPr>
      </w:pPr>
      <w:r>
        <w:rPr>
          <w:rFonts w:hint="cs"/>
          <w:b w:val="0"/>
          <w:bCs w:val="0"/>
          <w:caps/>
          <w:sz w:val="24"/>
          <w:szCs w:val="24"/>
          <w:rtl/>
        </w:rPr>
        <w:t>אף אחד לא מתנדב להכניס את זה</w:t>
      </w:r>
    </w:p>
    <w:p w14:paraId="2889D10C" w14:textId="77777777" w:rsidR="001E2274" w:rsidRDefault="001E2274" w:rsidP="00004046">
      <w:pPr>
        <w:rPr>
          <w:b w:val="0"/>
          <w:bCs w:val="0"/>
          <w:caps/>
          <w:sz w:val="24"/>
          <w:szCs w:val="24"/>
          <w:rtl/>
        </w:rPr>
      </w:pPr>
    </w:p>
    <w:p w14:paraId="391F6A4D" w14:textId="77777777" w:rsidR="001E2274" w:rsidRDefault="006D6799" w:rsidP="00004046">
      <w:pPr>
        <w:rPr>
          <w:caps/>
          <w:sz w:val="24"/>
          <w:szCs w:val="24"/>
          <w:u w:val="single"/>
          <w:rtl/>
        </w:rPr>
      </w:pPr>
      <w:r w:rsidRPr="006D6799">
        <w:rPr>
          <w:rFonts w:hint="cs"/>
          <w:caps/>
          <w:sz w:val="24"/>
          <w:szCs w:val="24"/>
          <w:u w:val="single"/>
          <w:rtl/>
        </w:rPr>
        <w:t>מר דן קוניאק - נציג לשכת התכנון</w:t>
      </w:r>
      <w:r w:rsidR="001E2274">
        <w:rPr>
          <w:rFonts w:hint="cs"/>
          <w:caps/>
          <w:sz w:val="24"/>
          <w:szCs w:val="24"/>
          <w:u w:val="single"/>
          <w:rtl/>
        </w:rPr>
        <w:t>:</w:t>
      </w:r>
    </w:p>
    <w:p w14:paraId="213D4B4E" w14:textId="28BB6BB3" w:rsidR="001E2274" w:rsidRDefault="00004046" w:rsidP="00004046">
      <w:pPr>
        <w:rPr>
          <w:b w:val="0"/>
          <w:bCs w:val="0"/>
          <w:caps/>
          <w:sz w:val="24"/>
          <w:szCs w:val="24"/>
          <w:rtl/>
        </w:rPr>
      </w:pPr>
      <w:r>
        <w:rPr>
          <w:rFonts w:hint="cs"/>
          <w:b w:val="0"/>
          <w:bCs w:val="0"/>
          <w:caps/>
          <w:sz w:val="24"/>
          <w:szCs w:val="24"/>
          <w:rtl/>
        </w:rPr>
        <w:t>דיברנו כרגע על</w:t>
      </w:r>
      <w:r w:rsidR="000F703D">
        <w:rPr>
          <w:rFonts w:hint="cs"/>
          <w:b w:val="0"/>
          <w:bCs w:val="0"/>
          <w:caps/>
          <w:sz w:val="24"/>
          <w:szCs w:val="24"/>
          <w:rtl/>
        </w:rPr>
        <w:t xml:space="preserve"> </w:t>
      </w:r>
      <w:r>
        <w:rPr>
          <w:rFonts w:hint="cs"/>
          <w:b w:val="0"/>
          <w:bCs w:val="0"/>
          <w:caps/>
          <w:sz w:val="24"/>
          <w:szCs w:val="24"/>
          <w:rtl/>
        </w:rPr>
        <w:t>... השלמת התיאום תאגיד המים והביוב</w:t>
      </w:r>
    </w:p>
    <w:p w14:paraId="4A25754D" w14:textId="77777777" w:rsidR="001E2274" w:rsidRDefault="001E2274" w:rsidP="00004046">
      <w:pPr>
        <w:rPr>
          <w:b w:val="0"/>
          <w:bCs w:val="0"/>
          <w:caps/>
          <w:sz w:val="24"/>
          <w:szCs w:val="24"/>
          <w:rtl/>
        </w:rPr>
      </w:pPr>
    </w:p>
    <w:p w14:paraId="2F44F52A" w14:textId="77777777" w:rsidR="001E2274" w:rsidRDefault="000A5C33" w:rsidP="00004046">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0E83E24A" w14:textId="053DCF43" w:rsidR="001E2274" w:rsidRDefault="00004046" w:rsidP="00004046">
      <w:pPr>
        <w:rPr>
          <w:b w:val="0"/>
          <w:bCs w:val="0"/>
          <w:caps/>
          <w:sz w:val="24"/>
          <w:szCs w:val="24"/>
          <w:rtl/>
        </w:rPr>
      </w:pPr>
      <w:r>
        <w:rPr>
          <w:rFonts w:hint="cs"/>
          <w:b w:val="0"/>
          <w:bCs w:val="0"/>
          <w:caps/>
          <w:sz w:val="24"/>
          <w:szCs w:val="24"/>
          <w:rtl/>
        </w:rPr>
        <w:t xml:space="preserve">נכון </w:t>
      </w:r>
    </w:p>
    <w:p w14:paraId="1A11F0CE" w14:textId="77777777" w:rsidR="001E2274" w:rsidRDefault="001E2274" w:rsidP="00004046">
      <w:pPr>
        <w:rPr>
          <w:b w:val="0"/>
          <w:bCs w:val="0"/>
          <w:caps/>
          <w:sz w:val="24"/>
          <w:szCs w:val="24"/>
          <w:rtl/>
        </w:rPr>
      </w:pPr>
    </w:p>
    <w:p w14:paraId="15A2EBA2" w14:textId="77777777" w:rsidR="001E2274" w:rsidRDefault="003109B2" w:rsidP="00004046">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32185C5B" w14:textId="037E0C1A" w:rsidR="001E2274" w:rsidRDefault="00004046" w:rsidP="00004046">
      <w:pPr>
        <w:rPr>
          <w:b w:val="0"/>
          <w:bCs w:val="0"/>
          <w:caps/>
          <w:sz w:val="24"/>
          <w:szCs w:val="24"/>
          <w:rtl/>
        </w:rPr>
      </w:pPr>
      <w:r>
        <w:rPr>
          <w:rFonts w:hint="cs"/>
          <w:b w:val="0"/>
          <w:bCs w:val="0"/>
          <w:caps/>
          <w:sz w:val="24"/>
          <w:szCs w:val="24"/>
          <w:rtl/>
        </w:rPr>
        <w:t xml:space="preserve">לא אבל זה פתרון קצה, היא מדברת על משהו אחר </w:t>
      </w:r>
    </w:p>
    <w:p w14:paraId="3D4FBC8B" w14:textId="77777777" w:rsidR="001E2274" w:rsidRDefault="001E2274" w:rsidP="00004046">
      <w:pPr>
        <w:rPr>
          <w:b w:val="0"/>
          <w:bCs w:val="0"/>
          <w:caps/>
          <w:sz w:val="24"/>
          <w:szCs w:val="24"/>
          <w:rtl/>
        </w:rPr>
      </w:pPr>
    </w:p>
    <w:p w14:paraId="0F91CBBB" w14:textId="77777777" w:rsidR="001E2274" w:rsidRDefault="00E5536A" w:rsidP="00004046">
      <w:pPr>
        <w:rPr>
          <w:caps/>
          <w:sz w:val="24"/>
          <w:szCs w:val="24"/>
          <w:u w:val="single"/>
          <w:rtl/>
        </w:rPr>
      </w:pPr>
      <w:r w:rsidRPr="00E5536A">
        <w:rPr>
          <w:rFonts w:hint="cs"/>
          <w:caps/>
          <w:sz w:val="24"/>
          <w:szCs w:val="24"/>
          <w:u w:val="single"/>
          <w:rtl/>
        </w:rPr>
        <w:t>גב</w:t>
      </w:r>
      <w:r w:rsidRPr="00E5536A">
        <w:rPr>
          <w:caps/>
          <w:sz w:val="24"/>
          <w:szCs w:val="24"/>
          <w:u w:val="single"/>
          <w:rtl/>
        </w:rPr>
        <w:t>'</w:t>
      </w:r>
      <w:r w:rsidRPr="00E5536A">
        <w:rPr>
          <w:rFonts w:hint="cs"/>
          <w:caps/>
          <w:sz w:val="24"/>
          <w:szCs w:val="24"/>
          <w:u w:val="single"/>
          <w:rtl/>
        </w:rPr>
        <w:t xml:space="preserve"> רוני גרניט - נציגת משרד הבריאות בוועדה המחוזית</w:t>
      </w:r>
      <w:r w:rsidR="001E2274">
        <w:rPr>
          <w:rFonts w:hint="cs"/>
          <w:caps/>
          <w:sz w:val="24"/>
          <w:szCs w:val="24"/>
          <w:u w:val="single"/>
          <w:rtl/>
        </w:rPr>
        <w:t>:</w:t>
      </w:r>
    </w:p>
    <w:p w14:paraId="00EC07A8" w14:textId="26366372" w:rsidR="001E2274" w:rsidRDefault="00004046" w:rsidP="00004046">
      <w:pPr>
        <w:rPr>
          <w:b w:val="0"/>
          <w:bCs w:val="0"/>
          <w:caps/>
          <w:sz w:val="24"/>
          <w:szCs w:val="24"/>
          <w:rtl/>
        </w:rPr>
      </w:pPr>
      <w:r>
        <w:rPr>
          <w:rFonts w:hint="cs"/>
          <w:b w:val="0"/>
          <w:bCs w:val="0"/>
          <w:caps/>
          <w:sz w:val="24"/>
          <w:szCs w:val="24"/>
          <w:rtl/>
        </w:rPr>
        <w:t xml:space="preserve">כי הם יעשו את התיאום על ה, חיבורים ל ... למערכת העירונית </w:t>
      </w:r>
    </w:p>
    <w:p w14:paraId="3700F2B1" w14:textId="77777777" w:rsidR="001E2274" w:rsidRDefault="001E2274" w:rsidP="00004046">
      <w:pPr>
        <w:rPr>
          <w:b w:val="0"/>
          <w:bCs w:val="0"/>
          <w:caps/>
          <w:sz w:val="24"/>
          <w:szCs w:val="24"/>
          <w:rtl/>
        </w:rPr>
      </w:pPr>
    </w:p>
    <w:p w14:paraId="5880E59D" w14:textId="77777777" w:rsidR="001E2274" w:rsidRDefault="006D6799" w:rsidP="00004046">
      <w:pPr>
        <w:rPr>
          <w:caps/>
          <w:sz w:val="24"/>
          <w:szCs w:val="24"/>
          <w:u w:val="single"/>
          <w:rtl/>
        </w:rPr>
      </w:pPr>
      <w:r w:rsidRPr="006D6799">
        <w:rPr>
          <w:rFonts w:hint="cs"/>
          <w:caps/>
          <w:sz w:val="24"/>
          <w:szCs w:val="24"/>
          <w:u w:val="single"/>
          <w:rtl/>
        </w:rPr>
        <w:t>מר דן קוניאק - נציג לשכת התכנון</w:t>
      </w:r>
      <w:r w:rsidR="001E2274">
        <w:rPr>
          <w:rFonts w:hint="cs"/>
          <w:caps/>
          <w:sz w:val="24"/>
          <w:szCs w:val="24"/>
          <w:u w:val="single"/>
          <w:rtl/>
        </w:rPr>
        <w:t>:</w:t>
      </w:r>
    </w:p>
    <w:p w14:paraId="10B79B4E" w14:textId="67418B10" w:rsidR="001E2274" w:rsidRDefault="00004046" w:rsidP="00004046">
      <w:pPr>
        <w:rPr>
          <w:b w:val="0"/>
          <w:bCs w:val="0"/>
          <w:caps/>
          <w:sz w:val="24"/>
          <w:szCs w:val="24"/>
          <w:rtl/>
        </w:rPr>
      </w:pPr>
      <w:r>
        <w:rPr>
          <w:rFonts w:hint="cs"/>
          <w:b w:val="0"/>
          <w:bCs w:val="0"/>
          <w:caps/>
          <w:sz w:val="24"/>
          <w:szCs w:val="24"/>
          <w:rtl/>
        </w:rPr>
        <w:t>אז מה אתם רוצים להכניס?</w:t>
      </w:r>
    </w:p>
    <w:p w14:paraId="3A6B541B" w14:textId="77777777" w:rsidR="001E2274" w:rsidRDefault="001E2274" w:rsidP="00004046">
      <w:pPr>
        <w:rPr>
          <w:b w:val="0"/>
          <w:bCs w:val="0"/>
          <w:caps/>
          <w:sz w:val="24"/>
          <w:szCs w:val="24"/>
          <w:rtl/>
        </w:rPr>
      </w:pPr>
    </w:p>
    <w:p w14:paraId="604BA023" w14:textId="77777777" w:rsidR="001E2274" w:rsidRDefault="00935F0D" w:rsidP="00004046">
      <w:pPr>
        <w:rPr>
          <w:caps/>
          <w:sz w:val="24"/>
          <w:szCs w:val="24"/>
          <w:u w:val="single"/>
          <w:rtl/>
        </w:rPr>
      </w:pPr>
      <w:r w:rsidRPr="00935F0D">
        <w:rPr>
          <w:rFonts w:hint="cs"/>
          <w:caps/>
          <w:sz w:val="24"/>
          <w:szCs w:val="24"/>
          <w:u w:val="single"/>
          <w:rtl/>
        </w:rPr>
        <w:t>גב</w:t>
      </w:r>
      <w:r w:rsidRPr="00935F0D">
        <w:rPr>
          <w:caps/>
          <w:sz w:val="24"/>
          <w:szCs w:val="24"/>
          <w:u w:val="single"/>
          <w:rtl/>
        </w:rPr>
        <w:t>'</w:t>
      </w:r>
      <w:r w:rsidRPr="00935F0D">
        <w:rPr>
          <w:rFonts w:hint="cs"/>
          <w:caps/>
          <w:sz w:val="24"/>
          <w:szCs w:val="24"/>
          <w:u w:val="single"/>
          <w:rtl/>
        </w:rPr>
        <w:t xml:space="preserve"> מירב בליימן שבתאי - נציגת לשכת התכנון</w:t>
      </w:r>
      <w:r w:rsidR="001E2274">
        <w:rPr>
          <w:rFonts w:hint="cs"/>
          <w:caps/>
          <w:sz w:val="24"/>
          <w:szCs w:val="24"/>
          <w:u w:val="single"/>
          <w:rtl/>
        </w:rPr>
        <w:t>:</w:t>
      </w:r>
    </w:p>
    <w:p w14:paraId="5F3588CB" w14:textId="63F59B17" w:rsidR="001E2274" w:rsidRDefault="00004046" w:rsidP="00004046">
      <w:pPr>
        <w:rPr>
          <w:b w:val="0"/>
          <w:bCs w:val="0"/>
          <w:caps/>
          <w:sz w:val="24"/>
          <w:szCs w:val="24"/>
          <w:rtl/>
        </w:rPr>
      </w:pPr>
      <w:r>
        <w:rPr>
          <w:rFonts w:hint="cs"/>
          <w:b w:val="0"/>
          <w:bCs w:val="0"/>
          <w:caps/>
          <w:sz w:val="24"/>
          <w:szCs w:val="24"/>
          <w:rtl/>
        </w:rPr>
        <w:t>יש להוסיף את המשפט הקבוע של, תנאי ל,</w:t>
      </w:r>
    </w:p>
    <w:p w14:paraId="4286678D" w14:textId="77777777" w:rsidR="001E2274" w:rsidRDefault="001E2274" w:rsidP="00004046">
      <w:pPr>
        <w:rPr>
          <w:b w:val="0"/>
          <w:bCs w:val="0"/>
          <w:caps/>
          <w:sz w:val="24"/>
          <w:szCs w:val="24"/>
          <w:rtl/>
        </w:rPr>
      </w:pPr>
    </w:p>
    <w:p w14:paraId="753A9DEA" w14:textId="77777777" w:rsidR="001E2274" w:rsidRDefault="00E5536A" w:rsidP="00004046">
      <w:pPr>
        <w:rPr>
          <w:caps/>
          <w:sz w:val="24"/>
          <w:szCs w:val="24"/>
          <w:u w:val="single"/>
          <w:rtl/>
        </w:rPr>
      </w:pPr>
      <w:r w:rsidRPr="00E5536A">
        <w:rPr>
          <w:rFonts w:hint="cs"/>
          <w:caps/>
          <w:sz w:val="24"/>
          <w:szCs w:val="24"/>
          <w:u w:val="single"/>
          <w:rtl/>
        </w:rPr>
        <w:lastRenderedPageBreak/>
        <w:t>גב</w:t>
      </w:r>
      <w:r w:rsidRPr="00E5536A">
        <w:rPr>
          <w:caps/>
          <w:sz w:val="24"/>
          <w:szCs w:val="24"/>
          <w:u w:val="single"/>
          <w:rtl/>
        </w:rPr>
        <w:t>'</w:t>
      </w:r>
      <w:r w:rsidRPr="00E5536A">
        <w:rPr>
          <w:rFonts w:hint="cs"/>
          <w:caps/>
          <w:sz w:val="24"/>
          <w:szCs w:val="24"/>
          <w:u w:val="single"/>
          <w:rtl/>
        </w:rPr>
        <w:t xml:space="preserve"> רוני גרניט - נציגת משרד הבריאות בוועדה המחוזית</w:t>
      </w:r>
      <w:r w:rsidR="001E2274">
        <w:rPr>
          <w:rFonts w:hint="cs"/>
          <w:caps/>
          <w:sz w:val="24"/>
          <w:szCs w:val="24"/>
          <w:u w:val="single"/>
          <w:rtl/>
        </w:rPr>
        <w:t>:</w:t>
      </w:r>
    </w:p>
    <w:p w14:paraId="0316DFC6" w14:textId="504B564D" w:rsidR="001E2274" w:rsidRDefault="00004046" w:rsidP="00004046">
      <w:pPr>
        <w:rPr>
          <w:b w:val="0"/>
          <w:bCs w:val="0"/>
          <w:caps/>
          <w:sz w:val="24"/>
          <w:szCs w:val="24"/>
          <w:rtl/>
        </w:rPr>
      </w:pPr>
      <w:r>
        <w:rPr>
          <w:rFonts w:hint="cs"/>
          <w:b w:val="0"/>
          <w:bCs w:val="0"/>
          <w:caps/>
          <w:sz w:val="24"/>
          <w:szCs w:val="24"/>
          <w:rtl/>
        </w:rPr>
        <w:t xml:space="preserve">והוא גם אמר את זה ב, </w:t>
      </w:r>
    </w:p>
    <w:p w14:paraId="393F5A99" w14:textId="77777777" w:rsidR="001E2274" w:rsidRDefault="001E2274" w:rsidP="00004046">
      <w:pPr>
        <w:rPr>
          <w:b w:val="0"/>
          <w:bCs w:val="0"/>
          <w:caps/>
          <w:sz w:val="24"/>
          <w:szCs w:val="24"/>
          <w:rtl/>
        </w:rPr>
      </w:pPr>
    </w:p>
    <w:p w14:paraId="0E36A706" w14:textId="77777777" w:rsidR="001E2274" w:rsidRDefault="00935F0D" w:rsidP="00004046">
      <w:pPr>
        <w:rPr>
          <w:caps/>
          <w:sz w:val="24"/>
          <w:szCs w:val="24"/>
          <w:u w:val="single"/>
          <w:rtl/>
        </w:rPr>
      </w:pPr>
      <w:r w:rsidRPr="00935F0D">
        <w:rPr>
          <w:rFonts w:hint="cs"/>
          <w:caps/>
          <w:sz w:val="24"/>
          <w:szCs w:val="24"/>
          <w:u w:val="single"/>
          <w:rtl/>
        </w:rPr>
        <w:t>גב</w:t>
      </w:r>
      <w:r w:rsidRPr="00935F0D">
        <w:rPr>
          <w:caps/>
          <w:sz w:val="24"/>
          <w:szCs w:val="24"/>
          <w:u w:val="single"/>
          <w:rtl/>
        </w:rPr>
        <w:t>'</w:t>
      </w:r>
      <w:r w:rsidRPr="00935F0D">
        <w:rPr>
          <w:rFonts w:hint="cs"/>
          <w:caps/>
          <w:sz w:val="24"/>
          <w:szCs w:val="24"/>
          <w:u w:val="single"/>
          <w:rtl/>
        </w:rPr>
        <w:t xml:space="preserve"> מירב בליימן שבתאי - נציגת לשכת התכנון</w:t>
      </w:r>
      <w:r w:rsidR="001E2274">
        <w:rPr>
          <w:rFonts w:hint="cs"/>
          <w:caps/>
          <w:sz w:val="24"/>
          <w:szCs w:val="24"/>
          <w:u w:val="single"/>
          <w:rtl/>
        </w:rPr>
        <w:t>:</w:t>
      </w:r>
    </w:p>
    <w:p w14:paraId="43C58E5D" w14:textId="64C900F5" w:rsidR="001E2274" w:rsidRDefault="00134A43" w:rsidP="00004046">
      <w:pPr>
        <w:rPr>
          <w:b w:val="0"/>
          <w:bCs w:val="0"/>
          <w:caps/>
          <w:sz w:val="24"/>
          <w:szCs w:val="24"/>
          <w:rtl/>
        </w:rPr>
      </w:pPr>
      <w:r>
        <w:rPr>
          <w:rFonts w:hint="cs"/>
          <w:b w:val="0"/>
          <w:bCs w:val="0"/>
          <w:caps/>
          <w:sz w:val="24"/>
          <w:szCs w:val="24"/>
          <w:rtl/>
        </w:rPr>
        <w:t>צריך לוודא פתרון קצה מאושר</w:t>
      </w:r>
    </w:p>
    <w:p w14:paraId="4E837945" w14:textId="77777777" w:rsidR="001E2274" w:rsidRDefault="001E2274" w:rsidP="00004046">
      <w:pPr>
        <w:rPr>
          <w:b w:val="0"/>
          <w:bCs w:val="0"/>
          <w:caps/>
          <w:sz w:val="24"/>
          <w:szCs w:val="24"/>
          <w:rtl/>
        </w:rPr>
      </w:pPr>
    </w:p>
    <w:p w14:paraId="122E2E1B" w14:textId="77777777" w:rsidR="001E2274" w:rsidRDefault="00E5536A" w:rsidP="00004046">
      <w:pPr>
        <w:rPr>
          <w:caps/>
          <w:sz w:val="24"/>
          <w:szCs w:val="24"/>
          <w:u w:val="single"/>
          <w:rtl/>
        </w:rPr>
      </w:pPr>
      <w:r w:rsidRPr="00E5536A">
        <w:rPr>
          <w:rFonts w:hint="cs"/>
          <w:caps/>
          <w:sz w:val="24"/>
          <w:szCs w:val="24"/>
          <w:u w:val="single"/>
          <w:rtl/>
        </w:rPr>
        <w:t>גב</w:t>
      </w:r>
      <w:r w:rsidRPr="00E5536A">
        <w:rPr>
          <w:caps/>
          <w:sz w:val="24"/>
          <w:szCs w:val="24"/>
          <w:u w:val="single"/>
          <w:rtl/>
        </w:rPr>
        <w:t>'</w:t>
      </w:r>
      <w:r w:rsidRPr="00E5536A">
        <w:rPr>
          <w:rFonts w:hint="cs"/>
          <w:caps/>
          <w:sz w:val="24"/>
          <w:szCs w:val="24"/>
          <w:u w:val="single"/>
          <w:rtl/>
        </w:rPr>
        <w:t xml:space="preserve"> רוני גרניט - נציגת משרד הבריאות בוועדה המחוזית</w:t>
      </w:r>
      <w:r w:rsidR="001E2274">
        <w:rPr>
          <w:rFonts w:hint="cs"/>
          <w:caps/>
          <w:sz w:val="24"/>
          <w:szCs w:val="24"/>
          <w:u w:val="single"/>
          <w:rtl/>
        </w:rPr>
        <w:t>:</w:t>
      </w:r>
    </w:p>
    <w:p w14:paraId="2409883B" w14:textId="61B259DC" w:rsidR="001E2274" w:rsidRDefault="00134A43" w:rsidP="00004046">
      <w:pPr>
        <w:rPr>
          <w:b w:val="0"/>
          <w:bCs w:val="0"/>
          <w:caps/>
          <w:sz w:val="24"/>
          <w:szCs w:val="24"/>
          <w:rtl/>
        </w:rPr>
      </w:pPr>
      <w:r>
        <w:rPr>
          <w:rFonts w:hint="cs"/>
          <w:b w:val="0"/>
          <w:bCs w:val="0"/>
          <w:caps/>
          <w:sz w:val="24"/>
          <w:szCs w:val="24"/>
          <w:rtl/>
        </w:rPr>
        <w:t>הוא אמר את זה גם בדיון כן אבל שזה יהיה רשום</w:t>
      </w:r>
    </w:p>
    <w:p w14:paraId="24D0362B" w14:textId="77777777" w:rsidR="001E2274" w:rsidRDefault="001E2274" w:rsidP="00004046">
      <w:pPr>
        <w:rPr>
          <w:b w:val="0"/>
          <w:bCs w:val="0"/>
          <w:caps/>
          <w:sz w:val="24"/>
          <w:szCs w:val="24"/>
          <w:rtl/>
        </w:rPr>
      </w:pPr>
    </w:p>
    <w:p w14:paraId="20207C44" w14:textId="77777777" w:rsidR="001E2274" w:rsidRDefault="000A5C33" w:rsidP="00004046">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64E90A41" w14:textId="10AB8BD7" w:rsidR="001E2274" w:rsidRDefault="00134A43" w:rsidP="00004046">
      <w:pPr>
        <w:rPr>
          <w:b w:val="0"/>
          <w:bCs w:val="0"/>
          <w:caps/>
          <w:sz w:val="24"/>
          <w:szCs w:val="24"/>
          <w:rtl/>
        </w:rPr>
      </w:pPr>
      <w:r>
        <w:rPr>
          <w:rFonts w:hint="cs"/>
          <w:b w:val="0"/>
          <w:bCs w:val="0"/>
          <w:caps/>
          <w:sz w:val="24"/>
          <w:szCs w:val="24"/>
          <w:rtl/>
        </w:rPr>
        <w:t xml:space="preserve">תנאי ל, תנאי להיתר תנאי להיתר בנייה הצגת פתרון קצה </w:t>
      </w:r>
    </w:p>
    <w:p w14:paraId="62BACAE3" w14:textId="77777777" w:rsidR="001E2274" w:rsidRDefault="001E2274" w:rsidP="00004046">
      <w:pPr>
        <w:rPr>
          <w:b w:val="0"/>
          <w:bCs w:val="0"/>
          <w:caps/>
          <w:sz w:val="24"/>
          <w:szCs w:val="24"/>
          <w:rtl/>
        </w:rPr>
      </w:pPr>
    </w:p>
    <w:p w14:paraId="150CDB10" w14:textId="77777777" w:rsidR="001E2274" w:rsidRDefault="00935F0D" w:rsidP="00004046">
      <w:pPr>
        <w:rPr>
          <w:caps/>
          <w:sz w:val="24"/>
          <w:szCs w:val="24"/>
          <w:u w:val="single"/>
          <w:rtl/>
        </w:rPr>
      </w:pPr>
      <w:r w:rsidRPr="00935F0D">
        <w:rPr>
          <w:rFonts w:hint="cs"/>
          <w:caps/>
          <w:sz w:val="24"/>
          <w:szCs w:val="24"/>
          <w:u w:val="single"/>
          <w:rtl/>
        </w:rPr>
        <w:t>גב</w:t>
      </w:r>
      <w:r w:rsidRPr="00935F0D">
        <w:rPr>
          <w:caps/>
          <w:sz w:val="24"/>
          <w:szCs w:val="24"/>
          <w:u w:val="single"/>
          <w:rtl/>
        </w:rPr>
        <w:t>'</w:t>
      </w:r>
      <w:r w:rsidRPr="00935F0D">
        <w:rPr>
          <w:rFonts w:hint="cs"/>
          <w:caps/>
          <w:sz w:val="24"/>
          <w:szCs w:val="24"/>
          <w:u w:val="single"/>
          <w:rtl/>
        </w:rPr>
        <w:t xml:space="preserve"> מירב בליימן שבתאי - נציגת לשכת התכנון</w:t>
      </w:r>
      <w:r w:rsidR="001E2274">
        <w:rPr>
          <w:rFonts w:hint="cs"/>
          <w:caps/>
          <w:sz w:val="24"/>
          <w:szCs w:val="24"/>
          <w:u w:val="single"/>
          <w:rtl/>
        </w:rPr>
        <w:t>:</w:t>
      </w:r>
    </w:p>
    <w:p w14:paraId="7D85E6E1" w14:textId="194C0948" w:rsidR="001E2274" w:rsidRDefault="00134A43" w:rsidP="00004046">
      <w:pPr>
        <w:rPr>
          <w:b w:val="0"/>
          <w:bCs w:val="0"/>
          <w:caps/>
          <w:sz w:val="24"/>
          <w:szCs w:val="24"/>
          <w:rtl/>
        </w:rPr>
      </w:pPr>
      <w:r>
        <w:rPr>
          <w:rFonts w:hint="cs"/>
          <w:b w:val="0"/>
          <w:bCs w:val="0"/>
          <w:caps/>
          <w:sz w:val="24"/>
          <w:szCs w:val="24"/>
          <w:rtl/>
        </w:rPr>
        <w:t>סטטוטורי מאושר</w:t>
      </w:r>
      <w:r w:rsidR="000F703D">
        <w:rPr>
          <w:rFonts w:hint="cs"/>
          <w:b w:val="0"/>
          <w:bCs w:val="0"/>
          <w:caps/>
          <w:sz w:val="24"/>
          <w:szCs w:val="24"/>
          <w:rtl/>
        </w:rPr>
        <w:t xml:space="preserve"> </w:t>
      </w:r>
      <w:r>
        <w:rPr>
          <w:rFonts w:hint="cs"/>
          <w:b w:val="0"/>
          <w:bCs w:val="0"/>
          <w:caps/>
          <w:sz w:val="24"/>
          <w:szCs w:val="24"/>
          <w:rtl/>
        </w:rPr>
        <w:t xml:space="preserve">... חיבור </w:t>
      </w:r>
    </w:p>
    <w:p w14:paraId="33065A4E" w14:textId="77777777" w:rsidR="001E2274" w:rsidRDefault="001E2274" w:rsidP="00004046">
      <w:pPr>
        <w:rPr>
          <w:b w:val="0"/>
          <w:bCs w:val="0"/>
          <w:caps/>
          <w:sz w:val="24"/>
          <w:szCs w:val="24"/>
          <w:rtl/>
        </w:rPr>
      </w:pPr>
    </w:p>
    <w:p w14:paraId="1713D06E" w14:textId="77777777" w:rsidR="001E2274" w:rsidRDefault="000A5C33" w:rsidP="00004046">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474D0963" w14:textId="293CA85D" w:rsidR="001E2274" w:rsidRDefault="00134A43" w:rsidP="00004046">
      <w:pPr>
        <w:rPr>
          <w:b w:val="0"/>
          <w:bCs w:val="0"/>
          <w:caps/>
          <w:sz w:val="24"/>
          <w:szCs w:val="24"/>
          <w:rtl/>
        </w:rPr>
      </w:pPr>
      <w:r>
        <w:rPr>
          <w:rFonts w:hint="cs"/>
          <w:b w:val="0"/>
          <w:bCs w:val="0"/>
          <w:caps/>
          <w:sz w:val="24"/>
          <w:szCs w:val="24"/>
          <w:rtl/>
        </w:rPr>
        <w:t xml:space="preserve">לא, פתרון קצה </w:t>
      </w:r>
    </w:p>
    <w:p w14:paraId="15C33522" w14:textId="77777777" w:rsidR="001E2274" w:rsidRDefault="001E2274" w:rsidP="00004046">
      <w:pPr>
        <w:rPr>
          <w:b w:val="0"/>
          <w:bCs w:val="0"/>
          <w:caps/>
          <w:sz w:val="24"/>
          <w:szCs w:val="24"/>
          <w:rtl/>
        </w:rPr>
      </w:pPr>
    </w:p>
    <w:p w14:paraId="3820A540" w14:textId="77777777" w:rsidR="001E2274" w:rsidRDefault="006D6799" w:rsidP="00004046">
      <w:pPr>
        <w:rPr>
          <w:caps/>
          <w:sz w:val="24"/>
          <w:szCs w:val="24"/>
          <w:u w:val="single"/>
          <w:rtl/>
        </w:rPr>
      </w:pPr>
      <w:r w:rsidRPr="006D6799">
        <w:rPr>
          <w:rFonts w:hint="cs"/>
          <w:caps/>
          <w:sz w:val="24"/>
          <w:szCs w:val="24"/>
          <w:u w:val="single"/>
          <w:rtl/>
        </w:rPr>
        <w:t>מר דן קוניאק - נציג לשכת התכנון</w:t>
      </w:r>
      <w:r w:rsidR="001E2274">
        <w:rPr>
          <w:rFonts w:hint="cs"/>
          <w:caps/>
          <w:sz w:val="24"/>
          <w:szCs w:val="24"/>
          <w:u w:val="single"/>
          <w:rtl/>
        </w:rPr>
        <w:t>:</w:t>
      </w:r>
    </w:p>
    <w:p w14:paraId="7FB12A08" w14:textId="6E2FBADD" w:rsidR="001E2274" w:rsidRDefault="00134A43" w:rsidP="00004046">
      <w:pPr>
        <w:rPr>
          <w:b w:val="0"/>
          <w:bCs w:val="0"/>
          <w:caps/>
          <w:sz w:val="24"/>
          <w:szCs w:val="24"/>
          <w:rtl/>
        </w:rPr>
      </w:pPr>
      <w:r>
        <w:rPr>
          <w:rFonts w:hint="cs"/>
          <w:b w:val="0"/>
          <w:bCs w:val="0"/>
          <w:caps/>
          <w:sz w:val="24"/>
          <w:szCs w:val="24"/>
          <w:rtl/>
        </w:rPr>
        <w:t xml:space="preserve">... היתר בנייה, הצגת פתרון קצה לביוב בסדר </w:t>
      </w:r>
    </w:p>
    <w:p w14:paraId="7CDA282C" w14:textId="77777777" w:rsidR="001E2274" w:rsidRDefault="001E2274" w:rsidP="00004046">
      <w:pPr>
        <w:rPr>
          <w:b w:val="0"/>
          <w:bCs w:val="0"/>
          <w:caps/>
          <w:sz w:val="24"/>
          <w:szCs w:val="24"/>
          <w:rtl/>
        </w:rPr>
      </w:pPr>
    </w:p>
    <w:p w14:paraId="0ACF3C4B" w14:textId="77777777" w:rsidR="001E2274" w:rsidRDefault="000A5C33" w:rsidP="00004046">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55CC4B87" w14:textId="5770508E" w:rsidR="001E2274" w:rsidRDefault="00134A43" w:rsidP="00004046">
      <w:pPr>
        <w:rPr>
          <w:b w:val="0"/>
          <w:bCs w:val="0"/>
          <w:caps/>
          <w:sz w:val="24"/>
          <w:szCs w:val="24"/>
          <w:rtl/>
        </w:rPr>
      </w:pPr>
      <w:r>
        <w:rPr>
          <w:rFonts w:hint="cs"/>
          <w:b w:val="0"/>
          <w:bCs w:val="0"/>
          <w:caps/>
          <w:sz w:val="24"/>
          <w:szCs w:val="24"/>
          <w:rtl/>
        </w:rPr>
        <w:t xml:space="preserve">תודה </w:t>
      </w:r>
    </w:p>
    <w:p w14:paraId="5844237B" w14:textId="77777777" w:rsidR="001E2274" w:rsidRDefault="001E2274" w:rsidP="00004046">
      <w:pPr>
        <w:rPr>
          <w:b w:val="0"/>
          <w:bCs w:val="0"/>
          <w:caps/>
          <w:sz w:val="24"/>
          <w:szCs w:val="24"/>
          <w:rtl/>
        </w:rPr>
      </w:pPr>
    </w:p>
    <w:p w14:paraId="4134CE9A" w14:textId="77777777" w:rsidR="001E2274" w:rsidRDefault="006D6799" w:rsidP="00134A43">
      <w:pPr>
        <w:rPr>
          <w:caps/>
          <w:sz w:val="24"/>
          <w:szCs w:val="24"/>
          <w:u w:val="single"/>
          <w:rtl/>
        </w:rPr>
      </w:pPr>
      <w:r w:rsidRPr="006D6799">
        <w:rPr>
          <w:rFonts w:hint="cs"/>
          <w:caps/>
          <w:sz w:val="24"/>
          <w:szCs w:val="24"/>
          <w:u w:val="single"/>
          <w:rtl/>
        </w:rPr>
        <w:t>מר דן קוניאק - נציג לשכת התכנון</w:t>
      </w:r>
      <w:r w:rsidR="001E2274">
        <w:rPr>
          <w:rFonts w:hint="cs"/>
          <w:caps/>
          <w:sz w:val="24"/>
          <w:szCs w:val="24"/>
          <w:u w:val="single"/>
          <w:rtl/>
        </w:rPr>
        <w:t>:</w:t>
      </w:r>
    </w:p>
    <w:p w14:paraId="42A3839C" w14:textId="4B48C184" w:rsidR="001E2274" w:rsidRDefault="00134A43" w:rsidP="00134A43">
      <w:pPr>
        <w:rPr>
          <w:b w:val="0"/>
          <w:bCs w:val="0"/>
          <w:caps/>
          <w:sz w:val="24"/>
          <w:szCs w:val="24"/>
          <w:rtl/>
        </w:rPr>
      </w:pPr>
      <w:r>
        <w:rPr>
          <w:rFonts w:hint="cs"/>
          <w:b w:val="0"/>
          <w:bCs w:val="0"/>
          <w:caps/>
          <w:sz w:val="24"/>
          <w:szCs w:val="24"/>
          <w:rtl/>
        </w:rPr>
        <w:t>אוקיי</w:t>
      </w:r>
      <w:r w:rsidR="000F703D">
        <w:rPr>
          <w:rFonts w:hint="cs"/>
          <w:b w:val="0"/>
          <w:bCs w:val="0"/>
          <w:caps/>
          <w:sz w:val="24"/>
          <w:szCs w:val="24"/>
          <w:rtl/>
        </w:rPr>
        <w:t xml:space="preserve"> </w:t>
      </w:r>
      <w:r>
        <w:rPr>
          <w:rFonts w:hint="cs"/>
          <w:b w:val="0"/>
          <w:bCs w:val="0"/>
          <w:caps/>
          <w:sz w:val="24"/>
          <w:szCs w:val="24"/>
          <w:rtl/>
        </w:rPr>
        <w:t xml:space="preserve">תודה רבה </w:t>
      </w:r>
    </w:p>
    <w:p w14:paraId="49121D7E" w14:textId="77777777" w:rsidR="001E2274" w:rsidRDefault="001E2274" w:rsidP="00134A43">
      <w:pPr>
        <w:rPr>
          <w:b w:val="0"/>
          <w:bCs w:val="0"/>
          <w:caps/>
          <w:sz w:val="24"/>
          <w:szCs w:val="24"/>
          <w:rtl/>
        </w:rPr>
      </w:pPr>
    </w:p>
    <w:p w14:paraId="2D988031" w14:textId="77777777" w:rsidR="001E2274" w:rsidRDefault="00D17364" w:rsidP="00134A43">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36A9CD9A" w14:textId="21E6C822" w:rsidR="001E2274" w:rsidRDefault="00134A43" w:rsidP="00134A43">
      <w:pPr>
        <w:rPr>
          <w:b w:val="0"/>
          <w:bCs w:val="0"/>
          <w:caps/>
          <w:sz w:val="24"/>
          <w:szCs w:val="24"/>
          <w:rtl/>
        </w:rPr>
      </w:pPr>
      <w:r>
        <w:rPr>
          <w:rFonts w:hint="cs"/>
          <w:b w:val="0"/>
          <w:bCs w:val="0"/>
          <w:caps/>
          <w:sz w:val="24"/>
          <w:szCs w:val="24"/>
          <w:rtl/>
        </w:rPr>
        <w:t xml:space="preserve">אוקיי </w:t>
      </w:r>
    </w:p>
    <w:p w14:paraId="5702559F" w14:textId="77777777" w:rsidR="001E2274" w:rsidRDefault="001E2274" w:rsidP="00134A43">
      <w:pPr>
        <w:rPr>
          <w:b w:val="0"/>
          <w:bCs w:val="0"/>
          <w:caps/>
          <w:sz w:val="24"/>
          <w:szCs w:val="24"/>
          <w:rtl/>
        </w:rPr>
      </w:pPr>
    </w:p>
    <w:p w14:paraId="52994249" w14:textId="77777777" w:rsidR="001E2274" w:rsidRDefault="000A5C33" w:rsidP="00134A43">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7E08589B" w14:textId="4E7AA859" w:rsidR="001E2274" w:rsidRDefault="00134A43" w:rsidP="00134A43">
      <w:pPr>
        <w:rPr>
          <w:b w:val="0"/>
          <w:bCs w:val="0"/>
          <w:caps/>
          <w:sz w:val="24"/>
          <w:szCs w:val="24"/>
          <w:rtl/>
        </w:rPr>
      </w:pPr>
      <w:r>
        <w:rPr>
          <w:rFonts w:hint="cs"/>
          <w:b w:val="0"/>
          <w:bCs w:val="0"/>
          <w:caps/>
          <w:sz w:val="24"/>
          <w:szCs w:val="24"/>
          <w:rtl/>
        </w:rPr>
        <w:t>טוב</w:t>
      </w:r>
    </w:p>
    <w:p w14:paraId="0F9B8F5A" w14:textId="77777777" w:rsidR="001E2274" w:rsidRDefault="001E2274" w:rsidP="00134A43">
      <w:pPr>
        <w:rPr>
          <w:b w:val="0"/>
          <w:bCs w:val="0"/>
          <w:caps/>
          <w:sz w:val="24"/>
          <w:szCs w:val="24"/>
          <w:rtl/>
        </w:rPr>
      </w:pPr>
    </w:p>
    <w:p w14:paraId="3A8FFAA9" w14:textId="77777777" w:rsidR="001E2274" w:rsidRDefault="00FC27D6" w:rsidP="00134A43">
      <w:pPr>
        <w:rPr>
          <w:caps/>
          <w:sz w:val="24"/>
          <w:szCs w:val="24"/>
          <w:u w:val="single"/>
          <w:rtl/>
        </w:rPr>
      </w:pPr>
      <w:r w:rsidRPr="00FC27D6">
        <w:rPr>
          <w:rFonts w:hint="cs"/>
          <w:caps/>
          <w:sz w:val="24"/>
          <w:szCs w:val="24"/>
          <w:u w:val="single"/>
          <w:rtl/>
        </w:rPr>
        <w:t>מר ליאור רגב - נציג לשכת התכנון</w:t>
      </w:r>
      <w:r w:rsidR="001E2274">
        <w:rPr>
          <w:rFonts w:hint="cs"/>
          <w:caps/>
          <w:sz w:val="24"/>
          <w:szCs w:val="24"/>
          <w:u w:val="single"/>
          <w:rtl/>
        </w:rPr>
        <w:t>:</w:t>
      </w:r>
    </w:p>
    <w:p w14:paraId="226AF495" w14:textId="5C90D032" w:rsidR="001E2274" w:rsidRDefault="008F3422" w:rsidP="00134A43">
      <w:pPr>
        <w:rPr>
          <w:b w:val="0"/>
          <w:bCs w:val="0"/>
          <w:caps/>
          <w:sz w:val="24"/>
          <w:szCs w:val="24"/>
          <w:rtl/>
        </w:rPr>
      </w:pPr>
      <w:r>
        <w:rPr>
          <w:rFonts w:hint="cs"/>
          <w:b w:val="0"/>
          <w:bCs w:val="0"/>
          <w:caps/>
          <w:sz w:val="24"/>
          <w:szCs w:val="24"/>
          <w:rtl/>
        </w:rPr>
        <w:t xml:space="preserve">יאללה </w:t>
      </w:r>
    </w:p>
    <w:p w14:paraId="5DD73A53" w14:textId="77777777" w:rsidR="001E2274" w:rsidRDefault="001E2274" w:rsidP="00134A43">
      <w:pPr>
        <w:rPr>
          <w:b w:val="0"/>
          <w:bCs w:val="0"/>
          <w:caps/>
          <w:sz w:val="24"/>
          <w:szCs w:val="24"/>
          <w:rtl/>
        </w:rPr>
      </w:pPr>
    </w:p>
    <w:p w14:paraId="6F56716E" w14:textId="77777777" w:rsidR="001E2274" w:rsidRDefault="00E5536A" w:rsidP="00134A43">
      <w:pPr>
        <w:rPr>
          <w:caps/>
          <w:sz w:val="24"/>
          <w:szCs w:val="24"/>
          <w:u w:val="single"/>
          <w:rtl/>
        </w:rPr>
      </w:pPr>
      <w:r w:rsidRPr="00E5536A">
        <w:rPr>
          <w:rFonts w:hint="cs"/>
          <w:caps/>
          <w:sz w:val="24"/>
          <w:szCs w:val="24"/>
          <w:u w:val="single"/>
          <w:rtl/>
        </w:rPr>
        <w:t>גב</w:t>
      </w:r>
      <w:r w:rsidRPr="00E5536A">
        <w:rPr>
          <w:caps/>
          <w:sz w:val="24"/>
          <w:szCs w:val="24"/>
          <w:u w:val="single"/>
          <w:rtl/>
        </w:rPr>
        <w:t>'</w:t>
      </w:r>
      <w:r w:rsidRPr="00E5536A">
        <w:rPr>
          <w:rFonts w:hint="cs"/>
          <w:caps/>
          <w:sz w:val="24"/>
          <w:szCs w:val="24"/>
          <w:u w:val="single"/>
          <w:rtl/>
        </w:rPr>
        <w:t xml:space="preserve"> רוני גרניט - נציגת משרד הבריאות בוועדה המחוזית</w:t>
      </w:r>
      <w:r w:rsidR="001E2274">
        <w:rPr>
          <w:rFonts w:hint="cs"/>
          <w:caps/>
          <w:sz w:val="24"/>
          <w:szCs w:val="24"/>
          <w:u w:val="single"/>
          <w:rtl/>
        </w:rPr>
        <w:t>:</w:t>
      </w:r>
    </w:p>
    <w:p w14:paraId="5208B9F8" w14:textId="408FFFD5" w:rsidR="001E2274" w:rsidRDefault="008F3422" w:rsidP="00134A43">
      <w:pPr>
        <w:rPr>
          <w:b w:val="0"/>
          <w:bCs w:val="0"/>
          <w:caps/>
          <w:sz w:val="24"/>
          <w:szCs w:val="24"/>
          <w:rtl/>
        </w:rPr>
      </w:pPr>
      <w:r>
        <w:rPr>
          <w:rFonts w:hint="cs"/>
          <w:b w:val="0"/>
          <w:bCs w:val="0"/>
          <w:caps/>
          <w:sz w:val="24"/>
          <w:szCs w:val="24"/>
          <w:rtl/>
        </w:rPr>
        <w:t>תודה</w:t>
      </w:r>
    </w:p>
    <w:p w14:paraId="24E558B2" w14:textId="77777777" w:rsidR="001E2274" w:rsidRDefault="001E2274" w:rsidP="00134A43">
      <w:pPr>
        <w:rPr>
          <w:b w:val="0"/>
          <w:bCs w:val="0"/>
          <w:caps/>
          <w:sz w:val="24"/>
          <w:szCs w:val="24"/>
          <w:rtl/>
        </w:rPr>
      </w:pPr>
    </w:p>
    <w:p w14:paraId="613A9978" w14:textId="77777777" w:rsidR="001E2274" w:rsidRDefault="000A5C33" w:rsidP="00134A43">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4FB90287" w14:textId="624A8E1B" w:rsidR="001E2274" w:rsidRDefault="008F3422" w:rsidP="00134A43">
      <w:pPr>
        <w:rPr>
          <w:b w:val="0"/>
          <w:bCs w:val="0"/>
          <w:caps/>
          <w:sz w:val="24"/>
          <w:szCs w:val="24"/>
          <w:rtl/>
        </w:rPr>
      </w:pPr>
      <w:r>
        <w:rPr>
          <w:rFonts w:hint="cs"/>
          <w:b w:val="0"/>
          <w:bCs w:val="0"/>
          <w:caps/>
          <w:sz w:val="24"/>
          <w:szCs w:val="24"/>
          <w:rtl/>
        </w:rPr>
        <w:t>ליאור</w:t>
      </w:r>
    </w:p>
    <w:p w14:paraId="0D8876A4" w14:textId="77777777" w:rsidR="001E2274" w:rsidRDefault="001E2274" w:rsidP="00134A43">
      <w:pPr>
        <w:rPr>
          <w:b w:val="0"/>
          <w:bCs w:val="0"/>
          <w:caps/>
          <w:sz w:val="24"/>
          <w:szCs w:val="24"/>
          <w:rtl/>
        </w:rPr>
      </w:pPr>
    </w:p>
    <w:p w14:paraId="4A5BD0B2" w14:textId="77777777" w:rsidR="001E2274" w:rsidRDefault="00FC27D6" w:rsidP="00134A43">
      <w:pPr>
        <w:rPr>
          <w:caps/>
          <w:sz w:val="24"/>
          <w:szCs w:val="24"/>
          <w:u w:val="single"/>
          <w:rtl/>
        </w:rPr>
      </w:pPr>
      <w:r w:rsidRPr="00FC27D6">
        <w:rPr>
          <w:rFonts w:hint="cs"/>
          <w:caps/>
          <w:sz w:val="24"/>
          <w:szCs w:val="24"/>
          <w:u w:val="single"/>
          <w:rtl/>
        </w:rPr>
        <w:t>מר ליאור רגב - נציג לשכת התכנון</w:t>
      </w:r>
      <w:r w:rsidR="001E2274">
        <w:rPr>
          <w:rFonts w:hint="cs"/>
          <w:caps/>
          <w:sz w:val="24"/>
          <w:szCs w:val="24"/>
          <w:u w:val="single"/>
          <w:rtl/>
        </w:rPr>
        <w:t>:</w:t>
      </w:r>
    </w:p>
    <w:p w14:paraId="4A3C034B" w14:textId="201E6D82" w:rsidR="001E2274" w:rsidRDefault="008F3422" w:rsidP="00134A43">
      <w:pPr>
        <w:rPr>
          <w:b w:val="0"/>
          <w:bCs w:val="0"/>
          <w:caps/>
          <w:sz w:val="24"/>
          <w:szCs w:val="24"/>
          <w:rtl/>
        </w:rPr>
      </w:pPr>
      <w:r>
        <w:rPr>
          <w:rFonts w:hint="cs"/>
          <w:b w:val="0"/>
          <w:bCs w:val="0"/>
          <w:caps/>
          <w:sz w:val="24"/>
          <w:szCs w:val="24"/>
          <w:rtl/>
        </w:rPr>
        <w:t xml:space="preserve">כן </w:t>
      </w:r>
    </w:p>
    <w:p w14:paraId="473C1A1D" w14:textId="77777777" w:rsidR="001E2274" w:rsidRDefault="001E2274" w:rsidP="00134A43">
      <w:pPr>
        <w:rPr>
          <w:b w:val="0"/>
          <w:bCs w:val="0"/>
          <w:caps/>
          <w:sz w:val="24"/>
          <w:szCs w:val="24"/>
          <w:rtl/>
        </w:rPr>
      </w:pPr>
    </w:p>
    <w:p w14:paraId="2EA1E015" w14:textId="77777777" w:rsidR="001E2274" w:rsidRDefault="000A5C33" w:rsidP="00134A43">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2B715B2F" w14:textId="3F62068B" w:rsidR="001E2274" w:rsidRDefault="008F3422" w:rsidP="00134A43">
      <w:pPr>
        <w:rPr>
          <w:b w:val="0"/>
          <w:bCs w:val="0"/>
          <w:caps/>
          <w:sz w:val="24"/>
          <w:szCs w:val="24"/>
          <w:rtl/>
        </w:rPr>
      </w:pPr>
      <w:r>
        <w:rPr>
          <w:rFonts w:hint="cs"/>
          <w:b w:val="0"/>
          <w:bCs w:val="0"/>
          <w:caps/>
          <w:sz w:val="24"/>
          <w:szCs w:val="24"/>
          <w:rtl/>
        </w:rPr>
        <w:t>קרא</w:t>
      </w:r>
      <w:r w:rsidR="000F703D">
        <w:rPr>
          <w:rFonts w:hint="cs"/>
          <w:b w:val="0"/>
          <w:bCs w:val="0"/>
          <w:caps/>
          <w:sz w:val="24"/>
          <w:szCs w:val="24"/>
          <w:rtl/>
        </w:rPr>
        <w:t xml:space="preserve"> </w:t>
      </w:r>
      <w:r>
        <w:rPr>
          <w:rFonts w:hint="cs"/>
          <w:b w:val="0"/>
          <w:bCs w:val="0"/>
          <w:caps/>
          <w:sz w:val="24"/>
          <w:szCs w:val="24"/>
          <w:rtl/>
        </w:rPr>
        <w:t xml:space="preserve">... בבקשה </w:t>
      </w:r>
    </w:p>
    <w:p w14:paraId="67C2AEA3" w14:textId="77777777" w:rsidR="001E2274" w:rsidRDefault="001E2274" w:rsidP="00134A43">
      <w:pPr>
        <w:rPr>
          <w:b w:val="0"/>
          <w:bCs w:val="0"/>
          <w:caps/>
          <w:sz w:val="24"/>
          <w:szCs w:val="24"/>
          <w:rtl/>
        </w:rPr>
      </w:pPr>
    </w:p>
    <w:p w14:paraId="0E80B8EF" w14:textId="77777777" w:rsidR="001E2274" w:rsidRDefault="00FC27D6" w:rsidP="00134A43">
      <w:pPr>
        <w:rPr>
          <w:caps/>
          <w:sz w:val="24"/>
          <w:szCs w:val="24"/>
          <w:u w:val="single"/>
          <w:rtl/>
        </w:rPr>
      </w:pPr>
      <w:r w:rsidRPr="00FC27D6">
        <w:rPr>
          <w:rFonts w:hint="cs"/>
          <w:caps/>
          <w:sz w:val="24"/>
          <w:szCs w:val="24"/>
          <w:u w:val="single"/>
          <w:rtl/>
        </w:rPr>
        <w:lastRenderedPageBreak/>
        <w:t>מר ליאור רגב - נציג לשכת התכנון</w:t>
      </w:r>
      <w:r w:rsidR="001E2274">
        <w:rPr>
          <w:rFonts w:hint="cs"/>
          <w:caps/>
          <w:sz w:val="24"/>
          <w:szCs w:val="24"/>
          <w:u w:val="single"/>
          <w:rtl/>
        </w:rPr>
        <w:t>:</w:t>
      </w:r>
    </w:p>
    <w:p w14:paraId="43B2C5F1" w14:textId="131E5A73" w:rsidR="001E2274" w:rsidRDefault="008F3422" w:rsidP="00134A43">
      <w:pPr>
        <w:rPr>
          <w:b w:val="0"/>
          <w:bCs w:val="0"/>
          <w:caps/>
          <w:sz w:val="24"/>
          <w:szCs w:val="24"/>
          <w:rtl/>
        </w:rPr>
      </w:pPr>
      <w:r>
        <w:rPr>
          <w:rFonts w:hint="cs"/>
          <w:b w:val="0"/>
          <w:bCs w:val="0"/>
          <w:caps/>
          <w:sz w:val="24"/>
          <w:szCs w:val="24"/>
          <w:rtl/>
        </w:rPr>
        <w:t>מה?</w:t>
      </w:r>
    </w:p>
    <w:p w14:paraId="32B296D5" w14:textId="77777777" w:rsidR="001E2274" w:rsidRDefault="001E2274" w:rsidP="00134A43">
      <w:pPr>
        <w:rPr>
          <w:b w:val="0"/>
          <w:bCs w:val="0"/>
          <w:caps/>
          <w:sz w:val="24"/>
          <w:szCs w:val="24"/>
          <w:rtl/>
        </w:rPr>
      </w:pPr>
    </w:p>
    <w:p w14:paraId="6349DB5B" w14:textId="77777777" w:rsidR="001E2274" w:rsidRDefault="000A5C33" w:rsidP="00134A43">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288B8EAC" w14:textId="7B43636A" w:rsidR="001E2274" w:rsidRDefault="008F3422" w:rsidP="00134A43">
      <w:pPr>
        <w:rPr>
          <w:b w:val="0"/>
          <w:bCs w:val="0"/>
          <w:caps/>
          <w:sz w:val="24"/>
          <w:szCs w:val="24"/>
          <w:rtl/>
        </w:rPr>
      </w:pPr>
      <w:r>
        <w:rPr>
          <w:rFonts w:hint="cs"/>
          <w:b w:val="0"/>
          <w:bCs w:val="0"/>
          <w:caps/>
          <w:sz w:val="24"/>
          <w:szCs w:val="24"/>
          <w:rtl/>
        </w:rPr>
        <w:t xml:space="preserve">תכניס את ה ... </w:t>
      </w:r>
    </w:p>
    <w:p w14:paraId="08512746" w14:textId="77777777" w:rsidR="001E2274" w:rsidRDefault="001E2274" w:rsidP="00134A43">
      <w:pPr>
        <w:rPr>
          <w:b w:val="0"/>
          <w:bCs w:val="0"/>
          <w:caps/>
          <w:sz w:val="24"/>
          <w:szCs w:val="24"/>
          <w:rtl/>
        </w:rPr>
      </w:pPr>
    </w:p>
    <w:p w14:paraId="4765D43D" w14:textId="77777777" w:rsidR="001E2274" w:rsidRDefault="00FC27D6" w:rsidP="00134A43">
      <w:pPr>
        <w:rPr>
          <w:caps/>
          <w:sz w:val="24"/>
          <w:szCs w:val="24"/>
          <w:u w:val="single"/>
          <w:rtl/>
        </w:rPr>
      </w:pPr>
      <w:r w:rsidRPr="00FC27D6">
        <w:rPr>
          <w:rFonts w:hint="cs"/>
          <w:caps/>
          <w:sz w:val="24"/>
          <w:szCs w:val="24"/>
          <w:u w:val="single"/>
          <w:rtl/>
        </w:rPr>
        <w:t>מר ליאור רגב - נציג לשכת התכנון</w:t>
      </w:r>
      <w:r w:rsidR="001E2274">
        <w:rPr>
          <w:rFonts w:hint="cs"/>
          <w:caps/>
          <w:sz w:val="24"/>
          <w:szCs w:val="24"/>
          <w:u w:val="single"/>
          <w:rtl/>
        </w:rPr>
        <w:t>:</w:t>
      </w:r>
    </w:p>
    <w:p w14:paraId="78C7B27D" w14:textId="23712A05" w:rsidR="001E2274" w:rsidRDefault="008F3422" w:rsidP="00134A43">
      <w:pPr>
        <w:rPr>
          <w:b w:val="0"/>
          <w:bCs w:val="0"/>
          <w:caps/>
          <w:sz w:val="24"/>
          <w:szCs w:val="24"/>
          <w:rtl/>
        </w:rPr>
      </w:pPr>
      <w:r>
        <w:rPr>
          <w:rFonts w:hint="cs"/>
          <w:b w:val="0"/>
          <w:bCs w:val="0"/>
          <w:caps/>
          <w:sz w:val="24"/>
          <w:szCs w:val="24"/>
          <w:rtl/>
        </w:rPr>
        <w:t xml:space="preserve">לא לא נתחיל קודם מ, הקאנטרי </w:t>
      </w:r>
    </w:p>
    <w:p w14:paraId="2C5C5D41" w14:textId="77777777" w:rsidR="001E2274" w:rsidRDefault="001E2274" w:rsidP="00134A43">
      <w:pPr>
        <w:rPr>
          <w:b w:val="0"/>
          <w:bCs w:val="0"/>
          <w:caps/>
          <w:sz w:val="24"/>
          <w:szCs w:val="24"/>
          <w:rtl/>
        </w:rPr>
      </w:pPr>
    </w:p>
    <w:p w14:paraId="1D16189B" w14:textId="77777777" w:rsidR="001E2274" w:rsidRDefault="00D17364" w:rsidP="00134A43">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3D0528D7" w14:textId="288BFA82" w:rsidR="001E2274" w:rsidRDefault="008F3422" w:rsidP="00134A43">
      <w:pPr>
        <w:rPr>
          <w:b w:val="0"/>
          <w:bCs w:val="0"/>
          <w:caps/>
          <w:sz w:val="24"/>
          <w:szCs w:val="24"/>
          <w:rtl/>
        </w:rPr>
      </w:pPr>
      <w:r>
        <w:rPr>
          <w:rFonts w:hint="cs"/>
          <w:b w:val="0"/>
          <w:bCs w:val="0"/>
          <w:caps/>
          <w:sz w:val="24"/>
          <w:szCs w:val="24"/>
          <w:rtl/>
        </w:rPr>
        <w:t xml:space="preserve">כן בוא נעשה את הקאנטרי </w:t>
      </w:r>
    </w:p>
    <w:p w14:paraId="6E72629F" w14:textId="77777777" w:rsidR="001E2274" w:rsidRDefault="001E2274" w:rsidP="00134A43">
      <w:pPr>
        <w:rPr>
          <w:b w:val="0"/>
          <w:bCs w:val="0"/>
          <w:caps/>
          <w:sz w:val="24"/>
          <w:szCs w:val="24"/>
          <w:rtl/>
        </w:rPr>
      </w:pPr>
    </w:p>
    <w:p w14:paraId="5EA9F152" w14:textId="77777777" w:rsidR="001E2274" w:rsidRDefault="000A5C33" w:rsidP="00134A43">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0DB84FCC" w14:textId="73BAC1CE" w:rsidR="001E2274" w:rsidRDefault="008F3422" w:rsidP="00134A43">
      <w:pPr>
        <w:rPr>
          <w:b w:val="0"/>
          <w:bCs w:val="0"/>
          <w:caps/>
          <w:sz w:val="24"/>
          <w:szCs w:val="24"/>
          <w:rtl/>
        </w:rPr>
      </w:pPr>
      <w:r>
        <w:rPr>
          <w:rFonts w:hint="cs"/>
          <w:b w:val="0"/>
          <w:bCs w:val="0"/>
          <w:caps/>
          <w:sz w:val="24"/>
          <w:szCs w:val="24"/>
          <w:rtl/>
        </w:rPr>
        <w:t xml:space="preserve">אה הקאנטרי נכון </w:t>
      </w:r>
    </w:p>
    <w:p w14:paraId="353E7010" w14:textId="77777777" w:rsidR="001E2274" w:rsidRDefault="001E2274" w:rsidP="00134A43">
      <w:pPr>
        <w:rPr>
          <w:b w:val="0"/>
          <w:bCs w:val="0"/>
          <w:caps/>
          <w:sz w:val="24"/>
          <w:szCs w:val="24"/>
          <w:rtl/>
        </w:rPr>
      </w:pPr>
    </w:p>
    <w:p w14:paraId="4C7FAC5C" w14:textId="77777777" w:rsidR="001E2274" w:rsidRDefault="003109B2" w:rsidP="00134A43">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0AB0DD5D" w14:textId="389BCFCD" w:rsidR="001E2274" w:rsidRDefault="008F3422" w:rsidP="00134A43">
      <w:pPr>
        <w:rPr>
          <w:b w:val="0"/>
          <w:bCs w:val="0"/>
          <w:caps/>
          <w:sz w:val="24"/>
          <w:szCs w:val="24"/>
          <w:rtl/>
        </w:rPr>
      </w:pPr>
      <w:r>
        <w:rPr>
          <w:rFonts w:hint="cs"/>
          <w:b w:val="0"/>
          <w:bCs w:val="0"/>
          <w:caps/>
          <w:sz w:val="24"/>
          <w:szCs w:val="24"/>
          <w:rtl/>
        </w:rPr>
        <w:t>ג'לג'וליה עשינו רק הארכת תוקף</w:t>
      </w:r>
    </w:p>
    <w:p w14:paraId="375DEADB" w14:textId="77777777" w:rsidR="001E2274" w:rsidRDefault="001E2274" w:rsidP="00134A43">
      <w:pPr>
        <w:rPr>
          <w:b w:val="0"/>
          <w:bCs w:val="0"/>
          <w:caps/>
          <w:sz w:val="24"/>
          <w:szCs w:val="24"/>
          <w:rtl/>
        </w:rPr>
      </w:pPr>
    </w:p>
    <w:p w14:paraId="0FEACB19" w14:textId="77777777" w:rsidR="001E2274" w:rsidRDefault="000A5C33" w:rsidP="00134A43">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7FC2E556" w14:textId="59042ACC" w:rsidR="001E2274" w:rsidRDefault="008F3422" w:rsidP="00134A43">
      <w:pPr>
        <w:rPr>
          <w:b w:val="0"/>
          <w:bCs w:val="0"/>
          <w:caps/>
          <w:sz w:val="24"/>
          <w:szCs w:val="24"/>
          <w:rtl/>
        </w:rPr>
      </w:pPr>
      <w:r>
        <w:rPr>
          <w:rFonts w:hint="cs"/>
          <w:b w:val="0"/>
          <w:bCs w:val="0"/>
          <w:caps/>
          <w:sz w:val="24"/>
          <w:szCs w:val="24"/>
          <w:rtl/>
        </w:rPr>
        <w:t xml:space="preserve">ג'לג'וליה עשינו </w:t>
      </w:r>
    </w:p>
    <w:p w14:paraId="2907B39E" w14:textId="77777777" w:rsidR="001E2274" w:rsidRDefault="001E2274" w:rsidP="00134A43">
      <w:pPr>
        <w:rPr>
          <w:b w:val="0"/>
          <w:bCs w:val="0"/>
          <w:caps/>
          <w:sz w:val="24"/>
          <w:szCs w:val="24"/>
          <w:rtl/>
        </w:rPr>
      </w:pPr>
    </w:p>
    <w:p w14:paraId="2FCF6F23" w14:textId="77777777" w:rsidR="001E2274" w:rsidRDefault="000A3DA6" w:rsidP="00134A43">
      <w:pPr>
        <w:rPr>
          <w:caps/>
          <w:sz w:val="24"/>
          <w:szCs w:val="24"/>
          <w:u w:val="single"/>
          <w:rtl/>
        </w:rPr>
      </w:pPr>
      <w:r w:rsidRPr="000A3DA6">
        <w:rPr>
          <w:rFonts w:hint="cs"/>
          <w:caps/>
          <w:sz w:val="24"/>
          <w:szCs w:val="24"/>
          <w:u w:val="single"/>
          <w:rtl/>
        </w:rPr>
        <w:t>מר תומר דוידסון - נציג מנהל מקרקעי ישראל בוועדה המחוזית</w:t>
      </w:r>
      <w:r w:rsidR="001E2274">
        <w:rPr>
          <w:rFonts w:hint="cs"/>
          <w:caps/>
          <w:sz w:val="24"/>
          <w:szCs w:val="24"/>
          <w:u w:val="single"/>
          <w:rtl/>
        </w:rPr>
        <w:t>:</w:t>
      </w:r>
    </w:p>
    <w:p w14:paraId="7FA36A40" w14:textId="3D7E42A4" w:rsidR="001E2274" w:rsidRDefault="008F3422" w:rsidP="00134A43">
      <w:pPr>
        <w:rPr>
          <w:b w:val="0"/>
          <w:bCs w:val="0"/>
          <w:caps/>
          <w:sz w:val="24"/>
          <w:szCs w:val="24"/>
          <w:rtl/>
        </w:rPr>
      </w:pPr>
      <w:r>
        <w:rPr>
          <w:rFonts w:hint="cs"/>
          <w:b w:val="0"/>
          <w:bCs w:val="0"/>
          <w:caps/>
          <w:sz w:val="24"/>
          <w:szCs w:val="24"/>
          <w:rtl/>
        </w:rPr>
        <w:t xml:space="preserve">תענוג </w:t>
      </w:r>
    </w:p>
    <w:p w14:paraId="278288FF" w14:textId="77777777" w:rsidR="001E2274" w:rsidRDefault="001E2274" w:rsidP="00134A43">
      <w:pPr>
        <w:rPr>
          <w:b w:val="0"/>
          <w:bCs w:val="0"/>
          <w:caps/>
          <w:sz w:val="24"/>
          <w:szCs w:val="24"/>
          <w:rtl/>
        </w:rPr>
      </w:pPr>
    </w:p>
    <w:p w14:paraId="1D3059A0" w14:textId="77777777" w:rsidR="001E2274" w:rsidRDefault="000A5C33" w:rsidP="00A46255">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48BE44C4" w14:textId="43E75839" w:rsidR="001E2274" w:rsidRDefault="00A46255" w:rsidP="00A46255">
      <w:pPr>
        <w:rPr>
          <w:b w:val="0"/>
          <w:bCs w:val="0"/>
          <w:caps/>
          <w:sz w:val="24"/>
          <w:szCs w:val="24"/>
          <w:rtl/>
        </w:rPr>
      </w:pPr>
      <w:r>
        <w:rPr>
          <w:rFonts w:hint="cs"/>
          <w:b w:val="0"/>
          <w:bCs w:val="0"/>
          <w:caps/>
          <w:sz w:val="24"/>
          <w:szCs w:val="24"/>
          <w:rtl/>
        </w:rPr>
        <w:t>למה, לפי הסדר יום אנחנו</w:t>
      </w:r>
      <w:r w:rsidR="000F703D">
        <w:rPr>
          <w:rFonts w:hint="cs"/>
          <w:b w:val="0"/>
          <w:bCs w:val="0"/>
          <w:caps/>
          <w:sz w:val="24"/>
          <w:szCs w:val="24"/>
          <w:rtl/>
        </w:rPr>
        <w:t xml:space="preserve"> </w:t>
      </w:r>
      <w:r>
        <w:rPr>
          <w:rFonts w:hint="cs"/>
          <w:b w:val="0"/>
          <w:bCs w:val="0"/>
          <w:caps/>
          <w:sz w:val="24"/>
          <w:szCs w:val="24"/>
          <w:rtl/>
        </w:rPr>
        <w:t>... על הרחק, הקאנטרי הוא פנימי?</w:t>
      </w:r>
    </w:p>
    <w:p w14:paraId="55CE54E2" w14:textId="77777777" w:rsidR="001E2274" w:rsidRDefault="001E2274" w:rsidP="00A46255">
      <w:pPr>
        <w:rPr>
          <w:b w:val="0"/>
          <w:bCs w:val="0"/>
          <w:caps/>
          <w:sz w:val="24"/>
          <w:szCs w:val="24"/>
          <w:rtl/>
        </w:rPr>
      </w:pPr>
    </w:p>
    <w:p w14:paraId="70DA710F" w14:textId="77777777" w:rsidR="001E2274" w:rsidRDefault="00FC27D6" w:rsidP="006033E6">
      <w:pPr>
        <w:rPr>
          <w:caps/>
          <w:sz w:val="24"/>
          <w:szCs w:val="24"/>
          <w:u w:val="single"/>
          <w:rtl/>
        </w:rPr>
      </w:pPr>
      <w:r w:rsidRPr="00FC27D6">
        <w:rPr>
          <w:rFonts w:hint="cs"/>
          <w:caps/>
          <w:sz w:val="24"/>
          <w:szCs w:val="24"/>
          <w:u w:val="single"/>
          <w:rtl/>
        </w:rPr>
        <w:t>מר ליאור רגב - נציג לשכת התכנון</w:t>
      </w:r>
      <w:r w:rsidR="001E2274">
        <w:rPr>
          <w:rFonts w:hint="cs"/>
          <w:caps/>
          <w:sz w:val="24"/>
          <w:szCs w:val="24"/>
          <w:u w:val="single"/>
          <w:rtl/>
        </w:rPr>
        <w:t>:</w:t>
      </w:r>
    </w:p>
    <w:p w14:paraId="0EAE86BB" w14:textId="62EB1D93" w:rsidR="001E2274" w:rsidRDefault="00A46255" w:rsidP="006033E6">
      <w:pPr>
        <w:rPr>
          <w:b w:val="0"/>
          <w:bCs w:val="0"/>
          <w:caps/>
          <w:sz w:val="24"/>
          <w:szCs w:val="24"/>
          <w:rtl/>
        </w:rPr>
      </w:pPr>
      <w:r>
        <w:rPr>
          <w:rFonts w:hint="cs"/>
          <w:b w:val="0"/>
          <w:bCs w:val="0"/>
          <w:caps/>
          <w:sz w:val="24"/>
          <w:szCs w:val="24"/>
          <w:rtl/>
        </w:rPr>
        <w:t>הוא פנימי כן</w:t>
      </w:r>
      <w:r w:rsidR="000F703D">
        <w:rPr>
          <w:rFonts w:hint="cs"/>
          <w:b w:val="0"/>
          <w:bCs w:val="0"/>
          <w:caps/>
          <w:sz w:val="24"/>
          <w:szCs w:val="24"/>
          <w:rtl/>
        </w:rPr>
        <w:t xml:space="preserve"> </w:t>
      </w:r>
      <w:r w:rsidR="006033E6">
        <w:rPr>
          <w:rFonts w:hint="cs"/>
          <w:b w:val="0"/>
          <w:bCs w:val="0"/>
          <w:caps/>
          <w:sz w:val="24"/>
          <w:szCs w:val="24"/>
          <w:rtl/>
        </w:rPr>
        <w:t xml:space="preserve">... פנימי והם ביקשו לתת להם </w:t>
      </w:r>
    </w:p>
    <w:p w14:paraId="679B4F6B" w14:textId="77777777" w:rsidR="001E2274" w:rsidRDefault="001E2274" w:rsidP="006033E6">
      <w:pPr>
        <w:rPr>
          <w:b w:val="0"/>
          <w:bCs w:val="0"/>
          <w:caps/>
          <w:sz w:val="24"/>
          <w:szCs w:val="24"/>
          <w:rtl/>
        </w:rPr>
      </w:pPr>
    </w:p>
    <w:p w14:paraId="5F0B61AD" w14:textId="77777777" w:rsidR="001E2274" w:rsidRDefault="000A5C33" w:rsidP="006033E6">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640B3751" w14:textId="0730326E" w:rsidR="001E2274" w:rsidRDefault="006033E6" w:rsidP="006033E6">
      <w:pPr>
        <w:rPr>
          <w:b w:val="0"/>
          <w:bCs w:val="0"/>
          <w:caps/>
          <w:sz w:val="24"/>
          <w:szCs w:val="24"/>
          <w:rtl/>
        </w:rPr>
      </w:pPr>
      <w:r>
        <w:rPr>
          <w:rFonts w:hint="cs"/>
          <w:b w:val="0"/>
          <w:bCs w:val="0"/>
          <w:caps/>
          <w:sz w:val="24"/>
          <w:szCs w:val="24"/>
          <w:rtl/>
        </w:rPr>
        <w:t xml:space="preserve">אוקיי </w:t>
      </w:r>
    </w:p>
    <w:p w14:paraId="4C42BC99" w14:textId="77777777" w:rsidR="001E2274" w:rsidRDefault="001E2274" w:rsidP="006033E6">
      <w:pPr>
        <w:rPr>
          <w:b w:val="0"/>
          <w:bCs w:val="0"/>
          <w:caps/>
          <w:sz w:val="24"/>
          <w:szCs w:val="24"/>
          <w:rtl/>
        </w:rPr>
      </w:pPr>
    </w:p>
    <w:p w14:paraId="2396F5C9" w14:textId="77777777" w:rsidR="001E2274" w:rsidRDefault="003361D4" w:rsidP="006033E6">
      <w:pPr>
        <w:rPr>
          <w:caps/>
          <w:sz w:val="24"/>
          <w:szCs w:val="24"/>
          <w:u w:val="single"/>
          <w:rtl/>
        </w:rPr>
      </w:pPr>
      <w:r w:rsidRPr="003361D4">
        <w:rPr>
          <w:rFonts w:hint="cs"/>
          <w:caps/>
          <w:sz w:val="24"/>
          <w:szCs w:val="24"/>
          <w:u w:val="single"/>
          <w:rtl/>
        </w:rPr>
        <w:t>עורך דין ניצן בן ארויה - יועץ משפטי לוועדה המחוזית</w:t>
      </w:r>
      <w:r w:rsidR="001E2274">
        <w:rPr>
          <w:rFonts w:hint="cs"/>
          <w:caps/>
          <w:sz w:val="24"/>
          <w:szCs w:val="24"/>
          <w:u w:val="single"/>
          <w:rtl/>
        </w:rPr>
        <w:t>:</w:t>
      </w:r>
    </w:p>
    <w:p w14:paraId="74D2E988" w14:textId="52AF2122" w:rsidR="001E2274" w:rsidRDefault="006033E6" w:rsidP="006033E6">
      <w:pPr>
        <w:rPr>
          <w:b w:val="0"/>
          <w:bCs w:val="0"/>
          <w:caps/>
          <w:sz w:val="24"/>
          <w:szCs w:val="24"/>
          <w:rtl/>
        </w:rPr>
      </w:pPr>
      <w:r>
        <w:rPr>
          <w:rFonts w:hint="cs"/>
          <w:b w:val="0"/>
          <w:bCs w:val="0"/>
          <w:caps/>
          <w:sz w:val="24"/>
          <w:szCs w:val="24"/>
          <w:rtl/>
        </w:rPr>
        <w:t>בסוף הם יבואו עם מסקנות</w:t>
      </w:r>
    </w:p>
    <w:p w14:paraId="374A15AB" w14:textId="77777777" w:rsidR="001E2274" w:rsidRDefault="001E2274" w:rsidP="006033E6">
      <w:pPr>
        <w:rPr>
          <w:b w:val="0"/>
          <w:bCs w:val="0"/>
          <w:caps/>
          <w:sz w:val="24"/>
          <w:szCs w:val="24"/>
          <w:rtl/>
        </w:rPr>
      </w:pPr>
    </w:p>
    <w:p w14:paraId="08B0EDBB" w14:textId="77777777" w:rsidR="001E2274" w:rsidRDefault="00FC27D6" w:rsidP="006033E6">
      <w:pPr>
        <w:rPr>
          <w:caps/>
          <w:sz w:val="24"/>
          <w:szCs w:val="24"/>
          <w:u w:val="single"/>
          <w:rtl/>
        </w:rPr>
      </w:pPr>
      <w:r w:rsidRPr="00FC27D6">
        <w:rPr>
          <w:rFonts w:hint="cs"/>
          <w:caps/>
          <w:sz w:val="24"/>
          <w:szCs w:val="24"/>
          <w:u w:val="single"/>
          <w:rtl/>
        </w:rPr>
        <w:t>מר ליאור רגב - נציג לשכת התכנון</w:t>
      </w:r>
      <w:r w:rsidR="001E2274">
        <w:rPr>
          <w:rFonts w:hint="cs"/>
          <w:caps/>
          <w:sz w:val="24"/>
          <w:szCs w:val="24"/>
          <w:u w:val="single"/>
          <w:rtl/>
        </w:rPr>
        <w:t>:</w:t>
      </w:r>
    </w:p>
    <w:p w14:paraId="3D03297B" w14:textId="715FF117" w:rsidR="001E2274" w:rsidRDefault="006033E6" w:rsidP="006033E6">
      <w:pPr>
        <w:rPr>
          <w:b w:val="0"/>
          <w:bCs w:val="0"/>
          <w:caps/>
          <w:sz w:val="24"/>
          <w:szCs w:val="24"/>
          <w:rtl/>
        </w:rPr>
      </w:pPr>
      <w:r>
        <w:rPr>
          <w:rFonts w:hint="cs"/>
          <w:b w:val="0"/>
          <w:bCs w:val="0"/>
          <w:caps/>
          <w:sz w:val="24"/>
          <w:szCs w:val="24"/>
          <w:rtl/>
        </w:rPr>
        <w:t xml:space="preserve">הלוואי נראה לך </w:t>
      </w:r>
    </w:p>
    <w:p w14:paraId="302E2407" w14:textId="77777777" w:rsidR="001E2274" w:rsidRDefault="001E2274" w:rsidP="006033E6">
      <w:pPr>
        <w:rPr>
          <w:b w:val="0"/>
          <w:bCs w:val="0"/>
          <w:caps/>
          <w:sz w:val="24"/>
          <w:szCs w:val="24"/>
          <w:rtl/>
        </w:rPr>
      </w:pPr>
    </w:p>
    <w:p w14:paraId="46B7350B" w14:textId="77777777" w:rsidR="001E2274" w:rsidRDefault="000A5C33" w:rsidP="006033E6">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1066764E" w14:textId="069CC17B" w:rsidR="001E2274" w:rsidRDefault="006033E6" w:rsidP="006033E6">
      <w:pPr>
        <w:rPr>
          <w:b w:val="0"/>
          <w:bCs w:val="0"/>
          <w:caps/>
          <w:sz w:val="24"/>
          <w:szCs w:val="24"/>
          <w:rtl/>
        </w:rPr>
      </w:pPr>
      <w:r>
        <w:rPr>
          <w:rFonts w:hint="cs"/>
          <w:b w:val="0"/>
          <w:bCs w:val="0"/>
          <w:caps/>
          <w:sz w:val="24"/>
          <w:szCs w:val="24"/>
          <w:rtl/>
        </w:rPr>
        <w:t>יש יש עשן לבן?</w:t>
      </w:r>
    </w:p>
    <w:p w14:paraId="7528F163" w14:textId="77777777" w:rsidR="001E2274" w:rsidRDefault="001E2274" w:rsidP="006033E6">
      <w:pPr>
        <w:rPr>
          <w:b w:val="0"/>
          <w:bCs w:val="0"/>
          <w:caps/>
          <w:sz w:val="24"/>
          <w:szCs w:val="24"/>
          <w:rtl/>
        </w:rPr>
      </w:pPr>
    </w:p>
    <w:p w14:paraId="6ACB91D3" w14:textId="77777777" w:rsidR="001E2274" w:rsidRDefault="00D17364" w:rsidP="006033E6">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6E164829" w14:textId="7D7ACB06" w:rsidR="001E2274" w:rsidRDefault="006033E6" w:rsidP="006033E6">
      <w:pPr>
        <w:rPr>
          <w:b w:val="0"/>
          <w:bCs w:val="0"/>
          <w:caps/>
          <w:sz w:val="24"/>
          <w:szCs w:val="24"/>
          <w:rtl/>
        </w:rPr>
      </w:pPr>
      <w:r>
        <w:rPr>
          <w:rFonts w:hint="cs"/>
          <w:b w:val="0"/>
          <w:bCs w:val="0"/>
          <w:caps/>
          <w:sz w:val="24"/>
          <w:szCs w:val="24"/>
          <w:rtl/>
        </w:rPr>
        <w:t xml:space="preserve">לא הבנתי, על מה הויכוח בקאנטרי? </w:t>
      </w:r>
    </w:p>
    <w:p w14:paraId="3EC162CB" w14:textId="77777777" w:rsidR="001E2274" w:rsidRDefault="001E2274" w:rsidP="006033E6">
      <w:pPr>
        <w:rPr>
          <w:b w:val="0"/>
          <w:bCs w:val="0"/>
          <w:caps/>
          <w:sz w:val="24"/>
          <w:szCs w:val="24"/>
          <w:rtl/>
        </w:rPr>
      </w:pPr>
    </w:p>
    <w:p w14:paraId="692C8B2C" w14:textId="77777777" w:rsidR="001E2274" w:rsidRDefault="000A5C33" w:rsidP="006033E6">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77B810FA" w14:textId="1EA6342E" w:rsidR="001E2274" w:rsidRDefault="006033E6" w:rsidP="006033E6">
      <w:pPr>
        <w:rPr>
          <w:b w:val="0"/>
          <w:bCs w:val="0"/>
          <w:caps/>
          <w:sz w:val="24"/>
          <w:szCs w:val="24"/>
          <w:rtl/>
        </w:rPr>
      </w:pPr>
      <w:r>
        <w:rPr>
          <w:rFonts w:hint="cs"/>
          <w:b w:val="0"/>
          <w:bCs w:val="0"/>
          <w:caps/>
          <w:sz w:val="24"/>
          <w:szCs w:val="24"/>
          <w:rtl/>
        </w:rPr>
        <w:t>שיש</w:t>
      </w:r>
      <w:r w:rsidR="000F703D">
        <w:rPr>
          <w:rFonts w:hint="cs"/>
          <w:b w:val="0"/>
          <w:bCs w:val="0"/>
          <w:caps/>
          <w:sz w:val="24"/>
          <w:szCs w:val="24"/>
          <w:rtl/>
        </w:rPr>
        <w:t xml:space="preserve"> </w:t>
      </w:r>
      <w:r>
        <w:rPr>
          <w:rFonts w:hint="cs"/>
          <w:b w:val="0"/>
          <w:bCs w:val="0"/>
          <w:caps/>
          <w:sz w:val="24"/>
          <w:szCs w:val="24"/>
          <w:rtl/>
        </w:rPr>
        <w:t xml:space="preserve">... </w:t>
      </w:r>
    </w:p>
    <w:p w14:paraId="1BF7DB18" w14:textId="77777777" w:rsidR="001E2274" w:rsidRDefault="001E2274" w:rsidP="006033E6">
      <w:pPr>
        <w:rPr>
          <w:b w:val="0"/>
          <w:bCs w:val="0"/>
          <w:caps/>
          <w:sz w:val="24"/>
          <w:szCs w:val="24"/>
          <w:rtl/>
        </w:rPr>
      </w:pPr>
    </w:p>
    <w:p w14:paraId="6BB21476" w14:textId="77777777" w:rsidR="001E2274" w:rsidRDefault="00BE7EE4" w:rsidP="006033E6">
      <w:pPr>
        <w:rPr>
          <w:b w:val="0"/>
          <w:bCs w:val="0"/>
          <w:caps/>
          <w:sz w:val="24"/>
          <w:szCs w:val="24"/>
          <w:rtl/>
        </w:rPr>
      </w:pPr>
      <w:r>
        <w:rPr>
          <w:rFonts w:hint="cs"/>
          <w:b w:val="0"/>
          <w:bCs w:val="0"/>
          <w:caps/>
          <w:sz w:val="24"/>
          <w:szCs w:val="24"/>
          <w:rtl/>
        </w:rPr>
        <w:lastRenderedPageBreak/>
        <w:t xml:space="preserve">(מדברים ביחד) </w:t>
      </w:r>
    </w:p>
    <w:p w14:paraId="0E9CD6ED" w14:textId="77777777" w:rsidR="001E2274" w:rsidRDefault="001E2274" w:rsidP="006033E6">
      <w:pPr>
        <w:rPr>
          <w:b w:val="0"/>
          <w:bCs w:val="0"/>
          <w:caps/>
          <w:sz w:val="24"/>
          <w:szCs w:val="24"/>
          <w:rtl/>
        </w:rPr>
      </w:pPr>
    </w:p>
    <w:p w14:paraId="004438B3" w14:textId="77777777" w:rsidR="001E2274" w:rsidRDefault="000A5C33" w:rsidP="006033E6">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274B9048" w14:textId="6CE3F53E" w:rsidR="001E2274" w:rsidRDefault="00BE7EE4" w:rsidP="006033E6">
      <w:pPr>
        <w:rPr>
          <w:b w:val="0"/>
          <w:bCs w:val="0"/>
          <w:caps/>
          <w:sz w:val="24"/>
          <w:szCs w:val="24"/>
          <w:rtl/>
        </w:rPr>
      </w:pPr>
      <w:r>
        <w:rPr>
          <w:rFonts w:hint="cs"/>
          <w:b w:val="0"/>
          <w:bCs w:val="0"/>
          <w:caps/>
          <w:sz w:val="24"/>
          <w:szCs w:val="24"/>
          <w:rtl/>
        </w:rPr>
        <w:t>הארכת תוקף</w:t>
      </w:r>
      <w:r w:rsidR="000F703D">
        <w:rPr>
          <w:rFonts w:hint="cs"/>
          <w:b w:val="0"/>
          <w:bCs w:val="0"/>
          <w:caps/>
          <w:sz w:val="24"/>
          <w:szCs w:val="24"/>
          <w:rtl/>
        </w:rPr>
        <w:t xml:space="preserve"> </w:t>
      </w:r>
      <w:r>
        <w:rPr>
          <w:rFonts w:hint="cs"/>
          <w:b w:val="0"/>
          <w:bCs w:val="0"/>
          <w:caps/>
          <w:sz w:val="24"/>
          <w:szCs w:val="24"/>
          <w:rtl/>
        </w:rPr>
        <w:t>...</w:t>
      </w:r>
    </w:p>
    <w:p w14:paraId="31EE0635" w14:textId="77777777" w:rsidR="001E2274" w:rsidRDefault="001E2274" w:rsidP="006033E6">
      <w:pPr>
        <w:rPr>
          <w:b w:val="0"/>
          <w:bCs w:val="0"/>
          <w:caps/>
          <w:sz w:val="24"/>
          <w:szCs w:val="24"/>
          <w:rtl/>
        </w:rPr>
      </w:pPr>
    </w:p>
    <w:p w14:paraId="2F48238F" w14:textId="77777777" w:rsidR="001E2274" w:rsidRDefault="003361D4" w:rsidP="006033E6">
      <w:pPr>
        <w:rPr>
          <w:caps/>
          <w:sz w:val="24"/>
          <w:szCs w:val="24"/>
          <w:u w:val="single"/>
          <w:rtl/>
        </w:rPr>
      </w:pPr>
      <w:r w:rsidRPr="003361D4">
        <w:rPr>
          <w:rFonts w:hint="cs"/>
          <w:caps/>
          <w:sz w:val="24"/>
          <w:szCs w:val="24"/>
          <w:u w:val="single"/>
          <w:rtl/>
        </w:rPr>
        <w:t>עורך דין ניצן בן ארויה - יועץ משפטי לוועדה המחוזית</w:t>
      </w:r>
      <w:r w:rsidR="001E2274">
        <w:rPr>
          <w:rFonts w:hint="cs"/>
          <w:caps/>
          <w:sz w:val="24"/>
          <w:szCs w:val="24"/>
          <w:u w:val="single"/>
          <w:rtl/>
        </w:rPr>
        <w:t>:</w:t>
      </w:r>
    </w:p>
    <w:p w14:paraId="323994AE" w14:textId="543FD12A" w:rsidR="001E2274" w:rsidRDefault="00BE7EE4" w:rsidP="006033E6">
      <w:pPr>
        <w:rPr>
          <w:b w:val="0"/>
          <w:bCs w:val="0"/>
          <w:caps/>
          <w:sz w:val="24"/>
          <w:szCs w:val="24"/>
          <w:rtl/>
        </w:rPr>
      </w:pPr>
      <w:r>
        <w:rPr>
          <w:rFonts w:hint="cs"/>
          <w:b w:val="0"/>
          <w:bCs w:val="0"/>
          <w:caps/>
          <w:sz w:val="24"/>
          <w:szCs w:val="24"/>
          <w:rtl/>
        </w:rPr>
        <w:t>... הם יושבים בחוץ ...</w:t>
      </w:r>
    </w:p>
    <w:p w14:paraId="1370FD5E" w14:textId="77777777" w:rsidR="001E2274" w:rsidRDefault="001E2274" w:rsidP="006033E6">
      <w:pPr>
        <w:rPr>
          <w:b w:val="0"/>
          <w:bCs w:val="0"/>
          <w:caps/>
          <w:sz w:val="24"/>
          <w:szCs w:val="24"/>
          <w:rtl/>
        </w:rPr>
      </w:pPr>
    </w:p>
    <w:p w14:paraId="6E0DAE9F" w14:textId="77777777" w:rsidR="001E2274" w:rsidRDefault="00BE7EE4" w:rsidP="006033E6">
      <w:pPr>
        <w:rPr>
          <w:b w:val="0"/>
          <w:bCs w:val="0"/>
          <w:caps/>
          <w:sz w:val="24"/>
          <w:szCs w:val="24"/>
          <w:rtl/>
        </w:rPr>
      </w:pPr>
      <w:r>
        <w:rPr>
          <w:rFonts w:hint="cs"/>
          <w:b w:val="0"/>
          <w:bCs w:val="0"/>
          <w:caps/>
          <w:sz w:val="24"/>
          <w:szCs w:val="24"/>
          <w:rtl/>
        </w:rPr>
        <w:t>(מתארגנים)</w:t>
      </w:r>
    </w:p>
    <w:p w14:paraId="70B4B804" w14:textId="77777777" w:rsidR="001E2274" w:rsidRDefault="001E2274" w:rsidP="006033E6">
      <w:pPr>
        <w:rPr>
          <w:b w:val="0"/>
          <w:bCs w:val="0"/>
          <w:caps/>
          <w:sz w:val="24"/>
          <w:szCs w:val="24"/>
          <w:rtl/>
        </w:rPr>
      </w:pPr>
    </w:p>
    <w:p w14:paraId="08AC7F33" w14:textId="77777777" w:rsidR="001E2274" w:rsidRDefault="00FC27D6" w:rsidP="006033E6">
      <w:pPr>
        <w:rPr>
          <w:caps/>
          <w:sz w:val="24"/>
          <w:szCs w:val="24"/>
          <w:u w:val="single"/>
          <w:rtl/>
        </w:rPr>
      </w:pPr>
      <w:r w:rsidRPr="00FC27D6">
        <w:rPr>
          <w:rFonts w:hint="cs"/>
          <w:caps/>
          <w:sz w:val="24"/>
          <w:szCs w:val="24"/>
          <w:u w:val="single"/>
          <w:rtl/>
        </w:rPr>
        <w:t>מר ליאור רגב - נציג לשכת התכנון</w:t>
      </w:r>
      <w:r w:rsidR="001E2274">
        <w:rPr>
          <w:rFonts w:hint="cs"/>
          <w:caps/>
          <w:sz w:val="24"/>
          <w:szCs w:val="24"/>
          <w:u w:val="single"/>
          <w:rtl/>
        </w:rPr>
        <w:t>:</w:t>
      </w:r>
    </w:p>
    <w:p w14:paraId="33515EB6" w14:textId="7D88EB01" w:rsidR="001E2274" w:rsidRDefault="00E164D6" w:rsidP="006033E6">
      <w:pPr>
        <w:rPr>
          <w:b w:val="0"/>
          <w:bCs w:val="0"/>
          <w:caps/>
          <w:sz w:val="24"/>
          <w:szCs w:val="24"/>
          <w:rtl/>
        </w:rPr>
      </w:pPr>
      <w:r>
        <w:rPr>
          <w:rFonts w:hint="cs"/>
          <w:b w:val="0"/>
          <w:bCs w:val="0"/>
          <w:caps/>
          <w:sz w:val="24"/>
          <w:szCs w:val="24"/>
          <w:rtl/>
        </w:rPr>
        <w:t>זה חשוב לכם</w:t>
      </w:r>
      <w:r w:rsidR="000F703D">
        <w:rPr>
          <w:rFonts w:hint="cs"/>
          <w:b w:val="0"/>
          <w:bCs w:val="0"/>
          <w:caps/>
          <w:sz w:val="24"/>
          <w:szCs w:val="24"/>
          <w:rtl/>
        </w:rPr>
        <w:t xml:space="preserve"> </w:t>
      </w:r>
      <w:r>
        <w:rPr>
          <w:rFonts w:hint="cs"/>
          <w:b w:val="0"/>
          <w:bCs w:val="0"/>
          <w:caps/>
          <w:sz w:val="24"/>
          <w:szCs w:val="24"/>
          <w:rtl/>
        </w:rPr>
        <w:t>...</w:t>
      </w:r>
    </w:p>
    <w:p w14:paraId="60046C7C" w14:textId="77777777" w:rsidR="001E2274" w:rsidRDefault="001E2274" w:rsidP="006033E6">
      <w:pPr>
        <w:rPr>
          <w:b w:val="0"/>
          <w:bCs w:val="0"/>
          <w:caps/>
          <w:sz w:val="24"/>
          <w:szCs w:val="24"/>
          <w:rtl/>
        </w:rPr>
      </w:pPr>
    </w:p>
    <w:p w14:paraId="62B90FC1" w14:textId="77777777" w:rsidR="001E2274" w:rsidRDefault="00E5536A" w:rsidP="006033E6">
      <w:pPr>
        <w:rPr>
          <w:caps/>
          <w:sz w:val="24"/>
          <w:szCs w:val="24"/>
          <w:u w:val="single"/>
          <w:rtl/>
        </w:rPr>
      </w:pPr>
      <w:r w:rsidRPr="00E5536A">
        <w:rPr>
          <w:rFonts w:hint="cs"/>
          <w:caps/>
          <w:sz w:val="24"/>
          <w:szCs w:val="24"/>
          <w:u w:val="single"/>
          <w:rtl/>
        </w:rPr>
        <w:t>גב</w:t>
      </w:r>
      <w:r w:rsidRPr="00E5536A">
        <w:rPr>
          <w:caps/>
          <w:sz w:val="24"/>
          <w:szCs w:val="24"/>
          <w:u w:val="single"/>
          <w:rtl/>
        </w:rPr>
        <w:t>'</w:t>
      </w:r>
      <w:r w:rsidRPr="00E5536A">
        <w:rPr>
          <w:rFonts w:hint="cs"/>
          <w:caps/>
          <w:sz w:val="24"/>
          <w:szCs w:val="24"/>
          <w:u w:val="single"/>
          <w:rtl/>
        </w:rPr>
        <w:t xml:space="preserve"> רוני גרניט - נציגת משרד הבריאות בוועדה המחוזית</w:t>
      </w:r>
      <w:r w:rsidR="001E2274">
        <w:rPr>
          <w:rFonts w:hint="cs"/>
          <w:caps/>
          <w:sz w:val="24"/>
          <w:szCs w:val="24"/>
          <w:u w:val="single"/>
          <w:rtl/>
        </w:rPr>
        <w:t>:</w:t>
      </w:r>
    </w:p>
    <w:p w14:paraId="18BFB172" w14:textId="5C98887D" w:rsidR="001E2274" w:rsidRDefault="00E164D6" w:rsidP="006033E6">
      <w:pPr>
        <w:rPr>
          <w:b w:val="0"/>
          <w:bCs w:val="0"/>
          <w:caps/>
          <w:sz w:val="24"/>
          <w:szCs w:val="24"/>
          <w:rtl/>
        </w:rPr>
      </w:pPr>
      <w:r>
        <w:rPr>
          <w:rFonts w:hint="cs"/>
          <w:b w:val="0"/>
          <w:bCs w:val="0"/>
          <w:caps/>
          <w:sz w:val="24"/>
          <w:szCs w:val="24"/>
          <w:rtl/>
        </w:rPr>
        <w:t>בדיוק זה</w:t>
      </w:r>
    </w:p>
    <w:p w14:paraId="24C2B4C7" w14:textId="77777777" w:rsidR="001E2274" w:rsidRDefault="001E2274" w:rsidP="006033E6">
      <w:pPr>
        <w:rPr>
          <w:b w:val="0"/>
          <w:bCs w:val="0"/>
          <w:caps/>
          <w:sz w:val="24"/>
          <w:szCs w:val="24"/>
          <w:rtl/>
        </w:rPr>
      </w:pPr>
    </w:p>
    <w:p w14:paraId="04BBCF1F" w14:textId="77777777" w:rsidR="001E2274" w:rsidRDefault="00FC27D6" w:rsidP="006033E6">
      <w:pPr>
        <w:rPr>
          <w:caps/>
          <w:sz w:val="24"/>
          <w:szCs w:val="24"/>
          <w:u w:val="single"/>
          <w:rtl/>
        </w:rPr>
      </w:pPr>
      <w:r w:rsidRPr="00FC27D6">
        <w:rPr>
          <w:rFonts w:hint="cs"/>
          <w:caps/>
          <w:sz w:val="24"/>
          <w:szCs w:val="24"/>
          <w:u w:val="single"/>
          <w:rtl/>
        </w:rPr>
        <w:t>מר ליאור רגב - נציג לשכת התכנון</w:t>
      </w:r>
      <w:r w:rsidR="001E2274">
        <w:rPr>
          <w:rFonts w:hint="cs"/>
          <w:caps/>
          <w:sz w:val="24"/>
          <w:szCs w:val="24"/>
          <w:u w:val="single"/>
          <w:rtl/>
        </w:rPr>
        <w:t>:</w:t>
      </w:r>
    </w:p>
    <w:p w14:paraId="5EF76139" w14:textId="709E51FA" w:rsidR="001E2274" w:rsidRDefault="00E164D6" w:rsidP="006033E6">
      <w:pPr>
        <w:rPr>
          <w:b w:val="0"/>
          <w:bCs w:val="0"/>
          <w:caps/>
          <w:sz w:val="24"/>
          <w:szCs w:val="24"/>
          <w:rtl/>
        </w:rPr>
      </w:pPr>
      <w:r>
        <w:rPr>
          <w:rFonts w:hint="cs"/>
          <w:b w:val="0"/>
          <w:bCs w:val="0"/>
          <w:caps/>
          <w:sz w:val="24"/>
          <w:szCs w:val="24"/>
          <w:rtl/>
        </w:rPr>
        <w:t xml:space="preserve">זה תגידי ליערה </w:t>
      </w:r>
    </w:p>
    <w:p w14:paraId="5C9E0710" w14:textId="77777777" w:rsidR="001E2274" w:rsidRDefault="001E2274" w:rsidP="006033E6">
      <w:pPr>
        <w:rPr>
          <w:b w:val="0"/>
          <w:bCs w:val="0"/>
          <w:caps/>
          <w:sz w:val="24"/>
          <w:szCs w:val="24"/>
          <w:rtl/>
        </w:rPr>
      </w:pPr>
    </w:p>
    <w:p w14:paraId="546F9C17" w14:textId="77777777" w:rsidR="001E2274" w:rsidRDefault="003109B2" w:rsidP="006033E6">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1648EFB0" w14:textId="34058FEF" w:rsidR="001E2274" w:rsidRDefault="00E164D6" w:rsidP="006033E6">
      <w:pPr>
        <w:rPr>
          <w:b w:val="0"/>
          <w:bCs w:val="0"/>
          <w:caps/>
          <w:sz w:val="24"/>
          <w:szCs w:val="24"/>
          <w:rtl/>
        </w:rPr>
      </w:pPr>
      <w:r>
        <w:rPr>
          <w:rFonts w:hint="cs"/>
          <w:b w:val="0"/>
          <w:bCs w:val="0"/>
          <w:caps/>
          <w:sz w:val="24"/>
          <w:szCs w:val="24"/>
          <w:rtl/>
        </w:rPr>
        <w:t>מה זה?</w:t>
      </w:r>
    </w:p>
    <w:p w14:paraId="3581E9AC" w14:textId="77777777" w:rsidR="001E2274" w:rsidRDefault="001E2274" w:rsidP="006033E6">
      <w:pPr>
        <w:rPr>
          <w:b w:val="0"/>
          <w:bCs w:val="0"/>
          <w:caps/>
          <w:sz w:val="24"/>
          <w:szCs w:val="24"/>
          <w:rtl/>
        </w:rPr>
      </w:pPr>
    </w:p>
    <w:p w14:paraId="70ED29A5" w14:textId="77777777" w:rsidR="001E2274" w:rsidRDefault="000A5C33" w:rsidP="006033E6">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456D129B" w14:textId="58C3F725" w:rsidR="001E2274" w:rsidRDefault="00E164D6" w:rsidP="006033E6">
      <w:pPr>
        <w:rPr>
          <w:b w:val="0"/>
          <w:bCs w:val="0"/>
          <w:caps/>
          <w:sz w:val="24"/>
          <w:szCs w:val="24"/>
          <w:rtl/>
        </w:rPr>
      </w:pPr>
      <w:r>
        <w:rPr>
          <w:rFonts w:hint="cs"/>
          <w:b w:val="0"/>
          <w:bCs w:val="0"/>
          <w:caps/>
          <w:sz w:val="24"/>
          <w:szCs w:val="24"/>
          <w:rtl/>
        </w:rPr>
        <w:t xml:space="preserve">יערה עסוקה ב, </w:t>
      </w:r>
    </w:p>
    <w:p w14:paraId="53EE44CC" w14:textId="77777777" w:rsidR="001E2274" w:rsidRDefault="001E2274" w:rsidP="006033E6">
      <w:pPr>
        <w:rPr>
          <w:b w:val="0"/>
          <w:bCs w:val="0"/>
          <w:caps/>
          <w:sz w:val="24"/>
          <w:szCs w:val="24"/>
          <w:rtl/>
        </w:rPr>
      </w:pPr>
    </w:p>
    <w:p w14:paraId="66F1C1D0" w14:textId="77777777" w:rsidR="001E2274" w:rsidRDefault="00E5536A" w:rsidP="006033E6">
      <w:pPr>
        <w:rPr>
          <w:caps/>
          <w:sz w:val="24"/>
          <w:szCs w:val="24"/>
          <w:u w:val="single"/>
          <w:rtl/>
        </w:rPr>
      </w:pPr>
      <w:r w:rsidRPr="00E5536A">
        <w:rPr>
          <w:rFonts w:hint="cs"/>
          <w:caps/>
          <w:sz w:val="24"/>
          <w:szCs w:val="24"/>
          <w:u w:val="single"/>
          <w:rtl/>
        </w:rPr>
        <w:t>גב</w:t>
      </w:r>
      <w:r w:rsidRPr="00E5536A">
        <w:rPr>
          <w:caps/>
          <w:sz w:val="24"/>
          <w:szCs w:val="24"/>
          <w:u w:val="single"/>
          <w:rtl/>
        </w:rPr>
        <w:t>'</w:t>
      </w:r>
      <w:r w:rsidRPr="00E5536A">
        <w:rPr>
          <w:rFonts w:hint="cs"/>
          <w:caps/>
          <w:sz w:val="24"/>
          <w:szCs w:val="24"/>
          <w:u w:val="single"/>
          <w:rtl/>
        </w:rPr>
        <w:t xml:space="preserve"> רוני גרניט - נציגת משרד הבריאות בוועדה המחוזית</w:t>
      </w:r>
      <w:r w:rsidR="001E2274">
        <w:rPr>
          <w:rFonts w:hint="cs"/>
          <w:caps/>
          <w:sz w:val="24"/>
          <w:szCs w:val="24"/>
          <w:u w:val="single"/>
          <w:rtl/>
        </w:rPr>
        <w:t>:</w:t>
      </w:r>
    </w:p>
    <w:p w14:paraId="58BEF6C7" w14:textId="55638BA9" w:rsidR="001E2274" w:rsidRDefault="00E164D6" w:rsidP="006033E6">
      <w:pPr>
        <w:rPr>
          <w:b w:val="0"/>
          <w:bCs w:val="0"/>
          <w:caps/>
          <w:sz w:val="24"/>
          <w:szCs w:val="24"/>
          <w:rtl/>
        </w:rPr>
      </w:pPr>
      <w:r>
        <w:rPr>
          <w:rFonts w:hint="cs"/>
          <w:b w:val="0"/>
          <w:bCs w:val="0"/>
          <w:caps/>
          <w:sz w:val="24"/>
          <w:szCs w:val="24"/>
          <w:rtl/>
        </w:rPr>
        <w:t>הבריכת מים</w:t>
      </w:r>
    </w:p>
    <w:p w14:paraId="76D233BA" w14:textId="77777777" w:rsidR="001E2274" w:rsidRDefault="001E2274" w:rsidP="006033E6">
      <w:pPr>
        <w:rPr>
          <w:b w:val="0"/>
          <w:bCs w:val="0"/>
          <w:caps/>
          <w:sz w:val="24"/>
          <w:szCs w:val="24"/>
          <w:rtl/>
        </w:rPr>
      </w:pPr>
    </w:p>
    <w:p w14:paraId="51B8347E" w14:textId="77777777" w:rsidR="001E2274" w:rsidRDefault="000A5C33" w:rsidP="006033E6">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359F6079" w14:textId="63A52639" w:rsidR="001E2274" w:rsidRDefault="00E164D6" w:rsidP="006033E6">
      <w:pPr>
        <w:rPr>
          <w:b w:val="0"/>
          <w:bCs w:val="0"/>
          <w:caps/>
          <w:sz w:val="24"/>
          <w:szCs w:val="24"/>
          <w:rtl/>
        </w:rPr>
      </w:pPr>
      <w:r>
        <w:rPr>
          <w:rFonts w:hint="cs"/>
          <w:b w:val="0"/>
          <w:bCs w:val="0"/>
          <w:caps/>
          <w:sz w:val="24"/>
          <w:szCs w:val="24"/>
          <w:rtl/>
        </w:rPr>
        <w:t>עסוקה בסקר ההיסטורי עכשיו אין לה,</w:t>
      </w:r>
    </w:p>
    <w:p w14:paraId="79175CCE" w14:textId="77777777" w:rsidR="001E2274" w:rsidRDefault="001E2274" w:rsidP="006033E6">
      <w:pPr>
        <w:rPr>
          <w:b w:val="0"/>
          <w:bCs w:val="0"/>
          <w:caps/>
          <w:sz w:val="24"/>
          <w:szCs w:val="24"/>
          <w:rtl/>
        </w:rPr>
      </w:pPr>
    </w:p>
    <w:p w14:paraId="226059F4" w14:textId="77777777" w:rsidR="001E2274" w:rsidRDefault="003109B2" w:rsidP="006033E6">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71C7BCA9" w14:textId="22C2B32C" w:rsidR="001E2274" w:rsidRDefault="00E164D6" w:rsidP="006033E6">
      <w:pPr>
        <w:rPr>
          <w:b w:val="0"/>
          <w:bCs w:val="0"/>
          <w:caps/>
          <w:sz w:val="24"/>
          <w:szCs w:val="24"/>
          <w:rtl/>
        </w:rPr>
      </w:pPr>
      <w:r>
        <w:rPr>
          <w:rFonts w:hint="cs"/>
          <w:b w:val="0"/>
          <w:bCs w:val="0"/>
          <w:caps/>
          <w:sz w:val="24"/>
          <w:szCs w:val="24"/>
          <w:rtl/>
        </w:rPr>
        <w:t>איזה בריכת מים?</w:t>
      </w:r>
    </w:p>
    <w:p w14:paraId="10503CF4" w14:textId="77777777" w:rsidR="001E2274" w:rsidRDefault="001E2274" w:rsidP="006033E6">
      <w:pPr>
        <w:rPr>
          <w:b w:val="0"/>
          <w:bCs w:val="0"/>
          <w:caps/>
          <w:sz w:val="24"/>
          <w:szCs w:val="24"/>
          <w:rtl/>
        </w:rPr>
      </w:pPr>
    </w:p>
    <w:p w14:paraId="57E1C696" w14:textId="77777777" w:rsidR="001E2274" w:rsidRDefault="00E5536A" w:rsidP="006033E6">
      <w:pPr>
        <w:rPr>
          <w:caps/>
          <w:sz w:val="24"/>
          <w:szCs w:val="24"/>
          <w:u w:val="single"/>
          <w:rtl/>
        </w:rPr>
      </w:pPr>
      <w:r w:rsidRPr="00E5536A">
        <w:rPr>
          <w:rFonts w:hint="cs"/>
          <w:caps/>
          <w:sz w:val="24"/>
          <w:szCs w:val="24"/>
          <w:u w:val="single"/>
          <w:rtl/>
        </w:rPr>
        <w:t>גב</w:t>
      </w:r>
      <w:r w:rsidRPr="00E5536A">
        <w:rPr>
          <w:caps/>
          <w:sz w:val="24"/>
          <w:szCs w:val="24"/>
          <w:u w:val="single"/>
          <w:rtl/>
        </w:rPr>
        <w:t>'</w:t>
      </w:r>
      <w:r w:rsidRPr="00E5536A">
        <w:rPr>
          <w:rFonts w:hint="cs"/>
          <w:caps/>
          <w:sz w:val="24"/>
          <w:szCs w:val="24"/>
          <w:u w:val="single"/>
          <w:rtl/>
        </w:rPr>
        <w:t xml:space="preserve"> רוני גרניט - נציגת משרד הבריאות בוועדה המחוזית</w:t>
      </w:r>
      <w:r w:rsidR="001E2274">
        <w:rPr>
          <w:rFonts w:hint="cs"/>
          <w:caps/>
          <w:sz w:val="24"/>
          <w:szCs w:val="24"/>
          <w:u w:val="single"/>
          <w:rtl/>
        </w:rPr>
        <w:t>:</w:t>
      </w:r>
    </w:p>
    <w:p w14:paraId="460C142F" w14:textId="6567BD9B" w:rsidR="001E2274" w:rsidRDefault="00E164D6" w:rsidP="006033E6">
      <w:pPr>
        <w:rPr>
          <w:b w:val="0"/>
          <w:bCs w:val="0"/>
          <w:caps/>
          <w:sz w:val="24"/>
          <w:szCs w:val="24"/>
          <w:rtl/>
        </w:rPr>
      </w:pPr>
      <w:r>
        <w:rPr>
          <w:rFonts w:hint="cs"/>
          <w:b w:val="0"/>
          <w:bCs w:val="0"/>
          <w:caps/>
          <w:sz w:val="24"/>
          <w:szCs w:val="24"/>
          <w:rtl/>
        </w:rPr>
        <w:t xml:space="preserve">של ג'לג'וליה </w:t>
      </w:r>
    </w:p>
    <w:p w14:paraId="713F28B1" w14:textId="77777777" w:rsidR="001E2274" w:rsidRDefault="001E2274" w:rsidP="006033E6">
      <w:pPr>
        <w:rPr>
          <w:b w:val="0"/>
          <w:bCs w:val="0"/>
          <w:caps/>
          <w:sz w:val="24"/>
          <w:szCs w:val="24"/>
          <w:rtl/>
        </w:rPr>
      </w:pPr>
    </w:p>
    <w:p w14:paraId="22B93BEF" w14:textId="77777777" w:rsidR="001E2274" w:rsidRDefault="000A3DA6" w:rsidP="006033E6">
      <w:pPr>
        <w:rPr>
          <w:caps/>
          <w:sz w:val="24"/>
          <w:szCs w:val="24"/>
          <w:u w:val="single"/>
          <w:rtl/>
        </w:rPr>
      </w:pPr>
      <w:r w:rsidRPr="000A3DA6">
        <w:rPr>
          <w:rFonts w:hint="cs"/>
          <w:caps/>
          <w:sz w:val="24"/>
          <w:szCs w:val="24"/>
          <w:u w:val="single"/>
          <w:rtl/>
        </w:rPr>
        <w:t>מר תומר דוידסון - נציג מנהל מקרקעי ישראל בוועדה המחוזית</w:t>
      </w:r>
      <w:r w:rsidR="001E2274">
        <w:rPr>
          <w:rFonts w:hint="cs"/>
          <w:caps/>
          <w:sz w:val="24"/>
          <w:szCs w:val="24"/>
          <w:u w:val="single"/>
          <w:rtl/>
        </w:rPr>
        <w:t>:</w:t>
      </w:r>
    </w:p>
    <w:p w14:paraId="4B300FD7" w14:textId="0B8C5C2F" w:rsidR="001E2274" w:rsidRDefault="00E164D6" w:rsidP="006033E6">
      <w:pPr>
        <w:rPr>
          <w:b w:val="0"/>
          <w:bCs w:val="0"/>
          <w:caps/>
          <w:sz w:val="24"/>
          <w:szCs w:val="24"/>
          <w:rtl/>
        </w:rPr>
      </w:pPr>
      <w:r>
        <w:rPr>
          <w:rFonts w:hint="cs"/>
          <w:b w:val="0"/>
          <w:bCs w:val="0"/>
          <w:caps/>
          <w:sz w:val="24"/>
          <w:szCs w:val="24"/>
          <w:rtl/>
        </w:rPr>
        <w:t xml:space="preserve">ג'לג'וליה </w:t>
      </w:r>
    </w:p>
    <w:p w14:paraId="1F08F627" w14:textId="77777777" w:rsidR="001E2274" w:rsidRDefault="001E2274" w:rsidP="006033E6">
      <w:pPr>
        <w:rPr>
          <w:b w:val="0"/>
          <w:bCs w:val="0"/>
          <w:caps/>
          <w:sz w:val="24"/>
          <w:szCs w:val="24"/>
          <w:rtl/>
        </w:rPr>
      </w:pPr>
    </w:p>
    <w:p w14:paraId="3DA40537" w14:textId="77777777" w:rsidR="001E2274" w:rsidRDefault="003109B2" w:rsidP="006033E6">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22434776" w14:textId="373D16E4" w:rsidR="001E2274" w:rsidRDefault="00E164D6" w:rsidP="006033E6">
      <w:pPr>
        <w:rPr>
          <w:b w:val="0"/>
          <w:bCs w:val="0"/>
          <w:caps/>
          <w:sz w:val="24"/>
          <w:szCs w:val="24"/>
          <w:rtl/>
        </w:rPr>
      </w:pPr>
      <w:r>
        <w:rPr>
          <w:rFonts w:hint="cs"/>
          <w:b w:val="0"/>
          <w:bCs w:val="0"/>
          <w:caps/>
          <w:sz w:val="24"/>
          <w:szCs w:val="24"/>
          <w:rtl/>
        </w:rPr>
        <w:t>הם רק עשו הארכת תוקף</w:t>
      </w:r>
    </w:p>
    <w:p w14:paraId="35D806B8" w14:textId="77777777" w:rsidR="001E2274" w:rsidRDefault="001E2274" w:rsidP="006033E6">
      <w:pPr>
        <w:rPr>
          <w:b w:val="0"/>
          <w:bCs w:val="0"/>
          <w:caps/>
          <w:sz w:val="24"/>
          <w:szCs w:val="24"/>
          <w:rtl/>
        </w:rPr>
      </w:pPr>
    </w:p>
    <w:p w14:paraId="4B81F46B" w14:textId="77777777" w:rsidR="001E2274" w:rsidRDefault="000A5C33" w:rsidP="006033E6">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29D4D477" w14:textId="5868E765" w:rsidR="001E2274" w:rsidRDefault="00E164D6" w:rsidP="006033E6">
      <w:pPr>
        <w:rPr>
          <w:b w:val="0"/>
          <w:bCs w:val="0"/>
          <w:caps/>
          <w:sz w:val="24"/>
          <w:szCs w:val="24"/>
          <w:rtl/>
        </w:rPr>
      </w:pPr>
      <w:r>
        <w:rPr>
          <w:rFonts w:hint="cs"/>
          <w:b w:val="0"/>
          <w:bCs w:val="0"/>
          <w:caps/>
          <w:sz w:val="24"/>
          <w:szCs w:val="24"/>
          <w:rtl/>
        </w:rPr>
        <w:t xml:space="preserve">עשינו כבר, מה, </w:t>
      </w:r>
    </w:p>
    <w:p w14:paraId="3B867E6F" w14:textId="77777777" w:rsidR="001E2274" w:rsidRDefault="001E2274" w:rsidP="006033E6">
      <w:pPr>
        <w:rPr>
          <w:b w:val="0"/>
          <w:bCs w:val="0"/>
          <w:caps/>
          <w:sz w:val="24"/>
          <w:szCs w:val="24"/>
          <w:rtl/>
        </w:rPr>
      </w:pPr>
    </w:p>
    <w:p w14:paraId="0489E3DA" w14:textId="77777777" w:rsidR="001E2274" w:rsidRDefault="00E5536A" w:rsidP="006033E6">
      <w:pPr>
        <w:rPr>
          <w:caps/>
          <w:sz w:val="24"/>
          <w:szCs w:val="24"/>
          <w:u w:val="single"/>
          <w:rtl/>
        </w:rPr>
      </w:pPr>
      <w:r w:rsidRPr="00E5536A">
        <w:rPr>
          <w:rFonts w:hint="cs"/>
          <w:caps/>
          <w:sz w:val="24"/>
          <w:szCs w:val="24"/>
          <w:u w:val="single"/>
          <w:rtl/>
        </w:rPr>
        <w:t>גב</w:t>
      </w:r>
      <w:r w:rsidRPr="00E5536A">
        <w:rPr>
          <w:caps/>
          <w:sz w:val="24"/>
          <w:szCs w:val="24"/>
          <w:u w:val="single"/>
          <w:rtl/>
        </w:rPr>
        <w:t>'</w:t>
      </w:r>
      <w:r w:rsidRPr="00E5536A">
        <w:rPr>
          <w:rFonts w:hint="cs"/>
          <w:caps/>
          <w:sz w:val="24"/>
          <w:szCs w:val="24"/>
          <w:u w:val="single"/>
          <w:rtl/>
        </w:rPr>
        <w:t xml:space="preserve"> רוני גרניט - נציגת משרד הבריאות בוועדה המחוזית</w:t>
      </w:r>
      <w:r w:rsidR="001E2274">
        <w:rPr>
          <w:rFonts w:hint="cs"/>
          <w:caps/>
          <w:sz w:val="24"/>
          <w:szCs w:val="24"/>
          <w:u w:val="single"/>
          <w:rtl/>
        </w:rPr>
        <w:t>:</w:t>
      </w:r>
    </w:p>
    <w:p w14:paraId="773AC99E" w14:textId="538A87D5" w:rsidR="001E2274" w:rsidRDefault="00E164D6" w:rsidP="006033E6">
      <w:pPr>
        <w:rPr>
          <w:b w:val="0"/>
          <w:bCs w:val="0"/>
          <w:caps/>
          <w:sz w:val="24"/>
          <w:szCs w:val="24"/>
          <w:rtl/>
        </w:rPr>
      </w:pPr>
      <w:r>
        <w:rPr>
          <w:rFonts w:hint="cs"/>
          <w:b w:val="0"/>
          <w:bCs w:val="0"/>
          <w:caps/>
          <w:sz w:val="24"/>
          <w:szCs w:val="24"/>
          <w:rtl/>
        </w:rPr>
        <w:t xml:space="preserve">שאלתי מה היה </w:t>
      </w:r>
    </w:p>
    <w:p w14:paraId="31AD4E01" w14:textId="77777777" w:rsidR="001E2274" w:rsidRDefault="001E2274" w:rsidP="006033E6">
      <w:pPr>
        <w:rPr>
          <w:b w:val="0"/>
          <w:bCs w:val="0"/>
          <w:caps/>
          <w:sz w:val="24"/>
          <w:szCs w:val="24"/>
          <w:rtl/>
        </w:rPr>
      </w:pPr>
    </w:p>
    <w:p w14:paraId="729AC032" w14:textId="77777777" w:rsidR="001E2274" w:rsidRDefault="000A5C33" w:rsidP="006033E6">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11A2F798" w14:textId="38F6E422" w:rsidR="001E2274" w:rsidRDefault="00E164D6" w:rsidP="006033E6">
      <w:pPr>
        <w:rPr>
          <w:b w:val="0"/>
          <w:bCs w:val="0"/>
          <w:caps/>
          <w:sz w:val="24"/>
          <w:szCs w:val="24"/>
          <w:rtl/>
        </w:rPr>
      </w:pPr>
      <w:r>
        <w:rPr>
          <w:rFonts w:hint="cs"/>
          <w:b w:val="0"/>
          <w:bCs w:val="0"/>
          <w:caps/>
          <w:sz w:val="24"/>
          <w:szCs w:val="24"/>
          <w:rtl/>
        </w:rPr>
        <w:t>היה מהר</w:t>
      </w:r>
    </w:p>
    <w:p w14:paraId="6096427F" w14:textId="77777777" w:rsidR="001E2274" w:rsidRDefault="001E2274" w:rsidP="006033E6">
      <w:pPr>
        <w:rPr>
          <w:b w:val="0"/>
          <w:bCs w:val="0"/>
          <w:caps/>
          <w:sz w:val="24"/>
          <w:szCs w:val="24"/>
          <w:rtl/>
        </w:rPr>
      </w:pPr>
    </w:p>
    <w:p w14:paraId="733A3F3E" w14:textId="77777777" w:rsidR="001E2274" w:rsidRDefault="003109B2" w:rsidP="006033E6">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525A3047" w14:textId="35CC21D2" w:rsidR="001E2274" w:rsidRDefault="00E164D6" w:rsidP="006033E6">
      <w:pPr>
        <w:rPr>
          <w:b w:val="0"/>
          <w:bCs w:val="0"/>
          <w:caps/>
          <w:sz w:val="24"/>
          <w:szCs w:val="24"/>
          <w:rtl/>
        </w:rPr>
      </w:pPr>
      <w:r>
        <w:rPr>
          <w:rFonts w:hint="cs"/>
          <w:b w:val="0"/>
          <w:bCs w:val="0"/>
          <w:caps/>
          <w:sz w:val="24"/>
          <w:szCs w:val="24"/>
          <w:rtl/>
        </w:rPr>
        <w:t>אבל אם יש לכם אז דיברתי עם</w:t>
      </w:r>
      <w:r w:rsidR="000F703D">
        <w:rPr>
          <w:rFonts w:hint="cs"/>
          <w:b w:val="0"/>
          <w:bCs w:val="0"/>
          <w:caps/>
          <w:sz w:val="24"/>
          <w:szCs w:val="24"/>
          <w:rtl/>
        </w:rPr>
        <w:t xml:space="preserve"> </w:t>
      </w:r>
      <w:r>
        <w:rPr>
          <w:rFonts w:hint="cs"/>
          <w:b w:val="0"/>
          <w:bCs w:val="0"/>
          <w:caps/>
          <w:sz w:val="24"/>
          <w:szCs w:val="24"/>
          <w:rtl/>
        </w:rPr>
        <w:t>... אתמול דיברתי עם ...</w:t>
      </w:r>
    </w:p>
    <w:p w14:paraId="7F81DC92" w14:textId="77777777" w:rsidR="001E2274" w:rsidRDefault="001E2274" w:rsidP="006033E6">
      <w:pPr>
        <w:rPr>
          <w:b w:val="0"/>
          <w:bCs w:val="0"/>
          <w:caps/>
          <w:sz w:val="24"/>
          <w:szCs w:val="24"/>
          <w:rtl/>
        </w:rPr>
      </w:pPr>
    </w:p>
    <w:p w14:paraId="60406B0E" w14:textId="77777777" w:rsidR="001E2274" w:rsidRDefault="00E164D6" w:rsidP="006033E6">
      <w:pPr>
        <w:rPr>
          <w:b w:val="0"/>
          <w:bCs w:val="0"/>
          <w:caps/>
          <w:sz w:val="24"/>
          <w:szCs w:val="24"/>
          <w:rtl/>
        </w:rPr>
      </w:pPr>
      <w:r>
        <w:rPr>
          <w:rFonts w:hint="cs"/>
          <w:b w:val="0"/>
          <w:bCs w:val="0"/>
          <w:caps/>
          <w:sz w:val="24"/>
          <w:szCs w:val="24"/>
          <w:rtl/>
        </w:rPr>
        <w:t>(הקלטה הופסקה)</w:t>
      </w:r>
    </w:p>
    <w:p w14:paraId="33F7D675" w14:textId="77777777" w:rsidR="001E2274" w:rsidRDefault="001E2274" w:rsidP="006033E6">
      <w:pPr>
        <w:rPr>
          <w:b w:val="0"/>
          <w:bCs w:val="0"/>
          <w:caps/>
          <w:sz w:val="24"/>
          <w:szCs w:val="24"/>
          <w:rtl/>
        </w:rPr>
      </w:pPr>
    </w:p>
    <w:p w14:paraId="37575A1D" w14:textId="77777777" w:rsidR="001E2274" w:rsidRDefault="00FC27D6" w:rsidP="006033E6">
      <w:pPr>
        <w:rPr>
          <w:caps/>
          <w:sz w:val="24"/>
          <w:szCs w:val="24"/>
          <w:u w:val="single"/>
          <w:rtl/>
        </w:rPr>
      </w:pPr>
      <w:r w:rsidRPr="00FC27D6">
        <w:rPr>
          <w:rFonts w:hint="cs"/>
          <w:caps/>
          <w:sz w:val="24"/>
          <w:szCs w:val="24"/>
          <w:u w:val="single"/>
          <w:rtl/>
        </w:rPr>
        <w:t>מר ליאור רגב - נציג לשכת התכנון</w:t>
      </w:r>
      <w:r w:rsidR="001E2274">
        <w:rPr>
          <w:rFonts w:hint="cs"/>
          <w:caps/>
          <w:sz w:val="24"/>
          <w:szCs w:val="24"/>
          <w:u w:val="single"/>
          <w:rtl/>
        </w:rPr>
        <w:t>:</w:t>
      </w:r>
    </w:p>
    <w:p w14:paraId="1176096F" w14:textId="1C991214" w:rsidR="001E2274" w:rsidRDefault="00E164D6" w:rsidP="006033E6">
      <w:pPr>
        <w:rPr>
          <w:b w:val="0"/>
          <w:bCs w:val="0"/>
          <w:caps/>
          <w:sz w:val="24"/>
          <w:szCs w:val="24"/>
          <w:rtl/>
        </w:rPr>
      </w:pPr>
      <w:r>
        <w:rPr>
          <w:rFonts w:hint="cs"/>
          <w:b w:val="0"/>
          <w:bCs w:val="0"/>
          <w:caps/>
          <w:sz w:val="24"/>
          <w:szCs w:val="24"/>
          <w:rtl/>
        </w:rPr>
        <w:t>קאנטרי יהוד העמקת הדין שבגינה היא שופצה עכשיו זה דיון פנימי זה הארכת תוקף פנייה ליור המועצה הארצית התוקף של ה, השמונה עשרה חודשים יפוגו בסוף יולי</w:t>
      </w:r>
    </w:p>
    <w:p w14:paraId="45EB2570" w14:textId="77777777" w:rsidR="001E2274" w:rsidRDefault="001E2274" w:rsidP="006033E6">
      <w:pPr>
        <w:rPr>
          <w:b w:val="0"/>
          <w:bCs w:val="0"/>
          <w:caps/>
          <w:sz w:val="24"/>
          <w:szCs w:val="24"/>
          <w:rtl/>
        </w:rPr>
      </w:pPr>
    </w:p>
    <w:p w14:paraId="14BFA932" w14:textId="77777777" w:rsidR="001E2274" w:rsidRDefault="00D17364" w:rsidP="006033E6">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0A9EBE14" w14:textId="2D28E400" w:rsidR="001E2274" w:rsidRDefault="00E164D6" w:rsidP="006033E6">
      <w:pPr>
        <w:rPr>
          <w:b w:val="0"/>
          <w:bCs w:val="0"/>
          <w:caps/>
          <w:sz w:val="24"/>
          <w:szCs w:val="24"/>
          <w:rtl/>
        </w:rPr>
      </w:pPr>
      <w:r>
        <w:rPr>
          <w:rFonts w:hint="cs"/>
          <w:b w:val="0"/>
          <w:bCs w:val="0"/>
          <w:caps/>
          <w:sz w:val="24"/>
          <w:szCs w:val="24"/>
          <w:rtl/>
        </w:rPr>
        <w:t xml:space="preserve">זה זה לא זה זה אישור רגיל כי זה לא יחידות דיור </w:t>
      </w:r>
    </w:p>
    <w:p w14:paraId="690818D8" w14:textId="77777777" w:rsidR="001E2274" w:rsidRDefault="001E2274" w:rsidP="006033E6">
      <w:pPr>
        <w:rPr>
          <w:b w:val="0"/>
          <w:bCs w:val="0"/>
          <w:caps/>
          <w:sz w:val="24"/>
          <w:szCs w:val="24"/>
          <w:rtl/>
        </w:rPr>
      </w:pPr>
    </w:p>
    <w:p w14:paraId="55072076" w14:textId="77777777" w:rsidR="001E2274" w:rsidRDefault="00FC27D6" w:rsidP="006033E6">
      <w:pPr>
        <w:rPr>
          <w:caps/>
          <w:sz w:val="24"/>
          <w:szCs w:val="24"/>
          <w:u w:val="single"/>
          <w:rtl/>
        </w:rPr>
      </w:pPr>
      <w:r w:rsidRPr="00FC27D6">
        <w:rPr>
          <w:rFonts w:hint="cs"/>
          <w:caps/>
          <w:sz w:val="24"/>
          <w:szCs w:val="24"/>
          <w:u w:val="single"/>
          <w:rtl/>
        </w:rPr>
        <w:t>מר ליאור רגב - נציג לשכת התכנון</w:t>
      </w:r>
      <w:r w:rsidR="001E2274">
        <w:rPr>
          <w:rFonts w:hint="cs"/>
          <w:caps/>
          <w:sz w:val="24"/>
          <w:szCs w:val="24"/>
          <w:u w:val="single"/>
          <w:rtl/>
        </w:rPr>
        <w:t>:</w:t>
      </w:r>
    </w:p>
    <w:p w14:paraId="5E492732" w14:textId="17CAAACC" w:rsidR="001E2274" w:rsidRDefault="00E164D6" w:rsidP="006033E6">
      <w:pPr>
        <w:rPr>
          <w:b w:val="0"/>
          <w:bCs w:val="0"/>
          <w:caps/>
          <w:sz w:val="24"/>
          <w:szCs w:val="24"/>
          <w:rtl/>
        </w:rPr>
      </w:pPr>
      <w:r>
        <w:rPr>
          <w:rFonts w:hint="cs"/>
          <w:b w:val="0"/>
          <w:bCs w:val="0"/>
          <w:caps/>
          <w:sz w:val="24"/>
          <w:szCs w:val="24"/>
          <w:rtl/>
        </w:rPr>
        <w:t xml:space="preserve">כן כן נכון </w:t>
      </w:r>
    </w:p>
    <w:p w14:paraId="76AE0A88" w14:textId="77777777" w:rsidR="001E2274" w:rsidRDefault="001E2274" w:rsidP="006033E6">
      <w:pPr>
        <w:rPr>
          <w:b w:val="0"/>
          <w:bCs w:val="0"/>
          <w:caps/>
          <w:sz w:val="24"/>
          <w:szCs w:val="24"/>
          <w:rtl/>
        </w:rPr>
      </w:pPr>
    </w:p>
    <w:p w14:paraId="632E9358" w14:textId="77777777" w:rsidR="001E2274" w:rsidRDefault="000A5C33" w:rsidP="006033E6">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670B42AF" w14:textId="0D752C3B" w:rsidR="001E2274" w:rsidRDefault="00E164D6" w:rsidP="006033E6">
      <w:pPr>
        <w:rPr>
          <w:b w:val="0"/>
          <w:bCs w:val="0"/>
          <w:caps/>
          <w:sz w:val="24"/>
          <w:szCs w:val="24"/>
          <w:rtl/>
        </w:rPr>
      </w:pPr>
      <w:r>
        <w:rPr>
          <w:rFonts w:hint="cs"/>
          <w:b w:val="0"/>
          <w:bCs w:val="0"/>
          <w:caps/>
          <w:sz w:val="24"/>
          <w:szCs w:val="24"/>
          <w:rtl/>
        </w:rPr>
        <w:t xml:space="preserve">לא לא זה </w:t>
      </w:r>
    </w:p>
    <w:p w14:paraId="0DD6EB1C" w14:textId="77777777" w:rsidR="001E2274" w:rsidRDefault="001E2274" w:rsidP="006033E6">
      <w:pPr>
        <w:rPr>
          <w:b w:val="0"/>
          <w:bCs w:val="0"/>
          <w:caps/>
          <w:sz w:val="24"/>
          <w:szCs w:val="24"/>
          <w:rtl/>
        </w:rPr>
      </w:pPr>
    </w:p>
    <w:p w14:paraId="457628AA" w14:textId="77777777" w:rsidR="001E2274" w:rsidRDefault="00FC27D6" w:rsidP="00E164D6">
      <w:pPr>
        <w:rPr>
          <w:caps/>
          <w:sz w:val="24"/>
          <w:szCs w:val="24"/>
          <w:u w:val="single"/>
          <w:rtl/>
        </w:rPr>
      </w:pPr>
      <w:r w:rsidRPr="00FC27D6">
        <w:rPr>
          <w:rFonts w:hint="cs"/>
          <w:caps/>
          <w:sz w:val="24"/>
          <w:szCs w:val="24"/>
          <w:u w:val="single"/>
          <w:rtl/>
        </w:rPr>
        <w:t>מר ליאור רגב - נציג לשכת התכנון</w:t>
      </w:r>
      <w:r w:rsidR="001E2274">
        <w:rPr>
          <w:rFonts w:hint="cs"/>
          <w:caps/>
          <w:sz w:val="24"/>
          <w:szCs w:val="24"/>
          <w:u w:val="single"/>
          <w:rtl/>
        </w:rPr>
        <w:t>:</w:t>
      </w:r>
    </w:p>
    <w:p w14:paraId="7E910EAD" w14:textId="0CD794DA" w:rsidR="001E2274" w:rsidRDefault="00E164D6" w:rsidP="00E164D6">
      <w:pPr>
        <w:rPr>
          <w:b w:val="0"/>
          <w:bCs w:val="0"/>
          <w:caps/>
          <w:sz w:val="24"/>
          <w:szCs w:val="24"/>
          <w:rtl/>
        </w:rPr>
      </w:pPr>
      <w:r>
        <w:rPr>
          <w:rFonts w:hint="cs"/>
          <w:b w:val="0"/>
          <w:bCs w:val="0"/>
          <w:caps/>
          <w:sz w:val="24"/>
          <w:szCs w:val="24"/>
          <w:rtl/>
        </w:rPr>
        <w:t>כן</w:t>
      </w:r>
      <w:r w:rsidR="000F703D">
        <w:rPr>
          <w:rFonts w:hint="cs"/>
          <w:b w:val="0"/>
          <w:bCs w:val="0"/>
          <w:caps/>
          <w:sz w:val="24"/>
          <w:szCs w:val="24"/>
          <w:rtl/>
        </w:rPr>
        <w:t xml:space="preserve"> </w:t>
      </w:r>
      <w:r>
        <w:rPr>
          <w:rFonts w:hint="cs"/>
          <w:b w:val="0"/>
          <w:bCs w:val="0"/>
          <w:caps/>
          <w:sz w:val="24"/>
          <w:szCs w:val="24"/>
          <w:rtl/>
        </w:rPr>
        <w:t xml:space="preserve">נכון זה אחד ובהזדמנות בהחלטה להפקיד </w:t>
      </w:r>
      <w:r w:rsidR="00FD593B">
        <w:rPr>
          <w:rFonts w:hint="cs"/>
          <w:b w:val="0"/>
          <w:bCs w:val="0"/>
          <w:caps/>
          <w:sz w:val="24"/>
          <w:szCs w:val="24"/>
          <w:rtl/>
        </w:rPr>
        <w:t xml:space="preserve">הנה חגית </w:t>
      </w:r>
    </w:p>
    <w:p w14:paraId="090653A3" w14:textId="77777777" w:rsidR="001E2274" w:rsidRDefault="001E2274" w:rsidP="00E164D6">
      <w:pPr>
        <w:rPr>
          <w:b w:val="0"/>
          <w:bCs w:val="0"/>
          <w:caps/>
          <w:sz w:val="24"/>
          <w:szCs w:val="24"/>
          <w:rtl/>
        </w:rPr>
      </w:pPr>
    </w:p>
    <w:p w14:paraId="4783D92C" w14:textId="77777777" w:rsidR="001E2274" w:rsidRDefault="00F15EFB" w:rsidP="00E164D6">
      <w:pPr>
        <w:rPr>
          <w:caps/>
          <w:sz w:val="24"/>
          <w:szCs w:val="24"/>
          <w:u w:val="single"/>
          <w:rtl/>
        </w:rPr>
      </w:pPr>
      <w:r w:rsidRPr="00F15EFB">
        <w:rPr>
          <w:rFonts w:hint="cs"/>
          <w:caps/>
          <w:sz w:val="24"/>
          <w:szCs w:val="24"/>
          <w:u w:val="single"/>
          <w:rtl/>
        </w:rPr>
        <w:t>גב</w:t>
      </w:r>
      <w:r w:rsidRPr="00F15EFB">
        <w:rPr>
          <w:caps/>
          <w:sz w:val="24"/>
          <w:szCs w:val="24"/>
          <w:u w:val="single"/>
          <w:rtl/>
        </w:rPr>
        <w:t>'</w:t>
      </w:r>
      <w:r w:rsidRPr="00F15EFB">
        <w:rPr>
          <w:rFonts w:hint="cs"/>
          <w:caps/>
          <w:sz w:val="24"/>
          <w:szCs w:val="24"/>
          <w:u w:val="single"/>
          <w:rtl/>
        </w:rPr>
        <w:t xml:space="preserve"> חגית אלדר - נציגת לשכת התכנון</w:t>
      </w:r>
      <w:r w:rsidR="001E2274">
        <w:rPr>
          <w:rFonts w:hint="cs"/>
          <w:caps/>
          <w:sz w:val="24"/>
          <w:szCs w:val="24"/>
          <w:u w:val="single"/>
          <w:rtl/>
        </w:rPr>
        <w:t>:</w:t>
      </w:r>
    </w:p>
    <w:p w14:paraId="602252F5" w14:textId="6102E7CF" w:rsidR="001E2274" w:rsidRDefault="00FD593B" w:rsidP="00E164D6">
      <w:pPr>
        <w:rPr>
          <w:b w:val="0"/>
          <w:bCs w:val="0"/>
          <w:caps/>
          <w:sz w:val="24"/>
          <w:szCs w:val="24"/>
          <w:rtl/>
        </w:rPr>
      </w:pPr>
      <w:r>
        <w:rPr>
          <w:rFonts w:hint="cs"/>
          <w:b w:val="0"/>
          <w:bCs w:val="0"/>
          <w:caps/>
          <w:sz w:val="24"/>
          <w:szCs w:val="24"/>
          <w:rtl/>
        </w:rPr>
        <w:t>הנה אני</w:t>
      </w:r>
      <w:r w:rsidR="000F703D">
        <w:rPr>
          <w:rFonts w:hint="cs"/>
          <w:b w:val="0"/>
          <w:bCs w:val="0"/>
          <w:caps/>
          <w:sz w:val="24"/>
          <w:szCs w:val="24"/>
          <w:rtl/>
        </w:rPr>
        <w:t xml:space="preserve"> </w:t>
      </w:r>
      <w:r>
        <w:rPr>
          <w:rFonts w:hint="cs"/>
          <w:b w:val="0"/>
          <w:bCs w:val="0"/>
          <w:caps/>
          <w:sz w:val="24"/>
          <w:szCs w:val="24"/>
          <w:rtl/>
        </w:rPr>
        <w:t>...</w:t>
      </w:r>
    </w:p>
    <w:p w14:paraId="52C34C1C" w14:textId="77777777" w:rsidR="001E2274" w:rsidRDefault="001E2274" w:rsidP="00E164D6">
      <w:pPr>
        <w:rPr>
          <w:b w:val="0"/>
          <w:bCs w:val="0"/>
          <w:caps/>
          <w:sz w:val="24"/>
          <w:szCs w:val="24"/>
          <w:rtl/>
        </w:rPr>
      </w:pPr>
    </w:p>
    <w:p w14:paraId="3B7D1EA4" w14:textId="77777777" w:rsidR="001E2274" w:rsidRDefault="00FC27D6" w:rsidP="00E164D6">
      <w:pPr>
        <w:rPr>
          <w:caps/>
          <w:sz w:val="24"/>
          <w:szCs w:val="24"/>
          <w:u w:val="single"/>
          <w:rtl/>
        </w:rPr>
      </w:pPr>
      <w:r w:rsidRPr="00FC27D6">
        <w:rPr>
          <w:rFonts w:hint="cs"/>
          <w:caps/>
          <w:sz w:val="24"/>
          <w:szCs w:val="24"/>
          <w:u w:val="single"/>
          <w:rtl/>
        </w:rPr>
        <w:t>מר ליאור רגב - נציג לשכת התכנון</w:t>
      </w:r>
      <w:r w:rsidR="001E2274">
        <w:rPr>
          <w:rFonts w:hint="cs"/>
          <w:caps/>
          <w:sz w:val="24"/>
          <w:szCs w:val="24"/>
          <w:u w:val="single"/>
          <w:rtl/>
        </w:rPr>
        <w:t>:</w:t>
      </w:r>
    </w:p>
    <w:p w14:paraId="1CE7BF82" w14:textId="282F592F" w:rsidR="001E2274" w:rsidRDefault="00FD593B" w:rsidP="00E164D6">
      <w:pPr>
        <w:rPr>
          <w:b w:val="0"/>
          <w:bCs w:val="0"/>
          <w:caps/>
          <w:sz w:val="24"/>
          <w:szCs w:val="24"/>
          <w:rtl/>
        </w:rPr>
      </w:pPr>
      <w:r>
        <w:rPr>
          <w:rFonts w:hint="cs"/>
          <w:b w:val="0"/>
          <w:bCs w:val="0"/>
          <w:caps/>
          <w:sz w:val="24"/>
          <w:szCs w:val="24"/>
          <w:rtl/>
        </w:rPr>
        <w:t>הנה חגית תראה לכם</w:t>
      </w:r>
    </w:p>
    <w:p w14:paraId="294BBB58" w14:textId="77777777" w:rsidR="001E2274" w:rsidRDefault="001E2274" w:rsidP="00E164D6">
      <w:pPr>
        <w:rPr>
          <w:b w:val="0"/>
          <w:bCs w:val="0"/>
          <w:caps/>
          <w:sz w:val="24"/>
          <w:szCs w:val="24"/>
          <w:rtl/>
        </w:rPr>
      </w:pPr>
    </w:p>
    <w:p w14:paraId="7A603765" w14:textId="77777777" w:rsidR="001E2274" w:rsidRDefault="00F15EFB" w:rsidP="00E164D6">
      <w:pPr>
        <w:rPr>
          <w:caps/>
          <w:sz w:val="24"/>
          <w:szCs w:val="24"/>
          <w:u w:val="single"/>
          <w:rtl/>
        </w:rPr>
      </w:pPr>
      <w:r w:rsidRPr="00F15EFB">
        <w:rPr>
          <w:rFonts w:hint="cs"/>
          <w:caps/>
          <w:sz w:val="24"/>
          <w:szCs w:val="24"/>
          <w:u w:val="single"/>
          <w:rtl/>
        </w:rPr>
        <w:t>גב</w:t>
      </w:r>
      <w:r w:rsidRPr="00F15EFB">
        <w:rPr>
          <w:caps/>
          <w:sz w:val="24"/>
          <w:szCs w:val="24"/>
          <w:u w:val="single"/>
          <w:rtl/>
        </w:rPr>
        <w:t>'</w:t>
      </w:r>
      <w:r w:rsidRPr="00F15EFB">
        <w:rPr>
          <w:rFonts w:hint="cs"/>
          <w:caps/>
          <w:sz w:val="24"/>
          <w:szCs w:val="24"/>
          <w:u w:val="single"/>
          <w:rtl/>
        </w:rPr>
        <w:t xml:space="preserve"> חגית אלדר - נציגת לשכת התכנון</w:t>
      </w:r>
      <w:r w:rsidR="001E2274">
        <w:rPr>
          <w:rFonts w:hint="cs"/>
          <w:caps/>
          <w:sz w:val="24"/>
          <w:szCs w:val="24"/>
          <w:u w:val="single"/>
          <w:rtl/>
        </w:rPr>
        <w:t>:</w:t>
      </w:r>
    </w:p>
    <w:p w14:paraId="6E635D80" w14:textId="4A0D46C1" w:rsidR="001E2274" w:rsidRDefault="00FD593B" w:rsidP="00E164D6">
      <w:pPr>
        <w:rPr>
          <w:b w:val="0"/>
          <w:bCs w:val="0"/>
          <w:caps/>
          <w:sz w:val="24"/>
          <w:szCs w:val="24"/>
          <w:rtl/>
        </w:rPr>
      </w:pPr>
      <w:r>
        <w:rPr>
          <w:rFonts w:hint="cs"/>
          <w:b w:val="0"/>
          <w:bCs w:val="0"/>
          <w:caps/>
          <w:sz w:val="24"/>
          <w:szCs w:val="24"/>
          <w:rtl/>
        </w:rPr>
        <w:t xml:space="preserve">אמרנו שצריך להוסיף קטע עם זיקת הנאה כדי לעשות את החיבור התנועתי לכביש </w:t>
      </w:r>
    </w:p>
    <w:p w14:paraId="595EEB65" w14:textId="77777777" w:rsidR="001E2274" w:rsidRDefault="001E2274" w:rsidP="00E164D6">
      <w:pPr>
        <w:rPr>
          <w:b w:val="0"/>
          <w:bCs w:val="0"/>
          <w:caps/>
          <w:sz w:val="24"/>
          <w:szCs w:val="24"/>
          <w:rtl/>
        </w:rPr>
      </w:pPr>
    </w:p>
    <w:p w14:paraId="496B826C" w14:textId="77777777" w:rsidR="001E2274" w:rsidRDefault="00FC27D6" w:rsidP="00E164D6">
      <w:pPr>
        <w:rPr>
          <w:caps/>
          <w:sz w:val="24"/>
          <w:szCs w:val="24"/>
          <w:u w:val="single"/>
          <w:rtl/>
        </w:rPr>
      </w:pPr>
      <w:r w:rsidRPr="00FC27D6">
        <w:rPr>
          <w:rFonts w:hint="cs"/>
          <w:caps/>
          <w:sz w:val="24"/>
          <w:szCs w:val="24"/>
          <w:u w:val="single"/>
          <w:rtl/>
        </w:rPr>
        <w:t>מר ליאור רגב - נציג לשכת התכנון</w:t>
      </w:r>
      <w:r w:rsidR="001E2274">
        <w:rPr>
          <w:rFonts w:hint="cs"/>
          <w:caps/>
          <w:sz w:val="24"/>
          <w:szCs w:val="24"/>
          <w:u w:val="single"/>
          <w:rtl/>
        </w:rPr>
        <w:t>:</w:t>
      </w:r>
    </w:p>
    <w:p w14:paraId="39641433" w14:textId="583A235D" w:rsidR="001E2274" w:rsidRDefault="00FD593B" w:rsidP="00E164D6">
      <w:pPr>
        <w:rPr>
          <w:b w:val="0"/>
          <w:bCs w:val="0"/>
          <w:caps/>
          <w:sz w:val="24"/>
          <w:szCs w:val="24"/>
          <w:rtl/>
        </w:rPr>
      </w:pPr>
      <w:r>
        <w:rPr>
          <w:rFonts w:hint="cs"/>
          <w:b w:val="0"/>
          <w:bCs w:val="0"/>
          <w:caps/>
          <w:sz w:val="24"/>
          <w:szCs w:val="24"/>
          <w:rtl/>
        </w:rPr>
        <w:t>אני אני אני אסביר כולם פה זה נוח</w:t>
      </w:r>
    </w:p>
    <w:p w14:paraId="29796606" w14:textId="77777777" w:rsidR="001E2274" w:rsidRDefault="001E2274" w:rsidP="00E164D6">
      <w:pPr>
        <w:rPr>
          <w:b w:val="0"/>
          <w:bCs w:val="0"/>
          <w:caps/>
          <w:sz w:val="24"/>
          <w:szCs w:val="24"/>
          <w:rtl/>
        </w:rPr>
      </w:pPr>
    </w:p>
    <w:p w14:paraId="472C97E0" w14:textId="77777777" w:rsidR="001E2274" w:rsidRDefault="00F15EFB" w:rsidP="00E164D6">
      <w:pPr>
        <w:rPr>
          <w:caps/>
          <w:sz w:val="24"/>
          <w:szCs w:val="24"/>
          <w:u w:val="single"/>
          <w:rtl/>
        </w:rPr>
      </w:pPr>
      <w:r w:rsidRPr="00F15EFB">
        <w:rPr>
          <w:rFonts w:hint="cs"/>
          <w:caps/>
          <w:sz w:val="24"/>
          <w:szCs w:val="24"/>
          <w:u w:val="single"/>
          <w:rtl/>
        </w:rPr>
        <w:t>גב</w:t>
      </w:r>
      <w:r w:rsidRPr="00F15EFB">
        <w:rPr>
          <w:caps/>
          <w:sz w:val="24"/>
          <w:szCs w:val="24"/>
          <w:u w:val="single"/>
          <w:rtl/>
        </w:rPr>
        <w:t>'</w:t>
      </w:r>
      <w:r w:rsidRPr="00F15EFB">
        <w:rPr>
          <w:rFonts w:hint="cs"/>
          <w:caps/>
          <w:sz w:val="24"/>
          <w:szCs w:val="24"/>
          <w:u w:val="single"/>
          <w:rtl/>
        </w:rPr>
        <w:t xml:space="preserve"> חגית אלדר - נציגת לשכת התכנון</w:t>
      </w:r>
      <w:r w:rsidR="001E2274">
        <w:rPr>
          <w:rFonts w:hint="cs"/>
          <w:caps/>
          <w:sz w:val="24"/>
          <w:szCs w:val="24"/>
          <w:u w:val="single"/>
          <w:rtl/>
        </w:rPr>
        <w:t>:</w:t>
      </w:r>
    </w:p>
    <w:p w14:paraId="158F9220" w14:textId="3C7748B2" w:rsidR="001E2274" w:rsidRDefault="00FD593B" w:rsidP="00E164D6">
      <w:pPr>
        <w:rPr>
          <w:b w:val="0"/>
          <w:bCs w:val="0"/>
          <w:caps/>
          <w:sz w:val="24"/>
          <w:szCs w:val="24"/>
          <w:rtl/>
        </w:rPr>
      </w:pPr>
      <w:r>
        <w:rPr>
          <w:rFonts w:hint="cs"/>
          <w:b w:val="0"/>
          <w:bCs w:val="0"/>
          <w:caps/>
          <w:sz w:val="24"/>
          <w:szCs w:val="24"/>
          <w:rtl/>
        </w:rPr>
        <w:t xml:space="preserve">כן </w:t>
      </w:r>
    </w:p>
    <w:p w14:paraId="314BAFF9" w14:textId="77777777" w:rsidR="001E2274" w:rsidRDefault="001E2274" w:rsidP="00E164D6">
      <w:pPr>
        <w:rPr>
          <w:b w:val="0"/>
          <w:bCs w:val="0"/>
          <w:caps/>
          <w:sz w:val="24"/>
          <w:szCs w:val="24"/>
          <w:rtl/>
        </w:rPr>
      </w:pPr>
    </w:p>
    <w:p w14:paraId="54ECE22E" w14:textId="77777777" w:rsidR="001E2274" w:rsidRDefault="00FC27D6" w:rsidP="00E164D6">
      <w:pPr>
        <w:rPr>
          <w:caps/>
          <w:sz w:val="24"/>
          <w:szCs w:val="24"/>
          <w:u w:val="single"/>
          <w:rtl/>
        </w:rPr>
      </w:pPr>
      <w:r w:rsidRPr="00FC27D6">
        <w:rPr>
          <w:rFonts w:hint="cs"/>
          <w:caps/>
          <w:sz w:val="24"/>
          <w:szCs w:val="24"/>
          <w:u w:val="single"/>
          <w:rtl/>
        </w:rPr>
        <w:t>מר ליאור רגב - נציג לשכת התכנון</w:t>
      </w:r>
      <w:r w:rsidR="001E2274">
        <w:rPr>
          <w:rFonts w:hint="cs"/>
          <w:caps/>
          <w:sz w:val="24"/>
          <w:szCs w:val="24"/>
          <w:u w:val="single"/>
          <w:rtl/>
        </w:rPr>
        <w:t>:</w:t>
      </w:r>
    </w:p>
    <w:p w14:paraId="16E0C45D" w14:textId="14CB4398" w:rsidR="001E2274" w:rsidRDefault="00FD593B" w:rsidP="00E164D6">
      <w:pPr>
        <w:rPr>
          <w:b w:val="0"/>
          <w:bCs w:val="0"/>
          <w:caps/>
          <w:sz w:val="24"/>
          <w:szCs w:val="24"/>
          <w:rtl/>
        </w:rPr>
      </w:pPr>
      <w:r>
        <w:rPr>
          <w:rFonts w:hint="cs"/>
          <w:b w:val="0"/>
          <w:bCs w:val="0"/>
          <w:caps/>
          <w:sz w:val="24"/>
          <w:szCs w:val="24"/>
          <w:rtl/>
        </w:rPr>
        <w:t>פה יש את הדרך ובאמצע כל הפס הזה הוא יעוד שצפ, אז כדי לקשר בכניסת רכבים על השצפ אמרנו שפה תסומן זיקת הנאה. עכשיו חגית תמשיך מפה</w:t>
      </w:r>
    </w:p>
    <w:p w14:paraId="3FAABB59" w14:textId="77777777" w:rsidR="001E2274" w:rsidRDefault="001E2274" w:rsidP="00E164D6">
      <w:pPr>
        <w:rPr>
          <w:b w:val="0"/>
          <w:bCs w:val="0"/>
          <w:caps/>
          <w:sz w:val="24"/>
          <w:szCs w:val="24"/>
          <w:rtl/>
        </w:rPr>
      </w:pPr>
    </w:p>
    <w:p w14:paraId="0CE69B95" w14:textId="77777777" w:rsidR="001E2274" w:rsidRDefault="00F15EFB" w:rsidP="00E164D6">
      <w:pPr>
        <w:rPr>
          <w:caps/>
          <w:sz w:val="24"/>
          <w:szCs w:val="24"/>
          <w:u w:val="single"/>
          <w:rtl/>
        </w:rPr>
      </w:pPr>
      <w:r w:rsidRPr="00F15EFB">
        <w:rPr>
          <w:rFonts w:hint="cs"/>
          <w:caps/>
          <w:sz w:val="24"/>
          <w:szCs w:val="24"/>
          <w:u w:val="single"/>
          <w:rtl/>
        </w:rPr>
        <w:t>גב</w:t>
      </w:r>
      <w:r w:rsidRPr="00F15EFB">
        <w:rPr>
          <w:caps/>
          <w:sz w:val="24"/>
          <w:szCs w:val="24"/>
          <w:u w:val="single"/>
          <w:rtl/>
        </w:rPr>
        <w:t>'</w:t>
      </w:r>
      <w:r w:rsidRPr="00F15EFB">
        <w:rPr>
          <w:rFonts w:hint="cs"/>
          <w:caps/>
          <w:sz w:val="24"/>
          <w:szCs w:val="24"/>
          <w:u w:val="single"/>
          <w:rtl/>
        </w:rPr>
        <w:t xml:space="preserve"> חגית אלדר - נציגת לשכת התכנון</w:t>
      </w:r>
      <w:r w:rsidR="001E2274">
        <w:rPr>
          <w:rFonts w:hint="cs"/>
          <w:caps/>
          <w:sz w:val="24"/>
          <w:szCs w:val="24"/>
          <w:u w:val="single"/>
          <w:rtl/>
        </w:rPr>
        <w:t>:</w:t>
      </w:r>
    </w:p>
    <w:p w14:paraId="7982EDF1" w14:textId="1EADCEE3" w:rsidR="001E2274" w:rsidRDefault="00FD593B" w:rsidP="00E164D6">
      <w:pPr>
        <w:rPr>
          <w:b w:val="0"/>
          <w:bCs w:val="0"/>
          <w:caps/>
          <w:sz w:val="24"/>
          <w:szCs w:val="24"/>
          <w:rtl/>
        </w:rPr>
      </w:pPr>
      <w:r>
        <w:rPr>
          <w:rFonts w:hint="cs"/>
          <w:b w:val="0"/>
          <w:bCs w:val="0"/>
          <w:caps/>
          <w:sz w:val="24"/>
          <w:szCs w:val="24"/>
          <w:rtl/>
        </w:rPr>
        <w:t>מאחר וזה שטח ציבורי לא צריך זיקת הנאה פשוט צריך הוראות שמאפשרות</w:t>
      </w:r>
      <w:r w:rsidR="000F703D">
        <w:rPr>
          <w:rFonts w:hint="cs"/>
          <w:b w:val="0"/>
          <w:bCs w:val="0"/>
          <w:caps/>
          <w:sz w:val="24"/>
          <w:szCs w:val="24"/>
          <w:rtl/>
        </w:rPr>
        <w:t xml:space="preserve"> </w:t>
      </w:r>
      <w:r>
        <w:rPr>
          <w:rFonts w:hint="cs"/>
          <w:b w:val="0"/>
          <w:bCs w:val="0"/>
          <w:caps/>
          <w:sz w:val="24"/>
          <w:szCs w:val="24"/>
          <w:rtl/>
        </w:rPr>
        <w:t xml:space="preserve">... </w:t>
      </w:r>
    </w:p>
    <w:p w14:paraId="13E221A6" w14:textId="77777777" w:rsidR="001E2274" w:rsidRDefault="001E2274" w:rsidP="00E164D6">
      <w:pPr>
        <w:rPr>
          <w:b w:val="0"/>
          <w:bCs w:val="0"/>
          <w:caps/>
          <w:sz w:val="24"/>
          <w:szCs w:val="24"/>
          <w:rtl/>
        </w:rPr>
      </w:pPr>
    </w:p>
    <w:p w14:paraId="2F833433" w14:textId="77777777" w:rsidR="001E2274" w:rsidRDefault="000A5C33" w:rsidP="00E164D6">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30790DA9" w14:textId="05EB50B0" w:rsidR="001E2274" w:rsidRDefault="00FD593B" w:rsidP="00E164D6">
      <w:pPr>
        <w:rPr>
          <w:b w:val="0"/>
          <w:bCs w:val="0"/>
          <w:caps/>
          <w:sz w:val="24"/>
          <w:szCs w:val="24"/>
          <w:rtl/>
        </w:rPr>
      </w:pPr>
      <w:r>
        <w:rPr>
          <w:rFonts w:hint="cs"/>
          <w:b w:val="0"/>
          <w:bCs w:val="0"/>
          <w:caps/>
          <w:sz w:val="24"/>
          <w:szCs w:val="24"/>
          <w:rtl/>
        </w:rPr>
        <w:lastRenderedPageBreak/>
        <w:t xml:space="preserve">מעבר לכלי רכב </w:t>
      </w:r>
    </w:p>
    <w:p w14:paraId="65318863" w14:textId="77777777" w:rsidR="001E2274" w:rsidRDefault="001E2274" w:rsidP="00E164D6">
      <w:pPr>
        <w:rPr>
          <w:b w:val="0"/>
          <w:bCs w:val="0"/>
          <w:caps/>
          <w:sz w:val="24"/>
          <w:szCs w:val="24"/>
          <w:rtl/>
        </w:rPr>
      </w:pPr>
    </w:p>
    <w:p w14:paraId="70A3449B" w14:textId="77777777" w:rsidR="001E2274" w:rsidRDefault="00F15EFB" w:rsidP="00E164D6">
      <w:pPr>
        <w:rPr>
          <w:caps/>
          <w:sz w:val="24"/>
          <w:szCs w:val="24"/>
          <w:u w:val="single"/>
          <w:rtl/>
        </w:rPr>
      </w:pPr>
      <w:r w:rsidRPr="00F15EFB">
        <w:rPr>
          <w:rFonts w:hint="cs"/>
          <w:caps/>
          <w:sz w:val="24"/>
          <w:szCs w:val="24"/>
          <w:u w:val="single"/>
          <w:rtl/>
        </w:rPr>
        <w:t>גב</w:t>
      </w:r>
      <w:r w:rsidRPr="00F15EFB">
        <w:rPr>
          <w:caps/>
          <w:sz w:val="24"/>
          <w:szCs w:val="24"/>
          <w:u w:val="single"/>
          <w:rtl/>
        </w:rPr>
        <w:t>'</w:t>
      </w:r>
      <w:r w:rsidRPr="00F15EFB">
        <w:rPr>
          <w:rFonts w:hint="cs"/>
          <w:caps/>
          <w:sz w:val="24"/>
          <w:szCs w:val="24"/>
          <w:u w:val="single"/>
          <w:rtl/>
        </w:rPr>
        <w:t xml:space="preserve"> חגית אלדר - נציגת לשכת התכנון</w:t>
      </w:r>
      <w:r w:rsidR="001E2274">
        <w:rPr>
          <w:rFonts w:hint="cs"/>
          <w:caps/>
          <w:sz w:val="24"/>
          <w:szCs w:val="24"/>
          <w:u w:val="single"/>
          <w:rtl/>
        </w:rPr>
        <w:t>:</w:t>
      </w:r>
    </w:p>
    <w:p w14:paraId="225CFF80" w14:textId="57764E36" w:rsidR="001E2274" w:rsidRDefault="00FD593B" w:rsidP="00E164D6">
      <w:pPr>
        <w:rPr>
          <w:b w:val="0"/>
          <w:bCs w:val="0"/>
          <w:caps/>
          <w:sz w:val="24"/>
          <w:szCs w:val="24"/>
          <w:rtl/>
        </w:rPr>
      </w:pPr>
      <w:r>
        <w:rPr>
          <w:rFonts w:hint="cs"/>
          <w:b w:val="0"/>
          <w:bCs w:val="0"/>
          <w:caps/>
          <w:sz w:val="24"/>
          <w:szCs w:val="24"/>
          <w:rtl/>
        </w:rPr>
        <w:t>מעבר רכב ולא</w:t>
      </w:r>
      <w:r w:rsidR="000F703D">
        <w:rPr>
          <w:rFonts w:hint="cs"/>
          <w:b w:val="0"/>
          <w:bCs w:val="0"/>
          <w:caps/>
          <w:sz w:val="24"/>
          <w:szCs w:val="24"/>
          <w:rtl/>
        </w:rPr>
        <w:t xml:space="preserve"> </w:t>
      </w:r>
    </w:p>
    <w:p w14:paraId="384A28D0" w14:textId="77777777" w:rsidR="001E2274" w:rsidRDefault="001E2274" w:rsidP="00E164D6">
      <w:pPr>
        <w:rPr>
          <w:b w:val="0"/>
          <w:bCs w:val="0"/>
          <w:caps/>
          <w:sz w:val="24"/>
          <w:szCs w:val="24"/>
          <w:rtl/>
        </w:rPr>
      </w:pPr>
    </w:p>
    <w:p w14:paraId="0CA050E5" w14:textId="77777777" w:rsidR="001E2274" w:rsidRDefault="000A3DA6" w:rsidP="00FD593B">
      <w:pPr>
        <w:rPr>
          <w:caps/>
          <w:sz w:val="24"/>
          <w:szCs w:val="24"/>
          <w:u w:val="single"/>
          <w:rtl/>
        </w:rPr>
      </w:pPr>
      <w:r w:rsidRPr="000A3DA6">
        <w:rPr>
          <w:rFonts w:hint="cs"/>
          <w:caps/>
          <w:sz w:val="24"/>
          <w:szCs w:val="24"/>
          <w:u w:val="single"/>
          <w:rtl/>
        </w:rPr>
        <w:t>מר תומר דוידסון - נציג מנהל מקרקעי ישראל בוועדה המחוזית</w:t>
      </w:r>
      <w:r w:rsidR="001E2274">
        <w:rPr>
          <w:rFonts w:hint="cs"/>
          <w:caps/>
          <w:sz w:val="24"/>
          <w:szCs w:val="24"/>
          <w:u w:val="single"/>
          <w:rtl/>
        </w:rPr>
        <w:t>:</w:t>
      </w:r>
    </w:p>
    <w:p w14:paraId="500B96AF" w14:textId="428BEA17" w:rsidR="001E2274" w:rsidRDefault="00FD593B" w:rsidP="00FD593B">
      <w:pPr>
        <w:rPr>
          <w:b w:val="0"/>
          <w:bCs w:val="0"/>
          <w:caps/>
          <w:sz w:val="24"/>
          <w:szCs w:val="24"/>
          <w:rtl/>
        </w:rPr>
      </w:pPr>
      <w:r>
        <w:rPr>
          <w:rFonts w:hint="cs"/>
          <w:b w:val="0"/>
          <w:bCs w:val="0"/>
          <w:caps/>
          <w:sz w:val="24"/>
          <w:szCs w:val="24"/>
          <w:rtl/>
        </w:rPr>
        <w:t>אתה צריך לקבוע מעבר לכלי רכב בשצפ זה הכל</w:t>
      </w:r>
    </w:p>
    <w:p w14:paraId="100C8E27" w14:textId="77777777" w:rsidR="001E2274" w:rsidRDefault="001E2274" w:rsidP="00FD593B">
      <w:pPr>
        <w:rPr>
          <w:b w:val="0"/>
          <w:bCs w:val="0"/>
          <w:caps/>
          <w:sz w:val="24"/>
          <w:szCs w:val="24"/>
          <w:rtl/>
        </w:rPr>
      </w:pPr>
    </w:p>
    <w:p w14:paraId="6CA1C031" w14:textId="77777777" w:rsidR="001E2274" w:rsidRDefault="00FC27D6" w:rsidP="00FD593B">
      <w:pPr>
        <w:rPr>
          <w:caps/>
          <w:sz w:val="24"/>
          <w:szCs w:val="24"/>
          <w:u w:val="single"/>
          <w:rtl/>
        </w:rPr>
      </w:pPr>
      <w:r w:rsidRPr="00FC27D6">
        <w:rPr>
          <w:rFonts w:hint="cs"/>
          <w:caps/>
          <w:sz w:val="24"/>
          <w:szCs w:val="24"/>
          <w:u w:val="single"/>
          <w:rtl/>
        </w:rPr>
        <w:t>מר ליאור רגב - נציג לשכת התכנון</w:t>
      </w:r>
      <w:r w:rsidR="001E2274">
        <w:rPr>
          <w:rFonts w:hint="cs"/>
          <w:caps/>
          <w:sz w:val="24"/>
          <w:szCs w:val="24"/>
          <w:u w:val="single"/>
          <w:rtl/>
        </w:rPr>
        <w:t>:</w:t>
      </w:r>
    </w:p>
    <w:p w14:paraId="4A84DA17" w14:textId="7D4C212D" w:rsidR="001E2274" w:rsidRDefault="00FD593B" w:rsidP="00FD593B">
      <w:pPr>
        <w:rPr>
          <w:b w:val="0"/>
          <w:bCs w:val="0"/>
          <w:caps/>
          <w:sz w:val="24"/>
          <w:szCs w:val="24"/>
          <w:rtl/>
        </w:rPr>
      </w:pPr>
      <w:r>
        <w:rPr>
          <w:rFonts w:hint="cs"/>
          <w:b w:val="0"/>
          <w:bCs w:val="0"/>
          <w:caps/>
          <w:sz w:val="24"/>
          <w:szCs w:val="24"/>
          <w:rtl/>
        </w:rPr>
        <w:t>בדיוק בדיוק</w:t>
      </w:r>
    </w:p>
    <w:p w14:paraId="4CB638CC" w14:textId="77777777" w:rsidR="001E2274" w:rsidRDefault="001E2274" w:rsidP="00FD593B">
      <w:pPr>
        <w:rPr>
          <w:b w:val="0"/>
          <w:bCs w:val="0"/>
          <w:caps/>
          <w:sz w:val="24"/>
          <w:szCs w:val="24"/>
          <w:rtl/>
        </w:rPr>
      </w:pPr>
    </w:p>
    <w:p w14:paraId="6C8B6CBF" w14:textId="77777777" w:rsidR="001E2274" w:rsidRDefault="00F15EFB" w:rsidP="00FD593B">
      <w:pPr>
        <w:rPr>
          <w:caps/>
          <w:sz w:val="24"/>
          <w:szCs w:val="24"/>
          <w:u w:val="single"/>
          <w:rtl/>
        </w:rPr>
      </w:pPr>
      <w:r w:rsidRPr="00F15EFB">
        <w:rPr>
          <w:rFonts w:hint="cs"/>
          <w:caps/>
          <w:sz w:val="24"/>
          <w:szCs w:val="24"/>
          <w:u w:val="single"/>
          <w:rtl/>
        </w:rPr>
        <w:t>גב</w:t>
      </w:r>
      <w:r w:rsidRPr="00F15EFB">
        <w:rPr>
          <w:caps/>
          <w:sz w:val="24"/>
          <w:szCs w:val="24"/>
          <w:u w:val="single"/>
          <w:rtl/>
        </w:rPr>
        <w:t>'</w:t>
      </w:r>
      <w:r w:rsidRPr="00F15EFB">
        <w:rPr>
          <w:rFonts w:hint="cs"/>
          <w:caps/>
          <w:sz w:val="24"/>
          <w:szCs w:val="24"/>
          <w:u w:val="single"/>
          <w:rtl/>
        </w:rPr>
        <w:t xml:space="preserve"> חגית אלדר - נציגת לשכת התכנון</w:t>
      </w:r>
      <w:r w:rsidR="001E2274">
        <w:rPr>
          <w:rFonts w:hint="cs"/>
          <w:caps/>
          <w:sz w:val="24"/>
          <w:szCs w:val="24"/>
          <w:u w:val="single"/>
          <w:rtl/>
        </w:rPr>
        <w:t>:</w:t>
      </w:r>
    </w:p>
    <w:p w14:paraId="6674946A" w14:textId="145719F4" w:rsidR="001E2274" w:rsidRDefault="00FD593B" w:rsidP="00FD593B">
      <w:pPr>
        <w:rPr>
          <w:b w:val="0"/>
          <w:bCs w:val="0"/>
          <w:caps/>
          <w:sz w:val="24"/>
          <w:szCs w:val="24"/>
          <w:rtl/>
        </w:rPr>
      </w:pPr>
      <w:r>
        <w:rPr>
          <w:rFonts w:hint="cs"/>
          <w:b w:val="0"/>
          <w:bCs w:val="0"/>
          <w:caps/>
          <w:sz w:val="24"/>
          <w:szCs w:val="24"/>
          <w:rtl/>
        </w:rPr>
        <w:t xml:space="preserve">כן </w:t>
      </w:r>
    </w:p>
    <w:p w14:paraId="05ADC0A8" w14:textId="77777777" w:rsidR="001E2274" w:rsidRDefault="001E2274" w:rsidP="00FD593B">
      <w:pPr>
        <w:rPr>
          <w:b w:val="0"/>
          <w:bCs w:val="0"/>
          <w:caps/>
          <w:sz w:val="24"/>
          <w:szCs w:val="24"/>
          <w:rtl/>
        </w:rPr>
      </w:pPr>
    </w:p>
    <w:p w14:paraId="5F7B0AC8" w14:textId="77777777" w:rsidR="001E2274" w:rsidRDefault="00FC27D6" w:rsidP="00FD593B">
      <w:pPr>
        <w:rPr>
          <w:caps/>
          <w:sz w:val="24"/>
          <w:szCs w:val="24"/>
          <w:u w:val="single"/>
          <w:rtl/>
        </w:rPr>
      </w:pPr>
      <w:r w:rsidRPr="00FC27D6">
        <w:rPr>
          <w:rFonts w:hint="cs"/>
          <w:caps/>
          <w:sz w:val="24"/>
          <w:szCs w:val="24"/>
          <w:u w:val="single"/>
          <w:rtl/>
        </w:rPr>
        <w:t>מר ליאור רגב - נציג לשכת התכנון</w:t>
      </w:r>
      <w:r w:rsidR="001E2274">
        <w:rPr>
          <w:rFonts w:hint="cs"/>
          <w:caps/>
          <w:sz w:val="24"/>
          <w:szCs w:val="24"/>
          <w:u w:val="single"/>
          <w:rtl/>
        </w:rPr>
        <w:t>:</w:t>
      </w:r>
    </w:p>
    <w:p w14:paraId="3D3E82A2" w14:textId="3BD7C3B0" w:rsidR="001E2274" w:rsidRDefault="00FD593B" w:rsidP="00FD593B">
      <w:pPr>
        <w:rPr>
          <w:b w:val="0"/>
          <w:bCs w:val="0"/>
          <w:caps/>
          <w:sz w:val="24"/>
          <w:szCs w:val="24"/>
          <w:rtl/>
        </w:rPr>
      </w:pPr>
      <w:r>
        <w:rPr>
          <w:rFonts w:hint="cs"/>
          <w:b w:val="0"/>
          <w:bCs w:val="0"/>
          <w:caps/>
          <w:sz w:val="24"/>
          <w:szCs w:val="24"/>
          <w:rtl/>
        </w:rPr>
        <w:t xml:space="preserve">בדיוק בדיוק </w:t>
      </w:r>
    </w:p>
    <w:p w14:paraId="75C498A3" w14:textId="77777777" w:rsidR="001E2274" w:rsidRDefault="001E2274" w:rsidP="00FD593B">
      <w:pPr>
        <w:rPr>
          <w:b w:val="0"/>
          <w:bCs w:val="0"/>
          <w:caps/>
          <w:sz w:val="24"/>
          <w:szCs w:val="24"/>
          <w:rtl/>
        </w:rPr>
      </w:pPr>
    </w:p>
    <w:p w14:paraId="1A4F8CDF" w14:textId="77777777" w:rsidR="001E2274" w:rsidRDefault="00F15EFB" w:rsidP="00FD593B">
      <w:pPr>
        <w:rPr>
          <w:caps/>
          <w:sz w:val="24"/>
          <w:szCs w:val="24"/>
          <w:u w:val="single"/>
          <w:rtl/>
        </w:rPr>
      </w:pPr>
      <w:r w:rsidRPr="00F15EFB">
        <w:rPr>
          <w:rFonts w:hint="cs"/>
          <w:caps/>
          <w:sz w:val="24"/>
          <w:szCs w:val="24"/>
          <w:u w:val="single"/>
          <w:rtl/>
        </w:rPr>
        <w:t>גב</w:t>
      </w:r>
      <w:r w:rsidRPr="00F15EFB">
        <w:rPr>
          <w:caps/>
          <w:sz w:val="24"/>
          <w:szCs w:val="24"/>
          <w:u w:val="single"/>
          <w:rtl/>
        </w:rPr>
        <w:t>'</w:t>
      </w:r>
      <w:r w:rsidRPr="00F15EFB">
        <w:rPr>
          <w:rFonts w:hint="cs"/>
          <w:caps/>
          <w:sz w:val="24"/>
          <w:szCs w:val="24"/>
          <w:u w:val="single"/>
          <w:rtl/>
        </w:rPr>
        <w:t xml:space="preserve"> חגית אלדר - נציגת לשכת התכנון</w:t>
      </w:r>
      <w:r w:rsidR="001E2274">
        <w:rPr>
          <w:rFonts w:hint="cs"/>
          <w:caps/>
          <w:sz w:val="24"/>
          <w:szCs w:val="24"/>
          <w:u w:val="single"/>
          <w:rtl/>
        </w:rPr>
        <w:t>:</w:t>
      </w:r>
    </w:p>
    <w:p w14:paraId="3DAF3DF4" w14:textId="0E597E50" w:rsidR="001E2274" w:rsidRDefault="00FD593B" w:rsidP="00FD593B">
      <w:pPr>
        <w:rPr>
          <w:b w:val="0"/>
          <w:bCs w:val="0"/>
          <w:caps/>
          <w:sz w:val="24"/>
          <w:szCs w:val="24"/>
          <w:rtl/>
        </w:rPr>
      </w:pPr>
      <w:r>
        <w:rPr>
          <w:rFonts w:hint="cs"/>
          <w:b w:val="0"/>
          <w:bCs w:val="0"/>
          <w:caps/>
          <w:sz w:val="24"/>
          <w:szCs w:val="24"/>
          <w:rtl/>
        </w:rPr>
        <w:t xml:space="preserve">כן אז אנחנו מבקשים להסדיר </w:t>
      </w:r>
    </w:p>
    <w:p w14:paraId="12209A7B" w14:textId="77777777" w:rsidR="001E2274" w:rsidRDefault="001E2274" w:rsidP="00FD593B">
      <w:pPr>
        <w:rPr>
          <w:b w:val="0"/>
          <w:bCs w:val="0"/>
          <w:caps/>
          <w:sz w:val="24"/>
          <w:szCs w:val="24"/>
          <w:rtl/>
        </w:rPr>
      </w:pPr>
    </w:p>
    <w:p w14:paraId="29A9C4A5" w14:textId="77777777" w:rsidR="001E2274" w:rsidRDefault="00FC27D6" w:rsidP="00FD593B">
      <w:pPr>
        <w:rPr>
          <w:caps/>
          <w:sz w:val="24"/>
          <w:szCs w:val="24"/>
          <w:u w:val="single"/>
          <w:rtl/>
        </w:rPr>
      </w:pPr>
      <w:r w:rsidRPr="00FC27D6">
        <w:rPr>
          <w:rFonts w:hint="cs"/>
          <w:caps/>
          <w:sz w:val="24"/>
          <w:szCs w:val="24"/>
          <w:u w:val="single"/>
          <w:rtl/>
        </w:rPr>
        <w:t>מר ליאור רגב - נציג לשכת התכנון</w:t>
      </w:r>
      <w:r w:rsidR="001E2274">
        <w:rPr>
          <w:rFonts w:hint="cs"/>
          <w:caps/>
          <w:sz w:val="24"/>
          <w:szCs w:val="24"/>
          <w:u w:val="single"/>
          <w:rtl/>
        </w:rPr>
        <w:t>:</w:t>
      </w:r>
    </w:p>
    <w:p w14:paraId="6F67063F" w14:textId="78DBF743" w:rsidR="001E2274" w:rsidRDefault="00FD593B" w:rsidP="00FD593B">
      <w:pPr>
        <w:rPr>
          <w:b w:val="0"/>
          <w:bCs w:val="0"/>
          <w:caps/>
          <w:sz w:val="24"/>
          <w:szCs w:val="24"/>
          <w:rtl/>
        </w:rPr>
      </w:pPr>
      <w:r>
        <w:rPr>
          <w:rFonts w:hint="cs"/>
          <w:b w:val="0"/>
          <w:bCs w:val="0"/>
          <w:caps/>
          <w:sz w:val="24"/>
          <w:szCs w:val="24"/>
          <w:rtl/>
        </w:rPr>
        <w:t xml:space="preserve">ואז העדכון של ההחלטה </w:t>
      </w:r>
    </w:p>
    <w:p w14:paraId="07D31E81" w14:textId="77777777" w:rsidR="001E2274" w:rsidRDefault="001E2274" w:rsidP="00FD593B">
      <w:pPr>
        <w:rPr>
          <w:b w:val="0"/>
          <w:bCs w:val="0"/>
          <w:caps/>
          <w:sz w:val="24"/>
          <w:szCs w:val="24"/>
          <w:rtl/>
        </w:rPr>
      </w:pPr>
    </w:p>
    <w:p w14:paraId="51632F31" w14:textId="77777777" w:rsidR="001E2274" w:rsidRDefault="00F15EFB" w:rsidP="00FD593B">
      <w:pPr>
        <w:rPr>
          <w:caps/>
          <w:sz w:val="24"/>
          <w:szCs w:val="24"/>
          <w:u w:val="single"/>
          <w:rtl/>
        </w:rPr>
      </w:pPr>
      <w:r w:rsidRPr="00F15EFB">
        <w:rPr>
          <w:rFonts w:hint="cs"/>
          <w:caps/>
          <w:sz w:val="24"/>
          <w:szCs w:val="24"/>
          <w:u w:val="single"/>
          <w:rtl/>
        </w:rPr>
        <w:t>גב</w:t>
      </w:r>
      <w:r w:rsidRPr="00F15EFB">
        <w:rPr>
          <w:caps/>
          <w:sz w:val="24"/>
          <w:szCs w:val="24"/>
          <w:u w:val="single"/>
          <w:rtl/>
        </w:rPr>
        <w:t>'</w:t>
      </w:r>
      <w:r w:rsidRPr="00F15EFB">
        <w:rPr>
          <w:rFonts w:hint="cs"/>
          <w:caps/>
          <w:sz w:val="24"/>
          <w:szCs w:val="24"/>
          <w:u w:val="single"/>
          <w:rtl/>
        </w:rPr>
        <w:t xml:space="preserve"> חגית אלדר - נציגת לשכת התכנון</w:t>
      </w:r>
      <w:r w:rsidR="001E2274">
        <w:rPr>
          <w:rFonts w:hint="cs"/>
          <w:caps/>
          <w:sz w:val="24"/>
          <w:szCs w:val="24"/>
          <w:u w:val="single"/>
          <w:rtl/>
        </w:rPr>
        <w:t>:</w:t>
      </w:r>
    </w:p>
    <w:p w14:paraId="7829577E" w14:textId="70E9B8CB" w:rsidR="001E2274" w:rsidRDefault="00FD593B" w:rsidP="00FD593B">
      <w:pPr>
        <w:rPr>
          <w:b w:val="0"/>
          <w:bCs w:val="0"/>
          <w:caps/>
          <w:sz w:val="24"/>
          <w:szCs w:val="24"/>
          <w:rtl/>
        </w:rPr>
      </w:pPr>
      <w:r>
        <w:rPr>
          <w:rFonts w:hint="cs"/>
          <w:b w:val="0"/>
          <w:bCs w:val="0"/>
          <w:caps/>
          <w:sz w:val="24"/>
          <w:szCs w:val="24"/>
          <w:rtl/>
        </w:rPr>
        <w:t>להסדיר את הנושא הזה שזה לא זיקת הנאה זה הוראות</w:t>
      </w:r>
      <w:r w:rsidR="000F703D">
        <w:rPr>
          <w:rFonts w:hint="cs"/>
          <w:b w:val="0"/>
          <w:bCs w:val="0"/>
          <w:caps/>
          <w:sz w:val="24"/>
          <w:szCs w:val="24"/>
          <w:rtl/>
        </w:rPr>
        <w:t xml:space="preserve"> </w:t>
      </w:r>
      <w:r>
        <w:rPr>
          <w:rFonts w:hint="cs"/>
          <w:b w:val="0"/>
          <w:bCs w:val="0"/>
          <w:caps/>
          <w:sz w:val="24"/>
          <w:szCs w:val="24"/>
          <w:rtl/>
        </w:rPr>
        <w:t>...</w:t>
      </w:r>
    </w:p>
    <w:p w14:paraId="4945E8B8" w14:textId="77777777" w:rsidR="001E2274" w:rsidRDefault="001E2274" w:rsidP="00FD593B">
      <w:pPr>
        <w:rPr>
          <w:b w:val="0"/>
          <w:bCs w:val="0"/>
          <w:caps/>
          <w:sz w:val="24"/>
          <w:szCs w:val="24"/>
          <w:rtl/>
        </w:rPr>
      </w:pPr>
    </w:p>
    <w:p w14:paraId="251179B2" w14:textId="77777777" w:rsidR="001E2274" w:rsidRDefault="000A3DA6" w:rsidP="00FD593B">
      <w:pPr>
        <w:rPr>
          <w:caps/>
          <w:sz w:val="24"/>
          <w:szCs w:val="24"/>
          <w:u w:val="single"/>
          <w:rtl/>
        </w:rPr>
      </w:pPr>
      <w:r w:rsidRPr="000A3DA6">
        <w:rPr>
          <w:rFonts w:hint="cs"/>
          <w:caps/>
          <w:sz w:val="24"/>
          <w:szCs w:val="24"/>
          <w:u w:val="single"/>
          <w:rtl/>
        </w:rPr>
        <w:t>מר תומר דוידסון - נציג מנהל מקרקעי ישראל בוועדה המחוזית</w:t>
      </w:r>
      <w:r w:rsidR="001E2274">
        <w:rPr>
          <w:rFonts w:hint="cs"/>
          <w:caps/>
          <w:sz w:val="24"/>
          <w:szCs w:val="24"/>
          <w:u w:val="single"/>
          <w:rtl/>
        </w:rPr>
        <w:t>:</w:t>
      </w:r>
    </w:p>
    <w:p w14:paraId="2253FFFF" w14:textId="651656EC" w:rsidR="001E2274" w:rsidRDefault="00FD593B" w:rsidP="00FD593B">
      <w:pPr>
        <w:rPr>
          <w:b w:val="0"/>
          <w:bCs w:val="0"/>
          <w:caps/>
          <w:sz w:val="24"/>
          <w:szCs w:val="24"/>
          <w:rtl/>
        </w:rPr>
      </w:pPr>
      <w:r>
        <w:rPr>
          <w:rFonts w:hint="cs"/>
          <w:b w:val="0"/>
          <w:bCs w:val="0"/>
          <w:caps/>
          <w:sz w:val="24"/>
          <w:szCs w:val="24"/>
          <w:rtl/>
        </w:rPr>
        <w:t>זה גם יותר זה גם יותר נכון</w:t>
      </w:r>
      <w:r w:rsidR="000F703D">
        <w:rPr>
          <w:rFonts w:hint="cs"/>
          <w:b w:val="0"/>
          <w:bCs w:val="0"/>
          <w:caps/>
          <w:sz w:val="24"/>
          <w:szCs w:val="24"/>
          <w:rtl/>
        </w:rPr>
        <w:t xml:space="preserve"> </w:t>
      </w:r>
      <w:r>
        <w:rPr>
          <w:rFonts w:hint="cs"/>
          <w:b w:val="0"/>
          <w:bCs w:val="0"/>
          <w:caps/>
          <w:sz w:val="24"/>
          <w:szCs w:val="24"/>
          <w:rtl/>
        </w:rPr>
        <w:t>...</w:t>
      </w:r>
    </w:p>
    <w:p w14:paraId="19FDBAFB" w14:textId="77777777" w:rsidR="001E2274" w:rsidRDefault="001E2274" w:rsidP="00FD593B">
      <w:pPr>
        <w:rPr>
          <w:b w:val="0"/>
          <w:bCs w:val="0"/>
          <w:caps/>
          <w:sz w:val="24"/>
          <w:szCs w:val="24"/>
          <w:rtl/>
        </w:rPr>
      </w:pPr>
    </w:p>
    <w:p w14:paraId="1D252448" w14:textId="77777777" w:rsidR="001E2274" w:rsidRDefault="00F15EFB" w:rsidP="00FD593B">
      <w:pPr>
        <w:rPr>
          <w:caps/>
          <w:sz w:val="24"/>
          <w:szCs w:val="24"/>
          <w:u w:val="single"/>
          <w:rtl/>
        </w:rPr>
      </w:pPr>
      <w:r w:rsidRPr="00F15EFB">
        <w:rPr>
          <w:rFonts w:hint="cs"/>
          <w:caps/>
          <w:sz w:val="24"/>
          <w:szCs w:val="24"/>
          <w:u w:val="single"/>
          <w:rtl/>
        </w:rPr>
        <w:t>גב</w:t>
      </w:r>
      <w:r w:rsidRPr="00F15EFB">
        <w:rPr>
          <w:caps/>
          <w:sz w:val="24"/>
          <w:szCs w:val="24"/>
          <w:u w:val="single"/>
          <w:rtl/>
        </w:rPr>
        <w:t>'</w:t>
      </w:r>
      <w:r w:rsidRPr="00F15EFB">
        <w:rPr>
          <w:rFonts w:hint="cs"/>
          <w:caps/>
          <w:sz w:val="24"/>
          <w:szCs w:val="24"/>
          <w:u w:val="single"/>
          <w:rtl/>
        </w:rPr>
        <w:t xml:space="preserve"> חגית אלדר - נציגת לשכת התכנון</w:t>
      </w:r>
      <w:r w:rsidR="001E2274">
        <w:rPr>
          <w:rFonts w:hint="cs"/>
          <w:caps/>
          <w:sz w:val="24"/>
          <w:szCs w:val="24"/>
          <w:u w:val="single"/>
          <w:rtl/>
        </w:rPr>
        <w:t>:</w:t>
      </w:r>
    </w:p>
    <w:p w14:paraId="50940DF8" w14:textId="2A7672F7" w:rsidR="001E2274" w:rsidRDefault="00FD593B" w:rsidP="00FD593B">
      <w:pPr>
        <w:rPr>
          <w:b w:val="0"/>
          <w:bCs w:val="0"/>
          <w:caps/>
          <w:sz w:val="24"/>
          <w:szCs w:val="24"/>
          <w:rtl/>
        </w:rPr>
      </w:pPr>
      <w:r>
        <w:rPr>
          <w:rFonts w:hint="cs"/>
          <w:b w:val="0"/>
          <w:bCs w:val="0"/>
          <w:caps/>
          <w:sz w:val="24"/>
          <w:szCs w:val="24"/>
          <w:rtl/>
        </w:rPr>
        <w:t xml:space="preserve">כן כן שטח ציבורי לא צריך זיקת הנאה </w:t>
      </w:r>
    </w:p>
    <w:p w14:paraId="35FAE462" w14:textId="77777777" w:rsidR="001E2274" w:rsidRDefault="001E2274" w:rsidP="00FD593B">
      <w:pPr>
        <w:rPr>
          <w:b w:val="0"/>
          <w:bCs w:val="0"/>
          <w:caps/>
          <w:sz w:val="24"/>
          <w:szCs w:val="24"/>
          <w:rtl/>
        </w:rPr>
      </w:pPr>
    </w:p>
    <w:p w14:paraId="1A51B602" w14:textId="77777777" w:rsidR="001E2274" w:rsidRDefault="00E5536A" w:rsidP="00FD593B">
      <w:pPr>
        <w:rPr>
          <w:caps/>
          <w:sz w:val="24"/>
          <w:szCs w:val="24"/>
          <w:u w:val="single"/>
          <w:rtl/>
        </w:rPr>
      </w:pPr>
      <w:r w:rsidRPr="00E5536A">
        <w:rPr>
          <w:rFonts w:hint="cs"/>
          <w:caps/>
          <w:sz w:val="24"/>
          <w:szCs w:val="24"/>
          <w:u w:val="single"/>
          <w:rtl/>
        </w:rPr>
        <w:t>גב</w:t>
      </w:r>
      <w:r w:rsidRPr="00E5536A">
        <w:rPr>
          <w:caps/>
          <w:sz w:val="24"/>
          <w:szCs w:val="24"/>
          <w:u w:val="single"/>
          <w:rtl/>
        </w:rPr>
        <w:t>'</w:t>
      </w:r>
      <w:r w:rsidRPr="00E5536A">
        <w:rPr>
          <w:rFonts w:hint="cs"/>
          <w:caps/>
          <w:sz w:val="24"/>
          <w:szCs w:val="24"/>
          <w:u w:val="single"/>
          <w:rtl/>
        </w:rPr>
        <w:t xml:space="preserve"> רוני גרניט - נציגת משרד הבריאות בוועדה המחוזית</w:t>
      </w:r>
      <w:r w:rsidR="001E2274">
        <w:rPr>
          <w:rFonts w:hint="cs"/>
          <w:caps/>
          <w:sz w:val="24"/>
          <w:szCs w:val="24"/>
          <w:u w:val="single"/>
          <w:rtl/>
        </w:rPr>
        <w:t>:</w:t>
      </w:r>
    </w:p>
    <w:p w14:paraId="2D6F0F91" w14:textId="34ED9AA0" w:rsidR="001E2274" w:rsidRDefault="00FD593B" w:rsidP="00FD593B">
      <w:pPr>
        <w:rPr>
          <w:b w:val="0"/>
          <w:bCs w:val="0"/>
          <w:caps/>
          <w:sz w:val="24"/>
          <w:szCs w:val="24"/>
          <w:rtl/>
        </w:rPr>
      </w:pPr>
      <w:r>
        <w:rPr>
          <w:rFonts w:hint="cs"/>
          <w:b w:val="0"/>
          <w:bCs w:val="0"/>
          <w:caps/>
          <w:sz w:val="24"/>
          <w:szCs w:val="24"/>
          <w:rtl/>
        </w:rPr>
        <w:t>וזה הדבר היחיד שהיה עם הקאנטרי?</w:t>
      </w:r>
    </w:p>
    <w:p w14:paraId="75185C17" w14:textId="77777777" w:rsidR="001E2274" w:rsidRDefault="001E2274" w:rsidP="00FD593B">
      <w:pPr>
        <w:rPr>
          <w:b w:val="0"/>
          <w:bCs w:val="0"/>
          <w:caps/>
          <w:sz w:val="24"/>
          <w:szCs w:val="24"/>
          <w:rtl/>
        </w:rPr>
      </w:pPr>
    </w:p>
    <w:p w14:paraId="24E33C19" w14:textId="77777777" w:rsidR="001E2274" w:rsidRDefault="00FC27D6" w:rsidP="00FD593B">
      <w:pPr>
        <w:rPr>
          <w:caps/>
          <w:sz w:val="24"/>
          <w:szCs w:val="24"/>
          <w:u w:val="single"/>
          <w:rtl/>
        </w:rPr>
      </w:pPr>
      <w:r w:rsidRPr="00FC27D6">
        <w:rPr>
          <w:rFonts w:hint="cs"/>
          <w:caps/>
          <w:sz w:val="24"/>
          <w:szCs w:val="24"/>
          <w:u w:val="single"/>
          <w:rtl/>
        </w:rPr>
        <w:t>מר ליאור רגב - נציג לשכת התכנון</w:t>
      </w:r>
      <w:r w:rsidR="001E2274">
        <w:rPr>
          <w:rFonts w:hint="cs"/>
          <w:caps/>
          <w:sz w:val="24"/>
          <w:szCs w:val="24"/>
          <w:u w:val="single"/>
          <w:rtl/>
        </w:rPr>
        <w:t>:</w:t>
      </w:r>
    </w:p>
    <w:p w14:paraId="09F4A634" w14:textId="4BC021F3" w:rsidR="001E2274" w:rsidRDefault="00FD593B" w:rsidP="00FD593B">
      <w:pPr>
        <w:rPr>
          <w:b w:val="0"/>
          <w:bCs w:val="0"/>
          <w:caps/>
          <w:sz w:val="24"/>
          <w:szCs w:val="24"/>
          <w:rtl/>
        </w:rPr>
      </w:pPr>
      <w:r>
        <w:rPr>
          <w:rFonts w:hint="cs"/>
          <w:b w:val="0"/>
          <w:bCs w:val="0"/>
          <w:caps/>
          <w:sz w:val="24"/>
          <w:szCs w:val="24"/>
          <w:rtl/>
        </w:rPr>
        <w:t>זהו</w:t>
      </w:r>
    </w:p>
    <w:p w14:paraId="4291CC0D" w14:textId="77777777" w:rsidR="001E2274" w:rsidRDefault="001E2274" w:rsidP="00FD593B">
      <w:pPr>
        <w:rPr>
          <w:b w:val="0"/>
          <w:bCs w:val="0"/>
          <w:caps/>
          <w:sz w:val="24"/>
          <w:szCs w:val="24"/>
          <w:rtl/>
        </w:rPr>
      </w:pPr>
    </w:p>
    <w:p w14:paraId="624A1CC1" w14:textId="77777777" w:rsidR="001E2274" w:rsidRDefault="003109B2" w:rsidP="00FD593B">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1D5F9B9F" w14:textId="3C85563C" w:rsidR="001E2274" w:rsidRDefault="00FD593B" w:rsidP="00FD593B">
      <w:pPr>
        <w:rPr>
          <w:b w:val="0"/>
          <w:bCs w:val="0"/>
          <w:caps/>
          <w:sz w:val="24"/>
          <w:szCs w:val="24"/>
          <w:rtl/>
        </w:rPr>
      </w:pPr>
      <w:r>
        <w:rPr>
          <w:rFonts w:hint="cs"/>
          <w:b w:val="0"/>
          <w:bCs w:val="0"/>
          <w:caps/>
          <w:sz w:val="24"/>
          <w:szCs w:val="24"/>
          <w:rtl/>
        </w:rPr>
        <w:t>רגע אנחנו</w:t>
      </w:r>
      <w:r w:rsidR="000F703D">
        <w:rPr>
          <w:rFonts w:hint="cs"/>
          <w:b w:val="0"/>
          <w:bCs w:val="0"/>
          <w:caps/>
          <w:sz w:val="24"/>
          <w:szCs w:val="24"/>
          <w:rtl/>
        </w:rPr>
        <w:t xml:space="preserve"> </w:t>
      </w:r>
      <w:r>
        <w:rPr>
          <w:rFonts w:hint="cs"/>
          <w:b w:val="0"/>
          <w:bCs w:val="0"/>
          <w:caps/>
          <w:sz w:val="24"/>
          <w:szCs w:val="24"/>
          <w:rtl/>
        </w:rPr>
        <w:t>לא סימנו את ה, זה היה כתוב שזה יישאר כריאה ירוקה</w:t>
      </w:r>
      <w:r w:rsidR="000F703D">
        <w:rPr>
          <w:rFonts w:hint="cs"/>
          <w:b w:val="0"/>
          <w:bCs w:val="0"/>
          <w:caps/>
          <w:sz w:val="24"/>
          <w:szCs w:val="24"/>
          <w:rtl/>
        </w:rPr>
        <w:t xml:space="preserve"> </w:t>
      </w:r>
      <w:r>
        <w:rPr>
          <w:rFonts w:hint="cs"/>
          <w:b w:val="0"/>
          <w:bCs w:val="0"/>
          <w:caps/>
          <w:sz w:val="24"/>
          <w:szCs w:val="24"/>
          <w:rtl/>
        </w:rPr>
        <w:t>...</w:t>
      </w:r>
      <w:r w:rsidR="000F703D">
        <w:rPr>
          <w:rFonts w:hint="cs"/>
          <w:b w:val="0"/>
          <w:bCs w:val="0"/>
          <w:caps/>
          <w:sz w:val="24"/>
          <w:szCs w:val="24"/>
          <w:rtl/>
        </w:rPr>
        <w:t xml:space="preserve"> </w:t>
      </w:r>
      <w:r>
        <w:rPr>
          <w:rFonts w:hint="cs"/>
          <w:b w:val="0"/>
          <w:bCs w:val="0"/>
          <w:caps/>
          <w:sz w:val="24"/>
          <w:szCs w:val="24"/>
          <w:rtl/>
        </w:rPr>
        <w:t>הצד השני</w:t>
      </w:r>
    </w:p>
    <w:p w14:paraId="6E4DE590" w14:textId="77777777" w:rsidR="001E2274" w:rsidRDefault="001E2274" w:rsidP="00FD593B">
      <w:pPr>
        <w:rPr>
          <w:b w:val="0"/>
          <w:bCs w:val="0"/>
          <w:caps/>
          <w:sz w:val="24"/>
          <w:szCs w:val="24"/>
          <w:rtl/>
        </w:rPr>
      </w:pPr>
    </w:p>
    <w:p w14:paraId="73B72C77" w14:textId="77777777" w:rsidR="001E2274" w:rsidRDefault="000A3DA6" w:rsidP="00FD593B">
      <w:pPr>
        <w:rPr>
          <w:caps/>
          <w:sz w:val="24"/>
          <w:szCs w:val="24"/>
          <w:u w:val="single"/>
          <w:rtl/>
        </w:rPr>
      </w:pPr>
      <w:r w:rsidRPr="000A3DA6">
        <w:rPr>
          <w:rFonts w:hint="cs"/>
          <w:caps/>
          <w:sz w:val="24"/>
          <w:szCs w:val="24"/>
          <w:u w:val="single"/>
          <w:rtl/>
        </w:rPr>
        <w:t>מר תומר דוידסון - נציג מנהל מקרקעי ישראל בוועדה המחוזית</w:t>
      </w:r>
      <w:r w:rsidR="001E2274">
        <w:rPr>
          <w:rFonts w:hint="cs"/>
          <w:caps/>
          <w:sz w:val="24"/>
          <w:szCs w:val="24"/>
          <w:u w:val="single"/>
          <w:rtl/>
        </w:rPr>
        <w:t>:</w:t>
      </w:r>
    </w:p>
    <w:p w14:paraId="5D110879" w14:textId="503DF39A" w:rsidR="001E2274" w:rsidRDefault="00FD593B" w:rsidP="00FD593B">
      <w:pPr>
        <w:rPr>
          <w:b w:val="0"/>
          <w:bCs w:val="0"/>
          <w:caps/>
          <w:sz w:val="24"/>
          <w:szCs w:val="24"/>
          <w:rtl/>
        </w:rPr>
      </w:pPr>
      <w:r>
        <w:rPr>
          <w:rFonts w:hint="cs"/>
          <w:b w:val="0"/>
          <w:bCs w:val="0"/>
          <w:caps/>
          <w:sz w:val="24"/>
          <w:szCs w:val="24"/>
          <w:rtl/>
        </w:rPr>
        <w:t>ה, המערבי?</w:t>
      </w:r>
    </w:p>
    <w:p w14:paraId="3D6CB328" w14:textId="77777777" w:rsidR="001E2274" w:rsidRDefault="001E2274" w:rsidP="00FD593B">
      <w:pPr>
        <w:rPr>
          <w:b w:val="0"/>
          <w:bCs w:val="0"/>
          <w:caps/>
          <w:sz w:val="24"/>
          <w:szCs w:val="24"/>
          <w:rtl/>
        </w:rPr>
      </w:pPr>
    </w:p>
    <w:p w14:paraId="711479E6" w14:textId="77777777" w:rsidR="001E2274" w:rsidRDefault="000A5C33" w:rsidP="00FD593B">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38B8434E" w14:textId="5531C30C" w:rsidR="001E2274" w:rsidRDefault="00FD593B" w:rsidP="00FD593B">
      <w:pPr>
        <w:rPr>
          <w:b w:val="0"/>
          <w:bCs w:val="0"/>
          <w:caps/>
          <w:sz w:val="24"/>
          <w:szCs w:val="24"/>
          <w:rtl/>
        </w:rPr>
      </w:pPr>
      <w:r>
        <w:rPr>
          <w:rFonts w:hint="cs"/>
          <w:b w:val="0"/>
          <w:bCs w:val="0"/>
          <w:caps/>
          <w:sz w:val="24"/>
          <w:szCs w:val="24"/>
          <w:rtl/>
        </w:rPr>
        <w:t xml:space="preserve">אנחנו עוד מעט נותנים תוקף לתוכנית יערה בואי </w:t>
      </w:r>
    </w:p>
    <w:p w14:paraId="0E21EA77" w14:textId="77777777" w:rsidR="001E2274" w:rsidRDefault="001E2274" w:rsidP="00FD593B">
      <w:pPr>
        <w:rPr>
          <w:b w:val="0"/>
          <w:bCs w:val="0"/>
          <w:caps/>
          <w:sz w:val="24"/>
          <w:szCs w:val="24"/>
          <w:rtl/>
        </w:rPr>
      </w:pPr>
    </w:p>
    <w:p w14:paraId="334C4DE1" w14:textId="77777777" w:rsidR="001E2274" w:rsidRDefault="003109B2" w:rsidP="00FD593B">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6B2A3735" w14:textId="399564E4" w:rsidR="001E2274" w:rsidRDefault="00FD593B" w:rsidP="00FD593B">
      <w:pPr>
        <w:rPr>
          <w:b w:val="0"/>
          <w:bCs w:val="0"/>
          <w:caps/>
          <w:sz w:val="24"/>
          <w:szCs w:val="24"/>
          <w:rtl/>
        </w:rPr>
      </w:pPr>
      <w:r>
        <w:rPr>
          <w:rFonts w:hint="cs"/>
          <w:b w:val="0"/>
          <w:bCs w:val="0"/>
          <w:caps/>
          <w:sz w:val="24"/>
          <w:szCs w:val="24"/>
          <w:rtl/>
        </w:rPr>
        <w:lastRenderedPageBreak/>
        <w:t>בסדר זה מאושר</w:t>
      </w:r>
    </w:p>
    <w:p w14:paraId="462C7E0B" w14:textId="77777777" w:rsidR="001E2274" w:rsidRDefault="001E2274" w:rsidP="00FD593B">
      <w:pPr>
        <w:rPr>
          <w:b w:val="0"/>
          <w:bCs w:val="0"/>
          <w:caps/>
          <w:sz w:val="24"/>
          <w:szCs w:val="24"/>
          <w:rtl/>
        </w:rPr>
      </w:pPr>
    </w:p>
    <w:p w14:paraId="7135D9E1" w14:textId="77777777" w:rsidR="001E2274" w:rsidRDefault="00F15EFB" w:rsidP="00FD593B">
      <w:pPr>
        <w:rPr>
          <w:caps/>
          <w:sz w:val="24"/>
          <w:szCs w:val="24"/>
          <w:u w:val="single"/>
          <w:rtl/>
        </w:rPr>
      </w:pPr>
      <w:r w:rsidRPr="00F15EFB">
        <w:rPr>
          <w:rFonts w:hint="cs"/>
          <w:caps/>
          <w:sz w:val="24"/>
          <w:szCs w:val="24"/>
          <w:u w:val="single"/>
          <w:rtl/>
        </w:rPr>
        <w:t>גב</w:t>
      </w:r>
      <w:r w:rsidRPr="00F15EFB">
        <w:rPr>
          <w:caps/>
          <w:sz w:val="24"/>
          <w:szCs w:val="24"/>
          <w:u w:val="single"/>
          <w:rtl/>
        </w:rPr>
        <w:t>'</w:t>
      </w:r>
      <w:r w:rsidRPr="00F15EFB">
        <w:rPr>
          <w:rFonts w:hint="cs"/>
          <w:caps/>
          <w:sz w:val="24"/>
          <w:szCs w:val="24"/>
          <w:u w:val="single"/>
          <w:rtl/>
        </w:rPr>
        <w:t xml:space="preserve"> חגית אלדר - נציגת לשכת התכנון</w:t>
      </w:r>
      <w:r w:rsidR="001E2274">
        <w:rPr>
          <w:rFonts w:hint="cs"/>
          <w:caps/>
          <w:sz w:val="24"/>
          <w:szCs w:val="24"/>
          <w:u w:val="single"/>
          <w:rtl/>
        </w:rPr>
        <w:t>:</w:t>
      </w:r>
    </w:p>
    <w:p w14:paraId="07D557F8" w14:textId="11547C6B" w:rsidR="001E2274" w:rsidRDefault="00FD593B" w:rsidP="00FD593B">
      <w:pPr>
        <w:rPr>
          <w:b w:val="0"/>
          <w:bCs w:val="0"/>
          <w:caps/>
          <w:sz w:val="24"/>
          <w:szCs w:val="24"/>
          <w:rtl/>
        </w:rPr>
      </w:pPr>
      <w:r>
        <w:rPr>
          <w:rFonts w:hint="cs"/>
          <w:b w:val="0"/>
          <w:bCs w:val="0"/>
          <w:caps/>
          <w:sz w:val="24"/>
          <w:szCs w:val="24"/>
          <w:rtl/>
        </w:rPr>
        <w:t xml:space="preserve">... בית ספר. לאחר שבחנה את בקשת מגיש התוכנית ולאור הימשכות הליכי התכנון מחליטה הוועדה לפנות ליור המועצה הארצית בבקשה להארכה במועד לקבלת הכרעה בתוכנית מהנימוקים הבאים. התוכנית מציעה פיתוח בשטח שכיום כבר מאושר לתכלית ספורט ונופש תוך מימוש חזון הרשות המקומית למתן מענה לתושבים יחד עם שמירה על עתודה לקרקע למבנה ציבורי עתידי. התוכנית תואמת לעקרונות תוכנית המתאר הכוללנית שהוחלט להפקיד ולפיכך קיימת חשיבות תכנונית לאשרה. הימשכות הליכי התכנון בקידום התוכנית נבעו מהצורך להצגת חלופת בינוי משופרת כתוצאה משינוי בהיקפי הזכויות ובהתאם לדרישת הוועדה בהתאם להחלטתה מדצמבר עשרים וארבע. בנוסף עדכון מסמכי התוכנית התעכב בין היתר עקב אילוצים הנובעים </w:t>
      </w:r>
      <w:r w:rsidR="00BF2894">
        <w:rPr>
          <w:rFonts w:hint="cs"/>
          <w:b w:val="0"/>
          <w:bCs w:val="0"/>
          <w:caps/>
          <w:sz w:val="24"/>
          <w:szCs w:val="24"/>
          <w:rtl/>
        </w:rPr>
        <w:t xml:space="preserve">מהמצב המיוחד בעורף בשבועות האחרונים. הוועדה סבורה כי לאחר הגשת המסמכים ניתן יהיה להפקיד את התוכנית בהקדם, צפי לקבלת הכרעה בתוכנית הוא דצמבר שנה זו. לנוכח האמור ולאור חשיבות התוכנית מבוקש מיור המועצה הארצית להאריך את מועד קבלת הכרעה בתוכניות בחמישה חודשים מעשרים ושמיני ליולי, עד ליום עשרים ושמיני בדצמבר בהתאם לסעיף מאה ותשע לחוק. בנוסף מחליטה הוועדה לתקף את סעיף חמש בהחלטתה מ, מאי עשרים וחמש שקבעה את המעבר בזיקת הנאה מאחר והשטח שצורף לתוכנית כדי לאפשר כניסת כלי רכב ביעוד ציבורי שצפ הוועדה מחליטה כי לא תסומן ולא תירשם זכות מעבר אך תיקבע הוראה המאפשרת את מעבר כלי הרכב בקטע זה, תודה רבה </w:t>
      </w:r>
    </w:p>
    <w:p w14:paraId="33EC4948" w14:textId="77777777" w:rsidR="001E2274" w:rsidRDefault="001E2274" w:rsidP="00FD593B">
      <w:pPr>
        <w:rPr>
          <w:b w:val="0"/>
          <w:bCs w:val="0"/>
          <w:caps/>
          <w:sz w:val="24"/>
          <w:szCs w:val="24"/>
          <w:rtl/>
        </w:rPr>
      </w:pPr>
    </w:p>
    <w:p w14:paraId="71BC5A2A" w14:textId="77777777" w:rsidR="001E2274" w:rsidRDefault="000A5C33" w:rsidP="00FD593B">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72D4DE73" w14:textId="39F471BE" w:rsidR="001E2274" w:rsidRDefault="00BF2894" w:rsidP="00FD593B">
      <w:pPr>
        <w:rPr>
          <w:b w:val="0"/>
          <w:bCs w:val="0"/>
          <w:caps/>
          <w:sz w:val="24"/>
          <w:szCs w:val="24"/>
          <w:rtl/>
        </w:rPr>
      </w:pPr>
      <w:r>
        <w:rPr>
          <w:rFonts w:hint="cs"/>
          <w:b w:val="0"/>
          <w:bCs w:val="0"/>
          <w:caps/>
          <w:sz w:val="24"/>
          <w:szCs w:val="24"/>
          <w:rtl/>
        </w:rPr>
        <w:t xml:space="preserve">תודה רבה </w:t>
      </w:r>
      <w:r w:rsidR="00F138D9">
        <w:rPr>
          <w:rFonts w:hint="cs"/>
          <w:b w:val="0"/>
          <w:bCs w:val="0"/>
          <w:caps/>
          <w:sz w:val="24"/>
          <w:szCs w:val="24"/>
          <w:rtl/>
        </w:rPr>
        <w:t xml:space="preserve">כן </w:t>
      </w:r>
    </w:p>
    <w:p w14:paraId="0AC42E78" w14:textId="77777777" w:rsidR="001E2274" w:rsidRDefault="001E2274" w:rsidP="00FD593B">
      <w:pPr>
        <w:rPr>
          <w:b w:val="0"/>
          <w:bCs w:val="0"/>
          <w:caps/>
          <w:sz w:val="24"/>
          <w:szCs w:val="24"/>
          <w:rtl/>
        </w:rPr>
      </w:pPr>
    </w:p>
    <w:p w14:paraId="4F7D8ADA" w14:textId="77777777" w:rsidR="001E2274" w:rsidRDefault="00FC27D6" w:rsidP="00F138D9">
      <w:pPr>
        <w:rPr>
          <w:caps/>
          <w:sz w:val="24"/>
          <w:szCs w:val="24"/>
          <w:u w:val="single"/>
          <w:rtl/>
        </w:rPr>
      </w:pPr>
      <w:r w:rsidRPr="00FC27D6">
        <w:rPr>
          <w:rFonts w:hint="cs"/>
          <w:caps/>
          <w:sz w:val="24"/>
          <w:szCs w:val="24"/>
          <w:u w:val="single"/>
          <w:rtl/>
        </w:rPr>
        <w:t>מר ליאור רגב - נציג לשכת התכנון</w:t>
      </w:r>
      <w:r w:rsidR="001E2274">
        <w:rPr>
          <w:rFonts w:hint="cs"/>
          <w:caps/>
          <w:sz w:val="24"/>
          <w:szCs w:val="24"/>
          <w:u w:val="single"/>
          <w:rtl/>
        </w:rPr>
        <w:t>:</w:t>
      </w:r>
    </w:p>
    <w:p w14:paraId="12B58748" w14:textId="61DBFCC9" w:rsidR="001E2274" w:rsidRDefault="00F138D9" w:rsidP="00F138D9">
      <w:pPr>
        <w:rPr>
          <w:b w:val="0"/>
          <w:bCs w:val="0"/>
          <w:caps/>
          <w:sz w:val="24"/>
          <w:szCs w:val="24"/>
          <w:rtl/>
        </w:rPr>
      </w:pPr>
      <w:r>
        <w:rPr>
          <w:rFonts w:hint="cs"/>
          <w:b w:val="0"/>
          <w:bCs w:val="0"/>
          <w:caps/>
          <w:sz w:val="24"/>
          <w:szCs w:val="24"/>
          <w:rtl/>
        </w:rPr>
        <w:t>אוקיי ... פתוח פה</w:t>
      </w:r>
    </w:p>
    <w:p w14:paraId="233766DF" w14:textId="77777777" w:rsidR="001E2274" w:rsidRDefault="001E2274" w:rsidP="00F138D9">
      <w:pPr>
        <w:rPr>
          <w:b w:val="0"/>
          <w:bCs w:val="0"/>
          <w:caps/>
          <w:sz w:val="24"/>
          <w:szCs w:val="24"/>
          <w:rtl/>
        </w:rPr>
      </w:pPr>
    </w:p>
    <w:p w14:paraId="4C9D60DC" w14:textId="77777777" w:rsidR="001E2274" w:rsidRDefault="00F15EFB" w:rsidP="00F138D9">
      <w:pPr>
        <w:rPr>
          <w:caps/>
          <w:sz w:val="24"/>
          <w:szCs w:val="24"/>
          <w:u w:val="single"/>
          <w:rtl/>
        </w:rPr>
      </w:pPr>
      <w:r w:rsidRPr="00F15EFB">
        <w:rPr>
          <w:rFonts w:hint="cs"/>
          <w:caps/>
          <w:sz w:val="24"/>
          <w:szCs w:val="24"/>
          <w:u w:val="single"/>
          <w:rtl/>
        </w:rPr>
        <w:t>גב</w:t>
      </w:r>
      <w:r w:rsidRPr="00F15EFB">
        <w:rPr>
          <w:caps/>
          <w:sz w:val="24"/>
          <w:szCs w:val="24"/>
          <w:u w:val="single"/>
          <w:rtl/>
        </w:rPr>
        <w:t>'</w:t>
      </w:r>
      <w:r w:rsidRPr="00F15EFB">
        <w:rPr>
          <w:rFonts w:hint="cs"/>
          <w:caps/>
          <w:sz w:val="24"/>
          <w:szCs w:val="24"/>
          <w:u w:val="single"/>
          <w:rtl/>
        </w:rPr>
        <w:t xml:space="preserve"> חגית אלדר - נציגת לשכת התכנון</w:t>
      </w:r>
      <w:r w:rsidR="001E2274">
        <w:rPr>
          <w:rFonts w:hint="cs"/>
          <w:caps/>
          <w:sz w:val="24"/>
          <w:szCs w:val="24"/>
          <w:u w:val="single"/>
          <w:rtl/>
        </w:rPr>
        <w:t>:</w:t>
      </w:r>
    </w:p>
    <w:p w14:paraId="320CAF78" w14:textId="1E44B340" w:rsidR="001E2274" w:rsidRDefault="00F138D9" w:rsidP="00F138D9">
      <w:pPr>
        <w:rPr>
          <w:b w:val="0"/>
          <w:bCs w:val="0"/>
          <w:caps/>
          <w:sz w:val="24"/>
          <w:szCs w:val="24"/>
          <w:rtl/>
        </w:rPr>
      </w:pPr>
      <w:r>
        <w:rPr>
          <w:rFonts w:hint="cs"/>
          <w:b w:val="0"/>
          <w:bCs w:val="0"/>
          <w:caps/>
          <w:sz w:val="24"/>
          <w:szCs w:val="24"/>
          <w:rtl/>
        </w:rPr>
        <w:t xml:space="preserve">כן </w:t>
      </w:r>
    </w:p>
    <w:p w14:paraId="1F72321C" w14:textId="77777777" w:rsidR="001E2274" w:rsidRDefault="001E2274" w:rsidP="00F138D9">
      <w:pPr>
        <w:rPr>
          <w:b w:val="0"/>
          <w:bCs w:val="0"/>
          <w:caps/>
          <w:sz w:val="24"/>
          <w:szCs w:val="24"/>
          <w:rtl/>
        </w:rPr>
      </w:pPr>
    </w:p>
    <w:p w14:paraId="420597D4" w14:textId="77777777" w:rsidR="001E2274" w:rsidRDefault="00D17364" w:rsidP="00F138D9">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777EDCD7" w14:textId="4C99C41E" w:rsidR="001E2274" w:rsidRDefault="00F138D9" w:rsidP="00F138D9">
      <w:pPr>
        <w:rPr>
          <w:b w:val="0"/>
          <w:bCs w:val="0"/>
          <w:caps/>
          <w:sz w:val="24"/>
          <w:szCs w:val="24"/>
          <w:rtl/>
        </w:rPr>
      </w:pPr>
      <w:r>
        <w:rPr>
          <w:rFonts w:hint="cs"/>
          <w:b w:val="0"/>
          <w:bCs w:val="0"/>
          <w:caps/>
          <w:sz w:val="24"/>
          <w:szCs w:val="24"/>
          <w:rtl/>
        </w:rPr>
        <w:t>טוב</w:t>
      </w:r>
    </w:p>
    <w:p w14:paraId="7AF91F61" w14:textId="77777777" w:rsidR="001E2274" w:rsidRDefault="001E2274" w:rsidP="00F138D9">
      <w:pPr>
        <w:rPr>
          <w:b w:val="0"/>
          <w:bCs w:val="0"/>
          <w:caps/>
          <w:sz w:val="24"/>
          <w:szCs w:val="24"/>
          <w:rtl/>
        </w:rPr>
      </w:pPr>
    </w:p>
    <w:p w14:paraId="37CFCE16" w14:textId="77777777" w:rsidR="001E2274" w:rsidRDefault="000A5C33" w:rsidP="00F138D9">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2165A975" w14:textId="6B9E6D30" w:rsidR="001E2274" w:rsidRDefault="00F138D9" w:rsidP="00F138D9">
      <w:pPr>
        <w:rPr>
          <w:b w:val="0"/>
          <w:bCs w:val="0"/>
          <w:caps/>
          <w:sz w:val="24"/>
          <w:szCs w:val="24"/>
          <w:rtl/>
        </w:rPr>
      </w:pPr>
      <w:r>
        <w:rPr>
          <w:rFonts w:hint="cs"/>
          <w:b w:val="0"/>
          <w:bCs w:val="0"/>
          <w:caps/>
          <w:sz w:val="24"/>
          <w:szCs w:val="24"/>
          <w:rtl/>
        </w:rPr>
        <w:t xml:space="preserve">נקסט </w:t>
      </w:r>
    </w:p>
    <w:p w14:paraId="4235C9D1" w14:textId="77777777" w:rsidR="001E2274" w:rsidRDefault="001E2274" w:rsidP="00F138D9">
      <w:pPr>
        <w:rPr>
          <w:b w:val="0"/>
          <w:bCs w:val="0"/>
          <w:caps/>
          <w:sz w:val="24"/>
          <w:szCs w:val="24"/>
          <w:rtl/>
        </w:rPr>
      </w:pPr>
    </w:p>
    <w:p w14:paraId="459BA27B" w14:textId="77777777" w:rsidR="001E2274" w:rsidRDefault="00D17364" w:rsidP="00F138D9">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4CACF5EF" w14:textId="3A220160" w:rsidR="001E2274" w:rsidRDefault="00F138D9" w:rsidP="00F138D9">
      <w:pPr>
        <w:rPr>
          <w:b w:val="0"/>
          <w:bCs w:val="0"/>
          <w:caps/>
          <w:sz w:val="24"/>
          <w:szCs w:val="24"/>
          <w:rtl/>
        </w:rPr>
      </w:pPr>
      <w:r>
        <w:rPr>
          <w:rFonts w:hint="cs"/>
          <w:b w:val="0"/>
          <w:bCs w:val="0"/>
          <w:caps/>
          <w:sz w:val="24"/>
          <w:szCs w:val="24"/>
          <w:rtl/>
        </w:rPr>
        <w:t>חברים</w:t>
      </w:r>
    </w:p>
    <w:p w14:paraId="248C4140" w14:textId="77777777" w:rsidR="001E2274" w:rsidRDefault="001E2274" w:rsidP="00F138D9">
      <w:pPr>
        <w:rPr>
          <w:b w:val="0"/>
          <w:bCs w:val="0"/>
          <w:caps/>
          <w:sz w:val="24"/>
          <w:szCs w:val="24"/>
          <w:rtl/>
        </w:rPr>
      </w:pPr>
    </w:p>
    <w:p w14:paraId="0633BDC5" w14:textId="77777777" w:rsidR="001E2274" w:rsidRDefault="003109B2" w:rsidP="00F138D9">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637E3F72" w14:textId="7EB52405" w:rsidR="001E2274" w:rsidRDefault="00F138D9" w:rsidP="00F138D9">
      <w:pPr>
        <w:rPr>
          <w:b w:val="0"/>
          <w:bCs w:val="0"/>
          <w:caps/>
          <w:sz w:val="24"/>
          <w:szCs w:val="24"/>
          <w:rtl/>
        </w:rPr>
      </w:pPr>
      <w:r>
        <w:rPr>
          <w:rFonts w:hint="cs"/>
          <w:b w:val="0"/>
          <w:bCs w:val="0"/>
          <w:caps/>
          <w:sz w:val="24"/>
          <w:szCs w:val="24"/>
          <w:rtl/>
        </w:rPr>
        <w:t>טוב</w:t>
      </w:r>
    </w:p>
    <w:p w14:paraId="33B0046D" w14:textId="77777777" w:rsidR="001E2274" w:rsidRDefault="001E2274" w:rsidP="00F138D9">
      <w:pPr>
        <w:rPr>
          <w:b w:val="0"/>
          <w:bCs w:val="0"/>
          <w:caps/>
          <w:sz w:val="24"/>
          <w:szCs w:val="24"/>
          <w:rtl/>
        </w:rPr>
      </w:pPr>
    </w:p>
    <w:p w14:paraId="511D9C03" w14:textId="77777777" w:rsidR="001E2274" w:rsidRDefault="000A5C33" w:rsidP="00F138D9">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256AB483" w14:textId="0A03DC0D" w:rsidR="001E2274" w:rsidRDefault="00F138D9" w:rsidP="00F138D9">
      <w:pPr>
        <w:rPr>
          <w:b w:val="0"/>
          <w:bCs w:val="0"/>
          <w:caps/>
          <w:sz w:val="24"/>
          <w:szCs w:val="24"/>
          <w:rtl/>
        </w:rPr>
      </w:pPr>
      <w:r>
        <w:rPr>
          <w:rFonts w:hint="cs"/>
          <w:b w:val="0"/>
          <w:bCs w:val="0"/>
          <w:caps/>
          <w:sz w:val="24"/>
          <w:szCs w:val="24"/>
          <w:rtl/>
        </w:rPr>
        <w:t>תכניסו תכניסו את החברים</w:t>
      </w:r>
    </w:p>
    <w:p w14:paraId="02A68AB7" w14:textId="77777777" w:rsidR="001E2274" w:rsidRDefault="001E2274" w:rsidP="00F138D9">
      <w:pPr>
        <w:rPr>
          <w:b w:val="0"/>
          <w:bCs w:val="0"/>
          <w:caps/>
          <w:sz w:val="24"/>
          <w:szCs w:val="24"/>
          <w:rtl/>
        </w:rPr>
      </w:pPr>
    </w:p>
    <w:p w14:paraId="5C112D98" w14:textId="77777777" w:rsidR="001E2274" w:rsidRDefault="003109B2" w:rsidP="00F138D9">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0D42E396" w14:textId="77F70F41" w:rsidR="001E2274" w:rsidRDefault="00F138D9" w:rsidP="00F138D9">
      <w:pPr>
        <w:rPr>
          <w:b w:val="0"/>
          <w:bCs w:val="0"/>
          <w:caps/>
          <w:sz w:val="24"/>
          <w:szCs w:val="24"/>
          <w:rtl/>
        </w:rPr>
      </w:pPr>
      <w:r>
        <w:rPr>
          <w:rFonts w:hint="cs"/>
          <w:b w:val="0"/>
          <w:bCs w:val="0"/>
          <w:caps/>
          <w:sz w:val="24"/>
          <w:szCs w:val="24"/>
          <w:rtl/>
        </w:rPr>
        <w:t xml:space="preserve">כן </w:t>
      </w:r>
    </w:p>
    <w:p w14:paraId="4A243C09" w14:textId="77777777" w:rsidR="001E2274" w:rsidRDefault="001E2274" w:rsidP="00F138D9">
      <w:pPr>
        <w:rPr>
          <w:b w:val="0"/>
          <w:bCs w:val="0"/>
          <w:caps/>
          <w:sz w:val="24"/>
          <w:szCs w:val="24"/>
          <w:rtl/>
        </w:rPr>
      </w:pPr>
    </w:p>
    <w:p w14:paraId="4B7964AC" w14:textId="77777777" w:rsidR="001E2274" w:rsidRDefault="00FC27D6" w:rsidP="00F138D9">
      <w:pPr>
        <w:rPr>
          <w:caps/>
          <w:sz w:val="24"/>
          <w:szCs w:val="24"/>
          <w:u w:val="single"/>
          <w:rtl/>
        </w:rPr>
      </w:pPr>
      <w:r w:rsidRPr="00FC27D6">
        <w:rPr>
          <w:rFonts w:hint="cs"/>
          <w:caps/>
          <w:sz w:val="24"/>
          <w:szCs w:val="24"/>
          <w:u w:val="single"/>
          <w:rtl/>
        </w:rPr>
        <w:t>מר ליאור רגב - נציג לשכת התכנון</w:t>
      </w:r>
      <w:r w:rsidR="001E2274">
        <w:rPr>
          <w:rFonts w:hint="cs"/>
          <w:caps/>
          <w:sz w:val="24"/>
          <w:szCs w:val="24"/>
          <w:u w:val="single"/>
          <w:rtl/>
        </w:rPr>
        <w:t>:</w:t>
      </w:r>
    </w:p>
    <w:p w14:paraId="4BF40EF2" w14:textId="1A0EF929" w:rsidR="001E2274" w:rsidRDefault="00F138D9" w:rsidP="00F138D9">
      <w:pPr>
        <w:rPr>
          <w:b w:val="0"/>
          <w:bCs w:val="0"/>
          <w:caps/>
          <w:sz w:val="24"/>
          <w:szCs w:val="24"/>
          <w:rtl/>
        </w:rPr>
      </w:pPr>
      <w:r>
        <w:rPr>
          <w:rFonts w:hint="cs"/>
          <w:b w:val="0"/>
          <w:bCs w:val="0"/>
          <w:caps/>
          <w:sz w:val="24"/>
          <w:szCs w:val="24"/>
          <w:rtl/>
        </w:rPr>
        <w:t xml:space="preserve">כן </w:t>
      </w:r>
    </w:p>
    <w:p w14:paraId="6B200FE4" w14:textId="77777777" w:rsidR="001E2274" w:rsidRDefault="001E2274" w:rsidP="00F138D9">
      <w:pPr>
        <w:rPr>
          <w:b w:val="0"/>
          <w:bCs w:val="0"/>
          <w:caps/>
          <w:sz w:val="24"/>
          <w:szCs w:val="24"/>
          <w:rtl/>
        </w:rPr>
      </w:pPr>
    </w:p>
    <w:p w14:paraId="329D1376" w14:textId="77777777" w:rsidR="001E2274" w:rsidRDefault="003109B2" w:rsidP="00F138D9">
      <w:pPr>
        <w:rPr>
          <w:caps/>
          <w:sz w:val="24"/>
          <w:szCs w:val="24"/>
          <w:u w:val="single"/>
          <w:rtl/>
        </w:rPr>
      </w:pPr>
      <w:r w:rsidRPr="003109B2">
        <w:rPr>
          <w:rFonts w:hint="cs"/>
          <w:caps/>
          <w:sz w:val="24"/>
          <w:szCs w:val="24"/>
          <w:u w:val="single"/>
          <w:rtl/>
        </w:rPr>
        <w:lastRenderedPageBreak/>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5284F0AD" w14:textId="0B17FEF7" w:rsidR="001E2274" w:rsidRDefault="00F138D9" w:rsidP="00F138D9">
      <w:pPr>
        <w:rPr>
          <w:b w:val="0"/>
          <w:bCs w:val="0"/>
          <w:caps/>
          <w:sz w:val="24"/>
          <w:szCs w:val="24"/>
          <w:rtl/>
        </w:rPr>
      </w:pPr>
      <w:r>
        <w:rPr>
          <w:rFonts w:hint="cs"/>
          <w:b w:val="0"/>
          <w:bCs w:val="0"/>
          <w:caps/>
          <w:sz w:val="24"/>
          <w:szCs w:val="24"/>
          <w:rtl/>
        </w:rPr>
        <w:t xml:space="preserve">תכניסו רק את הדס </w:t>
      </w:r>
    </w:p>
    <w:p w14:paraId="480EA0E1" w14:textId="77777777" w:rsidR="001E2274" w:rsidRDefault="001E2274" w:rsidP="00F138D9">
      <w:pPr>
        <w:rPr>
          <w:b w:val="0"/>
          <w:bCs w:val="0"/>
          <w:caps/>
          <w:sz w:val="24"/>
          <w:szCs w:val="24"/>
          <w:rtl/>
        </w:rPr>
      </w:pPr>
    </w:p>
    <w:p w14:paraId="5D435603" w14:textId="77777777" w:rsidR="001E2274" w:rsidRDefault="000A5C33" w:rsidP="00F138D9">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5A455008" w14:textId="4F006584" w:rsidR="001E2274" w:rsidRDefault="00F138D9" w:rsidP="00F138D9">
      <w:pPr>
        <w:rPr>
          <w:b w:val="0"/>
          <w:bCs w:val="0"/>
          <w:caps/>
          <w:sz w:val="24"/>
          <w:szCs w:val="24"/>
          <w:rtl/>
        </w:rPr>
      </w:pPr>
      <w:r>
        <w:rPr>
          <w:rFonts w:hint="cs"/>
          <w:b w:val="0"/>
          <w:bCs w:val="0"/>
          <w:caps/>
          <w:sz w:val="24"/>
          <w:szCs w:val="24"/>
          <w:rtl/>
        </w:rPr>
        <w:t>היא בהמתנה?</w:t>
      </w:r>
    </w:p>
    <w:p w14:paraId="743EA5BC" w14:textId="77777777" w:rsidR="001E2274" w:rsidRDefault="001E2274" w:rsidP="00F138D9">
      <w:pPr>
        <w:rPr>
          <w:b w:val="0"/>
          <w:bCs w:val="0"/>
          <w:caps/>
          <w:sz w:val="24"/>
          <w:szCs w:val="24"/>
          <w:rtl/>
        </w:rPr>
      </w:pPr>
    </w:p>
    <w:p w14:paraId="2ECFEE24" w14:textId="77777777" w:rsidR="001E2274" w:rsidRDefault="00F138D9" w:rsidP="00F138D9">
      <w:pPr>
        <w:rPr>
          <w:b w:val="0"/>
          <w:bCs w:val="0"/>
          <w:caps/>
          <w:sz w:val="24"/>
          <w:szCs w:val="24"/>
          <w:rtl/>
        </w:rPr>
      </w:pPr>
      <w:r>
        <w:rPr>
          <w:rFonts w:hint="cs"/>
          <w:b w:val="0"/>
          <w:bCs w:val="0"/>
          <w:caps/>
          <w:sz w:val="24"/>
          <w:szCs w:val="24"/>
          <w:rtl/>
        </w:rPr>
        <w:t>(מתארגנים)</w:t>
      </w:r>
    </w:p>
    <w:p w14:paraId="226920E0" w14:textId="77777777" w:rsidR="001E2274" w:rsidRDefault="001E2274" w:rsidP="00F138D9">
      <w:pPr>
        <w:rPr>
          <w:b w:val="0"/>
          <w:bCs w:val="0"/>
          <w:caps/>
          <w:sz w:val="24"/>
          <w:szCs w:val="24"/>
          <w:rtl/>
        </w:rPr>
      </w:pPr>
    </w:p>
    <w:p w14:paraId="06193690" w14:textId="77777777" w:rsidR="001E2274" w:rsidRDefault="00D17364" w:rsidP="00F138D9">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1EB53D8A" w14:textId="7B47A1DB" w:rsidR="001E2274" w:rsidRDefault="004218CD" w:rsidP="00F138D9">
      <w:pPr>
        <w:rPr>
          <w:b w:val="0"/>
          <w:bCs w:val="0"/>
          <w:caps/>
          <w:sz w:val="24"/>
          <w:szCs w:val="24"/>
          <w:rtl/>
        </w:rPr>
      </w:pPr>
      <w:r>
        <w:rPr>
          <w:rFonts w:hint="cs"/>
          <w:b w:val="0"/>
          <w:bCs w:val="0"/>
          <w:caps/>
          <w:sz w:val="24"/>
          <w:szCs w:val="24"/>
          <w:rtl/>
        </w:rPr>
        <w:t xml:space="preserve">טוב רבותיי צהרים טובים לכולם אנחנו בתוכנית </w:t>
      </w:r>
      <w:r w:rsidR="00BF61A8">
        <w:rPr>
          <w:rFonts w:hint="cs"/>
          <w:b w:val="0"/>
          <w:bCs w:val="0"/>
          <w:caps/>
          <w:sz w:val="24"/>
          <w:szCs w:val="24"/>
          <w:rtl/>
        </w:rPr>
        <w:t xml:space="preserve">אנחנו בתוכנית </w:t>
      </w:r>
      <w:r w:rsidR="00BF61A8" w:rsidRPr="00BF61A8">
        <w:rPr>
          <w:b w:val="0"/>
          <w:bCs w:val="0"/>
          <w:caps/>
          <w:sz w:val="24"/>
          <w:szCs w:val="24"/>
          <w:rtl/>
        </w:rPr>
        <w:t xml:space="preserve">411-1324888. הבית על הנחל </w:t>
      </w:r>
      <w:r w:rsidR="00BF61A8">
        <w:rPr>
          <w:b w:val="0"/>
          <w:bCs w:val="0"/>
          <w:caps/>
          <w:sz w:val="24"/>
          <w:szCs w:val="24"/>
          <w:rtl/>
        </w:rPr>
        <w:t>–</w:t>
      </w:r>
      <w:r w:rsidR="00BF61A8" w:rsidRPr="00BF61A8">
        <w:rPr>
          <w:b w:val="0"/>
          <w:bCs w:val="0"/>
          <w:caps/>
          <w:sz w:val="24"/>
          <w:szCs w:val="24"/>
          <w:rtl/>
        </w:rPr>
        <w:t xml:space="preserve"> מונוסון</w:t>
      </w:r>
      <w:r w:rsidR="000F703D">
        <w:rPr>
          <w:rFonts w:hint="cs"/>
          <w:b w:val="0"/>
          <w:bCs w:val="0"/>
          <w:caps/>
          <w:sz w:val="24"/>
          <w:szCs w:val="24"/>
          <w:rtl/>
        </w:rPr>
        <w:t xml:space="preserve"> </w:t>
      </w:r>
      <w:r w:rsidR="00BF61A8">
        <w:rPr>
          <w:rFonts w:hint="cs"/>
          <w:b w:val="0"/>
          <w:bCs w:val="0"/>
          <w:caps/>
          <w:sz w:val="24"/>
          <w:szCs w:val="24"/>
          <w:rtl/>
        </w:rPr>
        <w:t xml:space="preserve">... אם אתם רוצים להתחבר אתם צריכים להתחבר דרך הזום </w:t>
      </w:r>
    </w:p>
    <w:p w14:paraId="361EE35A" w14:textId="77777777" w:rsidR="001E2274" w:rsidRDefault="001E2274" w:rsidP="00F138D9">
      <w:pPr>
        <w:rPr>
          <w:b w:val="0"/>
          <w:bCs w:val="0"/>
          <w:caps/>
          <w:sz w:val="24"/>
          <w:szCs w:val="24"/>
          <w:rtl/>
        </w:rPr>
      </w:pPr>
    </w:p>
    <w:p w14:paraId="3E7EC04C" w14:textId="77777777" w:rsidR="001E2274" w:rsidRDefault="00BA49D1" w:rsidP="00F138D9">
      <w:pPr>
        <w:rPr>
          <w:caps/>
          <w:sz w:val="24"/>
          <w:szCs w:val="24"/>
          <w:u w:val="single"/>
          <w:rtl/>
        </w:rPr>
      </w:pPr>
      <w:r w:rsidRPr="00BA49D1">
        <w:rPr>
          <w:rFonts w:hint="cs"/>
          <w:caps/>
          <w:sz w:val="24"/>
          <w:szCs w:val="24"/>
          <w:u w:val="single"/>
          <w:rtl/>
        </w:rPr>
        <w:t>מר גיל שנהב - אדריכל עורך התוכנית</w:t>
      </w:r>
      <w:r w:rsidR="001E2274">
        <w:rPr>
          <w:rFonts w:hint="cs"/>
          <w:caps/>
          <w:sz w:val="24"/>
          <w:szCs w:val="24"/>
          <w:u w:val="single"/>
          <w:rtl/>
        </w:rPr>
        <w:t>:</w:t>
      </w:r>
    </w:p>
    <w:p w14:paraId="386CDE95" w14:textId="104EEA4A" w:rsidR="001E2274" w:rsidRDefault="00BF61A8" w:rsidP="00F138D9">
      <w:pPr>
        <w:rPr>
          <w:b w:val="0"/>
          <w:bCs w:val="0"/>
          <w:caps/>
          <w:sz w:val="24"/>
          <w:szCs w:val="24"/>
          <w:rtl/>
        </w:rPr>
      </w:pPr>
      <w:r>
        <w:rPr>
          <w:rFonts w:hint="cs"/>
          <w:b w:val="0"/>
          <w:bCs w:val="0"/>
          <w:caps/>
          <w:sz w:val="24"/>
          <w:szCs w:val="24"/>
          <w:rtl/>
        </w:rPr>
        <w:t>אנחנו כבר מחוברים</w:t>
      </w:r>
    </w:p>
    <w:p w14:paraId="5A04D374" w14:textId="77777777" w:rsidR="001E2274" w:rsidRDefault="001E2274" w:rsidP="00F138D9">
      <w:pPr>
        <w:rPr>
          <w:b w:val="0"/>
          <w:bCs w:val="0"/>
          <w:caps/>
          <w:sz w:val="24"/>
          <w:szCs w:val="24"/>
          <w:rtl/>
        </w:rPr>
      </w:pPr>
    </w:p>
    <w:p w14:paraId="6E9E54B5" w14:textId="77777777" w:rsidR="001E2274" w:rsidRDefault="005E0962" w:rsidP="00F138D9">
      <w:pPr>
        <w:rPr>
          <w:caps/>
          <w:sz w:val="24"/>
          <w:szCs w:val="24"/>
          <w:u w:val="single"/>
          <w:rtl/>
        </w:rPr>
      </w:pPr>
      <w:r w:rsidRPr="005E0962">
        <w:rPr>
          <w:rFonts w:hint="cs"/>
          <w:caps/>
          <w:sz w:val="24"/>
          <w:szCs w:val="24"/>
          <w:u w:val="single"/>
          <w:rtl/>
        </w:rPr>
        <w:t>דוברת</w:t>
      </w:r>
      <w:r w:rsidR="001E2274">
        <w:rPr>
          <w:rFonts w:hint="cs"/>
          <w:caps/>
          <w:sz w:val="24"/>
          <w:szCs w:val="24"/>
          <w:u w:val="single"/>
          <w:rtl/>
        </w:rPr>
        <w:t>:</w:t>
      </w:r>
    </w:p>
    <w:p w14:paraId="2BE17106" w14:textId="1FA3EBEB" w:rsidR="001E2274" w:rsidRDefault="00BF61A8" w:rsidP="00F138D9">
      <w:pPr>
        <w:rPr>
          <w:b w:val="0"/>
          <w:bCs w:val="0"/>
          <w:caps/>
          <w:sz w:val="24"/>
          <w:szCs w:val="24"/>
          <w:rtl/>
        </w:rPr>
      </w:pPr>
      <w:r>
        <w:rPr>
          <w:rFonts w:hint="cs"/>
          <w:b w:val="0"/>
          <w:bCs w:val="0"/>
          <w:caps/>
          <w:sz w:val="24"/>
          <w:szCs w:val="24"/>
          <w:rtl/>
        </w:rPr>
        <w:t>גם לזום?</w:t>
      </w:r>
    </w:p>
    <w:p w14:paraId="0630E83A" w14:textId="77777777" w:rsidR="001E2274" w:rsidRDefault="001E2274" w:rsidP="00F138D9">
      <w:pPr>
        <w:rPr>
          <w:b w:val="0"/>
          <w:bCs w:val="0"/>
          <w:caps/>
          <w:sz w:val="24"/>
          <w:szCs w:val="24"/>
          <w:rtl/>
        </w:rPr>
      </w:pPr>
    </w:p>
    <w:p w14:paraId="586AB779" w14:textId="77777777" w:rsidR="001E2274" w:rsidRDefault="00D17364" w:rsidP="00F138D9">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4FE2C027" w14:textId="4B24A8C0" w:rsidR="001E2274" w:rsidRDefault="00BF61A8" w:rsidP="00F138D9">
      <w:pPr>
        <w:rPr>
          <w:b w:val="0"/>
          <w:bCs w:val="0"/>
          <w:caps/>
          <w:sz w:val="24"/>
          <w:szCs w:val="24"/>
          <w:rtl/>
        </w:rPr>
      </w:pPr>
      <w:r>
        <w:rPr>
          <w:rFonts w:hint="cs"/>
          <w:b w:val="0"/>
          <w:bCs w:val="0"/>
          <w:caps/>
          <w:sz w:val="24"/>
          <w:szCs w:val="24"/>
          <w:rtl/>
        </w:rPr>
        <w:t>כן ורגע יש אנחנו הכנסנו את כולם ...</w:t>
      </w:r>
    </w:p>
    <w:p w14:paraId="1D49BFCE" w14:textId="77777777" w:rsidR="001E2274" w:rsidRDefault="001E2274" w:rsidP="00F138D9">
      <w:pPr>
        <w:rPr>
          <w:b w:val="0"/>
          <w:bCs w:val="0"/>
          <w:caps/>
          <w:sz w:val="24"/>
          <w:szCs w:val="24"/>
          <w:rtl/>
        </w:rPr>
      </w:pPr>
    </w:p>
    <w:p w14:paraId="4E454E41" w14:textId="77777777" w:rsidR="001E2274" w:rsidRDefault="000A5C33" w:rsidP="00F138D9">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18614108" w14:textId="110D821D" w:rsidR="001E2274" w:rsidRDefault="00BF61A8" w:rsidP="00F138D9">
      <w:pPr>
        <w:rPr>
          <w:b w:val="0"/>
          <w:bCs w:val="0"/>
          <w:caps/>
          <w:sz w:val="24"/>
          <w:szCs w:val="24"/>
          <w:rtl/>
        </w:rPr>
      </w:pPr>
      <w:r>
        <w:rPr>
          <w:rFonts w:hint="cs"/>
          <w:b w:val="0"/>
          <w:bCs w:val="0"/>
          <w:caps/>
          <w:sz w:val="24"/>
          <w:szCs w:val="24"/>
          <w:rtl/>
        </w:rPr>
        <w:t>אני הכנסתי את כולם</w:t>
      </w:r>
    </w:p>
    <w:p w14:paraId="3150074C" w14:textId="77777777" w:rsidR="001E2274" w:rsidRDefault="001E2274" w:rsidP="00F138D9">
      <w:pPr>
        <w:rPr>
          <w:b w:val="0"/>
          <w:bCs w:val="0"/>
          <w:caps/>
          <w:sz w:val="24"/>
          <w:szCs w:val="24"/>
          <w:rtl/>
        </w:rPr>
      </w:pPr>
    </w:p>
    <w:p w14:paraId="1C673C34" w14:textId="77777777" w:rsidR="001E2274" w:rsidRDefault="00D17364" w:rsidP="00F138D9">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6DCF513E" w14:textId="53D7E489" w:rsidR="001E2274" w:rsidRDefault="00BF61A8" w:rsidP="00F138D9">
      <w:pPr>
        <w:rPr>
          <w:b w:val="0"/>
          <w:bCs w:val="0"/>
          <w:caps/>
          <w:sz w:val="24"/>
          <w:szCs w:val="24"/>
          <w:rtl/>
        </w:rPr>
      </w:pPr>
      <w:r>
        <w:rPr>
          <w:rFonts w:hint="cs"/>
          <w:b w:val="0"/>
          <w:bCs w:val="0"/>
          <w:caps/>
          <w:sz w:val="24"/>
          <w:szCs w:val="24"/>
          <w:rtl/>
        </w:rPr>
        <w:t xml:space="preserve">טוב אנחנו כבר למעשה דיון שני אני מזכיר לכם, אנחנו </w:t>
      </w:r>
    </w:p>
    <w:p w14:paraId="6634B0B2" w14:textId="77777777" w:rsidR="001E2274" w:rsidRDefault="001E2274" w:rsidP="00F138D9">
      <w:pPr>
        <w:rPr>
          <w:b w:val="0"/>
          <w:bCs w:val="0"/>
          <w:caps/>
          <w:sz w:val="24"/>
          <w:szCs w:val="24"/>
          <w:rtl/>
        </w:rPr>
      </w:pPr>
    </w:p>
    <w:p w14:paraId="490A36BD" w14:textId="77777777" w:rsidR="001E2274" w:rsidRDefault="00D70D61" w:rsidP="00F138D9">
      <w:pPr>
        <w:rPr>
          <w:caps/>
          <w:sz w:val="24"/>
          <w:szCs w:val="24"/>
          <w:u w:val="single"/>
          <w:rtl/>
        </w:rPr>
      </w:pPr>
      <w:r w:rsidRPr="00D70D61">
        <w:rPr>
          <w:rFonts w:hint="cs"/>
          <w:caps/>
          <w:sz w:val="24"/>
          <w:szCs w:val="24"/>
          <w:u w:val="single"/>
          <w:rtl/>
        </w:rPr>
        <w:t>מר שמואל רוטמן - ממלא מקום וסגן ראש העיר יהוד</w:t>
      </w:r>
      <w:r w:rsidR="001E2274">
        <w:rPr>
          <w:rFonts w:hint="cs"/>
          <w:caps/>
          <w:sz w:val="24"/>
          <w:szCs w:val="24"/>
          <w:u w:val="single"/>
          <w:rtl/>
        </w:rPr>
        <w:t>:</w:t>
      </w:r>
    </w:p>
    <w:p w14:paraId="1A974540" w14:textId="3F7D67F7" w:rsidR="001E2274" w:rsidRDefault="00BA68DA" w:rsidP="00F138D9">
      <w:pPr>
        <w:rPr>
          <w:b w:val="0"/>
          <w:bCs w:val="0"/>
          <w:caps/>
          <w:sz w:val="24"/>
          <w:szCs w:val="24"/>
          <w:rtl/>
        </w:rPr>
      </w:pPr>
      <w:r>
        <w:rPr>
          <w:rFonts w:hint="cs"/>
          <w:b w:val="0"/>
          <w:bCs w:val="0"/>
          <w:caps/>
          <w:sz w:val="24"/>
          <w:szCs w:val="24"/>
          <w:rtl/>
        </w:rPr>
        <w:t xml:space="preserve">אם אפשר לבדוק סליחה עם ראש העיר הוא היה אמור להיות בזום אפשר לראות אם הוא </w:t>
      </w:r>
    </w:p>
    <w:p w14:paraId="0E6B7E73" w14:textId="77777777" w:rsidR="001E2274" w:rsidRDefault="001E2274" w:rsidP="00F138D9">
      <w:pPr>
        <w:rPr>
          <w:b w:val="0"/>
          <w:bCs w:val="0"/>
          <w:caps/>
          <w:sz w:val="24"/>
          <w:szCs w:val="24"/>
          <w:rtl/>
        </w:rPr>
      </w:pPr>
    </w:p>
    <w:p w14:paraId="3FF2DF87" w14:textId="77777777" w:rsidR="001E2274" w:rsidRDefault="00E5536A" w:rsidP="00BA68DA">
      <w:pPr>
        <w:rPr>
          <w:caps/>
          <w:sz w:val="24"/>
          <w:szCs w:val="24"/>
          <w:u w:val="single"/>
          <w:rtl/>
        </w:rPr>
      </w:pPr>
      <w:r w:rsidRPr="00E5536A">
        <w:rPr>
          <w:rFonts w:hint="cs"/>
          <w:caps/>
          <w:sz w:val="24"/>
          <w:szCs w:val="24"/>
          <w:u w:val="single"/>
          <w:rtl/>
        </w:rPr>
        <w:t>גב</w:t>
      </w:r>
      <w:r w:rsidRPr="00E5536A">
        <w:rPr>
          <w:caps/>
          <w:sz w:val="24"/>
          <w:szCs w:val="24"/>
          <w:u w:val="single"/>
          <w:rtl/>
        </w:rPr>
        <w:t>'</w:t>
      </w:r>
      <w:r w:rsidRPr="00E5536A">
        <w:rPr>
          <w:rFonts w:hint="cs"/>
          <w:caps/>
          <w:sz w:val="24"/>
          <w:szCs w:val="24"/>
          <w:u w:val="single"/>
          <w:rtl/>
        </w:rPr>
        <w:t xml:space="preserve"> רוני גרניט - נציגת משרד הבריאות בוועדה המחוזית</w:t>
      </w:r>
      <w:r w:rsidR="001E2274">
        <w:rPr>
          <w:rFonts w:hint="cs"/>
          <w:caps/>
          <w:sz w:val="24"/>
          <w:szCs w:val="24"/>
          <w:u w:val="single"/>
          <w:rtl/>
        </w:rPr>
        <w:t>:</w:t>
      </w:r>
    </w:p>
    <w:p w14:paraId="3F178132" w14:textId="27E2B97E" w:rsidR="001E2274" w:rsidRDefault="00BA68DA" w:rsidP="00BA68DA">
      <w:pPr>
        <w:rPr>
          <w:b w:val="0"/>
          <w:bCs w:val="0"/>
          <w:caps/>
          <w:sz w:val="24"/>
          <w:szCs w:val="24"/>
          <w:rtl/>
        </w:rPr>
      </w:pPr>
      <w:r>
        <w:rPr>
          <w:rFonts w:hint="cs"/>
          <w:b w:val="0"/>
          <w:bCs w:val="0"/>
          <w:caps/>
          <w:sz w:val="24"/>
          <w:szCs w:val="24"/>
          <w:rtl/>
        </w:rPr>
        <w:t>אתה יכול לראות את זה כאן</w:t>
      </w:r>
    </w:p>
    <w:p w14:paraId="4CDEB6D3" w14:textId="77777777" w:rsidR="001E2274" w:rsidRDefault="001E2274" w:rsidP="00BA68DA">
      <w:pPr>
        <w:rPr>
          <w:b w:val="0"/>
          <w:bCs w:val="0"/>
          <w:caps/>
          <w:sz w:val="24"/>
          <w:szCs w:val="24"/>
          <w:rtl/>
        </w:rPr>
      </w:pPr>
    </w:p>
    <w:p w14:paraId="46A41212" w14:textId="77777777" w:rsidR="001E2274" w:rsidRDefault="000A5C33" w:rsidP="00BA68DA">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0E5DAE7E" w14:textId="63762631" w:rsidR="001E2274" w:rsidRDefault="00BA68DA" w:rsidP="00BA68DA">
      <w:pPr>
        <w:rPr>
          <w:b w:val="0"/>
          <w:bCs w:val="0"/>
          <w:caps/>
          <w:sz w:val="24"/>
          <w:szCs w:val="24"/>
          <w:rtl/>
        </w:rPr>
      </w:pPr>
      <w:r>
        <w:rPr>
          <w:rFonts w:hint="cs"/>
          <w:b w:val="0"/>
          <w:bCs w:val="0"/>
          <w:caps/>
          <w:sz w:val="24"/>
          <w:szCs w:val="24"/>
          <w:rtl/>
        </w:rPr>
        <w:t xml:space="preserve">כל מי ש, </w:t>
      </w:r>
    </w:p>
    <w:p w14:paraId="1718AD92" w14:textId="77777777" w:rsidR="001E2274" w:rsidRDefault="001E2274" w:rsidP="00BA68DA">
      <w:pPr>
        <w:rPr>
          <w:b w:val="0"/>
          <w:bCs w:val="0"/>
          <w:caps/>
          <w:sz w:val="24"/>
          <w:szCs w:val="24"/>
          <w:rtl/>
        </w:rPr>
      </w:pPr>
    </w:p>
    <w:p w14:paraId="475A19BE" w14:textId="77777777" w:rsidR="001E2274" w:rsidRDefault="00D17364" w:rsidP="00BA68DA">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36AE8C09" w14:textId="1F562870" w:rsidR="001E2274" w:rsidRDefault="00BA68DA" w:rsidP="00BA68DA">
      <w:pPr>
        <w:rPr>
          <w:b w:val="0"/>
          <w:bCs w:val="0"/>
          <w:caps/>
          <w:sz w:val="24"/>
          <w:szCs w:val="24"/>
          <w:rtl/>
        </w:rPr>
      </w:pPr>
      <w:r>
        <w:rPr>
          <w:rFonts w:hint="cs"/>
          <w:b w:val="0"/>
          <w:bCs w:val="0"/>
          <w:caps/>
          <w:sz w:val="24"/>
          <w:szCs w:val="24"/>
          <w:rtl/>
        </w:rPr>
        <w:t>כל מי שבזום הוא</w:t>
      </w:r>
      <w:r w:rsidR="000F703D">
        <w:rPr>
          <w:rFonts w:hint="cs"/>
          <w:b w:val="0"/>
          <w:bCs w:val="0"/>
          <w:caps/>
          <w:sz w:val="24"/>
          <w:szCs w:val="24"/>
          <w:rtl/>
        </w:rPr>
        <w:t xml:space="preserve"> </w:t>
      </w:r>
      <w:r>
        <w:rPr>
          <w:rFonts w:hint="cs"/>
          <w:b w:val="0"/>
          <w:bCs w:val="0"/>
          <w:caps/>
          <w:sz w:val="24"/>
          <w:szCs w:val="24"/>
          <w:rtl/>
        </w:rPr>
        <w:t>...</w:t>
      </w:r>
    </w:p>
    <w:p w14:paraId="28C7899D" w14:textId="77777777" w:rsidR="001E2274" w:rsidRDefault="001E2274" w:rsidP="00BA68DA">
      <w:pPr>
        <w:rPr>
          <w:b w:val="0"/>
          <w:bCs w:val="0"/>
          <w:caps/>
          <w:sz w:val="24"/>
          <w:szCs w:val="24"/>
          <w:rtl/>
        </w:rPr>
      </w:pPr>
    </w:p>
    <w:p w14:paraId="4D21F45C" w14:textId="77777777" w:rsidR="001E2274" w:rsidRDefault="000A5C33" w:rsidP="00BA68DA">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00719E4B" w14:textId="669A6BAF" w:rsidR="001E2274" w:rsidRDefault="00BA68DA" w:rsidP="00BA68DA">
      <w:pPr>
        <w:rPr>
          <w:b w:val="0"/>
          <w:bCs w:val="0"/>
          <w:caps/>
          <w:sz w:val="24"/>
          <w:szCs w:val="24"/>
          <w:rtl/>
        </w:rPr>
      </w:pPr>
      <w:r>
        <w:rPr>
          <w:rFonts w:hint="cs"/>
          <w:b w:val="0"/>
          <w:bCs w:val="0"/>
          <w:caps/>
          <w:sz w:val="24"/>
          <w:szCs w:val="24"/>
          <w:rtl/>
        </w:rPr>
        <w:t>בזום הוא בפנים</w:t>
      </w:r>
    </w:p>
    <w:p w14:paraId="09F72222" w14:textId="77777777" w:rsidR="001E2274" w:rsidRDefault="001E2274" w:rsidP="00BA68DA">
      <w:pPr>
        <w:rPr>
          <w:b w:val="0"/>
          <w:bCs w:val="0"/>
          <w:caps/>
          <w:sz w:val="24"/>
          <w:szCs w:val="24"/>
          <w:rtl/>
        </w:rPr>
      </w:pPr>
    </w:p>
    <w:p w14:paraId="17B0E543" w14:textId="77777777" w:rsidR="001E2274" w:rsidRDefault="00D17364" w:rsidP="00BA68DA">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1378EDCB" w14:textId="2AA85AD2" w:rsidR="001E2274" w:rsidRDefault="00BA68DA" w:rsidP="00BA68DA">
      <w:pPr>
        <w:rPr>
          <w:b w:val="0"/>
          <w:bCs w:val="0"/>
          <w:caps/>
          <w:sz w:val="24"/>
          <w:szCs w:val="24"/>
          <w:rtl/>
        </w:rPr>
      </w:pPr>
      <w:r>
        <w:rPr>
          <w:rFonts w:hint="cs"/>
          <w:b w:val="0"/>
          <w:bCs w:val="0"/>
          <w:caps/>
          <w:sz w:val="24"/>
          <w:szCs w:val="24"/>
          <w:rtl/>
        </w:rPr>
        <w:t>חברים</w:t>
      </w:r>
    </w:p>
    <w:p w14:paraId="68E51A83" w14:textId="77777777" w:rsidR="001E2274" w:rsidRDefault="001E2274" w:rsidP="00BA68DA">
      <w:pPr>
        <w:rPr>
          <w:b w:val="0"/>
          <w:bCs w:val="0"/>
          <w:caps/>
          <w:sz w:val="24"/>
          <w:szCs w:val="24"/>
          <w:rtl/>
        </w:rPr>
      </w:pPr>
    </w:p>
    <w:p w14:paraId="301EF745" w14:textId="77777777" w:rsidR="001E2274" w:rsidRDefault="00BA68DA" w:rsidP="00BA68DA">
      <w:pPr>
        <w:rPr>
          <w:b w:val="0"/>
          <w:bCs w:val="0"/>
          <w:caps/>
          <w:sz w:val="24"/>
          <w:szCs w:val="24"/>
          <w:rtl/>
        </w:rPr>
      </w:pPr>
      <w:r>
        <w:rPr>
          <w:rFonts w:hint="cs"/>
          <w:b w:val="0"/>
          <w:bCs w:val="0"/>
          <w:caps/>
          <w:sz w:val="24"/>
          <w:szCs w:val="24"/>
          <w:rtl/>
        </w:rPr>
        <w:t>(מתארגנים)</w:t>
      </w:r>
    </w:p>
    <w:p w14:paraId="3836FB37" w14:textId="77777777" w:rsidR="001E2274" w:rsidRDefault="001E2274" w:rsidP="00BA68DA">
      <w:pPr>
        <w:rPr>
          <w:b w:val="0"/>
          <w:bCs w:val="0"/>
          <w:caps/>
          <w:sz w:val="24"/>
          <w:szCs w:val="24"/>
          <w:rtl/>
        </w:rPr>
      </w:pPr>
    </w:p>
    <w:p w14:paraId="6029BCD4" w14:textId="77777777" w:rsidR="001E2274" w:rsidRDefault="00D17364" w:rsidP="00BA68DA">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35437BEE" w14:textId="7857ECF0" w:rsidR="001E2274" w:rsidRDefault="00E41B5C" w:rsidP="00BA68DA">
      <w:pPr>
        <w:rPr>
          <w:b w:val="0"/>
          <w:bCs w:val="0"/>
          <w:caps/>
          <w:sz w:val="24"/>
          <w:szCs w:val="24"/>
          <w:rtl/>
        </w:rPr>
      </w:pPr>
      <w:r>
        <w:rPr>
          <w:rFonts w:hint="cs"/>
          <w:b w:val="0"/>
          <w:bCs w:val="0"/>
          <w:caps/>
          <w:sz w:val="24"/>
          <w:szCs w:val="24"/>
          <w:rtl/>
        </w:rPr>
        <w:lastRenderedPageBreak/>
        <w:t xml:space="preserve">כן אנחנו אנחנו ביקשנו בדיון הקודם למעשה שלחנו אתכם לדבר כדי לנסות להגיע להסכמה על מתווה שאנחנו חשבנו שהוא הכי נכון מבחינה תכנונית. וזה מתווה שהציע לקחת את ה, לקחת את הבניין אולי לפרוס אותו בצורה שונה ו, לקרוב אותו לכיוון ה, לכיוון הכביש יותר נכון לפינה של המגרש תכף אנחנו נראה וזאת על - מנת להשיג כמה כמה מטרות. מטרה הראשונה שרצינו זה לייצר שצפ משמעותי לאורך הנחל. מטרה שניה שחשבנו ש, אנחנו נשיג על - ידי כך זה ש, המבנה הבניין גם יתרחק לא רק מהנחל הוא גם יתרחק מהבניינים שהם מעבר לנחל. המטרה השלישית הייתה שבצורה כזו ה, תנועה תוכל להיכנס ישר מהדרך אני לא זוכר לא יודע מה </w:t>
      </w:r>
    </w:p>
    <w:p w14:paraId="30504ED7" w14:textId="77777777" w:rsidR="001E2274" w:rsidRDefault="001E2274" w:rsidP="00BA68DA">
      <w:pPr>
        <w:rPr>
          <w:b w:val="0"/>
          <w:bCs w:val="0"/>
          <w:caps/>
          <w:sz w:val="24"/>
          <w:szCs w:val="24"/>
          <w:rtl/>
        </w:rPr>
      </w:pPr>
    </w:p>
    <w:p w14:paraId="324A387C" w14:textId="77777777" w:rsidR="001E2274" w:rsidRDefault="00FC27D6" w:rsidP="00BA68DA">
      <w:pPr>
        <w:rPr>
          <w:caps/>
          <w:sz w:val="24"/>
          <w:szCs w:val="24"/>
          <w:u w:val="single"/>
          <w:rtl/>
        </w:rPr>
      </w:pPr>
      <w:r w:rsidRPr="00FC27D6">
        <w:rPr>
          <w:rFonts w:hint="cs"/>
          <w:caps/>
          <w:sz w:val="24"/>
          <w:szCs w:val="24"/>
          <w:u w:val="single"/>
          <w:rtl/>
        </w:rPr>
        <w:t>מר ליאור רגב - נציג לשכת התכנון</w:t>
      </w:r>
      <w:r w:rsidR="001E2274">
        <w:rPr>
          <w:rFonts w:hint="cs"/>
          <w:caps/>
          <w:sz w:val="24"/>
          <w:szCs w:val="24"/>
          <w:u w:val="single"/>
          <w:rtl/>
        </w:rPr>
        <w:t>:</w:t>
      </w:r>
    </w:p>
    <w:p w14:paraId="4745E96B" w14:textId="3C3E04C8" w:rsidR="001E2274" w:rsidRDefault="00E41B5C" w:rsidP="00BA68DA">
      <w:pPr>
        <w:rPr>
          <w:b w:val="0"/>
          <w:bCs w:val="0"/>
          <w:caps/>
          <w:sz w:val="24"/>
          <w:szCs w:val="24"/>
          <w:rtl/>
        </w:rPr>
      </w:pPr>
      <w:r>
        <w:rPr>
          <w:rFonts w:hint="cs"/>
          <w:b w:val="0"/>
          <w:bCs w:val="0"/>
          <w:caps/>
          <w:sz w:val="24"/>
          <w:szCs w:val="24"/>
          <w:rtl/>
        </w:rPr>
        <w:t xml:space="preserve">רחוב השקד </w:t>
      </w:r>
    </w:p>
    <w:p w14:paraId="13ED4A20" w14:textId="77777777" w:rsidR="001E2274" w:rsidRDefault="001E2274" w:rsidP="00BA68DA">
      <w:pPr>
        <w:rPr>
          <w:b w:val="0"/>
          <w:bCs w:val="0"/>
          <w:caps/>
          <w:sz w:val="24"/>
          <w:szCs w:val="24"/>
          <w:rtl/>
        </w:rPr>
      </w:pPr>
    </w:p>
    <w:p w14:paraId="2E835009" w14:textId="77777777" w:rsidR="001E2274" w:rsidRDefault="00D70D61" w:rsidP="00BA68DA">
      <w:pPr>
        <w:rPr>
          <w:caps/>
          <w:sz w:val="24"/>
          <w:szCs w:val="24"/>
          <w:u w:val="single"/>
          <w:rtl/>
        </w:rPr>
      </w:pPr>
      <w:r w:rsidRPr="00D70D61">
        <w:rPr>
          <w:rFonts w:hint="cs"/>
          <w:caps/>
          <w:sz w:val="24"/>
          <w:szCs w:val="24"/>
          <w:u w:val="single"/>
          <w:rtl/>
        </w:rPr>
        <w:t>מר שמואל רוטמן - ממלא מקום וסגן ראש העיר יהוד</w:t>
      </w:r>
      <w:r w:rsidR="001E2274">
        <w:rPr>
          <w:rFonts w:hint="cs"/>
          <w:caps/>
          <w:sz w:val="24"/>
          <w:szCs w:val="24"/>
          <w:u w:val="single"/>
          <w:rtl/>
        </w:rPr>
        <w:t>:</w:t>
      </w:r>
    </w:p>
    <w:p w14:paraId="26C03C1B" w14:textId="6465BFFE" w:rsidR="001E2274" w:rsidRDefault="00E41B5C" w:rsidP="00BA68DA">
      <w:pPr>
        <w:rPr>
          <w:b w:val="0"/>
          <w:bCs w:val="0"/>
          <w:caps/>
          <w:sz w:val="24"/>
          <w:szCs w:val="24"/>
          <w:rtl/>
        </w:rPr>
      </w:pPr>
      <w:r>
        <w:rPr>
          <w:rFonts w:hint="cs"/>
          <w:b w:val="0"/>
          <w:bCs w:val="0"/>
          <w:caps/>
          <w:sz w:val="24"/>
          <w:szCs w:val="24"/>
          <w:rtl/>
        </w:rPr>
        <w:t xml:space="preserve">שקד רחוב שקד </w:t>
      </w:r>
    </w:p>
    <w:p w14:paraId="11417410" w14:textId="77777777" w:rsidR="001E2274" w:rsidRDefault="001E2274" w:rsidP="00BA68DA">
      <w:pPr>
        <w:rPr>
          <w:b w:val="0"/>
          <w:bCs w:val="0"/>
          <w:caps/>
          <w:sz w:val="24"/>
          <w:szCs w:val="24"/>
          <w:rtl/>
        </w:rPr>
      </w:pPr>
    </w:p>
    <w:p w14:paraId="3137A361" w14:textId="77777777" w:rsidR="001E2274" w:rsidRDefault="00D17364" w:rsidP="00BA68DA">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000A1388" w14:textId="7EA23E29" w:rsidR="001E2274" w:rsidRDefault="00E41B5C" w:rsidP="00BA68DA">
      <w:pPr>
        <w:rPr>
          <w:b w:val="0"/>
          <w:bCs w:val="0"/>
          <w:caps/>
          <w:sz w:val="24"/>
          <w:szCs w:val="24"/>
          <w:rtl/>
        </w:rPr>
      </w:pPr>
      <w:r>
        <w:rPr>
          <w:rFonts w:hint="cs"/>
          <w:b w:val="0"/>
          <w:bCs w:val="0"/>
          <w:caps/>
          <w:sz w:val="24"/>
          <w:szCs w:val="24"/>
          <w:rtl/>
        </w:rPr>
        <w:t>תוכל ליכנס ישר אפשרות מרחוב השקד ולא תצטרך להגיע דרך השכונה הקיימת ולעבור עם גשר את</w:t>
      </w:r>
      <w:r w:rsidR="000F703D">
        <w:rPr>
          <w:rFonts w:hint="cs"/>
          <w:b w:val="0"/>
          <w:bCs w:val="0"/>
          <w:caps/>
          <w:sz w:val="24"/>
          <w:szCs w:val="24"/>
          <w:rtl/>
        </w:rPr>
        <w:t xml:space="preserve"> </w:t>
      </w:r>
      <w:r>
        <w:rPr>
          <w:rFonts w:hint="cs"/>
          <w:b w:val="0"/>
          <w:bCs w:val="0"/>
          <w:caps/>
          <w:sz w:val="24"/>
          <w:szCs w:val="24"/>
          <w:rtl/>
        </w:rPr>
        <w:t>הנחל כפי שנקבע נקבע לפי מיטב זכרוני על - ידי בית המשפט. אז חשבנו שיש לנו פה מתווה שהוא שהוא ווין ווין לכולם ... אנחנו לא לא הבנו לא הבנו, האמנו שכולם רק מרוויחים מהמתווה הזה. אנחנו מבינים שההידברות לא צלחה, קיבלנו כל - מיני מכתבים שעוד פעם הסבירו לנו למה למה בכלל לא צריך להיות שמה דיור לא בכלל לא צריך להיות שמה דיור מוגן ובכלל יהיה אולי משהו אחר וכו, אף אחד לא התייחס להצעה עצמה ולכן אנחנו מבקשים כרגע להציג ש, ההצעה עצמה תוצג, אני</w:t>
      </w:r>
      <w:r w:rsidR="000F703D">
        <w:rPr>
          <w:rFonts w:hint="cs"/>
          <w:b w:val="0"/>
          <w:bCs w:val="0"/>
          <w:caps/>
          <w:sz w:val="24"/>
          <w:szCs w:val="24"/>
          <w:rtl/>
        </w:rPr>
        <w:t xml:space="preserve"> </w:t>
      </w:r>
      <w:r>
        <w:rPr>
          <w:rFonts w:hint="cs"/>
          <w:b w:val="0"/>
          <w:bCs w:val="0"/>
          <w:caps/>
          <w:sz w:val="24"/>
          <w:szCs w:val="24"/>
          <w:rtl/>
        </w:rPr>
        <w:t xml:space="preserve">מבקש רק כדי להסיר איזה שהוא איזה שהוא איזה שהוא נושא, אנחנו חשבנו ש, חשבנו שנכון להגיע להסכמה, וגם חשבנו שנכון להגיע להסכמה, מבחינת </w:t>
      </w:r>
      <w:r w:rsidR="00C07469">
        <w:rPr>
          <w:rFonts w:hint="cs"/>
          <w:b w:val="0"/>
          <w:bCs w:val="0"/>
          <w:caps/>
          <w:sz w:val="24"/>
          <w:szCs w:val="24"/>
          <w:rtl/>
        </w:rPr>
        <w:t xml:space="preserve">השאלה אם חייבים להגיע להסכמה, זאת אומרת האם ללא הסכמה לא ניתן יהיה לבצע את התוכנית הזו, כי, החלק השני שייך לרשות המקומית אז אני רק אומר את זה במשפט אחד, על - פי היעוץ משפטי של היועץ המשפטי שלנו לאור החלטת בית המשפט העליון </w:t>
      </w:r>
    </w:p>
    <w:p w14:paraId="170E3367" w14:textId="77777777" w:rsidR="001E2274" w:rsidRDefault="001E2274" w:rsidP="00BA68DA">
      <w:pPr>
        <w:rPr>
          <w:b w:val="0"/>
          <w:bCs w:val="0"/>
          <w:caps/>
          <w:sz w:val="24"/>
          <w:szCs w:val="24"/>
          <w:rtl/>
        </w:rPr>
      </w:pPr>
    </w:p>
    <w:p w14:paraId="5A2DBDC3" w14:textId="77777777" w:rsidR="001E2274" w:rsidRDefault="003361D4" w:rsidP="00BA68DA">
      <w:pPr>
        <w:rPr>
          <w:caps/>
          <w:sz w:val="24"/>
          <w:szCs w:val="24"/>
          <w:u w:val="single"/>
          <w:rtl/>
        </w:rPr>
      </w:pPr>
      <w:r w:rsidRPr="003361D4">
        <w:rPr>
          <w:rFonts w:hint="cs"/>
          <w:caps/>
          <w:sz w:val="24"/>
          <w:szCs w:val="24"/>
          <w:u w:val="single"/>
          <w:rtl/>
        </w:rPr>
        <w:t>עורך דין ניצן בן ארויה - יועץ משפטי לוועדה המחוזית</w:t>
      </w:r>
      <w:r w:rsidR="001E2274">
        <w:rPr>
          <w:rFonts w:hint="cs"/>
          <w:caps/>
          <w:sz w:val="24"/>
          <w:szCs w:val="24"/>
          <w:u w:val="single"/>
          <w:rtl/>
        </w:rPr>
        <w:t>:</w:t>
      </w:r>
    </w:p>
    <w:p w14:paraId="18843447" w14:textId="3E839D13" w:rsidR="001E2274" w:rsidRDefault="00C07469" w:rsidP="00BA68DA">
      <w:pPr>
        <w:rPr>
          <w:b w:val="0"/>
          <w:bCs w:val="0"/>
          <w:caps/>
          <w:sz w:val="24"/>
          <w:szCs w:val="24"/>
          <w:rtl/>
        </w:rPr>
      </w:pPr>
      <w:r>
        <w:rPr>
          <w:rFonts w:hint="cs"/>
          <w:b w:val="0"/>
          <w:bCs w:val="0"/>
          <w:caps/>
          <w:sz w:val="24"/>
          <w:szCs w:val="24"/>
          <w:rtl/>
        </w:rPr>
        <w:t>לאור הסיטואציה המיוחדת בשצפ</w:t>
      </w:r>
      <w:r w:rsidR="000F703D">
        <w:rPr>
          <w:rFonts w:hint="cs"/>
          <w:b w:val="0"/>
          <w:bCs w:val="0"/>
          <w:caps/>
          <w:sz w:val="24"/>
          <w:szCs w:val="24"/>
          <w:rtl/>
        </w:rPr>
        <w:t xml:space="preserve"> </w:t>
      </w:r>
      <w:r>
        <w:rPr>
          <w:rFonts w:hint="cs"/>
          <w:b w:val="0"/>
          <w:bCs w:val="0"/>
          <w:caps/>
          <w:sz w:val="24"/>
          <w:szCs w:val="24"/>
          <w:rtl/>
        </w:rPr>
        <w:t>הזה</w:t>
      </w:r>
    </w:p>
    <w:p w14:paraId="16D6A2A1" w14:textId="77777777" w:rsidR="001E2274" w:rsidRDefault="001E2274" w:rsidP="00BA68DA">
      <w:pPr>
        <w:rPr>
          <w:b w:val="0"/>
          <w:bCs w:val="0"/>
          <w:caps/>
          <w:sz w:val="24"/>
          <w:szCs w:val="24"/>
          <w:rtl/>
        </w:rPr>
      </w:pPr>
    </w:p>
    <w:p w14:paraId="5187661A" w14:textId="77777777" w:rsidR="001E2274" w:rsidRDefault="00D17364" w:rsidP="00BA68DA">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3040EAEF" w14:textId="27D5D635" w:rsidR="001E2274" w:rsidRDefault="00C07469" w:rsidP="00BA68DA">
      <w:pPr>
        <w:rPr>
          <w:b w:val="0"/>
          <w:bCs w:val="0"/>
          <w:caps/>
          <w:sz w:val="24"/>
          <w:szCs w:val="24"/>
          <w:rtl/>
        </w:rPr>
      </w:pPr>
      <w:r>
        <w:rPr>
          <w:rFonts w:hint="cs"/>
          <w:b w:val="0"/>
          <w:bCs w:val="0"/>
          <w:caps/>
          <w:sz w:val="24"/>
          <w:szCs w:val="24"/>
          <w:rtl/>
        </w:rPr>
        <w:t>ש, יש כאן יש יש סיטואציה מיוחדת בשצפ הזה שבו בית המשפט העליון קבע שהחניה תהיה ה, חניה של ה, של הדיור המוגן תהיה מתחת לשצפ. לעמדת היועץ המשפטי לעמדת היועץ המשפטי שלנו</w:t>
      </w:r>
    </w:p>
    <w:p w14:paraId="4329B468" w14:textId="77777777" w:rsidR="001E2274" w:rsidRDefault="001E2274" w:rsidP="00BA68DA">
      <w:pPr>
        <w:rPr>
          <w:b w:val="0"/>
          <w:bCs w:val="0"/>
          <w:caps/>
          <w:sz w:val="24"/>
          <w:szCs w:val="24"/>
          <w:rtl/>
        </w:rPr>
      </w:pPr>
    </w:p>
    <w:p w14:paraId="7FEABDC6" w14:textId="77777777" w:rsidR="001E2274" w:rsidRDefault="00FC27D6" w:rsidP="00BA68DA">
      <w:pPr>
        <w:rPr>
          <w:caps/>
          <w:sz w:val="24"/>
          <w:szCs w:val="24"/>
          <w:u w:val="single"/>
          <w:rtl/>
        </w:rPr>
      </w:pPr>
      <w:r w:rsidRPr="00FC27D6">
        <w:rPr>
          <w:rFonts w:hint="cs"/>
          <w:caps/>
          <w:sz w:val="24"/>
          <w:szCs w:val="24"/>
          <w:u w:val="single"/>
          <w:rtl/>
        </w:rPr>
        <w:t>מר ליאור רגב - נציג לשכת התכנון</w:t>
      </w:r>
      <w:r w:rsidR="001E2274">
        <w:rPr>
          <w:rFonts w:hint="cs"/>
          <w:caps/>
          <w:sz w:val="24"/>
          <w:szCs w:val="24"/>
          <w:u w:val="single"/>
          <w:rtl/>
        </w:rPr>
        <w:t>:</w:t>
      </w:r>
    </w:p>
    <w:p w14:paraId="7E5E04F8" w14:textId="5264CBC9" w:rsidR="001E2274" w:rsidRDefault="00C07469" w:rsidP="00BA68DA">
      <w:pPr>
        <w:rPr>
          <w:b w:val="0"/>
          <w:bCs w:val="0"/>
          <w:caps/>
          <w:sz w:val="24"/>
          <w:szCs w:val="24"/>
          <w:rtl/>
        </w:rPr>
      </w:pPr>
      <w:r>
        <w:rPr>
          <w:rFonts w:hint="cs"/>
          <w:b w:val="0"/>
          <w:bCs w:val="0"/>
          <w:caps/>
          <w:sz w:val="24"/>
          <w:szCs w:val="24"/>
          <w:rtl/>
        </w:rPr>
        <w:t xml:space="preserve">גם גם גם וגם כן </w:t>
      </w:r>
    </w:p>
    <w:p w14:paraId="31FAE348" w14:textId="77777777" w:rsidR="001E2274" w:rsidRDefault="001E2274" w:rsidP="00BA68DA">
      <w:pPr>
        <w:rPr>
          <w:b w:val="0"/>
          <w:bCs w:val="0"/>
          <w:caps/>
          <w:sz w:val="24"/>
          <w:szCs w:val="24"/>
          <w:rtl/>
        </w:rPr>
      </w:pPr>
    </w:p>
    <w:p w14:paraId="0FBB020C" w14:textId="77777777" w:rsidR="001E2274" w:rsidRDefault="000A5C33" w:rsidP="00BA68DA">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0C14ACB7" w14:textId="6B7F5A60" w:rsidR="001E2274" w:rsidRDefault="00C07469" w:rsidP="00BA68DA">
      <w:pPr>
        <w:rPr>
          <w:b w:val="0"/>
          <w:bCs w:val="0"/>
          <w:caps/>
          <w:sz w:val="24"/>
          <w:szCs w:val="24"/>
          <w:rtl/>
        </w:rPr>
      </w:pPr>
      <w:r>
        <w:rPr>
          <w:rFonts w:hint="cs"/>
          <w:b w:val="0"/>
          <w:bCs w:val="0"/>
          <w:caps/>
          <w:sz w:val="24"/>
          <w:szCs w:val="24"/>
          <w:rtl/>
        </w:rPr>
        <w:t>זה גם התוכנית קבעה</w:t>
      </w:r>
    </w:p>
    <w:p w14:paraId="00EE1169" w14:textId="77777777" w:rsidR="001E2274" w:rsidRDefault="001E2274" w:rsidP="00BA68DA">
      <w:pPr>
        <w:rPr>
          <w:b w:val="0"/>
          <w:bCs w:val="0"/>
          <w:caps/>
          <w:sz w:val="24"/>
          <w:szCs w:val="24"/>
          <w:rtl/>
        </w:rPr>
      </w:pPr>
    </w:p>
    <w:p w14:paraId="0259AD39" w14:textId="77777777" w:rsidR="001E2274" w:rsidRDefault="00D17364" w:rsidP="00BA68DA">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7E20FB6A" w14:textId="144A52DD" w:rsidR="001E2274" w:rsidRDefault="00C07469" w:rsidP="00BA68DA">
      <w:pPr>
        <w:rPr>
          <w:b w:val="0"/>
          <w:bCs w:val="0"/>
          <w:caps/>
          <w:sz w:val="24"/>
          <w:szCs w:val="24"/>
          <w:rtl/>
        </w:rPr>
      </w:pPr>
      <w:r>
        <w:rPr>
          <w:rFonts w:hint="cs"/>
          <w:b w:val="0"/>
          <w:bCs w:val="0"/>
          <w:caps/>
          <w:sz w:val="24"/>
          <w:szCs w:val="24"/>
          <w:rtl/>
        </w:rPr>
        <w:t xml:space="preserve">גם התוכנית קבעה לעמדת היועץ המשפטי של עמדת היועץ המשפטי שלנו ניתן יהיה להגיש פה תוכנית איחוד וחלוקה גם ללא הסכמת העירייה </w:t>
      </w:r>
    </w:p>
    <w:p w14:paraId="481E8ADD" w14:textId="77777777" w:rsidR="001E2274" w:rsidRDefault="001E2274" w:rsidP="00BA68DA">
      <w:pPr>
        <w:rPr>
          <w:b w:val="0"/>
          <w:bCs w:val="0"/>
          <w:caps/>
          <w:sz w:val="24"/>
          <w:szCs w:val="24"/>
          <w:rtl/>
        </w:rPr>
      </w:pPr>
    </w:p>
    <w:p w14:paraId="39C23082" w14:textId="77777777" w:rsidR="001E2274" w:rsidRDefault="003361D4" w:rsidP="00BA68DA">
      <w:pPr>
        <w:rPr>
          <w:caps/>
          <w:sz w:val="24"/>
          <w:szCs w:val="24"/>
          <w:u w:val="single"/>
          <w:rtl/>
        </w:rPr>
      </w:pPr>
      <w:r w:rsidRPr="003361D4">
        <w:rPr>
          <w:rFonts w:hint="cs"/>
          <w:caps/>
          <w:sz w:val="24"/>
          <w:szCs w:val="24"/>
          <w:u w:val="single"/>
          <w:rtl/>
        </w:rPr>
        <w:t>עורך דין ניצן בן ארויה - יועץ משפטי לוועדה המחוזית</w:t>
      </w:r>
      <w:r w:rsidR="001E2274">
        <w:rPr>
          <w:rFonts w:hint="cs"/>
          <w:caps/>
          <w:sz w:val="24"/>
          <w:szCs w:val="24"/>
          <w:u w:val="single"/>
          <w:rtl/>
        </w:rPr>
        <w:t>:</w:t>
      </w:r>
    </w:p>
    <w:p w14:paraId="7BEE3F80" w14:textId="45571B61" w:rsidR="001E2274" w:rsidRDefault="00C07469" w:rsidP="00BA68DA">
      <w:pPr>
        <w:rPr>
          <w:b w:val="0"/>
          <w:bCs w:val="0"/>
          <w:caps/>
          <w:sz w:val="24"/>
          <w:szCs w:val="24"/>
          <w:rtl/>
        </w:rPr>
      </w:pPr>
      <w:r>
        <w:rPr>
          <w:rFonts w:hint="cs"/>
          <w:b w:val="0"/>
          <w:bCs w:val="0"/>
          <w:caps/>
          <w:sz w:val="24"/>
          <w:szCs w:val="24"/>
          <w:rtl/>
        </w:rPr>
        <w:t>היזם יוכל להגיש את התוכנית הזו לאור הזיקה</w:t>
      </w:r>
    </w:p>
    <w:p w14:paraId="56C21015" w14:textId="77777777" w:rsidR="001E2274" w:rsidRDefault="001E2274" w:rsidP="00BA68DA">
      <w:pPr>
        <w:rPr>
          <w:b w:val="0"/>
          <w:bCs w:val="0"/>
          <w:caps/>
          <w:sz w:val="24"/>
          <w:szCs w:val="24"/>
          <w:rtl/>
        </w:rPr>
      </w:pPr>
    </w:p>
    <w:p w14:paraId="46DE6B2B" w14:textId="77777777" w:rsidR="001E2274" w:rsidRDefault="00D17364" w:rsidP="00BA68DA">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1455C365" w14:textId="69CBB4A7" w:rsidR="001E2274" w:rsidRDefault="00C07469" w:rsidP="00BA68DA">
      <w:pPr>
        <w:rPr>
          <w:b w:val="0"/>
          <w:bCs w:val="0"/>
          <w:caps/>
          <w:sz w:val="24"/>
          <w:szCs w:val="24"/>
          <w:rtl/>
        </w:rPr>
      </w:pPr>
      <w:r>
        <w:rPr>
          <w:rFonts w:hint="cs"/>
          <w:b w:val="0"/>
          <w:bCs w:val="0"/>
          <w:caps/>
          <w:sz w:val="24"/>
          <w:szCs w:val="24"/>
          <w:rtl/>
        </w:rPr>
        <w:t>היזם</w:t>
      </w:r>
    </w:p>
    <w:p w14:paraId="6DEFEC17" w14:textId="77777777" w:rsidR="001E2274" w:rsidRDefault="001E2274" w:rsidP="00BA68DA">
      <w:pPr>
        <w:rPr>
          <w:b w:val="0"/>
          <w:bCs w:val="0"/>
          <w:caps/>
          <w:sz w:val="24"/>
          <w:szCs w:val="24"/>
          <w:rtl/>
        </w:rPr>
      </w:pPr>
    </w:p>
    <w:p w14:paraId="7FD7C086" w14:textId="77777777" w:rsidR="001E2274" w:rsidRDefault="003361D4" w:rsidP="00BA68DA">
      <w:pPr>
        <w:rPr>
          <w:caps/>
          <w:sz w:val="24"/>
          <w:szCs w:val="24"/>
          <w:u w:val="single"/>
          <w:rtl/>
        </w:rPr>
      </w:pPr>
      <w:r w:rsidRPr="003361D4">
        <w:rPr>
          <w:rFonts w:hint="cs"/>
          <w:caps/>
          <w:sz w:val="24"/>
          <w:szCs w:val="24"/>
          <w:u w:val="single"/>
          <w:rtl/>
        </w:rPr>
        <w:t>עורך דין ניצן בן ארויה - יועץ משפטי לוועדה המחוזית</w:t>
      </w:r>
      <w:r w:rsidR="001E2274">
        <w:rPr>
          <w:rFonts w:hint="cs"/>
          <w:caps/>
          <w:sz w:val="24"/>
          <w:szCs w:val="24"/>
          <w:u w:val="single"/>
          <w:rtl/>
        </w:rPr>
        <w:t>:</w:t>
      </w:r>
    </w:p>
    <w:p w14:paraId="7D6F6E74" w14:textId="5DC23E2A" w:rsidR="001E2274" w:rsidRDefault="00C07469" w:rsidP="00BA68DA">
      <w:pPr>
        <w:rPr>
          <w:b w:val="0"/>
          <w:bCs w:val="0"/>
          <w:caps/>
          <w:sz w:val="24"/>
          <w:szCs w:val="24"/>
          <w:rtl/>
        </w:rPr>
      </w:pPr>
      <w:r>
        <w:rPr>
          <w:rFonts w:hint="cs"/>
          <w:b w:val="0"/>
          <w:bCs w:val="0"/>
          <w:caps/>
          <w:sz w:val="24"/>
          <w:szCs w:val="24"/>
          <w:rtl/>
        </w:rPr>
        <w:t xml:space="preserve">שיש לו מתחת לשצפ, </w:t>
      </w:r>
    </w:p>
    <w:p w14:paraId="28410EDD" w14:textId="77777777" w:rsidR="001E2274" w:rsidRDefault="001E2274" w:rsidP="00BA68DA">
      <w:pPr>
        <w:rPr>
          <w:b w:val="0"/>
          <w:bCs w:val="0"/>
          <w:caps/>
          <w:sz w:val="24"/>
          <w:szCs w:val="24"/>
          <w:rtl/>
        </w:rPr>
      </w:pPr>
    </w:p>
    <w:p w14:paraId="46CCA53B" w14:textId="77777777" w:rsidR="001E2274" w:rsidRDefault="00D17364" w:rsidP="00BA68DA">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4729F592" w14:textId="1301CAC5" w:rsidR="001E2274" w:rsidRDefault="00C07469" w:rsidP="00BA68DA">
      <w:pPr>
        <w:rPr>
          <w:b w:val="0"/>
          <w:bCs w:val="0"/>
          <w:caps/>
          <w:sz w:val="24"/>
          <w:szCs w:val="24"/>
          <w:rtl/>
        </w:rPr>
      </w:pPr>
      <w:r>
        <w:rPr>
          <w:rFonts w:hint="cs"/>
          <w:b w:val="0"/>
          <w:bCs w:val="0"/>
          <w:caps/>
          <w:sz w:val="24"/>
          <w:szCs w:val="24"/>
          <w:rtl/>
        </w:rPr>
        <w:t>היזם יוכל להגיש את התוכנית הזו</w:t>
      </w:r>
    </w:p>
    <w:p w14:paraId="62E40C53" w14:textId="77777777" w:rsidR="001E2274" w:rsidRDefault="001E2274" w:rsidP="00BA68DA">
      <w:pPr>
        <w:rPr>
          <w:b w:val="0"/>
          <w:bCs w:val="0"/>
          <w:caps/>
          <w:sz w:val="24"/>
          <w:szCs w:val="24"/>
          <w:rtl/>
        </w:rPr>
      </w:pPr>
    </w:p>
    <w:p w14:paraId="748EA8A3" w14:textId="77777777" w:rsidR="001E2274" w:rsidRDefault="003361D4" w:rsidP="00BA68DA">
      <w:pPr>
        <w:rPr>
          <w:caps/>
          <w:sz w:val="24"/>
          <w:szCs w:val="24"/>
          <w:u w:val="single"/>
          <w:rtl/>
        </w:rPr>
      </w:pPr>
      <w:r w:rsidRPr="003361D4">
        <w:rPr>
          <w:rFonts w:hint="cs"/>
          <w:caps/>
          <w:sz w:val="24"/>
          <w:szCs w:val="24"/>
          <w:u w:val="single"/>
          <w:rtl/>
        </w:rPr>
        <w:t>עורך דין ניצן בן ארויה - יועץ משפטי לוועדה המחוזית</w:t>
      </w:r>
      <w:r w:rsidR="001E2274">
        <w:rPr>
          <w:rFonts w:hint="cs"/>
          <w:caps/>
          <w:sz w:val="24"/>
          <w:szCs w:val="24"/>
          <w:u w:val="single"/>
          <w:rtl/>
        </w:rPr>
        <w:t>:</w:t>
      </w:r>
    </w:p>
    <w:p w14:paraId="275AE6A3" w14:textId="33EBB515" w:rsidR="001E2274" w:rsidRDefault="00C07469" w:rsidP="00BA68DA">
      <w:pPr>
        <w:rPr>
          <w:b w:val="0"/>
          <w:bCs w:val="0"/>
          <w:caps/>
          <w:sz w:val="24"/>
          <w:szCs w:val="24"/>
          <w:rtl/>
        </w:rPr>
      </w:pPr>
      <w:r>
        <w:rPr>
          <w:rFonts w:hint="cs"/>
          <w:b w:val="0"/>
          <w:bCs w:val="0"/>
          <w:caps/>
          <w:sz w:val="24"/>
          <w:szCs w:val="24"/>
          <w:rtl/>
        </w:rPr>
        <w:t>... היו גם הליכים בעליון</w:t>
      </w:r>
    </w:p>
    <w:p w14:paraId="61B9B666" w14:textId="77777777" w:rsidR="001E2274" w:rsidRDefault="001E2274" w:rsidP="00BA68DA">
      <w:pPr>
        <w:rPr>
          <w:b w:val="0"/>
          <w:bCs w:val="0"/>
          <w:caps/>
          <w:sz w:val="24"/>
          <w:szCs w:val="24"/>
          <w:rtl/>
        </w:rPr>
      </w:pPr>
    </w:p>
    <w:p w14:paraId="3412B9DD" w14:textId="77777777" w:rsidR="001E2274" w:rsidRDefault="00D17364" w:rsidP="00BA68DA">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73C19E96" w14:textId="1FE87665" w:rsidR="001E2274" w:rsidRDefault="00C07469" w:rsidP="00BA68DA">
      <w:pPr>
        <w:rPr>
          <w:b w:val="0"/>
          <w:bCs w:val="0"/>
          <w:caps/>
          <w:sz w:val="24"/>
          <w:szCs w:val="24"/>
          <w:rtl/>
        </w:rPr>
      </w:pPr>
      <w:r>
        <w:rPr>
          <w:rFonts w:hint="cs"/>
          <w:b w:val="0"/>
          <w:bCs w:val="0"/>
          <w:caps/>
          <w:sz w:val="24"/>
          <w:szCs w:val="24"/>
          <w:rtl/>
        </w:rPr>
        <w:t>כי אחרת כי אחרת ללא הסכמה לא יהיה לנו מה לשבת כאן</w:t>
      </w:r>
    </w:p>
    <w:p w14:paraId="2C9756A0" w14:textId="77777777" w:rsidR="001E2274" w:rsidRDefault="001E2274" w:rsidP="00BA68DA">
      <w:pPr>
        <w:rPr>
          <w:b w:val="0"/>
          <w:bCs w:val="0"/>
          <w:caps/>
          <w:sz w:val="24"/>
          <w:szCs w:val="24"/>
          <w:rtl/>
        </w:rPr>
      </w:pPr>
    </w:p>
    <w:p w14:paraId="07843154" w14:textId="77777777" w:rsidR="001E2274" w:rsidRDefault="003361D4" w:rsidP="00BA68DA">
      <w:pPr>
        <w:rPr>
          <w:caps/>
          <w:sz w:val="24"/>
          <w:szCs w:val="24"/>
          <w:u w:val="single"/>
          <w:rtl/>
        </w:rPr>
      </w:pPr>
      <w:r w:rsidRPr="003361D4">
        <w:rPr>
          <w:rFonts w:hint="cs"/>
          <w:caps/>
          <w:sz w:val="24"/>
          <w:szCs w:val="24"/>
          <w:u w:val="single"/>
          <w:rtl/>
        </w:rPr>
        <w:t>עורך דין ניצן בן ארויה - יועץ משפטי לוועדה המחוזית</w:t>
      </w:r>
      <w:r w:rsidR="001E2274">
        <w:rPr>
          <w:rFonts w:hint="cs"/>
          <w:caps/>
          <w:sz w:val="24"/>
          <w:szCs w:val="24"/>
          <w:u w:val="single"/>
          <w:rtl/>
        </w:rPr>
        <w:t>:</w:t>
      </w:r>
    </w:p>
    <w:p w14:paraId="0A8547C9" w14:textId="4D711D77" w:rsidR="001E2274" w:rsidRDefault="00C07469" w:rsidP="00BA68DA">
      <w:pPr>
        <w:rPr>
          <w:b w:val="0"/>
          <w:bCs w:val="0"/>
          <w:caps/>
          <w:sz w:val="24"/>
          <w:szCs w:val="24"/>
          <w:rtl/>
        </w:rPr>
      </w:pPr>
      <w:r>
        <w:rPr>
          <w:rFonts w:hint="cs"/>
          <w:b w:val="0"/>
          <w:bCs w:val="0"/>
          <w:caps/>
          <w:sz w:val="24"/>
          <w:szCs w:val="24"/>
          <w:rtl/>
        </w:rPr>
        <w:t>זה לא תלוי בהסכמה של הוועדה המקומית או בזה שהיא תצטרך את התוכנית, אפשר יהיה להתקדם גם בלע</w:t>
      </w:r>
      <w:r w:rsidR="00B27616">
        <w:rPr>
          <w:rFonts w:hint="cs"/>
          <w:b w:val="0"/>
          <w:bCs w:val="0"/>
          <w:caps/>
          <w:sz w:val="24"/>
          <w:szCs w:val="24"/>
          <w:rtl/>
        </w:rPr>
        <w:t xml:space="preserve">דיהם בלעדי הוועדה המקומית </w:t>
      </w:r>
    </w:p>
    <w:p w14:paraId="44E2FD5C" w14:textId="77777777" w:rsidR="001E2274" w:rsidRDefault="001E2274" w:rsidP="00BA68DA">
      <w:pPr>
        <w:rPr>
          <w:b w:val="0"/>
          <w:bCs w:val="0"/>
          <w:caps/>
          <w:sz w:val="24"/>
          <w:szCs w:val="24"/>
          <w:rtl/>
        </w:rPr>
      </w:pPr>
    </w:p>
    <w:p w14:paraId="44B6A2D9" w14:textId="77777777" w:rsidR="001E2274" w:rsidRDefault="00D17364" w:rsidP="00BA68DA">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0F08619F" w14:textId="756527D9" w:rsidR="001E2274" w:rsidRDefault="00B27616" w:rsidP="00BA68DA">
      <w:pPr>
        <w:rPr>
          <w:b w:val="0"/>
          <w:bCs w:val="0"/>
          <w:caps/>
          <w:sz w:val="24"/>
          <w:szCs w:val="24"/>
          <w:rtl/>
        </w:rPr>
      </w:pPr>
      <w:r>
        <w:rPr>
          <w:rFonts w:hint="cs"/>
          <w:b w:val="0"/>
          <w:bCs w:val="0"/>
          <w:caps/>
          <w:sz w:val="24"/>
          <w:szCs w:val="24"/>
          <w:rtl/>
        </w:rPr>
        <w:t xml:space="preserve">אפשר להתקדם זו העמדה זה זה זה </w:t>
      </w:r>
    </w:p>
    <w:p w14:paraId="531E85F7" w14:textId="77777777" w:rsidR="001E2274" w:rsidRDefault="001E2274" w:rsidP="00BA68DA">
      <w:pPr>
        <w:rPr>
          <w:b w:val="0"/>
          <w:bCs w:val="0"/>
          <w:caps/>
          <w:sz w:val="24"/>
          <w:szCs w:val="24"/>
          <w:rtl/>
        </w:rPr>
      </w:pPr>
    </w:p>
    <w:p w14:paraId="5C8C7C0E" w14:textId="77777777" w:rsidR="001E2274" w:rsidRDefault="003361D4" w:rsidP="00BA68DA">
      <w:pPr>
        <w:rPr>
          <w:caps/>
          <w:sz w:val="24"/>
          <w:szCs w:val="24"/>
          <w:u w:val="single"/>
          <w:rtl/>
        </w:rPr>
      </w:pPr>
      <w:r w:rsidRPr="003361D4">
        <w:rPr>
          <w:rFonts w:hint="cs"/>
          <w:caps/>
          <w:sz w:val="24"/>
          <w:szCs w:val="24"/>
          <w:u w:val="single"/>
          <w:rtl/>
        </w:rPr>
        <w:t>עורך דין ניצן בן ארויה - יועץ משפטי לוועדה המחוזית</w:t>
      </w:r>
      <w:r w:rsidR="001E2274">
        <w:rPr>
          <w:rFonts w:hint="cs"/>
          <w:caps/>
          <w:sz w:val="24"/>
          <w:szCs w:val="24"/>
          <w:u w:val="single"/>
          <w:rtl/>
        </w:rPr>
        <w:t>:</w:t>
      </w:r>
    </w:p>
    <w:p w14:paraId="066A8228" w14:textId="2D9231C7" w:rsidR="001E2274" w:rsidRDefault="00B27616" w:rsidP="00BA68DA">
      <w:pPr>
        <w:rPr>
          <w:b w:val="0"/>
          <w:bCs w:val="0"/>
          <w:caps/>
          <w:sz w:val="24"/>
          <w:szCs w:val="24"/>
          <w:rtl/>
        </w:rPr>
      </w:pPr>
      <w:r>
        <w:rPr>
          <w:rFonts w:hint="cs"/>
          <w:b w:val="0"/>
          <w:bCs w:val="0"/>
          <w:caps/>
          <w:sz w:val="24"/>
          <w:szCs w:val="24"/>
          <w:rtl/>
        </w:rPr>
        <w:t>זו העמדה ואני עומד מאחריה</w:t>
      </w:r>
    </w:p>
    <w:p w14:paraId="550642E0" w14:textId="77777777" w:rsidR="001E2274" w:rsidRDefault="001E2274" w:rsidP="00BA68DA">
      <w:pPr>
        <w:rPr>
          <w:b w:val="0"/>
          <w:bCs w:val="0"/>
          <w:caps/>
          <w:sz w:val="24"/>
          <w:szCs w:val="24"/>
          <w:rtl/>
        </w:rPr>
      </w:pPr>
    </w:p>
    <w:p w14:paraId="0CA5E44F" w14:textId="77777777" w:rsidR="001E2274" w:rsidRDefault="00D17364" w:rsidP="00BA68DA">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087548F5" w14:textId="147FF9FC" w:rsidR="001E2274" w:rsidRDefault="00B27616" w:rsidP="00BA68DA">
      <w:pPr>
        <w:rPr>
          <w:b w:val="0"/>
          <w:bCs w:val="0"/>
          <w:caps/>
          <w:sz w:val="24"/>
          <w:szCs w:val="24"/>
          <w:rtl/>
        </w:rPr>
      </w:pPr>
      <w:r>
        <w:rPr>
          <w:rFonts w:hint="cs"/>
          <w:b w:val="0"/>
          <w:bCs w:val="0"/>
          <w:caps/>
          <w:sz w:val="24"/>
          <w:szCs w:val="24"/>
          <w:rtl/>
        </w:rPr>
        <w:t>זה זה</w:t>
      </w:r>
      <w:r w:rsidR="000F703D">
        <w:rPr>
          <w:rFonts w:hint="cs"/>
          <w:b w:val="0"/>
          <w:bCs w:val="0"/>
          <w:caps/>
          <w:sz w:val="24"/>
          <w:szCs w:val="24"/>
          <w:rtl/>
        </w:rPr>
        <w:t xml:space="preserve"> </w:t>
      </w:r>
      <w:r>
        <w:rPr>
          <w:rFonts w:hint="cs"/>
          <w:b w:val="0"/>
          <w:bCs w:val="0"/>
          <w:caps/>
          <w:sz w:val="24"/>
          <w:szCs w:val="24"/>
          <w:rtl/>
        </w:rPr>
        <w:t>... גם למעשה היא גם כן עולה מההחלטה של בית המשפט העליון אבל זה רק כדי ש, כדי ש, לפחות</w:t>
      </w:r>
      <w:r w:rsidR="000F703D">
        <w:rPr>
          <w:rFonts w:hint="cs"/>
          <w:b w:val="0"/>
          <w:bCs w:val="0"/>
          <w:caps/>
          <w:sz w:val="24"/>
          <w:szCs w:val="24"/>
          <w:rtl/>
        </w:rPr>
        <w:t xml:space="preserve"> </w:t>
      </w:r>
      <w:r>
        <w:rPr>
          <w:rFonts w:hint="cs"/>
          <w:b w:val="0"/>
          <w:bCs w:val="0"/>
          <w:caps/>
          <w:sz w:val="24"/>
          <w:szCs w:val="24"/>
          <w:rtl/>
        </w:rPr>
        <w:t xml:space="preserve">... זה יירד מהשולחן שלנו אוקיי? אז בואו מה שאנחנו מבקשים קודם כל שתציגו את ה, תציגו את ה, את המתווה שאתם שאתם מציעים </w:t>
      </w:r>
    </w:p>
    <w:p w14:paraId="6C4065A9" w14:textId="77777777" w:rsidR="001E2274" w:rsidRDefault="001E2274" w:rsidP="00BA68DA">
      <w:pPr>
        <w:rPr>
          <w:b w:val="0"/>
          <w:bCs w:val="0"/>
          <w:caps/>
          <w:sz w:val="24"/>
          <w:szCs w:val="24"/>
          <w:rtl/>
        </w:rPr>
      </w:pPr>
    </w:p>
    <w:p w14:paraId="1B80B0D9" w14:textId="77777777" w:rsidR="001E2274" w:rsidRDefault="00BA49D1" w:rsidP="00BA68DA">
      <w:pPr>
        <w:rPr>
          <w:caps/>
          <w:sz w:val="24"/>
          <w:szCs w:val="24"/>
          <w:u w:val="single"/>
          <w:rtl/>
        </w:rPr>
      </w:pPr>
      <w:r w:rsidRPr="00BA49D1">
        <w:rPr>
          <w:rFonts w:hint="cs"/>
          <w:caps/>
          <w:sz w:val="24"/>
          <w:szCs w:val="24"/>
          <w:u w:val="single"/>
          <w:rtl/>
        </w:rPr>
        <w:t>מר גיל שנהב - אדריכל עורך התוכנית</w:t>
      </w:r>
      <w:r w:rsidR="001E2274">
        <w:rPr>
          <w:rFonts w:hint="cs"/>
          <w:caps/>
          <w:sz w:val="24"/>
          <w:szCs w:val="24"/>
          <w:u w:val="single"/>
          <w:rtl/>
        </w:rPr>
        <w:t>:</w:t>
      </w:r>
    </w:p>
    <w:p w14:paraId="68FE250B" w14:textId="5334612C" w:rsidR="001E2274" w:rsidRDefault="00B27616" w:rsidP="00BA68DA">
      <w:pPr>
        <w:rPr>
          <w:b w:val="0"/>
          <w:bCs w:val="0"/>
          <w:caps/>
          <w:sz w:val="24"/>
          <w:szCs w:val="24"/>
          <w:rtl/>
        </w:rPr>
      </w:pPr>
      <w:r>
        <w:rPr>
          <w:rFonts w:hint="cs"/>
          <w:b w:val="0"/>
          <w:bCs w:val="0"/>
          <w:caps/>
          <w:sz w:val="24"/>
          <w:szCs w:val="24"/>
          <w:rtl/>
        </w:rPr>
        <w:t>צהרים טובים לכולם אדריכל גיל שנהב עורך התוכנית ואיתי אביבה ברוקמאייר אדריכלית מכנען שנהב על הפרויקט. נמצא איתנו גם היזם חברת הניהול והיועצים השונים, אנחנו נמצאים על פרויקט שנמצא ב, אזור של רחוב השקד כביש ארבע מאות שתים עשרה ו, השכונה נווה מונוסון, אתם רואים פה במבט מהאוויר כתם הכחול</w:t>
      </w:r>
    </w:p>
    <w:p w14:paraId="7D88FFDF" w14:textId="77777777" w:rsidR="001E2274" w:rsidRDefault="001E2274" w:rsidP="00BA68DA">
      <w:pPr>
        <w:rPr>
          <w:b w:val="0"/>
          <w:bCs w:val="0"/>
          <w:caps/>
          <w:sz w:val="24"/>
          <w:szCs w:val="24"/>
          <w:rtl/>
        </w:rPr>
      </w:pPr>
    </w:p>
    <w:p w14:paraId="1EC9C298" w14:textId="77777777" w:rsidR="001E2274" w:rsidRDefault="00D17364" w:rsidP="00BA68DA">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64F8565C" w14:textId="330D42D5" w:rsidR="001E2274" w:rsidRDefault="00B27616" w:rsidP="00BA68DA">
      <w:pPr>
        <w:rPr>
          <w:b w:val="0"/>
          <w:bCs w:val="0"/>
          <w:caps/>
          <w:sz w:val="24"/>
          <w:szCs w:val="24"/>
          <w:rtl/>
        </w:rPr>
      </w:pPr>
      <w:r>
        <w:rPr>
          <w:rFonts w:hint="cs"/>
          <w:b w:val="0"/>
          <w:bCs w:val="0"/>
          <w:caps/>
          <w:sz w:val="24"/>
          <w:szCs w:val="24"/>
          <w:rtl/>
        </w:rPr>
        <w:t>אני רק מזכיר לך שכבר היינו בדיון לא צריך להציג את הכל מהתחלה</w:t>
      </w:r>
    </w:p>
    <w:p w14:paraId="0BCD1B68" w14:textId="77777777" w:rsidR="001E2274" w:rsidRDefault="001E2274" w:rsidP="00BA68DA">
      <w:pPr>
        <w:rPr>
          <w:b w:val="0"/>
          <w:bCs w:val="0"/>
          <w:caps/>
          <w:sz w:val="24"/>
          <w:szCs w:val="24"/>
          <w:rtl/>
        </w:rPr>
      </w:pPr>
    </w:p>
    <w:p w14:paraId="1990A4ED" w14:textId="77777777" w:rsidR="001E2274" w:rsidRDefault="00BA49D1" w:rsidP="00BA68DA">
      <w:pPr>
        <w:rPr>
          <w:caps/>
          <w:sz w:val="24"/>
          <w:szCs w:val="24"/>
          <w:u w:val="single"/>
          <w:rtl/>
        </w:rPr>
      </w:pPr>
      <w:r w:rsidRPr="00BA49D1">
        <w:rPr>
          <w:rFonts w:hint="cs"/>
          <w:caps/>
          <w:sz w:val="24"/>
          <w:szCs w:val="24"/>
          <w:u w:val="single"/>
          <w:rtl/>
        </w:rPr>
        <w:t>מר גיל שנהב - אדריכל עורך התוכנית</w:t>
      </w:r>
      <w:r w:rsidR="001E2274">
        <w:rPr>
          <w:rFonts w:hint="cs"/>
          <w:caps/>
          <w:sz w:val="24"/>
          <w:szCs w:val="24"/>
          <w:u w:val="single"/>
          <w:rtl/>
        </w:rPr>
        <w:t>:</w:t>
      </w:r>
    </w:p>
    <w:p w14:paraId="02C62D21" w14:textId="3D3AF332" w:rsidR="001E2274" w:rsidRDefault="00B27616" w:rsidP="00BA68DA">
      <w:pPr>
        <w:rPr>
          <w:b w:val="0"/>
          <w:bCs w:val="0"/>
          <w:caps/>
          <w:sz w:val="24"/>
          <w:szCs w:val="24"/>
          <w:rtl/>
        </w:rPr>
      </w:pPr>
      <w:r>
        <w:rPr>
          <w:rFonts w:hint="cs"/>
          <w:b w:val="0"/>
          <w:bCs w:val="0"/>
          <w:caps/>
          <w:sz w:val="24"/>
          <w:szCs w:val="24"/>
          <w:rtl/>
        </w:rPr>
        <w:t xml:space="preserve">כן כן </w:t>
      </w:r>
    </w:p>
    <w:p w14:paraId="56A10EF7" w14:textId="77777777" w:rsidR="001E2274" w:rsidRDefault="001E2274" w:rsidP="00BA68DA">
      <w:pPr>
        <w:rPr>
          <w:b w:val="0"/>
          <w:bCs w:val="0"/>
          <w:caps/>
          <w:sz w:val="24"/>
          <w:szCs w:val="24"/>
          <w:rtl/>
        </w:rPr>
      </w:pPr>
    </w:p>
    <w:p w14:paraId="5C3ECF05" w14:textId="77777777" w:rsidR="001E2274" w:rsidRDefault="00D17364" w:rsidP="00BA68DA">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45F9E331" w14:textId="5D13D0D1" w:rsidR="001E2274" w:rsidRDefault="00B27616" w:rsidP="00BA68DA">
      <w:pPr>
        <w:rPr>
          <w:b w:val="0"/>
          <w:bCs w:val="0"/>
          <w:caps/>
          <w:sz w:val="24"/>
          <w:szCs w:val="24"/>
          <w:rtl/>
        </w:rPr>
      </w:pPr>
      <w:r>
        <w:rPr>
          <w:rFonts w:hint="cs"/>
          <w:b w:val="0"/>
          <w:bCs w:val="0"/>
          <w:caps/>
          <w:sz w:val="24"/>
          <w:szCs w:val="24"/>
          <w:rtl/>
        </w:rPr>
        <w:t>בסדר?</w:t>
      </w:r>
    </w:p>
    <w:p w14:paraId="7BC7FDAE" w14:textId="77777777" w:rsidR="001E2274" w:rsidRDefault="001E2274" w:rsidP="00BA68DA">
      <w:pPr>
        <w:rPr>
          <w:b w:val="0"/>
          <w:bCs w:val="0"/>
          <w:caps/>
          <w:sz w:val="24"/>
          <w:szCs w:val="24"/>
          <w:rtl/>
        </w:rPr>
      </w:pPr>
    </w:p>
    <w:p w14:paraId="33A1FBAA" w14:textId="77777777" w:rsidR="001E2274" w:rsidRDefault="00BA49D1" w:rsidP="00BA68DA">
      <w:pPr>
        <w:rPr>
          <w:caps/>
          <w:sz w:val="24"/>
          <w:szCs w:val="24"/>
          <w:u w:val="single"/>
          <w:rtl/>
        </w:rPr>
      </w:pPr>
      <w:r w:rsidRPr="00BA49D1">
        <w:rPr>
          <w:rFonts w:hint="cs"/>
          <w:caps/>
          <w:sz w:val="24"/>
          <w:szCs w:val="24"/>
          <w:u w:val="single"/>
          <w:rtl/>
        </w:rPr>
        <w:t>מר גיל שנהב - אדריכל עורך התוכנית</w:t>
      </w:r>
      <w:r w:rsidR="001E2274">
        <w:rPr>
          <w:rFonts w:hint="cs"/>
          <w:caps/>
          <w:sz w:val="24"/>
          <w:szCs w:val="24"/>
          <w:u w:val="single"/>
          <w:rtl/>
        </w:rPr>
        <w:t>:</w:t>
      </w:r>
    </w:p>
    <w:p w14:paraId="025875FB" w14:textId="7098DEA3" w:rsidR="001E2274" w:rsidRDefault="00B27616" w:rsidP="00BA68DA">
      <w:pPr>
        <w:rPr>
          <w:b w:val="0"/>
          <w:bCs w:val="0"/>
          <w:caps/>
          <w:sz w:val="24"/>
          <w:szCs w:val="24"/>
          <w:rtl/>
        </w:rPr>
      </w:pPr>
      <w:r>
        <w:rPr>
          <w:rFonts w:hint="cs"/>
          <w:b w:val="0"/>
          <w:bCs w:val="0"/>
          <w:caps/>
          <w:sz w:val="24"/>
          <w:szCs w:val="24"/>
          <w:rtl/>
        </w:rPr>
        <w:t>הכתם הכחול ... בבניין וכל האזור הוא אזור של מבנים בהיקף גדול של שבע עשרה קומות, חלקם בנווה מונוסון וחלקם באור יהודה. אתם רואים את ה, מבט על המגרש נשוא התוכנית, אנחנו רואים את ה, מערכות הסעת המונים</w:t>
      </w:r>
    </w:p>
    <w:p w14:paraId="425C0841" w14:textId="77777777" w:rsidR="001E2274" w:rsidRDefault="001E2274" w:rsidP="00BA68DA">
      <w:pPr>
        <w:rPr>
          <w:b w:val="0"/>
          <w:bCs w:val="0"/>
          <w:caps/>
          <w:sz w:val="24"/>
          <w:szCs w:val="24"/>
          <w:rtl/>
        </w:rPr>
      </w:pPr>
    </w:p>
    <w:p w14:paraId="0F156B4A" w14:textId="77777777" w:rsidR="001E2274" w:rsidRDefault="00D17364" w:rsidP="00BA68DA">
      <w:pPr>
        <w:rPr>
          <w:caps/>
          <w:sz w:val="24"/>
          <w:szCs w:val="24"/>
          <w:u w:val="single"/>
          <w:rtl/>
        </w:rPr>
      </w:pPr>
      <w:r w:rsidRPr="00D17364">
        <w:rPr>
          <w:rFonts w:hint="cs"/>
          <w:caps/>
          <w:sz w:val="24"/>
          <w:szCs w:val="24"/>
          <w:u w:val="single"/>
          <w:rtl/>
        </w:rPr>
        <w:lastRenderedPageBreak/>
        <w:t>יושב ראש הוועדה המחוזית - מר מיכה גדרון</w:t>
      </w:r>
      <w:r w:rsidR="001E2274">
        <w:rPr>
          <w:rFonts w:hint="cs"/>
          <w:caps/>
          <w:sz w:val="24"/>
          <w:szCs w:val="24"/>
          <w:u w:val="single"/>
          <w:rtl/>
        </w:rPr>
        <w:t>:</w:t>
      </w:r>
    </w:p>
    <w:p w14:paraId="76D5D2D3" w14:textId="68408AB0" w:rsidR="001E2274" w:rsidRDefault="00B27616" w:rsidP="00BA68DA">
      <w:pPr>
        <w:rPr>
          <w:b w:val="0"/>
          <w:bCs w:val="0"/>
          <w:caps/>
          <w:sz w:val="24"/>
          <w:szCs w:val="24"/>
          <w:rtl/>
        </w:rPr>
      </w:pPr>
      <w:r>
        <w:rPr>
          <w:rFonts w:hint="cs"/>
          <w:b w:val="0"/>
          <w:bCs w:val="0"/>
          <w:caps/>
          <w:sz w:val="24"/>
          <w:szCs w:val="24"/>
          <w:rtl/>
        </w:rPr>
        <w:t xml:space="preserve">לא לא </w:t>
      </w:r>
    </w:p>
    <w:p w14:paraId="5FB56BD2" w14:textId="77777777" w:rsidR="001E2274" w:rsidRDefault="001E2274" w:rsidP="00BA68DA">
      <w:pPr>
        <w:rPr>
          <w:b w:val="0"/>
          <w:bCs w:val="0"/>
          <w:caps/>
          <w:sz w:val="24"/>
          <w:szCs w:val="24"/>
          <w:rtl/>
        </w:rPr>
      </w:pPr>
    </w:p>
    <w:p w14:paraId="79C4267C" w14:textId="77777777" w:rsidR="001E2274" w:rsidRDefault="00BA49D1" w:rsidP="00BA68DA">
      <w:pPr>
        <w:rPr>
          <w:caps/>
          <w:sz w:val="24"/>
          <w:szCs w:val="24"/>
          <w:u w:val="single"/>
          <w:rtl/>
        </w:rPr>
      </w:pPr>
      <w:r w:rsidRPr="00BA49D1">
        <w:rPr>
          <w:rFonts w:hint="cs"/>
          <w:caps/>
          <w:sz w:val="24"/>
          <w:szCs w:val="24"/>
          <w:u w:val="single"/>
          <w:rtl/>
        </w:rPr>
        <w:t>מר גיל שנהב - אדריכל עורך התוכנית</w:t>
      </w:r>
      <w:r w:rsidR="001E2274">
        <w:rPr>
          <w:rFonts w:hint="cs"/>
          <w:caps/>
          <w:sz w:val="24"/>
          <w:szCs w:val="24"/>
          <w:u w:val="single"/>
          <w:rtl/>
        </w:rPr>
        <w:t>:</w:t>
      </w:r>
    </w:p>
    <w:p w14:paraId="3846AF2F" w14:textId="43C1B832" w:rsidR="001E2274" w:rsidRDefault="00B27616" w:rsidP="00BA68DA">
      <w:pPr>
        <w:rPr>
          <w:b w:val="0"/>
          <w:bCs w:val="0"/>
          <w:caps/>
          <w:sz w:val="24"/>
          <w:szCs w:val="24"/>
          <w:rtl/>
        </w:rPr>
      </w:pPr>
      <w:r>
        <w:rPr>
          <w:rFonts w:hint="cs"/>
          <w:b w:val="0"/>
          <w:bCs w:val="0"/>
          <w:caps/>
          <w:sz w:val="24"/>
          <w:szCs w:val="24"/>
          <w:rtl/>
        </w:rPr>
        <w:t xml:space="preserve">אנחנו נמצאים </w:t>
      </w:r>
    </w:p>
    <w:p w14:paraId="4DF638B2" w14:textId="77777777" w:rsidR="001E2274" w:rsidRDefault="001E2274" w:rsidP="00BA68DA">
      <w:pPr>
        <w:rPr>
          <w:b w:val="0"/>
          <w:bCs w:val="0"/>
          <w:caps/>
          <w:sz w:val="24"/>
          <w:szCs w:val="24"/>
          <w:rtl/>
        </w:rPr>
      </w:pPr>
    </w:p>
    <w:p w14:paraId="691F729E" w14:textId="77777777" w:rsidR="001E2274" w:rsidRDefault="00D17364" w:rsidP="00BA68DA">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736596D1" w14:textId="75055875" w:rsidR="001E2274" w:rsidRDefault="00B27616" w:rsidP="00BA68DA">
      <w:pPr>
        <w:rPr>
          <w:b w:val="0"/>
          <w:bCs w:val="0"/>
          <w:caps/>
          <w:sz w:val="24"/>
          <w:szCs w:val="24"/>
          <w:rtl/>
        </w:rPr>
      </w:pPr>
      <w:r>
        <w:rPr>
          <w:rFonts w:hint="cs"/>
          <w:b w:val="0"/>
          <w:bCs w:val="0"/>
          <w:caps/>
          <w:sz w:val="24"/>
          <w:szCs w:val="24"/>
          <w:rtl/>
        </w:rPr>
        <w:t>לא לא אתה אתה</w:t>
      </w:r>
      <w:r w:rsidR="000F703D">
        <w:rPr>
          <w:rFonts w:hint="cs"/>
          <w:b w:val="0"/>
          <w:bCs w:val="0"/>
          <w:caps/>
          <w:sz w:val="24"/>
          <w:szCs w:val="24"/>
          <w:rtl/>
        </w:rPr>
        <w:t xml:space="preserve"> </w:t>
      </w:r>
      <w:r>
        <w:rPr>
          <w:rFonts w:hint="cs"/>
          <w:b w:val="0"/>
          <w:bCs w:val="0"/>
          <w:caps/>
          <w:sz w:val="24"/>
          <w:szCs w:val="24"/>
          <w:rtl/>
        </w:rPr>
        <w:t xml:space="preserve">... מתחיל אתה מתחיל כאילו שעכשיו אנחנו בהפקדה </w:t>
      </w:r>
    </w:p>
    <w:p w14:paraId="79E9E398" w14:textId="77777777" w:rsidR="001E2274" w:rsidRDefault="001E2274" w:rsidP="00BA68DA">
      <w:pPr>
        <w:rPr>
          <w:b w:val="0"/>
          <w:bCs w:val="0"/>
          <w:caps/>
          <w:sz w:val="24"/>
          <w:szCs w:val="24"/>
          <w:rtl/>
        </w:rPr>
      </w:pPr>
    </w:p>
    <w:p w14:paraId="35EE586A" w14:textId="77777777" w:rsidR="001E2274" w:rsidRDefault="000A5C33" w:rsidP="00BA68DA">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5CBAA7F6" w14:textId="767D09D0" w:rsidR="001E2274" w:rsidRDefault="00B27616" w:rsidP="00BA68DA">
      <w:pPr>
        <w:rPr>
          <w:b w:val="0"/>
          <w:bCs w:val="0"/>
          <w:caps/>
          <w:sz w:val="24"/>
          <w:szCs w:val="24"/>
          <w:rtl/>
        </w:rPr>
      </w:pPr>
      <w:r>
        <w:rPr>
          <w:rFonts w:hint="cs"/>
          <w:b w:val="0"/>
          <w:bCs w:val="0"/>
          <w:caps/>
          <w:sz w:val="24"/>
          <w:szCs w:val="24"/>
          <w:rtl/>
        </w:rPr>
        <w:t xml:space="preserve">תציג את החלופה </w:t>
      </w:r>
    </w:p>
    <w:p w14:paraId="1CCD43BE" w14:textId="77777777" w:rsidR="001E2274" w:rsidRDefault="001E2274" w:rsidP="00BA68DA">
      <w:pPr>
        <w:rPr>
          <w:b w:val="0"/>
          <w:bCs w:val="0"/>
          <w:caps/>
          <w:sz w:val="24"/>
          <w:szCs w:val="24"/>
          <w:rtl/>
        </w:rPr>
      </w:pPr>
    </w:p>
    <w:p w14:paraId="2E291C0B" w14:textId="77777777" w:rsidR="001E2274" w:rsidRDefault="00D17364" w:rsidP="00BA68DA">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77DEED1C" w14:textId="13C2AB0F" w:rsidR="001E2274" w:rsidRDefault="00B27616" w:rsidP="00BA68DA">
      <w:pPr>
        <w:rPr>
          <w:b w:val="0"/>
          <w:bCs w:val="0"/>
          <w:caps/>
          <w:sz w:val="24"/>
          <w:szCs w:val="24"/>
          <w:rtl/>
        </w:rPr>
      </w:pPr>
      <w:r>
        <w:rPr>
          <w:rFonts w:hint="cs"/>
          <w:b w:val="0"/>
          <w:bCs w:val="0"/>
          <w:caps/>
          <w:sz w:val="24"/>
          <w:szCs w:val="24"/>
          <w:rtl/>
        </w:rPr>
        <w:t>עברנו את זה כבר כולנו מכירים</w:t>
      </w:r>
    </w:p>
    <w:p w14:paraId="09AC9DE1" w14:textId="77777777" w:rsidR="001E2274" w:rsidRDefault="001E2274" w:rsidP="00BA68DA">
      <w:pPr>
        <w:rPr>
          <w:b w:val="0"/>
          <w:bCs w:val="0"/>
          <w:caps/>
          <w:sz w:val="24"/>
          <w:szCs w:val="24"/>
          <w:rtl/>
        </w:rPr>
      </w:pPr>
    </w:p>
    <w:p w14:paraId="0E447033" w14:textId="77777777" w:rsidR="001E2274" w:rsidRDefault="00BA49D1" w:rsidP="00BA68DA">
      <w:pPr>
        <w:rPr>
          <w:caps/>
          <w:sz w:val="24"/>
          <w:szCs w:val="24"/>
          <w:u w:val="single"/>
          <w:rtl/>
        </w:rPr>
      </w:pPr>
      <w:r w:rsidRPr="00BA49D1">
        <w:rPr>
          <w:rFonts w:hint="cs"/>
          <w:caps/>
          <w:sz w:val="24"/>
          <w:szCs w:val="24"/>
          <w:u w:val="single"/>
          <w:rtl/>
        </w:rPr>
        <w:t>מר גיל שנהב - אדריכל עורך התוכנית</w:t>
      </w:r>
      <w:r w:rsidR="001E2274">
        <w:rPr>
          <w:rFonts w:hint="cs"/>
          <w:caps/>
          <w:sz w:val="24"/>
          <w:szCs w:val="24"/>
          <w:u w:val="single"/>
          <w:rtl/>
        </w:rPr>
        <w:t>:</w:t>
      </w:r>
    </w:p>
    <w:p w14:paraId="3FD499F5" w14:textId="7A25914F" w:rsidR="001E2274" w:rsidRDefault="00B27616" w:rsidP="00BA68DA">
      <w:pPr>
        <w:rPr>
          <w:b w:val="0"/>
          <w:bCs w:val="0"/>
          <w:caps/>
          <w:sz w:val="24"/>
          <w:szCs w:val="24"/>
          <w:rtl/>
        </w:rPr>
      </w:pPr>
      <w:r>
        <w:rPr>
          <w:rFonts w:hint="cs"/>
          <w:b w:val="0"/>
          <w:bCs w:val="0"/>
          <w:caps/>
          <w:sz w:val="24"/>
          <w:szCs w:val="24"/>
          <w:rtl/>
        </w:rPr>
        <w:t>מציג את התוכנית עצמה אני רץ קדימה</w:t>
      </w:r>
    </w:p>
    <w:p w14:paraId="3E3169A6" w14:textId="77777777" w:rsidR="001E2274" w:rsidRDefault="001E2274" w:rsidP="00BA68DA">
      <w:pPr>
        <w:rPr>
          <w:b w:val="0"/>
          <w:bCs w:val="0"/>
          <w:caps/>
          <w:sz w:val="24"/>
          <w:szCs w:val="24"/>
          <w:rtl/>
        </w:rPr>
      </w:pPr>
    </w:p>
    <w:p w14:paraId="4103DF00" w14:textId="77777777" w:rsidR="001E2274" w:rsidRDefault="00D17364" w:rsidP="00BA68DA">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12F8A1A8" w14:textId="7291089A" w:rsidR="001E2274" w:rsidRDefault="00B27616" w:rsidP="00BA68DA">
      <w:pPr>
        <w:rPr>
          <w:b w:val="0"/>
          <w:bCs w:val="0"/>
          <w:caps/>
          <w:sz w:val="24"/>
          <w:szCs w:val="24"/>
          <w:rtl/>
        </w:rPr>
      </w:pPr>
      <w:r>
        <w:rPr>
          <w:rFonts w:hint="cs"/>
          <w:b w:val="0"/>
          <w:bCs w:val="0"/>
          <w:caps/>
          <w:sz w:val="24"/>
          <w:szCs w:val="24"/>
          <w:rtl/>
        </w:rPr>
        <w:t>זה לא התוכנית, תציע את ההצעה שלכם</w:t>
      </w:r>
    </w:p>
    <w:p w14:paraId="08AEE5E4" w14:textId="77777777" w:rsidR="001E2274" w:rsidRDefault="001E2274" w:rsidP="00BA68DA">
      <w:pPr>
        <w:rPr>
          <w:b w:val="0"/>
          <w:bCs w:val="0"/>
          <w:caps/>
          <w:sz w:val="24"/>
          <w:szCs w:val="24"/>
          <w:rtl/>
        </w:rPr>
      </w:pPr>
    </w:p>
    <w:p w14:paraId="207E6CFC" w14:textId="77777777" w:rsidR="001E2274" w:rsidRDefault="00BA49D1" w:rsidP="00BA68DA">
      <w:pPr>
        <w:rPr>
          <w:caps/>
          <w:sz w:val="24"/>
          <w:szCs w:val="24"/>
          <w:u w:val="single"/>
          <w:rtl/>
        </w:rPr>
      </w:pPr>
      <w:r w:rsidRPr="00BA49D1">
        <w:rPr>
          <w:rFonts w:hint="cs"/>
          <w:caps/>
          <w:sz w:val="24"/>
          <w:szCs w:val="24"/>
          <w:u w:val="single"/>
          <w:rtl/>
        </w:rPr>
        <w:t>מר גיל שנהב - אדריכל עורך התוכנית</w:t>
      </w:r>
      <w:r w:rsidR="001E2274">
        <w:rPr>
          <w:rFonts w:hint="cs"/>
          <w:caps/>
          <w:sz w:val="24"/>
          <w:szCs w:val="24"/>
          <w:u w:val="single"/>
          <w:rtl/>
        </w:rPr>
        <w:t>:</w:t>
      </w:r>
    </w:p>
    <w:p w14:paraId="6F6CD0AB" w14:textId="4C8EE1EF" w:rsidR="001E2274" w:rsidRDefault="00B27616" w:rsidP="00BA68DA">
      <w:pPr>
        <w:rPr>
          <w:b w:val="0"/>
          <w:bCs w:val="0"/>
          <w:caps/>
          <w:sz w:val="24"/>
          <w:szCs w:val="24"/>
          <w:rtl/>
        </w:rPr>
      </w:pPr>
      <w:r>
        <w:rPr>
          <w:rFonts w:hint="cs"/>
          <w:b w:val="0"/>
          <w:bCs w:val="0"/>
          <w:caps/>
          <w:sz w:val="24"/>
          <w:szCs w:val="24"/>
          <w:rtl/>
        </w:rPr>
        <w:t>ההצעה החדשה אני מדלג גם על מה שהוצג בדיון ההפקדה ומראה רק</w:t>
      </w:r>
      <w:r w:rsidR="000F703D">
        <w:rPr>
          <w:rFonts w:hint="cs"/>
          <w:b w:val="0"/>
          <w:bCs w:val="0"/>
          <w:caps/>
          <w:sz w:val="24"/>
          <w:szCs w:val="24"/>
          <w:rtl/>
        </w:rPr>
        <w:t xml:space="preserve"> </w:t>
      </w:r>
      <w:r>
        <w:rPr>
          <w:rFonts w:hint="cs"/>
          <w:b w:val="0"/>
          <w:bCs w:val="0"/>
          <w:caps/>
          <w:sz w:val="24"/>
          <w:szCs w:val="24"/>
          <w:rtl/>
        </w:rPr>
        <w:t>את ההצעה החדשה</w:t>
      </w:r>
      <w:r w:rsidR="000F703D">
        <w:rPr>
          <w:rFonts w:hint="cs"/>
          <w:b w:val="0"/>
          <w:bCs w:val="0"/>
          <w:caps/>
          <w:sz w:val="24"/>
          <w:szCs w:val="24"/>
          <w:rtl/>
        </w:rPr>
        <w:t xml:space="preserve"> </w:t>
      </w:r>
      <w:r>
        <w:rPr>
          <w:rFonts w:hint="cs"/>
          <w:b w:val="0"/>
          <w:bCs w:val="0"/>
          <w:caps/>
          <w:sz w:val="24"/>
          <w:szCs w:val="24"/>
          <w:rtl/>
        </w:rPr>
        <w:t xml:space="preserve">אני מדלג על הכל. חלופה חדשה בהתאם ל, הנחיות הוועדה המכובדת. זה בניין שהוא מתרחק מהנחל ו, מתרחק מהכביש כדי חמישים מטר, יש קו בניין מאוד משמעותי מכביש ארבע מאות ושתים עשרה ואנחנו מצאנו את הנקודה הכי קרובה האפשרית חוקית אל הכביש ויותר מרוחקת מהבניינים הקיימים ו, האפשרות. וגם הראינו ש, הכניסה שאנחנו מסמנים פה, הכניסה אל חניונים התת קרקעיים וגם הולכי רגל היא מרחוב השקד. ה, הפרויקט הזה בעצם אפשר לנתק אותו מהשכונה של נווה מונוסון ושכל ההזנה גם של הולכי רגל וגם של תנועת כלי רכב ישירות מרחוב השקד. אנחנו מדברים על אותו שטח שני דונם אפס שתיים ק' פלוס שלוש עשרה קומות שזה אותם שמונים ושישה מטר מעל פני הים המותרים באזור הזה. מאתיים ארבעים ותשע יחידות דיור דיור מוגן כדי לא להגיע למאתיים חמישים דירות מוגן ה, דורשות גם מחלקה סיעודית וכדומה. ואנחנו מראים איזה קומה טיפוסית עקרונית. שטח ממוצע ליחידת דיור כנהוג וכמקובל </w:t>
      </w:r>
      <w:r w:rsidR="00F564C2">
        <w:rPr>
          <w:rFonts w:hint="cs"/>
          <w:b w:val="0"/>
          <w:bCs w:val="0"/>
          <w:caps/>
          <w:sz w:val="24"/>
          <w:szCs w:val="24"/>
          <w:rtl/>
        </w:rPr>
        <w:t xml:space="preserve">שישים מטר ליחידת דיור וכמאתיים מטר מסחר לאורך רחוב השקד כדי ש, תהיה שם חזית אבל זה לא הדרמה החשובה. כמה דוגמאות לקומת קרקע שיכולה להיות, בכתום שטחים משותפים, באפור אזור טכני לובי וקצת, מסחר. כניסה לרכב אנחנו הרחבנו את הדרך היה לנו אנחנו בדיאלוג כל הזמן עם העיר ונתבקשנו להרחיק את הבניין קצת מ, הרחוב כדי שיהיו בו לפחות כ, שבעה וחצי מטר פלוס המדרכה של שניים וחצי כך ש, מאבן השפה של הכביש אנחנו בערך עשרה מטר מתרחקים כדי ש, לאפשר גם הליכת רגל גם נטיעות וגם שביל אופניים ב, מקום הזה. בתת הקרקע כל החניה היא מתחת ל, מגרש הפרטי בלבד. אין חניה מתחת לשצפ אף לא מטר אחד. ו, בסך הכל הנתונים כמו שאמרתי קודם </w:t>
      </w:r>
    </w:p>
    <w:p w14:paraId="38B6147A" w14:textId="77777777" w:rsidR="001E2274" w:rsidRDefault="001E2274" w:rsidP="00BA68DA">
      <w:pPr>
        <w:rPr>
          <w:b w:val="0"/>
          <w:bCs w:val="0"/>
          <w:caps/>
          <w:sz w:val="24"/>
          <w:szCs w:val="24"/>
          <w:rtl/>
        </w:rPr>
      </w:pPr>
    </w:p>
    <w:p w14:paraId="6AF9D196" w14:textId="77777777" w:rsidR="001E2274" w:rsidRDefault="00D17364" w:rsidP="00BA68DA">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3A7D58B5" w14:textId="2D27CD40" w:rsidR="001E2274" w:rsidRDefault="00F564C2" w:rsidP="00BA68DA">
      <w:pPr>
        <w:rPr>
          <w:b w:val="0"/>
          <w:bCs w:val="0"/>
          <w:caps/>
          <w:sz w:val="24"/>
          <w:szCs w:val="24"/>
          <w:rtl/>
        </w:rPr>
      </w:pPr>
      <w:r>
        <w:rPr>
          <w:rFonts w:hint="cs"/>
          <w:b w:val="0"/>
          <w:bCs w:val="0"/>
          <w:caps/>
          <w:sz w:val="24"/>
          <w:szCs w:val="24"/>
          <w:rtl/>
        </w:rPr>
        <w:t xml:space="preserve">(לא ברור) </w:t>
      </w:r>
    </w:p>
    <w:p w14:paraId="3C3C4C16" w14:textId="77777777" w:rsidR="001E2274" w:rsidRDefault="001E2274" w:rsidP="00BA68DA">
      <w:pPr>
        <w:rPr>
          <w:b w:val="0"/>
          <w:bCs w:val="0"/>
          <w:caps/>
          <w:sz w:val="24"/>
          <w:szCs w:val="24"/>
          <w:rtl/>
        </w:rPr>
      </w:pPr>
    </w:p>
    <w:p w14:paraId="5683194D" w14:textId="77777777" w:rsidR="001E2274" w:rsidRDefault="001B58E9" w:rsidP="00BA68DA">
      <w:pPr>
        <w:rPr>
          <w:b w:val="0"/>
          <w:bCs w:val="0"/>
          <w:caps/>
          <w:sz w:val="24"/>
          <w:szCs w:val="24"/>
          <w:rtl/>
        </w:rPr>
      </w:pPr>
      <w:r>
        <w:rPr>
          <w:rFonts w:hint="cs"/>
          <w:b w:val="0"/>
          <w:bCs w:val="0"/>
          <w:caps/>
          <w:sz w:val="24"/>
          <w:szCs w:val="24"/>
          <w:rtl/>
        </w:rPr>
        <w:t xml:space="preserve">(מדברים ביניהם) </w:t>
      </w:r>
    </w:p>
    <w:p w14:paraId="703FB192" w14:textId="77777777" w:rsidR="001E2274" w:rsidRDefault="001E2274" w:rsidP="00BA68DA">
      <w:pPr>
        <w:rPr>
          <w:b w:val="0"/>
          <w:bCs w:val="0"/>
          <w:caps/>
          <w:sz w:val="24"/>
          <w:szCs w:val="24"/>
          <w:rtl/>
        </w:rPr>
      </w:pPr>
    </w:p>
    <w:p w14:paraId="141811C3" w14:textId="77777777" w:rsidR="001E2274" w:rsidRDefault="00D17364" w:rsidP="00BA68DA">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137B969D" w14:textId="0CEA5052" w:rsidR="001E2274" w:rsidRDefault="001B58E9" w:rsidP="00BA68DA">
      <w:pPr>
        <w:rPr>
          <w:b w:val="0"/>
          <w:bCs w:val="0"/>
          <w:caps/>
          <w:sz w:val="24"/>
          <w:szCs w:val="24"/>
          <w:rtl/>
        </w:rPr>
      </w:pPr>
      <w:r>
        <w:rPr>
          <w:rFonts w:hint="cs"/>
          <w:b w:val="0"/>
          <w:bCs w:val="0"/>
          <w:caps/>
          <w:sz w:val="24"/>
          <w:szCs w:val="24"/>
          <w:rtl/>
        </w:rPr>
        <w:t xml:space="preserve">הלאה אוקיי כן </w:t>
      </w:r>
    </w:p>
    <w:p w14:paraId="568C161D" w14:textId="77777777" w:rsidR="001E2274" w:rsidRDefault="001E2274" w:rsidP="00BA68DA">
      <w:pPr>
        <w:rPr>
          <w:b w:val="0"/>
          <w:bCs w:val="0"/>
          <w:caps/>
          <w:sz w:val="24"/>
          <w:szCs w:val="24"/>
          <w:rtl/>
        </w:rPr>
      </w:pPr>
    </w:p>
    <w:p w14:paraId="70BEFCB4" w14:textId="77777777" w:rsidR="001E2274" w:rsidRDefault="00BA49D1" w:rsidP="00BA68DA">
      <w:pPr>
        <w:rPr>
          <w:caps/>
          <w:sz w:val="24"/>
          <w:szCs w:val="24"/>
          <w:u w:val="single"/>
          <w:rtl/>
        </w:rPr>
      </w:pPr>
      <w:r w:rsidRPr="00BA49D1">
        <w:rPr>
          <w:rFonts w:hint="cs"/>
          <w:caps/>
          <w:sz w:val="24"/>
          <w:szCs w:val="24"/>
          <w:u w:val="single"/>
          <w:rtl/>
        </w:rPr>
        <w:lastRenderedPageBreak/>
        <w:t>מר גיל שנהב - אדריכל עורך התוכנית</w:t>
      </w:r>
      <w:r w:rsidR="001E2274">
        <w:rPr>
          <w:rFonts w:hint="cs"/>
          <w:caps/>
          <w:sz w:val="24"/>
          <w:szCs w:val="24"/>
          <w:u w:val="single"/>
          <w:rtl/>
        </w:rPr>
        <w:t>:</w:t>
      </w:r>
    </w:p>
    <w:p w14:paraId="5FE191FA" w14:textId="7A6E339D" w:rsidR="001E2274" w:rsidRDefault="001B58E9" w:rsidP="00BA68DA">
      <w:pPr>
        <w:rPr>
          <w:b w:val="0"/>
          <w:bCs w:val="0"/>
          <w:caps/>
          <w:sz w:val="24"/>
          <w:szCs w:val="24"/>
          <w:rtl/>
        </w:rPr>
      </w:pPr>
      <w:r>
        <w:rPr>
          <w:rFonts w:hint="cs"/>
          <w:b w:val="0"/>
          <w:bCs w:val="0"/>
          <w:caps/>
          <w:sz w:val="24"/>
          <w:szCs w:val="24"/>
          <w:rtl/>
        </w:rPr>
        <w:t xml:space="preserve">לצורך בחינת החלופה לצורך בחינת החלופה אנחנו מראים מימין את המבנה שהראינו ב, הפקדה של דיור מוגן במגרש המקורי, ומשמאל את אותה חלופת חלופה שנתבקשנו להכין עם הדיור מוגן במיקום הקצת שונה. המרחקים בינו לבין הבניינים ה, קרובים של השכונה, כי הייתה התייחסות של הוועדה המקומית למרחקים. המרחקים בתוך השצפ איך ה, פריסה של הבניין בשצפ. אנחנו מראים את המידות, וגם עשינו בדיקה כדי לראות מה השכנים רואים או לא רואים מהבניינים הקרובים, אז יש פה בניינים שנקראים אחת שתיים ושלוש ובדקנו איפה יש בהם דירות כן ועשינו ממש בדיקה איך בתוכנית המקורית מצבם היה, ואיך בתוכנית החדשה מצבם יהיה. והראינו את זה על - מנת שכולם יוכלו לראות את כל הנתונים ואת כל ה, פרטים. בתלת מימד גושני בלבד מימין זה ה, תוכנית המקורית שהגשנו, משמאל דוגמא לתוכנית ה, חדשה. עד כאן התוכנית ש, הצענו נקרא לזה חלופת הוועדה המחוזית </w:t>
      </w:r>
    </w:p>
    <w:p w14:paraId="57393BE9" w14:textId="77777777" w:rsidR="001E2274" w:rsidRDefault="001E2274" w:rsidP="00BA68DA">
      <w:pPr>
        <w:rPr>
          <w:b w:val="0"/>
          <w:bCs w:val="0"/>
          <w:caps/>
          <w:sz w:val="24"/>
          <w:szCs w:val="24"/>
          <w:rtl/>
        </w:rPr>
      </w:pPr>
    </w:p>
    <w:p w14:paraId="6D82D94C" w14:textId="77777777" w:rsidR="001E2274" w:rsidRDefault="00D17364" w:rsidP="00BA68DA">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69859B06" w14:textId="69F16A2B" w:rsidR="001E2274" w:rsidRDefault="001B58E9" w:rsidP="00BA68DA">
      <w:pPr>
        <w:rPr>
          <w:b w:val="0"/>
          <w:bCs w:val="0"/>
          <w:caps/>
          <w:sz w:val="24"/>
          <w:szCs w:val="24"/>
          <w:rtl/>
        </w:rPr>
      </w:pPr>
      <w:r>
        <w:rPr>
          <w:rFonts w:hint="cs"/>
          <w:b w:val="0"/>
          <w:bCs w:val="0"/>
          <w:caps/>
          <w:sz w:val="24"/>
          <w:szCs w:val="24"/>
          <w:rtl/>
        </w:rPr>
        <w:t>אוקיי תשאיר את השקף תשאיר את השקף הזה</w:t>
      </w:r>
    </w:p>
    <w:p w14:paraId="49BC50A1" w14:textId="77777777" w:rsidR="001E2274" w:rsidRDefault="001E2274" w:rsidP="00BA68DA">
      <w:pPr>
        <w:rPr>
          <w:b w:val="0"/>
          <w:bCs w:val="0"/>
          <w:caps/>
          <w:sz w:val="24"/>
          <w:szCs w:val="24"/>
          <w:rtl/>
        </w:rPr>
      </w:pPr>
    </w:p>
    <w:p w14:paraId="0BB75740" w14:textId="77777777" w:rsidR="001E2274" w:rsidRDefault="00BA49D1" w:rsidP="001B58E9">
      <w:pPr>
        <w:rPr>
          <w:caps/>
          <w:sz w:val="24"/>
          <w:szCs w:val="24"/>
          <w:u w:val="single"/>
          <w:rtl/>
        </w:rPr>
      </w:pPr>
      <w:r w:rsidRPr="00BA49D1">
        <w:rPr>
          <w:rFonts w:hint="cs"/>
          <w:caps/>
          <w:sz w:val="24"/>
          <w:szCs w:val="24"/>
          <w:u w:val="single"/>
          <w:rtl/>
        </w:rPr>
        <w:t>מר גיל שנהב - אדריכל עורך התוכנית</w:t>
      </w:r>
      <w:r w:rsidR="001E2274">
        <w:rPr>
          <w:rFonts w:hint="cs"/>
          <w:caps/>
          <w:sz w:val="24"/>
          <w:szCs w:val="24"/>
          <w:u w:val="single"/>
          <w:rtl/>
        </w:rPr>
        <w:t>:</w:t>
      </w:r>
    </w:p>
    <w:p w14:paraId="1E401C1F" w14:textId="4FD7251B" w:rsidR="001E2274" w:rsidRDefault="001B58E9" w:rsidP="001B58E9">
      <w:pPr>
        <w:rPr>
          <w:b w:val="0"/>
          <w:bCs w:val="0"/>
          <w:caps/>
          <w:sz w:val="24"/>
          <w:szCs w:val="24"/>
          <w:rtl/>
        </w:rPr>
      </w:pPr>
      <w:r>
        <w:rPr>
          <w:rFonts w:hint="cs"/>
          <w:b w:val="0"/>
          <w:bCs w:val="0"/>
          <w:caps/>
          <w:sz w:val="24"/>
          <w:szCs w:val="24"/>
          <w:rtl/>
        </w:rPr>
        <w:t xml:space="preserve">זה </w:t>
      </w:r>
    </w:p>
    <w:p w14:paraId="586E1B69" w14:textId="77777777" w:rsidR="001E2274" w:rsidRDefault="001E2274" w:rsidP="001B58E9">
      <w:pPr>
        <w:rPr>
          <w:b w:val="0"/>
          <w:bCs w:val="0"/>
          <w:caps/>
          <w:sz w:val="24"/>
          <w:szCs w:val="24"/>
          <w:rtl/>
        </w:rPr>
      </w:pPr>
    </w:p>
    <w:p w14:paraId="39CD7256" w14:textId="77777777" w:rsidR="001E2274" w:rsidRDefault="00D17364" w:rsidP="001B58E9">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22658422" w14:textId="139AEEF2" w:rsidR="001E2274" w:rsidRDefault="001B58E9" w:rsidP="001B58E9">
      <w:pPr>
        <w:rPr>
          <w:b w:val="0"/>
          <w:bCs w:val="0"/>
          <w:caps/>
          <w:sz w:val="24"/>
          <w:szCs w:val="24"/>
          <w:rtl/>
        </w:rPr>
      </w:pPr>
      <w:r>
        <w:rPr>
          <w:rFonts w:hint="cs"/>
          <w:b w:val="0"/>
          <w:bCs w:val="0"/>
          <w:caps/>
          <w:sz w:val="24"/>
          <w:szCs w:val="24"/>
          <w:rtl/>
        </w:rPr>
        <w:t xml:space="preserve">אוקיי טוב ועדה מקומית </w:t>
      </w:r>
    </w:p>
    <w:p w14:paraId="131E6CB4" w14:textId="77777777" w:rsidR="001E2274" w:rsidRDefault="001E2274" w:rsidP="001B58E9">
      <w:pPr>
        <w:rPr>
          <w:b w:val="0"/>
          <w:bCs w:val="0"/>
          <w:caps/>
          <w:sz w:val="24"/>
          <w:szCs w:val="24"/>
          <w:rtl/>
        </w:rPr>
      </w:pPr>
    </w:p>
    <w:p w14:paraId="61A5912C" w14:textId="77777777" w:rsidR="001E2274" w:rsidRDefault="002F0458" w:rsidP="001B58E9">
      <w:pPr>
        <w:rPr>
          <w:caps/>
          <w:sz w:val="24"/>
          <w:szCs w:val="24"/>
          <w:u w:val="single"/>
          <w:rtl/>
        </w:rPr>
      </w:pPr>
      <w:r w:rsidRPr="002F0458">
        <w:rPr>
          <w:rFonts w:hint="cs"/>
          <w:caps/>
          <w:sz w:val="24"/>
          <w:szCs w:val="24"/>
          <w:u w:val="single"/>
          <w:rtl/>
        </w:rPr>
        <w:t>גב</w:t>
      </w:r>
      <w:r w:rsidRPr="002F0458">
        <w:rPr>
          <w:caps/>
          <w:sz w:val="24"/>
          <w:szCs w:val="24"/>
          <w:u w:val="single"/>
          <w:rtl/>
        </w:rPr>
        <w:t>'</w:t>
      </w:r>
      <w:r w:rsidRPr="002F0458">
        <w:rPr>
          <w:rFonts w:hint="cs"/>
          <w:caps/>
          <w:sz w:val="24"/>
          <w:szCs w:val="24"/>
          <w:u w:val="single"/>
          <w:rtl/>
        </w:rPr>
        <w:t xml:space="preserve"> אוקסנה פרנק - מהנדסת העיר יהוד מונוסון</w:t>
      </w:r>
      <w:r w:rsidR="001E2274">
        <w:rPr>
          <w:rFonts w:hint="cs"/>
          <w:caps/>
          <w:sz w:val="24"/>
          <w:szCs w:val="24"/>
          <w:u w:val="single"/>
          <w:rtl/>
        </w:rPr>
        <w:t>:</w:t>
      </w:r>
    </w:p>
    <w:p w14:paraId="15967CD0" w14:textId="19A81E78" w:rsidR="001E2274" w:rsidRDefault="001B58E9" w:rsidP="001B58E9">
      <w:pPr>
        <w:rPr>
          <w:b w:val="0"/>
          <w:bCs w:val="0"/>
          <w:caps/>
          <w:sz w:val="24"/>
          <w:szCs w:val="24"/>
          <w:rtl/>
        </w:rPr>
      </w:pPr>
      <w:r>
        <w:rPr>
          <w:rFonts w:hint="cs"/>
          <w:b w:val="0"/>
          <w:bCs w:val="0"/>
          <w:caps/>
          <w:sz w:val="24"/>
          <w:szCs w:val="24"/>
          <w:rtl/>
        </w:rPr>
        <w:t>כן אנחנו נרצה להתייחס אפשר לפתוח את ה, מצגת שלנו ...</w:t>
      </w:r>
    </w:p>
    <w:p w14:paraId="113CFBE7" w14:textId="77777777" w:rsidR="001E2274" w:rsidRDefault="001E2274" w:rsidP="001B58E9">
      <w:pPr>
        <w:rPr>
          <w:b w:val="0"/>
          <w:bCs w:val="0"/>
          <w:caps/>
          <w:sz w:val="24"/>
          <w:szCs w:val="24"/>
          <w:rtl/>
        </w:rPr>
      </w:pPr>
    </w:p>
    <w:p w14:paraId="6C055FB1" w14:textId="77777777" w:rsidR="001E2274" w:rsidRDefault="00D17364" w:rsidP="001B58E9">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515EC331" w14:textId="27BF2BF0" w:rsidR="001E2274" w:rsidRDefault="001B58E9" w:rsidP="001B58E9">
      <w:pPr>
        <w:rPr>
          <w:b w:val="0"/>
          <w:bCs w:val="0"/>
          <w:caps/>
          <w:sz w:val="24"/>
          <w:szCs w:val="24"/>
          <w:rtl/>
        </w:rPr>
      </w:pPr>
      <w:r>
        <w:rPr>
          <w:rFonts w:hint="cs"/>
          <w:b w:val="0"/>
          <w:bCs w:val="0"/>
          <w:caps/>
          <w:sz w:val="24"/>
          <w:szCs w:val="24"/>
          <w:rtl/>
        </w:rPr>
        <w:t>יש לי רק שאלה אוקיי? ראינו את התגובות שלכם, התחלתם לדבר על מגורים ולא על דיור מוגן, אני רוצה רגע לדלג על העניין הזה בסדר?</w:t>
      </w:r>
    </w:p>
    <w:p w14:paraId="6B987D78" w14:textId="77777777" w:rsidR="001E2274" w:rsidRDefault="001E2274" w:rsidP="001B58E9">
      <w:pPr>
        <w:rPr>
          <w:b w:val="0"/>
          <w:bCs w:val="0"/>
          <w:caps/>
          <w:sz w:val="24"/>
          <w:szCs w:val="24"/>
          <w:rtl/>
        </w:rPr>
      </w:pPr>
    </w:p>
    <w:p w14:paraId="7A118134" w14:textId="77777777" w:rsidR="001E2274" w:rsidRDefault="002F0458" w:rsidP="001B58E9">
      <w:pPr>
        <w:rPr>
          <w:caps/>
          <w:sz w:val="24"/>
          <w:szCs w:val="24"/>
          <w:u w:val="single"/>
          <w:rtl/>
        </w:rPr>
      </w:pPr>
      <w:r w:rsidRPr="002F0458">
        <w:rPr>
          <w:rFonts w:hint="cs"/>
          <w:caps/>
          <w:sz w:val="24"/>
          <w:szCs w:val="24"/>
          <w:u w:val="single"/>
          <w:rtl/>
        </w:rPr>
        <w:t>גב</w:t>
      </w:r>
      <w:r w:rsidRPr="002F0458">
        <w:rPr>
          <w:caps/>
          <w:sz w:val="24"/>
          <w:szCs w:val="24"/>
          <w:u w:val="single"/>
          <w:rtl/>
        </w:rPr>
        <w:t>'</w:t>
      </w:r>
      <w:r w:rsidRPr="002F0458">
        <w:rPr>
          <w:rFonts w:hint="cs"/>
          <w:caps/>
          <w:sz w:val="24"/>
          <w:szCs w:val="24"/>
          <w:u w:val="single"/>
          <w:rtl/>
        </w:rPr>
        <w:t xml:space="preserve"> אוקסנה פרנק - מהנדסת העיר יהוד מונוסון</w:t>
      </w:r>
      <w:r w:rsidR="001E2274">
        <w:rPr>
          <w:rFonts w:hint="cs"/>
          <w:caps/>
          <w:sz w:val="24"/>
          <w:szCs w:val="24"/>
          <w:u w:val="single"/>
          <w:rtl/>
        </w:rPr>
        <w:t>:</w:t>
      </w:r>
    </w:p>
    <w:p w14:paraId="574C8971" w14:textId="2534EA69" w:rsidR="001E2274" w:rsidRDefault="001B58E9" w:rsidP="001B58E9">
      <w:pPr>
        <w:rPr>
          <w:b w:val="0"/>
          <w:bCs w:val="0"/>
          <w:caps/>
          <w:sz w:val="24"/>
          <w:szCs w:val="24"/>
          <w:rtl/>
        </w:rPr>
      </w:pPr>
      <w:r>
        <w:rPr>
          <w:rFonts w:hint="cs"/>
          <w:b w:val="0"/>
          <w:bCs w:val="0"/>
          <w:caps/>
          <w:sz w:val="24"/>
          <w:szCs w:val="24"/>
          <w:rtl/>
        </w:rPr>
        <w:t>אוקיי</w:t>
      </w:r>
    </w:p>
    <w:p w14:paraId="54125968" w14:textId="77777777" w:rsidR="001E2274" w:rsidRDefault="001E2274" w:rsidP="001B58E9">
      <w:pPr>
        <w:rPr>
          <w:b w:val="0"/>
          <w:bCs w:val="0"/>
          <w:caps/>
          <w:sz w:val="24"/>
          <w:szCs w:val="24"/>
          <w:rtl/>
        </w:rPr>
      </w:pPr>
    </w:p>
    <w:p w14:paraId="08402F20" w14:textId="77777777" w:rsidR="001E2274" w:rsidRDefault="00D17364" w:rsidP="001B58E9">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43B2EF88" w14:textId="0C96978A" w:rsidR="001E2274" w:rsidRDefault="001B58E9" w:rsidP="001B58E9">
      <w:pPr>
        <w:rPr>
          <w:b w:val="0"/>
          <w:bCs w:val="0"/>
          <w:caps/>
          <w:sz w:val="24"/>
          <w:szCs w:val="24"/>
          <w:rtl/>
        </w:rPr>
      </w:pPr>
      <w:r>
        <w:rPr>
          <w:rFonts w:hint="cs"/>
          <w:b w:val="0"/>
          <w:bCs w:val="0"/>
          <w:caps/>
          <w:sz w:val="24"/>
          <w:szCs w:val="24"/>
          <w:rtl/>
        </w:rPr>
        <w:t xml:space="preserve">לדלג על העניין של האם יהיה פה דיור מוגן או שיהיה פה מגורים בואו נדלג רגע על הסיפור הזה. בין אם יהיה פה מגורים ובין אם יהיה פה דיור מוגן </w:t>
      </w:r>
      <w:r>
        <w:rPr>
          <w:b w:val="0"/>
          <w:bCs w:val="0"/>
          <w:caps/>
          <w:sz w:val="24"/>
          <w:szCs w:val="24"/>
          <w:rtl/>
        </w:rPr>
        <w:t>–</w:t>
      </w:r>
      <w:r>
        <w:rPr>
          <w:rFonts w:hint="cs"/>
          <w:b w:val="0"/>
          <w:bCs w:val="0"/>
          <w:caps/>
          <w:sz w:val="24"/>
          <w:szCs w:val="24"/>
          <w:rtl/>
        </w:rPr>
        <w:t xml:space="preserve"> האם העמדה הזו של הבניין היא יותר נכונה מההעמדה הנוכחית? אני רגע את מסתכלת רגע </w:t>
      </w:r>
    </w:p>
    <w:p w14:paraId="5EFCCB83" w14:textId="77777777" w:rsidR="001E2274" w:rsidRDefault="001E2274" w:rsidP="001B58E9">
      <w:pPr>
        <w:rPr>
          <w:b w:val="0"/>
          <w:bCs w:val="0"/>
          <w:caps/>
          <w:sz w:val="24"/>
          <w:szCs w:val="24"/>
          <w:rtl/>
        </w:rPr>
      </w:pPr>
    </w:p>
    <w:p w14:paraId="77E4DB09" w14:textId="77777777" w:rsidR="001E2274" w:rsidRDefault="002F0458" w:rsidP="001B58E9">
      <w:pPr>
        <w:rPr>
          <w:caps/>
          <w:sz w:val="24"/>
          <w:szCs w:val="24"/>
          <w:u w:val="single"/>
          <w:rtl/>
        </w:rPr>
      </w:pPr>
      <w:r w:rsidRPr="002F0458">
        <w:rPr>
          <w:rFonts w:hint="cs"/>
          <w:caps/>
          <w:sz w:val="24"/>
          <w:szCs w:val="24"/>
          <w:u w:val="single"/>
          <w:rtl/>
        </w:rPr>
        <w:t>גב</w:t>
      </w:r>
      <w:r w:rsidRPr="002F0458">
        <w:rPr>
          <w:caps/>
          <w:sz w:val="24"/>
          <w:szCs w:val="24"/>
          <w:u w:val="single"/>
          <w:rtl/>
        </w:rPr>
        <w:t>'</w:t>
      </w:r>
      <w:r w:rsidRPr="002F0458">
        <w:rPr>
          <w:rFonts w:hint="cs"/>
          <w:caps/>
          <w:sz w:val="24"/>
          <w:szCs w:val="24"/>
          <w:u w:val="single"/>
          <w:rtl/>
        </w:rPr>
        <w:t xml:space="preserve"> אוקסנה פרנק - מהנדסת העיר יהוד מונוסון</w:t>
      </w:r>
      <w:r w:rsidR="001E2274">
        <w:rPr>
          <w:rFonts w:hint="cs"/>
          <w:caps/>
          <w:sz w:val="24"/>
          <w:szCs w:val="24"/>
          <w:u w:val="single"/>
          <w:rtl/>
        </w:rPr>
        <w:t>:</w:t>
      </w:r>
    </w:p>
    <w:p w14:paraId="41DEB3A3" w14:textId="215C95A0" w:rsidR="001E2274" w:rsidRDefault="001B58E9" w:rsidP="001B58E9">
      <w:pPr>
        <w:rPr>
          <w:b w:val="0"/>
          <w:bCs w:val="0"/>
          <w:caps/>
          <w:sz w:val="24"/>
          <w:szCs w:val="24"/>
          <w:rtl/>
        </w:rPr>
      </w:pPr>
      <w:r>
        <w:rPr>
          <w:rFonts w:hint="cs"/>
          <w:b w:val="0"/>
          <w:bCs w:val="0"/>
          <w:caps/>
          <w:sz w:val="24"/>
          <w:szCs w:val="24"/>
          <w:rtl/>
        </w:rPr>
        <w:t>אני מסתכלת על המצגת</w:t>
      </w:r>
    </w:p>
    <w:p w14:paraId="23184D8A" w14:textId="77777777" w:rsidR="001E2274" w:rsidRDefault="001E2274" w:rsidP="001B58E9">
      <w:pPr>
        <w:rPr>
          <w:b w:val="0"/>
          <w:bCs w:val="0"/>
          <w:caps/>
          <w:sz w:val="24"/>
          <w:szCs w:val="24"/>
          <w:rtl/>
        </w:rPr>
      </w:pPr>
    </w:p>
    <w:p w14:paraId="0D911FA4" w14:textId="77777777" w:rsidR="001E2274" w:rsidRDefault="00D17364" w:rsidP="001B58E9">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57FDE6F3" w14:textId="21B3E627" w:rsidR="001E2274" w:rsidRDefault="001B58E9" w:rsidP="001B58E9">
      <w:pPr>
        <w:rPr>
          <w:b w:val="0"/>
          <w:bCs w:val="0"/>
          <w:caps/>
          <w:sz w:val="24"/>
          <w:szCs w:val="24"/>
          <w:rtl/>
        </w:rPr>
      </w:pPr>
      <w:r>
        <w:rPr>
          <w:rFonts w:hint="cs"/>
          <w:b w:val="0"/>
          <w:bCs w:val="0"/>
          <w:caps/>
          <w:sz w:val="24"/>
          <w:szCs w:val="24"/>
          <w:rtl/>
        </w:rPr>
        <w:t xml:space="preserve">אה אה על מסתכלת על המצגת </w:t>
      </w:r>
    </w:p>
    <w:p w14:paraId="76635EA7" w14:textId="77777777" w:rsidR="001E2274" w:rsidRDefault="001E2274" w:rsidP="001B58E9">
      <w:pPr>
        <w:rPr>
          <w:b w:val="0"/>
          <w:bCs w:val="0"/>
          <w:caps/>
          <w:sz w:val="24"/>
          <w:szCs w:val="24"/>
          <w:rtl/>
        </w:rPr>
      </w:pPr>
    </w:p>
    <w:p w14:paraId="6DCC97AD" w14:textId="77777777" w:rsidR="001E2274" w:rsidRDefault="00D70D61" w:rsidP="001B58E9">
      <w:pPr>
        <w:rPr>
          <w:caps/>
          <w:sz w:val="24"/>
          <w:szCs w:val="24"/>
          <w:u w:val="single"/>
          <w:rtl/>
        </w:rPr>
      </w:pPr>
      <w:r w:rsidRPr="00D70D61">
        <w:rPr>
          <w:rFonts w:hint="cs"/>
          <w:caps/>
          <w:sz w:val="24"/>
          <w:szCs w:val="24"/>
          <w:u w:val="single"/>
          <w:rtl/>
        </w:rPr>
        <w:t>מר שמואל רוטמן - ממלא מקום וסגן ראש העיר יהוד</w:t>
      </w:r>
      <w:r w:rsidR="001E2274">
        <w:rPr>
          <w:rFonts w:hint="cs"/>
          <w:caps/>
          <w:sz w:val="24"/>
          <w:szCs w:val="24"/>
          <w:u w:val="single"/>
          <w:rtl/>
        </w:rPr>
        <w:t>:</w:t>
      </w:r>
    </w:p>
    <w:p w14:paraId="188A45B2" w14:textId="13779645" w:rsidR="001E2274" w:rsidRDefault="001B58E9" w:rsidP="001B58E9">
      <w:pPr>
        <w:rPr>
          <w:b w:val="0"/>
          <w:bCs w:val="0"/>
          <w:caps/>
          <w:sz w:val="24"/>
          <w:szCs w:val="24"/>
          <w:rtl/>
        </w:rPr>
      </w:pPr>
      <w:r>
        <w:rPr>
          <w:rFonts w:hint="cs"/>
          <w:b w:val="0"/>
          <w:bCs w:val="0"/>
          <w:caps/>
          <w:sz w:val="24"/>
          <w:szCs w:val="24"/>
          <w:rtl/>
        </w:rPr>
        <w:t>גם מותר גם מותר להם ...</w:t>
      </w:r>
    </w:p>
    <w:p w14:paraId="5D331D5C" w14:textId="77777777" w:rsidR="001E2274" w:rsidRDefault="001E2274" w:rsidP="001B58E9">
      <w:pPr>
        <w:rPr>
          <w:b w:val="0"/>
          <w:bCs w:val="0"/>
          <w:caps/>
          <w:sz w:val="24"/>
          <w:szCs w:val="24"/>
          <w:rtl/>
        </w:rPr>
      </w:pPr>
    </w:p>
    <w:p w14:paraId="267EEEED" w14:textId="77777777" w:rsidR="001E2274" w:rsidRDefault="00D17364" w:rsidP="001B58E9">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18A50DE8" w14:textId="5CE3B40B" w:rsidR="001E2274" w:rsidRDefault="001B58E9" w:rsidP="001B58E9">
      <w:pPr>
        <w:rPr>
          <w:b w:val="0"/>
          <w:bCs w:val="0"/>
          <w:caps/>
          <w:sz w:val="24"/>
          <w:szCs w:val="24"/>
          <w:rtl/>
        </w:rPr>
      </w:pPr>
      <w:r>
        <w:rPr>
          <w:rFonts w:hint="cs"/>
          <w:b w:val="0"/>
          <w:bCs w:val="0"/>
          <w:caps/>
          <w:sz w:val="24"/>
          <w:szCs w:val="24"/>
          <w:rtl/>
        </w:rPr>
        <w:t>לא אני חושב שאת רואה אותה פעם ראשונה</w:t>
      </w:r>
    </w:p>
    <w:p w14:paraId="0CFA3375" w14:textId="77777777" w:rsidR="001E2274" w:rsidRDefault="001E2274" w:rsidP="001B58E9">
      <w:pPr>
        <w:rPr>
          <w:b w:val="0"/>
          <w:bCs w:val="0"/>
          <w:caps/>
          <w:sz w:val="24"/>
          <w:szCs w:val="24"/>
          <w:rtl/>
        </w:rPr>
      </w:pPr>
    </w:p>
    <w:p w14:paraId="2909A5B8" w14:textId="77777777" w:rsidR="001E2274" w:rsidRDefault="00D70D61" w:rsidP="001B58E9">
      <w:pPr>
        <w:rPr>
          <w:caps/>
          <w:sz w:val="24"/>
          <w:szCs w:val="24"/>
          <w:u w:val="single"/>
          <w:rtl/>
        </w:rPr>
      </w:pPr>
      <w:r w:rsidRPr="00D70D61">
        <w:rPr>
          <w:rFonts w:hint="cs"/>
          <w:caps/>
          <w:sz w:val="24"/>
          <w:szCs w:val="24"/>
          <w:u w:val="single"/>
          <w:rtl/>
        </w:rPr>
        <w:t>מר שמואל רוטמן - ממלא מקום וסגן ראש העיר יהוד</w:t>
      </w:r>
      <w:r w:rsidR="001E2274">
        <w:rPr>
          <w:rFonts w:hint="cs"/>
          <w:caps/>
          <w:sz w:val="24"/>
          <w:szCs w:val="24"/>
          <w:u w:val="single"/>
          <w:rtl/>
        </w:rPr>
        <w:t>:</w:t>
      </w:r>
    </w:p>
    <w:p w14:paraId="7B49DBA6" w14:textId="6EA0C745" w:rsidR="001E2274" w:rsidRDefault="001B58E9" w:rsidP="001B58E9">
      <w:pPr>
        <w:rPr>
          <w:b w:val="0"/>
          <w:bCs w:val="0"/>
          <w:caps/>
          <w:sz w:val="24"/>
          <w:szCs w:val="24"/>
          <w:rtl/>
        </w:rPr>
      </w:pPr>
      <w:r>
        <w:rPr>
          <w:rFonts w:hint="cs"/>
          <w:b w:val="0"/>
          <w:bCs w:val="0"/>
          <w:caps/>
          <w:sz w:val="24"/>
          <w:szCs w:val="24"/>
          <w:rtl/>
        </w:rPr>
        <w:lastRenderedPageBreak/>
        <w:t>גם מותר לנו להסתכל אחד על השני</w:t>
      </w:r>
    </w:p>
    <w:p w14:paraId="7594CB98" w14:textId="77777777" w:rsidR="001E2274" w:rsidRDefault="001E2274" w:rsidP="001B58E9">
      <w:pPr>
        <w:rPr>
          <w:b w:val="0"/>
          <w:bCs w:val="0"/>
          <w:caps/>
          <w:sz w:val="24"/>
          <w:szCs w:val="24"/>
          <w:rtl/>
        </w:rPr>
      </w:pPr>
    </w:p>
    <w:p w14:paraId="6656CCE4" w14:textId="77777777" w:rsidR="001E2274" w:rsidRDefault="00D17364" w:rsidP="001B58E9">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2E9F3E55" w14:textId="72273CDD" w:rsidR="001E2274" w:rsidRDefault="001B58E9" w:rsidP="001B58E9">
      <w:pPr>
        <w:rPr>
          <w:b w:val="0"/>
          <w:bCs w:val="0"/>
          <w:caps/>
          <w:sz w:val="24"/>
          <w:szCs w:val="24"/>
          <w:rtl/>
        </w:rPr>
      </w:pPr>
      <w:r>
        <w:rPr>
          <w:rFonts w:hint="cs"/>
          <w:b w:val="0"/>
          <w:bCs w:val="0"/>
          <w:caps/>
          <w:sz w:val="24"/>
          <w:szCs w:val="24"/>
          <w:rtl/>
        </w:rPr>
        <w:t>אני לא חושב לא חשוב שאת רואה אותה בפעם הראשונה האם ה, האם ה,</w:t>
      </w:r>
    </w:p>
    <w:p w14:paraId="685379FB" w14:textId="77777777" w:rsidR="001E2274" w:rsidRDefault="001E2274" w:rsidP="001B58E9">
      <w:pPr>
        <w:rPr>
          <w:b w:val="0"/>
          <w:bCs w:val="0"/>
          <w:caps/>
          <w:sz w:val="24"/>
          <w:szCs w:val="24"/>
          <w:rtl/>
        </w:rPr>
      </w:pPr>
    </w:p>
    <w:p w14:paraId="18CE8F36" w14:textId="77777777" w:rsidR="001E2274" w:rsidRDefault="002F0458" w:rsidP="001B58E9">
      <w:pPr>
        <w:rPr>
          <w:caps/>
          <w:sz w:val="24"/>
          <w:szCs w:val="24"/>
          <w:u w:val="single"/>
          <w:rtl/>
        </w:rPr>
      </w:pPr>
      <w:r w:rsidRPr="002F0458">
        <w:rPr>
          <w:rFonts w:hint="cs"/>
          <w:caps/>
          <w:sz w:val="24"/>
          <w:szCs w:val="24"/>
          <w:u w:val="single"/>
          <w:rtl/>
        </w:rPr>
        <w:t>גב</w:t>
      </w:r>
      <w:r w:rsidRPr="002F0458">
        <w:rPr>
          <w:caps/>
          <w:sz w:val="24"/>
          <w:szCs w:val="24"/>
          <w:u w:val="single"/>
          <w:rtl/>
        </w:rPr>
        <w:t>'</w:t>
      </w:r>
      <w:r w:rsidRPr="002F0458">
        <w:rPr>
          <w:rFonts w:hint="cs"/>
          <w:caps/>
          <w:sz w:val="24"/>
          <w:szCs w:val="24"/>
          <w:u w:val="single"/>
          <w:rtl/>
        </w:rPr>
        <w:t xml:space="preserve"> אוקסנה פרנק - מהנדסת העיר יהוד מונוסון</w:t>
      </w:r>
      <w:r w:rsidR="001E2274">
        <w:rPr>
          <w:rFonts w:hint="cs"/>
          <w:caps/>
          <w:sz w:val="24"/>
          <w:szCs w:val="24"/>
          <w:u w:val="single"/>
          <w:rtl/>
        </w:rPr>
        <w:t>:</w:t>
      </w:r>
    </w:p>
    <w:p w14:paraId="71145642" w14:textId="2AFF222B" w:rsidR="001E2274" w:rsidRDefault="001B58E9" w:rsidP="001B58E9">
      <w:pPr>
        <w:rPr>
          <w:b w:val="0"/>
          <w:bCs w:val="0"/>
          <w:caps/>
          <w:sz w:val="24"/>
          <w:szCs w:val="24"/>
          <w:rtl/>
        </w:rPr>
      </w:pPr>
      <w:r>
        <w:rPr>
          <w:rFonts w:hint="cs"/>
          <w:b w:val="0"/>
          <w:bCs w:val="0"/>
          <w:caps/>
          <w:sz w:val="24"/>
          <w:szCs w:val="24"/>
          <w:rtl/>
        </w:rPr>
        <w:t>לא אני לא הסתכלתי</w:t>
      </w:r>
      <w:r w:rsidR="000F703D">
        <w:rPr>
          <w:rFonts w:hint="cs"/>
          <w:b w:val="0"/>
          <w:bCs w:val="0"/>
          <w:caps/>
          <w:sz w:val="24"/>
          <w:szCs w:val="24"/>
          <w:rtl/>
        </w:rPr>
        <w:t xml:space="preserve"> </w:t>
      </w:r>
      <w:r>
        <w:rPr>
          <w:rFonts w:hint="cs"/>
          <w:b w:val="0"/>
          <w:bCs w:val="0"/>
          <w:caps/>
          <w:sz w:val="24"/>
          <w:szCs w:val="24"/>
          <w:rtl/>
        </w:rPr>
        <w:t>עליו הסתכלתי על המצגת</w:t>
      </w:r>
    </w:p>
    <w:p w14:paraId="657B8473" w14:textId="77777777" w:rsidR="001E2274" w:rsidRDefault="001E2274" w:rsidP="001B58E9">
      <w:pPr>
        <w:rPr>
          <w:b w:val="0"/>
          <w:bCs w:val="0"/>
          <w:caps/>
          <w:sz w:val="24"/>
          <w:szCs w:val="24"/>
          <w:rtl/>
        </w:rPr>
      </w:pPr>
    </w:p>
    <w:p w14:paraId="3195BAFF" w14:textId="77777777" w:rsidR="001E2274" w:rsidRDefault="00D17364" w:rsidP="001B58E9">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5472506F" w14:textId="4758B7F3" w:rsidR="001E2274" w:rsidRDefault="001B58E9" w:rsidP="001B58E9">
      <w:pPr>
        <w:rPr>
          <w:b w:val="0"/>
          <w:bCs w:val="0"/>
          <w:caps/>
          <w:sz w:val="24"/>
          <w:szCs w:val="24"/>
          <w:rtl/>
        </w:rPr>
      </w:pPr>
      <w:r>
        <w:rPr>
          <w:rFonts w:hint="cs"/>
          <w:b w:val="0"/>
          <w:bCs w:val="0"/>
          <w:caps/>
          <w:sz w:val="24"/>
          <w:szCs w:val="24"/>
          <w:rtl/>
        </w:rPr>
        <w:t>האם העמדה תעזבי כרגע מה יש שם אוקיי? האם מוסכם עליכם ש, יש, ש, לעומת המצב ש, שקיים לנו היום איפה שהשצפ שלכם ואיפה שהבניין יהא אשר יהא הבניין צריך לעמוד, שההעמדה הזו היא פעם אחת נותן לנו מרחק יפה מהנחל, יוצרת שצפ משמעותי לאורך הנחל ל, ל, לציבור הרחב ופורסת את הבניין בצורה יותר טוב ולא ולא מחייבת מעבר כדי להגיע, לא מחייבת מעבר דרך השכונה אלא מאפשרת כניסה עצמאית. עכשיו תתעלמי אני לא מדבר על השאלה מה יהיה שם אולי יהיה שם מגורים</w:t>
      </w:r>
    </w:p>
    <w:p w14:paraId="4E9509B1" w14:textId="77777777" w:rsidR="001E2274" w:rsidRDefault="001E2274" w:rsidP="001B58E9">
      <w:pPr>
        <w:rPr>
          <w:b w:val="0"/>
          <w:bCs w:val="0"/>
          <w:caps/>
          <w:sz w:val="24"/>
          <w:szCs w:val="24"/>
          <w:rtl/>
        </w:rPr>
      </w:pPr>
    </w:p>
    <w:p w14:paraId="4EC20171" w14:textId="77777777" w:rsidR="001E2274" w:rsidRDefault="00FC27D6" w:rsidP="001B58E9">
      <w:pPr>
        <w:rPr>
          <w:caps/>
          <w:sz w:val="24"/>
          <w:szCs w:val="24"/>
          <w:u w:val="single"/>
          <w:rtl/>
        </w:rPr>
      </w:pPr>
      <w:r w:rsidRPr="00FC27D6">
        <w:rPr>
          <w:rFonts w:hint="cs"/>
          <w:caps/>
          <w:sz w:val="24"/>
          <w:szCs w:val="24"/>
          <w:u w:val="single"/>
          <w:rtl/>
        </w:rPr>
        <w:t>מר ליאור רגב - נציג לשכת התכנון</w:t>
      </w:r>
      <w:r w:rsidR="001E2274">
        <w:rPr>
          <w:rFonts w:hint="cs"/>
          <w:caps/>
          <w:sz w:val="24"/>
          <w:szCs w:val="24"/>
          <w:u w:val="single"/>
          <w:rtl/>
        </w:rPr>
        <w:t>:</w:t>
      </w:r>
    </w:p>
    <w:p w14:paraId="1D7D28D9" w14:textId="58339AAF" w:rsidR="001E2274" w:rsidRDefault="001B58E9" w:rsidP="001B58E9">
      <w:pPr>
        <w:rPr>
          <w:b w:val="0"/>
          <w:bCs w:val="0"/>
          <w:caps/>
          <w:sz w:val="24"/>
          <w:szCs w:val="24"/>
          <w:rtl/>
        </w:rPr>
      </w:pPr>
      <w:r>
        <w:rPr>
          <w:rFonts w:hint="cs"/>
          <w:b w:val="0"/>
          <w:bCs w:val="0"/>
          <w:caps/>
          <w:sz w:val="24"/>
          <w:szCs w:val="24"/>
          <w:rtl/>
        </w:rPr>
        <w:t>ואולי גם מהעוצמה של מה שיש שמה</w:t>
      </w:r>
    </w:p>
    <w:p w14:paraId="46A1A3F1" w14:textId="77777777" w:rsidR="001E2274" w:rsidRDefault="001E2274" w:rsidP="001B58E9">
      <w:pPr>
        <w:rPr>
          <w:b w:val="0"/>
          <w:bCs w:val="0"/>
          <w:caps/>
          <w:sz w:val="24"/>
          <w:szCs w:val="24"/>
          <w:rtl/>
        </w:rPr>
      </w:pPr>
    </w:p>
    <w:p w14:paraId="31AC22E5" w14:textId="77777777" w:rsidR="001E2274" w:rsidRDefault="00D17364" w:rsidP="001B58E9">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79D9C8A8" w14:textId="03BE2C0A" w:rsidR="001E2274" w:rsidRDefault="001B58E9" w:rsidP="001B58E9">
      <w:pPr>
        <w:rPr>
          <w:b w:val="0"/>
          <w:bCs w:val="0"/>
          <w:caps/>
          <w:sz w:val="24"/>
          <w:szCs w:val="24"/>
          <w:rtl/>
        </w:rPr>
      </w:pPr>
      <w:r>
        <w:rPr>
          <w:rFonts w:hint="cs"/>
          <w:b w:val="0"/>
          <w:bCs w:val="0"/>
          <w:caps/>
          <w:sz w:val="24"/>
          <w:szCs w:val="24"/>
          <w:rtl/>
        </w:rPr>
        <w:t>כן מה?</w:t>
      </w:r>
    </w:p>
    <w:p w14:paraId="421B29D2" w14:textId="77777777" w:rsidR="001E2274" w:rsidRDefault="001E2274" w:rsidP="001B58E9">
      <w:pPr>
        <w:rPr>
          <w:b w:val="0"/>
          <w:bCs w:val="0"/>
          <w:caps/>
          <w:sz w:val="24"/>
          <w:szCs w:val="24"/>
          <w:rtl/>
        </w:rPr>
      </w:pPr>
    </w:p>
    <w:p w14:paraId="6FDBC9AD" w14:textId="77777777" w:rsidR="001E2274" w:rsidRDefault="00FC27D6" w:rsidP="001B58E9">
      <w:pPr>
        <w:rPr>
          <w:caps/>
          <w:sz w:val="24"/>
          <w:szCs w:val="24"/>
          <w:u w:val="single"/>
          <w:rtl/>
        </w:rPr>
      </w:pPr>
      <w:r w:rsidRPr="00FC27D6">
        <w:rPr>
          <w:rFonts w:hint="cs"/>
          <w:caps/>
          <w:sz w:val="24"/>
          <w:szCs w:val="24"/>
          <w:u w:val="single"/>
          <w:rtl/>
        </w:rPr>
        <w:t>מר ליאור רגב - נציג לשכת התכנון</w:t>
      </w:r>
      <w:r w:rsidR="001E2274">
        <w:rPr>
          <w:rFonts w:hint="cs"/>
          <w:caps/>
          <w:sz w:val="24"/>
          <w:szCs w:val="24"/>
          <w:u w:val="single"/>
          <w:rtl/>
        </w:rPr>
        <w:t>:</w:t>
      </w:r>
    </w:p>
    <w:p w14:paraId="4D7CF8CC" w14:textId="33C38BED" w:rsidR="001E2274" w:rsidRDefault="001B58E9" w:rsidP="001B58E9">
      <w:pPr>
        <w:rPr>
          <w:b w:val="0"/>
          <w:bCs w:val="0"/>
          <w:caps/>
          <w:sz w:val="24"/>
          <w:szCs w:val="24"/>
          <w:rtl/>
        </w:rPr>
      </w:pPr>
      <w:r>
        <w:rPr>
          <w:rFonts w:hint="cs"/>
          <w:b w:val="0"/>
          <w:bCs w:val="0"/>
          <w:caps/>
          <w:sz w:val="24"/>
          <w:szCs w:val="24"/>
          <w:rtl/>
        </w:rPr>
        <w:t>ואולי גם מהעוצמה של מה שיש שמה</w:t>
      </w:r>
    </w:p>
    <w:p w14:paraId="27202BE4" w14:textId="77777777" w:rsidR="001E2274" w:rsidRDefault="001E2274" w:rsidP="001B58E9">
      <w:pPr>
        <w:rPr>
          <w:b w:val="0"/>
          <w:bCs w:val="0"/>
          <w:caps/>
          <w:sz w:val="24"/>
          <w:szCs w:val="24"/>
          <w:rtl/>
        </w:rPr>
      </w:pPr>
    </w:p>
    <w:p w14:paraId="4DF1E77C" w14:textId="77777777" w:rsidR="001E2274" w:rsidRDefault="00D17364" w:rsidP="001B58E9">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16389083" w14:textId="5DD4F618" w:rsidR="001E2274" w:rsidRDefault="001B58E9" w:rsidP="001B58E9">
      <w:pPr>
        <w:rPr>
          <w:b w:val="0"/>
          <w:bCs w:val="0"/>
          <w:caps/>
          <w:sz w:val="24"/>
          <w:szCs w:val="24"/>
          <w:rtl/>
        </w:rPr>
      </w:pPr>
      <w:r>
        <w:rPr>
          <w:rFonts w:hint="cs"/>
          <w:b w:val="0"/>
          <w:bCs w:val="0"/>
          <w:caps/>
          <w:sz w:val="24"/>
          <w:szCs w:val="24"/>
          <w:rtl/>
        </w:rPr>
        <w:t>מה זאת אומרת העוצמה?</w:t>
      </w:r>
    </w:p>
    <w:p w14:paraId="18409210" w14:textId="77777777" w:rsidR="001E2274" w:rsidRDefault="001E2274" w:rsidP="001B58E9">
      <w:pPr>
        <w:rPr>
          <w:b w:val="0"/>
          <w:bCs w:val="0"/>
          <w:caps/>
          <w:sz w:val="24"/>
          <w:szCs w:val="24"/>
          <w:rtl/>
        </w:rPr>
      </w:pPr>
    </w:p>
    <w:p w14:paraId="458672B2" w14:textId="77777777" w:rsidR="001E2274" w:rsidRDefault="00FC27D6" w:rsidP="001B58E9">
      <w:pPr>
        <w:rPr>
          <w:caps/>
          <w:sz w:val="24"/>
          <w:szCs w:val="24"/>
          <w:u w:val="single"/>
          <w:rtl/>
        </w:rPr>
      </w:pPr>
      <w:r w:rsidRPr="00FC27D6">
        <w:rPr>
          <w:rFonts w:hint="cs"/>
          <w:caps/>
          <w:sz w:val="24"/>
          <w:szCs w:val="24"/>
          <w:u w:val="single"/>
          <w:rtl/>
        </w:rPr>
        <w:t>מר ליאור רגב - נציג לשכת התכנון</w:t>
      </w:r>
      <w:r w:rsidR="001E2274">
        <w:rPr>
          <w:rFonts w:hint="cs"/>
          <w:caps/>
          <w:sz w:val="24"/>
          <w:szCs w:val="24"/>
          <w:u w:val="single"/>
          <w:rtl/>
        </w:rPr>
        <w:t>:</w:t>
      </w:r>
    </w:p>
    <w:p w14:paraId="0FD28F57" w14:textId="544A680C" w:rsidR="001E2274" w:rsidRDefault="001B58E9" w:rsidP="001B58E9">
      <w:pPr>
        <w:rPr>
          <w:b w:val="0"/>
          <w:bCs w:val="0"/>
          <w:caps/>
          <w:sz w:val="24"/>
          <w:szCs w:val="24"/>
          <w:rtl/>
        </w:rPr>
      </w:pPr>
      <w:r>
        <w:rPr>
          <w:rFonts w:hint="cs"/>
          <w:b w:val="0"/>
          <w:bCs w:val="0"/>
          <w:caps/>
          <w:sz w:val="24"/>
          <w:szCs w:val="24"/>
          <w:rtl/>
        </w:rPr>
        <w:t xml:space="preserve">ה, ה, </w:t>
      </w:r>
    </w:p>
    <w:p w14:paraId="00302730" w14:textId="77777777" w:rsidR="001E2274" w:rsidRDefault="001E2274" w:rsidP="001B58E9">
      <w:pPr>
        <w:rPr>
          <w:b w:val="0"/>
          <w:bCs w:val="0"/>
          <w:caps/>
          <w:sz w:val="24"/>
          <w:szCs w:val="24"/>
          <w:rtl/>
        </w:rPr>
      </w:pPr>
    </w:p>
    <w:p w14:paraId="3B4A8B5B" w14:textId="77777777" w:rsidR="001E2274" w:rsidRDefault="00D70D61" w:rsidP="001B58E9">
      <w:pPr>
        <w:rPr>
          <w:caps/>
          <w:sz w:val="24"/>
          <w:szCs w:val="24"/>
          <w:u w:val="single"/>
          <w:rtl/>
        </w:rPr>
      </w:pPr>
      <w:r w:rsidRPr="00D70D61">
        <w:rPr>
          <w:rFonts w:hint="cs"/>
          <w:caps/>
          <w:sz w:val="24"/>
          <w:szCs w:val="24"/>
          <w:u w:val="single"/>
          <w:rtl/>
        </w:rPr>
        <w:t>מר שמואל רוטמן - ממלא מקום וסגן ראש העיר יהוד</w:t>
      </w:r>
      <w:r w:rsidR="001E2274">
        <w:rPr>
          <w:rFonts w:hint="cs"/>
          <w:caps/>
          <w:sz w:val="24"/>
          <w:szCs w:val="24"/>
          <w:u w:val="single"/>
          <w:rtl/>
        </w:rPr>
        <w:t>:</w:t>
      </w:r>
    </w:p>
    <w:p w14:paraId="4BC0D05D" w14:textId="51EAE470" w:rsidR="001E2274" w:rsidRDefault="001B58E9" w:rsidP="001B58E9">
      <w:pPr>
        <w:rPr>
          <w:b w:val="0"/>
          <w:bCs w:val="0"/>
          <w:caps/>
          <w:sz w:val="24"/>
          <w:szCs w:val="24"/>
          <w:rtl/>
        </w:rPr>
      </w:pPr>
      <w:r>
        <w:rPr>
          <w:rFonts w:hint="cs"/>
          <w:b w:val="0"/>
          <w:bCs w:val="0"/>
          <w:caps/>
          <w:sz w:val="24"/>
          <w:szCs w:val="24"/>
          <w:rtl/>
        </w:rPr>
        <w:t xml:space="preserve">הגובה המימדים </w:t>
      </w:r>
    </w:p>
    <w:p w14:paraId="525C18D4" w14:textId="77777777" w:rsidR="001E2274" w:rsidRDefault="001E2274" w:rsidP="001B58E9">
      <w:pPr>
        <w:rPr>
          <w:b w:val="0"/>
          <w:bCs w:val="0"/>
          <w:caps/>
          <w:sz w:val="24"/>
          <w:szCs w:val="24"/>
          <w:rtl/>
        </w:rPr>
      </w:pPr>
    </w:p>
    <w:p w14:paraId="4664ACF6" w14:textId="77777777" w:rsidR="001E2274" w:rsidRDefault="001B58E9" w:rsidP="001B58E9">
      <w:pPr>
        <w:rPr>
          <w:b w:val="0"/>
          <w:bCs w:val="0"/>
          <w:caps/>
          <w:sz w:val="24"/>
          <w:szCs w:val="24"/>
          <w:rtl/>
        </w:rPr>
      </w:pPr>
      <w:r>
        <w:rPr>
          <w:rFonts w:hint="cs"/>
          <w:b w:val="0"/>
          <w:bCs w:val="0"/>
          <w:caps/>
          <w:sz w:val="24"/>
          <w:szCs w:val="24"/>
          <w:rtl/>
        </w:rPr>
        <w:t>(מדברים ביחד)</w:t>
      </w:r>
    </w:p>
    <w:p w14:paraId="3231664B" w14:textId="77777777" w:rsidR="001E2274" w:rsidRDefault="001E2274" w:rsidP="001B58E9">
      <w:pPr>
        <w:rPr>
          <w:b w:val="0"/>
          <w:bCs w:val="0"/>
          <w:caps/>
          <w:sz w:val="24"/>
          <w:szCs w:val="24"/>
          <w:rtl/>
        </w:rPr>
      </w:pPr>
    </w:p>
    <w:p w14:paraId="2EFD457A" w14:textId="77777777" w:rsidR="001E2274" w:rsidRDefault="00D17364" w:rsidP="001B58E9">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3F351B75" w14:textId="35D106C3" w:rsidR="001E2274" w:rsidRDefault="001B58E9" w:rsidP="001B58E9">
      <w:pPr>
        <w:rPr>
          <w:b w:val="0"/>
          <w:bCs w:val="0"/>
          <w:caps/>
          <w:sz w:val="24"/>
          <w:szCs w:val="24"/>
          <w:rtl/>
        </w:rPr>
      </w:pPr>
      <w:r>
        <w:rPr>
          <w:rFonts w:hint="cs"/>
          <w:b w:val="0"/>
          <w:bCs w:val="0"/>
          <w:caps/>
          <w:sz w:val="24"/>
          <w:szCs w:val="24"/>
          <w:rtl/>
        </w:rPr>
        <w:t>... דיברת על כניסה</w:t>
      </w:r>
    </w:p>
    <w:p w14:paraId="2C2E14FA" w14:textId="77777777" w:rsidR="001E2274" w:rsidRDefault="001E2274" w:rsidP="001B58E9">
      <w:pPr>
        <w:rPr>
          <w:b w:val="0"/>
          <w:bCs w:val="0"/>
          <w:caps/>
          <w:sz w:val="24"/>
          <w:szCs w:val="24"/>
          <w:rtl/>
        </w:rPr>
      </w:pPr>
    </w:p>
    <w:p w14:paraId="6CD9447E" w14:textId="77777777" w:rsidR="001E2274" w:rsidRDefault="00FC27D6" w:rsidP="001B58E9">
      <w:pPr>
        <w:rPr>
          <w:caps/>
          <w:sz w:val="24"/>
          <w:szCs w:val="24"/>
          <w:u w:val="single"/>
          <w:rtl/>
        </w:rPr>
      </w:pPr>
      <w:r w:rsidRPr="00FC27D6">
        <w:rPr>
          <w:rFonts w:hint="cs"/>
          <w:caps/>
          <w:sz w:val="24"/>
          <w:szCs w:val="24"/>
          <w:u w:val="single"/>
          <w:rtl/>
        </w:rPr>
        <w:t>מר ליאור רגב - נציג לשכת התכנון</w:t>
      </w:r>
      <w:r w:rsidR="001E2274">
        <w:rPr>
          <w:rFonts w:hint="cs"/>
          <w:caps/>
          <w:sz w:val="24"/>
          <w:szCs w:val="24"/>
          <w:u w:val="single"/>
          <w:rtl/>
        </w:rPr>
        <w:t>:</w:t>
      </w:r>
    </w:p>
    <w:p w14:paraId="7558D326" w14:textId="455F1C9B" w:rsidR="001E2274" w:rsidRDefault="001B58E9" w:rsidP="001B58E9">
      <w:pPr>
        <w:rPr>
          <w:b w:val="0"/>
          <w:bCs w:val="0"/>
          <w:caps/>
          <w:sz w:val="24"/>
          <w:szCs w:val="24"/>
          <w:rtl/>
        </w:rPr>
      </w:pPr>
      <w:r>
        <w:rPr>
          <w:rFonts w:hint="cs"/>
          <w:b w:val="0"/>
          <w:bCs w:val="0"/>
          <w:caps/>
          <w:sz w:val="24"/>
          <w:szCs w:val="24"/>
          <w:rtl/>
        </w:rPr>
        <w:t xml:space="preserve">כן </w:t>
      </w:r>
    </w:p>
    <w:p w14:paraId="7EE78A77" w14:textId="77777777" w:rsidR="001E2274" w:rsidRDefault="001E2274" w:rsidP="001B58E9">
      <w:pPr>
        <w:rPr>
          <w:b w:val="0"/>
          <w:bCs w:val="0"/>
          <w:caps/>
          <w:sz w:val="24"/>
          <w:szCs w:val="24"/>
          <w:rtl/>
        </w:rPr>
      </w:pPr>
    </w:p>
    <w:p w14:paraId="4711F65E" w14:textId="77777777" w:rsidR="001E2274" w:rsidRDefault="00D70D61" w:rsidP="001B58E9">
      <w:pPr>
        <w:rPr>
          <w:caps/>
          <w:sz w:val="24"/>
          <w:szCs w:val="24"/>
          <w:u w:val="single"/>
          <w:rtl/>
        </w:rPr>
      </w:pPr>
      <w:r w:rsidRPr="00D70D61">
        <w:rPr>
          <w:rFonts w:hint="cs"/>
          <w:caps/>
          <w:sz w:val="24"/>
          <w:szCs w:val="24"/>
          <w:u w:val="single"/>
          <w:rtl/>
        </w:rPr>
        <w:t>מר שמואל רוטמן - ממלא מקום וסגן ראש העיר יהוד</w:t>
      </w:r>
      <w:r w:rsidR="001E2274">
        <w:rPr>
          <w:rFonts w:hint="cs"/>
          <w:caps/>
          <w:sz w:val="24"/>
          <w:szCs w:val="24"/>
          <w:u w:val="single"/>
          <w:rtl/>
        </w:rPr>
        <w:t>:</w:t>
      </w:r>
    </w:p>
    <w:p w14:paraId="0E6CBA43" w14:textId="66257BF9" w:rsidR="001E2274" w:rsidRDefault="001B58E9" w:rsidP="001B58E9">
      <w:pPr>
        <w:rPr>
          <w:b w:val="0"/>
          <w:bCs w:val="0"/>
          <w:caps/>
          <w:sz w:val="24"/>
          <w:szCs w:val="24"/>
          <w:rtl/>
        </w:rPr>
      </w:pPr>
      <w:r>
        <w:rPr>
          <w:rFonts w:hint="cs"/>
          <w:b w:val="0"/>
          <w:bCs w:val="0"/>
          <w:caps/>
          <w:sz w:val="24"/>
          <w:szCs w:val="24"/>
          <w:rtl/>
        </w:rPr>
        <w:t>תלוי מאוד מה יהיה שם כבוד היושב ראש</w:t>
      </w:r>
    </w:p>
    <w:p w14:paraId="13B7FAA8" w14:textId="77777777" w:rsidR="001E2274" w:rsidRDefault="001E2274" w:rsidP="001B58E9">
      <w:pPr>
        <w:rPr>
          <w:b w:val="0"/>
          <w:bCs w:val="0"/>
          <w:caps/>
          <w:sz w:val="24"/>
          <w:szCs w:val="24"/>
          <w:rtl/>
        </w:rPr>
      </w:pPr>
    </w:p>
    <w:p w14:paraId="0EB1C320" w14:textId="77777777" w:rsidR="001E2274" w:rsidRDefault="00D17364" w:rsidP="001B58E9">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23D309DF" w14:textId="1725581B" w:rsidR="001E2274" w:rsidRDefault="001B58E9" w:rsidP="001B58E9">
      <w:pPr>
        <w:rPr>
          <w:b w:val="0"/>
          <w:bCs w:val="0"/>
          <w:caps/>
          <w:sz w:val="24"/>
          <w:szCs w:val="24"/>
          <w:rtl/>
        </w:rPr>
      </w:pPr>
      <w:r>
        <w:rPr>
          <w:rFonts w:hint="cs"/>
          <w:b w:val="0"/>
          <w:bCs w:val="0"/>
          <w:caps/>
          <w:sz w:val="24"/>
          <w:szCs w:val="24"/>
          <w:rtl/>
        </w:rPr>
        <w:t xml:space="preserve">רגע רגע רגע רגע רגע אני </w:t>
      </w:r>
    </w:p>
    <w:p w14:paraId="1417C997" w14:textId="77777777" w:rsidR="001E2274" w:rsidRDefault="001E2274" w:rsidP="001B58E9">
      <w:pPr>
        <w:rPr>
          <w:b w:val="0"/>
          <w:bCs w:val="0"/>
          <w:caps/>
          <w:sz w:val="24"/>
          <w:szCs w:val="24"/>
          <w:rtl/>
        </w:rPr>
      </w:pPr>
    </w:p>
    <w:p w14:paraId="4F9AB4EA" w14:textId="77777777" w:rsidR="001E2274" w:rsidRDefault="00D70D61" w:rsidP="001B58E9">
      <w:pPr>
        <w:rPr>
          <w:caps/>
          <w:sz w:val="24"/>
          <w:szCs w:val="24"/>
          <w:u w:val="single"/>
          <w:rtl/>
        </w:rPr>
      </w:pPr>
      <w:r w:rsidRPr="00D70D61">
        <w:rPr>
          <w:rFonts w:hint="cs"/>
          <w:caps/>
          <w:sz w:val="24"/>
          <w:szCs w:val="24"/>
          <w:u w:val="single"/>
          <w:rtl/>
        </w:rPr>
        <w:t>מר שמואל רוטמן - ממלא מקום וסגן ראש העיר יהוד</w:t>
      </w:r>
      <w:r w:rsidR="001E2274">
        <w:rPr>
          <w:rFonts w:hint="cs"/>
          <w:caps/>
          <w:sz w:val="24"/>
          <w:szCs w:val="24"/>
          <w:u w:val="single"/>
          <w:rtl/>
        </w:rPr>
        <w:t>:</w:t>
      </w:r>
    </w:p>
    <w:p w14:paraId="248EFC5A" w14:textId="549768C2" w:rsidR="001E2274" w:rsidRDefault="001B58E9" w:rsidP="001B58E9">
      <w:pPr>
        <w:rPr>
          <w:b w:val="0"/>
          <w:bCs w:val="0"/>
          <w:caps/>
          <w:sz w:val="24"/>
          <w:szCs w:val="24"/>
          <w:rtl/>
        </w:rPr>
      </w:pPr>
      <w:r>
        <w:rPr>
          <w:rFonts w:hint="cs"/>
          <w:b w:val="0"/>
          <w:bCs w:val="0"/>
          <w:caps/>
          <w:sz w:val="24"/>
          <w:szCs w:val="24"/>
          <w:rtl/>
        </w:rPr>
        <w:lastRenderedPageBreak/>
        <w:t>בסדר</w:t>
      </w:r>
    </w:p>
    <w:p w14:paraId="6F9D4F10" w14:textId="77777777" w:rsidR="001E2274" w:rsidRDefault="001E2274" w:rsidP="001B58E9">
      <w:pPr>
        <w:rPr>
          <w:b w:val="0"/>
          <w:bCs w:val="0"/>
          <w:caps/>
          <w:sz w:val="24"/>
          <w:szCs w:val="24"/>
          <w:rtl/>
        </w:rPr>
      </w:pPr>
    </w:p>
    <w:p w14:paraId="1D0E3C99" w14:textId="77777777" w:rsidR="001E2274" w:rsidRDefault="00D17364" w:rsidP="001B58E9">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7084A419" w14:textId="7D1B580F" w:rsidR="001E2274" w:rsidRDefault="001B58E9" w:rsidP="001B58E9">
      <w:pPr>
        <w:rPr>
          <w:b w:val="0"/>
          <w:bCs w:val="0"/>
          <w:caps/>
          <w:sz w:val="24"/>
          <w:szCs w:val="24"/>
          <w:rtl/>
        </w:rPr>
      </w:pPr>
      <w:r>
        <w:rPr>
          <w:rFonts w:hint="cs"/>
          <w:b w:val="0"/>
          <w:bCs w:val="0"/>
          <w:caps/>
          <w:sz w:val="24"/>
          <w:szCs w:val="24"/>
          <w:rtl/>
        </w:rPr>
        <w:t xml:space="preserve">רגע אני שאלתי עכשיו את מהנדסת העיר כאשת מקצוע, האם, אני שאלתי האם מבחינת השאלה יהיה אשר יהיה מה שיהיה שם, יש לנו כרגע מציאות שהיא, יש מציאות שיש לנו מגרש, שמותר לבצע עליו בנייה אוקיי? כרגע דיור מוגן יש מגרש שהוא דבוק לנחל הוא דבוק לנחל מצד שני יש שצפ </w:t>
      </w:r>
    </w:p>
    <w:p w14:paraId="00EF1546" w14:textId="77777777" w:rsidR="001E2274" w:rsidRDefault="001E2274" w:rsidP="001B58E9">
      <w:pPr>
        <w:rPr>
          <w:b w:val="0"/>
          <w:bCs w:val="0"/>
          <w:caps/>
          <w:sz w:val="24"/>
          <w:szCs w:val="24"/>
          <w:rtl/>
        </w:rPr>
      </w:pPr>
    </w:p>
    <w:p w14:paraId="5BD7B6A6" w14:textId="77777777" w:rsidR="001E2274" w:rsidRDefault="00FC27D6" w:rsidP="001B58E9">
      <w:pPr>
        <w:rPr>
          <w:caps/>
          <w:sz w:val="24"/>
          <w:szCs w:val="24"/>
          <w:u w:val="single"/>
          <w:rtl/>
        </w:rPr>
      </w:pPr>
      <w:r w:rsidRPr="00FC27D6">
        <w:rPr>
          <w:rFonts w:hint="cs"/>
          <w:caps/>
          <w:sz w:val="24"/>
          <w:szCs w:val="24"/>
          <w:u w:val="single"/>
          <w:rtl/>
        </w:rPr>
        <w:t>מר ליאור רגב - נציג לשכת התכנון</w:t>
      </w:r>
      <w:r w:rsidR="001E2274">
        <w:rPr>
          <w:rFonts w:hint="cs"/>
          <w:caps/>
          <w:sz w:val="24"/>
          <w:szCs w:val="24"/>
          <w:u w:val="single"/>
          <w:rtl/>
        </w:rPr>
        <w:t>:</w:t>
      </w:r>
    </w:p>
    <w:p w14:paraId="3FCB41DE" w14:textId="46378AE1" w:rsidR="001E2274" w:rsidRDefault="001B58E9" w:rsidP="001B58E9">
      <w:pPr>
        <w:rPr>
          <w:b w:val="0"/>
          <w:bCs w:val="0"/>
          <w:caps/>
          <w:sz w:val="24"/>
          <w:szCs w:val="24"/>
          <w:rtl/>
        </w:rPr>
      </w:pPr>
      <w:r>
        <w:rPr>
          <w:rFonts w:hint="cs"/>
          <w:b w:val="0"/>
          <w:bCs w:val="0"/>
          <w:caps/>
          <w:sz w:val="24"/>
          <w:szCs w:val="24"/>
          <w:rtl/>
        </w:rPr>
        <w:t xml:space="preserve">עם עם גישה </w:t>
      </w:r>
    </w:p>
    <w:p w14:paraId="6F0FC6AA" w14:textId="77777777" w:rsidR="001E2274" w:rsidRDefault="001E2274" w:rsidP="001B58E9">
      <w:pPr>
        <w:rPr>
          <w:b w:val="0"/>
          <w:bCs w:val="0"/>
          <w:caps/>
          <w:sz w:val="24"/>
          <w:szCs w:val="24"/>
          <w:rtl/>
        </w:rPr>
      </w:pPr>
    </w:p>
    <w:p w14:paraId="3A77C598" w14:textId="77777777" w:rsidR="001E2274" w:rsidRDefault="00D17364" w:rsidP="001B58E9">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31891871" w14:textId="7D86E122" w:rsidR="001E2274" w:rsidRDefault="001B58E9" w:rsidP="001B58E9">
      <w:pPr>
        <w:rPr>
          <w:b w:val="0"/>
          <w:bCs w:val="0"/>
          <w:caps/>
          <w:sz w:val="24"/>
          <w:szCs w:val="24"/>
          <w:rtl/>
        </w:rPr>
      </w:pPr>
      <w:r>
        <w:rPr>
          <w:rFonts w:hint="cs"/>
          <w:b w:val="0"/>
          <w:bCs w:val="0"/>
          <w:caps/>
          <w:sz w:val="24"/>
          <w:szCs w:val="24"/>
          <w:rtl/>
        </w:rPr>
        <w:t>עם גישה</w:t>
      </w:r>
    </w:p>
    <w:p w14:paraId="4B45565A" w14:textId="77777777" w:rsidR="001E2274" w:rsidRDefault="001E2274" w:rsidP="001B58E9">
      <w:pPr>
        <w:rPr>
          <w:b w:val="0"/>
          <w:bCs w:val="0"/>
          <w:caps/>
          <w:sz w:val="24"/>
          <w:szCs w:val="24"/>
          <w:rtl/>
        </w:rPr>
      </w:pPr>
    </w:p>
    <w:p w14:paraId="10F6B466" w14:textId="77777777" w:rsidR="001E2274" w:rsidRDefault="00FC27D6" w:rsidP="001B58E9">
      <w:pPr>
        <w:rPr>
          <w:caps/>
          <w:sz w:val="24"/>
          <w:szCs w:val="24"/>
          <w:u w:val="single"/>
          <w:rtl/>
        </w:rPr>
      </w:pPr>
      <w:r w:rsidRPr="00FC27D6">
        <w:rPr>
          <w:rFonts w:hint="cs"/>
          <w:caps/>
          <w:sz w:val="24"/>
          <w:szCs w:val="24"/>
          <w:u w:val="single"/>
          <w:rtl/>
        </w:rPr>
        <w:t>מר ליאור רגב - נציג לשכת התכנון</w:t>
      </w:r>
      <w:r w:rsidR="001E2274">
        <w:rPr>
          <w:rFonts w:hint="cs"/>
          <w:caps/>
          <w:sz w:val="24"/>
          <w:szCs w:val="24"/>
          <w:u w:val="single"/>
          <w:rtl/>
        </w:rPr>
        <w:t>:</w:t>
      </w:r>
    </w:p>
    <w:p w14:paraId="234EFB83" w14:textId="1FE435F5" w:rsidR="001E2274" w:rsidRDefault="001B58E9" w:rsidP="001B58E9">
      <w:pPr>
        <w:rPr>
          <w:b w:val="0"/>
          <w:bCs w:val="0"/>
          <w:caps/>
          <w:sz w:val="24"/>
          <w:szCs w:val="24"/>
          <w:rtl/>
        </w:rPr>
      </w:pPr>
      <w:r>
        <w:rPr>
          <w:rFonts w:hint="cs"/>
          <w:b w:val="0"/>
          <w:bCs w:val="0"/>
          <w:caps/>
          <w:sz w:val="24"/>
          <w:szCs w:val="24"/>
          <w:rtl/>
        </w:rPr>
        <w:t xml:space="preserve">גישה דרך השכונה </w:t>
      </w:r>
    </w:p>
    <w:p w14:paraId="3E0EA3F8" w14:textId="77777777" w:rsidR="001E2274" w:rsidRDefault="001E2274" w:rsidP="001B58E9">
      <w:pPr>
        <w:rPr>
          <w:b w:val="0"/>
          <w:bCs w:val="0"/>
          <w:caps/>
          <w:sz w:val="24"/>
          <w:szCs w:val="24"/>
          <w:rtl/>
        </w:rPr>
      </w:pPr>
    </w:p>
    <w:p w14:paraId="5E9B386F" w14:textId="77777777" w:rsidR="001E2274" w:rsidRDefault="00D17364" w:rsidP="001B58E9">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6539411B" w14:textId="63736FF7" w:rsidR="001E2274" w:rsidRDefault="001B58E9" w:rsidP="001B58E9">
      <w:pPr>
        <w:rPr>
          <w:b w:val="0"/>
          <w:bCs w:val="0"/>
          <w:caps/>
          <w:sz w:val="24"/>
          <w:szCs w:val="24"/>
          <w:rtl/>
        </w:rPr>
      </w:pPr>
      <w:r>
        <w:rPr>
          <w:rFonts w:hint="cs"/>
          <w:b w:val="0"/>
          <w:bCs w:val="0"/>
          <w:caps/>
          <w:sz w:val="24"/>
          <w:szCs w:val="24"/>
          <w:rtl/>
        </w:rPr>
        <w:t xml:space="preserve">עם גישה דרך השכונה </w:t>
      </w:r>
    </w:p>
    <w:p w14:paraId="52B542CD" w14:textId="77777777" w:rsidR="001E2274" w:rsidRDefault="001E2274" w:rsidP="001B58E9">
      <w:pPr>
        <w:rPr>
          <w:b w:val="0"/>
          <w:bCs w:val="0"/>
          <w:caps/>
          <w:sz w:val="24"/>
          <w:szCs w:val="24"/>
          <w:rtl/>
        </w:rPr>
      </w:pPr>
    </w:p>
    <w:p w14:paraId="0258E808" w14:textId="77777777" w:rsidR="001E2274" w:rsidRDefault="00FC27D6" w:rsidP="001B58E9">
      <w:pPr>
        <w:rPr>
          <w:caps/>
          <w:sz w:val="24"/>
          <w:szCs w:val="24"/>
          <w:u w:val="single"/>
          <w:rtl/>
        </w:rPr>
      </w:pPr>
      <w:r w:rsidRPr="00FC27D6">
        <w:rPr>
          <w:rFonts w:hint="cs"/>
          <w:caps/>
          <w:sz w:val="24"/>
          <w:szCs w:val="24"/>
          <w:u w:val="single"/>
          <w:rtl/>
        </w:rPr>
        <w:t>מר ליאור רגב - נציג לשכת התכנון</w:t>
      </w:r>
      <w:r w:rsidR="001E2274">
        <w:rPr>
          <w:rFonts w:hint="cs"/>
          <w:caps/>
          <w:sz w:val="24"/>
          <w:szCs w:val="24"/>
          <w:u w:val="single"/>
          <w:rtl/>
        </w:rPr>
        <w:t>:</w:t>
      </w:r>
    </w:p>
    <w:p w14:paraId="368AFC31" w14:textId="03D0F523" w:rsidR="001E2274" w:rsidRDefault="001B58E9" w:rsidP="001B58E9">
      <w:pPr>
        <w:rPr>
          <w:b w:val="0"/>
          <w:bCs w:val="0"/>
          <w:caps/>
          <w:sz w:val="24"/>
          <w:szCs w:val="24"/>
          <w:rtl/>
        </w:rPr>
      </w:pPr>
      <w:r>
        <w:rPr>
          <w:rFonts w:hint="cs"/>
          <w:b w:val="0"/>
          <w:bCs w:val="0"/>
          <w:caps/>
          <w:sz w:val="24"/>
          <w:szCs w:val="24"/>
          <w:rtl/>
        </w:rPr>
        <w:t xml:space="preserve">... </w:t>
      </w:r>
    </w:p>
    <w:p w14:paraId="0ED086EC" w14:textId="77777777" w:rsidR="001E2274" w:rsidRDefault="001E2274" w:rsidP="001B58E9">
      <w:pPr>
        <w:rPr>
          <w:b w:val="0"/>
          <w:bCs w:val="0"/>
          <w:caps/>
          <w:sz w:val="24"/>
          <w:szCs w:val="24"/>
          <w:rtl/>
        </w:rPr>
      </w:pPr>
    </w:p>
    <w:p w14:paraId="10CA09A5" w14:textId="77777777" w:rsidR="001E2274" w:rsidRDefault="00D17364" w:rsidP="001B58E9">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614F260F" w14:textId="27CA23BE" w:rsidR="001E2274" w:rsidRDefault="001B58E9" w:rsidP="001B58E9">
      <w:pPr>
        <w:rPr>
          <w:b w:val="0"/>
          <w:bCs w:val="0"/>
          <w:caps/>
          <w:sz w:val="24"/>
          <w:szCs w:val="24"/>
          <w:rtl/>
        </w:rPr>
      </w:pPr>
      <w:r>
        <w:rPr>
          <w:rFonts w:hint="cs"/>
          <w:b w:val="0"/>
          <w:bCs w:val="0"/>
          <w:caps/>
          <w:sz w:val="24"/>
          <w:szCs w:val="24"/>
          <w:rtl/>
        </w:rPr>
        <w:t xml:space="preserve">מצד שני יש רגע בוא אל תעזור לי רגע מצד שני יש לי שצפ ששייך לעירייה שהוא לא, הוא, </w:t>
      </w:r>
    </w:p>
    <w:p w14:paraId="70D4B40B" w14:textId="77777777" w:rsidR="001E2274" w:rsidRDefault="001E2274" w:rsidP="001B58E9">
      <w:pPr>
        <w:rPr>
          <w:b w:val="0"/>
          <w:bCs w:val="0"/>
          <w:caps/>
          <w:sz w:val="24"/>
          <w:szCs w:val="24"/>
          <w:rtl/>
        </w:rPr>
      </w:pPr>
    </w:p>
    <w:p w14:paraId="7B644F0B" w14:textId="77777777" w:rsidR="001E2274" w:rsidRDefault="001B58E9" w:rsidP="001B58E9">
      <w:pPr>
        <w:rPr>
          <w:b w:val="0"/>
          <w:bCs w:val="0"/>
          <w:caps/>
          <w:sz w:val="24"/>
          <w:szCs w:val="24"/>
          <w:rtl/>
        </w:rPr>
      </w:pPr>
      <w:r>
        <w:rPr>
          <w:rFonts w:hint="cs"/>
          <w:b w:val="0"/>
          <w:bCs w:val="0"/>
          <w:caps/>
          <w:sz w:val="24"/>
          <w:szCs w:val="24"/>
          <w:rtl/>
        </w:rPr>
        <w:t xml:space="preserve">(הקלטה הופסקה) </w:t>
      </w:r>
    </w:p>
    <w:p w14:paraId="2B0BFF8F" w14:textId="77777777" w:rsidR="001E2274" w:rsidRDefault="001E2274" w:rsidP="001B58E9">
      <w:pPr>
        <w:rPr>
          <w:b w:val="0"/>
          <w:bCs w:val="0"/>
          <w:caps/>
          <w:sz w:val="24"/>
          <w:szCs w:val="24"/>
          <w:rtl/>
        </w:rPr>
      </w:pPr>
    </w:p>
    <w:p w14:paraId="1340AF05" w14:textId="77777777" w:rsidR="001E2274" w:rsidRDefault="00D17364" w:rsidP="00735B28">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3705DEAA" w14:textId="31E0AC59" w:rsidR="001E2274" w:rsidRDefault="00735B28" w:rsidP="00735B28">
      <w:pPr>
        <w:rPr>
          <w:b w:val="0"/>
          <w:bCs w:val="0"/>
          <w:caps/>
          <w:sz w:val="24"/>
          <w:szCs w:val="24"/>
          <w:rtl/>
        </w:rPr>
      </w:pPr>
      <w:r>
        <w:rPr>
          <w:rFonts w:hint="cs"/>
          <w:b w:val="0"/>
          <w:bCs w:val="0"/>
          <w:caps/>
          <w:sz w:val="24"/>
          <w:szCs w:val="24"/>
          <w:rtl/>
        </w:rPr>
        <w:t xml:space="preserve">הוא הוא הוא הוא לא יעיל, הוא בלתי מנוצל אתם אומרים הוא ישמש כמגרש חניה הוא לא יעיל כי הוא יושב על הצומת ו, במקום שלתושבים ולאזרחים יהיה להם שצפ משמעותי על הנחל אז אז אין להם, אז עכשיו זה לא משנה כרגע אם יבנו פה בית ספר או יבנו פה בית מגורים או יבנו פה או דיור מוגן אני עכשיו מדבר על ה, על ה, על ה, איחוד וחלוקה של ה, על איחוד וחלוקה של מה שהעיר מקבלת העיר מקבלת עכשיו שצפ יותר משמעותי על הנחל, העיר מקבלת מגרש שהגישה אליו היא לא היא לא דרך ה, לא דרך השכונה אלא דרך אלא ולא מחייבת גשרון מעל הנחל. העיר, מבחינת מה שהעיר מקבלת לא משנה מה יהיה בנוי שם, האם יהיה נכון לומר שהתחושה שלנו של הוועדה המחוזית שהתכנון הזה הוא פשוט יותר נכון לעיר, בהתעלם כרגע מהשאלה מה נחליט שיהיה שם, אחר כך נקיים דיון על זה אם צריך להיות פה דיור מוגן או צריך להיות פה דירות רגילות וכו וכו כן </w:t>
      </w:r>
    </w:p>
    <w:p w14:paraId="0657EAA4" w14:textId="77777777" w:rsidR="001E2274" w:rsidRDefault="001E2274" w:rsidP="00735B28">
      <w:pPr>
        <w:rPr>
          <w:b w:val="0"/>
          <w:bCs w:val="0"/>
          <w:caps/>
          <w:sz w:val="24"/>
          <w:szCs w:val="24"/>
          <w:rtl/>
        </w:rPr>
      </w:pPr>
    </w:p>
    <w:p w14:paraId="61FFEF44" w14:textId="77777777" w:rsidR="001E2274" w:rsidRDefault="00D70D61" w:rsidP="00735B28">
      <w:pPr>
        <w:rPr>
          <w:caps/>
          <w:sz w:val="24"/>
          <w:szCs w:val="24"/>
          <w:u w:val="single"/>
          <w:rtl/>
        </w:rPr>
      </w:pPr>
      <w:r w:rsidRPr="00D70D61">
        <w:rPr>
          <w:rFonts w:hint="cs"/>
          <w:caps/>
          <w:sz w:val="24"/>
          <w:szCs w:val="24"/>
          <w:u w:val="single"/>
          <w:rtl/>
        </w:rPr>
        <w:t>מר שמואל רוטמן - ממלא מקום וסגן ראש העיר יהוד</w:t>
      </w:r>
      <w:r w:rsidR="001E2274">
        <w:rPr>
          <w:rFonts w:hint="cs"/>
          <w:caps/>
          <w:sz w:val="24"/>
          <w:szCs w:val="24"/>
          <w:u w:val="single"/>
          <w:rtl/>
        </w:rPr>
        <w:t>:</w:t>
      </w:r>
    </w:p>
    <w:p w14:paraId="0F197243" w14:textId="338720BE" w:rsidR="001E2274" w:rsidRDefault="00735B28" w:rsidP="00735B28">
      <w:pPr>
        <w:rPr>
          <w:b w:val="0"/>
          <w:bCs w:val="0"/>
          <w:caps/>
          <w:sz w:val="24"/>
          <w:szCs w:val="24"/>
          <w:rtl/>
        </w:rPr>
      </w:pPr>
      <w:r>
        <w:rPr>
          <w:rFonts w:hint="cs"/>
          <w:b w:val="0"/>
          <w:bCs w:val="0"/>
          <w:caps/>
          <w:sz w:val="24"/>
          <w:szCs w:val="24"/>
          <w:rtl/>
        </w:rPr>
        <w:t>אני אני מבקש</w:t>
      </w:r>
    </w:p>
    <w:p w14:paraId="75D1594F" w14:textId="77777777" w:rsidR="001E2274" w:rsidRDefault="001E2274" w:rsidP="00735B28">
      <w:pPr>
        <w:rPr>
          <w:b w:val="0"/>
          <w:bCs w:val="0"/>
          <w:caps/>
          <w:sz w:val="24"/>
          <w:szCs w:val="24"/>
          <w:rtl/>
        </w:rPr>
      </w:pPr>
    </w:p>
    <w:p w14:paraId="14C68AA5" w14:textId="77777777" w:rsidR="001E2274" w:rsidRDefault="00D17364" w:rsidP="00735B28">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03C41472" w14:textId="328AE02A" w:rsidR="001E2274" w:rsidRDefault="00735B28" w:rsidP="00735B28">
      <w:pPr>
        <w:rPr>
          <w:b w:val="0"/>
          <w:bCs w:val="0"/>
          <w:caps/>
          <w:sz w:val="24"/>
          <w:szCs w:val="24"/>
          <w:rtl/>
        </w:rPr>
      </w:pPr>
      <w:r>
        <w:rPr>
          <w:rFonts w:hint="cs"/>
          <w:b w:val="0"/>
          <w:bCs w:val="0"/>
          <w:caps/>
          <w:sz w:val="24"/>
          <w:szCs w:val="24"/>
          <w:rtl/>
        </w:rPr>
        <w:t>אבל אני אני רגע עם כל הכבוד אני מנהל את הישיבה</w:t>
      </w:r>
    </w:p>
    <w:p w14:paraId="7B5C33B1" w14:textId="77777777" w:rsidR="001E2274" w:rsidRDefault="001E2274" w:rsidP="00735B28">
      <w:pPr>
        <w:rPr>
          <w:b w:val="0"/>
          <w:bCs w:val="0"/>
          <w:caps/>
          <w:sz w:val="24"/>
          <w:szCs w:val="24"/>
          <w:rtl/>
        </w:rPr>
      </w:pPr>
    </w:p>
    <w:p w14:paraId="60F81E69" w14:textId="77777777" w:rsidR="001E2274" w:rsidRDefault="00D70D61" w:rsidP="00735B28">
      <w:pPr>
        <w:rPr>
          <w:caps/>
          <w:sz w:val="24"/>
          <w:szCs w:val="24"/>
          <w:u w:val="single"/>
          <w:rtl/>
        </w:rPr>
      </w:pPr>
      <w:r w:rsidRPr="00D70D61">
        <w:rPr>
          <w:rFonts w:hint="cs"/>
          <w:caps/>
          <w:sz w:val="24"/>
          <w:szCs w:val="24"/>
          <w:u w:val="single"/>
          <w:rtl/>
        </w:rPr>
        <w:t>מר שמואל רוטמן - ממלא מקום וסגן ראש העיר יהוד</w:t>
      </w:r>
      <w:r w:rsidR="001E2274">
        <w:rPr>
          <w:rFonts w:hint="cs"/>
          <w:caps/>
          <w:sz w:val="24"/>
          <w:szCs w:val="24"/>
          <w:u w:val="single"/>
          <w:rtl/>
        </w:rPr>
        <w:t>:</w:t>
      </w:r>
    </w:p>
    <w:p w14:paraId="58509F1F" w14:textId="1FC19830" w:rsidR="001E2274" w:rsidRDefault="00735B28" w:rsidP="00735B28">
      <w:pPr>
        <w:rPr>
          <w:b w:val="0"/>
          <w:bCs w:val="0"/>
          <w:caps/>
          <w:sz w:val="24"/>
          <w:szCs w:val="24"/>
          <w:rtl/>
        </w:rPr>
      </w:pPr>
      <w:r>
        <w:rPr>
          <w:rFonts w:hint="cs"/>
          <w:b w:val="0"/>
          <w:bCs w:val="0"/>
          <w:caps/>
          <w:sz w:val="24"/>
          <w:szCs w:val="24"/>
          <w:rtl/>
        </w:rPr>
        <w:t xml:space="preserve">כן </w:t>
      </w:r>
    </w:p>
    <w:p w14:paraId="1B380138" w14:textId="77777777" w:rsidR="001E2274" w:rsidRDefault="001E2274" w:rsidP="00735B28">
      <w:pPr>
        <w:rPr>
          <w:b w:val="0"/>
          <w:bCs w:val="0"/>
          <w:caps/>
          <w:sz w:val="24"/>
          <w:szCs w:val="24"/>
          <w:rtl/>
        </w:rPr>
      </w:pPr>
    </w:p>
    <w:p w14:paraId="68124869" w14:textId="77777777" w:rsidR="001E2274" w:rsidRDefault="00D17364" w:rsidP="00735B28">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68C277DC" w14:textId="29B38C18" w:rsidR="001E2274" w:rsidRDefault="00735B28" w:rsidP="00735B28">
      <w:pPr>
        <w:rPr>
          <w:b w:val="0"/>
          <w:bCs w:val="0"/>
          <w:caps/>
          <w:sz w:val="24"/>
          <w:szCs w:val="24"/>
          <w:rtl/>
        </w:rPr>
      </w:pPr>
      <w:r>
        <w:rPr>
          <w:rFonts w:hint="cs"/>
          <w:b w:val="0"/>
          <w:bCs w:val="0"/>
          <w:caps/>
          <w:sz w:val="24"/>
          <w:szCs w:val="24"/>
          <w:rtl/>
        </w:rPr>
        <w:lastRenderedPageBreak/>
        <w:t>ו, עם כל הכבוד אני רוצה לקבל תשובה ממהנדסת העיר</w:t>
      </w:r>
    </w:p>
    <w:p w14:paraId="4E9374D2" w14:textId="77777777" w:rsidR="001E2274" w:rsidRDefault="001E2274" w:rsidP="00735B28">
      <w:pPr>
        <w:rPr>
          <w:b w:val="0"/>
          <w:bCs w:val="0"/>
          <w:caps/>
          <w:sz w:val="24"/>
          <w:szCs w:val="24"/>
          <w:rtl/>
        </w:rPr>
      </w:pPr>
    </w:p>
    <w:p w14:paraId="2556E31E" w14:textId="77777777" w:rsidR="001E2274" w:rsidRDefault="00D70D61" w:rsidP="00735B28">
      <w:pPr>
        <w:rPr>
          <w:caps/>
          <w:sz w:val="24"/>
          <w:szCs w:val="24"/>
          <w:u w:val="single"/>
          <w:rtl/>
        </w:rPr>
      </w:pPr>
      <w:r w:rsidRPr="00D70D61">
        <w:rPr>
          <w:rFonts w:hint="cs"/>
          <w:caps/>
          <w:sz w:val="24"/>
          <w:szCs w:val="24"/>
          <w:u w:val="single"/>
          <w:rtl/>
        </w:rPr>
        <w:t>מר שמואל רוטמן - ממלא מקום וסגן ראש העיר יהוד</w:t>
      </w:r>
      <w:r w:rsidR="001E2274">
        <w:rPr>
          <w:rFonts w:hint="cs"/>
          <w:caps/>
          <w:sz w:val="24"/>
          <w:szCs w:val="24"/>
          <w:u w:val="single"/>
          <w:rtl/>
        </w:rPr>
        <w:t>:</w:t>
      </w:r>
    </w:p>
    <w:p w14:paraId="6FF8B6FA" w14:textId="2070E03A" w:rsidR="001E2274" w:rsidRDefault="00735B28" w:rsidP="00735B28">
      <w:pPr>
        <w:rPr>
          <w:b w:val="0"/>
          <w:bCs w:val="0"/>
          <w:caps/>
          <w:sz w:val="24"/>
          <w:szCs w:val="24"/>
          <w:rtl/>
        </w:rPr>
      </w:pPr>
      <w:r>
        <w:rPr>
          <w:rFonts w:hint="cs"/>
          <w:b w:val="0"/>
          <w:bCs w:val="0"/>
          <w:caps/>
          <w:sz w:val="24"/>
          <w:szCs w:val="24"/>
          <w:rtl/>
        </w:rPr>
        <w:t xml:space="preserve">כן כן </w:t>
      </w:r>
    </w:p>
    <w:p w14:paraId="09F56DF7" w14:textId="77777777" w:rsidR="001E2274" w:rsidRDefault="001E2274" w:rsidP="00735B28">
      <w:pPr>
        <w:rPr>
          <w:b w:val="0"/>
          <w:bCs w:val="0"/>
          <w:caps/>
          <w:sz w:val="24"/>
          <w:szCs w:val="24"/>
          <w:rtl/>
        </w:rPr>
      </w:pPr>
    </w:p>
    <w:p w14:paraId="56BCFE2F" w14:textId="77777777" w:rsidR="001E2274" w:rsidRDefault="00D17364" w:rsidP="00735B28">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26FC9D21" w14:textId="1153CBC5" w:rsidR="001E2274" w:rsidRDefault="00735B28" w:rsidP="00735B28">
      <w:pPr>
        <w:rPr>
          <w:b w:val="0"/>
          <w:bCs w:val="0"/>
          <w:caps/>
          <w:sz w:val="24"/>
          <w:szCs w:val="24"/>
          <w:rtl/>
        </w:rPr>
      </w:pPr>
      <w:r>
        <w:rPr>
          <w:rFonts w:hint="cs"/>
          <w:b w:val="0"/>
          <w:bCs w:val="0"/>
          <w:caps/>
          <w:sz w:val="24"/>
          <w:szCs w:val="24"/>
          <w:rtl/>
        </w:rPr>
        <w:t xml:space="preserve">אז עם כל הכבוד </w:t>
      </w:r>
    </w:p>
    <w:p w14:paraId="27884FC2" w14:textId="77777777" w:rsidR="001E2274" w:rsidRDefault="001E2274" w:rsidP="00735B28">
      <w:pPr>
        <w:rPr>
          <w:b w:val="0"/>
          <w:bCs w:val="0"/>
          <w:caps/>
          <w:sz w:val="24"/>
          <w:szCs w:val="24"/>
          <w:rtl/>
        </w:rPr>
      </w:pPr>
    </w:p>
    <w:p w14:paraId="0D16578C" w14:textId="77777777" w:rsidR="001E2274" w:rsidRDefault="00D70D61" w:rsidP="00735B28">
      <w:pPr>
        <w:rPr>
          <w:caps/>
          <w:sz w:val="24"/>
          <w:szCs w:val="24"/>
          <w:u w:val="single"/>
          <w:rtl/>
        </w:rPr>
      </w:pPr>
      <w:r w:rsidRPr="00D70D61">
        <w:rPr>
          <w:rFonts w:hint="cs"/>
          <w:caps/>
          <w:sz w:val="24"/>
          <w:szCs w:val="24"/>
          <w:u w:val="single"/>
          <w:rtl/>
        </w:rPr>
        <w:t>מר שמואל רוטמן - ממלא מקום וסגן ראש העיר יהוד</w:t>
      </w:r>
      <w:r w:rsidR="001E2274">
        <w:rPr>
          <w:rFonts w:hint="cs"/>
          <w:caps/>
          <w:sz w:val="24"/>
          <w:szCs w:val="24"/>
          <w:u w:val="single"/>
          <w:rtl/>
        </w:rPr>
        <w:t>:</w:t>
      </w:r>
    </w:p>
    <w:p w14:paraId="573F31E9" w14:textId="2B704511" w:rsidR="001E2274" w:rsidRDefault="00735B28" w:rsidP="00735B28">
      <w:pPr>
        <w:rPr>
          <w:b w:val="0"/>
          <w:bCs w:val="0"/>
          <w:caps/>
          <w:sz w:val="24"/>
          <w:szCs w:val="24"/>
          <w:rtl/>
        </w:rPr>
      </w:pPr>
      <w:r>
        <w:rPr>
          <w:rFonts w:hint="cs"/>
          <w:b w:val="0"/>
          <w:bCs w:val="0"/>
          <w:caps/>
          <w:sz w:val="24"/>
          <w:szCs w:val="24"/>
          <w:rtl/>
        </w:rPr>
        <w:t>אבל הגבנו בכתב</w:t>
      </w:r>
    </w:p>
    <w:p w14:paraId="336893B4" w14:textId="77777777" w:rsidR="001E2274" w:rsidRDefault="001E2274" w:rsidP="00735B28">
      <w:pPr>
        <w:rPr>
          <w:b w:val="0"/>
          <w:bCs w:val="0"/>
          <w:caps/>
          <w:sz w:val="24"/>
          <w:szCs w:val="24"/>
          <w:rtl/>
        </w:rPr>
      </w:pPr>
    </w:p>
    <w:p w14:paraId="26CC38F0" w14:textId="77777777" w:rsidR="001E2274" w:rsidRDefault="00D17364" w:rsidP="00735B28">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4EFB52E9" w14:textId="2D295C71" w:rsidR="001E2274" w:rsidRDefault="00735B28" w:rsidP="00735B28">
      <w:pPr>
        <w:rPr>
          <w:b w:val="0"/>
          <w:bCs w:val="0"/>
          <w:caps/>
          <w:sz w:val="24"/>
          <w:szCs w:val="24"/>
          <w:rtl/>
        </w:rPr>
      </w:pPr>
      <w:r>
        <w:rPr>
          <w:rFonts w:hint="cs"/>
          <w:b w:val="0"/>
          <w:bCs w:val="0"/>
          <w:caps/>
          <w:sz w:val="24"/>
          <w:szCs w:val="24"/>
          <w:rtl/>
        </w:rPr>
        <w:t xml:space="preserve">לא אדוני אדוני הנכבד אני מנהל את הישיבה </w:t>
      </w:r>
    </w:p>
    <w:p w14:paraId="4DF72C25" w14:textId="77777777" w:rsidR="001E2274" w:rsidRDefault="001E2274" w:rsidP="00735B28">
      <w:pPr>
        <w:rPr>
          <w:b w:val="0"/>
          <w:bCs w:val="0"/>
          <w:caps/>
          <w:sz w:val="24"/>
          <w:szCs w:val="24"/>
          <w:rtl/>
        </w:rPr>
      </w:pPr>
    </w:p>
    <w:p w14:paraId="3C2CBDFC" w14:textId="77777777" w:rsidR="001E2274" w:rsidRDefault="00D70D61" w:rsidP="00735B28">
      <w:pPr>
        <w:rPr>
          <w:caps/>
          <w:sz w:val="24"/>
          <w:szCs w:val="24"/>
          <w:u w:val="single"/>
          <w:rtl/>
        </w:rPr>
      </w:pPr>
      <w:r w:rsidRPr="00D70D61">
        <w:rPr>
          <w:rFonts w:hint="cs"/>
          <w:caps/>
          <w:sz w:val="24"/>
          <w:szCs w:val="24"/>
          <w:u w:val="single"/>
          <w:rtl/>
        </w:rPr>
        <w:t>מר שמואל רוטמן - ממלא מקום וסגן ראש העיר יהוד</w:t>
      </w:r>
      <w:r w:rsidR="001E2274">
        <w:rPr>
          <w:rFonts w:hint="cs"/>
          <w:caps/>
          <w:sz w:val="24"/>
          <w:szCs w:val="24"/>
          <w:u w:val="single"/>
          <w:rtl/>
        </w:rPr>
        <w:t>:</w:t>
      </w:r>
    </w:p>
    <w:p w14:paraId="76CB010E" w14:textId="03B11985" w:rsidR="001E2274" w:rsidRDefault="00735B28" w:rsidP="00735B28">
      <w:pPr>
        <w:rPr>
          <w:b w:val="0"/>
          <w:bCs w:val="0"/>
          <w:caps/>
          <w:sz w:val="24"/>
          <w:szCs w:val="24"/>
          <w:rtl/>
        </w:rPr>
      </w:pPr>
      <w:r>
        <w:rPr>
          <w:rFonts w:hint="cs"/>
          <w:b w:val="0"/>
          <w:bCs w:val="0"/>
          <w:caps/>
          <w:sz w:val="24"/>
          <w:szCs w:val="24"/>
          <w:rtl/>
        </w:rPr>
        <w:t xml:space="preserve">בבקשה </w:t>
      </w:r>
    </w:p>
    <w:p w14:paraId="1E65536C" w14:textId="77777777" w:rsidR="001E2274" w:rsidRDefault="001E2274" w:rsidP="00735B28">
      <w:pPr>
        <w:rPr>
          <w:b w:val="0"/>
          <w:bCs w:val="0"/>
          <w:caps/>
          <w:sz w:val="24"/>
          <w:szCs w:val="24"/>
          <w:rtl/>
        </w:rPr>
      </w:pPr>
    </w:p>
    <w:p w14:paraId="4AC0A6C4" w14:textId="77777777" w:rsidR="001E2274" w:rsidRDefault="00D17364" w:rsidP="00BF55FA">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19D35BF5" w14:textId="1B814F01" w:rsidR="001E2274" w:rsidRDefault="00735B28" w:rsidP="00BF55FA">
      <w:pPr>
        <w:rPr>
          <w:b w:val="0"/>
          <w:bCs w:val="0"/>
          <w:caps/>
          <w:sz w:val="24"/>
          <w:szCs w:val="24"/>
          <w:rtl/>
        </w:rPr>
      </w:pPr>
      <w:r>
        <w:rPr>
          <w:rFonts w:hint="cs"/>
          <w:b w:val="0"/>
          <w:bCs w:val="0"/>
          <w:caps/>
          <w:sz w:val="24"/>
          <w:szCs w:val="24"/>
          <w:rtl/>
        </w:rPr>
        <w:t xml:space="preserve">ואתה חבר אני מבין שאתה חבר מועצה </w:t>
      </w:r>
    </w:p>
    <w:p w14:paraId="303E10C1" w14:textId="77777777" w:rsidR="001E2274" w:rsidRDefault="001E2274" w:rsidP="00BF55FA">
      <w:pPr>
        <w:rPr>
          <w:b w:val="0"/>
          <w:bCs w:val="0"/>
          <w:caps/>
          <w:sz w:val="24"/>
          <w:szCs w:val="24"/>
          <w:rtl/>
        </w:rPr>
      </w:pPr>
    </w:p>
    <w:p w14:paraId="0191FADB" w14:textId="77777777" w:rsidR="001E2274" w:rsidRDefault="00D70D61" w:rsidP="00BF55FA">
      <w:pPr>
        <w:rPr>
          <w:caps/>
          <w:sz w:val="24"/>
          <w:szCs w:val="24"/>
          <w:u w:val="single"/>
          <w:rtl/>
        </w:rPr>
      </w:pPr>
      <w:r w:rsidRPr="00D70D61">
        <w:rPr>
          <w:rFonts w:hint="cs"/>
          <w:caps/>
          <w:sz w:val="24"/>
          <w:szCs w:val="24"/>
          <w:u w:val="single"/>
          <w:rtl/>
        </w:rPr>
        <w:t>מר שמואל רוטמן - ממלא מקום וסגן ראש העיר יהוד</w:t>
      </w:r>
      <w:r w:rsidR="001E2274">
        <w:rPr>
          <w:rFonts w:hint="cs"/>
          <w:caps/>
          <w:sz w:val="24"/>
          <w:szCs w:val="24"/>
          <w:u w:val="single"/>
          <w:rtl/>
        </w:rPr>
        <w:t>:</w:t>
      </w:r>
    </w:p>
    <w:p w14:paraId="6EBD9524" w14:textId="5BCA7907" w:rsidR="001E2274" w:rsidRDefault="00BF55FA" w:rsidP="00BF55FA">
      <w:pPr>
        <w:rPr>
          <w:b w:val="0"/>
          <w:bCs w:val="0"/>
          <w:caps/>
          <w:sz w:val="24"/>
          <w:szCs w:val="24"/>
          <w:rtl/>
        </w:rPr>
      </w:pPr>
      <w:r>
        <w:rPr>
          <w:rFonts w:hint="cs"/>
          <w:b w:val="0"/>
          <w:bCs w:val="0"/>
          <w:caps/>
          <w:sz w:val="24"/>
          <w:szCs w:val="24"/>
          <w:rtl/>
        </w:rPr>
        <w:t>אני</w:t>
      </w:r>
      <w:r w:rsidR="000F703D">
        <w:rPr>
          <w:rFonts w:hint="cs"/>
          <w:b w:val="0"/>
          <w:bCs w:val="0"/>
          <w:caps/>
          <w:sz w:val="24"/>
          <w:szCs w:val="24"/>
          <w:rtl/>
        </w:rPr>
        <w:t xml:space="preserve"> </w:t>
      </w:r>
      <w:r>
        <w:rPr>
          <w:rFonts w:hint="cs"/>
          <w:b w:val="0"/>
          <w:bCs w:val="0"/>
          <w:caps/>
          <w:sz w:val="24"/>
          <w:szCs w:val="24"/>
          <w:rtl/>
        </w:rPr>
        <w:t>אני סגן</w:t>
      </w:r>
    </w:p>
    <w:p w14:paraId="581590A2" w14:textId="77777777" w:rsidR="001E2274" w:rsidRDefault="001E2274" w:rsidP="00BF55FA">
      <w:pPr>
        <w:rPr>
          <w:b w:val="0"/>
          <w:bCs w:val="0"/>
          <w:caps/>
          <w:sz w:val="24"/>
          <w:szCs w:val="24"/>
          <w:rtl/>
        </w:rPr>
      </w:pPr>
    </w:p>
    <w:p w14:paraId="43F4E0E6" w14:textId="77777777" w:rsidR="001E2274" w:rsidRDefault="00D17364" w:rsidP="00BF55FA">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08AECBE7" w14:textId="585159F5" w:rsidR="001E2274" w:rsidRDefault="00BF55FA" w:rsidP="00BF55FA">
      <w:pPr>
        <w:rPr>
          <w:b w:val="0"/>
          <w:bCs w:val="0"/>
          <w:caps/>
          <w:sz w:val="24"/>
          <w:szCs w:val="24"/>
          <w:rtl/>
        </w:rPr>
      </w:pPr>
      <w:r>
        <w:rPr>
          <w:rFonts w:hint="cs"/>
          <w:b w:val="0"/>
          <w:bCs w:val="0"/>
          <w:caps/>
          <w:sz w:val="24"/>
          <w:szCs w:val="24"/>
          <w:rtl/>
        </w:rPr>
        <w:t>אתה חבר, סגן ראש העיר</w:t>
      </w:r>
    </w:p>
    <w:p w14:paraId="4E5A6C7E" w14:textId="77777777" w:rsidR="001E2274" w:rsidRDefault="001E2274" w:rsidP="00BF55FA">
      <w:pPr>
        <w:rPr>
          <w:b w:val="0"/>
          <w:bCs w:val="0"/>
          <w:caps/>
          <w:sz w:val="24"/>
          <w:szCs w:val="24"/>
          <w:rtl/>
        </w:rPr>
      </w:pPr>
    </w:p>
    <w:p w14:paraId="4685FAE6" w14:textId="77777777" w:rsidR="001E2274" w:rsidRDefault="00D70D61" w:rsidP="00BF55FA">
      <w:pPr>
        <w:rPr>
          <w:caps/>
          <w:sz w:val="24"/>
          <w:szCs w:val="24"/>
          <w:u w:val="single"/>
          <w:rtl/>
        </w:rPr>
      </w:pPr>
      <w:r w:rsidRPr="00D70D61">
        <w:rPr>
          <w:rFonts w:hint="cs"/>
          <w:caps/>
          <w:sz w:val="24"/>
          <w:szCs w:val="24"/>
          <w:u w:val="single"/>
          <w:rtl/>
        </w:rPr>
        <w:t>מר שמואל רוטמן - ממלא מקום וסגן ראש העיר יהוד</w:t>
      </w:r>
      <w:r w:rsidR="001E2274">
        <w:rPr>
          <w:rFonts w:hint="cs"/>
          <w:caps/>
          <w:sz w:val="24"/>
          <w:szCs w:val="24"/>
          <w:u w:val="single"/>
          <w:rtl/>
        </w:rPr>
        <w:t>:</w:t>
      </w:r>
    </w:p>
    <w:p w14:paraId="6006FB68" w14:textId="2464B524" w:rsidR="001E2274" w:rsidRDefault="00BF55FA" w:rsidP="00BF55FA">
      <w:pPr>
        <w:rPr>
          <w:b w:val="0"/>
          <w:bCs w:val="0"/>
          <w:caps/>
          <w:sz w:val="24"/>
          <w:szCs w:val="24"/>
          <w:rtl/>
        </w:rPr>
      </w:pPr>
      <w:r>
        <w:rPr>
          <w:rFonts w:hint="cs"/>
          <w:b w:val="0"/>
          <w:bCs w:val="0"/>
          <w:caps/>
          <w:sz w:val="24"/>
          <w:szCs w:val="24"/>
          <w:rtl/>
        </w:rPr>
        <w:t>אני סגן ממלא מקום ראש העיר ממלא</w:t>
      </w:r>
    </w:p>
    <w:p w14:paraId="7E010F36" w14:textId="77777777" w:rsidR="001E2274" w:rsidRDefault="001E2274" w:rsidP="00BF55FA">
      <w:pPr>
        <w:rPr>
          <w:b w:val="0"/>
          <w:bCs w:val="0"/>
          <w:caps/>
          <w:sz w:val="24"/>
          <w:szCs w:val="24"/>
          <w:rtl/>
        </w:rPr>
      </w:pPr>
    </w:p>
    <w:p w14:paraId="4DE244B6" w14:textId="77777777" w:rsidR="001E2274" w:rsidRDefault="00D17364" w:rsidP="00BF55FA">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578CF060" w14:textId="1CF714B6" w:rsidR="001E2274" w:rsidRDefault="00BF55FA" w:rsidP="00BF55FA">
      <w:pPr>
        <w:rPr>
          <w:b w:val="0"/>
          <w:bCs w:val="0"/>
          <w:caps/>
          <w:sz w:val="24"/>
          <w:szCs w:val="24"/>
          <w:rtl/>
        </w:rPr>
      </w:pPr>
      <w:r>
        <w:rPr>
          <w:rFonts w:hint="cs"/>
          <w:b w:val="0"/>
          <w:bCs w:val="0"/>
          <w:caps/>
          <w:sz w:val="24"/>
          <w:szCs w:val="24"/>
          <w:rtl/>
        </w:rPr>
        <w:t xml:space="preserve">סגן ראש העיר סגן ראש העיר ממלא מקום ראש העיר </w:t>
      </w:r>
    </w:p>
    <w:p w14:paraId="09B18AF9" w14:textId="77777777" w:rsidR="001E2274" w:rsidRDefault="001E2274" w:rsidP="00BF55FA">
      <w:pPr>
        <w:rPr>
          <w:b w:val="0"/>
          <w:bCs w:val="0"/>
          <w:caps/>
          <w:sz w:val="24"/>
          <w:szCs w:val="24"/>
          <w:rtl/>
        </w:rPr>
      </w:pPr>
    </w:p>
    <w:p w14:paraId="5C796CD4" w14:textId="77777777" w:rsidR="001E2274" w:rsidRDefault="00D70D61" w:rsidP="00BF55FA">
      <w:pPr>
        <w:rPr>
          <w:caps/>
          <w:sz w:val="24"/>
          <w:szCs w:val="24"/>
          <w:u w:val="single"/>
          <w:rtl/>
        </w:rPr>
      </w:pPr>
      <w:r w:rsidRPr="00D70D61">
        <w:rPr>
          <w:rFonts w:hint="cs"/>
          <w:caps/>
          <w:sz w:val="24"/>
          <w:szCs w:val="24"/>
          <w:u w:val="single"/>
          <w:rtl/>
        </w:rPr>
        <w:t>מר שמואל רוטמן - ממלא מקום וסגן ראש העיר יהוד</w:t>
      </w:r>
      <w:r w:rsidR="001E2274">
        <w:rPr>
          <w:rFonts w:hint="cs"/>
          <w:caps/>
          <w:sz w:val="24"/>
          <w:szCs w:val="24"/>
          <w:u w:val="single"/>
          <w:rtl/>
        </w:rPr>
        <w:t>:</w:t>
      </w:r>
    </w:p>
    <w:p w14:paraId="58F2DD8C" w14:textId="7C72D59A" w:rsidR="001E2274" w:rsidRDefault="00BF55FA" w:rsidP="00BF55FA">
      <w:pPr>
        <w:rPr>
          <w:b w:val="0"/>
          <w:bCs w:val="0"/>
          <w:caps/>
          <w:sz w:val="24"/>
          <w:szCs w:val="24"/>
          <w:rtl/>
        </w:rPr>
      </w:pPr>
      <w:r>
        <w:rPr>
          <w:rFonts w:hint="cs"/>
          <w:b w:val="0"/>
          <w:bCs w:val="0"/>
          <w:caps/>
          <w:sz w:val="24"/>
          <w:szCs w:val="24"/>
          <w:rtl/>
        </w:rPr>
        <w:t xml:space="preserve">אני מחזיק תיק הנדסה </w:t>
      </w:r>
    </w:p>
    <w:p w14:paraId="7B2D2BC6" w14:textId="77777777" w:rsidR="001E2274" w:rsidRDefault="001E2274" w:rsidP="00BF55FA">
      <w:pPr>
        <w:rPr>
          <w:b w:val="0"/>
          <w:bCs w:val="0"/>
          <w:caps/>
          <w:sz w:val="24"/>
          <w:szCs w:val="24"/>
          <w:rtl/>
        </w:rPr>
      </w:pPr>
    </w:p>
    <w:p w14:paraId="7180ABD8" w14:textId="77777777" w:rsidR="001E2274" w:rsidRDefault="00D17364" w:rsidP="00BF55FA">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419C735F" w14:textId="3950F2D5" w:rsidR="001E2274" w:rsidRDefault="00BF55FA" w:rsidP="00BF55FA">
      <w:pPr>
        <w:rPr>
          <w:b w:val="0"/>
          <w:bCs w:val="0"/>
          <w:caps/>
          <w:sz w:val="24"/>
          <w:szCs w:val="24"/>
          <w:rtl/>
        </w:rPr>
      </w:pPr>
      <w:r>
        <w:rPr>
          <w:rFonts w:hint="cs"/>
          <w:b w:val="0"/>
          <w:bCs w:val="0"/>
          <w:caps/>
          <w:sz w:val="24"/>
          <w:szCs w:val="24"/>
          <w:rtl/>
        </w:rPr>
        <w:t>אבל רגע אבל אני עדיין ועדה תכנונית</w:t>
      </w:r>
    </w:p>
    <w:p w14:paraId="0EF54969" w14:textId="77777777" w:rsidR="001E2274" w:rsidRDefault="001E2274" w:rsidP="00BF55FA">
      <w:pPr>
        <w:rPr>
          <w:b w:val="0"/>
          <w:bCs w:val="0"/>
          <w:caps/>
          <w:sz w:val="24"/>
          <w:szCs w:val="24"/>
          <w:rtl/>
        </w:rPr>
      </w:pPr>
    </w:p>
    <w:p w14:paraId="65A1DAD6" w14:textId="77777777" w:rsidR="001E2274" w:rsidRDefault="00D70D61" w:rsidP="00BF55FA">
      <w:pPr>
        <w:rPr>
          <w:caps/>
          <w:sz w:val="24"/>
          <w:szCs w:val="24"/>
          <w:u w:val="single"/>
          <w:rtl/>
        </w:rPr>
      </w:pPr>
      <w:r w:rsidRPr="00D70D61">
        <w:rPr>
          <w:rFonts w:hint="cs"/>
          <w:caps/>
          <w:sz w:val="24"/>
          <w:szCs w:val="24"/>
          <w:u w:val="single"/>
          <w:rtl/>
        </w:rPr>
        <w:t>מר שמואל רוטמן - ממלא מקום וסגן ראש העיר יהוד</w:t>
      </w:r>
      <w:r w:rsidR="001E2274">
        <w:rPr>
          <w:rFonts w:hint="cs"/>
          <w:caps/>
          <w:sz w:val="24"/>
          <w:szCs w:val="24"/>
          <w:u w:val="single"/>
          <w:rtl/>
        </w:rPr>
        <w:t>:</w:t>
      </w:r>
    </w:p>
    <w:p w14:paraId="46548776" w14:textId="704D6ED5" w:rsidR="001E2274" w:rsidRDefault="00BF55FA" w:rsidP="00BF55FA">
      <w:pPr>
        <w:rPr>
          <w:b w:val="0"/>
          <w:bCs w:val="0"/>
          <w:caps/>
          <w:sz w:val="24"/>
          <w:szCs w:val="24"/>
          <w:rtl/>
        </w:rPr>
      </w:pPr>
      <w:r>
        <w:rPr>
          <w:rFonts w:hint="cs"/>
          <w:b w:val="0"/>
          <w:bCs w:val="0"/>
          <w:caps/>
          <w:sz w:val="24"/>
          <w:szCs w:val="24"/>
          <w:rtl/>
        </w:rPr>
        <w:t>אני מקבל</w:t>
      </w:r>
    </w:p>
    <w:p w14:paraId="730E0BFF" w14:textId="77777777" w:rsidR="001E2274" w:rsidRDefault="001E2274" w:rsidP="00BF55FA">
      <w:pPr>
        <w:rPr>
          <w:b w:val="0"/>
          <w:bCs w:val="0"/>
          <w:caps/>
          <w:sz w:val="24"/>
          <w:szCs w:val="24"/>
          <w:rtl/>
        </w:rPr>
      </w:pPr>
    </w:p>
    <w:p w14:paraId="17E65193" w14:textId="77777777" w:rsidR="001E2274" w:rsidRDefault="00D17364" w:rsidP="00BF55FA">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0A8B25E7" w14:textId="0D552E85" w:rsidR="001E2274" w:rsidRDefault="00BF55FA" w:rsidP="00BF55FA">
      <w:pPr>
        <w:rPr>
          <w:b w:val="0"/>
          <w:bCs w:val="0"/>
          <w:caps/>
          <w:sz w:val="24"/>
          <w:szCs w:val="24"/>
          <w:rtl/>
        </w:rPr>
      </w:pPr>
      <w:r>
        <w:rPr>
          <w:rFonts w:hint="cs"/>
          <w:b w:val="0"/>
          <w:bCs w:val="0"/>
          <w:caps/>
          <w:sz w:val="24"/>
          <w:szCs w:val="24"/>
          <w:rtl/>
        </w:rPr>
        <w:t>וזכותי לפנות, חובתי לפנות למהנדסת העיר שהיא הגורם המקצועי וקודם כל לשאול אותה שאלה</w:t>
      </w:r>
      <w:r w:rsidR="000F703D">
        <w:rPr>
          <w:rFonts w:hint="cs"/>
          <w:b w:val="0"/>
          <w:bCs w:val="0"/>
          <w:caps/>
          <w:sz w:val="24"/>
          <w:szCs w:val="24"/>
          <w:rtl/>
        </w:rPr>
        <w:t xml:space="preserve"> </w:t>
      </w:r>
      <w:r>
        <w:rPr>
          <w:rFonts w:hint="cs"/>
          <w:b w:val="0"/>
          <w:bCs w:val="0"/>
          <w:caps/>
          <w:sz w:val="24"/>
          <w:szCs w:val="24"/>
          <w:rtl/>
        </w:rPr>
        <w:t>... ואחר כך נשמע גם אותך</w:t>
      </w:r>
    </w:p>
    <w:p w14:paraId="7CEF2115" w14:textId="77777777" w:rsidR="001E2274" w:rsidRDefault="001E2274" w:rsidP="00BF55FA">
      <w:pPr>
        <w:rPr>
          <w:b w:val="0"/>
          <w:bCs w:val="0"/>
          <w:caps/>
          <w:sz w:val="24"/>
          <w:szCs w:val="24"/>
          <w:rtl/>
        </w:rPr>
      </w:pPr>
    </w:p>
    <w:p w14:paraId="5F210555" w14:textId="77777777" w:rsidR="001E2274" w:rsidRDefault="00D70D61" w:rsidP="00BF55FA">
      <w:pPr>
        <w:rPr>
          <w:caps/>
          <w:sz w:val="24"/>
          <w:szCs w:val="24"/>
          <w:u w:val="single"/>
          <w:rtl/>
        </w:rPr>
      </w:pPr>
      <w:r w:rsidRPr="00D70D61">
        <w:rPr>
          <w:rFonts w:hint="cs"/>
          <w:caps/>
          <w:sz w:val="24"/>
          <w:szCs w:val="24"/>
          <w:u w:val="single"/>
          <w:rtl/>
        </w:rPr>
        <w:t>מר שמואל רוטמן - ממלא מקום וסגן ראש העיר יהוד</w:t>
      </w:r>
      <w:r w:rsidR="001E2274">
        <w:rPr>
          <w:rFonts w:hint="cs"/>
          <w:caps/>
          <w:sz w:val="24"/>
          <w:szCs w:val="24"/>
          <w:u w:val="single"/>
          <w:rtl/>
        </w:rPr>
        <w:t>:</w:t>
      </w:r>
    </w:p>
    <w:p w14:paraId="68B869D3" w14:textId="79D44326" w:rsidR="001E2274" w:rsidRDefault="00BF55FA" w:rsidP="00BF55FA">
      <w:pPr>
        <w:rPr>
          <w:b w:val="0"/>
          <w:bCs w:val="0"/>
          <w:caps/>
          <w:sz w:val="24"/>
          <w:szCs w:val="24"/>
          <w:rtl/>
        </w:rPr>
      </w:pPr>
      <w:r>
        <w:rPr>
          <w:rFonts w:hint="cs"/>
          <w:b w:val="0"/>
          <w:bCs w:val="0"/>
          <w:caps/>
          <w:sz w:val="24"/>
          <w:szCs w:val="24"/>
          <w:rtl/>
        </w:rPr>
        <w:t xml:space="preserve">בסדר גמור </w:t>
      </w:r>
    </w:p>
    <w:p w14:paraId="7CD50EBF" w14:textId="77777777" w:rsidR="001E2274" w:rsidRDefault="001E2274" w:rsidP="00BF55FA">
      <w:pPr>
        <w:rPr>
          <w:b w:val="0"/>
          <w:bCs w:val="0"/>
          <w:caps/>
          <w:sz w:val="24"/>
          <w:szCs w:val="24"/>
          <w:rtl/>
        </w:rPr>
      </w:pPr>
    </w:p>
    <w:p w14:paraId="1174948C" w14:textId="77777777" w:rsidR="001E2274" w:rsidRDefault="00D17364" w:rsidP="00BF55FA">
      <w:pPr>
        <w:rPr>
          <w:caps/>
          <w:sz w:val="24"/>
          <w:szCs w:val="24"/>
          <w:u w:val="single"/>
          <w:rtl/>
        </w:rPr>
      </w:pPr>
      <w:r w:rsidRPr="00D17364">
        <w:rPr>
          <w:rFonts w:hint="cs"/>
          <w:caps/>
          <w:sz w:val="24"/>
          <w:szCs w:val="24"/>
          <w:u w:val="single"/>
          <w:rtl/>
        </w:rPr>
        <w:lastRenderedPageBreak/>
        <w:t>יושב ראש הוועדה המחוזית - מר מיכה גדרון</w:t>
      </w:r>
      <w:r w:rsidR="001E2274">
        <w:rPr>
          <w:rFonts w:hint="cs"/>
          <w:caps/>
          <w:sz w:val="24"/>
          <w:szCs w:val="24"/>
          <w:u w:val="single"/>
          <w:rtl/>
        </w:rPr>
        <w:t>:</w:t>
      </w:r>
    </w:p>
    <w:p w14:paraId="469AE652" w14:textId="10D689E3" w:rsidR="001E2274" w:rsidRDefault="00BF55FA" w:rsidP="00BF55FA">
      <w:pPr>
        <w:rPr>
          <w:b w:val="0"/>
          <w:bCs w:val="0"/>
          <w:caps/>
          <w:sz w:val="24"/>
          <w:szCs w:val="24"/>
          <w:rtl/>
        </w:rPr>
      </w:pPr>
      <w:r>
        <w:rPr>
          <w:rFonts w:hint="cs"/>
          <w:b w:val="0"/>
          <w:bCs w:val="0"/>
          <w:caps/>
          <w:sz w:val="24"/>
          <w:szCs w:val="24"/>
          <w:rtl/>
        </w:rPr>
        <w:t xml:space="preserve">כולם ידברו פה </w:t>
      </w:r>
    </w:p>
    <w:p w14:paraId="14A3B9CA" w14:textId="77777777" w:rsidR="001E2274" w:rsidRDefault="001E2274" w:rsidP="00BF55FA">
      <w:pPr>
        <w:rPr>
          <w:b w:val="0"/>
          <w:bCs w:val="0"/>
          <w:caps/>
          <w:sz w:val="24"/>
          <w:szCs w:val="24"/>
          <w:rtl/>
        </w:rPr>
      </w:pPr>
    </w:p>
    <w:p w14:paraId="27FBDEA8" w14:textId="77777777" w:rsidR="001E2274" w:rsidRDefault="00D70D61" w:rsidP="00BF55FA">
      <w:pPr>
        <w:rPr>
          <w:caps/>
          <w:sz w:val="24"/>
          <w:szCs w:val="24"/>
          <w:u w:val="single"/>
          <w:rtl/>
        </w:rPr>
      </w:pPr>
      <w:r w:rsidRPr="00D70D61">
        <w:rPr>
          <w:rFonts w:hint="cs"/>
          <w:caps/>
          <w:sz w:val="24"/>
          <w:szCs w:val="24"/>
          <w:u w:val="single"/>
          <w:rtl/>
        </w:rPr>
        <w:t>מר שמואל רוטמן - ממלא מקום וסגן ראש העיר יהוד</w:t>
      </w:r>
      <w:r w:rsidR="001E2274">
        <w:rPr>
          <w:rFonts w:hint="cs"/>
          <w:caps/>
          <w:sz w:val="24"/>
          <w:szCs w:val="24"/>
          <w:u w:val="single"/>
          <w:rtl/>
        </w:rPr>
        <w:t>:</w:t>
      </w:r>
    </w:p>
    <w:p w14:paraId="2A0F1627" w14:textId="4073727C" w:rsidR="001E2274" w:rsidRDefault="00BF55FA" w:rsidP="00BF55FA">
      <w:pPr>
        <w:rPr>
          <w:b w:val="0"/>
          <w:bCs w:val="0"/>
          <w:caps/>
          <w:sz w:val="24"/>
          <w:szCs w:val="24"/>
          <w:rtl/>
        </w:rPr>
      </w:pPr>
      <w:r>
        <w:rPr>
          <w:rFonts w:hint="cs"/>
          <w:b w:val="0"/>
          <w:bCs w:val="0"/>
          <w:caps/>
          <w:sz w:val="24"/>
          <w:szCs w:val="24"/>
          <w:rtl/>
        </w:rPr>
        <w:t xml:space="preserve">בסדר גמור </w:t>
      </w:r>
    </w:p>
    <w:p w14:paraId="681B2C5C" w14:textId="77777777" w:rsidR="001E2274" w:rsidRDefault="001E2274" w:rsidP="00BF55FA">
      <w:pPr>
        <w:rPr>
          <w:b w:val="0"/>
          <w:bCs w:val="0"/>
          <w:caps/>
          <w:sz w:val="24"/>
          <w:szCs w:val="24"/>
          <w:rtl/>
        </w:rPr>
      </w:pPr>
    </w:p>
    <w:p w14:paraId="153C47B0" w14:textId="77777777" w:rsidR="001E2274" w:rsidRDefault="00D17364" w:rsidP="00BF55FA">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2761D553" w14:textId="0499A42F" w:rsidR="001E2274" w:rsidRDefault="00BF55FA" w:rsidP="00BF55FA">
      <w:pPr>
        <w:rPr>
          <w:b w:val="0"/>
          <w:bCs w:val="0"/>
          <w:caps/>
          <w:sz w:val="24"/>
          <w:szCs w:val="24"/>
          <w:rtl/>
        </w:rPr>
      </w:pPr>
      <w:r>
        <w:rPr>
          <w:rFonts w:hint="cs"/>
          <w:b w:val="0"/>
          <w:bCs w:val="0"/>
          <w:caps/>
          <w:sz w:val="24"/>
          <w:szCs w:val="24"/>
          <w:rtl/>
        </w:rPr>
        <w:t xml:space="preserve">כן </w:t>
      </w:r>
    </w:p>
    <w:p w14:paraId="7581A52D" w14:textId="77777777" w:rsidR="001E2274" w:rsidRDefault="001E2274" w:rsidP="00BF55FA">
      <w:pPr>
        <w:rPr>
          <w:b w:val="0"/>
          <w:bCs w:val="0"/>
          <w:caps/>
          <w:sz w:val="24"/>
          <w:szCs w:val="24"/>
          <w:rtl/>
        </w:rPr>
      </w:pPr>
    </w:p>
    <w:p w14:paraId="6D747C6F" w14:textId="77777777" w:rsidR="001E2274" w:rsidRDefault="002F0458" w:rsidP="00BF55FA">
      <w:pPr>
        <w:rPr>
          <w:caps/>
          <w:sz w:val="24"/>
          <w:szCs w:val="24"/>
          <w:u w:val="single"/>
          <w:rtl/>
        </w:rPr>
      </w:pPr>
      <w:r w:rsidRPr="002F0458">
        <w:rPr>
          <w:rFonts w:hint="cs"/>
          <w:caps/>
          <w:sz w:val="24"/>
          <w:szCs w:val="24"/>
          <w:u w:val="single"/>
          <w:rtl/>
        </w:rPr>
        <w:t>גב</w:t>
      </w:r>
      <w:r w:rsidRPr="002F0458">
        <w:rPr>
          <w:caps/>
          <w:sz w:val="24"/>
          <w:szCs w:val="24"/>
          <w:u w:val="single"/>
          <w:rtl/>
        </w:rPr>
        <w:t>'</w:t>
      </w:r>
      <w:r w:rsidRPr="002F0458">
        <w:rPr>
          <w:rFonts w:hint="cs"/>
          <w:caps/>
          <w:sz w:val="24"/>
          <w:szCs w:val="24"/>
          <w:u w:val="single"/>
          <w:rtl/>
        </w:rPr>
        <w:t xml:space="preserve"> אוקסנה פרנק - מהנדסת העיר יהוד מונוסון</w:t>
      </w:r>
      <w:r w:rsidR="001E2274">
        <w:rPr>
          <w:rFonts w:hint="cs"/>
          <w:caps/>
          <w:sz w:val="24"/>
          <w:szCs w:val="24"/>
          <w:u w:val="single"/>
          <w:rtl/>
        </w:rPr>
        <w:t>:</w:t>
      </w:r>
    </w:p>
    <w:p w14:paraId="0AE13DD4" w14:textId="4496EFA6" w:rsidR="001E2274" w:rsidRDefault="00BF55FA" w:rsidP="00BF55FA">
      <w:pPr>
        <w:rPr>
          <w:b w:val="0"/>
          <w:bCs w:val="0"/>
          <w:caps/>
          <w:sz w:val="24"/>
          <w:szCs w:val="24"/>
          <w:rtl/>
        </w:rPr>
      </w:pPr>
      <w:r>
        <w:rPr>
          <w:rFonts w:hint="cs"/>
          <w:b w:val="0"/>
          <w:bCs w:val="0"/>
          <w:caps/>
          <w:sz w:val="24"/>
          <w:szCs w:val="24"/>
          <w:rtl/>
        </w:rPr>
        <w:t xml:space="preserve">טוב תראה אני אני אתחיל מזה שאני אתייחס באופן כללי בכלל לחלופה הרי אנחנו מסתכלים על כמה היבטים והצפיפות של התוכנית הספציפית הזו היא כמובן מוגזמת ולא בקנה מידה רגיל של תוכניות שאנחנו רואים. היא היא הרבה יותר צפופה מתוכניות שאנחנו רגילים לראות בקנה מידה כזה או אחר ומהסטנדרט שקיים. זה שאלה קצת טריקית, אין לזה תשובה חד משמעית </w:t>
      </w:r>
    </w:p>
    <w:p w14:paraId="09AAB4CC" w14:textId="77777777" w:rsidR="001E2274" w:rsidRDefault="001E2274" w:rsidP="00BF55FA">
      <w:pPr>
        <w:rPr>
          <w:b w:val="0"/>
          <w:bCs w:val="0"/>
          <w:caps/>
          <w:sz w:val="24"/>
          <w:szCs w:val="24"/>
          <w:rtl/>
        </w:rPr>
      </w:pPr>
    </w:p>
    <w:p w14:paraId="4AD07262" w14:textId="77777777" w:rsidR="001E2274" w:rsidRDefault="00D17364" w:rsidP="00BF55FA">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6DAEE93E" w14:textId="28D692F4" w:rsidR="001E2274" w:rsidRDefault="00BF55FA" w:rsidP="00BF55FA">
      <w:pPr>
        <w:rPr>
          <w:b w:val="0"/>
          <w:bCs w:val="0"/>
          <w:caps/>
          <w:sz w:val="24"/>
          <w:szCs w:val="24"/>
          <w:rtl/>
        </w:rPr>
      </w:pPr>
      <w:r>
        <w:rPr>
          <w:rFonts w:hint="cs"/>
          <w:b w:val="0"/>
          <w:bCs w:val="0"/>
          <w:caps/>
          <w:sz w:val="24"/>
          <w:szCs w:val="24"/>
          <w:rtl/>
        </w:rPr>
        <w:t>למה טריקית</w:t>
      </w:r>
    </w:p>
    <w:p w14:paraId="74E6BCEA" w14:textId="77777777" w:rsidR="001E2274" w:rsidRDefault="001E2274" w:rsidP="00BF55FA">
      <w:pPr>
        <w:rPr>
          <w:b w:val="0"/>
          <w:bCs w:val="0"/>
          <w:caps/>
          <w:sz w:val="24"/>
          <w:szCs w:val="24"/>
          <w:rtl/>
        </w:rPr>
      </w:pPr>
    </w:p>
    <w:p w14:paraId="38903B83" w14:textId="77777777" w:rsidR="001E2274" w:rsidRDefault="002F0458" w:rsidP="00BF55FA">
      <w:pPr>
        <w:rPr>
          <w:caps/>
          <w:sz w:val="24"/>
          <w:szCs w:val="24"/>
          <w:u w:val="single"/>
          <w:rtl/>
        </w:rPr>
      </w:pPr>
      <w:r w:rsidRPr="002F0458">
        <w:rPr>
          <w:rFonts w:hint="cs"/>
          <w:caps/>
          <w:sz w:val="24"/>
          <w:szCs w:val="24"/>
          <w:u w:val="single"/>
          <w:rtl/>
        </w:rPr>
        <w:t>גב</w:t>
      </w:r>
      <w:r w:rsidRPr="002F0458">
        <w:rPr>
          <w:caps/>
          <w:sz w:val="24"/>
          <w:szCs w:val="24"/>
          <w:u w:val="single"/>
          <w:rtl/>
        </w:rPr>
        <w:t>'</w:t>
      </w:r>
      <w:r w:rsidRPr="002F0458">
        <w:rPr>
          <w:rFonts w:hint="cs"/>
          <w:caps/>
          <w:sz w:val="24"/>
          <w:szCs w:val="24"/>
          <w:u w:val="single"/>
          <w:rtl/>
        </w:rPr>
        <w:t xml:space="preserve"> אוקסנה פרנק - מהנדסת העיר יהוד מונוסון</w:t>
      </w:r>
      <w:r w:rsidR="001E2274">
        <w:rPr>
          <w:rFonts w:hint="cs"/>
          <w:caps/>
          <w:sz w:val="24"/>
          <w:szCs w:val="24"/>
          <w:u w:val="single"/>
          <w:rtl/>
        </w:rPr>
        <w:t>:</w:t>
      </w:r>
    </w:p>
    <w:p w14:paraId="5BF1992F" w14:textId="39C0E7FA" w:rsidR="001E2274" w:rsidRDefault="00BF55FA" w:rsidP="00BF55FA">
      <w:pPr>
        <w:rPr>
          <w:b w:val="0"/>
          <w:bCs w:val="0"/>
          <w:caps/>
          <w:sz w:val="24"/>
          <w:szCs w:val="24"/>
          <w:rtl/>
        </w:rPr>
      </w:pPr>
      <w:r>
        <w:rPr>
          <w:rFonts w:hint="cs"/>
          <w:b w:val="0"/>
          <w:bCs w:val="0"/>
          <w:caps/>
          <w:sz w:val="24"/>
          <w:szCs w:val="24"/>
          <w:rtl/>
        </w:rPr>
        <w:t>יש</w:t>
      </w:r>
    </w:p>
    <w:p w14:paraId="52EA4FCC" w14:textId="77777777" w:rsidR="001E2274" w:rsidRDefault="001E2274" w:rsidP="00BF55FA">
      <w:pPr>
        <w:rPr>
          <w:b w:val="0"/>
          <w:bCs w:val="0"/>
          <w:caps/>
          <w:sz w:val="24"/>
          <w:szCs w:val="24"/>
          <w:rtl/>
        </w:rPr>
      </w:pPr>
    </w:p>
    <w:p w14:paraId="2EA955C9" w14:textId="77777777" w:rsidR="001E2274" w:rsidRDefault="00D17364" w:rsidP="00BF55FA">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2E513611" w14:textId="1047D454" w:rsidR="001E2274" w:rsidRDefault="00BF55FA" w:rsidP="00BF55FA">
      <w:pPr>
        <w:rPr>
          <w:b w:val="0"/>
          <w:bCs w:val="0"/>
          <w:caps/>
          <w:sz w:val="24"/>
          <w:szCs w:val="24"/>
          <w:rtl/>
        </w:rPr>
      </w:pPr>
      <w:r>
        <w:rPr>
          <w:rFonts w:hint="cs"/>
          <w:b w:val="0"/>
          <w:bCs w:val="0"/>
          <w:caps/>
          <w:sz w:val="24"/>
          <w:szCs w:val="24"/>
          <w:rtl/>
        </w:rPr>
        <w:t>היא הכי מקצועית שבעולם, אין צפיפות, בואו ניקח את ה, את זכויות הבנייה הקיימות היום, אוקיי הקיימות</w:t>
      </w:r>
    </w:p>
    <w:p w14:paraId="02042971" w14:textId="77777777" w:rsidR="001E2274" w:rsidRDefault="001E2274" w:rsidP="00BF55FA">
      <w:pPr>
        <w:rPr>
          <w:b w:val="0"/>
          <w:bCs w:val="0"/>
          <w:caps/>
          <w:sz w:val="24"/>
          <w:szCs w:val="24"/>
          <w:rtl/>
        </w:rPr>
      </w:pPr>
    </w:p>
    <w:p w14:paraId="6A7453EE" w14:textId="77777777" w:rsidR="001E2274" w:rsidRDefault="002F0458" w:rsidP="00BF55FA">
      <w:pPr>
        <w:rPr>
          <w:caps/>
          <w:sz w:val="24"/>
          <w:szCs w:val="24"/>
          <w:u w:val="single"/>
          <w:rtl/>
        </w:rPr>
      </w:pPr>
      <w:r w:rsidRPr="002F0458">
        <w:rPr>
          <w:rFonts w:hint="cs"/>
          <w:caps/>
          <w:sz w:val="24"/>
          <w:szCs w:val="24"/>
          <w:u w:val="single"/>
          <w:rtl/>
        </w:rPr>
        <w:t>גב</w:t>
      </w:r>
      <w:r w:rsidRPr="002F0458">
        <w:rPr>
          <w:caps/>
          <w:sz w:val="24"/>
          <w:szCs w:val="24"/>
          <w:u w:val="single"/>
          <w:rtl/>
        </w:rPr>
        <w:t>'</w:t>
      </w:r>
      <w:r w:rsidRPr="002F0458">
        <w:rPr>
          <w:rFonts w:hint="cs"/>
          <w:caps/>
          <w:sz w:val="24"/>
          <w:szCs w:val="24"/>
          <w:u w:val="single"/>
          <w:rtl/>
        </w:rPr>
        <w:t xml:space="preserve"> אוקסנה פרנק - מהנדסת העיר יהוד מונוסון</w:t>
      </w:r>
      <w:r w:rsidR="001E2274">
        <w:rPr>
          <w:rFonts w:hint="cs"/>
          <w:caps/>
          <w:sz w:val="24"/>
          <w:szCs w:val="24"/>
          <w:u w:val="single"/>
          <w:rtl/>
        </w:rPr>
        <w:t>:</w:t>
      </w:r>
    </w:p>
    <w:p w14:paraId="5710AB12" w14:textId="314CCD7F" w:rsidR="001E2274" w:rsidRDefault="00BF55FA" w:rsidP="00BF55FA">
      <w:pPr>
        <w:rPr>
          <w:b w:val="0"/>
          <w:bCs w:val="0"/>
          <w:caps/>
          <w:sz w:val="24"/>
          <w:szCs w:val="24"/>
          <w:rtl/>
        </w:rPr>
      </w:pPr>
      <w:r>
        <w:rPr>
          <w:rFonts w:hint="cs"/>
          <w:b w:val="0"/>
          <w:bCs w:val="0"/>
          <w:caps/>
          <w:sz w:val="24"/>
          <w:szCs w:val="24"/>
          <w:rtl/>
        </w:rPr>
        <w:t>אוקיי</w:t>
      </w:r>
    </w:p>
    <w:p w14:paraId="74B68FD7" w14:textId="77777777" w:rsidR="001E2274" w:rsidRDefault="001E2274" w:rsidP="00BF55FA">
      <w:pPr>
        <w:rPr>
          <w:b w:val="0"/>
          <w:bCs w:val="0"/>
          <w:caps/>
          <w:sz w:val="24"/>
          <w:szCs w:val="24"/>
          <w:rtl/>
        </w:rPr>
      </w:pPr>
    </w:p>
    <w:p w14:paraId="1705AB72" w14:textId="77777777" w:rsidR="001E2274" w:rsidRDefault="00D17364" w:rsidP="00BF55FA">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2B1F64CF" w14:textId="0BC4C6A7" w:rsidR="001E2274" w:rsidRDefault="00BF55FA" w:rsidP="00BF55FA">
      <w:pPr>
        <w:rPr>
          <w:b w:val="0"/>
          <w:bCs w:val="0"/>
          <w:caps/>
          <w:sz w:val="24"/>
          <w:szCs w:val="24"/>
          <w:rtl/>
        </w:rPr>
      </w:pPr>
      <w:r>
        <w:rPr>
          <w:rFonts w:hint="cs"/>
          <w:b w:val="0"/>
          <w:bCs w:val="0"/>
          <w:caps/>
          <w:sz w:val="24"/>
          <w:szCs w:val="24"/>
          <w:rtl/>
        </w:rPr>
        <w:t xml:space="preserve">אוקיי, עזבי תעזבו צפיפות </w:t>
      </w:r>
    </w:p>
    <w:p w14:paraId="1AB9295D" w14:textId="77777777" w:rsidR="001E2274" w:rsidRDefault="001E2274" w:rsidP="00BF55FA">
      <w:pPr>
        <w:rPr>
          <w:b w:val="0"/>
          <w:bCs w:val="0"/>
          <w:caps/>
          <w:sz w:val="24"/>
          <w:szCs w:val="24"/>
          <w:rtl/>
        </w:rPr>
      </w:pPr>
    </w:p>
    <w:p w14:paraId="371E161D" w14:textId="77777777" w:rsidR="001E2274" w:rsidRDefault="002F0458" w:rsidP="00BF55FA">
      <w:pPr>
        <w:rPr>
          <w:caps/>
          <w:sz w:val="24"/>
          <w:szCs w:val="24"/>
          <w:u w:val="single"/>
          <w:rtl/>
        </w:rPr>
      </w:pPr>
      <w:r w:rsidRPr="002F0458">
        <w:rPr>
          <w:rFonts w:hint="cs"/>
          <w:caps/>
          <w:sz w:val="24"/>
          <w:szCs w:val="24"/>
          <w:u w:val="single"/>
          <w:rtl/>
        </w:rPr>
        <w:t>גב</w:t>
      </w:r>
      <w:r w:rsidRPr="002F0458">
        <w:rPr>
          <w:caps/>
          <w:sz w:val="24"/>
          <w:szCs w:val="24"/>
          <w:u w:val="single"/>
          <w:rtl/>
        </w:rPr>
        <w:t>'</w:t>
      </w:r>
      <w:r w:rsidRPr="002F0458">
        <w:rPr>
          <w:rFonts w:hint="cs"/>
          <w:caps/>
          <w:sz w:val="24"/>
          <w:szCs w:val="24"/>
          <w:u w:val="single"/>
          <w:rtl/>
        </w:rPr>
        <w:t xml:space="preserve"> אוקסנה פרנק - מהנדסת העיר יהוד מונוסון</w:t>
      </w:r>
      <w:r w:rsidR="001E2274">
        <w:rPr>
          <w:rFonts w:hint="cs"/>
          <w:caps/>
          <w:sz w:val="24"/>
          <w:szCs w:val="24"/>
          <w:u w:val="single"/>
          <w:rtl/>
        </w:rPr>
        <w:t>:</w:t>
      </w:r>
    </w:p>
    <w:p w14:paraId="52E4CB2C" w14:textId="4F8EDF6C" w:rsidR="001E2274" w:rsidRDefault="00BF55FA" w:rsidP="00BF55FA">
      <w:pPr>
        <w:rPr>
          <w:b w:val="0"/>
          <w:bCs w:val="0"/>
          <w:caps/>
          <w:sz w:val="24"/>
          <w:szCs w:val="24"/>
          <w:rtl/>
        </w:rPr>
      </w:pPr>
      <w:r>
        <w:rPr>
          <w:rFonts w:hint="cs"/>
          <w:b w:val="0"/>
          <w:bCs w:val="0"/>
          <w:caps/>
          <w:sz w:val="24"/>
          <w:szCs w:val="24"/>
          <w:rtl/>
        </w:rPr>
        <w:t>אין בעיה</w:t>
      </w:r>
    </w:p>
    <w:p w14:paraId="4C74A1BC" w14:textId="77777777" w:rsidR="001E2274" w:rsidRDefault="001E2274" w:rsidP="00BF55FA">
      <w:pPr>
        <w:rPr>
          <w:b w:val="0"/>
          <w:bCs w:val="0"/>
          <w:caps/>
          <w:sz w:val="24"/>
          <w:szCs w:val="24"/>
          <w:rtl/>
        </w:rPr>
      </w:pPr>
    </w:p>
    <w:p w14:paraId="655E7C24" w14:textId="77777777" w:rsidR="001E2274" w:rsidRDefault="00D17364" w:rsidP="00BF55FA">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34434092" w14:textId="1843353F" w:rsidR="001E2274" w:rsidRDefault="00BF55FA" w:rsidP="00BF55FA">
      <w:pPr>
        <w:rPr>
          <w:b w:val="0"/>
          <w:bCs w:val="0"/>
          <w:caps/>
          <w:sz w:val="24"/>
          <w:szCs w:val="24"/>
          <w:rtl/>
        </w:rPr>
      </w:pPr>
      <w:r>
        <w:rPr>
          <w:rFonts w:hint="cs"/>
          <w:b w:val="0"/>
          <w:bCs w:val="0"/>
          <w:caps/>
          <w:sz w:val="24"/>
          <w:szCs w:val="24"/>
          <w:rtl/>
        </w:rPr>
        <w:t xml:space="preserve">בואו לא נדבר כרגע לא על הצפיפות ובואו נדבר כרגע לא על הגובה ובואו נדבר כרגע לא על השימוש, בואו נדבר על עצם ה, ה, </w:t>
      </w:r>
    </w:p>
    <w:p w14:paraId="316D980B" w14:textId="77777777" w:rsidR="001E2274" w:rsidRDefault="001E2274" w:rsidP="00BF55FA">
      <w:pPr>
        <w:rPr>
          <w:b w:val="0"/>
          <w:bCs w:val="0"/>
          <w:caps/>
          <w:sz w:val="24"/>
          <w:szCs w:val="24"/>
          <w:rtl/>
        </w:rPr>
      </w:pPr>
    </w:p>
    <w:p w14:paraId="02C88AA9" w14:textId="77777777" w:rsidR="001E2274" w:rsidRDefault="002F0458" w:rsidP="00BF55FA">
      <w:pPr>
        <w:rPr>
          <w:caps/>
          <w:sz w:val="24"/>
          <w:szCs w:val="24"/>
          <w:u w:val="single"/>
          <w:rtl/>
        </w:rPr>
      </w:pPr>
      <w:r w:rsidRPr="002F0458">
        <w:rPr>
          <w:rFonts w:hint="cs"/>
          <w:caps/>
          <w:sz w:val="24"/>
          <w:szCs w:val="24"/>
          <w:u w:val="single"/>
          <w:rtl/>
        </w:rPr>
        <w:t>גב</w:t>
      </w:r>
      <w:r w:rsidRPr="002F0458">
        <w:rPr>
          <w:caps/>
          <w:sz w:val="24"/>
          <w:szCs w:val="24"/>
          <w:u w:val="single"/>
          <w:rtl/>
        </w:rPr>
        <w:t>'</w:t>
      </w:r>
      <w:r w:rsidRPr="002F0458">
        <w:rPr>
          <w:rFonts w:hint="cs"/>
          <w:caps/>
          <w:sz w:val="24"/>
          <w:szCs w:val="24"/>
          <w:u w:val="single"/>
          <w:rtl/>
        </w:rPr>
        <w:t xml:space="preserve"> אוקסנה פרנק - מהנדסת העיר יהוד מונוסון</w:t>
      </w:r>
      <w:r w:rsidR="001E2274">
        <w:rPr>
          <w:rFonts w:hint="cs"/>
          <w:caps/>
          <w:sz w:val="24"/>
          <w:szCs w:val="24"/>
          <w:u w:val="single"/>
          <w:rtl/>
        </w:rPr>
        <w:t>:</w:t>
      </w:r>
    </w:p>
    <w:p w14:paraId="6D8F4D29" w14:textId="74CD4B24" w:rsidR="001E2274" w:rsidRDefault="00BF55FA" w:rsidP="00BF55FA">
      <w:pPr>
        <w:rPr>
          <w:b w:val="0"/>
          <w:bCs w:val="0"/>
          <w:caps/>
          <w:sz w:val="24"/>
          <w:szCs w:val="24"/>
          <w:rtl/>
        </w:rPr>
      </w:pPr>
      <w:r>
        <w:rPr>
          <w:rFonts w:hint="cs"/>
          <w:b w:val="0"/>
          <w:bCs w:val="0"/>
          <w:caps/>
          <w:sz w:val="24"/>
          <w:szCs w:val="24"/>
          <w:rtl/>
        </w:rPr>
        <w:t xml:space="preserve">עצם הרעיון עצמו שזה שזה שזה מפנה את ... </w:t>
      </w:r>
    </w:p>
    <w:p w14:paraId="546EA34E" w14:textId="77777777" w:rsidR="001E2274" w:rsidRDefault="001E2274" w:rsidP="00BF55FA">
      <w:pPr>
        <w:rPr>
          <w:b w:val="0"/>
          <w:bCs w:val="0"/>
          <w:caps/>
          <w:sz w:val="24"/>
          <w:szCs w:val="24"/>
          <w:rtl/>
        </w:rPr>
      </w:pPr>
    </w:p>
    <w:p w14:paraId="4E501AAC" w14:textId="77777777" w:rsidR="001E2274" w:rsidRDefault="00D17364" w:rsidP="00BF55FA">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705CB83B" w14:textId="627C1C21" w:rsidR="001E2274" w:rsidRDefault="00BF55FA" w:rsidP="00BF55FA">
      <w:pPr>
        <w:rPr>
          <w:b w:val="0"/>
          <w:bCs w:val="0"/>
          <w:caps/>
          <w:sz w:val="24"/>
          <w:szCs w:val="24"/>
          <w:rtl/>
        </w:rPr>
      </w:pPr>
      <w:r>
        <w:rPr>
          <w:rFonts w:hint="cs"/>
          <w:b w:val="0"/>
          <w:bCs w:val="0"/>
          <w:caps/>
          <w:sz w:val="24"/>
          <w:szCs w:val="24"/>
          <w:rtl/>
        </w:rPr>
        <w:t>עצם הרעיון בואו נדבר על עצם הרעיון של רה ארגון מחדש של המגרש, אוקיי? של רה ארגון המגרש הנותן לי את כל היתרונות שדיברתי עליהם, אני שואל אותך אני שואל אותך מה עמדתכם בנושא הזה כ, כמהנדסת המועצה כאשת מקצוע כי אני חושב ש, אני חושב ש, צריך</w:t>
      </w:r>
      <w:r w:rsidR="000F703D">
        <w:rPr>
          <w:rFonts w:hint="cs"/>
          <w:b w:val="0"/>
          <w:bCs w:val="0"/>
          <w:caps/>
          <w:sz w:val="24"/>
          <w:szCs w:val="24"/>
          <w:rtl/>
        </w:rPr>
        <w:t xml:space="preserve"> </w:t>
      </w:r>
      <w:r>
        <w:rPr>
          <w:rFonts w:hint="cs"/>
          <w:b w:val="0"/>
          <w:bCs w:val="0"/>
          <w:caps/>
          <w:sz w:val="24"/>
          <w:szCs w:val="24"/>
          <w:rtl/>
        </w:rPr>
        <w:t>יש פה המון דברים וצריך</w:t>
      </w:r>
      <w:r w:rsidR="000F703D">
        <w:rPr>
          <w:rFonts w:hint="cs"/>
          <w:b w:val="0"/>
          <w:bCs w:val="0"/>
          <w:caps/>
          <w:sz w:val="24"/>
          <w:szCs w:val="24"/>
          <w:rtl/>
        </w:rPr>
        <w:t xml:space="preserve"> </w:t>
      </w:r>
      <w:r>
        <w:rPr>
          <w:rFonts w:hint="cs"/>
          <w:b w:val="0"/>
          <w:bCs w:val="0"/>
          <w:caps/>
          <w:sz w:val="24"/>
          <w:szCs w:val="24"/>
          <w:rtl/>
        </w:rPr>
        <w:t xml:space="preserve">... </w:t>
      </w:r>
    </w:p>
    <w:p w14:paraId="337BC1DA" w14:textId="77777777" w:rsidR="001E2274" w:rsidRDefault="001E2274" w:rsidP="00BF55FA">
      <w:pPr>
        <w:rPr>
          <w:b w:val="0"/>
          <w:bCs w:val="0"/>
          <w:caps/>
          <w:sz w:val="24"/>
          <w:szCs w:val="24"/>
          <w:rtl/>
        </w:rPr>
      </w:pPr>
    </w:p>
    <w:p w14:paraId="391A75C8" w14:textId="77777777" w:rsidR="001E2274" w:rsidRDefault="002F0458" w:rsidP="00BF55FA">
      <w:pPr>
        <w:rPr>
          <w:caps/>
          <w:sz w:val="24"/>
          <w:szCs w:val="24"/>
          <w:u w:val="single"/>
          <w:rtl/>
        </w:rPr>
      </w:pPr>
      <w:r w:rsidRPr="002F0458">
        <w:rPr>
          <w:rFonts w:hint="cs"/>
          <w:caps/>
          <w:sz w:val="24"/>
          <w:szCs w:val="24"/>
          <w:u w:val="single"/>
          <w:rtl/>
        </w:rPr>
        <w:t>גב</w:t>
      </w:r>
      <w:r w:rsidRPr="002F0458">
        <w:rPr>
          <w:caps/>
          <w:sz w:val="24"/>
          <w:szCs w:val="24"/>
          <w:u w:val="single"/>
          <w:rtl/>
        </w:rPr>
        <w:t>'</w:t>
      </w:r>
      <w:r w:rsidRPr="002F0458">
        <w:rPr>
          <w:rFonts w:hint="cs"/>
          <w:caps/>
          <w:sz w:val="24"/>
          <w:szCs w:val="24"/>
          <w:u w:val="single"/>
          <w:rtl/>
        </w:rPr>
        <w:t xml:space="preserve"> אוקסנה פרנק - מהנדסת העיר יהוד מונוסון</w:t>
      </w:r>
      <w:r w:rsidR="001E2274">
        <w:rPr>
          <w:rFonts w:hint="cs"/>
          <w:caps/>
          <w:sz w:val="24"/>
          <w:szCs w:val="24"/>
          <w:u w:val="single"/>
          <w:rtl/>
        </w:rPr>
        <w:t>:</w:t>
      </w:r>
    </w:p>
    <w:p w14:paraId="7715D91A" w14:textId="721C0C8D" w:rsidR="001E2274" w:rsidRDefault="00BF55FA" w:rsidP="00BF55FA">
      <w:pPr>
        <w:rPr>
          <w:b w:val="0"/>
          <w:bCs w:val="0"/>
          <w:caps/>
          <w:sz w:val="24"/>
          <w:szCs w:val="24"/>
          <w:rtl/>
        </w:rPr>
      </w:pPr>
      <w:r>
        <w:rPr>
          <w:rFonts w:hint="cs"/>
          <w:b w:val="0"/>
          <w:bCs w:val="0"/>
          <w:caps/>
          <w:sz w:val="24"/>
          <w:szCs w:val="24"/>
          <w:rtl/>
        </w:rPr>
        <w:t xml:space="preserve">אין בעיה אז אם אנחנו מדברים על </w:t>
      </w:r>
    </w:p>
    <w:p w14:paraId="2DC88BDB" w14:textId="77777777" w:rsidR="001E2274" w:rsidRDefault="001E2274" w:rsidP="00BF55FA">
      <w:pPr>
        <w:rPr>
          <w:b w:val="0"/>
          <w:bCs w:val="0"/>
          <w:caps/>
          <w:sz w:val="24"/>
          <w:szCs w:val="24"/>
          <w:rtl/>
        </w:rPr>
      </w:pPr>
    </w:p>
    <w:p w14:paraId="7F822F7A" w14:textId="77777777" w:rsidR="001E2274" w:rsidRDefault="00D17364" w:rsidP="00BF55FA">
      <w:pPr>
        <w:rPr>
          <w:caps/>
          <w:sz w:val="24"/>
          <w:szCs w:val="24"/>
          <w:u w:val="single"/>
          <w:rtl/>
        </w:rPr>
      </w:pPr>
      <w:r w:rsidRPr="00D17364">
        <w:rPr>
          <w:rFonts w:hint="cs"/>
          <w:caps/>
          <w:sz w:val="24"/>
          <w:szCs w:val="24"/>
          <w:u w:val="single"/>
          <w:rtl/>
        </w:rPr>
        <w:lastRenderedPageBreak/>
        <w:t>יושב ראש הוועדה המחוזית - מר מיכה גדרון</w:t>
      </w:r>
      <w:r w:rsidR="001E2274">
        <w:rPr>
          <w:rFonts w:hint="cs"/>
          <w:caps/>
          <w:sz w:val="24"/>
          <w:szCs w:val="24"/>
          <w:u w:val="single"/>
          <w:rtl/>
        </w:rPr>
        <w:t>:</w:t>
      </w:r>
    </w:p>
    <w:p w14:paraId="7B70D7AF" w14:textId="47255D89" w:rsidR="001E2274" w:rsidRDefault="00BF55FA" w:rsidP="00BF55FA">
      <w:pPr>
        <w:rPr>
          <w:b w:val="0"/>
          <w:bCs w:val="0"/>
          <w:caps/>
          <w:sz w:val="24"/>
          <w:szCs w:val="24"/>
          <w:rtl/>
        </w:rPr>
      </w:pPr>
      <w:r>
        <w:rPr>
          <w:rFonts w:hint="cs"/>
          <w:b w:val="0"/>
          <w:bCs w:val="0"/>
          <w:caps/>
          <w:sz w:val="24"/>
          <w:szCs w:val="24"/>
          <w:rtl/>
        </w:rPr>
        <w:t>איך שהוא ...</w:t>
      </w:r>
    </w:p>
    <w:p w14:paraId="01AA2B3A" w14:textId="77777777" w:rsidR="001E2274" w:rsidRDefault="001E2274" w:rsidP="00BF55FA">
      <w:pPr>
        <w:rPr>
          <w:b w:val="0"/>
          <w:bCs w:val="0"/>
          <w:caps/>
          <w:sz w:val="24"/>
          <w:szCs w:val="24"/>
          <w:rtl/>
        </w:rPr>
      </w:pPr>
    </w:p>
    <w:p w14:paraId="62C21053" w14:textId="77777777" w:rsidR="001E2274" w:rsidRDefault="002F0458" w:rsidP="00BF55FA">
      <w:pPr>
        <w:rPr>
          <w:caps/>
          <w:sz w:val="24"/>
          <w:szCs w:val="24"/>
          <w:u w:val="single"/>
          <w:rtl/>
        </w:rPr>
      </w:pPr>
      <w:r w:rsidRPr="002F0458">
        <w:rPr>
          <w:rFonts w:hint="cs"/>
          <w:caps/>
          <w:sz w:val="24"/>
          <w:szCs w:val="24"/>
          <w:u w:val="single"/>
          <w:rtl/>
        </w:rPr>
        <w:t>גב</w:t>
      </w:r>
      <w:r w:rsidRPr="002F0458">
        <w:rPr>
          <w:caps/>
          <w:sz w:val="24"/>
          <w:szCs w:val="24"/>
          <w:u w:val="single"/>
          <w:rtl/>
        </w:rPr>
        <w:t>'</w:t>
      </w:r>
      <w:r w:rsidRPr="002F0458">
        <w:rPr>
          <w:rFonts w:hint="cs"/>
          <w:caps/>
          <w:sz w:val="24"/>
          <w:szCs w:val="24"/>
          <w:u w:val="single"/>
          <w:rtl/>
        </w:rPr>
        <w:t xml:space="preserve"> אוקסנה פרנק - מהנדסת העיר יהוד מונוסון</w:t>
      </w:r>
      <w:r w:rsidR="001E2274">
        <w:rPr>
          <w:rFonts w:hint="cs"/>
          <w:caps/>
          <w:sz w:val="24"/>
          <w:szCs w:val="24"/>
          <w:u w:val="single"/>
          <w:rtl/>
        </w:rPr>
        <w:t>:</w:t>
      </w:r>
    </w:p>
    <w:p w14:paraId="31CEA426" w14:textId="40644BF0" w:rsidR="001E2274" w:rsidRDefault="00BF55FA" w:rsidP="00BF55FA">
      <w:pPr>
        <w:rPr>
          <w:b w:val="0"/>
          <w:bCs w:val="0"/>
          <w:caps/>
          <w:sz w:val="24"/>
          <w:szCs w:val="24"/>
          <w:rtl/>
        </w:rPr>
      </w:pPr>
      <w:r>
        <w:rPr>
          <w:rFonts w:hint="cs"/>
          <w:b w:val="0"/>
          <w:bCs w:val="0"/>
          <w:caps/>
          <w:sz w:val="24"/>
          <w:szCs w:val="24"/>
          <w:rtl/>
        </w:rPr>
        <w:t>על על ה, מבחינת העוצמות שהן לא גדלות ומבחינת מה שקיים, יש לזה יתרונות זאת אומרת ברגע שאנחנו מרחיקים את זה מהנחל יש לזה יתרונות</w:t>
      </w:r>
    </w:p>
    <w:p w14:paraId="7848FB4D" w14:textId="77777777" w:rsidR="001E2274" w:rsidRDefault="001E2274" w:rsidP="00BF55FA">
      <w:pPr>
        <w:rPr>
          <w:b w:val="0"/>
          <w:bCs w:val="0"/>
          <w:caps/>
          <w:sz w:val="24"/>
          <w:szCs w:val="24"/>
          <w:rtl/>
        </w:rPr>
      </w:pPr>
    </w:p>
    <w:p w14:paraId="775AF4EE" w14:textId="77777777" w:rsidR="001E2274" w:rsidRDefault="00D17364" w:rsidP="00BF55FA">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769AA7A3" w14:textId="49F92DB2" w:rsidR="001E2274" w:rsidRDefault="00BF55FA" w:rsidP="00BF55FA">
      <w:pPr>
        <w:rPr>
          <w:b w:val="0"/>
          <w:bCs w:val="0"/>
          <w:caps/>
          <w:sz w:val="24"/>
          <w:szCs w:val="24"/>
          <w:rtl/>
        </w:rPr>
      </w:pPr>
      <w:r>
        <w:rPr>
          <w:rFonts w:hint="cs"/>
          <w:b w:val="0"/>
          <w:bCs w:val="0"/>
          <w:caps/>
          <w:sz w:val="24"/>
          <w:szCs w:val="24"/>
          <w:rtl/>
        </w:rPr>
        <w:t xml:space="preserve">זאת אומרת </w:t>
      </w:r>
    </w:p>
    <w:p w14:paraId="22DDB1C3" w14:textId="77777777" w:rsidR="001E2274" w:rsidRDefault="001E2274" w:rsidP="00BF55FA">
      <w:pPr>
        <w:rPr>
          <w:b w:val="0"/>
          <w:bCs w:val="0"/>
          <w:caps/>
          <w:sz w:val="24"/>
          <w:szCs w:val="24"/>
          <w:rtl/>
        </w:rPr>
      </w:pPr>
    </w:p>
    <w:p w14:paraId="1C1992E4" w14:textId="77777777" w:rsidR="001E2274" w:rsidRDefault="002F0458" w:rsidP="00BF55FA">
      <w:pPr>
        <w:rPr>
          <w:caps/>
          <w:sz w:val="24"/>
          <w:szCs w:val="24"/>
          <w:u w:val="single"/>
          <w:rtl/>
        </w:rPr>
      </w:pPr>
      <w:r w:rsidRPr="002F0458">
        <w:rPr>
          <w:rFonts w:hint="cs"/>
          <w:caps/>
          <w:sz w:val="24"/>
          <w:szCs w:val="24"/>
          <w:u w:val="single"/>
          <w:rtl/>
        </w:rPr>
        <w:t>גב</w:t>
      </w:r>
      <w:r w:rsidRPr="002F0458">
        <w:rPr>
          <w:caps/>
          <w:sz w:val="24"/>
          <w:szCs w:val="24"/>
          <w:u w:val="single"/>
          <w:rtl/>
        </w:rPr>
        <w:t>'</w:t>
      </w:r>
      <w:r w:rsidRPr="002F0458">
        <w:rPr>
          <w:rFonts w:hint="cs"/>
          <w:caps/>
          <w:sz w:val="24"/>
          <w:szCs w:val="24"/>
          <w:u w:val="single"/>
          <w:rtl/>
        </w:rPr>
        <w:t xml:space="preserve"> אוקסנה פרנק - מהנדסת העיר יהוד מונוסון</w:t>
      </w:r>
      <w:r w:rsidR="001E2274">
        <w:rPr>
          <w:rFonts w:hint="cs"/>
          <w:caps/>
          <w:sz w:val="24"/>
          <w:szCs w:val="24"/>
          <w:u w:val="single"/>
          <w:rtl/>
        </w:rPr>
        <w:t>:</w:t>
      </w:r>
    </w:p>
    <w:p w14:paraId="2CEF8D3F" w14:textId="7773448B" w:rsidR="001E2274" w:rsidRDefault="00BF55FA" w:rsidP="00BF55FA">
      <w:pPr>
        <w:rPr>
          <w:b w:val="0"/>
          <w:bCs w:val="0"/>
          <w:caps/>
          <w:sz w:val="24"/>
          <w:szCs w:val="24"/>
          <w:rtl/>
        </w:rPr>
      </w:pPr>
      <w:r>
        <w:rPr>
          <w:rFonts w:hint="cs"/>
          <w:b w:val="0"/>
          <w:bCs w:val="0"/>
          <w:caps/>
          <w:sz w:val="24"/>
          <w:szCs w:val="24"/>
          <w:rtl/>
        </w:rPr>
        <w:t>כמובן צריך לבחון את זה</w:t>
      </w:r>
    </w:p>
    <w:p w14:paraId="2DF93D5D" w14:textId="77777777" w:rsidR="001E2274" w:rsidRDefault="001E2274" w:rsidP="00BF55FA">
      <w:pPr>
        <w:rPr>
          <w:b w:val="0"/>
          <w:bCs w:val="0"/>
          <w:caps/>
          <w:sz w:val="24"/>
          <w:szCs w:val="24"/>
          <w:rtl/>
        </w:rPr>
      </w:pPr>
    </w:p>
    <w:p w14:paraId="51C5296B" w14:textId="77777777" w:rsidR="001E2274" w:rsidRDefault="00D17364" w:rsidP="00BF55FA">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5DBA40B1" w14:textId="1C24FB30" w:rsidR="001E2274" w:rsidRDefault="00BF55FA" w:rsidP="00BF55FA">
      <w:pPr>
        <w:rPr>
          <w:b w:val="0"/>
          <w:bCs w:val="0"/>
          <w:caps/>
          <w:sz w:val="24"/>
          <w:szCs w:val="24"/>
          <w:rtl/>
        </w:rPr>
      </w:pPr>
      <w:r>
        <w:rPr>
          <w:rFonts w:hint="cs"/>
          <w:b w:val="0"/>
          <w:bCs w:val="0"/>
          <w:caps/>
          <w:sz w:val="24"/>
          <w:szCs w:val="24"/>
          <w:rtl/>
        </w:rPr>
        <w:t xml:space="preserve">ברור ברור זה ה, </w:t>
      </w:r>
    </w:p>
    <w:p w14:paraId="4DB3E31D" w14:textId="77777777" w:rsidR="001E2274" w:rsidRDefault="001E2274" w:rsidP="00BF55FA">
      <w:pPr>
        <w:rPr>
          <w:b w:val="0"/>
          <w:bCs w:val="0"/>
          <w:caps/>
          <w:sz w:val="24"/>
          <w:szCs w:val="24"/>
          <w:rtl/>
        </w:rPr>
      </w:pPr>
    </w:p>
    <w:p w14:paraId="17CBA839" w14:textId="77777777" w:rsidR="001E2274" w:rsidRDefault="002F0458" w:rsidP="00BF55FA">
      <w:pPr>
        <w:rPr>
          <w:caps/>
          <w:sz w:val="24"/>
          <w:szCs w:val="24"/>
          <w:u w:val="single"/>
          <w:rtl/>
        </w:rPr>
      </w:pPr>
      <w:r w:rsidRPr="002F0458">
        <w:rPr>
          <w:rFonts w:hint="cs"/>
          <w:caps/>
          <w:sz w:val="24"/>
          <w:szCs w:val="24"/>
          <w:u w:val="single"/>
          <w:rtl/>
        </w:rPr>
        <w:t>גב</w:t>
      </w:r>
      <w:r w:rsidRPr="002F0458">
        <w:rPr>
          <w:caps/>
          <w:sz w:val="24"/>
          <w:szCs w:val="24"/>
          <w:u w:val="single"/>
          <w:rtl/>
        </w:rPr>
        <w:t>'</w:t>
      </w:r>
      <w:r w:rsidRPr="002F0458">
        <w:rPr>
          <w:rFonts w:hint="cs"/>
          <w:caps/>
          <w:sz w:val="24"/>
          <w:szCs w:val="24"/>
          <w:u w:val="single"/>
          <w:rtl/>
        </w:rPr>
        <w:t xml:space="preserve"> אוקסנה פרנק - מהנדסת העיר יהוד מונוסון</w:t>
      </w:r>
      <w:r w:rsidR="001E2274">
        <w:rPr>
          <w:rFonts w:hint="cs"/>
          <w:caps/>
          <w:sz w:val="24"/>
          <w:szCs w:val="24"/>
          <w:u w:val="single"/>
          <w:rtl/>
        </w:rPr>
        <w:t>:</w:t>
      </w:r>
    </w:p>
    <w:p w14:paraId="366CC6A4" w14:textId="13D2C491" w:rsidR="001E2274" w:rsidRDefault="00BF55FA" w:rsidP="00BF55FA">
      <w:pPr>
        <w:rPr>
          <w:b w:val="0"/>
          <w:bCs w:val="0"/>
          <w:caps/>
          <w:sz w:val="24"/>
          <w:szCs w:val="24"/>
          <w:rtl/>
        </w:rPr>
      </w:pPr>
      <w:r>
        <w:rPr>
          <w:rFonts w:hint="cs"/>
          <w:b w:val="0"/>
          <w:bCs w:val="0"/>
          <w:caps/>
          <w:sz w:val="24"/>
          <w:szCs w:val="24"/>
          <w:rtl/>
        </w:rPr>
        <w:t>בכל ההיבטים מבחינת כניסות</w:t>
      </w:r>
    </w:p>
    <w:p w14:paraId="091CB092" w14:textId="77777777" w:rsidR="001E2274" w:rsidRDefault="001E2274" w:rsidP="00BF55FA">
      <w:pPr>
        <w:rPr>
          <w:b w:val="0"/>
          <w:bCs w:val="0"/>
          <w:caps/>
          <w:sz w:val="24"/>
          <w:szCs w:val="24"/>
          <w:rtl/>
        </w:rPr>
      </w:pPr>
    </w:p>
    <w:p w14:paraId="7DCE29A3" w14:textId="77777777" w:rsidR="001E2274" w:rsidRDefault="00D17364" w:rsidP="00BF55FA">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746BC838" w14:textId="7B01595C" w:rsidR="001E2274" w:rsidRDefault="00BF55FA" w:rsidP="00BF55FA">
      <w:pPr>
        <w:rPr>
          <w:b w:val="0"/>
          <w:bCs w:val="0"/>
          <w:caps/>
          <w:sz w:val="24"/>
          <w:szCs w:val="24"/>
          <w:rtl/>
        </w:rPr>
      </w:pPr>
      <w:r>
        <w:rPr>
          <w:rFonts w:hint="cs"/>
          <w:b w:val="0"/>
          <w:bCs w:val="0"/>
          <w:caps/>
          <w:sz w:val="24"/>
          <w:szCs w:val="24"/>
          <w:rtl/>
        </w:rPr>
        <w:t xml:space="preserve">זה מאוד סכמתי </w:t>
      </w:r>
    </w:p>
    <w:p w14:paraId="2CAE8D22" w14:textId="77777777" w:rsidR="001E2274" w:rsidRDefault="001E2274" w:rsidP="00BF55FA">
      <w:pPr>
        <w:rPr>
          <w:b w:val="0"/>
          <w:bCs w:val="0"/>
          <w:caps/>
          <w:sz w:val="24"/>
          <w:szCs w:val="24"/>
          <w:rtl/>
        </w:rPr>
      </w:pPr>
    </w:p>
    <w:p w14:paraId="151B463F" w14:textId="77777777" w:rsidR="001E2274" w:rsidRDefault="002F0458" w:rsidP="00BF55FA">
      <w:pPr>
        <w:rPr>
          <w:caps/>
          <w:sz w:val="24"/>
          <w:szCs w:val="24"/>
          <w:u w:val="single"/>
          <w:rtl/>
        </w:rPr>
      </w:pPr>
      <w:r w:rsidRPr="002F0458">
        <w:rPr>
          <w:rFonts w:hint="cs"/>
          <w:caps/>
          <w:sz w:val="24"/>
          <w:szCs w:val="24"/>
          <w:u w:val="single"/>
          <w:rtl/>
        </w:rPr>
        <w:t>גב</w:t>
      </w:r>
      <w:r w:rsidRPr="002F0458">
        <w:rPr>
          <w:caps/>
          <w:sz w:val="24"/>
          <w:szCs w:val="24"/>
          <w:u w:val="single"/>
          <w:rtl/>
        </w:rPr>
        <w:t>'</w:t>
      </w:r>
      <w:r w:rsidRPr="002F0458">
        <w:rPr>
          <w:rFonts w:hint="cs"/>
          <w:caps/>
          <w:sz w:val="24"/>
          <w:szCs w:val="24"/>
          <w:u w:val="single"/>
          <w:rtl/>
        </w:rPr>
        <w:t xml:space="preserve"> אוקסנה פרנק - מהנדסת העיר יהוד מונוסון</w:t>
      </w:r>
      <w:r w:rsidR="001E2274">
        <w:rPr>
          <w:rFonts w:hint="cs"/>
          <w:caps/>
          <w:sz w:val="24"/>
          <w:szCs w:val="24"/>
          <w:u w:val="single"/>
          <w:rtl/>
        </w:rPr>
        <w:t>:</w:t>
      </w:r>
    </w:p>
    <w:p w14:paraId="72AA38AE" w14:textId="69203EEF" w:rsidR="001E2274" w:rsidRDefault="00BF55FA" w:rsidP="00BF55FA">
      <w:pPr>
        <w:rPr>
          <w:b w:val="0"/>
          <w:bCs w:val="0"/>
          <w:caps/>
          <w:sz w:val="24"/>
          <w:szCs w:val="24"/>
          <w:rtl/>
        </w:rPr>
      </w:pPr>
      <w:r>
        <w:rPr>
          <w:rFonts w:hint="cs"/>
          <w:b w:val="0"/>
          <w:bCs w:val="0"/>
          <w:caps/>
          <w:sz w:val="24"/>
          <w:szCs w:val="24"/>
          <w:rtl/>
        </w:rPr>
        <w:t xml:space="preserve">מבחינת בכלל אם זה אפשרי </w:t>
      </w:r>
    </w:p>
    <w:p w14:paraId="3F691EC1" w14:textId="77777777" w:rsidR="001E2274" w:rsidRDefault="001E2274" w:rsidP="00BF55FA">
      <w:pPr>
        <w:rPr>
          <w:b w:val="0"/>
          <w:bCs w:val="0"/>
          <w:caps/>
          <w:sz w:val="24"/>
          <w:szCs w:val="24"/>
          <w:rtl/>
        </w:rPr>
      </w:pPr>
    </w:p>
    <w:p w14:paraId="2B2864DD" w14:textId="77777777" w:rsidR="001E2274" w:rsidRDefault="00D17364" w:rsidP="00BF55FA">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742ECD24" w14:textId="5262962F" w:rsidR="001E2274" w:rsidRDefault="00BF55FA" w:rsidP="00BF55FA">
      <w:pPr>
        <w:rPr>
          <w:b w:val="0"/>
          <w:bCs w:val="0"/>
          <w:caps/>
          <w:sz w:val="24"/>
          <w:szCs w:val="24"/>
          <w:rtl/>
        </w:rPr>
      </w:pPr>
      <w:r>
        <w:rPr>
          <w:rFonts w:hint="cs"/>
          <w:b w:val="0"/>
          <w:bCs w:val="0"/>
          <w:caps/>
          <w:sz w:val="24"/>
          <w:szCs w:val="24"/>
          <w:rtl/>
        </w:rPr>
        <w:t>הכל בסדר הכל</w:t>
      </w:r>
      <w:r w:rsidR="000F703D">
        <w:rPr>
          <w:rFonts w:hint="cs"/>
          <w:b w:val="0"/>
          <w:bCs w:val="0"/>
          <w:caps/>
          <w:sz w:val="24"/>
          <w:szCs w:val="24"/>
          <w:rtl/>
        </w:rPr>
        <w:t xml:space="preserve"> </w:t>
      </w:r>
      <w:r>
        <w:rPr>
          <w:rFonts w:hint="cs"/>
          <w:b w:val="0"/>
          <w:bCs w:val="0"/>
          <w:caps/>
          <w:sz w:val="24"/>
          <w:szCs w:val="24"/>
          <w:rtl/>
        </w:rPr>
        <w:t xml:space="preserve">... הכל סכמתי אני רק שואל </w:t>
      </w:r>
    </w:p>
    <w:p w14:paraId="3ECD9DF1" w14:textId="77777777" w:rsidR="001E2274" w:rsidRDefault="001E2274" w:rsidP="00BF55FA">
      <w:pPr>
        <w:rPr>
          <w:b w:val="0"/>
          <w:bCs w:val="0"/>
          <w:caps/>
          <w:sz w:val="24"/>
          <w:szCs w:val="24"/>
          <w:rtl/>
        </w:rPr>
      </w:pPr>
    </w:p>
    <w:p w14:paraId="1B4DB9C3" w14:textId="77777777" w:rsidR="001E2274" w:rsidRDefault="002F0458" w:rsidP="00BF55FA">
      <w:pPr>
        <w:rPr>
          <w:caps/>
          <w:sz w:val="24"/>
          <w:szCs w:val="24"/>
          <w:u w:val="single"/>
          <w:rtl/>
        </w:rPr>
      </w:pPr>
      <w:r w:rsidRPr="002F0458">
        <w:rPr>
          <w:rFonts w:hint="cs"/>
          <w:caps/>
          <w:sz w:val="24"/>
          <w:szCs w:val="24"/>
          <w:u w:val="single"/>
          <w:rtl/>
        </w:rPr>
        <w:t>גב</w:t>
      </w:r>
      <w:r w:rsidRPr="002F0458">
        <w:rPr>
          <w:caps/>
          <w:sz w:val="24"/>
          <w:szCs w:val="24"/>
          <w:u w:val="single"/>
          <w:rtl/>
        </w:rPr>
        <w:t>'</w:t>
      </w:r>
      <w:r w:rsidRPr="002F0458">
        <w:rPr>
          <w:rFonts w:hint="cs"/>
          <w:caps/>
          <w:sz w:val="24"/>
          <w:szCs w:val="24"/>
          <w:u w:val="single"/>
          <w:rtl/>
        </w:rPr>
        <w:t xml:space="preserve"> אוקסנה פרנק - מהנדסת העיר יהוד מונוסון</w:t>
      </w:r>
      <w:r w:rsidR="001E2274">
        <w:rPr>
          <w:rFonts w:hint="cs"/>
          <w:caps/>
          <w:sz w:val="24"/>
          <w:szCs w:val="24"/>
          <w:u w:val="single"/>
          <w:rtl/>
        </w:rPr>
        <w:t>:</w:t>
      </w:r>
    </w:p>
    <w:p w14:paraId="1306DE56" w14:textId="47B23951" w:rsidR="001E2274" w:rsidRDefault="00BF55FA" w:rsidP="00BF55FA">
      <w:pPr>
        <w:rPr>
          <w:b w:val="0"/>
          <w:bCs w:val="0"/>
          <w:caps/>
          <w:sz w:val="24"/>
          <w:szCs w:val="24"/>
          <w:rtl/>
        </w:rPr>
      </w:pPr>
      <w:r>
        <w:rPr>
          <w:rFonts w:hint="cs"/>
          <w:b w:val="0"/>
          <w:bCs w:val="0"/>
          <w:caps/>
          <w:sz w:val="24"/>
          <w:szCs w:val="24"/>
          <w:rtl/>
        </w:rPr>
        <w:t>אני לא פוסלת</w:t>
      </w:r>
      <w:r w:rsidR="000F703D">
        <w:rPr>
          <w:rFonts w:hint="cs"/>
          <w:b w:val="0"/>
          <w:bCs w:val="0"/>
          <w:caps/>
          <w:sz w:val="24"/>
          <w:szCs w:val="24"/>
          <w:rtl/>
        </w:rPr>
        <w:t xml:space="preserve"> </w:t>
      </w:r>
      <w:r>
        <w:rPr>
          <w:rFonts w:hint="cs"/>
          <w:b w:val="0"/>
          <w:bCs w:val="0"/>
          <w:caps/>
          <w:sz w:val="24"/>
          <w:szCs w:val="24"/>
          <w:rtl/>
        </w:rPr>
        <w:t>את זה אני אומרת שיש לזה יתרון</w:t>
      </w:r>
    </w:p>
    <w:p w14:paraId="7130F97E" w14:textId="77777777" w:rsidR="001E2274" w:rsidRDefault="001E2274" w:rsidP="00BF55FA">
      <w:pPr>
        <w:rPr>
          <w:b w:val="0"/>
          <w:bCs w:val="0"/>
          <w:caps/>
          <w:sz w:val="24"/>
          <w:szCs w:val="24"/>
          <w:rtl/>
        </w:rPr>
      </w:pPr>
    </w:p>
    <w:p w14:paraId="0AAF1556" w14:textId="77777777" w:rsidR="001E2274" w:rsidRDefault="00D17364" w:rsidP="00BF55FA">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0BB0B452" w14:textId="0FDC1F72" w:rsidR="001E2274" w:rsidRDefault="00BF55FA" w:rsidP="00BF55FA">
      <w:pPr>
        <w:rPr>
          <w:b w:val="0"/>
          <w:bCs w:val="0"/>
          <w:caps/>
          <w:sz w:val="24"/>
          <w:szCs w:val="24"/>
          <w:rtl/>
        </w:rPr>
      </w:pPr>
      <w:r>
        <w:rPr>
          <w:rFonts w:hint="cs"/>
          <w:b w:val="0"/>
          <w:bCs w:val="0"/>
          <w:caps/>
          <w:sz w:val="24"/>
          <w:szCs w:val="24"/>
          <w:rtl/>
        </w:rPr>
        <w:t>לא לא</w:t>
      </w:r>
      <w:r w:rsidR="000F703D">
        <w:rPr>
          <w:rFonts w:hint="cs"/>
          <w:b w:val="0"/>
          <w:bCs w:val="0"/>
          <w:caps/>
          <w:sz w:val="24"/>
          <w:szCs w:val="24"/>
          <w:rtl/>
        </w:rPr>
        <w:t xml:space="preserve"> </w:t>
      </w:r>
      <w:r>
        <w:rPr>
          <w:rFonts w:hint="cs"/>
          <w:b w:val="0"/>
          <w:bCs w:val="0"/>
          <w:caps/>
          <w:sz w:val="24"/>
          <w:szCs w:val="24"/>
          <w:rtl/>
        </w:rPr>
        <w:t>... אני שואל האם את את רואה עין בעין עם מה שאנחנו חשבנו ש, יש פה אני לא יכול לאורך אני אני רואה את היתרונות אבל אני לא יכול לחשוב על חסרונות</w:t>
      </w:r>
      <w:r w:rsidR="000F703D">
        <w:rPr>
          <w:rFonts w:hint="cs"/>
          <w:b w:val="0"/>
          <w:bCs w:val="0"/>
          <w:caps/>
          <w:sz w:val="24"/>
          <w:szCs w:val="24"/>
          <w:rtl/>
        </w:rPr>
        <w:t xml:space="preserve"> </w:t>
      </w:r>
      <w:r>
        <w:rPr>
          <w:rFonts w:hint="cs"/>
          <w:b w:val="0"/>
          <w:bCs w:val="0"/>
          <w:caps/>
          <w:sz w:val="24"/>
          <w:szCs w:val="24"/>
          <w:rtl/>
        </w:rPr>
        <w:t>... לא לא דיברנו על העוצמות כרגע עדיין לא דיברנו,</w:t>
      </w:r>
      <w:r w:rsidR="000F703D">
        <w:rPr>
          <w:rFonts w:hint="cs"/>
          <w:b w:val="0"/>
          <w:bCs w:val="0"/>
          <w:caps/>
          <w:sz w:val="24"/>
          <w:szCs w:val="24"/>
          <w:rtl/>
        </w:rPr>
        <w:t xml:space="preserve"> </w:t>
      </w:r>
      <w:r>
        <w:rPr>
          <w:rFonts w:hint="cs"/>
          <w:b w:val="0"/>
          <w:bCs w:val="0"/>
          <w:caps/>
          <w:sz w:val="24"/>
          <w:szCs w:val="24"/>
          <w:rtl/>
        </w:rPr>
        <w:t>... התנהלות אני לא מבין את הדבר הזה אני שואל מה אתה לוחש לה עכשיו מה להגיד?</w:t>
      </w:r>
    </w:p>
    <w:p w14:paraId="7EE059E5" w14:textId="77777777" w:rsidR="001E2274" w:rsidRDefault="001E2274" w:rsidP="00BF55FA">
      <w:pPr>
        <w:rPr>
          <w:b w:val="0"/>
          <w:bCs w:val="0"/>
          <w:caps/>
          <w:sz w:val="24"/>
          <w:szCs w:val="24"/>
          <w:rtl/>
        </w:rPr>
      </w:pPr>
    </w:p>
    <w:p w14:paraId="0ED0551E" w14:textId="77777777" w:rsidR="001E2274" w:rsidRDefault="00D70D61" w:rsidP="00BF55FA">
      <w:pPr>
        <w:rPr>
          <w:caps/>
          <w:sz w:val="24"/>
          <w:szCs w:val="24"/>
          <w:u w:val="single"/>
          <w:rtl/>
        </w:rPr>
      </w:pPr>
      <w:r w:rsidRPr="00D70D61">
        <w:rPr>
          <w:rFonts w:hint="cs"/>
          <w:caps/>
          <w:sz w:val="24"/>
          <w:szCs w:val="24"/>
          <w:u w:val="single"/>
          <w:rtl/>
        </w:rPr>
        <w:t>מר שמואל רוטמן - ממלא מקום וסגן ראש העיר יהוד</w:t>
      </w:r>
      <w:r w:rsidR="001E2274">
        <w:rPr>
          <w:rFonts w:hint="cs"/>
          <w:caps/>
          <w:sz w:val="24"/>
          <w:szCs w:val="24"/>
          <w:u w:val="single"/>
          <w:rtl/>
        </w:rPr>
        <w:t>:</w:t>
      </w:r>
    </w:p>
    <w:p w14:paraId="0FF4F834" w14:textId="79D22B34" w:rsidR="001E2274" w:rsidRDefault="00BF55FA" w:rsidP="00BF55FA">
      <w:pPr>
        <w:rPr>
          <w:b w:val="0"/>
          <w:bCs w:val="0"/>
          <w:caps/>
          <w:sz w:val="24"/>
          <w:szCs w:val="24"/>
          <w:rtl/>
        </w:rPr>
      </w:pPr>
      <w:r>
        <w:rPr>
          <w:rFonts w:hint="cs"/>
          <w:b w:val="0"/>
          <w:bCs w:val="0"/>
          <w:caps/>
          <w:sz w:val="24"/>
          <w:szCs w:val="24"/>
          <w:rtl/>
        </w:rPr>
        <w:t>אסור להחליף מילה בינינו?</w:t>
      </w:r>
    </w:p>
    <w:p w14:paraId="7FE5A198" w14:textId="77777777" w:rsidR="001E2274" w:rsidRDefault="001E2274" w:rsidP="00BF55FA">
      <w:pPr>
        <w:rPr>
          <w:b w:val="0"/>
          <w:bCs w:val="0"/>
          <w:caps/>
          <w:sz w:val="24"/>
          <w:szCs w:val="24"/>
          <w:rtl/>
        </w:rPr>
      </w:pPr>
    </w:p>
    <w:p w14:paraId="58B2A034" w14:textId="77777777" w:rsidR="001E2274" w:rsidRDefault="00D17364" w:rsidP="00BF55FA">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778DA5E0" w14:textId="695E10AD" w:rsidR="001E2274" w:rsidRDefault="00BF55FA" w:rsidP="00BF55FA">
      <w:pPr>
        <w:rPr>
          <w:b w:val="0"/>
          <w:bCs w:val="0"/>
          <w:caps/>
          <w:sz w:val="24"/>
          <w:szCs w:val="24"/>
          <w:rtl/>
        </w:rPr>
      </w:pPr>
      <w:r>
        <w:rPr>
          <w:rFonts w:hint="cs"/>
          <w:b w:val="0"/>
          <w:bCs w:val="0"/>
          <w:caps/>
          <w:sz w:val="24"/>
          <w:szCs w:val="24"/>
          <w:rtl/>
        </w:rPr>
        <w:t>אני אני שואל אני עכשיו שואל אני עכשיו שואל, אני רק רואה יתרונות יש איזה שהוא עכשיו חסרונות לזה? עזבו את</w:t>
      </w:r>
      <w:r w:rsidR="000F703D">
        <w:rPr>
          <w:rFonts w:hint="cs"/>
          <w:b w:val="0"/>
          <w:bCs w:val="0"/>
          <w:caps/>
          <w:sz w:val="24"/>
          <w:szCs w:val="24"/>
          <w:rtl/>
        </w:rPr>
        <w:t xml:space="preserve"> </w:t>
      </w:r>
      <w:r>
        <w:rPr>
          <w:rFonts w:hint="cs"/>
          <w:b w:val="0"/>
          <w:bCs w:val="0"/>
          <w:caps/>
          <w:sz w:val="24"/>
          <w:szCs w:val="24"/>
          <w:rtl/>
        </w:rPr>
        <w:t xml:space="preserve">... אני לא יודע עזבי עזבו את העוצמות עזבי כרגע את העוצמות ואת השימושים אני רק רואה יתרונות </w:t>
      </w:r>
    </w:p>
    <w:p w14:paraId="27754AB8" w14:textId="77777777" w:rsidR="001E2274" w:rsidRDefault="001E2274" w:rsidP="00BF55FA">
      <w:pPr>
        <w:rPr>
          <w:b w:val="0"/>
          <w:bCs w:val="0"/>
          <w:caps/>
          <w:sz w:val="24"/>
          <w:szCs w:val="24"/>
          <w:rtl/>
        </w:rPr>
      </w:pPr>
    </w:p>
    <w:p w14:paraId="658B552C" w14:textId="77777777" w:rsidR="001E2274" w:rsidRDefault="002F0458" w:rsidP="00BF55FA">
      <w:pPr>
        <w:rPr>
          <w:caps/>
          <w:sz w:val="24"/>
          <w:szCs w:val="24"/>
          <w:u w:val="single"/>
          <w:rtl/>
        </w:rPr>
      </w:pPr>
      <w:r w:rsidRPr="002F0458">
        <w:rPr>
          <w:rFonts w:hint="cs"/>
          <w:caps/>
          <w:sz w:val="24"/>
          <w:szCs w:val="24"/>
          <w:u w:val="single"/>
          <w:rtl/>
        </w:rPr>
        <w:t>גב</w:t>
      </w:r>
      <w:r w:rsidRPr="002F0458">
        <w:rPr>
          <w:caps/>
          <w:sz w:val="24"/>
          <w:szCs w:val="24"/>
          <w:u w:val="single"/>
          <w:rtl/>
        </w:rPr>
        <w:t>'</w:t>
      </w:r>
      <w:r w:rsidRPr="002F0458">
        <w:rPr>
          <w:rFonts w:hint="cs"/>
          <w:caps/>
          <w:sz w:val="24"/>
          <w:szCs w:val="24"/>
          <w:u w:val="single"/>
          <w:rtl/>
        </w:rPr>
        <w:t xml:space="preserve"> אוקסנה פרנק - מהנדסת העיר יהוד מונוסון</w:t>
      </w:r>
      <w:r w:rsidR="001E2274">
        <w:rPr>
          <w:rFonts w:hint="cs"/>
          <w:caps/>
          <w:sz w:val="24"/>
          <w:szCs w:val="24"/>
          <w:u w:val="single"/>
          <w:rtl/>
        </w:rPr>
        <w:t>:</w:t>
      </w:r>
    </w:p>
    <w:p w14:paraId="3441568F" w14:textId="57B8BF2F" w:rsidR="001E2274" w:rsidRDefault="00BF55FA" w:rsidP="00BF55FA">
      <w:pPr>
        <w:rPr>
          <w:b w:val="0"/>
          <w:bCs w:val="0"/>
          <w:caps/>
          <w:sz w:val="24"/>
          <w:szCs w:val="24"/>
          <w:rtl/>
        </w:rPr>
      </w:pPr>
      <w:r>
        <w:rPr>
          <w:rFonts w:hint="cs"/>
          <w:b w:val="0"/>
          <w:bCs w:val="0"/>
          <w:caps/>
          <w:sz w:val="24"/>
          <w:szCs w:val="24"/>
          <w:rtl/>
        </w:rPr>
        <w:t xml:space="preserve">לא אבל הבעיה היא שאי אפשר להתעלם מזה, כי כשאנחנו מסתכלים על זה אנחנו גם רואים את ה, עוצמות ואת הצפיפות </w:t>
      </w:r>
    </w:p>
    <w:p w14:paraId="59C02A1E" w14:textId="77777777" w:rsidR="001E2274" w:rsidRDefault="001E2274" w:rsidP="00BF55FA">
      <w:pPr>
        <w:rPr>
          <w:b w:val="0"/>
          <w:bCs w:val="0"/>
          <w:caps/>
          <w:sz w:val="24"/>
          <w:szCs w:val="24"/>
          <w:rtl/>
        </w:rPr>
      </w:pPr>
    </w:p>
    <w:p w14:paraId="5C8CFC3F" w14:textId="77777777" w:rsidR="001E2274" w:rsidRDefault="00D17364" w:rsidP="00BF55FA">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1CF5CA3D" w14:textId="2D4F76CA" w:rsidR="001E2274" w:rsidRDefault="00BF55FA" w:rsidP="00BF55FA">
      <w:pPr>
        <w:rPr>
          <w:b w:val="0"/>
          <w:bCs w:val="0"/>
          <w:caps/>
          <w:sz w:val="24"/>
          <w:szCs w:val="24"/>
          <w:rtl/>
        </w:rPr>
      </w:pPr>
      <w:r>
        <w:rPr>
          <w:rFonts w:hint="cs"/>
          <w:b w:val="0"/>
          <w:bCs w:val="0"/>
          <w:caps/>
          <w:sz w:val="24"/>
          <w:szCs w:val="24"/>
          <w:rtl/>
        </w:rPr>
        <w:lastRenderedPageBreak/>
        <w:t xml:space="preserve">אנחנו נגיע לעוצמות אנחנו נגיע לעוצמות אני שואל נניח אני אני שואל קודם כל קודם כל האם את רואה עין בעין, </w:t>
      </w:r>
      <w:r w:rsidR="009966D6">
        <w:rPr>
          <w:rFonts w:hint="cs"/>
          <w:b w:val="0"/>
          <w:bCs w:val="0"/>
          <w:caps/>
          <w:sz w:val="24"/>
          <w:szCs w:val="24"/>
          <w:rtl/>
        </w:rPr>
        <w:t xml:space="preserve">שמבחינה תכנונית הפריסה הזו יותר נכונה </w:t>
      </w:r>
    </w:p>
    <w:p w14:paraId="3C1CA05C" w14:textId="77777777" w:rsidR="001E2274" w:rsidRDefault="001E2274" w:rsidP="00BF55FA">
      <w:pPr>
        <w:rPr>
          <w:b w:val="0"/>
          <w:bCs w:val="0"/>
          <w:caps/>
          <w:sz w:val="24"/>
          <w:szCs w:val="24"/>
          <w:rtl/>
        </w:rPr>
      </w:pPr>
    </w:p>
    <w:p w14:paraId="086E130E" w14:textId="77777777" w:rsidR="001E2274" w:rsidRDefault="002F0458" w:rsidP="00BF55FA">
      <w:pPr>
        <w:rPr>
          <w:caps/>
          <w:sz w:val="24"/>
          <w:szCs w:val="24"/>
          <w:u w:val="single"/>
          <w:rtl/>
        </w:rPr>
      </w:pPr>
      <w:r w:rsidRPr="002F0458">
        <w:rPr>
          <w:rFonts w:hint="cs"/>
          <w:caps/>
          <w:sz w:val="24"/>
          <w:szCs w:val="24"/>
          <w:u w:val="single"/>
          <w:rtl/>
        </w:rPr>
        <w:t>גב</w:t>
      </w:r>
      <w:r w:rsidRPr="002F0458">
        <w:rPr>
          <w:caps/>
          <w:sz w:val="24"/>
          <w:szCs w:val="24"/>
          <w:u w:val="single"/>
          <w:rtl/>
        </w:rPr>
        <w:t>'</w:t>
      </w:r>
      <w:r w:rsidRPr="002F0458">
        <w:rPr>
          <w:rFonts w:hint="cs"/>
          <w:caps/>
          <w:sz w:val="24"/>
          <w:szCs w:val="24"/>
          <w:u w:val="single"/>
          <w:rtl/>
        </w:rPr>
        <w:t xml:space="preserve"> אוקסנה פרנק - מהנדסת העיר יהוד מונוסון</w:t>
      </w:r>
      <w:r w:rsidR="001E2274">
        <w:rPr>
          <w:rFonts w:hint="cs"/>
          <w:caps/>
          <w:sz w:val="24"/>
          <w:szCs w:val="24"/>
          <w:u w:val="single"/>
          <w:rtl/>
        </w:rPr>
        <w:t>:</w:t>
      </w:r>
    </w:p>
    <w:p w14:paraId="08EAE590" w14:textId="27B5E710" w:rsidR="001E2274" w:rsidRDefault="009966D6" w:rsidP="00BF55FA">
      <w:pPr>
        <w:rPr>
          <w:b w:val="0"/>
          <w:bCs w:val="0"/>
          <w:caps/>
          <w:sz w:val="24"/>
          <w:szCs w:val="24"/>
          <w:rtl/>
        </w:rPr>
      </w:pPr>
      <w:r>
        <w:rPr>
          <w:rFonts w:hint="cs"/>
          <w:b w:val="0"/>
          <w:bCs w:val="0"/>
          <w:caps/>
          <w:sz w:val="24"/>
          <w:szCs w:val="24"/>
          <w:rtl/>
        </w:rPr>
        <w:t>תלוי איך חותכים את זה</w:t>
      </w:r>
    </w:p>
    <w:p w14:paraId="3140ACA2" w14:textId="77777777" w:rsidR="001E2274" w:rsidRDefault="001E2274" w:rsidP="00BF55FA">
      <w:pPr>
        <w:rPr>
          <w:b w:val="0"/>
          <w:bCs w:val="0"/>
          <w:caps/>
          <w:sz w:val="24"/>
          <w:szCs w:val="24"/>
          <w:rtl/>
        </w:rPr>
      </w:pPr>
    </w:p>
    <w:p w14:paraId="2EC60970" w14:textId="77777777" w:rsidR="001E2274" w:rsidRDefault="00D17364" w:rsidP="00BF55FA">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6C39B2ED" w14:textId="01DDA315" w:rsidR="001E2274" w:rsidRDefault="009966D6" w:rsidP="00BF55FA">
      <w:pPr>
        <w:rPr>
          <w:b w:val="0"/>
          <w:bCs w:val="0"/>
          <w:caps/>
          <w:sz w:val="24"/>
          <w:szCs w:val="24"/>
          <w:rtl/>
        </w:rPr>
      </w:pPr>
      <w:r>
        <w:rPr>
          <w:rFonts w:hint="cs"/>
          <w:b w:val="0"/>
          <w:bCs w:val="0"/>
          <w:caps/>
          <w:sz w:val="24"/>
          <w:szCs w:val="24"/>
          <w:rtl/>
        </w:rPr>
        <w:t xml:space="preserve">מה זאת אומרת </w:t>
      </w:r>
    </w:p>
    <w:p w14:paraId="192B9A12" w14:textId="77777777" w:rsidR="001E2274" w:rsidRDefault="001E2274" w:rsidP="00BF55FA">
      <w:pPr>
        <w:rPr>
          <w:b w:val="0"/>
          <w:bCs w:val="0"/>
          <w:caps/>
          <w:sz w:val="24"/>
          <w:szCs w:val="24"/>
          <w:rtl/>
        </w:rPr>
      </w:pPr>
    </w:p>
    <w:p w14:paraId="7DE567CE" w14:textId="77777777" w:rsidR="001E2274" w:rsidRDefault="002F0458" w:rsidP="00BF55FA">
      <w:pPr>
        <w:rPr>
          <w:caps/>
          <w:sz w:val="24"/>
          <w:szCs w:val="24"/>
          <w:u w:val="single"/>
          <w:rtl/>
        </w:rPr>
      </w:pPr>
      <w:r w:rsidRPr="002F0458">
        <w:rPr>
          <w:rFonts w:hint="cs"/>
          <w:caps/>
          <w:sz w:val="24"/>
          <w:szCs w:val="24"/>
          <w:u w:val="single"/>
          <w:rtl/>
        </w:rPr>
        <w:t>גב</w:t>
      </w:r>
      <w:r w:rsidRPr="002F0458">
        <w:rPr>
          <w:caps/>
          <w:sz w:val="24"/>
          <w:szCs w:val="24"/>
          <w:u w:val="single"/>
          <w:rtl/>
        </w:rPr>
        <w:t>'</w:t>
      </w:r>
      <w:r w:rsidRPr="002F0458">
        <w:rPr>
          <w:rFonts w:hint="cs"/>
          <w:caps/>
          <w:sz w:val="24"/>
          <w:szCs w:val="24"/>
          <w:u w:val="single"/>
          <w:rtl/>
        </w:rPr>
        <w:t xml:space="preserve"> אוקסנה פרנק - מהנדסת העיר יהוד מונוסון</w:t>
      </w:r>
      <w:r w:rsidR="001E2274">
        <w:rPr>
          <w:rFonts w:hint="cs"/>
          <w:caps/>
          <w:sz w:val="24"/>
          <w:szCs w:val="24"/>
          <w:u w:val="single"/>
          <w:rtl/>
        </w:rPr>
        <w:t>:</w:t>
      </w:r>
    </w:p>
    <w:p w14:paraId="75D43160" w14:textId="7E64D8FD" w:rsidR="001E2274" w:rsidRDefault="009966D6" w:rsidP="00BF55FA">
      <w:pPr>
        <w:rPr>
          <w:b w:val="0"/>
          <w:bCs w:val="0"/>
          <w:caps/>
          <w:sz w:val="24"/>
          <w:szCs w:val="24"/>
          <w:rtl/>
        </w:rPr>
      </w:pPr>
      <w:r>
        <w:rPr>
          <w:rFonts w:hint="cs"/>
          <w:b w:val="0"/>
          <w:bCs w:val="0"/>
          <w:caps/>
          <w:sz w:val="24"/>
          <w:szCs w:val="24"/>
          <w:rtl/>
        </w:rPr>
        <w:t xml:space="preserve">תלוי איזה חלק מהמבנה המוצע חותכים זה העניין </w:t>
      </w:r>
    </w:p>
    <w:p w14:paraId="38C26880" w14:textId="77777777" w:rsidR="001E2274" w:rsidRDefault="001E2274" w:rsidP="00BF55FA">
      <w:pPr>
        <w:rPr>
          <w:b w:val="0"/>
          <w:bCs w:val="0"/>
          <w:caps/>
          <w:sz w:val="24"/>
          <w:szCs w:val="24"/>
          <w:rtl/>
        </w:rPr>
      </w:pPr>
    </w:p>
    <w:p w14:paraId="09EB4E48" w14:textId="77777777" w:rsidR="001E2274" w:rsidRDefault="00D17364" w:rsidP="00BF55FA">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79514A02" w14:textId="64CC3A74" w:rsidR="001E2274" w:rsidRDefault="009966D6" w:rsidP="00BF55FA">
      <w:pPr>
        <w:rPr>
          <w:b w:val="0"/>
          <w:bCs w:val="0"/>
          <w:caps/>
          <w:sz w:val="24"/>
          <w:szCs w:val="24"/>
          <w:rtl/>
        </w:rPr>
      </w:pPr>
      <w:r>
        <w:rPr>
          <w:rFonts w:hint="cs"/>
          <w:b w:val="0"/>
          <w:bCs w:val="0"/>
          <w:caps/>
          <w:sz w:val="24"/>
          <w:szCs w:val="24"/>
          <w:rtl/>
        </w:rPr>
        <w:t xml:space="preserve">מה זאת אומרת מה זה לא הבנתי מה זה איזה חותכים </w:t>
      </w:r>
    </w:p>
    <w:p w14:paraId="152FC6AD" w14:textId="77777777" w:rsidR="001E2274" w:rsidRDefault="001E2274" w:rsidP="00BF55FA">
      <w:pPr>
        <w:rPr>
          <w:b w:val="0"/>
          <w:bCs w:val="0"/>
          <w:caps/>
          <w:sz w:val="24"/>
          <w:szCs w:val="24"/>
          <w:rtl/>
        </w:rPr>
      </w:pPr>
    </w:p>
    <w:p w14:paraId="2685BD83" w14:textId="77777777" w:rsidR="001E2274" w:rsidRDefault="002F0458" w:rsidP="00BF55FA">
      <w:pPr>
        <w:rPr>
          <w:caps/>
          <w:sz w:val="24"/>
          <w:szCs w:val="24"/>
          <w:u w:val="single"/>
          <w:rtl/>
        </w:rPr>
      </w:pPr>
      <w:r w:rsidRPr="002F0458">
        <w:rPr>
          <w:rFonts w:hint="cs"/>
          <w:caps/>
          <w:sz w:val="24"/>
          <w:szCs w:val="24"/>
          <w:u w:val="single"/>
          <w:rtl/>
        </w:rPr>
        <w:t>גב</w:t>
      </w:r>
      <w:r w:rsidRPr="002F0458">
        <w:rPr>
          <w:caps/>
          <w:sz w:val="24"/>
          <w:szCs w:val="24"/>
          <w:u w:val="single"/>
          <w:rtl/>
        </w:rPr>
        <w:t>'</w:t>
      </w:r>
      <w:r w:rsidRPr="002F0458">
        <w:rPr>
          <w:rFonts w:hint="cs"/>
          <w:caps/>
          <w:sz w:val="24"/>
          <w:szCs w:val="24"/>
          <w:u w:val="single"/>
          <w:rtl/>
        </w:rPr>
        <w:t xml:space="preserve"> אוקסנה פרנק - מהנדסת העיר יהוד מונוסון</w:t>
      </w:r>
      <w:r w:rsidR="001E2274">
        <w:rPr>
          <w:rFonts w:hint="cs"/>
          <w:caps/>
          <w:sz w:val="24"/>
          <w:szCs w:val="24"/>
          <w:u w:val="single"/>
          <w:rtl/>
        </w:rPr>
        <w:t>:</w:t>
      </w:r>
    </w:p>
    <w:p w14:paraId="26D3E98D" w14:textId="2326E757" w:rsidR="001E2274" w:rsidRDefault="009966D6" w:rsidP="00BF55FA">
      <w:pPr>
        <w:rPr>
          <w:b w:val="0"/>
          <w:bCs w:val="0"/>
          <w:caps/>
          <w:sz w:val="24"/>
          <w:szCs w:val="24"/>
          <w:rtl/>
        </w:rPr>
      </w:pPr>
      <w:r>
        <w:rPr>
          <w:rFonts w:hint="cs"/>
          <w:b w:val="0"/>
          <w:bCs w:val="0"/>
          <w:caps/>
          <w:sz w:val="24"/>
          <w:szCs w:val="24"/>
          <w:rtl/>
        </w:rPr>
        <w:t>זאת אומרת מה שהם מציגים פה כרגע מציגים בינוי שהרבה יותר אינטנסיבי מ, הבינוי הקיים המאושר, אז השאלה היא</w:t>
      </w:r>
    </w:p>
    <w:p w14:paraId="64E59BF5" w14:textId="77777777" w:rsidR="001E2274" w:rsidRDefault="001E2274" w:rsidP="00BF55FA">
      <w:pPr>
        <w:rPr>
          <w:b w:val="0"/>
          <w:bCs w:val="0"/>
          <w:caps/>
          <w:sz w:val="24"/>
          <w:szCs w:val="24"/>
          <w:rtl/>
        </w:rPr>
      </w:pPr>
    </w:p>
    <w:p w14:paraId="45325317" w14:textId="77777777" w:rsidR="001E2274" w:rsidRDefault="00D17364" w:rsidP="00BF55FA">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1C8430F4" w14:textId="73C41A50" w:rsidR="001E2274" w:rsidRDefault="009966D6" w:rsidP="00BF55FA">
      <w:pPr>
        <w:rPr>
          <w:b w:val="0"/>
          <w:bCs w:val="0"/>
          <w:caps/>
          <w:sz w:val="24"/>
          <w:szCs w:val="24"/>
          <w:rtl/>
        </w:rPr>
      </w:pPr>
      <w:r>
        <w:rPr>
          <w:rFonts w:hint="cs"/>
          <w:b w:val="0"/>
          <w:bCs w:val="0"/>
          <w:caps/>
          <w:sz w:val="24"/>
          <w:szCs w:val="24"/>
          <w:rtl/>
        </w:rPr>
        <w:t>לא</w:t>
      </w:r>
      <w:r w:rsidR="000F703D">
        <w:rPr>
          <w:rFonts w:hint="cs"/>
          <w:b w:val="0"/>
          <w:bCs w:val="0"/>
          <w:caps/>
          <w:sz w:val="24"/>
          <w:szCs w:val="24"/>
          <w:rtl/>
        </w:rPr>
        <w:t xml:space="preserve"> </w:t>
      </w:r>
      <w:r>
        <w:rPr>
          <w:rFonts w:hint="cs"/>
          <w:b w:val="0"/>
          <w:bCs w:val="0"/>
          <w:caps/>
          <w:sz w:val="24"/>
          <w:szCs w:val="24"/>
          <w:rtl/>
        </w:rPr>
        <w:t>...</w:t>
      </w:r>
    </w:p>
    <w:p w14:paraId="579D0049" w14:textId="77777777" w:rsidR="001E2274" w:rsidRDefault="001E2274" w:rsidP="00BF55FA">
      <w:pPr>
        <w:rPr>
          <w:b w:val="0"/>
          <w:bCs w:val="0"/>
          <w:caps/>
          <w:sz w:val="24"/>
          <w:szCs w:val="24"/>
          <w:rtl/>
        </w:rPr>
      </w:pPr>
    </w:p>
    <w:p w14:paraId="46E6763F" w14:textId="77777777" w:rsidR="001E2274" w:rsidRDefault="002F0458" w:rsidP="00BF55FA">
      <w:pPr>
        <w:rPr>
          <w:caps/>
          <w:sz w:val="24"/>
          <w:szCs w:val="24"/>
          <w:u w:val="single"/>
          <w:rtl/>
        </w:rPr>
      </w:pPr>
      <w:r w:rsidRPr="002F0458">
        <w:rPr>
          <w:rFonts w:hint="cs"/>
          <w:caps/>
          <w:sz w:val="24"/>
          <w:szCs w:val="24"/>
          <w:u w:val="single"/>
          <w:rtl/>
        </w:rPr>
        <w:t>גב</w:t>
      </w:r>
      <w:r w:rsidRPr="002F0458">
        <w:rPr>
          <w:caps/>
          <w:sz w:val="24"/>
          <w:szCs w:val="24"/>
          <w:u w:val="single"/>
          <w:rtl/>
        </w:rPr>
        <w:t>'</w:t>
      </w:r>
      <w:r w:rsidRPr="002F0458">
        <w:rPr>
          <w:rFonts w:hint="cs"/>
          <w:caps/>
          <w:sz w:val="24"/>
          <w:szCs w:val="24"/>
          <w:u w:val="single"/>
          <w:rtl/>
        </w:rPr>
        <w:t xml:space="preserve"> אוקסנה פרנק - מהנדסת העיר יהוד מונוסון</w:t>
      </w:r>
      <w:r w:rsidR="001E2274">
        <w:rPr>
          <w:rFonts w:hint="cs"/>
          <w:caps/>
          <w:sz w:val="24"/>
          <w:szCs w:val="24"/>
          <w:u w:val="single"/>
          <w:rtl/>
        </w:rPr>
        <w:t>:</w:t>
      </w:r>
    </w:p>
    <w:p w14:paraId="08D79B8A" w14:textId="36AA8614" w:rsidR="001E2274" w:rsidRDefault="009966D6" w:rsidP="00BF55FA">
      <w:pPr>
        <w:rPr>
          <w:b w:val="0"/>
          <w:bCs w:val="0"/>
          <w:caps/>
          <w:sz w:val="24"/>
          <w:szCs w:val="24"/>
          <w:rtl/>
        </w:rPr>
      </w:pPr>
      <w:r>
        <w:rPr>
          <w:rFonts w:hint="cs"/>
          <w:b w:val="0"/>
          <w:bCs w:val="0"/>
          <w:caps/>
          <w:sz w:val="24"/>
          <w:szCs w:val="24"/>
          <w:rtl/>
        </w:rPr>
        <w:t>אני יכולה להסתכל לא אבל זה כן קשור</w:t>
      </w:r>
    </w:p>
    <w:p w14:paraId="3D20DB25" w14:textId="77777777" w:rsidR="001E2274" w:rsidRDefault="001E2274" w:rsidP="00BF55FA">
      <w:pPr>
        <w:rPr>
          <w:b w:val="0"/>
          <w:bCs w:val="0"/>
          <w:caps/>
          <w:sz w:val="24"/>
          <w:szCs w:val="24"/>
          <w:rtl/>
        </w:rPr>
      </w:pPr>
    </w:p>
    <w:p w14:paraId="1AD57EAD" w14:textId="77777777" w:rsidR="001E2274" w:rsidRDefault="00D17364" w:rsidP="00BF55FA">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0BA75B7A" w14:textId="12532595" w:rsidR="001E2274" w:rsidRDefault="009966D6" w:rsidP="00BF55FA">
      <w:pPr>
        <w:rPr>
          <w:b w:val="0"/>
          <w:bCs w:val="0"/>
          <w:caps/>
          <w:sz w:val="24"/>
          <w:szCs w:val="24"/>
          <w:rtl/>
        </w:rPr>
      </w:pPr>
      <w:r>
        <w:rPr>
          <w:rFonts w:hint="cs"/>
          <w:b w:val="0"/>
          <w:bCs w:val="0"/>
          <w:caps/>
          <w:sz w:val="24"/>
          <w:szCs w:val="24"/>
          <w:rtl/>
        </w:rPr>
        <w:t>את יודעת מה</w:t>
      </w:r>
      <w:r w:rsidR="000F703D">
        <w:rPr>
          <w:rFonts w:hint="cs"/>
          <w:b w:val="0"/>
          <w:bCs w:val="0"/>
          <w:caps/>
          <w:sz w:val="24"/>
          <w:szCs w:val="24"/>
          <w:rtl/>
        </w:rPr>
        <w:t xml:space="preserve"> </w:t>
      </w:r>
      <w:r>
        <w:rPr>
          <w:rFonts w:hint="cs"/>
          <w:b w:val="0"/>
          <w:bCs w:val="0"/>
          <w:caps/>
          <w:sz w:val="24"/>
          <w:szCs w:val="24"/>
          <w:rtl/>
        </w:rPr>
        <w:t xml:space="preserve">... אני מבין אני מבין הבנתי </w:t>
      </w:r>
    </w:p>
    <w:p w14:paraId="3083E020" w14:textId="77777777" w:rsidR="001E2274" w:rsidRDefault="001E2274" w:rsidP="00BF55FA">
      <w:pPr>
        <w:rPr>
          <w:b w:val="0"/>
          <w:bCs w:val="0"/>
          <w:caps/>
          <w:sz w:val="24"/>
          <w:szCs w:val="24"/>
          <w:rtl/>
        </w:rPr>
      </w:pPr>
    </w:p>
    <w:p w14:paraId="68672EB7" w14:textId="77777777" w:rsidR="001E2274" w:rsidRDefault="002F0458" w:rsidP="00BF55FA">
      <w:pPr>
        <w:rPr>
          <w:caps/>
          <w:sz w:val="24"/>
          <w:szCs w:val="24"/>
          <w:u w:val="single"/>
          <w:rtl/>
        </w:rPr>
      </w:pPr>
      <w:r w:rsidRPr="002F0458">
        <w:rPr>
          <w:rFonts w:hint="cs"/>
          <w:caps/>
          <w:sz w:val="24"/>
          <w:szCs w:val="24"/>
          <w:u w:val="single"/>
          <w:rtl/>
        </w:rPr>
        <w:t>גב</w:t>
      </w:r>
      <w:r w:rsidRPr="002F0458">
        <w:rPr>
          <w:caps/>
          <w:sz w:val="24"/>
          <w:szCs w:val="24"/>
          <w:u w:val="single"/>
          <w:rtl/>
        </w:rPr>
        <w:t>'</w:t>
      </w:r>
      <w:r w:rsidRPr="002F0458">
        <w:rPr>
          <w:rFonts w:hint="cs"/>
          <w:caps/>
          <w:sz w:val="24"/>
          <w:szCs w:val="24"/>
          <w:u w:val="single"/>
          <w:rtl/>
        </w:rPr>
        <w:t xml:space="preserve"> אוקסנה פרנק - מהנדסת העיר יהוד מונוסון</w:t>
      </w:r>
      <w:r w:rsidR="001E2274">
        <w:rPr>
          <w:rFonts w:hint="cs"/>
          <w:caps/>
          <w:sz w:val="24"/>
          <w:szCs w:val="24"/>
          <w:u w:val="single"/>
          <w:rtl/>
        </w:rPr>
        <w:t>:</w:t>
      </w:r>
    </w:p>
    <w:p w14:paraId="33EEE5BA" w14:textId="0B697982" w:rsidR="001E2274" w:rsidRDefault="009966D6" w:rsidP="00BF55FA">
      <w:pPr>
        <w:rPr>
          <w:b w:val="0"/>
          <w:bCs w:val="0"/>
          <w:caps/>
          <w:sz w:val="24"/>
          <w:szCs w:val="24"/>
          <w:rtl/>
        </w:rPr>
      </w:pPr>
      <w:r>
        <w:rPr>
          <w:rFonts w:hint="cs"/>
          <w:b w:val="0"/>
          <w:bCs w:val="0"/>
          <w:caps/>
          <w:sz w:val="24"/>
          <w:szCs w:val="24"/>
          <w:rtl/>
        </w:rPr>
        <w:t>אתה מבין כאילו מה שאני ...</w:t>
      </w:r>
    </w:p>
    <w:p w14:paraId="4E3A029E" w14:textId="77777777" w:rsidR="001E2274" w:rsidRDefault="001E2274" w:rsidP="00BF55FA">
      <w:pPr>
        <w:rPr>
          <w:b w:val="0"/>
          <w:bCs w:val="0"/>
          <w:caps/>
          <w:sz w:val="24"/>
          <w:szCs w:val="24"/>
          <w:rtl/>
        </w:rPr>
      </w:pPr>
    </w:p>
    <w:p w14:paraId="6DE64721" w14:textId="77777777" w:rsidR="001E2274" w:rsidRDefault="00D17364" w:rsidP="009966D6">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4D205538" w14:textId="59780F0D" w:rsidR="001E2274" w:rsidRDefault="009966D6" w:rsidP="009966D6">
      <w:pPr>
        <w:rPr>
          <w:b w:val="0"/>
          <w:bCs w:val="0"/>
          <w:caps/>
          <w:sz w:val="24"/>
          <w:szCs w:val="24"/>
          <w:rtl/>
        </w:rPr>
      </w:pPr>
      <w:r>
        <w:rPr>
          <w:rFonts w:hint="cs"/>
          <w:b w:val="0"/>
          <w:bCs w:val="0"/>
          <w:caps/>
          <w:sz w:val="24"/>
          <w:szCs w:val="24"/>
          <w:rtl/>
        </w:rPr>
        <w:t>שאני לא אצא ממך, נניח שיהיה, אני</w:t>
      </w:r>
      <w:r w:rsidR="000F703D">
        <w:rPr>
          <w:rFonts w:hint="cs"/>
          <w:b w:val="0"/>
          <w:bCs w:val="0"/>
          <w:caps/>
          <w:sz w:val="24"/>
          <w:szCs w:val="24"/>
          <w:rtl/>
        </w:rPr>
        <w:t xml:space="preserve"> </w:t>
      </w:r>
      <w:r>
        <w:rPr>
          <w:rFonts w:hint="cs"/>
          <w:b w:val="0"/>
          <w:bCs w:val="0"/>
          <w:caps/>
          <w:sz w:val="24"/>
          <w:szCs w:val="24"/>
          <w:rtl/>
        </w:rPr>
        <w:t>לא אצא ממך, אני הבנתי נו, נניח שהם יבנו ייבנה כאן בניין של חמש עשרה קומות</w:t>
      </w:r>
    </w:p>
    <w:p w14:paraId="22833CD2" w14:textId="77777777" w:rsidR="001E2274" w:rsidRDefault="001E2274" w:rsidP="009966D6">
      <w:pPr>
        <w:rPr>
          <w:b w:val="0"/>
          <w:bCs w:val="0"/>
          <w:caps/>
          <w:sz w:val="24"/>
          <w:szCs w:val="24"/>
          <w:rtl/>
        </w:rPr>
      </w:pPr>
    </w:p>
    <w:p w14:paraId="5AC18BF8" w14:textId="77777777" w:rsidR="001E2274" w:rsidRDefault="002F0458" w:rsidP="009966D6">
      <w:pPr>
        <w:rPr>
          <w:caps/>
          <w:sz w:val="24"/>
          <w:szCs w:val="24"/>
          <w:u w:val="single"/>
          <w:rtl/>
        </w:rPr>
      </w:pPr>
      <w:r w:rsidRPr="002F0458">
        <w:rPr>
          <w:rFonts w:hint="cs"/>
          <w:caps/>
          <w:sz w:val="24"/>
          <w:szCs w:val="24"/>
          <w:u w:val="single"/>
          <w:rtl/>
        </w:rPr>
        <w:t>גב</w:t>
      </w:r>
      <w:r w:rsidRPr="002F0458">
        <w:rPr>
          <w:caps/>
          <w:sz w:val="24"/>
          <w:szCs w:val="24"/>
          <w:u w:val="single"/>
          <w:rtl/>
        </w:rPr>
        <w:t>'</w:t>
      </w:r>
      <w:r w:rsidRPr="002F0458">
        <w:rPr>
          <w:rFonts w:hint="cs"/>
          <w:caps/>
          <w:sz w:val="24"/>
          <w:szCs w:val="24"/>
          <w:u w:val="single"/>
          <w:rtl/>
        </w:rPr>
        <w:t xml:space="preserve"> אוקסנה פרנק - מהנדסת העיר יהוד מונוסון</w:t>
      </w:r>
      <w:r w:rsidR="001E2274">
        <w:rPr>
          <w:rFonts w:hint="cs"/>
          <w:caps/>
          <w:sz w:val="24"/>
          <w:szCs w:val="24"/>
          <w:u w:val="single"/>
          <w:rtl/>
        </w:rPr>
        <w:t>:</w:t>
      </w:r>
    </w:p>
    <w:p w14:paraId="306A4D84" w14:textId="36439BEC" w:rsidR="001E2274" w:rsidRDefault="009966D6" w:rsidP="009966D6">
      <w:pPr>
        <w:rPr>
          <w:b w:val="0"/>
          <w:bCs w:val="0"/>
          <w:caps/>
          <w:sz w:val="24"/>
          <w:szCs w:val="24"/>
          <w:rtl/>
        </w:rPr>
      </w:pPr>
      <w:r>
        <w:rPr>
          <w:rFonts w:hint="cs"/>
          <w:b w:val="0"/>
          <w:bCs w:val="0"/>
          <w:caps/>
          <w:sz w:val="24"/>
          <w:szCs w:val="24"/>
          <w:rtl/>
        </w:rPr>
        <w:t xml:space="preserve">אוקיי </w:t>
      </w:r>
    </w:p>
    <w:p w14:paraId="1FC0FA77" w14:textId="77777777" w:rsidR="001E2274" w:rsidRDefault="001E2274" w:rsidP="009966D6">
      <w:pPr>
        <w:rPr>
          <w:b w:val="0"/>
          <w:bCs w:val="0"/>
          <w:caps/>
          <w:sz w:val="24"/>
          <w:szCs w:val="24"/>
          <w:rtl/>
        </w:rPr>
      </w:pPr>
    </w:p>
    <w:p w14:paraId="429C856B" w14:textId="77777777" w:rsidR="001E2274" w:rsidRDefault="00D17364" w:rsidP="009966D6">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6EAB67CA" w14:textId="4E237DC3" w:rsidR="001E2274" w:rsidRDefault="00BE5610" w:rsidP="009966D6">
      <w:pPr>
        <w:rPr>
          <w:b w:val="0"/>
          <w:bCs w:val="0"/>
          <w:caps/>
          <w:sz w:val="24"/>
          <w:szCs w:val="24"/>
          <w:rtl/>
        </w:rPr>
      </w:pPr>
      <w:r>
        <w:rPr>
          <w:rFonts w:hint="cs"/>
          <w:b w:val="0"/>
          <w:bCs w:val="0"/>
          <w:caps/>
          <w:sz w:val="24"/>
          <w:szCs w:val="24"/>
          <w:rtl/>
        </w:rPr>
        <w:t xml:space="preserve">יש שתי חלופות בניין של חמש עשרה קומות אוקיי לא יודע אם זה למגורים או לדיור מוגן </w:t>
      </w:r>
    </w:p>
    <w:p w14:paraId="49556738" w14:textId="77777777" w:rsidR="001E2274" w:rsidRDefault="001E2274" w:rsidP="009966D6">
      <w:pPr>
        <w:rPr>
          <w:b w:val="0"/>
          <w:bCs w:val="0"/>
          <w:caps/>
          <w:sz w:val="24"/>
          <w:szCs w:val="24"/>
          <w:rtl/>
        </w:rPr>
      </w:pPr>
    </w:p>
    <w:p w14:paraId="5694E447" w14:textId="77777777" w:rsidR="001E2274" w:rsidRDefault="002F0458" w:rsidP="00BE5610">
      <w:pPr>
        <w:rPr>
          <w:caps/>
          <w:sz w:val="24"/>
          <w:szCs w:val="24"/>
          <w:u w:val="single"/>
          <w:rtl/>
        </w:rPr>
      </w:pPr>
      <w:r w:rsidRPr="002F0458">
        <w:rPr>
          <w:rFonts w:hint="cs"/>
          <w:caps/>
          <w:sz w:val="24"/>
          <w:szCs w:val="24"/>
          <w:u w:val="single"/>
          <w:rtl/>
        </w:rPr>
        <w:t>גב</w:t>
      </w:r>
      <w:r w:rsidRPr="002F0458">
        <w:rPr>
          <w:caps/>
          <w:sz w:val="24"/>
          <w:szCs w:val="24"/>
          <w:u w:val="single"/>
          <w:rtl/>
        </w:rPr>
        <w:t>'</w:t>
      </w:r>
      <w:r w:rsidRPr="002F0458">
        <w:rPr>
          <w:rFonts w:hint="cs"/>
          <w:caps/>
          <w:sz w:val="24"/>
          <w:szCs w:val="24"/>
          <w:u w:val="single"/>
          <w:rtl/>
        </w:rPr>
        <w:t xml:space="preserve"> אוקסנה פרנק - מהנדסת העיר יהוד מונוסון</w:t>
      </w:r>
      <w:r w:rsidR="001E2274">
        <w:rPr>
          <w:rFonts w:hint="cs"/>
          <w:caps/>
          <w:sz w:val="24"/>
          <w:szCs w:val="24"/>
          <w:u w:val="single"/>
          <w:rtl/>
        </w:rPr>
        <w:t>:</w:t>
      </w:r>
    </w:p>
    <w:p w14:paraId="355362DE" w14:textId="09B74313" w:rsidR="001E2274" w:rsidRDefault="00BE5610" w:rsidP="00BE5610">
      <w:pPr>
        <w:rPr>
          <w:b w:val="0"/>
          <w:bCs w:val="0"/>
          <w:caps/>
          <w:sz w:val="24"/>
          <w:szCs w:val="24"/>
          <w:rtl/>
        </w:rPr>
      </w:pPr>
      <w:r>
        <w:rPr>
          <w:rFonts w:hint="cs"/>
          <w:b w:val="0"/>
          <w:bCs w:val="0"/>
          <w:caps/>
          <w:sz w:val="24"/>
          <w:szCs w:val="24"/>
          <w:rtl/>
        </w:rPr>
        <w:t>אוקיי</w:t>
      </w:r>
    </w:p>
    <w:p w14:paraId="6C65ADD3" w14:textId="77777777" w:rsidR="001E2274" w:rsidRDefault="001E2274" w:rsidP="00BE5610">
      <w:pPr>
        <w:rPr>
          <w:b w:val="0"/>
          <w:bCs w:val="0"/>
          <w:caps/>
          <w:sz w:val="24"/>
          <w:szCs w:val="24"/>
          <w:rtl/>
        </w:rPr>
      </w:pPr>
    </w:p>
    <w:p w14:paraId="7245A7B8" w14:textId="77777777" w:rsidR="001E2274" w:rsidRDefault="00D17364" w:rsidP="00BE5610">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534927CB" w14:textId="2906505C" w:rsidR="001E2274" w:rsidRDefault="00BE5610" w:rsidP="00BE5610">
      <w:pPr>
        <w:rPr>
          <w:b w:val="0"/>
          <w:bCs w:val="0"/>
          <w:caps/>
          <w:sz w:val="24"/>
          <w:szCs w:val="24"/>
          <w:rtl/>
        </w:rPr>
      </w:pPr>
      <w:r>
        <w:rPr>
          <w:rFonts w:hint="cs"/>
          <w:b w:val="0"/>
          <w:bCs w:val="0"/>
          <w:caps/>
          <w:sz w:val="24"/>
          <w:szCs w:val="24"/>
          <w:rtl/>
        </w:rPr>
        <w:t>כי גם במגורים כשאתם מציעים הצעה למגורים אני לא מבין למה לא חמש עשרה קומות מגורים. אני מבין למה אבל זה לא תכנוני מה שאני מבין</w:t>
      </w:r>
    </w:p>
    <w:p w14:paraId="13CA79BB" w14:textId="77777777" w:rsidR="001E2274" w:rsidRDefault="001E2274" w:rsidP="00BE5610">
      <w:pPr>
        <w:rPr>
          <w:b w:val="0"/>
          <w:bCs w:val="0"/>
          <w:caps/>
          <w:sz w:val="24"/>
          <w:szCs w:val="24"/>
          <w:rtl/>
        </w:rPr>
      </w:pPr>
    </w:p>
    <w:p w14:paraId="3B881051" w14:textId="77777777" w:rsidR="001E2274" w:rsidRDefault="00D70D61" w:rsidP="00BE5610">
      <w:pPr>
        <w:rPr>
          <w:caps/>
          <w:sz w:val="24"/>
          <w:szCs w:val="24"/>
          <w:u w:val="single"/>
          <w:rtl/>
        </w:rPr>
      </w:pPr>
      <w:r w:rsidRPr="00D70D61">
        <w:rPr>
          <w:rFonts w:hint="cs"/>
          <w:caps/>
          <w:sz w:val="24"/>
          <w:szCs w:val="24"/>
          <w:u w:val="single"/>
          <w:rtl/>
        </w:rPr>
        <w:lastRenderedPageBreak/>
        <w:t>מר שמואל רוטמן - ממלא מקום וסגן ראש העיר יהוד</w:t>
      </w:r>
      <w:r w:rsidR="001E2274">
        <w:rPr>
          <w:rFonts w:hint="cs"/>
          <w:caps/>
          <w:sz w:val="24"/>
          <w:szCs w:val="24"/>
          <w:u w:val="single"/>
          <w:rtl/>
        </w:rPr>
        <w:t>:</w:t>
      </w:r>
    </w:p>
    <w:p w14:paraId="57DEA284" w14:textId="754036ED" w:rsidR="001E2274" w:rsidRDefault="00BE5610" w:rsidP="00BE5610">
      <w:pPr>
        <w:rPr>
          <w:b w:val="0"/>
          <w:bCs w:val="0"/>
          <w:caps/>
          <w:sz w:val="24"/>
          <w:szCs w:val="24"/>
          <w:rtl/>
        </w:rPr>
      </w:pPr>
      <w:r>
        <w:rPr>
          <w:rFonts w:hint="cs"/>
          <w:b w:val="0"/>
          <w:bCs w:val="0"/>
          <w:caps/>
          <w:sz w:val="24"/>
          <w:szCs w:val="24"/>
          <w:rtl/>
        </w:rPr>
        <w:t xml:space="preserve">זה תכנוני </w:t>
      </w:r>
    </w:p>
    <w:p w14:paraId="59ACBAFF" w14:textId="77777777" w:rsidR="001E2274" w:rsidRDefault="001E2274" w:rsidP="00BE5610">
      <w:pPr>
        <w:rPr>
          <w:b w:val="0"/>
          <w:bCs w:val="0"/>
          <w:caps/>
          <w:sz w:val="24"/>
          <w:szCs w:val="24"/>
          <w:rtl/>
        </w:rPr>
      </w:pPr>
    </w:p>
    <w:p w14:paraId="4B7CEE71" w14:textId="77777777" w:rsidR="001E2274" w:rsidRDefault="00D17364" w:rsidP="00BE5610">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0B26B331" w14:textId="6DE6D4C1" w:rsidR="001E2274" w:rsidRDefault="00BE5610" w:rsidP="00BE5610">
      <w:pPr>
        <w:rPr>
          <w:b w:val="0"/>
          <w:bCs w:val="0"/>
          <w:caps/>
          <w:sz w:val="24"/>
          <w:szCs w:val="24"/>
          <w:rtl/>
        </w:rPr>
      </w:pPr>
      <w:r>
        <w:rPr>
          <w:rFonts w:hint="cs"/>
          <w:b w:val="0"/>
          <w:bCs w:val="0"/>
          <w:caps/>
          <w:sz w:val="24"/>
          <w:szCs w:val="24"/>
          <w:rtl/>
        </w:rPr>
        <w:t xml:space="preserve">אבל עכשיו אבל עכשיו נניח שעכשיו אנחנו מדברים על דיור מוגן של חמש עשרה קומות כמו שהתוכנית אומרת </w:t>
      </w:r>
      <w:r>
        <w:rPr>
          <w:b w:val="0"/>
          <w:bCs w:val="0"/>
          <w:caps/>
          <w:sz w:val="24"/>
          <w:szCs w:val="24"/>
          <w:rtl/>
        </w:rPr>
        <w:t>–</w:t>
      </w:r>
      <w:r>
        <w:rPr>
          <w:rFonts w:hint="cs"/>
          <w:b w:val="0"/>
          <w:bCs w:val="0"/>
          <w:caps/>
          <w:sz w:val="24"/>
          <w:szCs w:val="24"/>
          <w:rtl/>
        </w:rPr>
        <w:t xml:space="preserve"> האם יהיה נכון להגיד, האם יהיה נכון להגיד, שמבחינה מבחינת ה, ניצול היותר נכון ויעיל של הקרקע התכנון הזה, של חמש עשרה קומות לדיור מוגן אוקיי? הוא יותר נכון מאשר להעמיד את החמש עשרה קומות איפה שהוא מתוכנן שם על הנחל עם מעבר דרך השכונה אוקיי, עם מעבר דרך השכונה ועל הנחל, האם יהיה נכון שהתכנון להגיד שהתכנון השמאלי מבחינה תכנונית הוא יותר נכון עם חמש עשרה קומות?</w:t>
      </w:r>
    </w:p>
    <w:p w14:paraId="528EAE17" w14:textId="77777777" w:rsidR="001E2274" w:rsidRDefault="001E2274" w:rsidP="00BE5610">
      <w:pPr>
        <w:rPr>
          <w:b w:val="0"/>
          <w:bCs w:val="0"/>
          <w:caps/>
          <w:sz w:val="24"/>
          <w:szCs w:val="24"/>
          <w:rtl/>
        </w:rPr>
      </w:pPr>
    </w:p>
    <w:p w14:paraId="74ED71F1" w14:textId="77777777" w:rsidR="001E2274" w:rsidRDefault="00D17364" w:rsidP="00BE5610">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748541CF" w14:textId="12D4487C" w:rsidR="001E2274" w:rsidRDefault="00BE5610" w:rsidP="00BE5610">
      <w:pPr>
        <w:rPr>
          <w:b w:val="0"/>
          <w:bCs w:val="0"/>
          <w:caps/>
          <w:sz w:val="24"/>
          <w:szCs w:val="24"/>
          <w:rtl/>
        </w:rPr>
      </w:pPr>
      <w:r>
        <w:rPr>
          <w:rFonts w:hint="cs"/>
          <w:b w:val="0"/>
          <w:bCs w:val="0"/>
          <w:caps/>
          <w:sz w:val="24"/>
          <w:szCs w:val="24"/>
          <w:rtl/>
        </w:rPr>
        <w:t>סליחה מי אתה רק?</w:t>
      </w:r>
    </w:p>
    <w:p w14:paraId="46B97FF2" w14:textId="77777777" w:rsidR="001E2274" w:rsidRDefault="001E2274" w:rsidP="00BE5610">
      <w:pPr>
        <w:rPr>
          <w:b w:val="0"/>
          <w:bCs w:val="0"/>
          <w:caps/>
          <w:sz w:val="24"/>
          <w:szCs w:val="24"/>
          <w:rtl/>
        </w:rPr>
      </w:pPr>
    </w:p>
    <w:p w14:paraId="3188B015" w14:textId="77777777" w:rsidR="001E2274" w:rsidRDefault="00F05591" w:rsidP="00BE5610">
      <w:pPr>
        <w:rPr>
          <w:caps/>
          <w:sz w:val="24"/>
          <w:szCs w:val="24"/>
          <w:u w:val="single"/>
          <w:rtl/>
        </w:rPr>
      </w:pPr>
      <w:r w:rsidRPr="00F05591">
        <w:rPr>
          <w:rFonts w:hint="cs"/>
          <w:caps/>
          <w:sz w:val="24"/>
          <w:szCs w:val="24"/>
          <w:u w:val="single"/>
          <w:rtl/>
        </w:rPr>
        <w:t>מר שי סקיטל - אדריכל העיר יהוד מונוסון</w:t>
      </w:r>
      <w:r w:rsidR="001E2274">
        <w:rPr>
          <w:rFonts w:hint="cs"/>
          <w:caps/>
          <w:sz w:val="24"/>
          <w:szCs w:val="24"/>
          <w:u w:val="single"/>
          <w:rtl/>
        </w:rPr>
        <w:t>:</w:t>
      </w:r>
    </w:p>
    <w:p w14:paraId="38CFD31B" w14:textId="543933E5" w:rsidR="001E2274" w:rsidRDefault="00BE5610" w:rsidP="00BE5610">
      <w:pPr>
        <w:rPr>
          <w:b w:val="0"/>
          <w:bCs w:val="0"/>
          <w:caps/>
          <w:sz w:val="24"/>
          <w:szCs w:val="24"/>
          <w:rtl/>
        </w:rPr>
      </w:pPr>
      <w:r>
        <w:rPr>
          <w:rFonts w:hint="cs"/>
          <w:b w:val="0"/>
          <w:bCs w:val="0"/>
          <w:caps/>
          <w:sz w:val="24"/>
          <w:szCs w:val="24"/>
          <w:rtl/>
        </w:rPr>
        <w:t>אני אדריכל העיר</w:t>
      </w:r>
    </w:p>
    <w:p w14:paraId="556E4DB7" w14:textId="77777777" w:rsidR="001E2274" w:rsidRDefault="001E2274" w:rsidP="00BE5610">
      <w:pPr>
        <w:rPr>
          <w:b w:val="0"/>
          <w:bCs w:val="0"/>
          <w:caps/>
          <w:sz w:val="24"/>
          <w:szCs w:val="24"/>
          <w:rtl/>
        </w:rPr>
      </w:pPr>
    </w:p>
    <w:p w14:paraId="6E697BFF" w14:textId="77777777" w:rsidR="001E2274" w:rsidRDefault="00D17364" w:rsidP="00BE5610">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1E39592A" w14:textId="63D7F1F0" w:rsidR="001E2274" w:rsidRDefault="00BE5610" w:rsidP="00BE5610">
      <w:pPr>
        <w:rPr>
          <w:b w:val="0"/>
          <w:bCs w:val="0"/>
          <w:caps/>
          <w:sz w:val="24"/>
          <w:szCs w:val="24"/>
          <w:rtl/>
        </w:rPr>
      </w:pPr>
      <w:r>
        <w:rPr>
          <w:rFonts w:hint="cs"/>
          <w:b w:val="0"/>
          <w:bCs w:val="0"/>
          <w:caps/>
          <w:sz w:val="24"/>
          <w:szCs w:val="24"/>
          <w:rtl/>
        </w:rPr>
        <w:t xml:space="preserve">מה אדריכל העיר, אז דבר מה אני אדריכל העיר אתה איש מקצוע לא? אתה לא צריך לכתוב לה, אני אשמח לשמוע את דעתך בתור ודאי בתור אדריכל זה מעניין דווקא דווקא מאוד מעניין אותי לשמוע מה יש לך להגיד כן </w:t>
      </w:r>
    </w:p>
    <w:p w14:paraId="03A8476A" w14:textId="77777777" w:rsidR="001E2274" w:rsidRDefault="001E2274" w:rsidP="00BE5610">
      <w:pPr>
        <w:rPr>
          <w:b w:val="0"/>
          <w:bCs w:val="0"/>
          <w:caps/>
          <w:sz w:val="24"/>
          <w:szCs w:val="24"/>
          <w:rtl/>
        </w:rPr>
      </w:pPr>
    </w:p>
    <w:p w14:paraId="6938FFC8" w14:textId="77777777" w:rsidR="001E2274" w:rsidRDefault="002F0458" w:rsidP="00BE5610">
      <w:pPr>
        <w:rPr>
          <w:caps/>
          <w:sz w:val="24"/>
          <w:szCs w:val="24"/>
          <w:u w:val="single"/>
          <w:rtl/>
        </w:rPr>
      </w:pPr>
      <w:r w:rsidRPr="002F0458">
        <w:rPr>
          <w:rFonts w:hint="cs"/>
          <w:caps/>
          <w:sz w:val="24"/>
          <w:szCs w:val="24"/>
          <w:u w:val="single"/>
          <w:rtl/>
        </w:rPr>
        <w:t>גב</w:t>
      </w:r>
      <w:r w:rsidRPr="002F0458">
        <w:rPr>
          <w:caps/>
          <w:sz w:val="24"/>
          <w:szCs w:val="24"/>
          <w:u w:val="single"/>
          <w:rtl/>
        </w:rPr>
        <w:t>'</w:t>
      </w:r>
      <w:r w:rsidRPr="002F0458">
        <w:rPr>
          <w:rFonts w:hint="cs"/>
          <w:caps/>
          <w:sz w:val="24"/>
          <w:szCs w:val="24"/>
          <w:u w:val="single"/>
          <w:rtl/>
        </w:rPr>
        <w:t xml:space="preserve"> אוקסנה פרנק - מהנדסת העיר יהוד מונוסון</w:t>
      </w:r>
      <w:r w:rsidR="001E2274">
        <w:rPr>
          <w:rFonts w:hint="cs"/>
          <w:caps/>
          <w:sz w:val="24"/>
          <w:szCs w:val="24"/>
          <w:u w:val="single"/>
          <w:rtl/>
        </w:rPr>
        <w:t>:</w:t>
      </w:r>
    </w:p>
    <w:p w14:paraId="238242F9" w14:textId="5FC6D07C" w:rsidR="001E2274" w:rsidRDefault="00BE5610" w:rsidP="00BE5610">
      <w:pPr>
        <w:rPr>
          <w:b w:val="0"/>
          <w:bCs w:val="0"/>
          <w:caps/>
          <w:sz w:val="24"/>
          <w:szCs w:val="24"/>
          <w:rtl/>
        </w:rPr>
      </w:pPr>
      <w:r>
        <w:rPr>
          <w:rFonts w:hint="cs"/>
          <w:b w:val="0"/>
          <w:bCs w:val="0"/>
          <w:caps/>
          <w:sz w:val="24"/>
          <w:szCs w:val="24"/>
          <w:rtl/>
        </w:rPr>
        <w:t>שי שי יש לו התייחסות לגבי העניין של השצפ אתה יכול</w:t>
      </w:r>
      <w:r w:rsidR="000F703D">
        <w:rPr>
          <w:rFonts w:hint="cs"/>
          <w:b w:val="0"/>
          <w:bCs w:val="0"/>
          <w:caps/>
          <w:sz w:val="24"/>
          <w:szCs w:val="24"/>
          <w:rtl/>
        </w:rPr>
        <w:t xml:space="preserve"> </w:t>
      </w:r>
      <w:r>
        <w:rPr>
          <w:rFonts w:hint="cs"/>
          <w:b w:val="0"/>
          <w:bCs w:val="0"/>
          <w:caps/>
          <w:sz w:val="24"/>
          <w:szCs w:val="24"/>
          <w:rtl/>
        </w:rPr>
        <w:t>... מה שרצית להגיד</w:t>
      </w:r>
    </w:p>
    <w:p w14:paraId="69C8707E" w14:textId="77777777" w:rsidR="001E2274" w:rsidRDefault="001E2274" w:rsidP="00BE5610">
      <w:pPr>
        <w:rPr>
          <w:b w:val="0"/>
          <w:bCs w:val="0"/>
          <w:caps/>
          <w:sz w:val="24"/>
          <w:szCs w:val="24"/>
          <w:rtl/>
        </w:rPr>
      </w:pPr>
    </w:p>
    <w:p w14:paraId="4D6C3ACB" w14:textId="77777777" w:rsidR="001E2274" w:rsidRDefault="00F05591" w:rsidP="00BE5610">
      <w:pPr>
        <w:rPr>
          <w:caps/>
          <w:sz w:val="24"/>
          <w:szCs w:val="24"/>
          <w:u w:val="single"/>
          <w:rtl/>
        </w:rPr>
      </w:pPr>
      <w:r w:rsidRPr="00F05591">
        <w:rPr>
          <w:rFonts w:hint="cs"/>
          <w:caps/>
          <w:sz w:val="24"/>
          <w:szCs w:val="24"/>
          <w:u w:val="single"/>
          <w:rtl/>
        </w:rPr>
        <w:t>מר שי סקיטל - אדריכל העיר יהוד מונוסון</w:t>
      </w:r>
      <w:r w:rsidR="001E2274">
        <w:rPr>
          <w:rFonts w:hint="cs"/>
          <w:caps/>
          <w:sz w:val="24"/>
          <w:szCs w:val="24"/>
          <w:u w:val="single"/>
          <w:rtl/>
        </w:rPr>
        <w:t>:</w:t>
      </w:r>
    </w:p>
    <w:p w14:paraId="517452E7" w14:textId="4AB99A96" w:rsidR="001E2274" w:rsidRDefault="00BE5610" w:rsidP="00BE5610">
      <w:pPr>
        <w:rPr>
          <w:b w:val="0"/>
          <w:bCs w:val="0"/>
          <w:caps/>
          <w:sz w:val="24"/>
          <w:szCs w:val="24"/>
          <w:rtl/>
        </w:rPr>
      </w:pPr>
      <w:r>
        <w:rPr>
          <w:rFonts w:hint="cs"/>
          <w:b w:val="0"/>
          <w:bCs w:val="0"/>
          <w:caps/>
          <w:sz w:val="24"/>
          <w:szCs w:val="24"/>
          <w:rtl/>
        </w:rPr>
        <w:t>תראו</w:t>
      </w:r>
      <w:r w:rsidR="000F703D">
        <w:rPr>
          <w:rFonts w:hint="cs"/>
          <w:b w:val="0"/>
          <w:bCs w:val="0"/>
          <w:caps/>
          <w:sz w:val="24"/>
          <w:szCs w:val="24"/>
          <w:rtl/>
        </w:rPr>
        <w:t xml:space="preserve"> </w:t>
      </w:r>
      <w:r>
        <w:rPr>
          <w:rFonts w:hint="cs"/>
          <w:b w:val="0"/>
          <w:bCs w:val="0"/>
          <w:caps/>
          <w:sz w:val="24"/>
          <w:szCs w:val="24"/>
          <w:rtl/>
        </w:rPr>
        <w:t xml:space="preserve">... </w:t>
      </w:r>
    </w:p>
    <w:p w14:paraId="49907A73" w14:textId="77777777" w:rsidR="001E2274" w:rsidRDefault="001E2274" w:rsidP="00BE5610">
      <w:pPr>
        <w:rPr>
          <w:b w:val="0"/>
          <w:bCs w:val="0"/>
          <w:caps/>
          <w:sz w:val="24"/>
          <w:szCs w:val="24"/>
          <w:rtl/>
        </w:rPr>
      </w:pPr>
    </w:p>
    <w:p w14:paraId="5BD3D373" w14:textId="77777777" w:rsidR="001E2274" w:rsidRDefault="00D70D61" w:rsidP="00BE5610">
      <w:pPr>
        <w:rPr>
          <w:caps/>
          <w:sz w:val="24"/>
          <w:szCs w:val="24"/>
          <w:u w:val="single"/>
          <w:rtl/>
        </w:rPr>
      </w:pPr>
      <w:r w:rsidRPr="00D70D61">
        <w:rPr>
          <w:rFonts w:hint="cs"/>
          <w:caps/>
          <w:sz w:val="24"/>
          <w:szCs w:val="24"/>
          <w:u w:val="single"/>
          <w:rtl/>
        </w:rPr>
        <w:t>מר שמואל רוטמן - ממלא מקום וסגן ראש העיר יהוד</w:t>
      </w:r>
      <w:r w:rsidR="001E2274">
        <w:rPr>
          <w:rFonts w:hint="cs"/>
          <w:caps/>
          <w:sz w:val="24"/>
          <w:szCs w:val="24"/>
          <w:u w:val="single"/>
          <w:rtl/>
        </w:rPr>
        <w:t>:</w:t>
      </w:r>
    </w:p>
    <w:p w14:paraId="5F5F2476" w14:textId="4C185077" w:rsidR="001E2274" w:rsidRDefault="00BE5610" w:rsidP="00BE5610">
      <w:pPr>
        <w:rPr>
          <w:b w:val="0"/>
          <w:bCs w:val="0"/>
          <w:caps/>
          <w:sz w:val="24"/>
          <w:szCs w:val="24"/>
          <w:rtl/>
        </w:rPr>
      </w:pPr>
      <w:r>
        <w:rPr>
          <w:rFonts w:hint="cs"/>
          <w:b w:val="0"/>
          <w:bCs w:val="0"/>
          <w:caps/>
          <w:sz w:val="24"/>
          <w:szCs w:val="24"/>
          <w:rtl/>
        </w:rPr>
        <w:t>... בכתב גם</w:t>
      </w:r>
    </w:p>
    <w:p w14:paraId="46B65E1A" w14:textId="77777777" w:rsidR="001E2274" w:rsidRDefault="001E2274" w:rsidP="00BE5610">
      <w:pPr>
        <w:rPr>
          <w:b w:val="0"/>
          <w:bCs w:val="0"/>
          <w:caps/>
          <w:sz w:val="24"/>
          <w:szCs w:val="24"/>
          <w:rtl/>
        </w:rPr>
      </w:pPr>
    </w:p>
    <w:p w14:paraId="56645E44" w14:textId="77777777" w:rsidR="001E2274" w:rsidRDefault="00F05591" w:rsidP="00BE5610">
      <w:pPr>
        <w:rPr>
          <w:caps/>
          <w:sz w:val="24"/>
          <w:szCs w:val="24"/>
          <w:u w:val="single"/>
          <w:rtl/>
        </w:rPr>
      </w:pPr>
      <w:r w:rsidRPr="00F05591">
        <w:rPr>
          <w:rFonts w:hint="cs"/>
          <w:caps/>
          <w:sz w:val="24"/>
          <w:szCs w:val="24"/>
          <w:u w:val="single"/>
          <w:rtl/>
        </w:rPr>
        <w:t>מר שי סקיטל - אדריכל העיר יהוד מונוסון</w:t>
      </w:r>
      <w:r w:rsidR="001E2274">
        <w:rPr>
          <w:rFonts w:hint="cs"/>
          <w:caps/>
          <w:sz w:val="24"/>
          <w:szCs w:val="24"/>
          <w:u w:val="single"/>
          <w:rtl/>
        </w:rPr>
        <w:t>:</w:t>
      </w:r>
    </w:p>
    <w:p w14:paraId="0E789467" w14:textId="6863C408" w:rsidR="001E2274" w:rsidRDefault="00BE5610" w:rsidP="00BE5610">
      <w:pPr>
        <w:rPr>
          <w:b w:val="0"/>
          <w:bCs w:val="0"/>
          <w:caps/>
          <w:sz w:val="24"/>
          <w:szCs w:val="24"/>
          <w:rtl/>
        </w:rPr>
      </w:pPr>
      <w:r>
        <w:rPr>
          <w:rFonts w:hint="cs"/>
          <w:b w:val="0"/>
          <w:bCs w:val="0"/>
          <w:caps/>
          <w:sz w:val="24"/>
          <w:szCs w:val="24"/>
          <w:rtl/>
        </w:rPr>
        <w:t xml:space="preserve">תראו שוב, כמו שגם אמרה מהנדסת העיר </w:t>
      </w:r>
      <w:r>
        <w:rPr>
          <w:b w:val="0"/>
          <w:bCs w:val="0"/>
          <w:caps/>
          <w:sz w:val="24"/>
          <w:szCs w:val="24"/>
          <w:rtl/>
        </w:rPr>
        <w:t>–</w:t>
      </w:r>
      <w:r>
        <w:rPr>
          <w:rFonts w:hint="cs"/>
          <w:b w:val="0"/>
          <w:bCs w:val="0"/>
          <w:caps/>
          <w:sz w:val="24"/>
          <w:szCs w:val="24"/>
          <w:rtl/>
        </w:rPr>
        <w:t xml:space="preserve"> יש לזה יתרונות אבל יש גם את החסרונות, </w:t>
      </w:r>
      <w:r w:rsidR="003644EB">
        <w:rPr>
          <w:rFonts w:hint="cs"/>
          <w:b w:val="0"/>
          <w:bCs w:val="0"/>
          <w:caps/>
          <w:sz w:val="24"/>
          <w:szCs w:val="24"/>
          <w:rtl/>
        </w:rPr>
        <w:t>יש</w:t>
      </w:r>
      <w:r w:rsidR="000F703D">
        <w:rPr>
          <w:rFonts w:hint="cs"/>
          <w:b w:val="0"/>
          <w:bCs w:val="0"/>
          <w:caps/>
          <w:sz w:val="24"/>
          <w:szCs w:val="24"/>
          <w:rtl/>
        </w:rPr>
        <w:t xml:space="preserve"> </w:t>
      </w:r>
      <w:r w:rsidR="003644EB">
        <w:rPr>
          <w:rFonts w:hint="cs"/>
          <w:b w:val="0"/>
          <w:bCs w:val="0"/>
          <w:caps/>
          <w:sz w:val="24"/>
          <w:szCs w:val="24"/>
          <w:rtl/>
        </w:rPr>
        <w:t>... צריכים</w:t>
      </w:r>
      <w:r w:rsidR="000F703D">
        <w:rPr>
          <w:rFonts w:hint="cs"/>
          <w:b w:val="0"/>
          <w:bCs w:val="0"/>
          <w:caps/>
          <w:sz w:val="24"/>
          <w:szCs w:val="24"/>
          <w:rtl/>
        </w:rPr>
        <w:t xml:space="preserve"> </w:t>
      </w:r>
      <w:r w:rsidR="003644EB">
        <w:rPr>
          <w:rFonts w:hint="cs"/>
          <w:b w:val="0"/>
          <w:bCs w:val="0"/>
          <w:caps/>
          <w:sz w:val="24"/>
          <w:szCs w:val="24"/>
          <w:rtl/>
        </w:rPr>
        <w:t xml:space="preserve">להיכנס לעומק לראות את הנפחים לראות את הכניסות וכן הלאה </w:t>
      </w:r>
    </w:p>
    <w:p w14:paraId="5D44DA7E" w14:textId="77777777" w:rsidR="001E2274" w:rsidRDefault="001E2274" w:rsidP="00BE5610">
      <w:pPr>
        <w:rPr>
          <w:b w:val="0"/>
          <w:bCs w:val="0"/>
          <w:caps/>
          <w:sz w:val="24"/>
          <w:szCs w:val="24"/>
          <w:rtl/>
        </w:rPr>
      </w:pPr>
    </w:p>
    <w:p w14:paraId="70385EC2" w14:textId="77777777" w:rsidR="001E2274" w:rsidRDefault="00D17364" w:rsidP="00BE5610">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657B1C59" w14:textId="63813E1A" w:rsidR="001E2274" w:rsidRDefault="003644EB" w:rsidP="00BE5610">
      <w:pPr>
        <w:rPr>
          <w:b w:val="0"/>
          <w:bCs w:val="0"/>
          <w:caps/>
          <w:sz w:val="24"/>
          <w:szCs w:val="24"/>
          <w:rtl/>
        </w:rPr>
      </w:pPr>
      <w:r>
        <w:rPr>
          <w:rFonts w:hint="cs"/>
          <w:b w:val="0"/>
          <w:bCs w:val="0"/>
          <w:caps/>
          <w:sz w:val="24"/>
          <w:szCs w:val="24"/>
          <w:rtl/>
        </w:rPr>
        <w:t xml:space="preserve">ברור </w:t>
      </w:r>
    </w:p>
    <w:p w14:paraId="357F05D1" w14:textId="77777777" w:rsidR="001E2274" w:rsidRDefault="001E2274" w:rsidP="00BE5610">
      <w:pPr>
        <w:rPr>
          <w:b w:val="0"/>
          <w:bCs w:val="0"/>
          <w:caps/>
          <w:sz w:val="24"/>
          <w:szCs w:val="24"/>
          <w:rtl/>
        </w:rPr>
      </w:pPr>
    </w:p>
    <w:p w14:paraId="11257B2B" w14:textId="77777777" w:rsidR="001E2274" w:rsidRDefault="00F05591" w:rsidP="00BE5610">
      <w:pPr>
        <w:rPr>
          <w:caps/>
          <w:sz w:val="24"/>
          <w:szCs w:val="24"/>
          <w:u w:val="single"/>
          <w:rtl/>
        </w:rPr>
      </w:pPr>
      <w:r w:rsidRPr="00F05591">
        <w:rPr>
          <w:rFonts w:hint="cs"/>
          <w:caps/>
          <w:sz w:val="24"/>
          <w:szCs w:val="24"/>
          <w:u w:val="single"/>
          <w:rtl/>
        </w:rPr>
        <w:t>מר שי סקיטל - אדריכל העיר יהוד מונוסון</w:t>
      </w:r>
      <w:r w:rsidR="001E2274">
        <w:rPr>
          <w:rFonts w:hint="cs"/>
          <w:caps/>
          <w:sz w:val="24"/>
          <w:szCs w:val="24"/>
          <w:u w:val="single"/>
          <w:rtl/>
        </w:rPr>
        <w:t>:</w:t>
      </w:r>
    </w:p>
    <w:p w14:paraId="7D02C8B9" w14:textId="3D982739" w:rsidR="001E2274" w:rsidRDefault="003644EB" w:rsidP="00BE5610">
      <w:pPr>
        <w:rPr>
          <w:b w:val="0"/>
          <w:bCs w:val="0"/>
          <w:caps/>
          <w:sz w:val="24"/>
          <w:szCs w:val="24"/>
          <w:rtl/>
        </w:rPr>
      </w:pPr>
      <w:r>
        <w:rPr>
          <w:rFonts w:hint="cs"/>
          <w:b w:val="0"/>
          <w:bCs w:val="0"/>
          <w:caps/>
          <w:sz w:val="24"/>
          <w:szCs w:val="24"/>
          <w:rtl/>
        </w:rPr>
        <w:t>אני רק מזכיר ש, בסיטואציה הזו חלק נכבד חלק לא מבוטל מהשצפ מצפון ל, למגרש למעשה מתייתר במרכאות מהשצפ מה הכוונה?</w:t>
      </w:r>
    </w:p>
    <w:p w14:paraId="650EE7EF" w14:textId="77777777" w:rsidR="001E2274" w:rsidRDefault="001E2274" w:rsidP="00BE5610">
      <w:pPr>
        <w:rPr>
          <w:b w:val="0"/>
          <w:bCs w:val="0"/>
          <w:caps/>
          <w:sz w:val="24"/>
          <w:szCs w:val="24"/>
          <w:rtl/>
        </w:rPr>
      </w:pPr>
    </w:p>
    <w:p w14:paraId="31F01B89" w14:textId="77777777" w:rsidR="001E2274" w:rsidRDefault="00D17364" w:rsidP="00BE5610">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5ED95398" w14:textId="65F2E2B5" w:rsidR="001E2274" w:rsidRDefault="003644EB" w:rsidP="00BE5610">
      <w:pPr>
        <w:rPr>
          <w:b w:val="0"/>
          <w:bCs w:val="0"/>
          <w:caps/>
          <w:sz w:val="24"/>
          <w:szCs w:val="24"/>
          <w:rtl/>
        </w:rPr>
      </w:pPr>
      <w:r>
        <w:rPr>
          <w:rFonts w:hint="cs"/>
          <w:b w:val="0"/>
          <w:bCs w:val="0"/>
          <w:caps/>
          <w:sz w:val="24"/>
          <w:szCs w:val="24"/>
          <w:rtl/>
        </w:rPr>
        <w:t xml:space="preserve">לא הבנתי </w:t>
      </w:r>
    </w:p>
    <w:p w14:paraId="07E4A0D5" w14:textId="77777777" w:rsidR="001E2274" w:rsidRDefault="001E2274" w:rsidP="00BE5610">
      <w:pPr>
        <w:rPr>
          <w:b w:val="0"/>
          <w:bCs w:val="0"/>
          <w:caps/>
          <w:sz w:val="24"/>
          <w:szCs w:val="24"/>
          <w:rtl/>
        </w:rPr>
      </w:pPr>
    </w:p>
    <w:p w14:paraId="095AFFA2" w14:textId="77777777" w:rsidR="001E2274" w:rsidRDefault="00F05591" w:rsidP="00BE5610">
      <w:pPr>
        <w:rPr>
          <w:caps/>
          <w:sz w:val="24"/>
          <w:szCs w:val="24"/>
          <w:u w:val="single"/>
          <w:rtl/>
        </w:rPr>
      </w:pPr>
      <w:r w:rsidRPr="00F05591">
        <w:rPr>
          <w:rFonts w:hint="cs"/>
          <w:caps/>
          <w:sz w:val="24"/>
          <w:szCs w:val="24"/>
          <w:u w:val="single"/>
          <w:rtl/>
        </w:rPr>
        <w:t>מר שי סקיטל - אדריכל העיר יהוד מונוסון</w:t>
      </w:r>
      <w:r w:rsidR="001E2274">
        <w:rPr>
          <w:rFonts w:hint="cs"/>
          <w:caps/>
          <w:sz w:val="24"/>
          <w:szCs w:val="24"/>
          <w:u w:val="single"/>
          <w:rtl/>
        </w:rPr>
        <w:t>:</w:t>
      </w:r>
    </w:p>
    <w:p w14:paraId="23E76C9D" w14:textId="635D322E" w:rsidR="001E2274" w:rsidRDefault="003644EB" w:rsidP="00BE5610">
      <w:pPr>
        <w:rPr>
          <w:b w:val="0"/>
          <w:bCs w:val="0"/>
          <w:caps/>
          <w:sz w:val="24"/>
          <w:szCs w:val="24"/>
          <w:rtl/>
        </w:rPr>
      </w:pPr>
      <w:r>
        <w:rPr>
          <w:rFonts w:hint="cs"/>
          <w:b w:val="0"/>
          <w:bCs w:val="0"/>
          <w:caps/>
          <w:sz w:val="24"/>
          <w:szCs w:val="24"/>
          <w:rtl/>
        </w:rPr>
        <w:t xml:space="preserve">אם תסתכלו </w:t>
      </w:r>
    </w:p>
    <w:p w14:paraId="68FAB928" w14:textId="77777777" w:rsidR="001E2274" w:rsidRDefault="001E2274" w:rsidP="00BE5610">
      <w:pPr>
        <w:rPr>
          <w:b w:val="0"/>
          <w:bCs w:val="0"/>
          <w:caps/>
          <w:sz w:val="24"/>
          <w:szCs w:val="24"/>
          <w:rtl/>
        </w:rPr>
      </w:pPr>
    </w:p>
    <w:p w14:paraId="3ACFA2E8" w14:textId="77777777" w:rsidR="001E2274" w:rsidRDefault="00FC27D6" w:rsidP="00BE5610">
      <w:pPr>
        <w:rPr>
          <w:caps/>
          <w:sz w:val="24"/>
          <w:szCs w:val="24"/>
          <w:u w:val="single"/>
          <w:rtl/>
        </w:rPr>
      </w:pPr>
      <w:r w:rsidRPr="00FC27D6">
        <w:rPr>
          <w:rFonts w:hint="cs"/>
          <w:caps/>
          <w:sz w:val="24"/>
          <w:szCs w:val="24"/>
          <w:u w:val="single"/>
          <w:rtl/>
        </w:rPr>
        <w:t>מר ליאור רגב - נציג לשכת התכנון</w:t>
      </w:r>
      <w:r w:rsidR="001E2274">
        <w:rPr>
          <w:rFonts w:hint="cs"/>
          <w:caps/>
          <w:sz w:val="24"/>
          <w:szCs w:val="24"/>
          <w:u w:val="single"/>
          <w:rtl/>
        </w:rPr>
        <w:t>:</w:t>
      </w:r>
    </w:p>
    <w:p w14:paraId="60F2FED5" w14:textId="030D9311" w:rsidR="001E2274" w:rsidRDefault="003644EB" w:rsidP="00BE5610">
      <w:pPr>
        <w:rPr>
          <w:b w:val="0"/>
          <w:bCs w:val="0"/>
          <w:caps/>
          <w:sz w:val="24"/>
          <w:szCs w:val="24"/>
          <w:rtl/>
        </w:rPr>
      </w:pPr>
      <w:r>
        <w:rPr>
          <w:rFonts w:hint="cs"/>
          <w:b w:val="0"/>
          <w:bCs w:val="0"/>
          <w:caps/>
          <w:sz w:val="24"/>
          <w:szCs w:val="24"/>
          <w:rtl/>
        </w:rPr>
        <w:lastRenderedPageBreak/>
        <w:t>... צפון זה ל ...</w:t>
      </w:r>
    </w:p>
    <w:p w14:paraId="759E330E" w14:textId="77777777" w:rsidR="001E2274" w:rsidRDefault="001E2274" w:rsidP="00BE5610">
      <w:pPr>
        <w:rPr>
          <w:b w:val="0"/>
          <w:bCs w:val="0"/>
          <w:caps/>
          <w:sz w:val="24"/>
          <w:szCs w:val="24"/>
          <w:rtl/>
        </w:rPr>
      </w:pPr>
    </w:p>
    <w:p w14:paraId="60C01977" w14:textId="77777777" w:rsidR="001E2274" w:rsidRDefault="00E5536A" w:rsidP="00BE5610">
      <w:pPr>
        <w:rPr>
          <w:caps/>
          <w:sz w:val="24"/>
          <w:szCs w:val="24"/>
          <w:u w:val="single"/>
          <w:rtl/>
        </w:rPr>
      </w:pPr>
      <w:r w:rsidRPr="00E5536A">
        <w:rPr>
          <w:rFonts w:hint="cs"/>
          <w:caps/>
          <w:sz w:val="24"/>
          <w:szCs w:val="24"/>
          <w:u w:val="single"/>
          <w:rtl/>
        </w:rPr>
        <w:t>גב</w:t>
      </w:r>
      <w:r w:rsidRPr="00E5536A">
        <w:rPr>
          <w:caps/>
          <w:sz w:val="24"/>
          <w:szCs w:val="24"/>
          <w:u w:val="single"/>
          <w:rtl/>
        </w:rPr>
        <w:t>'</w:t>
      </w:r>
      <w:r w:rsidRPr="00E5536A">
        <w:rPr>
          <w:rFonts w:hint="cs"/>
          <w:caps/>
          <w:sz w:val="24"/>
          <w:szCs w:val="24"/>
          <w:u w:val="single"/>
          <w:rtl/>
        </w:rPr>
        <w:t xml:space="preserve"> רוני גרניט - נציגת משרד הבריאות בוועדה המחוזית</w:t>
      </w:r>
      <w:r w:rsidR="001E2274">
        <w:rPr>
          <w:rFonts w:hint="cs"/>
          <w:caps/>
          <w:sz w:val="24"/>
          <w:szCs w:val="24"/>
          <w:u w:val="single"/>
          <w:rtl/>
        </w:rPr>
        <w:t>:</w:t>
      </w:r>
    </w:p>
    <w:p w14:paraId="66451595" w14:textId="4AA96CCF" w:rsidR="001E2274" w:rsidRDefault="003644EB" w:rsidP="00BE5610">
      <w:pPr>
        <w:rPr>
          <w:b w:val="0"/>
          <w:bCs w:val="0"/>
          <w:caps/>
          <w:sz w:val="24"/>
          <w:szCs w:val="24"/>
          <w:rtl/>
        </w:rPr>
      </w:pPr>
      <w:r>
        <w:rPr>
          <w:rFonts w:hint="cs"/>
          <w:b w:val="0"/>
          <w:bCs w:val="0"/>
          <w:caps/>
          <w:sz w:val="24"/>
          <w:szCs w:val="24"/>
          <w:rtl/>
        </w:rPr>
        <w:t>זהו זה לא הוצפן פה נכון?</w:t>
      </w:r>
    </w:p>
    <w:p w14:paraId="5119A622" w14:textId="77777777" w:rsidR="001E2274" w:rsidRDefault="001E2274" w:rsidP="00BE5610">
      <w:pPr>
        <w:rPr>
          <w:b w:val="0"/>
          <w:bCs w:val="0"/>
          <w:caps/>
          <w:sz w:val="24"/>
          <w:szCs w:val="24"/>
          <w:rtl/>
        </w:rPr>
      </w:pPr>
    </w:p>
    <w:p w14:paraId="734F7A05" w14:textId="77777777" w:rsidR="001E2274" w:rsidRDefault="00F05591" w:rsidP="00BE5610">
      <w:pPr>
        <w:rPr>
          <w:caps/>
          <w:sz w:val="24"/>
          <w:szCs w:val="24"/>
          <w:u w:val="single"/>
          <w:rtl/>
        </w:rPr>
      </w:pPr>
      <w:r w:rsidRPr="00F05591">
        <w:rPr>
          <w:rFonts w:hint="cs"/>
          <w:caps/>
          <w:sz w:val="24"/>
          <w:szCs w:val="24"/>
          <w:u w:val="single"/>
          <w:rtl/>
        </w:rPr>
        <w:t>מר שי סקיטל - אדריכל העיר יהוד מונוסון</w:t>
      </w:r>
      <w:r w:rsidR="001E2274">
        <w:rPr>
          <w:rFonts w:hint="cs"/>
          <w:caps/>
          <w:sz w:val="24"/>
          <w:szCs w:val="24"/>
          <w:u w:val="single"/>
          <w:rtl/>
        </w:rPr>
        <w:t>:</w:t>
      </w:r>
    </w:p>
    <w:p w14:paraId="3B810F6A" w14:textId="449DC305" w:rsidR="001E2274" w:rsidRDefault="003644EB" w:rsidP="00BE5610">
      <w:pPr>
        <w:rPr>
          <w:b w:val="0"/>
          <w:bCs w:val="0"/>
          <w:caps/>
          <w:sz w:val="24"/>
          <w:szCs w:val="24"/>
          <w:rtl/>
        </w:rPr>
      </w:pPr>
      <w:r>
        <w:rPr>
          <w:rFonts w:hint="cs"/>
          <w:b w:val="0"/>
          <w:bCs w:val="0"/>
          <w:caps/>
          <w:sz w:val="24"/>
          <w:szCs w:val="24"/>
          <w:rtl/>
        </w:rPr>
        <w:t>זה מוצפן</w:t>
      </w:r>
    </w:p>
    <w:p w14:paraId="60073E8A" w14:textId="77777777" w:rsidR="001E2274" w:rsidRDefault="001E2274" w:rsidP="00BE5610">
      <w:pPr>
        <w:rPr>
          <w:b w:val="0"/>
          <w:bCs w:val="0"/>
          <w:caps/>
          <w:sz w:val="24"/>
          <w:szCs w:val="24"/>
          <w:rtl/>
        </w:rPr>
      </w:pPr>
    </w:p>
    <w:p w14:paraId="3319BD30" w14:textId="77777777" w:rsidR="001E2274" w:rsidRDefault="00E5536A" w:rsidP="00BE5610">
      <w:pPr>
        <w:rPr>
          <w:caps/>
          <w:sz w:val="24"/>
          <w:szCs w:val="24"/>
          <w:u w:val="single"/>
          <w:rtl/>
        </w:rPr>
      </w:pPr>
      <w:r w:rsidRPr="00E5536A">
        <w:rPr>
          <w:rFonts w:hint="cs"/>
          <w:caps/>
          <w:sz w:val="24"/>
          <w:szCs w:val="24"/>
          <w:u w:val="single"/>
          <w:rtl/>
        </w:rPr>
        <w:t>גב</w:t>
      </w:r>
      <w:r w:rsidRPr="00E5536A">
        <w:rPr>
          <w:caps/>
          <w:sz w:val="24"/>
          <w:szCs w:val="24"/>
          <w:u w:val="single"/>
          <w:rtl/>
        </w:rPr>
        <w:t>'</w:t>
      </w:r>
      <w:r w:rsidRPr="00E5536A">
        <w:rPr>
          <w:rFonts w:hint="cs"/>
          <w:caps/>
          <w:sz w:val="24"/>
          <w:szCs w:val="24"/>
          <w:u w:val="single"/>
          <w:rtl/>
        </w:rPr>
        <w:t xml:space="preserve"> רוני גרניט - נציגת משרד הבריאות בוועדה המחוזית</w:t>
      </w:r>
      <w:r w:rsidR="001E2274">
        <w:rPr>
          <w:rFonts w:hint="cs"/>
          <w:caps/>
          <w:sz w:val="24"/>
          <w:szCs w:val="24"/>
          <w:u w:val="single"/>
          <w:rtl/>
        </w:rPr>
        <w:t>:</w:t>
      </w:r>
    </w:p>
    <w:p w14:paraId="4D9AF5B8" w14:textId="4B08FE89" w:rsidR="001E2274" w:rsidRDefault="003644EB" w:rsidP="00BE5610">
      <w:pPr>
        <w:rPr>
          <w:b w:val="0"/>
          <w:bCs w:val="0"/>
          <w:caps/>
          <w:sz w:val="24"/>
          <w:szCs w:val="24"/>
          <w:rtl/>
        </w:rPr>
      </w:pPr>
      <w:r>
        <w:rPr>
          <w:rFonts w:hint="cs"/>
          <w:b w:val="0"/>
          <w:bCs w:val="0"/>
          <w:caps/>
          <w:sz w:val="24"/>
          <w:szCs w:val="24"/>
          <w:rtl/>
        </w:rPr>
        <w:t>זה מוצפן?</w:t>
      </w:r>
    </w:p>
    <w:p w14:paraId="10F72C52" w14:textId="77777777" w:rsidR="001E2274" w:rsidRDefault="001E2274" w:rsidP="00BE5610">
      <w:pPr>
        <w:rPr>
          <w:b w:val="0"/>
          <w:bCs w:val="0"/>
          <w:caps/>
          <w:sz w:val="24"/>
          <w:szCs w:val="24"/>
          <w:rtl/>
        </w:rPr>
      </w:pPr>
    </w:p>
    <w:p w14:paraId="0E5272DF" w14:textId="77777777" w:rsidR="001E2274" w:rsidRDefault="002F0458" w:rsidP="00BE5610">
      <w:pPr>
        <w:rPr>
          <w:caps/>
          <w:sz w:val="24"/>
          <w:szCs w:val="24"/>
          <w:u w:val="single"/>
          <w:rtl/>
        </w:rPr>
      </w:pPr>
      <w:r w:rsidRPr="002F0458">
        <w:rPr>
          <w:rFonts w:hint="cs"/>
          <w:caps/>
          <w:sz w:val="24"/>
          <w:szCs w:val="24"/>
          <w:u w:val="single"/>
          <w:rtl/>
        </w:rPr>
        <w:t>גב</w:t>
      </w:r>
      <w:r w:rsidRPr="002F0458">
        <w:rPr>
          <w:caps/>
          <w:sz w:val="24"/>
          <w:szCs w:val="24"/>
          <w:u w:val="single"/>
          <w:rtl/>
        </w:rPr>
        <w:t>'</w:t>
      </w:r>
      <w:r w:rsidRPr="002F0458">
        <w:rPr>
          <w:rFonts w:hint="cs"/>
          <w:caps/>
          <w:sz w:val="24"/>
          <w:szCs w:val="24"/>
          <w:u w:val="single"/>
          <w:rtl/>
        </w:rPr>
        <w:t xml:space="preserve"> אוקסנה פרנק - מהנדסת העיר יהוד מונוסון</w:t>
      </w:r>
      <w:r w:rsidR="001E2274">
        <w:rPr>
          <w:rFonts w:hint="cs"/>
          <w:caps/>
          <w:sz w:val="24"/>
          <w:szCs w:val="24"/>
          <w:u w:val="single"/>
          <w:rtl/>
        </w:rPr>
        <w:t>:</w:t>
      </w:r>
    </w:p>
    <w:p w14:paraId="2E26D2B8" w14:textId="7D7BB818" w:rsidR="001E2274" w:rsidRDefault="003644EB" w:rsidP="00BE5610">
      <w:pPr>
        <w:rPr>
          <w:b w:val="0"/>
          <w:bCs w:val="0"/>
          <w:caps/>
          <w:sz w:val="24"/>
          <w:szCs w:val="24"/>
          <w:rtl/>
        </w:rPr>
      </w:pPr>
      <w:r>
        <w:rPr>
          <w:rFonts w:hint="cs"/>
          <w:b w:val="0"/>
          <w:bCs w:val="0"/>
          <w:caps/>
          <w:sz w:val="24"/>
          <w:szCs w:val="24"/>
          <w:rtl/>
        </w:rPr>
        <w:t>זה מוצפן</w:t>
      </w:r>
    </w:p>
    <w:p w14:paraId="756C06C0" w14:textId="77777777" w:rsidR="001E2274" w:rsidRDefault="001E2274" w:rsidP="00BE5610">
      <w:pPr>
        <w:rPr>
          <w:b w:val="0"/>
          <w:bCs w:val="0"/>
          <w:caps/>
          <w:sz w:val="24"/>
          <w:szCs w:val="24"/>
          <w:rtl/>
        </w:rPr>
      </w:pPr>
    </w:p>
    <w:p w14:paraId="012B1334" w14:textId="77777777" w:rsidR="001E2274" w:rsidRDefault="003109B2" w:rsidP="00BE5610">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27FC6133" w14:textId="0C0D9C1F" w:rsidR="001E2274" w:rsidRDefault="003644EB" w:rsidP="00BE5610">
      <w:pPr>
        <w:rPr>
          <w:b w:val="0"/>
          <w:bCs w:val="0"/>
          <w:caps/>
          <w:sz w:val="24"/>
          <w:szCs w:val="24"/>
          <w:rtl/>
        </w:rPr>
      </w:pPr>
      <w:r>
        <w:rPr>
          <w:rFonts w:hint="cs"/>
          <w:b w:val="0"/>
          <w:bCs w:val="0"/>
          <w:caps/>
          <w:sz w:val="24"/>
          <w:szCs w:val="24"/>
          <w:rtl/>
        </w:rPr>
        <w:t>אולי</w:t>
      </w:r>
      <w:r w:rsidR="000F703D">
        <w:rPr>
          <w:rFonts w:hint="cs"/>
          <w:b w:val="0"/>
          <w:bCs w:val="0"/>
          <w:caps/>
          <w:sz w:val="24"/>
          <w:szCs w:val="24"/>
          <w:rtl/>
        </w:rPr>
        <w:t xml:space="preserve"> </w:t>
      </w:r>
      <w:r>
        <w:rPr>
          <w:rFonts w:hint="cs"/>
          <w:b w:val="0"/>
          <w:bCs w:val="0"/>
          <w:caps/>
          <w:sz w:val="24"/>
          <w:szCs w:val="24"/>
          <w:rtl/>
        </w:rPr>
        <w:t>...</w:t>
      </w:r>
    </w:p>
    <w:p w14:paraId="4C4BE019" w14:textId="77777777" w:rsidR="001E2274" w:rsidRDefault="001E2274" w:rsidP="00BE5610">
      <w:pPr>
        <w:rPr>
          <w:b w:val="0"/>
          <w:bCs w:val="0"/>
          <w:caps/>
          <w:sz w:val="24"/>
          <w:szCs w:val="24"/>
          <w:rtl/>
        </w:rPr>
      </w:pPr>
    </w:p>
    <w:p w14:paraId="0771E9DA" w14:textId="77777777" w:rsidR="001E2274" w:rsidRDefault="003644EB" w:rsidP="00BE5610">
      <w:pPr>
        <w:rPr>
          <w:b w:val="0"/>
          <w:bCs w:val="0"/>
          <w:caps/>
          <w:sz w:val="24"/>
          <w:szCs w:val="24"/>
          <w:rtl/>
        </w:rPr>
      </w:pPr>
      <w:r>
        <w:rPr>
          <w:rFonts w:hint="cs"/>
          <w:b w:val="0"/>
          <w:bCs w:val="0"/>
          <w:caps/>
          <w:sz w:val="24"/>
          <w:szCs w:val="24"/>
          <w:rtl/>
        </w:rPr>
        <w:t>(מדברים ביחד)</w:t>
      </w:r>
    </w:p>
    <w:p w14:paraId="15E0EBBD" w14:textId="77777777" w:rsidR="001E2274" w:rsidRDefault="001E2274" w:rsidP="00BE5610">
      <w:pPr>
        <w:rPr>
          <w:b w:val="0"/>
          <w:bCs w:val="0"/>
          <w:caps/>
          <w:sz w:val="24"/>
          <w:szCs w:val="24"/>
          <w:rtl/>
        </w:rPr>
      </w:pPr>
    </w:p>
    <w:p w14:paraId="6033A32A" w14:textId="77777777" w:rsidR="001E2274" w:rsidRDefault="00D17364" w:rsidP="00BE5610">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77BA0B79" w14:textId="6C8C5F5F" w:rsidR="001E2274" w:rsidRDefault="003644EB" w:rsidP="00BE5610">
      <w:pPr>
        <w:rPr>
          <w:b w:val="0"/>
          <w:bCs w:val="0"/>
          <w:caps/>
          <w:sz w:val="24"/>
          <w:szCs w:val="24"/>
          <w:rtl/>
        </w:rPr>
      </w:pPr>
      <w:r>
        <w:rPr>
          <w:rFonts w:hint="cs"/>
          <w:b w:val="0"/>
          <w:bCs w:val="0"/>
          <w:caps/>
          <w:sz w:val="24"/>
          <w:szCs w:val="24"/>
          <w:rtl/>
        </w:rPr>
        <w:t>אני לא</w:t>
      </w:r>
      <w:r w:rsidR="000F703D">
        <w:rPr>
          <w:rFonts w:hint="cs"/>
          <w:b w:val="0"/>
          <w:bCs w:val="0"/>
          <w:caps/>
          <w:sz w:val="24"/>
          <w:szCs w:val="24"/>
          <w:rtl/>
        </w:rPr>
        <w:t xml:space="preserve"> </w:t>
      </w:r>
      <w:r>
        <w:rPr>
          <w:rFonts w:hint="cs"/>
          <w:b w:val="0"/>
          <w:bCs w:val="0"/>
          <w:caps/>
          <w:sz w:val="24"/>
          <w:szCs w:val="24"/>
          <w:rtl/>
        </w:rPr>
        <w:t>...</w:t>
      </w:r>
      <w:r w:rsidR="000F703D">
        <w:rPr>
          <w:rFonts w:hint="cs"/>
          <w:b w:val="0"/>
          <w:bCs w:val="0"/>
          <w:caps/>
          <w:sz w:val="24"/>
          <w:szCs w:val="24"/>
          <w:rtl/>
        </w:rPr>
        <w:t xml:space="preserve"> </w:t>
      </w:r>
      <w:r>
        <w:rPr>
          <w:rFonts w:hint="cs"/>
          <w:b w:val="0"/>
          <w:bCs w:val="0"/>
          <w:caps/>
          <w:sz w:val="24"/>
          <w:szCs w:val="24"/>
          <w:rtl/>
        </w:rPr>
        <w:t xml:space="preserve">רגע רגע חברים </w:t>
      </w:r>
    </w:p>
    <w:p w14:paraId="70C05E2A" w14:textId="77777777" w:rsidR="001E2274" w:rsidRDefault="001E2274" w:rsidP="00BE5610">
      <w:pPr>
        <w:rPr>
          <w:b w:val="0"/>
          <w:bCs w:val="0"/>
          <w:caps/>
          <w:sz w:val="24"/>
          <w:szCs w:val="24"/>
          <w:rtl/>
        </w:rPr>
      </w:pPr>
    </w:p>
    <w:p w14:paraId="1278424D" w14:textId="77777777" w:rsidR="001E2274" w:rsidRDefault="00F05591" w:rsidP="00BE5610">
      <w:pPr>
        <w:rPr>
          <w:caps/>
          <w:sz w:val="24"/>
          <w:szCs w:val="24"/>
          <w:u w:val="single"/>
          <w:rtl/>
        </w:rPr>
      </w:pPr>
      <w:r w:rsidRPr="00F05591">
        <w:rPr>
          <w:rFonts w:hint="cs"/>
          <w:caps/>
          <w:sz w:val="24"/>
          <w:szCs w:val="24"/>
          <w:u w:val="single"/>
          <w:rtl/>
        </w:rPr>
        <w:t>מר שי סקיטל - אדריכל העיר יהוד מונוסון</w:t>
      </w:r>
      <w:r w:rsidR="001E2274">
        <w:rPr>
          <w:rFonts w:hint="cs"/>
          <w:caps/>
          <w:sz w:val="24"/>
          <w:szCs w:val="24"/>
          <w:u w:val="single"/>
          <w:rtl/>
        </w:rPr>
        <w:t>:</w:t>
      </w:r>
    </w:p>
    <w:p w14:paraId="140CD268" w14:textId="38077DF7" w:rsidR="001E2274" w:rsidRDefault="003644EB" w:rsidP="00BE5610">
      <w:pPr>
        <w:rPr>
          <w:b w:val="0"/>
          <w:bCs w:val="0"/>
          <w:caps/>
          <w:sz w:val="24"/>
          <w:szCs w:val="24"/>
          <w:rtl/>
        </w:rPr>
      </w:pPr>
      <w:r>
        <w:rPr>
          <w:rFonts w:hint="cs"/>
          <w:b w:val="0"/>
          <w:bCs w:val="0"/>
          <w:caps/>
          <w:sz w:val="24"/>
          <w:szCs w:val="24"/>
          <w:rtl/>
        </w:rPr>
        <w:t>אני רק אני אגיד לכם למה אני מתכוון ואני אחזור למקום בצורה, אני מבין את הצורך במרחק וכן הלאה ונעשתה את החשיבה הזו ואלה חלק מהיתרונות ודברים שעדיין צריכים לבחון אבל שימו לב, שיש פה את כל השטח הזה שהוא שטח שהוא שטח ציבורי פתוח לטובת הציבור שלמעשה הדבר הזה לא, מתייתר מ, השטח האפקטיבי</w:t>
      </w:r>
    </w:p>
    <w:p w14:paraId="1EE96D6B" w14:textId="77777777" w:rsidR="001E2274" w:rsidRDefault="001E2274" w:rsidP="00BE5610">
      <w:pPr>
        <w:rPr>
          <w:b w:val="0"/>
          <w:bCs w:val="0"/>
          <w:caps/>
          <w:sz w:val="24"/>
          <w:szCs w:val="24"/>
          <w:rtl/>
        </w:rPr>
      </w:pPr>
    </w:p>
    <w:p w14:paraId="159E2BBE" w14:textId="77777777" w:rsidR="001E2274" w:rsidRDefault="00D17364" w:rsidP="00BE5610">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4BDD9C6D" w14:textId="2A944816" w:rsidR="001E2274" w:rsidRDefault="003644EB" w:rsidP="00BE5610">
      <w:pPr>
        <w:rPr>
          <w:b w:val="0"/>
          <w:bCs w:val="0"/>
          <w:caps/>
          <w:sz w:val="24"/>
          <w:szCs w:val="24"/>
          <w:rtl/>
        </w:rPr>
      </w:pPr>
      <w:r>
        <w:rPr>
          <w:rFonts w:hint="cs"/>
          <w:b w:val="0"/>
          <w:bCs w:val="0"/>
          <w:caps/>
          <w:sz w:val="24"/>
          <w:szCs w:val="24"/>
          <w:rtl/>
        </w:rPr>
        <w:t xml:space="preserve">לא הבנתי אני לא הבנתי את המשפט </w:t>
      </w:r>
    </w:p>
    <w:p w14:paraId="7C175498" w14:textId="77777777" w:rsidR="001E2274" w:rsidRDefault="001E2274" w:rsidP="00BE5610">
      <w:pPr>
        <w:rPr>
          <w:b w:val="0"/>
          <w:bCs w:val="0"/>
          <w:caps/>
          <w:sz w:val="24"/>
          <w:szCs w:val="24"/>
          <w:rtl/>
        </w:rPr>
      </w:pPr>
    </w:p>
    <w:p w14:paraId="6A5AB5DC" w14:textId="77777777" w:rsidR="001E2274" w:rsidRDefault="00F05591" w:rsidP="00BE5610">
      <w:pPr>
        <w:rPr>
          <w:caps/>
          <w:sz w:val="24"/>
          <w:szCs w:val="24"/>
          <w:u w:val="single"/>
          <w:rtl/>
        </w:rPr>
      </w:pPr>
      <w:r w:rsidRPr="00F05591">
        <w:rPr>
          <w:rFonts w:hint="cs"/>
          <w:caps/>
          <w:sz w:val="24"/>
          <w:szCs w:val="24"/>
          <w:u w:val="single"/>
          <w:rtl/>
        </w:rPr>
        <w:t>מר שי סקיטל - אדריכל העיר יהוד מונוסון</w:t>
      </w:r>
      <w:r w:rsidR="001E2274">
        <w:rPr>
          <w:rFonts w:hint="cs"/>
          <w:caps/>
          <w:sz w:val="24"/>
          <w:szCs w:val="24"/>
          <w:u w:val="single"/>
          <w:rtl/>
        </w:rPr>
        <w:t>:</w:t>
      </w:r>
    </w:p>
    <w:p w14:paraId="7934C72E" w14:textId="7000D0E4" w:rsidR="001E2274" w:rsidRDefault="003644EB" w:rsidP="00BE5610">
      <w:pPr>
        <w:rPr>
          <w:b w:val="0"/>
          <w:bCs w:val="0"/>
          <w:caps/>
          <w:sz w:val="24"/>
          <w:szCs w:val="24"/>
          <w:rtl/>
        </w:rPr>
      </w:pPr>
      <w:r>
        <w:rPr>
          <w:rFonts w:hint="cs"/>
          <w:b w:val="0"/>
          <w:bCs w:val="0"/>
          <w:caps/>
          <w:sz w:val="24"/>
          <w:szCs w:val="24"/>
          <w:rtl/>
        </w:rPr>
        <w:t xml:space="preserve">זה שטח ש, </w:t>
      </w:r>
      <w:r w:rsidR="0080012C">
        <w:rPr>
          <w:rFonts w:hint="cs"/>
          <w:b w:val="0"/>
          <w:bCs w:val="0"/>
          <w:caps/>
          <w:sz w:val="24"/>
          <w:szCs w:val="24"/>
          <w:rtl/>
        </w:rPr>
        <w:t>ניתן עוד יהיה להשתמש בו</w:t>
      </w:r>
    </w:p>
    <w:p w14:paraId="26154A4D" w14:textId="77777777" w:rsidR="001E2274" w:rsidRDefault="001E2274" w:rsidP="00BE5610">
      <w:pPr>
        <w:rPr>
          <w:b w:val="0"/>
          <w:bCs w:val="0"/>
          <w:caps/>
          <w:sz w:val="24"/>
          <w:szCs w:val="24"/>
          <w:rtl/>
        </w:rPr>
      </w:pPr>
    </w:p>
    <w:p w14:paraId="4D298371" w14:textId="77777777" w:rsidR="001E2274" w:rsidRDefault="00D17364" w:rsidP="00BE5610">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2A9EE497" w14:textId="34FF9CA7" w:rsidR="001E2274" w:rsidRDefault="0080012C" w:rsidP="00BE5610">
      <w:pPr>
        <w:rPr>
          <w:b w:val="0"/>
          <w:bCs w:val="0"/>
          <w:caps/>
          <w:sz w:val="24"/>
          <w:szCs w:val="24"/>
          <w:rtl/>
        </w:rPr>
      </w:pPr>
      <w:r>
        <w:rPr>
          <w:rFonts w:hint="cs"/>
          <w:b w:val="0"/>
          <w:bCs w:val="0"/>
          <w:caps/>
          <w:sz w:val="24"/>
          <w:szCs w:val="24"/>
          <w:rtl/>
        </w:rPr>
        <w:t xml:space="preserve">הוא עדיין הוא גם יש שצפ </w:t>
      </w:r>
    </w:p>
    <w:p w14:paraId="19D021D9" w14:textId="77777777" w:rsidR="001E2274" w:rsidRDefault="001E2274" w:rsidP="00BE5610">
      <w:pPr>
        <w:rPr>
          <w:b w:val="0"/>
          <w:bCs w:val="0"/>
          <w:caps/>
          <w:sz w:val="24"/>
          <w:szCs w:val="24"/>
          <w:rtl/>
        </w:rPr>
      </w:pPr>
    </w:p>
    <w:p w14:paraId="57E5CC2C" w14:textId="77777777" w:rsidR="001E2274" w:rsidRDefault="00F05591" w:rsidP="00BE5610">
      <w:pPr>
        <w:rPr>
          <w:caps/>
          <w:sz w:val="24"/>
          <w:szCs w:val="24"/>
          <w:u w:val="single"/>
          <w:rtl/>
        </w:rPr>
      </w:pPr>
      <w:r w:rsidRPr="00F05591">
        <w:rPr>
          <w:rFonts w:hint="cs"/>
          <w:caps/>
          <w:sz w:val="24"/>
          <w:szCs w:val="24"/>
          <w:u w:val="single"/>
          <w:rtl/>
        </w:rPr>
        <w:t>מר שי סקיטל - אדריכל העיר יהוד מונוסון</w:t>
      </w:r>
      <w:r w:rsidR="001E2274">
        <w:rPr>
          <w:rFonts w:hint="cs"/>
          <w:caps/>
          <w:sz w:val="24"/>
          <w:szCs w:val="24"/>
          <w:u w:val="single"/>
          <w:rtl/>
        </w:rPr>
        <w:t>:</w:t>
      </w:r>
    </w:p>
    <w:p w14:paraId="49343A7E" w14:textId="4CA4588C" w:rsidR="001E2274" w:rsidRDefault="0080012C" w:rsidP="00BE5610">
      <w:pPr>
        <w:rPr>
          <w:b w:val="0"/>
          <w:bCs w:val="0"/>
          <w:caps/>
          <w:sz w:val="24"/>
          <w:szCs w:val="24"/>
          <w:rtl/>
        </w:rPr>
      </w:pPr>
      <w:r>
        <w:rPr>
          <w:rFonts w:hint="cs"/>
          <w:b w:val="0"/>
          <w:bCs w:val="0"/>
          <w:caps/>
          <w:sz w:val="24"/>
          <w:szCs w:val="24"/>
          <w:rtl/>
        </w:rPr>
        <w:t>... שטח שהוא שהוא</w:t>
      </w:r>
    </w:p>
    <w:p w14:paraId="60AF4C4F" w14:textId="77777777" w:rsidR="001E2274" w:rsidRDefault="001E2274" w:rsidP="00BE5610">
      <w:pPr>
        <w:rPr>
          <w:b w:val="0"/>
          <w:bCs w:val="0"/>
          <w:caps/>
          <w:sz w:val="24"/>
          <w:szCs w:val="24"/>
          <w:rtl/>
        </w:rPr>
      </w:pPr>
    </w:p>
    <w:p w14:paraId="3602872F" w14:textId="77777777" w:rsidR="001E2274" w:rsidRDefault="00D17364" w:rsidP="00BE5610">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08DF88FF" w14:textId="25D6A19B" w:rsidR="001E2274" w:rsidRDefault="0080012C" w:rsidP="00BE5610">
      <w:pPr>
        <w:rPr>
          <w:b w:val="0"/>
          <w:bCs w:val="0"/>
          <w:caps/>
          <w:sz w:val="24"/>
          <w:szCs w:val="24"/>
          <w:rtl/>
        </w:rPr>
      </w:pPr>
      <w:r>
        <w:rPr>
          <w:rFonts w:hint="cs"/>
          <w:b w:val="0"/>
          <w:bCs w:val="0"/>
          <w:caps/>
          <w:sz w:val="24"/>
          <w:szCs w:val="24"/>
          <w:rtl/>
        </w:rPr>
        <w:t>הוא גם יהיה שצפ</w:t>
      </w:r>
    </w:p>
    <w:p w14:paraId="400F61AB" w14:textId="77777777" w:rsidR="001E2274" w:rsidRDefault="001E2274" w:rsidP="00BE5610">
      <w:pPr>
        <w:rPr>
          <w:b w:val="0"/>
          <w:bCs w:val="0"/>
          <w:caps/>
          <w:sz w:val="24"/>
          <w:szCs w:val="24"/>
          <w:rtl/>
        </w:rPr>
      </w:pPr>
    </w:p>
    <w:p w14:paraId="61C68E40" w14:textId="77777777" w:rsidR="001E2274" w:rsidRDefault="00F05591" w:rsidP="00BE5610">
      <w:pPr>
        <w:rPr>
          <w:caps/>
          <w:sz w:val="24"/>
          <w:szCs w:val="24"/>
          <w:u w:val="single"/>
          <w:rtl/>
        </w:rPr>
      </w:pPr>
      <w:r w:rsidRPr="00F05591">
        <w:rPr>
          <w:rFonts w:hint="cs"/>
          <w:caps/>
          <w:sz w:val="24"/>
          <w:szCs w:val="24"/>
          <w:u w:val="single"/>
          <w:rtl/>
        </w:rPr>
        <w:t>מר שי סקיטל - אדריכל העיר יהוד מונוסון</w:t>
      </w:r>
      <w:r w:rsidR="001E2274">
        <w:rPr>
          <w:rFonts w:hint="cs"/>
          <w:caps/>
          <w:sz w:val="24"/>
          <w:szCs w:val="24"/>
          <w:u w:val="single"/>
          <w:rtl/>
        </w:rPr>
        <w:t>:</w:t>
      </w:r>
    </w:p>
    <w:p w14:paraId="0B277DA2" w14:textId="1A08E1AE" w:rsidR="001E2274" w:rsidRDefault="0080012C" w:rsidP="00BE5610">
      <w:pPr>
        <w:rPr>
          <w:b w:val="0"/>
          <w:bCs w:val="0"/>
          <w:caps/>
          <w:sz w:val="24"/>
          <w:szCs w:val="24"/>
          <w:rtl/>
        </w:rPr>
      </w:pPr>
      <w:r>
        <w:rPr>
          <w:rFonts w:hint="cs"/>
          <w:b w:val="0"/>
          <w:bCs w:val="0"/>
          <w:caps/>
          <w:sz w:val="24"/>
          <w:szCs w:val="24"/>
          <w:rtl/>
        </w:rPr>
        <w:t>בעורף</w:t>
      </w:r>
    </w:p>
    <w:p w14:paraId="2922B756" w14:textId="77777777" w:rsidR="001E2274" w:rsidRDefault="001E2274" w:rsidP="00BE5610">
      <w:pPr>
        <w:rPr>
          <w:b w:val="0"/>
          <w:bCs w:val="0"/>
          <w:caps/>
          <w:sz w:val="24"/>
          <w:szCs w:val="24"/>
          <w:rtl/>
        </w:rPr>
      </w:pPr>
    </w:p>
    <w:p w14:paraId="170334A6" w14:textId="77777777" w:rsidR="001E2274" w:rsidRDefault="00D17364" w:rsidP="00BE5610">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61B8F8F2" w14:textId="194C1661" w:rsidR="001E2274" w:rsidRDefault="0080012C" w:rsidP="00BE5610">
      <w:pPr>
        <w:rPr>
          <w:b w:val="0"/>
          <w:bCs w:val="0"/>
          <w:caps/>
          <w:sz w:val="24"/>
          <w:szCs w:val="24"/>
          <w:rtl/>
        </w:rPr>
      </w:pPr>
      <w:r>
        <w:rPr>
          <w:rFonts w:hint="cs"/>
          <w:b w:val="0"/>
          <w:bCs w:val="0"/>
          <w:caps/>
          <w:sz w:val="24"/>
          <w:szCs w:val="24"/>
          <w:rtl/>
        </w:rPr>
        <w:t>אבל הוא גם אבל</w:t>
      </w:r>
      <w:r w:rsidR="000F703D">
        <w:rPr>
          <w:rFonts w:hint="cs"/>
          <w:b w:val="0"/>
          <w:bCs w:val="0"/>
          <w:caps/>
          <w:sz w:val="24"/>
          <w:szCs w:val="24"/>
          <w:rtl/>
        </w:rPr>
        <w:t xml:space="preserve"> </w:t>
      </w:r>
      <w:r>
        <w:rPr>
          <w:rFonts w:hint="cs"/>
          <w:b w:val="0"/>
          <w:bCs w:val="0"/>
          <w:caps/>
          <w:sz w:val="24"/>
          <w:szCs w:val="24"/>
          <w:rtl/>
        </w:rPr>
        <w:t>...</w:t>
      </w:r>
    </w:p>
    <w:p w14:paraId="33E02C65" w14:textId="77777777" w:rsidR="001E2274" w:rsidRDefault="001E2274" w:rsidP="00BE5610">
      <w:pPr>
        <w:rPr>
          <w:b w:val="0"/>
          <w:bCs w:val="0"/>
          <w:caps/>
          <w:sz w:val="24"/>
          <w:szCs w:val="24"/>
          <w:rtl/>
        </w:rPr>
      </w:pPr>
    </w:p>
    <w:p w14:paraId="46F8406A" w14:textId="77777777" w:rsidR="001E2274" w:rsidRDefault="002F0458" w:rsidP="00BE5610">
      <w:pPr>
        <w:rPr>
          <w:caps/>
          <w:sz w:val="24"/>
          <w:szCs w:val="24"/>
          <w:u w:val="single"/>
          <w:rtl/>
        </w:rPr>
      </w:pPr>
      <w:r w:rsidRPr="002F0458">
        <w:rPr>
          <w:rFonts w:hint="cs"/>
          <w:caps/>
          <w:sz w:val="24"/>
          <w:szCs w:val="24"/>
          <w:u w:val="single"/>
          <w:rtl/>
        </w:rPr>
        <w:t>גב</w:t>
      </w:r>
      <w:r w:rsidRPr="002F0458">
        <w:rPr>
          <w:caps/>
          <w:sz w:val="24"/>
          <w:szCs w:val="24"/>
          <w:u w:val="single"/>
          <w:rtl/>
        </w:rPr>
        <w:t>'</w:t>
      </w:r>
      <w:r w:rsidRPr="002F0458">
        <w:rPr>
          <w:rFonts w:hint="cs"/>
          <w:caps/>
          <w:sz w:val="24"/>
          <w:szCs w:val="24"/>
          <w:u w:val="single"/>
          <w:rtl/>
        </w:rPr>
        <w:t xml:space="preserve"> אוקסנה פרנק - מהנדסת העיר יהוד מונוסון</w:t>
      </w:r>
      <w:r w:rsidR="001E2274">
        <w:rPr>
          <w:rFonts w:hint="cs"/>
          <w:caps/>
          <w:sz w:val="24"/>
          <w:szCs w:val="24"/>
          <w:u w:val="single"/>
          <w:rtl/>
        </w:rPr>
        <w:t>:</w:t>
      </w:r>
    </w:p>
    <w:p w14:paraId="2F1A3F72" w14:textId="71077AA0" w:rsidR="001E2274" w:rsidRDefault="0080012C" w:rsidP="00BE5610">
      <w:pPr>
        <w:rPr>
          <w:b w:val="0"/>
          <w:bCs w:val="0"/>
          <w:caps/>
          <w:sz w:val="24"/>
          <w:szCs w:val="24"/>
          <w:rtl/>
        </w:rPr>
      </w:pPr>
      <w:r>
        <w:rPr>
          <w:rFonts w:hint="cs"/>
          <w:b w:val="0"/>
          <w:bCs w:val="0"/>
          <w:caps/>
          <w:sz w:val="24"/>
          <w:szCs w:val="24"/>
          <w:rtl/>
        </w:rPr>
        <w:t>לא מה ששי מתכוון להגיד שהרחבה הזו</w:t>
      </w:r>
    </w:p>
    <w:p w14:paraId="3A13E37A" w14:textId="77777777" w:rsidR="001E2274" w:rsidRDefault="001E2274" w:rsidP="00BE5610">
      <w:pPr>
        <w:rPr>
          <w:b w:val="0"/>
          <w:bCs w:val="0"/>
          <w:caps/>
          <w:sz w:val="24"/>
          <w:szCs w:val="24"/>
          <w:rtl/>
        </w:rPr>
      </w:pPr>
    </w:p>
    <w:p w14:paraId="7812BA35" w14:textId="77777777" w:rsidR="001E2274" w:rsidRDefault="00D17364" w:rsidP="00BE5610">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1A874169" w14:textId="3CCBF8C0" w:rsidR="001E2274" w:rsidRDefault="000E2898" w:rsidP="00BE5610">
      <w:pPr>
        <w:rPr>
          <w:b w:val="0"/>
          <w:bCs w:val="0"/>
          <w:caps/>
          <w:sz w:val="24"/>
          <w:szCs w:val="24"/>
          <w:rtl/>
        </w:rPr>
      </w:pPr>
      <w:r>
        <w:rPr>
          <w:rFonts w:hint="cs"/>
          <w:b w:val="0"/>
          <w:bCs w:val="0"/>
          <w:caps/>
          <w:sz w:val="24"/>
          <w:szCs w:val="24"/>
          <w:rtl/>
        </w:rPr>
        <w:t xml:space="preserve">רגע אבל היום שניה רגע </w:t>
      </w:r>
    </w:p>
    <w:p w14:paraId="280A8F6C" w14:textId="77777777" w:rsidR="001E2274" w:rsidRDefault="001E2274" w:rsidP="00BE5610">
      <w:pPr>
        <w:rPr>
          <w:b w:val="0"/>
          <w:bCs w:val="0"/>
          <w:caps/>
          <w:sz w:val="24"/>
          <w:szCs w:val="24"/>
          <w:rtl/>
        </w:rPr>
      </w:pPr>
    </w:p>
    <w:p w14:paraId="6E5AA7AE" w14:textId="77777777" w:rsidR="001E2274" w:rsidRDefault="002F0458" w:rsidP="00BE5610">
      <w:pPr>
        <w:rPr>
          <w:caps/>
          <w:sz w:val="24"/>
          <w:szCs w:val="24"/>
          <w:u w:val="single"/>
          <w:rtl/>
        </w:rPr>
      </w:pPr>
      <w:r w:rsidRPr="002F0458">
        <w:rPr>
          <w:rFonts w:hint="cs"/>
          <w:caps/>
          <w:sz w:val="24"/>
          <w:szCs w:val="24"/>
          <w:u w:val="single"/>
          <w:rtl/>
        </w:rPr>
        <w:t>גב</w:t>
      </w:r>
      <w:r w:rsidRPr="002F0458">
        <w:rPr>
          <w:caps/>
          <w:sz w:val="24"/>
          <w:szCs w:val="24"/>
          <w:u w:val="single"/>
          <w:rtl/>
        </w:rPr>
        <w:t>'</w:t>
      </w:r>
      <w:r w:rsidRPr="002F0458">
        <w:rPr>
          <w:rFonts w:hint="cs"/>
          <w:caps/>
          <w:sz w:val="24"/>
          <w:szCs w:val="24"/>
          <w:u w:val="single"/>
          <w:rtl/>
        </w:rPr>
        <w:t xml:space="preserve"> אוקסנה פרנק - מהנדסת העיר יהוד מונוסון</w:t>
      </w:r>
      <w:r w:rsidR="001E2274">
        <w:rPr>
          <w:rFonts w:hint="cs"/>
          <w:caps/>
          <w:sz w:val="24"/>
          <w:szCs w:val="24"/>
          <w:u w:val="single"/>
          <w:rtl/>
        </w:rPr>
        <w:t>:</w:t>
      </w:r>
    </w:p>
    <w:p w14:paraId="0C5AF6FA" w14:textId="017E8901" w:rsidR="001E2274" w:rsidRDefault="000E2898" w:rsidP="00BE5610">
      <w:pPr>
        <w:rPr>
          <w:b w:val="0"/>
          <w:bCs w:val="0"/>
          <w:caps/>
          <w:sz w:val="24"/>
          <w:szCs w:val="24"/>
          <w:rtl/>
        </w:rPr>
      </w:pPr>
      <w:r>
        <w:rPr>
          <w:rFonts w:hint="cs"/>
          <w:b w:val="0"/>
          <w:bCs w:val="0"/>
          <w:caps/>
          <w:sz w:val="24"/>
          <w:szCs w:val="24"/>
          <w:rtl/>
        </w:rPr>
        <w:t>הופכת לחלק מהבניין</w:t>
      </w:r>
    </w:p>
    <w:p w14:paraId="382CDC61" w14:textId="77777777" w:rsidR="001E2274" w:rsidRDefault="001E2274" w:rsidP="00BE5610">
      <w:pPr>
        <w:rPr>
          <w:b w:val="0"/>
          <w:bCs w:val="0"/>
          <w:caps/>
          <w:sz w:val="24"/>
          <w:szCs w:val="24"/>
          <w:rtl/>
        </w:rPr>
      </w:pPr>
    </w:p>
    <w:p w14:paraId="6C1DD951" w14:textId="77777777" w:rsidR="001E2274" w:rsidRDefault="00D17364" w:rsidP="00BE5610">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79A7EB2E" w14:textId="26DFA085" w:rsidR="001E2274" w:rsidRDefault="000E2898" w:rsidP="00BE5610">
      <w:pPr>
        <w:rPr>
          <w:b w:val="0"/>
          <w:bCs w:val="0"/>
          <w:caps/>
          <w:sz w:val="24"/>
          <w:szCs w:val="24"/>
          <w:rtl/>
        </w:rPr>
      </w:pPr>
      <w:r>
        <w:rPr>
          <w:rFonts w:hint="cs"/>
          <w:b w:val="0"/>
          <w:bCs w:val="0"/>
          <w:caps/>
          <w:sz w:val="24"/>
          <w:szCs w:val="24"/>
          <w:rtl/>
        </w:rPr>
        <w:t>שניה גם היום השצפ הזה קיים גם במצב של ה, גם במצב הבינוי של היום יש לי שצפ שהוא כלוא שהוא כלוא בין הבניין לבין הכביש אוקיי?</w:t>
      </w:r>
    </w:p>
    <w:p w14:paraId="2C0F4D48" w14:textId="77777777" w:rsidR="001E2274" w:rsidRDefault="001E2274" w:rsidP="00BE5610">
      <w:pPr>
        <w:rPr>
          <w:b w:val="0"/>
          <w:bCs w:val="0"/>
          <w:caps/>
          <w:sz w:val="24"/>
          <w:szCs w:val="24"/>
          <w:rtl/>
        </w:rPr>
      </w:pPr>
    </w:p>
    <w:p w14:paraId="011775EF" w14:textId="77777777" w:rsidR="001E2274" w:rsidRDefault="00F05591" w:rsidP="00BE5610">
      <w:pPr>
        <w:rPr>
          <w:caps/>
          <w:sz w:val="24"/>
          <w:szCs w:val="24"/>
          <w:u w:val="single"/>
          <w:rtl/>
        </w:rPr>
      </w:pPr>
      <w:r w:rsidRPr="00F05591">
        <w:rPr>
          <w:rFonts w:hint="cs"/>
          <w:caps/>
          <w:sz w:val="24"/>
          <w:szCs w:val="24"/>
          <w:u w:val="single"/>
          <w:rtl/>
        </w:rPr>
        <w:t>מר שי סקיטל - אדריכל העיר יהוד מונוסון</w:t>
      </w:r>
      <w:r w:rsidR="001E2274">
        <w:rPr>
          <w:rFonts w:hint="cs"/>
          <w:caps/>
          <w:sz w:val="24"/>
          <w:szCs w:val="24"/>
          <w:u w:val="single"/>
          <w:rtl/>
        </w:rPr>
        <w:t>:</w:t>
      </w:r>
    </w:p>
    <w:p w14:paraId="5A770807" w14:textId="5026F1CF" w:rsidR="001E2274" w:rsidRDefault="000E2898" w:rsidP="00BE5610">
      <w:pPr>
        <w:rPr>
          <w:b w:val="0"/>
          <w:bCs w:val="0"/>
          <w:caps/>
          <w:sz w:val="24"/>
          <w:szCs w:val="24"/>
          <w:rtl/>
        </w:rPr>
      </w:pPr>
      <w:r>
        <w:rPr>
          <w:rFonts w:hint="cs"/>
          <w:b w:val="0"/>
          <w:bCs w:val="0"/>
          <w:caps/>
          <w:sz w:val="24"/>
          <w:szCs w:val="24"/>
          <w:rtl/>
        </w:rPr>
        <w:t>זה בסדר זה החלק האפקטיבי</w:t>
      </w:r>
    </w:p>
    <w:p w14:paraId="6214870A" w14:textId="77777777" w:rsidR="001E2274" w:rsidRDefault="001E2274" w:rsidP="00BE5610">
      <w:pPr>
        <w:rPr>
          <w:b w:val="0"/>
          <w:bCs w:val="0"/>
          <w:caps/>
          <w:sz w:val="24"/>
          <w:szCs w:val="24"/>
          <w:rtl/>
        </w:rPr>
      </w:pPr>
    </w:p>
    <w:p w14:paraId="25C05C4C" w14:textId="77777777" w:rsidR="001E2274" w:rsidRDefault="00D17364" w:rsidP="00BE5610">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4E67323C" w14:textId="7C13FC3B" w:rsidR="001E2274" w:rsidRDefault="000E2898" w:rsidP="00BE5610">
      <w:pPr>
        <w:rPr>
          <w:b w:val="0"/>
          <w:bCs w:val="0"/>
          <w:caps/>
          <w:sz w:val="24"/>
          <w:szCs w:val="24"/>
          <w:rtl/>
        </w:rPr>
      </w:pPr>
      <w:r>
        <w:rPr>
          <w:rFonts w:hint="cs"/>
          <w:b w:val="0"/>
          <w:bCs w:val="0"/>
          <w:caps/>
          <w:sz w:val="24"/>
          <w:szCs w:val="24"/>
          <w:rtl/>
        </w:rPr>
        <w:t>בצורה כזו עכשיו אתה יכול לבוא ולהגיד אתה יכול לבוא להגיד תשמע אולי אני לא יודע אתה יכול להגיד תשמע הריש, הזו, הריש, הזו, היא סוגרת את השצפ מ, היא סוגרת את השצפ אני לא יודע זה סכמתי זה לא תכנוני זה סכמתי, לכן אני לא זהו זה סכמתי. אבל אנחנו עכשיו</w:t>
      </w:r>
      <w:r w:rsidR="000F703D">
        <w:rPr>
          <w:rFonts w:hint="cs"/>
          <w:b w:val="0"/>
          <w:bCs w:val="0"/>
          <w:caps/>
          <w:sz w:val="24"/>
          <w:szCs w:val="24"/>
          <w:rtl/>
        </w:rPr>
        <w:t xml:space="preserve"> </w:t>
      </w:r>
      <w:r>
        <w:rPr>
          <w:rFonts w:hint="cs"/>
          <w:b w:val="0"/>
          <w:bCs w:val="0"/>
          <w:caps/>
          <w:sz w:val="24"/>
          <w:szCs w:val="24"/>
          <w:rtl/>
        </w:rPr>
        <w:t xml:space="preserve">... עכשיו, </w:t>
      </w:r>
      <w:r w:rsidR="0032216B">
        <w:rPr>
          <w:rFonts w:hint="cs"/>
          <w:b w:val="0"/>
          <w:bCs w:val="0"/>
          <w:caps/>
          <w:sz w:val="24"/>
          <w:szCs w:val="24"/>
          <w:rtl/>
        </w:rPr>
        <w:t xml:space="preserve">את היתרונות אני מניתי כפי שאנחנו מבינים אותם </w:t>
      </w:r>
      <w:r w:rsidR="0032216B">
        <w:rPr>
          <w:b w:val="0"/>
          <w:bCs w:val="0"/>
          <w:caps/>
          <w:sz w:val="24"/>
          <w:szCs w:val="24"/>
          <w:rtl/>
        </w:rPr>
        <w:t>–</w:t>
      </w:r>
      <w:r w:rsidR="0032216B">
        <w:rPr>
          <w:rFonts w:hint="cs"/>
          <w:b w:val="0"/>
          <w:bCs w:val="0"/>
          <w:caps/>
          <w:sz w:val="24"/>
          <w:szCs w:val="24"/>
          <w:rtl/>
        </w:rPr>
        <w:t xml:space="preserve"> שצפ משמעותי על הנחל, לא צריך לעבור דרך השכונה לא צריך לעבור דרך השכונה ו, לא צריך לעבור דרך השכונה</w:t>
      </w:r>
    </w:p>
    <w:p w14:paraId="488D7A33" w14:textId="77777777" w:rsidR="001E2274" w:rsidRDefault="001E2274" w:rsidP="00BE5610">
      <w:pPr>
        <w:rPr>
          <w:b w:val="0"/>
          <w:bCs w:val="0"/>
          <w:caps/>
          <w:sz w:val="24"/>
          <w:szCs w:val="24"/>
          <w:rtl/>
        </w:rPr>
      </w:pPr>
    </w:p>
    <w:p w14:paraId="53D82186" w14:textId="77777777" w:rsidR="001E2274" w:rsidRDefault="000A5C33" w:rsidP="00BE5610">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2A4400B1" w14:textId="5FA18E2C" w:rsidR="001E2274" w:rsidRDefault="0032216B" w:rsidP="00BE5610">
      <w:pPr>
        <w:rPr>
          <w:b w:val="0"/>
          <w:bCs w:val="0"/>
          <w:caps/>
          <w:sz w:val="24"/>
          <w:szCs w:val="24"/>
          <w:rtl/>
        </w:rPr>
      </w:pPr>
      <w:r>
        <w:rPr>
          <w:rFonts w:hint="cs"/>
          <w:b w:val="0"/>
          <w:bCs w:val="0"/>
          <w:caps/>
          <w:sz w:val="24"/>
          <w:szCs w:val="24"/>
          <w:rtl/>
        </w:rPr>
        <w:t xml:space="preserve">בלי חניה תת קרקעית </w:t>
      </w:r>
    </w:p>
    <w:p w14:paraId="7695E21F" w14:textId="77777777" w:rsidR="001E2274" w:rsidRDefault="001E2274" w:rsidP="00BE5610">
      <w:pPr>
        <w:rPr>
          <w:b w:val="0"/>
          <w:bCs w:val="0"/>
          <w:caps/>
          <w:sz w:val="24"/>
          <w:szCs w:val="24"/>
          <w:rtl/>
        </w:rPr>
      </w:pPr>
    </w:p>
    <w:p w14:paraId="5DFE590A" w14:textId="77777777" w:rsidR="001E2274" w:rsidRDefault="00D17364" w:rsidP="00BE5610">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260B74B6" w14:textId="258AEEF8" w:rsidR="001E2274" w:rsidRDefault="0032216B" w:rsidP="00BE5610">
      <w:pPr>
        <w:rPr>
          <w:b w:val="0"/>
          <w:bCs w:val="0"/>
          <w:caps/>
          <w:sz w:val="24"/>
          <w:szCs w:val="24"/>
          <w:rtl/>
        </w:rPr>
      </w:pPr>
      <w:r>
        <w:rPr>
          <w:rFonts w:hint="cs"/>
          <w:b w:val="0"/>
          <w:bCs w:val="0"/>
          <w:caps/>
          <w:sz w:val="24"/>
          <w:szCs w:val="24"/>
          <w:rtl/>
        </w:rPr>
        <w:t>כן ו, זהו עכשיו תסביר לי את החסרונות של ההצעה השמאלית. מה מה מה היתרונות של ההצעה הימנית על השמאלית או מה החסרונות ואמרתי יש גם חסרונות, מה החסרונות אני פשוט לא לא רואה את החסרונות</w:t>
      </w:r>
    </w:p>
    <w:p w14:paraId="6F10B92B" w14:textId="77777777" w:rsidR="001E2274" w:rsidRDefault="001E2274" w:rsidP="00BE5610">
      <w:pPr>
        <w:rPr>
          <w:b w:val="0"/>
          <w:bCs w:val="0"/>
          <w:caps/>
          <w:sz w:val="24"/>
          <w:szCs w:val="24"/>
          <w:rtl/>
        </w:rPr>
      </w:pPr>
    </w:p>
    <w:p w14:paraId="0C392687" w14:textId="77777777" w:rsidR="001E2274" w:rsidRDefault="00F05591" w:rsidP="00BE5610">
      <w:pPr>
        <w:rPr>
          <w:caps/>
          <w:sz w:val="24"/>
          <w:szCs w:val="24"/>
          <w:u w:val="single"/>
          <w:rtl/>
        </w:rPr>
      </w:pPr>
      <w:r w:rsidRPr="00F05591">
        <w:rPr>
          <w:rFonts w:hint="cs"/>
          <w:caps/>
          <w:sz w:val="24"/>
          <w:szCs w:val="24"/>
          <w:u w:val="single"/>
          <w:rtl/>
        </w:rPr>
        <w:t>מר שי סקיטל - אדריכל העיר יהוד מונוסון</w:t>
      </w:r>
      <w:r w:rsidR="001E2274">
        <w:rPr>
          <w:rFonts w:hint="cs"/>
          <w:caps/>
          <w:sz w:val="24"/>
          <w:szCs w:val="24"/>
          <w:u w:val="single"/>
          <w:rtl/>
        </w:rPr>
        <w:t>:</w:t>
      </w:r>
    </w:p>
    <w:p w14:paraId="26B1ACBF" w14:textId="01AAB046" w:rsidR="001E2274" w:rsidRDefault="0032216B" w:rsidP="00BE5610">
      <w:pPr>
        <w:rPr>
          <w:b w:val="0"/>
          <w:bCs w:val="0"/>
          <w:caps/>
          <w:sz w:val="24"/>
          <w:szCs w:val="24"/>
          <w:rtl/>
        </w:rPr>
      </w:pPr>
      <w:r>
        <w:rPr>
          <w:rFonts w:hint="cs"/>
          <w:b w:val="0"/>
          <w:bCs w:val="0"/>
          <w:caps/>
          <w:sz w:val="24"/>
          <w:szCs w:val="24"/>
          <w:rtl/>
        </w:rPr>
        <w:t xml:space="preserve">אז דיברנו על העניין הזה שיש שטח בחלק מצפון למגרש המוצע, שהוא למעשה כמעט ויהיה ללא גישה, הוא יהיה סוג של שטח כלוא </w:t>
      </w:r>
    </w:p>
    <w:p w14:paraId="6F9C94D7" w14:textId="77777777" w:rsidR="001E2274" w:rsidRDefault="001E2274" w:rsidP="00BE5610">
      <w:pPr>
        <w:rPr>
          <w:b w:val="0"/>
          <w:bCs w:val="0"/>
          <w:caps/>
          <w:sz w:val="24"/>
          <w:szCs w:val="24"/>
          <w:rtl/>
        </w:rPr>
      </w:pPr>
    </w:p>
    <w:p w14:paraId="7FB3C7D2" w14:textId="77777777" w:rsidR="001E2274" w:rsidRDefault="00D17364" w:rsidP="00BE5610">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1A98DF9B" w14:textId="0787CC42" w:rsidR="001E2274" w:rsidRDefault="0032216B" w:rsidP="00BE5610">
      <w:pPr>
        <w:rPr>
          <w:b w:val="0"/>
          <w:bCs w:val="0"/>
          <w:caps/>
          <w:sz w:val="24"/>
          <w:szCs w:val="24"/>
          <w:rtl/>
        </w:rPr>
      </w:pPr>
      <w:r>
        <w:rPr>
          <w:rFonts w:hint="cs"/>
          <w:b w:val="0"/>
          <w:bCs w:val="0"/>
          <w:caps/>
          <w:sz w:val="24"/>
          <w:szCs w:val="24"/>
          <w:rtl/>
        </w:rPr>
        <w:t>איזה איזה השטח שעל הנחל</w:t>
      </w:r>
    </w:p>
    <w:p w14:paraId="6506DD6F" w14:textId="77777777" w:rsidR="001E2274" w:rsidRDefault="001E2274" w:rsidP="00BE5610">
      <w:pPr>
        <w:rPr>
          <w:b w:val="0"/>
          <w:bCs w:val="0"/>
          <w:caps/>
          <w:sz w:val="24"/>
          <w:szCs w:val="24"/>
          <w:rtl/>
        </w:rPr>
      </w:pPr>
    </w:p>
    <w:p w14:paraId="09FCCC10" w14:textId="77777777" w:rsidR="001E2274" w:rsidRDefault="002F0458" w:rsidP="00BE5610">
      <w:pPr>
        <w:rPr>
          <w:caps/>
          <w:sz w:val="24"/>
          <w:szCs w:val="24"/>
          <w:u w:val="single"/>
          <w:rtl/>
        </w:rPr>
      </w:pPr>
      <w:r w:rsidRPr="002F0458">
        <w:rPr>
          <w:rFonts w:hint="cs"/>
          <w:caps/>
          <w:sz w:val="24"/>
          <w:szCs w:val="24"/>
          <w:u w:val="single"/>
          <w:rtl/>
        </w:rPr>
        <w:t>גב</w:t>
      </w:r>
      <w:r w:rsidRPr="002F0458">
        <w:rPr>
          <w:caps/>
          <w:sz w:val="24"/>
          <w:szCs w:val="24"/>
          <w:u w:val="single"/>
          <w:rtl/>
        </w:rPr>
        <w:t>'</w:t>
      </w:r>
      <w:r w:rsidRPr="002F0458">
        <w:rPr>
          <w:rFonts w:hint="cs"/>
          <w:caps/>
          <w:sz w:val="24"/>
          <w:szCs w:val="24"/>
          <w:u w:val="single"/>
          <w:rtl/>
        </w:rPr>
        <w:t xml:space="preserve"> אוקסנה פרנק - מהנדסת העיר יהוד מונוסון</w:t>
      </w:r>
      <w:r w:rsidR="001E2274">
        <w:rPr>
          <w:rFonts w:hint="cs"/>
          <w:caps/>
          <w:sz w:val="24"/>
          <w:szCs w:val="24"/>
          <w:u w:val="single"/>
          <w:rtl/>
        </w:rPr>
        <w:t>:</w:t>
      </w:r>
    </w:p>
    <w:p w14:paraId="6FBE8227" w14:textId="2F05BBA7" w:rsidR="001E2274" w:rsidRDefault="0032216B" w:rsidP="00BE5610">
      <w:pPr>
        <w:rPr>
          <w:b w:val="0"/>
          <w:bCs w:val="0"/>
          <w:caps/>
          <w:sz w:val="24"/>
          <w:szCs w:val="24"/>
          <w:rtl/>
        </w:rPr>
      </w:pPr>
      <w:r>
        <w:rPr>
          <w:rFonts w:hint="cs"/>
          <w:b w:val="0"/>
          <w:bCs w:val="0"/>
          <w:caps/>
          <w:sz w:val="24"/>
          <w:szCs w:val="24"/>
          <w:rtl/>
        </w:rPr>
        <w:t>השטח שבין ה ...</w:t>
      </w:r>
    </w:p>
    <w:p w14:paraId="5369E9BA" w14:textId="77777777" w:rsidR="001E2274" w:rsidRDefault="001E2274" w:rsidP="00BE5610">
      <w:pPr>
        <w:rPr>
          <w:b w:val="0"/>
          <w:bCs w:val="0"/>
          <w:caps/>
          <w:sz w:val="24"/>
          <w:szCs w:val="24"/>
          <w:rtl/>
        </w:rPr>
      </w:pPr>
    </w:p>
    <w:p w14:paraId="5DDD6CF9" w14:textId="77777777" w:rsidR="001E2274" w:rsidRDefault="00F05591" w:rsidP="00BE5610">
      <w:pPr>
        <w:rPr>
          <w:caps/>
          <w:sz w:val="24"/>
          <w:szCs w:val="24"/>
          <w:u w:val="single"/>
          <w:rtl/>
        </w:rPr>
      </w:pPr>
      <w:r w:rsidRPr="00F05591">
        <w:rPr>
          <w:rFonts w:hint="cs"/>
          <w:caps/>
          <w:sz w:val="24"/>
          <w:szCs w:val="24"/>
          <w:u w:val="single"/>
          <w:rtl/>
        </w:rPr>
        <w:t>מר שי סקיטל - אדריכל העיר יהוד מונוסון</w:t>
      </w:r>
      <w:r w:rsidR="001E2274">
        <w:rPr>
          <w:rFonts w:hint="cs"/>
          <w:caps/>
          <w:sz w:val="24"/>
          <w:szCs w:val="24"/>
          <w:u w:val="single"/>
          <w:rtl/>
        </w:rPr>
        <w:t>:</w:t>
      </w:r>
    </w:p>
    <w:p w14:paraId="7FB881AA" w14:textId="422D45D9" w:rsidR="001E2274" w:rsidRDefault="0032216B" w:rsidP="00BE5610">
      <w:pPr>
        <w:rPr>
          <w:b w:val="0"/>
          <w:bCs w:val="0"/>
          <w:caps/>
          <w:sz w:val="24"/>
          <w:szCs w:val="24"/>
          <w:rtl/>
        </w:rPr>
      </w:pPr>
      <w:r>
        <w:rPr>
          <w:rFonts w:hint="cs"/>
          <w:b w:val="0"/>
          <w:bCs w:val="0"/>
          <w:caps/>
          <w:sz w:val="24"/>
          <w:szCs w:val="24"/>
          <w:rtl/>
        </w:rPr>
        <w:t xml:space="preserve">בדיוק שבין הנחל לבין המגרש עצמו </w:t>
      </w:r>
    </w:p>
    <w:p w14:paraId="21386ED2" w14:textId="77777777" w:rsidR="001E2274" w:rsidRDefault="001E2274" w:rsidP="00BE5610">
      <w:pPr>
        <w:rPr>
          <w:b w:val="0"/>
          <w:bCs w:val="0"/>
          <w:caps/>
          <w:sz w:val="24"/>
          <w:szCs w:val="24"/>
          <w:rtl/>
        </w:rPr>
      </w:pPr>
    </w:p>
    <w:p w14:paraId="2F9052DC" w14:textId="77777777" w:rsidR="001E2274" w:rsidRDefault="00D17364" w:rsidP="00BE5610">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26DF7B4F" w14:textId="12AA6FD1" w:rsidR="001E2274" w:rsidRDefault="0032216B" w:rsidP="00BE5610">
      <w:pPr>
        <w:rPr>
          <w:b w:val="0"/>
          <w:bCs w:val="0"/>
          <w:caps/>
          <w:sz w:val="24"/>
          <w:szCs w:val="24"/>
          <w:rtl/>
        </w:rPr>
      </w:pPr>
      <w:r>
        <w:rPr>
          <w:rFonts w:hint="cs"/>
          <w:b w:val="0"/>
          <w:bCs w:val="0"/>
          <w:caps/>
          <w:sz w:val="24"/>
          <w:szCs w:val="24"/>
          <w:rtl/>
        </w:rPr>
        <w:t>מה שאתה אומר מה שאתה אומר אני רוצה רגע לתרגם את זה</w:t>
      </w:r>
      <w:r w:rsidR="000F703D">
        <w:rPr>
          <w:rFonts w:hint="cs"/>
          <w:b w:val="0"/>
          <w:bCs w:val="0"/>
          <w:caps/>
          <w:sz w:val="24"/>
          <w:szCs w:val="24"/>
          <w:rtl/>
        </w:rPr>
        <w:t xml:space="preserve"> </w:t>
      </w:r>
      <w:r>
        <w:rPr>
          <w:rFonts w:hint="cs"/>
          <w:b w:val="0"/>
          <w:bCs w:val="0"/>
          <w:caps/>
          <w:sz w:val="24"/>
          <w:szCs w:val="24"/>
          <w:rtl/>
        </w:rPr>
        <w:t>... מה שאתה אומר תשמעו אתה אמנם מייצר לי שצפ על הנחל אבל אבל</w:t>
      </w:r>
      <w:r w:rsidR="000F703D">
        <w:rPr>
          <w:rFonts w:hint="cs"/>
          <w:b w:val="0"/>
          <w:bCs w:val="0"/>
          <w:caps/>
          <w:sz w:val="24"/>
          <w:szCs w:val="24"/>
          <w:rtl/>
        </w:rPr>
        <w:t xml:space="preserve"> </w:t>
      </w:r>
      <w:r>
        <w:rPr>
          <w:rFonts w:hint="cs"/>
          <w:b w:val="0"/>
          <w:bCs w:val="0"/>
          <w:caps/>
          <w:sz w:val="24"/>
          <w:szCs w:val="24"/>
          <w:rtl/>
        </w:rPr>
        <w:t>...</w:t>
      </w:r>
    </w:p>
    <w:p w14:paraId="0D00377F" w14:textId="77777777" w:rsidR="001E2274" w:rsidRDefault="001E2274" w:rsidP="00BE5610">
      <w:pPr>
        <w:rPr>
          <w:b w:val="0"/>
          <w:bCs w:val="0"/>
          <w:caps/>
          <w:sz w:val="24"/>
          <w:szCs w:val="24"/>
          <w:rtl/>
        </w:rPr>
      </w:pPr>
    </w:p>
    <w:p w14:paraId="56EC64D6" w14:textId="77777777" w:rsidR="001E2274" w:rsidRDefault="00F05591" w:rsidP="00BE5610">
      <w:pPr>
        <w:rPr>
          <w:caps/>
          <w:sz w:val="24"/>
          <w:szCs w:val="24"/>
          <w:u w:val="single"/>
          <w:rtl/>
        </w:rPr>
      </w:pPr>
      <w:r w:rsidRPr="00F05591">
        <w:rPr>
          <w:rFonts w:hint="cs"/>
          <w:caps/>
          <w:sz w:val="24"/>
          <w:szCs w:val="24"/>
          <w:u w:val="single"/>
          <w:rtl/>
        </w:rPr>
        <w:lastRenderedPageBreak/>
        <w:t>מר שי סקיטל - אדריכל העיר יהוד מונוסון</w:t>
      </w:r>
      <w:r w:rsidR="001E2274">
        <w:rPr>
          <w:rFonts w:hint="cs"/>
          <w:caps/>
          <w:sz w:val="24"/>
          <w:szCs w:val="24"/>
          <w:u w:val="single"/>
          <w:rtl/>
        </w:rPr>
        <w:t>:</w:t>
      </w:r>
    </w:p>
    <w:p w14:paraId="28AA7229" w14:textId="4EC782A9" w:rsidR="001E2274" w:rsidRDefault="0032216B" w:rsidP="00BE5610">
      <w:pPr>
        <w:rPr>
          <w:b w:val="0"/>
          <w:bCs w:val="0"/>
          <w:caps/>
          <w:sz w:val="24"/>
          <w:szCs w:val="24"/>
          <w:rtl/>
        </w:rPr>
      </w:pPr>
      <w:r>
        <w:rPr>
          <w:rFonts w:hint="cs"/>
          <w:b w:val="0"/>
          <w:bCs w:val="0"/>
          <w:caps/>
          <w:sz w:val="24"/>
          <w:szCs w:val="24"/>
          <w:rtl/>
        </w:rPr>
        <w:t xml:space="preserve">אבל הוא כמעט ללא גישה </w:t>
      </w:r>
    </w:p>
    <w:p w14:paraId="5C5DC85E" w14:textId="77777777" w:rsidR="001E2274" w:rsidRDefault="001E2274" w:rsidP="00BE5610">
      <w:pPr>
        <w:rPr>
          <w:b w:val="0"/>
          <w:bCs w:val="0"/>
          <w:caps/>
          <w:sz w:val="24"/>
          <w:szCs w:val="24"/>
          <w:rtl/>
        </w:rPr>
      </w:pPr>
    </w:p>
    <w:p w14:paraId="069FAA7C" w14:textId="77777777" w:rsidR="001E2274" w:rsidRDefault="00D17364" w:rsidP="0032216B">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0571F057" w14:textId="45E53E9B" w:rsidR="001E2274" w:rsidRDefault="0032216B" w:rsidP="0032216B">
      <w:pPr>
        <w:rPr>
          <w:b w:val="0"/>
          <w:bCs w:val="0"/>
          <w:caps/>
          <w:sz w:val="24"/>
          <w:szCs w:val="24"/>
          <w:rtl/>
        </w:rPr>
      </w:pPr>
      <w:r>
        <w:rPr>
          <w:rFonts w:hint="cs"/>
          <w:b w:val="0"/>
          <w:bCs w:val="0"/>
          <w:caps/>
          <w:sz w:val="24"/>
          <w:szCs w:val="24"/>
          <w:rtl/>
        </w:rPr>
        <w:t>אבל כמעט הוא לא גישה, אוקיי, כמעט הוא ללא גישה הבנתי</w:t>
      </w:r>
    </w:p>
    <w:p w14:paraId="14DCB80F" w14:textId="77777777" w:rsidR="001E2274" w:rsidRDefault="001E2274" w:rsidP="0032216B">
      <w:pPr>
        <w:rPr>
          <w:b w:val="0"/>
          <w:bCs w:val="0"/>
          <w:caps/>
          <w:sz w:val="24"/>
          <w:szCs w:val="24"/>
          <w:rtl/>
        </w:rPr>
      </w:pPr>
    </w:p>
    <w:p w14:paraId="0642CEE1" w14:textId="77777777" w:rsidR="001E2274" w:rsidRDefault="00F05591" w:rsidP="0032216B">
      <w:pPr>
        <w:rPr>
          <w:caps/>
          <w:sz w:val="24"/>
          <w:szCs w:val="24"/>
          <w:u w:val="single"/>
          <w:rtl/>
        </w:rPr>
      </w:pPr>
      <w:r w:rsidRPr="00F05591">
        <w:rPr>
          <w:rFonts w:hint="cs"/>
          <w:caps/>
          <w:sz w:val="24"/>
          <w:szCs w:val="24"/>
          <w:u w:val="single"/>
          <w:rtl/>
        </w:rPr>
        <w:t>מר שי סקיטל - אדריכל העיר יהוד מונוסון</w:t>
      </w:r>
      <w:r w:rsidR="001E2274">
        <w:rPr>
          <w:rFonts w:hint="cs"/>
          <w:caps/>
          <w:sz w:val="24"/>
          <w:szCs w:val="24"/>
          <w:u w:val="single"/>
          <w:rtl/>
        </w:rPr>
        <w:t>:</w:t>
      </w:r>
    </w:p>
    <w:p w14:paraId="32DD1C24" w14:textId="365C1949" w:rsidR="001E2274" w:rsidRDefault="0032216B" w:rsidP="0032216B">
      <w:pPr>
        <w:rPr>
          <w:b w:val="0"/>
          <w:bCs w:val="0"/>
          <w:caps/>
          <w:sz w:val="24"/>
          <w:szCs w:val="24"/>
          <w:rtl/>
        </w:rPr>
      </w:pPr>
      <w:r>
        <w:rPr>
          <w:rFonts w:hint="cs"/>
          <w:b w:val="0"/>
          <w:bCs w:val="0"/>
          <w:caps/>
          <w:sz w:val="24"/>
          <w:szCs w:val="24"/>
          <w:rtl/>
        </w:rPr>
        <w:t xml:space="preserve">הוא מוסתר הוא הופך להיות עורפי </w:t>
      </w:r>
    </w:p>
    <w:p w14:paraId="728DDF3A" w14:textId="77777777" w:rsidR="001E2274" w:rsidRDefault="001E2274" w:rsidP="0032216B">
      <w:pPr>
        <w:rPr>
          <w:b w:val="0"/>
          <w:bCs w:val="0"/>
          <w:caps/>
          <w:sz w:val="24"/>
          <w:szCs w:val="24"/>
          <w:rtl/>
        </w:rPr>
      </w:pPr>
    </w:p>
    <w:p w14:paraId="4C5DD829" w14:textId="77777777" w:rsidR="001E2274" w:rsidRDefault="00D17364" w:rsidP="0032216B">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4014E7BE" w14:textId="4C073A8C" w:rsidR="001E2274" w:rsidRDefault="0032216B" w:rsidP="0032216B">
      <w:pPr>
        <w:rPr>
          <w:b w:val="0"/>
          <w:bCs w:val="0"/>
          <w:caps/>
          <w:sz w:val="24"/>
          <w:szCs w:val="24"/>
          <w:rtl/>
        </w:rPr>
      </w:pPr>
      <w:r>
        <w:rPr>
          <w:rFonts w:hint="cs"/>
          <w:b w:val="0"/>
          <w:bCs w:val="0"/>
          <w:caps/>
          <w:sz w:val="24"/>
          <w:szCs w:val="24"/>
          <w:rtl/>
        </w:rPr>
        <w:t xml:space="preserve">אבל אבל רגע רגע אני מבין, קודם כל יכול להיות שצריך לעשות גשרון מ, לעשות גשרון הרי ממילא דובר על גשר בכלל לכלי רכב </w:t>
      </w:r>
    </w:p>
    <w:p w14:paraId="47B9B4B9" w14:textId="77777777" w:rsidR="001E2274" w:rsidRDefault="001E2274" w:rsidP="0032216B">
      <w:pPr>
        <w:rPr>
          <w:b w:val="0"/>
          <w:bCs w:val="0"/>
          <w:caps/>
          <w:sz w:val="24"/>
          <w:szCs w:val="24"/>
          <w:rtl/>
        </w:rPr>
      </w:pPr>
    </w:p>
    <w:p w14:paraId="2C1197A1" w14:textId="77777777" w:rsidR="001E2274" w:rsidRDefault="002F0458" w:rsidP="0032216B">
      <w:pPr>
        <w:rPr>
          <w:caps/>
          <w:sz w:val="24"/>
          <w:szCs w:val="24"/>
          <w:u w:val="single"/>
          <w:rtl/>
        </w:rPr>
      </w:pPr>
      <w:r w:rsidRPr="002F0458">
        <w:rPr>
          <w:rFonts w:hint="cs"/>
          <w:caps/>
          <w:sz w:val="24"/>
          <w:szCs w:val="24"/>
          <w:u w:val="single"/>
          <w:rtl/>
        </w:rPr>
        <w:t>גב</w:t>
      </w:r>
      <w:r w:rsidRPr="002F0458">
        <w:rPr>
          <w:caps/>
          <w:sz w:val="24"/>
          <w:szCs w:val="24"/>
          <w:u w:val="single"/>
          <w:rtl/>
        </w:rPr>
        <w:t>'</w:t>
      </w:r>
      <w:r w:rsidRPr="002F0458">
        <w:rPr>
          <w:rFonts w:hint="cs"/>
          <w:caps/>
          <w:sz w:val="24"/>
          <w:szCs w:val="24"/>
          <w:u w:val="single"/>
          <w:rtl/>
        </w:rPr>
        <w:t xml:space="preserve"> אוקסנה פרנק - מהנדסת העיר יהוד מונוסון</w:t>
      </w:r>
      <w:r w:rsidR="001E2274">
        <w:rPr>
          <w:rFonts w:hint="cs"/>
          <w:caps/>
          <w:sz w:val="24"/>
          <w:szCs w:val="24"/>
          <w:u w:val="single"/>
          <w:rtl/>
        </w:rPr>
        <w:t>:</w:t>
      </w:r>
    </w:p>
    <w:p w14:paraId="0084F918" w14:textId="473A8BCA" w:rsidR="001E2274" w:rsidRDefault="0032216B" w:rsidP="0032216B">
      <w:pPr>
        <w:rPr>
          <w:b w:val="0"/>
          <w:bCs w:val="0"/>
          <w:caps/>
          <w:sz w:val="24"/>
          <w:szCs w:val="24"/>
          <w:rtl/>
        </w:rPr>
      </w:pPr>
      <w:r>
        <w:rPr>
          <w:rFonts w:hint="cs"/>
          <w:b w:val="0"/>
          <w:bCs w:val="0"/>
          <w:caps/>
          <w:sz w:val="24"/>
          <w:szCs w:val="24"/>
          <w:rtl/>
        </w:rPr>
        <w:t xml:space="preserve">נכון </w:t>
      </w:r>
    </w:p>
    <w:p w14:paraId="3A56F267" w14:textId="77777777" w:rsidR="001E2274" w:rsidRDefault="001E2274" w:rsidP="0032216B">
      <w:pPr>
        <w:rPr>
          <w:b w:val="0"/>
          <w:bCs w:val="0"/>
          <w:caps/>
          <w:sz w:val="24"/>
          <w:szCs w:val="24"/>
          <w:rtl/>
        </w:rPr>
      </w:pPr>
    </w:p>
    <w:p w14:paraId="32CC7640" w14:textId="77777777" w:rsidR="001E2274" w:rsidRDefault="00F05591" w:rsidP="0032216B">
      <w:pPr>
        <w:rPr>
          <w:caps/>
          <w:sz w:val="24"/>
          <w:szCs w:val="24"/>
          <w:u w:val="single"/>
          <w:rtl/>
        </w:rPr>
      </w:pPr>
      <w:r w:rsidRPr="00F05591">
        <w:rPr>
          <w:rFonts w:hint="cs"/>
          <w:caps/>
          <w:sz w:val="24"/>
          <w:szCs w:val="24"/>
          <w:u w:val="single"/>
          <w:rtl/>
        </w:rPr>
        <w:t>מר שי סקיטל - אדריכל העיר יהוד מונוסון</w:t>
      </w:r>
      <w:r w:rsidR="001E2274">
        <w:rPr>
          <w:rFonts w:hint="cs"/>
          <w:caps/>
          <w:sz w:val="24"/>
          <w:szCs w:val="24"/>
          <w:u w:val="single"/>
          <w:rtl/>
        </w:rPr>
        <w:t>:</w:t>
      </w:r>
    </w:p>
    <w:p w14:paraId="6EB23A57" w14:textId="39F2CDC3" w:rsidR="001E2274" w:rsidRDefault="0032216B" w:rsidP="0032216B">
      <w:pPr>
        <w:rPr>
          <w:b w:val="0"/>
          <w:bCs w:val="0"/>
          <w:caps/>
          <w:sz w:val="24"/>
          <w:szCs w:val="24"/>
          <w:rtl/>
        </w:rPr>
      </w:pPr>
      <w:r>
        <w:rPr>
          <w:rFonts w:hint="cs"/>
          <w:b w:val="0"/>
          <w:bCs w:val="0"/>
          <w:caps/>
          <w:sz w:val="24"/>
          <w:szCs w:val="24"/>
          <w:rtl/>
        </w:rPr>
        <w:t>נכון בתוכנית המקורית</w:t>
      </w:r>
    </w:p>
    <w:p w14:paraId="349E210D" w14:textId="77777777" w:rsidR="001E2274" w:rsidRDefault="001E2274" w:rsidP="0032216B">
      <w:pPr>
        <w:rPr>
          <w:b w:val="0"/>
          <w:bCs w:val="0"/>
          <w:caps/>
          <w:sz w:val="24"/>
          <w:szCs w:val="24"/>
          <w:rtl/>
        </w:rPr>
      </w:pPr>
    </w:p>
    <w:p w14:paraId="25B561C3" w14:textId="77777777" w:rsidR="001E2274" w:rsidRDefault="00D17364" w:rsidP="0032216B">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706608D5" w14:textId="68E148DE" w:rsidR="001E2274" w:rsidRDefault="0032216B" w:rsidP="0032216B">
      <w:pPr>
        <w:rPr>
          <w:b w:val="0"/>
          <w:bCs w:val="0"/>
          <w:caps/>
          <w:sz w:val="24"/>
          <w:szCs w:val="24"/>
          <w:rtl/>
        </w:rPr>
      </w:pPr>
      <w:r>
        <w:rPr>
          <w:rFonts w:hint="cs"/>
          <w:b w:val="0"/>
          <w:bCs w:val="0"/>
          <w:caps/>
          <w:sz w:val="24"/>
          <w:szCs w:val="24"/>
          <w:rtl/>
        </w:rPr>
        <w:t xml:space="preserve">אז יכול להיות שאפשר לעשות צריך לעשות גשרון על הנחל מ, מ, מ, מהשכונה הצפונית וצריך להנגיש אותו אתה צודק, אבל כי כי גם אם יהיה פה שצפ כי גם אם יהיה פה שצפ כי גם אם יהיה פה שצפ גם אם יהיה פה שצפ </w:t>
      </w:r>
      <w:r>
        <w:rPr>
          <w:b w:val="0"/>
          <w:bCs w:val="0"/>
          <w:caps/>
          <w:sz w:val="24"/>
          <w:szCs w:val="24"/>
          <w:rtl/>
        </w:rPr>
        <w:t>–</w:t>
      </w:r>
      <w:r>
        <w:rPr>
          <w:rFonts w:hint="cs"/>
          <w:b w:val="0"/>
          <w:bCs w:val="0"/>
          <w:caps/>
          <w:sz w:val="24"/>
          <w:szCs w:val="24"/>
          <w:rtl/>
        </w:rPr>
        <w:t xml:space="preserve"> אני מניח שהוא ישרת בעיקר את השכונה מצפון</w:t>
      </w:r>
    </w:p>
    <w:p w14:paraId="3166BC13" w14:textId="77777777" w:rsidR="001E2274" w:rsidRDefault="001E2274" w:rsidP="0032216B">
      <w:pPr>
        <w:rPr>
          <w:b w:val="0"/>
          <w:bCs w:val="0"/>
          <w:caps/>
          <w:sz w:val="24"/>
          <w:szCs w:val="24"/>
          <w:rtl/>
        </w:rPr>
      </w:pPr>
    </w:p>
    <w:p w14:paraId="1A94BE39" w14:textId="77777777" w:rsidR="001E2274" w:rsidRDefault="00D70D61" w:rsidP="0032216B">
      <w:pPr>
        <w:rPr>
          <w:caps/>
          <w:sz w:val="24"/>
          <w:szCs w:val="24"/>
          <w:u w:val="single"/>
          <w:rtl/>
        </w:rPr>
      </w:pPr>
      <w:r w:rsidRPr="00D70D61">
        <w:rPr>
          <w:rFonts w:hint="cs"/>
          <w:caps/>
          <w:sz w:val="24"/>
          <w:szCs w:val="24"/>
          <w:u w:val="single"/>
          <w:rtl/>
        </w:rPr>
        <w:t>מר שמואל רוטמן - ממלא מקום וסגן ראש העיר יהוד</w:t>
      </w:r>
      <w:r w:rsidR="001E2274">
        <w:rPr>
          <w:rFonts w:hint="cs"/>
          <w:caps/>
          <w:sz w:val="24"/>
          <w:szCs w:val="24"/>
          <w:u w:val="single"/>
          <w:rtl/>
        </w:rPr>
        <w:t>:</w:t>
      </w:r>
    </w:p>
    <w:p w14:paraId="219DE09F" w14:textId="3A744C02" w:rsidR="001E2274" w:rsidRDefault="0032216B" w:rsidP="0032216B">
      <w:pPr>
        <w:rPr>
          <w:b w:val="0"/>
          <w:bCs w:val="0"/>
          <w:caps/>
          <w:sz w:val="24"/>
          <w:szCs w:val="24"/>
          <w:rtl/>
        </w:rPr>
      </w:pPr>
      <w:r>
        <w:rPr>
          <w:rFonts w:hint="cs"/>
          <w:b w:val="0"/>
          <w:bCs w:val="0"/>
          <w:caps/>
          <w:sz w:val="24"/>
          <w:szCs w:val="24"/>
          <w:rtl/>
        </w:rPr>
        <w:t>לא לאו דווקא ממש לא</w:t>
      </w:r>
    </w:p>
    <w:p w14:paraId="4D4A0243" w14:textId="77777777" w:rsidR="001E2274" w:rsidRDefault="001E2274" w:rsidP="0032216B">
      <w:pPr>
        <w:rPr>
          <w:b w:val="0"/>
          <w:bCs w:val="0"/>
          <w:caps/>
          <w:sz w:val="24"/>
          <w:szCs w:val="24"/>
          <w:rtl/>
        </w:rPr>
      </w:pPr>
    </w:p>
    <w:p w14:paraId="0B816011" w14:textId="77777777" w:rsidR="001E2274" w:rsidRDefault="00D17364" w:rsidP="0032216B">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5688C06D" w14:textId="57524DD9" w:rsidR="001E2274" w:rsidRDefault="0032216B" w:rsidP="0032216B">
      <w:pPr>
        <w:rPr>
          <w:b w:val="0"/>
          <w:bCs w:val="0"/>
          <w:caps/>
          <w:sz w:val="24"/>
          <w:szCs w:val="24"/>
          <w:rtl/>
        </w:rPr>
      </w:pPr>
      <w:r>
        <w:rPr>
          <w:rFonts w:hint="cs"/>
          <w:b w:val="0"/>
          <w:bCs w:val="0"/>
          <w:caps/>
          <w:sz w:val="24"/>
          <w:szCs w:val="24"/>
          <w:rtl/>
        </w:rPr>
        <w:t>לא לא יכול להיות שלא, אז יכול להיות שצריך להגיד למתכננים חברים, הריש, הזו, שסגרתם אתם סוגרים לי יותר מדי, יכול להיות שאתם צריכים לבוא בעצם אני יכול פה ... יכול להיות שאתם יכולים יכול להיות שחלק מ, מהאמירות, ש, ש, שצריך להגיד חברים תקשיבו הדבר הזה מה קרה למה אין פה מחיקה, יכול להיות שצריך להגיד תשמע הדבר הזה שאתם עושים לי פה, אתם סוגרים לי את השצפ אוקיי?</w:t>
      </w:r>
      <w:r>
        <w:rPr>
          <w:b w:val="0"/>
          <w:bCs w:val="0"/>
          <w:caps/>
          <w:sz w:val="24"/>
          <w:szCs w:val="24"/>
        </w:rPr>
        <w:t xml:space="preserve"> </w:t>
      </w:r>
      <w:r>
        <w:rPr>
          <w:rFonts w:hint="cs"/>
          <w:b w:val="0"/>
          <w:bCs w:val="0"/>
          <w:caps/>
          <w:sz w:val="24"/>
          <w:szCs w:val="24"/>
          <w:rtl/>
        </w:rPr>
        <w:t xml:space="preserve">ולכן אל תעשו לי פה ריש, תעשו לי את זה ישר, אל תעשו לי ריש, </w:t>
      </w:r>
    </w:p>
    <w:p w14:paraId="2B45AA9E" w14:textId="77777777" w:rsidR="001E2274" w:rsidRDefault="001E2274" w:rsidP="0032216B">
      <w:pPr>
        <w:rPr>
          <w:b w:val="0"/>
          <w:bCs w:val="0"/>
          <w:caps/>
          <w:sz w:val="24"/>
          <w:szCs w:val="24"/>
          <w:rtl/>
        </w:rPr>
      </w:pPr>
    </w:p>
    <w:p w14:paraId="603EB2AC" w14:textId="77777777" w:rsidR="001E2274" w:rsidRDefault="00D70D61" w:rsidP="0032216B">
      <w:pPr>
        <w:rPr>
          <w:caps/>
          <w:sz w:val="24"/>
          <w:szCs w:val="24"/>
          <w:u w:val="single"/>
          <w:rtl/>
        </w:rPr>
      </w:pPr>
      <w:r w:rsidRPr="00D70D61">
        <w:rPr>
          <w:rFonts w:hint="cs"/>
          <w:caps/>
          <w:sz w:val="24"/>
          <w:szCs w:val="24"/>
          <w:u w:val="single"/>
          <w:rtl/>
        </w:rPr>
        <w:t>מר שמואל רוטמן - ממלא מקום וסגן ראש העיר יהוד</w:t>
      </w:r>
      <w:r w:rsidR="001E2274">
        <w:rPr>
          <w:rFonts w:hint="cs"/>
          <w:caps/>
          <w:sz w:val="24"/>
          <w:szCs w:val="24"/>
          <w:u w:val="single"/>
          <w:rtl/>
        </w:rPr>
        <w:t>:</w:t>
      </w:r>
    </w:p>
    <w:p w14:paraId="1237538E" w14:textId="7D4F24AB" w:rsidR="001E2274" w:rsidRDefault="0032216B" w:rsidP="0032216B">
      <w:pPr>
        <w:rPr>
          <w:b w:val="0"/>
          <w:bCs w:val="0"/>
          <w:caps/>
          <w:sz w:val="24"/>
          <w:szCs w:val="24"/>
          <w:rtl/>
        </w:rPr>
      </w:pPr>
      <w:r>
        <w:rPr>
          <w:rFonts w:hint="cs"/>
          <w:b w:val="0"/>
          <w:bCs w:val="0"/>
          <w:caps/>
          <w:sz w:val="24"/>
          <w:szCs w:val="24"/>
          <w:rtl/>
        </w:rPr>
        <w:t>הייתה חלופה ישרה הייתה חלופה ישרה</w:t>
      </w:r>
    </w:p>
    <w:p w14:paraId="2AAF46EB" w14:textId="77777777" w:rsidR="001E2274" w:rsidRDefault="001E2274" w:rsidP="0032216B">
      <w:pPr>
        <w:rPr>
          <w:b w:val="0"/>
          <w:bCs w:val="0"/>
          <w:caps/>
          <w:sz w:val="24"/>
          <w:szCs w:val="24"/>
          <w:rtl/>
        </w:rPr>
      </w:pPr>
    </w:p>
    <w:p w14:paraId="61142F51" w14:textId="77777777" w:rsidR="001E2274" w:rsidRDefault="00D17364" w:rsidP="0032216B">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57F5A6AE" w14:textId="605968BE" w:rsidR="001E2274" w:rsidRDefault="0032216B" w:rsidP="0032216B">
      <w:pPr>
        <w:rPr>
          <w:b w:val="0"/>
          <w:bCs w:val="0"/>
          <w:caps/>
          <w:sz w:val="24"/>
          <w:szCs w:val="24"/>
          <w:rtl/>
        </w:rPr>
      </w:pPr>
      <w:r>
        <w:rPr>
          <w:rFonts w:hint="cs"/>
          <w:b w:val="0"/>
          <w:bCs w:val="0"/>
          <w:caps/>
          <w:sz w:val="24"/>
          <w:szCs w:val="24"/>
          <w:rtl/>
        </w:rPr>
        <w:t>כדי לפתוח כדי לפתוח</w:t>
      </w:r>
    </w:p>
    <w:p w14:paraId="21405ED8" w14:textId="77777777" w:rsidR="001E2274" w:rsidRDefault="001E2274" w:rsidP="0032216B">
      <w:pPr>
        <w:rPr>
          <w:b w:val="0"/>
          <w:bCs w:val="0"/>
          <w:caps/>
          <w:sz w:val="24"/>
          <w:szCs w:val="24"/>
          <w:rtl/>
        </w:rPr>
      </w:pPr>
    </w:p>
    <w:p w14:paraId="5B6CB98B" w14:textId="77777777" w:rsidR="001E2274" w:rsidRDefault="00D70D61" w:rsidP="0032216B">
      <w:pPr>
        <w:rPr>
          <w:caps/>
          <w:sz w:val="24"/>
          <w:szCs w:val="24"/>
          <w:u w:val="single"/>
          <w:rtl/>
        </w:rPr>
      </w:pPr>
      <w:r w:rsidRPr="00D70D61">
        <w:rPr>
          <w:rFonts w:hint="cs"/>
          <w:caps/>
          <w:sz w:val="24"/>
          <w:szCs w:val="24"/>
          <w:u w:val="single"/>
          <w:rtl/>
        </w:rPr>
        <w:t>מר שמואל רוטמן - ממלא מקום וסגן ראש העיר יהוד</w:t>
      </w:r>
      <w:r w:rsidR="001E2274">
        <w:rPr>
          <w:rFonts w:hint="cs"/>
          <w:caps/>
          <w:sz w:val="24"/>
          <w:szCs w:val="24"/>
          <w:u w:val="single"/>
          <w:rtl/>
        </w:rPr>
        <w:t>:</w:t>
      </w:r>
    </w:p>
    <w:p w14:paraId="596DB018" w14:textId="5E681EA6" w:rsidR="001E2274" w:rsidRDefault="0032216B" w:rsidP="0032216B">
      <w:pPr>
        <w:rPr>
          <w:b w:val="0"/>
          <w:bCs w:val="0"/>
          <w:caps/>
          <w:sz w:val="24"/>
          <w:szCs w:val="24"/>
          <w:rtl/>
        </w:rPr>
      </w:pPr>
      <w:r>
        <w:rPr>
          <w:rFonts w:hint="cs"/>
          <w:b w:val="0"/>
          <w:bCs w:val="0"/>
          <w:caps/>
          <w:sz w:val="24"/>
          <w:szCs w:val="24"/>
          <w:rtl/>
        </w:rPr>
        <w:t xml:space="preserve">סליחה </w:t>
      </w:r>
    </w:p>
    <w:p w14:paraId="3D834429" w14:textId="77777777" w:rsidR="001E2274" w:rsidRDefault="001E2274" w:rsidP="0032216B">
      <w:pPr>
        <w:rPr>
          <w:b w:val="0"/>
          <w:bCs w:val="0"/>
          <w:caps/>
          <w:sz w:val="24"/>
          <w:szCs w:val="24"/>
          <w:rtl/>
        </w:rPr>
      </w:pPr>
    </w:p>
    <w:p w14:paraId="0C32D3DD" w14:textId="77777777" w:rsidR="001E2274" w:rsidRDefault="00D17364" w:rsidP="0032216B">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5A088C02" w14:textId="7516F145" w:rsidR="001E2274" w:rsidRDefault="0032216B" w:rsidP="0032216B">
      <w:pPr>
        <w:rPr>
          <w:b w:val="0"/>
          <w:bCs w:val="0"/>
          <w:caps/>
          <w:sz w:val="24"/>
          <w:szCs w:val="24"/>
          <w:rtl/>
        </w:rPr>
      </w:pPr>
      <w:r>
        <w:rPr>
          <w:rFonts w:hint="cs"/>
          <w:b w:val="0"/>
          <w:bCs w:val="0"/>
          <w:caps/>
          <w:sz w:val="24"/>
          <w:szCs w:val="24"/>
          <w:rtl/>
        </w:rPr>
        <w:t>כדי לפתוח את זה ל, לשכונה אז</w:t>
      </w:r>
      <w:r w:rsidR="000F703D">
        <w:rPr>
          <w:rFonts w:hint="cs"/>
          <w:b w:val="0"/>
          <w:bCs w:val="0"/>
          <w:caps/>
          <w:sz w:val="24"/>
          <w:szCs w:val="24"/>
          <w:rtl/>
        </w:rPr>
        <w:t xml:space="preserve"> </w:t>
      </w:r>
      <w:r>
        <w:rPr>
          <w:rFonts w:hint="cs"/>
          <w:b w:val="0"/>
          <w:bCs w:val="0"/>
          <w:caps/>
          <w:sz w:val="24"/>
          <w:szCs w:val="24"/>
          <w:rtl/>
        </w:rPr>
        <w:t xml:space="preserve">את זה </w:t>
      </w:r>
    </w:p>
    <w:p w14:paraId="6FDA9B81" w14:textId="77777777" w:rsidR="001E2274" w:rsidRDefault="001E2274" w:rsidP="0032216B">
      <w:pPr>
        <w:rPr>
          <w:b w:val="0"/>
          <w:bCs w:val="0"/>
          <w:caps/>
          <w:sz w:val="24"/>
          <w:szCs w:val="24"/>
          <w:rtl/>
        </w:rPr>
      </w:pPr>
    </w:p>
    <w:p w14:paraId="4E8F21FE" w14:textId="77777777" w:rsidR="001E2274" w:rsidRDefault="00D70D61" w:rsidP="0032216B">
      <w:pPr>
        <w:rPr>
          <w:caps/>
          <w:sz w:val="24"/>
          <w:szCs w:val="24"/>
          <w:u w:val="single"/>
          <w:rtl/>
        </w:rPr>
      </w:pPr>
      <w:r w:rsidRPr="00D70D61">
        <w:rPr>
          <w:rFonts w:hint="cs"/>
          <w:caps/>
          <w:sz w:val="24"/>
          <w:szCs w:val="24"/>
          <w:u w:val="single"/>
          <w:rtl/>
        </w:rPr>
        <w:t>מר שמואל רוטמן - ממלא מקום וסגן ראש העיר יהוד</w:t>
      </w:r>
      <w:r w:rsidR="001E2274">
        <w:rPr>
          <w:rFonts w:hint="cs"/>
          <w:caps/>
          <w:sz w:val="24"/>
          <w:szCs w:val="24"/>
          <w:u w:val="single"/>
          <w:rtl/>
        </w:rPr>
        <w:t>:</w:t>
      </w:r>
    </w:p>
    <w:p w14:paraId="042ECE09" w14:textId="14F67910" w:rsidR="001E2274" w:rsidRDefault="0032216B" w:rsidP="0032216B">
      <w:pPr>
        <w:rPr>
          <w:b w:val="0"/>
          <w:bCs w:val="0"/>
          <w:caps/>
          <w:sz w:val="24"/>
          <w:szCs w:val="24"/>
          <w:rtl/>
        </w:rPr>
      </w:pPr>
      <w:r>
        <w:rPr>
          <w:rFonts w:hint="cs"/>
          <w:b w:val="0"/>
          <w:bCs w:val="0"/>
          <w:caps/>
          <w:sz w:val="24"/>
          <w:szCs w:val="24"/>
          <w:rtl/>
        </w:rPr>
        <w:t xml:space="preserve">היושב ראש אני ממש לא רוצה להפריע זו הייתה חלופה רביעית </w:t>
      </w:r>
    </w:p>
    <w:p w14:paraId="308C9010" w14:textId="77777777" w:rsidR="001E2274" w:rsidRDefault="001E2274" w:rsidP="0032216B">
      <w:pPr>
        <w:rPr>
          <w:b w:val="0"/>
          <w:bCs w:val="0"/>
          <w:caps/>
          <w:sz w:val="24"/>
          <w:szCs w:val="24"/>
          <w:rtl/>
        </w:rPr>
      </w:pPr>
    </w:p>
    <w:p w14:paraId="07403039" w14:textId="77777777" w:rsidR="001E2274" w:rsidRDefault="00D17364" w:rsidP="0032216B">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158FF959" w14:textId="6417FC8A" w:rsidR="001E2274" w:rsidRDefault="0032216B" w:rsidP="0032216B">
      <w:pPr>
        <w:rPr>
          <w:b w:val="0"/>
          <w:bCs w:val="0"/>
          <w:caps/>
          <w:sz w:val="24"/>
          <w:szCs w:val="24"/>
          <w:rtl/>
        </w:rPr>
      </w:pPr>
      <w:r>
        <w:rPr>
          <w:rFonts w:hint="cs"/>
          <w:b w:val="0"/>
          <w:bCs w:val="0"/>
          <w:caps/>
          <w:sz w:val="24"/>
          <w:szCs w:val="24"/>
          <w:rtl/>
        </w:rPr>
        <w:t>לא אבל אתה אם אתה ממש לא</w:t>
      </w:r>
      <w:r w:rsidR="000F703D">
        <w:rPr>
          <w:rFonts w:hint="cs"/>
          <w:b w:val="0"/>
          <w:bCs w:val="0"/>
          <w:caps/>
          <w:sz w:val="24"/>
          <w:szCs w:val="24"/>
          <w:rtl/>
        </w:rPr>
        <w:t xml:space="preserve"> </w:t>
      </w:r>
      <w:r>
        <w:rPr>
          <w:rFonts w:hint="cs"/>
          <w:b w:val="0"/>
          <w:bCs w:val="0"/>
          <w:caps/>
          <w:sz w:val="24"/>
          <w:szCs w:val="24"/>
          <w:rtl/>
        </w:rPr>
        <w:t>אבל אם אתה ממש לא רוצה להפריע אז אתה מפריע אני רוצה רגע לסיים</w:t>
      </w:r>
    </w:p>
    <w:p w14:paraId="1B7F7461" w14:textId="77777777" w:rsidR="001E2274" w:rsidRDefault="001E2274" w:rsidP="0032216B">
      <w:pPr>
        <w:rPr>
          <w:b w:val="0"/>
          <w:bCs w:val="0"/>
          <w:caps/>
          <w:sz w:val="24"/>
          <w:szCs w:val="24"/>
          <w:rtl/>
        </w:rPr>
      </w:pPr>
    </w:p>
    <w:p w14:paraId="7F5C0127" w14:textId="77777777" w:rsidR="001E2274" w:rsidRDefault="00D70D61" w:rsidP="0032216B">
      <w:pPr>
        <w:rPr>
          <w:caps/>
          <w:sz w:val="24"/>
          <w:szCs w:val="24"/>
          <w:u w:val="single"/>
          <w:rtl/>
        </w:rPr>
      </w:pPr>
      <w:r w:rsidRPr="00D70D61">
        <w:rPr>
          <w:rFonts w:hint="cs"/>
          <w:caps/>
          <w:sz w:val="24"/>
          <w:szCs w:val="24"/>
          <w:u w:val="single"/>
          <w:rtl/>
        </w:rPr>
        <w:t>מר שמואל רוטמן - ממלא מקום וסגן ראש העיר יהוד</w:t>
      </w:r>
      <w:r w:rsidR="001E2274">
        <w:rPr>
          <w:rFonts w:hint="cs"/>
          <w:caps/>
          <w:sz w:val="24"/>
          <w:szCs w:val="24"/>
          <w:u w:val="single"/>
          <w:rtl/>
        </w:rPr>
        <w:t>:</w:t>
      </w:r>
    </w:p>
    <w:p w14:paraId="3D8227A9" w14:textId="4486B860" w:rsidR="001E2274" w:rsidRDefault="0032216B" w:rsidP="0032216B">
      <w:pPr>
        <w:rPr>
          <w:b w:val="0"/>
          <w:bCs w:val="0"/>
          <w:caps/>
          <w:sz w:val="24"/>
          <w:szCs w:val="24"/>
          <w:rtl/>
        </w:rPr>
      </w:pPr>
      <w:r>
        <w:rPr>
          <w:rFonts w:hint="cs"/>
          <w:b w:val="0"/>
          <w:bCs w:val="0"/>
          <w:caps/>
          <w:sz w:val="24"/>
          <w:szCs w:val="24"/>
          <w:rtl/>
        </w:rPr>
        <w:t>אז תתן לי אחר כך להתייחס בצורה מסודרת?</w:t>
      </w:r>
    </w:p>
    <w:p w14:paraId="03A07A6B" w14:textId="77777777" w:rsidR="001E2274" w:rsidRDefault="001E2274" w:rsidP="0032216B">
      <w:pPr>
        <w:rPr>
          <w:b w:val="0"/>
          <w:bCs w:val="0"/>
          <w:caps/>
          <w:sz w:val="24"/>
          <w:szCs w:val="24"/>
          <w:rtl/>
        </w:rPr>
      </w:pPr>
    </w:p>
    <w:p w14:paraId="6A2AF62B" w14:textId="77777777" w:rsidR="001E2274" w:rsidRDefault="00D17364" w:rsidP="0032216B">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03D45BC6" w14:textId="07A543E9" w:rsidR="001E2274" w:rsidRDefault="0032216B" w:rsidP="0032216B">
      <w:pPr>
        <w:rPr>
          <w:b w:val="0"/>
          <w:bCs w:val="0"/>
          <w:caps/>
          <w:sz w:val="24"/>
          <w:szCs w:val="24"/>
          <w:rtl/>
        </w:rPr>
      </w:pPr>
      <w:r>
        <w:rPr>
          <w:rFonts w:hint="cs"/>
          <w:b w:val="0"/>
          <w:bCs w:val="0"/>
          <w:caps/>
          <w:sz w:val="24"/>
          <w:szCs w:val="24"/>
          <w:rtl/>
        </w:rPr>
        <w:t>בוודאי שתוכל אני מבטיח לך</w:t>
      </w:r>
    </w:p>
    <w:p w14:paraId="3E8511CB" w14:textId="77777777" w:rsidR="001E2274" w:rsidRDefault="001E2274" w:rsidP="0032216B">
      <w:pPr>
        <w:rPr>
          <w:b w:val="0"/>
          <w:bCs w:val="0"/>
          <w:caps/>
          <w:sz w:val="24"/>
          <w:szCs w:val="24"/>
          <w:rtl/>
        </w:rPr>
      </w:pPr>
    </w:p>
    <w:p w14:paraId="6D81AFAE" w14:textId="77777777" w:rsidR="001E2274" w:rsidRDefault="00D70D61" w:rsidP="0032216B">
      <w:pPr>
        <w:rPr>
          <w:caps/>
          <w:sz w:val="24"/>
          <w:szCs w:val="24"/>
          <w:u w:val="single"/>
          <w:rtl/>
        </w:rPr>
      </w:pPr>
      <w:r w:rsidRPr="00D70D61">
        <w:rPr>
          <w:rFonts w:hint="cs"/>
          <w:caps/>
          <w:sz w:val="24"/>
          <w:szCs w:val="24"/>
          <w:u w:val="single"/>
          <w:rtl/>
        </w:rPr>
        <w:t>מר שמואל רוטמן - ממלא מקום וסגן ראש העיר יהוד</w:t>
      </w:r>
      <w:r w:rsidR="001E2274">
        <w:rPr>
          <w:rFonts w:hint="cs"/>
          <w:caps/>
          <w:sz w:val="24"/>
          <w:szCs w:val="24"/>
          <w:u w:val="single"/>
          <w:rtl/>
        </w:rPr>
        <w:t>:</w:t>
      </w:r>
    </w:p>
    <w:p w14:paraId="0D1A723D" w14:textId="0D32B620" w:rsidR="001E2274" w:rsidRDefault="0032216B" w:rsidP="0032216B">
      <w:pPr>
        <w:rPr>
          <w:b w:val="0"/>
          <w:bCs w:val="0"/>
          <w:caps/>
          <w:sz w:val="24"/>
          <w:szCs w:val="24"/>
          <w:rtl/>
        </w:rPr>
      </w:pPr>
      <w:r>
        <w:rPr>
          <w:rFonts w:hint="cs"/>
          <w:b w:val="0"/>
          <w:bCs w:val="0"/>
          <w:caps/>
          <w:sz w:val="24"/>
          <w:szCs w:val="24"/>
          <w:rtl/>
        </w:rPr>
        <w:t>בסדר רק שאני לא אשכח בגילי</w:t>
      </w:r>
    </w:p>
    <w:p w14:paraId="1208780F" w14:textId="77777777" w:rsidR="001E2274" w:rsidRDefault="001E2274" w:rsidP="0032216B">
      <w:pPr>
        <w:rPr>
          <w:b w:val="0"/>
          <w:bCs w:val="0"/>
          <w:caps/>
          <w:sz w:val="24"/>
          <w:szCs w:val="24"/>
          <w:rtl/>
        </w:rPr>
      </w:pPr>
    </w:p>
    <w:p w14:paraId="0E31AD53" w14:textId="77777777" w:rsidR="001E2274" w:rsidRDefault="00D17364" w:rsidP="0032216B">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728B3121" w14:textId="233DA00C" w:rsidR="001E2274" w:rsidRDefault="0032216B" w:rsidP="0032216B">
      <w:pPr>
        <w:rPr>
          <w:b w:val="0"/>
          <w:bCs w:val="0"/>
          <w:caps/>
          <w:sz w:val="24"/>
          <w:szCs w:val="24"/>
          <w:rtl/>
        </w:rPr>
      </w:pPr>
      <w:r>
        <w:rPr>
          <w:rFonts w:hint="cs"/>
          <w:b w:val="0"/>
          <w:bCs w:val="0"/>
          <w:caps/>
          <w:sz w:val="24"/>
          <w:szCs w:val="24"/>
          <w:rtl/>
        </w:rPr>
        <w:t>לא אל תשכח תרשום</w:t>
      </w:r>
    </w:p>
    <w:p w14:paraId="69F28CB9" w14:textId="77777777" w:rsidR="001E2274" w:rsidRDefault="001E2274" w:rsidP="0032216B">
      <w:pPr>
        <w:rPr>
          <w:b w:val="0"/>
          <w:bCs w:val="0"/>
          <w:caps/>
          <w:sz w:val="24"/>
          <w:szCs w:val="24"/>
          <w:rtl/>
        </w:rPr>
      </w:pPr>
    </w:p>
    <w:p w14:paraId="15F87E38" w14:textId="77777777" w:rsidR="001E2274" w:rsidRDefault="00E5536A" w:rsidP="0032216B">
      <w:pPr>
        <w:rPr>
          <w:caps/>
          <w:sz w:val="24"/>
          <w:szCs w:val="24"/>
          <w:u w:val="single"/>
          <w:rtl/>
        </w:rPr>
      </w:pPr>
      <w:r w:rsidRPr="00E5536A">
        <w:rPr>
          <w:rFonts w:hint="cs"/>
          <w:caps/>
          <w:sz w:val="24"/>
          <w:szCs w:val="24"/>
          <w:u w:val="single"/>
          <w:rtl/>
        </w:rPr>
        <w:t>גב</w:t>
      </w:r>
      <w:r w:rsidRPr="00E5536A">
        <w:rPr>
          <w:caps/>
          <w:sz w:val="24"/>
          <w:szCs w:val="24"/>
          <w:u w:val="single"/>
          <w:rtl/>
        </w:rPr>
        <w:t>'</w:t>
      </w:r>
      <w:r w:rsidRPr="00E5536A">
        <w:rPr>
          <w:rFonts w:hint="cs"/>
          <w:caps/>
          <w:sz w:val="24"/>
          <w:szCs w:val="24"/>
          <w:u w:val="single"/>
          <w:rtl/>
        </w:rPr>
        <w:t xml:space="preserve"> רוני גרניט - נציגת משרד הבריאות בוועדה המחוזית</w:t>
      </w:r>
      <w:r w:rsidR="001E2274">
        <w:rPr>
          <w:rFonts w:hint="cs"/>
          <w:caps/>
          <w:sz w:val="24"/>
          <w:szCs w:val="24"/>
          <w:u w:val="single"/>
          <w:rtl/>
        </w:rPr>
        <w:t>:</w:t>
      </w:r>
    </w:p>
    <w:p w14:paraId="05CC3246" w14:textId="22D30F23" w:rsidR="001E2274" w:rsidRDefault="0032216B" w:rsidP="0032216B">
      <w:pPr>
        <w:rPr>
          <w:b w:val="0"/>
          <w:bCs w:val="0"/>
          <w:caps/>
          <w:sz w:val="24"/>
          <w:szCs w:val="24"/>
          <w:rtl/>
        </w:rPr>
      </w:pPr>
      <w:r>
        <w:rPr>
          <w:rFonts w:hint="cs"/>
          <w:b w:val="0"/>
          <w:bCs w:val="0"/>
          <w:caps/>
          <w:sz w:val="24"/>
          <w:szCs w:val="24"/>
          <w:rtl/>
        </w:rPr>
        <w:t>אבל תרשום לך</w:t>
      </w:r>
    </w:p>
    <w:p w14:paraId="190D74AB" w14:textId="77777777" w:rsidR="001E2274" w:rsidRDefault="001E2274" w:rsidP="0032216B">
      <w:pPr>
        <w:rPr>
          <w:b w:val="0"/>
          <w:bCs w:val="0"/>
          <w:caps/>
          <w:sz w:val="24"/>
          <w:szCs w:val="24"/>
          <w:rtl/>
        </w:rPr>
      </w:pPr>
    </w:p>
    <w:p w14:paraId="4CFE54D4" w14:textId="77777777" w:rsidR="001E2274" w:rsidRDefault="00D17364" w:rsidP="0032216B">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2B547BF5" w14:textId="790EEF46" w:rsidR="001E2274" w:rsidRDefault="0032216B" w:rsidP="0032216B">
      <w:pPr>
        <w:rPr>
          <w:b w:val="0"/>
          <w:bCs w:val="0"/>
          <w:caps/>
          <w:sz w:val="24"/>
          <w:szCs w:val="24"/>
          <w:rtl/>
        </w:rPr>
      </w:pPr>
      <w:r>
        <w:rPr>
          <w:rFonts w:hint="cs"/>
          <w:b w:val="0"/>
          <w:bCs w:val="0"/>
          <w:caps/>
          <w:sz w:val="24"/>
          <w:szCs w:val="24"/>
          <w:rtl/>
        </w:rPr>
        <w:t>אז אני אני אני אומר עכשיו ל</w:t>
      </w:r>
      <w:r w:rsidR="001B363B">
        <w:rPr>
          <w:rFonts w:hint="cs"/>
          <w:b w:val="0"/>
          <w:bCs w:val="0"/>
          <w:caps/>
          <w:sz w:val="24"/>
          <w:szCs w:val="24"/>
          <w:rtl/>
        </w:rPr>
        <w:t>אדריכל ומהנדסת העיר אם זו האמירה אם זה החיסרון שאתה רואה אז זה דבר שהוא הערה ל, זהו שצריך להגיד תשמע חברים השצפ הוא נהדר אבל צריך לפתוח אותו ולא לסגור אותו כי אחרת הוא אולי רק לשצפ הזה</w:t>
      </w:r>
    </w:p>
    <w:p w14:paraId="34418755" w14:textId="77777777" w:rsidR="001E2274" w:rsidRDefault="001E2274" w:rsidP="0032216B">
      <w:pPr>
        <w:rPr>
          <w:b w:val="0"/>
          <w:bCs w:val="0"/>
          <w:caps/>
          <w:sz w:val="24"/>
          <w:szCs w:val="24"/>
          <w:rtl/>
        </w:rPr>
      </w:pPr>
    </w:p>
    <w:p w14:paraId="7D517FD0" w14:textId="77777777" w:rsidR="001E2274" w:rsidRDefault="002F0458" w:rsidP="0032216B">
      <w:pPr>
        <w:rPr>
          <w:caps/>
          <w:sz w:val="24"/>
          <w:szCs w:val="24"/>
          <w:u w:val="single"/>
          <w:rtl/>
        </w:rPr>
      </w:pPr>
      <w:r w:rsidRPr="002F0458">
        <w:rPr>
          <w:rFonts w:hint="cs"/>
          <w:caps/>
          <w:sz w:val="24"/>
          <w:szCs w:val="24"/>
          <w:u w:val="single"/>
          <w:rtl/>
        </w:rPr>
        <w:t>גב</w:t>
      </w:r>
      <w:r w:rsidRPr="002F0458">
        <w:rPr>
          <w:caps/>
          <w:sz w:val="24"/>
          <w:szCs w:val="24"/>
          <w:u w:val="single"/>
          <w:rtl/>
        </w:rPr>
        <w:t>'</w:t>
      </w:r>
      <w:r w:rsidRPr="002F0458">
        <w:rPr>
          <w:rFonts w:hint="cs"/>
          <w:caps/>
          <w:sz w:val="24"/>
          <w:szCs w:val="24"/>
          <w:u w:val="single"/>
          <w:rtl/>
        </w:rPr>
        <w:t xml:space="preserve"> אוקסנה פרנק - מהנדסת העיר יהוד מונוסון</w:t>
      </w:r>
      <w:r w:rsidR="001E2274">
        <w:rPr>
          <w:rFonts w:hint="cs"/>
          <w:caps/>
          <w:sz w:val="24"/>
          <w:szCs w:val="24"/>
          <w:u w:val="single"/>
          <w:rtl/>
        </w:rPr>
        <w:t>:</w:t>
      </w:r>
    </w:p>
    <w:p w14:paraId="3927EF62" w14:textId="5409215B" w:rsidR="001E2274" w:rsidRDefault="001B363B" w:rsidP="0032216B">
      <w:pPr>
        <w:rPr>
          <w:b w:val="0"/>
          <w:bCs w:val="0"/>
          <w:caps/>
          <w:sz w:val="24"/>
          <w:szCs w:val="24"/>
          <w:rtl/>
        </w:rPr>
      </w:pPr>
      <w:r>
        <w:rPr>
          <w:rFonts w:hint="cs"/>
          <w:b w:val="0"/>
          <w:bCs w:val="0"/>
          <w:caps/>
          <w:sz w:val="24"/>
          <w:szCs w:val="24"/>
          <w:rtl/>
        </w:rPr>
        <w:t>... לפתוח זה לפתוח אותו גם כלפי כלפי</w:t>
      </w:r>
    </w:p>
    <w:p w14:paraId="50F19F18" w14:textId="77777777" w:rsidR="001E2274" w:rsidRDefault="001E2274" w:rsidP="0032216B">
      <w:pPr>
        <w:rPr>
          <w:b w:val="0"/>
          <w:bCs w:val="0"/>
          <w:caps/>
          <w:sz w:val="24"/>
          <w:szCs w:val="24"/>
          <w:rtl/>
        </w:rPr>
      </w:pPr>
    </w:p>
    <w:p w14:paraId="5A20BDE5" w14:textId="77777777" w:rsidR="001E2274" w:rsidRDefault="00D17364" w:rsidP="0032216B">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7C68F965" w14:textId="3AA15403" w:rsidR="001E2274" w:rsidRDefault="001B363B" w:rsidP="0032216B">
      <w:pPr>
        <w:rPr>
          <w:b w:val="0"/>
          <w:bCs w:val="0"/>
          <w:caps/>
          <w:sz w:val="24"/>
          <w:szCs w:val="24"/>
          <w:rtl/>
        </w:rPr>
      </w:pPr>
      <w:r>
        <w:rPr>
          <w:rFonts w:hint="cs"/>
          <w:b w:val="0"/>
          <w:bCs w:val="0"/>
          <w:caps/>
          <w:sz w:val="24"/>
          <w:szCs w:val="24"/>
          <w:rtl/>
        </w:rPr>
        <w:t>אבל מעבר לזה אני לא רואה חיסרון</w:t>
      </w:r>
    </w:p>
    <w:p w14:paraId="6071460A" w14:textId="77777777" w:rsidR="001E2274" w:rsidRDefault="001E2274" w:rsidP="0032216B">
      <w:pPr>
        <w:rPr>
          <w:b w:val="0"/>
          <w:bCs w:val="0"/>
          <w:caps/>
          <w:sz w:val="24"/>
          <w:szCs w:val="24"/>
          <w:rtl/>
        </w:rPr>
      </w:pPr>
    </w:p>
    <w:p w14:paraId="718D3D83" w14:textId="77777777" w:rsidR="001E2274" w:rsidRDefault="00F05591" w:rsidP="0032216B">
      <w:pPr>
        <w:rPr>
          <w:caps/>
          <w:sz w:val="24"/>
          <w:szCs w:val="24"/>
          <w:u w:val="single"/>
          <w:rtl/>
        </w:rPr>
      </w:pPr>
      <w:r w:rsidRPr="00F05591">
        <w:rPr>
          <w:rFonts w:hint="cs"/>
          <w:caps/>
          <w:sz w:val="24"/>
          <w:szCs w:val="24"/>
          <w:u w:val="single"/>
          <w:rtl/>
        </w:rPr>
        <w:t>מר שי סקיטל - אדריכל העיר יהוד מונוסון</w:t>
      </w:r>
      <w:r w:rsidR="001E2274">
        <w:rPr>
          <w:rFonts w:hint="cs"/>
          <w:caps/>
          <w:sz w:val="24"/>
          <w:szCs w:val="24"/>
          <w:u w:val="single"/>
          <w:rtl/>
        </w:rPr>
        <w:t>:</w:t>
      </w:r>
    </w:p>
    <w:p w14:paraId="7011978E" w14:textId="3521ECFC" w:rsidR="001E2274" w:rsidRDefault="001B363B" w:rsidP="0032216B">
      <w:pPr>
        <w:rPr>
          <w:b w:val="0"/>
          <w:bCs w:val="0"/>
          <w:caps/>
          <w:sz w:val="24"/>
          <w:szCs w:val="24"/>
          <w:rtl/>
        </w:rPr>
      </w:pPr>
      <w:r>
        <w:rPr>
          <w:rFonts w:hint="cs"/>
          <w:b w:val="0"/>
          <w:bCs w:val="0"/>
          <w:caps/>
          <w:sz w:val="24"/>
          <w:szCs w:val="24"/>
          <w:rtl/>
        </w:rPr>
        <w:t xml:space="preserve">גם כלפי מטה </w:t>
      </w:r>
    </w:p>
    <w:p w14:paraId="7498E42B" w14:textId="77777777" w:rsidR="001E2274" w:rsidRDefault="001E2274" w:rsidP="0032216B">
      <w:pPr>
        <w:rPr>
          <w:b w:val="0"/>
          <w:bCs w:val="0"/>
          <w:caps/>
          <w:sz w:val="24"/>
          <w:szCs w:val="24"/>
          <w:rtl/>
        </w:rPr>
      </w:pPr>
    </w:p>
    <w:p w14:paraId="3A58F36E" w14:textId="77777777" w:rsidR="001E2274" w:rsidRDefault="002F0458" w:rsidP="0032216B">
      <w:pPr>
        <w:rPr>
          <w:caps/>
          <w:sz w:val="24"/>
          <w:szCs w:val="24"/>
          <w:u w:val="single"/>
          <w:rtl/>
        </w:rPr>
      </w:pPr>
      <w:r w:rsidRPr="002F0458">
        <w:rPr>
          <w:rFonts w:hint="cs"/>
          <w:caps/>
          <w:sz w:val="24"/>
          <w:szCs w:val="24"/>
          <w:u w:val="single"/>
          <w:rtl/>
        </w:rPr>
        <w:t>גב</w:t>
      </w:r>
      <w:r w:rsidRPr="002F0458">
        <w:rPr>
          <w:caps/>
          <w:sz w:val="24"/>
          <w:szCs w:val="24"/>
          <w:u w:val="single"/>
          <w:rtl/>
        </w:rPr>
        <w:t>'</w:t>
      </w:r>
      <w:r w:rsidRPr="002F0458">
        <w:rPr>
          <w:rFonts w:hint="cs"/>
          <w:caps/>
          <w:sz w:val="24"/>
          <w:szCs w:val="24"/>
          <w:u w:val="single"/>
          <w:rtl/>
        </w:rPr>
        <w:t xml:space="preserve"> אוקסנה פרנק - מהנדסת העיר יהוד מונוסון</w:t>
      </w:r>
      <w:r w:rsidR="001E2274">
        <w:rPr>
          <w:rFonts w:hint="cs"/>
          <w:caps/>
          <w:sz w:val="24"/>
          <w:szCs w:val="24"/>
          <w:u w:val="single"/>
          <w:rtl/>
        </w:rPr>
        <w:t>:</w:t>
      </w:r>
    </w:p>
    <w:p w14:paraId="49549C4A" w14:textId="527DACBF" w:rsidR="001E2274" w:rsidRDefault="001B363B" w:rsidP="0032216B">
      <w:pPr>
        <w:rPr>
          <w:b w:val="0"/>
          <w:bCs w:val="0"/>
          <w:caps/>
          <w:sz w:val="24"/>
          <w:szCs w:val="24"/>
          <w:rtl/>
        </w:rPr>
      </w:pPr>
      <w:r>
        <w:rPr>
          <w:rFonts w:hint="cs"/>
          <w:b w:val="0"/>
          <w:bCs w:val="0"/>
          <w:caps/>
          <w:sz w:val="24"/>
          <w:szCs w:val="24"/>
          <w:rtl/>
        </w:rPr>
        <w:t>גם כלפי מטה זה העניין</w:t>
      </w:r>
    </w:p>
    <w:p w14:paraId="28762D19" w14:textId="77777777" w:rsidR="001E2274" w:rsidRDefault="001E2274" w:rsidP="0032216B">
      <w:pPr>
        <w:rPr>
          <w:b w:val="0"/>
          <w:bCs w:val="0"/>
          <w:caps/>
          <w:sz w:val="24"/>
          <w:szCs w:val="24"/>
          <w:rtl/>
        </w:rPr>
      </w:pPr>
    </w:p>
    <w:p w14:paraId="1464FC0A" w14:textId="77777777" w:rsidR="001E2274" w:rsidRDefault="00D17364" w:rsidP="0032216B">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69FCB643" w14:textId="017F86DA" w:rsidR="001E2274" w:rsidRDefault="001B363B" w:rsidP="0032216B">
      <w:pPr>
        <w:rPr>
          <w:b w:val="0"/>
          <w:bCs w:val="0"/>
          <w:caps/>
          <w:sz w:val="24"/>
          <w:szCs w:val="24"/>
          <w:rtl/>
        </w:rPr>
      </w:pPr>
      <w:r>
        <w:rPr>
          <w:rFonts w:hint="cs"/>
          <w:b w:val="0"/>
          <w:bCs w:val="0"/>
          <w:caps/>
          <w:sz w:val="24"/>
          <w:szCs w:val="24"/>
          <w:rtl/>
        </w:rPr>
        <w:t>מה זה?</w:t>
      </w:r>
    </w:p>
    <w:p w14:paraId="58ACEC13" w14:textId="77777777" w:rsidR="001E2274" w:rsidRDefault="001E2274" w:rsidP="0032216B">
      <w:pPr>
        <w:rPr>
          <w:b w:val="0"/>
          <w:bCs w:val="0"/>
          <w:caps/>
          <w:sz w:val="24"/>
          <w:szCs w:val="24"/>
          <w:rtl/>
        </w:rPr>
      </w:pPr>
    </w:p>
    <w:p w14:paraId="22CAB3B2" w14:textId="77777777" w:rsidR="001E2274" w:rsidRDefault="002F0458" w:rsidP="0032216B">
      <w:pPr>
        <w:rPr>
          <w:caps/>
          <w:sz w:val="24"/>
          <w:szCs w:val="24"/>
          <w:u w:val="single"/>
          <w:rtl/>
        </w:rPr>
      </w:pPr>
      <w:r w:rsidRPr="002F0458">
        <w:rPr>
          <w:rFonts w:hint="cs"/>
          <w:caps/>
          <w:sz w:val="24"/>
          <w:szCs w:val="24"/>
          <w:u w:val="single"/>
          <w:rtl/>
        </w:rPr>
        <w:t>גב</w:t>
      </w:r>
      <w:r w:rsidRPr="002F0458">
        <w:rPr>
          <w:caps/>
          <w:sz w:val="24"/>
          <w:szCs w:val="24"/>
          <w:u w:val="single"/>
          <w:rtl/>
        </w:rPr>
        <w:t>'</w:t>
      </w:r>
      <w:r w:rsidRPr="002F0458">
        <w:rPr>
          <w:rFonts w:hint="cs"/>
          <w:caps/>
          <w:sz w:val="24"/>
          <w:szCs w:val="24"/>
          <w:u w:val="single"/>
          <w:rtl/>
        </w:rPr>
        <w:t xml:space="preserve"> אוקסנה פרנק - מהנדסת העיר יהוד מונוסון</w:t>
      </w:r>
      <w:r w:rsidR="001E2274">
        <w:rPr>
          <w:rFonts w:hint="cs"/>
          <w:caps/>
          <w:sz w:val="24"/>
          <w:szCs w:val="24"/>
          <w:u w:val="single"/>
          <w:rtl/>
        </w:rPr>
        <w:t>:</w:t>
      </w:r>
    </w:p>
    <w:p w14:paraId="07CBA53E" w14:textId="0125D0DF" w:rsidR="001E2274" w:rsidRDefault="001B363B" w:rsidP="0032216B">
      <w:pPr>
        <w:rPr>
          <w:b w:val="0"/>
          <w:bCs w:val="0"/>
          <w:caps/>
          <w:sz w:val="24"/>
          <w:szCs w:val="24"/>
          <w:rtl/>
        </w:rPr>
      </w:pPr>
      <w:r>
        <w:rPr>
          <w:rFonts w:hint="cs"/>
          <w:b w:val="0"/>
          <w:bCs w:val="0"/>
          <w:caps/>
          <w:sz w:val="24"/>
          <w:szCs w:val="24"/>
          <w:rtl/>
        </w:rPr>
        <w:t>זה לפתוח שוב אני חושבת שההעמדה היא לא נכונה זאת אומרת זה לפתוח ולאפשר איזה שהוא</w:t>
      </w:r>
      <w:r w:rsidR="000F703D">
        <w:rPr>
          <w:rFonts w:hint="cs"/>
          <w:b w:val="0"/>
          <w:bCs w:val="0"/>
          <w:caps/>
          <w:sz w:val="24"/>
          <w:szCs w:val="24"/>
          <w:rtl/>
        </w:rPr>
        <w:t xml:space="preserve"> </w:t>
      </w:r>
      <w:r>
        <w:rPr>
          <w:rFonts w:hint="cs"/>
          <w:b w:val="0"/>
          <w:bCs w:val="0"/>
          <w:caps/>
          <w:sz w:val="24"/>
          <w:szCs w:val="24"/>
          <w:rtl/>
        </w:rPr>
        <w:t>...</w:t>
      </w:r>
    </w:p>
    <w:p w14:paraId="7CE9867E" w14:textId="77777777" w:rsidR="001E2274" w:rsidRDefault="001E2274" w:rsidP="0032216B">
      <w:pPr>
        <w:rPr>
          <w:b w:val="0"/>
          <w:bCs w:val="0"/>
          <w:caps/>
          <w:sz w:val="24"/>
          <w:szCs w:val="24"/>
          <w:rtl/>
        </w:rPr>
      </w:pPr>
    </w:p>
    <w:p w14:paraId="5A2AA0EB" w14:textId="77777777" w:rsidR="001E2274" w:rsidRDefault="00D70D61" w:rsidP="0032216B">
      <w:pPr>
        <w:rPr>
          <w:caps/>
          <w:sz w:val="24"/>
          <w:szCs w:val="24"/>
          <w:u w:val="single"/>
          <w:rtl/>
        </w:rPr>
      </w:pPr>
      <w:r w:rsidRPr="00D70D61">
        <w:rPr>
          <w:rFonts w:hint="cs"/>
          <w:caps/>
          <w:sz w:val="24"/>
          <w:szCs w:val="24"/>
          <w:u w:val="single"/>
          <w:rtl/>
        </w:rPr>
        <w:t>מר שמואל רוטמן - ממלא מקום וסגן ראש העיר יהוד</w:t>
      </w:r>
      <w:r w:rsidR="001E2274">
        <w:rPr>
          <w:rFonts w:hint="cs"/>
          <w:caps/>
          <w:sz w:val="24"/>
          <w:szCs w:val="24"/>
          <w:u w:val="single"/>
          <w:rtl/>
        </w:rPr>
        <w:t>:</w:t>
      </w:r>
    </w:p>
    <w:p w14:paraId="6BC11FAF" w14:textId="555C8A18" w:rsidR="001E2274" w:rsidRDefault="001B363B" w:rsidP="0032216B">
      <w:pPr>
        <w:rPr>
          <w:b w:val="0"/>
          <w:bCs w:val="0"/>
          <w:caps/>
          <w:sz w:val="24"/>
          <w:szCs w:val="24"/>
          <w:rtl/>
        </w:rPr>
      </w:pPr>
      <w:r>
        <w:rPr>
          <w:rFonts w:hint="cs"/>
          <w:b w:val="0"/>
          <w:bCs w:val="0"/>
          <w:caps/>
          <w:sz w:val="24"/>
          <w:szCs w:val="24"/>
          <w:rtl/>
        </w:rPr>
        <w:t>הייתה חלופה ראשונה</w:t>
      </w:r>
    </w:p>
    <w:p w14:paraId="25D977B3" w14:textId="77777777" w:rsidR="001E2274" w:rsidRDefault="001E2274" w:rsidP="0032216B">
      <w:pPr>
        <w:rPr>
          <w:b w:val="0"/>
          <w:bCs w:val="0"/>
          <w:caps/>
          <w:sz w:val="24"/>
          <w:szCs w:val="24"/>
          <w:rtl/>
        </w:rPr>
      </w:pPr>
    </w:p>
    <w:p w14:paraId="4604041C" w14:textId="77777777" w:rsidR="001E2274" w:rsidRDefault="00D17364" w:rsidP="0032216B">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6C38E7A1" w14:textId="306C4E49" w:rsidR="001E2274" w:rsidRDefault="001B363B" w:rsidP="0032216B">
      <w:pPr>
        <w:rPr>
          <w:b w:val="0"/>
          <w:bCs w:val="0"/>
          <w:caps/>
          <w:sz w:val="24"/>
          <w:szCs w:val="24"/>
          <w:rtl/>
        </w:rPr>
      </w:pPr>
      <w:r>
        <w:rPr>
          <w:rFonts w:hint="cs"/>
          <w:b w:val="0"/>
          <w:bCs w:val="0"/>
          <w:caps/>
          <w:sz w:val="24"/>
          <w:szCs w:val="24"/>
          <w:rtl/>
        </w:rPr>
        <w:t xml:space="preserve">אבל חברים גם היום תסתכלו על שצפ תראו </w:t>
      </w:r>
    </w:p>
    <w:p w14:paraId="22D1E579" w14:textId="77777777" w:rsidR="001E2274" w:rsidRDefault="001E2274" w:rsidP="0032216B">
      <w:pPr>
        <w:rPr>
          <w:b w:val="0"/>
          <w:bCs w:val="0"/>
          <w:caps/>
          <w:sz w:val="24"/>
          <w:szCs w:val="24"/>
          <w:rtl/>
        </w:rPr>
      </w:pPr>
    </w:p>
    <w:p w14:paraId="65E7F054" w14:textId="77777777" w:rsidR="001E2274" w:rsidRDefault="002F0458" w:rsidP="0032216B">
      <w:pPr>
        <w:rPr>
          <w:caps/>
          <w:sz w:val="24"/>
          <w:szCs w:val="24"/>
          <w:u w:val="single"/>
          <w:rtl/>
        </w:rPr>
      </w:pPr>
      <w:r w:rsidRPr="002F0458">
        <w:rPr>
          <w:rFonts w:hint="cs"/>
          <w:caps/>
          <w:sz w:val="24"/>
          <w:szCs w:val="24"/>
          <w:u w:val="single"/>
          <w:rtl/>
        </w:rPr>
        <w:lastRenderedPageBreak/>
        <w:t>גב</w:t>
      </w:r>
      <w:r w:rsidRPr="002F0458">
        <w:rPr>
          <w:caps/>
          <w:sz w:val="24"/>
          <w:szCs w:val="24"/>
          <w:u w:val="single"/>
          <w:rtl/>
        </w:rPr>
        <w:t>'</w:t>
      </w:r>
      <w:r w:rsidRPr="002F0458">
        <w:rPr>
          <w:rFonts w:hint="cs"/>
          <w:caps/>
          <w:sz w:val="24"/>
          <w:szCs w:val="24"/>
          <w:u w:val="single"/>
          <w:rtl/>
        </w:rPr>
        <w:t xml:space="preserve"> אוקסנה פרנק - מהנדסת העיר יהוד מונוסון</w:t>
      </w:r>
      <w:r w:rsidR="001E2274">
        <w:rPr>
          <w:rFonts w:hint="cs"/>
          <w:caps/>
          <w:sz w:val="24"/>
          <w:szCs w:val="24"/>
          <w:u w:val="single"/>
          <w:rtl/>
        </w:rPr>
        <w:t>:</w:t>
      </w:r>
    </w:p>
    <w:p w14:paraId="27F8F44B" w14:textId="231E8BDA" w:rsidR="001E2274" w:rsidRDefault="001B363B" w:rsidP="0032216B">
      <w:pPr>
        <w:rPr>
          <w:b w:val="0"/>
          <w:bCs w:val="0"/>
          <w:caps/>
          <w:sz w:val="24"/>
          <w:szCs w:val="24"/>
          <w:rtl/>
        </w:rPr>
      </w:pPr>
      <w:r>
        <w:rPr>
          <w:rFonts w:hint="cs"/>
          <w:b w:val="0"/>
          <w:bCs w:val="0"/>
          <w:caps/>
          <w:sz w:val="24"/>
          <w:szCs w:val="24"/>
          <w:rtl/>
        </w:rPr>
        <w:t xml:space="preserve">בלי לחלק אותו </w:t>
      </w:r>
    </w:p>
    <w:p w14:paraId="695D0575" w14:textId="77777777" w:rsidR="001E2274" w:rsidRDefault="001E2274" w:rsidP="0032216B">
      <w:pPr>
        <w:rPr>
          <w:b w:val="0"/>
          <w:bCs w:val="0"/>
          <w:caps/>
          <w:sz w:val="24"/>
          <w:szCs w:val="24"/>
          <w:rtl/>
        </w:rPr>
      </w:pPr>
    </w:p>
    <w:p w14:paraId="095A93B3" w14:textId="77777777" w:rsidR="001E2274" w:rsidRDefault="00D17364" w:rsidP="0032216B">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33731587" w14:textId="0DFBA0F5" w:rsidR="001E2274" w:rsidRDefault="001B363B" w:rsidP="0032216B">
      <w:pPr>
        <w:rPr>
          <w:b w:val="0"/>
          <w:bCs w:val="0"/>
          <w:caps/>
          <w:sz w:val="24"/>
          <w:szCs w:val="24"/>
          <w:rtl/>
        </w:rPr>
      </w:pPr>
      <w:r>
        <w:rPr>
          <w:rFonts w:hint="cs"/>
          <w:b w:val="0"/>
          <w:bCs w:val="0"/>
          <w:caps/>
          <w:sz w:val="24"/>
          <w:szCs w:val="24"/>
          <w:rtl/>
        </w:rPr>
        <w:t>פה יש לי שצפ שהוא לגמרי לא</w:t>
      </w:r>
      <w:r w:rsidR="000F703D">
        <w:rPr>
          <w:rFonts w:hint="cs"/>
          <w:b w:val="0"/>
          <w:bCs w:val="0"/>
          <w:caps/>
          <w:sz w:val="24"/>
          <w:szCs w:val="24"/>
          <w:rtl/>
        </w:rPr>
        <w:t xml:space="preserve"> </w:t>
      </w:r>
      <w:r>
        <w:rPr>
          <w:rFonts w:hint="cs"/>
          <w:b w:val="0"/>
          <w:bCs w:val="0"/>
          <w:caps/>
          <w:sz w:val="24"/>
          <w:szCs w:val="24"/>
          <w:rtl/>
        </w:rPr>
        <w:t>... הוא לגמרי לא יעיל זה היום השצפ נכון?</w:t>
      </w:r>
      <w:r>
        <w:rPr>
          <w:b w:val="0"/>
          <w:bCs w:val="0"/>
          <w:caps/>
          <w:sz w:val="24"/>
          <w:szCs w:val="24"/>
        </w:rPr>
        <w:t xml:space="preserve"> </w:t>
      </w:r>
      <w:r>
        <w:rPr>
          <w:rFonts w:hint="cs"/>
          <w:b w:val="0"/>
          <w:bCs w:val="0"/>
          <w:caps/>
          <w:sz w:val="24"/>
          <w:szCs w:val="24"/>
          <w:rtl/>
        </w:rPr>
        <w:t xml:space="preserve">לא אני לא רואה שאתם עושים פה ... השצפ הזה יושב פה על הכביש </w:t>
      </w:r>
    </w:p>
    <w:p w14:paraId="30A743AE" w14:textId="77777777" w:rsidR="001E2274" w:rsidRDefault="001E2274" w:rsidP="0032216B">
      <w:pPr>
        <w:rPr>
          <w:b w:val="0"/>
          <w:bCs w:val="0"/>
          <w:caps/>
          <w:sz w:val="24"/>
          <w:szCs w:val="24"/>
          <w:rtl/>
        </w:rPr>
      </w:pPr>
    </w:p>
    <w:p w14:paraId="3AC1F700" w14:textId="77777777" w:rsidR="001E2274" w:rsidRDefault="00F05591" w:rsidP="0032216B">
      <w:pPr>
        <w:rPr>
          <w:caps/>
          <w:sz w:val="24"/>
          <w:szCs w:val="24"/>
          <w:u w:val="single"/>
          <w:rtl/>
        </w:rPr>
      </w:pPr>
      <w:r w:rsidRPr="00F05591">
        <w:rPr>
          <w:rFonts w:hint="cs"/>
          <w:caps/>
          <w:sz w:val="24"/>
          <w:szCs w:val="24"/>
          <w:u w:val="single"/>
          <w:rtl/>
        </w:rPr>
        <w:t>מר שי סקיטל - אדריכל העיר יהוד מונוסון</w:t>
      </w:r>
      <w:r w:rsidR="001E2274">
        <w:rPr>
          <w:rFonts w:hint="cs"/>
          <w:caps/>
          <w:sz w:val="24"/>
          <w:szCs w:val="24"/>
          <w:u w:val="single"/>
          <w:rtl/>
        </w:rPr>
        <w:t>:</w:t>
      </w:r>
    </w:p>
    <w:p w14:paraId="0FFEA207" w14:textId="72E0F272" w:rsidR="001E2274" w:rsidRDefault="001B363B" w:rsidP="0032216B">
      <w:pPr>
        <w:rPr>
          <w:b w:val="0"/>
          <w:bCs w:val="0"/>
          <w:caps/>
          <w:sz w:val="24"/>
          <w:szCs w:val="24"/>
          <w:rtl/>
        </w:rPr>
      </w:pPr>
      <w:r>
        <w:rPr>
          <w:rFonts w:hint="cs"/>
          <w:b w:val="0"/>
          <w:bCs w:val="0"/>
          <w:caps/>
          <w:sz w:val="24"/>
          <w:szCs w:val="24"/>
          <w:rtl/>
        </w:rPr>
        <w:t>כן אבל אנחנו מדברים על שטח אפקטיבי ושטח לא אפקטיבי. אם אנחנו מסתכלים על השטח האפקטיבי אז אנחנו רואים שהוא נעשה יותר קטן בחלופה הזו על אף היתרונות או החסרונות עדיין השצפ האפקטיבי הוא הרבה יותר קטן ממה שיש לנו היום</w:t>
      </w:r>
    </w:p>
    <w:p w14:paraId="1BDC2C73" w14:textId="77777777" w:rsidR="001E2274" w:rsidRDefault="001E2274" w:rsidP="0032216B">
      <w:pPr>
        <w:rPr>
          <w:b w:val="0"/>
          <w:bCs w:val="0"/>
          <w:caps/>
          <w:sz w:val="24"/>
          <w:szCs w:val="24"/>
          <w:rtl/>
        </w:rPr>
      </w:pPr>
    </w:p>
    <w:p w14:paraId="751E5480" w14:textId="77777777" w:rsidR="001E2274" w:rsidRDefault="00E5536A" w:rsidP="0032216B">
      <w:pPr>
        <w:rPr>
          <w:caps/>
          <w:sz w:val="24"/>
          <w:szCs w:val="24"/>
          <w:u w:val="single"/>
          <w:rtl/>
        </w:rPr>
      </w:pPr>
      <w:r w:rsidRPr="00E5536A">
        <w:rPr>
          <w:rFonts w:hint="cs"/>
          <w:caps/>
          <w:sz w:val="24"/>
          <w:szCs w:val="24"/>
          <w:u w:val="single"/>
          <w:rtl/>
        </w:rPr>
        <w:t>גב</w:t>
      </w:r>
      <w:r w:rsidRPr="00E5536A">
        <w:rPr>
          <w:caps/>
          <w:sz w:val="24"/>
          <w:szCs w:val="24"/>
          <w:u w:val="single"/>
          <w:rtl/>
        </w:rPr>
        <w:t>'</w:t>
      </w:r>
      <w:r w:rsidRPr="00E5536A">
        <w:rPr>
          <w:rFonts w:hint="cs"/>
          <w:caps/>
          <w:sz w:val="24"/>
          <w:szCs w:val="24"/>
          <w:u w:val="single"/>
          <w:rtl/>
        </w:rPr>
        <w:t xml:space="preserve"> רוני גרניט - נציגת משרד הבריאות בוועדה המחוזית</w:t>
      </w:r>
      <w:r w:rsidR="001E2274">
        <w:rPr>
          <w:rFonts w:hint="cs"/>
          <w:caps/>
          <w:sz w:val="24"/>
          <w:szCs w:val="24"/>
          <w:u w:val="single"/>
          <w:rtl/>
        </w:rPr>
        <w:t>:</w:t>
      </w:r>
    </w:p>
    <w:p w14:paraId="66CE1045" w14:textId="3E2D90F1" w:rsidR="001E2274" w:rsidRDefault="001B363B" w:rsidP="0032216B">
      <w:pPr>
        <w:rPr>
          <w:b w:val="0"/>
          <w:bCs w:val="0"/>
          <w:caps/>
          <w:sz w:val="24"/>
          <w:szCs w:val="24"/>
          <w:rtl/>
        </w:rPr>
      </w:pPr>
      <w:r>
        <w:rPr>
          <w:rFonts w:hint="cs"/>
          <w:b w:val="0"/>
          <w:bCs w:val="0"/>
          <w:caps/>
          <w:sz w:val="24"/>
          <w:szCs w:val="24"/>
          <w:rtl/>
        </w:rPr>
        <w:t>למה</w:t>
      </w:r>
      <w:r w:rsidR="000F703D">
        <w:rPr>
          <w:rFonts w:hint="cs"/>
          <w:b w:val="0"/>
          <w:bCs w:val="0"/>
          <w:caps/>
          <w:sz w:val="24"/>
          <w:szCs w:val="24"/>
          <w:rtl/>
        </w:rPr>
        <w:t xml:space="preserve"> </w:t>
      </w:r>
      <w:r>
        <w:rPr>
          <w:rFonts w:hint="cs"/>
          <w:b w:val="0"/>
          <w:bCs w:val="0"/>
          <w:caps/>
          <w:sz w:val="24"/>
          <w:szCs w:val="24"/>
          <w:rtl/>
        </w:rPr>
        <w:t>הוא יותר קטן</w:t>
      </w:r>
    </w:p>
    <w:p w14:paraId="68A20121" w14:textId="77777777" w:rsidR="001E2274" w:rsidRDefault="001E2274" w:rsidP="0032216B">
      <w:pPr>
        <w:rPr>
          <w:b w:val="0"/>
          <w:bCs w:val="0"/>
          <w:caps/>
          <w:sz w:val="24"/>
          <w:szCs w:val="24"/>
          <w:rtl/>
        </w:rPr>
      </w:pPr>
    </w:p>
    <w:p w14:paraId="3F0DD155" w14:textId="77777777" w:rsidR="001E2274" w:rsidRDefault="00D70D61" w:rsidP="0032216B">
      <w:pPr>
        <w:rPr>
          <w:caps/>
          <w:sz w:val="24"/>
          <w:szCs w:val="24"/>
          <w:u w:val="single"/>
          <w:rtl/>
        </w:rPr>
      </w:pPr>
      <w:r w:rsidRPr="00D70D61">
        <w:rPr>
          <w:rFonts w:hint="cs"/>
          <w:caps/>
          <w:sz w:val="24"/>
          <w:szCs w:val="24"/>
          <w:u w:val="single"/>
          <w:rtl/>
        </w:rPr>
        <w:t>מר שמואל רוטמן - ממלא מקום וסגן ראש העיר יהוד</w:t>
      </w:r>
      <w:r w:rsidR="001E2274">
        <w:rPr>
          <w:rFonts w:hint="cs"/>
          <w:caps/>
          <w:sz w:val="24"/>
          <w:szCs w:val="24"/>
          <w:u w:val="single"/>
          <w:rtl/>
        </w:rPr>
        <w:t>:</w:t>
      </w:r>
    </w:p>
    <w:p w14:paraId="0ED4FC64" w14:textId="279CA25F" w:rsidR="001E2274" w:rsidRDefault="001B363B" w:rsidP="0032216B">
      <w:pPr>
        <w:rPr>
          <w:b w:val="0"/>
          <w:bCs w:val="0"/>
          <w:caps/>
          <w:sz w:val="24"/>
          <w:szCs w:val="24"/>
          <w:rtl/>
        </w:rPr>
      </w:pPr>
      <w:r>
        <w:rPr>
          <w:rFonts w:hint="cs"/>
          <w:b w:val="0"/>
          <w:bCs w:val="0"/>
          <w:caps/>
          <w:sz w:val="24"/>
          <w:szCs w:val="24"/>
          <w:rtl/>
        </w:rPr>
        <w:t xml:space="preserve">כי </w:t>
      </w:r>
    </w:p>
    <w:p w14:paraId="2A124886" w14:textId="77777777" w:rsidR="001E2274" w:rsidRDefault="001E2274" w:rsidP="0032216B">
      <w:pPr>
        <w:rPr>
          <w:b w:val="0"/>
          <w:bCs w:val="0"/>
          <w:caps/>
          <w:sz w:val="24"/>
          <w:szCs w:val="24"/>
          <w:rtl/>
        </w:rPr>
      </w:pPr>
    </w:p>
    <w:p w14:paraId="617F76CD" w14:textId="77777777" w:rsidR="001E2274" w:rsidRDefault="00F05591" w:rsidP="0032216B">
      <w:pPr>
        <w:rPr>
          <w:caps/>
          <w:sz w:val="24"/>
          <w:szCs w:val="24"/>
          <w:u w:val="single"/>
          <w:rtl/>
        </w:rPr>
      </w:pPr>
      <w:r w:rsidRPr="00F05591">
        <w:rPr>
          <w:rFonts w:hint="cs"/>
          <w:caps/>
          <w:sz w:val="24"/>
          <w:szCs w:val="24"/>
          <w:u w:val="single"/>
          <w:rtl/>
        </w:rPr>
        <w:t>מר שי סקיטל - אדריכל העיר יהוד מונוסון</w:t>
      </w:r>
      <w:r w:rsidR="001E2274">
        <w:rPr>
          <w:rFonts w:hint="cs"/>
          <w:caps/>
          <w:sz w:val="24"/>
          <w:szCs w:val="24"/>
          <w:u w:val="single"/>
          <w:rtl/>
        </w:rPr>
        <w:t>:</w:t>
      </w:r>
    </w:p>
    <w:p w14:paraId="1351D88E" w14:textId="102473E9" w:rsidR="001E2274" w:rsidRDefault="001B363B" w:rsidP="0032216B">
      <w:pPr>
        <w:rPr>
          <w:b w:val="0"/>
          <w:bCs w:val="0"/>
          <w:caps/>
          <w:sz w:val="24"/>
          <w:szCs w:val="24"/>
          <w:rtl/>
        </w:rPr>
      </w:pPr>
      <w:r>
        <w:rPr>
          <w:rFonts w:hint="cs"/>
          <w:b w:val="0"/>
          <w:bCs w:val="0"/>
          <w:caps/>
          <w:sz w:val="24"/>
          <w:szCs w:val="24"/>
          <w:rtl/>
        </w:rPr>
        <w:t xml:space="preserve">כי אם תסתכלו </w:t>
      </w:r>
    </w:p>
    <w:p w14:paraId="1A7507FC" w14:textId="77777777" w:rsidR="001E2274" w:rsidRDefault="001E2274" w:rsidP="0032216B">
      <w:pPr>
        <w:rPr>
          <w:b w:val="0"/>
          <w:bCs w:val="0"/>
          <w:caps/>
          <w:sz w:val="24"/>
          <w:szCs w:val="24"/>
          <w:rtl/>
        </w:rPr>
      </w:pPr>
    </w:p>
    <w:p w14:paraId="268D7369" w14:textId="77777777" w:rsidR="001E2274" w:rsidRDefault="00D70D61" w:rsidP="0032216B">
      <w:pPr>
        <w:rPr>
          <w:caps/>
          <w:sz w:val="24"/>
          <w:szCs w:val="24"/>
          <w:u w:val="single"/>
          <w:rtl/>
        </w:rPr>
      </w:pPr>
      <w:r w:rsidRPr="00D70D61">
        <w:rPr>
          <w:rFonts w:hint="cs"/>
          <w:caps/>
          <w:sz w:val="24"/>
          <w:szCs w:val="24"/>
          <w:u w:val="single"/>
          <w:rtl/>
        </w:rPr>
        <w:t>מר שמואל רוטמן - ממלא מקום וסגן ראש העיר יהוד</w:t>
      </w:r>
      <w:r w:rsidR="001E2274">
        <w:rPr>
          <w:rFonts w:hint="cs"/>
          <w:caps/>
          <w:sz w:val="24"/>
          <w:szCs w:val="24"/>
          <w:u w:val="single"/>
          <w:rtl/>
        </w:rPr>
        <w:t>:</w:t>
      </w:r>
    </w:p>
    <w:p w14:paraId="75E4BF35" w14:textId="71FD8969" w:rsidR="001E2274" w:rsidRDefault="001B363B" w:rsidP="0032216B">
      <w:pPr>
        <w:rPr>
          <w:b w:val="0"/>
          <w:bCs w:val="0"/>
          <w:caps/>
          <w:sz w:val="24"/>
          <w:szCs w:val="24"/>
          <w:rtl/>
        </w:rPr>
      </w:pPr>
      <w:r>
        <w:rPr>
          <w:rFonts w:hint="cs"/>
          <w:b w:val="0"/>
          <w:bCs w:val="0"/>
          <w:caps/>
          <w:sz w:val="24"/>
          <w:szCs w:val="24"/>
          <w:rtl/>
        </w:rPr>
        <w:t>כי הוא שניים וחצי לעומת שלושה פשוט במספרים ...</w:t>
      </w:r>
    </w:p>
    <w:p w14:paraId="16C01715" w14:textId="77777777" w:rsidR="001E2274" w:rsidRDefault="001E2274" w:rsidP="0032216B">
      <w:pPr>
        <w:rPr>
          <w:b w:val="0"/>
          <w:bCs w:val="0"/>
          <w:caps/>
          <w:sz w:val="24"/>
          <w:szCs w:val="24"/>
          <w:rtl/>
        </w:rPr>
      </w:pPr>
    </w:p>
    <w:p w14:paraId="32AEC0F6" w14:textId="77777777" w:rsidR="001E2274" w:rsidRDefault="00D17364" w:rsidP="0032216B">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27EC1AD5" w14:textId="1B915D23" w:rsidR="001E2274" w:rsidRDefault="001B363B" w:rsidP="0032216B">
      <w:pPr>
        <w:rPr>
          <w:b w:val="0"/>
          <w:bCs w:val="0"/>
          <w:caps/>
          <w:sz w:val="24"/>
          <w:szCs w:val="24"/>
          <w:rtl/>
        </w:rPr>
      </w:pPr>
      <w:r>
        <w:rPr>
          <w:rFonts w:hint="cs"/>
          <w:b w:val="0"/>
          <w:bCs w:val="0"/>
          <w:caps/>
          <w:sz w:val="24"/>
          <w:szCs w:val="24"/>
          <w:rtl/>
        </w:rPr>
        <w:t xml:space="preserve">הם אומרים את הדבר הבא אתה לוקח, יש לך יש פה זה היום השצפ הקיים אוקיי? לא משנה שהם לא </w:t>
      </w:r>
      <w:r w:rsidR="002B5484">
        <w:rPr>
          <w:rFonts w:hint="cs"/>
          <w:b w:val="0"/>
          <w:bCs w:val="0"/>
          <w:caps/>
          <w:sz w:val="24"/>
          <w:szCs w:val="24"/>
          <w:rtl/>
        </w:rPr>
        <w:t>עושים את זה</w:t>
      </w:r>
      <w:r w:rsidR="000F703D">
        <w:rPr>
          <w:rFonts w:hint="cs"/>
          <w:b w:val="0"/>
          <w:bCs w:val="0"/>
          <w:caps/>
          <w:sz w:val="24"/>
          <w:szCs w:val="24"/>
          <w:rtl/>
        </w:rPr>
        <w:t xml:space="preserve"> </w:t>
      </w:r>
      <w:r w:rsidR="002B5484">
        <w:rPr>
          <w:rFonts w:hint="cs"/>
          <w:b w:val="0"/>
          <w:bCs w:val="0"/>
          <w:caps/>
          <w:sz w:val="24"/>
          <w:szCs w:val="24"/>
          <w:rtl/>
        </w:rPr>
        <w:t>... אבל רגע</w:t>
      </w:r>
    </w:p>
    <w:p w14:paraId="62422D82" w14:textId="77777777" w:rsidR="001E2274" w:rsidRDefault="001E2274" w:rsidP="0032216B">
      <w:pPr>
        <w:rPr>
          <w:b w:val="0"/>
          <w:bCs w:val="0"/>
          <w:caps/>
          <w:sz w:val="24"/>
          <w:szCs w:val="24"/>
          <w:rtl/>
        </w:rPr>
      </w:pPr>
    </w:p>
    <w:p w14:paraId="6AF58CED" w14:textId="77777777" w:rsidR="001E2274" w:rsidRDefault="00D70D61" w:rsidP="0032216B">
      <w:pPr>
        <w:rPr>
          <w:caps/>
          <w:sz w:val="24"/>
          <w:szCs w:val="24"/>
          <w:u w:val="single"/>
          <w:rtl/>
        </w:rPr>
      </w:pPr>
      <w:r w:rsidRPr="00D70D61">
        <w:rPr>
          <w:rFonts w:hint="cs"/>
          <w:caps/>
          <w:sz w:val="24"/>
          <w:szCs w:val="24"/>
          <w:u w:val="single"/>
          <w:rtl/>
        </w:rPr>
        <w:t>מר שמואל רוטמן - ממלא מקום וסגן ראש העיר יהוד</w:t>
      </w:r>
      <w:r w:rsidR="001E2274">
        <w:rPr>
          <w:rFonts w:hint="cs"/>
          <w:caps/>
          <w:sz w:val="24"/>
          <w:szCs w:val="24"/>
          <w:u w:val="single"/>
          <w:rtl/>
        </w:rPr>
        <w:t>:</w:t>
      </w:r>
    </w:p>
    <w:p w14:paraId="6F87134E" w14:textId="752D6E83" w:rsidR="001E2274" w:rsidRDefault="002B5484" w:rsidP="0032216B">
      <w:pPr>
        <w:rPr>
          <w:b w:val="0"/>
          <w:bCs w:val="0"/>
          <w:caps/>
          <w:sz w:val="24"/>
          <w:szCs w:val="24"/>
          <w:rtl/>
        </w:rPr>
      </w:pPr>
      <w:r>
        <w:rPr>
          <w:rFonts w:hint="cs"/>
          <w:b w:val="0"/>
          <w:bCs w:val="0"/>
          <w:caps/>
          <w:sz w:val="24"/>
          <w:szCs w:val="24"/>
          <w:rtl/>
        </w:rPr>
        <w:t>אנחנו לא עושים כי יש מגרש התחייבנו לחניה מתחת לשצפ אנחנו לא יכולים</w:t>
      </w:r>
    </w:p>
    <w:p w14:paraId="1FD8CCDD" w14:textId="77777777" w:rsidR="001E2274" w:rsidRDefault="001E2274" w:rsidP="0032216B">
      <w:pPr>
        <w:rPr>
          <w:b w:val="0"/>
          <w:bCs w:val="0"/>
          <w:caps/>
          <w:sz w:val="24"/>
          <w:szCs w:val="24"/>
          <w:rtl/>
        </w:rPr>
      </w:pPr>
    </w:p>
    <w:p w14:paraId="63525FEE" w14:textId="77777777" w:rsidR="001E2274" w:rsidRDefault="00D17364" w:rsidP="0032216B">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32DEC8B1" w14:textId="692C4B51" w:rsidR="001E2274" w:rsidRDefault="002B5484" w:rsidP="0032216B">
      <w:pPr>
        <w:rPr>
          <w:b w:val="0"/>
          <w:bCs w:val="0"/>
          <w:caps/>
          <w:sz w:val="24"/>
          <w:szCs w:val="24"/>
          <w:rtl/>
        </w:rPr>
      </w:pPr>
      <w:r>
        <w:rPr>
          <w:rFonts w:hint="cs"/>
          <w:b w:val="0"/>
          <w:bCs w:val="0"/>
          <w:caps/>
          <w:sz w:val="24"/>
          <w:szCs w:val="24"/>
          <w:rtl/>
        </w:rPr>
        <w:t xml:space="preserve">אבל הוא יהיה גם אבל הוא יהיה </w:t>
      </w:r>
    </w:p>
    <w:p w14:paraId="5B37FEB1" w14:textId="77777777" w:rsidR="001E2274" w:rsidRDefault="001E2274" w:rsidP="0032216B">
      <w:pPr>
        <w:rPr>
          <w:b w:val="0"/>
          <w:bCs w:val="0"/>
          <w:caps/>
          <w:sz w:val="24"/>
          <w:szCs w:val="24"/>
          <w:rtl/>
        </w:rPr>
      </w:pPr>
    </w:p>
    <w:p w14:paraId="5D8CF638" w14:textId="77777777" w:rsidR="001E2274" w:rsidRDefault="00D70D61" w:rsidP="0032216B">
      <w:pPr>
        <w:rPr>
          <w:caps/>
          <w:sz w:val="24"/>
          <w:szCs w:val="24"/>
          <w:u w:val="single"/>
          <w:rtl/>
        </w:rPr>
      </w:pPr>
      <w:r w:rsidRPr="00D70D61">
        <w:rPr>
          <w:rFonts w:hint="cs"/>
          <w:caps/>
          <w:sz w:val="24"/>
          <w:szCs w:val="24"/>
          <w:u w:val="single"/>
          <w:rtl/>
        </w:rPr>
        <w:t>מר שמואל רוטמן - ממלא מקום וסגן ראש העיר יהוד</w:t>
      </w:r>
      <w:r w:rsidR="001E2274">
        <w:rPr>
          <w:rFonts w:hint="cs"/>
          <w:caps/>
          <w:sz w:val="24"/>
          <w:szCs w:val="24"/>
          <w:u w:val="single"/>
          <w:rtl/>
        </w:rPr>
        <w:t>:</w:t>
      </w:r>
    </w:p>
    <w:p w14:paraId="415B2357" w14:textId="6A3710D0" w:rsidR="001E2274" w:rsidRDefault="002B5484" w:rsidP="0032216B">
      <w:pPr>
        <w:rPr>
          <w:b w:val="0"/>
          <w:bCs w:val="0"/>
          <w:caps/>
          <w:sz w:val="24"/>
          <w:szCs w:val="24"/>
          <w:rtl/>
        </w:rPr>
      </w:pPr>
      <w:r>
        <w:rPr>
          <w:rFonts w:hint="cs"/>
          <w:b w:val="0"/>
          <w:bCs w:val="0"/>
          <w:caps/>
          <w:sz w:val="24"/>
          <w:szCs w:val="24"/>
          <w:rtl/>
        </w:rPr>
        <w:t>אנחנו לא אנחנו תקועים בגלל שהיזם לא כיבד את ההסכם</w:t>
      </w:r>
    </w:p>
    <w:p w14:paraId="0E32C64A" w14:textId="77777777" w:rsidR="001E2274" w:rsidRDefault="001E2274" w:rsidP="0032216B">
      <w:pPr>
        <w:rPr>
          <w:b w:val="0"/>
          <w:bCs w:val="0"/>
          <w:caps/>
          <w:sz w:val="24"/>
          <w:szCs w:val="24"/>
          <w:rtl/>
        </w:rPr>
      </w:pPr>
    </w:p>
    <w:p w14:paraId="2A4751DB" w14:textId="77777777" w:rsidR="001E2274" w:rsidRDefault="00D17364" w:rsidP="0032216B">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6F72764D" w14:textId="03CEA973" w:rsidR="001E2274" w:rsidRDefault="002B5484" w:rsidP="0032216B">
      <w:pPr>
        <w:rPr>
          <w:b w:val="0"/>
          <w:bCs w:val="0"/>
          <w:caps/>
          <w:sz w:val="24"/>
          <w:szCs w:val="24"/>
          <w:rtl/>
        </w:rPr>
      </w:pPr>
      <w:r>
        <w:rPr>
          <w:rFonts w:hint="cs"/>
          <w:b w:val="0"/>
          <w:bCs w:val="0"/>
          <w:caps/>
          <w:sz w:val="24"/>
          <w:szCs w:val="24"/>
          <w:rtl/>
        </w:rPr>
        <w:t xml:space="preserve">חניה מתחת ל, חניה מתחת לשצפ עוד מעולם לא הפריעה לפיתוח שצפ </w:t>
      </w:r>
    </w:p>
    <w:p w14:paraId="4CEDAD45" w14:textId="77777777" w:rsidR="001E2274" w:rsidRDefault="001E2274" w:rsidP="0032216B">
      <w:pPr>
        <w:rPr>
          <w:b w:val="0"/>
          <w:bCs w:val="0"/>
          <w:caps/>
          <w:sz w:val="24"/>
          <w:szCs w:val="24"/>
          <w:rtl/>
        </w:rPr>
      </w:pPr>
    </w:p>
    <w:p w14:paraId="09BB7469" w14:textId="77777777" w:rsidR="001E2274" w:rsidRDefault="00D70D61" w:rsidP="0032216B">
      <w:pPr>
        <w:rPr>
          <w:caps/>
          <w:sz w:val="24"/>
          <w:szCs w:val="24"/>
          <w:u w:val="single"/>
          <w:rtl/>
        </w:rPr>
      </w:pPr>
      <w:r w:rsidRPr="00D70D61">
        <w:rPr>
          <w:rFonts w:hint="cs"/>
          <w:caps/>
          <w:sz w:val="24"/>
          <w:szCs w:val="24"/>
          <w:u w:val="single"/>
          <w:rtl/>
        </w:rPr>
        <w:t>מר שמואל רוטמן - ממלא מקום וסגן ראש העיר יהוד</w:t>
      </w:r>
      <w:r w:rsidR="001E2274">
        <w:rPr>
          <w:rFonts w:hint="cs"/>
          <w:caps/>
          <w:sz w:val="24"/>
          <w:szCs w:val="24"/>
          <w:u w:val="single"/>
          <w:rtl/>
        </w:rPr>
        <w:t>:</w:t>
      </w:r>
    </w:p>
    <w:p w14:paraId="515EF970" w14:textId="0D1C176D" w:rsidR="001E2274" w:rsidRDefault="002B5484" w:rsidP="0032216B">
      <w:pPr>
        <w:rPr>
          <w:b w:val="0"/>
          <w:bCs w:val="0"/>
          <w:caps/>
          <w:sz w:val="24"/>
          <w:szCs w:val="24"/>
          <w:rtl/>
        </w:rPr>
      </w:pPr>
      <w:r>
        <w:rPr>
          <w:rFonts w:hint="cs"/>
          <w:b w:val="0"/>
          <w:bCs w:val="0"/>
          <w:caps/>
          <w:sz w:val="24"/>
          <w:szCs w:val="24"/>
          <w:rtl/>
        </w:rPr>
        <w:t>אבל אנחנו לא יכולים כי הוא לא</w:t>
      </w:r>
      <w:r w:rsidR="000F703D">
        <w:rPr>
          <w:rFonts w:hint="cs"/>
          <w:b w:val="0"/>
          <w:bCs w:val="0"/>
          <w:caps/>
          <w:sz w:val="24"/>
          <w:szCs w:val="24"/>
          <w:rtl/>
        </w:rPr>
        <w:t xml:space="preserve"> </w:t>
      </w:r>
      <w:r>
        <w:rPr>
          <w:rFonts w:hint="cs"/>
          <w:b w:val="0"/>
          <w:bCs w:val="0"/>
          <w:caps/>
          <w:sz w:val="24"/>
          <w:szCs w:val="24"/>
          <w:rtl/>
        </w:rPr>
        <w:t xml:space="preserve">חופר הוא לא מבצע את זה </w:t>
      </w:r>
    </w:p>
    <w:p w14:paraId="551D063C" w14:textId="77777777" w:rsidR="001E2274" w:rsidRDefault="001E2274" w:rsidP="0032216B">
      <w:pPr>
        <w:rPr>
          <w:b w:val="0"/>
          <w:bCs w:val="0"/>
          <w:caps/>
          <w:sz w:val="24"/>
          <w:szCs w:val="24"/>
          <w:rtl/>
        </w:rPr>
      </w:pPr>
    </w:p>
    <w:p w14:paraId="43FB52F5" w14:textId="77777777" w:rsidR="001E2274" w:rsidRDefault="00D17364" w:rsidP="002B5484">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5D2705C4" w14:textId="776DA261" w:rsidR="001E2274" w:rsidRDefault="002B5484" w:rsidP="002B5484">
      <w:pPr>
        <w:rPr>
          <w:b w:val="0"/>
          <w:bCs w:val="0"/>
          <w:caps/>
          <w:sz w:val="24"/>
          <w:szCs w:val="24"/>
          <w:rtl/>
        </w:rPr>
      </w:pPr>
      <w:r>
        <w:rPr>
          <w:rFonts w:hint="cs"/>
          <w:b w:val="0"/>
          <w:bCs w:val="0"/>
          <w:caps/>
          <w:sz w:val="24"/>
          <w:szCs w:val="24"/>
          <w:rtl/>
        </w:rPr>
        <w:t xml:space="preserve">עכשיו </w:t>
      </w:r>
    </w:p>
    <w:p w14:paraId="5585014A" w14:textId="77777777" w:rsidR="001E2274" w:rsidRDefault="001E2274" w:rsidP="002B5484">
      <w:pPr>
        <w:rPr>
          <w:b w:val="0"/>
          <w:bCs w:val="0"/>
          <w:caps/>
          <w:sz w:val="24"/>
          <w:szCs w:val="24"/>
          <w:rtl/>
        </w:rPr>
      </w:pPr>
    </w:p>
    <w:p w14:paraId="706EED85" w14:textId="77777777" w:rsidR="001E2274" w:rsidRDefault="00D70D61" w:rsidP="002B5484">
      <w:pPr>
        <w:rPr>
          <w:caps/>
          <w:sz w:val="24"/>
          <w:szCs w:val="24"/>
          <w:u w:val="single"/>
          <w:rtl/>
        </w:rPr>
      </w:pPr>
      <w:r w:rsidRPr="00D70D61">
        <w:rPr>
          <w:rFonts w:hint="cs"/>
          <w:caps/>
          <w:sz w:val="24"/>
          <w:szCs w:val="24"/>
          <w:u w:val="single"/>
          <w:rtl/>
        </w:rPr>
        <w:t>מר שמואל רוטמן - ממלא מקום וסגן ראש העיר יהוד</w:t>
      </w:r>
      <w:r w:rsidR="001E2274">
        <w:rPr>
          <w:rFonts w:hint="cs"/>
          <w:caps/>
          <w:sz w:val="24"/>
          <w:szCs w:val="24"/>
          <w:u w:val="single"/>
          <w:rtl/>
        </w:rPr>
        <w:t>:</w:t>
      </w:r>
    </w:p>
    <w:p w14:paraId="2F0E2501" w14:textId="1BAA5440" w:rsidR="001E2274" w:rsidRDefault="002B5484" w:rsidP="002B5484">
      <w:pPr>
        <w:rPr>
          <w:b w:val="0"/>
          <w:bCs w:val="0"/>
          <w:caps/>
          <w:sz w:val="24"/>
          <w:szCs w:val="24"/>
          <w:rtl/>
        </w:rPr>
      </w:pPr>
      <w:r>
        <w:rPr>
          <w:rFonts w:hint="cs"/>
          <w:b w:val="0"/>
          <w:bCs w:val="0"/>
          <w:caps/>
          <w:sz w:val="24"/>
          <w:szCs w:val="24"/>
          <w:rtl/>
        </w:rPr>
        <w:t>בגלל זה יש לא אנחנו אשמים בזה שאין שצפ</w:t>
      </w:r>
    </w:p>
    <w:p w14:paraId="6A8F5763" w14:textId="77777777" w:rsidR="001E2274" w:rsidRDefault="001E2274" w:rsidP="002B5484">
      <w:pPr>
        <w:rPr>
          <w:b w:val="0"/>
          <w:bCs w:val="0"/>
          <w:caps/>
          <w:sz w:val="24"/>
          <w:szCs w:val="24"/>
          <w:rtl/>
        </w:rPr>
      </w:pPr>
    </w:p>
    <w:p w14:paraId="5546300D" w14:textId="77777777" w:rsidR="001E2274" w:rsidRDefault="00D17364" w:rsidP="002B5484">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0EEAAE48" w14:textId="6A9AF216" w:rsidR="001E2274" w:rsidRDefault="002B5484" w:rsidP="002B5484">
      <w:pPr>
        <w:rPr>
          <w:b w:val="0"/>
          <w:bCs w:val="0"/>
          <w:caps/>
          <w:sz w:val="24"/>
          <w:szCs w:val="24"/>
          <w:rtl/>
        </w:rPr>
      </w:pPr>
      <w:r>
        <w:rPr>
          <w:rFonts w:hint="cs"/>
          <w:b w:val="0"/>
          <w:bCs w:val="0"/>
          <w:caps/>
          <w:sz w:val="24"/>
          <w:szCs w:val="24"/>
          <w:rtl/>
        </w:rPr>
        <w:t>עכשיו עכשיו עכשיו אומרים יש היום יש את השצפ הם אומרים ב, מה שהם אומרים הם אומרים אתה</w:t>
      </w:r>
      <w:r w:rsidR="000F703D">
        <w:rPr>
          <w:rFonts w:hint="cs"/>
          <w:b w:val="0"/>
          <w:bCs w:val="0"/>
          <w:caps/>
          <w:sz w:val="24"/>
          <w:szCs w:val="24"/>
          <w:rtl/>
        </w:rPr>
        <w:t xml:space="preserve"> </w:t>
      </w:r>
      <w:r>
        <w:rPr>
          <w:rFonts w:hint="cs"/>
          <w:b w:val="0"/>
          <w:bCs w:val="0"/>
          <w:caps/>
          <w:sz w:val="24"/>
          <w:szCs w:val="24"/>
          <w:rtl/>
        </w:rPr>
        <w:t xml:space="preserve">... </w:t>
      </w:r>
      <w:r w:rsidR="00DC2ED9">
        <w:rPr>
          <w:rFonts w:hint="cs"/>
          <w:b w:val="0"/>
          <w:bCs w:val="0"/>
          <w:caps/>
          <w:sz w:val="24"/>
          <w:szCs w:val="24"/>
          <w:rtl/>
        </w:rPr>
        <w:t xml:space="preserve">אני מבין שהם אומרים אתה לוקח את השצפ אתה כאילו אתה כאילו מפצל את השצפ </w:t>
      </w:r>
    </w:p>
    <w:p w14:paraId="18185333" w14:textId="77777777" w:rsidR="001E2274" w:rsidRDefault="001E2274" w:rsidP="002B5484">
      <w:pPr>
        <w:rPr>
          <w:b w:val="0"/>
          <w:bCs w:val="0"/>
          <w:caps/>
          <w:sz w:val="24"/>
          <w:szCs w:val="24"/>
          <w:rtl/>
        </w:rPr>
      </w:pPr>
    </w:p>
    <w:p w14:paraId="36B81919" w14:textId="77777777" w:rsidR="001E2274" w:rsidRDefault="00D70D61" w:rsidP="002B5484">
      <w:pPr>
        <w:rPr>
          <w:caps/>
          <w:sz w:val="24"/>
          <w:szCs w:val="24"/>
          <w:u w:val="single"/>
          <w:rtl/>
        </w:rPr>
      </w:pPr>
      <w:r w:rsidRPr="00D70D61">
        <w:rPr>
          <w:rFonts w:hint="cs"/>
          <w:caps/>
          <w:sz w:val="24"/>
          <w:szCs w:val="24"/>
          <w:u w:val="single"/>
          <w:rtl/>
        </w:rPr>
        <w:t>מר שמואל רוטמן - ממלא מקום וסגן ראש העיר יהוד</w:t>
      </w:r>
      <w:r w:rsidR="001E2274">
        <w:rPr>
          <w:rFonts w:hint="cs"/>
          <w:caps/>
          <w:sz w:val="24"/>
          <w:szCs w:val="24"/>
          <w:u w:val="single"/>
          <w:rtl/>
        </w:rPr>
        <w:t>:</w:t>
      </w:r>
    </w:p>
    <w:p w14:paraId="48EAA6D0" w14:textId="00AE3872" w:rsidR="001E2274" w:rsidRDefault="00DC2ED9" w:rsidP="002B5484">
      <w:pPr>
        <w:rPr>
          <w:b w:val="0"/>
          <w:bCs w:val="0"/>
          <w:caps/>
          <w:sz w:val="24"/>
          <w:szCs w:val="24"/>
          <w:rtl/>
        </w:rPr>
      </w:pPr>
      <w:r>
        <w:rPr>
          <w:rFonts w:hint="cs"/>
          <w:b w:val="0"/>
          <w:bCs w:val="0"/>
          <w:caps/>
          <w:sz w:val="24"/>
          <w:szCs w:val="24"/>
          <w:rtl/>
        </w:rPr>
        <w:t xml:space="preserve">ומקטין אותו גם מקטין אותו </w:t>
      </w:r>
    </w:p>
    <w:p w14:paraId="783C8405" w14:textId="77777777" w:rsidR="001E2274" w:rsidRDefault="001E2274" w:rsidP="002B5484">
      <w:pPr>
        <w:rPr>
          <w:b w:val="0"/>
          <w:bCs w:val="0"/>
          <w:caps/>
          <w:sz w:val="24"/>
          <w:szCs w:val="24"/>
          <w:rtl/>
        </w:rPr>
      </w:pPr>
    </w:p>
    <w:p w14:paraId="6E2FBAB9" w14:textId="77777777" w:rsidR="001E2274" w:rsidRDefault="00D17364" w:rsidP="002B5484">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3608459C" w14:textId="4FA7A9F3" w:rsidR="001E2274" w:rsidRDefault="00DC2ED9" w:rsidP="002B5484">
      <w:pPr>
        <w:rPr>
          <w:b w:val="0"/>
          <w:bCs w:val="0"/>
          <w:caps/>
          <w:sz w:val="24"/>
          <w:szCs w:val="24"/>
          <w:rtl/>
        </w:rPr>
      </w:pPr>
      <w:r>
        <w:rPr>
          <w:rFonts w:hint="cs"/>
          <w:b w:val="0"/>
          <w:bCs w:val="0"/>
          <w:caps/>
          <w:sz w:val="24"/>
          <w:szCs w:val="24"/>
          <w:rtl/>
        </w:rPr>
        <w:t xml:space="preserve">ומקטין אותו טוב אוקיי הבנתי </w:t>
      </w:r>
    </w:p>
    <w:p w14:paraId="44A1B25F" w14:textId="77777777" w:rsidR="001E2274" w:rsidRDefault="001E2274" w:rsidP="002B5484">
      <w:pPr>
        <w:rPr>
          <w:b w:val="0"/>
          <w:bCs w:val="0"/>
          <w:caps/>
          <w:sz w:val="24"/>
          <w:szCs w:val="24"/>
          <w:rtl/>
        </w:rPr>
      </w:pPr>
    </w:p>
    <w:p w14:paraId="0720AFD0" w14:textId="77777777" w:rsidR="001E2274" w:rsidRDefault="00D70D61" w:rsidP="002B5484">
      <w:pPr>
        <w:rPr>
          <w:caps/>
          <w:sz w:val="24"/>
          <w:szCs w:val="24"/>
          <w:u w:val="single"/>
          <w:rtl/>
        </w:rPr>
      </w:pPr>
      <w:r w:rsidRPr="00D70D61">
        <w:rPr>
          <w:rFonts w:hint="cs"/>
          <w:caps/>
          <w:sz w:val="24"/>
          <w:szCs w:val="24"/>
          <w:u w:val="single"/>
          <w:rtl/>
        </w:rPr>
        <w:t>מר שמואל רוטמן - ממלא מקום וסגן ראש העיר יהוד</w:t>
      </w:r>
      <w:r w:rsidR="001E2274">
        <w:rPr>
          <w:rFonts w:hint="cs"/>
          <w:caps/>
          <w:sz w:val="24"/>
          <w:szCs w:val="24"/>
          <w:u w:val="single"/>
          <w:rtl/>
        </w:rPr>
        <w:t>:</w:t>
      </w:r>
    </w:p>
    <w:p w14:paraId="6F14C5C5" w14:textId="381B372E" w:rsidR="001E2274" w:rsidRDefault="00DC2ED9" w:rsidP="002B5484">
      <w:pPr>
        <w:rPr>
          <w:b w:val="0"/>
          <w:bCs w:val="0"/>
          <w:caps/>
          <w:sz w:val="24"/>
          <w:szCs w:val="24"/>
          <w:rtl/>
        </w:rPr>
      </w:pPr>
      <w:r>
        <w:rPr>
          <w:rFonts w:hint="cs"/>
          <w:b w:val="0"/>
          <w:bCs w:val="0"/>
          <w:caps/>
          <w:sz w:val="24"/>
          <w:szCs w:val="24"/>
          <w:rtl/>
        </w:rPr>
        <w:t>מקטין לשניי</w:t>
      </w:r>
      <w:r w:rsidR="00A10CCF">
        <w:rPr>
          <w:rFonts w:hint="cs"/>
          <w:b w:val="0"/>
          <w:bCs w:val="0"/>
          <w:caps/>
          <w:sz w:val="24"/>
          <w:szCs w:val="24"/>
          <w:rtl/>
        </w:rPr>
        <w:t xml:space="preserve">ם וחצי משלושה </w:t>
      </w:r>
    </w:p>
    <w:p w14:paraId="0A44B869" w14:textId="77777777" w:rsidR="001E2274" w:rsidRDefault="001E2274" w:rsidP="002B5484">
      <w:pPr>
        <w:rPr>
          <w:b w:val="0"/>
          <w:bCs w:val="0"/>
          <w:caps/>
          <w:sz w:val="24"/>
          <w:szCs w:val="24"/>
          <w:rtl/>
        </w:rPr>
      </w:pPr>
    </w:p>
    <w:p w14:paraId="48F48FCB" w14:textId="77777777" w:rsidR="001E2274" w:rsidRDefault="00D17364" w:rsidP="002B5484">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40997095" w14:textId="0C0578B6" w:rsidR="001E2274" w:rsidRDefault="00A10CCF" w:rsidP="002B5484">
      <w:pPr>
        <w:rPr>
          <w:b w:val="0"/>
          <w:bCs w:val="0"/>
          <w:caps/>
          <w:sz w:val="24"/>
          <w:szCs w:val="24"/>
          <w:rtl/>
        </w:rPr>
      </w:pPr>
      <w:r>
        <w:rPr>
          <w:rFonts w:hint="cs"/>
          <w:b w:val="0"/>
          <w:bCs w:val="0"/>
          <w:caps/>
          <w:sz w:val="24"/>
          <w:szCs w:val="24"/>
          <w:rtl/>
        </w:rPr>
        <w:t xml:space="preserve">הבנו חברים הבנו הבנו את ה, הבנו בסדר אוקיי </w:t>
      </w:r>
    </w:p>
    <w:p w14:paraId="09635C14" w14:textId="77777777" w:rsidR="001E2274" w:rsidRDefault="001E2274" w:rsidP="002B5484">
      <w:pPr>
        <w:rPr>
          <w:b w:val="0"/>
          <w:bCs w:val="0"/>
          <w:caps/>
          <w:sz w:val="24"/>
          <w:szCs w:val="24"/>
          <w:rtl/>
        </w:rPr>
      </w:pPr>
    </w:p>
    <w:p w14:paraId="6F2627D7" w14:textId="77777777" w:rsidR="001E2274" w:rsidRDefault="00F05591" w:rsidP="002B5484">
      <w:pPr>
        <w:rPr>
          <w:caps/>
          <w:sz w:val="24"/>
          <w:szCs w:val="24"/>
          <w:u w:val="single"/>
          <w:rtl/>
        </w:rPr>
      </w:pPr>
      <w:r w:rsidRPr="00F05591">
        <w:rPr>
          <w:rFonts w:hint="cs"/>
          <w:caps/>
          <w:sz w:val="24"/>
          <w:szCs w:val="24"/>
          <w:u w:val="single"/>
          <w:rtl/>
        </w:rPr>
        <w:t>מר שי סקיטל - אדריכל העיר יהוד מונוסון</w:t>
      </w:r>
      <w:r w:rsidR="001E2274">
        <w:rPr>
          <w:rFonts w:hint="cs"/>
          <w:caps/>
          <w:sz w:val="24"/>
          <w:szCs w:val="24"/>
          <w:u w:val="single"/>
          <w:rtl/>
        </w:rPr>
        <w:t>:</w:t>
      </w:r>
    </w:p>
    <w:p w14:paraId="4B7D923A" w14:textId="693D48FE" w:rsidR="001E2274" w:rsidRDefault="00A10CCF" w:rsidP="002B5484">
      <w:pPr>
        <w:rPr>
          <w:b w:val="0"/>
          <w:bCs w:val="0"/>
          <w:caps/>
          <w:sz w:val="24"/>
          <w:szCs w:val="24"/>
          <w:rtl/>
        </w:rPr>
      </w:pPr>
      <w:r>
        <w:rPr>
          <w:rFonts w:hint="cs"/>
          <w:b w:val="0"/>
          <w:bCs w:val="0"/>
          <w:caps/>
          <w:sz w:val="24"/>
          <w:szCs w:val="24"/>
          <w:rtl/>
        </w:rPr>
        <w:t>כמובן שלא היה פה התייחסות לגובה ולנפח</w:t>
      </w:r>
    </w:p>
    <w:p w14:paraId="43D02D21" w14:textId="77777777" w:rsidR="001E2274" w:rsidRDefault="001E2274" w:rsidP="002B5484">
      <w:pPr>
        <w:rPr>
          <w:b w:val="0"/>
          <w:bCs w:val="0"/>
          <w:caps/>
          <w:sz w:val="24"/>
          <w:szCs w:val="24"/>
          <w:rtl/>
        </w:rPr>
      </w:pPr>
    </w:p>
    <w:p w14:paraId="367F22F0" w14:textId="77777777" w:rsidR="001E2274" w:rsidRDefault="00D17364" w:rsidP="002B5484">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3CE32288" w14:textId="25D34EB4" w:rsidR="001E2274" w:rsidRDefault="00A10CCF" w:rsidP="002B5484">
      <w:pPr>
        <w:rPr>
          <w:b w:val="0"/>
          <w:bCs w:val="0"/>
          <w:caps/>
          <w:sz w:val="24"/>
          <w:szCs w:val="24"/>
          <w:rtl/>
        </w:rPr>
      </w:pPr>
      <w:r>
        <w:rPr>
          <w:rFonts w:hint="cs"/>
          <w:b w:val="0"/>
          <w:bCs w:val="0"/>
          <w:caps/>
          <w:sz w:val="24"/>
          <w:szCs w:val="24"/>
          <w:rtl/>
        </w:rPr>
        <w:t>עכשיו בואו אתם רוצים להמשיך</w:t>
      </w:r>
      <w:r w:rsidR="000F703D">
        <w:rPr>
          <w:rFonts w:hint="cs"/>
          <w:b w:val="0"/>
          <w:bCs w:val="0"/>
          <w:caps/>
          <w:sz w:val="24"/>
          <w:szCs w:val="24"/>
          <w:rtl/>
        </w:rPr>
        <w:t xml:space="preserve"> </w:t>
      </w:r>
      <w:r>
        <w:rPr>
          <w:rFonts w:hint="cs"/>
          <w:b w:val="0"/>
          <w:bCs w:val="0"/>
          <w:caps/>
          <w:sz w:val="24"/>
          <w:szCs w:val="24"/>
          <w:rtl/>
        </w:rPr>
        <w:t>...</w:t>
      </w:r>
    </w:p>
    <w:p w14:paraId="246017DE" w14:textId="77777777" w:rsidR="001E2274" w:rsidRDefault="001E2274" w:rsidP="002B5484">
      <w:pPr>
        <w:rPr>
          <w:b w:val="0"/>
          <w:bCs w:val="0"/>
          <w:caps/>
          <w:sz w:val="24"/>
          <w:szCs w:val="24"/>
          <w:rtl/>
        </w:rPr>
      </w:pPr>
    </w:p>
    <w:p w14:paraId="3C06BC62" w14:textId="77777777" w:rsidR="001E2274" w:rsidRDefault="00F05591" w:rsidP="002B5484">
      <w:pPr>
        <w:rPr>
          <w:caps/>
          <w:sz w:val="24"/>
          <w:szCs w:val="24"/>
          <w:u w:val="single"/>
          <w:rtl/>
        </w:rPr>
      </w:pPr>
      <w:r w:rsidRPr="00F05591">
        <w:rPr>
          <w:rFonts w:hint="cs"/>
          <w:caps/>
          <w:sz w:val="24"/>
          <w:szCs w:val="24"/>
          <w:u w:val="single"/>
          <w:rtl/>
        </w:rPr>
        <w:t>מר שי סקיטל - אדריכל העיר יהוד מונוסון</w:t>
      </w:r>
      <w:r w:rsidR="001E2274">
        <w:rPr>
          <w:rFonts w:hint="cs"/>
          <w:caps/>
          <w:sz w:val="24"/>
          <w:szCs w:val="24"/>
          <w:u w:val="single"/>
          <w:rtl/>
        </w:rPr>
        <w:t>:</w:t>
      </w:r>
    </w:p>
    <w:p w14:paraId="303743F5" w14:textId="466C18F8" w:rsidR="001E2274" w:rsidRDefault="00A10CCF" w:rsidP="002B5484">
      <w:pPr>
        <w:rPr>
          <w:b w:val="0"/>
          <w:bCs w:val="0"/>
          <w:caps/>
          <w:sz w:val="24"/>
          <w:szCs w:val="24"/>
          <w:rtl/>
        </w:rPr>
      </w:pPr>
      <w:r>
        <w:rPr>
          <w:rFonts w:hint="cs"/>
          <w:b w:val="0"/>
          <w:bCs w:val="0"/>
          <w:caps/>
          <w:sz w:val="24"/>
          <w:szCs w:val="24"/>
          <w:rtl/>
        </w:rPr>
        <w:t xml:space="preserve">וכמות יחידות הדיור </w:t>
      </w:r>
    </w:p>
    <w:p w14:paraId="15806110" w14:textId="77777777" w:rsidR="001E2274" w:rsidRDefault="001E2274" w:rsidP="002B5484">
      <w:pPr>
        <w:rPr>
          <w:b w:val="0"/>
          <w:bCs w:val="0"/>
          <w:caps/>
          <w:sz w:val="24"/>
          <w:szCs w:val="24"/>
          <w:rtl/>
        </w:rPr>
      </w:pPr>
    </w:p>
    <w:p w14:paraId="67D509DE" w14:textId="77777777" w:rsidR="001E2274" w:rsidRDefault="00D70D61" w:rsidP="002B5484">
      <w:pPr>
        <w:rPr>
          <w:caps/>
          <w:sz w:val="24"/>
          <w:szCs w:val="24"/>
          <w:u w:val="single"/>
          <w:rtl/>
        </w:rPr>
      </w:pPr>
      <w:r w:rsidRPr="00D70D61">
        <w:rPr>
          <w:rFonts w:hint="cs"/>
          <w:caps/>
          <w:sz w:val="24"/>
          <w:szCs w:val="24"/>
          <w:u w:val="single"/>
          <w:rtl/>
        </w:rPr>
        <w:t>מר שמואל רוטמן - ממלא מקום וסגן ראש העיר יהוד</w:t>
      </w:r>
      <w:r w:rsidR="001E2274">
        <w:rPr>
          <w:rFonts w:hint="cs"/>
          <w:caps/>
          <w:sz w:val="24"/>
          <w:szCs w:val="24"/>
          <w:u w:val="single"/>
          <w:rtl/>
        </w:rPr>
        <w:t>:</w:t>
      </w:r>
    </w:p>
    <w:p w14:paraId="2BAEF08E" w14:textId="6975D0B8" w:rsidR="001E2274" w:rsidRDefault="00A10CCF" w:rsidP="002B5484">
      <w:pPr>
        <w:rPr>
          <w:b w:val="0"/>
          <w:bCs w:val="0"/>
          <w:caps/>
          <w:sz w:val="24"/>
          <w:szCs w:val="24"/>
          <w:rtl/>
        </w:rPr>
      </w:pPr>
      <w:r>
        <w:rPr>
          <w:rFonts w:hint="cs"/>
          <w:b w:val="0"/>
          <w:bCs w:val="0"/>
          <w:caps/>
          <w:sz w:val="24"/>
          <w:szCs w:val="24"/>
          <w:rtl/>
        </w:rPr>
        <w:t xml:space="preserve">אני מבקש לזה להתייחס </w:t>
      </w:r>
    </w:p>
    <w:p w14:paraId="79186C3D" w14:textId="77777777" w:rsidR="001E2274" w:rsidRDefault="001E2274" w:rsidP="002B5484">
      <w:pPr>
        <w:rPr>
          <w:b w:val="0"/>
          <w:bCs w:val="0"/>
          <w:caps/>
          <w:sz w:val="24"/>
          <w:szCs w:val="24"/>
          <w:rtl/>
        </w:rPr>
      </w:pPr>
    </w:p>
    <w:p w14:paraId="5C95F208" w14:textId="77777777" w:rsidR="001E2274" w:rsidRDefault="002F0458" w:rsidP="002B5484">
      <w:pPr>
        <w:rPr>
          <w:caps/>
          <w:sz w:val="24"/>
          <w:szCs w:val="24"/>
          <w:u w:val="single"/>
          <w:rtl/>
        </w:rPr>
      </w:pPr>
      <w:r w:rsidRPr="002F0458">
        <w:rPr>
          <w:rFonts w:hint="cs"/>
          <w:caps/>
          <w:sz w:val="24"/>
          <w:szCs w:val="24"/>
          <w:u w:val="single"/>
          <w:rtl/>
        </w:rPr>
        <w:t>גב</w:t>
      </w:r>
      <w:r w:rsidRPr="002F0458">
        <w:rPr>
          <w:caps/>
          <w:sz w:val="24"/>
          <w:szCs w:val="24"/>
          <w:u w:val="single"/>
          <w:rtl/>
        </w:rPr>
        <w:t>'</w:t>
      </w:r>
      <w:r w:rsidRPr="002F0458">
        <w:rPr>
          <w:rFonts w:hint="cs"/>
          <w:caps/>
          <w:sz w:val="24"/>
          <w:szCs w:val="24"/>
          <w:u w:val="single"/>
          <w:rtl/>
        </w:rPr>
        <w:t xml:space="preserve"> אוקסנה פרנק - מהנדסת העיר יהוד מונוסון</w:t>
      </w:r>
      <w:r w:rsidR="001E2274">
        <w:rPr>
          <w:rFonts w:hint="cs"/>
          <w:caps/>
          <w:sz w:val="24"/>
          <w:szCs w:val="24"/>
          <w:u w:val="single"/>
          <w:rtl/>
        </w:rPr>
        <w:t>:</w:t>
      </w:r>
    </w:p>
    <w:p w14:paraId="39CB25CE" w14:textId="72E8807B" w:rsidR="001E2274" w:rsidRDefault="00A10CCF" w:rsidP="002B5484">
      <w:pPr>
        <w:rPr>
          <w:b w:val="0"/>
          <w:bCs w:val="0"/>
          <w:caps/>
          <w:sz w:val="24"/>
          <w:szCs w:val="24"/>
          <w:rtl/>
        </w:rPr>
      </w:pPr>
      <w:r>
        <w:rPr>
          <w:rFonts w:hint="cs"/>
          <w:b w:val="0"/>
          <w:bCs w:val="0"/>
          <w:caps/>
          <w:sz w:val="24"/>
          <w:szCs w:val="24"/>
          <w:rtl/>
        </w:rPr>
        <w:t>אז אז כן רגע אני רציתי</w:t>
      </w:r>
    </w:p>
    <w:p w14:paraId="38FD60AA" w14:textId="77777777" w:rsidR="001E2274" w:rsidRDefault="001E2274" w:rsidP="002B5484">
      <w:pPr>
        <w:rPr>
          <w:b w:val="0"/>
          <w:bCs w:val="0"/>
          <w:caps/>
          <w:sz w:val="24"/>
          <w:szCs w:val="24"/>
          <w:rtl/>
        </w:rPr>
      </w:pPr>
    </w:p>
    <w:p w14:paraId="7AD7F361" w14:textId="77777777" w:rsidR="001E2274" w:rsidRDefault="00D70D61" w:rsidP="002B5484">
      <w:pPr>
        <w:rPr>
          <w:caps/>
          <w:sz w:val="24"/>
          <w:szCs w:val="24"/>
          <w:u w:val="single"/>
          <w:rtl/>
        </w:rPr>
      </w:pPr>
      <w:r w:rsidRPr="00D70D61">
        <w:rPr>
          <w:rFonts w:hint="cs"/>
          <w:caps/>
          <w:sz w:val="24"/>
          <w:szCs w:val="24"/>
          <w:u w:val="single"/>
          <w:rtl/>
        </w:rPr>
        <w:t>מר שמואל רוטמן - ממלא מקום וסגן ראש העיר יהוד</w:t>
      </w:r>
      <w:r w:rsidR="001E2274">
        <w:rPr>
          <w:rFonts w:hint="cs"/>
          <w:caps/>
          <w:sz w:val="24"/>
          <w:szCs w:val="24"/>
          <w:u w:val="single"/>
          <w:rtl/>
        </w:rPr>
        <w:t>:</w:t>
      </w:r>
    </w:p>
    <w:p w14:paraId="058A211A" w14:textId="7F7306C7" w:rsidR="001E2274" w:rsidRDefault="00A10CCF" w:rsidP="002B5484">
      <w:pPr>
        <w:rPr>
          <w:b w:val="0"/>
          <w:bCs w:val="0"/>
          <w:caps/>
          <w:sz w:val="24"/>
          <w:szCs w:val="24"/>
          <w:rtl/>
        </w:rPr>
      </w:pPr>
      <w:r>
        <w:rPr>
          <w:rFonts w:hint="cs"/>
          <w:b w:val="0"/>
          <w:bCs w:val="0"/>
          <w:caps/>
          <w:sz w:val="24"/>
          <w:szCs w:val="24"/>
          <w:rtl/>
        </w:rPr>
        <w:t>אבל אני מבקש להשלים את ההתייחסות לזה</w:t>
      </w:r>
    </w:p>
    <w:p w14:paraId="6B722103" w14:textId="77777777" w:rsidR="001E2274" w:rsidRDefault="001E2274" w:rsidP="002B5484">
      <w:pPr>
        <w:rPr>
          <w:b w:val="0"/>
          <w:bCs w:val="0"/>
          <w:caps/>
          <w:sz w:val="24"/>
          <w:szCs w:val="24"/>
          <w:rtl/>
        </w:rPr>
      </w:pPr>
    </w:p>
    <w:p w14:paraId="396950CC" w14:textId="77777777" w:rsidR="001E2274" w:rsidRDefault="00D17364" w:rsidP="002B5484">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15C63733" w14:textId="49A0D071" w:rsidR="001E2274" w:rsidRDefault="00A10CCF" w:rsidP="002B5484">
      <w:pPr>
        <w:rPr>
          <w:b w:val="0"/>
          <w:bCs w:val="0"/>
          <w:caps/>
          <w:sz w:val="24"/>
          <w:szCs w:val="24"/>
          <w:rtl/>
        </w:rPr>
      </w:pPr>
      <w:r>
        <w:rPr>
          <w:rFonts w:hint="cs"/>
          <w:b w:val="0"/>
          <w:bCs w:val="0"/>
          <w:caps/>
          <w:sz w:val="24"/>
          <w:szCs w:val="24"/>
          <w:rtl/>
        </w:rPr>
        <w:t xml:space="preserve">כן </w:t>
      </w:r>
    </w:p>
    <w:p w14:paraId="14696654" w14:textId="77777777" w:rsidR="001E2274" w:rsidRDefault="001E2274" w:rsidP="002B5484">
      <w:pPr>
        <w:rPr>
          <w:b w:val="0"/>
          <w:bCs w:val="0"/>
          <w:caps/>
          <w:sz w:val="24"/>
          <w:szCs w:val="24"/>
          <w:rtl/>
        </w:rPr>
      </w:pPr>
    </w:p>
    <w:p w14:paraId="7092FFB2" w14:textId="77777777" w:rsidR="001E2274" w:rsidRDefault="00D70D61" w:rsidP="002B5484">
      <w:pPr>
        <w:rPr>
          <w:caps/>
          <w:sz w:val="24"/>
          <w:szCs w:val="24"/>
          <w:u w:val="single"/>
          <w:rtl/>
        </w:rPr>
      </w:pPr>
      <w:r w:rsidRPr="00D70D61">
        <w:rPr>
          <w:rFonts w:hint="cs"/>
          <w:caps/>
          <w:sz w:val="24"/>
          <w:szCs w:val="24"/>
          <w:u w:val="single"/>
          <w:rtl/>
        </w:rPr>
        <w:t>מר שמואל רוטמן - ממלא מקום וסגן ראש העיר יהוד</w:t>
      </w:r>
      <w:r w:rsidR="001E2274">
        <w:rPr>
          <w:rFonts w:hint="cs"/>
          <w:caps/>
          <w:sz w:val="24"/>
          <w:szCs w:val="24"/>
          <w:u w:val="single"/>
          <w:rtl/>
        </w:rPr>
        <w:t>:</w:t>
      </w:r>
    </w:p>
    <w:p w14:paraId="0AA5F3E3" w14:textId="184D8278" w:rsidR="001E2274" w:rsidRDefault="00A10CCF" w:rsidP="002B5484">
      <w:pPr>
        <w:rPr>
          <w:b w:val="0"/>
          <w:bCs w:val="0"/>
          <w:caps/>
          <w:sz w:val="24"/>
          <w:szCs w:val="24"/>
          <w:rtl/>
        </w:rPr>
      </w:pPr>
      <w:r>
        <w:rPr>
          <w:rFonts w:hint="cs"/>
          <w:b w:val="0"/>
          <w:bCs w:val="0"/>
          <w:caps/>
          <w:sz w:val="24"/>
          <w:szCs w:val="24"/>
          <w:rtl/>
        </w:rPr>
        <w:t>וזה חשוב אני יודע</w:t>
      </w:r>
    </w:p>
    <w:p w14:paraId="2A877045" w14:textId="77777777" w:rsidR="001E2274" w:rsidRDefault="001E2274" w:rsidP="002B5484">
      <w:pPr>
        <w:rPr>
          <w:b w:val="0"/>
          <w:bCs w:val="0"/>
          <w:caps/>
          <w:sz w:val="24"/>
          <w:szCs w:val="24"/>
          <w:rtl/>
        </w:rPr>
      </w:pPr>
    </w:p>
    <w:p w14:paraId="04BEC0FE" w14:textId="77777777" w:rsidR="001E2274" w:rsidRDefault="00D17364" w:rsidP="002B5484">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0942BADB" w14:textId="52684227" w:rsidR="001E2274" w:rsidRDefault="00A10CCF" w:rsidP="002B5484">
      <w:pPr>
        <w:rPr>
          <w:b w:val="0"/>
          <w:bCs w:val="0"/>
          <w:caps/>
          <w:sz w:val="24"/>
          <w:szCs w:val="24"/>
          <w:rtl/>
        </w:rPr>
      </w:pPr>
      <w:r>
        <w:rPr>
          <w:rFonts w:hint="cs"/>
          <w:b w:val="0"/>
          <w:bCs w:val="0"/>
          <w:caps/>
          <w:sz w:val="24"/>
          <w:szCs w:val="24"/>
          <w:rtl/>
        </w:rPr>
        <w:t xml:space="preserve">כן </w:t>
      </w:r>
    </w:p>
    <w:p w14:paraId="28EAD30C" w14:textId="77777777" w:rsidR="001E2274" w:rsidRDefault="001E2274" w:rsidP="002B5484">
      <w:pPr>
        <w:rPr>
          <w:b w:val="0"/>
          <w:bCs w:val="0"/>
          <w:caps/>
          <w:sz w:val="24"/>
          <w:szCs w:val="24"/>
          <w:rtl/>
        </w:rPr>
      </w:pPr>
    </w:p>
    <w:p w14:paraId="5108E5D4" w14:textId="77777777" w:rsidR="001E2274" w:rsidRDefault="00D70D61" w:rsidP="002B5484">
      <w:pPr>
        <w:rPr>
          <w:caps/>
          <w:sz w:val="24"/>
          <w:szCs w:val="24"/>
          <w:u w:val="single"/>
          <w:rtl/>
        </w:rPr>
      </w:pPr>
      <w:r w:rsidRPr="00D70D61">
        <w:rPr>
          <w:rFonts w:hint="cs"/>
          <w:caps/>
          <w:sz w:val="24"/>
          <w:szCs w:val="24"/>
          <w:u w:val="single"/>
          <w:rtl/>
        </w:rPr>
        <w:t>מר שמואל רוטמן - ממלא מקום וסגן ראש העיר יהוד</w:t>
      </w:r>
      <w:r w:rsidR="001E2274">
        <w:rPr>
          <w:rFonts w:hint="cs"/>
          <w:caps/>
          <w:sz w:val="24"/>
          <w:szCs w:val="24"/>
          <w:u w:val="single"/>
          <w:rtl/>
        </w:rPr>
        <w:t>:</w:t>
      </w:r>
    </w:p>
    <w:p w14:paraId="25E306CD" w14:textId="24FE7630" w:rsidR="001E2274" w:rsidRDefault="00A10CCF" w:rsidP="002B5484">
      <w:pPr>
        <w:rPr>
          <w:b w:val="0"/>
          <w:bCs w:val="0"/>
          <w:caps/>
          <w:sz w:val="24"/>
          <w:szCs w:val="24"/>
          <w:rtl/>
        </w:rPr>
      </w:pPr>
      <w:r>
        <w:rPr>
          <w:rFonts w:hint="cs"/>
          <w:b w:val="0"/>
          <w:bCs w:val="0"/>
          <w:caps/>
          <w:sz w:val="24"/>
          <w:szCs w:val="24"/>
          <w:rtl/>
        </w:rPr>
        <w:t>אני יודע</w:t>
      </w:r>
    </w:p>
    <w:p w14:paraId="53AF2DE1" w14:textId="77777777" w:rsidR="001E2274" w:rsidRDefault="001E2274" w:rsidP="002B5484">
      <w:pPr>
        <w:rPr>
          <w:b w:val="0"/>
          <w:bCs w:val="0"/>
          <w:caps/>
          <w:sz w:val="24"/>
          <w:szCs w:val="24"/>
          <w:rtl/>
        </w:rPr>
      </w:pPr>
    </w:p>
    <w:p w14:paraId="285F19A7" w14:textId="77777777" w:rsidR="001E2274" w:rsidRDefault="00D17364" w:rsidP="002B5484">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2DF4CB8F" w14:textId="5D65E06A" w:rsidR="001E2274" w:rsidRDefault="00A10CCF" w:rsidP="002B5484">
      <w:pPr>
        <w:rPr>
          <w:b w:val="0"/>
          <w:bCs w:val="0"/>
          <w:caps/>
          <w:sz w:val="24"/>
          <w:szCs w:val="24"/>
          <w:rtl/>
        </w:rPr>
      </w:pPr>
      <w:r>
        <w:rPr>
          <w:rFonts w:hint="cs"/>
          <w:b w:val="0"/>
          <w:bCs w:val="0"/>
          <w:caps/>
          <w:sz w:val="24"/>
          <w:szCs w:val="24"/>
          <w:rtl/>
        </w:rPr>
        <w:lastRenderedPageBreak/>
        <w:t xml:space="preserve">תשלים את ההתייחסות </w:t>
      </w:r>
    </w:p>
    <w:p w14:paraId="027FE543" w14:textId="77777777" w:rsidR="001E2274" w:rsidRDefault="001E2274" w:rsidP="002B5484">
      <w:pPr>
        <w:rPr>
          <w:b w:val="0"/>
          <w:bCs w:val="0"/>
          <w:caps/>
          <w:sz w:val="24"/>
          <w:szCs w:val="24"/>
          <w:rtl/>
        </w:rPr>
      </w:pPr>
    </w:p>
    <w:p w14:paraId="21EF9FB1" w14:textId="77777777" w:rsidR="001E2274" w:rsidRDefault="00D70D61" w:rsidP="002B5484">
      <w:pPr>
        <w:rPr>
          <w:caps/>
          <w:sz w:val="24"/>
          <w:szCs w:val="24"/>
          <w:u w:val="single"/>
          <w:rtl/>
        </w:rPr>
      </w:pPr>
      <w:r w:rsidRPr="00D70D61">
        <w:rPr>
          <w:rFonts w:hint="cs"/>
          <w:caps/>
          <w:sz w:val="24"/>
          <w:szCs w:val="24"/>
          <w:u w:val="single"/>
          <w:rtl/>
        </w:rPr>
        <w:t>מר שמואל רוטמן - ממלא מקום וסגן ראש העיר יהוד</w:t>
      </w:r>
      <w:r w:rsidR="001E2274">
        <w:rPr>
          <w:rFonts w:hint="cs"/>
          <w:caps/>
          <w:sz w:val="24"/>
          <w:szCs w:val="24"/>
          <w:u w:val="single"/>
          <w:rtl/>
        </w:rPr>
        <w:t>:</w:t>
      </w:r>
    </w:p>
    <w:p w14:paraId="5B79122A" w14:textId="6367D8A8" w:rsidR="001E2274" w:rsidRDefault="00A10CCF" w:rsidP="002B5484">
      <w:pPr>
        <w:rPr>
          <w:b w:val="0"/>
          <w:bCs w:val="0"/>
          <w:caps/>
          <w:sz w:val="24"/>
          <w:szCs w:val="24"/>
          <w:rtl/>
        </w:rPr>
      </w:pPr>
      <w:r>
        <w:rPr>
          <w:rFonts w:hint="cs"/>
          <w:b w:val="0"/>
          <w:bCs w:val="0"/>
          <w:caps/>
          <w:sz w:val="24"/>
          <w:szCs w:val="24"/>
          <w:rtl/>
        </w:rPr>
        <w:t xml:space="preserve">שזה נעשה בתום לב, ואין פה שום טריקים מצד חס וחלילה אבל לא אנחנו פה עושים תרגילים ואני יודע שגם לא הוועדה </w:t>
      </w:r>
    </w:p>
    <w:p w14:paraId="7F8AEA9E" w14:textId="77777777" w:rsidR="001E2274" w:rsidRDefault="001E2274" w:rsidP="002B5484">
      <w:pPr>
        <w:rPr>
          <w:b w:val="0"/>
          <w:bCs w:val="0"/>
          <w:caps/>
          <w:sz w:val="24"/>
          <w:szCs w:val="24"/>
          <w:rtl/>
        </w:rPr>
      </w:pPr>
    </w:p>
    <w:p w14:paraId="7B63F912" w14:textId="77777777" w:rsidR="001E2274" w:rsidRDefault="00D17364" w:rsidP="002B5484">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77291092" w14:textId="00CE0A0B" w:rsidR="001E2274" w:rsidRDefault="00A10CCF" w:rsidP="002B5484">
      <w:pPr>
        <w:rPr>
          <w:b w:val="0"/>
          <w:bCs w:val="0"/>
          <w:caps/>
          <w:sz w:val="24"/>
          <w:szCs w:val="24"/>
          <w:rtl/>
        </w:rPr>
      </w:pPr>
      <w:r>
        <w:rPr>
          <w:rFonts w:hint="cs"/>
          <w:b w:val="0"/>
          <w:bCs w:val="0"/>
          <w:caps/>
          <w:sz w:val="24"/>
          <w:szCs w:val="24"/>
          <w:rtl/>
        </w:rPr>
        <w:t xml:space="preserve">אנחנו אנחנו מקיימים דיון תכנוני </w:t>
      </w:r>
    </w:p>
    <w:p w14:paraId="0F57A0D8" w14:textId="77777777" w:rsidR="001E2274" w:rsidRDefault="001E2274" w:rsidP="002B5484">
      <w:pPr>
        <w:rPr>
          <w:b w:val="0"/>
          <w:bCs w:val="0"/>
          <w:caps/>
          <w:sz w:val="24"/>
          <w:szCs w:val="24"/>
          <w:rtl/>
        </w:rPr>
      </w:pPr>
    </w:p>
    <w:p w14:paraId="3B7722EB" w14:textId="77777777" w:rsidR="001E2274" w:rsidRDefault="00D70D61" w:rsidP="002B5484">
      <w:pPr>
        <w:rPr>
          <w:caps/>
          <w:sz w:val="24"/>
          <w:szCs w:val="24"/>
          <w:u w:val="single"/>
          <w:rtl/>
        </w:rPr>
      </w:pPr>
      <w:r w:rsidRPr="00D70D61">
        <w:rPr>
          <w:rFonts w:hint="cs"/>
          <w:caps/>
          <w:sz w:val="24"/>
          <w:szCs w:val="24"/>
          <w:u w:val="single"/>
          <w:rtl/>
        </w:rPr>
        <w:t>מר שמואל רוטמן - ממלא מקום וסגן ראש העיר יהוד</w:t>
      </w:r>
      <w:r w:rsidR="001E2274">
        <w:rPr>
          <w:rFonts w:hint="cs"/>
          <w:caps/>
          <w:sz w:val="24"/>
          <w:szCs w:val="24"/>
          <w:u w:val="single"/>
          <w:rtl/>
        </w:rPr>
        <w:t>:</w:t>
      </w:r>
    </w:p>
    <w:p w14:paraId="720CCA5C" w14:textId="455726C5" w:rsidR="001E2274" w:rsidRDefault="00A10CCF" w:rsidP="002B5484">
      <w:pPr>
        <w:rPr>
          <w:b w:val="0"/>
          <w:bCs w:val="0"/>
          <w:caps/>
          <w:sz w:val="24"/>
          <w:szCs w:val="24"/>
          <w:rtl/>
        </w:rPr>
      </w:pPr>
      <w:r>
        <w:rPr>
          <w:rFonts w:hint="cs"/>
          <w:b w:val="0"/>
          <w:bCs w:val="0"/>
          <w:caps/>
          <w:sz w:val="24"/>
          <w:szCs w:val="24"/>
          <w:rtl/>
        </w:rPr>
        <w:t>נכון רגע</w:t>
      </w:r>
    </w:p>
    <w:p w14:paraId="2FC2492C" w14:textId="77777777" w:rsidR="001E2274" w:rsidRDefault="001E2274" w:rsidP="002B5484">
      <w:pPr>
        <w:rPr>
          <w:b w:val="0"/>
          <w:bCs w:val="0"/>
          <w:caps/>
          <w:sz w:val="24"/>
          <w:szCs w:val="24"/>
          <w:rtl/>
        </w:rPr>
      </w:pPr>
    </w:p>
    <w:p w14:paraId="1D0312D7" w14:textId="77777777" w:rsidR="001E2274" w:rsidRDefault="00D17364" w:rsidP="002B5484">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1F8D6B61" w14:textId="6483528F" w:rsidR="001E2274" w:rsidRDefault="00A10CCF" w:rsidP="002B5484">
      <w:pPr>
        <w:rPr>
          <w:b w:val="0"/>
          <w:bCs w:val="0"/>
          <w:caps/>
          <w:sz w:val="24"/>
          <w:szCs w:val="24"/>
          <w:rtl/>
        </w:rPr>
      </w:pPr>
      <w:r>
        <w:rPr>
          <w:rFonts w:hint="cs"/>
          <w:b w:val="0"/>
          <w:bCs w:val="0"/>
          <w:caps/>
          <w:sz w:val="24"/>
          <w:szCs w:val="24"/>
          <w:rtl/>
        </w:rPr>
        <w:t>על איזה תרגילים אתה מדבר?</w:t>
      </w:r>
    </w:p>
    <w:p w14:paraId="4B7DFA7F" w14:textId="77777777" w:rsidR="001E2274" w:rsidRDefault="001E2274" w:rsidP="002B5484">
      <w:pPr>
        <w:rPr>
          <w:b w:val="0"/>
          <w:bCs w:val="0"/>
          <w:caps/>
          <w:sz w:val="24"/>
          <w:szCs w:val="24"/>
          <w:rtl/>
        </w:rPr>
      </w:pPr>
    </w:p>
    <w:p w14:paraId="20EF70F2" w14:textId="77777777" w:rsidR="001E2274" w:rsidRDefault="00D70D61" w:rsidP="002B5484">
      <w:pPr>
        <w:rPr>
          <w:caps/>
          <w:sz w:val="24"/>
          <w:szCs w:val="24"/>
          <w:u w:val="single"/>
          <w:rtl/>
        </w:rPr>
      </w:pPr>
      <w:r w:rsidRPr="00D70D61">
        <w:rPr>
          <w:rFonts w:hint="cs"/>
          <w:caps/>
          <w:sz w:val="24"/>
          <w:szCs w:val="24"/>
          <w:u w:val="single"/>
          <w:rtl/>
        </w:rPr>
        <w:t>מר שמואל רוטמן - ממלא מקום וסגן ראש העיר יהוד</w:t>
      </w:r>
      <w:r w:rsidR="001E2274">
        <w:rPr>
          <w:rFonts w:hint="cs"/>
          <w:caps/>
          <w:sz w:val="24"/>
          <w:szCs w:val="24"/>
          <w:u w:val="single"/>
          <w:rtl/>
        </w:rPr>
        <w:t>:</w:t>
      </w:r>
    </w:p>
    <w:p w14:paraId="28D36875" w14:textId="19F6823F" w:rsidR="001E2274" w:rsidRDefault="00A10CCF" w:rsidP="002B5484">
      <w:pPr>
        <w:rPr>
          <w:b w:val="0"/>
          <w:bCs w:val="0"/>
          <w:caps/>
          <w:sz w:val="24"/>
          <w:szCs w:val="24"/>
          <w:rtl/>
        </w:rPr>
      </w:pPr>
      <w:r>
        <w:rPr>
          <w:rFonts w:hint="cs"/>
          <w:b w:val="0"/>
          <w:bCs w:val="0"/>
          <w:caps/>
          <w:sz w:val="24"/>
          <w:szCs w:val="24"/>
          <w:rtl/>
        </w:rPr>
        <w:t>לא לא לא אני יודע אני יודע אנחנו לא באים משום, גם אתם מבקשים את זה מסיבות תכנוניות זה ברור לי לגמרי. יש פה נקודה אחת, שאתה מדגיש אותה כמה פעמים ואני חושב שהיא חשובה מאוד וזה שזה מייתר את הצורך להיכנס דרך רחוב תמר. עכשיו, כתבנו במכתב וחבל אני מבקש שתעיינו שוב</w:t>
      </w:r>
    </w:p>
    <w:p w14:paraId="3AFFA7FD" w14:textId="77777777" w:rsidR="001E2274" w:rsidRDefault="001E2274" w:rsidP="002B5484">
      <w:pPr>
        <w:rPr>
          <w:b w:val="0"/>
          <w:bCs w:val="0"/>
          <w:caps/>
          <w:sz w:val="24"/>
          <w:szCs w:val="24"/>
          <w:rtl/>
        </w:rPr>
      </w:pPr>
    </w:p>
    <w:p w14:paraId="7709E1C6" w14:textId="77777777" w:rsidR="001E2274" w:rsidRDefault="00D17364" w:rsidP="002B5484">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205F9950" w14:textId="1CCCC763" w:rsidR="001E2274" w:rsidRDefault="00A10CCF" w:rsidP="002B5484">
      <w:pPr>
        <w:rPr>
          <w:b w:val="0"/>
          <w:bCs w:val="0"/>
          <w:caps/>
          <w:sz w:val="24"/>
          <w:szCs w:val="24"/>
          <w:rtl/>
        </w:rPr>
      </w:pPr>
      <w:r>
        <w:rPr>
          <w:rFonts w:hint="cs"/>
          <w:b w:val="0"/>
          <w:bCs w:val="0"/>
          <w:caps/>
          <w:sz w:val="24"/>
          <w:szCs w:val="24"/>
          <w:rtl/>
        </w:rPr>
        <w:t xml:space="preserve">לא המכתב הוא לא חלק מהדיון יש לנו דיון עכשיו </w:t>
      </w:r>
    </w:p>
    <w:p w14:paraId="7CDC642E" w14:textId="77777777" w:rsidR="001E2274" w:rsidRDefault="001E2274" w:rsidP="002B5484">
      <w:pPr>
        <w:rPr>
          <w:b w:val="0"/>
          <w:bCs w:val="0"/>
          <w:caps/>
          <w:sz w:val="24"/>
          <w:szCs w:val="24"/>
          <w:rtl/>
        </w:rPr>
      </w:pPr>
    </w:p>
    <w:p w14:paraId="70A86722" w14:textId="77777777" w:rsidR="001E2274" w:rsidRDefault="00D70D61" w:rsidP="002B5484">
      <w:pPr>
        <w:rPr>
          <w:caps/>
          <w:sz w:val="24"/>
          <w:szCs w:val="24"/>
          <w:u w:val="single"/>
          <w:rtl/>
        </w:rPr>
      </w:pPr>
      <w:r w:rsidRPr="00D70D61">
        <w:rPr>
          <w:rFonts w:hint="cs"/>
          <w:caps/>
          <w:sz w:val="24"/>
          <w:szCs w:val="24"/>
          <w:u w:val="single"/>
          <w:rtl/>
        </w:rPr>
        <w:t>מר שמואל רוטמן - ממלא מקום וסגן ראש העיר יהוד</w:t>
      </w:r>
      <w:r w:rsidR="001E2274">
        <w:rPr>
          <w:rFonts w:hint="cs"/>
          <w:caps/>
          <w:sz w:val="24"/>
          <w:szCs w:val="24"/>
          <w:u w:val="single"/>
          <w:rtl/>
        </w:rPr>
        <w:t>:</w:t>
      </w:r>
    </w:p>
    <w:p w14:paraId="46A804CB" w14:textId="51276DB4" w:rsidR="001E2274" w:rsidRDefault="00A10CCF" w:rsidP="002B5484">
      <w:pPr>
        <w:rPr>
          <w:b w:val="0"/>
          <w:bCs w:val="0"/>
          <w:caps/>
          <w:sz w:val="24"/>
          <w:szCs w:val="24"/>
          <w:rtl/>
        </w:rPr>
      </w:pPr>
      <w:r>
        <w:rPr>
          <w:rFonts w:hint="cs"/>
          <w:b w:val="0"/>
          <w:bCs w:val="0"/>
          <w:caps/>
          <w:sz w:val="24"/>
          <w:szCs w:val="24"/>
          <w:rtl/>
        </w:rPr>
        <w:t xml:space="preserve">רגע רגע </w:t>
      </w:r>
    </w:p>
    <w:p w14:paraId="2DFC3FA9" w14:textId="77777777" w:rsidR="001E2274" w:rsidRDefault="001E2274" w:rsidP="002B5484">
      <w:pPr>
        <w:rPr>
          <w:b w:val="0"/>
          <w:bCs w:val="0"/>
          <w:caps/>
          <w:sz w:val="24"/>
          <w:szCs w:val="24"/>
          <w:rtl/>
        </w:rPr>
      </w:pPr>
    </w:p>
    <w:p w14:paraId="3E49F5C9" w14:textId="77777777" w:rsidR="001E2274" w:rsidRDefault="00D17364" w:rsidP="002B5484">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06B92BAB" w14:textId="07896DE7" w:rsidR="001E2274" w:rsidRDefault="00A10CCF" w:rsidP="002B5484">
      <w:pPr>
        <w:rPr>
          <w:b w:val="0"/>
          <w:bCs w:val="0"/>
          <w:caps/>
          <w:sz w:val="24"/>
          <w:szCs w:val="24"/>
          <w:rtl/>
        </w:rPr>
      </w:pPr>
      <w:r>
        <w:rPr>
          <w:rFonts w:hint="cs"/>
          <w:b w:val="0"/>
          <w:bCs w:val="0"/>
          <w:caps/>
          <w:sz w:val="24"/>
          <w:szCs w:val="24"/>
          <w:rtl/>
        </w:rPr>
        <w:t xml:space="preserve">כל מה שאתה רוצה להגיד עכשיו תגיד עכשיו </w:t>
      </w:r>
    </w:p>
    <w:p w14:paraId="4122EF1E" w14:textId="77777777" w:rsidR="001E2274" w:rsidRDefault="001E2274" w:rsidP="002B5484">
      <w:pPr>
        <w:rPr>
          <w:b w:val="0"/>
          <w:bCs w:val="0"/>
          <w:caps/>
          <w:sz w:val="24"/>
          <w:szCs w:val="24"/>
          <w:rtl/>
        </w:rPr>
      </w:pPr>
    </w:p>
    <w:p w14:paraId="2414068F" w14:textId="77777777" w:rsidR="001E2274" w:rsidRDefault="00D70D61" w:rsidP="002B5484">
      <w:pPr>
        <w:rPr>
          <w:caps/>
          <w:sz w:val="24"/>
          <w:szCs w:val="24"/>
          <w:u w:val="single"/>
          <w:rtl/>
        </w:rPr>
      </w:pPr>
      <w:r w:rsidRPr="00D70D61">
        <w:rPr>
          <w:rFonts w:hint="cs"/>
          <w:caps/>
          <w:sz w:val="24"/>
          <w:szCs w:val="24"/>
          <w:u w:val="single"/>
          <w:rtl/>
        </w:rPr>
        <w:t>מר שמואל רוטמן - ממלא מקום וסגן ראש העיר יהוד</w:t>
      </w:r>
      <w:r w:rsidR="001E2274">
        <w:rPr>
          <w:rFonts w:hint="cs"/>
          <w:caps/>
          <w:sz w:val="24"/>
          <w:szCs w:val="24"/>
          <w:u w:val="single"/>
          <w:rtl/>
        </w:rPr>
        <w:t>:</w:t>
      </w:r>
    </w:p>
    <w:p w14:paraId="68095F04" w14:textId="3666E2B5" w:rsidR="001E2274" w:rsidRDefault="00A10CCF" w:rsidP="002B5484">
      <w:pPr>
        <w:rPr>
          <w:b w:val="0"/>
          <w:bCs w:val="0"/>
          <w:caps/>
          <w:sz w:val="24"/>
          <w:szCs w:val="24"/>
          <w:rtl/>
        </w:rPr>
      </w:pPr>
      <w:r>
        <w:rPr>
          <w:rFonts w:hint="cs"/>
          <w:b w:val="0"/>
          <w:bCs w:val="0"/>
          <w:caps/>
          <w:sz w:val="24"/>
          <w:szCs w:val="24"/>
          <w:rtl/>
        </w:rPr>
        <w:t xml:space="preserve">כן כן אני אומר, אנחנו חד משמעית בעד כניסה מרחוב שקד בכל מקרה שיהיה. </w:t>
      </w:r>
      <w:r w:rsidR="00EC6995">
        <w:rPr>
          <w:rFonts w:hint="cs"/>
          <w:b w:val="0"/>
          <w:bCs w:val="0"/>
          <w:caps/>
          <w:sz w:val="24"/>
          <w:szCs w:val="24"/>
          <w:rtl/>
        </w:rPr>
        <w:t>עכשיו מעבר לזה, קיים הסכם מחייב בחסות בית המשפט העליון זה לא זה לא</w:t>
      </w:r>
      <w:r w:rsidR="000F703D">
        <w:rPr>
          <w:rFonts w:hint="cs"/>
          <w:b w:val="0"/>
          <w:bCs w:val="0"/>
          <w:caps/>
          <w:sz w:val="24"/>
          <w:szCs w:val="24"/>
          <w:rtl/>
        </w:rPr>
        <w:t xml:space="preserve"> </w:t>
      </w:r>
      <w:r w:rsidR="00EC6995">
        <w:rPr>
          <w:rFonts w:hint="cs"/>
          <w:b w:val="0"/>
          <w:bCs w:val="0"/>
          <w:caps/>
          <w:sz w:val="24"/>
          <w:szCs w:val="24"/>
          <w:rtl/>
        </w:rPr>
        <w:t>... לא תוקף של פסק דין אלא בית המשפט העליון אמר לנו עם היזם לקראת ההיתר הקודם להגיד לפשרה. במסגרת ההסכם הזה, ה, כניסה מפסיקה להיות מרחוב תמר ונכנסת מרחוב שקד כך שהדבר הזה לא חידוש</w:t>
      </w:r>
    </w:p>
    <w:p w14:paraId="743C18A1" w14:textId="77777777" w:rsidR="001E2274" w:rsidRDefault="001E2274" w:rsidP="002B5484">
      <w:pPr>
        <w:rPr>
          <w:b w:val="0"/>
          <w:bCs w:val="0"/>
          <w:caps/>
          <w:sz w:val="24"/>
          <w:szCs w:val="24"/>
          <w:rtl/>
        </w:rPr>
      </w:pPr>
    </w:p>
    <w:p w14:paraId="1E9B2E3F" w14:textId="77777777" w:rsidR="001E2274" w:rsidRDefault="00D17364" w:rsidP="002B5484">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27CA39ED" w14:textId="2F4C5665" w:rsidR="001E2274" w:rsidRDefault="00EC6995" w:rsidP="002B5484">
      <w:pPr>
        <w:rPr>
          <w:b w:val="0"/>
          <w:bCs w:val="0"/>
          <w:caps/>
          <w:sz w:val="24"/>
          <w:szCs w:val="24"/>
          <w:rtl/>
        </w:rPr>
      </w:pPr>
      <w:r>
        <w:rPr>
          <w:rFonts w:hint="cs"/>
          <w:b w:val="0"/>
          <w:bCs w:val="0"/>
          <w:caps/>
          <w:sz w:val="24"/>
          <w:szCs w:val="24"/>
          <w:rtl/>
        </w:rPr>
        <w:t>אתה מדבר אתה מדבר על הסכמה שהייתה לפני הדיון בבית משפט?</w:t>
      </w:r>
    </w:p>
    <w:p w14:paraId="4089C44F" w14:textId="77777777" w:rsidR="001E2274" w:rsidRDefault="001E2274" w:rsidP="002B5484">
      <w:pPr>
        <w:rPr>
          <w:b w:val="0"/>
          <w:bCs w:val="0"/>
          <w:caps/>
          <w:sz w:val="24"/>
          <w:szCs w:val="24"/>
          <w:rtl/>
        </w:rPr>
      </w:pPr>
    </w:p>
    <w:p w14:paraId="26481397" w14:textId="77777777" w:rsidR="001E2274" w:rsidRDefault="00D70D61" w:rsidP="002B5484">
      <w:pPr>
        <w:rPr>
          <w:caps/>
          <w:sz w:val="24"/>
          <w:szCs w:val="24"/>
          <w:u w:val="single"/>
          <w:rtl/>
        </w:rPr>
      </w:pPr>
      <w:r w:rsidRPr="00D70D61">
        <w:rPr>
          <w:rFonts w:hint="cs"/>
          <w:caps/>
          <w:sz w:val="24"/>
          <w:szCs w:val="24"/>
          <w:u w:val="single"/>
          <w:rtl/>
        </w:rPr>
        <w:t>מר שמואל רוטמן - ממלא מקום וסגן ראש העיר יהוד</w:t>
      </w:r>
      <w:r w:rsidR="001E2274">
        <w:rPr>
          <w:rFonts w:hint="cs"/>
          <w:caps/>
          <w:sz w:val="24"/>
          <w:szCs w:val="24"/>
          <w:u w:val="single"/>
          <w:rtl/>
        </w:rPr>
        <w:t>:</w:t>
      </w:r>
    </w:p>
    <w:p w14:paraId="3CC1373B" w14:textId="4249DA4A" w:rsidR="001E2274" w:rsidRDefault="00EC6995" w:rsidP="002B5484">
      <w:pPr>
        <w:rPr>
          <w:b w:val="0"/>
          <w:bCs w:val="0"/>
          <w:caps/>
          <w:sz w:val="24"/>
          <w:szCs w:val="24"/>
          <w:rtl/>
        </w:rPr>
      </w:pPr>
      <w:r>
        <w:rPr>
          <w:rFonts w:hint="cs"/>
          <w:b w:val="0"/>
          <w:bCs w:val="0"/>
          <w:caps/>
          <w:sz w:val="24"/>
          <w:szCs w:val="24"/>
          <w:rtl/>
        </w:rPr>
        <w:t>כחלק כן כן לא</w:t>
      </w:r>
    </w:p>
    <w:p w14:paraId="003CF33A" w14:textId="77777777" w:rsidR="001E2274" w:rsidRDefault="001E2274" w:rsidP="002B5484">
      <w:pPr>
        <w:rPr>
          <w:b w:val="0"/>
          <w:bCs w:val="0"/>
          <w:caps/>
          <w:sz w:val="24"/>
          <w:szCs w:val="24"/>
          <w:rtl/>
        </w:rPr>
      </w:pPr>
    </w:p>
    <w:p w14:paraId="2791D737" w14:textId="77777777" w:rsidR="001E2274" w:rsidRDefault="00D17364" w:rsidP="002B5484">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66846363" w14:textId="36243F01" w:rsidR="001E2274" w:rsidRDefault="00EC6995" w:rsidP="002B5484">
      <w:pPr>
        <w:rPr>
          <w:b w:val="0"/>
          <w:bCs w:val="0"/>
          <w:caps/>
          <w:sz w:val="24"/>
          <w:szCs w:val="24"/>
          <w:rtl/>
        </w:rPr>
      </w:pPr>
      <w:r>
        <w:rPr>
          <w:rFonts w:hint="cs"/>
          <w:b w:val="0"/>
          <w:bCs w:val="0"/>
          <w:caps/>
          <w:sz w:val="24"/>
          <w:szCs w:val="24"/>
          <w:rtl/>
        </w:rPr>
        <w:t xml:space="preserve">אני מכיר רק </w:t>
      </w:r>
    </w:p>
    <w:p w14:paraId="3D4BBA75" w14:textId="77777777" w:rsidR="001E2274" w:rsidRDefault="001E2274" w:rsidP="002B5484">
      <w:pPr>
        <w:rPr>
          <w:b w:val="0"/>
          <w:bCs w:val="0"/>
          <w:caps/>
          <w:sz w:val="24"/>
          <w:szCs w:val="24"/>
          <w:rtl/>
        </w:rPr>
      </w:pPr>
    </w:p>
    <w:p w14:paraId="37E72632" w14:textId="77777777" w:rsidR="001E2274" w:rsidRDefault="00D70D61" w:rsidP="002B5484">
      <w:pPr>
        <w:rPr>
          <w:caps/>
          <w:sz w:val="24"/>
          <w:szCs w:val="24"/>
          <w:u w:val="single"/>
          <w:rtl/>
        </w:rPr>
      </w:pPr>
      <w:r w:rsidRPr="00D70D61">
        <w:rPr>
          <w:rFonts w:hint="cs"/>
          <w:caps/>
          <w:sz w:val="24"/>
          <w:szCs w:val="24"/>
          <w:u w:val="single"/>
          <w:rtl/>
        </w:rPr>
        <w:t>מר שמואל רוטמן - ממלא מקום וסגן ראש העיר יהוד</w:t>
      </w:r>
      <w:r w:rsidR="001E2274">
        <w:rPr>
          <w:rFonts w:hint="cs"/>
          <w:caps/>
          <w:sz w:val="24"/>
          <w:szCs w:val="24"/>
          <w:u w:val="single"/>
          <w:rtl/>
        </w:rPr>
        <w:t>:</w:t>
      </w:r>
    </w:p>
    <w:p w14:paraId="79DF1A78" w14:textId="20FA2842" w:rsidR="001E2274" w:rsidRDefault="00EC6995" w:rsidP="002B5484">
      <w:pPr>
        <w:rPr>
          <w:b w:val="0"/>
          <w:bCs w:val="0"/>
          <w:caps/>
          <w:sz w:val="24"/>
          <w:szCs w:val="24"/>
          <w:rtl/>
        </w:rPr>
      </w:pPr>
      <w:r>
        <w:rPr>
          <w:rFonts w:hint="cs"/>
          <w:b w:val="0"/>
          <w:bCs w:val="0"/>
          <w:caps/>
          <w:sz w:val="24"/>
          <w:szCs w:val="24"/>
          <w:rtl/>
        </w:rPr>
        <w:t>לא סליחה כחלק מההיתר, התנאי להיתר של היזם בתנאי להיתר של היזם</w:t>
      </w:r>
    </w:p>
    <w:p w14:paraId="1D3CF1CD" w14:textId="77777777" w:rsidR="001E2274" w:rsidRDefault="001E2274" w:rsidP="002B5484">
      <w:pPr>
        <w:rPr>
          <w:b w:val="0"/>
          <w:bCs w:val="0"/>
          <w:caps/>
          <w:sz w:val="24"/>
          <w:szCs w:val="24"/>
          <w:rtl/>
        </w:rPr>
      </w:pPr>
    </w:p>
    <w:p w14:paraId="5CD21D1C" w14:textId="77777777" w:rsidR="001E2274" w:rsidRDefault="00D17364" w:rsidP="002B5484">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6A5DAF39" w14:textId="39B12B2D" w:rsidR="001E2274" w:rsidRDefault="00EC6995" w:rsidP="002B5484">
      <w:pPr>
        <w:rPr>
          <w:b w:val="0"/>
          <w:bCs w:val="0"/>
          <w:caps/>
          <w:sz w:val="24"/>
          <w:szCs w:val="24"/>
          <w:rtl/>
        </w:rPr>
      </w:pPr>
      <w:r>
        <w:rPr>
          <w:rFonts w:hint="cs"/>
          <w:b w:val="0"/>
          <w:bCs w:val="0"/>
          <w:caps/>
          <w:sz w:val="24"/>
          <w:szCs w:val="24"/>
          <w:rtl/>
        </w:rPr>
        <w:lastRenderedPageBreak/>
        <w:t xml:space="preserve">תנאי לאיזה היתר חברים אני מכיר אני מכיר פסק דין של בית המשפט </w:t>
      </w:r>
    </w:p>
    <w:p w14:paraId="4614F86D" w14:textId="77777777" w:rsidR="001E2274" w:rsidRDefault="001E2274" w:rsidP="002B5484">
      <w:pPr>
        <w:rPr>
          <w:b w:val="0"/>
          <w:bCs w:val="0"/>
          <w:caps/>
          <w:sz w:val="24"/>
          <w:szCs w:val="24"/>
          <w:rtl/>
        </w:rPr>
      </w:pPr>
    </w:p>
    <w:p w14:paraId="1EB85F9D" w14:textId="77777777" w:rsidR="001E2274" w:rsidRDefault="00D70D61" w:rsidP="002B5484">
      <w:pPr>
        <w:rPr>
          <w:caps/>
          <w:sz w:val="24"/>
          <w:szCs w:val="24"/>
          <w:u w:val="single"/>
          <w:rtl/>
        </w:rPr>
      </w:pPr>
      <w:r w:rsidRPr="00D70D61">
        <w:rPr>
          <w:rFonts w:hint="cs"/>
          <w:caps/>
          <w:sz w:val="24"/>
          <w:szCs w:val="24"/>
          <w:u w:val="single"/>
          <w:rtl/>
        </w:rPr>
        <w:t>מר שמואל רוטמן - ממלא מקום וסגן ראש העיר יהוד</w:t>
      </w:r>
      <w:r w:rsidR="001E2274">
        <w:rPr>
          <w:rFonts w:hint="cs"/>
          <w:caps/>
          <w:sz w:val="24"/>
          <w:szCs w:val="24"/>
          <w:u w:val="single"/>
          <w:rtl/>
        </w:rPr>
        <w:t>:</w:t>
      </w:r>
    </w:p>
    <w:p w14:paraId="412B0AC0" w14:textId="03B3AB1E" w:rsidR="001E2274" w:rsidRDefault="00EC6995" w:rsidP="002B5484">
      <w:pPr>
        <w:rPr>
          <w:b w:val="0"/>
          <w:bCs w:val="0"/>
          <w:caps/>
          <w:sz w:val="24"/>
          <w:szCs w:val="24"/>
          <w:rtl/>
        </w:rPr>
      </w:pPr>
      <w:r>
        <w:rPr>
          <w:rFonts w:hint="cs"/>
          <w:b w:val="0"/>
          <w:bCs w:val="0"/>
          <w:caps/>
          <w:sz w:val="24"/>
          <w:szCs w:val="24"/>
          <w:rtl/>
        </w:rPr>
        <w:t xml:space="preserve">כן </w:t>
      </w:r>
    </w:p>
    <w:p w14:paraId="2D8B34DB" w14:textId="77777777" w:rsidR="001E2274" w:rsidRDefault="001E2274" w:rsidP="002B5484">
      <w:pPr>
        <w:rPr>
          <w:b w:val="0"/>
          <w:bCs w:val="0"/>
          <w:caps/>
          <w:sz w:val="24"/>
          <w:szCs w:val="24"/>
          <w:rtl/>
        </w:rPr>
      </w:pPr>
    </w:p>
    <w:p w14:paraId="7782E879" w14:textId="77777777" w:rsidR="001E2274" w:rsidRDefault="00D17364" w:rsidP="00EC6995">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407A0226" w14:textId="2238C8FA" w:rsidR="001E2274" w:rsidRDefault="00EC6995" w:rsidP="00EC6995">
      <w:pPr>
        <w:rPr>
          <w:b w:val="0"/>
          <w:bCs w:val="0"/>
          <w:caps/>
          <w:sz w:val="24"/>
          <w:szCs w:val="24"/>
          <w:rtl/>
        </w:rPr>
      </w:pPr>
      <w:r>
        <w:rPr>
          <w:rFonts w:hint="cs"/>
          <w:b w:val="0"/>
          <w:bCs w:val="0"/>
          <w:caps/>
          <w:sz w:val="24"/>
          <w:szCs w:val="24"/>
          <w:rtl/>
        </w:rPr>
        <w:t>העליון</w:t>
      </w:r>
    </w:p>
    <w:p w14:paraId="5077856E" w14:textId="77777777" w:rsidR="001E2274" w:rsidRDefault="001E2274" w:rsidP="00EC6995">
      <w:pPr>
        <w:rPr>
          <w:b w:val="0"/>
          <w:bCs w:val="0"/>
          <w:caps/>
          <w:sz w:val="24"/>
          <w:szCs w:val="24"/>
          <w:rtl/>
        </w:rPr>
      </w:pPr>
    </w:p>
    <w:p w14:paraId="24EC3655" w14:textId="77777777" w:rsidR="001E2274" w:rsidRDefault="00D70D61" w:rsidP="00EC6995">
      <w:pPr>
        <w:rPr>
          <w:caps/>
          <w:sz w:val="24"/>
          <w:szCs w:val="24"/>
          <w:u w:val="single"/>
          <w:rtl/>
        </w:rPr>
      </w:pPr>
      <w:r w:rsidRPr="00D70D61">
        <w:rPr>
          <w:rFonts w:hint="cs"/>
          <w:caps/>
          <w:sz w:val="24"/>
          <w:szCs w:val="24"/>
          <w:u w:val="single"/>
          <w:rtl/>
        </w:rPr>
        <w:t>מר שמואל רוטמן - ממלא מקום וסגן ראש העיר יהוד</w:t>
      </w:r>
      <w:r w:rsidR="001E2274">
        <w:rPr>
          <w:rFonts w:hint="cs"/>
          <w:caps/>
          <w:sz w:val="24"/>
          <w:szCs w:val="24"/>
          <w:u w:val="single"/>
          <w:rtl/>
        </w:rPr>
        <w:t>:</w:t>
      </w:r>
    </w:p>
    <w:p w14:paraId="168063CA" w14:textId="741D58FF" w:rsidR="001E2274" w:rsidRDefault="00EC6995" w:rsidP="00EC6995">
      <w:pPr>
        <w:rPr>
          <w:b w:val="0"/>
          <w:bCs w:val="0"/>
          <w:caps/>
          <w:sz w:val="24"/>
          <w:szCs w:val="24"/>
          <w:rtl/>
        </w:rPr>
      </w:pPr>
      <w:r>
        <w:rPr>
          <w:rFonts w:hint="cs"/>
          <w:b w:val="0"/>
          <w:bCs w:val="0"/>
          <w:caps/>
          <w:sz w:val="24"/>
          <w:szCs w:val="24"/>
          <w:rtl/>
        </w:rPr>
        <w:t>נכון</w:t>
      </w:r>
    </w:p>
    <w:p w14:paraId="1446BEEE" w14:textId="77777777" w:rsidR="001E2274" w:rsidRDefault="001E2274" w:rsidP="00EC6995">
      <w:pPr>
        <w:rPr>
          <w:b w:val="0"/>
          <w:bCs w:val="0"/>
          <w:caps/>
          <w:sz w:val="24"/>
          <w:szCs w:val="24"/>
          <w:rtl/>
        </w:rPr>
      </w:pPr>
    </w:p>
    <w:p w14:paraId="6AC74B9E" w14:textId="77777777" w:rsidR="001E2274" w:rsidRDefault="00D17364" w:rsidP="00EC6995">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2B5CD2EA" w14:textId="14ED32EC" w:rsidR="001E2274" w:rsidRDefault="00EC6995" w:rsidP="00EC6995">
      <w:pPr>
        <w:rPr>
          <w:b w:val="0"/>
          <w:bCs w:val="0"/>
          <w:caps/>
          <w:sz w:val="24"/>
          <w:szCs w:val="24"/>
          <w:rtl/>
        </w:rPr>
      </w:pPr>
      <w:r>
        <w:rPr>
          <w:rFonts w:hint="cs"/>
          <w:b w:val="0"/>
          <w:bCs w:val="0"/>
          <w:caps/>
          <w:sz w:val="24"/>
          <w:szCs w:val="24"/>
          <w:rtl/>
        </w:rPr>
        <w:t xml:space="preserve">אוקיי, אחרי </w:t>
      </w:r>
    </w:p>
    <w:p w14:paraId="79176E80" w14:textId="77777777" w:rsidR="001E2274" w:rsidRDefault="001E2274" w:rsidP="00EC6995">
      <w:pPr>
        <w:rPr>
          <w:b w:val="0"/>
          <w:bCs w:val="0"/>
          <w:caps/>
          <w:sz w:val="24"/>
          <w:szCs w:val="24"/>
          <w:rtl/>
        </w:rPr>
      </w:pPr>
    </w:p>
    <w:p w14:paraId="547F7E67" w14:textId="77777777" w:rsidR="001E2274" w:rsidRDefault="00D70D61" w:rsidP="00EC6995">
      <w:pPr>
        <w:rPr>
          <w:caps/>
          <w:sz w:val="24"/>
          <w:szCs w:val="24"/>
          <w:u w:val="single"/>
          <w:rtl/>
        </w:rPr>
      </w:pPr>
      <w:r w:rsidRPr="00D70D61">
        <w:rPr>
          <w:rFonts w:hint="cs"/>
          <w:caps/>
          <w:sz w:val="24"/>
          <w:szCs w:val="24"/>
          <w:u w:val="single"/>
          <w:rtl/>
        </w:rPr>
        <w:t>מר שמואל רוטמן - ממלא מקום וסגן ראש העיר יהוד</w:t>
      </w:r>
      <w:r w:rsidR="001E2274">
        <w:rPr>
          <w:rFonts w:hint="cs"/>
          <w:caps/>
          <w:sz w:val="24"/>
          <w:szCs w:val="24"/>
          <w:u w:val="single"/>
          <w:rtl/>
        </w:rPr>
        <w:t>:</w:t>
      </w:r>
    </w:p>
    <w:p w14:paraId="28236178" w14:textId="7AACDBF7" w:rsidR="001E2274" w:rsidRDefault="00EC6995" w:rsidP="00EC6995">
      <w:pPr>
        <w:rPr>
          <w:b w:val="0"/>
          <w:bCs w:val="0"/>
          <w:caps/>
          <w:sz w:val="24"/>
          <w:szCs w:val="24"/>
          <w:rtl/>
        </w:rPr>
      </w:pPr>
      <w:r>
        <w:rPr>
          <w:rFonts w:hint="cs"/>
          <w:b w:val="0"/>
          <w:bCs w:val="0"/>
          <w:caps/>
          <w:sz w:val="24"/>
          <w:szCs w:val="24"/>
          <w:rtl/>
        </w:rPr>
        <w:t>כתוצאה ממנו או במסגרת ה, ה, הסכם ש, ה, ההחלטה של בית המשפט העליון</w:t>
      </w:r>
    </w:p>
    <w:p w14:paraId="12F70DA1" w14:textId="77777777" w:rsidR="001E2274" w:rsidRDefault="001E2274" w:rsidP="00EC6995">
      <w:pPr>
        <w:rPr>
          <w:b w:val="0"/>
          <w:bCs w:val="0"/>
          <w:caps/>
          <w:sz w:val="24"/>
          <w:szCs w:val="24"/>
          <w:rtl/>
        </w:rPr>
      </w:pPr>
    </w:p>
    <w:p w14:paraId="216FE75B" w14:textId="77777777" w:rsidR="001E2274" w:rsidRDefault="00D17364" w:rsidP="00EC6995">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57FDA28F" w14:textId="3A211002" w:rsidR="001E2274" w:rsidRDefault="00EC6995" w:rsidP="00EC6995">
      <w:pPr>
        <w:rPr>
          <w:b w:val="0"/>
          <w:bCs w:val="0"/>
          <w:caps/>
          <w:sz w:val="24"/>
          <w:szCs w:val="24"/>
          <w:rtl/>
        </w:rPr>
      </w:pPr>
      <w:r>
        <w:rPr>
          <w:rFonts w:hint="cs"/>
          <w:b w:val="0"/>
          <w:bCs w:val="0"/>
          <w:caps/>
          <w:sz w:val="24"/>
          <w:szCs w:val="24"/>
          <w:rtl/>
        </w:rPr>
        <w:t xml:space="preserve">כן </w:t>
      </w:r>
    </w:p>
    <w:p w14:paraId="2AD286F9" w14:textId="77777777" w:rsidR="001E2274" w:rsidRDefault="001E2274" w:rsidP="00EC6995">
      <w:pPr>
        <w:rPr>
          <w:b w:val="0"/>
          <w:bCs w:val="0"/>
          <w:caps/>
          <w:sz w:val="24"/>
          <w:szCs w:val="24"/>
          <w:rtl/>
        </w:rPr>
      </w:pPr>
    </w:p>
    <w:p w14:paraId="191F39EB" w14:textId="77777777" w:rsidR="001E2274" w:rsidRDefault="00D70D61" w:rsidP="00EC6995">
      <w:pPr>
        <w:rPr>
          <w:caps/>
          <w:sz w:val="24"/>
          <w:szCs w:val="24"/>
          <w:u w:val="single"/>
          <w:rtl/>
        </w:rPr>
      </w:pPr>
      <w:r w:rsidRPr="00D70D61">
        <w:rPr>
          <w:rFonts w:hint="cs"/>
          <w:caps/>
          <w:sz w:val="24"/>
          <w:szCs w:val="24"/>
          <w:u w:val="single"/>
          <w:rtl/>
        </w:rPr>
        <w:t>מר שמואל רוטמן - ממלא מקום וסגן ראש העיר יהוד</w:t>
      </w:r>
      <w:r w:rsidR="001E2274">
        <w:rPr>
          <w:rFonts w:hint="cs"/>
          <w:caps/>
          <w:sz w:val="24"/>
          <w:szCs w:val="24"/>
          <w:u w:val="single"/>
          <w:rtl/>
        </w:rPr>
        <w:t>:</w:t>
      </w:r>
    </w:p>
    <w:p w14:paraId="2CAD4446" w14:textId="5D0B6499" w:rsidR="001E2274" w:rsidRDefault="00EC6995" w:rsidP="00EC6995">
      <w:pPr>
        <w:rPr>
          <w:b w:val="0"/>
          <w:bCs w:val="0"/>
          <w:caps/>
          <w:sz w:val="24"/>
          <w:szCs w:val="24"/>
          <w:rtl/>
        </w:rPr>
      </w:pPr>
      <w:r>
        <w:rPr>
          <w:rFonts w:hint="cs"/>
          <w:b w:val="0"/>
          <w:bCs w:val="0"/>
          <w:caps/>
          <w:sz w:val="24"/>
          <w:szCs w:val="24"/>
          <w:rtl/>
        </w:rPr>
        <w:t>נחתם הסכם בין בינינו לגבי הקמת הדיור המוגן עם המאה עשרים יחידות</w:t>
      </w:r>
    </w:p>
    <w:p w14:paraId="6990BBBF" w14:textId="77777777" w:rsidR="001E2274" w:rsidRDefault="001E2274" w:rsidP="00EC6995">
      <w:pPr>
        <w:rPr>
          <w:b w:val="0"/>
          <w:bCs w:val="0"/>
          <w:caps/>
          <w:sz w:val="24"/>
          <w:szCs w:val="24"/>
          <w:rtl/>
        </w:rPr>
      </w:pPr>
    </w:p>
    <w:p w14:paraId="6A062A2B" w14:textId="77777777" w:rsidR="001E2274" w:rsidRDefault="00D17364" w:rsidP="00EC6995">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0538F3EC" w14:textId="5DFDBB45" w:rsidR="001E2274" w:rsidRDefault="00EC6995" w:rsidP="00EC6995">
      <w:pPr>
        <w:rPr>
          <w:b w:val="0"/>
          <w:bCs w:val="0"/>
          <w:caps/>
          <w:sz w:val="24"/>
          <w:szCs w:val="24"/>
          <w:rtl/>
        </w:rPr>
      </w:pPr>
      <w:r>
        <w:rPr>
          <w:rFonts w:hint="cs"/>
          <w:b w:val="0"/>
          <w:bCs w:val="0"/>
          <w:caps/>
          <w:sz w:val="24"/>
          <w:szCs w:val="24"/>
          <w:rtl/>
        </w:rPr>
        <w:t xml:space="preserve">בין בין מי זה בינינו </w:t>
      </w:r>
    </w:p>
    <w:p w14:paraId="707F7E8D" w14:textId="77777777" w:rsidR="001E2274" w:rsidRDefault="001E2274" w:rsidP="00EC6995">
      <w:pPr>
        <w:rPr>
          <w:b w:val="0"/>
          <w:bCs w:val="0"/>
          <w:caps/>
          <w:sz w:val="24"/>
          <w:szCs w:val="24"/>
          <w:rtl/>
        </w:rPr>
      </w:pPr>
    </w:p>
    <w:p w14:paraId="73F88D0C" w14:textId="77777777" w:rsidR="001E2274" w:rsidRDefault="00D70D61" w:rsidP="00EC6995">
      <w:pPr>
        <w:rPr>
          <w:caps/>
          <w:sz w:val="24"/>
          <w:szCs w:val="24"/>
          <w:u w:val="single"/>
          <w:rtl/>
        </w:rPr>
      </w:pPr>
      <w:r w:rsidRPr="00D70D61">
        <w:rPr>
          <w:rFonts w:hint="cs"/>
          <w:caps/>
          <w:sz w:val="24"/>
          <w:szCs w:val="24"/>
          <w:u w:val="single"/>
          <w:rtl/>
        </w:rPr>
        <w:t>מר שמואל רוטמן - ממלא מקום וסגן ראש העיר יהוד</w:t>
      </w:r>
      <w:r w:rsidR="001E2274">
        <w:rPr>
          <w:rFonts w:hint="cs"/>
          <w:caps/>
          <w:sz w:val="24"/>
          <w:szCs w:val="24"/>
          <w:u w:val="single"/>
          <w:rtl/>
        </w:rPr>
        <w:t>:</w:t>
      </w:r>
    </w:p>
    <w:p w14:paraId="3B5A976F" w14:textId="098CA73D" w:rsidR="001E2274" w:rsidRDefault="00EC6995" w:rsidP="00EC6995">
      <w:pPr>
        <w:rPr>
          <w:b w:val="0"/>
          <w:bCs w:val="0"/>
          <w:caps/>
          <w:sz w:val="24"/>
          <w:szCs w:val="24"/>
          <w:rtl/>
        </w:rPr>
      </w:pPr>
      <w:r>
        <w:rPr>
          <w:rFonts w:hint="cs"/>
          <w:b w:val="0"/>
          <w:bCs w:val="0"/>
          <w:caps/>
          <w:sz w:val="24"/>
          <w:szCs w:val="24"/>
          <w:rtl/>
        </w:rPr>
        <w:t>בין היזם הקודם שקראו לו</w:t>
      </w:r>
      <w:r w:rsidR="000F703D">
        <w:rPr>
          <w:rFonts w:hint="cs"/>
          <w:b w:val="0"/>
          <w:bCs w:val="0"/>
          <w:caps/>
          <w:sz w:val="24"/>
          <w:szCs w:val="24"/>
          <w:rtl/>
        </w:rPr>
        <w:t xml:space="preserve"> </w:t>
      </w:r>
      <w:r>
        <w:rPr>
          <w:rFonts w:hint="cs"/>
          <w:b w:val="0"/>
          <w:bCs w:val="0"/>
          <w:caps/>
          <w:sz w:val="24"/>
          <w:szCs w:val="24"/>
          <w:rtl/>
        </w:rPr>
        <w:t xml:space="preserve">אודי רם, </w:t>
      </w:r>
    </w:p>
    <w:p w14:paraId="6626E433" w14:textId="77777777" w:rsidR="001E2274" w:rsidRDefault="001E2274" w:rsidP="00EC6995">
      <w:pPr>
        <w:rPr>
          <w:b w:val="0"/>
          <w:bCs w:val="0"/>
          <w:caps/>
          <w:sz w:val="24"/>
          <w:szCs w:val="24"/>
          <w:rtl/>
        </w:rPr>
      </w:pPr>
    </w:p>
    <w:p w14:paraId="633DF4BB" w14:textId="77777777" w:rsidR="001E2274" w:rsidRDefault="00D17364" w:rsidP="00EC6995">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41A89596" w14:textId="214806EA" w:rsidR="001E2274" w:rsidRDefault="00EC6995" w:rsidP="00EC6995">
      <w:pPr>
        <w:rPr>
          <w:b w:val="0"/>
          <w:bCs w:val="0"/>
          <w:caps/>
          <w:sz w:val="24"/>
          <w:szCs w:val="24"/>
          <w:rtl/>
        </w:rPr>
      </w:pPr>
      <w:r>
        <w:rPr>
          <w:rFonts w:hint="cs"/>
          <w:b w:val="0"/>
          <w:bCs w:val="0"/>
          <w:caps/>
          <w:sz w:val="24"/>
          <w:szCs w:val="24"/>
          <w:rtl/>
        </w:rPr>
        <w:t>אני לא יודע מי זה היזם הקודם</w:t>
      </w:r>
    </w:p>
    <w:p w14:paraId="7D0D77D4" w14:textId="77777777" w:rsidR="001E2274" w:rsidRDefault="001E2274" w:rsidP="00EC6995">
      <w:pPr>
        <w:rPr>
          <w:b w:val="0"/>
          <w:bCs w:val="0"/>
          <w:caps/>
          <w:sz w:val="24"/>
          <w:szCs w:val="24"/>
          <w:rtl/>
        </w:rPr>
      </w:pPr>
    </w:p>
    <w:p w14:paraId="4041E4F4" w14:textId="77777777" w:rsidR="001E2274" w:rsidRDefault="00D70D61" w:rsidP="00EC6995">
      <w:pPr>
        <w:rPr>
          <w:caps/>
          <w:sz w:val="24"/>
          <w:szCs w:val="24"/>
          <w:u w:val="single"/>
          <w:rtl/>
        </w:rPr>
      </w:pPr>
      <w:r w:rsidRPr="00D70D61">
        <w:rPr>
          <w:rFonts w:hint="cs"/>
          <w:caps/>
          <w:sz w:val="24"/>
          <w:szCs w:val="24"/>
          <w:u w:val="single"/>
          <w:rtl/>
        </w:rPr>
        <w:t>מר שמואל רוטמן - ממלא מקום וסגן ראש העיר יהוד</w:t>
      </w:r>
      <w:r w:rsidR="001E2274">
        <w:rPr>
          <w:rFonts w:hint="cs"/>
          <w:caps/>
          <w:sz w:val="24"/>
          <w:szCs w:val="24"/>
          <w:u w:val="single"/>
          <w:rtl/>
        </w:rPr>
        <w:t>:</w:t>
      </w:r>
    </w:p>
    <w:p w14:paraId="248E0BC7" w14:textId="5AE28CD6" w:rsidR="001E2274" w:rsidRDefault="00EC6995" w:rsidP="00EC6995">
      <w:pPr>
        <w:rPr>
          <w:b w:val="0"/>
          <w:bCs w:val="0"/>
          <w:caps/>
          <w:sz w:val="24"/>
          <w:szCs w:val="24"/>
          <w:rtl/>
        </w:rPr>
      </w:pPr>
      <w:r>
        <w:rPr>
          <w:rFonts w:hint="cs"/>
          <w:b w:val="0"/>
          <w:bCs w:val="0"/>
          <w:caps/>
          <w:sz w:val="24"/>
          <w:szCs w:val="24"/>
          <w:rtl/>
        </w:rPr>
        <w:t>כן אבל הוא בנעליו זה אותה</w:t>
      </w:r>
      <w:r w:rsidR="000F703D">
        <w:rPr>
          <w:rFonts w:hint="cs"/>
          <w:b w:val="0"/>
          <w:bCs w:val="0"/>
          <w:caps/>
          <w:sz w:val="24"/>
          <w:szCs w:val="24"/>
          <w:rtl/>
        </w:rPr>
        <w:t xml:space="preserve"> </w:t>
      </w:r>
      <w:r>
        <w:rPr>
          <w:rFonts w:hint="cs"/>
          <w:b w:val="0"/>
          <w:bCs w:val="0"/>
          <w:caps/>
          <w:sz w:val="24"/>
          <w:szCs w:val="24"/>
          <w:rtl/>
        </w:rPr>
        <w:t xml:space="preserve">זה אותו היתר </w:t>
      </w:r>
    </w:p>
    <w:p w14:paraId="08BAF129" w14:textId="77777777" w:rsidR="001E2274" w:rsidRDefault="001E2274" w:rsidP="00EC6995">
      <w:pPr>
        <w:rPr>
          <w:b w:val="0"/>
          <w:bCs w:val="0"/>
          <w:caps/>
          <w:sz w:val="24"/>
          <w:szCs w:val="24"/>
          <w:rtl/>
        </w:rPr>
      </w:pPr>
    </w:p>
    <w:p w14:paraId="06D06702" w14:textId="77777777" w:rsidR="001E2274" w:rsidRDefault="00D17364" w:rsidP="00EC6995">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7D86ADB1" w14:textId="3AF93E1B" w:rsidR="001E2274" w:rsidRDefault="00EC6995" w:rsidP="00EC6995">
      <w:pPr>
        <w:rPr>
          <w:b w:val="0"/>
          <w:bCs w:val="0"/>
          <w:caps/>
          <w:sz w:val="24"/>
          <w:szCs w:val="24"/>
          <w:rtl/>
        </w:rPr>
      </w:pPr>
      <w:r>
        <w:rPr>
          <w:rFonts w:hint="cs"/>
          <w:b w:val="0"/>
          <w:bCs w:val="0"/>
          <w:caps/>
          <w:sz w:val="24"/>
          <w:szCs w:val="24"/>
          <w:rtl/>
        </w:rPr>
        <w:t>אני לא</w:t>
      </w:r>
      <w:r w:rsidR="000F703D">
        <w:rPr>
          <w:rFonts w:hint="cs"/>
          <w:b w:val="0"/>
          <w:bCs w:val="0"/>
          <w:caps/>
          <w:sz w:val="24"/>
          <w:szCs w:val="24"/>
          <w:rtl/>
        </w:rPr>
        <w:t xml:space="preserve"> </w:t>
      </w:r>
      <w:r>
        <w:rPr>
          <w:rFonts w:hint="cs"/>
          <w:b w:val="0"/>
          <w:bCs w:val="0"/>
          <w:caps/>
          <w:sz w:val="24"/>
          <w:szCs w:val="24"/>
          <w:rtl/>
        </w:rPr>
        <w:t>... מי אמר שהוא בנעליו של היזם הקודם מה הוא קנה את המגרש הזה, יש,</w:t>
      </w:r>
    </w:p>
    <w:p w14:paraId="06C2702A" w14:textId="77777777" w:rsidR="001E2274" w:rsidRDefault="001E2274" w:rsidP="00EC6995">
      <w:pPr>
        <w:rPr>
          <w:b w:val="0"/>
          <w:bCs w:val="0"/>
          <w:caps/>
          <w:sz w:val="24"/>
          <w:szCs w:val="24"/>
          <w:rtl/>
        </w:rPr>
      </w:pPr>
    </w:p>
    <w:p w14:paraId="68BEFAFD" w14:textId="77777777" w:rsidR="001E2274" w:rsidRDefault="00D70D61" w:rsidP="00EC6995">
      <w:pPr>
        <w:rPr>
          <w:caps/>
          <w:sz w:val="24"/>
          <w:szCs w:val="24"/>
          <w:u w:val="single"/>
          <w:rtl/>
        </w:rPr>
      </w:pPr>
      <w:r w:rsidRPr="00D70D61">
        <w:rPr>
          <w:rFonts w:hint="cs"/>
          <w:caps/>
          <w:sz w:val="24"/>
          <w:szCs w:val="24"/>
          <w:u w:val="single"/>
          <w:rtl/>
        </w:rPr>
        <w:t>מר שמואל רוטמן - ממלא מקום וסגן ראש העיר יהוד</w:t>
      </w:r>
      <w:r w:rsidR="001E2274">
        <w:rPr>
          <w:rFonts w:hint="cs"/>
          <w:caps/>
          <w:sz w:val="24"/>
          <w:szCs w:val="24"/>
          <w:u w:val="single"/>
          <w:rtl/>
        </w:rPr>
        <w:t>:</w:t>
      </w:r>
    </w:p>
    <w:p w14:paraId="28E161E0" w14:textId="040C5900" w:rsidR="001E2274" w:rsidRDefault="00EC6995" w:rsidP="00EC6995">
      <w:pPr>
        <w:rPr>
          <w:b w:val="0"/>
          <w:bCs w:val="0"/>
          <w:caps/>
          <w:sz w:val="24"/>
          <w:szCs w:val="24"/>
          <w:rtl/>
        </w:rPr>
      </w:pPr>
      <w:r>
        <w:rPr>
          <w:rFonts w:hint="cs"/>
          <w:b w:val="0"/>
          <w:bCs w:val="0"/>
          <w:caps/>
          <w:sz w:val="24"/>
          <w:szCs w:val="24"/>
          <w:rtl/>
        </w:rPr>
        <w:t xml:space="preserve">כן </w:t>
      </w:r>
    </w:p>
    <w:p w14:paraId="6C55AC8F" w14:textId="77777777" w:rsidR="001E2274" w:rsidRDefault="001E2274" w:rsidP="00EC6995">
      <w:pPr>
        <w:rPr>
          <w:b w:val="0"/>
          <w:bCs w:val="0"/>
          <w:caps/>
          <w:sz w:val="24"/>
          <w:szCs w:val="24"/>
          <w:rtl/>
        </w:rPr>
      </w:pPr>
    </w:p>
    <w:p w14:paraId="4897D258" w14:textId="77777777" w:rsidR="001E2274" w:rsidRDefault="00D17364" w:rsidP="00EC6995">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3AF4453D" w14:textId="01AF9946" w:rsidR="001E2274" w:rsidRDefault="00EC6995" w:rsidP="00EC6995">
      <w:pPr>
        <w:rPr>
          <w:b w:val="0"/>
          <w:bCs w:val="0"/>
          <w:caps/>
          <w:sz w:val="24"/>
          <w:szCs w:val="24"/>
          <w:rtl/>
        </w:rPr>
      </w:pPr>
      <w:r>
        <w:rPr>
          <w:rFonts w:hint="cs"/>
          <w:b w:val="0"/>
          <w:bCs w:val="0"/>
          <w:caps/>
          <w:sz w:val="24"/>
          <w:szCs w:val="24"/>
          <w:rtl/>
        </w:rPr>
        <w:t>אני אני אני זה לא</w:t>
      </w:r>
      <w:r w:rsidR="000F703D">
        <w:rPr>
          <w:rFonts w:hint="cs"/>
          <w:b w:val="0"/>
          <w:bCs w:val="0"/>
          <w:caps/>
          <w:sz w:val="24"/>
          <w:szCs w:val="24"/>
          <w:rtl/>
        </w:rPr>
        <w:t xml:space="preserve"> </w:t>
      </w:r>
      <w:r>
        <w:rPr>
          <w:rFonts w:hint="cs"/>
          <w:b w:val="0"/>
          <w:bCs w:val="0"/>
          <w:caps/>
          <w:sz w:val="24"/>
          <w:szCs w:val="24"/>
          <w:rtl/>
        </w:rPr>
        <w:t>... לא טיעון טיעונים זהו, אני לא יודע לאיזה הסכמות הגעת עם היזם הקודם אני לא יודע אם הוא בנעליו אני אני לא יודע מה איזה הסכם של</w:t>
      </w:r>
      <w:r w:rsidR="000F703D">
        <w:rPr>
          <w:rFonts w:hint="cs"/>
          <w:b w:val="0"/>
          <w:bCs w:val="0"/>
          <w:caps/>
          <w:sz w:val="24"/>
          <w:szCs w:val="24"/>
          <w:rtl/>
        </w:rPr>
        <w:t xml:space="preserve"> </w:t>
      </w:r>
      <w:r>
        <w:rPr>
          <w:rFonts w:hint="cs"/>
          <w:b w:val="0"/>
          <w:bCs w:val="0"/>
          <w:caps/>
          <w:sz w:val="24"/>
          <w:szCs w:val="24"/>
          <w:rtl/>
        </w:rPr>
        <w:t>... הקודם, אם אם יש לכם אם אתם יש לכם משהו הסכמי אם יש לכם משהו הסכמי תלכו לבית המשפט אנחנו מדברים פה תכנון</w:t>
      </w:r>
    </w:p>
    <w:p w14:paraId="2DC9D7B8" w14:textId="77777777" w:rsidR="001E2274" w:rsidRDefault="001E2274" w:rsidP="00EC6995">
      <w:pPr>
        <w:rPr>
          <w:b w:val="0"/>
          <w:bCs w:val="0"/>
          <w:caps/>
          <w:sz w:val="24"/>
          <w:szCs w:val="24"/>
          <w:rtl/>
        </w:rPr>
      </w:pPr>
    </w:p>
    <w:p w14:paraId="13DBF8E3" w14:textId="77777777" w:rsidR="001E2274" w:rsidRDefault="00D70D61" w:rsidP="00EC6995">
      <w:pPr>
        <w:rPr>
          <w:caps/>
          <w:sz w:val="24"/>
          <w:szCs w:val="24"/>
          <w:u w:val="single"/>
          <w:rtl/>
        </w:rPr>
      </w:pPr>
      <w:r w:rsidRPr="00D70D61">
        <w:rPr>
          <w:rFonts w:hint="cs"/>
          <w:caps/>
          <w:sz w:val="24"/>
          <w:szCs w:val="24"/>
          <w:u w:val="single"/>
          <w:rtl/>
        </w:rPr>
        <w:t>מר שמואל רוטמן - ממלא מקום וסגן ראש העיר יהוד</w:t>
      </w:r>
      <w:r w:rsidR="001E2274">
        <w:rPr>
          <w:rFonts w:hint="cs"/>
          <w:caps/>
          <w:sz w:val="24"/>
          <w:szCs w:val="24"/>
          <w:u w:val="single"/>
          <w:rtl/>
        </w:rPr>
        <w:t>:</w:t>
      </w:r>
    </w:p>
    <w:p w14:paraId="34E9C649" w14:textId="036D517E" w:rsidR="001E2274" w:rsidRDefault="00EC6995" w:rsidP="00EC6995">
      <w:pPr>
        <w:rPr>
          <w:b w:val="0"/>
          <w:bCs w:val="0"/>
          <w:caps/>
          <w:sz w:val="24"/>
          <w:szCs w:val="24"/>
          <w:rtl/>
        </w:rPr>
      </w:pPr>
      <w:r>
        <w:rPr>
          <w:rFonts w:hint="cs"/>
          <w:b w:val="0"/>
          <w:bCs w:val="0"/>
          <w:caps/>
          <w:sz w:val="24"/>
          <w:szCs w:val="24"/>
          <w:rtl/>
        </w:rPr>
        <w:t>כן אז רגע אז לכן אבל סליחה אני מנסה קודם כל לגבי ה,</w:t>
      </w:r>
    </w:p>
    <w:p w14:paraId="33658BBB" w14:textId="77777777" w:rsidR="001E2274" w:rsidRDefault="001E2274" w:rsidP="00EC6995">
      <w:pPr>
        <w:rPr>
          <w:b w:val="0"/>
          <w:bCs w:val="0"/>
          <w:caps/>
          <w:sz w:val="24"/>
          <w:szCs w:val="24"/>
          <w:rtl/>
        </w:rPr>
      </w:pPr>
    </w:p>
    <w:p w14:paraId="7099DCCA" w14:textId="77777777" w:rsidR="001E2274" w:rsidRDefault="00D17364" w:rsidP="00EC6995">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287FD5CF" w14:textId="78E7D316" w:rsidR="001E2274" w:rsidRDefault="00EC6995" w:rsidP="00EC6995">
      <w:pPr>
        <w:rPr>
          <w:b w:val="0"/>
          <w:bCs w:val="0"/>
          <w:caps/>
          <w:sz w:val="24"/>
          <w:szCs w:val="24"/>
          <w:rtl/>
        </w:rPr>
      </w:pPr>
      <w:r>
        <w:rPr>
          <w:rFonts w:hint="cs"/>
          <w:b w:val="0"/>
          <w:bCs w:val="0"/>
          <w:caps/>
          <w:sz w:val="24"/>
          <w:szCs w:val="24"/>
          <w:rtl/>
        </w:rPr>
        <w:t xml:space="preserve">רגע מי פה מי פה מרעיש? כן סליחה </w:t>
      </w:r>
    </w:p>
    <w:p w14:paraId="59AE4F43" w14:textId="77777777" w:rsidR="001E2274" w:rsidRDefault="001E2274" w:rsidP="00EC6995">
      <w:pPr>
        <w:rPr>
          <w:b w:val="0"/>
          <w:bCs w:val="0"/>
          <w:caps/>
          <w:sz w:val="24"/>
          <w:szCs w:val="24"/>
          <w:rtl/>
        </w:rPr>
      </w:pPr>
    </w:p>
    <w:p w14:paraId="0750BBE7" w14:textId="77777777" w:rsidR="001E2274" w:rsidRDefault="00951BBC" w:rsidP="00EC6995">
      <w:pPr>
        <w:rPr>
          <w:caps/>
          <w:sz w:val="24"/>
          <w:szCs w:val="24"/>
          <w:u w:val="single"/>
          <w:rtl/>
        </w:rPr>
      </w:pPr>
      <w:r w:rsidRPr="00951BBC">
        <w:rPr>
          <w:rFonts w:hint="cs"/>
          <w:caps/>
          <w:sz w:val="24"/>
          <w:szCs w:val="24"/>
          <w:u w:val="single"/>
          <w:rtl/>
        </w:rPr>
        <w:t>מר אמנון סעד - ראש העיר יהוד מונוסון</w:t>
      </w:r>
      <w:r w:rsidR="001E2274">
        <w:rPr>
          <w:rFonts w:hint="cs"/>
          <w:caps/>
          <w:sz w:val="24"/>
          <w:szCs w:val="24"/>
          <w:u w:val="single"/>
          <w:rtl/>
        </w:rPr>
        <w:t>:</w:t>
      </w:r>
    </w:p>
    <w:p w14:paraId="26AAF999" w14:textId="59B81D81" w:rsidR="001E2274" w:rsidRDefault="00463EFD" w:rsidP="00EC6995">
      <w:pPr>
        <w:rPr>
          <w:b w:val="0"/>
          <w:bCs w:val="0"/>
          <w:caps/>
          <w:sz w:val="24"/>
          <w:szCs w:val="24"/>
          <w:rtl/>
        </w:rPr>
      </w:pPr>
      <w:r>
        <w:rPr>
          <w:rFonts w:hint="cs"/>
          <w:b w:val="0"/>
          <w:bCs w:val="0"/>
          <w:caps/>
          <w:sz w:val="24"/>
          <w:szCs w:val="24"/>
          <w:rtl/>
        </w:rPr>
        <w:t xml:space="preserve">אמנון סעד ראש העיר </w:t>
      </w:r>
    </w:p>
    <w:p w14:paraId="0F239E60" w14:textId="77777777" w:rsidR="001E2274" w:rsidRDefault="001E2274" w:rsidP="00EC6995">
      <w:pPr>
        <w:rPr>
          <w:b w:val="0"/>
          <w:bCs w:val="0"/>
          <w:caps/>
          <w:sz w:val="24"/>
          <w:szCs w:val="24"/>
          <w:rtl/>
        </w:rPr>
      </w:pPr>
    </w:p>
    <w:p w14:paraId="5E87D714" w14:textId="77777777" w:rsidR="001E2274" w:rsidRDefault="00D17364" w:rsidP="00EC6995">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17ACC59C" w14:textId="3F453ED2" w:rsidR="001E2274" w:rsidRDefault="00463EFD" w:rsidP="00EC6995">
      <w:pPr>
        <w:rPr>
          <w:b w:val="0"/>
          <w:bCs w:val="0"/>
          <w:caps/>
          <w:sz w:val="24"/>
          <w:szCs w:val="24"/>
          <w:rtl/>
        </w:rPr>
      </w:pPr>
      <w:r>
        <w:rPr>
          <w:rFonts w:hint="cs"/>
          <w:b w:val="0"/>
          <w:bCs w:val="0"/>
          <w:caps/>
          <w:sz w:val="24"/>
          <w:szCs w:val="24"/>
          <w:rtl/>
        </w:rPr>
        <w:t xml:space="preserve">כן </w:t>
      </w:r>
    </w:p>
    <w:p w14:paraId="647F84F7" w14:textId="77777777" w:rsidR="001E2274" w:rsidRDefault="001E2274" w:rsidP="00EC6995">
      <w:pPr>
        <w:rPr>
          <w:b w:val="0"/>
          <w:bCs w:val="0"/>
          <w:caps/>
          <w:sz w:val="24"/>
          <w:szCs w:val="24"/>
          <w:rtl/>
        </w:rPr>
      </w:pPr>
    </w:p>
    <w:p w14:paraId="36D2D151" w14:textId="77777777" w:rsidR="001E2274" w:rsidRDefault="00951BBC" w:rsidP="00EC6995">
      <w:pPr>
        <w:rPr>
          <w:caps/>
          <w:sz w:val="24"/>
          <w:szCs w:val="24"/>
          <w:u w:val="single"/>
          <w:rtl/>
        </w:rPr>
      </w:pPr>
      <w:r w:rsidRPr="00951BBC">
        <w:rPr>
          <w:rFonts w:hint="cs"/>
          <w:caps/>
          <w:sz w:val="24"/>
          <w:szCs w:val="24"/>
          <w:u w:val="single"/>
          <w:rtl/>
        </w:rPr>
        <w:t>מר אמנון סעד - ראש העיר יהוד מונוסון</w:t>
      </w:r>
      <w:r w:rsidR="001E2274">
        <w:rPr>
          <w:rFonts w:hint="cs"/>
          <w:caps/>
          <w:sz w:val="24"/>
          <w:szCs w:val="24"/>
          <w:u w:val="single"/>
          <w:rtl/>
        </w:rPr>
        <w:t>:</w:t>
      </w:r>
    </w:p>
    <w:p w14:paraId="21DB4E1B" w14:textId="1C52FD79" w:rsidR="001E2274" w:rsidRDefault="00463EFD" w:rsidP="00EC6995">
      <w:pPr>
        <w:rPr>
          <w:b w:val="0"/>
          <w:bCs w:val="0"/>
          <w:caps/>
          <w:sz w:val="24"/>
          <w:szCs w:val="24"/>
          <w:rtl/>
        </w:rPr>
      </w:pPr>
      <w:r>
        <w:rPr>
          <w:rFonts w:hint="cs"/>
          <w:b w:val="0"/>
          <w:bCs w:val="0"/>
          <w:caps/>
          <w:sz w:val="24"/>
          <w:szCs w:val="24"/>
          <w:rtl/>
        </w:rPr>
        <w:t xml:space="preserve">(לא ברור) </w:t>
      </w:r>
    </w:p>
    <w:p w14:paraId="0B1CEB80" w14:textId="77777777" w:rsidR="001E2274" w:rsidRDefault="001E2274" w:rsidP="00EC6995">
      <w:pPr>
        <w:rPr>
          <w:b w:val="0"/>
          <w:bCs w:val="0"/>
          <w:caps/>
          <w:sz w:val="24"/>
          <w:szCs w:val="24"/>
          <w:rtl/>
        </w:rPr>
      </w:pPr>
    </w:p>
    <w:p w14:paraId="45054179" w14:textId="77777777" w:rsidR="001E2274" w:rsidRDefault="00D17364" w:rsidP="00EC6995">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68FBDDEE" w14:textId="50B4D968" w:rsidR="001E2274" w:rsidRDefault="00463EFD" w:rsidP="00EC6995">
      <w:pPr>
        <w:rPr>
          <w:b w:val="0"/>
          <w:bCs w:val="0"/>
          <w:caps/>
          <w:sz w:val="24"/>
          <w:szCs w:val="24"/>
          <w:rtl/>
        </w:rPr>
      </w:pPr>
      <w:r>
        <w:rPr>
          <w:rFonts w:hint="cs"/>
          <w:b w:val="0"/>
          <w:bCs w:val="0"/>
          <w:caps/>
          <w:sz w:val="24"/>
          <w:szCs w:val="24"/>
          <w:rtl/>
        </w:rPr>
        <w:t>אני לא שומע אנחנו לא שומעים אותך</w:t>
      </w:r>
    </w:p>
    <w:p w14:paraId="6F8332F6" w14:textId="77777777" w:rsidR="001E2274" w:rsidRDefault="001E2274" w:rsidP="00EC6995">
      <w:pPr>
        <w:rPr>
          <w:b w:val="0"/>
          <w:bCs w:val="0"/>
          <w:caps/>
          <w:sz w:val="24"/>
          <w:szCs w:val="24"/>
          <w:rtl/>
        </w:rPr>
      </w:pPr>
    </w:p>
    <w:p w14:paraId="20B4714F" w14:textId="77777777" w:rsidR="001E2274" w:rsidRDefault="00951BBC" w:rsidP="00EC6995">
      <w:pPr>
        <w:rPr>
          <w:caps/>
          <w:sz w:val="24"/>
          <w:szCs w:val="24"/>
          <w:u w:val="single"/>
          <w:rtl/>
        </w:rPr>
      </w:pPr>
      <w:r w:rsidRPr="00951BBC">
        <w:rPr>
          <w:rFonts w:hint="cs"/>
          <w:caps/>
          <w:sz w:val="24"/>
          <w:szCs w:val="24"/>
          <w:u w:val="single"/>
          <w:rtl/>
        </w:rPr>
        <w:t>מר אמנון סעד - ראש העיר יהוד מונוסון</w:t>
      </w:r>
      <w:r w:rsidR="001E2274">
        <w:rPr>
          <w:rFonts w:hint="cs"/>
          <w:caps/>
          <w:sz w:val="24"/>
          <w:szCs w:val="24"/>
          <w:u w:val="single"/>
          <w:rtl/>
        </w:rPr>
        <w:t>:</w:t>
      </w:r>
    </w:p>
    <w:p w14:paraId="74F6410D" w14:textId="75AD9EDD" w:rsidR="001E2274" w:rsidRDefault="00463EFD" w:rsidP="00EC6995">
      <w:pPr>
        <w:rPr>
          <w:b w:val="0"/>
          <w:bCs w:val="0"/>
          <w:caps/>
          <w:sz w:val="24"/>
          <w:szCs w:val="24"/>
          <w:rtl/>
        </w:rPr>
      </w:pPr>
      <w:r>
        <w:rPr>
          <w:rFonts w:hint="cs"/>
          <w:b w:val="0"/>
          <w:bCs w:val="0"/>
          <w:caps/>
          <w:sz w:val="24"/>
          <w:szCs w:val="24"/>
          <w:rtl/>
        </w:rPr>
        <w:t xml:space="preserve">(לא ברור) </w:t>
      </w:r>
    </w:p>
    <w:p w14:paraId="174700AE" w14:textId="77777777" w:rsidR="001E2274" w:rsidRDefault="001E2274" w:rsidP="00EC6995">
      <w:pPr>
        <w:rPr>
          <w:b w:val="0"/>
          <w:bCs w:val="0"/>
          <w:caps/>
          <w:sz w:val="24"/>
          <w:szCs w:val="24"/>
          <w:rtl/>
        </w:rPr>
      </w:pPr>
    </w:p>
    <w:p w14:paraId="4D3CD7E1" w14:textId="77777777" w:rsidR="001E2274" w:rsidRDefault="00D17364" w:rsidP="00EC6995">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03F133DD" w14:textId="456BA244" w:rsidR="001E2274" w:rsidRDefault="00A64D3A" w:rsidP="00EC6995">
      <w:pPr>
        <w:rPr>
          <w:b w:val="0"/>
          <w:bCs w:val="0"/>
          <w:caps/>
          <w:sz w:val="24"/>
          <w:szCs w:val="24"/>
          <w:rtl/>
        </w:rPr>
      </w:pPr>
      <w:r>
        <w:rPr>
          <w:rFonts w:hint="cs"/>
          <w:b w:val="0"/>
          <w:bCs w:val="0"/>
          <w:caps/>
          <w:sz w:val="24"/>
          <w:szCs w:val="24"/>
          <w:rtl/>
        </w:rPr>
        <w:t xml:space="preserve">רגע רגע ראש העיר אני מבין שהוא לא מבין שהוא לא שומע שאנחנו כולם שומעים אותו איך אני רגע איך אנחנו שמים אותו על מיוט ... </w:t>
      </w:r>
    </w:p>
    <w:p w14:paraId="19F1C9B0" w14:textId="77777777" w:rsidR="001E2274" w:rsidRDefault="001E2274" w:rsidP="00EC6995">
      <w:pPr>
        <w:rPr>
          <w:b w:val="0"/>
          <w:bCs w:val="0"/>
          <w:caps/>
          <w:sz w:val="24"/>
          <w:szCs w:val="24"/>
          <w:rtl/>
        </w:rPr>
      </w:pPr>
    </w:p>
    <w:p w14:paraId="40F9BCCC" w14:textId="77777777" w:rsidR="001E2274" w:rsidRDefault="00A64D3A" w:rsidP="00EC6995">
      <w:pPr>
        <w:rPr>
          <w:b w:val="0"/>
          <w:bCs w:val="0"/>
          <w:caps/>
          <w:sz w:val="24"/>
          <w:szCs w:val="24"/>
          <w:rtl/>
        </w:rPr>
      </w:pPr>
      <w:r>
        <w:rPr>
          <w:rFonts w:hint="cs"/>
          <w:b w:val="0"/>
          <w:bCs w:val="0"/>
          <w:caps/>
          <w:sz w:val="24"/>
          <w:szCs w:val="24"/>
          <w:rtl/>
        </w:rPr>
        <w:t>(מתארגנים)</w:t>
      </w:r>
    </w:p>
    <w:p w14:paraId="6BD31A6F" w14:textId="77777777" w:rsidR="001E2274" w:rsidRDefault="001E2274" w:rsidP="00EC6995">
      <w:pPr>
        <w:rPr>
          <w:b w:val="0"/>
          <w:bCs w:val="0"/>
          <w:caps/>
          <w:sz w:val="24"/>
          <w:szCs w:val="24"/>
          <w:rtl/>
        </w:rPr>
      </w:pPr>
    </w:p>
    <w:p w14:paraId="5D97B57D" w14:textId="77777777" w:rsidR="001E2274" w:rsidRDefault="00D17364" w:rsidP="00EC6995">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4D97D570" w14:textId="3232B006" w:rsidR="001E2274" w:rsidRDefault="001F3471" w:rsidP="00EC6995">
      <w:pPr>
        <w:rPr>
          <w:b w:val="0"/>
          <w:bCs w:val="0"/>
          <w:caps/>
          <w:sz w:val="24"/>
          <w:szCs w:val="24"/>
          <w:rtl/>
        </w:rPr>
      </w:pPr>
      <w:r>
        <w:rPr>
          <w:rFonts w:hint="cs"/>
          <w:b w:val="0"/>
          <w:bCs w:val="0"/>
          <w:caps/>
          <w:sz w:val="24"/>
          <w:szCs w:val="24"/>
          <w:rtl/>
        </w:rPr>
        <w:t xml:space="preserve">כן תמשיכו כן בבקשה כן אני שומע </w:t>
      </w:r>
    </w:p>
    <w:p w14:paraId="1CAA08B1" w14:textId="77777777" w:rsidR="001E2274" w:rsidRDefault="001E2274" w:rsidP="00EC6995">
      <w:pPr>
        <w:rPr>
          <w:b w:val="0"/>
          <w:bCs w:val="0"/>
          <w:caps/>
          <w:sz w:val="24"/>
          <w:szCs w:val="24"/>
          <w:rtl/>
        </w:rPr>
      </w:pPr>
    </w:p>
    <w:p w14:paraId="2DB0A3D2" w14:textId="77777777" w:rsidR="001E2274" w:rsidRDefault="00D70D61" w:rsidP="00EC6995">
      <w:pPr>
        <w:rPr>
          <w:caps/>
          <w:sz w:val="24"/>
          <w:szCs w:val="24"/>
          <w:u w:val="single"/>
          <w:rtl/>
        </w:rPr>
      </w:pPr>
      <w:r w:rsidRPr="00D70D61">
        <w:rPr>
          <w:rFonts w:hint="cs"/>
          <w:caps/>
          <w:sz w:val="24"/>
          <w:szCs w:val="24"/>
          <w:u w:val="single"/>
          <w:rtl/>
        </w:rPr>
        <w:t>מר שמואל רוטמן - ממלא מקום וסגן ראש העיר יהוד</w:t>
      </w:r>
      <w:r w:rsidR="001E2274">
        <w:rPr>
          <w:rFonts w:hint="cs"/>
          <w:caps/>
          <w:sz w:val="24"/>
          <w:szCs w:val="24"/>
          <w:u w:val="single"/>
          <w:rtl/>
        </w:rPr>
        <w:t>:</w:t>
      </w:r>
    </w:p>
    <w:p w14:paraId="1AD6A4E4" w14:textId="201A580D" w:rsidR="001E2274" w:rsidRDefault="001F3471" w:rsidP="00EC6995">
      <w:pPr>
        <w:rPr>
          <w:b w:val="0"/>
          <w:bCs w:val="0"/>
          <w:caps/>
          <w:sz w:val="24"/>
          <w:szCs w:val="24"/>
          <w:rtl/>
        </w:rPr>
      </w:pPr>
      <w:r>
        <w:rPr>
          <w:rFonts w:hint="cs"/>
          <w:b w:val="0"/>
          <w:bCs w:val="0"/>
          <w:caps/>
          <w:sz w:val="24"/>
          <w:szCs w:val="24"/>
          <w:rtl/>
        </w:rPr>
        <w:t xml:space="preserve">כן </w:t>
      </w:r>
    </w:p>
    <w:p w14:paraId="421C2539" w14:textId="77777777" w:rsidR="001E2274" w:rsidRDefault="001E2274" w:rsidP="00EC6995">
      <w:pPr>
        <w:rPr>
          <w:b w:val="0"/>
          <w:bCs w:val="0"/>
          <w:caps/>
          <w:sz w:val="24"/>
          <w:szCs w:val="24"/>
          <w:rtl/>
        </w:rPr>
      </w:pPr>
    </w:p>
    <w:p w14:paraId="6FFA6FB7" w14:textId="77777777" w:rsidR="001E2274" w:rsidRDefault="00D17364" w:rsidP="00EC6995">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332DE348" w14:textId="6C89727F" w:rsidR="001E2274" w:rsidRDefault="001F3471" w:rsidP="00EC6995">
      <w:pPr>
        <w:rPr>
          <w:b w:val="0"/>
          <w:bCs w:val="0"/>
          <w:caps/>
          <w:sz w:val="24"/>
          <w:szCs w:val="24"/>
          <w:rtl/>
        </w:rPr>
      </w:pPr>
      <w:r>
        <w:rPr>
          <w:rFonts w:hint="cs"/>
          <w:b w:val="0"/>
          <w:bCs w:val="0"/>
          <w:caps/>
          <w:sz w:val="24"/>
          <w:szCs w:val="24"/>
          <w:rtl/>
        </w:rPr>
        <w:t xml:space="preserve">אני אני לא יודע אתם תקשיב </w:t>
      </w:r>
    </w:p>
    <w:p w14:paraId="4CCCDB04" w14:textId="77777777" w:rsidR="001E2274" w:rsidRDefault="001E2274" w:rsidP="00EC6995">
      <w:pPr>
        <w:rPr>
          <w:b w:val="0"/>
          <w:bCs w:val="0"/>
          <w:caps/>
          <w:sz w:val="24"/>
          <w:szCs w:val="24"/>
          <w:rtl/>
        </w:rPr>
      </w:pPr>
    </w:p>
    <w:p w14:paraId="162B1416" w14:textId="77777777" w:rsidR="001E2274" w:rsidRDefault="00D70D61" w:rsidP="00EC6995">
      <w:pPr>
        <w:rPr>
          <w:caps/>
          <w:sz w:val="24"/>
          <w:szCs w:val="24"/>
          <w:u w:val="single"/>
          <w:rtl/>
        </w:rPr>
      </w:pPr>
      <w:r w:rsidRPr="00D70D61">
        <w:rPr>
          <w:rFonts w:hint="cs"/>
          <w:caps/>
          <w:sz w:val="24"/>
          <w:szCs w:val="24"/>
          <w:u w:val="single"/>
          <w:rtl/>
        </w:rPr>
        <w:t>מר שמואל רוטמן - ממלא מקום וסגן ראש העיר יהוד</w:t>
      </w:r>
      <w:r w:rsidR="001E2274">
        <w:rPr>
          <w:rFonts w:hint="cs"/>
          <w:caps/>
          <w:sz w:val="24"/>
          <w:szCs w:val="24"/>
          <w:u w:val="single"/>
          <w:rtl/>
        </w:rPr>
        <w:t>:</w:t>
      </w:r>
    </w:p>
    <w:p w14:paraId="1D2E8E15" w14:textId="759CA9CD" w:rsidR="001E2274" w:rsidRDefault="001F3471" w:rsidP="00EC6995">
      <w:pPr>
        <w:rPr>
          <w:b w:val="0"/>
          <w:bCs w:val="0"/>
          <w:caps/>
          <w:sz w:val="24"/>
          <w:szCs w:val="24"/>
          <w:rtl/>
        </w:rPr>
      </w:pPr>
      <w:r>
        <w:rPr>
          <w:rFonts w:hint="cs"/>
          <w:b w:val="0"/>
          <w:bCs w:val="0"/>
          <w:caps/>
          <w:sz w:val="24"/>
          <w:szCs w:val="24"/>
          <w:rtl/>
        </w:rPr>
        <w:t xml:space="preserve">רגע זה אנחנו כן בבקשה </w:t>
      </w:r>
    </w:p>
    <w:p w14:paraId="69FB0417" w14:textId="77777777" w:rsidR="001E2274" w:rsidRDefault="001E2274" w:rsidP="00EC6995">
      <w:pPr>
        <w:rPr>
          <w:b w:val="0"/>
          <w:bCs w:val="0"/>
          <w:caps/>
          <w:sz w:val="24"/>
          <w:szCs w:val="24"/>
          <w:rtl/>
        </w:rPr>
      </w:pPr>
    </w:p>
    <w:p w14:paraId="74788092" w14:textId="77777777" w:rsidR="001E2274" w:rsidRDefault="00D17364" w:rsidP="00EC6995">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3E99C550" w14:textId="0DAE5827" w:rsidR="001E2274" w:rsidRDefault="001F3471" w:rsidP="00EC6995">
      <w:pPr>
        <w:rPr>
          <w:b w:val="0"/>
          <w:bCs w:val="0"/>
          <w:caps/>
          <w:sz w:val="24"/>
          <w:szCs w:val="24"/>
          <w:rtl/>
        </w:rPr>
      </w:pPr>
      <w:r>
        <w:rPr>
          <w:rFonts w:hint="cs"/>
          <w:b w:val="0"/>
          <w:bCs w:val="0"/>
          <w:caps/>
          <w:sz w:val="24"/>
          <w:szCs w:val="24"/>
          <w:rtl/>
        </w:rPr>
        <w:t xml:space="preserve">אדוני הנכבד אנחנו לא בדיון עכשיו על התחייבויות והסכמים עם היזם הקודם </w:t>
      </w:r>
      <w:r>
        <w:rPr>
          <w:b w:val="0"/>
          <w:bCs w:val="0"/>
          <w:caps/>
          <w:sz w:val="24"/>
          <w:szCs w:val="24"/>
          <w:rtl/>
        </w:rPr>
        <w:t>–</w:t>
      </w:r>
      <w:r>
        <w:rPr>
          <w:rFonts w:hint="cs"/>
          <w:b w:val="0"/>
          <w:bCs w:val="0"/>
          <w:caps/>
          <w:sz w:val="24"/>
          <w:szCs w:val="24"/>
          <w:rtl/>
        </w:rPr>
        <w:t xml:space="preserve"> אנחנו עכשיו פה בתוכנית שהוגשה על - ידי היזם הזה. ואם אתה חושב שיש איזה שהן הסכמות שמחייבות ביניכם זה לא זה לא נמצא על השולחן הזה, </w:t>
      </w:r>
      <w:r w:rsidR="0043347C">
        <w:rPr>
          <w:rFonts w:hint="cs"/>
          <w:b w:val="0"/>
          <w:bCs w:val="0"/>
          <w:caps/>
          <w:sz w:val="24"/>
          <w:szCs w:val="24"/>
          <w:rtl/>
        </w:rPr>
        <w:t>אנחנו עכשיו מדברים על תוכנית שהוגשה לנו זו התוכנית שהוגשה לנו</w:t>
      </w:r>
    </w:p>
    <w:p w14:paraId="5DD8C5D0" w14:textId="77777777" w:rsidR="001E2274" w:rsidRDefault="001E2274" w:rsidP="00EC6995">
      <w:pPr>
        <w:rPr>
          <w:b w:val="0"/>
          <w:bCs w:val="0"/>
          <w:caps/>
          <w:sz w:val="24"/>
          <w:szCs w:val="24"/>
          <w:rtl/>
        </w:rPr>
      </w:pPr>
    </w:p>
    <w:p w14:paraId="0978C4FC" w14:textId="77777777" w:rsidR="001E2274" w:rsidRDefault="00D70D61" w:rsidP="00EC6995">
      <w:pPr>
        <w:rPr>
          <w:caps/>
          <w:sz w:val="24"/>
          <w:szCs w:val="24"/>
          <w:u w:val="single"/>
          <w:rtl/>
        </w:rPr>
      </w:pPr>
      <w:r w:rsidRPr="00D70D61">
        <w:rPr>
          <w:rFonts w:hint="cs"/>
          <w:caps/>
          <w:sz w:val="24"/>
          <w:szCs w:val="24"/>
          <w:u w:val="single"/>
          <w:rtl/>
        </w:rPr>
        <w:t>מר שמואל רוטמן - ממלא מקום וסגן ראש העיר יהוד</w:t>
      </w:r>
      <w:r w:rsidR="001E2274">
        <w:rPr>
          <w:rFonts w:hint="cs"/>
          <w:caps/>
          <w:sz w:val="24"/>
          <w:szCs w:val="24"/>
          <w:u w:val="single"/>
          <w:rtl/>
        </w:rPr>
        <w:t>:</w:t>
      </w:r>
    </w:p>
    <w:p w14:paraId="396E7BFE" w14:textId="4DE947EA" w:rsidR="001E2274" w:rsidRDefault="0043347C" w:rsidP="00EC6995">
      <w:pPr>
        <w:rPr>
          <w:b w:val="0"/>
          <w:bCs w:val="0"/>
          <w:caps/>
          <w:sz w:val="24"/>
          <w:szCs w:val="24"/>
          <w:rtl/>
        </w:rPr>
      </w:pPr>
      <w:r>
        <w:rPr>
          <w:rFonts w:hint="cs"/>
          <w:b w:val="0"/>
          <w:bCs w:val="0"/>
          <w:caps/>
          <w:sz w:val="24"/>
          <w:szCs w:val="24"/>
          <w:rtl/>
        </w:rPr>
        <w:t xml:space="preserve">בסדר אני רוצה להסביר התוכנית שהוגשה היא שינוי תבע מ, מתבע קיימת ומהיתר קיים ש, ש, </w:t>
      </w:r>
    </w:p>
    <w:p w14:paraId="6029A623" w14:textId="77777777" w:rsidR="001E2274" w:rsidRDefault="001E2274" w:rsidP="00EC6995">
      <w:pPr>
        <w:rPr>
          <w:b w:val="0"/>
          <w:bCs w:val="0"/>
          <w:caps/>
          <w:sz w:val="24"/>
          <w:szCs w:val="24"/>
          <w:rtl/>
        </w:rPr>
      </w:pPr>
    </w:p>
    <w:p w14:paraId="5153172A" w14:textId="77777777" w:rsidR="001E2274" w:rsidRDefault="00D17364" w:rsidP="00EC6995">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3654AD29" w14:textId="7929BD60" w:rsidR="001E2274" w:rsidRDefault="0043347C" w:rsidP="00EC6995">
      <w:pPr>
        <w:rPr>
          <w:b w:val="0"/>
          <w:bCs w:val="0"/>
          <w:caps/>
          <w:sz w:val="24"/>
          <w:szCs w:val="24"/>
          <w:rtl/>
        </w:rPr>
      </w:pPr>
      <w:r>
        <w:rPr>
          <w:rFonts w:hint="cs"/>
          <w:b w:val="0"/>
          <w:bCs w:val="0"/>
          <w:caps/>
          <w:sz w:val="24"/>
          <w:szCs w:val="24"/>
          <w:rtl/>
        </w:rPr>
        <w:t>אין היתר יש היתר?</w:t>
      </w:r>
    </w:p>
    <w:p w14:paraId="38D763EF" w14:textId="77777777" w:rsidR="001E2274" w:rsidRDefault="001E2274" w:rsidP="00EC6995">
      <w:pPr>
        <w:rPr>
          <w:b w:val="0"/>
          <w:bCs w:val="0"/>
          <w:caps/>
          <w:sz w:val="24"/>
          <w:szCs w:val="24"/>
          <w:rtl/>
        </w:rPr>
      </w:pPr>
    </w:p>
    <w:p w14:paraId="2797E445" w14:textId="77777777" w:rsidR="001E2274" w:rsidRDefault="00D70D61" w:rsidP="00EC6995">
      <w:pPr>
        <w:rPr>
          <w:caps/>
          <w:sz w:val="24"/>
          <w:szCs w:val="24"/>
          <w:u w:val="single"/>
          <w:rtl/>
        </w:rPr>
      </w:pPr>
      <w:r w:rsidRPr="00D70D61">
        <w:rPr>
          <w:rFonts w:hint="cs"/>
          <w:caps/>
          <w:sz w:val="24"/>
          <w:szCs w:val="24"/>
          <w:u w:val="single"/>
          <w:rtl/>
        </w:rPr>
        <w:lastRenderedPageBreak/>
        <w:t>מר שמואל רוטמן - ממלא מקום וסגן ראש העיר יהוד</w:t>
      </w:r>
      <w:r w:rsidR="001E2274">
        <w:rPr>
          <w:rFonts w:hint="cs"/>
          <w:caps/>
          <w:sz w:val="24"/>
          <w:szCs w:val="24"/>
          <w:u w:val="single"/>
          <w:rtl/>
        </w:rPr>
        <w:t>:</w:t>
      </w:r>
    </w:p>
    <w:p w14:paraId="65C92684" w14:textId="7BAC99DE" w:rsidR="001E2274" w:rsidRDefault="0043347C" w:rsidP="00EC6995">
      <w:pPr>
        <w:rPr>
          <w:b w:val="0"/>
          <w:bCs w:val="0"/>
          <w:caps/>
          <w:sz w:val="24"/>
          <w:szCs w:val="24"/>
          <w:rtl/>
        </w:rPr>
      </w:pPr>
      <w:r>
        <w:rPr>
          <w:rFonts w:hint="cs"/>
          <w:b w:val="0"/>
          <w:bCs w:val="0"/>
          <w:caps/>
          <w:sz w:val="24"/>
          <w:szCs w:val="24"/>
          <w:rtl/>
        </w:rPr>
        <w:t xml:space="preserve">בוודאי </w:t>
      </w:r>
    </w:p>
    <w:p w14:paraId="3A218BC9" w14:textId="77777777" w:rsidR="001E2274" w:rsidRDefault="001E2274" w:rsidP="00EC6995">
      <w:pPr>
        <w:rPr>
          <w:b w:val="0"/>
          <w:bCs w:val="0"/>
          <w:caps/>
          <w:sz w:val="24"/>
          <w:szCs w:val="24"/>
          <w:rtl/>
        </w:rPr>
      </w:pPr>
    </w:p>
    <w:p w14:paraId="33CBC995" w14:textId="77777777" w:rsidR="001E2274" w:rsidRDefault="00D17364" w:rsidP="00EC6995">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6F60B387" w14:textId="091CE00B" w:rsidR="001E2274" w:rsidRDefault="0043347C" w:rsidP="00EC6995">
      <w:pPr>
        <w:rPr>
          <w:b w:val="0"/>
          <w:bCs w:val="0"/>
          <w:caps/>
          <w:sz w:val="24"/>
          <w:szCs w:val="24"/>
          <w:rtl/>
        </w:rPr>
      </w:pPr>
      <w:r>
        <w:rPr>
          <w:rFonts w:hint="cs"/>
          <w:b w:val="0"/>
          <w:bCs w:val="0"/>
          <w:caps/>
          <w:sz w:val="24"/>
          <w:szCs w:val="24"/>
          <w:rtl/>
        </w:rPr>
        <w:t>יש היתר בנייה?</w:t>
      </w:r>
    </w:p>
    <w:p w14:paraId="33FC6E32" w14:textId="77777777" w:rsidR="001E2274" w:rsidRDefault="001E2274" w:rsidP="00EC6995">
      <w:pPr>
        <w:rPr>
          <w:b w:val="0"/>
          <w:bCs w:val="0"/>
          <w:caps/>
          <w:sz w:val="24"/>
          <w:szCs w:val="24"/>
          <w:rtl/>
        </w:rPr>
      </w:pPr>
    </w:p>
    <w:p w14:paraId="4421705F" w14:textId="77777777" w:rsidR="001E2274" w:rsidRDefault="00D70D61" w:rsidP="00EC6995">
      <w:pPr>
        <w:rPr>
          <w:caps/>
          <w:sz w:val="24"/>
          <w:szCs w:val="24"/>
          <w:u w:val="single"/>
          <w:rtl/>
        </w:rPr>
      </w:pPr>
      <w:r w:rsidRPr="00D70D61">
        <w:rPr>
          <w:rFonts w:hint="cs"/>
          <w:caps/>
          <w:sz w:val="24"/>
          <w:szCs w:val="24"/>
          <w:u w:val="single"/>
          <w:rtl/>
        </w:rPr>
        <w:t>מר שמואל רוטמן - ממלא מקום וסגן ראש העיר יהוד</w:t>
      </w:r>
      <w:r w:rsidR="001E2274">
        <w:rPr>
          <w:rFonts w:hint="cs"/>
          <w:caps/>
          <w:sz w:val="24"/>
          <w:szCs w:val="24"/>
          <w:u w:val="single"/>
          <w:rtl/>
        </w:rPr>
        <w:t>:</w:t>
      </w:r>
    </w:p>
    <w:p w14:paraId="10D3C974" w14:textId="2C012CD3" w:rsidR="001E2274" w:rsidRDefault="0043347C" w:rsidP="00EC6995">
      <w:pPr>
        <w:rPr>
          <w:b w:val="0"/>
          <w:bCs w:val="0"/>
          <w:caps/>
          <w:sz w:val="24"/>
          <w:szCs w:val="24"/>
          <w:rtl/>
        </w:rPr>
      </w:pPr>
      <w:r>
        <w:rPr>
          <w:rFonts w:hint="cs"/>
          <w:b w:val="0"/>
          <w:bCs w:val="0"/>
          <w:caps/>
          <w:sz w:val="24"/>
          <w:szCs w:val="24"/>
          <w:rtl/>
        </w:rPr>
        <w:t xml:space="preserve">בוודאי </w:t>
      </w:r>
    </w:p>
    <w:p w14:paraId="761C3546" w14:textId="77777777" w:rsidR="001E2274" w:rsidRDefault="001E2274" w:rsidP="00EC6995">
      <w:pPr>
        <w:rPr>
          <w:b w:val="0"/>
          <w:bCs w:val="0"/>
          <w:caps/>
          <w:sz w:val="24"/>
          <w:szCs w:val="24"/>
          <w:rtl/>
        </w:rPr>
      </w:pPr>
    </w:p>
    <w:p w14:paraId="35FB49D1" w14:textId="77777777" w:rsidR="001E2274" w:rsidRDefault="00D17364" w:rsidP="00EC6995">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6B067B8F" w14:textId="51E0BE8F" w:rsidR="001E2274" w:rsidRDefault="0043347C" w:rsidP="00EC6995">
      <w:pPr>
        <w:rPr>
          <w:b w:val="0"/>
          <w:bCs w:val="0"/>
          <w:caps/>
          <w:sz w:val="24"/>
          <w:szCs w:val="24"/>
          <w:rtl/>
        </w:rPr>
      </w:pPr>
      <w:r>
        <w:rPr>
          <w:rFonts w:hint="cs"/>
          <w:b w:val="0"/>
          <w:bCs w:val="0"/>
          <w:caps/>
          <w:sz w:val="24"/>
          <w:szCs w:val="24"/>
          <w:rtl/>
        </w:rPr>
        <w:t xml:space="preserve">מה? יש היתר בנייה </w:t>
      </w:r>
    </w:p>
    <w:p w14:paraId="3334B8B7" w14:textId="77777777" w:rsidR="001E2274" w:rsidRDefault="001E2274" w:rsidP="00EC6995">
      <w:pPr>
        <w:rPr>
          <w:b w:val="0"/>
          <w:bCs w:val="0"/>
          <w:caps/>
          <w:sz w:val="24"/>
          <w:szCs w:val="24"/>
          <w:rtl/>
        </w:rPr>
      </w:pPr>
    </w:p>
    <w:p w14:paraId="67B4D645" w14:textId="77777777" w:rsidR="001E2274" w:rsidRDefault="00D70D61" w:rsidP="00EC6995">
      <w:pPr>
        <w:rPr>
          <w:caps/>
          <w:sz w:val="24"/>
          <w:szCs w:val="24"/>
          <w:u w:val="single"/>
          <w:rtl/>
        </w:rPr>
      </w:pPr>
      <w:r w:rsidRPr="00D70D61">
        <w:rPr>
          <w:rFonts w:hint="cs"/>
          <w:caps/>
          <w:sz w:val="24"/>
          <w:szCs w:val="24"/>
          <w:u w:val="single"/>
          <w:rtl/>
        </w:rPr>
        <w:t>מר שמואל רוטמן - ממלא מקום וסגן ראש העיר יהוד</w:t>
      </w:r>
      <w:r w:rsidR="001E2274">
        <w:rPr>
          <w:rFonts w:hint="cs"/>
          <w:caps/>
          <w:sz w:val="24"/>
          <w:szCs w:val="24"/>
          <w:u w:val="single"/>
          <w:rtl/>
        </w:rPr>
        <w:t>:</w:t>
      </w:r>
    </w:p>
    <w:p w14:paraId="0955E951" w14:textId="044BB6EA" w:rsidR="001E2274" w:rsidRDefault="0043347C" w:rsidP="00EC6995">
      <w:pPr>
        <w:rPr>
          <w:b w:val="0"/>
          <w:bCs w:val="0"/>
          <w:caps/>
          <w:sz w:val="24"/>
          <w:szCs w:val="24"/>
          <w:rtl/>
        </w:rPr>
      </w:pPr>
      <w:r>
        <w:rPr>
          <w:rFonts w:hint="cs"/>
          <w:b w:val="0"/>
          <w:bCs w:val="0"/>
          <w:caps/>
          <w:sz w:val="24"/>
          <w:szCs w:val="24"/>
          <w:rtl/>
        </w:rPr>
        <w:t>יש היתר למאה עשרים יחידות</w:t>
      </w:r>
    </w:p>
    <w:p w14:paraId="089F08BE" w14:textId="77777777" w:rsidR="001E2274" w:rsidRDefault="001E2274" w:rsidP="00EC6995">
      <w:pPr>
        <w:rPr>
          <w:b w:val="0"/>
          <w:bCs w:val="0"/>
          <w:caps/>
          <w:sz w:val="24"/>
          <w:szCs w:val="24"/>
          <w:rtl/>
        </w:rPr>
      </w:pPr>
    </w:p>
    <w:p w14:paraId="7DBE800D" w14:textId="77777777" w:rsidR="001E2274" w:rsidRDefault="00D17364" w:rsidP="00EC6995">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0D82274B" w14:textId="1F8CF5CD" w:rsidR="001E2274" w:rsidRDefault="0043347C" w:rsidP="00EC6995">
      <w:pPr>
        <w:rPr>
          <w:b w:val="0"/>
          <w:bCs w:val="0"/>
          <w:caps/>
          <w:sz w:val="24"/>
          <w:szCs w:val="24"/>
          <w:rtl/>
        </w:rPr>
      </w:pPr>
      <w:r>
        <w:rPr>
          <w:rFonts w:hint="cs"/>
          <w:b w:val="0"/>
          <w:bCs w:val="0"/>
          <w:caps/>
          <w:sz w:val="24"/>
          <w:szCs w:val="24"/>
          <w:rtl/>
        </w:rPr>
        <w:t xml:space="preserve">בסדר אבל אבל זה אנחנו לא מדברים </w:t>
      </w:r>
    </w:p>
    <w:p w14:paraId="581F26B5" w14:textId="77777777" w:rsidR="001E2274" w:rsidRDefault="001E2274" w:rsidP="00EC6995">
      <w:pPr>
        <w:rPr>
          <w:b w:val="0"/>
          <w:bCs w:val="0"/>
          <w:caps/>
          <w:sz w:val="24"/>
          <w:szCs w:val="24"/>
          <w:rtl/>
        </w:rPr>
      </w:pPr>
    </w:p>
    <w:p w14:paraId="0737F8DD" w14:textId="77777777" w:rsidR="001E2274" w:rsidRDefault="00D70D61" w:rsidP="00EC6995">
      <w:pPr>
        <w:rPr>
          <w:caps/>
          <w:sz w:val="24"/>
          <w:szCs w:val="24"/>
          <w:u w:val="single"/>
          <w:rtl/>
        </w:rPr>
      </w:pPr>
      <w:r w:rsidRPr="00D70D61">
        <w:rPr>
          <w:rFonts w:hint="cs"/>
          <w:caps/>
          <w:sz w:val="24"/>
          <w:szCs w:val="24"/>
          <w:u w:val="single"/>
          <w:rtl/>
        </w:rPr>
        <w:t>מר שמואל רוטמן - ממלא מקום וסגן ראש העיר יהוד</w:t>
      </w:r>
      <w:r w:rsidR="001E2274">
        <w:rPr>
          <w:rFonts w:hint="cs"/>
          <w:caps/>
          <w:sz w:val="24"/>
          <w:szCs w:val="24"/>
          <w:u w:val="single"/>
          <w:rtl/>
        </w:rPr>
        <w:t>:</w:t>
      </w:r>
    </w:p>
    <w:p w14:paraId="43BEBDF3" w14:textId="104376F9" w:rsidR="001E2274" w:rsidRDefault="0043347C" w:rsidP="00EC6995">
      <w:pPr>
        <w:rPr>
          <w:b w:val="0"/>
          <w:bCs w:val="0"/>
          <w:caps/>
          <w:sz w:val="24"/>
          <w:szCs w:val="24"/>
          <w:rtl/>
        </w:rPr>
      </w:pPr>
      <w:r>
        <w:rPr>
          <w:rFonts w:hint="cs"/>
          <w:b w:val="0"/>
          <w:bCs w:val="0"/>
          <w:caps/>
          <w:sz w:val="24"/>
          <w:szCs w:val="24"/>
          <w:rtl/>
        </w:rPr>
        <w:t>במגרש הזה</w:t>
      </w:r>
    </w:p>
    <w:p w14:paraId="3E1CC4BF" w14:textId="77777777" w:rsidR="001E2274" w:rsidRDefault="001E2274" w:rsidP="00EC6995">
      <w:pPr>
        <w:rPr>
          <w:b w:val="0"/>
          <w:bCs w:val="0"/>
          <w:caps/>
          <w:sz w:val="24"/>
          <w:szCs w:val="24"/>
          <w:rtl/>
        </w:rPr>
      </w:pPr>
    </w:p>
    <w:p w14:paraId="4EFDF712" w14:textId="77777777" w:rsidR="001E2274" w:rsidRDefault="00FC27D6" w:rsidP="00EC6995">
      <w:pPr>
        <w:rPr>
          <w:caps/>
          <w:sz w:val="24"/>
          <w:szCs w:val="24"/>
          <w:u w:val="single"/>
          <w:rtl/>
        </w:rPr>
      </w:pPr>
      <w:r w:rsidRPr="00FC27D6">
        <w:rPr>
          <w:rFonts w:hint="cs"/>
          <w:caps/>
          <w:sz w:val="24"/>
          <w:szCs w:val="24"/>
          <w:u w:val="single"/>
          <w:rtl/>
        </w:rPr>
        <w:t>מר ליאור רגב - נציג לשכת התכנון</w:t>
      </w:r>
      <w:r w:rsidR="001E2274">
        <w:rPr>
          <w:rFonts w:hint="cs"/>
          <w:caps/>
          <w:sz w:val="24"/>
          <w:szCs w:val="24"/>
          <w:u w:val="single"/>
          <w:rtl/>
        </w:rPr>
        <w:t>:</w:t>
      </w:r>
    </w:p>
    <w:p w14:paraId="798BDDC2" w14:textId="0952F7ED" w:rsidR="001E2274" w:rsidRDefault="0043347C" w:rsidP="00EC6995">
      <w:pPr>
        <w:rPr>
          <w:b w:val="0"/>
          <w:bCs w:val="0"/>
          <w:caps/>
          <w:sz w:val="24"/>
          <w:szCs w:val="24"/>
          <w:rtl/>
        </w:rPr>
      </w:pPr>
      <w:r>
        <w:rPr>
          <w:rFonts w:hint="cs"/>
          <w:b w:val="0"/>
          <w:bCs w:val="0"/>
          <w:caps/>
          <w:sz w:val="24"/>
          <w:szCs w:val="24"/>
          <w:rtl/>
        </w:rPr>
        <w:t>ממתי?</w:t>
      </w:r>
    </w:p>
    <w:p w14:paraId="70B4A8CD" w14:textId="77777777" w:rsidR="001E2274" w:rsidRDefault="001E2274" w:rsidP="00EC6995">
      <w:pPr>
        <w:rPr>
          <w:b w:val="0"/>
          <w:bCs w:val="0"/>
          <w:caps/>
          <w:sz w:val="24"/>
          <w:szCs w:val="24"/>
          <w:rtl/>
        </w:rPr>
      </w:pPr>
    </w:p>
    <w:p w14:paraId="0A7C5ABC" w14:textId="77777777" w:rsidR="001E2274" w:rsidRDefault="00D17364" w:rsidP="00EC6995">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51AA7E31" w14:textId="7FFC3B50" w:rsidR="001E2274" w:rsidRDefault="0043347C" w:rsidP="00EC6995">
      <w:pPr>
        <w:rPr>
          <w:b w:val="0"/>
          <w:bCs w:val="0"/>
          <w:caps/>
          <w:sz w:val="24"/>
          <w:szCs w:val="24"/>
          <w:rtl/>
        </w:rPr>
      </w:pPr>
      <w:r>
        <w:rPr>
          <w:rFonts w:hint="cs"/>
          <w:b w:val="0"/>
          <w:bCs w:val="0"/>
          <w:caps/>
          <w:sz w:val="24"/>
          <w:szCs w:val="24"/>
          <w:rtl/>
        </w:rPr>
        <w:t>לא, חברים</w:t>
      </w:r>
    </w:p>
    <w:p w14:paraId="5DBCC35F" w14:textId="77777777" w:rsidR="001E2274" w:rsidRDefault="001E2274" w:rsidP="00EC6995">
      <w:pPr>
        <w:rPr>
          <w:b w:val="0"/>
          <w:bCs w:val="0"/>
          <w:caps/>
          <w:sz w:val="24"/>
          <w:szCs w:val="24"/>
          <w:rtl/>
        </w:rPr>
      </w:pPr>
    </w:p>
    <w:p w14:paraId="3BD5D7B8" w14:textId="77777777" w:rsidR="001E2274" w:rsidRDefault="003109B2" w:rsidP="00EC6995">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1206534D" w14:textId="5FB19CB6" w:rsidR="001E2274" w:rsidRDefault="0043347C" w:rsidP="00EC6995">
      <w:pPr>
        <w:rPr>
          <w:b w:val="0"/>
          <w:bCs w:val="0"/>
          <w:caps/>
          <w:sz w:val="24"/>
          <w:szCs w:val="24"/>
          <w:rtl/>
        </w:rPr>
      </w:pPr>
      <w:r>
        <w:rPr>
          <w:rFonts w:hint="cs"/>
          <w:b w:val="0"/>
          <w:bCs w:val="0"/>
          <w:caps/>
          <w:sz w:val="24"/>
          <w:szCs w:val="24"/>
          <w:rtl/>
        </w:rPr>
        <w:t>לא, יש את ההיתר המאושר</w:t>
      </w:r>
    </w:p>
    <w:p w14:paraId="2D9FF9F1" w14:textId="77777777" w:rsidR="001E2274" w:rsidRDefault="001E2274" w:rsidP="00EC6995">
      <w:pPr>
        <w:rPr>
          <w:b w:val="0"/>
          <w:bCs w:val="0"/>
          <w:caps/>
          <w:sz w:val="24"/>
          <w:szCs w:val="24"/>
          <w:rtl/>
        </w:rPr>
      </w:pPr>
    </w:p>
    <w:p w14:paraId="3E3F8212" w14:textId="77777777" w:rsidR="001E2274" w:rsidRDefault="00D70D61" w:rsidP="0043347C">
      <w:pPr>
        <w:rPr>
          <w:caps/>
          <w:sz w:val="24"/>
          <w:szCs w:val="24"/>
          <w:u w:val="single"/>
          <w:rtl/>
        </w:rPr>
      </w:pPr>
      <w:r w:rsidRPr="00D70D61">
        <w:rPr>
          <w:rFonts w:hint="cs"/>
          <w:caps/>
          <w:sz w:val="24"/>
          <w:szCs w:val="24"/>
          <w:u w:val="single"/>
          <w:rtl/>
        </w:rPr>
        <w:t>מר שמואל רוטמן - ממלא מקום וסגן ראש העיר יהוד</w:t>
      </w:r>
      <w:r w:rsidR="001E2274">
        <w:rPr>
          <w:rFonts w:hint="cs"/>
          <w:caps/>
          <w:sz w:val="24"/>
          <w:szCs w:val="24"/>
          <w:u w:val="single"/>
          <w:rtl/>
        </w:rPr>
        <w:t>:</w:t>
      </w:r>
    </w:p>
    <w:p w14:paraId="03BB7DE7" w14:textId="15C19360" w:rsidR="001E2274" w:rsidRDefault="0043347C" w:rsidP="0043347C">
      <w:pPr>
        <w:rPr>
          <w:b w:val="0"/>
          <w:bCs w:val="0"/>
          <w:caps/>
          <w:sz w:val="24"/>
          <w:szCs w:val="24"/>
          <w:rtl/>
        </w:rPr>
      </w:pPr>
      <w:r>
        <w:rPr>
          <w:rFonts w:hint="cs"/>
          <w:b w:val="0"/>
          <w:bCs w:val="0"/>
          <w:caps/>
          <w:sz w:val="24"/>
          <w:szCs w:val="24"/>
          <w:rtl/>
        </w:rPr>
        <w:t>כן עכשיו מה שקרה רגע בשביל שנדע</w:t>
      </w:r>
      <w:r w:rsidR="000F703D">
        <w:rPr>
          <w:rFonts w:hint="cs"/>
          <w:b w:val="0"/>
          <w:bCs w:val="0"/>
          <w:caps/>
          <w:sz w:val="24"/>
          <w:szCs w:val="24"/>
          <w:rtl/>
        </w:rPr>
        <w:t xml:space="preserve"> </w:t>
      </w:r>
      <w:r>
        <w:rPr>
          <w:rFonts w:hint="cs"/>
          <w:b w:val="0"/>
          <w:bCs w:val="0"/>
          <w:caps/>
          <w:sz w:val="24"/>
          <w:szCs w:val="24"/>
          <w:rtl/>
        </w:rPr>
        <w:t xml:space="preserve">… סליחה </w:t>
      </w:r>
    </w:p>
    <w:p w14:paraId="6D4451A3" w14:textId="77777777" w:rsidR="001E2274" w:rsidRDefault="001E2274" w:rsidP="0043347C">
      <w:pPr>
        <w:rPr>
          <w:b w:val="0"/>
          <w:bCs w:val="0"/>
          <w:caps/>
          <w:sz w:val="24"/>
          <w:szCs w:val="24"/>
          <w:rtl/>
        </w:rPr>
      </w:pPr>
    </w:p>
    <w:p w14:paraId="00B379A7" w14:textId="77777777" w:rsidR="001E2274" w:rsidRDefault="00D17364" w:rsidP="0043347C">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1AFB08FA" w14:textId="256DCF39" w:rsidR="001E2274" w:rsidRDefault="0043347C" w:rsidP="0043347C">
      <w:pPr>
        <w:rPr>
          <w:b w:val="0"/>
          <w:bCs w:val="0"/>
          <w:caps/>
          <w:sz w:val="24"/>
          <w:szCs w:val="24"/>
          <w:rtl/>
        </w:rPr>
      </w:pPr>
      <w:r>
        <w:rPr>
          <w:rFonts w:hint="cs"/>
          <w:b w:val="0"/>
          <w:bCs w:val="0"/>
          <w:caps/>
          <w:sz w:val="24"/>
          <w:szCs w:val="24"/>
          <w:rtl/>
        </w:rPr>
        <w:t>חברים אנחנו אני אנחנו לא מדברים על היתר זה, כרגע מבוקש יש תוכנית שמבקשת להגדיל את כמות יחידות הדיור ממאה עשרים למאתיים ארבעים ותשע, לכן אנחנו כאן, לכן ההיתר הקודם של מאה עשרים יחידות דיור הוא לא רלוונטי, אם היו רוצים לבנות על פיו, היו בונים. אנחנו עכשיו נמצאים בתוכנית שמבקשת להגדיל ממאה עשרים למאתיים ארבעים ותשע, זו התוכנית שמונחת בפנינו, עכשיו בואו נדבר נתחיל לדבר תכנון בסדר?</w:t>
      </w:r>
    </w:p>
    <w:p w14:paraId="70FCD82B" w14:textId="77777777" w:rsidR="001E2274" w:rsidRDefault="001E2274" w:rsidP="0043347C">
      <w:pPr>
        <w:rPr>
          <w:b w:val="0"/>
          <w:bCs w:val="0"/>
          <w:caps/>
          <w:sz w:val="24"/>
          <w:szCs w:val="24"/>
          <w:rtl/>
        </w:rPr>
      </w:pPr>
    </w:p>
    <w:p w14:paraId="676DDB6C" w14:textId="77777777" w:rsidR="001E2274" w:rsidRDefault="00D70D61" w:rsidP="0043347C">
      <w:pPr>
        <w:rPr>
          <w:caps/>
          <w:sz w:val="24"/>
          <w:szCs w:val="24"/>
          <w:u w:val="single"/>
          <w:rtl/>
        </w:rPr>
      </w:pPr>
      <w:r w:rsidRPr="00D70D61">
        <w:rPr>
          <w:rFonts w:hint="cs"/>
          <w:caps/>
          <w:sz w:val="24"/>
          <w:szCs w:val="24"/>
          <w:u w:val="single"/>
          <w:rtl/>
        </w:rPr>
        <w:t>מר שמואל רוטמן - ממלא מקום וסגן ראש העיר יהוד</w:t>
      </w:r>
      <w:r w:rsidR="001E2274">
        <w:rPr>
          <w:rFonts w:hint="cs"/>
          <w:caps/>
          <w:sz w:val="24"/>
          <w:szCs w:val="24"/>
          <w:u w:val="single"/>
          <w:rtl/>
        </w:rPr>
        <w:t>:</w:t>
      </w:r>
    </w:p>
    <w:p w14:paraId="01F14EB8" w14:textId="004EBB23" w:rsidR="001E2274" w:rsidRDefault="0043347C" w:rsidP="0043347C">
      <w:pPr>
        <w:rPr>
          <w:b w:val="0"/>
          <w:bCs w:val="0"/>
          <w:caps/>
          <w:sz w:val="24"/>
          <w:szCs w:val="24"/>
          <w:rtl/>
        </w:rPr>
      </w:pPr>
      <w:r>
        <w:rPr>
          <w:rFonts w:hint="cs"/>
          <w:b w:val="0"/>
          <w:bCs w:val="0"/>
          <w:caps/>
          <w:sz w:val="24"/>
          <w:szCs w:val="24"/>
          <w:rtl/>
        </w:rPr>
        <w:t>אתם אתם תשפטו אתם תחליטו אבל אני רוצה שאת הנתונים האלה אנחנו מבקשים שיהיו מונחים על שולחנכם. בכל מקרה אני אומר זה היה גם בהיתר הקיים ש, אפשר לבדוק אם הוא נכנס בנעליו או לא נכנס, אני חושב שכן. הכניסה צריכה להיות מרחוב שקד ויש אפילו מתווה, ש, התחלנו לשנות את התבע רק שמה שהיזם עשה ברגע שקיבל את ההיתר מכר את זה ברווח של מאות אחוזים ועכשיו יש לנו את היזם הזה עם ההיסטוריה שאני לא משמיץ כולם ב, בעם זה אבל הוא רצה לבנות בכלל דברים אחרים ואתם יודעים מולטי קומפלס וכל - מיני דברים יפה</w:t>
      </w:r>
    </w:p>
    <w:p w14:paraId="2EFDD080" w14:textId="77777777" w:rsidR="001E2274" w:rsidRDefault="001E2274" w:rsidP="0043347C">
      <w:pPr>
        <w:rPr>
          <w:b w:val="0"/>
          <w:bCs w:val="0"/>
          <w:caps/>
          <w:sz w:val="24"/>
          <w:szCs w:val="24"/>
          <w:rtl/>
        </w:rPr>
      </w:pPr>
    </w:p>
    <w:p w14:paraId="7975D7CB" w14:textId="77777777" w:rsidR="001E2274" w:rsidRDefault="00D17364" w:rsidP="0043347C">
      <w:pPr>
        <w:rPr>
          <w:caps/>
          <w:sz w:val="24"/>
          <w:szCs w:val="24"/>
          <w:u w:val="single"/>
          <w:rtl/>
        </w:rPr>
      </w:pPr>
      <w:r w:rsidRPr="00D17364">
        <w:rPr>
          <w:rFonts w:hint="cs"/>
          <w:caps/>
          <w:sz w:val="24"/>
          <w:szCs w:val="24"/>
          <w:u w:val="single"/>
          <w:rtl/>
        </w:rPr>
        <w:lastRenderedPageBreak/>
        <w:t>יושב ראש הוועדה המחוזית - מר מיכה גדרון</w:t>
      </w:r>
      <w:r w:rsidR="001E2274">
        <w:rPr>
          <w:rFonts w:hint="cs"/>
          <w:caps/>
          <w:sz w:val="24"/>
          <w:szCs w:val="24"/>
          <w:u w:val="single"/>
          <w:rtl/>
        </w:rPr>
        <w:t>:</w:t>
      </w:r>
    </w:p>
    <w:p w14:paraId="06357727" w14:textId="7C879BED" w:rsidR="001E2274" w:rsidRDefault="0043347C" w:rsidP="0043347C">
      <w:pPr>
        <w:rPr>
          <w:b w:val="0"/>
          <w:bCs w:val="0"/>
          <w:caps/>
          <w:sz w:val="24"/>
          <w:szCs w:val="24"/>
          <w:rtl/>
        </w:rPr>
      </w:pPr>
      <w:r>
        <w:rPr>
          <w:rFonts w:hint="cs"/>
          <w:b w:val="0"/>
          <w:bCs w:val="0"/>
          <w:caps/>
          <w:sz w:val="24"/>
          <w:szCs w:val="24"/>
          <w:rtl/>
        </w:rPr>
        <w:t>אז בוא בוא בוא</w:t>
      </w:r>
      <w:r w:rsidR="000F703D">
        <w:rPr>
          <w:rFonts w:hint="cs"/>
          <w:b w:val="0"/>
          <w:bCs w:val="0"/>
          <w:caps/>
          <w:sz w:val="24"/>
          <w:szCs w:val="24"/>
          <w:rtl/>
        </w:rPr>
        <w:t xml:space="preserve"> </w:t>
      </w:r>
      <w:r>
        <w:rPr>
          <w:rFonts w:hint="cs"/>
          <w:b w:val="0"/>
          <w:bCs w:val="0"/>
          <w:caps/>
          <w:sz w:val="24"/>
          <w:szCs w:val="24"/>
          <w:rtl/>
        </w:rPr>
        <w:t>... שלא, כן בוא נתקדם</w:t>
      </w:r>
    </w:p>
    <w:p w14:paraId="5A34811C" w14:textId="77777777" w:rsidR="001E2274" w:rsidRDefault="001E2274" w:rsidP="0043347C">
      <w:pPr>
        <w:rPr>
          <w:b w:val="0"/>
          <w:bCs w:val="0"/>
          <w:caps/>
          <w:sz w:val="24"/>
          <w:szCs w:val="24"/>
          <w:rtl/>
        </w:rPr>
      </w:pPr>
    </w:p>
    <w:p w14:paraId="304DFEB8" w14:textId="77777777" w:rsidR="001E2274" w:rsidRDefault="00D70D61" w:rsidP="0043347C">
      <w:pPr>
        <w:rPr>
          <w:caps/>
          <w:sz w:val="24"/>
          <w:szCs w:val="24"/>
          <w:u w:val="single"/>
          <w:rtl/>
        </w:rPr>
      </w:pPr>
      <w:r w:rsidRPr="00D70D61">
        <w:rPr>
          <w:rFonts w:hint="cs"/>
          <w:caps/>
          <w:sz w:val="24"/>
          <w:szCs w:val="24"/>
          <w:u w:val="single"/>
          <w:rtl/>
        </w:rPr>
        <w:t>מר שמואל רוטמן - ממלא מקום וסגן ראש העיר יהוד</w:t>
      </w:r>
      <w:r w:rsidR="001E2274">
        <w:rPr>
          <w:rFonts w:hint="cs"/>
          <w:caps/>
          <w:sz w:val="24"/>
          <w:szCs w:val="24"/>
          <w:u w:val="single"/>
          <w:rtl/>
        </w:rPr>
        <w:t>:</w:t>
      </w:r>
    </w:p>
    <w:p w14:paraId="71AF0B45" w14:textId="38E47AF6" w:rsidR="001E2274" w:rsidRDefault="0043347C" w:rsidP="0043347C">
      <w:pPr>
        <w:rPr>
          <w:b w:val="0"/>
          <w:bCs w:val="0"/>
          <w:caps/>
          <w:sz w:val="24"/>
          <w:szCs w:val="24"/>
          <w:rtl/>
        </w:rPr>
      </w:pPr>
      <w:r>
        <w:rPr>
          <w:rFonts w:hint="cs"/>
          <w:b w:val="0"/>
          <w:bCs w:val="0"/>
          <w:caps/>
          <w:sz w:val="24"/>
          <w:szCs w:val="24"/>
          <w:rtl/>
        </w:rPr>
        <w:t xml:space="preserve">עכשיו יפה אז זה קודם כל לגבי הכניסה מבחינתנו אין שום שיפור, חייבת הכניסה חייבת להשתנות ואני יודע שזו גם עמדת רשות הניקוז הם יציגו את דעתם, חייבת להיכנס והכניסה צריכה להיות מרחוב שקד צמוד לנחל. לגבי החלופה הזו אני רק אוסיף </w:t>
      </w:r>
    </w:p>
    <w:p w14:paraId="2B49FB5F" w14:textId="77777777" w:rsidR="001E2274" w:rsidRDefault="001E2274" w:rsidP="0043347C">
      <w:pPr>
        <w:rPr>
          <w:b w:val="0"/>
          <w:bCs w:val="0"/>
          <w:caps/>
          <w:sz w:val="24"/>
          <w:szCs w:val="24"/>
          <w:rtl/>
        </w:rPr>
      </w:pPr>
    </w:p>
    <w:p w14:paraId="78EEFFCB" w14:textId="77777777" w:rsidR="001E2274" w:rsidRDefault="00D17364" w:rsidP="0043347C">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5F07F3E3" w14:textId="3B319A08" w:rsidR="001E2274" w:rsidRDefault="0043347C" w:rsidP="0043347C">
      <w:pPr>
        <w:rPr>
          <w:b w:val="0"/>
          <w:bCs w:val="0"/>
          <w:caps/>
          <w:sz w:val="24"/>
          <w:szCs w:val="24"/>
          <w:rtl/>
        </w:rPr>
      </w:pPr>
      <w:r>
        <w:rPr>
          <w:rFonts w:hint="cs"/>
          <w:b w:val="0"/>
          <w:bCs w:val="0"/>
          <w:caps/>
          <w:sz w:val="24"/>
          <w:szCs w:val="24"/>
          <w:rtl/>
        </w:rPr>
        <w:t>זאת אומרת הם אמורים לעבור דרך השצפ</w:t>
      </w:r>
      <w:r w:rsidR="000F703D">
        <w:rPr>
          <w:rFonts w:hint="cs"/>
          <w:b w:val="0"/>
          <w:bCs w:val="0"/>
          <w:caps/>
          <w:sz w:val="24"/>
          <w:szCs w:val="24"/>
          <w:rtl/>
        </w:rPr>
        <w:t xml:space="preserve"> </w:t>
      </w:r>
      <w:r>
        <w:rPr>
          <w:rFonts w:hint="cs"/>
          <w:b w:val="0"/>
          <w:bCs w:val="0"/>
          <w:caps/>
          <w:sz w:val="24"/>
          <w:szCs w:val="24"/>
          <w:rtl/>
        </w:rPr>
        <w:t>שלכם?</w:t>
      </w:r>
    </w:p>
    <w:p w14:paraId="503D2A14" w14:textId="77777777" w:rsidR="001E2274" w:rsidRDefault="001E2274" w:rsidP="0043347C">
      <w:pPr>
        <w:rPr>
          <w:b w:val="0"/>
          <w:bCs w:val="0"/>
          <w:caps/>
          <w:sz w:val="24"/>
          <w:szCs w:val="24"/>
          <w:rtl/>
        </w:rPr>
      </w:pPr>
    </w:p>
    <w:p w14:paraId="0EE85E50" w14:textId="77777777" w:rsidR="001E2274" w:rsidRDefault="00D70D61" w:rsidP="0043347C">
      <w:pPr>
        <w:rPr>
          <w:caps/>
          <w:sz w:val="24"/>
          <w:szCs w:val="24"/>
          <w:u w:val="single"/>
          <w:rtl/>
        </w:rPr>
      </w:pPr>
      <w:r w:rsidRPr="00D70D61">
        <w:rPr>
          <w:rFonts w:hint="cs"/>
          <w:caps/>
          <w:sz w:val="24"/>
          <w:szCs w:val="24"/>
          <w:u w:val="single"/>
          <w:rtl/>
        </w:rPr>
        <w:t>מר שמואל רוטמן - ממלא מקום וסגן ראש העיר יהוד</w:t>
      </w:r>
      <w:r w:rsidR="001E2274">
        <w:rPr>
          <w:rFonts w:hint="cs"/>
          <w:caps/>
          <w:sz w:val="24"/>
          <w:szCs w:val="24"/>
          <w:u w:val="single"/>
          <w:rtl/>
        </w:rPr>
        <w:t>:</w:t>
      </w:r>
    </w:p>
    <w:p w14:paraId="76BC6AEA" w14:textId="03D7F541" w:rsidR="001E2274" w:rsidRDefault="0043347C" w:rsidP="0043347C">
      <w:pPr>
        <w:rPr>
          <w:b w:val="0"/>
          <w:bCs w:val="0"/>
          <w:caps/>
          <w:sz w:val="24"/>
          <w:szCs w:val="24"/>
          <w:rtl/>
        </w:rPr>
      </w:pPr>
      <w:r>
        <w:rPr>
          <w:rFonts w:hint="cs"/>
          <w:b w:val="0"/>
          <w:bCs w:val="0"/>
          <w:caps/>
          <w:sz w:val="24"/>
          <w:szCs w:val="24"/>
          <w:rtl/>
        </w:rPr>
        <w:t xml:space="preserve">כן כן </w:t>
      </w:r>
    </w:p>
    <w:p w14:paraId="55840E71" w14:textId="77777777" w:rsidR="001E2274" w:rsidRDefault="001E2274" w:rsidP="0043347C">
      <w:pPr>
        <w:rPr>
          <w:b w:val="0"/>
          <w:bCs w:val="0"/>
          <w:caps/>
          <w:sz w:val="24"/>
          <w:szCs w:val="24"/>
          <w:rtl/>
        </w:rPr>
      </w:pPr>
    </w:p>
    <w:p w14:paraId="001CE8CD" w14:textId="77777777" w:rsidR="001E2274" w:rsidRDefault="00D17364" w:rsidP="0043347C">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43151BDC" w14:textId="0376D02C" w:rsidR="001E2274" w:rsidRDefault="0043347C" w:rsidP="0043347C">
      <w:pPr>
        <w:rPr>
          <w:b w:val="0"/>
          <w:bCs w:val="0"/>
          <w:caps/>
          <w:sz w:val="24"/>
          <w:szCs w:val="24"/>
          <w:rtl/>
        </w:rPr>
      </w:pPr>
      <w:r>
        <w:rPr>
          <w:rFonts w:hint="cs"/>
          <w:b w:val="0"/>
          <w:bCs w:val="0"/>
          <w:caps/>
          <w:sz w:val="24"/>
          <w:szCs w:val="24"/>
          <w:rtl/>
        </w:rPr>
        <w:t>על - סמך מה?</w:t>
      </w:r>
    </w:p>
    <w:p w14:paraId="462AE256" w14:textId="77777777" w:rsidR="001E2274" w:rsidRDefault="001E2274" w:rsidP="0043347C">
      <w:pPr>
        <w:rPr>
          <w:b w:val="0"/>
          <w:bCs w:val="0"/>
          <w:caps/>
          <w:sz w:val="24"/>
          <w:szCs w:val="24"/>
          <w:rtl/>
        </w:rPr>
      </w:pPr>
    </w:p>
    <w:p w14:paraId="72829B0F" w14:textId="77777777" w:rsidR="001E2274" w:rsidRDefault="00D70D61" w:rsidP="0043347C">
      <w:pPr>
        <w:rPr>
          <w:caps/>
          <w:sz w:val="24"/>
          <w:szCs w:val="24"/>
          <w:u w:val="single"/>
          <w:rtl/>
        </w:rPr>
      </w:pPr>
      <w:r w:rsidRPr="00D70D61">
        <w:rPr>
          <w:rFonts w:hint="cs"/>
          <w:caps/>
          <w:sz w:val="24"/>
          <w:szCs w:val="24"/>
          <w:u w:val="single"/>
          <w:rtl/>
        </w:rPr>
        <w:t>מר שמואל רוטמן - ממלא מקום וסגן ראש העיר יהוד</w:t>
      </w:r>
      <w:r w:rsidR="001E2274">
        <w:rPr>
          <w:rFonts w:hint="cs"/>
          <w:caps/>
          <w:sz w:val="24"/>
          <w:szCs w:val="24"/>
          <w:u w:val="single"/>
          <w:rtl/>
        </w:rPr>
        <w:t>:</w:t>
      </w:r>
    </w:p>
    <w:p w14:paraId="47B78146" w14:textId="701BB884" w:rsidR="001E2274" w:rsidRDefault="0043347C" w:rsidP="0043347C">
      <w:pPr>
        <w:rPr>
          <w:b w:val="0"/>
          <w:bCs w:val="0"/>
          <w:caps/>
          <w:sz w:val="24"/>
          <w:szCs w:val="24"/>
          <w:rtl/>
        </w:rPr>
      </w:pPr>
      <w:r>
        <w:rPr>
          <w:rFonts w:hint="cs"/>
          <w:b w:val="0"/>
          <w:bCs w:val="0"/>
          <w:caps/>
          <w:sz w:val="24"/>
          <w:szCs w:val="24"/>
          <w:rtl/>
        </w:rPr>
        <w:t xml:space="preserve">על - סמך זה שאנחנו </w:t>
      </w:r>
    </w:p>
    <w:p w14:paraId="7639DC8C" w14:textId="77777777" w:rsidR="001E2274" w:rsidRDefault="001E2274" w:rsidP="0043347C">
      <w:pPr>
        <w:rPr>
          <w:b w:val="0"/>
          <w:bCs w:val="0"/>
          <w:caps/>
          <w:sz w:val="24"/>
          <w:szCs w:val="24"/>
          <w:rtl/>
        </w:rPr>
      </w:pPr>
    </w:p>
    <w:p w14:paraId="2BF07AD5" w14:textId="77777777" w:rsidR="001E2274" w:rsidRDefault="00D17364" w:rsidP="0043347C">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0E3EAD56" w14:textId="17838776" w:rsidR="001E2274" w:rsidRDefault="0043347C" w:rsidP="0043347C">
      <w:pPr>
        <w:rPr>
          <w:b w:val="0"/>
          <w:bCs w:val="0"/>
          <w:caps/>
          <w:sz w:val="24"/>
          <w:szCs w:val="24"/>
          <w:rtl/>
        </w:rPr>
      </w:pPr>
      <w:r>
        <w:rPr>
          <w:rFonts w:hint="cs"/>
          <w:b w:val="0"/>
          <w:bCs w:val="0"/>
          <w:caps/>
          <w:sz w:val="24"/>
          <w:szCs w:val="24"/>
          <w:rtl/>
        </w:rPr>
        <w:t>על - סמך על - סמך השצפ השצפ השצפ הזה מאפשר קודם כל השצפ הזה מאפשר מעבר של כלי רכב?</w:t>
      </w:r>
    </w:p>
    <w:p w14:paraId="24CEE8DD" w14:textId="77777777" w:rsidR="001E2274" w:rsidRDefault="001E2274" w:rsidP="0043347C">
      <w:pPr>
        <w:rPr>
          <w:b w:val="0"/>
          <w:bCs w:val="0"/>
          <w:caps/>
          <w:sz w:val="24"/>
          <w:szCs w:val="24"/>
          <w:rtl/>
        </w:rPr>
      </w:pPr>
    </w:p>
    <w:p w14:paraId="2C7ED34A" w14:textId="77777777" w:rsidR="001E2274" w:rsidRDefault="00D70D61" w:rsidP="0043347C">
      <w:pPr>
        <w:rPr>
          <w:caps/>
          <w:sz w:val="24"/>
          <w:szCs w:val="24"/>
          <w:u w:val="single"/>
          <w:rtl/>
        </w:rPr>
      </w:pPr>
      <w:r w:rsidRPr="00D70D61">
        <w:rPr>
          <w:rFonts w:hint="cs"/>
          <w:caps/>
          <w:sz w:val="24"/>
          <w:szCs w:val="24"/>
          <w:u w:val="single"/>
          <w:rtl/>
        </w:rPr>
        <w:t>מר שמואל רוטמן - ממלא מקום וסגן ראש העיר יהוד</w:t>
      </w:r>
      <w:r w:rsidR="001E2274">
        <w:rPr>
          <w:rFonts w:hint="cs"/>
          <w:caps/>
          <w:sz w:val="24"/>
          <w:szCs w:val="24"/>
          <w:u w:val="single"/>
          <w:rtl/>
        </w:rPr>
        <w:t>:</w:t>
      </w:r>
    </w:p>
    <w:p w14:paraId="32BD90A6" w14:textId="43A5035D" w:rsidR="001E2274" w:rsidRDefault="0043347C" w:rsidP="0043347C">
      <w:pPr>
        <w:rPr>
          <w:b w:val="0"/>
          <w:bCs w:val="0"/>
          <w:caps/>
          <w:sz w:val="24"/>
          <w:szCs w:val="24"/>
          <w:rtl/>
        </w:rPr>
      </w:pPr>
      <w:r>
        <w:rPr>
          <w:rFonts w:hint="cs"/>
          <w:b w:val="0"/>
          <w:bCs w:val="0"/>
          <w:caps/>
          <w:sz w:val="24"/>
          <w:szCs w:val="24"/>
          <w:rtl/>
        </w:rPr>
        <w:t>אנחנו מורידים חלק משצפ, אנחנו מורידים חלק, עושים החלפה בין הכביש שצריך להגיע מרחוב תמר, החלק הזה בדקנו בזמנו</w:t>
      </w:r>
    </w:p>
    <w:p w14:paraId="30C81F75" w14:textId="77777777" w:rsidR="001E2274" w:rsidRDefault="001E2274" w:rsidP="0043347C">
      <w:pPr>
        <w:rPr>
          <w:b w:val="0"/>
          <w:bCs w:val="0"/>
          <w:caps/>
          <w:sz w:val="24"/>
          <w:szCs w:val="24"/>
          <w:rtl/>
        </w:rPr>
      </w:pPr>
    </w:p>
    <w:p w14:paraId="7BB369F5" w14:textId="77777777" w:rsidR="001E2274" w:rsidRDefault="00D17364" w:rsidP="0043347C">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74E3EA56" w14:textId="187C82D2" w:rsidR="001E2274" w:rsidRDefault="0043347C" w:rsidP="0043347C">
      <w:pPr>
        <w:rPr>
          <w:b w:val="0"/>
          <w:bCs w:val="0"/>
          <w:caps/>
          <w:sz w:val="24"/>
          <w:szCs w:val="24"/>
          <w:rtl/>
        </w:rPr>
      </w:pPr>
      <w:r>
        <w:rPr>
          <w:rFonts w:hint="cs"/>
          <w:b w:val="0"/>
          <w:bCs w:val="0"/>
          <w:caps/>
          <w:sz w:val="24"/>
          <w:szCs w:val="24"/>
          <w:rtl/>
        </w:rPr>
        <w:t>(לא ברור) מישהו מוכן</w:t>
      </w:r>
      <w:r w:rsidR="000F703D">
        <w:rPr>
          <w:rFonts w:hint="cs"/>
          <w:b w:val="0"/>
          <w:bCs w:val="0"/>
          <w:caps/>
          <w:sz w:val="24"/>
          <w:szCs w:val="24"/>
          <w:rtl/>
        </w:rPr>
        <w:t xml:space="preserve"> </w:t>
      </w:r>
      <w:r>
        <w:rPr>
          <w:rFonts w:hint="cs"/>
          <w:b w:val="0"/>
          <w:bCs w:val="0"/>
          <w:caps/>
          <w:sz w:val="24"/>
          <w:szCs w:val="24"/>
          <w:rtl/>
        </w:rPr>
        <w:t>...</w:t>
      </w:r>
    </w:p>
    <w:p w14:paraId="086B95B0" w14:textId="77777777" w:rsidR="001E2274" w:rsidRDefault="001E2274" w:rsidP="0043347C">
      <w:pPr>
        <w:rPr>
          <w:b w:val="0"/>
          <w:bCs w:val="0"/>
          <w:caps/>
          <w:sz w:val="24"/>
          <w:szCs w:val="24"/>
          <w:rtl/>
        </w:rPr>
      </w:pPr>
    </w:p>
    <w:p w14:paraId="487451CB" w14:textId="77777777" w:rsidR="001E2274" w:rsidRDefault="00D70D61" w:rsidP="0043347C">
      <w:pPr>
        <w:rPr>
          <w:caps/>
          <w:sz w:val="24"/>
          <w:szCs w:val="24"/>
          <w:u w:val="single"/>
          <w:rtl/>
        </w:rPr>
      </w:pPr>
      <w:r w:rsidRPr="00D70D61">
        <w:rPr>
          <w:rFonts w:hint="cs"/>
          <w:caps/>
          <w:sz w:val="24"/>
          <w:szCs w:val="24"/>
          <w:u w:val="single"/>
          <w:rtl/>
        </w:rPr>
        <w:t>מר שמואל רוטמן - ממלא מקום וסגן ראש העיר יהוד</w:t>
      </w:r>
      <w:r w:rsidR="001E2274">
        <w:rPr>
          <w:rFonts w:hint="cs"/>
          <w:caps/>
          <w:sz w:val="24"/>
          <w:szCs w:val="24"/>
          <w:u w:val="single"/>
          <w:rtl/>
        </w:rPr>
        <w:t>:</w:t>
      </w:r>
    </w:p>
    <w:p w14:paraId="65AA599E" w14:textId="2CF4DAA2" w:rsidR="001E2274" w:rsidRDefault="0043347C" w:rsidP="0043347C">
      <w:pPr>
        <w:rPr>
          <w:b w:val="0"/>
          <w:bCs w:val="0"/>
          <w:caps/>
          <w:sz w:val="24"/>
          <w:szCs w:val="24"/>
          <w:rtl/>
        </w:rPr>
      </w:pPr>
      <w:r>
        <w:rPr>
          <w:rFonts w:hint="cs"/>
          <w:b w:val="0"/>
          <w:bCs w:val="0"/>
          <w:caps/>
          <w:sz w:val="24"/>
          <w:szCs w:val="24"/>
          <w:rtl/>
        </w:rPr>
        <w:t>לא, התייעצנו עם הוועדה המחוזית אני מספר את זה אני מכיר את זה</w:t>
      </w:r>
    </w:p>
    <w:p w14:paraId="225A2DAC" w14:textId="77777777" w:rsidR="001E2274" w:rsidRDefault="001E2274" w:rsidP="0043347C">
      <w:pPr>
        <w:rPr>
          <w:b w:val="0"/>
          <w:bCs w:val="0"/>
          <w:caps/>
          <w:sz w:val="24"/>
          <w:szCs w:val="24"/>
          <w:rtl/>
        </w:rPr>
      </w:pPr>
    </w:p>
    <w:p w14:paraId="15F83029" w14:textId="77777777" w:rsidR="001E2274" w:rsidRDefault="00D17364" w:rsidP="0043347C">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46F1231E" w14:textId="3172A387" w:rsidR="001E2274" w:rsidRDefault="0043347C" w:rsidP="0043347C">
      <w:pPr>
        <w:rPr>
          <w:b w:val="0"/>
          <w:bCs w:val="0"/>
          <w:caps/>
          <w:sz w:val="24"/>
          <w:szCs w:val="24"/>
          <w:rtl/>
        </w:rPr>
      </w:pPr>
      <w:r>
        <w:rPr>
          <w:rFonts w:hint="cs"/>
          <w:b w:val="0"/>
          <w:bCs w:val="0"/>
          <w:caps/>
          <w:sz w:val="24"/>
          <w:szCs w:val="24"/>
          <w:rtl/>
        </w:rPr>
        <w:t>מה?</w:t>
      </w:r>
    </w:p>
    <w:p w14:paraId="7896E3D1" w14:textId="77777777" w:rsidR="001E2274" w:rsidRDefault="001E2274" w:rsidP="0043347C">
      <w:pPr>
        <w:rPr>
          <w:b w:val="0"/>
          <w:bCs w:val="0"/>
          <w:caps/>
          <w:sz w:val="24"/>
          <w:szCs w:val="24"/>
          <w:rtl/>
        </w:rPr>
      </w:pPr>
    </w:p>
    <w:p w14:paraId="0BA6EFC7" w14:textId="77777777" w:rsidR="001E2274" w:rsidRDefault="00D70D61" w:rsidP="0043347C">
      <w:pPr>
        <w:rPr>
          <w:caps/>
          <w:sz w:val="24"/>
          <w:szCs w:val="24"/>
          <w:u w:val="single"/>
          <w:rtl/>
        </w:rPr>
      </w:pPr>
      <w:r w:rsidRPr="00D70D61">
        <w:rPr>
          <w:rFonts w:hint="cs"/>
          <w:caps/>
          <w:sz w:val="24"/>
          <w:szCs w:val="24"/>
          <w:u w:val="single"/>
          <w:rtl/>
        </w:rPr>
        <w:t>מר שמואל רוטמן - ממלא מקום וסגן ראש העיר יהוד</w:t>
      </w:r>
      <w:r w:rsidR="001E2274">
        <w:rPr>
          <w:rFonts w:hint="cs"/>
          <w:caps/>
          <w:sz w:val="24"/>
          <w:szCs w:val="24"/>
          <w:u w:val="single"/>
          <w:rtl/>
        </w:rPr>
        <w:t>:</w:t>
      </w:r>
    </w:p>
    <w:p w14:paraId="0908EEB2" w14:textId="6D5C5E9F" w:rsidR="001E2274" w:rsidRDefault="0043347C" w:rsidP="0043347C">
      <w:pPr>
        <w:rPr>
          <w:b w:val="0"/>
          <w:bCs w:val="0"/>
          <w:caps/>
          <w:sz w:val="24"/>
          <w:szCs w:val="24"/>
          <w:rtl/>
        </w:rPr>
      </w:pPr>
      <w:r>
        <w:rPr>
          <w:rFonts w:hint="cs"/>
          <w:b w:val="0"/>
          <w:bCs w:val="0"/>
          <w:caps/>
          <w:sz w:val="24"/>
          <w:szCs w:val="24"/>
          <w:rtl/>
        </w:rPr>
        <w:t xml:space="preserve">החיסרון שלי שאני מכיר את זה אחת עשרה שנה ואני מבקש מכם תכבדו, אנחנו לא באים הנה מאיזה שהיא עמדות פוליטיות או משהו כזה </w:t>
      </w:r>
      <w:r w:rsidR="00152FE0">
        <w:rPr>
          <w:rFonts w:hint="cs"/>
          <w:b w:val="0"/>
          <w:bCs w:val="0"/>
          <w:caps/>
          <w:sz w:val="24"/>
          <w:szCs w:val="24"/>
          <w:rtl/>
        </w:rPr>
        <w:t xml:space="preserve">כן </w:t>
      </w:r>
    </w:p>
    <w:p w14:paraId="4FAEBBF1" w14:textId="77777777" w:rsidR="001E2274" w:rsidRDefault="001E2274" w:rsidP="0043347C">
      <w:pPr>
        <w:rPr>
          <w:b w:val="0"/>
          <w:bCs w:val="0"/>
          <w:caps/>
          <w:sz w:val="24"/>
          <w:szCs w:val="24"/>
          <w:rtl/>
        </w:rPr>
      </w:pPr>
    </w:p>
    <w:p w14:paraId="7F5DC98B" w14:textId="77777777" w:rsidR="001E2274" w:rsidRDefault="00D17364" w:rsidP="00152FE0">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026A959F" w14:textId="1E495C11" w:rsidR="001E2274" w:rsidRDefault="0043347C" w:rsidP="00152FE0">
      <w:pPr>
        <w:rPr>
          <w:b w:val="0"/>
          <w:bCs w:val="0"/>
          <w:caps/>
          <w:sz w:val="24"/>
          <w:szCs w:val="24"/>
          <w:rtl/>
        </w:rPr>
      </w:pPr>
      <w:r>
        <w:rPr>
          <w:rFonts w:hint="cs"/>
          <w:b w:val="0"/>
          <w:bCs w:val="0"/>
          <w:caps/>
          <w:sz w:val="24"/>
          <w:szCs w:val="24"/>
          <w:rtl/>
        </w:rPr>
        <w:t>אנחנו אנחנו לא תראה אני אני מ</w:t>
      </w:r>
      <w:r w:rsidR="00152FE0">
        <w:rPr>
          <w:rFonts w:hint="cs"/>
          <w:b w:val="0"/>
          <w:bCs w:val="0"/>
          <w:caps/>
          <w:sz w:val="24"/>
          <w:szCs w:val="24"/>
          <w:rtl/>
        </w:rPr>
        <w:t>רגיש דה זה וו, היינו כבר בדיון להפקדה</w:t>
      </w:r>
    </w:p>
    <w:p w14:paraId="7D6CDF7E" w14:textId="77777777" w:rsidR="001E2274" w:rsidRDefault="001E2274" w:rsidP="00152FE0">
      <w:pPr>
        <w:rPr>
          <w:b w:val="0"/>
          <w:bCs w:val="0"/>
          <w:caps/>
          <w:sz w:val="24"/>
          <w:szCs w:val="24"/>
          <w:rtl/>
        </w:rPr>
      </w:pPr>
    </w:p>
    <w:p w14:paraId="3272A872" w14:textId="77777777" w:rsidR="001E2274" w:rsidRDefault="00D70D61" w:rsidP="00152FE0">
      <w:pPr>
        <w:rPr>
          <w:caps/>
          <w:sz w:val="24"/>
          <w:szCs w:val="24"/>
          <w:u w:val="single"/>
          <w:rtl/>
        </w:rPr>
      </w:pPr>
      <w:r w:rsidRPr="00D70D61">
        <w:rPr>
          <w:rFonts w:hint="cs"/>
          <w:caps/>
          <w:sz w:val="24"/>
          <w:szCs w:val="24"/>
          <w:u w:val="single"/>
          <w:rtl/>
        </w:rPr>
        <w:t>מר שמואל רוטמן - ממלא מקום וסגן ראש העיר יהוד</w:t>
      </w:r>
      <w:r w:rsidR="001E2274">
        <w:rPr>
          <w:rFonts w:hint="cs"/>
          <w:caps/>
          <w:sz w:val="24"/>
          <w:szCs w:val="24"/>
          <w:u w:val="single"/>
          <w:rtl/>
        </w:rPr>
        <w:t>:</w:t>
      </w:r>
    </w:p>
    <w:p w14:paraId="7B6FF6D9" w14:textId="4C09E3BD" w:rsidR="001E2274" w:rsidRDefault="00152FE0" w:rsidP="00152FE0">
      <w:pPr>
        <w:rPr>
          <w:b w:val="0"/>
          <w:bCs w:val="0"/>
          <w:caps/>
          <w:sz w:val="24"/>
          <w:szCs w:val="24"/>
          <w:rtl/>
        </w:rPr>
      </w:pPr>
      <w:r>
        <w:rPr>
          <w:rFonts w:hint="cs"/>
          <w:b w:val="0"/>
          <w:bCs w:val="0"/>
          <w:caps/>
          <w:sz w:val="24"/>
          <w:szCs w:val="24"/>
          <w:rtl/>
        </w:rPr>
        <w:t xml:space="preserve">נכון </w:t>
      </w:r>
    </w:p>
    <w:p w14:paraId="54C6E7E6" w14:textId="77777777" w:rsidR="001E2274" w:rsidRDefault="001E2274" w:rsidP="00152FE0">
      <w:pPr>
        <w:rPr>
          <w:b w:val="0"/>
          <w:bCs w:val="0"/>
          <w:caps/>
          <w:sz w:val="24"/>
          <w:szCs w:val="24"/>
          <w:rtl/>
        </w:rPr>
      </w:pPr>
    </w:p>
    <w:p w14:paraId="7F33B927" w14:textId="77777777" w:rsidR="001E2274" w:rsidRDefault="00D17364" w:rsidP="00152FE0">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397FEEA2" w14:textId="73B4EEA2" w:rsidR="001E2274" w:rsidRDefault="00152FE0" w:rsidP="00152FE0">
      <w:pPr>
        <w:rPr>
          <w:b w:val="0"/>
          <w:bCs w:val="0"/>
          <w:caps/>
          <w:sz w:val="24"/>
          <w:szCs w:val="24"/>
          <w:rtl/>
        </w:rPr>
      </w:pPr>
      <w:r>
        <w:rPr>
          <w:rFonts w:hint="cs"/>
          <w:b w:val="0"/>
          <w:bCs w:val="0"/>
          <w:caps/>
          <w:sz w:val="24"/>
          <w:szCs w:val="24"/>
          <w:rtl/>
        </w:rPr>
        <w:t xml:space="preserve">אנחנו שלחנו אתכם לדבר על חלופה </w:t>
      </w:r>
    </w:p>
    <w:p w14:paraId="6DBB3799" w14:textId="77777777" w:rsidR="001E2274" w:rsidRDefault="001E2274" w:rsidP="00152FE0">
      <w:pPr>
        <w:rPr>
          <w:b w:val="0"/>
          <w:bCs w:val="0"/>
          <w:caps/>
          <w:sz w:val="24"/>
          <w:szCs w:val="24"/>
          <w:rtl/>
        </w:rPr>
      </w:pPr>
    </w:p>
    <w:p w14:paraId="552EB07F" w14:textId="77777777" w:rsidR="001E2274" w:rsidRDefault="00D70D61" w:rsidP="00152FE0">
      <w:pPr>
        <w:rPr>
          <w:caps/>
          <w:sz w:val="24"/>
          <w:szCs w:val="24"/>
          <w:u w:val="single"/>
          <w:rtl/>
        </w:rPr>
      </w:pPr>
      <w:r w:rsidRPr="00D70D61">
        <w:rPr>
          <w:rFonts w:hint="cs"/>
          <w:caps/>
          <w:sz w:val="24"/>
          <w:szCs w:val="24"/>
          <w:u w:val="single"/>
          <w:rtl/>
        </w:rPr>
        <w:t>מר שמואל רוטמן - ממלא מקום וסגן ראש העיר יהוד</w:t>
      </w:r>
      <w:r w:rsidR="001E2274">
        <w:rPr>
          <w:rFonts w:hint="cs"/>
          <w:caps/>
          <w:sz w:val="24"/>
          <w:szCs w:val="24"/>
          <w:u w:val="single"/>
          <w:rtl/>
        </w:rPr>
        <w:t>:</w:t>
      </w:r>
    </w:p>
    <w:p w14:paraId="6ED3D615" w14:textId="7E531A8E" w:rsidR="001E2274" w:rsidRDefault="00152FE0" w:rsidP="00152FE0">
      <w:pPr>
        <w:rPr>
          <w:b w:val="0"/>
          <w:bCs w:val="0"/>
          <w:caps/>
          <w:sz w:val="24"/>
          <w:szCs w:val="24"/>
          <w:rtl/>
        </w:rPr>
      </w:pPr>
      <w:r>
        <w:rPr>
          <w:rFonts w:hint="cs"/>
          <w:b w:val="0"/>
          <w:bCs w:val="0"/>
          <w:caps/>
          <w:sz w:val="24"/>
          <w:szCs w:val="24"/>
          <w:rtl/>
        </w:rPr>
        <w:t xml:space="preserve">נכון נכון </w:t>
      </w:r>
    </w:p>
    <w:p w14:paraId="4250C8A4" w14:textId="77777777" w:rsidR="001E2274" w:rsidRDefault="001E2274" w:rsidP="00152FE0">
      <w:pPr>
        <w:rPr>
          <w:b w:val="0"/>
          <w:bCs w:val="0"/>
          <w:caps/>
          <w:sz w:val="24"/>
          <w:szCs w:val="24"/>
          <w:rtl/>
        </w:rPr>
      </w:pPr>
    </w:p>
    <w:p w14:paraId="5C4C23E7" w14:textId="77777777" w:rsidR="001E2274" w:rsidRDefault="00D17364" w:rsidP="00152FE0">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019971BA" w14:textId="7B35DC2A" w:rsidR="001E2274" w:rsidRDefault="00152FE0" w:rsidP="00152FE0">
      <w:pPr>
        <w:rPr>
          <w:b w:val="0"/>
          <w:bCs w:val="0"/>
          <w:caps/>
          <w:sz w:val="24"/>
          <w:szCs w:val="24"/>
          <w:rtl/>
        </w:rPr>
      </w:pPr>
      <w:r>
        <w:rPr>
          <w:rFonts w:hint="cs"/>
          <w:b w:val="0"/>
          <w:bCs w:val="0"/>
          <w:caps/>
          <w:sz w:val="24"/>
          <w:szCs w:val="24"/>
          <w:rtl/>
        </w:rPr>
        <w:t xml:space="preserve">ועכשיו התכנסנו פה כדי לדבר על החלופה שאנחנו ביקשנו שתדברו עליה. אתם עכשיו מתחילים את הדיון להפקדה מחדש </w:t>
      </w:r>
    </w:p>
    <w:p w14:paraId="302E1053" w14:textId="77777777" w:rsidR="001E2274" w:rsidRDefault="001E2274" w:rsidP="00152FE0">
      <w:pPr>
        <w:rPr>
          <w:b w:val="0"/>
          <w:bCs w:val="0"/>
          <w:caps/>
          <w:sz w:val="24"/>
          <w:szCs w:val="24"/>
          <w:rtl/>
        </w:rPr>
      </w:pPr>
    </w:p>
    <w:p w14:paraId="53E400CD" w14:textId="77777777" w:rsidR="001E2274" w:rsidRDefault="00D70D61" w:rsidP="00152FE0">
      <w:pPr>
        <w:rPr>
          <w:caps/>
          <w:sz w:val="24"/>
          <w:szCs w:val="24"/>
          <w:u w:val="single"/>
          <w:rtl/>
        </w:rPr>
      </w:pPr>
      <w:r w:rsidRPr="00D70D61">
        <w:rPr>
          <w:rFonts w:hint="cs"/>
          <w:caps/>
          <w:sz w:val="24"/>
          <w:szCs w:val="24"/>
          <w:u w:val="single"/>
          <w:rtl/>
        </w:rPr>
        <w:t>מר שמואל רוטמן - ממלא מקום וסגן ראש העיר יהוד</w:t>
      </w:r>
      <w:r w:rsidR="001E2274">
        <w:rPr>
          <w:rFonts w:hint="cs"/>
          <w:caps/>
          <w:sz w:val="24"/>
          <w:szCs w:val="24"/>
          <w:u w:val="single"/>
          <w:rtl/>
        </w:rPr>
        <w:t>:</w:t>
      </w:r>
    </w:p>
    <w:p w14:paraId="593CF4B9" w14:textId="700A3D71" w:rsidR="001E2274" w:rsidRDefault="00152FE0" w:rsidP="00152FE0">
      <w:pPr>
        <w:rPr>
          <w:b w:val="0"/>
          <w:bCs w:val="0"/>
          <w:caps/>
          <w:sz w:val="24"/>
          <w:szCs w:val="24"/>
          <w:rtl/>
        </w:rPr>
      </w:pPr>
      <w:r>
        <w:rPr>
          <w:rFonts w:hint="cs"/>
          <w:b w:val="0"/>
          <w:bCs w:val="0"/>
          <w:caps/>
          <w:sz w:val="24"/>
          <w:szCs w:val="24"/>
          <w:rtl/>
        </w:rPr>
        <w:t xml:space="preserve">לא לא </w:t>
      </w:r>
    </w:p>
    <w:p w14:paraId="72350456" w14:textId="77777777" w:rsidR="001E2274" w:rsidRDefault="001E2274" w:rsidP="00152FE0">
      <w:pPr>
        <w:rPr>
          <w:b w:val="0"/>
          <w:bCs w:val="0"/>
          <w:caps/>
          <w:sz w:val="24"/>
          <w:szCs w:val="24"/>
          <w:rtl/>
        </w:rPr>
      </w:pPr>
    </w:p>
    <w:p w14:paraId="2340DCE0" w14:textId="77777777" w:rsidR="001E2274" w:rsidRDefault="00D17364" w:rsidP="00152FE0">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652E7DAD" w14:textId="6CFF8FE9" w:rsidR="001E2274" w:rsidRDefault="00152FE0" w:rsidP="00152FE0">
      <w:pPr>
        <w:rPr>
          <w:b w:val="0"/>
          <w:bCs w:val="0"/>
          <w:caps/>
          <w:sz w:val="24"/>
          <w:szCs w:val="24"/>
          <w:rtl/>
        </w:rPr>
      </w:pPr>
      <w:r>
        <w:rPr>
          <w:rFonts w:hint="cs"/>
          <w:b w:val="0"/>
          <w:bCs w:val="0"/>
          <w:caps/>
          <w:sz w:val="24"/>
          <w:szCs w:val="24"/>
          <w:rtl/>
        </w:rPr>
        <w:t xml:space="preserve">את כל ההתנגדות שלכם </w:t>
      </w:r>
    </w:p>
    <w:p w14:paraId="76F43C51" w14:textId="77777777" w:rsidR="001E2274" w:rsidRDefault="001E2274" w:rsidP="00152FE0">
      <w:pPr>
        <w:rPr>
          <w:b w:val="0"/>
          <w:bCs w:val="0"/>
          <w:caps/>
          <w:sz w:val="24"/>
          <w:szCs w:val="24"/>
          <w:rtl/>
        </w:rPr>
      </w:pPr>
    </w:p>
    <w:p w14:paraId="0FE5506B" w14:textId="77777777" w:rsidR="001E2274" w:rsidRDefault="00D70D61" w:rsidP="00152FE0">
      <w:pPr>
        <w:rPr>
          <w:caps/>
          <w:sz w:val="24"/>
          <w:szCs w:val="24"/>
          <w:u w:val="single"/>
          <w:rtl/>
        </w:rPr>
      </w:pPr>
      <w:r w:rsidRPr="00D70D61">
        <w:rPr>
          <w:rFonts w:hint="cs"/>
          <w:caps/>
          <w:sz w:val="24"/>
          <w:szCs w:val="24"/>
          <w:u w:val="single"/>
          <w:rtl/>
        </w:rPr>
        <w:t>מר שמואל רוטמן - ממלא מקום וסגן ראש העיר יהוד</w:t>
      </w:r>
      <w:r w:rsidR="001E2274">
        <w:rPr>
          <w:rFonts w:hint="cs"/>
          <w:caps/>
          <w:sz w:val="24"/>
          <w:szCs w:val="24"/>
          <w:u w:val="single"/>
          <w:rtl/>
        </w:rPr>
        <w:t>:</w:t>
      </w:r>
    </w:p>
    <w:p w14:paraId="37C2CD90" w14:textId="0A664157" w:rsidR="001E2274" w:rsidRDefault="00152FE0" w:rsidP="00152FE0">
      <w:pPr>
        <w:rPr>
          <w:b w:val="0"/>
          <w:bCs w:val="0"/>
          <w:caps/>
          <w:sz w:val="24"/>
          <w:szCs w:val="24"/>
          <w:rtl/>
        </w:rPr>
      </w:pPr>
      <w:r>
        <w:rPr>
          <w:rFonts w:hint="cs"/>
          <w:b w:val="0"/>
          <w:bCs w:val="0"/>
          <w:caps/>
          <w:sz w:val="24"/>
          <w:szCs w:val="24"/>
          <w:rtl/>
        </w:rPr>
        <w:t xml:space="preserve">לא סליחה לא </w:t>
      </w:r>
    </w:p>
    <w:p w14:paraId="12BAF0FB" w14:textId="77777777" w:rsidR="001E2274" w:rsidRDefault="001E2274" w:rsidP="00152FE0">
      <w:pPr>
        <w:rPr>
          <w:b w:val="0"/>
          <w:bCs w:val="0"/>
          <w:caps/>
          <w:sz w:val="24"/>
          <w:szCs w:val="24"/>
          <w:rtl/>
        </w:rPr>
      </w:pPr>
    </w:p>
    <w:p w14:paraId="31996C78" w14:textId="77777777" w:rsidR="001E2274" w:rsidRDefault="00D17364" w:rsidP="00152FE0">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2150EE24" w14:textId="6B4AD9FB" w:rsidR="001E2274" w:rsidRDefault="00152FE0" w:rsidP="00152FE0">
      <w:pPr>
        <w:rPr>
          <w:b w:val="0"/>
          <w:bCs w:val="0"/>
          <w:caps/>
          <w:sz w:val="24"/>
          <w:szCs w:val="24"/>
          <w:rtl/>
        </w:rPr>
      </w:pPr>
      <w:r>
        <w:rPr>
          <w:rFonts w:hint="cs"/>
          <w:b w:val="0"/>
          <w:bCs w:val="0"/>
          <w:caps/>
          <w:sz w:val="24"/>
          <w:szCs w:val="24"/>
          <w:rtl/>
        </w:rPr>
        <w:t xml:space="preserve">את כל האמירות האלה כבר אמרתם אמרתם כבר בדיון להפקדה הקודמת, ואחר כך קיבלנו מכתבים שאמרתם שאתם רוצים שבכלל יהיה פה מגורים, אנחנו עכשיו בדיון אנחנו אנחנו </w:t>
      </w:r>
      <w:r w:rsidR="00AA045A">
        <w:rPr>
          <w:rFonts w:hint="cs"/>
          <w:b w:val="0"/>
          <w:bCs w:val="0"/>
          <w:caps/>
          <w:sz w:val="24"/>
          <w:szCs w:val="24"/>
          <w:rtl/>
        </w:rPr>
        <w:t xml:space="preserve">בדיון המשך אנחנו כבר היה לנו </w:t>
      </w:r>
    </w:p>
    <w:p w14:paraId="28BB82E9" w14:textId="77777777" w:rsidR="001E2274" w:rsidRDefault="001E2274" w:rsidP="00152FE0">
      <w:pPr>
        <w:rPr>
          <w:b w:val="0"/>
          <w:bCs w:val="0"/>
          <w:caps/>
          <w:sz w:val="24"/>
          <w:szCs w:val="24"/>
          <w:rtl/>
        </w:rPr>
      </w:pPr>
    </w:p>
    <w:p w14:paraId="4FE4C63E" w14:textId="77777777" w:rsidR="001E2274" w:rsidRDefault="00D70D61" w:rsidP="00152FE0">
      <w:pPr>
        <w:rPr>
          <w:caps/>
          <w:sz w:val="24"/>
          <w:szCs w:val="24"/>
          <w:u w:val="single"/>
          <w:rtl/>
        </w:rPr>
      </w:pPr>
      <w:r w:rsidRPr="00D70D61">
        <w:rPr>
          <w:rFonts w:hint="cs"/>
          <w:caps/>
          <w:sz w:val="24"/>
          <w:szCs w:val="24"/>
          <w:u w:val="single"/>
          <w:rtl/>
        </w:rPr>
        <w:t>מר שמואל רוטמן - ממלא מקום וסגן ראש העיר יהוד</w:t>
      </w:r>
      <w:r w:rsidR="001E2274">
        <w:rPr>
          <w:rFonts w:hint="cs"/>
          <w:caps/>
          <w:sz w:val="24"/>
          <w:szCs w:val="24"/>
          <w:u w:val="single"/>
          <w:rtl/>
        </w:rPr>
        <w:t>:</w:t>
      </w:r>
    </w:p>
    <w:p w14:paraId="5145924F" w14:textId="65E2FBDA" w:rsidR="001E2274" w:rsidRDefault="00AA045A" w:rsidP="00152FE0">
      <w:pPr>
        <w:rPr>
          <w:b w:val="0"/>
          <w:bCs w:val="0"/>
          <w:caps/>
          <w:sz w:val="24"/>
          <w:szCs w:val="24"/>
          <w:rtl/>
        </w:rPr>
      </w:pPr>
      <w:r>
        <w:rPr>
          <w:rFonts w:hint="cs"/>
          <w:b w:val="0"/>
          <w:bCs w:val="0"/>
          <w:caps/>
          <w:sz w:val="24"/>
          <w:szCs w:val="24"/>
          <w:rtl/>
        </w:rPr>
        <w:t>אז אני מבקש להסביר רק את עמדתנו</w:t>
      </w:r>
    </w:p>
    <w:p w14:paraId="3C99E130" w14:textId="77777777" w:rsidR="001E2274" w:rsidRDefault="001E2274" w:rsidP="00152FE0">
      <w:pPr>
        <w:rPr>
          <w:b w:val="0"/>
          <w:bCs w:val="0"/>
          <w:caps/>
          <w:sz w:val="24"/>
          <w:szCs w:val="24"/>
          <w:rtl/>
        </w:rPr>
      </w:pPr>
    </w:p>
    <w:p w14:paraId="15DE1060" w14:textId="77777777" w:rsidR="001E2274" w:rsidRDefault="00D17364" w:rsidP="00152FE0">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6458D686" w14:textId="16960F85" w:rsidR="001E2274" w:rsidRDefault="00AA045A" w:rsidP="00152FE0">
      <w:pPr>
        <w:rPr>
          <w:b w:val="0"/>
          <w:bCs w:val="0"/>
          <w:caps/>
          <w:sz w:val="24"/>
          <w:szCs w:val="24"/>
          <w:rtl/>
        </w:rPr>
      </w:pPr>
      <w:r>
        <w:rPr>
          <w:rFonts w:hint="cs"/>
          <w:b w:val="0"/>
          <w:bCs w:val="0"/>
          <w:caps/>
          <w:sz w:val="24"/>
          <w:szCs w:val="24"/>
          <w:rtl/>
        </w:rPr>
        <w:t xml:space="preserve">היה לנו פה היה לנו פה דיון להפקדה, אנחנו בדיון המשך. אז אנחנו ביקשנו לבחון את החלופה הזה כיוון שחשבנו שהחלופה הזו היא יותר נכונה מכל הבחינות. כרגע על - פי החלטה של בית המשפט היום כפי שאני יודע הכניסה צריכה להיות מצפון, ככה החליט בית המשפט וככה התוכנית הזו גם הוגשה והיא הוגשה היא הוגשה כי כרגע אין גישה למגרש כי יש פה שצפ. אבל ככה התוכנית הוגשה, </w:t>
      </w:r>
    </w:p>
    <w:p w14:paraId="7660BF48" w14:textId="77777777" w:rsidR="001E2274" w:rsidRDefault="001E2274" w:rsidP="00152FE0">
      <w:pPr>
        <w:rPr>
          <w:b w:val="0"/>
          <w:bCs w:val="0"/>
          <w:caps/>
          <w:sz w:val="24"/>
          <w:szCs w:val="24"/>
          <w:rtl/>
        </w:rPr>
      </w:pPr>
    </w:p>
    <w:p w14:paraId="06C757B7" w14:textId="77777777" w:rsidR="001E2274" w:rsidRDefault="00D70D61" w:rsidP="00152FE0">
      <w:pPr>
        <w:rPr>
          <w:caps/>
          <w:sz w:val="24"/>
          <w:szCs w:val="24"/>
          <w:u w:val="single"/>
          <w:rtl/>
        </w:rPr>
      </w:pPr>
      <w:r w:rsidRPr="00D70D61">
        <w:rPr>
          <w:rFonts w:hint="cs"/>
          <w:caps/>
          <w:sz w:val="24"/>
          <w:szCs w:val="24"/>
          <w:u w:val="single"/>
          <w:rtl/>
        </w:rPr>
        <w:t>מר שמואל רוטמן - ממלא מקום וסגן ראש העיר יהוד</w:t>
      </w:r>
      <w:r w:rsidR="001E2274">
        <w:rPr>
          <w:rFonts w:hint="cs"/>
          <w:caps/>
          <w:sz w:val="24"/>
          <w:szCs w:val="24"/>
          <w:u w:val="single"/>
          <w:rtl/>
        </w:rPr>
        <w:t>:</w:t>
      </w:r>
    </w:p>
    <w:p w14:paraId="0BD47270" w14:textId="0326E90D" w:rsidR="001E2274" w:rsidRDefault="00AA045A" w:rsidP="00152FE0">
      <w:pPr>
        <w:rPr>
          <w:b w:val="0"/>
          <w:bCs w:val="0"/>
          <w:caps/>
          <w:sz w:val="24"/>
          <w:szCs w:val="24"/>
          <w:rtl/>
        </w:rPr>
      </w:pPr>
      <w:r>
        <w:rPr>
          <w:rFonts w:hint="cs"/>
          <w:b w:val="0"/>
          <w:bCs w:val="0"/>
          <w:caps/>
          <w:sz w:val="24"/>
          <w:szCs w:val="24"/>
          <w:rtl/>
        </w:rPr>
        <w:t>בסדר נגיש לכם את המסמכים</w:t>
      </w:r>
    </w:p>
    <w:p w14:paraId="78972CFB" w14:textId="77777777" w:rsidR="001E2274" w:rsidRDefault="001E2274" w:rsidP="00152FE0">
      <w:pPr>
        <w:rPr>
          <w:b w:val="0"/>
          <w:bCs w:val="0"/>
          <w:caps/>
          <w:sz w:val="24"/>
          <w:szCs w:val="24"/>
          <w:rtl/>
        </w:rPr>
      </w:pPr>
    </w:p>
    <w:p w14:paraId="54CF69A6" w14:textId="77777777" w:rsidR="001E2274" w:rsidRDefault="00D17364" w:rsidP="00152FE0">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778369F7" w14:textId="287CBF9B" w:rsidR="001E2274" w:rsidRDefault="00AA045A" w:rsidP="00152FE0">
      <w:pPr>
        <w:rPr>
          <w:b w:val="0"/>
          <w:bCs w:val="0"/>
          <w:caps/>
          <w:sz w:val="24"/>
          <w:szCs w:val="24"/>
          <w:rtl/>
        </w:rPr>
      </w:pPr>
      <w:r>
        <w:rPr>
          <w:rFonts w:hint="cs"/>
          <w:b w:val="0"/>
          <w:bCs w:val="0"/>
          <w:caps/>
          <w:sz w:val="24"/>
          <w:szCs w:val="24"/>
          <w:rtl/>
        </w:rPr>
        <w:t xml:space="preserve">עכשיו בוא תתייחס בבקשה אז בואו נתייחס לחלופה </w:t>
      </w:r>
    </w:p>
    <w:p w14:paraId="5AA594E4" w14:textId="77777777" w:rsidR="001E2274" w:rsidRDefault="001E2274" w:rsidP="00152FE0">
      <w:pPr>
        <w:rPr>
          <w:b w:val="0"/>
          <w:bCs w:val="0"/>
          <w:caps/>
          <w:sz w:val="24"/>
          <w:szCs w:val="24"/>
          <w:rtl/>
        </w:rPr>
      </w:pPr>
    </w:p>
    <w:p w14:paraId="23BF422D" w14:textId="77777777" w:rsidR="001E2274" w:rsidRDefault="00D70D61" w:rsidP="00152FE0">
      <w:pPr>
        <w:rPr>
          <w:caps/>
          <w:sz w:val="24"/>
          <w:szCs w:val="24"/>
          <w:u w:val="single"/>
          <w:rtl/>
        </w:rPr>
      </w:pPr>
      <w:r w:rsidRPr="00D70D61">
        <w:rPr>
          <w:rFonts w:hint="cs"/>
          <w:caps/>
          <w:sz w:val="24"/>
          <w:szCs w:val="24"/>
          <w:u w:val="single"/>
          <w:rtl/>
        </w:rPr>
        <w:t>מר שמואל רוטמן - ממלא מקום וסגן ראש העיר יהוד</w:t>
      </w:r>
      <w:r w:rsidR="001E2274">
        <w:rPr>
          <w:rFonts w:hint="cs"/>
          <w:caps/>
          <w:sz w:val="24"/>
          <w:szCs w:val="24"/>
          <w:u w:val="single"/>
          <w:rtl/>
        </w:rPr>
        <w:t>:</w:t>
      </w:r>
    </w:p>
    <w:p w14:paraId="0EC74789" w14:textId="3414F9C8" w:rsidR="001E2274" w:rsidRDefault="00AA045A" w:rsidP="00152FE0">
      <w:pPr>
        <w:rPr>
          <w:b w:val="0"/>
          <w:bCs w:val="0"/>
          <w:caps/>
          <w:sz w:val="24"/>
          <w:szCs w:val="24"/>
          <w:rtl/>
        </w:rPr>
      </w:pPr>
      <w:r>
        <w:rPr>
          <w:rFonts w:hint="cs"/>
          <w:b w:val="0"/>
          <w:bCs w:val="0"/>
          <w:caps/>
          <w:sz w:val="24"/>
          <w:szCs w:val="24"/>
          <w:rtl/>
        </w:rPr>
        <w:t xml:space="preserve">... בבקשה </w:t>
      </w:r>
    </w:p>
    <w:p w14:paraId="1D4DC479" w14:textId="77777777" w:rsidR="001E2274" w:rsidRDefault="001E2274" w:rsidP="00152FE0">
      <w:pPr>
        <w:rPr>
          <w:b w:val="0"/>
          <w:bCs w:val="0"/>
          <w:caps/>
          <w:sz w:val="24"/>
          <w:szCs w:val="24"/>
          <w:rtl/>
        </w:rPr>
      </w:pPr>
    </w:p>
    <w:p w14:paraId="5C06145A" w14:textId="77777777" w:rsidR="001E2274" w:rsidRDefault="00D17364" w:rsidP="00152FE0">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5A7F1B5B" w14:textId="7B5A8DFD" w:rsidR="001E2274" w:rsidRDefault="00AA045A" w:rsidP="00152FE0">
      <w:pPr>
        <w:rPr>
          <w:b w:val="0"/>
          <w:bCs w:val="0"/>
          <w:caps/>
          <w:sz w:val="24"/>
          <w:szCs w:val="24"/>
          <w:rtl/>
        </w:rPr>
      </w:pPr>
      <w:r>
        <w:rPr>
          <w:rFonts w:hint="cs"/>
          <w:b w:val="0"/>
          <w:bCs w:val="0"/>
          <w:caps/>
          <w:sz w:val="24"/>
          <w:szCs w:val="24"/>
          <w:rtl/>
        </w:rPr>
        <w:t>בשביל זה התכנסנו כאן</w:t>
      </w:r>
    </w:p>
    <w:p w14:paraId="4B772109" w14:textId="77777777" w:rsidR="001E2274" w:rsidRDefault="001E2274" w:rsidP="00152FE0">
      <w:pPr>
        <w:rPr>
          <w:b w:val="0"/>
          <w:bCs w:val="0"/>
          <w:caps/>
          <w:sz w:val="24"/>
          <w:szCs w:val="24"/>
          <w:rtl/>
        </w:rPr>
      </w:pPr>
    </w:p>
    <w:p w14:paraId="060BCAEE" w14:textId="77777777" w:rsidR="001E2274" w:rsidRDefault="00D70D61" w:rsidP="00152FE0">
      <w:pPr>
        <w:rPr>
          <w:caps/>
          <w:sz w:val="24"/>
          <w:szCs w:val="24"/>
          <w:u w:val="single"/>
          <w:rtl/>
        </w:rPr>
      </w:pPr>
      <w:r w:rsidRPr="00D70D61">
        <w:rPr>
          <w:rFonts w:hint="cs"/>
          <w:caps/>
          <w:sz w:val="24"/>
          <w:szCs w:val="24"/>
          <w:u w:val="single"/>
          <w:rtl/>
        </w:rPr>
        <w:t>מר שמואל רוטמן - ממלא מקום וסגן ראש העיר יהוד</w:t>
      </w:r>
      <w:r w:rsidR="001E2274">
        <w:rPr>
          <w:rFonts w:hint="cs"/>
          <w:caps/>
          <w:sz w:val="24"/>
          <w:szCs w:val="24"/>
          <w:u w:val="single"/>
          <w:rtl/>
        </w:rPr>
        <w:t>:</w:t>
      </w:r>
    </w:p>
    <w:p w14:paraId="4344D577" w14:textId="70479AD5" w:rsidR="001E2274" w:rsidRDefault="00AA045A" w:rsidP="00152FE0">
      <w:pPr>
        <w:rPr>
          <w:b w:val="0"/>
          <w:bCs w:val="0"/>
          <w:caps/>
          <w:sz w:val="24"/>
          <w:szCs w:val="24"/>
          <w:rtl/>
        </w:rPr>
      </w:pPr>
      <w:r>
        <w:rPr>
          <w:rFonts w:hint="cs"/>
          <w:b w:val="0"/>
          <w:bCs w:val="0"/>
          <w:caps/>
          <w:sz w:val="24"/>
          <w:szCs w:val="24"/>
          <w:rtl/>
        </w:rPr>
        <w:t>בבקשה בבקשה אז ניסיתי רק לענות על נקודה אחת שהנושא של המעבר מרחוב שקד במקום זה, לא נותן לנו לטעמנו סליחה ותכבדו את טעמנו כמו שאנחנו מכבדים את שלכם, לא נותן לנו שום יתרון כי ברור לנו לגמרי בכל מצב שהוא שאי אפשר זה פשוט בלתי אפשרי להכניס להעמיס את השכונה אלא זה צריך לבוא מרחוב שקד ויש פתרון</w:t>
      </w:r>
    </w:p>
    <w:p w14:paraId="343B3042" w14:textId="77777777" w:rsidR="001E2274" w:rsidRDefault="001E2274" w:rsidP="00152FE0">
      <w:pPr>
        <w:rPr>
          <w:b w:val="0"/>
          <w:bCs w:val="0"/>
          <w:caps/>
          <w:sz w:val="24"/>
          <w:szCs w:val="24"/>
          <w:rtl/>
        </w:rPr>
      </w:pPr>
    </w:p>
    <w:p w14:paraId="507048D4" w14:textId="77777777" w:rsidR="001E2274" w:rsidRDefault="00D17364" w:rsidP="00AA045A">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24700066" w14:textId="0D74AF28" w:rsidR="001E2274" w:rsidRDefault="00AA045A" w:rsidP="00AA045A">
      <w:pPr>
        <w:rPr>
          <w:b w:val="0"/>
          <w:bCs w:val="0"/>
          <w:caps/>
          <w:sz w:val="24"/>
          <w:szCs w:val="24"/>
          <w:rtl/>
        </w:rPr>
      </w:pPr>
      <w:r>
        <w:rPr>
          <w:rFonts w:hint="cs"/>
          <w:b w:val="0"/>
          <w:bCs w:val="0"/>
          <w:caps/>
          <w:sz w:val="24"/>
          <w:szCs w:val="24"/>
          <w:rtl/>
        </w:rPr>
        <w:t xml:space="preserve">מה זאת אומרת אי אפשר בלתי אפשרי? לא הבנתי </w:t>
      </w:r>
    </w:p>
    <w:p w14:paraId="5DB73395" w14:textId="77777777" w:rsidR="001E2274" w:rsidRDefault="001E2274" w:rsidP="00AA045A">
      <w:pPr>
        <w:rPr>
          <w:b w:val="0"/>
          <w:bCs w:val="0"/>
          <w:caps/>
          <w:sz w:val="24"/>
          <w:szCs w:val="24"/>
          <w:rtl/>
        </w:rPr>
      </w:pPr>
    </w:p>
    <w:p w14:paraId="5F724DDE" w14:textId="77777777" w:rsidR="001E2274" w:rsidRDefault="00D70D61" w:rsidP="00AA045A">
      <w:pPr>
        <w:rPr>
          <w:caps/>
          <w:sz w:val="24"/>
          <w:szCs w:val="24"/>
          <w:u w:val="single"/>
          <w:rtl/>
        </w:rPr>
      </w:pPr>
      <w:r w:rsidRPr="00D70D61">
        <w:rPr>
          <w:rFonts w:hint="cs"/>
          <w:caps/>
          <w:sz w:val="24"/>
          <w:szCs w:val="24"/>
          <w:u w:val="single"/>
          <w:rtl/>
        </w:rPr>
        <w:t>מר שמואל רוטמן - ממלא מקום וסגן ראש העיר יהוד</w:t>
      </w:r>
      <w:r w:rsidR="001E2274">
        <w:rPr>
          <w:rFonts w:hint="cs"/>
          <w:caps/>
          <w:sz w:val="24"/>
          <w:szCs w:val="24"/>
          <w:u w:val="single"/>
          <w:rtl/>
        </w:rPr>
        <w:t>:</w:t>
      </w:r>
    </w:p>
    <w:p w14:paraId="08E70F4C" w14:textId="7EA6C8CD" w:rsidR="001E2274" w:rsidRDefault="00AA045A" w:rsidP="00AA045A">
      <w:pPr>
        <w:rPr>
          <w:b w:val="0"/>
          <w:bCs w:val="0"/>
          <w:caps/>
          <w:sz w:val="24"/>
          <w:szCs w:val="24"/>
          <w:rtl/>
        </w:rPr>
      </w:pPr>
      <w:r>
        <w:rPr>
          <w:rFonts w:hint="cs"/>
          <w:b w:val="0"/>
          <w:bCs w:val="0"/>
          <w:caps/>
          <w:sz w:val="24"/>
          <w:szCs w:val="24"/>
          <w:rtl/>
        </w:rPr>
        <w:t>לדעתנו</w:t>
      </w:r>
    </w:p>
    <w:p w14:paraId="5842D2A3" w14:textId="77777777" w:rsidR="001E2274" w:rsidRDefault="001E2274" w:rsidP="00AA045A">
      <w:pPr>
        <w:rPr>
          <w:b w:val="0"/>
          <w:bCs w:val="0"/>
          <w:caps/>
          <w:sz w:val="24"/>
          <w:szCs w:val="24"/>
          <w:rtl/>
        </w:rPr>
      </w:pPr>
    </w:p>
    <w:p w14:paraId="1B0B5B27" w14:textId="77777777" w:rsidR="001E2274" w:rsidRDefault="00D17364" w:rsidP="00AA045A">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4DEBEC25" w14:textId="3F221EFB" w:rsidR="001E2274" w:rsidRDefault="00AA045A" w:rsidP="00AA045A">
      <w:pPr>
        <w:rPr>
          <w:b w:val="0"/>
          <w:bCs w:val="0"/>
          <w:caps/>
          <w:sz w:val="24"/>
          <w:szCs w:val="24"/>
          <w:rtl/>
        </w:rPr>
      </w:pPr>
      <w:r>
        <w:rPr>
          <w:rFonts w:hint="cs"/>
          <w:b w:val="0"/>
          <w:bCs w:val="0"/>
          <w:caps/>
          <w:sz w:val="24"/>
          <w:szCs w:val="24"/>
          <w:rtl/>
        </w:rPr>
        <w:t>אבל בית המשפט העליון חשב אחרת</w:t>
      </w:r>
    </w:p>
    <w:p w14:paraId="1697AC8E" w14:textId="77777777" w:rsidR="001E2274" w:rsidRDefault="001E2274" w:rsidP="00AA045A">
      <w:pPr>
        <w:rPr>
          <w:b w:val="0"/>
          <w:bCs w:val="0"/>
          <w:caps/>
          <w:sz w:val="24"/>
          <w:szCs w:val="24"/>
          <w:rtl/>
        </w:rPr>
      </w:pPr>
    </w:p>
    <w:p w14:paraId="3607AD52" w14:textId="77777777" w:rsidR="001E2274" w:rsidRDefault="00D70D61" w:rsidP="00AA045A">
      <w:pPr>
        <w:rPr>
          <w:caps/>
          <w:sz w:val="24"/>
          <w:szCs w:val="24"/>
          <w:u w:val="single"/>
          <w:rtl/>
        </w:rPr>
      </w:pPr>
      <w:r w:rsidRPr="00D70D61">
        <w:rPr>
          <w:rFonts w:hint="cs"/>
          <w:caps/>
          <w:sz w:val="24"/>
          <w:szCs w:val="24"/>
          <w:u w:val="single"/>
          <w:rtl/>
        </w:rPr>
        <w:t>מר שמואל רוטמן - ממלא מקום וסגן ראש העיר יהוד</w:t>
      </w:r>
      <w:r w:rsidR="001E2274">
        <w:rPr>
          <w:rFonts w:hint="cs"/>
          <w:caps/>
          <w:sz w:val="24"/>
          <w:szCs w:val="24"/>
          <w:u w:val="single"/>
          <w:rtl/>
        </w:rPr>
        <w:t>:</w:t>
      </w:r>
    </w:p>
    <w:p w14:paraId="42823D57" w14:textId="1DB4A416" w:rsidR="001E2274" w:rsidRDefault="00AA045A" w:rsidP="00AA045A">
      <w:pPr>
        <w:rPr>
          <w:b w:val="0"/>
          <w:bCs w:val="0"/>
          <w:caps/>
          <w:sz w:val="24"/>
          <w:szCs w:val="24"/>
          <w:rtl/>
        </w:rPr>
      </w:pPr>
      <w:r>
        <w:rPr>
          <w:rFonts w:hint="cs"/>
          <w:b w:val="0"/>
          <w:bCs w:val="0"/>
          <w:caps/>
          <w:sz w:val="24"/>
          <w:szCs w:val="24"/>
          <w:rtl/>
        </w:rPr>
        <w:t xml:space="preserve">לא </w:t>
      </w:r>
    </w:p>
    <w:p w14:paraId="53C3884B" w14:textId="77777777" w:rsidR="001E2274" w:rsidRDefault="001E2274" w:rsidP="00AA045A">
      <w:pPr>
        <w:rPr>
          <w:b w:val="0"/>
          <w:bCs w:val="0"/>
          <w:caps/>
          <w:sz w:val="24"/>
          <w:szCs w:val="24"/>
          <w:rtl/>
        </w:rPr>
      </w:pPr>
    </w:p>
    <w:p w14:paraId="5513A25F" w14:textId="77777777" w:rsidR="001E2274" w:rsidRDefault="00D17364" w:rsidP="00AA045A">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3C1C62CC" w14:textId="5F90E7A6" w:rsidR="001E2274" w:rsidRDefault="00AA045A" w:rsidP="00AA045A">
      <w:pPr>
        <w:rPr>
          <w:b w:val="0"/>
          <w:bCs w:val="0"/>
          <w:caps/>
          <w:sz w:val="24"/>
          <w:szCs w:val="24"/>
          <w:rtl/>
        </w:rPr>
      </w:pPr>
      <w:r>
        <w:rPr>
          <w:rFonts w:hint="cs"/>
          <w:b w:val="0"/>
          <w:bCs w:val="0"/>
          <w:caps/>
          <w:sz w:val="24"/>
          <w:szCs w:val="24"/>
          <w:rtl/>
        </w:rPr>
        <w:t xml:space="preserve">דעתכם לא התקבלה </w:t>
      </w:r>
    </w:p>
    <w:p w14:paraId="0F5094BE" w14:textId="77777777" w:rsidR="001E2274" w:rsidRDefault="001E2274" w:rsidP="00AA045A">
      <w:pPr>
        <w:rPr>
          <w:b w:val="0"/>
          <w:bCs w:val="0"/>
          <w:caps/>
          <w:sz w:val="24"/>
          <w:szCs w:val="24"/>
          <w:rtl/>
        </w:rPr>
      </w:pPr>
    </w:p>
    <w:p w14:paraId="229B39F9" w14:textId="77777777" w:rsidR="001E2274" w:rsidRDefault="00D70D61" w:rsidP="00F245BB">
      <w:pPr>
        <w:rPr>
          <w:caps/>
          <w:sz w:val="24"/>
          <w:szCs w:val="24"/>
          <w:u w:val="single"/>
          <w:rtl/>
        </w:rPr>
      </w:pPr>
      <w:r w:rsidRPr="00D70D61">
        <w:rPr>
          <w:rFonts w:hint="cs"/>
          <w:caps/>
          <w:sz w:val="24"/>
          <w:szCs w:val="24"/>
          <w:u w:val="single"/>
          <w:rtl/>
        </w:rPr>
        <w:t>מר שמואל רוטמן - ממלא מקום וסגן ראש העיר יהוד</w:t>
      </w:r>
      <w:r w:rsidR="001E2274">
        <w:rPr>
          <w:rFonts w:hint="cs"/>
          <w:caps/>
          <w:sz w:val="24"/>
          <w:szCs w:val="24"/>
          <w:u w:val="single"/>
          <w:rtl/>
        </w:rPr>
        <w:t>:</w:t>
      </w:r>
    </w:p>
    <w:p w14:paraId="3E591BF4" w14:textId="6D48F2E5" w:rsidR="001E2274" w:rsidRDefault="00AA045A" w:rsidP="00F245BB">
      <w:pPr>
        <w:rPr>
          <w:b w:val="0"/>
          <w:bCs w:val="0"/>
          <w:caps/>
          <w:sz w:val="24"/>
          <w:szCs w:val="24"/>
          <w:rtl/>
        </w:rPr>
      </w:pPr>
      <w:r>
        <w:rPr>
          <w:rFonts w:hint="cs"/>
          <w:b w:val="0"/>
          <w:bCs w:val="0"/>
          <w:caps/>
          <w:sz w:val="24"/>
          <w:szCs w:val="24"/>
          <w:rtl/>
        </w:rPr>
        <w:t>לא</w:t>
      </w:r>
      <w:r w:rsidR="000F703D">
        <w:rPr>
          <w:rFonts w:hint="cs"/>
          <w:b w:val="0"/>
          <w:bCs w:val="0"/>
          <w:caps/>
          <w:sz w:val="24"/>
          <w:szCs w:val="24"/>
          <w:rtl/>
        </w:rPr>
        <w:t xml:space="preserve"> </w:t>
      </w:r>
      <w:r w:rsidR="00F245BB">
        <w:rPr>
          <w:rFonts w:hint="cs"/>
          <w:b w:val="0"/>
          <w:bCs w:val="0"/>
          <w:caps/>
          <w:sz w:val="24"/>
          <w:szCs w:val="24"/>
          <w:rtl/>
        </w:rPr>
        <w:t xml:space="preserve">בית המשפט העליון </w:t>
      </w:r>
    </w:p>
    <w:p w14:paraId="2166FB4B" w14:textId="77777777" w:rsidR="001E2274" w:rsidRDefault="001E2274" w:rsidP="00F245BB">
      <w:pPr>
        <w:rPr>
          <w:b w:val="0"/>
          <w:bCs w:val="0"/>
          <w:caps/>
          <w:sz w:val="24"/>
          <w:szCs w:val="24"/>
          <w:rtl/>
        </w:rPr>
      </w:pPr>
    </w:p>
    <w:p w14:paraId="36B0E441" w14:textId="77777777" w:rsidR="001E2274" w:rsidRDefault="00D17364" w:rsidP="00F245BB">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277F5F4B" w14:textId="380BC5D2" w:rsidR="001E2274" w:rsidRDefault="00F245BB" w:rsidP="00F245BB">
      <w:pPr>
        <w:rPr>
          <w:b w:val="0"/>
          <w:bCs w:val="0"/>
          <w:caps/>
          <w:sz w:val="24"/>
          <w:szCs w:val="24"/>
          <w:rtl/>
        </w:rPr>
      </w:pPr>
      <w:r>
        <w:rPr>
          <w:rFonts w:hint="cs"/>
          <w:b w:val="0"/>
          <w:bCs w:val="0"/>
          <w:caps/>
          <w:sz w:val="24"/>
          <w:szCs w:val="24"/>
          <w:rtl/>
        </w:rPr>
        <w:t>בית המשפט העליון קבע שהכניסה תהיה מצפון נכון?</w:t>
      </w:r>
    </w:p>
    <w:p w14:paraId="06C31D8D" w14:textId="77777777" w:rsidR="001E2274" w:rsidRDefault="001E2274" w:rsidP="00F245BB">
      <w:pPr>
        <w:rPr>
          <w:b w:val="0"/>
          <w:bCs w:val="0"/>
          <w:caps/>
          <w:sz w:val="24"/>
          <w:szCs w:val="24"/>
          <w:rtl/>
        </w:rPr>
      </w:pPr>
    </w:p>
    <w:p w14:paraId="6F257324" w14:textId="77777777" w:rsidR="001E2274" w:rsidRDefault="00D70D61" w:rsidP="00F245BB">
      <w:pPr>
        <w:rPr>
          <w:caps/>
          <w:sz w:val="24"/>
          <w:szCs w:val="24"/>
          <w:u w:val="single"/>
          <w:rtl/>
        </w:rPr>
      </w:pPr>
      <w:r w:rsidRPr="00D70D61">
        <w:rPr>
          <w:rFonts w:hint="cs"/>
          <w:caps/>
          <w:sz w:val="24"/>
          <w:szCs w:val="24"/>
          <w:u w:val="single"/>
          <w:rtl/>
        </w:rPr>
        <w:t>מר שמואל רוטמן - ממלא מקום וסגן ראש העיר יהוד</w:t>
      </w:r>
      <w:r w:rsidR="001E2274">
        <w:rPr>
          <w:rFonts w:hint="cs"/>
          <w:caps/>
          <w:sz w:val="24"/>
          <w:szCs w:val="24"/>
          <w:u w:val="single"/>
          <w:rtl/>
        </w:rPr>
        <w:t>:</w:t>
      </w:r>
    </w:p>
    <w:p w14:paraId="65223906" w14:textId="3B3158B9" w:rsidR="001E2274" w:rsidRDefault="00F245BB" w:rsidP="00F245BB">
      <w:pPr>
        <w:rPr>
          <w:b w:val="0"/>
          <w:bCs w:val="0"/>
          <w:caps/>
          <w:sz w:val="24"/>
          <w:szCs w:val="24"/>
          <w:rtl/>
        </w:rPr>
      </w:pPr>
      <w:r>
        <w:rPr>
          <w:rFonts w:hint="cs"/>
          <w:b w:val="0"/>
          <w:bCs w:val="0"/>
          <w:caps/>
          <w:sz w:val="24"/>
          <w:szCs w:val="24"/>
          <w:rtl/>
        </w:rPr>
        <w:t>לא, בית המשפט העליון סליחה אמר לנו לחתום על הסכם זה ממש לא כך, אמר לנו לחתום על הסכם פשרה ו ... ההסכם פשרה הזה התנאי לזה הוא לשנות את הכניסה</w:t>
      </w:r>
    </w:p>
    <w:p w14:paraId="065171A2" w14:textId="77777777" w:rsidR="001E2274" w:rsidRDefault="001E2274" w:rsidP="00F245BB">
      <w:pPr>
        <w:rPr>
          <w:b w:val="0"/>
          <w:bCs w:val="0"/>
          <w:caps/>
          <w:sz w:val="24"/>
          <w:szCs w:val="24"/>
          <w:rtl/>
        </w:rPr>
      </w:pPr>
    </w:p>
    <w:p w14:paraId="622CA23F" w14:textId="77777777" w:rsidR="001E2274" w:rsidRDefault="00D17364" w:rsidP="00F245BB">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5CA49B73" w14:textId="0ABF264A" w:rsidR="001E2274" w:rsidRDefault="00F245BB" w:rsidP="00F245BB">
      <w:pPr>
        <w:rPr>
          <w:b w:val="0"/>
          <w:bCs w:val="0"/>
          <w:caps/>
          <w:sz w:val="24"/>
          <w:szCs w:val="24"/>
          <w:rtl/>
        </w:rPr>
      </w:pPr>
      <w:r>
        <w:rPr>
          <w:rFonts w:hint="cs"/>
          <w:b w:val="0"/>
          <w:bCs w:val="0"/>
          <w:caps/>
          <w:sz w:val="24"/>
          <w:szCs w:val="24"/>
          <w:rtl/>
        </w:rPr>
        <w:t>לא לא אני אז בוא אני אני לא אני</w:t>
      </w:r>
      <w:r w:rsidR="000F703D">
        <w:rPr>
          <w:rFonts w:hint="cs"/>
          <w:b w:val="0"/>
          <w:bCs w:val="0"/>
          <w:caps/>
          <w:sz w:val="24"/>
          <w:szCs w:val="24"/>
          <w:rtl/>
        </w:rPr>
        <w:t xml:space="preserve"> </w:t>
      </w:r>
      <w:r>
        <w:rPr>
          <w:rFonts w:hint="cs"/>
          <w:b w:val="0"/>
          <w:bCs w:val="0"/>
          <w:caps/>
          <w:sz w:val="24"/>
          <w:szCs w:val="24"/>
          <w:rtl/>
        </w:rPr>
        <w:t>...</w:t>
      </w:r>
    </w:p>
    <w:p w14:paraId="7D810B4C" w14:textId="77777777" w:rsidR="001E2274" w:rsidRDefault="001E2274" w:rsidP="00F245BB">
      <w:pPr>
        <w:rPr>
          <w:b w:val="0"/>
          <w:bCs w:val="0"/>
          <w:caps/>
          <w:sz w:val="24"/>
          <w:szCs w:val="24"/>
          <w:rtl/>
        </w:rPr>
      </w:pPr>
    </w:p>
    <w:p w14:paraId="2C46B2AD" w14:textId="77777777" w:rsidR="001E2274" w:rsidRDefault="00D70D61" w:rsidP="00F245BB">
      <w:pPr>
        <w:rPr>
          <w:caps/>
          <w:sz w:val="24"/>
          <w:szCs w:val="24"/>
          <w:u w:val="single"/>
          <w:rtl/>
        </w:rPr>
      </w:pPr>
      <w:r w:rsidRPr="00D70D61">
        <w:rPr>
          <w:rFonts w:hint="cs"/>
          <w:caps/>
          <w:sz w:val="24"/>
          <w:szCs w:val="24"/>
          <w:u w:val="single"/>
          <w:rtl/>
        </w:rPr>
        <w:t>מר שמואל רוטמן - ממלא מקום וסגן ראש העיר יהוד</w:t>
      </w:r>
      <w:r w:rsidR="001E2274">
        <w:rPr>
          <w:rFonts w:hint="cs"/>
          <w:caps/>
          <w:sz w:val="24"/>
          <w:szCs w:val="24"/>
          <w:u w:val="single"/>
          <w:rtl/>
        </w:rPr>
        <w:t>:</w:t>
      </w:r>
    </w:p>
    <w:p w14:paraId="6C072AD3" w14:textId="65594205" w:rsidR="001E2274" w:rsidRDefault="00F245BB" w:rsidP="00F245BB">
      <w:pPr>
        <w:rPr>
          <w:b w:val="0"/>
          <w:bCs w:val="0"/>
          <w:caps/>
          <w:sz w:val="24"/>
          <w:szCs w:val="24"/>
          <w:rtl/>
        </w:rPr>
      </w:pPr>
      <w:r>
        <w:rPr>
          <w:rFonts w:hint="cs"/>
          <w:b w:val="0"/>
          <w:bCs w:val="0"/>
          <w:caps/>
          <w:sz w:val="24"/>
          <w:szCs w:val="24"/>
          <w:rtl/>
        </w:rPr>
        <w:t xml:space="preserve">אבל שוב אנחנו נציג אנחנו נגיש את זה </w:t>
      </w:r>
    </w:p>
    <w:p w14:paraId="5A9B4C55" w14:textId="77777777" w:rsidR="001E2274" w:rsidRDefault="001E2274" w:rsidP="00F245BB">
      <w:pPr>
        <w:rPr>
          <w:b w:val="0"/>
          <w:bCs w:val="0"/>
          <w:caps/>
          <w:sz w:val="24"/>
          <w:szCs w:val="24"/>
          <w:rtl/>
        </w:rPr>
      </w:pPr>
    </w:p>
    <w:p w14:paraId="7C78C283" w14:textId="77777777" w:rsidR="001E2274" w:rsidRDefault="00D17364" w:rsidP="00F245BB">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13CEEAB1" w14:textId="2F41702A" w:rsidR="001E2274" w:rsidRDefault="00F245BB" w:rsidP="00F245BB">
      <w:pPr>
        <w:rPr>
          <w:b w:val="0"/>
          <w:bCs w:val="0"/>
          <w:caps/>
          <w:sz w:val="24"/>
          <w:szCs w:val="24"/>
          <w:rtl/>
        </w:rPr>
      </w:pPr>
      <w:r>
        <w:rPr>
          <w:rFonts w:hint="cs"/>
          <w:b w:val="0"/>
          <w:bCs w:val="0"/>
          <w:caps/>
          <w:sz w:val="24"/>
          <w:szCs w:val="24"/>
          <w:rtl/>
        </w:rPr>
        <w:t xml:space="preserve">אני מכיר אני מכיר בצורה אחרת את ההחלטה של בית המשפט העליון </w:t>
      </w:r>
    </w:p>
    <w:p w14:paraId="12CC3E1C" w14:textId="77777777" w:rsidR="001E2274" w:rsidRDefault="001E2274" w:rsidP="00F245BB">
      <w:pPr>
        <w:rPr>
          <w:b w:val="0"/>
          <w:bCs w:val="0"/>
          <w:caps/>
          <w:sz w:val="24"/>
          <w:szCs w:val="24"/>
          <w:rtl/>
        </w:rPr>
      </w:pPr>
    </w:p>
    <w:p w14:paraId="6C77BDC4" w14:textId="77777777" w:rsidR="001E2274" w:rsidRDefault="00D70D61" w:rsidP="00F245BB">
      <w:pPr>
        <w:rPr>
          <w:caps/>
          <w:sz w:val="24"/>
          <w:szCs w:val="24"/>
          <w:u w:val="single"/>
          <w:rtl/>
        </w:rPr>
      </w:pPr>
      <w:r w:rsidRPr="00D70D61">
        <w:rPr>
          <w:rFonts w:hint="cs"/>
          <w:caps/>
          <w:sz w:val="24"/>
          <w:szCs w:val="24"/>
          <w:u w:val="single"/>
          <w:rtl/>
        </w:rPr>
        <w:t>מר שמואל רוטמן - ממלא מקום וסגן ראש העיר יהוד</w:t>
      </w:r>
      <w:r w:rsidR="001E2274">
        <w:rPr>
          <w:rFonts w:hint="cs"/>
          <w:caps/>
          <w:sz w:val="24"/>
          <w:szCs w:val="24"/>
          <w:u w:val="single"/>
          <w:rtl/>
        </w:rPr>
        <w:t>:</w:t>
      </w:r>
    </w:p>
    <w:p w14:paraId="57779B95" w14:textId="3FCB11D4" w:rsidR="001E2274" w:rsidRDefault="00F245BB" w:rsidP="00F245BB">
      <w:pPr>
        <w:rPr>
          <w:b w:val="0"/>
          <w:bCs w:val="0"/>
          <w:caps/>
          <w:sz w:val="24"/>
          <w:szCs w:val="24"/>
          <w:rtl/>
        </w:rPr>
      </w:pPr>
      <w:r>
        <w:rPr>
          <w:rFonts w:hint="cs"/>
          <w:b w:val="0"/>
          <w:bCs w:val="0"/>
          <w:caps/>
          <w:sz w:val="24"/>
          <w:szCs w:val="24"/>
          <w:rtl/>
        </w:rPr>
        <w:t xml:space="preserve">בסדר אז אנחנו </w:t>
      </w:r>
    </w:p>
    <w:p w14:paraId="40777ADC" w14:textId="77777777" w:rsidR="001E2274" w:rsidRDefault="001E2274" w:rsidP="00F245BB">
      <w:pPr>
        <w:rPr>
          <w:b w:val="0"/>
          <w:bCs w:val="0"/>
          <w:caps/>
          <w:sz w:val="24"/>
          <w:szCs w:val="24"/>
          <w:rtl/>
        </w:rPr>
      </w:pPr>
    </w:p>
    <w:p w14:paraId="55138787" w14:textId="77777777" w:rsidR="001E2274" w:rsidRDefault="00D17364" w:rsidP="00F245BB">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0F8949CA" w14:textId="48B7FA8B" w:rsidR="001E2274" w:rsidRDefault="00F245BB" w:rsidP="00F245BB">
      <w:pPr>
        <w:rPr>
          <w:b w:val="0"/>
          <w:bCs w:val="0"/>
          <w:caps/>
          <w:sz w:val="24"/>
          <w:szCs w:val="24"/>
          <w:rtl/>
        </w:rPr>
      </w:pPr>
      <w:r>
        <w:rPr>
          <w:rFonts w:hint="cs"/>
          <w:b w:val="0"/>
          <w:bCs w:val="0"/>
          <w:caps/>
          <w:sz w:val="24"/>
          <w:szCs w:val="24"/>
          <w:rtl/>
        </w:rPr>
        <w:t>אייל אייל</w:t>
      </w:r>
      <w:r w:rsidR="000F703D">
        <w:rPr>
          <w:rFonts w:hint="cs"/>
          <w:b w:val="0"/>
          <w:bCs w:val="0"/>
          <w:caps/>
          <w:sz w:val="24"/>
          <w:szCs w:val="24"/>
          <w:rtl/>
        </w:rPr>
        <w:t xml:space="preserve"> </w:t>
      </w:r>
      <w:r>
        <w:rPr>
          <w:rFonts w:hint="cs"/>
          <w:b w:val="0"/>
          <w:bCs w:val="0"/>
          <w:caps/>
          <w:sz w:val="24"/>
          <w:szCs w:val="24"/>
          <w:rtl/>
        </w:rPr>
        <w:t xml:space="preserve">... </w:t>
      </w:r>
    </w:p>
    <w:p w14:paraId="42B116B9" w14:textId="77777777" w:rsidR="001E2274" w:rsidRDefault="001E2274" w:rsidP="00F245BB">
      <w:pPr>
        <w:rPr>
          <w:b w:val="0"/>
          <w:bCs w:val="0"/>
          <w:caps/>
          <w:sz w:val="24"/>
          <w:szCs w:val="24"/>
          <w:rtl/>
        </w:rPr>
      </w:pPr>
    </w:p>
    <w:p w14:paraId="507583E6" w14:textId="77777777" w:rsidR="001E2274" w:rsidRDefault="00D70D61" w:rsidP="00F245BB">
      <w:pPr>
        <w:rPr>
          <w:caps/>
          <w:sz w:val="24"/>
          <w:szCs w:val="24"/>
          <w:u w:val="single"/>
          <w:rtl/>
        </w:rPr>
      </w:pPr>
      <w:r w:rsidRPr="00D70D61">
        <w:rPr>
          <w:rFonts w:hint="cs"/>
          <w:caps/>
          <w:sz w:val="24"/>
          <w:szCs w:val="24"/>
          <w:u w:val="single"/>
          <w:rtl/>
        </w:rPr>
        <w:t>מר שמואל רוטמן - ממלא מקום וסגן ראש העיר יהוד</w:t>
      </w:r>
      <w:r w:rsidR="001E2274">
        <w:rPr>
          <w:rFonts w:hint="cs"/>
          <w:caps/>
          <w:sz w:val="24"/>
          <w:szCs w:val="24"/>
          <w:u w:val="single"/>
          <w:rtl/>
        </w:rPr>
        <w:t>:</w:t>
      </w:r>
    </w:p>
    <w:p w14:paraId="188CF560" w14:textId="6943287F" w:rsidR="001E2274" w:rsidRDefault="00F245BB" w:rsidP="00F245BB">
      <w:pPr>
        <w:rPr>
          <w:b w:val="0"/>
          <w:bCs w:val="0"/>
          <w:caps/>
          <w:sz w:val="24"/>
          <w:szCs w:val="24"/>
          <w:rtl/>
        </w:rPr>
      </w:pPr>
      <w:r>
        <w:rPr>
          <w:rFonts w:hint="cs"/>
          <w:b w:val="0"/>
          <w:bCs w:val="0"/>
          <w:caps/>
          <w:sz w:val="24"/>
          <w:szCs w:val="24"/>
          <w:rtl/>
        </w:rPr>
        <w:t>אז חובת ההוכחה עלינו</w:t>
      </w:r>
    </w:p>
    <w:p w14:paraId="1EC19804" w14:textId="77777777" w:rsidR="001E2274" w:rsidRDefault="001E2274" w:rsidP="00F245BB">
      <w:pPr>
        <w:rPr>
          <w:b w:val="0"/>
          <w:bCs w:val="0"/>
          <w:caps/>
          <w:sz w:val="24"/>
          <w:szCs w:val="24"/>
          <w:rtl/>
        </w:rPr>
      </w:pPr>
    </w:p>
    <w:p w14:paraId="2FF37255" w14:textId="77777777" w:rsidR="001E2274" w:rsidRDefault="003361D4" w:rsidP="00F245BB">
      <w:pPr>
        <w:rPr>
          <w:caps/>
          <w:sz w:val="24"/>
          <w:szCs w:val="24"/>
          <w:u w:val="single"/>
          <w:rtl/>
        </w:rPr>
      </w:pPr>
      <w:r w:rsidRPr="003361D4">
        <w:rPr>
          <w:rFonts w:hint="cs"/>
          <w:caps/>
          <w:sz w:val="24"/>
          <w:szCs w:val="24"/>
          <w:u w:val="single"/>
          <w:rtl/>
        </w:rPr>
        <w:t>עורך דין ניצן בן ארויה - יועץ משפטי לוועדה המחוזית</w:t>
      </w:r>
      <w:r w:rsidR="001E2274">
        <w:rPr>
          <w:rFonts w:hint="cs"/>
          <w:caps/>
          <w:sz w:val="24"/>
          <w:szCs w:val="24"/>
          <w:u w:val="single"/>
          <w:rtl/>
        </w:rPr>
        <w:t>:</w:t>
      </w:r>
    </w:p>
    <w:p w14:paraId="77F17193" w14:textId="475200BF" w:rsidR="001E2274" w:rsidRDefault="00F245BB" w:rsidP="00F245BB">
      <w:pPr>
        <w:rPr>
          <w:b w:val="0"/>
          <w:bCs w:val="0"/>
          <w:caps/>
          <w:sz w:val="24"/>
          <w:szCs w:val="24"/>
          <w:rtl/>
        </w:rPr>
      </w:pPr>
      <w:r>
        <w:rPr>
          <w:rFonts w:hint="cs"/>
          <w:b w:val="0"/>
          <w:bCs w:val="0"/>
          <w:caps/>
          <w:sz w:val="24"/>
          <w:szCs w:val="24"/>
          <w:rtl/>
        </w:rPr>
        <w:t>יש לכם את הפסק דין?</w:t>
      </w:r>
    </w:p>
    <w:p w14:paraId="03F19F02" w14:textId="77777777" w:rsidR="001E2274" w:rsidRDefault="001E2274" w:rsidP="00F245BB">
      <w:pPr>
        <w:rPr>
          <w:b w:val="0"/>
          <w:bCs w:val="0"/>
          <w:caps/>
          <w:sz w:val="24"/>
          <w:szCs w:val="24"/>
          <w:rtl/>
        </w:rPr>
      </w:pPr>
    </w:p>
    <w:p w14:paraId="2F767F79" w14:textId="77777777" w:rsidR="001E2274" w:rsidRDefault="00D70D61" w:rsidP="00F245BB">
      <w:pPr>
        <w:rPr>
          <w:caps/>
          <w:sz w:val="24"/>
          <w:szCs w:val="24"/>
          <w:u w:val="single"/>
          <w:rtl/>
        </w:rPr>
      </w:pPr>
      <w:r w:rsidRPr="00D70D61">
        <w:rPr>
          <w:rFonts w:hint="cs"/>
          <w:caps/>
          <w:sz w:val="24"/>
          <w:szCs w:val="24"/>
          <w:u w:val="single"/>
          <w:rtl/>
        </w:rPr>
        <w:t>מר שמואל רוטמן - ממלא מקום וסגן ראש העיר יהוד</w:t>
      </w:r>
      <w:r w:rsidR="001E2274">
        <w:rPr>
          <w:rFonts w:hint="cs"/>
          <w:caps/>
          <w:sz w:val="24"/>
          <w:szCs w:val="24"/>
          <w:u w:val="single"/>
          <w:rtl/>
        </w:rPr>
        <w:t>:</w:t>
      </w:r>
    </w:p>
    <w:p w14:paraId="1A6DF599" w14:textId="297603A4" w:rsidR="001E2274" w:rsidRDefault="00F245BB" w:rsidP="00F245BB">
      <w:pPr>
        <w:rPr>
          <w:b w:val="0"/>
          <w:bCs w:val="0"/>
          <w:caps/>
          <w:sz w:val="24"/>
          <w:szCs w:val="24"/>
          <w:rtl/>
        </w:rPr>
      </w:pPr>
      <w:r>
        <w:rPr>
          <w:rFonts w:hint="cs"/>
          <w:b w:val="0"/>
          <w:bCs w:val="0"/>
          <w:caps/>
          <w:sz w:val="24"/>
          <w:szCs w:val="24"/>
          <w:rtl/>
        </w:rPr>
        <w:lastRenderedPageBreak/>
        <w:t>סליחה? אני לא זוכר לא באתי</w:t>
      </w:r>
      <w:r w:rsidR="000F703D">
        <w:rPr>
          <w:rFonts w:hint="cs"/>
          <w:b w:val="0"/>
          <w:bCs w:val="0"/>
          <w:caps/>
          <w:sz w:val="24"/>
          <w:szCs w:val="24"/>
          <w:rtl/>
        </w:rPr>
        <w:t xml:space="preserve"> </w:t>
      </w:r>
      <w:r>
        <w:rPr>
          <w:rFonts w:hint="cs"/>
          <w:b w:val="0"/>
          <w:bCs w:val="0"/>
          <w:caps/>
          <w:sz w:val="24"/>
          <w:szCs w:val="24"/>
          <w:rtl/>
        </w:rPr>
        <w:t>...</w:t>
      </w:r>
    </w:p>
    <w:p w14:paraId="676DC320" w14:textId="77777777" w:rsidR="001E2274" w:rsidRDefault="001E2274" w:rsidP="00F245BB">
      <w:pPr>
        <w:rPr>
          <w:b w:val="0"/>
          <w:bCs w:val="0"/>
          <w:caps/>
          <w:sz w:val="24"/>
          <w:szCs w:val="24"/>
          <w:rtl/>
        </w:rPr>
      </w:pPr>
    </w:p>
    <w:p w14:paraId="0E53371B" w14:textId="77777777" w:rsidR="001E2274" w:rsidRDefault="003361D4" w:rsidP="00F245BB">
      <w:pPr>
        <w:rPr>
          <w:caps/>
          <w:sz w:val="24"/>
          <w:szCs w:val="24"/>
          <w:u w:val="single"/>
          <w:rtl/>
        </w:rPr>
      </w:pPr>
      <w:r w:rsidRPr="003361D4">
        <w:rPr>
          <w:rFonts w:hint="cs"/>
          <w:caps/>
          <w:sz w:val="24"/>
          <w:szCs w:val="24"/>
          <w:u w:val="single"/>
          <w:rtl/>
        </w:rPr>
        <w:t>עורך דין ניצן בן ארויה - יועץ משפטי לוועדה המחוזית</w:t>
      </w:r>
      <w:r w:rsidR="001E2274">
        <w:rPr>
          <w:rFonts w:hint="cs"/>
          <w:caps/>
          <w:sz w:val="24"/>
          <w:szCs w:val="24"/>
          <w:u w:val="single"/>
          <w:rtl/>
        </w:rPr>
        <w:t>:</w:t>
      </w:r>
    </w:p>
    <w:p w14:paraId="34C3632D" w14:textId="70051713" w:rsidR="001E2274" w:rsidRDefault="00F245BB" w:rsidP="00F245BB">
      <w:pPr>
        <w:rPr>
          <w:b w:val="0"/>
          <w:bCs w:val="0"/>
          <w:caps/>
          <w:sz w:val="24"/>
          <w:szCs w:val="24"/>
          <w:rtl/>
        </w:rPr>
      </w:pPr>
      <w:r>
        <w:rPr>
          <w:rFonts w:hint="cs"/>
          <w:b w:val="0"/>
          <w:bCs w:val="0"/>
          <w:caps/>
          <w:sz w:val="24"/>
          <w:szCs w:val="24"/>
          <w:rtl/>
        </w:rPr>
        <w:t>לא, לעורך דין מאמו</w:t>
      </w:r>
    </w:p>
    <w:p w14:paraId="78E393B0" w14:textId="77777777" w:rsidR="001E2274" w:rsidRDefault="001E2274" w:rsidP="00F245BB">
      <w:pPr>
        <w:rPr>
          <w:b w:val="0"/>
          <w:bCs w:val="0"/>
          <w:caps/>
          <w:sz w:val="24"/>
          <w:szCs w:val="24"/>
          <w:rtl/>
        </w:rPr>
      </w:pPr>
    </w:p>
    <w:p w14:paraId="24C8D092" w14:textId="77777777" w:rsidR="001E2274" w:rsidRDefault="00BA49D1" w:rsidP="00F245BB">
      <w:pPr>
        <w:rPr>
          <w:caps/>
          <w:sz w:val="24"/>
          <w:szCs w:val="24"/>
          <w:u w:val="single"/>
          <w:rtl/>
        </w:rPr>
      </w:pPr>
      <w:r w:rsidRPr="00BA49D1">
        <w:rPr>
          <w:rFonts w:hint="cs"/>
          <w:caps/>
          <w:sz w:val="24"/>
          <w:szCs w:val="24"/>
          <w:u w:val="single"/>
          <w:rtl/>
        </w:rPr>
        <w:t>עורך דין אייל מאמו - בא כוח יזמת התוכנית</w:t>
      </w:r>
      <w:r w:rsidR="001E2274">
        <w:rPr>
          <w:rFonts w:hint="cs"/>
          <w:caps/>
          <w:sz w:val="24"/>
          <w:szCs w:val="24"/>
          <w:u w:val="single"/>
          <w:rtl/>
        </w:rPr>
        <w:t>:</w:t>
      </w:r>
    </w:p>
    <w:p w14:paraId="64B7F70C" w14:textId="2975BC62" w:rsidR="001E2274" w:rsidRDefault="00F245BB" w:rsidP="00F245BB">
      <w:pPr>
        <w:rPr>
          <w:b w:val="0"/>
          <w:bCs w:val="0"/>
          <w:caps/>
          <w:sz w:val="24"/>
          <w:szCs w:val="24"/>
          <w:rtl/>
        </w:rPr>
      </w:pPr>
      <w:r>
        <w:rPr>
          <w:rFonts w:hint="cs"/>
          <w:b w:val="0"/>
          <w:bCs w:val="0"/>
          <w:caps/>
          <w:sz w:val="24"/>
          <w:szCs w:val="24"/>
          <w:rtl/>
        </w:rPr>
        <w:t>אני לא הבאתי לו ... אפשר לשלוח את זה</w:t>
      </w:r>
      <w:r w:rsidR="000F703D">
        <w:rPr>
          <w:rFonts w:hint="cs"/>
          <w:b w:val="0"/>
          <w:bCs w:val="0"/>
          <w:caps/>
          <w:sz w:val="24"/>
          <w:szCs w:val="24"/>
          <w:rtl/>
        </w:rPr>
        <w:t xml:space="preserve"> </w:t>
      </w:r>
      <w:r>
        <w:rPr>
          <w:rFonts w:hint="cs"/>
          <w:b w:val="0"/>
          <w:bCs w:val="0"/>
          <w:caps/>
          <w:sz w:val="24"/>
          <w:szCs w:val="24"/>
          <w:rtl/>
        </w:rPr>
        <w:t>...</w:t>
      </w:r>
    </w:p>
    <w:p w14:paraId="4DA5CAD0" w14:textId="77777777" w:rsidR="001E2274" w:rsidRDefault="001E2274" w:rsidP="00F245BB">
      <w:pPr>
        <w:rPr>
          <w:b w:val="0"/>
          <w:bCs w:val="0"/>
          <w:caps/>
          <w:sz w:val="24"/>
          <w:szCs w:val="24"/>
          <w:rtl/>
        </w:rPr>
      </w:pPr>
    </w:p>
    <w:p w14:paraId="7186ACB3" w14:textId="77777777" w:rsidR="001E2274" w:rsidRDefault="00D17364" w:rsidP="00F245BB">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0614D1EC" w14:textId="46F64A21" w:rsidR="001E2274" w:rsidRDefault="00F245BB" w:rsidP="00F245BB">
      <w:pPr>
        <w:rPr>
          <w:b w:val="0"/>
          <w:bCs w:val="0"/>
          <w:caps/>
          <w:sz w:val="24"/>
          <w:szCs w:val="24"/>
          <w:rtl/>
        </w:rPr>
      </w:pPr>
      <w:r>
        <w:rPr>
          <w:rFonts w:hint="cs"/>
          <w:b w:val="0"/>
          <w:bCs w:val="0"/>
          <w:caps/>
          <w:sz w:val="24"/>
          <w:szCs w:val="24"/>
          <w:rtl/>
        </w:rPr>
        <w:t>לא</w:t>
      </w:r>
      <w:r w:rsidR="000F703D">
        <w:rPr>
          <w:rFonts w:hint="cs"/>
          <w:b w:val="0"/>
          <w:bCs w:val="0"/>
          <w:caps/>
          <w:sz w:val="24"/>
          <w:szCs w:val="24"/>
          <w:rtl/>
        </w:rPr>
        <w:t xml:space="preserve"> </w:t>
      </w:r>
      <w:r>
        <w:rPr>
          <w:rFonts w:hint="cs"/>
          <w:b w:val="0"/>
          <w:bCs w:val="0"/>
          <w:caps/>
          <w:sz w:val="24"/>
          <w:szCs w:val="24"/>
          <w:rtl/>
        </w:rPr>
        <w:t xml:space="preserve">לא אנחנו נמצא אותו </w:t>
      </w:r>
    </w:p>
    <w:p w14:paraId="6C625B69" w14:textId="77777777" w:rsidR="001E2274" w:rsidRDefault="001E2274" w:rsidP="00F245BB">
      <w:pPr>
        <w:rPr>
          <w:b w:val="0"/>
          <w:bCs w:val="0"/>
          <w:caps/>
          <w:sz w:val="24"/>
          <w:szCs w:val="24"/>
          <w:rtl/>
        </w:rPr>
      </w:pPr>
    </w:p>
    <w:p w14:paraId="45F4580B" w14:textId="77777777" w:rsidR="001E2274" w:rsidRDefault="00D70D61" w:rsidP="00F245BB">
      <w:pPr>
        <w:rPr>
          <w:caps/>
          <w:sz w:val="24"/>
          <w:szCs w:val="24"/>
          <w:u w:val="single"/>
          <w:rtl/>
        </w:rPr>
      </w:pPr>
      <w:r w:rsidRPr="00D70D61">
        <w:rPr>
          <w:rFonts w:hint="cs"/>
          <w:caps/>
          <w:sz w:val="24"/>
          <w:szCs w:val="24"/>
          <w:u w:val="single"/>
          <w:rtl/>
        </w:rPr>
        <w:t>מר שמואל רוטמן - ממלא מקום וסגן ראש העיר יהוד</w:t>
      </w:r>
      <w:r w:rsidR="001E2274">
        <w:rPr>
          <w:rFonts w:hint="cs"/>
          <w:caps/>
          <w:sz w:val="24"/>
          <w:szCs w:val="24"/>
          <w:u w:val="single"/>
          <w:rtl/>
        </w:rPr>
        <w:t>:</w:t>
      </w:r>
    </w:p>
    <w:p w14:paraId="0690B6B0" w14:textId="569C51A0" w:rsidR="001E2274" w:rsidRDefault="00F245BB" w:rsidP="00F245BB">
      <w:pPr>
        <w:rPr>
          <w:b w:val="0"/>
          <w:bCs w:val="0"/>
          <w:caps/>
          <w:sz w:val="24"/>
          <w:szCs w:val="24"/>
          <w:rtl/>
        </w:rPr>
      </w:pPr>
      <w:r>
        <w:rPr>
          <w:rFonts w:hint="cs"/>
          <w:b w:val="0"/>
          <w:bCs w:val="0"/>
          <w:caps/>
          <w:sz w:val="24"/>
          <w:szCs w:val="24"/>
          <w:rtl/>
        </w:rPr>
        <w:t xml:space="preserve">אנחנו מכירים את זה טוב מאוד </w:t>
      </w:r>
    </w:p>
    <w:p w14:paraId="1459C0C9" w14:textId="77777777" w:rsidR="001E2274" w:rsidRDefault="001E2274" w:rsidP="00F245BB">
      <w:pPr>
        <w:rPr>
          <w:b w:val="0"/>
          <w:bCs w:val="0"/>
          <w:caps/>
          <w:sz w:val="24"/>
          <w:szCs w:val="24"/>
          <w:rtl/>
        </w:rPr>
      </w:pPr>
    </w:p>
    <w:p w14:paraId="0E925023" w14:textId="77777777" w:rsidR="001E2274" w:rsidRDefault="00D17364" w:rsidP="00F245BB">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6C48C387" w14:textId="49E26D92" w:rsidR="001E2274" w:rsidRDefault="00F245BB" w:rsidP="00F245BB">
      <w:pPr>
        <w:rPr>
          <w:b w:val="0"/>
          <w:bCs w:val="0"/>
          <w:caps/>
          <w:sz w:val="24"/>
          <w:szCs w:val="24"/>
          <w:rtl/>
        </w:rPr>
      </w:pPr>
      <w:r>
        <w:rPr>
          <w:rFonts w:hint="cs"/>
          <w:b w:val="0"/>
          <w:bCs w:val="0"/>
          <w:caps/>
          <w:sz w:val="24"/>
          <w:szCs w:val="24"/>
          <w:rtl/>
        </w:rPr>
        <w:t xml:space="preserve">נמצא אותו תוך דקה </w:t>
      </w:r>
    </w:p>
    <w:p w14:paraId="52459963" w14:textId="77777777" w:rsidR="001E2274" w:rsidRDefault="001E2274" w:rsidP="00F245BB">
      <w:pPr>
        <w:rPr>
          <w:b w:val="0"/>
          <w:bCs w:val="0"/>
          <w:caps/>
          <w:sz w:val="24"/>
          <w:szCs w:val="24"/>
          <w:rtl/>
        </w:rPr>
      </w:pPr>
    </w:p>
    <w:p w14:paraId="3EC3D700" w14:textId="77777777" w:rsidR="001E2274" w:rsidRDefault="00D70D61" w:rsidP="00F245BB">
      <w:pPr>
        <w:rPr>
          <w:caps/>
          <w:sz w:val="24"/>
          <w:szCs w:val="24"/>
          <w:u w:val="single"/>
          <w:rtl/>
        </w:rPr>
      </w:pPr>
      <w:r w:rsidRPr="00D70D61">
        <w:rPr>
          <w:rFonts w:hint="cs"/>
          <w:caps/>
          <w:sz w:val="24"/>
          <w:szCs w:val="24"/>
          <w:u w:val="single"/>
          <w:rtl/>
        </w:rPr>
        <w:t>מר שמואל רוטמן - ממלא מקום וסגן ראש העיר יהוד</w:t>
      </w:r>
      <w:r w:rsidR="001E2274">
        <w:rPr>
          <w:rFonts w:hint="cs"/>
          <w:caps/>
          <w:sz w:val="24"/>
          <w:szCs w:val="24"/>
          <w:u w:val="single"/>
          <w:rtl/>
        </w:rPr>
        <w:t>:</w:t>
      </w:r>
    </w:p>
    <w:p w14:paraId="13F1D52F" w14:textId="1E18F6E1" w:rsidR="001E2274" w:rsidRDefault="00F245BB" w:rsidP="00F245BB">
      <w:pPr>
        <w:rPr>
          <w:b w:val="0"/>
          <w:bCs w:val="0"/>
          <w:caps/>
          <w:sz w:val="24"/>
          <w:szCs w:val="24"/>
          <w:rtl/>
        </w:rPr>
      </w:pPr>
      <w:r>
        <w:rPr>
          <w:rFonts w:hint="cs"/>
          <w:b w:val="0"/>
          <w:bCs w:val="0"/>
          <w:caps/>
          <w:sz w:val="24"/>
          <w:szCs w:val="24"/>
          <w:rtl/>
        </w:rPr>
        <w:t xml:space="preserve">עכשיו רגע אז זה לגבי זה </w:t>
      </w:r>
    </w:p>
    <w:p w14:paraId="531A57E9" w14:textId="77777777" w:rsidR="001E2274" w:rsidRDefault="001E2274" w:rsidP="00F245BB">
      <w:pPr>
        <w:rPr>
          <w:b w:val="0"/>
          <w:bCs w:val="0"/>
          <w:caps/>
          <w:sz w:val="24"/>
          <w:szCs w:val="24"/>
          <w:rtl/>
        </w:rPr>
      </w:pPr>
    </w:p>
    <w:p w14:paraId="1EC03FF1" w14:textId="77777777" w:rsidR="001E2274" w:rsidRDefault="00D17364" w:rsidP="00F245BB">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58DFD84B" w14:textId="7A1BFCDA" w:rsidR="001E2274" w:rsidRDefault="00F245BB" w:rsidP="00F245BB">
      <w:pPr>
        <w:rPr>
          <w:b w:val="0"/>
          <w:bCs w:val="0"/>
          <w:caps/>
          <w:sz w:val="24"/>
          <w:szCs w:val="24"/>
          <w:rtl/>
        </w:rPr>
      </w:pPr>
      <w:r>
        <w:rPr>
          <w:rFonts w:hint="cs"/>
          <w:b w:val="0"/>
          <w:bCs w:val="0"/>
          <w:caps/>
          <w:sz w:val="24"/>
          <w:szCs w:val="24"/>
          <w:rtl/>
        </w:rPr>
        <w:t xml:space="preserve">תמצא לי את פסק הדין בבקשה </w:t>
      </w:r>
    </w:p>
    <w:p w14:paraId="34AB6388" w14:textId="77777777" w:rsidR="001E2274" w:rsidRDefault="001E2274" w:rsidP="00F245BB">
      <w:pPr>
        <w:rPr>
          <w:b w:val="0"/>
          <w:bCs w:val="0"/>
          <w:caps/>
          <w:sz w:val="24"/>
          <w:szCs w:val="24"/>
          <w:rtl/>
        </w:rPr>
      </w:pPr>
    </w:p>
    <w:p w14:paraId="521E615E" w14:textId="77777777" w:rsidR="001E2274" w:rsidRDefault="00D70D61" w:rsidP="00F245BB">
      <w:pPr>
        <w:rPr>
          <w:caps/>
          <w:sz w:val="24"/>
          <w:szCs w:val="24"/>
          <w:u w:val="single"/>
          <w:rtl/>
        </w:rPr>
      </w:pPr>
      <w:r w:rsidRPr="00D70D61">
        <w:rPr>
          <w:rFonts w:hint="cs"/>
          <w:caps/>
          <w:sz w:val="24"/>
          <w:szCs w:val="24"/>
          <w:u w:val="single"/>
          <w:rtl/>
        </w:rPr>
        <w:t>מר שמואל רוטמן - ממלא מקום וסגן ראש העיר יהוד</w:t>
      </w:r>
      <w:r w:rsidR="001E2274">
        <w:rPr>
          <w:rFonts w:hint="cs"/>
          <w:caps/>
          <w:sz w:val="24"/>
          <w:szCs w:val="24"/>
          <w:u w:val="single"/>
          <w:rtl/>
        </w:rPr>
        <w:t>:</w:t>
      </w:r>
    </w:p>
    <w:p w14:paraId="254EB997" w14:textId="5061C70F" w:rsidR="001E2274" w:rsidRDefault="00F245BB" w:rsidP="00F245BB">
      <w:pPr>
        <w:rPr>
          <w:b w:val="0"/>
          <w:bCs w:val="0"/>
          <w:caps/>
          <w:sz w:val="24"/>
          <w:szCs w:val="24"/>
          <w:rtl/>
        </w:rPr>
      </w:pPr>
      <w:r>
        <w:rPr>
          <w:rFonts w:hint="cs"/>
          <w:b w:val="0"/>
          <w:bCs w:val="0"/>
          <w:caps/>
          <w:sz w:val="24"/>
          <w:szCs w:val="24"/>
          <w:rtl/>
        </w:rPr>
        <w:t xml:space="preserve">לגבי </w:t>
      </w:r>
    </w:p>
    <w:p w14:paraId="2E1622BD" w14:textId="77777777" w:rsidR="001E2274" w:rsidRDefault="001E2274" w:rsidP="00F245BB">
      <w:pPr>
        <w:rPr>
          <w:b w:val="0"/>
          <w:bCs w:val="0"/>
          <w:caps/>
          <w:sz w:val="24"/>
          <w:szCs w:val="24"/>
          <w:rtl/>
        </w:rPr>
      </w:pPr>
    </w:p>
    <w:p w14:paraId="3837CB3E" w14:textId="77777777" w:rsidR="001E2274" w:rsidRDefault="00D17364" w:rsidP="00F245BB">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578D4FF7" w14:textId="728A2198" w:rsidR="001E2274" w:rsidRDefault="00F245BB" w:rsidP="00F245BB">
      <w:pPr>
        <w:rPr>
          <w:b w:val="0"/>
          <w:bCs w:val="0"/>
          <w:caps/>
          <w:sz w:val="24"/>
          <w:szCs w:val="24"/>
          <w:rtl/>
        </w:rPr>
      </w:pPr>
      <w:r>
        <w:rPr>
          <w:rFonts w:hint="cs"/>
          <w:b w:val="0"/>
          <w:bCs w:val="0"/>
          <w:caps/>
          <w:sz w:val="24"/>
          <w:szCs w:val="24"/>
          <w:rtl/>
        </w:rPr>
        <w:t>אני לא לא לא מוכן שפה אני רוצה ש, אני רוצה שהדיון הדיון</w:t>
      </w:r>
      <w:r w:rsidR="000F703D">
        <w:rPr>
          <w:rFonts w:hint="cs"/>
          <w:b w:val="0"/>
          <w:bCs w:val="0"/>
          <w:caps/>
          <w:sz w:val="24"/>
          <w:szCs w:val="24"/>
          <w:rtl/>
        </w:rPr>
        <w:t xml:space="preserve"> </w:t>
      </w:r>
      <w:r>
        <w:rPr>
          <w:rFonts w:hint="cs"/>
          <w:b w:val="0"/>
          <w:bCs w:val="0"/>
          <w:caps/>
          <w:sz w:val="24"/>
          <w:szCs w:val="24"/>
          <w:rtl/>
        </w:rPr>
        <w:t xml:space="preserve">... המסד לנתונים ברור </w:t>
      </w:r>
    </w:p>
    <w:p w14:paraId="223F6755" w14:textId="77777777" w:rsidR="001E2274" w:rsidRDefault="001E2274" w:rsidP="00F245BB">
      <w:pPr>
        <w:rPr>
          <w:b w:val="0"/>
          <w:bCs w:val="0"/>
          <w:caps/>
          <w:sz w:val="24"/>
          <w:szCs w:val="24"/>
          <w:rtl/>
        </w:rPr>
      </w:pPr>
    </w:p>
    <w:p w14:paraId="0142E577" w14:textId="77777777" w:rsidR="001E2274" w:rsidRDefault="00D70D61" w:rsidP="00F245BB">
      <w:pPr>
        <w:rPr>
          <w:caps/>
          <w:sz w:val="24"/>
          <w:szCs w:val="24"/>
          <w:u w:val="single"/>
          <w:rtl/>
        </w:rPr>
      </w:pPr>
      <w:r w:rsidRPr="00D70D61">
        <w:rPr>
          <w:rFonts w:hint="cs"/>
          <w:caps/>
          <w:sz w:val="24"/>
          <w:szCs w:val="24"/>
          <w:u w:val="single"/>
          <w:rtl/>
        </w:rPr>
        <w:t>מר שמואל רוטמן - ממלא מקום וסגן ראש העיר יהוד</w:t>
      </w:r>
      <w:r w:rsidR="001E2274">
        <w:rPr>
          <w:rFonts w:hint="cs"/>
          <w:caps/>
          <w:sz w:val="24"/>
          <w:szCs w:val="24"/>
          <w:u w:val="single"/>
          <w:rtl/>
        </w:rPr>
        <w:t>:</w:t>
      </w:r>
    </w:p>
    <w:p w14:paraId="3F3F191E" w14:textId="4F7CC949" w:rsidR="001E2274" w:rsidRDefault="00F245BB" w:rsidP="00F245BB">
      <w:pPr>
        <w:rPr>
          <w:b w:val="0"/>
          <w:bCs w:val="0"/>
          <w:caps/>
          <w:sz w:val="24"/>
          <w:szCs w:val="24"/>
          <w:rtl/>
        </w:rPr>
      </w:pPr>
      <w:r>
        <w:rPr>
          <w:rFonts w:hint="cs"/>
          <w:b w:val="0"/>
          <w:bCs w:val="0"/>
          <w:caps/>
          <w:sz w:val="24"/>
          <w:szCs w:val="24"/>
          <w:rtl/>
        </w:rPr>
        <w:t xml:space="preserve">עכשיו לגבי לגבי ה, הכביש הכניסה בכל מקרה אנחנו אומרים לדעתנו אנחנו לא רואים בזה שום יתרון. שניים לגבי בדקנו בכובד ראש למרות שאנחנו את החלופות ואני </w:t>
      </w:r>
    </w:p>
    <w:p w14:paraId="756BE3F8" w14:textId="77777777" w:rsidR="001E2274" w:rsidRDefault="001E2274" w:rsidP="00F245BB">
      <w:pPr>
        <w:rPr>
          <w:b w:val="0"/>
          <w:bCs w:val="0"/>
          <w:caps/>
          <w:sz w:val="24"/>
          <w:szCs w:val="24"/>
          <w:rtl/>
        </w:rPr>
      </w:pPr>
    </w:p>
    <w:p w14:paraId="3B284DDB" w14:textId="77777777" w:rsidR="001E2274" w:rsidRDefault="00D17364" w:rsidP="00F245BB">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1D297294" w14:textId="7E69C7F0" w:rsidR="001E2274" w:rsidRDefault="00F245BB" w:rsidP="00F245BB">
      <w:pPr>
        <w:rPr>
          <w:b w:val="0"/>
          <w:bCs w:val="0"/>
          <w:caps/>
          <w:sz w:val="24"/>
          <w:szCs w:val="24"/>
          <w:rtl/>
        </w:rPr>
      </w:pPr>
      <w:r>
        <w:rPr>
          <w:rFonts w:hint="cs"/>
          <w:b w:val="0"/>
          <w:bCs w:val="0"/>
          <w:caps/>
          <w:sz w:val="24"/>
          <w:szCs w:val="24"/>
          <w:rtl/>
        </w:rPr>
        <w:t>לא הבנתי את המשפט אני באמת אני נורא</w:t>
      </w:r>
    </w:p>
    <w:p w14:paraId="471594DC" w14:textId="77777777" w:rsidR="001E2274" w:rsidRDefault="001E2274" w:rsidP="00F245BB">
      <w:pPr>
        <w:rPr>
          <w:b w:val="0"/>
          <w:bCs w:val="0"/>
          <w:caps/>
          <w:sz w:val="24"/>
          <w:szCs w:val="24"/>
          <w:rtl/>
        </w:rPr>
      </w:pPr>
    </w:p>
    <w:p w14:paraId="67E076BE" w14:textId="77777777" w:rsidR="001E2274" w:rsidRDefault="00D70D61" w:rsidP="00F245BB">
      <w:pPr>
        <w:rPr>
          <w:caps/>
          <w:sz w:val="24"/>
          <w:szCs w:val="24"/>
          <w:u w:val="single"/>
          <w:rtl/>
        </w:rPr>
      </w:pPr>
      <w:r w:rsidRPr="00D70D61">
        <w:rPr>
          <w:rFonts w:hint="cs"/>
          <w:caps/>
          <w:sz w:val="24"/>
          <w:szCs w:val="24"/>
          <w:u w:val="single"/>
          <w:rtl/>
        </w:rPr>
        <w:t>מר שמואל רוטמן - ממלא מקום וסגן ראש העיר יהוד</w:t>
      </w:r>
      <w:r w:rsidR="001E2274">
        <w:rPr>
          <w:rFonts w:hint="cs"/>
          <w:caps/>
          <w:sz w:val="24"/>
          <w:szCs w:val="24"/>
          <w:u w:val="single"/>
          <w:rtl/>
        </w:rPr>
        <w:t>:</w:t>
      </w:r>
    </w:p>
    <w:p w14:paraId="52D96EBC" w14:textId="143F9FC1" w:rsidR="001E2274" w:rsidRDefault="00F245BB" w:rsidP="00F245BB">
      <w:pPr>
        <w:rPr>
          <w:b w:val="0"/>
          <w:bCs w:val="0"/>
          <w:caps/>
          <w:sz w:val="24"/>
          <w:szCs w:val="24"/>
          <w:rtl/>
        </w:rPr>
      </w:pPr>
      <w:r>
        <w:rPr>
          <w:rFonts w:hint="cs"/>
          <w:b w:val="0"/>
          <w:bCs w:val="0"/>
          <w:caps/>
          <w:sz w:val="24"/>
          <w:szCs w:val="24"/>
          <w:rtl/>
        </w:rPr>
        <w:t xml:space="preserve">בבקשה </w:t>
      </w:r>
    </w:p>
    <w:p w14:paraId="21FC87D4" w14:textId="77777777" w:rsidR="001E2274" w:rsidRDefault="001E2274" w:rsidP="00F245BB">
      <w:pPr>
        <w:rPr>
          <w:b w:val="0"/>
          <w:bCs w:val="0"/>
          <w:caps/>
          <w:sz w:val="24"/>
          <w:szCs w:val="24"/>
          <w:rtl/>
        </w:rPr>
      </w:pPr>
    </w:p>
    <w:p w14:paraId="6F71B505" w14:textId="77777777" w:rsidR="001E2274" w:rsidRDefault="00D17364" w:rsidP="00F245BB">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735D0492" w14:textId="293849BE" w:rsidR="001E2274" w:rsidRDefault="00F245BB" w:rsidP="00F245BB">
      <w:pPr>
        <w:rPr>
          <w:b w:val="0"/>
          <w:bCs w:val="0"/>
          <w:caps/>
          <w:sz w:val="24"/>
          <w:szCs w:val="24"/>
          <w:rtl/>
        </w:rPr>
      </w:pPr>
      <w:r>
        <w:rPr>
          <w:rFonts w:hint="cs"/>
          <w:b w:val="0"/>
          <w:bCs w:val="0"/>
          <w:caps/>
          <w:sz w:val="24"/>
          <w:szCs w:val="24"/>
          <w:rtl/>
        </w:rPr>
        <w:t>מנסה להבין אותך</w:t>
      </w:r>
    </w:p>
    <w:p w14:paraId="6FF38390" w14:textId="77777777" w:rsidR="001E2274" w:rsidRDefault="001E2274" w:rsidP="00F245BB">
      <w:pPr>
        <w:rPr>
          <w:b w:val="0"/>
          <w:bCs w:val="0"/>
          <w:caps/>
          <w:sz w:val="24"/>
          <w:szCs w:val="24"/>
          <w:rtl/>
        </w:rPr>
      </w:pPr>
    </w:p>
    <w:p w14:paraId="7391DB4F" w14:textId="77777777" w:rsidR="001E2274" w:rsidRDefault="00D70D61" w:rsidP="00F245BB">
      <w:pPr>
        <w:rPr>
          <w:caps/>
          <w:sz w:val="24"/>
          <w:szCs w:val="24"/>
          <w:u w:val="single"/>
          <w:rtl/>
        </w:rPr>
      </w:pPr>
      <w:r w:rsidRPr="00D70D61">
        <w:rPr>
          <w:rFonts w:hint="cs"/>
          <w:caps/>
          <w:sz w:val="24"/>
          <w:szCs w:val="24"/>
          <w:u w:val="single"/>
          <w:rtl/>
        </w:rPr>
        <w:t>מר שמואל רוטמן - ממלא מקום וסגן ראש העיר יהוד</w:t>
      </w:r>
      <w:r w:rsidR="001E2274">
        <w:rPr>
          <w:rFonts w:hint="cs"/>
          <w:caps/>
          <w:sz w:val="24"/>
          <w:szCs w:val="24"/>
          <w:u w:val="single"/>
          <w:rtl/>
        </w:rPr>
        <w:t>:</w:t>
      </w:r>
    </w:p>
    <w:p w14:paraId="7DEBD671" w14:textId="783A6717" w:rsidR="001E2274" w:rsidRDefault="00F245BB" w:rsidP="00F245BB">
      <w:pPr>
        <w:rPr>
          <w:b w:val="0"/>
          <w:bCs w:val="0"/>
          <w:caps/>
          <w:sz w:val="24"/>
          <w:szCs w:val="24"/>
          <w:rtl/>
        </w:rPr>
      </w:pPr>
      <w:r>
        <w:rPr>
          <w:rFonts w:hint="cs"/>
          <w:b w:val="0"/>
          <w:bCs w:val="0"/>
          <w:caps/>
          <w:sz w:val="24"/>
          <w:szCs w:val="24"/>
          <w:rtl/>
        </w:rPr>
        <w:t>בבקשה</w:t>
      </w:r>
    </w:p>
    <w:p w14:paraId="6C0B2A50" w14:textId="77777777" w:rsidR="001E2274" w:rsidRDefault="001E2274" w:rsidP="00F245BB">
      <w:pPr>
        <w:rPr>
          <w:b w:val="0"/>
          <w:bCs w:val="0"/>
          <w:caps/>
          <w:sz w:val="24"/>
          <w:szCs w:val="24"/>
          <w:rtl/>
        </w:rPr>
      </w:pPr>
    </w:p>
    <w:p w14:paraId="70618C60" w14:textId="77777777" w:rsidR="001E2274" w:rsidRDefault="00D17364" w:rsidP="00F245BB">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1C74A2E7" w14:textId="3D974C94" w:rsidR="001E2274" w:rsidRDefault="00F245BB" w:rsidP="00F245BB">
      <w:pPr>
        <w:rPr>
          <w:b w:val="0"/>
          <w:bCs w:val="0"/>
          <w:caps/>
          <w:sz w:val="24"/>
          <w:szCs w:val="24"/>
          <w:rtl/>
        </w:rPr>
      </w:pPr>
      <w:r>
        <w:rPr>
          <w:rFonts w:hint="cs"/>
          <w:b w:val="0"/>
          <w:bCs w:val="0"/>
          <w:caps/>
          <w:sz w:val="24"/>
          <w:szCs w:val="24"/>
          <w:rtl/>
        </w:rPr>
        <w:t xml:space="preserve">מה זאת אומרת אתה לא רואה בזה שום יתרון. נניח נניח שאני אגיע למסקנה שעל פי החלטת בית המשפט העליון הכניסה צריכה להיכנס דרך השכונה מעל גשר. אוקיי? נניח ש, נקרא נניח שאנחנו נחשוב שזה הפתרון </w:t>
      </w:r>
      <w:r>
        <w:rPr>
          <w:rFonts w:hint="cs"/>
          <w:b w:val="0"/>
          <w:bCs w:val="0"/>
          <w:caps/>
          <w:sz w:val="24"/>
          <w:szCs w:val="24"/>
          <w:rtl/>
        </w:rPr>
        <w:lastRenderedPageBreak/>
        <w:t>אגב לא יכול להיות פתרון אחר כי אין להם גישה כרגע למגרש הזה הגישה היחידה אליו היא גישה היחידה האפשרית אליו היום היא מצפון, כי הוא מוקף בשצפ ולכן לכן אני אני מבין שאתה אומר אה אנחנו ניתן לו מעבר וזה, אבל אתה יכול לתת לו אבל כרגע כרגע המגרש הזה הוא מגרש כלוא הוא כרגע מגרש כלוא. עכשיו נניח נניח, שאנחנו נגיע למסקנה שזה מה ש, החלטה ש, בית המשפט העליון אומר. אז אתה לא רואה יתרון בזה שלייצר מצב שאפשר להיכנס דרך רחוב הדקל? יש יתרון נכון?</w:t>
      </w:r>
    </w:p>
    <w:p w14:paraId="03633AC6" w14:textId="77777777" w:rsidR="001E2274" w:rsidRDefault="001E2274" w:rsidP="00F245BB">
      <w:pPr>
        <w:rPr>
          <w:b w:val="0"/>
          <w:bCs w:val="0"/>
          <w:caps/>
          <w:sz w:val="24"/>
          <w:szCs w:val="24"/>
          <w:rtl/>
        </w:rPr>
      </w:pPr>
    </w:p>
    <w:p w14:paraId="36A83678" w14:textId="77777777" w:rsidR="001E2274" w:rsidRDefault="00D70D61" w:rsidP="00F245BB">
      <w:pPr>
        <w:rPr>
          <w:caps/>
          <w:sz w:val="24"/>
          <w:szCs w:val="24"/>
          <w:u w:val="single"/>
          <w:rtl/>
        </w:rPr>
      </w:pPr>
      <w:r w:rsidRPr="00D70D61">
        <w:rPr>
          <w:rFonts w:hint="cs"/>
          <w:caps/>
          <w:sz w:val="24"/>
          <w:szCs w:val="24"/>
          <w:u w:val="single"/>
          <w:rtl/>
        </w:rPr>
        <w:t>מר שמואל רוטמן - ממלא מקום וסגן ראש העיר יהוד</w:t>
      </w:r>
      <w:r w:rsidR="001E2274">
        <w:rPr>
          <w:rFonts w:hint="cs"/>
          <w:caps/>
          <w:sz w:val="24"/>
          <w:szCs w:val="24"/>
          <w:u w:val="single"/>
          <w:rtl/>
        </w:rPr>
        <w:t>:</w:t>
      </w:r>
    </w:p>
    <w:p w14:paraId="644EA9AC" w14:textId="69532B12" w:rsidR="001E2274" w:rsidRDefault="00F245BB" w:rsidP="00F245BB">
      <w:pPr>
        <w:rPr>
          <w:b w:val="0"/>
          <w:bCs w:val="0"/>
          <w:caps/>
          <w:sz w:val="24"/>
          <w:szCs w:val="24"/>
          <w:rtl/>
        </w:rPr>
      </w:pPr>
      <w:r>
        <w:rPr>
          <w:rFonts w:hint="cs"/>
          <w:b w:val="0"/>
          <w:bCs w:val="0"/>
          <w:caps/>
          <w:sz w:val="24"/>
          <w:szCs w:val="24"/>
          <w:rtl/>
        </w:rPr>
        <w:t>לא הדקל, שקד,</w:t>
      </w:r>
      <w:r w:rsidR="000F703D">
        <w:rPr>
          <w:rFonts w:hint="cs"/>
          <w:b w:val="0"/>
          <w:bCs w:val="0"/>
          <w:caps/>
          <w:sz w:val="24"/>
          <w:szCs w:val="24"/>
          <w:rtl/>
        </w:rPr>
        <w:t xml:space="preserve"> </w:t>
      </w:r>
      <w:r>
        <w:rPr>
          <w:rFonts w:hint="cs"/>
          <w:b w:val="0"/>
          <w:bCs w:val="0"/>
          <w:caps/>
          <w:sz w:val="24"/>
          <w:szCs w:val="24"/>
          <w:rtl/>
        </w:rPr>
        <w:t xml:space="preserve">... בנוסף לזה דיברתי על ה, כניסה בסדר? </w:t>
      </w:r>
    </w:p>
    <w:p w14:paraId="10D26D36" w14:textId="77777777" w:rsidR="001E2274" w:rsidRDefault="001E2274" w:rsidP="00F245BB">
      <w:pPr>
        <w:rPr>
          <w:b w:val="0"/>
          <w:bCs w:val="0"/>
          <w:caps/>
          <w:sz w:val="24"/>
          <w:szCs w:val="24"/>
          <w:rtl/>
        </w:rPr>
      </w:pPr>
    </w:p>
    <w:p w14:paraId="6AF970DA" w14:textId="77777777" w:rsidR="001E2274" w:rsidRDefault="00D17364" w:rsidP="00F245BB">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509DD7DC" w14:textId="6E3E66C4" w:rsidR="001E2274" w:rsidRDefault="00F245BB" w:rsidP="00F245BB">
      <w:pPr>
        <w:rPr>
          <w:b w:val="0"/>
          <w:bCs w:val="0"/>
          <w:caps/>
          <w:sz w:val="24"/>
          <w:szCs w:val="24"/>
          <w:rtl/>
        </w:rPr>
      </w:pPr>
      <w:r>
        <w:rPr>
          <w:rFonts w:hint="cs"/>
          <w:b w:val="0"/>
          <w:bCs w:val="0"/>
          <w:caps/>
          <w:sz w:val="24"/>
          <w:szCs w:val="24"/>
          <w:rtl/>
        </w:rPr>
        <w:t xml:space="preserve">טוב </w:t>
      </w:r>
    </w:p>
    <w:p w14:paraId="73B47BB1" w14:textId="77777777" w:rsidR="001E2274" w:rsidRDefault="001E2274" w:rsidP="00F245BB">
      <w:pPr>
        <w:rPr>
          <w:b w:val="0"/>
          <w:bCs w:val="0"/>
          <w:caps/>
          <w:sz w:val="24"/>
          <w:szCs w:val="24"/>
          <w:rtl/>
        </w:rPr>
      </w:pPr>
    </w:p>
    <w:p w14:paraId="72B32272" w14:textId="77777777" w:rsidR="001E2274" w:rsidRDefault="00D70D61" w:rsidP="00F245BB">
      <w:pPr>
        <w:rPr>
          <w:caps/>
          <w:sz w:val="24"/>
          <w:szCs w:val="24"/>
          <w:u w:val="single"/>
          <w:rtl/>
        </w:rPr>
      </w:pPr>
      <w:r w:rsidRPr="00D70D61">
        <w:rPr>
          <w:rFonts w:hint="cs"/>
          <w:caps/>
          <w:sz w:val="24"/>
          <w:szCs w:val="24"/>
          <w:u w:val="single"/>
          <w:rtl/>
        </w:rPr>
        <w:t>מר שמואל רוטמן - ממלא מקום וסגן ראש העיר יהוד</w:t>
      </w:r>
      <w:r w:rsidR="001E2274">
        <w:rPr>
          <w:rFonts w:hint="cs"/>
          <w:caps/>
          <w:sz w:val="24"/>
          <w:szCs w:val="24"/>
          <w:u w:val="single"/>
          <w:rtl/>
        </w:rPr>
        <w:t>:</w:t>
      </w:r>
    </w:p>
    <w:p w14:paraId="49186125" w14:textId="7E6B3A93" w:rsidR="001E2274" w:rsidRDefault="00F245BB" w:rsidP="00F245BB">
      <w:pPr>
        <w:rPr>
          <w:b w:val="0"/>
          <w:bCs w:val="0"/>
          <w:caps/>
          <w:sz w:val="24"/>
          <w:szCs w:val="24"/>
          <w:rtl/>
        </w:rPr>
      </w:pPr>
      <w:r>
        <w:rPr>
          <w:rFonts w:hint="cs"/>
          <w:b w:val="0"/>
          <w:bCs w:val="0"/>
          <w:caps/>
          <w:sz w:val="24"/>
          <w:szCs w:val="24"/>
          <w:rtl/>
        </w:rPr>
        <w:t xml:space="preserve">ונצטרך לראות כמובן החלטה של בית המשפט העליון כולם מכבדים ו, ונכבד אותה אני אני </w:t>
      </w:r>
    </w:p>
    <w:p w14:paraId="6DFA35A7" w14:textId="77777777" w:rsidR="001E2274" w:rsidRDefault="001E2274" w:rsidP="00F245BB">
      <w:pPr>
        <w:rPr>
          <w:b w:val="0"/>
          <w:bCs w:val="0"/>
          <w:caps/>
          <w:sz w:val="24"/>
          <w:szCs w:val="24"/>
          <w:rtl/>
        </w:rPr>
      </w:pPr>
    </w:p>
    <w:p w14:paraId="1477C59F" w14:textId="77777777" w:rsidR="001E2274" w:rsidRDefault="00D17364" w:rsidP="00F245BB">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7928267B" w14:textId="5D3D51CB" w:rsidR="001E2274" w:rsidRDefault="00F245BB" w:rsidP="00F245BB">
      <w:pPr>
        <w:rPr>
          <w:b w:val="0"/>
          <w:bCs w:val="0"/>
          <w:caps/>
          <w:sz w:val="24"/>
          <w:szCs w:val="24"/>
          <w:rtl/>
        </w:rPr>
      </w:pPr>
      <w:r>
        <w:rPr>
          <w:rFonts w:hint="cs"/>
          <w:b w:val="0"/>
          <w:bCs w:val="0"/>
          <w:caps/>
          <w:sz w:val="24"/>
          <w:szCs w:val="24"/>
          <w:rtl/>
        </w:rPr>
        <w:t>מצאת את ההחלטה?</w:t>
      </w:r>
    </w:p>
    <w:p w14:paraId="32E9275A" w14:textId="77777777" w:rsidR="001E2274" w:rsidRDefault="001E2274" w:rsidP="00F245BB">
      <w:pPr>
        <w:rPr>
          <w:b w:val="0"/>
          <w:bCs w:val="0"/>
          <w:caps/>
          <w:sz w:val="24"/>
          <w:szCs w:val="24"/>
          <w:rtl/>
        </w:rPr>
      </w:pPr>
    </w:p>
    <w:p w14:paraId="5C6F92E0" w14:textId="77777777" w:rsidR="001E2274" w:rsidRDefault="00FC27D6" w:rsidP="00F245BB">
      <w:pPr>
        <w:rPr>
          <w:caps/>
          <w:sz w:val="24"/>
          <w:szCs w:val="24"/>
          <w:u w:val="single"/>
          <w:rtl/>
        </w:rPr>
      </w:pPr>
      <w:r w:rsidRPr="00FC27D6">
        <w:rPr>
          <w:rFonts w:hint="cs"/>
          <w:caps/>
          <w:sz w:val="24"/>
          <w:szCs w:val="24"/>
          <w:u w:val="single"/>
          <w:rtl/>
        </w:rPr>
        <w:t>מר ליאור רגב - נציג לשכת התכנון</w:t>
      </w:r>
      <w:r w:rsidR="001E2274">
        <w:rPr>
          <w:rFonts w:hint="cs"/>
          <w:caps/>
          <w:sz w:val="24"/>
          <w:szCs w:val="24"/>
          <w:u w:val="single"/>
          <w:rtl/>
        </w:rPr>
        <w:t>:</w:t>
      </w:r>
    </w:p>
    <w:p w14:paraId="44B3E65F" w14:textId="51E51551" w:rsidR="001E2274" w:rsidRDefault="00F245BB" w:rsidP="00F245BB">
      <w:pPr>
        <w:rPr>
          <w:b w:val="0"/>
          <w:bCs w:val="0"/>
          <w:caps/>
          <w:sz w:val="24"/>
          <w:szCs w:val="24"/>
          <w:rtl/>
        </w:rPr>
      </w:pPr>
      <w:r>
        <w:rPr>
          <w:rFonts w:hint="cs"/>
          <w:b w:val="0"/>
          <w:bCs w:val="0"/>
          <w:caps/>
          <w:sz w:val="24"/>
          <w:szCs w:val="24"/>
          <w:rtl/>
        </w:rPr>
        <w:t>כן אני חושב שמצאתי</w:t>
      </w:r>
    </w:p>
    <w:p w14:paraId="35977FE3" w14:textId="77777777" w:rsidR="001E2274" w:rsidRDefault="001E2274" w:rsidP="00F245BB">
      <w:pPr>
        <w:rPr>
          <w:b w:val="0"/>
          <w:bCs w:val="0"/>
          <w:caps/>
          <w:sz w:val="24"/>
          <w:szCs w:val="24"/>
          <w:rtl/>
        </w:rPr>
      </w:pPr>
    </w:p>
    <w:p w14:paraId="403D24E2" w14:textId="77777777" w:rsidR="001E2274" w:rsidRDefault="00D70D61" w:rsidP="00F245BB">
      <w:pPr>
        <w:rPr>
          <w:caps/>
          <w:sz w:val="24"/>
          <w:szCs w:val="24"/>
          <w:u w:val="single"/>
          <w:rtl/>
        </w:rPr>
      </w:pPr>
      <w:r w:rsidRPr="00D70D61">
        <w:rPr>
          <w:rFonts w:hint="cs"/>
          <w:caps/>
          <w:sz w:val="24"/>
          <w:szCs w:val="24"/>
          <w:u w:val="single"/>
          <w:rtl/>
        </w:rPr>
        <w:t>מר שמואל רוטמן - ממלא מקום וסגן ראש העיר יהוד</w:t>
      </w:r>
      <w:r w:rsidR="001E2274">
        <w:rPr>
          <w:rFonts w:hint="cs"/>
          <w:caps/>
          <w:sz w:val="24"/>
          <w:szCs w:val="24"/>
          <w:u w:val="single"/>
          <w:rtl/>
        </w:rPr>
        <w:t>:</w:t>
      </w:r>
    </w:p>
    <w:p w14:paraId="015DF67D" w14:textId="3F627C08" w:rsidR="001E2274" w:rsidRDefault="00F245BB" w:rsidP="00F245BB">
      <w:pPr>
        <w:rPr>
          <w:b w:val="0"/>
          <w:bCs w:val="0"/>
          <w:caps/>
          <w:sz w:val="24"/>
          <w:szCs w:val="24"/>
          <w:rtl/>
        </w:rPr>
      </w:pPr>
      <w:r>
        <w:rPr>
          <w:rFonts w:hint="cs"/>
          <w:b w:val="0"/>
          <w:bCs w:val="0"/>
          <w:caps/>
          <w:sz w:val="24"/>
          <w:szCs w:val="24"/>
          <w:rtl/>
        </w:rPr>
        <w:t>ונציג לכם רק שניה נציג לכם את המסמכים</w:t>
      </w:r>
    </w:p>
    <w:p w14:paraId="1011F94A" w14:textId="77777777" w:rsidR="001E2274" w:rsidRDefault="001E2274" w:rsidP="00F245BB">
      <w:pPr>
        <w:rPr>
          <w:b w:val="0"/>
          <w:bCs w:val="0"/>
          <w:caps/>
          <w:sz w:val="24"/>
          <w:szCs w:val="24"/>
          <w:rtl/>
        </w:rPr>
      </w:pPr>
    </w:p>
    <w:p w14:paraId="5B220020" w14:textId="77777777" w:rsidR="001E2274" w:rsidRDefault="00D17364" w:rsidP="00F245BB">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4B2B2925" w14:textId="04BCD41D" w:rsidR="001E2274" w:rsidRDefault="00F245BB" w:rsidP="00F245BB">
      <w:pPr>
        <w:rPr>
          <w:b w:val="0"/>
          <w:bCs w:val="0"/>
          <w:caps/>
          <w:sz w:val="24"/>
          <w:szCs w:val="24"/>
          <w:rtl/>
        </w:rPr>
      </w:pPr>
      <w:r>
        <w:rPr>
          <w:rFonts w:hint="cs"/>
          <w:b w:val="0"/>
          <w:bCs w:val="0"/>
          <w:caps/>
          <w:sz w:val="24"/>
          <w:szCs w:val="24"/>
          <w:rtl/>
        </w:rPr>
        <w:t xml:space="preserve">... כן בוא נמשיך </w:t>
      </w:r>
    </w:p>
    <w:p w14:paraId="1C954CD9" w14:textId="77777777" w:rsidR="001E2274" w:rsidRDefault="001E2274" w:rsidP="00F245BB">
      <w:pPr>
        <w:rPr>
          <w:b w:val="0"/>
          <w:bCs w:val="0"/>
          <w:caps/>
          <w:sz w:val="24"/>
          <w:szCs w:val="24"/>
          <w:rtl/>
        </w:rPr>
      </w:pPr>
    </w:p>
    <w:p w14:paraId="3852A569" w14:textId="77777777" w:rsidR="001E2274" w:rsidRDefault="00D70D61" w:rsidP="00F245BB">
      <w:pPr>
        <w:rPr>
          <w:caps/>
          <w:sz w:val="24"/>
          <w:szCs w:val="24"/>
          <w:u w:val="single"/>
          <w:rtl/>
        </w:rPr>
      </w:pPr>
      <w:r w:rsidRPr="00D70D61">
        <w:rPr>
          <w:rFonts w:hint="cs"/>
          <w:caps/>
          <w:sz w:val="24"/>
          <w:szCs w:val="24"/>
          <w:u w:val="single"/>
          <w:rtl/>
        </w:rPr>
        <w:t>מר שמואל רוטמן - ממלא מקום וסגן ראש העיר יהוד</w:t>
      </w:r>
      <w:r w:rsidR="001E2274">
        <w:rPr>
          <w:rFonts w:hint="cs"/>
          <w:caps/>
          <w:sz w:val="24"/>
          <w:szCs w:val="24"/>
          <w:u w:val="single"/>
          <w:rtl/>
        </w:rPr>
        <w:t>:</w:t>
      </w:r>
    </w:p>
    <w:p w14:paraId="758AE6B7" w14:textId="426BB02E" w:rsidR="001E2274" w:rsidRDefault="00F245BB" w:rsidP="00F245BB">
      <w:pPr>
        <w:rPr>
          <w:b w:val="0"/>
          <w:bCs w:val="0"/>
          <w:caps/>
          <w:sz w:val="24"/>
          <w:szCs w:val="24"/>
          <w:rtl/>
        </w:rPr>
      </w:pPr>
      <w:r>
        <w:rPr>
          <w:rFonts w:hint="cs"/>
          <w:b w:val="0"/>
          <w:bCs w:val="0"/>
          <w:caps/>
          <w:sz w:val="24"/>
          <w:szCs w:val="24"/>
          <w:rtl/>
        </w:rPr>
        <w:t>לפחות שמראים שאנחנו יודעים שהם</w:t>
      </w:r>
    </w:p>
    <w:p w14:paraId="26B1E6D1" w14:textId="77777777" w:rsidR="001E2274" w:rsidRDefault="001E2274" w:rsidP="00F245BB">
      <w:pPr>
        <w:rPr>
          <w:b w:val="0"/>
          <w:bCs w:val="0"/>
          <w:caps/>
          <w:sz w:val="24"/>
          <w:szCs w:val="24"/>
          <w:rtl/>
        </w:rPr>
      </w:pPr>
    </w:p>
    <w:p w14:paraId="08423BEC" w14:textId="77777777" w:rsidR="001E2274" w:rsidRDefault="00D17364" w:rsidP="00F245BB">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3473E496" w14:textId="55A078AC" w:rsidR="001E2274" w:rsidRDefault="00F245BB" w:rsidP="00F245BB">
      <w:pPr>
        <w:rPr>
          <w:b w:val="0"/>
          <w:bCs w:val="0"/>
          <w:caps/>
          <w:sz w:val="24"/>
          <w:szCs w:val="24"/>
          <w:rtl/>
        </w:rPr>
      </w:pPr>
      <w:r>
        <w:rPr>
          <w:rFonts w:hint="cs"/>
          <w:b w:val="0"/>
          <w:bCs w:val="0"/>
          <w:caps/>
          <w:sz w:val="24"/>
          <w:szCs w:val="24"/>
          <w:rtl/>
        </w:rPr>
        <w:t xml:space="preserve">הלאה בואו נתקדם </w:t>
      </w:r>
    </w:p>
    <w:p w14:paraId="11F0AC6E" w14:textId="77777777" w:rsidR="001E2274" w:rsidRDefault="001E2274" w:rsidP="00F245BB">
      <w:pPr>
        <w:rPr>
          <w:b w:val="0"/>
          <w:bCs w:val="0"/>
          <w:caps/>
          <w:sz w:val="24"/>
          <w:szCs w:val="24"/>
          <w:rtl/>
        </w:rPr>
      </w:pPr>
    </w:p>
    <w:p w14:paraId="0788E7CC" w14:textId="77777777" w:rsidR="001E2274" w:rsidRDefault="00D70D61" w:rsidP="00F245BB">
      <w:pPr>
        <w:rPr>
          <w:caps/>
          <w:sz w:val="24"/>
          <w:szCs w:val="24"/>
          <w:u w:val="single"/>
          <w:rtl/>
        </w:rPr>
      </w:pPr>
      <w:r w:rsidRPr="00D70D61">
        <w:rPr>
          <w:rFonts w:hint="cs"/>
          <w:caps/>
          <w:sz w:val="24"/>
          <w:szCs w:val="24"/>
          <w:u w:val="single"/>
          <w:rtl/>
        </w:rPr>
        <w:t>מר שמואל רוטמן - ממלא מקום וסגן ראש העיר יהוד</w:t>
      </w:r>
      <w:r w:rsidR="001E2274">
        <w:rPr>
          <w:rFonts w:hint="cs"/>
          <w:caps/>
          <w:sz w:val="24"/>
          <w:szCs w:val="24"/>
          <w:u w:val="single"/>
          <w:rtl/>
        </w:rPr>
        <w:t>:</w:t>
      </w:r>
    </w:p>
    <w:p w14:paraId="461F9ECA" w14:textId="7001939D" w:rsidR="001E2274" w:rsidRDefault="00F245BB" w:rsidP="00F245BB">
      <w:pPr>
        <w:rPr>
          <w:b w:val="0"/>
          <w:bCs w:val="0"/>
          <w:caps/>
          <w:sz w:val="24"/>
          <w:szCs w:val="24"/>
          <w:rtl/>
        </w:rPr>
      </w:pPr>
      <w:r>
        <w:rPr>
          <w:rFonts w:hint="cs"/>
          <w:b w:val="0"/>
          <w:bCs w:val="0"/>
          <w:caps/>
          <w:sz w:val="24"/>
          <w:szCs w:val="24"/>
          <w:rtl/>
        </w:rPr>
        <w:t>שהם נגזרת</w:t>
      </w:r>
    </w:p>
    <w:p w14:paraId="5913BCE5" w14:textId="77777777" w:rsidR="001E2274" w:rsidRDefault="001E2274" w:rsidP="00F245BB">
      <w:pPr>
        <w:rPr>
          <w:b w:val="0"/>
          <w:bCs w:val="0"/>
          <w:caps/>
          <w:sz w:val="24"/>
          <w:szCs w:val="24"/>
          <w:rtl/>
        </w:rPr>
      </w:pPr>
    </w:p>
    <w:p w14:paraId="3D18F10B" w14:textId="77777777" w:rsidR="001E2274" w:rsidRDefault="00D17364" w:rsidP="00F245BB">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1F5952D2" w14:textId="2A313708" w:rsidR="001E2274" w:rsidRDefault="00F245BB" w:rsidP="00F245BB">
      <w:pPr>
        <w:rPr>
          <w:b w:val="0"/>
          <w:bCs w:val="0"/>
          <w:caps/>
          <w:sz w:val="24"/>
          <w:szCs w:val="24"/>
          <w:rtl/>
        </w:rPr>
      </w:pPr>
      <w:r>
        <w:rPr>
          <w:rFonts w:hint="cs"/>
          <w:b w:val="0"/>
          <w:bCs w:val="0"/>
          <w:caps/>
          <w:sz w:val="24"/>
          <w:szCs w:val="24"/>
          <w:rtl/>
        </w:rPr>
        <w:t>הנה היועצת המשפטי שלנו בודק את זה הלאה בואו נתקדם</w:t>
      </w:r>
    </w:p>
    <w:p w14:paraId="65427B39" w14:textId="77777777" w:rsidR="001E2274" w:rsidRDefault="001E2274" w:rsidP="00F245BB">
      <w:pPr>
        <w:rPr>
          <w:b w:val="0"/>
          <w:bCs w:val="0"/>
          <w:caps/>
          <w:sz w:val="24"/>
          <w:szCs w:val="24"/>
          <w:rtl/>
        </w:rPr>
      </w:pPr>
    </w:p>
    <w:p w14:paraId="465D4FF8" w14:textId="77777777" w:rsidR="001E2274" w:rsidRDefault="00D70D61" w:rsidP="00F245BB">
      <w:pPr>
        <w:rPr>
          <w:caps/>
          <w:sz w:val="24"/>
          <w:szCs w:val="24"/>
          <w:u w:val="single"/>
          <w:rtl/>
        </w:rPr>
      </w:pPr>
      <w:r w:rsidRPr="00D70D61">
        <w:rPr>
          <w:rFonts w:hint="cs"/>
          <w:caps/>
          <w:sz w:val="24"/>
          <w:szCs w:val="24"/>
          <w:u w:val="single"/>
          <w:rtl/>
        </w:rPr>
        <w:t>מר שמואל רוטמן - ממלא מקום וסגן ראש העיר יהוד</w:t>
      </w:r>
      <w:r w:rsidR="001E2274">
        <w:rPr>
          <w:rFonts w:hint="cs"/>
          <w:caps/>
          <w:sz w:val="24"/>
          <w:szCs w:val="24"/>
          <w:u w:val="single"/>
          <w:rtl/>
        </w:rPr>
        <w:t>:</w:t>
      </w:r>
    </w:p>
    <w:p w14:paraId="70420CC8" w14:textId="00E40340" w:rsidR="001E2274" w:rsidRDefault="00F245BB" w:rsidP="00F245BB">
      <w:pPr>
        <w:rPr>
          <w:b w:val="0"/>
          <w:bCs w:val="0"/>
          <w:caps/>
          <w:sz w:val="24"/>
          <w:szCs w:val="24"/>
          <w:rtl/>
        </w:rPr>
      </w:pPr>
      <w:r>
        <w:rPr>
          <w:rFonts w:hint="cs"/>
          <w:b w:val="0"/>
          <w:bCs w:val="0"/>
          <w:caps/>
          <w:sz w:val="24"/>
          <w:szCs w:val="24"/>
          <w:rtl/>
        </w:rPr>
        <w:t>בסדר עכשיו עכשיו לגבי</w:t>
      </w:r>
    </w:p>
    <w:p w14:paraId="427E3856" w14:textId="77777777" w:rsidR="001E2274" w:rsidRDefault="001E2274" w:rsidP="00F245BB">
      <w:pPr>
        <w:rPr>
          <w:b w:val="0"/>
          <w:bCs w:val="0"/>
          <w:caps/>
          <w:sz w:val="24"/>
          <w:szCs w:val="24"/>
          <w:rtl/>
        </w:rPr>
      </w:pPr>
    </w:p>
    <w:p w14:paraId="7AE29D49" w14:textId="77777777" w:rsidR="001E2274" w:rsidRDefault="002F0458" w:rsidP="00F245BB">
      <w:pPr>
        <w:rPr>
          <w:caps/>
          <w:sz w:val="24"/>
          <w:szCs w:val="24"/>
          <w:u w:val="single"/>
          <w:rtl/>
        </w:rPr>
      </w:pPr>
      <w:r w:rsidRPr="002F0458">
        <w:rPr>
          <w:rFonts w:hint="cs"/>
          <w:caps/>
          <w:sz w:val="24"/>
          <w:szCs w:val="24"/>
          <w:u w:val="single"/>
          <w:rtl/>
        </w:rPr>
        <w:t>גב</w:t>
      </w:r>
      <w:r w:rsidRPr="002F0458">
        <w:rPr>
          <w:caps/>
          <w:sz w:val="24"/>
          <w:szCs w:val="24"/>
          <w:u w:val="single"/>
          <w:rtl/>
        </w:rPr>
        <w:t>'</w:t>
      </w:r>
      <w:r w:rsidRPr="002F0458">
        <w:rPr>
          <w:rFonts w:hint="cs"/>
          <w:caps/>
          <w:sz w:val="24"/>
          <w:szCs w:val="24"/>
          <w:u w:val="single"/>
          <w:rtl/>
        </w:rPr>
        <w:t xml:space="preserve"> אוקסנה פרנק - מהנדסת העיר יהוד מונוסון</w:t>
      </w:r>
      <w:r w:rsidR="001E2274">
        <w:rPr>
          <w:rFonts w:hint="cs"/>
          <w:caps/>
          <w:sz w:val="24"/>
          <w:szCs w:val="24"/>
          <w:u w:val="single"/>
          <w:rtl/>
        </w:rPr>
        <w:t>:</w:t>
      </w:r>
    </w:p>
    <w:p w14:paraId="0D52ABA5" w14:textId="04D1ACE6" w:rsidR="001E2274" w:rsidRDefault="00F245BB" w:rsidP="00F245BB">
      <w:pPr>
        <w:rPr>
          <w:b w:val="0"/>
          <w:bCs w:val="0"/>
          <w:caps/>
          <w:sz w:val="24"/>
          <w:szCs w:val="24"/>
          <w:rtl/>
        </w:rPr>
      </w:pPr>
      <w:r>
        <w:rPr>
          <w:rFonts w:hint="cs"/>
          <w:b w:val="0"/>
          <w:bCs w:val="0"/>
          <w:caps/>
          <w:sz w:val="24"/>
          <w:szCs w:val="24"/>
          <w:rtl/>
        </w:rPr>
        <w:t>לא, אפשר לשים את המצגת שלנו?</w:t>
      </w:r>
    </w:p>
    <w:p w14:paraId="7F441407" w14:textId="77777777" w:rsidR="001E2274" w:rsidRDefault="001E2274" w:rsidP="00F245BB">
      <w:pPr>
        <w:rPr>
          <w:b w:val="0"/>
          <w:bCs w:val="0"/>
          <w:caps/>
          <w:sz w:val="24"/>
          <w:szCs w:val="24"/>
          <w:rtl/>
        </w:rPr>
      </w:pPr>
    </w:p>
    <w:p w14:paraId="6E50D45E" w14:textId="77777777" w:rsidR="001E2274" w:rsidRDefault="00D70D61" w:rsidP="00F245BB">
      <w:pPr>
        <w:rPr>
          <w:caps/>
          <w:sz w:val="24"/>
          <w:szCs w:val="24"/>
          <w:u w:val="single"/>
          <w:rtl/>
        </w:rPr>
      </w:pPr>
      <w:r w:rsidRPr="00D70D61">
        <w:rPr>
          <w:rFonts w:hint="cs"/>
          <w:caps/>
          <w:sz w:val="24"/>
          <w:szCs w:val="24"/>
          <w:u w:val="single"/>
          <w:rtl/>
        </w:rPr>
        <w:t>מר שמואל רוטמן - ממלא מקום וסגן ראש העיר יהוד</w:t>
      </w:r>
      <w:r w:rsidR="001E2274">
        <w:rPr>
          <w:rFonts w:hint="cs"/>
          <w:caps/>
          <w:sz w:val="24"/>
          <w:szCs w:val="24"/>
          <w:u w:val="single"/>
          <w:rtl/>
        </w:rPr>
        <w:t>:</w:t>
      </w:r>
    </w:p>
    <w:p w14:paraId="1B284C93" w14:textId="62B90063" w:rsidR="001E2274" w:rsidRDefault="00F245BB" w:rsidP="00F245BB">
      <w:pPr>
        <w:rPr>
          <w:b w:val="0"/>
          <w:bCs w:val="0"/>
          <w:caps/>
          <w:sz w:val="24"/>
          <w:szCs w:val="24"/>
          <w:rtl/>
        </w:rPr>
      </w:pPr>
      <w:r>
        <w:rPr>
          <w:rFonts w:hint="cs"/>
          <w:b w:val="0"/>
          <w:bCs w:val="0"/>
          <w:caps/>
          <w:sz w:val="24"/>
          <w:szCs w:val="24"/>
          <w:rtl/>
        </w:rPr>
        <w:t xml:space="preserve">לגבי רק שניה </w:t>
      </w:r>
    </w:p>
    <w:p w14:paraId="71C15A1C" w14:textId="77777777" w:rsidR="001E2274" w:rsidRDefault="001E2274" w:rsidP="00F245BB">
      <w:pPr>
        <w:rPr>
          <w:b w:val="0"/>
          <w:bCs w:val="0"/>
          <w:caps/>
          <w:sz w:val="24"/>
          <w:szCs w:val="24"/>
          <w:rtl/>
        </w:rPr>
      </w:pPr>
    </w:p>
    <w:p w14:paraId="6BE58668" w14:textId="77777777" w:rsidR="001E2274" w:rsidRDefault="00D17364" w:rsidP="00F245BB">
      <w:pPr>
        <w:rPr>
          <w:caps/>
          <w:sz w:val="24"/>
          <w:szCs w:val="24"/>
          <w:u w:val="single"/>
          <w:rtl/>
        </w:rPr>
      </w:pPr>
      <w:r w:rsidRPr="00D17364">
        <w:rPr>
          <w:rFonts w:hint="cs"/>
          <w:caps/>
          <w:sz w:val="24"/>
          <w:szCs w:val="24"/>
          <w:u w:val="single"/>
          <w:rtl/>
        </w:rPr>
        <w:lastRenderedPageBreak/>
        <w:t>יושב ראש הוועדה המחוזית - מר מיכה גדרון</w:t>
      </w:r>
      <w:r w:rsidR="001E2274">
        <w:rPr>
          <w:rFonts w:hint="cs"/>
          <w:caps/>
          <w:sz w:val="24"/>
          <w:szCs w:val="24"/>
          <w:u w:val="single"/>
          <w:rtl/>
        </w:rPr>
        <w:t>:</w:t>
      </w:r>
    </w:p>
    <w:p w14:paraId="5964BCD9" w14:textId="2DF00466" w:rsidR="001E2274" w:rsidRDefault="00F245BB" w:rsidP="00F245BB">
      <w:pPr>
        <w:rPr>
          <w:b w:val="0"/>
          <w:bCs w:val="0"/>
          <w:caps/>
          <w:sz w:val="24"/>
          <w:szCs w:val="24"/>
          <w:rtl/>
        </w:rPr>
      </w:pPr>
      <w:r>
        <w:rPr>
          <w:rFonts w:hint="cs"/>
          <w:b w:val="0"/>
          <w:bCs w:val="0"/>
          <w:caps/>
          <w:sz w:val="24"/>
          <w:szCs w:val="24"/>
          <w:rtl/>
        </w:rPr>
        <w:t>כן כן</w:t>
      </w:r>
      <w:r w:rsidR="000F703D">
        <w:rPr>
          <w:rFonts w:hint="cs"/>
          <w:b w:val="0"/>
          <w:bCs w:val="0"/>
          <w:caps/>
          <w:sz w:val="24"/>
          <w:szCs w:val="24"/>
          <w:rtl/>
        </w:rPr>
        <w:t xml:space="preserve"> </w:t>
      </w:r>
      <w:r>
        <w:rPr>
          <w:rFonts w:hint="cs"/>
          <w:b w:val="0"/>
          <w:bCs w:val="0"/>
          <w:caps/>
          <w:sz w:val="24"/>
          <w:szCs w:val="24"/>
          <w:rtl/>
        </w:rPr>
        <w:t>אתם יכולים לשים</w:t>
      </w:r>
      <w:r w:rsidR="000F703D">
        <w:rPr>
          <w:rFonts w:hint="cs"/>
          <w:b w:val="0"/>
          <w:bCs w:val="0"/>
          <w:caps/>
          <w:sz w:val="24"/>
          <w:szCs w:val="24"/>
          <w:rtl/>
        </w:rPr>
        <w:t xml:space="preserve"> </w:t>
      </w:r>
      <w:r>
        <w:rPr>
          <w:rFonts w:hint="cs"/>
          <w:b w:val="0"/>
          <w:bCs w:val="0"/>
          <w:caps/>
          <w:sz w:val="24"/>
          <w:szCs w:val="24"/>
          <w:rtl/>
        </w:rPr>
        <w:t>...</w:t>
      </w:r>
    </w:p>
    <w:p w14:paraId="21AAD0E5" w14:textId="77777777" w:rsidR="001E2274" w:rsidRDefault="001E2274" w:rsidP="00F245BB">
      <w:pPr>
        <w:rPr>
          <w:b w:val="0"/>
          <w:bCs w:val="0"/>
          <w:caps/>
          <w:sz w:val="24"/>
          <w:szCs w:val="24"/>
          <w:rtl/>
        </w:rPr>
      </w:pPr>
    </w:p>
    <w:p w14:paraId="56D717E1" w14:textId="77777777" w:rsidR="001E2274" w:rsidRDefault="00D70D61" w:rsidP="00F245BB">
      <w:pPr>
        <w:rPr>
          <w:caps/>
          <w:sz w:val="24"/>
          <w:szCs w:val="24"/>
          <w:u w:val="single"/>
          <w:rtl/>
        </w:rPr>
      </w:pPr>
      <w:r w:rsidRPr="00D70D61">
        <w:rPr>
          <w:rFonts w:hint="cs"/>
          <w:caps/>
          <w:sz w:val="24"/>
          <w:szCs w:val="24"/>
          <w:u w:val="single"/>
          <w:rtl/>
        </w:rPr>
        <w:t>מר שמואל רוטמן - ממלא מקום וסגן ראש העיר יהוד</w:t>
      </w:r>
      <w:r w:rsidR="001E2274">
        <w:rPr>
          <w:rFonts w:hint="cs"/>
          <w:caps/>
          <w:sz w:val="24"/>
          <w:szCs w:val="24"/>
          <w:u w:val="single"/>
          <w:rtl/>
        </w:rPr>
        <w:t>:</w:t>
      </w:r>
    </w:p>
    <w:p w14:paraId="239042D0" w14:textId="5F623D50" w:rsidR="001E2274" w:rsidRDefault="00F245BB" w:rsidP="00F245BB">
      <w:pPr>
        <w:rPr>
          <w:b w:val="0"/>
          <w:bCs w:val="0"/>
          <w:caps/>
          <w:sz w:val="24"/>
          <w:szCs w:val="24"/>
          <w:rtl/>
        </w:rPr>
      </w:pPr>
      <w:r>
        <w:rPr>
          <w:rFonts w:hint="cs"/>
          <w:b w:val="0"/>
          <w:bCs w:val="0"/>
          <w:caps/>
          <w:sz w:val="24"/>
          <w:szCs w:val="24"/>
          <w:rtl/>
        </w:rPr>
        <w:t>לגבי ה, חלפה ד' חלופה עצמה</w:t>
      </w:r>
      <w:r w:rsidR="00FD3903">
        <w:rPr>
          <w:rFonts w:hint="cs"/>
          <w:b w:val="0"/>
          <w:bCs w:val="0"/>
          <w:caps/>
          <w:sz w:val="24"/>
          <w:szCs w:val="24"/>
          <w:rtl/>
        </w:rPr>
        <w:t xml:space="preserve">. בחנו אותה אנשים כנראה עסוקים מאוד אני מה אפשר לעשות אני מפוקס בנושא הזה יש לי רקע הנדסי אני לא מחליף אף אחד מחברי ה, מהצוות ההנדסי. בדקנו במספרים לא בדיבורים במספרים, החלופה הזו ד' נותנת לנו שצפ יותר קטן, חד משמעית שניים וחצי דונם לעומת שלושה דונם </w:t>
      </w:r>
    </w:p>
    <w:p w14:paraId="311CAA3F" w14:textId="77777777" w:rsidR="001E2274" w:rsidRDefault="001E2274" w:rsidP="00F245BB">
      <w:pPr>
        <w:rPr>
          <w:b w:val="0"/>
          <w:bCs w:val="0"/>
          <w:caps/>
          <w:sz w:val="24"/>
          <w:szCs w:val="24"/>
          <w:rtl/>
        </w:rPr>
      </w:pPr>
    </w:p>
    <w:p w14:paraId="07EE6143" w14:textId="77777777" w:rsidR="001E2274" w:rsidRDefault="00D17364" w:rsidP="00F245BB">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7F813174" w14:textId="14BBE935" w:rsidR="001E2274" w:rsidRDefault="00FD3903" w:rsidP="00F245BB">
      <w:pPr>
        <w:rPr>
          <w:b w:val="0"/>
          <w:bCs w:val="0"/>
          <w:caps/>
          <w:sz w:val="24"/>
          <w:szCs w:val="24"/>
          <w:rtl/>
        </w:rPr>
      </w:pPr>
      <w:r>
        <w:rPr>
          <w:rFonts w:hint="cs"/>
          <w:b w:val="0"/>
          <w:bCs w:val="0"/>
          <w:caps/>
          <w:sz w:val="24"/>
          <w:szCs w:val="24"/>
          <w:rtl/>
        </w:rPr>
        <w:t xml:space="preserve">לא יכול להיות כי זה </w:t>
      </w:r>
    </w:p>
    <w:p w14:paraId="33BC108C" w14:textId="77777777" w:rsidR="001E2274" w:rsidRDefault="001E2274" w:rsidP="00F245BB">
      <w:pPr>
        <w:rPr>
          <w:b w:val="0"/>
          <w:bCs w:val="0"/>
          <w:caps/>
          <w:sz w:val="24"/>
          <w:szCs w:val="24"/>
          <w:rtl/>
        </w:rPr>
      </w:pPr>
    </w:p>
    <w:p w14:paraId="683E615D" w14:textId="77777777" w:rsidR="001E2274" w:rsidRDefault="00D70D61" w:rsidP="00F245BB">
      <w:pPr>
        <w:rPr>
          <w:caps/>
          <w:sz w:val="24"/>
          <w:szCs w:val="24"/>
          <w:u w:val="single"/>
          <w:rtl/>
        </w:rPr>
      </w:pPr>
      <w:r w:rsidRPr="00D70D61">
        <w:rPr>
          <w:rFonts w:hint="cs"/>
          <w:caps/>
          <w:sz w:val="24"/>
          <w:szCs w:val="24"/>
          <w:u w:val="single"/>
          <w:rtl/>
        </w:rPr>
        <w:t>מר שמואל רוטמן - ממלא מקום וסגן ראש העיר יהוד</w:t>
      </w:r>
      <w:r w:rsidR="001E2274">
        <w:rPr>
          <w:rFonts w:hint="cs"/>
          <w:caps/>
          <w:sz w:val="24"/>
          <w:szCs w:val="24"/>
          <w:u w:val="single"/>
          <w:rtl/>
        </w:rPr>
        <w:t>:</w:t>
      </w:r>
    </w:p>
    <w:p w14:paraId="5DCC8A4B" w14:textId="5F15F3FF" w:rsidR="001E2274" w:rsidRDefault="00FD3903" w:rsidP="00F245BB">
      <w:pPr>
        <w:rPr>
          <w:b w:val="0"/>
          <w:bCs w:val="0"/>
          <w:caps/>
          <w:sz w:val="24"/>
          <w:szCs w:val="24"/>
          <w:rtl/>
        </w:rPr>
      </w:pPr>
      <w:r>
        <w:rPr>
          <w:rFonts w:hint="cs"/>
          <w:b w:val="0"/>
          <w:bCs w:val="0"/>
          <w:caps/>
          <w:sz w:val="24"/>
          <w:szCs w:val="24"/>
          <w:rtl/>
        </w:rPr>
        <w:t xml:space="preserve">זה יכול להיות </w:t>
      </w:r>
    </w:p>
    <w:p w14:paraId="50D3A6A5" w14:textId="77777777" w:rsidR="001E2274" w:rsidRDefault="001E2274" w:rsidP="00F245BB">
      <w:pPr>
        <w:rPr>
          <w:b w:val="0"/>
          <w:bCs w:val="0"/>
          <w:caps/>
          <w:sz w:val="24"/>
          <w:szCs w:val="24"/>
          <w:rtl/>
        </w:rPr>
      </w:pPr>
    </w:p>
    <w:p w14:paraId="37B0E73B" w14:textId="77777777" w:rsidR="001E2274" w:rsidRDefault="00D17364" w:rsidP="00F245BB">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7AE773B4" w14:textId="3C2A23EC" w:rsidR="001E2274" w:rsidRDefault="00FD3903" w:rsidP="00F245BB">
      <w:pPr>
        <w:rPr>
          <w:b w:val="0"/>
          <w:bCs w:val="0"/>
          <w:caps/>
          <w:sz w:val="24"/>
          <w:szCs w:val="24"/>
          <w:rtl/>
        </w:rPr>
      </w:pPr>
      <w:r>
        <w:rPr>
          <w:rFonts w:hint="cs"/>
          <w:b w:val="0"/>
          <w:bCs w:val="0"/>
          <w:caps/>
          <w:sz w:val="24"/>
          <w:szCs w:val="24"/>
          <w:rtl/>
        </w:rPr>
        <w:t>אבל זה לא אבל זה יהיה</w:t>
      </w:r>
      <w:r w:rsidR="000F703D">
        <w:rPr>
          <w:rFonts w:hint="cs"/>
          <w:b w:val="0"/>
          <w:bCs w:val="0"/>
          <w:caps/>
          <w:sz w:val="24"/>
          <w:szCs w:val="24"/>
          <w:rtl/>
        </w:rPr>
        <w:t xml:space="preserve"> </w:t>
      </w:r>
      <w:r>
        <w:rPr>
          <w:rFonts w:hint="cs"/>
          <w:b w:val="0"/>
          <w:bCs w:val="0"/>
          <w:caps/>
          <w:sz w:val="24"/>
          <w:szCs w:val="24"/>
          <w:rtl/>
        </w:rPr>
        <w:t xml:space="preserve">... </w:t>
      </w:r>
    </w:p>
    <w:p w14:paraId="62ACF556" w14:textId="77777777" w:rsidR="001E2274" w:rsidRDefault="001E2274" w:rsidP="00F245BB">
      <w:pPr>
        <w:rPr>
          <w:b w:val="0"/>
          <w:bCs w:val="0"/>
          <w:caps/>
          <w:sz w:val="24"/>
          <w:szCs w:val="24"/>
          <w:rtl/>
        </w:rPr>
      </w:pPr>
    </w:p>
    <w:p w14:paraId="579ADC01" w14:textId="77777777" w:rsidR="001E2274" w:rsidRDefault="00D70D61" w:rsidP="00F245BB">
      <w:pPr>
        <w:rPr>
          <w:caps/>
          <w:sz w:val="24"/>
          <w:szCs w:val="24"/>
          <w:u w:val="single"/>
          <w:rtl/>
        </w:rPr>
      </w:pPr>
      <w:r w:rsidRPr="00D70D61">
        <w:rPr>
          <w:rFonts w:hint="cs"/>
          <w:caps/>
          <w:sz w:val="24"/>
          <w:szCs w:val="24"/>
          <w:u w:val="single"/>
          <w:rtl/>
        </w:rPr>
        <w:t>מר שמואל רוטמן - ממלא מקום וסגן ראש העיר יהוד</w:t>
      </w:r>
      <w:r w:rsidR="001E2274">
        <w:rPr>
          <w:rFonts w:hint="cs"/>
          <w:caps/>
          <w:sz w:val="24"/>
          <w:szCs w:val="24"/>
          <w:u w:val="single"/>
          <w:rtl/>
        </w:rPr>
        <w:t>:</w:t>
      </w:r>
    </w:p>
    <w:p w14:paraId="346AE19B" w14:textId="18A39BC0" w:rsidR="001E2274" w:rsidRDefault="00FD3903" w:rsidP="00F245BB">
      <w:pPr>
        <w:rPr>
          <w:b w:val="0"/>
          <w:bCs w:val="0"/>
          <w:caps/>
          <w:sz w:val="24"/>
          <w:szCs w:val="24"/>
          <w:rtl/>
        </w:rPr>
      </w:pPr>
      <w:r>
        <w:rPr>
          <w:rFonts w:hint="cs"/>
          <w:b w:val="0"/>
          <w:bCs w:val="0"/>
          <w:caps/>
          <w:sz w:val="24"/>
          <w:szCs w:val="24"/>
          <w:rtl/>
        </w:rPr>
        <w:t>אני יכול אני יכול להסביר לך מדוע מה</w:t>
      </w:r>
      <w:r w:rsidR="000F703D">
        <w:rPr>
          <w:rFonts w:hint="cs"/>
          <w:b w:val="0"/>
          <w:bCs w:val="0"/>
          <w:caps/>
          <w:sz w:val="24"/>
          <w:szCs w:val="24"/>
          <w:rtl/>
        </w:rPr>
        <w:t xml:space="preserve"> </w:t>
      </w:r>
    </w:p>
    <w:p w14:paraId="204CC594" w14:textId="77777777" w:rsidR="001E2274" w:rsidRDefault="001E2274" w:rsidP="00F245BB">
      <w:pPr>
        <w:rPr>
          <w:b w:val="0"/>
          <w:bCs w:val="0"/>
          <w:caps/>
          <w:sz w:val="24"/>
          <w:szCs w:val="24"/>
          <w:rtl/>
        </w:rPr>
      </w:pPr>
    </w:p>
    <w:p w14:paraId="2211C78D" w14:textId="77777777" w:rsidR="001E2274" w:rsidRDefault="00D17364" w:rsidP="00F245BB">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36A94788" w14:textId="6AF70899" w:rsidR="001E2274" w:rsidRDefault="00FD3903" w:rsidP="00F245BB">
      <w:pPr>
        <w:rPr>
          <w:b w:val="0"/>
          <w:bCs w:val="0"/>
          <w:caps/>
          <w:sz w:val="24"/>
          <w:szCs w:val="24"/>
          <w:rtl/>
        </w:rPr>
      </w:pPr>
      <w:r>
        <w:rPr>
          <w:rFonts w:hint="cs"/>
          <w:b w:val="0"/>
          <w:bCs w:val="0"/>
          <w:caps/>
          <w:sz w:val="24"/>
          <w:szCs w:val="24"/>
          <w:rtl/>
        </w:rPr>
        <w:t>אבל זה יהיה איחוד וחלוקה ש, בסופו של ללא שינוי שטחים בסוף השטחים,</w:t>
      </w:r>
      <w:r w:rsidR="000F703D">
        <w:rPr>
          <w:rFonts w:hint="cs"/>
          <w:b w:val="0"/>
          <w:bCs w:val="0"/>
          <w:caps/>
          <w:sz w:val="24"/>
          <w:szCs w:val="24"/>
          <w:rtl/>
        </w:rPr>
        <w:t xml:space="preserve"> </w:t>
      </w:r>
      <w:r>
        <w:rPr>
          <w:rFonts w:hint="cs"/>
          <w:b w:val="0"/>
          <w:bCs w:val="0"/>
          <w:caps/>
          <w:sz w:val="24"/>
          <w:szCs w:val="24"/>
          <w:rtl/>
        </w:rPr>
        <w:t>...</w:t>
      </w:r>
    </w:p>
    <w:p w14:paraId="3C44705E" w14:textId="77777777" w:rsidR="001E2274" w:rsidRDefault="001E2274" w:rsidP="00F245BB">
      <w:pPr>
        <w:rPr>
          <w:b w:val="0"/>
          <w:bCs w:val="0"/>
          <w:caps/>
          <w:sz w:val="24"/>
          <w:szCs w:val="24"/>
          <w:rtl/>
        </w:rPr>
      </w:pPr>
    </w:p>
    <w:p w14:paraId="56621555" w14:textId="77777777" w:rsidR="001E2274" w:rsidRDefault="00D70D61" w:rsidP="00F245BB">
      <w:pPr>
        <w:rPr>
          <w:caps/>
          <w:sz w:val="24"/>
          <w:szCs w:val="24"/>
          <w:u w:val="single"/>
          <w:rtl/>
        </w:rPr>
      </w:pPr>
      <w:r w:rsidRPr="00D70D61">
        <w:rPr>
          <w:rFonts w:hint="cs"/>
          <w:caps/>
          <w:sz w:val="24"/>
          <w:szCs w:val="24"/>
          <w:u w:val="single"/>
          <w:rtl/>
        </w:rPr>
        <w:t>מר שמואל רוטמן - ממלא מקום וסגן ראש העיר יהוד</w:t>
      </w:r>
      <w:r w:rsidR="001E2274">
        <w:rPr>
          <w:rFonts w:hint="cs"/>
          <w:caps/>
          <w:sz w:val="24"/>
          <w:szCs w:val="24"/>
          <w:u w:val="single"/>
          <w:rtl/>
        </w:rPr>
        <w:t>:</w:t>
      </w:r>
    </w:p>
    <w:p w14:paraId="5C0A1E9B" w14:textId="1F212A57" w:rsidR="001E2274" w:rsidRDefault="00FD3903" w:rsidP="00F245BB">
      <w:pPr>
        <w:rPr>
          <w:b w:val="0"/>
          <w:bCs w:val="0"/>
          <w:caps/>
          <w:sz w:val="24"/>
          <w:szCs w:val="24"/>
          <w:rtl/>
        </w:rPr>
      </w:pPr>
      <w:r>
        <w:rPr>
          <w:rFonts w:hint="cs"/>
          <w:b w:val="0"/>
          <w:bCs w:val="0"/>
          <w:caps/>
          <w:sz w:val="24"/>
          <w:szCs w:val="24"/>
          <w:rtl/>
        </w:rPr>
        <w:t>שני דונם נשארים של היזם ואז המיקום שלו מכיוון שצריך להתרח</w:t>
      </w:r>
      <w:r w:rsidR="00E66FC9">
        <w:rPr>
          <w:rFonts w:hint="cs"/>
          <w:b w:val="0"/>
          <w:bCs w:val="0"/>
          <w:caps/>
          <w:sz w:val="24"/>
          <w:szCs w:val="24"/>
          <w:rtl/>
        </w:rPr>
        <w:t>ק מהכביש וכו, השטח יותר מאשר, השטח שאפשר להשתמש בו כשצפ שאנחנו מייעדים אותו כבר הרבה זמן למגרשי משחקים שחסר מאוד ב, במונוסון גם ברחוב תמר וגם ... הוא פשוט פחות פחות אפקטיבי פחות שטח</w:t>
      </w:r>
    </w:p>
    <w:p w14:paraId="2897A96E" w14:textId="77777777" w:rsidR="001E2274" w:rsidRDefault="001E2274" w:rsidP="00F245BB">
      <w:pPr>
        <w:rPr>
          <w:b w:val="0"/>
          <w:bCs w:val="0"/>
          <w:caps/>
          <w:sz w:val="24"/>
          <w:szCs w:val="24"/>
          <w:rtl/>
        </w:rPr>
      </w:pPr>
    </w:p>
    <w:p w14:paraId="2B742EE4" w14:textId="77777777" w:rsidR="001E2274" w:rsidRDefault="00D17364" w:rsidP="00F245BB">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7BBCFB56" w14:textId="0BD953E5" w:rsidR="001E2274" w:rsidRDefault="00E66FC9" w:rsidP="00F245BB">
      <w:pPr>
        <w:rPr>
          <w:b w:val="0"/>
          <w:bCs w:val="0"/>
          <w:caps/>
          <w:sz w:val="24"/>
          <w:szCs w:val="24"/>
          <w:rtl/>
        </w:rPr>
      </w:pPr>
      <w:r>
        <w:rPr>
          <w:rFonts w:hint="cs"/>
          <w:b w:val="0"/>
          <w:bCs w:val="0"/>
          <w:caps/>
          <w:sz w:val="24"/>
          <w:szCs w:val="24"/>
          <w:rtl/>
        </w:rPr>
        <w:t>טוב</w:t>
      </w:r>
    </w:p>
    <w:p w14:paraId="5D4BAE49" w14:textId="77777777" w:rsidR="001E2274" w:rsidRDefault="001E2274" w:rsidP="00F245BB">
      <w:pPr>
        <w:rPr>
          <w:b w:val="0"/>
          <w:bCs w:val="0"/>
          <w:caps/>
          <w:sz w:val="24"/>
          <w:szCs w:val="24"/>
          <w:rtl/>
        </w:rPr>
      </w:pPr>
    </w:p>
    <w:p w14:paraId="29B0DE70" w14:textId="77777777" w:rsidR="001E2274" w:rsidRDefault="00D70D61" w:rsidP="00F245BB">
      <w:pPr>
        <w:rPr>
          <w:caps/>
          <w:sz w:val="24"/>
          <w:szCs w:val="24"/>
          <w:u w:val="single"/>
          <w:rtl/>
        </w:rPr>
      </w:pPr>
      <w:r w:rsidRPr="00D70D61">
        <w:rPr>
          <w:rFonts w:hint="cs"/>
          <w:caps/>
          <w:sz w:val="24"/>
          <w:szCs w:val="24"/>
          <w:u w:val="single"/>
          <w:rtl/>
        </w:rPr>
        <w:t>מר שמואל רוטמן - ממלא מקום וסגן ראש העיר יהוד</w:t>
      </w:r>
      <w:r w:rsidR="001E2274">
        <w:rPr>
          <w:rFonts w:hint="cs"/>
          <w:caps/>
          <w:sz w:val="24"/>
          <w:szCs w:val="24"/>
          <w:u w:val="single"/>
          <w:rtl/>
        </w:rPr>
        <w:t>:</w:t>
      </w:r>
    </w:p>
    <w:p w14:paraId="2142D4C3" w14:textId="2337AB3C" w:rsidR="001E2274" w:rsidRDefault="00E66FC9" w:rsidP="00F245BB">
      <w:pPr>
        <w:rPr>
          <w:b w:val="0"/>
          <w:bCs w:val="0"/>
          <w:caps/>
          <w:sz w:val="24"/>
          <w:szCs w:val="24"/>
          <w:rtl/>
        </w:rPr>
      </w:pPr>
      <w:r>
        <w:rPr>
          <w:rFonts w:hint="cs"/>
          <w:b w:val="0"/>
          <w:bCs w:val="0"/>
          <w:caps/>
          <w:sz w:val="24"/>
          <w:szCs w:val="24"/>
          <w:rtl/>
        </w:rPr>
        <w:t>שאנחנו יכול להשתמש בו</w:t>
      </w:r>
      <w:r w:rsidR="000F703D">
        <w:rPr>
          <w:rFonts w:hint="cs"/>
          <w:b w:val="0"/>
          <w:bCs w:val="0"/>
          <w:caps/>
          <w:sz w:val="24"/>
          <w:szCs w:val="24"/>
          <w:rtl/>
        </w:rPr>
        <w:t xml:space="preserve"> </w:t>
      </w:r>
      <w:r>
        <w:rPr>
          <w:rFonts w:hint="cs"/>
          <w:b w:val="0"/>
          <w:bCs w:val="0"/>
          <w:caps/>
          <w:sz w:val="24"/>
          <w:szCs w:val="24"/>
          <w:rtl/>
        </w:rPr>
        <w:t xml:space="preserve">... כתבנו את זה דרך אגב התייחסנו בכבוד רב, התייחסנו גם ל, לכל החלופות זה לא שאנחנו נפנפנו ואמרנו אנחנו רוצים </w:t>
      </w:r>
    </w:p>
    <w:p w14:paraId="3B6A11BE" w14:textId="77777777" w:rsidR="001E2274" w:rsidRDefault="001E2274" w:rsidP="00F245BB">
      <w:pPr>
        <w:rPr>
          <w:b w:val="0"/>
          <w:bCs w:val="0"/>
          <w:caps/>
          <w:sz w:val="24"/>
          <w:szCs w:val="24"/>
          <w:rtl/>
        </w:rPr>
      </w:pPr>
    </w:p>
    <w:p w14:paraId="47A1EF2C" w14:textId="77777777" w:rsidR="001E2274" w:rsidRDefault="00D17364" w:rsidP="00F245BB">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2E0F095A" w14:textId="015226AA" w:rsidR="001E2274" w:rsidRDefault="00E66FC9" w:rsidP="00F245BB">
      <w:pPr>
        <w:rPr>
          <w:b w:val="0"/>
          <w:bCs w:val="0"/>
          <w:caps/>
          <w:sz w:val="24"/>
          <w:szCs w:val="24"/>
          <w:rtl/>
        </w:rPr>
      </w:pPr>
      <w:r>
        <w:rPr>
          <w:rFonts w:hint="cs"/>
          <w:b w:val="0"/>
          <w:bCs w:val="0"/>
          <w:caps/>
          <w:sz w:val="24"/>
          <w:szCs w:val="24"/>
          <w:rtl/>
        </w:rPr>
        <w:t>טוב</w:t>
      </w:r>
    </w:p>
    <w:p w14:paraId="6F377D16" w14:textId="77777777" w:rsidR="001E2274" w:rsidRDefault="001E2274" w:rsidP="00F245BB">
      <w:pPr>
        <w:rPr>
          <w:b w:val="0"/>
          <w:bCs w:val="0"/>
          <w:caps/>
          <w:sz w:val="24"/>
          <w:szCs w:val="24"/>
          <w:rtl/>
        </w:rPr>
      </w:pPr>
    </w:p>
    <w:p w14:paraId="6DF98E0C" w14:textId="77777777" w:rsidR="001E2274" w:rsidRDefault="00D70D61" w:rsidP="00F245BB">
      <w:pPr>
        <w:rPr>
          <w:caps/>
          <w:sz w:val="24"/>
          <w:szCs w:val="24"/>
          <w:u w:val="single"/>
          <w:rtl/>
        </w:rPr>
      </w:pPr>
      <w:r w:rsidRPr="00D70D61">
        <w:rPr>
          <w:rFonts w:hint="cs"/>
          <w:caps/>
          <w:sz w:val="24"/>
          <w:szCs w:val="24"/>
          <w:u w:val="single"/>
          <w:rtl/>
        </w:rPr>
        <w:t>מר שמואל רוטמן - ממלא מקום וסגן ראש העיר יהוד</w:t>
      </w:r>
      <w:r w:rsidR="001E2274">
        <w:rPr>
          <w:rFonts w:hint="cs"/>
          <w:caps/>
          <w:sz w:val="24"/>
          <w:szCs w:val="24"/>
          <w:u w:val="single"/>
          <w:rtl/>
        </w:rPr>
        <w:t>:</w:t>
      </w:r>
    </w:p>
    <w:p w14:paraId="4E936410" w14:textId="2A61334B" w:rsidR="001E2274" w:rsidRDefault="00E66FC9" w:rsidP="00F245BB">
      <w:pPr>
        <w:rPr>
          <w:b w:val="0"/>
          <w:bCs w:val="0"/>
          <w:caps/>
          <w:sz w:val="24"/>
          <w:szCs w:val="24"/>
          <w:rtl/>
        </w:rPr>
      </w:pPr>
      <w:r>
        <w:rPr>
          <w:rFonts w:hint="cs"/>
          <w:b w:val="0"/>
          <w:bCs w:val="0"/>
          <w:caps/>
          <w:sz w:val="24"/>
          <w:szCs w:val="24"/>
          <w:rtl/>
        </w:rPr>
        <w:t xml:space="preserve">בסדר אז זה לגבי הדבר הזה. דבר שני לא ציפינו אנחנו הבנו ראש העיר הבין משיחות איתך שמה שיידון זה החלופה המקורית אנחנו זה הפתעה בשבילנו </w:t>
      </w:r>
      <w:r w:rsidR="0041420F">
        <w:rPr>
          <w:rFonts w:hint="cs"/>
          <w:b w:val="0"/>
          <w:bCs w:val="0"/>
          <w:caps/>
          <w:sz w:val="24"/>
          <w:szCs w:val="24"/>
          <w:rtl/>
        </w:rPr>
        <w:t>שיש</w:t>
      </w:r>
      <w:r w:rsidR="000F703D">
        <w:rPr>
          <w:rFonts w:hint="cs"/>
          <w:b w:val="0"/>
          <w:bCs w:val="0"/>
          <w:caps/>
          <w:sz w:val="24"/>
          <w:szCs w:val="24"/>
          <w:rtl/>
        </w:rPr>
        <w:t xml:space="preserve"> </w:t>
      </w:r>
      <w:r w:rsidR="0041420F">
        <w:rPr>
          <w:rFonts w:hint="cs"/>
          <w:b w:val="0"/>
          <w:bCs w:val="0"/>
          <w:caps/>
          <w:sz w:val="24"/>
          <w:szCs w:val="24"/>
          <w:rtl/>
        </w:rPr>
        <w:t>... כי אמרת .</w:t>
      </w:r>
    </w:p>
    <w:p w14:paraId="3EC6B7BE" w14:textId="77777777" w:rsidR="001E2274" w:rsidRDefault="001E2274" w:rsidP="00F245BB">
      <w:pPr>
        <w:rPr>
          <w:b w:val="0"/>
          <w:bCs w:val="0"/>
          <w:caps/>
          <w:sz w:val="24"/>
          <w:szCs w:val="24"/>
          <w:rtl/>
        </w:rPr>
      </w:pPr>
    </w:p>
    <w:p w14:paraId="2A15658C" w14:textId="77777777" w:rsidR="001E2274" w:rsidRDefault="00D17364" w:rsidP="00F245BB">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31D627B4" w14:textId="19CB5F58" w:rsidR="001E2274" w:rsidRDefault="0041420F" w:rsidP="00F245BB">
      <w:pPr>
        <w:rPr>
          <w:b w:val="0"/>
          <w:bCs w:val="0"/>
          <w:caps/>
          <w:sz w:val="24"/>
          <w:szCs w:val="24"/>
          <w:rtl/>
        </w:rPr>
      </w:pPr>
      <w:r>
        <w:rPr>
          <w:rFonts w:hint="cs"/>
          <w:b w:val="0"/>
          <w:bCs w:val="0"/>
          <w:caps/>
          <w:sz w:val="24"/>
          <w:szCs w:val="24"/>
          <w:rtl/>
        </w:rPr>
        <w:t xml:space="preserve">ראש העיר לא דיבר איתי ראש העיר לא היה יכול להבין ממני שום דבר יצא ה, ה, ההזמנה שיצאה להיום היא כדיון המשך על ההצעות. הוא על זה היה על זה היה הדיון גם שוחחתי לפני, הדיון הזה ... כדי אם לצורך הפרוטוקול בסדר? על שיחות עם ראש העיר </w:t>
      </w:r>
    </w:p>
    <w:p w14:paraId="6883CC83" w14:textId="77777777" w:rsidR="001E2274" w:rsidRDefault="001E2274" w:rsidP="00F245BB">
      <w:pPr>
        <w:rPr>
          <w:b w:val="0"/>
          <w:bCs w:val="0"/>
          <w:caps/>
          <w:sz w:val="24"/>
          <w:szCs w:val="24"/>
          <w:rtl/>
        </w:rPr>
      </w:pPr>
    </w:p>
    <w:p w14:paraId="2B052FB2" w14:textId="77777777" w:rsidR="001E2274" w:rsidRDefault="00D70D61" w:rsidP="00F245BB">
      <w:pPr>
        <w:rPr>
          <w:caps/>
          <w:sz w:val="24"/>
          <w:szCs w:val="24"/>
          <w:u w:val="single"/>
          <w:rtl/>
        </w:rPr>
      </w:pPr>
      <w:r w:rsidRPr="00D70D61">
        <w:rPr>
          <w:rFonts w:hint="cs"/>
          <w:caps/>
          <w:sz w:val="24"/>
          <w:szCs w:val="24"/>
          <w:u w:val="single"/>
          <w:rtl/>
        </w:rPr>
        <w:lastRenderedPageBreak/>
        <w:t>מר שמואל רוטמן - ממלא מקום וסגן ראש העיר יהוד</w:t>
      </w:r>
      <w:r w:rsidR="001E2274">
        <w:rPr>
          <w:rFonts w:hint="cs"/>
          <w:caps/>
          <w:sz w:val="24"/>
          <w:szCs w:val="24"/>
          <w:u w:val="single"/>
          <w:rtl/>
        </w:rPr>
        <w:t>:</w:t>
      </w:r>
    </w:p>
    <w:p w14:paraId="6383B9BB" w14:textId="11E576A4" w:rsidR="001E2274" w:rsidRDefault="0041420F" w:rsidP="00F245BB">
      <w:pPr>
        <w:rPr>
          <w:b w:val="0"/>
          <w:bCs w:val="0"/>
          <w:caps/>
          <w:sz w:val="24"/>
          <w:szCs w:val="24"/>
          <w:rtl/>
        </w:rPr>
      </w:pPr>
      <w:r>
        <w:rPr>
          <w:rFonts w:hint="cs"/>
          <w:b w:val="0"/>
          <w:bCs w:val="0"/>
          <w:caps/>
          <w:sz w:val="24"/>
          <w:szCs w:val="24"/>
          <w:rtl/>
        </w:rPr>
        <w:t xml:space="preserve">כן </w:t>
      </w:r>
    </w:p>
    <w:p w14:paraId="2349AB49" w14:textId="77777777" w:rsidR="001E2274" w:rsidRDefault="001E2274" w:rsidP="00F245BB">
      <w:pPr>
        <w:rPr>
          <w:b w:val="0"/>
          <w:bCs w:val="0"/>
          <w:caps/>
          <w:sz w:val="24"/>
          <w:szCs w:val="24"/>
          <w:rtl/>
        </w:rPr>
      </w:pPr>
    </w:p>
    <w:p w14:paraId="7FBAB756" w14:textId="77777777" w:rsidR="001E2274" w:rsidRDefault="00D17364" w:rsidP="0041420F">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5F807570" w14:textId="01038966" w:rsidR="001E2274" w:rsidRDefault="0041420F" w:rsidP="0041420F">
      <w:pPr>
        <w:rPr>
          <w:b w:val="0"/>
          <w:bCs w:val="0"/>
          <w:caps/>
          <w:sz w:val="24"/>
          <w:szCs w:val="24"/>
          <w:rtl/>
        </w:rPr>
      </w:pPr>
      <w:r>
        <w:rPr>
          <w:rFonts w:hint="cs"/>
          <w:b w:val="0"/>
          <w:bCs w:val="0"/>
          <w:caps/>
          <w:sz w:val="24"/>
          <w:szCs w:val="24"/>
          <w:rtl/>
        </w:rPr>
        <w:t>לצורך הפרוטוקול הדיון הזה היה אמור להתקיים לפני שלושה שבועות</w:t>
      </w:r>
      <w:r w:rsidR="000F703D">
        <w:rPr>
          <w:rFonts w:hint="cs"/>
          <w:b w:val="0"/>
          <w:bCs w:val="0"/>
          <w:caps/>
          <w:sz w:val="24"/>
          <w:szCs w:val="24"/>
          <w:rtl/>
        </w:rPr>
        <w:t xml:space="preserve"> </w:t>
      </w:r>
      <w:r>
        <w:rPr>
          <w:rFonts w:hint="cs"/>
          <w:b w:val="0"/>
          <w:bCs w:val="0"/>
          <w:caps/>
          <w:sz w:val="24"/>
          <w:szCs w:val="24"/>
          <w:rtl/>
        </w:rPr>
        <w:t xml:space="preserve">קיבלנו פנייה </w:t>
      </w:r>
    </w:p>
    <w:p w14:paraId="5C3CE65C" w14:textId="77777777" w:rsidR="001E2274" w:rsidRDefault="001E2274" w:rsidP="0041420F">
      <w:pPr>
        <w:rPr>
          <w:b w:val="0"/>
          <w:bCs w:val="0"/>
          <w:caps/>
          <w:sz w:val="24"/>
          <w:szCs w:val="24"/>
          <w:rtl/>
        </w:rPr>
      </w:pPr>
    </w:p>
    <w:p w14:paraId="7767B310" w14:textId="77777777" w:rsidR="001E2274" w:rsidRDefault="00D70D61" w:rsidP="0041420F">
      <w:pPr>
        <w:rPr>
          <w:caps/>
          <w:sz w:val="24"/>
          <w:szCs w:val="24"/>
          <w:u w:val="single"/>
          <w:rtl/>
        </w:rPr>
      </w:pPr>
      <w:r w:rsidRPr="00D70D61">
        <w:rPr>
          <w:rFonts w:hint="cs"/>
          <w:caps/>
          <w:sz w:val="24"/>
          <w:szCs w:val="24"/>
          <w:u w:val="single"/>
          <w:rtl/>
        </w:rPr>
        <w:t>מר שמואל רוטמן - ממלא מקום וסגן ראש העיר יהוד</w:t>
      </w:r>
      <w:r w:rsidR="001E2274">
        <w:rPr>
          <w:rFonts w:hint="cs"/>
          <w:caps/>
          <w:sz w:val="24"/>
          <w:szCs w:val="24"/>
          <w:u w:val="single"/>
          <w:rtl/>
        </w:rPr>
        <w:t>:</w:t>
      </w:r>
    </w:p>
    <w:p w14:paraId="27889675" w14:textId="391861AB" w:rsidR="001E2274" w:rsidRDefault="0041420F" w:rsidP="0041420F">
      <w:pPr>
        <w:rPr>
          <w:b w:val="0"/>
          <w:bCs w:val="0"/>
          <w:caps/>
          <w:sz w:val="24"/>
          <w:szCs w:val="24"/>
          <w:rtl/>
        </w:rPr>
      </w:pPr>
      <w:r>
        <w:rPr>
          <w:rFonts w:hint="cs"/>
          <w:b w:val="0"/>
          <w:bCs w:val="0"/>
          <w:caps/>
          <w:sz w:val="24"/>
          <w:szCs w:val="24"/>
          <w:rtl/>
        </w:rPr>
        <w:t xml:space="preserve">הייתה מלחמה נכון נכון </w:t>
      </w:r>
    </w:p>
    <w:p w14:paraId="275E4545" w14:textId="77777777" w:rsidR="001E2274" w:rsidRDefault="001E2274" w:rsidP="0041420F">
      <w:pPr>
        <w:rPr>
          <w:b w:val="0"/>
          <w:bCs w:val="0"/>
          <w:caps/>
          <w:sz w:val="24"/>
          <w:szCs w:val="24"/>
          <w:rtl/>
        </w:rPr>
      </w:pPr>
    </w:p>
    <w:p w14:paraId="11934FDC" w14:textId="77777777" w:rsidR="001E2274" w:rsidRDefault="00D17364" w:rsidP="0041420F">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7909F23D" w14:textId="604D53C3" w:rsidR="001E2274" w:rsidRDefault="0041420F" w:rsidP="0041420F">
      <w:pPr>
        <w:rPr>
          <w:b w:val="0"/>
          <w:bCs w:val="0"/>
          <w:caps/>
          <w:sz w:val="24"/>
          <w:szCs w:val="24"/>
          <w:rtl/>
        </w:rPr>
      </w:pPr>
      <w:r>
        <w:rPr>
          <w:rFonts w:hint="cs"/>
          <w:b w:val="0"/>
          <w:bCs w:val="0"/>
          <w:caps/>
          <w:sz w:val="24"/>
          <w:szCs w:val="24"/>
          <w:rtl/>
        </w:rPr>
        <w:t>קיבלנו פנייה לדחות אותו הרמתי טלפון ושוחחתי עם מהנדסת העיר כדי להבין למה דחתה, מהנדסת העיר הבינה היטב שהדיון היום הולך להיות על החלופה נכון?</w:t>
      </w:r>
    </w:p>
    <w:p w14:paraId="6694267B" w14:textId="77777777" w:rsidR="001E2274" w:rsidRDefault="001E2274" w:rsidP="0041420F">
      <w:pPr>
        <w:rPr>
          <w:b w:val="0"/>
          <w:bCs w:val="0"/>
          <w:caps/>
          <w:sz w:val="24"/>
          <w:szCs w:val="24"/>
          <w:rtl/>
        </w:rPr>
      </w:pPr>
    </w:p>
    <w:p w14:paraId="443EBC21" w14:textId="77777777" w:rsidR="001E2274" w:rsidRDefault="002F0458" w:rsidP="0041420F">
      <w:pPr>
        <w:rPr>
          <w:caps/>
          <w:sz w:val="24"/>
          <w:szCs w:val="24"/>
          <w:u w:val="single"/>
          <w:rtl/>
        </w:rPr>
      </w:pPr>
      <w:r w:rsidRPr="002F0458">
        <w:rPr>
          <w:rFonts w:hint="cs"/>
          <w:caps/>
          <w:sz w:val="24"/>
          <w:szCs w:val="24"/>
          <w:u w:val="single"/>
          <w:rtl/>
        </w:rPr>
        <w:t>גב</w:t>
      </w:r>
      <w:r w:rsidRPr="002F0458">
        <w:rPr>
          <w:caps/>
          <w:sz w:val="24"/>
          <w:szCs w:val="24"/>
          <w:u w:val="single"/>
          <w:rtl/>
        </w:rPr>
        <w:t>'</w:t>
      </w:r>
      <w:r w:rsidRPr="002F0458">
        <w:rPr>
          <w:rFonts w:hint="cs"/>
          <w:caps/>
          <w:sz w:val="24"/>
          <w:szCs w:val="24"/>
          <w:u w:val="single"/>
          <w:rtl/>
        </w:rPr>
        <w:t xml:space="preserve"> אוקסנה פרנק - מהנדסת העיר יהוד מונוסון</w:t>
      </w:r>
      <w:r w:rsidR="001E2274">
        <w:rPr>
          <w:rFonts w:hint="cs"/>
          <w:caps/>
          <w:sz w:val="24"/>
          <w:szCs w:val="24"/>
          <w:u w:val="single"/>
          <w:rtl/>
        </w:rPr>
        <w:t>:</w:t>
      </w:r>
    </w:p>
    <w:p w14:paraId="55DFEC87" w14:textId="5B6B739A" w:rsidR="001E2274" w:rsidRDefault="0041420F" w:rsidP="0041420F">
      <w:pPr>
        <w:rPr>
          <w:b w:val="0"/>
          <w:bCs w:val="0"/>
          <w:caps/>
          <w:sz w:val="24"/>
          <w:szCs w:val="24"/>
          <w:rtl/>
        </w:rPr>
      </w:pPr>
      <w:r>
        <w:rPr>
          <w:rFonts w:hint="cs"/>
          <w:b w:val="0"/>
          <w:bCs w:val="0"/>
          <w:caps/>
          <w:sz w:val="24"/>
          <w:szCs w:val="24"/>
          <w:rtl/>
        </w:rPr>
        <w:t xml:space="preserve">לא דווקא לא </w:t>
      </w:r>
    </w:p>
    <w:p w14:paraId="5C952249" w14:textId="77777777" w:rsidR="001E2274" w:rsidRDefault="001E2274" w:rsidP="0041420F">
      <w:pPr>
        <w:rPr>
          <w:b w:val="0"/>
          <w:bCs w:val="0"/>
          <w:caps/>
          <w:sz w:val="24"/>
          <w:szCs w:val="24"/>
          <w:rtl/>
        </w:rPr>
      </w:pPr>
    </w:p>
    <w:p w14:paraId="3C746CFA" w14:textId="77777777" w:rsidR="001E2274" w:rsidRDefault="00D17364" w:rsidP="0041420F">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261DE2DC" w14:textId="35C40805" w:rsidR="001E2274" w:rsidRDefault="0041420F" w:rsidP="0041420F">
      <w:pPr>
        <w:rPr>
          <w:b w:val="0"/>
          <w:bCs w:val="0"/>
          <w:caps/>
          <w:sz w:val="24"/>
          <w:szCs w:val="24"/>
          <w:rtl/>
        </w:rPr>
      </w:pPr>
      <w:r>
        <w:rPr>
          <w:rFonts w:hint="cs"/>
          <w:b w:val="0"/>
          <w:bCs w:val="0"/>
          <w:caps/>
          <w:sz w:val="24"/>
          <w:szCs w:val="24"/>
          <w:rtl/>
        </w:rPr>
        <w:t>דווקא לא?</w:t>
      </w:r>
      <w:r>
        <w:rPr>
          <w:b w:val="0"/>
          <w:bCs w:val="0"/>
          <w:caps/>
          <w:sz w:val="24"/>
          <w:szCs w:val="24"/>
        </w:rPr>
        <w:t xml:space="preserve"> </w:t>
      </w:r>
    </w:p>
    <w:p w14:paraId="6051300C" w14:textId="77777777" w:rsidR="001E2274" w:rsidRDefault="001E2274" w:rsidP="0041420F">
      <w:pPr>
        <w:rPr>
          <w:b w:val="0"/>
          <w:bCs w:val="0"/>
          <w:caps/>
          <w:sz w:val="24"/>
          <w:szCs w:val="24"/>
          <w:rtl/>
        </w:rPr>
      </w:pPr>
    </w:p>
    <w:p w14:paraId="717537F4" w14:textId="77777777" w:rsidR="001E2274" w:rsidRDefault="002F0458" w:rsidP="0041420F">
      <w:pPr>
        <w:rPr>
          <w:caps/>
          <w:sz w:val="24"/>
          <w:szCs w:val="24"/>
          <w:u w:val="single"/>
          <w:rtl/>
        </w:rPr>
      </w:pPr>
      <w:r w:rsidRPr="002F0458">
        <w:rPr>
          <w:rFonts w:hint="cs"/>
          <w:caps/>
          <w:sz w:val="24"/>
          <w:szCs w:val="24"/>
          <w:u w:val="single"/>
          <w:rtl/>
        </w:rPr>
        <w:t>גב</w:t>
      </w:r>
      <w:r w:rsidRPr="002F0458">
        <w:rPr>
          <w:caps/>
          <w:sz w:val="24"/>
          <w:szCs w:val="24"/>
          <w:u w:val="single"/>
          <w:rtl/>
        </w:rPr>
        <w:t>'</w:t>
      </w:r>
      <w:r w:rsidRPr="002F0458">
        <w:rPr>
          <w:rFonts w:hint="cs"/>
          <w:caps/>
          <w:sz w:val="24"/>
          <w:szCs w:val="24"/>
          <w:u w:val="single"/>
          <w:rtl/>
        </w:rPr>
        <w:t xml:space="preserve"> אוקסנה פרנק - מהנדסת העיר יהוד מונוסון</w:t>
      </w:r>
      <w:r w:rsidR="001E2274">
        <w:rPr>
          <w:rFonts w:hint="cs"/>
          <w:caps/>
          <w:sz w:val="24"/>
          <w:szCs w:val="24"/>
          <w:u w:val="single"/>
          <w:rtl/>
        </w:rPr>
        <w:t>:</w:t>
      </w:r>
    </w:p>
    <w:p w14:paraId="7D2F8573" w14:textId="59857F65" w:rsidR="001E2274" w:rsidRDefault="0041420F" w:rsidP="0041420F">
      <w:pPr>
        <w:rPr>
          <w:b w:val="0"/>
          <w:bCs w:val="0"/>
          <w:caps/>
          <w:sz w:val="24"/>
          <w:szCs w:val="24"/>
          <w:rtl/>
        </w:rPr>
      </w:pPr>
      <w:r>
        <w:rPr>
          <w:rFonts w:hint="cs"/>
          <w:b w:val="0"/>
          <w:bCs w:val="0"/>
          <w:caps/>
          <w:sz w:val="24"/>
          <w:szCs w:val="24"/>
          <w:rtl/>
        </w:rPr>
        <w:t xml:space="preserve">לנו נמסר לנו נמסר שהדיון הוא על החלופה המקורית </w:t>
      </w:r>
    </w:p>
    <w:p w14:paraId="25AD1AEC" w14:textId="77777777" w:rsidR="001E2274" w:rsidRDefault="001E2274" w:rsidP="0041420F">
      <w:pPr>
        <w:rPr>
          <w:b w:val="0"/>
          <w:bCs w:val="0"/>
          <w:caps/>
          <w:sz w:val="24"/>
          <w:szCs w:val="24"/>
          <w:rtl/>
        </w:rPr>
      </w:pPr>
    </w:p>
    <w:p w14:paraId="7F348F02" w14:textId="77777777" w:rsidR="001E2274" w:rsidRDefault="00D70D61" w:rsidP="0041420F">
      <w:pPr>
        <w:rPr>
          <w:caps/>
          <w:sz w:val="24"/>
          <w:szCs w:val="24"/>
          <w:u w:val="single"/>
          <w:rtl/>
        </w:rPr>
      </w:pPr>
      <w:r w:rsidRPr="00D70D61">
        <w:rPr>
          <w:rFonts w:hint="cs"/>
          <w:caps/>
          <w:sz w:val="24"/>
          <w:szCs w:val="24"/>
          <w:u w:val="single"/>
          <w:rtl/>
        </w:rPr>
        <w:t>מר שמואל רוטמן - ממלא מקום וסגן ראש העיר יהוד</w:t>
      </w:r>
      <w:r w:rsidR="001E2274">
        <w:rPr>
          <w:rFonts w:hint="cs"/>
          <w:caps/>
          <w:sz w:val="24"/>
          <w:szCs w:val="24"/>
          <w:u w:val="single"/>
          <w:rtl/>
        </w:rPr>
        <w:t>:</w:t>
      </w:r>
    </w:p>
    <w:p w14:paraId="61040E8D" w14:textId="38F08BEB" w:rsidR="001E2274" w:rsidRDefault="0041420F" w:rsidP="0041420F">
      <w:pPr>
        <w:rPr>
          <w:b w:val="0"/>
          <w:bCs w:val="0"/>
          <w:caps/>
          <w:sz w:val="24"/>
          <w:szCs w:val="24"/>
          <w:rtl/>
        </w:rPr>
      </w:pPr>
      <w:r>
        <w:rPr>
          <w:rFonts w:hint="cs"/>
          <w:b w:val="0"/>
          <w:bCs w:val="0"/>
          <w:caps/>
          <w:sz w:val="24"/>
          <w:szCs w:val="24"/>
          <w:rtl/>
        </w:rPr>
        <w:t>נכון</w:t>
      </w:r>
    </w:p>
    <w:p w14:paraId="7CEE8C0C" w14:textId="77777777" w:rsidR="001E2274" w:rsidRDefault="001E2274" w:rsidP="0041420F">
      <w:pPr>
        <w:rPr>
          <w:b w:val="0"/>
          <w:bCs w:val="0"/>
          <w:caps/>
          <w:sz w:val="24"/>
          <w:szCs w:val="24"/>
          <w:rtl/>
        </w:rPr>
      </w:pPr>
    </w:p>
    <w:p w14:paraId="4675072C" w14:textId="77777777" w:rsidR="001E2274" w:rsidRDefault="002F0458" w:rsidP="0041420F">
      <w:pPr>
        <w:rPr>
          <w:caps/>
          <w:sz w:val="24"/>
          <w:szCs w:val="24"/>
          <w:u w:val="single"/>
          <w:rtl/>
        </w:rPr>
      </w:pPr>
      <w:r w:rsidRPr="002F0458">
        <w:rPr>
          <w:rFonts w:hint="cs"/>
          <w:caps/>
          <w:sz w:val="24"/>
          <w:szCs w:val="24"/>
          <w:u w:val="single"/>
          <w:rtl/>
        </w:rPr>
        <w:t>גב</w:t>
      </w:r>
      <w:r w:rsidRPr="002F0458">
        <w:rPr>
          <w:caps/>
          <w:sz w:val="24"/>
          <w:szCs w:val="24"/>
          <w:u w:val="single"/>
          <w:rtl/>
        </w:rPr>
        <w:t>'</w:t>
      </w:r>
      <w:r w:rsidRPr="002F0458">
        <w:rPr>
          <w:rFonts w:hint="cs"/>
          <w:caps/>
          <w:sz w:val="24"/>
          <w:szCs w:val="24"/>
          <w:u w:val="single"/>
          <w:rtl/>
        </w:rPr>
        <w:t xml:space="preserve"> אוקסנה פרנק - מהנדסת העיר יהוד מונוסון</w:t>
      </w:r>
      <w:r w:rsidR="001E2274">
        <w:rPr>
          <w:rFonts w:hint="cs"/>
          <w:caps/>
          <w:sz w:val="24"/>
          <w:szCs w:val="24"/>
          <w:u w:val="single"/>
          <w:rtl/>
        </w:rPr>
        <w:t>:</w:t>
      </w:r>
    </w:p>
    <w:p w14:paraId="6277C9EA" w14:textId="1E5F3B5C" w:rsidR="001E2274" w:rsidRDefault="0041420F" w:rsidP="0041420F">
      <w:pPr>
        <w:rPr>
          <w:b w:val="0"/>
          <w:bCs w:val="0"/>
          <w:caps/>
          <w:sz w:val="24"/>
          <w:szCs w:val="24"/>
          <w:rtl/>
        </w:rPr>
      </w:pPr>
      <w:r>
        <w:rPr>
          <w:rFonts w:hint="cs"/>
          <w:b w:val="0"/>
          <w:bCs w:val="0"/>
          <w:caps/>
          <w:sz w:val="24"/>
          <w:szCs w:val="24"/>
          <w:rtl/>
        </w:rPr>
        <w:t xml:space="preserve">זה מה שנאמר </w:t>
      </w:r>
    </w:p>
    <w:p w14:paraId="667FB107" w14:textId="77777777" w:rsidR="001E2274" w:rsidRDefault="001E2274" w:rsidP="0041420F">
      <w:pPr>
        <w:rPr>
          <w:b w:val="0"/>
          <w:bCs w:val="0"/>
          <w:caps/>
          <w:sz w:val="24"/>
          <w:szCs w:val="24"/>
          <w:rtl/>
        </w:rPr>
      </w:pPr>
    </w:p>
    <w:p w14:paraId="448322A9" w14:textId="77777777" w:rsidR="001E2274" w:rsidRDefault="00D70D61" w:rsidP="0041420F">
      <w:pPr>
        <w:rPr>
          <w:caps/>
          <w:sz w:val="24"/>
          <w:szCs w:val="24"/>
          <w:u w:val="single"/>
          <w:rtl/>
        </w:rPr>
      </w:pPr>
      <w:r w:rsidRPr="00D70D61">
        <w:rPr>
          <w:rFonts w:hint="cs"/>
          <w:caps/>
          <w:sz w:val="24"/>
          <w:szCs w:val="24"/>
          <w:u w:val="single"/>
          <w:rtl/>
        </w:rPr>
        <w:t>מר שמואל רוטמן - ממלא מקום וסגן ראש העיר יהוד</w:t>
      </w:r>
      <w:r w:rsidR="001E2274">
        <w:rPr>
          <w:rFonts w:hint="cs"/>
          <w:caps/>
          <w:sz w:val="24"/>
          <w:szCs w:val="24"/>
          <w:u w:val="single"/>
          <w:rtl/>
        </w:rPr>
        <w:t>:</w:t>
      </w:r>
    </w:p>
    <w:p w14:paraId="32AE8804" w14:textId="12A0F928" w:rsidR="001E2274" w:rsidRDefault="0041420F" w:rsidP="0041420F">
      <w:pPr>
        <w:rPr>
          <w:b w:val="0"/>
          <w:bCs w:val="0"/>
          <w:caps/>
          <w:sz w:val="24"/>
          <w:szCs w:val="24"/>
          <w:rtl/>
        </w:rPr>
      </w:pPr>
      <w:r>
        <w:rPr>
          <w:rFonts w:hint="cs"/>
          <w:b w:val="0"/>
          <w:bCs w:val="0"/>
          <w:caps/>
          <w:sz w:val="24"/>
          <w:szCs w:val="24"/>
          <w:rtl/>
        </w:rPr>
        <w:t xml:space="preserve">חד משמעית סליחה </w:t>
      </w:r>
    </w:p>
    <w:p w14:paraId="4BB73F5F" w14:textId="77777777" w:rsidR="001E2274" w:rsidRDefault="001E2274" w:rsidP="0041420F">
      <w:pPr>
        <w:rPr>
          <w:b w:val="0"/>
          <w:bCs w:val="0"/>
          <w:caps/>
          <w:sz w:val="24"/>
          <w:szCs w:val="24"/>
          <w:rtl/>
        </w:rPr>
      </w:pPr>
    </w:p>
    <w:p w14:paraId="1D24A9CA" w14:textId="77777777" w:rsidR="001E2274" w:rsidRDefault="00D17364" w:rsidP="0041420F">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3271F0C7" w14:textId="75D590E5" w:rsidR="001E2274" w:rsidRDefault="0041420F" w:rsidP="0041420F">
      <w:pPr>
        <w:rPr>
          <w:b w:val="0"/>
          <w:bCs w:val="0"/>
          <w:caps/>
          <w:sz w:val="24"/>
          <w:szCs w:val="24"/>
          <w:rtl/>
        </w:rPr>
      </w:pPr>
      <w:r>
        <w:rPr>
          <w:rFonts w:hint="cs"/>
          <w:b w:val="0"/>
          <w:bCs w:val="0"/>
          <w:caps/>
          <w:sz w:val="24"/>
          <w:szCs w:val="24"/>
          <w:rtl/>
        </w:rPr>
        <w:t>אני שוחחתי לא סליחה שוחחתי איתך</w:t>
      </w:r>
    </w:p>
    <w:p w14:paraId="5006F395" w14:textId="77777777" w:rsidR="001E2274" w:rsidRDefault="001E2274" w:rsidP="0041420F">
      <w:pPr>
        <w:rPr>
          <w:b w:val="0"/>
          <w:bCs w:val="0"/>
          <w:caps/>
          <w:sz w:val="24"/>
          <w:szCs w:val="24"/>
          <w:rtl/>
        </w:rPr>
      </w:pPr>
    </w:p>
    <w:p w14:paraId="64EB09CC" w14:textId="77777777" w:rsidR="001E2274" w:rsidRDefault="002F0458" w:rsidP="0041420F">
      <w:pPr>
        <w:rPr>
          <w:caps/>
          <w:sz w:val="24"/>
          <w:szCs w:val="24"/>
          <w:u w:val="single"/>
          <w:rtl/>
        </w:rPr>
      </w:pPr>
      <w:r w:rsidRPr="002F0458">
        <w:rPr>
          <w:rFonts w:hint="cs"/>
          <w:caps/>
          <w:sz w:val="24"/>
          <w:szCs w:val="24"/>
          <w:u w:val="single"/>
          <w:rtl/>
        </w:rPr>
        <w:t>גב</w:t>
      </w:r>
      <w:r w:rsidRPr="002F0458">
        <w:rPr>
          <w:caps/>
          <w:sz w:val="24"/>
          <w:szCs w:val="24"/>
          <w:u w:val="single"/>
          <w:rtl/>
        </w:rPr>
        <w:t>'</w:t>
      </w:r>
      <w:r w:rsidRPr="002F0458">
        <w:rPr>
          <w:rFonts w:hint="cs"/>
          <w:caps/>
          <w:sz w:val="24"/>
          <w:szCs w:val="24"/>
          <w:u w:val="single"/>
          <w:rtl/>
        </w:rPr>
        <w:t xml:space="preserve"> אוקסנה פרנק - מהנדסת העיר יהוד מונוסון</w:t>
      </w:r>
      <w:r w:rsidR="001E2274">
        <w:rPr>
          <w:rFonts w:hint="cs"/>
          <w:caps/>
          <w:sz w:val="24"/>
          <w:szCs w:val="24"/>
          <w:u w:val="single"/>
          <w:rtl/>
        </w:rPr>
        <w:t>:</w:t>
      </w:r>
    </w:p>
    <w:p w14:paraId="1B0F86AE" w14:textId="229262F5" w:rsidR="001E2274" w:rsidRDefault="0041420F" w:rsidP="0041420F">
      <w:pPr>
        <w:rPr>
          <w:b w:val="0"/>
          <w:bCs w:val="0"/>
          <w:caps/>
          <w:sz w:val="24"/>
          <w:szCs w:val="24"/>
          <w:rtl/>
        </w:rPr>
      </w:pPr>
      <w:r>
        <w:rPr>
          <w:rFonts w:hint="cs"/>
          <w:b w:val="0"/>
          <w:bCs w:val="0"/>
          <w:caps/>
          <w:sz w:val="24"/>
          <w:szCs w:val="24"/>
          <w:rtl/>
        </w:rPr>
        <w:t>כשדיברנו</w:t>
      </w:r>
    </w:p>
    <w:p w14:paraId="35BB6D54" w14:textId="77777777" w:rsidR="001E2274" w:rsidRDefault="001E2274" w:rsidP="0041420F">
      <w:pPr>
        <w:rPr>
          <w:b w:val="0"/>
          <w:bCs w:val="0"/>
          <w:caps/>
          <w:sz w:val="24"/>
          <w:szCs w:val="24"/>
          <w:rtl/>
        </w:rPr>
      </w:pPr>
    </w:p>
    <w:p w14:paraId="68F63EAF" w14:textId="77777777" w:rsidR="001E2274" w:rsidRDefault="00D17364" w:rsidP="0041420F">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26C7A3F1" w14:textId="27E3CB2D" w:rsidR="001E2274" w:rsidRDefault="0041420F" w:rsidP="0041420F">
      <w:pPr>
        <w:rPr>
          <w:b w:val="0"/>
          <w:bCs w:val="0"/>
          <w:caps/>
          <w:sz w:val="24"/>
          <w:szCs w:val="24"/>
          <w:rtl/>
        </w:rPr>
      </w:pPr>
      <w:r>
        <w:rPr>
          <w:rFonts w:hint="cs"/>
          <w:b w:val="0"/>
          <w:bCs w:val="0"/>
          <w:caps/>
          <w:sz w:val="24"/>
          <w:szCs w:val="24"/>
          <w:rtl/>
        </w:rPr>
        <w:t xml:space="preserve">רגע רגע שוחחתי איתך ושאלתי אותך למה אתם דוחים </w:t>
      </w:r>
    </w:p>
    <w:p w14:paraId="725DECF4" w14:textId="77777777" w:rsidR="001E2274" w:rsidRDefault="001E2274" w:rsidP="0041420F">
      <w:pPr>
        <w:rPr>
          <w:b w:val="0"/>
          <w:bCs w:val="0"/>
          <w:caps/>
          <w:sz w:val="24"/>
          <w:szCs w:val="24"/>
          <w:rtl/>
        </w:rPr>
      </w:pPr>
    </w:p>
    <w:p w14:paraId="3E7C2F51" w14:textId="77777777" w:rsidR="001E2274" w:rsidRDefault="002F0458" w:rsidP="0041420F">
      <w:pPr>
        <w:rPr>
          <w:caps/>
          <w:sz w:val="24"/>
          <w:szCs w:val="24"/>
          <w:u w:val="single"/>
          <w:rtl/>
        </w:rPr>
      </w:pPr>
      <w:r w:rsidRPr="002F0458">
        <w:rPr>
          <w:rFonts w:hint="cs"/>
          <w:caps/>
          <w:sz w:val="24"/>
          <w:szCs w:val="24"/>
          <w:u w:val="single"/>
          <w:rtl/>
        </w:rPr>
        <w:t>גב</w:t>
      </w:r>
      <w:r w:rsidRPr="002F0458">
        <w:rPr>
          <w:caps/>
          <w:sz w:val="24"/>
          <w:szCs w:val="24"/>
          <w:u w:val="single"/>
          <w:rtl/>
        </w:rPr>
        <w:t>'</w:t>
      </w:r>
      <w:r w:rsidRPr="002F0458">
        <w:rPr>
          <w:rFonts w:hint="cs"/>
          <w:caps/>
          <w:sz w:val="24"/>
          <w:szCs w:val="24"/>
          <w:u w:val="single"/>
          <w:rtl/>
        </w:rPr>
        <w:t xml:space="preserve"> אוקסנה פרנק - מהנדסת העיר יהוד מונוסון</w:t>
      </w:r>
      <w:r w:rsidR="001E2274">
        <w:rPr>
          <w:rFonts w:hint="cs"/>
          <w:caps/>
          <w:sz w:val="24"/>
          <w:szCs w:val="24"/>
          <w:u w:val="single"/>
          <w:rtl/>
        </w:rPr>
        <w:t>:</w:t>
      </w:r>
    </w:p>
    <w:p w14:paraId="49C63BBF" w14:textId="49CFA866" w:rsidR="001E2274" w:rsidRDefault="0041420F" w:rsidP="0041420F">
      <w:pPr>
        <w:rPr>
          <w:b w:val="0"/>
          <w:bCs w:val="0"/>
          <w:caps/>
          <w:sz w:val="24"/>
          <w:szCs w:val="24"/>
          <w:rtl/>
        </w:rPr>
      </w:pPr>
      <w:r>
        <w:rPr>
          <w:rFonts w:hint="cs"/>
          <w:b w:val="0"/>
          <w:bCs w:val="0"/>
          <w:caps/>
          <w:sz w:val="24"/>
          <w:szCs w:val="24"/>
          <w:rtl/>
        </w:rPr>
        <w:t xml:space="preserve">נכון </w:t>
      </w:r>
    </w:p>
    <w:p w14:paraId="18584ABF" w14:textId="77777777" w:rsidR="001E2274" w:rsidRDefault="001E2274" w:rsidP="0041420F">
      <w:pPr>
        <w:rPr>
          <w:b w:val="0"/>
          <w:bCs w:val="0"/>
          <w:caps/>
          <w:sz w:val="24"/>
          <w:szCs w:val="24"/>
          <w:rtl/>
        </w:rPr>
      </w:pPr>
    </w:p>
    <w:p w14:paraId="7512B339" w14:textId="77777777" w:rsidR="001E2274" w:rsidRDefault="00D17364" w:rsidP="0041420F">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5C42C57B" w14:textId="3D2FFD3C" w:rsidR="001E2274" w:rsidRDefault="0041420F" w:rsidP="0041420F">
      <w:pPr>
        <w:rPr>
          <w:b w:val="0"/>
          <w:bCs w:val="0"/>
          <w:caps/>
          <w:sz w:val="24"/>
          <w:szCs w:val="24"/>
          <w:rtl/>
        </w:rPr>
      </w:pPr>
      <w:r>
        <w:rPr>
          <w:rFonts w:hint="cs"/>
          <w:b w:val="0"/>
          <w:bCs w:val="0"/>
          <w:caps/>
          <w:sz w:val="24"/>
          <w:szCs w:val="24"/>
          <w:rtl/>
        </w:rPr>
        <w:t xml:space="preserve">נכון? </w:t>
      </w:r>
    </w:p>
    <w:p w14:paraId="0E384FD7" w14:textId="77777777" w:rsidR="001E2274" w:rsidRDefault="001E2274" w:rsidP="0041420F">
      <w:pPr>
        <w:rPr>
          <w:b w:val="0"/>
          <w:bCs w:val="0"/>
          <w:caps/>
          <w:sz w:val="24"/>
          <w:szCs w:val="24"/>
          <w:rtl/>
        </w:rPr>
      </w:pPr>
    </w:p>
    <w:p w14:paraId="67271980" w14:textId="77777777" w:rsidR="001E2274" w:rsidRDefault="002F0458" w:rsidP="0041420F">
      <w:pPr>
        <w:rPr>
          <w:caps/>
          <w:sz w:val="24"/>
          <w:szCs w:val="24"/>
          <w:u w:val="single"/>
          <w:rtl/>
        </w:rPr>
      </w:pPr>
      <w:r w:rsidRPr="002F0458">
        <w:rPr>
          <w:rFonts w:hint="cs"/>
          <w:caps/>
          <w:sz w:val="24"/>
          <w:szCs w:val="24"/>
          <w:u w:val="single"/>
          <w:rtl/>
        </w:rPr>
        <w:t>גב</w:t>
      </w:r>
      <w:r w:rsidRPr="002F0458">
        <w:rPr>
          <w:caps/>
          <w:sz w:val="24"/>
          <w:szCs w:val="24"/>
          <w:u w:val="single"/>
          <w:rtl/>
        </w:rPr>
        <w:t>'</w:t>
      </w:r>
      <w:r w:rsidRPr="002F0458">
        <w:rPr>
          <w:rFonts w:hint="cs"/>
          <w:caps/>
          <w:sz w:val="24"/>
          <w:szCs w:val="24"/>
          <w:u w:val="single"/>
          <w:rtl/>
        </w:rPr>
        <w:t xml:space="preserve"> אוקסנה פרנק - מהנדסת העיר יהוד מונוסון</w:t>
      </w:r>
      <w:r w:rsidR="001E2274">
        <w:rPr>
          <w:rFonts w:hint="cs"/>
          <w:caps/>
          <w:sz w:val="24"/>
          <w:szCs w:val="24"/>
          <w:u w:val="single"/>
          <w:rtl/>
        </w:rPr>
        <w:t>:</w:t>
      </w:r>
    </w:p>
    <w:p w14:paraId="2209AE72" w14:textId="69727609" w:rsidR="001E2274" w:rsidRDefault="0041420F" w:rsidP="0041420F">
      <w:pPr>
        <w:rPr>
          <w:b w:val="0"/>
          <w:bCs w:val="0"/>
          <w:caps/>
          <w:sz w:val="24"/>
          <w:szCs w:val="24"/>
          <w:rtl/>
        </w:rPr>
      </w:pPr>
      <w:r>
        <w:rPr>
          <w:rFonts w:hint="cs"/>
          <w:b w:val="0"/>
          <w:bCs w:val="0"/>
          <w:caps/>
          <w:sz w:val="24"/>
          <w:szCs w:val="24"/>
          <w:rtl/>
        </w:rPr>
        <w:t>על זה דיברנו</w:t>
      </w:r>
    </w:p>
    <w:p w14:paraId="215BA567" w14:textId="77777777" w:rsidR="001E2274" w:rsidRDefault="001E2274" w:rsidP="0041420F">
      <w:pPr>
        <w:rPr>
          <w:b w:val="0"/>
          <w:bCs w:val="0"/>
          <w:caps/>
          <w:sz w:val="24"/>
          <w:szCs w:val="24"/>
          <w:rtl/>
        </w:rPr>
      </w:pPr>
    </w:p>
    <w:p w14:paraId="39D4FB9D" w14:textId="77777777" w:rsidR="001E2274" w:rsidRDefault="00D17364" w:rsidP="0041420F">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59538DAA" w14:textId="620A225C" w:rsidR="001E2274" w:rsidRDefault="0041420F" w:rsidP="0041420F">
      <w:pPr>
        <w:rPr>
          <w:b w:val="0"/>
          <w:bCs w:val="0"/>
          <w:caps/>
          <w:sz w:val="24"/>
          <w:szCs w:val="24"/>
          <w:rtl/>
        </w:rPr>
      </w:pPr>
      <w:r>
        <w:rPr>
          <w:rFonts w:hint="cs"/>
          <w:b w:val="0"/>
          <w:bCs w:val="0"/>
          <w:caps/>
          <w:sz w:val="24"/>
          <w:szCs w:val="24"/>
          <w:rtl/>
        </w:rPr>
        <w:t>נכון שיחחנו</w:t>
      </w:r>
      <w:r w:rsidR="000F703D">
        <w:rPr>
          <w:rFonts w:hint="cs"/>
          <w:b w:val="0"/>
          <w:bCs w:val="0"/>
          <w:caps/>
          <w:sz w:val="24"/>
          <w:szCs w:val="24"/>
          <w:rtl/>
        </w:rPr>
        <w:t xml:space="preserve"> </w:t>
      </w:r>
      <w:r>
        <w:rPr>
          <w:rFonts w:hint="cs"/>
          <w:b w:val="0"/>
          <w:bCs w:val="0"/>
          <w:caps/>
          <w:sz w:val="24"/>
          <w:szCs w:val="24"/>
          <w:rtl/>
        </w:rPr>
        <w:t>... למה אתם דוחים</w:t>
      </w:r>
    </w:p>
    <w:p w14:paraId="53E52008" w14:textId="77777777" w:rsidR="001E2274" w:rsidRDefault="001E2274" w:rsidP="0041420F">
      <w:pPr>
        <w:rPr>
          <w:b w:val="0"/>
          <w:bCs w:val="0"/>
          <w:caps/>
          <w:sz w:val="24"/>
          <w:szCs w:val="24"/>
          <w:rtl/>
        </w:rPr>
      </w:pPr>
    </w:p>
    <w:p w14:paraId="46F9C3E2" w14:textId="77777777" w:rsidR="001E2274" w:rsidRDefault="002F0458" w:rsidP="0041420F">
      <w:pPr>
        <w:rPr>
          <w:caps/>
          <w:sz w:val="24"/>
          <w:szCs w:val="24"/>
          <w:u w:val="single"/>
          <w:rtl/>
        </w:rPr>
      </w:pPr>
      <w:r w:rsidRPr="002F0458">
        <w:rPr>
          <w:rFonts w:hint="cs"/>
          <w:caps/>
          <w:sz w:val="24"/>
          <w:szCs w:val="24"/>
          <w:u w:val="single"/>
          <w:rtl/>
        </w:rPr>
        <w:t>גב</w:t>
      </w:r>
      <w:r w:rsidRPr="002F0458">
        <w:rPr>
          <w:caps/>
          <w:sz w:val="24"/>
          <w:szCs w:val="24"/>
          <w:u w:val="single"/>
          <w:rtl/>
        </w:rPr>
        <w:t>'</w:t>
      </w:r>
      <w:r w:rsidRPr="002F0458">
        <w:rPr>
          <w:rFonts w:hint="cs"/>
          <w:caps/>
          <w:sz w:val="24"/>
          <w:szCs w:val="24"/>
          <w:u w:val="single"/>
          <w:rtl/>
        </w:rPr>
        <w:t xml:space="preserve"> אוקסנה פרנק - מהנדסת העיר יהוד מונוסון</w:t>
      </w:r>
      <w:r w:rsidR="001E2274">
        <w:rPr>
          <w:rFonts w:hint="cs"/>
          <w:caps/>
          <w:sz w:val="24"/>
          <w:szCs w:val="24"/>
          <w:u w:val="single"/>
          <w:rtl/>
        </w:rPr>
        <w:t>:</w:t>
      </w:r>
    </w:p>
    <w:p w14:paraId="53E55E44" w14:textId="3AC587DC" w:rsidR="001E2274" w:rsidRDefault="0041420F" w:rsidP="0041420F">
      <w:pPr>
        <w:rPr>
          <w:b w:val="0"/>
          <w:bCs w:val="0"/>
          <w:caps/>
          <w:sz w:val="24"/>
          <w:szCs w:val="24"/>
          <w:rtl/>
        </w:rPr>
      </w:pPr>
      <w:r>
        <w:rPr>
          <w:rFonts w:hint="cs"/>
          <w:b w:val="0"/>
          <w:bCs w:val="0"/>
          <w:caps/>
          <w:sz w:val="24"/>
          <w:szCs w:val="24"/>
          <w:rtl/>
        </w:rPr>
        <w:t>נכון אני לא לא אומרת שלא דיברנו</w:t>
      </w:r>
    </w:p>
    <w:p w14:paraId="180AB4EA" w14:textId="77777777" w:rsidR="001E2274" w:rsidRDefault="001E2274" w:rsidP="0041420F">
      <w:pPr>
        <w:rPr>
          <w:b w:val="0"/>
          <w:bCs w:val="0"/>
          <w:caps/>
          <w:sz w:val="24"/>
          <w:szCs w:val="24"/>
          <w:rtl/>
        </w:rPr>
      </w:pPr>
    </w:p>
    <w:p w14:paraId="092A8548" w14:textId="77777777" w:rsidR="001E2274" w:rsidRDefault="00D17364" w:rsidP="0041420F">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09BDB84B" w14:textId="76DCA172" w:rsidR="001E2274" w:rsidRDefault="0041420F" w:rsidP="0041420F">
      <w:pPr>
        <w:rPr>
          <w:b w:val="0"/>
          <w:bCs w:val="0"/>
          <w:caps/>
          <w:sz w:val="24"/>
          <w:szCs w:val="24"/>
          <w:rtl/>
        </w:rPr>
      </w:pPr>
      <w:r>
        <w:rPr>
          <w:rFonts w:hint="cs"/>
          <w:b w:val="0"/>
          <w:bCs w:val="0"/>
          <w:caps/>
          <w:sz w:val="24"/>
          <w:szCs w:val="24"/>
          <w:rtl/>
        </w:rPr>
        <w:t xml:space="preserve">טוב בסדר </w:t>
      </w:r>
    </w:p>
    <w:p w14:paraId="6DCB3EF6" w14:textId="77777777" w:rsidR="001E2274" w:rsidRDefault="001E2274" w:rsidP="0041420F">
      <w:pPr>
        <w:rPr>
          <w:b w:val="0"/>
          <w:bCs w:val="0"/>
          <w:caps/>
          <w:sz w:val="24"/>
          <w:szCs w:val="24"/>
          <w:rtl/>
        </w:rPr>
      </w:pPr>
    </w:p>
    <w:p w14:paraId="436F9043" w14:textId="77777777" w:rsidR="001E2274" w:rsidRDefault="002F0458" w:rsidP="0041420F">
      <w:pPr>
        <w:rPr>
          <w:caps/>
          <w:sz w:val="24"/>
          <w:szCs w:val="24"/>
          <w:u w:val="single"/>
          <w:rtl/>
        </w:rPr>
      </w:pPr>
      <w:r w:rsidRPr="002F0458">
        <w:rPr>
          <w:rFonts w:hint="cs"/>
          <w:caps/>
          <w:sz w:val="24"/>
          <w:szCs w:val="24"/>
          <w:u w:val="single"/>
          <w:rtl/>
        </w:rPr>
        <w:t>גב</w:t>
      </w:r>
      <w:r w:rsidRPr="002F0458">
        <w:rPr>
          <w:caps/>
          <w:sz w:val="24"/>
          <w:szCs w:val="24"/>
          <w:u w:val="single"/>
          <w:rtl/>
        </w:rPr>
        <w:t>'</w:t>
      </w:r>
      <w:r w:rsidRPr="002F0458">
        <w:rPr>
          <w:rFonts w:hint="cs"/>
          <w:caps/>
          <w:sz w:val="24"/>
          <w:szCs w:val="24"/>
          <w:u w:val="single"/>
          <w:rtl/>
        </w:rPr>
        <w:t xml:space="preserve"> אוקסנה פרנק - מהנדסת העיר יהוד מונוסון</w:t>
      </w:r>
      <w:r w:rsidR="001E2274">
        <w:rPr>
          <w:rFonts w:hint="cs"/>
          <w:caps/>
          <w:sz w:val="24"/>
          <w:szCs w:val="24"/>
          <w:u w:val="single"/>
          <w:rtl/>
        </w:rPr>
        <w:t>:</w:t>
      </w:r>
    </w:p>
    <w:p w14:paraId="7E9BEC6C" w14:textId="3F47E02A" w:rsidR="001E2274" w:rsidRDefault="0041420F" w:rsidP="0041420F">
      <w:pPr>
        <w:rPr>
          <w:b w:val="0"/>
          <w:bCs w:val="0"/>
          <w:caps/>
          <w:sz w:val="24"/>
          <w:szCs w:val="24"/>
          <w:rtl/>
        </w:rPr>
      </w:pPr>
      <w:r>
        <w:rPr>
          <w:rFonts w:hint="cs"/>
          <w:b w:val="0"/>
          <w:bCs w:val="0"/>
          <w:caps/>
          <w:sz w:val="24"/>
          <w:szCs w:val="24"/>
          <w:rtl/>
        </w:rPr>
        <w:t xml:space="preserve">לא, זה בסדר </w:t>
      </w:r>
    </w:p>
    <w:p w14:paraId="293B47EC" w14:textId="77777777" w:rsidR="001E2274" w:rsidRDefault="001E2274" w:rsidP="0041420F">
      <w:pPr>
        <w:rPr>
          <w:b w:val="0"/>
          <w:bCs w:val="0"/>
          <w:caps/>
          <w:sz w:val="24"/>
          <w:szCs w:val="24"/>
          <w:rtl/>
        </w:rPr>
      </w:pPr>
    </w:p>
    <w:p w14:paraId="174A2437" w14:textId="77777777" w:rsidR="001E2274" w:rsidRDefault="00D17364" w:rsidP="0041420F">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3223783A" w14:textId="29FE2E7C" w:rsidR="001E2274" w:rsidRDefault="0041420F" w:rsidP="0041420F">
      <w:pPr>
        <w:rPr>
          <w:b w:val="0"/>
          <w:bCs w:val="0"/>
          <w:caps/>
          <w:sz w:val="24"/>
          <w:szCs w:val="24"/>
          <w:rtl/>
        </w:rPr>
      </w:pPr>
      <w:r>
        <w:rPr>
          <w:rFonts w:hint="cs"/>
          <w:b w:val="0"/>
          <w:bCs w:val="0"/>
          <w:caps/>
          <w:sz w:val="24"/>
          <w:szCs w:val="24"/>
          <w:rtl/>
        </w:rPr>
        <w:t xml:space="preserve">את יודעת מה את יודעת מה אני לא, בסדר </w:t>
      </w:r>
    </w:p>
    <w:p w14:paraId="6242F995" w14:textId="77777777" w:rsidR="001E2274" w:rsidRDefault="001E2274" w:rsidP="0041420F">
      <w:pPr>
        <w:rPr>
          <w:b w:val="0"/>
          <w:bCs w:val="0"/>
          <w:caps/>
          <w:sz w:val="24"/>
          <w:szCs w:val="24"/>
          <w:rtl/>
        </w:rPr>
      </w:pPr>
    </w:p>
    <w:p w14:paraId="702A6116" w14:textId="77777777" w:rsidR="001E2274" w:rsidRDefault="002F0458" w:rsidP="0041420F">
      <w:pPr>
        <w:rPr>
          <w:caps/>
          <w:sz w:val="24"/>
          <w:szCs w:val="24"/>
          <w:u w:val="single"/>
          <w:rtl/>
        </w:rPr>
      </w:pPr>
      <w:r w:rsidRPr="002F0458">
        <w:rPr>
          <w:rFonts w:hint="cs"/>
          <w:caps/>
          <w:sz w:val="24"/>
          <w:szCs w:val="24"/>
          <w:u w:val="single"/>
          <w:rtl/>
        </w:rPr>
        <w:t>גב</w:t>
      </w:r>
      <w:r w:rsidRPr="002F0458">
        <w:rPr>
          <w:caps/>
          <w:sz w:val="24"/>
          <w:szCs w:val="24"/>
          <w:u w:val="single"/>
          <w:rtl/>
        </w:rPr>
        <w:t>'</w:t>
      </w:r>
      <w:r w:rsidRPr="002F0458">
        <w:rPr>
          <w:rFonts w:hint="cs"/>
          <w:caps/>
          <w:sz w:val="24"/>
          <w:szCs w:val="24"/>
          <w:u w:val="single"/>
          <w:rtl/>
        </w:rPr>
        <w:t xml:space="preserve"> אוקסנה פרנק - מהנדסת העיר יהוד מונוסון</w:t>
      </w:r>
      <w:r w:rsidR="001E2274">
        <w:rPr>
          <w:rFonts w:hint="cs"/>
          <w:caps/>
          <w:sz w:val="24"/>
          <w:szCs w:val="24"/>
          <w:u w:val="single"/>
          <w:rtl/>
        </w:rPr>
        <w:t>:</w:t>
      </w:r>
    </w:p>
    <w:p w14:paraId="3124BDCA" w14:textId="125C0B4E" w:rsidR="001E2274" w:rsidRDefault="0041420F" w:rsidP="0041420F">
      <w:pPr>
        <w:rPr>
          <w:b w:val="0"/>
          <w:bCs w:val="0"/>
          <w:caps/>
          <w:sz w:val="24"/>
          <w:szCs w:val="24"/>
          <w:rtl/>
        </w:rPr>
      </w:pPr>
      <w:r>
        <w:rPr>
          <w:rFonts w:hint="cs"/>
          <w:b w:val="0"/>
          <w:bCs w:val="0"/>
          <w:caps/>
          <w:sz w:val="24"/>
          <w:szCs w:val="24"/>
          <w:rtl/>
        </w:rPr>
        <w:t>לא אני לא מכחישה את השיחה שלי איתך אני רק אומרת שלי</w:t>
      </w:r>
    </w:p>
    <w:p w14:paraId="3E6DA298" w14:textId="77777777" w:rsidR="001E2274" w:rsidRDefault="001E2274" w:rsidP="0041420F">
      <w:pPr>
        <w:rPr>
          <w:b w:val="0"/>
          <w:bCs w:val="0"/>
          <w:caps/>
          <w:sz w:val="24"/>
          <w:szCs w:val="24"/>
          <w:rtl/>
        </w:rPr>
      </w:pPr>
    </w:p>
    <w:p w14:paraId="12EC2EC7" w14:textId="77777777" w:rsidR="001E2274" w:rsidRDefault="00D17364" w:rsidP="0041420F">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45929C0D" w14:textId="24DB7A36" w:rsidR="001E2274" w:rsidRDefault="0041420F" w:rsidP="0041420F">
      <w:pPr>
        <w:rPr>
          <w:b w:val="0"/>
          <w:bCs w:val="0"/>
          <w:caps/>
          <w:sz w:val="24"/>
          <w:szCs w:val="24"/>
          <w:rtl/>
        </w:rPr>
      </w:pPr>
      <w:r>
        <w:rPr>
          <w:rFonts w:hint="cs"/>
          <w:b w:val="0"/>
          <w:bCs w:val="0"/>
          <w:caps/>
          <w:sz w:val="24"/>
          <w:szCs w:val="24"/>
          <w:rtl/>
        </w:rPr>
        <w:t xml:space="preserve">סליחה אתה לא הבנת, </w:t>
      </w:r>
    </w:p>
    <w:p w14:paraId="0F03766A" w14:textId="77777777" w:rsidR="001E2274" w:rsidRDefault="001E2274" w:rsidP="0041420F">
      <w:pPr>
        <w:rPr>
          <w:b w:val="0"/>
          <w:bCs w:val="0"/>
          <w:caps/>
          <w:sz w:val="24"/>
          <w:szCs w:val="24"/>
          <w:rtl/>
        </w:rPr>
      </w:pPr>
    </w:p>
    <w:p w14:paraId="5883BAEA" w14:textId="77777777" w:rsidR="001E2274" w:rsidRDefault="002F0458" w:rsidP="0041420F">
      <w:pPr>
        <w:rPr>
          <w:caps/>
          <w:sz w:val="24"/>
          <w:szCs w:val="24"/>
          <w:u w:val="single"/>
          <w:rtl/>
        </w:rPr>
      </w:pPr>
      <w:r w:rsidRPr="002F0458">
        <w:rPr>
          <w:rFonts w:hint="cs"/>
          <w:caps/>
          <w:sz w:val="24"/>
          <w:szCs w:val="24"/>
          <w:u w:val="single"/>
          <w:rtl/>
        </w:rPr>
        <w:t>גב</w:t>
      </w:r>
      <w:r w:rsidRPr="002F0458">
        <w:rPr>
          <w:caps/>
          <w:sz w:val="24"/>
          <w:szCs w:val="24"/>
          <w:u w:val="single"/>
          <w:rtl/>
        </w:rPr>
        <w:t>'</w:t>
      </w:r>
      <w:r w:rsidRPr="002F0458">
        <w:rPr>
          <w:rFonts w:hint="cs"/>
          <w:caps/>
          <w:sz w:val="24"/>
          <w:szCs w:val="24"/>
          <w:u w:val="single"/>
          <w:rtl/>
        </w:rPr>
        <w:t xml:space="preserve"> אוקסנה פרנק - מהנדסת העיר יהוד מונוסון</w:t>
      </w:r>
      <w:r w:rsidR="001E2274">
        <w:rPr>
          <w:rFonts w:hint="cs"/>
          <w:caps/>
          <w:sz w:val="24"/>
          <w:szCs w:val="24"/>
          <w:u w:val="single"/>
          <w:rtl/>
        </w:rPr>
        <w:t>:</w:t>
      </w:r>
    </w:p>
    <w:p w14:paraId="642BACC0" w14:textId="09CB54E0" w:rsidR="001E2274" w:rsidRDefault="0041420F" w:rsidP="0041420F">
      <w:pPr>
        <w:rPr>
          <w:b w:val="0"/>
          <w:bCs w:val="0"/>
          <w:caps/>
          <w:sz w:val="24"/>
          <w:szCs w:val="24"/>
          <w:rtl/>
        </w:rPr>
      </w:pPr>
      <w:r>
        <w:rPr>
          <w:rFonts w:hint="cs"/>
          <w:b w:val="0"/>
          <w:bCs w:val="0"/>
          <w:caps/>
          <w:sz w:val="24"/>
          <w:szCs w:val="24"/>
          <w:rtl/>
        </w:rPr>
        <w:t>לי נאמר ש,</w:t>
      </w:r>
    </w:p>
    <w:p w14:paraId="12E28824" w14:textId="77777777" w:rsidR="001E2274" w:rsidRDefault="001E2274" w:rsidP="0041420F">
      <w:pPr>
        <w:rPr>
          <w:b w:val="0"/>
          <w:bCs w:val="0"/>
          <w:caps/>
          <w:sz w:val="24"/>
          <w:szCs w:val="24"/>
          <w:rtl/>
        </w:rPr>
      </w:pPr>
    </w:p>
    <w:p w14:paraId="1E134260" w14:textId="77777777" w:rsidR="001E2274" w:rsidRDefault="00D70D61" w:rsidP="0041420F">
      <w:pPr>
        <w:rPr>
          <w:caps/>
          <w:sz w:val="24"/>
          <w:szCs w:val="24"/>
          <w:u w:val="single"/>
          <w:rtl/>
        </w:rPr>
      </w:pPr>
      <w:r w:rsidRPr="00D70D61">
        <w:rPr>
          <w:rFonts w:hint="cs"/>
          <w:caps/>
          <w:sz w:val="24"/>
          <w:szCs w:val="24"/>
          <w:u w:val="single"/>
          <w:rtl/>
        </w:rPr>
        <w:t>מר שמואל רוטמן - ממלא מקום וסגן ראש העיר יהוד</w:t>
      </w:r>
      <w:r w:rsidR="001E2274">
        <w:rPr>
          <w:rFonts w:hint="cs"/>
          <w:caps/>
          <w:sz w:val="24"/>
          <w:szCs w:val="24"/>
          <w:u w:val="single"/>
          <w:rtl/>
        </w:rPr>
        <w:t>:</w:t>
      </w:r>
    </w:p>
    <w:p w14:paraId="5BA8C0C8" w14:textId="50A67CEC" w:rsidR="001E2274" w:rsidRDefault="0041420F" w:rsidP="0041420F">
      <w:pPr>
        <w:rPr>
          <w:b w:val="0"/>
          <w:bCs w:val="0"/>
          <w:caps/>
          <w:sz w:val="24"/>
          <w:szCs w:val="24"/>
          <w:rtl/>
        </w:rPr>
      </w:pPr>
      <w:r>
        <w:rPr>
          <w:rFonts w:hint="cs"/>
          <w:b w:val="0"/>
          <w:bCs w:val="0"/>
          <w:caps/>
          <w:sz w:val="24"/>
          <w:szCs w:val="24"/>
          <w:rtl/>
        </w:rPr>
        <w:t>(לא ברור)</w:t>
      </w:r>
      <w:r w:rsidR="000F703D">
        <w:rPr>
          <w:rFonts w:hint="cs"/>
          <w:b w:val="0"/>
          <w:bCs w:val="0"/>
          <w:caps/>
          <w:sz w:val="24"/>
          <w:szCs w:val="24"/>
          <w:rtl/>
        </w:rPr>
        <w:t xml:space="preserve"> </w:t>
      </w:r>
      <w:r>
        <w:rPr>
          <w:rFonts w:hint="cs"/>
          <w:b w:val="0"/>
          <w:bCs w:val="0"/>
          <w:caps/>
          <w:sz w:val="24"/>
          <w:szCs w:val="24"/>
          <w:rtl/>
        </w:rPr>
        <w:t>ממש לא</w:t>
      </w:r>
    </w:p>
    <w:p w14:paraId="178D996F" w14:textId="77777777" w:rsidR="001E2274" w:rsidRDefault="001E2274" w:rsidP="0041420F">
      <w:pPr>
        <w:rPr>
          <w:b w:val="0"/>
          <w:bCs w:val="0"/>
          <w:caps/>
          <w:sz w:val="24"/>
          <w:szCs w:val="24"/>
          <w:rtl/>
        </w:rPr>
      </w:pPr>
    </w:p>
    <w:p w14:paraId="111E840B" w14:textId="77777777" w:rsidR="001E2274" w:rsidRDefault="00D17364" w:rsidP="0041420F">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45BC5299" w14:textId="63E63224" w:rsidR="001E2274" w:rsidRDefault="0041420F" w:rsidP="0041420F">
      <w:pPr>
        <w:rPr>
          <w:b w:val="0"/>
          <w:bCs w:val="0"/>
          <w:caps/>
          <w:sz w:val="24"/>
          <w:szCs w:val="24"/>
          <w:rtl/>
        </w:rPr>
      </w:pPr>
      <w:r>
        <w:rPr>
          <w:rFonts w:hint="cs"/>
          <w:b w:val="0"/>
          <w:bCs w:val="0"/>
          <w:caps/>
          <w:sz w:val="24"/>
          <w:szCs w:val="24"/>
          <w:rtl/>
        </w:rPr>
        <w:t xml:space="preserve">אתה לא הבנת שהיום הדיון הוא על החלופות? </w:t>
      </w:r>
    </w:p>
    <w:p w14:paraId="2E43EE53" w14:textId="77777777" w:rsidR="001E2274" w:rsidRDefault="001E2274" w:rsidP="0041420F">
      <w:pPr>
        <w:rPr>
          <w:b w:val="0"/>
          <w:bCs w:val="0"/>
          <w:caps/>
          <w:sz w:val="24"/>
          <w:szCs w:val="24"/>
          <w:rtl/>
        </w:rPr>
      </w:pPr>
    </w:p>
    <w:p w14:paraId="081128CF" w14:textId="77777777" w:rsidR="001E2274" w:rsidRDefault="00D70D61" w:rsidP="0041420F">
      <w:pPr>
        <w:rPr>
          <w:caps/>
          <w:sz w:val="24"/>
          <w:szCs w:val="24"/>
          <w:u w:val="single"/>
          <w:rtl/>
        </w:rPr>
      </w:pPr>
      <w:r w:rsidRPr="00D70D61">
        <w:rPr>
          <w:rFonts w:hint="cs"/>
          <w:caps/>
          <w:sz w:val="24"/>
          <w:szCs w:val="24"/>
          <w:u w:val="single"/>
          <w:rtl/>
        </w:rPr>
        <w:t>מר שמואל רוטמן - ממלא מקום וסגן ראש העיר יהוד</w:t>
      </w:r>
      <w:r w:rsidR="001E2274">
        <w:rPr>
          <w:rFonts w:hint="cs"/>
          <w:caps/>
          <w:sz w:val="24"/>
          <w:szCs w:val="24"/>
          <w:u w:val="single"/>
          <w:rtl/>
        </w:rPr>
        <w:t>:</w:t>
      </w:r>
    </w:p>
    <w:p w14:paraId="20D90A08" w14:textId="5ABC623A" w:rsidR="001E2274" w:rsidRDefault="0041420F" w:rsidP="0041420F">
      <w:pPr>
        <w:rPr>
          <w:b w:val="0"/>
          <w:bCs w:val="0"/>
          <w:caps/>
          <w:sz w:val="24"/>
          <w:szCs w:val="24"/>
          <w:rtl/>
        </w:rPr>
      </w:pPr>
      <w:r>
        <w:rPr>
          <w:rFonts w:hint="cs"/>
          <w:b w:val="0"/>
          <w:bCs w:val="0"/>
          <w:caps/>
          <w:sz w:val="24"/>
          <w:szCs w:val="24"/>
          <w:rtl/>
        </w:rPr>
        <w:t>ממש לא</w:t>
      </w:r>
    </w:p>
    <w:p w14:paraId="7F1AA610" w14:textId="77777777" w:rsidR="001E2274" w:rsidRDefault="001E2274" w:rsidP="0041420F">
      <w:pPr>
        <w:rPr>
          <w:b w:val="0"/>
          <w:bCs w:val="0"/>
          <w:caps/>
          <w:sz w:val="24"/>
          <w:szCs w:val="24"/>
          <w:rtl/>
        </w:rPr>
      </w:pPr>
    </w:p>
    <w:p w14:paraId="50AF0F21" w14:textId="77777777" w:rsidR="001E2274" w:rsidRDefault="00D17364" w:rsidP="0041420F">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4915846B" w14:textId="15574998" w:rsidR="001E2274" w:rsidRDefault="0041420F" w:rsidP="0041420F">
      <w:pPr>
        <w:rPr>
          <w:b w:val="0"/>
          <w:bCs w:val="0"/>
          <w:caps/>
          <w:sz w:val="24"/>
          <w:szCs w:val="24"/>
          <w:rtl/>
        </w:rPr>
      </w:pPr>
      <w:r>
        <w:rPr>
          <w:rFonts w:hint="cs"/>
          <w:b w:val="0"/>
          <w:bCs w:val="0"/>
          <w:caps/>
          <w:sz w:val="24"/>
          <w:szCs w:val="24"/>
          <w:rtl/>
        </w:rPr>
        <w:t xml:space="preserve">טוב </w:t>
      </w:r>
    </w:p>
    <w:p w14:paraId="3C61B1B1" w14:textId="77777777" w:rsidR="001E2274" w:rsidRDefault="001E2274" w:rsidP="0041420F">
      <w:pPr>
        <w:rPr>
          <w:b w:val="0"/>
          <w:bCs w:val="0"/>
          <w:caps/>
          <w:sz w:val="24"/>
          <w:szCs w:val="24"/>
          <w:rtl/>
        </w:rPr>
      </w:pPr>
    </w:p>
    <w:p w14:paraId="5E78EF1B" w14:textId="77777777" w:rsidR="001E2274" w:rsidRDefault="00D70D61" w:rsidP="0041420F">
      <w:pPr>
        <w:rPr>
          <w:caps/>
          <w:sz w:val="24"/>
          <w:szCs w:val="24"/>
          <w:u w:val="single"/>
          <w:rtl/>
        </w:rPr>
      </w:pPr>
      <w:r w:rsidRPr="00D70D61">
        <w:rPr>
          <w:rFonts w:hint="cs"/>
          <w:caps/>
          <w:sz w:val="24"/>
          <w:szCs w:val="24"/>
          <w:u w:val="single"/>
          <w:rtl/>
        </w:rPr>
        <w:t>מר שמואל רוטמן - ממלא מקום וסגן ראש העיר יהוד</w:t>
      </w:r>
      <w:r w:rsidR="001E2274">
        <w:rPr>
          <w:rFonts w:hint="cs"/>
          <w:caps/>
          <w:sz w:val="24"/>
          <w:szCs w:val="24"/>
          <w:u w:val="single"/>
          <w:rtl/>
        </w:rPr>
        <w:t>:</w:t>
      </w:r>
    </w:p>
    <w:p w14:paraId="7143AF69" w14:textId="66E446B1" w:rsidR="001E2274" w:rsidRDefault="0041420F" w:rsidP="0041420F">
      <w:pPr>
        <w:rPr>
          <w:b w:val="0"/>
          <w:bCs w:val="0"/>
          <w:caps/>
          <w:sz w:val="24"/>
          <w:szCs w:val="24"/>
          <w:rtl/>
        </w:rPr>
      </w:pPr>
      <w:r>
        <w:rPr>
          <w:rFonts w:hint="cs"/>
          <w:b w:val="0"/>
          <w:bCs w:val="0"/>
          <w:caps/>
          <w:sz w:val="24"/>
          <w:szCs w:val="24"/>
          <w:rtl/>
        </w:rPr>
        <w:t>אנחנו הבנו ש,</w:t>
      </w:r>
    </w:p>
    <w:p w14:paraId="0AEAB323" w14:textId="77777777" w:rsidR="001E2274" w:rsidRDefault="001E2274" w:rsidP="0041420F">
      <w:pPr>
        <w:rPr>
          <w:b w:val="0"/>
          <w:bCs w:val="0"/>
          <w:caps/>
          <w:sz w:val="24"/>
          <w:szCs w:val="24"/>
          <w:rtl/>
        </w:rPr>
      </w:pPr>
    </w:p>
    <w:p w14:paraId="3CC0FB08" w14:textId="77777777" w:rsidR="001E2274" w:rsidRDefault="00D17364" w:rsidP="0041420F">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0EA4C0F7" w14:textId="6079D3D8" w:rsidR="001E2274" w:rsidRDefault="0041420F" w:rsidP="0041420F">
      <w:pPr>
        <w:rPr>
          <w:b w:val="0"/>
          <w:bCs w:val="0"/>
          <w:caps/>
          <w:sz w:val="24"/>
          <w:szCs w:val="24"/>
          <w:rtl/>
        </w:rPr>
      </w:pPr>
      <w:r>
        <w:rPr>
          <w:rFonts w:hint="cs"/>
          <w:b w:val="0"/>
          <w:bCs w:val="0"/>
          <w:caps/>
          <w:sz w:val="24"/>
          <w:szCs w:val="24"/>
          <w:rtl/>
        </w:rPr>
        <w:t>אז אבל היה כבר דיון על ה ...</w:t>
      </w:r>
    </w:p>
    <w:p w14:paraId="68E70567" w14:textId="77777777" w:rsidR="001E2274" w:rsidRDefault="001E2274" w:rsidP="0041420F">
      <w:pPr>
        <w:rPr>
          <w:b w:val="0"/>
          <w:bCs w:val="0"/>
          <w:caps/>
          <w:sz w:val="24"/>
          <w:szCs w:val="24"/>
          <w:rtl/>
        </w:rPr>
      </w:pPr>
    </w:p>
    <w:p w14:paraId="76D74072" w14:textId="77777777" w:rsidR="001E2274" w:rsidRDefault="00D70D61" w:rsidP="0041420F">
      <w:pPr>
        <w:rPr>
          <w:caps/>
          <w:sz w:val="24"/>
          <w:szCs w:val="24"/>
          <w:u w:val="single"/>
          <w:rtl/>
        </w:rPr>
      </w:pPr>
      <w:r w:rsidRPr="00D70D61">
        <w:rPr>
          <w:rFonts w:hint="cs"/>
          <w:caps/>
          <w:sz w:val="24"/>
          <w:szCs w:val="24"/>
          <w:u w:val="single"/>
          <w:rtl/>
        </w:rPr>
        <w:t>מר שמואל רוטמן - ממלא מקום וסגן ראש העיר יהוד</w:t>
      </w:r>
      <w:r w:rsidR="001E2274">
        <w:rPr>
          <w:rFonts w:hint="cs"/>
          <w:caps/>
          <w:sz w:val="24"/>
          <w:szCs w:val="24"/>
          <w:u w:val="single"/>
          <w:rtl/>
        </w:rPr>
        <w:t>:</w:t>
      </w:r>
    </w:p>
    <w:p w14:paraId="1010DC88" w14:textId="526B3B85" w:rsidR="001E2274" w:rsidRDefault="0041420F" w:rsidP="0041420F">
      <w:pPr>
        <w:rPr>
          <w:b w:val="0"/>
          <w:bCs w:val="0"/>
          <w:caps/>
          <w:sz w:val="24"/>
          <w:szCs w:val="24"/>
          <w:rtl/>
        </w:rPr>
      </w:pPr>
      <w:r>
        <w:rPr>
          <w:rFonts w:hint="cs"/>
          <w:b w:val="0"/>
          <w:bCs w:val="0"/>
          <w:caps/>
          <w:sz w:val="24"/>
          <w:szCs w:val="24"/>
          <w:rtl/>
        </w:rPr>
        <w:t>לא לא עוד לא נגמר עוד לא נגמר</w:t>
      </w:r>
    </w:p>
    <w:p w14:paraId="01C72966" w14:textId="77777777" w:rsidR="001E2274" w:rsidRDefault="001E2274" w:rsidP="0041420F">
      <w:pPr>
        <w:rPr>
          <w:b w:val="0"/>
          <w:bCs w:val="0"/>
          <w:caps/>
          <w:sz w:val="24"/>
          <w:szCs w:val="24"/>
          <w:rtl/>
        </w:rPr>
      </w:pPr>
    </w:p>
    <w:p w14:paraId="617AADDF" w14:textId="77777777" w:rsidR="001E2274" w:rsidRDefault="00D17364" w:rsidP="0041420F">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7E5C1D8A" w14:textId="3AD03B2B" w:rsidR="001E2274" w:rsidRDefault="0041420F" w:rsidP="0041420F">
      <w:pPr>
        <w:rPr>
          <w:b w:val="0"/>
          <w:bCs w:val="0"/>
          <w:caps/>
          <w:sz w:val="24"/>
          <w:szCs w:val="24"/>
          <w:rtl/>
        </w:rPr>
      </w:pPr>
      <w:r>
        <w:rPr>
          <w:rFonts w:hint="cs"/>
          <w:b w:val="0"/>
          <w:bCs w:val="0"/>
          <w:caps/>
          <w:sz w:val="24"/>
          <w:szCs w:val="24"/>
          <w:rtl/>
        </w:rPr>
        <w:t>אדוני תמשיך</w:t>
      </w:r>
    </w:p>
    <w:p w14:paraId="508BCD86" w14:textId="77777777" w:rsidR="001E2274" w:rsidRDefault="001E2274" w:rsidP="0041420F">
      <w:pPr>
        <w:rPr>
          <w:b w:val="0"/>
          <w:bCs w:val="0"/>
          <w:caps/>
          <w:sz w:val="24"/>
          <w:szCs w:val="24"/>
          <w:rtl/>
        </w:rPr>
      </w:pPr>
    </w:p>
    <w:p w14:paraId="08AE93E5" w14:textId="77777777" w:rsidR="001E2274" w:rsidRDefault="00D70D61" w:rsidP="0041420F">
      <w:pPr>
        <w:rPr>
          <w:caps/>
          <w:sz w:val="24"/>
          <w:szCs w:val="24"/>
          <w:u w:val="single"/>
          <w:rtl/>
        </w:rPr>
      </w:pPr>
      <w:r w:rsidRPr="00D70D61">
        <w:rPr>
          <w:rFonts w:hint="cs"/>
          <w:caps/>
          <w:sz w:val="24"/>
          <w:szCs w:val="24"/>
          <w:u w:val="single"/>
          <w:rtl/>
        </w:rPr>
        <w:t>מר שמואל רוטמן - ממלא מקום וסגן ראש העיר יהוד</w:t>
      </w:r>
      <w:r w:rsidR="001E2274">
        <w:rPr>
          <w:rFonts w:hint="cs"/>
          <w:caps/>
          <w:sz w:val="24"/>
          <w:szCs w:val="24"/>
          <w:u w:val="single"/>
          <w:rtl/>
        </w:rPr>
        <w:t>:</w:t>
      </w:r>
    </w:p>
    <w:p w14:paraId="4BA7D339" w14:textId="3A6D2844" w:rsidR="001E2274" w:rsidRDefault="0041420F" w:rsidP="0041420F">
      <w:pPr>
        <w:rPr>
          <w:b w:val="0"/>
          <w:bCs w:val="0"/>
          <w:caps/>
          <w:sz w:val="24"/>
          <w:szCs w:val="24"/>
          <w:rtl/>
        </w:rPr>
      </w:pPr>
      <w:r>
        <w:rPr>
          <w:rFonts w:hint="cs"/>
          <w:b w:val="0"/>
          <w:bCs w:val="0"/>
          <w:caps/>
          <w:sz w:val="24"/>
          <w:szCs w:val="24"/>
          <w:rtl/>
        </w:rPr>
        <w:t>גם אדוני ש, ש, הפסיק את הדיון הזה ...</w:t>
      </w:r>
    </w:p>
    <w:p w14:paraId="1E58729D" w14:textId="77777777" w:rsidR="001E2274" w:rsidRDefault="001E2274" w:rsidP="0041420F">
      <w:pPr>
        <w:rPr>
          <w:b w:val="0"/>
          <w:bCs w:val="0"/>
          <w:caps/>
          <w:sz w:val="24"/>
          <w:szCs w:val="24"/>
          <w:rtl/>
        </w:rPr>
      </w:pPr>
    </w:p>
    <w:p w14:paraId="56BEAD0B" w14:textId="77777777" w:rsidR="001E2274" w:rsidRDefault="00D17364" w:rsidP="0041420F">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2AA22902" w14:textId="2C6C6DD7" w:rsidR="001E2274" w:rsidRDefault="0041420F" w:rsidP="0041420F">
      <w:pPr>
        <w:rPr>
          <w:b w:val="0"/>
          <w:bCs w:val="0"/>
          <w:caps/>
          <w:sz w:val="24"/>
          <w:szCs w:val="24"/>
          <w:rtl/>
        </w:rPr>
      </w:pPr>
      <w:r>
        <w:rPr>
          <w:rFonts w:hint="cs"/>
          <w:b w:val="0"/>
          <w:bCs w:val="0"/>
          <w:caps/>
          <w:sz w:val="24"/>
          <w:szCs w:val="24"/>
          <w:rtl/>
        </w:rPr>
        <w:t>באמת</w:t>
      </w:r>
      <w:r w:rsidR="000F703D">
        <w:rPr>
          <w:rFonts w:hint="cs"/>
          <w:b w:val="0"/>
          <w:bCs w:val="0"/>
          <w:caps/>
          <w:sz w:val="24"/>
          <w:szCs w:val="24"/>
          <w:rtl/>
        </w:rPr>
        <w:t xml:space="preserve"> </w:t>
      </w:r>
      <w:r>
        <w:rPr>
          <w:rFonts w:hint="cs"/>
          <w:b w:val="0"/>
          <w:bCs w:val="0"/>
          <w:caps/>
          <w:sz w:val="24"/>
          <w:szCs w:val="24"/>
          <w:rtl/>
        </w:rPr>
        <w:t xml:space="preserve">חבל על הזמן </w:t>
      </w:r>
    </w:p>
    <w:p w14:paraId="4231AEDA" w14:textId="77777777" w:rsidR="001E2274" w:rsidRDefault="001E2274" w:rsidP="0041420F">
      <w:pPr>
        <w:rPr>
          <w:b w:val="0"/>
          <w:bCs w:val="0"/>
          <w:caps/>
          <w:sz w:val="24"/>
          <w:szCs w:val="24"/>
          <w:rtl/>
        </w:rPr>
      </w:pPr>
    </w:p>
    <w:p w14:paraId="09FF03D3" w14:textId="77777777" w:rsidR="001E2274" w:rsidRDefault="00D70D61" w:rsidP="0041420F">
      <w:pPr>
        <w:rPr>
          <w:caps/>
          <w:sz w:val="24"/>
          <w:szCs w:val="24"/>
          <w:u w:val="single"/>
          <w:rtl/>
        </w:rPr>
      </w:pPr>
      <w:r w:rsidRPr="00D70D61">
        <w:rPr>
          <w:rFonts w:hint="cs"/>
          <w:caps/>
          <w:sz w:val="24"/>
          <w:szCs w:val="24"/>
          <w:u w:val="single"/>
          <w:rtl/>
        </w:rPr>
        <w:t>מר שמואל רוטמן - ממלא מקום וסגן ראש העיר יהוד</w:t>
      </w:r>
      <w:r w:rsidR="001E2274">
        <w:rPr>
          <w:rFonts w:hint="cs"/>
          <w:caps/>
          <w:sz w:val="24"/>
          <w:szCs w:val="24"/>
          <w:u w:val="single"/>
          <w:rtl/>
        </w:rPr>
        <w:t>:</w:t>
      </w:r>
    </w:p>
    <w:p w14:paraId="17EEA8E8" w14:textId="6C0153F6" w:rsidR="001E2274" w:rsidRDefault="0041420F" w:rsidP="0041420F">
      <w:pPr>
        <w:rPr>
          <w:b w:val="0"/>
          <w:bCs w:val="0"/>
          <w:caps/>
          <w:sz w:val="24"/>
          <w:szCs w:val="24"/>
          <w:rtl/>
        </w:rPr>
      </w:pPr>
      <w:r>
        <w:rPr>
          <w:rFonts w:hint="cs"/>
          <w:b w:val="0"/>
          <w:bCs w:val="0"/>
          <w:caps/>
          <w:sz w:val="24"/>
          <w:szCs w:val="24"/>
          <w:rtl/>
        </w:rPr>
        <w:t xml:space="preserve">אמר תבדקו את זה ואם לא אנחנו נחזור </w:t>
      </w:r>
    </w:p>
    <w:p w14:paraId="070DB56B" w14:textId="77777777" w:rsidR="001E2274" w:rsidRDefault="001E2274" w:rsidP="0041420F">
      <w:pPr>
        <w:rPr>
          <w:b w:val="0"/>
          <w:bCs w:val="0"/>
          <w:caps/>
          <w:sz w:val="24"/>
          <w:szCs w:val="24"/>
          <w:rtl/>
        </w:rPr>
      </w:pPr>
    </w:p>
    <w:p w14:paraId="699FAA78" w14:textId="77777777" w:rsidR="001E2274" w:rsidRDefault="00D17364" w:rsidP="0041420F">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6E649EDA" w14:textId="17426815" w:rsidR="001E2274" w:rsidRDefault="0041420F" w:rsidP="0041420F">
      <w:pPr>
        <w:rPr>
          <w:b w:val="0"/>
          <w:bCs w:val="0"/>
          <w:caps/>
          <w:sz w:val="24"/>
          <w:szCs w:val="24"/>
          <w:rtl/>
        </w:rPr>
      </w:pPr>
      <w:r>
        <w:rPr>
          <w:rFonts w:hint="cs"/>
          <w:b w:val="0"/>
          <w:bCs w:val="0"/>
          <w:caps/>
          <w:sz w:val="24"/>
          <w:szCs w:val="24"/>
          <w:rtl/>
        </w:rPr>
        <w:t>בוא בוא תמשיך את</w:t>
      </w:r>
      <w:r w:rsidR="000F703D">
        <w:rPr>
          <w:rFonts w:hint="cs"/>
          <w:b w:val="0"/>
          <w:bCs w:val="0"/>
          <w:caps/>
          <w:sz w:val="24"/>
          <w:szCs w:val="24"/>
          <w:rtl/>
        </w:rPr>
        <w:t xml:space="preserve"> </w:t>
      </w:r>
      <w:r>
        <w:rPr>
          <w:rFonts w:hint="cs"/>
          <w:b w:val="0"/>
          <w:bCs w:val="0"/>
          <w:caps/>
          <w:sz w:val="24"/>
          <w:szCs w:val="24"/>
          <w:rtl/>
        </w:rPr>
        <w:t>הטיעון שלך לא הבנת שזה עכשיו על החלופות טוב</w:t>
      </w:r>
    </w:p>
    <w:p w14:paraId="33F583A4" w14:textId="77777777" w:rsidR="001E2274" w:rsidRDefault="001E2274" w:rsidP="0041420F">
      <w:pPr>
        <w:rPr>
          <w:b w:val="0"/>
          <w:bCs w:val="0"/>
          <w:caps/>
          <w:sz w:val="24"/>
          <w:szCs w:val="24"/>
          <w:rtl/>
        </w:rPr>
      </w:pPr>
    </w:p>
    <w:p w14:paraId="30A1AE68" w14:textId="77777777" w:rsidR="001E2274" w:rsidRDefault="00D70D61" w:rsidP="0041420F">
      <w:pPr>
        <w:rPr>
          <w:caps/>
          <w:sz w:val="24"/>
          <w:szCs w:val="24"/>
          <w:u w:val="single"/>
          <w:rtl/>
        </w:rPr>
      </w:pPr>
      <w:r w:rsidRPr="00D70D61">
        <w:rPr>
          <w:rFonts w:hint="cs"/>
          <w:caps/>
          <w:sz w:val="24"/>
          <w:szCs w:val="24"/>
          <w:u w:val="single"/>
          <w:rtl/>
        </w:rPr>
        <w:t>מר שמואל רוטמן - ממלא מקום וסגן ראש העיר יהוד</w:t>
      </w:r>
      <w:r w:rsidR="001E2274">
        <w:rPr>
          <w:rFonts w:hint="cs"/>
          <w:caps/>
          <w:sz w:val="24"/>
          <w:szCs w:val="24"/>
          <w:u w:val="single"/>
          <w:rtl/>
        </w:rPr>
        <w:t>:</w:t>
      </w:r>
    </w:p>
    <w:p w14:paraId="65BB8AEC" w14:textId="2D5BAA51" w:rsidR="001E2274" w:rsidRDefault="0041420F" w:rsidP="0041420F">
      <w:pPr>
        <w:rPr>
          <w:b w:val="0"/>
          <w:bCs w:val="0"/>
          <w:caps/>
          <w:sz w:val="24"/>
          <w:szCs w:val="24"/>
          <w:rtl/>
        </w:rPr>
      </w:pPr>
      <w:r>
        <w:rPr>
          <w:rFonts w:hint="cs"/>
          <w:b w:val="0"/>
          <w:bCs w:val="0"/>
          <w:caps/>
          <w:sz w:val="24"/>
          <w:szCs w:val="24"/>
          <w:rtl/>
        </w:rPr>
        <w:t>בסדר יפה אז אני אומר שוב</w:t>
      </w:r>
    </w:p>
    <w:p w14:paraId="6CC80623" w14:textId="77777777" w:rsidR="001E2274" w:rsidRDefault="001E2274" w:rsidP="0041420F">
      <w:pPr>
        <w:rPr>
          <w:b w:val="0"/>
          <w:bCs w:val="0"/>
          <w:caps/>
          <w:sz w:val="24"/>
          <w:szCs w:val="24"/>
          <w:rtl/>
        </w:rPr>
      </w:pPr>
    </w:p>
    <w:p w14:paraId="0AE1DBDE" w14:textId="77777777" w:rsidR="001E2274" w:rsidRDefault="000A5C33" w:rsidP="0041420F">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5E0A7A4B" w14:textId="45ACA279" w:rsidR="001E2274" w:rsidRDefault="0041420F" w:rsidP="0041420F">
      <w:pPr>
        <w:rPr>
          <w:b w:val="0"/>
          <w:bCs w:val="0"/>
          <w:caps/>
          <w:sz w:val="24"/>
          <w:szCs w:val="24"/>
          <w:rtl/>
        </w:rPr>
      </w:pPr>
      <w:r>
        <w:rPr>
          <w:rFonts w:hint="cs"/>
          <w:b w:val="0"/>
          <w:bCs w:val="0"/>
          <w:caps/>
          <w:sz w:val="24"/>
          <w:szCs w:val="24"/>
          <w:rtl/>
        </w:rPr>
        <w:t>בעיקרון בעיקרון הדיון מתקיים על החלופה המקורית זה נכון</w:t>
      </w:r>
    </w:p>
    <w:p w14:paraId="50A06B91" w14:textId="77777777" w:rsidR="001E2274" w:rsidRDefault="001E2274" w:rsidP="0041420F">
      <w:pPr>
        <w:rPr>
          <w:b w:val="0"/>
          <w:bCs w:val="0"/>
          <w:caps/>
          <w:sz w:val="24"/>
          <w:szCs w:val="24"/>
          <w:rtl/>
        </w:rPr>
      </w:pPr>
    </w:p>
    <w:p w14:paraId="7F788730" w14:textId="77777777" w:rsidR="001E2274" w:rsidRDefault="00D70D61" w:rsidP="0041420F">
      <w:pPr>
        <w:rPr>
          <w:caps/>
          <w:sz w:val="24"/>
          <w:szCs w:val="24"/>
          <w:u w:val="single"/>
          <w:rtl/>
        </w:rPr>
      </w:pPr>
      <w:r w:rsidRPr="00D70D61">
        <w:rPr>
          <w:rFonts w:hint="cs"/>
          <w:caps/>
          <w:sz w:val="24"/>
          <w:szCs w:val="24"/>
          <w:u w:val="single"/>
          <w:rtl/>
        </w:rPr>
        <w:t>מר שמואל רוטמן - ממלא מקום וסגן ראש העיר יהוד</w:t>
      </w:r>
      <w:r w:rsidR="001E2274">
        <w:rPr>
          <w:rFonts w:hint="cs"/>
          <w:caps/>
          <w:sz w:val="24"/>
          <w:szCs w:val="24"/>
          <w:u w:val="single"/>
          <w:rtl/>
        </w:rPr>
        <w:t>:</w:t>
      </w:r>
    </w:p>
    <w:p w14:paraId="34CCD8F8" w14:textId="15BC9A4F" w:rsidR="001E2274" w:rsidRDefault="0041420F" w:rsidP="0041420F">
      <w:pPr>
        <w:rPr>
          <w:b w:val="0"/>
          <w:bCs w:val="0"/>
          <w:caps/>
          <w:sz w:val="24"/>
          <w:szCs w:val="24"/>
          <w:rtl/>
        </w:rPr>
      </w:pPr>
      <w:r>
        <w:rPr>
          <w:rFonts w:hint="cs"/>
          <w:b w:val="0"/>
          <w:bCs w:val="0"/>
          <w:caps/>
          <w:sz w:val="24"/>
          <w:szCs w:val="24"/>
          <w:rtl/>
        </w:rPr>
        <w:t xml:space="preserve">על המקורית </w:t>
      </w:r>
    </w:p>
    <w:p w14:paraId="354B8772" w14:textId="77777777" w:rsidR="001E2274" w:rsidRDefault="001E2274" w:rsidP="0041420F">
      <w:pPr>
        <w:rPr>
          <w:b w:val="0"/>
          <w:bCs w:val="0"/>
          <w:caps/>
          <w:sz w:val="24"/>
          <w:szCs w:val="24"/>
          <w:rtl/>
        </w:rPr>
      </w:pPr>
    </w:p>
    <w:p w14:paraId="381D1336" w14:textId="77777777" w:rsidR="001E2274" w:rsidRDefault="00D17364" w:rsidP="0041420F">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1FC88967" w14:textId="4DE72902" w:rsidR="001E2274" w:rsidRDefault="0041420F" w:rsidP="0041420F">
      <w:pPr>
        <w:rPr>
          <w:b w:val="0"/>
          <w:bCs w:val="0"/>
          <w:caps/>
          <w:sz w:val="24"/>
          <w:szCs w:val="24"/>
          <w:rtl/>
        </w:rPr>
      </w:pPr>
      <w:r>
        <w:rPr>
          <w:rFonts w:hint="cs"/>
          <w:b w:val="0"/>
          <w:bCs w:val="0"/>
          <w:caps/>
          <w:sz w:val="24"/>
          <w:szCs w:val="24"/>
          <w:rtl/>
        </w:rPr>
        <w:t>ברור אבל</w:t>
      </w:r>
      <w:r w:rsidR="000F703D">
        <w:rPr>
          <w:rFonts w:hint="cs"/>
          <w:b w:val="0"/>
          <w:bCs w:val="0"/>
          <w:caps/>
          <w:sz w:val="24"/>
          <w:szCs w:val="24"/>
          <w:rtl/>
        </w:rPr>
        <w:t xml:space="preserve"> </w:t>
      </w:r>
      <w:r>
        <w:rPr>
          <w:rFonts w:hint="cs"/>
          <w:b w:val="0"/>
          <w:bCs w:val="0"/>
          <w:caps/>
          <w:sz w:val="24"/>
          <w:szCs w:val="24"/>
          <w:rtl/>
        </w:rPr>
        <w:t xml:space="preserve">... </w:t>
      </w:r>
    </w:p>
    <w:p w14:paraId="2D97FE3A" w14:textId="77777777" w:rsidR="001E2274" w:rsidRDefault="001E2274" w:rsidP="0041420F">
      <w:pPr>
        <w:rPr>
          <w:b w:val="0"/>
          <w:bCs w:val="0"/>
          <w:caps/>
          <w:sz w:val="24"/>
          <w:szCs w:val="24"/>
          <w:rtl/>
        </w:rPr>
      </w:pPr>
    </w:p>
    <w:p w14:paraId="3C69DF92" w14:textId="77777777" w:rsidR="001E2274" w:rsidRDefault="000A5C33" w:rsidP="0041420F">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42D9A3EC" w14:textId="4E76BE28" w:rsidR="001E2274" w:rsidRDefault="0041420F" w:rsidP="0041420F">
      <w:pPr>
        <w:rPr>
          <w:b w:val="0"/>
          <w:bCs w:val="0"/>
          <w:caps/>
          <w:sz w:val="24"/>
          <w:szCs w:val="24"/>
          <w:rtl/>
        </w:rPr>
      </w:pPr>
      <w:r>
        <w:rPr>
          <w:rFonts w:hint="cs"/>
          <w:b w:val="0"/>
          <w:bCs w:val="0"/>
          <w:caps/>
          <w:sz w:val="24"/>
          <w:szCs w:val="24"/>
          <w:rtl/>
        </w:rPr>
        <w:t xml:space="preserve">רגע שניה </w:t>
      </w:r>
    </w:p>
    <w:p w14:paraId="3B00BA6E" w14:textId="77777777" w:rsidR="001E2274" w:rsidRDefault="001E2274" w:rsidP="0041420F">
      <w:pPr>
        <w:rPr>
          <w:b w:val="0"/>
          <w:bCs w:val="0"/>
          <w:caps/>
          <w:sz w:val="24"/>
          <w:szCs w:val="24"/>
          <w:rtl/>
        </w:rPr>
      </w:pPr>
    </w:p>
    <w:p w14:paraId="1667E6B8" w14:textId="77777777" w:rsidR="001E2274" w:rsidRDefault="00D70D61" w:rsidP="0041420F">
      <w:pPr>
        <w:rPr>
          <w:caps/>
          <w:sz w:val="24"/>
          <w:szCs w:val="24"/>
          <w:u w:val="single"/>
          <w:rtl/>
        </w:rPr>
      </w:pPr>
      <w:r w:rsidRPr="00D70D61">
        <w:rPr>
          <w:rFonts w:hint="cs"/>
          <w:caps/>
          <w:sz w:val="24"/>
          <w:szCs w:val="24"/>
          <w:u w:val="single"/>
          <w:rtl/>
        </w:rPr>
        <w:t>מר שמואל רוטמן - ממלא מקום וסגן ראש העיר יהוד</w:t>
      </w:r>
      <w:r w:rsidR="001E2274">
        <w:rPr>
          <w:rFonts w:hint="cs"/>
          <w:caps/>
          <w:sz w:val="24"/>
          <w:szCs w:val="24"/>
          <w:u w:val="single"/>
          <w:rtl/>
        </w:rPr>
        <w:t>:</w:t>
      </w:r>
    </w:p>
    <w:p w14:paraId="1DDB1BAC" w14:textId="44B2B21D" w:rsidR="001E2274" w:rsidRDefault="0041420F" w:rsidP="0041420F">
      <w:pPr>
        <w:rPr>
          <w:b w:val="0"/>
          <w:bCs w:val="0"/>
          <w:caps/>
          <w:sz w:val="24"/>
          <w:szCs w:val="24"/>
          <w:rtl/>
        </w:rPr>
      </w:pPr>
      <w:r>
        <w:rPr>
          <w:rFonts w:hint="cs"/>
          <w:b w:val="0"/>
          <w:bCs w:val="0"/>
          <w:caps/>
          <w:sz w:val="24"/>
          <w:szCs w:val="24"/>
          <w:rtl/>
        </w:rPr>
        <w:t xml:space="preserve">כן </w:t>
      </w:r>
    </w:p>
    <w:p w14:paraId="25FCF31E" w14:textId="77777777" w:rsidR="001E2274" w:rsidRDefault="001E2274" w:rsidP="0041420F">
      <w:pPr>
        <w:rPr>
          <w:b w:val="0"/>
          <w:bCs w:val="0"/>
          <w:caps/>
          <w:sz w:val="24"/>
          <w:szCs w:val="24"/>
          <w:rtl/>
        </w:rPr>
      </w:pPr>
    </w:p>
    <w:p w14:paraId="58A88929" w14:textId="77777777" w:rsidR="001E2274" w:rsidRDefault="000A5C33" w:rsidP="0041420F">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37844339" w14:textId="2B0ACEB4" w:rsidR="001E2274" w:rsidRDefault="0041420F" w:rsidP="0041420F">
      <w:pPr>
        <w:rPr>
          <w:b w:val="0"/>
          <w:bCs w:val="0"/>
          <w:caps/>
          <w:sz w:val="24"/>
          <w:szCs w:val="24"/>
          <w:rtl/>
        </w:rPr>
      </w:pPr>
      <w:r>
        <w:rPr>
          <w:rFonts w:hint="cs"/>
          <w:b w:val="0"/>
          <w:bCs w:val="0"/>
          <w:caps/>
          <w:sz w:val="24"/>
          <w:szCs w:val="24"/>
          <w:rtl/>
        </w:rPr>
        <w:t>היה היה דיון שהתקיים ב, חלופה המקורית והתקבלה החלטה ופנו למתכנני התוכנית להציע את ההצעה שאנחנו דנים בה היום</w:t>
      </w:r>
    </w:p>
    <w:p w14:paraId="7407819D" w14:textId="77777777" w:rsidR="001E2274" w:rsidRDefault="001E2274" w:rsidP="0041420F">
      <w:pPr>
        <w:rPr>
          <w:b w:val="0"/>
          <w:bCs w:val="0"/>
          <w:caps/>
          <w:sz w:val="24"/>
          <w:szCs w:val="24"/>
          <w:rtl/>
        </w:rPr>
      </w:pPr>
    </w:p>
    <w:p w14:paraId="037DF200" w14:textId="77777777" w:rsidR="001E2274" w:rsidRDefault="00D70D61" w:rsidP="0041420F">
      <w:pPr>
        <w:rPr>
          <w:caps/>
          <w:sz w:val="24"/>
          <w:szCs w:val="24"/>
          <w:u w:val="single"/>
          <w:rtl/>
        </w:rPr>
      </w:pPr>
      <w:r w:rsidRPr="00D70D61">
        <w:rPr>
          <w:rFonts w:hint="cs"/>
          <w:caps/>
          <w:sz w:val="24"/>
          <w:szCs w:val="24"/>
          <w:u w:val="single"/>
          <w:rtl/>
        </w:rPr>
        <w:t>מר שמואל רוטמן - ממלא מקום וסגן ראש העיר יהוד</w:t>
      </w:r>
      <w:r w:rsidR="001E2274">
        <w:rPr>
          <w:rFonts w:hint="cs"/>
          <w:caps/>
          <w:sz w:val="24"/>
          <w:szCs w:val="24"/>
          <w:u w:val="single"/>
          <w:rtl/>
        </w:rPr>
        <w:t>:</w:t>
      </w:r>
    </w:p>
    <w:p w14:paraId="6C79018B" w14:textId="54A2C575" w:rsidR="001E2274" w:rsidRDefault="0041420F" w:rsidP="0041420F">
      <w:pPr>
        <w:rPr>
          <w:b w:val="0"/>
          <w:bCs w:val="0"/>
          <w:caps/>
          <w:sz w:val="24"/>
          <w:szCs w:val="24"/>
          <w:rtl/>
        </w:rPr>
      </w:pPr>
      <w:r>
        <w:rPr>
          <w:rFonts w:hint="cs"/>
          <w:b w:val="0"/>
          <w:bCs w:val="0"/>
          <w:caps/>
          <w:sz w:val="24"/>
          <w:szCs w:val="24"/>
          <w:rtl/>
        </w:rPr>
        <w:t xml:space="preserve">ההחלטה הזו ניתנה במסגרת אמירה של יושב ראש, אני מפסיק את הדיון, תנסו לדבר ביניכם על כל - מיני חלופות ואם לא אני אמשיך את הדיון, אם לא אז זה מה שהבנו עד עכשיו, זה יש פה בעיית תקשורת אני לא מאשים אף אחד ואל תאשימו אותנו אנחנו אנחנו הבנו חד משמעית </w:t>
      </w:r>
    </w:p>
    <w:p w14:paraId="5F045B52" w14:textId="77777777" w:rsidR="001E2274" w:rsidRDefault="001E2274" w:rsidP="0041420F">
      <w:pPr>
        <w:rPr>
          <w:b w:val="0"/>
          <w:bCs w:val="0"/>
          <w:caps/>
          <w:sz w:val="24"/>
          <w:szCs w:val="24"/>
          <w:rtl/>
        </w:rPr>
      </w:pPr>
    </w:p>
    <w:p w14:paraId="161522F0" w14:textId="77777777" w:rsidR="001E2274" w:rsidRDefault="00D17364" w:rsidP="0041420F">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3D532F43" w14:textId="11B98AF9" w:rsidR="001E2274" w:rsidRDefault="0041420F" w:rsidP="0041420F">
      <w:pPr>
        <w:rPr>
          <w:b w:val="0"/>
          <w:bCs w:val="0"/>
          <w:caps/>
          <w:sz w:val="24"/>
          <w:szCs w:val="24"/>
          <w:rtl/>
        </w:rPr>
      </w:pPr>
      <w:r>
        <w:rPr>
          <w:rFonts w:hint="cs"/>
          <w:b w:val="0"/>
          <w:bCs w:val="0"/>
          <w:caps/>
          <w:sz w:val="24"/>
          <w:szCs w:val="24"/>
          <w:rtl/>
        </w:rPr>
        <w:t xml:space="preserve">אדוני אתם אדוני יש כרגע אנחנו בהמשך דיון </w:t>
      </w:r>
    </w:p>
    <w:p w14:paraId="45303939" w14:textId="77777777" w:rsidR="001E2274" w:rsidRDefault="001E2274" w:rsidP="0041420F">
      <w:pPr>
        <w:rPr>
          <w:b w:val="0"/>
          <w:bCs w:val="0"/>
          <w:caps/>
          <w:sz w:val="24"/>
          <w:szCs w:val="24"/>
          <w:rtl/>
        </w:rPr>
      </w:pPr>
    </w:p>
    <w:p w14:paraId="06C13CE7" w14:textId="77777777" w:rsidR="001E2274" w:rsidRDefault="00D70D61" w:rsidP="0041420F">
      <w:pPr>
        <w:rPr>
          <w:caps/>
          <w:sz w:val="24"/>
          <w:szCs w:val="24"/>
          <w:u w:val="single"/>
          <w:rtl/>
        </w:rPr>
      </w:pPr>
      <w:r w:rsidRPr="00D70D61">
        <w:rPr>
          <w:rFonts w:hint="cs"/>
          <w:caps/>
          <w:sz w:val="24"/>
          <w:szCs w:val="24"/>
          <w:u w:val="single"/>
          <w:rtl/>
        </w:rPr>
        <w:t>מר שמואל רוטמן - ממלא מקום וסגן ראש העיר יהוד</w:t>
      </w:r>
      <w:r w:rsidR="001E2274">
        <w:rPr>
          <w:rFonts w:hint="cs"/>
          <w:caps/>
          <w:sz w:val="24"/>
          <w:szCs w:val="24"/>
          <w:u w:val="single"/>
          <w:rtl/>
        </w:rPr>
        <w:t>:</w:t>
      </w:r>
    </w:p>
    <w:p w14:paraId="49EF90DA" w14:textId="43EA18AB" w:rsidR="001E2274" w:rsidRDefault="0041420F" w:rsidP="0041420F">
      <w:pPr>
        <w:rPr>
          <w:b w:val="0"/>
          <w:bCs w:val="0"/>
          <w:caps/>
          <w:sz w:val="24"/>
          <w:szCs w:val="24"/>
          <w:rtl/>
        </w:rPr>
      </w:pPr>
      <w:r>
        <w:rPr>
          <w:rFonts w:hint="cs"/>
          <w:b w:val="0"/>
          <w:bCs w:val="0"/>
          <w:caps/>
          <w:sz w:val="24"/>
          <w:szCs w:val="24"/>
          <w:rtl/>
        </w:rPr>
        <w:t xml:space="preserve">בסדר </w:t>
      </w:r>
    </w:p>
    <w:p w14:paraId="661010C7" w14:textId="77777777" w:rsidR="001E2274" w:rsidRDefault="001E2274" w:rsidP="0041420F">
      <w:pPr>
        <w:rPr>
          <w:b w:val="0"/>
          <w:bCs w:val="0"/>
          <w:caps/>
          <w:sz w:val="24"/>
          <w:szCs w:val="24"/>
          <w:rtl/>
        </w:rPr>
      </w:pPr>
    </w:p>
    <w:p w14:paraId="3E19C90F" w14:textId="77777777" w:rsidR="001E2274" w:rsidRDefault="00D17364" w:rsidP="0041420F">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10138D06" w14:textId="3E4A2928" w:rsidR="001E2274" w:rsidRDefault="0041420F" w:rsidP="0041420F">
      <w:pPr>
        <w:rPr>
          <w:b w:val="0"/>
          <w:bCs w:val="0"/>
          <w:caps/>
          <w:sz w:val="24"/>
          <w:szCs w:val="24"/>
          <w:rtl/>
        </w:rPr>
      </w:pPr>
      <w:r>
        <w:rPr>
          <w:rFonts w:hint="cs"/>
          <w:b w:val="0"/>
          <w:bCs w:val="0"/>
          <w:caps/>
          <w:sz w:val="24"/>
          <w:szCs w:val="24"/>
          <w:rtl/>
        </w:rPr>
        <w:t>שלחנו אתכם לדבר השיחה הדיון לא צלח</w:t>
      </w:r>
    </w:p>
    <w:p w14:paraId="116090AA" w14:textId="77777777" w:rsidR="001E2274" w:rsidRDefault="001E2274" w:rsidP="0041420F">
      <w:pPr>
        <w:rPr>
          <w:b w:val="0"/>
          <w:bCs w:val="0"/>
          <w:caps/>
          <w:sz w:val="24"/>
          <w:szCs w:val="24"/>
          <w:rtl/>
        </w:rPr>
      </w:pPr>
    </w:p>
    <w:p w14:paraId="70A2E668" w14:textId="77777777" w:rsidR="001E2274" w:rsidRDefault="00D70D61" w:rsidP="0041420F">
      <w:pPr>
        <w:rPr>
          <w:caps/>
          <w:sz w:val="24"/>
          <w:szCs w:val="24"/>
          <w:u w:val="single"/>
          <w:rtl/>
        </w:rPr>
      </w:pPr>
      <w:r w:rsidRPr="00D70D61">
        <w:rPr>
          <w:rFonts w:hint="cs"/>
          <w:caps/>
          <w:sz w:val="24"/>
          <w:szCs w:val="24"/>
          <w:u w:val="single"/>
          <w:rtl/>
        </w:rPr>
        <w:t>מר שמואל רוטמן - ממלא מקום וסגן ראש העיר יהוד</w:t>
      </w:r>
      <w:r w:rsidR="001E2274">
        <w:rPr>
          <w:rFonts w:hint="cs"/>
          <w:caps/>
          <w:sz w:val="24"/>
          <w:szCs w:val="24"/>
          <w:u w:val="single"/>
          <w:rtl/>
        </w:rPr>
        <w:t>:</w:t>
      </w:r>
    </w:p>
    <w:p w14:paraId="23E96FF1" w14:textId="7E432301" w:rsidR="001E2274" w:rsidRDefault="0041420F" w:rsidP="0041420F">
      <w:pPr>
        <w:rPr>
          <w:b w:val="0"/>
          <w:bCs w:val="0"/>
          <w:caps/>
          <w:sz w:val="24"/>
          <w:szCs w:val="24"/>
          <w:rtl/>
        </w:rPr>
      </w:pPr>
      <w:r>
        <w:rPr>
          <w:rFonts w:hint="cs"/>
          <w:b w:val="0"/>
          <w:bCs w:val="0"/>
          <w:caps/>
          <w:sz w:val="24"/>
          <w:szCs w:val="24"/>
          <w:rtl/>
        </w:rPr>
        <w:t xml:space="preserve">נכון </w:t>
      </w:r>
    </w:p>
    <w:p w14:paraId="409A9297" w14:textId="77777777" w:rsidR="001E2274" w:rsidRDefault="001E2274" w:rsidP="0041420F">
      <w:pPr>
        <w:rPr>
          <w:b w:val="0"/>
          <w:bCs w:val="0"/>
          <w:caps/>
          <w:sz w:val="24"/>
          <w:szCs w:val="24"/>
          <w:rtl/>
        </w:rPr>
      </w:pPr>
    </w:p>
    <w:p w14:paraId="7BEF3FC3" w14:textId="77777777" w:rsidR="001E2274" w:rsidRDefault="00D17364" w:rsidP="0041420F">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2F04FC12" w14:textId="346E062A" w:rsidR="001E2274" w:rsidRDefault="0041420F" w:rsidP="0041420F">
      <w:pPr>
        <w:rPr>
          <w:b w:val="0"/>
          <w:bCs w:val="0"/>
          <w:caps/>
          <w:sz w:val="24"/>
          <w:szCs w:val="24"/>
          <w:rtl/>
        </w:rPr>
      </w:pPr>
      <w:r>
        <w:rPr>
          <w:rFonts w:hint="cs"/>
          <w:b w:val="0"/>
          <w:bCs w:val="0"/>
          <w:caps/>
          <w:sz w:val="24"/>
          <w:szCs w:val="24"/>
          <w:rtl/>
        </w:rPr>
        <w:t>עכשיו אנחנו מבקשים שתתייחסו בבקשה לחלופות, אתם תגידו שאתם לא ערוכים להתייחס לחלופות</w:t>
      </w:r>
    </w:p>
    <w:p w14:paraId="04F6739D" w14:textId="77777777" w:rsidR="001E2274" w:rsidRDefault="001E2274" w:rsidP="0041420F">
      <w:pPr>
        <w:rPr>
          <w:b w:val="0"/>
          <w:bCs w:val="0"/>
          <w:caps/>
          <w:sz w:val="24"/>
          <w:szCs w:val="24"/>
          <w:rtl/>
        </w:rPr>
      </w:pPr>
    </w:p>
    <w:p w14:paraId="2EC688B7" w14:textId="77777777" w:rsidR="001E2274" w:rsidRDefault="00D70D61" w:rsidP="0041420F">
      <w:pPr>
        <w:rPr>
          <w:caps/>
          <w:sz w:val="24"/>
          <w:szCs w:val="24"/>
          <w:u w:val="single"/>
          <w:rtl/>
        </w:rPr>
      </w:pPr>
      <w:r w:rsidRPr="00D70D61">
        <w:rPr>
          <w:rFonts w:hint="cs"/>
          <w:caps/>
          <w:sz w:val="24"/>
          <w:szCs w:val="24"/>
          <w:u w:val="single"/>
          <w:rtl/>
        </w:rPr>
        <w:t>מר שמואל רוטמן - ממלא מקום וסגן ראש העיר יהוד</w:t>
      </w:r>
      <w:r w:rsidR="001E2274">
        <w:rPr>
          <w:rFonts w:hint="cs"/>
          <w:caps/>
          <w:sz w:val="24"/>
          <w:szCs w:val="24"/>
          <w:u w:val="single"/>
          <w:rtl/>
        </w:rPr>
        <w:t>:</w:t>
      </w:r>
    </w:p>
    <w:p w14:paraId="4652687A" w14:textId="246E191F" w:rsidR="001E2274" w:rsidRDefault="0041420F" w:rsidP="0041420F">
      <w:pPr>
        <w:rPr>
          <w:b w:val="0"/>
          <w:bCs w:val="0"/>
          <w:caps/>
          <w:sz w:val="24"/>
          <w:szCs w:val="24"/>
          <w:rtl/>
        </w:rPr>
      </w:pPr>
      <w:r>
        <w:rPr>
          <w:rFonts w:hint="cs"/>
          <w:b w:val="0"/>
          <w:bCs w:val="0"/>
          <w:caps/>
          <w:sz w:val="24"/>
          <w:szCs w:val="24"/>
          <w:rtl/>
        </w:rPr>
        <w:t xml:space="preserve">נכון </w:t>
      </w:r>
    </w:p>
    <w:p w14:paraId="7DBE0FD2" w14:textId="77777777" w:rsidR="001E2274" w:rsidRDefault="001E2274" w:rsidP="0041420F">
      <w:pPr>
        <w:rPr>
          <w:b w:val="0"/>
          <w:bCs w:val="0"/>
          <w:caps/>
          <w:sz w:val="24"/>
          <w:szCs w:val="24"/>
          <w:rtl/>
        </w:rPr>
      </w:pPr>
    </w:p>
    <w:p w14:paraId="32AD27E9" w14:textId="77777777" w:rsidR="001E2274" w:rsidRDefault="00D17364" w:rsidP="0041420F">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2612F0F3" w14:textId="11778EC7" w:rsidR="001E2274" w:rsidRDefault="0041420F" w:rsidP="0041420F">
      <w:pPr>
        <w:rPr>
          <w:b w:val="0"/>
          <w:bCs w:val="0"/>
          <w:caps/>
          <w:sz w:val="24"/>
          <w:szCs w:val="24"/>
          <w:rtl/>
        </w:rPr>
      </w:pPr>
      <w:r>
        <w:rPr>
          <w:rFonts w:hint="cs"/>
          <w:b w:val="0"/>
          <w:bCs w:val="0"/>
          <w:caps/>
          <w:sz w:val="24"/>
          <w:szCs w:val="24"/>
          <w:rtl/>
        </w:rPr>
        <w:t xml:space="preserve">אני חושב ש, אני חושב ש, שאתם די די ערוכים כי גם המכתב שלכם מתייחס לחלופות </w:t>
      </w:r>
    </w:p>
    <w:p w14:paraId="7F71D78F" w14:textId="77777777" w:rsidR="001E2274" w:rsidRDefault="001E2274" w:rsidP="0041420F">
      <w:pPr>
        <w:rPr>
          <w:b w:val="0"/>
          <w:bCs w:val="0"/>
          <w:caps/>
          <w:sz w:val="24"/>
          <w:szCs w:val="24"/>
          <w:rtl/>
        </w:rPr>
      </w:pPr>
    </w:p>
    <w:p w14:paraId="46C9CDD6" w14:textId="77777777" w:rsidR="001E2274" w:rsidRDefault="00D70D61" w:rsidP="0041420F">
      <w:pPr>
        <w:rPr>
          <w:caps/>
          <w:sz w:val="24"/>
          <w:szCs w:val="24"/>
          <w:u w:val="single"/>
          <w:rtl/>
        </w:rPr>
      </w:pPr>
      <w:r w:rsidRPr="00D70D61">
        <w:rPr>
          <w:rFonts w:hint="cs"/>
          <w:caps/>
          <w:sz w:val="24"/>
          <w:szCs w:val="24"/>
          <w:u w:val="single"/>
          <w:rtl/>
        </w:rPr>
        <w:t>מר שמואל רוטמן - ממלא מקום וסגן ראש העיר יהוד</w:t>
      </w:r>
      <w:r w:rsidR="001E2274">
        <w:rPr>
          <w:rFonts w:hint="cs"/>
          <w:caps/>
          <w:sz w:val="24"/>
          <w:szCs w:val="24"/>
          <w:u w:val="single"/>
          <w:rtl/>
        </w:rPr>
        <w:t>:</w:t>
      </w:r>
    </w:p>
    <w:p w14:paraId="64AF3922" w14:textId="37E0D14A" w:rsidR="001E2274" w:rsidRDefault="0041420F" w:rsidP="0041420F">
      <w:pPr>
        <w:rPr>
          <w:b w:val="0"/>
          <w:bCs w:val="0"/>
          <w:caps/>
          <w:sz w:val="24"/>
          <w:szCs w:val="24"/>
          <w:rtl/>
        </w:rPr>
      </w:pPr>
      <w:r>
        <w:rPr>
          <w:rFonts w:hint="cs"/>
          <w:b w:val="0"/>
          <w:bCs w:val="0"/>
          <w:caps/>
          <w:sz w:val="24"/>
          <w:szCs w:val="24"/>
          <w:rtl/>
        </w:rPr>
        <w:t>אז זהו אז התשובה יפה</w:t>
      </w:r>
    </w:p>
    <w:p w14:paraId="4D6774EC" w14:textId="77777777" w:rsidR="001E2274" w:rsidRDefault="001E2274" w:rsidP="0041420F">
      <w:pPr>
        <w:rPr>
          <w:b w:val="0"/>
          <w:bCs w:val="0"/>
          <w:caps/>
          <w:sz w:val="24"/>
          <w:szCs w:val="24"/>
          <w:rtl/>
        </w:rPr>
      </w:pPr>
    </w:p>
    <w:p w14:paraId="2ABC874F" w14:textId="77777777" w:rsidR="001E2274" w:rsidRDefault="00D17364" w:rsidP="0041420F">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0A62E2FF" w14:textId="46EA6F4C" w:rsidR="001E2274" w:rsidRDefault="0041420F" w:rsidP="0041420F">
      <w:pPr>
        <w:rPr>
          <w:b w:val="0"/>
          <w:bCs w:val="0"/>
          <w:caps/>
          <w:sz w:val="24"/>
          <w:szCs w:val="24"/>
          <w:rtl/>
        </w:rPr>
      </w:pPr>
      <w:r>
        <w:rPr>
          <w:rFonts w:hint="cs"/>
          <w:b w:val="0"/>
          <w:bCs w:val="0"/>
          <w:caps/>
          <w:sz w:val="24"/>
          <w:szCs w:val="24"/>
          <w:rtl/>
        </w:rPr>
        <w:t>אז זאת אומרת זאת אומרת להגיד שלא לא שאתם לא לא זהו, גם הייתה לנו פגישה הייתה ישיבה ש, אתה לא השתתפת בה</w:t>
      </w:r>
    </w:p>
    <w:p w14:paraId="14FD51D6" w14:textId="77777777" w:rsidR="001E2274" w:rsidRDefault="001E2274" w:rsidP="0041420F">
      <w:pPr>
        <w:rPr>
          <w:b w:val="0"/>
          <w:bCs w:val="0"/>
          <w:caps/>
          <w:sz w:val="24"/>
          <w:szCs w:val="24"/>
          <w:rtl/>
        </w:rPr>
      </w:pPr>
    </w:p>
    <w:p w14:paraId="11C56782" w14:textId="77777777" w:rsidR="001E2274" w:rsidRDefault="00D70D61" w:rsidP="0041420F">
      <w:pPr>
        <w:rPr>
          <w:caps/>
          <w:sz w:val="24"/>
          <w:szCs w:val="24"/>
          <w:u w:val="single"/>
          <w:rtl/>
        </w:rPr>
      </w:pPr>
      <w:r w:rsidRPr="00D70D61">
        <w:rPr>
          <w:rFonts w:hint="cs"/>
          <w:caps/>
          <w:sz w:val="24"/>
          <w:szCs w:val="24"/>
          <w:u w:val="single"/>
          <w:rtl/>
        </w:rPr>
        <w:t>מר שמואל רוטמן - ממלא מקום וסגן ראש העיר יהוד</w:t>
      </w:r>
      <w:r w:rsidR="001E2274">
        <w:rPr>
          <w:rFonts w:hint="cs"/>
          <w:caps/>
          <w:sz w:val="24"/>
          <w:szCs w:val="24"/>
          <w:u w:val="single"/>
          <w:rtl/>
        </w:rPr>
        <w:t>:</w:t>
      </w:r>
    </w:p>
    <w:p w14:paraId="4B9E7A43" w14:textId="1D9FAD3B" w:rsidR="001E2274" w:rsidRDefault="0041420F" w:rsidP="0041420F">
      <w:pPr>
        <w:rPr>
          <w:b w:val="0"/>
          <w:bCs w:val="0"/>
          <w:caps/>
          <w:sz w:val="24"/>
          <w:szCs w:val="24"/>
          <w:rtl/>
        </w:rPr>
      </w:pPr>
      <w:r>
        <w:rPr>
          <w:rFonts w:hint="cs"/>
          <w:b w:val="0"/>
          <w:bCs w:val="0"/>
          <w:caps/>
          <w:sz w:val="24"/>
          <w:szCs w:val="24"/>
          <w:rtl/>
        </w:rPr>
        <w:t xml:space="preserve">נכון </w:t>
      </w:r>
    </w:p>
    <w:p w14:paraId="553938E3" w14:textId="77777777" w:rsidR="001E2274" w:rsidRDefault="001E2274" w:rsidP="0041420F">
      <w:pPr>
        <w:rPr>
          <w:b w:val="0"/>
          <w:bCs w:val="0"/>
          <w:caps/>
          <w:sz w:val="24"/>
          <w:szCs w:val="24"/>
          <w:rtl/>
        </w:rPr>
      </w:pPr>
    </w:p>
    <w:p w14:paraId="499DDE91" w14:textId="77777777" w:rsidR="001E2274" w:rsidRDefault="000A5C33" w:rsidP="0041420F">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729B4157" w14:textId="5D20AD1B" w:rsidR="001E2274" w:rsidRDefault="0041420F" w:rsidP="0041420F">
      <w:pPr>
        <w:rPr>
          <w:b w:val="0"/>
          <w:bCs w:val="0"/>
          <w:caps/>
          <w:sz w:val="24"/>
          <w:szCs w:val="24"/>
          <w:rtl/>
        </w:rPr>
      </w:pPr>
      <w:r>
        <w:rPr>
          <w:rFonts w:hint="cs"/>
          <w:b w:val="0"/>
          <w:bCs w:val="0"/>
          <w:caps/>
          <w:sz w:val="24"/>
          <w:szCs w:val="24"/>
          <w:rtl/>
        </w:rPr>
        <w:t>כמה ישיבות ...</w:t>
      </w:r>
    </w:p>
    <w:p w14:paraId="0F483482" w14:textId="77777777" w:rsidR="001E2274" w:rsidRDefault="001E2274" w:rsidP="0041420F">
      <w:pPr>
        <w:rPr>
          <w:b w:val="0"/>
          <w:bCs w:val="0"/>
          <w:caps/>
          <w:sz w:val="24"/>
          <w:szCs w:val="24"/>
          <w:rtl/>
        </w:rPr>
      </w:pPr>
    </w:p>
    <w:p w14:paraId="157600A3" w14:textId="77777777" w:rsidR="001E2274" w:rsidRDefault="00D17364" w:rsidP="0041420F">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4A8911C5" w14:textId="487040E2" w:rsidR="001E2274" w:rsidRDefault="0041420F" w:rsidP="0041420F">
      <w:pPr>
        <w:rPr>
          <w:b w:val="0"/>
          <w:bCs w:val="0"/>
          <w:caps/>
          <w:sz w:val="24"/>
          <w:szCs w:val="24"/>
          <w:rtl/>
        </w:rPr>
      </w:pPr>
      <w:r>
        <w:rPr>
          <w:rFonts w:hint="cs"/>
          <w:b w:val="0"/>
          <w:bCs w:val="0"/>
          <w:caps/>
          <w:sz w:val="24"/>
          <w:szCs w:val="24"/>
          <w:rtl/>
        </w:rPr>
        <w:t xml:space="preserve">הייתה לנו ישיבה בין לבין </w:t>
      </w:r>
    </w:p>
    <w:p w14:paraId="6013231C" w14:textId="77777777" w:rsidR="001E2274" w:rsidRDefault="001E2274" w:rsidP="0041420F">
      <w:pPr>
        <w:rPr>
          <w:b w:val="0"/>
          <w:bCs w:val="0"/>
          <w:caps/>
          <w:sz w:val="24"/>
          <w:szCs w:val="24"/>
          <w:rtl/>
        </w:rPr>
      </w:pPr>
    </w:p>
    <w:p w14:paraId="71382169" w14:textId="77777777" w:rsidR="001E2274" w:rsidRDefault="00D70D61" w:rsidP="0041420F">
      <w:pPr>
        <w:rPr>
          <w:caps/>
          <w:sz w:val="24"/>
          <w:szCs w:val="24"/>
          <w:u w:val="single"/>
          <w:rtl/>
        </w:rPr>
      </w:pPr>
      <w:r w:rsidRPr="00D70D61">
        <w:rPr>
          <w:rFonts w:hint="cs"/>
          <w:caps/>
          <w:sz w:val="24"/>
          <w:szCs w:val="24"/>
          <w:u w:val="single"/>
          <w:rtl/>
        </w:rPr>
        <w:t>מר שמואל רוטמן - ממלא מקום וסגן ראש העיר יהוד</w:t>
      </w:r>
      <w:r w:rsidR="001E2274">
        <w:rPr>
          <w:rFonts w:hint="cs"/>
          <w:caps/>
          <w:sz w:val="24"/>
          <w:szCs w:val="24"/>
          <w:u w:val="single"/>
          <w:rtl/>
        </w:rPr>
        <w:t>:</w:t>
      </w:r>
    </w:p>
    <w:p w14:paraId="1922719E" w14:textId="6B031B38" w:rsidR="001E2274" w:rsidRDefault="0041420F" w:rsidP="0041420F">
      <w:pPr>
        <w:rPr>
          <w:b w:val="0"/>
          <w:bCs w:val="0"/>
          <w:caps/>
          <w:sz w:val="24"/>
          <w:szCs w:val="24"/>
          <w:rtl/>
        </w:rPr>
      </w:pPr>
      <w:r>
        <w:rPr>
          <w:rFonts w:hint="cs"/>
          <w:b w:val="0"/>
          <w:bCs w:val="0"/>
          <w:caps/>
          <w:sz w:val="24"/>
          <w:szCs w:val="24"/>
          <w:rtl/>
        </w:rPr>
        <w:t xml:space="preserve">נכון </w:t>
      </w:r>
    </w:p>
    <w:p w14:paraId="5936D8BD" w14:textId="77777777" w:rsidR="001E2274" w:rsidRDefault="001E2274" w:rsidP="0041420F">
      <w:pPr>
        <w:rPr>
          <w:b w:val="0"/>
          <w:bCs w:val="0"/>
          <w:caps/>
          <w:sz w:val="24"/>
          <w:szCs w:val="24"/>
          <w:rtl/>
        </w:rPr>
      </w:pPr>
    </w:p>
    <w:p w14:paraId="2BEA2834" w14:textId="77777777" w:rsidR="001E2274" w:rsidRDefault="00D17364" w:rsidP="0041420F">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2DAA4AF5" w14:textId="1166B2E8" w:rsidR="001E2274" w:rsidRDefault="0041420F" w:rsidP="0041420F">
      <w:pPr>
        <w:rPr>
          <w:b w:val="0"/>
          <w:bCs w:val="0"/>
          <w:caps/>
          <w:sz w:val="24"/>
          <w:szCs w:val="24"/>
          <w:rtl/>
        </w:rPr>
      </w:pPr>
      <w:r>
        <w:rPr>
          <w:rFonts w:hint="cs"/>
          <w:b w:val="0"/>
          <w:bCs w:val="0"/>
          <w:caps/>
          <w:sz w:val="24"/>
          <w:szCs w:val="24"/>
          <w:rtl/>
        </w:rPr>
        <w:t>בין הפגישה הקודמת לבין הפגישה הזו</w:t>
      </w:r>
    </w:p>
    <w:p w14:paraId="2825B642" w14:textId="77777777" w:rsidR="001E2274" w:rsidRDefault="001E2274" w:rsidP="0041420F">
      <w:pPr>
        <w:rPr>
          <w:b w:val="0"/>
          <w:bCs w:val="0"/>
          <w:caps/>
          <w:sz w:val="24"/>
          <w:szCs w:val="24"/>
          <w:rtl/>
        </w:rPr>
      </w:pPr>
    </w:p>
    <w:p w14:paraId="30FADACB" w14:textId="77777777" w:rsidR="001E2274" w:rsidRDefault="00D70D61" w:rsidP="0041420F">
      <w:pPr>
        <w:rPr>
          <w:caps/>
          <w:sz w:val="24"/>
          <w:szCs w:val="24"/>
          <w:u w:val="single"/>
          <w:rtl/>
        </w:rPr>
      </w:pPr>
      <w:r w:rsidRPr="00D70D61">
        <w:rPr>
          <w:rFonts w:hint="cs"/>
          <w:caps/>
          <w:sz w:val="24"/>
          <w:szCs w:val="24"/>
          <w:u w:val="single"/>
          <w:rtl/>
        </w:rPr>
        <w:t>מר שמואל רוטמן - ממלא מקום וסגן ראש העיר יהוד</w:t>
      </w:r>
      <w:r w:rsidR="001E2274">
        <w:rPr>
          <w:rFonts w:hint="cs"/>
          <w:caps/>
          <w:sz w:val="24"/>
          <w:szCs w:val="24"/>
          <w:u w:val="single"/>
          <w:rtl/>
        </w:rPr>
        <w:t>:</w:t>
      </w:r>
    </w:p>
    <w:p w14:paraId="49BD4684" w14:textId="51151607" w:rsidR="001E2274" w:rsidRDefault="0041420F" w:rsidP="0041420F">
      <w:pPr>
        <w:rPr>
          <w:b w:val="0"/>
          <w:bCs w:val="0"/>
          <w:caps/>
          <w:sz w:val="24"/>
          <w:szCs w:val="24"/>
          <w:rtl/>
        </w:rPr>
      </w:pPr>
      <w:r>
        <w:rPr>
          <w:rFonts w:hint="cs"/>
          <w:b w:val="0"/>
          <w:bCs w:val="0"/>
          <w:caps/>
          <w:sz w:val="24"/>
          <w:szCs w:val="24"/>
          <w:rtl/>
        </w:rPr>
        <w:t xml:space="preserve">נכון נכון </w:t>
      </w:r>
    </w:p>
    <w:p w14:paraId="49CDD585" w14:textId="77777777" w:rsidR="001E2274" w:rsidRDefault="001E2274" w:rsidP="0041420F">
      <w:pPr>
        <w:rPr>
          <w:b w:val="0"/>
          <w:bCs w:val="0"/>
          <w:caps/>
          <w:sz w:val="24"/>
          <w:szCs w:val="24"/>
          <w:rtl/>
        </w:rPr>
      </w:pPr>
    </w:p>
    <w:p w14:paraId="315745D1" w14:textId="77777777" w:rsidR="001E2274" w:rsidRDefault="00D17364" w:rsidP="0041420F">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3E7077A2" w14:textId="22A865D4" w:rsidR="001E2274" w:rsidRDefault="0041420F" w:rsidP="0041420F">
      <w:pPr>
        <w:rPr>
          <w:b w:val="0"/>
          <w:bCs w:val="0"/>
          <w:caps/>
          <w:sz w:val="24"/>
          <w:szCs w:val="24"/>
          <w:rtl/>
        </w:rPr>
      </w:pPr>
      <w:r>
        <w:rPr>
          <w:rFonts w:hint="cs"/>
          <w:b w:val="0"/>
          <w:bCs w:val="0"/>
          <w:caps/>
          <w:sz w:val="24"/>
          <w:szCs w:val="24"/>
          <w:rtl/>
        </w:rPr>
        <w:t xml:space="preserve">הייתה לנו חלופה, הייתה לנו ישיבה, החלופה הזו הוצגה בישיבה, אתה לא השתתפת בה </w:t>
      </w:r>
    </w:p>
    <w:p w14:paraId="78853D75" w14:textId="77777777" w:rsidR="001E2274" w:rsidRDefault="001E2274" w:rsidP="0041420F">
      <w:pPr>
        <w:rPr>
          <w:b w:val="0"/>
          <w:bCs w:val="0"/>
          <w:caps/>
          <w:sz w:val="24"/>
          <w:szCs w:val="24"/>
          <w:rtl/>
        </w:rPr>
      </w:pPr>
    </w:p>
    <w:p w14:paraId="2BE0817A" w14:textId="77777777" w:rsidR="001E2274" w:rsidRDefault="00D70D61" w:rsidP="0041420F">
      <w:pPr>
        <w:rPr>
          <w:caps/>
          <w:sz w:val="24"/>
          <w:szCs w:val="24"/>
          <w:u w:val="single"/>
          <w:rtl/>
        </w:rPr>
      </w:pPr>
      <w:r w:rsidRPr="00D70D61">
        <w:rPr>
          <w:rFonts w:hint="cs"/>
          <w:caps/>
          <w:sz w:val="24"/>
          <w:szCs w:val="24"/>
          <w:u w:val="single"/>
          <w:rtl/>
        </w:rPr>
        <w:t>מר שמואל רוטמן - ממלא מקום וסגן ראש העיר יהוד</w:t>
      </w:r>
      <w:r w:rsidR="001E2274">
        <w:rPr>
          <w:rFonts w:hint="cs"/>
          <w:caps/>
          <w:sz w:val="24"/>
          <w:szCs w:val="24"/>
          <w:u w:val="single"/>
          <w:rtl/>
        </w:rPr>
        <w:t>:</w:t>
      </w:r>
    </w:p>
    <w:p w14:paraId="3AFD042C" w14:textId="7C1E278F" w:rsidR="001E2274" w:rsidRDefault="0041420F" w:rsidP="0041420F">
      <w:pPr>
        <w:rPr>
          <w:b w:val="0"/>
          <w:bCs w:val="0"/>
          <w:caps/>
          <w:sz w:val="24"/>
          <w:szCs w:val="24"/>
          <w:rtl/>
        </w:rPr>
      </w:pPr>
      <w:r>
        <w:rPr>
          <w:rFonts w:hint="cs"/>
          <w:b w:val="0"/>
          <w:bCs w:val="0"/>
          <w:caps/>
          <w:sz w:val="24"/>
          <w:szCs w:val="24"/>
          <w:rtl/>
        </w:rPr>
        <w:t xml:space="preserve">נכון נכון </w:t>
      </w:r>
    </w:p>
    <w:p w14:paraId="2A93B228" w14:textId="77777777" w:rsidR="001E2274" w:rsidRDefault="001E2274" w:rsidP="0041420F">
      <w:pPr>
        <w:rPr>
          <w:b w:val="0"/>
          <w:bCs w:val="0"/>
          <w:caps/>
          <w:sz w:val="24"/>
          <w:szCs w:val="24"/>
          <w:rtl/>
        </w:rPr>
      </w:pPr>
    </w:p>
    <w:p w14:paraId="026FC1EC" w14:textId="77777777" w:rsidR="001E2274" w:rsidRDefault="00D17364" w:rsidP="0041420F">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7D40C20F" w14:textId="5ED3E7C8" w:rsidR="001E2274" w:rsidRDefault="0041420F" w:rsidP="0041420F">
      <w:pPr>
        <w:rPr>
          <w:b w:val="0"/>
          <w:bCs w:val="0"/>
          <w:caps/>
          <w:sz w:val="24"/>
          <w:szCs w:val="24"/>
          <w:rtl/>
        </w:rPr>
      </w:pPr>
      <w:r>
        <w:rPr>
          <w:rFonts w:hint="cs"/>
          <w:b w:val="0"/>
          <w:bCs w:val="0"/>
          <w:caps/>
          <w:sz w:val="24"/>
          <w:szCs w:val="24"/>
          <w:rtl/>
        </w:rPr>
        <w:t xml:space="preserve">היא הוצגה אוקיי? </w:t>
      </w:r>
    </w:p>
    <w:p w14:paraId="7F267DB9" w14:textId="77777777" w:rsidR="001E2274" w:rsidRDefault="001E2274" w:rsidP="0041420F">
      <w:pPr>
        <w:rPr>
          <w:b w:val="0"/>
          <w:bCs w:val="0"/>
          <w:caps/>
          <w:sz w:val="24"/>
          <w:szCs w:val="24"/>
          <w:rtl/>
        </w:rPr>
      </w:pPr>
    </w:p>
    <w:p w14:paraId="05728025" w14:textId="77777777" w:rsidR="001E2274" w:rsidRDefault="00D70D61" w:rsidP="0041420F">
      <w:pPr>
        <w:rPr>
          <w:caps/>
          <w:sz w:val="24"/>
          <w:szCs w:val="24"/>
          <w:u w:val="single"/>
          <w:rtl/>
        </w:rPr>
      </w:pPr>
      <w:r w:rsidRPr="00D70D61">
        <w:rPr>
          <w:rFonts w:hint="cs"/>
          <w:caps/>
          <w:sz w:val="24"/>
          <w:szCs w:val="24"/>
          <w:u w:val="single"/>
          <w:rtl/>
        </w:rPr>
        <w:t>מר שמואל רוטמן - ממלא מקום וסגן ראש העיר יהוד</w:t>
      </w:r>
      <w:r w:rsidR="001E2274">
        <w:rPr>
          <w:rFonts w:hint="cs"/>
          <w:caps/>
          <w:sz w:val="24"/>
          <w:szCs w:val="24"/>
          <w:u w:val="single"/>
          <w:rtl/>
        </w:rPr>
        <w:t>:</w:t>
      </w:r>
    </w:p>
    <w:p w14:paraId="11A5A190" w14:textId="146F1B2E" w:rsidR="001E2274" w:rsidRDefault="0041420F" w:rsidP="0041420F">
      <w:pPr>
        <w:rPr>
          <w:b w:val="0"/>
          <w:bCs w:val="0"/>
          <w:caps/>
          <w:sz w:val="24"/>
          <w:szCs w:val="24"/>
          <w:rtl/>
        </w:rPr>
      </w:pPr>
      <w:r>
        <w:rPr>
          <w:rFonts w:hint="cs"/>
          <w:b w:val="0"/>
          <w:bCs w:val="0"/>
          <w:caps/>
          <w:sz w:val="24"/>
          <w:szCs w:val="24"/>
          <w:rtl/>
        </w:rPr>
        <w:lastRenderedPageBreak/>
        <w:t>וראש העיר אמר וגם כתב</w:t>
      </w:r>
    </w:p>
    <w:p w14:paraId="02B21035" w14:textId="77777777" w:rsidR="001E2274" w:rsidRDefault="001E2274" w:rsidP="0041420F">
      <w:pPr>
        <w:rPr>
          <w:b w:val="0"/>
          <w:bCs w:val="0"/>
          <w:caps/>
          <w:sz w:val="24"/>
          <w:szCs w:val="24"/>
          <w:rtl/>
        </w:rPr>
      </w:pPr>
    </w:p>
    <w:p w14:paraId="74B03772" w14:textId="77777777" w:rsidR="001E2274" w:rsidRDefault="00D17364" w:rsidP="0041420F">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4C06DC8B" w14:textId="14AABA0D" w:rsidR="001E2274" w:rsidRDefault="0041420F" w:rsidP="0041420F">
      <w:pPr>
        <w:rPr>
          <w:b w:val="0"/>
          <w:bCs w:val="0"/>
          <w:caps/>
          <w:sz w:val="24"/>
          <w:szCs w:val="24"/>
          <w:rtl/>
        </w:rPr>
      </w:pPr>
      <w:r>
        <w:rPr>
          <w:rFonts w:hint="cs"/>
          <w:b w:val="0"/>
          <w:bCs w:val="0"/>
          <w:caps/>
          <w:sz w:val="24"/>
          <w:szCs w:val="24"/>
          <w:rtl/>
        </w:rPr>
        <w:t>רגע לא לא</w:t>
      </w:r>
      <w:r w:rsidR="000F703D">
        <w:rPr>
          <w:rFonts w:hint="cs"/>
          <w:b w:val="0"/>
          <w:bCs w:val="0"/>
          <w:caps/>
          <w:sz w:val="24"/>
          <w:szCs w:val="24"/>
          <w:rtl/>
        </w:rPr>
        <w:t xml:space="preserve"> </w:t>
      </w:r>
      <w:r>
        <w:rPr>
          <w:rFonts w:hint="cs"/>
          <w:b w:val="0"/>
          <w:bCs w:val="0"/>
          <w:caps/>
          <w:sz w:val="24"/>
          <w:szCs w:val="24"/>
          <w:rtl/>
        </w:rPr>
        <w:t>... אני שואל בוא אנחנו כרגע אתה אתה אתם מוכנים לטעון עכשיו על החלופות?</w:t>
      </w:r>
    </w:p>
    <w:p w14:paraId="0424673F" w14:textId="77777777" w:rsidR="001E2274" w:rsidRDefault="001E2274" w:rsidP="0041420F">
      <w:pPr>
        <w:rPr>
          <w:b w:val="0"/>
          <w:bCs w:val="0"/>
          <w:caps/>
          <w:sz w:val="24"/>
          <w:szCs w:val="24"/>
          <w:rtl/>
        </w:rPr>
      </w:pPr>
    </w:p>
    <w:p w14:paraId="2BFB3103" w14:textId="77777777" w:rsidR="001E2274" w:rsidRDefault="00D70D61" w:rsidP="0041420F">
      <w:pPr>
        <w:rPr>
          <w:caps/>
          <w:sz w:val="24"/>
          <w:szCs w:val="24"/>
          <w:u w:val="single"/>
          <w:rtl/>
        </w:rPr>
      </w:pPr>
      <w:r w:rsidRPr="00D70D61">
        <w:rPr>
          <w:rFonts w:hint="cs"/>
          <w:caps/>
          <w:sz w:val="24"/>
          <w:szCs w:val="24"/>
          <w:u w:val="single"/>
          <w:rtl/>
        </w:rPr>
        <w:t>מר שמואל רוטמן - ממלא מקום וסגן ראש העיר יהוד</w:t>
      </w:r>
      <w:r w:rsidR="001E2274">
        <w:rPr>
          <w:rFonts w:hint="cs"/>
          <w:caps/>
          <w:sz w:val="24"/>
          <w:szCs w:val="24"/>
          <w:u w:val="single"/>
          <w:rtl/>
        </w:rPr>
        <w:t>:</w:t>
      </w:r>
    </w:p>
    <w:p w14:paraId="40D10593" w14:textId="274C0F7F" w:rsidR="001E2274" w:rsidRDefault="0041420F" w:rsidP="0041420F">
      <w:pPr>
        <w:rPr>
          <w:b w:val="0"/>
          <w:bCs w:val="0"/>
          <w:caps/>
          <w:sz w:val="24"/>
          <w:szCs w:val="24"/>
          <w:rtl/>
        </w:rPr>
      </w:pPr>
      <w:r>
        <w:rPr>
          <w:rFonts w:hint="cs"/>
          <w:b w:val="0"/>
          <w:bCs w:val="0"/>
          <w:caps/>
          <w:sz w:val="24"/>
          <w:szCs w:val="24"/>
          <w:rtl/>
        </w:rPr>
        <w:t>על רק על המקורית, על החלופות טענו ומה שכתבנו בכתובים זה מה שיש להגיד על החלופות, כתבנו הגשנו את כל המסמכים לדיוני ה, לדיונים הפנימיים שהיו</w:t>
      </w:r>
    </w:p>
    <w:p w14:paraId="039992E4" w14:textId="77777777" w:rsidR="001E2274" w:rsidRDefault="001E2274" w:rsidP="0041420F">
      <w:pPr>
        <w:rPr>
          <w:b w:val="0"/>
          <w:bCs w:val="0"/>
          <w:caps/>
          <w:sz w:val="24"/>
          <w:szCs w:val="24"/>
          <w:rtl/>
        </w:rPr>
      </w:pPr>
    </w:p>
    <w:p w14:paraId="70664BA4" w14:textId="77777777" w:rsidR="001E2274" w:rsidRDefault="00D17364" w:rsidP="0041420F">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019F52AA" w14:textId="5E940A91" w:rsidR="001E2274" w:rsidRDefault="0041420F" w:rsidP="0041420F">
      <w:pPr>
        <w:rPr>
          <w:b w:val="0"/>
          <w:bCs w:val="0"/>
          <w:caps/>
          <w:sz w:val="24"/>
          <w:szCs w:val="24"/>
          <w:rtl/>
        </w:rPr>
      </w:pPr>
      <w:r>
        <w:rPr>
          <w:rFonts w:hint="cs"/>
          <w:b w:val="0"/>
          <w:bCs w:val="0"/>
          <w:caps/>
          <w:sz w:val="24"/>
          <w:szCs w:val="24"/>
          <w:rtl/>
        </w:rPr>
        <w:t xml:space="preserve">בסדר גמור אני אני אני מבין רגע </w:t>
      </w:r>
    </w:p>
    <w:p w14:paraId="35A4E560" w14:textId="77777777" w:rsidR="001E2274" w:rsidRDefault="001E2274" w:rsidP="0041420F">
      <w:pPr>
        <w:rPr>
          <w:b w:val="0"/>
          <w:bCs w:val="0"/>
          <w:caps/>
          <w:sz w:val="24"/>
          <w:szCs w:val="24"/>
          <w:rtl/>
        </w:rPr>
      </w:pPr>
    </w:p>
    <w:p w14:paraId="466173AE" w14:textId="77777777" w:rsidR="001E2274" w:rsidRDefault="00D70D61" w:rsidP="0041420F">
      <w:pPr>
        <w:rPr>
          <w:caps/>
          <w:sz w:val="24"/>
          <w:szCs w:val="24"/>
          <w:u w:val="single"/>
          <w:rtl/>
        </w:rPr>
      </w:pPr>
      <w:r w:rsidRPr="00D70D61">
        <w:rPr>
          <w:rFonts w:hint="cs"/>
          <w:caps/>
          <w:sz w:val="24"/>
          <w:szCs w:val="24"/>
          <w:u w:val="single"/>
          <w:rtl/>
        </w:rPr>
        <w:t>מר שמואל רוטמן - ממלא מקום וסגן ראש העיר יהוד</w:t>
      </w:r>
      <w:r w:rsidR="001E2274">
        <w:rPr>
          <w:rFonts w:hint="cs"/>
          <w:caps/>
          <w:sz w:val="24"/>
          <w:szCs w:val="24"/>
          <w:u w:val="single"/>
          <w:rtl/>
        </w:rPr>
        <w:t>:</w:t>
      </w:r>
    </w:p>
    <w:p w14:paraId="11EA631A" w14:textId="1F70D328" w:rsidR="001E2274" w:rsidRDefault="0041420F" w:rsidP="0041420F">
      <w:pPr>
        <w:rPr>
          <w:b w:val="0"/>
          <w:bCs w:val="0"/>
          <w:caps/>
          <w:sz w:val="24"/>
          <w:szCs w:val="24"/>
          <w:rtl/>
        </w:rPr>
      </w:pPr>
      <w:r>
        <w:rPr>
          <w:rFonts w:hint="cs"/>
          <w:b w:val="0"/>
          <w:bCs w:val="0"/>
          <w:caps/>
          <w:sz w:val="24"/>
          <w:szCs w:val="24"/>
          <w:rtl/>
        </w:rPr>
        <w:t>של הצוות</w:t>
      </w:r>
    </w:p>
    <w:p w14:paraId="12005312" w14:textId="77777777" w:rsidR="001E2274" w:rsidRDefault="001E2274" w:rsidP="0041420F">
      <w:pPr>
        <w:rPr>
          <w:b w:val="0"/>
          <w:bCs w:val="0"/>
          <w:caps/>
          <w:sz w:val="24"/>
          <w:szCs w:val="24"/>
          <w:rtl/>
        </w:rPr>
      </w:pPr>
    </w:p>
    <w:p w14:paraId="43632A85" w14:textId="77777777" w:rsidR="001E2274" w:rsidRDefault="00D17364" w:rsidP="0041420F">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2C71C8FF" w14:textId="239FC55C" w:rsidR="001E2274" w:rsidRDefault="0041420F" w:rsidP="0041420F">
      <w:pPr>
        <w:rPr>
          <w:b w:val="0"/>
          <w:bCs w:val="0"/>
          <w:caps/>
          <w:sz w:val="24"/>
          <w:szCs w:val="24"/>
          <w:rtl/>
        </w:rPr>
      </w:pPr>
      <w:r>
        <w:rPr>
          <w:rFonts w:hint="cs"/>
          <w:b w:val="0"/>
          <w:bCs w:val="0"/>
          <w:caps/>
          <w:sz w:val="24"/>
          <w:szCs w:val="24"/>
          <w:rtl/>
        </w:rPr>
        <w:t xml:space="preserve">רגע סליחה </w:t>
      </w:r>
    </w:p>
    <w:p w14:paraId="317F9928" w14:textId="77777777" w:rsidR="001E2274" w:rsidRDefault="001E2274" w:rsidP="0041420F">
      <w:pPr>
        <w:rPr>
          <w:b w:val="0"/>
          <w:bCs w:val="0"/>
          <w:caps/>
          <w:sz w:val="24"/>
          <w:szCs w:val="24"/>
          <w:rtl/>
        </w:rPr>
      </w:pPr>
    </w:p>
    <w:p w14:paraId="498946B1" w14:textId="77777777" w:rsidR="001E2274" w:rsidRDefault="00D70D61" w:rsidP="0041420F">
      <w:pPr>
        <w:rPr>
          <w:caps/>
          <w:sz w:val="24"/>
          <w:szCs w:val="24"/>
          <w:u w:val="single"/>
          <w:rtl/>
        </w:rPr>
      </w:pPr>
      <w:r w:rsidRPr="00D70D61">
        <w:rPr>
          <w:rFonts w:hint="cs"/>
          <w:caps/>
          <w:sz w:val="24"/>
          <w:szCs w:val="24"/>
          <w:u w:val="single"/>
          <w:rtl/>
        </w:rPr>
        <w:t>מר שמואל רוטמן - ממלא מקום וסגן ראש העיר יהוד</w:t>
      </w:r>
      <w:r w:rsidR="001E2274">
        <w:rPr>
          <w:rFonts w:hint="cs"/>
          <w:caps/>
          <w:sz w:val="24"/>
          <w:szCs w:val="24"/>
          <w:u w:val="single"/>
          <w:rtl/>
        </w:rPr>
        <w:t>:</w:t>
      </w:r>
    </w:p>
    <w:p w14:paraId="35559521" w14:textId="4E6310D3" w:rsidR="001E2274" w:rsidRDefault="0041420F" w:rsidP="0041420F">
      <w:pPr>
        <w:rPr>
          <w:b w:val="0"/>
          <w:bCs w:val="0"/>
          <w:caps/>
          <w:sz w:val="24"/>
          <w:szCs w:val="24"/>
          <w:rtl/>
        </w:rPr>
      </w:pPr>
      <w:r>
        <w:rPr>
          <w:rFonts w:hint="cs"/>
          <w:b w:val="0"/>
          <w:bCs w:val="0"/>
          <w:caps/>
          <w:sz w:val="24"/>
          <w:szCs w:val="24"/>
          <w:rtl/>
        </w:rPr>
        <w:t xml:space="preserve">בבקשה </w:t>
      </w:r>
    </w:p>
    <w:p w14:paraId="07234F2E" w14:textId="77777777" w:rsidR="001E2274" w:rsidRDefault="001E2274" w:rsidP="0041420F">
      <w:pPr>
        <w:rPr>
          <w:b w:val="0"/>
          <w:bCs w:val="0"/>
          <w:caps/>
          <w:sz w:val="24"/>
          <w:szCs w:val="24"/>
          <w:rtl/>
        </w:rPr>
      </w:pPr>
    </w:p>
    <w:p w14:paraId="228B906E" w14:textId="77777777" w:rsidR="001E2274" w:rsidRDefault="00D17364" w:rsidP="0041420F">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24F4EFCA" w14:textId="3269DE8D" w:rsidR="001E2274" w:rsidRDefault="0041420F" w:rsidP="0041420F">
      <w:pPr>
        <w:rPr>
          <w:b w:val="0"/>
          <w:bCs w:val="0"/>
          <w:caps/>
          <w:sz w:val="24"/>
          <w:szCs w:val="24"/>
          <w:rtl/>
        </w:rPr>
      </w:pPr>
      <w:r>
        <w:rPr>
          <w:rFonts w:hint="cs"/>
          <w:b w:val="0"/>
          <w:bCs w:val="0"/>
          <w:caps/>
          <w:sz w:val="24"/>
          <w:szCs w:val="24"/>
          <w:rtl/>
        </w:rPr>
        <w:t>זאת אומרת הצוות הצוות הצוות דן בחלופות?</w:t>
      </w:r>
    </w:p>
    <w:p w14:paraId="70A13B4D" w14:textId="77777777" w:rsidR="001E2274" w:rsidRDefault="001E2274" w:rsidP="0041420F">
      <w:pPr>
        <w:rPr>
          <w:b w:val="0"/>
          <w:bCs w:val="0"/>
          <w:caps/>
          <w:sz w:val="24"/>
          <w:szCs w:val="24"/>
          <w:rtl/>
        </w:rPr>
      </w:pPr>
    </w:p>
    <w:p w14:paraId="653EFEB5" w14:textId="77777777" w:rsidR="001E2274" w:rsidRDefault="00D70D61" w:rsidP="0041420F">
      <w:pPr>
        <w:rPr>
          <w:caps/>
          <w:sz w:val="24"/>
          <w:szCs w:val="24"/>
          <w:u w:val="single"/>
          <w:rtl/>
        </w:rPr>
      </w:pPr>
      <w:r w:rsidRPr="00D70D61">
        <w:rPr>
          <w:rFonts w:hint="cs"/>
          <w:caps/>
          <w:sz w:val="24"/>
          <w:szCs w:val="24"/>
          <w:u w:val="single"/>
          <w:rtl/>
        </w:rPr>
        <w:t>מר שמואל רוטמן - ממלא מקום וסגן ראש העיר יהוד</w:t>
      </w:r>
      <w:r w:rsidR="001E2274">
        <w:rPr>
          <w:rFonts w:hint="cs"/>
          <w:caps/>
          <w:sz w:val="24"/>
          <w:szCs w:val="24"/>
          <w:u w:val="single"/>
          <w:rtl/>
        </w:rPr>
        <w:t>:</w:t>
      </w:r>
    </w:p>
    <w:p w14:paraId="09CA053A" w14:textId="5F309131" w:rsidR="001E2274" w:rsidRDefault="0041420F" w:rsidP="0041420F">
      <w:pPr>
        <w:rPr>
          <w:b w:val="0"/>
          <w:bCs w:val="0"/>
          <w:caps/>
          <w:sz w:val="24"/>
          <w:szCs w:val="24"/>
          <w:rtl/>
        </w:rPr>
      </w:pPr>
      <w:r>
        <w:rPr>
          <w:rFonts w:hint="cs"/>
          <w:b w:val="0"/>
          <w:bCs w:val="0"/>
          <w:caps/>
          <w:sz w:val="24"/>
          <w:szCs w:val="24"/>
          <w:rtl/>
        </w:rPr>
        <w:t xml:space="preserve">כן </w:t>
      </w:r>
    </w:p>
    <w:p w14:paraId="746CDD86" w14:textId="77777777" w:rsidR="001E2274" w:rsidRDefault="001E2274" w:rsidP="0041420F">
      <w:pPr>
        <w:rPr>
          <w:b w:val="0"/>
          <w:bCs w:val="0"/>
          <w:caps/>
          <w:sz w:val="24"/>
          <w:szCs w:val="24"/>
          <w:rtl/>
        </w:rPr>
      </w:pPr>
    </w:p>
    <w:p w14:paraId="6CA578D7" w14:textId="77777777" w:rsidR="001E2274" w:rsidRDefault="00D17364" w:rsidP="0041420F">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703ED0A3" w14:textId="3CBE53E6" w:rsidR="001E2274" w:rsidRDefault="0041420F" w:rsidP="0041420F">
      <w:pPr>
        <w:rPr>
          <w:b w:val="0"/>
          <w:bCs w:val="0"/>
          <w:caps/>
          <w:sz w:val="24"/>
          <w:szCs w:val="24"/>
          <w:rtl/>
        </w:rPr>
      </w:pPr>
      <w:r>
        <w:rPr>
          <w:rFonts w:hint="cs"/>
          <w:b w:val="0"/>
          <w:bCs w:val="0"/>
          <w:caps/>
          <w:sz w:val="24"/>
          <w:szCs w:val="24"/>
          <w:rtl/>
        </w:rPr>
        <w:t>יופי זאת אומרת יש לך</w:t>
      </w:r>
    </w:p>
    <w:p w14:paraId="0F7B54E5" w14:textId="77777777" w:rsidR="001E2274" w:rsidRDefault="001E2274" w:rsidP="0041420F">
      <w:pPr>
        <w:rPr>
          <w:b w:val="0"/>
          <w:bCs w:val="0"/>
          <w:caps/>
          <w:sz w:val="24"/>
          <w:szCs w:val="24"/>
          <w:rtl/>
        </w:rPr>
      </w:pPr>
    </w:p>
    <w:p w14:paraId="2FA42085" w14:textId="77777777" w:rsidR="001E2274" w:rsidRDefault="00D70D61" w:rsidP="0041420F">
      <w:pPr>
        <w:rPr>
          <w:caps/>
          <w:sz w:val="24"/>
          <w:szCs w:val="24"/>
          <w:u w:val="single"/>
          <w:rtl/>
        </w:rPr>
      </w:pPr>
      <w:r w:rsidRPr="00D70D61">
        <w:rPr>
          <w:rFonts w:hint="cs"/>
          <w:caps/>
          <w:sz w:val="24"/>
          <w:szCs w:val="24"/>
          <w:u w:val="single"/>
          <w:rtl/>
        </w:rPr>
        <w:t>מר שמואל רוטמן - ממלא מקום וסגן ראש העיר יהוד</w:t>
      </w:r>
      <w:r w:rsidR="001E2274">
        <w:rPr>
          <w:rFonts w:hint="cs"/>
          <w:caps/>
          <w:sz w:val="24"/>
          <w:szCs w:val="24"/>
          <w:u w:val="single"/>
          <w:rtl/>
        </w:rPr>
        <w:t>:</w:t>
      </w:r>
    </w:p>
    <w:p w14:paraId="7B31A7B2" w14:textId="2319CB97" w:rsidR="001E2274" w:rsidRDefault="0041420F" w:rsidP="0041420F">
      <w:pPr>
        <w:rPr>
          <w:b w:val="0"/>
          <w:bCs w:val="0"/>
          <w:caps/>
          <w:sz w:val="24"/>
          <w:szCs w:val="24"/>
          <w:rtl/>
        </w:rPr>
      </w:pPr>
      <w:r>
        <w:rPr>
          <w:rFonts w:hint="cs"/>
          <w:b w:val="0"/>
          <w:bCs w:val="0"/>
          <w:caps/>
          <w:sz w:val="24"/>
          <w:szCs w:val="24"/>
          <w:rtl/>
        </w:rPr>
        <w:t>הצוות, לא הוועדה, הצוות המקצועי</w:t>
      </w:r>
    </w:p>
    <w:p w14:paraId="0974885F" w14:textId="77777777" w:rsidR="001E2274" w:rsidRDefault="001E2274" w:rsidP="0041420F">
      <w:pPr>
        <w:rPr>
          <w:b w:val="0"/>
          <w:bCs w:val="0"/>
          <w:caps/>
          <w:sz w:val="24"/>
          <w:szCs w:val="24"/>
          <w:rtl/>
        </w:rPr>
      </w:pPr>
    </w:p>
    <w:p w14:paraId="45C1485E" w14:textId="77777777" w:rsidR="001E2274" w:rsidRDefault="00D17364" w:rsidP="0041420F">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66021DE6" w14:textId="46805ECA" w:rsidR="001E2274" w:rsidRDefault="0041420F" w:rsidP="0041420F">
      <w:pPr>
        <w:rPr>
          <w:b w:val="0"/>
          <w:bCs w:val="0"/>
          <w:caps/>
          <w:sz w:val="24"/>
          <w:szCs w:val="24"/>
          <w:rtl/>
        </w:rPr>
      </w:pPr>
      <w:r>
        <w:rPr>
          <w:rFonts w:hint="cs"/>
          <w:b w:val="0"/>
          <w:bCs w:val="0"/>
          <w:caps/>
          <w:sz w:val="24"/>
          <w:szCs w:val="24"/>
          <w:rtl/>
        </w:rPr>
        <w:t>לא, הצוות המקצועי</w:t>
      </w:r>
      <w:r w:rsidR="000F703D">
        <w:rPr>
          <w:rFonts w:hint="cs"/>
          <w:b w:val="0"/>
          <w:bCs w:val="0"/>
          <w:caps/>
          <w:sz w:val="24"/>
          <w:szCs w:val="24"/>
          <w:rtl/>
        </w:rPr>
        <w:t xml:space="preserve"> </w:t>
      </w:r>
      <w:r>
        <w:rPr>
          <w:rFonts w:hint="cs"/>
          <w:b w:val="0"/>
          <w:bCs w:val="0"/>
          <w:caps/>
          <w:sz w:val="24"/>
          <w:szCs w:val="24"/>
          <w:rtl/>
        </w:rPr>
        <w:t xml:space="preserve">שלכם גם גם אתם </w:t>
      </w:r>
    </w:p>
    <w:p w14:paraId="56A05A4F" w14:textId="77777777" w:rsidR="001E2274" w:rsidRDefault="001E2274" w:rsidP="0041420F">
      <w:pPr>
        <w:rPr>
          <w:b w:val="0"/>
          <w:bCs w:val="0"/>
          <w:caps/>
          <w:sz w:val="24"/>
          <w:szCs w:val="24"/>
          <w:rtl/>
        </w:rPr>
      </w:pPr>
    </w:p>
    <w:p w14:paraId="24C35B0A" w14:textId="77777777" w:rsidR="001E2274" w:rsidRDefault="00D70D61" w:rsidP="0041420F">
      <w:pPr>
        <w:rPr>
          <w:caps/>
          <w:sz w:val="24"/>
          <w:szCs w:val="24"/>
          <w:u w:val="single"/>
          <w:rtl/>
        </w:rPr>
      </w:pPr>
      <w:r w:rsidRPr="00D70D61">
        <w:rPr>
          <w:rFonts w:hint="cs"/>
          <w:caps/>
          <w:sz w:val="24"/>
          <w:szCs w:val="24"/>
          <w:u w:val="single"/>
          <w:rtl/>
        </w:rPr>
        <w:t>מר שמואל רוטמן - ממלא מקום וסגן ראש העיר יהוד</w:t>
      </w:r>
      <w:r w:rsidR="001E2274">
        <w:rPr>
          <w:rFonts w:hint="cs"/>
          <w:caps/>
          <w:sz w:val="24"/>
          <w:szCs w:val="24"/>
          <w:u w:val="single"/>
          <w:rtl/>
        </w:rPr>
        <w:t>:</w:t>
      </w:r>
    </w:p>
    <w:p w14:paraId="73057EAF" w14:textId="230227F3" w:rsidR="001E2274" w:rsidRDefault="0041420F" w:rsidP="0041420F">
      <w:pPr>
        <w:rPr>
          <w:b w:val="0"/>
          <w:bCs w:val="0"/>
          <w:caps/>
          <w:sz w:val="24"/>
          <w:szCs w:val="24"/>
          <w:rtl/>
        </w:rPr>
      </w:pPr>
      <w:r>
        <w:rPr>
          <w:rFonts w:hint="cs"/>
          <w:b w:val="0"/>
          <w:bCs w:val="0"/>
          <w:caps/>
          <w:sz w:val="24"/>
          <w:szCs w:val="24"/>
          <w:rtl/>
        </w:rPr>
        <w:t xml:space="preserve">כן בוודאי </w:t>
      </w:r>
    </w:p>
    <w:p w14:paraId="60B57292" w14:textId="77777777" w:rsidR="001E2274" w:rsidRDefault="001E2274" w:rsidP="0041420F">
      <w:pPr>
        <w:rPr>
          <w:b w:val="0"/>
          <w:bCs w:val="0"/>
          <w:caps/>
          <w:sz w:val="24"/>
          <w:szCs w:val="24"/>
          <w:rtl/>
        </w:rPr>
      </w:pPr>
    </w:p>
    <w:p w14:paraId="07FB16BC" w14:textId="77777777" w:rsidR="001E2274" w:rsidRDefault="00D17364" w:rsidP="0041420F">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3FEE000F" w14:textId="7588463A" w:rsidR="001E2274" w:rsidRDefault="0041420F" w:rsidP="0041420F">
      <w:pPr>
        <w:rPr>
          <w:b w:val="0"/>
          <w:bCs w:val="0"/>
          <w:caps/>
          <w:sz w:val="24"/>
          <w:szCs w:val="24"/>
          <w:rtl/>
        </w:rPr>
      </w:pPr>
      <w:r>
        <w:rPr>
          <w:rFonts w:hint="cs"/>
          <w:b w:val="0"/>
          <w:bCs w:val="0"/>
          <w:caps/>
          <w:sz w:val="24"/>
          <w:szCs w:val="24"/>
          <w:rtl/>
        </w:rPr>
        <w:t>יפה זאת אומרת אתם מכירים את החלופה נכון?</w:t>
      </w:r>
    </w:p>
    <w:p w14:paraId="2BF93E21" w14:textId="77777777" w:rsidR="001E2274" w:rsidRDefault="001E2274" w:rsidP="0041420F">
      <w:pPr>
        <w:rPr>
          <w:b w:val="0"/>
          <w:bCs w:val="0"/>
          <w:caps/>
          <w:sz w:val="24"/>
          <w:szCs w:val="24"/>
          <w:rtl/>
        </w:rPr>
      </w:pPr>
    </w:p>
    <w:p w14:paraId="17F8812C" w14:textId="77777777" w:rsidR="001E2274" w:rsidRDefault="00D70D61" w:rsidP="0041420F">
      <w:pPr>
        <w:rPr>
          <w:caps/>
          <w:sz w:val="24"/>
          <w:szCs w:val="24"/>
          <w:u w:val="single"/>
          <w:rtl/>
        </w:rPr>
      </w:pPr>
      <w:r w:rsidRPr="00D70D61">
        <w:rPr>
          <w:rFonts w:hint="cs"/>
          <w:caps/>
          <w:sz w:val="24"/>
          <w:szCs w:val="24"/>
          <w:u w:val="single"/>
          <w:rtl/>
        </w:rPr>
        <w:t>מר שמואל רוטמן - ממלא מקום וסגן ראש העיר יהוד</w:t>
      </w:r>
      <w:r w:rsidR="001E2274">
        <w:rPr>
          <w:rFonts w:hint="cs"/>
          <w:caps/>
          <w:sz w:val="24"/>
          <w:szCs w:val="24"/>
          <w:u w:val="single"/>
          <w:rtl/>
        </w:rPr>
        <w:t>:</w:t>
      </w:r>
    </w:p>
    <w:p w14:paraId="5E88E37B" w14:textId="46A3E0EB" w:rsidR="001E2274" w:rsidRDefault="0041420F" w:rsidP="0041420F">
      <w:pPr>
        <w:rPr>
          <w:b w:val="0"/>
          <w:bCs w:val="0"/>
          <w:caps/>
          <w:sz w:val="24"/>
          <w:szCs w:val="24"/>
          <w:rtl/>
        </w:rPr>
      </w:pPr>
      <w:r>
        <w:rPr>
          <w:rFonts w:hint="cs"/>
          <w:b w:val="0"/>
          <w:bCs w:val="0"/>
          <w:caps/>
          <w:sz w:val="24"/>
          <w:szCs w:val="24"/>
          <w:rtl/>
        </w:rPr>
        <w:t xml:space="preserve">כן </w:t>
      </w:r>
    </w:p>
    <w:p w14:paraId="13D151D5" w14:textId="77777777" w:rsidR="001E2274" w:rsidRDefault="001E2274" w:rsidP="0041420F">
      <w:pPr>
        <w:rPr>
          <w:b w:val="0"/>
          <w:bCs w:val="0"/>
          <w:caps/>
          <w:sz w:val="24"/>
          <w:szCs w:val="24"/>
          <w:rtl/>
        </w:rPr>
      </w:pPr>
    </w:p>
    <w:p w14:paraId="595A68FB" w14:textId="77777777" w:rsidR="001E2274" w:rsidRDefault="00D17364" w:rsidP="0041420F">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5B37C72F" w14:textId="33803ABE" w:rsidR="001E2274" w:rsidRDefault="0041420F" w:rsidP="0041420F">
      <w:pPr>
        <w:rPr>
          <w:b w:val="0"/>
          <w:bCs w:val="0"/>
          <w:caps/>
          <w:sz w:val="24"/>
          <w:szCs w:val="24"/>
          <w:rtl/>
        </w:rPr>
      </w:pPr>
      <w:r>
        <w:rPr>
          <w:rFonts w:hint="cs"/>
          <w:b w:val="0"/>
          <w:bCs w:val="0"/>
          <w:caps/>
          <w:sz w:val="24"/>
          <w:szCs w:val="24"/>
          <w:rtl/>
        </w:rPr>
        <w:t>יפה</w:t>
      </w:r>
    </w:p>
    <w:p w14:paraId="603D03B0" w14:textId="77777777" w:rsidR="001E2274" w:rsidRDefault="001E2274" w:rsidP="0041420F">
      <w:pPr>
        <w:rPr>
          <w:b w:val="0"/>
          <w:bCs w:val="0"/>
          <w:caps/>
          <w:sz w:val="24"/>
          <w:szCs w:val="24"/>
          <w:rtl/>
        </w:rPr>
      </w:pPr>
    </w:p>
    <w:p w14:paraId="7D48A760" w14:textId="77777777" w:rsidR="001E2274" w:rsidRDefault="00D70D61" w:rsidP="0041420F">
      <w:pPr>
        <w:rPr>
          <w:caps/>
          <w:sz w:val="24"/>
          <w:szCs w:val="24"/>
          <w:u w:val="single"/>
          <w:rtl/>
        </w:rPr>
      </w:pPr>
      <w:r w:rsidRPr="00D70D61">
        <w:rPr>
          <w:rFonts w:hint="cs"/>
          <w:caps/>
          <w:sz w:val="24"/>
          <w:szCs w:val="24"/>
          <w:u w:val="single"/>
          <w:rtl/>
        </w:rPr>
        <w:lastRenderedPageBreak/>
        <w:t>מר שמואל רוטמן - ממלא מקום וסגן ראש העיר יהוד</w:t>
      </w:r>
      <w:r w:rsidR="001E2274">
        <w:rPr>
          <w:rFonts w:hint="cs"/>
          <w:caps/>
          <w:sz w:val="24"/>
          <w:szCs w:val="24"/>
          <w:u w:val="single"/>
          <w:rtl/>
        </w:rPr>
        <w:t>:</w:t>
      </w:r>
    </w:p>
    <w:p w14:paraId="51642E45" w14:textId="7C7A5CD7" w:rsidR="001E2274" w:rsidRDefault="0041420F" w:rsidP="0041420F">
      <w:pPr>
        <w:rPr>
          <w:b w:val="0"/>
          <w:bCs w:val="0"/>
          <w:caps/>
          <w:sz w:val="24"/>
          <w:szCs w:val="24"/>
          <w:rtl/>
        </w:rPr>
      </w:pPr>
      <w:r>
        <w:rPr>
          <w:rFonts w:hint="cs"/>
          <w:b w:val="0"/>
          <w:bCs w:val="0"/>
          <w:caps/>
          <w:sz w:val="24"/>
          <w:szCs w:val="24"/>
          <w:rtl/>
        </w:rPr>
        <w:t>אבל לא הוועדה המקומית</w:t>
      </w:r>
      <w:r w:rsidR="000F703D">
        <w:rPr>
          <w:rFonts w:hint="cs"/>
          <w:b w:val="0"/>
          <w:bCs w:val="0"/>
          <w:caps/>
          <w:sz w:val="24"/>
          <w:szCs w:val="24"/>
          <w:rtl/>
        </w:rPr>
        <w:t xml:space="preserve"> </w:t>
      </w:r>
      <w:r>
        <w:rPr>
          <w:rFonts w:hint="cs"/>
          <w:b w:val="0"/>
          <w:bCs w:val="0"/>
          <w:caps/>
          <w:sz w:val="24"/>
          <w:szCs w:val="24"/>
          <w:rtl/>
        </w:rPr>
        <w:t xml:space="preserve">... </w:t>
      </w:r>
    </w:p>
    <w:p w14:paraId="1FC35054" w14:textId="77777777" w:rsidR="001E2274" w:rsidRDefault="001E2274" w:rsidP="0041420F">
      <w:pPr>
        <w:rPr>
          <w:b w:val="0"/>
          <w:bCs w:val="0"/>
          <w:caps/>
          <w:sz w:val="24"/>
          <w:szCs w:val="24"/>
          <w:rtl/>
        </w:rPr>
      </w:pPr>
    </w:p>
    <w:p w14:paraId="2063D77F" w14:textId="77777777" w:rsidR="001E2274" w:rsidRDefault="00D17364" w:rsidP="0041420F">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69A219E6" w14:textId="674A1711" w:rsidR="001E2274" w:rsidRDefault="0041420F" w:rsidP="0041420F">
      <w:pPr>
        <w:rPr>
          <w:b w:val="0"/>
          <w:bCs w:val="0"/>
          <w:caps/>
          <w:sz w:val="24"/>
          <w:szCs w:val="24"/>
          <w:rtl/>
        </w:rPr>
      </w:pPr>
      <w:r>
        <w:rPr>
          <w:rFonts w:hint="cs"/>
          <w:b w:val="0"/>
          <w:bCs w:val="0"/>
          <w:caps/>
          <w:sz w:val="24"/>
          <w:szCs w:val="24"/>
          <w:rtl/>
        </w:rPr>
        <w:t xml:space="preserve">לא דיברנו על </w:t>
      </w:r>
    </w:p>
    <w:p w14:paraId="22ED74BE" w14:textId="77777777" w:rsidR="001E2274" w:rsidRDefault="001E2274" w:rsidP="0041420F">
      <w:pPr>
        <w:rPr>
          <w:b w:val="0"/>
          <w:bCs w:val="0"/>
          <w:caps/>
          <w:sz w:val="24"/>
          <w:szCs w:val="24"/>
          <w:rtl/>
        </w:rPr>
      </w:pPr>
    </w:p>
    <w:p w14:paraId="3A272437" w14:textId="77777777" w:rsidR="001E2274" w:rsidRDefault="00D70D61" w:rsidP="0041420F">
      <w:pPr>
        <w:rPr>
          <w:caps/>
          <w:sz w:val="24"/>
          <w:szCs w:val="24"/>
          <w:u w:val="single"/>
          <w:rtl/>
        </w:rPr>
      </w:pPr>
      <w:r w:rsidRPr="00D70D61">
        <w:rPr>
          <w:rFonts w:hint="cs"/>
          <w:caps/>
          <w:sz w:val="24"/>
          <w:szCs w:val="24"/>
          <w:u w:val="single"/>
          <w:rtl/>
        </w:rPr>
        <w:t>מר שמואל רוטמן - ממלא מקום וסגן ראש העיר יהוד</w:t>
      </w:r>
      <w:r w:rsidR="001E2274">
        <w:rPr>
          <w:rFonts w:hint="cs"/>
          <w:caps/>
          <w:sz w:val="24"/>
          <w:szCs w:val="24"/>
          <w:u w:val="single"/>
          <w:rtl/>
        </w:rPr>
        <w:t>:</w:t>
      </w:r>
    </w:p>
    <w:p w14:paraId="395D3623" w14:textId="314EE154" w:rsidR="001E2274" w:rsidRDefault="0041420F" w:rsidP="0041420F">
      <w:pPr>
        <w:rPr>
          <w:b w:val="0"/>
          <w:bCs w:val="0"/>
          <w:caps/>
          <w:sz w:val="24"/>
          <w:szCs w:val="24"/>
          <w:rtl/>
        </w:rPr>
      </w:pPr>
      <w:r>
        <w:rPr>
          <w:rFonts w:hint="cs"/>
          <w:b w:val="0"/>
          <w:bCs w:val="0"/>
          <w:caps/>
          <w:sz w:val="24"/>
          <w:szCs w:val="24"/>
          <w:rtl/>
        </w:rPr>
        <w:t xml:space="preserve">הצוות ההנדסי </w:t>
      </w:r>
    </w:p>
    <w:p w14:paraId="0AA468C8" w14:textId="77777777" w:rsidR="001E2274" w:rsidRDefault="001E2274" w:rsidP="0041420F">
      <w:pPr>
        <w:rPr>
          <w:b w:val="0"/>
          <w:bCs w:val="0"/>
          <w:caps/>
          <w:sz w:val="24"/>
          <w:szCs w:val="24"/>
          <w:rtl/>
        </w:rPr>
      </w:pPr>
    </w:p>
    <w:p w14:paraId="7B69E1A9" w14:textId="77777777" w:rsidR="001E2274" w:rsidRDefault="00D17364" w:rsidP="0041420F">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2E57ABCE" w14:textId="0AA51D83" w:rsidR="001E2274" w:rsidRDefault="0041420F" w:rsidP="0041420F">
      <w:pPr>
        <w:rPr>
          <w:b w:val="0"/>
          <w:bCs w:val="0"/>
          <w:caps/>
          <w:sz w:val="24"/>
          <w:szCs w:val="24"/>
          <w:rtl/>
        </w:rPr>
      </w:pPr>
      <w:r>
        <w:rPr>
          <w:rFonts w:hint="cs"/>
          <w:b w:val="0"/>
          <w:bCs w:val="0"/>
          <w:caps/>
          <w:sz w:val="24"/>
          <w:szCs w:val="24"/>
          <w:rtl/>
        </w:rPr>
        <w:t>אנחנו לא דיברנו על הוועדה המקומית</w:t>
      </w:r>
    </w:p>
    <w:p w14:paraId="60546645" w14:textId="77777777" w:rsidR="001E2274" w:rsidRDefault="001E2274" w:rsidP="0041420F">
      <w:pPr>
        <w:rPr>
          <w:b w:val="0"/>
          <w:bCs w:val="0"/>
          <w:caps/>
          <w:sz w:val="24"/>
          <w:szCs w:val="24"/>
          <w:rtl/>
        </w:rPr>
      </w:pPr>
    </w:p>
    <w:p w14:paraId="15C95020" w14:textId="77777777" w:rsidR="001E2274" w:rsidRDefault="00D70D61" w:rsidP="0041420F">
      <w:pPr>
        <w:rPr>
          <w:caps/>
          <w:sz w:val="24"/>
          <w:szCs w:val="24"/>
          <w:u w:val="single"/>
          <w:rtl/>
        </w:rPr>
      </w:pPr>
      <w:r w:rsidRPr="00D70D61">
        <w:rPr>
          <w:rFonts w:hint="cs"/>
          <w:caps/>
          <w:sz w:val="24"/>
          <w:szCs w:val="24"/>
          <w:u w:val="single"/>
          <w:rtl/>
        </w:rPr>
        <w:t>מר שמואל רוטמן - ממלא מקום וסגן ראש העיר יהוד</w:t>
      </w:r>
      <w:r w:rsidR="001E2274">
        <w:rPr>
          <w:rFonts w:hint="cs"/>
          <w:caps/>
          <w:sz w:val="24"/>
          <w:szCs w:val="24"/>
          <w:u w:val="single"/>
          <w:rtl/>
        </w:rPr>
        <w:t>:</w:t>
      </w:r>
    </w:p>
    <w:p w14:paraId="32FEF22C" w14:textId="2802FDA4" w:rsidR="001E2274" w:rsidRDefault="0041420F" w:rsidP="0041420F">
      <w:pPr>
        <w:rPr>
          <w:b w:val="0"/>
          <w:bCs w:val="0"/>
          <w:caps/>
          <w:sz w:val="24"/>
          <w:szCs w:val="24"/>
          <w:rtl/>
        </w:rPr>
      </w:pPr>
      <w:r>
        <w:rPr>
          <w:rFonts w:hint="cs"/>
          <w:b w:val="0"/>
          <w:bCs w:val="0"/>
          <w:caps/>
          <w:sz w:val="24"/>
          <w:szCs w:val="24"/>
          <w:rtl/>
        </w:rPr>
        <w:t>נכון</w:t>
      </w:r>
    </w:p>
    <w:p w14:paraId="20E445F3" w14:textId="77777777" w:rsidR="001E2274" w:rsidRDefault="001E2274" w:rsidP="0041420F">
      <w:pPr>
        <w:rPr>
          <w:b w:val="0"/>
          <w:bCs w:val="0"/>
          <w:caps/>
          <w:sz w:val="24"/>
          <w:szCs w:val="24"/>
          <w:rtl/>
        </w:rPr>
      </w:pPr>
    </w:p>
    <w:p w14:paraId="7770A711" w14:textId="77777777" w:rsidR="001E2274" w:rsidRDefault="00D17364" w:rsidP="0041420F">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632B3E90" w14:textId="6713A367" w:rsidR="001E2274" w:rsidRDefault="0041420F" w:rsidP="0041420F">
      <w:pPr>
        <w:rPr>
          <w:b w:val="0"/>
          <w:bCs w:val="0"/>
          <w:caps/>
          <w:sz w:val="24"/>
          <w:szCs w:val="24"/>
          <w:rtl/>
        </w:rPr>
      </w:pPr>
      <w:r>
        <w:rPr>
          <w:rFonts w:hint="cs"/>
          <w:b w:val="0"/>
          <w:bCs w:val="0"/>
          <w:caps/>
          <w:sz w:val="24"/>
          <w:szCs w:val="24"/>
          <w:rtl/>
        </w:rPr>
        <w:t>הצוות המקצועי מכיר את החלופה</w:t>
      </w:r>
    </w:p>
    <w:p w14:paraId="705C4FCB" w14:textId="77777777" w:rsidR="001E2274" w:rsidRDefault="001E2274" w:rsidP="0041420F">
      <w:pPr>
        <w:rPr>
          <w:b w:val="0"/>
          <w:bCs w:val="0"/>
          <w:caps/>
          <w:sz w:val="24"/>
          <w:szCs w:val="24"/>
          <w:rtl/>
        </w:rPr>
      </w:pPr>
    </w:p>
    <w:p w14:paraId="49923E0F" w14:textId="77777777" w:rsidR="001E2274" w:rsidRDefault="00D70D61" w:rsidP="0041420F">
      <w:pPr>
        <w:rPr>
          <w:caps/>
          <w:sz w:val="24"/>
          <w:szCs w:val="24"/>
          <w:u w:val="single"/>
          <w:rtl/>
        </w:rPr>
      </w:pPr>
      <w:r w:rsidRPr="00D70D61">
        <w:rPr>
          <w:rFonts w:hint="cs"/>
          <w:caps/>
          <w:sz w:val="24"/>
          <w:szCs w:val="24"/>
          <w:u w:val="single"/>
          <w:rtl/>
        </w:rPr>
        <w:t>מר שמואל רוטמן - ממלא מקום וסגן ראש העיר יהוד</w:t>
      </w:r>
      <w:r w:rsidR="001E2274">
        <w:rPr>
          <w:rFonts w:hint="cs"/>
          <w:caps/>
          <w:sz w:val="24"/>
          <w:szCs w:val="24"/>
          <w:u w:val="single"/>
          <w:rtl/>
        </w:rPr>
        <w:t>:</w:t>
      </w:r>
    </w:p>
    <w:p w14:paraId="4AE6FC06" w14:textId="37C632A9" w:rsidR="001E2274" w:rsidRDefault="0041420F" w:rsidP="0041420F">
      <w:pPr>
        <w:rPr>
          <w:b w:val="0"/>
          <w:bCs w:val="0"/>
          <w:caps/>
          <w:sz w:val="24"/>
          <w:szCs w:val="24"/>
          <w:rtl/>
        </w:rPr>
      </w:pPr>
      <w:r>
        <w:rPr>
          <w:rFonts w:hint="cs"/>
          <w:b w:val="0"/>
          <w:bCs w:val="0"/>
          <w:caps/>
          <w:sz w:val="24"/>
          <w:szCs w:val="24"/>
          <w:rtl/>
        </w:rPr>
        <w:t xml:space="preserve">נכון בוודאי </w:t>
      </w:r>
    </w:p>
    <w:p w14:paraId="206E1AC1" w14:textId="77777777" w:rsidR="001E2274" w:rsidRDefault="001E2274" w:rsidP="0041420F">
      <w:pPr>
        <w:rPr>
          <w:b w:val="0"/>
          <w:bCs w:val="0"/>
          <w:caps/>
          <w:sz w:val="24"/>
          <w:szCs w:val="24"/>
          <w:rtl/>
        </w:rPr>
      </w:pPr>
    </w:p>
    <w:p w14:paraId="297B5BB9" w14:textId="77777777" w:rsidR="001E2274" w:rsidRDefault="00D17364" w:rsidP="0041420F">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4FD3E464" w14:textId="0A6395ED" w:rsidR="001E2274" w:rsidRDefault="0041420F" w:rsidP="0041420F">
      <w:pPr>
        <w:rPr>
          <w:b w:val="0"/>
          <w:bCs w:val="0"/>
          <w:caps/>
          <w:sz w:val="24"/>
          <w:szCs w:val="24"/>
          <w:rtl/>
        </w:rPr>
      </w:pPr>
      <w:r>
        <w:rPr>
          <w:rFonts w:hint="cs"/>
          <w:b w:val="0"/>
          <w:bCs w:val="0"/>
          <w:caps/>
          <w:sz w:val="24"/>
          <w:szCs w:val="24"/>
          <w:rtl/>
        </w:rPr>
        <w:t>ולכן אנחנו פה כדי לשמוע את העמדה שלכם לגבי החלופות</w:t>
      </w:r>
      <w:r w:rsidR="000F703D">
        <w:rPr>
          <w:rFonts w:hint="cs"/>
          <w:b w:val="0"/>
          <w:bCs w:val="0"/>
          <w:caps/>
          <w:sz w:val="24"/>
          <w:szCs w:val="24"/>
          <w:rtl/>
        </w:rPr>
        <w:t xml:space="preserve"> </w:t>
      </w:r>
      <w:r>
        <w:rPr>
          <w:rFonts w:hint="cs"/>
          <w:b w:val="0"/>
          <w:bCs w:val="0"/>
          <w:caps/>
          <w:sz w:val="24"/>
          <w:szCs w:val="24"/>
          <w:rtl/>
        </w:rPr>
        <w:t>...</w:t>
      </w:r>
    </w:p>
    <w:p w14:paraId="3B052944" w14:textId="77777777" w:rsidR="001E2274" w:rsidRDefault="001E2274" w:rsidP="0041420F">
      <w:pPr>
        <w:rPr>
          <w:b w:val="0"/>
          <w:bCs w:val="0"/>
          <w:caps/>
          <w:sz w:val="24"/>
          <w:szCs w:val="24"/>
          <w:rtl/>
        </w:rPr>
      </w:pPr>
    </w:p>
    <w:p w14:paraId="044BFEB4" w14:textId="77777777" w:rsidR="001E2274" w:rsidRDefault="00D70D61" w:rsidP="0041420F">
      <w:pPr>
        <w:rPr>
          <w:caps/>
          <w:sz w:val="24"/>
          <w:szCs w:val="24"/>
          <w:u w:val="single"/>
          <w:rtl/>
        </w:rPr>
      </w:pPr>
      <w:r w:rsidRPr="00D70D61">
        <w:rPr>
          <w:rFonts w:hint="cs"/>
          <w:caps/>
          <w:sz w:val="24"/>
          <w:szCs w:val="24"/>
          <w:u w:val="single"/>
          <w:rtl/>
        </w:rPr>
        <w:t>מר שמואל רוטמן - ממלא מקום וסגן ראש העיר יהוד</w:t>
      </w:r>
      <w:r w:rsidR="001E2274">
        <w:rPr>
          <w:rFonts w:hint="cs"/>
          <w:caps/>
          <w:sz w:val="24"/>
          <w:szCs w:val="24"/>
          <w:u w:val="single"/>
          <w:rtl/>
        </w:rPr>
        <w:t>:</w:t>
      </w:r>
    </w:p>
    <w:p w14:paraId="43D2A17A" w14:textId="7C7A8BA4" w:rsidR="001E2274" w:rsidRDefault="0041420F" w:rsidP="0041420F">
      <w:pPr>
        <w:rPr>
          <w:b w:val="0"/>
          <w:bCs w:val="0"/>
          <w:caps/>
          <w:sz w:val="24"/>
          <w:szCs w:val="24"/>
          <w:rtl/>
        </w:rPr>
      </w:pPr>
      <w:r>
        <w:rPr>
          <w:rFonts w:hint="cs"/>
          <w:b w:val="0"/>
          <w:bCs w:val="0"/>
          <w:caps/>
          <w:sz w:val="24"/>
          <w:szCs w:val="24"/>
          <w:rtl/>
        </w:rPr>
        <w:t>אז אני אומר שוב ונתנו את המכתב, העמדה שלנו</w:t>
      </w:r>
    </w:p>
    <w:p w14:paraId="500CF6A9" w14:textId="77777777" w:rsidR="001E2274" w:rsidRDefault="001E2274" w:rsidP="0041420F">
      <w:pPr>
        <w:rPr>
          <w:b w:val="0"/>
          <w:bCs w:val="0"/>
          <w:caps/>
          <w:sz w:val="24"/>
          <w:szCs w:val="24"/>
          <w:rtl/>
        </w:rPr>
      </w:pPr>
    </w:p>
    <w:p w14:paraId="58F0F914" w14:textId="77777777" w:rsidR="001E2274" w:rsidRDefault="00D17364" w:rsidP="0041420F">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1D2453A1" w14:textId="7276F70F" w:rsidR="001E2274" w:rsidRDefault="0041420F" w:rsidP="0041420F">
      <w:pPr>
        <w:rPr>
          <w:b w:val="0"/>
          <w:bCs w:val="0"/>
          <w:caps/>
          <w:sz w:val="24"/>
          <w:szCs w:val="24"/>
          <w:rtl/>
        </w:rPr>
      </w:pPr>
      <w:r>
        <w:rPr>
          <w:rFonts w:hint="cs"/>
          <w:b w:val="0"/>
          <w:bCs w:val="0"/>
          <w:caps/>
          <w:sz w:val="24"/>
          <w:szCs w:val="24"/>
          <w:rtl/>
        </w:rPr>
        <w:t>אדוני המכתב אנחנו עכשיו בדיון</w:t>
      </w:r>
    </w:p>
    <w:p w14:paraId="1C5F8CE2" w14:textId="77777777" w:rsidR="001E2274" w:rsidRDefault="001E2274" w:rsidP="0041420F">
      <w:pPr>
        <w:rPr>
          <w:b w:val="0"/>
          <w:bCs w:val="0"/>
          <w:caps/>
          <w:sz w:val="24"/>
          <w:szCs w:val="24"/>
          <w:rtl/>
        </w:rPr>
      </w:pPr>
    </w:p>
    <w:p w14:paraId="4DEEB508" w14:textId="77777777" w:rsidR="001E2274" w:rsidRDefault="00D70D61" w:rsidP="0041420F">
      <w:pPr>
        <w:rPr>
          <w:caps/>
          <w:sz w:val="24"/>
          <w:szCs w:val="24"/>
          <w:u w:val="single"/>
          <w:rtl/>
        </w:rPr>
      </w:pPr>
      <w:r w:rsidRPr="00D70D61">
        <w:rPr>
          <w:rFonts w:hint="cs"/>
          <w:caps/>
          <w:sz w:val="24"/>
          <w:szCs w:val="24"/>
          <w:u w:val="single"/>
          <w:rtl/>
        </w:rPr>
        <w:t>מר שמואל רוטמן - ממלא מקום וסגן ראש העיר יהוד</w:t>
      </w:r>
      <w:r w:rsidR="001E2274">
        <w:rPr>
          <w:rFonts w:hint="cs"/>
          <w:caps/>
          <w:sz w:val="24"/>
          <w:szCs w:val="24"/>
          <w:u w:val="single"/>
          <w:rtl/>
        </w:rPr>
        <w:t>:</w:t>
      </w:r>
    </w:p>
    <w:p w14:paraId="107A31A4" w14:textId="2F904D35" w:rsidR="001E2274" w:rsidRDefault="0041420F" w:rsidP="0041420F">
      <w:pPr>
        <w:rPr>
          <w:b w:val="0"/>
          <w:bCs w:val="0"/>
          <w:caps/>
          <w:sz w:val="24"/>
          <w:szCs w:val="24"/>
          <w:rtl/>
        </w:rPr>
      </w:pPr>
      <w:r>
        <w:rPr>
          <w:rFonts w:hint="cs"/>
          <w:b w:val="0"/>
          <w:bCs w:val="0"/>
          <w:caps/>
          <w:sz w:val="24"/>
          <w:szCs w:val="24"/>
          <w:rtl/>
        </w:rPr>
        <w:t>לא במכתב האחרון, הגבנו לגבי כל חלופה הגבנו</w:t>
      </w:r>
    </w:p>
    <w:p w14:paraId="18AC8BA0" w14:textId="77777777" w:rsidR="001E2274" w:rsidRDefault="001E2274" w:rsidP="0041420F">
      <w:pPr>
        <w:rPr>
          <w:b w:val="0"/>
          <w:bCs w:val="0"/>
          <w:caps/>
          <w:sz w:val="24"/>
          <w:szCs w:val="24"/>
          <w:rtl/>
        </w:rPr>
      </w:pPr>
    </w:p>
    <w:p w14:paraId="7DB117B1" w14:textId="77777777" w:rsidR="001E2274" w:rsidRDefault="00D17364" w:rsidP="0041420F">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5E4A3076" w14:textId="59A3D862" w:rsidR="001E2274" w:rsidRDefault="0041420F" w:rsidP="0041420F">
      <w:pPr>
        <w:rPr>
          <w:b w:val="0"/>
          <w:bCs w:val="0"/>
          <w:caps/>
          <w:sz w:val="24"/>
          <w:szCs w:val="24"/>
          <w:rtl/>
        </w:rPr>
      </w:pPr>
      <w:r>
        <w:rPr>
          <w:rFonts w:hint="cs"/>
          <w:b w:val="0"/>
          <w:bCs w:val="0"/>
          <w:caps/>
          <w:sz w:val="24"/>
          <w:szCs w:val="24"/>
          <w:rtl/>
        </w:rPr>
        <w:t>אנחנו שמענו תראה, החלופות ש, החלופה שכרגע הוצגה על המסך בסדר? אני אנחנו מבקשים את ההתייחסות שלכם אם אמרתם את ה, את מה שיש לכם להגיד במכתב,</w:t>
      </w:r>
    </w:p>
    <w:p w14:paraId="2E754494" w14:textId="77777777" w:rsidR="001E2274" w:rsidRDefault="001E2274" w:rsidP="0041420F">
      <w:pPr>
        <w:rPr>
          <w:b w:val="0"/>
          <w:bCs w:val="0"/>
          <w:caps/>
          <w:sz w:val="24"/>
          <w:szCs w:val="24"/>
          <w:rtl/>
        </w:rPr>
      </w:pPr>
    </w:p>
    <w:p w14:paraId="6BDEF532" w14:textId="77777777" w:rsidR="001E2274" w:rsidRDefault="00D70D61" w:rsidP="0041420F">
      <w:pPr>
        <w:rPr>
          <w:caps/>
          <w:sz w:val="24"/>
          <w:szCs w:val="24"/>
          <w:u w:val="single"/>
          <w:rtl/>
        </w:rPr>
      </w:pPr>
      <w:r w:rsidRPr="00D70D61">
        <w:rPr>
          <w:rFonts w:hint="cs"/>
          <w:caps/>
          <w:sz w:val="24"/>
          <w:szCs w:val="24"/>
          <w:u w:val="single"/>
          <w:rtl/>
        </w:rPr>
        <w:t>מר שמואל רוטמן - ממלא מקום וסגן ראש העיר יהוד</w:t>
      </w:r>
      <w:r w:rsidR="001E2274">
        <w:rPr>
          <w:rFonts w:hint="cs"/>
          <w:caps/>
          <w:sz w:val="24"/>
          <w:szCs w:val="24"/>
          <w:u w:val="single"/>
          <w:rtl/>
        </w:rPr>
        <w:t>:</w:t>
      </w:r>
    </w:p>
    <w:p w14:paraId="7BD629B9" w14:textId="0DE6D751" w:rsidR="001E2274" w:rsidRDefault="0041420F" w:rsidP="0041420F">
      <w:pPr>
        <w:rPr>
          <w:b w:val="0"/>
          <w:bCs w:val="0"/>
          <w:caps/>
          <w:sz w:val="24"/>
          <w:szCs w:val="24"/>
          <w:rtl/>
        </w:rPr>
      </w:pPr>
      <w:r>
        <w:rPr>
          <w:rFonts w:hint="cs"/>
          <w:b w:val="0"/>
          <w:bCs w:val="0"/>
          <w:caps/>
          <w:sz w:val="24"/>
          <w:szCs w:val="24"/>
          <w:rtl/>
        </w:rPr>
        <w:t xml:space="preserve">כן </w:t>
      </w:r>
    </w:p>
    <w:p w14:paraId="63D4B83B" w14:textId="77777777" w:rsidR="001E2274" w:rsidRDefault="001E2274" w:rsidP="0041420F">
      <w:pPr>
        <w:rPr>
          <w:b w:val="0"/>
          <w:bCs w:val="0"/>
          <w:caps/>
          <w:sz w:val="24"/>
          <w:szCs w:val="24"/>
          <w:rtl/>
        </w:rPr>
      </w:pPr>
    </w:p>
    <w:p w14:paraId="12EB3996" w14:textId="77777777" w:rsidR="001E2274" w:rsidRDefault="00D17364" w:rsidP="0041420F">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56247BDB" w14:textId="637176E6" w:rsidR="001E2274" w:rsidRDefault="0041420F" w:rsidP="0041420F">
      <w:pPr>
        <w:rPr>
          <w:b w:val="0"/>
          <w:bCs w:val="0"/>
          <w:caps/>
          <w:sz w:val="24"/>
          <w:szCs w:val="24"/>
          <w:rtl/>
        </w:rPr>
      </w:pPr>
      <w:r>
        <w:rPr>
          <w:rFonts w:hint="cs"/>
          <w:b w:val="0"/>
          <w:bCs w:val="0"/>
          <w:caps/>
          <w:sz w:val="24"/>
          <w:szCs w:val="24"/>
          <w:rtl/>
        </w:rPr>
        <w:t xml:space="preserve">אנא תחזרו על זה גם עכשיו </w:t>
      </w:r>
    </w:p>
    <w:p w14:paraId="72ACA0CC" w14:textId="77777777" w:rsidR="001E2274" w:rsidRDefault="001E2274" w:rsidP="0041420F">
      <w:pPr>
        <w:rPr>
          <w:b w:val="0"/>
          <w:bCs w:val="0"/>
          <w:caps/>
          <w:sz w:val="24"/>
          <w:szCs w:val="24"/>
          <w:rtl/>
        </w:rPr>
      </w:pPr>
    </w:p>
    <w:p w14:paraId="3D3D954E" w14:textId="77777777" w:rsidR="001E2274" w:rsidRDefault="00D70D61" w:rsidP="0041420F">
      <w:pPr>
        <w:rPr>
          <w:caps/>
          <w:sz w:val="24"/>
          <w:szCs w:val="24"/>
          <w:u w:val="single"/>
          <w:rtl/>
        </w:rPr>
      </w:pPr>
      <w:r w:rsidRPr="00D70D61">
        <w:rPr>
          <w:rFonts w:hint="cs"/>
          <w:caps/>
          <w:sz w:val="24"/>
          <w:szCs w:val="24"/>
          <w:u w:val="single"/>
          <w:rtl/>
        </w:rPr>
        <w:t>מר שמואל רוטמן - ממלא מקום וסגן ראש העיר יהוד</w:t>
      </w:r>
      <w:r w:rsidR="001E2274">
        <w:rPr>
          <w:rFonts w:hint="cs"/>
          <w:caps/>
          <w:sz w:val="24"/>
          <w:szCs w:val="24"/>
          <w:u w:val="single"/>
          <w:rtl/>
        </w:rPr>
        <w:t>:</w:t>
      </w:r>
    </w:p>
    <w:p w14:paraId="31F172C0" w14:textId="650CF5C6" w:rsidR="001E2274" w:rsidRDefault="0041420F" w:rsidP="0041420F">
      <w:pPr>
        <w:rPr>
          <w:b w:val="0"/>
          <w:bCs w:val="0"/>
          <w:caps/>
          <w:sz w:val="24"/>
          <w:szCs w:val="24"/>
          <w:rtl/>
        </w:rPr>
      </w:pPr>
      <w:r>
        <w:rPr>
          <w:rFonts w:hint="cs"/>
          <w:b w:val="0"/>
          <w:bCs w:val="0"/>
          <w:caps/>
          <w:sz w:val="24"/>
          <w:szCs w:val="24"/>
          <w:rtl/>
        </w:rPr>
        <w:t xml:space="preserve">בבקשה </w:t>
      </w:r>
    </w:p>
    <w:p w14:paraId="63A1AB7E" w14:textId="77777777" w:rsidR="001E2274" w:rsidRDefault="001E2274" w:rsidP="0041420F">
      <w:pPr>
        <w:rPr>
          <w:b w:val="0"/>
          <w:bCs w:val="0"/>
          <w:caps/>
          <w:sz w:val="24"/>
          <w:szCs w:val="24"/>
          <w:rtl/>
        </w:rPr>
      </w:pPr>
    </w:p>
    <w:p w14:paraId="4EFA0D56" w14:textId="77777777" w:rsidR="001E2274" w:rsidRDefault="00D17364" w:rsidP="0041420F">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6A32F8CF" w14:textId="7E95AC25" w:rsidR="001E2274" w:rsidRDefault="0041420F" w:rsidP="0041420F">
      <w:pPr>
        <w:rPr>
          <w:b w:val="0"/>
          <w:bCs w:val="0"/>
          <w:caps/>
          <w:sz w:val="24"/>
          <w:szCs w:val="24"/>
          <w:rtl/>
        </w:rPr>
      </w:pPr>
      <w:r>
        <w:rPr>
          <w:rFonts w:hint="cs"/>
          <w:b w:val="0"/>
          <w:bCs w:val="0"/>
          <w:caps/>
          <w:sz w:val="24"/>
          <w:szCs w:val="24"/>
          <w:rtl/>
        </w:rPr>
        <w:t xml:space="preserve">בסדר? </w:t>
      </w:r>
    </w:p>
    <w:p w14:paraId="4C3CE481" w14:textId="77777777" w:rsidR="001E2274" w:rsidRDefault="001E2274" w:rsidP="0041420F">
      <w:pPr>
        <w:rPr>
          <w:b w:val="0"/>
          <w:bCs w:val="0"/>
          <w:caps/>
          <w:sz w:val="24"/>
          <w:szCs w:val="24"/>
          <w:rtl/>
        </w:rPr>
      </w:pPr>
    </w:p>
    <w:p w14:paraId="19CEADFD" w14:textId="77777777" w:rsidR="001E2274" w:rsidRDefault="00D70D61" w:rsidP="0041420F">
      <w:pPr>
        <w:rPr>
          <w:caps/>
          <w:sz w:val="24"/>
          <w:szCs w:val="24"/>
          <w:u w:val="single"/>
          <w:rtl/>
        </w:rPr>
      </w:pPr>
      <w:r w:rsidRPr="00D70D61">
        <w:rPr>
          <w:rFonts w:hint="cs"/>
          <w:caps/>
          <w:sz w:val="24"/>
          <w:szCs w:val="24"/>
          <w:u w:val="single"/>
          <w:rtl/>
        </w:rPr>
        <w:t>מר שמואל רוטמן - ממלא מקום וסגן ראש העיר יהוד</w:t>
      </w:r>
      <w:r w:rsidR="001E2274">
        <w:rPr>
          <w:rFonts w:hint="cs"/>
          <w:caps/>
          <w:sz w:val="24"/>
          <w:szCs w:val="24"/>
          <w:u w:val="single"/>
          <w:rtl/>
        </w:rPr>
        <w:t>:</w:t>
      </w:r>
    </w:p>
    <w:p w14:paraId="6AAF45E8" w14:textId="69DE8CDB" w:rsidR="001E2274" w:rsidRDefault="0041420F" w:rsidP="0041420F">
      <w:pPr>
        <w:rPr>
          <w:b w:val="0"/>
          <w:bCs w:val="0"/>
          <w:caps/>
          <w:sz w:val="24"/>
          <w:szCs w:val="24"/>
          <w:rtl/>
        </w:rPr>
      </w:pPr>
      <w:r>
        <w:rPr>
          <w:rFonts w:hint="cs"/>
          <w:b w:val="0"/>
          <w:bCs w:val="0"/>
          <w:caps/>
          <w:sz w:val="24"/>
          <w:szCs w:val="24"/>
          <w:rtl/>
        </w:rPr>
        <w:t xml:space="preserve">כן </w:t>
      </w:r>
    </w:p>
    <w:p w14:paraId="5716F9A3" w14:textId="77777777" w:rsidR="001E2274" w:rsidRDefault="001E2274" w:rsidP="0041420F">
      <w:pPr>
        <w:rPr>
          <w:b w:val="0"/>
          <w:bCs w:val="0"/>
          <w:caps/>
          <w:sz w:val="24"/>
          <w:szCs w:val="24"/>
          <w:rtl/>
        </w:rPr>
      </w:pPr>
    </w:p>
    <w:p w14:paraId="6DB42FA6" w14:textId="77777777" w:rsidR="001E2274" w:rsidRDefault="00D17364" w:rsidP="0041420F">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1D04F598" w14:textId="28F58320" w:rsidR="001E2274" w:rsidRDefault="0041420F" w:rsidP="0041420F">
      <w:pPr>
        <w:rPr>
          <w:b w:val="0"/>
          <w:bCs w:val="0"/>
          <w:caps/>
          <w:sz w:val="24"/>
          <w:szCs w:val="24"/>
          <w:rtl/>
        </w:rPr>
      </w:pPr>
      <w:r>
        <w:rPr>
          <w:rFonts w:hint="cs"/>
          <w:b w:val="0"/>
          <w:bCs w:val="0"/>
          <w:caps/>
          <w:sz w:val="24"/>
          <w:szCs w:val="24"/>
          <w:rtl/>
        </w:rPr>
        <w:t xml:space="preserve">אז בואו תגידו לנו את ההתייחסות שלכם לחלופה כי אנחנו חייבים לקבל החלטה אם להפקיד את התוכנית המקורית או, לבקש </w:t>
      </w:r>
    </w:p>
    <w:p w14:paraId="2773B4B6" w14:textId="77777777" w:rsidR="001E2274" w:rsidRDefault="001E2274" w:rsidP="0041420F">
      <w:pPr>
        <w:rPr>
          <w:b w:val="0"/>
          <w:bCs w:val="0"/>
          <w:caps/>
          <w:sz w:val="24"/>
          <w:szCs w:val="24"/>
          <w:rtl/>
        </w:rPr>
      </w:pPr>
    </w:p>
    <w:p w14:paraId="4FBC2614" w14:textId="77777777" w:rsidR="001E2274" w:rsidRDefault="000A5C33" w:rsidP="0041420F">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48CEF2C9" w14:textId="3494E905" w:rsidR="001E2274" w:rsidRDefault="0041420F" w:rsidP="0041420F">
      <w:pPr>
        <w:rPr>
          <w:b w:val="0"/>
          <w:bCs w:val="0"/>
          <w:caps/>
          <w:sz w:val="24"/>
          <w:szCs w:val="24"/>
          <w:rtl/>
        </w:rPr>
      </w:pPr>
      <w:r>
        <w:rPr>
          <w:rFonts w:hint="cs"/>
          <w:b w:val="0"/>
          <w:bCs w:val="0"/>
          <w:caps/>
          <w:sz w:val="24"/>
          <w:szCs w:val="24"/>
          <w:rtl/>
        </w:rPr>
        <w:t>לתקן</w:t>
      </w:r>
    </w:p>
    <w:p w14:paraId="1CE8836F" w14:textId="77777777" w:rsidR="001E2274" w:rsidRDefault="001E2274" w:rsidP="0041420F">
      <w:pPr>
        <w:rPr>
          <w:b w:val="0"/>
          <w:bCs w:val="0"/>
          <w:caps/>
          <w:sz w:val="24"/>
          <w:szCs w:val="24"/>
          <w:rtl/>
        </w:rPr>
      </w:pPr>
    </w:p>
    <w:p w14:paraId="28041AA5" w14:textId="77777777" w:rsidR="001E2274" w:rsidRDefault="00D17364" w:rsidP="0041420F">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7A60A1DD" w14:textId="000DAF20" w:rsidR="001E2274" w:rsidRDefault="0041420F" w:rsidP="0041420F">
      <w:pPr>
        <w:rPr>
          <w:b w:val="0"/>
          <w:bCs w:val="0"/>
          <w:caps/>
          <w:sz w:val="24"/>
          <w:szCs w:val="24"/>
          <w:rtl/>
        </w:rPr>
      </w:pPr>
      <w:r>
        <w:rPr>
          <w:rFonts w:hint="cs"/>
          <w:b w:val="0"/>
          <w:bCs w:val="0"/>
          <w:caps/>
          <w:sz w:val="24"/>
          <w:szCs w:val="24"/>
          <w:rtl/>
        </w:rPr>
        <w:t>לתקן את המכתב את התוכנית בהתאם לחלופה</w:t>
      </w:r>
    </w:p>
    <w:p w14:paraId="1F070095" w14:textId="77777777" w:rsidR="001E2274" w:rsidRDefault="001E2274" w:rsidP="0041420F">
      <w:pPr>
        <w:rPr>
          <w:b w:val="0"/>
          <w:bCs w:val="0"/>
          <w:caps/>
          <w:sz w:val="24"/>
          <w:szCs w:val="24"/>
          <w:rtl/>
        </w:rPr>
      </w:pPr>
    </w:p>
    <w:p w14:paraId="61252A75" w14:textId="77777777" w:rsidR="001E2274" w:rsidRDefault="00D70D61" w:rsidP="0041420F">
      <w:pPr>
        <w:rPr>
          <w:caps/>
          <w:sz w:val="24"/>
          <w:szCs w:val="24"/>
          <w:u w:val="single"/>
          <w:rtl/>
        </w:rPr>
      </w:pPr>
      <w:r w:rsidRPr="00D70D61">
        <w:rPr>
          <w:rFonts w:hint="cs"/>
          <w:caps/>
          <w:sz w:val="24"/>
          <w:szCs w:val="24"/>
          <w:u w:val="single"/>
          <w:rtl/>
        </w:rPr>
        <w:t>מר שמואל רוטמן - ממלא מקום וסגן ראש העיר יהוד</w:t>
      </w:r>
      <w:r w:rsidR="001E2274">
        <w:rPr>
          <w:rFonts w:hint="cs"/>
          <w:caps/>
          <w:sz w:val="24"/>
          <w:szCs w:val="24"/>
          <w:u w:val="single"/>
          <w:rtl/>
        </w:rPr>
        <w:t>:</w:t>
      </w:r>
    </w:p>
    <w:p w14:paraId="338C18E9" w14:textId="407EF260" w:rsidR="001E2274" w:rsidRDefault="0041420F" w:rsidP="0041420F">
      <w:pPr>
        <w:rPr>
          <w:b w:val="0"/>
          <w:bCs w:val="0"/>
          <w:caps/>
          <w:sz w:val="24"/>
          <w:szCs w:val="24"/>
          <w:rtl/>
        </w:rPr>
      </w:pPr>
      <w:r>
        <w:rPr>
          <w:rFonts w:hint="cs"/>
          <w:b w:val="0"/>
          <w:bCs w:val="0"/>
          <w:caps/>
          <w:sz w:val="24"/>
          <w:szCs w:val="24"/>
          <w:rtl/>
        </w:rPr>
        <w:t xml:space="preserve">קודם כל </w:t>
      </w:r>
    </w:p>
    <w:p w14:paraId="6AAE2400" w14:textId="77777777" w:rsidR="001E2274" w:rsidRDefault="001E2274" w:rsidP="0041420F">
      <w:pPr>
        <w:rPr>
          <w:b w:val="0"/>
          <w:bCs w:val="0"/>
          <w:caps/>
          <w:sz w:val="24"/>
          <w:szCs w:val="24"/>
          <w:rtl/>
        </w:rPr>
      </w:pPr>
    </w:p>
    <w:p w14:paraId="08DEBC18" w14:textId="77777777" w:rsidR="001E2274" w:rsidRDefault="00D17364" w:rsidP="005A5047">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31BDEC5D" w14:textId="69DAC5AF" w:rsidR="001E2274" w:rsidRDefault="0041420F" w:rsidP="005A5047">
      <w:pPr>
        <w:rPr>
          <w:b w:val="0"/>
          <w:bCs w:val="0"/>
          <w:caps/>
          <w:sz w:val="24"/>
          <w:szCs w:val="24"/>
          <w:rtl/>
        </w:rPr>
      </w:pPr>
      <w:r>
        <w:rPr>
          <w:rFonts w:hint="cs"/>
          <w:b w:val="0"/>
          <w:bCs w:val="0"/>
          <w:caps/>
          <w:sz w:val="24"/>
          <w:szCs w:val="24"/>
          <w:rtl/>
        </w:rPr>
        <w:t xml:space="preserve">כיוון שזה הדיון כרגע האם ל, האם האם להפקיד את התוכנית המקורית, כי התנגדתם לתוכנית המקורית </w:t>
      </w:r>
    </w:p>
    <w:p w14:paraId="35A805F8" w14:textId="77777777" w:rsidR="001E2274" w:rsidRDefault="001E2274" w:rsidP="005A5047">
      <w:pPr>
        <w:rPr>
          <w:b w:val="0"/>
          <w:bCs w:val="0"/>
          <w:caps/>
          <w:sz w:val="24"/>
          <w:szCs w:val="24"/>
          <w:rtl/>
        </w:rPr>
      </w:pPr>
    </w:p>
    <w:p w14:paraId="08069B8E" w14:textId="77777777" w:rsidR="001E2274" w:rsidRDefault="00D70D61" w:rsidP="005A5047">
      <w:pPr>
        <w:rPr>
          <w:caps/>
          <w:sz w:val="24"/>
          <w:szCs w:val="24"/>
          <w:u w:val="single"/>
          <w:rtl/>
        </w:rPr>
      </w:pPr>
      <w:r w:rsidRPr="00D70D61">
        <w:rPr>
          <w:rFonts w:hint="cs"/>
          <w:caps/>
          <w:sz w:val="24"/>
          <w:szCs w:val="24"/>
          <w:u w:val="single"/>
          <w:rtl/>
        </w:rPr>
        <w:t>מר שמואל רוטמן - ממלא מקום וסגן ראש העיר יהוד</w:t>
      </w:r>
      <w:r w:rsidR="001E2274">
        <w:rPr>
          <w:rFonts w:hint="cs"/>
          <w:caps/>
          <w:sz w:val="24"/>
          <w:szCs w:val="24"/>
          <w:u w:val="single"/>
          <w:rtl/>
        </w:rPr>
        <w:t>:</w:t>
      </w:r>
    </w:p>
    <w:p w14:paraId="48FA52ED" w14:textId="63E29F50" w:rsidR="001E2274" w:rsidRDefault="00DC7F32" w:rsidP="005A5047">
      <w:pPr>
        <w:rPr>
          <w:b w:val="0"/>
          <w:bCs w:val="0"/>
          <w:caps/>
          <w:sz w:val="24"/>
          <w:szCs w:val="24"/>
          <w:rtl/>
        </w:rPr>
      </w:pPr>
      <w:r>
        <w:rPr>
          <w:rFonts w:hint="cs"/>
          <w:b w:val="0"/>
          <w:bCs w:val="0"/>
          <w:caps/>
          <w:sz w:val="24"/>
          <w:szCs w:val="24"/>
          <w:rtl/>
        </w:rPr>
        <w:t>נכון</w:t>
      </w:r>
    </w:p>
    <w:p w14:paraId="09F9B923" w14:textId="77777777" w:rsidR="001E2274" w:rsidRDefault="001E2274" w:rsidP="005A5047">
      <w:pPr>
        <w:rPr>
          <w:b w:val="0"/>
          <w:bCs w:val="0"/>
          <w:caps/>
          <w:sz w:val="24"/>
          <w:szCs w:val="24"/>
          <w:rtl/>
        </w:rPr>
      </w:pPr>
    </w:p>
    <w:p w14:paraId="530907D7" w14:textId="77777777" w:rsidR="001E2274" w:rsidRDefault="00D17364" w:rsidP="005A5047">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481D9354" w14:textId="008A41C0" w:rsidR="001E2274" w:rsidRDefault="00DC7F32" w:rsidP="005A5047">
      <w:pPr>
        <w:rPr>
          <w:b w:val="0"/>
          <w:bCs w:val="0"/>
          <w:caps/>
          <w:sz w:val="24"/>
          <w:szCs w:val="24"/>
          <w:rtl/>
        </w:rPr>
      </w:pPr>
      <w:r>
        <w:rPr>
          <w:rFonts w:hint="cs"/>
          <w:b w:val="0"/>
          <w:bCs w:val="0"/>
          <w:caps/>
          <w:sz w:val="24"/>
          <w:szCs w:val="24"/>
          <w:rtl/>
        </w:rPr>
        <w:t>אנחנו רוצים לקבל החלטה אוקיי רוצים לקבל החלטה אנחנו רוצים</w:t>
      </w:r>
      <w:r w:rsidR="000F703D">
        <w:rPr>
          <w:rFonts w:hint="cs"/>
          <w:b w:val="0"/>
          <w:bCs w:val="0"/>
          <w:caps/>
          <w:sz w:val="24"/>
          <w:szCs w:val="24"/>
          <w:rtl/>
        </w:rPr>
        <w:t xml:space="preserve"> </w:t>
      </w:r>
      <w:r>
        <w:rPr>
          <w:rFonts w:hint="cs"/>
          <w:b w:val="0"/>
          <w:bCs w:val="0"/>
          <w:caps/>
          <w:sz w:val="24"/>
          <w:szCs w:val="24"/>
          <w:rtl/>
        </w:rPr>
        <w:t>... לדעת על מה אנחנו מקבלים. או שאנחנו מקבלים החלטה להפקיד או לא להפקיד את התוכנית המקורית, או להפקיד אותה או להפקיד אותה בשינויים לאור מה שטענתם. או, לתת להם להורות על התיקון</w:t>
      </w:r>
    </w:p>
    <w:p w14:paraId="4C40367A" w14:textId="77777777" w:rsidR="001E2274" w:rsidRDefault="001E2274" w:rsidP="005A5047">
      <w:pPr>
        <w:rPr>
          <w:b w:val="0"/>
          <w:bCs w:val="0"/>
          <w:caps/>
          <w:sz w:val="24"/>
          <w:szCs w:val="24"/>
          <w:rtl/>
        </w:rPr>
      </w:pPr>
    </w:p>
    <w:p w14:paraId="3FD672DF" w14:textId="77777777" w:rsidR="001E2274" w:rsidRDefault="00D70D61" w:rsidP="005A5047">
      <w:pPr>
        <w:rPr>
          <w:caps/>
          <w:sz w:val="24"/>
          <w:szCs w:val="24"/>
          <w:u w:val="single"/>
          <w:rtl/>
        </w:rPr>
      </w:pPr>
      <w:r w:rsidRPr="00D70D61">
        <w:rPr>
          <w:rFonts w:hint="cs"/>
          <w:caps/>
          <w:sz w:val="24"/>
          <w:szCs w:val="24"/>
          <w:u w:val="single"/>
          <w:rtl/>
        </w:rPr>
        <w:t>מר שמואל רוטמן - ממלא מקום וסגן ראש העיר יהוד</w:t>
      </w:r>
      <w:r w:rsidR="001E2274">
        <w:rPr>
          <w:rFonts w:hint="cs"/>
          <w:caps/>
          <w:sz w:val="24"/>
          <w:szCs w:val="24"/>
          <w:u w:val="single"/>
          <w:rtl/>
        </w:rPr>
        <w:t>:</w:t>
      </w:r>
    </w:p>
    <w:p w14:paraId="3302DCE8" w14:textId="1C7E9994" w:rsidR="001E2274" w:rsidRDefault="00DC7F32" w:rsidP="005A5047">
      <w:pPr>
        <w:rPr>
          <w:b w:val="0"/>
          <w:bCs w:val="0"/>
          <w:caps/>
          <w:sz w:val="24"/>
          <w:szCs w:val="24"/>
          <w:rtl/>
        </w:rPr>
      </w:pPr>
      <w:r>
        <w:rPr>
          <w:rFonts w:hint="cs"/>
          <w:b w:val="0"/>
          <w:bCs w:val="0"/>
          <w:caps/>
          <w:sz w:val="24"/>
          <w:szCs w:val="24"/>
          <w:rtl/>
        </w:rPr>
        <w:t xml:space="preserve">ברור </w:t>
      </w:r>
    </w:p>
    <w:p w14:paraId="5676BA17" w14:textId="77777777" w:rsidR="001E2274" w:rsidRDefault="001E2274" w:rsidP="005A5047">
      <w:pPr>
        <w:rPr>
          <w:b w:val="0"/>
          <w:bCs w:val="0"/>
          <w:caps/>
          <w:sz w:val="24"/>
          <w:szCs w:val="24"/>
          <w:rtl/>
        </w:rPr>
      </w:pPr>
    </w:p>
    <w:p w14:paraId="56648C79" w14:textId="77777777" w:rsidR="001E2274" w:rsidRDefault="00D17364" w:rsidP="005A5047">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03921BDA" w14:textId="2101A004" w:rsidR="001E2274" w:rsidRDefault="00DC7F32" w:rsidP="005A5047">
      <w:pPr>
        <w:rPr>
          <w:b w:val="0"/>
          <w:bCs w:val="0"/>
          <w:caps/>
          <w:sz w:val="24"/>
          <w:szCs w:val="24"/>
          <w:rtl/>
        </w:rPr>
      </w:pPr>
      <w:r>
        <w:rPr>
          <w:rFonts w:hint="cs"/>
          <w:b w:val="0"/>
          <w:bCs w:val="0"/>
          <w:caps/>
          <w:sz w:val="24"/>
          <w:szCs w:val="24"/>
          <w:rtl/>
        </w:rPr>
        <w:t>כמובן ו, אז נצטרך לקיים דיון על הפקדת תוכנית אחרת</w:t>
      </w:r>
    </w:p>
    <w:p w14:paraId="23CDE10B" w14:textId="77777777" w:rsidR="001E2274" w:rsidRDefault="001E2274" w:rsidP="005A5047">
      <w:pPr>
        <w:rPr>
          <w:b w:val="0"/>
          <w:bCs w:val="0"/>
          <w:caps/>
          <w:sz w:val="24"/>
          <w:szCs w:val="24"/>
          <w:rtl/>
        </w:rPr>
      </w:pPr>
    </w:p>
    <w:p w14:paraId="1477EDB7" w14:textId="77777777" w:rsidR="001E2274" w:rsidRDefault="00D70D61" w:rsidP="005A5047">
      <w:pPr>
        <w:rPr>
          <w:caps/>
          <w:sz w:val="24"/>
          <w:szCs w:val="24"/>
          <w:u w:val="single"/>
          <w:rtl/>
        </w:rPr>
      </w:pPr>
      <w:r w:rsidRPr="00D70D61">
        <w:rPr>
          <w:rFonts w:hint="cs"/>
          <w:caps/>
          <w:sz w:val="24"/>
          <w:szCs w:val="24"/>
          <w:u w:val="single"/>
          <w:rtl/>
        </w:rPr>
        <w:t>מר שמואל רוטמן - ממלא מקום וסגן ראש העיר יהוד</w:t>
      </w:r>
      <w:r w:rsidR="001E2274">
        <w:rPr>
          <w:rFonts w:hint="cs"/>
          <w:caps/>
          <w:sz w:val="24"/>
          <w:szCs w:val="24"/>
          <w:u w:val="single"/>
          <w:rtl/>
        </w:rPr>
        <w:t>:</w:t>
      </w:r>
    </w:p>
    <w:p w14:paraId="17047264" w14:textId="6A6DE1AF" w:rsidR="001E2274" w:rsidRDefault="00DC7F32" w:rsidP="005A5047">
      <w:pPr>
        <w:rPr>
          <w:b w:val="0"/>
          <w:bCs w:val="0"/>
          <w:caps/>
          <w:sz w:val="24"/>
          <w:szCs w:val="24"/>
          <w:rtl/>
        </w:rPr>
      </w:pPr>
      <w:r>
        <w:rPr>
          <w:rFonts w:hint="cs"/>
          <w:b w:val="0"/>
          <w:bCs w:val="0"/>
          <w:caps/>
          <w:sz w:val="24"/>
          <w:szCs w:val="24"/>
          <w:rtl/>
        </w:rPr>
        <w:t>ברור</w:t>
      </w:r>
    </w:p>
    <w:p w14:paraId="2C3F30EC" w14:textId="77777777" w:rsidR="001E2274" w:rsidRDefault="001E2274" w:rsidP="005A5047">
      <w:pPr>
        <w:rPr>
          <w:b w:val="0"/>
          <w:bCs w:val="0"/>
          <w:caps/>
          <w:sz w:val="24"/>
          <w:szCs w:val="24"/>
          <w:rtl/>
        </w:rPr>
      </w:pPr>
    </w:p>
    <w:p w14:paraId="5B672D59" w14:textId="77777777" w:rsidR="001E2274" w:rsidRDefault="00D17364" w:rsidP="00DC7F32">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649CD084" w14:textId="57E7319D" w:rsidR="001E2274" w:rsidRDefault="00DC7F32" w:rsidP="00DC7F32">
      <w:pPr>
        <w:rPr>
          <w:b w:val="0"/>
          <w:bCs w:val="0"/>
          <w:caps/>
          <w:sz w:val="24"/>
          <w:szCs w:val="24"/>
          <w:rtl/>
        </w:rPr>
      </w:pPr>
      <w:r>
        <w:rPr>
          <w:rFonts w:hint="cs"/>
          <w:b w:val="0"/>
          <w:bCs w:val="0"/>
          <w:caps/>
          <w:sz w:val="24"/>
          <w:szCs w:val="24"/>
          <w:rtl/>
        </w:rPr>
        <w:t xml:space="preserve">זה הדיון עכשיו מסגרת הדיון עכשיו ברורה? </w:t>
      </w:r>
    </w:p>
    <w:p w14:paraId="0F44A3FB" w14:textId="77777777" w:rsidR="001E2274" w:rsidRDefault="001E2274" w:rsidP="00DC7F32">
      <w:pPr>
        <w:rPr>
          <w:b w:val="0"/>
          <w:bCs w:val="0"/>
          <w:caps/>
          <w:sz w:val="24"/>
          <w:szCs w:val="24"/>
          <w:rtl/>
        </w:rPr>
      </w:pPr>
    </w:p>
    <w:p w14:paraId="5CE90C83" w14:textId="77777777" w:rsidR="001E2274" w:rsidRDefault="00D70D61" w:rsidP="00DC7F32">
      <w:pPr>
        <w:rPr>
          <w:caps/>
          <w:sz w:val="24"/>
          <w:szCs w:val="24"/>
          <w:u w:val="single"/>
          <w:rtl/>
        </w:rPr>
      </w:pPr>
      <w:r w:rsidRPr="00D70D61">
        <w:rPr>
          <w:rFonts w:hint="cs"/>
          <w:caps/>
          <w:sz w:val="24"/>
          <w:szCs w:val="24"/>
          <w:u w:val="single"/>
          <w:rtl/>
        </w:rPr>
        <w:t>מר שמואל רוטמן - ממלא מקום וסגן ראש העיר יהוד</w:t>
      </w:r>
      <w:r w:rsidR="001E2274">
        <w:rPr>
          <w:rFonts w:hint="cs"/>
          <w:caps/>
          <w:sz w:val="24"/>
          <w:szCs w:val="24"/>
          <w:u w:val="single"/>
          <w:rtl/>
        </w:rPr>
        <w:t>:</w:t>
      </w:r>
    </w:p>
    <w:p w14:paraId="40DF4136" w14:textId="20439CF4" w:rsidR="001E2274" w:rsidRDefault="00DC7F32" w:rsidP="00DC7F32">
      <w:pPr>
        <w:rPr>
          <w:b w:val="0"/>
          <w:bCs w:val="0"/>
          <w:caps/>
          <w:sz w:val="24"/>
          <w:szCs w:val="24"/>
          <w:rtl/>
        </w:rPr>
      </w:pPr>
      <w:r>
        <w:rPr>
          <w:rFonts w:hint="cs"/>
          <w:b w:val="0"/>
          <w:bCs w:val="0"/>
          <w:caps/>
          <w:sz w:val="24"/>
          <w:szCs w:val="24"/>
          <w:rtl/>
        </w:rPr>
        <w:t xml:space="preserve">כן </w:t>
      </w:r>
    </w:p>
    <w:p w14:paraId="57538A48" w14:textId="77777777" w:rsidR="001E2274" w:rsidRDefault="001E2274" w:rsidP="00DC7F32">
      <w:pPr>
        <w:rPr>
          <w:b w:val="0"/>
          <w:bCs w:val="0"/>
          <w:caps/>
          <w:sz w:val="24"/>
          <w:szCs w:val="24"/>
          <w:rtl/>
        </w:rPr>
      </w:pPr>
    </w:p>
    <w:p w14:paraId="409FFEFD" w14:textId="77777777" w:rsidR="001E2274" w:rsidRDefault="00D17364" w:rsidP="00DC7F32">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5D71513F" w14:textId="7391EF8E" w:rsidR="001E2274" w:rsidRDefault="00DC7F32" w:rsidP="00DC7F32">
      <w:pPr>
        <w:rPr>
          <w:b w:val="0"/>
          <w:bCs w:val="0"/>
          <w:caps/>
          <w:sz w:val="24"/>
          <w:szCs w:val="24"/>
          <w:rtl/>
        </w:rPr>
      </w:pPr>
      <w:r>
        <w:rPr>
          <w:rFonts w:hint="cs"/>
          <w:b w:val="0"/>
          <w:bCs w:val="0"/>
          <w:caps/>
          <w:sz w:val="24"/>
          <w:szCs w:val="24"/>
          <w:rtl/>
        </w:rPr>
        <w:t xml:space="preserve">אוקיי בבקשה </w:t>
      </w:r>
    </w:p>
    <w:p w14:paraId="3AECCB8A" w14:textId="77777777" w:rsidR="001E2274" w:rsidRDefault="001E2274" w:rsidP="00DC7F32">
      <w:pPr>
        <w:rPr>
          <w:b w:val="0"/>
          <w:bCs w:val="0"/>
          <w:caps/>
          <w:sz w:val="24"/>
          <w:szCs w:val="24"/>
          <w:rtl/>
        </w:rPr>
      </w:pPr>
    </w:p>
    <w:p w14:paraId="65FB420A" w14:textId="77777777" w:rsidR="001E2274" w:rsidRDefault="00D70D61" w:rsidP="00DC7F32">
      <w:pPr>
        <w:rPr>
          <w:caps/>
          <w:sz w:val="24"/>
          <w:szCs w:val="24"/>
          <w:u w:val="single"/>
          <w:rtl/>
        </w:rPr>
      </w:pPr>
      <w:r w:rsidRPr="00D70D61">
        <w:rPr>
          <w:rFonts w:hint="cs"/>
          <w:caps/>
          <w:sz w:val="24"/>
          <w:szCs w:val="24"/>
          <w:u w:val="single"/>
          <w:rtl/>
        </w:rPr>
        <w:t>מר שמואל רוטמן - ממלא מקום וסגן ראש העיר יהוד</w:t>
      </w:r>
      <w:r w:rsidR="001E2274">
        <w:rPr>
          <w:rFonts w:hint="cs"/>
          <w:caps/>
          <w:sz w:val="24"/>
          <w:szCs w:val="24"/>
          <w:u w:val="single"/>
          <w:rtl/>
        </w:rPr>
        <w:t>:</w:t>
      </w:r>
    </w:p>
    <w:p w14:paraId="4AC45D5F" w14:textId="55061909" w:rsidR="001E2274" w:rsidRDefault="00DC7F32" w:rsidP="00DC7F32">
      <w:pPr>
        <w:rPr>
          <w:b w:val="0"/>
          <w:bCs w:val="0"/>
          <w:caps/>
          <w:sz w:val="24"/>
          <w:szCs w:val="24"/>
          <w:rtl/>
        </w:rPr>
      </w:pPr>
      <w:r>
        <w:rPr>
          <w:rFonts w:hint="cs"/>
          <w:b w:val="0"/>
          <w:bCs w:val="0"/>
          <w:caps/>
          <w:sz w:val="24"/>
          <w:szCs w:val="24"/>
          <w:rtl/>
        </w:rPr>
        <w:t xml:space="preserve">רק שאלה לגבי זה אם זה אם, הוועדה רוצה להחליט על חלופה אחרת </w:t>
      </w:r>
    </w:p>
    <w:p w14:paraId="29494FBD" w14:textId="77777777" w:rsidR="001E2274" w:rsidRDefault="001E2274" w:rsidP="00DC7F32">
      <w:pPr>
        <w:rPr>
          <w:b w:val="0"/>
          <w:bCs w:val="0"/>
          <w:caps/>
          <w:sz w:val="24"/>
          <w:szCs w:val="24"/>
          <w:rtl/>
        </w:rPr>
      </w:pPr>
    </w:p>
    <w:p w14:paraId="60F955B6" w14:textId="77777777" w:rsidR="001E2274" w:rsidRDefault="00D17364" w:rsidP="00DC7F32">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219293B9" w14:textId="73215651" w:rsidR="001E2274" w:rsidRDefault="00DC7F32" w:rsidP="00DC7F32">
      <w:pPr>
        <w:rPr>
          <w:b w:val="0"/>
          <w:bCs w:val="0"/>
          <w:caps/>
          <w:sz w:val="24"/>
          <w:szCs w:val="24"/>
          <w:rtl/>
        </w:rPr>
      </w:pPr>
      <w:r>
        <w:rPr>
          <w:rFonts w:hint="cs"/>
          <w:b w:val="0"/>
          <w:bCs w:val="0"/>
          <w:caps/>
          <w:sz w:val="24"/>
          <w:szCs w:val="24"/>
          <w:rtl/>
        </w:rPr>
        <w:t>אז זה ...</w:t>
      </w:r>
    </w:p>
    <w:p w14:paraId="7C84E0FF" w14:textId="77777777" w:rsidR="001E2274" w:rsidRDefault="001E2274" w:rsidP="00DC7F32">
      <w:pPr>
        <w:rPr>
          <w:b w:val="0"/>
          <w:bCs w:val="0"/>
          <w:caps/>
          <w:sz w:val="24"/>
          <w:szCs w:val="24"/>
          <w:rtl/>
        </w:rPr>
      </w:pPr>
    </w:p>
    <w:p w14:paraId="15194CAC" w14:textId="77777777" w:rsidR="001E2274" w:rsidRDefault="00D70D61" w:rsidP="00DC7F32">
      <w:pPr>
        <w:rPr>
          <w:caps/>
          <w:sz w:val="24"/>
          <w:szCs w:val="24"/>
          <w:u w:val="single"/>
          <w:rtl/>
        </w:rPr>
      </w:pPr>
      <w:r w:rsidRPr="00D70D61">
        <w:rPr>
          <w:rFonts w:hint="cs"/>
          <w:caps/>
          <w:sz w:val="24"/>
          <w:szCs w:val="24"/>
          <w:u w:val="single"/>
          <w:rtl/>
        </w:rPr>
        <w:t>מר שמואל רוטמן - ממלא מקום וסגן ראש העיר יהוד</w:t>
      </w:r>
      <w:r w:rsidR="001E2274">
        <w:rPr>
          <w:rFonts w:hint="cs"/>
          <w:caps/>
          <w:sz w:val="24"/>
          <w:szCs w:val="24"/>
          <w:u w:val="single"/>
          <w:rtl/>
        </w:rPr>
        <w:t>:</w:t>
      </w:r>
    </w:p>
    <w:p w14:paraId="74330376" w14:textId="585A23B9" w:rsidR="001E2274" w:rsidRDefault="00DC7F32" w:rsidP="00DC7F32">
      <w:pPr>
        <w:rPr>
          <w:b w:val="0"/>
          <w:bCs w:val="0"/>
          <w:caps/>
          <w:sz w:val="24"/>
          <w:szCs w:val="24"/>
          <w:rtl/>
        </w:rPr>
      </w:pPr>
      <w:r>
        <w:rPr>
          <w:rFonts w:hint="cs"/>
          <w:b w:val="0"/>
          <w:bCs w:val="0"/>
          <w:caps/>
          <w:sz w:val="24"/>
          <w:szCs w:val="24"/>
          <w:rtl/>
        </w:rPr>
        <w:t xml:space="preserve">האם האם </w:t>
      </w:r>
    </w:p>
    <w:p w14:paraId="10B88097" w14:textId="77777777" w:rsidR="001E2274" w:rsidRDefault="001E2274" w:rsidP="00DC7F32">
      <w:pPr>
        <w:rPr>
          <w:b w:val="0"/>
          <w:bCs w:val="0"/>
          <w:caps/>
          <w:sz w:val="24"/>
          <w:szCs w:val="24"/>
          <w:rtl/>
        </w:rPr>
      </w:pPr>
    </w:p>
    <w:p w14:paraId="20EF0679" w14:textId="77777777" w:rsidR="001E2274" w:rsidRDefault="00D17364" w:rsidP="00DC7F32">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5D8883FA" w14:textId="069F1B82" w:rsidR="001E2274" w:rsidRDefault="00DC7F32" w:rsidP="00DC7F32">
      <w:pPr>
        <w:rPr>
          <w:b w:val="0"/>
          <w:bCs w:val="0"/>
          <w:caps/>
          <w:sz w:val="24"/>
          <w:szCs w:val="24"/>
          <w:rtl/>
        </w:rPr>
      </w:pPr>
      <w:r>
        <w:rPr>
          <w:rFonts w:hint="cs"/>
          <w:b w:val="0"/>
          <w:bCs w:val="0"/>
          <w:caps/>
          <w:sz w:val="24"/>
          <w:szCs w:val="24"/>
          <w:rtl/>
        </w:rPr>
        <w:t>היא תוצג היא תוצג ב,</w:t>
      </w:r>
    </w:p>
    <w:p w14:paraId="1129CE57" w14:textId="77777777" w:rsidR="001E2274" w:rsidRDefault="001E2274" w:rsidP="00DC7F32">
      <w:pPr>
        <w:rPr>
          <w:b w:val="0"/>
          <w:bCs w:val="0"/>
          <w:caps/>
          <w:sz w:val="24"/>
          <w:szCs w:val="24"/>
          <w:rtl/>
        </w:rPr>
      </w:pPr>
    </w:p>
    <w:p w14:paraId="56420869" w14:textId="77777777" w:rsidR="001E2274" w:rsidRDefault="00D70D61" w:rsidP="00DC7F32">
      <w:pPr>
        <w:rPr>
          <w:caps/>
          <w:sz w:val="24"/>
          <w:szCs w:val="24"/>
          <w:u w:val="single"/>
          <w:rtl/>
        </w:rPr>
      </w:pPr>
      <w:r w:rsidRPr="00D70D61">
        <w:rPr>
          <w:rFonts w:hint="cs"/>
          <w:caps/>
          <w:sz w:val="24"/>
          <w:szCs w:val="24"/>
          <w:u w:val="single"/>
          <w:rtl/>
        </w:rPr>
        <w:t>מר שמואל רוטמן - ממלא מקום וסגן ראש העיר יהוד</w:t>
      </w:r>
      <w:r w:rsidR="001E2274">
        <w:rPr>
          <w:rFonts w:hint="cs"/>
          <w:caps/>
          <w:sz w:val="24"/>
          <w:szCs w:val="24"/>
          <w:u w:val="single"/>
          <w:rtl/>
        </w:rPr>
        <w:t>:</w:t>
      </w:r>
    </w:p>
    <w:p w14:paraId="6D282D9C" w14:textId="0CD804EF" w:rsidR="001E2274" w:rsidRDefault="00DC7F32" w:rsidP="00DC7F32">
      <w:pPr>
        <w:rPr>
          <w:b w:val="0"/>
          <w:bCs w:val="0"/>
          <w:caps/>
          <w:sz w:val="24"/>
          <w:szCs w:val="24"/>
          <w:rtl/>
        </w:rPr>
      </w:pPr>
      <w:r>
        <w:rPr>
          <w:rFonts w:hint="cs"/>
          <w:b w:val="0"/>
          <w:bCs w:val="0"/>
          <w:caps/>
          <w:sz w:val="24"/>
          <w:szCs w:val="24"/>
          <w:rtl/>
        </w:rPr>
        <w:t>לא צריך להגיש את התוכנית מחדש?</w:t>
      </w:r>
    </w:p>
    <w:p w14:paraId="0BDD9CE6" w14:textId="77777777" w:rsidR="001E2274" w:rsidRDefault="001E2274" w:rsidP="00DC7F32">
      <w:pPr>
        <w:rPr>
          <w:b w:val="0"/>
          <w:bCs w:val="0"/>
          <w:caps/>
          <w:sz w:val="24"/>
          <w:szCs w:val="24"/>
          <w:rtl/>
        </w:rPr>
      </w:pPr>
    </w:p>
    <w:p w14:paraId="238748D3" w14:textId="77777777" w:rsidR="001E2274" w:rsidRDefault="003361D4" w:rsidP="00DC7F32">
      <w:pPr>
        <w:rPr>
          <w:caps/>
          <w:sz w:val="24"/>
          <w:szCs w:val="24"/>
          <w:u w:val="single"/>
          <w:rtl/>
        </w:rPr>
      </w:pPr>
      <w:r w:rsidRPr="003361D4">
        <w:rPr>
          <w:rFonts w:hint="cs"/>
          <w:caps/>
          <w:sz w:val="24"/>
          <w:szCs w:val="24"/>
          <w:u w:val="single"/>
          <w:rtl/>
        </w:rPr>
        <w:t>עורך דין ניצן בן ארויה - יועץ משפטי לוועדה המחוזית</w:t>
      </w:r>
      <w:r w:rsidR="001E2274">
        <w:rPr>
          <w:rFonts w:hint="cs"/>
          <w:caps/>
          <w:sz w:val="24"/>
          <w:szCs w:val="24"/>
          <w:u w:val="single"/>
          <w:rtl/>
        </w:rPr>
        <w:t>:</w:t>
      </w:r>
    </w:p>
    <w:p w14:paraId="1EC8512C" w14:textId="3E4977D7" w:rsidR="001E2274" w:rsidRDefault="00DC7F32" w:rsidP="00DC7F32">
      <w:pPr>
        <w:rPr>
          <w:b w:val="0"/>
          <w:bCs w:val="0"/>
          <w:caps/>
          <w:sz w:val="24"/>
          <w:szCs w:val="24"/>
          <w:rtl/>
        </w:rPr>
      </w:pPr>
      <w:r>
        <w:rPr>
          <w:rFonts w:hint="cs"/>
          <w:b w:val="0"/>
          <w:bCs w:val="0"/>
          <w:caps/>
          <w:sz w:val="24"/>
          <w:szCs w:val="24"/>
          <w:rtl/>
        </w:rPr>
        <w:t xml:space="preserve">לא </w:t>
      </w:r>
    </w:p>
    <w:p w14:paraId="4FD8ED5C" w14:textId="77777777" w:rsidR="001E2274" w:rsidRDefault="001E2274" w:rsidP="00DC7F32">
      <w:pPr>
        <w:rPr>
          <w:b w:val="0"/>
          <w:bCs w:val="0"/>
          <w:caps/>
          <w:sz w:val="24"/>
          <w:szCs w:val="24"/>
          <w:rtl/>
        </w:rPr>
      </w:pPr>
    </w:p>
    <w:p w14:paraId="104BE0E6" w14:textId="77777777" w:rsidR="001E2274" w:rsidRDefault="00D17364" w:rsidP="00DC7F32">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7363AE8D" w14:textId="180198B4" w:rsidR="001E2274" w:rsidRDefault="00DC7F32" w:rsidP="00DC7F32">
      <w:pPr>
        <w:rPr>
          <w:b w:val="0"/>
          <w:bCs w:val="0"/>
          <w:caps/>
          <w:sz w:val="24"/>
          <w:szCs w:val="24"/>
          <w:rtl/>
        </w:rPr>
      </w:pPr>
      <w:r>
        <w:rPr>
          <w:rFonts w:hint="cs"/>
          <w:b w:val="0"/>
          <w:bCs w:val="0"/>
          <w:caps/>
          <w:sz w:val="24"/>
          <w:szCs w:val="24"/>
          <w:rtl/>
        </w:rPr>
        <w:t xml:space="preserve">לא ממש לא </w:t>
      </w:r>
    </w:p>
    <w:p w14:paraId="5016B90A" w14:textId="77777777" w:rsidR="001E2274" w:rsidRDefault="001E2274" w:rsidP="00DC7F32">
      <w:pPr>
        <w:rPr>
          <w:b w:val="0"/>
          <w:bCs w:val="0"/>
          <w:caps/>
          <w:sz w:val="24"/>
          <w:szCs w:val="24"/>
          <w:rtl/>
        </w:rPr>
      </w:pPr>
    </w:p>
    <w:p w14:paraId="6C7138F9" w14:textId="77777777" w:rsidR="001E2274" w:rsidRDefault="003361D4" w:rsidP="00DC7F32">
      <w:pPr>
        <w:rPr>
          <w:caps/>
          <w:sz w:val="24"/>
          <w:szCs w:val="24"/>
          <w:u w:val="single"/>
          <w:rtl/>
        </w:rPr>
      </w:pPr>
      <w:r w:rsidRPr="003361D4">
        <w:rPr>
          <w:rFonts w:hint="cs"/>
          <w:caps/>
          <w:sz w:val="24"/>
          <w:szCs w:val="24"/>
          <w:u w:val="single"/>
          <w:rtl/>
        </w:rPr>
        <w:t>עורך דין ניצן בן ארויה - יועץ משפטי לוועדה המחוזית</w:t>
      </w:r>
      <w:r w:rsidR="001E2274">
        <w:rPr>
          <w:rFonts w:hint="cs"/>
          <w:caps/>
          <w:sz w:val="24"/>
          <w:szCs w:val="24"/>
          <w:u w:val="single"/>
          <w:rtl/>
        </w:rPr>
        <w:t>:</w:t>
      </w:r>
    </w:p>
    <w:p w14:paraId="103EFCBC" w14:textId="49FF912D" w:rsidR="001E2274" w:rsidRDefault="00DC7F32" w:rsidP="00DC7F32">
      <w:pPr>
        <w:rPr>
          <w:b w:val="0"/>
          <w:bCs w:val="0"/>
          <w:caps/>
          <w:sz w:val="24"/>
          <w:szCs w:val="24"/>
          <w:rtl/>
        </w:rPr>
      </w:pPr>
      <w:r>
        <w:rPr>
          <w:rFonts w:hint="cs"/>
          <w:b w:val="0"/>
          <w:bCs w:val="0"/>
          <w:caps/>
          <w:sz w:val="24"/>
          <w:szCs w:val="24"/>
          <w:rtl/>
        </w:rPr>
        <w:t xml:space="preserve">לא </w:t>
      </w:r>
    </w:p>
    <w:p w14:paraId="12C58D93" w14:textId="77777777" w:rsidR="001E2274" w:rsidRDefault="001E2274" w:rsidP="00DC7F32">
      <w:pPr>
        <w:rPr>
          <w:b w:val="0"/>
          <w:bCs w:val="0"/>
          <w:caps/>
          <w:sz w:val="24"/>
          <w:szCs w:val="24"/>
          <w:rtl/>
        </w:rPr>
      </w:pPr>
    </w:p>
    <w:p w14:paraId="72D2E375" w14:textId="77777777" w:rsidR="001E2274" w:rsidRDefault="000A5C33" w:rsidP="00DC7F32">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3EBC8C26" w14:textId="4EA38930" w:rsidR="001E2274" w:rsidRDefault="00DC7F32" w:rsidP="00DC7F32">
      <w:pPr>
        <w:rPr>
          <w:b w:val="0"/>
          <w:bCs w:val="0"/>
          <w:caps/>
          <w:sz w:val="24"/>
          <w:szCs w:val="24"/>
          <w:rtl/>
        </w:rPr>
      </w:pPr>
      <w:r>
        <w:rPr>
          <w:rFonts w:hint="cs"/>
          <w:b w:val="0"/>
          <w:bCs w:val="0"/>
          <w:caps/>
          <w:sz w:val="24"/>
          <w:szCs w:val="24"/>
          <w:rtl/>
        </w:rPr>
        <w:t>הוועדה יכולה להורות על</w:t>
      </w:r>
      <w:r w:rsidR="000F703D">
        <w:rPr>
          <w:rFonts w:hint="cs"/>
          <w:b w:val="0"/>
          <w:bCs w:val="0"/>
          <w:caps/>
          <w:sz w:val="24"/>
          <w:szCs w:val="24"/>
          <w:rtl/>
        </w:rPr>
        <w:t xml:space="preserve"> </w:t>
      </w:r>
      <w:r>
        <w:rPr>
          <w:rFonts w:hint="cs"/>
          <w:b w:val="0"/>
          <w:bCs w:val="0"/>
          <w:caps/>
          <w:sz w:val="24"/>
          <w:szCs w:val="24"/>
          <w:rtl/>
        </w:rPr>
        <w:t>...</w:t>
      </w:r>
    </w:p>
    <w:p w14:paraId="3FD50B2E" w14:textId="77777777" w:rsidR="001E2274" w:rsidRDefault="001E2274" w:rsidP="00DC7F32">
      <w:pPr>
        <w:rPr>
          <w:b w:val="0"/>
          <w:bCs w:val="0"/>
          <w:caps/>
          <w:sz w:val="24"/>
          <w:szCs w:val="24"/>
          <w:rtl/>
        </w:rPr>
      </w:pPr>
    </w:p>
    <w:p w14:paraId="2F8163C8" w14:textId="77777777" w:rsidR="001E2274" w:rsidRDefault="00D17364" w:rsidP="00DC7F32">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10952B82" w14:textId="1F6CE45C" w:rsidR="001E2274" w:rsidRDefault="00DC7F32" w:rsidP="00DC7F32">
      <w:pPr>
        <w:rPr>
          <w:b w:val="0"/>
          <w:bCs w:val="0"/>
          <w:caps/>
          <w:sz w:val="24"/>
          <w:szCs w:val="24"/>
          <w:rtl/>
        </w:rPr>
      </w:pPr>
      <w:r>
        <w:rPr>
          <w:rFonts w:hint="cs"/>
          <w:b w:val="0"/>
          <w:bCs w:val="0"/>
          <w:caps/>
          <w:sz w:val="24"/>
          <w:szCs w:val="24"/>
          <w:rtl/>
        </w:rPr>
        <w:t>אנחנו יכולים לתת הוראה לתקן את התוכנית</w:t>
      </w:r>
    </w:p>
    <w:p w14:paraId="6B1AC830" w14:textId="77777777" w:rsidR="001E2274" w:rsidRDefault="001E2274" w:rsidP="00DC7F32">
      <w:pPr>
        <w:rPr>
          <w:b w:val="0"/>
          <w:bCs w:val="0"/>
          <w:caps/>
          <w:sz w:val="24"/>
          <w:szCs w:val="24"/>
          <w:rtl/>
        </w:rPr>
      </w:pPr>
    </w:p>
    <w:p w14:paraId="02011BE9" w14:textId="77777777" w:rsidR="001E2274" w:rsidRDefault="000A5C33" w:rsidP="00DC7F32">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373D0C26" w14:textId="11DDB8A4" w:rsidR="001E2274" w:rsidRDefault="00DC7F32" w:rsidP="00DC7F32">
      <w:pPr>
        <w:rPr>
          <w:b w:val="0"/>
          <w:bCs w:val="0"/>
          <w:caps/>
          <w:sz w:val="24"/>
          <w:szCs w:val="24"/>
          <w:rtl/>
        </w:rPr>
      </w:pPr>
      <w:r>
        <w:rPr>
          <w:rFonts w:hint="cs"/>
          <w:b w:val="0"/>
          <w:bCs w:val="0"/>
          <w:caps/>
          <w:sz w:val="24"/>
          <w:szCs w:val="24"/>
          <w:rtl/>
        </w:rPr>
        <w:t xml:space="preserve">כן בוודאי </w:t>
      </w:r>
    </w:p>
    <w:p w14:paraId="7D7EC987" w14:textId="77777777" w:rsidR="001E2274" w:rsidRDefault="001E2274" w:rsidP="00DC7F32">
      <w:pPr>
        <w:rPr>
          <w:b w:val="0"/>
          <w:bCs w:val="0"/>
          <w:caps/>
          <w:sz w:val="24"/>
          <w:szCs w:val="24"/>
          <w:rtl/>
        </w:rPr>
      </w:pPr>
    </w:p>
    <w:p w14:paraId="1687E577" w14:textId="77777777" w:rsidR="001E2274" w:rsidRDefault="00D17364" w:rsidP="00DC7F32">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7C155446" w14:textId="7F987330" w:rsidR="001E2274" w:rsidRDefault="00DC7F32" w:rsidP="00DC7F32">
      <w:pPr>
        <w:rPr>
          <w:b w:val="0"/>
          <w:bCs w:val="0"/>
          <w:caps/>
          <w:sz w:val="24"/>
          <w:szCs w:val="24"/>
          <w:rtl/>
        </w:rPr>
      </w:pPr>
      <w:r>
        <w:rPr>
          <w:rFonts w:hint="cs"/>
          <w:b w:val="0"/>
          <w:bCs w:val="0"/>
          <w:caps/>
          <w:sz w:val="24"/>
          <w:szCs w:val="24"/>
          <w:rtl/>
        </w:rPr>
        <w:t xml:space="preserve">אנחנו היא תוצג בפנינו ואנחנו נפקיד אותה זה דבר שקורה </w:t>
      </w:r>
    </w:p>
    <w:p w14:paraId="0406360F" w14:textId="77777777" w:rsidR="001E2274" w:rsidRDefault="001E2274" w:rsidP="00DC7F32">
      <w:pPr>
        <w:rPr>
          <w:b w:val="0"/>
          <w:bCs w:val="0"/>
          <w:caps/>
          <w:sz w:val="24"/>
          <w:szCs w:val="24"/>
          <w:rtl/>
        </w:rPr>
      </w:pPr>
    </w:p>
    <w:p w14:paraId="5C8C6DED" w14:textId="77777777" w:rsidR="001E2274" w:rsidRDefault="00D70D61" w:rsidP="00DC7F32">
      <w:pPr>
        <w:rPr>
          <w:caps/>
          <w:sz w:val="24"/>
          <w:szCs w:val="24"/>
          <w:u w:val="single"/>
          <w:rtl/>
        </w:rPr>
      </w:pPr>
      <w:r w:rsidRPr="00D70D61">
        <w:rPr>
          <w:rFonts w:hint="cs"/>
          <w:caps/>
          <w:sz w:val="24"/>
          <w:szCs w:val="24"/>
          <w:u w:val="single"/>
          <w:rtl/>
        </w:rPr>
        <w:t>מר שמואל רוטמן - ממלא מקום וסגן ראש העיר יהוד</w:t>
      </w:r>
      <w:r w:rsidR="001E2274">
        <w:rPr>
          <w:rFonts w:hint="cs"/>
          <w:caps/>
          <w:sz w:val="24"/>
          <w:szCs w:val="24"/>
          <w:u w:val="single"/>
          <w:rtl/>
        </w:rPr>
        <w:t>:</w:t>
      </w:r>
    </w:p>
    <w:p w14:paraId="6F12D464" w14:textId="767AB55B" w:rsidR="001E2274" w:rsidRDefault="00DC7F32" w:rsidP="00DC7F32">
      <w:pPr>
        <w:rPr>
          <w:b w:val="0"/>
          <w:bCs w:val="0"/>
          <w:caps/>
          <w:sz w:val="24"/>
          <w:szCs w:val="24"/>
          <w:rtl/>
        </w:rPr>
      </w:pPr>
      <w:r>
        <w:rPr>
          <w:rFonts w:hint="cs"/>
          <w:b w:val="0"/>
          <w:bCs w:val="0"/>
          <w:caps/>
          <w:sz w:val="24"/>
          <w:szCs w:val="24"/>
          <w:rtl/>
        </w:rPr>
        <w:t xml:space="preserve">כי הוועדה המקומית לא דנה בתוכניות הוועדה המקומית לא דנה בתוכניות האחרות </w:t>
      </w:r>
    </w:p>
    <w:p w14:paraId="7D549438" w14:textId="77777777" w:rsidR="001E2274" w:rsidRDefault="001E2274" w:rsidP="00DC7F32">
      <w:pPr>
        <w:rPr>
          <w:b w:val="0"/>
          <w:bCs w:val="0"/>
          <w:caps/>
          <w:sz w:val="24"/>
          <w:szCs w:val="24"/>
          <w:rtl/>
        </w:rPr>
      </w:pPr>
    </w:p>
    <w:p w14:paraId="548D1860" w14:textId="77777777" w:rsidR="001E2274" w:rsidRDefault="00D17364" w:rsidP="00DC7F32">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158E080E" w14:textId="1261FF55" w:rsidR="001E2274" w:rsidRDefault="00DC7F32" w:rsidP="00DC7F32">
      <w:pPr>
        <w:rPr>
          <w:b w:val="0"/>
          <w:bCs w:val="0"/>
          <w:caps/>
          <w:sz w:val="24"/>
          <w:szCs w:val="24"/>
          <w:rtl/>
        </w:rPr>
      </w:pPr>
      <w:r>
        <w:rPr>
          <w:rFonts w:hint="cs"/>
          <w:b w:val="0"/>
          <w:bCs w:val="0"/>
          <w:caps/>
          <w:sz w:val="24"/>
          <w:szCs w:val="24"/>
          <w:rtl/>
        </w:rPr>
        <w:t xml:space="preserve">לא לא היא הוועדה המקומית הוועדה המקומית המליצה את המלצתה </w:t>
      </w:r>
    </w:p>
    <w:p w14:paraId="30C72015" w14:textId="77777777" w:rsidR="001E2274" w:rsidRDefault="001E2274" w:rsidP="00DC7F32">
      <w:pPr>
        <w:rPr>
          <w:b w:val="0"/>
          <w:bCs w:val="0"/>
          <w:caps/>
          <w:sz w:val="24"/>
          <w:szCs w:val="24"/>
          <w:rtl/>
        </w:rPr>
      </w:pPr>
    </w:p>
    <w:p w14:paraId="7435A4FF" w14:textId="77777777" w:rsidR="001E2274" w:rsidRDefault="003361D4" w:rsidP="00DC7F32">
      <w:pPr>
        <w:rPr>
          <w:caps/>
          <w:sz w:val="24"/>
          <w:szCs w:val="24"/>
          <w:u w:val="single"/>
          <w:rtl/>
        </w:rPr>
      </w:pPr>
      <w:r w:rsidRPr="003361D4">
        <w:rPr>
          <w:rFonts w:hint="cs"/>
          <w:caps/>
          <w:sz w:val="24"/>
          <w:szCs w:val="24"/>
          <w:u w:val="single"/>
          <w:rtl/>
        </w:rPr>
        <w:t>עורך דין ניצן בן ארויה - יועץ משפטי לוועדה המחוזית</w:t>
      </w:r>
      <w:r w:rsidR="001E2274">
        <w:rPr>
          <w:rFonts w:hint="cs"/>
          <w:caps/>
          <w:sz w:val="24"/>
          <w:szCs w:val="24"/>
          <w:u w:val="single"/>
          <w:rtl/>
        </w:rPr>
        <w:t>:</w:t>
      </w:r>
    </w:p>
    <w:p w14:paraId="2140875D" w14:textId="43ECF311" w:rsidR="001E2274" w:rsidRDefault="00DC7F32" w:rsidP="00DC7F32">
      <w:pPr>
        <w:rPr>
          <w:b w:val="0"/>
          <w:bCs w:val="0"/>
          <w:caps/>
          <w:sz w:val="24"/>
          <w:szCs w:val="24"/>
          <w:rtl/>
        </w:rPr>
      </w:pPr>
      <w:r>
        <w:rPr>
          <w:rFonts w:hint="cs"/>
          <w:b w:val="0"/>
          <w:bCs w:val="0"/>
          <w:caps/>
          <w:sz w:val="24"/>
          <w:szCs w:val="24"/>
          <w:rtl/>
        </w:rPr>
        <w:t xml:space="preserve">אז תגישו התנגדות </w:t>
      </w:r>
    </w:p>
    <w:p w14:paraId="6226834B" w14:textId="77777777" w:rsidR="001E2274" w:rsidRDefault="001E2274" w:rsidP="00DC7F32">
      <w:pPr>
        <w:rPr>
          <w:b w:val="0"/>
          <w:bCs w:val="0"/>
          <w:caps/>
          <w:sz w:val="24"/>
          <w:szCs w:val="24"/>
          <w:rtl/>
        </w:rPr>
      </w:pPr>
    </w:p>
    <w:p w14:paraId="474316CA" w14:textId="77777777" w:rsidR="001E2274" w:rsidRDefault="00D17364" w:rsidP="00DC7F32">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5AFB1F72" w14:textId="4907B1F6" w:rsidR="001E2274" w:rsidRDefault="00DC7F32" w:rsidP="00DC7F32">
      <w:pPr>
        <w:rPr>
          <w:b w:val="0"/>
          <w:bCs w:val="0"/>
          <w:caps/>
          <w:sz w:val="24"/>
          <w:szCs w:val="24"/>
          <w:rtl/>
        </w:rPr>
      </w:pPr>
      <w:r>
        <w:rPr>
          <w:rFonts w:hint="cs"/>
          <w:b w:val="0"/>
          <w:bCs w:val="0"/>
          <w:caps/>
          <w:sz w:val="24"/>
          <w:szCs w:val="24"/>
          <w:rtl/>
        </w:rPr>
        <w:t>תגישו התנגדות, ככה פועלת הוועדה המחוזית</w:t>
      </w:r>
    </w:p>
    <w:p w14:paraId="7A87C0E4" w14:textId="77777777" w:rsidR="001E2274" w:rsidRDefault="001E2274" w:rsidP="00DC7F32">
      <w:pPr>
        <w:rPr>
          <w:b w:val="0"/>
          <w:bCs w:val="0"/>
          <w:caps/>
          <w:sz w:val="24"/>
          <w:szCs w:val="24"/>
          <w:rtl/>
        </w:rPr>
      </w:pPr>
    </w:p>
    <w:p w14:paraId="444F905F" w14:textId="77777777" w:rsidR="001E2274" w:rsidRDefault="00D70D61" w:rsidP="00DC7F32">
      <w:pPr>
        <w:rPr>
          <w:caps/>
          <w:sz w:val="24"/>
          <w:szCs w:val="24"/>
          <w:u w:val="single"/>
          <w:rtl/>
        </w:rPr>
      </w:pPr>
      <w:r w:rsidRPr="00D70D61">
        <w:rPr>
          <w:rFonts w:hint="cs"/>
          <w:caps/>
          <w:sz w:val="24"/>
          <w:szCs w:val="24"/>
          <w:u w:val="single"/>
          <w:rtl/>
        </w:rPr>
        <w:t>מר שמואל רוטמן - ממלא מקום וסגן ראש העיר יהוד</w:t>
      </w:r>
      <w:r w:rsidR="001E2274">
        <w:rPr>
          <w:rFonts w:hint="cs"/>
          <w:caps/>
          <w:sz w:val="24"/>
          <w:szCs w:val="24"/>
          <w:u w:val="single"/>
          <w:rtl/>
        </w:rPr>
        <w:t>:</w:t>
      </w:r>
    </w:p>
    <w:p w14:paraId="3A7D2CA4" w14:textId="73CE16DA" w:rsidR="001E2274" w:rsidRDefault="00DC7F32" w:rsidP="00DC7F32">
      <w:pPr>
        <w:rPr>
          <w:b w:val="0"/>
          <w:bCs w:val="0"/>
          <w:caps/>
          <w:sz w:val="24"/>
          <w:szCs w:val="24"/>
          <w:rtl/>
        </w:rPr>
      </w:pPr>
      <w:r>
        <w:rPr>
          <w:rFonts w:hint="cs"/>
          <w:b w:val="0"/>
          <w:bCs w:val="0"/>
          <w:caps/>
          <w:sz w:val="24"/>
          <w:szCs w:val="24"/>
          <w:rtl/>
        </w:rPr>
        <w:t>טוב</w:t>
      </w:r>
    </w:p>
    <w:p w14:paraId="44FFD334" w14:textId="77777777" w:rsidR="001E2274" w:rsidRDefault="001E2274" w:rsidP="00DC7F32">
      <w:pPr>
        <w:rPr>
          <w:b w:val="0"/>
          <w:bCs w:val="0"/>
          <w:caps/>
          <w:sz w:val="24"/>
          <w:szCs w:val="24"/>
          <w:rtl/>
        </w:rPr>
      </w:pPr>
    </w:p>
    <w:p w14:paraId="49AF9459" w14:textId="77777777" w:rsidR="001E2274" w:rsidRDefault="00D17364" w:rsidP="00DC7F32">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02D18823" w14:textId="3B626AFF" w:rsidR="001E2274" w:rsidRDefault="00DC7F32" w:rsidP="00DC7F32">
      <w:pPr>
        <w:rPr>
          <w:b w:val="0"/>
          <w:bCs w:val="0"/>
          <w:caps/>
          <w:sz w:val="24"/>
          <w:szCs w:val="24"/>
          <w:rtl/>
        </w:rPr>
      </w:pPr>
      <w:r>
        <w:rPr>
          <w:rFonts w:hint="cs"/>
          <w:b w:val="0"/>
          <w:bCs w:val="0"/>
          <w:caps/>
          <w:sz w:val="24"/>
          <w:szCs w:val="24"/>
          <w:rtl/>
        </w:rPr>
        <w:t xml:space="preserve">אנחנו אין ספור פעמים נותנים הוראות ל, לשינוי או לתיקון, מתקנים את התוכנית היא מופקדת וכמובן יש לך זכות, </w:t>
      </w:r>
    </w:p>
    <w:p w14:paraId="25564CC8" w14:textId="77777777" w:rsidR="001E2274" w:rsidRDefault="001E2274" w:rsidP="00DC7F32">
      <w:pPr>
        <w:rPr>
          <w:b w:val="0"/>
          <w:bCs w:val="0"/>
          <w:caps/>
          <w:sz w:val="24"/>
          <w:szCs w:val="24"/>
          <w:rtl/>
        </w:rPr>
      </w:pPr>
    </w:p>
    <w:p w14:paraId="3FB8F7EE" w14:textId="77777777" w:rsidR="001E2274" w:rsidRDefault="00D70D61" w:rsidP="00DC7F32">
      <w:pPr>
        <w:rPr>
          <w:caps/>
          <w:sz w:val="24"/>
          <w:szCs w:val="24"/>
          <w:u w:val="single"/>
          <w:rtl/>
        </w:rPr>
      </w:pPr>
      <w:r w:rsidRPr="00D70D61">
        <w:rPr>
          <w:rFonts w:hint="cs"/>
          <w:caps/>
          <w:sz w:val="24"/>
          <w:szCs w:val="24"/>
          <w:u w:val="single"/>
          <w:rtl/>
        </w:rPr>
        <w:t>מר שמואל רוטמן - ממלא מקום וסגן ראש העיר יהוד</w:t>
      </w:r>
      <w:r w:rsidR="001E2274">
        <w:rPr>
          <w:rFonts w:hint="cs"/>
          <w:caps/>
          <w:sz w:val="24"/>
          <w:szCs w:val="24"/>
          <w:u w:val="single"/>
          <w:rtl/>
        </w:rPr>
        <w:t>:</w:t>
      </w:r>
    </w:p>
    <w:p w14:paraId="406F0562" w14:textId="6FDB00C2" w:rsidR="001E2274" w:rsidRDefault="00DC7F32" w:rsidP="00DC7F32">
      <w:pPr>
        <w:rPr>
          <w:b w:val="0"/>
          <w:bCs w:val="0"/>
          <w:caps/>
          <w:sz w:val="24"/>
          <w:szCs w:val="24"/>
          <w:rtl/>
        </w:rPr>
      </w:pPr>
      <w:r>
        <w:rPr>
          <w:rFonts w:hint="cs"/>
          <w:b w:val="0"/>
          <w:bCs w:val="0"/>
          <w:caps/>
          <w:sz w:val="24"/>
          <w:szCs w:val="24"/>
          <w:rtl/>
        </w:rPr>
        <w:t xml:space="preserve">כן </w:t>
      </w:r>
    </w:p>
    <w:p w14:paraId="7ACC54CB" w14:textId="77777777" w:rsidR="001E2274" w:rsidRDefault="001E2274" w:rsidP="00DC7F32">
      <w:pPr>
        <w:rPr>
          <w:b w:val="0"/>
          <w:bCs w:val="0"/>
          <w:caps/>
          <w:sz w:val="24"/>
          <w:szCs w:val="24"/>
          <w:rtl/>
        </w:rPr>
      </w:pPr>
    </w:p>
    <w:p w14:paraId="0E94C245" w14:textId="77777777" w:rsidR="001E2274" w:rsidRDefault="00D17364" w:rsidP="00DC7F32">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469E0689" w14:textId="360C3D34" w:rsidR="001E2274" w:rsidRDefault="00DC7F32" w:rsidP="00DC7F32">
      <w:pPr>
        <w:rPr>
          <w:b w:val="0"/>
          <w:bCs w:val="0"/>
          <w:caps/>
          <w:sz w:val="24"/>
          <w:szCs w:val="24"/>
          <w:rtl/>
        </w:rPr>
      </w:pPr>
      <w:r>
        <w:rPr>
          <w:rFonts w:hint="cs"/>
          <w:b w:val="0"/>
          <w:bCs w:val="0"/>
          <w:caps/>
          <w:sz w:val="24"/>
          <w:szCs w:val="24"/>
          <w:rtl/>
        </w:rPr>
        <w:t xml:space="preserve">גם הוועדה המקומית יכולה אחר כך להתנגד לתוכנית יש לנו פה בטח גם תושבים שמתנגדים לתוכנית הכל בסדר </w:t>
      </w:r>
    </w:p>
    <w:p w14:paraId="0BDDDC2C" w14:textId="77777777" w:rsidR="001E2274" w:rsidRDefault="001E2274" w:rsidP="00DC7F32">
      <w:pPr>
        <w:rPr>
          <w:b w:val="0"/>
          <w:bCs w:val="0"/>
          <w:caps/>
          <w:sz w:val="24"/>
          <w:szCs w:val="24"/>
          <w:rtl/>
        </w:rPr>
      </w:pPr>
    </w:p>
    <w:p w14:paraId="61FCDA6D" w14:textId="77777777" w:rsidR="001E2274" w:rsidRDefault="00D70D61" w:rsidP="00DC7F32">
      <w:pPr>
        <w:rPr>
          <w:caps/>
          <w:sz w:val="24"/>
          <w:szCs w:val="24"/>
          <w:u w:val="single"/>
          <w:rtl/>
        </w:rPr>
      </w:pPr>
      <w:r w:rsidRPr="00D70D61">
        <w:rPr>
          <w:rFonts w:hint="cs"/>
          <w:caps/>
          <w:sz w:val="24"/>
          <w:szCs w:val="24"/>
          <w:u w:val="single"/>
          <w:rtl/>
        </w:rPr>
        <w:t>מר שמואל רוטמן - ממלא מקום וסגן ראש העיר יהוד</w:t>
      </w:r>
      <w:r w:rsidR="001E2274">
        <w:rPr>
          <w:rFonts w:hint="cs"/>
          <w:caps/>
          <w:sz w:val="24"/>
          <w:szCs w:val="24"/>
          <w:u w:val="single"/>
          <w:rtl/>
        </w:rPr>
        <w:t>:</w:t>
      </w:r>
    </w:p>
    <w:p w14:paraId="06C6ADDA" w14:textId="7BED8464" w:rsidR="001E2274" w:rsidRDefault="001A3E12" w:rsidP="00DC7F32">
      <w:pPr>
        <w:rPr>
          <w:b w:val="0"/>
          <w:bCs w:val="0"/>
          <w:caps/>
          <w:sz w:val="24"/>
          <w:szCs w:val="24"/>
          <w:rtl/>
        </w:rPr>
      </w:pPr>
      <w:r>
        <w:rPr>
          <w:rFonts w:hint="cs"/>
          <w:b w:val="0"/>
          <w:bCs w:val="0"/>
          <w:caps/>
          <w:sz w:val="24"/>
          <w:szCs w:val="24"/>
          <w:rtl/>
        </w:rPr>
        <w:t xml:space="preserve">הבנתי </w:t>
      </w:r>
    </w:p>
    <w:p w14:paraId="5954312A" w14:textId="77777777" w:rsidR="001E2274" w:rsidRDefault="001E2274" w:rsidP="00DC7F32">
      <w:pPr>
        <w:rPr>
          <w:b w:val="0"/>
          <w:bCs w:val="0"/>
          <w:caps/>
          <w:sz w:val="24"/>
          <w:szCs w:val="24"/>
          <w:rtl/>
        </w:rPr>
      </w:pPr>
    </w:p>
    <w:p w14:paraId="0D55C9EA" w14:textId="77777777" w:rsidR="001E2274" w:rsidRDefault="004F5DC4" w:rsidP="00DC7F32">
      <w:pPr>
        <w:rPr>
          <w:caps/>
          <w:sz w:val="24"/>
          <w:szCs w:val="24"/>
          <w:u w:val="single"/>
          <w:rtl/>
        </w:rPr>
      </w:pPr>
      <w:r w:rsidRPr="004F5DC4">
        <w:rPr>
          <w:rFonts w:hint="cs"/>
          <w:caps/>
          <w:sz w:val="24"/>
          <w:szCs w:val="24"/>
          <w:u w:val="single"/>
          <w:rtl/>
        </w:rPr>
        <w:t>עורך דין ארז שפירא - יועץ משפטי מטעם יהוד מונוסון</w:t>
      </w:r>
      <w:r w:rsidR="001E2274">
        <w:rPr>
          <w:rFonts w:hint="cs"/>
          <w:caps/>
          <w:sz w:val="24"/>
          <w:szCs w:val="24"/>
          <w:u w:val="single"/>
          <w:rtl/>
        </w:rPr>
        <w:t>:</w:t>
      </w:r>
    </w:p>
    <w:p w14:paraId="159FE22D" w14:textId="3C54693B" w:rsidR="001E2274" w:rsidRDefault="001A3E12" w:rsidP="00DC7F32">
      <w:pPr>
        <w:rPr>
          <w:b w:val="0"/>
          <w:bCs w:val="0"/>
          <w:caps/>
          <w:sz w:val="24"/>
          <w:szCs w:val="24"/>
          <w:rtl/>
        </w:rPr>
      </w:pPr>
      <w:r>
        <w:rPr>
          <w:rFonts w:hint="cs"/>
          <w:b w:val="0"/>
          <w:bCs w:val="0"/>
          <w:caps/>
          <w:sz w:val="24"/>
          <w:szCs w:val="24"/>
          <w:rtl/>
        </w:rPr>
        <w:t>מיכה יש רק קושי יש רק קושי משפטי שצריך שצריך להתייחס אליו וצריך לחצות אותו</w:t>
      </w:r>
    </w:p>
    <w:p w14:paraId="0DEF0668" w14:textId="77777777" w:rsidR="001E2274" w:rsidRDefault="001E2274" w:rsidP="00DC7F32">
      <w:pPr>
        <w:rPr>
          <w:b w:val="0"/>
          <w:bCs w:val="0"/>
          <w:caps/>
          <w:sz w:val="24"/>
          <w:szCs w:val="24"/>
          <w:rtl/>
        </w:rPr>
      </w:pPr>
    </w:p>
    <w:p w14:paraId="564337E0" w14:textId="77777777" w:rsidR="001E2274" w:rsidRDefault="00D17364" w:rsidP="00DC7F32">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262764B2" w14:textId="2F2FC271" w:rsidR="001E2274" w:rsidRDefault="001A3E12" w:rsidP="00DC7F32">
      <w:pPr>
        <w:rPr>
          <w:b w:val="0"/>
          <w:bCs w:val="0"/>
          <w:caps/>
          <w:sz w:val="24"/>
          <w:szCs w:val="24"/>
          <w:rtl/>
        </w:rPr>
      </w:pPr>
      <w:r>
        <w:rPr>
          <w:rFonts w:hint="cs"/>
          <w:b w:val="0"/>
          <w:bCs w:val="0"/>
          <w:caps/>
          <w:sz w:val="24"/>
          <w:szCs w:val="24"/>
          <w:rtl/>
        </w:rPr>
        <w:t xml:space="preserve">כן </w:t>
      </w:r>
    </w:p>
    <w:p w14:paraId="25D577B5" w14:textId="77777777" w:rsidR="001E2274" w:rsidRDefault="001E2274" w:rsidP="00DC7F32">
      <w:pPr>
        <w:rPr>
          <w:b w:val="0"/>
          <w:bCs w:val="0"/>
          <w:caps/>
          <w:sz w:val="24"/>
          <w:szCs w:val="24"/>
          <w:rtl/>
        </w:rPr>
      </w:pPr>
    </w:p>
    <w:p w14:paraId="42B397F6" w14:textId="77777777" w:rsidR="001E2274" w:rsidRDefault="004F5DC4" w:rsidP="00DC7F32">
      <w:pPr>
        <w:rPr>
          <w:caps/>
          <w:sz w:val="24"/>
          <w:szCs w:val="24"/>
          <w:u w:val="single"/>
          <w:rtl/>
        </w:rPr>
      </w:pPr>
      <w:r w:rsidRPr="004F5DC4">
        <w:rPr>
          <w:rFonts w:hint="cs"/>
          <w:caps/>
          <w:sz w:val="24"/>
          <w:szCs w:val="24"/>
          <w:u w:val="single"/>
          <w:rtl/>
        </w:rPr>
        <w:t>עורך דין ארז שפירא - יועץ משפטי מטעם יהוד מונוסון</w:t>
      </w:r>
      <w:r w:rsidR="001E2274">
        <w:rPr>
          <w:rFonts w:hint="cs"/>
          <w:caps/>
          <w:sz w:val="24"/>
          <w:szCs w:val="24"/>
          <w:u w:val="single"/>
          <w:rtl/>
        </w:rPr>
        <w:t>:</w:t>
      </w:r>
    </w:p>
    <w:p w14:paraId="784D5014" w14:textId="6BC36982" w:rsidR="001E2274" w:rsidRDefault="001A3E12" w:rsidP="00DC7F32">
      <w:pPr>
        <w:rPr>
          <w:b w:val="0"/>
          <w:bCs w:val="0"/>
          <w:caps/>
          <w:sz w:val="24"/>
          <w:szCs w:val="24"/>
          <w:rtl/>
        </w:rPr>
      </w:pPr>
      <w:r>
        <w:rPr>
          <w:rFonts w:hint="cs"/>
          <w:b w:val="0"/>
          <w:bCs w:val="0"/>
          <w:caps/>
          <w:sz w:val="24"/>
          <w:szCs w:val="24"/>
          <w:rtl/>
        </w:rPr>
        <w:t>למעשה התוכנית הזו היא תוכנית</w:t>
      </w:r>
    </w:p>
    <w:p w14:paraId="095E2FE0" w14:textId="77777777" w:rsidR="001E2274" w:rsidRDefault="001E2274" w:rsidP="00DC7F32">
      <w:pPr>
        <w:rPr>
          <w:b w:val="0"/>
          <w:bCs w:val="0"/>
          <w:caps/>
          <w:sz w:val="24"/>
          <w:szCs w:val="24"/>
          <w:rtl/>
        </w:rPr>
      </w:pPr>
    </w:p>
    <w:p w14:paraId="7D51BB56" w14:textId="77777777" w:rsidR="001E2274" w:rsidRDefault="00D70D61" w:rsidP="00DC7F32">
      <w:pPr>
        <w:rPr>
          <w:caps/>
          <w:sz w:val="24"/>
          <w:szCs w:val="24"/>
          <w:u w:val="single"/>
          <w:rtl/>
        </w:rPr>
      </w:pPr>
      <w:r w:rsidRPr="00D70D61">
        <w:rPr>
          <w:rFonts w:hint="cs"/>
          <w:caps/>
          <w:sz w:val="24"/>
          <w:szCs w:val="24"/>
          <w:u w:val="single"/>
          <w:rtl/>
        </w:rPr>
        <w:t>מר שמואל רוטמן - ממלא מקום וסגן ראש העיר יהוד</w:t>
      </w:r>
      <w:r w:rsidR="001E2274">
        <w:rPr>
          <w:rFonts w:hint="cs"/>
          <w:caps/>
          <w:sz w:val="24"/>
          <w:szCs w:val="24"/>
          <w:u w:val="single"/>
          <w:rtl/>
        </w:rPr>
        <w:t>:</w:t>
      </w:r>
    </w:p>
    <w:p w14:paraId="4E7EBBA8" w14:textId="7ED99C65" w:rsidR="001E2274" w:rsidRDefault="001A3E12" w:rsidP="00DC7F32">
      <w:pPr>
        <w:rPr>
          <w:b w:val="0"/>
          <w:bCs w:val="0"/>
          <w:caps/>
          <w:sz w:val="24"/>
          <w:szCs w:val="24"/>
          <w:rtl/>
        </w:rPr>
      </w:pPr>
      <w:r>
        <w:rPr>
          <w:rFonts w:hint="cs"/>
          <w:b w:val="0"/>
          <w:bCs w:val="0"/>
          <w:caps/>
          <w:sz w:val="24"/>
          <w:szCs w:val="24"/>
          <w:rtl/>
        </w:rPr>
        <w:t xml:space="preserve">זה ארז ... </w:t>
      </w:r>
    </w:p>
    <w:p w14:paraId="7D5F6509" w14:textId="77777777" w:rsidR="001E2274" w:rsidRDefault="001E2274" w:rsidP="00DC7F32">
      <w:pPr>
        <w:rPr>
          <w:b w:val="0"/>
          <w:bCs w:val="0"/>
          <w:caps/>
          <w:sz w:val="24"/>
          <w:szCs w:val="24"/>
          <w:rtl/>
        </w:rPr>
      </w:pPr>
    </w:p>
    <w:p w14:paraId="08E5DA08" w14:textId="77777777" w:rsidR="001E2274" w:rsidRDefault="004F5DC4" w:rsidP="00DC7F32">
      <w:pPr>
        <w:rPr>
          <w:caps/>
          <w:sz w:val="24"/>
          <w:szCs w:val="24"/>
          <w:u w:val="single"/>
          <w:rtl/>
        </w:rPr>
      </w:pPr>
      <w:r w:rsidRPr="004F5DC4">
        <w:rPr>
          <w:rFonts w:hint="cs"/>
          <w:caps/>
          <w:sz w:val="24"/>
          <w:szCs w:val="24"/>
          <w:u w:val="single"/>
          <w:rtl/>
        </w:rPr>
        <w:t>עורך דין ארז שפירא - יועץ משפטי מטעם יהוד מונוסון</w:t>
      </w:r>
      <w:r w:rsidR="001E2274">
        <w:rPr>
          <w:rFonts w:hint="cs"/>
          <w:caps/>
          <w:sz w:val="24"/>
          <w:szCs w:val="24"/>
          <w:u w:val="single"/>
          <w:rtl/>
        </w:rPr>
        <w:t>:</w:t>
      </w:r>
    </w:p>
    <w:p w14:paraId="73B458F9" w14:textId="438CBAC4" w:rsidR="001E2274" w:rsidRDefault="001A3E12" w:rsidP="00DC7F32">
      <w:pPr>
        <w:rPr>
          <w:b w:val="0"/>
          <w:bCs w:val="0"/>
          <w:caps/>
          <w:sz w:val="24"/>
          <w:szCs w:val="24"/>
          <w:rtl/>
        </w:rPr>
      </w:pPr>
      <w:r>
        <w:rPr>
          <w:rFonts w:hint="cs"/>
          <w:b w:val="0"/>
          <w:bCs w:val="0"/>
          <w:caps/>
          <w:sz w:val="24"/>
          <w:szCs w:val="24"/>
          <w:rtl/>
        </w:rPr>
        <w:t>מבקשת לתכנן שטחים של העירייה ולשנות אותה</w:t>
      </w:r>
    </w:p>
    <w:p w14:paraId="4FB4011B" w14:textId="77777777" w:rsidR="001E2274" w:rsidRDefault="001E2274" w:rsidP="00DC7F32">
      <w:pPr>
        <w:rPr>
          <w:b w:val="0"/>
          <w:bCs w:val="0"/>
          <w:caps/>
          <w:sz w:val="24"/>
          <w:szCs w:val="24"/>
          <w:rtl/>
        </w:rPr>
      </w:pPr>
    </w:p>
    <w:p w14:paraId="545FD1A4" w14:textId="77777777" w:rsidR="001E2274" w:rsidRDefault="00D17364" w:rsidP="001A3E12">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5F438A3E" w14:textId="74EA1CCD" w:rsidR="001E2274" w:rsidRDefault="001A3E12" w:rsidP="001A3E12">
      <w:pPr>
        <w:rPr>
          <w:b w:val="0"/>
          <w:bCs w:val="0"/>
          <w:caps/>
          <w:sz w:val="24"/>
          <w:szCs w:val="24"/>
          <w:rtl/>
        </w:rPr>
      </w:pPr>
      <w:r>
        <w:rPr>
          <w:rFonts w:hint="cs"/>
          <w:b w:val="0"/>
          <w:bCs w:val="0"/>
          <w:caps/>
          <w:sz w:val="24"/>
          <w:szCs w:val="24"/>
          <w:rtl/>
        </w:rPr>
        <w:t xml:space="preserve">אני אני מבין שהצטרפת </w:t>
      </w:r>
    </w:p>
    <w:p w14:paraId="479B45F2" w14:textId="77777777" w:rsidR="001E2274" w:rsidRDefault="001E2274" w:rsidP="001A3E12">
      <w:pPr>
        <w:rPr>
          <w:b w:val="0"/>
          <w:bCs w:val="0"/>
          <w:caps/>
          <w:sz w:val="24"/>
          <w:szCs w:val="24"/>
          <w:rtl/>
        </w:rPr>
      </w:pPr>
    </w:p>
    <w:p w14:paraId="752BA158" w14:textId="77777777" w:rsidR="001E2274" w:rsidRDefault="004F5DC4" w:rsidP="001A3E12">
      <w:pPr>
        <w:rPr>
          <w:caps/>
          <w:sz w:val="24"/>
          <w:szCs w:val="24"/>
          <w:u w:val="single"/>
          <w:rtl/>
        </w:rPr>
      </w:pPr>
      <w:r w:rsidRPr="004F5DC4">
        <w:rPr>
          <w:rFonts w:hint="cs"/>
          <w:caps/>
          <w:sz w:val="24"/>
          <w:szCs w:val="24"/>
          <w:u w:val="single"/>
          <w:rtl/>
        </w:rPr>
        <w:t>עורך דין ארז שפירא - יועץ משפטי מטעם יהוד מונוסון</w:t>
      </w:r>
      <w:r w:rsidR="001E2274">
        <w:rPr>
          <w:rFonts w:hint="cs"/>
          <w:caps/>
          <w:sz w:val="24"/>
          <w:szCs w:val="24"/>
          <w:u w:val="single"/>
          <w:rtl/>
        </w:rPr>
        <w:t>:</w:t>
      </w:r>
    </w:p>
    <w:p w14:paraId="2D1C1CA8" w14:textId="7AFA7371" w:rsidR="001E2274" w:rsidRDefault="001A3E12" w:rsidP="001A3E12">
      <w:pPr>
        <w:rPr>
          <w:b w:val="0"/>
          <w:bCs w:val="0"/>
          <w:caps/>
          <w:sz w:val="24"/>
          <w:szCs w:val="24"/>
          <w:rtl/>
        </w:rPr>
      </w:pPr>
      <w:r>
        <w:rPr>
          <w:rFonts w:hint="cs"/>
          <w:b w:val="0"/>
          <w:bCs w:val="0"/>
          <w:caps/>
          <w:sz w:val="24"/>
          <w:szCs w:val="24"/>
          <w:rtl/>
        </w:rPr>
        <w:t xml:space="preserve">שלא ב, שלא בהסכמתה של הוועדה המקומית </w:t>
      </w:r>
    </w:p>
    <w:p w14:paraId="2AD7264A" w14:textId="77777777" w:rsidR="001E2274" w:rsidRDefault="001E2274" w:rsidP="001A3E12">
      <w:pPr>
        <w:rPr>
          <w:b w:val="0"/>
          <w:bCs w:val="0"/>
          <w:caps/>
          <w:sz w:val="24"/>
          <w:szCs w:val="24"/>
          <w:rtl/>
        </w:rPr>
      </w:pPr>
    </w:p>
    <w:p w14:paraId="2B763B7E" w14:textId="77777777" w:rsidR="001E2274" w:rsidRDefault="00D17364" w:rsidP="001A3E12">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2F34BB64" w14:textId="25D9B15E" w:rsidR="001E2274" w:rsidRDefault="001A3E12" w:rsidP="001A3E12">
      <w:pPr>
        <w:rPr>
          <w:b w:val="0"/>
          <w:bCs w:val="0"/>
          <w:caps/>
          <w:sz w:val="24"/>
          <w:szCs w:val="24"/>
          <w:rtl/>
        </w:rPr>
      </w:pPr>
      <w:r>
        <w:rPr>
          <w:rFonts w:hint="cs"/>
          <w:b w:val="0"/>
          <w:bCs w:val="0"/>
          <w:caps/>
          <w:sz w:val="24"/>
          <w:szCs w:val="24"/>
          <w:rtl/>
        </w:rPr>
        <w:t>אני מבין ש,</w:t>
      </w:r>
    </w:p>
    <w:p w14:paraId="1AE4A267" w14:textId="77777777" w:rsidR="001E2274" w:rsidRDefault="001E2274" w:rsidP="001A3E12">
      <w:pPr>
        <w:rPr>
          <w:b w:val="0"/>
          <w:bCs w:val="0"/>
          <w:caps/>
          <w:sz w:val="24"/>
          <w:szCs w:val="24"/>
          <w:rtl/>
        </w:rPr>
      </w:pPr>
    </w:p>
    <w:p w14:paraId="14F3F2B5" w14:textId="77777777" w:rsidR="001E2274" w:rsidRDefault="003361D4" w:rsidP="001A3E12">
      <w:pPr>
        <w:rPr>
          <w:caps/>
          <w:sz w:val="24"/>
          <w:szCs w:val="24"/>
          <w:u w:val="single"/>
          <w:rtl/>
        </w:rPr>
      </w:pPr>
      <w:r w:rsidRPr="003361D4">
        <w:rPr>
          <w:rFonts w:hint="cs"/>
          <w:caps/>
          <w:sz w:val="24"/>
          <w:szCs w:val="24"/>
          <w:u w:val="single"/>
          <w:rtl/>
        </w:rPr>
        <w:t>עורך דין ניצן בן ארויה - יועץ משפטי לוועדה המחוזית</w:t>
      </w:r>
      <w:r w:rsidR="001E2274">
        <w:rPr>
          <w:rFonts w:hint="cs"/>
          <w:caps/>
          <w:sz w:val="24"/>
          <w:szCs w:val="24"/>
          <w:u w:val="single"/>
          <w:rtl/>
        </w:rPr>
        <w:t>:</w:t>
      </w:r>
    </w:p>
    <w:p w14:paraId="532B5240" w14:textId="71D50A2A" w:rsidR="001E2274" w:rsidRDefault="001A3E12" w:rsidP="001A3E12">
      <w:pPr>
        <w:rPr>
          <w:b w:val="0"/>
          <w:bCs w:val="0"/>
          <w:caps/>
          <w:sz w:val="24"/>
          <w:szCs w:val="24"/>
          <w:rtl/>
        </w:rPr>
      </w:pPr>
      <w:r>
        <w:rPr>
          <w:rFonts w:hint="cs"/>
          <w:b w:val="0"/>
          <w:bCs w:val="0"/>
          <w:caps/>
          <w:sz w:val="24"/>
          <w:szCs w:val="24"/>
          <w:rtl/>
        </w:rPr>
        <w:t xml:space="preserve">ארז </w:t>
      </w:r>
    </w:p>
    <w:p w14:paraId="503701C3" w14:textId="77777777" w:rsidR="001E2274" w:rsidRDefault="001E2274" w:rsidP="001A3E12">
      <w:pPr>
        <w:rPr>
          <w:b w:val="0"/>
          <w:bCs w:val="0"/>
          <w:caps/>
          <w:sz w:val="24"/>
          <w:szCs w:val="24"/>
          <w:rtl/>
        </w:rPr>
      </w:pPr>
    </w:p>
    <w:p w14:paraId="7FF7F0BC" w14:textId="77777777" w:rsidR="001E2274" w:rsidRDefault="00D17364" w:rsidP="001A3E12">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1A79B58B" w14:textId="6DB2D08F" w:rsidR="001E2274" w:rsidRDefault="001A3E12" w:rsidP="001A3E12">
      <w:pPr>
        <w:rPr>
          <w:b w:val="0"/>
          <w:bCs w:val="0"/>
          <w:caps/>
          <w:sz w:val="24"/>
          <w:szCs w:val="24"/>
          <w:rtl/>
        </w:rPr>
      </w:pPr>
      <w:r>
        <w:rPr>
          <w:rFonts w:hint="cs"/>
          <w:b w:val="0"/>
          <w:bCs w:val="0"/>
          <w:caps/>
          <w:sz w:val="24"/>
          <w:szCs w:val="24"/>
          <w:rtl/>
        </w:rPr>
        <w:t xml:space="preserve">אני מבין שהצטרפת אני מבין שהצטרפת באיחור </w:t>
      </w:r>
    </w:p>
    <w:p w14:paraId="694B8674" w14:textId="77777777" w:rsidR="001E2274" w:rsidRDefault="001E2274" w:rsidP="001A3E12">
      <w:pPr>
        <w:rPr>
          <w:b w:val="0"/>
          <w:bCs w:val="0"/>
          <w:caps/>
          <w:sz w:val="24"/>
          <w:szCs w:val="24"/>
          <w:rtl/>
        </w:rPr>
      </w:pPr>
    </w:p>
    <w:p w14:paraId="2D0ADA25" w14:textId="77777777" w:rsidR="001E2274" w:rsidRDefault="003361D4" w:rsidP="001A3E12">
      <w:pPr>
        <w:rPr>
          <w:caps/>
          <w:sz w:val="24"/>
          <w:szCs w:val="24"/>
          <w:u w:val="single"/>
          <w:rtl/>
        </w:rPr>
      </w:pPr>
      <w:r w:rsidRPr="003361D4">
        <w:rPr>
          <w:rFonts w:hint="cs"/>
          <w:caps/>
          <w:sz w:val="24"/>
          <w:szCs w:val="24"/>
          <w:u w:val="single"/>
          <w:rtl/>
        </w:rPr>
        <w:t>עורך דין ניצן בן ארויה - יועץ משפטי לוועדה המחוזית</w:t>
      </w:r>
      <w:r w:rsidR="001E2274">
        <w:rPr>
          <w:rFonts w:hint="cs"/>
          <w:caps/>
          <w:sz w:val="24"/>
          <w:szCs w:val="24"/>
          <w:u w:val="single"/>
          <w:rtl/>
        </w:rPr>
        <w:t>:</w:t>
      </w:r>
    </w:p>
    <w:p w14:paraId="6AF1E51A" w14:textId="65DB66FD" w:rsidR="001E2274" w:rsidRDefault="001A3E12" w:rsidP="001A3E12">
      <w:pPr>
        <w:rPr>
          <w:b w:val="0"/>
          <w:bCs w:val="0"/>
          <w:caps/>
          <w:sz w:val="24"/>
          <w:szCs w:val="24"/>
          <w:rtl/>
        </w:rPr>
      </w:pPr>
      <w:r>
        <w:rPr>
          <w:rFonts w:hint="cs"/>
          <w:b w:val="0"/>
          <w:bCs w:val="0"/>
          <w:caps/>
          <w:sz w:val="24"/>
          <w:szCs w:val="24"/>
          <w:rtl/>
        </w:rPr>
        <w:t xml:space="preserve">ארז אנחנו אנחנו </w:t>
      </w:r>
    </w:p>
    <w:p w14:paraId="11721092" w14:textId="77777777" w:rsidR="001E2274" w:rsidRDefault="001E2274" w:rsidP="001A3E12">
      <w:pPr>
        <w:rPr>
          <w:b w:val="0"/>
          <w:bCs w:val="0"/>
          <w:caps/>
          <w:sz w:val="24"/>
          <w:szCs w:val="24"/>
          <w:rtl/>
        </w:rPr>
      </w:pPr>
    </w:p>
    <w:p w14:paraId="2D3C5061" w14:textId="77777777" w:rsidR="001E2274" w:rsidRDefault="002F0458" w:rsidP="001A3E12">
      <w:pPr>
        <w:rPr>
          <w:caps/>
          <w:sz w:val="24"/>
          <w:szCs w:val="24"/>
          <w:u w:val="single"/>
          <w:rtl/>
        </w:rPr>
      </w:pPr>
      <w:r w:rsidRPr="002F0458">
        <w:rPr>
          <w:rFonts w:hint="cs"/>
          <w:caps/>
          <w:sz w:val="24"/>
          <w:szCs w:val="24"/>
          <w:u w:val="single"/>
          <w:rtl/>
        </w:rPr>
        <w:lastRenderedPageBreak/>
        <w:t>גב</w:t>
      </w:r>
      <w:r w:rsidRPr="002F0458">
        <w:rPr>
          <w:caps/>
          <w:sz w:val="24"/>
          <w:szCs w:val="24"/>
          <w:u w:val="single"/>
          <w:rtl/>
        </w:rPr>
        <w:t>'</w:t>
      </w:r>
      <w:r w:rsidRPr="002F0458">
        <w:rPr>
          <w:rFonts w:hint="cs"/>
          <w:caps/>
          <w:sz w:val="24"/>
          <w:szCs w:val="24"/>
          <w:u w:val="single"/>
          <w:rtl/>
        </w:rPr>
        <w:t xml:space="preserve"> אוקסנה פרנק - מהנדסת העיר יהוד מונוסון</w:t>
      </w:r>
      <w:r w:rsidR="001E2274">
        <w:rPr>
          <w:rFonts w:hint="cs"/>
          <w:caps/>
          <w:sz w:val="24"/>
          <w:szCs w:val="24"/>
          <w:u w:val="single"/>
          <w:rtl/>
        </w:rPr>
        <w:t>:</w:t>
      </w:r>
    </w:p>
    <w:p w14:paraId="3E250DD2" w14:textId="145F75F1" w:rsidR="001E2274" w:rsidRDefault="001A3E12" w:rsidP="001A3E12">
      <w:pPr>
        <w:rPr>
          <w:b w:val="0"/>
          <w:bCs w:val="0"/>
          <w:caps/>
          <w:sz w:val="24"/>
          <w:szCs w:val="24"/>
          <w:rtl/>
        </w:rPr>
      </w:pPr>
      <w:r>
        <w:rPr>
          <w:rFonts w:hint="cs"/>
          <w:b w:val="0"/>
          <w:bCs w:val="0"/>
          <w:caps/>
          <w:sz w:val="24"/>
          <w:szCs w:val="24"/>
          <w:rtl/>
        </w:rPr>
        <w:t>לא לא הוא איתנו מהתחלה</w:t>
      </w:r>
    </w:p>
    <w:p w14:paraId="5FF27140" w14:textId="77777777" w:rsidR="001E2274" w:rsidRDefault="001E2274" w:rsidP="001A3E12">
      <w:pPr>
        <w:rPr>
          <w:b w:val="0"/>
          <w:bCs w:val="0"/>
          <w:caps/>
          <w:sz w:val="24"/>
          <w:szCs w:val="24"/>
          <w:rtl/>
        </w:rPr>
      </w:pPr>
    </w:p>
    <w:p w14:paraId="3EEC05C7" w14:textId="77777777" w:rsidR="001E2274" w:rsidRDefault="00D17364" w:rsidP="001A3E12">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44FD734C" w14:textId="7DE46B0E" w:rsidR="001E2274" w:rsidRDefault="001A3E12" w:rsidP="001A3E12">
      <w:pPr>
        <w:rPr>
          <w:b w:val="0"/>
          <w:bCs w:val="0"/>
          <w:caps/>
          <w:sz w:val="24"/>
          <w:szCs w:val="24"/>
          <w:rtl/>
        </w:rPr>
      </w:pPr>
      <w:r>
        <w:rPr>
          <w:rFonts w:hint="cs"/>
          <w:b w:val="0"/>
          <w:bCs w:val="0"/>
          <w:caps/>
          <w:sz w:val="24"/>
          <w:szCs w:val="24"/>
          <w:rtl/>
        </w:rPr>
        <w:t xml:space="preserve">רגע אבל </w:t>
      </w:r>
    </w:p>
    <w:p w14:paraId="72EF97A3" w14:textId="77777777" w:rsidR="001E2274" w:rsidRDefault="001E2274" w:rsidP="001A3E12">
      <w:pPr>
        <w:rPr>
          <w:b w:val="0"/>
          <w:bCs w:val="0"/>
          <w:caps/>
          <w:sz w:val="24"/>
          <w:szCs w:val="24"/>
          <w:rtl/>
        </w:rPr>
      </w:pPr>
    </w:p>
    <w:p w14:paraId="2E24752B" w14:textId="77777777" w:rsidR="001E2274" w:rsidRDefault="002F0458" w:rsidP="001A3E12">
      <w:pPr>
        <w:rPr>
          <w:caps/>
          <w:sz w:val="24"/>
          <w:szCs w:val="24"/>
          <w:u w:val="single"/>
          <w:rtl/>
        </w:rPr>
      </w:pPr>
      <w:r w:rsidRPr="002F0458">
        <w:rPr>
          <w:rFonts w:hint="cs"/>
          <w:caps/>
          <w:sz w:val="24"/>
          <w:szCs w:val="24"/>
          <w:u w:val="single"/>
          <w:rtl/>
        </w:rPr>
        <w:t>גב</w:t>
      </w:r>
      <w:r w:rsidRPr="002F0458">
        <w:rPr>
          <w:caps/>
          <w:sz w:val="24"/>
          <w:szCs w:val="24"/>
          <w:u w:val="single"/>
          <w:rtl/>
        </w:rPr>
        <w:t>'</w:t>
      </w:r>
      <w:r w:rsidRPr="002F0458">
        <w:rPr>
          <w:rFonts w:hint="cs"/>
          <w:caps/>
          <w:sz w:val="24"/>
          <w:szCs w:val="24"/>
          <w:u w:val="single"/>
          <w:rtl/>
        </w:rPr>
        <w:t xml:space="preserve"> אוקסנה פרנק - מהנדסת העיר יהוד מונוסון</w:t>
      </w:r>
      <w:r w:rsidR="001E2274">
        <w:rPr>
          <w:rFonts w:hint="cs"/>
          <w:caps/>
          <w:sz w:val="24"/>
          <w:szCs w:val="24"/>
          <w:u w:val="single"/>
          <w:rtl/>
        </w:rPr>
        <w:t>:</w:t>
      </w:r>
    </w:p>
    <w:p w14:paraId="396E2E59" w14:textId="7FA66959" w:rsidR="001E2274" w:rsidRDefault="001A3E12" w:rsidP="001A3E12">
      <w:pPr>
        <w:rPr>
          <w:b w:val="0"/>
          <w:bCs w:val="0"/>
          <w:caps/>
          <w:sz w:val="24"/>
          <w:szCs w:val="24"/>
          <w:rtl/>
        </w:rPr>
      </w:pPr>
      <w:r>
        <w:rPr>
          <w:rFonts w:hint="cs"/>
          <w:b w:val="0"/>
          <w:bCs w:val="0"/>
          <w:caps/>
          <w:sz w:val="24"/>
          <w:szCs w:val="24"/>
          <w:rtl/>
        </w:rPr>
        <w:t xml:space="preserve">הוא שמע הכל </w:t>
      </w:r>
    </w:p>
    <w:p w14:paraId="6C993DED" w14:textId="77777777" w:rsidR="001E2274" w:rsidRDefault="001E2274" w:rsidP="001A3E12">
      <w:pPr>
        <w:rPr>
          <w:b w:val="0"/>
          <w:bCs w:val="0"/>
          <w:caps/>
          <w:sz w:val="24"/>
          <w:szCs w:val="24"/>
          <w:rtl/>
        </w:rPr>
      </w:pPr>
    </w:p>
    <w:p w14:paraId="3A89477A" w14:textId="77777777" w:rsidR="001E2274" w:rsidRDefault="004F5DC4" w:rsidP="001A3E12">
      <w:pPr>
        <w:rPr>
          <w:caps/>
          <w:sz w:val="24"/>
          <w:szCs w:val="24"/>
          <w:u w:val="single"/>
          <w:rtl/>
        </w:rPr>
      </w:pPr>
      <w:r w:rsidRPr="004F5DC4">
        <w:rPr>
          <w:rFonts w:hint="cs"/>
          <w:caps/>
          <w:sz w:val="24"/>
          <w:szCs w:val="24"/>
          <w:u w:val="single"/>
          <w:rtl/>
        </w:rPr>
        <w:t>עורך דין ארז שפירא - יועץ משפטי מטעם יהוד מונוסון</w:t>
      </w:r>
      <w:r w:rsidR="001E2274">
        <w:rPr>
          <w:rFonts w:hint="cs"/>
          <w:caps/>
          <w:sz w:val="24"/>
          <w:szCs w:val="24"/>
          <w:u w:val="single"/>
          <w:rtl/>
        </w:rPr>
        <w:t>:</w:t>
      </w:r>
    </w:p>
    <w:p w14:paraId="23E6C77D" w14:textId="47AFB395" w:rsidR="001E2274" w:rsidRDefault="001A3E12" w:rsidP="001A3E12">
      <w:pPr>
        <w:rPr>
          <w:b w:val="0"/>
          <w:bCs w:val="0"/>
          <w:caps/>
          <w:sz w:val="24"/>
          <w:szCs w:val="24"/>
          <w:rtl/>
        </w:rPr>
      </w:pPr>
      <w:r>
        <w:rPr>
          <w:rFonts w:hint="cs"/>
          <w:b w:val="0"/>
          <w:bCs w:val="0"/>
          <w:caps/>
          <w:sz w:val="24"/>
          <w:szCs w:val="24"/>
          <w:rtl/>
        </w:rPr>
        <w:t>לא, הייתי הייתי בדיון מהתחלה מיכה</w:t>
      </w:r>
    </w:p>
    <w:p w14:paraId="4DE994B9" w14:textId="77777777" w:rsidR="001E2274" w:rsidRDefault="001E2274" w:rsidP="001A3E12">
      <w:pPr>
        <w:rPr>
          <w:b w:val="0"/>
          <w:bCs w:val="0"/>
          <w:caps/>
          <w:sz w:val="24"/>
          <w:szCs w:val="24"/>
          <w:rtl/>
        </w:rPr>
      </w:pPr>
    </w:p>
    <w:p w14:paraId="5AA26696" w14:textId="77777777" w:rsidR="001E2274" w:rsidRDefault="00D17364" w:rsidP="001A3E12">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3D9DD3B4" w14:textId="3F87DFD3" w:rsidR="001E2274" w:rsidRDefault="001A3E12" w:rsidP="001A3E12">
      <w:pPr>
        <w:rPr>
          <w:b w:val="0"/>
          <w:bCs w:val="0"/>
          <w:caps/>
          <w:sz w:val="24"/>
          <w:szCs w:val="24"/>
          <w:rtl/>
        </w:rPr>
      </w:pPr>
      <w:r>
        <w:rPr>
          <w:rFonts w:hint="cs"/>
          <w:b w:val="0"/>
          <w:bCs w:val="0"/>
          <w:caps/>
          <w:sz w:val="24"/>
          <w:szCs w:val="24"/>
          <w:rtl/>
        </w:rPr>
        <w:t xml:space="preserve">אז יש משוכה משפטית </w:t>
      </w:r>
    </w:p>
    <w:p w14:paraId="14FB5F24" w14:textId="77777777" w:rsidR="001E2274" w:rsidRDefault="001E2274" w:rsidP="001A3E12">
      <w:pPr>
        <w:rPr>
          <w:b w:val="0"/>
          <w:bCs w:val="0"/>
          <w:caps/>
          <w:sz w:val="24"/>
          <w:szCs w:val="24"/>
          <w:rtl/>
        </w:rPr>
      </w:pPr>
    </w:p>
    <w:p w14:paraId="5ED8214F" w14:textId="77777777" w:rsidR="001E2274" w:rsidRDefault="003361D4" w:rsidP="001A3E12">
      <w:pPr>
        <w:rPr>
          <w:caps/>
          <w:sz w:val="24"/>
          <w:szCs w:val="24"/>
          <w:u w:val="single"/>
          <w:rtl/>
        </w:rPr>
      </w:pPr>
      <w:r w:rsidRPr="003361D4">
        <w:rPr>
          <w:rFonts w:hint="cs"/>
          <w:caps/>
          <w:sz w:val="24"/>
          <w:szCs w:val="24"/>
          <w:u w:val="single"/>
          <w:rtl/>
        </w:rPr>
        <w:t>עורך דין ניצן בן ארויה - יועץ משפטי לוועדה המחוזית</w:t>
      </w:r>
      <w:r w:rsidR="001E2274">
        <w:rPr>
          <w:rFonts w:hint="cs"/>
          <w:caps/>
          <w:sz w:val="24"/>
          <w:szCs w:val="24"/>
          <w:u w:val="single"/>
          <w:rtl/>
        </w:rPr>
        <w:t>:</w:t>
      </w:r>
    </w:p>
    <w:p w14:paraId="3D21B03D" w14:textId="23466687" w:rsidR="001E2274" w:rsidRDefault="001A3E12" w:rsidP="001A3E12">
      <w:pPr>
        <w:rPr>
          <w:b w:val="0"/>
          <w:bCs w:val="0"/>
          <w:caps/>
          <w:sz w:val="24"/>
          <w:szCs w:val="24"/>
          <w:rtl/>
        </w:rPr>
      </w:pPr>
      <w:r>
        <w:rPr>
          <w:rFonts w:hint="cs"/>
          <w:b w:val="0"/>
          <w:bCs w:val="0"/>
          <w:caps/>
          <w:sz w:val="24"/>
          <w:szCs w:val="24"/>
          <w:rtl/>
        </w:rPr>
        <w:t xml:space="preserve">ארז אני חושב שבנסיבות האלה ולאור ההליכים ש, הארוכים שהתנהלו ב, זה, מתקיימת זיקה להגשת תוכנית גם בתחום השצפ </w:t>
      </w:r>
      <w:r w:rsidR="00565958">
        <w:rPr>
          <w:rFonts w:hint="cs"/>
          <w:b w:val="0"/>
          <w:bCs w:val="0"/>
          <w:caps/>
          <w:sz w:val="24"/>
          <w:szCs w:val="24"/>
          <w:rtl/>
        </w:rPr>
        <w:t xml:space="preserve">בלי צורך שאתם זה זו זו עמדתי בנסיבות הספציפיות האלה </w:t>
      </w:r>
    </w:p>
    <w:p w14:paraId="0A7DAB11" w14:textId="77777777" w:rsidR="001E2274" w:rsidRDefault="001E2274" w:rsidP="001A3E12">
      <w:pPr>
        <w:rPr>
          <w:b w:val="0"/>
          <w:bCs w:val="0"/>
          <w:caps/>
          <w:sz w:val="24"/>
          <w:szCs w:val="24"/>
          <w:rtl/>
        </w:rPr>
      </w:pPr>
    </w:p>
    <w:p w14:paraId="44201A9E" w14:textId="77777777" w:rsidR="001E2274" w:rsidRDefault="00D17364" w:rsidP="001A3E12">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43F76320" w14:textId="2482AC7E" w:rsidR="001E2274" w:rsidRDefault="00565958" w:rsidP="001A3E12">
      <w:pPr>
        <w:rPr>
          <w:b w:val="0"/>
          <w:bCs w:val="0"/>
          <w:caps/>
          <w:sz w:val="24"/>
          <w:szCs w:val="24"/>
          <w:rtl/>
        </w:rPr>
      </w:pPr>
      <w:r>
        <w:rPr>
          <w:rFonts w:hint="cs"/>
          <w:b w:val="0"/>
          <w:bCs w:val="0"/>
          <w:caps/>
          <w:sz w:val="24"/>
          <w:szCs w:val="24"/>
          <w:rtl/>
        </w:rPr>
        <w:t>אז זה כבר נאמר</w:t>
      </w:r>
    </w:p>
    <w:p w14:paraId="12186D7E" w14:textId="77777777" w:rsidR="001E2274" w:rsidRDefault="001E2274" w:rsidP="001A3E12">
      <w:pPr>
        <w:rPr>
          <w:b w:val="0"/>
          <w:bCs w:val="0"/>
          <w:caps/>
          <w:sz w:val="24"/>
          <w:szCs w:val="24"/>
          <w:rtl/>
        </w:rPr>
      </w:pPr>
    </w:p>
    <w:p w14:paraId="76E00C74" w14:textId="77777777" w:rsidR="001E2274" w:rsidRDefault="004F5DC4" w:rsidP="00565958">
      <w:pPr>
        <w:rPr>
          <w:caps/>
          <w:sz w:val="24"/>
          <w:szCs w:val="24"/>
          <w:u w:val="single"/>
          <w:rtl/>
        </w:rPr>
      </w:pPr>
      <w:r w:rsidRPr="004F5DC4">
        <w:rPr>
          <w:rFonts w:hint="cs"/>
          <w:caps/>
          <w:sz w:val="24"/>
          <w:szCs w:val="24"/>
          <w:u w:val="single"/>
          <w:rtl/>
        </w:rPr>
        <w:t>עורך דין ארז שפירא - יועץ משפטי מטעם יהוד מונוסון</w:t>
      </w:r>
      <w:r w:rsidR="001E2274">
        <w:rPr>
          <w:rFonts w:hint="cs"/>
          <w:caps/>
          <w:sz w:val="24"/>
          <w:szCs w:val="24"/>
          <w:u w:val="single"/>
          <w:rtl/>
        </w:rPr>
        <w:t>:</w:t>
      </w:r>
    </w:p>
    <w:p w14:paraId="6A4EA359" w14:textId="1EA9E5C2" w:rsidR="001E2274" w:rsidRDefault="00565958" w:rsidP="00565958">
      <w:pPr>
        <w:rPr>
          <w:b w:val="0"/>
          <w:bCs w:val="0"/>
          <w:caps/>
          <w:sz w:val="24"/>
          <w:szCs w:val="24"/>
          <w:rtl/>
        </w:rPr>
      </w:pPr>
      <w:r>
        <w:rPr>
          <w:rFonts w:hint="cs"/>
          <w:b w:val="0"/>
          <w:bCs w:val="0"/>
          <w:caps/>
          <w:sz w:val="24"/>
          <w:szCs w:val="24"/>
          <w:rtl/>
        </w:rPr>
        <w:t>יכול להיות אבל אבל לפחות תראו אני אני אגיד לכם ככה ... מיכה ברשותך</w:t>
      </w:r>
    </w:p>
    <w:p w14:paraId="4E2D24BC" w14:textId="77777777" w:rsidR="001E2274" w:rsidRDefault="001E2274" w:rsidP="00565958">
      <w:pPr>
        <w:rPr>
          <w:b w:val="0"/>
          <w:bCs w:val="0"/>
          <w:caps/>
          <w:sz w:val="24"/>
          <w:szCs w:val="24"/>
          <w:rtl/>
        </w:rPr>
      </w:pPr>
    </w:p>
    <w:p w14:paraId="29FC4D26" w14:textId="77777777" w:rsidR="001E2274" w:rsidRDefault="003361D4" w:rsidP="00565958">
      <w:pPr>
        <w:rPr>
          <w:caps/>
          <w:sz w:val="24"/>
          <w:szCs w:val="24"/>
          <w:u w:val="single"/>
          <w:rtl/>
        </w:rPr>
      </w:pPr>
      <w:r w:rsidRPr="003361D4">
        <w:rPr>
          <w:rFonts w:hint="cs"/>
          <w:caps/>
          <w:sz w:val="24"/>
          <w:szCs w:val="24"/>
          <w:u w:val="single"/>
          <w:rtl/>
        </w:rPr>
        <w:t>עורך דין ניצן בן ארויה - יועץ משפטי לוועדה המחוזית</w:t>
      </w:r>
      <w:r w:rsidR="001E2274">
        <w:rPr>
          <w:rFonts w:hint="cs"/>
          <w:caps/>
          <w:sz w:val="24"/>
          <w:szCs w:val="24"/>
          <w:u w:val="single"/>
          <w:rtl/>
        </w:rPr>
        <w:t>:</w:t>
      </w:r>
    </w:p>
    <w:p w14:paraId="3575D96E" w14:textId="0C4ABB33" w:rsidR="001E2274" w:rsidRDefault="00565958" w:rsidP="00565958">
      <w:pPr>
        <w:rPr>
          <w:b w:val="0"/>
          <w:bCs w:val="0"/>
          <w:caps/>
          <w:sz w:val="24"/>
          <w:szCs w:val="24"/>
          <w:rtl/>
        </w:rPr>
      </w:pPr>
      <w:r>
        <w:rPr>
          <w:rFonts w:hint="cs"/>
          <w:b w:val="0"/>
          <w:bCs w:val="0"/>
          <w:caps/>
          <w:sz w:val="24"/>
          <w:szCs w:val="24"/>
          <w:rtl/>
        </w:rPr>
        <w:t xml:space="preserve">לא אז אני אני אומר נדרשנו לזה ו, </w:t>
      </w:r>
    </w:p>
    <w:p w14:paraId="34E70F59" w14:textId="77777777" w:rsidR="001E2274" w:rsidRDefault="001E2274" w:rsidP="00565958">
      <w:pPr>
        <w:rPr>
          <w:b w:val="0"/>
          <w:bCs w:val="0"/>
          <w:caps/>
          <w:sz w:val="24"/>
          <w:szCs w:val="24"/>
          <w:rtl/>
        </w:rPr>
      </w:pPr>
    </w:p>
    <w:p w14:paraId="5EA0F4B1" w14:textId="77777777" w:rsidR="001E2274" w:rsidRDefault="00D17364" w:rsidP="00565958">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62B040EB" w14:textId="4F28786E" w:rsidR="001E2274" w:rsidRDefault="00565958" w:rsidP="00565958">
      <w:pPr>
        <w:rPr>
          <w:b w:val="0"/>
          <w:bCs w:val="0"/>
          <w:caps/>
          <w:sz w:val="24"/>
          <w:szCs w:val="24"/>
          <w:rtl/>
        </w:rPr>
      </w:pPr>
      <w:r>
        <w:rPr>
          <w:rFonts w:hint="cs"/>
          <w:b w:val="0"/>
          <w:bCs w:val="0"/>
          <w:caps/>
          <w:sz w:val="24"/>
          <w:szCs w:val="24"/>
          <w:rtl/>
        </w:rPr>
        <w:t>אבל נדרשנו לזה נדרשנו לזה ו,</w:t>
      </w:r>
    </w:p>
    <w:p w14:paraId="1F449503" w14:textId="77777777" w:rsidR="001E2274" w:rsidRDefault="001E2274" w:rsidP="00565958">
      <w:pPr>
        <w:rPr>
          <w:b w:val="0"/>
          <w:bCs w:val="0"/>
          <w:caps/>
          <w:sz w:val="24"/>
          <w:szCs w:val="24"/>
          <w:rtl/>
        </w:rPr>
      </w:pPr>
    </w:p>
    <w:p w14:paraId="0000A9C7" w14:textId="77777777" w:rsidR="001E2274" w:rsidRDefault="00D70D61" w:rsidP="00565958">
      <w:pPr>
        <w:rPr>
          <w:caps/>
          <w:sz w:val="24"/>
          <w:szCs w:val="24"/>
          <w:u w:val="single"/>
          <w:rtl/>
        </w:rPr>
      </w:pPr>
      <w:r w:rsidRPr="00D70D61">
        <w:rPr>
          <w:rFonts w:hint="cs"/>
          <w:caps/>
          <w:sz w:val="24"/>
          <w:szCs w:val="24"/>
          <w:u w:val="single"/>
          <w:rtl/>
        </w:rPr>
        <w:t>מר שמואל רוטמן - ממלא מקום וסגן ראש העיר יהוד</w:t>
      </w:r>
      <w:r w:rsidR="001E2274">
        <w:rPr>
          <w:rFonts w:hint="cs"/>
          <w:caps/>
          <w:sz w:val="24"/>
          <w:szCs w:val="24"/>
          <w:u w:val="single"/>
          <w:rtl/>
        </w:rPr>
        <w:t>:</w:t>
      </w:r>
    </w:p>
    <w:p w14:paraId="3FBF0640" w14:textId="5FD8173F" w:rsidR="001E2274" w:rsidRDefault="00565958" w:rsidP="00565958">
      <w:pPr>
        <w:rPr>
          <w:b w:val="0"/>
          <w:bCs w:val="0"/>
          <w:caps/>
          <w:sz w:val="24"/>
          <w:szCs w:val="24"/>
          <w:rtl/>
        </w:rPr>
      </w:pPr>
      <w:r>
        <w:rPr>
          <w:rFonts w:hint="cs"/>
          <w:b w:val="0"/>
          <w:bCs w:val="0"/>
          <w:caps/>
          <w:sz w:val="24"/>
          <w:szCs w:val="24"/>
          <w:rtl/>
        </w:rPr>
        <w:t xml:space="preserve">איך לא ידענו </w:t>
      </w:r>
    </w:p>
    <w:p w14:paraId="2515591A" w14:textId="77777777" w:rsidR="001E2274" w:rsidRDefault="001E2274" w:rsidP="00565958">
      <w:pPr>
        <w:rPr>
          <w:b w:val="0"/>
          <w:bCs w:val="0"/>
          <w:caps/>
          <w:sz w:val="24"/>
          <w:szCs w:val="24"/>
          <w:rtl/>
        </w:rPr>
      </w:pPr>
    </w:p>
    <w:p w14:paraId="5B515402" w14:textId="77777777" w:rsidR="001E2274" w:rsidRDefault="00D17364" w:rsidP="00565958">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7F05E2A5" w14:textId="347DDB42" w:rsidR="001E2274" w:rsidRDefault="00565958" w:rsidP="00565958">
      <w:pPr>
        <w:rPr>
          <w:b w:val="0"/>
          <w:bCs w:val="0"/>
          <w:caps/>
          <w:sz w:val="24"/>
          <w:szCs w:val="24"/>
          <w:rtl/>
        </w:rPr>
      </w:pPr>
      <w:r>
        <w:rPr>
          <w:rFonts w:hint="cs"/>
          <w:b w:val="0"/>
          <w:bCs w:val="0"/>
          <w:caps/>
          <w:sz w:val="24"/>
          <w:szCs w:val="24"/>
          <w:rtl/>
        </w:rPr>
        <w:t>על - פי חוות הדעת ה, ה, על - פי החוות דעת המשפטית שלנו אוקיי על - פי חוות הדעת המשפטית שלנו היועץ משפטי שלנו, יש זיקה לקרקע ל, גם ל, ל, מגישי התוכנית והגישה הזיקה הזו לקרקע מאפשרת להם להגיש את התוכנית גם על ה, על הקרקע של המדינה למרות שאין להם שבעים וחמש אחוז, זו זו עמדה של היועץ המשפטי שלנו</w:t>
      </w:r>
    </w:p>
    <w:p w14:paraId="3F07F916" w14:textId="77777777" w:rsidR="001E2274" w:rsidRDefault="001E2274" w:rsidP="00565958">
      <w:pPr>
        <w:rPr>
          <w:b w:val="0"/>
          <w:bCs w:val="0"/>
          <w:caps/>
          <w:sz w:val="24"/>
          <w:szCs w:val="24"/>
          <w:rtl/>
        </w:rPr>
      </w:pPr>
    </w:p>
    <w:p w14:paraId="4FC7C7AE" w14:textId="77777777" w:rsidR="001E2274" w:rsidRDefault="004F5DC4" w:rsidP="00565958">
      <w:pPr>
        <w:rPr>
          <w:caps/>
          <w:sz w:val="24"/>
          <w:szCs w:val="24"/>
          <w:u w:val="single"/>
          <w:rtl/>
        </w:rPr>
      </w:pPr>
      <w:r w:rsidRPr="004F5DC4">
        <w:rPr>
          <w:rFonts w:hint="cs"/>
          <w:caps/>
          <w:sz w:val="24"/>
          <w:szCs w:val="24"/>
          <w:u w:val="single"/>
          <w:rtl/>
        </w:rPr>
        <w:t>עורך דין ארז שפירא - יועץ משפטי מטעם יהוד מונוסון</w:t>
      </w:r>
      <w:r w:rsidR="001E2274">
        <w:rPr>
          <w:rFonts w:hint="cs"/>
          <w:caps/>
          <w:sz w:val="24"/>
          <w:szCs w:val="24"/>
          <w:u w:val="single"/>
          <w:rtl/>
        </w:rPr>
        <w:t>:</w:t>
      </w:r>
    </w:p>
    <w:p w14:paraId="7D48A9C4" w14:textId="5A10C0F8" w:rsidR="001E2274" w:rsidRDefault="00565958" w:rsidP="00565958">
      <w:pPr>
        <w:rPr>
          <w:b w:val="0"/>
          <w:bCs w:val="0"/>
          <w:caps/>
          <w:sz w:val="24"/>
          <w:szCs w:val="24"/>
          <w:rtl/>
        </w:rPr>
      </w:pPr>
      <w:r>
        <w:rPr>
          <w:rFonts w:hint="cs"/>
          <w:b w:val="0"/>
          <w:bCs w:val="0"/>
          <w:caps/>
          <w:sz w:val="24"/>
          <w:szCs w:val="24"/>
          <w:rtl/>
        </w:rPr>
        <w:t>מאה אחוז אנחנו יכולים לפתוח את העמדה המשפטית הזו ואני לא רוצה אני לא מבקש כרגע בדיון, לפתוח את זה למחלוקת משפטית כי זה פחות רלוונטי למטרת הדיון כרגע. יש לכם את העמדה שלכם יש לי את העמדה שלי לא נפתור את ה, את הבעיה הזו כרגע</w:t>
      </w:r>
    </w:p>
    <w:p w14:paraId="2FEB9523" w14:textId="77777777" w:rsidR="001E2274" w:rsidRDefault="001E2274" w:rsidP="00565958">
      <w:pPr>
        <w:rPr>
          <w:b w:val="0"/>
          <w:bCs w:val="0"/>
          <w:caps/>
          <w:sz w:val="24"/>
          <w:szCs w:val="24"/>
          <w:rtl/>
        </w:rPr>
      </w:pPr>
    </w:p>
    <w:p w14:paraId="5966850F" w14:textId="77777777" w:rsidR="001E2274" w:rsidRDefault="003361D4" w:rsidP="00565958">
      <w:pPr>
        <w:rPr>
          <w:caps/>
          <w:sz w:val="24"/>
          <w:szCs w:val="24"/>
          <w:u w:val="single"/>
          <w:rtl/>
        </w:rPr>
      </w:pPr>
      <w:r w:rsidRPr="003361D4">
        <w:rPr>
          <w:rFonts w:hint="cs"/>
          <w:caps/>
          <w:sz w:val="24"/>
          <w:szCs w:val="24"/>
          <w:u w:val="single"/>
          <w:rtl/>
        </w:rPr>
        <w:t>עורך דין ניצן בן ארויה - יועץ משפטי לוועדה המחוזית</w:t>
      </w:r>
      <w:r w:rsidR="001E2274">
        <w:rPr>
          <w:rFonts w:hint="cs"/>
          <w:caps/>
          <w:sz w:val="24"/>
          <w:szCs w:val="24"/>
          <w:u w:val="single"/>
          <w:rtl/>
        </w:rPr>
        <w:t>:</w:t>
      </w:r>
    </w:p>
    <w:p w14:paraId="3024B7B3" w14:textId="3E443308" w:rsidR="001E2274" w:rsidRDefault="00565958" w:rsidP="00565958">
      <w:pPr>
        <w:rPr>
          <w:b w:val="0"/>
          <w:bCs w:val="0"/>
          <w:caps/>
          <w:sz w:val="24"/>
          <w:szCs w:val="24"/>
          <w:rtl/>
        </w:rPr>
      </w:pPr>
      <w:r>
        <w:rPr>
          <w:rFonts w:hint="cs"/>
          <w:b w:val="0"/>
          <w:bCs w:val="0"/>
          <w:caps/>
          <w:sz w:val="24"/>
          <w:szCs w:val="24"/>
          <w:rtl/>
        </w:rPr>
        <w:t xml:space="preserve">אוקיי </w:t>
      </w:r>
    </w:p>
    <w:p w14:paraId="7BC538E0" w14:textId="77777777" w:rsidR="001E2274" w:rsidRDefault="001E2274" w:rsidP="00565958">
      <w:pPr>
        <w:rPr>
          <w:b w:val="0"/>
          <w:bCs w:val="0"/>
          <w:caps/>
          <w:sz w:val="24"/>
          <w:szCs w:val="24"/>
          <w:rtl/>
        </w:rPr>
      </w:pPr>
    </w:p>
    <w:p w14:paraId="4B0A7E45" w14:textId="77777777" w:rsidR="001E2274" w:rsidRDefault="004F5DC4" w:rsidP="00565958">
      <w:pPr>
        <w:rPr>
          <w:caps/>
          <w:sz w:val="24"/>
          <w:szCs w:val="24"/>
          <w:u w:val="single"/>
          <w:rtl/>
        </w:rPr>
      </w:pPr>
      <w:r w:rsidRPr="004F5DC4">
        <w:rPr>
          <w:rFonts w:hint="cs"/>
          <w:caps/>
          <w:sz w:val="24"/>
          <w:szCs w:val="24"/>
          <w:u w:val="single"/>
          <w:rtl/>
        </w:rPr>
        <w:lastRenderedPageBreak/>
        <w:t>עורך דין ארז שפירא - יועץ משפטי מטעם יהוד מונוסון</w:t>
      </w:r>
      <w:r w:rsidR="001E2274">
        <w:rPr>
          <w:rFonts w:hint="cs"/>
          <w:caps/>
          <w:sz w:val="24"/>
          <w:szCs w:val="24"/>
          <w:u w:val="single"/>
          <w:rtl/>
        </w:rPr>
        <w:t>:</w:t>
      </w:r>
    </w:p>
    <w:p w14:paraId="225E0533" w14:textId="4D0B7168" w:rsidR="001E2274" w:rsidRDefault="00565958" w:rsidP="00565958">
      <w:pPr>
        <w:rPr>
          <w:b w:val="0"/>
          <w:bCs w:val="0"/>
          <w:caps/>
          <w:sz w:val="24"/>
          <w:szCs w:val="24"/>
          <w:rtl/>
        </w:rPr>
      </w:pPr>
      <w:r>
        <w:rPr>
          <w:rFonts w:hint="cs"/>
          <w:b w:val="0"/>
          <w:bCs w:val="0"/>
          <w:caps/>
          <w:sz w:val="24"/>
          <w:szCs w:val="24"/>
          <w:rtl/>
        </w:rPr>
        <w:t>בעצם נראה לי פה ש, ש, שבנושא הזה ראשית כנראה הייתה אי- הבנה לגבי מטרת הדיון, כ, כאשר אנחנו התכוננו לדיון, כשאני אומר אנחנו התכוננו זה הצוות המקצועי אז אנחנו התכוננו לדיון בחלופה הראשונה, אז אז אז אז זה הייתה פה אי - הבנה ולכן צריך לדעת את זה</w:t>
      </w:r>
      <w:r w:rsidR="000F703D">
        <w:rPr>
          <w:rFonts w:hint="cs"/>
          <w:b w:val="0"/>
          <w:bCs w:val="0"/>
          <w:caps/>
          <w:sz w:val="24"/>
          <w:szCs w:val="24"/>
          <w:rtl/>
        </w:rPr>
        <w:t xml:space="preserve"> </w:t>
      </w:r>
      <w:r>
        <w:rPr>
          <w:rFonts w:hint="cs"/>
          <w:b w:val="0"/>
          <w:bCs w:val="0"/>
          <w:caps/>
          <w:sz w:val="24"/>
          <w:szCs w:val="24"/>
          <w:rtl/>
        </w:rPr>
        <w:t xml:space="preserve"> ... לא לא נעים לא נעים להגיד אבל זה המצב העובדתי </w:t>
      </w:r>
    </w:p>
    <w:p w14:paraId="5823EF6C" w14:textId="77777777" w:rsidR="001E2274" w:rsidRDefault="001E2274" w:rsidP="00565958">
      <w:pPr>
        <w:rPr>
          <w:b w:val="0"/>
          <w:bCs w:val="0"/>
          <w:caps/>
          <w:sz w:val="24"/>
          <w:szCs w:val="24"/>
          <w:rtl/>
        </w:rPr>
      </w:pPr>
    </w:p>
    <w:p w14:paraId="0EBFE250" w14:textId="77777777" w:rsidR="001E2274" w:rsidRDefault="00D70D61" w:rsidP="00565958">
      <w:pPr>
        <w:rPr>
          <w:caps/>
          <w:sz w:val="24"/>
          <w:szCs w:val="24"/>
          <w:u w:val="single"/>
          <w:rtl/>
        </w:rPr>
      </w:pPr>
      <w:r w:rsidRPr="00D70D61">
        <w:rPr>
          <w:rFonts w:hint="cs"/>
          <w:caps/>
          <w:sz w:val="24"/>
          <w:szCs w:val="24"/>
          <w:u w:val="single"/>
          <w:rtl/>
        </w:rPr>
        <w:t>מר שמואל רוטמן - ממלא מקום וסגן ראש העיר יהוד</w:t>
      </w:r>
      <w:r w:rsidR="001E2274">
        <w:rPr>
          <w:rFonts w:hint="cs"/>
          <w:caps/>
          <w:sz w:val="24"/>
          <w:szCs w:val="24"/>
          <w:u w:val="single"/>
          <w:rtl/>
        </w:rPr>
        <w:t>:</w:t>
      </w:r>
    </w:p>
    <w:p w14:paraId="206A51AF" w14:textId="6C9AEE96" w:rsidR="001E2274" w:rsidRDefault="00565958" w:rsidP="00565958">
      <w:pPr>
        <w:rPr>
          <w:b w:val="0"/>
          <w:bCs w:val="0"/>
          <w:caps/>
          <w:sz w:val="24"/>
          <w:szCs w:val="24"/>
          <w:rtl/>
        </w:rPr>
      </w:pPr>
      <w:r>
        <w:rPr>
          <w:rFonts w:hint="cs"/>
          <w:b w:val="0"/>
          <w:bCs w:val="0"/>
          <w:caps/>
          <w:sz w:val="24"/>
          <w:szCs w:val="24"/>
          <w:rtl/>
        </w:rPr>
        <w:t>כן</w:t>
      </w:r>
    </w:p>
    <w:p w14:paraId="75A4DA6C" w14:textId="77777777" w:rsidR="001E2274" w:rsidRDefault="001E2274" w:rsidP="00565958">
      <w:pPr>
        <w:rPr>
          <w:b w:val="0"/>
          <w:bCs w:val="0"/>
          <w:caps/>
          <w:sz w:val="24"/>
          <w:szCs w:val="24"/>
          <w:rtl/>
        </w:rPr>
      </w:pPr>
    </w:p>
    <w:p w14:paraId="793D677E" w14:textId="77777777" w:rsidR="001E2274" w:rsidRDefault="004F5DC4" w:rsidP="00565958">
      <w:pPr>
        <w:rPr>
          <w:caps/>
          <w:sz w:val="24"/>
          <w:szCs w:val="24"/>
          <w:u w:val="single"/>
          <w:rtl/>
        </w:rPr>
      </w:pPr>
      <w:r w:rsidRPr="004F5DC4">
        <w:rPr>
          <w:rFonts w:hint="cs"/>
          <w:caps/>
          <w:sz w:val="24"/>
          <w:szCs w:val="24"/>
          <w:u w:val="single"/>
          <w:rtl/>
        </w:rPr>
        <w:t>עורך דין ארז שפירא - יועץ משפטי מטעם יהוד מונוסון</w:t>
      </w:r>
      <w:r w:rsidR="001E2274">
        <w:rPr>
          <w:rFonts w:hint="cs"/>
          <w:caps/>
          <w:sz w:val="24"/>
          <w:szCs w:val="24"/>
          <w:u w:val="single"/>
          <w:rtl/>
        </w:rPr>
        <w:t>:</w:t>
      </w:r>
    </w:p>
    <w:p w14:paraId="1DC94B23" w14:textId="7259C73D" w:rsidR="001E2274" w:rsidRDefault="00565958" w:rsidP="00565958">
      <w:pPr>
        <w:rPr>
          <w:b w:val="0"/>
          <w:bCs w:val="0"/>
          <w:caps/>
          <w:sz w:val="24"/>
          <w:szCs w:val="24"/>
          <w:rtl/>
        </w:rPr>
      </w:pPr>
      <w:r>
        <w:rPr>
          <w:rFonts w:hint="cs"/>
          <w:b w:val="0"/>
          <w:bCs w:val="0"/>
          <w:caps/>
          <w:sz w:val="24"/>
          <w:szCs w:val="24"/>
          <w:rtl/>
        </w:rPr>
        <w:t>הנקודה השנייה היא ש, שהוועדה המקומית חושבת שהתוכנית הזו ותוספת הזכויות בה היא לא טובה ולכן השאלה האם העמדה הזו היא טובה יותר או טובה פחות היא שאלה משנית והיא לא השאלה ה, עיקרית שצריך לדון בה כי צריך לראות בכלל האם צריך לעשות את התוכנית ואני שמעתי את הדברים של את השאלה הראשונה שהפנית ל, למהנדסת,</w:t>
      </w:r>
    </w:p>
    <w:p w14:paraId="505C596B" w14:textId="77777777" w:rsidR="001E2274" w:rsidRDefault="001E2274" w:rsidP="00565958">
      <w:pPr>
        <w:rPr>
          <w:b w:val="0"/>
          <w:bCs w:val="0"/>
          <w:caps/>
          <w:sz w:val="24"/>
          <w:szCs w:val="24"/>
          <w:rtl/>
        </w:rPr>
      </w:pPr>
    </w:p>
    <w:p w14:paraId="1A57A956" w14:textId="77777777" w:rsidR="001E2274" w:rsidRDefault="00565958" w:rsidP="00565958">
      <w:pPr>
        <w:rPr>
          <w:b w:val="0"/>
          <w:bCs w:val="0"/>
          <w:caps/>
          <w:sz w:val="24"/>
          <w:szCs w:val="24"/>
          <w:rtl/>
        </w:rPr>
      </w:pPr>
      <w:r>
        <w:rPr>
          <w:rFonts w:hint="cs"/>
          <w:b w:val="0"/>
          <w:bCs w:val="0"/>
          <w:caps/>
          <w:sz w:val="24"/>
          <w:szCs w:val="24"/>
          <w:rtl/>
        </w:rPr>
        <w:t xml:space="preserve">(הקלטה הופסקה) </w:t>
      </w:r>
    </w:p>
    <w:p w14:paraId="01DF4534" w14:textId="77777777" w:rsidR="001E2274" w:rsidRDefault="001E2274" w:rsidP="00565958">
      <w:pPr>
        <w:rPr>
          <w:b w:val="0"/>
          <w:bCs w:val="0"/>
          <w:caps/>
          <w:sz w:val="24"/>
          <w:szCs w:val="24"/>
          <w:rtl/>
        </w:rPr>
      </w:pPr>
    </w:p>
    <w:p w14:paraId="0ECFF731" w14:textId="77777777" w:rsidR="001E2274" w:rsidRDefault="004F5DC4" w:rsidP="005F3BF3">
      <w:pPr>
        <w:rPr>
          <w:caps/>
          <w:sz w:val="24"/>
          <w:szCs w:val="24"/>
          <w:u w:val="single"/>
          <w:rtl/>
        </w:rPr>
      </w:pPr>
      <w:r w:rsidRPr="004F5DC4">
        <w:rPr>
          <w:rFonts w:hint="cs"/>
          <w:caps/>
          <w:sz w:val="24"/>
          <w:szCs w:val="24"/>
          <w:u w:val="single"/>
          <w:rtl/>
        </w:rPr>
        <w:t>עורך דין ארז שפירא - יועץ משפטי מטעם יהוד מונוסון</w:t>
      </w:r>
      <w:r w:rsidR="001E2274">
        <w:rPr>
          <w:rFonts w:hint="cs"/>
          <w:caps/>
          <w:sz w:val="24"/>
          <w:szCs w:val="24"/>
          <w:u w:val="single"/>
          <w:rtl/>
        </w:rPr>
        <w:t>:</w:t>
      </w:r>
    </w:p>
    <w:p w14:paraId="62FD0207" w14:textId="43B84230" w:rsidR="001E2274" w:rsidRDefault="005F3BF3" w:rsidP="005F3BF3">
      <w:pPr>
        <w:rPr>
          <w:b w:val="0"/>
          <w:bCs w:val="0"/>
          <w:caps/>
          <w:sz w:val="24"/>
          <w:szCs w:val="24"/>
          <w:rtl/>
        </w:rPr>
      </w:pPr>
      <w:r>
        <w:rPr>
          <w:rFonts w:hint="cs"/>
          <w:b w:val="0"/>
          <w:bCs w:val="0"/>
          <w:caps/>
          <w:sz w:val="24"/>
          <w:szCs w:val="24"/>
          <w:rtl/>
        </w:rPr>
        <w:t>העיר והיא</w:t>
      </w:r>
      <w:r w:rsidR="000F703D">
        <w:rPr>
          <w:rFonts w:hint="cs"/>
          <w:b w:val="0"/>
          <w:bCs w:val="0"/>
          <w:caps/>
          <w:sz w:val="24"/>
          <w:szCs w:val="24"/>
          <w:rtl/>
        </w:rPr>
        <w:t xml:space="preserve"> </w:t>
      </w:r>
      <w:r>
        <w:rPr>
          <w:rFonts w:hint="cs"/>
          <w:b w:val="0"/>
          <w:bCs w:val="0"/>
          <w:caps/>
          <w:sz w:val="24"/>
          <w:szCs w:val="24"/>
          <w:rtl/>
        </w:rPr>
        <w:t>... על העמדה ולא על ה, ולא על השימוש. זה יכול להיות דיור מוגן זה יכול להיות מגורים. אבל אני חושב שבמידה מסוימת זה קצת זה קצת מלאכותי לעשות את ה, את ה, חיתוך הזה. עכשיו אני אין ספק כשאני אומר אין ספק זה לי בסדר מיכה?</w:t>
      </w:r>
      <w:r>
        <w:rPr>
          <w:b w:val="0"/>
          <w:bCs w:val="0"/>
          <w:caps/>
          <w:sz w:val="24"/>
          <w:szCs w:val="24"/>
        </w:rPr>
        <w:t xml:space="preserve"> </w:t>
      </w:r>
      <w:r>
        <w:rPr>
          <w:rFonts w:hint="cs"/>
          <w:b w:val="0"/>
          <w:bCs w:val="0"/>
          <w:caps/>
          <w:sz w:val="24"/>
          <w:szCs w:val="24"/>
          <w:rtl/>
        </w:rPr>
        <w:t>אני בוודאי לא ראיתי את התוכנית הזו את החלופה הזו, נחפשתי אליה רק עכשיו מה שמלמד אגב ש, באמת אנחנו לא הבנו נכון את מטרת הדיון אז אבל אני מדבר כרגע ...</w:t>
      </w:r>
    </w:p>
    <w:p w14:paraId="6D6E7B82" w14:textId="77777777" w:rsidR="001E2274" w:rsidRDefault="001E2274" w:rsidP="005F3BF3">
      <w:pPr>
        <w:rPr>
          <w:b w:val="0"/>
          <w:bCs w:val="0"/>
          <w:caps/>
          <w:sz w:val="24"/>
          <w:szCs w:val="24"/>
          <w:rtl/>
        </w:rPr>
      </w:pPr>
    </w:p>
    <w:p w14:paraId="6251592C" w14:textId="77777777" w:rsidR="001E2274" w:rsidRDefault="00D17364" w:rsidP="005F3BF3">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4111A840" w14:textId="5B4ADEC7" w:rsidR="001E2274" w:rsidRDefault="005F3BF3" w:rsidP="005F3BF3">
      <w:pPr>
        <w:rPr>
          <w:b w:val="0"/>
          <w:bCs w:val="0"/>
          <w:caps/>
          <w:sz w:val="24"/>
          <w:szCs w:val="24"/>
          <w:rtl/>
        </w:rPr>
      </w:pPr>
      <w:r>
        <w:rPr>
          <w:rFonts w:hint="cs"/>
          <w:b w:val="0"/>
          <w:bCs w:val="0"/>
          <w:caps/>
          <w:sz w:val="24"/>
          <w:szCs w:val="24"/>
          <w:rtl/>
        </w:rPr>
        <w:t xml:space="preserve">לא לא לא לא לא לא לא לא ה, זה רגע זה שאתה לא ראית זה בסדר, אבל ה, </w:t>
      </w:r>
    </w:p>
    <w:p w14:paraId="42851D18" w14:textId="77777777" w:rsidR="001E2274" w:rsidRDefault="001E2274" w:rsidP="005F3BF3">
      <w:pPr>
        <w:rPr>
          <w:b w:val="0"/>
          <w:bCs w:val="0"/>
          <w:caps/>
          <w:sz w:val="24"/>
          <w:szCs w:val="24"/>
          <w:rtl/>
        </w:rPr>
      </w:pPr>
    </w:p>
    <w:p w14:paraId="008A054C" w14:textId="77777777" w:rsidR="001E2274" w:rsidRDefault="004F5DC4" w:rsidP="005F3BF3">
      <w:pPr>
        <w:rPr>
          <w:caps/>
          <w:sz w:val="24"/>
          <w:szCs w:val="24"/>
          <w:u w:val="single"/>
          <w:rtl/>
        </w:rPr>
      </w:pPr>
      <w:r w:rsidRPr="004F5DC4">
        <w:rPr>
          <w:rFonts w:hint="cs"/>
          <w:caps/>
          <w:sz w:val="24"/>
          <w:szCs w:val="24"/>
          <w:u w:val="single"/>
          <w:rtl/>
        </w:rPr>
        <w:t>עורך דין ארז שפירא - יועץ משפטי מטעם יהוד מונוסון</w:t>
      </w:r>
      <w:r w:rsidR="001E2274">
        <w:rPr>
          <w:rFonts w:hint="cs"/>
          <w:caps/>
          <w:sz w:val="24"/>
          <w:szCs w:val="24"/>
          <w:u w:val="single"/>
          <w:rtl/>
        </w:rPr>
        <w:t>:</w:t>
      </w:r>
    </w:p>
    <w:p w14:paraId="65FF7EB2" w14:textId="65D6E7DD" w:rsidR="001E2274" w:rsidRDefault="005F3BF3" w:rsidP="005F3BF3">
      <w:pPr>
        <w:rPr>
          <w:b w:val="0"/>
          <w:bCs w:val="0"/>
          <w:caps/>
          <w:sz w:val="24"/>
          <w:szCs w:val="24"/>
          <w:rtl/>
        </w:rPr>
      </w:pPr>
      <w:r>
        <w:rPr>
          <w:rFonts w:hint="cs"/>
          <w:b w:val="0"/>
          <w:bCs w:val="0"/>
          <w:caps/>
          <w:sz w:val="24"/>
          <w:szCs w:val="24"/>
          <w:rtl/>
        </w:rPr>
        <w:t xml:space="preserve">לא לא </w:t>
      </w:r>
    </w:p>
    <w:p w14:paraId="07B9FDA9" w14:textId="77777777" w:rsidR="001E2274" w:rsidRDefault="001E2274" w:rsidP="005F3BF3">
      <w:pPr>
        <w:rPr>
          <w:b w:val="0"/>
          <w:bCs w:val="0"/>
          <w:caps/>
          <w:sz w:val="24"/>
          <w:szCs w:val="24"/>
          <w:rtl/>
        </w:rPr>
      </w:pPr>
    </w:p>
    <w:p w14:paraId="11131F25" w14:textId="77777777" w:rsidR="001E2274" w:rsidRDefault="00D17364" w:rsidP="005F3BF3">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497F08BD" w14:textId="49F9D953" w:rsidR="001E2274" w:rsidRDefault="005F3BF3" w:rsidP="005F3BF3">
      <w:pPr>
        <w:rPr>
          <w:b w:val="0"/>
          <w:bCs w:val="0"/>
          <w:caps/>
          <w:sz w:val="24"/>
          <w:szCs w:val="24"/>
          <w:rtl/>
        </w:rPr>
      </w:pPr>
      <w:r>
        <w:rPr>
          <w:rFonts w:hint="cs"/>
          <w:b w:val="0"/>
          <w:bCs w:val="0"/>
          <w:caps/>
          <w:sz w:val="24"/>
          <w:szCs w:val="24"/>
          <w:rtl/>
        </w:rPr>
        <w:t>אבל אבל אבל אבל המחלקה אבל היה לנו דיון היה לנו דיון אתכם</w:t>
      </w:r>
    </w:p>
    <w:p w14:paraId="0544EB01" w14:textId="77777777" w:rsidR="001E2274" w:rsidRDefault="001E2274" w:rsidP="005F3BF3">
      <w:pPr>
        <w:rPr>
          <w:b w:val="0"/>
          <w:bCs w:val="0"/>
          <w:caps/>
          <w:sz w:val="24"/>
          <w:szCs w:val="24"/>
          <w:rtl/>
        </w:rPr>
      </w:pPr>
    </w:p>
    <w:p w14:paraId="4F80084C" w14:textId="77777777" w:rsidR="001E2274" w:rsidRDefault="004F5DC4" w:rsidP="005F3BF3">
      <w:pPr>
        <w:rPr>
          <w:caps/>
          <w:sz w:val="24"/>
          <w:szCs w:val="24"/>
          <w:u w:val="single"/>
          <w:rtl/>
        </w:rPr>
      </w:pPr>
      <w:r w:rsidRPr="004F5DC4">
        <w:rPr>
          <w:rFonts w:hint="cs"/>
          <w:caps/>
          <w:sz w:val="24"/>
          <w:szCs w:val="24"/>
          <w:u w:val="single"/>
          <w:rtl/>
        </w:rPr>
        <w:t>עורך דין ארז שפירא - יועץ משפטי מטעם יהוד מונוסון</w:t>
      </w:r>
      <w:r w:rsidR="001E2274">
        <w:rPr>
          <w:rFonts w:hint="cs"/>
          <w:caps/>
          <w:sz w:val="24"/>
          <w:szCs w:val="24"/>
          <w:u w:val="single"/>
          <w:rtl/>
        </w:rPr>
        <w:t>:</w:t>
      </w:r>
    </w:p>
    <w:p w14:paraId="567DCB84" w14:textId="259E9327" w:rsidR="001E2274" w:rsidRDefault="005F3BF3" w:rsidP="005F3BF3">
      <w:pPr>
        <w:rPr>
          <w:b w:val="0"/>
          <w:bCs w:val="0"/>
          <w:caps/>
          <w:sz w:val="24"/>
          <w:szCs w:val="24"/>
          <w:rtl/>
        </w:rPr>
      </w:pPr>
      <w:r>
        <w:rPr>
          <w:rFonts w:hint="cs"/>
          <w:b w:val="0"/>
          <w:bCs w:val="0"/>
          <w:caps/>
          <w:sz w:val="24"/>
          <w:szCs w:val="24"/>
          <w:rtl/>
        </w:rPr>
        <w:t xml:space="preserve">אני אני אומר אני אומר אני אומר אני אומר מיכה </w:t>
      </w:r>
    </w:p>
    <w:p w14:paraId="3FF83817" w14:textId="77777777" w:rsidR="001E2274" w:rsidRDefault="001E2274" w:rsidP="005F3BF3">
      <w:pPr>
        <w:rPr>
          <w:b w:val="0"/>
          <w:bCs w:val="0"/>
          <w:caps/>
          <w:sz w:val="24"/>
          <w:szCs w:val="24"/>
          <w:rtl/>
        </w:rPr>
      </w:pPr>
    </w:p>
    <w:p w14:paraId="77066BD3" w14:textId="77777777" w:rsidR="001E2274" w:rsidRDefault="00D17364" w:rsidP="005F3BF3">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38032A8E" w14:textId="7DCB303C" w:rsidR="001E2274" w:rsidRDefault="005F3BF3" w:rsidP="005F3BF3">
      <w:pPr>
        <w:rPr>
          <w:b w:val="0"/>
          <w:bCs w:val="0"/>
          <w:caps/>
          <w:sz w:val="24"/>
          <w:szCs w:val="24"/>
          <w:rtl/>
        </w:rPr>
      </w:pPr>
      <w:r>
        <w:rPr>
          <w:rFonts w:hint="cs"/>
          <w:b w:val="0"/>
          <w:bCs w:val="0"/>
          <w:caps/>
          <w:sz w:val="24"/>
          <w:szCs w:val="24"/>
          <w:rtl/>
        </w:rPr>
        <w:t xml:space="preserve">ו, ו, והמהנדסת ראתה וכולם ראו </w:t>
      </w:r>
    </w:p>
    <w:p w14:paraId="308CA312" w14:textId="77777777" w:rsidR="001E2274" w:rsidRDefault="001E2274" w:rsidP="005F3BF3">
      <w:pPr>
        <w:rPr>
          <w:b w:val="0"/>
          <w:bCs w:val="0"/>
          <w:caps/>
          <w:sz w:val="24"/>
          <w:szCs w:val="24"/>
          <w:rtl/>
        </w:rPr>
      </w:pPr>
    </w:p>
    <w:p w14:paraId="1D22ABDD" w14:textId="77777777" w:rsidR="001E2274" w:rsidRDefault="004F5DC4" w:rsidP="005F3BF3">
      <w:pPr>
        <w:rPr>
          <w:caps/>
          <w:sz w:val="24"/>
          <w:szCs w:val="24"/>
          <w:u w:val="single"/>
          <w:rtl/>
        </w:rPr>
      </w:pPr>
      <w:r w:rsidRPr="004F5DC4">
        <w:rPr>
          <w:rFonts w:hint="cs"/>
          <w:caps/>
          <w:sz w:val="24"/>
          <w:szCs w:val="24"/>
          <w:u w:val="single"/>
          <w:rtl/>
        </w:rPr>
        <w:t>עורך דין ארז שפירא - יועץ משפטי מטעם יהוד מונוסון</w:t>
      </w:r>
      <w:r w:rsidR="001E2274">
        <w:rPr>
          <w:rFonts w:hint="cs"/>
          <w:caps/>
          <w:sz w:val="24"/>
          <w:szCs w:val="24"/>
          <w:u w:val="single"/>
          <w:rtl/>
        </w:rPr>
        <w:t>:</w:t>
      </w:r>
    </w:p>
    <w:p w14:paraId="143FCB02" w14:textId="4C636B92" w:rsidR="001E2274" w:rsidRDefault="005F3BF3" w:rsidP="005F3BF3">
      <w:pPr>
        <w:rPr>
          <w:b w:val="0"/>
          <w:bCs w:val="0"/>
          <w:caps/>
          <w:sz w:val="24"/>
          <w:szCs w:val="24"/>
          <w:rtl/>
        </w:rPr>
      </w:pPr>
      <w:r>
        <w:rPr>
          <w:rFonts w:hint="cs"/>
          <w:b w:val="0"/>
          <w:bCs w:val="0"/>
          <w:caps/>
          <w:sz w:val="24"/>
          <w:szCs w:val="24"/>
          <w:rtl/>
        </w:rPr>
        <w:t xml:space="preserve">ההיפך אני רק אומר שזה שזה אני אני אני איתך לגמרי הבנתי לחלוטין, אני אומר שרק אני באופן אישי לא ראיתי אותה וכי כש, </w:t>
      </w:r>
      <w:r w:rsidR="00C45218">
        <w:rPr>
          <w:rFonts w:hint="cs"/>
          <w:b w:val="0"/>
          <w:bCs w:val="0"/>
          <w:caps/>
          <w:sz w:val="24"/>
          <w:szCs w:val="24"/>
          <w:rtl/>
        </w:rPr>
        <w:t>ו</w:t>
      </w:r>
      <w:r>
        <w:rPr>
          <w:rFonts w:hint="cs"/>
          <w:b w:val="0"/>
          <w:bCs w:val="0"/>
          <w:caps/>
          <w:sz w:val="24"/>
          <w:szCs w:val="24"/>
          <w:rtl/>
        </w:rPr>
        <w:t>עשינו את ההכנה לדיון ...</w:t>
      </w:r>
    </w:p>
    <w:p w14:paraId="1E58C5C7" w14:textId="77777777" w:rsidR="001E2274" w:rsidRDefault="001E2274" w:rsidP="005F3BF3">
      <w:pPr>
        <w:rPr>
          <w:b w:val="0"/>
          <w:bCs w:val="0"/>
          <w:caps/>
          <w:sz w:val="24"/>
          <w:szCs w:val="24"/>
          <w:rtl/>
        </w:rPr>
      </w:pPr>
    </w:p>
    <w:p w14:paraId="577CC14B" w14:textId="77777777" w:rsidR="001E2274" w:rsidRDefault="00D17364" w:rsidP="005F3BF3">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0AD3E2EF" w14:textId="5627FF5F" w:rsidR="001E2274" w:rsidRDefault="005F3BF3" w:rsidP="005F3BF3">
      <w:pPr>
        <w:rPr>
          <w:b w:val="0"/>
          <w:bCs w:val="0"/>
          <w:caps/>
          <w:sz w:val="24"/>
          <w:szCs w:val="24"/>
          <w:rtl/>
        </w:rPr>
      </w:pPr>
      <w:r>
        <w:rPr>
          <w:rFonts w:hint="cs"/>
          <w:b w:val="0"/>
          <w:bCs w:val="0"/>
          <w:caps/>
          <w:sz w:val="24"/>
          <w:szCs w:val="24"/>
          <w:rtl/>
        </w:rPr>
        <w:t xml:space="preserve">לא נורא </w:t>
      </w:r>
      <w:r w:rsidR="00C45218">
        <w:rPr>
          <w:rFonts w:hint="cs"/>
          <w:b w:val="0"/>
          <w:bCs w:val="0"/>
          <w:caps/>
          <w:sz w:val="24"/>
          <w:szCs w:val="24"/>
          <w:rtl/>
        </w:rPr>
        <w:t xml:space="preserve">לא נורא זה לא זה לא משפטי </w:t>
      </w:r>
    </w:p>
    <w:p w14:paraId="4EA82DC5" w14:textId="77777777" w:rsidR="001E2274" w:rsidRDefault="001E2274" w:rsidP="005F3BF3">
      <w:pPr>
        <w:rPr>
          <w:b w:val="0"/>
          <w:bCs w:val="0"/>
          <w:caps/>
          <w:sz w:val="24"/>
          <w:szCs w:val="24"/>
          <w:rtl/>
        </w:rPr>
      </w:pPr>
    </w:p>
    <w:p w14:paraId="50E75EF3" w14:textId="77777777" w:rsidR="001E2274" w:rsidRDefault="004F5DC4" w:rsidP="005F3BF3">
      <w:pPr>
        <w:rPr>
          <w:caps/>
          <w:sz w:val="24"/>
          <w:szCs w:val="24"/>
          <w:u w:val="single"/>
          <w:rtl/>
        </w:rPr>
      </w:pPr>
      <w:r w:rsidRPr="004F5DC4">
        <w:rPr>
          <w:rFonts w:hint="cs"/>
          <w:caps/>
          <w:sz w:val="24"/>
          <w:szCs w:val="24"/>
          <w:u w:val="single"/>
          <w:rtl/>
        </w:rPr>
        <w:t>עורך דין ארז שפירא - יועץ משפטי מטעם יהוד מונוסון</w:t>
      </w:r>
      <w:r w:rsidR="001E2274">
        <w:rPr>
          <w:rFonts w:hint="cs"/>
          <w:caps/>
          <w:sz w:val="24"/>
          <w:szCs w:val="24"/>
          <w:u w:val="single"/>
          <w:rtl/>
        </w:rPr>
        <w:t>:</w:t>
      </w:r>
    </w:p>
    <w:p w14:paraId="4E8F5A63" w14:textId="681035A8" w:rsidR="001E2274" w:rsidRDefault="00C45218" w:rsidP="005F3BF3">
      <w:pPr>
        <w:rPr>
          <w:b w:val="0"/>
          <w:bCs w:val="0"/>
          <w:caps/>
          <w:sz w:val="24"/>
          <w:szCs w:val="24"/>
          <w:rtl/>
        </w:rPr>
      </w:pPr>
      <w:r>
        <w:rPr>
          <w:rFonts w:hint="cs"/>
          <w:b w:val="0"/>
          <w:bCs w:val="0"/>
          <w:caps/>
          <w:sz w:val="24"/>
          <w:szCs w:val="24"/>
          <w:rtl/>
        </w:rPr>
        <w:t>. אי - הבנה שהייתה</w:t>
      </w:r>
    </w:p>
    <w:p w14:paraId="24F0CD8A" w14:textId="77777777" w:rsidR="001E2274" w:rsidRDefault="001E2274" w:rsidP="005F3BF3">
      <w:pPr>
        <w:rPr>
          <w:b w:val="0"/>
          <w:bCs w:val="0"/>
          <w:caps/>
          <w:sz w:val="24"/>
          <w:szCs w:val="24"/>
          <w:rtl/>
        </w:rPr>
      </w:pPr>
    </w:p>
    <w:p w14:paraId="4294044A" w14:textId="77777777" w:rsidR="001E2274" w:rsidRDefault="00D17364" w:rsidP="005F3BF3">
      <w:pPr>
        <w:rPr>
          <w:caps/>
          <w:sz w:val="24"/>
          <w:szCs w:val="24"/>
          <w:u w:val="single"/>
          <w:rtl/>
        </w:rPr>
      </w:pPr>
      <w:r w:rsidRPr="00D17364">
        <w:rPr>
          <w:rFonts w:hint="cs"/>
          <w:caps/>
          <w:sz w:val="24"/>
          <w:szCs w:val="24"/>
          <w:u w:val="single"/>
          <w:rtl/>
        </w:rPr>
        <w:lastRenderedPageBreak/>
        <w:t>יושב ראש הוועדה המחוזית - מר מיכה גדרון</w:t>
      </w:r>
      <w:r w:rsidR="001E2274">
        <w:rPr>
          <w:rFonts w:hint="cs"/>
          <w:caps/>
          <w:sz w:val="24"/>
          <w:szCs w:val="24"/>
          <w:u w:val="single"/>
          <w:rtl/>
        </w:rPr>
        <w:t>:</w:t>
      </w:r>
    </w:p>
    <w:p w14:paraId="04DCBDCC" w14:textId="57325FDA" w:rsidR="001E2274" w:rsidRDefault="00C45218" w:rsidP="005F3BF3">
      <w:pPr>
        <w:rPr>
          <w:b w:val="0"/>
          <w:bCs w:val="0"/>
          <w:caps/>
          <w:sz w:val="24"/>
          <w:szCs w:val="24"/>
          <w:rtl/>
        </w:rPr>
      </w:pPr>
      <w:r>
        <w:rPr>
          <w:rFonts w:hint="cs"/>
          <w:b w:val="0"/>
          <w:bCs w:val="0"/>
          <w:caps/>
          <w:sz w:val="24"/>
          <w:szCs w:val="24"/>
          <w:rtl/>
        </w:rPr>
        <w:t xml:space="preserve">אין אין זה לא לגמרי לא משפטי אז זה לא כל כך נורא זה תכנוני לחלוטין כן </w:t>
      </w:r>
    </w:p>
    <w:p w14:paraId="4509DAFC" w14:textId="77777777" w:rsidR="001E2274" w:rsidRDefault="001E2274" w:rsidP="005F3BF3">
      <w:pPr>
        <w:rPr>
          <w:b w:val="0"/>
          <w:bCs w:val="0"/>
          <w:caps/>
          <w:sz w:val="24"/>
          <w:szCs w:val="24"/>
          <w:rtl/>
        </w:rPr>
      </w:pPr>
    </w:p>
    <w:p w14:paraId="07F3D269" w14:textId="77777777" w:rsidR="001E2274" w:rsidRDefault="004F5DC4" w:rsidP="005F3BF3">
      <w:pPr>
        <w:rPr>
          <w:caps/>
          <w:sz w:val="24"/>
          <w:szCs w:val="24"/>
          <w:u w:val="single"/>
          <w:rtl/>
        </w:rPr>
      </w:pPr>
      <w:r w:rsidRPr="004F5DC4">
        <w:rPr>
          <w:rFonts w:hint="cs"/>
          <w:caps/>
          <w:sz w:val="24"/>
          <w:szCs w:val="24"/>
          <w:u w:val="single"/>
          <w:rtl/>
        </w:rPr>
        <w:t>עורך דין ארז שפירא - יועץ משפטי מטעם יהוד מונוסון</w:t>
      </w:r>
      <w:r w:rsidR="001E2274">
        <w:rPr>
          <w:rFonts w:hint="cs"/>
          <w:caps/>
          <w:sz w:val="24"/>
          <w:szCs w:val="24"/>
          <w:u w:val="single"/>
          <w:rtl/>
        </w:rPr>
        <w:t>:</w:t>
      </w:r>
    </w:p>
    <w:p w14:paraId="2BD7CA27" w14:textId="43755968" w:rsidR="001E2274" w:rsidRDefault="00C45218" w:rsidP="005F3BF3">
      <w:pPr>
        <w:rPr>
          <w:b w:val="0"/>
          <w:bCs w:val="0"/>
          <w:caps/>
          <w:sz w:val="24"/>
          <w:szCs w:val="24"/>
          <w:rtl/>
        </w:rPr>
      </w:pPr>
      <w:r>
        <w:rPr>
          <w:rFonts w:hint="cs"/>
          <w:b w:val="0"/>
          <w:bCs w:val="0"/>
          <w:caps/>
          <w:sz w:val="24"/>
          <w:szCs w:val="24"/>
          <w:rtl/>
        </w:rPr>
        <w:t>אני מסכים איתך</w:t>
      </w:r>
    </w:p>
    <w:p w14:paraId="2622C3B3" w14:textId="77777777" w:rsidR="001E2274" w:rsidRDefault="001E2274" w:rsidP="005F3BF3">
      <w:pPr>
        <w:rPr>
          <w:b w:val="0"/>
          <w:bCs w:val="0"/>
          <w:caps/>
          <w:sz w:val="24"/>
          <w:szCs w:val="24"/>
          <w:rtl/>
        </w:rPr>
      </w:pPr>
    </w:p>
    <w:p w14:paraId="1CA06C99" w14:textId="77777777" w:rsidR="001E2274" w:rsidRDefault="00D17364" w:rsidP="005F3BF3">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08039EF4" w14:textId="2FDBC1A4" w:rsidR="001E2274" w:rsidRDefault="00C45218" w:rsidP="005F3BF3">
      <w:pPr>
        <w:rPr>
          <w:b w:val="0"/>
          <w:bCs w:val="0"/>
          <w:caps/>
          <w:sz w:val="24"/>
          <w:szCs w:val="24"/>
          <w:rtl/>
        </w:rPr>
      </w:pPr>
      <w:r>
        <w:rPr>
          <w:rFonts w:hint="cs"/>
          <w:b w:val="0"/>
          <w:bCs w:val="0"/>
          <w:caps/>
          <w:sz w:val="24"/>
          <w:szCs w:val="24"/>
          <w:rtl/>
        </w:rPr>
        <w:t xml:space="preserve">טוב </w:t>
      </w:r>
    </w:p>
    <w:p w14:paraId="1EBA6ED0" w14:textId="77777777" w:rsidR="001E2274" w:rsidRDefault="001E2274" w:rsidP="005F3BF3">
      <w:pPr>
        <w:rPr>
          <w:b w:val="0"/>
          <w:bCs w:val="0"/>
          <w:caps/>
          <w:sz w:val="24"/>
          <w:szCs w:val="24"/>
          <w:rtl/>
        </w:rPr>
      </w:pPr>
    </w:p>
    <w:p w14:paraId="416E9967" w14:textId="77777777" w:rsidR="001E2274" w:rsidRDefault="004F5DC4" w:rsidP="005F3BF3">
      <w:pPr>
        <w:rPr>
          <w:caps/>
          <w:sz w:val="24"/>
          <w:szCs w:val="24"/>
          <w:u w:val="single"/>
          <w:rtl/>
        </w:rPr>
      </w:pPr>
      <w:r w:rsidRPr="004F5DC4">
        <w:rPr>
          <w:rFonts w:hint="cs"/>
          <w:caps/>
          <w:sz w:val="24"/>
          <w:szCs w:val="24"/>
          <w:u w:val="single"/>
          <w:rtl/>
        </w:rPr>
        <w:t>עורך דין ארז שפירא - יועץ משפטי מטעם יהוד מונוסון</w:t>
      </w:r>
      <w:r w:rsidR="001E2274">
        <w:rPr>
          <w:rFonts w:hint="cs"/>
          <w:caps/>
          <w:sz w:val="24"/>
          <w:szCs w:val="24"/>
          <w:u w:val="single"/>
          <w:rtl/>
        </w:rPr>
        <w:t>:</w:t>
      </w:r>
    </w:p>
    <w:p w14:paraId="0C9A5026" w14:textId="5172F004" w:rsidR="001E2274" w:rsidRDefault="00C45218" w:rsidP="005F3BF3">
      <w:pPr>
        <w:rPr>
          <w:b w:val="0"/>
          <w:bCs w:val="0"/>
          <w:caps/>
          <w:sz w:val="24"/>
          <w:szCs w:val="24"/>
          <w:rtl/>
        </w:rPr>
      </w:pPr>
      <w:r>
        <w:rPr>
          <w:rFonts w:hint="cs"/>
          <w:b w:val="0"/>
          <w:bCs w:val="0"/>
          <w:caps/>
          <w:sz w:val="24"/>
          <w:szCs w:val="24"/>
          <w:rtl/>
        </w:rPr>
        <w:t>והנה עכשיו רגע בוא בוא נדבר על תכנון. למעשה מה ש, מה שמהנדסת העיר אמרה לך ונדמה לי שגם הדברים של רוטמן שמעת, זה שבחלופה הזו שהוצגה יש יתרונות תכנוניים מסוימים יש בה גם חסרונות למשל אחד היתרונות זה שלא תצטרכו להיכנס דרך רחוב התמר, יש בזה בהחלט יתרון. הכניסה מרחוב התמר היא לא היא לא כניסה מוצלחת ל, לא בתוכנית המקורית גם בוודאי ובוודאי לא בתוכנית בתוכנית הזו, לא לתושבי התמר גם לא למי שיגור בדיור המוגן הזה. אז זה יתרון מסוים שיש בתוכנית הזו. לגבי השצפ אז כפי ש, אדריכל העיר אמר לך קודם לכן, יש יתרונות בתכנון הזה, יש גם חסרונות חסרונות בתכנון הזה. כלומר ה, ו, בסך הכל אנחנו לא יכולים לפסול כרגע, שאלת למעשה את מהנדסת העיר האם את רואה פה יתרונות לתכנון הזה, אז בוא צריך להגיד ביושר יש במסגרת התכנון הזה גם יתרונות</w:t>
      </w:r>
    </w:p>
    <w:p w14:paraId="7139F1A8" w14:textId="77777777" w:rsidR="001E2274" w:rsidRDefault="001E2274" w:rsidP="005F3BF3">
      <w:pPr>
        <w:rPr>
          <w:b w:val="0"/>
          <w:bCs w:val="0"/>
          <w:caps/>
          <w:sz w:val="24"/>
          <w:szCs w:val="24"/>
          <w:rtl/>
        </w:rPr>
      </w:pPr>
    </w:p>
    <w:p w14:paraId="53E78831" w14:textId="77777777" w:rsidR="001E2274" w:rsidRDefault="00D70D61" w:rsidP="005F3BF3">
      <w:pPr>
        <w:rPr>
          <w:caps/>
          <w:sz w:val="24"/>
          <w:szCs w:val="24"/>
          <w:u w:val="single"/>
          <w:rtl/>
        </w:rPr>
      </w:pPr>
      <w:r w:rsidRPr="00D70D61">
        <w:rPr>
          <w:rFonts w:hint="cs"/>
          <w:caps/>
          <w:sz w:val="24"/>
          <w:szCs w:val="24"/>
          <w:u w:val="single"/>
          <w:rtl/>
        </w:rPr>
        <w:t>מר שמואל רוטמן - ממלא מקום וסגן ראש העיר יהוד</w:t>
      </w:r>
      <w:r w:rsidR="001E2274">
        <w:rPr>
          <w:rFonts w:hint="cs"/>
          <w:caps/>
          <w:sz w:val="24"/>
          <w:szCs w:val="24"/>
          <w:u w:val="single"/>
          <w:rtl/>
        </w:rPr>
        <w:t>:</w:t>
      </w:r>
    </w:p>
    <w:p w14:paraId="404AF608" w14:textId="4AFFD6FD" w:rsidR="001E2274" w:rsidRDefault="00C45218" w:rsidP="005F3BF3">
      <w:pPr>
        <w:rPr>
          <w:b w:val="0"/>
          <w:bCs w:val="0"/>
          <w:caps/>
          <w:sz w:val="24"/>
          <w:szCs w:val="24"/>
          <w:rtl/>
        </w:rPr>
      </w:pPr>
      <w:r>
        <w:rPr>
          <w:rFonts w:hint="cs"/>
          <w:b w:val="0"/>
          <w:bCs w:val="0"/>
          <w:caps/>
          <w:sz w:val="24"/>
          <w:szCs w:val="24"/>
          <w:rtl/>
        </w:rPr>
        <w:t xml:space="preserve">אנחנו אומרים אמרנו ובחנו את זה לעומק והתייחסנו ברצינות רבה ביותר, אמרנו אחד זה השטח האפקטיבי הקרבה התייחסנו ממש, גם השצפ המיקום שלו כרגע הוא פחות נוח מבחינת רעש לתושבים. ה, המרחקים מהבניינים מציגים אותם מאוד יפה אבל מה ש, בטעות לא מציגים שלבניין השני זה מתקרב מאוד מתקרב מאוד יותר לבניין </w:t>
      </w:r>
    </w:p>
    <w:p w14:paraId="56F8C0E7" w14:textId="77777777" w:rsidR="001E2274" w:rsidRDefault="001E2274" w:rsidP="005F3BF3">
      <w:pPr>
        <w:rPr>
          <w:b w:val="0"/>
          <w:bCs w:val="0"/>
          <w:caps/>
          <w:sz w:val="24"/>
          <w:szCs w:val="24"/>
          <w:rtl/>
        </w:rPr>
      </w:pPr>
    </w:p>
    <w:p w14:paraId="3B4BBF39" w14:textId="77777777" w:rsidR="001E2274" w:rsidRDefault="00D17364" w:rsidP="005F3BF3">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4EA16910" w14:textId="7460A94C" w:rsidR="001E2274" w:rsidRDefault="00C45218" w:rsidP="005F3BF3">
      <w:pPr>
        <w:rPr>
          <w:b w:val="0"/>
          <w:bCs w:val="0"/>
          <w:caps/>
          <w:sz w:val="24"/>
          <w:szCs w:val="24"/>
          <w:rtl/>
        </w:rPr>
      </w:pPr>
      <w:r>
        <w:rPr>
          <w:rFonts w:hint="cs"/>
          <w:b w:val="0"/>
          <w:bCs w:val="0"/>
          <w:caps/>
          <w:sz w:val="24"/>
          <w:szCs w:val="24"/>
          <w:rtl/>
        </w:rPr>
        <w:t xml:space="preserve">אנחנו (לא ברור) </w:t>
      </w:r>
    </w:p>
    <w:p w14:paraId="200D35F6" w14:textId="77777777" w:rsidR="001E2274" w:rsidRDefault="001E2274" w:rsidP="005F3BF3">
      <w:pPr>
        <w:rPr>
          <w:b w:val="0"/>
          <w:bCs w:val="0"/>
          <w:caps/>
          <w:sz w:val="24"/>
          <w:szCs w:val="24"/>
          <w:rtl/>
        </w:rPr>
      </w:pPr>
    </w:p>
    <w:p w14:paraId="1794B60E" w14:textId="77777777" w:rsidR="001E2274" w:rsidRDefault="00D70D61" w:rsidP="005F3BF3">
      <w:pPr>
        <w:rPr>
          <w:caps/>
          <w:sz w:val="24"/>
          <w:szCs w:val="24"/>
          <w:u w:val="single"/>
          <w:rtl/>
        </w:rPr>
      </w:pPr>
      <w:r w:rsidRPr="00D70D61">
        <w:rPr>
          <w:rFonts w:hint="cs"/>
          <w:caps/>
          <w:sz w:val="24"/>
          <w:szCs w:val="24"/>
          <w:u w:val="single"/>
          <w:rtl/>
        </w:rPr>
        <w:t>מר שמואל רוטמן - ממלא מקום וסגן ראש העיר יהוד</w:t>
      </w:r>
      <w:r w:rsidR="001E2274">
        <w:rPr>
          <w:rFonts w:hint="cs"/>
          <w:caps/>
          <w:sz w:val="24"/>
          <w:szCs w:val="24"/>
          <w:u w:val="single"/>
          <w:rtl/>
        </w:rPr>
        <w:t>:</w:t>
      </w:r>
    </w:p>
    <w:p w14:paraId="2CE4DCAE" w14:textId="63F3B5DC" w:rsidR="001E2274" w:rsidRDefault="00C45218" w:rsidP="005F3BF3">
      <w:pPr>
        <w:rPr>
          <w:b w:val="0"/>
          <w:bCs w:val="0"/>
          <w:caps/>
          <w:sz w:val="24"/>
          <w:szCs w:val="24"/>
          <w:rtl/>
        </w:rPr>
      </w:pPr>
      <w:r>
        <w:rPr>
          <w:rFonts w:hint="cs"/>
          <w:b w:val="0"/>
          <w:bCs w:val="0"/>
          <w:caps/>
          <w:sz w:val="24"/>
          <w:szCs w:val="24"/>
          <w:rtl/>
        </w:rPr>
        <w:t xml:space="preserve">לתמר מספר ... </w:t>
      </w:r>
    </w:p>
    <w:p w14:paraId="35DBE241" w14:textId="77777777" w:rsidR="001E2274" w:rsidRDefault="001E2274" w:rsidP="005F3BF3">
      <w:pPr>
        <w:rPr>
          <w:b w:val="0"/>
          <w:bCs w:val="0"/>
          <w:caps/>
          <w:sz w:val="24"/>
          <w:szCs w:val="24"/>
          <w:rtl/>
        </w:rPr>
      </w:pPr>
    </w:p>
    <w:p w14:paraId="3BDF917B" w14:textId="77777777" w:rsidR="001E2274" w:rsidRDefault="00D17364" w:rsidP="005F3BF3">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76D62585" w14:textId="3F18F799" w:rsidR="001E2274" w:rsidRDefault="00C45218" w:rsidP="005F3BF3">
      <w:pPr>
        <w:rPr>
          <w:b w:val="0"/>
          <w:bCs w:val="0"/>
          <w:caps/>
          <w:sz w:val="24"/>
          <w:szCs w:val="24"/>
          <w:rtl/>
        </w:rPr>
      </w:pPr>
      <w:r>
        <w:rPr>
          <w:rFonts w:hint="cs"/>
          <w:b w:val="0"/>
          <w:bCs w:val="0"/>
          <w:caps/>
          <w:sz w:val="24"/>
          <w:szCs w:val="24"/>
          <w:rtl/>
        </w:rPr>
        <w:t>אתה מוכן בבקשה אתם מוכנים בבקשה לענות?</w:t>
      </w:r>
    </w:p>
    <w:p w14:paraId="4F83A0D1" w14:textId="77777777" w:rsidR="001E2274" w:rsidRDefault="001E2274" w:rsidP="005F3BF3">
      <w:pPr>
        <w:rPr>
          <w:b w:val="0"/>
          <w:bCs w:val="0"/>
          <w:caps/>
          <w:sz w:val="24"/>
          <w:szCs w:val="24"/>
          <w:rtl/>
        </w:rPr>
      </w:pPr>
    </w:p>
    <w:p w14:paraId="5B78D3B1" w14:textId="77777777" w:rsidR="001E2274" w:rsidRDefault="00D70D61" w:rsidP="005F3BF3">
      <w:pPr>
        <w:rPr>
          <w:caps/>
          <w:sz w:val="24"/>
          <w:szCs w:val="24"/>
          <w:u w:val="single"/>
          <w:rtl/>
        </w:rPr>
      </w:pPr>
      <w:r w:rsidRPr="00D70D61">
        <w:rPr>
          <w:rFonts w:hint="cs"/>
          <w:caps/>
          <w:sz w:val="24"/>
          <w:szCs w:val="24"/>
          <w:u w:val="single"/>
          <w:rtl/>
        </w:rPr>
        <w:t>מר שמואל רוטמן - ממלא מקום וסגן ראש העיר יהוד</w:t>
      </w:r>
      <w:r w:rsidR="001E2274">
        <w:rPr>
          <w:rFonts w:hint="cs"/>
          <w:caps/>
          <w:sz w:val="24"/>
          <w:szCs w:val="24"/>
          <w:u w:val="single"/>
          <w:rtl/>
        </w:rPr>
        <w:t>:</w:t>
      </w:r>
    </w:p>
    <w:p w14:paraId="2C83B97B" w14:textId="0ADD00EA" w:rsidR="001E2274" w:rsidRDefault="00C45218" w:rsidP="005F3BF3">
      <w:pPr>
        <w:rPr>
          <w:b w:val="0"/>
          <w:bCs w:val="0"/>
          <w:caps/>
          <w:sz w:val="24"/>
          <w:szCs w:val="24"/>
          <w:rtl/>
        </w:rPr>
      </w:pPr>
      <w:r>
        <w:rPr>
          <w:rFonts w:hint="cs"/>
          <w:b w:val="0"/>
          <w:bCs w:val="0"/>
          <w:caps/>
          <w:sz w:val="24"/>
          <w:szCs w:val="24"/>
          <w:rtl/>
        </w:rPr>
        <w:t xml:space="preserve">כן </w:t>
      </w:r>
    </w:p>
    <w:p w14:paraId="07BD5D87" w14:textId="77777777" w:rsidR="001E2274" w:rsidRDefault="001E2274" w:rsidP="005F3BF3">
      <w:pPr>
        <w:rPr>
          <w:b w:val="0"/>
          <w:bCs w:val="0"/>
          <w:caps/>
          <w:sz w:val="24"/>
          <w:szCs w:val="24"/>
          <w:rtl/>
        </w:rPr>
      </w:pPr>
    </w:p>
    <w:p w14:paraId="4710560A" w14:textId="77777777" w:rsidR="001E2274" w:rsidRDefault="00D17364" w:rsidP="005F3BF3">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56036497" w14:textId="455E2077" w:rsidR="001E2274" w:rsidRDefault="00C45218" w:rsidP="005F3BF3">
      <w:pPr>
        <w:rPr>
          <w:b w:val="0"/>
          <w:bCs w:val="0"/>
          <w:caps/>
          <w:sz w:val="24"/>
          <w:szCs w:val="24"/>
          <w:rtl/>
        </w:rPr>
      </w:pPr>
      <w:r>
        <w:rPr>
          <w:rFonts w:hint="cs"/>
          <w:b w:val="0"/>
          <w:bCs w:val="0"/>
          <w:caps/>
          <w:sz w:val="24"/>
          <w:szCs w:val="24"/>
          <w:rtl/>
        </w:rPr>
        <w:t xml:space="preserve">אני אני לא מבין מה זה הבניין הראשון והשני </w:t>
      </w:r>
    </w:p>
    <w:p w14:paraId="06B9B13B" w14:textId="77777777" w:rsidR="001E2274" w:rsidRDefault="001E2274" w:rsidP="005F3BF3">
      <w:pPr>
        <w:rPr>
          <w:b w:val="0"/>
          <w:bCs w:val="0"/>
          <w:caps/>
          <w:sz w:val="24"/>
          <w:szCs w:val="24"/>
          <w:rtl/>
        </w:rPr>
      </w:pPr>
    </w:p>
    <w:p w14:paraId="140563D7" w14:textId="77777777" w:rsidR="001E2274" w:rsidRDefault="00D70D61" w:rsidP="005F3BF3">
      <w:pPr>
        <w:rPr>
          <w:caps/>
          <w:sz w:val="24"/>
          <w:szCs w:val="24"/>
          <w:u w:val="single"/>
          <w:rtl/>
        </w:rPr>
      </w:pPr>
      <w:r w:rsidRPr="00D70D61">
        <w:rPr>
          <w:rFonts w:hint="cs"/>
          <w:caps/>
          <w:sz w:val="24"/>
          <w:szCs w:val="24"/>
          <w:u w:val="single"/>
          <w:rtl/>
        </w:rPr>
        <w:t>מר שמואל רוטמן - ממלא מקום וסגן ראש העיר יהוד</w:t>
      </w:r>
      <w:r w:rsidR="001E2274">
        <w:rPr>
          <w:rFonts w:hint="cs"/>
          <w:caps/>
          <w:sz w:val="24"/>
          <w:szCs w:val="24"/>
          <w:u w:val="single"/>
          <w:rtl/>
        </w:rPr>
        <w:t>:</w:t>
      </w:r>
    </w:p>
    <w:p w14:paraId="794B0144" w14:textId="58C18B2F" w:rsidR="001E2274" w:rsidRDefault="00C45218" w:rsidP="005F3BF3">
      <w:pPr>
        <w:rPr>
          <w:b w:val="0"/>
          <w:bCs w:val="0"/>
          <w:caps/>
          <w:sz w:val="24"/>
          <w:szCs w:val="24"/>
          <w:rtl/>
        </w:rPr>
      </w:pPr>
      <w:r>
        <w:rPr>
          <w:rFonts w:hint="cs"/>
          <w:b w:val="0"/>
          <w:bCs w:val="0"/>
          <w:caps/>
          <w:sz w:val="24"/>
          <w:szCs w:val="24"/>
          <w:rtl/>
        </w:rPr>
        <w:t xml:space="preserve">אני מבין אני אראה נראה </w:t>
      </w:r>
    </w:p>
    <w:p w14:paraId="1CD0C5DB" w14:textId="77777777" w:rsidR="001E2274" w:rsidRDefault="001E2274" w:rsidP="005F3BF3">
      <w:pPr>
        <w:rPr>
          <w:b w:val="0"/>
          <w:bCs w:val="0"/>
          <w:caps/>
          <w:sz w:val="24"/>
          <w:szCs w:val="24"/>
          <w:rtl/>
        </w:rPr>
      </w:pPr>
    </w:p>
    <w:p w14:paraId="382357B6" w14:textId="77777777" w:rsidR="001E2274" w:rsidRDefault="00D17364" w:rsidP="005F3BF3">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5E057BE2" w14:textId="2DD3F9CF" w:rsidR="001E2274" w:rsidRDefault="00C45218" w:rsidP="005F3BF3">
      <w:pPr>
        <w:rPr>
          <w:b w:val="0"/>
          <w:bCs w:val="0"/>
          <w:caps/>
          <w:sz w:val="24"/>
          <w:szCs w:val="24"/>
          <w:rtl/>
        </w:rPr>
      </w:pPr>
      <w:r>
        <w:rPr>
          <w:rFonts w:hint="cs"/>
          <w:b w:val="0"/>
          <w:bCs w:val="0"/>
          <w:caps/>
          <w:sz w:val="24"/>
          <w:szCs w:val="24"/>
          <w:rtl/>
        </w:rPr>
        <w:t xml:space="preserve">לא אני מבין לא אני לא מבין מה זה באמת שאני לא </w:t>
      </w:r>
    </w:p>
    <w:p w14:paraId="1043167D" w14:textId="77777777" w:rsidR="001E2274" w:rsidRDefault="001E2274" w:rsidP="005F3BF3">
      <w:pPr>
        <w:rPr>
          <w:b w:val="0"/>
          <w:bCs w:val="0"/>
          <w:caps/>
          <w:sz w:val="24"/>
          <w:szCs w:val="24"/>
          <w:rtl/>
        </w:rPr>
      </w:pPr>
    </w:p>
    <w:p w14:paraId="7F8D2F5D" w14:textId="77777777" w:rsidR="001E2274" w:rsidRDefault="00D70D61" w:rsidP="005F3BF3">
      <w:pPr>
        <w:rPr>
          <w:caps/>
          <w:sz w:val="24"/>
          <w:szCs w:val="24"/>
          <w:u w:val="single"/>
          <w:rtl/>
        </w:rPr>
      </w:pPr>
      <w:r w:rsidRPr="00D70D61">
        <w:rPr>
          <w:rFonts w:hint="cs"/>
          <w:caps/>
          <w:sz w:val="24"/>
          <w:szCs w:val="24"/>
          <w:u w:val="single"/>
          <w:rtl/>
        </w:rPr>
        <w:t>מר שמואל רוטמן - ממלא מקום וסגן ראש העיר יהוד</w:t>
      </w:r>
      <w:r w:rsidR="001E2274">
        <w:rPr>
          <w:rFonts w:hint="cs"/>
          <w:caps/>
          <w:sz w:val="24"/>
          <w:szCs w:val="24"/>
          <w:u w:val="single"/>
          <w:rtl/>
        </w:rPr>
        <w:t>:</w:t>
      </w:r>
    </w:p>
    <w:p w14:paraId="25DCFBC5" w14:textId="3EE8AEF8" w:rsidR="001E2274" w:rsidRDefault="00C45218" w:rsidP="005F3BF3">
      <w:pPr>
        <w:rPr>
          <w:b w:val="0"/>
          <w:bCs w:val="0"/>
          <w:caps/>
          <w:sz w:val="24"/>
          <w:szCs w:val="24"/>
          <w:rtl/>
        </w:rPr>
      </w:pPr>
      <w:r>
        <w:rPr>
          <w:rFonts w:hint="cs"/>
          <w:b w:val="0"/>
          <w:bCs w:val="0"/>
          <w:caps/>
          <w:sz w:val="24"/>
          <w:szCs w:val="24"/>
          <w:rtl/>
        </w:rPr>
        <w:t>יש שורת בניינים</w:t>
      </w:r>
    </w:p>
    <w:p w14:paraId="78C2682A" w14:textId="77777777" w:rsidR="001E2274" w:rsidRDefault="001E2274" w:rsidP="005F3BF3">
      <w:pPr>
        <w:rPr>
          <w:b w:val="0"/>
          <w:bCs w:val="0"/>
          <w:caps/>
          <w:sz w:val="24"/>
          <w:szCs w:val="24"/>
          <w:rtl/>
        </w:rPr>
      </w:pPr>
    </w:p>
    <w:p w14:paraId="67052A04" w14:textId="77777777" w:rsidR="001E2274" w:rsidRDefault="00D17364" w:rsidP="005F3BF3">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1C1E0456" w14:textId="665F09BB" w:rsidR="001E2274" w:rsidRDefault="00C45218" w:rsidP="005F3BF3">
      <w:pPr>
        <w:rPr>
          <w:b w:val="0"/>
          <w:bCs w:val="0"/>
          <w:caps/>
          <w:sz w:val="24"/>
          <w:szCs w:val="24"/>
          <w:rtl/>
        </w:rPr>
      </w:pPr>
      <w:r>
        <w:rPr>
          <w:rFonts w:hint="cs"/>
          <w:b w:val="0"/>
          <w:bCs w:val="0"/>
          <w:caps/>
          <w:sz w:val="24"/>
          <w:szCs w:val="24"/>
          <w:rtl/>
        </w:rPr>
        <w:t>אני אני אני בתור אני בתור מי שעוסק בתכנון אני לא יודע מי זה הבניין הראשון והשני</w:t>
      </w:r>
    </w:p>
    <w:p w14:paraId="5522FA49" w14:textId="77777777" w:rsidR="001E2274" w:rsidRDefault="001E2274" w:rsidP="005F3BF3">
      <w:pPr>
        <w:rPr>
          <w:b w:val="0"/>
          <w:bCs w:val="0"/>
          <w:caps/>
          <w:sz w:val="24"/>
          <w:szCs w:val="24"/>
          <w:rtl/>
        </w:rPr>
      </w:pPr>
    </w:p>
    <w:p w14:paraId="79FF8EAE" w14:textId="77777777" w:rsidR="001E2274" w:rsidRDefault="00D70D61" w:rsidP="005F3BF3">
      <w:pPr>
        <w:rPr>
          <w:caps/>
          <w:sz w:val="24"/>
          <w:szCs w:val="24"/>
          <w:u w:val="single"/>
          <w:rtl/>
        </w:rPr>
      </w:pPr>
      <w:r w:rsidRPr="00D70D61">
        <w:rPr>
          <w:rFonts w:hint="cs"/>
          <w:caps/>
          <w:sz w:val="24"/>
          <w:szCs w:val="24"/>
          <w:u w:val="single"/>
          <w:rtl/>
        </w:rPr>
        <w:t>מר שמואל רוטמן - ממלא מקום וסגן ראש העיר יהוד</w:t>
      </w:r>
      <w:r w:rsidR="001E2274">
        <w:rPr>
          <w:rFonts w:hint="cs"/>
          <w:caps/>
          <w:sz w:val="24"/>
          <w:szCs w:val="24"/>
          <w:u w:val="single"/>
          <w:rtl/>
        </w:rPr>
        <w:t>:</w:t>
      </w:r>
    </w:p>
    <w:p w14:paraId="6FBBEA8A" w14:textId="4C29C88C" w:rsidR="001E2274" w:rsidRDefault="00C45218" w:rsidP="005F3BF3">
      <w:pPr>
        <w:rPr>
          <w:b w:val="0"/>
          <w:bCs w:val="0"/>
          <w:caps/>
          <w:sz w:val="24"/>
          <w:szCs w:val="24"/>
          <w:rtl/>
        </w:rPr>
      </w:pPr>
      <w:r>
        <w:rPr>
          <w:rFonts w:hint="cs"/>
          <w:b w:val="0"/>
          <w:bCs w:val="0"/>
          <w:caps/>
          <w:sz w:val="24"/>
          <w:szCs w:val="24"/>
          <w:rtl/>
        </w:rPr>
        <w:t xml:space="preserve">בסדר </w:t>
      </w:r>
    </w:p>
    <w:p w14:paraId="39E89311" w14:textId="77777777" w:rsidR="001E2274" w:rsidRDefault="001E2274" w:rsidP="005F3BF3">
      <w:pPr>
        <w:rPr>
          <w:b w:val="0"/>
          <w:bCs w:val="0"/>
          <w:caps/>
          <w:sz w:val="24"/>
          <w:szCs w:val="24"/>
          <w:rtl/>
        </w:rPr>
      </w:pPr>
    </w:p>
    <w:p w14:paraId="290DE254" w14:textId="77777777" w:rsidR="001E2274" w:rsidRDefault="00D17364" w:rsidP="005F3BF3">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20AD832D" w14:textId="5C1191A9" w:rsidR="001E2274" w:rsidRDefault="00C45218" w:rsidP="005F3BF3">
      <w:pPr>
        <w:rPr>
          <w:b w:val="0"/>
          <w:bCs w:val="0"/>
          <w:caps/>
          <w:sz w:val="24"/>
          <w:szCs w:val="24"/>
          <w:rtl/>
        </w:rPr>
      </w:pPr>
      <w:r>
        <w:rPr>
          <w:rFonts w:hint="cs"/>
          <w:b w:val="0"/>
          <w:bCs w:val="0"/>
          <w:caps/>
          <w:sz w:val="24"/>
          <w:szCs w:val="24"/>
          <w:rtl/>
        </w:rPr>
        <w:t>אני</w:t>
      </w:r>
      <w:r w:rsidR="000F703D">
        <w:rPr>
          <w:rFonts w:hint="cs"/>
          <w:b w:val="0"/>
          <w:bCs w:val="0"/>
          <w:caps/>
          <w:sz w:val="24"/>
          <w:szCs w:val="24"/>
          <w:rtl/>
        </w:rPr>
        <w:t xml:space="preserve"> </w:t>
      </w:r>
      <w:r>
        <w:rPr>
          <w:rFonts w:hint="cs"/>
          <w:b w:val="0"/>
          <w:bCs w:val="0"/>
          <w:caps/>
          <w:sz w:val="24"/>
          <w:szCs w:val="24"/>
          <w:rtl/>
        </w:rPr>
        <w:t>...</w:t>
      </w:r>
    </w:p>
    <w:p w14:paraId="2A5ED722" w14:textId="77777777" w:rsidR="001E2274" w:rsidRDefault="001E2274" w:rsidP="005F3BF3">
      <w:pPr>
        <w:rPr>
          <w:b w:val="0"/>
          <w:bCs w:val="0"/>
          <w:caps/>
          <w:sz w:val="24"/>
          <w:szCs w:val="24"/>
          <w:rtl/>
        </w:rPr>
      </w:pPr>
    </w:p>
    <w:p w14:paraId="504BDE2D" w14:textId="77777777" w:rsidR="001E2274" w:rsidRDefault="00D70D61" w:rsidP="005F3BF3">
      <w:pPr>
        <w:rPr>
          <w:caps/>
          <w:sz w:val="24"/>
          <w:szCs w:val="24"/>
          <w:u w:val="single"/>
          <w:rtl/>
        </w:rPr>
      </w:pPr>
      <w:r w:rsidRPr="00D70D61">
        <w:rPr>
          <w:rFonts w:hint="cs"/>
          <w:caps/>
          <w:sz w:val="24"/>
          <w:szCs w:val="24"/>
          <w:u w:val="single"/>
          <w:rtl/>
        </w:rPr>
        <w:t>מר שמואל רוטמן - ממלא מקום וסגן ראש העיר יהוד</w:t>
      </w:r>
      <w:r w:rsidR="001E2274">
        <w:rPr>
          <w:rFonts w:hint="cs"/>
          <w:caps/>
          <w:sz w:val="24"/>
          <w:szCs w:val="24"/>
          <w:u w:val="single"/>
          <w:rtl/>
        </w:rPr>
        <w:t>:</w:t>
      </w:r>
    </w:p>
    <w:p w14:paraId="47AE7DE1" w14:textId="14B07381" w:rsidR="001E2274" w:rsidRDefault="00C45218" w:rsidP="005F3BF3">
      <w:pPr>
        <w:rPr>
          <w:b w:val="0"/>
          <w:bCs w:val="0"/>
          <w:caps/>
          <w:sz w:val="24"/>
          <w:szCs w:val="24"/>
          <w:rtl/>
        </w:rPr>
      </w:pPr>
      <w:r>
        <w:rPr>
          <w:rFonts w:hint="cs"/>
          <w:b w:val="0"/>
          <w:bCs w:val="0"/>
          <w:caps/>
          <w:sz w:val="24"/>
          <w:szCs w:val="24"/>
          <w:rtl/>
        </w:rPr>
        <w:t>אני רק אומר לך אנחנו דנו בזה לעומק</w:t>
      </w:r>
    </w:p>
    <w:p w14:paraId="136FF2AB" w14:textId="77777777" w:rsidR="001E2274" w:rsidRDefault="001E2274" w:rsidP="005F3BF3">
      <w:pPr>
        <w:rPr>
          <w:b w:val="0"/>
          <w:bCs w:val="0"/>
          <w:caps/>
          <w:sz w:val="24"/>
          <w:szCs w:val="24"/>
          <w:rtl/>
        </w:rPr>
      </w:pPr>
    </w:p>
    <w:p w14:paraId="08CC798A" w14:textId="77777777" w:rsidR="001E2274" w:rsidRDefault="00D17364" w:rsidP="005F3BF3">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5C309A25" w14:textId="099734AD" w:rsidR="001E2274" w:rsidRDefault="00C45218" w:rsidP="005F3BF3">
      <w:pPr>
        <w:rPr>
          <w:b w:val="0"/>
          <w:bCs w:val="0"/>
          <w:caps/>
          <w:sz w:val="24"/>
          <w:szCs w:val="24"/>
          <w:rtl/>
        </w:rPr>
      </w:pPr>
      <w:r>
        <w:rPr>
          <w:rFonts w:hint="cs"/>
          <w:b w:val="0"/>
          <w:bCs w:val="0"/>
          <w:caps/>
          <w:sz w:val="24"/>
          <w:szCs w:val="24"/>
          <w:rtl/>
        </w:rPr>
        <w:t xml:space="preserve">טוב </w:t>
      </w:r>
    </w:p>
    <w:p w14:paraId="48BD5041" w14:textId="77777777" w:rsidR="001E2274" w:rsidRDefault="001E2274" w:rsidP="005F3BF3">
      <w:pPr>
        <w:rPr>
          <w:b w:val="0"/>
          <w:bCs w:val="0"/>
          <w:caps/>
          <w:sz w:val="24"/>
          <w:szCs w:val="24"/>
          <w:rtl/>
        </w:rPr>
      </w:pPr>
    </w:p>
    <w:p w14:paraId="0D6B28CA" w14:textId="77777777" w:rsidR="001E2274" w:rsidRDefault="00D70D61" w:rsidP="005F3BF3">
      <w:pPr>
        <w:rPr>
          <w:caps/>
          <w:sz w:val="24"/>
          <w:szCs w:val="24"/>
          <w:u w:val="single"/>
          <w:rtl/>
        </w:rPr>
      </w:pPr>
      <w:r w:rsidRPr="00D70D61">
        <w:rPr>
          <w:rFonts w:hint="cs"/>
          <w:caps/>
          <w:sz w:val="24"/>
          <w:szCs w:val="24"/>
          <w:u w:val="single"/>
          <w:rtl/>
        </w:rPr>
        <w:t>מר שמואל רוטמן - ממלא מקום וסגן ראש העיר יהוד</w:t>
      </w:r>
      <w:r w:rsidR="001E2274">
        <w:rPr>
          <w:rFonts w:hint="cs"/>
          <w:caps/>
          <w:sz w:val="24"/>
          <w:szCs w:val="24"/>
          <w:u w:val="single"/>
          <w:rtl/>
        </w:rPr>
        <w:t>:</w:t>
      </w:r>
    </w:p>
    <w:p w14:paraId="70B3956E" w14:textId="275F4873" w:rsidR="001E2274" w:rsidRDefault="00C45218" w:rsidP="005F3BF3">
      <w:pPr>
        <w:rPr>
          <w:b w:val="0"/>
          <w:bCs w:val="0"/>
          <w:caps/>
          <w:sz w:val="24"/>
          <w:szCs w:val="24"/>
          <w:rtl/>
        </w:rPr>
      </w:pPr>
      <w:r>
        <w:rPr>
          <w:rFonts w:hint="cs"/>
          <w:b w:val="0"/>
          <w:bCs w:val="0"/>
          <w:caps/>
          <w:sz w:val="24"/>
          <w:szCs w:val="24"/>
          <w:rtl/>
        </w:rPr>
        <w:t>אז יש יש</w:t>
      </w:r>
    </w:p>
    <w:p w14:paraId="21BCA80E" w14:textId="77777777" w:rsidR="001E2274" w:rsidRDefault="001E2274" w:rsidP="005F3BF3">
      <w:pPr>
        <w:rPr>
          <w:b w:val="0"/>
          <w:bCs w:val="0"/>
          <w:caps/>
          <w:sz w:val="24"/>
          <w:szCs w:val="24"/>
          <w:rtl/>
        </w:rPr>
      </w:pPr>
    </w:p>
    <w:p w14:paraId="59F09653" w14:textId="77777777" w:rsidR="001E2274" w:rsidRDefault="00D17364" w:rsidP="005F3BF3">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602AC3BD" w14:textId="63088C05" w:rsidR="001E2274" w:rsidRDefault="00C45218" w:rsidP="005F3BF3">
      <w:pPr>
        <w:rPr>
          <w:b w:val="0"/>
          <w:bCs w:val="0"/>
          <w:caps/>
          <w:sz w:val="24"/>
          <w:szCs w:val="24"/>
          <w:rtl/>
        </w:rPr>
      </w:pPr>
      <w:r>
        <w:rPr>
          <w:rFonts w:hint="cs"/>
          <w:b w:val="0"/>
          <w:bCs w:val="0"/>
          <w:caps/>
          <w:sz w:val="24"/>
          <w:szCs w:val="24"/>
          <w:rtl/>
        </w:rPr>
        <w:t>יש לי תחושה שאנחנו כולנו מסתובבים כולנו מסתובבים סביב סביב כמה דיירים שכנראה גרים</w:t>
      </w:r>
    </w:p>
    <w:p w14:paraId="5D87DDC7" w14:textId="77777777" w:rsidR="001E2274" w:rsidRDefault="001E2274" w:rsidP="005F3BF3">
      <w:pPr>
        <w:rPr>
          <w:b w:val="0"/>
          <w:bCs w:val="0"/>
          <w:caps/>
          <w:sz w:val="24"/>
          <w:szCs w:val="24"/>
          <w:rtl/>
        </w:rPr>
      </w:pPr>
    </w:p>
    <w:p w14:paraId="5AC24E1C" w14:textId="77777777" w:rsidR="001E2274" w:rsidRDefault="00D70D61" w:rsidP="005F3BF3">
      <w:pPr>
        <w:rPr>
          <w:caps/>
          <w:sz w:val="24"/>
          <w:szCs w:val="24"/>
          <w:u w:val="single"/>
          <w:rtl/>
        </w:rPr>
      </w:pPr>
      <w:r w:rsidRPr="00D70D61">
        <w:rPr>
          <w:rFonts w:hint="cs"/>
          <w:caps/>
          <w:sz w:val="24"/>
          <w:szCs w:val="24"/>
          <w:u w:val="single"/>
          <w:rtl/>
        </w:rPr>
        <w:t>מר שמואל רוטמן - ממלא מקום וסגן ראש העיר יהוד</w:t>
      </w:r>
      <w:r w:rsidR="001E2274">
        <w:rPr>
          <w:rFonts w:hint="cs"/>
          <w:caps/>
          <w:sz w:val="24"/>
          <w:szCs w:val="24"/>
          <w:u w:val="single"/>
          <w:rtl/>
        </w:rPr>
        <w:t>:</w:t>
      </w:r>
    </w:p>
    <w:p w14:paraId="7C10F835" w14:textId="7DC3C750" w:rsidR="001E2274" w:rsidRDefault="00C45218" w:rsidP="005F3BF3">
      <w:pPr>
        <w:rPr>
          <w:b w:val="0"/>
          <w:bCs w:val="0"/>
          <w:caps/>
          <w:sz w:val="24"/>
          <w:szCs w:val="24"/>
          <w:rtl/>
        </w:rPr>
      </w:pPr>
      <w:r>
        <w:rPr>
          <w:rFonts w:hint="cs"/>
          <w:b w:val="0"/>
          <w:bCs w:val="0"/>
          <w:caps/>
          <w:sz w:val="24"/>
          <w:szCs w:val="24"/>
          <w:rtl/>
        </w:rPr>
        <w:t xml:space="preserve">אבל </w:t>
      </w:r>
    </w:p>
    <w:p w14:paraId="4053FA14" w14:textId="77777777" w:rsidR="001E2274" w:rsidRDefault="001E2274" w:rsidP="005F3BF3">
      <w:pPr>
        <w:rPr>
          <w:b w:val="0"/>
          <w:bCs w:val="0"/>
          <w:caps/>
          <w:sz w:val="24"/>
          <w:szCs w:val="24"/>
          <w:rtl/>
        </w:rPr>
      </w:pPr>
    </w:p>
    <w:p w14:paraId="5FECA19B" w14:textId="77777777" w:rsidR="001E2274" w:rsidRDefault="00D17364" w:rsidP="005F3BF3">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5F554A82" w14:textId="6B3B605C" w:rsidR="001E2274" w:rsidRDefault="00C45218" w:rsidP="005F3BF3">
      <w:pPr>
        <w:rPr>
          <w:b w:val="0"/>
          <w:bCs w:val="0"/>
          <w:caps/>
          <w:sz w:val="24"/>
          <w:szCs w:val="24"/>
          <w:rtl/>
        </w:rPr>
      </w:pPr>
      <w:r>
        <w:rPr>
          <w:rFonts w:hint="cs"/>
          <w:b w:val="0"/>
          <w:bCs w:val="0"/>
          <w:caps/>
          <w:sz w:val="24"/>
          <w:szCs w:val="24"/>
          <w:rtl/>
        </w:rPr>
        <w:t>בקומה עשר עד קומה חמש עשרה בבניינים שלא יסתירו</w:t>
      </w:r>
      <w:r w:rsidR="000F703D">
        <w:rPr>
          <w:rFonts w:hint="cs"/>
          <w:b w:val="0"/>
          <w:bCs w:val="0"/>
          <w:caps/>
          <w:sz w:val="24"/>
          <w:szCs w:val="24"/>
          <w:rtl/>
        </w:rPr>
        <w:t xml:space="preserve"> </w:t>
      </w:r>
      <w:r>
        <w:rPr>
          <w:rFonts w:hint="cs"/>
          <w:b w:val="0"/>
          <w:bCs w:val="0"/>
          <w:caps/>
          <w:sz w:val="24"/>
          <w:szCs w:val="24"/>
          <w:rtl/>
        </w:rPr>
        <w:t>...</w:t>
      </w:r>
    </w:p>
    <w:p w14:paraId="70ADA27C" w14:textId="77777777" w:rsidR="001E2274" w:rsidRDefault="001E2274" w:rsidP="005F3BF3">
      <w:pPr>
        <w:rPr>
          <w:b w:val="0"/>
          <w:bCs w:val="0"/>
          <w:caps/>
          <w:sz w:val="24"/>
          <w:szCs w:val="24"/>
          <w:rtl/>
        </w:rPr>
      </w:pPr>
    </w:p>
    <w:p w14:paraId="76D29932" w14:textId="77777777" w:rsidR="001E2274" w:rsidRDefault="00D70D61" w:rsidP="005F3BF3">
      <w:pPr>
        <w:rPr>
          <w:caps/>
          <w:sz w:val="24"/>
          <w:szCs w:val="24"/>
          <w:u w:val="single"/>
          <w:rtl/>
        </w:rPr>
      </w:pPr>
      <w:r w:rsidRPr="00D70D61">
        <w:rPr>
          <w:rFonts w:hint="cs"/>
          <w:caps/>
          <w:sz w:val="24"/>
          <w:szCs w:val="24"/>
          <w:u w:val="single"/>
          <w:rtl/>
        </w:rPr>
        <w:t>מר שמואל רוטמן - ממלא מקום וסגן ראש העיר יהוד</w:t>
      </w:r>
      <w:r w:rsidR="001E2274">
        <w:rPr>
          <w:rFonts w:hint="cs"/>
          <w:caps/>
          <w:sz w:val="24"/>
          <w:szCs w:val="24"/>
          <w:u w:val="single"/>
          <w:rtl/>
        </w:rPr>
        <w:t>:</w:t>
      </w:r>
    </w:p>
    <w:p w14:paraId="7CB8B8DD" w14:textId="14009EA3" w:rsidR="001E2274" w:rsidRDefault="00C45218" w:rsidP="005F3BF3">
      <w:pPr>
        <w:rPr>
          <w:b w:val="0"/>
          <w:bCs w:val="0"/>
          <w:caps/>
          <w:sz w:val="24"/>
          <w:szCs w:val="24"/>
          <w:rtl/>
        </w:rPr>
      </w:pPr>
      <w:r>
        <w:rPr>
          <w:rFonts w:hint="cs"/>
          <w:b w:val="0"/>
          <w:bCs w:val="0"/>
          <w:caps/>
          <w:sz w:val="24"/>
          <w:szCs w:val="24"/>
          <w:rtl/>
        </w:rPr>
        <w:t xml:space="preserve">יושב ראש בשביל ש, בשביל ש, </w:t>
      </w:r>
    </w:p>
    <w:p w14:paraId="503F6B5A" w14:textId="77777777" w:rsidR="001E2274" w:rsidRDefault="001E2274" w:rsidP="005F3BF3">
      <w:pPr>
        <w:rPr>
          <w:b w:val="0"/>
          <w:bCs w:val="0"/>
          <w:caps/>
          <w:sz w:val="24"/>
          <w:szCs w:val="24"/>
          <w:rtl/>
        </w:rPr>
      </w:pPr>
    </w:p>
    <w:p w14:paraId="679025EA" w14:textId="77777777" w:rsidR="001E2274" w:rsidRDefault="00D17364" w:rsidP="005F3BF3">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29809990" w14:textId="084C0608" w:rsidR="001E2274" w:rsidRDefault="00C45218" w:rsidP="005F3BF3">
      <w:pPr>
        <w:rPr>
          <w:b w:val="0"/>
          <w:bCs w:val="0"/>
          <w:caps/>
          <w:sz w:val="24"/>
          <w:szCs w:val="24"/>
          <w:rtl/>
        </w:rPr>
      </w:pPr>
      <w:r>
        <w:rPr>
          <w:rFonts w:hint="cs"/>
          <w:b w:val="0"/>
          <w:bCs w:val="0"/>
          <w:caps/>
          <w:sz w:val="24"/>
          <w:szCs w:val="24"/>
          <w:rtl/>
        </w:rPr>
        <w:t xml:space="preserve">סביב זה סביב זה זה המניע שמניע פה את כל ה, זה </w:t>
      </w:r>
    </w:p>
    <w:p w14:paraId="2C0642B9" w14:textId="77777777" w:rsidR="001E2274" w:rsidRDefault="001E2274" w:rsidP="005F3BF3">
      <w:pPr>
        <w:rPr>
          <w:b w:val="0"/>
          <w:bCs w:val="0"/>
          <w:caps/>
          <w:sz w:val="24"/>
          <w:szCs w:val="24"/>
          <w:rtl/>
        </w:rPr>
      </w:pPr>
    </w:p>
    <w:p w14:paraId="707BB23B" w14:textId="77777777" w:rsidR="001E2274" w:rsidRDefault="00D70D61" w:rsidP="005F3BF3">
      <w:pPr>
        <w:rPr>
          <w:caps/>
          <w:sz w:val="24"/>
          <w:szCs w:val="24"/>
          <w:u w:val="single"/>
          <w:rtl/>
        </w:rPr>
      </w:pPr>
      <w:r w:rsidRPr="00D70D61">
        <w:rPr>
          <w:rFonts w:hint="cs"/>
          <w:caps/>
          <w:sz w:val="24"/>
          <w:szCs w:val="24"/>
          <w:u w:val="single"/>
          <w:rtl/>
        </w:rPr>
        <w:t>מר שמואל רוטמן - ממלא מקום וסגן ראש העיר יהוד</w:t>
      </w:r>
      <w:r w:rsidR="001E2274">
        <w:rPr>
          <w:rFonts w:hint="cs"/>
          <w:caps/>
          <w:sz w:val="24"/>
          <w:szCs w:val="24"/>
          <w:u w:val="single"/>
          <w:rtl/>
        </w:rPr>
        <w:t>:</w:t>
      </w:r>
    </w:p>
    <w:p w14:paraId="2D017A1C" w14:textId="200B6703" w:rsidR="001E2274" w:rsidRDefault="00C45218" w:rsidP="005F3BF3">
      <w:pPr>
        <w:rPr>
          <w:b w:val="0"/>
          <w:bCs w:val="0"/>
          <w:caps/>
          <w:sz w:val="24"/>
          <w:szCs w:val="24"/>
          <w:rtl/>
        </w:rPr>
      </w:pPr>
      <w:r>
        <w:rPr>
          <w:rFonts w:hint="cs"/>
          <w:b w:val="0"/>
          <w:bCs w:val="0"/>
          <w:caps/>
          <w:sz w:val="24"/>
          <w:szCs w:val="24"/>
          <w:rtl/>
        </w:rPr>
        <w:t>בשביל שנפסיק שיהיה בשביל אני מבקש בשביל שנפסיק</w:t>
      </w:r>
      <w:r w:rsidR="000F703D">
        <w:rPr>
          <w:rFonts w:hint="cs"/>
          <w:b w:val="0"/>
          <w:bCs w:val="0"/>
          <w:caps/>
          <w:sz w:val="24"/>
          <w:szCs w:val="24"/>
          <w:rtl/>
        </w:rPr>
        <w:t xml:space="preserve"> </w:t>
      </w:r>
      <w:r>
        <w:rPr>
          <w:rFonts w:hint="cs"/>
          <w:b w:val="0"/>
          <w:bCs w:val="0"/>
          <w:caps/>
          <w:sz w:val="24"/>
          <w:szCs w:val="24"/>
          <w:rtl/>
        </w:rPr>
        <w:t>...</w:t>
      </w:r>
    </w:p>
    <w:p w14:paraId="073A83AF" w14:textId="77777777" w:rsidR="001E2274" w:rsidRDefault="001E2274" w:rsidP="005F3BF3">
      <w:pPr>
        <w:rPr>
          <w:b w:val="0"/>
          <w:bCs w:val="0"/>
          <w:caps/>
          <w:sz w:val="24"/>
          <w:szCs w:val="24"/>
          <w:rtl/>
        </w:rPr>
      </w:pPr>
    </w:p>
    <w:p w14:paraId="216D3D34" w14:textId="77777777" w:rsidR="001E2274" w:rsidRDefault="00D17364" w:rsidP="005F3BF3">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2E922841" w14:textId="547180F6" w:rsidR="001E2274" w:rsidRDefault="00C45218" w:rsidP="005F3BF3">
      <w:pPr>
        <w:rPr>
          <w:b w:val="0"/>
          <w:bCs w:val="0"/>
          <w:caps/>
          <w:sz w:val="24"/>
          <w:szCs w:val="24"/>
          <w:rtl/>
        </w:rPr>
      </w:pPr>
      <w:r>
        <w:rPr>
          <w:rFonts w:hint="cs"/>
          <w:b w:val="0"/>
          <w:bCs w:val="0"/>
          <w:caps/>
          <w:sz w:val="24"/>
          <w:szCs w:val="24"/>
          <w:rtl/>
        </w:rPr>
        <w:t xml:space="preserve">הנה תסתכל הנה תסתכל פה </w:t>
      </w:r>
    </w:p>
    <w:p w14:paraId="6ADA8732" w14:textId="77777777" w:rsidR="001E2274" w:rsidRDefault="001E2274" w:rsidP="005F3BF3">
      <w:pPr>
        <w:rPr>
          <w:b w:val="0"/>
          <w:bCs w:val="0"/>
          <w:caps/>
          <w:sz w:val="24"/>
          <w:szCs w:val="24"/>
          <w:rtl/>
        </w:rPr>
      </w:pPr>
    </w:p>
    <w:p w14:paraId="65E31DBD" w14:textId="77777777" w:rsidR="001E2274" w:rsidRDefault="00D70D61" w:rsidP="005F3BF3">
      <w:pPr>
        <w:rPr>
          <w:caps/>
          <w:sz w:val="24"/>
          <w:szCs w:val="24"/>
          <w:u w:val="single"/>
          <w:rtl/>
        </w:rPr>
      </w:pPr>
      <w:r w:rsidRPr="00D70D61">
        <w:rPr>
          <w:rFonts w:hint="cs"/>
          <w:caps/>
          <w:sz w:val="24"/>
          <w:szCs w:val="24"/>
          <w:u w:val="single"/>
          <w:rtl/>
        </w:rPr>
        <w:t>מר שמואל רוטמן - ממלא מקום וסגן ראש העיר יהוד</w:t>
      </w:r>
      <w:r w:rsidR="001E2274">
        <w:rPr>
          <w:rFonts w:hint="cs"/>
          <w:caps/>
          <w:sz w:val="24"/>
          <w:szCs w:val="24"/>
          <w:u w:val="single"/>
          <w:rtl/>
        </w:rPr>
        <w:t>:</w:t>
      </w:r>
    </w:p>
    <w:p w14:paraId="2738E937" w14:textId="76D1B394" w:rsidR="001E2274" w:rsidRDefault="00C45218" w:rsidP="005F3BF3">
      <w:pPr>
        <w:rPr>
          <w:b w:val="0"/>
          <w:bCs w:val="0"/>
          <w:caps/>
          <w:sz w:val="24"/>
          <w:szCs w:val="24"/>
          <w:rtl/>
        </w:rPr>
      </w:pPr>
      <w:r>
        <w:rPr>
          <w:rFonts w:hint="cs"/>
          <w:b w:val="0"/>
          <w:bCs w:val="0"/>
          <w:caps/>
          <w:sz w:val="24"/>
          <w:szCs w:val="24"/>
          <w:rtl/>
        </w:rPr>
        <w:t>... לא זה לא תושבים לא אני חייב</w:t>
      </w:r>
    </w:p>
    <w:p w14:paraId="5C8172F6" w14:textId="77777777" w:rsidR="001E2274" w:rsidRDefault="001E2274" w:rsidP="005F3BF3">
      <w:pPr>
        <w:rPr>
          <w:b w:val="0"/>
          <w:bCs w:val="0"/>
          <w:caps/>
          <w:sz w:val="24"/>
          <w:szCs w:val="24"/>
          <w:rtl/>
        </w:rPr>
      </w:pPr>
    </w:p>
    <w:p w14:paraId="671AE15B" w14:textId="77777777" w:rsidR="001E2274" w:rsidRDefault="00D17364" w:rsidP="005F3BF3">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12F4DEF8" w14:textId="54F8C7EE" w:rsidR="001E2274" w:rsidRDefault="00C45218" w:rsidP="005F3BF3">
      <w:pPr>
        <w:rPr>
          <w:b w:val="0"/>
          <w:bCs w:val="0"/>
          <w:caps/>
          <w:sz w:val="24"/>
          <w:szCs w:val="24"/>
          <w:rtl/>
        </w:rPr>
      </w:pPr>
      <w:r>
        <w:rPr>
          <w:rFonts w:hint="cs"/>
          <w:b w:val="0"/>
          <w:bCs w:val="0"/>
          <w:caps/>
          <w:sz w:val="24"/>
          <w:szCs w:val="24"/>
          <w:rtl/>
        </w:rPr>
        <w:t>כן</w:t>
      </w:r>
      <w:r w:rsidR="000F703D">
        <w:rPr>
          <w:rFonts w:hint="cs"/>
          <w:b w:val="0"/>
          <w:bCs w:val="0"/>
          <w:caps/>
          <w:sz w:val="24"/>
          <w:szCs w:val="24"/>
          <w:rtl/>
        </w:rPr>
        <w:t xml:space="preserve"> </w:t>
      </w:r>
      <w:r>
        <w:rPr>
          <w:rFonts w:hint="cs"/>
          <w:b w:val="0"/>
          <w:bCs w:val="0"/>
          <w:caps/>
          <w:sz w:val="24"/>
          <w:szCs w:val="24"/>
          <w:rtl/>
        </w:rPr>
        <w:t>... תסתכל פה</w:t>
      </w:r>
    </w:p>
    <w:p w14:paraId="6D24337C" w14:textId="77777777" w:rsidR="001E2274" w:rsidRDefault="001E2274" w:rsidP="005F3BF3">
      <w:pPr>
        <w:rPr>
          <w:b w:val="0"/>
          <w:bCs w:val="0"/>
          <w:caps/>
          <w:sz w:val="24"/>
          <w:szCs w:val="24"/>
          <w:rtl/>
        </w:rPr>
      </w:pPr>
    </w:p>
    <w:p w14:paraId="10A9D8FC" w14:textId="77777777" w:rsidR="001E2274" w:rsidRDefault="003361D4" w:rsidP="005F3BF3">
      <w:pPr>
        <w:rPr>
          <w:caps/>
          <w:sz w:val="24"/>
          <w:szCs w:val="24"/>
          <w:u w:val="single"/>
          <w:rtl/>
        </w:rPr>
      </w:pPr>
      <w:r w:rsidRPr="003361D4">
        <w:rPr>
          <w:rFonts w:hint="cs"/>
          <w:caps/>
          <w:sz w:val="24"/>
          <w:szCs w:val="24"/>
          <w:u w:val="single"/>
          <w:rtl/>
        </w:rPr>
        <w:t>עורך דין ניצן בן ארויה - יועץ משפטי לוועדה המחוזית</w:t>
      </w:r>
      <w:r w:rsidR="001E2274">
        <w:rPr>
          <w:rFonts w:hint="cs"/>
          <w:caps/>
          <w:sz w:val="24"/>
          <w:szCs w:val="24"/>
          <w:u w:val="single"/>
          <w:rtl/>
        </w:rPr>
        <w:t>:</w:t>
      </w:r>
    </w:p>
    <w:p w14:paraId="35B47EA0" w14:textId="0D444F7B" w:rsidR="001E2274" w:rsidRDefault="00C45218" w:rsidP="005F3BF3">
      <w:pPr>
        <w:rPr>
          <w:b w:val="0"/>
          <w:bCs w:val="0"/>
          <w:caps/>
          <w:sz w:val="24"/>
          <w:szCs w:val="24"/>
          <w:rtl/>
        </w:rPr>
      </w:pPr>
      <w:r>
        <w:rPr>
          <w:rFonts w:hint="cs"/>
          <w:b w:val="0"/>
          <w:bCs w:val="0"/>
          <w:caps/>
          <w:sz w:val="24"/>
          <w:szCs w:val="24"/>
          <w:rtl/>
        </w:rPr>
        <w:t xml:space="preserve">מה המרחק מה המרחק בין הבניינים </w:t>
      </w:r>
    </w:p>
    <w:p w14:paraId="20D8205F" w14:textId="77777777" w:rsidR="001E2274" w:rsidRDefault="001E2274" w:rsidP="005F3BF3">
      <w:pPr>
        <w:rPr>
          <w:b w:val="0"/>
          <w:bCs w:val="0"/>
          <w:caps/>
          <w:sz w:val="24"/>
          <w:szCs w:val="24"/>
          <w:rtl/>
        </w:rPr>
      </w:pPr>
    </w:p>
    <w:p w14:paraId="1C2A477E" w14:textId="77777777" w:rsidR="001E2274" w:rsidRDefault="00D17364" w:rsidP="005F3BF3">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253D96F3" w14:textId="5EF5F0F8" w:rsidR="001E2274" w:rsidRDefault="00C45218" w:rsidP="005F3BF3">
      <w:pPr>
        <w:rPr>
          <w:b w:val="0"/>
          <w:bCs w:val="0"/>
          <w:caps/>
          <w:sz w:val="24"/>
          <w:szCs w:val="24"/>
          <w:rtl/>
        </w:rPr>
      </w:pPr>
      <w:r>
        <w:rPr>
          <w:rFonts w:hint="cs"/>
          <w:b w:val="0"/>
          <w:bCs w:val="0"/>
          <w:caps/>
          <w:sz w:val="24"/>
          <w:szCs w:val="24"/>
          <w:rtl/>
        </w:rPr>
        <w:t>לא, הנה אנחנו רוצים מסתכלים</w:t>
      </w:r>
    </w:p>
    <w:p w14:paraId="1E5EADF6" w14:textId="77777777" w:rsidR="001E2274" w:rsidRDefault="001E2274" w:rsidP="005F3BF3">
      <w:pPr>
        <w:rPr>
          <w:b w:val="0"/>
          <w:bCs w:val="0"/>
          <w:caps/>
          <w:sz w:val="24"/>
          <w:szCs w:val="24"/>
          <w:rtl/>
        </w:rPr>
      </w:pPr>
    </w:p>
    <w:p w14:paraId="7369BBFD" w14:textId="77777777" w:rsidR="001E2274" w:rsidRDefault="00D70D61" w:rsidP="005F3BF3">
      <w:pPr>
        <w:rPr>
          <w:caps/>
          <w:sz w:val="24"/>
          <w:szCs w:val="24"/>
          <w:u w:val="single"/>
          <w:rtl/>
        </w:rPr>
      </w:pPr>
      <w:r w:rsidRPr="00D70D61">
        <w:rPr>
          <w:rFonts w:hint="cs"/>
          <w:caps/>
          <w:sz w:val="24"/>
          <w:szCs w:val="24"/>
          <w:u w:val="single"/>
          <w:rtl/>
        </w:rPr>
        <w:t>מר שמואל רוטמן - ממלא מקום וסגן ראש העיר יהוד</w:t>
      </w:r>
      <w:r w:rsidR="001E2274">
        <w:rPr>
          <w:rFonts w:hint="cs"/>
          <w:caps/>
          <w:sz w:val="24"/>
          <w:szCs w:val="24"/>
          <w:u w:val="single"/>
          <w:rtl/>
        </w:rPr>
        <w:t>:</w:t>
      </w:r>
    </w:p>
    <w:p w14:paraId="6BA6D6B5" w14:textId="1D0567BF" w:rsidR="001E2274" w:rsidRDefault="00C45218" w:rsidP="005F3BF3">
      <w:pPr>
        <w:rPr>
          <w:b w:val="0"/>
          <w:bCs w:val="0"/>
          <w:caps/>
          <w:sz w:val="24"/>
          <w:szCs w:val="24"/>
          <w:rtl/>
        </w:rPr>
      </w:pPr>
      <w:r>
        <w:rPr>
          <w:rFonts w:hint="cs"/>
          <w:b w:val="0"/>
          <w:bCs w:val="0"/>
          <w:caps/>
          <w:sz w:val="24"/>
          <w:szCs w:val="24"/>
          <w:rtl/>
        </w:rPr>
        <w:t>רגע לא לא אני חייב זה לא תושבים</w:t>
      </w:r>
    </w:p>
    <w:p w14:paraId="31447ADA" w14:textId="77777777" w:rsidR="001E2274" w:rsidRDefault="001E2274" w:rsidP="005F3BF3">
      <w:pPr>
        <w:rPr>
          <w:b w:val="0"/>
          <w:bCs w:val="0"/>
          <w:caps/>
          <w:sz w:val="24"/>
          <w:szCs w:val="24"/>
          <w:rtl/>
        </w:rPr>
      </w:pPr>
    </w:p>
    <w:p w14:paraId="39097134" w14:textId="77777777" w:rsidR="001E2274" w:rsidRDefault="00D17364" w:rsidP="005F3BF3">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27C1308D" w14:textId="3A5DBC31" w:rsidR="001E2274" w:rsidRDefault="00C45218" w:rsidP="005F3BF3">
      <w:pPr>
        <w:rPr>
          <w:b w:val="0"/>
          <w:bCs w:val="0"/>
          <w:caps/>
          <w:sz w:val="24"/>
          <w:szCs w:val="24"/>
          <w:rtl/>
        </w:rPr>
      </w:pPr>
      <w:r>
        <w:rPr>
          <w:rFonts w:hint="cs"/>
          <w:b w:val="0"/>
          <w:bCs w:val="0"/>
          <w:caps/>
          <w:sz w:val="24"/>
          <w:szCs w:val="24"/>
          <w:rtl/>
        </w:rPr>
        <w:t xml:space="preserve">טענת טענה טענת טענה </w:t>
      </w:r>
    </w:p>
    <w:p w14:paraId="2B29D7C9" w14:textId="77777777" w:rsidR="001E2274" w:rsidRDefault="001E2274" w:rsidP="005F3BF3">
      <w:pPr>
        <w:rPr>
          <w:b w:val="0"/>
          <w:bCs w:val="0"/>
          <w:caps/>
          <w:sz w:val="24"/>
          <w:szCs w:val="24"/>
          <w:rtl/>
        </w:rPr>
      </w:pPr>
    </w:p>
    <w:p w14:paraId="0FBD9CCB" w14:textId="77777777" w:rsidR="001E2274" w:rsidRDefault="00D70D61" w:rsidP="005F3BF3">
      <w:pPr>
        <w:rPr>
          <w:caps/>
          <w:sz w:val="24"/>
          <w:szCs w:val="24"/>
          <w:u w:val="single"/>
          <w:rtl/>
        </w:rPr>
      </w:pPr>
      <w:r w:rsidRPr="00D70D61">
        <w:rPr>
          <w:rFonts w:hint="cs"/>
          <w:caps/>
          <w:sz w:val="24"/>
          <w:szCs w:val="24"/>
          <w:u w:val="single"/>
          <w:rtl/>
        </w:rPr>
        <w:t>מר שמואל רוטמן - ממלא מקום וסגן ראש העיר יהוד</w:t>
      </w:r>
      <w:r w:rsidR="001E2274">
        <w:rPr>
          <w:rFonts w:hint="cs"/>
          <w:caps/>
          <w:sz w:val="24"/>
          <w:szCs w:val="24"/>
          <w:u w:val="single"/>
          <w:rtl/>
        </w:rPr>
        <w:t>:</w:t>
      </w:r>
    </w:p>
    <w:p w14:paraId="406E873D" w14:textId="3A48A3B8" w:rsidR="001E2274" w:rsidRDefault="00C45218" w:rsidP="005F3BF3">
      <w:pPr>
        <w:rPr>
          <w:b w:val="0"/>
          <w:bCs w:val="0"/>
          <w:caps/>
          <w:sz w:val="24"/>
          <w:szCs w:val="24"/>
          <w:rtl/>
        </w:rPr>
      </w:pPr>
      <w:r>
        <w:rPr>
          <w:rFonts w:hint="cs"/>
          <w:b w:val="0"/>
          <w:bCs w:val="0"/>
          <w:caps/>
          <w:sz w:val="24"/>
          <w:szCs w:val="24"/>
          <w:rtl/>
        </w:rPr>
        <w:t>וכבודו</w:t>
      </w:r>
    </w:p>
    <w:p w14:paraId="7F4804A5" w14:textId="77777777" w:rsidR="001E2274" w:rsidRDefault="001E2274" w:rsidP="005F3BF3">
      <w:pPr>
        <w:rPr>
          <w:b w:val="0"/>
          <w:bCs w:val="0"/>
          <w:caps/>
          <w:sz w:val="24"/>
          <w:szCs w:val="24"/>
          <w:rtl/>
        </w:rPr>
      </w:pPr>
    </w:p>
    <w:p w14:paraId="1CD53656" w14:textId="77777777" w:rsidR="001E2274" w:rsidRDefault="00D17364" w:rsidP="005F3BF3">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6592AC55" w14:textId="7834CE24" w:rsidR="001E2274" w:rsidRDefault="00C45218" w:rsidP="005F3BF3">
      <w:pPr>
        <w:rPr>
          <w:b w:val="0"/>
          <w:bCs w:val="0"/>
          <w:caps/>
          <w:sz w:val="24"/>
          <w:szCs w:val="24"/>
          <w:rtl/>
        </w:rPr>
      </w:pPr>
      <w:r>
        <w:rPr>
          <w:rFonts w:hint="cs"/>
          <w:b w:val="0"/>
          <w:bCs w:val="0"/>
          <w:caps/>
          <w:sz w:val="24"/>
          <w:szCs w:val="24"/>
          <w:rtl/>
        </w:rPr>
        <w:t xml:space="preserve">כן </w:t>
      </w:r>
    </w:p>
    <w:p w14:paraId="08E72ADA" w14:textId="77777777" w:rsidR="001E2274" w:rsidRDefault="001E2274" w:rsidP="005F3BF3">
      <w:pPr>
        <w:rPr>
          <w:b w:val="0"/>
          <w:bCs w:val="0"/>
          <w:caps/>
          <w:sz w:val="24"/>
          <w:szCs w:val="24"/>
          <w:rtl/>
        </w:rPr>
      </w:pPr>
    </w:p>
    <w:p w14:paraId="1A97D37F" w14:textId="77777777" w:rsidR="001E2274" w:rsidRDefault="00D70D61" w:rsidP="005F3BF3">
      <w:pPr>
        <w:rPr>
          <w:caps/>
          <w:sz w:val="24"/>
          <w:szCs w:val="24"/>
          <w:u w:val="single"/>
          <w:rtl/>
        </w:rPr>
      </w:pPr>
      <w:r w:rsidRPr="00D70D61">
        <w:rPr>
          <w:rFonts w:hint="cs"/>
          <w:caps/>
          <w:sz w:val="24"/>
          <w:szCs w:val="24"/>
          <w:u w:val="single"/>
          <w:rtl/>
        </w:rPr>
        <w:t>מר שמואל רוטמן - ממלא מקום וסגן ראש העיר יהוד</w:t>
      </w:r>
      <w:r w:rsidR="001E2274">
        <w:rPr>
          <w:rFonts w:hint="cs"/>
          <w:caps/>
          <w:sz w:val="24"/>
          <w:szCs w:val="24"/>
          <w:u w:val="single"/>
          <w:rtl/>
        </w:rPr>
        <w:t>:</w:t>
      </w:r>
    </w:p>
    <w:p w14:paraId="52E03EEE" w14:textId="3A925370" w:rsidR="001E2274" w:rsidRDefault="00C45218" w:rsidP="005F3BF3">
      <w:pPr>
        <w:rPr>
          <w:b w:val="0"/>
          <w:bCs w:val="0"/>
          <w:caps/>
          <w:sz w:val="24"/>
          <w:szCs w:val="24"/>
          <w:rtl/>
        </w:rPr>
      </w:pPr>
      <w:r>
        <w:rPr>
          <w:rFonts w:hint="cs"/>
          <w:b w:val="0"/>
          <w:bCs w:val="0"/>
          <w:caps/>
          <w:sz w:val="24"/>
          <w:szCs w:val="24"/>
          <w:rtl/>
        </w:rPr>
        <w:t>אני לא גר שם באף דירה על יד</w:t>
      </w:r>
    </w:p>
    <w:p w14:paraId="276398E1" w14:textId="77777777" w:rsidR="001E2274" w:rsidRDefault="001E2274" w:rsidP="005F3BF3">
      <w:pPr>
        <w:rPr>
          <w:b w:val="0"/>
          <w:bCs w:val="0"/>
          <w:caps/>
          <w:sz w:val="24"/>
          <w:szCs w:val="24"/>
          <w:rtl/>
        </w:rPr>
      </w:pPr>
    </w:p>
    <w:p w14:paraId="10187655" w14:textId="77777777" w:rsidR="001E2274" w:rsidRDefault="00D17364" w:rsidP="005F3BF3">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0268734B" w14:textId="4D996084" w:rsidR="001E2274" w:rsidRDefault="00C45218" w:rsidP="005F3BF3">
      <w:pPr>
        <w:rPr>
          <w:b w:val="0"/>
          <w:bCs w:val="0"/>
          <w:caps/>
          <w:sz w:val="24"/>
          <w:szCs w:val="24"/>
          <w:rtl/>
        </w:rPr>
      </w:pPr>
      <w:r>
        <w:rPr>
          <w:rFonts w:hint="cs"/>
          <w:b w:val="0"/>
          <w:bCs w:val="0"/>
          <w:caps/>
          <w:sz w:val="24"/>
          <w:szCs w:val="24"/>
          <w:rtl/>
        </w:rPr>
        <w:t>אני לא</w:t>
      </w:r>
      <w:r w:rsidR="000F703D">
        <w:rPr>
          <w:rFonts w:hint="cs"/>
          <w:b w:val="0"/>
          <w:bCs w:val="0"/>
          <w:caps/>
          <w:sz w:val="24"/>
          <w:szCs w:val="24"/>
          <w:rtl/>
        </w:rPr>
        <w:t xml:space="preserve"> </w:t>
      </w:r>
      <w:r>
        <w:rPr>
          <w:rFonts w:hint="cs"/>
          <w:b w:val="0"/>
          <w:bCs w:val="0"/>
          <w:caps/>
          <w:sz w:val="24"/>
          <w:szCs w:val="24"/>
          <w:rtl/>
        </w:rPr>
        <w:t xml:space="preserve">... לא אמרתי שאתה גר שם </w:t>
      </w:r>
    </w:p>
    <w:p w14:paraId="32ECC59B" w14:textId="77777777" w:rsidR="001E2274" w:rsidRDefault="001E2274" w:rsidP="005F3BF3">
      <w:pPr>
        <w:rPr>
          <w:b w:val="0"/>
          <w:bCs w:val="0"/>
          <w:caps/>
          <w:sz w:val="24"/>
          <w:szCs w:val="24"/>
          <w:rtl/>
        </w:rPr>
      </w:pPr>
    </w:p>
    <w:p w14:paraId="76450AFC" w14:textId="77777777" w:rsidR="001E2274" w:rsidRDefault="00D70D61" w:rsidP="005F3BF3">
      <w:pPr>
        <w:rPr>
          <w:caps/>
          <w:sz w:val="24"/>
          <w:szCs w:val="24"/>
          <w:u w:val="single"/>
          <w:rtl/>
        </w:rPr>
      </w:pPr>
      <w:r w:rsidRPr="00D70D61">
        <w:rPr>
          <w:rFonts w:hint="cs"/>
          <w:caps/>
          <w:sz w:val="24"/>
          <w:szCs w:val="24"/>
          <w:u w:val="single"/>
          <w:rtl/>
        </w:rPr>
        <w:t>מר שמואל רוטמן - ממלא מקום וסגן ראש העיר יהוד</w:t>
      </w:r>
      <w:r w:rsidR="001E2274">
        <w:rPr>
          <w:rFonts w:hint="cs"/>
          <w:caps/>
          <w:sz w:val="24"/>
          <w:szCs w:val="24"/>
          <w:u w:val="single"/>
          <w:rtl/>
        </w:rPr>
        <w:t>:</w:t>
      </w:r>
    </w:p>
    <w:p w14:paraId="2772C762" w14:textId="15804E35" w:rsidR="001E2274" w:rsidRDefault="00C45218" w:rsidP="005F3BF3">
      <w:pPr>
        <w:rPr>
          <w:b w:val="0"/>
          <w:bCs w:val="0"/>
          <w:caps/>
          <w:sz w:val="24"/>
          <w:szCs w:val="24"/>
          <w:rtl/>
        </w:rPr>
      </w:pPr>
      <w:r>
        <w:rPr>
          <w:rFonts w:hint="cs"/>
          <w:b w:val="0"/>
          <w:bCs w:val="0"/>
          <w:caps/>
          <w:sz w:val="24"/>
          <w:szCs w:val="24"/>
          <w:rtl/>
        </w:rPr>
        <w:t xml:space="preserve">למרות שזה נאמר עליי </w:t>
      </w:r>
    </w:p>
    <w:p w14:paraId="4065AB4B" w14:textId="77777777" w:rsidR="001E2274" w:rsidRDefault="001E2274" w:rsidP="005F3BF3">
      <w:pPr>
        <w:rPr>
          <w:b w:val="0"/>
          <w:bCs w:val="0"/>
          <w:caps/>
          <w:sz w:val="24"/>
          <w:szCs w:val="24"/>
          <w:rtl/>
        </w:rPr>
      </w:pPr>
    </w:p>
    <w:p w14:paraId="514E3B0C" w14:textId="77777777" w:rsidR="001E2274" w:rsidRDefault="00D17364" w:rsidP="005F3BF3">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70FC014E" w14:textId="51C36D8A" w:rsidR="001E2274" w:rsidRDefault="00C45218" w:rsidP="005F3BF3">
      <w:pPr>
        <w:rPr>
          <w:b w:val="0"/>
          <w:bCs w:val="0"/>
          <w:caps/>
          <w:sz w:val="24"/>
          <w:szCs w:val="24"/>
          <w:rtl/>
        </w:rPr>
      </w:pPr>
      <w:r>
        <w:rPr>
          <w:rFonts w:hint="cs"/>
          <w:b w:val="0"/>
          <w:bCs w:val="0"/>
          <w:caps/>
          <w:sz w:val="24"/>
          <w:szCs w:val="24"/>
          <w:rtl/>
        </w:rPr>
        <w:t>אני אני מי אמר אני לא אמרתי את זה עליך</w:t>
      </w:r>
    </w:p>
    <w:p w14:paraId="176929E0" w14:textId="77777777" w:rsidR="001E2274" w:rsidRDefault="001E2274" w:rsidP="005F3BF3">
      <w:pPr>
        <w:rPr>
          <w:b w:val="0"/>
          <w:bCs w:val="0"/>
          <w:caps/>
          <w:sz w:val="24"/>
          <w:szCs w:val="24"/>
          <w:rtl/>
        </w:rPr>
      </w:pPr>
    </w:p>
    <w:p w14:paraId="39033754" w14:textId="77777777" w:rsidR="001E2274" w:rsidRDefault="00D70D61" w:rsidP="005F3BF3">
      <w:pPr>
        <w:rPr>
          <w:caps/>
          <w:sz w:val="24"/>
          <w:szCs w:val="24"/>
          <w:u w:val="single"/>
          <w:rtl/>
        </w:rPr>
      </w:pPr>
      <w:r w:rsidRPr="00D70D61">
        <w:rPr>
          <w:rFonts w:hint="cs"/>
          <w:caps/>
          <w:sz w:val="24"/>
          <w:szCs w:val="24"/>
          <w:u w:val="single"/>
          <w:rtl/>
        </w:rPr>
        <w:t>מר שמואל רוטמן - ממלא מקום וסגן ראש העיר יהוד</w:t>
      </w:r>
      <w:r w:rsidR="001E2274">
        <w:rPr>
          <w:rFonts w:hint="cs"/>
          <w:caps/>
          <w:sz w:val="24"/>
          <w:szCs w:val="24"/>
          <w:u w:val="single"/>
          <w:rtl/>
        </w:rPr>
        <w:t>:</w:t>
      </w:r>
    </w:p>
    <w:p w14:paraId="63EDD9A4" w14:textId="413C1520" w:rsidR="001E2274" w:rsidRDefault="00C45218" w:rsidP="005F3BF3">
      <w:pPr>
        <w:rPr>
          <w:b w:val="0"/>
          <w:bCs w:val="0"/>
          <w:caps/>
          <w:sz w:val="24"/>
          <w:szCs w:val="24"/>
          <w:rtl/>
        </w:rPr>
      </w:pPr>
      <w:r>
        <w:rPr>
          <w:rFonts w:hint="cs"/>
          <w:b w:val="0"/>
          <w:bCs w:val="0"/>
          <w:caps/>
          <w:sz w:val="24"/>
          <w:szCs w:val="24"/>
          <w:rtl/>
        </w:rPr>
        <w:t>ואין לי שום סיבה פוליטית</w:t>
      </w:r>
    </w:p>
    <w:p w14:paraId="387830BF" w14:textId="77777777" w:rsidR="001E2274" w:rsidRDefault="001E2274" w:rsidP="005F3BF3">
      <w:pPr>
        <w:rPr>
          <w:b w:val="0"/>
          <w:bCs w:val="0"/>
          <w:caps/>
          <w:sz w:val="24"/>
          <w:szCs w:val="24"/>
          <w:rtl/>
        </w:rPr>
      </w:pPr>
    </w:p>
    <w:p w14:paraId="66A62D64" w14:textId="77777777" w:rsidR="001E2274" w:rsidRDefault="00D17364" w:rsidP="005F3BF3">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471653A8" w14:textId="4B6E6F07" w:rsidR="001E2274" w:rsidRDefault="00C45218" w:rsidP="005F3BF3">
      <w:pPr>
        <w:rPr>
          <w:b w:val="0"/>
          <w:bCs w:val="0"/>
          <w:caps/>
          <w:sz w:val="24"/>
          <w:szCs w:val="24"/>
          <w:rtl/>
        </w:rPr>
      </w:pPr>
      <w:r>
        <w:rPr>
          <w:rFonts w:hint="cs"/>
          <w:b w:val="0"/>
          <w:bCs w:val="0"/>
          <w:caps/>
          <w:sz w:val="24"/>
          <w:szCs w:val="24"/>
          <w:rtl/>
        </w:rPr>
        <w:t xml:space="preserve">אף אחד לא אמר </w:t>
      </w:r>
    </w:p>
    <w:p w14:paraId="75F2D5F7" w14:textId="77777777" w:rsidR="001E2274" w:rsidRDefault="001E2274" w:rsidP="005F3BF3">
      <w:pPr>
        <w:rPr>
          <w:b w:val="0"/>
          <w:bCs w:val="0"/>
          <w:caps/>
          <w:sz w:val="24"/>
          <w:szCs w:val="24"/>
          <w:rtl/>
        </w:rPr>
      </w:pPr>
    </w:p>
    <w:p w14:paraId="74D0C64F" w14:textId="77777777" w:rsidR="001E2274" w:rsidRDefault="00D70D61" w:rsidP="005F3BF3">
      <w:pPr>
        <w:rPr>
          <w:caps/>
          <w:sz w:val="24"/>
          <w:szCs w:val="24"/>
          <w:u w:val="single"/>
          <w:rtl/>
        </w:rPr>
      </w:pPr>
      <w:r w:rsidRPr="00D70D61">
        <w:rPr>
          <w:rFonts w:hint="cs"/>
          <w:caps/>
          <w:sz w:val="24"/>
          <w:szCs w:val="24"/>
          <w:u w:val="single"/>
          <w:rtl/>
        </w:rPr>
        <w:t>מר שמואל רוטמן - ממלא מקום וסגן ראש העיר יהוד</w:t>
      </w:r>
      <w:r w:rsidR="001E2274">
        <w:rPr>
          <w:rFonts w:hint="cs"/>
          <w:caps/>
          <w:sz w:val="24"/>
          <w:szCs w:val="24"/>
          <w:u w:val="single"/>
          <w:rtl/>
        </w:rPr>
        <w:t>:</w:t>
      </w:r>
    </w:p>
    <w:p w14:paraId="5FB3FD9D" w14:textId="10284AF8" w:rsidR="001E2274" w:rsidRDefault="00C45218" w:rsidP="005F3BF3">
      <w:pPr>
        <w:rPr>
          <w:b w:val="0"/>
          <w:bCs w:val="0"/>
          <w:caps/>
          <w:sz w:val="24"/>
          <w:szCs w:val="24"/>
          <w:rtl/>
        </w:rPr>
      </w:pPr>
      <w:r>
        <w:rPr>
          <w:rFonts w:hint="cs"/>
          <w:b w:val="0"/>
          <w:bCs w:val="0"/>
          <w:caps/>
          <w:sz w:val="24"/>
          <w:szCs w:val="24"/>
          <w:rtl/>
        </w:rPr>
        <w:t>בסדר אז בוא נגיד שלא נאמר. אין אין לנו שום דבר אנחנו באים מתוך ראייה נקייה ועניינית אנחנו</w:t>
      </w:r>
      <w:r w:rsidR="000F703D">
        <w:rPr>
          <w:rFonts w:hint="cs"/>
          <w:b w:val="0"/>
          <w:bCs w:val="0"/>
          <w:caps/>
          <w:sz w:val="24"/>
          <w:szCs w:val="24"/>
          <w:rtl/>
        </w:rPr>
        <w:t xml:space="preserve"> </w:t>
      </w:r>
      <w:r>
        <w:rPr>
          <w:rFonts w:hint="cs"/>
          <w:b w:val="0"/>
          <w:bCs w:val="0"/>
          <w:caps/>
          <w:sz w:val="24"/>
          <w:szCs w:val="24"/>
          <w:rtl/>
        </w:rPr>
        <w:t>... עכשיו לגבי המרחקים בואו אני אראה לכם סליחה שאני צריך להראות ו, כי הצוות שלנו מאוד עסוק איפה הבניינים לבניין הזה לעומת החלופה הקודמת אנחנו מתקרבים ולא מתרחקים</w:t>
      </w:r>
    </w:p>
    <w:p w14:paraId="000768FC" w14:textId="77777777" w:rsidR="001E2274" w:rsidRDefault="001E2274" w:rsidP="005F3BF3">
      <w:pPr>
        <w:rPr>
          <w:b w:val="0"/>
          <w:bCs w:val="0"/>
          <w:caps/>
          <w:sz w:val="24"/>
          <w:szCs w:val="24"/>
          <w:rtl/>
        </w:rPr>
      </w:pPr>
    </w:p>
    <w:p w14:paraId="37D8FAAB" w14:textId="77777777" w:rsidR="001E2274" w:rsidRDefault="000A5C33" w:rsidP="005F3BF3">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4CB3AAE0" w14:textId="0854CA13" w:rsidR="001E2274" w:rsidRDefault="00C45218" w:rsidP="005F3BF3">
      <w:pPr>
        <w:rPr>
          <w:b w:val="0"/>
          <w:bCs w:val="0"/>
          <w:caps/>
          <w:sz w:val="24"/>
          <w:szCs w:val="24"/>
          <w:rtl/>
        </w:rPr>
      </w:pPr>
      <w:r>
        <w:rPr>
          <w:rFonts w:hint="cs"/>
          <w:b w:val="0"/>
          <w:bCs w:val="0"/>
          <w:caps/>
          <w:sz w:val="24"/>
          <w:szCs w:val="24"/>
          <w:rtl/>
        </w:rPr>
        <w:t xml:space="preserve">מה המרחק? </w:t>
      </w:r>
    </w:p>
    <w:p w14:paraId="37532F97" w14:textId="77777777" w:rsidR="001E2274" w:rsidRDefault="001E2274" w:rsidP="005F3BF3">
      <w:pPr>
        <w:rPr>
          <w:b w:val="0"/>
          <w:bCs w:val="0"/>
          <w:caps/>
          <w:sz w:val="24"/>
          <w:szCs w:val="24"/>
          <w:rtl/>
        </w:rPr>
      </w:pPr>
    </w:p>
    <w:p w14:paraId="3BA02A1A" w14:textId="77777777" w:rsidR="001E2274" w:rsidRDefault="003361D4" w:rsidP="005F3BF3">
      <w:pPr>
        <w:rPr>
          <w:caps/>
          <w:sz w:val="24"/>
          <w:szCs w:val="24"/>
          <w:u w:val="single"/>
          <w:rtl/>
        </w:rPr>
      </w:pPr>
      <w:r w:rsidRPr="003361D4">
        <w:rPr>
          <w:rFonts w:hint="cs"/>
          <w:caps/>
          <w:sz w:val="24"/>
          <w:szCs w:val="24"/>
          <w:u w:val="single"/>
          <w:rtl/>
        </w:rPr>
        <w:t>עורך דין ניצן בן ארויה - יועץ משפטי לוועדה המחוזית</w:t>
      </w:r>
      <w:r w:rsidR="001E2274">
        <w:rPr>
          <w:rFonts w:hint="cs"/>
          <w:caps/>
          <w:sz w:val="24"/>
          <w:szCs w:val="24"/>
          <w:u w:val="single"/>
          <w:rtl/>
        </w:rPr>
        <w:t>:</w:t>
      </w:r>
    </w:p>
    <w:p w14:paraId="2DA89A3E" w14:textId="1A153BB4" w:rsidR="001E2274" w:rsidRDefault="00C45218" w:rsidP="005F3BF3">
      <w:pPr>
        <w:rPr>
          <w:b w:val="0"/>
          <w:bCs w:val="0"/>
          <w:caps/>
          <w:sz w:val="24"/>
          <w:szCs w:val="24"/>
          <w:rtl/>
        </w:rPr>
      </w:pPr>
      <w:r>
        <w:rPr>
          <w:rFonts w:hint="cs"/>
          <w:b w:val="0"/>
          <w:bCs w:val="0"/>
          <w:caps/>
          <w:sz w:val="24"/>
          <w:szCs w:val="24"/>
          <w:rtl/>
        </w:rPr>
        <w:t>מה המרחק?</w:t>
      </w:r>
    </w:p>
    <w:p w14:paraId="0D55757F" w14:textId="77777777" w:rsidR="001E2274" w:rsidRDefault="001E2274" w:rsidP="005F3BF3">
      <w:pPr>
        <w:rPr>
          <w:b w:val="0"/>
          <w:bCs w:val="0"/>
          <w:caps/>
          <w:sz w:val="24"/>
          <w:szCs w:val="24"/>
          <w:rtl/>
        </w:rPr>
      </w:pPr>
    </w:p>
    <w:p w14:paraId="5401EB67" w14:textId="77777777" w:rsidR="001E2274" w:rsidRDefault="000A5C33" w:rsidP="005F3BF3">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63CC3881" w14:textId="0A7C0CC1" w:rsidR="001E2274" w:rsidRDefault="00C45218" w:rsidP="005F3BF3">
      <w:pPr>
        <w:rPr>
          <w:b w:val="0"/>
          <w:bCs w:val="0"/>
          <w:caps/>
          <w:sz w:val="24"/>
          <w:szCs w:val="24"/>
          <w:rtl/>
        </w:rPr>
      </w:pPr>
      <w:r>
        <w:rPr>
          <w:rFonts w:hint="cs"/>
          <w:b w:val="0"/>
          <w:bCs w:val="0"/>
          <w:caps/>
          <w:sz w:val="24"/>
          <w:szCs w:val="24"/>
          <w:rtl/>
        </w:rPr>
        <w:t>מה המרחק?</w:t>
      </w:r>
    </w:p>
    <w:p w14:paraId="22894EBF" w14:textId="77777777" w:rsidR="001E2274" w:rsidRDefault="001E2274" w:rsidP="005F3BF3">
      <w:pPr>
        <w:rPr>
          <w:b w:val="0"/>
          <w:bCs w:val="0"/>
          <w:caps/>
          <w:sz w:val="24"/>
          <w:szCs w:val="24"/>
          <w:rtl/>
        </w:rPr>
      </w:pPr>
    </w:p>
    <w:p w14:paraId="5F61390C" w14:textId="77777777" w:rsidR="001E2274" w:rsidRDefault="00BA49D1" w:rsidP="005F3BF3">
      <w:pPr>
        <w:rPr>
          <w:caps/>
          <w:sz w:val="24"/>
          <w:szCs w:val="24"/>
          <w:u w:val="single"/>
          <w:rtl/>
        </w:rPr>
      </w:pPr>
      <w:r w:rsidRPr="00BA49D1">
        <w:rPr>
          <w:rFonts w:hint="cs"/>
          <w:caps/>
          <w:sz w:val="24"/>
          <w:szCs w:val="24"/>
          <w:u w:val="single"/>
          <w:rtl/>
        </w:rPr>
        <w:lastRenderedPageBreak/>
        <w:t>מר גיל שנהב - אדריכל עורך התוכנית</w:t>
      </w:r>
      <w:r w:rsidR="001E2274">
        <w:rPr>
          <w:rFonts w:hint="cs"/>
          <w:caps/>
          <w:sz w:val="24"/>
          <w:szCs w:val="24"/>
          <w:u w:val="single"/>
          <w:rtl/>
        </w:rPr>
        <w:t>:</w:t>
      </w:r>
    </w:p>
    <w:p w14:paraId="34997016" w14:textId="68B0BD76" w:rsidR="001E2274" w:rsidRDefault="00C45218" w:rsidP="005F3BF3">
      <w:pPr>
        <w:rPr>
          <w:b w:val="0"/>
          <w:bCs w:val="0"/>
          <w:caps/>
          <w:sz w:val="24"/>
          <w:szCs w:val="24"/>
          <w:rtl/>
        </w:rPr>
      </w:pPr>
      <w:r>
        <w:rPr>
          <w:rFonts w:hint="cs"/>
          <w:b w:val="0"/>
          <w:bCs w:val="0"/>
          <w:caps/>
          <w:sz w:val="24"/>
          <w:szCs w:val="24"/>
          <w:rtl/>
        </w:rPr>
        <w:t>שלושים ארבעים מטר</w:t>
      </w:r>
    </w:p>
    <w:p w14:paraId="089EC56A" w14:textId="77777777" w:rsidR="001E2274" w:rsidRDefault="001E2274" w:rsidP="005F3BF3">
      <w:pPr>
        <w:rPr>
          <w:b w:val="0"/>
          <w:bCs w:val="0"/>
          <w:caps/>
          <w:sz w:val="24"/>
          <w:szCs w:val="24"/>
          <w:rtl/>
        </w:rPr>
      </w:pPr>
    </w:p>
    <w:p w14:paraId="50D6BE45" w14:textId="77777777" w:rsidR="001E2274" w:rsidRDefault="00D70D61" w:rsidP="005F3BF3">
      <w:pPr>
        <w:rPr>
          <w:caps/>
          <w:sz w:val="24"/>
          <w:szCs w:val="24"/>
          <w:u w:val="single"/>
          <w:rtl/>
        </w:rPr>
      </w:pPr>
      <w:r w:rsidRPr="00D70D61">
        <w:rPr>
          <w:rFonts w:hint="cs"/>
          <w:caps/>
          <w:sz w:val="24"/>
          <w:szCs w:val="24"/>
          <w:u w:val="single"/>
          <w:rtl/>
        </w:rPr>
        <w:t>מר שמואל רוטמן - ממלא מקום וסגן ראש העיר יהוד</w:t>
      </w:r>
      <w:r w:rsidR="001E2274">
        <w:rPr>
          <w:rFonts w:hint="cs"/>
          <w:caps/>
          <w:sz w:val="24"/>
          <w:szCs w:val="24"/>
          <w:u w:val="single"/>
          <w:rtl/>
        </w:rPr>
        <w:t>:</w:t>
      </w:r>
    </w:p>
    <w:p w14:paraId="2CEA93D6" w14:textId="2FD671C1" w:rsidR="001E2274" w:rsidRDefault="00C45218" w:rsidP="005F3BF3">
      <w:pPr>
        <w:rPr>
          <w:b w:val="0"/>
          <w:bCs w:val="0"/>
          <w:caps/>
          <w:sz w:val="24"/>
          <w:szCs w:val="24"/>
          <w:rtl/>
        </w:rPr>
      </w:pPr>
      <w:r>
        <w:rPr>
          <w:rFonts w:hint="cs"/>
          <w:b w:val="0"/>
          <w:bCs w:val="0"/>
          <w:caps/>
          <w:sz w:val="24"/>
          <w:szCs w:val="24"/>
          <w:rtl/>
        </w:rPr>
        <w:t>הנה פה היה,</w:t>
      </w:r>
    </w:p>
    <w:p w14:paraId="4E0826AF" w14:textId="77777777" w:rsidR="001E2274" w:rsidRDefault="001E2274" w:rsidP="005F3BF3">
      <w:pPr>
        <w:rPr>
          <w:b w:val="0"/>
          <w:bCs w:val="0"/>
          <w:caps/>
          <w:sz w:val="24"/>
          <w:szCs w:val="24"/>
          <w:rtl/>
        </w:rPr>
      </w:pPr>
    </w:p>
    <w:p w14:paraId="2C6028A1" w14:textId="77777777" w:rsidR="001E2274" w:rsidRDefault="005E0962" w:rsidP="005F3BF3">
      <w:pPr>
        <w:rPr>
          <w:caps/>
          <w:sz w:val="24"/>
          <w:szCs w:val="24"/>
          <w:u w:val="single"/>
          <w:rtl/>
        </w:rPr>
      </w:pPr>
      <w:r w:rsidRPr="005E0962">
        <w:rPr>
          <w:rFonts w:hint="cs"/>
          <w:caps/>
          <w:sz w:val="24"/>
          <w:szCs w:val="24"/>
          <w:u w:val="single"/>
          <w:rtl/>
        </w:rPr>
        <w:t>דובר</w:t>
      </w:r>
      <w:r w:rsidR="001E2274">
        <w:rPr>
          <w:rFonts w:hint="cs"/>
          <w:caps/>
          <w:sz w:val="24"/>
          <w:szCs w:val="24"/>
          <w:u w:val="single"/>
          <w:rtl/>
        </w:rPr>
        <w:t>:</w:t>
      </w:r>
    </w:p>
    <w:p w14:paraId="3C64480A" w14:textId="594E5001" w:rsidR="001E2274" w:rsidRDefault="00C45218" w:rsidP="005F3BF3">
      <w:pPr>
        <w:rPr>
          <w:b w:val="0"/>
          <w:bCs w:val="0"/>
          <w:caps/>
          <w:sz w:val="24"/>
          <w:szCs w:val="24"/>
          <w:rtl/>
        </w:rPr>
      </w:pPr>
      <w:r>
        <w:rPr>
          <w:rFonts w:hint="cs"/>
          <w:b w:val="0"/>
          <w:bCs w:val="0"/>
          <w:caps/>
          <w:sz w:val="24"/>
          <w:szCs w:val="24"/>
          <w:rtl/>
        </w:rPr>
        <w:t xml:space="preserve">נו, באמת </w:t>
      </w:r>
    </w:p>
    <w:p w14:paraId="29C0E3BD" w14:textId="77777777" w:rsidR="001E2274" w:rsidRDefault="001E2274" w:rsidP="005F3BF3">
      <w:pPr>
        <w:rPr>
          <w:b w:val="0"/>
          <w:bCs w:val="0"/>
          <w:caps/>
          <w:sz w:val="24"/>
          <w:szCs w:val="24"/>
          <w:rtl/>
        </w:rPr>
      </w:pPr>
    </w:p>
    <w:p w14:paraId="21AE820F" w14:textId="77777777" w:rsidR="001E2274" w:rsidRDefault="003361D4" w:rsidP="005F3BF3">
      <w:pPr>
        <w:rPr>
          <w:caps/>
          <w:sz w:val="24"/>
          <w:szCs w:val="24"/>
          <w:u w:val="single"/>
          <w:rtl/>
        </w:rPr>
      </w:pPr>
      <w:r w:rsidRPr="003361D4">
        <w:rPr>
          <w:rFonts w:hint="cs"/>
          <w:caps/>
          <w:sz w:val="24"/>
          <w:szCs w:val="24"/>
          <w:u w:val="single"/>
          <w:rtl/>
        </w:rPr>
        <w:t>עורך דין ניצן בן ארויה - יועץ משפטי לוועדה המחוזית</w:t>
      </w:r>
      <w:r w:rsidR="001E2274">
        <w:rPr>
          <w:rFonts w:hint="cs"/>
          <w:caps/>
          <w:sz w:val="24"/>
          <w:szCs w:val="24"/>
          <w:u w:val="single"/>
          <w:rtl/>
        </w:rPr>
        <w:t>:</w:t>
      </w:r>
    </w:p>
    <w:p w14:paraId="2FFF788F" w14:textId="00038268" w:rsidR="001E2274" w:rsidRDefault="00C45218" w:rsidP="005F3BF3">
      <w:pPr>
        <w:rPr>
          <w:b w:val="0"/>
          <w:bCs w:val="0"/>
          <w:caps/>
          <w:sz w:val="24"/>
          <w:szCs w:val="24"/>
          <w:rtl/>
        </w:rPr>
      </w:pPr>
      <w:r>
        <w:rPr>
          <w:rFonts w:hint="cs"/>
          <w:b w:val="0"/>
          <w:bCs w:val="0"/>
          <w:caps/>
          <w:sz w:val="24"/>
          <w:szCs w:val="24"/>
          <w:rtl/>
        </w:rPr>
        <w:t>תקשיבו חברים</w:t>
      </w:r>
      <w:r w:rsidR="000F703D">
        <w:rPr>
          <w:rFonts w:hint="cs"/>
          <w:b w:val="0"/>
          <w:bCs w:val="0"/>
          <w:caps/>
          <w:sz w:val="24"/>
          <w:szCs w:val="24"/>
          <w:rtl/>
        </w:rPr>
        <w:t xml:space="preserve"> </w:t>
      </w:r>
      <w:r>
        <w:rPr>
          <w:rFonts w:hint="cs"/>
          <w:b w:val="0"/>
          <w:bCs w:val="0"/>
          <w:caps/>
          <w:sz w:val="24"/>
          <w:szCs w:val="24"/>
          <w:rtl/>
        </w:rPr>
        <w:t>...</w:t>
      </w:r>
    </w:p>
    <w:p w14:paraId="67ED8D2B" w14:textId="77777777" w:rsidR="001E2274" w:rsidRDefault="001E2274" w:rsidP="005F3BF3">
      <w:pPr>
        <w:rPr>
          <w:b w:val="0"/>
          <w:bCs w:val="0"/>
          <w:caps/>
          <w:sz w:val="24"/>
          <w:szCs w:val="24"/>
          <w:rtl/>
        </w:rPr>
      </w:pPr>
    </w:p>
    <w:p w14:paraId="7298C544" w14:textId="77777777" w:rsidR="001E2274" w:rsidRDefault="00D17364" w:rsidP="005F3BF3">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22172739" w14:textId="3EC04EB8" w:rsidR="001E2274" w:rsidRDefault="00C45218" w:rsidP="005F3BF3">
      <w:pPr>
        <w:rPr>
          <w:b w:val="0"/>
          <w:bCs w:val="0"/>
          <w:caps/>
          <w:sz w:val="24"/>
          <w:szCs w:val="24"/>
          <w:rtl/>
        </w:rPr>
      </w:pPr>
      <w:r>
        <w:rPr>
          <w:rFonts w:hint="cs"/>
          <w:b w:val="0"/>
          <w:bCs w:val="0"/>
          <w:caps/>
          <w:sz w:val="24"/>
          <w:szCs w:val="24"/>
          <w:rtl/>
        </w:rPr>
        <w:t>אני לא מבין</w:t>
      </w:r>
    </w:p>
    <w:p w14:paraId="1F4D9DB7" w14:textId="77777777" w:rsidR="001E2274" w:rsidRDefault="001E2274" w:rsidP="005F3BF3">
      <w:pPr>
        <w:rPr>
          <w:b w:val="0"/>
          <w:bCs w:val="0"/>
          <w:caps/>
          <w:sz w:val="24"/>
          <w:szCs w:val="24"/>
          <w:rtl/>
        </w:rPr>
      </w:pPr>
    </w:p>
    <w:p w14:paraId="1F8D70B9" w14:textId="77777777" w:rsidR="001E2274" w:rsidRDefault="00D70D61" w:rsidP="005F3BF3">
      <w:pPr>
        <w:rPr>
          <w:caps/>
          <w:sz w:val="24"/>
          <w:szCs w:val="24"/>
          <w:u w:val="single"/>
          <w:rtl/>
        </w:rPr>
      </w:pPr>
      <w:r w:rsidRPr="00D70D61">
        <w:rPr>
          <w:rFonts w:hint="cs"/>
          <w:caps/>
          <w:sz w:val="24"/>
          <w:szCs w:val="24"/>
          <w:u w:val="single"/>
          <w:rtl/>
        </w:rPr>
        <w:t>מר שמואל רוטמן - ממלא מקום וסגן ראש העיר יהוד</w:t>
      </w:r>
      <w:r w:rsidR="001E2274">
        <w:rPr>
          <w:rFonts w:hint="cs"/>
          <w:caps/>
          <w:sz w:val="24"/>
          <w:szCs w:val="24"/>
          <w:u w:val="single"/>
          <w:rtl/>
        </w:rPr>
        <w:t>:</w:t>
      </w:r>
    </w:p>
    <w:p w14:paraId="649570C1" w14:textId="69D4B0BF" w:rsidR="001E2274" w:rsidRDefault="00C45218" w:rsidP="005F3BF3">
      <w:pPr>
        <w:rPr>
          <w:b w:val="0"/>
          <w:bCs w:val="0"/>
          <w:caps/>
          <w:sz w:val="24"/>
          <w:szCs w:val="24"/>
          <w:rtl/>
        </w:rPr>
      </w:pPr>
      <w:r>
        <w:rPr>
          <w:rFonts w:hint="cs"/>
          <w:b w:val="0"/>
          <w:bCs w:val="0"/>
          <w:caps/>
          <w:sz w:val="24"/>
          <w:szCs w:val="24"/>
          <w:rtl/>
        </w:rPr>
        <w:t>... המרחק הוא</w:t>
      </w:r>
      <w:r w:rsidR="000F703D">
        <w:rPr>
          <w:rFonts w:hint="cs"/>
          <w:b w:val="0"/>
          <w:bCs w:val="0"/>
          <w:caps/>
          <w:sz w:val="24"/>
          <w:szCs w:val="24"/>
          <w:rtl/>
        </w:rPr>
        <w:t xml:space="preserve"> </w:t>
      </w:r>
      <w:r>
        <w:rPr>
          <w:rFonts w:hint="cs"/>
          <w:b w:val="0"/>
          <w:bCs w:val="0"/>
          <w:caps/>
          <w:sz w:val="24"/>
          <w:szCs w:val="24"/>
          <w:rtl/>
        </w:rPr>
        <w:t>...</w:t>
      </w:r>
    </w:p>
    <w:p w14:paraId="7FA828F4" w14:textId="77777777" w:rsidR="001E2274" w:rsidRDefault="001E2274" w:rsidP="005F3BF3">
      <w:pPr>
        <w:rPr>
          <w:b w:val="0"/>
          <w:bCs w:val="0"/>
          <w:caps/>
          <w:sz w:val="24"/>
          <w:szCs w:val="24"/>
          <w:rtl/>
        </w:rPr>
      </w:pPr>
    </w:p>
    <w:p w14:paraId="3A535A7B" w14:textId="77777777" w:rsidR="001E2274" w:rsidRDefault="00D17364" w:rsidP="005F3BF3">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056BA7BB" w14:textId="102A1AD0" w:rsidR="001E2274" w:rsidRDefault="00C45218" w:rsidP="005F3BF3">
      <w:pPr>
        <w:rPr>
          <w:b w:val="0"/>
          <w:bCs w:val="0"/>
          <w:caps/>
          <w:sz w:val="24"/>
          <w:szCs w:val="24"/>
          <w:rtl/>
        </w:rPr>
      </w:pPr>
      <w:r>
        <w:rPr>
          <w:rFonts w:hint="cs"/>
          <w:b w:val="0"/>
          <w:bCs w:val="0"/>
          <w:caps/>
          <w:sz w:val="24"/>
          <w:szCs w:val="24"/>
          <w:rtl/>
        </w:rPr>
        <w:t>הבניין אחד, אז בניין אחד אז זה בסדר ו, אבל בבניין אחד אני מתרחק, בניין שני מתקרב, סו וואט?</w:t>
      </w:r>
    </w:p>
    <w:p w14:paraId="713810AC" w14:textId="77777777" w:rsidR="001E2274" w:rsidRDefault="001E2274" w:rsidP="005F3BF3">
      <w:pPr>
        <w:rPr>
          <w:b w:val="0"/>
          <w:bCs w:val="0"/>
          <w:caps/>
          <w:sz w:val="24"/>
          <w:szCs w:val="24"/>
          <w:rtl/>
        </w:rPr>
      </w:pPr>
    </w:p>
    <w:p w14:paraId="1331ADF4" w14:textId="77777777" w:rsidR="001E2274" w:rsidRDefault="00D70D61" w:rsidP="005F3BF3">
      <w:pPr>
        <w:rPr>
          <w:caps/>
          <w:sz w:val="24"/>
          <w:szCs w:val="24"/>
          <w:u w:val="single"/>
          <w:rtl/>
        </w:rPr>
      </w:pPr>
      <w:r w:rsidRPr="00D70D61">
        <w:rPr>
          <w:rFonts w:hint="cs"/>
          <w:caps/>
          <w:sz w:val="24"/>
          <w:szCs w:val="24"/>
          <w:u w:val="single"/>
          <w:rtl/>
        </w:rPr>
        <w:t>מר שמואל רוטמן - ממלא מקום וסגן ראש העיר יהוד</w:t>
      </w:r>
      <w:r w:rsidR="001E2274">
        <w:rPr>
          <w:rFonts w:hint="cs"/>
          <w:caps/>
          <w:sz w:val="24"/>
          <w:szCs w:val="24"/>
          <w:u w:val="single"/>
          <w:rtl/>
        </w:rPr>
        <w:t>:</w:t>
      </w:r>
    </w:p>
    <w:p w14:paraId="69EB2AEE" w14:textId="2AC2EE03" w:rsidR="001E2274" w:rsidRDefault="00C45218" w:rsidP="005F3BF3">
      <w:pPr>
        <w:rPr>
          <w:b w:val="0"/>
          <w:bCs w:val="0"/>
          <w:caps/>
          <w:sz w:val="24"/>
          <w:szCs w:val="24"/>
          <w:rtl/>
        </w:rPr>
      </w:pPr>
      <w:r>
        <w:rPr>
          <w:rFonts w:hint="cs"/>
          <w:b w:val="0"/>
          <w:bCs w:val="0"/>
          <w:caps/>
          <w:sz w:val="24"/>
          <w:szCs w:val="24"/>
          <w:rtl/>
        </w:rPr>
        <w:t>כן נו, אז זה לא נותן לי כלום</w:t>
      </w:r>
    </w:p>
    <w:p w14:paraId="0EE49664" w14:textId="77777777" w:rsidR="001E2274" w:rsidRDefault="001E2274" w:rsidP="005F3BF3">
      <w:pPr>
        <w:rPr>
          <w:b w:val="0"/>
          <w:bCs w:val="0"/>
          <w:caps/>
          <w:sz w:val="24"/>
          <w:szCs w:val="24"/>
          <w:rtl/>
        </w:rPr>
      </w:pPr>
    </w:p>
    <w:p w14:paraId="1D5E7E5C" w14:textId="77777777" w:rsidR="001E2274" w:rsidRDefault="00D17364" w:rsidP="005F3BF3">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423B33BD" w14:textId="73EB1A57" w:rsidR="001E2274" w:rsidRDefault="00C45218" w:rsidP="005F3BF3">
      <w:pPr>
        <w:rPr>
          <w:b w:val="0"/>
          <w:bCs w:val="0"/>
          <w:caps/>
          <w:sz w:val="24"/>
          <w:szCs w:val="24"/>
          <w:rtl/>
        </w:rPr>
      </w:pPr>
      <w:r>
        <w:rPr>
          <w:rFonts w:hint="cs"/>
          <w:b w:val="0"/>
          <w:bCs w:val="0"/>
          <w:caps/>
          <w:sz w:val="24"/>
          <w:szCs w:val="24"/>
          <w:rtl/>
        </w:rPr>
        <w:t>מה?</w:t>
      </w:r>
    </w:p>
    <w:p w14:paraId="726A3033" w14:textId="77777777" w:rsidR="001E2274" w:rsidRDefault="001E2274" w:rsidP="005F3BF3">
      <w:pPr>
        <w:rPr>
          <w:b w:val="0"/>
          <w:bCs w:val="0"/>
          <w:caps/>
          <w:sz w:val="24"/>
          <w:szCs w:val="24"/>
          <w:rtl/>
        </w:rPr>
      </w:pPr>
    </w:p>
    <w:p w14:paraId="3639858E" w14:textId="77777777" w:rsidR="001E2274" w:rsidRDefault="00D70D61" w:rsidP="005F3BF3">
      <w:pPr>
        <w:rPr>
          <w:caps/>
          <w:sz w:val="24"/>
          <w:szCs w:val="24"/>
          <w:u w:val="single"/>
          <w:rtl/>
        </w:rPr>
      </w:pPr>
      <w:r w:rsidRPr="00D70D61">
        <w:rPr>
          <w:rFonts w:hint="cs"/>
          <w:caps/>
          <w:sz w:val="24"/>
          <w:szCs w:val="24"/>
          <w:u w:val="single"/>
          <w:rtl/>
        </w:rPr>
        <w:t>מר שמואל רוטמן - ממלא מקום וסגן ראש העיר יהוד</w:t>
      </w:r>
      <w:r w:rsidR="001E2274">
        <w:rPr>
          <w:rFonts w:hint="cs"/>
          <w:caps/>
          <w:sz w:val="24"/>
          <w:szCs w:val="24"/>
          <w:u w:val="single"/>
          <w:rtl/>
        </w:rPr>
        <w:t>:</w:t>
      </w:r>
    </w:p>
    <w:p w14:paraId="618B151A" w14:textId="4D22418C" w:rsidR="001E2274" w:rsidRDefault="00C45218" w:rsidP="005F3BF3">
      <w:pPr>
        <w:rPr>
          <w:b w:val="0"/>
          <w:bCs w:val="0"/>
          <w:caps/>
          <w:sz w:val="24"/>
          <w:szCs w:val="24"/>
          <w:rtl/>
        </w:rPr>
      </w:pPr>
      <w:r>
        <w:rPr>
          <w:rFonts w:hint="cs"/>
          <w:b w:val="0"/>
          <w:bCs w:val="0"/>
          <w:caps/>
          <w:sz w:val="24"/>
          <w:szCs w:val="24"/>
          <w:rtl/>
        </w:rPr>
        <w:t>מתקרב אלינו יותר לבניין הזה. למה שאני אקח ו, למה שאני</w:t>
      </w:r>
      <w:r w:rsidR="000F703D">
        <w:rPr>
          <w:rFonts w:hint="cs"/>
          <w:b w:val="0"/>
          <w:bCs w:val="0"/>
          <w:caps/>
          <w:sz w:val="24"/>
          <w:szCs w:val="24"/>
          <w:rtl/>
        </w:rPr>
        <w:t xml:space="preserve"> </w:t>
      </w:r>
      <w:r>
        <w:rPr>
          <w:rFonts w:hint="cs"/>
          <w:b w:val="0"/>
          <w:bCs w:val="0"/>
          <w:caps/>
          <w:sz w:val="24"/>
          <w:szCs w:val="24"/>
          <w:rtl/>
        </w:rPr>
        <w:t>...</w:t>
      </w:r>
    </w:p>
    <w:p w14:paraId="6EC8055E" w14:textId="77777777" w:rsidR="001E2274" w:rsidRDefault="001E2274" w:rsidP="005F3BF3">
      <w:pPr>
        <w:rPr>
          <w:b w:val="0"/>
          <w:bCs w:val="0"/>
          <w:caps/>
          <w:sz w:val="24"/>
          <w:szCs w:val="24"/>
          <w:rtl/>
        </w:rPr>
      </w:pPr>
    </w:p>
    <w:p w14:paraId="4C509671" w14:textId="77777777" w:rsidR="001E2274" w:rsidRDefault="000A5C33" w:rsidP="005F3BF3">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0116BC34" w14:textId="57C56F6D" w:rsidR="001E2274" w:rsidRDefault="00C45218" w:rsidP="005F3BF3">
      <w:pPr>
        <w:rPr>
          <w:b w:val="0"/>
          <w:bCs w:val="0"/>
          <w:caps/>
          <w:sz w:val="24"/>
          <w:szCs w:val="24"/>
          <w:rtl/>
        </w:rPr>
      </w:pPr>
      <w:r>
        <w:rPr>
          <w:rFonts w:hint="cs"/>
          <w:b w:val="0"/>
          <w:bCs w:val="0"/>
          <w:caps/>
          <w:sz w:val="24"/>
          <w:szCs w:val="24"/>
          <w:rtl/>
        </w:rPr>
        <w:t>אנחנו בתוך העיר</w:t>
      </w:r>
      <w:r w:rsidR="000F703D">
        <w:rPr>
          <w:rFonts w:hint="cs"/>
          <w:b w:val="0"/>
          <w:bCs w:val="0"/>
          <w:caps/>
          <w:sz w:val="24"/>
          <w:szCs w:val="24"/>
          <w:rtl/>
        </w:rPr>
        <w:t xml:space="preserve"> </w:t>
      </w:r>
      <w:r>
        <w:rPr>
          <w:rFonts w:hint="cs"/>
          <w:b w:val="0"/>
          <w:bCs w:val="0"/>
          <w:caps/>
          <w:sz w:val="24"/>
          <w:szCs w:val="24"/>
          <w:rtl/>
        </w:rPr>
        <w:t>...</w:t>
      </w:r>
    </w:p>
    <w:p w14:paraId="0A82D645" w14:textId="77777777" w:rsidR="001E2274" w:rsidRDefault="001E2274" w:rsidP="005F3BF3">
      <w:pPr>
        <w:rPr>
          <w:b w:val="0"/>
          <w:bCs w:val="0"/>
          <w:caps/>
          <w:sz w:val="24"/>
          <w:szCs w:val="24"/>
          <w:rtl/>
        </w:rPr>
      </w:pPr>
    </w:p>
    <w:p w14:paraId="3658179F" w14:textId="77777777" w:rsidR="001E2274" w:rsidRDefault="003361D4" w:rsidP="005F3BF3">
      <w:pPr>
        <w:rPr>
          <w:caps/>
          <w:sz w:val="24"/>
          <w:szCs w:val="24"/>
          <w:u w:val="single"/>
          <w:rtl/>
        </w:rPr>
      </w:pPr>
      <w:r w:rsidRPr="003361D4">
        <w:rPr>
          <w:rFonts w:hint="cs"/>
          <w:caps/>
          <w:sz w:val="24"/>
          <w:szCs w:val="24"/>
          <w:u w:val="single"/>
          <w:rtl/>
        </w:rPr>
        <w:t>עורך דין ניצן בן ארויה - יועץ משפטי לוועדה המחוזית</w:t>
      </w:r>
      <w:r w:rsidR="001E2274">
        <w:rPr>
          <w:rFonts w:hint="cs"/>
          <w:caps/>
          <w:sz w:val="24"/>
          <w:szCs w:val="24"/>
          <w:u w:val="single"/>
          <w:rtl/>
        </w:rPr>
        <w:t>:</w:t>
      </w:r>
    </w:p>
    <w:p w14:paraId="6E7DE4C5" w14:textId="4AA851D4" w:rsidR="001E2274" w:rsidRDefault="00C45218" w:rsidP="005F3BF3">
      <w:pPr>
        <w:rPr>
          <w:b w:val="0"/>
          <w:bCs w:val="0"/>
          <w:caps/>
          <w:sz w:val="24"/>
          <w:szCs w:val="24"/>
          <w:rtl/>
        </w:rPr>
      </w:pPr>
      <w:r>
        <w:rPr>
          <w:rFonts w:hint="cs"/>
          <w:b w:val="0"/>
          <w:bCs w:val="0"/>
          <w:caps/>
          <w:sz w:val="24"/>
          <w:szCs w:val="24"/>
          <w:rtl/>
        </w:rPr>
        <w:t>קרוב רחוק בעיר, שלושים ארבעים מטר</w:t>
      </w:r>
    </w:p>
    <w:p w14:paraId="5862D6ED" w14:textId="77777777" w:rsidR="001E2274" w:rsidRDefault="001E2274" w:rsidP="005F3BF3">
      <w:pPr>
        <w:rPr>
          <w:b w:val="0"/>
          <w:bCs w:val="0"/>
          <w:caps/>
          <w:sz w:val="24"/>
          <w:szCs w:val="24"/>
          <w:rtl/>
        </w:rPr>
      </w:pPr>
    </w:p>
    <w:p w14:paraId="424A7BA8" w14:textId="77777777" w:rsidR="001E2274" w:rsidRDefault="00D70D61" w:rsidP="005F3BF3">
      <w:pPr>
        <w:rPr>
          <w:caps/>
          <w:sz w:val="24"/>
          <w:szCs w:val="24"/>
          <w:u w:val="single"/>
          <w:rtl/>
        </w:rPr>
      </w:pPr>
      <w:r w:rsidRPr="00D70D61">
        <w:rPr>
          <w:rFonts w:hint="cs"/>
          <w:caps/>
          <w:sz w:val="24"/>
          <w:szCs w:val="24"/>
          <w:u w:val="single"/>
          <w:rtl/>
        </w:rPr>
        <w:t>מר שמואל רוטמן - ממלא מקום וסגן ראש העיר יהוד</w:t>
      </w:r>
      <w:r w:rsidR="001E2274">
        <w:rPr>
          <w:rFonts w:hint="cs"/>
          <w:caps/>
          <w:sz w:val="24"/>
          <w:szCs w:val="24"/>
          <w:u w:val="single"/>
          <w:rtl/>
        </w:rPr>
        <w:t>:</w:t>
      </w:r>
    </w:p>
    <w:p w14:paraId="3E2E5C4C" w14:textId="6C8EEDED" w:rsidR="001E2274" w:rsidRDefault="00C45218" w:rsidP="005F3BF3">
      <w:pPr>
        <w:rPr>
          <w:b w:val="0"/>
          <w:bCs w:val="0"/>
          <w:caps/>
          <w:sz w:val="24"/>
          <w:szCs w:val="24"/>
          <w:rtl/>
        </w:rPr>
      </w:pPr>
      <w:r>
        <w:rPr>
          <w:rFonts w:hint="cs"/>
          <w:b w:val="0"/>
          <w:bCs w:val="0"/>
          <w:caps/>
          <w:sz w:val="24"/>
          <w:szCs w:val="24"/>
          <w:rtl/>
        </w:rPr>
        <w:t xml:space="preserve">לא ... </w:t>
      </w:r>
    </w:p>
    <w:p w14:paraId="62DC3556" w14:textId="77777777" w:rsidR="001E2274" w:rsidRDefault="001E2274" w:rsidP="005F3BF3">
      <w:pPr>
        <w:rPr>
          <w:b w:val="0"/>
          <w:bCs w:val="0"/>
          <w:caps/>
          <w:sz w:val="24"/>
          <w:szCs w:val="24"/>
          <w:rtl/>
        </w:rPr>
      </w:pPr>
    </w:p>
    <w:p w14:paraId="6C84EE29" w14:textId="77777777" w:rsidR="001E2274" w:rsidRDefault="000A5C33" w:rsidP="00C45218">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0C7816DD" w14:textId="3E76BEDD" w:rsidR="001E2274" w:rsidRDefault="00C45218" w:rsidP="00C45218">
      <w:pPr>
        <w:rPr>
          <w:b w:val="0"/>
          <w:bCs w:val="0"/>
          <w:caps/>
          <w:sz w:val="24"/>
          <w:szCs w:val="24"/>
          <w:rtl/>
        </w:rPr>
      </w:pPr>
      <w:r>
        <w:rPr>
          <w:rFonts w:hint="cs"/>
          <w:b w:val="0"/>
          <w:bCs w:val="0"/>
          <w:caps/>
          <w:sz w:val="24"/>
          <w:szCs w:val="24"/>
          <w:rtl/>
        </w:rPr>
        <w:t>מה זה לא? אנחנו לא בתוך העיר?</w:t>
      </w:r>
      <w:r>
        <w:rPr>
          <w:b w:val="0"/>
          <w:bCs w:val="0"/>
          <w:caps/>
          <w:sz w:val="24"/>
          <w:szCs w:val="24"/>
        </w:rPr>
        <w:t xml:space="preserve"> </w:t>
      </w:r>
    </w:p>
    <w:p w14:paraId="34F70C05" w14:textId="77777777" w:rsidR="001E2274" w:rsidRDefault="001E2274" w:rsidP="00C45218">
      <w:pPr>
        <w:rPr>
          <w:b w:val="0"/>
          <w:bCs w:val="0"/>
          <w:caps/>
          <w:sz w:val="24"/>
          <w:szCs w:val="24"/>
          <w:rtl/>
        </w:rPr>
      </w:pPr>
    </w:p>
    <w:p w14:paraId="3327995D" w14:textId="77777777" w:rsidR="001E2274" w:rsidRDefault="00D70D61" w:rsidP="00C45218">
      <w:pPr>
        <w:rPr>
          <w:caps/>
          <w:sz w:val="24"/>
          <w:szCs w:val="24"/>
          <w:u w:val="single"/>
          <w:rtl/>
        </w:rPr>
      </w:pPr>
      <w:r w:rsidRPr="00D70D61">
        <w:rPr>
          <w:rFonts w:hint="cs"/>
          <w:caps/>
          <w:sz w:val="24"/>
          <w:szCs w:val="24"/>
          <w:u w:val="single"/>
          <w:rtl/>
        </w:rPr>
        <w:t>מר שמואל רוטמן - ממלא מקום וסגן ראש העיר יהוד</w:t>
      </w:r>
      <w:r w:rsidR="001E2274">
        <w:rPr>
          <w:rFonts w:hint="cs"/>
          <w:caps/>
          <w:sz w:val="24"/>
          <w:szCs w:val="24"/>
          <w:u w:val="single"/>
          <w:rtl/>
        </w:rPr>
        <w:t>:</w:t>
      </w:r>
    </w:p>
    <w:p w14:paraId="50B1AC1F" w14:textId="42B19ED8" w:rsidR="001E2274" w:rsidRDefault="00C45218" w:rsidP="00C45218">
      <w:pPr>
        <w:rPr>
          <w:b w:val="0"/>
          <w:bCs w:val="0"/>
          <w:caps/>
          <w:sz w:val="24"/>
          <w:szCs w:val="24"/>
          <w:rtl/>
        </w:rPr>
      </w:pPr>
      <w:r>
        <w:rPr>
          <w:rFonts w:hint="cs"/>
          <w:b w:val="0"/>
          <w:bCs w:val="0"/>
          <w:caps/>
          <w:sz w:val="24"/>
          <w:szCs w:val="24"/>
          <w:rtl/>
        </w:rPr>
        <w:t xml:space="preserve">בבקשה מוחמד כשאומרים לי מתרחקים בואו נהיה </w:t>
      </w:r>
    </w:p>
    <w:p w14:paraId="0494E540" w14:textId="77777777" w:rsidR="001E2274" w:rsidRDefault="001E2274" w:rsidP="00C45218">
      <w:pPr>
        <w:rPr>
          <w:b w:val="0"/>
          <w:bCs w:val="0"/>
          <w:caps/>
          <w:sz w:val="24"/>
          <w:szCs w:val="24"/>
          <w:rtl/>
        </w:rPr>
      </w:pPr>
    </w:p>
    <w:p w14:paraId="7999DF1D" w14:textId="77777777" w:rsidR="001E2274" w:rsidRDefault="00D17364" w:rsidP="00C45218">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7B75F619" w14:textId="113356E9" w:rsidR="001E2274" w:rsidRDefault="00C45218" w:rsidP="00C45218">
      <w:pPr>
        <w:rPr>
          <w:b w:val="0"/>
          <w:bCs w:val="0"/>
          <w:caps/>
          <w:sz w:val="24"/>
          <w:szCs w:val="24"/>
          <w:rtl/>
        </w:rPr>
      </w:pPr>
      <w:r>
        <w:rPr>
          <w:rFonts w:hint="cs"/>
          <w:b w:val="0"/>
          <w:bCs w:val="0"/>
          <w:caps/>
          <w:sz w:val="24"/>
          <w:szCs w:val="24"/>
          <w:rtl/>
        </w:rPr>
        <w:t>בניין אחד אנחנו מתרחקים</w:t>
      </w:r>
    </w:p>
    <w:p w14:paraId="5F2B7C06" w14:textId="77777777" w:rsidR="001E2274" w:rsidRDefault="001E2274" w:rsidP="00C45218">
      <w:pPr>
        <w:rPr>
          <w:b w:val="0"/>
          <w:bCs w:val="0"/>
          <w:caps/>
          <w:sz w:val="24"/>
          <w:szCs w:val="24"/>
          <w:rtl/>
        </w:rPr>
      </w:pPr>
    </w:p>
    <w:p w14:paraId="7846CFFD" w14:textId="77777777" w:rsidR="001E2274" w:rsidRDefault="00D70D61" w:rsidP="00C45218">
      <w:pPr>
        <w:rPr>
          <w:caps/>
          <w:sz w:val="24"/>
          <w:szCs w:val="24"/>
          <w:u w:val="single"/>
          <w:rtl/>
        </w:rPr>
      </w:pPr>
      <w:r w:rsidRPr="00D70D61">
        <w:rPr>
          <w:rFonts w:hint="cs"/>
          <w:caps/>
          <w:sz w:val="24"/>
          <w:szCs w:val="24"/>
          <w:u w:val="single"/>
          <w:rtl/>
        </w:rPr>
        <w:lastRenderedPageBreak/>
        <w:t>מר שמואל רוטמן - ממלא מקום וסגן ראש העיר יהוד</w:t>
      </w:r>
      <w:r w:rsidR="001E2274">
        <w:rPr>
          <w:rFonts w:hint="cs"/>
          <w:caps/>
          <w:sz w:val="24"/>
          <w:szCs w:val="24"/>
          <w:u w:val="single"/>
          <w:rtl/>
        </w:rPr>
        <w:t>:</w:t>
      </w:r>
    </w:p>
    <w:p w14:paraId="2C3191F9" w14:textId="1F115DC3" w:rsidR="001E2274" w:rsidRDefault="00C45218" w:rsidP="00C45218">
      <w:pPr>
        <w:rPr>
          <w:b w:val="0"/>
          <w:bCs w:val="0"/>
          <w:caps/>
          <w:sz w:val="24"/>
          <w:szCs w:val="24"/>
          <w:rtl/>
        </w:rPr>
      </w:pPr>
      <w:r>
        <w:rPr>
          <w:rFonts w:hint="cs"/>
          <w:b w:val="0"/>
          <w:bCs w:val="0"/>
          <w:caps/>
          <w:sz w:val="24"/>
          <w:szCs w:val="24"/>
          <w:rtl/>
        </w:rPr>
        <w:t>בואו נהיה ענייניים מספריים</w:t>
      </w:r>
    </w:p>
    <w:p w14:paraId="2241DFBA" w14:textId="77777777" w:rsidR="001E2274" w:rsidRDefault="001E2274" w:rsidP="00C45218">
      <w:pPr>
        <w:rPr>
          <w:b w:val="0"/>
          <w:bCs w:val="0"/>
          <w:caps/>
          <w:sz w:val="24"/>
          <w:szCs w:val="24"/>
          <w:rtl/>
        </w:rPr>
      </w:pPr>
    </w:p>
    <w:p w14:paraId="2F8FF7B3" w14:textId="77777777" w:rsidR="001E2274" w:rsidRDefault="00D17364" w:rsidP="00C45218">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0A5DA305" w14:textId="4FA6080F" w:rsidR="001E2274" w:rsidRDefault="00C45218" w:rsidP="00C45218">
      <w:pPr>
        <w:rPr>
          <w:b w:val="0"/>
          <w:bCs w:val="0"/>
          <w:caps/>
          <w:sz w:val="24"/>
          <w:szCs w:val="24"/>
          <w:rtl/>
        </w:rPr>
      </w:pPr>
      <w:r>
        <w:rPr>
          <w:rFonts w:hint="cs"/>
          <w:b w:val="0"/>
          <w:bCs w:val="0"/>
          <w:caps/>
          <w:sz w:val="24"/>
          <w:szCs w:val="24"/>
          <w:rtl/>
        </w:rPr>
        <w:t>בבניין אחד מתרחקים</w:t>
      </w:r>
    </w:p>
    <w:p w14:paraId="5430AB7A" w14:textId="77777777" w:rsidR="001E2274" w:rsidRDefault="001E2274" w:rsidP="00C45218">
      <w:pPr>
        <w:rPr>
          <w:b w:val="0"/>
          <w:bCs w:val="0"/>
          <w:caps/>
          <w:sz w:val="24"/>
          <w:szCs w:val="24"/>
          <w:rtl/>
        </w:rPr>
      </w:pPr>
    </w:p>
    <w:p w14:paraId="43DA3FF8" w14:textId="77777777" w:rsidR="001E2274" w:rsidRDefault="00D70D61" w:rsidP="00C45218">
      <w:pPr>
        <w:rPr>
          <w:caps/>
          <w:sz w:val="24"/>
          <w:szCs w:val="24"/>
          <w:u w:val="single"/>
          <w:rtl/>
        </w:rPr>
      </w:pPr>
      <w:r w:rsidRPr="00D70D61">
        <w:rPr>
          <w:rFonts w:hint="cs"/>
          <w:caps/>
          <w:sz w:val="24"/>
          <w:szCs w:val="24"/>
          <w:u w:val="single"/>
          <w:rtl/>
        </w:rPr>
        <w:t>מר שמואל רוטמן - ממלא מקום וסגן ראש העיר יהוד</w:t>
      </w:r>
      <w:r w:rsidR="001E2274">
        <w:rPr>
          <w:rFonts w:hint="cs"/>
          <w:caps/>
          <w:sz w:val="24"/>
          <w:szCs w:val="24"/>
          <w:u w:val="single"/>
          <w:rtl/>
        </w:rPr>
        <w:t>:</w:t>
      </w:r>
    </w:p>
    <w:p w14:paraId="30A0A37C" w14:textId="411E561C" w:rsidR="001E2274" w:rsidRDefault="00C45218" w:rsidP="00C45218">
      <w:pPr>
        <w:rPr>
          <w:b w:val="0"/>
          <w:bCs w:val="0"/>
          <w:caps/>
          <w:sz w:val="24"/>
          <w:szCs w:val="24"/>
          <w:rtl/>
        </w:rPr>
      </w:pPr>
      <w:r>
        <w:rPr>
          <w:rFonts w:hint="cs"/>
          <w:b w:val="0"/>
          <w:bCs w:val="0"/>
          <w:caps/>
          <w:sz w:val="24"/>
          <w:szCs w:val="24"/>
          <w:rtl/>
        </w:rPr>
        <w:t>אחד מתרחקים והשני מתקרבים</w:t>
      </w:r>
    </w:p>
    <w:p w14:paraId="6A2F370B" w14:textId="77777777" w:rsidR="001E2274" w:rsidRDefault="001E2274" w:rsidP="00C45218">
      <w:pPr>
        <w:rPr>
          <w:b w:val="0"/>
          <w:bCs w:val="0"/>
          <w:caps/>
          <w:sz w:val="24"/>
          <w:szCs w:val="24"/>
          <w:rtl/>
        </w:rPr>
      </w:pPr>
    </w:p>
    <w:p w14:paraId="533E72E1" w14:textId="77777777" w:rsidR="001E2274" w:rsidRDefault="000A5C33" w:rsidP="00C45218">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5637DBC0" w14:textId="26D4F818" w:rsidR="001E2274" w:rsidRDefault="00C45218" w:rsidP="00C45218">
      <w:pPr>
        <w:rPr>
          <w:b w:val="0"/>
          <w:bCs w:val="0"/>
          <w:caps/>
          <w:sz w:val="24"/>
          <w:szCs w:val="24"/>
          <w:rtl/>
        </w:rPr>
      </w:pPr>
      <w:r>
        <w:rPr>
          <w:rFonts w:hint="cs"/>
          <w:b w:val="0"/>
          <w:bCs w:val="0"/>
          <w:caps/>
          <w:sz w:val="24"/>
          <w:szCs w:val="24"/>
          <w:rtl/>
        </w:rPr>
        <w:t xml:space="preserve">שלושים וחמש מטר </w:t>
      </w:r>
    </w:p>
    <w:p w14:paraId="305F8507" w14:textId="77777777" w:rsidR="001E2274" w:rsidRDefault="001E2274" w:rsidP="00C45218">
      <w:pPr>
        <w:rPr>
          <w:b w:val="0"/>
          <w:bCs w:val="0"/>
          <w:caps/>
          <w:sz w:val="24"/>
          <w:szCs w:val="24"/>
          <w:rtl/>
        </w:rPr>
      </w:pPr>
    </w:p>
    <w:p w14:paraId="3B987BF4" w14:textId="77777777" w:rsidR="001E2274" w:rsidRDefault="00C45218" w:rsidP="00C45218">
      <w:pPr>
        <w:rPr>
          <w:b w:val="0"/>
          <w:bCs w:val="0"/>
          <w:caps/>
          <w:sz w:val="24"/>
          <w:szCs w:val="24"/>
          <w:rtl/>
        </w:rPr>
      </w:pPr>
      <w:r>
        <w:rPr>
          <w:rFonts w:hint="cs"/>
          <w:b w:val="0"/>
          <w:bCs w:val="0"/>
          <w:caps/>
          <w:sz w:val="24"/>
          <w:szCs w:val="24"/>
          <w:rtl/>
        </w:rPr>
        <w:t xml:space="preserve">(מדברים ביחד) </w:t>
      </w:r>
    </w:p>
    <w:p w14:paraId="5B7F23D3" w14:textId="77777777" w:rsidR="001E2274" w:rsidRDefault="001E2274" w:rsidP="00C45218">
      <w:pPr>
        <w:rPr>
          <w:b w:val="0"/>
          <w:bCs w:val="0"/>
          <w:caps/>
          <w:sz w:val="24"/>
          <w:szCs w:val="24"/>
          <w:rtl/>
        </w:rPr>
      </w:pPr>
    </w:p>
    <w:p w14:paraId="6B0134B3" w14:textId="77777777" w:rsidR="001E2274" w:rsidRDefault="00D70D61" w:rsidP="00C45218">
      <w:pPr>
        <w:rPr>
          <w:caps/>
          <w:sz w:val="24"/>
          <w:szCs w:val="24"/>
          <w:u w:val="single"/>
          <w:rtl/>
        </w:rPr>
      </w:pPr>
      <w:r w:rsidRPr="00D70D61">
        <w:rPr>
          <w:rFonts w:hint="cs"/>
          <w:caps/>
          <w:sz w:val="24"/>
          <w:szCs w:val="24"/>
          <w:u w:val="single"/>
          <w:rtl/>
        </w:rPr>
        <w:t>מר שמואל רוטמן - ממלא מקום וסגן ראש העיר יהוד</w:t>
      </w:r>
      <w:r w:rsidR="001E2274">
        <w:rPr>
          <w:rFonts w:hint="cs"/>
          <w:caps/>
          <w:sz w:val="24"/>
          <w:szCs w:val="24"/>
          <w:u w:val="single"/>
          <w:rtl/>
        </w:rPr>
        <w:t>:</w:t>
      </w:r>
    </w:p>
    <w:p w14:paraId="1A1236B2" w14:textId="1DCA0A7E" w:rsidR="001E2274" w:rsidRDefault="00C45218" w:rsidP="00C45218">
      <w:pPr>
        <w:rPr>
          <w:b w:val="0"/>
          <w:bCs w:val="0"/>
          <w:caps/>
          <w:sz w:val="24"/>
          <w:szCs w:val="24"/>
          <w:rtl/>
        </w:rPr>
      </w:pPr>
      <w:r>
        <w:rPr>
          <w:rFonts w:hint="cs"/>
          <w:b w:val="0"/>
          <w:bCs w:val="0"/>
          <w:caps/>
          <w:sz w:val="24"/>
          <w:szCs w:val="24"/>
          <w:rtl/>
        </w:rPr>
        <w:t xml:space="preserve">לא לא </w:t>
      </w:r>
    </w:p>
    <w:p w14:paraId="378E3E07" w14:textId="77777777" w:rsidR="001E2274" w:rsidRDefault="001E2274" w:rsidP="00C45218">
      <w:pPr>
        <w:rPr>
          <w:b w:val="0"/>
          <w:bCs w:val="0"/>
          <w:caps/>
          <w:sz w:val="24"/>
          <w:szCs w:val="24"/>
          <w:rtl/>
        </w:rPr>
      </w:pPr>
    </w:p>
    <w:p w14:paraId="12F91DD8" w14:textId="77777777" w:rsidR="001E2274" w:rsidRDefault="00D17364" w:rsidP="00C45218">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267B2AE8" w14:textId="284FA852" w:rsidR="001E2274" w:rsidRDefault="00C45218" w:rsidP="00C45218">
      <w:pPr>
        <w:rPr>
          <w:b w:val="0"/>
          <w:bCs w:val="0"/>
          <w:caps/>
          <w:sz w:val="24"/>
          <w:szCs w:val="24"/>
          <w:rtl/>
        </w:rPr>
      </w:pPr>
      <w:r>
        <w:rPr>
          <w:rFonts w:hint="cs"/>
          <w:b w:val="0"/>
          <w:bCs w:val="0"/>
          <w:caps/>
          <w:sz w:val="24"/>
          <w:szCs w:val="24"/>
          <w:rtl/>
        </w:rPr>
        <w:t xml:space="preserve">בבניין אחד אנחנו </w:t>
      </w:r>
    </w:p>
    <w:p w14:paraId="66EE6D5B" w14:textId="77777777" w:rsidR="001E2274" w:rsidRDefault="001E2274" w:rsidP="00C45218">
      <w:pPr>
        <w:rPr>
          <w:b w:val="0"/>
          <w:bCs w:val="0"/>
          <w:caps/>
          <w:sz w:val="24"/>
          <w:szCs w:val="24"/>
          <w:rtl/>
        </w:rPr>
      </w:pPr>
    </w:p>
    <w:p w14:paraId="20308F67" w14:textId="77777777" w:rsidR="001E2274" w:rsidRDefault="00D70D61" w:rsidP="00C45218">
      <w:pPr>
        <w:rPr>
          <w:caps/>
          <w:sz w:val="24"/>
          <w:szCs w:val="24"/>
          <w:u w:val="single"/>
          <w:rtl/>
        </w:rPr>
      </w:pPr>
      <w:r w:rsidRPr="00D70D61">
        <w:rPr>
          <w:rFonts w:hint="cs"/>
          <w:caps/>
          <w:sz w:val="24"/>
          <w:szCs w:val="24"/>
          <w:u w:val="single"/>
          <w:rtl/>
        </w:rPr>
        <w:t>מר שמואל רוטמן - ממלא מקום וסגן ראש העיר יהוד</w:t>
      </w:r>
      <w:r w:rsidR="001E2274">
        <w:rPr>
          <w:rFonts w:hint="cs"/>
          <w:caps/>
          <w:sz w:val="24"/>
          <w:szCs w:val="24"/>
          <w:u w:val="single"/>
          <w:rtl/>
        </w:rPr>
        <w:t>:</w:t>
      </w:r>
    </w:p>
    <w:p w14:paraId="372AFD56" w14:textId="79FAA8F4" w:rsidR="001E2274" w:rsidRDefault="00C45218" w:rsidP="00C45218">
      <w:pPr>
        <w:rPr>
          <w:b w:val="0"/>
          <w:bCs w:val="0"/>
          <w:caps/>
          <w:sz w:val="24"/>
          <w:szCs w:val="24"/>
          <w:rtl/>
        </w:rPr>
      </w:pPr>
      <w:r>
        <w:rPr>
          <w:rFonts w:hint="cs"/>
          <w:b w:val="0"/>
          <w:bCs w:val="0"/>
          <w:caps/>
          <w:sz w:val="24"/>
          <w:szCs w:val="24"/>
          <w:rtl/>
        </w:rPr>
        <w:t xml:space="preserve">רגע אז </w:t>
      </w:r>
    </w:p>
    <w:p w14:paraId="63E61B97" w14:textId="77777777" w:rsidR="001E2274" w:rsidRDefault="001E2274" w:rsidP="00C45218">
      <w:pPr>
        <w:rPr>
          <w:b w:val="0"/>
          <w:bCs w:val="0"/>
          <w:caps/>
          <w:sz w:val="24"/>
          <w:szCs w:val="24"/>
          <w:rtl/>
        </w:rPr>
      </w:pPr>
    </w:p>
    <w:p w14:paraId="7756C81D" w14:textId="77777777" w:rsidR="001E2274" w:rsidRDefault="00D17364" w:rsidP="00C45218">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5FB42C38" w14:textId="01FA3884" w:rsidR="001E2274" w:rsidRDefault="00C45218" w:rsidP="00C45218">
      <w:pPr>
        <w:rPr>
          <w:b w:val="0"/>
          <w:bCs w:val="0"/>
          <w:caps/>
          <w:sz w:val="24"/>
          <w:szCs w:val="24"/>
          <w:rtl/>
        </w:rPr>
      </w:pPr>
      <w:r>
        <w:rPr>
          <w:rFonts w:hint="cs"/>
          <w:b w:val="0"/>
          <w:bCs w:val="0"/>
          <w:caps/>
          <w:sz w:val="24"/>
          <w:szCs w:val="24"/>
          <w:rtl/>
        </w:rPr>
        <w:t xml:space="preserve">בבניין אחד אנחנו מתרחקים בבניין אחד </w:t>
      </w:r>
    </w:p>
    <w:p w14:paraId="0DBD6067" w14:textId="77777777" w:rsidR="001E2274" w:rsidRDefault="001E2274" w:rsidP="00C45218">
      <w:pPr>
        <w:rPr>
          <w:b w:val="0"/>
          <w:bCs w:val="0"/>
          <w:caps/>
          <w:sz w:val="24"/>
          <w:szCs w:val="24"/>
          <w:rtl/>
        </w:rPr>
      </w:pPr>
    </w:p>
    <w:p w14:paraId="7CA265C0" w14:textId="77777777" w:rsidR="001E2274" w:rsidRDefault="00D70D61" w:rsidP="00C45218">
      <w:pPr>
        <w:rPr>
          <w:caps/>
          <w:sz w:val="24"/>
          <w:szCs w:val="24"/>
          <w:u w:val="single"/>
          <w:rtl/>
        </w:rPr>
      </w:pPr>
      <w:r w:rsidRPr="00D70D61">
        <w:rPr>
          <w:rFonts w:hint="cs"/>
          <w:caps/>
          <w:sz w:val="24"/>
          <w:szCs w:val="24"/>
          <w:u w:val="single"/>
          <w:rtl/>
        </w:rPr>
        <w:t>מר שמואל רוטמן - ממלא מקום וסגן ראש העיר יהוד</w:t>
      </w:r>
      <w:r w:rsidR="001E2274">
        <w:rPr>
          <w:rFonts w:hint="cs"/>
          <w:caps/>
          <w:sz w:val="24"/>
          <w:szCs w:val="24"/>
          <w:u w:val="single"/>
          <w:rtl/>
        </w:rPr>
        <w:t>:</w:t>
      </w:r>
    </w:p>
    <w:p w14:paraId="428FDE70" w14:textId="5747E82A" w:rsidR="001E2274" w:rsidRDefault="00C45218" w:rsidP="00C45218">
      <w:pPr>
        <w:rPr>
          <w:b w:val="0"/>
          <w:bCs w:val="0"/>
          <w:caps/>
          <w:sz w:val="24"/>
          <w:szCs w:val="24"/>
          <w:rtl/>
        </w:rPr>
      </w:pPr>
      <w:r>
        <w:rPr>
          <w:rFonts w:hint="cs"/>
          <w:b w:val="0"/>
          <w:bCs w:val="0"/>
          <w:caps/>
          <w:sz w:val="24"/>
          <w:szCs w:val="24"/>
          <w:rtl/>
        </w:rPr>
        <w:t xml:space="preserve">אז תגיד זה לא רלוונטי אבל אל תציג את זה בתור יתרון </w:t>
      </w:r>
      <w:r>
        <w:rPr>
          <w:b w:val="0"/>
          <w:bCs w:val="0"/>
          <w:caps/>
          <w:sz w:val="24"/>
          <w:szCs w:val="24"/>
          <w:rtl/>
        </w:rPr>
        <w:t>–</w:t>
      </w:r>
      <w:r>
        <w:rPr>
          <w:rFonts w:hint="cs"/>
          <w:b w:val="0"/>
          <w:bCs w:val="0"/>
          <w:caps/>
          <w:sz w:val="24"/>
          <w:szCs w:val="24"/>
          <w:rtl/>
        </w:rPr>
        <w:t xml:space="preserve"> זה לא יתרון</w:t>
      </w:r>
    </w:p>
    <w:p w14:paraId="3527FC27" w14:textId="77777777" w:rsidR="001E2274" w:rsidRDefault="001E2274" w:rsidP="00C45218">
      <w:pPr>
        <w:rPr>
          <w:b w:val="0"/>
          <w:bCs w:val="0"/>
          <w:caps/>
          <w:sz w:val="24"/>
          <w:szCs w:val="24"/>
          <w:rtl/>
        </w:rPr>
      </w:pPr>
    </w:p>
    <w:p w14:paraId="479A2138" w14:textId="77777777" w:rsidR="001E2274" w:rsidRDefault="00D17364" w:rsidP="00C45218">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09B4D273" w14:textId="7D26766D" w:rsidR="001E2274" w:rsidRDefault="00C45218" w:rsidP="00C45218">
      <w:pPr>
        <w:rPr>
          <w:b w:val="0"/>
          <w:bCs w:val="0"/>
          <w:caps/>
          <w:sz w:val="24"/>
          <w:szCs w:val="24"/>
          <w:rtl/>
        </w:rPr>
      </w:pPr>
      <w:r>
        <w:rPr>
          <w:rFonts w:hint="cs"/>
          <w:b w:val="0"/>
          <w:bCs w:val="0"/>
          <w:caps/>
          <w:sz w:val="24"/>
          <w:szCs w:val="24"/>
          <w:rtl/>
        </w:rPr>
        <w:t>לא, בוודאי שזה יתרון</w:t>
      </w:r>
    </w:p>
    <w:p w14:paraId="5A012880" w14:textId="77777777" w:rsidR="001E2274" w:rsidRDefault="001E2274" w:rsidP="00C45218">
      <w:pPr>
        <w:rPr>
          <w:b w:val="0"/>
          <w:bCs w:val="0"/>
          <w:caps/>
          <w:sz w:val="24"/>
          <w:szCs w:val="24"/>
          <w:rtl/>
        </w:rPr>
      </w:pPr>
    </w:p>
    <w:p w14:paraId="38E4DCD1" w14:textId="77777777" w:rsidR="001E2274" w:rsidRDefault="00D70D61" w:rsidP="00C45218">
      <w:pPr>
        <w:rPr>
          <w:caps/>
          <w:sz w:val="24"/>
          <w:szCs w:val="24"/>
          <w:u w:val="single"/>
          <w:rtl/>
        </w:rPr>
      </w:pPr>
      <w:r w:rsidRPr="00D70D61">
        <w:rPr>
          <w:rFonts w:hint="cs"/>
          <w:caps/>
          <w:sz w:val="24"/>
          <w:szCs w:val="24"/>
          <w:u w:val="single"/>
          <w:rtl/>
        </w:rPr>
        <w:t>מר שמואל רוטמן - ממלא מקום וסגן ראש העיר יהוד</w:t>
      </w:r>
      <w:r w:rsidR="001E2274">
        <w:rPr>
          <w:rFonts w:hint="cs"/>
          <w:caps/>
          <w:sz w:val="24"/>
          <w:szCs w:val="24"/>
          <w:u w:val="single"/>
          <w:rtl/>
        </w:rPr>
        <w:t>:</w:t>
      </w:r>
    </w:p>
    <w:p w14:paraId="656EAD70" w14:textId="7EF9314A" w:rsidR="001E2274" w:rsidRDefault="00C45218" w:rsidP="00C45218">
      <w:pPr>
        <w:rPr>
          <w:b w:val="0"/>
          <w:bCs w:val="0"/>
          <w:caps/>
          <w:sz w:val="24"/>
          <w:szCs w:val="24"/>
          <w:rtl/>
        </w:rPr>
      </w:pPr>
      <w:r>
        <w:rPr>
          <w:rFonts w:hint="cs"/>
          <w:b w:val="0"/>
          <w:bCs w:val="0"/>
          <w:caps/>
          <w:sz w:val="24"/>
          <w:szCs w:val="24"/>
          <w:rtl/>
        </w:rPr>
        <w:t xml:space="preserve">שום דבר לא, </w:t>
      </w:r>
    </w:p>
    <w:p w14:paraId="797BA983" w14:textId="77777777" w:rsidR="001E2274" w:rsidRDefault="001E2274" w:rsidP="00C45218">
      <w:pPr>
        <w:rPr>
          <w:b w:val="0"/>
          <w:bCs w:val="0"/>
          <w:caps/>
          <w:sz w:val="24"/>
          <w:szCs w:val="24"/>
          <w:rtl/>
        </w:rPr>
      </w:pPr>
    </w:p>
    <w:p w14:paraId="4FB1807E" w14:textId="77777777" w:rsidR="001E2274" w:rsidRDefault="003361D4" w:rsidP="00C45218">
      <w:pPr>
        <w:rPr>
          <w:caps/>
          <w:sz w:val="24"/>
          <w:szCs w:val="24"/>
          <w:u w:val="single"/>
          <w:rtl/>
        </w:rPr>
      </w:pPr>
      <w:r w:rsidRPr="003361D4">
        <w:rPr>
          <w:rFonts w:hint="cs"/>
          <w:caps/>
          <w:sz w:val="24"/>
          <w:szCs w:val="24"/>
          <w:u w:val="single"/>
          <w:rtl/>
        </w:rPr>
        <w:t>עורך דין ניצן בן ארויה - יועץ משפטי לוועדה המחוזית</w:t>
      </w:r>
      <w:r w:rsidR="001E2274">
        <w:rPr>
          <w:rFonts w:hint="cs"/>
          <w:caps/>
          <w:sz w:val="24"/>
          <w:szCs w:val="24"/>
          <w:u w:val="single"/>
          <w:rtl/>
        </w:rPr>
        <w:t>:</w:t>
      </w:r>
    </w:p>
    <w:p w14:paraId="3242D037" w14:textId="3EF81E5C" w:rsidR="001E2274" w:rsidRDefault="00C45218" w:rsidP="00C45218">
      <w:pPr>
        <w:rPr>
          <w:b w:val="0"/>
          <w:bCs w:val="0"/>
          <w:caps/>
          <w:sz w:val="24"/>
          <w:szCs w:val="24"/>
          <w:rtl/>
        </w:rPr>
      </w:pPr>
      <w:r>
        <w:rPr>
          <w:rFonts w:hint="cs"/>
          <w:b w:val="0"/>
          <w:bCs w:val="0"/>
          <w:caps/>
          <w:sz w:val="24"/>
          <w:szCs w:val="24"/>
          <w:rtl/>
        </w:rPr>
        <w:t>אני חשוב ש, ש, הציגו פה מספיק יתרונות אז בוא בוא נתקדם</w:t>
      </w:r>
    </w:p>
    <w:p w14:paraId="1822FFD4" w14:textId="77777777" w:rsidR="001E2274" w:rsidRDefault="001E2274" w:rsidP="00C45218">
      <w:pPr>
        <w:rPr>
          <w:b w:val="0"/>
          <w:bCs w:val="0"/>
          <w:caps/>
          <w:sz w:val="24"/>
          <w:szCs w:val="24"/>
          <w:rtl/>
        </w:rPr>
      </w:pPr>
    </w:p>
    <w:p w14:paraId="4C5E6445" w14:textId="77777777" w:rsidR="001E2274" w:rsidRDefault="00D70D61" w:rsidP="00C45218">
      <w:pPr>
        <w:rPr>
          <w:caps/>
          <w:sz w:val="24"/>
          <w:szCs w:val="24"/>
          <w:u w:val="single"/>
          <w:rtl/>
        </w:rPr>
      </w:pPr>
      <w:r w:rsidRPr="00D70D61">
        <w:rPr>
          <w:rFonts w:hint="cs"/>
          <w:caps/>
          <w:sz w:val="24"/>
          <w:szCs w:val="24"/>
          <w:u w:val="single"/>
          <w:rtl/>
        </w:rPr>
        <w:t>מר שמואל רוטמן - ממלא מקום וסגן ראש העיר יהוד</w:t>
      </w:r>
      <w:r w:rsidR="001E2274">
        <w:rPr>
          <w:rFonts w:hint="cs"/>
          <w:caps/>
          <w:sz w:val="24"/>
          <w:szCs w:val="24"/>
          <w:u w:val="single"/>
          <w:rtl/>
        </w:rPr>
        <w:t>:</w:t>
      </w:r>
    </w:p>
    <w:p w14:paraId="4B79B17E" w14:textId="679B5024" w:rsidR="001E2274" w:rsidRDefault="00C45218" w:rsidP="00C45218">
      <w:pPr>
        <w:rPr>
          <w:b w:val="0"/>
          <w:bCs w:val="0"/>
          <w:caps/>
          <w:sz w:val="24"/>
          <w:szCs w:val="24"/>
          <w:rtl/>
        </w:rPr>
      </w:pPr>
      <w:r>
        <w:rPr>
          <w:rFonts w:hint="cs"/>
          <w:b w:val="0"/>
          <w:bCs w:val="0"/>
          <w:caps/>
          <w:sz w:val="24"/>
          <w:szCs w:val="24"/>
          <w:rtl/>
        </w:rPr>
        <w:t>עכשיו אני רוצה בסדר גמור אני רוצה להגיד שגם נדמה לי שאנשי הצוות המקצועי לא אהבו את החלופה הזו</w:t>
      </w:r>
    </w:p>
    <w:p w14:paraId="11BD1799" w14:textId="77777777" w:rsidR="001E2274" w:rsidRDefault="001E2274" w:rsidP="00C45218">
      <w:pPr>
        <w:rPr>
          <w:b w:val="0"/>
          <w:bCs w:val="0"/>
          <w:caps/>
          <w:sz w:val="24"/>
          <w:szCs w:val="24"/>
          <w:rtl/>
        </w:rPr>
      </w:pPr>
    </w:p>
    <w:p w14:paraId="28DCE53A" w14:textId="77777777" w:rsidR="001E2274" w:rsidRDefault="000A5C33" w:rsidP="00C45218">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777AF3C9" w14:textId="5C399A2F" w:rsidR="001E2274" w:rsidRDefault="00C45218" w:rsidP="00C45218">
      <w:pPr>
        <w:rPr>
          <w:b w:val="0"/>
          <w:bCs w:val="0"/>
          <w:caps/>
          <w:sz w:val="24"/>
          <w:szCs w:val="24"/>
          <w:rtl/>
        </w:rPr>
      </w:pPr>
      <w:r>
        <w:rPr>
          <w:rFonts w:hint="cs"/>
          <w:b w:val="0"/>
          <w:bCs w:val="0"/>
          <w:caps/>
          <w:sz w:val="24"/>
          <w:szCs w:val="24"/>
          <w:rtl/>
        </w:rPr>
        <w:t xml:space="preserve">בסדר </w:t>
      </w:r>
    </w:p>
    <w:p w14:paraId="1E3F092C" w14:textId="77777777" w:rsidR="001E2274" w:rsidRDefault="001E2274" w:rsidP="00C45218">
      <w:pPr>
        <w:rPr>
          <w:b w:val="0"/>
          <w:bCs w:val="0"/>
          <w:caps/>
          <w:sz w:val="24"/>
          <w:szCs w:val="24"/>
          <w:rtl/>
        </w:rPr>
      </w:pPr>
    </w:p>
    <w:p w14:paraId="27030DB8" w14:textId="77777777" w:rsidR="001E2274" w:rsidRDefault="00D70D61" w:rsidP="00C45218">
      <w:pPr>
        <w:rPr>
          <w:caps/>
          <w:sz w:val="24"/>
          <w:szCs w:val="24"/>
          <w:u w:val="single"/>
          <w:rtl/>
        </w:rPr>
      </w:pPr>
      <w:r w:rsidRPr="00D70D61">
        <w:rPr>
          <w:rFonts w:hint="cs"/>
          <w:caps/>
          <w:sz w:val="24"/>
          <w:szCs w:val="24"/>
          <w:u w:val="single"/>
          <w:rtl/>
        </w:rPr>
        <w:t>מר שמואל רוטמן - ממלא מקום וסגן ראש העיר יהוד</w:t>
      </w:r>
      <w:r w:rsidR="001E2274">
        <w:rPr>
          <w:rFonts w:hint="cs"/>
          <w:caps/>
          <w:sz w:val="24"/>
          <w:szCs w:val="24"/>
          <w:u w:val="single"/>
          <w:rtl/>
        </w:rPr>
        <w:t>:</w:t>
      </w:r>
    </w:p>
    <w:p w14:paraId="78C7062D" w14:textId="3D52A7FB" w:rsidR="001E2274" w:rsidRDefault="00C45218" w:rsidP="00C45218">
      <w:pPr>
        <w:rPr>
          <w:b w:val="0"/>
          <w:bCs w:val="0"/>
          <w:caps/>
          <w:sz w:val="24"/>
          <w:szCs w:val="24"/>
          <w:rtl/>
        </w:rPr>
      </w:pPr>
      <w:r>
        <w:rPr>
          <w:rFonts w:hint="cs"/>
          <w:b w:val="0"/>
          <w:bCs w:val="0"/>
          <w:caps/>
          <w:sz w:val="24"/>
          <w:szCs w:val="24"/>
          <w:rtl/>
        </w:rPr>
        <w:t>ודיברו על חלופה נוספת שהיא יותר קרובה בכלל לכביש הראשי</w:t>
      </w:r>
    </w:p>
    <w:p w14:paraId="734FA67C" w14:textId="77777777" w:rsidR="001E2274" w:rsidRDefault="001E2274" w:rsidP="00C45218">
      <w:pPr>
        <w:rPr>
          <w:b w:val="0"/>
          <w:bCs w:val="0"/>
          <w:caps/>
          <w:sz w:val="24"/>
          <w:szCs w:val="24"/>
          <w:rtl/>
        </w:rPr>
      </w:pPr>
    </w:p>
    <w:p w14:paraId="0B589938" w14:textId="77777777" w:rsidR="001E2274" w:rsidRDefault="00D17364" w:rsidP="00C45218">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1D41CD9A" w14:textId="3B3214E6" w:rsidR="001E2274" w:rsidRDefault="00C45218" w:rsidP="00C45218">
      <w:pPr>
        <w:rPr>
          <w:b w:val="0"/>
          <w:bCs w:val="0"/>
          <w:caps/>
          <w:sz w:val="24"/>
          <w:szCs w:val="24"/>
          <w:rtl/>
        </w:rPr>
      </w:pPr>
      <w:r>
        <w:rPr>
          <w:rFonts w:hint="cs"/>
          <w:b w:val="0"/>
          <w:bCs w:val="0"/>
          <w:caps/>
          <w:sz w:val="24"/>
          <w:szCs w:val="24"/>
          <w:rtl/>
        </w:rPr>
        <w:lastRenderedPageBreak/>
        <w:t xml:space="preserve">לא אי אפשר להתקרב, </w:t>
      </w:r>
    </w:p>
    <w:p w14:paraId="51B2EA84" w14:textId="77777777" w:rsidR="001E2274" w:rsidRDefault="001E2274" w:rsidP="00C45218">
      <w:pPr>
        <w:rPr>
          <w:b w:val="0"/>
          <w:bCs w:val="0"/>
          <w:caps/>
          <w:sz w:val="24"/>
          <w:szCs w:val="24"/>
          <w:rtl/>
        </w:rPr>
      </w:pPr>
    </w:p>
    <w:p w14:paraId="0C0F829A" w14:textId="77777777" w:rsidR="001E2274" w:rsidRDefault="00D70D61" w:rsidP="00C45218">
      <w:pPr>
        <w:rPr>
          <w:caps/>
          <w:sz w:val="24"/>
          <w:szCs w:val="24"/>
          <w:u w:val="single"/>
          <w:rtl/>
        </w:rPr>
      </w:pPr>
      <w:r w:rsidRPr="00D70D61">
        <w:rPr>
          <w:rFonts w:hint="cs"/>
          <w:caps/>
          <w:sz w:val="24"/>
          <w:szCs w:val="24"/>
          <w:u w:val="single"/>
          <w:rtl/>
        </w:rPr>
        <w:t>מר שמואל רוטמן - ממלא מקום וסגן ראש העיר יהוד</w:t>
      </w:r>
      <w:r w:rsidR="001E2274">
        <w:rPr>
          <w:rFonts w:hint="cs"/>
          <w:caps/>
          <w:sz w:val="24"/>
          <w:szCs w:val="24"/>
          <w:u w:val="single"/>
          <w:rtl/>
        </w:rPr>
        <w:t>:</w:t>
      </w:r>
    </w:p>
    <w:p w14:paraId="1B35C69B" w14:textId="60FAAEC4" w:rsidR="001E2274" w:rsidRDefault="00C45218" w:rsidP="00C45218">
      <w:pPr>
        <w:rPr>
          <w:b w:val="0"/>
          <w:bCs w:val="0"/>
          <w:caps/>
          <w:sz w:val="24"/>
          <w:szCs w:val="24"/>
          <w:rtl/>
        </w:rPr>
      </w:pPr>
      <w:r>
        <w:rPr>
          <w:rFonts w:hint="cs"/>
          <w:b w:val="0"/>
          <w:bCs w:val="0"/>
          <w:caps/>
          <w:sz w:val="24"/>
          <w:szCs w:val="24"/>
          <w:rtl/>
        </w:rPr>
        <w:t>אז אז</w:t>
      </w:r>
    </w:p>
    <w:p w14:paraId="57DBB360" w14:textId="77777777" w:rsidR="001E2274" w:rsidRDefault="001E2274" w:rsidP="00C45218">
      <w:pPr>
        <w:rPr>
          <w:b w:val="0"/>
          <w:bCs w:val="0"/>
          <w:caps/>
          <w:sz w:val="24"/>
          <w:szCs w:val="24"/>
          <w:rtl/>
        </w:rPr>
      </w:pPr>
    </w:p>
    <w:p w14:paraId="30ECD0FA" w14:textId="77777777" w:rsidR="001E2274" w:rsidRDefault="00D17364" w:rsidP="00C45218">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6D226DDD" w14:textId="4A1208EA" w:rsidR="001E2274" w:rsidRDefault="00C45218" w:rsidP="00C45218">
      <w:pPr>
        <w:rPr>
          <w:b w:val="0"/>
          <w:bCs w:val="0"/>
          <w:caps/>
          <w:sz w:val="24"/>
          <w:szCs w:val="24"/>
          <w:rtl/>
        </w:rPr>
      </w:pPr>
      <w:r>
        <w:rPr>
          <w:rFonts w:hint="cs"/>
          <w:b w:val="0"/>
          <w:bCs w:val="0"/>
          <w:caps/>
          <w:sz w:val="24"/>
          <w:szCs w:val="24"/>
          <w:rtl/>
        </w:rPr>
        <w:t xml:space="preserve">בוא </w:t>
      </w:r>
    </w:p>
    <w:p w14:paraId="227D5985" w14:textId="77777777" w:rsidR="001E2274" w:rsidRDefault="001E2274" w:rsidP="00C45218">
      <w:pPr>
        <w:rPr>
          <w:b w:val="0"/>
          <w:bCs w:val="0"/>
          <w:caps/>
          <w:sz w:val="24"/>
          <w:szCs w:val="24"/>
          <w:rtl/>
        </w:rPr>
      </w:pPr>
    </w:p>
    <w:p w14:paraId="5F76F6FC" w14:textId="77777777" w:rsidR="001E2274" w:rsidRDefault="00D70D61" w:rsidP="00C45218">
      <w:pPr>
        <w:rPr>
          <w:caps/>
          <w:sz w:val="24"/>
          <w:szCs w:val="24"/>
          <w:u w:val="single"/>
          <w:rtl/>
        </w:rPr>
      </w:pPr>
      <w:r w:rsidRPr="00D70D61">
        <w:rPr>
          <w:rFonts w:hint="cs"/>
          <w:caps/>
          <w:sz w:val="24"/>
          <w:szCs w:val="24"/>
          <w:u w:val="single"/>
          <w:rtl/>
        </w:rPr>
        <w:t>מר שמואל רוטמן - ממלא מקום וסגן ראש העיר יהוד</w:t>
      </w:r>
      <w:r w:rsidR="001E2274">
        <w:rPr>
          <w:rFonts w:hint="cs"/>
          <w:caps/>
          <w:sz w:val="24"/>
          <w:szCs w:val="24"/>
          <w:u w:val="single"/>
          <w:rtl/>
        </w:rPr>
        <w:t>:</w:t>
      </w:r>
    </w:p>
    <w:p w14:paraId="2B5660A5" w14:textId="0819C3BE" w:rsidR="001E2274" w:rsidRDefault="00C45218" w:rsidP="00C45218">
      <w:pPr>
        <w:rPr>
          <w:b w:val="0"/>
          <w:bCs w:val="0"/>
          <w:caps/>
          <w:sz w:val="24"/>
          <w:szCs w:val="24"/>
          <w:rtl/>
        </w:rPr>
      </w:pPr>
      <w:r>
        <w:rPr>
          <w:rFonts w:hint="cs"/>
          <w:b w:val="0"/>
          <w:bCs w:val="0"/>
          <w:caps/>
          <w:sz w:val="24"/>
          <w:szCs w:val="24"/>
          <w:rtl/>
        </w:rPr>
        <w:t>אז זה מה שאתם ביקשתם שנבדוק</w:t>
      </w:r>
    </w:p>
    <w:p w14:paraId="3DE00F85" w14:textId="77777777" w:rsidR="001E2274" w:rsidRDefault="001E2274" w:rsidP="00C45218">
      <w:pPr>
        <w:rPr>
          <w:b w:val="0"/>
          <w:bCs w:val="0"/>
          <w:caps/>
          <w:sz w:val="24"/>
          <w:szCs w:val="24"/>
          <w:rtl/>
        </w:rPr>
      </w:pPr>
    </w:p>
    <w:p w14:paraId="546CB8A2" w14:textId="77777777" w:rsidR="001E2274" w:rsidRDefault="00D17364" w:rsidP="00C45218">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69EE2F1C" w14:textId="71EE0CC4" w:rsidR="001E2274" w:rsidRDefault="00C45218" w:rsidP="00C45218">
      <w:pPr>
        <w:rPr>
          <w:b w:val="0"/>
          <w:bCs w:val="0"/>
          <w:caps/>
          <w:sz w:val="24"/>
          <w:szCs w:val="24"/>
          <w:rtl/>
        </w:rPr>
      </w:pPr>
      <w:r>
        <w:rPr>
          <w:rFonts w:hint="cs"/>
          <w:b w:val="0"/>
          <w:bCs w:val="0"/>
          <w:caps/>
          <w:sz w:val="24"/>
          <w:szCs w:val="24"/>
          <w:rtl/>
        </w:rPr>
        <w:t>רגע ה, התשובה התשובה לא לא בוא רגע נעשה סדר</w:t>
      </w:r>
    </w:p>
    <w:p w14:paraId="57C030BD" w14:textId="77777777" w:rsidR="001E2274" w:rsidRDefault="001E2274" w:rsidP="00C45218">
      <w:pPr>
        <w:rPr>
          <w:b w:val="0"/>
          <w:bCs w:val="0"/>
          <w:caps/>
          <w:sz w:val="24"/>
          <w:szCs w:val="24"/>
          <w:rtl/>
        </w:rPr>
      </w:pPr>
    </w:p>
    <w:p w14:paraId="4FFFEB51" w14:textId="77777777" w:rsidR="001E2274" w:rsidRDefault="00D70D61" w:rsidP="00C45218">
      <w:pPr>
        <w:rPr>
          <w:caps/>
          <w:sz w:val="24"/>
          <w:szCs w:val="24"/>
          <w:u w:val="single"/>
          <w:rtl/>
        </w:rPr>
      </w:pPr>
      <w:r w:rsidRPr="00D70D61">
        <w:rPr>
          <w:rFonts w:hint="cs"/>
          <w:caps/>
          <w:sz w:val="24"/>
          <w:szCs w:val="24"/>
          <w:u w:val="single"/>
          <w:rtl/>
        </w:rPr>
        <w:t>מר שמואל רוטמן - ממלא מקום וסגן ראש העיר יהוד</w:t>
      </w:r>
      <w:r w:rsidR="001E2274">
        <w:rPr>
          <w:rFonts w:hint="cs"/>
          <w:caps/>
          <w:sz w:val="24"/>
          <w:szCs w:val="24"/>
          <w:u w:val="single"/>
          <w:rtl/>
        </w:rPr>
        <w:t>:</w:t>
      </w:r>
    </w:p>
    <w:p w14:paraId="2309C695" w14:textId="69F3FB63" w:rsidR="001E2274" w:rsidRDefault="00C45218" w:rsidP="00C45218">
      <w:pPr>
        <w:rPr>
          <w:b w:val="0"/>
          <w:bCs w:val="0"/>
          <w:caps/>
          <w:sz w:val="24"/>
          <w:szCs w:val="24"/>
          <w:rtl/>
        </w:rPr>
      </w:pPr>
      <w:r>
        <w:rPr>
          <w:rFonts w:hint="cs"/>
          <w:b w:val="0"/>
          <w:bCs w:val="0"/>
          <w:caps/>
          <w:sz w:val="24"/>
          <w:szCs w:val="24"/>
          <w:rtl/>
        </w:rPr>
        <w:t xml:space="preserve">כן </w:t>
      </w:r>
    </w:p>
    <w:p w14:paraId="031AB12F" w14:textId="77777777" w:rsidR="001E2274" w:rsidRDefault="001E2274" w:rsidP="00C45218">
      <w:pPr>
        <w:rPr>
          <w:b w:val="0"/>
          <w:bCs w:val="0"/>
          <w:caps/>
          <w:sz w:val="24"/>
          <w:szCs w:val="24"/>
          <w:rtl/>
        </w:rPr>
      </w:pPr>
    </w:p>
    <w:p w14:paraId="3ED9A65B" w14:textId="77777777" w:rsidR="001E2274" w:rsidRDefault="00D17364" w:rsidP="00C45218">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61D39D69" w14:textId="27F360EA" w:rsidR="001E2274" w:rsidRDefault="00C45218" w:rsidP="00C45218">
      <w:pPr>
        <w:rPr>
          <w:b w:val="0"/>
          <w:bCs w:val="0"/>
          <w:caps/>
          <w:sz w:val="24"/>
          <w:szCs w:val="24"/>
          <w:rtl/>
        </w:rPr>
      </w:pPr>
      <w:r>
        <w:rPr>
          <w:rFonts w:hint="cs"/>
          <w:b w:val="0"/>
          <w:bCs w:val="0"/>
          <w:caps/>
          <w:sz w:val="24"/>
          <w:szCs w:val="24"/>
          <w:rtl/>
        </w:rPr>
        <w:t>המרחק של הכביש אני מבין שהמרחק מהכביש הראשי הוא</w:t>
      </w:r>
      <w:r w:rsidR="000F703D">
        <w:rPr>
          <w:rFonts w:hint="cs"/>
          <w:b w:val="0"/>
          <w:bCs w:val="0"/>
          <w:caps/>
          <w:sz w:val="24"/>
          <w:szCs w:val="24"/>
          <w:rtl/>
        </w:rPr>
        <w:t xml:space="preserve"> </w:t>
      </w:r>
      <w:r>
        <w:rPr>
          <w:rFonts w:hint="cs"/>
          <w:b w:val="0"/>
          <w:bCs w:val="0"/>
          <w:caps/>
          <w:sz w:val="24"/>
          <w:szCs w:val="24"/>
          <w:rtl/>
        </w:rPr>
        <w:t>... כמה</w:t>
      </w:r>
      <w:r w:rsidR="000F703D">
        <w:rPr>
          <w:rFonts w:hint="cs"/>
          <w:b w:val="0"/>
          <w:bCs w:val="0"/>
          <w:caps/>
          <w:sz w:val="24"/>
          <w:szCs w:val="24"/>
          <w:rtl/>
        </w:rPr>
        <w:t xml:space="preserve"> </w:t>
      </w:r>
      <w:r>
        <w:rPr>
          <w:rFonts w:hint="cs"/>
          <w:b w:val="0"/>
          <w:bCs w:val="0"/>
          <w:caps/>
          <w:sz w:val="24"/>
          <w:szCs w:val="24"/>
          <w:rtl/>
        </w:rPr>
        <w:t>...</w:t>
      </w:r>
    </w:p>
    <w:p w14:paraId="320C087B" w14:textId="77777777" w:rsidR="001E2274" w:rsidRDefault="001E2274" w:rsidP="00C45218">
      <w:pPr>
        <w:rPr>
          <w:b w:val="0"/>
          <w:bCs w:val="0"/>
          <w:caps/>
          <w:sz w:val="24"/>
          <w:szCs w:val="24"/>
          <w:rtl/>
        </w:rPr>
      </w:pPr>
    </w:p>
    <w:p w14:paraId="468A9580" w14:textId="77777777" w:rsidR="001E2274" w:rsidRDefault="00FC27D6" w:rsidP="00C45218">
      <w:pPr>
        <w:rPr>
          <w:caps/>
          <w:sz w:val="24"/>
          <w:szCs w:val="24"/>
          <w:u w:val="single"/>
          <w:rtl/>
        </w:rPr>
      </w:pPr>
      <w:r w:rsidRPr="00FC27D6">
        <w:rPr>
          <w:rFonts w:hint="cs"/>
          <w:caps/>
          <w:sz w:val="24"/>
          <w:szCs w:val="24"/>
          <w:u w:val="single"/>
          <w:rtl/>
        </w:rPr>
        <w:t>מר ליאור רגב - נציג לשכת התכנון</w:t>
      </w:r>
      <w:r w:rsidR="001E2274">
        <w:rPr>
          <w:rFonts w:hint="cs"/>
          <w:caps/>
          <w:sz w:val="24"/>
          <w:szCs w:val="24"/>
          <w:u w:val="single"/>
          <w:rtl/>
        </w:rPr>
        <w:t>:</w:t>
      </w:r>
    </w:p>
    <w:p w14:paraId="5F0EBCFB" w14:textId="3ECFD77C" w:rsidR="001E2274" w:rsidRDefault="00C45218" w:rsidP="00C45218">
      <w:pPr>
        <w:rPr>
          <w:b w:val="0"/>
          <w:bCs w:val="0"/>
          <w:caps/>
          <w:sz w:val="24"/>
          <w:szCs w:val="24"/>
          <w:rtl/>
        </w:rPr>
      </w:pPr>
      <w:r>
        <w:rPr>
          <w:rFonts w:hint="cs"/>
          <w:b w:val="0"/>
          <w:bCs w:val="0"/>
          <w:caps/>
          <w:sz w:val="24"/>
          <w:szCs w:val="24"/>
          <w:rtl/>
        </w:rPr>
        <w:t xml:space="preserve">מארבע מאות ושתים עשרה הוא עכשיו כפי שמוצג פה חמישים מטר ... </w:t>
      </w:r>
    </w:p>
    <w:p w14:paraId="12AE1734" w14:textId="77777777" w:rsidR="001E2274" w:rsidRDefault="001E2274" w:rsidP="00C45218">
      <w:pPr>
        <w:rPr>
          <w:b w:val="0"/>
          <w:bCs w:val="0"/>
          <w:caps/>
          <w:sz w:val="24"/>
          <w:szCs w:val="24"/>
          <w:rtl/>
        </w:rPr>
      </w:pPr>
    </w:p>
    <w:p w14:paraId="14668429" w14:textId="77777777" w:rsidR="001E2274" w:rsidRDefault="00D17364" w:rsidP="00C45218">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4B1577B1" w14:textId="4D962717" w:rsidR="001E2274" w:rsidRDefault="00C45218" w:rsidP="00C45218">
      <w:pPr>
        <w:rPr>
          <w:b w:val="0"/>
          <w:bCs w:val="0"/>
          <w:caps/>
          <w:sz w:val="24"/>
          <w:szCs w:val="24"/>
          <w:rtl/>
        </w:rPr>
      </w:pPr>
      <w:r>
        <w:rPr>
          <w:rFonts w:hint="cs"/>
          <w:b w:val="0"/>
          <w:bCs w:val="0"/>
          <w:caps/>
          <w:sz w:val="24"/>
          <w:szCs w:val="24"/>
          <w:rtl/>
        </w:rPr>
        <w:t xml:space="preserve">שזה שזה המינימום </w:t>
      </w:r>
    </w:p>
    <w:p w14:paraId="3BBCD911" w14:textId="77777777" w:rsidR="001E2274" w:rsidRDefault="001E2274" w:rsidP="00C45218">
      <w:pPr>
        <w:rPr>
          <w:b w:val="0"/>
          <w:bCs w:val="0"/>
          <w:caps/>
          <w:sz w:val="24"/>
          <w:szCs w:val="24"/>
          <w:rtl/>
        </w:rPr>
      </w:pPr>
    </w:p>
    <w:p w14:paraId="6E2B9C37" w14:textId="77777777" w:rsidR="001E2274" w:rsidRDefault="00D70D61" w:rsidP="00C45218">
      <w:pPr>
        <w:rPr>
          <w:caps/>
          <w:sz w:val="24"/>
          <w:szCs w:val="24"/>
          <w:u w:val="single"/>
          <w:rtl/>
        </w:rPr>
      </w:pPr>
      <w:r w:rsidRPr="00D70D61">
        <w:rPr>
          <w:rFonts w:hint="cs"/>
          <w:caps/>
          <w:sz w:val="24"/>
          <w:szCs w:val="24"/>
          <w:u w:val="single"/>
          <w:rtl/>
        </w:rPr>
        <w:t>מר שמואל רוטמן - ממלא מקום וסגן ראש העיר יהוד</w:t>
      </w:r>
      <w:r w:rsidR="001E2274">
        <w:rPr>
          <w:rFonts w:hint="cs"/>
          <w:caps/>
          <w:sz w:val="24"/>
          <w:szCs w:val="24"/>
          <w:u w:val="single"/>
          <w:rtl/>
        </w:rPr>
        <w:t>:</w:t>
      </w:r>
    </w:p>
    <w:p w14:paraId="02E17A94" w14:textId="3BE8D477" w:rsidR="001E2274" w:rsidRDefault="00C45218" w:rsidP="00C45218">
      <w:pPr>
        <w:rPr>
          <w:b w:val="0"/>
          <w:bCs w:val="0"/>
          <w:caps/>
          <w:sz w:val="24"/>
          <w:szCs w:val="24"/>
          <w:rtl/>
        </w:rPr>
      </w:pPr>
      <w:r>
        <w:rPr>
          <w:rFonts w:hint="cs"/>
          <w:b w:val="0"/>
          <w:bCs w:val="0"/>
          <w:caps/>
          <w:sz w:val="24"/>
          <w:szCs w:val="24"/>
          <w:rtl/>
        </w:rPr>
        <w:t>הוא היה ככה וזה מה ...</w:t>
      </w:r>
    </w:p>
    <w:p w14:paraId="56E03D56" w14:textId="77777777" w:rsidR="001E2274" w:rsidRDefault="001E2274" w:rsidP="00C45218">
      <w:pPr>
        <w:rPr>
          <w:b w:val="0"/>
          <w:bCs w:val="0"/>
          <w:caps/>
          <w:sz w:val="24"/>
          <w:szCs w:val="24"/>
          <w:rtl/>
        </w:rPr>
      </w:pPr>
    </w:p>
    <w:p w14:paraId="2BE2476E" w14:textId="77777777" w:rsidR="001E2274" w:rsidRDefault="00FC27D6" w:rsidP="00C45218">
      <w:pPr>
        <w:rPr>
          <w:caps/>
          <w:sz w:val="24"/>
          <w:szCs w:val="24"/>
          <w:u w:val="single"/>
          <w:rtl/>
        </w:rPr>
      </w:pPr>
      <w:r w:rsidRPr="00FC27D6">
        <w:rPr>
          <w:rFonts w:hint="cs"/>
          <w:caps/>
          <w:sz w:val="24"/>
          <w:szCs w:val="24"/>
          <w:u w:val="single"/>
          <w:rtl/>
        </w:rPr>
        <w:t>מר ליאור רגב - נציג לשכת התכנון</w:t>
      </w:r>
      <w:r w:rsidR="001E2274">
        <w:rPr>
          <w:rFonts w:hint="cs"/>
          <w:caps/>
          <w:sz w:val="24"/>
          <w:szCs w:val="24"/>
          <w:u w:val="single"/>
          <w:rtl/>
        </w:rPr>
        <w:t>:</w:t>
      </w:r>
    </w:p>
    <w:p w14:paraId="2B5E73B9" w14:textId="1A14D2A8" w:rsidR="001E2274" w:rsidRDefault="00C45218" w:rsidP="00C45218">
      <w:pPr>
        <w:rPr>
          <w:b w:val="0"/>
          <w:bCs w:val="0"/>
          <w:caps/>
          <w:sz w:val="24"/>
          <w:szCs w:val="24"/>
          <w:rtl/>
        </w:rPr>
      </w:pPr>
      <w:r>
        <w:rPr>
          <w:rFonts w:hint="cs"/>
          <w:b w:val="0"/>
          <w:bCs w:val="0"/>
          <w:caps/>
          <w:sz w:val="24"/>
          <w:szCs w:val="24"/>
          <w:rtl/>
        </w:rPr>
        <w:t xml:space="preserve">שזה שזה המרחק </w:t>
      </w:r>
    </w:p>
    <w:p w14:paraId="739DF61D" w14:textId="77777777" w:rsidR="001E2274" w:rsidRDefault="001E2274" w:rsidP="00C45218">
      <w:pPr>
        <w:rPr>
          <w:b w:val="0"/>
          <w:bCs w:val="0"/>
          <w:caps/>
          <w:sz w:val="24"/>
          <w:szCs w:val="24"/>
          <w:rtl/>
        </w:rPr>
      </w:pPr>
    </w:p>
    <w:p w14:paraId="4AF390BD" w14:textId="77777777" w:rsidR="001E2274" w:rsidRDefault="00D17364" w:rsidP="00C45218">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7712EA4E" w14:textId="22DB1CFB" w:rsidR="001E2274" w:rsidRDefault="00C45218" w:rsidP="00C45218">
      <w:pPr>
        <w:rPr>
          <w:b w:val="0"/>
          <w:bCs w:val="0"/>
          <w:caps/>
          <w:sz w:val="24"/>
          <w:szCs w:val="24"/>
          <w:rtl/>
        </w:rPr>
      </w:pPr>
      <w:r>
        <w:rPr>
          <w:rFonts w:hint="cs"/>
          <w:b w:val="0"/>
          <w:bCs w:val="0"/>
          <w:caps/>
          <w:sz w:val="24"/>
          <w:szCs w:val="24"/>
          <w:rtl/>
        </w:rPr>
        <w:t>המינימלי</w:t>
      </w:r>
    </w:p>
    <w:p w14:paraId="0DF7A9A1" w14:textId="77777777" w:rsidR="001E2274" w:rsidRDefault="001E2274" w:rsidP="00C45218">
      <w:pPr>
        <w:rPr>
          <w:b w:val="0"/>
          <w:bCs w:val="0"/>
          <w:caps/>
          <w:sz w:val="24"/>
          <w:szCs w:val="24"/>
          <w:rtl/>
        </w:rPr>
      </w:pPr>
    </w:p>
    <w:p w14:paraId="32D80D44" w14:textId="77777777" w:rsidR="001E2274" w:rsidRDefault="00FC27D6" w:rsidP="00C45218">
      <w:pPr>
        <w:rPr>
          <w:caps/>
          <w:sz w:val="24"/>
          <w:szCs w:val="24"/>
          <w:u w:val="single"/>
          <w:rtl/>
        </w:rPr>
      </w:pPr>
      <w:r w:rsidRPr="00FC27D6">
        <w:rPr>
          <w:rFonts w:hint="cs"/>
          <w:caps/>
          <w:sz w:val="24"/>
          <w:szCs w:val="24"/>
          <w:u w:val="single"/>
          <w:rtl/>
        </w:rPr>
        <w:t>מר ליאור רגב - נציג לשכת התכנון</w:t>
      </w:r>
      <w:r w:rsidR="001E2274">
        <w:rPr>
          <w:rFonts w:hint="cs"/>
          <w:caps/>
          <w:sz w:val="24"/>
          <w:szCs w:val="24"/>
          <w:u w:val="single"/>
          <w:rtl/>
        </w:rPr>
        <w:t>:</w:t>
      </w:r>
    </w:p>
    <w:p w14:paraId="0EB6F0BC" w14:textId="7D048E67" w:rsidR="001E2274" w:rsidRDefault="00C45218" w:rsidP="00C45218">
      <w:pPr>
        <w:rPr>
          <w:b w:val="0"/>
          <w:bCs w:val="0"/>
          <w:caps/>
          <w:sz w:val="24"/>
          <w:szCs w:val="24"/>
          <w:rtl/>
        </w:rPr>
      </w:pPr>
      <w:r>
        <w:rPr>
          <w:rFonts w:hint="cs"/>
          <w:b w:val="0"/>
          <w:bCs w:val="0"/>
          <w:caps/>
          <w:sz w:val="24"/>
          <w:szCs w:val="24"/>
          <w:rtl/>
        </w:rPr>
        <w:t xml:space="preserve">שבסמכות </w:t>
      </w:r>
    </w:p>
    <w:p w14:paraId="713338F6" w14:textId="77777777" w:rsidR="001E2274" w:rsidRDefault="001E2274" w:rsidP="00C45218">
      <w:pPr>
        <w:rPr>
          <w:b w:val="0"/>
          <w:bCs w:val="0"/>
          <w:caps/>
          <w:sz w:val="24"/>
          <w:szCs w:val="24"/>
          <w:rtl/>
        </w:rPr>
      </w:pPr>
    </w:p>
    <w:p w14:paraId="7A496A6E" w14:textId="77777777" w:rsidR="001E2274" w:rsidRDefault="000A5C33" w:rsidP="00C45218">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09AEB847" w14:textId="2581A952" w:rsidR="001E2274" w:rsidRDefault="00C45218" w:rsidP="00C45218">
      <w:pPr>
        <w:rPr>
          <w:b w:val="0"/>
          <w:bCs w:val="0"/>
          <w:caps/>
          <w:sz w:val="24"/>
          <w:szCs w:val="24"/>
          <w:rtl/>
        </w:rPr>
      </w:pPr>
      <w:r>
        <w:rPr>
          <w:rFonts w:hint="cs"/>
          <w:b w:val="0"/>
          <w:bCs w:val="0"/>
          <w:caps/>
          <w:sz w:val="24"/>
          <w:szCs w:val="24"/>
          <w:rtl/>
        </w:rPr>
        <w:t xml:space="preserve">הוועדה המחוזית </w:t>
      </w:r>
    </w:p>
    <w:p w14:paraId="551D2D67" w14:textId="77777777" w:rsidR="001E2274" w:rsidRDefault="001E2274" w:rsidP="00C45218">
      <w:pPr>
        <w:rPr>
          <w:b w:val="0"/>
          <w:bCs w:val="0"/>
          <w:caps/>
          <w:sz w:val="24"/>
          <w:szCs w:val="24"/>
          <w:rtl/>
        </w:rPr>
      </w:pPr>
    </w:p>
    <w:p w14:paraId="1FB5FE6D" w14:textId="77777777" w:rsidR="001E2274" w:rsidRDefault="00FC27D6" w:rsidP="00C45218">
      <w:pPr>
        <w:rPr>
          <w:caps/>
          <w:sz w:val="24"/>
          <w:szCs w:val="24"/>
          <w:u w:val="single"/>
          <w:rtl/>
        </w:rPr>
      </w:pPr>
      <w:r w:rsidRPr="00FC27D6">
        <w:rPr>
          <w:rFonts w:hint="cs"/>
          <w:caps/>
          <w:sz w:val="24"/>
          <w:szCs w:val="24"/>
          <w:u w:val="single"/>
          <w:rtl/>
        </w:rPr>
        <w:t>מר ליאור רגב - נציג לשכת התכנון</w:t>
      </w:r>
      <w:r w:rsidR="001E2274">
        <w:rPr>
          <w:rFonts w:hint="cs"/>
          <w:caps/>
          <w:sz w:val="24"/>
          <w:szCs w:val="24"/>
          <w:u w:val="single"/>
          <w:rtl/>
        </w:rPr>
        <w:t>:</w:t>
      </w:r>
    </w:p>
    <w:p w14:paraId="603EA9C5" w14:textId="6D84EE47" w:rsidR="001E2274" w:rsidRDefault="00C45218" w:rsidP="00C45218">
      <w:pPr>
        <w:rPr>
          <w:b w:val="0"/>
          <w:bCs w:val="0"/>
          <w:caps/>
          <w:sz w:val="24"/>
          <w:szCs w:val="24"/>
          <w:rtl/>
        </w:rPr>
      </w:pPr>
      <w:r>
        <w:rPr>
          <w:rFonts w:hint="cs"/>
          <w:b w:val="0"/>
          <w:bCs w:val="0"/>
          <w:caps/>
          <w:sz w:val="24"/>
          <w:szCs w:val="24"/>
          <w:rtl/>
        </w:rPr>
        <w:t xml:space="preserve">הוועדה המחוזית לאשר </w:t>
      </w:r>
    </w:p>
    <w:p w14:paraId="5B63A1F5" w14:textId="77777777" w:rsidR="001E2274" w:rsidRDefault="001E2274" w:rsidP="00C45218">
      <w:pPr>
        <w:rPr>
          <w:b w:val="0"/>
          <w:bCs w:val="0"/>
          <w:caps/>
          <w:sz w:val="24"/>
          <w:szCs w:val="24"/>
          <w:rtl/>
        </w:rPr>
      </w:pPr>
    </w:p>
    <w:p w14:paraId="080BE133" w14:textId="77777777" w:rsidR="001E2274" w:rsidRDefault="00D17364" w:rsidP="00C45218">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5FA35738" w14:textId="23EE4CFA" w:rsidR="001E2274" w:rsidRDefault="00C45218" w:rsidP="00C45218">
      <w:pPr>
        <w:rPr>
          <w:b w:val="0"/>
          <w:bCs w:val="0"/>
          <w:caps/>
          <w:sz w:val="24"/>
          <w:szCs w:val="24"/>
          <w:rtl/>
        </w:rPr>
      </w:pPr>
      <w:r>
        <w:rPr>
          <w:rFonts w:hint="cs"/>
          <w:b w:val="0"/>
          <w:bCs w:val="0"/>
          <w:caps/>
          <w:sz w:val="24"/>
          <w:szCs w:val="24"/>
          <w:rtl/>
        </w:rPr>
        <w:t xml:space="preserve">אז זה אי אפשר רגע אני רוצה רגע להבהיר </w:t>
      </w:r>
    </w:p>
    <w:p w14:paraId="1849102B" w14:textId="77777777" w:rsidR="001E2274" w:rsidRDefault="001E2274" w:rsidP="00C45218">
      <w:pPr>
        <w:rPr>
          <w:b w:val="0"/>
          <w:bCs w:val="0"/>
          <w:caps/>
          <w:sz w:val="24"/>
          <w:szCs w:val="24"/>
          <w:rtl/>
        </w:rPr>
      </w:pPr>
    </w:p>
    <w:p w14:paraId="6BEBD94B" w14:textId="77777777" w:rsidR="001E2274" w:rsidRDefault="000A5C33" w:rsidP="00C45218">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2CFE19F6" w14:textId="4ACB14DA" w:rsidR="001E2274" w:rsidRDefault="00C45218" w:rsidP="00C45218">
      <w:pPr>
        <w:rPr>
          <w:b w:val="0"/>
          <w:bCs w:val="0"/>
          <w:caps/>
          <w:sz w:val="24"/>
          <w:szCs w:val="24"/>
          <w:rtl/>
        </w:rPr>
      </w:pPr>
      <w:r>
        <w:rPr>
          <w:rFonts w:hint="cs"/>
          <w:b w:val="0"/>
          <w:bCs w:val="0"/>
          <w:caps/>
          <w:sz w:val="24"/>
          <w:szCs w:val="24"/>
          <w:rtl/>
        </w:rPr>
        <w:lastRenderedPageBreak/>
        <w:t>זה (לא ברור)</w:t>
      </w:r>
    </w:p>
    <w:p w14:paraId="45FE0522" w14:textId="77777777" w:rsidR="001E2274" w:rsidRDefault="001E2274" w:rsidP="00C45218">
      <w:pPr>
        <w:rPr>
          <w:b w:val="0"/>
          <w:bCs w:val="0"/>
          <w:caps/>
          <w:sz w:val="24"/>
          <w:szCs w:val="24"/>
          <w:rtl/>
        </w:rPr>
      </w:pPr>
    </w:p>
    <w:p w14:paraId="49C7CC4A" w14:textId="77777777" w:rsidR="001E2274" w:rsidRDefault="00D17364" w:rsidP="00C45218">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69915FB6" w14:textId="51FBF3E0" w:rsidR="001E2274" w:rsidRDefault="00C45218" w:rsidP="00C45218">
      <w:pPr>
        <w:rPr>
          <w:b w:val="0"/>
          <w:bCs w:val="0"/>
          <w:caps/>
          <w:sz w:val="24"/>
          <w:szCs w:val="24"/>
          <w:rtl/>
        </w:rPr>
      </w:pPr>
      <w:r>
        <w:rPr>
          <w:rFonts w:hint="cs"/>
          <w:b w:val="0"/>
          <w:bCs w:val="0"/>
          <w:caps/>
          <w:sz w:val="24"/>
          <w:szCs w:val="24"/>
          <w:rtl/>
        </w:rPr>
        <w:t xml:space="preserve">אני רוצה להבהיר </w:t>
      </w:r>
      <w:r>
        <w:rPr>
          <w:b w:val="0"/>
          <w:bCs w:val="0"/>
          <w:caps/>
          <w:sz w:val="24"/>
          <w:szCs w:val="24"/>
          <w:rtl/>
        </w:rPr>
        <w:t>–</w:t>
      </w:r>
      <w:r>
        <w:rPr>
          <w:rFonts w:hint="cs"/>
          <w:b w:val="0"/>
          <w:bCs w:val="0"/>
          <w:caps/>
          <w:sz w:val="24"/>
          <w:szCs w:val="24"/>
          <w:rtl/>
        </w:rPr>
        <w:t xml:space="preserve"> לא ניתן יותר להתקרב כי הכביש הזה הכביש ארבע אחד שתיים הוא כביש ארצי</w:t>
      </w:r>
    </w:p>
    <w:p w14:paraId="3D17B614" w14:textId="77777777" w:rsidR="001E2274" w:rsidRDefault="001E2274" w:rsidP="00C45218">
      <w:pPr>
        <w:rPr>
          <w:b w:val="0"/>
          <w:bCs w:val="0"/>
          <w:caps/>
          <w:sz w:val="24"/>
          <w:szCs w:val="24"/>
          <w:rtl/>
        </w:rPr>
      </w:pPr>
    </w:p>
    <w:p w14:paraId="23F30703" w14:textId="77777777" w:rsidR="001E2274" w:rsidRDefault="00D70D61" w:rsidP="00C45218">
      <w:pPr>
        <w:rPr>
          <w:caps/>
          <w:sz w:val="24"/>
          <w:szCs w:val="24"/>
          <w:u w:val="single"/>
          <w:rtl/>
        </w:rPr>
      </w:pPr>
      <w:r w:rsidRPr="00D70D61">
        <w:rPr>
          <w:rFonts w:hint="cs"/>
          <w:caps/>
          <w:sz w:val="24"/>
          <w:szCs w:val="24"/>
          <w:u w:val="single"/>
          <w:rtl/>
        </w:rPr>
        <w:t>מר שמואל רוטמן - ממלא מקום וסגן ראש העיר יהוד</w:t>
      </w:r>
      <w:r w:rsidR="001E2274">
        <w:rPr>
          <w:rFonts w:hint="cs"/>
          <w:caps/>
          <w:sz w:val="24"/>
          <w:szCs w:val="24"/>
          <w:u w:val="single"/>
          <w:rtl/>
        </w:rPr>
        <w:t>:</w:t>
      </w:r>
    </w:p>
    <w:p w14:paraId="1A118EBD" w14:textId="10F50CA6" w:rsidR="001E2274" w:rsidRDefault="00C45218" w:rsidP="00C45218">
      <w:pPr>
        <w:rPr>
          <w:b w:val="0"/>
          <w:bCs w:val="0"/>
          <w:caps/>
          <w:sz w:val="24"/>
          <w:szCs w:val="24"/>
          <w:rtl/>
        </w:rPr>
      </w:pPr>
      <w:r>
        <w:rPr>
          <w:rFonts w:hint="cs"/>
          <w:b w:val="0"/>
          <w:bCs w:val="0"/>
          <w:caps/>
          <w:sz w:val="24"/>
          <w:szCs w:val="24"/>
          <w:rtl/>
        </w:rPr>
        <w:t>נכון</w:t>
      </w:r>
      <w:r w:rsidR="000F703D">
        <w:rPr>
          <w:rFonts w:hint="cs"/>
          <w:b w:val="0"/>
          <w:bCs w:val="0"/>
          <w:caps/>
          <w:sz w:val="24"/>
          <w:szCs w:val="24"/>
          <w:rtl/>
        </w:rPr>
        <w:t xml:space="preserve"> </w:t>
      </w:r>
      <w:r>
        <w:rPr>
          <w:rFonts w:hint="cs"/>
          <w:b w:val="0"/>
          <w:bCs w:val="0"/>
          <w:caps/>
          <w:sz w:val="24"/>
          <w:szCs w:val="24"/>
          <w:rtl/>
        </w:rPr>
        <w:t>נכון</w:t>
      </w:r>
    </w:p>
    <w:p w14:paraId="51B0F71B" w14:textId="77777777" w:rsidR="001E2274" w:rsidRDefault="001E2274" w:rsidP="00C45218">
      <w:pPr>
        <w:rPr>
          <w:b w:val="0"/>
          <w:bCs w:val="0"/>
          <w:caps/>
          <w:sz w:val="24"/>
          <w:szCs w:val="24"/>
          <w:rtl/>
        </w:rPr>
      </w:pPr>
    </w:p>
    <w:p w14:paraId="4215B303" w14:textId="77777777" w:rsidR="001E2274" w:rsidRDefault="00C45218" w:rsidP="00C45218">
      <w:pPr>
        <w:rPr>
          <w:caps/>
          <w:sz w:val="24"/>
          <w:szCs w:val="24"/>
          <w:u w:val="single"/>
          <w:rtl/>
        </w:rPr>
      </w:pPr>
      <w:r>
        <w:rPr>
          <w:rFonts w:hint="cs"/>
          <w:b w:val="0"/>
          <w:bCs w:val="0"/>
          <w:caps/>
          <w:sz w:val="24"/>
          <w:szCs w:val="24"/>
          <w:rtl/>
        </w:rPr>
        <w:t xml:space="preserve"> </w:t>
      </w:r>
      <w:r w:rsidR="00D17364"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7088900B" w14:textId="3D60B53D" w:rsidR="001E2274" w:rsidRDefault="00C45218" w:rsidP="00C45218">
      <w:pPr>
        <w:rPr>
          <w:b w:val="0"/>
          <w:bCs w:val="0"/>
          <w:caps/>
          <w:sz w:val="24"/>
          <w:szCs w:val="24"/>
          <w:rtl/>
        </w:rPr>
      </w:pPr>
      <w:r>
        <w:rPr>
          <w:rFonts w:hint="cs"/>
          <w:b w:val="0"/>
          <w:bCs w:val="0"/>
          <w:caps/>
          <w:sz w:val="24"/>
          <w:szCs w:val="24"/>
          <w:rtl/>
        </w:rPr>
        <w:t>ולכן ... ה, ה, החלופה הזו אם לא היה שמה כביש אז היינו היינו דורשים שיתקרב ייקח עוד עשרים שלושים מטר דרומה</w:t>
      </w:r>
    </w:p>
    <w:p w14:paraId="0D04987C" w14:textId="77777777" w:rsidR="001E2274" w:rsidRDefault="001E2274" w:rsidP="00C45218">
      <w:pPr>
        <w:rPr>
          <w:b w:val="0"/>
          <w:bCs w:val="0"/>
          <w:caps/>
          <w:sz w:val="24"/>
          <w:szCs w:val="24"/>
          <w:rtl/>
        </w:rPr>
      </w:pPr>
    </w:p>
    <w:p w14:paraId="5BE8555E" w14:textId="77777777" w:rsidR="001E2274" w:rsidRDefault="00D70D61" w:rsidP="00C45218">
      <w:pPr>
        <w:rPr>
          <w:caps/>
          <w:sz w:val="24"/>
          <w:szCs w:val="24"/>
          <w:u w:val="single"/>
          <w:rtl/>
        </w:rPr>
      </w:pPr>
      <w:r w:rsidRPr="00D70D61">
        <w:rPr>
          <w:rFonts w:hint="cs"/>
          <w:caps/>
          <w:sz w:val="24"/>
          <w:szCs w:val="24"/>
          <w:u w:val="single"/>
          <w:rtl/>
        </w:rPr>
        <w:t>מר שמואל רוטמן - ממלא מקום וסגן ראש העיר יהוד</w:t>
      </w:r>
      <w:r w:rsidR="001E2274">
        <w:rPr>
          <w:rFonts w:hint="cs"/>
          <w:caps/>
          <w:sz w:val="24"/>
          <w:szCs w:val="24"/>
          <w:u w:val="single"/>
          <w:rtl/>
        </w:rPr>
        <w:t>:</w:t>
      </w:r>
    </w:p>
    <w:p w14:paraId="2331601E" w14:textId="5581495D" w:rsidR="001E2274" w:rsidRDefault="00C45218" w:rsidP="00C45218">
      <w:pPr>
        <w:rPr>
          <w:b w:val="0"/>
          <w:bCs w:val="0"/>
          <w:caps/>
          <w:sz w:val="24"/>
          <w:szCs w:val="24"/>
          <w:rtl/>
        </w:rPr>
      </w:pPr>
      <w:r>
        <w:rPr>
          <w:rFonts w:hint="cs"/>
          <w:b w:val="0"/>
          <w:bCs w:val="0"/>
          <w:caps/>
          <w:sz w:val="24"/>
          <w:szCs w:val="24"/>
          <w:rtl/>
        </w:rPr>
        <w:t>אני מסכים</w:t>
      </w:r>
    </w:p>
    <w:p w14:paraId="045A8014" w14:textId="77777777" w:rsidR="001E2274" w:rsidRDefault="001E2274" w:rsidP="00C45218">
      <w:pPr>
        <w:rPr>
          <w:b w:val="0"/>
          <w:bCs w:val="0"/>
          <w:caps/>
          <w:sz w:val="24"/>
          <w:szCs w:val="24"/>
          <w:rtl/>
        </w:rPr>
      </w:pPr>
    </w:p>
    <w:p w14:paraId="0F67A2A9" w14:textId="77777777" w:rsidR="001E2274" w:rsidRDefault="00D17364" w:rsidP="00C45218">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2B080BBD" w14:textId="7B1FD627" w:rsidR="001E2274" w:rsidRDefault="00C45218" w:rsidP="00C45218">
      <w:pPr>
        <w:rPr>
          <w:b w:val="0"/>
          <w:bCs w:val="0"/>
          <w:caps/>
          <w:sz w:val="24"/>
          <w:szCs w:val="24"/>
          <w:rtl/>
        </w:rPr>
      </w:pPr>
      <w:r>
        <w:rPr>
          <w:rFonts w:hint="cs"/>
          <w:b w:val="0"/>
          <w:bCs w:val="0"/>
          <w:caps/>
          <w:sz w:val="24"/>
          <w:szCs w:val="24"/>
          <w:rtl/>
        </w:rPr>
        <w:t xml:space="preserve">אבל אבל זה אבל זה </w:t>
      </w:r>
    </w:p>
    <w:p w14:paraId="1EF02721" w14:textId="77777777" w:rsidR="001E2274" w:rsidRDefault="001E2274" w:rsidP="00C45218">
      <w:pPr>
        <w:rPr>
          <w:b w:val="0"/>
          <w:bCs w:val="0"/>
          <w:caps/>
          <w:sz w:val="24"/>
          <w:szCs w:val="24"/>
          <w:rtl/>
        </w:rPr>
      </w:pPr>
    </w:p>
    <w:p w14:paraId="192D7668" w14:textId="77777777" w:rsidR="001E2274" w:rsidRDefault="00D70D61" w:rsidP="00C45218">
      <w:pPr>
        <w:rPr>
          <w:caps/>
          <w:sz w:val="24"/>
          <w:szCs w:val="24"/>
          <w:u w:val="single"/>
          <w:rtl/>
        </w:rPr>
      </w:pPr>
      <w:r w:rsidRPr="00D70D61">
        <w:rPr>
          <w:rFonts w:hint="cs"/>
          <w:caps/>
          <w:sz w:val="24"/>
          <w:szCs w:val="24"/>
          <w:u w:val="single"/>
          <w:rtl/>
        </w:rPr>
        <w:t>מר שמואל רוטמן - ממלא מקום וסגן ראש העיר יהוד</w:t>
      </w:r>
      <w:r w:rsidR="001E2274">
        <w:rPr>
          <w:rFonts w:hint="cs"/>
          <w:caps/>
          <w:sz w:val="24"/>
          <w:szCs w:val="24"/>
          <w:u w:val="single"/>
          <w:rtl/>
        </w:rPr>
        <w:t>:</w:t>
      </w:r>
    </w:p>
    <w:p w14:paraId="01487D92" w14:textId="15D7F70D" w:rsidR="001E2274" w:rsidRDefault="00C45218" w:rsidP="00C45218">
      <w:pPr>
        <w:rPr>
          <w:b w:val="0"/>
          <w:bCs w:val="0"/>
          <w:caps/>
          <w:sz w:val="24"/>
          <w:szCs w:val="24"/>
          <w:rtl/>
        </w:rPr>
      </w:pPr>
      <w:r>
        <w:rPr>
          <w:rFonts w:hint="cs"/>
          <w:b w:val="0"/>
          <w:bCs w:val="0"/>
          <w:caps/>
          <w:sz w:val="24"/>
          <w:szCs w:val="24"/>
          <w:rtl/>
        </w:rPr>
        <w:t>אני מסכים אני לא רוצה שתהיה אי - הבנה. אתם ב, אני אני הייתי בכל הדיונים חוץ מאחד שאתה השתתפת בו ואז אתם הצוות שלכם לא אהב גם</w:t>
      </w:r>
      <w:r w:rsidR="000F703D">
        <w:rPr>
          <w:rFonts w:hint="cs"/>
          <w:b w:val="0"/>
          <w:bCs w:val="0"/>
          <w:caps/>
          <w:sz w:val="24"/>
          <w:szCs w:val="24"/>
          <w:rtl/>
        </w:rPr>
        <w:t xml:space="preserve"> </w:t>
      </w:r>
      <w:r>
        <w:rPr>
          <w:rFonts w:hint="cs"/>
          <w:b w:val="0"/>
          <w:bCs w:val="0"/>
          <w:caps/>
          <w:sz w:val="24"/>
          <w:szCs w:val="24"/>
          <w:rtl/>
        </w:rPr>
        <w:t>את חלופה ד' כמו שמוצגת היום ואמר בואו תציגו לנו חלופה שמתקרבת לכביש</w:t>
      </w:r>
    </w:p>
    <w:p w14:paraId="7E19E8BD" w14:textId="77777777" w:rsidR="001E2274" w:rsidRDefault="001E2274" w:rsidP="00C45218">
      <w:pPr>
        <w:rPr>
          <w:b w:val="0"/>
          <w:bCs w:val="0"/>
          <w:caps/>
          <w:sz w:val="24"/>
          <w:szCs w:val="24"/>
          <w:rtl/>
        </w:rPr>
      </w:pPr>
    </w:p>
    <w:p w14:paraId="071C93FA" w14:textId="77777777" w:rsidR="001E2274" w:rsidRDefault="00D17364" w:rsidP="00C45218">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4D4D247D" w14:textId="00242E9B" w:rsidR="001E2274" w:rsidRDefault="00C45218" w:rsidP="00C45218">
      <w:pPr>
        <w:rPr>
          <w:b w:val="0"/>
          <w:bCs w:val="0"/>
          <w:caps/>
          <w:sz w:val="24"/>
          <w:szCs w:val="24"/>
          <w:rtl/>
        </w:rPr>
      </w:pPr>
      <w:r>
        <w:rPr>
          <w:rFonts w:hint="cs"/>
          <w:b w:val="0"/>
          <w:bCs w:val="0"/>
          <w:caps/>
          <w:sz w:val="24"/>
          <w:szCs w:val="24"/>
          <w:rtl/>
        </w:rPr>
        <w:t>טוב</w:t>
      </w:r>
    </w:p>
    <w:p w14:paraId="43028D00" w14:textId="77777777" w:rsidR="001E2274" w:rsidRDefault="001E2274" w:rsidP="00C45218">
      <w:pPr>
        <w:rPr>
          <w:b w:val="0"/>
          <w:bCs w:val="0"/>
          <w:caps/>
          <w:sz w:val="24"/>
          <w:szCs w:val="24"/>
          <w:rtl/>
        </w:rPr>
      </w:pPr>
    </w:p>
    <w:p w14:paraId="4C2A5223" w14:textId="77777777" w:rsidR="001E2274" w:rsidRDefault="00D70D61" w:rsidP="00C45218">
      <w:pPr>
        <w:rPr>
          <w:caps/>
          <w:sz w:val="24"/>
          <w:szCs w:val="24"/>
          <w:u w:val="single"/>
          <w:rtl/>
        </w:rPr>
      </w:pPr>
      <w:r w:rsidRPr="00D70D61">
        <w:rPr>
          <w:rFonts w:hint="cs"/>
          <w:caps/>
          <w:sz w:val="24"/>
          <w:szCs w:val="24"/>
          <w:u w:val="single"/>
          <w:rtl/>
        </w:rPr>
        <w:t>מר שמואל רוטמן - ממלא מקום וסגן ראש העיר יהוד</w:t>
      </w:r>
      <w:r w:rsidR="001E2274">
        <w:rPr>
          <w:rFonts w:hint="cs"/>
          <w:caps/>
          <w:sz w:val="24"/>
          <w:szCs w:val="24"/>
          <w:u w:val="single"/>
          <w:rtl/>
        </w:rPr>
        <w:t>:</w:t>
      </w:r>
    </w:p>
    <w:p w14:paraId="10D60E97" w14:textId="6E65A2FA" w:rsidR="001E2274" w:rsidRDefault="00C45218" w:rsidP="00C45218">
      <w:pPr>
        <w:rPr>
          <w:b w:val="0"/>
          <w:bCs w:val="0"/>
          <w:caps/>
          <w:sz w:val="24"/>
          <w:szCs w:val="24"/>
          <w:rtl/>
        </w:rPr>
      </w:pPr>
      <w:r>
        <w:rPr>
          <w:rFonts w:hint="cs"/>
          <w:b w:val="0"/>
          <w:bCs w:val="0"/>
          <w:caps/>
          <w:sz w:val="24"/>
          <w:szCs w:val="24"/>
          <w:rtl/>
        </w:rPr>
        <w:t xml:space="preserve">ואנחנו התפלאנו איך זה יכול להיות אז אני מבין שהיא לא מוצגת </w:t>
      </w:r>
    </w:p>
    <w:p w14:paraId="53E81A08" w14:textId="77777777" w:rsidR="001E2274" w:rsidRDefault="001E2274" w:rsidP="00C45218">
      <w:pPr>
        <w:rPr>
          <w:b w:val="0"/>
          <w:bCs w:val="0"/>
          <w:caps/>
          <w:sz w:val="24"/>
          <w:szCs w:val="24"/>
          <w:rtl/>
        </w:rPr>
      </w:pPr>
    </w:p>
    <w:p w14:paraId="5AB5AB7F" w14:textId="77777777" w:rsidR="001E2274" w:rsidRDefault="00D17364" w:rsidP="00C45218">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689DFC94" w14:textId="0E9DE70E" w:rsidR="001E2274" w:rsidRDefault="00C45218" w:rsidP="00C45218">
      <w:pPr>
        <w:rPr>
          <w:b w:val="0"/>
          <w:bCs w:val="0"/>
          <w:caps/>
          <w:sz w:val="24"/>
          <w:szCs w:val="24"/>
          <w:rtl/>
        </w:rPr>
      </w:pPr>
      <w:r>
        <w:rPr>
          <w:rFonts w:hint="cs"/>
          <w:b w:val="0"/>
          <w:bCs w:val="0"/>
          <w:caps/>
          <w:sz w:val="24"/>
          <w:szCs w:val="24"/>
          <w:rtl/>
        </w:rPr>
        <w:t xml:space="preserve">ה, מהנדסת ה, מהנדסת הוועדה בואו עכשיו בואו ננסה להגיע לסיום כי אני חושב שאנחנו פחות או יותר </w:t>
      </w:r>
    </w:p>
    <w:p w14:paraId="0A3B875E" w14:textId="77777777" w:rsidR="001E2274" w:rsidRDefault="001E2274" w:rsidP="00C45218">
      <w:pPr>
        <w:rPr>
          <w:b w:val="0"/>
          <w:bCs w:val="0"/>
          <w:caps/>
          <w:sz w:val="24"/>
          <w:szCs w:val="24"/>
          <w:rtl/>
        </w:rPr>
      </w:pPr>
    </w:p>
    <w:p w14:paraId="212E648B" w14:textId="77777777" w:rsidR="001E2274" w:rsidRDefault="00D70D61" w:rsidP="00C45218">
      <w:pPr>
        <w:rPr>
          <w:caps/>
          <w:sz w:val="24"/>
          <w:szCs w:val="24"/>
          <w:u w:val="single"/>
          <w:rtl/>
        </w:rPr>
      </w:pPr>
      <w:r w:rsidRPr="00D70D61">
        <w:rPr>
          <w:rFonts w:hint="cs"/>
          <w:caps/>
          <w:sz w:val="24"/>
          <w:szCs w:val="24"/>
          <w:u w:val="single"/>
          <w:rtl/>
        </w:rPr>
        <w:t>מר שמואל רוטמן - ממלא מקום וסגן ראש העיר יהוד</w:t>
      </w:r>
      <w:r w:rsidR="001E2274">
        <w:rPr>
          <w:rFonts w:hint="cs"/>
          <w:caps/>
          <w:sz w:val="24"/>
          <w:szCs w:val="24"/>
          <w:u w:val="single"/>
          <w:rtl/>
        </w:rPr>
        <w:t>:</w:t>
      </w:r>
    </w:p>
    <w:p w14:paraId="064133C3" w14:textId="068115CF" w:rsidR="001E2274" w:rsidRDefault="00C45218" w:rsidP="00C45218">
      <w:pPr>
        <w:rPr>
          <w:b w:val="0"/>
          <w:bCs w:val="0"/>
          <w:caps/>
          <w:sz w:val="24"/>
          <w:szCs w:val="24"/>
          <w:rtl/>
        </w:rPr>
      </w:pPr>
      <w:r>
        <w:rPr>
          <w:rFonts w:hint="cs"/>
          <w:b w:val="0"/>
          <w:bCs w:val="0"/>
          <w:caps/>
          <w:sz w:val="24"/>
          <w:szCs w:val="24"/>
          <w:rtl/>
        </w:rPr>
        <w:t xml:space="preserve">כן </w:t>
      </w:r>
    </w:p>
    <w:p w14:paraId="28C4C830" w14:textId="77777777" w:rsidR="001E2274" w:rsidRDefault="001E2274" w:rsidP="00C45218">
      <w:pPr>
        <w:rPr>
          <w:b w:val="0"/>
          <w:bCs w:val="0"/>
          <w:caps/>
          <w:sz w:val="24"/>
          <w:szCs w:val="24"/>
          <w:rtl/>
        </w:rPr>
      </w:pPr>
    </w:p>
    <w:p w14:paraId="5A62A8DA" w14:textId="77777777" w:rsidR="001E2274" w:rsidRDefault="00D17364" w:rsidP="00C45218">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6194C985" w14:textId="0BD3E0C5" w:rsidR="001E2274" w:rsidRDefault="00C45218" w:rsidP="00C45218">
      <w:pPr>
        <w:rPr>
          <w:b w:val="0"/>
          <w:bCs w:val="0"/>
          <w:caps/>
          <w:sz w:val="24"/>
          <w:szCs w:val="24"/>
          <w:rtl/>
        </w:rPr>
      </w:pPr>
      <w:r>
        <w:rPr>
          <w:rFonts w:hint="cs"/>
          <w:b w:val="0"/>
          <w:bCs w:val="0"/>
          <w:caps/>
          <w:sz w:val="24"/>
          <w:szCs w:val="24"/>
          <w:rtl/>
        </w:rPr>
        <w:t xml:space="preserve">מיצינו מיצינו את הדיון אלא אם כן יש למישהו משהו להגיד </w:t>
      </w:r>
    </w:p>
    <w:p w14:paraId="2040A544" w14:textId="77777777" w:rsidR="001E2274" w:rsidRDefault="001E2274" w:rsidP="00C45218">
      <w:pPr>
        <w:rPr>
          <w:b w:val="0"/>
          <w:bCs w:val="0"/>
          <w:caps/>
          <w:sz w:val="24"/>
          <w:szCs w:val="24"/>
          <w:rtl/>
        </w:rPr>
      </w:pPr>
    </w:p>
    <w:p w14:paraId="627A1C70" w14:textId="77777777" w:rsidR="001E2274" w:rsidRDefault="00D70D61" w:rsidP="00C45218">
      <w:pPr>
        <w:rPr>
          <w:caps/>
          <w:sz w:val="24"/>
          <w:szCs w:val="24"/>
          <w:u w:val="single"/>
          <w:rtl/>
        </w:rPr>
      </w:pPr>
      <w:r w:rsidRPr="00D70D61">
        <w:rPr>
          <w:rFonts w:hint="cs"/>
          <w:caps/>
          <w:sz w:val="24"/>
          <w:szCs w:val="24"/>
          <w:u w:val="single"/>
          <w:rtl/>
        </w:rPr>
        <w:t>מר שמואל רוטמן - ממלא מקום וסגן ראש העיר יהוד</w:t>
      </w:r>
      <w:r w:rsidR="001E2274">
        <w:rPr>
          <w:rFonts w:hint="cs"/>
          <w:caps/>
          <w:sz w:val="24"/>
          <w:szCs w:val="24"/>
          <w:u w:val="single"/>
          <w:rtl/>
        </w:rPr>
        <w:t>:</w:t>
      </w:r>
    </w:p>
    <w:p w14:paraId="2860776B" w14:textId="15F49162" w:rsidR="001E2274" w:rsidRDefault="00C45218" w:rsidP="00C45218">
      <w:pPr>
        <w:rPr>
          <w:b w:val="0"/>
          <w:bCs w:val="0"/>
          <w:caps/>
          <w:sz w:val="24"/>
          <w:szCs w:val="24"/>
          <w:rtl/>
        </w:rPr>
      </w:pPr>
      <w:r>
        <w:rPr>
          <w:rFonts w:hint="cs"/>
          <w:b w:val="0"/>
          <w:bCs w:val="0"/>
          <w:caps/>
          <w:sz w:val="24"/>
          <w:szCs w:val="24"/>
          <w:rtl/>
        </w:rPr>
        <w:t xml:space="preserve">לא, יש לנו לגבי החלופה המקורית </w:t>
      </w:r>
    </w:p>
    <w:p w14:paraId="6B10F4A5" w14:textId="77777777" w:rsidR="001E2274" w:rsidRDefault="001E2274" w:rsidP="00C45218">
      <w:pPr>
        <w:rPr>
          <w:b w:val="0"/>
          <w:bCs w:val="0"/>
          <w:caps/>
          <w:sz w:val="24"/>
          <w:szCs w:val="24"/>
          <w:rtl/>
        </w:rPr>
      </w:pPr>
    </w:p>
    <w:p w14:paraId="3BD83089" w14:textId="77777777" w:rsidR="001E2274" w:rsidRDefault="00D17364" w:rsidP="00C45218">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58872714" w14:textId="01A1EB9A" w:rsidR="001E2274" w:rsidRDefault="00C45218" w:rsidP="00C45218">
      <w:pPr>
        <w:rPr>
          <w:b w:val="0"/>
          <w:bCs w:val="0"/>
          <w:caps/>
          <w:sz w:val="24"/>
          <w:szCs w:val="24"/>
          <w:rtl/>
        </w:rPr>
      </w:pPr>
      <w:r>
        <w:rPr>
          <w:rFonts w:hint="cs"/>
          <w:b w:val="0"/>
          <w:bCs w:val="0"/>
          <w:caps/>
          <w:sz w:val="24"/>
          <w:szCs w:val="24"/>
          <w:rtl/>
        </w:rPr>
        <w:t>טוב תכף נדבר על על אני אני מזכיר</w:t>
      </w:r>
    </w:p>
    <w:p w14:paraId="04866112" w14:textId="77777777" w:rsidR="001E2274" w:rsidRDefault="001E2274" w:rsidP="00C45218">
      <w:pPr>
        <w:rPr>
          <w:b w:val="0"/>
          <w:bCs w:val="0"/>
          <w:caps/>
          <w:sz w:val="24"/>
          <w:szCs w:val="24"/>
          <w:rtl/>
        </w:rPr>
      </w:pPr>
    </w:p>
    <w:p w14:paraId="549E5660" w14:textId="77777777" w:rsidR="001E2274" w:rsidRDefault="000A5C33" w:rsidP="00C45218">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442B7647" w14:textId="6FCADD72" w:rsidR="001E2274" w:rsidRDefault="00C45218" w:rsidP="00C45218">
      <w:pPr>
        <w:rPr>
          <w:b w:val="0"/>
          <w:bCs w:val="0"/>
          <w:caps/>
          <w:sz w:val="24"/>
          <w:szCs w:val="24"/>
          <w:rtl/>
        </w:rPr>
      </w:pPr>
      <w:r>
        <w:rPr>
          <w:rFonts w:hint="cs"/>
          <w:b w:val="0"/>
          <w:bCs w:val="0"/>
          <w:caps/>
          <w:sz w:val="24"/>
          <w:szCs w:val="24"/>
          <w:rtl/>
        </w:rPr>
        <w:t>אבל דנו בחלופה</w:t>
      </w:r>
      <w:r w:rsidR="000F703D">
        <w:rPr>
          <w:rFonts w:hint="cs"/>
          <w:b w:val="0"/>
          <w:bCs w:val="0"/>
          <w:caps/>
          <w:sz w:val="24"/>
          <w:szCs w:val="24"/>
          <w:rtl/>
        </w:rPr>
        <w:t xml:space="preserve"> </w:t>
      </w:r>
      <w:r>
        <w:rPr>
          <w:rFonts w:hint="cs"/>
          <w:b w:val="0"/>
          <w:bCs w:val="0"/>
          <w:caps/>
          <w:sz w:val="24"/>
          <w:szCs w:val="24"/>
          <w:rtl/>
        </w:rPr>
        <w:t>...</w:t>
      </w:r>
    </w:p>
    <w:p w14:paraId="32469E38" w14:textId="77777777" w:rsidR="001E2274" w:rsidRDefault="001E2274" w:rsidP="00C45218">
      <w:pPr>
        <w:rPr>
          <w:b w:val="0"/>
          <w:bCs w:val="0"/>
          <w:caps/>
          <w:sz w:val="24"/>
          <w:szCs w:val="24"/>
          <w:rtl/>
        </w:rPr>
      </w:pPr>
    </w:p>
    <w:p w14:paraId="7DAADCD3" w14:textId="77777777" w:rsidR="001E2274" w:rsidRDefault="00D17364" w:rsidP="00C45218">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060FB5E5" w14:textId="5964735F" w:rsidR="001E2274" w:rsidRDefault="00C45218" w:rsidP="00C45218">
      <w:pPr>
        <w:rPr>
          <w:b w:val="0"/>
          <w:bCs w:val="0"/>
          <w:caps/>
          <w:sz w:val="24"/>
          <w:szCs w:val="24"/>
          <w:rtl/>
        </w:rPr>
      </w:pPr>
      <w:r>
        <w:rPr>
          <w:rFonts w:hint="cs"/>
          <w:b w:val="0"/>
          <w:bCs w:val="0"/>
          <w:caps/>
          <w:sz w:val="24"/>
          <w:szCs w:val="24"/>
          <w:rtl/>
        </w:rPr>
        <w:lastRenderedPageBreak/>
        <w:t xml:space="preserve">אני מזכיר שעל החלופה המקורית </w:t>
      </w:r>
    </w:p>
    <w:p w14:paraId="5A30AA67" w14:textId="77777777" w:rsidR="001E2274" w:rsidRDefault="001E2274" w:rsidP="00C45218">
      <w:pPr>
        <w:rPr>
          <w:b w:val="0"/>
          <w:bCs w:val="0"/>
          <w:caps/>
          <w:sz w:val="24"/>
          <w:szCs w:val="24"/>
          <w:rtl/>
        </w:rPr>
      </w:pPr>
    </w:p>
    <w:p w14:paraId="0AA0E562" w14:textId="77777777" w:rsidR="001E2274" w:rsidRDefault="00D70D61" w:rsidP="00C45218">
      <w:pPr>
        <w:rPr>
          <w:caps/>
          <w:sz w:val="24"/>
          <w:szCs w:val="24"/>
          <w:u w:val="single"/>
          <w:rtl/>
        </w:rPr>
      </w:pPr>
      <w:r w:rsidRPr="00D70D61">
        <w:rPr>
          <w:rFonts w:hint="cs"/>
          <w:caps/>
          <w:sz w:val="24"/>
          <w:szCs w:val="24"/>
          <w:u w:val="single"/>
          <w:rtl/>
        </w:rPr>
        <w:t>מר שמואל רוטמן - ממלא מקום וסגן ראש העיר יהוד</w:t>
      </w:r>
      <w:r w:rsidR="001E2274">
        <w:rPr>
          <w:rFonts w:hint="cs"/>
          <w:caps/>
          <w:sz w:val="24"/>
          <w:szCs w:val="24"/>
          <w:u w:val="single"/>
          <w:rtl/>
        </w:rPr>
        <w:t>:</w:t>
      </w:r>
    </w:p>
    <w:p w14:paraId="0D27917C" w14:textId="1EE67846" w:rsidR="001E2274" w:rsidRDefault="00C45218" w:rsidP="00C45218">
      <w:pPr>
        <w:rPr>
          <w:b w:val="0"/>
          <w:bCs w:val="0"/>
          <w:caps/>
          <w:sz w:val="24"/>
          <w:szCs w:val="24"/>
          <w:rtl/>
        </w:rPr>
      </w:pPr>
      <w:r>
        <w:rPr>
          <w:rFonts w:hint="cs"/>
          <w:b w:val="0"/>
          <w:bCs w:val="0"/>
          <w:caps/>
          <w:sz w:val="24"/>
          <w:szCs w:val="24"/>
          <w:rtl/>
        </w:rPr>
        <w:t xml:space="preserve">דנו רק התחלנו את הדיון, הפסקנו אותו באמצע </w:t>
      </w:r>
    </w:p>
    <w:p w14:paraId="18060604" w14:textId="77777777" w:rsidR="001E2274" w:rsidRDefault="001E2274" w:rsidP="00C45218">
      <w:pPr>
        <w:rPr>
          <w:b w:val="0"/>
          <w:bCs w:val="0"/>
          <w:caps/>
          <w:sz w:val="24"/>
          <w:szCs w:val="24"/>
          <w:rtl/>
        </w:rPr>
      </w:pPr>
    </w:p>
    <w:p w14:paraId="0002C17C" w14:textId="77777777" w:rsidR="001E2274" w:rsidRDefault="00D17364" w:rsidP="00C45218">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539619C3" w14:textId="598C8CCF" w:rsidR="001E2274" w:rsidRDefault="00C45218" w:rsidP="00C45218">
      <w:pPr>
        <w:rPr>
          <w:b w:val="0"/>
          <w:bCs w:val="0"/>
          <w:caps/>
          <w:sz w:val="24"/>
          <w:szCs w:val="24"/>
          <w:rtl/>
        </w:rPr>
      </w:pPr>
      <w:r>
        <w:rPr>
          <w:rFonts w:hint="cs"/>
          <w:b w:val="0"/>
          <w:bCs w:val="0"/>
          <w:caps/>
          <w:sz w:val="24"/>
          <w:szCs w:val="24"/>
          <w:rtl/>
        </w:rPr>
        <w:t>לא לא</w:t>
      </w:r>
      <w:r w:rsidR="000F703D">
        <w:rPr>
          <w:rFonts w:hint="cs"/>
          <w:b w:val="0"/>
          <w:bCs w:val="0"/>
          <w:caps/>
          <w:sz w:val="24"/>
          <w:szCs w:val="24"/>
          <w:rtl/>
        </w:rPr>
        <w:t xml:space="preserve"> </w:t>
      </w:r>
      <w:r>
        <w:rPr>
          <w:rFonts w:hint="cs"/>
          <w:b w:val="0"/>
          <w:bCs w:val="0"/>
          <w:caps/>
          <w:sz w:val="24"/>
          <w:szCs w:val="24"/>
          <w:rtl/>
        </w:rPr>
        <w:t xml:space="preserve">לא </w:t>
      </w:r>
    </w:p>
    <w:p w14:paraId="3A217DB4" w14:textId="77777777" w:rsidR="001E2274" w:rsidRDefault="001E2274" w:rsidP="00C45218">
      <w:pPr>
        <w:rPr>
          <w:b w:val="0"/>
          <w:bCs w:val="0"/>
          <w:caps/>
          <w:sz w:val="24"/>
          <w:szCs w:val="24"/>
          <w:rtl/>
        </w:rPr>
      </w:pPr>
    </w:p>
    <w:p w14:paraId="262D5C53" w14:textId="77777777" w:rsidR="001E2274" w:rsidRDefault="000A5C33" w:rsidP="00C45218">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6D36DEA1" w14:textId="04C57530" w:rsidR="001E2274" w:rsidRDefault="00C45218" w:rsidP="00C45218">
      <w:pPr>
        <w:rPr>
          <w:b w:val="0"/>
          <w:bCs w:val="0"/>
          <w:caps/>
          <w:sz w:val="24"/>
          <w:szCs w:val="24"/>
          <w:rtl/>
        </w:rPr>
      </w:pPr>
      <w:r>
        <w:rPr>
          <w:rFonts w:hint="cs"/>
          <w:b w:val="0"/>
          <w:bCs w:val="0"/>
          <w:caps/>
          <w:sz w:val="24"/>
          <w:szCs w:val="24"/>
          <w:rtl/>
        </w:rPr>
        <w:t xml:space="preserve">לא לא </w:t>
      </w:r>
    </w:p>
    <w:p w14:paraId="31E02959" w14:textId="77777777" w:rsidR="001E2274" w:rsidRDefault="001E2274" w:rsidP="00C45218">
      <w:pPr>
        <w:rPr>
          <w:b w:val="0"/>
          <w:bCs w:val="0"/>
          <w:caps/>
          <w:sz w:val="24"/>
          <w:szCs w:val="24"/>
          <w:rtl/>
        </w:rPr>
      </w:pPr>
    </w:p>
    <w:p w14:paraId="4E2B15B5" w14:textId="77777777" w:rsidR="001E2274" w:rsidRDefault="00D17364" w:rsidP="00C45218">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3287F401" w14:textId="353BB211" w:rsidR="001E2274" w:rsidRDefault="00C45218" w:rsidP="00C45218">
      <w:pPr>
        <w:rPr>
          <w:b w:val="0"/>
          <w:bCs w:val="0"/>
          <w:caps/>
          <w:sz w:val="24"/>
          <w:szCs w:val="24"/>
          <w:rtl/>
        </w:rPr>
      </w:pPr>
      <w:r>
        <w:rPr>
          <w:rFonts w:hint="cs"/>
          <w:b w:val="0"/>
          <w:bCs w:val="0"/>
          <w:caps/>
          <w:sz w:val="24"/>
          <w:szCs w:val="24"/>
          <w:rtl/>
        </w:rPr>
        <w:t xml:space="preserve">אני אני אני </w:t>
      </w:r>
    </w:p>
    <w:p w14:paraId="7F9F15B1" w14:textId="77777777" w:rsidR="001E2274" w:rsidRDefault="001E2274" w:rsidP="00C45218">
      <w:pPr>
        <w:rPr>
          <w:b w:val="0"/>
          <w:bCs w:val="0"/>
          <w:caps/>
          <w:sz w:val="24"/>
          <w:szCs w:val="24"/>
          <w:rtl/>
        </w:rPr>
      </w:pPr>
    </w:p>
    <w:p w14:paraId="445A83B4" w14:textId="77777777" w:rsidR="001E2274" w:rsidRDefault="00D70D61" w:rsidP="00C45218">
      <w:pPr>
        <w:rPr>
          <w:caps/>
          <w:sz w:val="24"/>
          <w:szCs w:val="24"/>
          <w:u w:val="single"/>
          <w:rtl/>
        </w:rPr>
      </w:pPr>
      <w:r w:rsidRPr="00D70D61">
        <w:rPr>
          <w:rFonts w:hint="cs"/>
          <w:caps/>
          <w:sz w:val="24"/>
          <w:szCs w:val="24"/>
          <w:u w:val="single"/>
          <w:rtl/>
        </w:rPr>
        <w:t>מר שמואל רוטמן - ממלא מקום וסגן ראש העיר יהוד</w:t>
      </w:r>
      <w:r w:rsidR="001E2274">
        <w:rPr>
          <w:rFonts w:hint="cs"/>
          <w:caps/>
          <w:sz w:val="24"/>
          <w:szCs w:val="24"/>
          <w:u w:val="single"/>
          <w:rtl/>
        </w:rPr>
        <w:t>:</w:t>
      </w:r>
    </w:p>
    <w:p w14:paraId="4F44189A" w14:textId="65ECB14B" w:rsidR="001E2274" w:rsidRDefault="00C45218" w:rsidP="00C45218">
      <w:pPr>
        <w:rPr>
          <w:b w:val="0"/>
          <w:bCs w:val="0"/>
          <w:caps/>
          <w:sz w:val="24"/>
          <w:szCs w:val="24"/>
          <w:rtl/>
        </w:rPr>
      </w:pPr>
      <w:r>
        <w:rPr>
          <w:rFonts w:hint="cs"/>
          <w:b w:val="0"/>
          <w:bCs w:val="0"/>
          <w:caps/>
          <w:sz w:val="24"/>
          <w:szCs w:val="24"/>
          <w:rtl/>
        </w:rPr>
        <w:t>אמרת אני מפסיק את הדיון</w:t>
      </w:r>
    </w:p>
    <w:p w14:paraId="151029C1" w14:textId="77777777" w:rsidR="001E2274" w:rsidRDefault="001E2274" w:rsidP="00C45218">
      <w:pPr>
        <w:rPr>
          <w:b w:val="0"/>
          <w:bCs w:val="0"/>
          <w:caps/>
          <w:sz w:val="24"/>
          <w:szCs w:val="24"/>
          <w:rtl/>
        </w:rPr>
      </w:pPr>
    </w:p>
    <w:p w14:paraId="1F2DEE02" w14:textId="77777777" w:rsidR="001E2274" w:rsidRDefault="00D17364" w:rsidP="00C45218">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00755498" w14:textId="5F7B7B16" w:rsidR="001E2274" w:rsidRDefault="00C45218" w:rsidP="00C45218">
      <w:pPr>
        <w:rPr>
          <w:b w:val="0"/>
          <w:bCs w:val="0"/>
          <w:caps/>
          <w:sz w:val="24"/>
          <w:szCs w:val="24"/>
          <w:rtl/>
        </w:rPr>
      </w:pPr>
      <w:r>
        <w:rPr>
          <w:rFonts w:hint="cs"/>
          <w:b w:val="0"/>
          <w:bCs w:val="0"/>
          <w:caps/>
          <w:sz w:val="24"/>
          <w:szCs w:val="24"/>
          <w:rtl/>
        </w:rPr>
        <w:t>אדוני אני אאפשר לכם לטעון בסדר?</w:t>
      </w:r>
    </w:p>
    <w:p w14:paraId="281E8DBB" w14:textId="77777777" w:rsidR="001E2274" w:rsidRDefault="001E2274" w:rsidP="00C45218">
      <w:pPr>
        <w:rPr>
          <w:b w:val="0"/>
          <w:bCs w:val="0"/>
          <w:caps/>
          <w:sz w:val="24"/>
          <w:szCs w:val="24"/>
          <w:rtl/>
        </w:rPr>
      </w:pPr>
    </w:p>
    <w:p w14:paraId="5747E460" w14:textId="77777777" w:rsidR="001E2274" w:rsidRDefault="00D70D61" w:rsidP="00C45218">
      <w:pPr>
        <w:rPr>
          <w:caps/>
          <w:sz w:val="24"/>
          <w:szCs w:val="24"/>
          <w:u w:val="single"/>
          <w:rtl/>
        </w:rPr>
      </w:pPr>
      <w:r w:rsidRPr="00D70D61">
        <w:rPr>
          <w:rFonts w:hint="cs"/>
          <w:caps/>
          <w:sz w:val="24"/>
          <w:szCs w:val="24"/>
          <w:u w:val="single"/>
          <w:rtl/>
        </w:rPr>
        <w:t>מר שמואל רוטמן - ממלא מקום וסגן ראש העיר יהוד</w:t>
      </w:r>
      <w:r w:rsidR="001E2274">
        <w:rPr>
          <w:rFonts w:hint="cs"/>
          <w:caps/>
          <w:sz w:val="24"/>
          <w:szCs w:val="24"/>
          <w:u w:val="single"/>
          <w:rtl/>
        </w:rPr>
        <w:t>:</w:t>
      </w:r>
    </w:p>
    <w:p w14:paraId="141D895C" w14:textId="40109599" w:rsidR="001E2274" w:rsidRDefault="00C45218" w:rsidP="00C45218">
      <w:pPr>
        <w:rPr>
          <w:b w:val="0"/>
          <w:bCs w:val="0"/>
          <w:caps/>
          <w:sz w:val="24"/>
          <w:szCs w:val="24"/>
          <w:rtl/>
        </w:rPr>
      </w:pPr>
      <w:r>
        <w:rPr>
          <w:rFonts w:hint="cs"/>
          <w:b w:val="0"/>
          <w:bCs w:val="0"/>
          <w:caps/>
          <w:sz w:val="24"/>
          <w:szCs w:val="24"/>
          <w:rtl/>
        </w:rPr>
        <w:t xml:space="preserve">מאה אחוז </w:t>
      </w:r>
    </w:p>
    <w:p w14:paraId="373016C0" w14:textId="77777777" w:rsidR="001E2274" w:rsidRDefault="001E2274" w:rsidP="00C45218">
      <w:pPr>
        <w:rPr>
          <w:b w:val="0"/>
          <w:bCs w:val="0"/>
          <w:caps/>
          <w:sz w:val="24"/>
          <w:szCs w:val="24"/>
          <w:rtl/>
        </w:rPr>
      </w:pPr>
    </w:p>
    <w:p w14:paraId="359B6F93" w14:textId="77777777" w:rsidR="001E2274" w:rsidRDefault="00D17364" w:rsidP="00C45218">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23627A16" w14:textId="7C110FE3" w:rsidR="001E2274" w:rsidRDefault="00C45218" w:rsidP="00C45218">
      <w:pPr>
        <w:rPr>
          <w:b w:val="0"/>
          <w:bCs w:val="0"/>
          <w:caps/>
          <w:sz w:val="24"/>
          <w:szCs w:val="24"/>
          <w:rtl/>
        </w:rPr>
      </w:pPr>
      <w:r>
        <w:rPr>
          <w:rFonts w:hint="cs"/>
          <w:b w:val="0"/>
          <w:bCs w:val="0"/>
          <w:caps/>
          <w:sz w:val="24"/>
          <w:szCs w:val="24"/>
          <w:rtl/>
        </w:rPr>
        <w:t>תירגעו ניתן לכם לטעון</w:t>
      </w:r>
    </w:p>
    <w:p w14:paraId="4AE59918" w14:textId="77777777" w:rsidR="001E2274" w:rsidRDefault="001E2274" w:rsidP="00C45218">
      <w:pPr>
        <w:rPr>
          <w:b w:val="0"/>
          <w:bCs w:val="0"/>
          <w:caps/>
          <w:sz w:val="24"/>
          <w:szCs w:val="24"/>
          <w:rtl/>
        </w:rPr>
      </w:pPr>
    </w:p>
    <w:p w14:paraId="4E21F4D0" w14:textId="77777777" w:rsidR="001E2274" w:rsidRDefault="00D70D61" w:rsidP="00C45218">
      <w:pPr>
        <w:rPr>
          <w:caps/>
          <w:sz w:val="24"/>
          <w:szCs w:val="24"/>
          <w:u w:val="single"/>
          <w:rtl/>
        </w:rPr>
      </w:pPr>
      <w:r w:rsidRPr="00D70D61">
        <w:rPr>
          <w:rFonts w:hint="cs"/>
          <w:caps/>
          <w:sz w:val="24"/>
          <w:szCs w:val="24"/>
          <w:u w:val="single"/>
          <w:rtl/>
        </w:rPr>
        <w:t>מר שמואל רוטמן - ממלא מקום וסגן ראש העיר יהוד</w:t>
      </w:r>
      <w:r w:rsidR="001E2274">
        <w:rPr>
          <w:rFonts w:hint="cs"/>
          <w:caps/>
          <w:sz w:val="24"/>
          <w:szCs w:val="24"/>
          <w:u w:val="single"/>
          <w:rtl/>
        </w:rPr>
        <w:t>:</w:t>
      </w:r>
    </w:p>
    <w:p w14:paraId="7260A564" w14:textId="27143AD6" w:rsidR="001E2274" w:rsidRDefault="00C45218" w:rsidP="00C45218">
      <w:pPr>
        <w:rPr>
          <w:b w:val="0"/>
          <w:bCs w:val="0"/>
          <w:caps/>
          <w:sz w:val="24"/>
          <w:szCs w:val="24"/>
          <w:rtl/>
        </w:rPr>
      </w:pPr>
      <w:r>
        <w:rPr>
          <w:rFonts w:hint="cs"/>
          <w:b w:val="0"/>
          <w:bCs w:val="0"/>
          <w:caps/>
          <w:sz w:val="24"/>
          <w:szCs w:val="24"/>
          <w:rtl/>
        </w:rPr>
        <w:t>בסדר זה מה שחשוב</w:t>
      </w:r>
    </w:p>
    <w:p w14:paraId="652F0349" w14:textId="77777777" w:rsidR="001E2274" w:rsidRDefault="001E2274" w:rsidP="00C45218">
      <w:pPr>
        <w:rPr>
          <w:b w:val="0"/>
          <w:bCs w:val="0"/>
          <w:caps/>
          <w:sz w:val="24"/>
          <w:szCs w:val="24"/>
          <w:rtl/>
        </w:rPr>
      </w:pPr>
    </w:p>
    <w:p w14:paraId="7BB842A7" w14:textId="77777777" w:rsidR="001E2274" w:rsidRDefault="00D17364" w:rsidP="00456FB6">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6F37F9F7" w14:textId="07B9BDF0" w:rsidR="001E2274" w:rsidRDefault="00C45218" w:rsidP="00456FB6">
      <w:pPr>
        <w:rPr>
          <w:b w:val="0"/>
          <w:bCs w:val="0"/>
          <w:caps/>
          <w:sz w:val="24"/>
          <w:szCs w:val="24"/>
          <w:rtl/>
        </w:rPr>
      </w:pPr>
      <w:r>
        <w:rPr>
          <w:rFonts w:hint="cs"/>
          <w:b w:val="0"/>
          <w:bCs w:val="0"/>
          <w:caps/>
          <w:sz w:val="24"/>
          <w:szCs w:val="24"/>
          <w:rtl/>
        </w:rPr>
        <w:t xml:space="preserve">אבל לא אני לא אתן לחזור על דברים בסדר? אני לא אתן לכם לחזור </w:t>
      </w:r>
      <w:r w:rsidR="00F37A5A">
        <w:rPr>
          <w:rFonts w:hint="cs"/>
          <w:b w:val="0"/>
          <w:bCs w:val="0"/>
          <w:caps/>
          <w:sz w:val="24"/>
          <w:szCs w:val="24"/>
          <w:rtl/>
        </w:rPr>
        <w:t xml:space="preserve">רגע סליחה מתנצל לא אתן לכם לחזור על דברים. אני מבקש עכשיו באמת הרי אני לא, גם כוועדה מחוזית לכפות עליכם משהו שאתם לא רוצים אנחנו לא, אני מדבר כרגע על ההעמדה כן לא מדבר כרגע, לכפות עליכם משהו אני יכול לשכנע אותך תקשיבי תקבלי פה שצפ טוב על הנחל, לא יעברו דרך </w:t>
      </w:r>
      <w:r w:rsidR="00456FB6">
        <w:rPr>
          <w:rFonts w:hint="cs"/>
          <w:b w:val="0"/>
          <w:bCs w:val="0"/>
          <w:caps/>
          <w:sz w:val="24"/>
          <w:szCs w:val="24"/>
          <w:rtl/>
        </w:rPr>
        <w:t>השכונה ו, ו, תהיה פה כניסה ותגיד אם בסוף תגידו אנחנו לא רוצים אל תעשו לי טובות, תשאירו את הבניין שם, נעבור דרך השכונה נעמוד על הנחל, אל בלי טובות אל תעשו לי אני לא אני צריך לחשוב שלוש פעמים לפני שאני כופה עליכם משהו שאתם נורא לא רוצים אוקיי?</w:t>
      </w:r>
    </w:p>
    <w:p w14:paraId="579DF1FE" w14:textId="77777777" w:rsidR="001E2274" w:rsidRDefault="001E2274" w:rsidP="00456FB6">
      <w:pPr>
        <w:rPr>
          <w:b w:val="0"/>
          <w:bCs w:val="0"/>
          <w:caps/>
          <w:sz w:val="24"/>
          <w:szCs w:val="24"/>
          <w:rtl/>
        </w:rPr>
      </w:pPr>
    </w:p>
    <w:p w14:paraId="04B8DA40" w14:textId="77777777" w:rsidR="001E2274" w:rsidRDefault="002F0458" w:rsidP="00456FB6">
      <w:pPr>
        <w:rPr>
          <w:caps/>
          <w:sz w:val="24"/>
          <w:szCs w:val="24"/>
          <w:u w:val="single"/>
          <w:rtl/>
        </w:rPr>
      </w:pPr>
      <w:r w:rsidRPr="002F0458">
        <w:rPr>
          <w:rFonts w:hint="cs"/>
          <w:caps/>
          <w:sz w:val="24"/>
          <w:szCs w:val="24"/>
          <w:u w:val="single"/>
          <w:rtl/>
        </w:rPr>
        <w:t>גב</w:t>
      </w:r>
      <w:r w:rsidRPr="002F0458">
        <w:rPr>
          <w:caps/>
          <w:sz w:val="24"/>
          <w:szCs w:val="24"/>
          <w:u w:val="single"/>
          <w:rtl/>
        </w:rPr>
        <w:t>'</w:t>
      </w:r>
      <w:r w:rsidRPr="002F0458">
        <w:rPr>
          <w:rFonts w:hint="cs"/>
          <w:caps/>
          <w:sz w:val="24"/>
          <w:szCs w:val="24"/>
          <w:u w:val="single"/>
          <w:rtl/>
        </w:rPr>
        <w:t xml:space="preserve"> אוקסנה פרנק - מהנדסת העיר יהוד מונוסון</w:t>
      </w:r>
      <w:r w:rsidR="001E2274">
        <w:rPr>
          <w:rFonts w:hint="cs"/>
          <w:caps/>
          <w:sz w:val="24"/>
          <w:szCs w:val="24"/>
          <w:u w:val="single"/>
          <w:rtl/>
        </w:rPr>
        <w:t>:</w:t>
      </w:r>
    </w:p>
    <w:p w14:paraId="05B414ED" w14:textId="66E1EFC9" w:rsidR="001E2274" w:rsidRDefault="00456FB6" w:rsidP="00456FB6">
      <w:pPr>
        <w:rPr>
          <w:b w:val="0"/>
          <w:bCs w:val="0"/>
          <w:caps/>
          <w:sz w:val="24"/>
          <w:szCs w:val="24"/>
          <w:rtl/>
        </w:rPr>
      </w:pPr>
      <w:r>
        <w:rPr>
          <w:rFonts w:hint="cs"/>
          <w:b w:val="0"/>
          <w:bCs w:val="0"/>
          <w:caps/>
          <w:sz w:val="24"/>
          <w:szCs w:val="24"/>
          <w:rtl/>
        </w:rPr>
        <w:t xml:space="preserve">אבל זה מה שקורה פה לצורך העניין </w:t>
      </w:r>
    </w:p>
    <w:p w14:paraId="61597B62" w14:textId="77777777" w:rsidR="001E2274" w:rsidRDefault="001E2274" w:rsidP="00456FB6">
      <w:pPr>
        <w:rPr>
          <w:b w:val="0"/>
          <w:bCs w:val="0"/>
          <w:caps/>
          <w:sz w:val="24"/>
          <w:szCs w:val="24"/>
          <w:rtl/>
        </w:rPr>
      </w:pPr>
    </w:p>
    <w:p w14:paraId="1361739E" w14:textId="77777777" w:rsidR="001E2274" w:rsidRDefault="00D17364" w:rsidP="00456FB6">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1D2ED4DF" w14:textId="42996FC3" w:rsidR="001E2274" w:rsidRDefault="00456FB6" w:rsidP="00456FB6">
      <w:pPr>
        <w:rPr>
          <w:b w:val="0"/>
          <w:bCs w:val="0"/>
          <w:caps/>
          <w:sz w:val="24"/>
          <w:szCs w:val="24"/>
          <w:rtl/>
        </w:rPr>
      </w:pPr>
      <w:r>
        <w:rPr>
          <w:rFonts w:hint="cs"/>
          <w:b w:val="0"/>
          <w:bCs w:val="0"/>
          <w:caps/>
          <w:sz w:val="24"/>
          <w:szCs w:val="24"/>
          <w:rtl/>
        </w:rPr>
        <w:t xml:space="preserve">לא זה לא קורה עוד לא קיבלנו החלטה אנחנו שואלים שאלות, עכשיו אני שואל עכשיו אני רוצה עמדה סופית שלכם שלכם ואחר כך ניתן השלמת טיעון וזהו, עכשיו אני רוצה החלטה סופית של העיר בסדר? בהנחה בהנחה, שהוועדה המחוזית תחליט להפקיד את התוכנית שמונחת לפנינו, תחליט. בעיקרון, נניח, והיה אם הוועדה המחוזית תחליט שהיא אכן מפקידה את התוכנית שמגדילה את מספר יחידות הדיור לדיור מוגן ממאה עשרים למאתיים ארבעים ותשע בחמש עשרה קומות או זה ארבע עשרה קומות זה חמש עשרה קומות זה מה שהיא מחליטה, מחליטה נניח שהיא, </w:t>
      </w:r>
    </w:p>
    <w:p w14:paraId="40DF3DD6" w14:textId="77777777" w:rsidR="001E2274" w:rsidRDefault="001E2274" w:rsidP="00456FB6">
      <w:pPr>
        <w:rPr>
          <w:b w:val="0"/>
          <w:bCs w:val="0"/>
          <w:caps/>
          <w:sz w:val="24"/>
          <w:szCs w:val="24"/>
          <w:rtl/>
        </w:rPr>
      </w:pPr>
    </w:p>
    <w:p w14:paraId="5759C827" w14:textId="77777777" w:rsidR="001E2274" w:rsidRDefault="00D70D61" w:rsidP="00456FB6">
      <w:pPr>
        <w:rPr>
          <w:caps/>
          <w:sz w:val="24"/>
          <w:szCs w:val="24"/>
          <w:u w:val="single"/>
          <w:rtl/>
        </w:rPr>
      </w:pPr>
      <w:r w:rsidRPr="00D70D61">
        <w:rPr>
          <w:rFonts w:hint="cs"/>
          <w:caps/>
          <w:sz w:val="24"/>
          <w:szCs w:val="24"/>
          <w:u w:val="single"/>
          <w:rtl/>
        </w:rPr>
        <w:lastRenderedPageBreak/>
        <w:t>מר שמואל רוטמן - ממלא מקום וסגן ראש העיר יהוד</w:t>
      </w:r>
      <w:r w:rsidR="001E2274">
        <w:rPr>
          <w:rFonts w:hint="cs"/>
          <w:caps/>
          <w:sz w:val="24"/>
          <w:szCs w:val="24"/>
          <w:u w:val="single"/>
          <w:rtl/>
        </w:rPr>
        <w:t>:</w:t>
      </w:r>
    </w:p>
    <w:p w14:paraId="49F33CA9" w14:textId="1C9D3DD5" w:rsidR="001E2274" w:rsidRDefault="00AA63CA" w:rsidP="00456FB6">
      <w:pPr>
        <w:rPr>
          <w:b w:val="0"/>
          <w:bCs w:val="0"/>
          <w:caps/>
          <w:sz w:val="24"/>
          <w:szCs w:val="24"/>
          <w:rtl/>
        </w:rPr>
      </w:pPr>
      <w:r>
        <w:rPr>
          <w:rFonts w:hint="cs"/>
          <w:b w:val="0"/>
          <w:bCs w:val="0"/>
          <w:caps/>
          <w:sz w:val="24"/>
          <w:szCs w:val="24"/>
          <w:rtl/>
        </w:rPr>
        <w:t>... שלוש עשרה אבל</w:t>
      </w:r>
      <w:r w:rsidR="000F703D">
        <w:rPr>
          <w:rFonts w:hint="cs"/>
          <w:b w:val="0"/>
          <w:bCs w:val="0"/>
          <w:caps/>
          <w:sz w:val="24"/>
          <w:szCs w:val="24"/>
          <w:rtl/>
        </w:rPr>
        <w:t xml:space="preserve"> </w:t>
      </w:r>
      <w:r>
        <w:rPr>
          <w:rFonts w:hint="cs"/>
          <w:b w:val="0"/>
          <w:bCs w:val="0"/>
          <w:caps/>
          <w:sz w:val="24"/>
          <w:szCs w:val="24"/>
          <w:rtl/>
        </w:rPr>
        <w:t>...</w:t>
      </w:r>
    </w:p>
    <w:p w14:paraId="4F540F69" w14:textId="77777777" w:rsidR="001E2274" w:rsidRDefault="001E2274" w:rsidP="00456FB6">
      <w:pPr>
        <w:rPr>
          <w:b w:val="0"/>
          <w:bCs w:val="0"/>
          <w:caps/>
          <w:sz w:val="24"/>
          <w:szCs w:val="24"/>
          <w:rtl/>
        </w:rPr>
      </w:pPr>
    </w:p>
    <w:p w14:paraId="505DCE63" w14:textId="77777777" w:rsidR="001E2274" w:rsidRDefault="00D17364" w:rsidP="00456FB6">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07C1EFEF" w14:textId="2A606DB7" w:rsidR="001E2274" w:rsidRDefault="00AA63CA" w:rsidP="00456FB6">
      <w:pPr>
        <w:rPr>
          <w:b w:val="0"/>
          <w:bCs w:val="0"/>
          <w:caps/>
          <w:sz w:val="24"/>
          <w:szCs w:val="24"/>
          <w:rtl/>
        </w:rPr>
      </w:pPr>
      <w:r>
        <w:rPr>
          <w:rFonts w:hint="cs"/>
          <w:b w:val="0"/>
          <w:bCs w:val="0"/>
          <w:caps/>
          <w:sz w:val="24"/>
          <w:szCs w:val="24"/>
          <w:rtl/>
        </w:rPr>
        <w:t>מה שלא מה שהוגש, נניח שהיא מחליטה להפקיד את התוכנית אוקיי?</w:t>
      </w:r>
      <w:r>
        <w:rPr>
          <w:b w:val="0"/>
          <w:bCs w:val="0"/>
          <w:caps/>
          <w:sz w:val="24"/>
          <w:szCs w:val="24"/>
        </w:rPr>
        <w:t xml:space="preserve"> </w:t>
      </w:r>
      <w:r>
        <w:rPr>
          <w:rFonts w:hint="cs"/>
          <w:b w:val="0"/>
          <w:bCs w:val="0"/>
          <w:caps/>
          <w:sz w:val="24"/>
          <w:szCs w:val="24"/>
          <w:rtl/>
        </w:rPr>
        <w:t>מבחינת העמדה של העיר אוקיי? אתם מעדיפים את ה, חלופה המקורית או שאתם מעדיפים את החלופה הזו, בהנחה שנחל</w:t>
      </w:r>
      <w:r w:rsidR="00EA4F33">
        <w:rPr>
          <w:rFonts w:hint="cs"/>
          <w:b w:val="0"/>
          <w:bCs w:val="0"/>
          <w:caps/>
          <w:sz w:val="24"/>
          <w:szCs w:val="24"/>
          <w:rtl/>
        </w:rPr>
        <w:t xml:space="preserve">יט להפקיד אני אומר זה בהנחה אחר כך נחזור פה להשלמת טיעון על עצם ה, על עצם התוכנית זה ה, ש, זה מה שאני שואל </w:t>
      </w:r>
    </w:p>
    <w:p w14:paraId="66E012B9" w14:textId="77777777" w:rsidR="001E2274" w:rsidRDefault="001E2274" w:rsidP="00456FB6">
      <w:pPr>
        <w:rPr>
          <w:b w:val="0"/>
          <w:bCs w:val="0"/>
          <w:caps/>
          <w:sz w:val="24"/>
          <w:szCs w:val="24"/>
          <w:rtl/>
        </w:rPr>
      </w:pPr>
    </w:p>
    <w:p w14:paraId="1B6CF2F8" w14:textId="77777777" w:rsidR="001E2274" w:rsidRDefault="002F0458" w:rsidP="00456FB6">
      <w:pPr>
        <w:rPr>
          <w:caps/>
          <w:sz w:val="24"/>
          <w:szCs w:val="24"/>
          <w:u w:val="single"/>
          <w:rtl/>
        </w:rPr>
      </w:pPr>
      <w:r w:rsidRPr="002F0458">
        <w:rPr>
          <w:rFonts w:hint="cs"/>
          <w:caps/>
          <w:sz w:val="24"/>
          <w:szCs w:val="24"/>
          <w:u w:val="single"/>
          <w:rtl/>
        </w:rPr>
        <w:t>גב</w:t>
      </w:r>
      <w:r w:rsidRPr="002F0458">
        <w:rPr>
          <w:caps/>
          <w:sz w:val="24"/>
          <w:szCs w:val="24"/>
          <w:u w:val="single"/>
          <w:rtl/>
        </w:rPr>
        <w:t>'</w:t>
      </w:r>
      <w:r w:rsidRPr="002F0458">
        <w:rPr>
          <w:rFonts w:hint="cs"/>
          <w:caps/>
          <w:sz w:val="24"/>
          <w:szCs w:val="24"/>
          <w:u w:val="single"/>
          <w:rtl/>
        </w:rPr>
        <w:t xml:space="preserve"> אוקסנה פרנק - מהנדסת העיר יהוד מונוסון</w:t>
      </w:r>
      <w:r w:rsidR="001E2274">
        <w:rPr>
          <w:rFonts w:hint="cs"/>
          <w:caps/>
          <w:sz w:val="24"/>
          <w:szCs w:val="24"/>
          <w:u w:val="single"/>
          <w:rtl/>
        </w:rPr>
        <w:t>:</w:t>
      </w:r>
    </w:p>
    <w:p w14:paraId="09538417" w14:textId="39C37BB0" w:rsidR="001E2274" w:rsidRDefault="00EA4F33" w:rsidP="00456FB6">
      <w:pPr>
        <w:rPr>
          <w:b w:val="0"/>
          <w:bCs w:val="0"/>
          <w:caps/>
          <w:sz w:val="24"/>
          <w:szCs w:val="24"/>
          <w:rtl/>
        </w:rPr>
      </w:pPr>
      <w:r>
        <w:rPr>
          <w:rFonts w:hint="cs"/>
          <w:b w:val="0"/>
          <w:bCs w:val="0"/>
          <w:caps/>
          <w:sz w:val="24"/>
          <w:szCs w:val="24"/>
          <w:rtl/>
        </w:rPr>
        <w:t>אני אגיד לך מה הקושי כי אתה שואל אותי בתור ועדה מקומית והתוכנית הזו החלופות האלה לא נדונו בוועדה המקומית זה הקושי</w:t>
      </w:r>
    </w:p>
    <w:p w14:paraId="3D3B2C68" w14:textId="77777777" w:rsidR="001E2274" w:rsidRDefault="001E2274" w:rsidP="00456FB6">
      <w:pPr>
        <w:rPr>
          <w:b w:val="0"/>
          <w:bCs w:val="0"/>
          <w:caps/>
          <w:sz w:val="24"/>
          <w:szCs w:val="24"/>
          <w:rtl/>
        </w:rPr>
      </w:pPr>
    </w:p>
    <w:p w14:paraId="6B137D3F" w14:textId="77777777" w:rsidR="001E2274" w:rsidRDefault="00D17364" w:rsidP="00456FB6">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1FF2D847" w14:textId="3DB1DA61" w:rsidR="001E2274" w:rsidRDefault="00EA4F33" w:rsidP="00456FB6">
      <w:pPr>
        <w:rPr>
          <w:b w:val="0"/>
          <w:bCs w:val="0"/>
          <w:caps/>
          <w:sz w:val="24"/>
          <w:szCs w:val="24"/>
          <w:rtl/>
        </w:rPr>
      </w:pPr>
      <w:r>
        <w:rPr>
          <w:rFonts w:hint="cs"/>
          <w:b w:val="0"/>
          <w:bCs w:val="0"/>
          <w:caps/>
          <w:sz w:val="24"/>
          <w:szCs w:val="24"/>
          <w:rtl/>
        </w:rPr>
        <w:t xml:space="preserve">לא אני אני אז אני שואל אותך בתוך מהנדסת העיר </w:t>
      </w:r>
    </w:p>
    <w:p w14:paraId="22236C86" w14:textId="77777777" w:rsidR="001E2274" w:rsidRDefault="001E2274" w:rsidP="00456FB6">
      <w:pPr>
        <w:rPr>
          <w:b w:val="0"/>
          <w:bCs w:val="0"/>
          <w:caps/>
          <w:sz w:val="24"/>
          <w:szCs w:val="24"/>
          <w:rtl/>
        </w:rPr>
      </w:pPr>
    </w:p>
    <w:p w14:paraId="7FB8D458" w14:textId="77777777" w:rsidR="001E2274" w:rsidRDefault="00951BBC" w:rsidP="00456FB6">
      <w:pPr>
        <w:rPr>
          <w:caps/>
          <w:sz w:val="24"/>
          <w:szCs w:val="24"/>
          <w:u w:val="single"/>
          <w:rtl/>
        </w:rPr>
      </w:pPr>
      <w:r w:rsidRPr="00951BBC">
        <w:rPr>
          <w:rFonts w:hint="cs"/>
          <w:caps/>
          <w:sz w:val="24"/>
          <w:szCs w:val="24"/>
          <w:u w:val="single"/>
          <w:rtl/>
        </w:rPr>
        <w:t>מר אמנון סעד - ראש העיר יהוד מונוסון</w:t>
      </w:r>
      <w:r w:rsidR="001E2274">
        <w:rPr>
          <w:rFonts w:hint="cs"/>
          <w:caps/>
          <w:sz w:val="24"/>
          <w:szCs w:val="24"/>
          <w:u w:val="single"/>
          <w:rtl/>
        </w:rPr>
        <w:t>:</w:t>
      </w:r>
    </w:p>
    <w:p w14:paraId="50C5561E" w14:textId="65B8DB10" w:rsidR="001E2274" w:rsidRDefault="00B6068D" w:rsidP="00456FB6">
      <w:pPr>
        <w:rPr>
          <w:b w:val="0"/>
          <w:bCs w:val="0"/>
          <w:caps/>
          <w:sz w:val="24"/>
          <w:szCs w:val="24"/>
          <w:rtl/>
        </w:rPr>
      </w:pPr>
      <w:r>
        <w:rPr>
          <w:rFonts w:hint="cs"/>
          <w:b w:val="0"/>
          <w:bCs w:val="0"/>
          <w:caps/>
          <w:sz w:val="24"/>
          <w:szCs w:val="24"/>
          <w:rtl/>
        </w:rPr>
        <w:t xml:space="preserve">אוקסנה </w:t>
      </w:r>
    </w:p>
    <w:p w14:paraId="440702E2" w14:textId="77777777" w:rsidR="001E2274" w:rsidRDefault="001E2274" w:rsidP="00456FB6">
      <w:pPr>
        <w:rPr>
          <w:b w:val="0"/>
          <w:bCs w:val="0"/>
          <w:caps/>
          <w:sz w:val="24"/>
          <w:szCs w:val="24"/>
          <w:rtl/>
        </w:rPr>
      </w:pPr>
    </w:p>
    <w:p w14:paraId="3D0088D6" w14:textId="77777777" w:rsidR="001E2274" w:rsidRDefault="003109B2" w:rsidP="00456FB6">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52D6D8AA" w14:textId="70B72482" w:rsidR="001E2274" w:rsidRDefault="00B6068D" w:rsidP="00456FB6">
      <w:pPr>
        <w:rPr>
          <w:b w:val="0"/>
          <w:bCs w:val="0"/>
          <w:caps/>
          <w:sz w:val="24"/>
          <w:szCs w:val="24"/>
          <w:rtl/>
        </w:rPr>
      </w:pPr>
      <w:r>
        <w:rPr>
          <w:rFonts w:hint="cs"/>
          <w:b w:val="0"/>
          <w:bCs w:val="0"/>
          <w:caps/>
          <w:sz w:val="24"/>
          <w:szCs w:val="24"/>
          <w:rtl/>
        </w:rPr>
        <w:t>האם יש לכם חלופה</w:t>
      </w:r>
      <w:r w:rsidR="000F703D">
        <w:rPr>
          <w:rFonts w:hint="cs"/>
          <w:b w:val="0"/>
          <w:bCs w:val="0"/>
          <w:caps/>
          <w:sz w:val="24"/>
          <w:szCs w:val="24"/>
          <w:rtl/>
        </w:rPr>
        <w:t xml:space="preserve"> </w:t>
      </w:r>
      <w:r>
        <w:rPr>
          <w:rFonts w:hint="cs"/>
          <w:b w:val="0"/>
          <w:bCs w:val="0"/>
          <w:caps/>
          <w:sz w:val="24"/>
          <w:szCs w:val="24"/>
          <w:rtl/>
        </w:rPr>
        <w:t xml:space="preserve">... </w:t>
      </w:r>
    </w:p>
    <w:p w14:paraId="5C066666" w14:textId="77777777" w:rsidR="001E2274" w:rsidRDefault="001E2274" w:rsidP="00456FB6">
      <w:pPr>
        <w:rPr>
          <w:b w:val="0"/>
          <w:bCs w:val="0"/>
          <w:caps/>
          <w:sz w:val="24"/>
          <w:szCs w:val="24"/>
          <w:rtl/>
        </w:rPr>
      </w:pPr>
    </w:p>
    <w:p w14:paraId="6609D9BB" w14:textId="77777777" w:rsidR="001E2274" w:rsidRDefault="00D17364" w:rsidP="00456FB6">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305E1E5C" w14:textId="588E4C16" w:rsidR="001E2274" w:rsidRDefault="00B6068D" w:rsidP="00456FB6">
      <w:pPr>
        <w:rPr>
          <w:b w:val="0"/>
          <w:bCs w:val="0"/>
          <w:caps/>
          <w:sz w:val="24"/>
          <w:szCs w:val="24"/>
          <w:rtl/>
        </w:rPr>
      </w:pPr>
      <w:r>
        <w:rPr>
          <w:rFonts w:hint="cs"/>
          <w:b w:val="0"/>
          <w:bCs w:val="0"/>
          <w:caps/>
          <w:sz w:val="24"/>
          <w:szCs w:val="24"/>
          <w:rtl/>
        </w:rPr>
        <w:t xml:space="preserve">אני שואל אותך אני שואל אותך בתור מהנדסת העיר </w:t>
      </w:r>
    </w:p>
    <w:p w14:paraId="7C935023" w14:textId="77777777" w:rsidR="001E2274" w:rsidRDefault="001E2274" w:rsidP="00456FB6">
      <w:pPr>
        <w:rPr>
          <w:b w:val="0"/>
          <w:bCs w:val="0"/>
          <w:caps/>
          <w:sz w:val="24"/>
          <w:szCs w:val="24"/>
          <w:rtl/>
        </w:rPr>
      </w:pPr>
    </w:p>
    <w:p w14:paraId="5840F13C" w14:textId="77777777" w:rsidR="001E2274" w:rsidRDefault="003109B2" w:rsidP="00456FB6">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5324224B" w14:textId="22F2D0CC" w:rsidR="001E2274" w:rsidRDefault="00B6068D" w:rsidP="00456FB6">
      <w:pPr>
        <w:rPr>
          <w:b w:val="0"/>
          <w:bCs w:val="0"/>
          <w:caps/>
          <w:sz w:val="24"/>
          <w:szCs w:val="24"/>
          <w:rtl/>
        </w:rPr>
      </w:pPr>
      <w:r>
        <w:rPr>
          <w:rFonts w:hint="cs"/>
          <w:b w:val="0"/>
          <w:bCs w:val="0"/>
          <w:caps/>
          <w:sz w:val="24"/>
          <w:szCs w:val="24"/>
          <w:rtl/>
        </w:rPr>
        <w:t>האם יש לכם חלופה יותר טובה?</w:t>
      </w:r>
    </w:p>
    <w:p w14:paraId="3A763CEF" w14:textId="77777777" w:rsidR="001E2274" w:rsidRDefault="001E2274" w:rsidP="00456FB6">
      <w:pPr>
        <w:rPr>
          <w:b w:val="0"/>
          <w:bCs w:val="0"/>
          <w:caps/>
          <w:sz w:val="24"/>
          <w:szCs w:val="24"/>
          <w:rtl/>
        </w:rPr>
      </w:pPr>
    </w:p>
    <w:p w14:paraId="3AD49F4D" w14:textId="77777777" w:rsidR="001E2274" w:rsidRDefault="00D17364" w:rsidP="00456FB6">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6992A507" w14:textId="4E735D71" w:rsidR="001E2274" w:rsidRDefault="00B6068D" w:rsidP="00456FB6">
      <w:pPr>
        <w:rPr>
          <w:b w:val="0"/>
          <w:bCs w:val="0"/>
          <w:caps/>
          <w:sz w:val="24"/>
          <w:szCs w:val="24"/>
          <w:rtl/>
        </w:rPr>
      </w:pPr>
      <w:r>
        <w:rPr>
          <w:rFonts w:hint="cs"/>
          <w:b w:val="0"/>
          <w:bCs w:val="0"/>
          <w:caps/>
          <w:sz w:val="24"/>
          <w:szCs w:val="24"/>
          <w:rtl/>
        </w:rPr>
        <w:t xml:space="preserve">מה את מה איזה לא לא אין פה, </w:t>
      </w:r>
    </w:p>
    <w:p w14:paraId="650C7E27" w14:textId="77777777" w:rsidR="001E2274" w:rsidRDefault="001E2274" w:rsidP="00456FB6">
      <w:pPr>
        <w:rPr>
          <w:b w:val="0"/>
          <w:bCs w:val="0"/>
          <w:caps/>
          <w:sz w:val="24"/>
          <w:szCs w:val="24"/>
          <w:rtl/>
        </w:rPr>
      </w:pPr>
    </w:p>
    <w:p w14:paraId="5EC87751" w14:textId="77777777" w:rsidR="001E2274" w:rsidRDefault="002F0458" w:rsidP="00456FB6">
      <w:pPr>
        <w:rPr>
          <w:caps/>
          <w:sz w:val="24"/>
          <w:szCs w:val="24"/>
          <w:u w:val="single"/>
          <w:rtl/>
        </w:rPr>
      </w:pPr>
      <w:r w:rsidRPr="002F0458">
        <w:rPr>
          <w:rFonts w:hint="cs"/>
          <w:caps/>
          <w:sz w:val="24"/>
          <w:szCs w:val="24"/>
          <w:u w:val="single"/>
          <w:rtl/>
        </w:rPr>
        <w:t>גב</w:t>
      </w:r>
      <w:r w:rsidRPr="002F0458">
        <w:rPr>
          <w:caps/>
          <w:sz w:val="24"/>
          <w:szCs w:val="24"/>
          <w:u w:val="single"/>
          <w:rtl/>
        </w:rPr>
        <w:t>'</w:t>
      </w:r>
      <w:r w:rsidRPr="002F0458">
        <w:rPr>
          <w:rFonts w:hint="cs"/>
          <w:caps/>
          <w:sz w:val="24"/>
          <w:szCs w:val="24"/>
          <w:u w:val="single"/>
          <w:rtl/>
        </w:rPr>
        <w:t xml:space="preserve"> אוקסנה פרנק - מהנדסת העיר יהוד מונוסון</w:t>
      </w:r>
      <w:r w:rsidR="001E2274">
        <w:rPr>
          <w:rFonts w:hint="cs"/>
          <w:caps/>
          <w:sz w:val="24"/>
          <w:szCs w:val="24"/>
          <w:u w:val="single"/>
          <w:rtl/>
        </w:rPr>
        <w:t>:</w:t>
      </w:r>
    </w:p>
    <w:p w14:paraId="568AC5CB" w14:textId="09F0325B" w:rsidR="001E2274" w:rsidRDefault="00B6068D" w:rsidP="00456FB6">
      <w:pPr>
        <w:rPr>
          <w:b w:val="0"/>
          <w:bCs w:val="0"/>
          <w:caps/>
          <w:sz w:val="24"/>
          <w:szCs w:val="24"/>
          <w:rtl/>
        </w:rPr>
      </w:pPr>
      <w:r>
        <w:rPr>
          <w:rFonts w:hint="cs"/>
          <w:b w:val="0"/>
          <w:bCs w:val="0"/>
          <w:caps/>
          <w:sz w:val="24"/>
          <w:szCs w:val="24"/>
          <w:rtl/>
        </w:rPr>
        <w:t>לא לנו יש</w:t>
      </w:r>
      <w:r w:rsidR="000F703D">
        <w:rPr>
          <w:rFonts w:hint="cs"/>
          <w:b w:val="0"/>
          <w:bCs w:val="0"/>
          <w:caps/>
          <w:sz w:val="24"/>
          <w:szCs w:val="24"/>
          <w:rtl/>
        </w:rPr>
        <w:t xml:space="preserve"> </w:t>
      </w:r>
      <w:r>
        <w:rPr>
          <w:rFonts w:hint="cs"/>
          <w:b w:val="0"/>
          <w:bCs w:val="0"/>
          <w:caps/>
          <w:sz w:val="24"/>
          <w:szCs w:val="24"/>
          <w:rtl/>
        </w:rPr>
        <w:t>...</w:t>
      </w:r>
    </w:p>
    <w:p w14:paraId="2B509C80" w14:textId="77777777" w:rsidR="001E2274" w:rsidRDefault="001E2274" w:rsidP="00456FB6">
      <w:pPr>
        <w:rPr>
          <w:b w:val="0"/>
          <w:bCs w:val="0"/>
          <w:caps/>
          <w:sz w:val="24"/>
          <w:szCs w:val="24"/>
          <w:rtl/>
        </w:rPr>
      </w:pPr>
    </w:p>
    <w:p w14:paraId="5F88BCE3" w14:textId="77777777" w:rsidR="001E2274" w:rsidRDefault="00D70D61" w:rsidP="00456FB6">
      <w:pPr>
        <w:rPr>
          <w:caps/>
          <w:sz w:val="24"/>
          <w:szCs w:val="24"/>
          <w:u w:val="single"/>
          <w:rtl/>
        </w:rPr>
      </w:pPr>
      <w:r w:rsidRPr="00D70D61">
        <w:rPr>
          <w:rFonts w:hint="cs"/>
          <w:caps/>
          <w:sz w:val="24"/>
          <w:szCs w:val="24"/>
          <w:u w:val="single"/>
          <w:rtl/>
        </w:rPr>
        <w:t>מר שמואל רוטמן - ממלא מקום וסגן ראש העיר יהוד</w:t>
      </w:r>
      <w:r w:rsidR="001E2274">
        <w:rPr>
          <w:rFonts w:hint="cs"/>
          <w:caps/>
          <w:sz w:val="24"/>
          <w:szCs w:val="24"/>
          <w:u w:val="single"/>
          <w:rtl/>
        </w:rPr>
        <w:t>:</w:t>
      </w:r>
    </w:p>
    <w:p w14:paraId="1A3C74B2" w14:textId="4B964959" w:rsidR="001E2274" w:rsidRDefault="00B6068D" w:rsidP="00456FB6">
      <w:pPr>
        <w:rPr>
          <w:b w:val="0"/>
          <w:bCs w:val="0"/>
          <w:caps/>
          <w:sz w:val="24"/>
          <w:szCs w:val="24"/>
          <w:rtl/>
        </w:rPr>
      </w:pPr>
      <w:r>
        <w:rPr>
          <w:rFonts w:hint="cs"/>
          <w:b w:val="0"/>
          <w:bCs w:val="0"/>
          <w:caps/>
          <w:sz w:val="24"/>
          <w:szCs w:val="24"/>
          <w:rtl/>
        </w:rPr>
        <w:t xml:space="preserve">יש לנו חלופה יותר טובה כן </w:t>
      </w:r>
    </w:p>
    <w:p w14:paraId="4E90976B" w14:textId="77777777" w:rsidR="001E2274" w:rsidRDefault="001E2274" w:rsidP="00456FB6">
      <w:pPr>
        <w:rPr>
          <w:b w:val="0"/>
          <w:bCs w:val="0"/>
          <w:caps/>
          <w:sz w:val="24"/>
          <w:szCs w:val="24"/>
          <w:rtl/>
        </w:rPr>
      </w:pPr>
    </w:p>
    <w:p w14:paraId="2C14E329" w14:textId="77777777" w:rsidR="001E2274" w:rsidRDefault="00951BBC" w:rsidP="00456FB6">
      <w:pPr>
        <w:rPr>
          <w:caps/>
          <w:sz w:val="24"/>
          <w:szCs w:val="24"/>
          <w:u w:val="single"/>
          <w:rtl/>
        </w:rPr>
      </w:pPr>
      <w:r w:rsidRPr="00951BBC">
        <w:rPr>
          <w:rFonts w:hint="cs"/>
          <w:caps/>
          <w:sz w:val="24"/>
          <w:szCs w:val="24"/>
          <w:u w:val="single"/>
          <w:rtl/>
        </w:rPr>
        <w:t>מר אמנון סעד - ראש העיר יהוד מונוסון</w:t>
      </w:r>
      <w:r w:rsidR="001E2274">
        <w:rPr>
          <w:rFonts w:hint="cs"/>
          <w:caps/>
          <w:sz w:val="24"/>
          <w:szCs w:val="24"/>
          <w:u w:val="single"/>
          <w:rtl/>
        </w:rPr>
        <w:t>:</w:t>
      </w:r>
    </w:p>
    <w:p w14:paraId="76FA9BE2" w14:textId="1BC33D57" w:rsidR="001E2274" w:rsidRDefault="00B6068D" w:rsidP="00456FB6">
      <w:pPr>
        <w:rPr>
          <w:b w:val="0"/>
          <w:bCs w:val="0"/>
          <w:caps/>
          <w:sz w:val="24"/>
          <w:szCs w:val="24"/>
          <w:rtl/>
        </w:rPr>
      </w:pPr>
      <w:r>
        <w:rPr>
          <w:rFonts w:hint="cs"/>
          <w:b w:val="0"/>
          <w:bCs w:val="0"/>
          <w:caps/>
          <w:sz w:val="24"/>
          <w:szCs w:val="24"/>
          <w:rtl/>
        </w:rPr>
        <w:t>אני יכול להגיד משהו?</w:t>
      </w:r>
    </w:p>
    <w:p w14:paraId="1C0DB133" w14:textId="77777777" w:rsidR="001E2274" w:rsidRDefault="001E2274" w:rsidP="00456FB6">
      <w:pPr>
        <w:rPr>
          <w:b w:val="0"/>
          <w:bCs w:val="0"/>
          <w:caps/>
          <w:sz w:val="24"/>
          <w:szCs w:val="24"/>
          <w:rtl/>
        </w:rPr>
      </w:pPr>
    </w:p>
    <w:p w14:paraId="260B92A1" w14:textId="77777777" w:rsidR="001E2274" w:rsidRDefault="00D17364" w:rsidP="00456FB6">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6C5703A3" w14:textId="385B6A58" w:rsidR="001E2274" w:rsidRDefault="00B6068D" w:rsidP="00456FB6">
      <w:pPr>
        <w:rPr>
          <w:b w:val="0"/>
          <w:bCs w:val="0"/>
          <w:caps/>
          <w:sz w:val="24"/>
          <w:szCs w:val="24"/>
          <w:rtl/>
        </w:rPr>
      </w:pPr>
      <w:r>
        <w:rPr>
          <w:rFonts w:hint="cs"/>
          <w:b w:val="0"/>
          <w:bCs w:val="0"/>
          <w:caps/>
          <w:sz w:val="24"/>
          <w:szCs w:val="24"/>
          <w:rtl/>
        </w:rPr>
        <w:t>רגע</w:t>
      </w:r>
    </w:p>
    <w:p w14:paraId="5453B663" w14:textId="77777777" w:rsidR="001E2274" w:rsidRDefault="001E2274" w:rsidP="00456FB6">
      <w:pPr>
        <w:rPr>
          <w:b w:val="0"/>
          <w:bCs w:val="0"/>
          <w:caps/>
          <w:sz w:val="24"/>
          <w:szCs w:val="24"/>
          <w:rtl/>
        </w:rPr>
      </w:pPr>
    </w:p>
    <w:p w14:paraId="4895C974" w14:textId="77777777" w:rsidR="001E2274" w:rsidRDefault="00951BBC" w:rsidP="00456FB6">
      <w:pPr>
        <w:rPr>
          <w:caps/>
          <w:sz w:val="24"/>
          <w:szCs w:val="24"/>
          <w:u w:val="single"/>
          <w:rtl/>
        </w:rPr>
      </w:pPr>
      <w:r w:rsidRPr="00951BBC">
        <w:rPr>
          <w:rFonts w:hint="cs"/>
          <w:caps/>
          <w:sz w:val="24"/>
          <w:szCs w:val="24"/>
          <w:u w:val="single"/>
          <w:rtl/>
        </w:rPr>
        <w:t>מר אמנון סעד - ראש העיר יהוד מונוסון</w:t>
      </w:r>
      <w:r w:rsidR="001E2274">
        <w:rPr>
          <w:rFonts w:hint="cs"/>
          <w:caps/>
          <w:sz w:val="24"/>
          <w:szCs w:val="24"/>
          <w:u w:val="single"/>
          <w:rtl/>
        </w:rPr>
        <w:t>:</w:t>
      </w:r>
    </w:p>
    <w:p w14:paraId="6E3EF291" w14:textId="2504EA1B" w:rsidR="001E2274" w:rsidRDefault="00B6068D" w:rsidP="00456FB6">
      <w:pPr>
        <w:rPr>
          <w:b w:val="0"/>
          <w:bCs w:val="0"/>
          <w:caps/>
          <w:sz w:val="24"/>
          <w:szCs w:val="24"/>
          <w:rtl/>
        </w:rPr>
      </w:pPr>
      <w:r>
        <w:rPr>
          <w:rFonts w:hint="cs"/>
          <w:b w:val="0"/>
          <w:bCs w:val="0"/>
          <w:caps/>
          <w:sz w:val="24"/>
          <w:szCs w:val="24"/>
          <w:rtl/>
        </w:rPr>
        <w:t>הרמקול המיקרופון שלי עובד?</w:t>
      </w:r>
    </w:p>
    <w:p w14:paraId="2A88CB08" w14:textId="77777777" w:rsidR="001E2274" w:rsidRDefault="001E2274" w:rsidP="00456FB6">
      <w:pPr>
        <w:rPr>
          <w:b w:val="0"/>
          <w:bCs w:val="0"/>
          <w:caps/>
          <w:sz w:val="24"/>
          <w:szCs w:val="24"/>
          <w:rtl/>
        </w:rPr>
      </w:pPr>
    </w:p>
    <w:p w14:paraId="798E4A45" w14:textId="77777777" w:rsidR="001E2274" w:rsidRDefault="002F0458" w:rsidP="00456FB6">
      <w:pPr>
        <w:rPr>
          <w:caps/>
          <w:sz w:val="24"/>
          <w:szCs w:val="24"/>
          <w:u w:val="single"/>
          <w:rtl/>
        </w:rPr>
      </w:pPr>
      <w:r w:rsidRPr="002F0458">
        <w:rPr>
          <w:rFonts w:hint="cs"/>
          <w:caps/>
          <w:sz w:val="24"/>
          <w:szCs w:val="24"/>
          <w:u w:val="single"/>
          <w:rtl/>
        </w:rPr>
        <w:t>גב</w:t>
      </w:r>
      <w:r w:rsidRPr="002F0458">
        <w:rPr>
          <w:caps/>
          <w:sz w:val="24"/>
          <w:szCs w:val="24"/>
          <w:u w:val="single"/>
          <w:rtl/>
        </w:rPr>
        <w:t>'</w:t>
      </w:r>
      <w:r w:rsidRPr="002F0458">
        <w:rPr>
          <w:rFonts w:hint="cs"/>
          <w:caps/>
          <w:sz w:val="24"/>
          <w:szCs w:val="24"/>
          <w:u w:val="single"/>
          <w:rtl/>
        </w:rPr>
        <w:t xml:space="preserve"> אוקסנה פרנק - מהנדסת העיר יהוד מונוסון</w:t>
      </w:r>
      <w:r w:rsidR="001E2274">
        <w:rPr>
          <w:rFonts w:hint="cs"/>
          <w:caps/>
          <w:sz w:val="24"/>
          <w:szCs w:val="24"/>
          <w:u w:val="single"/>
          <w:rtl/>
        </w:rPr>
        <w:t>:</w:t>
      </w:r>
    </w:p>
    <w:p w14:paraId="587F581A" w14:textId="355E3119" w:rsidR="001E2274" w:rsidRDefault="00B6068D" w:rsidP="00456FB6">
      <w:pPr>
        <w:rPr>
          <w:b w:val="0"/>
          <w:bCs w:val="0"/>
          <w:caps/>
          <w:sz w:val="24"/>
          <w:szCs w:val="24"/>
          <w:rtl/>
        </w:rPr>
      </w:pPr>
      <w:r>
        <w:rPr>
          <w:rFonts w:hint="cs"/>
          <w:b w:val="0"/>
          <w:bCs w:val="0"/>
          <w:caps/>
          <w:sz w:val="24"/>
          <w:szCs w:val="24"/>
          <w:rtl/>
        </w:rPr>
        <w:t xml:space="preserve">ראש העיר כן כן שומעים </w:t>
      </w:r>
    </w:p>
    <w:p w14:paraId="5CE1CE4B" w14:textId="77777777" w:rsidR="001E2274" w:rsidRDefault="001E2274" w:rsidP="00456FB6">
      <w:pPr>
        <w:rPr>
          <w:b w:val="0"/>
          <w:bCs w:val="0"/>
          <w:caps/>
          <w:sz w:val="24"/>
          <w:szCs w:val="24"/>
          <w:rtl/>
        </w:rPr>
      </w:pPr>
    </w:p>
    <w:p w14:paraId="1B772D98" w14:textId="77777777" w:rsidR="001E2274" w:rsidRDefault="00D17364" w:rsidP="00456FB6">
      <w:pPr>
        <w:rPr>
          <w:caps/>
          <w:sz w:val="24"/>
          <w:szCs w:val="24"/>
          <w:u w:val="single"/>
          <w:rtl/>
        </w:rPr>
      </w:pPr>
      <w:r w:rsidRPr="00D17364">
        <w:rPr>
          <w:rFonts w:hint="cs"/>
          <w:caps/>
          <w:sz w:val="24"/>
          <w:szCs w:val="24"/>
          <w:u w:val="single"/>
          <w:rtl/>
        </w:rPr>
        <w:lastRenderedPageBreak/>
        <w:t>יושב ראש הוועדה המחוזית - מר מיכה גדרון</w:t>
      </w:r>
      <w:r w:rsidR="001E2274">
        <w:rPr>
          <w:rFonts w:hint="cs"/>
          <w:caps/>
          <w:sz w:val="24"/>
          <w:szCs w:val="24"/>
          <w:u w:val="single"/>
          <w:rtl/>
        </w:rPr>
        <w:t>:</w:t>
      </w:r>
    </w:p>
    <w:p w14:paraId="143C07C1" w14:textId="62C43020" w:rsidR="001E2274" w:rsidRDefault="00B6068D" w:rsidP="00456FB6">
      <w:pPr>
        <w:rPr>
          <w:b w:val="0"/>
          <w:bCs w:val="0"/>
          <w:caps/>
          <w:sz w:val="24"/>
          <w:szCs w:val="24"/>
          <w:rtl/>
        </w:rPr>
      </w:pPr>
      <w:r>
        <w:rPr>
          <w:rFonts w:hint="cs"/>
          <w:b w:val="0"/>
          <w:bCs w:val="0"/>
          <w:caps/>
          <w:sz w:val="24"/>
          <w:szCs w:val="24"/>
          <w:rtl/>
        </w:rPr>
        <w:t>כן מי מי זה רוצה לדבר?</w:t>
      </w:r>
    </w:p>
    <w:p w14:paraId="5DB3EBA9" w14:textId="77777777" w:rsidR="001E2274" w:rsidRDefault="001E2274" w:rsidP="00456FB6">
      <w:pPr>
        <w:rPr>
          <w:b w:val="0"/>
          <w:bCs w:val="0"/>
          <w:caps/>
          <w:sz w:val="24"/>
          <w:szCs w:val="24"/>
          <w:rtl/>
        </w:rPr>
      </w:pPr>
    </w:p>
    <w:p w14:paraId="5C877319" w14:textId="77777777" w:rsidR="001E2274" w:rsidRDefault="00D70D61" w:rsidP="00456FB6">
      <w:pPr>
        <w:rPr>
          <w:caps/>
          <w:sz w:val="24"/>
          <w:szCs w:val="24"/>
          <w:u w:val="single"/>
          <w:rtl/>
        </w:rPr>
      </w:pPr>
      <w:r w:rsidRPr="00D70D61">
        <w:rPr>
          <w:rFonts w:hint="cs"/>
          <w:caps/>
          <w:sz w:val="24"/>
          <w:szCs w:val="24"/>
          <w:u w:val="single"/>
          <w:rtl/>
        </w:rPr>
        <w:t>מר שמואל רוטמן - ממלא מקום וסגן ראש העיר יהוד</w:t>
      </w:r>
      <w:r w:rsidR="001E2274">
        <w:rPr>
          <w:rFonts w:hint="cs"/>
          <w:caps/>
          <w:sz w:val="24"/>
          <w:szCs w:val="24"/>
          <w:u w:val="single"/>
          <w:rtl/>
        </w:rPr>
        <w:t>:</w:t>
      </w:r>
    </w:p>
    <w:p w14:paraId="21E2600F" w14:textId="461CDE42" w:rsidR="001E2274" w:rsidRDefault="00B6068D" w:rsidP="00456FB6">
      <w:pPr>
        <w:rPr>
          <w:b w:val="0"/>
          <w:bCs w:val="0"/>
          <w:caps/>
          <w:sz w:val="24"/>
          <w:szCs w:val="24"/>
          <w:rtl/>
        </w:rPr>
      </w:pPr>
      <w:r>
        <w:rPr>
          <w:rFonts w:hint="cs"/>
          <w:b w:val="0"/>
          <w:bCs w:val="0"/>
          <w:caps/>
          <w:sz w:val="24"/>
          <w:szCs w:val="24"/>
          <w:rtl/>
        </w:rPr>
        <w:t xml:space="preserve">כן ראש העיר </w:t>
      </w:r>
    </w:p>
    <w:p w14:paraId="5A64991F" w14:textId="77777777" w:rsidR="001E2274" w:rsidRDefault="001E2274" w:rsidP="00456FB6">
      <w:pPr>
        <w:rPr>
          <w:b w:val="0"/>
          <w:bCs w:val="0"/>
          <w:caps/>
          <w:sz w:val="24"/>
          <w:szCs w:val="24"/>
          <w:rtl/>
        </w:rPr>
      </w:pPr>
    </w:p>
    <w:p w14:paraId="5EDE9AAA" w14:textId="77777777" w:rsidR="001E2274" w:rsidRDefault="002F0458" w:rsidP="00456FB6">
      <w:pPr>
        <w:rPr>
          <w:caps/>
          <w:sz w:val="24"/>
          <w:szCs w:val="24"/>
          <w:u w:val="single"/>
          <w:rtl/>
        </w:rPr>
      </w:pPr>
      <w:r w:rsidRPr="002F0458">
        <w:rPr>
          <w:rFonts w:hint="cs"/>
          <w:caps/>
          <w:sz w:val="24"/>
          <w:szCs w:val="24"/>
          <w:u w:val="single"/>
          <w:rtl/>
        </w:rPr>
        <w:t>גב</w:t>
      </w:r>
      <w:r w:rsidRPr="002F0458">
        <w:rPr>
          <w:caps/>
          <w:sz w:val="24"/>
          <w:szCs w:val="24"/>
          <w:u w:val="single"/>
          <w:rtl/>
        </w:rPr>
        <w:t>'</w:t>
      </w:r>
      <w:r w:rsidRPr="002F0458">
        <w:rPr>
          <w:rFonts w:hint="cs"/>
          <w:caps/>
          <w:sz w:val="24"/>
          <w:szCs w:val="24"/>
          <w:u w:val="single"/>
          <w:rtl/>
        </w:rPr>
        <w:t xml:space="preserve"> אוקסנה פרנק - מהנדסת העיר יהוד מונוסון</w:t>
      </w:r>
      <w:r w:rsidR="001E2274">
        <w:rPr>
          <w:rFonts w:hint="cs"/>
          <w:caps/>
          <w:sz w:val="24"/>
          <w:szCs w:val="24"/>
          <w:u w:val="single"/>
          <w:rtl/>
        </w:rPr>
        <w:t>:</w:t>
      </w:r>
    </w:p>
    <w:p w14:paraId="51D4489A" w14:textId="53578037" w:rsidR="001E2274" w:rsidRDefault="00B6068D" w:rsidP="00456FB6">
      <w:pPr>
        <w:rPr>
          <w:b w:val="0"/>
          <w:bCs w:val="0"/>
          <w:caps/>
          <w:sz w:val="24"/>
          <w:szCs w:val="24"/>
          <w:rtl/>
        </w:rPr>
      </w:pPr>
      <w:r>
        <w:rPr>
          <w:rFonts w:hint="cs"/>
          <w:b w:val="0"/>
          <w:bCs w:val="0"/>
          <w:caps/>
          <w:sz w:val="24"/>
          <w:szCs w:val="24"/>
          <w:rtl/>
        </w:rPr>
        <w:t xml:space="preserve">ראש העיר </w:t>
      </w:r>
    </w:p>
    <w:p w14:paraId="60531539" w14:textId="77777777" w:rsidR="001E2274" w:rsidRDefault="001E2274" w:rsidP="00456FB6">
      <w:pPr>
        <w:rPr>
          <w:b w:val="0"/>
          <w:bCs w:val="0"/>
          <w:caps/>
          <w:sz w:val="24"/>
          <w:szCs w:val="24"/>
          <w:rtl/>
        </w:rPr>
      </w:pPr>
    </w:p>
    <w:p w14:paraId="66D1829A" w14:textId="77777777" w:rsidR="001E2274" w:rsidRDefault="00D70D61" w:rsidP="00456FB6">
      <w:pPr>
        <w:rPr>
          <w:caps/>
          <w:sz w:val="24"/>
          <w:szCs w:val="24"/>
          <w:u w:val="single"/>
          <w:rtl/>
        </w:rPr>
      </w:pPr>
      <w:r w:rsidRPr="00D70D61">
        <w:rPr>
          <w:rFonts w:hint="cs"/>
          <w:caps/>
          <w:sz w:val="24"/>
          <w:szCs w:val="24"/>
          <w:u w:val="single"/>
          <w:rtl/>
        </w:rPr>
        <w:t>מר שמואל רוטמן - ממלא מקום וסגן ראש העיר יהוד</w:t>
      </w:r>
      <w:r w:rsidR="001E2274">
        <w:rPr>
          <w:rFonts w:hint="cs"/>
          <w:caps/>
          <w:sz w:val="24"/>
          <w:szCs w:val="24"/>
          <w:u w:val="single"/>
          <w:rtl/>
        </w:rPr>
        <w:t>:</w:t>
      </w:r>
    </w:p>
    <w:p w14:paraId="2C0DD36B" w14:textId="1CE0600D" w:rsidR="001E2274" w:rsidRDefault="00B6068D" w:rsidP="00456FB6">
      <w:pPr>
        <w:rPr>
          <w:b w:val="0"/>
          <w:bCs w:val="0"/>
          <w:caps/>
          <w:sz w:val="24"/>
          <w:szCs w:val="24"/>
          <w:rtl/>
        </w:rPr>
      </w:pPr>
      <w:r>
        <w:rPr>
          <w:rFonts w:hint="cs"/>
          <w:b w:val="0"/>
          <w:bCs w:val="0"/>
          <w:caps/>
          <w:sz w:val="24"/>
          <w:szCs w:val="24"/>
          <w:rtl/>
        </w:rPr>
        <w:t xml:space="preserve">ראש העיר </w:t>
      </w:r>
    </w:p>
    <w:p w14:paraId="6E62192D" w14:textId="77777777" w:rsidR="001E2274" w:rsidRDefault="001E2274" w:rsidP="00456FB6">
      <w:pPr>
        <w:rPr>
          <w:b w:val="0"/>
          <w:bCs w:val="0"/>
          <w:caps/>
          <w:sz w:val="24"/>
          <w:szCs w:val="24"/>
          <w:rtl/>
        </w:rPr>
      </w:pPr>
    </w:p>
    <w:p w14:paraId="3243B72B" w14:textId="77777777" w:rsidR="001E2274" w:rsidRDefault="00D17364" w:rsidP="00456FB6">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015312BC" w14:textId="0E8C2A69" w:rsidR="001E2274" w:rsidRDefault="00B6068D" w:rsidP="00456FB6">
      <w:pPr>
        <w:rPr>
          <w:b w:val="0"/>
          <w:bCs w:val="0"/>
          <w:caps/>
          <w:sz w:val="24"/>
          <w:szCs w:val="24"/>
          <w:rtl/>
        </w:rPr>
      </w:pPr>
      <w:r>
        <w:rPr>
          <w:rFonts w:hint="cs"/>
          <w:b w:val="0"/>
          <w:bCs w:val="0"/>
          <w:caps/>
          <w:sz w:val="24"/>
          <w:szCs w:val="24"/>
          <w:rtl/>
        </w:rPr>
        <w:t xml:space="preserve">כן ראש העיר </w:t>
      </w:r>
    </w:p>
    <w:p w14:paraId="446CBBA6" w14:textId="77777777" w:rsidR="001E2274" w:rsidRDefault="001E2274" w:rsidP="00456FB6">
      <w:pPr>
        <w:rPr>
          <w:b w:val="0"/>
          <w:bCs w:val="0"/>
          <w:caps/>
          <w:sz w:val="24"/>
          <w:szCs w:val="24"/>
          <w:rtl/>
        </w:rPr>
      </w:pPr>
    </w:p>
    <w:p w14:paraId="4819019F" w14:textId="77777777" w:rsidR="001E2274" w:rsidRDefault="00951BBC" w:rsidP="005A544C">
      <w:pPr>
        <w:rPr>
          <w:caps/>
          <w:sz w:val="24"/>
          <w:szCs w:val="24"/>
          <w:u w:val="single"/>
          <w:rtl/>
        </w:rPr>
      </w:pPr>
      <w:r w:rsidRPr="00951BBC">
        <w:rPr>
          <w:rFonts w:hint="cs"/>
          <w:caps/>
          <w:sz w:val="24"/>
          <w:szCs w:val="24"/>
          <w:u w:val="single"/>
          <w:rtl/>
        </w:rPr>
        <w:t>מר אמנון סעד - ראש העיר יהוד מונוסון</w:t>
      </w:r>
      <w:r w:rsidR="001E2274">
        <w:rPr>
          <w:rFonts w:hint="cs"/>
          <w:caps/>
          <w:sz w:val="24"/>
          <w:szCs w:val="24"/>
          <w:u w:val="single"/>
          <w:rtl/>
        </w:rPr>
        <w:t>:</w:t>
      </w:r>
    </w:p>
    <w:p w14:paraId="361F6839" w14:textId="6AD6A8DC" w:rsidR="001E2274" w:rsidRDefault="00B6068D" w:rsidP="005A544C">
      <w:pPr>
        <w:rPr>
          <w:b w:val="0"/>
          <w:bCs w:val="0"/>
          <w:caps/>
          <w:sz w:val="24"/>
          <w:szCs w:val="24"/>
          <w:rtl/>
        </w:rPr>
      </w:pPr>
      <w:r>
        <w:rPr>
          <w:rFonts w:hint="cs"/>
          <w:b w:val="0"/>
          <w:bCs w:val="0"/>
          <w:caps/>
          <w:sz w:val="24"/>
          <w:szCs w:val="24"/>
          <w:rtl/>
        </w:rPr>
        <w:t>טוב שלום לכולם אמנם נכנסתי קצת באיחור אבל שמעתי תראה מיכה כבר דיברנו על זה</w:t>
      </w:r>
      <w:r w:rsidR="000F703D">
        <w:rPr>
          <w:rFonts w:hint="cs"/>
          <w:b w:val="0"/>
          <w:bCs w:val="0"/>
          <w:caps/>
          <w:sz w:val="24"/>
          <w:szCs w:val="24"/>
          <w:rtl/>
        </w:rPr>
        <w:t xml:space="preserve"> </w:t>
      </w:r>
      <w:r>
        <w:rPr>
          <w:rFonts w:hint="cs"/>
          <w:b w:val="0"/>
          <w:bCs w:val="0"/>
          <w:caps/>
          <w:sz w:val="24"/>
          <w:szCs w:val="24"/>
          <w:rtl/>
        </w:rPr>
        <w:t>... לא העניין עכשיו שאתה תגיד לי איזה חלופה יותר</w:t>
      </w:r>
      <w:r w:rsidR="000F703D">
        <w:rPr>
          <w:rFonts w:hint="cs"/>
          <w:b w:val="0"/>
          <w:bCs w:val="0"/>
          <w:caps/>
          <w:sz w:val="24"/>
          <w:szCs w:val="24"/>
          <w:rtl/>
        </w:rPr>
        <w:t xml:space="preserve"> </w:t>
      </w:r>
      <w:r>
        <w:rPr>
          <w:rFonts w:hint="cs"/>
          <w:b w:val="0"/>
          <w:bCs w:val="0"/>
          <w:caps/>
          <w:sz w:val="24"/>
          <w:szCs w:val="24"/>
          <w:rtl/>
        </w:rPr>
        <w:t>... בכל זאת שאני אנחנו צריכים להחליט על חלופה (לא ברור) מה ש, מה שהמדיניות ומה שאני חושב על האירוע הזה. האירוע הזה של המקום הזה אם מתי שהוא לפני עשר שתים עשרה שנים (לא ברור) הגענו למצב ש, (לא ברור) עם היזם המקורי,</w:t>
      </w:r>
      <w:r w:rsidR="000F703D">
        <w:rPr>
          <w:rFonts w:hint="cs"/>
          <w:b w:val="0"/>
          <w:bCs w:val="0"/>
          <w:caps/>
          <w:sz w:val="24"/>
          <w:szCs w:val="24"/>
          <w:rtl/>
        </w:rPr>
        <w:t xml:space="preserve"> </w:t>
      </w:r>
      <w:r>
        <w:rPr>
          <w:rFonts w:hint="cs"/>
          <w:b w:val="0"/>
          <w:bCs w:val="0"/>
          <w:caps/>
          <w:sz w:val="24"/>
          <w:szCs w:val="24"/>
          <w:rtl/>
        </w:rPr>
        <w:t>... וזו הייתה ה ... שלו מאה ושבע עשרה או מאה עשרים יחידות דיור הגענו איתו להסכם (לא ברור) עם מאה ושבע עשרה חניות תת קרקעיות דיברנו גם שאולי על השצפ נעשה חניות עיליות והוא</w:t>
      </w:r>
      <w:r w:rsidR="000F703D">
        <w:rPr>
          <w:rFonts w:hint="cs"/>
          <w:b w:val="0"/>
          <w:bCs w:val="0"/>
          <w:caps/>
          <w:sz w:val="24"/>
          <w:szCs w:val="24"/>
          <w:rtl/>
        </w:rPr>
        <w:t xml:space="preserve"> </w:t>
      </w:r>
      <w:r>
        <w:rPr>
          <w:rFonts w:hint="cs"/>
          <w:b w:val="0"/>
          <w:bCs w:val="0"/>
          <w:caps/>
          <w:sz w:val="24"/>
          <w:szCs w:val="24"/>
          <w:rtl/>
        </w:rPr>
        <w:t>... עם השצפ וכו וכו וכו. עם זה יכולנו לחיות. מה שקרה</w:t>
      </w:r>
      <w:r w:rsidR="005A544C">
        <w:rPr>
          <w:rFonts w:hint="cs"/>
          <w:b w:val="0"/>
          <w:bCs w:val="0"/>
          <w:caps/>
          <w:sz w:val="24"/>
          <w:szCs w:val="24"/>
          <w:rtl/>
        </w:rPr>
        <w:t xml:space="preserve"> ... אתם צריכים גם לבחון ולהסתכל על הזווית שלנו. אחרי שעשינו את כל זה ואחרי שהגענו</w:t>
      </w:r>
      <w:r w:rsidR="000F703D">
        <w:rPr>
          <w:rFonts w:hint="cs"/>
          <w:b w:val="0"/>
          <w:bCs w:val="0"/>
          <w:caps/>
          <w:sz w:val="24"/>
          <w:szCs w:val="24"/>
          <w:rtl/>
        </w:rPr>
        <w:t xml:space="preserve"> </w:t>
      </w:r>
      <w:r w:rsidR="005A544C">
        <w:rPr>
          <w:rFonts w:hint="cs"/>
          <w:b w:val="0"/>
          <w:bCs w:val="0"/>
          <w:caps/>
          <w:sz w:val="24"/>
          <w:szCs w:val="24"/>
          <w:rtl/>
        </w:rPr>
        <w:t>... וקרה מה שקרה עם הבחירות באמצע (לא ברור) שאני זכיתי, ואז היזם</w:t>
      </w:r>
      <w:r w:rsidR="000F703D">
        <w:rPr>
          <w:rFonts w:hint="cs"/>
          <w:b w:val="0"/>
          <w:bCs w:val="0"/>
          <w:caps/>
          <w:sz w:val="24"/>
          <w:szCs w:val="24"/>
          <w:rtl/>
        </w:rPr>
        <w:t xml:space="preserve"> </w:t>
      </w:r>
      <w:r w:rsidR="005A544C">
        <w:rPr>
          <w:rFonts w:hint="cs"/>
          <w:b w:val="0"/>
          <w:bCs w:val="0"/>
          <w:caps/>
          <w:sz w:val="24"/>
          <w:szCs w:val="24"/>
          <w:rtl/>
        </w:rPr>
        <w:t>... מכר את הזכויות לאיך שלא קוראים להם לא זוכר</w:t>
      </w:r>
    </w:p>
    <w:p w14:paraId="1A67A327" w14:textId="77777777" w:rsidR="001E2274" w:rsidRDefault="001E2274" w:rsidP="005A544C">
      <w:pPr>
        <w:rPr>
          <w:b w:val="0"/>
          <w:bCs w:val="0"/>
          <w:caps/>
          <w:sz w:val="24"/>
          <w:szCs w:val="24"/>
          <w:rtl/>
        </w:rPr>
      </w:pPr>
    </w:p>
    <w:p w14:paraId="3BF06BAF" w14:textId="77777777" w:rsidR="001E2274" w:rsidRDefault="00D70D61" w:rsidP="005A544C">
      <w:pPr>
        <w:rPr>
          <w:caps/>
          <w:sz w:val="24"/>
          <w:szCs w:val="24"/>
          <w:u w:val="single"/>
          <w:rtl/>
        </w:rPr>
      </w:pPr>
      <w:r w:rsidRPr="00D70D61">
        <w:rPr>
          <w:rFonts w:hint="cs"/>
          <w:caps/>
          <w:sz w:val="24"/>
          <w:szCs w:val="24"/>
          <w:u w:val="single"/>
          <w:rtl/>
        </w:rPr>
        <w:t>מר שמואל רוטמן - ממלא מקום וסגן ראש העיר יהוד</w:t>
      </w:r>
      <w:r w:rsidR="001E2274">
        <w:rPr>
          <w:rFonts w:hint="cs"/>
          <w:caps/>
          <w:sz w:val="24"/>
          <w:szCs w:val="24"/>
          <w:u w:val="single"/>
          <w:rtl/>
        </w:rPr>
        <w:t>:</w:t>
      </w:r>
    </w:p>
    <w:p w14:paraId="2206513A" w14:textId="02601ACA" w:rsidR="001E2274" w:rsidRDefault="005A544C" w:rsidP="005A544C">
      <w:pPr>
        <w:rPr>
          <w:b w:val="0"/>
          <w:bCs w:val="0"/>
          <w:caps/>
          <w:sz w:val="24"/>
          <w:szCs w:val="24"/>
          <w:rtl/>
        </w:rPr>
      </w:pPr>
      <w:r>
        <w:rPr>
          <w:rFonts w:hint="cs"/>
          <w:b w:val="0"/>
          <w:bCs w:val="0"/>
          <w:caps/>
          <w:sz w:val="24"/>
          <w:szCs w:val="24"/>
          <w:rtl/>
        </w:rPr>
        <w:t>בית מסחר הנדיב</w:t>
      </w:r>
    </w:p>
    <w:p w14:paraId="14EACC76" w14:textId="77777777" w:rsidR="001E2274" w:rsidRDefault="001E2274" w:rsidP="005A544C">
      <w:pPr>
        <w:rPr>
          <w:b w:val="0"/>
          <w:bCs w:val="0"/>
          <w:caps/>
          <w:sz w:val="24"/>
          <w:szCs w:val="24"/>
          <w:rtl/>
        </w:rPr>
      </w:pPr>
    </w:p>
    <w:p w14:paraId="27A78369" w14:textId="77777777" w:rsidR="001E2274" w:rsidRDefault="00951BBC" w:rsidP="005A544C">
      <w:pPr>
        <w:rPr>
          <w:caps/>
          <w:sz w:val="24"/>
          <w:szCs w:val="24"/>
          <w:u w:val="single"/>
          <w:rtl/>
        </w:rPr>
      </w:pPr>
      <w:r w:rsidRPr="00951BBC">
        <w:rPr>
          <w:rFonts w:hint="cs"/>
          <w:caps/>
          <w:sz w:val="24"/>
          <w:szCs w:val="24"/>
          <w:u w:val="single"/>
          <w:rtl/>
        </w:rPr>
        <w:t>מר אמנון סעד - ראש העיר יהוד מונוסון</w:t>
      </w:r>
      <w:r w:rsidR="001E2274">
        <w:rPr>
          <w:rFonts w:hint="cs"/>
          <w:caps/>
          <w:sz w:val="24"/>
          <w:szCs w:val="24"/>
          <w:u w:val="single"/>
          <w:rtl/>
        </w:rPr>
        <w:t>:</w:t>
      </w:r>
    </w:p>
    <w:p w14:paraId="42347251" w14:textId="115FEA2D" w:rsidR="001E2274" w:rsidRDefault="005A544C" w:rsidP="005A544C">
      <w:pPr>
        <w:rPr>
          <w:b w:val="0"/>
          <w:bCs w:val="0"/>
          <w:caps/>
          <w:sz w:val="24"/>
          <w:szCs w:val="24"/>
          <w:rtl/>
        </w:rPr>
      </w:pPr>
      <w:r>
        <w:rPr>
          <w:rFonts w:hint="cs"/>
          <w:b w:val="0"/>
          <w:bCs w:val="0"/>
          <w:caps/>
          <w:sz w:val="24"/>
          <w:szCs w:val="24"/>
          <w:rtl/>
        </w:rPr>
        <w:t>בית מסחר הנדיב אז בית מסחר הנדיב לקח את זה ו,</w:t>
      </w:r>
      <w:r w:rsidR="000F703D">
        <w:rPr>
          <w:rFonts w:hint="cs"/>
          <w:b w:val="0"/>
          <w:bCs w:val="0"/>
          <w:caps/>
          <w:sz w:val="24"/>
          <w:szCs w:val="24"/>
          <w:rtl/>
        </w:rPr>
        <w:t xml:space="preserve"> </w:t>
      </w:r>
      <w:r>
        <w:rPr>
          <w:rFonts w:hint="cs"/>
          <w:b w:val="0"/>
          <w:bCs w:val="0"/>
          <w:caps/>
          <w:sz w:val="24"/>
          <w:szCs w:val="24"/>
          <w:rtl/>
        </w:rPr>
        <w:t>... אוקיי סבבה, אני הולך ל ... את הזכויות שלי למה?</w:t>
      </w:r>
      <w:r>
        <w:rPr>
          <w:b w:val="0"/>
          <w:bCs w:val="0"/>
          <w:caps/>
          <w:sz w:val="24"/>
          <w:szCs w:val="24"/>
        </w:rPr>
        <w:t xml:space="preserve"> </w:t>
      </w:r>
      <w:r>
        <w:rPr>
          <w:rFonts w:hint="cs"/>
          <w:b w:val="0"/>
          <w:bCs w:val="0"/>
          <w:caps/>
          <w:sz w:val="24"/>
          <w:szCs w:val="24"/>
          <w:rtl/>
        </w:rPr>
        <w:t>כי אני אין לי אני לא (לא ברור) להרוויח שום דבר</w:t>
      </w:r>
      <w:r w:rsidR="000F703D">
        <w:rPr>
          <w:rFonts w:hint="cs"/>
          <w:b w:val="0"/>
          <w:bCs w:val="0"/>
          <w:caps/>
          <w:sz w:val="24"/>
          <w:szCs w:val="24"/>
          <w:rtl/>
        </w:rPr>
        <w:t xml:space="preserve"> </w:t>
      </w:r>
      <w:r>
        <w:rPr>
          <w:rFonts w:hint="cs"/>
          <w:b w:val="0"/>
          <w:bCs w:val="0"/>
          <w:caps/>
          <w:sz w:val="24"/>
          <w:szCs w:val="24"/>
          <w:rtl/>
        </w:rPr>
        <w:t xml:space="preserve">... למעשה מאתיים ארבעים או מאתיים חמישים, עכשיו אנחנו מסתכלים על זה אצלנו (לא ברור) קנית קנית עסקה עשית עסקה </w:t>
      </w:r>
      <w:r w:rsidR="004B62E1">
        <w:rPr>
          <w:rFonts w:hint="cs"/>
          <w:b w:val="0"/>
          <w:bCs w:val="0"/>
          <w:caps/>
          <w:sz w:val="24"/>
          <w:szCs w:val="24"/>
          <w:rtl/>
        </w:rPr>
        <w:t>עם כך וכך יחידות דיור (לא ברור) של אני לא יודע איך אבל למי שהיה</w:t>
      </w:r>
      <w:r w:rsidR="000F703D">
        <w:rPr>
          <w:rFonts w:hint="cs"/>
          <w:b w:val="0"/>
          <w:bCs w:val="0"/>
          <w:caps/>
          <w:sz w:val="24"/>
          <w:szCs w:val="24"/>
          <w:rtl/>
        </w:rPr>
        <w:t xml:space="preserve"> </w:t>
      </w:r>
      <w:r w:rsidR="004B62E1">
        <w:rPr>
          <w:rFonts w:hint="cs"/>
          <w:b w:val="0"/>
          <w:bCs w:val="0"/>
          <w:caps/>
          <w:sz w:val="24"/>
          <w:szCs w:val="24"/>
          <w:rtl/>
        </w:rPr>
        <w:t>... כלכלית היה מתאים לו ועוד ההיפך כי</w:t>
      </w:r>
      <w:r w:rsidR="000F703D">
        <w:rPr>
          <w:rFonts w:hint="cs"/>
          <w:b w:val="0"/>
          <w:bCs w:val="0"/>
          <w:caps/>
          <w:sz w:val="24"/>
          <w:szCs w:val="24"/>
          <w:rtl/>
        </w:rPr>
        <w:t xml:space="preserve"> </w:t>
      </w:r>
      <w:r w:rsidR="004B62E1">
        <w:rPr>
          <w:rFonts w:hint="cs"/>
          <w:b w:val="0"/>
          <w:bCs w:val="0"/>
          <w:caps/>
          <w:sz w:val="24"/>
          <w:szCs w:val="24"/>
          <w:rtl/>
        </w:rPr>
        <w:t>... בתמורות לעירייה לעשות שצפים ו ... כל - מיני (לא ברור) עכשיו אנחנו מסתכלים על כאן מה שיש לנו דיור מוגן בתוך העיר עצמה, יש רק בגדול יש שמה שני ב, חמשת אלפים ואחד חמשת אלפים ושתיים כל אחד מהם יכול לשאת שלוש מאות חמישים אפילו ארבע מאות (לא ברור) בגלל שזה (לא ברור) יש לנו במער הדרומי יש לנו בתוך קרית הסביונים עצמה, אנחנו ו, וזה קצת מצער אותי לשמוע שאני לא שומע את היזם מדבר על זה, היה לנו שיח פתוח דיברנו אמרנו לו תשמע בגלל שאנחנו ב, ב, בסיטואציה הזו ובגלל שאתה (לא ברור) עכשיו אנחנו מתנגדים באופן קטגורי לא לחלופה הזו ולא לחלופה לא לחלופה האחרת, לא מעוניינים בה לא מעוניינים</w:t>
      </w:r>
      <w:r w:rsidR="000F703D">
        <w:rPr>
          <w:rFonts w:hint="cs"/>
          <w:b w:val="0"/>
          <w:bCs w:val="0"/>
          <w:caps/>
          <w:sz w:val="24"/>
          <w:szCs w:val="24"/>
          <w:rtl/>
        </w:rPr>
        <w:t xml:space="preserve"> </w:t>
      </w:r>
      <w:r w:rsidR="004B62E1">
        <w:rPr>
          <w:rFonts w:hint="cs"/>
          <w:b w:val="0"/>
          <w:bCs w:val="0"/>
          <w:caps/>
          <w:sz w:val="24"/>
          <w:szCs w:val="24"/>
          <w:rtl/>
        </w:rPr>
        <w:t>... שמה, את המספר ממאה עשרים למאתיים חמישים, אנחנו יכולים לחיות עם זה שיש לנו מספיק שכונות בעיר שלנו לדיור מוגן מעל אלף ומשהו (לא ברור) ולעשות שם איזה בנייה כזו, עכשיו מה ש,</w:t>
      </w:r>
      <w:r w:rsidR="000F703D">
        <w:rPr>
          <w:rFonts w:hint="cs"/>
          <w:b w:val="0"/>
          <w:bCs w:val="0"/>
          <w:caps/>
          <w:sz w:val="24"/>
          <w:szCs w:val="24"/>
          <w:rtl/>
        </w:rPr>
        <w:t xml:space="preserve"> </w:t>
      </w:r>
      <w:r w:rsidR="004B62E1">
        <w:rPr>
          <w:rFonts w:hint="cs"/>
          <w:b w:val="0"/>
          <w:bCs w:val="0"/>
          <w:caps/>
          <w:sz w:val="24"/>
          <w:szCs w:val="24"/>
          <w:rtl/>
        </w:rPr>
        <w:t>...</w:t>
      </w:r>
    </w:p>
    <w:p w14:paraId="0EB294AD" w14:textId="77777777" w:rsidR="001E2274" w:rsidRDefault="001E2274" w:rsidP="005A544C">
      <w:pPr>
        <w:rPr>
          <w:b w:val="0"/>
          <w:bCs w:val="0"/>
          <w:caps/>
          <w:sz w:val="24"/>
          <w:szCs w:val="24"/>
          <w:rtl/>
        </w:rPr>
      </w:pPr>
    </w:p>
    <w:p w14:paraId="3B744DCD" w14:textId="77777777" w:rsidR="001E2274" w:rsidRDefault="00D17364" w:rsidP="005A544C">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0A16C414" w14:textId="60691C6C" w:rsidR="001E2274" w:rsidRDefault="004B62E1" w:rsidP="005A544C">
      <w:pPr>
        <w:rPr>
          <w:b w:val="0"/>
          <w:bCs w:val="0"/>
          <w:caps/>
          <w:sz w:val="24"/>
          <w:szCs w:val="24"/>
          <w:rtl/>
        </w:rPr>
      </w:pPr>
      <w:r>
        <w:rPr>
          <w:rFonts w:hint="cs"/>
          <w:b w:val="0"/>
          <w:bCs w:val="0"/>
          <w:caps/>
          <w:sz w:val="24"/>
          <w:szCs w:val="24"/>
          <w:rtl/>
        </w:rPr>
        <w:t>לעשות שמה מה לא הבנתי לעשות שמה מה?</w:t>
      </w:r>
    </w:p>
    <w:p w14:paraId="73FE6119" w14:textId="77777777" w:rsidR="001E2274" w:rsidRDefault="001E2274" w:rsidP="005A544C">
      <w:pPr>
        <w:rPr>
          <w:b w:val="0"/>
          <w:bCs w:val="0"/>
          <w:caps/>
          <w:sz w:val="24"/>
          <w:szCs w:val="24"/>
          <w:rtl/>
        </w:rPr>
      </w:pPr>
    </w:p>
    <w:p w14:paraId="6E32BFB5" w14:textId="77777777" w:rsidR="001E2274" w:rsidRDefault="00951BBC" w:rsidP="005A544C">
      <w:pPr>
        <w:rPr>
          <w:caps/>
          <w:sz w:val="24"/>
          <w:szCs w:val="24"/>
          <w:u w:val="single"/>
          <w:rtl/>
        </w:rPr>
      </w:pPr>
      <w:r w:rsidRPr="00951BBC">
        <w:rPr>
          <w:rFonts w:hint="cs"/>
          <w:caps/>
          <w:sz w:val="24"/>
          <w:szCs w:val="24"/>
          <w:u w:val="single"/>
          <w:rtl/>
        </w:rPr>
        <w:t>מר אמנון סעד - ראש העיר יהוד מונוסון</w:t>
      </w:r>
      <w:r w:rsidR="001E2274">
        <w:rPr>
          <w:rFonts w:hint="cs"/>
          <w:caps/>
          <w:sz w:val="24"/>
          <w:szCs w:val="24"/>
          <w:u w:val="single"/>
          <w:rtl/>
        </w:rPr>
        <w:t>:</w:t>
      </w:r>
    </w:p>
    <w:p w14:paraId="63572EC4" w14:textId="77D980E5" w:rsidR="001E2274" w:rsidRDefault="004B62E1" w:rsidP="005A544C">
      <w:pPr>
        <w:rPr>
          <w:b w:val="0"/>
          <w:bCs w:val="0"/>
          <w:caps/>
          <w:sz w:val="24"/>
          <w:szCs w:val="24"/>
          <w:rtl/>
        </w:rPr>
      </w:pPr>
      <w:r>
        <w:rPr>
          <w:rFonts w:hint="cs"/>
          <w:b w:val="0"/>
          <w:bCs w:val="0"/>
          <w:caps/>
          <w:sz w:val="24"/>
          <w:szCs w:val="24"/>
          <w:rtl/>
        </w:rPr>
        <w:t>לעשות שם איזה בניין קטן בניין</w:t>
      </w:r>
      <w:r w:rsidR="000F703D">
        <w:rPr>
          <w:rFonts w:hint="cs"/>
          <w:b w:val="0"/>
          <w:bCs w:val="0"/>
          <w:caps/>
          <w:sz w:val="24"/>
          <w:szCs w:val="24"/>
          <w:rtl/>
        </w:rPr>
        <w:t xml:space="preserve"> </w:t>
      </w:r>
      <w:r>
        <w:rPr>
          <w:rFonts w:hint="cs"/>
          <w:b w:val="0"/>
          <w:bCs w:val="0"/>
          <w:caps/>
          <w:sz w:val="24"/>
          <w:szCs w:val="24"/>
          <w:rtl/>
        </w:rPr>
        <w:t>...</w:t>
      </w:r>
    </w:p>
    <w:p w14:paraId="00DFFB64" w14:textId="77777777" w:rsidR="001E2274" w:rsidRDefault="001E2274" w:rsidP="005A544C">
      <w:pPr>
        <w:rPr>
          <w:b w:val="0"/>
          <w:bCs w:val="0"/>
          <w:caps/>
          <w:sz w:val="24"/>
          <w:szCs w:val="24"/>
          <w:rtl/>
        </w:rPr>
      </w:pPr>
    </w:p>
    <w:p w14:paraId="6AC6C7EC" w14:textId="77777777" w:rsidR="001E2274" w:rsidRDefault="00D17364" w:rsidP="005A544C">
      <w:pPr>
        <w:rPr>
          <w:caps/>
          <w:sz w:val="24"/>
          <w:szCs w:val="24"/>
          <w:u w:val="single"/>
          <w:rtl/>
        </w:rPr>
      </w:pPr>
      <w:r w:rsidRPr="00D17364">
        <w:rPr>
          <w:rFonts w:hint="cs"/>
          <w:caps/>
          <w:sz w:val="24"/>
          <w:szCs w:val="24"/>
          <w:u w:val="single"/>
          <w:rtl/>
        </w:rPr>
        <w:lastRenderedPageBreak/>
        <w:t>יושב ראש הוועדה המחוזית - מר מיכה גדרון</w:t>
      </w:r>
      <w:r w:rsidR="001E2274">
        <w:rPr>
          <w:rFonts w:hint="cs"/>
          <w:caps/>
          <w:sz w:val="24"/>
          <w:szCs w:val="24"/>
          <w:u w:val="single"/>
          <w:rtl/>
        </w:rPr>
        <w:t>:</w:t>
      </w:r>
    </w:p>
    <w:p w14:paraId="31657007" w14:textId="2BF17FF6" w:rsidR="001E2274" w:rsidRDefault="004B62E1" w:rsidP="005A544C">
      <w:pPr>
        <w:rPr>
          <w:b w:val="0"/>
          <w:bCs w:val="0"/>
          <w:caps/>
          <w:sz w:val="24"/>
          <w:szCs w:val="24"/>
          <w:rtl/>
        </w:rPr>
      </w:pPr>
      <w:r>
        <w:rPr>
          <w:rFonts w:hint="cs"/>
          <w:b w:val="0"/>
          <w:bCs w:val="0"/>
          <w:caps/>
          <w:sz w:val="24"/>
          <w:szCs w:val="24"/>
          <w:rtl/>
        </w:rPr>
        <w:t>למה קטן? למה למה בניין קטן? למה לא בניין גדול?</w:t>
      </w:r>
    </w:p>
    <w:p w14:paraId="2BBBCFD2" w14:textId="77777777" w:rsidR="001E2274" w:rsidRDefault="001E2274" w:rsidP="005A544C">
      <w:pPr>
        <w:rPr>
          <w:b w:val="0"/>
          <w:bCs w:val="0"/>
          <w:caps/>
          <w:sz w:val="24"/>
          <w:szCs w:val="24"/>
          <w:rtl/>
        </w:rPr>
      </w:pPr>
    </w:p>
    <w:p w14:paraId="367D1451" w14:textId="77777777" w:rsidR="001E2274" w:rsidRDefault="00951BBC" w:rsidP="005A544C">
      <w:pPr>
        <w:rPr>
          <w:caps/>
          <w:sz w:val="24"/>
          <w:szCs w:val="24"/>
          <w:u w:val="single"/>
          <w:rtl/>
        </w:rPr>
      </w:pPr>
      <w:r w:rsidRPr="00951BBC">
        <w:rPr>
          <w:rFonts w:hint="cs"/>
          <w:caps/>
          <w:sz w:val="24"/>
          <w:szCs w:val="24"/>
          <w:u w:val="single"/>
          <w:rtl/>
        </w:rPr>
        <w:t>מר אמנון סעד - ראש העיר יהוד מונוסון</w:t>
      </w:r>
      <w:r w:rsidR="001E2274">
        <w:rPr>
          <w:rFonts w:hint="cs"/>
          <w:caps/>
          <w:sz w:val="24"/>
          <w:szCs w:val="24"/>
          <w:u w:val="single"/>
          <w:rtl/>
        </w:rPr>
        <w:t>:</w:t>
      </w:r>
    </w:p>
    <w:p w14:paraId="337F58D8" w14:textId="66F0947B" w:rsidR="001E2274" w:rsidRDefault="004B62E1" w:rsidP="005A544C">
      <w:pPr>
        <w:rPr>
          <w:b w:val="0"/>
          <w:bCs w:val="0"/>
          <w:caps/>
          <w:sz w:val="24"/>
          <w:szCs w:val="24"/>
          <w:rtl/>
        </w:rPr>
      </w:pPr>
      <w:r>
        <w:rPr>
          <w:rFonts w:hint="cs"/>
          <w:b w:val="0"/>
          <w:bCs w:val="0"/>
          <w:caps/>
          <w:sz w:val="24"/>
          <w:szCs w:val="24"/>
          <w:rtl/>
        </w:rPr>
        <w:t>כי בניין</w:t>
      </w:r>
      <w:r w:rsidR="000F703D">
        <w:rPr>
          <w:rFonts w:hint="cs"/>
          <w:b w:val="0"/>
          <w:bCs w:val="0"/>
          <w:caps/>
          <w:sz w:val="24"/>
          <w:szCs w:val="24"/>
          <w:rtl/>
        </w:rPr>
        <w:t xml:space="preserve"> </w:t>
      </w:r>
      <w:r>
        <w:rPr>
          <w:rFonts w:hint="cs"/>
          <w:b w:val="0"/>
          <w:bCs w:val="0"/>
          <w:caps/>
          <w:sz w:val="24"/>
          <w:szCs w:val="24"/>
          <w:rtl/>
        </w:rPr>
        <w:t>...</w:t>
      </w:r>
    </w:p>
    <w:p w14:paraId="5F20705F" w14:textId="77777777" w:rsidR="001E2274" w:rsidRDefault="001E2274" w:rsidP="005A544C">
      <w:pPr>
        <w:rPr>
          <w:b w:val="0"/>
          <w:bCs w:val="0"/>
          <w:caps/>
          <w:sz w:val="24"/>
          <w:szCs w:val="24"/>
          <w:rtl/>
        </w:rPr>
      </w:pPr>
    </w:p>
    <w:p w14:paraId="32D754B7" w14:textId="77777777" w:rsidR="001E2274" w:rsidRDefault="00D17364" w:rsidP="005A544C">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36BA2540" w14:textId="778134E6" w:rsidR="001E2274" w:rsidRDefault="004B62E1" w:rsidP="005A544C">
      <w:pPr>
        <w:rPr>
          <w:b w:val="0"/>
          <w:bCs w:val="0"/>
          <w:caps/>
          <w:sz w:val="24"/>
          <w:szCs w:val="24"/>
          <w:rtl/>
        </w:rPr>
      </w:pPr>
      <w:r>
        <w:rPr>
          <w:rFonts w:hint="cs"/>
          <w:b w:val="0"/>
          <w:bCs w:val="0"/>
          <w:caps/>
          <w:sz w:val="24"/>
          <w:szCs w:val="24"/>
          <w:rtl/>
        </w:rPr>
        <w:t xml:space="preserve">למה למה </w:t>
      </w:r>
    </w:p>
    <w:p w14:paraId="7A83E3FB" w14:textId="77777777" w:rsidR="001E2274" w:rsidRDefault="001E2274" w:rsidP="005A544C">
      <w:pPr>
        <w:rPr>
          <w:b w:val="0"/>
          <w:bCs w:val="0"/>
          <w:caps/>
          <w:sz w:val="24"/>
          <w:szCs w:val="24"/>
          <w:rtl/>
        </w:rPr>
      </w:pPr>
    </w:p>
    <w:p w14:paraId="018FD059" w14:textId="77777777" w:rsidR="001E2274" w:rsidRDefault="00951BBC" w:rsidP="004B62E1">
      <w:pPr>
        <w:rPr>
          <w:caps/>
          <w:sz w:val="24"/>
          <w:szCs w:val="24"/>
          <w:u w:val="single"/>
          <w:rtl/>
        </w:rPr>
      </w:pPr>
      <w:r w:rsidRPr="00951BBC">
        <w:rPr>
          <w:rFonts w:hint="cs"/>
          <w:caps/>
          <w:sz w:val="24"/>
          <w:szCs w:val="24"/>
          <w:u w:val="single"/>
          <w:rtl/>
        </w:rPr>
        <w:t>מר אמנון סעד - ראש העיר יהוד מונוסון</w:t>
      </w:r>
      <w:r w:rsidR="001E2274">
        <w:rPr>
          <w:rFonts w:hint="cs"/>
          <w:caps/>
          <w:sz w:val="24"/>
          <w:szCs w:val="24"/>
          <w:u w:val="single"/>
          <w:rtl/>
        </w:rPr>
        <w:t>:</w:t>
      </w:r>
    </w:p>
    <w:p w14:paraId="715EE2AC" w14:textId="09D9BF62" w:rsidR="001E2274" w:rsidRDefault="004B62E1" w:rsidP="004B62E1">
      <w:pPr>
        <w:rPr>
          <w:b w:val="0"/>
          <w:bCs w:val="0"/>
          <w:caps/>
          <w:sz w:val="24"/>
          <w:szCs w:val="24"/>
          <w:rtl/>
        </w:rPr>
      </w:pPr>
      <w:r>
        <w:rPr>
          <w:rFonts w:hint="cs"/>
          <w:b w:val="0"/>
          <w:bCs w:val="0"/>
          <w:caps/>
          <w:sz w:val="24"/>
          <w:szCs w:val="24"/>
          <w:rtl/>
        </w:rPr>
        <w:t>(לא ברור)</w:t>
      </w:r>
      <w:r w:rsidR="000F703D">
        <w:rPr>
          <w:rFonts w:hint="cs"/>
          <w:b w:val="0"/>
          <w:bCs w:val="0"/>
          <w:caps/>
          <w:sz w:val="24"/>
          <w:szCs w:val="24"/>
          <w:rtl/>
        </w:rPr>
        <w:t xml:space="preserve"> </w:t>
      </w:r>
    </w:p>
    <w:p w14:paraId="30CE1942" w14:textId="77777777" w:rsidR="001E2274" w:rsidRDefault="001E2274" w:rsidP="004B62E1">
      <w:pPr>
        <w:rPr>
          <w:b w:val="0"/>
          <w:bCs w:val="0"/>
          <w:caps/>
          <w:sz w:val="24"/>
          <w:szCs w:val="24"/>
          <w:rtl/>
        </w:rPr>
      </w:pPr>
    </w:p>
    <w:p w14:paraId="658E8199" w14:textId="77777777" w:rsidR="001E2274" w:rsidRDefault="00D17364" w:rsidP="004B62E1">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25CF434E" w14:textId="05388D39" w:rsidR="001E2274" w:rsidRDefault="004B62E1" w:rsidP="004B62E1">
      <w:pPr>
        <w:rPr>
          <w:b w:val="0"/>
          <w:bCs w:val="0"/>
          <w:caps/>
          <w:sz w:val="24"/>
          <w:szCs w:val="24"/>
          <w:rtl/>
        </w:rPr>
      </w:pPr>
      <w:r>
        <w:rPr>
          <w:rFonts w:hint="cs"/>
          <w:b w:val="0"/>
          <w:bCs w:val="0"/>
          <w:caps/>
          <w:sz w:val="24"/>
          <w:szCs w:val="24"/>
          <w:rtl/>
        </w:rPr>
        <w:t xml:space="preserve">למה למה בניין קטן למה לא בניין גדול? אולי נעשה פה אתה רוצה בניין למגורים? בוא נעשה בניין למגורים של חמש עשרה קומות, למה בניין קטן? למה לא בניין גדול? אנחנו מדברים על ניצול יעיל של הקרקע וניצול יעיל של ה, ניצול יעיל של הקרקע זה כמה הקרקע הזו יכולה לשאת </w:t>
      </w:r>
    </w:p>
    <w:p w14:paraId="6DABC33A" w14:textId="77777777" w:rsidR="001E2274" w:rsidRDefault="001E2274" w:rsidP="004B62E1">
      <w:pPr>
        <w:rPr>
          <w:b w:val="0"/>
          <w:bCs w:val="0"/>
          <w:caps/>
          <w:sz w:val="24"/>
          <w:szCs w:val="24"/>
          <w:rtl/>
        </w:rPr>
      </w:pPr>
    </w:p>
    <w:p w14:paraId="79B360C1" w14:textId="77777777" w:rsidR="001E2274" w:rsidRDefault="00D70D61" w:rsidP="004B62E1">
      <w:pPr>
        <w:rPr>
          <w:caps/>
          <w:sz w:val="24"/>
          <w:szCs w:val="24"/>
          <w:u w:val="single"/>
          <w:rtl/>
        </w:rPr>
      </w:pPr>
      <w:r w:rsidRPr="00D70D61">
        <w:rPr>
          <w:rFonts w:hint="cs"/>
          <w:caps/>
          <w:sz w:val="24"/>
          <w:szCs w:val="24"/>
          <w:u w:val="single"/>
          <w:rtl/>
        </w:rPr>
        <w:t>מר שמואל רוטמן - ממלא מקום וסגן ראש העיר יהוד</w:t>
      </w:r>
      <w:r w:rsidR="001E2274">
        <w:rPr>
          <w:rFonts w:hint="cs"/>
          <w:caps/>
          <w:sz w:val="24"/>
          <w:szCs w:val="24"/>
          <w:u w:val="single"/>
          <w:rtl/>
        </w:rPr>
        <w:t>:</w:t>
      </w:r>
    </w:p>
    <w:p w14:paraId="44C45BDA" w14:textId="270EB145" w:rsidR="001E2274" w:rsidRDefault="004B62E1" w:rsidP="004B62E1">
      <w:pPr>
        <w:rPr>
          <w:b w:val="0"/>
          <w:bCs w:val="0"/>
          <w:caps/>
          <w:sz w:val="24"/>
          <w:szCs w:val="24"/>
          <w:rtl/>
        </w:rPr>
      </w:pPr>
      <w:r>
        <w:rPr>
          <w:rFonts w:hint="cs"/>
          <w:b w:val="0"/>
          <w:bCs w:val="0"/>
          <w:caps/>
          <w:sz w:val="24"/>
          <w:szCs w:val="24"/>
          <w:rtl/>
        </w:rPr>
        <w:t>תוכנית המתאר אגב</w:t>
      </w:r>
      <w:r w:rsidR="000F703D">
        <w:rPr>
          <w:rFonts w:hint="cs"/>
          <w:b w:val="0"/>
          <w:bCs w:val="0"/>
          <w:caps/>
          <w:sz w:val="24"/>
          <w:szCs w:val="24"/>
          <w:rtl/>
        </w:rPr>
        <w:t xml:space="preserve"> </w:t>
      </w:r>
      <w:r>
        <w:rPr>
          <w:rFonts w:hint="cs"/>
          <w:b w:val="0"/>
          <w:bCs w:val="0"/>
          <w:caps/>
          <w:sz w:val="24"/>
          <w:szCs w:val="24"/>
          <w:rtl/>
        </w:rPr>
        <w:t>...</w:t>
      </w:r>
    </w:p>
    <w:p w14:paraId="716D887F" w14:textId="77777777" w:rsidR="001E2274" w:rsidRDefault="001E2274" w:rsidP="004B62E1">
      <w:pPr>
        <w:rPr>
          <w:b w:val="0"/>
          <w:bCs w:val="0"/>
          <w:caps/>
          <w:sz w:val="24"/>
          <w:szCs w:val="24"/>
          <w:rtl/>
        </w:rPr>
      </w:pPr>
    </w:p>
    <w:p w14:paraId="4ECFC8A3" w14:textId="77777777" w:rsidR="001E2274" w:rsidRDefault="00D17364" w:rsidP="004B62E1">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1D6C6853" w14:textId="7193D142" w:rsidR="001E2274" w:rsidRDefault="004B62E1" w:rsidP="004B62E1">
      <w:pPr>
        <w:rPr>
          <w:b w:val="0"/>
          <w:bCs w:val="0"/>
          <w:caps/>
          <w:sz w:val="24"/>
          <w:szCs w:val="24"/>
          <w:rtl/>
        </w:rPr>
      </w:pPr>
      <w:r>
        <w:rPr>
          <w:rFonts w:hint="cs"/>
          <w:b w:val="0"/>
          <w:bCs w:val="0"/>
          <w:caps/>
          <w:sz w:val="24"/>
          <w:szCs w:val="24"/>
          <w:rtl/>
        </w:rPr>
        <w:t xml:space="preserve">אוקיי </w:t>
      </w:r>
    </w:p>
    <w:p w14:paraId="121A56DE" w14:textId="77777777" w:rsidR="001E2274" w:rsidRDefault="001E2274" w:rsidP="004B62E1">
      <w:pPr>
        <w:rPr>
          <w:b w:val="0"/>
          <w:bCs w:val="0"/>
          <w:caps/>
          <w:sz w:val="24"/>
          <w:szCs w:val="24"/>
          <w:rtl/>
        </w:rPr>
      </w:pPr>
    </w:p>
    <w:p w14:paraId="00687855" w14:textId="77777777" w:rsidR="001E2274" w:rsidRDefault="00D70D61" w:rsidP="004B62E1">
      <w:pPr>
        <w:rPr>
          <w:caps/>
          <w:sz w:val="24"/>
          <w:szCs w:val="24"/>
          <w:u w:val="single"/>
          <w:rtl/>
        </w:rPr>
      </w:pPr>
      <w:r w:rsidRPr="00D70D61">
        <w:rPr>
          <w:rFonts w:hint="cs"/>
          <w:caps/>
          <w:sz w:val="24"/>
          <w:szCs w:val="24"/>
          <w:u w:val="single"/>
          <w:rtl/>
        </w:rPr>
        <w:t>מר שמואל רוטמן - ממלא מקום וסגן ראש העיר יהוד</w:t>
      </w:r>
      <w:r w:rsidR="001E2274">
        <w:rPr>
          <w:rFonts w:hint="cs"/>
          <w:caps/>
          <w:sz w:val="24"/>
          <w:szCs w:val="24"/>
          <w:u w:val="single"/>
          <w:rtl/>
        </w:rPr>
        <w:t>:</w:t>
      </w:r>
    </w:p>
    <w:p w14:paraId="2B89E621" w14:textId="1450F234" w:rsidR="001E2274" w:rsidRDefault="00BB6ADE" w:rsidP="004B62E1">
      <w:pPr>
        <w:rPr>
          <w:b w:val="0"/>
          <w:bCs w:val="0"/>
          <w:caps/>
          <w:sz w:val="24"/>
          <w:szCs w:val="24"/>
          <w:rtl/>
        </w:rPr>
      </w:pPr>
      <w:r>
        <w:rPr>
          <w:rFonts w:hint="cs"/>
          <w:b w:val="0"/>
          <w:bCs w:val="0"/>
          <w:caps/>
          <w:sz w:val="24"/>
          <w:szCs w:val="24"/>
          <w:rtl/>
        </w:rPr>
        <w:t xml:space="preserve">אומרת לא לצופף את מונוסון </w:t>
      </w:r>
    </w:p>
    <w:p w14:paraId="17833753" w14:textId="77777777" w:rsidR="001E2274" w:rsidRDefault="001E2274" w:rsidP="004B62E1">
      <w:pPr>
        <w:rPr>
          <w:b w:val="0"/>
          <w:bCs w:val="0"/>
          <w:caps/>
          <w:sz w:val="24"/>
          <w:szCs w:val="24"/>
          <w:rtl/>
        </w:rPr>
      </w:pPr>
    </w:p>
    <w:p w14:paraId="3193FF64" w14:textId="77777777" w:rsidR="001E2274" w:rsidRDefault="00D17364" w:rsidP="004B62E1">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4C5D6015" w14:textId="42DCF446" w:rsidR="001E2274" w:rsidRDefault="00BB6ADE" w:rsidP="004B62E1">
      <w:pPr>
        <w:rPr>
          <w:b w:val="0"/>
          <w:bCs w:val="0"/>
          <w:caps/>
          <w:sz w:val="24"/>
          <w:szCs w:val="24"/>
          <w:rtl/>
        </w:rPr>
      </w:pPr>
      <w:r>
        <w:rPr>
          <w:rFonts w:hint="cs"/>
          <w:b w:val="0"/>
          <w:bCs w:val="0"/>
          <w:caps/>
          <w:sz w:val="24"/>
          <w:szCs w:val="24"/>
          <w:rtl/>
        </w:rPr>
        <w:t xml:space="preserve">אנחנו מדברים על ניצול יעיל של הקרקע אז אם אתה רוצה רוצה לעבור למגורים למה בניין קטן? בוא נעשה בניין גדול </w:t>
      </w:r>
    </w:p>
    <w:p w14:paraId="1FEE393B" w14:textId="77777777" w:rsidR="001E2274" w:rsidRDefault="001E2274" w:rsidP="004B62E1">
      <w:pPr>
        <w:rPr>
          <w:b w:val="0"/>
          <w:bCs w:val="0"/>
          <w:caps/>
          <w:sz w:val="24"/>
          <w:szCs w:val="24"/>
          <w:rtl/>
        </w:rPr>
      </w:pPr>
    </w:p>
    <w:p w14:paraId="084A6E36" w14:textId="77777777" w:rsidR="001E2274" w:rsidRDefault="00D70D61" w:rsidP="004B62E1">
      <w:pPr>
        <w:rPr>
          <w:caps/>
          <w:sz w:val="24"/>
          <w:szCs w:val="24"/>
          <w:u w:val="single"/>
          <w:rtl/>
        </w:rPr>
      </w:pPr>
      <w:r w:rsidRPr="00D70D61">
        <w:rPr>
          <w:rFonts w:hint="cs"/>
          <w:caps/>
          <w:sz w:val="24"/>
          <w:szCs w:val="24"/>
          <w:u w:val="single"/>
          <w:rtl/>
        </w:rPr>
        <w:t>מר שמואל רוטמן - ממלא מקום וסגן ראש העיר יהוד</w:t>
      </w:r>
      <w:r w:rsidR="001E2274">
        <w:rPr>
          <w:rFonts w:hint="cs"/>
          <w:caps/>
          <w:sz w:val="24"/>
          <w:szCs w:val="24"/>
          <w:u w:val="single"/>
          <w:rtl/>
        </w:rPr>
        <w:t>:</w:t>
      </w:r>
    </w:p>
    <w:p w14:paraId="5EAB6E6D" w14:textId="15B97F04" w:rsidR="001E2274" w:rsidRDefault="00BB6ADE" w:rsidP="004B62E1">
      <w:pPr>
        <w:rPr>
          <w:b w:val="0"/>
          <w:bCs w:val="0"/>
          <w:caps/>
          <w:sz w:val="24"/>
          <w:szCs w:val="24"/>
          <w:rtl/>
        </w:rPr>
      </w:pPr>
      <w:r>
        <w:rPr>
          <w:rFonts w:hint="cs"/>
          <w:b w:val="0"/>
          <w:bCs w:val="0"/>
          <w:caps/>
          <w:sz w:val="24"/>
          <w:szCs w:val="24"/>
          <w:rtl/>
        </w:rPr>
        <w:t xml:space="preserve">כי </w:t>
      </w:r>
    </w:p>
    <w:p w14:paraId="11164A41" w14:textId="77777777" w:rsidR="001E2274" w:rsidRDefault="001E2274" w:rsidP="004B62E1">
      <w:pPr>
        <w:rPr>
          <w:b w:val="0"/>
          <w:bCs w:val="0"/>
          <w:caps/>
          <w:sz w:val="24"/>
          <w:szCs w:val="24"/>
          <w:rtl/>
        </w:rPr>
      </w:pPr>
    </w:p>
    <w:p w14:paraId="0D27A142" w14:textId="77777777" w:rsidR="001E2274" w:rsidRDefault="00951BBC" w:rsidP="00BB6ADE">
      <w:pPr>
        <w:rPr>
          <w:caps/>
          <w:sz w:val="24"/>
          <w:szCs w:val="24"/>
          <w:u w:val="single"/>
          <w:rtl/>
        </w:rPr>
      </w:pPr>
      <w:r w:rsidRPr="00951BBC">
        <w:rPr>
          <w:rFonts w:hint="cs"/>
          <w:caps/>
          <w:sz w:val="24"/>
          <w:szCs w:val="24"/>
          <w:u w:val="single"/>
          <w:rtl/>
        </w:rPr>
        <w:t>מר אמנון סעד - ראש העיר יהוד מונוסון</w:t>
      </w:r>
      <w:r w:rsidR="001E2274">
        <w:rPr>
          <w:rFonts w:hint="cs"/>
          <w:caps/>
          <w:sz w:val="24"/>
          <w:szCs w:val="24"/>
          <w:u w:val="single"/>
          <w:rtl/>
        </w:rPr>
        <w:t>:</w:t>
      </w:r>
    </w:p>
    <w:p w14:paraId="3821D0A8" w14:textId="2A72B21C" w:rsidR="001E2274" w:rsidRDefault="00BB6ADE" w:rsidP="00BB6ADE">
      <w:pPr>
        <w:rPr>
          <w:b w:val="0"/>
          <w:bCs w:val="0"/>
          <w:caps/>
          <w:sz w:val="24"/>
          <w:szCs w:val="24"/>
          <w:rtl/>
        </w:rPr>
      </w:pPr>
      <w:r>
        <w:rPr>
          <w:rFonts w:hint="cs"/>
          <w:b w:val="0"/>
          <w:bCs w:val="0"/>
          <w:caps/>
          <w:sz w:val="24"/>
          <w:szCs w:val="24"/>
          <w:rtl/>
        </w:rPr>
        <w:t>אני רוצה קטן אתה רוצה גדול</w:t>
      </w:r>
      <w:r w:rsidR="000F703D">
        <w:rPr>
          <w:rFonts w:hint="cs"/>
          <w:b w:val="0"/>
          <w:bCs w:val="0"/>
          <w:caps/>
          <w:sz w:val="24"/>
          <w:szCs w:val="24"/>
          <w:rtl/>
        </w:rPr>
        <w:t xml:space="preserve"> </w:t>
      </w:r>
      <w:r>
        <w:rPr>
          <w:rFonts w:hint="cs"/>
          <w:b w:val="0"/>
          <w:bCs w:val="0"/>
          <w:caps/>
          <w:sz w:val="24"/>
          <w:szCs w:val="24"/>
          <w:rtl/>
        </w:rPr>
        <w:t>...</w:t>
      </w:r>
    </w:p>
    <w:p w14:paraId="1F2B4D79" w14:textId="77777777" w:rsidR="001E2274" w:rsidRDefault="001E2274" w:rsidP="00BB6ADE">
      <w:pPr>
        <w:rPr>
          <w:b w:val="0"/>
          <w:bCs w:val="0"/>
          <w:caps/>
          <w:sz w:val="24"/>
          <w:szCs w:val="24"/>
          <w:rtl/>
        </w:rPr>
      </w:pPr>
    </w:p>
    <w:p w14:paraId="046F1885" w14:textId="77777777" w:rsidR="001E2274" w:rsidRDefault="00D17364" w:rsidP="00BB6ADE">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7982CE9F" w14:textId="44622696" w:rsidR="001E2274" w:rsidRDefault="00BB6ADE" w:rsidP="00BB6ADE">
      <w:pPr>
        <w:rPr>
          <w:b w:val="0"/>
          <w:bCs w:val="0"/>
          <w:caps/>
          <w:sz w:val="24"/>
          <w:szCs w:val="24"/>
          <w:rtl/>
        </w:rPr>
      </w:pPr>
      <w:r>
        <w:rPr>
          <w:rFonts w:hint="cs"/>
          <w:b w:val="0"/>
          <w:bCs w:val="0"/>
          <w:caps/>
          <w:sz w:val="24"/>
          <w:szCs w:val="24"/>
          <w:rtl/>
        </w:rPr>
        <w:t xml:space="preserve">בסדר אבל יש לי תחושה שאנחנו נעשה גדול נעשה גדול זה כבר כל העסק כבר לא יילך כי אתם רוצים בניין קטן, כי הסיפור זה ה, הסיפור זה התשע קומות. נעשה בניין של חמש עשרה קומות אז זה כבר לא יעניין אתכם </w:t>
      </w:r>
    </w:p>
    <w:p w14:paraId="5B47D4BA" w14:textId="77777777" w:rsidR="001E2274" w:rsidRDefault="001E2274" w:rsidP="00BB6ADE">
      <w:pPr>
        <w:rPr>
          <w:b w:val="0"/>
          <w:bCs w:val="0"/>
          <w:caps/>
          <w:sz w:val="24"/>
          <w:szCs w:val="24"/>
          <w:rtl/>
        </w:rPr>
      </w:pPr>
    </w:p>
    <w:p w14:paraId="35D212F0" w14:textId="77777777" w:rsidR="001E2274" w:rsidRDefault="00951BBC" w:rsidP="00BB6ADE">
      <w:pPr>
        <w:rPr>
          <w:caps/>
          <w:sz w:val="24"/>
          <w:szCs w:val="24"/>
          <w:u w:val="single"/>
          <w:rtl/>
        </w:rPr>
      </w:pPr>
      <w:r w:rsidRPr="00951BBC">
        <w:rPr>
          <w:rFonts w:hint="cs"/>
          <w:caps/>
          <w:sz w:val="24"/>
          <w:szCs w:val="24"/>
          <w:u w:val="single"/>
          <w:rtl/>
        </w:rPr>
        <w:t>מר אמנון סעד - ראש העיר יהוד מונוסון</w:t>
      </w:r>
      <w:r w:rsidR="001E2274">
        <w:rPr>
          <w:rFonts w:hint="cs"/>
          <w:caps/>
          <w:sz w:val="24"/>
          <w:szCs w:val="24"/>
          <w:u w:val="single"/>
          <w:rtl/>
        </w:rPr>
        <w:t>:</w:t>
      </w:r>
    </w:p>
    <w:p w14:paraId="1A962496" w14:textId="350C597E" w:rsidR="001E2274" w:rsidRDefault="00BB6ADE" w:rsidP="00BB6ADE">
      <w:pPr>
        <w:rPr>
          <w:b w:val="0"/>
          <w:bCs w:val="0"/>
          <w:caps/>
          <w:sz w:val="24"/>
          <w:szCs w:val="24"/>
          <w:rtl/>
        </w:rPr>
      </w:pPr>
      <w:r>
        <w:rPr>
          <w:rFonts w:hint="cs"/>
          <w:b w:val="0"/>
          <w:bCs w:val="0"/>
          <w:caps/>
          <w:sz w:val="24"/>
          <w:szCs w:val="24"/>
          <w:rtl/>
        </w:rPr>
        <w:t xml:space="preserve">(לא ברור) תשמע את העמדה שלי </w:t>
      </w:r>
    </w:p>
    <w:p w14:paraId="6DB8BF21" w14:textId="77777777" w:rsidR="001E2274" w:rsidRDefault="001E2274" w:rsidP="00BB6ADE">
      <w:pPr>
        <w:rPr>
          <w:b w:val="0"/>
          <w:bCs w:val="0"/>
          <w:caps/>
          <w:sz w:val="24"/>
          <w:szCs w:val="24"/>
          <w:rtl/>
        </w:rPr>
      </w:pPr>
    </w:p>
    <w:p w14:paraId="7EB153C0" w14:textId="77777777" w:rsidR="001E2274" w:rsidRDefault="00D17364" w:rsidP="00BB6ADE">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293AC24D" w14:textId="572D44B2" w:rsidR="001E2274" w:rsidRDefault="00BB6ADE" w:rsidP="00BB6ADE">
      <w:pPr>
        <w:rPr>
          <w:b w:val="0"/>
          <w:bCs w:val="0"/>
          <w:caps/>
          <w:sz w:val="24"/>
          <w:szCs w:val="24"/>
          <w:rtl/>
        </w:rPr>
      </w:pPr>
      <w:r>
        <w:rPr>
          <w:rFonts w:hint="cs"/>
          <w:b w:val="0"/>
          <w:bCs w:val="0"/>
          <w:caps/>
          <w:sz w:val="24"/>
          <w:szCs w:val="24"/>
          <w:rtl/>
        </w:rPr>
        <w:t xml:space="preserve">כן </w:t>
      </w:r>
    </w:p>
    <w:p w14:paraId="638953D7" w14:textId="77777777" w:rsidR="001E2274" w:rsidRDefault="001E2274" w:rsidP="00BB6ADE">
      <w:pPr>
        <w:rPr>
          <w:b w:val="0"/>
          <w:bCs w:val="0"/>
          <w:caps/>
          <w:sz w:val="24"/>
          <w:szCs w:val="24"/>
          <w:rtl/>
        </w:rPr>
      </w:pPr>
    </w:p>
    <w:p w14:paraId="7D1D1E62" w14:textId="77777777" w:rsidR="001E2274" w:rsidRDefault="00951BBC" w:rsidP="00BB6ADE">
      <w:pPr>
        <w:rPr>
          <w:caps/>
          <w:sz w:val="24"/>
          <w:szCs w:val="24"/>
          <w:u w:val="single"/>
          <w:rtl/>
        </w:rPr>
      </w:pPr>
      <w:r w:rsidRPr="00951BBC">
        <w:rPr>
          <w:rFonts w:hint="cs"/>
          <w:caps/>
          <w:sz w:val="24"/>
          <w:szCs w:val="24"/>
          <w:u w:val="single"/>
          <w:rtl/>
        </w:rPr>
        <w:t>מר אמנון סעד - ראש העיר יהוד מונוסון</w:t>
      </w:r>
      <w:r w:rsidR="001E2274">
        <w:rPr>
          <w:rFonts w:hint="cs"/>
          <w:caps/>
          <w:sz w:val="24"/>
          <w:szCs w:val="24"/>
          <w:u w:val="single"/>
          <w:rtl/>
        </w:rPr>
        <w:t>:</w:t>
      </w:r>
    </w:p>
    <w:p w14:paraId="38C1E72A" w14:textId="73E6ECF3" w:rsidR="001E2274" w:rsidRDefault="00BB6ADE" w:rsidP="00BB6ADE">
      <w:pPr>
        <w:rPr>
          <w:b w:val="0"/>
          <w:bCs w:val="0"/>
          <w:caps/>
          <w:sz w:val="24"/>
          <w:szCs w:val="24"/>
          <w:rtl/>
        </w:rPr>
      </w:pPr>
      <w:r>
        <w:rPr>
          <w:rFonts w:hint="cs"/>
          <w:b w:val="0"/>
          <w:bCs w:val="0"/>
          <w:caps/>
          <w:sz w:val="24"/>
          <w:szCs w:val="24"/>
          <w:rtl/>
        </w:rPr>
        <w:lastRenderedPageBreak/>
        <w:t>שניה זו זכותך אתה אומר לי תשמע אם ה, כבר אמרת לי את זה בשיחה בינינו שאם הייתי אומר לך שאני רוצה בניין אחד גדול</w:t>
      </w:r>
      <w:r w:rsidR="000F703D">
        <w:rPr>
          <w:rFonts w:hint="cs"/>
          <w:b w:val="0"/>
          <w:bCs w:val="0"/>
          <w:caps/>
          <w:sz w:val="24"/>
          <w:szCs w:val="24"/>
          <w:rtl/>
        </w:rPr>
        <w:t xml:space="preserve"> </w:t>
      </w:r>
      <w:r>
        <w:rPr>
          <w:rFonts w:hint="cs"/>
          <w:b w:val="0"/>
          <w:bCs w:val="0"/>
          <w:caps/>
          <w:sz w:val="24"/>
          <w:szCs w:val="24"/>
          <w:rtl/>
        </w:rPr>
        <w:t xml:space="preserve">... אז היית מבין זה בסדר אבל אני כאילו ראש העיר נשכב מתחת לאלונקה ו, ונותן עוד פתרונות דיור. אני לא חושב ש, על שטח כזה שמראש היו פה רק מאה עשרים יחידות דיור קטנות, עכשיו אני צריך לעשות שמונים יחידות גדולות. אני חושב שבניין קטן פותר את הבעיה של הקרקע הזו </w:t>
      </w:r>
    </w:p>
    <w:p w14:paraId="26624CE1" w14:textId="77777777" w:rsidR="001E2274" w:rsidRDefault="001E2274" w:rsidP="00BB6ADE">
      <w:pPr>
        <w:rPr>
          <w:b w:val="0"/>
          <w:bCs w:val="0"/>
          <w:caps/>
          <w:sz w:val="24"/>
          <w:szCs w:val="24"/>
          <w:rtl/>
        </w:rPr>
      </w:pPr>
    </w:p>
    <w:p w14:paraId="2E33C634" w14:textId="77777777" w:rsidR="001E2274" w:rsidRDefault="00D17364" w:rsidP="00BB6ADE">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44755763" w14:textId="61239C65" w:rsidR="001E2274" w:rsidRDefault="00BB6ADE" w:rsidP="00BB6ADE">
      <w:pPr>
        <w:rPr>
          <w:b w:val="0"/>
          <w:bCs w:val="0"/>
          <w:caps/>
          <w:sz w:val="24"/>
          <w:szCs w:val="24"/>
          <w:rtl/>
        </w:rPr>
      </w:pPr>
      <w:r>
        <w:rPr>
          <w:rFonts w:hint="cs"/>
          <w:b w:val="0"/>
          <w:bCs w:val="0"/>
          <w:caps/>
          <w:sz w:val="24"/>
          <w:szCs w:val="24"/>
          <w:rtl/>
        </w:rPr>
        <w:t>טוב</w:t>
      </w:r>
    </w:p>
    <w:p w14:paraId="242C0B30" w14:textId="77777777" w:rsidR="001E2274" w:rsidRDefault="001E2274" w:rsidP="00BB6ADE">
      <w:pPr>
        <w:rPr>
          <w:b w:val="0"/>
          <w:bCs w:val="0"/>
          <w:caps/>
          <w:sz w:val="24"/>
          <w:szCs w:val="24"/>
          <w:rtl/>
        </w:rPr>
      </w:pPr>
    </w:p>
    <w:p w14:paraId="3A34145C" w14:textId="77777777" w:rsidR="001E2274" w:rsidRDefault="00951BBC" w:rsidP="00BB6ADE">
      <w:pPr>
        <w:rPr>
          <w:caps/>
          <w:sz w:val="24"/>
          <w:szCs w:val="24"/>
          <w:u w:val="single"/>
          <w:rtl/>
        </w:rPr>
      </w:pPr>
      <w:r w:rsidRPr="00951BBC">
        <w:rPr>
          <w:rFonts w:hint="cs"/>
          <w:caps/>
          <w:sz w:val="24"/>
          <w:szCs w:val="24"/>
          <w:u w:val="single"/>
          <w:rtl/>
        </w:rPr>
        <w:t>מר אמנון סעד - ראש העיר יהוד מונוסון</w:t>
      </w:r>
      <w:r w:rsidR="001E2274">
        <w:rPr>
          <w:rFonts w:hint="cs"/>
          <w:caps/>
          <w:sz w:val="24"/>
          <w:szCs w:val="24"/>
          <w:u w:val="single"/>
          <w:rtl/>
        </w:rPr>
        <w:t>:</w:t>
      </w:r>
    </w:p>
    <w:p w14:paraId="4141064D" w14:textId="134787DE" w:rsidR="001E2274" w:rsidRDefault="00BB6ADE" w:rsidP="00BB6ADE">
      <w:pPr>
        <w:rPr>
          <w:b w:val="0"/>
          <w:bCs w:val="0"/>
          <w:caps/>
          <w:sz w:val="24"/>
          <w:szCs w:val="24"/>
          <w:rtl/>
        </w:rPr>
      </w:pPr>
      <w:r>
        <w:rPr>
          <w:rFonts w:hint="cs"/>
          <w:b w:val="0"/>
          <w:bCs w:val="0"/>
          <w:caps/>
          <w:sz w:val="24"/>
          <w:szCs w:val="24"/>
          <w:rtl/>
        </w:rPr>
        <w:t xml:space="preserve">ועוד פעם אני אומר מסתכלים עכשיו על זה למה אני זה, אז אני אומר זה מעבר לזה שכאילו זה מפריע לשכנים וכו </w:t>
      </w:r>
      <w:r>
        <w:rPr>
          <w:b w:val="0"/>
          <w:bCs w:val="0"/>
          <w:caps/>
          <w:sz w:val="24"/>
          <w:szCs w:val="24"/>
          <w:rtl/>
        </w:rPr>
        <w:t>–</w:t>
      </w:r>
      <w:r>
        <w:rPr>
          <w:rFonts w:hint="cs"/>
          <w:b w:val="0"/>
          <w:bCs w:val="0"/>
          <w:caps/>
          <w:sz w:val="24"/>
          <w:szCs w:val="24"/>
          <w:rtl/>
        </w:rPr>
        <w:t xml:space="preserve"> אני חושב שתכנונית זה רע ואני אומר שקטגורית זו העמדה שלנו ובגלל זה אנחנו לא מצביעים בעד שום חלופה שהיא, מה פחות רעה לנו, אנחנו לא (לא ברור) </w:t>
      </w:r>
    </w:p>
    <w:p w14:paraId="48B5F3CC" w14:textId="77777777" w:rsidR="001E2274" w:rsidRDefault="001E2274" w:rsidP="00BB6ADE">
      <w:pPr>
        <w:rPr>
          <w:b w:val="0"/>
          <w:bCs w:val="0"/>
          <w:caps/>
          <w:sz w:val="24"/>
          <w:szCs w:val="24"/>
          <w:rtl/>
        </w:rPr>
      </w:pPr>
    </w:p>
    <w:p w14:paraId="771CC3D9" w14:textId="77777777" w:rsidR="001E2274" w:rsidRDefault="00D17364" w:rsidP="00BB6ADE">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1FC842CB" w14:textId="7AFDD68C" w:rsidR="001E2274" w:rsidRDefault="00BA4BF0" w:rsidP="00BB6ADE">
      <w:pPr>
        <w:rPr>
          <w:b w:val="0"/>
          <w:bCs w:val="0"/>
          <w:caps/>
          <w:sz w:val="24"/>
          <w:szCs w:val="24"/>
          <w:rtl/>
        </w:rPr>
      </w:pPr>
      <w:r>
        <w:rPr>
          <w:rFonts w:hint="cs"/>
          <w:b w:val="0"/>
          <w:bCs w:val="0"/>
          <w:caps/>
          <w:sz w:val="24"/>
          <w:szCs w:val="24"/>
          <w:rtl/>
        </w:rPr>
        <w:t>אבל את זה אמרת אנחנו עכשיו אני שאלתי שאלה אחרת</w:t>
      </w:r>
    </w:p>
    <w:p w14:paraId="0756BE44" w14:textId="77777777" w:rsidR="001E2274" w:rsidRDefault="001E2274" w:rsidP="00BB6ADE">
      <w:pPr>
        <w:rPr>
          <w:b w:val="0"/>
          <w:bCs w:val="0"/>
          <w:caps/>
          <w:sz w:val="24"/>
          <w:szCs w:val="24"/>
          <w:rtl/>
        </w:rPr>
      </w:pPr>
    </w:p>
    <w:p w14:paraId="7A911AA2" w14:textId="77777777" w:rsidR="001E2274" w:rsidRDefault="00D70D61" w:rsidP="00BB6ADE">
      <w:pPr>
        <w:rPr>
          <w:caps/>
          <w:sz w:val="24"/>
          <w:szCs w:val="24"/>
          <w:u w:val="single"/>
          <w:rtl/>
        </w:rPr>
      </w:pPr>
      <w:r w:rsidRPr="00D70D61">
        <w:rPr>
          <w:rFonts w:hint="cs"/>
          <w:caps/>
          <w:sz w:val="24"/>
          <w:szCs w:val="24"/>
          <w:u w:val="single"/>
          <w:rtl/>
        </w:rPr>
        <w:t>מר שמואל רוטמן - ממלא מקום וסגן ראש העיר יהוד</w:t>
      </w:r>
      <w:r w:rsidR="001E2274">
        <w:rPr>
          <w:rFonts w:hint="cs"/>
          <w:caps/>
          <w:sz w:val="24"/>
          <w:szCs w:val="24"/>
          <w:u w:val="single"/>
          <w:rtl/>
        </w:rPr>
        <w:t>:</w:t>
      </w:r>
    </w:p>
    <w:p w14:paraId="2823DAB4" w14:textId="259259F0" w:rsidR="001E2274" w:rsidRDefault="00BA4BF0" w:rsidP="00BB6ADE">
      <w:pPr>
        <w:rPr>
          <w:b w:val="0"/>
          <w:bCs w:val="0"/>
          <w:caps/>
          <w:sz w:val="24"/>
          <w:szCs w:val="24"/>
          <w:rtl/>
        </w:rPr>
      </w:pPr>
      <w:r>
        <w:rPr>
          <w:rFonts w:hint="cs"/>
          <w:b w:val="0"/>
          <w:bCs w:val="0"/>
          <w:caps/>
          <w:sz w:val="24"/>
          <w:szCs w:val="24"/>
          <w:rtl/>
        </w:rPr>
        <w:t>כן</w:t>
      </w:r>
    </w:p>
    <w:p w14:paraId="25CDF26C" w14:textId="77777777" w:rsidR="001E2274" w:rsidRDefault="001E2274" w:rsidP="00BB6ADE">
      <w:pPr>
        <w:rPr>
          <w:b w:val="0"/>
          <w:bCs w:val="0"/>
          <w:caps/>
          <w:sz w:val="24"/>
          <w:szCs w:val="24"/>
          <w:rtl/>
        </w:rPr>
      </w:pPr>
    </w:p>
    <w:p w14:paraId="4348B424" w14:textId="77777777" w:rsidR="001E2274" w:rsidRDefault="00D17364" w:rsidP="00BB6ADE">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1C608679" w14:textId="2BB7BFE0" w:rsidR="001E2274" w:rsidRDefault="00BA4BF0" w:rsidP="00BB6ADE">
      <w:pPr>
        <w:rPr>
          <w:b w:val="0"/>
          <w:bCs w:val="0"/>
          <w:caps/>
          <w:sz w:val="24"/>
          <w:szCs w:val="24"/>
          <w:rtl/>
        </w:rPr>
      </w:pPr>
      <w:r>
        <w:rPr>
          <w:rFonts w:hint="cs"/>
          <w:b w:val="0"/>
          <w:bCs w:val="0"/>
          <w:caps/>
          <w:sz w:val="24"/>
          <w:szCs w:val="24"/>
          <w:rtl/>
        </w:rPr>
        <w:t>אני שאלתי שאלה והיה אם אנחנו בסוף אנחנו</w:t>
      </w:r>
      <w:r w:rsidR="000F703D">
        <w:rPr>
          <w:rFonts w:hint="cs"/>
          <w:b w:val="0"/>
          <w:bCs w:val="0"/>
          <w:caps/>
          <w:sz w:val="24"/>
          <w:szCs w:val="24"/>
          <w:rtl/>
        </w:rPr>
        <w:t xml:space="preserve"> </w:t>
      </w:r>
      <w:r>
        <w:rPr>
          <w:rFonts w:hint="cs"/>
          <w:b w:val="0"/>
          <w:bCs w:val="0"/>
          <w:caps/>
          <w:sz w:val="24"/>
          <w:szCs w:val="24"/>
          <w:rtl/>
        </w:rPr>
        <w:t>... והיה אם הוועדה המחוזית תחשוב שניצול נכון ויעיל של הקרקע זה לאפשר פה מאה ארבעים ותשע יחידות דיור אוקיי? נניח,</w:t>
      </w:r>
      <w:r w:rsidR="000F703D">
        <w:rPr>
          <w:rFonts w:hint="cs"/>
          <w:b w:val="0"/>
          <w:bCs w:val="0"/>
          <w:caps/>
          <w:sz w:val="24"/>
          <w:szCs w:val="24"/>
          <w:rtl/>
        </w:rPr>
        <w:t xml:space="preserve"> </w:t>
      </w:r>
      <w:r>
        <w:rPr>
          <w:rFonts w:hint="cs"/>
          <w:b w:val="0"/>
          <w:bCs w:val="0"/>
          <w:caps/>
          <w:sz w:val="24"/>
          <w:szCs w:val="24"/>
          <w:rtl/>
        </w:rPr>
        <w:t>... נחשוב שזה הניצול הנכון והיעיל של הקרקע אז עכשיו אני שאלתי את מהנדסת העיר איזה חלופה מבין שתיהן היא עדיפה לכם? האם ה, חלופה ש</w:t>
      </w:r>
      <w:r w:rsidR="00900228">
        <w:rPr>
          <w:rFonts w:hint="cs"/>
          <w:b w:val="0"/>
          <w:bCs w:val="0"/>
          <w:caps/>
          <w:sz w:val="24"/>
          <w:szCs w:val="24"/>
          <w:rtl/>
        </w:rPr>
        <w:t>לפי</w:t>
      </w:r>
      <w:r w:rsidR="000F703D">
        <w:rPr>
          <w:rFonts w:hint="cs"/>
          <w:b w:val="0"/>
          <w:bCs w:val="0"/>
          <w:caps/>
          <w:sz w:val="24"/>
          <w:szCs w:val="24"/>
          <w:rtl/>
        </w:rPr>
        <w:t xml:space="preserve"> </w:t>
      </w:r>
      <w:r w:rsidR="00900228">
        <w:rPr>
          <w:rFonts w:hint="cs"/>
          <w:b w:val="0"/>
          <w:bCs w:val="0"/>
          <w:caps/>
          <w:sz w:val="24"/>
          <w:szCs w:val="24"/>
          <w:rtl/>
        </w:rPr>
        <w:t xml:space="preserve">התוכנית איך שהיא הוגשה, או שהחלופה ש, היום ראינו אותה, זו זו הייתה השאלה </w:t>
      </w:r>
    </w:p>
    <w:p w14:paraId="68D9EA28" w14:textId="77777777" w:rsidR="001E2274" w:rsidRDefault="001E2274" w:rsidP="00BB6ADE">
      <w:pPr>
        <w:rPr>
          <w:b w:val="0"/>
          <w:bCs w:val="0"/>
          <w:caps/>
          <w:sz w:val="24"/>
          <w:szCs w:val="24"/>
          <w:rtl/>
        </w:rPr>
      </w:pPr>
    </w:p>
    <w:p w14:paraId="708E1F1B" w14:textId="77777777" w:rsidR="001E2274" w:rsidRDefault="00951BBC" w:rsidP="00BB6ADE">
      <w:pPr>
        <w:rPr>
          <w:caps/>
          <w:sz w:val="24"/>
          <w:szCs w:val="24"/>
          <w:u w:val="single"/>
          <w:rtl/>
        </w:rPr>
      </w:pPr>
      <w:r w:rsidRPr="00951BBC">
        <w:rPr>
          <w:rFonts w:hint="cs"/>
          <w:caps/>
          <w:sz w:val="24"/>
          <w:szCs w:val="24"/>
          <w:u w:val="single"/>
          <w:rtl/>
        </w:rPr>
        <w:t>מר אמנון סעד - ראש העיר יהוד מונוסון</w:t>
      </w:r>
      <w:r w:rsidR="001E2274">
        <w:rPr>
          <w:rFonts w:hint="cs"/>
          <w:caps/>
          <w:sz w:val="24"/>
          <w:szCs w:val="24"/>
          <w:u w:val="single"/>
          <w:rtl/>
        </w:rPr>
        <w:t>:</w:t>
      </w:r>
    </w:p>
    <w:p w14:paraId="714FCCA8" w14:textId="573392A8" w:rsidR="001E2274" w:rsidRDefault="00900228" w:rsidP="00BB6ADE">
      <w:pPr>
        <w:rPr>
          <w:b w:val="0"/>
          <w:bCs w:val="0"/>
          <w:caps/>
          <w:sz w:val="24"/>
          <w:szCs w:val="24"/>
          <w:rtl/>
        </w:rPr>
      </w:pPr>
      <w:r>
        <w:rPr>
          <w:rFonts w:hint="cs"/>
          <w:b w:val="0"/>
          <w:bCs w:val="0"/>
          <w:caps/>
          <w:sz w:val="24"/>
          <w:szCs w:val="24"/>
          <w:rtl/>
        </w:rPr>
        <w:t>אז אני אומר</w:t>
      </w:r>
    </w:p>
    <w:p w14:paraId="0AF8E0F8" w14:textId="77777777" w:rsidR="001E2274" w:rsidRDefault="001E2274" w:rsidP="00BB6ADE">
      <w:pPr>
        <w:rPr>
          <w:b w:val="0"/>
          <w:bCs w:val="0"/>
          <w:caps/>
          <w:sz w:val="24"/>
          <w:szCs w:val="24"/>
          <w:rtl/>
        </w:rPr>
      </w:pPr>
    </w:p>
    <w:p w14:paraId="61780630" w14:textId="77777777" w:rsidR="001E2274" w:rsidRDefault="00D17364" w:rsidP="00900228">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18A990A1" w14:textId="174C341D" w:rsidR="001E2274" w:rsidRDefault="00900228" w:rsidP="00900228">
      <w:pPr>
        <w:rPr>
          <w:b w:val="0"/>
          <w:bCs w:val="0"/>
          <w:caps/>
          <w:sz w:val="24"/>
          <w:szCs w:val="24"/>
          <w:rtl/>
        </w:rPr>
      </w:pPr>
      <w:r>
        <w:rPr>
          <w:rFonts w:hint="cs"/>
          <w:b w:val="0"/>
          <w:bCs w:val="0"/>
          <w:caps/>
          <w:sz w:val="24"/>
          <w:szCs w:val="24"/>
          <w:rtl/>
        </w:rPr>
        <w:t>...</w:t>
      </w:r>
    </w:p>
    <w:p w14:paraId="08DB34CE" w14:textId="77777777" w:rsidR="001E2274" w:rsidRDefault="001E2274" w:rsidP="00900228">
      <w:pPr>
        <w:rPr>
          <w:b w:val="0"/>
          <w:bCs w:val="0"/>
          <w:caps/>
          <w:sz w:val="24"/>
          <w:szCs w:val="24"/>
          <w:rtl/>
        </w:rPr>
      </w:pPr>
    </w:p>
    <w:p w14:paraId="0BD9A5DE" w14:textId="77777777" w:rsidR="001E2274" w:rsidRDefault="00951BBC" w:rsidP="00900228">
      <w:pPr>
        <w:rPr>
          <w:caps/>
          <w:sz w:val="24"/>
          <w:szCs w:val="24"/>
          <w:u w:val="single"/>
          <w:rtl/>
        </w:rPr>
      </w:pPr>
      <w:r w:rsidRPr="00951BBC">
        <w:rPr>
          <w:rFonts w:hint="cs"/>
          <w:caps/>
          <w:sz w:val="24"/>
          <w:szCs w:val="24"/>
          <w:u w:val="single"/>
          <w:rtl/>
        </w:rPr>
        <w:t>מר אמנון סעד - ראש העיר יהוד מונוסון</w:t>
      </w:r>
      <w:r w:rsidR="001E2274">
        <w:rPr>
          <w:rFonts w:hint="cs"/>
          <w:caps/>
          <w:sz w:val="24"/>
          <w:szCs w:val="24"/>
          <w:u w:val="single"/>
          <w:rtl/>
        </w:rPr>
        <w:t>:</w:t>
      </w:r>
    </w:p>
    <w:p w14:paraId="4988FDA8" w14:textId="54924E7B" w:rsidR="001E2274" w:rsidRDefault="00900228" w:rsidP="00900228">
      <w:pPr>
        <w:rPr>
          <w:b w:val="0"/>
          <w:bCs w:val="0"/>
          <w:caps/>
          <w:sz w:val="24"/>
          <w:szCs w:val="24"/>
          <w:rtl/>
        </w:rPr>
      </w:pPr>
      <w:r>
        <w:rPr>
          <w:rFonts w:hint="cs"/>
          <w:b w:val="0"/>
          <w:bCs w:val="0"/>
          <w:caps/>
          <w:sz w:val="24"/>
          <w:szCs w:val="24"/>
          <w:rtl/>
        </w:rPr>
        <w:t xml:space="preserve">השאלה אני נותן את התשובה אני לוקח תמיד את האחריות, אני ראש הארגון הזה, החלופה היא שאני לא רוצה אף חלופה, אני נותן </w:t>
      </w:r>
    </w:p>
    <w:p w14:paraId="5C858AD7" w14:textId="77777777" w:rsidR="001E2274" w:rsidRDefault="001E2274" w:rsidP="00900228">
      <w:pPr>
        <w:rPr>
          <w:b w:val="0"/>
          <w:bCs w:val="0"/>
          <w:caps/>
          <w:sz w:val="24"/>
          <w:szCs w:val="24"/>
          <w:rtl/>
        </w:rPr>
      </w:pPr>
    </w:p>
    <w:p w14:paraId="68A97B5E" w14:textId="77777777" w:rsidR="001E2274" w:rsidRDefault="00D17364" w:rsidP="00900228">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3A6D8403" w14:textId="37BCFFAE" w:rsidR="001E2274" w:rsidRDefault="00900228" w:rsidP="00900228">
      <w:pPr>
        <w:rPr>
          <w:b w:val="0"/>
          <w:bCs w:val="0"/>
          <w:caps/>
          <w:sz w:val="24"/>
          <w:szCs w:val="24"/>
          <w:rtl/>
        </w:rPr>
      </w:pPr>
      <w:r>
        <w:rPr>
          <w:rFonts w:hint="cs"/>
          <w:b w:val="0"/>
          <w:bCs w:val="0"/>
          <w:caps/>
          <w:sz w:val="24"/>
          <w:szCs w:val="24"/>
          <w:rtl/>
        </w:rPr>
        <w:t>טוב</w:t>
      </w:r>
    </w:p>
    <w:p w14:paraId="0A2C494D" w14:textId="77777777" w:rsidR="001E2274" w:rsidRDefault="001E2274" w:rsidP="00900228">
      <w:pPr>
        <w:rPr>
          <w:b w:val="0"/>
          <w:bCs w:val="0"/>
          <w:caps/>
          <w:sz w:val="24"/>
          <w:szCs w:val="24"/>
          <w:rtl/>
        </w:rPr>
      </w:pPr>
    </w:p>
    <w:p w14:paraId="09191643" w14:textId="77777777" w:rsidR="001E2274" w:rsidRDefault="00951BBC" w:rsidP="00900228">
      <w:pPr>
        <w:rPr>
          <w:caps/>
          <w:sz w:val="24"/>
          <w:szCs w:val="24"/>
          <w:u w:val="single"/>
          <w:rtl/>
        </w:rPr>
      </w:pPr>
      <w:r w:rsidRPr="00951BBC">
        <w:rPr>
          <w:rFonts w:hint="cs"/>
          <w:caps/>
          <w:sz w:val="24"/>
          <w:szCs w:val="24"/>
          <w:u w:val="single"/>
          <w:rtl/>
        </w:rPr>
        <w:t>מר אמנון סעד - ראש העיר יהוד מונוסון</w:t>
      </w:r>
      <w:r w:rsidR="001E2274">
        <w:rPr>
          <w:rFonts w:hint="cs"/>
          <w:caps/>
          <w:sz w:val="24"/>
          <w:szCs w:val="24"/>
          <w:u w:val="single"/>
          <w:rtl/>
        </w:rPr>
        <w:t>:</w:t>
      </w:r>
    </w:p>
    <w:p w14:paraId="4776738E" w14:textId="48EEB817" w:rsidR="001E2274" w:rsidRDefault="00900228" w:rsidP="00900228">
      <w:pPr>
        <w:rPr>
          <w:b w:val="0"/>
          <w:bCs w:val="0"/>
          <w:caps/>
          <w:sz w:val="24"/>
          <w:szCs w:val="24"/>
          <w:rtl/>
        </w:rPr>
      </w:pPr>
      <w:r>
        <w:rPr>
          <w:rFonts w:hint="cs"/>
          <w:b w:val="0"/>
          <w:bCs w:val="0"/>
          <w:caps/>
          <w:sz w:val="24"/>
          <w:szCs w:val="24"/>
          <w:rtl/>
        </w:rPr>
        <w:t xml:space="preserve">פתרון ש, </w:t>
      </w:r>
    </w:p>
    <w:p w14:paraId="6004D7BA" w14:textId="77777777" w:rsidR="001E2274" w:rsidRDefault="001E2274" w:rsidP="00900228">
      <w:pPr>
        <w:rPr>
          <w:b w:val="0"/>
          <w:bCs w:val="0"/>
          <w:caps/>
          <w:sz w:val="24"/>
          <w:szCs w:val="24"/>
          <w:rtl/>
        </w:rPr>
      </w:pPr>
    </w:p>
    <w:p w14:paraId="666FF277" w14:textId="77777777" w:rsidR="001E2274" w:rsidRDefault="00D17364" w:rsidP="00900228">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756358DB" w14:textId="2277BBE5" w:rsidR="001E2274" w:rsidRDefault="00900228" w:rsidP="00900228">
      <w:pPr>
        <w:rPr>
          <w:b w:val="0"/>
          <w:bCs w:val="0"/>
          <w:caps/>
          <w:sz w:val="24"/>
          <w:szCs w:val="24"/>
          <w:rtl/>
        </w:rPr>
      </w:pPr>
      <w:r>
        <w:rPr>
          <w:rFonts w:hint="cs"/>
          <w:b w:val="0"/>
          <w:bCs w:val="0"/>
          <w:caps/>
          <w:sz w:val="24"/>
          <w:szCs w:val="24"/>
          <w:rtl/>
        </w:rPr>
        <w:t xml:space="preserve">אז אתה בקיצור אתה נותן לנו אתה נותן לנו להחליט כי אתה מבין שזו לא תשובה נכון? אז אני מבין שאתה לא רוצה אבל נניח שיקרה הגרוע מכל ו, הגרוע מכל יקרה והוועדה המחוזית תחליט שהיא היא היא מקבלת את ה, את ה, רעיון העקרוני לעלות ל, לאפשר את הזכויות האלה אז אני שואל מה אני שואל מה מבחינתכם אתם מעדיפים, עכשיו אתם לא רוצים אתה לא רוצה לענות אז זה גם תשובה אז אנחנו נחליט, אנחנו נחשוב אנחנו אני רוצה לשמוע את עמדת העיר אבל אם אני אם אין עמדה לעיר, אנחנו נקבל החלטה לפי מה שאנחנו חושבים שנכון מבחינה תכנונית אני זו זו אני אני הרי הרי אתה אתה מבין בדיוק את השאלה אתה אולי לא רוצה לענות </w:t>
      </w:r>
      <w:r>
        <w:rPr>
          <w:rFonts w:hint="cs"/>
          <w:b w:val="0"/>
          <w:bCs w:val="0"/>
          <w:caps/>
          <w:sz w:val="24"/>
          <w:szCs w:val="24"/>
          <w:rtl/>
        </w:rPr>
        <w:lastRenderedPageBreak/>
        <w:t>עליה שזה גם בסדר, עכשיו זו הייתה שאלה, עכשיו מהנדסת אני מבין שאתה לא רוצה שמהנדסת העיר תענה, זה ברור לי זה גם לגיטימי</w:t>
      </w:r>
    </w:p>
    <w:p w14:paraId="34D4E2B9" w14:textId="77777777" w:rsidR="001E2274" w:rsidRDefault="001E2274" w:rsidP="00900228">
      <w:pPr>
        <w:rPr>
          <w:b w:val="0"/>
          <w:bCs w:val="0"/>
          <w:caps/>
          <w:sz w:val="24"/>
          <w:szCs w:val="24"/>
          <w:rtl/>
        </w:rPr>
      </w:pPr>
    </w:p>
    <w:p w14:paraId="29CE7EE3" w14:textId="77777777" w:rsidR="001E2274" w:rsidRDefault="00951BBC" w:rsidP="00900228">
      <w:pPr>
        <w:rPr>
          <w:caps/>
          <w:sz w:val="24"/>
          <w:szCs w:val="24"/>
          <w:u w:val="single"/>
          <w:rtl/>
        </w:rPr>
      </w:pPr>
      <w:r w:rsidRPr="00951BBC">
        <w:rPr>
          <w:rFonts w:hint="cs"/>
          <w:caps/>
          <w:sz w:val="24"/>
          <w:szCs w:val="24"/>
          <w:u w:val="single"/>
          <w:rtl/>
        </w:rPr>
        <w:t>מר אמנון סעד - ראש העיר יהוד מונוסון</w:t>
      </w:r>
      <w:r w:rsidR="001E2274">
        <w:rPr>
          <w:rFonts w:hint="cs"/>
          <w:caps/>
          <w:sz w:val="24"/>
          <w:szCs w:val="24"/>
          <w:u w:val="single"/>
          <w:rtl/>
        </w:rPr>
        <w:t>:</w:t>
      </w:r>
    </w:p>
    <w:p w14:paraId="53D8978F" w14:textId="6FB5BADC" w:rsidR="001E2274" w:rsidRDefault="00900228" w:rsidP="00900228">
      <w:pPr>
        <w:rPr>
          <w:b w:val="0"/>
          <w:bCs w:val="0"/>
          <w:caps/>
          <w:sz w:val="24"/>
          <w:szCs w:val="24"/>
          <w:rtl/>
        </w:rPr>
      </w:pPr>
      <w:r>
        <w:rPr>
          <w:rFonts w:hint="cs"/>
          <w:b w:val="0"/>
          <w:bCs w:val="0"/>
          <w:caps/>
          <w:sz w:val="24"/>
          <w:szCs w:val="24"/>
          <w:rtl/>
        </w:rPr>
        <w:t>(לא ברור) אני רוצה לענות כי אני ראש הארגון והאחריות היא שלי</w:t>
      </w:r>
      <w:r w:rsidR="000F703D">
        <w:rPr>
          <w:rFonts w:hint="cs"/>
          <w:b w:val="0"/>
          <w:bCs w:val="0"/>
          <w:caps/>
          <w:sz w:val="24"/>
          <w:szCs w:val="24"/>
          <w:rtl/>
        </w:rPr>
        <w:t xml:space="preserve"> </w:t>
      </w:r>
      <w:r>
        <w:rPr>
          <w:rFonts w:hint="cs"/>
          <w:b w:val="0"/>
          <w:bCs w:val="0"/>
          <w:caps/>
          <w:sz w:val="24"/>
          <w:szCs w:val="24"/>
          <w:rtl/>
        </w:rPr>
        <w:t>...</w:t>
      </w:r>
    </w:p>
    <w:p w14:paraId="660A991D" w14:textId="77777777" w:rsidR="001E2274" w:rsidRDefault="001E2274" w:rsidP="00900228">
      <w:pPr>
        <w:rPr>
          <w:b w:val="0"/>
          <w:bCs w:val="0"/>
          <w:caps/>
          <w:sz w:val="24"/>
          <w:szCs w:val="24"/>
          <w:rtl/>
        </w:rPr>
      </w:pPr>
    </w:p>
    <w:p w14:paraId="35997445" w14:textId="77777777" w:rsidR="001E2274" w:rsidRDefault="00D17364" w:rsidP="00900228">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308E253B" w14:textId="71E692C5" w:rsidR="001E2274" w:rsidRDefault="00900228" w:rsidP="00900228">
      <w:pPr>
        <w:rPr>
          <w:b w:val="0"/>
          <w:bCs w:val="0"/>
          <w:caps/>
          <w:sz w:val="24"/>
          <w:szCs w:val="24"/>
          <w:rtl/>
        </w:rPr>
      </w:pPr>
      <w:r>
        <w:rPr>
          <w:rFonts w:hint="cs"/>
          <w:b w:val="0"/>
          <w:bCs w:val="0"/>
          <w:caps/>
          <w:sz w:val="24"/>
          <w:szCs w:val="24"/>
          <w:rtl/>
        </w:rPr>
        <w:t xml:space="preserve">אז זכותך אז אני שואל אותך איזה חלופה עדיפה </w:t>
      </w:r>
      <w:r>
        <w:rPr>
          <w:b w:val="0"/>
          <w:bCs w:val="0"/>
          <w:caps/>
          <w:sz w:val="24"/>
          <w:szCs w:val="24"/>
          <w:rtl/>
        </w:rPr>
        <w:t>–</w:t>
      </w:r>
      <w:r>
        <w:rPr>
          <w:rFonts w:hint="cs"/>
          <w:b w:val="0"/>
          <w:bCs w:val="0"/>
          <w:caps/>
          <w:sz w:val="24"/>
          <w:szCs w:val="24"/>
          <w:rtl/>
        </w:rPr>
        <w:t xml:space="preserve"> אז</w:t>
      </w:r>
      <w:r w:rsidR="000F703D">
        <w:rPr>
          <w:rFonts w:hint="cs"/>
          <w:b w:val="0"/>
          <w:bCs w:val="0"/>
          <w:caps/>
          <w:sz w:val="24"/>
          <w:szCs w:val="24"/>
          <w:rtl/>
        </w:rPr>
        <w:t xml:space="preserve"> </w:t>
      </w:r>
      <w:r>
        <w:rPr>
          <w:rFonts w:hint="cs"/>
          <w:b w:val="0"/>
          <w:bCs w:val="0"/>
          <w:caps/>
          <w:sz w:val="24"/>
          <w:szCs w:val="24"/>
          <w:rtl/>
        </w:rPr>
        <w:t xml:space="preserve">אתה אומר לי שום דבר אני לא רוצה בכלל </w:t>
      </w:r>
      <w:r>
        <w:rPr>
          <w:b w:val="0"/>
          <w:bCs w:val="0"/>
          <w:caps/>
          <w:sz w:val="24"/>
          <w:szCs w:val="24"/>
          <w:rtl/>
        </w:rPr>
        <w:t>–</w:t>
      </w:r>
      <w:r>
        <w:rPr>
          <w:rFonts w:hint="cs"/>
          <w:b w:val="0"/>
          <w:bCs w:val="0"/>
          <w:caps/>
          <w:sz w:val="24"/>
          <w:szCs w:val="24"/>
          <w:rtl/>
        </w:rPr>
        <w:t xml:space="preserve"> בסדר אז אתה לא עונה על השאלה שלי, אני רק</w:t>
      </w:r>
      <w:r w:rsidR="000F703D">
        <w:rPr>
          <w:rFonts w:hint="cs"/>
          <w:b w:val="0"/>
          <w:bCs w:val="0"/>
          <w:caps/>
          <w:sz w:val="24"/>
          <w:szCs w:val="24"/>
          <w:rtl/>
        </w:rPr>
        <w:t xml:space="preserve"> </w:t>
      </w:r>
      <w:r>
        <w:rPr>
          <w:rFonts w:hint="cs"/>
          <w:b w:val="0"/>
          <w:bCs w:val="0"/>
          <w:caps/>
          <w:sz w:val="24"/>
          <w:szCs w:val="24"/>
          <w:rtl/>
        </w:rPr>
        <w:t xml:space="preserve">... אני אני לשאלה שלי לא ענית. שאלתי מה, והיה אם, מה אתה מעדיף? אתה יכול להגיד אני לא מעלה על דעתי אז אני לא רוצה לענות, בסדר זו גם תשובה, טוב עכשיו בוא בוא הנושאים האחרים שרציתם להעלות כן בבקשה </w:t>
      </w:r>
    </w:p>
    <w:p w14:paraId="3FA0D96F" w14:textId="77777777" w:rsidR="001E2274" w:rsidRDefault="001E2274" w:rsidP="00900228">
      <w:pPr>
        <w:rPr>
          <w:b w:val="0"/>
          <w:bCs w:val="0"/>
          <w:caps/>
          <w:sz w:val="24"/>
          <w:szCs w:val="24"/>
          <w:rtl/>
        </w:rPr>
      </w:pPr>
    </w:p>
    <w:p w14:paraId="509411AD" w14:textId="77777777" w:rsidR="001E2274" w:rsidRDefault="00D70D61" w:rsidP="00900228">
      <w:pPr>
        <w:rPr>
          <w:caps/>
          <w:sz w:val="24"/>
          <w:szCs w:val="24"/>
          <w:u w:val="single"/>
          <w:rtl/>
        </w:rPr>
      </w:pPr>
      <w:r w:rsidRPr="00D70D61">
        <w:rPr>
          <w:rFonts w:hint="cs"/>
          <w:caps/>
          <w:sz w:val="24"/>
          <w:szCs w:val="24"/>
          <w:u w:val="single"/>
          <w:rtl/>
        </w:rPr>
        <w:t>מר שמואל רוטמן - ממלא מקום וסגן ראש העיר יהוד</w:t>
      </w:r>
      <w:r w:rsidR="001E2274">
        <w:rPr>
          <w:rFonts w:hint="cs"/>
          <w:caps/>
          <w:sz w:val="24"/>
          <w:szCs w:val="24"/>
          <w:u w:val="single"/>
          <w:rtl/>
        </w:rPr>
        <w:t>:</w:t>
      </w:r>
    </w:p>
    <w:p w14:paraId="08976B61" w14:textId="5B0E59B3" w:rsidR="001E2274" w:rsidRDefault="00900228" w:rsidP="00900228">
      <w:pPr>
        <w:rPr>
          <w:b w:val="0"/>
          <w:bCs w:val="0"/>
          <w:caps/>
          <w:sz w:val="24"/>
          <w:szCs w:val="24"/>
          <w:rtl/>
        </w:rPr>
      </w:pPr>
      <w:r>
        <w:rPr>
          <w:rFonts w:hint="cs"/>
          <w:b w:val="0"/>
          <w:bCs w:val="0"/>
          <w:caps/>
          <w:sz w:val="24"/>
          <w:szCs w:val="24"/>
          <w:rtl/>
        </w:rPr>
        <w:t xml:space="preserve">אני רק לגבי הנקודה הזו מהתשובה שלנו מאוד ברור </w:t>
      </w:r>
    </w:p>
    <w:p w14:paraId="18C24062" w14:textId="77777777" w:rsidR="001E2274" w:rsidRDefault="001E2274" w:rsidP="00900228">
      <w:pPr>
        <w:rPr>
          <w:b w:val="0"/>
          <w:bCs w:val="0"/>
          <w:caps/>
          <w:sz w:val="24"/>
          <w:szCs w:val="24"/>
          <w:rtl/>
        </w:rPr>
      </w:pPr>
    </w:p>
    <w:p w14:paraId="7E16311B" w14:textId="77777777" w:rsidR="001E2274" w:rsidRDefault="00951BBC" w:rsidP="00900228">
      <w:pPr>
        <w:rPr>
          <w:caps/>
          <w:sz w:val="24"/>
          <w:szCs w:val="24"/>
          <w:u w:val="single"/>
          <w:rtl/>
        </w:rPr>
      </w:pPr>
      <w:r w:rsidRPr="00951BBC">
        <w:rPr>
          <w:rFonts w:hint="cs"/>
          <w:caps/>
          <w:sz w:val="24"/>
          <w:szCs w:val="24"/>
          <w:u w:val="single"/>
          <w:rtl/>
        </w:rPr>
        <w:t>מר אמנון סעד - ראש העיר יהוד מונוסון</w:t>
      </w:r>
      <w:r w:rsidR="001E2274">
        <w:rPr>
          <w:rFonts w:hint="cs"/>
          <w:caps/>
          <w:sz w:val="24"/>
          <w:szCs w:val="24"/>
          <w:u w:val="single"/>
          <w:rtl/>
        </w:rPr>
        <w:t>:</w:t>
      </w:r>
    </w:p>
    <w:p w14:paraId="6D575704" w14:textId="5B76F808" w:rsidR="001E2274" w:rsidRDefault="00900228" w:rsidP="00900228">
      <w:pPr>
        <w:rPr>
          <w:b w:val="0"/>
          <w:bCs w:val="0"/>
          <w:caps/>
          <w:sz w:val="24"/>
          <w:szCs w:val="24"/>
          <w:rtl/>
        </w:rPr>
      </w:pPr>
      <w:r>
        <w:rPr>
          <w:rFonts w:hint="cs"/>
          <w:b w:val="0"/>
          <w:bCs w:val="0"/>
          <w:caps/>
          <w:sz w:val="24"/>
          <w:szCs w:val="24"/>
          <w:rtl/>
        </w:rPr>
        <w:t xml:space="preserve">שניה שניה </w:t>
      </w:r>
    </w:p>
    <w:p w14:paraId="6F2CA6E5" w14:textId="77777777" w:rsidR="001E2274" w:rsidRDefault="001E2274" w:rsidP="00900228">
      <w:pPr>
        <w:rPr>
          <w:b w:val="0"/>
          <w:bCs w:val="0"/>
          <w:caps/>
          <w:sz w:val="24"/>
          <w:szCs w:val="24"/>
          <w:rtl/>
        </w:rPr>
      </w:pPr>
    </w:p>
    <w:p w14:paraId="673BA9DF" w14:textId="77777777" w:rsidR="001E2274" w:rsidRDefault="00D17364" w:rsidP="00900228">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76BC60AD" w14:textId="3466CFB9" w:rsidR="001E2274" w:rsidRDefault="00900228" w:rsidP="00900228">
      <w:pPr>
        <w:rPr>
          <w:b w:val="0"/>
          <w:bCs w:val="0"/>
          <w:caps/>
          <w:sz w:val="24"/>
          <w:szCs w:val="24"/>
          <w:rtl/>
        </w:rPr>
      </w:pPr>
      <w:r>
        <w:rPr>
          <w:rFonts w:hint="cs"/>
          <w:b w:val="0"/>
          <w:bCs w:val="0"/>
          <w:caps/>
          <w:sz w:val="24"/>
          <w:szCs w:val="24"/>
          <w:rtl/>
        </w:rPr>
        <w:t>רגע רגע</w:t>
      </w:r>
      <w:r w:rsidR="000F703D">
        <w:rPr>
          <w:rFonts w:hint="cs"/>
          <w:b w:val="0"/>
          <w:bCs w:val="0"/>
          <w:caps/>
          <w:sz w:val="24"/>
          <w:szCs w:val="24"/>
          <w:rtl/>
        </w:rPr>
        <w:t xml:space="preserve"> </w:t>
      </w:r>
      <w:r>
        <w:rPr>
          <w:rFonts w:hint="cs"/>
          <w:b w:val="0"/>
          <w:bCs w:val="0"/>
          <w:caps/>
          <w:sz w:val="24"/>
          <w:szCs w:val="24"/>
          <w:rtl/>
        </w:rPr>
        <w:t>... ראש העיר לא סיים</w:t>
      </w:r>
    </w:p>
    <w:p w14:paraId="1F0BA158" w14:textId="77777777" w:rsidR="001E2274" w:rsidRDefault="001E2274" w:rsidP="00900228">
      <w:pPr>
        <w:rPr>
          <w:b w:val="0"/>
          <w:bCs w:val="0"/>
          <w:caps/>
          <w:sz w:val="24"/>
          <w:szCs w:val="24"/>
          <w:rtl/>
        </w:rPr>
      </w:pPr>
    </w:p>
    <w:p w14:paraId="0C826169" w14:textId="77777777" w:rsidR="001E2274" w:rsidRDefault="00D70D61" w:rsidP="00900228">
      <w:pPr>
        <w:rPr>
          <w:caps/>
          <w:sz w:val="24"/>
          <w:szCs w:val="24"/>
          <w:u w:val="single"/>
          <w:rtl/>
        </w:rPr>
      </w:pPr>
      <w:r w:rsidRPr="00D70D61">
        <w:rPr>
          <w:rFonts w:hint="cs"/>
          <w:caps/>
          <w:sz w:val="24"/>
          <w:szCs w:val="24"/>
          <w:u w:val="single"/>
          <w:rtl/>
        </w:rPr>
        <w:t>מר שמואל רוטמן - ממלא מקום וסגן ראש העיר יהוד</w:t>
      </w:r>
      <w:r w:rsidR="001E2274">
        <w:rPr>
          <w:rFonts w:hint="cs"/>
          <w:caps/>
          <w:sz w:val="24"/>
          <w:szCs w:val="24"/>
          <w:u w:val="single"/>
          <w:rtl/>
        </w:rPr>
        <w:t>:</w:t>
      </w:r>
    </w:p>
    <w:p w14:paraId="6ADC9606" w14:textId="76F0BCA8" w:rsidR="001E2274" w:rsidRDefault="00900228" w:rsidP="00900228">
      <w:pPr>
        <w:rPr>
          <w:b w:val="0"/>
          <w:bCs w:val="0"/>
          <w:caps/>
          <w:sz w:val="24"/>
          <w:szCs w:val="24"/>
          <w:rtl/>
        </w:rPr>
      </w:pPr>
      <w:r>
        <w:rPr>
          <w:rFonts w:hint="cs"/>
          <w:b w:val="0"/>
          <w:bCs w:val="0"/>
          <w:caps/>
          <w:sz w:val="24"/>
          <w:szCs w:val="24"/>
          <w:rtl/>
        </w:rPr>
        <w:t xml:space="preserve">אה סליחה </w:t>
      </w:r>
    </w:p>
    <w:p w14:paraId="1C397414" w14:textId="77777777" w:rsidR="001E2274" w:rsidRDefault="001E2274" w:rsidP="00900228">
      <w:pPr>
        <w:rPr>
          <w:b w:val="0"/>
          <w:bCs w:val="0"/>
          <w:caps/>
          <w:sz w:val="24"/>
          <w:szCs w:val="24"/>
          <w:rtl/>
        </w:rPr>
      </w:pPr>
    </w:p>
    <w:p w14:paraId="20165FA0" w14:textId="77777777" w:rsidR="001E2274" w:rsidRDefault="00D17364" w:rsidP="00900228">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1EEDA631" w14:textId="00DFADAC" w:rsidR="001E2274" w:rsidRDefault="00900228" w:rsidP="00900228">
      <w:pPr>
        <w:rPr>
          <w:b w:val="0"/>
          <w:bCs w:val="0"/>
          <w:caps/>
          <w:sz w:val="24"/>
          <w:szCs w:val="24"/>
          <w:rtl/>
        </w:rPr>
      </w:pPr>
      <w:r>
        <w:rPr>
          <w:rFonts w:hint="cs"/>
          <w:b w:val="0"/>
          <w:bCs w:val="0"/>
          <w:caps/>
          <w:sz w:val="24"/>
          <w:szCs w:val="24"/>
          <w:rtl/>
        </w:rPr>
        <w:t xml:space="preserve">כן </w:t>
      </w:r>
    </w:p>
    <w:p w14:paraId="6326E533" w14:textId="77777777" w:rsidR="001E2274" w:rsidRDefault="001E2274" w:rsidP="00900228">
      <w:pPr>
        <w:rPr>
          <w:b w:val="0"/>
          <w:bCs w:val="0"/>
          <w:caps/>
          <w:sz w:val="24"/>
          <w:szCs w:val="24"/>
          <w:rtl/>
        </w:rPr>
      </w:pPr>
    </w:p>
    <w:p w14:paraId="02A1410D" w14:textId="77777777" w:rsidR="001E2274" w:rsidRDefault="00951BBC" w:rsidP="00900228">
      <w:pPr>
        <w:rPr>
          <w:caps/>
          <w:sz w:val="24"/>
          <w:szCs w:val="24"/>
          <w:u w:val="single"/>
          <w:rtl/>
        </w:rPr>
      </w:pPr>
      <w:r w:rsidRPr="00951BBC">
        <w:rPr>
          <w:rFonts w:hint="cs"/>
          <w:caps/>
          <w:sz w:val="24"/>
          <w:szCs w:val="24"/>
          <w:u w:val="single"/>
          <w:rtl/>
        </w:rPr>
        <w:t>מר אמנון סעד - ראש העיר יהוד מונוסון</w:t>
      </w:r>
      <w:r w:rsidR="001E2274">
        <w:rPr>
          <w:rFonts w:hint="cs"/>
          <w:caps/>
          <w:sz w:val="24"/>
          <w:szCs w:val="24"/>
          <w:u w:val="single"/>
          <w:rtl/>
        </w:rPr>
        <w:t>:</w:t>
      </w:r>
    </w:p>
    <w:p w14:paraId="2D6C8CA4" w14:textId="155F4330" w:rsidR="001E2274" w:rsidRDefault="00900228" w:rsidP="00900228">
      <w:pPr>
        <w:rPr>
          <w:b w:val="0"/>
          <w:bCs w:val="0"/>
          <w:caps/>
          <w:sz w:val="24"/>
          <w:szCs w:val="24"/>
          <w:rtl/>
        </w:rPr>
      </w:pPr>
      <w:r>
        <w:rPr>
          <w:rFonts w:hint="cs"/>
          <w:b w:val="0"/>
          <w:bCs w:val="0"/>
          <w:caps/>
          <w:sz w:val="24"/>
          <w:szCs w:val="24"/>
          <w:rtl/>
        </w:rPr>
        <w:t>... להשלים אני לא</w:t>
      </w:r>
      <w:r w:rsidR="000F703D">
        <w:rPr>
          <w:rFonts w:hint="cs"/>
          <w:b w:val="0"/>
          <w:bCs w:val="0"/>
          <w:caps/>
          <w:sz w:val="24"/>
          <w:szCs w:val="24"/>
          <w:rtl/>
        </w:rPr>
        <w:t xml:space="preserve"> </w:t>
      </w:r>
      <w:r>
        <w:rPr>
          <w:rFonts w:hint="cs"/>
          <w:b w:val="0"/>
          <w:bCs w:val="0"/>
          <w:caps/>
          <w:sz w:val="24"/>
          <w:szCs w:val="24"/>
          <w:rtl/>
        </w:rPr>
        <w:t>....</w:t>
      </w:r>
    </w:p>
    <w:p w14:paraId="6633CFBC" w14:textId="77777777" w:rsidR="001E2274" w:rsidRDefault="001E2274" w:rsidP="00900228">
      <w:pPr>
        <w:rPr>
          <w:b w:val="0"/>
          <w:bCs w:val="0"/>
          <w:caps/>
          <w:sz w:val="24"/>
          <w:szCs w:val="24"/>
          <w:rtl/>
        </w:rPr>
      </w:pPr>
    </w:p>
    <w:p w14:paraId="3715AF1D" w14:textId="77777777" w:rsidR="001E2274" w:rsidRDefault="00D17364" w:rsidP="00900228">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26130E7E" w14:textId="7F4938D1" w:rsidR="001E2274" w:rsidRDefault="00900228" w:rsidP="00900228">
      <w:pPr>
        <w:rPr>
          <w:b w:val="0"/>
          <w:bCs w:val="0"/>
          <w:caps/>
          <w:sz w:val="24"/>
          <w:szCs w:val="24"/>
          <w:rtl/>
        </w:rPr>
      </w:pPr>
      <w:r>
        <w:rPr>
          <w:rFonts w:hint="cs"/>
          <w:b w:val="0"/>
          <w:bCs w:val="0"/>
          <w:caps/>
          <w:sz w:val="24"/>
          <w:szCs w:val="24"/>
          <w:rtl/>
        </w:rPr>
        <w:t xml:space="preserve">בבקשה בבקשה בבקשה </w:t>
      </w:r>
    </w:p>
    <w:p w14:paraId="6CB542F3" w14:textId="77777777" w:rsidR="001E2274" w:rsidRDefault="001E2274" w:rsidP="00900228">
      <w:pPr>
        <w:rPr>
          <w:b w:val="0"/>
          <w:bCs w:val="0"/>
          <w:caps/>
          <w:sz w:val="24"/>
          <w:szCs w:val="24"/>
          <w:rtl/>
        </w:rPr>
      </w:pPr>
    </w:p>
    <w:p w14:paraId="50D1C79E" w14:textId="77777777" w:rsidR="001E2274" w:rsidRDefault="00951BBC" w:rsidP="006050C5">
      <w:pPr>
        <w:rPr>
          <w:caps/>
          <w:sz w:val="24"/>
          <w:szCs w:val="24"/>
          <w:u w:val="single"/>
          <w:rtl/>
        </w:rPr>
      </w:pPr>
      <w:r w:rsidRPr="00951BBC">
        <w:rPr>
          <w:rFonts w:hint="cs"/>
          <w:caps/>
          <w:sz w:val="24"/>
          <w:szCs w:val="24"/>
          <w:u w:val="single"/>
          <w:rtl/>
        </w:rPr>
        <w:t>מר אמנון סעד - ראש העיר יהוד מונוסון</w:t>
      </w:r>
      <w:r w:rsidR="001E2274">
        <w:rPr>
          <w:rFonts w:hint="cs"/>
          <w:caps/>
          <w:sz w:val="24"/>
          <w:szCs w:val="24"/>
          <w:u w:val="single"/>
          <w:rtl/>
        </w:rPr>
        <w:t>:</w:t>
      </w:r>
    </w:p>
    <w:p w14:paraId="2FAE1BC2" w14:textId="55EBC42D" w:rsidR="001E2274" w:rsidRDefault="00900228" w:rsidP="006050C5">
      <w:pPr>
        <w:rPr>
          <w:b w:val="0"/>
          <w:bCs w:val="0"/>
          <w:caps/>
          <w:sz w:val="24"/>
          <w:szCs w:val="24"/>
          <w:rtl/>
        </w:rPr>
      </w:pPr>
      <w:r>
        <w:rPr>
          <w:rFonts w:hint="cs"/>
          <w:b w:val="0"/>
          <w:bCs w:val="0"/>
          <w:caps/>
          <w:sz w:val="24"/>
          <w:szCs w:val="24"/>
          <w:rtl/>
        </w:rPr>
        <w:t>(לא ברור) אם היזם היה משאיר את המאה עשרים יחידות דיור ולא היה אומר לי שמע זה לא כלכלי לי, אז הייתי משאיר את זה, למה אני בתור רשות צריך להוציא את הערמונים מהאש ליזם שקנה</w:t>
      </w:r>
      <w:r w:rsidR="000F703D">
        <w:rPr>
          <w:rFonts w:hint="cs"/>
          <w:b w:val="0"/>
          <w:bCs w:val="0"/>
          <w:caps/>
          <w:sz w:val="24"/>
          <w:szCs w:val="24"/>
          <w:rtl/>
        </w:rPr>
        <w:t xml:space="preserve"> </w:t>
      </w:r>
      <w:r>
        <w:rPr>
          <w:rFonts w:hint="cs"/>
          <w:b w:val="0"/>
          <w:bCs w:val="0"/>
          <w:caps/>
          <w:sz w:val="24"/>
          <w:szCs w:val="24"/>
          <w:rtl/>
        </w:rPr>
        <w:t xml:space="preserve">... </w:t>
      </w:r>
      <w:r w:rsidR="006050C5">
        <w:rPr>
          <w:rFonts w:hint="cs"/>
          <w:b w:val="0"/>
          <w:bCs w:val="0"/>
          <w:caps/>
          <w:sz w:val="24"/>
          <w:szCs w:val="24"/>
          <w:rtl/>
        </w:rPr>
        <w:t>מאה עשרים יחידות דיור ורוצה</w:t>
      </w:r>
      <w:r w:rsidR="000F703D">
        <w:rPr>
          <w:rFonts w:hint="cs"/>
          <w:b w:val="0"/>
          <w:bCs w:val="0"/>
          <w:caps/>
          <w:sz w:val="24"/>
          <w:szCs w:val="24"/>
          <w:rtl/>
        </w:rPr>
        <w:t xml:space="preserve"> </w:t>
      </w:r>
      <w:r w:rsidR="006050C5">
        <w:rPr>
          <w:rFonts w:hint="cs"/>
          <w:b w:val="0"/>
          <w:bCs w:val="0"/>
          <w:caps/>
          <w:sz w:val="24"/>
          <w:szCs w:val="24"/>
          <w:rtl/>
        </w:rPr>
        <w:t>להכפיל</w:t>
      </w:r>
      <w:r w:rsidR="000F703D">
        <w:rPr>
          <w:rFonts w:hint="cs"/>
          <w:b w:val="0"/>
          <w:bCs w:val="0"/>
          <w:caps/>
          <w:sz w:val="24"/>
          <w:szCs w:val="24"/>
          <w:rtl/>
        </w:rPr>
        <w:t xml:space="preserve"> </w:t>
      </w:r>
      <w:r w:rsidR="006050C5">
        <w:rPr>
          <w:rFonts w:hint="cs"/>
          <w:b w:val="0"/>
          <w:bCs w:val="0"/>
          <w:caps/>
          <w:sz w:val="24"/>
          <w:szCs w:val="24"/>
          <w:rtl/>
        </w:rPr>
        <w:t>...</w:t>
      </w:r>
    </w:p>
    <w:p w14:paraId="00D65473" w14:textId="77777777" w:rsidR="001E2274" w:rsidRDefault="001E2274" w:rsidP="006050C5">
      <w:pPr>
        <w:rPr>
          <w:b w:val="0"/>
          <w:bCs w:val="0"/>
          <w:caps/>
          <w:sz w:val="24"/>
          <w:szCs w:val="24"/>
          <w:rtl/>
        </w:rPr>
      </w:pPr>
    </w:p>
    <w:p w14:paraId="2F56133B" w14:textId="77777777" w:rsidR="001E2274" w:rsidRDefault="00D17364" w:rsidP="006050C5">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780ADF0A" w14:textId="1AE3C700" w:rsidR="001E2274" w:rsidRDefault="006050C5" w:rsidP="006050C5">
      <w:pPr>
        <w:rPr>
          <w:b w:val="0"/>
          <w:bCs w:val="0"/>
          <w:caps/>
          <w:sz w:val="24"/>
          <w:szCs w:val="24"/>
          <w:rtl/>
        </w:rPr>
      </w:pPr>
      <w:r>
        <w:rPr>
          <w:rFonts w:hint="cs"/>
          <w:b w:val="0"/>
          <w:bCs w:val="0"/>
          <w:caps/>
          <w:sz w:val="24"/>
          <w:szCs w:val="24"/>
          <w:rtl/>
        </w:rPr>
        <w:t>אבל זה זה זה טען זה טענתם גם בפעם הקודמת, אנחנו חוזרים על עצמנו זה לא לא בואו נתקדם, אנחנו מכירים את הטיעון הזה, אבל בוא אבל אנחנו לא שם, עכשיו, כן אנחנו יודעים הוא קנה ולמה הכל</w:t>
      </w:r>
      <w:r w:rsidR="000F703D">
        <w:rPr>
          <w:rFonts w:hint="cs"/>
          <w:b w:val="0"/>
          <w:bCs w:val="0"/>
          <w:caps/>
          <w:sz w:val="24"/>
          <w:szCs w:val="24"/>
          <w:rtl/>
        </w:rPr>
        <w:t xml:space="preserve"> </w:t>
      </w:r>
      <w:r>
        <w:rPr>
          <w:rFonts w:hint="cs"/>
          <w:b w:val="0"/>
          <w:bCs w:val="0"/>
          <w:caps/>
          <w:sz w:val="24"/>
          <w:szCs w:val="24"/>
          <w:rtl/>
        </w:rPr>
        <w:t>... זה הכל נטען כבר לפחות ארבע פעמים אוקיי בבקשה</w:t>
      </w:r>
    </w:p>
    <w:p w14:paraId="3972701B" w14:textId="77777777" w:rsidR="001E2274" w:rsidRDefault="001E2274" w:rsidP="006050C5">
      <w:pPr>
        <w:rPr>
          <w:b w:val="0"/>
          <w:bCs w:val="0"/>
          <w:caps/>
          <w:sz w:val="24"/>
          <w:szCs w:val="24"/>
          <w:rtl/>
        </w:rPr>
      </w:pPr>
    </w:p>
    <w:p w14:paraId="0E700061" w14:textId="77777777" w:rsidR="001E2274" w:rsidRDefault="00D70D61" w:rsidP="006050C5">
      <w:pPr>
        <w:rPr>
          <w:caps/>
          <w:sz w:val="24"/>
          <w:szCs w:val="24"/>
          <w:u w:val="single"/>
          <w:rtl/>
        </w:rPr>
      </w:pPr>
      <w:r w:rsidRPr="00D70D61">
        <w:rPr>
          <w:rFonts w:hint="cs"/>
          <w:caps/>
          <w:sz w:val="24"/>
          <w:szCs w:val="24"/>
          <w:u w:val="single"/>
          <w:rtl/>
        </w:rPr>
        <w:t>מר שמואל רוטמן - ממלא מקום וסגן ראש העיר יהוד</w:t>
      </w:r>
      <w:r w:rsidR="001E2274">
        <w:rPr>
          <w:rFonts w:hint="cs"/>
          <w:caps/>
          <w:sz w:val="24"/>
          <w:szCs w:val="24"/>
          <w:u w:val="single"/>
          <w:rtl/>
        </w:rPr>
        <w:t>:</w:t>
      </w:r>
    </w:p>
    <w:p w14:paraId="7452AE14" w14:textId="142C9C2C" w:rsidR="001E2274" w:rsidRDefault="006050C5" w:rsidP="006050C5">
      <w:pPr>
        <w:rPr>
          <w:b w:val="0"/>
          <w:bCs w:val="0"/>
          <w:caps/>
          <w:sz w:val="24"/>
          <w:szCs w:val="24"/>
          <w:rtl/>
        </w:rPr>
      </w:pPr>
      <w:r>
        <w:rPr>
          <w:rFonts w:hint="cs"/>
          <w:b w:val="0"/>
          <w:bCs w:val="0"/>
          <w:caps/>
          <w:sz w:val="24"/>
          <w:szCs w:val="24"/>
          <w:rtl/>
        </w:rPr>
        <w:t>עכשיו,</w:t>
      </w:r>
      <w:r w:rsidR="000F703D">
        <w:rPr>
          <w:rFonts w:hint="cs"/>
          <w:b w:val="0"/>
          <w:bCs w:val="0"/>
          <w:caps/>
          <w:sz w:val="24"/>
          <w:szCs w:val="24"/>
          <w:rtl/>
        </w:rPr>
        <w:t xml:space="preserve"> </w:t>
      </w:r>
      <w:r>
        <w:rPr>
          <w:rFonts w:hint="cs"/>
          <w:b w:val="0"/>
          <w:bCs w:val="0"/>
          <w:caps/>
          <w:sz w:val="24"/>
          <w:szCs w:val="24"/>
          <w:rtl/>
        </w:rPr>
        <w:t>...</w:t>
      </w:r>
    </w:p>
    <w:p w14:paraId="76439BB7" w14:textId="77777777" w:rsidR="001E2274" w:rsidRDefault="001E2274" w:rsidP="006050C5">
      <w:pPr>
        <w:rPr>
          <w:b w:val="0"/>
          <w:bCs w:val="0"/>
          <w:caps/>
          <w:sz w:val="24"/>
          <w:szCs w:val="24"/>
          <w:rtl/>
        </w:rPr>
      </w:pPr>
    </w:p>
    <w:p w14:paraId="07352F84" w14:textId="77777777" w:rsidR="001E2274" w:rsidRDefault="00951BBC" w:rsidP="006050C5">
      <w:pPr>
        <w:rPr>
          <w:caps/>
          <w:sz w:val="24"/>
          <w:szCs w:val="24"/>
          <w:u w:val="single"/>
          <w:rtl/>
        </w:rPr>
      </w:pPr>
      <w:r w:rsidRPr="00951BBC">
        <w:rPr>
          <w:rFonts w:hint="cs"/>
          <w:caps/>
          <w:sz w:val="24"/>
          <w:szCs w:val="24"/>
          <w:u w:val="single"/>
          <w:rtl/>
        </w:rPr>
        <w:t>מר אמנון סעד - ראש העיר יהוד מונוסון</w:t>
      </w:r>
      <w:r w:rsidR="001E2274">
        <w:rPr>
          <w:rFonts w:hint="cs"/>
          <w:caps/>
          <w:sz w:val="24"/>
          <w:szCs w:val="24"/>
          <w:u w:val="single"/>
          <w:rtl/>
        </w:rPr>
        <w:t>:</w:t>
      </w:r>
    </w:p>
    <w:p w14:paraId="1C8884F8" w14:textId="79CB4C25" w:rsidR="001E2274" w:rsidRDefault="006050C5" w:rsidP="006050C5">
      <w:pPr>
        <w:rPr>
          <w:b w:val="0"/>
          <w:bCs w:val="0"/>
          <w:caps/>
          <w:sz w:val="24"/>
          <w:szCs w:val="24"/>
          <w:rtl/>
        </w:rPr>
      </w:pPr>
      <w:r>
        <w:rPr>
          <w:rFonts w:hint="cs"/>
          <w:b w:val="0"/>
          <w:bCs w:val="0"/>
          <w:caps/>
          <w:sz w:val="24"/>
          <w:szCs w:val="24"/>
          <w:rtl/>
        </w:rPr>
        <w:t>(לא ברור) הוא קנה</w:t>
      </w:r>
      <w:r w:rsidR="000F703D">
        <w:rPr>
          <w:rFonts w:hint="cs"/>
          <w:b w:val="0"/>
          <w:bCs w:val="0"/>
          <w:caps/>
          <w:sz w:val="24"/>
          <w:szCs w:val="24"/>
          <w:rtl/>
        </w:rPr>
        <w:t xml:space="preserve"> </w:t>
      </w:r>
      <w:r>
        <w:rPr>
          <w:rFonts w:hint="cs"/>
          <w:b w:val="0"/>
          <w:bCs w:val="0"/>
          <w:caps/>
          <w:sz w:val="24"/>
          <w:szCs w:val="24"/>
          <w:rtl/>
        </w:rPr>
        <w:t>... מאה עשרים יחידות דיור, מניין לו,</w:t>
      </w:r>
      <w:r w:rsidR="000F703D">
        <w:rPr>
          <w:rFonts w:hint="cs"/>
          <w:b w:val="0"/>
          <w:bCs w:val="0"/>
          <w:caps/>
          <w:sz w:val="24"/>
          <w:szCs w:val="24"/>
          <w:rtl/>
        </w:rPr>
        <w:t xml:space="preserve"> </w:t>
      </w:r>
      <w:r>
        <w:rPr>
          <w:rFonts w:hint="cs"/>
          <w:b w:val="0"/>
          <w:bCs w:val="0"/>
          <w:caps/>
          <w:sz w:val="24"/>
          <w:szCs w:val="24"/>
          <w:rtl/>
        </w:rPr>
        <w:t>...</w:t>
      </w:r>
    </w:p>
    <w:p w14:paraId="1AB9B3F8" w14:textId="77777777" w:rsidR="001E2274" w:rsidRDefault="001E2274" w:rsidP="006050C5">
      <w:pPr>
        <w:rPr>
          <w:b w:val="0"/>
          <w:bCs w:val="0"/>
          <w:caps/>
          <w:sz w:val="24"/>
          <w:szCs w:val="24"/>
          <w:rtl/>
        </w:rPr>
      </w:pPr>
    </w:p>
    <w:p w14:paraId="44D1ECF2" w14:textId="77777777" w:rsidR="001E2274" w:rsidRDefault="00D17364" w:rsidP="006050C5">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57CDFC2A" w14:textId="1E6C8909" w:rsidR="001E2274" w:rsidRDefault="006050C5" w:rsidP="006050C5">
      <w:pPr>
        <w:rPr>
          <w:b w:val="0"/>
          <w:bCs w:val="0"/>
          <w:caps/>
          <w:sz w:val="24"/>
          <w:szCs w:val="24"/>
          <w:rtl/>
        </w:rPr>
      </w:pPr>
      <w:r>
        <w:rPr>
          <w:rFonts w:hint="cs"/>
          <w:b w:val="0"/>
          <w:bCs w:val="0"/>
          <w:caps/>
          <w:sz w:val="24"/>
          <w:szCs w:val="24"/>
          <w:rtl/>
        </w:rPr>
        <w:t>אבל אבל זה נטען אתה רוצה שאני אטען את זה אתה רוצה שאני אגיד את זה פעם אחת כדי ש, שתהיה משוכנע שאני הבנתי?</w:t>
      </w:r>
    </w:p>
    <w:p w14:paraId="6139E791" w14:textId="77777777" w:rsidR="001E2274" w:rsidRDefault="001E2274" w:rsidP="006050C5">
      <w:pPr>
        <w:rPr>
          <w:b w:val="0"/>
          <w:bCs w:val="0"/>
          <w:caps/>
          <w:sz w:val="24"/>
          <w:szCs w:val="24"/>
          <w:rtl/>
        </w:rPr>
      </w:pPr>
    </w:p>
    <w:p w14:paraId="5CC56526" w14:textId="77777777" w:rsidR="001E2274" w:rsidRDefault="00951BBC" w:rsidP="006050C5">
      <w:pPr>
        <w:rPr>
          <w:caps/>
          <w:sz w:val="24"/>
          <w:szCs w:val="24"/>
          <w:u w:val="single"/>
          <w:rtl/>
        </w:rPr>
      </w:pPr>
      <w:r w:rsidRPr="00951BBC">
        <w:rPr>
          <w:rFonts w:hint="cs"/>
          <w:caps/>
          <w:sz w:val="24"/>
          <w:szCs w:val="24"/>
          <w:u w:val="single"/>
          <w:rtl/>
        </w:rPr>
        <w:t>מר אמנון סעד - ראש העיר יהוד מונוסון</w:t>
      </w:r>
      <w:r w:rsidR="001E2274">
        <w:rPr>
          <w:rFonts w:hint="cs"/>
          <w:caps/>
          <w:sz w:val="24"/>
          <w:szCs w:val="24"/>
          <w:u w:val="single"/>
          <w:rtl/>
        </w:rPr>
        <w:t>:</w:t>
      </w:r>
    </w:p>
    <w:p w14:paraId="50A7594E" w14:textId="447BCF1D" w:rsidR="001E2274" w:rsidRDefault="006050C5" w:rsidP="006050C5">
      <w:pPr>
        <w:rPr>
          <w:b w:val="0"/>
          <w:bCs w:val="0"/>
          <w:caps/>
          <w:sz w:val="24"/>
          <w:szCs w:val="24"/>
          <w:rtl/>
        </w:rPr>
      </w:pPr>
      <w:r>
        <w:rPr>
          <w:rFonts w:hint="cs"/>
          <w:b w:val="0"/>
          <w:bCs w:val="0"/>
          <w:caps/>
          <w:sz w:val="24"/>
          <w:szCs w:val="24"/>
          <w:rtl/>
        </w:rPr>
        <w:t xml:space="preserve">כן </w:t>
      </w:r>
    </w:p>
    <w:p w14:paraId="0575818B" w14:textId="77777777" w:rsidR="001E2274" w:rsidRDefault="001E2274" w:rsidP="006050C5">
      <w:pPr>
        <w:rPr>
          <w:b w:val="0"/>
          <w:bCs w:val="0"/>
          <w:caps/>
          <w:sz w:val="24"/>
          <w:szCs w:val="24"/>
          <w:rtl/>
        </w:rPr>
      </w:pPr>
    </w:p>
    <w:p w14:paraId="2075C794" w14:textId="77777777" w:rsidR="001E2274" w:rsidRDefault="00D17364" w:rsidP="006050C5">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5B2DBED0" w14:textId="1BC645F0" w:rsidR="001E2274" w:rsidRDefault="006050C5" w:rsidP="006050C5">
      <w:pPr>
        <w:rPr>
          <w:b w:val="0"/>
          <w:bCs w:val="0"/>
          <w:caps/>
          <w:sz w:val="24"/>
          <w:szCs w:val="24"/>
          <w:rtl/>
        </w:rPr>
      </w:pPr>
      <w:r>
        <w:rPr>
          <w:rFonts w:hint="cs"/>
          <w:b w:val="0"/>
          <w:bCs w:val="0"/>
          <w:caps/>
          <w:sz w:val="24"/>
          <w:szCs w:val="24"/>
          <w:rtl/>
        </w:rPr>
        <w:t xml:space="preserve">טוב אז קדימה בבקשה </w:t>
      </w:r>
    </w:p>
    <w:p w14:paraId="07F75923" w14:textId="77777777" w:rsidR="001E2274" w:rsidRDefault="001E2274" w:rsidP="006050C5">
      <w:pPr>
        <w:rPr>
          <w:b w:val="0"/>
          <w:bCs w:val="0"/>
          <w:caps/>
          <w:sz w:val="24"/>
          <w:szCs w:val="24"/>
          <w:rtl/>
        </w:rPr>
      </w:pPr>
    </w:p>
    <w:p w14:paraId="11632BF8" w14:textId="77777777" w:rsidR="001E2274" w:rsidRDefault="00D70D61" w:rsidP="006050C5">
      <w:pPr>
        <w:rPr>
          <w:caps/>
          <w:sz w:val="24"/>
          <w:szCs w:val="24"/>
          <w:u w:val="single"/>
          <w:rtl/>
        </w:rPr>
      </w:pPr>
      <w:r w:rsidRPr="00D70D61">
        <w:rPr>
          <w:rFonts w:hint="cs"/>
          <w:caps/>
          <w:sz w:val="24"/>
          <w:szCs w:val="24"/>
          <w:u w:val="single"/>
          <w:rtl/>
        </w:rPr>
        <w:t>מר שמואל רוטמן - ממלא מקום וסגן ראש העיר יהוד</w:t>
      </w:r>
      <w:r w:rsidR="001E2274">
        <w:rPr>
          <w:rFonts w:hint="cs"/>
          <w:caps/>
          <w:sz w:val="24"/>
          <w:szCs w:val="24"/>
          <w:u w:val="single"/>
          <w:rtl/>
        </w:rPr>
        <w:t>:</w:t>
      </w:r>
    </w:p>
    <w:p w14:paraId="28D2C63F" w14:textId="617645DD" w:rsidR="001E2274" w:rsidRDefault="006050C5" w:rsidP="006050C5">
      <w:pPr>
        <w:rPr>
          <w:b w:val="0"/>
          <w:bCs w:val="0"/>
          <w:caps/>
          <w:sz w:val="24"/>
          <w:szCs w:val="24"/>
          <w:rtl/>
        </w:rPr>
      </w:pPr>
      <w:r>
        <w:rPr>
          <w:rFonts w:hint="cs"/>
          <w:b w:val="0"/>
          <w:bCs w:val="0"/>
          <w:caps/>
          <w:sz w:val="24"/>
          <w:szCs w:val="24"/>
          <w:rtl/>
        </w:rPr>
        <w:t xml:space="preserve">אני רק אסכם את העניין הזה כדי שלא להישאר לא ברורים, מבחינתנו החלופות סליחה </w:t>
      </w:r>
    </w:p>
    <w:p w14:paraId="37234A90" w14:textId="77777777" w:rsidR="001E2274" w:rsidRDefault="001E2274" w:rsidP="006050C5">
      <w:pPr>
        <w:rPr>
          <w:b w:val="0"/>
          <w:bCs w:val="0"/>
          <w:caps/>
          <w:sz w:val="24"/>
          <w:szCs w:val="24"/>
          <w:rtl/>
        </w:rPr>
      </w:pPr>
    </w:p>
    <w:p w14:paraId="5719AE28" w14:textId="77777777" w:rsidR="001E2274" w:rsidRDefault="00951BBC" w:rsidP="006050C5">
      <w:pPr>
        <w:rPr>
          <w:caps/>
          <w:sz w:val="24"/>
          <w:szCs w:val="24"/>
          <w:u w:val="single"/>
          <w:rtl/>
        </w:rPr>
      </w:pPr>
      <w:r w:rsidRPr="00951BBC">
        <w:rPr>
          <w:rFonts w:hint="cs"/>
          <w:caps/>
          <w:sz w:val="24"/>
          <w:szCs w:val="24"/>
          <w:u w:val="single"/>
          <w:rtl/>
        </w:rPr>
        <w:t>מר אמנון סעד - ראש העיר יהוד מונוסון</w:t>
      </w:r>
      <w:r w:rsidR="001E2274">
        <w:rPr>
          <w:rFonts w:hint="cs"/>
          <w:caps/>
          <w:sz w:val="24"/>
          <w:szCs w:val="24"/>
          <w:u w:val="single"/>
          <w:rtl/>
        </w:rPr>
        <w:t>:</w:t>
      </w:r>
    </w:p>
    <w:p w14:paraId="27FAD5A4" w14:textId="249A862A" w:rsidR="001E2274" w:rsidRDefault="006050C5" w:rsidP="006050C5">
      <w:pPr>
        <w:rPr>
          <w:b w:val="0"/>
          <w:bCs w:val="0"/>
          <w:caps/>
          <w:sz w:val="24"/>
          <w:szCs w:val="24"/>
          <w:rtl/>
        </w:rPr>
      </w:pPr>
      <w:r>
        <w:rPr>
          <w:rFonts w:hint="cs"/>
          <w:b w:val="0"/>
          <w:bCs w:val="0"/>
          <w:caps/>
          <w:sz w:val="24"/>
          <w:szCs w:val="24"/>
          <w:rtl/>
        </w:rPr>
        <w:t>אני אסכם ...</w:t>
      </w:r>
    </w:p>
    <w:p w14:paraId="5FF04EA7" w14:textId="77777777" w:rsidR="001E2274" w:rsidRDefault="001E2274" w:rsidP="006050C5">
      <w:pPr>
        <w:rPr>
          <w:b w:val="0"/>
          <w:bCs w:val="0"/>
          <w:caps/>
          <w:sz w:val="24"/>
          <w:szCs w:val="24"/>
          <w:rtl/>
        </w:rPr>
      </w:pPr>
    </w:p>
    <w:p w14:paraId="6901D467" w14:textId="77777777" w:rsidR="001E2274" w:rsidRDefault="00D70D61" w:rsidP="006050C5">
      <w:pPr>
        <w:rPr>
          <w:caps/>
          <w:sz w:val="24"/>
          <w:szCs w:val="24"/>
          <w:u w:val="single"/>
          <w:rtl/>
        </w:rPr>
      </w:pPr>
      <w:r w:rsidRPr="00D70D61">
        <w:rPr>
          <w:rFonts w:hint="cs"/>
          <w:caps/>
          <w:sz w:val="24"/>
          <w:szCs w:val="24"/>
          <w:u w:val="single"/>
          <w:rtl/>
        </w:rPr>
        <w:t>מר שמואל רוטמן - ממלא מקום וסגן ראש העיר יהוד</w:t>
      </w:r>
      <w:r w:rsidR="001E2274">
        <w:rPr>
          <w:rFonts w:hint="cs"/>
          <w:caps/>
          <w:sz w:val="24"/>
          <w:szCs w:val="24"/>
          <w:u w:val="single"/>
          <w:rtl/>
        </w:rPr>
        <w:t>:</w:t>
      </w:r>
    </w:p>
    <w:p w14:paraId="470A0C78" w14:textId="0F3B1784" w:rsidR="001E2274" w:rsidRDefault="006050C5" w:rsidP="006050C5">
      <w:pPr>
        <w:rPr>
          <w:b w:val="0"/>
          <w:bCs w:val="0"/>
          <w:caps/>
          <w:sz w:val="24"/>
          <w:szCs w:val="24"/>
          <w:rtl/>
        </w:rPr>
      </w:pPr>
      <w:r>
        <w:rPr>
          <w:rFonts w:hint="cs"/>
          <w:b w:val="0"/>
          <w:bCs w:val="0"/>
          <w:caps/>
          <w:sz w:val="24"/>
          <w:szCs w:val="24"/>
          <w:rtl/>
        </w:rPr>
        <w:t xml:space="preserve">אה סליחה סליחה </w:t>
      </w:r>
    </w:p>
    <w:p w14:paraId="21063C6E" w14:textId="77777777" w:rsidR="001E2274" w:rsidRDefault="001E2274" w:rsidP="006050C5">
      <w:pPr>
        <w:rPr>
          <w:b w:val="0"/>
          <w:bCs w:val="0"/>
          <w:caps/>
          <w:sz w:val="24"/>
          <w:szCs w:val="24"/>
          <w:rtl/>
        </w:rPr>
      </w:pPr>
    </w:p>
    <w:p w14:paraId="2439F432" w14:textId="77777777" w:rsidR="001E2274" w:rsidRDefault="00D17364" w:rsidP="006050C5">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4C4FBD80" w14:textId="063E6F21" w:rsidR="001E2274" w:rsidRDefault="006050C5" w:rsidP="006050C5">
      <w:pPr>
        <w:rPr>
          <w:b w:val="0"/>
          <w:bCs w:val="0"/>
          <w:caps/>
          <w:sz w:val="24"/>
          <w:szCs w:val="24"/>
          <w:rtl/>
        </w:rPr>
      </w:pPr>
      <w:r>
        <w:rPr>
          <w:rFonts w:hint="cs"/>
          <w:b w:val="0"/>
          <w:bCs w:val="0"/>
          <w:caps/>
          <w:sz w:val="24"/>
          <w:szCs w:val="24"/>
          <w:rtl/>
        </w:rPr>
        <w:t xml:space="preserve">כן </w:t>
      </w:r>
    </w:p>
    <w:p w14:paraId="074900AF" w14:textId="77777777" w:rsidR="001E2274" w:rsidRDefault="001E2274" w:rsidP="006050C5">
      <w:pPr>
        <w:rPr>
          <w:b w:val="0"/>
          <w:bCs w:val="0"/>
          <w:caps/>
          <w:sz w:val="24"/>
          <w:szCs w:val="24"/>
          <w:rtl/>
        </w:rPr>
      </w:pPr>
    </w:p>
    <w:p w14:paraId="39E3E98A" w14:textId="77777777" w:rsidR="001E2274" w:rsidRDefault="00951BBC" w:rsidP="006050C5">
      <w:pPr>
        <w:rPr>
          <w:caps/>
          <w:sz w:val="24"/>
          <w:szCs w:val="24"/>
          <w:u w:val="single"/>
          <w:rtl/>
        </w:rPr>
      </w:pPr>
      <w:r w:rsidRPr="00951BBC">
        <w:rPr>
          <w:rFonts w:hint="cs"/>
          <w:caps/>
          <w:sz w:val="24"/>
          <w:szCs w:val="24"/>
          <w:u w:val="single"/>
          <w:rtl/>
        </w:rPr>
        <w:t>מר אמנון סעד - ראש העיר יהוד מונוסון</w:t>
      </w:r>
      <w:r w:rsidR="001E2274">
        <w:rPr>
          <w:rFonts w:hint="cs"/>
          <w:caps/>
          <w:sz w:val="24"/>
          <w:szCs w:val="24"/>
          <w:u w:val="single"/>
          <w:rtl/>
        </w:rPr>
        <w:t>:</w:t>
      </w:r>
    </w:p>
    <w:p w14:paraId="0A330089" w14:textId="5E59E646" w:rsidR="001E2274" w:rsidRDefault="006050C5" w:rsidP="006050C5">
      <w:pPr>
        <w:rPr>
          <w:b w:val="0"/>
          <w:bCs w:val="0"/>
          <w:caps/>
          <w:sz w:val="24"/>
          <w:szCs w:val="24"/>
          <w:rtl/>
        </w:rPr>
      </w:pPr>
      <w:r>
        <w:rPr>
          <w:rFonts w:hint="cs"/>
          <w:b w:val="0"/>
          <w:bCs w:val="0"/>
          <w:caps/>
          <w:sz w:val="24"/>
          <w:szCs w:val="24"/>
          <w:rtl/>
        </w:rPr>
        <w:t xml:space="preserve">שאנחנו מתנגדים בכלל לעצם הרעיון ... שזו חוצפה מישהו קנה מאה עשרים ובטוח שיתנו לו מאתיים חמישים, זה שתיים, שלוש אני מאוד מאוכזב שהיזם פה לא </w:t>
      </w:r>
      <w:r w:rsidR="00EC6F9B">
        <w:rPr>
          <w:rFonts w:hint="cs"/>
          <w:b w:val="0"/>
          <w:bCs w:val="0"/>
          <w:caps/>
          <w:sz w:val="24"/>
          <w:szCs w:val="24"/>
          <w:rtl/>
        </w:rPr>
        <w:t>(לא ברור) למרות ש, דיברנו על זה שיש אופציה אחרת ש ... אותו כלכלית כי מה הוא אמר הוא אמר (לא ברור) לא כלכלי לך, נתתי לך אופציה כלכלית, למה אתה לא עונה לזה? אז אני</w:t>
      </w:r>
      <w:r w:rsidR="000F703D">
        <w:rPr>
          <w:rFonts w:hint="cs"/>
          <w:b w:val="0"/>
          <w:bCs w:val="0"/>
          <w:caps/>
          <w:sz w:val="24"/>
          <w:szCs w:val="24"/>
          <w:rtl/>
        </w:rPr>
        <w:t xml:space="preserve"> </w:t>
      </w:r>
      <w:r w:rsidR="00EC6F9B">
        <w:rPr>
          <w:rFonts w:hint="cs"/>
          <w:b w:val="0"/>
          <w:bCs w:val="0"/>
          <w:caps/>
          <w:sz w:val="24"/>
          <w:szCs w:val="24"/>
          <w:rtl/>
        </w:rPr>
        <w:t xml:space="preserve">... אני אלך לכל הערכאות כי אני חושב שזה פתרון רע, תודה </w:t>
      </w:r>
    </w:p>
    <w:p w14:paraId="16AC004F" w14:textId="77777777" w:rsidR="001E2274" w:rsidRDefault="001E2274" w:rsidP="006050C5">
      <w:pPr>
        <w:rPr>
          <w:b w:val="0"/>
          <w:bCs w:val="0"/>
          <w:caps/>
          <w:sz w:val="24"/>
          <w:szCs w:val="24"/>
          <w:rtl/>
        </w:rPr>
      </w:pPr>
    </w:p>
    <w:p w14:paraId="7F3014D0" w14:textId="77777777" w:rsidR="001E2274" w:rsidRDefault="00D17364" w:rsidP="006050C5">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13F59835" w14:textId="7783325D" w:rsidR="001E2274" w:rsidRDefault="00EC6F9B" w:rsidP="006050C5">
      <w:pPr>
        <w:rPr>
          <w:b w:val="0"/>
          <w:bCs w:val="0"/>
          <w:caps/>
          <w:sz w:val="24"/>
          <w:szCs w:val="24"/>
          <w:rtl/>
        </w:rPr>
      </w:pPr>
      <w:r>
        <w:rPr>
          <w:rFonts w:hint="cs"/>
          <w:b w:val="0"/>
          <w:bCs w:val="0"/>
          <w:caps/>
          <w:sz w:val="24"/>
          <w:szCs w:val="24"/>
          <w:rtl/>
        </w:rPr>
        <w:t xml:space="preserve">קדימה כן בבקשה </w:t>
      </w:r>
    </w:p>
    <w:p w14:paraId="5F949C28" w14:textId="77777777" w:rsidR="001E2274" w:rsidRDefault="001E2274" w:rsidP="006050C5">
      <w:pPr>
        <w:rPr>
          <w:b w:val="0"/>
          <w:bCs w:val="0"/>
          <w:caps/>
          <w:sz w:val="24"/>
          <w:szCs w:val="24"/>
          <w:rtl/>
        </w:rPr>
      </w:pPr>
    </w:p>
    <w:p w14:paraId="5196F2E1" w14:textId="77777777" w:rsidR="001E2274" w:rsidRDefault="00D70D61" w:rsidP="006050C5">
      <w:pPr>
        <w:rPr>
          <w:caps/>
          <w:sz w:val="24"/>
          <w:szCs w:val="24"/>
          <w:u w:val="single"/>
          <w:rtl/>
        </w:rPr>
      </w:pPr>
      <w:r w:rsidRPr="00D70D61">
        <w:rPr>
          <w:rFonts w:hint="cs"/>
          <w:caps/>
          <w:sz w:val="24"/>
          <w:szCs w:val="24"/>
          <w:u w:val="single"/>
          <w:rtl/>
        </w:rPr>
        <w:t>מר שמואל רוטמן - ממלא מקום וסגן ראש העיר יהוד</w:t>
      </w:r>
      <w:r w:rsidR="001E2274">
        <w:rPr>
          <w:rFonts w:hint="cs"/>
          <w:caps/>
          <w:sz w:val="24"/>
          <w:szCs w:val="24"/>
          <w:u w:val="single"/>
          <w:rtl/>
        </w:rPr>
        <w:t>:</w:t>
      </w:r>
    </w:p>
    <w:p w14:paraId="320888C4" w14:textId="729B79A7" w:rsidR="001E2274" w:rsidRDefault="00EC6F9B" w:rsidP="006050C5">
      <w:pPr>
        <w:rPr>
          <w:b w:val="0"/>
          <w:bCs w:val="0"/>
          <w:caps/>
          <w:sz w:val="24"/>
          <w:szCs w:val="24"/>
          <w:rtl/>
        </w:rPr>
      </w:pPr>
      <w:r>
        <w:rPr>
          <w:rFonts w:hint="cs"/>
          <w:b w:val="0"/>
          <w:bCs w:val="0"/>
          <w:caps/>
          <w:sz w:val="24"/>
          <w:szCs w:val="24"/>
          <w:rtl/>
        </w:rPr>
        <w:t>אתה רוצה להגיד משהו?</w:t>
      </w:r>
    </w:p>
    <w:p w14:paraId="633792FB" w14:textId="77777777" w:rsidR="001E2274" w:rsidRDefault="001E2274" w:rsidP="006050C5">
      <w:pPr>
        <w:rPr>
          <w:b w:val="0"/>
          <w:bCs w:val="0"/>
          <w:caps/>
          <w:sz w:val="24"/>
          <w:szCs w:val="24"/>
          <w:rtl/>
        </w:rPr>
      </w:pPr>
    </w:p>
    <w:p w14:paraId="72B62EF4" w14:textId="77777777" w:rsidR="001E2274" w:rsidRDefault="005E0962" w:rsidP="006050C5">
      <w:pPr>
        <w:rPr>
          <w:caps/>
          <w:sz w:val="24"/>
          <w:szCs w:val="24"/>
          <w:u w:val="single"/>
          <w:rtl/>
        </w:rPr>
      </w:pPr>
      <w:r w:rsidRPr="005E0962">
        <w:rPr>
          <w:rFonts w:hint="cs"/>
          <w:caps/>
          <w:sz w:val="24"/>
          <w:szCs w:val="24"/>
          <w:u w:val="single"/>
          <w:rtl/>
        </w:rPr>
        <w:t>דובר</w:t>
      </w:r>
      <w:r w:rsidR="001E2274">
        <w:rPr>
          <w:rFonts w:hint="cs"/>
          <w:caps/>
          <w:sz w:val="24"/>
          <w:szCs w:val="24"/>
          <w:u w:val="single"/>
          <w:rtl/>
        </w:rPr>
        <w:t>:</w:t>
      </w:r>
    </w:p>
    <w:p w14:paraId="10C7EC66" w14:textId="26F07B48" w:rsidR="001E2274" w:rsidRDefault="00A42FEB" w:rsidP="006050C5">
      <w:pPr>
        <w:rPr>
          <w:b w:val="0"/>
          <w:bCs w:val="0"/>
          <w:caps/>
          <w:sz w:val="24"/>
          <w:szCs w:val="24"/>
          <w:rtl/>
        </w:rPr>
      </w:pPr>
      <w:r>
        <w:rPr>
          <w:rFonts w:hint="cs"/>
          <w:b w:val="0"/>
          <w:bCs w:val="0"/>
          <w:caps/>
          <w:sz w:val="24"/>
          <w:szCs w:val="24"/>
          <w:rtl/>
        </w:rPr>
        <w:t>אני אמרתי את מה שאמרתי לכם</w:t>
      </w:r>
    </w:p>
    <w:p w14:paraId="660E88F7" w14:textId="77777777" w:rsidR="001E2274" w:rsidRDefault="001E2274" w:rsidP="006050C5">
      <w:pPr>
        <w:rPr>
          <w:b w:val="0"/>
          <w:bCs w:val="0"/>
          <w:caps/>
          <w:sz w:val="24"/>
          <w:szCs w:val="24"/>
          <w:rtl/>
        </w:rPr>
      </w:pPr>
    </w:p>
    <w:p w14:paraId="373604C1" w14:textId="77777777" w:rsidR="001E2274" w:rsidRDefault="00D17364" w:rsidP="006050C5">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0602BDF0" w14:textId="52343083" w:rsidR="001E2274" w:rsidRDefault="00A42FEB" w:rsidP="006050C5">
      <w:pPr>
        <w:rPr>
          <w:b w:val="0"/>
          <w:bCs w:val="0"/>
          <w:caps/>
          <w:sz w:val="24"/>
          <w:szCs w:val="24"/>
          <w:rtl/>
        </w:rPr>
      </w:pPr>
      <w:r>
        <w:rPr>
          <w:rFonts w:hint="cs"/>
          <w:b w:val="0"/>
          <w:bCs w:val="0"/>
          <w:caps/>
          <w:sz w:val="24"/>
          <w:szCs w:val="24"/>
          <w:rtl/>
        </w:rPr>
        <w:t>טוב קדימה רק שניה בוא תשלים רגע אתה</w:t>
      </w:r>
      <w:r w:rsidR="000F703D">
        <w:rPr>
          <w:rFonts w:hint="cs"/>
          <w:b w:val="0"/>
          <w:bCs w:val="0"/>
          <w:caps/>
          <w:sz w:val="24"/>
          <w:szCs w:val="24"/>
          <w:rtl/>
        </w:rPr>
        <w:t xml:space="preserve"> </w:t>
      </w:r>
      <w:r>
        <w:rPr>
          <w:rFonts w:hint="cs"/>
          <w:b w:val="0"/>
          <w:bCs w:val="0"/>
          <w:caps/>
          <w:sz w:val="24"/>
          <w:szCs w:val="24"/>
          <w:rtl/>
        </w:rPr>
        <w:t>...</w:t>
      </w:r>
    </w:p>
    <w:p w14:paraId="56A94724" w14:textId="77777777" w:rsidR="001E2274" w:rsidRDefault="001E2274" w:rsidP="006050C5">
      <w:pPr>
        <w:rPr>
          <w:b w:val="0"/>
          <w:bCs w:val="0"/>
          <w:caps/>
          <w:sz w:val="24"/>
          <w:szCs w:val="24"/>
          <w:rtl/>
        </w:rPr>
      </w:pPr>
    </w:p>
    <w:p w14:paraId="64046B49" w14:textId="77777777" w:rsidR="001E2274" w:rsidRDefault="00D70D61" w:rsidP="006050C5">
      <w:pPr>
        <w:rPr>
          <w:caps/>
          <w:sz w:val="24"/>
          <w:szCs w:val="24"/>
          <w:u w:val="single"/>
          <w:rtl/>
        </w:rPr>
      </w:pPr>
      <w:r w:rsidRPr="00D70D61">
        <w:rPr>
          <w:rFonts w:hint="cs"/>
          <w:caps/>
          <w:sz w:val="24"/>
          <w:szCs w:val="24"/>
          <w:u w:val="single"/>
          <w:rtl/>
        </w:rPr>
        <w:t>מר שמואל רוטמן - ממלא מקום וסגן ראש העיר יהוד</w:t>
      </w:r>
      <w:r w:rsidR="001E2274">
        <w:rPr>
          <w:rFonts w:hint="cs"/>
          <w:caps/>
          <w:sz w:val="24"/>
          <w:szCs w:val="24"/>
          <w:u w:val="single"/>
          <w:rtl/>
        </w:rPr>
        <w:t>:</w:t>
      </w:r>
    </w:p>
    <w:p w14:paraId="056EACC7" w14:textId="2E6140EC" w:rsidR="001E2274" w:rsidRDefault="00A42FEB" w:rsidP="006050C5">
      <w:pPr>
        <w:rPr>
          <w:b w:val="0"/>
          <w:bCs w:val="0"/>
          <w:caps/>
          <w:sz w:val="24"/>
          <w:szCs w:val="24"/>
          <w:rtl/>
        </w:rPr>
      </w:pPr>
      <w:r>
        <w:rPr>
          <w:rFonts w:hint="cs"/>
          <w:b w:val="0"/>
          <w:bCs w:val="0"/>
          <w:caps/>
          <w:sz w:val="24"/>
          <w:szCs w:val="24"/>
          <w:rtl/>
        </w:rPr>
        <w:t>אבל אני מבקש אחר כך שהיזם יתייחס</w:t>
      </w:r>
      <w:r w:rsidR="000F703D">
        <w:rPr>
          <w:rFonts w:hint="cs"/>
          <w:b w:val="0"/>
          <w:bCs w:val="0"/>
          <w:caps/>
          <w:sz w:val="24"/>
          <w:szCs w:val="24"/>
          <w:rtl/>
        </w:rPr>
        <w:t xml:space="preserve"> </w:t>
      </w:r>
      <w:r>
        <w:rPr>
          <w:rFonts w:hint="cs"/>
          <w:b w:val="0"/>
          <w:bCs w:val="0"/>
          <w:caps/>
          <w:sz w:val="24"/>
          <w:szCs w:val="24"/>
          <w:rtl/>
        </w:rPr>
        <w:t>...</w:t>
      </w:r>
    </w:p>
    <w:p w14:paraId="371B20FF" w14:textId="77777777" w:rsidR="001E2274" w:rsidRDefault="001E2274" w:rsidP="006050C5">
      <w:pPr>
        <w:rPr>
          <w:b w:val="0"/>
          <w:bCs w:val="0"/>
          <w:caps/>
          <w:sz w:val="24"/>
          <w:szCs w:val="24"/>
          <w:rtl/>
        </w:rPr>
      </w:pPr>
    </w:p>
    <w:p w14:paraId="1A2F203A" w14:textId="77777777" w:rsidR="001E2274" w:rsidRDefault="00D17364" w:rsidP="006050C5">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238162E8" w14:textId="1894A949" w:rsidR="001E2274" w:rsidRDefault="00A42FEB" w:rsidP="006050C5">
      <w:pPr>
        <w:rPr>
          <w:b w:val="0"/>
          <w:bCs w:val="0"/>
          <w:caps/>
          <w:sz w:val="24"/>
          <w:szCs w:val="24"/>
          <w:rtl/>
        </w:rPr>
      </w:pPr>
      <w:r>
        <w:rPr>
          <w:rFonts w:hint="cs"/>
          <w:b w:val="0"/>
          <w:bCs w:val="0"/>
          <w:caps/>
          <w:sz w:val="24"/>
          <w:szCs w:val="24"/>
          <w:rtl/>
        </w:rPr>
        <w:t>רגע היזם ודאי מה הוא ירצה להתייחס אני מניח</w:t>
      </w:r>
    </w:p>
    <w:p w14:paraId="26CDA636" w14:textId="77777777" w:rsidR="001E2274" w:rsidRDefault="001E2274" w:rsidP="006050C5">
      <w:pPr>
        <w:rPr>
          <w:b w:val="0"/>
          <w:bCs w:val="0"/>
          <w:caps/>
          <w:sz w:val="24"/>
          <w:szCs w:val="24"/>
          <w:rtl/>
        </w:rPr>
      </w:pPr>
    </w:p>
    <w:p w14:paraId="58EC1A31" w14:textId="77777777" w:rsidR="001E2274" w:rsidRDefault="00D70D61" w:rsidP="006050C5">
      <w:pPr>
        <w:rPr>
          <w:caps/>
          <w:sz w:val="24"/>
          <w:szCs w:val="24"/>
          <w:u w:val="single"/>
          <w:rtl/>
        </w:rPr>
      </w:pPr>
      <w:r w:rsidRPr="00D70D61">
        <w:rPr>
          <w:rFonts w:hint="cs"/>
          <w:caps/>
          <w:sz w:val="24"/>
          <w:szCs w:val="24"/>
          <w:u w:val="single"/>
          <w:rtl/>
        </w:rPr>
        <w:t>מר שמואל רוטמן - ממלא מקום וסגן ראש העיר יהוד</w:t>
      </w:r>
      <w:r w:rsidR="001E2274">
        <w:rPr>
          <w:rFonts w:hint="cs"/>
          <w:caps/>
          <w:sz w:val="24"/>
          <w:szCs w:val="24"/>
          <w:u w:val="single"/>
          <w:rtl/>
        </w:rPr>
        <w:t>:</w:t>
      </w:r>
    </w:p>
    <w:p w14:paraId="4E945FAE" w14:textId="1CF40838" w:rsidR="001E2274" w:rsidRDefault="00A42FEB" w:rsidP="006050C5">
      <w:pPr>
        <w:rPr>
          <w:b w:val="0"/>
          <w:bCs w:val="0"/>
          <w:caps/>
          <w:sz w:val="24"/>
          <w:szCs w:val="24"/>
          <w:rtl/>
        </w:rPr>
      </w:pPr>
      <w:r>
        <w:rPr>
          <w:rFonts w:hint="cs"/>
          <w:b w:val="0"/>
          <w:bCs w:val="0"/>
          <w:caps/>
          <w:sz w:val="24"/>
          <w:szCs w:val="24"/>
          <w:rtl/>
        </w:rPr>
        <w:lastRenderedPageBreak/>
        <w:t xml:space="preserve">בסדר גם לנקודה הזו כי אנחנו הולכים דרך ארוכה ביחד והיו לנו תקיעות כף וכו, אנחנו לא דובון לא לא שסתם רוצה להזיק. כרגע לפי מה שאנחנו מבינים את כל הסוגיה כל הדבר הזה מונח על השולחן, לא בשביל מיצוי זכויות על הקרקע וכו זה מקום מספיק צפוף יש ועדת מתאר יש תוכנית מתאר שאפשר לקרוא אותה אתם אתם </w:t>
      </w:r>
      <w:r w:rsidR="001C7F24">
        <w:rPr>
          <w:rFonts w:hint="cs"/>
          <w:b w:val="0"/>
          <w:bCs w:val="0"/>
          <w:caps/>
          <w:sz w:val="24"/>
          <w:szCs w:val="24"/>
          <w:rtl/>
        </w:rPr>
        <w:t>סיכמתם שהיא לא שהיא לא עומדת לצופף את מונוסון במגורים אפילו ביחידה אחת בסדר? עכשיו לכן אין לנו שום אינטרס לצופף. אם מדובר על משהו שייתן פתרון כלכלי זה מה שאנחנו מנסים להבין כי כל גם כבוד היושב ראש שהעלה בפעם הראשונה, אנחנו הבנו שהשיקול העיקרי לדיון הזה, שזה כלכלי היום לבנות יחידות דיור מוגן ב, פחות ממאתיים חמישים יחידות. עכשיו עכשיו אנחנו אומרים אנחנו לא חושבים שזה לא תפקידנו ולא תפקיד הוועדה לפתור בעיות כלכליות ליזם שקנה את זה ב, במחיר מופקע. יחד עם זה אנחנו יש לנו בעיר ואנחנו מכירים את הפרטים, מתחמי דיור מוגן</w:t>
      </w:r>
    </w:p>
    <w:p w14:paraId="3A6E3BB6" w14:textId="77777777" w:rsidR="001E2274" w:rsidRDefault="001E2274" w:rsidP="006050C5">
      <w:pPr>
        <w:rPr>
          <w:b w:val="0"/>
          <w:bCs w:val="0"/>
          <w:caps/>
          <w:sz w:val="24"/>
          <w:szCs w:val="24"/>
          <w:rtl/>
        </w:rPr>
      </w:pPr>
    </w:p>
    <w:p w14:paraId="7B7E0C44" w14:textId="77777777" w:rsidR="001E2274" w:rsidRDefault="00D17364" w:rsidP="006050C5">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63C3AE91" w14:textId="74B5BF6F" w:rsidR="001E2274" w:rsidRDefault="001C7F24" w:rsidP="006050C5">
      <w:pPr>
        <w:rPr>
          <w:b w:val="0"/>
          <w:bCs w:val="0"/>
          <w:caps/>
          <w:sz w:val="24"/>
          <w:szCs w:val="24"/>
          <w:rtl/>
        </w:rPr>
      </w:pPr>
      <w:r>
        <w:rPr>
          <w:rFonts w:hint="cs"/>
          <w:b w:val="0"/>
          <w:bCs w:val="0"/>
          <w:caps/>
          <w:sz w:val="24"/>
          <w:szCs w:val="24"/>
          <w:rtl/>
        </w:rPr>
        <w:t>זה נאמר כבר ארבע פעמים</w:t>
      </w:r>
    </w:p>
    <w:p w14:paraId="31F583A5" w14:textId="77777777" w:rsidR="001E2274" w:rsidRDefault="001E2274" w:rsidP="006050C5">
      <w:pPr>
        <w:rPr>
          <w:b w:val="0"/>
          <w:bCs w:val="0"/>
          <w:caps/>
          <w:sz w:val="24"/>
          <w:szCs w:val="24"/>
          <w:rtl/>
        </w:rPr>
      </w:pPr>
    </w:p>
    <w:p w14:paraId="5D58A8F9" w14:textId="77777777" w:rsidR="001E2274" w:rsidRDefault="00D70D61" w:rsidP="006050C5">
      <w:pPr>
        <w:rPr>
          <w:caps/>
          <w:sz w:val="24"/>
          <w:szCs w:val="24"/>
          <w:u w:val="single"/>
          <w:rtl/>
        </w:rPr>
      </w:pPr>
      <w:r w:rsidRPr="00D70D61">
        <w:rPr>
          <w:rFonts w:hint="cs"/>
          <w:caps/>
          <w:sz w:val="24"/>
          <w:szCs w:val="24"/>
          <w:u w:val="single"/>
          <w:rtl/>
        </w:rPr>
        <w:t>מר שמואל רוטמן - ממלא מקום וסגן ראש העיר יהוד</w:t>
      </w:r>
      <w:r w:rsidR="001E2274">
        <w:rPr>
          <w:rFonts w:hint="cs"/>
          <w:caps/>
          <w:sz w:val="24"/>
          <w:szCs w:val="24"/>
          <w:u w:val="single"/>
          <w:rtl/>
        </w:rPr>
        <w:t>:</w:t>
      </w:r>
    </w:p>
    <w:p w14:paraId="2F0FE51B" w14:textId="2DA99227" w:rsidR="001E2274" w:rsidRDefault="001C7F24" w:rsidP="006050C5">
      <w:pPr>
        <w:rPr>
          <w:b w:val="0"/>
          <w:bCs w:val="0"/>
          <w:caps/>
          <w:sz w:val="24"/>
          <w:szCs w:val="24"/>
          <w:rtl/>
        </w:rPr>
      </w:pPr>
      <w:r>
        <w:rPr>
          <w:rFonts w:hint="cs"/>
          <w:b w:val="0"/>
          <w:bCs w:val="0"/>
          <w:caps/>
          <w:sz w:val="24"/>
          <w:szCs w:val="24"/>
          <w:rtl/>
        </w:rPr>
        <w:t>לא לא אבל לא אני רוצה לחדד את זה, יש לנו מתקני דיור מוגן שאין להם זכות קיום בדיוק אותו הדבר. אבל יש לנו רצון כן אנחנו לא נגד דיור מוגן, אפילו בגדות שני המגרשים של של אחד עשרה דונם ביחד הם הם לא ברי מימוש מכיוון שבכל אחד מהם הוגדרו מאה חמישים יחידות ואף יזם לא יכול לבנות מאה חמישים יחידות. אנחנו רוצים להתנדב, לא להתנדב, זה לטובת העיר לטובת כולם, לבוא ולהתחייב בפני הוועדה נסב את הדבר הזה לדיור</w:t>
      </w:r>
      <w:r w:rsidR="000F703D">
        <w:rPr>
          <w:rFonts w:hint="cs"/>
          <w:b w:val="0"/>
          <w:bCs w:val="0"/>
          <w:caps/>
          <w:sz w:val="24"/>
          <w:szCs w:val="24"/>
          <w:rtl/>
        </w:rPr>
        <w:t xml:space="preserve"> </w:t>
      </w:r>
      <w:r>
        <w:rPr>
          <w:rFonts w:hint="cs"/>
          <w:b w:val="0"/>
          <w:bCs w:val="0"/>
          <w:caps/>
          <w:sz w:val="24"/>
          <w:szCs w:val="24"/>
          <w:rtl/>
        </w:rPr>
        <w:t xml:space="preserve">שעונה ל, לדרישה הכלכלית שפותר ליזם את הדרישה הכלכל והוא מסכים ואנחנו נתחייב להוסיף יותר ממאה עשרים יחידות שאנחנו מונים פה, בכל מתחם שאתה, </w:t>
      </w:r>
      <w:r w:rsidR="00C318F9">
        <w:rPr>
          <w:rFonts w:hint="cs"/>
          <w:b w:val="0"/>
          <w:bCs w:val="0"/>
          <w:caps/>
          <w:sz w:val="24"/>
          <w:szCs w:val="24"/>
          <w:rtl/>
        </w:rPr>
        <w:t xml:space="preserve">אנחנו מוכנים אפילו לעשות את זה בתבע משותפת באותה התבע, אם הוועדה לא סומכת עלינו. יש ממש מבחינה תכנונית הדבר הזה הוא עקום שלוש פעמים. גם לצופף פה על מגרש של שני דונם שאנחנו מסתכלים וכבוד היושב ראש אתה הערת לנו על - סמך מה אנחנו אומרים שהמתחם הזה צפוף מאוד, האם אנחנו משווים. עשינו בדקנו </w:t>
      </w:r>
      <w:r w:rsidR="00C318F9">
        <w:rPr>
          <w:b w:val="0"/>
          <w:bCs w:val="0"/>
          <w:caps/>
          <w:sz w:val="24"/>
          <w:szCs w:val="24"/>
          <w:rtl/>
        </w:rPr>
        <w:t>–</w:t>
      </w:r>
      <w:r w:rsidR="00C318F9">
        <w:rPr>
          <w:rFonts w:hint="cs"/>
          <w:b w:val="0"/>
          <w:bCs w:val="0"/>
          <w:caps/>
          <w:sz w:val="24"/>
          <w:szCs w:val="24"/>
          <w:rtl/>
        </w:rPr>
        <w:t xml:space="preserve"> לא מצאנו שום דבר שמתקרב. יש פה דוגמא שלחנו לכם אני מבקש שתתייחסו לזה, תשעה עשר מתחמים בארץ כולל המתחם וסליחה שאני מזכיר את זה של הוד השרון שהיה עליו שדחו את הערר בוועדת הערר הארצית. ההבדל הקטן ששם יש הגדילו למאתיים ארבעים ושתיים על שבעה נקודה שלושה דונם. זה זה זה צפיפות של שלושים ושש יחידות לדונם. היינו בחמישים ותשע אין ב, בשדה דב, בשדה דב, שזה אזור יקר מאוד</w:t>
      </w:r>
      <w:r w:rsidR="000F703D">
        <w:rPr>
          <w:rFonts w:hint="cs"/>
          <w:b w:val="0"/>
          <w:bCs w:val="0"/>
          <w:caps/>
          <w:sz w:val="24"/>
          <w:szCs w:val="24"/>
          <w:rtl/>
        </w:rPr>
        <w:t xml:space="preserve"> </w:t>
      </w:r>
      <w:r w:rsidR="00C318F9">
        <w:rPr>
          <w:rFonts w:hint="cs"/>
          <w:b w:val="0"/>
          <w:bCs w:val="0"/>
          <w:caps/>
          <w:sz w:val="24"/>
          <w:szCs w:val="24"/>
          <w:rtl/>
        </w:rPr>
        <w:t xml:space="preserve">... הדוגמא היחידה שמצאנו הכי הכי הכי צפוף זה שבעים ושמונה יחידות לדונם </w:t>
      </w:r>
    </w:p>
    <w:p w14:paraId="32C81235" w14:textId="77777777" w:rsidR="001E2274" w:rsidRDefault="001E2274" w:rsidP="006050C5">
      <w:pPr>
        <w:rPr>
          <w:b w:val="0"/>
          <w:bCs w:val="0"/>
          <w:caps/>
          <w:sz w:val="24"/>
          <w:szCs w:val="24"/>
          <w:rtl/>
        </w:rPr>
      </w:pPr>
    </w:p>
    <w:p w14:paraId="08EE9438" w14:textId="77777777" w:rsidR="001E2274" w:rsidRDefault="003361D4" w:rsidP="006050C5">
      <w:pPr>
        <w:rPr>
          <w:caps/>
          <w:sz w:val="24"/>
          <w:szCs w:val="24"/>
          <w:u w:val="single"/>
          <w:rtl/>
        </w:rPr>
      </w:pPr>
      <w:r w:rsidRPr="003361D4">
        <w:rPr>
          <w:rFonts w:hint="cs"/>
          <w:caps/>
          <w:sz w:val="24"/>
          <w:szCs w:val="24"/>
          <w:u w:val="single"/>
          <w:rtl/>
        </w:rPr>
        <w:t>עורך דין ניצן בן ארויה - יועץ משפטי לוועדה המחוזית</w:t>
      </w:r>
      <w:r w:rsidR="001E2274">
        <w:rPr>
          <w:rFonts w:hint="cs"/>
          <w:caps/>
          <w:sz w:val="24"/>
          <w:szCs w:val="24"/>
          <w:u w:val="single"/>
          <w:rtl/>
        </w:rPr>
        <w:t>:</w:t>
      </w:r>
    </w:p>
    <w:p w14:paraId="1DC1B76E" w14:textId="2D574B40" w:rsidR="001E2274" w:rsidRDefault="00C318F9" w:rsidP="006050C5">
      <w:pPr>
        <w:rPr>
          <w:b w:val="0"/>
          <w:bCs w:val="0"/>
          <w:caps/>
          <w:sz w:val="24"/>
          <w:szCs w:val="24"/>
          <w:rtl/>
        </w:rPr>
      </w:pPr>
      <w:r>
        <w:rPr>
          <w:rFonts w:hint="cs"/>
          <w:b w:val="0"/>
          <w:bCs w:val="0"/>
          <w:caps/>
          <w:sz w:val="24"/>
          <w:szCs w:val="24"/>
          <w:rtl/>
        </w:rPr>
        <w:t>אתה לא יכול לקרוא את הערר באופן חלקי</w:t>
      </w:r>
    </w:p>
    <w:p w14:paraId="406F36BF" w14:textId="77777777" w:rsidR="001E2274" w:rsidRDefault="001E2274" w:rsidP="006050C5">
      <w:pPr>
        <w:rPr>
          <w:b w:val="0"/>
          <w:bCs w:val="0"/>
          <w:caps/>
          <w:sz w:val="24"/>
          <w:szCs w:val="24"/>
          <w:rtl/>
        </w:rPr>
      </w:pPr>
    </w:p>
    <w:p w14:paraId="2714EA9C" w14:textId="77777777" w:rsidR="001E2274" w:rsidRDefault="00D70D61" w:rsidP="006050C5">
      <w:pPr>
        <w:rPr>
          <w:caps/>
          <w:sz w:val="24"/>
          <w:szCs w:val="24"/>
          <w:u w:val="single"/>
          <w:rtl/>
        </w:rPr>
      </w:pPr>
      <w:r w:rsidRPr="00D70D61">
        <w:rPr>
          <w:rFonts w:hint="cs"/>
          <w:caps/>
          <w:sz w:val="24"/>
          <w:szCs w:val="24"/>
          <w:u w:val="single"/>
          <w:rtl/>
        </w:rPr>
        <w:t>מר שמואל רוטמן - ממלא מקום וסגן ראש העיר יהוד</w:t>
      </w:r>
      <w:r w:rsidR="001E2274">
        <w:rPr>
          <w:rFonts w:hint="cs"/>
          <w:caps/>
          <w:sz w:val="24"/>
          <w:szCs w:val="24"/>
          <w:u w:val="single"/>
          <w:rtl/>
        </w:rPr>
        <w:t>:</w:t>
      </w:r>
    </w:p>
    <w:p w14:paraId="3687790F" w14:textId="43B8E423" w:rsidR="001E2274" w:rsidRDefault="00C318F9" w:rsidP="006050C5">
      <w:pPr>
        <w:rPr>
          <w:b w:val="0"/>
          <w:bCs w:val="0"/>
          <w:caps/>
          <w:sz w:val="24"/>
          <w:szCs w:val="24"/>
          <w:rtl/>
        </w:rPr>
      </w:pPr>
      <w:r>
        <w:rPr>
          <w:rFonts w:hint="cs"/>
          <w:b w:val="0"/>
          <w:bCs w:val="0"/>
          <w:caps/>
          <w:sz w:val="24"/>
          <w:szCs w:val="24"/>
          <w:rtl/>
        </w:rPr>
        <w:t>סליחה?</w:t>
      </w:r>
    </w:p>
    <w:p w14:paraId="05941FC5" w14:textId="77777777" w:rsidR="001E2274" w:rsidRDefault="001E2274" w:rsidP="006050C5">
      <w:pPr>
        <w:rPr>
          <w:b w:val="0"/>
          <w:bCs w:val="0"/>
          <w:caps/>
          <w:sz w:val="24"/>
          <w:szCs w:val="24"/>
          <w:rtl/>
        </w:rPr>
      </w:pPr>
    </w:p>
    <w:p w14:paraId="08B25D36" w14:textId="77777777" w:rsidR="001E2274" w:rsidRDefault="003361D4" w:rsidP="006050C5">
      <w:pPr>
        <w:rPr>
          <w:caps/>
          <w:sz w:val="24"/>
          <w:szCs w:val="24"/>
          <w:u w:val="single"/>
          <w:rtl/>
        </w:rPr>
      </w:pPr>
      <w:r w:rsidRPr="003361D4">
        <w:rPr>
          <w:rFonts w:hint="cs"/>
          <w:caps/>
          <w:sz w:val="24"/>
          <w:szCs w:val="24"/>
          <w:u w:val="single"/>
          <w:rtl/>
        </w:rPr>
        <w:t>עורך דין ניצן בן ארויה - יועץ משפטי לוועדה המחוזית</w:t>
      </w:r>
      <w:r w:rsidR="001E2274">
        <w:rPr>
          <w:rFonts w:hint="cs"/>
          <w:caps/>
          <w:sz w:val="24"/>
          <w:szCs w:val="24"/>
          <w:u w:val="single"/>
          <w:rtl/>
        </w:rPr>
        <w:t>:</w:t>
      </w:r>
    </w:p>
    <w:p w14:paraId="10851021" w14:textId="6879189E" w:rsidR="001E2274" w:rsidRDefault="00C318F9" w:rsidP="006050C5">
      <w:pPr>
        <w:rPr>
          <w:b w:val="0"/>
          <w:bCs w:val="0"/>
          <w:caps/>
          <w:sz w:val="24"/>
          <w:szCs w:val="24"/>
          <w:rtl/>
        </w:rPr>
      </w:pPr>
      <w:r>
        <w:rPr>
          <w:rFonts w:hint="cs"/>
          <w:b w:val="0"/>
          <w:bCs w:val="0"/>
          <w:caps/>
          <w:sz w:val="24"/>
          <w:szCs w:val="24"/>
          <w:rtl/>
        </w:rPr>
        <w:t xml:space="preserve">בערר הזה גם אומרים ש, פחות ממאתיים חמישים יחידות דיור לדיור מוגן זה לא כלכלי </w:t>
      </w:r>
    </w:p>
    <w:p w14:paraId="1E938F00" w14:textId="77777777" w:rsidR="001E2274" w:rsidRDefault="001E2274" w:rsidP="006050C5">
      <w:pPr>
        <w:rPr>
          <w:b w:val="0"/>
          <w:bCs w:val="0"/>
          <w:caps/>
          <w:sz w:val="24"/>
          <w:szCs w:val="24"/>
          <w:rtl/>
        </w:rPr>
      </w:pPr>
    </w:p>
    <w:p w14:paraId="7000B108" w14:textId="77777777" w:rsidR="001E2274" w:rsidRDefault="00D70D61" w:rsidP="006050C5">
      <w:pPr>
        <w:rPr>
          <w:caps/>
          <w:sz w:val="24"/>
          <w:szCs w:val="24"/>
          <w:u w:val="single"/>
          <w:rtl/>
        </w:rPr>
      </w:pPr>
      <w:r w:rsidRPr="00D70D61">
        <w:rPr>
          <w:rFonts w:hint="cs"/>
          <w:caps/>
          <w:sz w:val="24"/>
          <w:szCs w:val="24"/>
          <w:u w:val="single"/>
          <w:rtl/>
        </w:rPr>
        <w:t>מר שמואל רוטמן - ממלא מקום וסגן ראש העיר יהוד</w:t>
      </w:r>
      <w:r w:rsidR="001E2274">
        <w:rPr>
          <w:rFonts w:hint="cs"/>
          <w:caps/>
          <w:sz w:val="24"/>
          <w:szCs w:val="24"/>
          <w:u w:val="single"/>
          <w:rtl/>
        </w:rPr>
        <w:t>:</w:t>
      </w:r>
    </w:p>
    <w:p w14:paraId="15CC53E9" w14:textId="3DAEA51A" w:rsidR="001E2274" w:rsidRDefault="00C318F9" w:rsidP="006050C5">
      <w:pPr>
        <w:rPr>
          <w:b w:val="0"/>
          <w:bCs w:val="0"/>
          <w:caps/>
          <w:sz w:val="24"/>
          <w:szCs w:val="24"/>
          <w:rtl/>
        </w:rPr>
      </w:pPr>
      <w:r>
        <w:rPr>
          <w:rFonts w:hint="cs"/>
          <w:b w:val="0"/>
          <w:bCs w:val="0"/>
          <w:caps/>
          <w:sz w:val="24"/>
          <w:szCs w:val="24"/>
          <w:rtl/>
        </w:rPr>
        <w:t xml:space="preserve">אנחנו מסכימים </w:t>
      </w:r>
    </w:p>
    <w:p w14:paraId="1DE1C2F3" w14:textId="77777777" w:rsidR="001E2274" w:rsidRDefault="001E2274" w:rsidP="006050C5">
      <w:pPr>
        <w:rPr>
          <w:b w:val="0"/>
          <w:bCs w:val="0"/>
          <w:caps/>
          <w:sz w:val="24"/>
          <w:szCs w:val="24"/>
          <w:rtl/>
        </w:rPr>
      </w:pPr>
    </w:p>
    <w:p w14:paraId="0ABBFE1A" w14:textId="77777777" w:rsidR="001E2274" w:rsidRDefault="003361D4" w:rsidP="006050C5">
      <w:pPr>
        <w:rPr>
          <w:caps/>
          <w:sz w:val="24"/>
          <w:szCs w:val="24"/>
          <w:u w:val="single"/>
          <w:rtl/>
        </w:rPr>
      </w:pPr>
      <w:r w:rsidRPr="003361D4">
        <w:rPr>
          <w:rFonts w:hint="cs"/>
          <w:caps/>
          <w:sz w:val="24"/>
          <w:szCs w:val="24"/>
          <w:u w:val="single"/>
          <w:rtl/>
        </w:rPr>
        <w:t>עורך דין ניצן בן ארויה - יועץ משפטי לוועדה המחוזית</w:t>
      </w:r>
      <w:r w:rsidR="001E2274">
        <w:rPr>
          <w:rFonts w:hint="cs"/>
          <w:caps/>
          <w:sz w:val="24"/>
          <w:szCs w:val="24"/>
          <w:u w:val="single"/>
          <w:rtl/>
        </w:rPr>
        <w:t>:</w:t>
      </w:r>
    </w:p>
    <w:p w14:paraId="29405597" w14:textId="659470E5" w:rsidR="001E2274" w:rsidRDefault="00C318F9" w:rsidP="006050C5">
      <w:pPr>
        <w:rPr>
          <w:b w:val="0"/>
          <w:bCs w:val="0"/>
          <w:caps/>
          <w:sz w:val="24"/>
          <w:szCs w:val="24"/>
          <w:rtl/>
        </w:rPr>
      </w:pPr>
      <w:r>
        <w:rPr>
          <w:rFonts w:hint="cs"/>
          <w:b w:val="0"/>
          <w:bCs w:val="0"/>
          <w:caps/>
          <w:sz w:val="24"/>
          <w:szCs w:val="24"/>
          <w:rtl/>
        </w:rPr>
        <w:t xml:space="preserve">זה כתוב בערר וזה היה מול צמודי קרקע </w:t>
      </w:r>
    </w:p>
    <w:p w14:paraId="7900B6D8" w14:textId="77777777" w:rsidR="001E2274" w:rsidRDefault="001E2274" w:rsidP="006050C5">
      <w:pPr>
        <w:rPr>
          <w:b w:val="0"/>
          <w:bCs w:val="0"/>
          <w:caps/>
          <w:sz w:val="24"/>
          <w:szCs w:val="24"/>
          <w:rtl/>
        </w:rPr>
      </w:pPr>
    </w:p>
    <w:p w14:paraId="1FBA02FD" w14:textId="77777777" w:rsidR="001E2274" w:rsidRDefault="00D70D61" w:rsidP="006050C5">
      <w:pPr>
        <w:rPr>
          <w:caps/>
          <w:sz w:val="24"/>
          <w:szCs w:val="24"/>
          <w:u w:val="single"/>
          <w:rtl/>
        </w:rPr>
      </w:pPr>
      <w:r w:rsidRPr="00D70D61">
        <w:rPr>
          <w:rFonts w:hint="cs"/>
          <w:caps/>
          <w:sz w:val="24"/>
          <w:szCs w:val="24"/>
          <w:u w:val="single"/>
          <w:rtl/>
        </w:rPr>
        <w:t>מר שמואל רוטמן - ממלא מקום וסגן ראש העיר יהוד</w:t>
      </w:r>
      <w:r w:rsidR="001E2274">
        <w:rPr>
          <w:rFonts w:hint="cs"/>
          <w:caps/>
          <w:sz w:val="24"/>
          <w:szCs w:val="24"/>
          <w:u w:val="single"/>
          <w:rtl/>
        </w:rPr>
        <w:t>:</w:t>
      </w:r>
    </w:p>
    <w:p w14:paraId="1D00936F" w14:textId="690FD70D" w:rsidR="001E2274" w:rsidRDefault="00C318F9" w:rsidP="006050C5">
      <w:pPr>
        <w:rPr>
          <w:b w:val="0"/>
          <w:bCs w:val="0"/>
          <w:caps/>
          <w:sz w:val="24"/>
          <w:szCs w:val="24"/>
          <w:rtl/>
        </w:rPr>
      </w:pPr>
      <w:r>
        <w:rPr>
          <w:rFonts w:hint="cs"/>
          <w:b w:val="0"/>
          <w:bCs w:val="0"/>
          <w:caps/>
          <w:sz w:val="24"/>
          <w:szCs w:val="24"/>
          <w:rtl/>
        </w:rPr>
        <w:t xml:space="preserve">רגע </w:t>
      </w:r>
    </w:p>
    <w:p w14:paraId="2B73831E" w14:textId="77777777" w:rsidR="001E2274" w:rsidRDefault="001E2274" w:rsidP="006050C5">
      <w:pPr>
        <w:rPr>
          <w:b w:val="0"/>
          <w:bCs w:val="0"/>
          <w:caps/>
          <w:sz w:val="24"/>
          <w:szCs w:val="24"/>
          <w:rtl/>
        </w:rPr>
      </w:pPr>
    </w:p>
    <w:p w14:paraId="3BDC10EB" w14:textId="77777777" w:rsidR="001E2274" w:rsidRDefault="003361D4" w:rsidP="006050C5">
      <w:pPr>
        <w:rPr>
          <w:caps/>
          <w:sz w:val="24"/>
          <w:szCs w:val="24"/>
          <w:u w:val="single"/>
          <w:rtl/>
        </w:rPr>
      </w:pPr>
      <w:r w:rsidRPr="003361D4">
        <w:rPr>
          <w:rFonts w:hint="cs"/>
          <w:caps/>
          <w:sz w:val="24"/>
          <w:szCs w:val="24"/>
          <w:u w:val="single"/>
          <w:rtl/>
        </w:rPr>
        <w:t>עורך דין ניצן בן ארויה - יועץ משפטי לוועדה המחוזית</w:t>
      </w:r>
      <w:r w:rsidR="001E2274">
        <w:rPr>
          <w:rFonts w:hint="cs"/>
          <w:caps/>
          <w:sz w:val="24"/>
          <w:szCs w:val="24"/>
          <w:u w:val="single"/>
          <w:rtl/>
        </w:rPr>
        <w:t>:</w:t>
      </w:r>
    </w:p>
    <w:p w14:paraId="33F1D65C" w14:textId="3E1161A7" w:rsidR="001E2274" w:rsidRDefault="00C318F9" w:rsidP="006050C5">
      <w:pPr>
        <w:rPr>
          <w:b w:val="0"/>
          <w:bCs w:val="0"/>
          <w:caps/>
          <w:sz w:val="24"/>
          <w:szCs w:val="24"/>
          <w:rtl/>
        </w:rPr>
      </w:pPr>
      <w:r>
        <w:rPr>
          <w:rFonts w:hint="cs"/>
          <w:b w:val="0"/>
          <w:bCs w:val="0"/>
          <w:caps/>
          <w:sz w:val="24"/>
          <w:szCs w:val="24"/>
          <w:rtl/>
        </w:rPr>
        <w:lastRenderedPageBreak/>
        <w:t xml:space="preserve">פה אתה בבנייה גבוהה </w:t>
      </w:r>
    </w:p>
    <w:p w14:paraId="0979D91D" w14:textId="77777777" w:rsidR="001E2274" w:rsidRDefault="001E2274" w:rsidP="006050C5">
      <w:pPr>
        <w:rPr>
          <w:b w:val="0"/>
          <w:bCs w:val="0"/>
          <w:caps/>
          <w:sz w:val="24"/>
          <w:szCs w:val="24"/>
          <w:rtl/>
        </w:rPr>
      </w:pPr>
    </w:p>
    <w:p w14:paraId="07393451" w14:textId="77777777" w:rsidR="001E2274" w:rsidRDefault="00D70D61" w:rsidP="006050C5">
      <w:pPr>
        <w:rPr>
          <w:caps/>
          <w:sz w:val="24"/>
          <w:szCs w:val="24"/>
          <w:u w:val="single"/>
          <w:rtl/>
        </w:rPr>
      </w:pPr>
      <w:r w:rsidRPr="00D70D61">
        <w:rPr>
          <w:rFonts w:hint="cs"/>
          <w:caps/>
          <w:sz w:val="24"/>
          <w:szCs w:val="24"/>
          <w:u w:val="single"/>
          <w:rtl/>
        </w:rPr>
        <w:t>מר שמואל רוטמן - ממלא מקום וסגן ראש העיר יהוד</w:t>
      </w:r>
      <w:r w:rsidR="001E2274">
        <w:rPr>
          <w:rFonts w:hint="cs"/>
          <w:caps/>
          <w:sz w:val="24"/>
          <w:szCs w:val="24"/>
          <w:u w:val="single"/>
          <w:rtl/>
        </w:rPr>
        <w:t>:</w:t>
      </w:r>
    </w:p>
    <w:p w14:paraId="550CE4B9" w14:textId="0481EBA1" w:rsidR="001E2274" w:rsidRDefault="00C318F9" w:rsidP="006050C5">
      <w:pPr>
        <w:rPr>
          <w:b w:val="0"/>
          <w:bCs w:val="0"/>
          <w:caps/>
          <w:sz w:val="24"/>
          <w:szCs w:val="24"/>
          <w:rtl/>
        </w:rPr>
      </w:pPr>
      <w:r>
        <w:rPr>
          <w:rFonts w:hint="cs"/>
          <w:b w:val="0"/>
          <w:bCs w:val="0"/>
          <w:caps/>
          <w:sz w:val="24"/>
          <w:szCs w:val="24"/>
          <w:rtl/>
        </w:rPr>
        <w:t xml:space="preserve">לא לא סליחה סליחה </w:t>
      </w:r>
    </w:p>
    <w:p w14:paraId="228ADE64" w14:textId="77777777" w:rsidR="001E2274" w:rsidRDefault="001E2274" w:rsidP="006050C5">
      <w:pPr>
        <w:rPr>
          <w:b w:val="0"/>
          <w:bCs w:val="0"/>
          <w:caps/>
          <w:sz w:val="24"/>
          <w:szCs w:val="24"/>
          <w:rtl/>
        </w:rPr>
      </w:pPr>
    </w:p>
    <w:p w14:paraId="569A5DD7" w14:textId="77777777" w:rsidR="001E2274" w:rsidRDefault="003361D4" w:rsidP="006050C5">
      <w:pPr>
        <w:rPr>
          <w:caps/>
          <w:sz w:val="24"/>
          <w:szCs w:val="24"/>
          <w:u w:val="single"/>
          <w:rtl/>
        </w:rPr>
      </w:pPr>
      <w:r w:rsidRPr="003361D4">
        <w:rPr>
          <w:rFonts w:hint="cs"/>
          <w:caps/>
          <w:sz w:val="24"/>
          <w:szCs w:val="24"/>
          <w:u w:val="single"/>
          <w:rtl/>
        </w:rPr>
        <w:t>עורך דין ניצן בן ארויה - יועץ משפטי לוועדה המחוזית</w:t>
      </w:r>
      <w:r w:rsidR="001E2274">
        <w:rPr>
          <w:rFonts w:hint="cs"/>
          <w:caps/>
          <w:sz w:val="24"/>
          <w:szCs w:val="24"/>
          <w:u w:val="single"/>
          <w:rtl/>
        </w:rPr>
        <w:t>:</w:t>
      </w:r>
    </w:p>
    <w:p w14:paraId="38AD0FA3" w14:textId="3898BD13" w:rsidR="001E2274" w:rsidRDefault="00C318F9" w:rsidP="006050C5">
      <w:pPr>
        <w:rPr>
          <w:b w:val="0"/>
          <w:bCs w:val="0"/>
          <w:caps/>
          <w:sz w:val="24"/>
          <w:szCs w:val="24"/>
          <w:rtl/>
        </w:rPr>
      </w:pPr>
      <w:r>
        <w:rPr>
          <w:rFonts w:hint="cs"/>
          <w:b w:val="0"/>
          <w:bCs w:val="0"/>
          <w:caps/>
          <w:sz w:val="24"/>
          <w:szCs w:val="24"/>
          <w:rtl/>
        </w:rPr>
        <w:t>במרחק של ארבעים מטר</w:t>
      </w:r>
    </w:p>
    <w:p w14:paraId="4482664A" w14:textId="77777777" w:rsidR="001E2274" w:rsidRDefault="001E2274" w:rsidP="006050C5">
      <w:pPr>
        <w:rPr>
          <w:b w:val="0"/>
          <w:bCs w:val="0"/>
          <w:caps/>
          <w:sz w:val="24"/>
          <w:szCs w:val="24"/>
          <w:rtl/>
        </w:rPr>
      </w:pPr>
    </w:p>
    <w:p w14:paraId="03376FFF" w14:textId="77777777" w:rsidR="001E2274" w:rsidRDefault="00D70D61" w:rsidP="006050C5">
      <w:pPr>
        <w:rPr>
          <w:caps/>
          <w:sz w:val="24"/>
          <w:szCs w:val="24"/>
          <w:u w:val="single"/>
          <w:rtl/>
        </w:rPr>
      </w:pPr>
      <w:r w:rsidRPr="00D70D61">
        <w:rPr>
          <w:rFonts w:hint="cs"/>
          <w:caps/>
          <w:sz w:val="24"/>
          <w:szCs w:val="24"/>
          <w:u w:val="single"/>
          <w:rtl/>
        </w:rPr>
        <w:t>מר שמואל רוטמן - ממלא מקום וסגן ראש העיר יהוד</w:t>
      </w:r>
      <w:r w:rsidR="001E2274">
        <w:rPr>
          <w:rFonts w:hint="cs"/>
          <w:caps/>
          <w:sz w:val="24"/>
          <w:szCs w:val="24"/>
          <w:u w:val="single"/>
          <w:rtl/>
        </w:rPr>
        <w:t>:</w:t>
      </w:r>
    </w:p>
    <w:p w14:paraId="668BEED5" w14:textId="7B0ED612" w:rsidR="001E2274" w:rsidRDefault="00C318F9" w:rsidP="006050C5">
      <w:pPr>
        <w:rPr>
          <w:b w:val="0"/>
          <w:bCs w:val="0"/>
          <w:caps/>
          <w:sz w:val="24"/>
          <w:szCs w:val="24"/>
          <w:rtl/>
        </w:rPr>
      </w:pPr>
      <w:r>
        <w:rPr>
          <w:rFonts w:hint="cs"/>
          <w:b w:val="0"/>
          <w:bCs w:val="0"/>
          <w:caps/>
          <w:sz w:val="24"/>
          <w:szCs w:val="24"/>
          <w:rtl/>
        </w:rPr>
        <w:t xml:space="preserve">סליחה אנחנו מסכימים </w:t>
      </w:r>
    </w:p>
    <w:p w14:paraId="599AF50E" w14:textId="77777777" w:rsidR="001E2274" w:rsidRDefault="001E2274" w:rsidP="006050C5">
      <w:pPr>
        <w:rPr>
          <w:b w:val="0"/>
          <w:bCs w:val="0"/>
          <w:caps/>
          <w:sz w:val="24"/>
          <w:szCs w:val="24"/>
          <w:rtl/>
        </w:rPr>
      </w:pPr>
    </w:p>
    <w:p w14:paraId="4F9D1505" w14:textId="77777777" w:rsidR="001E2274" w:rsidRDefault="003361D4" w:rsidP="006050C5">
      <w:pPr>
        <w:rPr>
          <w:caps/>
          <w:sz w:val="24"/>
          <w:szCs w:val="24"/>
          <w:u w:val="single"/>
          <w:rtl/>
        </w:rPr>
      </w:pPr>
      <w:r w:rsidRPr="003361D4">
        <w:rPr>
          <w:rFonts w:hint="cs"/>
          <w:caps/>
          <w:sz w:val="24"/>
          <w:szCs w:val="24"/>
          <w:u w:val="single"/>
          <w:rtl/>
        </w:rPr>
        <w:t>עורך דין ניצן בן ארויה - יועץ משפטי לוועדה המחוזית</w:t>
      </w:r>
      <w:r w:rsidR="001E2274">
        <w:rPr>
          <w:rFonts w:hint="cs"/>
          <w:caps/>
          <w:sz w:val="24"/>
          <w:szCs w:val="24"/>
          <w:u w:val="single"/>
          <w:rtl/>
        </w:rPr>
        <w:t>:</w:t>
      </w:r>
    </w:p>
    <w:p w14:paraId="78E40F02" w14:textId="00D03C11" w:rsidR="001E2274" w:rsidRDefault="00C318F9" w:rsidP="006050C5">
      <w:pPr>
        <w:rPr>
          <w:b w:val="0"/>
          <w:bCs w:val="0"/>
          <w:caps/>
          <w:sz w:val="24"/>
          <w:szCs w:val="24"/>
          <w:rtl/>
        </w:rPr>
      </w:pPr>
      <w:r>
        <w:rPr>
          <w:rFonts w:hint="cs"/>
          <w:b w:val="0"/>
          <w:bCs w:val="0"/>
          <w:caps/>
          <w:sz w:val="24"/>
          <w:szCs w:val="24"/>
          <w:rtl/>
        </w:rPr>
        <w:t>שם עלו שם עלו לגובה מול צמודי קרקע</w:t>
      </w:r>
    </w:p>
    <w:p w14:paraId="28B80190" w14:textId="77777777" w:rsidR="001E2274" w:rsidRDefault="001E2274" w:rsidP="006050C5">
      <w:pPr>
        <w:rPr>
          <w:b w:val="0"/>
          <w:bCs w:val="0"/>
          <w:caps/>
          <w:sz w:val="24"/>
          <w:szCs w:val="24"/>
          <w:rtl/>
        </w:rPr>
      </w:pPr>
    </w:p>
    <w:p w14:paraId="1A29F128" w14:textId="77777777" w:rsidR="001E2274" w:rsidRDefault="00D70D61" w:rsidP="006050C5">
      <w:pPr>
        <w:rPr>
          <w:caps/>
          <w:sz w:val="24"/>
          <w:szCs w:val="24"/>
          <w:u w:val="single"/>
          <w:rtl/>
        </w:rPr>
      </w:pPr>
      <w:r w:rsidRPr="00D70D61">
        <w:rPr>
          <w:rFonts w:hint="cs"/>
          <w:caps/>
          <w:sz w:val="24"/>
          <w:szCs w:val="24"/>
          <w:u w:val="single"/>
          <w:rtl/>
        </w:rPr>
        <w:t>מר שמואל רוטמן - ממלא מקום וסגן ראש העיר יהוד</w:t>
      </w:r>
      <w:r w:rsidR="001E2274">
        <w:rPr>
          <w:rFonts w:hint="cs"/>
          <w:caps/>
          <w:sz w:val="24"/>
          <w:szCs w:val="24"/>
          <w:u w:val="single"/>
          <w:rtl/>
        </w:rPr>
        <w:t>:</w:t>
      </w:r>
    </w:p>
    <w:p w14:paraId="3A1D4362" w14:textId="583C3E2C" w:rsidR="001E2274" w:rsidRDefault="00C318F9" w:rsidP="006050C5">
      <w:pPr>
        <w:rPr>
          <w:b w:val="0"/>
          <w:bCs w:val="0"/>
          <w:caps/>
          <w:sz w:val="24"/>
          <w:szCs w:val="24"/>
          <w:rtl/>
        </w:rPr>
      </w:pPr>
      <w:r>
        <w:rPr>
          <w:rFonts w:hint="cs"/>
          <w:b w:val="0"/>
          <w:bCs w:val="0"/>
          <w:caps/>
          <w:sz w:val="24"/>
          <w:szCs w:val="24"/>
          <w:rtl/>
        </w:rPr>
        <w:t xml:space="preserve">אתם </w:t>
      </w:r>
    </w:p>
    <w:p w14:paraId="3620C53C" w14:textId="77777777" w:rsidR="001E2274" w:rsidRDefault="001E2274" w:rsidP="006050C5">
      <w:pPr>
        <w:rPr>
          <w:b w:val="0"/>
          <w:bCs w:val="0"/>
          <w:caps/>
          <w:sz w:val="24"/>
          <w:szCs w:val="24"/>
          <w:rtl/>
        </w:rPr>
      </w:pPr>
    </w:p>
    <w:p w14:paraId="0BB11847" w14:textId="77777777" w:rsidR="001E2274" w:rsidRDefault="003361D4" w:rsidP="006050C5">
      <w:pPr>
        <w:rPr>
          <w:caps/>
          <w:sz w:val="24"/>
          <w:szCs w:val="24"/>
          <w:u w:val="single"/>
          <w:rtl/>
        </w:rPr>
      </w:pPr>
      <w:r w:rsidRPr="003361D4">
        <w:rPr>
          <w:rFonts w:hint="cs"/>
          <w:caps/>
          <w:sz w:val="24"/>
          <w:szCs w:val="24"/>
          <w:u w:val="single"/>
          <w:rtl/>
        </w:rPr>
        <w:t>עורך דין ניצן בן ארויה - יועץ משפטי לוועדה המחוזית</w:t>
      </w:r>
      <w:r w:rsidR="001E2274">
        <w:rPr>
          <w:rFonts w:hint="cs"/>
          <w:caps/>
          <w:sz w:val="24"/>
          <w:szCs w:val="24"/>
          <w:u w:val="single"/>
          <w:rtl/>
        </w:rPr>
        <w:t>:</w:t>
      </w:r>
    </w:p>
    <w:p w14:paraId="5B68F87E" w14:textId="561556D5" w:rsidR="001E2274" w:rsidRDefault="00C318F9" w:rsidP="006050C5">
      <w:pPr>
        <w:rPr>
          <w:b w:val="0"/>
          <w:bCs w:val="0"/>
          <w:caps/>
          <w:sz w:val="24"/>
          <w:szCs w:val="24"/>
          <w:rtl/>
        </w:rPr>
      </w:pPr>
      <w:r>
        <w:rPr>
          <w:rFonts w:hint="cs"/>
          <w:b w:val="0"/>
          <w:bCs w:val="0"/>
          <w:caps/>
          <w:sz w:val="24"/>
          <w:szCs w:val="24"/>
          <w:rtl/>
        </w:rPr>
        <w:t xml:space="preserve">... ערר, </w:t>
      </w:r>
    </w:p>
    <w:p w14:paraId="223B530F" w14:textId="77777777" w:rsidR="001E2274" w:rsidRDefault="001E2274" w:rsidP="006050C5">
      <w:pPr>
        <w:rPr>
          <w:b w:val="0"/>
          <w:bCs w:val="0"/>
          <w:caps/>
          <w:sz w:val="24"/>
          <w:szCs w:val="24"/>
          <w:rtl/>
        </w:rPr>
      </w:pPr>
    </w:p>
    <w:p w14:paraId="3D42A71F" w14:textId="77777777" w:rsidR="001E2274" w:rsidRDefault="00D70D61" w:rsidP="006050C5">
      <w:pPr>
        <w:rPr>
          <w:caps/>
          <w:sz w:val="24"/>
          <w:szCs w:val="24"/>
          <w:u w:val="single"/>
          <w:rtl/>
        </w:rPr>
      </w:pPr>
      <w:r w:rsidRPr="00D70D61">
        <w:rPr>
          <w:rFonts w:hint="cs"/>
          <w:caps/>
          <w:sz w:val="24"/>
          <w:szCs w:val="24"/>
          <w:u w:val="single"/>
          <w:rtl/>
        </w:rPr>
        <w:t>מר שמואל רוטמן - ממלא מקום וסגן ראש העיר יהוד</w:t>
      </w:r>
      <w:r w:rsidR="001E2274">
        <w:rPr>
          <w:rFonts w:hint="cs"/>
          <w:caps/>
          <w:sz w:val="24"/>
          <w:szCs w:val="24"/>
          <w:u w:val="single"/>
          <w:rtl/>
        </w:rPr>
        <w:t>:</w:t>
      </w:r>
    </w:p>
    <w:p w14:paraId="2E747237" w14:textId="23FD08AD" w:rsidR="001E2274" w:rsidRDefault="00C318F9" w:rsidP="006050C5">
      <w:pPr>
        <w:rPr>
          <w:b w:val="0"/>
          <w:bCs w:val="0"/>
          <w:caps/>
          <w:sz w:val="24"/>
          <w:szCs w:val="24"/>
          <w:rtl/>
        </w:rPr>
      </w:pPr>
      <w:r>
        <w:rPr>
          <w:rFonts w:hint="cs"/>
          <w:b w:val="0"/>
          <w:bCs w:val="0"/>
          <w:caps/>
          <w:sz w:val="24"/>
          <w:szCs w:val="24"/>
          <w:rtl/>
        </w:rPr>
        <w:t>אני אני בכוונה</w:t>
      </w:r>
      <w:r w:rsidR="000F703D">
        <w:rPr>
          <w:rFonts w:hint="cs"/>
          <w:b w:val="0"/>
          <w:bCs w:val="0"/>
          <w:caps/>
          <w:sz w:val="24"/>
          <w:szCs w:val="24"/>
          <w:rtl/>
        </w:rPr>
        <w:t xml:space="preserve"> </w:t>
      </w:r>
      <w:r>
        <w:rPr>
          <w:rFonts w:hint="cs"/>
          <w:b w:val="0"/>
          <w:bCs w:val="0"/>
          <w:caps/>
          <w:sz w:val="24"/>
          <w:szCs w:val="24"/>
          <w:rtl/>
        </w:rPr>
        <w:t xml:space="preserve">... אני בכוונה קראתי כל מילה ואני לא יועץ משפטי </w:t>
      </w:r>
    </w:p>
    <w:p w14:paraId="58EE2C22" w14:textId="77777777" w:rsidR="001E2274" w:rsidRDefault="001E2274" w:rsidP="006050C5">
      <w:pPr>
        <w:rPr>
          <w:b w:val="0"/>
          <w:bCs w:val="0"/>
          <w:caps/>
          <w:sz w:val="24"/>
          <w:szCs w:val="24"/>
          <w:rtl/>
        </w:rPr>
      </w:pPr>
    </w:p>
    <w:p w14:paraId="6DAFDE1A" w14:textId="77777777" w:rsidR="001E2274" w:rsidRDefault="00FC27D6" w:rsidP="006050C5">
      <w:pPr>
        <w:rPr>
          <w:caps/>
          <w:sz w:val="24"/>
          <w:szCs w:val="24"/>
          <w:u w:val="single"/>
          <w:rtl/>
        </w:rPr>
      </w:pPr>
      <w:r w:rsidRPr="00FC27D6">
        <w:rPr>
          <w:rFonts w:hint="cs"/>
          <w:caps/>
          <w:sz w:val="24"/>
          <w:szCs w:val="24"/>
          <w:u w:val="single"/>
          <w:rtl/>
        </w:rPr>
        <w:t>מר ליאור רגב - נציג לשכת התכנון</w:t>
      </w:r>
      <w:r w:rsidR="001E2274">
        <w:rPr>
          <w:rFonts w:hint="cs"/>
          <w:caps/>
          <w:sz w:val="24"/>
          <w:szCs w:val="24"/>
          <w:u w:val="single"/>
          <w:rtl/>
        </w:rPr>
        <w:t>:</w:t>
      </w:r>
    </w:p>
    <w:p w14:paraId="3970829E" w14:textId="411214AC" w:rsidR="001E2274" w:rsidRDefault="000737AC" w:rsidP="006050C5">
      <w:pPr>
        <w:rPr>
          <w:b w:val="0"/>
          <w:bCs w:val="0"/>
          <w:caps/>
          <w:sz w:val="24"/>
          <w:szCs w:val="24"/>
          <w:rtl/>
        </w:rPr>
      </w:pPr>
      <w:r>
        <w:rPr>
          <w:rFonts w:hint="cs"/>
          <w:b w:val="0"/>
          <w:bCs w:val="0"/>
          <w:caps/>
          <w:sz w:val="24"/>
          <w:szCs w:val="24"/>
          <w:rtl/>
        </w:rPr>
        <w:t>שמה אין שצפ שמפריד ...</w:t>
      </w:r>
    </w:p>
    <w:p w14:paraId="441FEB58" w14:textId="77777777" w:rsidR="001E2274" w:rsidRDefault="001E2274" w:rsidP="006050C5">
      <w:pPr>
        <w:rPr>
          <w:b w:val="0"/>
          <w:bCs w:val="0"/>
          <w:caps/>
          <w:sz w:val="24"/>
          <w:szCs w:val="24"/>
          <w:rtl/>
        </w:rPr>
      </w:pPr>
    </w:p>
    <w:p w14:paraId="0898C432" w14:textId="77777777" w:rsidR="001E2274" w:rsidRDefault="00D70D61" w:rsidP="006050C5">
      <w:pPr>
        <w:rPr>
          <w:caps/>
          <w:sz w:val="24"/>
          <w:szCs w:val="24"/>
          <w:u w:val="single"/>
          <w:rtl/>
        </w:rPr>
      </w:pPr>
      <w:r w:rsidRPr="00D70D61">
        <w:rPr>
          <w:rFonts w:hint="cs"/>
          <w:caps/>
          <w:sz w:val="24"/>
          <w:szCs w:val="24"/>
          <w:u w:val="single"/>
          <w:rtl/>
        </w:rPr>
        <w:t>מר שמואל רוטמן - ממלא מקום וסגן ראש העיר יהוד</w:t>
      </w:r>
      <w:r w:rsidR="001E2274">
        <w:rPr>
          <w:rFonts w:hint="cs"/>
          <w:caps/>
          <w:sz w:val="24"/>
          <w:szCs w:val="24"/>
          <w:u w:val="single"/>
          <w:rtl/>
        </w:rPr>
        <w:t>:</w:t>
      </w:r>
    </w:p>
    <w:p w14:paraId="3D2BDB5A" w14:textId="0EE88090" w:rsidR="001E2274" w:rsidRDefault="000737AC" w:rsidP="006050C5">
      <w:pPr>
        <w:rPr>
          <w:b w:val="0"/>
          <w:bCs w:val="0"/>
          <w:caps/>
          <w:sz w:val="24"/>
          <w:szCs w:val="24"/>
          <w:rtl/>
        </w:rPr>
      </w:pPr>
      <w:r>
        <w:rPr>
          <w:rFonts w:hint="cs"/>
          <w:b w:val="0"/>
          <w:bCs w:val="0"/>
          <w:caps/>
          <w:sz w:val="24"/>
          <w:szCs w:val="24"/>
          <w:rtl/>
        </w:rPr>
        <w:t xml:space="preserve">בסדר? קראתי כל מילה אבל בסופו של דבר, אנחנו מסחרי שמאתיים חמישים הוא לא כלכלי אבל אנחנו אומרים זו טעות נוראה, אין מתחם של דיור מוגן על שני דונם עם מאתיים חמישים יחידות </w:t>
      </w:r>
    </w:p>
    <w:p w14:paraId="17946464" w14:textId="77777777" w:rsidR="001E2274" w:rsidRDefault="001E2274" w:rsidP="006050C5">
      <w:pPr>
        <w:rPr>
          <w:b w:val="0"/>
          <w:bCs w:val="0"/>
          <w:caps/>
          <w:sz w:val="24"/>
          <w:szCs w:val="24"/>
          <w:rtl/>
        </w:rPr>
      </w:pPr>
    </w:p>
    <w:p w14:paraId="35CBB1B9" w14:textId="77777777" w:rsidR="001E2274" w:rsidRDefault="00D17364" w:rsidP="006050C5">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78956959" w14:textId="67AB6843" w:rsidR="001E2274" w:rsidRDefault="000737AC" w:rsidP="006050C5">
      <w:pPr>
        <w:rPr>
          <w:b w:val="0"/>
          <w:bCs w:val="0"/>
          <w:caps/>
          <w:sz w:val="24"/>
          <w:szCs w:val="24"/>
          <w:rtl/>
        </w:rPr>
      </w:pPr>
      <w:r>
        <w:rPr>
          <w:rFonts w:hint="cs"/>
          <w:b w:val="0"/>
          <w:bCs w:val="0"/>
          <w:caps/>
          <w:sz w:val="24"/>
          <w:szCs w:val="24"/>
          <w:rtl/>
        </w:rPr>
        <w:t>אני אני</w:t>
      </w:r>
      <w:r w:rsidR="000F703D">
        <w:rPr>
          <w:rFonts w:hint="cs"/>
          <w:b w:val="0"/>
          <w:bCs w:val="0"/>
          <w:caps/>
          <w:sz w:val="24"/>
          <w:szCs w:val="24"/>
          <w:rtl/>
        </w:rPr>
        <w:t xml:space="preserve"> </w:t>
      </w:r>
      <w:r>
        <w:rPr>
          <w:rFonts w:hint="cs"/>
          <w:b w:val="0"/>
          <w:bCs w:val="0"/>
          <w:caps/>
          <w:sz w:val="24"/>
          <w:szCs w:val="24"/>
          <w:rtl/>
        </w:rPr>
        <w:t xml:space="preserve">... </w:t>
      </w:r>
    </w:p>
    <w:p w14:paraId="32DC0681" w14:textId="77777777" w:rsidR="001E2274" w:rsidRDefault="001E2274" w:rsidP="006050C5">
      <w:pPr>
        <w:rPr>
          <w:b w:val="0"/>
          <w:bCs w:val="0"/>
          <w:caps/>
          <w:sz w:val="24"/>
          <w:szCs w:val="24"/>
          <w:rtl/>
        </w:rPr>
      </w:pPr>
    </w:p>
    <w:p w14:paraId="2D894EE7" w14:textId="77777777" w:rsidR="001E2274" w:rsidRDefault="00D70D61" w:rsidP="006050C5">
      <w:pPr>
        <w:rPr>
          <w:caps/>
          <w:sz w:val="24"/>
          <w:szCs w:val="24"/>
          <w:u w:val="single"/>
          <w:rtl/>
        </w:rPr>
      </w:pPr>
      <w:r w:rsidRPr="00D70D61">
        <w:rPr>
          <w:rFonts w:hint="cs"/>
          <w:caps/>
          <w:sz w:val="24"/>
          <w:szCs w:val="24"/>
          <w:u w:val="single"/>
          <w:rtl/>
        </w:rPr>
        <w:t>מר שמואל רוטמן - ממלא מקום וסגן ראש העיר יהוד</w:t>
      </w:r>
      <w:r w:rsidR="001E2274">
        <w:rPr>
          <w:rFonts w:hint="cs"/>
          <w:caps/>
          <w:sz w:val="24"/>
          <w:szCs w:val="24"/>
          <w:u w:val="single"/>
          <w:rtl/>
        </w:rPr>
        <w:t>:</w:t>
      </w:r>
    </w:p>
    <w:p w14:paraId="330E0820" w14:textId="626DE8D0" w:rsidR="001E2274" w:rsidRDefault="000737AC" w:rsidP="006050C5">
      <w:pPr>
        <w:rPr>
          <w:b w:val="0"/>
          <w:bCs w:val="0"/>
          <w:caps/>
          <w:sz w:val="24"/>
          <w:szCs w:val="24"/>
          <w:rtl/>
        </w:rPr>
      </w:pPr>
      <w:r>
        <w:rPr>
          <w:rFonts w:hint="cs"/>
          <w:b w:val="0"/>
          <w:bCs w:val="0"/>
          <w:caps/>
          <w:sz w:val="24"/>
          <w:szCs w:val="24"/>
          <w:rtl/>
        </w:rPr>
        <w:t>אין כזה דבר</w:t>
      </w:r>
    </w:p>
    <w:p w14:paraId="3DF242DA" w14:textId="77777777" w:rsidR="001E2274" w:rsidRDefault="001E2274" w:rsidP="006050C5">
      <w:pPr>
        <w:rPr>
          <w:b w:val="0"/>
          <w:bCs w:val="0"/>
          <w:caps/>
          <w:sz w:val="24"/>
          <w:szCs w:val="24"/>
          <w:rtl/>
        </w:rPr>
      </w:pPr>
    </w:p>
    <w:p w14:paraId="5520A38F" w14:textId="77777777" w:rsidR="001E2274" w:rsidRDefault="00D17364" w:rsidP="006050C5">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39E74BEC" w14:textId="07A4B782" w:rsidR="001E2274" w:rsidRDefault="000737AC" w:rsidP="006050C5">
      <w:pPr>
        <w:rPr>
          <w:b w:val="0"/>
          <w:bCs w:val="0"/>
          <w:caps/>
          <w:sz w:val="24"/>
          <w:szCs w:val="24"/>
          <w:rtl/>
        </w:rPr>
      </w:pPr>
      <w:r>
        <w:rPr>
          <w:rFonts w:hint="cs"/>
          <w:b w:val="0"/>
          <w:bCs w:val="0"/>
          <w:caps/>
          <w:sz w:val="24"/>
          <w:szCs w:val="24"/>
          <w:rtl/>
        </w:rPr>
        <w:t xml:space="preserve">אני רוצה רגע </w:t>
      </w:r>
    </w:p>
    <w:p w14:paraId="11FB83AF" w14:textId="77777777" w:rsidR="001E2274" w:rsidRDefault="001E2274" w:rsidP="006050C5">
      <w:pPr>
        <w:rPr>
          <w:b w:val="0"/>
          <w:bCs w:val="0"/>
          <w:caps/>
          <w:sz w:val="24"/>
          <w:szCs w:val="24"/>
          <w:rtl/>
        </w:rPr>
      </w:pPr>
    </w:p>
    <w:p w14:paraId="1881C42C" w14:textId="77777777" w:rsidR="001E2274" w:rsidRDefault="00D70D61" w:rsidP="006050C5">
      <w:pPr>
        <w:rPr>
          <w:caps/>
          <w:sz w:val="24"/>
          <w:szCs w:val="24"/>
          <w:u w:val="single"/>
          <w:rtl/>
        </w:rPr>
      </w:pPr>
      <w:r w:rsidRPr="00D70D61">
        <w:rPr>
          <w:rFonts w:hint="cs"/>
          <w:caps/>
          <w:sz w:val="24"/>
          <w:szCs w:val="24"/>
          <w:u w:val="single"/>
          <w:rtl/>
        </w:rPr>
        <w:t>מר שמואל רוטמן - ממלא מקום וסגן ראש העיר יהוד</w:t>
      </w:r>
      <w:r w:rsidR="001E2274">
        <w:rPr>
          <w:rFonts w:hint="cs"/>
          <w:caps/>
          <w:sz w:val="24"/>
          <w:szCs w:val="24"/>
          <w:u w:val="single"/>
          <w:rtl/>
        </w:rPr>
        <w:t>:</w:t>
      </w:r>
    </w:p>
    <w:p w14:paraId="6A9AE4C8" w14:textId="602F7AAA" w:rsidR="001E2274" w:rsidRDefault="000737AC" w:rsidP="006050C5">
      <w:pPr>
        <w:rPr>
          <w:b w:val="0"/>
          <w:bCs w:val="0"/>
          <w:caps/>
          <w:sz w:val="24"/>
          <w:szCs w:val="24"/>
          <w:rtl/>
        </w:rPr>
      </w:pPr>
      <w:r>
        <w:rPr>
          <w:rFonts w:hint="cs"/>
          <w:b w:val="0"/>
          <w:bCs w:val="0"/>
          <w:caps/>
          <w:sz w:val="24"/>
          <w:szCs w:val="24"/>
          <w:rtl/>
        </w:rPr>
        <w:t xml:space="preserve">בכל ה, בכל, </w:t>
      </w:r>
    </w:p>
    <w:p w14:paraId="78F785EC" w14:textId="77777777" w:rsidR="001E2274" w:rsidRDefault="001E2274" w:rsidP="006050C5">
      <w:pPr>
        <w:rPr>
          <w:b w:val="0"/>
          <w:bCs w:val="0"/>
          <w:caps/>
          <w:sz w:val="24"/>
          <w:szCs w:val="24"/>
          <w:rtl/>
        </w:rPr>
      </w:pPr>
    </w:p>
    <w:p w14:paraId="15414A65" w14:textId="77777777" w:rsidR="001E2274" w:rsidRDefault="00D17364" w:rsidP="006050C5">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009936C8" w14:textId="454F7B7D" w:rsidR="001E2274" w:rsidRDefault="000737AC" w:rsidP="006050C5">
      <w:pPr>
        <w:rPr>
          <w:b w:val="0"/>
          <w:bCs w:val="0"/>
          <w:caps/>
          <w:sz w:val="24"/>
          <w:szCs w:val="24"/>
          <w:rtl/>
        </w:rPr>
      </w:pPr>
      <w:r>
        <w:rPr>
          <w:rFonts w:hint="cs"/>
          <w:b w:val="0"/>
          <w:bCs w:val="0"/>
          <w:caps/>
          <w:sz w:val="24"/>
          <w:szCs w:val="24"/>
          <w:rtl/>
        </w:rPr>
        <w:t>אני רוצה רגע</w:t>
      </w:r>
      <w:r w:rsidR="000F703D">
        <w:rPr>
          <w:rFonts w:hint="cs"/>
          <w:b w:val="0"/>
          <w:bCs w:val="0"/>
          <w:caps/>
          <w:sz w:val="24"/>
          <w:szCs w:val="24"/>
          <w:rtl/>
        </w:rPr>
        <w:t xml:space="preserve"> </w:t>
      </w:r>
    </w:p>
    <w:p w14:paraId="4AD99529" w14:textId="77777777" w:rsidR="001E2274" w:rsidRDefault="001E2274" w:rsidP="006050C5">
      <w:pPr>
        <w:rPr>
          <w:b w:val="0"/>
          <w:bCs w:val="0"/>
          <w:caps/>
          <w:sz w:val="24"/>
          <w:szCs w:val="24"/>
          <w:rtl/>
        </w:rPr>
      </w:pPr>
    </w:p>
    <w:p w14:paraId="33C44E29" w14:textId="77777777" w:rsidR="001E2274" w:rsidRDefault="00D70D61" w:rsidP="006050C5">
      <w:pPr>
        <w:rPr>
          <w:caps/>
          <w:sz w:val="24"/>
          <w:szCs w:val="24"/>
          <w:u w:val="single"/>
          <w:rtl/>
        </w:rPr>
      </w:pPr>
      <w:r w:rsidRPr="00D70D61">
        <w:rPr>
          <w:rFonts w:hint="cs"/>
          <w:caps/>
          <w:sz w:val="24"/>
          <w:szCs w:val="24"/>
          <w:u w:val="single"/>
          <w:rtl/>
        </w:rPr>
        <w:t>מר שמואל רוטמן - ממלא מקום וסגן ראש העיר יהוד</w:t>
      </w:r>
      <w:r w:rsidR="001E2274">
        <w:rPr>
          <w:rFonts w:hint="cs"/>
          <w:caps/>
          <w:sz w:val="24"/>
          <w:szCs w:val="24"/>
          <w:u w:val="single"/>
          <w:rtl/>
        </w:rPr>
        <w:t>:</w:t>
      </w:r>
    </w:p>
    <w:p w14:paraId="023FCBDE" w14:textId="04CFD252" w:rsidR="001E2274" w:rsidRDefault="000737AC" w:rsidP="006050C5">
      <w:pPr>
        <w:rPr>
          <w:b w:val="0"/>
          <w:bCs w:val="0"/>
          <w:caps/>
          <w:sz w:val="24"/>
          <w:szCs w:val="24"/>
          <w:rtl/>
        </w:rPr>
      </w:pPr>
      <w:r>
        <w:rPr>
          <w:rFonts w:hint="cs"/>
          <w:b w:val="0"/>
          <w:bCs w:val="0"/>
          <w:caps/>
          <w:sz w:val="24"/>
          <w:szCs w:val="24"/>
          <w:rtl/>
        </w:rPr>
        <w:t>זאת אומרת אנחנו לא סתם</w:t>
      </w:r>
    </w:p>
    <w:p w14:paraId="183C2B6D" w14:textId="77777777" w:rsidR="001E2274" w:rsidRDefault="001E2274" w:rsidP="006050C5">
      <w:pPr>
        <w:rPr>
          <w:b w:val="0"/>
          <w:bCs w:val="0"/>
          <w:caps/>
          <w:sz w:val="24"/>
          <w:szCs w:val="24"/>
          <w:rtl/>
        </w:rPr>
      </w:pPr>
    </w:p>
    <w:p w14:paraId="0497C336" w14:textId="77777777" w:rsidR="001E2274" w:rsidRDefault="00D17364" w:rsidP="006050C5">
      <w:pPr>
        <w:rPr>
          <w:caps/>
          <w:sz w:val="24"/>
          <w:szCs w:val="24"/>
          <w:u w:val="single"/>
          <w:rtl/>
        </w:rPr>
      </w:pPr>
      <w:r w:rsidRPr="00D17364">
        <w:rPr>
          <w:rFonts w:hint="cs"/>
          <w:caps/>
          <w:sz w:val="24"/>
          <w:szCs w:val="24"/>
          <w:u w:val="single"/>
          <w:rtl/>
        </w:rPr>
        <w:lastRenderedPageBreak/>
        <w:t>יושב ראש הוועדה המחוזית - מר מיכה גדרון</w:t>
      </w:r>
      <w:r w:rsidR="001E2274">
        <w:rPr>
          <w:rFonts w:hint="cs"/>
          <w:caps/>
          <w:sz w:val="24"/>
          <w:szCs w:val="24"/>
          <w:u w:val="single"/>
          <w:rtl/>
        </w:rPr>
        <w:t>:</w:t>
      </w:r>
    </w:p>
    <w:p w14:paraId="0777067D" w14:textId="0CF7417B" w:rsidR="001E2274" w:rsidRDefault="000737AC" w:rsidP="006050C5">
      <w:pPr>
        <w:rPr>
          <w:b w:val="0"/>
          <w:bCs w:val="0"/>
          <w:caps/>
          <w:sz w:val="24"/>
          <w:szCs w:val="24"/>
          <w:rtl/>
        </w:rPr>
      </w:pPr>
      <w:r>
        <w:rPr>
          <w:rFonts w:hint="cs"/>
          <w:b w:val="0"/>
          <w:bCs w:val="0"/>
          <w:caps/>
          <w:sz w:val="24"/>
          <w:szCs w:val="24"/>
          <w:rtl/>
        </w:rPr>
        <w:t>אני ראיתי אני ראיתי אבל אני רוצה רגע להגיד משהו</w:t>
      </w:r>
    </w:p>
    <w:p w14:paraId="575AACCB" w14:textId="77777777" w:rsidR="001E2274" w:rsidRDefault="001E2274" w:rsidP="006050C5">
      <w:pPr>
        <w:rPr>
          <w:b w:val="0"/>
          <w:bCs w:val="0"/>
          <w:caps/>
          <w:sz w:val="24"/>
          <w:szCs w:val="24"/>
          <w:rtl/>
        </w:rPr>
      </w:pPr>
    </w:p>
    <w:p w14:paraId="288C3F2A" w14:textId="77777777" w:rsidR="001E2274" w:rsidRDefault="00D70D61" w:rsidP="006050C5">
      <w:pPr>
        <w:rPr>
          <w:caps/>
          <w:sz w:val="24"/>
          <w:szCs w:val="24"/>
          <w:u w:val="single"/>
          <w:rtl/>
        </w:rPr>
      </w:pPr>
      <w:r w:rsidRPr="00D70D61">
        <w:rPr>
          <w:rFonts w:hint="cs"/>
          <w:caps/>
          <w:sz w:val="24"/>
          <w:szCs w:val="24"/>
          <w:u w:val="single"/>
          <w:rtl/>
        </w:rPr>
        <w:t>מר שמואל רוטמן - ממלא מקום וסגן ראש העיר יהוד</w:t>
      </w:r>
      <w:r w:rsidR="001E2274">
        <w:rPr>
          <w:rFonts w:hint="cs"/>
          <w:caps/>
          <w:sz w:val="24"/>
          <w:szCs w:val="24"/>
          <w:u w:val="single"/>
          <w:rtl/>
        </w:rPr>
        <w:t>:</w:t>
      </w:r>
    </w:p>
    <w:p w14:paraId="57F0737B" w14:textId="4D289295" w:rsidR="001E2274" w:rsidRDefault="000737AC" w:rsidP="006050C5">
      <w:pPr>
        <w:rPr>
          <w:b w:val="0"/>
          <w:bCs w:val="0"/>
          <w:caps/>
          <w:sz w:val="24"/>
          <w:szCs w:val="24"/>
          <w:rtl/>
        </w:rPr>
      </w:pPr>
      <w:r>
        <w:rPr>
          <w:rFonts w:hint="cs"/>
          <w:b w:val="0"/>
          <w:bCs w:val="0"/>
          <w:caps/>
          <w:sz w:val="24"/>
          <w:szCs w:val="24"/>
          <w:rtl/>
        </w:rPr>
        <w:t xml:space="preserve">בבקשה </w:t>
      </w:r>
    </w:p>
    <w:p w14:paraId="4CA3CA6D" w14:textId="77777777" w:rsidR="001E2274" w:rsidRDefault="001E2274" w:rsidP="006050C5">
      <w:pPr>
        <w:rPr>
          <w:b w:val="0"/>
          <w:bCs w:val="0"/>
          <w:caps/>
          <w:sz w:val="24"/>
          <w:szCs w:val="24"/>
          <w:rtl/>
        </w:rPr>
      </w:pPr>
    </w:p>
    <w:p w14:paraId="25AE4C19" w14:textId="77777777" w:rsidR="001E2274" w:rsidRDefault="00D17364" w:rsidP="006050C5">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22883729" w14:textId="275FEA5A" w:rsidR="001E2274" w:rsidRDefault="000737AC" w:rsidP="006050C5">
      <w:pPr>
        <w:rPr>
          <w:b w:val="0"/>
          <w:bCs w:val="0"/>
          <w:caps/>
          <w:sz w:val="24"/>
          <w:szCs w:val="24"/>
          <w:rtl/>
        </w:rPr>
      </w:pPr>
      <w:r>
        <w:rPr>
          <w:rFonts w:hint="cs"/>
          <w:b w:val="0"/>
          <w:bCs w:val="0"/>
          <w:caps/>
          <w:sz w:val="24"/>
          <w:szCs w:val="24"/>
          <w:rtl/>
        </w:rPr>
        <w:t xml:space="preserve">קודם כל כדי ש, הדברים </w:t>
      </w:r>
    </w:p>
    <w:p w14:paraId="429999E7" w14:textId="77777777" w:rsidR="001E2274" w:rsidRDefault="001E2274" w:rsidP="006050C5">
      <w:pPr>
        <w:rPr>
          <w:b w:val="0"/>
          <w:bCs w:val="0"/>
          <w:caps/>
          <w:sz w:val="24"/>
          <w:szCs w:val="24"/>
          <w:rtl/>
        </w:rPr>
      </w:pPr>
    </w:p>
    <w:p w14:paraId="5CA38B97" w14:textId="77777777" w:rsidR="001E2274" w:rsidRDefault="00D70D61" w:rsidP="006050C5">
      <w:pPr>
        <w:rPr>
          <w:caps/>
          <w:sz w:val="24"/>
          <w:szCs w:val="24"/>
          <w:u w:val="single"/>
          <w:rtl/>
        </w:rPr>
      </w:pPr>
      <w:r w:rsidRPr="00D70D61">
        <w:rPr>
          <w:rFonts w:hint="cs"/>
          <w:caps/>
          <w:sz w:val="24"/>
          <w:szCs w:val="24"/>
          <w:u w:val="single"/>
          <w:rtl/>
        </w:rPr>
        <w:t>מר שמואל רוטמן - ממלא מקום וסגן ראש העיר יהוד</w:t>
      </w:r>
      <w:r w:rsidR="001E2274">
        <w:rPr>
          <w:rFonts w:hint="cs"/>
          <w:caps/>
          <w:sz w:val="24"/>
          <w:szCs w:val="24"/>
          <w:u w:val="single"/>
          <w:rtl/>
        </w:rPr>
        <w:t>:</w:t>
      </w:r>
    </w:p>
    <w:p w14:paraId="27650991" w14:textId="2AAA26E9" w:rsidR="001E2274" w:rsidRDefault="000737AC" w:rsidP="006050C5">
      <w:pPr>
        <w:rPr>
          <w:b w:val="0"/>
          <w:bCs w:val="0"/>
          <w:caps/>
          <w:sz w:val="24"/>
          <w:szCs w:val="24"/>
          <w:rtl/>
        </w:rPr>
      </w:pPr>
      <w:r>
        <w:rPr>
          <w:rFonts w:hint="cs"/>
          <w:b w:val="0"/>
          <w:bCs w:val="0"/>
          <w:caps/>
          <w:sz w:val="24"/>
          <w:szCs w:val="24"/>
          <w:rtl/>
        </w:rPr>
        <w:t>סליחה שאני מדבר בקול רם, זה ה,</w:t>
      </w:r>
    </w:p>
    <w:p w14:paraId="19B218C0" w14:textId="77777777" w:rsidR="001E2274" w:rsidRDefault="001E2274" w:rsidP="006050C5">
      <w:pPr>
        <w:rPr>
          <w:b w:val="0"/>
          <w:bCs w:val="0"/>
          <w:caps/>
          <w:sz w:val="24"/>
          <w:szCs w:val="24"/>
          <w:rtl/>
        </w:rPr>
      </w:pPr>
    </w:p>
    <w:p w14:paraId="6A9E0E4A" w14:textId="77777777" w:rsidR="001E2274" w:rsidRDefault="00D17364" w:rsidP="006050C5">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3792E9CB" w14:textId="092EFC9F" w:rsidR="001E2274" w:rsidRDefault="000737AC" w:rsidP="006050C5">
      <w:pPr>
        <w:rPr>
          <w:b w:val="0"/>
          <w:bCs w:val="0"/>
          <w:caps/>
          <w:sz w:val="24"/>
          <w:szCs w:val="24"/>
          <w:rtl/>
        </w:rPr>
      </w:pPr>
      <w:r>
        <w:rPr>
          <w:rFonts w:hint="cs"/>
          <w:b w:val="0"/>
          <w:bCs w:val="0"/>
          <w:caps/>
          <w:sz w:val="24"/>
          <w:szCs w:val="24"/>
          <w:rtl/>
        </w:rPr>
        <w:t xml:space="preserve">הכל בסדר הכל קודם שהדברים יהיו ברורים. כשאנחנו כשהוועדה המחוזית אומרת זה לא כלכלי, זה לא מכיוון שאנחנו רוצים לפתור את הבעיות הכלכליות של היזם, הבעיות הכלכליות של היזם ממש לא מעניינות, אוקיי? זה אומר שיש לי קרקע ביעוד של דיור מוגן, דיור מוגן זה קרקע סמי ציבורי, העובדה שעל קרקע חומה אפשר לעשות דיור מוגן, כי, ה, קרקע </w:t>
      </w:r>
    </w:p>
    <w:p w14:paraId="606C2B74" w14:textId="77777777" w:rsidR="001E2274" w:rsidRDefault="001E2274" w:rsidP="006050C5">
      <w:pPr>
        <w:rPr>
          <w:b w:val="0"/>
          <w:bCs w:val="0"/>
          <w:caps/>
          <w:sz w:val="24"/>
          <w:szCs w:val="24"/>
          <w:rtl/>
        </w:rPr>
      </w:pPr>
    </w:p>
    <w:p w14:paraId="5D8163FC" w14:textId="77777777" w:rsidR="001E2274" w:rsidRDefault="00D70D61" w:rsidP="006050C5">
      <w:pPr>
        <w:rPr>
          <w:caps/>
          <w:sz w:val="24"/>
          <w:szCs w:val="24"/>
          <w:u w:val="single"/>
          <w:rtl/>
        </w:rPr>
      </w:pPr>
      <w:r w:rsidRPr="00D70D61">
        <w:rPr>
          <w:rFonts w:hint="cs"/>
          <w:caps/>
          <w:sz w:val="24"/>
          <w:szCs w:val="24"/>
          <w:u w:val="single"/>
          <w:rtl/>
        </w:rPr>
        <w:t>מר שמואל רוטמן - ממלא מקום וסגן ראש העיר יהוד</w:t>
      </w:r>
      <w:r w:rsidR="001E2274">
        <w:rPr>
          <w:rFonts w:hint="cs"/>
          <w:caps/>
          <w:sz w:val="24"/>
          <w:szCs w:val="24"/>
          <w:u w:val="single"/>
          <w:rtl/>
        </w:rPr>
        <w:t>:</w:t>
      </w:r>
    </w:p>
    <w:p w14:paraId="16656502" w14:textId="4C97255E" w:rsidR="001E2274" w:rsidRDefault="000737AC" w:rsidP="006050C5">
      <w:pPr>
        <w:rPr>
          <w:b w:val="0"/>
          <w:bCs w:val="0"/>
          <w:caps/>
          <w:sz w:val="24"/>
          <w:szCs w:val="24"/>
          <w:rtl/>
        </w:rPr>
      </w:pPr>
      <w:r>
        <w:rPr>
          <w:rFonts w:hint="cs"/>
          <w:b w:val="0"/>
          <w:bCs w:val="0"/>
          <w:caps/>
          <w:sz w:val="24"/>
          <w:szCs w:val="24"/>
          <w:rtl/>
        </w:rPr>
        <w:t>היא לא חומה שמה היא לא חומה</w:t>
      </w:r>
    </w:p>
    <w:p w14:paraId="30CBF9B4" w14:textId="77777777" w:rsidR="001E2274" w:rsidRDefault="001E2274" w:rsidP="006050C5">
      <w:pPr>
        <w:rPr>
          <w:b w:val="0"/>
          <w:bCs w:val="0"/>
          <w:caps/>
          <w:sz w:val="24"/>
          <w:szCs w:val="24"/>
          <w:rtl/>
        </w:rPr>
      </w:pPr>
    </w:p>
    <w:p w14:paraId="4DC80825" w14:textId="77777777" w:rsidR="001E2274" w:rsidRDefault="00D17364" w:rsidP="006050C5">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0B8C7976" w14:textId="47E59669" w:rsidR="001E2274" w:rsidRDefault="000737AC" w:rsidP="006050C5">
      <w:pPr>
        <w:rPr>
          <w:b w:val="0"/>
          <w:bCs w:val="0"/>
          <w:caps/>
          <w:sz w:val="24"/>
          <w:szCs w:val="24"/>
          <w:rtl/>
        </w:rPr>
      </w:pPr>
      <w:r>
        <w:rPr>
          <w:rFonts w:hint="cs"/>
          <w:b w:val="0"/>
          <w:bCs w:val="0"/>
          <w:caps/>
          <w:sz w:val="24"/>
          <w:szCs w:val="24"/>
          <w:rtl/>
        </w:rPr>
        <w:t>על קרקע אני רק אומר רוצה להסביר</w:t>
      </w:r>
    </w:p>
    <w:p w14:paraId="1C372BD6" w14:textId="77777777" w:rsidR="001E2274" w:rsidRDefault="001E2274" w:rsidP="006050C5">
      <w:pPr>
        <w:rPr>
          <w:b w:val="0"/>
          <w:bCs w:val="0"/>
          <w:caps/>
          <w:sz w:val="24"/>
          <w:szCs w:val="24"/>
          <w:rtl/>
        </w:rPr>
      </w:pPr>
    </w:p>
    <w:p w14:paraId="643BEF02" w14:textId="77777777" w:rsidR="001E2274" w:rsidRDefault="00D70D61" w:rsidP="006050C5">
      <w:pPr>
        <w:rPr>
          <w:caps/>
          <w:sz w:val="24"/>
          <w:szCs w:val="24"/>
          <w:u w:val="single"/>
          <w:rtl/>
        </w:rPr>
      </w:pPr>
      <w:r w:rsidRPr="00D70D61">
        <w:rPr>
          <w:rFonts w:hint="cs"/>
          <w:caps/>
          <w:sz w:val="24"/>
          <w:szCs w:val="24"/>
          <w:u w:val="single"/>
          <w:rtl/>
        </w:rPr>
        <w:t>מר שמואל רוטמן - ממלא מקום וסגן ראש העיר יהוד</w:t>
      </w:r>
      <w:r w:rsidR="001E2274">
        <w:rPr>
          <w:rFonts w:hint="cs"/>
          <w:caps/>
          <w:sz w:val="24"/>
          <w:szCs w:val="24"/>
          <w:u w:val="single"/>
          <w:rtl/>
        </w:rPr>
        <w:t>:</w:t>
      </w:r>
    </w:p>
    <w:p w14:paraId="4E5F3326" w14:textId="0DED50A8" w:rsidR="001E2274" w:rsidRDefault="000737AC" w:rsidP="006050C5">
      <w:pPr>
        <w:rPr>
          <w:b w:val="0"/>
          <w:bCs w:val="0"/>
          <w:caps/>
          <w:sz w:val="24"/>
          <w:szCs w:val="24"/>
          <w:rtl/>
        </w:rPr>
      </w:pPr>
      <w:r>
        <w:rPr>
          <w:rFonts w:hint="cs"/>
          <w:b w:val="0"/>
          <w:bCs w:val="0"/>
          <w:caps/>
          <w:sz w:val="24"/>
          <w:szCs w:val="24"/>
          <w:rtl/>
        </w:rPr>
        <w:t xml:space="preserve">בבקשה </w:t>
      </w:r>
    </w:p>
    <w:p w14:paraId="0B996220" w14:textId="77777777" w:rsidR="001E2274" w:rsidRDefault="001E2274" w:rsidP="006050C5">
      <w:pPr>
        <w:rPr>
          <w:b w:val="0"/>
          <w:bCs w:val="0"/>
          <w:caps/>
          <w:sz w:val="24"/>
          <w:szCs w:val="24"/>
          <w:rtl/>
        </w:rPr>
      </w:pPr>
    </w:p>
    <w:p w14:paraId="26F21722" w14:textId="77777777" w:rsidR="001E2274" w:rsidRDefault="00D17364" w:rsidP="006050C5">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74CA88F0" w14:textId="6A4CFF7C" w:rsidR="001E2274" w:rsidRDefault="000737AC" w:rsidP="006050C5">
      <w:pPr>
        <w:rPr>
          <w:b w:val="0"/>
          <w:bCs w:val="0"/>
          <w:caps/>
          <w:sz w:val="24"/>
          <w:szCs w:val="24"/>
          <w:rtl/>
        </w:rPr>
      </w:pPr>
      <w:r>
        <w:rPr>
          <w:rFonts w:hint="cs"/>
          <w:b w:val="0"/>
          <w:bCs w:val="0"/>
          <w:caps/>
          <w:sz w:val="24"/>
          <w:szCs w:val="24"/>
          <w:rtl/>
        </w:rPr>
        <w:t>שהעובדה שעל קרקע חומה אפשר לעשות דיור מוגן, זה אומר ש, המחוקק מתייחס לדיור מוגן כ, כבנייה שהיא ציבורית, או סמי ציבורית היא אוקיי? אז אוקיי אז יש</w:t>
      </w:r>
      <w:r w:rsidR="000F703D">
        <w:rPr>
          <w:rFonts w:hint="cs"/>
          <w:b w:val="0"/>
          <w:bCs w:val="0"/>
          <w:caps/>
          <w:sz w:val="24"/>
          <w:szCs w:val="24"/>
          <w:rtl/>
        </w:rPr>
        <w:t xml:space="preserve"> </w:t>
      </w:r>
      <w:r w:rsidR="00F70663">
        <w:rPr>
          <w:rFonts w:hint="cs"/>
          <w:b w:val="0"/>
          <w:bCs w:val="0"/>
          <w:caps/>
          <w:sz w:val="24"/>
          <w:szCs w:val="24"/>
          <w:rtl/>
        </w:rPr>
        <w:t xml:space="preserve">... עכשיו קרקע של דיור מוגן ש, כרגע לא ניתן לממש את היעוד שלו מכיוון ש, זה לא רק לא איזה שהוא ניחוש ויש גם העובדה שמנהל התכנון בנושא הזה ש, המינימום שצריך כדי שתהיה כלכליות לפרויקט של דיור מוגן זה מאתיים ארבעים ותשע מאתיים חמישים יחידות דיור </w:t>
      </w:r>
    </w:p>
    <w:p w14:paraId="16560DA4" w14:textId="77777777" w:rsidR="001E2274" w:rsidRDefault="001E2274" w:rsidP="006050C5">
      <w:pPr>
        <w:rPr>
          <w:b w:val="0"/>
          <w:bCs w:val="0"/>
          <w:caps/>
          <w:sz w:val="24"/>
          <w:szCs w:val="24"/>
          <w:rtl/>
        </w:rPr>
      </w:pPr>
    </w:p>
    <w:p w14:paraId="0FB72374" w14:textId="77777777" w:rsidR="001E2274" w:rsidRDefault="00D70D61" w:rsidP="006050C5">
      <w:pPr>
        <w:rPr>
          <w:caps/>
          <w:sz w:val="24"/>
          <w:szCs w:val="24"/>
          <w:u w:val="single"/>
          <w:rtl/>
        </w:rPr>
      </w:pPr>
      <w:r w:rsidRPr="00D70D61">
        <w:rPr>
          <w:rFonts w:hint="cs"/>
          <w:caps/>
          <w:sz w:val="24"/>
          <w:szCs w:val="24"/>
          <w:u w:val="single"/>
          <w:rtl/>
        </w:rPr>
        <w:t>מר שמואל רוטמן - ממלא מקום וסגן ראש העיר יהוד</w:t>
      </w:r>
      <w:r w:rsidR="001E2274">
        <w:rPr>
          <w:rFonts w:hint="cs"/>
          <w:caps/>
          <w:sz w:val="24"/>
          <w:szCs w:val="24"/>
          <w:u w:val="single"/>
          <w:rtl/>
        </w:rPr>
        <w:t>:</w:t>
      </w:r>
    </w:p>
    <w:p w14:paraId="498FB293" w14:textId="306E3A16" w:rsidR="001E2274" w:rsidRDefault="00F70663" w:rsidP="006050C5">
      <w:pPr>
        <w:rPr>
          <w:b w:val="0"/>
          <w:bCs w:val="0"/>
          <w:caps/>
          <w:sz w:val="24"/>
          <w:szCs w:val="24"/>
          <w:rtl/>
        </w:rPr>
      </w:pPr>
      <w:r>
        <w:rPr>
          <w:rFonts w:hint="cs"/>
          <w:b w:val="0"/>
          <w:bCs w:val="0"/>
          <w:caps/>
          <w:sz w:val="24"/>
          <w:szCs w:val="24"/>
          <w:rtl/>
        </w:rPr>
        <w:t>או שלוש מאות עם סיעודי</w:t>
      </w:r>
    </w:p>
    <w:p w14:paraId="7E55FFE7" w14:textId="77777777" w:rsidR="001E2274" w:rsidRDefault="001E2274" w:rsidP="006050C5">
      <w:pPr>
        <w:rPr>
          <w:b w:val="0"/>
          <w:bCs w:val="0"/>
          <w:caps/>
          <w:sz w:val="24"/>
          <w:szCs w:val="24"/>
          <w:rtl/>
        </w:rPr>
      </w:pPr>
    </w:p>
    <w:p w14:paraId="170221DB" w14:textId="77777777" w:rsidR="001E2274" w:rsidRDefault="00D17364" w:rsidP="00F70663">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7D00408F" w14:textId="7FD7DB39" w:rsidR="001E2274" w:rsidRDefault="00F70663" w:rsidP="00F70663">
      <w:pPr>
        <w:rPr>
          <w:b w:val="0"/>
          <w:bCs w:val="0"/>
          <w:caps/>
          <w:sz w:val="24"/>
          <w:szCs w:val="24"/>
          <w:rtl/>
        </w:rPr>
      </w:pPr>
      <w:r>
        <w:rPr>
          <w:rFonts w:hint="cs"/>
          <w:b w:val="0"/>
          <w:bCs w:val="0"/>
          <w:caps/>
          <w:sz w:val="24"/>
          <w:szCs w:val="24"/>
          <w:rtl/>
        </w:rPr>
        <w:t>לכן, או שלוש מאות</w:t>
      </w:r>
      <w:r w:rsidR="000F703D">
        <w:rPr>
          <w:rFonts w:hint="cs"/>
          <w:b w:val="0"/>
          <w:bCs w:val="0"/>
          <w:caps/>
          <w:sz w:val="24"/>
          <w:szCs w:val="24"/>
          <w:rtl/>
        </w:rPr>
        <w:t xml:space="preserve"> </w:t>
      </w:r>
      <w:r>
        <w:rPr>
          <w:rFonts w:hint="cs"/>
          <w:b w:val="0"/>
          <w:bCs w:val="0"/>
          <w:caps/>
          <w:sz w:val="24"/>
          <w:szCs w:val="24"/>
          <w:rtl/>
        </w:rPr>
        <w:t xml:space="preserve">... ולכן כשאנחנו אי אפשר תעשי לא אני לא מסכים אני לא אני לא מסוגל לנהל פה דיון עם שיחות אני נורא מצטער אני לי לי זה מפריע </w:t>
      </w:r>
    </w:p>
    <w:p w14:paraId="44472B04" w14:textId="77777777" w:rsidR="001E2274" w:rsidRDefault="001E2274" w:rsidP="00F70663">
      <w:pPr>
        <w:rPr>
          <w:b w:val="0"/>
          <w:bCs w:val="0"/>
          <w:caps/>
          <w:sz w:val="24"/>
          <w:szCs w:val="24"/>
          <w:rtl/>
        </w:rPr>
      </w:pPr>
    </w:p>
    <w:p w14:paraId="7E9DA218" w14:textId="77777777" w:rsidR="001E2274" w:rsidRDefault="000A5C33" w:rsidP="00F70663">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5498D0CD" w14:textId="47D983AF" w:rsidR="001E2274" w:rsidRDefault="00F70663" w:rsidP="00F70663">
      <w:pPr>
        <w:rPr>
          <w:b w:val="0"/>
          <w:bCs w:val="0"/>
          <w:caps/>
          <w:sz w:val="24"/>
          <w:szCs w:val="24"/>
          <w:rtl/>
        </w:rPr>
      </w:pPr>
      <w:r>
        <w:rPr>
          <w:rFonts w:hint="cs"/>
          <w:b w:val="0"/>
          <w:bCs w:val="0"/>
          <w:caps/>
          <w:sz w:val="24"/>
          <w:szCs w:val="24"/>
          <w:rtl/>
        </w:rPr>
        <w:t xml:space="preserve">יש משהו דחוף שניה </w:t>
      </w:r>
    </w:p>
    <w:p w14:paraId="794A1A15" w14:textId="77777777" w:rsidR="001E2274" w:rsidRDefault="001E2274" w:rsidP="00F70663">
      <w:pPr>
        <w:rPr>
          <w:b w:val="0"/>
          <w:bCs w:val="0"/>
          <w:caps/>
          <w:sz w:val="24"/>
          <w:szCs w:val="24"/>
          <w:rtl/>
        </w:rPr>
      </w:pPr>
    </w:p>
    <w:p w14:paraId="0CFDB251" w14:textId="77777777" w:rsidR="001E2274" w:rsidRDefault="00D17364" w:rsidP="00F70663">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52F349AB" w14:textId="0060648A" w:rsidR="001E2274" w:rsidRDefault="00F70663" w:rsidP="00F70663">
      <w:pPr>
        <w:rPr>
          <w:b w:val="0"/>
          <w:bCs w:val="0"/>
          <w:caps/>
          <w:sz w:val="24"/>
          <w:szCs w:val="24"/>
          <w:rtl/>
        </w:rPr>
      </w:pPr>
      <w:r>
        <w:rPr>
          <w:rFonts w:hint="cs"/>
          <w:b w:val="0"/>
          <w:bCs w:val="0"/>
          <w:caps/>
          <w:sz w:val="24"/>
          <w:szCs w:val="24"/>
          <w:rtl/>
        </w:rPr>
        <w:t>אז תעשו הפסקה תגידו שאתם רוצים הפסקה נעשה הפסקה</w:t>
      </w:r>
    </w:p>
    <w:p w14:paraId="2AD78B78" w14:textId="77777777" w:rsidR="001E2274" w:rsidRDefault="001E2274" w:rsidP="00F70663">
      <w:pPr>
        <w:rPr>
          <w:b w:val="0"/>
          <w:bCs w:val="0"/>
          <w:caps/>
          <w:sz w:val="24"/>
          <w:szCs w:val="24"/>
          <w:rtl/>
        </w:rPr>
      </w:pPr>
    </w:p>
    <w:p w14:paraId="6F662B8B" w14:textId="77777777" w:rsidR="001E2274" w:rsidRDefault="005E0962" w:rsidP="00F70663">
      <w:pPr>
        <w:rPr>
          <w:caps/>
          <w:sz w:val="24"/>
          <w:szCs w:val="24"/>
          <w:u w:val="single"/>
          <w:rtl/>
        </w:rPr>
      </w:pPr>
      <w:r w:rsidRPr="005E0962">
        <w:rPr>
          <w:rFonts w:hint="cs"/>
          <w:caps/>
          <w:sz w:val="24"/>
          <w:szCs w:val="24"/>
          <w:u w:val="single"/>
          <w:rtl/>
        </w:rPr>
        <w:t>דוברת</w:t>
      </w:r>
      <w:r w:rsidR="001E2274">
        <w:rPr>
          <w:rFonts w:hint="cs"/>
          <w:caps/>
          <w:sz w:val="24"/>
          <w:szCs w:val="24"/>
          <w:u w:val="single"/>
          <w:rtl/>
        </w:rPr>
        <w:t>:</w:t>
      </w:r>
    </w:p>
    <w:p w14:paraId="03056860" w14:textId="7BAE7908" w:rsidR="001E2274" w:rsidRDefault="006B5CA1" w:rsidP="00F70663">
      <w:pPr>
        <w:rPr>
          <w:b w:val="0"/>
          <w:bCs w:val="0"/>
          <w:caps/>
          <w:sz w:val="24"/>
          <w:szCs w:val="24"/>
          <w:rtl/>
        </w:rPr>
      </w:pPr>
      <w:r>
        <w:rPr>
          <w:rFonts w:hint="cs"/>
          <w:b w:val="0"/>
          <w:bCs w:val="0"/>
          <w:caps/>
          <w:sz w:val="24"/>
          <w:szCs w:val="24"/>
          <w:rtl/>
        </w:rPr>
        <w:lastRenderedPageBreak/>
        <w:t xml:space="preserve">סליחה </w:t>
      </w:r>
    </w:p>
    <w:p w14:paraId="2A0E4D8B" w14:textId="77777777" w:rsidR="001E2274" w:rsidRDefault="001E2274" w:rsidP="00F70663">
      <w:pPr>
        <w:rPr>
          <w:b w:val="0"/>
          <w:bCs w:val="0"/>
          <w:caps/>
          <w:sz w:val="24"/>
          <w:szCs w:val="24"/>
          <w:rtl/>
        </w:rPr>
      </w:pPr>
    </w:p>
    <w:p w14:paraId="746ABC95" w14:textId="77777777" w:rsidR="001E2274" w:rsidRDefault="00D17364" w:rsidP="00F70663">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5A98B53E" w14:textId="3DA169F5" w:rsidR="001E2274" w:rsidRDefault="006B5CA1" w:rsidP="00F70663">
      <w:pPr>
        <w:rPr>
          <w:b w:val="0"/>
          <w:bCs w:val="0"/>
          <w:caps/>
          <w:sz w:val="24"/>
          <w:szCs w:val="24"/>
          <w:rtl/>
        </w:rPr>
      </w:pPr>
      <w:r>
        <w:rPr>
          <w:rFonts w:hint="cs"/>
          <w:b w:val="0"/>
          <w:bCs w:val="0"/>
          <w:caps/>
          <w:sz w:val="24"/>
          <w:szCs w:val="24"/>
          <w:rtl/>
        </w:rPr>
        <w:t>אז כשאנחנו אומרים זה לא כלכלי זה לא בגלל שאנחנו דואגים לכיס של היזם אם היזם עשה עסקה לא טובה</w:t>
      </w:r>
    </w:p>
    <w:p w14:paraId="01C183E6" w14:textId="77777777" w:rsidR="001E2274" w:rsidRDefault="001E2274" w:rsidP="00F70663">
      <w:pPr>
        <w:rPr>
          <w:b w:val="0"/>
          <w:bCs w:val="0"/>
          <w:caps/>
          <w:sz w:val="24"/>
          <w:szCs w:val="24"/>
          <w:rtl/>
        </w:rPr>
      </w:pPr>
    </w:p>
    <w:p w14:paraId="2EC705A1" w14:textId="77777777" w:rsidR="001E2274" w:rsidRDefault="00D70D61" w:rsidP="00F70663">
      <w:pPr>
        <w:rPr>
          <w:caps/>
          <w:sz w:val="24"/>
          <w:szCs w:val="24"/>
          <w:u w:val="single"/>
          <w:rtl/>
        </w:rPr>
      </w:pPr>
      <w:r w:rsidRPr="00D70D61">
        <w:rPr>
          <w:rFonts w:hint="cs"/>
          <w:caps/>
          <w:sz w:val="24"/>
          <w:szCs w:val="24"/>
          <w:u w:val="single"/>
          <w:rtl/>
        </w:rPr>
        <w:t>מר שמואל רוטמן - ממלא מקום וסגן ראש העיר יהוד</w:t>
      </w:r>
      <w:r w:rsidR="001E2274">
        <w:rPr>
          <w:rFonts w:hint="cs"/>
          <w:caps/>
          <w:sz w:val="24"/>
          <w:szCs w:val="24"/>
          <w:u w:val="single"/>
          <w:rtl/>
        </w:rPr>
        <w:t>:</w:t>
      </w:r>
    </w:p>
    <w:p w14:paraId="360AAA59" w14:textId="3DD1A580" w:rsidR="001E2274" w:rsidRDefault="006B5CA1" w:rsidP="00F70663">
      <w:pPr>
        <w:rPr>
          <w:b w:val="0"/>
          <w:bCs w:val="0"/>
          <w:caps/>
          <w:sz w:val="24"/>
          <w:szCs w:val="24"/>
          <w:rtl/>
        </w:rPr>
      </w:pPr>
      <w:r>
        <w:rPr>
          <w:rFonts w:hint="cs"/>
          <w:b w:val="0"/>
          <w:bCs w:val="0"/>
          <w:caps/>
          <w:sz w:val="24"/>
          <w:szCs w:val="24"/>
          <w:rtl/>
        </w:rPr>
        <w:t xml:space="preserve">לא ברור ברור </w:t>
      </w:r>
    </w:p>
    <w:p w14:paraId="77EDBD15" w14:textId="77777777" w:rsidR="001E2274" w:rsidRDefault="001E2274" w:rsidP="00F70663">
      <w:pPr>
        <w:rPr>
          <w:b w:val="0"/>
          <w:bCs w:val="0"/>
          <w:caps/>
          <w:sz w:val="24"/>
          <w:szCs w:val="24"/>
          <w:rtl/>
        </w:rPr>
      </w:pPr>
    </w:p>
    <w:p w14:paraId="56286340" w14:textId="77777777" w:rsidR="001E2274" w:rsidRDefault="00D17364" w:rsidP="006B55FB">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40D02B95" w14:textId="242FBB12" w:rsidR="001E2274" w:rsidRDefault="006B5CA1" w:rsidP="006B55FB">
      <w:pPr>
        <w:rPr>
          <w:b w:val="0"/>
          <w:bCs w:val="0"/>
          <w:caps/>
          <w:sz w:val="24"/>
          <w:szCs w:val="24"/>
          <w:rtl/>
        </w:rPr>
      </w:pPr>
      <w:r>
        <w:rPr>
          <w:rFonts w:hint="cs"/>
          <w:b w:val="0"/>
          <w:bCs w:val="0"/>
          <w:caps/>
          <w:sz w:val="24"/>
          <w:szCs w:val="24"/>
          <w:rtl/>
        </w:rPr>
        <w:t xml:space="preserve">זה בעיה שלו, לא אני רוצה רק להבהיר את העניין הזה, אוקיי? דבר שני אני רוצה גם להבין את הטיעון. הרי יש </w:t>
      </w:r>
      <w:r w:rsidR="006B55FB">
        <w:rPr>
          <w:rFonts w:hint="cs"/>
          <w:b w:val="0"/>
          <w:bCs w:val="0"/>
          <w:caps/>
          <w:sz w:val="24"/>
          <w:szCs w:val="24"/>
          <w:rtl/>
        </w:rPr>
        <w:t>יש לי עכשיו בניין של דיור מוגן שאתה מראה לי שהוא מאתיים ארבעים ושתיים יחידות דיור לדונם או או למתחם למתחם לא לדונם אוקיי בסדר הכל מצוין. המשמעות היא שהיחידות פה היחידות לדיור מוגן תהיינה כנראה כולן או רובן קטנות נכון? באיזה גודל הן תהיינה?</w:t>
      </w:r>
    </w:p>
    <w:p w14:paraId="767BC71D" w14:textId="77777777" w:rsidR="001E2274" w:rsidRDefault="001E2274" w:rsidP="006B55FB">
      <w:pPr>
        <w:rPr>
          <w:b w:val="0"/>
          <w:bCs w:val="0"/>
          <w:caps/>
          <w:sz w:val="24"/>
          <w:szCs w:val="24"/>
          <w:rtl/>
        </w:rPr>
      </w:pPr>
    </w:p>
    <w:p w14:paraId="1C81D83E" w14:textId="77777777" w:rsidR="001E2274" w:rsidRDefault="00BA49D1" w:rsidP="006B55FB">
      <w:pPr>
        <w:rPr>
          <w:caps/>
          <w:sz w:val="24"/>
          <w:szCs w:val="24"/>
          <w:u w:val="single"/>
          <w:rtl/>
        </w:rPr>
      </w:pPr>
      <w:r w:rsidRPr="00BA49D1">
        <w:rPr>
          <w:rFonts w:hint="cs"/>
          <w:caps/>
          <w:sz w:val="24"/>
          <w:szCs w:val="24"/>
          <w:u w:val="single"/>
          <w:rtl/>
        </w:rPr>
        <w:t>מר גיל שנהב - אדריכל עורך התוכנית</w:t>
      </w:r>
      <w:r w:rsidR="001E2274">
        <w:rPr>
          <w:rFonts w:hint="cs"/>
          <w:caps/>
          <w:sz w:val="24"/>
          <w:szCs w:val="24"/>
          <w:u w:val="single"/>
          <w:rtl/>
        </w:rPr>
        <w:t>:</w:t>
      </w:r>
    </w:p>
    <w:p w14:paraId="69E34449" w14:textId="6674738D" w:rsidR="001E2274" w:rsidRDefault="006B55FB" w:rsidP="006B55FB">
      <w:pPr>
        <w:rPr>
          <w:b w:val="0"/>
          <w:bCs w:val="0"/>
          <w:caps/>
          <w:sz w:val="24"/>
          <w:szCs w:val="24"/>
          <w:rtl/>
        </w:rPr>
      </w:pPr>
      <w:r>
        <w:rPr>
          <w:rFonts w:hint="cs"/>
          <w:b w:val="0"/>
          <w:bCs w:val="0"/>
          <w:caps/>
          <w:sz w:val="24"/>
          <w:szCs w:val="24"/>
          <w:rtl/>
        </w:rPr>
        <w:t>ממוצע שישים אמרנו</w:t>
      </w:r>
    </w:p>
    <w:p w14:paraId="05929774" w14:textId="77777777" w:rsidR="001E2274" w:rsidRDefault="001E2274" w:rsidP="006B55FB">
      <w:pPr>
        <w:rPr>
          <w:b w:val="0"/>
          <w:bCs w:val="0"/>
          <w:caps/>
          <w:sz w:val="24"/>
          <w:szCs w:val="24"/>
          <w:rtl/>
        </w:rPr>
      </w:pPr>
    </w:p>
    <w:p w14:paraId="1F562B13" w14:textId="77777777" w:rsidR="001E2274" w:rsidRDefault="00D17364" w:rsidP="006B55FB">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0436244C" w14:textId="3C518B34" w:rsidR="001E2274" w:rsidRDefault="006B55FB" w:rsidP="006B55FB">
      <w:pPr>
        <w:rPr>
          <w:b w:val="0"/>
          <w:bCs w:val="0"/>
          <w:caps/>
          <w:sz w:val="24"/>
          <w:szCs w:val="24"/>
          <w:rtl/>
        </w:rPr>
      </w:pPr>
      <w:r>
        <w:rPr>
          <w:rFonts w:hint="cs"/>
          <w:b w:val="0"/>
          <w:bCs w:val="0"/>
          <w:caps/>
          <w:sz w:val="24"/>
          <w:szCs w:val="24"/>
          <w:rtl/>
        </w:rPr>
        <w:t xml:space="preserve">ממוצע </w:t>
      </w:r>
    </w:p>
    <w:p w14:paraId="63C8F09D" w14:textId="77777777" w:rsidR="001E2274" w:rsidRDefault="001E2274" w:rsidP="006B55FB">
      <w:pPr>
        <w:rPr>
          <w:b w:val="0"/>
          <w:bCs w:val="0"/>
          <w:caps/>
          <w:sz w:val="24"/>
          <w:szCs w:val="24"/>
          <w:rtl/>
        </w:rPr>
      </w:pPr>
    </w:p>
    <w:p w14:paraId="0F5132FD" w14:textId="77777777" w:rsidR="001E2274" w:rsidRDefault="00D70D61" w:rsidP="006B55FB">
      <w:pPr>
        <w:rPr>
          <w:caps/>
          <w:sz w:val="24"/>
          <w:szCs w:val="24"/>
          <w:u w:val="single"/>
          <w:rtl/>
        </w:rPr>
      </w:pPr>
      <w:r w:rsidRPr="00D70D61">
        <w:rPr>
          <w:rFonts w:hint="cs"/>
          <w:caps/>
          <w:sz w:val="24"/>
          <w:szCs w:val="24"/>
          <w:u w:val="single"/>
          <w:rtl/>
        </w:rPr>
        <w:t>מר שמואל רוטמן - ממלא מקום וסגן ראש העיר יהוד</w:t>
      </w:r>
      <w:r w:rsidR="001E2274">
        <w:rPr>
          <w:rFonts w:hint="cs"/>
          <w:caps/>
          <w:sz w:val="24"/>
          <w:szCs w:val="24"/>
          <w:u w:val="single"/>
          <w:rtl/>
        </w:rPr>
        <w:t>:</w:t>
      </w:r>
    </w:p>
    <w:p w14:paraId="6394D845" w14:textId="47BF41EE" w:rsidR="001E2274" w:rsidRDefault="006B55FB" w:rsidP="006B55FB">
      <w:pPr>
        <w:rPr>
          <w:b w:val="0"/>
          <w:bCs w:val="0"/>
          <w:caps/>
          <w:sz w:val="24"/>
          <w:szCs w:val="24"/>
          <w:rtl/>
        </w:rPr>
      </w:pPr>
      <w:r>
        <w:rPr>
          <w:rFonts w:hint="cs"/>
          <w:b w:val="0"/>
          <w:bCs w:val="0"/>
          <w:caps/>
          <w:sz w:val="24"/>
          <w:szCs w:val="24"/>
          <w:rtl/>
        </w:rPr>
        <w:t>זה לא קטנות</w:t>
      </w:r>
    </w:p>
    <w:p w14:paraId="2EC3AF12" w14:textId="77777777" w:rsidR="001E2274" w:rsidRDefault="001E2274" w:rsidP="006B55FB">
      <w:pPr>
        <w:rPr>
          <w:b w:val="0"/>
          <w:bCs w:val="0"/>
          <w:caps/>
          <w:sz w:val="24"/>
          <w:szCs w:val="24"/>
          <w:rtl/>
        </w:rPr>
      </w:pPr>
    </w:p>
    <w:p w14:paraId="447A2987" w14:textId="77777777" w:rsidR="001E2274" w:rsidRDefault="00D17364" w:rsidP="006B55FB">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247BA4C8" w14:textId="391DBA20" w:rsidR="001E2274" w:rsidRDefault="006B55FB" w:rsidP="006B55FB">
      <w:pPr>
        <w:rPr>
          <w:b w:val="0"/>
          <w:bCs w:val="0"/>
          <w:caps/>
          <w:sz w:val="24"/>
          <w:szCs w:val="24"/>
          <w:rtl/>
        </w:rPr>
      </w:pPr>
      <w:r>
        <w:rPr>
          <w:rFonts w:hint="cs"/>
          <w:b w:val="0"/>
          <w:bCs w:val="0"/>
          <w:caps/>
          <w:sz w:val="24"/>
          <w:szCs w:val="24"/>
          <w:rtl/>
        </w:rPr>
        <w:t xml:space="preserve">ממוצע </w:t>
      </w:r>
    </w:p>
    <w:p w14:paraId="24201EEE" w14:textId="77777777" w:rsidR="001E2274" w:rsidRDefault="001E2274" w:rsidP="006B55FB">
      <w:pPr>
        <w:rPr>
          <w:b w:val="0"/>
          <w:bCs w:val="0"/>
          <w:caps/>
          <w:sz w:val="24"/>
          <w:szCs w:val="24"/>
          <w:rtl/>
        </w:rPr>
      </w:pPr>
    </w:p>
    <w:p w14:paraId="6A5D04A4" w14:textId="77777777" w:rsidR="001E2274" w:rsidRDefault="00D70D61" w:rsidP="006B55FB">
      <w:pPr>
        <w:rPr>
          <w:caps/>
          <w:sz w:val="24"/>
          <w:szCs w:val="24"/>
          <w:u w:val="single"/>
          <w:rtl/>
        </w:rPr>
      </w:pPr>
      <w:r w:rsidRPr="00D70D61">
        <w:rPr>
          <w:rFonts w:hint="cs"/>
          <w:caps/>
          <w:sz w:val="24"/>
          <w:szCs w:val="24"/>
          <w:u w:val="single"/>
          <w:rtl/>
        </w:rPr>
        <w:t>מר שמואל רוטמן - ממלא מקום וסגן ראש העיר יהוד</w:t>
      </w:r>
      <w:r w:rsidR="001E2274">
        <w:rPr>
          <w:rFonts w:hint="cs"/>
          <w:caps/>
          <w:sz w:val="24"/>
          <w:szCs w:val="24"/>
          <w:u w:val="single"/>
          <w:rtl/>
        </w:rPr>
        <w:t>:</w:t>
      </w:r>
    </w:p>
    <w:p w14:paraId="7FEC759C" w14:textId="1D97F9F6" w:rsidR="001E2274" w:rsidRDefault="007D3345" w:rsidP="006B55FB">
      <w:pPr>
        <w:rPr>
          <w:b w:val="0"/>
          <w:bCs w:val="0"/>
          <w:caps/>
          <w:sz w:val="24"/>
          <w:szCs w:val="24"/>
          <w:rtl/>
        </w:rPr>
      </w:pPr>
      <w:r>
        <w:rPr>
          <w:rFonts w:hint="cs"/>
          <w:b w:val="0"/>
          <w:bCs w:val="0"/>
          <w:caps/>
          <w:sz w:val="24"/>
          <w:szCs w:val="24"/>
          <w:rtl/>
        </w:rPr>
        <w:t>זה לא קטנות</w:t>
      </w:r>
    </w:p>
    <w:p w14:paraId="7F4F5EAF" w14:textId="77777777" w:rsidR="001E2274" w:rsidRDefault="001E2274" w:rsidP="006B55FB">
      <w:pPr>
        <w:rPr>
          <w:b w:val="0"/>
          <w:bCs w:val="0"/>
          <w:caps/>
          <w:sz w:val="24"/>
          <w:szCs w:val="24"/>
          <w:rtl/>
        </w:rPr>
      </w:pPr>
    </w:p>
    <w:p w14:paraId="35EFFD38" w14:textId="77777777" w:rsidR="001E2274" w:rsidRDefault="00BA49D1" w:rsidP="006B55FB">
      <w:pPr>
        <w:rPr>
          <w:caps/>
          <w:sz w:val="24"/>
          <w:szCs w:val="24"/>
          <w:u w:val="single"/>
          <w:rtl/>
        </w:rPr>
      </w:pPr>
      <w:r w:rsidRPr="00BA49D1">
        <w:rPr>
          <w:rFonts w:hint="cs"/>
          <w:caps/>
          <w:sz w:val="24"/>
          <w:szCs w:val="24"/>
          <w:u w:val="single"/>
          <w:rtl/>
        </w:rPr>
        <w:t>מר גיל שנהב - אדריכל עורך התוכנית</w:t>
      </w:r>
      <w:r w:rsidR="001E2274">
        <w:rPr>
          <w:rFonts w:hint="cs"/>
          <w:caps/>
          <w:sz w:val="24"/>
          <w:szCs w:val="24"/>
          <w:u w:val="single"/>
          <w:rtl/>
        </w:rPr>
        <w:t>:</w:t>
      </w:r>
    </w:p>
    <w:p w14:paraId="0AC433CE" w14:textId="0D880337" w:rsidR="001E2274" w:rsidRDefault="007D3345" w:rsidP="006B55FB">
      <w:pPr>
        <w:rPr>
          <w:b w:val="0"/>
          <w:bCs w:val="0"/>
          <w:caps/>
          <w:sz w:val="24"/>
          <w:szCs w:val="24"/>
          <w:rtl/>
        </w:rPr>
      </w:pPr>
      <w:r>
        <w:rPr>
          <w:rFonts w:hint="cs"/>
          <w:b w:val="0"/>
          <w:bCs w:val="0"/>
          <w:caps/>
          <w:sz w:val="24"/>
          <w:szCs w:val="24"/>
          <w:rtl/>
        </w:rPr>
        <w:t xml:space="preserve">ממוצע </w:t>
      </w:r>
    </w:p>
    <w:p w14:paraId="22F051B1" w14:textId="77777777" w:rsidR="001E2274" w:rsidRDefault="001E2274" w:rsidP="006B55FB">
      <w:pPr>
        <w:rPr>
          <w:b w:val="0"/>
          <w:bCs w:val="0"/>
          <w:caps/>
          <w:sz w:val="24"/>
          <w:szCs w:val="24"/>
          <w:rtl/>
        </w:rPr>
      </w:pPr>
    </w:p>
    <w:p w14:paraId="60928623" w14:textId="77777777" w:rsidR="001E2274" w:rsidRDefault="00D17364" w:rsidP="006B55FB">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59697F00" w14:textId="52D21593" w:rsidR="001E2274" w:rsidRDefault="007D3345" w:rsidP="006B55FB">
      <w:pPr>
        <w:rPr>
          <w:b w:val="0"/>
          <w:bCs w:val="0"/>
          <w:caps/>
          <w:sz w:val="24"/>
          <w:szCs w:val="24"/>
          <w:rtl/>
        </w:rPr>
      </w:pPr>
      <w:r>
        <w:rPr>
          <w:rFonts w:hint="cs"/>
          <w:b w:val="0"/>
          <w:bCs w:val="0"/>
          <w:caps/>
          <w:sz w:val="24"/>
          <w:szCs w:val="24"/>
          <w:rtl/>
        </w:rPr>
        <w:t>מה?</w:t>
      </w:r>
    </w:p>
    <w:p w14:paraId="787ABF5A" w14:textId="77777777" w:rsidR="001E2274" w:rsidRDefault="001E2274" w:rsidP="006B55FB">
      <w:pPr>
        <w:rPr>
          <w:b w:val="0"/>
          <w:bCs w:val="0"/>
          <w:caps/>
          <w:sz w:val="24"/>
          <w:szCs w:val="24"/>
          <w:rtl/>
        </w:rPr>
      </w:pPr>
    </w:p>
    <w:p w14:paraId="1B9417DF" w14:textId="77777777" w:rsidR="001E2274" w:rsidRDefault="00BA49D1" w:rsidP="006B55FB">
      <w:pPr>
        <w:rPr>
          <w:caps/>
          <w:sz w:val="24"/>
          <w:szCs w:val="24"/>
          <w:u w:val="single"/>
          <w:rtl/>
        </w:rPr>
      </w:pPr>
      <w:r w:rsidRPr="00BA49D1">
        <w:rPr>
          <w:rFonts w:hint="cs"/>
          <w:caps/>
          <w:sz w:val="24"/>
          <w:szCs w:val="24"/>
          <w:u w:val="single"/>
          <w:rtl/>
        </w:rPr>
        <w:t>מר גיל שנהב - אדריכל עורך התוכנית</w:t>
      </w:r>
      <w:r w:rsidR="001E2274">
        <w:rPr>
          <w:rFonts w:hint="cs"/>
          <w:caps/>
          <w:sz w:val="24"/>
          <w:szCs w:val="24"/>
          <w:u w:val="single"/>
          <w:rtl/>
        </w:rPr>
        <w:t>:</w:t>
      </w:r>
    </w:p>
    <w:p w14:paraId="1DD4609C" w14:textId="7030CF78" w:rsidR="001E2274" w:rsidRDefault="007D3345" w:rsidP="006B55FB">
      <w:pPr>
        <w:rPr>
          <w:b w:val="0"/>
          <w:bCs w:val="0"/>
          <w:caps/>
          <w:sz w:val="24"/>
          <w:szCs w:val="24"/>
          <w:rtl/>
        </w:rPr>
      </w:pPr>
      <w:r>
        <w:rPr>
          <w:rFonts w:hint="cs"/>
          <w:b w:val="0"/>
          <w:bCs w:val="0"/>
          <w:caps/>
          <w:sz w:val="24"/>
          <w:szCs w:val="24"/>
          <w:rtl/>
        </w:rPr>
        <w:t>ממוצע שישים</w:t>
      </w:r>
    </w:p>
    <w:p w14:paraId="180BC78C" w14:textId="77777777" w:rsidR="001E2274" w:rsidRDefault="001E2274" w:rsidP="006B55FB">
      <w:pPr>
        <w:rPr>
          <w:b w:val="0"/>
          <w:bCs w:val="0"/>
          <w:caps/>
          <w:sz w:val="24"/>
          <w:szCs w:val="24"/>
          <w:rtl/>
        </w:rPr>
      </w:pPr>
    </w:p>
    <w:p w14:paraId="79C6345F" w14:textId="77777777" w:rsidR="001E2274" w:rsidRDefault="00D17364" w:rsidP="007D3345">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57C5C837" w14:textId="1B64816F" w:rsidR="001E2274" w:rsidRDefault="007D3345" w:rsidP="007D3345">
      <w:pPr>
        <w:rPr>
          <w:b w:val="0"/>
          <w:bCs w:val="0"/>
          <w:caps/>
          <w:sz w:val="24"/>
          <w:szCs w:val="24"/>
          <w:rtl/>
        </w:rPr>
      </w:pPr>
      <w:r>
        <w:rPr>
          <w:rFonts w:hint="cs"/>
          <w:b w:val="0"/>
          <w:bCs w:val="0"/>
          <w:caps/>
          <w:sz w:val="24"/>
          <w:szCs w:val="24"/>
          <w:rtl/>
        </w:rPr>
        <w:t>אתה עדיין בממוצע שישים אתה עדיין בממוצע שישים אוקיי?</w:t>
      </w:r>
    </w:p>
    <w:p w14:paraId="16F31669" w14:textId="77777777" w:rsidR="001E2274" w:rsidRDefault="001E2274" w:rsidP="007D3345">
      <w:pPr>
        <w:rPr>
          <w:b w:val="0"/>
          <w:bCs w:val="0"/>
          <w:caps/>
          <w:sz w:val="24"/>
          <w:szCs w:val="24"/>
          <w:rtl/>
        </w:rPr>
      </w:pPr>
    </w:p>
    <w:p w14:paraId="39AD789C" w14:textId="77777777" w:rsidR="001E2274" w:rsidRDefault="00BA49D1" w:rsidP="007D3345">
      <w:pPr>
        <w:rPr>
          <w:caps/>
          <w:sz w:val="24"/>
          <w:szCs w:val="24"/>
          <w:u w:val="single"/>
          <w:rtl/>
        </w:rPr>
      </w:pPr>
      <w:r w:rsidRPr="00BA49D1">
        <w:rPr>
          <w:rFonts w:hint="cs"/>
          <w:caps/>
          <w:sz w:val="24"/>
          <w:szCs w:val="24"/>
          <w:u w:val="single"/>
          <w:rtl/>
        </w:rPr>
        <w:t>מר גיל שנהב - אדריכל עורך התוכנית</w:t>
      </w:r>
      <w:r w:rsidR="001E2274">
        <w:rPr>
          <w:rFonts w:hint="cs"/>
          <w:caps/>
          <w:sz w:val="24"/>
          <w:szCs w:val="24"/>
          <w:u w:val="single"/>
          <w:rtl/>
        </w:rPr>
        <w:t>:</w:t>
      </w:r>
    </w:p>
    <w:p w14:paraId="75C58849" w14:textId="43D4116E" w:rsidR="001E2274" w:rsidRDefault="007D3345" w:rsidP="007D3345">
      <w:pPr>
        <w:rPr>
          <w:b w:val="0"/>
          <w:bCs w:val="0"/>
          <w:caps/>
          <w:sz w:val="24"/>
          <w:szCs w:val="24"/>
          <w:rtl/>
        </w:rPr>
      </w:pPr>
      <w:r>
        <w:rPr>
          <w:rFonts w:hint="cs"/>
          <w:b w:val="0"/>
          <w:bCs w:val="0"/>
          <w:caps/>
          <w:sz w:val="24"/>
          <w:szCs w:val="24"/>
          <w:rtl/>
        </w:rPr>
        <w:t xml:space="preserve">כן </w:t>
      </w:r>
    </w:p>
    <w:p w14:paraId="06AF77BD" w14:textId="77777777" w:rsidR="001E2274" w:rsidRDefault="001E2274" w:rsidP="007D3345">
      <w:pPr>
        <w:rPr>
          <w:b w:val="0"/>
          <w:bCs w:val="0"/>
          <w:caps/>
          <w:sz w:val="24"/>
          <w:szCs w:val="24"/>
          <w:rtl/>
        </w:rPr>
      </w:pPr>
    </w:p>
    <w:p w14:paraId="3B2C57B4" w14:textId="77777777" w:rsidR="001E2274" w:rsidRDefault="00D17364" w:rsidP="007D3345">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684C2FE8" w14:textId="4EF8D5BB" w:rsidR="001E2274" w:rsidRDefault="007D3345" w:rsidP="007D3345">
      <w:pPr>
        <w:rPr>
          <w:b w:val="0"/>
          <w:bCs w:val="0"/>
          <w:caps/>
          <w:sz w:val="24"/>
          <w:szCs w:val="24"/>
          <w:rtl/>
        </w:rPr>
      </w:pPr>
      <w:r>
        <w:rPr>
          <w:rFonts w:hint="cs"/>
          <w:b w:val="0"/>
          <w:bCs w:val="0"/>
          <w:caps/>
          <w:sz w:val="24"/>
          <w:szCs w:val="24"/>
          <w:rtl/>
        </w:rPr>
        <w:t xml:space="preserve">אז זה יפה </w:t>
      </w:r>
    </w:p>
    <w:p w14:paraId="14914CFA" w14:textId="77777777" w:rsidR="001E2274" w:rsidRDefault="001E2274" w:rsidP="007D3345">
      <w:pPr>
        <w:rPr>
          <w:b w:val="0"/>
          <w:bCs w:val="0"/>
          <w:caps/>
          <w:sz w:val="24"/>
          <w:szCs w:val="24"/>
          <w:rtl/>
        </w:rPr>
      </w:pPr>
    </w:p>
    <w:p w14:paraId="794A28E0" w14:textId="77777777" w:rsidR="001E2274" w:rsidRDefault="00BA49D1" w:rsidP="007D3345">
      <w:pPr>
        <w:rPr>
          <w:caps/>
          <w:sz w:val="24"/>
          <w:szCs w:val="24"/>
          <w:u w:val="single"/>
          <w:rtl/>
        </w:rPr>
      </w:pPr>
      <w:r w:rsidRPr="00BA49D1">
        <w:rPr>
          <w:rFonts w:hint="cs"/>
          <w:caps/>
          <w:sz w:val="24"/>
          <w:szCs w:val="24"/>
          <w:u w:val="single"/>
          <w:rtl/>
        </w:rPr>
        <w:t>מר גיל שנהב - אדריכל עורך התוכנית</w:t>
      </w:r>
      <w:r w:rsidR="001E2274">
        <w:rPr>
          <w:rFonts w:hint="cs"/>
          <w:caps/>
          <w:sz w:val="24"/>
          <w:szCs w:val="24"/>
          <w:u w:val="single"/>
          <w:rtl/>
        </w:rPr>
        <w:t>:</w:t>
      </w:r>
    </w:p>
    <w:p w14:paraId="4B6822D3" w14:textId="2F2D5607" w:rsidR="001E2274" w:rsidRDefault="007D3345" w:rsidP="007D3345">
      <w:pPr>
        <w:rPr>
          <w:b w:val="0"/>
          <w:bCs w:val="0"/>
          <w:caps/>
          <w:sz w:val="24"/>
          <w:szCs w:val="24"/>
          <w:rtl/>
        </w:rPr>
      </w:pPr>
      <w:r>
        <w:rPr>
          <w:rFonts w:hint="cs"/>
          <w:b w:val="0"/>
          <w:bCs w:val="0"/>
          <w:caps/>
          <w:sz w:val="24"/>
          <w:szCs w:val="24"/>
          <w:rtl/>
        </w:rPr>
        <w:lastRenderedPageBreak/>
        <w:t xml:space="preserve">כן </w:t>
      </w:r>
    </w:p>
    <w:p w14:paraId="2542D8F5" w14:textId="77777777" w:rsidR="001E2274" w:rsidRDefault="001E2274" w:rsidP="007D3345">
      <w:pPr>
        <w:rPr>
          <w:b w:val="0"/>
          <w:bCs w:val="0"/>
          <w:caps/>
          <w:sz w:val="24"/>
          <w:szCs w:val="24"/>
          <w:rtl/>
        </w:rPr>
      </w:pPr>
    </w:p>
    <w:p w14:paraId="35864969" w14:textId="77777777" w:rsidR="001E2274" w:rsidRDefault="00D17364" w:rsidP="007D3345">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3DF69CF1" w14:textId="2D0F0D84" w:rsidR="001E2274" w:rsidRDefault="007D3345" w:rsidP="007D3345">
      <w:pPr>
        <w:rPr>
          <w:b w:val="0"/>
          <w:bCs w:val="0"/>
          <w:caps/>
          <w:sz w:val="24"/>
          <w:szCs w:val="24"/>
          <w:rtl/>
        </w:rPr>
      </w:pPr>
      <w:r>
        <w:rPr>
          <w:rFonts w:hint="cs"/>
          <w:b w:val="0"/>
          <w:bCs w:val="0"/>
          <w:caps/>
          <w:sz w:val="24"/>
          <w:szCs w:val="24"/>
          <w:rtl/>
        </w:rPr>
        <w:t>ממוצע שישים</w:t>
      </w:r>
    </w:p>
    <w:p w14:paraId="1089E315" w14:textId="77777777" w:rsidR="001E2274" w:rsidRDefault="001E2274" w:rsidP="007D3345">
      <w:pPr>
        <w:rPr>
          <w:b w:val="0"/>
          <w:bCs w:val="0"/>
          <w:caps/>
          <w:sz w:val="24"/>
          <w:szCs w:val="24"/>
          <w:rtl/>
        </w:rPr>
      </w:pPr>
    </w:p>
    <w:p w14:paraId="51FEBEA0" w14:textId="77777777" w:rsidR="001E2274" w:rsidRDefault="00D70D61" w:rsidP="007D3345">
      <w:pPr>
        <w:rPr>
          <w:caps/>
          <w:sz w:val="24"/>
          <w:szCs w:val="24"/>
          <w:u w:val="single"/>
          <w:rtl/>
        </w:rPr>
      </w:pPr>
      <w:r w:rsidRPr="00D70D61">
        <w:rPr>
          <w:rFonts w:hint="cs"/>
          <w:caps/>
          <w:sz w:val="24"/>
          <w:szCs w:val="24"/>
          <w:u w:val="single"/>
          <w:rtl/>
        </w:rPr>
        <w:t>מר שמואל רוטמן - ממלא מקום וסגן ראש העיר יהוד</w:t>
      </w:r>
      <w:r w:rsidR="001E2274">
        <w:rPr>
          <w:rFonts w:hint="cs"/>
          <w:caps/>
          <w:sz w:val="24"/>
          <w:szCs w:val="24"/>
          <w:u w:val="single"/>
          <w:rtl/>
        </w:rPr>
        <w:t>:</w:t>
      </w:r>
    </w:p>
    <w:p w14:paraId="6E14F80E" w14:textId="7BBB0D6B" w:rsidR="001E2274" w:rsidRDefault="007D3345" w:rsidP="007D3345">
      <w:pPr>
        <w:rPr>
          <w:b w:val="0"/>
          <w:bCs w:val="0"/>
          <w:caps/>
          <w:sz w:val="24"/>
          <w:szCs w:val="24"/>
          <w:rtl/>
        </w:rPr>
      </w:pPr>
      <w:r>
        <w:rPr>
          <w:rFonts w:hint="cs"/>
          <w:b w:val="0"/>
          <w:bCs w:val="0"/>
          <w:caps/>
          <w:sz w:val="24"/>
          <w:szCs w:val="24"/>
          <w:rtl/>
        </w:rPr>
        <w:t xml:space="preserve">זה לא קטנות </w:t>
      </w:r>
    </w:p>
    <w:p w14:paraId="14D95953" w14:textId="77777777" w:rsidR="001E2274" w:rsidRDefault="001E2274" w:rsidP="007D3345">
      <w:pPr>
        <w:rPr>
          <w:b w:val="0"/>
          <w:bCs w:val="0"/>
          <w:caps/>
          <w:sz w:val="24"/>
          <w:szCs w:val="24"/>
          <w:rtl/>
        </w:rPr>
      </w:pPr>
    </w:p>
    <w:p w14:paraId="26ABCDB2" w14:textId="77777777" w:rsidR="001E2274" w:rsidRDefault="004F5DC4" w:rsidP="007D3345">
      <w:pPr>
        <w:rPr>
          <w:caps/>
          <w:sz w:val="24"/>
          <w:szCs w:val="24"/>
          <w:u w:val="single"/>
          <w:rtl/>
        </w:rPr>
      </w:pPr>
      <w:r w:rsidRPr="004F5DC4">
        <w:rPr>
          <w:rFonts w:hint="cs"/>
          <w:caps/>
          <w:sz w:val="24"/>
          <w:szCs w:val="24"/>
          <w:u w:val="single"/>
          <w:rtl/>
        </w:rPr>
        <w:t>עורך דין ארז שפירא - יועץ משפטי מטעם יהוד מונוסון</w:t>
      </w:r>
      <w:r w:rsidR="001E2274">
        <w:rPr>
          <w:rFonts w:hint="cs"/>
          <w:caps/>
          <w:sz w:val="24"/>
          <w:szCs w:val="24"/>
          <w:u w:val="single"/>
          <w:rtl/>
        </w:rPr>
        <w:t>:</w:t>
      </w:r>
    </w:p>
    <w:p w14:paraId="4FA4173B" w14:textId="34E3EA99" w:rsidR="001E2274" w:rsidRDefault="007D3345" w:rsidP="007D3345">
      <w:pPr>
        <w:rPr>
          <w:b w:val="0"/>
          <w:bCs w:val="0"/>
          <w:caps/>
          <w:sz w:val="24"/>
          <w:szCs w:val="24"/>
          <w:rtl/>
        </w:rPr>
      </w:pPr>
      <w:r>
        <w:rPr>
          <w:rFonts w:hint="cs"/>
          <w:b w:val="0"/>
          <w:bCs w:val="0"/>
          <w:caps/>
          <w:sz w:val="24"/>
          <w:szCs w:val="24"/>
          <w:rtl/>
        </w:rPr>
        <w:t>זה לא מה זה לא מה שכתוב בתוכנית אגב</w:t>
      </w:r>
    </w:p>
    <w:p w14:paraId="71447D92" w14:textId="77777777" w:rsidR="001E2274" w:rsidRDefault="001E2274" w:rsidP="007D3345">
      <w:pPr>
        <w:rPr>
          <w:b w:val="0"/>
          <w:bCs w:val="0"/>
          <w:caps/>
          <w:sz w:val="24"/>
          <w:szCs w:val="24"/>
          <w:rtl/>
        </w:rPr>
      </w:pPr>
    </w:p>
    <w:p w14:paraId="77AC026F" w14:textId="77777777" w:rsidR="001E2274" w:rsidRDefault="002F0458" w:rsidP="007D3345">
      <w:pPr>
        <w:rPr>
          <w:caps/>
          <w:sz w:val="24"/>
          <w:szCs w:val="24"/>
          <w:u w:val="single"/>
          <w:rtl/>
        </w:rPr>
      </w:pPr>
      <w:r w:rsidRPr="002F0458">
        <w:rPr>
          <w:rFonts w:hint="cs"/>
          <w:caps/>
          <w:sz w:val="24"/>
          <w:szCs w:val="24"/>
          <w:u w:val="single"/>
          <w:rtl/>
        </w:rPr>
        <w:t>גב</w:t>
      </w:r>
      <w:r w:rsidRPr="002F0458">
        <w:rPr>
          <w:caps/>
          <w:sz w:val="24"/>
          <w:szCs w:val="24"/>
          <w:u w:val="single"/>
          <w:rtl/>
        </w:rPr>
        <w:t>'</w:t>
      </w:r>
      <w:r w:rsidRPr="002F0458">
        <w:rPr>
          <w:rFonts w:hint="cs"/>
          <w:caps/>
          <w:sz w:val="24"/>
          <w:szCs w:val="24"/>
          <w:u w:val="single"/>
          <w:rtl/>
        </w:rPr>
        <w:t xml:space="preserve"> אוקסנה פרנק - מהנדסת העיר יהוד מונוסון</w:t>
      </w:r>
      <w:r w:rsidR="001E2274">
        <w:rPr>
          <w:rFonts w:hint="cs"/>
          <w:caps/>
          <w:sz w:val="24"/>
          <w:szCs w:val="24"/>
          <w:u w:val="single"/>
          <w:rtl/>
        </w:rPr>
        <w:t>:</w:t>
      </w:r>
    </w:p>
    <w:p w14:paraId="3AEDD26A" w14:textId="27FEDE89" w:rsidR="001E2274" w:rsidRDefault="007D3345" w:rsidP="007D3345">
      <w:pPr>
        <w:rPr>
          <w:b w:val="0"/>
          <w:bCs w:val="0"/>
          <w:caps/>
          <w:sz w:val="24"/>
          <w:szCs w:val="24"/>
          <w:rtl/>
        </w:rPr>
      </w:pPr>
      <w:r>
        <w:rPr>
          <w:rFonts w:hint="cs"/>
          <w:b w:val="0"/>
          <w:bCs w:val="0"/>
          <w:caps/>
          <w:sz w:val="24"/>
          <w:szCs w:val="24"/>
          <w:rtl/>
        </w:rPr>
        <w:t xml:space="preserve">נכון כתוב עד </w:t>
      </w:r>
    </w:p>
    <w:p w14:paraId="6B92419F" w14:textId="77777777" w:rsidR="001E2274" w:rsidRDefault="001E2274" w:rsidP="007D3345">
      <w:pPr>
        <w:rPr>
          <w:b w:val="0"/>
          <w:bCs w:val="0"/>
          <w:caps/>
          <w:sz w:val="24"/>
          <w:szCs w:val="24"/>
          <w:rtl/>
        </w:rPr>
      </w:pPr>
    </w:p>
    <w:p w14:paraId="4DEE27FA" w14:textId="77777777" w:rsidR="001E2274" w:rsidRDefault="00F05591" w:rsidP="007D3345">
      <w:pPr>
        <w:rPr>
          <w:caps/>
          <w:sz w:val="24"/>
          <w:szCs w:val="24"/>
          <w:u w:val="single"/>
          <w:rtl/>
        </w:rPr>
      </w:pPr>
      <w:r w:rsidRPr="00F05591">
        <w:rPr>
          <w:rFonts w:hint="cs"/>
          <w:caps/>
          <w:sz w:val="24"/>
          <w:szCs w:val="24"/>
          <w:u w:val="single"/>
          <w:rtl/>
        </w:rPr>
        <w:t>מר שי סקיטל - אדריכל העיר יהוד מונוסון</w:t>
      </w:r>
      <w:r w:rsidR="001E2274">
        <w:rPr>
          <w:rFonts w:hint="cs"/>
          <w:caps/>
          <w:sz w:val="24"/>
          <w:szCs w:val="24"/>
          <w:u w:val="single"/>
          <w:rtl/>
        </w:rPr>
        <w:t>:</w:t>
      </w:r>
    </w:p>
    <w:p w14:paraId="322EB94C" w14:textId="1CE66645" w:rsidR="001E2274" w:rsidRDefault="007D3345" w:rsidP="007D3345">
      <w:pPr>
        <w:rPr>
          <w:b w:val="0"/>
          <w:bCs w:val="0"/>
          <w:caps/>
          <w:sz w:val="24"/>
          <w:szCs w:val="24"/>
          <w:rtl/>
        </w:rPr>
      </w:pPr>
      <w:r>
        <w:rPr>
          <w:rFonts w:hint="cs"/>
          <w:b w:val="0"/>
          <w:bCs w:val="0"/>
          <w:caps/>
          <w:sz w:val="24"/>
          <w:szCs w:val="24"/>
          <w:rtl/>
        </w:rPr>
        <w:t>נכון בתוכנית כתוב עד שבעים מטר מרובע ליחידת דיור</w:t>
      </w:r>
      <w:r w:rsidR="000F703D">
        <w:rPr>
          <w:rFonts w:hint="cs"/>
          <w:b w:val="0"/>
          <w:bCs w:val="0"/>
          <w:caps/>
          <w:sz w:val="24"/>
          <w:szCs w:val="24"/>
          <w:rtl/>
        </w:rPr>
        <w:t xml:space="preserve"> </w:t>
      </w:r>
      <w:r>
        <w:rPr>
          <w:rFonts w:hint="cs"/>
          <w:b w:val="0"/>
          <w:bCs w:val="0"/>
          <w:caps/>
          <w:sz w:val="24"/>
          <w:szCs w:val="24"/>
          <w:rtl/>
        </w:rPr>
        <w:t>... טבלה חמש</w:t>
      </w:r>
    </w:p>
    <w:p w14:paraId="64EC6D11" w14:textId="77777777" w:rsidR="001E2274" w:rsidRDefault="001E2274" w:rsidP="007D3345">
      <w:pPr>
        <w:rPr>
          <w:b w:val="0"/>
          <w:bCs w:val="0"/>
          <w:caps/>
          <w:sz w:val="24"/>
          <w:szCs w:val="24"/>
          <w:rtl/>
        </w:rPr>
      </w:pPr>
    </w:p>
    <w:p w14:paraId="1142A67E" w14:textId="77777777" w:rsidR="001E2274" w:rsidRDefault="00D17364" w:rsidP="007D3345">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0474DFBF" w14:textId="44808387" w:rsidR="001E2274" w:rsidRDefault="007D3345" w:rsidP="007D3345">
      <w:pPr>
        <w:rPr>
          <w:b w:val="0"/>
          <w:bCs w:val="0"/>
          <w:caps/>
          <w:sz w:val="24"/>
          <w:szCs w:val="24"/>
          <w:rtl/>
        </w:rPr>
      </w:pPr>
      <w:r>
        <w:rPr>
          <w:rFonts w:hint="cs"/>
          <w:b w:val="0"/>
          <w:bCs w:val="0"/>
          <w:caps/>
          <w:sz w:val="24"/>
          <w:szCs w:val="24"/>
          <w:rtl/>
        </w:rPr>
        <w:t xml:space="preserve">אבל חברים אבל חברים אבל אבל </w:t>
      </w:r>
    </w:p>
    <w:p w14:paraId="5D210C33" w14:textId="77777777" w:rsidR="001E2274" w:rsidRDefault="001E2274" w:rsidP="007D3345">
      <w:pPr>
        <w:rPr>
          <w:b w:val="0"/>
          <w:bCs w:val="0"/>
          <w:caps/>
          <w:sz w:val="24"/>
          <w:szCs w:val="24"/>
          <w:rtl/>
        </w:rPr>
      </w:pPr>
    </w:p>
    <w:p w14:paraId="3FE39331" w14:textId="77777777" w:rsidR="001E2274" w:rsidRDefault="00BA49D1" w:rsidP="007D3345">
      <w:pPr>
        <w:rPr>
          <w:caps/>
          <w:sz w:val="24"/>
          <w:szCs w:val="24"/>
          <w:u w:val="single"/>
          <w:rtl/>
        </w:rPr>
      </w:pPr>
      <w:r w:rsidRPr="00BA49D1">
        <w:rPr>
          <w:rFonts w:hint="cs"/>
          <w:caps/>
          <w:sz w:val="24"/>
          <w:szCs w:val="24"/>
          <w:u w:val="single"/>
          <w:rtl/>
        </w:rPr>
        <w:t>מר גיל שנהב - אדריכל עורך התוכנית</w:t>
      </w:r>
      <w:r w:rsidR="001E2274">
        <w:rPr>
          <w:rFonts w:hint="cs"/>
          <w:caps/>
          <w:sz w:val="24"/>
          <w:szCs w:val="24"/>
          <w:u w:val="single"/>
          <w:rtl/>
        </w:rPr>
        <w:t>:</w:t>
      </w:r>
    </w:p>
    <w:p w14:paraId="648D67F5" w14:textId="44F9D816" w:rsidR="001E2274" w:rsidRDefault="00E676C8" w:rsidP="007D3345">
      <w:pPr>
        <w:rPr>
          <w:b w:val="0"/>
          <w:bCs w:val="0"/>
          <w:caps/>
          <w:sz w:val="24"/>
          <w:szCs w:val="24"/>
          <w:rtl/>
        </w:rPr>
      </w:pPr>
      <w:r>
        <w:rPr>
          <w:rFonts w:hint="cs"/>
          <w:b w:val="0"/>
          <w:bCs w:val="0"/>
          <w:caps/>
          <w:sz w:val="24"/>
          <w:szCs w:val="24"/>
          <w:rtl/>
        </w:rPr>
        <w:t>לאור הדיונים פה שינינו לממוצע שישים</w:t>
      </w:r>
    </w:p>
    <w:p w14:paraId="57DDF75D" w14:textId="77777777" w:rsidR="001E2274" w:rsidRDefault="001E2274" w:rsidP="007D3345">
      <w:pPr>
        <w:rPr>
          <w:b w:val="0"/>
          <w:bCs w:val="0"/>
          <w:caps/>
          <w:sz w:val="24"/>
          <w:szCs w:val="24"/>
          <w:rtl/>
        </w:rPr>
      </w:pPr>
    </w:p>
    <w:p w14:paraId="4AEDFDA3" w14:textId="77777777" w:rsidR="001E2274" w:rsidRDefault="00D17364" w:rsidP="007D3345">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4BDC1416" w14:textId="1892986B" w:rsidR="001E2274" w:rsidRDefault="00E676C8" w:rsidP="007D3345">
      <w:pPr>
        <w:rPr>
          <w:b w:val="0"/>
          <w:bCs w:val="0"/>
          <w:caps/>
          <w:sz w:val="24"/>
          <w:szCs w:val="24"/>
          <w:rtl/>
        </w:rPr>
      </w:pPr>
      <w:r>
        <w:rPr>
          <w:rFonts w:hint="cs"/>
          <w:b w:val="0"/>
          <w:bCs w:val="0"/>
          <w:caps/>
          <w:sz w:val="24"/>
          <w:szCs w:val="24"/>
          <w:rtl/>
        </w:rPr>
        <w:t xml:space="preserve">אבל תבינו רגע את ה, תבינו רגע את ה, תבינו את ה, את הטיעון. אם אם זה נורא צפוף, כנראה אם אם על מגרש על מגרש אחד אני שם המון המון המון יחידות </w:t>
      </w:r>
    </w:p>
    <w:p w14:paraId="796787C5" w14:textId="77777777" w:rsidR="001E2274" w:rsidRDefault="001E2274" w:rsidP="007D3345">
      <w:pPr>
        <w:rPr>
          <w:b w:val="0"/>
          <w:bCs w:val="0"/>
          <w:caps/>
          <w:sz w:val="24"/>
          <w:szCs w:val="24"/>
          <w:rtl/>
        </w:rPr>
      </w:pPr>
    </w:p>
    <w:p w14:paraId="4D916632" w14:textId="77777777" w:rsidR="001E2274" w:rsidRDefault="00D70D61" w:rsidP="007D3345">
      <w:pPr>
        <w:rPr>
          <w:caps/>
          <w:sz w:val="24"/>
          <w:szCs w:val="24"/>
          <w:u w:val="single"/>
          <w:rtl/>
        </w:rPr>
      </w:pPr>
      <w:r w:rsidRPr="00D70D61">
        <w:rPr>
          <w:rFonts w:hint="cs"/>
          <w:caps/>
          <w:sz w:val="24"/>
          <w:szCs w:val="24"/>
          <w:u w:val="single"/>
          <w:rtl/>
        </w:rPr>
        <w:t>מר שמואל רוטמן - ממלא מקום וסגן ראש העיר יהוד</w:t>
      </w:r>
      <w:r w:rsidR="001E2274">
        <w:rPr>
          <w:rFonts w:hint="cs"/>
          <w:caps/>
          <w:sz w:val="24"/>
          <w:szCs w:val="24"/>
          <w:u w:val="single"/>
          <w:rtl/>
        </w:rPr>
        <w:t>:</w:t>
      </w:r>
    </w:p>
    <w:p w14:paraId="4C2D9E2D" w14:textId="27283BF8" w:rsidR="001E2274" w:rsidRDefault="00E676C8" w:rsidP="007D3345">
      <w:pPr>
        <w:rPr>
          <w:b w:val="0"/>
          <w:bCs w:val="0"/>
          <w:caps/>
          <w:sz w:val="24"/>
          <w:szCs w:val="24"/>
          <w:rtl/>
        </w:rPr>
      </w:pPr>
      <w:r>
        <w:rPr>
          <w:rFonts w:hint="cs"/>
          <w:b w:val="0"/>
          <w:bCs w:val="0"/>
          <w:caps/>
          <w:sz w:val="24"/>
          <w:szCs w:val="24"/>
          <w:rtl/>
        </w:rPr>
        <w:t xml:space="preserve">נכון נכון </w:t>
      </w:r>
    </w:p>
    <w:p w14:paraId="13D07A5E" w14:textId="77777777" w:rsidR="001E2274" w:rsidRDefault="001E2274" w:rsidP="007D3345">
      <w:pPr>
        <w:rPr>
          <w:b w:val="0"/>
          <w:bCs w:val="0"/>
          <w:caps/>
          <w:sz w:val="24"/>
          <w:szCs w:val="24"/>
          <w:rtl/>
        </w:rPr>
      </w:pPr>
    </w:p>
    <w:p w14:paraId="4F70EC1D" w14:textId="77777777" w:rsidR="001E2274" w:rsidRDefault="00D17364" w:rsidP="007D3345">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792F6DE8" w14:textId="5E0A627B" w:rsidR="001E2274" w:rsidRDefault="00E676C8" w:rsidP="007D3345">
      <w:pPr>
        <w:rPr>
          <w:b w:val="0"/>
          <w:bCs w:val="0"/>
          <w:caps/>
          <w:sz w:val="24"/>
          <w:szCs w:val="24"/>
          <w:rtl/>
        </w:rPr>
      </w:pPr>
      <w:r>
        <w:rPr>
          <w:rFonts w:hint="cs"/>
          <w:b w:val="0"/>
          <w:bCs w:val="0"/>
          <w:caps/>
          <w:sz w:val="24"/>
          <w:szCs w:val="24"/>
          <w:rtl/>
        </w:rPr>
        <w:t>כנראה שרובן תהיינה</w:t>
      </w:r>
      <w:r w:rsidR="000F703D">
        <w:rPr>
          <w:rFonts w:hint="cs"/>
          <w:b w:val="0"/>
          <w:bCs w:val="0"/>
          <w:caps/>
          <w:sz w:val="24"/>
          <w:szCs w:val="24"/>
          <w:rtl/>
        </w:rPr>
        <w:t xml:space="preserve"> </w:t>
      </w:r>
      <w:r>
        <w:rPr>
          <w:rFonts w:hint="cs"/>
          <w:b w:val="0"/>
          <w:bCs w:val="0"/>
          <w:caps/>
          <w:sz w:val="24"/>
          <w:szCs w:val="24"/>
          <w:rtl/>
        </w:rPr>
        <w:t xml:space="preserve">... אז רגע אני עכשיו </w:t>
      </w:r>
    </w:p>
    <w:p w14:paraId="3FF32DE8" w14:textId="77777777" w:rsidR="001E2274" w:rsidRDefault="001E2274" w:rsidP="007D3345">
      <w:pPr>
        <w:rPr>
          <w:b w:val="0"/>
          <w:bCs w:val="0"/>
          <w:caps/>
          <w:sz w:val="24"/>
          <w:szCs w:val="24"/>
          <w:rtl/>
        </w:rPr>
      </w:pPr>
    </w:p>
    <w:p w14:paraId="4FE24817" w14:textId="77777777" w:rsidR="001E2274" w:rsidRDefault="00D70D61" w:rsidP="007D3345">
      <w:pPr>
        <w:rPr>
          <w:caps/>
          <w:sz w:val="24"/>
          <w:szCs w:val="24"/>
          <w:u w:val="single"/>
          <w:rtl/>
        </w:rPr>
      </w:pPr>
      <w:r w:rsidRPr="00D70D61">
        <w:rPr>
          <w:rFonts w:hint="cs"/>
          <w:caps/>
          <w:sz w:val="24"/>
          <w:szCs w:val="24"/>
          <w:u w:val="single"/>
          <w:rtl/>
        </w:rPr>
        <w:t>מר שמואל רוטמן - ממלא מקום וסגן ראש העיר יהוד</w:t>
      </w:r>
      <w:r w:rsidR="001E2274">
        <w:rPr>
          <w:rFonts w:hint="cs"/>
          <w:caps/>
          <w:sz w:val="24"/>
          <w:szCs w:val="24"/>
          <w:u w:val="single"/>
          <w:rtl/>
        </w:rPr>
        <w:t>:</w:t>
      </w:r>
    </w:p>
    <w:p w14:paraId="4A46F948" w14:textId="3A1EEFCC" w:rsidR="001E2274" w:rsidRDefault="00E676C8" w:rsidP="007D3345">
      <w:pPr>
        <w:rPr>
          <w:b w:val="0"/>
          <w:bCs w:val="0"/>
          <w:caps/>
          <w:sz w:val="24"/>
          <w:szCs w:val="24"/>
          <w:rtl/>
        </w:rPr>
      </w:pPr>
      <w:r>
        <w:rPr>
          <w:rFonts w:hint="cs"/>
          <w:b w:val="0"/>
          <w:bCs w:val="0"/>
          <w:caps/>
          <w:sz w:val="24"/>
          <w:szCs w:val="24"/>
          <w:rtl/>
        </w:rPr>
        <w:t xml:space="preserve">אז לא לא </w:t>
      </w:r>
    </w:p>
    <w:p w14:paraId="6F34FB3D" w14:textId="77777777" w:rsidR="001E2274" w:rsidRDefault="001E2274" w:rsidP="007D3345">
      <w:pPr>
        <w:rPr>
          <w:b w:val="0"/>
          <w:bCs w:val="0"/>
          <w:caps/>
          <w:sz w:val="24"/>
          <w:szCs w:val="24"/>
          <w:rtl/>
        </w:rPr>
      </w:pPr>
    </w:p>
    <w:p w14:paraId="5ACCD754" w14:textId="77777777" w:rsidR="001E2274" w:rsidRDefault="00D17364" w:rsidP="007D3345">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23FF1C8D" w14:textId="36F4722C" w:rsidR="001E2274" w:rsidRDefault="00E676C8" w:rsidP="007D3345">
      <w:pPr>
        <w:rPr>
          <w:b w:val="0"/>
          <w:bCs w:val="0"/>
          <w:caps/>
          <w:sz w:val="24"/>
          <w:szCs w:val="24"/>
          <w:rtl/>
        </w:rPr>
      </w:pPr>
      <w:r>
        <w:rPr>
          <w:rFonts w:hint="cs"/>
          <w:b w:val="0"/>
          <w:bCs w:val="0"/>
          <w:caps/>
          <w:sz w:val="24"/>
          <w:szCs w:val="24"/>
          <w:rtl/>
        </w:rPr>
        <w:t xml:space="preserve">כנראה שרובן תהיינה קטנות </w:t>
      </w:r>
    </w:p>
    <w:p w14:paraId="5E974AD2" w14:textId="77777777" w:rsidR="001E2274" w:rsidRDefault="001E2274" w:rsidP="007D3345">
      <w:pPr>
        <w:rPr>
          <w:b w:val="0"/>
          <w:bCs w:val="0"/>
          <w:caps/>
          <w:sz w:val="24"/>
          <w:szCs w:val="24"/>
          <w:rtl/>
        </w:rPr>
      </w:pPr>
    </w:p>
    <w:p w14:paraId="27E41B1B" w14:textId="77777777" w:rsidR="001E2274" w:rsidRDefault="00D70D61" w:rsidP="007D3345">
      <w:pPr>
        <w:rPr>
          <w:caps/>
          <w:sz w:val="24"/>
          <w:szCs w:val="24"/>
          <w:u w:val="single"/>
          <w:rtl/>
        </w:rPr>
      </w:pPr>
      <w:r w:rsidRPr="00D70D61">
        <w:rPr>
          <w:rFonts w:hint="cs"/>
          <w:caps/>
          <w:sz w:val="24"/>
          <w:szCs w:val="24"/>
          <w:u w:val="single"/>
          <w:rtl/>
        </w:rPr>
        <w:t>מר שמואל רוטמן - ממלא מקום וסגן ראש העיר יהוד</w:t>
      </w:r>
      <w:r w:rsidR="001E2274">
        <w:rPr>
          <w:rFonts w:hint="cs"/>
          <w:caps/>
          <w:sz w:val="24"/>
          <w:szCs w:val="24"/>
          <w:u w:val="single"/>
          <w:rtl/>
        </w:rPr>
        <w:t>:</w:t>
      </w:r>
    </w:p>
    <w:p w14:paraId="34A3683B" w14:textId="7F6D8715" w:rsidR="001E2274" w:rsidRDefault="00E676C8" w:rsidP="007D3345">
      <w:pPr>
        <w:rPr>
          <w:b w:val="0"/>
          <w:bCs w:val="0"/>
          <w:caps/>
          <w:sz w:val="24"/>
          <w:szCs w:val="24"/>
          <w:rtl/>
        </w:rPr>
      </w:pPr>
      <w:r>
        <w:rPr>
          <w:rFonts w:hint="cs"/>
          <w:b w:val="0"/>
          <w:bCs w:val="0"/>
          <w:caps/>
          <w:sz w:val="24"/>
          <w:szCs w:val="24"/>
          <w:rtl/>
        </w:rPr>
        <w:t xml:space="preserve">לא </w:t>
      </w:r>
    </w:p>
    <w:p w14:paraId="6D1E3746" w14:textId="77777777" w:rsidR="001E2274" w:rsidRDefault="001E2274" w:rsidP="007D3345">
      <w:pPr>
        <w:rPr>
          <w:b w:val="0"/>
          <w:bCs w:val="0"/>
          <w:caps/>
          <w:sz w:val="24"/>
          <w:szCs w:val="24"/>
          <w:rtl/>
        </w:rPr>
      </w:pPr>
    </w:p>
    <w:p w14:paraId="4C3610B1" w14:textId="77777777" w:rsidR="001E2274" w:rsidRDefault="00D17364" w:rsidP="007D3345">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5C47561D" w14:textId="74F092A1" w:rsidR="001E2274" w:rsidRDefault="00E676C8" w:rsidP="007D3345">
      <w:pPr>
        <w:rPr>
          <w:b w:val="0"/>
          <w:bCs w:val="0"/>
          <w:caps/>
          <w:sz w:val="24"/>
          <w:szCs w:val="24"/>
          <w:rtl/>
        </w:rPr>
      </w:pPr>
      <w:r>
        <w:rPr>
          <w:rFonts w:hint="cs"/>
          <w:b w:val="0"/>
          <w:bCs w:val="0"/>
          <w:caps/>
          <w:sz w:val="24"/>
          <w:szCs w:val="24"/>
          <w:rtl/>
        </w:rPr>
        <w:t xml:space="preserve">לא </w:t>
      </w:r>
    </w:p>
    <w:p w14:paraId="3B3B623B" w14:textId="77777777" w:rsidR="001E2274" w:rsidRDefault="001E2274" w:rsidP="007D3345">
      <w:pPr>
        <w:rPr>
          <w:b w:val="0"/>
          <w:bCs w:val="0"/>
          <w:caps/>
          <w:sz w:val="24"/>
          <w:szCs w:val="24"/>
          <w:rtl/>
        </w:rPr>
      </w:pPr>
    </w:p>
    <w:p w14:paraId="7F7E36C8" w14:textId="77777777" w:rsidR="001E2274" w:rsidRDefault="00D70D61" w:rsidP="007D3345">
      <w:pPr>
        <w:rPr>
          <w:caps/>
          <w:sz w:val="24"/>
          <w:szCs w:val="24"/>
          <w:u w:val="single"/>
          <w:rtl/>
        </w:rPr>
      </w:pPr>
      <w:r w:rsidRPr="00D70D61">
        <w:rPr>
          <w:rFonts w:hint="cs"/>
          <w:caps/>
          <w:sz w:val="24"/>
          <w:szCs w:val="24"/>
          <w:u w:val="single"/>
          <w:rtl/>
        </w:rPr>
        <w:t>מר שמואל רוטמן - ממלא מקום וסגן ראש העיר יהוד</w:t>
      </w:r>
      <w:r w:rsidR="001E2274">
        <w:rPr>
          <w:rFonts w:hint="cs"/>
          <w:caps/>
          <w:sz w:val="24"/>
          <w:szCs w:val="24"/>
          <w:u w:val="single"/>
          <w:rtl/>
        </w:rPr>
        <w:t>:</w:t>
      </w:r>
    </w:p>
    <w:p w14:paraId="7469BE03" w14:textId="512B26D9" w:rsidR="001E2274" w:rsidRDefault="00E676C8" w:rsidP="007D3345">
      <w:pPr>
        <w:rPr>
          <w:b w:val="0"/>
          <w:bCs w:val="0"/>
          <w:caps/>
          <w:sz w:val="24"/>
          <w:szCs w:val="24"/>
          <w:rtl/>
        </w:rPr>
      </w:pPr>
      <w:r>
        <w:rPr>
          <w:rFonts w:hint="cs"/>
          <w:b w:val="0"/>
          <w:bCs w:val="0"/>
          <w:caps/>
          <w:sz w:val="24"/>
          <w:szCs w:val="24"/>
          <w:rtl/>
        </w:rPr>
        <w:t>לא, כתוצאה מזה התכסית היא שמונים אחוז שאין לזה תקדים</w:t>
      </w:r>
    </w:p>
    <w:p w14:paraId="70343730" w14:textId="77777777" w:rsidR="001E2274" w:rsidRDefault="001E2274" w:rsidP="007D3345">
      <w:pPr>
        <w:rPr>
          <w:b w:val="0"/>
          <w:bCs w:val="0"/>
          <w:caps/>
          <w:sz w:val="24"/>
          <w:szCs w:val="24"/>
          <w:rtl/>
        </w:rPr>
      </w:pPr>
    </w:p>
    <w:p w14:paraId="6E56733C" w14:textId="77777777" w:rsidR="001E2274" w:rsidRDefault="00D17364" w:rsidP="007D3345">
      <w:pPr>
        <w:rPr>
          <w:caps/>
          <w:sz w:val="24"/>
          <w:szCs w:val="24"/>
          <w:u w:val="single"/>
          <w:rtl/>
        </w:rPr>
      </w:pPr>
      <w:r w:rsidRPr="00D17364">
        <w:rPr>
          <w:rFonts w:hint="cs"/>
          <w:caps/>
          <w:sz w:val="24"/>
          <w:szCs w:val="24"/>
          <w:u w:val="single"/>
          <w:rtl/>
        </w:rPr>
        <w:lastRenderedPageBreak/>
        <w:t>יושב ראש הוועדה המחוזית - מר מיכה גדרון</w:t>
      </w:r>
      <w:r w:rsidR="001E2274">
        <w:rPr>
          <w:rFonts w:hint="cs"/>
          <w:caps/>
          <w:sz w:val="24"/>
          <w:szCs w:val="24"/>
          <w:u w:val="single"/>
          <w:rtl/>
        </w:rPr>
        <w:t>:</w:t>
      </w:r>
    </w:p>
    <w:p w14:paraId="3B2667A1" w14:textId="2808A2B3" w:rsidR="001E2274" w:rsidRDefault="00E676C8" w:rsidP="007D3345">
      <w:pPr>
        <w:rPr>
          <w:b w:val="0"/>
          <w:bCs w:val="0"/>
          <w:caps/>
          <w:sz w:val="24"/>
          <w:szCs w:val="24"/>
          <w:rtl/>
        </w:rPr>
      </w:pPr>
      <w:r>
        <w:rPr>
          <w:rFonts w:hint="cs"/>
          <w:b w:val="0"/>
          <w:bCs w:val="0"/>
          <w:caps/>
          <w:sz w:val="24"/>
          <w:szCs w:val="24"/>
          <w:rtl/>
        </w:rPr>
        <w:t xml:space="preserve">כן </w:t>
      </w:r>
    </w:p>
    <w:p w14:paraId="1E3630C3" w14:textId="77777777" w:rsidR="001E2274" w:rsidRDefault="001E2274" w:rsidP="007D3345">
      <w:pPr>
        <w:rPr>
          <w:b w:val="0"/>
          <w:bCs w:val="0"/>
          <w:caps/>
          <w:sz w:val="24"/>
          <w:szCs w:val="24"/>
          <w:rtl/>
        </w:rPr>
      </w:pPr>
    </w:p>
    <w:p w14:paraId="72E7F7D2" w14:textId="77777777" w:rsidR="001E2274" w:rsidRDefault="00D70D61" w:rsidP="007D3345">
      <w:pPr>
        <w:rPr>
          <w:caps/>
          <w:sz w:val="24"/>
          <w:szCs w:val="24"/>
          <w:u w:val="single"/>
          <w:rtl/>
        </w:rPr>
      </w:pPr>
      <w:r w:rsidRPr="00D70D61">
        <w:rPr>
          <w:rFonts w:hint="cs"/>
          <w:caps/>
          <w:sz w:val="24"/>
          <w:szCs w:val="24"/>
          <w:u w:val="single"/>
          <w:rtl/>
        </w:rPr>
        <w:t>מר שמואל רוטמן - ממלא מקום וסגן ראש העיר יהוד</w:t>
      </w:r>
      <w:r w:rsidR="001E2274">
        <w:rPr>
          <w:rFonts w:hint="cs"/>
          <w:caps/>
          <w:sz w:val="24"/>
          <w:szCs w:val="24"/>
          <w:u w:val="single"/>
          <w:rtl/>
        </w:rPr>
        <w:t>:</w:t>
      </w:r>
    </w:p>
    <w:p w14:paraId="5348D00A" w14:textId="058FA635" w:rsidR="001E2274" w:rsidRDefault="00E676C8" w:rsidP="007D3345">
      <w:pPr>
        <w:rPr>
          <w:b w:val="0"/>
          <w:bCs w:val="0"/>
          <w:caps/>
          <w:sz w:val="24"/>
          <w:szCs w:val="24"/>
          <w:rtl/>
        </w:rPr>
      </w:pPr>
      <w:r>
        <w:rPr>
          <w:rFonts w:hint="cs"/>
          <w:b w:val="0"/>
          <w:bCs w:val="0"/>
          <w:caps/>
          <w:sz w:val="24"/>
          <w:szCs w:val="24"/>
          <w:rtl/>
        </w:rPr>
        <w:t>אין גינה, חמש מאות תושבים</w:t>
      </w:r>
      <w:r w:rsidR="000F703D">
        <w:rPr>
          <w:rFonts w:hint="cs"/>
          <w:b w:val="0"/>
          <w:bCs w:val="0"/>
          <w:caps/>
          <w:sz w:val="24"/>
          <w:szCs w:val="24"/>
          <w:rtl/>
        </w:rPr>
        <w:t xml:space="preserve"> </w:t>
      </w:r>
      <w:r>
        <w:rPr>
          <w:rFonts w:hint="cs"/>
          <w:b w:val="0"/>
          <w:bCs w:val="0"/>
          <w:caps/>
          <w:sz w:val="24"/>
          <w:szCs w:val="24"/>
          <w:rtl/>
        </w:rPr>
        <w:t xml:space="preserve">נניח יהיו מאתיים חמישים יחידות דיור </w:t>
      </w:r>
    </w:p>
    <w:p w14:paraId="1FF97A4A" w14:textId="77777777" w:rsidR="001E2274" w:rsidRDefault="001E2274" w:rsidP="007D3345">
      <w:pPr>
        <w:rPr>
          <w:b w:val="0"/>
          <w:bCs w:val="0"/>
          <w:caps/>
          <w:sz w:val="24"/>
          <w:szCs w:val="24"/>
          <w:rtl/>
        </w:rPr>
      </w:pPr>
    </w:p>
    <w:p w14:paraId="575F5169" w14:textId="77777777" w:rsidR="001E2274" w:rsidRDefault="00D17364" w:rsidP="007D3345">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4D2889C6" w14:textId="481B38D0" w:rsidR="001E2274" w:rsidRDefault="00E676C8" w:rsidP="007D3345">
      <w:pPr>
        <w:rPr>
          <w:b w:val="0"/>
          <w:bCs w:val="0"/>
          <w:caps/>
          <w:sz w:val="24"/>
          <w:szCs w:val="24"/>
          <w:rtl/>
        </w:rPr>
      </w:pPr>
      <w:r>
        <w:rPr>
          <w:rFonts w:hint="cs"/>
          <w:b w:val="0"/>
          <w:bCs w:val="0"/>
          <w:caps/>
          <w:sz w:val="24"/>
          <w:szCs w:val="24"/>
          <w:rtl/>
        </w:rPr>
        <w:t xml:space="preserve">כן </w:t>
      </w:r>
    </w:p>
    <w:p w14:paraId="40D52D5E" w14:textId="77777777" w:rsidR="001E2274" w:rsidRDefault="001E2274" w:rsidP="007D3345">
      <w:pPr>
        <w:rPr>
          <w:b w:val="0"/>
          <w:bCs w:val="0"/>
          <w:caps/>
          <w:sz w:val="24"/>
          <w:szCs w:val="24"/>
          <w:rtl/>
        </w:rPr>
      </w:pPr>
    </w:p>
    <w:p w14:paraId="1E80BF3E" w14:textId="77777777" w:rsidR="001E2274" w:rsidRDefault="00D70D61" w:rsidP="007D3345">
      <w:pPr>
        <w:rPr>
          <w:caps/>
          <w:sz w:val="24"/>
          <w:szCs w:val="24"/>
          <w:u w:val="single"/>
          <w:rtl/>
        </w:rPr>
      </w:pPr>
      <w:r w:rsidRPr="00D70D61">
        <w:rPr>
          <w:rFonts w:hint="cs"/>
          <w:caps/>
          <w:sz w:val="24"/>
          <w:szCs w:val="24"/>
          <w:u w:val="single"/>
          <w:rtl/>
        </w:rPr>
        <w:t>מר שמואל רוטמן - ממלא מקום וסגן ראש העיר יהוד</w:t>
      </w:r>
      <w:r w:rsidR="001E2274">
        <w:rPr>
          <w:rFonts w:hint="cs"/>
          <w:caps/>
          <w:sz w:val="24"/>
          <w:szCs w:val="24"/>
          <w:u w:val="single"/>
          <w:rtl/>
        </w:rPr>
        <w:t>:</w:t>
      </w:r>
    </w:p>
    <w:p w14:paraId="0BD849EC" w14:textId="7EC31EC7" w:rsidR="001E2274" w:rsidRDefault="00E676C8" w:rsidP="007D3345">
      <w:pPr>
        <w:rPr>
          <w:b w:val="0"/>
          <w:bCs w:val="0"/>
          <w:caps/>
          <w:sz w:val="24"/>
          <w:szCs w:val="24"/>
          <w:rtl/>
        </w:rPr>
      </w:pPr>
      <w:r>
        <w:rPr>
          <w:rFonts w:hint="cs"/>
          <w:b w:val="0"/>
          <w:bCs w:val="0"/>
          <w:caps/>
          <w:sz w:val="24"/>
          <w:szCs w:val="24"/>
          <w:rtl/>
        </w:rPr>
        <w:t>יש שם פיסה של מאתיים מטר ירוק</w:t>
      </w:r>
    </w:p>
    <w:p w14:paraId="4D3A49BC" w14:textId="77777777" w:rsidR="001E2274" w:rsidRDefault="001E2274" w:rsidP="007D3345">
      <w:pPr>
        <w:rPr>
          <w:b w:val="0"/>
          <w:bCs w:val="0"/>
          <w:caps/>
          <w:sz w:val="24"/>
          <w:szCs w:val="24"/>
          <w:rtl/>
        </w:rPr>
      </w:pPr>
    </w:p>
    <w:p w14:paraId="37A0459F" w14:textId="77777777" w:rsidR="001E2274" w:rsidRDefault="00D17364" w:rsidP="007D3345">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4DA3514C" w14:textId="4C35663E" w:rsidR="001E2274" w:rsidRDefault="00E676C8" w:rsidP="007D3345">
      <w:pPr>
        <w:rPr>
          <w:b w:val="0"/>
          <w:bCs w:val="0"/>
          <w:caps/>
          <w:sz w:val="24"/>
          <w:szCs w:val="24"/>
          <w:rtl/>
        </w:rPr>
      </w:pPr>
      <w:r>
        <w:rPr>
          <w:rFonts w:hint="cs"/>
          <w:b w:val="0"/>
          <w:bCs w:val="0"/>
          <w:caps/>
          <w:sz w:val="24"/>
          <w:szCs w:val="24"/>
          <w:rtl/>
        </w:rPr>
        <w:t>אוקיי טוב</w:t>
      </w:r>
    </w:p>
    <w:p w14:paraId="502BA24A" w14:textId="77777777" w:rsidR="001E2274" w:rsidRDefault="001E2274" w:rsidP="007D3345">
      <w:pPr>
        <w:rPr>
          <w:b w:val="0"/>
          <w:bCs w:val="0"/>
          <w:caps/>
          <w:sz w:val="24"/>
          <w:szCs w:val="24"/>
          <w:rtl/>
        </w:rPr>
      </w:pPr>
    </w:p>
    <w:p w14:paraId="60DE0ECB" w14:textId="77777777" w:rsidR="001E2274" w:rsidRDefault="00D70D61" w:rsidP="007D3345">
      <w:pPr>
        <w:rPr>
          <w:caps/>
          <w:sz w:val="24"/>
          <w:szCs w:val="24"/>
          <w:u w:val="single"/>
          <w:rtl/>
        </w:rPr>
      </w:pPr>
      <w:r w:rsidRPr="00D70D61">
        <w:rPr>
          <w:rFonts w:hint="cs"/>
          <w:caps/>
          <w:sz w:val="24"/>
          <w:szCs w:val="24"/>
          <w:u w:val="single"/>
          <w:rtl/>
        </w:rPr>
        <w:t>מר שמואל רוטמן - ממלא מקום וסגן ראש העיר יהוד</w:t>
      </w:r>
      <w:r w:rsidR="001E2274">
        <w:rPr>
          <w:rFonts w:hint="cs"/>
          <w:caps/>
          <w:sz w:val="24"/>
          <w:szCs w:val="24"/>
          <w:u w:val="single"/>
          <w:rtl/>
        </w:rPr>
        <w:t>:</w:t>
      </w:r>
    </w:p>
    <w:p w14:paraId="72E2751C" w14:textId="1A9BAA39" w:rsidR="001E2274" w:rsidRDefault="00E676C8" w:rsidP="007D3345">
      <w:pPr>
        <w:rPr>
          <w:b w:val="0"/>
          <w:bCs w:val="0"/>
          <w:caps/>
          <w:sz w:val="24"/>
          <w:szCs w:val="24"/>
          <w:rtl/>
        </w:rPr>
      </w:pPr>
      <w:r>
        <w:rPr>
          <w:rFonts w:hint="cs"/>
          <w:b w:val="0"/>
          <w:bCs w:val="0"/>
          <w:caps/>
          <w:sz w:val="24"/>
          <w:szCs w:val="24"/>
          <w:rtl/>
        </w:rPr>
        <w:t>כן? ה, קווי בניין אין, זאת אומרת זה זה חריג בצורה זה זה מה שנקרא אני ש, עשיתי קורס מכים קורס קצינים לפני חמישים שנה למדו זה לאנוס לאנוס את השטח</w:t>
      </w:r>
    </w:p>
    <w:p w14:paraId="34FDC76D" w14:textId="77777777" w:rsidR="001E2274" w:rsidRDefault="001E2274" w:rsidP="007D3345">
      <w:pPr>
        <w:rPr>
          <w:b w:val="0"/>
          <w:bCs w:val="0"/>
          <w:caps/>
          <w:sz w:val="24"/>
          <w:szCs w:val="24"/>
          <w:rtl/>
        </w:rPr>
      </w:pPr>
    </w:p>
    <w:p w14:paraId="57F90D74" w14:textId="77777777" w:rsidR="001E2274" w:rsidRDefault="00D17364" w:rsidP="007D3345">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3E7E7958" w14:textId="41EA6387" w:rsidR="001E2274" w:rsidRDefault="00E676C8" w:rsidP="007D3345">
      <w:pPr>
        <w:rPr>
          <w:b w:val="0"/>
          <w:bCs w:val="0"/>
          <w:caps/>
          <w:sz w:val="24"/>
          <w:szCs w:val="24"/>
          <w:rtl/>
        </w:rPr>
      </w:pPr>
      <w:r>
        <w:rPr>
          <w:rFonts w:hint="cs"/>
          <w:b w:val="0"/>
          <w:bCs w:val="0"/>
          <w:caps/>
          <w:sz w:val="24"/>
          <w:szCs w:val="24"/>
          <w:rtl/>
        </w:rPr>
        <w:t xml:space="preserve">כן אבל אבל קווי בניין קווי בניין אבל קווי בניין קווי בניין </w:t>
      </w:r>
    </w:p>
    <w:p w14:paraId="06D87293" w14:textId="77777777" w:rsidR="001E2274" w:rsidRDefault="001E2274" w:rsidP="007D3345">
      <w:pPr>
        <w:rPr>
          <w:b w:val="0"/>
          <w:bCs w:val="0"/>
          <w:caps/>
          <w:sz w:val="24"/>
          <w:szCs w:val="24"/>
          <w:rtl/>
        </w:rPr>
      </w:pPr>
    </w:p>
    <w:p w14:paraId="19896B07" w14:textId="77777777" w:rsidR="001E2274" w:rsidRDefault="00D70D61" w:rsidP="00E676C8">
      <w:pPr>
        <w:rPr>
          <w:caps/>
          <w:sz w:val="24"/>
          <w:szCs w:val="24"/>
          <w:u w:val="single"/>
          <w:rtl/>
        </w:rPr>
      </w:pPr>
      <w:r w:rsidRPr="00D70D61">
        <w:rPr>
          <w:rFonts w:hint="cs"/>
          <w:caps/>
          <w:sz w:val="24"/>
          <w:szCs w:val="24"/>
          <w:u w:val="single"/>
          <w:rtl/>
        </w:rPr>
        <w:t>מר שמואל רוטמן - ממלא מקום וסגן ראש העיר יהוד</w:t>
      </w:r>
      <w:r w:rsidR="001E2274">
        <w:rPr>
          <w:rFonts w:hint="cs"/>
          <w:caps/>
          <w:sz w:val="24"/>
          <w:szCs w:val="24"/>
          <w:u w:val="single"/>
          <w:rtl/>
        </w:rPr>
        <w:t>:</w:t>
      </w:r>
    </w:p>
    <w:p w14:paraId="447B7610" w14:textId="08860C10" w:rsidR="001E2274" w:rsidRDefault="00E676C8" w:rsidP="00E676C8">
      <w:pPr>
        <w:rPr>
          <w:b w:val="0"/>
          <w:bCs w:val="0"/>
          <w:caps/>
          <w:sz w:val="24"/>
          <w:szCs w:val="24"/>
          <w:rtl/>
        </w:rPr>
      </w:pPr>
      <w:r>
        <w:rPr>
          <w:rFonts w:hint="cs"/>
          <w:b w:val="0"/>
          <w:bCs w:val="0"/>
          <w:caps/>
          <w:sz w:val="24"/>
          <w:szCs w:val="24"/>
          <w:rtl/>
        </w:rPr>
        <w:t xml:space="preserve">כן </w:t>
      </w:r>
    </w:p>
    <w:p w14:paraId="38B019F0" w14:textId="77777777" w:rsidR="001E2274" w:rsidRDefault="001E2274" w:rsidP="00E676C8">
      <w:pPr>
        <w:rPr>
          <w:b w:val="0"/>
          <w:bCs w:val="0"/>
          <w:caps/>
          <w:sz w:val="24"/>
          <w:szCs w:val="24"/>
          <w:rtl/>
        </w:rPr>
      </w:pPr>
    </w:p>
    <w:p w14:paraId="4EE09AF4" w14:textId="77777777" w:rsidR="001E2274" w:rsidRDefault="00D17364" w:rsidP="00E676C8">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68637439" w14:textId="47DB9B46" w:rsidR="001E2274" w:rsidRDefault="00E676C8" w:rsidP="00E676C8">
      <w:pPr>
        <w:rPr>
          <w:b w:val="0"/>
          <w:bCs w:val="0"/>
          <w:caps/>
          <w:sz w:val="24"/>
          <w:szCs w:val="24"/>
          <w:rtl/>
        </w:rPr>
      </w:pPr>
      <w:r>
        <w:rPr>
          <w:rFonts w:hint="cs"/>
          <w:b w:val="0"/>
          <w:bCs w:val="0"/>
          <w:caps/>
          <w:sz w:val="24"/>
          <w:szCs w:val="24"/>
          <w:rtl/>
        </w:rPr>
        <w:t>קווי בניין גם נקבעים במידה מרובה הרבה פעמים על הסביבה שאתה נמצא פה, יש פה קו בניין של, יהיה הכרחי ממילא לשמור אותו לנחל אוקיי יהיה הכרחי לשמור אותו לנחל על - פי על - פי החוק</w:t>
      </w:r>
    </w:p>
    <w:p w14:paraId="56DFF04A" w14:textId="77777777" w:rsidR="001E2274" w:rsidRDefault="001E2274" w:rsidP="00E676C8">
      <w:pPr>
        <w:rPr>
          <w:b w:val="0"/>
          <w:bCs w:val="0"/>
          <w:caps/>
          <w:sz w:val="24"/>
          <w:szCs w:val="24"/>
          <w:rtl/>
        </w:rPr>
      </w:pPr>
    </w:p>
    <w:p w14:paraId="79EA948E" w14:textId="77777777" w:rsidR="001E2274" w:rsidRDefault="00D70D61" w:rsidP="00E676C8">
      <w:pPr>
        <w:rPr>
          <w:caps/>
          <w:sz w:val="24"/>
          <w:szCs w:val="24"/>
          <w:u w:val="single"/>
          <w:rtl/>
        </w:rPr>
      </w:pPr>
      <w:r w:rsidRPr="00D70D61">
        <w:rPr>
          <w:rFonts w:hint="cs"/>
          <w:caps/>
          <w:sz w:val="24"/>
          <w:szCs w:val="24"/>
          <w:u w:val="single"/>
          <w:rtl/>
        </w:rPr>
        <w:t>מר שמואל רוטמן - ממלא מקום וסגן ראש העיר יהוד</w:t>
      </w:r>
      <w:r w:rsidR="001E2274">
        <w:rPr>
          <w:rFonts w:hint="cs"/>
          <w:caps/>
          <w:sz w:val="24"/>
          <w:szCs w:val="24"/>
          <w:u w:val="single"/>
          <w:rtl/>
        </w:rPr>
        <w:t>:</w:t>
      </w:r>
    </w:p>
    <w:p w14:paraId="3B137FF1" w14:textId="19A56A45" w:rsidR="001E2274" w:rsidRDefault="00E676C8" w:rsidP="00E676C8">
      <w:pPr>
        <w:rPr>
          <w:b w:val="0"/>
          <w:bCs w:val="0"/>
          <w:caps/>
          <w:sz w:val="24"/>
          <w:szCs w:val="24"/>
          <w:rtl/>
        </w:rPr>
      </w:pPr>
      <w:r>
        <w:rPr>
          <w:rFonts w:hint="cs"/>
          <w:b w:val="0"/>
          <w:bCs w:val="0"/>
          <w:caps/>
          <w:sz w:val="24"/>
          <w:szCs w:val="24"/>
          <w:rtl/>
        </w:rPr>
        <w:t xml:space="preserve">אז גם אז גם זה לא מספיק זה לא מספיק </w:t>
      </w:r>
    </w:p>
    <w:p w14:paraId="68123A7F" w14:textId="77777777" w:rsidR="001E2274" w:rsidRDefault="001E2274" w:rsidP="00E676C8">
      <w:pPr>
        <w:rPr>
          <w:b w:val="0"/>
          <w:bCs w:val="0"/>
          <w:caps/>
          <w:sz w:val="24"/>
          <w:szCs w:val="24"/>
          <w:rtl/>
        </w:rPr>
      </w:pPr>
    </w:p>
    <w:p w14:paraId="62E2C762" w14:textId="77777777" w:rsidR="001E2274" w:rsidRDefault="00D17364" w:rsidP="00E676C8">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5CA79421" w14:textId="37521455" w:rsidR="001E2274" w:rsidRDefault="00E676C8" w:rsidP="00E676C8">
      <w:pPr>
        <w:rPr>
          <w:b w:val="0"/>
          <w:bCs w:val="0"/>
          <w:caps/>
          <w:sz w:val="24"/>
          <w:szCs w:val="24"/>
          <w:rtl/>
        </w:rPr>
      </w:pPr>
      <w:r>
        <w:rPr>
          <w:rFonts w:hint="cs"/>
          <w:b w:val="0"/>
          <w:bCs w:val="0"/>
          <w:caps/>
          <w:sz w:val="24"/>
          <w:szCs w:val="24"/>
          <w:rtl/>
        </w:rPr>
        <w:t>הוא יעמוד הוא יעמוד הוא לא הוא לא אנחנו לא נאפשר לו לחרוג מקווי הבניין ש, שהוא מחויב לשמור לנחל זה ברור לך</w:t>
      </w:r>
    </w:p>
    <w:p w14:paraId="1E5AFE65" w14:textId="77777777" w:rsidR="001E2274" w:rsidRDefault="001E2274" w:rsidP="00E676C8">
      <w:pPr>
        <w:rPr>
          <w:b w:val="0"/>
          <w:bCs w:val="0"/>
          <w:caps/>
          <w:sz w:val="24"/>
          <w:szCs w:val="24"/>
          <w:rtl/>
        </w:rPr>
      </w:pPr>
    </w:p>
    <w:p w14:paraId="19BD678E" w14:textId="77777777" w:rsidR="001E2274" w:rsidRDefault="00D70D61" w:rsidP="00E676C8">
      <w:pPr>
        <w:rPr>
          <w:caps/>
          <w:sz w:val="24"/>
          <w:szCs w:val="24"/>
          <w:u w:val="single"/>
          <w:rtl/>
        </w:rPr>
      </w:pPr>
      <w:r w:rsidRPr="00D70D61">
        <w:rPr>
          <w:rFonts w:hint="cs"/>
          <w:caps/>
          <w:sz w:val="24"/>
          <w:szCs w:val="24"/>
          <w:u w:val="single"/>
          <w:rtl/>
        </w:rPr>
        <w:t>מר שמואל רוטמן - ממלא מקום וסגן ראש העיר יהוד</w:t>
      </w:r>
      <w:r w:rsidR="001E2274">
        <w:rPr>
          <w:rFonts w:hint="cs"/>
          <w:caps/>
          <w:sz w:val="24"/>
          <w:szCs w:val="24"/>
          <w:u w:val="single"/>
          <w:rtl/>
        </w:rPr>
        <w:t>:</w:t>
      </w:r>
    </w:p>
    <w:p w14:paraId="314778B9" w14:textId="3107F7E2" w:rsidR="001E2274" w:rsidRDefault="00E676C8" w:rsidP="00E676C8">
      <w:pPr>
        <w:rPr>
          <w:b w:val="0"/>
          <w:bCs w:val="0"/>
          <w:caps/>
          <w:sz w:val="24"/>
          <w:szCs w:val="24"/>
          <w:rtl/>
        </w:rPr>
      </w:pPr>
      <w:r>
        <w:rPr>
          <w:rFonts w:hint="cs"/>
          <w:b w:val="0"/>
          <w:bCs w:val="0"/>
          <w:caps/>
          <w:sz w:val="24"/>
          <w:szCs w:val="24"/>
          <w:rtl/>
        </w:rPr>
        <w:t xml:space="preserve">כן </w:t>
      </w:r>
    </w:p>
    <w:p w14:paraId="23DE1D85" w14:textId="77777777" w:rsidR="001E2274" w:rsidRDefault="001E2274" w:rsidP="00E676C8">
      <w:pPr>
        <w:rPr>
          <w:b w:val="0"/>
          <w:bCs w:val="0"/>
          <w:caps/>
          <w:sz w:val="24"/>
          <w:szCs w:val="24"/>
          <w:rtl/>
        </w:rPr>
      </w:pPr>
    </w:p>
    <w:p w14:paraId="666FD9B7" w14:textId="77777777" w:rsidR="001E2274" w:rsidRDefault="00D17364" w:rsidP="00E676C8">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28E2ED8C" w14:textId="123A6CE2" w:rsidR="001E2274" w:rsidRDefault="00E676C8" w:rsidP="00E676C8">
      <w:pPr>
        <w:rPr>
          <w:b w:val="0"/>
          <w:bCs w:val="0"/>
          <w:caps/>
          <w:sz w:val="24"/>
          <w:szCs w:val="24"/>
          <w:rtl/>
        </w:rPr>
      </w:pPr>
      <w:r>
        <w:rPr>
          <w:rFonts w:hint="cs"/>
          <w:b w:val="0"/>
          <w:bCs w:val="0"/>
          <w:caps/>
          <w:sz w:val="24"/>
          <w:szCs w:val="24"/>
          <w:rtl/>
        </w:rPr>
        <w:t xml:space="preserve">והוא מוקף ב, הוא מוקף בשצפ. גם אצלכם בעיר הרבה פעמים כשיש לי מבנה שהוא גובל בשצפ אז קווי הבניין יכולים יותר קטנים רגע שניה </w:t>
      </w:r>
    </w:p>
    <w:p w14:paraId="1B1F2CF8" w14:textId="77777777" w:rsidR="001E2274" w:rsidRDefault="001E2274" w:rsidP="00E676C8">
      <w:pPr>
        <w:rPr>
          <w:b w:val="0"/>
          <w:bCs w:val="0"/>
          <w:caps/>
          <w:sz w:val="24"/>
          <w:szCs w:val="24"/>
          <w:rtl/>
        </w:rPr>
      </w:pPr>
    </w:p>
    <w:p w14:paraId="5C5E3C5D" w14:textId="77777777" w:rsidR="001E2274" w:rsidRDefault="00D70D61" w:rsidP="00E676C8">
      <w:pPr>
        <w:rPr>
          <w:caps/>
          <w:sz w:val="24"/>
          <w:szCs w:val="24"/>
          <w:u w:val="single"/>
          <w:rtl/>
        </w:rPr>
      </w:pPr>
      <w:r w:rsidRPr="00D70D61">
        <w:rPr>
          <w:rFonts w:hint="cs"/>
          <w:caps/>
          <w:sz w:val="24"/>
          <w:szCs w:val="24"/>
          <w:u w:val="single"/>
          <w:rtl/>
        </w:rPr>
        <w:t>מר שמואל רוטמן - ממלא מקום וסגן ראש העיר יהוד</w:t>
      </w:r>
      <w:r w:rsidR="001E2274">
        <w:rPr>
          <w:rFonts w:hint="cs"/>
          <w:caps/>
          <w:sz w:val="24"/>
          <w:szCs w:val="24"/>
          <w:u w:val="single"/>
          <w:rtl/>
        </w:rPr>
        <w:t>:</w:t>
      </w:r>
    </w:p>
    <w:p w14:paraId="40B9006A" w14:textId="6C00237C" w:rsidR="001E2274" w:rsidRDefault="00E676C8" w:rsidP="00E676C8">
      <w:pPr>
        <w:rPr>
          <w:b w:val="0"/>
          <w:bCs w:val="0"/>
          <w:caps/>
          <w:sz w:val="24"/>
          <w:szCs w:val="24"/>
          <w:rtl/>
        </w:rPr>
      </w:pPr>
      <w:r>
        <w:rPr>
          <w:rFonts w:hint="cs"/>
          <w:b w:val="0"/>
          <w:bCs w:val="0"/>
          <w:caps/>
          <w:sz w:val="24"/>
          <w:szCs w:val="24"/>
          <w:rtl/>
        </w:rPr>
        <w:t xml:space="preserve">בבקשה </w:t>
      </w:r>
    </w:p>
    <w:p w14:paraId="160CDBAC" w14:textId="77777777" w:rsidR="001E2274" w:rsidRDefault="001E2274" w:rsidP="00E676C8">
      <w:pPr>
        <w:rPr>
          <w:b w:val="0"/>
          <w:bCs w:val="0"/>
          <w:caps/>
          <w:sz w:val="24"/>
          <w:szCs w:val="24"/>
          <w:rtl/>
        </w:rPr>
      </w:pPr>
    </w:p>
    <w:p w14:paraId="4B9CDA2C" w14:textId="77777777" w:rsidR="001E2274" w:rsidRDefault="00D17364" w:rsidP="00E676C8">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3E170A40" w14:textId="263EA06A" w:rsidR="001E2274" w:rsidRDefault="00E676C8" w:rsidP="00E676C8">
      <w:pPr>
        <w:rPr>
          <w:b w:val="0"/>
          <w:bCs w:val="0"/>
          <w:caps/>
          <w:sz w:val="24"/>
          <w:szCs w:val="24"/>
          <w:rtl/>
        </w:rPr>
      </w:pPr>
      <w:r>
        <w:rPr>
          <w:rFonts w:hint="cs"/>
          <w:b w:val="0"/>
          <w:bCs w:val="0"/>
          <w:caps/>
          <w:sz w:val="24"/>
          <w:szCs w:val="24"/>
          <w:rtl/>
        </w:rPr>
        <w:lastRenderedPageBreak/>
        <w:t>שניה בסדר? בסוף יש לי את משרד הבריאות,</w:t>
      </w:r>
      <w:r w:rsidR="000F703D">
        <w:rPr>
          <w:rFonts w:hint="cs"/>
          <w:b w:val="0"/>
          <w:bCs w:val="0"/>
          <w:caps/>
          <w:sz w:val="24"/>
          <w:szCs w:val="24"/>
          <w:rtl/>
        </w:rPr>
        <w:t xml:space="preserve"> </w:t>
      </w:r>
      <w:r>
        <w:rPr>
          <w:rFonts w:hint="cs"/>
          <w:b w:val="0"/>
          <w:bCs w:val="0"/>
          <w:caps/>
          <w:sz w:val="24"/>
          <w:szCs w:val="24"/>
          <w:rtl/>
        </w:rPr>
        <w:t xml:space="preserve">... משרד הבריאות נכון משרד הבריאות נותן את האישור נכון? משרד ה, האישור ל, למבנה הזה </w:t>
      </w:r>
    </w:p>
    <w:p w14:paraId="06540418" w14:textId="77777777" w:rsidR="001E2274" w:rsidRDefault="001E2274" w:rsidP="00E676C8">
      <w:pPr>
        <w:rPr>
          <w:b w:val="0"/>
          <w:bCs w:val="0"/>
          <w:caps/>
          <w:sz w:val="24"/>
          <w:szCs w:val="24"/>
          <w:rtl/>
        </w:rPr>
      </w:pPr>
    </w:p>
    <w:p w14:paraId="281844ED" w14:textId="77777777" w:rsidR="001E2274" w:rsidRDefault="00E5536A" w:rsidP="00E676C8">
      <w:pPr>
        <w:rPr>
          <w:caps/>
          <w:sz w:val="24"/>
          <w:szCs w:val="24"/>
          <w:u w:val="single"/>
          <w:rtl/>
        </w:rPr>
      </w:pPr>
      <w:r w:rsidRPr="00E5536A">
        <w:rPr>
          <w:rFonts w:hint="cs"/>
          <w:caps/>
          <w:sz w:val="24"/>
          <w:szCs w:val="24"/>
          <w:u w:val="single"/>
          <w:rtl/>
        </w:rPr>
        <w:t>גב</w:t>
      </w:r>
      <w:r w:rsidRPr="00E5536A">
        <w:rPr>
          <w:caps/>
          <w:sz w:val="24"/>
          <w:szCs w:val="24"/>
          <w:u w:val="single"/>
          <w:rtl/>
        </w:rPr>
        <w:t>'</w:t>
      </w:r>
      <w:r w:rsidRPr="00E5536A">
        <w:rPr>
          <w:rFonts w:hint="cs"/>
          <w:caps/>
          <w:sz w:val="24"/>
          <w:szCs w:val="24"/>
          <w:u w:val="single"/>
          <w:rtl/>
        </w:rPr>
        <w:t xml:space="preserve"> רוני גרניט - נציגת משרד הבריאות בוועדה המחוזית</w:t>
      </w:r>
      <w:r w:rsidR="001E2274">
        <w:rPr>
          <w:rFonts w:hint="cs"/>
          <w:caps/>
          <w:sz w:val="24"/>
          <w:szCs w:val="24"/>
          <w:u w:val="single"/>
          <w:rtl/>
        </w:rPr>
        <w:t>:</w:t>
      </w:r>
    </w:p>
    <w:p w14:paraId="3053219F" w14:textId="5B6AB7C1" w:rsidR="001E2274" w:rsidRDefault="00E676C8" w:rsidP="00E676C8">
      <w:pPr>
        <w:rPr>
          <w:b w:val="0"/>
          <w:bCs w:val="0"/>
          <w:caps/>
          <w:sz w:val="24"/>
          <w:szCs w:val="24"/>
          <w:rtl/>
        </w:rPr>
      </w:pPr>
      <w:r>
        <w:rPr>
          <w:rFonts w:hint="cs"/>
          <w:b w:val="0"/>
          <w:bCs w:val="0"/>
          <w:caps/>
          <w:sz w:val="24"/>
          <w:szCs w:val="24"/>
          <w:rtl/>
        </w:rPr>
        <w:t xml:space="preserve">כן </w:t>
      </w:r>
    </w:p>
    <w:p w14:paraId="602DBF72" w14:textId="77777777" w:rsidR="001E2274" w:rsidRDefault="001E2274" w:rsidP="00E676C8">
      <w:pPr>
        <w:rPr>
          <w:b w:val="0"/>
          <w:bCs w:val="0"/>
          <w:caps/>
          <w:sz w:val="24"/>
          <w:szCs w:val="24"/>
          <w:rtl/>
        </w:rPr>
      </w:pPr>
    </w:p>
    <w:p w14:paraId="47739CA8" w14:textId="77777777" w:rsidR="001E2274" w:rsidRDefault="00D17364" w:rsidP="00E676C8">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489AF9B3" w14:textId="4618FB75" w:rsidR="001E2274" w:rsidRDefault="00E676C8" w:rsidP="00E676C8">
      <w:pPr>
        <w:rPr>
          <w:b w:val="0"/>
          <w:bCs w:val="0"/>
          <w:caps/>
          <w:sz w:val="24"/>
          <w:szCs w:val="24"/>
          <w:rtl/>
        </w:rPr>
      </w:pPr>
      <w:r>
        <w:rPr>
          <w:rFonts w:hint="cs"/>
          <w:b w:val="0"/>
          <w:bCs w:val="0"/>
          <w:caps/>
          <w:sz w:val="24"/>
          <w:szCs w:val="24"/>
          <w:rtl/>
        </w:rPr>
        <w:t>זה משרד הבריאות או משרד העבודה והרווחה?</w:t>
      </w:r>
    </w:p>
    <w:p w14:paraId="56165121" w14:textId="77777777" w:rsidR="001E2274" w:rsidRDefault="001E2274" w:rsidP="00E676C8">
      <w:pPr>
        <w:rPr>
          <w:b w:val="0"/>
          <w:bCs w:val="0"/>
          <w:caps/>
          <w:sz w:val="24"/>
          <w:szCs w:val="24"/>
          <w:rtl/>
        </w:rPr>
      </w:pPr>
    </w:p>
    <w:p w14:paraId="76101874" w14:textId="77777777" w:rsidR="001E2274" w:rsidRDefault="00E5536A" w:rsidP="00E676C8">
      <w:pPr>
        <w:rPr>
          <w:caps/>
          <w:sz w:val="24"/>
          <w:szCs w:val="24"/>
          <w:u w:val="single"/>
          <w:rtl/>
        </w:rPr>
      </w:pPr>
      <w:r w:rsidRPr="00E5536A">
        <w:rPr>
          <w:rFonts w:hint="cs"/>
          <w:caps/>
          <w:sz w:val="24"/>
          <w:szCs w:val="24"/>
          <w:u w:val="single"/>
          <w:rtl/>
        </w:rPr>
        <w:t>גב</w:t>
      </w:r>
      <w:r w:rsidRPr="00E5536A">
        <w:rPr>
          <w:caps/>
          <w:sz w:val="24"/>
          <w:szCs w:val="24"/>
          <w:u w:val="single"/>
          <w:rtl/>
        </w:rPr>
        <w:t>'</w:t>
      </w:r>
      <w:r w:rsidRPr="00E5536A">
        <w:rPr>
          <w:rFonts w:hint="cs"/>
          <w:caps/>
          <w:sz w:val="24"/>
          <w:szCs w:val="24"/>
          <w:u w:val="single"/>
          <w:rtl/>
        </w:rPr>
        <w:t xml:space="preserve"> רוני גרניט - נציגת משרד הבריאות בוועדה המחוזית</w:t>
      </w:r>
      <w:r w:rsidR="001E2274">
        <w:rPr>
          <w:rFonts w:hint="cs"/>
          <w:caps/>
          <w:sz w:val="24"/>
          <w:szCs w:val="24"/>
          <w:u w:val="single"/>
          <w:rtl/>
        </w:rPr>
        <w:t>:</w:t>
      </w:r>
    </w:p>
    <w:p w14:paraId="36C794F4" w14:textId="394DBB1D" w:rsidR="001E2274" w:rsidRDefault="00E676C8" w:rsidP="00E676C8">
      <w:pPr>
        <w:rPr>
          <w:b w:val="0"/>
          <w:bCs w:val="0"/>
          <w:caps/>
          <w:sz w:val="24"/>
          <w:szCs w:val="24"/>
          <w:rtl/>
        </w:rPr>
      </w:pPr>
      <w:r>
        <w:rPr>
          <w:rFonts w:hint="cs"/>
          <w:b w:val="0"/>
          <w:bCs w:val="0"/>
          <w:caps/>
          <w:sz w:val="24"/>
          <w:szCs w:val="24"/>
          <w:rtl/>
        </w:rPr>
        <w:t xml:space="preserve">אם יש מחלקה סיעודית אז זה משרד הבריאות </w:t>
      </w:r>
    </w:p>
    <w:p w14:paraId="31333B3A" w14:textId="77777777" w:rsidR="001E2274" w:rsidRDefault="001E2274" w:rsidP="00E676C8">
      <w:pPr>
        <w:rPr>
          <w:b w:val="0"/>
          <w:bCs w:val="0"/>
          <w:caps/>
          <w:sz w:val="24"/>
          <w:szCs w:val="24"/>
          <w:rtl/>
        </w:rPr>
      </w:pPr>
    </w:p>
    <w:p w14:paraId="75076855" w14:textId="77777777" w:rsidR="001E2274" w:rsidRDefault="000A5C33" w:rsidP="00E676C8">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15F53803" w14:textId="628720EF" w:rsidR="001E2274" w:rsidRDefault="00E676C8" w:rsidP="00E676C8">
      <w:pPr>
        <w:rPr>
          <w:b w:val="0"/>
          <w:bCs w:val="0"/>
          <w:caps/>
          <w:sz w:val="24"/>
          <w:szCs w:val="24"/>
          <w:rtl/>
        </w:rPr>
      </w:pPr>
      <w:r>
        <w:rPr>
          <w:rFonts w:hint="cs"/>
          <w:b w:val="0"/>
          <w:bCs w:val="0"/>
          <w:caps/>
          <w:sz w:val="24"/>
          <w:szCs w:val="24"/>
          <w:rtl/>
        </w:rPr>
        <w:t>אין פה מחלקה</w:t>
      </w:r>
    </w:p>
    <w:p w14:paraId="1573EA8D" w14:textId="77777777" w:rsidR="001E2274" w:rsidRDefault="001E2274" w:rsidP="00E676C8">
      <w:pPr>
        <w:rPr>
          <w:b w:val="0"/>
          <w:bCs w:val="0"/>
          <w:caps/>
          <w:sz w:val="24"/>
          <w:szCs w:val="24"/>
          <w:rtl/>
        </w:rPr>
      </w:pPr>
    </w:p>
    <w:p w14:paraId="366F7B34" w14:textId="77777777" w:rsidR="001E2274" w:rsidRDefault="00D17364" w:rsidP="00E676C8">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59555CF5" w14:textId="383A7A38" w:rsidR="001E2274" w:rsidRDefault="00E676C8" w:rsidP="00E676C8">
      <w:pPr>
        <w:rPr>
          <w:b w:val="0"/>
          <w:bCs w:val="0"/>
          <w:caps/>
          <w:sz w:val="24"/>
          <w:szCs w:val="24"/>
          <w:rtl/>
        </w:rPr>
      </w:pPr>
      <w:r>
        <w:rPr>
          <w:rFonts w:hint="cs"/>
          <w:b w:val="0"/>
          <w:bCs w:val="0"/>
          <w:caps/>
          <w:sz w:val="24"/>
          <w:szCs w:val="24"/>
          <w:rtl/>
        </w:rPr>
        <w:t>אין פה, אם זה לא מחלקה סיעודית זה משרד העבודה והרווחה נכון?</w:t>
      </w:r>
      <w:r>
        <w:rPr>
          <w:b w:val="0"/>
          <w:bCs w:val="0"/>
          <w:caps/>
          <w:sz w:val="24"/>
          <w:szCs w:val="24"/>
        </w:rPr>
        <w:t xml:space="preserve"> </w:t>
      </w:r>
    </w:p>
    <w:p w14:paraId="1AF9EBD5" w14:textId="77777777" w:rsidR="001E2274" w:rsidRDefault="001E2274" w:rsidP="00E676C8">
      <w:pPr>
        <w:rPr>
          <w:b w:val="0"/>
          <w:bCs w:val="0"/>
          <w:caps/>
          <w:sz w:val="24"/>
          <w:szCs w:val="24"/>
          <w:rtl/>
        </w:rPr>
      </w:pPr>
    </w:p>
    <w:p w14:paraId="51ECA364" w14:textId="77777777" w:rsidR="001E2274" w:rsidRDefault="00D70D61" w:rsidP="00E676C8">
      <w:pPr>
        <w:rPr>
          <w:caps/>
          <w:sz w:val="24"/>
          <w:szCs w:val="24"/>
          <w:u w:val="single"/>
          <w:rtl/>
        </w:rPr>
      </w:pPr>
      <w:r w:rsidRPr="00D70D61">
        <w:rPr>
          <w:rFonts w:hint="cs"/>
          <w:caps/>
          <w:sz w:val="24"/>
          <w:szCs w:val="24"/>
          <w:u w:val="single"/>
          <w:rtl/>
        </w:rPr>
        <w:t>מר שמואל רוטמן - ממלא מקום וסגן ראש העיר יהוד</w:t>
      </w:r>
      <w:r w:rsidR="001E2274">
        <w:rPr>
          <w:rFonts w:hint="cs"/>
          <w:caps/>
          <w:sz w:val="24"/>
          <w:szCs w:val="24"/>
          <w:u w:val="single"/>
          <w:rtl/>
        </w:rPr>
        <w:t>:</w:t>
      </w:r>
    </w:p>
    <w:p w14:paraId="22833F12" w14:textId="6DD650F4" w:rsidR="001E2274" w:rsidRDefault="00E676C8" w:rsidP="00E676C8">
      <w:pPr>
        <w:rPr>
          <w:b w:val="0"/>
          <w:bCs w:val="0"/>
          <w:caps/>
          <w:sz w:val="24"/>
          <w:szCs w:val="24"/>
          <w:rtl/>
        </w:rPr>
      </w:pPr>
      <w:r>
        <w:rPr>
          <w:rFonts w:hint="cs"/>
          <w:b w:val="0"/>
          <w:bCs w:val="0"/>
          <w:caps/>
          <w:sz w:val="24"/>
          <w:szCs w:val="24"/>
          <w:rtl/>
        </w:rPr>
        <w:t xml:space="preserve">(לא ברור) </w:t>
      </w:r>
    </w:p>
    <w:p w14:paraId="00D8FE3C" w14:textId="77777777" w:rsidR="001E2274" w:rsidRDefault="001E2274" w:rsidP="00E676C8">
      <w:pPr>
        <w:rPr>
          <w:b w:val="0"/>
          <w:bCs w:val="0"/>
          <w:caps/>
          <w:sz w:val="24"/>
          <w:szCs w:val="24"/>
          <w:rtl/>
        </w:rPr>
      </w:pPr>
    </w:p>
    <w:p w14:paraId="39E33E9F" w14:textId="77777777" w:rsidR="001E2274" w:rsidRDefault="00D17364" w:rsidP="00E676C8">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16B96C4E" w14:textId="7E450BD1" w:rsidR="001E2274" w:rsidRDefault="00E676C8" w:rsidP="00E676C8">
      <w:pPr>
        <w:rPr>
          <w:b w:val="0"/>
          <w:bCs w:val="0"/>
          <w:caps/>
          <w:sz w:val="24"/>
          <w:szCs w:val="24"/>
          <w:rtl/>
        </w:rPr>
      </w:pPr>
      <w:r>
        <w:rPr>
          <w:rFonts w:hint="cs"/>
          <w:b w:val="0"/>
          <w:bCs w:val="0"/>
          <w:caps/>
          <w:sz w:val="24"/>
          <w:szCs w:val="24"/>
          <w:rtl/>
        </w:rPr>
        <w:t xml:space="preserve">זה משרד העבודה והרווחה </w:t>
      </w:r>
    </w:p>
    <w:p w14:paraId="1F9DEB96" w14:textId="77777777" w:rsidR="001E2274" w:rsidRDefault="001E2274" w:rsidP="00E676C8">
      <w:pPr>
        <w:rPr>
          <w:b w:val="0"/>
          <w:bCs w:val="0"/>
          <w:caps/>
          <w:sz w:val="24"/>
          <w:szCs w:val="24"/>
          <w:rtl/>
        </w:rPr>
      </w:pPr>
    </w:p>
    <w:p w14:paraId="62E371CA" w14:textId="77777777" w:rsidR="001E2274" w:rsidRDefault="003109B2" w:rsidP="00E676C8">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7680DE71" w14:textId="5DE6309A" w:rsidR="001E2274" w:rsidRDefault="00E676C8" w:rsidP="00E676C8">
      <w:pPr>
        <w:rPr>
          <w:b w:val="0"/>
          <w:bCs w:val="0"/>
          <w:caps/>
          <w:sz w:val="24"/>
          <w:szCs w:val="24"/>
          <w:rtl/>
        </w:rPr>
      </w:pPr>
      <w:r>
        <w:rPr>
          <w:rFonts w:hint="cs"/>
          <w:b w:val="0"/>
          <w:bCs w:val="0"/>
          <w:caps/>
          <w:sz w:val="24"/>
          <w:szCs w:val="24"/>
          <w:rtl/>
        </w:rPr>
        <w:t>הגנת הסביבה יש לנו גם ...</w:t>
      </w:r>
    </w:p>
    <w:p w14:paraId="08639E48" w14:textId="77777777" w:rsidR="001E2274" w:rsidRDefault="001E2274" w:rsidP="00E676C8">
      <w:pPr>
        <w:rPr>
          <w:b w:val="0"/>
          <w:bCs w:val="0"/>
          <w:caps/>
          <w:sz w:val="24"/>
          <w:szCs w:val="24"/>
          <w:rtl/>
        </w:rPr>
      </w:pPr>
    </w:p>
    <w:p w14:paraId="3FFE057F" w14:textId="77777777" w:rsidR="001E2274" w:rsidRDefault="00D17364" w:rsidP="00E676C8">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03BF4144" w14:textId="4A913729" w:rsidR="001E2274" w:rsidRDefault="00E676C8" w:rsidP="00E676C8">
      <w:pPr>
        <w:rPr>
          <w:b w:val="0"/>
          <w:bCs w:val="0"/>
          <w:caps/>
          <w:sz w:val="24"/>
          <w:szCs w:val="24"/>
          <w:rtl/>
        </w:rPr>
      </w:pPr>
      <w:r>
        <w:rPr>
          <w:rFonts w:hint="cs"/>
          <w:b w:val="0"/>
          <w:bCs w:val="0"/>
          <w:caps/>
          <w:sz w:val="24"/>
          <w:szCs w:val="24"/>
          <w:rtl/>
        </w:rPr>
        <w:t>נו, בסדר יהיה להם יש להם את האינפוט ב,</w:t>
      </w:r>
      <w:r w:rsidR="000F703D">
        <w:rPr>
          <w:rFonts w:hint="cs"/>
          <w:b w:val="0"/>
          <w:bCs w:val="0"/>
          <w:caps/>
          <w:sz w:val="24"/>
          <w:szCs w:val="24"/>
          <w:rtl/>
        </w:rPr>
        <w:t xml:space="preserve"> </w:t>
      </w:r>
      <w:r>
        <w:rPr>
          <w:rFonts w:hint="cs"/>
          <w:b w:val="0"/>
          <w:bCs w:val="0"/>
          <w:caps/>
          <w:sz w:val="24"/>
          <w:szCs w:val="24"/>
          <w:rtl/>
        </w:rPr>
        <w:t>...</w:t>
      </w:r>
    </w:p>
    <w:p w14:paraId="70BBE564" w14:textId="77777777" w:rsidR="001E2274" w:rsidRDefault="001E2274" w:rsidP="00E676C8">
      <w:pPr>
        <w:rPr>
          <w:b w:val="0"/>
          <w:bCs w:val="0"/>
          <w:caps/>
          <w:sz w:val="24"/>
          <w:szCs w:val="24"/>
          <w:rtl/>
        </w:rPr>
      </w:pPr>
    </w:p>
    <w:p w14:paraId="36105E51" w14:textId="77777777" w:rsidR="001E2274" w:rsidRDefault="00D70D61" w:rsidP="00E676C8">
      <w:pPr>
        <w:rPr>
          <w:caps/>
          <w:sz w:val="24"/>
          <w:szCs w:val="24"/>
          <w:u w:val="single"/>
          <w:rtl/>
        </w:rPr>
      </w:pPr>
      <w:r w:rsidRPr="00D70D61">
        <w:rPr>
          <w:rFonts w:hint="cs"/>
          <w:caps/>
          <w:sz w:val="24"/>
          <w:szCs w:val="24"/>
          <w:u w:val="single"/>
          <w:rtl/>
        </w:rPr>
        <w:t>מר שמואל רוטמן - ממלא מקום וסגן ראש העיר יהוד</w:t>
      </w:r>
      <w:r w:rsidR="001E2274">
        <w:rPr>
          <w:rFonts w:hint="cs"/>
          <w:caps/>
          <w:sz w:val="24"/>
          <w:szCs w:val="24"/>
          <w:u w:val="single"/>
          <w:rtl/>
        </w:rPr>
        <w:t>:</w:t>
      </w:r>
    </w:p>
    <w:p w14:paraId="7F41B0C1" w14:textId="0F25BEAB" w:rsidR="001E2274" w:rsidRDefault="00E676C8" w:rsidP="00E676C8">
      <w:pPr>
        <w:rPr>
          <w:b w:val="0"/>
          <w:bCs w:val="0"/>
          <w:caps/>
          <w:sz w:val="24"/>
          <w:szCs w:val="24"/>
          <w:rtl/>
        </w:rPr>
      </w:pPr>
      <w:r>
        <w:rPr>
          <w:rFonts w:hint="cs"/>
          <w:b w:val="0"/>
          <w:bCs w:val="0"/>
          <w:caps/>
          <w:sz w:val="24"/>
          <w:szCs w:val="24"/>
          <w:rtl/>
        </w:rPr>
        <w:t>יש לכם את האינפוט?</w:t>
      </w:r>
    </w:p>
    <w:p w14:paraId="735C1C7B" w14:textId="77777777" w:rsidR="001E2274" w:rsidRDefault="001E2274" w:rsidP="00E676C8">
      <w:pPr>
        <w:rPr>
          <w:b w:val="0"/>
          <w:bCs w:val="0"/>
          <w:caps/>
          <w:sz w:val="24"/>
          <w:szCs w:val="24"/>
          <w:rtl/>
        </w:rPr>
      </w:pPr>
    </w:p>
    <w:p w14:paraId="544BEA1D" w14:textId="77777777" w:rsidR="001E2274" w:rsidRDefault="00D17364" w:rsidP="00E676C8">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788606D3" w14:textId="2CFF2C1C" w:rsidR="001E2274" w:rsidRDefault="00E676C8" w:rsidP="00E676C8">
      <w:pPr>
        <w:rPr>
          <w:b w:val="0"/>
          <w:bCs w:val="0"/>
          <w:caps/>
          <w:sz w:val="24"/>
          <w:szCs w:val="24"/>
          <w:rtl/>
        </w:rPr>
      </w:pPr>
      <w:r>
        <w:rPr>
          <w:rFonts w:hint="cs"/>
          <w:b w:val="0"/>
          <w:bCs w:val="0"/>
          <w:caps/>
          <w:sz w:val="24"/>
          <w:szCs w:val="24"/>
          <w:rtl/>
        </w:rPr>
        <w:t xml:space="preserve">משרד העבודה ו, המשרד המשרד המשרד להגנת הסביבה לא עוסק בשאלה מה יהיה הגודל של החדרים בסדר? </w:t>
      </w:r>
    </w:p>
    <w:p w14:paraId="2FBD998A" w14:textId="77777777" w:rsidR="001E2274" w:rsidRDefault="001E2274" w:rsidP="00E676C8">
      <w:pPr>
        <w:rPr>
          <w:b w:val="0"/>
          <w:bCs w:val="0"/>
          <w:caps/>
          <w:sz w:val="24"/>
          <w:szCs w:val="24"/>
          <w:rtl/>
        </w:rPr>
      </w:pPr>
    </w:p>
    <w:p w14:paraId="50EF03DB" w14:textId="77777777" w:rsidR="001E2274" w:rsidRDefault="00D70D61" w:rsidP="00E676C8">
      <w:pPr>
        <w:rPr>
          <w:caps/>
          <w:sz w:val="24"/>
          <w:szCs w:val="24"/>
          <w:u w:val="single"/>
          <w:rtl/>
        </w:rPr>
      </w:pPr>
      <w:r w:rsidRPr="00D70D61">
        <w:rPr>
          <w:rFonts w:hint="cs"/>
          <w:caps/>
          <w:sz w:val="24"/>
          <w:szCs w:val="24"/>
          <w:u w:val="single"/>
          <w:rtl/>
        </w:rPr>
        <w:t>מר שמואל רוטמן - ממלא מקום וסגן ראש העיר יהוד</w:t>
      </w:r>
      <w:r w:rsidR="001E2274">
        <w:rPr>
          <w:rFonts w:hint="cs"/>
          <w:caps/>
          <w:sz w:val="24"/>
          <w:szCs w:val="24"/>
          <w:u w:val="single"/>
          <w:rtl/>
        </w:rPr>
        <w:t>:</w:t>
      </w:r>
    </w:p>
    <w:p w14:paraId="47482392" w14:textId="7F61405C" w:rsidR="001E2274" w:rsidRDefault="00E676C8" w:rsidP="00E676C8">
      <w:pPr>
        <w:rPr>
          <w:b w:val="0"/>
          <w:bCs w:val="0"/>
          <w:caps/>
          <w:sz w:val="24"/>
          <w:szCs w:val="24"/>
          <w:rtl/>
        </w:rPr>
      </w:pPr>
      <w:r>
        <w:rPr>
          <w:rFonts w:hint="cs"/>
          <w:b w:val="0"/>
          <w:bCs w:val="0"/>
          <w:caps/>
          <w:sz w:val="24"/>
          <w:szCs w:val="24"/>
          <w:rtl/>
        </w:rPr>
        <w:t xml:space="preserve">לא לא גודל אנחנו מדברים על צפיפות </w:t>
      </w:r>
    </w:p>
    <w:p w14:paraId="17B80A8B" w14:textId="77777777" w:rsidR="001E2274" w:rsidRDefault="001E2274" w:rsidP="00E676C8">
      <w:pPr>
        <w:rPr>
          <w:b w:val="0"/>
          <w:bCs w:val="0"/>
          <w:caps/>
          <w:sz w:val="24"/>
          <w:szCs w:val="24"/>
          <w:rtl/>
        </w:rPr>
      </w:pPr>
    </w:p>
    <w:p w14:paraId="7ED621A8" w14:textId="77777777" w:rsidR="001E2274" w:rsidRDefault="00D17364" w:rsidP="00E676C8">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2A28AED4" w14:textId="7C73BAE7" w:rsidR="001E2274" w:rsidRDefault="00E676C8" w:rsidP="00E676C8">
      <w:pPr>
        <w:rPr>
          <w:b w:val="0"/>
          <w:bCs w:val="0"/>
          <w:caps/>
          <w:sz w:val="24"/>
          <w:szCs w:val="24"/>
          <w:rtl/>
        </w:rPr>
      </w:pPr>
      <w:r>
        <w:rPr>
          <w:rFonts w:hint="cs"/>
          <w:b w:val="0"/>
          <w:bCs w:val="0"/>
          <w:caps/>
          <w:sz w:val="24"/>
          <w:szCs w:val="24"/>
          <w:rtl/>
        </w:rPr>
        <w:t>אבל אבל אבל בסופו של דבר</w:t>
      </w:r>
      <w:r w:rsidR="000F703D">
        <w:rPr>
          <w:rFonts w:hint="cs"/>
          <w:b w:val="0"/>
          <w:bCs w:val="0"/>
          <w:caps/>
          <w:sz w:val="24"/>
          <w:szCs w:val="24"/>
          <w:rtl/>
        </w:rPr>
        <w:t xml:space="preserve"> </w:t>
      </w:r>
      <w:r>
        <w:rPr>
          <w:rFonts w:hint="cs"/>
          <w:b w:val="0"/>
          <w:bCs w:val="0"/>
          <w:caps/>
          <w:sz w:val="24"/>
          <w:szCs w:val="24"/>
          <w:rtl/>
        </w:rPr>
        <w:t>... הבניין הזה הוא חייב לעמוד בתקנים שמוכתבים במקרה הזה במקרה הזה על - ידי משרד העבודה והרווחה מכיוון שהוא אין בו מחלקה סיעודית, אז אני לא אז כל הטיעון הזה של הפרויקט אני באמת אני לא הבנתי אותו</w:t>
      </w:r>
      <w:r w:rsidR="000F703D">
        <w:rPr>
          <w:rFonts w:hint="cs"/>
          <w:b w:val="0"/>
          <w:bCs w:val="0"/>
          <w:caps/>
          <w:sz w:val="24"/>
          <w:szCs w:val="24"/>
          <w:rtl/>
        </w:rPr>
        <w:t xml:space="preserve"> </w:t>
      </w:r>
    </w:p>
    <w:p w14:paraId="0A792DF2" w14:textId="77777777" w:rsidR="001E2274" w:rsidRDefault="001E2274" w:rsidP="00E676C8">
      <w:pPr>
        <w:rPr>
          <w:b w:val="0"/>
          <w:bCs w:val="0"/>
          <w:caps/>
          <w:sz w:val="24"/>
          <w:szCs w:val="24"/>
          <w:rtl/>
        </w:rPr>
      </w:pPr>
    </w:p>
    <w:p w14:paraId="6C982321" w14:textId="77777777" w:rsidR="001E2274" w:rsidRDefault="00D70D61" w:rsidP="00E676C8">
      <w:pPr>
        <w:rPr>
          <w:caps/>
          <w:sz w:val="24"/>
          <w:szCs w:val="24"/>
          <w:u w:val="single"/>
          <w:rtl/>
        </w:rPr>
      </w:pPr>
      <w:r w:rsidRPr="00D70D61">
        <w:rPr>
          <w:rFonts w:hint="cs"/>
          <w:caps/>
          <w:sz w:val="24"/>
          <w:szCs w:val="24"/>
          <w:u w:val="single"/>
          <w:rtl/>
        </w:rPr>
        <w:t>מר שמואל רוטמן - ממלא מקום וסגן ראש העיר יהוד</w:t>
      </w:r>
      <w:r w:rsidR="001E2274">
        <w:rPr>
          <w:rFonts w:hint="cs"/>
          <w:caps/>
          <w:sz w:val="24"/>
          <w:szCs w:val="24"/>
          <w:u w:val="single"/>
          <w:rtl/>
        </w:rPr>
        <w:t>:</w:t>
      </w:r>
    </w:p>
    <w:p w14:paraId="2C339865" w14:textId="77D6200A" w:rsidR="001E2274" w:rsidRDefault="00E676C8" w:rsidP="00E676C8">
      <w:pPr>
        <w:rPr>
          <w:b w:val="0"/>
          <w:bCs w:val="0"/>
          <w:caps/>
          <w:sz w:val="24"/>
          <w:szCs w:val="24"/>
          <w:rtl/>
        </w:rPr>
      </w:pPr>
      <w:r>
        <w:rPr>
          <w:rFonts w:hint="cs"/>
          <w:b w:val="0"/>
          <w:bCs w:val="0"/>
          <w:caps/>
          <w:sz w:val="24"/>
          <w:szCs w:val="24"/>
          <w:rtl/>
        </w:rPr>
        <w:t>אז למה אין</w:t>
      </w:r>
    </w:p>
    <w:p w14:paraId="65E46046" w14:textId="77777777" w:rsidR="001E2274" w:rsidRDefault="001E2274" w:rsidP="00E676C8">
      <w:pPr>
        <w:rPr>
          <w:b w:val="0"/>
          <w:bCs w:val="0"/>
          <w:caps/>
          <w:sz w:val="24"/>
          <w:szCs w:val="24"/>
          <w:rtl/>
        </w:rPr>
      </w:pPr>
    </w:p>
    <w:p w14:paraId="4B8D9D08" w14:textId="77777777" w:rsidR="001E2274" w:rsidRDefault="00D17364" w:rsidP="00E676C8">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581C2590" w14:textId="2388A0CD" w:rsidR="001E2274" w:rsidRDefault="00E676C8" w:rsidP="00E676C8">
      <w:pPr>
        <w:rPr>
          <w:b w:val="0"/>
          <w:bCs w:val="0"/>
          <w:caps/>
          <w:sz w:val="24"/>
          <w:szCs w:val="24"/>
          <w:rtl/>
        </w:rPr>
      </w:pPr>
      <w:r>
        <w:rPr>
          <w:rFonts w:hint="cs"/>
          <w:b w:val="0"/>
          <w:bCs w:val="0"/>
          <w:caps/>
          <w:sz w:val="24"/>
          <w:szCs w:val="24"/>
          <w:rtl/>
        </w:rPr>
        <w:lastRenderedPageBreak/>
        <w:t xml:space="preserve">כי ממה נפשך </w:t>
      </w:r>
    </w:p>
    <w:p w14:paraId="054E4296" w14:textId="77777777" w:rsidR="001E2274" w:rsidRDefault="001E2274" w:rsidP="00E676C8">
      <w:pPr>
        <w:rPr>
          <w:b w:val="0"/>
          <w:bCs w:val="0"/>
          <w:caps/>
          <w:sz w:val="24"/>
          <w:szCs w:val="24"/>
          <w:rtl/>
        </w:rPr>
      </w:pPr>
    </w:p>
    <w:p w14:paraId="084D24BE" w14:textId="77777777" w:rsidR="001E2274" w:rsidRDefault="00D70D61" w:rsidP="00E676C8">
      <w:pPr>
        <w:rPr>
          <w:caps/>
          <w:sz w:val="24"/>
          <w:szCs w:val="24"/>
          <w:u w:val="single"/>
          <w:rtl/>
        </w:rPr>
      </w:pPr>
      <w:r w:rsidRPr="00D70D61">
        <w:rPr>
          <w:rFonts w:hint="cs"/>
          <w:caps/>
          <w:sz w:val="24"/>
          <w:szCs w:val="24"/>
          <w:u w:val="single"/>
          <w:rtl/>
        </w:rPr>
        <w:t>מר שמואל רוטמן - ממלא מקום וסגן ראש העיר יהוד</w:t>
      </w:r>
      <w:r w:rsidR="001E2274">
        <w:rPr>
          <w:rFonts w:hint="cs"/>
          <w:caps/>
          <w:sz w:val="24"/>
          <w:szCs w:val="24"/>
          <w:u w:val="single"/>
          <w:rtl/>
        </w:rPr>
        <w:t>:</w:t>
      </w:r>
    </w:p>
    <w:p w14:paraId="0C91C655" w14:textId="12CE1D77" w:rsidR="001E2274" w:rsidRDefault="00E676C8" w:rsidP="00E676C8">
      <w:pPr>
        <w:rPr>
          <w:b w:val="0"/>
          <w:bCs w:val="0"/>
          <w:caps/>
          <w:sz w:val="24"/>
          <w:szCs w:val="24"/>
          <w:rtl/>
        </w:rPr>
      </w:pPr>
      <w:r>
        <w:rPr>
          <w:rFonts w:hint="cs"/>
          <w:b w:val="0"/>
          <w:bCs w:val="0"/>
          <w:caps/>
          <w:sz w:val="24"/>
          <w:szCs w:val="24"/>
          <w:rtl/>
        </w:rPr>
        <w:t xml:space="preserve">אז מדוע אין, בכל הארץ, אולי אני טועה </w:t>
      </w:r>
    </w:p>
    <w:p w14:paraId="265D3036" w14:textId="77777777" w:rsidR="001E2274" w:rsidRDefault="001E2274" w:rsidP="00E676C8">
      <w:pPr>
        <w:rPr>
          <w:b w:val="0"/>
          <w:bCs w:val="0"/>
          <w:caps/>
          <w:sz w:val="24"/>
          <w:szCs w:val="24"/>
          <w:rtl/>
        </w:rPr>
      </w:pPr>
    </w:p>
    <w:p w14:paraId="69522537" w14:textId="77777777" w:rsidR="001E2274" w:rsidRDefault="00D17364" w:rsidP="00E676C8">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3747ADD1" w14:textId="12873D94" w:rsidR="001E2274" w:rsidRDefault="00E676C8" w:rsidP="00E676C8">
      <w:pPr>
        <w:rPr>
          <w:b w:val="0"/>
          <w:bCs w:val="0"/>
          <w:caps/>
          <w:sz w:val="24"/>
          <w:szCs w:val="24"/>
          <w:rtl/>
        </w:rPr>
      </w:pPr>
      <w:r>
        <w:rPr>
          <w:rFonts w:hint="cs"/>
          <w:b w:val="0"/>
          <w:bCs w:val="0"/>
          <w:caps/>
          <w:sz w:val="24"/>
          <w:szCs w:val="24"/>
          <w:rtl/>
        </w:rPr>
        <w:t xml:space="preserve">... אני כי אני אני לא יודע </w:t>
      </w:r>
    </w:p>
    <w:p w14:paraId="600F588A" w14:textId="77777777" w:rsidR="001E2274" w:rsidRDefault="001E2274" w:rsidP="00E676C8">
      <w:pPr>
        <w:rPr>
          <w:b w:val="0"/>
          <w:bCs w:val="0"/>
          <w:caps/>
          <w:sz w:val="24"/>
          <w:szCs w:val="24"/>
          <w:rtl/>
        </w:rPr>
      </w:pPr>
    </w:p>
    <w:p w14:paraId="06154632" w14:textId="77777777" w:rsidR="001E2274" w:rsidRDefault="00D70D61" w:rsidP="00E676C8">
      <w:pPr>
        <w:rPr>
          <w:caps/>
          <w:sz w:val="24"/>
          <w:szCs w:val="24"/>
          <w:u w:val="single"/>
          <w:rtl/>
        </w:rPr>
      </w:pPr>
      <w:r w:rsidRPr="00D70D61">
        <w:rPr>
          <w:rFonts w:hint="cs"/>
          <w:caps/>
          <w:sz w:val="24"/>
          <w:szCs w:val="24"/>
          <w:u w:val="single"/>
          <w:rtl/>
        </w:rPr>
        <w:t>מר שמואל רוטמן - ממלא מקום וסגן ראש העיר יהוד</w:t>
      </w:r>
      <w:r w:rsidR="001E2274">
        <w:rPr>
          <w:rFonts w:hint="cs"/>
          <w:caps/>
          <w:sz w:val="24"/>
          <w:szCs w:val="24"/>
          <w:u w:val="single"/>
          <w:rtl/>
        </w:rPr>
        <w:t>:</w:t>
      </w:r>
    </w:p>
    <w:p w14:paraId="7D0D2229" w14:textId="0F6A8FA4" w:rsidR="001E2274" w:rsidRDefault="00E676C8" w:rsidP="00E676C8">
      <w:pPr>
        <w:rPr>
          <w:b w:val="0"/>
          <w:bCs w:val="0"/>
          <w:caps/>
          <w:sz w:val="24"/>
          <w:szCs w:val="24"/>
          <w:rtl/>
        </w:rPr>
      </w:pPr>
      <w:r>
        <w:rPr>
          <w:rFonts w:hint="cs"/>
          <w:b w:val="0"/>
          <w:bCs w:val="0"/>
          <w:caps/>
          <w:sz w:val="24"/>
          <w:szCs w:val="24"/>
          <w:rtl/>
        </w:rPr>
        <w:t>כן למה בתשעה עשר בכל הארץ</w:t>
      </w:r>
    </w:p>
    <w:p w14:paraId="47C48691" w14:textId="77777777" w:rsidR="001E2274" w:rsidRDefault="001E2274" w:rsidP="00E676C8">
      <w:pPr>
        <w:rPr>
          <w:b w:val="0"/>
          <w:bCs w:val="0"/>
          <w:caps/>
          <w:sz w:val="24"/>
          <w:szCs w:val="24"/>
          <w:rtl/>
        </w:rPr>
      </w:pPr>
    </w:p>
    <w:p w14:paraId="275C7A28" w14:textId="77777777" w:rsidR="001E2274" w:rsidRDefault="00D17364" w:rsidP="00E676C8">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6F883D67" w14:textId="7932A7CE" w:rsidR="001E2274" w:rsidRDefault="00E676C8" w:rsidP="00E676C8">
      <w:pPr>
        <w:rPr>
          <w:b w:val="0"/>
          <w:bCs w:val="0"/>
          <w:caps/>
          <w:sz w:val="24"/>
          <w:szCs w:val="24"/>
          <w:rtl/>
        </w:rPr>
      </w:pPr>
      <w:r>
        <w:rPr>
          <w:rFonts w:hint="cs"/>
          <w:b w:val="0"/>
          <w:bCs w:val="0"/>
          <w:caps/>
          <w:sz w:val="24"/>
          <w:szCs w:val="24"/>
          <w:rtl/>
        </w:rPr>
        <w:t>אז אני אומר אבל</w:t>
      </w:r>
      <w:r w:rsidR="000F703D">
        <w:rPr>
          <w:rFonts w:hint="cs"/>
          <w:b w:val="0"/>
          <w:bCs w:val="0"/>
          <w:caps/>
          <w:sz w:val="24"/>
          <w:szCs w:val="24"/>
          <w:rtl/>
        </w:rPr>
        <w:t xml:space="preserve"> </w:t>
      </w:r>
      <w:r>
        <w:rPr>
          <w:rFonts w:hint="cs"/>
          <w:b w:val="0"/>
          <w:bCs w:val="0"/>
          <w:caps/>
          <w:sz w:val="24"/>
          <w:szCs w:val="24"/>
          <w:rtl/>
        </w:rPr>
        <w:t>...</w:t>
      </w:r>
    </w:p>
    <w:p w14:paraId="596B39BF" w14:textId="77777777" w:rsidR="001E2274" w:rsidRDefault="001E2274" w:rsidP="00E676C8">
      <w:pPr>
        <w:rPr>
          <w:b w:val="0"/>
          <w:bCs w:val="0"/>
          <w:caps/>
          <w:sz w:val="24"/>
          <w:szCs w:val="24"/>
          <w:rtl/>
        </w:rPr>
      </w:pPr>
    </w:p>
    <w:p w14:paraId="6C8F7FC6" w14:textId="77777777" w:rsidR="001E2274" w:rsidRDefault="00D70D61" w:rsidP="00E676C8">
      <w:pPr>
        <w:rPr>
          <w:caps/>
          <w:sz w:val="24"/>
          <w:szCs w:val="24"/>
          <w:u w:val="single"/>
          <w:rtl/>
        </w:rPr>
      </w:pPr>
      <w:r w:rsidRPr="00D70D61">
        <w:rPr>
          <w:rFonts w:hint="cs"/>
          <w:caps/>
          <w:sz w:val="24"/>
          <w:szCs w:val="24"/>
          <w:u w:val="single"/>
          <w:rtl/>
        </w:rPr>
        <w:t>מר שמואל רוטמן - ממלא מקום וסגן ראש העיר יהוד</w:t>
      </w:r>
      <w:r w:rsidR="001E2274">
        <w:rPr>
          <w:rFonts w:hint="cs"/>
          <w:caps/>
          <w:sz w:val="24"/>
          <w:szCs w:val="24"/>
          <w:u w:val="single"/>
          <w:rtl/>
        </w:rPr>
        <w:t>:</w:t>
      </w:r>
    </w:p>
    <w:p w14:paraId="7B6469BA" w14:textId="21C70ECD" w:rsidR="001E2274" w:rsidRDefault="00E676C8" w:rsidP="00E676C8">
      <w:pPr>
        <w:rPr>
          <w:b w:val="0"/>
          <w:bCs w:val="0"/>
          <w:caps/>
          <w:sz w:val="24"/>
          <w:szCs w:val="24"/>
          <w:rtl/>
        </w:rPr>
      </w:pPr>
      <w:r>
        <w:rPr>
          <w:rFonts w:hint="cs"/>
          <w:b w:val="0"/>
          <w:bCs w:val="0"/>
          <w:caps/>
          <w:sz w:val="24"/>
          <w:szCs w:val="24"/>
          <w:rtl/>
        </w:rPr>
        <w:t>לא מוצאים בכלל דבר דומה</w:t>
      </w:r>
    </w:p>
    <w:p w14:paraId="019342C3" w14:textId="77777777" w:rsidR="001E2274" w:rsidRDefault="001E2274" w:rsidP="00E676C8">
      <w:pPr>
        <w:rPr>
          <w:b w:val="0"/>
          <w:bCs w:val="0"/>
          <w:caps/>
          <w:sz w:val="24"/>
          <w:szCs w:val="24"/>
          <w:rtl/>
        </w:rPr>
      </w:pPr>
    </w:p>
    <w:p w14:paraId="3AC4FCEA" w14:textId="77777777" w:rsidR="001E2274" w:rsidRDefault="00D17364" w:rsidP="00E676C8">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58F41A5B" w14:textId="5825BCB3" w:rsidR="001E2274" w:rsidRDefault="00E676C8" w:rsidP="00E676C8">
      <w:pPr>
        <w:rPr>
          <w:b w:val="0"/>
          <w:bCs w:val="0"/>
          <w:caps/>
          <w:sz w:val="24"/>
          <w:szCs w:val="24"/>
          <w:rtl/>
        </w:rPr>
      </w:pPr>
      <w:r>
        <w:rPr>
          <w:rFonts w:hint="cs"/>
          <w:b w:val="0"/>
          <w:bCs w:val="0"/>
          <w:caps/>
          <w:sz w:val="24"/>
          <w:szCs w:val="24"/>
          <w:rtl/>
        </w:rPr>
        <w:t>אבל הרי מה המשמעות המעשית בשטח אני רוצה להבין</w:t>
      </w:r>
    </w:p>
    <w:p w14:paraId="0974D54F" w14:textId="77777777" w:rsidR="001E2274" w:rsidRDefault="001E2274" w:rsidP="00E676C8">
      <w:pPr>
        <w:rPr>
          <w:b w:val="0"/>
          <w:bCs w:val="0"/>
          <w:caps/>
          <w:sz w:val="24"/>
          <w:szCs w:val="24"/>
          <w:rtl/>
        </w:rPr>
      </w:pPr>
    </w:p>
    <w:p w14:paraId="2CB42F47" w14:textId="77777777" w:rsidR="001E2274" w:rsidRDefault="00D70D61" w:rsidP="00E676C8">
      <w:pPr>
        <w:rPr>
          <w:caps/>
          <w:sz w:val="24"/>
          <w:szCs w:val="24"/>
          <w:u w:val="single"/>
          <w:rtl/>
        </w:rPr>
      </w:pPr>
      <w:r w:rsidRPr="00D70D61">
        <w:rPr>
          <w:rFonts w:hint="cs"/>
          <w:caps/>
          <w:sz w:val="24"/>
          <w:szCs w:val="24"/>
          <w:u w:val="single"/>
          <w:rtl/>
        </w:rPr>
        <w:t>מר שמואל רוטמן - ממלא מקום וסגן ראש העיר יהוד</w:t>
      </w:r>
      <w:r w:rsidR="001E2274">
        <w:rPr>
          <w:rFonts w:hint="cs"/>
          <w:caps/>
          <w:sz w:val="24"/>
          <w:szCs w:val="24"/>
          <w:u w:val="single"/>
          <w:rtl/>
        </w:rPr>
        <w:t>:</w:t>
      </w:r>
    </w:p>
    <w:p w14:paraId="15A3AE5F" w14:textId="32276756" w:rsidR="001E2274" w:rsidRDefault="00E676C8" w:rsidP="00E676C8">
      <w:pPr>
        <w:rPr>
          <w:b w:val="0"/>
          <w:bCs w:val="0"/>
          <w:caps/>
          <w:sz w:val="24"/>
          <w:szCs w:val="24"/>
          <w:rtl/>
        </w:rPr>
      </w:pPr>
      <w:r>
        <w:rPr>
          <w:rFonts w:hint="cs"/>
          <w:b w:val="0"/>
          <w:bCs w:val="0"/>
          <w:caps/>
          <w:sz w:val="24"/>
          <w:szCs w:val="24"/>
          <w:rtl/>
        </w:rPr>
        <w:t>המשמעות המעשית</w:t>
      </w:r>
    </w:p>
    <w:p w14:paraId="62280074" w14:textId="77777777" w:rsidR="001E2274" w:rsidRDefault="001E2274" w:rsidP="00E676C8">
      <w:pPr>
        <w:rPr>
          <w:b w:val="0"/>
          <w:bCs w:val="0"/>
          <w:caps/>
          <w:sz w:val="24"/>
          <w:szCs w:val="24"/>
          <w:rtl/>
        </w:rPr>
      </w:pPr>
    </w:p>
    <w:p w14:paraId="1BF23BDE" w14:textId="77777777" w:rsidR="001E2274" w:rsidRDefault="00D17364" w:rsidP="00E676C8">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4B5F8288" w14:textId="178672E3" w:rsidR="001E2274" w:rsidRDefault="00E676C8" w:rsidP="00E676C8">
      <w:pPr>
        <w:rPr>
          <w:b w:val="0"/>
          <w:bCs w:val="0"/>
          <w:caps/>
          <w:sz w:val="24"/>
          <w:szCs w:val="24"/>
          <w:rtl/>
        </w:rPr>
      </w:pPr>
      <w:r>
        <w:rPr>
          <w:rFonts w:hint="cs"/>
          <w:b w:val="0"/>
          <w:bCs w:val="0"/>
          <w:caps/>
          <w:sz w:val="24"/>
          <w:szCs w:val="24"/>
          <w:rtl/>
        </w:rPr>
        <w:t xml:space="preserve">כן </w:t>
      </w:r>
    </w:p>
    <w:p w14:paraId="33A655CB" w14:textId="77777777" w:rsidR="001E2274" w:rsidRDefault="001E2274" w:rsidP="00E676C8">
      <w:pPr>
        <w:rPr>
          <w:b w:val="0"/>
          <w:bCs w:val="0"/>
          <w:caps/>
          <w:sz w:val="24"/>
          <w:szCs w:val="24"/>
          <w:rtl/>
        </w:rPr>
      </w:pPr>
    </w:p>
    <w:p w14:paraId="1CFA3E45" w14:textId="77777777" w:rsidR="001E2274" w:rsidRDefault="00D70D61" w:rsidP="00E676C8">
      <w:pPr>
        <w:rPr>
          <w:caps/>
          <w:sz w:val="24"/>
          <w:szCs w:val="24"/>
          <w:u w:val="single"/>
          <w:rtl/>
        </w:rPr>
      </w:pPr>
      <w:r w:rsidRPr="00D70D61">
        <w:rPr>
          <w:rFonts w:hint="cs"/>
          <w:caps/>
          <w:sz w:val="24"/>
          <w:szCs w:val="24"/>
          <w:u w:val="single"/>
          <w:rtl/>
        </w:rPr>
        <w:t>מר שמואל רוטמן - ממלא מקום וסגן ראש העיר יהוד</w:t>
      </w:r>
      <w:r w:rsidR="001E2274">
        <w:rPr>
          <w:rFonts w:hint="cs"/>
          <w:caps/>
          <w:sz w:val="24"/>
          <w:szCs w:val="24"/>
          <w:u w:val="single"/>
          <w:rtl/>
        </w:rPr>
        <w:t>:</w:t>
      </w:r>
    </w:p>
    <w:p w14:paraId="4BCCE201" w14:textId="36EF7F7A" w:rsidR="001E2274" w:rsidRDefault="00E676C8" w:rsidP="00E676C8">
      <w:pPr>
        <w:rPr>
          <w:b w:val="0"/>
          <w:bCs w:val="0"/>
          <w:caps/>
          <w:sz w:val="24"/>
          <w:szCs w:val="24"/>
          <w:rtl/>
        </w:rPr>
      </w:pPr>
      <w:r>
        <w:rPr>
          <w:rFonts w:hint="cs"/>
          <w:b w:val="0"/>
          <w:bCs w:val="0"/>
          <w:caps/>
          <w:sz w:val="24"/>
          <w:szCs w:val="24"/>
          <w:rtl/>
        </w:rPr>
        <w:t xml:space="preserve">שאני לא רוצה </w:t>
      </w:r>
    </w:p>
    <w:p w14:paraId="0F362145" w14:textId="77777777" w:rsidR="001E2274" w:rsidRDefault="001E2274" w:rsidP="00E676C8">
      <w:pPr>
        <w:rPr>
          <w:b w:val="0"/>
          <w:bCs w:val="0"/>
          <w:caps/>
          <w:sz w:val="24"/>
          <w:szCs w:val="24"/>
          <w:rtl/>
        </w:rPr>
      </w:pPr>
    </w:p>
    <w:p w14:paraId="20AD1120" w14:textId="77777777" w:rsidR="001E2274" w:rsidRDefault="00D17364" w:rsidP="00E676C8">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2ED93CF2" w14:textId="47339377" w:rsidR="001E2274" w:rsidRDefault="00E676C8" w:rsidP="00E676C8">
      <w:pPr>
        <w:rPr>
          <w:b w:val="0"/>
          <w:bCs w:val="0"/>
          <w:caps/>
          <w:sz w:val="24"/>
          <w:szCs w:val="24"/>
          <w:rtl/>
        </w:rPr>
      </w:pPr>
      <w:r>
        <w:rPr>
          <w:rFonts w:hint="cs"/>
          <w:b w:val="0"/>
          <w:bCs w:val="0"/>
          <w:caps/>
          <w:sz w:val="24"/>
          <w:szCs w:val="24"/>
          <w:rtl/>
        </w:rPr>
        <w:t xml:space="preserve">מה המשמעות המעשית, אם תגיד לי שיש פה זה יוצר המון יחידות קטנות אוקיי, </w:t>
      </w:r>
    </w:p>
    <w:p w14:paraId="2AA70359" w14:textId="77777777" w:rsidR="001E2274" w:rsidRDefault="001E2274" w:rsidP="00E676C8">
      <w:pPr>
        <w:rPr>
          <w:b w:val="0"/>
          <w:bCs w:val="0"/>
          <w:caps/>
          <w:sz w:val="24"/>
          <w:szCs w:val="24"/>
          <w:rtl/>
        </w:rPr>
      </w:pPr>
    </w:p>
    <w:p w14:paraId="2A4CDE39" w14:textId="77777777" w:rsidR="001E2274" w:rsidRDefault="00D70D61" w:rsidP="00E676C8">
      <w:pPr>
        <w:rPr>
          <w:caps/>
          <w:sz w:val="24"/>
          <w:szCs w:val="24"/>
          <w:u w:val="single"/>
          <w:rtl/>
        </w:rPr>
      </w:pPr>
      <w:r w:rsidRPr="00D70D61">
        <w:rPr>
          <w:rFonts w:hint="cs"/>
          <w:caps/>
          <w:sz w:val="24"/>
          <w:szCs w:val="24"/>
          <w:u w:val="single"/>
          <w:rtl/>
        </w:rPr>
        <w:t>מר שמואל רוטמן - ממלא מקום וסגן ראש העיר יהוד</w:t>
      </w:r>
      <w:r w:rsidR="001E2274">
        <w:rPr>
          <w:rFonts w:hint="cs"/>
          <w:caps/>
          <w:sz w:val="24"/>
          <w:szCs w:val="24"/>
          <w:u w:val="single"/>
          <w:rtl/>
        </w:rPr>
        <w:t>:</w:t>
      </w:r>
    </w:p>
    <w:p w14:paraId="419CDCB7" w14:textId="2A76CAC0" w:rsidR="001E2274" w:rsidRDefault="002C4E2C" w:rsidP="00E676C8">
      <w:pPr>
        <w:rPr>
          <w:b w:val="0"/>
          <w:bCs w:val="0"/>
          <w:caps/>
          <w:sz w:val="24"/>
          <w:szCs w:val="24"/>
          <w:rtl/>
        </w:rPr>
      </w:pPr>
      <w:r>
        <w:rPr>
          <w:rFonts w:hint="cs"/>
          <w:b w:val="0"/>
          <w:bCs w:val="0"/>
          <w:caps/>
          <w:sz w:val="24"/>
          <w:szCs w:val="24"/>
          <w:rtl/>
        </w:rPr>
        <w:t>זה יוצר תנאי מחיה לדעתנו קשים מאוד בלתי אפשריים במקרה הטוב</w:t>
      </w:r>
    </w:p>
    <w:p w14:paraId="64383869" w14:textId="77777777" w:rsidR="001E2274" w:rsidRDefault="001E2274" w:rsidP="00E676C8">
      <w:pPr>
        <w:rPr>
          <w:b w:val="0"/>
          <w:bCs w:val="0"/>
          <w:caps/>
          <w:sz w:val="24"/>
          <w:szCs w:val="24"/>
          <w:rtl/>
        </w:rPr>
      </w:pPr>
    </w:p>
    <w:p w14:paraId="374D0B0A" w14:textId="77777777" w:rsidR="001E2274" w:rsidRDefault="00D17364" w:rsidP="00E676C8">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3BCAFFAF" w14:textId="61F60C91" w:rsidR="001E2274" w:rsidRDefault="002C4E2C" w:rsidP="00E676C8">
      <w:pPr>
        <w:rPr>
          <w:b w:val="0"/>
          <w:bCs w:val="0"/>
          <w:caps/>
          <w:sz w:val="24"/>
          <w:szCs w:val="24"/>
          <w:rtl/>
        </w:rPr>
      </w:pPr>
      <w:r>
        <w:rPr>
          <w:rFonts w:hint="cs"/>
          <w:b w:val="0"/>
          <w:bCs w:val="0"/>
          <w:caps/>
          <w:sz w:val="24"/>
          <w:szCs w:val="24"/>
          <w:rtl/>
        </w:rPr>
        <w:t>למי למי?</w:t>
      </w:r>
    </w:p>
    <w:p w14:paraId="5BD8EE22" w14:textId="77777777" w:rsidR="001E2274" w:rsidRDefault="001E2274" w:rsidP="00E676C8">
      <w:pPr>
        <w:rPr>
          <w:b w:val="0"/>
          <w:bCs w:val="0"/>
          <w:caps/>
          <w:sz w:val="24"/>
          <w:szCs w:val="24"/>
          <w:rtl/>
        </w:rPr>
      </w:pPr>
    </w:p>
    <w:p w14:paraId="12A945D0" w14:textId="77777777" w:rsidR="001E2274" w:rsidRDefault="00D70D61" w:rsidP="00E676C8">
      <w:pPr>
        <w:rPr>
          <w:caps/>
          <w:sz w:val="24"/>
          <w:szCs w:val="24"/>
          <w:u w:val="single"/>
          <w:rtl/>
        </w:rPr>
      </w:pPr>
      <w:r w:rsidRPr="00D70D61">
        <w:rPr>
          <w:rFonts w:hint="cs"/>
          <w:caps/>
          <w:sz w:val="24"/>
          <w:szCs w:val="24"/>
          <w:u w:val="single"/>
          <w:rtl/>
        </w:rPr>
        <w:t>מר שמואל רוטמן - ממלא מקום וסגן ראש העיר יהוד</w:t>
      </w:r>
      <w:r w:rsidR="001E2274">
        <w:rPr>
          <w:rFonts w:hint="cs"/>
          <w:caps/>
          <w:sz w:val="24"/>
          <w:szCs w:val="24"/>
          <w:u w:val="single"/>
          <w:rtl/>
        </w:rPr>
        <w:t>:</w:t>
      </w:r>
    </w:p>
    <w:p w14:paraId="1DF8C1BA" w14:textId="21AD5BD9" w:rsidR="001E2274" w:rsidRDefault="002C4E2C" w:rsidP="00E676C8">
      <w:pPr>
        <w:rPr>
          <w:b w:val="0"/>
          <w:bCs w:val="0"/>
          <w:caps/>
          <w:sz w:val="24"/>
          <w:szCs w:val="24"/>
          <w:rtl/>
        </w:rPr>
      </w:pPr>
      <w:r>
        <w:rPr>
          <w:rFonts w:hint="cs"/>
          <w:b w:val="0"/>
          <w:bCs w:val="0"/>
          <w:caps/>
          <w:sz w:val="24"/>
          <w:szCs w:val="24"/>
          <w:rtl/>
        </w:rPr>
        <w:t xml:space="preserve">לדיירים והדיירים הם לא מרחובות הם יהיו הדיירים שלנו </w:t>
      </w:r>
    </w:p>
    <w:p w14:paraId="2C346DF6" w14:textId="77777777" w:rsidR="001E2274" w:rsidRDefault="001E2274" w:rsidP="00E676C8">
      <w:pPr>
        <w:rPr>
          <w:b w:val="0"/>
          <w:bCs w:val="0"/>
          <w:caps/>
          <w:sz w:val="24"/>
          <w:szCs w:val="24"/>
          <w:rtl/>
        </w:rPr>
      </w:pPr>
    </w:p>
    <w:p w14:paraId="17D39717" w14:textId="77777777" w:rsidR="001E2274" w:rsidRDefault="00D17364" w:rsidP="00E676C8">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5B2CF667" w14:textId="02E7F5F6" w:rsidR="001E2274" w:rsidRDefault="002C4E2C" w:rsidP="00E676C8">
      <w:pPr>
        <w:rPr>
          <w:b w:val="0"/>
          <w:bCs w:val="0"/>
          <w:caps/>
          <w:sz w:val="24"/>
          <w:szCs w:val="24"/>
          <w:rtl/>
        </w:rPr>
      </w:pPr>
      <w:r>
        <w:rPr>
          <w:rFonts w:hint="cs"/>
          <w:b w:val="0"/>
          <w:bCs w:val="0"/>
          <w:caps/>
          <w:sz w:val="24"/>
          <w:szCs w:val="24"/>
          <w:rtl/>
        </w:rPr>
        <w:t xml:space="preserve">רגע רגע שניה </w:t>
      </w:r>
    </w:p>
    <w:p w14:paraId="726B4783" w14:textId="77777777" w:rsidR="001E2274" w:rsidRDefault="001E2274" w:rsidP="00E676C8">
      <w:pPr>
        <w:rPr>
          <w:b w:val="0"/>
          <w:bCs w:val="0"/>
          <w:caps/>
          <w:sz w:val="24"/>
          <w:szCs w:val="24"/>
          <w:rtl/>
        </w:rPr>
      </w:pPr>
    </w:p>
    <w:p w14:paraId="6D0792D1" w14:textId="77777777" w:rsidR="001E2274" w:rsidRDefault="00D70D61" w:rsidP="00E676C8">
      <w:pPr>
        <w:rPr>
          <w:caps/>
          <w:sz w:val="24"/>
          <w:szCs w:val="24"/>
          <w:u w:val="single"/>
          <w:rtl/>
        </w:rPr>
      </w:pPr>
      <w:r w:rsidRPr="00D70D61">
        <w:rPr>
          <w:rFonts w:hint="cs"/>
          <w:caps/>
          <w:sz w:val="24"/>
          <w:szCs w:val="24"/>
          <w:u w:val="single"/>
          <w:rtl/>
        </w:rPr>
        <w:t>מר שמואל רוטמן - ממלא מקום וסגן ראש העיר יהוד</w:t>
      </w:r>
      <w:r w:rsidR="001E2274">
        <w:rPr>
          <w:rFonts w:hint="cs"/>
          <w:caps/>
          <w:sz w:val="24"/>
          <w:szCs w:val="24"/>
          <w:u w:val="single"/>
          <w:rtl/>
        </w:rPr>
        <w:t>:</w:t>
      </w:r>
    </w:p>
    <w:p w14:paraId="71DAABAF" w14:textId="2B581417" w:rsidR="001E2274" w:rsidRDefault="002C4E2C" w:rsidP="00E676C8">
      <w:pPr>
        <w:rPr>
          <w:b w:val="0"/>
          <w:bCs w:val="0"/>
          <w:caps/>
          <w:sz w:val="24"/>
          <w:szCs w:val="24"/>
          <w:rtl/>
        </w:rPr>
      </w:pPr>
      <w:r>
        <w:rPr>
          <w:rFonts w:hint="cs"/>
          <w:b w:val="0"/>
          <w:bCs w:val="0"/>
          <w:caps/>
          <w:sz w:val="24"/>
          <w:szCs w:val="24"/>
          <w:rtl/>
        </w:rPr>
        <w:t xml:space="preserve">וזו אחריות שלנו כלפי הדיירים </w:t>
      </w:r>
    </w:p>
    <w:p w14:paraId="18A361EE" w14:textId="77777777" w:rsidR="001E2274" w:rsidRDefault="001E2274" w:rsidP="00E676C8">
      <w:pPr>
        <w:rPr>
          <w:b w:val="0"/>
          <w:bCs w:val="0"/>
          <w:caps/>
          <w:sz w:val="24"/>
          <w:szCs w:val="24"/>
          <w:rtl/>
        </w:rPr>
      </w:pPr>
    </w:p>
    <w:p w14:paraId="29282862" w14:textId="77777777" w:rsidR="001E2274" w:rsidRDefault="00D17364" w:rsidP="00E676C8">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726D4EB6" w14:textId="56983B4F" w:rsidR="001E2274" w:rsidRDefault="002C4E2C" w:rsidP="00E676C8">
      <w:pPr>
        <w:rPr>
          <w:b w:val="0"/>
          <w:bCs w:val="0"/>
          <w:caps/>
          <w:sz w:val="24"/>
          <w:szCs w:val="24"/>
          <w:rtl/>
        </w:rPr>
      </w:pPr>
      <w:r>
        <w:rPr>
          <w:rFonts w:hint="cs"/>
          <w:b w:val="0"/>
          <w:bCs w:val="0"/>
          <w:caps/>
          <w:sz w:val="24"/>
          <w:szCs w:val="24"/>
          <w:rtl/>
        </w:rPr>
        <w:lastRenderedPageBreak/>
        <w:t xml:space="preserve">אז אנחנו פה אנחנו עכשיו אנחנו פה רגע </w:t>
      </w:r>
    </w:p>
    <w:p w14:paraId="4EF0AC52" w14:textId="77777777" w:rsidR="001E2274" w:rsidRDefault="001E2274" w:rsidP="00E676C8">
      <w:pPr>
        <w:rPr>
          <w:b w:val="0"/>
          <w:bCs w:val="0"/>
          <w:caps/>
          <w:sz w:val="24"/>
          <w:szCs w:val="24"/>
          <w:rtl/>
        </w:rPr>
      </w:pPr>
    </w:p>
    <w:p w14:paraId="54090153" w14:textId="77777777" w:rsidR="001E2274" w:rsidRDefault="00D70D61" w:rsidP="00E676C8">
      <w:pPr>
        <w:rPr>
          <w:caps/>
          <w:sz w:val="24"/>
          <w:szCs w:val="24"/>
          <w:u w:val="single"/>
          <w:rtl/>
        </w:rPr>
      </w:pPr>
      <w:r w:rsidRPr="00D70D61">
        <w:rPr>
          <w:rFonts w:hint="cs"/>
          <w:caps/>
          <w:sz w:val="24"/>
          <w:szCs w:val="24"/>
          <w:u w:val="single"/>
          <w:rtl/>
        </w:rPr>
        <w:t>מר שמואל רוטמן - ממלא מקום וסגן ראש העיר יהוד</w:t>
      </w:r>
      <w:r w:rsidR="001E2274">
        <w:rPr>
          <w:rFonts w:hint="cs"/>
          <w:caps/>
          <w:sz w:val="24"/>
          <w:szCs w:val="24"/>
          <w:u w:val="single"/>
          <w:rtl/>
        </w:rPr>
        <w:t>:</w:t>
      </w:r>
    </w:p>
    <w:p w14:paraId="0816C8E0" w14:textId="04A1F38C" w:rsidR="001E2274" w:rsidRDefault="002C4E2C" w:rsidP="00E676C8">
      <w:pPr>
        <w:rPr>
          <w:b w:val="0"/>
          <w:bCs w:val="0"/>
          <w:caps/>
          <w:sz w:val="24"/>
          <w:szCs w:val="24"/>
          <w:rtl/>
        </w:rPr>
      </w:pPr>
      <w:r>
        <w:rPr>
          <w:rFonts w:hint="cs"/>
          <w:b w:val="0"/>
          <w:bCs w:val="0"/>
          <w:caps/>
          <w:sz w:val="24"/>
          <w:szCs w:val="24"/>
          <w:rtl/>
        </w:rPr>
        <w:t xml:space="preserve">כן </w:t>
      </w:r>
    </w:p>
    <w:p w14:paraId="020F9CDC" w14:textId="77777777" w:rsidR="001E2274" w:rsidRDefault="001E2274" w:rsidP="00E676C8">
      <w:pPr>
        <w:rPr>
          <w:b w:val="0"/>
          <w:bCs w:val="0"/>
          <w:caps/>
          <w:sz w:val="24"/>
          <w:szCs w:val="24"/>
          <w:rtl/>
        </w:rPr>
      </w:pPr>
    </w:p>
    <w:p w14:paraId="1329D9E8" w14:textId="77777777" w:rsidR="001E2274" w:rsidRDefault="00D17364" w:rsidP="00E676C8">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4D5F9C67" w14:textId="7884A138" w:rsidR="001E2274" w:rsidRDefault="002C4E2C" w:rsidP="00E676C8">
      <w:pPr>
        <w:rPr>
          <w:b w:val="0"/>
          <w:bCs w:val="0"/>
          <w:caps/>
          <w:sz w:val="24"/>
          <w:szCs w:val="24"/>
          <w:rtl/>
        </w:rPr>
      </w:pPr>
      <w:r>
        <w:rPr>
          <w:rFonts w:hint="cs"/>
          <w:b w:val="0"/>
          <w:bCs w:val="0"/>
          <w:caps/>
          <w:sz w:val="24"/>
          <w:szCs w:val="24"/>
          <w:rtl/>
        </w:rPr>
        <w:t xml:space="preserve">אני אני לא לא מבין למה אם ממוצע אם ממוצע גודל דירות הוא שישים, אוקיי </w:t>
      </w:r>
    </w:p>
    <w:p w14:paraId="2C0159F2" w14:textId="77777777" w:rsidR="001E2274" w:rsidRDefault="001E2274" w:rsidP="00E676C8">
      <w:pPr>
        <w:rPr>
          <w:b w:val="0"/>
          <w:bCs w:val="0"/>
          <w:caps/>
          <w:sz w:val="24"/>
          <w:szCs w:val="24"/>
          <w:rtl/>
        </w:rPr>
      </w:pPr>
    </w:p>
    <w:p w14:paraId="60A3AED1" w14:textId="77777777" w:rsidR="001E2274" w:rsidRDefault="00D70D61" w:rsidP="00E676C8">
      <w:pPr>
        <w:rPr>
          <w:caps/>
          <w:sz w:val="24"/>
          <w:szCs w:val="24"/>
          <w:u w:val="single"/>
          <w:rtl/>
        </w:rPr>
      </w:pPr>
      <w:r w:rsidRPr="00D70D61">
        <w:rPr>
          <w:rFonts w:hint="cs"/>
          <w:caps/>
          <w:sz w:val="24"/>
          <w:szCs w:val="24"/>
          <w:u w:val="single"/>
          <w:rtl/>
        </w:rPr>
        <w:t>מר שמואל רוטמן - ממלא מקום וסגן ראש העיר יהוד</w:t>
      </w:r>
      <w:r w:rsidR="001E2274">
        <w:rPr>
          <w:rFonts w:hint="cs"/>
          <w:caps/>
          <w:sz w:val="24"/>
          <w:szCs w:val="24"/>
          <w:u w:val="single"/>
          <w:rtl/>
        </w:rPr>
        <w:t>:</w:t>
      </w:r>
    </w:p>
    <w:p w14:paraId="40631814" w14:textId="479956CC" w:rsidR="001E2274" w:rsidRDefault="002C4E2C" w:rsidP="00E676C8">
      <w:pPr>
        <w:rPr>
          <w:b w:val="0"/>
          <w:bCs w:val="0"/>
          <w:caps/>
          <w:sz w:val="24"/>
          <w:szCs w:val="24"/>
          <w:rtl/>
        </w:rPr>
      </w:pPr>
      <w:r>
        <w:rPr>
          <w:rFonts w:hint="cs"/>
          <w:b w:val="0"/>
          <w:bCs w:val="0"/>
          <w:caps/>
          <w:sz w:val="24"/>
          <w:szCs w:val="24"/>
          <w:rtl/>
        </w:rPr>
        <w:t xml:space="preserve">כן </w:t>
      </w:r>
    </w:p>
    <w:p w14:paraId="4AE47155" w14:textId="77777777" w:rsidR="001E2274" w:rsidRDefault="001E2274" w:rsidP="00E676C8">
      <w:pPr>
        <w:rPr>
          <w:b w:val="0"/>
          <w:bCs w:val="0"/>
          <w:caps/>
          <w:sz w:val="24"/>
          <w:szCs w:val="24"/>
          <w:rtl/>
        </w:rPr>
      </w:pPr>
    </w:p>
    <w:p w14:paraId="15FB4690" w14:textId="77777777" w:rsidR="001E2274" w:rsidRDefault="00D17364" w:rsidP="00E676C8">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361F3016" w14:textId="0276788C" w:rsidR="001E2274" w:rsidRDefault="002C4E2C" w:rsidP="00E676C8">
      <w:pPr>
        <w:rPr>
          <w:b w:val="0"/>
          <w:bCs w:val="0"/>
          <w:caps/>
          <w:sz w:val="24"/>
          <w:szCs w:val="24"/>
          <w:rtl/>
        </w:rPr>
      </w:pPr>
      <w:r>
        <w:rPr>
          <w:rFonts w:hint="cs"/>
          <w:b w:val="0"/>
          <w:bCs w:val="0"/>
          <w:caps/>
          <w:sz w:val="24"/>
          <w:szCs w:val="24"/>
          <w:rtl/>
        </w:rPr>
        <w:t>אז זה מה שאנחנו רוצים</w:t>
      </w:r>
      <w:r w:rsidR="000F703D">
        <w:rPr>
          <w:rFonts w:hint="cs"/>
          <w:b w:val="0"/>
          <w:bCs w:val="0"/>
          <w:caps/>
          <w:sz w:val="24"/>
          <w:szCs w:val="24"/>
          <w:rtl/>
        </w:rPr>
        <w:t xml:space="preserve"> </w:t>
      </w:r>
      <w:r w:rsidR="00D823AB">
        <w:rPr>
          <w:rFonts w:hint="cs"/>
          <w:b w:val="0"/>
          <w:bCs w:val="0"/>
          <w:caps/>
          <w:sz w:val="24"/>
          <w:szCs w:val="24"/>
          <w:rtl/>
        </w:rPr>
        <w:t xml:space="preserve">... </w:t>
      </w:r>
    </w:p>
    <w:p w14:paraId="38DCA13F" w14:textId="77777777" w:rsidR="001E2274" w:rsidRDefault="001E2274" w:rsidP="00E676C8">
      <w:pPr>
        <w:rPr>
          <w:b w:val="0"/>
          <w:bCs w:val="0"/>
          <w:caps/>
          <w:sz w:val="24"/>
          <w:szCs w:val="24"/>
          <w:rtl/>
        </w:rPr>
      </w:pPr>
    </w:p>
    <w:p w14:paraId="0E099913" w14:textId="77777777" w:rsidR="001E2274" w:rsidRDefault="00D70D61" w:rsidP="00E676C8">
      <w:pPr>
        <w:rPr>
          <w:caps/>
          <w:sz w:val="24"/>
          <w:szCs w:val="24"/>
          <w:u w:val="single"/>
          <w:rtl/>
        </w:rPr>
      </w:pPr>
      <w:r w:rsidRPr="00D70D61">
        <w:rPr>
          <w:rFonts w:hint="cs"/>
          <w:caps/>
          <w:sz w:val="24"/>
          <w:szCs w:val="24"/>
          <w:u w:val="single"/>
          <w:rtl/>
        </w:rPr>
        <w:t>מר שמואל רוטמן - ממלא מקום וסגן ראש העיר יהוד</w:t>
      </w:r>
      <w:r w:rsidR="001E2274">
        <w:rPr>
          <w:rFonts w:hint="cs"/>
          <w:caps/>
          <w:sz w:val="24"/>
          <w:szCs w:val="24"/>
          <w:u w:val="single"/>
          <w:rtl/>
        </w:rPr>
        <w:t>:</w:t>
      </w:r>
    </w:p>
    <w:p w14:paraId="49E23B64" w14:textId="63CEC287" w:rsidR="001E2274" w:rsidRDefault="00D823AB" w:rsidP="00E676C8">
      <w:pPr>
        <w:rPr>
          <w:b w:val="0"/>
          <w:bCs w:val="0"/>
          <w:caps/>
          <w:sz w:val="24"/>
          <w:szCs w:val="24"/>
          <w:rtl/>
        </w:rPr>
      </w:pPr>
      <w:r>
        <w:rPr>
          <w:rFonts w:hint="cs"/>
          <w:b w:val="0"/>
          <w:bCs w:val="0"/>
          <w:caps/>
          <w:sz w:val="24"/>
          <w:szCs w:val="24"/>
          <w:rtl/>
        </w:rPr>
        <w:t>אבל יש פה צפיפות מטורפת סליחה שאני אומר</w:t>
      </w:r>
    </w:p>
    <w:p w14:paraId="0322BFCA" w14:textId="77777777" w:rsidR="001E2274" w:rsidRDefault="001E2274" w:rsidP="00E676C8">
      <w:pPr>
        <w:rPr>
          <w:b w:val="0"/>
          <w:bCs w:val="0"/>
          <w:caps/>
          <w:sz w:val="24"/>
          <w:szCs w:val="24"/>
          <w:rtl/>
        </w:rPr>
      </w:pPr>
    </w:p>
    <w:p w14:paraId="03D8D774" w14:textId="77777777" w:rsidR="001E2274" w:rsidRDefault="00D17364" w:rsidP="00E676C8">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4B682C3B" w14:textId="21423430" w:rsidR="001E2274" w:rsidRDefault="00D823AB" w:rsidP="00E676C8">
      <w:pPr>
        <w:rPr>
          <w:b w:val="0"/>
          <w:bCs w:val="0"/>
          <w:caps/>
          <w:sz w:val="24"/>
          <w:szCs w:val="24"/>
          <w:rtl/>
        </w:rPr>
      </w:pPr>
      <w:r>
        <w:rPr>
          <w:rFonts w:hint="cs"/>
          <w:b w:val="0"/>
          <w:bCs w:val="0"/>
          <w:caps/>
          <w:sz w:val="24"/>
          <w:szCs w:val="24"/>
          <w:rtl/>
        </w:rPr>
        <w:t>אבל</w:t>
      </w:r>
      <w:r w:rsidR="000F703D">
        <w:rPr>
          <w:rFonts w:hint="cs"/>
          <w:b w:val="0"/>
          <w:bCs w:val="0"/>
          <w:caps/>
          <w:sz w:val="24"/>
          <w:szCs w:val="24"/>
          <w:rtl/>
        </w:rPr>
        <w:t xml:space="preserve"> </w:t>
      </w:r>
      <w:r>
        <w:rPr>
          <w:rFonts w:hint="cs"/>
          <w:b w:val="0"/>
          <w:bCs w:val="0"/>
          <w:caps/>
          <w:sz w:val="24"/>
          <w:szCs w:val="24"/>
          <w:rtl/>
        </w:rPr>
        <w:t>...</w:t>
      </w:r>
    </w:p>
    <w:p w14:paraId="672449F3" w14:textId="77777777" w:rsidR="001E2274" w:rsidRDefault="001E2274" w:rsidP="00E676C8">
      <w:pPr>
        <w:rPr>
          <w:b w:val="0"/>
          <w:bCs w:val="0"/>
          <w:caps/>
          <w:sz w:val="24"/>
          <w:szCs w:val="24"/>
          <w:rtl/>
        </w:rPr>
      </w:pPr>
    </w:p>
    <w:p w14:paraId="71514D63" w14:textId="77777777" w:rsidR="001E2274" w:rsidRDefault="00D70D61" w:rsidP="00E676C8">
      <w:pPr>
        <w:rPr>
          <w:caps/>
          <w:sz w:val="24"/>
          <w:szCs w:val="24"/>
          <w:u w:val="single"/>
          <w:rtl/>
        </w:rPr>
      </w:pPr>
      <w:r w:rsidRPr="00D70D61">
        <w:rPr>
          <w:rFonts w:hint="cs"/>
          <w:caps/>
          <w:sz w:val="24"/>
          <w:szCs w:val="24"/>
          <w:u w:val="single"/>
          <w:rtl/>
        </w:rPr>
        <w:t>מר שמואל רוטמן - ממלא מקום וסגן ראש העיר יהוד</w:t>
      </w:r>
      <w:r w:rsidR="001E2274">
        <w:rPr>
          <w:rFonts w:hint="cs"/>
          <w:caps/>
          <w:sz w:val="24"/>
          <w:szCs w:val="24"/>
          <w:u w:val="single"/>
          <w:rtl/>
        </w:rPr>
        <w:t>:</w:t>
      </w:r>
    </w:p>
    <w:p w14:paraId="0957A245" w14:textId="30CE3197" w:rsidR="001E2274" w:rsidRDefault="00D823AB" w:rsidP="00E676C8">
      <w:pPr>
        <w:rPr>
          <w:b w:val="0"/>
          <w:bCs w:val="0"/>
          <w:caps/>
          <w:sz w:val="24"/>
          <w:szCs w:val="24"/>
          <w:rtl/>
        </w:rPr>
      </w:pPr>
      <w:r>
        <w:rPr>
          <w:rFonts w:hint="cs"/>
          <w:b w:val="0"/>
          <w:bCs w:val="0"/>
          <w:caps/>
          <w:sz w:val="24"/>
          <w:szCs w:val="24"/>
          <w:rtl/>
        </w:rPr>
        <w:t xml:space="preserve">יש פה את המספרים </w:t>
      </w:r>
    </w:p>
    <w:p w14:paraId="7635D781" w14:textId="77777777" w:rsidR="001E2274" w:rsidRDefault="001E2274" w:rsidP="00E676C8">
      <w:pPr>
        <w:rPr>
          <w:b w:val="0"/>
          <w:bCs w:val="0"/>
          <w:caps/>
          <w:sz w:val="24"/>
          <w:szCs w:val="24"/>
          <w:rtl/>
        </w:rPr>
      </w:pPr>
    </w:p>
    <w:p w14:paraId="0549B17A" w14:textId="77777777" w:rsidR="001E2274" w:rsidRDefault="00D17364" w:rsidP="00E676C8">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141A8F97" w14:textId="5712BF82" w:rsidR="001E2274" w:rsidRDefault="00D823AB" w:rsidP="00E676C8">
      <w:pPr>
        <w:rPr>
          <w:b w:val="0"/>
          <w:bCs w:val="0"/>
          <w:caps/>
          <w:sz w:val="24"/>
          <w:szCs w:val="24"/>
          <w:rtl/>
        </w:rPr>
      </w:pPr>
      <w:r>
        <w:rPr>
          <w:rFonts w:hint="cs"/>
          <w:b w:val="0"/>
          <w:bCs w:val="0"/>
          <w:caps/>
          <w:sz w:val="24"/>
          <w:szCs w:val="24"/>
          <w:rtl/>
        </w:rPr>
        <w:t>אבל בוא נדבר את המשמעות המעשית</w:t>
      </w:r>
    </w:p>
    <w:p w14:paraId="0A9953BF" w14:textId="77777777" w:rsidR="001E2274" w:rsidRDefault="001E2274" w:rsidP="00E676C8">
      <w:pPr>
        <w:rPr>
          <w:b w:val="0"/>
          <w:bCs w:val="0"/>
          <w:caps/>
          <w:sz w:val="24"/>
          <w:szCs w:val="24"/>
          <w:rtl/>
        </w:rPr>
      </w:pPr>
    </w:p>
    <w:p w14:paraId="2B1538D8" w14:textId="77777777" w:rsidR="001E2274" w:rsidRDefault="00D70D61" w:rsidP="00E676C8">
      <w:pPr>
        <w:rPr>
          <w:caps/>
          <w:sz w:val="24"/>
          <w:szCs w:val="24"/>
          <w:u w:val="single"/>
          <w:rtl/>
        </w:rPr>
      </w:pPr>
      <w:r w:rsidRPr="00D70D61">
        <w:rPr>
          <w:rFonts w:hint="cs"/>
          <w:caps/>
          <w:sz w:val="24"/>
          <w:szCs w:val="24"/>
          <w:u w:val="single"/>
          <w:rtl/>
        </w:rPr>
        <w:t>מר שמואל רוטמן - ממלא מקום וסגן ראש העיר יהוד</w:t>
      </w:r>
      <w:r w:rsidR="001E2274">
        <w:rPr>
          <w:rFonts w:hint="cs"/>
          <w:caps/>
          <w:sz w:val="24"/>
          <w:szCs w:val="24"/>
          <w:u w:val="single"/>
          <w:rtl/>
        </w:rPr>
        <w:t>:</w:t>
      </w:r>
    </w:p>
    <w:p w14:paraId="29590AE0" w14:textId="772A413A" w:rsidR="001E2274" w:rsidRDefault="00D823AB" w:rsidP="00E676C8">
      <w:pPr>
        <w:rPr>
          <w:b w:val="0"/>
          <w:bCs w:val="0"/>
          <w:caps/>
          <w:sz w:val="24"/>
          <w:szCs w:val="24"/>
          <w:rtl/>
        </w:rPr>
      </w:pPr>
      <w:r>
        <w:rPr>
          <w:rFonts w:hint="cs"/>
          <w:b w:val="0"/>
          <w:bCs w:val="0"/>
          <w:caps/>
          <w:sz w:val="24"/>
          <w:szCs w:val="24"/>
          <w:rtl/>
        </w:rPr>
        <w:t>המשמעות היא שזה</w:t>
      </w:r>
    </w:p>
    <w:p w14:paraId="372E7ECF" w14:textId="77777777" w:rsidR="001E2274" w:rsidRDefault="001E2274" w:rsidP="00E676C8">
      <w:pPr>
        <w:rPr>
          <w:b w:val="0"/>
          <w:bCs w:val="0"/>
          <w:caps/>
          <w:sz w:val="24"/>
          <w:szCs w:val="24"/>
          <w:rtl/>
        </w:rPr>
      </w:pPr>
    </w:p>
    <w:p w14:paraId="75EB42F9" w14:textId="77777777" w:rsidR="001E2274" w:rsidRDefault="00D17364" w:rsidP="00E676C8">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4CE3915C" w14:textId="68328A29" w:rsidR="001E2274" w:rsidRDefault="00D823AB" w:rsidP="00E676C8">
      <w:pPr>
        <w:rPr>
          <w:b w:val="0"/>
          <w:bCs w:val="0"/>
          <w:caps/>
          <w:sz w:val="24"/>
          <w:szCs w:val="24"/>
          <w:rtl/>
        </w:rPr>
      </w:pPr>
      <w:r>
        <w:rPr>
          <w:rFonts w:hint="cs"/>
          <w:b w:val="0"/>
          <w:bCs w:val="0"/>
          <w:caps/>
          <w:sz w:val="24"/>
          <w:szCs w:val="24"/>
          <w:rtl/>
        </w:rPr>
        <w:t xml:space="preserve">מה רגע שניה אחת תסביר </w:t>
      </w:r>
    </w:p>
    <w:p w14:paraId="0DC39C6D" w14:textId="77777777" w:rsidR="001E2274" w:rsidRDefault="001E2274" w:rsidP="00E676C8">
      <w:pPr>
        <w:rPr>
          <w:b w:val="0"/>
          <w:bCs w:val="0"/>
          <w:caps/>
          <w:sz w:val="24"/>
          <w:szCs w:val="24"/>
          <w:rtl/>
        </w:rPr>
      </w:pPr>
    </w:p>
    <w:p w14:paraId="76931497" w14:textId="77777777" w:rsidR="001E2274" w:rsidRDefault="00D70D61" w:rsidP="00E676C8">
      <w:pPr>
        <w:rPr>
          <w:caps/>
          <w:sz w:val="24"/>
          <w:szCs w:val="24"/>
          <w:u w:val="single"/>
          <w:rtl/>
        </w:rPr>
      </w:pPr>
      <w:r w:rsidRPr="00D70D61">
        <w:rPr>
          <w:rFonts w:hint="cs"/>
          <w:caps/>
          <w:sz w:val="24"/>
          <w:szCs w:val="24"/>
          <w:u w:val="single"/>
          <w:rtl/>
        </w:rPr>
        <w:t>מר שמואל רוטמן - ממלא מקום וסגן ראש העיר יהוד</w:t>
      </w:r>
      <w:r w:rsidR="001E2274">
        <w:rPr>
          <w:rFonts w:hint="cs"/>
          <w:caps/>
          <w:sz w:val="24"/>
          <w:szCs w:val="24"/>
          <w:u w:val="single"/>
          <w:rtl/>
        </w:rPr>
        <w:t>:</w:t>
      </w:r>
    </w:p>
    <w:p w14:paraId="2433518E" w14:textId="5D7542DE" w:rsidR="001E2274" w:rsidRDefault="00D823AB" w:rsidP="00E676C8">
      <w:pPr>
        <w:rPr>
          <w:b w:val="0"/>
          <w:bCs w:val="0"/>
          <w:caps/>
          <w:sz w:val="24"/>
          <w:szCs w:val="24"/>
          <w:rtl/>
        </w:rPr>
      </w:pPr>
      <w:r>
        <w:rPr>
          <w:rFonts w:hint="cs"/>
          <w:b w:val="0"/>
          <w:bCs w:val="0"/>
          <w:caps/>
          <w:sz w:val="24"/>
          <w:szCs w:val="24"/>
          <w:rtl/>
        </w:rPr>
        <w:t xml:space="preserve">כן </w:t>
      </w:r>
    </w:p>
    <w:p w14:paraId="2454B12E" w14:textId="77777777" w:rsidR="001E2274" w:rsidRDefault="001E2274" w:rsidP="00E676C8">
      <w:pPr>
        <w:rPr>
          <w:b w:val="0"/>
          <w:bCs w:val="0"/>
          <w:caps/>
          <w:sz w:val="24"/>
          <w:szCs w:val="24"/>
          <w:rtl/>
        </w:rPr>
      </w:pPr>
    </w:p>
    <w:p w14:paraId="585C8DDA" w14:textId="77777777" w:rsidR="001E2274" w:rsidRDefault="00D17364" w:rsidP="00E676C8">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7F704E4D" w14:textId="0389CBD0" w:rsidR="001E2274" w:rsidRDefault="00D823AB" w:rsidP="00E676C8">
      <w:pPr>
        <w:rPr>
          <w:b w:val="0"/>
          <w:bCs w:val="0"/>
          <w:caps/>
          <w:sz w:val="24"/>
          <w:szCs w:val="24"/>
          <w:rtl/>
        </w:rPr>
      </w:pPr>
      <w:r>
        <w:rPr>
          <w:rFonts w:hint="cs"/>
          <w:b w:val="0"/>
          <w:bCs w:val="0"/>
          <w:caps/>
          <w:sz w:val="24"/>
          <w:szCs w:val="24"/>
          <w:rtl/>
        </w:rPr>
        <w:t>רגע רגע תסביר בבקשה מה יהיו הגודל של ה ... אתה אומר ממוצע שישים</w:t>
      </w:r>
    </w:p>
    <w:p w14:paraId="601DF24C" w14:textId="77777777" w:rsidR="001E2274" w:rsidRDefault="001E2274" w:rsidP="00E676C8">
      <w:pPr>
        <w:rPr>
          <w:b w:val="0"/>
          <w:bCs w:val="0"/>
          <w:caps/>
          <w:sz w:val="24"/>
          <w:szCs w:val="24"/>
          <w:rtl/>
        </w:rPr>
      </w:pPr>
    </w:p>
    <w:p w14:paraId="2746AC58" w14:textId="77777777" w:rsidR="001E2274" w:rsidRDefault="00D70D61" w:rsidP="00E676C8">
      <w:pPr>
        <w:rPr>
          <w:caps/>
          <w:sz w:val="24"/>
          <w:szCs w:val="24"/>
          <w:u w:val="single"/>
          <w:rtl/>
        </w:rPr>
      </w:pPr>
      <w:r w:rsidRPr="00D70D61">
        <w:rPr>
          <w:rFonts w:hint="cs"/>
          <w:caps/>
          <w:sz w:val="24"/>
          <w:szCs w:val="24"/>
          <w:u w:val="single"/>
          <w:rtl/>
        </w:rPr>
        <w:t>מר שמואל רוטמן - ממלא מקום וסגן ראש העיר יהוד</w:t>
      </w:r>
      <w:r w:rsidR="001E2274">
        <w:rPr>
          <w:rFonts w:hint="cs"/>
          <w:caps/>
          <w:sz w:val="24"/>
          <w:szCs w:val="24"/>
          <w:u w:val="single"/>
          <w:rtl/>
        </w:rPr>
        <w:t>:</w:t>
      </w:r>
    </w:p>
    <w:p w14:paraId="2A97CCA7" w14:textId="71BAD33D" w:rsidR="001E2274" w:rsidRDefault="00D823AB" w:rsidP="00E676C8">
      <w:pPr>
        <w:rPr>
          <w:b w:val="0"/>
          <w:bCs w:val="0"/>
          <w:caps/>
          <w:sz w:val="24"/>
          <w:szCs w:val="24"/>
          <w:rtl/>
        </w:rPr>
      </w:pPr>
      <w:r>
        <w:rPr>
          <w:rFonts w:hint="cs"/>
          <w:b w:val="0"/>
          <w:bCs w:val="0"/>
          <w:caps/>
          <w:sz w:val="24"/>
          <w:szCs w:val="24"/>
          <w:rtl/>
        </w:rPr>
        <w:t>הוא אמר</w:t>
      </w:r>
    </w:p>
    <w:p w14:paraId="77E53D79" w14:textId="77777777" w:rsidR="001E2274" w:rsidRDefault="001E2274" w:rsidP="00E676C8">
      <w:pPr>
        <w:rPr>
          <w:b w:val="0"/>
          <w:bCs w:val="0"/>
          <w:caps/>
          <w:sz w:val="24"/>
          <w:szCs w:val="24"/>
          <w:rtl/>
        </w:rPr>
      </w:pPr>
    </w:p>
    <w:p w14:paraId="26148308" w14:textId="77777777" w:rsidR="001E2274" w:rsidRDefault="00D17364" w:rsidP="00E676C8">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49A2AA67" w14:textId="5D4E7612" w:rsidR="001E2274" w:rsidRDefault="00D823AB" w:rsidP="00E676C8">
      <w:pPr>
        <w:rPr>
          <w:b w:val="0"/>
          <w:bCs w:val="0"/>
          <w:caps/>
          <w:sz w:val="24"/>
          <w:szCs w:val="24"/>
          <w:rtl/>
        </w:rPr>
      </w:pPr>
      <w:r>
        <w:rPr>
          <w:rFonts w:hint="cs"/>
          <w:b w:val="0"/>
          <w:bCs w:val="0"/>
          <w:caps/>
          <w:sz w:val="24"/>
          <w:szCs w:val="24"/>
          <w:rtl/>
        </w:rPr>
        <w:t>מה יהיה?</w:t>
      </w:r>
    </w:p>
    <w:p w14:paraId="3074526E" w14:textId="77777777" w:rsidR="001E2274" w:rsidRDefault="001E2274" w:rsidP="00E676C8">
      <w:pPr>
        <w:rPr>
          <w:b w:val="0"/>
          <w:bCs w:val="0"/>
          <w:caps/>
          <w:sz w:val="24"/>
          <w:szCs w:val="24"/>
          <w:rtl/>
        </w:rPr>
      </w:pPr>
    </w:p>
    <w:p w14:paraId="4A42C610" w14:textId="77777777" w:rsidR="001E2274" w:rsidRDefault="00BA49D1" w:rsidP="00E676C8">
      <w:pPr>
        <w:rPr>
          <w:caps/>
          <w:sz w:val="24"/>
          <w:szCs w:val="24"/>
          <w:u w:val="single"/>
          <w:rtl/>
        </w:rPr>
      </w:pPr>
      <w:r w:rsidRPr="00BA49D1">
        <w:rPr>
          <w:rFonts w:hint="cs"/>
          <w:caps/>
          <w:sz w:val="24"/>
          <w:szCs w:val="24"/>
          <w:u w:val="single"/>
          <w:rtl/>
        </w:rPr>
        <w:t>מר גיל שנהב - אדריכל עורך התוכנית</w:t>
      </w:r>
      <w:r w:rsidR="001E2274">
        <w:rPr>
          <w:rFonts w:hint="cs"/>
          <w:caps/>
          <w:sz w:val="24"/>
          <w:szCs w:val="24"/>
          <w:u w:val="single"/>
          <w:rtl/>
        </w:rPr>
        <w:t>:</w:t>
      </w:r>
    </w:p>
    <w:p w14:paraId="685106A9" w14:textId="7BF3925C" w:rsidR="001E2274" w:rsidRDefault="00D823AB" w:rsidP="00E676C8">
      <w:pPr>
        <w:rPr>
          <w:b w:val="0"/>
          <w:bCs w:val="0"/>
          <w:caps/>
          <w:sz w:val="24"/>
          <w:szCs w:val="24"/>
          <w:rtl/>
        </w:rPr>
      </w:pPr>
      <w:r>
        <w:rPr>
          <w:rFonts w:hint="cs"/>
          <w:b w:val="0"/>
          <w:bCs w:val="0"/>
          <w:caps/>
          <w:sz w:val="24"/>
          <w:szCs w:val="24"/>
          <w:rtl/>
        </w:rPr>
        <w:t xml:space="preserve">התכנון של הבניין הזה הוא מה שנקרא דיור מוגן ממוצע </w:t>
      </w:r>
    </w:p>
    <w:p w14:paraId="798B0905" w14:textId="77777777" w:rsidR="001E2274" w:rsidRDefault="001E2274" w:rsidP="00E676C8">
      <w:pPr>
        <w:rPr>
          <w:b w:val="0"/>
          <w:bCs w:val="0"/>
          <w:caps/>
          <w:sz w:val="24"/>
          <w:szCs w:val="24"/>
          <w:rtl/>
        </w:rPr>
      </w:pPr>
    </w:p>
    <w:p w14:paraId="0726B709" w14:textId="77777777" w:rsidR="001E2274" w:rsidRDefault="00D17364" w:rsidP="00E676C8">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202B33FB" w14:textId="7EB52A5A" w:rsidR="001E2274" w:rsidRDefault="00D823AB" w:rsidP="00E676C8">
      <w:pPr>
        <w:rPr>
          <w:b w:val="0"/>
          <w:bCs w:val="0"/>
          <w:caps/>
          <w:sz w:val="24"/>
          <w:szCs w:val="24"/>
          <w:rtl/>
        </w:rPr>
      </w:pPr>
      <w:r>
        <w:rPr>
          <w:rFonts w:hint="cs"/>
          <w:b w:val="0"/>
          <w:bCs w:val="0"/>
          <w:caps/>
          <w:sz w:val="24"/>
          <w:szCs w:val="24"/>
          <w:rtl/>
        </w:rPr>
        <w:lastRenderedPageBreak/>
        <w:t xml:space="preserve">כן </w:t>
      </w:r>
    </w:p>
    <w:p w14:paraId="65E5F475" w14:textId="77777777" w:rsidR="001E2274" w:rsidRDefault="001E2274" w:rsidP="00E676C8">
      <w:pPr>
        <w:rPr>
          <w:b w:val="0"/>
          <w:bCs w:val="0"/>
          <w:caps/>
          <w:sz w:val="24"/>
          <w:szCs w:val="24"/>
          <w:rtl/>
        </w:rPr>
      </w:pPr>
    </w:p>
    <w:p w14:paraId="3EEE8EAF" w14:textId="77777777" w:rsidR="001E2274" w:rsidRDefault="00BA49D1" w:rsidP="00E676C8">
      <w:pPr>
        <w:rPr>
          <w:caps/>
          <w:sz w:val="24"/>
          <w:szCs w:val="24"/>
          <w:u w:val="single"/>
          <w:rtl/>
        </w:rPr>
      </w:pPr>
      <w:r w:rsidRPr="00BA49D1">
        <w:rPr>
          <w:rFonts w:hint="cs"/>
          <w:caps/>
          <w:sz w:val="24"/>
          <w:szCs w:val="24"/>
          <w:u w:val="single"/>
          <w:rtl/>
        </w:rPr>
        <w:t>מר גיל שנהב - אדריכל עורך התוכנית</w:t>
      </w:r>
      <w:r w:rsidR="001E2274">
        <w:rPr>
          <w:rFonts w:hint="cs"/>
          <w:caps/>
          <w:sz w:val="24"/>
          <w:szCs w:val="24"/>
          <w:u w:val="single"/>
          <w:rtl/>
        </w:rPr>
        <w:t>:</w:t>
      </w:r>
    </w:p>
    <w:p w14:paraId="3FDC9D5F" w14:textId="73487CF4" w:rsidR="001E2274" w:rsidRDefault="00D823AB" w:rsidP="00E676C8">
      <w:pPr>
        <w:rPr>
          <w:b w:val="0"/>
          <w:bCs w:val="0"/>
          <w:caps/>
          <w:sz w:val="24"/>
          <w:szCs w:val="24"/>
          <w:rtl/>
        </w:rPr>
      </w:pPr>
      <w:r>
        <w:rPr>
          <w:rFonts w:hint="cs"/>
          <w:b w:val="0"/>
          <w:bCs w:val="0"/>
          <w:caps/>
          <w:sz w:val="24"/>
          <w:szCs w:val="24"/>
          <w:rtl/>
        </w:rPr>
        <w:t xml:space="preserve">יש דיורים מוגנים יותר יוקרתיים של דירות של שבעים ושמונים ומאה, ויש מאוד עממיים של חמישים ושלושים וכדומה. ממוצע שישים זה כאילו קו המשווה בארץ לתכנן דיורים מוגנים בתבעות חדשות </w:t>
      </w:r>
      <w:r>
        <w:rPr>
          <w:b w:val="0"/>
          <w:bCs w:val="0"/>
          <w:caps/>
          <w:sz w:val="24"/>
          <w:szCs w:val="24"/>
          <w:rtl/>
        </w:rPr>
        <w:t>–</w:t>
      </w:r>
      <w:r>
        <w:rPr>
          <w:rFonts w:hint="cs"/>
          <w:b w:val="0"/>
          <w:bCs w:val="0"/>
          <w:caps/>
          <w:sz w:val="24"/>
          <w:szCs w:val="24"/>
          <w:rtl/>
        </w:rPr>
        <w:t xml:space="preserve"> זה מה ש ...</w:t>
      </w:r>
    </w:p>
    <w:p w14:paraId="41E01F38" w14:textId="77777777" w:rsidR="001E2274" w:rsidRDefault="001E2274" w:rsidP="00E676C8">
      <w:pPr>
        <w:rPr>
          <w:b w:val="0"/>
          <w:bCs w:val="0"/>
          <w:caps/>
          <w:sz w:val="24"/>
          <w:szCs w:val="24"/>
          <w:rtl/>
        </w:rPr>
      </w:pPr>
    </w:p>
    <w:p w14:paraId="3C2ABCE0" w14:textId="77777777" w:rsidR="001E2274" w:rsidRDefault="00D70D61" w:rsidP="00E676C8">
      <w:pPr>
        <w:rPr>
          <w:caps/>
          <w:sz w:val="24"/>
          <w:szCs w:val="24"/>
          <w:u w:val="single"/>
          <w:rtl/>
        </w:rPr>
      </w:pPr>
      <w:r w:rsidRPr="00D70D61">
        <w:rPr>
          <w:rFonts w:hint="cs"/>
          <w:caps/>
          <w:sz w:val="24"/>
          <w:szCs w:val="24"/>
          <w:u w:val="single"/>
          <w:rtl/>
        </w:rPr>
        <w:t>מר שמואל רוטמן - ממלא מקום וסגן ראש העיר יהוד</w:t>
      </w:r>
      <w:r w:rsidR="001E2274">
        <w:rPr>
          <w:rFonts w:hint="cs"/>
          <w:caps/>
          <w:sz w:val="24"/>
          <w:szCs w:val="24"/>
          <w:u w:val="single"/>
          <w:rtl/>
        </w:rPr>
        <w:t>:</w:t>
      </w:r>
    </w:p>
    <w:p w14:paraId="200D7DE7" w14:textId="60E494BB" w:rsidR="001E2274" w:rsidRDefault="00D823AB" w:rsidP="00E676C8">
      <w:pPr>
        <w:rPr>
          <w:b w:val="0"/>
          <w:bCs w:val="0"/>
          <w:caps/>
          <w:sz w:val="24"/>
          <w:szCs w:val="24"/>
          <w:rtl/>
        </w:rPr>
      </w:pPr>
      <w:r>
        <w:rPr>
          <w:rFonts w:hint="cs"/>
          <w:b w:val="0"/>
          <w:bCs w:val="0"/>
          <w:caps/>
          <w:sz w:val="24"/>
          <w:szCs w:val="24"/>
          <w:rtl/>
        </w:rPr>
        <w:t>ממוצע שישים</w:t>
      </w:r>
    </w:p>
    <w:p w14:paraId="4E1A84B4" w14:textId="77777777" w:rsidR="001E2274" w:rsidRDefault="001E2274" w:rsidP="00E676C8">
      <w:pPr>
        <w:rPr>
          <w:b w:val="0"/>
          <w:bCs w:val="0"/>
          <w:caps/>
          <w:sz w:val="24"/>
          <w:szCs w:val="24"/>
          <w:rtl/>
        </w:rPr>
      </w:pPr>
    </w:p>
    <w:p w14:paraId="6B16E2B4" w14:textId="77777777" w:rsidR="001E2274" w:rsidRDefault="00BA49D1" w:rsidP="00E676C8">
      <w:pPr>
        <w:rPr>
          <w:caps/>
          <w:sz w:val="24"/>
          <w:szCs w:val="24"/>
          <w:u w:val="single"/>
          <w:rtl/>
        </w:rPr>
      </w:pPr>
      <w:r w:rsidRPr="00BA49D1">
        <w:rPr>
          <w:rFonts w:hint="cs"/>
          <w:caps/>
          <w:sz w:val="24"/>
          <w:szCs w:val="24"/>
          <w:u w:val="single"/>
          <w:rtl/>
        </w:rPr>
        <w:t>מר גיל שנהב - אדריכל עורך התוכנית</w:t>
      </w:r>
      <w:r w:rsidR="001E2274">
        <w:rPr>
          <w:rFonts w:hint="cs"/>
          <w:caps/>
          <w:sz w:val="24"/>
          <w:szCs w:val="24"/>
          <w:u w:val="single"/>
          <w:rtl/>
        </w:rPr>
        <w:t>:</w:t>
      </w:r>
    </w:p>
    <w:p w14:paraId="025822A4" w14:textId="4E9CA947" w:rsidR="001E2274" w:rsidRDefault="00D823AB" w:rsidP="00E676C8">
      <w:pPr>
        <w:rPr>
          <w:b w:val="0"/>
          <w:bCs w:val="0"/>
          <w:caps/>
          <w:sz w:val="24"/>
          <w:szCs w:val="24"/>
          <w:rtl/>
        </w:rPr>
      </w:pPr>
      <w:r>
        <w:rPr>
          <w:rFonts w:hint="cs"/>
          <w:b w:val="0"/>
          <w:bCs w:val="0"/>
          <w:caps/>
          <w:sz w:val="24"/>
          <w:szCs w:val="24"/>
          <w:rtl/>
        </w:rPr>
        <w:t>ממוצע שישים</w:t>
      </w:r>
    </w:p>
    <w:p w14:paraId="6A61D3AA" w14:textId="77777777" w:rsidR="001E2274" w:rsidRDefault="001E2274" w:rsidP="00E676C8">
      <w:pPr>
        <w:rPr>
          <w:b w:val="0"/>
          <w:bCs w:val="0"/>
          <w:caps/>
          <w:sz w:val="24"/>
          <w:szCs w:val="24"/>
          <w:rtl/>
        </w:rPr>
      </w:pPr>
    </w:p>
    <w:p w14:paraId="7F428208" w14:textId="77777777" w:rsidR="001E2274" w:rsidRDefault="00D70D61" w:rsidP="00E676C8">
      <w:pPr>
        <w:rPr>
          <w:caps/>
          <w:sz w:val="24"/>
          <w:szCs w:val="24"/>
          <w:u w:val="single"/>
          <w:rtl/>
        </w:rPr>
      </w:pPr>
      <w:r w:rsidRPr="00D70D61">
        <w:rPr>
          <w:rFonts w:hint="cs"/>
          <w:caps/>
          <w:sz w:val="24"/>
          <w:szCs w:val="24"/>
          <w:u w:val="single"/>
          <w:rtl/>
        </w:rPr>
        <w:t>מר שמואל רוטמן - ממלא מקום וסגן ראש העיר יהוד</w:t>
      </w:r>
      <w:r w:rsidR="001E2274">
        <w:rPr>
          <w:rFonts w:hint="cs"/>
          <w:caps/>
          <w:sz w:val="24"/>
          <w:szCs w:val="24"/>
          <w:u w:val="single"/>
          <w:rtl/>
        </w:rPr>
        <w:t>:</w:t>
      </w:r>
    </w:p>
    <w:p w14:paraId="6D58E22E" w14:textId="68041264" w:rsidR="001E2274" w:rsidRDefault="00D823AB" w:rsidP="00E676C8">
      <w:pPr>
        <w:rPr>
          <w:b w:val="0"/>
          <w:bCs w:val="0"/>
          <w:caps/>
          <w:sz w:val="24"/>
          <w:szCs w:val="24"/>
          <w:rtl/>
        </w:rPr>
      </w:pPr>
      <w:r>
        <w:rPr>
          <w:rFonts w:hint="cs"/>
          <w:b w:val="0"/>
          <w:bCs w:val="0"/>
          <w:caps/>
          <w:sz w:val="24"/>
          <w:szCs w:val="24"/>
          <w:rtl/>
        </w:rPr>
        <w:t>אה וצפיפות</w:t>
      </w:r>
    </w:p>
    <w:p w14:paraId="46021EA3" w14:textId="77777777" w:rsidR="001E2274" w:rsidRDefault="001E2274" w:rsidP="00E676C8">
      <w:pPr>
        <w:rPr>
          <w:b w:val="0"/>
          <w:bCs w:val="0"/>
          <w:caps/>
          <w:sz w:val="24"/>
          <w:szCs w:val="24"/>
          <w:rtl/>
        </w:rPr>
      </w:pPr>
    </w:p>
    <w:p w14:paraId="0D59C45E" w14:textId="77777777" w:rsidR="001E2274" w:rsidRDefault="00BA49D1" w:rsidP="00E676C8">
      <w:pPr>
        <w:rPr>
          <w:caps/>
          <w:sz w:val="24"/>
          <w:szCs w:val="24"/>
          <w:u w:val="single"/>
          <w:rtl/>
        </w:rPr>
      </w:pPr>
      <w:r w:rsidRPr="00BA49D1">
        <w:rPr>
          <w:rFonts w:hint="cs"/>
          <w:caps/>
          <w:sz w:val="24"/>
          <w:szCs w:val="24"/>
          <w:u w:val="single"/>
          <w:rtl/>
        </w:rPr>
        <w:t>מר גיל שנהב - אדריכל עורך התוכנית</w:t>
      </w:r>
      <w:r w:rsidR="001E2274">
        <w:rPr>
          <w:rFonts w:hint="cs"/>
          <w:caps/>
          <w:sz w:val="24"/>
          <w:szCs w:val="24"/>
          <w:u w:val="single"/>
          <w:rtl/>
        </w:rPr>
        <w:t>:</w:t>
      </w:r>
    </w:p>
    <w:p w14:paraId="50750598" w14:textId="358368D7" w:rsidR="001E2274" w:rsidRDefault="00D823AB" w:rsidP="00E676C8">
      <w:pPr>
        <w:rPr>
          <w:b w:val="0"/>
          <w:bCs w:val="0"/>
          <w:caps/>
          <w:sz w:val="24"/>
          <w:szCs w:val="24"/>
          <w:rtl/>
        </w:rPr>
      </w:pPr>
      <w:r>
        <w:rPr>
          <w:rFonts w:hint="cs"/>
          <w:b w:val="0"/>
          <w:bCs w:val="0"/>
          <w:caps/>
          <w:sz w:val="24"/>
          <w:szCs w:val="24"/>
          <w:rtl/>
        </w:rPr>
        <w:t xml:space="preserve">רגע שניה </w:t>
      </w:r>
    </w:p>
    <w:p w14:paraId="5A5E330C" w14:textId="77777777" w:rsidR="001E2274" w:rsidRDefault="001E2274" w:rsidP="00E676C8">
      <w:pPr>
        <w:rPr>
          <w:b w:val="0"/>
          <w:bCs w:val="0"/>
          <w:caps/>
          <w:sz w:val="24"/>
          <w:szCs w:val="24"/>
          <w:rtl/>
        </w:rPr>
      </w:pPr>
    </w:p>
    <w:p w14:paraId="6D9F355E" w14:textId="77777777" w:rsidR="001E2274" w:rsidRDefault="00D17364" w:rsidP="00E676C8">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0FBCBB7D" w14:textId="47CF0FD5" w:rsidR="001E2274" w:rsidRDefault="00D823AB" w:rsidP="00E676C8">
      <w:pPr>
        <w:rPr>
          <w:b w:val="0"/>
          <w:bCs w:val="0"/>
          <w:caps/>
          <w:sz w:val="24"/>
          <w:szCs w:val="24"/>
          <w:rtl/>
        </w:rPr>
      </w:pPr>
      <w:r>
        <w:rPr>
          <w:rFonts w:hint="cs"/>
          <w:b w:val="0"/>
          <w:bCs w:val="0"/>
          <w:caps/>
          <w:sz w:val="24"/>
          <w:szCs w:val="24"/>
          <w:rtl/>
        </w:rPr>
        <w:t>... זה זה זה זה ה, זה</w:t>
      </w:r>
      <w:r w:rsidR="000F703D">
        <w:rPr>
          <w:rFonts w:hint="cs"/>
          <w:b w:val="0"/>
          <w:bCs w:val="0"/>
          <w:caps/>
          <w:sz w:val="24"/>
          <w:szCs w:val="24"/>
          <w:rtl/>
        </w:rPr>
        <w:t xml:space="preserve"> </w:t>
      </w:r>
      <w:r>
        <w:rPr>
          <w:rFonts w:hint="cs"/>
          <w:b w:val="0"/>
          <w:bCs w:val="0"/>
          <w:caps/>
          <w:sz w:val="24"/>
          <w:szCs w:val="24"/>
          <w:rtl/>
        </w:rPr>
        <w:t xml:space="preserve">... זה הצפיפות </w:t>
      </w:r>
    </w:p>
    <w:p w14:paraId="6AD93969" w14:textId="77777777" w:rsidR="001E2274" w:rsidRDefault="001E2274" w:rsidP="00E676C8">
      <w:pPr>
        <w:rPr>
          <w:b w:val="0"/>
          <w:bCs w:val="0"/>
          <w:caps/>
          <w:sz w:val="24"/>
          <w:szCs w:val="24"/>
          <w:rtl/>
        </w:rPr>
      </w:pPr>
    </w:p>
    <w:p w14:paraId="1FAD5100" w14:textId="77777777" w:rsidR="001E2274" w:rsidRDefault="00BA49D1" w:rsidP="00E676C8">
      <w:pPr>
        <w:rPr>
          <w:caps/>
          <w:sz w:val="24"/>
          <w:szCs w:val="24"/>
          <w:u w:val="single"/>
          <w:rtl/>
        </w:rPr>
      </w:pPr>
      <w:r w:rsidRPr="00BA49D1">
        <w:rPr>
          <w:rFonts w:hint="cs"/>
          <w:caps/>
          <w:sz w:val="24"/>
          <w:szCs w:val="24"/>
          <w:u w:val="single"/>
          <w:rtl/>
        </w:rPr>
        <w:t>מר גיל שנהב - אדריכל עורך התוכנית</w:t>
      </w:r>
      <w:r w:rsidR="001E2274">
        <w:rPr>
          <w:rFonts w:hint="cs"/>
          <w:caps/>
          <w:sz w:val="24"/>
          <w:szCs w:val="24"/>
          <w:u w:val="single"/>
          <w:rtl/>
        </w:rPr>
        <w:t>:</w:t>
      </w:r>
    </w:p>
    <w:p w14:paraId="37182E19" w14:textId="0FCF52EF" w:rsidR="001E2274" w:rsidRDefault="00D823AB" w:rsidP="00E676C8">
      <w:pPr>
        <w:rPr>
          <w:b w:val="0"/>
          <w:bCs w:val="0"/>
          <w:caps/>
          <w:sz w:val="24"/>
          <w:szCs w:val="24"/>
          <w:rtl/>
        </w:rPr>
      </w:pPr>
      <w:r>
        <w:rPr>
          <w:rFonts w:hint="cs"/>
          <w:b w:val="0"/>
          <w:bCs w:val="0"/>
          <w:caps/>
          <w:sz w:val="24"/>
          <w:szCs w:val="24"/>
          <w:rtl/>
        </w:rPr>
        <w:t xml:space="preserve">ממוצע שישים </w:t>
      </w:r>
    </w:p>
    <w:p w14:paraId="2A7C5A1F" w14:textId="77777777" w:rsidR="001E2274" w:rsidRDefault="001E2274" w:rsidP="00E676C8">
      <w:pPr>
        <w:rPr>
          <w:b w:val="0"/>
          <w:bCs w:val="0"/>
          <w:caps/>
          <w:sz w:val="24"/>
          <w:szCs w:val="24"/>
          <w:rtl/>
        </w:rPr>
      </w:pPr>
    </w:p>
    <w:p w14:paraId="160FC466" w14:textId="77777777" w:rsidR="001E2274" w:rsidRDefault="00D17364" w:rsidP="00E676C8">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526A2FBF" w14:textId="57092CFD" w:rsidR="001E2274" w:rsidRDefault="00D823AB" w:rsidP="00E676C8">
      <w:pPr>
        <w:rPr>
          <w:b w:val="0"/>
          <w:bCs w:val="0"/>
          <w:caps/>
          <w:sz w:val="24"/>
          <w:szCs w:val="24"/>
          <w:rtl/>
        </w:rPr>
      </w:pPr>
      <w:r>
        <w:rPr>
          <w:rFonts w:hint="cs"/>
          <w:b w:val="0"/>
          <w:bCs w:val="0"/>
          <w:caps/>
          <w:sz w:val="24"/>
          <w:szCs w:val="24"/>
          <w:rtl/>
        </w:rPr>
        <w:t xml:space="preserve">כן נו, </w:t>
      </w:r>
    </w:p>
    <w:p w14:paraId="7F9A1D2B" w14:textId="77777777" w:rsidR="001E2274" w:rsidRDefault="001E2274" w:rsidP="00E676C8">
      <w:pPr>
        <w:rPr>
          <w:b w:val="0"/>
          <w:bCs w:val="0"/>
          <w:caps/>
          <w:sz w:val="24"/>
          <w:szCs w:val="24"/>
          <w:rtl/>
        </w:rPr>
      </w:pPr>
    </w:p>
    <w:p w14:paraId="4E107FD8" w14:textId="77777777" w:rsidR="001E2274" w:rsidRDefault="00BA49D1" w:rsidP="00E676C8">
      <w:pPr>
        <w:rPr>
          <w:caps/>
          <w:sz w:val="24"/>
          <w:szCs w:val="24"/>
          <w:u w:val="single"/>
          <w:rtl/>
        </w:rPr>
      </w:pPr>
      <w:r w:rsidRPr="00BA49D1">
        <w:rPr>
          <w:rFonts w:hint="cs"/>
          <w:caps/>
          <w:sz w:val="24"/>
          <w:szCs w:val="24"/>
          <w:u w:val="single"/>
          <w:rtl/>
        </w:rPr>
        <w:t>מר גיל שנהב - אדריכל עורך התוכנית</w:t>
      </w:r>
      <w:r w:rsidR="001E2274">
        <w:rPr>
          <w:rFonts w:hint="cs"/>
          <w:caps/>
          <w:sz w:val="24"/>
          <w:szCs w:val="24"/>
          <w:u w:val="single"/>
          <w:rtl/>
        </w:rPr>
        <w:t>:</w:t>
      </w:r>
    </w:p>
    <w:p w14:paraId="7D090F6D" w14:textId="75EE3267" w:rsidR="001E2274" w:rsidRDefault="00D823AB" w:rsidP="00E676C8">
      <w:pPr>
        <w:rPr>
          <w:b w:val="0"/>
          <w:bCs w:val="0"/>
          <w:caps/>
          <w:sz w:val="24"/>
          <w:szCs w:val="24"/>
          <w:rtl/>
        </w:rPr>
      </w:pPr>
      <w:r>
        <w:rPr>
          <w:rFonts w:hint="cs"/>
          <w:b w:val="0"/>
          <w:bCs w:val="0"/>
          <w:caps/>
          <w:sz w:val="24"/>
          <w:szCs w:val="24"/>
          <w:rtl/>
        </w:rPr>
        <w:t>ממוצע שישים זה ממוצע ראוי, ואפילו סביר הכי סביר שיש במדינה, זה לא מוגזם לגדול, וכמובן לא לקטן</w:t>
      </w:r>
    </w:p>
    <w:p w14:paraId="565DE684" w14:textId="77777777" w:rsidR="001E2274" w:rsidRDefault="001E2274" w:rsidP="00E676C8">
      <w:pPr>
        <w:rPr>
          <w:b w:val="0"/>
          <w:bCs w:val="0"/>
          <w:caps/>
          <w:sz w:val="24"/>
          <w:szCs w:val="24"/>
          <w:rtl/>
        </w:rPr>
      </w:pPr>
    </w:p>
    <w:p w14:paraId="6C4D2332" w14:textId="77777777" w:rsidR="001E2274" w:rsidRDefault="000A5C33" w:rsidP="00E676C8">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177ADEAA" w14:textId="6A0566FF" w:rsidR="001E2274" w:rsidRDefault="00D823AB" w:rsidP="00E676C8">
      <w:pPr>
        <w:rPr>
          <w:b w:val="0"/>
          <w:bCs w:val="0"/>
          <w:caps/>
          <w:sz w:val="24"/>
          <w:szCs w:val="24"/>
          <w:rtl/>
        </w:rPr>
      </w:pPr>
      <w:r>
        <w:rPr>
          <w:rFonts w:hint="cs"/>
          <w:b w:val="0"/>
          <w:bCs w:val="0"/>
          <w:caps/>
          <w:sz w:val="24"/>
          <w:szCs w:val="24"/>
          <w:rtl/>
        </w:rPr>
        <w:t xml:space="preserve">(לא ברור) </w:t>
      </w:r>
    </w:p>
    <w:p w14:paraId="6B61455F" w14:textId="77777777" w:rsidR="001E2274" w:rsidRDefault="001E2274" w:rsidP="00E676C8">
      <w:pPr>
        <w:rPr>
          <w:b w:val="0"/>
          <w:bCs w:val="0"/>
          <w:caps/>
          <w:sz w:val="24"/>
          <w:szCs w:val="24"/>
          <w:rtl/>
        </w:rPr>
      </w:pPr>
    </w:p>
    <w:p w14:paraId="103B9BDA" w14:textId="77777777" w:rsidR="001E2274" w:rsidRDefault="00D17364" w:rsidP="00E676C8">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674204A3" w14:textId="664C17D8" w:rsidR="001E2274" w:rsidRDefault="00D823AB" w:rsidP="00E676C8">
      <w:pPr>
        <w:rPr>
          <w:b w:val="0"/>
          <w:bCs w:val="0"/>
          <w:caps/>
          <w:sz w:val="24"/>
          <w:szCs w:val="24"/>
          <w:rtl/>
        </w:rPr>
      </w:pPr>
      <w:r>
        <w:rPr>
          <w:rFonts w:hint="cs"/>
          <w:b w:val="0"/>
          <w:bCs w:val="0"/>
          <w:caps/>
          <w:sz w:val="24"/>
          <w:szCs w:val="24"/>
          <w:rtl/>
        </w:rPr>
        <w:t xml:space="preserve">נכון נכון </w:t>
      </w:r>
    </w:p>
    <w:p w14:paraId="0DAF2B2D" w14:textId="77777777" w:rsidR="001E2274" w:rsidRDefault="001E2274" w:rsidP="00E676C8">
      <w:pPr>
        <w:rPr>
          <w:b w:val="0"/>
          <w:bCs w:val="0"/>
          <w:caps/>
          <w:sz w:val="24"/>
          <w:szCs w:val="24"/>
          <w:rtl/>
        </w:rPr>
      </w:pPr>
    </w:p>
    <w:p w14:paraId="1EA8B070" w14:textId="77777777" w:rsidR="001E2274" w:rsidRDefault="00BA49D1" w:rsidP="00E676C8">
      <w:pPr>
        <w:rPr>
          <w:caps/>
          <w:sz w:val="24"/>
          <w:szCs w:val="24"/>
          <w:u w:val="single"/>
          <w:rtl/>
        </w:rPr>
      </w:pPr>
      <w:r w:rsidRPr="00BA49D1">
        <w:rPr>
          <w:rFonts w:hint="cs"/>
          <w:caps/>
          <w:sz w:val="24"/>
          <w:szCs w:val="24"/>
          <w:u w:val="single"/>
          <w:rtl/>
        </w:rPr>
        <w:t>מר גיל שנהב - אדריכל עורך התוכנית</w:t>
      </w:r>
      <w:r w:rsidR="001E2274">
        <w:rPr>
          <w:rFonts w:hint="cs"/>
          <w:caps/>
          <w:sz w:val="24"/>
          <w:szCs w:val="24"/>
          <w:u w:val="single"/>
          <w:rtl/>
        </w:rPr>
        <w:t>:</w:t>
      </w:r>
    </w:p>
    <w:p w14:paraId="662FC109" w14:textId="59D6C0A0" w:rsidR="001E2274" w:rsidRDefault="00D823AB" w:rsidP="00E676C8">
      <w:pPr>
        <w:rPr>
          <w:b w:val="0"/>
          <w:bCs w:val="0"/>
          <w:caps/>
          <w:sz w:val="24"/>
          <w:szCs w:val="24"/>
          <w:rtl/>
        </w:rPr>
      </w:pPr>
      <w:r>
        <w:rPr>
          <w:rFonts w:hint="cs"/>
          <w:b w:val="0"/>
          <w:bCs w:val="0"/>
          <w:caps/>
          <w:sz w:val="24"/>
          <w:szCs w:val="24"/>
          <w:rtl/>
        </w:rPr>
        <w:t>עכשיו הגודל של המגרש</w:t>
      </w:r>
    </w:p>
    <w:p w14:paraId="141812ED" w14:textId="77777777" w:rsidR="001E2274" w:rsidRDefault="001E2274" w:rsidP="00E676C8">
      <w:pPr>
        <w:rPr>
          <w:b w:val="0"/>
          <w:bCs w:val="0"/>
          <w:caps/>
          <w:sz w:val="24"/>
          <w:szCs w:val="24"/>
          <w:rtl/>
        </w:rPr>
      </w:pPr>
    </w:p>
    <w:p w14:paraId="463C4342" w14:textId="77777777" w:rsidR="001E2274" w:rsidRDefault="000A5C33" w:rsidP="00E676C8">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0C557BED" w14:textId="48858B42" w:rsidR="001E2274" w:rsidRDefault="00D823AB" w:rsidP="00E676C8">
      <w:pPr>
        <w:rPr>
          <w:b w:val="0"/>
          <w:bCs w:val="0"/>
          <w:caps/>
          <w:sz w:val="24"/>
          <w:szCs w:val="24"/>
          <w:rtl/>
        </w:rPr>
      </w:pPr>
      <w:r>
        <w:rPr>
          <w:rFonts w:hint="cs"/>
          <w:b w:val="0"/>
          <w:bCs w:val="0"/>
          <w:caps/>
          <w:sz w:val="24"/>
          <w:szCs w:val="24"/>
          <w:rtl/>
        </w:rPr>
        <w:t xml:space="preserve">לא, אין אין משמעות למונח צפיפות בדיור מוגן </w:t>
      </w:r>
    </w:p>
    <w:p w14:paraId="7A9ABCB3" w14:textId="77777777" w:rsidR="001E2274" w:rsidRDefault="001E2274" w:rsidP="00E676C8">
      <w:pPr>
        <w:rPr>
          <w:b w:val="0"/>
          <w:bCs w:val="0"/>
          <w:caps/>
          <w:sz w:val="24"/>
          <w:szCs w:val="24"/>
          <w:rtl/>
        </w:rPr>
      </w:pPr>
    </w:p>
    <w:p w14:paraId="749D2C91" w14:textId="77777777" w:rsidR="001E2274" w:rsidRDefault="00D70D61" w:rsidP="00D823AB">
      <w:pPr>
        <w:rPr>
          <w:caps/>
          <w:sz w:val="24"/>
          <w:szCs w:val="24"/>
          <w:u w:val="single"/>
          <w:rtl/>
        </w:rPr>
      </w:pPr>
      <w:r w:rsidRPr="00D70D61">
        <w:rPr>
          <w:rFonts w:hint="cs"/>
          <w:caps/>
          <w:sz w:val="24"/>
          <w:szCs w:val="24"/>
          <w:u w:val="single"/>
          <w:rtl/>
        </w:rPr>
        <w:t>מר שמואל רוטמן - ממלא מקום וסגן ראש העיר יהוד</w:t>
      </w:r>
      <w:r w:rsidR="001E2274">
        <w:rPr>
          <w:rFonts w:hint="cs"/>
          <w:caps/>
          <w:sz w:val="24"/>
          <w:szCs w:val="24"/>
          <w:u w:val="single"/>
          <w:rtl/>
        </w:rPr>
        <w:t>:</w:t>
      </w:r>
    </w:p>
    <w:p w14:paraId="535DF6C2" w14:textId="10ED247B" w:rsidR="001E2274" w:rsidRDefault="00D823AB" w:rsidP="00D823AB">
      <w:pPr>
        <w:rPr>
          <w:b w:val="0"/>
          <w:bCs w:val="0"/>
          <w:caps/>
          <w:sz w:val="24"/>
          <w:szCs w:val="24"/>
          <w:rtl/>
        </w:rPr>
      </w:pPr>
      <w:r>
        <w:rPr>
          <w:rFonts w:hint="cs"/>
          <w:b w:val="0"/>
          <w:bCs w:val="0"/>
          <w:caps/>
          <w:sz w:val="24"/>
          <w:szCs w:val="24"/>
          <w:rtl/>
        </w:rPr>
        <w:t>אין משמעות?</w:t>
      </w:r>
    </w:p>
    <w:p w14:paraId="1D461E7C" w14:textId="77777777" w:rsidR="001E2274" w:rsidRDefault="001E2274" w:rsidP="00D823AB">
      <w:pPr>
        <w:rPr>
          <w:b w:val="0"/>
          <w:bCs w:val="0"/>
          <w:caps/>
          <w:sz w:val="24"/>
          <w:szCs w:val="24"/>
          <w:rtl/>
        </w:rPr>
      </w:pPr>
    </w:p>
    <w:p w14:paraId="08A26637" w14:textId="77777777" w:rsidR="001E2274" w:rsidRDefault="00D17364" w:rsidP="00D823AB">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04CCA606" w14:textId="4CC3A51F" w:rsidR="001E2274" w:rsidRDefault="00D823AB" w:rsidP="00D823AB">
      <w:pPr>
        <w:rPr>
          <w:b w:val="0"/>
          <w:bCs w:val="0"/>
          <w:caps/>
          <w:sz w:val="24"/>
          <w:szCs w:val="24"/>
          <w:rtl/>
        </w:rPr>
      </w:pPr>
      <w:r>
        <w:rPr>
          <w:rFonts w:hint="cs"/>
          <w:b w:val="0"/>
          <w:bCs w:val="0"/>
          <w:caps/>
          <w:sz w:val="24"/>
          <w:szCs w:val="24"/>
          <w:rtl/>
        </w:rPr>
        <w:t xml:space="preserve">לא, יש יש משמעות </w:t>
      </w:r>
    </w:p>
    <w:p w14:paraId="260C2D7A" w14:textId="77777777" w:rsidR="001E2274" w:rsidRDefault="001E2274" w:rsidP="00D823AB">
      <w:pPr>
        <w:rPr>
          <w:b w:val="0"/>
          <w:bCs w:val="0"/>
          <w:caps/>
          <w:sz w:val="24"/>
          <w:szCs w:val="24"/>
          <w:rtl/>
        </w:rPr>
      </w:pPr>
    </w:p>
    <w:p w14:paraId="533929B8" w14:textId="77777777" w:rsidR="001E2274" w:rsidRDefault="000A5C33" w:rsidP="00D823AB">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39B42717" w14:textId="5937F830" w:rsidR="001E2274" w:rsidRDefault="00DA3F2A" w:rsidP="00D823AB">
      <w:pPr>
        <w:rPr>
          <w:b w:val="0"/>
          <w:bCs w:val="0"/>
          <w:caps/>
          <w:sz w:val="24"/>
          <w:szCs w:val="24"/>
          <w:rtl/>
        </w:rPr>
      </w:pPr>
      <w:r>
        <w:rPr>
          <w:rFonts w:hint="cs"/>
          <w:b w:val="0"/>
          <w:bCs w:val="0"/>
          <w:caps/>
          <w:sz w:val="24"/>
          <w:szCs w:val="24"/>
          <w:rtl/>
        </w:rPr>
        <w:t xml:space="preserve">... רגע אין אין צורך ב, שטחי ציבור אין צורך בחניה בתקני חניה </w:t>
      </w:r>
    </w:p>
    <w:p w14:paraId="3C395E2A" w14:textId="77777777" w:rsidR="001E2274" w:rsidRDefault="001E2274" w:rsidP="00D823AB">
      <w:pPr>
        <w:rPr>
          <w:b w:val="0"/>
          <w:bCs w:val="0"/>
          <w:caps/>
          <w:sz w:val="24"/>
          <w:szCs w:val="24"/>
          <w:rtl/>
        </w:rPr>
      </w:pPr>
    </w:p>
    <w:p w14:paraId="1D5D3D38" w14:textId="77777777" w:rsidR="001E2274" w:rsidRDefault="00D17364" w:rsidP="00D823AB">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51B45E4D" w14:textId="53026158" w:rsidR="001E2274" w:rsidRDefault="00DA3F2A" w:rsidP="00D823AB">
      <w:pPr>
        <w:rPr>
          <w:b w:val="0"/>
          <w:bCs w:val="0"/>
          <w:caps/>
          <w:sz w:val="24"/>
          <w:szCs w:val="24"/>
          <w:rtl/>
        </w:rPr>
      </w:pPr>
      <w:r>
        <w:rPr>
          <w:rFonts w:hint="cs"/>
          <w:b w:val="0"/>
          <w:bCs w:val="0"/>
          <w:caps/>
          <w:sz w:val="24"/>
          <w:szCs w:val="24"/>
          <w:rtl/>
        </w:rPr>
        <w:t xml:space="preserve">לא לא </w:t>
      </w:r>
    </w:p>
    <w:p w14:paraId="7FDE379D" w14:textId="77777777" w:rsidR="001E2274" w:rsidRDefault="001E2274" w:rsidP="00D823AB">
      <w:pPr>
        <w:rPr>
          <w:b w:val="0"/>
          <w:bCs w:val="0"/>
          <w:caps/>
          <w:sz w:val="24"/>
          <w:szCs w:val="24"/>
          <w:rtl/>
        </w:rPr>
      </w:pPr>
    </w:p>
    <w:p w14:paraId="7D940665" w14:textId="77777777" w:rsidR="001E2274" w:rsidRDefault="000A5C33" w:rsidP="00DA3F2A">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6B2B107C" w14:textId="1D02556D" w:rsidR="001E2274" w:rsidRDefault="00DA3F2A" w:rsidP="00DA3F2A">
      <w:pPr>
        <w:rPr>
          <w:b w:val="0"/>
          <w:bCs w:val="0"/>
          <w:caps/>
          <w:sz w:val="24"/>
          <w:szCs w:val="24"/>
          <w:rtl/>
        </w:rPr>
      </w:pPr>
      <w:r>
        <w:rPr>
          <w:rFonts w:hint="cs"/>
          <w:b w:val="0"/>
          <w:bCs w:val="0"/>
          <w:caps/>
          <w:sz w:val="24"/>
          <w:szCs w:val="24"/>
          <w:rtl/>
        </w:rPr>
        <w:t>רגילים יש</w:t>
      </w:r>
      <w:r w:rsidR="000F703D">
        <w:rPr>
          <w:rFonts w:hint="cs"/>
          <w:b w:val="0"/>
          <w:bCs w:val="0"/>
          <w:caps/>
          <w:sz w:val="24"/>
          <w:szCs w:val="24"/>
          <w:rtl/>
        </w:rPr>
        <w:t xml:space="preserve"> </w:t>
      </w:r>
      <w:r>
        <w:rPr>
          <w:rFonts w:hint="cs"/>
          <w:b w:val="0"/>
          <w:bCs w:val="0"/>
          <w:caps/>
          <w:sz w:val="24"/>
          <w:szCs w:val="24"/>
          <w:rtl/>
        </w:rPr>
        <w:t>...</w:t>
      </w:r>
    </w:p>
    <w:p w14:paraId="0B087162" w14:textId="77777777" w:rsidR="001E2274" w:rsidRDefault="001E2274" w:rsidP="00DA3F2A">
      <w:pPr>
        <w:rPr>
          <w:b w:val="0"/>
          <w:bCs w:val="0"/>
          <w:caps/>
          <w:sz w:val="24"/>
          <w:szCs w:val="24"/>
          <w:rtl/>
        </w:rPr>
      </w:pPr>
    </w:p>
    <w:p w14:paraId="79ECB776" w14:textId="77777777" w:rsidR="001E2274" w:rsidRDefault="00D70D61" w:rsidP="00DA3F2A">
      <w:pPr>
        <w:rPr>
          <w:caps/>
          <w:sz w:val="24"/>
          <w:szCs w:val="24"/>
          <w:u w:val="single"/>
          <w:rtl/>
        </w:rPr>
      </w:pPr>
      <w:r w:rsidRPr="00D70D61">
        <w:rPr>
          <w:rFonts w:hint="cs"/>
          <w:caps/>
          <w:sz w:val="24"/>
          <w:szCs w:val="24"/>
          <w:u w:val="single"/>
          <w:rtl/>
        </w:rPr>
        <w:t>מר שמואל רוטמן - ממלא מקום וסגן ראש העיר יהוד</w:t>
      </w:r>
      <w:r w:rsidR="001E2274">
        <w:rPr>
          <w:rFonts w:hint="cs"/>
          <w:caps/>
          <w:sz w:val="24"/>
          <w:szCs w:val="24"/>
          <w:u w:val="single"/>
          <w:rtl/>
        </w:rPr>
        <w:t>:</w:t>
      </w:r>
    </w:p>
    <w:p w14:paraId="7DA8433A" w14:textId="32C63BB1" w:rsidR="001E2274" w:rsidRDefault="00DA3F2A" w:rsidP="00DA3F2A">
      <w:pPr>
        <w:rPr>
          <w:b w:val="0"/>
          <w:bCs w:val="0"/>
          <w:caps/>
          <w:sz w:val="24"/>
          <w:szCs w:val="24"/>
          <w:rtl/>
        </w:rPr>
      </w:pPr>
      <w:r>
        <w:rPr>
          <w:rFonts w:hint="cs"/>
          <w:b w:val="0"/>
          <w:bCs w:val="0"/>
          <w:caps/>
          <w:sz w:val="24"/>
          <w:szCs w:val="24"/>
          <w:rtl/>
        </w:rPr>
        <w:t>לא</w:t>
      </w:r>
      <w:r w:rsidR="000F703D">
        <w:rPr>
          <w:rFonts w:hint="cs"/>
          <w:b w:val="0"/>
          <w:bCs w:val="0"/>
          <w:caps/>
          <w:sz w:val="24"/>
          <w:szCs w:val="24"/>
          <w:rtl/>
        </w:rPr>
        <w:t xml:space="preserve"> </w:t>
      </w:r>
      <w:r>
        <w:rPr>
          <w:rFonts w:hint="cs"/>
          <w:b w:val="0"/>
          <w:bCs w:val="0"/>
          <w:caps/>
          <w:sz w:val="24"/>
          <w:szCs w:val="24"/>
          <w:rtl/>
        </w:rPr>
        <w:t>...</w:t>
      </w:r>
    </w:p>
    <w:p w14:paraId="5DF26D14" w14:textId="77777777" w:rsidR="001E2274" w:rsidRDefault="001E2274" w:rsidP="00DA3F2A">
      <w:pPr>
        <w:rPr>
          <w:b w:val="0"/>
          <w:bCs w:val="0"/>
          <w:caps/>
          <w:sz w:val="24"/>
          <w:szCs w:val="24"/>
          <w:rtl/>
        </w:rPr>
      </w:pPr>
    </w:p>
    <w:p w14:paraId="06A20ED8" w14:textId="77777777" w:rsidR="001E2274" w:rsidRDefault="000A5C33" w:rsidP="00DA3F2A">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2D9EE0D7" w14:textId="0947129F" w:rsidR="001E2274" w:rsidRDefault="00DA3F2A" w:rsidP="00DA3F2A">
      <w:pPr>
        <w:rPr>
          <w:b w:val="0"/>
          <w:bCs w:val="0"/>
          <w:caps/>
          <w:sz w:val="24"/>
          <w:szCs w:val="24"/>
          <w:rtl/>
        </w:rPr>
      </w:pPr>
      <w:r>
        <w:rPr>
          <w:rFonts w:hint="cs"/>
          <w:b w:val="0"/>
          <w:bCs w:val="0"/>
          <w:caps/>
          <w:sz w:val="24"/>
          <w:szCs w:val="24"/>
          <w:rtl/>
        </w:rPr>
        <w:t>תנאים אחרים ...</w:t>
      </w:r>
    </w:p>
    <w:p w14:paraId="384F861C" w14:textId="77777777" w:rsidR="001E2274" w:rsidRDefault="001E2274" w:rsidP="00DA3F2A">
      <w:pPr>
        <w:rPr>
          <w:b w:val="0"/>
          <w:bCs w:val="0"/>
          <w:caps/>
          <w:sz w:val="24"/>
          <w:szCs w:val="24"/>
          <w:rtl/>
        </w:rPr>
      </w:pPr>
    </w:p>
    <w:p w14:paraId="7683E244" w14:textId="77777777" w:rsidR="001E2274" w:rsidRDefault="00D70D61" w:rsidP="00DA3F2A">
      <w:pPr>
        <w:rPr>
          <w:caps/>
          <w:sz w:val="24"/>
          <w:szCs w:val="24"/>
          <w:u w:val="single"/>
          <w:rtl/>
        </w:rPr>
      </w:pPr>
      <w:r w:rsidRPr="00D70D61">
        <w:rPr>
          <w:rFonts w:hint="cs"/>
          <w:caps/>
          <w:sz w:val="24"/>
          <w:szCs w:val="24"/>
          <w:u w:val="single"/>
          <w:rtl/>
        </w:rPr>
        <w:t>מר שמואל רוטמן - ממלא מקום וסגן ראש העיר יהוד</w:t>
      </w:r>
      <w:r w:rsidR="001E2274">
        <w:rPr>
          <w:rFonts w:hint="cs"/>
          <w:caps/>
          <w:sz w:val="24"/>
          <w:szCs w:val="24"/>
          <w:u w:val="single"/>
          <w:rtl/>
        </w:rPr>
        <w:t>:</w:t>
      </w:r>
    </w:p>
    <w:p w14:paraId="115B70FB" w14:textId="122026F9" w:rsidR="001E2274" w:rsidRDefault="00DA3F2A" w:rsidP="00DA3F2A">
      <w:pPr>
        <w:rPr>
          <w:b w:val="0"/>
          <w:bCs w:val="0"/>
          <w:caps/>
          <w:sz w:val="24"/>
          <w:szCs w:val="24"/>
          <w:rtl/>
        </w:rPr>
      </w:pPr>
      <w:r>
        <w:rPr>
          <w:rFonts w:hint="cs"/>
          <w:b w:val="0"/>
          <w:bCs w:val="0"/>
          <w:caps/>
          <w:sz w:val="24"/>
          <w:szCs w:val="24"/>
          <w:rtl/>
        </w:rPr>
        <w:t xml:space="preserve">למה לא? בוודאי שיש בוודאי שיש </w:t>
      </w:r>
    </w:p>
    <w:p w14:paraId="5DD8C4F3" w14:textId="77777777" w:rsidR="001E2274" w:rsidRDefault="001E2274" w:rsidP="00DA3F2A">
      <w:pPr>
        <w:rPr>
          <w:b w:val="0"/>
          <w:bCs w:val="0"/>
          <w:caps/>
          <w:sz w:val="24"/>
          <w:szCs w:val="24"/>
          <w:rtl/>
        </w:rPr>
      </w:pPr>
    </w:p>
    <w:p w14:paraId="699900B0" w14:textId="77777777" w:rsidR="001E2274" w:rsidRDefault="00D17364" w:rsidP="00DA3F2A">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1BD7AEC0" w14:textId="3C8C334E" w:rsidR="001E2274" w:rsidRDefault="00DA3F2A" w:rsidP="00DA3F2A">
      <w:pPr>
        <w:rPr>
          <w:b w:val="0"/>
          <w:bCs w:val="0"/>
          <w:caps/>
          <w:sz w:val="24"/>
          <w:szCs w:val="24"/>
          <w:rtl/>
        </w:rPr>
      </w:pPr>
      <w:r>
        <w:rPr>
          <w:rFonts w:hint="cs"/>
          <w:b w:val="0"/>
          <w:bCs w:val="0"/>
          <w:caps/>
          <w:sz w:val="24"/>
          <w:szCs w:val="24"/>
          <w:rtl/>
        </w:rPr>
        <w:t>לא לא רגע שניה שניה שניה אנחנו</w:t>
      </w:r>
      <w:r w:rsidR="000F703D">
        <w:rPr>
          <w:rFonts w:hint="cs"/>
          <w:b w:val="0"/>
          <w:bCs w:val="0"/>
          <w:caps/>
          <w:sz w:val="24"/>
          <w:szCs w:val="24"/>
          <w:rtl/>
        </w:rPr>
        <w:t xml:space="preserve"> </w:t>
      </w:r>
      <w:r>
        <w:rPr>
          <w:rFonts w:hint="cs"/>
          <w:b w:val="0"/>
          <w:bCs w:val="0"/>
          <w:caps/>
          <w:sz w:val="24"/>
          <w:szCs w:val="24"/>
          <w:rtl/>
        </w:rPr>
        <w:t>...</w:t>
      </w:r>
    </w:p>
    <w:p w14:paraId="600883E1" w14:textId="77777777" w:rsidR="001E2274" w:rsidRDefault="001E2274" w:rsidP="00DA3F2A">
      <w:pPr>
        <w:rPr>
          <w:b w:val="0"/>
          <w:bCs w:val="0"/>
          <w:caps/>
          <w:sz w:val="24"/>
          <w:szCs w:val="24"/>
          <w:rtl/>
        </w:rPr>
      </w:pPr>
    </w:p>
    <w:p w14:paraId="2DC14243" w14:textId="77777777" w:rsidR="001E2274" w:rsidRDefault="00951BBC" w:rsidP="00DA3F2A">
      <w:pPr>
        <w:rPr>
          <w:caps/>
          <w:sz w:val="24"/>
          <w:szCs w:val="24"/>
          <w:u w:val="single"/>
          <w:rtl/>
        </w:rPr>
      </w:pPr>
      <w:r w:rsidRPr="00951BBC">
        <w:rPr>
          <w:rFonts w:hint="cs"/>
          <w:caps/>
          <w:sz w:val="24"/>
          <w:szCs w:val="24"/>
          <w:u w:val="single"/>
          <w:rtl/>
        </w:rPr>
        <w:t>מר אמנון סעד - ראש העיר יהוד מונוסון</w:t>
      </w:r>
      <w:r w:rsidR="001E2274">
        <w:rPr>
          <w:rFonts w:hint="cs"/>
          <w:caps/>
          <w:sz w:val="24"/>
          <w:szCs w:val="24"/>
          <w:u w:val="single"/>
          <w:rtl/>
        </w:rPr>
        <w:t>:</w:t>
      </w:r>
    </w:p>
    <w:p w14:paraId="388ED7F0" w14:textId="2DBC5979" w:rsidR="001E2274" w:rsidRDefault="001F7708" w:rsidP="00DA3F2A">
      <w:pPr>
        <w:rPr>
          <w:b w:val="0"/>
          <w:bCs w:val="0"/>
          <w:caps/>
          <w:sz w:val="24"/>
          <w:szCs w:val="24"/>
          <w:rtl/>
        </w:rPr>
      </w:pPr>
      <w:r>
        <w:rPr>
          <w:rFonts w:hint="cs"/>
          <w:b w:val="0"/>
          <w:bCs w:val="0"/>
          <w:caps/>
          <w:sz w:val="24"/>
          <w:szCs w:val="24"/>
          <w:rtl/>
        </w:rPr>
        <w:t xml:space="preserve">זה זה זה לא מדויק שאין צורך בשטחי ציבור </w:t>
      </w:r>
    </w:p>
    <w:p w14:paraId="41B83444" w14:textId="77777777" w:rsidR="001E2274" w:rsidRDefault="001E2274" w:rsidP="00DA3F2A">
      <w:pPr>
        <w:rPr>
          <w:b w:val="0"/>
          <w:bCs w:val="0"/>
          <w:caps/>
          <w:sz w:val="24"/>
          <w:szCs w:val="24"/>
          <w:rtl/>
        </w:rPr>
      </w:pPr>
    </w:p>
    <w:p w14:paraId="2E1B5A42" w14:textId="77777777" w:rsidR="001E2274" w:rsidRDefault="00D17364" w:rsidP="00DA3F2A">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6A831200" w14:textId="6A17CCDE" w:rsidR="001E2274" w:rsidRDefault="001F7708" w:rsidP="00DA3F2A">
      <w:pPr>
        <w:rPr>
          <w:b w:val="0"/>
          <w:bCs w:val="0"/>
          <w:caps/>
          <w:sz w:val="24"/>
          <w:szCs w:val="24"/>
          <w:rtl/>
        </w:rPr>
      </w:pPr>
      <w:r>
        <w:rPr>
          <w:rFonts w:hint="cs"/>
          <w:b w:val="0"/>
          <w:bCs w:val="0"/>
          <w:caps/>
          <w:sz w:val="24"/>
          <w:szCs w:val="24"/>
          <w:rtl/>
        </w:rPr>
        <w:t xml:space="preserve">לא לא </w:t>
      </w:r>
    </w:p>
    <w:p w14:paraId="52B9F343" w14:textId="77777777" w:rsidR="001E2274" w:rsidRDefault="001E2274" w:rsidP="00DA3F2A">
      <w:pPr>
        <w:rPr>
          <w:b w:val="0"/>
          <w:bCs w:val="0"/>
          <w:caps/>
          <w:sz w:val="24"/>
          <w:szCs w:val="24"/>
          <w:rtl/>
        </w:rPr>
      </w:pPr>
    </w:p>
    <w:p w14:paraId="5C4623A8" w14:textId="77777777" w:rsidR="001E2274" w:rsidRDefault="003361D4" w:rsidP="001F7708">
      <w:pPr>
        <w:rPr>
          <w:caps/>
          <w:sz w:val="24"/>
          <w:szCs w:val="24"/>
          <w:u w:val="single"/>
          <w:rtl/>
        </w:rPr>
      </w:pPr>
      <w:r w:rsidRPr="003361D4">
        <w:rPr>
          <w:rFonts w:hint="cs"/>
          <w:caps/>
          <w:sz w:val="24"/>
          <w:szCs w:val="24"/>
          <w:u w:val="single"/>
          <w:rtl/>
        </w:rPr>
        <w:t>עורך דין ניצן בן ארויה - יועץ משפטי לוועדה המחוזית</w:t>
      </w:r>
      <w:r w:rsidR="001E2274">
        <w:rPr>
          <w:rFonts w:hint="cs"/>
          <w:caps/>
          <w:sz w:val="24"/>
          <w:szCs w:val="24"/>
          <w:u w:val="single"/>
          <w:rtl/>
        </w:rPr>
        <w:t>:</w:t>
      </w:r>
    </w:p>
    <w:p w14:paraId="3E84752D" w14:textId="6A62683F" w:rsidR="001E2274" w:rsidRDefault="001F7708" w:rsidP="001F7708">
      <w:pPr>
        <w:rPr>
          <w:b w:val="0"/>
          <w:bCs w:val="0"/>
          <w:caps/>
          <w:sz w:val="24"/>
          <w:szCs w:val="24"/>
          <w:rtl/>
        </w:rPr>
      </w:pPr>
      <w:r>
        <w:rPr>
          <w:rFonts w:hint="cs"/>
          <w:b w:val="0"/>
          <w:bCs w:val="0"/>
          <w:caps/>
          <w:sz w:val="24"/>
          <w:szCs w:val="24"/>
          <w:rtl/>
        </w:rPr>
        <w:t>לא ה, שאלה בגנים בכל מיני כאלה</w:t>
      </w:r>
      <w:r w:rsidR="000F703D">
        <w:rPr>
          <w:rFonts w:hint="cs"/>
          <w:b w:val="0"/>
          <w:bCs w:val="0"/>
          <w:caps/>
          <w:sz w:val="24"/>
          <w:szCs w:val="24"/>
          <w:rtl/>
        </w:rPr>
        <w:t xml:space="preserve"> </w:t>
      </w:r>
      <w:r>
        <w:rPr>
          <w:rFonts w:hint="cs"/>
          <w:b w:val="0"/>
          <w:bCs w:val="0"/>
          <w:caps/>
          <w:sz w:val="24"/>
          <w:szCs w:val="24"/>
          <w:rtl/>
        </w:rPr>
        <w:t>אין</w:t>
      </w:r>
    </w:p>
    <w:p w14:paraId="42B63405" w14:textId="77777777" w:rsidR="001E2274" w:rsidRDefault="001E2274" w:rsidP="001F7708">
      <w:pPr>
        <w:rPr>
          <w:b w:val="0"/>
          <w:bCs w:val="0"/>
          <w:caps/>
          <w:sz w:val="24"/>
          <w:szCs w:val="24"/>
          <w:rtl/>
        </w:rPr>
      </w:pPr>
    </w:p>
    <w:p w14:paraId="799C0E33" w14:textId="77777777" w:rsidR="001E2274" w:rsidRDefault="00D70D61" w:rsidP="001F7708">
      <w:pPr>
        <w:rPr>
          <w:caps/>
          <w:sz w:val="24"/>
          <w:szCs w:val="24"/>
          <w:u w:val="single"/>
          <w:rtl/>
        </w:rPr>
      </w:pPr>
      <w:r w:rsidRPr="00D70D61">
        <w:rPr>
          <w:rFonts w:hint="cs"/>
          <w:caps/>
          <w:sz w:val="24"/>
          <w:szCs w:val="24"/>
          <w:u w:val="single"/>
          <w:rtl/>
        </w:rPr>
        <w:t>מר שמואל רוטמן - ממלא מקום וסגן ראש העיר יהוד</w:t>
      </w:r>
      <w:r w:rsidR="001E2274">
        <w:rPr>
          <w:rFonts w:hint="cs"/>
          <w:caps/>
          <w:sz w:val="24"/>
          <w:szCs w:val="24"/>
          <w:u w:val="single"/>
          <w:rtl/>
        </w:rPr>
        <w:t>:</w:t>
      </w:r>
    </w:p>
    <w:p w14:paraId="361408BA" w14:textId="09D2DE05" w:rsidR="001E2274" w:rsidRDefault="001F7708" w:rsidP="001F7708">
      <w:pPr>
        <w:rPr>
          <w:b w:val="0"/>
          <w:bCs w:val="0"/>
          <w:caps/>
          <w:sz w:val="24"/>
          <w:szCs w:val="24"/>
          <w:rtl/>
        </w:rPr>
      </w:pPr>
      <w:r>
        <w:rPr>
          <w:rFonts w:hint="cs"/>
          <w:b w:val="0"/>
          <w:bCs w:val="0"/>
          <w:caps/>
          <w:sz w:val="24"/>
          <w:szCs w:val="24"/>
          <w:rtl/>
        </w:rPr>
        <w:t>לא זה לא קשור צפיפות המחיה בתוך המתחם</w:t>
      </w:r>
    </w:p>
    <w:p w14:paraId="62F6861F" w14:textId="77777777" w:rsidR="001E2274" w:rsidRDefault="001E2274" w:rsidP="001F7708">
      <w:pPr>
        <w:rPr>
          <w:b w:val="0"/>
          <w:bCs w:val="0"/>
          <w:caps/>
          <w:sz w:val="24"/>
          <w:szCs w:val="24"/>
          <w:rtl/>
        </w:rPr>
      </w:pPr>
    </w:p>
    <w:p w14:paraId="25509018" w14:textId="77777777" w:rsidR="001E2274" w:rsidRDefault="00D17364" w:rsidP="001F7708">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00242392" w14:textId="72D9B70E" w:rsidR="001E2274" w:rsidRDefault="001F7708" w:rsidP="001F7708">
      <w:pPr>
        <w:rPr>
          <w:b w:val="0"/>
          <w:bCs w:val="0"/>
          <w:caps/>
          <w:sz w:val="24"/>
          <w:szCs w:val="24"/>
          <w:rtl/>
        </w:rPr>
      </w:pPr>
      <w:r>
        <w:rPr>
          <w:rFonts w:hint="cs"/>
          <w:b w:val="0"/>
          <w:bCs w:val="0"/>
          <w:caps/>
          <w:sz w:val="24"/>
          <w:szCs w:val="24"/>
          <w:rtl/>
        </w:rPr>
        <w:t>אין אין צורך אנחנו לא צריכים בתי ספר</w:t>
      </w:r>
      <w:r w:rsidR="000F703D">
        <w:rPr>
          <w:rFonts w:hint="cs"/>
          <w:b w:val="0"/>
          <w:bCs w:val="0"/>
          <w:caps/>
          <w:sz w:val="24"/>
          <w:szCs w:val="24"/>
          <w:rtl/>
        </w:rPr>
        <w:t xml:space="preserve"> </w:t>
      </w:r>
      <w:r>
        <w:rPr>
          <w:rFonts w:hint="cs"/>
          <w:b w:val="0"/>
          <w:bCs w:val="0"/>
          <w:caps/>
          <w:sz w:val="24"/>
          <w:szCs w:val="24"/>
          <w:rtl/>
        </w:rPr>
        <w:t xml:space="preserve">... </w:t>
      </w:r>
    </w:p>
    <w:p w14:paraId="26843917" w14:textId="77777777" w:rsidR="001E2274" w:rsidRDefault="001E2274" w:rsidP="001F7708">
      <w:pPr>
        <w:rPr>
          <w:b w:val="0"/>
          <w:bCs w:val="0"/>
          <w:caps/>
          <w:sz w:val="24"/>
          <w:szCs w:val="24"/>
          <w:rtl/>
        </w:rPr>
      </w:pPr>
    </w:p>
    <w:p w14:paraId="156552F9" w14:textId="77777777" w:rsidR="001E2274" w:rsidRDefault="000A5C33" w:rsidP="001F7708">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3BB4AA81" w14:textId="1EB4B3E0" w:rsidR="001E2274" w:rsidRDefault="001F7708" w:rsidP="001F7708">
      <w:pPr>
        <w:rPr>
          <w:b w:val="0"/>
          <w:bCs w:val="0"/>
          <w:caps/>
          <w:sz w:val="24"/>
          <w:szCs w:val="24"/>
          <w:rtl/>
        </w:rPr>
      </w:pPr>
      <w:r>
        <w:rPr>
          <w:rFonts w:hint="cs"/>
          <w:b w:val="0"/>
          <w:bCs w:val="0"/>
          <w:caps/>
          <w:sz w:val="24"/>
          <w:szCs w:val="24"/>
          <w:rtl/>
        </w:rPr>
        <w:t>ולא ולא</w:t>
      </w:r>
      <w:r w:rsidR="000F703D">
        <w:rPr>
          <w:rFonts w:hint="cs"/>
          <w:b w:val="0"/>
          <w:bCs w:val="0"/>
          <w:caps/>
          <w:sz w:val="24"/>
          <w:szCs w:val="24"/>
          <w:rtl/>
        </w:rPr>
        <w:t xml:space="preserve"> </w:t>
      </w:r>
      <w:r>
        <w:rPr>
          <w:rFonts w:hint="cs"/>
          <w:b w:val="0"/>
          <w:bCs w:val="0"/>
          <w:caps/>
          <w:sz w:val="24"/>
          <w:szCs w:val="24"/>
          <w:rtl/>
        </w:rPr>
        <w:t xml:space="preserve">... </w:t>
      </w:r>
    </w:p>
    <w:p w14:paraId="398EFB6D" w14:textId="77777777" w:rsidR="001E2274" w:rsidRDefault="001E2274" w:rsidP="001F7708">
      <w:pPr>
        <w:rPr>
          <w:b w:val="0"/>
          <w:bCs w:val="0"/>
          <w:caps/>
          <w:sz w:val="24"/>
          <w:szCs w:val="24"/>
          <w:rtl/>
        </w:rPr>
      </w:pPr>
    </w:p>
    <w:p w14:paraId="312458A7" w14:textId="77777777" w:rsidR="001E2274" w:rsidRDefault="00D17364" w:rsidP="001F7708">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2797AA97" w14:textId="6B2CCF94" w:rsidR="001E2274" w:rsidRDefault="001F7708" w:rsidP="001F7708">
      <w:pPr>
        <w:rPr>
          <w:b w:val="0"/>
          <w:bCs w:val="0"/>
          <w:caps/>
          <w:sz w:val="24"/>
          <w:szCs w:val="24"/>
          <w:rtl/>
        </w:rPr>
      </w:pPr>
      <w:r>
        <w:rPr>
          <w:rFonts w:hint="cs"/>
          <w:b w:val="0"/>
          <w:bCs w:val="0"/>
          <w:caps/>
          <w:sz w:val="24"/>
          <w:szCs w:val="24"/>
          <w:rtl/>
        </w:rPr>
        <w:t xml:space="preserve">רגע </w:t>
      </w:r>
    </w:p>
    <w:p w14:paraId="3D5056CB" w14:textId="77777777" w:rsidR="001E2274" w:rsidRDefault="001E2274" w:rsidP="001F7708">
      <w:pPr>
        <w:rPr>
          <w:b w:val="0"/>
          <w:bCs w:val="0"/>
          <w:caps/>
          <w:sz w:val="24"/>
          <w:szCs w:val="24"/>
          <w:rtl/>
        </w:rPr>
      </w:pPr>
    </w:p>
    <w:p w14:paraId="277BDDBB" w14:textId="77777777" w:rsidR="001E2274" w:rsidRDefault="00D70D61" w:rsidP="001F7708">
      <w:pPr>
        <w:rPr>
          <w:caps/>
          <w:sz w:val="24"/>
          <w:szCs w:val="24"/>
          <w:u w:val="single"/>
          <w:rtl/>
        </w:rPr>
      </w:pPr>
      <w:r w:rsidRPr="00D70D61">
        <w:rPr>
          <w:rFonts w:hint="cs"/>
          <w:caps/>
          <w:sz w:val="24"/>
          <w:szCs w:val="24"/>
          <w:u w:val="single"/>
          <w:rtl/>
        </w:rPr>
        <w:t>מר שמואל רוטמן - ממלא מקום וסגן ראש העיר יהוד</w:t>
      </w:r>
      <w:r w:rsidR="001E2274">
        <w:rPr>
          <w:rFonts w:hint="cs"/>
          <w:caps/>
          <w:sz w:val="24"/>
          <w:szCs w:val="24"/>
          <w:u w:val="single"/>
          <w:rtl/>
        </w:rPr>
        <w:t>:</w:t>
      </w:r>
    </w:p>
    <w:p w14:paraId="557CD29F" w14:textId="5A69CA1F" w:rsidR="001E2274" w:rsidRDefault="001F7708" w:rsidP="001F7708">
      <w:pPr>
        <w:rPr>
          <w:b w:val="0"/>
          <w:bCs w:val="0"/>
          <w:caps/>
          <w:sz w:val="24"/>
          <w:szCs w:val="24"/>
          <w:rtl/>
        </w:rPr>
      </w:pPr>
      <w:r>
        <w:rPr>
          <w:rFonts w:hint="cs"/>
          <w:b w:val="0"/>
          <w:bCs w:val="0"/>
          <w:caps/>
          <w:sz w:val="24"/>
          <w:szCs w:val="24"/>
          <w:rtl/>
        </w:rPr>
        <w:t>זה מוסכם זה מוסכם</w:t>
      </w:r>
    </w:p>
    <w:p w14:paraId="4E1E8D8D" w14:textId="77777777" w:rsidR="001E2274" w:rsidRDefault="001E2274" w:rsidP="001F7708">
      <w:pPr>
        <w:rPr>
          <w:b w:val="0"/>
          <w:bCs w:val="0"/>
          <w:caps/>
          <w:sz w:val="24"/>
          <w:szCs w:val="24"/>
          <w:rtl/>
        </w:rPr>
      </w:pPr>
    </w:p>
    <w:p w14:paraId="5D4DDF35" w14:textId="77777777" w:rsidR="001E2274" w:rsidRDefault="00D17364" w:rsidP="001F7708">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0625696E" w14:textId="55F619F0" w:rsidR="001E2274" w:rsidRDefault="001F7708" w:rsidP="001F7708">
      <w:pPr>
        <w:rPr>
          <w:b w:val="0"/>
          <w:bCs w:val="0"/>
          <w:caps/>
          <w:sz w:val="24"/>
          <w:szCs w:val="24"/>
          <w:rtl/>
        </w:rPr>
      </w:pPr>
      <w:r>
        <w:rPr>
          <w:rFonts w:hint="cs"/>
          <w:b w:val="0"/>
          <w:bCs w:val="0"/>
          <w:caps/>
          <w:sz w:val="24"/>
          <w:szCs w:val="24"/>
          <w:rtl/>
        </w:rPr>
        <w:t xml:space="preserve">רגע שניה סליחה </w:t>
      </w:r>
    </w:p>
    <w:p w14:paraId="052931F8" w14:textId="77777777" w:rsidR="001E2274" w:rsidRDefault="001E2274" w:rsidP="001F7708">
      <w:pPr>
        <w:rPr>
          <w:b w:val="0"/>
          <w:bCs w:val="0"/>
          <w:caps/>
          <w:sz w:val="24"/>
          <w:szCs w:val="24"/>
          <w:rtl/>
        </w:rPr>
      </w:pPr>
    </w:p>
    <w:p w14:paraId="2A02AF52" w14:textId="77777777" w:rsidR="001E2274" w:rsidRDefault="00D70D61" w:rsidP="001F7708">
      <w:pPr>
        <w:rPr>
          <w:caps/>
          <w:sz w:val="24"/>
          <w:szCs w:val="24"/>
          <w:u w:val="single"/>
          <w:rtl/>
        </w:rPr>
      </w:pPr>
      <w:r w:rsidRPr="00D70D61">
        <w:rPr>
          <w:rFonts w:hint="cs"/>
          <w:caps/>
          <w:sz w:val="24"/>
          <w:szCs w:val="24"/>
          <w:u w:val="single"/>
          <w:rtl/>
        </w:rPr>
        <w:t>מר שמואל רוטמן - ממלא מקום וסגן ראש העיר יהוד</w:t>
      </w:r>
      <w:r w:rsidR="001E2274">
        <w:rPr>
          <w:rFonts w:hint="cs"/>
          <w:caps/>
          <w:sz w:val="24"/>
          <w:szCs w:val="24"/>
          <w:u w:val="single"/>
          <w:rtl/>
        </w:rPr>
        <w:t>:</w:t>
      </w:r>
    </w:p>
    <w:p w14:paraId="64C0AAF2" w14:textId="0F78D7FD" w:rsidR="001E2274" w:rsidRDefault="001F7708" w:rsidP="001F7708">
      <w:pPr>
        <w:rPr>
          <w:b w:val="0"/>
          <w:bCs w:val="0"/>
          <w:caps/>
          <w:sz w:val="24"/>
          <w:szCs w:val="24"/>
          <w:rtl/>
        </w:rPr>
      </w:pPr>
      <w:r>
        <w:rPr>
          <w:rFonts w:hint="cs"/>
          <w:b w:val="0"/>
          <w:bCs w:val="0"/>
          <w:caps/>
          <w:sz w:val="24"/>
          <w:szCs w:val="24"/>
          <w:rtl/>
        </w:rPr>
        <w:t xml:space="preserve">זה ברור </w:t>
      </w:r>
    </w:p>
    <w:p w14:paraId="186E9F1C" w14:textId="77777777" w:rsidR="001E2274" w:rsidRDefault="001E2274" w:rsidP="001F7708">
      <w:pPr>
        <w:rPr>
          <w:b w:val="0"/>
          <w:bCs w:val="0"/>
          <w:caps/>
          <w:sz w:val="24"/>
          <w:szCs w:val="24"/>
          <w:rtl/>
        </w:rPr>
      </w:pPr>
    </w:p>
    <w:p w14:paraId="35AD5CD6" w14:textId="77777777" w:rsidR="001E2274" w:rsidRDefault="00D17364" w:rsidP="001F7708">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0BEB8E66" w14:textId="440CAF49" w:rsidR="001E2274" w:rsidRDefault="001F7708" w:rsidP="001F7708">
      <w:pPr>
        <w:rPr>
          <w:b w:val="0"/>
          <w:bCs w:val="0"/>
          <w:caps/>
          <w:sz w:val="24"/>
          <w:szCs w:val="24"/>
          <w:rtl/>
        </w:rPr>
      </w:pPr>
      <w:r>
        <w:rPr>
          <w:rFonts w:hint="cs"/>
          <w:b w:val="0"/>
          <w:bCs w:val="0"/>
          <w:caps/>
          <w:sz w:val="24"/>
          <w:szCs w:val="24"/>
          <w:rtl/>
        </w:rPr>
        <w:t>בואו בואו אנחנו חייבים להתחיל להתכנס בסדר? כשאומרים צפיפות בדרך כלל מי שמכתיב את הצפיפות את ה, את ה, את ה, ממוצע זה הוועדה המחוזית, אנחנו לא רוצים לייצר בתי אבות שכל הדירות שם ... מאה ומאה שמונים ומאה, אנחנו רוצים שיהיה מגוון שיהיה מגוון של של של דירות. שישים</w:t>
      </w:r>
      <w:r w:rsidR="000F703D">
        <w:rPr>
          <w:rFonts w:hint="cs"/>
          <w:b w:val="0"/>
          <w:bCs w:val="0"/>
          <w:caps/>
          <w:sz w:val="24"/>
          <w:szCs w:val="24"/>
          <w:rtl/>
        </w:rPr>
        <w:t xml:space="preserve"> </w:t>
      </w:r>
      <w:r>
        <w:rPr>
          <w:rFonts w:hint="cs"/>
          <w:b w:val="0"/>
          <w:bCs w:val="0"/>
          <w:caps/>
          <w:sz w:val="24"/>
          <w:szCs w:val="24"/>
          <w:rtl/>
        </w:rPr>
        <w:t>... אנחנו אנחנו אישרנו ב, במודיעין</w:t>
      </w:r>
      <w:r w:rsidR="000F703D">
        <w:rPr>
          <w:rFonts w:hint="cs"/>
          <w:b w:val="0"/>
          <w:bCs w:val="0"/>
          <w:caps/>
          <w:sz w:val="24"/>
          <w:szCs w:val="24"/>
          <w:rtl/>
        </w:rPr>
        <w:t xml:space="preserve"> </w:t>
      </w:r>
      <w:r>
        <w:rPr>
          <w:rFonts w:hint="cs"/>
          <w:b w:val="0"/>
          <w:bCs w:val="0"/>
          <w:caps/>
          <w:sz w:val="24"/>
          <w:szCs w:val="24"/>
          <w:rtl/>
        </w:rPr>
        <w:t xml:space="preserve">... בשוהם שישים וחמש </w:t>
      </w:r>
    </w:p>
    <w:p w14:paraId="66DAA87F" w14:textId="77777777" w:rsidR="001E2274" w:rsidRDefault="001E2274" w:rsidP="001F7708">
      <w:pPr>
        <w:rPr>
          <w:b w:val="0"/>
          <w:bCs w:val="0"/>
          <w:caps/>
          <w:sz w:val="24"/>
          <w:szCs w:val="24"/>
          <w:rtl/>
        </w:rPr>
      </w:pPr>
    </w:p>
    <w:p w14:paraId="6896E0DF" w14:textId="77777777" w:rsidR="001E2274" w:rsidRDefault="003361D4" w:rsidP="001F7708">
      <w:pPr>
        <w:rPr>
          <w:caps/>
          <w:sz w:val="24"/>
          <w:szCs w:val="24"/>
          <w:u w:val="single"/>
          <w:rtl/>
        </w:rPr>
      </w:pPr>
      <w:r w:rsidRPr="003361D4">
        <w:rPr>
          <w:rFonts w:hint="cs"/>
          <w:caps/>
          <w:sz w:val="24"/>
          <w:szCs w:val="24"/>
          <w:u w:val="single"/>
          <w:rtl/>
        </w:rPr>
        <w:t>עורך דין ניצן בן ארויה - יועץ משפטי לוועדה המחוזית</w:t>
      </w:r>
      <w:r w:rsidR="001E2274">
        <w:rPr>
          <w:rFonts w:hint="cs"/>
          <w:caps/>
          <w:sz w:val="24"/>
          <w:szCs w:val="24"/>
          <w:u w:val="single"/>
          <w:rtl/>
        </w:rPr>
        <w:t>:</w:t>
      </w:r>
    </w:p>
    <w:p w14:paraId="6B2A520F" w14:textId="56CF44FF" w:rsidR="001E2274" w:rsidRDefault="001F7708" w:rsidP="001F7708">
      <w:pPr>
        <w:rPr>
          <w:b w:val="0"/>
          <w:bCs w:val="0"/>
          <w:caps/>
          <w:sz w:val="24"/>
          <w:szCs w:val="24"/>
          <w:rtl/>
        </w:rPr>
      </w:pPr>
      <w:r>
        <w:rPr>
          <w:rFonts w:hint="cs"/>
          <w:b w:val="0"/>
          <w:bCs w:val="0"/>
          <w:caps/>
          <w:sz w:val="24"/>
          <w:szCs w:val="24"/>
          <w:rtl/>
        </w:rPr>
        <w:t>גודל</w:t>
      </w:r>
      <w:r w:rsidR="000F703D">
        <w:rPr>
          <w:rFonts w:hint="cs"/>
          <w:b w:val="0"/>
          <w:bCs w:val="0"/>
          <w:caps/>
          <w:sz w:val="24"/>
          <w:szCs w:val="24"/>
          <w:rtl/>
        </w:rPr>
        <w:t xml:space="preserve"> </w:t>
      </w:r>
      <w:r>
        <w:rPr>
          <w:rFonts w:hint="cs"/>
          <w:b w:val="0"/>
          <w:bCs w:val="0"/>
          <w:caps/>
          <w:sz w:val="24"/>
          <w:szCs w:val="24"/>
          <w:rtl/>
        </w:rPr>
        <w:t>... של יחידה?</w:t>
      </w:r>
    </w:p>
    <w:p w14:paraId="6D7EFA3C" w14:textId="77777777" w:rsidR="001E2274" w:rsidRDefault="001E2274" w:rsidP="001F7708">
      <w:pPr>
        <w:rPr>
          <w:b w:val="0"/>
          <w:bCs w:val="0"/>
          <w:caps/>
          <w:sz w:val="24"/>
          <w:szCs w:val="24"/>
          <w:rtl/>
        </w:rPr>
      </w:pPr>
    </w:p>
    <w:p w14:paraId="7E87A739" w14:textId="77777777" w:rsidR="001E2274" w:rsidRDefault="00D17364" w:rsidP="001F7708">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75D0A679" w14:textId="7F3DBCF9" w:rsidR="001E2274" w:rsidRDefault="001F7708" w:rsidP="001F7708">
      <w:pPr>
        <w:rPr>
          <w:b w:val="0"/>
          <w:bCs w:val="0"/>
          <w:caps/>
          <w:sz w:val="24"/>
          <w:szCs w:val="24"/>
          <w:rtl/>
        </w:rPr>
      </w:pPr>
      <w:r>
        <w:rPr>
          <w:rFonts w:hint="cs"/>
          <w:b w:val="0"/>
          <w:bCs w:val="0"/>
          <w:caps/>
          <w:sz w:val="24"/>
          <w:szCs w:val="24"/>
          <w:rtl/>
        </w:rPr>
        <w:t xml:space="preserve">לא, ממוצע </w:t>
      </w:r>
    </w:p>
    <w:p w14:paraId="3B52B16E" w14:textId="77777777" w:rsidR="001E2274" w:rsidRDefault="001E2274" w:rsidP="001F7708">
      <w:pPr>
        <w:rPr>
          <w:b w:val="0"/>
          <w:bCs w:val="0"/>
          <w:caps/>
          <w:sz w:val="24"/>
          <w:szCs w:val="24"/>
          <w:rtl/>
        </w:rPr>
      </w:pPr>
    </w:p>
    <w:p w14:paraId="38D6A539" w14:textId="77777777" w:rsidR="001E2274" w:rsidRDefault="003361D4" w:rsidP="001F7708">
      <w:pPr>
        <w:rPr>
          <w:caps/>
          <w:sz w:val="24"/>
          <w:szCs w:val="24"/>
          <w:u w:val="single"/>
          <w:rtl/>
        </w:rPr>
      </w:pPr>
      <w:r w:rsidRPr="003361D4">
        <w:rPr>
          <w:rFonts w:hint="cs"/>
          <w:caps/>
          <w:sz w:val="24"/>
          <w:szCs w:val="24"/>
          <w:u w:val="single"/>
          <w:rtl/>
        </w:rPr>
        <w:t>עורך דין ניצן בן ארויה - יועץ משפטי לוועדה המחוזית</w:t>
      </w:r>
      <w:r w:rsidR="001E2274">
        <w:rPr>
          <w:rFonts w:hint="cs"/>
          <w:caps/>
          <w:sz w:val="24"/>
          <w:szCs w:val="24"/>
          <w:u w:val="single"/>
          <w:rtl/>
        </w:rPr>
        <w:t>:</w:t>
      </w:r>
    </w:p>
    <w:p w14:paraId="73BAC41E" w14:textId="35271ED5" w:rsidR="001E2274" w:rsidRDefault="001F7708" w:rsidP="001F7708">
      <w:pPr>
        <w:rPr>
          <w:b w:val="0"/>
          <w:bCs w:val="0"/>
          <w:caps/>
          <w:sz w:val="24"/>
          <w:szCs w:val="24"/>
          <w:rtl/>
        </w:rPr>
      </w:pPr>
      <w:r>
        <w:rPr>
          <w:rFonts w:hint="cs"/>
          <w:b w:val="0"/>
          <w:bCs w:val="0"/>
          <w:caps/>
          <w:sz w:val="24"/>
          <w:szCs w:val="24"/>
          <w:rtl/>
        </w:rPr>
        <w:t xml:space="preserve">אה אוקיי </w:t>
      </w:r>
    </w:p>
    <w:p w14:paraId="6E6D9682" w14:textId="77777777" w:rsidR="001E2274" w:rsidRDefault="001E2274" w:rsidP="001F7708">
      <w:pPr>
        <w:rPr>
          <w:b w:val="0"/>
          <w:bCs w:val="0"/>
          <w:caps/>
          <w:sz w:val="24"/>
          <w:szCs w:val="24"/>
          <w:rtl/>
        </w:rPr>
      </w:pPr>
    </w:p>
    <w:p w14:paraId="53903C97" w14:textId="77777777" w:rsidR="001E2274" w:rsidRDefault="00D17364" w:rsidP="001F7708">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6B38D4CF" w14:textId="1D8D5F5D" w:rsidR="001E2274" w:rsidRDefault="001F7708" w:rsidP="001F7708">
      <w:pPr>
        <w:rPr>
          <w:b w:val="0"/>
          <w:bCs w:val="0"/>
          <w:caps/>
          <w:sz w:val="24"/>
          <w:szCs w:val="24"/>
          <w:rtl/>
        </w:rPr>
      </w:pPr>
      <w:r>
        <w:rPr>
          <w:rFonts w:hint="cs"/>
          <w:b w:val="0"/>
          <w:bCs w:val="0"/>
          <w:caps/>
          <w:sz w:val="24"/>
          <w:szCs w:val="24"/>
          <w:rtl/>
        </w:rPr>
        <w:t xml:space="preserve">ממוצע ממוצע של שישים וחמש אוקיי, בהתחלה היה שישים והיזם אמר זה קטן מדי העלינו את זה לשישים וחמש, </w:t>
      </w:r>
    </w:p>
    <w:p w14:paraId="7D33F95A" w14:textId="77777777" w:rsidR="001E2274" w:rsidRDefault="001E2274" w:rsidP="001F7708">
      <w:pPr>
        <w:rPr>
          <w:b w:val="0"/>
          <w:bCs w:val="0"/>
          <w:caps/>
          <w:sz w:val="24"/>
          <w:szCs w:val="24"/>
          <w:rtl/>
        </w:rPr>
      </w:pPr>
    </w:p>
    <w:p w14:paraId="173651E6" w14:textId="77777777" w:rsidR="001E2274" w:rsidRDefault="004F5DC4" w:rsidP="001F7708">
      <w:pPr>
        <w:rPr>
          <w:caps/>
          <w:sz w:val="24"/>
          <w:szCs w:val="24"/>
          <w:u w:val="single"/>
          <w:rtl/>
        </w:rPr>
      </w:pPr>
      <w:r w:rsidRPr="004F5DC4">
        <w:rPr>
          <w:rFonts w:hint="cs"/>
          <w:caps/>
          <w:sz w:val="24"/>
          <w:szCs w:val="24"/>
          <w:u w:val="single"/>
          <w:rtl/>
        </w:rPr>
        <w:t>עורך דין ארז שפירא - יועץ משפטי מטעם יהוד מונוסון</w:t>
      </w:r>
      <w:r w:rsidR="001E2274">
        <w:rPr>
          <w:rFonts w:hint="cs"/>
          <w:caps/>
          <w:sz w:val="24"/>
          <w:szCs w:val="24"/>
          <w:u w:val="single"/>
          <w:rtl/>
        </w:rPr>
        <w:t>:</w:t>
      </w:r>
    </w:p>
    <w:p w14:paraId="273046F2" w14:textId="5F714379" w:rsidR="001E2274" w:rsidRDefault="0085689C" w:rsidP="001F7708">
      <w:pPr>
        <w:rPr>
          <w:b w:val="0"/>
          <w:bCs w:val="0"/>
          <w:caps/>
          <w:sz w:val="24"/>
          <w:szCs w:val="24"/>
          <w:rtl/>
        </w:rPr>
      </w:pPr>
      <w:r>
        <w:rPr>
          <w:rFonts w:hint="cs"/>
          <w:b w:val="0"/>
          <w:bCs w:val="0"/>
          <w:caps/>
          <w:sz w:val="24"/>
          <w:szCs w:val="24"/>
          <w:rtl/>
        </w:rPr>
        <w:t>אבל אבל מיכה זה זה דיון מתמטי</w:t>
      </w:r>
    </w:p>
    <w:p w14:paraId="4DF1E2E9" w14:textId="77777777" w:rsidR="001E2274" w:rsidRDefault="001E2274" w:rsidP="001F7708">
      <w:pPr>
        <w:rPr>
          <w:b w:val="0"/>
          <w:bCs w:val="0"/>
          <w:caps/>
          <w:sz w:val="24"/>
          <w:szCs w:val="24"/>
          <w:rtl/>
        </w:rPr>
      </w:pPr>
    </w:p>
    <w:p w14:paraId="4183345C" w14:textId="77777777" w:rsidR="001E2274" w:rsidRDefault="00D70D61" w:rsidP="001F7708">
      <w:pPr>
        <w:rPr>
          <w:caps/>
          <w:sz w:val="24"/>
          <w:szCs w:val="24"/>
          <w:u w:val="single"/>
          <w:rtl/>
        </w:rPr>
      </w:pPr>
      <w:r w:rsidRPr="00D70D61">
        <w:rPr>
          <w:rFonts w:hint="cs"/>
          <w:caps/>
          <w:sz w:val="24"/>
          <w:szCs w:val="24"/>
          <w:u w:val="single"/>
          <w:rtl/>
        </w:rPr>
        <w:t>מר שמואל רוטמן - ממלא מקום וסגן ראש העיר יהוד</w:t>
      </w:r>
      <w:r w:rsidR="001E2274">
        <w:rPr>
          <w:rFonts w:hint="cs"/>
          <w:caps/>
          <w:sz w:val="24"/>
          <w:szCs w:val="24"/>
          <w:u w:val="single"/>
          <w:rtl/>
        </w:rPr>
        <w:t>:</w:t>
      </w:r>
    </w:p>
    <w:p w14:paraId="46343C89" w14:textId="19F0AF56" w:rsidR="001E2274" w:rsidRDefault="0085689C" w:rsidP="001F7708">
      <w:pPr>
        <w:rPr>
          <w:b w:val="0"/>
          <w:bCs w:val="0"/>
          <w:caps/>
          <w:sz w:val="24"/>
          <w:szCs w:val="24"/>
          <w:rtl/>
        </w:rPr>
      </w:pPr>
      <w:r>
        <w:rPr>
          <w:rFonts w:hint="cs"/>
          <w:b w:val="0"/>
          <w:bCs w:val="0"/>
          <w:caps/>
          <w:sz w:val="24"/>
          <w:szCs w:val="24"/>
          <w:rtl/>
        </w:rPr>
        <w:t xml:space="preserve">נכון </w:t>
      </w:r>
    </w:p>
    <w:p w14:paraId="539AF02A" w14:textId="77777777" w:rsidR="001E2274" w:rsidRDefault="001E2274" w:rsidP="001F7708">
      <w:pPr>
        <w:rPr>
          <w:b w:val="0"/>
          <w:bCs w:val="0"/>
          <w:caps/>
          <w:sz w:val="24"/>
          <w:szCs w:val="24"/>
          <w:rtl/>
        </w:rPr>
      </w:pPr>
    </w:p>
    <w:p w14:paraId="7EF3E2D0" w14:textId="77777777" w:rsidR="001E2274" w:rsidRDefault="004F5DC4" w:rsidP="001F7708">
      <w:pPr>
        <w:rPr>
          <w:caps/>
          <w:sz w:val="24"/>
          <w:szCs w:val="24"/>
          <w:u w:val="single"/>
          <w:rtl/>
        </w:rPr>
      </w:pPr>
      <w:r w:rsidRPr="004F5DC4">
        <w:rPr>
          <w:rFonts w:hint="cs"/>
          <w:caps/>
          <w:sz w:val="24"/>
          <w:szCs w:val="24"/>
          <w:u w:val="single"/>
          <w:rtl/>
        </w:rPr>
        <w:t>עורך דין ארז שפירא - יועץ משפטי מטעם יהוד מונוסון</w:t>
      </w:r>
      <w:r w:rsidR="001E2274">
        <w:rPr>
          <w:rFonts w:hint="cs"/>
          <w:caps/>
          <w:sz w:val="24"/>
          <w:szCs w:val="24"/>
          <w:u w:val="single"/>
          <w:rtl/>
        </w:rPr>
        <w:t>:</w:t>
      </w:r>
    </w:p>
    <w:p w14:paraId="3AC1E25E" w14:textId="617C7726" w:rsidR="001E2274" w:rsidRDefault="0085689C" w:rsidP="001F7708">
      <w:pPr>
        <w:rPr>
          <w:b w:val="0"/>
          <w:bCs w:val="0"/>
          <w:caps/>
          <w:sz w:val="24"/>
          <w:szCs w:val="24"/>
          <w:rtl/>
        </w:rPr>
      </w:pPr>
      <w:r>
        <w:rPr>
          <w:rFonts w:hint="cs"/>
          <w:b w:val="0"/>
          <w:bCs w:val="0"/>
          <w:caps/>
          <w:sz w:val="24"/>
          <w:szCs w:val="24"/>
          <w:rtl/>
        </w:rPr>
        <w:t xml:space="preserve">אתם לא עושים דיון תכנוני </w:t>
      </w:r>
    </w:p>
    <w:p w14:paraId="79FC6E32" w14:textId="77777777" w:rsidR="001E2274" w:rsidRDefault="001E2274" w:rsidP="001F7708">
      <w:pPr>
        <w:rPr>
          <w:b w:val="0"/>
          <w:bCs w:val="0"/>
          <w:caps/>
          <w:sz w:val="24"/>
          <w:szCs w:val="24"/>
          <w:rtl/>
        </w:rPr>
      </w:pPr>
    </w:p>
    <w:p w14:paraId="6269DC76" w14:textId="77777777" w:rsidR="001E2274" w:rsidRDefault="00D70D61" w:rsidP="001F7708">
      <w:pPr>
        <w:rPr>
          <w:caps/>
          <w:sz w:val="24"/>
          <w:szCs w:val="24"/>
          <w:u w:val="single"/>
          <w:rtl/>
        </w:rPr>
      </w:pPr>
      <w:r w:rsidRPr="00D70D61">
        <w:rPr>
          <w:rFonts w:hint="cs"/>
          <w:caps/>
          <w:sz w:val="24"/>
          <w:szCs w:val="24"/>
          <w:u w:val="single"/>
          <w:rtl/>
        </w:rPr>
        <w:t>מר שמואל רוטמן - ממלא מקום וסגן ראש העיר יהוד</w:t>
      </w:r>
      <w:r w:rsidR="001E2274">
        <w:rPr>
          <w:rFonts w:hint="cs"/>
          <w:caps/>
          <w:sz w:val="24"/>
          <w:szCs w:val="24"/>
          <w:u w:val="single"/>
          <w:rtl/>
        </w:rPr>
        <w:t>:</w:t>
      </w:r>
    </w:p>
    <w:p w14:paraId="718BB1ED" w14:textId="6D5148FC" w:rsidR="001E2274" w:rsidRDefault="0085689C" w:rsidP="001F7708">
      <w:pPr>
        <w:rPr>
          <w:b w:val="0"/>
          <w:bCs w:val="0"/>
          <w:caps/>
          <w:sz w:val="24"/>
          <w:szCs w:val="24"/>
          <w:rtl/>
        </w:rPr>
      </w:pPr>
      <w:r>
        <w:rPr>
          <w:rFonts w:hint="cs"/>
          <w:b w:val="0"/>
          <w:bCs w:val="0"/>
          <w:caps/>
          <w:sz w:val="24"/>
          <w:szCs w:val="24"/>
          <w:rtl/>
        </w:rPr>
        <w:t xml:space="preserve">נכון </w:t>
      </w:r>
    </w:p>
    <w:p w14:paraId="641C666E" w14:textId="77777777" w:rsidR="001E2274" w:rsidRDefault="001E2274" w:rsidP="001F7708">
      <w:pPr>
        <w:rPr>
          <w:b w:val="0"/>
          <w:bCs w:val="0"/>
          <w:caps/>
          <w:sz w:val="24"/>
          <w:szCs w:val="24"/>
          <w:rtl/>
        </w:rPr>
      </w:pPr>
    </w:p>
    <w:p w14:paraId="1231E4CD" w14:textId="77777777" w:rsidR="001E2274" w:rsidRDefault="004F5DC4" w:rsidP="001F7708">
      <w:pPr>
        <w:rPr>
          <w:caps/>
          <w:sz w:val="24"/>
          <w:szCs w:val="24"/>
          <w:u w:val="single"/>
          <w:rtl/>
        </w:rPr>
      </w:pPr>
      <w:r w:rsidRPr="004F5DC4">
        <w:rPr>
          <w:rFonts w:hint="cs"/>
          <w:caps/>
          <w:sz w:val="24"/>
          <w:szCs w:val="24"/>
          <w:u w:val="single"/>
          <w:rtl/>
        </w:rPr>
        <w:t>עורך דין ארז שפירא - יועץ משפטי מטעם יהוד מונוסון</w:t>
      </w:r>
      <w:r w:rsidR="001E2274">
        <w:rPr>
          <w:rFonts w:hint="cs"/>
          <w:caps/>
          <w:sz w:val="24"/>
          <w:szCs w:val="24"/>
          <w:u w:val="single"/>
          <w:rtl/>
        </w:rPr>
        <w:t>:</w:t>
      </w:r>
    </w:p>
    <w:p w14:paraId="2C9F6881" w14:textId="123B90E2" w:rsidR="001E2274" w:rsidRDefault="0085689C" w:rsidP="001F7708">
      <w:pPr>
        <w:rPr>
          <w:b w:val="0"/>
          <w:bCs w:val="0"/>
          <w:caps/>
          <w:sz w:val="24"/>
          <w:szCs w:val="24"/>
          <w:rtl/>
        </w:rPr>
      </w:pPr>
      <w:r>
        <w:rPr>
          <w:rFonts w:hint="cs"/>
          <w:b w:val="0"/>
          <w:bCs w:val="0"/>
          <w:caps/>
          <w:sz w:val="24"/>
          <w:szCs w:val="24"/>
          <w:rtl/>
        </w:rPr>
        <w:t xml:space="preserve">אני אני אסביר את הכוונה שלי </w:t>
      </w:r>
    </w:p>
    <w:p w14:paraId="309263F3" w14:textId="77777777" w:rsidR="001E2274" w:rsidRDefault="001E2274" w:rsidP="001F7708">
      <w:pPr>
        <w:rPr>
          <w:b w:val="0"/>
          <w:bCs w:val="0"/>
          <w:caps/>
          <w:sz w:val="24"/>
          <w:szCs w:val="24"/>
          <w:rtl/>
        </w:rPr>
      </w:pPr>
    </w:p>
    <w:p w14:paraId="29C8B761" w14:textId="77777777" w:rsidR="001E2274" w:rsidRDefault="00D17364" w:rsidP="001F7708">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421F9E24" w14:textId="1F2356E1" w:rsidR="001E2274" w:rsidRDefault="0085689C" w:rsidP="001F7708">
      <w:pPr>
        <w:rPr>
          <w:b w:val="0"/>
          <w:bCs w:val="0"/>
          <w:caps/>
          <w:sz w:val="24"/>
          <w:szCs w:val="24"/>
          <w:rtl/>
        </w:rPr>
      </w:pPr>
      <w:r>
        <w:rPr>
          <w:rFonts w:hint="cs"/>
          <w:b w:val="0"/>
          <w:bCs w:val="0"/>
          <w:caps/>
          <w:sz w:val="24"/>
          <w:szCs w:val="24"/>
          <w:rtl/>
        </w:rPr>
        <w:t>כן</w:t>
      </w:r>
    </w:p>
    <w:p w14:paraId="7B1140E2" w14:textId="77777777" w:rsidR="001E2274" w:rsidRDefault="001E2274" w:rsidP="001F7708">
      <w:pPr>
        <w:rPr>
          <w:b w:val="0"/>
          <w:bCs w:val="0"/>
          <w:caps/>
          <w:sz w:val="24"/>
          <w:szCs w:val="24"/>
          <w:rtl/>
        </w:rPr>
      </w:pPr>
    </w:p>
    <w:p w14:paraId="06543166" w14:textId="77777777" w:rsidR="001E2274" w:rsidRDefault="004F5DC4" w:rsidP="001F7708">
      <w:pPr>
        <w:rPr>
          <w:caps/>
          <w:sz w:val="24"/>
          <w:szCs w:val="24"/>
          <w:u w:val="single"/>
          <w:rtl/>
        </w:rPr>
      </w:pPr>
      <w:r w:rsidRPr="004F5DC4">
        <w:rPr>
          <w:rFonts w:hint="cs"/>
          <w:caps/>
          <w:sz w:val="24"/>
          <w:szCs w:val="24"/>
          <w:u w:val="single"/>
          <w:rtl/>
        </w:rPr>
        <w:t>עורך דין ארז שפירא - יועץ משפטי מטעם יהוד מונוסון</w:t>
      </w:r>
      <w:r w:rsidR="001E2274">
        <w:rPr>
          <w:rFonts w:hint="cs"/>
          <w:caps/>
          <w:sz w:val="24"/>
          <w:szCs w:val="24"/>
          <w:u w:val="single"/>
          <w:rtl/>
        </w:rPr>
        <w:t>:</w:t>
      </w:r>
    </w:p>
    <w:p w14:paraId="606AE912" w14:textId="142FBC36" w:rsidR="001E2274" w:rsidRDefault="0085689C" w:rsidP="001F7708">
      <w:pPr>
        <w:rPr>
          <w:b w:val="0"/>
          <w:bCs w:val="0"/>
          <w:caps/>
          <w:sz w:val="24"/>
          <w:szCs w:val="24"/>
          <w:rtl/>
        </w:rPr>
      </w:pPr>
      <w:r>
        <w:rPr>
          <w:rFonts w:hint="cs"/>
          <w:b w:val="0"/>
          <w:bCs w:val="0"/>
          <w:caps/>
          <w:sz w:val="24"/>
          <w:szCs w:val="24"/>
          <w:rtl/>
        </w:rPr>
        <w:t xml:space="preserve">תראה בסוף הדיון הוא דיון של תכנוני ואי אפשר להתעלם מכך שהמגרש הזה הוא מגרש קטן במיוחד ולא מוצלח במיוחד, לא במיקום שלו ברחבי העיר לא ב, מבחינת העובדה לא בנגישות הקיימת שלו, לא ב, בעובדה שהוא מוקף שצפים אני זוכר שאנחנו מדברים על חלופה שלגישתכם החלופה היא חלופה אחרת. אבל בסופו של דבר הזה, </w:t>
      </w:r>
      <w:r w:rsidR="006D658E">
        <w:rPr>
          <w:rFonts w:hint="cs"/>
          <w:b w:val="0"/>
          <w:bCs w:val="0"/>
          <w:caps/>
          <w:sz w:val="24"/>
          <w:szCs w:val="24"/>
          <w:rtl/>
        </w:rPr>
        <w:t>המגרש עצמו הוא מגרש מוגבל אז אם אנחנו דנים על צפיפות או על זכויות בנייה אז צריך להתייחס אל זה לא רק במספרים המוחלטים</w:t>
      </w:r>
    </w:p>
    <w:p w14:paraId="5FF3159C" w14:textId="77777777" w:rsidR="001E2274" w:rsidRDefault="001E2274" w:rsidP="001F7708">
      <w:pPr>
        <w:rPr>
          <w:b w:val="0"/>
          <w:bCs w:val="0"/>
          <w:caps/>
          <w:sz w:val="24"/>
          <w:szCs w:val="24"/>
          <w:rtl/>
        </w:rPr>
      </w:pPr>
    </w:p>
    <w:p w14:paraId="485A9657" w14:textId="77777777" w:rsidR="001E2274" w:rsidRDefault="00D70D61" w:rsidP="001F7708">
      <w:pPr>
        <w:rPr>
          <w:caps/>
          <w:sz w:val="24"/>
          <w:szCs w:val="24"/>
          <w:u w:val="single"/>
          <w:rtl/>
        </w:rPr>
      </w:pPr>
      <w:r w:rsidRPr="00D70D61">
        <w:rPr>
          <w:rFonts w:hint="cs"/>
          <w:caps/>
          <w:sz w:val="24"/>
          <w:szCs w:val="24"/>
          <w:u w:val="single"/>
          <w:rtl/>
        </w:rPr>
        <w:lastRenderedPageBreak/>
        <w:t>מר שמואל רוטמן - ממלא מקום וסגן ראש העיר יהוד</w:t>
      </w:r>
      <w:r w:rsidR="001E2274">
        <w:rPr>
          <w:rFonts w:hint="cs"/>
          <w:caps/>
          <w:sz w:val="24"/>
          <w:szCs w:val="24"/>
          <w:u w:val="single"/>
          <w:rtl/>
        </w:rPr>
        <w:t>:</w:t>
      </w:r>
    </w:p>
    <w:p w14:paraId="424A1D58" w14:textId="66F7B7FF" w:rsidR="001E2274" w:rsidRDefault="006D658E" w:rsidP="001F7708">
      <w:pPr>
        <w:rPr>
          <w:b w:val="0"/>
          <w:bCs w:val="0"/>
          <w:caps/>
          <w:sz w:val="24"/>
          <w:szCs w:val="24"/>
          <w:rtl/>
        </w:rPr>
      </w:pPr>
      <w:r>
        <w:rPr>
          <w:rFonts w:hint="cs"/>
          <w:b w:val="0"/>
          <w:bCs w:val="0"/>
          <w:caps/>
          <w:sz w:val="24"/>
          <w:szCs w:val="24"/>
          <w:rtl/>
        </w:rPr>
        <w:t xml:space="preserve">נכון </w:t>
      </w:r>
    </w:p>
    <w:p w14:paraId="0B90F717" w14:textId="77777777" w:rsidR="001E2274" w:rsidRDefault="001E2274" w:rsidP="001F7708">
      <w:pPr>
        <w:rPr>
          <w:b w:val="0"/>
          <w:bCs w:val="0"/>
          <w:caps/>
          <w:sz w:val="24"/>
          <w:szCs w:val="24"/>
          <w:rtl/>
        </w:rPr>
      </w:pPr>
    </w:p>
    <w:p w14:paraId="65CD1BCF" w14:textId="77777777" w:rsidR="001E2274" w:rsidRDefault="004F5DC4" w:rsidP="001F7708">
      <w:pPr>
        <w:rPr>
          <w:caps/>
          <w:sz w:val="24"/>
          <w:szCs w:val="24"/>
          <w:u w:val="single"/>
          <w:rtl/>
        </w:rPr>
      </w:pPr>
      <w:r w:rsidRPr="004F5DC4">
        <w:rPr>
          <w:rFonts w:hint="cs"/>
          <w:caps/>
          <w:sz w:val="24"/>
          <w:szCs w:val="24"/>
          <w:u w:val="single"/>
          <w:rtl/>
        </w:rPr>
        <w:t>עורך דין ארז שפירא - יועץ משפטי מטעם יהוד מונוסון</w:t>
      </w:r>
      <w:r w:rsidR="001E2274">
        <w:rPr>
          <w:rFonts w:hint="cs"/>
          <w:caps/>
          <w:sz w:val="24"/>
          <w:szCs w:val="24"/>
          <w:u w:val="single"/>
          <w:rtl/>
        </w:rPr>
        <w:t>:</w:t>
      </w:r>
    </w:p>
    <w:p w14:paraId="042078CF" w14:textId="5646663D" w:rsidR="001E2274" w:rsidRDefault="006D658E" w:rsidP="001F7708">
      <w:pPr>
        <w:rPr>
          <w:b w:val="0"/>
          <w:bCs w:val="0"/>
          <w:caps/>
          <w:sz w:val="24"/>
          <w:szCs w:val="24"/>
          <w:rtl/>
        </w:rPr>
      </w:pPr>
      <w:r>
        <w:rPr>
          <w:rFonts w:hint="cs"/>
          <w:b w:val="0"/>
          <w:bCs w:val="0"/>
          <w:caps/>
          <w:sz w:val="24"/>
          <w:szCs w:val="24"/>
          <w:rtl/>
        </w:rPr>
        <w:t>אלא גם ב, בהשוואה ל, למגרשים אחרים לדיור מוגן. מגרשים אחרים לדיור מוגן ויש פה (לא ברור) העירייה עשתה, הם באופן מובהק הרבה יותר גדולים מ, מהמגרש הזה. אי אפשר להתעלם מזה,</w:t>
      </w:r>
      <w:r w:rsidR="000F703D">
        <w:rPr>
          <w:rFonts w:hint="cs"/>
          <w:b w:val="0"/>
          <w:bCs w:val="0"/>
          <w:caps/>
          <w:sz w:val="24"/>
          <w:szCs w:val="24"/>
          <w:rtl/>
        </w:rPr>
        <w:t xml:space="preserve"> </w:t>
      </w:r>
      <w:r>
        <w:rPr>
          <w:rFonts w:hint="cs"/>
          <w:b w:val="0"/>
          <w:bCs w:val="0"/>
          <w:caps/>
          <w:sz w:val="24"/>
          <w:szCs w:val="24"/>
          <w:rtl/>
        </w:rPr>
        <w:t>... גם אם רוצים להוסיף זכויות למגרש שאנחנו מבינים שזה מגיע לזכויות בשיעור של כ, אלף אחוז, שזה שיעור חריג, ... צריך להתייחס בשים לב לטיב המגרש. עכשיו וזה זה זה זה בדיוק הבדיקה שלא נעשתה אנחנו חושבים שצריך להיות גם רובד רובד מקדים. בכלל לבוא ולשאול נכון יש מגמה לצופף ולייעל את ה, את השימוש בקרקע היא מוכרת לכולנו אבל היא רק שיקול אחד במגוון שיקולים שהוועדה המחוזית צריכה להביא אותם בחשבון, האם באמת יש צורך ב, בתוספת דיור מוגן ברחבי העיר יהוד ואם כן בכמה. לפי ה, בדיקה שאנחנו עשינו היום על ה, על ה, מדף על התכנון זה רק בהיבטי תכנון יש כ, אלף מאתיים אני זה זה לא המספר המדויק</w:t>
      </w:r>
    </w:p>
    <w:p w14:paraId="5363D2AB" w14:textId="77777777" w:rsidR="001E2274" w:rsidRDefault="001E2274" w:rsidP="001F7708">
      <w:pPr>
        <w:rPr>
          <w:b w:val="0"/>
          <w:bCs w:val="0"/>
          <w:caps/>
          <w:sz w:val="24"/>
          <w:szCs w:val="24"/>
          <w:rtl/>
        </w:rPr>
      </w:pPr>
    </w:p>
    <w:p w14:paraId="7DB83FCD" w14:textId="77777777" w:rsidR="001E2274" w:rsidRDefault="00D70D61" w:rsidP="001F7708">
      <w:pPr>
        <w:rPr>
          <w:caps/>
          <w:sz w:val="24"/>
          <w:szCs w:val="24"/>
          <w:u w:val="single"/>
          <w:rtl/>
        </w:rPr>
      </w:pPr>
      <w:r w:rsidRPr="00D70D61">
        <w:rPr>
          <w:rFonts w:hint="cs"/>
          <w:caps/>
          <w:sz w:val="24"/>
          <w:szCs w:val="24"/>
          <w:u w:val="single"/>
          <w:rtl/>
        </w:rPr>
        <w:t>מר שמואל רוטמן - ממלא מקום וסגן ראש העיר יהוד</w:t>
      </w:r>
      <w:r w:rsidR="001E2274">
        <w:rPr>
          <w:rFonts w:hint="cs"/>
          <w:caps/>
          <w:sz w:val="24"/>
          <w:szCs w:val="24"/>
          <w:u w:val="single"/>
          <w:rtl/>
        </w:rPr>
        <w:t>:</w:t>
      </w:r>
    </w:p>
    <w:p w14:paraId="07CCC76F" w14:textId="08B0B263" w:rsidR="001E2274" w:rsidRDefault="006D658E" w:rsidP="001F7708">
      <w:pPr>
        <w:rPr>
          <w:b w:val="0"/>
          <w:bCs w:val="0"/>
          <w:caps/>
          <w:sz w:val="24"/>
          <w:szCs w:val="24"/>
          <w:rtl/>
        </w:rPr>
      </w:pPr>
      <w:r>
        <w:rPr>
          <w:rFonts w:hint="cs"/>
          <w:b w:val="0"/>
          <w:bCs w:val="0"/>
          <w:caps/>
          <w:sz w:val="24"/>
          <w:szCs w:val="24"/>
          <w:rtl/>
        </w:rPr>
        <w:t xml:space="preserve">רגע שניה </w:t>
      </w:r>
    </w:p>
    <w:p w14:paraId="3795D57F" w14:textId="77777777" w:rsidR="001E2274" w:rsidRDefault="001E2274" w:rsidP="001F7708">
      <w:pPr>
        <w:rPr>
          <w:b w:val="0"/>
          <w:bCs w:val="0"/>
          <w:caps/>
          <w:sz w:val="24"/>
          <w:szCs w:val="24"/>
          <w:rtl/>
        </w:rPr>
      </w:pPr>
    </w:p>
    <w:p w14:paraId="33209DA2" w14:textId="77777777" w:rsidR="001E2274" w:rsidRDefault="004F5DC4" w:rsidP="001F7708">
      <w:pPr>
        <w:rPr>
          <w:caps/>
          <w:sz w:val="24"/>
          <w:szCs w:val="24"/>
          <w:u w:val="single"/>
          <w:rtl/>
        </w:rPr>
      </w:pPr>
      <w:r w:rsidRPr="004F5DC4">
        <w:rPr>
          <w:rFonts w:hint="cs"/>
          <w:caps/>
          <w:sz w:val="24"/>
          <w:szCs w:val="24"/>
          <w:u w:val="single"/>
          <w:rtl/>
        </w:rPr>
        <w:t>עורך דין ארז שפירא - יועץ משפטי מטעם יהוד מונוסון</w:t>
      </w:r>
      <w:r w:rsidR="001E2274">
        <w:rPr>
          <w:rFonts w:hint="cs"/>
          <w:caps/>
          <w:sz w:val="24"/>
          <w:szCs w:val="24"/>
          <w:u w:val="single"/>
          <w:rtl/>
        </w:rPr>
        <w:t>:</w:t>
      </w:r>
    </w:p>
    <w:p w14:paraId="47B5150D" w14:textId="20749263" w:rsidR="001E2274" w:rsidRDefault="006D658E" w:rsidP="001F7708">
      <w:pPr>
        <w:rPr>
          <w:b w:val="0"/>
          <w:bCs w:val="0"/>
          <w:caps/>
          <w:sz w:val="24"/>
          <w:szCs w:val="24"/>
          <w:rtl/>
        </w:rPr>
      </w:pPr>
      <w:r>
        <w:rPr>
          <w:rFonts w:hint="cs"/>
          <w:b w:val="0"/>
          <w:bCs w:val="0"/>
          <w:caps/>
          <w:sz w:val="24"/>
          <w:szCs w:val="24"/>
          <w:rtl/>
        </w:rPr>
        <w:t xml:space="preserve">... כאלף מאתיים </w:t>
      </w:r>
    </w:p>
    <w:p w14:paraId="0A2C27C8" w14:textId="77777777" w:rsidR="001E2274" w:rsidRDefault="001E2274" w:rsidP="001F7708">
      <w:pPr>
        <w:rPr>
          <w:b w:val="0"/>
          <w:bCs w:val="0"/>
          <w:caps/>
          <w:sz w:val="24"/>
          <w:szCs w:val="24"/>
          <w:rtl/>
        </w:rPr>
      </w:pPr>
    </w:p>
    <w:p w14:paraId="52F9FEBA" w14:textId="77777777" w:rsidR="001E2274" w:rsidRDefault="00D70D61" w:rsidP="001F7708">
      <w:pPr>
        <w:rPr>
          <w:caps/>
          <w:sz w:val="24"/>
          <w:szCs w:val="24"/>
          <w:u w:val="single"/>
          <w:rtl/>
        </w:rPr>
      </w:pPr>
      <w:r w:rsidRPr="00D70D61">
        <w:rPr>
          <w:rFonts w:hint="cs"/>
          <w:caps/>
          <w:sz w:val="24"/>
          <w:szCs w:val="24"/>
          <w:u w:val="single"/>
          <w:rtl/>
        </w:rPr>
        <w:t>מר שמואל רוטמן - ממלא מקום וסגן ראש העיר יהוד</w:t>
      </w:r>
      <w:r w:rsidR="001E2274">
        <w:rPr>
          <w:rFonts w:hint="cs"/>
          <w:caps/>
          <w:sz w:val="24"/>
          <w:szCs w:val="24"/>
          <w:u w:val="single"/>
          <w:rtl/>
        </w:rPr>
        <w:t>:</w:t>
      </w:r>
    </w:p>
    <w:p w14:paraId="10C08AAD" w14:textId="054C1623" w:rsidR="001E2274" w:rsidRDefault="006D658E" w:rsidP="001F7708">
      <w:pPr>
        <w:rPr>
          <w:b w:val="0"/>
          <w:bCs w:val="0"/>
          <w:caps/>
          <w:sz w:val="24"/>
          <w:szCs w:val="24"/>
          <w:rtl/>
        </w:rPr>
      </w:pPr>
      <w:r>
        <w:rPr>
          <w:rFonts w:hint="cs"/>
          <w:b w:val="0"/>
          <w:bCs w:val="0"/>
          <w:caps/>
          <w:sz w:val="24"/>
          <w:szCs w:val="24"/>
          <w:rtl/>
        </w:rPr>
        <w:t>כאלף</w:t>
      </w:r>
    </w:p>
    <w:p w14:paraId="5AFED170" w14:textId="77777777" w:rsidR="001E2274" w:rsidRDefault="001E2274" w:rsidP="001F7708">
      <w:pPr>
        <w:rPr>
          <w:b w:val="0"/>
          <w:bCs w:val="0"/>
          <w:caps/>
          <w:sz w:val="24"/>
          <w:szCs w:val="24"/>
          <w:rtl/>
        </w:rPr>
      </w:pPr>
    </w:p>
    <w:p w14:paraId="3D518F23" w14:textId="77777777" w:rsidR="001E2274" w:rsidRDefault="004F5DC4" w:rsidP="001F7708">
      <w:pPr>
        <w:rPr>
          <w:caps/>
          <w:sz w:val="24"/>
          <w:szCs w:val="24"/>
          <w:u w:val="single"/>
          <w:rtl/>
        </w:rPr>
      </w:pPr>
      <w:r w:rsidRPr="004F5DC4">
        <w:rPr>
          <w:rFonts w:hint="cs"/>
          <w:caps/>
          <w:sz w:val="24"/>
          <w:szCs w:val="24"/>
          <w:u w:val="single"/>
          <w:rtl/>
        </w:rPr>
        <w:t>עורך דין ארז שפירא - יועץ משפטי מטעם יהוד מונוסון</w:t>
      </w:r>
      <w:r w:rsidR="001E2274">
        <w:rPr>
          <w:rFonts w:hint="cs"/>
          <w:caps/>
          <w:sz w:val="24"/>
          <w:szCs w:val="24"/>
          <w:u w:val="single"/>
          <w:rtl/>
        </w:rPr>
        <w:t>:</w:t>
      </w:r>
    </w:p>
    <w:p w14:paraId="4FD27E74" w14:textId="5BAE0062" w:rsidR="001E2274" w:rsidRDefault="006D658E" w:rsidP="001F7708">
      <w:pPr>
        <w:rPr>
          <w:b w:val="0"/>
          <w:bCs w:val="0"/>
          <w:caps/>
          <w:sz w:val="24"/>
          <w:szCs w:val="24"/>
          <w:rtl/>
        </w:rPr>
      </w:pPr>
      <w:r>
        <w:rPr>
          <w:rFonts w:hint="cs"/>
          <w:b w:val="0"/>
          <w:bCs w:val="0"/>
          <w:caps/>
          <w:sz w:val="24"/>
          <w:szCs w:val="24"/>
          <w:rtl/>
        </w:rPr>
        <w:t>יחידות דיור שמחר בבוקר כמעט אפשר לקבל</w:t>
      </w:r>
      <w:r w:rsidR="000F703D">
        <w:rPr>
          <w:rFonts w:hint="cs"/>
          <w:b w:val="0"/>
          <w:bCs w:val="0"/>
          <w:caps/>
          <w:sz w:val="24"/>
          <w:szCs w:val="24"/>
          <w:rtl/>
        </w:rPr>
        <w:t xml:space="preserve"> </w:t>
      </w:r>
      <w:r>
        <w:rPr>
          <w:rFonts w:hint="cs"/>
          <w:b w:val="0"/>
          <w:bCs w:val="0"/>
          <w:caps/>
          <w:sz w:val="24"/>
          <w:szCs w:val="24"/>
          <w:rtl/>
        </w:rPr>
        <w:t>... היתרי בנייה, לא לגמרי דייקתי, חלק נמצאים בהליכי תכנון ראשוניים במער הצפוני</w:t>
      </w:r>
      <w:r w:rsidR="000F703D">
        <w:rPr>
          <w:rFonts w:hint="cs"/>
          <w:b w:val="0"/>
          <w:bCs w:val="0"/>
          <w:caps/>
          <w:sz w:val="24"/>
          <w:szCs w:val="24"/>
          <w:rtl/>
        </w:rPr>
        <w:t xml:space="preserve"> </w:t>
      </w:r>
      <w:r>
        <w:rPr>
          <w:rFonts w:hint="cs"/>
          <w:b w:val="0"/>
          <w:bCs w:val="0"/>
          <w:caps/>
          <w:sz w:val="24"/>
          <w:szCs w:val="24"/>
          <w:rtl/>
        </w:rPr>
        <w:t>... המער הדרומי בערך היקף של חמש מאות שש מאות יחידות דיור. לדיור מוגן. אז זה זה השאלה הראשונה שצריך לבדוק. השאלה השנייה זה באמת בעניין ה, ה, התאמה,</w:t>
      </w:r>
      <w:r w:rsidR="000F703D">
        <w:rPr>
          <w:rFonts w:hint="cs"/>
          <w:b w:val="0"/>
          <w:bCs w:val="0"/>
          <w:caps/>
          <w:sz w:val="24"/>
          <w:szCs w:val="24"/>
          <w:rtl/>
        </w:rPr>
        <w:t xml:space="preserve"> </w:t>
      </w:r>
      <w:r>
        <w:rPr>
          <w:rFonts w:hint="cs"/>
          <w:b w:val="0"/>
          <w:bCs w:val="0"/>
          <w:caps/>
          <w:sz w:val="24"/>
          <w:szCs w:val="24"/>
          <w:rtl/>
        </w:rPr>
        <w:t xml:space="preserve">... תוספת הזכויות המבוקשת ל, למגרש הספציפי </w:t>
      </w:r>
    </w:p>
    <w:p w14:paraId="7CB58ED9" w14:textId="77777777" w:rsidR="001E2274" w:rsidRDefault="001E2274" w:rsidP="001F7708">
      <w:pPr>
        <w:rPr>
          <w:b w:val="0"/>
          <w:bCs w:val="0"/>
          <w:caps/>
          <w:sz w:val="24"/>
          <w:szCs w:val="24"/>
          <w:rtl/>
        </w:rPr>
      </w:pPr>
    </w:p>
    <w:p w14:paraId="32901E76" w14:textId="77777777" w:rsidR="001E2274" w:rsidRDefault="006D658E" w:rsidP="001F7708">
      <w:pPr>
        <w:rPr>
          <w:b w:val="0"/>
          <w:bCs w:val="0"/>
          <w:caps/>
          <w:sz w:val="24"/>
          <w:szCs w:val="24"/>
          <w:rtl/>
        </w:rPr>
      </w:pPr>
      <w:r>
        <w:rPr>
          <w:rFonts w:hint="cs"/>
          <w:b w:val="0"/>
          <w:bCs w:val="0"/>
          <w:caps/>
          <w:sz w:val="24"/>
          <w:szCs w:val="24"/>
          <w:rtl/>
        </w:rPr>
        <w:t xml:space="preserve">(הקלטה הופסקה) </w:t>
      </w:r>
    </w:p>
    <w:p w14:paraId="5C3620E1" w14:textId="77777777" w:rsidR="001E2274" w:rsidRDefault="001E2274" w:rsidP="001F7708">
      <w:pPr>
        <w:rPr>
          <w:b w:val="0"/>
          <w:bCs w:val="0"/>
          <w:caps/>
          <w:sz w:val="24"/>
          <w:szCs w:val="24"/>
          <w:rtl/>
        </w:rPr>
      </w:pPr>
    </w:p>
    <w:p w14:paraId="2A88534A" w14:textId="77777777" w:rsidR="001E2274" w:rsidRDefault="004F5DC4" w:rsidP="001F7708">
      <w:pPr>
        <w:rPr>
          <w:caps/>
          <w:sz w:val="24"/>
          <w:szCs w:val="24"/>
          <w:u w:val="single"/>
          <w:rtl/>
        </w:rPr>
      </w:pPr>
      <w:r w:rsidRPr="004F5DC4">
        <w:rPr>
          <w:rFonts w:hint="cs"/>
          <w:caps/>
          <w:sz w:val="24"/>
          <w:szCs w:val="24"/>
          <w:u w:val="single"/>
          <w:rtl/>
        </w:rPr>
        <w:t>עורך דין ארז שפירא - יועץ משפטי מטעם יהוד מונוסון</w:t>
      </w:r>
      <w:r w:rsidR="001E2274">
        <w:rPr>
          <w:rFonts w:hint="cs"/>
          <w:caps/>
          <w:sz w:val="24"/>
          <w:szCs w:val="24"/>
          <w:u w:val="single"/>
          <w:rtl/>
        </w:rPr>
        <w:t>:</w:t>
      </w:r>
    </w:p>
    <w:p w14:paraId="60C5327B" w14:textId="7CECFBE4" w:rsidR="001E2274" w:rsidRDefault="001106F7" w:rsidP="001F7708">
      <w:pPr>
        <w:rPr>
          <w:b w:val="0"/>
          <w:bCs w:val="0"/>
          <w:caps/>
          <w:sz w:val="24"/>
          <w:szCs w:val="24"/>
          <w:rtl/>
        </w:rPr>
      </w:pPr>
      <w:r>
        <w:rPr>
          <w:rFonts w:hint="cs"/>
          <w:b w:val="0"/>
          <w:bCs w:val="0"/>
          <w:caps/>
          <w:sz w:val="24"/>
          <w:szCs w:val="24"/>
          <w:rtl/>
        </w:rPr>
        <w:t>הזה. יכול להיות ש, מאתיים ארבעים יחידות דיור מאתיים חמישים יחידות דיור ב, שטח ממוצע של שישים מטר מרובע ל, יחידה הוא תכנון מצוין אבל הוא תכנון מצוין למגרש של שמונה דונם ולא למגרש הזה</w:t>
      </w:r>
    </w:p>
    <w:p w14:paraId="23982FEE" w14:textId="77777777" w:rsidR="001E2274" w:rsidRDefault="001E2274" w:rsidP="001F7708">
      <w:pPr>
        <w:rPr>
          <w:b w:val="0"/>
          <w:bCs w:val="0"/>
          <w:caps/>
          <w:sz w:val="24"/>
          <w:szCs w:val="24"/>
          <w:rtl/>
        </w:rPr>
      </w:pPr>
    </w:p>
    <w:p w14:paraId="7494CADD" w14:textId="77777777" w:rsidR="001E2274" w:rsidRDefault="00D70D61" w:rsidP="001F7708">
      <w:pPr>
        <w:rPr>
          <w:caps/>
          <w:sz w:val="24"/>
          <w:szCs w:val="24"/>
          <w:u w:val="single"/>
          <w:rtl/>
        </w:rPr>
      </w:pPr>
      <w:r w:rsidRPr="00D70D61">
        <w:rPr>
          <w:rFonts w:hint="cs"/>
          <w:caps/>
          <w:sz w:val="24"/>
          <w:szCs w:val="24"/>
          <w:u w:val="single"/>
          <w:rtl/>
        </w:rPr>
        <w:t>מר שמואל רוטמן - ממלא מקום וסגן ראש העיר יהוד</w:t>
      </w:r>
      <w:r w:rsidR="001E2274">
        <w:rPr>
          <w:rFonts w:hint="cs"/>
          <w:caps/>
          <w:sz w:val="24"/>
          <w:szCs w:val="24"/>
          <w:u w:val="single"/>
          <w:rtl/>
        </w:rPr>
        <w:t>:</w:t>
      </w:r>
    </w:p>
    <w:p w14:paraId="39CC4FAC" w14:textId="4AF0024B" w:rsidR="001E2274" w:rsidRDefault="001106F7" w:rsidP="001F7708">
      <w:pPr>
        <w:rPr>
          <w:b w:val="0"/>
          <w:bCs w:val="0"/>
          <w:caps/>
          <w:sz w:val="24"/>
          <w:szCs w:val="24"/>
          <w:rtl/>
        </w:rPr>
      </w:pPr>
      <w:r>
        <w:rPr>
          <w:rFonts w:hint="cs"/>
          <w:b w:val="0"/>
          <w:bCs w:val="0"/>
          <w:caps/>
          <w:sz w:val="24"/>
          <w:szCs w:val="24"/>
          <w:rtl/>
        </w:rPr>
        <w:t>זה מה שאנחנו אומרים</w:t>
      </w:r>
    </w:p>
    <w:p w14:paraId="20738F49" w14:textId="77777777" w:rsidR="001E2274" w:rsidRDefault="001E2274" w:rsidP="001F7708">
      <w:pPr>
        <w:rPr>
          <w:b w:val="0"/>
          <w:bCs w:val="0"/>
          <w:caps/>
          <w:sz w:val="24"/>
          <w:szCs w:val="24"/>
          <w:rtl/>
        </w:rPr>
      </w:pPr>
    </w:p>
    <w:p w14:paraId="699FA04C" w14:textId="77777777" w:rsidR="001E2274" w:rsidRDefault="00D17364" w:rsidP="001F7708">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0023EAE2" w14:textId="0B377567" w:rsidR="001E2274" w:rsidRDefault="001106F7" w:rsidP="001F7708">
      <w:pPr>
        <w:rPr>
          <w:b w:val="0"/>
          <w:bCs w:val="0"/>
          <w:caps/>
          <w:sz w:val="24"/>
          <w:szCs w:val="24"/>
          <w:rtl/>
        </w:rPr>
      </w:pPr>
      <w:r>
        <w:rPr>
          <w:rFonts w:hint="cs"/>
          <w:b w:val="0"/>
          <w:bCs w:val="0"/>
          <w:caps/>
          <w:sz w:val="24"/>
          <w:szCs w:val="24"/>
          <w:rtl/>
        </w:rPr>
        <w:t>בסדר אבל</w:t>
      </w:r>
      <w:r w:rsidR="000F703D">
        <w:rPr>
          <w:rFonts w:hint="cs"/>
          <w:b w:val="0"/>
          <w:bCs w:val="0"/>
          <w:caps/>
          <w:sz w:val="24"/>
          <w:szCs w:val="24"/>
          <w:rtl/>
        </w:rPr>
        <w:t xml:space="preserve"> </w:t>
      </w:r>
      <w:r>
        <w:rPr>
          <w:rFonts w:hint="cs"/>
          <w:b w:val="0"/>
          <w:bCs w:val="0"/>
          <w:caps/>
          <w:sz w:val="24"/>
          <w:szCs w:val="24"/>
          <w:rtl/>
        </w:rPr>
        <w:t xml:space="preserve">... עורך דין שפירא ברור לחלוטין שאלה הבדיקות שהוועדה המחוזית תצטרך תצטרך לבצע אותן, אני דרך אגב דיור מוגן לדעתי אני לא לא רואה דיור מוגן כדבר שהוא עירוני. אני לא אני מניח שיהיה יהיו פה תושבים של יהוד שיבואו לפה </w:t>
      </w:r>
    </w:p>
    <w:p w14:paraId="0C4CA47C" w14:textId="77777777" w:rsidR="001E2274" w:rsidRDefault="001E2274" w:rsidP="001F7708">
      <w:pPr>
        <w:rPr>
          <w:b w:val="0"/>
          <w:bCs w:val="0"/>
          <w:caps/>
          <w:sz w:val="24"/>
          <w:szCs w:val="24"/>
          <w:rtl/>
        </w:rPr>
      </w:pPr>
    </w:p>
    <w:p w14:paraId="33D371ED" w14:textId="77777777" w:rsidR="001E2274" w:rsidRDefault="004F5DC4" w:rsidP="001F7708">
      <w:pPr>
        <w:rPr>
          <w:caps/>
          <w:sz w:val="24"/>
          <w:szCs w:val="24"/>
          <w:u w:val="single"/>
          <w:rtl/>
        </w:rPr>
      </w:pPr>
      <w:r w:rsidRPr="004F5DC4">
        <w:rPr>
          <w:rFonts w:hint="cs"/>
          <w:caps/>
          <w:sz w:val="24"/>
          <w:szCs w:val="24"/>
          <w:u w:val="single"/>
          <w:rtl/>
        </w:rPr>
        <w:t>עורך דין ארז שפירא - יועץ משפטי מטעם יהוד מונוסון</w:t>
      </w:r>
      <w:r w:rsidR="001E2274">
        <w:rPr>
          <w:rFonts w:hint="cs"/>
          <w:caps/>
          <w:sz w:val="24"/>
          <w:szCs w:val="24"/>
          <w:u w:val="single"/>
          <w:rtl/>
        </w:rPr>
        <w:t>:</w:t>
      </w:r>
    </w:p>
    <w:p w14:paraId="14D9EADD" w14:textId="2BD56013" w:rsidR="001E2274" w:rsidRDefault="001106F7" w:rsidP="001F7708">
      <w:pPr>
        <w:rPr>
          <w:b w:val="0"/>
          <w:bCs w:val="0"/>
          <w:caps/>
          <w:sz w:val="24"/>
          <w:szCs w:val="24"/>
          <w:rtl/>
        </w:rPr>
      </w:pPr>
      <w:r>
        <w:rPr>
          <w:rFonts w:hint="cs"/>
          <w:b w:val="0"/>
          <w:bCs w:val="0"/>
          <w:caps/>
          <w:sz w:val="24"/>
          <w:szCs w:val="24"/>
          <w:rtl/>
        </w:rPr>
        <w:t>נכון נכון זה לא לא זה זה נכון זה נכון</w:t>
      </w:r>
      <w:r w:rsidR="000F703D">
        <w:rPr>
          <w:rFonts w:hint="cs"/>
          <w:b w:val="0"/>
          <w:bCs w:val="0"/>
          <w:caps/>
          <w:sz w:val="24"/>
          <w:szCs w:val="24"/>
          <w:rtl/>
        </w:rPr>
        <w:t xml:space="preserve"> </w:t>
      </w:r>
      <w:r>
        <w:rPr>
          <w:rFonts w:hint="cs"/>
          <w:b w:val="0"/>
          <w:bCs w:val="0"/>
          <w:caps/>
          <w:sz w:val="24"/>
          <w:szCs w:val="24"/>
          <w:rtl/>
        </w:rPr>
        <w:t>...</w:t>
      </w:r>
    </w:p>
    <w:p w14:paraId="734EEF07" w14:textId="77777777" w:rsidR="001E2274" w:rsidRDefault="001E2274" w:rsidP="001F7708">
      <w:pPr>
        <w:rPr>
          <w:b w:val="0"/>
          <w:bCs w:val="0"/>
          <w:caps/>
          <w:sz w:val="24"/>
          <w:szCs w:val="24"/>
          <w:rtl/>
        </w:rPr>
      </w:pPr>
    </w:p>
    <w:p w14:paraId="3F91DDF2" w14:textId="77777777" w:rsidR="001E2274" w:rsidRDefault="00D17364" w:rsidP="001F7708">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4DAF5424" w14:textId="51C64D57" w:rsidR="001E2274" w:rsidRDefault="001106F7" w:rsidP="001F7708">
      <w:pPr>
        <w:rPr>
          <w:b w:val="0"/>
          <w:bCs w:val="0"/>
          <w:caps/>
          <w:sz w:val="24"/>
          <w:szCs w:val="24"/>
          <w:rtl/>
        </w:rPr>
      </w:pPr>
      <w:r>
        <w:rPr>
          <w:rFonts w:hint="cs"/>
          <w:b w:val="0"/>
          <w:bCs w:val="0"/>
          <w:caps/>
          <w:sz w:val="24"/>
          <w:szCs w:val="24"/>
          <w:rtl/>
        </w:rPr>
        <w:t>יש גם יבואו לפה גם תושבים משוהם ומטירת יהודה ומכל המושבים באזור</w:t>
      </w:r>
    </w:p>
    <w:p w14:paraId="3634D269" w14:textId="77777777" w:rsidR="001E2274" w:rsidRDefault="001E2274" w:rsidP="001F7708">
      <w:pPr>
        <w:rPr>
          <w:b w:val="0"/>
          <w:bCs w:val="0"/>
          <w:caps/>
          <w:sz w:val="24"/>
          <w:szCs w:val="24"/>
          <w:rtl/>
        </w:rPr>
      </w:pPr>
    </w:p>
    <w:p w14:paraId="3FA91232" w14:textId="77777777" w:rsidR="001E2274" w:rsidRDefault="00D70D61" w:rsidP="001F7708">
      <w:pPr>
        <w:rPr>
          <w:caps/>
          <w:sz w:val="24"/>
          <w:szCs w:val="24"/>
          <w:u w:val="single"/>
          <w:rtl/>
        </w:rPr>
      </w:pPr>
      <w:r w:rsidRPr="00D70D61">
        <w:rPr>
          <w:rFonts w:hint="cs"/>
          <w:caps/>
          <w:sz w:val="24"/>
          <w:szCs w:val="24"/>
          <w:u w:val="single"/>
          <w:rtl/>
        </w:rPr>
        <w:lastRenderedPageBreak/>
        <w:t>מר שמואל רוטמן - ממלא מקום וסגן ראש העיר יהוד</w:t>
      </w:r>
      <w:r w:rsidR="001E2274">
        <w:rPr>
          <w:rFonts w:hint="cs"/>
          <w:caps/>
          <w:sz w:val="24"/>
          <w:szCs w:val="24"/>
          <w:u w:val="single"/>
          <w:rtl/>
        </w:rPr>
        <w:t>:</w:t>
      </w:r>
    </w:p>
    <w:p w14:paraId="60B277F0" w14:textId="59FC5080" w:rsidR="001E2274" w:rsidRDefault="001106F7" w:rsidP="001F7708">
      <w:pPr>
        <w:rPr>
          <w:b w:val="0"/>
          <w:bCs w:val="0"/>
          <w:caps/>
          <w:sz w:val="24"/>
          <w:szCs w:val="24"/>
          <w:rtl/>
        </w:rPr>
      </w:pPr>
      <w:r>
        <w:rPr>
          <w:rFonts w:hint="cs"/>
          <w:b w:val="0"/>
          <w:bCs w:val="0"/>
          <w:caps/>
          <w:sz w:val="24"/>
          <w:szCs w:val="24"/>
          <w:rtl/>
        </w:rPr>
        <w:t>אבל הם תושבים של העיר</w:t>
      </w:r>
    </w:p>
    <w:p w14:paraId="2378CB28" w14:textId="77777777" w:rsidR="001E2274" w:rsidRDefault="001E2274" w:rsidP="001F7708">
      <w:pPr>
        <w:rPr>
          <w:b w:val="0"/>
          <w:bCs w:val="0"/>
          <w:caps/>
          <w:sz w:val="24"/>
          <w:szCs w:val="24"/>
          <w:rtl/>
        </w:rPr>
      </w:pPr>
    </w:p>
    <w:p w14:paraId="31EBF926" w14:textId="77777777" w:rsidR="001E2274" w:rsidRDefault="00D17364" w:rsidP="001F7708">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56FC47E5" w14:textId="542BDDE2" w:rsidR="001E2274" w:rsidRDefault="001106F7" w:rsidP="001F7708">
      <w:pPr>
        <w:rPr>
          <w:b w:val="0"/>
          <w:bCs w:val="0"/>
          <w:caps/>
          <w:sz w:val="24"/>
          <w:szCs w:val="24"/>
          <w:rtl/>
        </w:rPr>
      </w:pPr>
      <w:r>
        <w:rPr>
          <w:rFonts w:hint="cs"/>
          <w:b w:val="0"/>
          <w:bCs w:val="0"/>
          <w:caps/>
          <w:sz w:val="24"/>
          <w:szCs w:val="24"/>
          <w:rtl/>
        </w:rPr>
        <w:t>גם תושבים</w:t>
      </w:r>
      <w:r w:rsidR="000F703D">
        <w:rPr>
          <w:rFonts w:hint="cs"/>
          <w:b w:val="0"/>
          <w:bCs w:val="0"/>
          <w:caps/>
          <w:sz w:val="24"/>
          <w:szCs w:val="24"/>
          <w:rtl/>
        </w:rPr>
        <w:t xml:space="preserve"> </w:t>
      </w:r>
      <w:r>
        <w:rPr>
          <w:rFonts w:hint="cs"/>
          <w:b w:val="0"/>
          <w:bCs w:val="0"/>
          <w:caps/>
          <w:sz w:val="24"/>
          <w:szCs w:val="24"/>
          <w:rtl/>
        </w:rPr>
        <w:t>...</w:t>
      </w:r>
    </w:p>
    <w:p w14:paraId="6C167C2B" w14:textId="77777777" w:rsidR="001E2274" w:rsidRDefault="001E2274" w:rsidP="001F7708">
      <w:pPr>
        <w:rPr>
          <w:b w:val="0"/>
          <w:bCs w:val="0"/>
          <w:caps/>
          <w:sz w:val="24"/>
          <w:szCs w:val="24"/>
          <w:rtl/>
        </w:rPr>
      </w:pPr>
    </w:p>
    <w:p w14:paraId="61073277" w14:textId="77777777" w:rsidR="001E2274" w:rsidRDefault="00D70D61" w:rsidP="001F7708">
      <w:pPr>
        <w:rPr>
          <w:caps/>
          <w:sz w:val="24"/>
          <w:szCs w:val="24"/>
          <w:u w:val="single"/>
          <w:rtl/>
        </w:rPr>
      </w:pPr>
      <w:r w:rsidRPr="00D70D61">
        <w:rPr>
          <w:rFonts w:hint="cs"/>
          <w:caps/>
          <w:sz w:val="24"/>
          <w:szCs w:val="24"/>
          <w:u w:val="single"/>
          <w:rtl/>
        </w:rPr>
        <w:t>מר שמואל רוטמן - ממלא מקום וסגן ראש העיר יהוד</w:t>
      </w:r>
      <w:r w:rsidR="001E2274">
        <w:rPr>
          <w:rFonts w:hint="cs"/>
          <w:caps/>
          <w:sz w:val="24"/>
          <w:szCs w:val="24"/>
          <w:u w:val="single"/>
          <w:rtl/>
        </w:rPr>
        <w:t>:</w:t>
      </w:r>
    </w:p>
    <w:p w14:paraId="53AA8C13" w14:textId="77777777" w:rsidR="001E2274" w:rsidRDefault="001106F7" w:rsidP="001F7708">
      <w:pPr>
        <w:rPr>
          <w:caps/>
          <w:sz w:val="24"/>
          <w:szCs w:val="24"/>
          <w:u w:val="single"/>
          <w:rtl/>
        </w:rPr>
      </w:pPr>
      <w:r>
        <w:rPr>
          <w:rFonts w:hint="cs"/>
          <w:b w:val="0"/>
          <w:bCs w:val="0"/>
          <w:caps/>
          <w:sz w:val="24"/>
          <w:szCs w:val="24"/>
          <w:rtl/>
        </w:rPr>
        <w:t>נצטרך לתת להם שירותים אני אצטרך לדאוג לרווחתם</w:t>
      </w:r>
      <w:r>
        <w:rPr>
          <w:b w:val="0"/>
          <w:bCs w:val="0"/>
          <w:caps/>
          <w:sz w:val="24"/>
          <w:szCs w:val="24"/>
          <w:rtl/>
        </w:rPr>
        <w:br/>
      </w:r>
      <w:r w:rsidR="00D17364"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27322FDE" w14:textId="6C27F338" w:rsidR="001E2274" w:rsidRDefault="001106F7" w:rsidP="001F7708">
      <w:pPr>
        <w:rPr>
          <w:b w:val="0"/>
          <w:bCs w:val="0"/>
          <w:caps/>
          <w:sz w:val="24"/>
          <w:szCs w:val="24"/>
          <w:rtl/>
        </w:rPr>
      </w:pPr>
      <w:r>
        <w:rPr>
          <w:rFonts w:hint="cs"/>
          <w:b w:val="0"/>
          <w:bCs w:val="0"/>
          <w:caps/>
          <w:sz w:val="24"/>
          <w:szCs w:val="24"/>
          <w:rtl/>
        </w:rPr>
        <w:t xml:space="preserve">גם </w:t>
      </w:r>
    </w:p>
    <w:p w14:paraId="35A67821" w14:textId="77777777" w:rsidR="001E2274" w:rsidRDefault="001E2274" w:rsidP="001F7708">
      <w:pPr>
        <w:rPr>
          <w:b w:val="0"/>
          <w:bCs w:val="0"/>
          <w:caps/>
          <w:sz w:val="24"/>
          <w:szCs w:val="24"/>
          <w:rtl/>
        </w:rPr>
      </w:pPr>
    </w:p>
    <w:p w14:paraId="556CBF96" w14:textId="77777777" w:rsidR="001E2274" w:rsidRDefault="000A5C33" w:rsidP="001F7708">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14C6F103" w14:textId="50CCA1EC" w:rsidR="001E2274" w:rsidRDefault="001106F7" w:rsidP="001F7708">
      <w:pPr>
        <w:rPr>
          <w:b w:val="0"/>
          <w:bCs w:val="0"/>
          <w:caps/>
          <w:sz w:val="24"/>
          <w:szCs w:val="24"/>
          <w:rtl/>
        </w:rPr>
      </w:pPr>
      <w:r>
        <w:rPr>
          <w:rFonts w:hint="cs"/>
          <w:b w:val="0"/>
          <w:bCs w:val="0"/>
          <w:caps/>
          <w:sz w:val="24"/>
          <w:szCs w:val="24"/>
          <w:rtl/>
        </w:rPr>
        <w:t>גם תושבים</w:t>
      </w:r>
      <w:r w:rsidR="000F703D">
        <w:rPr>
          <w:rFonts w:hint="cs"/>
          <w:b w:val="0"/>
          <w:bCs w:val="0"/>
          <w:caps/>
          <w:sz w:val="24"/>
          <w:szCs w:val="24"/>
          <w:rtl/>
        </w:rPr>
        <w:t xml:space="preserve"> </w:t>
      </w:r>
      <w:r>
        <w:rPr>
          <w:rFonts w:hint="cs"/>
          <w:b w:val="0"/>
          <w:bCs w:val="0"/>
          <w:caps/>
          <w:sz w:val="24"/>
          <w:szCs w:val="24"/>
          <w:rtl/>
        </w:rPr>
        <w:t>...</w:t>
      </w:r>
    </w:p>
    <w:p w14:paraId="4E5B633A" w14:textId="77777777" w:rsidR="001E2274" w:rsidRDefault="001E2274" w:rsidP="001F7708">
      <w:pPr>
        <w:rPr>
          <w:b w:val="0"/>
          <w:bCs w:val="0"/>
          <w:caps/>
          <w:sz w:val="24"/>
          <w:szCs w:val="24"/>
          <w:rtl/>
        </w:rPr>
      </w:pPr>
    </w:p>
    <w:p w14:paraId="149AA939" w14:textId="77777777" w:rsidR="001E2274" w:rsidRDefault="00D17364" w:rsidP="001F7708">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5FA3DADB" w14:textId="47FECA10" w:rsidR="001E2274" w:rsidRDefault="001106F7" w:rsidP="001F7708">
      <w:pPr>
        <w:rPr>
          <w:b w:val="0"/>
          <w:bCs w:val="0"/>
          <w:caps/>
          <w:sz w:val="24"/>
          <w:szCs w:val="24"/>
          <w:rtl/>
        </w:rPr>
      </w:pPr>
      <w:r>
        <w:rPr>
          <w:rFonts w:hint="cs"/>
          <w:b w:val="0"/>
          <w:bCs w:val="0"/>
          <w:caps/>
          <w:sz w:val="24"/>
          <w:szCs w:val="24"/>
          <w:rtl/>
        </w:rPr>
        <w:t>גם תושבים של העיר וגם תושבים של טירת יהודה וגם תושבים של כפר טרומן של כל המושבים באזור</w:t>
      </w:r>
    </w:p>
    <w:p w14:paraId="22FA8EB9" w14:textId="77777777" w:rsidR="001E2274" w:rsidRDefault="001E2274" w:rsidP="001F7708">
      <w:pPr>
        <w:rPr>
          <w:b w:val="0"/>
          <w:bCs w:val="0"/>
          <w:caps/>
          <w:sz w:val="24"/>
          <w:szCs w:val="24"/>
          <w:rtl/>
        </w:rPr>
      </w:pPr>
    </w:p>
    <w:p w14:paraId="0CF68AF5" w14:textId="77777777" w:rsidR="001E2274" w:rsidRDefault="00D70D61" w:rsidP="001F7708">
      <w:pPr>
        <w:rPr>
          <w:caps/>
          <w:sz w:val="24"/>
          <w:szCs w:val="24"/>
          <w:u w:val="single"/>
          <w:rtl/>
        </w:rPr>
      </w:pPr>
      <w:r w:rsidRPr="00D70D61">
        <w:rPr>
          <w:rFonts w:hint="cs"/>
          <w:caps/>
          <w:sz w:val="24"/>
          <w:szCs w:val="24"/>
          <w:u w:val="single"/>
          <w:rtl/>
        </w:rPr>
        <w:t>מר שמואל רוטמן - ממלא מקום וסגן ראש העיר יהוד</w:t>
      </w:r>
      <w:r w:rsidR="001E2274">
        <w:rPr>
          <w:rFonts w:hint="cs"/>
          <w:caps/>
          <w:sz w:val="24"/>
          <w:szCs w:val="24"/>
          <w:u w:val="single"/>
          <w:rtl/>
        </w:rPr>
        <w:t>:</w:t>
      </w:r>
    </w:p>
    <w:p w14:paraId="676FBC43" w14:textId="0C5AA848" w:rsidR="001E2274" w:rsidRDefault="001106F7" w:rsidP="001F7708">
      <w:pPr>
        <w:rPr>
          <w:b w:val="0"/>
          <w:bCs w:val="0"/>
          <w:caps/>
          <w:sz w:val="24"/>
          <w:szCs w:val="24"/>
          <w:rtl/>
        </w:rPr>
      </w:pPr>
      <w:r>
        <w:rPr>
          <w:rFonts w:hint="cs"/>
          <w:b w:val="0"/>
          <w:bCs w:val="0"/>
          <w:caps/>
          <w:sz w:val="24"/>
          <w:szCs w:val="24"/>
          <w:rtl/>
        </w:rPr>
        <w:t>סליחה אם יהיו תושבים ברגע שהם נכנסים לגור פה</w:t>
      </w:r>
    </w:p>
    <w:p w14:paraId="01422335" w14:textId="77777777" w:rsidR="001E2274" w:rsidRDefault="001E2274" w:rsidP="001F7708">
      <w:pPr>
        <w:rPr>
          <w:b w:val="0"/>
          <w:bCs w:val="0"/>
          <w:caps/>
          <w:sz w:val="24"/>
          <w:szCs w:val="24"/>
          <w:rtl/>
        </w:rPr>
      </w:pPr>
    </w:p>
    <w:p w14:paraId="7771714E" w14:textId="77777777" w:rsidR="001E2274" w:rsidRDefault="00D17364" w:rsidP="001F7708">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50B56D46" w14:textId="693D8057" w:rsidR="001E2274" w:rsidRDefault="001106F7" w:rsidP="001F7708">
      <w:pPr>
        <w:rPr>
          <w:b w:val="0"/>
          <w:bCs w:val="0"/>
          <w:caps/>
          <w:sz w:val="24"/>
          <w:szCs w:val="24"/>
          <w:rtl/>
        </w:rPr>
      </w:pPr>
      <w:r>
        <w:rPr>
          <w:rFonts w:hint="cs"/>
          <w:b w:val="0"/>
          <w:bCs w:val="0"/>
          <w:caps/>
          <w:sz w:val="24"/>
          <w:szCs w:val="24"/>
          <w:rtl/>
        </w:rPr>
        <w:t xml:space="preserve">... וגם של אור, וגם ואתה יודע מה, </w:t>
      </w:r>
    </w:p>
    <w:p w14:paraId="614D4D1E" w14:textId="77777777" w:rsidR="001E2274" w:rsidRDefault="001E2274" w:rsidP="001F7708">
      <w:pPr>
        <w:rPr>
          <w:b w:val="0"/>
          <w:bCs w:val="0"/>
          <w:caps/>
          <w:sz w:val="24"/>
          <w:szCs w:val="24"/>
          <w:rtl/>
        </w:rPr>
      </w:pPr>
    </w:p>
    <w:p w14:paraId="7137513A" w14:textId="77777777" w:rsidR="001E2274" w:rsidRDefault="000A5C33" w:rsidP="001106F7">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446556F1" w14:textId="5614A629" w:rsidR="001E2274" w:rsidRDefault="001106F7" w:rsidP="001106F7">
      <w:pPr>
        <w:rPr>
          <w:b w:val="0"/>
          <w:bCs w:val="0"/>
          <w:caps/>
          <w:sz w:val="24"/>
          <w:szCs w:val="24"/>
          <w:rtl/>
        </w:rPr>
      </w:pPr>
      <w:r>
        <w:rPr>
          <w:rFonts w:hint="cs"/>
          <w:b w:val="0"/>
          <w:bCs w:val="0"/>
          <w:caps/>
          <w:sz w:val="24"/>
          <w:szCs w:val="24"/>
          <w:rtl/>
        </w:rPr>
        <w:t>... שימושים אזוריים לכלל האזור זה לא,</w:t>
      </w:r>
      <w:r w:rsidR="000F703D">
        <w:rPr>
          <w:rFonts w:hint="cs"/>
          <w:b w:val="0"/>
          <w:bCs w:val="0"/>
          <w:caps/>
          <w:sz w:val="24"/>
          <w:szCs w:val="24"/>
          <w:rtl/>
        </w:rPr>
        <w:t xml:space="preserve"> </w:t>
      </w:r>
      <w:r>
        <w:rPr>
          <w:rFonts w:hint="cs"/>
          <w:b w:val="0"/>
          <w:bCs w:val="0"/>
          <w:caps/>
          <w:sz w:val="24"/>
          <w:szCs w:val="24"/>
          <w:rtl/>
        </w:rPr>
        <w:t xml:space="preserve">... </w:t>
      </w:r>
    </w:p>
    <w:p w14:paraId="6D945FD3" w14:textId="77777777" w:rsidR="001E2274" w:rsidRDefault="001E2274" w:rsidP="001106F7">
      <w:pPr>
        <w:rPr>
          <w:b w:val="0"/>
          <w:bCs w:val="0"/>
          <w:caps/>
          <w:sz w:val="24"/>
          <w:szCs w:val="24"/>
          <w:rtl/>
        </w:rPr>
      </w:pPr>
    </w:p>
    <w:p w14:paraId="52AB6A12" w14:textId="77777777" w:rsidR="001E2274" w:rsidRDefault="00D17364" w:rsidP="001106F7">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091B8AD1" w14:textId="72341235" w:rsidR="001E2274" w:rsidRDefault="001106F7" w:rsidP="001106F7">
      <w:pPr>
        <w:rPr>
          <w:b w:val="0"/>
          <w:bCs w:val="0"/>
          <w:caps/>
          <w:sz w:val="24"/>
          <w:szCs w:val="24"/>
          <w:rtl/>
        </w:rPr>
      </w:pPr>
      <w:r>
        <w:rPr>
          <w:rFonts w:hint="cs"/>
          <w:b w:val="0"/>
          <w:bCs w:val="0"/>
          <w:caps/>
          <w:sz w:val="24"/>
          <w:szCs w:val="24"/>
          <w:rtl/>
        </w:rPr>
        <w:t>אני רוצה להגיד לך סקופ</w:t>
      </w:r>
    </w:p>
    <w:p w14:paraId="702D047B" w14:textId="77777777" w:rsidR="001E2274" w:rsidRDefault="001E2274" w:rsidP="001106F7">
      <w:pPr>
        <w:rPr>
          <w:b w:val="0"/>
          <w:bCs w:val="0"/>
          <w:caps/>
          <w:sz w:val="24"/>
          <w:szCs w:val="24"/>
          <w:rtl/>
        </w:rPr>
      </w:pPr>
    </w:p>
    <w:p w14:paraId="4E1BC5F9" w14:textId="77777777" w:rsidR="001E2274" w:rsidRDefault="00D70D61" w:rsidP="001106F7">
      <w:pPr>
        <w:rPr>
          <w:caps/>
          <w:sz w:val="24"/>
          <w:szCs w:val="24"/>
          <w:u w:val="single"/>
          <w:rtl/>
        </w:rPr>
      </w:pPr>
      <w:r w:rsidRPr="00D70D61">
        <w:rPr>
          <w:rFonts w:hint="cs"/>
          <w:caps/>
          <w:sz w:val="24"/>
          <w:szCs w:val="24"/>
          <w:u w:val="single"/>
          <w:rtl/>
        </w:rPr>
        <w:t>מר שמואל רוטמן - ממלא מקום וסגן ראש העיר יהוד</w:t>
      </w:r>
      <w:r w:rsidR="001E2274">
        <w:rPr>
          <w:rFonts w:hint="cs"/>
          <w:caps/>
          <w:sz w:val="24"/>
          <w:szCs w:val="24"/>
          <w:u w:val="single"/>
          <w:rtl/>
        </w:rPr>
        <w:t>:</w:t>
      </w:r>
    </w:p>
    <w:p w14:paraId="5F4FA71A" w14:textId="15112742" w:rsidR="001E2274" w:rsidRDefault="001106F7" w:rsidP="001106F7">
      <w:pPr>
        <w:rPr>
          <w:b w:val="0"/>
          <w:bCs w:val="0"/>
          <w:caps/>
          <w:sz w:val="24"/>
          <w:szCs w:val="24"/>
          <w:rtl/>
        </w:rPr>
      </w:pPr>
      <w:r>
        <w:rPr>
          <w:rFonts w:hint="cs"/>
          <w:b w:val="0"/>
          <w:bCs w:val="0"/>
          <w:caps/>
          <w:sz w:val="24"/>
          <w:szCs w:val="24"/>
          <w:rtl/>
        </w:rPr>
        <w:t>רגע הם תושבים של העיר שהם גרים הם מעבירים כתובת או לא</w:t>
      </w:r>
    </w:p>
    <w:p w14:paraId="0A11D301" w14:textId="77777777" w:rsidR="001E2274" w:rsidRDefault="001E2274" w:rsidP="001106F7">
      <w:pPr>
        <w:rPr>
          <w:b w:val="0"/>
          <w:bCs w:val="0"/>
          <w:caps/>
          <w:sz w:val="24"/>
          <w:szCs w:val="24"/>
          <w:rtl/>
        </w:rPr>
      </w:pPr>
    </w:p>
    <w:p w14:paraId="3FA94ED0" w14:textId="77777777" w:rsidR="001E2274" w:rsidRDefault="00D17364" w:rsidP="001106F7">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59C5996B" w14:textId="1A86C7BD" w:rsidR="001E2274" w:rsidRDefault="001106F7" w:rsidP="001106F7">
      <w:pPr>
        <w:rPr>
          <w:b w:val="0"/>
          <w:bCs w:val="0"/>
          <w:caps/>
          <w:sz w:val="24"/>
          <w:szCs w:val="24"/>
          <w:rtl/>
        </w:rPr>
      </w:pPr>
      <w:r>
        <w:rPr>
          <w:rFonts w:hint="cs"/>
          <w:b w:val="0"/>
          <w:bCs w:val="0"/>
          <w:caps/>
          <w:sz w:val="24"/>
          <w:szCs w:val="24"/>
          <w:rtl/>
        </w:rPr>
        <w:t>אני אספר לך סוד אני אני אספר לך סוד בסדר?</w:t>
      </w:r>
    </w:p>
    <w:p w14:paraId="68D88BA0" w14:textId="77777777" w:rsidR="001E2274" w:rsidRDefault="001E2274" w:rsidP="001106F7">
      <w:pPr>
        <w:rPr>
          <w:b w:val="0"/>
          <w:bCs w:val="0"/>
          <w:caps/>
          <w:sz w:val="24"/>
          <w:szCs w:val="24"/>
          <w:rtl/>
        </w:rPr>
      </w:pPr>
    </w:p>
    <w:p w14:paraId="304245BF" w14:textId="77777777" w:rsidR="001E2274" w:rsidRDefault="00D70D61" w:rsidP="001106F7">
      <w:pPr>
        <w:rPr>
          <w:caps/>
          <w:sz w:val="24"/>
          <w:szCs w:val="24"/>
          <w:u w:val="single"/>
          <w:rtl/>
        </w:rPr>
      </w:pPr>
      <w:r w:rsidRPr="00D70D61">
        <w:rPr>
          <w:rFonts w:hint="cs"/>
          <w:caps/>
          <w:sz w:val="24"/>
          <w:szCs w:val="24"/>
          <w:u w:val="single"/>
          <w:rtl/>
        </w:rPr>
        <w:t>מר שמואל רוטמן - ממלא מקום וסגן ראש העיר יהוד</w:t>
      </w:r>
      <w:r w:rsidR="001E2274">
        <w:rPr>
          <w:rFonts w:hint="cs"/>
          <w:caps/>
          <w:sz w:val="24"/>
          <w:szCs w:val="24"/>
          <w:u w:val="single"/>
          <w:rtl/>
        </w:rPr>
        <w:t>:</w:t>
      </w:r>
    </w:p>
    <w:p w14:paraId="19F2DE96" w14:textId="5D416165" w:rsidR="001E2274" w:rsidRDefault="001106F7" w:rsidP="001106F7">
      <w:pPr>
        <w:rPr>
          <w:b w:val="0"/>
          <w:bCs w:val="0"/>
          <w:caps/>
          <w:sz w:val="24"/>
          <w:szCs w:val="24"/>
          <w:rtl/>
        </w:rPr>
      </w:pPr>
      <w:r>
        <w:rPr>
          <w:rFonts w:hint="cs"/>
          <w:b w:val="0"/>
          <w:bCs w:val="0"/>
          <w:caps/>
          <w:sz w:val="24"/>
          <w:szCs w:val="24"/>
          <w:rtl/>
        </w:rPr>
        <w:t>כן</w:t>
      </w:r>
    </w:p>
    <w:p w14:paraId="56717727" w14:textId="77777777" w:rsidR="001E2274" w:rsidRDefault="001E2274" w:rsidP="001106F7">
      <w:pPr>
        <w:rPr>
          <w:b w:val="0"/>
          <w:bCs w:val="0"/>
          <w:caps/>
          <w:sz w:val="24"/>
          <w:szCs w:val="24"/>
          <w:rtl/>
        </w:rPr>
      </w:pPr>
    </w:p>
    <w:p w14:paraId="699A8CD5" w14:textId="77777777" w:rsidR="001E2274" w:rsidRDefault="00D17364" w:rsidP="001106F7">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0887BA39" w14:textId="797A72FF" w:rsidR="001E2274" w:rsidRDefault="001106F7" w:rsidP="001106F7">
      <w:pPr>
        <w:rPr>
          <w:b w:val="0"/>
          <w:bCs w:val="0"/>
          <w:caps/>
          <w:sz w:val="24"/>
          <w:szCs w:val="24"/>
          <w:rtl/>
        </w:rPr>
      </w:pPr>
      <w:r>
        <w:rPr>
          <w:rFonts w:hint="cs"/>
          <w:b w:val="0"/>
          <w:bCs w:val="0"/>
          <w:caps/>
          <w:sz w:val="24"/>
          <w:szCs w:val="24"/>
          <w:rtl/>
        </w:rPr>
        <w:t>גם יבואו מאור יהודה אל תספר</w:t>
      </w:r>
    </w:p>
    <w:p w14:paraId="59F500F0" w14:textId="77777777" w:rsidR="001E2274" w:rsidRDefault="001E2274" w:rsidP="001106F7">
      <w:pPr>
        <w:rPr>
          <w:b w:val="0"/>
          <w:bCs w:val="0"/>
          <w:caps/>
          <w:sz w:val="24"/>
          <w:szCs w:val="24"/>
          <w:rtl/>
        </w:rPr>
      </w:pPr>
    </w:p>
    <w:p w14:paraId="18F41FE1" w14:textId="77777777" w:rsidR="001E2274" w:rsidRDefault="00D70D61" w:rsidP="001106F7">
      <w:pPr>
        <w:rPr>
          <w:caps/>
          <w:sz w:val="24"/>
          <w:szCs w:val="24"/>
          <w:u w:val="single"/>
          <w:rtl/>
        </w:rPr>
      </w:pPr>
      <w:r w:rsidRPr="00D70D61">
        <w:rPr>
          <w:rFonts w:hint="cs"/>
          <w:caps/>
          <w:sz w:val="24"/>
          <w:szCs w:val="24"/>
          <w:u w:val="single"/>
          <w:rtl/>
        </w:rPr>
        <w:t>מר שמואל רוטמן - ממלא מקום וסגן ראש העיר יהוד</w:t>
      </w:r>
      <w:r w:rsidR="001E2274">
        <w:rPr>
          <w:rFonts w:hint="cs"/>
          <w:caps/>
          <w:sz w:val="24"/>
          <w:szCs w:val="24"/>
          <w:u w:val="single"/>
          <w:rtl/>
        </w:rPr>
        <w:t>:</w:t>
      </w:r>
    </w:p>
    <w:p w14:paraId="35679C7D" w14:textId="6919AC4E" w:rsidR="001E2274" w:rsidRDefault="001106F7" w:rsidP="001106F7">
      <w:pPr>
        <w:rPr>
          <w:b w:val="0"/>
          <w:bCs w:val="0"/>
          <w:caps/>
          <w:sz w:val="24"/>
          <w:szCs w:val="24"/>
          <w:rtl/>
        </w:rPr>
      </w:pPr>
      <w:r>
        <w:rPr>
          <w:rFonts w:hint="cs"/>
          <w:b w:val="0"/>
          <w:bCs w:val="0"/>
          <w:caps/>
          <w:sz w:val="24"/>
          <w:szCs w:val="24"/>
          <w:rtl/>
        </w:rPr>
        <w:t>אין בעיה רגע רגע רגע</w:t>
      </w:r>
    </w:p>
    <w:p w14:paraId="2731D500" w14:textId="77777777" w:rsidR="001E2274" w:rsidRDefault="001E2274" w:rsidP="001106F7">
      <w:pPr>
        <w:rPr>
          <w:b w:val="0"/>
          <w:bCs w:val="0"/>
          <w:caps/>
          <w:sz w:val="24"/>
          <w:szCs w:val="24"/>
          <w:rtl/>
        </w:rPr>
      </w:pPr>
    </w:p>
    <w:p w14:paraId="52E77FB4" w14:textId="77777777" w:rsidR="001E2274" w:rsidRDefault="00D17364" w:rsidP="001106F7">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4673A933" w14:textId="6877B1A9" w:rsidR="001E2274" w:rsidRDefault="001106F7" w:rsidP="001106F7">
      <w:pPr>
        <w:rPr>
          <w:b w:val="0"/>
          <w:bCs w:val="0"/>
          <w:caps/>
          <w:sz w:val="24"/>
          <w:szCs w:val="24"/>
          <w:rtl/>
        </w:rPr>
      </w:pPr>
      <w:r>
        <w:rPr>
          <w:rFonts w:hint="cs"/>
          <w:b w:val="0"/>
          <w:bCs w:val="0"/>
          <w:caps/>
          <w:sz w:val="24"/>
          <w:szCs w:val="24"/>
          <w:rtl/>
        </w:rPr>
        <w:t xml:space="preserve">גם יבואו מאור יהודה </w:t>
      </w:r>
    </w:p>
    <w:p w14:paraId="3DC5245C" w14:textId="77777777" w:rsidR="001E2274" w:rsidRDefault="001E2274" w:rsidP="001106F7">
      <w:pPr>
        <w:rPr>
          <w:b w:val="0"/>
          <w:bCs w:val="0"/>
          <w:caps/>
          <w:sz w:val="24"/>
          <w:szCs w:val="24"/>
          <w:rtl/>
        </w:rPr>
      </w:pPr>
    </w:p>
    <w:p w14:paraId="23AA0401" w14:textId="77777777" w:rsidR="001E2274" w:rsidRDefault="00D70D61" w:rsidP="001106F7">
      <w:pPr>
        <w:rPr>
          <w:caps/>
          <w:sz w:val="24"/>
          <w:szCs w:val="24"/>
          <w:u w:val="single"/>
          <w:rtl/>
        </w:rPr>
      </w:pPr>
      <w:r w:rsidRPr="00D70D61">
        <w:rPr>
          <w:rFonts w:hint="cs"/>
          <w:caps/>
          <w:sz w:val="24"/>
          <w:szCs w:val="24"/>
          <w:u w:val="single"/>
          <w:rtl/>
        </w:rPr>
        <w:t>מר שמואל רוטמן - ממלא מקום וסגן ראש העיר יהוד</w:t>
      </w:r>
      <w:r w:rsidR="001E2274">
        <w:rPr>
          <w:rFonts w:hint="cs"/>
          <w:caps/>
          <w:sz w:val="24"/>
          <w:szCs w:val="24"/>
          <w:u w:val="single"/>
          <w:rtl/>
        </w:rPr>
        <w:t>:</w:t>
      </w:r>
    </w:p>
    <w:p w14:paraId="36736AF1" w14:textId="161AF808" w:rsidR="001E2274" w:rsidRDefault="001106F7" w:rsidP="001106F7">
      <w:pPr>
        <w:rPr>
          <w:b w:val="0"/>
          <w:bCs w:val="0"/>
          <w:caps/>
          <w:sz w:val="24"/>
          <w:szCs w:val="24"/>
          <w:rtl/>
        </w:rPr>
      </w:pPr>
      <w:r>
        <w:rPr>
          <w:rFonts w:hint="cs"/>
          <w:b w:val="0"/>
          <w:bCs w:val="0"/>
          <w:caps/>
          <w:sz w:val="24"/>
          <w:szCs w:val="24"/>
          <w:rtl/>
        </w:rPr>
        <w:lastRenderedPageBreak/>
        <w:t xml:space="preserve">סליחה אני חושב זה אמירה פוגעת </w:t>
      </w:r>
    </w:p>
    <w:p w14:paraId="4F10C293" w14:textId="77777777" w:rsidR="001E2274" w:rsidRDefault="001E2274" w:rsidP="001106F7">
      <w:pPr>
        <w:rPr>
          <w:b w:val="0"/>
          <w:bCs w:val="0"/>
          <w:caps/>
          <w:sz w:val="24"/>
          <w:szCs w:val="24"/>
          <w:rtl/>
        </w:rPr>
      </w:pPr>
    </w:p>
    <w:p w14:paraId="5ADAA79E" w14:textId="77777777" w:rsidR="001E2274" w:rsidRDefault="00D17364" w:rsidP="001106F7">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597D9DAE" w14:textId="4C685D93" w:rsidR="001E2274" w:rsidRDefault="001106F7" w:rsidP="001106F7">
      <w:pPr>
        <w:rPr>
          <w:b w:val="0"/>
          <w:bCs w:val="0"/>
          <w:caps/>
          <w:sz w:val="24"/>
          <w:szCs w:val="24"/>
          <w:rtl/>
        </w:rPr>
      </w:pPr>
      <w:r>
        <w:rPr>
          <w:rFonts w:hint="cs"/>
          <w:b w:val="0"/>
          <w:bCs w:val="0"/>
          <w:caps/>
          <w:sz w:val="24"/>
          <w:szCs w:val="24"/>
          <w:rtl/>
        </w:rPr>
        <w:t>לא בגלל ש, האמירה שלך ...</w:t>
      </w:r>
    </w:p>
    <w:p w14:paraId="5105637C" w14:textId="77777777" w:rsidR="001E2274" w:rsidRDefault="001E2274" w:rsidP="001106F7">
      <w:pPr>
        <w:rPr>
          <w:b w:val="0"/>
          <w:bCs w:val="0"/>
          <w:caps/>
          <w:sz w:val="24"/>
          <w:szCs w:val="24"/>
          <w:rtl/>
        </w:rPr>
      </w:pPr>
    </w:p>
    <w:p w14:paraId="41D58361" w14:textId="77777777" w:rsidR="001E2274" w:rsidRDefault="00D70D61" w:rsidP="001106F7">
      <w:pPr>
        <w:rPr>
          <w:caps/>
          <w:sz w:val="24"/>
          <w:szCs w:val="24"/>
          <w:u w:val="single"/>
          <w:rtl/>
        </w:rPr>
      </w:pPr>
      <w:r w:rsidRPr="00D70D61">
        <w:rPr>
          <w:rFonts w:hint="cs"/>
          <w:caps/>
          <w:sz w:val="24"/>
          <w:szCs w:val="24"/>
          <w:u w:val="single"/>
          <w:rtl/>
        </w:rPr>
        <w:t>מר שמואל רוטמן - ממלא מקום וסגן ראש העיר יהוד</w:t>
      </w:r>
      <w:r w:rsidR="001E2274">
        <w:rPr>
          <w:rFonts w:hint="cs"/>
          <w:caps/>
          <w:sz w:val="24"/>
          <w:szCs w:val="24"/>
          <w:u w:val="single"/>
          <w:rtl/>
        </w:rPr>
        <w:t>:</w:t>
      </w:r>
    </w:p>
    <w:p w14:paraId="3948E96E" w14:textId="115D42BA" w:rsidR="001E2274" w:rsidRDefault="001106F7" w:rsidP="001106F7">
      <w:pPr>
        <w:rPr>
          <w:b w:val="0"/>
          <w:bCs w:val="0"/>
          <w:caps/>
          <w:sz w:val="24"/>
          <w:szCs w:val="24"/>
          <w:rtl/>
        </w:rPr>
      </w:pPr>
      <w:r>
        <w:rPr>
          <w:rFonts w:hint="cs"/>
          <w:b w:val="0"/>
          <w:bCs w:val="0"/>
          <w:caps/>
          <w:sz w:val="24"/>
          <w:szCs w:val="24"/>
          <w:rtl/>
        </w:rPr>
        <w:t>חלק גדול מתושבי מונוסון</w:t>
      </w:r>
    </w:p>
    <w:p w14:paraId="56C65CF8" w14:textId="77777777" w:rsidR="001E2274" w:rsidRDefault="001E2274" w:rsidP="001106F7">
      <w:pPr>
        <w:rPr>
          <w:b w:val="0"/>
          <w:bCs w:val="0"/>
          <w:caps/>
          <w:sz w:val="24"/>
          <w:szCs w:val="24"/>
          <w:rtl/>
        </w:rPr>
      </w:pPr>
    </w:p>
    <w:p w14:paraId="161ACB67" w14:textId="77777777" w:rsidR="001E2274" w:rsidRDefault="00D17364" w:rsidP="001106F7">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112E7E9B" w14:textId="371E07B7" w:rsidR="001E2274" w:rsidRDefault="001106F7" w:rsidP="001106F7">
      <w:pPr>
        <w:rPr>
          <w:b w:val="0"/>
          <w:bCs w:val="0"/>
          <w:caps/>
          <w:sz w:val="24"/>
          <w:szCs w:val="24"/>
          <w:rtl/>
        </w:rPr>
      </w:pPr>
      <w:r>
        <w:rPr>
          <w:rFonts w:hint="cs"/>
          <w:b w:val="0"/>
          <w:bCs w:val="0"/>
          <w:caps/>
          <w:sz w:val="24"/>
          <w:szCs w:val="24"/>
          <w:rtl/>
        </w:rPr>
        <w:t xml:space="preserve">האמירה שלך </w:t>
      </w:r>
    </w:p>
    <w:p w14:paraId="12E97688" w14:textId="77777777" w:rsidR="001E2274" w:rsidRDefault="001E2274" w:rsidP="001106F7">
      <w:pPr>
        <w:rPr>
          <w:b w:val="0"/>
          <w:bCs w:val="0"/>
          <w:caps/>
          <w:sz w:val="24"/>
          <w:szCs w:val="24"/>
          <w:rtl/>
        </w:rPr>
      </w:pPr>
    </w:p>
    <w:p w14:paraId="3BDFC2E5" w14:textId="77777777" w:rsidR="001E2274" w:rsidRDefault="00D70D61" w:rsidP="001106F7">
      <w:pPr>
        <w:rPr>
          <w:caps/>
          <w:sz w:val="24"/>
          <w:szCs w:val="24"/>
          <w:u w:val="single"/>
          <w:rtl/>
        </w:rPr>
      </w:pPr>
      <w:r w:rsidRPr="00D70D61">
        <w:rPr>
          <w:rFonts w:hint="cs"/>
          <w:caps/>
          <w:sz w:val="24"/>
          <w:szCs w:val="24"/>
          <w:u w:val="single"/>
          <w:rtl/>
        </w:rPr>
        <w:t>מר שמואל רוטמן - ממלא מקום וסגן ראש העיר יהוד</w:t>
      </w:r>
      <w:r w:rsidR="001E2274">
        <w:rPr>
          <w:rFonts w:hint="cs"/>
          <w:caps/>
          <w:sz w:val="24"/>
          <w:szCs w:val="24"/>
          <w:u w:val="single"/>
          <w:rtl/>
        </w:rPr>
        <w:t>:</w:t>
      </w:r>
    </w:p>
    <w:p w14:paraId="740814B5" w14:textId="1CF9F2AE" w:rsidR="001E2274" w:rsidRDefault="001106F7" w:rsidP="001106F7">
      <w:pPr>
        <w:rPr>
          <w:b w:val="0"/>
          <w:bCs w:val="0"/>
          <w:caps/>
          <w:sz w:val="24"/>
          <w:szCs w:val="24"/>
          <w:rtl/>
        </w:rPr>
      </w:pPr>
      <w:r>
        <w:rPr>
          <w:rFonts w:hint="cs"/>
          <w:b w:val="0"/>
          <w:bCs w:val="0"/>
          <w:caps/>
          <w:sz w:val="24"/>
          <w:szCs w:val="24"/>
          <w:rtl/>
        </w:rPr>
        <w:t xml:space="preserve">לא </w:t>
      </w:r>
    </w:p>
    <w:p w14:paraId="2174EA1E" w14:textId="77777777" w:rsidR="001E2274" w:rsidRDefault="001E2274" w:rsidP="001106F7">
      <w:pPr>
        <w:rPr>
          <w:b w:val="0"/>
          <w:bCs w:val="0"/>
          <w:caps/>
          <w:sz w:val="24"/>
          <w:szCs w:val="24"/>
          <w:rtl/>
        </w:rPr>
      </w:pPr>
    </w:p>
    <w:p w14:paraId="6E0EBA7D" w14:textId="77777777" w:rsidR="001E2274" w:rsidRDefault="00D17364" w:rsidP="001106F7">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3B4517DB" w14:textId="1244A230" w:rsidR="001E2274" w:rsidRDefault="001106F7" w:rsidP="001106F7">
      <w:pPr>
        <w:rPr>
          <w:b w:val="0"/>
          <w:bCs w:val="0"/>
          <w:caps/>
          <w:sz w:val="24"/>
          <w:szCs w:val="24"/>
          <w:rtl/>
        </w:rPr>
      </w:pPr>
      <w:r>
        <w:rPr>
          <w:rFonts w:hint="cs"/>
          <w:b w:val="0"/>
          <w:bCs w:val="0"/>
          <w:caps/>
          <w:sz w:val="24"/>
          <w:szCs w:val="24"/>
          <w:rtl/>
        </w:rPr>
        <w:t xml:space="preserve">לא לא לא לא לא לא לא לא לא </w:t>
      </w:r>
    </w:p>
    <w:p w14:paraId="1D4648E8" w14:textId="77777777" w:rsidR="001E2274" w:rsidRDefault="001E2274" w:rsidP="001106F7">
      <w:pPr>
        <w:rPr>
          <w:b w:val="0"/>
          <w:bCs w:val="0"/>
          <w:caps/>
          <w:sz w:val="24"/>
          <w:szCs w:val="24"/>
          <w:rtl/>
        </w:rPr>
      </w:pPr>
    </w:p>
    <w:p w14:paraId="3AB6CD20" w14:textId="77777777" w:rsidR="001E2274" w:rsidRDefault="00D70D61" w:rsidP="001106F7">
      <w:pPr>
        <w:rPr>
          <w:caps/>
          <w:sz w:val="24"/>
          <w:szCs w:val="24"/>
          <w:u w:val="single"/>
          <w:rtl/>
        </w:rPr>
      </w:pPr>
      <w:r w:rsidRPr="00D70D61">
        <w:rPr>
          <w:rFonts w:hint="cs"/>
          <w:caps/>
          <w:sz w:val="24"/>
          <w:szCs w:val="24"/>
          <w:u w:val="single"/>
          <w:rtl/>
        </w:rPr>
        <w:t>מר שמואל רוטמן - ממלא מקום וסגן ראש העיר יהוד</w:t>
      </w:r>
      <w:r w:rsidR="001E2274">
        <w:rPr>
          <w:rFonts w:hint="cs"/>
          <w:caps/>
          <w:sz w:val="24"/>
          <w:szCs w:val="24"/>
          <w:u w:val="single"/>
          <w:rtl/>
        </w:rPr>
        <w:t>:</w:t>
      </w:r>
    </w:p>
    <w:p w14:paraId="16401837" w14:textId="4615504F" w:rsidR="001E2274" w:rsidRDefault="001106F7" w:rsidP="001106F7">
      <w:pPr>
        <w:rPr>
          <w:b w:val="0"/>
          <w:bCs w:val="0"/>
          <w:caps/>
          <w:sz w:val="24"/>
          <w:szCs w:val="24"/>
          <w:rtl/>
        </w:rPr>
      </w:pPr>
      <w:r>
        <w:rPr>
          <w:rFonts w:hint="cs"/>
          <w:b w:val="0"/>
          <w:bCs w:val="0"/>
          <w:caps/>
          <w:sz w:val="24"/>
          <w:szCs w:val="24"/>
          <w:rtl/>
        </w:rPr>
        <w:t xml:space="preserve">חלק גדול מתושבי מונוסון הם תושבי אור יהודה </w:t>
      </w:r>
    </w:p>
    <w:p w14:paraId="2C67B51D" w14:textId="77777777" w:rsidR="001E2274" w:rsidRDefault="001E2274" w:rsidP="001106F7">
      <w:pPr>
        <w:rPr>
          <w:b w:val="0"/>
          <w:bCs w:val="0"/>
          <w:caps/>
          <w:sz w:val="24"/>
          <w:szCs w:val="24"/>
          <w:rtl/>
        </w:rPr>
      </w:pPr>
    </w:p>
    <w:p w14:paraId="12A318DC" w14:textId="77777777" w:rsidR="001E2274" w:rsidRDefault="00D17364" w:rsidP="001106F7">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788C007F" w14:textId="11E82A15" w:rsidR="001E2274" w:rsidRDefault="001106F7" w:rsidP="001106F7">
      <w:pPr>
        <w:rPr>
          <w:b w:val="0"/>
          <w:bCs w:val="0"/>
          <w:caps/>
          <w:sz w:val="24"/>
          <w:szCs w:val="24"/>
          <w:rtl/>
        </w:rPr>
      </w:pPr>
      <w:r>
        <w:rPr>
          <w:rFonts w:hint="cs"/>
          <w:b w:val="0"/>
          <w:bCs w:val="0"/>
          <w:caps/>
          <w:sz w:val="24"/>
          <w:szCs w:val="24"/>
          <w:rtl/>
        </w:rPr>
        <w:t>רגע אתה אמרת עכשיו אמירה אז אני זהו</w:t>
      </w:r>
    </w:p>
    <w:p w14:paraId="219BE24B" w14:textId="77777777" w:rsidR="001E2274" w:rsidRDefault="001E2274" w:rsidP="001106F7">
      <w:pPr>
        <w:rPr>
          <w:b w:val="0"/>
          <w:bCs w:val="0"/>
          <w:caps/>
          <w:sz w:val="24"/>
          <w:szCs w:val="24"/>
          <w:rtl/>
        </w:rPr>
      </w:pPr>
    </w:p>
    <w:p w14:paraId="36CC5B5B" w14:textId="77777777" w:rsidR="001E2274" w:rsidRDefault="00D70D61" w:rsidP="001106F7">
      <w:pPr>
        <w:rPr>
          <w:caps/>
          <w:sz w:val="24"/>
          <w:szCs w:val="24"/>
          <w:u w:val="single"/>
          <w:rtl/>
        </w:rPr>
      </w:pPr>
      <w:r w:rsidRPr="00D70D61">
        <w:rPr>
          <w:rFonts w:hint="cs"/>
          <w:caps/>
          <w:sz w:val="24"/>
          <w:szCs w:val="24"/>
          <w:u w:val="single"/>
          <w:rtl/>
        </w:rPr>
        <w:t>מר שמואל רוטמן - ממלא מקום וסגן ראש העיר יהוד</w:t>
      </w:r>
      <w:r w:rsidR="001E2274">
        <w:rPr>
          <w:rFonts w:hint="cs"/>
          <w:caps/>
          <w:sz w:val="24"/>
          <w:szCs w:val="24"/>
          <w:u w:val="single"/>
          <w:rtl/>
        </w:rPr>
        <w:t>:</w:t>
      </w:r>
    </w:p>
    <w:p w14:paraId="16711109" w14:textId="15FD705D" w:rsidR="001E2274" w:rsidRDefault="001106F7" w:rsidP="001106F7">
      <w:pPr>
        <w:rPr>
          <w:b w:val="0"/>
          <w:bCs w:val="0"/>
          <w:caps/>
          <w:sz w:val="24"/>
          <w:szCs w:val="24"/>
          <w:rtl/>
        </w:rPr>
      </w:pPr>
      <w:r>
        <w:rPr>
          <w:rFonts w:hint="cs"/>
          <w:b w:val="0"/>
          <w:bCs w:val="0"/>
          <w:caps/>
          <w:sz w:val="24"/>
          <w:szCs w:val="24"/>
          <w:rtl/>
        </w:rPr>
        <w:t xml:space="preserve">כן </w:t>
      </w:r>
    </w:p>
    <w:p w14:paraId="74451908" w14:textId="77777777" w:rsidR="001E2274" w:rsidRDefault="001E2274" w:rsidP="001106F7">
      <w:pPr>
        <w:rPr>
          <w:b w:val="0"/>
          <w:bCs w:val="0"/>
          <w:caps/>
          <w:sz w:val="24"/>
          <w:szCs w:val="24"/>
          <w:rtl/>
        </w:rPr>
      </w:pPr>
    </w:p>
    <w:p w14:paraId="296C0FAC" w14:textId="77777777" w:rsidR="001E2274" w:rsidRDefault="00D17364" w:rsidP="001106F7">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6E44620E" w14:textId="58D9750B" w:rsidR="001E2274" w:rsidRDefault="001106F7" w:rsidP="001106F7">
      <w:pPr>
        <w:rPr>
          <w:b w:val="0"/>
          <w:bCs w:val="0"/>
          <w:caps/>
          <w:sz w:val="24"/>
          <w:szCs w:val="24"/>
          <w:rtl/>
        </w:rPr>
      </w:pPr>
      <w:r>
        <w:rPr>
          <w:rFonts w:hint="cs"/>
          <w:b w:val="0"/>
          <w:bCs w:val="0"/>
          <w:caps/>
          <w:sz w:val="24"/>
          <w:szCs w:val="24"/>
          <w:rtl/>
        </w:rPr>
        <w:t>אני אני זהו</w:t>
      </w:r>
    </w:p>
    <w:p w14:paraId="19DE342E" w14:textId="77777777" w:rsidR="001E2274" w:rsidRDefault="001E2274" w:rsidP="001106F7">
      <w:pPr>
        <w:rPr>
          <w:b w:val="0"/>
          <w:bCs w:val="0"/>
          <w:caps/>
          <w:sz w:val="24"/>
          <w:szCs w:val="24"/>
          <w:rtl/>
        </w:rPr>
      </w:pPr>
    </w:p>
    <w:p w14:paraId="305F1940" w14:textId="77777777" w:rsidR="001E2274" w:rsidRDefault="00D70D61" w:rsidP="001106F7">
      <w:pPr>
        <w:rPr>
          <w:caps/>
          <w:sz w:val="24"/>
          <w:szCs w:val="24"/>
          <w:u w:val="single"/>
          <w:rtl/>
        </w:rPr>
      </w:pPr>
      <w:r w:rsidRPr="00D70D61">
        <w:rPr>
          <w:rFonts w:hint="cs"/>
          <w:caps/>
          <w:sz w:val="24"/>
          <w:szCs w:val="24"/>
          <w:u w:val="single"/>
          <w:rtl/>
        </w:rPr>
        <w:t>מר שמואל רוטמן - ממלא מקום וסגן ראש העיר יהוד</w:t>
      </w:r>
      <w:r w:rsidR="001E2274">
        <w:rPr>
          <w:rFonts w:hint="cs"/>
          <w:caps/>
          <w:sz w:val="24"/>
          <w:szCs w:val="24"/>
          <w:u w:val="single"/>
          <w:rtl/>
        </w:rPr>
        <w:t>:</w:t>
      </w:r>
    </w:p>
    <w:p w14:paraId="24CB49AF" w14:textId="31A209CF" w:rsidR="001E2274" w:rsidRDefault="001106F7" w:rsidP="001106F7">
      <w:pPr>
        <w:rPr>
          <w:b w:val="0"/>
          <w:bCs w:val="0"/>
          <w:caps/>
          <w:sz w:val="24"/>
          <w:szCs w:val="24"/>
          <w:rtl/>
        </w:rPr>
      </w:pPr>
      <w:r>
        <w:rPr>
          <w:rFonts w:hint="cs"/>
          <w:b w:val="0"/>
          <w:bCs w:val="0"/>
          <w:caps/>
          <w:sz w:val="24"/>
          <w:szCs w:val="24"/>
          <w:rtl/>
        </w:rPr>
        <w:t xml:space="preserve">כן </w:t>
      </w:r>
    </w:p>
    <w:p w14:paraId="7C848E51" w14:textId="77777777" w:rsidR="001E2274" w:rsidRDefault="001E2274" w:rsidP="001106F7">
      <w:pPr>
        <w:rPr>
          <w:b w:val="0"/>
          <w:bCs w:val="0"/>
          <w:caps/>
          <w:sz w:val="24"/>
          <w:szCs w:val="24"/>
          <w:rtl/>
        </w:rPr>
      </w:pPr>
    </w:p>
    <w:p w14:paraId="1BFDAA79" w14:textId="77777777" w:rsidR="001E2274" w:rsidRDefault="00D17364" w:rsidP="001106F7">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40EC252E" w14:textId="4B5877ED" w:rsidR="001E2274" w:rsidRDefault="001106F7" w:rsidP="001106F7">
      <w:pPr>
        <w:rPr>
          <w:b w:val="0"/>
          <w:bCs w:val="0"/>
          <w:caps/>
          <w:sz w:val="24"/>
          <w:szCs w:val="24"/>
          <w:rtl/>
        </w:rPr>
      </w:pPr>
      <w:r>
        <w:rPr>
          <w:rFonts w:hint="cs"/>
          <w:b w:val="0"/>
          <w:bCs w:val="0"/>
          <w:caps/>
          <w:sz w:val="24"/>
          <w:szCs w:val="24"/>
          <w:rtl/>
        </w:rPr>
        <w:t xml:space="preserve">כשאתה אומר לי </w:t>
      </w:r>
    </w:p>
    <w:p w14:paraId="0454AFD1" w14:textId="77777777" w:rsidR="001E2274" w:rsidRDefault="001E2274" w:rsidP="001106F7">
      <w:pPr>
        <w:rPr>
          <w:b w:val="0"/>
          <w:bCs w:val="0"/>
          <w:caps/>
          <w:sz w:val="24"/>
          <w:szCs w:val="24"/>
          <w:rtl/>
        </w:rPr>
      </w:pPr>
    </w:p>
    <w:p w14:paraId="21479BBB" w14:textId="77777777" w:rsidR="001E2274" w:rsidRDefault="00D70D61" w:rsidP="001106F7">
      <w:pPr>
        <w:rPr>
          <w:caps/>
          <w:sz w:val="24"/>
          <w:szCs w:val="24"/>
          <w:u w:val="single"/>
          <w:rtl/>
        </w:rPr>
      </w:pPr>
      <w:r w:rsidRPr="00D70D61">
        <w:rPr>
          <w:rFonts w:hint="cs"/>
          <w:caps/>
          <w:sz w:val="24"/>
          <w:szCs w:val="24"/>
          <w:u w:val="single"/>
          <w:rtl/>
        </w:rPr>
        <w:t>מר שמואל רוטמן - ממלא מקום וסגן ראש העיר יהוד</w:t>
      </w:r>
      <w:r w:rsidR="001E2274">
        <w:rPr>
          <w:rFonts w:hint="cs"/>
          <w:caps/>
          <w:sz w:val="24"/>
          <w:szCs w:val="24"/>
          <w:u w:val="single"/>
          <w:rtl/>
        </w:rPr>
        <w:t>:</w:t>
      </w:r>
    </w:p>
    <w:p w14:paraId="0854725F" w14:textId="6D81A298" w:rsidR="001E2274" w:rsidRDefault="001106F7" w:rsidP="001106F7">
      <w:pPr>
        <w:rPr>
          <w:b w:val="0"/>
          <w:bCs w:val="0"/>
          <w:caps/>
          <w:sz w:val="24"/>
          <w:szCs w:val="24"/>
          <w:rtl/>
        </w:rPr>
      </w:pPr>
      <w:r>
        <w:rPr>
          <w:rFonts w:hint="cs"/>
          <w:b w:val="0"/>
          <w:bCs w:val="0"/>
          <w:caps/>
          <w:sz w:val="24"/>
          <w:szCs w:val="24"/>
          <w:rtl/>
        </w:rPr>
        <w:t xml:space="preserve">כן </w:t>
      </w:r>
    </w:p>
    <w:p w14:paraId="3FE9981A" w14:textId="77777777" w:rsidR="001E2274" w:rsidRDefault="001E2274" w:rsidP="001106F7">
      <w:pPr>
        <w:rPr>
          <w:b w:val="0"/>
          <w:bCs w:val="0"/>
          <w:caps/>
          <w:sz w:val="24"/>
          <w:szCs w:val="24"/>
          <w:rtl/>
        </w:rPr>
      </w:pPr>
    </w:p>
    <w:p w14:paraId="27EE76DA" w14:textId="77777777" w:rsidR="001E2274" w:rsidRDefault="00D17364" w:rsidP="001106F7">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4B3099B9" w14:textId="532E07CF" w:rsidR="001E2274" w:rsidRDefault="001106F7" w:rsidP="001106F7">
      <w:pPr>
        <w:rPr>
          <w:b w:val="0"/>
          <w:bCs w:val="0"/>
          <w:caps/>
          <w:sz w:val="24"/>
          <w:szCs w:val="24"/>
          <w:rtl/>
        </w:rPr>
      </w:pPr>
      <w:r>
        <w:rPr>
          <w:rFonts w:hint="cs"/>
          <w:b w:val="0"/>
          <w:bCs w:val="0"/>
          <w:caps/>
          <w:sz w:val="24"/>
          <w:szCs w:val="24"/>
          <w:rtl/>
        </w:rPr>
        <w:t>יבואו תושבים מ, מ, יהוד יבואו מיהוד</w:t>
      </w:r>
    </w:p>
    <w:p w14:paraId="7F7CF99B" w14:textId="77777777" w:rsidR="001E2274" w:rsidRDefault="001E2274" w:rsidP="001106F7">
      <w:pPr>
        <w:rPr>
          <w:b w:val="0"/>
          <w:bCs w:val="0"/>
          <w:caps/>
          <w:sz w:val="24"/>
          <w:szCs w:val="24"/>
          <w:rtl/>
        </w:rPr>
      </w:pPr>
    </w:p>
    <w:p w14:paraId="2CCDEC08" w14:textId="77777777" w:rsidR="001E2274" w:rsidRDefault="00D70D61" w:rsidP="001106F7">
      <w:pPr>
        <w:rPr>
          <w:caps/>
          <w:sz w:val="24"/>
          <w:szCs w:val="24"/>
          <w:u w:val="single"/>
          <w:rtl/>
        </w:rPr>
      </w:pPr>
      <w:r w:rsidRPr="00D70D61">
        <w:rPr>
          <w:rFonts w:hint="cs"/>
          <w:caps/>
          <w:sz w:val="24"/>
          <w:szCs w:val="24"/>
          <w:u w:val="single"/>
          <w:rtl/>
        </w:rPr>
        <w:t>מר שמואל רוטמן - ממלא מקום וסגן ראש העיר יהוד</w:t>
      </w:r>
      <w:r w:rsidR="001E2274">
        <w:rPr>
          <w:rFonts w:hint="cs"/>
          <w:caps/>
          <w:sz w:val="24"/>
          <w:szCs w:val="24"/>
          <w:u w:val="single"/>
          <w:rtl/>
        </w:rPr>
        <w:t>:</w:t>
      </w:r>
    </w:p>
    <w:p w14:paraId="17EA7E82" w14:textId="02525D32" w:rsidR="001E2274" w:rsidRDefault="001106F7" w:rsidP="001106F7">
      <w:pPr>
        <w:rPr>
          <w:b w:val="0"/>
          <w:bCs w:val="0"/>
          <w:caps/>
          <w:sz w:val="24"/>
          <w:szCs w:val="24"/>
          <w:rtl/>
        </w:rPr>
      </w:pPr>
      <w:r>
        <w:rPr>
          <w:rFonts w:hint="cs"/>
          <w:b w:val="0"/>
          <w:bCs w:val="0"/>
          <w:caps/>
          <w:sz w:val="24"/>
          <w:szCs w:val="24"/>
          <w:rtl/>
        </w:rPr>
        <w:t xml:space="preserve">אני לא אמרתי דרך אגב </w:t>
      </w:r>
    </w:p>
    <w:p w14:paraId="7880992E" w14:textId="77777777" w:rsidR="001E2274" w:rsidRDefault="001E2274" w:rsidP="001106F7">
      <w:pPr>
        <w:rPr>
          <w:b w:val="0"/>
          <w:bCs w:val="0"/>
          <w:caps/>
          <w:sz w:val="24"/>
          <w:szCs w:val="24"/>
          <w:rtl/>
        </w:rPr>
      </w:pPr>
    </w:p>
    <w:p w14:paraId="4A52D9F6" w14:textId="77777777" w:rsidR="001E2274" w:rsidRDefault="00D17364" w:rsidP="001106F7">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16ACD2AB" w14:textId="72E4B078" w:rsidR="001E2274" w:rsidRDefault="001106F7" w:rsidP="001106F7">
      <w:pPr>
        <w:rPr>
          <w:b w:val="0"/>
          <w:bCs w:val="0"/>
          <w:caps/>
          <w:sz w:val="24"/>
          <w:szCs w:val="24"/>
          <w:rtl/>
        </w:rPr>
      </w:pPr>
      <w:r>
        <w:rPr>
          <w:rFonts w:hint="cs"/>
          <w:b w:val="0"/>
          <w:bCs w:val="0"/>
          <w:caps/>
          <w:sz w:val="24"/>
          <w:szCs w:val="24"/>
          <w:rtl/>
        </w:rPr>
        <w:t xml:space="preserve">יבואו מאור יהודה </w:t>
      </w:r>
    </w:p>
    <w:p w14:paraId="78816CDF" w14:textId="77777777" w:rsidR="001E2274" w:rsidRDefault="001E2274" w:rsidP="001106F7">
      <w:pPr>
        <w:rPr>
          <w:b w:val="0"/>
          <w:bCs w:val="0"/>
          <w:caps/>
          <w:sz w:val="24"/>
          <w:szCs w:val="24"/>
          <w:rtl/>
        </w:rPr>
      </w:pPr>
    </w:p>
    <w:p w14:paraId="4CC5B9F0" w14:textId="77777777" w:rsidR="001E2274" w:rsidRDefault="00D70D61" w:rsidP="001106F7">
      <w:pPr>
        <w:rPr>
          <w:caps/>
          <w:sz w:val="24"/>
          <w:szCs w:val="24"/>
          <w:u w:val="single"/>
          <w:rtl/>
        </w:rPr>
      </w:pPr>
      <w:r w:rsidRPr="00D70D61">
        <w:rPr>
          <w:rFonts w:hint="cs"/>
          <w:caps/>
          <w:sz w:val="24"/>
          <w:szCs w:val="24"/>
          <w:u w:val="single"/>
          <w:rtl/>
        </w:rPr>
        <w:t>מר שמואל רוטמן - ממלא מקום וסגן ראש העיר יהוד</w:t>
      </w:r>
      <w:r w:rsidR="001E2274">
        <w:rPr>
          <w:rFonts w:hint="cs"/>
          <w:caps/>
          <w:sz w:val="24"/>
          <w:szCs w:val="24"/>
          <w:u w:val="single"/>
          <w:rtl/>
        </w:rPr>
        <w:t>:</w:t>
      </w:r>
    </w:p>
    <w:p w14:paraId="3F44C5AA" w14:textId="6780A1A2" w:rsidR="001E2274" w:rsidRDefault="00DF6D48" w:rsidP="001106F7">
      <w:pPr>
        <w:rPr>
          <w:b w:val="0"/>
          <w:bCs w:val="0"/>
          <w:caps/>
          <w:sz w:val="24"/>
          <w:szCs w:val="24"/>
          <w:rtl/>
        </w:rPr>
      </w:pPr>
      <w:r>
        <w:rPr>
          <w:rFonts w:hint="cs"/>
          <w:b w:val="0"/>
          <w:bCs w:val="0"/>
          <w:caps/>
          <w:sz w:val="24"/>
          <w:szCs w:val="24"/>
          <w:rtl/>
        </w:rPr>
        <w:lastRenderedPageBreak/>
        <w:t xml:space="preserve">אמרתי אני אומר </w:t>
      </w:r>
    </w:p>
    <w:p w14:paraId="183AAE43" w14:textId="77777777" w:rsidR="001E2274" w:rsidRDefault="001E2274" w:rsidP="001106F7">
      <w:pPr>
        <w:rPr>
          <w:b w:val="0"/>
          <w:bCs w:val="0"/>
          <w:caps/>
          <w:sz w:val="24"/>
          <w:szCs w:val="24"/>
          <w:rtl/>
        </w:rPr>
      </w:pPr>
    </w:p>
    <w:p w14:paraId="0429FAA1" w14:textId="77777777" w:rsidR="001E2274" w:rsidRDefault="00D17364" w:rsidP="001106F7">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15225E87" w14:textId="587B1037" w:rsidR="001E2274" w:rsidRDefault="00DF6D48" w:rsidP="001106F7">
      <w:pPr>
        <w:rPr>
          <w:b w:val="0"/>
          <w:bCs w:val="0"/>
          <w:caps/>
          <w:sz w:val="24"/>
          <w:szCs w:val="24"/>
          <w:rtl/>
        </w:rPr>
      </w:pPr>
      <w:r>
        <w:rPr>
          <w:rFonts w:hint="cs"/>
          <w:b w:val="0"/>
          <w:bCs w:val="0"/>
          <w:caps/>
          <w:sz w:val="24"/>
          <w:szCs w:val="24"/>
          <w:rtl/>
        </w:rPr>
        <w:t>אתה אמרת שאתה דואג לתושבים שלי</w:t>
      </w:r>
    </w:p>
    <w:p w14:paraId="1E3BEE93" w14:textId="77777777" w:rsidR="001E2274" w:rsidRDefault="001E2274" w:rsidP="001106F7">
      <w:pPr>
        <w:rPr>
          <w:b w:val="0"/>
          <w:bCs w:val="0"/>
          <w:caps/>
          <w:sz w:val="24"/>
          <w:szCs w:val="24"/>
          <w:rtl/>
        </w:rPr>
      </w:pPr>
    </w:p>
    <w:p w14:paraId="39996D50" w14:textId="77777777" w:rsidR="001E2274" w:rsidRDefault="00D70D61" w:rsidP="001106F7">
      <w:pPr>
        <w:rPr>
          <w:caps/>
          <w:sz w:val="24"/>
          <w:szCs w:val="24"/>
          <w:u w:val="single"/>
          <w:rtl/>
        </w:rPr>
      </w:pPr>
      <w:r w:rsidRPr="00D70D61">
        <w:rPr>
          <w:rFonts w:hint="cs"/>
          <w:caps/>
          <w:sz w:val="24"/>
          <w:szCs w:val="24"/>
          <w:u w:val="single"/>
          <w:rtl/>
        </w:rPr>
        <w:t>מר שמואל רוטמן - ממלא מקום וסגן ראש העיר יהוד</w:t>
      </w:r>
      <w:r w:rsidR="001E2274">
        <w:rPr>
          <w:rFonts w:hint="cs"/>
          <w:caps/>
          <w:sz w:val="24"/>
          <w:szCs w:val="24"/>
          <w:u w:val="single"/>
          <w:rtl/>
        </w:rPr>
        <w:t>:</w:t>
      </w:r>
    </w:p>
    <w:p w14:paraId="0572DBD8" w14:textId="5980B480" w:rsidR="001E2274" w:rsidRDefault="00DF6D48" w:rsidP="001106F7">
      <w:pPr>
        <w:rPr>
          <w:b w:val="0"/>
          <w:bCs w:val="0"/>
          <w:caps/>
          <w:sz w:val="24"/>
          <w:szCs w:val="24"/>
          <w:rtl/>
        </w:rPr>
      </w:pPr>
      <w:r>
        <w:rPr>
          <w:rFonts w:hint="cs"/>
          <w:b w:val="0"/>
          <w:bCs w:val="0"/>
          <w:caps/>
          <w:sz w:val="24"/>
          <w:szCs w:val="24"/>
          <w:rtl/>
        </w:rPr>
        <w:t>אני אומר דבר</w:t>
      </w:r>
      <w:r w:rsidR="000F703D">
        <w:rPr>
          <w:rFonts w:hint="cs"/>
          <w:b w:val="0"/>
          <w:bCs w:val="0"/>
          <w:caps/>
          <w:sz w:val="24"/>
          <w:szCs w:val="24"/>
          <w:rtl/>
        </w:rPr>
        <w:t xml:space="preserve"> </w:t>
      </w:r>
      <w:r>
        <w:rPr>
          <w:rFonts w:hint="cs"/>
          <w:b w:val="0"/>
          <w:bCs w:val="0"/>
          <w:caps/>
          <w:sz w:val="24"/>
          <w:szCs w:val="24"/>
          <w:rtl/>
        </w:rPr>
        <w:t>...</w:t>
      </w:r>
    </w:p>
    <w:p w14:paraId="7C3C33A6" w14:textId="77777777" w:rsidR="001E2274" w:rsidRDefault="001E2274" w:rsidP="001106F7">
      <w:pPr>
        <w:rPr>
          <w:b w:val="0"/>
          <w:bCs w:val="0"/>
          <w:caps/>
          <w:sz w:val="24"/>
          <w:szCs w:val="24"/>
          <w:rtl/>
        </w:rPr>
      </w:pPr>
    </w:p>
    <w:p w14:paraId="75C338C2" w14:textId="77777777" w:rsidR="001E2274" w:rsidRDefault="00D17364" w:rsidP="001106F7">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37460E87" w14:textId="4E037598" w:rsidR="001E2274" w:rsidRDefault="00DF6D48" w:rsidP="001106F7">
      <w:pPr>
        <w:rPr>
          <w:b w:val="0"/>
          <w:bCs w:val="0"/>
          <w:caps/>
          <w:sz w:val="24"/>
          <w:szCs w:val="24"/>
          <w:rtl/>
        </w:rPr>
      </w:pPr>
      <w:r>
        <w:rPr>
          <w:rFonts w:hint="cs"/>
          <w:b w:val="0"/>
          <w:bCs w:val="0"/>
          <w:caps/>
          <w:sz w:val="24"/>
          <w:szCs w:val="24"/>
          <w:rtl/>
        </w:rPr>
        <w:t>יבואו תושבים מכל מדינת ישראל וגם מיהוד</w:t>
      </w:r>
    </w:p>
    <w:p w14:paraId="2C9654A0" w14:textId="77777777" w:rsidR="001E2274" w:rsidRDefault="001E2274" w:rsidP="001106F7">
      <w:pPr>
        <w:rPr>
          <w:b w:val="0"/>
          <w:bCs w:val="0"/>
          <w:caps/>
          <w:sz w:val="24"/>
          <w:szCs w:val="24"/>
          <w:rtl/>
        </w:rPr>
      </w:pPr>
    </w:p>
    <w:p w14:paraId="15B7B29A" w14:textId="77777777" w:rsidR="001E2274" w:rsidRDefault="00D70D61" w:rsidP="001106F7">
      <w:pPr>
        <w:rPr>
          <w:caps/>
          <w:sz w:val="24"/>
          <w:szCs w:val="24"/>
          <w:u w:val="single"/>
          <w:rtl/>
        </w:rPr>
      </w:pPr>
      <w:r w:rsidRPr="00D70D61">
        <w:rPr>
          <w:rFonts w:hint="cs"/>
          <w:caps/>
          <w:sz w:val="24"/>
          <w:szCs w:val="24"/>
          <w:u w:val="single"/>
          <w:rtl/>
        </w:rPr>
        <w:t>מר שמואל רוטמן - ממלא מקום וסגן ראש העיר יהוד</w:t>
      </w:r>
      <w:r w:rsidR="001E2274">
        <w:rPr>
          <w:rFonts w:hint="cs"/>
          <w:caps/>
          <w:sz w:val="24"/>
          <w:szCs w:val="24"/>
          <w:u w:val="single"/>
          <w:rtl/>
        </w:rPr>
        <w:t>:</w:t>
      </w:r>
    </w:p>
    <w:p w14:paraId="1917D991" w14:textId="5D6563EF" w:rsidR="001E2274" w:rsidRDefault="00DF6D48" w:rsidP="001106F7">
      <w:pPr>
        <w:rPr>
          <w:b w:val="0"/>
          <w:bCs w:val="0"/>
          <w:caps/>
          <w:sz w:val="24"/>
          <w:szCs w:val="24"/>
          <w:rtl/>
        </w:rPr>
      </w:pPr>
      <w:r>
        <w:rPr>
          <w:rFonts w:hint="cs"/>
          <w:b w:val="0"/>
          <w:bCs w:val="0"/>
          <w:caps/>
          <w:sz w:val="24"/>
          <w:szCs w:val="24"/>
          <w:rtl/>
        </w:rPr>
        <w:t>אני אומר דבר אחר יבואו</w:t>
      </w:r>
    </w:p>
    <w:p w14:paraId="1E395891" w14:textId="77777777" w:rsidR="001E2274" w:rsidRDefault="001E2274" w:rsidP="001106F7">
      <w:pPr>
        <w:rPr>
          <w:b w:val="0"/>
          <w:bCs w:val="0"/>
          <w:caps/>
          <w:sz w:val="24"/>
          <w:szCs w:val="24"/>
          <w:rtl/>
        </w:rPr>
      </w:pPr>
    </w:p>
    <w:p w14:paraId="3F5C78A4" w14:textId="77777777" w:rsidR="001E2274" w:rsidRDefault="00D17364" w:rsidP="001106F7">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65569EED" w14:textId="434B6B34" w:rsidR="001E2274" w:rsidRDefault="00DF6D48" w:rsidP="001106F7">
      <w:pPr>
        <w:rPr>
          <w:b w:val="0"/>
          <w:bCs w:val="0"/>
          <w:caps/>
          <w:sz w:val="24"/>
          <w:szCs w:val="24"/>
          <w:rtl/>
        </w:rPr>
      </w:pPr>
      <w:r>
        <w:rPr>
          <w:rFonts w:hint="cs"/>
          <w:b w:val="0"/>
          <w:bCs w:val="0"/>
          <w:caps/>
          <w:sz w:val="24"/>
          <w:szCs w:val="24"/>
          <w:rtl/>
        </w:rPr>
        <w:t xml:space="preserve">אתה אומר לי זה תושבים שלי אני צריך לדאוג לתושבים שלי </w:t>
      </w:r>
    </w:p>
    <w:p w14:paraId="19076F5F" w14:textId="77777777" w:rsidR="001E2274" w:rsidRDefault="001E2274" w:rsidP="001106F7">
      <w:pPr>
        <w:rPr>
          <w:b w:val="0"/>
          <w:bCs w:val="0"/>
          <w:caps/>
          <w:sz w:val="24"/>
          <w:szCs w:val="24"/>
          <w:rtl/>
        </w:rPr>
      </w:pPr>
    </w:p>
    <w:p w14:paraId="1188D1E2" w14:textId="77777777" w:rsidR="001E2274" w:rsidRDefault="00D70D61" w:rsidP="001106F7">
      <w:pPr>
        <w:rPr>
          <w:caps/>
          <w:sz w:val="24"/>
          <w:szCs w:val="24"/>
          <w:u w:val="single"/>
          <w:rtl/>
        </w:rPr>
      </w:pPr>
      <w:r w:rsidRPr="00D70D61">
        <w:rPr>
          <w:rFonts w:hint="cs"/>
          <w:caps/>
          <w:sz w:val="24"/>
          <w:szCs w:val="24"/>
          <w:u w:val="single"/>
          <w:rtl/>
        </w:rPr>
        <w:t>מר שמואל רוטמן - ממלא מקום וסגן ראש העיר יהוד</w:t>
      </w:r>
      <w:r w:rsidR="001E2274">
        <w:rPr>
          <w:rFonts w:hint="cs"/>
          <w:caps/>
          <w:sz w:val="24"/>
          <w:szCs w:val="24"/>
          <w:u w:val="single"/>
          <w:rtl/>
        </w:rPr>
        <w:t>:</w:t>
      </w:r>
    </w:p>
    <w:p w14:paraId="192EE219" w14:textId="598D01BF" w:rsidR="001E2274" w:rsidRDefault="00DF6D48" w:rsidP="001106F7">
      <w:pPr>
        <w:rPr>
          <w:b w:val="0"/>
          <w:bCs w:val="0"/>
          <w:caps/>
          <w:sz w:val="24"/>
          <w:szCs w:val="24"/>
          <w:rtl/>
        </w:rPr>
      </w:pPr>
      <w:r>
        <w:rPr>
          <w:rFonts w:hint="cs"/>
          <w:b w:val="0"/>
          <w:bCs w:val="0"/>
          <w:caps/>
          <w:sz w:val="24"/>
          <w:szCs w:val="24"/>
          <w:rtl/>
        </w:rPr>
        <w:t>כן</w:t>
      </w:r>
    </w:p>
    <w:p w14:paraId="4D4847EF" w14:textId="77777777" w:rsidR="001E2274" w:rsidRDefault="001E2274" w:rsidP="001106F7">
      <w:pPr>
        <w:rPr>
          <w:b w:val="0"/>
          <w:bCs w:val="0"/>
          <w:caps/>
          <w:sz w:val="24"/>
          <w:szCs w:val="24"/>
          <w:rtl/>
        </w:rPr>
      </w:pPr>
    </w:p>
    <w:p w14:paraId="1BBF94C2" w14:textId="77777777" w:rsidR="001E2274" w:rsidRDefault="00D17364" w:rsidP="001106F7">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5C919DAA" w14:textId="48E8883E" w:rsidR="001E2274" w:rsidRDefault="00DF6D48" w:rsidP="001106F7">
      <w:pPr>
        <w:rPr>
          <w:b w:val="0"/>
          <w:bCs w:val="0"/>
          <w:caps/>
          <w:sz w:val="24"/>
          <w:szCs w:val="24"/>
          <w:rtl/>
        </w:rPr>
      </w:pPr>
      <w:r>
        <w:rPr>
          <w:rFonts w:hint="cs"/>
          <w:b w:val="0"/>
          <w:bCs w:val="0"/>
          <w:caps/>
          <w:sz w:val="24"/>
          <w:szCs w:val="24"/>
          <w:rtl/>
        </w:rPr>
        <w:t>ותושבים שלי יבואו</w:t>
      </w:r>
    </w:p>
    <w:p w14:paraId="68FC6D0B" w14:textId="77777777" w:rsidR="001E2274" w:rsidRDefault="001E2274" w:rsidP="001106F7">
      <w:pPr>
        <w:rPr>
          <w:b w:val="0"/>
          <w:bCs w:val="0"/>
          <w:caps/>
          <w:sz w:val="24"/>
          <w:szCs w:val="24"/>
          <w:rtl/>
        </w:rPr>
      </w:pPr>
    </w:p>
    <w:p w14:paraId="530BBEA6" w14:textId="77777777" w:rsidR="001E2274" w:rsidRDefault="00D70D61" w:rsidP="001106F7">
      <w:pPr>
        <w:rPr>
          <w:caps/>
          <w:sz w:val="24"/>
          <w:szCs w:val="24"/>
          <w:u w:val="single"/>
          <w:rtl/>
        </w:rPr>
      </w:pPr>
      <w:r w:rsidRPr="00D70D61">
        <w:rPr>
          <w:rFonts w:hint="cs"/>
          <w:caps/>
          <w:sz w:val="24"/>
          <w:szCs w:val="24"/>
          <w:u w:val="single"/>
          <w:rtl/>
        </w:rPr>
        <w:t>מר שמואל רוטמן - ממלא מקום וסגן ראש העיר יהוד</w:t>
      </w:r>
      <w:r w:rsidR="001E2274">
        <w:rPr>
          <w:rFonts w:hint="cs"/>
          <w:caps/>
          <w:sz w:val="24"/>
          <w:szCs w:val="24"/>
          <w:u w:val="single"/>
          <w:rtl/>
        </w:rPr>
        <w:t>:</w:t>
      </w:r>
    </w:p>
    <w:p w14:paraId="52754B39" w14:textId="1FBA8EFA" w:rsidR="001E2274" w:rsidRDefault="00DF6D48" w:rsidP="001106F7">
      <w:pPr>
        <w:rPr>
          <w:b w:val="0"/>
          <w:bCs w:val="0"/>
          <w:caps/>
          <w:sz w:val="24"/>
          <w:szCs w:val="24"/>
          <w:rtl/>
        </w:rPr>
      </w:pPr>
      <w:r>
        <w:rPr>
          <w:rFonts w:hint="cs"/>
          <w:b w:val="0"/>
          <w:bCs w:val="0"/>
          <w:caps/>
          <w:sz w:val="24"/>
          <w:szCs w:val="24"/>
          <w:rtl/>
        </w:rPr>
        <w:t xml:space="preserve">כן </w:t>
      </w:r>
    </w:p>
    <w:p w14:paraId="36F03B4E" w14:textId="77777777" w:rsidR="001E2274" w:rsidRDefault="001E2274" w:rsidP="001106F7">
      <w:pPr>
        <w:rPr>
          <w:b w:val="0"/>
          <w:bCs w:val="0"/>
          <w:caps/>
          <w:sz w:val="24"/>
          <w:szCs w:val="24"/>
          <w:rtl/>
        </w:rPr>
      </w:pPr>
    </w:p>
    <w:p w14:paraId="31AD8AF4" w14:textId="77777777" w:rsidR="001E2274" w:rsidRDefault="00D17364" w:rsidP="001106F7">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4AFA7950" w14:textId="049DB821" w:rsidR="001E2274" w:rsidRDefault="00DF6D48" w:rsidP="001106F7">
      <w:pPr>
        <w:rPr>
          <w:b w:val="0"/>
          <w:bCs w:val="0"/>
          <w:caps/>
          <w:sz w:val="24"/>
          <w:szCs w:val="24"/>
          <w:rtl/>
        </w:rPr>
      </w:pPr>
      <w:r>
        <w:rPr>
          <w:rFonts w:hint="cs"/>
          <w:b w:val="0"/>
          <w:bCs w:val="0"/>
          <w:caps/>
          <w:sz w:val="24"/>
          <w:szCs w:val="24"/>
          <w:rtl/>
        </w:rPr>
        <w:t xml:space="preserve">למה התושבים שלך יבואו? </w:t>
      </w:r>
    </w:p>
    <w:p w14:paraId="391FDFED" w14:textId="77777777" w:rsidR="001E2274" w:rsidRDefault="001E2274" w:rsidP="001106F7">
      <w:pPr>
        <w:rPr>
          <w:b w:val="0"/>
          <w:bCs w:val="0"/>
          <w:caps/>
          <w:sz w:val="24"/>
          <w:szCs w:val="24"/>
          <w:rtl/>
        </w:rPr>
      </w:pPr>
    </w:p>
    <w:p w14:paraId="64F85EA0" w14:textId="77777777" w:rsidR="001E2274" w:rsidRDefault="00D70D61" w:rsidP="001106F7">
      <w:pPr>
        <w:rPr>
          <w:caps/>
          <w:sz w:val="24"/>
          <w:szCs w:val="24"/>
          <w:u w:val="single"/>
          <w:rtl/>
        </w:rPr>
      </w:pPr>
      <w:r w:rsidRPr="00D70D61">
        <w:rPr>
          <w:rFonts w:hint="cs"/>
          <w:caps/>
          <w:sz w:val="24"/>
          <w:szCs w:val="24"/>
          <w:u w:val="single"/>
          <w:rtl/>
        </w:rPr>
        <w:t>מר שמואל רוטמן - ממלא מקום וסגן ראש העיר יהוד</w:t>
      </w:r>
      <w:r w:rsidR="001E2274">
        <w:rPr>
          <w:rFonts w:hint="cs"/>
          <w:caps/>
          <w:sz w:val="24"/>
          <w:szCs w:val="24"/>
          <w:u w:val="single"/>
          <w:rtl/>
        </w:rPr>
        <w:t>:</w:t>
      </w:r>
    </w:p>
    <w:p w14:paraId="250ED0B4" w14:textId="69B8789F" w:rsidR="001E2274" w:rsidRDefault="00DF6D48" w:rsidP="001106F7">
      <w:pPr>
        <w:rPr>
          <w:b w:val="0"/>
          <w:bCs w:val="0"/>
          <w:caps/>
          <w:sz w:val="24"/>
          <w:szCs w:val="24"/>
          <w:rtl/>
        </w:rPr>
      </w:pPr>
      <w:r>
        <w:rPr>
          <w:rFonts w:hint="cs"/>
          <w:b w:val="0"/>
          <w:bCs w:val="0"/>
          <w:caps/>
          <w:sz w:val="24"/>
          <w:szCs w:val="24"/>
          <w:rtl/>
        </w:rPr>
        <w:t xml:space="preserve">כן </w:t>
      </w:r>
    </w:p>
    <w:p w14:paraId="16DE509B" w14:textId="77777777" w:rsidR="001E2274" w:rsidRDefault="001E2274" w:rsidP="001106F7">
      <w:pPr>
        <w:rPr>
          <w:b w:val="0"/>
          <w:bCs w:val="0"/>
          <w:caps/>
          <w:sz w:val="24"/>
          <w:szCs w:val="24"/>
          <w:rtl/>
        </w:rPr>
      </w:pPr>
    </w:p>
    <w:p w14:paraId="37EA0C45" w14:textId="77777777" w:rsidR="001E2274" w:rsidRDefault="00D17364" w:rsidP="001106F7">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5546E9FA" w14:textId="27530B6D" w:rsidR="001E2274" w:rsidRDefault="00DF6D48" w:rsidP="001106F7">
      <w:pPr>
        <w:rPr>
          <w:b w:val="0"/>
          <w:bCs w:val="0"/>
          <w:caps/>
          <w:sz w:val="24"/>
          <w:szCs w:val="24"/>
          <w:rtl/>
        </w:rPr>
      </w:pPr>
      <w:r>
        <w:rPr>
          <w:rFonts w:hint="cs"/>
          <w:b w:val="0"/>
          <w:bCs w:val="0"/>
          <w:caps/>
          <w:sz w:val="24"/>
          <w:szCs w:val="24"/>
          <w:rtl/>
        </w:rPr>
        <w:t>יבואו מאור יהודה</w:t>
      </w:r>
    </w:p>
    <w:p w14:paraId="69C7050D" w14:textId="77777777" w:rsidR="001E2274" w:rsidRDefault="001E2274" w:rsidP="001106F7">
      <w:pPr>
        <w:rPr>
          <w:b w:val="0"/>
          <w:bCs w:val="0"/>
          <w:caps/>
          <w:sz w:val="24"/>
          <w:szCs w:val="24"/>
          <w:rtl/>
        </w:rPr>
      </w:pPr>
    </w:p>
    <w:p w14:paraId="091F14AC" w14:textId="77777777" w:rsidR="001E2274" w:rsidRDefault="00D70D61" w:rsidP="001106F7">
      <w:pPr>
        <w:rPr>
          <w:caps/>
          <w:sz w:val="24"/>
          <w:szCs w:val="24"/>
          <w:u w:val="single"/>
          <w:rtl/>
        </w:rPr>
      </w:pPr>
      <w:r w:rsidRPr="00D70D61">
        <w:rPr>
          <w:rFonts w:hint="cs"/>
          <w:caps/>
          <w:sz w:val="24"/>
          <w:szCs w:val="24"/>
          <w:u w:val="single"/>
          <w:rtl/>
        </w:rPr>
        <w:t>מר שמואל רוטמן - ממלא מקום וסגן ראש העיר יהוד</w:t>
      </w:r>
      <w:r w:rsidR="001E2274">
        <w:rPr>
          <w:rFonts w:hint="cs"/>
          <w:caps/>
          <w:sz w:val="24"/>
          <w:szCs w:val="24"/>
          <w:u w:val="single"/>
          <w:rtl/>
        </w:rPr>
        <w:t>:</w:t>
      </w:r>
    </w:p>
    <w:p w14:paraId="22BC1DFA" w14:textId="28E58B55" w:rsidR="001E2274" w:rsidRDefault="00DF6D48" w:rsidP="001106F7">
      <w:pPr>
        <w:rPr>
          <w:b w:val="0"/>
          <w:bCs w:val="0"/>
          <w:caps/>
          <w:sz w:val="24"/>
          <w:szCs w:val="24"/>
          <w:rtl/>
        </w:rPr>
      </w:pPr>
      <w:r>
        <w:rPr>
          <w:rFonts w:hint="cs"/>
          <w:b w:val="0"/>
          <w:bCs w:val="0"/>
          <w:caps/>
          <w:sz w:val="24"/>
          <w:szCs w:val="24"/>
          <w:rtl/>
        </w:rPr>
        <w:t>ב, על - פי הגדרה אתה יודע מה זה הגדרה?</w:t>
      </w:r>
    </w:p>
    <w:p w14:paraId="1319AD26" w14:textId="77777777" w:rsidR="001E2274" w:rsidRDefault="001E2274" w:rsidP="001106F7">
      <w:pPr>
        <w:rPr>
          <w:b w:val="0"/>
          <w:bCs w:val="0"/>
          <w:caps/>
          <w:sz w:val="24"/>
          <w:szCs w:val="24"/>
          <w:rtl/>
        </w:rPr>
      </w:pPr>
    </w:p>
    <w:p w14:paraId="36B3A7E0" w14:textId="77777777" w:rsidR="001E2274" w:rsidRDefault="00D17364" w:rsidP="001106F7">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6B60BB60" w14:textId="0868C754" w:rsidR="001E2274" w:rsidRDefault="00DF6D48" w:rsidP="001106F7">
      <w:pPr>
        <w:rPr>
          <w:b w:val="0"/>
          <w:bCs w:val="0"/>
          <w:caps/>
          <w:sz w:val="24"/>
          <w:szCs w:val="24"/>
          <w:rtl/>
        </w:rPr>
      </w:pPr>
      <w:r>
        <w:rPr>
          <w:rFonts w:hint="cs"/>
          <w:b w:val="0"/>
          <w:bCs w:val="0"/>
          <w:caps/>
          <w:sz w:val="24"/>
          <w:szCs w:val="24"/>
          <w:rtl/>
        </w:rPr>
        <w:t>מה?</w:t>
      </w:r>
    </w:p>
    <w:p w14:paraId="5B145415" w14:textId="77777777" w:rsidR="001E2274" w:rsidRDefault="001E2274" w:rsidP="001106F7">
      <w:pPr>
        <w:rPr>
          <w:b w:val="0"/>
          <w:bCs w:val="0"/>
          <w:caps/>
          <w:sz w:val="24"/>
          <w:szCs w:val="24"/>
          <w:rtl/>
        </w:rPr>
      </w:pPr>
    </w:p>
    <w:p w14:paraId="0AA64AC1" w14:textId="77777777" w:rsidR="001E2274" w:rsidRDefault="00D70D61" w:rsidP="001106F7">
      <w:pPr>
        <w:rPr>
          <w:caps/>
          <w:sz w:val="24"/>
          <w:szCs w:val="24"/>
          <w:u w:val="single"/>
          <w:rtl/>
        </w:rPr>
      </w:pPr>
      <w:r w:rsidRPr="00D70D61">
        <w:rPr>
          <w:rFonts w:hint="cs"/>
          <w:caps/>
          <w:sz w:val="24"/>
          <w:szCs w:val="24"/>
          <w:u w:val="single"/>
          <w:rtl/>
        </w:rPr>
        <w:t>מר שמואל רוטמן - ממלא מקום וסגן ראש העיר יהוד</w:t>
      </w:r>
      <w:r w:rsidR="001E2274">
        <w:rPr>
          <w:rFonts w:hint="cs"/>
          <w:caps/>
          <w:sz w:val="24"/>
          <w:szCs w:val="24"/>
          <w:u w:val="single"/>
          <w:rtl/>
        </w:rPr>
        <w:t>:</w:t>
      </w:r>
    </w:p>
    <w:p w14:paraId="309FC024" w14:textId="253C055B" w:rsidR="001E2274" w:rsidRDefault="00DF6D48" w:rsidP="001106F7">
      <w:pPr>
        <w:rPr>
          <w:b w:val="0"/>
          <w:bCs w:val="0"/>
          <w:caps/>
          <w:sz w:val="24"/>
          <w:szCs w:val="24"/>
          <w:rtl/>
        </w:rPr>
      </w:pPr>
      <w:r>
        <w:rPr>
          <w:rFonts w:hint="cs"/>
          <w:b w:val="0"/>
          <w:bCs w:val="0"/>
          <w:caps/>
          <w:sz w:val="24"/>
          <w:szCs w:val="24"/>
          <w:rtl/>
        </w:rPr>
        <w:t xml:space="preserve">הגדרה על - פי הגדרה ביי דפינישן </w:t>
      </w:r>
    </w:p>
    <w:p w14:paraId="35EA9C32" w14:textId="77777777" w:rsidR="001E2274" w:rsidRDefault="001E2274" w:rsidP="001106F7">
      <w:pPr>
        <w:rPr>
          <w:b w:val="0"/>
          <w:bCs w:val="0"/>
          <w:caps/>
          <w:sz w:val="24"/>
          <w:szCs w:val="24"/>
          <w:rtl/>
        </w:rPr>
      </w:pPr>
    </w:p>
    <w:p w14:paraId="7EF7250C" w14:textId="77777777" w:rsidR="001E2274" w:rsidRDefault="00D17364" w:rsidP="001106F7">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1372CD62" w14:textId="288E87A9" w:rsidR="001E2274" w:rsidRDefault="00DF6D48" w:rsidP="001106F7">
      <w:pPr>
        <w:rPr>
          <w:b w:val="0"/>
          <w:bCs w:val="0"/>
          <w:caps/>
          <w:sz w:val="24"/>
          <w:szCs w:val="24"/>
          <w:rtl/>
        </w:rPr>
      </w:pPr>
      <w:r>
        <w:rPr>
          <w:rFonts w:hint="cs"/>
          <w:b w:val="0"/>
          <w:bCs w:val="0"/>
          <w:caps/>
          <w:sz w:val="24"/>
          <w:szCs w:val="24"/>
          <w:rtl/>
        </w:rPr>
        <w:t xml:space="preserve">כן </w:t>
      </w:r>
    </w:p>
    <w:p w14:paraId="0476F998" w14:textId="77777777" w:rsidR="001E2274" w:rsidRDefault="001E2274" w:rsidP="001106F7">
      <w:pPr>
        <w:rPr>
          <w:b w:val="0"/>
          <w:bCs w:val="0"/>
          <w:caps/>
          <w:sz w:val="24"/>
          <w:szCs w:val="24"/>
          <w:rtl/>
        </w:rPr>
      </w:pPr>
    </w:p>
    <w:p w14:paraId="64CE1C1F" w14:textId="77777777" w:rsidR="001E2274" w:rsidRDefault="00D70D61" w:rsidP="001106F7">
      <w:pPr>
        <w:rPr>
          <w:caps/>
          <w:sz w:val="24"/>
          <w:szCs w:val="24"/>
          <w:u w:val="single"/>
          <w:rtl/>
        </w:rPr>
      </w:pPr>
      <w:r w:rsidRPr="00D70D61">
        <w:rPr>
          <w:rFonts w:hint="cs"/>
          <w:caps/>
          <w:sz w:val="24"/>
          <w:szCs w:val="24"/>
          <w:u w:val="single"/>
          <w:rtl/>
        </w:rPr>
        <w:t>מר שמואל רוטמן - ממלא מקום וסגן ראש העיר יהוד</w:t>
      </w:r>
      <w:r w:rsidR="001E2274">
        <w:rPr>
          <w:rFonts w:hint="cs"/>
          <w:caps/>
          <w:sz w:val="24"/>
          <w:szCs w:val="24"/>
          <w:u w:val="single"/>
          <w:rtl/>
        </w:rPr>
        <w:t>:</w:t>
      </w:r>
    </w:p>
    <w:p w14:paraId="0C3E5C8E" w14:textId="6A554893" w:rsidR="001E2274" w:rsidRDefault="00DF6D48" w:rsidP="001106F7">
      <w:pPr>
        <w:rPr>
          <w:b w:val="0"/>
          <w:bCs w:val="0"/>
          <w:caps/>
          <w:sz w:val="24"/>
          <w:szCs w:val="24"/>
          <w:rtl/>
        </w:rPr>
      </w:pPr>
      <w:r>
        <w:rPr>
          <w:rFonts w:hint="cs"/>
          <w:b w:val="0"/>
          <w:bCs w:val="0"/>
          <w:caps/>
          <w:sz w:val="24"/>
          <w:szCs w:val="24"/>
          <w:rtl/>
        </w:rPr>
        <w:lastRenderedPageBreak/>
        <w:t>ברגע שהוא מעביר כתובת לפה הוא תושב שלי אני צריך לדאוג לו על זה אני מדבר</w:t>
      </w:r>
    </w:p>
    <w:p w14:paraId="6351DE02" w14:textId="77777777" w:rsidR="001E2274" w:rsidRDefault="001E2274" w:rsidP="001106F7">
      <w:pPr>
        <w:rPr>
          <w:b w:val="0"/>
          <w:bCs w:val="0"/>
          <w:caps/>
          <w:sz w:val="24"/>
          <w:szCs w:val="24"/>
          <w:rtl/>
        </w:rPr>
      </w:pPr>
    </w:p>
    <w:p w14:paraId="40FED100" w14:textId="77777777" w:rsidR="001E2274" w:rsidRDefault="00D17364" w:rsidP="001106F7">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4DAAEB3B" w14:textId="5219C09B" w:rsidR="001E2274" w:rsidRDefault="00DF6D48" w:rsidP="001106F7">
      <w:pPr>
        <w:rPr>
          <w:b w:val="0"/>
          <w:bCs w:val="0"/>
          <w:caps/>
          <w:sz w:val="24"/>
          <w:szCs w:val="24"/>
          <w:rtl/>
        </w:rPr>
      </w:pPr>
      <w:r>
        <w:rPr>
          <w:rFonts w:hint="cs"/>
          <w:b w:val="0"/>
          <w:bCs w:val="0"/>
          <w:caps/>
          <w:sz w:val="24"/>
          <w:szCs w:val="24"/>
          <w:rtl/>
        </w:rPr>
        <w:t xml:space="preserve">לא, מי שצריך לדאוג לו </w:t>
      </w:r>
    </w:p>
    <w:p w14:paraId="56BEEFDB" w14:textId="77777777" w:rsidR="001E2274" w:rsidRDefault="001E2274" w:rsidP="001106F7">
      <w:pPr>
        <w:rPr>
          <w:b w:val="0"/>
          <w:bCs w:val="0"/>
          <w:caps/>
          <w:sz w:val="24"/>
          <w:szCs w:val="24"/>
          <w:rtl/>
        </w:rPr>
      </w:pPr>
    </w:p>
    <w:p w14:paraId="6F55CD4D" w14:textId="77777777" w:rsidR="001E2274" w:rsidRDefault="00D70D61" w:rsidP="001106F7">
      <w:pPr>
        <w:rPr>
          <w:caps/>
          <w:sz w:val="24"/>
          <w:szCs w:val="24"/>
          <w:u w:val="single"/>
          <w:rtl/>
        </w:rPr>
      </w:pPr>
      <w:r w:rsidRPr="00D70D61">
        <w:rPr>
          <w:rFonts w:hint="cs"/>
          <w:caps/>
          <w:sz w:val="24"/>
          <w:szCs w:val="24"/>
          <w:u w:val="single"/>
          <w:rtl/>
        </w:rPr>
        <w:t>מר שמואל רוטמן - ממלא מקום וסגן ראש העיר יהוד</w:t>
      </w:r>
      <w:r w:rsidR="001E2274">
        <w:rPr>
          <w:rFonts w:hint="cs"/>
          <w:caps/>
          <w:sz w:val="24"/>
          <w:szCs w:val="24"/>
          <w:u w:val="single"/>
          <w:rtl/>
        </w:rPr>
        <w:t>:</w:t>
      </w:r>
    </w:p>
    <w:p w14:paraId="6AED7152" w14:textId="0AA4CCE9" w:rsidR="001E2274" w:rsidRDefault="00DF6D48" w:rsidP="001106F7">
      <w:pPr>
        <w:rPr>
          <w:b w:val="0"/>
          <w:bCs w:val="0"/>
          <w:caps/>
          <w:sz w:val="24"/>
          <w:szCs w:val="24"/>
          <w:rtl/>
        </w:rPr>
      </w:pPr>
      <w:r>
        <w:rPr>
          <w:rFonts w:hint="cs"/>
          <w:b w:val="0"/>
          <w:bCs w:val="0"/>
          <w:caps/>
          <w:sz w:val="24"/>
          <w:szCs w:val="24"/>
          <w:rtl/>
        </w:rPr>
        <w:t>כן מי?</w:t>
      </w:r>
    </w:p>
    <w:p w14:paraId="76048B6F" w14:textId="77777777" w:rsidR="001E2274" w:rsidRDefault="001E2274" w:rsidP="001106F7">
      <w:pPr>
        <w:rPr>
          <w:b w:val="0"/>
          <w:bCs w:val="0"/>
          <w:caps/>
          <w:sz w:val="24"/>
          <w:szCs w:val="24"/>
          <w:rtl/>
        </w:rPr>
      </w:pPr>
    </w:p>
    <w:p w14:paraId="49177660" w14:textId="77777777" w:rsidR="001E2274" w:rsidRDefault="00D17364" w:rsidP="001106F7">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55EEB5DC" w14:textId="49B1E7D3" w:rsidR="001E2274" w:rsidRDefault="00DF6D48" w:rsidP="001106F7">
      <w:pPr>
        <w:rPr>
          <w:b w:val="0"/>
          <w:bCs w:val="0"/>
          <w:caps/>
          <w:sz w:val="24"/>
          <w:szCs w:val="24"/>
          <w:rtl/>
        </w:rPr>
      </w:pPr>
      <w:r>
        <w:rPr>
          <w:rFonts w:hint="cs"/>
          <w:b w:val="0"/>
          <w:bCs w:val="0"/>
          <w:caps/>
          <w:sz w:val="24"/>
          <w:szCs w:val="24"/>
          <w:rtl/>
        </w:rPr>
        <w:t>זה משרד העבודה והרווחה</w:t>
      </w:r>
    </w:p>
    <w:p w14:paraId="27660A3A" w14:textId="77777777" w:rsidR="001E2274" w:rsidRDefault="001E2274" w:rsidP="001106F7">
      <w:pPr>
        <w:rPr>
          <w:b w:val="0"/>
          <w:bCs w:val="0"/>
          <w:caps/>
          <w:sz w:val="24"/>
          <w:szCs w:val="24"/>
          <w:rtl/>
        </w:rPr>
      </w:pPr>
    </w:p>
    <w:p w14:paraId="3BF7ED40" w14:textId="77777777" w:rsidR="001E2274" w:rsidRDefault="00D70D61" w:rsidP="001106F7">
      <w:pPr>
        <w:rPr>
          <w:caps/>
          <w:sz w:val="24"/>
          <w:szCs w:val="24"/>
          <w:u w:val="single"/>
          <w:rtl/>
        </w:rPr>
      </w:pPr>
      <w:r w:rsidRPr="00D70D61">
        <w:rPr>
          <w:rFonts w:hint="cs"/>
          <w:caps/>
          <w:sz w:val="24"/>
          <w:szCs w:val="24"/>
          <w:u w:val="single"/>
          <w:rtl/>
        </w:rPr>
        <w:t>מר שמואל רוטמן - ממלא מקום וסגן ראש העיר יהוד</w:t>
      </w:r>
      <w:r w:rsidR="001E2274">
        <w:rPr>
          <w:rFonts w:hint="cs"/>
          <w:caps/>
          <w:sz w:val="24"/>
          <w:szCs w:val="24"/>
          <w:u w:val="single"/>
          <w:rtl/>
        </w:rPr>
        <w:t>:</w:t>
      </w:r>
    </w:p>
    <w:p w14:paraId="3A2648DC" w14:textId="242509DB" w:rsidR="001E2274" w:rsidRDefault="00DF6D48" w:rsidP="001106F7">
      <w:pPr>
        <w:rPr>
          <w:b w:val="0"/>
          <w:bCs w:val="0"/>
          <w:caps/>
          <w:sz w:val="24"/>
          <w:szCs w:val="24"/>
          <w:rtl/>
        </w:rPr>
      </w:pPr>
      <w:r>
        <w:rPr>
          <w:rFonts w:hint="cs"/>
          <w:b w:val="0"/>
          <w:bCs w:val="0"/>
          <w:caps/>
          <w:sz w:val="24"/>
          <w:szCs w:val="24"/>
          <w:rtl/>
        </w:rPr>
        <w:t>מה פתאום</w:t>
      </w:r>
    </w:p>
    <w:p w14:paraId="10A311F0" w14:textId="77777777" w:rsidR="001E2274" w:rsidRDefault="001E2274" w:rsidP="001106F7">
      <w:pPr>
        <w:rPr>
          <w:b w:val="0"/>
          <w:bCs w:val="0"/>
          <w:caps/>
          <w:sz w:val="24"/>
          <w:szCs w:val="24"/>
          <w:rtl/>
        </w:rPr>
      </w:pPr>
    </w:p>
    <w:p w14:paraId="3A883B8D" w14:textId="77777777" w:rsidR="001E2274" w:rsidRDefault="00D17364" w:rsidP="001106F7">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733DCB8F" w14:textId="31559029" w:rsidR="001E2274" w:rsidRDefault="00DF6D48" w:rsidP="001106F7">
      <w:pPr>
        <w:rPr>
          <w:b w:val="0"/>
          <w:bCs w:val="0"/>
          <w:caps/>
          <w:sz w:val="24"/>
          <w:szCs w:val="24"/>
          <w:rtl/>
        </w:rPr>
      </w:pPr>
      <w:r>
        <w:rPr>
          <w:rFonts w:hint="cs"/>
          <w:b w:val="0"/>
          <w:bCs w:val="0"/>
          <w:caps/>
          <w:sz w:val="24"/>
          <w:szCs w:val="24"/>
          <w:rtl/>
        </w:rPr>
        <w:t xml:space="preserve">לא </w:t>
      </w:r>
    </w:p>
    <w:p w14:paraId="5AF3E6DF" w14:textId="77777777" w:rsidR="001E2274" w:rsidRDefault="001E2274" w:rsidP="001106F7">
      <w:pPr>
        <w:rPr>
          <w:b w:val="0"/>
          <w:bCs w:val="0"/>
          <w:caps/>
          <w:sz w:val="24"/>
          <w:szCs w:val="24"/>
          <w:rtl/>
        </w:rPr>
      </w:pPr>
    </w:p>
    <w:p w14:paraId="10D5467A" w14:textId="77777777" w:rsidR="001E2274" w:rsidRDefault="00D70D61" w:rsidP="001106F7">
      <w:pPr>
        <w:rPr>
          <w:caps/>
          <w:sz w:val="24"/>
          <w:szCs w:val="24"/>
          <w:u w:val="single"/>
          <w:rtl/>
        </w:rPr>
      </w:pPr>
      <w:r w:rsidRPr="00D70D61">
        <w:rPr>
          <w:rFonts w:hint="cs"/>
          <w:caps/>
          <w:sz w:val="24"/>
          <w:szCs w:val="24"/>
          <w:u w:val="single"/>
          <w:rtl/>
        </w:rPr>
        <w:t>מר שמואל רוטמן - ממלא מקום וסגן ראש העיר יהוד</w:t>
      </w:r>
      <w:r w:rsidR="001E2274">
        <w:rPr>
          <w:rFonts w:hint="cs"/>
          <w:caps/>
          <w:sz w:val="24"/>
          <w:szCs w:val="24"/>
          <w:u w:val="single"/>
          <w:rtl/>
        </w:rPr>
        <w:t>:</w:t>
      </w:r>
    </w:p>
    <w:p w14:paraId="3E69A6E1" w14:textId="17617514" w:rsidR="001E2274" w:rsidRDefault="00DF6D48" w:rsidP="001106F7">
      <w:pPr>
        <w:rPr>
          <w:b w:val="0"/>
          <w:bCs w:val="0"/>
          <w:caps/>
          <w:sz w:val="24"/>
          <w:szCs w:val="24"/>
          <w:rtl/>
        </w:rPr>
      </w:pPr>
      <w:r>
        <w:rPr>
          <w:rFonts w:hint="cs"/>
          <w:b w:val="0"/>
          <w:bCs w:val="0"/>
          <w:caps/>
          <w:sz w:val="24"/>
          <w:szCs w:val="24"/>
          <w:rtl/>
        </w:rPr>
        <w:t>הוא תושב של העיר</w:t>
      </w:r>
    </w:p>
    <w:p w14:paraId="59ECEC2D" w14:textId="77777777" w:rsidR="001E2274" w:rsidRDefault="001E2274" w:rsidP="001106F7">
      <w:pPr>
        <w:rPr>
          <w:b w:val="0"/>
          <w:bCs w:val="0"/>
          <w:caps/>
          <w:sz w:val="24"/>
          <w:szCs w:val="24"/>
          <w:rtl/>
        </w:rPr>
      </w:pPr>
    </w:p>
    <w:p w14:paraId="75F2DBB7" w14:textId="77777777" w:rsidR="001E2274" w:rsidRDefault="00D17364" w:rsidP="001106F7">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37B92ED3" w14:textId="60FD715D" w:rsidR="001E2274" w:rsidRDefault="00DF6D48" w:rsidP="001106F7">
      <w:pPr>
        <w:rPr>
          <w:b w:val="0"/>
          <w:bCs w:val="0"/>
          <w:caps/>
          <w:sz w:val="24"/>
          <w:szCs w:val="24"/>
          <w:rtl/>
        </w:rPr>
      </w:pPr>
      <w:r>
        <w:rPr>
          <w:rFonts w:hint="cs"/>
          <w:b w:val="0"/>
          <w:bCs w:val="0"/>
          <w:caps/>
          <w:sz w:val="24"/>
          <w:szCs w:val="24"/>
          <w:rtl/>
        </w:rPr>
        <w:t>הוא צריך מי שצריך לדאוג לו זה משרד העבודה והרווחה</w:t>
      </w:r>
    </w:p>
    <w:p w14:paraId="712D5B27" w14:textId="77777777" w:rsidR="001E2274" w:rsidRDefault="001E2274" w:rsidP="001106F7">
      <w:pPr>
        <w:rPr>
          <w:b w:val="0"/>
          <w:bCs w:val="0"/>
          <w:caps/>
          <w:sz w:val="24"/>
          <w:szCs w:val="24"/>
          <w:rtl/>
        </w:rPr>
      </w:pPr>
    </w:p>
    <w:p w14:paraId="46075137" w14:textId="77777777" w:rsidR="001E2274" w:rsidRDefault="00D70D61" w:rsidP="00DF6D48">
      <w:pPr>
        <w:rPr>
          <w:caps/>
          <w:sz w:val="24"/>
          <w:szCs w:val="24"/>
          <w:u w:val="single"/>
          <w:rtl/>
        </w:rPr>
      </w:pPr>
      <w:r w:rsidRPr="00D70D61">
        <w:rPr>
          <w:rFonts w:hint="cs"/>
          <w:caps/>
          <w:sz w:val="24"/>
          <w:szCs w:val="24"/>
          <w:u w:val="single"/>
          <w:rtl/>
        </w:rPr>
        <w:t>מר שמואל רוטמן - ממלא מקום וסגן ראש העיר יהוד</w:t>
      </w:r>
      <w:r w:rsidR="001E2274">
        <w:rPr>
          <w:rFonts w:hint="cs"/>
          <w:caps/>
          <w:sz w:val="24"/>
          <w:szCs w:val="24"/>
          <w:u w:val="single"/>
          <w:rtl/>
        </w:rPr>
        <w:t>:</w:t>
      </w:r>
    </w:p>
    <w:p w14:paraId="061D8F21" w14:textId="00E40102" w:rsidR="001E2274" w:rsidRDefault="00DF6D48" w:rsidP="00DF6D48">
      <w:pPr>
        <w:rPr>
          <w:b w:val="0"/>
          <w:bCs w:val="0"/>
          <w:caps/>
          <w:sz w:val="24"/>
          <w:szCs w:val="24"/>
          <w:rtl/>
        </w:rPr>
      </w:pPr>
      <w:r>
        <w:rPr>
          <w:rFonts w:hint="cs"/>
          <w:b w:val="0"/>
          <w:bCs w:val="0"/>
          <w:caps/>
          <w:sz w:val="24"/>
          <w:szCs w:val="24"/>
          <w:rtl/>
        </w:rPr>
        <w:t>מי מספק לו שירותים מי נותן לו את כל זה,</w:t>
      </w:r>
    </w:p>
    <w:p w14:paraId="740EDB14" w14:textId="77777777" w:rsidR="001E2274" w:rsidRDefault="001E2274" w:rsidP="00DF6D48">
      <w:pPr>
        <w:rPr>
          <w:b w:val="0"/>
          <w:bCs w:val="0"/>
          <w:caps/>
          <w:sz w:val="24"/>
          <w:szCs w:val="24"/>
          <w:rtl/>
        </w:rPr>
      </w:pPr>
    </w:p>
    <w:p w14:paraId="6335FBA8" w14:textId="77777777" w:rsidR="001E2274" w:rsidRDefault="00D17364" w:rsidP="00DF6D48">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5CBBB88F" w14:textId="21C37A42" w:rsidR="001E2274" w:rsidRDefault="00DF6D48" w:rsidP="00DF6D48">
      <w:pPr>
        <w:rPr>
          <w:b w:val="0"/>
          <w:bCs w:val="0"/>
          <w:caps/>
          <w:sz w:val="24"/>
          <w:szCs w:val="24"/>
          <w:rtl/>
        </w:rPr>
      </w:pPr>
      <w:r>
        <w:rPr>
          <w:rFonts w:hint="cs"/>
          <w:b w:val="0"/>
          <w:bCs w:val="0"/>
          <w:caps/>
          <w:sz w:val="24"/>
          <w:szCs w:val="24"/>
          <w:rtl/>
        </w:rPr>
        <w:t>אתה לא תספק לו שירותים?</w:t>
      </w:r>
    </w:p>
    <w:p w14:paraId="78F78E77" w14:textId="77777777" w:rsidR="001E2274" w:rsidRDefault="001E2274" w:rsidP="00DF6D48">
      <w:pPr>
        <w:rPr>
          <w:b w:val="0"/>
          <w:bCs w:val="0"/>
          <w:caps/>
          <w:sz w:val="24"/>
          <w:szCs w:val="24"/>
          <w:rtl/>
        </w:rPr>
      </w:pPr>
    </w:p>
    <w:p w14:paraId="26E60063" w14:textId="77777777" w:rsidR="001E2274" w:rsidRDefault="00D70D61" w:rsidP="00DF6D48">
      <w:pPr>
        <w:rPr>
          <w:caps/>
          <w:sz w:val="24"/>
          <w:szCs w:val="24"/>
          <w:u w:val="single"/>
          <w:rtl/>
        </w:rPr>
      </w:pPr>
      <w:r w:rsidRPr="00D70D61">
        <w:rPr>
          <w:rFonts w:hint="cs"/>
          <w:caps/>
          <w:sz w:val="24"/>
          <w:szCs w:val="24"/>
          <w:u w:val="single"/>
          <w:rtl/>
        </w:rPr>
        <w:t>מר שמואל רוטמן - ממלא מקום וסגן ראש העיר יהוד</w:t>
      </w:r>
      <w:r w:rsidR="001E2274">
        <w:rPr>
          <w:rFonts w:hint="cs"/>
          <w:caps/>
          <w:sz w:val="24"/>
          <w:szCs w:val="24"/>
          <w:u w:val="single"/>
          <w:rtl/>
        </w:rPr>
        <w:t>:</w:t>
      </w:r>
    </w:p>
    <w:p w14:paraId="14DC68B4" w14:textId="29045963" w:rsidR="001E2274" w:rsidRDefault="00DF6D48" w:rsidP="00DF6D48">
      <w:pPr>
        <w:rPr>
          <w:b w:val="0"/>
          <w:bCs w:val="0"/>
          <w:caps/>
          <w:sz w:val="24"/>
          <w:szCs w:val="24"/>
          <w:rtl/>
        </w:rPr>
      </w:pPr>
      <w:r>
        <w:rPr>
          <w:rFonts w:hint="cs"/>
          <w:b w:val="0"/>
          <w:bCs w:val="0"/>
          <w:caps/>
          <w:sz w:val="24"/>
          <w:szCs w:val="24"/>
          <w:rtl/>
        </w:rPr>
        <w:t>בוודאי שנספק לו</w:t>
      </w:r>
    </w:p>
    <w:p w14:paraId="4C216357" w14:textId="77777777" w:rsidR="001E2274" w:rsidRDefault="001E2274" w:rsidP="00DF6D48">
      <w:pPr>
        <w:rPr>
          <w:b w:val="0"/>
          <w:bCs w:val="0"/>
          <w:caps/>
          <w:sz w:val="24"/>
          <w:szCs w:val="24"/>
          <w:rtl/>
        </w:rPr>
      </w:pPr>
    </w:p>
    <w:p w14:paraId="63720111" w14:textId="77777777" w:rsidR="001E2274" w:rsidRDefault="00D17364" w:rsidP="00DF6D48">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797209F0" w14:textId="60A98C23" w:rsidR="001E2274" w:rsidRDefault="00DF6D48" w:rsidP="00DF6D48">
      <w:pPr>
        <w:rPr>
          <w:b w:val="0"/>
          <w:bCs w:val="0"/>
          <w:caps/>
          <w:sz w:val="24"/>
          <w:szCs w:val="24"/>
          <w:rtl/>
        </w:rPr>
      </w:pPr>
      <w:r>
        <w:rPr>
          <w:rFonts w:hint="cs"/>
          <w:b w:val="0"/>
          <w:bCs w:val="0"/>
          <w:caps/>
          <w:sz w:val="24"/>
          <w:szCs w:val="24"/>
          <w:rtl/>
        </w:rPr>
        <w:t>אז מה זה שייך עכשיו לצפיפות?</w:t>
      </w:r>
    </w:p>
    <w:p w14:paraId="37ECE10A" w14:textId="77777777" w:rsidR="001E2274" w:rsidRDefault="001E2274" w:rsidP="00DF6D48">
      <w:pPr>
        <w:rPr>
          <w:b w:val="0"/>
          <w:bCs w:val="0"/>
          <w:caps/>
          <w:sz w:val="24"/>
          <w:szCs w:val="24"/>
          <w:rtl/>
        </w:rPr>
      </w:pPr>
    </w:p>
    <w:p w14:paraId="37BB7A1C" w14:textId="77777777" w:rsidR="001E2274" w:rsidRDefault="00D70D61" w:rsidP="00DF6D48">
      <w:pPr>
        <w:rPr>
          <w:caps/>
          <w:sz w:val="24"/>
          <w:szCs w:val="24"/>
          <w:u w:val="single"/>
          <w:rtl/>
        </w:rPr>
      </w:pPr>
      <w:r w:rsidRPr="00D70D61">
        <w:rPr>
          <w:rFonts w:hint="cs"/>
          <w:caps/>
          <w:sz w:val="24"/>
          <w:szCs w:val="24"/>
          <w:u w:val="single"/>
          <w:rtl/>
        </w:rPr>
        <w:t>מר שמואל רוטמן - ממלא מקום וסגן ראש העיר יהוד</w:t>
      </w:r>
      <w:r w:rsidR="001E2274">
        <w:rPr>
          <w:rFonts w:hint="cs"/>
          <w:caps/>
          <w:sz w:val="24"/>
          <w:szCs w:val="24"/>
          <w:u w:val="single"/>
          <w:rtl/>
        </w:rPr>
        <w:t>:</w:t>
      </w:r>
    </w:p>
    <w:p w14:paraId="10376843" w14:textId="279FC7AA" w:rsidR="001E2274" w:rsidRDefault="00DF6D48" w:rsidP="00DF6D48">
      <w:pPr>
        <w:rPr>
          <w:b w:val="0"/>
          <w:bCs w:val="0"/>
          <w:caps/>
          <w:sz w:val="24"/>
          <w:szCs w:val="24"/>
          <w:rtl/>
        </w:rPr>
      </w:pPr>
      <w:r>
        <w:rPr>
          <w:rFonts w:hint="cs"/>
          <w:b w:val="0"/>
          <w:bCs w:val="0"/>
          <w:caps/>
          <w:sz w:val="24"/>
          <w:szCs w:val="24"/>
          <w:rtl/>
        </w:rPr>
        <w:t>אז לכן אני אומר</w:t>
      </w:r>
    </w:p>
    <w:p w14:paraId="15820DB5" w14:textId="77777777" w:rsidR="001E2274" w:rsidRDefault="001E2274" w:rsidP="00DF6D48">
      <w:pPr>
        <w:rPr>
          <w:b w:val="0"/>
          <w:bCs w:val="0"/>
          <w:caps/>
          <w:sz w:val="24"/>
          <w:szCs w:val="24"/>
          <w:rtl/>
        </w:rPr>
      </w:pPr>
    </w:p>
    <w:p w14:paraId="256E9740" w14:textId="77777777" w:rsidR="001E2274" w:rsidRDefault="00D17364" w:rsidP="00DF6D48">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0D7479B2" w14:textId="2E48443D" w:rsidR="001E2274" w:rsidRDefault="00DF6D48" w:rsidP="00DF6D48">
      <w:pPr>
        <w:rPr>
          <w:b w:val="0"/>
          <w:bCs w:val="0"/>
          <w:caps/>
          <w:sz w:val="24"/>
          <w:szCs w:val="24"/>
          <w:rtl/>
        </w:rPr>
      </w:pPr>
      <w:r>
        <w:rPr>
          <w:rFonts w:hint="cs"/>
          <w:b w:val="0"/>
          <w:bCs w:val="0"/>
          <w:caps/>
          <w:sz w:val="24"/>
          <w:szCs w:val="24"/>
          <w:rtl/>
        </w:rPr>
        <w:t>מה זה שייך</w:t>
      </w:r>
    </w:p>
    <w:p w14:paraId="3954A0C3" w14:textId="77777777" w:rsidR="001E2274" w:rsidRDefault="001E2274" w:rsidP="00DF6D48">
      <w:pPr>
        <w:rPr>
          <w:b w:val="0"/>
          <w:bCs w:val="0"/>
          <w:caps/>
          <w:sz w:val="24"/>
          <w:szCs w:val="24"/>
          <w:rtl/>
        </w:rPr>
      </w:pPr>
    </w:p>
    <w:p w14:paraId="78F6A3E7" w14:textId="77777777" w:rsidR="001E2274" w:rsidRDefault="00D70D61" w:rsidP="00DF6D48">
      <w:pPr>
        <w:rPr>
          <w:caps/>
          <w:sz w:val="24"/>
          <w:szCs w:val="24"/>
          <w:u w:val="single"/>
          <w:rtl/>
        </w:rPr>
      </w:pPr>
      <w:r w:rsidRPr="00D70D61">
        <w:rPr>
          <w:rFonts w:hint="cs"/>
          <w:caps/>
          <w:sz w:val="24"/>
          <w:szCs w:val="24"/>
          <w:u w:val="single"/>
          <w:rtl/>
        </w:rPr>
        <w:t>מר שמואל רוטמן - ממלא מקום וסגן ראש העיר יהוד</w:t>
      </w:r>
      <w:r w:rsidR="001E2274">
        <w:rPr>
          <w:rFonts w:hint="cs"/>
          <w:caps/>
          <w:sz w:val="24"/>
          <w:szCs w:val="24"/>
          <w:u w:val="single"/>
          <w:rtl/>
        </w:rPr>
        <w:t>:</w:t>
      </w:r>
    </w:p>
    <w:p w14:paraId="0EA3050B" w14:textId="1EAD49D8" w:rsidR="001E2274" w:rsidRDefault="00DF6D48" w:rsidP="00DF6D48">
      <w:pPr>
        <w:rPr>
          <w:b w:val="0"/>
          <w:bCs w:val="0"/>
          <w:caps/>
          <w:sz w:val="24"/>
          <w:szCs w:val="24"/>
          <w:rtl/>
        </w:rPr>
      </w:pPr>
      <w:r>
        <w:rPr>
          <w:rFonts w:hint="cs"/>
          <w:b w:val="0"/>
          <w:bCs w:val="0"/>
          <w:caps/>
          <w:sz w:val="24"/>
          <w:szCs w:val="24"/>
          <w:rtl/>
        </w:rPr>
        <w:t>הוא יגור בתנאים נוראיים</w:t>
      </w:r>
    </w:p>
    <w:p w14:paraId="7EA821AB" w14:textId="77777777" w:rsidR="001E2274" w:rsidRDefault="001E2274" w:rsidP="00DF6D48">
      <w:pPr>
        <w:rPr>
          <w:b w:val="0"/>
          <w:bCs w:val="0"/>
          <w:caps/>
          <w:sz w:val="24"/>
          <w:szCs w:val="24"/>
          <w:rtl/>
        </w:rPr>
      </w:pPr>
    </w:p>
    <w:p w14:paraId="3B054A0B" w14:textId="77777777" w:rsidR="001E2274" w:rsidRDefault="00D17364" w:rsidP="00DF6D48">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12261FE6" w14:textId="28FADD37" w:rsidR="001E2274" w:rsidRDefault="00DF6D48" w:rsidP="00DF6D48">
      <w:pPr>
        <w:rPr>
          <w:b w:val="0"/>
          <w:bCs w:val="0"/>
          <w:caps/>
          <w:sz w:val="24"/>
          <w:szCs w:val="24"/>
          <w:rtl/>
        </w:rPr>
      </w:pPr>
      <w:r>
        <w:rPr>
          <w:rFonts w:hint="cs"/>
          <w:b w:val="0"/>
          <w:bCs w:val="0"/>
          <w:caps/>
          <w:sz w:val="24"/>
          <w:szCs w:val="24"/>
          <w:rtl/>
        </w:rPr>
        <w:t>אני רבותיי יש</w:t>
      </w:r>
      <w:r w:rsidR="000F703D">
        <w:rPr>
          <w:rFonts w:hint="cs"/>
          <w:b w:val="0"/>
          <w:bCs w:val="0"/>
          <w:caps/>
          <w:sz w:val="24"/>
          <w:szCs w:val="24"/>
          <w:rtl/>
        </w:rPr>
        <w:t xml:space="preserve"> </w:t>
      </w:r>
      <w:r>
        <w:rPr>
          <w:rFonts w:hint="cs"/>
          <w:b w:val="0"/>
          <w:bCs w:val="0"/>
          <w:caps/>
          <w:sz w:val="24"/>
          <w:szCs w:val="24"/>
          <w:rtl/>
        </w:rPr>
        <w:t>... גמרנו בואו נתקדם</w:t>
      </w:r>
    </w:p>
    <w:p w14:paraId="13208C3E" w14:textId="77777777" w:rsidR="001E2274" w:rsidRDefault="001E2274" w:rsidP="00DF6D48">
      <w:pPr>
        <w:rPr>
          <w:b w:val="0"/>
          <w:bCs w:val="0"/>
          <w:caps/>
          <w:sz w:val="24"/>
          <w:szCs w:val="24"/>
          <w:rtl/>
        </w:rPr>
      </w:pPr>
    </w:p>
    <w:p w14:paraId="0898DD00" w14:textId="77777777" w:rsidR="001E2274" w:rsidRDefault="00D70D61" w:rsidP="00DF6D48">
      <w:pPr>
        <w:rPr>
          <w:caps/>
          <w:sz w:val="24"/>
          <w:szCs w:val="24"/>
          <w:u w:val="single"/>
          <w:rtl/>
        </w:rPr>
      </w:pPr>
      <w:r w:rsidRPr="00D70D61">
        <w:rPr>
          <w:rFonts w:hint="cs"/>
          <w:caps/>
          <w:sz w:val="24"/>
          <w:szCs w:val="24"/>
          <w:u w:val="single"/>
          <w:rtl/>
        </w:rPr>
        <w:t>מר שמואל רוטמן - ממלא מקום וסגן ראש העיר יהוד</w:t>
      </w:r>
      <w:r w:rsidR="001E2274">
        <w:rPr>
          <w:rFonts w:hint="cs"/>
          <w:caps/>
          <w:sz w:val="24"/>
          <w:szCs w:val="24"/>
          <w:u w:val="single"/>
          <w:rtl/>
        </w:rPr>
        <w:t>:</w:t>
      </w:r>
    </w:p>
    <w:p w14:paraId="1B62CD35" w14:textId="54F65146" w:rsidR="001E2274" w:rsidRDefault="00DF6D48" w:rsidP="00DF6D48">
      <w:pPr>
        <w:rPr>
          <w:b w:val="0"/>
          <w:bCs w:val="0"/>
          <w:caps/>
          <w:sz w:val="24"/>
          <w:szCs w:val="24"/>
          <w:rtl/>
        </w:rPr>
      </w:pPr>
      <w:r>
        <w:rPr>
          <w:rFonts w:hint="cs"/>
          <w:b w:val="0"/>
          <w:bCs w:val="0"/>
          <w:caps/>
          <w:sz w:val="24"/>
          <w:szCs w:val="24"/>
          <w:rtl/>
        </w:rPr>
        <w:lastRenderedPageBreak/>
        <w:t>בסדר אני רק מבקש</w:t>
      </w:r>
    </w:p>
    <w:p w14:paraId="62B0E862" w14:textId="77777777" w:rsidR="001E2274" w:rsidRDefault="001E2274" w:rsidP="00DF6D48">
      <w:pPr>
        <w:rPr>
          <w:b w:val="0"/>
          <w:bCs w:val="0"/>
          <w:caps/>
          <w:sz w:val="24"/>
          <w:szCs w:val="24"/>
          <w:rtl/>
        </w:rPr>
      </w:pPr>
    </w:p>
    <w:p w14:paraId="4DED17F8" w14:textId="77777777" w:rsidR="001E2274" w:rsidRDefault="00D17364" w:rsidP="00DF6D48">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547D16E8" w14:textId="6B62F20F" w:rsidR="001E2274" w:rsidRDefault="00DF6D48" w:rsidP="00DF6D48">
      <w:pPr>
        <w:rPr>
          <w:b w:val="0"/>
          <w:bCs w:val="0"/>
          <w:caps/>
          <w:sz w:val="24"/>
          <w:szCs w:val="24"/>
          <w:rtl/>
        </w:rPr>
      </w:pPr>
      <w:r>
        <w:rPr>
          <w:rFonts w:hint="cs"/>
          <w:b w:val="0"/>
          <w:bCs w:val="0"/>
          <w:caps/>
          <w:sz w:val="24"/>
          <w:szCs w:val="24"/>
          <w:rtl/>
        </w:rPr>
        <w:t>אני אני אני יש לי תחושה</w:t>
      </w:r>
    </w:p>
    <w:p w14:paraId="37CFEAD8" w14:textId="77777777" w:rsidR="001E2274" w:rsidRDefault="001E2274" w:rsidP="00DF6D48">
      <w:pPr>
        <w:rPr>
          <w:b w:val="0"/>
          <w:bCs w:val="0"/>
          <w:caps/>
          <w:sz w:val="24"/>
          <w:szCs w:val="24"/>
          <w:rtl/>
        </w:rPr>
      </w:pPr>
    </w:p>
    <w:p w14:paraId="4A7CCDAB" w14:textId="77777777" w:rsidR="001E2274" w:rsidRDefault="00D70D61" w:rsidP="00DF6D48">
      <w:pPr>
        <w:rPr>
          <w:caps/>
          <w:sz w:val="24"/>
          <w:szCs w:val="24"/>
          <w:u w:val="single"/>
          <w:rtl/>
        </w:rPr>
      </w:pPr>
      <w:r w:rsidRPr="00D70D61">
        <w:rPr>
          <w:rFonts w:hint="cs"/>
          <w:caps/>
          <w:sz w:val="24"/>
          <w:szCs w:val="24"/>
          <w:u w:val="single"/>
          <w:rtl/>
        </w:rPr>
        <w:t>מר שמואל רוטמן - ממלא מקום וסגן ראש העיר יהוד</w:t>
      </w:r>
      <w:r w:rsidR="001E2274">
        <w:rPr>
          <w:rFonts w:hint="cs"/>
          <w:caps/>
          <w:sz w:val="24"/>
          <w:szCs w:val="24"/>
          <w:u w:val="single"/>
          <w:rtl/>
        </w:rPr>
        <w:t>:</w:t>
      </w:r>
    </w:p>
    <w:p w14:paraId="2FB82116" w14:textId="1BBD5BF0" w:rsidR="001E2274" w:rsidRDefault="00DF6D48" w:rsidP="00DF6D48">
      <w:pPr>
        <w:rPr>
          <w:b w:val="0"/>
          <w:bCs w:val="0"/>
          <w:caps/>
          <w:sz w:val="24"/>
          <w:szCs w:val="24"/>
          <w:rtl/>
        </w:rPr>
      </w:pPr>
      <w:r>
        <w:rPr>
          <w:rFonts w:hint="cs"/>
          <w:b w:val="0"/>
          <w:bCs w:val="0"/>
          <w:caps/>
          <w:sz w:val="24"/>
          <w:szCs w:val="24"/>
          <w:rtl/>
        </w:rPr>
        <w:t xml:space="preserve">כן </w:t>
      </w:r>
    </w:p>
    <w:p w14:paraId="3E7121E2" w14:textId="77777777" w:rsidR="001E2274" w:rsidRDefault="001E2274" w:rsidP="00DF6D48">
      <w:pPr>
        <w:rPr>
          <w:b w:val="0"/>
          <w:bCs w:val="0"/>
          <w:caps/>
          <w:sz w:val="24"/>
          <w:szCs w:val="24"/>
          <w:rtl/>
        </w:rPr>
      </w:pPr>
    </w:p>
    <w:p w14:paraId="421B4628" w14:textId="77777777" w:rsidR="001E2274" w:rsidRDefault="00D17364" w:rsidP="00DF6D48">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1837330B" w14:textId="30EAFDE7" w:rsidR="001E2274" w:rsidRDefault="00DF6D48" w:rsidP="00DF6D48">
      <w:pPr>
        <w:rPr>
          <w:b w:val="0"/>
          <w:bCs w:val="0"/>
          <w:caps/>
          <w:sz w:val="24"/>
          <w:szCs w:val="24"/>
          <w:rtl/>
        </w:rPr>
      </w:pPr>
      <w:r>
        <w:rPr>
          <w:rFonts w:hint="cs"/>
          <w:b w:val="0"/>
          <w:bCs w:val="0"/>
          <w:caps/>
          <w:sz w:val="24"/>
          <w:szCs w:val="24"/>
          <w:rtl/>
        </w:rPr>
        <w:t xml:space="preserve">שיש פה איזה שהוא זרם תת קרקעי שאני עד עכשיו לא מבין אותו מה ההתנגדות הגדולה של העיר לדיור המוגן הזה אני באמת אני אני אני </w:t>
      </w:r>
    </w:p>
    <w:p w14:paraId="152DA489" w14:textId="77777777" w:rsidR="001E2274" w:rsidRDefault="001E2274" w:rsidP="00DF6D48">
      <w:pPr>
        <w:rPr>
          <w:b w:val="0"/>
          <w:bCs w:val="0"/>
          <w:caps/>
          <w:sz w:val="24"/>
          <w:szCs w:val="24"/>
          <w:rtl/>
        </w:rPr>
      </w:pPr>
    </w:p>
    <w:p w14:paraId="02DBE803" w14:textId="77777777" w:rsidR="001E2274" w:rsidRDefault="00D70D61" w:rsidP="00DF6D48">
      <w:pPr>
        <w:rPr>
          <w:caps/>
          <w:sz w:val="24"/>
          <w:szCs w:val="24"/>
          <w:u w:val="single"/>
          <w:rtl/>
        </w:rPr>
      </w:pPr>
      <w:r w:rsidRPr="00D70D61">
        <w:rPr>
          <w:rFonts w:hint="cs"/>
          <w:caps/>
          <w:sz w:val="24"/>
          <w:szCs w:val="24"/>
          <w:u w:val="single"/>
          <w:rtl/>
        </w:rPr>
        <w:t>מר שמואל רוטמן - ממלא מקום וסגן ראש העיר יהוד</w:t>
      </w:r>
      <w:r w:rsidR="001E2274">
        <w:rPr>
          <w:rFonts w:hint="cs"/>
          <w:caps/>
          <w:sz w:val="24"/>
          <w:szCs w:val="24"/>
          <w:u w:val="single"/>
          <w:rtl/>
        </w:rPr>
        <w:t>:</w:t>
      </w:r>
    </w:p>
    <w:p w14:paraId="33E8ECB7" w14:textId="2B5F5210" w:rsidR="001E2274" w:rsidRDefault="00DF6D48" w:rsidP="00DF6D48">
      <w:pPr>
        <w:rPr>
          <w:b w:val="0"/>
          <w:bCs w:val="0"/>
          <w:caps/>
          <w:sz w:val="24"/>
          <w:szCs w:val="24"/>
          <w:rtl/>
        </w:rPr>
      </w:pPr>
      <w:r>
        <w:rPr>
          <w:rFonts w:hint="cs"/>
          <w:b w:val="0"/>
          <w:bCs w:val="0"/>
          <w:caps/>
          <w:sz w:val="24"/>
          <w:szCs w:val="24"/>
          <w:rtl/>
        </w:rPr>
        <w:t>אני אגיד זה לא תחושה ולא פוליטי</w:t>
      </w:r>
    </w:p>
    <w:p w14:paraId="130DCF8C" w14:textId="77777777" w:rsidR="001E2274" w:rsidRDefault="001E2274" w:rsidP="00DF6D48">
      <w:pPr>
        <w:rPr>
          <w:b w:val="0"/>
          <w:bCs w:val="0"/>
          <w:caps/>
          <w:sz w:val="24"/>
          <w:szCs w:val="24"/>
          <w:rtl/>
        </w:rPr>
      </w:pPr>
    </w:p>
    <w:p w14:paraId="14D1B318" w14:textId="77777777" w:rsidR="001E2274" w:rsidRDefault="00D17364" w:rsidP="00DF6D48">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5A15282F" w14:textId="49607768" w:rsidR="001E2274" w:rsidRDefault="00DF6D48" w:rsidP="00DF6D48">
      <w:pPr>
        <w:rPr>
          <w:b w:val="0"/>
          <w:bCs w:val="0"/>
          <w:caps/>
          <w:sz w:val="24"/>
          <w:szCs w:val="24"/>
          <w:rtl/>
        </w:rPr>
      </w:pPr>
      <w:r>
        <w:rPr>
          <w:rFonts w:hint="cs"/>
          <w:b w:val="0"/>
          <w:bCs w:val="0"/>
          <w:caps/>
          <w:sz w:val="24"/>
          <w:szCs w:val="24"/>
          <w:rtl/>
        </w:rPr>
        <w:t xml:space="preserve">אני עד עכשיו לא אמרתי פוליטי מי שאמר פוליטי זה אתה </w:t>
      </w:r>
    </w:p>
    <w:p w14:paraId="13DFF50B" w14:textId="77777777" w:rsidR="001E2274" w:rsidRDefault="001E2274" w:rsidP="00DF6D48">
      <w:pPr>
        <w:rPr>
          <w:b w:val="0"/>
          <w:bCs w:val="0"/>
          <w:caps/>
          <w:sz w:val="24"/>
          <w:szCs w:val="24"/>
          <w:rtl/>
        </w:rPr>
      </w:pPr>
    </w:p>
    <w:p w14:paraId="11931CA9" w14:textId="77777777" w:rsidR="001E2274" w:rsidRDefault="00D70D61" w:rsidP="00DF6D48">
      <w:pPr>
        <w:rPr>
          <w:caps/>
          <w:sz w:val="24"/>
          <w:szCs w:val="24"/>
          <w:u w:val="single"/>
          <w:rtl/>
        </w:rPr>
      </w:pPr>
      <w:r w:rsidRPr="00D70D61">
        <w:rPr>
          <w:rFonts w:hint="cs"/>
          <w:caps/>
          <w:sz w:val="24"/>
          <w:szCs w:val="24"/>
          <w:u w:val="single"/>
          <w:rtl/>
        </w:rPr>
        <w:t>מר שמואל רוטמן - ממלא מקום וסגן ראש העיר יהוד</w:t>
      </w:r>
      <w:r w:rsidR="001E2274">
        <w:rPr>
          <w:rFonts w:hint="cs"/>
          <w:caps/>
          <w:sz w:val="24"/>
          <w:szCs w:val="24"/>
          <w:u w:val="single"/>
          <w:rtl/>
        </w:rPr>
        <w:t>:</w:t>
      </w:r>
    </w:p>
    <w:p w14:paraId="3076FEF8" w14:textId="4BD04FD3" w:rsidR="001E2274" w:rsidRDefault="00DF6D48" w:rsidP="00DF6D48">
      <w:pPr>
        <w:rPr>
          <w:b w:val="0"/>
          <w:bCs w:val="0"/>
          <w:caps/>
          <w:sz w:val="24"/>
          <w:szCs w:val="24"/>
          <w:rtl/>
        </w:rPr>
      </w:pPr>
      <w:r>
        <w:rPr>
          <w:rFonts w:hint="cs"/>
          <w:b w:val="0"/>
          <w:bCs w:val="0"/>
          <w:caps/>
          <w:sz w:val="24"/>
          <w:szCs w:val="24"/>
          <w:rtl/>
        </w:rPr>
        <w:t>לא לא זה נאמר באחד הדיונים</w:t>
      </w:r>
    </w:p>
    <w:p w14:paraId="11C86FE8" w14:textId="77777777" w:rsidR="001E2274" w:rsidRDefault="001E2274" w:rsidP="00DF6D48">
      <w:pPr>
        <w:rPr>
          <w:b w:val="0"/>
          <w:bCs w:val="0"/>
          <w:caps/>
          <w:sz w:val="24"/>
          <w:szCs w:val="24"/>
          <w:rtl/>
        </w:rPr>
      </w:pPr>
    </w:p>
    <w:p w14:paraId="6809D273" w14:textId="77777777" w:rsidR="001E2274" w:rsidRDefault="00D17364" w:rsidP="00DF6D48">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427CC223" w14:textId="53BF2C0D" w:rsidR="001E2274" w:rsidRDefault="00DF6D48" w:rsidP="00DF6D48">
      <w:pPr>
        <w:rPr>
          <w:b w:val="0"/>
          <w:bCs w:val="0"/>
          <w:caps/>
          <w:sz w:val="24"/>
          <w:szCs w:val="24"/>
          <w:rtl/>
        </w:rPr>
      </w:pPr>
      <w:r>
        <w:rPr>
          <w:rFonts w:hint="cs"/>
          <w:b w:val="0"/>
          <w:bCs w:val="0"/>
          <w:caps/>
          <w:sz w:val="24"/>
          <w:szCs w:val="24"/>
          <w:rtl/>
        </w:rPr>
        <w:t>אני לא אמרתי פוליטי מי שאמר פוליטי זה אתה אני לא אמרתי פוליטי, יש כאן אני פשוט לא מבין עד הרגע הזה אני לא מבין כשאני שואל מה מה העיר מעדיפה את זה ועל זה שאני לא לא ראיתי שאני לא מבין איך למה אני לא מקבל תשובה, באמת אני באמת לא מבין איך איך יכול להיות שהעיר לא נותנת</w:t>
      </w:r>
      <w:r w:rsidR="000F703D">
        <w:rPr>
          <w:rFonts w:hint="cs"/>
          <w:b w:val="0"/>
          <w:bCs w:val="0"/>
          <w:caps/>
          <w:sz w:val="24"/>
          <w:szCs w:val="24"/>
          <w:rtl/>
        </w:rPr>
        <w:t xml:space="preserve"> </w:t>
      </w:r>
      <w:r>
        <w:rPr>
          <w:rFonts w:hint="cs"/>
          <w:b w:val="0"/>
          <w:bCs w:val="0"/>
          <w:caps/>
          <w:sz w:val="24"/>
          <w:szCs w:val="24"/>
          <w:rtl/>
        </w:rPr>
        <w:t xml:space="preserve">לי על זה תשובה, יש כאן משהו תת קרקעי אני פשוט לא מבין אנחנו עוסקים רק בתכנון </w:t>
      </w:r>
    </w:p>
    <w:p w14:paraId="5179C0A4" w14:textId="77777777" w:rsidR="001E2274" w:rsidRDefault="001E2274" w:rsidP="00DF6D48">
      <w:pPr>
        <w:rPr>
          <w:b w:val="0"/>
          <w:bCs w:val="0"/>
          <w:caps/>
          <w:sz w:val="24"/>
          <w:szCs w:val="24"/>
          <w:rtl/>
        </w:rPr>
      </w:pPr>
    </w:p>
    <w:p w14:paraId="0E53EF82" w14:textId="77777777" w:rsidR="001E2274" w:rsidRDefault="00D70D61" w:rsidP="00DF6D48">
      <w:pPr>
        <w:rPr>
          <w:caps/>
          <w:sz w:val="24"/>
          <w:szCs w:val="24"/>
          <w:u w:val="single"/>
          <w:rtl/>
        </w:rPr>
      </w:pPr>
      <w:r w:rsidRPr="00D70D61">
        <w:rPr>
          <w:rFonts w:hint="cs"/>
          <w:caps/>
          <w:sz w:val="24"/>
          <w:szCs w:val="24"/>
          <w:u w:val="single"/>
          <w:rtl/>
        </w:rPr>
        <w:t>מר שמואל רוטמן - ממלא מקום וסגן ראש העיר יהוד</w:t>
      </w:r>
      <w:r w:rsidR="001E2274">
        <w:rPr>
          <w:rFonts w:hint="cs"/>
          <w:caps/>
          <w:sz w:val="24"/>
          <w:szCs w:val="24"/>
          <w:u w:val="single"/>
          <w:rtl/>
        </w:rPr>
        <w:t>:</w:t>
      </w:r>
    </w:p>
    <w:p w14:paraId="00EACD01" w14:textId="5BDB7CE9" w:rsidR="001E2274" w:rsidRDefault="00DF6D48" w:rsidP="00DF6D48">
      <w:pPr>
        <w:rPr>
          <w:b w:val="0"/>
          <w:bCs w:val="0"/>
          <w:caps/>
          <w:sz w:val="24"/>
          <w:szCs w:val="24"/>
          <w:rtl/>
        </w:rPr>
      </w:pPr>
      <w:r>
        <w:rPr>
          <w:rFonts w:hint="cs"/>
          <w:b w:val="0"/>
          <w:bCs w:val="0"/>
          <w:caps/>
          <w:sz w:val="24"/>
          <w:szCs w:val="24"/>
          <w:rtl/>
        </w:rPr>
        <w:t xml:space="preserve">אני אני מנסה לתת תשובה </w:t>
      </w:r>
    </w:p>
    <w:p w14:paraId="46E0379B" w14:textId="77777777" w:rsidR="001E2274" w:rsidRDefault="001E2274" w:rsidP="00DF6D48">
      <w:pPr>
        <w:rPr>
          <w:b w:val="0"/>
          <w:bCs w:val="0"/>
          <w:caps/>
          <w:sz w:val="24"/>
          <w:szCs w:val="24"/>
          <w:rtl/>
        </w:rPr>
      </w:pPr>
    </w:p>
    <w:p w14:paraId="44F208F8" w14:textId="77777777" w:rsidR="001E2274" w:rsidRDefault="00D17364" w:rsidP="00DF6D48">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643E9E14" w14:textId="4518012E" w:rsidR="001E2274" w:rsidRDefault="00DF6D48" w:rsidP="00DF6D48">
      <w:pPr>
        <w:rPr>
          <w:b w:val="0"/>
          <w:bCs w:val="0"/>
          <w:caps/>
          <w:sz w:val="24"/>
          <w:szCs w:val="24"/>
          <w:rtl/>
        </w:rPr>
      </w:pPr>
      <w:r>
        <w:rPr>
          <w:rFonts w:hint="cs"/>
          <w:b w:val="0"/>
          <w:bCs w:val="0"/>
          <w:caps/>
          <w:sz w:val="24"/>
          <w:szCs w:val="24"/>
          <w:rtl/>
        </w:rPr>
        <w:t xml:space="preserve">ואנחנו אנחנו עוסקים פה אך ורק בתכנון </w:t>
      </w:r>
    </w:p>
    <w:p w14:paraId="22C221F5" w14:textId="77777777" w:rsidR="001E2274" w:rsidRDefault="001E2274" w:rsidP="00DF6D48">
      <w:pPr>
        <w:rPr>
          <w:b w:val="0"/>
          <w:bCs w:val="0"/>
          <w:caps/>
          <w:sz w:val="24"/>
          <w:szCs w:val="24"/>
          <w:rtl/>
        </w:rPr>
      </w:pPr>
    </w:p>
    <w:p w14:paraId="313FB2B3" w14:textId="77777777" w:rsidR="001E2274" w:rsidRDefault="00D70D61" w:rsidP="00DF6D48">
      <w:pPr>
        <w:rPr>
          <w:caps/>
          <w:sz w:val="24"/>
          <w:szCs w:val="24"/>
          <w:u w:val="single"/>
          <w:rtl/>
        </w:rPr>
      </w:pPr>
      <w:r w:rsidRPr="00D70D61">
        <w:rPr>
          <w:rFonts w:hint="cs"/>
          <w:caps/>
          <w:sz w:val="24"/>
          <w:szCs w:val="24"/>
          <w:u w:val="single"/>
          <w:rtl/>
        </w:rPr>
        <w:t>מר שמואל רוטמן - ממלא מקום וסגן ראש העיר יהוד</w:t>
      </w:r>
      <w:r w:rsidR="001E2274">
        <w:rPr>
          <w:rFonts w:hint="cs"/>
          <w:caps/>
          <w:sz w:val="24"/>
          <w:szCs w:val="24"/>
          <w:u w:val="single"/>
          <w:rtl/>
        </w:rPr>
        <w:t>:</w:t>
      </w:r>
    </w:p>
    <w:p w14:paraId="78203796" w14:textId="144EE1F8" w:rsidR="001E2274" w:rsidRDefault="00DF6D48" w:rsidP="00DF6D48">
      <w:pPr>
        <w:rPr>
          <w:b w:val="0"/>
          <w:bCs w:val="0"/>
          <w:caps/>
          <w:sz w:val="24"/>
          <w:szCs w:val="24"/>
          <w:rtl/>
        </w:rPr>
      </w:pPr>
      <w:r>
        <w:rPr>
          <w:rFonts w:hint="cs"/>
          <w:b w:val="0"/>
          <w:bCs w:val="0"/>
          <w:caps/>
          <w:sz w:val="24"/>
          <w:szCs w:val="24"/>
          <w:rtl/>
        </w:rPr>
        <w:t>אני אנסה לתת תשובה</w:t>
      </w:r>
    </w:p>
    <w:p w14:paraId="0C9D7605" w14:textId="77777777" w:rsidR="001E2274" w:rsidRDefault="001E2274" w:rsidP="00DF6D48">
      <w:pPr>
        <w:rPr>
          <w:b w:val="0"/>
          <w:bCs w:val="0"/>
          <w:caps/>
          <w:sz w:val="24"/>
          <w:szCs w:val="24"/>
          <w:rtl/>
        </w:rPr>
      </w:pPr>
    </w:p>
    <w:p w14:paraId="5761E44D" w14:textId="77777777" w:rsidR="001E2274" w:rsidRDefault="00D17364" w:rsidP="00DF6D48">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4247289E" w14:textId="73B73B11" w:rsidR="001E2274" w:rsidRDefault="00DF6D48" w:rsidP="00DF6D48">
      <w:pPr>
        <w:rPr>
          <w:b w:val="0"/>
          <w:bCs w:val="0"/>
          <w:caps/>
          <w:sz w:val="24"/>
          <w:szCs w:val="24"/>
          <w:rtl/>
        </w:rPr>
      </w:pPr>
      <w:r>
        <w:rPr>
          <w:rFonts w:hint="cs"/>
          <w:b w:val="0"/>
          <w:bCs w:val="0"/>
          <w:caps/>
          <w:sz w:val="24"/>
          <w:szCs w:val="24"/>
          <w:rtl/>
        </w:rPr>
        <w:t>אני פשוט כבר מתחיל למצות מתחיל למצות את הדיון</w:t>
      </w:r>
    </w:p>
    <w:p w14:paraId="0FC55245" w14:textId="77777777" w:rsidR="001E2274" w:rsidRDefault="001E2274" w:rsidP="00DF6D48">
      <w:pPr>
        <w:rPr>
          <w:b w:val="0"/>
          <w:bCs w:val="0"/>
          <w:caps/>
          <w:sz w:val="24"/>
          <w:szCs w:val="24"/>
          <w:rtl/>
        </w:rPr>
      </w:pPr>
    </w:p>
    <w:p w14:paraId="0E040295" w14:textId="77777777" w:rsidR="001E2274" w:rsidRDefault="00D70D61" w:rsidP="00DF6D48">
      <w:pPr>
        <w:rPr>
          <w:caps/>
          <w:sz w:val="24"/>
          <w:szCs w:val="24"/>
          <w:u w:val="single"/>
          <w:rtl/>
        </w:rPr>
      </w:pPr>
      <w:r w:rsidRPr="00D70D61">
        <w:rPr>
          <w:rFonts w:hint="cs"/>
          <w:caps/>
          <w:sz w:val="24"/>
          <w:szCs w:val="24"/>
          <w:u w:val="single"/>
          <w:rtl/>
        </w:rPr>
        <w:t>מר שמואל רוטמן - ממלא מקום וסגן ראש העיר יהוד</w:t>
      </w:r>
      <w:r w:rsidR="001E2274">
        <w:rPr>
          <w:rFonts w:hint="cs"/>
          <w:caps/>
          <w:sz w:val="24"/>
          <w:szCs w:val="24"/>
          <w:u w:val="single"/>
          <w:rtl/>
        </w:rPr>
        <w:t>:</w:t>
      </w:r>
    </w:p>
    <w:p w14:paraId="0632A8B8" w14:textId="618031D1" w:rsidR="001E2274" w:rsidRDefault="00DF6D48" w:rsidP="00DF6D48">
      <w:pPr>
        <w:rPr>
          <w:b w:val="0"/>
          <w:bCs w:val="0"/>
          <w:caps/>
          <w:sz w:val="24"/>
          <w:szCs w:val="24"/>
          <w:rtl/>
        </w:rPr>
      </w:pPr>
      <w:r>
        <w:rPr>
          <w:rFonts w:hint="cs"/>
          <w:b w:val="0"/>
          <w:bCs w:val="0"/>
          <w:caps/>
          <w:sz w:val="24"/>
          <w:szCs w:val="24"/>
          <w:rtl/>
        </w:rPr>
        <w:t>כן זה נובע</w:t>
      </w:r>
    </w:p>
    <w:p w14:paraId="1FF1DA3D" w14:textId="77777777" w:rsidR="001E2274" w:rsidRDefault="001E2274" w:rsidP="00DF6D48">
      <w:pPr>
        <w:rPr>
          <w:b w:val="0"/>
          <w:bCs w:val="0"/>
          <w:caps/>
          <w:sz w:val="24"/>
          <w:szCs w:val="24"/>
          <w:rtl/>
        </w:rPr>
      </w:pPr>
    </w:p>
    <w:p w14:paraId="21DFC272" w14:textId="77777777" w:rsidR="001E2274" w:rsidRDefault="00D17364" w:rsidP="00DF6D48">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747C2536" w14:textId="4AE3D7EF" w:rsidR="001E2274" w:rsidRDefault="00DF6D48" w:rsidP="00DF6D48">
      <w:pPr>
        <w:rPr>
          <w:b w:val="0"/>
          <w:bCs w:val="0"/>
          <w:caps/>
          <w:sz w:val="24"/>
          <w:szCs w:val="24"/>
          <w:rtl/>
        </w:rPr>
      </w:pPr>
      <w:r>
        <w:rPr>
          <w:rFonts w:hint="cs"/>
          <w:b w:val="0"/>
          <w:bCs w:val="0"/>
          <w:caps/>
          <w:sz w:val="24"/>
          <w:szCs w:val="24"/>
          <w:rtl/>
        </w:rPr>
        <w:t>בסדר?</w:t>
      </w:r>
    </w:p>
    <w:p w14:paraId="1C4E2057" w14:textId="77777777" w:rsidR="001E2274" w:rsidRDefault="001E2274" w:rsidP="00DF6D48">
      <w:pPr>
        <w:rPr>
          <w:b w:val="0"/>
          <w:bCs w:val="0"/>
          <w:caps/>
          <w:sz w:val="24"/>
          <w:szCs w:val="24"/>
          <w:rtl/>
        </w:rPr>
      </w:pPr>
    </w:p>
    <w:p w14:paraId="6977780D" w14:textId="77777777" w:rsidR="001E2274" w:rsidRDefault="00D70D61" w:rsidP="00DF6D48">
      <w:pPr>
        <w:rPr>
          <w:caps/>
          <w:sz w:val="24"/>
          <w:szCs w:val="24"/>
          <w:u w:val="single"/>
          <w:rtl/>
        </w:rPr>
      </w:pPr>
      <w:r w:rsidRPr="00D70D61">
        <w:rPr>
          <w:rFonts w:hint="cs"/>
          <w:caps/>
          <w:sz w:val="24"/>
          <w:szCs w:val="24"/>
          <w:u w:val="single"/>
          <w:rtl/>
        </w:rPr>
        <w:t>מר שמואל רוטמן - ממלא מקום וסגן ראש העיר יהוד</w:t>
      </w:r>
      <w:r w:rsidR="001E2274">
        <w:rPr>
          <w:rFonts w:hint="cs"/>
          <w:caps/>
          <w:sz w:val="24"/>
          <w:szCs w:val="24"/>
          <w:u w:val="single"/>
          <w:rtl/>
        </w:rPr>
        <w:t>:</w:t>
      </w:r>
    </w:p>
    <w:p w14:paraId="1B6DD496" w14:textId="203341FE" w:rsidR="001E2274" w:rsidRDefault="00DF6D48" w:rsidP="00DF6D48">
      <w:pPr>
        <w:rPr>
          <w:b w:val="0"/>
          <w:bCs w:val="0"/>
          <w:caps/>
          <w:sz w:val="24"/>
          <w:szCs w:val="24"/>
          <w:rtl/>
        </w:rPr>
      </w:pPr>
      <w:r>
        <w:rPr>
          <w:rFonts w:hint="cs"/>
          <w:b w:val="0"/>
          <w:bCs w:val="0"/>
          <w:caps/>
          <w:sz w:val="24"/>
          <w:szCs w:val="24"/>
          <w:rtl/>
        </w:rPr>
        <w:t xml:space="preserve">מהכרה עמוקה שלנו של טובת העניין </w:t>
      </w:r>
    </w:p>
    <w:p w14:paraId="7C3B7CB3" w14:textId="77777777" w:rsidR="001E2274" w:rsidRDefault="001E2274" w:rsidP="00DF6D48">
      <w:pPr>
        <w:rPr>
          <w:b w:val="0"/>
          <w:bCs w:val="0"/>
          <w:caps/>
          <w:sz w:val="24"/>
          <w:szCs w:val="24"/>
          <w:rtl/>
        </w:rPr>
      </w:pPr>
    </w:p>
    <w:p w14:paraId="2DC7E79F" w14:textId="77777777" w:rsidR="001E2274" w:rsidRDefault="00D17364" w:rsidP="00DF6D48">
      <w:pPr>
        <w:rPr>
          <w:caps/>
          <w:sz w:val="24"/>
          <w:szCs w:val="24"/>
          <w:u w:val="single"/>
          <w:rtl/>
        </w:rPr>
      </w:pPr>
      <w:r w:rsidRPr="00D17364">
        <w:rPr>
          <w:rFonts w:hint="cs"/>
          <w:caps/>
          <w:sz w:val="24"/>
          <w:szCs w:val="24"/>
          <w:u w:val="single"/>
          <w:rtl/>
        </w:rPr>
        <w:lastRenderedPageBreak/>
        <w:t>יושב ראש הוועדה המחוזית - מר מיכה גדרון</w:t>
      </w:r>
      <w:r w:rsidR="001E2274">
        <w:rPr>
          <w:rFonts w:hint="cs"/>
          <w:caps/>
          <w:sz w:val="24"/>
          <w:szCs w:val="24"/>
          <w:u w:val="single"/>
          <w:rtl/>
        </w:rPr>
        <w:t>:</w:t>
      </w:r>
    </w:p>
    <w:p w14:paraId="6B46BDCD" w14:textId="27456F34" w:rsidR="001E2274" w:rsidRDefault="00DF6D48" w:rsidP="00DF6D48">
      <w:pPr>
        <w:rPr>
          <w:b w:val="0"/>
          <w:bCs w:val="0"/>
          <w:caps/>
          <w:sz w:val="24"/>
          <w:szCs w:val="24"/>
          <w:rtl/>
        </w:rPr>
      </w:pPr>
      <w:r>
        <w:rPr>
          <w:rFonts w:hint="cs"/>
          <w:b w:val="0"/>
          <w:bCs w:val="0"/>
          <w:caps/>
          <w:sz w:val="24"/>
          <w:szCs w:val="24"/>
          <w:rtl/>
        </w:rPr>
        <w:t>טוב</w:t>
      </w:r>
    </w:p>
    <w:p w14:paraId="112BC9BA" w14:textId="77777777" w:rsidR="001E2274" w:rsidRDefault="001E2274" w:rsidP="00DF6D48">
      <w:pPr>
        <w:rPr>
          <w:b w:val="0"/>
          <w:bCs w:val="0"/>
          <w:caps/>
          <w:sz w:val="24"/>
          <w:szCs w:val="24"/>
          <w:rtl/>
        </w:rPr>
      </w:pPr>
    </w:p>
    <w:p w14:paraId="481D2F35" w14:textId="77777777" w:rsidR="001E2274" w:rsidRDefault="00D70D61" w:rsidP="00DF6D48">
      <w:pPr>
        <w:rPr>
          <w:caps/>
          <w:sz w:val="24"/>
          <w:szCs w:val="24"/>
          <w:u w:val="single"/>
          <w:rtl/>
        </w:rPr>
      </w:pPr>
      <w:r w:rsidRPr="00D70D61">
        <w:rPr>
          <w:rFonts w:hint="cs"/>
          <w:caps/>
          <w:sz w:val="24"/>
          <w:szCs w:val="24"/>
          <w:u w:val="single"/>
          <w:rtl/>
        </w:rPr>
        <w:t>מר שמואל רוטמן - ממלא מקום וסגן ראש העיר יהוד</w:t>
      </w:r>
      <w:r w:rsidR="001E2274">
        <w:rPr>
          <w:rFonts w:hint="cs"/>
          <w:caps/>
          <w:sz w:val="24"/>
          <w:szCs w:val="24"/>
          <w:u w:val="single"/>
          <w:rtl/>
        </w:rPr>
        <w:t>:</w:t>
      </w:r>
    </w:p>
    <w:p w14:paraId="3220E636" w14:textId="690D8E69" w:rsidR="001E2274" w:rsidRDefault="00DF6D48" w:rsidP="00DF6D48">
      <w:pPr>
        <w:rPr>
          <w:b w:val="0"/>
          <w:bCs w:val="0"/>
          <w:caps/>
          <w:sz w:val="24"/>
          <w:szCs w:val="24"/>
          <w:rtl/>
        </w:rPr>
      </w:pPr>
      <w:r>
        <w:rPr>
          <w:rFonts w:hint="cs"/>
          <w:b w:val="0"/>
          <w:bCs w:val="0"/>
          <w:caps/>
          <w:sz w:val="24"/>
          <w:szCs w:val="24"/>
          <w:rtl/>
        </w:rPr>
        <w:t xml:space="preserve">ותו לא </w:t>
      </w:r>
    </w:p>
    <w:p w14:paraId="57E6B139" w14:textId="77777777" w:rsidR="001E2274" w:rsidRDefault="001E2274" w:rsidP="00DF6D48">
      <w:pPr>
        <w:rPr>
          <w:b w:val="0"/>
          <w:bCs w:val="0"/>
          <w:caps/>
          <w:sz w:val="24"/>
          <w:szCs w:val="24"/>
          <w:rtl/>
        </w:rPr>
      </w:pPr>
    </w:p>
    <w:p w14:paraId="410CEB08" w14:textId="77777777" w:rsidR="001E2274" w:rsidRDefault="00D17364" w:rsidP="00DF6D48">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609AC878" w14:textId="22A8CEA9" w:rsidR="001E2274" w:rsidRDefault="00DF6D48" w:rsidP="00DF6D48">
      <w:pPr>
        <w:rPr>
          <w:b w:val="0"/>
          <w:bCs w:val="0"/>
          <w:caps/>
          <w:sz w:val="24"/>
          <w:szCs w:val="24"/>
          <w:rtl/>
        </w:rPr>
      </w:pPr>
      <w:r>
        <w:rPr>
          <w:rFonts w:hint="cs"/>
          <w:b w:val="0"/>
          <w:bCs w:val="0"/>
          <w:caps/>
          <w:sz w:val="24"/>
          <w:szCs w:val="24"/>
          <w:rtl/>
        </w:rPr>
        <w:t xml:space="preserve">טוב </w:t>
      </w:r>
    </w:p>
    <w:p w14:paraId="4829AA94" w14:textId="77777777" w:rsidR="001E2274" w:rsidRDefault="001E2274" w:rsidP="00DF6D48">
      <w:pPr>
        <w:rPr>
          <w:b w:val="0"/>
          <w:bCs w:val="0"/>
          <w:caps/>
          <w:sz w:val="24"/>
          <w:szCs w:val="24"/>
          <w:rtl/>
        </w:rPr>
      </w:pPr>
    </w:p>
    <w:p w14:paraId="775BC84C" w14:textId="77777777" w:rsidR="001E2274" w:rsidRDefault="00D70D61" w:rsidP="00DF6D48">
      <w:pPr>
        <w:rPr>
          <w:caps/>
          <w:sz w:val="24"/>
          <w:szCs w:val="24"/>
          <w:u w:val="single"/>
          <w:rtl/>
        </w:rPr>
      </w:pPr>
      <w:r w:rsidRPr="00D70D61">
        <w:rPr>
          <w:rFonts w:hint="cs"/>
          <w:caps/>
          <w:sz w:val="24"/>
          <w:szCs w:val="24"/>
          <w:u w:val="single"/>
          <w:rtl/>
        </w:rPr>
        <w:t>מר שמואל רוטמן - ממלא מקום וסגן ראש העיר יהוד</w:t>
      </w:r>
      <w:r w:rsidR="001E2274">
        <w:rPr>
          <w:rFonts w:hint="cs"/>
          <w:caps/>
          <w:sz w:val="24"/>
          <w:szCs w:val="24"/>
          <w:u w:val="single"/>
          <w:rtl/>
        </w:rPr>
        <w:t>:</w:t>
      </w:r>
    </w:p>
    <w:p w14:paraId="4E97CDFC" w14:textId="27A1703E" w:rsidR="001E2274" w:rsidRDefault="00DF6D48" w:rsidP="00DF6D48">
      <w:pPr>
        <w:rPr>
          <w:b w:val="0"/>
          <w:bCs w:val="0"/>
          <w:caps/>
          <w:sz w:val="24"/>
          <w:szCs w:val="24"/>
          <w:rtl/>
        </w:rPr>
      </w:pPr>
      <w:r>
        <w:rPr>
          <w:rFonts w:hint="cs"/>
          <w:b w:val="0"/>
          <w:bCs w:val="0"/>
          <w:caps/>
          <w:sz w:val="24"/>
          <w:szCs w:val="24"/>
          <w:rtl/>
        </w:rPr>
        <w:t xml:space="preserve">אף אחד לא גר שם לא זה וגם לא אכפת ל, גם </w:t>
      </w:r>
      <w:r w:rsidR="00B07B1F">
        <w:rPr>
          <w:rFonts w:hint="cs"/>
          <w:b w:val="0"/>
          <w:bCs w:val="0"/>
          <w:caps/>
          <w:sz w:val="24"/>
          <w:szCs w:val="24"/>
          <w:rtl/>
        </w:rPr>
        <w:t>לא אכפת למצביעים</w:t>
      </w:r>
    </w:p>
    <w:p w14:paraId="0181C590" w14:textId="77777777" w:rsidR="001E2274" w:rsidRDefault="001E2274" w:rsidP="00DF6D48">
      <w:pPr>
        <w:rPr>
          <w:b w:val="0"/>
          <w:bCs w:val="0"/>
          <w:caps/>
          <w:sz w:val="24"/>
          <w:szCs w:val="24"/>
          <w:rtl/>
        </w:rPr>
      </w:pPr>
    </w:p>
    <w:p w14:paraId="40D15A92" w14:textId="77777777" w:rsidR="001E2274" w:rsidRDefault="00D17364" w:rsidP="00DF6D48">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05E29367" w14:textId="171FFA48" w:rsidR="001E2274" w:rsidRDefault="00B07B1F" w:rsidP="00DF6D48">
      <w:pPr>
        <w:rPr>
          <w:b w:val="0"/>
          <w:bCs w:val="0"/>
          <w:caps/>
          <w:sz w:val="24"/>
          <w:szCs w:val="24"/>
          <w:rtl/>
        </w:rPr>
      </w:pPr>
      <w:r>
        <w:rPr>
          <w:rFonts w:hint="cs"/>
          <w:b w:val="0"/>
          <w:bCs w:val="0"/>
          <w:caps/>
          <w:sz w:val="24"/>
          <w:szCs w:val="24"/>
          <w:rtl/>
        </w:rPr>
        <w:t xml:space="preserve">בסדר </w:t>
      </w:r>
    </w:p>
    <w:p w14:paraId="6A84D7F6" w14:textId="77777777" w:rsidR="001E2274" w:rsidRDefault="001E2274" w:rsidP="00DF6D48">
      <w:pPr>
        <w:rPr>
          <w:b w:val="0"/>
          <w:bCs w:val="0"/>
          <w:caps/>
          <w:sz w:val="24"/>
          <w:szCs w:val="24"/>
          <w:rtl/>
        </w:rPr>
      </w:pPr>
    </w:p>
    <w:p w14:paraId="39FD111B" w14:textId="77777777" w:rsidR="001E2274" w:rsidRDefault="00D70D61" w:rsidP="00DF6D48">
      <w:pPr>
        <w:rPr>
          <w:caps/>
          <w:sz w:val="24"/>
          <w:szCs w:val="24"/>
          <w:u w:val="single"/>
          <w:rtl/>
        </w:rPr>
      </w:pPr>
      <w:r w:rsidRPr="00D70D61">
        <w:rPr>
          <w:rFonts w:hint="cs"/>
          <w:caps/>
          <w:sz w:val="24"/>
          <w:szCs w:val="24"/>
          <w:u w:val="single"/>
          <w:rtl/>
        </w:rPr>
        <w:t>מר שמואל רוטמן - ממלא מקום וסגן ראש העיר יהוד</w:t>
      </w:r>
      <w:r w:rsidR="001E2274">
        <w:rPr>
          <w:rFonts w:hint="cs"/>
          <w:caps/>
          <w:sz w:val="24"/>
          <w:szCs w:val="24"/>
          <w:u w:val="single"/>
          <w:rtl/>
        </w:rPr>
        <w:t>:</w:t>
      </w:r>
    </w:p>
    <w:p w14:paraId="1D7F67DD" w14:textId="3A8C78A4" w:rsidR="001E2274" w:rsidRDefault="00B07B1F" w:rsidP="00DF6D48">
      <w:pPr>
        <w:rPr>
          <w:b w:val="0"/>
          <w:bCs w:val="0"/>
          <w:caps/>
          <w:sz w:val="24"/>
          <w:szCs w:val="24"/>
          <w:rtl/>
        </w:rPr>
      </w:pPr>
      <w:r>
        <w:rPr>
          <w:rFonts w:hint="cs"/>
          <w:b w:val="0"/>
          <w:bCs w:val="0"/>
          <w:caps/>
          <w:sz w:val="24"/>
          <w:szCs w:val="24"/>
          <w:rtl/>
        </w:rPr>
        <w:t>מי שרוצה שיבדוק לגביי איך אני פועל לגבי המצביעים זהו</w:t>
      </w:r>
    </w:p>
    <w:p w14:paraId="055DF07B" w14:textId="77777777" w:rsidR="001E2274" w:rsidRDefault="001E2274" w:rsidP="00DF6D48">
      <w:pPr>
        <w:rPr>
          <w:b w:val="0"/>
          <w:bCs w:val="0"/>
          <w:caps/>
          <w:sz w:val="24"/>
          <w:szCs w:val="24"/>
          <w:rtl/>
        </w:rPr>
      </w:pPr>
    </w:p>
    <w:p w14:paraId="7F3B53D3" w14:textId="77777777" w:rsidR="001E2274" w:rsidRDefault="00D17364" w:rsidP="00DF6D48">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71A77394" w14:textId="3C86175E" w:rsidR="001E2274" w:rsidRDefault="00B07B1F" w:rsidP="00DF6D48">
      <w:pPr>
        <w:rPr>
          <w:b w:val="0"/>
          <w:bCs w:val="0"/>
          <w:caps/>
          <w:sz w:val="24"/>
          <w:szCs w:val="24"/>
          <w:rtl/>
        </w:rPr>
      </w:pPr>
      <w:r>
        <w:rPr>
          <w:rFonts w:hint="cs"/>
          <w:b w:val="0"/>
          <w:bCs w:val="0"/>
          <w:caps/>
          <w:sz w:val="24"/>
          <w:szCs w:val="24"/>
          <w:rtl/>
        </w:rPr>
        <w:t>אף אחד אני בטוח שאתה רוצה רק את טובת העיר</w:t>
      </w:r>
    </w:p>
    <w:p w14:paraId="7FDF6423" w14:textId="77777777" w:rsidR="001E2274" w:rsidRDefault="001E2274" w:rsidP="00DF6D48">
      <w:pPr>
        <w:rPr>
          <w:b w:val="0"/>
          <w:bCs w:val="0"/>
          <w:caps/>
          <w:sz w:val="24"/>
          <w:szCs w:val="24"/>
          <w:rtl/>
        </w:rPr>
      </w:pPr>
    </w:p>
    <w:p w14:paraId="39F7059E" w14:textId="77777777" w:rsidR="001E2274" w:rsidRDefault="00D70D61" w:rsidP="00DF6D48">
      <w:pPr>
        <w:rPr>
          <w:caps/>
          <w:sz w:val="24"/>
          <w:szCs w:val="24"/>
          <w:u w:val="single"/>
          <w:rtl/>
        </w:rPr>
      </w:pPr>
      <w:r w:rsidRPr="00D70D61">
        <w:rPr>
          <w:rFonts w:hint="cs"/>
          <w:caps/>
          <w:sz w:val="24"/>
          <w:szCs w:val="24"/>
          <w:u w:val="single"/>
          <w:rtl/>
        </w:rPr>
        <w:t>מר שמואל רוטמן - ממלא מקום וסגן ראש העיר יהוד</w:t>
      </w:r>
      <w:r w:rsidR="001E2274">
        <w:rPr>
          <w:rFonts w:hint="cs"/>
          <w:caps/>
          <w:sz w:val="24"/>
          <w:szCs w:val="24"/>
          <w:u w:val="single"/>
          <w:rtl/>
        </w:rPr>
        <w:t>:</w:t>
      </w:r>
    </w:p>
    <w:p w14:paraId="4365DC94" w14:textId="220BCE53" w:rsidR="001E2274" w:rsidRDefault="00B07B1F" w:rsidP="00DF6D48">
      <w:pPr>
        <w:rPr>
          <w:b w:val="0"/>
          <w:bCs w:val="0"/>
          <w:caps/>
          <w:sz w:val="24"/>
          <w:szCs w:val="24"/>
          <w:rtl/>
        </w:rPr>
      </w:pPr>
      <w:r>
        <w:rPr>
          <w:rFonts w:hint="cs"/>
          <w:b w:val="0"/>
          <w:bCs w:val="0"/>
          <w:caps/>
          <w:sz w:val="24"/>
          <w:szCs w:val="24"/>
          <w:rtl/>
        </w:rPr>
        <w:t xml:space="preserve">אז זהו אז אין פה שום זרם שום דבר שום דבר </w:t>
      </w:r>
    </w:p>
    <w:p w14:paraId="3811A187" w14:textId="77777777" w:rsidR="001E2274" w:rsidRDefault="001E2274" w:rsidP="00DF6D48">
      <w:pPr>
        <w:rPr>
          <w:b w:val="0"/>
          <w:bCs w:val="0"/>
          <w:caps/>
          <w:sz w:val="24"/>
          <w:szCs w:val="24"/>
          <w:rtl/>
        </w:rPr>
      </w:pPr>
    </w:p>
    <w:p w14:paraId="7F2B97C9" w14:textId="77777777" w:rsidR="001E2274" w:rsidRDefault="000A5C33" w:rsidP="00DF6D48">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1E359253" w14:textId="549F5278" w:rsidR="001E2274" w:rsidRDefault="00B07B1F" w:rsidP="00DF6D48">
      <w:pPr>
        <w:rPr>
          <w:b w:val="0"/>
          <w:bCs w:val="0"/>
          <w:caps/>
          <w:sz w:val="24"/>
          <w:szCs w:val="24"/>
          <w:rtl/>
        </w:rPr>
      </w:pPr>
      <w:r>
        <w:rPr>
          <w:rFonts w:hint="cs"/>
          <w:b w:val="0"/>
          <w:bCs w:val="0"/>
          <w:caps/>
          <w:sz w:val="24"/>
          <w:szCs w:val="24"/>
          <w:rtl/>
        </w:rPr>
        <w:t xml:space="preserve">טוב בוא בוא בוא </w:t>
      </w:r>
    </w:p>
    <w:p w14:paraId="176E99FA" w14:textId="77777777" w:rsidR="001E2274" w:rsidRDefault="001E2274" w:rsidP="00DF6D48">
      <w:pPr>
        <w:rPr>
          <w:b w:val="0"/>
          <w:bCs w:val="0"/>
          <w:caps/>
          <w:sz w:val="24"/>
          <w:szCs w:val="24"/>
          <w:rtl/>
        </w:rPr>
      </w:pPr>
    </w:p>
    <w:p w14:paraId="128C7D2E" w14:textId="77777777" w:rsidR="001E2274" w:rsidRDefault="00D70D61" w:rsidP="00DF6D48">
      <w:pPr>
        <w:rPr>
          <w:caps/>
          <w:sz w:val="24"/>
          <w:szCs w:val="24"/>
          <w:u w:val="single"/>
          <w:rtl/>
        </w:rPr>
      </w:pPr>
      <w:r w:rsidRPr="00D70D61">
        <w:rPr>
          <w:rFonts w:hint="cs"/>
          <w:caps/>
          <w:sz w:val="24"/>
          <w:szCs w:val="24"/>
          <w:u w:val="single"/>
          <w:rtl/>
        </w:rPr>
        <w:t>מר שמואל רוטמן - ממלא מקום וסגן ראש העיר יהוד</w:t>
      </w:r>
      <w:r w:rsidR="001E2274">
        <w:rPr>
          <w:rFonts w:hint="cs"/>
          <w:caps/>
          <w:sz w:val="24"/>
          <w:szCs w:val="24"/>
          <w:u w:val="single"/>
          <w:rtl/>
        </w:rPr>
        <w:t>:</w:t>
      </w:r>
    </w:p>
    <w:p w14:paraId="295F56E2" w14:textId="466B0430" w:rsidR="001E2274" w:rsidRDefault="00B07B1F" w:rsidP="00DF6D48">
      <w:pPr>
        <w:rPr>
          <w:b w:val="0"/>
          <w:bCs w:val="0"/>
          <w:caps/>
          <w:sz w:val="24"/>
          <w:szCs w:val="24"/>
          <w:rtl/>
        </w:rPr>
      </w:pPr>
      <w:r>
        <w:rPr>
          <w:rFonts w:hint="cs"/>
          <w:b w:val="0"/>
          <w:bCs w:val="0"/>
          <w:caps/>
          <w:sz w:val="24"/>
          <w:szCs w:val="24"/>
          <w:rtl/>
        </w:rPr>
        <w:t xml:space="preserve">הכל ענייני אנחנו באמת </w:t>
      </w:r>
    </w:p>
    <w:p w14:paraId="0915CECF" w14:textId="77777777" w:rsidR="001E2274" w:rsidRDefault="001E2274" w:rsidP="00DF6D48">
      <w:pPr>
        <w:rPr>
          <w:b w:val="0"/>
          <w:bCs w:val="0"/>
          <w:caps/>
          <w:sz w:val="24"/>
          <w:szCs w:val="24"/>
          <w:rtl/>
        </w:rPr>
      </w:pPr>
    </w:p>
    <w:p w14:paraId="696151AE" w14:textId="77777777" w:rsidR="001E2274" w:rsidRDefault="000A5C33" w:rsidP="00DF6D48">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570F0A03" w14:textId="32AB1C16" w:rsidR="001E2274" w:rsidRDefault="00B07B1F" w:rsidP="00DF6D48">
      <w:pPr>
        <w:rPr>
          <w:b w:val="0"/>
          <w:bCs w:val="0"/>
          <w:caps/>
          <w:sz w:val="24"/>
          <w:szCs w:val="24"/>
          <w:rtl/>
        </w:rPr>
      </w:pPr>
      <w:r>
        <w:rPr>
          <w:rFonts w:hint="cs"/>
          <w:b w:val="0"/>
          <w:bCs w:val="0"/>
          <w:caps/>
          <w:sz w:val="24"/>
          <w:szCs w:val="24"/>
          <w:rtl/>
        </w:rPr>
        <w:t xml:space="preserve">בוא נתקדם </w:t>
      </w:r>
    </w:p>
    <w:p w14:paraId="24AB9D83" w14:textId="77777777" w:rsidR="001E2274" w:rsidRDefault="001E2274" w:rsidP="00DF6D48">
      <w:pPr>
        <w:rPr>
          <w:b w:val="0"/>
          <w:bCs w:val="0"/>
          <w:caps/>
          <w:sz w:val="24"/>
          <w:szCs w:val="24"/>
          <w:rtl/>
        </w:rPr>
      </w:pPr>
    </w:p>
    <w:p w14:paraId="47063A55" w14:textId="77777777" w:rsidR="001E2274" w:rsidRDefault="00D70D61" w:rsidP="00DF6D48">
      <w:pPr>
        <w:rPr>
          <w:caps/>
          <w:sz w:val="24"/>
          <w:szCs w:val="24"/>
          <w:u w:val="single"/>
          <w:rtl/>
        </w:rPr>
      </w:pPr>
      <w:r w:rsidRPr="00D70D61">
        <w:rPr>
          <w:rFonts w:hint="cs"/>
          <w:caps/>
          <w:sz w:val="24"/>
          <w:szCs w:val="24"/>
          <w:u w:val="single"/>
          <w:rtl/>
        </w:rPr>
        <w:t>מר שמואל רוטמן - ממלא מקום וסגן ראש העיר יהוד</w:t>
      </w:r>
      <w:r w:rsidR="001E2274">
        <w:rPr>
          <w:rFonts w:hint="cs"/>
          <w:caps/>
          <w:sz w:val="24"/>
          <w:szCs w:val="24"/>
          <w:u w:val="single"/>
          <w:rtl/>
        </w:rPr>
        <w:t>:</w:t>
      </w:r>
    </w:p>
    <w:p w14:paraId="53F8424D" w14:textId="55876A4F" w:rsidR="001E2274" w:rsidRDefault="00B07B1F" w:rsidP="00DF6D48">
      <w:pPr>
        <w:rPr>
          <w:b w:val="0"/>
          <w:bCs w:val="0"/>
          <w:caps/>
          <w:sz w:val="24"/>
          <w:szCs w:val="24"/>
          <w:rtl/>
        </w:rPr>
      </w:pPr>
      <w:r>
        <w:rPr>
          <w:rFonts w:hint="cs"/>
          <w:b w:val="0"/>
          <w:bCs w:val="0"/>
          <w:caps/>
          <w:sz w:val="24"/>
          <w:szCs w:val="24"/>
          <w:rtl/>
        </w:rPr>
        <w:t>רגע אנחנו נתקדם אבל אני מבקש</w:t>
      </w:r>
    </w:p>
    <w:p w14:paraId="66C67AE9" w14:textId="77777777" w:rsidR="001E2274" w:rsidRDefault="001E2274" w:rsidP="00DF6D48">
      <w:pPr>
        <w:rPr>
          <w:b w:val="0"/>
          <w:bCs w:val="0"/>
          <w:caps/>
          <w:sz w:val="24"/>
          <w:szCs w:val="24"/>
          <w:rtl/>
        </w:rPr>
      </w:pPr>
    </w:p>
    <w:p w14:paraId="609321DA" w14:textId="77777777" w:rsidR="001E2274" w:rsidRDefault="000A5C33" w:rsidP="00DF6D48">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6CC2F8A7" w14:textId="54F89C5B" w:rsidR="001E2274" w:rsidRDefault="00B07B1F" w:rsidP="00DF6D48">
      <w:pPr>
        <w:rPr>
          <w:b w:val="0"/>
          <w:bCs w:val="0"/>
          <w:caps/>
          <w:sz w:val="24"/>
          <w:szCs w:val="24"/>
          <w:rtl/>
        </w:rPr>
      </w:pPr>
      <w:r>
        <w:rPr>
          <w:rFonts w:hint="cs"/>
          <w:b w:val="0"/>
          <w:bCs w:val="0"/>
          <w:caps/>
          <w:sz w:val="24"/>
          <w:szCs w:val="24"/>
          <w:rtl/>
        </w:rPr>
        <w:t>... עוד חמש תוכניות</w:t>
      </w:r>
    </w:p>
    <w:p w14:paraId="6766320E" w14:textId="77777777" w:rsidR="001E2274" w:rsidRDefault="001E2274" w:rsidP="00DF6D48">
      <w:pPr>
        <w:rPr>
          <w:b w:val="0"/>
          <w:bCs w:val="0"/>
          <w:caps/>
          <w:sz w:val="24"/>
          <w:szCs w:val="24"/>
          <w:rtl/>
        </w:rPr>
      </w:pPr>
    </w:p>
    <w:p w14:paraId="5EDE03B9" w14:textId="77777777" w:rsidR="001E2274" w:rsidRDefault="00B07B1F" w:rsidP="00DF6D48">
      <w:pPr>
        <w:rPr>
          <w:b w:val="0"/>
          <w:bCs w:val="0"/>
          <w:caps/>
          <w:sz w:val="24"/>
          <w:szCs w:val="24"/>
          <w:rtl/>
        </w:rPr>
      </w:pPr>
      <w:r>
        <w:rPr>
          <w:rFonts w:hint="cs"/>
          <w:b w:val="0"/>
          <w:bCs w:val="0"/>
          <w:caps/>
          <w:sz w:val="24"/>
          <w:szCs w:val="24"/>
          <w:rtl/>
        </w:rPr>
        <w:t xml:space="preserve">(מדברים ביחד) </w:t>
      </w:r>
    </w:p>
    <w:p w14:paraId="569B3520" w14:textId="77777777" w:rsidR="001E2274" w:rsidRDefault="001E2274" w:rsidP="00DF6D48">
      <w:pPr>
        <w:rPr>
          <w:b w:val="0"/>
          <w:bCs w:val="0"/>
          <w:caps/>
          <w:sz w:val="24"/>
          <w:szCs w:val="24"/>
          <w:rtl/>
        </w:rPr>
      </w:pPr>
    </w:p>
    <w:p w14:paraId="525095BD" w14:textId="77777777" w:rsidR="001E2274" w:rsidRDefault="00D70D61" w:rsidP="00DF6D48">
      <w:pPr>
        <w:rPr>
          <w:caps/>
          <w:sz w:val="24"/>
          <w:szCs w:val="24"/>
          <w:u w:val="single"/>
          <w:rtl/>
        </w:rPr>
      </w:pPr>
      <w:r w:rsidRPr="00D70D61">
        <w:rPr>
          <w:rFonts w:hint="cs"/>
          <w:caps/>
          <w:sz w:val="24"/>
          <w:szCs w:val="24"/>
          <w:u w:val="single"/>
          <w:rtl/>
        </w:rPr>
        <w:t>מר שמואל רוטמן - ממלא מקום וסגן ראש העיר יהוד</w:t>
      </w:r>
      <w:r w:rsidR="001E2274">
        <w:rPr>
          <w:rFonts w:hint="cs"/>
          <w:caps/>
          <w:sz w:val="24"/>
          <w:szCs w:val="24"/>
          <w:u w:val="single"/>
          <w:rtl/>
        </w:rPr>
        <w:t>:</w:t>
      </w:r>
    </w:p>
    <w:p w14:paraId="019947E9" w14:textId="07869D63" w:rsidR="001E2274" w:rsidRDefault="00B07B1F" w:rsidP="00DF6D48">
      <w:pPr>
        <w:rPr>
          <w:b w:val="0"/>
          <w:bCs w:val="0"/>
          <w:caps/>
          <w:sz w:val="24"/>
          <w:szCs w:val="24"/>
          <w:rtl/>
        </w:rPr>
      </w:pPr>
      <w:r>
        <w:rPr>
          <w:rFonts w:hint="cs"/>
          <w:b w:val="0"/>
          <w:bCs w:val="0"/>
          <w:caps/>
          <w:sz w:val="24"/>
          <w:szCs w:val="24"/>
          <w:rtl/>
        </w:rPr>
        <w:t>שהוועדה תתייחס בשיקולים שלה</w:t>
      </w:r>
    </w:p>
    <w:p w14:paraId="1B51F800" w14:textId="77777777" w:rsidR="001E2274" w:rsidRDefault="001E2274" w:rsidP="00DF6D48">
      <w:pPr>
        <w:rPr>
          <w:b w:val="0"/>
          <w:bCs w:val="0"/>
          <w:caps/>
          <w:sz w:val="24"/>
          <w:szCs w:val="24"/>
          <w:rtl/>
        </w:rPr>
      </w:pPr>
    </w:p>
    <w:p w14:paraId="5E9E27C9" w14:textId="77777777" w:rsidR="001E2274" w:rsidRDefault="000A5C33" w:rsidP="00DF6D48">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62BDD3DF" w14:textId="788D4507" w:rsidR="001E2274" w:rsidRDefault="00B07B1F" w:rsidP="00DF6D48">
      <w:pPr>
        <w:rPr>
          <w:b w:val="0"/>
          <w:bCs w:val="0"/>
          <w:caps/>
          <w:sz w:val="24"/>
          <w:szCs w:val="24"/>
          <w:rtl/>
        </w:rPr>
      </w:pPr>
      <w:r>
        <w:rPr>
          <w:rFonts w:hint="cs"/>
          <w:b w:val="0"/>
          <w:bCs w:val="0"/>
          <w:caps/>
          <w:sz w:val="24"/>
          <w:szCs w:val="24"/>
          <w:rtl/>
        </w:rPr>
        <w:t xml:space="preserve">ראינו ראינו </w:t>
      </w:r>
    </w:p>
    <w:p w14:paraId="32A3D6A4" w14:textId="77777777" w:rsidR="001E2274" w:rsidRDefault="001E2274" w:rsidP="00DF6D48">
      <w:pPr>
        <w:rPr>
          <w:b w:val="0"/>
          <w:bCs w:val="0"/>
          <w:caps/>
          <w:sz w:val="24"/>
          <w:szCs w:val="24"/>
          <w:rtl/>
        </w:rPr>
      </w:pPr>
    </w:p>
    <w:p w14:paraId="014F3810" w14:textId="77777777" w:rsidR="001E2274" w:rsidRDefault="00D17364" w:rsidP="00DF6D48">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575A0D0C" w14:textId="746928CD" w:rsidR="001E2274" w:rsidRDefault="00B07B1F" w:rsidP="00DF6D48">
      <w:pPr>
        <w:rPr>
          <w:b w:val="0"/>
          <w:bCs w:val="0"/>
          <w:caps/>
          <w:sz w:val="24"/>
          <w:szCs w:val="24"/>
          <w:rtl/>
        </w:rPr>
      </w:pPr>
      <w:r>
        <w:rPr>
          <w:rFonts w:hint="cs"/>
          <w:b w:val="0"/>
          <w:bCs w:val="0"/>
          <w:caps/>
          <w:sz w:val="24"/>
          <w:szCs w:val="24"/>
          <w:rtl/>
        </w:rPr>
        <w:lastRenderedPageBreak/>
        <w:t xml:space="preserve">ראינו </w:t>
      </w:r>
    </w:p>
    <w:p w14:paraId="526E25B9" w14:textId="77777777" w:rsidR="001E2274" w:rsidRDefault="001E2274" w:rsidP="00DF6D48">
      <w:pPr>
        <w:rPr>
          <w:b w:val="0"/>
          <w:bCs w:val="0"/>
          <w:caps/>
          <w:sz w:val="24"/>
          <w:szCs w:val="24"/>
          <w:rtl/>
        </w:rPr>
      </w:pPr>
    </w:p>
    <w:p w14:paraId="783F7C47" w14:textId="77777777" w:rsidR="001E2274" w:rsidRDefault="00D70D61" w:rsidP="00DF6D48">
      <w:pPr>
        <w:rPr>
          <w:caps/>
          <w:sz w:val="24"/>
          <w:szCs w:val="24"/>
          <w:u w:val="single"/>
          <w:rtl/>
        </w:rPr>
      </w:pPr>
      <w:r w:rsidRPr="00D70D61">
        <w:rPr>
          <w:rFonts w:hint="cs"/>
          <w:caps/>
          <w:sz w:val="24"/>
          <w:szCs w:val="24"/>
          <w:u w:val="single"/>
          <w:rtl/>
        </w:rPr>
        <w:t>מר שמואל רוטמן - ממלא מקום וסגן ראש העיר יהוד</w:t>
      </w:r>
      <w:r w:rsidR="001E2274">
        <w:rPr>
          <w:rFonts w:hint="cs"/>
          <w:caps/>
          <w:sz w:val="24"/>
          <w:szCs w:val="24"/>
          <w:u w:val="single"/>
          <w:rtl/>
        </w:rPr>
        <w:t>:</w:t>
      </w:r>
    </w:p>
    <w:p w14:paraId="0D927467" w14:textId="57266D64" w:rsidR="001E2274" w:rsidRDefault="00B07B1F" w:rsidP="00DF6D48">
      <w:pPr>
        <w:rPr>
          <w:b w:val="0"/>
          <w:bCs w:val="0"/>
          <w:caps/>
          <w:sz w:val="24"/>
          <w:szCs w:val="24"/>
          <w:rtl/>
        </w:rPr>
      </w:pPr>
      <w:r>
        <w:rPr>
          <w:rFonts w:hint="cs"/>
          <w:b w:val="0"/>
          <w:bCs w:val="0"/>
          <w:caps/>
          <w:sz w:val="24"/>
          <w:szCs w:val="24"/>
          <w:rtl/>
        </w:rPr>
        <w:t xml:space="preserve">... הצפיפות </w:t>
      </w:r>
    </w:p>
    <w:p w14:paraId="66AA035F" w14:textId="77777777" w:rsidR="001E2274" w:rsidRDefault="001E2274" w:rsidP="00DF6D48">
      <w:pPr>
        <w:rPr>
          <w:b w:val="0"/>
          <w:bCs w:val="0"/>
          <w:caps/>
          <w:sz w:val="24"/>
          <w:szCs w:val="24"/>
          <w:rtl/>
        </w:rPr>
      </w:pPr>
    </w:p>
    <w:p w14:paraId="40A4C3DD" w14:textId="77777777" w:rsidR="001E2274" w:rsidRDefault="00D17364" w:rsidP="00DF6D48">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3A91E684" w14:textId="368FAB20" w:rsidR="001E2274" w:rsidRDefault="00B07B1F" w:rsidP="00DF6D48">
      <w:pPr>
        <w:rPr>
          <w:b w:val="0"/>
          <w:bCs w:val="0"/>
          <w:caps/>
          <w:sz w:val="24"/>
          <w:szCs w:val="24"/>
          <w:rtl/>
        </w:rPr>
      </w:pPr>
      <w:r>
        <w:rPr>
          <w:rFonts w:hint="cs"/>
          <w:b w:val="0"/>
          <w:bCs w:val="0"/>
          <w:caps/>
          <w:sz w:val="24"/>
          <w:szCs w:val="24"/>
          <w:rtl/>
        </w:rPr>
        <w:t>יש מאתיים אדוני לא הבנתי עד עכשיו את המשמעות המעשית, אני עד עכשיו לא הבנתי</w:t>
      </w:r>
    </w:p>
    <w:p w14:paraId="23503332" w14:textId="77777777" w:rsidR="001E2274" w:rsidRDefault="001E2274" w:rsidP="00DF6D48">
      <w:pPr>
        <w:rPr>
          <w:b w:val="0"/>
          <w:bCs w:val="0"/>
          <w:caps/>
          <w:sz w:val="24"/>
          <w:szCs w:val="24"/>
          <w:rtl/>
        </w:rPr>
      </w:pPr>
    </w:p>
    <w:p w14:paraId="31D45A2F" w14:textId="77777777" w:rsidR="001E2274" w:rsidRDefault="00D70D61" w:rsidP="00DF6D48">
      <w:pPr>
        <w:rPr>
          <w:caps/>
          <w:sz w:val="24"/>
          <w:szCs w:val="24"/>
          <w:u w:val="single"/>
          <w:rtl/>
        </w:rPr>
      </w:pPr>
      <w:r w:rsidRPr="00D70D61">
        <w:rPr>
          <w:rFonts w:hint="cs"/>
          <w:caps/>
          <w:sz w:val="24"/>
          <w:szCs w:val="24"/>
          <w:u w:val="single"/>
          <w:rtl/>
        </w:rPr>
        <w:t>מר שמואל רוטמן - ממלא מקום וסגן ראש העיר יהוד</w:t>
      </w:r>
      <w:r w:rsidR="001E2274">
        <w:rPr>
          <w:rFonts w:hint="cs"/>
          <w:caps/>
          <w:sz w:val="24"/>
          <w:szCs w:val="24"/>
          <w:u w:val="single"/>
          <w:rtl/>
        </w:rPr>
        <w:t>:</w:t>
      </w:r>
    </w:p>
    <w:p w14:paraId="79F35A29" w14:textId="0BFADBF1" w:rsidR="001E2274" w:rsidRDefault="00B07B1F" w:rsidP="00DF6D48">
      <w:pPr>
        <w:rPr>
          <w:b w:val="0"/>
          <w:bCs w:val="0"/>
          <w:caps/>
          <w:sz w:val="24"/>
          <w:szCs w:val="24"/>
          <w:rtl/>
        </w:rPr>
      </w:pPr>
      <w:r>
        <w:rPr>
          <w:rFonts w:hint="cs"/>
          <w:b w:val="0"/>
          <w:bCs w:val="0"/>
          <w:caps/>
          <w:sz w:val="24"/>
          <w:szCs w:val="24"/>
          <w:rtl/>
        </w:rPr>
        <w:t xml:space="preserve">כן </w:t>
      </w:r>
    </w:p>
    <w:p w14:paraId="56C8DD47" w14:textId="77777777" w:rsidR="001E2274" w:rsidRDefault="001E2274" w:rsidP="00DF6D48">
      <w:pPr>
        <w:rPr>
          <w:b w:val="0"/>
          <w:bCs w:val="0"/>
          <w:caps/>
          <w:sz w:val="24"/>
          <w:szCs w:val="24"/>
          <w:rtl/>
        </w:rPr>
      </w:pPr>
    </w:p>
    <w:p w14:paraId="6F3DD9E5" w14:textId="77777777" w:rsidR="001E2274" w:rsidRDefault="00D17364" w:rsidP="00DF6D48">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6B16E3AE" w14:textId="3A94884E" w:rsidR="001E2274" w:rsidRDefault="00B07B1F" w:rsidP="00DF6D48">
      <w:pPr>
        <w:rPr>
          <w:b w:val="0"/>
          <w:bCs w:val="0"/>
          <w:caps/>
          <w:sz w:val="24"/>
          <w:szCs w:val="24"/>
          <w:rtl/>
        </w:rPr>
      </w:pPr>
      <w:r>
        <w:rPr>
          <w:rFonts w:hint="cs"/>
          <w:b w:val="0"/>
          <w:bCs w:val="0"/>
          <w:caps/>
          <w:sz w:val="24"/>
          <w:szCs w:val="24"/>
          <w:rtl/>
        </w:rPr>
        <w:t>זה שאתה מראה לי את שזה</w:t>
      </w:r>
      <w:r w:rsidR="000F703D">
        <w:rPr>
          <w:rFonts w:hint="cs"/>
          <w:b w:val="0"/>
          <w:bCs w:val="0"/>
          <w:caps/>
          <w:sz w:val="24"/>
          <w:szCs w:val="24"/>
          <w:rtl/>
        </w:rPr>
        <w:t xml:space="preserve"> </w:t>
      </w:r>
      <w:r>
        <w:rPr>
          <w:rFonts w:hint="cs"/>
          <w:b w:val="0"/>
          <w:bCs w:val="0"/>
          <w:caps/>
          <w:sz w:val="24"/>
          <w:szCs w:val="24"/>
          <w:rtl/>
        </w:rPr>
        <w:t>... צפיפות אני ניסיתי לתרגם את זה אם היית אומר לי תקשיב, המשמעות היא שכל הדירות פה תהיינה של ארבעים מטר הייתי</w:t>
      </w:r>
      <w:r w:rsidR="000F703D">
        <w:rPr>
          <w:rFonts w:hint="cs"/>
          <w:b w:val="0"/>
          <w:bCs w:val="0"/>
          <w:caps/>
          <w:sz w:val="24"/>
          <w:szCs w:val="24"/>
          <w:rtl/>
        </w:rPr>
        <w:t xml:space="preserve"> </w:t>
      </w:r>
      <w:r>
        <w:rPr>
          <w:rFonts w:hint="cs"/>
          <w:b w:val="0"/>
          <w:bCs w:val="0"/>
          <w:caps/>
          <w:sz w:val="24"/>
          <w:szCs w:val="24"/>
          <w:rtl/>
        </w:rPr>
        <w:t>...</w:t>
      </w:r>
    </w:p>
    <w:p w14:paraId="72DDDE02" w14:textId="77777777" w:rsidR="001E2274" w:rsidRDefault="001E2274" w:rsidP="00DF6D48">
      <w:pPr>
        <w:rPr>
          <w:b w:val="0"/>
          <w:bCs w:val="0"/>
          <w:caps/>
          <w:sz w:val="24"/>
          <w:szCs w:val="24"/>
          <w:rtl/>
        </w:rPr>
      </w:pPr>
    </w:p>
    <w:p w14:paraId="68B7E6C7" w14:textId="77777777" w:rsidR="001E2274" w:rsidRDefault="00D70D61" w:rsidP="00DF6D48">
      <w:pPr>
        <w:rPr>
          <w:caps/>
          <w:sz w:val="24"/>
          <w:szCs w:val="24"/>
          <w:u w:val="single"/>
          <w:rtl/>
        </w:rPr>
      </w:pPr>
      <w:r w:rsidRPr="00D70D61">
        <w:rPr>
          <w:rFonts w:hint="cs"/>
          <w:caps/>
          <w:sz w:val="24"/>
          <w:szCs w:val="24"/>
          <w:u w:val="single"/>
          <w:rtl/>
        </w:rPr>
        <w:t>מר שמואל רוטמן - ממלא מקום וסגן ראש העיר יהוד</w:t>
      </w:r>
      <w:r w:rsidR="001E2274">
        <w:rPr>
          <w:rFonts w:hint="cs"/>
          <w:caps/>
          <w:sz w:val="24"/>
          <w:szCs w:val="24"/>
          <w:u w:val="single"/>
          <w:rtl/>
        </w:rPr>
        <w:t>:</w:t>
      </w:r>
    </w:p>
    <w:p w14:paraId="12E0798C" w14:textId="32DD23EC" w:rsidR="001E2274" w:rsidRDefault="00B07B1F" w:rsidP="00DF6D48">
      <w:pPr>
        <w:rPr>
          <w:b w:val="0"/>
          <w:bCs w:val="0"/>
          <w:caps/>
          <w:sz w:val="24"/>
          <w:szCs w:val="24"/>
          <w:rtl/>
        </w:rPr>
      </w:pPr>
      <w:r>
        <w:rPr>
          <w:rFonts w:hint="cs"/>
          <w:b w:val="0"/>
          <w:bCs w:val="0"/>
          <w:caps/>
          <w:sz w:val="24"/>
          <w:szCs w:val="24"/>
          <w:rtl/>
        </w:rPr>
        <w:t>לא לא זה לא זה להיפך</w:t>
      </w:r>
    </w:p>
    <w:p w14:paraId="449ADE2C" w14:textId="77777777" w:rsidR="001E2274" w:rsidRDefault="001E2274" w:rsidP="00DF6D48">
      <w:pPr>
        <w:rPr>
          <w:b w:val="0"/>
          <w:bCs w:val="0"/>
          <w:caps/>
          <w:sz w:val="24"/>
          <w:szCs w:val="24"/>
          <w:rtl/>
        </w:rPr>
      </w:pPr>
    </w:p>
    <w:p w14:paraId="6B7360A9" w14:textId="77777777" w:rsidR="001E2274" w:rsidRDefault="00D17364" w:rsidP="00DF6D48">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6305C8C1" w14:textId="721D5C85" w:rsidR="001E2274" w:rsidRDefault="00B07B1F" w:rsidP="00DF6D48">
      <w:pPr>
        <w:rPr>
          <w:b w:val="0"/>
          <w:bCs w:val="0"/>
          <w:caps/>
          <w:sz w:val="24"/>
          <w:szCs w:val="24"/>
          <w:rtl/>
        </w:rPr>
      </w:pPr>
      <w:r>
        <w:rPr>
          <w:rFonts w:hint="cs"/>
          <w:b w:val="0"/>
          <w:bCs w:val="0"/>
          <w:caps/>
          <w:sz w:val="24"/>
          <w:szCs w:val="24"/>
          <w:rtl/>
        </w:rPr>
        <w:t>אז עכשיו אני לא אז אוקיי זאת אומרת אומרים אומרים לי פה הממוצע של הדירות יהיה שישים שזה ממוצע מאוד יפה ומאוד מכובד, לטעמי, לטעמי גדול מדי. אם הייתי יכול לעשות פה היום דיור מוגן כולם רק חמישים מטר שיהיה פעם אחת דיור מוגן לא רק לאנשים שיכולים להרשות לעצמם הייתי בשמחה מאשר את זה. אבל אתה אומר לי שישים</w:t>
      </w:r>
      <w:r w:rsidR="000F703D">
        <w:rPr>
          <w:rFonts w:hint="cs"/>
          <w:b w:val="0"/>
          <w:bCs w:val="0"/>
          <w:caps/>
          <w:sz w:val="24"/>
          <w:szCs w:val="24"/>
          <w:rtl/>
        </w:rPr>
        <w:t xml:space="preserve"> </w:t>
      </w:r>
      <w:r>
        <w:rPr>
          <w:rFonts w:hint="cs"/>
          <w:b w:val="0"/>
          <w:bCs w:val="0"/>
          <w:caps/>
          <w:sz w:val="24"/>
          <w:szCs w:val="24"/>
          <w:rtl/>
        </w:rPr>
        <w:t>... זה אומר אני מבין מה אני מנסה להבין מה התרגום המעשי של הצפיפות הזו, אז</w:t>
      </w:r>
      <w:r w:rsidR="000F703D">
        <w:rPr>
          <w:rFonts w:hint="cs"/>
          <w:b w:val="0"/>
          <w:bCs w:val="0"/>
          <w:caps/>
          <w:sz w:val="24"/>
          <w:szCs w:val="24"/>
          <w:rtl/>
        </w:rPr>
        <w:t xml:space="preserve"> </w:t>
      </w:r>
      <w:r>
        <w:rPr>
          <w:rFonts w:hint="cs"/>
          <w:b w:val="0"/>
          <w:bCs w:val="0"/>
          <w:caps/>
          <w:sz w:val="24"/>
          <w:szCs w:val="24"/>
          <w:rtl/>
        </w:rPr>
        <w:t>... ככה אז שטחי הציבור בבניין הזה מוכתבים על - ידי משרד העבודה והרווחה, הם אומרים לך על המטר</w:t>
      </w:r>
      <w:r w:rsidR="000F703D">
        <w:rPr>
          <w:rFonts w:hint="cs"/>
          <w:b w:val="0"/>
          <w:bCs w:val="0"/>
          <w:caps/>
          <w:sz w:val="24"/>
          <w:szCs w:val="24"/>
          <w:rtl/>
        </w:rPr>
        <w:t xml:space="preserve"> </w:t>
      </w:r>
      <w:r>
        <w:rPr>
          <w:rFonts w:hint="cs"/>
          <w:b w:val="0"/>
          <w:bCs w:val="0"/>
          <w:caps/>
          <w:sz w:val="24"/>
          <w:szCs w:val="24"/>
          <w:rtl/>
        </w:rPr>
        <w:t>בודקים אותך תאמין לי אני יש לי ניסיון ליוויתי בתי בתי דיור מוגן כשהייתי ... על המטר מודדים אותך, אז השטחים הציבוריים מוכתבים אתה לא יכול לחפף בזה אפילו במטר אחד אוקיי? שתיים, ממוצע של שישים, אז עכשיו מה המשמעות אני מבין שקווי הבניין אני לא זוכר לא יודע מה קווי הבניין אבל אני מבין שקווי הבניין פה אבל קווי בניין שפונים זה קווי בניין שהם פונים ב, בהיקף שלו, פונים לשצפים הרבה פעמים</w:t>
      </w:r>
    </w:p>
    <w:p w14:paraId="044A2A1C" w14:textId="77777777" w:rsidR="001E2274" w:rsidRDefault="001E2274" w:rsidP="00DF6D48">
      <w:pPr>
        <w:rPr>
          <w:b w:val="0"/>
          <w:bCs w:val="0"/>
          <w:caps/>
          <w:sz w:val="24"/>
          <w:szCs w:val="24"/>
          <w:rtl/>
        </w:rPr>
      </w:pPr>
    </w:p>
    <w:p w14:paraId="52069B47" w14:textId="77777777" w:rsidR="001E2274" w:rsidRDefault="00D70D61" w:rsidP="00DF6D48">
      <w:pPr>
        <w:rPr>
          <w:caps/>
          <w:sz w:val="24"/>
          <w:szCs w:val="24"/>
          <w:u w:val="single"/>
          <w:rtl/>
        </w:rPr>
      </w:pPr>
      <w:r w:rsidRPr="00D70D61">
        <w:rPr>
          <w:rFonts w:hint="cs"/>
          <w:caps/>
          <w:sz w:val="24"/>
          <w:szCs w:val="24"/>
          <w:u w:val="single"/>
          <w:rtl/>
        </w:rPr>
        <w:t>מר שמואל רוטמן - ממלא מקום וסגן ראש העיר יהוד</w:t>
      </w:r>
      <w:r w:rsidR="001E2274">
        <w:rPr>
          <w:rFonts w:hint="cs"/>
          <w:caps/>
          <w:sz w:val="24"/>
          <w:szCs w:val="24"/>
          <w:u w:val="single"/>
          <w:rtl/>
        </w:rPr>
        <w:t>:</w:t>
      </w:r>
    </w:p>
    <w:p w14:paraId="4D54CAB5" w14:textId="44502775" w:rsidR="001E2274" w:rsidRDefault="00B07B1F" w:rsidP="00DF6D48">
      <w:pPr>
        <w:rPr>
          <w:b w:val="0"/>
          <w:bCs w:val="0"/>
          <w:caps/>
          <w:sz w:val="24"/>
          <w:szCs w:val="24"/>
          <w:rtl/>
        </w:rPr>
      </w:pPr>
      <w:r>
        <w:rPr>
          <w:rFonts w:hint="cs"/>
          <w:b w:val="0"/>
          <w:bCs w:val="0"/>
          <w:caps/>
          <w:sz w:val="24"/>
          <w:szCs w:val="24"/>
          <w:rtl/>
        </w:rPr>
        <w:t xml:space="preserve">אז הם לוקחים בשטח הציבורי </w:t>
      </w:r>
    </w:p>
    <w:p w14:paraId="2C3E2BC5" w14:textId="77777777" w:rsidR="001E2274" w:rsidRDefault="001E2274" w:rsidP="00DF6D48">
      <w:pPr>
        <w:rPr>
          <w:b w:val="0"/>
          <w:bCs w:val="0"/>
          <w:caps/>
          <w:sz w:val="24"/>
          <w:szCs w:val="24"/>
          <w:rtl/>
        </w:rPr>
      </w:pPr>
    </w:p>
    <w:p w14:paraId="5F246EA1" w14:textId="77777777" w:rsidR="001E2274" w:rsidRDefault="00D17364" w:rsidP="00DF6D48">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02B642CD" w14:textId="627FE296" w:rsidR="001E2274" w:rsidRDefault="00B07B1F" w:rsidP="00DF6D48">
      <w:pPr>
        <w:rPr>
          <w:b w:val="0"/>
          <w:bCs w:val="0"/>
          <w:caps/>
          <w:sz w:val="24"/>
          <w:szCs w:val="24"/>
          <w:rtl/>
        </w:rPr>
      </w:pPr>
      <w:r>
        <w:rPr>
          <w:rFonts w:hint="cs"/>
          <w:b w:val="0"/>
          <w:bCs w:val="0"/>
          <w:caps/>
          <w:sz w:val="24"/>
          <w:szCs w:val="24"/>
          <w:rtl/>
        </w:rPr>
        <w:t xml:space="preserve">הרבה פעמים הרבה פעמים גם אצלך ביהוד גם אצלך ביהוד יש מבנים כולל מבני ציבור שכשהם פונים לשצפ אז מקטינים את מקטינים את את קו הבניין </w:t>
      </w:r>
    </w:p>
    <w:p w14:paraId="6821F5DD" w14:textId="77777777" w:rsidR="001E2274" w:rsidRDefault="001E2274" w:rsidP="00DF6D48">
      <w:pPr>
        <w:rPr>
          <w:b w:val="0"/>
          <w:bCs w:val="0"/>
          <w:caps/>
          <w:sz w:val="24"/>
          <w:szCs w:val="24"/>
          <w:rtl/>
        </w:rPr>
      </w:pPr>
    </w:p>
    <w:p w14:paraId="2268962D" w14:textId="77777777" w:rsidR="001E2274" w:rsidRDefault="00D70D61" w:rsidP="00DF6D48">
      <w:pPr>
        <w:rPr>
          <w:caps/>
          <w:sz w:val="24"/>
          <w:szCs w:val="24"/>
          <w:u w:val="single"/>
          <w:rtl/>
        </w:rPr>
      </w:pPr>
      <w:r w:rsidRPr="00D70D61">
        <w:rPr>
          <w:rFonts w:hint="cs"/>
          <w:caps/>
          <w:sz w:val="24"/>
          <w:szCs w:val="24"/>
          <w:u w:val="single"/>
          <w:rtl/>
        </w:rPr>
        <w:t>מר שמואל רוטמן - ממלא מקום וסגן ראש העיר יהוד</w:t>
      </w:r>
      <w:r w:rsidR="001E2274">
        <w:rPr>
          <w:rFonts w:hint="cs"/>
          <w:caps/>
          <w:sz w:val="24"/>
          <w:szCs w:val="24"/>
          <w:u w:val="single"/>
          <w:rtl/>
        </w:rPr>
        <w:t>:</w:t>
      </w:r>
    </w:p>
    <w:p w14:paraId="3A149287" w14:textId="13B50409" w:rsidR="001E2274" w:rsidRDefault="00B07B1F" w:rsidP="00DF6D48">
      <w:pPr>
        <w:rPr>
          <w:b w:val="0"/>
          <w:bCs w:val="0"/>
          <w:caps/>
          <w:sz w:val="24"/>
          <w:szCs w:val="24"/>
          <w:rtl/>
        </w:rPr>
      </w:pPr>
      <w:r>
        <w:rPr>
          <w:rFonts w:hint="cs"/>
          <w:b w:val="0"/>
          <w:bCs w:val="0"/>
          <w:caps/>
          <w:sz w:val="24"/>
          <w:szCs w:val="24"/>
          <w:rtl/>
        </w:rPr>
        <w:t xml:space="preserve">שזה מקטינים </w:t>
      </w:r>
    </w:p>
    <w:p w14:paraId="79E1FC31" w14:textId="77777777" w:rsidR="001E2274" w:rsidRDefault="001E2274" w:rsidP="00DF6D48">
      <w:pPr>
        <w:rPr>
          <w:b w:val="0"/>
          <w:bCs w:val="0"/>
          <w:caps/>
          <w:sz w:val="24"/>
          <w:szCs w:val="24"/>
          <w:rtl/>
        </w:rPr>
      </w:pPr>
    </w:p>
    <w:p w14:paraId="7D19F291" w14:textId="77777777" w:rsidR="001E2274" w:rsidRDefault="00D17364" w:rsidP="00DF6D48">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7F73BCBC" w14:textId="21560C13" w:rsidR="001E2274" w:rsidRDefault="00B07B1F" w:rsidP="00DF6D48">
      <w:pPr>
        <w:rPr>
          <w:b w:val="0"/>
          <w:bCs w:val="0"/>
          <w:caps/>
          <w:sz w:val="24"/>
          <w:szCs w:val="24"/>
          <w:rtl/>
        </w:rPr>
      </w:pPr>
      <w:r>
        <w:rPr>
          <w:rFonts w:hint="cs"/>
          <w:b w:val="0"/>
          <w:bCs w:val="0"/>
          <w:caps/>
          <w:sz w:val="24"/>
          <w:szCs w:val="24"/>
          <w:rtl/>
        </w:rPr>
        <w:t>נכון אוקסנה?</w:t>
      </w:r>
    </w:p>
    <w:p w14:paraId="6D94ECFE" w14:textId="77777777" w:rsidR="001E2274" w:rsidRDefault="001E2274" w:rsidP="00DF6D48">
      <w:pPr>
        <w:rPr>
          <w:b w:val="0"/>
          <w:bCs w:val="0"/>
          <w:caps/>
          <w:sz w:val="24"/>
          <w:szCs w:val="24"/>
          <w:rtl/>
        </w:rPr>
      </w:pPr>
    </w:p>
    <w:p w14:paraId="0A82DF51" w14:textId="77777777" w:rsidR="001E2274" w:rsidRDefault="00D70D61" w:rsidP="00DF6D48">
      <w:pPr>
        <w:rPr>
          <w:caps/>
          <w:sz w:val="24"/>
          <w:szCs w:val="24"/>
          <w:u w:val="single"/>
          <w:rtl/>
        </w:rPr>
      </w:pPr>
      <w:r w:rsidRPr="00D70D61">
        <w:rPr>
          <w:rFonts w:hint="cs"/>
          <w:caps/>
          <w:sz w:val="24"/>
          <w:szCs w:val="24"/>
          <w:u w:val="single"/>
          <w:rtl/>
        </w:rPr>
        <w:t>מר שמואל רוטמן - ממלא מקום וסגן ראש העיר יהוד</w:t>
      </w:r>
      <w:r w:rsidR="001E2274">
        <w:rPr>
          <w:rFonts w:hint="cs"/>
          <w:caps/>
          <w:sz w:val="24"/>
          <w:szCs w:val="24"/>
          <w:u w:val="single"/>
          <w:rtl/>
        </w:rPr>
        <w:t>:</w:t>
      </w:r>
    </w:p>
    <w:p w14:paraId="5D33FC4B" w14:textId="677B9152" w:rsidR="001E2274" w:rsidRDefault="00B07B1F" w:rsidP="00DF6D48">
      <w:pPr>
        <w:rPr>
          <w:b w:val="0"/>
          <w:bCs w:val="0"/>
          <w:caps/>
          <w:sz w:val="24"/>
          <w:szCs w:val="24"/>
          <w:rtl/>
        </w:rPr>
      </w:pPr>
      <w:r>
        <w:rPr>
          <w:rFonts w:hint="cs"/>
          <w:b w:val="0"/>
          <w:bCs w:val="0"/>
          <w:caps/>
          <w:sz w:val="24"/>
          <w:szCs w:val="24"/>
          <w:rtl/>
        </w:rPr>
        <w:t xml:space="preserve">... מבני ציבור מבני ציבור </w:t>
      </w:r>
    </w:p>
    <w:p w14:paraId="0554BC98" w14:textId="77777777" w:rsidR="001E2274" w:rsidRDefault="001E2274" w:rsidP="00DF6D48">
      <w:pPr>
        <w:rPr>
          <w:b w:val="0"/>
          <w:bCs w:val="0"/>
          <w:caps/>
          <w:sz w:val="24"/>
          <w:szCs w:val="24"/>
          <w:rtl/>
        </w:rPr>
      </w:pPr>
    </w:p>
    <w:p w14:paraId="65994ADA" w14:textId="77777777" w:rsidR="001E2274" w:rsidRDefault="002F0458" w:rsidP="00DF6D48">
      <w:pPr>
        <w:rPr>
          <w:caps/>
          <w:sz w:val="24"/>
          <w:szCs w:val="24"/>
          <w:u w:val="single"/>
          <w:rtl/>
        </w:rPr>
      </w:pPr>
      <w:r w:rsidRPr="002F0458">
        <w:rPr>
          <w:rFonts w:hint="cs"/>
          <w:caps/>
          <w:sz w:val="24"/>
          <w:szCs w:val="24"/>
          <w:u w:val="single"/>
          <w:rtl/>
        </w:rPr>
        <w:t>גב</w:t>
      </w:r>
      <w:r w:rsidRPr="002F0458">
        <w:rPr>
          <w:caps/>
          <w:sz w:val="24"/>
          <w:szCs w:val="24"/>
          <w:u w:val="single"/>
          <w:rtl/>
        </w:rPr>
        <w:t>'</w:t>
      </w:r>
      <w:r w:rsidRPr="002F0458">
        <w:rPr>
          <w:rFonts w:hint="cs"/>
          <w:caps/>
          <w:sz w:val="24"/>
          <w:szCs w:val="24"/>
          <w:u w:val="single"/>
          <w:rtl/>
        </w:rPr>
        <w:t xml:space="preserve"> אוקסנה פרנק - מהנדסת העיר יהוד מונוסון</w:t>
      </w:r>
      <w:r w:rsidR="001E2274">
        <w:rPr>
          <w:rFonts w:hint="cs"/>
          <w:caps/>
          <w:sz w:val="24"/>
          <w:szCs w:val="24"/>
          <w:u w:val="single"/>
          <w:rtl/>
        </w:rPr>
        <w:t>:</w:t>
      </w:r>
    </w:p>
    <w:p w14:paraId="262D36B7" w14:textId="59BDE8D0" w:rsidR="001E2274" w:rsidRDefault="00095EA4" w:rsidP="00DF6D48">
      <w:pPr>
        <w:rPr>
          <w:b w:val="0"/>
          <w:bCs w:val="0"/>
          <w:caps/>
          <w:sz w:val="24"/>
          <w:szCs w:val="24"/>
          <w:rtl/>
        </w:rPr>
      </w:pPr>
      <w:r>
        <w:rPr>
          <w:rFonts w:hint="cs"/>
          <w:b w:val="0"/>
          <w:bCs w:val="0"/>
          <w:caps/>
          <w:sz w:val="24"/>
          <w:szCs w:val="24"/>
          <w:rtl/>
        </w:rPr>
        <w:t xml:space="preserve">מה השאלה סליחה </w:t>
      </w:r>
    </w:p>
    <w:p w14:paraId="1ED3D17D" w14:textId="77777777" w:rsidR="001E2274" w:rsidRDefault="001E2274" w:rsidP="00DF6D48">
      <w:pPr>
        <w:rPr>
          <w:b w:val="0"/>
          <w:bCs w:val="0"/>
          <w:caps/>
          <w:sz w:val="24"/>
          <w:szCs w:val="24"/>
          <w:rtl/>
        </w:rPr>
      </w:pPr>
    </w:p>
    <w:p w14:paraId="66D64D76" w14:textId="77777777" w:rsidR="001E2274" w:rsidRDefault="00D17364" w:rsidP="00DF6D48">
      <w:pPr>
        <w:rPr>
          <w:caps/>
          <w:sz w:val="24"/>
          <w:szCs w:val="24"/>
          <w:u w:val="single"/>
          <w:rtl/>
        </w:rPr>
      </w:pPr>
      <w:r w:rsidRPr="00D17364">
        <w:rPr>
          <w:rFonts w:hint="cs"/>
          <w:caps/>
          <w:sz w:val="24"/>
          <w:szCs w:val="24"/>
          <w:u w:val="single"/>
          <w:rtl/>
        </w:rPr>
        <w:lastRenderedPageBreak/>
        <w:t>יושב ראש הוועדה המחוזית - מר מיכה גדרון</w:t>
      </w:r>
      <w:r w:rsidR="001E2274">
        <w:rPr>
          <w:rFonts w:hint="cs"/>
          <w:caps/>
          <w:sz w:val="24"/>
          <w:szCs w:val="24"/>
          <w:u w:val="single"/>
          <w:rtl/>
        </w:rPr>
        <w:t>:</w:t>
      </w:r>
    </w:p>
    <w:p w14:paraId="686E33C9" w14:textId="44D97E7D" w:rsidR="001E2274" w:rsidRDefault="00095EA4" w:rsidP="00DF6D48">
      <w:pPr>
        <w:rPr>
          <w:b w:val="0"/>
          <w:bCs w:val="0"/>
          <w:caps/>
          <w:sz w:val="24"/>
          <w:szCs w:val="24"/>
          <w:rtl/>
        </w:rPr>
      </w:pPr>
      <w:r>
        <w:rPr>
          <w:rFonts w:hint="cs"/>
          <w:b w:val="0"/>
          <w:bCs w:val="0"/>
          <w:caps/>
          <w:sz w:val="24"/>
          <w:szCs w:val="24"/>
          <w:rtl/>
        </w:rPr>
        <w:t>זה לא משנה עכשיו</w:t>
      </w:r>
      <w:r w:rsidR="000F703D">
        <w:rPr>
          <w:rFonts w:hint="cs"/>
          <w:b w:val="0"/>
          <w:bCs w:val="0"/>
          <w:caps/>
          <w:sz w:val="24"/>
          <w:szCs w:val="24"/>
          <w:rtl/>
        </w:rPr>
        <w:t xml:space="preserve"> </w:t>
      </w:r>
      <w:r>
        <w:rPr>
          <w:rFonts w:hint="cs"/>
          <w:b w:val="0"/>
          <w:bCs w:val="0"/>
          <w:caps/>
          <w:sz w:val="24"/>
          <w:szCs w:val="24"/>
          <w:rtl/>
        </w:rPr>
        <w:t xml:space="preserve">... השאלה שלך החוויה של מי שנמצא בשצפ החוויה של מי שנמצא בשצפ </w:t>
      </w:r>
    </w:p>
    <w:p w14:paraId="3F1859B7" w14:textId="77777777" w:rsidR="001E2274" w:rsidRDefault="001E2274" w:rsidP="00DF6D48">
      <w:pPr>
        <w:rPr>
          <w:b w:val="0"/>
          <w:bCs w:val="0"/>
          <w:caps/>
          <w:sz w:val="24"/>
          <w:szCs w:val="24"/>
          <w:rtl/>
        </w:rPr>
      </w:pPr>
    </w:p>
    <w:p w14:paraId="67A4563D" w14:textId="77777777" w:rsidR="001E2274" w:rsidRDefault="00D70D61" w:rsidP="00DF6D48">
      <w:pPr>
        <w:rPr>
          <w:caps/>
          <w:sz w:val="24"/>
          <w:szCs w:val="24"/>
          <w:u w:val="single"/>
          <w:rtl/>
        </w:rPr>
      </w:pPr>
      <w:r w:rsidRPr="00D70D61">
        <w:rPr>
          <w:rFonts w:hint="cs"/>
          <w:caps/>
          <w:sz w:val="24"/>
          <w:szCs w:val="24"/>
          <w:u w:val="single"/>
          <w:rtl/>
        </w:rPr>
        <w:t>מר שמואל רוטמן - ממלא מקום וסגן ראש העיר יהוד</w:t>
      </w:r>
      <w:r w:rsidR="001E2274">
        <w:rPr>
          <w:rFonts w:hint="cs"/>
          <w:caps/>
          <w:sz w:val="24"/>
          <w:szCs w:val="24"/>
          <w:u w:val="single"/>
          <w:rtl/>
        </w:rPr>
        <w:t>:</w:t>
      </w:r>
    </w:p>
    <w:p w14:paraId="7E858390" w14:textId="46668FB8" w:rsidR="001E2274" w:rsidRDefault="00095EA4" w:rsidP="00DF6D48">
      <w:pPr>
        <w:rPr>
          <w:b w:val="0"/>
          <w:bCs w:val="0"/>
          <w:caps/>
          <w:sz w:val="24"/>
          <w:szCs w:val="24"/>
          <w:rtl/>
        </w:rPr>
      </w:pPr>
      <w:r>
        <w:rPr>
          <w:rFonts w:hint="cs"/>
          <w:b w:val="0"/>
          <w:bCs w:val="0"/>
          <w:caps/>
          <w:sz w:val="24"/>
          <w:szCs w:val="24"/>
          <w:rtl/>
        </w:rPr>
        <w:t xml:space="preserve">לא זה לא חוויה אני צריך להשאיר לו מקום הוא צריך לשפץ את הבניין </w:t>
      </w:r>
    </w:p>
    <w:p w14:paraId="243688E4" w14:textId="77777777" w:rsidR="001E2274" w:rsidRDefault="001E2274" w:rsidP="00DF6D48">
      <w:pPr>
        <w:rPr>
          <w:b w:val="0"/>
          <w:bCs w:val="0"/>
          <w:caps/>
          <w:sz w:val="24"/>
          <w:szCs w:val="24"/>
          <w:rtl/>
        </w:rPr>
      </w:pPr>
    </w:p>
    <w:p w14:paraId="1870C20E" w14:textId="77777777" w:rsidR="001E2274" w:rsidRDefault="00D17364" w:rsidP="00095EA4">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312E8F30" w14:textId="268D5E8B" w:rsidR="001E2274" w:rsidRDefault="00095EA4" w:rsidP="00095EA4">
      <w:pPr>
        <w:rPr>
          <w:b w:val="0"/>
          <w:bCs w:val="0"/>
          <w:caps/>
          <w:sz w:val="24"/>
          <w:szCs w:val="24"/>
          <w:rtl/>
        </w:rPr>
      </w:pPr>
      <w:r>
        <w:rPr>
          <w:rFonts w:hint="cs"/>
          <w:b w:val="0"/>
          <w:bCs w:val="0"/>
          <w:caps/>
          <w:sz w:val="24"/>
          <w:szCs w:val="24"/>
          <w:rtl/>
        </w:rPr>
        <w:t>טוב</w:t>
      </w:r>
    </w:p>
    <w:p w14:paraId="5B2E4A46" w14:textId="77777777" w:rsidR="001E2274" w:rsidRDefault="001E2274" w:rsidP="00095EA4">
      <w:pPr>
        <w:rPr>
          <w:b w:val="0"/>
          <w:bCs w:val="0"/>
          <w:caps/>
          <w:sz w:val="24"/>
          <w:szCs w:val="24"/>
          <w:rtl/>
        </w:rPr>
      </w:pPr>
    </w:p>
    <w:p w14:paraId="523BD513" w14:textId="77777777" w:rsidR="001E2274" w:rsidRDefault="00D70D61" w:rsidP="00095EA4">
      <w:pPr>
        <w:rPr>
          <w:caps/>
          <w:sz w:val="24"/>
          <w:szCs w:val="24"/>
          <w:u w:val="single"/>
          <w:rtl/>
        </w:rPr>
      </w:pPr>
      <w:r w:rsidRPr="00D70D61">
        <w:rPr>
          <w:rFonts w:hint="cs"/>
          <w:caps/>
          <w:sz w:val="24"/>
          <w:szCs w:val="24"/>
          <w:u w:val="single"/>
          <w:rtl/>
        </w:rPr>
        <w:t>מר שמואל רוטמן - ממלא מקום וסגן ראש העיר יהוד</w:t>
      </w:r>
      <w:r w:rsidR="001E2274">
        <w:rPr>
          <w:rFonts w:hint="cs"/>
          <w:caps/>
          <w:sz w:val="24"/>
          <w:szCs w:val="24"/>
          <w:u w:val="single"/>
          <w:rtl/>
        </w:rPr>
        <w:t>:</w:t>
      </w:r>
    </w:p>
    <w:p w14:paraId="5403BFF5" w14:textId="38D15878" w:rsidR="001E2274" w:rsidRDefault="00095EA4" w:rsidP="00095EA4">
      <w:pPr>
        <w:rPr>
          <w:b w:val="0"/>
          <w:bCs w:val="0"/>
          <w:caps/>
          <w:sz w:val="24"/>
          <w:szCs w:val="24"/>
          <w:rtl/>
        </w:rPr>
      </w:pPr>
      <w:r>
        <w:rPr>
          <w:rFonts w:hint="cs"/>
          <w:b w:val="0"/>
          <w:bCs w:val="0"/>
          <w:caps/>
          <w:sz w:val="24"/>
          <w:szCs w:val="24"/>
          <w:rtl/>
        </w:rPr>
        <w:t xml:space="preserve">הוא פוגע בשצפ </w:t>
      </w:r>
    </w:p>
    <w:p w14:paraId="19E44928" w14:textId="77777777" w:rsidR="001E2274" w:rsidRDefault="001E2274" w:rsidP="00095EA4">
      <w:pPr>
        <w:rPr>
          <w:b w:val="0"/>
          <w:bCs w:val="0"/>
          <w:caps/>
          <w:sz w:val="24"/>
          <w:szCs w:val="24"/>
          <w:rtl/>
        </w:rPr>
      </w:pPr>
    </w:p>
    <w:p w14:paraId="6E52FCDF" w14:textId="77777777" w:rsidR="001E2274" w:rsidRDefault="00D17364" w:rsidP="00095EA4">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12481EA9" w14:textId="5C6A1FCE" w:rsidR="001E2274" w:rsidRDefault="00095EA4" w:rsidP="00095EA4">
      <w:pPr>
        <w:rPr>
          <w:b w:val="0"/>
          <w:bCs w:val="0"/>
          <w:caps/>
          <w:sz w:val="24"/>
          <w:szCs w:val="24"/>
          <w:rtl/>
        </w:rPr>
      </w:pPr>
      <w:r>
        <w:rPr>
          <w:rFonts w:hint="cs"/>
          <w:b w:val="0"/>
          <w:bCs w:val="0"/>
          <w:caps/>
          <w:sz w:val="24"/>
          <w:szCs w:val="24"/>
          <w:rtl/>
        </w:rPr>
        <w:t xml:space="preserve">אה הוא לא אה הוא לא יכול לשפץ את הבניין בגלל אנחנו נשאיר מספיק אתה צודק, לא חשבתי על זה </w:t>
      </w:r>
    </w:p>
    <w:p w14:paraId="65D74252" w14:textId="77777777" w:rsidR="001E2274" w:rsidRDefault="001E2274" w:rsidP="00095EA4">
      <w:pPr>
        <w:rPr>
          <w:b w:val="0"/>
          <w:bCs w:val="0"/>
          <w:caps/>
          <w:sz w:val="24"/>
          <w:szCs w:val="24"/>
          <w:rtl/>
        </w:rPr>
      </w:pPr>
    </w:p>
    <w:p w14:paraId="44447F1B" w14:textId="77777777" w:rsidR="001E2274" w:rsidRDefault="00D70D61" w:rsidP="00095EA4">
      <w:pPr>
        <w:rPr>
          <w:caps/>
          <w:sz w:val="24"/>
          <w:szCs w:val="24"/>
          <w:u w:val="single"/>
          <w:rtl/>
        </w:rPr>
      </w:pPr>
      <w:r w:rsidRPr="00D70D61">
        <w:rPr>
          <w:rFonts w:hint="cs"/>
          <w:caps/>
          <w:sz w:val="24"/>
          <w:szCs w:val="24"/>
          <w:u w:val="single"/>
          <w:rtl/>
        </w:rPr>
        <w:t>מר שמואל רוטמן - ממלא מקום וסגן ראש העיר יהוד</w:t>
      </w:r>
      <w:r w:rsidR="001E2274">
        <w:rPr>
          <w:rFonts w:hint="cs"/>
          <w:caps/>
          <w:sz w:val="24"/>
          <w:szCs w:val="24"/>
          <w:u w:val="single"/>
          <w:rtl/>
        </w:rPr>
        <w:t>:</w:t>
      </w:r>
    </w:p>
    <w:p w14:paraId="2F113869" w14:textId="00BBEB74" w:rsidR="001E2274" w:rsidRDefault="00095EA4" w:rsidP="00095EA4">
      <w:pPr>
        <w:rPr>
          <w:b w:val="0"/>
          <w:bCs w:val="0"/>
          <w:caps/>
          <w:sz w:val="24"/>
          <w:szCs w:val="24"/>
          <w:rtl/>
        </w:rPr>
      </w:pPr>
      <w:r>
        <w:rPr>
          <w:rFonts w:hint="cs"/>
          <w:b w:val="0"/>
          <w:bCs w:val="0"/>
          <w:caps/>
          <w:sz w:val="24"/>
          <w:szCs w:val="24"/>
          <w:rtl/>
        </w:rPr>
        <w:t xml:space="preserve">כן </w:t>
      </w:r>
    </w:p>
    <w:p w14:paraId="0E1825E0" w14:textId="77777777" w:rsidR="001E2274" w:rsidRDefault="001E2274" w:rsidP="00095EA4">
      <w:pPr>
        <w:rPr>
          <w:b w:val="0"/>
          <w:bCs w:val="0"/>
          <w:caps/>
          <w:sz w:val="24"/>
          <w:szCs w:val="24"/>
          <w:rtl/>
        </w:rPr>
      </w:pPr>
    </w:p>
    <w:p w14:paraId="6010B715" w14:textId="77777777" w:rsidR="001E2274" w:rsidRDefault="00D17364" w:rsidP="00095EA4">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657E6D9E" w14:textId="12CD10F8" w:rsidR="001E2274" w:rsidRDefault="00095EA4" w:rsidP="00095EA4">
      <w:pPr>
        <w:rPr>
          <w:b w:val="0"/>
          <w:bCs w:val="0"/>
          <w:caps/>
          <w:sz w:val="24"/>
          <w:szCs w:val="24"/>
          <w:rtl/>
        </w:rPr>
      </w:pPr>
      <w:r>
        <w:rPr>
          <w:rFonts w:hint="cs"/>
          <w:b w:val="0"/>
          <w:bCs w:val="0"/>
          <w:caps/>
          <w:sz w:val="24"/>
          <w:szCs w:val="24"/>
          <w:rtl/>
        </w:rPr>
        <w:t>אנחנו נדאג שכשהוא ירצה לשפץ את הבניין יהיה לו מספיק מקום להעמיד את הסולם</w:t>
      </w:r>
    </w:p>
    <w:p w14:paraId="4F71ACEF" w14:textId="77777777" w:rsidR="001E2274" w:rsidRDefault="001E2274" w:rsidP="00095EA4">
      <w:pPr>
        <w:rPr>
          <w:b w:val="0"/>
          <w:bCs w:val="0"/>
          <w:caps/>
          <w:sz w:val="24"/>
          <w:szCs w:val="24"/>
          <w:rtl/>
        </w:rPr>
      </w:pPr>
    </w:p>
    <w:p w14:paraId="21EE269F" w14:textId="77777777" w:rsidR="001E2274" w:rsidRDefault="00D70D61" w:rsidP="00095EA4">
      <w:pPr>
        <w:rPr>
          <w:caps/>
          <w:sz w:val="24"/>
          <w:szCs w:val="24"/>
          <w:u w:val="single"/>
          <w:rtl/>
        </w:rPr>
      </w:pPr>
      <w:r w:rsidRPr="00D70D61">
        <w:rPr>
          <w:rFonts w:hint="cs"/>
          <w:caps/>
          <w:sz w:val="24"/>
          <w:szCs w:val="24"/>
          <w:u w:val="single"/>
          <w:rtl/>
        </w:rPr>
        <w:t>מר שמואל רוטמן - ממלא מקום וסגן ראש העיר יהוד</w:t>
      </w:r>
      <w:r w:rsidR="001E2274">
        <w:rPr>
          <w:rFonts w:hint="cs"/>
          <w:caps/>
          <w:sz w:val="24"/>
          <w:szCs w:val="24"/>
          <w:u w:val="single"/>
          <w:rtl/>
        </w:rPr>
        <w:t>:</w:t>
      </w:r>
    </w:p>
    <w:p w14:paraId="7696DFB4" w14:textId="7C4C9B48" w:rsidR="001E2274" w:rsidRDefault="00095EA4" w:rsidP="00095EA4">
      <w:pPr>
        <w:rPr>
          <w:b w:val="0"/>
          <w:bCs w:val="0"/>
          <w:caps/>
          <w:sz w:val="24"/>
          <w:szCs w:val="24"/>
          <w:rtl/>
        </w:rPr>
      </w:pPr>
      <w:r>
        <w:rPr>
          <w:rFonts w:hint="cs"/>
          <w:b w:val="0"/>
          <w:bCs w:val="0"/>
          <w:caps/>
          <w:sz w:val="24"/>
          <w:szCs w:val="24"/>
          <w:rtl/>
        </w:rPr>
        <w:t xml:space="preserve">לא יהיה לו </w:t>
      </w:r>
    </w:p>
    <w:p w14:paraId="57042D41" w14:textId="77777777" w:rsidR="001E2274" w:rsidRDefault="001E2274" w:rsidP="00095EA4">
      <w:pPr>
        <w:rPr>
          <w:b w:val="0"/>
          <w:bCs w:val="0"/>
          <w:caps/>
          <w:sz w:val="24"/>
          <w:szCs w:val="24"/>
          <w:rtl/>
        </w:rPr>
      </w:pPr>
    </w:p>
    <w:p w14:paraId="38D298C2" w14:textId="77777777" w:rsidR="001E2274" w:rsidRDefault="00D17364" w:rsidP="00095EA4">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6030F25C" w14:textId="484C7934" w:rsidR="001E2274" w:rsidRDefault="00095EA4" w:rsidP="00095EA4">
      <w:pPr>
        <w:rPr>
          <w:b w:val="0"/>
          <w:bCs w:val="0"/>
          <w:caps/>
          <w:sz w:val="24"/>
          <w:szCs w:val="24"/>
          <w:rtl/>
        </w:rPr>
      </w:pPr>
      <w:r>
        <w:rPr>
          <w:rFonts w:hint="cs"/>
          <w:b w:val="0"/>
          <w:bCs w:val="0"/>
          <w:caps/>
          <w:sz w:val="24"/>
          <w:szCs w:val="24"/>
          <w:rtl/>
        </w:rPr>
        <w:t>אז אני אני מבטיח</w:t>
      </w:r>
    </w:p>
    <w:p w14:paraId="56490E0C" w14:textId="77777777" w:rsidR="001E2274" w:rsidRDefault="001E2274" w:rsidP="00095EA4">
      <w:pPr>
        <w:rPr>
          <w:b w:val="0"/>
          <w:bCs w:val="0"/>
          <w:caps/>
          <w:sz w:val="24"/>
          <w:szCs w:val="24"/>
          <w:rtl/>
        </w:rPr>
      </w:pPr>
    </w:p>
    <w:p w14:paraId="2E9FEF1F" w14:textId="77777777" w:rsidR="001E2274" w:rsidRDefault="00D70D61" w:rsidP="00095EA4">
      <w:pPr>
        <w:rPr>
          <w:caps/>
          <w:sz w:val="24"/>
          <w:szCs w:val="24"/>
          <w:u w:val="single"/>
          <w:rtl/>
        </w:rPr>
      </w:pPr>
      <w:r w:rsidRPr="00D70D61">
        <w:rPr>
          <w:rFonts w:hint="cs"/>
          <w:caps/>
          <w:sz w:val="24"/>
          <w:szCs w:val="24"/>
          <w:u w:val="single"/>
          <w:rtl/>
        </w:rPr>
        <w:t>מר שמואל רוטמן - ממלא מקום וסגן ראש העיר יהוד</w:t>
      </w:r>
      <w:r w:rsidR="001E2274">
        <w:rPr>
          <w:rFonts w:hint="cs"/>
          <w:caps/>
          <w:sz w:val="24"/>
          <w:szCs w:val="24"/>
          <w:u w:val="single"/>
          <w:rtl/>
        </w:rPr>
        <w:t>:</w:t>
      </w:r>
    </w:p>
    <w:p w14:paraId="1559A4D9" w14:textId="023B0E4A" w:rsidR="001E2274" w:rsidRDefault="00D732D9" w:rsidP="00095EA4">
      <w:pPr>
        <w:rPr>
          <w:b w:val="0"/>
          <w:bCs w:val="0"/>
          <w:caps/>
          <w:sz w:val="24"/>
          <w:szCs w:val="24"/>
          <w:rtl/>
        </w:rPr>
      </w:pPr>
      <w:r>
        <w:rPr>
          <w:rFonts w:hint="cs"/>
          <w:b w:val="0"/>
          <w:bCs w:val="0"/>
          <w:caps/>
          <w:sz w:val="24"/>
          <w:szCs w:val="24"/>
          <w:rtl/>
        </w:rPr>
        <w:t xml:space="preserve">הוא על קו אפס, לא יהיה לו </w:t>
      </w:r>
    </w:p>
    <w:p w14:paraId="4BACD0BA" w14:textId="77777777" w:rsidR="001E2274" w:rsidRDefault="001E2274" w:rsidP="00095EA4">
      <w:pPr>
        <w:rPr>
          <w:b w:val="0"/>
          <w:bCs w:val="0"/>
          <w:caps/>
          <w:sz w:val="24"/>
          <w:szCs w:val="24"/>
          <w:rtl/>
        </w:rPr>
      </w:pPr>
    </w:p>
    <w:p w14:paraId="06D33493" w14:textId="77777777" w:rsidR="001E2274" w:rsidRDefault="00D17364" w:rsidP="00095EA4">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2C985ADF" w14:textId="48A5419E" w:rsidR="001E2274" w:rsidRDefault="00D732D9" w:rsidP="00095EA4">
      <w:pPr>
        <w:rPr>
          <w:b w:val="0"/>
          <w:bCs w:val="0"/>
          <w:caps/>
          <w:sz w:val="24"/>
          <w:szCs w:val="24"/>
          <w:rtl/>
        </w:rPr>
      </w:pPr>
      <w:r>
        <w:rPr>
          <w:rFonts w:hint="cs"/>
          <w:b w:val="0"/>
          <w:bCs w:val="0"/>
          <w:caps/>
          <w:sz w:val="24"/>
          <w:szCs w:val="24"/>
          <w:rtl/>
        </w:rPr>
        <w:t>איזה קו אפס</w:t>
      </w:r>
      <w:r w:rsidR="000F703D">
        <w:rPr>
          <w:rFonts w:hint="cs"/>
          <w:b w:val="0"/>
          <w:bCs w:val="0"/>
          <w:caps/>
          <w:sz w:val="24"/>
          <w:szCs w:val="24"/>
          <w:rtl/>
        </w:rPr>
        <w:t xml:space="preserve"> </w:t>
      </w:r>
      <w:r>
        <w:rPr>
          <w:rFonts w:hint="cs"/>
          <w:b w:val="0"/>
          <w:bCs w:val="0"/>
          <w:caps/>
          <w:sz w:val="24"/>
          <w:szCs w:val="24"/>
          <w:rtl/>
        </w:rPr>
        <w:t>...</w:t>
      </w:r>
    </w:p>
    <w:p w14:paraId="3FD05EC4" w14:textId="77777777" w:rsidR="001E2274" w:rsidRDefault="001E2274" w:rsidP="00095EA4">
      <w:pPr>
        <w:rPr>
          <w:b w:val="0"/>
          <w:bCs w:val="0"/>
          <w:caps/>
          <w:sz w:val="24"/>
          <w:szCs w:val="24"/>
          <w:rtl/>
        </w:rPr>
      </w:pPr>
    </w:p>
    <w:p w14:paraId="35D635EF" w14:textId="77777777" w:rsidR="001E2274" w:rsidRDefault="00D70D61" w:rsidP="00095EA4">
      <w:pPr>
        <w:rPr>
          <w:caps/>
          <w:sz w:val="24"/>
          <w:szCs w:val="24"/>
          <w:u w:val="single"/>
          <w:rtl/>
        </w:rPr>
      </w:pPr>
      <w:r w:rsidRPr="00D70D61">
        <w:rPr>
          <w:rFonts w:hint="cs"/>
          <w:caps/>
          <w:sz w:val="24"/>
          <w:szCs w:val="24"/>
          <w:u w:val="single"/>
          <w:rtl/>
        </w:rPr>
        <w:t>מר שמואל רוטמן - ממלא מקום וסגן ראש העיר יהוד</w:t>
      </w:r>
      <w:r w:rsidR="001E2274">
        <w:rPr>
          <w:rFonts w:hint="cs"/>
          <w:caps/>
          <w:sz w:val="24"/>
          <w:szCs w:val="24"/>
          <w:u w:val="single"/>
          <w:rtl/>
        </w:rPr>
        <w:t>:</w:t>
      </w:r>
    </w:p>
    <w:p w14:paraId="59F41A47" w14:textId="6F94ADA3" w:rsidR="001E2274" w:rsidRDefault="00D732D9" w:rsidP="00095EA4">
      <w:pPr>
        <w:rPr>
          <w:b w:val="0"/>
          <w:bCs w:val="0"/>
          <w:caps/>
          <w:sz w:val="24"/>
          <w:szCs w:val="24"/>
          <w:rtl/>
        </w:rPr>
      </w:pPr>
      <w:r>
        <w:rPr>
          <w:rFonts w:hint="cs"/>
          <w:b w:val="0"/>
          <w:bCs w:val="0"/>
          <w:caps/>
          <w:sz w:val="24"/>
          <w:szCs w:val="24"/>
          <w:rtl/>
        </w:rPr>
        <w:t>יש חלק מזה זה אפס</w:t>
      </w:r>
    </w:p>
    <w:p w14:paraId="37D04DF6" w14:textId="77777777" w:rsidR="001E2274" w:rsidRDefault="001E2274" w:rsidP="00095EA4">
      <w:pPr>
        <w:rPr>
          <w:b w:val="0"/>
          <w:bCs w:val="0"/>
          <w:caps/>
          <w:sz w:val="24"/>
          <w:szCs w:val="24"/>
          <w:rtl/>
        </w:rPr>
      </w:pPr>
    </w:p>
    <w:p w14:paraId="2963B5D0" w14:textId="77777777" w:rsidR="001E2274" w:rsidRDefault="00D17364" w:rsidP="00095EA4">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48FA5DC4" w14:textId="75DFE511" w:rsidR="001E2274" w:rsidRDefault="00D732D9" w:rsidP="00095EA4">
      <w:pPr>
        <w:rPr>
          <w:b w:val="0"/>
          <w:bCs w:val="0"/>
          <w:caps/>
          <w:sz w:val="24"/>
          <w:szCs w:val="24"/>
          <w:rtl/>
        </w:rPr>
      </w:pPr>
      <w:r>
        <w:rPr>
          <w:rFonts w:hint="cs"/>
          <w:b w:val="0"/>
          <w:bCs w:val="0"/>
          <w:caps/>
          <w:sz w:val="24"/>
          <w:szCs w:val="24"/>
          <w:rtl/>
        </w:rPr>
        <w:t xml:space="preserve">בסדר יש קו אפס? אין קו ... </w:t>
      </w:r>
    </w:p>
    <w:p w14:paraId="4D4B9827" w14:textId="77777777" w:rsidR="001E2274" w:rsidRDefault="001E2274" w:rsidP="00095EA4">
      <w:pPr>
        <w:rPr>
          <w:b w:val="0"/>
          <w:bCs w:val="0"/>
          <w:caps/>
          <w:sz w:val="24"/>
          <w:szCs w:val="24"/>
          <w:rtl/>
        </w:rPr>
      </w:pPr>
    </w:p>
    <w:p w14:paraId="2691D3D2" w14:textId="77777777" w:rsidR="001E2274" w:rsidRDefault="00D70D61" w:rsidP="00095EA4">
      <w:pPr>
        <w:rPr>
          <w:caps/>
          <w:sz w:val="24"/>
          <w:szCs w:val="24"/>
          <w:u w:val="single"/>
          <w:rtl/>
        </w:rPr>
      </w:pPr>
      <w:r w:rsidRPr="00D70D61">
        <w:rPr>
          <w:rFonts w:hint="cs"/>
          <w:caps/>
          <w:sz w:val="24"/>
          <w:szCs w:val="24"/>
          <w:u w:val="single"/>
          <w:rtl/>
        </w:rPr>
        <w:t>מר שמואל רוטמן - ממלא מקום וסגן ראש העיר יהוד</w:t>
      </w:r>
      <w:r w:rsidR="001E2274">
        <w:rPr>
          <w:rFonts w:hint="cs"/>
          <w:caps/>
          <w:sz w:val="24"/>
          <w:szCs w:val="24"/>
          <w:u w:val="single"/>
          <w:rtl/>
        </w:rPr>
        <w:t>:</w:t>
      </w:r>
    </w:p>
    <w:p w14:paraId="437972E4" w14:textId="7142B11F" w:rsidR="001E2274" w:rsidRDefault="00D732D9" w:rsidP="00095EA4">
      <w:pPr>
        <w:rPr>
          <w:b w:val="0"/>
          <w:bCs w:val="0"/>
          <w:caps/>
          <w:sz w:val="24"/>
          <w:szCs w:val="24"/>
          <w:rtl/>
        </w:rPr>
      </w:pPr>
      <w:r>
        <w:rPr>
          <w:rFonts w:hint="cs"/>
          <w:b w:val="0"/>
          <w:bCs w:val="0"/>
          <w:caps/>
          <w:sz w:val="24"/>
          <w:szCs w:val="24"/>
          <w:rtl/>
        </w:rPr>
        <w:t xml:space="preserve">לכיוון השצפ </w:t>
      </w:r>
    </w:p>
    <w:p w14:paraId="6818FC70" w14:textId="77777777" w:rsidR="001E2274" w:rsidRDefault="001E2274" w:rsidP="00095EA4">
      <w:pPr>
        <w:rPr>
          <w:b w:val="0"/>
          <w:bCs w:val="0"/>
          <w:caps/>
          <w:sz w:val="24"/>
          <w:szCs w:val="24"/>
          <w:rtl/>
        </w:rPr>
      </w:pPr>
    </w:p>
    <w:p w14:paraId="69BD59C4" w14:textId="77777777" w:rsidR="001E2274" w:rsidRDefault="00D17364" w:rsidP="00D732D9">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5671A6E6" w14:textId="4377E5F2" w:rsidR="001E2274" w:rsidRDefault="00D732D9" w:rsidP="00D732D9">
      <w:pPr>
        <w:rPr>
          <w:b w:val="0"/>
          <w:bCs w:val="0"/>
          <w:caps/>
          <w:sz w:val="24"/>
          <w:szCs w:val="24"/>
          <w:rtl/>
        </w:rPr>
      </w:pPr>
      <w:r>
        <w:rPr>
          <w:rFonts w:hint="cs"/>
          <w:b w:val="0"/>
          <w:bCs w:val="0"/>
          <w:caps/>
          <w:sz w:val="24"/>
          <w:szCs w:val="24"/>
          <w:rtl/>
        </w:rPr>
        <w:t>איפה יש</w:t>
      </w:r>
      <w:r w:rsidR="000F703D">
        <w:rPr>
          <w:rFonts w:hint="cs"/>
          <w:b w:val="0"/>
          <w:bCs w:val="0"/>
          <w:caps/>
          <w:sz w:val="24"/>
          <w:szCs w:val="24"/>
          <w:rtl/>
        </w:rPr>
        <w:t xml:space="preserve"> </w:t>
      </w:r>
      <w:r>
        <w:rPr>
          <w:rFonts w:hint="cs"/>
          <w:b w:val="0"/>
          <w:bCs w:val="0"/>
          <w:caps/>
          <w:sz w:val="24"/>
          <w:szCs w:val="24"/>
          <w:rtl/>
        </w:rPr>
        <w:t>...</w:t>
      </w:r>
    </w:p>
    <w:p w14:paraId="21994096" w14:textId="77777777" w:rsidR="001E2274" w:rsidRDefault="001E2274" w:rsidP="00D732D9">
      <w:pPr>
        <w:rPr>
          <w:b w:val="0"/>
          <w:bCs w:val="0"/>
          <w:caps/>
          <w:sz w:val="24"/>
          <w:szCs w:val="24"/>
          <w:rtl/>
        </w:rPr>
      </w:pPr>
    </w:p>
    <w:p w14:paraId="7809AD55" w14:textId="77777777" w:rsidR="001E2274" w:rsidRDefault="00BA49D1" w:rsidP="00D732D9">
      <w:pPr>
        <w:rPr>
          <w:caps/>
          <w:sz w:val="24"/>
          <w:szCs w:val="24"/>
          <w:u w:val="single"/>
          <w:rtl/>
        </w:rPr>
      </w:pPr>
      <w:r w:rsidRPr="00BA49D1">
        <w:rPr>
          <w:rFonts w:hint="cs"/>
          <w:caps/>
          <w:sz w:val="24"/>
          <w:szCs w:val="24"/>
          <w:u w:val="single"/>
          <w:rtl/>
        </w:rPr>
        <w:t>מר גיל שנהב - אדריכל עורך התוכנית</w:t>
      </w:r>
      <w:r w:rsidR="001E2274">
        <w:rPr>
          <w:rFonts w:hint="cs"/>
          <w:caps/>
          <w:sz w:val="24"/>
          <w:szCs w:val="24"/>
          <w:u w:val="single"/>
          <w:rtl/>
        </w:rPr>
        <w:t>:</w:t>
      </w:r>
    </w:p>
    <w:p w14:paraId="1F590770" w14:textId="2029A0C7" w:rsidR="001E2274" w:rsidRDefault="00D732D9" w:rsidP="00D732D9">
      <w:pPr>
        <w:rPr>
          <w:b w:val="0"/>
          <w:bCs w:val="0"/>
          <w:caps/>
          <w:sz w:val="24"/>
          <w:szCs w:val="24"/>
          <w:rtl/>
        </w:rPr>
      </w:pPr>
      <w:r>
        <w:rPr>
          <w:rFonts w:hint="cs"/>
          <w:b w:val="0"/>
          <w:bCs w:val="0"/>
          <w:caps/>
          <w:sz w:val="24"/>
          <w:szCs w:val="24"/>
          <w:rtl/>
        </w:rPr>
        <w:t>בהערה שקיבלנו מהעיר הזזנו את קווי הבניין כדי ש,</w:t>
      </w:r>
    </w:p>
    <w:p w14:paraId="0F4F838D" w14:textId="77777777" w:rsidR="001E2274" w:rsidRDefault="001E2274" w:rsidP="00D732D9">
      <w:pPr>
        <w:rPr>
          <w:b w:val="0"/>
          <w:bCs w:val="0"/>
          <w:caps/>
          <w:sz w:val="24"/>
          <w:szCs w:val="24"/>
          <w:rtl/>
        </w:rPr>
      </w:pPr>
    </w:p>
    <w:p w14:paraId="3D8CEC95" w14:textId="77777777" w:rsidR="001E2274" w:rsidRDefault="00D70D61" w:rsidP="00D732D9">
      <w:pPr>
        <w:rPr>
          <w:caps/>
          <w:sz w:val="24"/>
          <w:szCs w:val="24"/>
          <w:u w:val="single"/>
          <w:rtl/>
        </w:rPr>
      </w:pPr>
      <w:r w:rsidRPr="00D70D61">
        <w:rPr>
          <w:rFonts w:hint="cs"/>
          <w:caps/>
          <w:sz w:val="24"/>
          <w:szCs w:val="24"/>
          <w:u w:val="single"/>
          <w:rtl/>
        </w:rPr>
        <w:lastRenderedPageBreak/>
        <w:t>מר שמואל רוטמן - ממלא מקום וסגן ראש העיר יהוד</w:t>
      </w:r>
      <w:r w:rsidR="001E2274">
        <w:rPr>
          <w:rFonts w:hint="cs"/>
          <w:caps/>
          <w:sz w:val="24"/>
          <w:szCs w:val="24"/>
          <w:u w:val="single"/>
          <w:rtl/>
        </w:rPr>
        <w:t>:</w:t>
      </w:r>
    </w:p>
    <w:p w14:paraId="48DAFA0B" w14:textId="264B9B2E" w:rsidR="001E2274" w:rsidRDefault="00D732D9" w:rsidP="00D732D9">
      <w:pPr>
        <w:rPr>
          <w:b w:val="0"/>
          <w:bCs w:val="0"/>
          <w:caps/>
          <w:sz w:val="24"/>
          <w:szCs w:val="24"/>
          <w:rtl/>
        </w:rPr>
      </w:pPr>
      <w:r>
        <w:rPr>
          <w:rFonts w:hint="cs"/>
          <w:b w:val="0"/>
          <w:bCs w:val="0"/>
          <w:caps/>
          <w:sz w:val="24"/>
          <w:szCs w:val="24"/>
          <w:rtl/>
        </w:rPr>
        <w:t>לא לא בחלופה המקורית, על החלופה הזו אנחנו לא דנים</w:t>
      </w:r>
    </w:p>
    <w:p w14:paraId="78766F84" w14:textId="77777777" w:rsidR="001E2274" w:rsidRDefault="001E2274" w:rsidP="00D732D9">
      <w:pPr>
        <w:rPr>
          <w:b w:val="0"/>
          <w:bCs w:val="0"/>
          <w:caps/>
          <w:sz w:val="24"/>
          <w:szCs w:val="24"/>
          <w:rtl/>
        </w:rPr>
      </w:pPr>
    </w:p>
    <w:p w14:paraId="20C249B1" w14:textId="77777777" w:rsidR="001E2274" w:rsidRDefault="00D17364" w:rsidP="00D732D9">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10478539" w14:textId="625CE4CC" w:rsidR="001E2274" w:rsidRDefault="00D732D9" w:rsidP="00D732D9">
      <w:pPr>
        <w:rPr>
          <w:b w:val="0"/>
          <w:bCs w:val="0"/>
          <w:caps/>
          <w:sz w:val="24"/>
          <w:szCs w:val="24"/>
          <w:rtl/>
        </w:rPr>
      </w:pPr>
      <w:r>
        <w:rPr>
          <w:rFonts w:hint="cs"/>
          <w:b w:val="0"/>
          <w:bCs w:val="0"/>
          <w:caps/>
          <w:sz w:val="24"/>
          <w:szCs w:val="24"/>
          <w:rtl/>
        </w:rPr>
        <w:t>אבל אבל</w:t>
      </w:r>
      <w:r w:rsidR="000F703D">
        <w:rPr>
          <w:rFonts w:hint="cs"/>
          <w:b w:val="0"/>
          <w:bCs w:val="0"/>
          <w:caps/>
          <w:sz w:val="24"/>
          <w:szCs w:val="24"/>
          <w:rtl/>
        </w:rPr>
        <w:t xml:space="preserve"> </w:t>
      </w:r>
      <w:r>
        <w:rPr>
          <w:rFonts w:hint="cs"/>
          <w:b w:val="0"/>
          <w:bCs w:val="0"/>
          <w:caps/>
          <w:sz w:val="24"/>
          <w:szCs w:val="24"/>
          <w:rtl/>
        </w:rPr>
        <w:t xml:space="preserve">זה לא מה ש, </w:t>
      </w:r>
    </w:p>
    <w:p w14:paraId="72A11D1A" w14:textId="77777777" w:rsidR="001E2274" w:rsidRDefault="001E2274" w:rsidP="00D732D9">
      <w:pPr>
        <w:rPr>
          <w:b w:val="0"/>
          <w:bCs w:val="0"/>
          <w:caps/>
          <w:sz w:val="24"/>
          <w:szCs w:val="24"/>
          <w:rtl/>
        </w:rPr>
      </w:pPr>
    </w:p>
    <w:p w14:paraId="6C9DEF73" w14:textId="77777777" w:rsidR="001E2274" w:rsidRDefault="00D70D61" w:rsidP="00D732D9">
      <w:pPr>
        <w:rPr>
          <w:caps/>
          <w:sz w:val="24"/>
          <w:szCs w:val="24"/>
          <w:u w:val="single"/>
          <w:rtl/>
        </w:rPr>
      </w:pPr>
      <w:r w:rsidRPr="00D70D61">
        <w:rPr>
          <w:rFonts w:hint="cs"/>
          <w:caps/>
          <w:sz w:val="24"/>
          <w:szCs w:val="24"/>
          <w:u w:val="single"/>
          <w:rtl/>
        </w:rPr>
        <w:t>מר שמואל רוטמן - ממלא מקום וסגן ראש העיר יהוד</w:t>
      </w:r>
      <w:r w:rsidR="001E2274">
        <w:rPr>
          <w:rFonts w:hint="cs"/>
          <w:caps/>
          <w:sz w:val="24"/>
          <w:szCs w:val="24"/>
          <w:u w:val="single"/>
          <w:rtl/>
        </w:rPr>
        <w:t>:</w:t>
      </w:r>
    </w:p>
    <w:p w14:paraId="70FEF430" w14:textId="5891CE23" w:rsidR="001E2274" w:rsidRDefault="00D732D9" w:rsidP="00D732D9">
      <w:pPr>
        <w:rPr>
          <w:b w:val="0"/>
          <w:bCs w:val="0"/>
          <w:caps/>
          <w:sz w:val="24"/>
          <w:szCs w:val="24"/>
          <w:rtl/>
        </w:rPr>
      </w:pPr>
      <w:r>
        <w:rPr>
          <w:rFonts w:hint="cs"/>
          <w:b w:val="0"/>
          <w:bCs w:val="0"/>
          <w:caps/>
          <w:sz w:val="24"/>
          <w:szCs w:val="24"/>
          <w:rtl/>
        </w:rPr>
        <w:t>אנחנו לא דנים על החלופה הזו</w:t>
      </w:r>
    </w:p>
    <w:p w14:paraId="29E65BEB" w14:textId="77777777" w:rsidR="001E2274" w:rsidRDefault="001E2274" w:rsidP="00D732D9">
      <w:pPr>
        <w:rPr>
          <w:b w:val="0"/>
          <w:bCs w:val="0"/>
          <w:caps/>
          <w:sz w:val="24"/>
          <w:szCs w:val="24"/>
          <w:rtl/>
        </w:rPr>
      </w:pPr>
    </w:p>
    <w:p w14:paraId="2432A735" w14:textId="77777777" w:rsidR="001E2274" w:rsidRDefault="00D17364" w:rsidP="00D732D9">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1250EAEA" w14:textId="01F80DB6" w:rsidR="001E2274" w:rsidRDefault="00D732D9" w:rsidP="00D732D9">
      <w:pPr>
        <w:rPr>
          <w:b w:val="0"/>
          <w:bCs w:val="0"/>
          <w:caps/>
          <w:sz w:val="24"/>
          <w:szCs w:val="24"/>
          <w:rtl/>
        </w:rPr>
      </w:pPr>
      <w:r>
        <w:rPr>
          <w:rFonts w:hint="cs"/>
          <w:b w:val="0"/>
          <w:bCs w:val="0"/>
          <w:caps/>
          <w:sz w:val="24"/>
          <w:szCs w:val="24"/>
          <w:rtl/>
        </w:rPr>
        <w:t>עכשיו מונח אצלנו טוב, אוקסנה דברי סיכום בואו נסכם את הדיון כדי שנוכל להיכנס לדיון פנימי</w:t>
      </w:r>
    </w:p>
    <w:p w14:paraId="05610863" w14:textId="77777777" w:rsidR="001E2274" w:rsidRDefault="001E2274" w:rsidP="00D732D9">
      <w:pPr>
        <w:rPr>
          <w:b w:val="0"/>
          <w:bCs w:val="0"/>
          <w:caps/>
          <w:sz w:val="24"/>
          <w:szCs w:val="24"/>
          <w:rtl/>
        </w:rPr>
      </w:pPr>
    </w:p>
    <w:p w14:paraId="6D1635D6" w14:textId="77777777" w:rsidR="001E2274" w:rsidRDefault="004F5DC4" w:rsidP="00D732D9">
      <w:pPr>
        <w:rPr>
          <w:caps/>
          <w:sz w:val="24"/>
          <w:szCs w:val="24"/>
          <w:u w:val="single"/>
          <w:rtl/>
        </w:rPr>
      </w:pPr>
      <w:r w:rsidRPr="004F5DC4">
        <w:rPr>
          <w:rFonts w:hint="cs"/>
          <w:caps/>
          <w:sz w:val="24"/>
          <w:szCs w:val="24"/>
          <w:u w:val="single"/>
          <w:rtl/>
        </w:rPr>
        <w:t>עורך דין ארז שפירא - יועץ משפטי מטעם יהוד מונוסון</w:t>
      </w:r>
      <w:r w:rsidR="001E2274">
        <w:rPr>
          <w:rFonts w:hint="cs"/>
          <w:caps/>
          <w:sz w:val="24"/>
          <w:szCs w:val="24"/>
          <w:u w:val="single"/>
          <w:rtl/>
        </w:rPr>
        <w:t>:</w:t>
      </w:r>
    </w:p>
    <w:p w14:paraId="6E34B017" w14:textId="4645568D" w:rsidR="001E2274" w:rsidRDefault="00D732D9" w:rsidP="00D732D9">
      <w:pPr>
        <w:rPr>
          <w:b w:val="0"/>
          <w:bCs w:val="0"/>
          <w:caps/>
          <w:sz w:val="24"/>
          <w:szCs w:val="24"/>
          <w:rtl/>
        </w:rPr>
      </w:pPr>
      <w:r>
        <w:rPr>
          <w:rFonts w:hint="cs"/>
          <w:b w:val="0"/>
          <w:bCs w:val="0"/>
          <w:caps/>
          <w:sz w:val="24"/>
          <w:szCs w:val="24"/>
          <w:rtl/>
        </w:rPr>
        <w:t xml:space="preserve">אבל אבל מיכה המשמעות המשמעות של מה ש, אמרו זה שלמעשה, התוכנית הזו נשענת דה פקטו גם על שטחי השצפ </w:t>
      </w:r>
    </w:p>
    <w:p w14:paraId="768B7269" w14:textId="77777777" w:rsidR="001E2274" w:rsidRDefault="001E2274" w:rsidP="00D732D9">
      <w:pPr>
        <w:rPr>
          <w:b w:val="0"/>
          <w:bCs w:val="0"/>
          <w:caps/>
          <w:sz w:val="24"/>
          <w:szCs w:val="24"/>
          <w:rtl/>
        </w:rPr>
      </w:pPr>
    </w:p>
    <w:p w14:paraId="41846137" w14:textId="77777777" w:rsidR="001E2274" w:rsidRDefault="00D17364" w:rsidP="00D732D9">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2F14B747" w14:textId="081C520D" w:rsidR="001E2274" w:rsidRDefault="00D732D9" w:rsidP="00D732D9">
      <w:pPr>
        <w:rPr>
          <w:b w:val="0"/>
          <w:bCs w:val="0"/>
          <w:caps/>
          <w:sz w:val="24"/>
          <w:szCs w:val="24"/>
          <w:rtl/>
        </w:rPr>
      </w:pPr>
      <w:r>
        <w:rPr>
          <w:rFonts w:hint="cs"/>
          <w:b w:val="0"/>
          <w:bCs w:val="0"/>
          <w:caps/>
          <w:sz w:val="24"/>
          <w:szCs w:val="24"/>
          <w:rtl/>
        </w:rPr>
        <w:t>למה?</w:t>
      </w:r>
    </w:p>
    <w:p w14:paraId="5EB12C0A" w14:textId="77777777" w:rsidR="001E2274" w:rsidRDefault="001E2274" w:rsidP="00D732D9">
      <w:pPr>
        <w:rPr>
          <w:b w:val="0"/>
          <w:bCs w:val="0"/>
          <w:caps/>
          <w:sz w:val="24"/>
          <w:szCs w:val="24"/>
          <w:rtl/>
        </w:rPr>
      </w:pPr>
    </w:p>
    <w:p w14:paraId="1BB091C9" w14:textId="77777777" w:rsidR="001E2274" w:rsidRDefault="004F5DC4" w:rsidP="00D732D9">
      <w:pPr>
        <w:rPr>
          <w:caps/>
          <w:sz w:val="24"/>
          <w:szCs w:val="24"/>
          <w:u w:val="single"/>
          <w:rtl/>
        </w:rPr>
      </w:pPr>
      <w:r w:rsidRPr="004F5DC4">
        <w:rPr>
          <w:rFonts w:hint="cs"/>
          <w:caps/>
          <w:sz w:val="24"/>
          <w:szCs w:val="24"/>
          <w:u w:val="single"/>
          <w:rtl/>
        </w:rPr>
        <w:t>עורך דין ארז שפירא - יועץ משפטי מטעם יהוד מונוסון</w:t>
      </w:r>
      <w:r w:rsidR="001E2274">
        <w:rPr>
          <w:rFonts w:hint="cs"/>
          <w:caps/>
          <w:sz w:val="24"/>
          <w:szCs w:val="24"/>
          <w:u w:val="single"/>
          <w:rtl/>
        </w:rPr>
        <w:t>:</w:t>
      </w:r>
    </w:p>
    <w:p w14:paraId="40015F8B" w14:textId="0E924011" w:rsidR="001E2274" w:rsidRDefault="00D732D9" w:rsidP="00D732D9">
      <w:pPr>
        <w:rPr>
          <w:b w:val="0"/>
          <w:bCs w:val="0"/>
          <w:caps/>
          <w:sz w:val="24"/>
          <w:szCs w:val="24"/>
          <w:rtl/>
        </w:rPr>
      </w:pPr>
      <w:r>
        <w:rPr>
          <w:rFonts w:hint="cs"/>
          <w:b w:val="0"/>
          <w:bCs w:val="0"/>
          <w:caps/>
          <w:sz w:val="24"/>
          <w:szCs w:val="24"/>
          <w:rtl/>
        </w:rPr>
        <w:t>היא מעבר למה שאמרתי קודם</w:t>
      </w:r>
    </w:p>
    <w:p w14:paraId="4DF36C40" w14:textId="77777777" w:rsidR="001E2274" w:rsidRDefault="001E2274" w:rsidP="00D732D9">
      <w:pPr>
        <w:rPr>
          <w:b w:val="0"/>
          <w:bCs w:val="0"/>
          <w:caps/>
          <w:sz w:val="24"/>
          <w:szCs w:val="24"/>
          <w:rtl/>
        </w:rPr>
      </w:pPr>
    </w:p>
    <w:p w14:paraId="20D02B8A" w14:textId="77777777" w:rsidR="001E2274" w:rsidRDefault="00D17364" w:rsidP="00D732D9">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332E0E45" w14:textId="5FD59C0B" w:rsidR="001E2274" w:rsidRDefault="00D732D9" w:rsidP="00D732D9">
      <w:pPr>
        <w:rPr>
          <w:b w:val="0"/>
          <w:bCs w:val="0"/>
          <w:caps/>
          <w:sz w:val="24"/>
          <w:szCs w:val="24"/>
          <w:rtl/>
        </w:rPr>
      </w:pPr>
      <w:r>
        <w:rPr>
          <w:rFonts w:hint="cs"/>
          <w:b w:val="0"/>
          <w:bCs w:val="0"/>
          <w:caps/>
          <w:sz w:val="24"/>
          <w:szCs w:val="24"/>
          <w:rtl/>
        </w:rPr>
        <w:t>למה?</w:t>
      </w:r>
    </w:p>
    <w:p w14:paraId="0E8CAD51" w14:textId="77777777" w:rsidR="001E2274" w:rsidRDefault="001E2274" w:rsidP="00D732D9">
      <w:pPr>
        <w:rPr>
          <w:b w:val="0"/>
          <w:bCs w:val="0"/>
          <w:caps/>
          <w:sz w:val="24"/>
          <w:szCs w:val="24"/>
          <w:rtl/>
        </w:rPr>
      </w:pPr>
    </w:p>
    <w:p w14:paraId="73344E55" w14:textId="77777777" w:rsidR="001E2274" w:rsidRDefault="004F5DC4" w:rsidP="00D732D9">
      <w:pPr>
        <w:rPr>
          <w:caps/>
          <w:sz w:val="24"/>
          <w:szCs w:val="24"/>
          <w:u w:val="single"/>
          <w:rtl/>
        </w:rPr>
      </w:pPr>
      <w:r w:rsidRPr="004F5DC4">
        <w:rPr>
          <w:rFonts w:hint="cs"/>
          <w:caps/>
          <w:sz w:val="24"/>
          <w:szCs w:val="24"/>
          <w:u w:val="single"/>
          <w:rtl/>
        </w:rPr>
        <w:t>עורך דין ארז שפירא - יועץ משפטי מטעם יהוד מונוסון</w:t>
      </w:r>
      <w:r w:rsidR="001E2274">
        <w:rPr>
          <w:rFonts w:hint="cs"/>
          <w:caps/>
          <w:sz w:val="24"/>
          <w:szCs w:val="24"/>
          <w:u w:val="single"/>
          <w:rtl/>
        </w:rPr>
        <w:t>:</w:t>
      </w:r>
    </w:p>
    <w:p w14:paraId="4BE0A646" w14:textId="6D2302EE" w:rsidR="001E2274" w:rsidRDefault="00D732D9" w:rsidP="00D732D9">
      <w:pPr>
        <w:rPr>
          <w:b w:val="0"/>
          <w:bCs w:val="0"/>
          <w:caps/>
          <w:sz w:val="24"/>
          <w:szCs w:val="24"/>
          <w:rtl/>
        </w:rPr>
      </w:pPr>
      <w:r>
        <w:rPr>
          <w:rFonts w:hint="cs"/>
          <w:b w:val="0"/>
          <w:bCs w:val="0"/>
          <w:caps/>
          <w:sz w:val="24"/>
          <w:szCs w:val="24"/>
          <w:rtl/>
        </w:rPr>
        <w:t xml:space="preserve">המשמעות של לבנות בצפיפות כל כך גבוהה בקווי בניין אפס, זה ש, בסופו של דבר חלק מהשטחים הציבוריים שישרתו באופן ישיר את הבניין הם השצפים כי בדיור מוגן האנשים רוצים לצאת וגם לצאת לחצר של הדיור המוגן </w:t>
      </w:r>
    </w:p>
    <w:p w14:paraId="45E1BCA4" w14:textId="77777777" w:rsidR="001E2274" w:rsidRDefault="001E2274" w:rsidP="00D732D9">
      <w:pPr>
        <w:rPr>
          <w:b w:val="0"/>
          <w:bCs w:val="0"/>
          <w:caps/>
          <w:sz w:val="24"/>
          <w:szCs w:val="24"/>
          <w:rtl/>
        </w:rPr>
      </w:pPr>
    </w:p>
    <w:p w14:paraId="072AB4E2" w14:textId="77777777" w:rsidR="001E2274" w:rsidRDefault="00D17364" w:rsidP="00D732D9">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5486CAAD" w14:textId="38AE060B" w:rsidR="001E2274" w:rsidRDefault="00D732D9" w:rsidP="00D732D9">
      <w:pPr>
        <w:rPr>
          <w:b w:val="0"/>
          <w:bCs w:val="0"/>
          <w:caps/>
          <w:sz w:val="24"/>
          <w:szCs w:val="24"/>
          <w:rtl/>
        </w:rPr>
      </w:pPr>
      <w:r>
        <w:rPr>
          <w:rFonts w:hint="cs"/>
          <w:b w:val="0"/>
          <w:bCs w:val="0"/>
          <w:caps/>
          <w:sz w:val="24"/>
          <w:szCs w:val="24"/>
          <w:rtl/>
        </w:rPr>
        <w:t>אז הם הם הם ייצאו</w:t>
      </w:r>
    </w:p>
    <w:p w14:paraId="000EAC9C" w14:textId="77777777" w:rsidR="001E2274" w:rsidRDefault="001E2274" w:rsidP="00D732D9">
      <w:pPr>
        <w:rPr>
          <w:b w:val="0"/>
          <w:bCs w:val="0"/>
          <w:caps/>
          <w:sz w:val="24"/>
          <w:szCs w:val="24"/>
          <w:rtl/>
        </w:rPr>
      </w:pPr>
    </w:p>
    <w:p w14:paraId="5732E99E" w14:textId="77777777" w:rsidR="001E2274" w:rsidRDefault="004F5DC4" w:rsidP="00D732D9">
      <w:pPr>
        <w:rPr>
          <w:caps/>
          <w:sz w:val="24"/>
          <w:szCs w:val="24"/>
          <w:u w:val="single"/>
          <w:rtl/>
        </w:rPr>
      </w:pPr>
      <w:r w:rsidRPr="004F5DC4">
        <w:rPr>
          <w:rFonts w:hint="cs"/>
          <w:caps/>
          <w:sz w:val="24"/>
          <w:szCs w:val="24"/>
          <w:u w:val="single"/>
          <w:rtl/>
        </w:rPr>
        <w:t>עורך דין ארז שפירא - יועץ משפטי מטעם יהוד מונוסון</w:t>
      </w:r>
      <w:r w:rsidR="001E2274">
        <w:rPr>
          <w:rFonts w:hint="cs"/>
          <w:caps/>
          <w:sz w:val="24"/>
          <w:szCs w:val="24"/>
          <w:u w:val="single"/>
          <w:rtl/>
        </w:rPr>
        <w:t>:</w:t>
      </w:r>
    </w:p>
    <w:p w14:paraId="34A5A4E5" w14:textId="0C69F043" w:rsidR="001E2274" w:rsidRDefault="00D732D9" w:rsidP="00D732D9">
      <w:pPr>
        <w:rPr>
          <w:b w:val="0"/>
          <w:bCs w:val="0"/>
          <w:caps/>
          <w:sz w:val="24"/>
          <w:szCs w:val="24"/>
          <w:rtl/>
        </w:rPr>
      </w:pPr>
      <w:r>
        <w:rPr>
          <w:rFonts w:hint="cs"/>
          <w:b w:val="0"/>
          <w:bCs w:val="0"/>
          <w:caps/>
          <w:sz w:val="24"/>
          <w:szCs w:val="24"/>
          <w:rtl/>
        </w:rPr>
        <w:t xml:space="preserve">החצר של הדיור המוגן במקרה הזה יהיה השצפ </w:t>
      </w:r>
    </w:p>
    <w:p w14:paraId="4E0085A8" w14:textId="77777777" w:rsidR="001E2274" w:rsidRDefault="001E2274" w:rsidP="00D732D9">
      <w:pPr>
        <w:rPr>
          <w:b w:val="0"/>
          <w:bCs w:val="0"/>
          <w:caps/>
          <w:sz w:val="24"/>
          <w:szCs w:val="24"/>
          <w:rtl/>
        </w:rPr>
      </w:pPr>
    </w:p>
    <w:p w14:paraId="4AEC6918" w14:textId="77777777" w:rsidR="001E2274" w:rsidRDefault="00D17364" w:rsidP="00D732D9">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484D97C4" w14:textId="573943D7" w:rsidR="001E2274" w:rsidRDefault="00D732D9" w:rsidP="00D732D9">
      <w:pPr>
        <w:rPr>
          <w:b w:val="0"/>
          <w:bCs w:val="0"/>
          <w:caps/>
          <w:sz w:val="24"/>
          <w:szCs w:val="24"/>
          <w:rtl/>
        </w:rPr>
      </w:pPr>
      <w:r>
        <w:rPr>
          <w:rFonts w:hint="cs"/>
          <w:b w:val="0"/>
          <w:bCs w:val="0"/>
          <w:caps/>
          <w:sz w:val="24"/>
          <w:szCs w:val="24"/>
          <w:rtl/>
        </w:rPr>
        <w:t xml:space="preserve">אני אני רוצה </w:t>
      </w:r>
    </w:p>
    <w:p w14:paraId="05146596" w14:textId="77777777" w:rsidR="001E2274" w:rsidRDefault="001E2274" w:rsidP="00D732D9">
      <w:pPr>
        <w:rPr>
          <w:b w:val="0"/>
          <w:bCs w:val="0"/>
          <w:caps/>
          <w:sz w:val="24"/>
          <w:szCs w:val="24"/>
          <w:rtl/>
        </w:rPr>
      </w:pPr>
    </w:p>
    <w:p w14:paraId="160870AA" w14:textId="77777777" w:rsidR="001E2274" w:rsidRDefault="004F5DC4" w:rsidP="00D732D9">
      <w:pPr>
        <w:rPr>
          <w:caps/>
          <w:sz w:val="24"/>
          <w:szCs w:val="24"/>
          <w:u w:val="single"/>
          <w:rtl/>
        </w:rPr>
      </w:pPr>
      <w:r w:rsidRPr="004F5DC4">
        <w:rPr>
          <w:rFonts w:hint="cs"/>
          <w:caps/>
          <w:sz w:val="24"/>
          <w:szCs w:val="24"/>
          <w:u w:val="single"/>
          <w:rtl/>
        </w:rPr>
        <w:t>עורך דין ארז שפירא - יועץ משפטי מטעם יהוד מונוסון</w:t>
      </w:r>
      <w:r w:rsidR="001E2274">
        <w:rPr>
          <w:rFonts w:hint="cs"/>
          <w:caps/>
          <w:sz w:val="24"/>
          <w:szCs w:val="24"/>
          <w:u w:val="single"/>
          <w:rtl/>
        </w:rPr>
        <w:t>:</w:t>
      </w:r>
    </w:p>
    <w:p w14:paraId="145E28F2" w14:textId="6A889D53" w:rsidR="001E2274" w:rsidRDefault="00D732D9" w:rsidP="00D732D9">
      <w:pPr>
        <w:rPr>
          <w:b w:val="0"/>
          <w:bCs w:val="0"/>
          <w:caps/>
          <w:sz w:val="24"/>
          <w:szCs w:val="24"/>
          <w:rtl/>
        </w:rPr>
      </w:pPr>
      <w:r>
        <w:rPr>
          <w:rFonts w:hint="cs"/>
          <w:b w:val="0"/>
          <w:bCs w:val="0"/>
          <w:caps/>
          <w:sz w:val="24"/>
          <w:szCs w:val="24"/>
          <w:rtl/>
        </w:rPr>
        <w:t>זה נקודה שצריך להביא אותה בחשבון</w:t>
      </w:r>
    </w:p>
    <w:p w14:paraId="7A89EDA7" w14:textId="77777777" w:rsidR="001E2274" w:rsidRDefault="001E2274" w:rsidP="00D732D9">
      <w:pPr>
        <w:rPr>
          <w:b w:val="0"/>
          <w:bCs w:val="0"/>
          <w:caps/>
          <w:sz w:val="24"/>
          <w:szCs w:val="24"/>
          <w:rtl/>
        </w:rPr>
      </w:pPr>
    </w:p>
    <w:p w14:paraId="3E110902" w14:textId="77777777" w:rsidR="001E2274" w:rsidRDefault="00D17364" w:rsidP="00D732D9">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5DA7978D" w14:textId="5CD6F8BB" w:rsidR="001E2274" w:rsidRDefault="00D732D9" w:rsidP="00D732D9">
      <w:pPr>
        <w:rPr>
          <w:b w:val="0"/>
          <w:bCs w:val="0"/>
          <w:caps/>
          <w:sz w:val="24"/>
          <w:szCs w:val="24"/>
          <w:rtl/>
        </w:rPr>
      </w:pPr>
      <w:r>
        <w:rPr>
          <w:rFonts w:hint="cs"/>
          <w:b w:val="0"/>
          <w:bCs w:val="0"/>
          <w:caps/>
          <w:sz w:val="24"/>
          <w:szCs w:val="24"/>
          <w:rtl/>
        </w:rPr>
        <w:t xml:space="preserve">אני אני רוצה להגיד לך </w:t>
      </w:r>
    </w:p>
    <w:p w14:paraId="186F086C" w14:textId="77777777" w:rsidR="001E2274" w:rsidRDefault="001E2274" w:rsidP="00D732D9">
      <w:pPr>
        <w:rPr>
          <w:b w:val="0"/>
          <w:bCs w:val="0"/>
          <w:caps/>
          <w:sz w:val="24"/>
          <w:szCs w:val="24"/>
          <w:rtl/>
        </w:rPr>
      </w:pPr>
    </w:p>
    <w:p w14:paraId="6611682F" w14:textId="77777777" w:rsidR="001E2274" w:rsidRDefault="004F5DC4" w:rsidP="00D732D9">
      <w:pPr>
        <w:rPr>
          <w:caps/>
          <w:sz w:val="24"/>
          <w:szCs w:val="24"/>
          <w:u w:val="single"/>
          <w:rtl/>
        </w:rPr>
      </w:pPr>
      <w:r w:rsidRPr="004F5DC4">
        <w:rPr>
          <w:rFonts w:hint="cs"/>
          <w:caps/>
          <w:sz w:val="24"/>
          <w:szCs w:val="24"/>
          <w:u w:val="single"/>
          <w:rtl/>
        </w:rPr>
        <w:t>עורך דין ארז שפירא - יועץ משפטי מטעם יהוד מונוסון</w:t>
      </w:r>
      <w:r w:rsidR="001E2274">
        <w:rPr>
          <w:rFonts w:hint="cs"/>
          <w:caps/>
          <w:sz w:val="24"/>
          <w:szCs w:val="24"/>
          <w:u w:val="single"/>
          <w:rtl/>
        </w:rPr>
        <w:t>:</w:t>
      </w:r>
    </w:p>
    <w:p w14:paraId="4BAE5F71" w14:textId="2E935ADC" w:rsidR="001E2274" w:rsidRDefault="00D732D9" w:rsidP="00D732D9">
      <w:pPr>
        <w:rPr>
          <w:b w:val="0"/>
          <w:bCs w:val="0"/>
          <w:caps/>
          <w:sz w:val="24"/>
          <w:szCs w:val="24"/>
          <w:rtl/>
        </w:rPr>
      </w:pPr>
      <w:r>
        <w:rPr>
          <w:rFonts w:hint="cs"/>
          <w:b w:val="0"/>
          <w:bCs w:val="0"/>
          <w:caps/>
          <w:sz w:val="24"/>
          <w:szCs w:val="24"/>
          <w:rtl/>
        </w:rPr>
        <w:t>כך החיים מתנהלים</w:t>
      </w:r>
    </w:p>
    <w:p w14:paraId="76A2C84F" w14:textId="77777777" w:rsidR="001E2274" w:rsidRDefault="001E2274" w:rsidP="00D732D9">
      <w:pPr>
        <w:rPr>
          <w:b w:val="0"/>
          <w:bCs w:val="0"/>
          <w:caps/>
          <w:sz w:val="24"/>
          <w:szCs w:val="24"/>
          <w:rtl/>
        </w:rPr>
      </w:pPr>
    </w:p>
    <w:p w14:paraId="0020C038" w14:textId="77777777" w:rsidR="001E2274" w:rsidRDefault="00D17364" w:rsidP="00D732D9">
      <w:pPr>
        <w:rPr>
          <w:caps/>
          <w:sz w:val="24"/>
          <w:szCs w:val="24"/>
          <w:u w:val="single"/>
          <w:rtl/>
        </w:rPr>
      </w:pPr>
      <w:r w:rsidRPr="00D17364">
        <w:rPr>
          <w:rFonts w:hint="cs"/>
          <w:caps/>
          <w:sz w:val="24"/>
          <w:szCs w:val="24"/>
          <w:u w:val="single"/>
          <w:rtl/>
        </w:rPr>
        <w:lastRenderedPageBreak/>
        <w:t>יושב ראש הוועדה המחוזית - מר מיכה גדרון</w:t>
      </w:r>
      <w:r w:rsidR="001E2274">
        <w:rPr>
          <w:rFonts w:hint="cs"/>
          <w:caps/>
          <w:sz w:val="24"/>
          <w:szCs w:val="24"/>
          <w:u w:val="single"/>
          <w:rtl/>
        </w:rPr>
        <w:t>:</w:t>
      </w:r>
    </w:p>
    <w:p w14:paraId="46E61389" w14:textId="44D6D11B" w:rsidR="001E2274" w:rsidRDefault="00D732D9" w:rsidP="00D732D9">
      <w:pPr>
        <w:rPr>
          <w:b w:val="0"/>
          <w:bCs w:val="0"/>
          <w:caps/>
          <w:sz w:val="24"/>
          <w:szCs w:val="24"/>
          <w:rtl/>
        </w:rPr>
      </w:pPr>
      <w:r>
        <w:rPr>
          <w:rFonts w:hint="cs"/>
          <w:b w:val="0"/>
          <w:bCs w:val="0"/>
          <w:caps/>
          <w:sz w:val="24"/>
          <w:szCs w:val="24"/>
          <w:rtl/>
        </w:rPr>
        <w:t>אני רוצה להגיד לך בסדר? יש עשרות של בתי אבות של דיור מוגן עשרות, במרכזי הערים, אוקיי, אבא שלי היה בבית אבות אוקיי? בבית יוליאנה במרכז הרצליה הייתה לו גינה קטנטנה אתה מכיר</w:t>
      </w:r>
    </w:p>
    <w:p w14:paraId="5DEB7DED" w14:textId="77777777" w:rsidR="001E2274" w:rsidRDefault="001E2274" w:rsidP="00D732D9">
      <w:pPr>
        <w:rPr>
          <w:b w:val="0"/>
          <w:bCs w:val="0"/>
          <w:caps/>
          <w:sz w:val="24"/>
          <w:szCs w:val="24"/>
          <w:rtl/>
        </w:rPr>
      </w:pPr>
    </w:p>
    <w:p w14:paraId="1B4EBE1C" w14:textId="77777777" w:rsidR="001E2274" w:rsidRDefault="005E0962" w:rsidP="00D732D9">
      <w:pPr>
        <w:rPr>
          <w:caps/>
          <w:sz w:val="24"/>
          <w:szCs w:val="24"/>
          <w:u w:val="single"/>
          <w:rtl/>
        </w:rPr>
      </w:pPr>
      <w:r w:rsidRPr="005E0962">
        <w:rPr>
          <w:rFonts w:hint="cs"/>
          <w:caps/>
          <w:sz w:val="24"/>
          <w:szCs w:val="24"/>
          <w:u w:val="single"/>
          <w:rtl/>
        </w:rPr>
        <w:t>דובר</w:t>
      </w:r>
      <w:r w:rsidR="001E2274">
        <w:rPr>
          <w:rFonts w:hint="cs"/>
          <w:caps/>
          <w:sz w:val="24"/>
          <w:szCs w:val="24"/>
          <w:u w:val="single"/>
          <w:rtl/>
        </w:rPr>
        <w:t>:</w:t>
      </w:r>
    </w:p>
    <w:p w14:paraId="00C68FE5" w14:textId="037ADBCB" w:rsidR="001E2274" w:rsidRDefault="00D732D9" w:rsidP="00D732D9">
      <w:pPr>
        <w:rPr>
          <w:b w:val="0"/>
          <w:bCs w:val="0"/>
          <w:caps/>
          <w:sz w:val="24"/>
          <w:szCs w:val="24"/>
          <w:rtl/>
        </w:rPr>
      </w:pPr>
      <w:r>
        <w:rPr>
          <w:rFonts w:hint="cs"/>
          <w:b w:val="0"/>
          <w:bCs w:val="0"/>
          <w:caps/>
          <w:sz w:val="24"/>
          <w:szCs w:val="24"/>
          <w:rtl/>
        </w:rPr>
        <w:t xml:space="preserve">כן </w:t>
      </w:r>
    </w:p>
    <w:p w14:paraId="2E4AD76C" w14:textId="77777777" w:rsidR="001E2274" w:rsidRDefault="001E2274" w:rsidP="00D732D9">
      <w:pPr>
        <w:rPr>
          <w:b w:val="0"/>
          <w:bCs w:val="0"/>
          <w:caps/>
          <w:sz w:val="24"/>
          <w:szCs w:val="24"/>
          <w:rtl/>
        </w:rPr>
      </w:pPr>
    </w:p>
    <w:p w14:paraId="4B397AA3" w14:textId="77777777" w:rsidR="001E2274" w:rsidRDefault="00D17364" w:rsidP="00D732D9">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0A37F84E" w14:textId="36E00556" w:rsidR="001E2274" w:rsidRDefault="00D732D9" w:rsidP="00D732D9">
      <w:pPr>
        <w:rPr>
          <w:b w:val="0"/>
          <w:bCs w:val="0"/>
          <w:caps/>
          <w:sz w:val="24"/>
          <w:szCs w:val="24"/>
          <w:rtl/>
        </w:rPr>
      </w:pPr>
      <w:r>
        <w:rPr>
          <w:rFonts w:hint="cs"/>
          <w:b w:val="0"/>
          <w:bCs w:val="0"/>
          <w:caps/>
          <w:sz w:val="24"/>
          <w:szCs w:val="24"/>
          <w:rtl/>
        </w:rPr>
        <w:t xml:space="preserve">הייתה לו גינה קטנטנה </w:t>
      </w:r>
    </w:p>
    <w:p w14:paraId="08371A69" w14:textId="77777777" w:rsidR="001E2274" w:rsidRDefault="001E2274" w:rsidP="00D732D9">
      <w:pPr>
        <w:rPr>
          <w:b w:val="0"/>
          <w:bCs w:val="0"/>
          <w:caps/>
          <w:sz w:val="24"/>
          <w:szCs w:val="24"/>
          <w:rtl/>
        </w:rPr>
      </w:pPr>
    </w:p>
    <w:p w14:paraId="0633D5CE" w14:textId="77777777" w:rsidR="001E2274" w:rsidRDefault="005E0962" w:rsidP="001020E6">
      <w:pPr>
        <w:rPr>
          <w:caps/>
          <w:sz w:val="24"/>
          <w:szCs w:val="24"/>
          <w:u w:val="single"/>
          <w:rtl/>
        </w:rPr>
      </w:pPr>
      <w:r w:rsidRPr="005E0962">
        <w:rPr>
          <w:rFonts w:hint="cs"/>
          <w:caps/>
          <w:sz w:val="24"/>
          <w:szCs w:val="24"/>
          <w:u w:val="single"/>
          <w:rtl/>
        </w:rPr>
        <w:t>דובר</w:t>
      </w:r>
      <w:r w:rsidR="001E2274">
        <w:rPr>
          <w:rFonts w:hint="cs"/>
          <w:caps/>
          <w:sz w:val="24"/>
          <w:szCs w:val="24"/>
          <w:u w:val="single"/>
          <w:rtl/>
        </w:rPr>
        <w:t>:</w:t>
      </w:r>
    </w:p>
    <w:p w14:paraId="21DA134C" w14:textId="77229ED2" w:rsidR="001E2274" w:rsidRDefault="001020E6" w:rsidP="001020E6">
      <w:pPr>
        <w:rPr>
          <w:b w:val="0"/>
          <w:bCs w:val="0"/>
          <w:caps/>
          <w:sz w:val="24"/>
          <w:szCs w:val="24"/>
          <w:rtl/>
        </w:rPr>
      </w:pPr>
      <w:r>
        <w:rPr>
          <w:rFonts w:hint="cs"/>
          <w:b w:val="0"/>
          <w:bCs w:val="0"/>
          <w:caps/>
          <w:sz w:val="24"/>
          <w:szCs w:val="24"/>
          <w:rtl/>
        </w:rPr>
        <w:t xml:space="preserve">אדריכל משה הראל </w:t>
      </w:r>
    </w:p>
    <w:p w14:paraId="44FCEF42" w14:textId="77777777" w:rsidR="001E2274" w:rsidRDefault="001E2274" w:rsidP="001020E6">
      <w:pPr>
        <w:rPr>
          <w:b w:val="0"/>
          <w:bCs w:val="0"/>
          <w:caps/>
          <w:sz w:val="24"/>
          <w:szCs w:val="24"/>
          <w:rtl/>
        </w:rPr>
      </w:pPr>
    </w:p>
    <w:p w14:paraId="7DEE285B" w14:textId="77777777" w:rsidR="001E2274" w:rsidRDefault="00D17364" w:rsidP="001020E6">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124B5897" w14:textId="0D9DE887" w:rsidR="001E2274" w:rsidRDefault="001020E6" w:rsidP="001020E6">
      <w:pPr>
        <w:rPr>
          <w:b w:val="0"/>
          <w:bCs w:val="0"/>
          <w:caps/>
          <w:sz w:val="24"/>
          <w:szCs w:val="24"/>
          <w:rtl/>
        </w:rPr>
      </w:pPr>
      <w:r>
        <w:rPr>
          <w:rFonts w:hint="cs"/>
          <w:b w:val="0"/>
          <w:bCs w:val="0"/>
          <w:caps/>
          <w:sz w:val="24"/>
          <w:szCs w:val="24"/>
          <w:rtl/>
        </w:rPr>
        <w:t>וכשהוא רצה ללכת הוא חצה את הכביש והלך ל, גינה הקרובה, אז מה? זאת אומרת יש נכון כי הם כמו שאמר הם דיירי העיר הם גרים בעיר הם גם דיירי העיר</w:t>
      </w:r>
    </w:p>
    <w:p w14:paraId="36738AE6" w14:textId="77777777" w:rsidR="001E2274" w:rsidRDefault="001E2274" w:rsidP="001020E6">
      <w:pPr>
        <w:rPr>
          <w:b w:val="0"/>
          <w:bCs w:val="0"/>
          <w:caps/>
          <w:sz w:val="24"/>
          <w:szCs w:val="24"/>
          <w:rtl/>
        </w:rPr>
      </w:pPr>
    </w:p>
    <w:p w14:paraId="705C5F09" w14:textId="77777777" w:rsidR="001E2274" w:rsidRDefault="00D70D61" w:rsidP="001020E6">
      <w:pPr>
        <w:rPr>
          <w:caps/>
          <w:sz w:val="24"/>
          <w:szCs w:val="24"/>
          <w:u w:val="single"/>
          <w:rtl/>
        </w:rPr>
      </w:pPr>
      <w:r w:rsidRPr="00D70D61">
        <w:rPr>
          <w:rFonts w:hint="cs"/>
          <w:caps/>
          <w:sz w:val="24"/>
          <w:szCs w:val="24"/>
          <w:u w:val="single"/>
          <w:rtl/>
        </w:rPr>
        <w:t>מר שמואל רוטמן - ממלא מקום וסגן ראש העיר יהוד</w:t>
      </w:r>
      <w:r w:rsidR="001E2274">
        <w:rPr>
          <w:rFonts w:hint="cs"/>
          <w:caps/>
          <w:sz w:val="24"/>
          <w:szCs w:val="24"/>
          <w:u w:val="single"/>
          <w:rtl/>
        </w:rPr>
        <w:t>:</w:t>
      </w:r>
    </w:p>
    <w:p w14:paraId="33FBC7C6" w14:textId="348F166F" w:rsidR="001E2274" w:rsidRDefault="001020E6" w:rsidP="001020E6">
      <w:pPr>
        <w:rPr>
          <w:b w:val="0"/>
          <w:bCs w:val="0"/>
          <w:caps/>
          <w:sz w:val="24"/>
          <w:szCs w:val="24"/>
          <w:rtl/>
        </w:rPr>
      </w:pPr>
      <w:r>
        <w:rPr>
          <w:rFonts w:hint="cs"/>
          <w:b w:val="0"/>
          <w:bCs w:val="0"/>
          <w:caps/>
          <w:sz w:val="24"/>
          <w:szCs w:val="24"/>
          <w:rtl/>
        </w:rPr>
        <w:t>בוודאי אני אומר הם דיירי העיר</w:t>
      </w:r>
    </w:p>
    <w:p w14:paraId="09A45DD1" w14:textId="77777777" w:rsidR="001E2274" w:rsidRDefault="001E2274" w:rsidP="001020E6">
      <w:pPr>
        <w:rPr>
          <w:b w:val="0"/>
          <w:bCs w:val="0"/>
          <w:caps/>
          <w:sz w:val="24"/>
          <w:szCs w:val="24"/>
          <w:rtl/>
        </w:rPr>
      </w:pPr>
    </w:p>
    <w:p w14:paraId="5C65BD6E" w14:textId="77777777" w:rsidR="001E2274" w:rsidRDefault="00D17364" w:rsidP="001020E6">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18E602CF" w14:textId="22B6DDBF" w:rsidR="001E2274" w:rsidRDefault="001020E6" w:rsidP="001020E6">
      <w:pPr>
        <w:rPr>
          <w:b w:val="0"/>
          <w:bCs w:val="0"/>
          <w:caps/>
          <w:sz w:val="24"/>
          <w:szCs w:val="24"/>
          <w:rtl/>
        </w:rPr>
      </w:pPr>
      <w:r>
        <w:rPr>
          <w:rFonts w:hint="cs"/>
          <w:b w:val="0"/>
          <w:bCs w:val="0"/>
          <w:caps/>
          <w:sz w:val="24"/>
          <w:szCs w:val="24"/>
          <w:rtl/>
        </w:rPr>
        <w:t>ובתור דיירי העיר הם יכולים להישען הם יכולים להישען על ה, הם יכולים להישען דיירי העיר יכולים</w:t>
      </w:r>
      <w:r w:rsidR="000F703D">
        <w:rPr>
          <w:rFonts w:hint="cs"/>
          <w:b w:val="0"/>
          <w:bCs w:val="0"/>
          <w:caps/>
          <w:sz w:val="24"/>
          <w:szCs w:val="24"/>
          <w:rtl/>
        </w:rPr>
        <w:t xml:space="preserve"> </w:t>
      </w:r>
      <w:r>
        <w:rPr>
          <w:rFonts w:hint="cs"/>
          <w:b w:val="0"/>
          <w:bCs w:val="0"/>
          <w:caps/>
          <w:sz w:val="24"/>
          <w:szCs w:val="24"/>
          <w:rtl/>
        </w:rPr>
        <w:t>... יש עשרות בתי אבות בעיר ש, שאין להם יש להם כמעט כלום שצפ יש להם גינונת הכי קטנה כשאנשים רוצים לטייל הם הולכים ארבעה בתים לגינה הציבורית הכי קרובה. מי</w:t>
      </w:r>
      <w:r w:rsidR="000F703D">
        <w:rPr>
          <w:rFonts w:hint="cs"/>
          <w:b w:val="0"/>
          <w:bCs w:val="0"/>
          <w:caps/>
          <w:sz w:val="24"/>
          <w:szCs w:val="24"/>
          <w:rtl/>
        </w:rPr>
        <w:t xml:space="preserve"> </w:t>
      </w:r>
      <w:r>
        <w:rPr>
          <w:rFonts w:hint="cs"/>
          <w:b w:val="0"/>
          <w:bCs w:val="0"/>
          <w:caps/>
          <w:sz w:val="24"/>
          <w:szCs w:val="24"/>
          <w:rtl/>
        </w:rPr>
        <w:t>אמר שלכל בית אבות נכון הבית אבות הזה הדיור הזה יישען, אנשים שירצו לצאת הם ילכו לטייל בשצפ הקרוב</w:t>
      </w:r>
    </w:p>
    <w:p w14:paraId="01AFE09D" w14:textId="77777777" w:rsidR="001E2274" w:rsidRDefault="001E2274" w:rsidP="001020E6">
      <w:pPr>
        <w:rPr>
          <w:b w:val="0"/>
          <w:bCs w:val="0"/>
          <w:caps/>
          <w:sz w:val="24"/>
          <w:szCs w:val="24"/>
          <w:rtl/>
        </w:rPr>
      </w:pPr>
    </w:p>
    <w:p w14:paraId="7BCA6568" w14:textId="77777777" w:rsidR="001E2274" w:rsidRDefault="00D70D61" w:rsidP="001020E6">
      <w:pPr>
        <w:rPr>
          <w:caps/>
          <w:sz w:val="24"/>
          <w:szCs w:val="24"/>
          <w:u w:val="single"/>
          <w:rtl/>
        </w:rPr>
      </w:pPr>
      <w:r w:rsidRPr="00D70D61">
        <w:rPr>
          <w:rFonts w:hint="cs"/>
          <w:caps/>
          <w:sz w:val="24"/>
          <w:szCs w:val="24"/>
          <w:u w:val="single"/>
          <w:rtl/>
        </w:rPr>
        <w:t>מר שמואל רוטמן - ממלא מקום וסגן ראש העיר יהוד</w:t>
      </w:r>
      <w:r w:rsidR="001E2274">
        <w:rPr>
          <w:rFonts w:hint="cs"/>
          <w:caps/>
          <w:sz w:val="24"/>
          <w:szCs w:val="24"/>
          <w:u w:val="single"/>
          <w:rtl/>
        </w:rPr>
        <w:t>:</w:t>
      </w:r>
    </w:p>
    <w:p w14:paraId="707138A9" w14:textId="46210505" w:rsidR="001E2274" w:rsidRDefault="001020E6" w:rsidP="001020E6">
      <w:pPr>
        <w:rPr>
          <w:b w:val="0"/>
          <w:bCs w:val="0"/>
          <w:caps/>
          <w:sz w:val="24"/>
          <w:szCs w:val="24"/>
          <w:rtl/>
        </w:rPr>
      </w:pPr>
      <w:r>
        <w:rPr>
          <w:rFonts w:hint="cs"/>
          <w:b w:val="0"/>
          <w:bCs w:val="0"/>
          <w:caps/>
          <w:sz w:val="24"/>
          <w:szCs w:val="24"/>
          <w:rtl/>
        </w:rPr>
        <w:t>לא השצפ הקרוב זה מגרשי משחקים לילדים</w:t>
      </w:r>
    </w:p>
    <w:p w14:paraId="534897AA" w14:textId="77777777" w:rsidR="001E2274" w:rsidRDefault="001E2274" w:rsidP="001020E6">
      <w:pPr>
        <w:rPr>
          <w:b w:val="0"/>
          <w:bCs w:val="0"/>
          <w:caps/>
          <w:sz w:val="24"/>
          <w:szCs w:val="24"/>
          <w:rtl/>
        </w:rPr>
      </w:pPr>
    </w:p>
    <w:p w14:paraId="2C975E6F" w14:textId="77777777" w:rsidR="001E2274" w:rsidRDefault="00D17364" w:rsidP="001020E6">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2C9EEBE7" w14:textId="1EA149C2" w:rsidR="001E2274" w:rsidRDefault="001020E6" w:rsidP="001020E6">
      <w:pPr>
        <w:rPr>
          <w:b w:val="0"/>
          <w:bCs w:val="0"/>
          <w:caps/>
          <w:sz w:val="24"/>
          <w:szCs w:val="24"/>
          <w:rtl/>
        </w:rPr>
      </w:pPr>
      <w:r>
        <w:rPr>
          <w:rFonts w:hint="cs"/>
          <w:b w:val="0"/>
          <w:bCs w:val="0"/>
          <w:caps/>
          <w:sz w:val="24"/>
          <w:szCs w:val="24"/>
          <w:rtl/>
        </w:rPr>
        <w:t>אז אז אז אז זה אז זה אומר ש, זה אומר שהוא נשען על השטחי ציבור?</w:t>
      </w:r>
    </w:p>
    <w:p w14:paraId="22EF2A2E" w14:textId="77777777" w:rsidR="001E2274" w:rsidRDefault="001E2274" w:rsidP="001020E6">
      <w:pPr>
        <w:rPr>
          <w:b w:val="0"/>
          <w:bCs w:val="0"/>
          <w:caps/>
          <w:sz w:val="24"/>
          <w:szCs w:val="24"/>
          <w:rtl/>
        </w:rPr>
      </w:pPr>
    </w:p>
    <w:p w14:paraId="3A841606" w14:textId="77777777" w:rsidR="001E2274" w:rsidRDefault="00D70D61" w:rsidP="001020E6">
      <w:pPr>
        <w:rPr>
          <w:caps/>
          <w:sz w:val="24"/>
          <w:szCs w:val="24"/>
          <w:u w:val="single"/>
          <w:rtl/>
        </w:rPr>
      </w:pPr>
      <w:r w:rsidRPr="00D70D61">
        <w:rPr>
          <w:rFonts w:hint="cs"/>
          <w:caps/>
          <w:sz w:val="24"/>
          <w:szCs w:val="24"/>
          <w:u w:val="single"/>
          <w:rtl/>
        </w:rPr>
        <w:t>מר שמואל רוטמן - ממלא מקום וסגן ראש העיר יהוד</w:t>
      </w:r>
      <w:r w:rsidR="001E2274">
        <w:rPr>
          <w:rFonts w:hint="cs"/>
          <w:caps/>
          <w:sz w:val="24"/>
          <w:szCs w:val="24"/>
          <w:u w:val="single"/>
          <w:rtl/>
        </w:rPr>
        <w:t>:</w:t>
      </w:r>
    </w:p>
    <w:p w14:paraId="706012CA" w14:textId="460EA2B0" w:rsidR="001E2274" w:rsidRDefault="001020E6" w:rsidP="001020E6">
      <w:pPr>
        <w:rPr>
          <w:b w:val="0"/>
          <w:bCs w:val="0"/>
          <w:caps/>
          <w:sz w:val="24"/>
          <w:szCs w:val="24"/>
          <w:rtl/>
        </w:rPr>
      </w:pPr>
      <w:r>
        <w:rPr>
          <w:rFonts w:hint="cs"/>
          <w:b w:val="0"/>
          <w:bCs w:val="0"/>
          <w:caps/>
          <w:sz w:val="24"/>
          <w:szCs w:val="24"/>
          <w:rtl/>
        </w:rPr>
        <w:t>אבל השצפ הקרוב מיועד למגרשי משחקים לילדים שאין לנו מספיק ודרך אגב לא עשינו את זה, זה חניה רק בגלל</w:t>
      </w:r>
    </w:p>
    <w:p w14:paraId="4C31F3E3" w14:textId="77777777" w:rsidR="001E2274" w:rsidRDefault="001E2274" w:rsidP="001020E6">
      <w:pPr>
        <w:rPr>
          <w:b w:val="0"/>
          <w:bCs w:val="0"/>
          <w:caps/>
          <w:sz w:val="24"/>
          <w:szCs w:val="24"/>
          <w:rtl/>
        </w:rPr>
      </w:pPr>
    </w:p>
    <w:p w14:paraId="5ADB67D7" w14:textId="77777777" w:rsidR="001E2274" w:rsidRDefault="00D17364" w:rsidP="001020E6">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3A51185F" w14:textId="784DC715" w:rsidR="001E2274" w:rsidRDefault="001020E6" w:rsidP="001020E6">
      <w:pPr>
        <w:rPr>
          <w:b w:val="0"/>
          <w:bCs w:val="0"/>
          <w:caps/>
          <w:sz w:val="24"/>
          <w:szCs w:val="24"/>
          <w:rtl/>
        </w:rPr>
      </w:pPr>
      <w:r>
        <w:rPr>
          <w:rFonts w:hint="cs"/>
          <w:b w:val="0"/>
          <w:bCs w:val="0"/>
          <w:caps/>
          <w:sz w:val="24"/>
          <w:szCs w:val="24"/>
          <w:rtl/>
        </w:rPr>
        <w:t>הכל הולך להיות מגרשי משחקים לילדים?</w:t>
      </w:r>
    </w:p>
    <w:p w14:paraId="336628C0" w14:textId="77777777" w:rsidR="001E2274" w:rsidRDefault="001E2274" w:rsidP="001020E6">
      <w:pPr>
        <w:rPr>
          <w:b w:val="0"/>
          <w:bCs w:val="0"/>
          <w:caps/>
          <w:sz w:val="24"/>
          <w:szCs w:val="24"/>
          <w:rtl/>
        </w:rPr>
      </w:pPr>
    </w:p>
    <w:p w14:paraId="5559A21A" w14:textId="77777777" w:rsidR="001E2274" w:rsidRDefault="00D70D61" w:rsidP="001020E6">
      <w:pPr>
        <w:rPr>
          <w:caps/>
          <w:sz w:val="24"/>
          <w:szCs w:val="24"/>
          <w:u w:val="single"/>
          <w:rtl/>
        </w:rPr>
      </w:pPr>
      <w:r w:rsidRPr="00D70D61">
        <w:rPr>
          <w:rFonts w:hint="cs"/>
          <w:caps/>
          <w:sz w:val="24"/>
          <w:szCs w:val="24"/>
          <w:u w:val="single"/>
          <w:rtl/>
        </w:rPr>
        <w:t>מר שמואל רוטמן - ממלא מקום וסגן ראש העיר יהוד</w:t>
      </w:r>
      <w:r w:rsidR="001E2274">
        <w:rPr>
          <w:rFonts w:hint="cs"/>
          <w:caps/>
          <w:sz w:val="24"/>
          <w:szCs w:val="24"/>
          <w:u w:val="single"/>
          <w:rtl/>
        </w:rPr>
        <w:t>:</w:t>
      </w:r>
    </w:p>
    <w:p w14:paraId="1D35BE1F" w14:textId="2E2B7CA5" w:rsidR="001E2274" w:rsidRDefault="001020E6" w:rsidP="001020E6">
      <w:pPr>
        <w:rPr>
          <w:b w:val="0"/>
          <w:bCs w:val="0"/>
          <w:caps/>
          <w:sz w:val="24"/>
          <w:szCs w:val="24"/>
          <w:rtl/>
        </w:rPr>
      </w:pPr>
      <w:r>
        <w:rPr>
          <w:rFonts w:hint="cs"/>
          <w:b w:val="0"/>
          <w:bCs w:val="0"/>
          <w:caps/>
          <w:sz w:val="24"/>
          <w:szCs w:val="24"/>
          <w:rtl/>
        </w:rPr>
        <w:t xml:space="preserve">כן בוודאי בוודאי </w:t>
      </w:r>
    </w:p>
    <w:p w14:paraId="71362D0E" w14:textId="77777777" w:rsidR="001E2274" w:rsidRDefault="001E2274" w:rsidP="001020E6">
      <w:pPr>
        <w:rPr>
          <w:b w:val="0"/>
          <w:bCs w:val="0"/>
          <w:caps/>
          <w:sz w:val="24"/>
          <w:szCs w:val="24"/>
          <w:rtl/>
        </w:rPr>
      </w:pPr>
    </w:p>
    <w:p w14:paraId="7CE87B83" w14:textId="77777777" w:rsidR="001E2274" w:rsidRDefault="00D17364" w:rsidP="001020E6">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67E7488E" w14:textId="6AACA951" w:rsidR="001E2274" w:rsidRDefault="001020E6" w:rsidP="001020E6">
      <w:pPr>
        <w:rPr>
          <w:b w:val="0"/>
          <w:bCs w:val="0"/>
          <w:caps/>
          <w:sz w:val="24"/>
          <w:szCs w:val="24"/>
          <w:rtl/>
        </w:rPr>
      </w:pPr>
      <w:r>
        <w:rPr>
          <w:rFonts w:hint="cs"/>
          <w:b w:val="0"/>
          <w:bCs w:val="0"/>
          <w:caps/>
          <w:sz w:val="24"/>
          <w:szCs w:val="24"/>
          <w:rtl/>
        </w:rPr>
        <w:t xml:space="preserve">הכל מסביב? </w:t>
      </w:r>
    </w:p>
    <w:p w14:paraId="466B7416" w14:textId="77777777" w:rsidR="001E2274" w:rsidRDefault="001E2274" w:rsidP="001020E6">
      <w:pPr>
        <w:rPr>
          <w:b w:val="0"/>
          <w:bCs w:val="0"/>
          <w:caps/>
          <w:sz w:val="24"/>
          <w:szCs w:val="24"/>
          <w:rtl/>
        </w:rPr>
      </w:pPr>
    </w:p>
    <w:p w14:paraId="48434D7E" w14:textId="77777777" w:rsidR="001E2274" w:rsidRDefault="00D70D61" w:rsidP="001020E6">
      <w:pPr>
        <w:rPr>
          <w:caps/>
          <w:sz w:val="24"/>
          <w:szCs w:val="24"/>
          <w:u w:val="single"/>
          <w:rtl/>
        </w:rPr>
      </w:pPr>
      <w:r w:rsidRPr="00D70D61">
        <w:rPr>
          <w:rFonts w:hint="cs"/>
          <w:caps/>
          <w:sz w:val="24"/>
          <w:szCs w:val="24"/>
          <w:u w:val="single"/>
          <w:rtl/>
        </w:rPr>
        <w:t>מר שמואל רוטמן - ממלא מקום וסגן ראש העיר יהוד</w:t>
      </w:r>
      <w:r w:rsidR="001E2274">
        <w:rPr>
          <w:rFonts w:hint="cs"/>
          <w:caps/>
          <w:sz w:val="24"/>
          <w:szCs w:val="24"/>
          <w:u w:val="single"/>
          <w:rtl/>
        </w:rPr>
        <w:t>:</w:t>
      </w:r>
    </w:p>
    <w:p w14:paraId="600C2428" w14:textId="7DD750CA" w:rsidR="001E2274" w:rsidRDefault="00786C53" w:rsidP="001020E6">
      <w:pPr>
        <w:rPr>
          <w:b w:val="0"/>
          <w:bCs w:val="0"/>
          <w:caps/>
          <w:sz w:val="24"/>
          <w:szCs w:val="24"/>
          <w:rtl/>
        </w:rPr>
      </w:pPr>
      <w:r>
        <w:rPr>
          <w:rFonts w:hint="cs"/>
          <w:b w:val="0"/>
          <w:bCs w:val="0"/>
          <w:caps/>
          <w:sz w:val="24"/>
          <w:szCs w:val="24"/>
          <w:rtl/>
        </w:rPr>
        <w:t xml:space="preserve">זה בסך הכל נשאר שלושה דונם </w:t>
      </w:r>
    </w:p>
    <w:p w14:paraId="23514F87" w14:textId="77777777" w:rsidR="001E2274" w:rsidRDefault="001E2274" w:rsidP="001020E6">
      <w:pPr>
        <w:rPr>
          <w:b w:val="0"/>
          <w:bCs w:val="0"/>
          <w:caps/>
          <w:sz w:val="24"/>
          <w:szCs w:val="24"/>
          <w:rtl/>
        </w:rPr>
      </w:pPr>
    </w:p>
    <w:p w14:paraId="0C1AB154" w14:textId="77777777" w:rsidR="001E2274" w:rsidRDefault="00D17364" w:rsidP="001020E6">
      <w:pPr>
        <w:rPr>
          <w:caps/>
          <w:sz w:val="24"/>
          <w:szCs w:val="24"/>
          <w:u w:val="single"/>
          <w:rtl/>
        </w:rPr>
      </w:pPr>
      <w:r w:rsidRPr="00D17364">
        <w:rPr>
          <w:rFonts w:hint="cs"/>
          <w:caps/>
          <w:sz w:val="24"/>
          <w:szCs w:val="24"/>
          <w:u w:val="single"/>
          <w:rtl/>
        </w:rPr>
        <w:lastRenderedPageBreak/>
        <w:t>יושב ראש הוועדה המחוזית - מר מיכה גדרון</w:t>
      </w:r>
      <w:r w:rsidR="001E2274">
        <w:rPr>
          <w:rFonts w:hint="cs"/>
          <w:caps/>
          <w:sz w:val="24"/>
          <w:szCs w:val="24"/>
          <w:u w:val="single"/>
          <w:rtl/>
        </w:rPr>
        <w:t>:</w:t>
      </w:r>
    </w:p>
    <w:p w14:paraId="32D330BC" w14:textId="5900BB34" w:rsidR="001E2274" w:rsidRDefault="00786C53" w:rsidP="001020E6">
      <w:pPr>
        <w:rPr>
          <w:b w:val="0"/>
          <w:bCs w:val="0"/>
          <w:caps/>
          <w:sz w:val="24"/>
          <w:szCs w:val="24"/>
          <w:rtl/>
        </w:rPr>
      </w:pPr>
      <w:r>
        <w:rPr>
          <w:rFonts w:hint="cs"/>
          <w:b w:val="0"/>
          <w:bCs w:val="0"/>
          <w:caps/>
          <w:sz w:val="24"/>
          <w:szCs w:val="24"/>
          <w:rtl/>
        </w:rPr>
        <w:t>הכל נשאר כן טוב</w:t>
      </w:r>
    </w:p>
    <w:p w14:paraId="0164B83A" w14:textId="77777777" w:rsidR="001E2274" w:rsidRDefault="001E2274" w:rsidP="001020E6">
      <w:pPr>
        <w:rPr>
          <w:b w:val="0"/>
          <w:bCs w:val="0"/>
          <w:caps/>
          <w:sz w:val="24"/>
          <w:szCs w:val="24"/>
          <w:rtl/>
        </w:rPr>
      </w:pPr>
    </w:p>
    <w:p w14:paraId="7BEDFC82" w14:textId="77777777" w:rsidR="001E2274" w:rsidRDefault="00D70D61" w:rsidP="001020E6">
      <w:pPr>
        <w:rPr>
          <w:caps/>
          <w:sz w:val="24"/>
          <w:szCs w:val="24"/>
          <w:u w:val="single"/>
          <w:rtl/>
        </w:rPr>
      </w:pPr>
      <w:r w:rsidRPr="00D70D61">
        <w:rPr>
          <w:rFonts w:hint="cs"/>
          <w:caps/>
          <w:sz w:val="24"/>
          <w:szCs w:val="24"/>
          <w:u w:val="single"/>
          <w:rtl/>
        </w:rPr>
        <w:t>מר שמואל רוטמן - ממלא מקום וסגן ראש העיר יהוד</w:t>
      </w:r>
      <w:r w:rsidR="001E2274">
        <w:rPr>
          <w:rFonts w:hint="cs"/>
          <w:caps/>
          <w:sz w:val="24"/>
          <w:szCs w:val="24"/>
          <w:u w:val="single"/>
          <w:rtl/>
        </w:rPr>
        <w:t>:</w:t>
      </w:r>
    </w:p>
    <w:p w14:paraId="5D43B604" w14:textId="7711AB85" w:rsidR="001E2274" w:rsidRDefault="00786C53" w:rsidP="001020E6">
      <w:pPr>
        <w:rPr>
          <w:b w:val="0"/>
          <w:bCs w:val="0"/>
          <w:caps/>
          <w:sz w:val="24"/>
          <w:szCs w:val="24"/>
          <w:rtl/>
        </w:rPr>
      </w:pPr>
      <w:r>
        <w:rPr>
          <w:rFonts w:hint="cs"/>
          <w:b w:val="0"/>
          <w:bCs w:val="0"/>
          <w:caps/>
          <w:sz w:val="24"/>
          <w:szCs w:val="24"/>
          <w:rtl/>
        </w:rPr>
        <w:t>כן זה תוכנית שלנו</w:t>
      </w:r>
    </w:p>
    <w:p w14:paraId="0FFC35CE" w14:textId="77777777" w:rsidR="001E2274" w:rsidRDefault="001E2274" w:rsidP="001020E6">
      <w:pPr>
        <w:rPr>
          <w:b w:val="0"/>
          <w:bCs w:val="0"/>
          <w:caps/>
          <w:sz w:val="24"/>
          <w:szCs w:val="24"/>
          <w:rtl/>
        </w:rPr>
      </w:pPr>
    </w:p>
    <w:p w14:paraId="4A837632" w14:textId="77777777" w:rsidR="001E2274" w:rsidRDefault="00D17364" w:rsidP="001020E6">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79DA15F0" w14:textId="73FCF658" w:rsidR="001E2274" w:rsidRDefault="00786C53" w:rsidP="001020E6">
      <w:pPr>
        <w:rPr>
          <w:b w:val="0"/>
          <w:bCs w:val="0"/>
          <w:caps/>
          <w:sz w:val="24"/>
          <w:szCs w:val="24"/>
          <w:rtl/>
        </w:rPr>
      </w:pPr>
      <w:r>
        <w:rPr>
          <w:rFonts w:hint="cs"/>
          <w:b w:val="0"/>
          <w:bCs w:val="0"/>
          <w:caps/>
          <w:sz w:val="24"/>
          <w:szCs w:val="24"/>
          <w:rtl/>
        </w:rPr>
        <w:t xml:space="preserve">אוקיי חברים אז הוא יחצה את הוא יחצה את הנחל ה, </w:t>
      </w:r>
    </w:p>
    <w:p w14:paraId="59A8E42C" w14:textId="77777777" w:rsidR="001E2274" w:rsidRDefault="001E2274" w:rsidP="001020E6">
      <w:pPr>
        <w:rPr>
          <w:b w:val="0"/>
          <w:bCs w:val="0"/>
          <w:caps/>
          <w:sz w:val="24"/>
          <w:szCs w:val="24"/>
          <w:rtl/>
        </w:rPr>
      </w:pPr>
    </w:p>
    <w:p w14:paraId="0DE82C48" w14:textId="77777777" w:rsidR="001E2274" w:rsidRDefault="00D70D61" w:rsidP="001020E6">
      <w:pPr>
        <w:rPr>
          <w:caps/>
          <w:sz w:val="24"/>
          <w:szCs w:val="24"/>
          <w:u w:val="single"/>
          <w:rtl/>
        </w:rPr>
      </w:pPr>
      <w:r w:rsidRPr="00D70D61">
        <w:rPr>
          <w:rFonts w:hint="cs"/>
          <w:caps/>
          <w:sz w:val="24"/>
          <w:szCs w:val="24"/>
          <w:u w:val="single"/>
          <w:rtl/>
        </w:rPr>
        <w:t>מר שמואל רוטמן - ממלא מקום וסגן ראש העיר יהוד</w:t>
      </w:r>
      <w:r w:rsidR="001E2274">
        <w:rPr>
          <w:rFonts w:hint="cs"/>
          <w:caps/>
          <w:sz w:val="24"/>
          <w:szCs w:val="24"/>
          <w:u w:val="single"/>
          <w:rtl/>
        </w:rPr>
        <w:t>:</w:t>
      </w:r>
    </w:p>
    <w:p w14:paraId="42C14B89" w14:textId="305A291E" w:rsidR="001E2274" w:rsidRDefault="00786C53" w:rsidP="001020E6">
      <w:pPr>
        <w:rPr>
          <w:b w:val="0"/>
          <w:bCs w:val="0"/>
          <w:caps/>
          <w:sz w:val="24"/>
          <w:szCs w:val="24"/>
          <w:rtl/>
        </w:rPr>
      </w:pPr>
      <w:r>
        <w:rPr>
          <w:rFonts w:hint="cs"/>
          <w:b w:val="0"/>
          <w:bCs w:val="0"/>
          <w:caps/>
          <w:sz w:val="24"/>
          <w:szCs w:val="24"/>
          <w:rtl/>
        </w:rPr>
        <w:t>אין לו לאן לחצות את הנחל הוא יחצה</w:t>
      </w:r>
    </w:p>
    <w:p w14:paraId="3F464423" w14:textId="77777777" w:rsidR="001E2274" w:rsidRDefault="001E2274" w:rsidP="001020E6">
      <w:pPr>
        <w:rPr>
          <w:b w:val="0"/>
          <w:bCs w:val="0"/>
          <w:caps/>
          <w:sz w:val="24"/>
          <w:szCs w:val="24"/>
          <w:rtl/>
        </w:rPr>
      </w:pPr>
    </w:p>
    <w:p w14:paraId="19AE2EBF" w14:textId="77777777" w:rsidR="001E2274" w:rsidRDefault="00D17364" w:rsidP="004B2385">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58DF6774" w14:textId="1EF78B78" w:rsidR="001E2274" w:rsidRDefault="00786C53" w:rsidP="004B2385">
      <w:pPr>
        <w:rPr>
          <w:b w:val="0"/>
          <w:bCs w:val="0"/>
          <w:caps/>
          <w:sz w:val="24"/>
          <w:szCs w:val="24"/>
          <w:rtl/>
        </w:rPr>
      </w:pPr>
      <w:r>
        <w:rPr>
          <w:rFonts w:hint="cs"/>
          <w:b w:val="0"/>
          <w:bCs w:val="0"/>
          <w:caps/>
          <w:sz w:val="24"/>
          <w:szCs w:val="24"/>
          <w:rtl/>
        </w:rPr>
        <w:t>חברים תודה רבה</w:t>
      </w:r>
      <w:r w:rsidR="000F703D">
        <w:rPr>
          <w:rFonts w:hint="cs"/>
          <w:b w:val="0"/>
          <w:bCs w:val="0"/>
          <w:caps/>
          <w:sz w:val="24"/>
          <w:szCs w:val="24"/>
          <w:rtl/>
        </w:rPr>
        <w:t xml:space="preserve"> </w:t>
      </w:r>
      <w:r>
        <w:rPr>
          <w:rFonts w:hint="cs"/>
          <w:b w:val="0"/>
          <w:bCs w:val="0"/>
          <w:caps/>
          <w:sz w:val="24"/>
          <w:szCs w:val="24"/>
          <w:rtl/>
        </w:rPr>
        <w:t>... דברי סיכום</w:t>
      </w:r>
      <w:r w:rsidR="000F703D">
        <w:rPr>
          <w:rFonts w:hint="cs"/>
          <w:b w:val="0"/>
          <w:bCs w:val="0"/>
          <w:caps/>
          <w:sz w:val="24"/>
          <w:szCs w:val="24"/>
          <w:rtl/>
        </w:rPr>
        <w:t xml:space="preserve"> </w:t>
      </w:r>
      <w:r>
        <w:rPr>
          <w:rFonts w:hint="cs"/>
          <w:b w:val="0"/>
          <w:bCs w:val="0"/>
          <w:caps/>
          <w:sz w:val="24"/>
          <w:szCs w:val="24"/>
          <w:rtl/>
        </w:rPr>
        <w:t>...</w:t>
      </w:r>
    </w:p>
    <w:p w14:paraId="05B0D446" w14:textId="77777777" w:rsidR="001E2274" w:rsidRDefault="001E2274" w:rsidP="004B2385">
      <w:pPr>
        <w:rPr>
          <w:b w:val="0"/>
          <w:bCs w:val="0"/>
          <w:caps/>
          <w:sz w:val="24"/>
          <w:szCs w:val="24"/>
          <w:rtl/>
        </w:rPr>
      </w:pPr>
    </w:p>
    <w:p w14:paraId="3181BC06" w14:textId="77777777" w:rsidR="001E2274" w:rsidRDefault="008C1947" w:rsidP="004B2385">
      <w:pPr>
        <w:rPr>
          <w:caps/>
          <w:sz w:val="24"/>
          <w:szCs w:val="24"/>
          <w:u w:val="single"/>
          <w:rtl/>
        </w:rPr>
      </w:pPr>
      <w:r w:rsidRPr="008C1947">
        <w:rPr>
          <w:rFonts w:hint="cs"/>
          <w:caps/>
          <w:sz w:val="24"/>
          <w:szCs w:val="24"/>
          <w:u w:val="single"/>
          <w:rtl/>
        </w:rPr>
        <w:t>גב</w:t>
      </w:r>
      <w:r w:rsidRPr="008C1947">
        <w:rPr>
          <w:caps/>
          <w:sz w:val="24"/>
          <w:szCs w:val="24"/>
          <w:u w:val="single"/>
          <w:rtl/>
        </w:rPr>
        <w:t>'</w:t>
      </w:r>
      <w:r w:rsidRPr="008C1947">
        <w:rPr>
          <w:rFonts w:hint="cs"/>
          <w:caps/>
          <w:sz w:val="24"/>
          <w:szCs w:val="24"/>
          <w:u w:val="single"/>
          <w:rtl/>
        </w:rPr>
        <w:t xml:space="preserve"> נועה זרמון ברנט - רשות ניקוז ונחלים ירקון</w:t>
      </w:r>
      <w:r w:rsidR="001E2274">
        <w:rPr>
          <w:rFonts w:hint="cs"/>
          <w:caps/>
          <w:sz w:val="24"/>
          <w:szCs w:val="24"/>
          <w:u w:val="single"/>
          <w:rtl/>
        </w:rPr>
        <w:t>:</w:t>
      </w:r>
    </w:p>
    <w:p w14:paraId="265B56D0" w14:textId="4A44190C" w:rsidR="001E2274" w:rsidRDefault="004B2385" w:rsidP="004B2385">
      <w:pPr>
        <w:rPr>
          <w:b w:val="0"/>
          <w:bCs w:val="0"/>
          <w:caps/>
          <w:sz w:val="24"/>
          <w:szCs w:val="24"/>
          <w:rtl/>
        </w:rPr>
      </w:pPr>
      <w:r>
        <w:rPr>
          <w:rFonts w:hint="cs"/>
          <w:b w:val="0"/>
          <w:bCs w:val="0"/>
          <w:caps/>
          <w:sz w:val="24"/>
          <w:szCs w:val="24"/>
          <w:rtl/>
        </w:rPr>
        <w:t>מיכה סליחה זו נועה מרשות ניקוז ירקון</w:t>
      </w:r>
    </w:p>
    <w:p w14:paraId="6BCC47EF" w14:textId="77777777" w:rsidR="001E2274" w:rsidRDefault="001E2274" w:rsidP="004B2385">
      <w:pPr>
        <w:rPr>
          <w:b w:val="0"/>
          <w:bCs w:val="0"/>
          <w:caps/>
          <w:sz w:val="24"/>
          <w:szCs w:val="24"/>
          <w:rtl/>
        </w:rPr>
      </w:pPr>
    </w:p>
    <w:p w14:paraId="62F8BBB6" w14:textId="77777777" w:rsidR="001E2274" w:rsidRDefault="00D17364" w:rsidP="004B2385">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64910FD3" w14:textId="591703C7" w:rsidR="001E2274" w:rsidRDefault="004B2385" w:rsidP="004B2385">
      <w:pPr>
        <w:rPr>
          <w:b w:val="0"/>
          <w:bCs w:val="0"/>
          <w:caps/>
          <w:sz w:val="24"/>
          <w:szCs w:val="24"/>
          <w:rtl/>
        </w:rPr>
      </w:pPr>
      <w:r>
        <w:rPr>
          <w:rFonts w:hint="cs"/>
          <w:b w:val="0"/>
          <w:bCs w:val="0"/>
          <w:caps/>
          <w:sz w:val="24"/>
          <w:szCs w:val="24"/>
          <w:rtl/>
        </w:rPr>
        <w:t xml:space="preserve">כן </w:t>
      </w:r>
    </w:p>
    <w:p w14:paraId="16F0991B" w14:textId="77777777" w:rsidR="001E2274" w:rsidRDefault="001E2274" w:rsidP="004B2385">
      <w:pPr>
        <w:rPr>
          <w:b w:val="0"/>
          <w:bCs w:val="0"/>
          <w:caps/>
          <w:sz w:val="24"/>
          <w:szCs w:val="24"/>
          <w:rtl/>
        </w:rPr>
      </w:pPr>
    </w:p>
    <w:p w14:paraId="4E58E965" w14:textId="77777777" w:rsidR="001E2274" w:rsidRDefault="008C1947" w:rsidP="004B2385">
      <w:pPr>
        <w:rPr>
          <w:caps/>
          <w:sz w:val="24"/>
          <w:szCs w:val="24"/>
          <w:u w:val="single"/>
          <w:rtl/>
        </w:rPr>
      </w:pPr>
      <w:r w:rsidRPr="008C1947">
        <w:rPr>
          <w:rFonts w:hint="cs"/>
          <w:caps/>
          <w:sz w:val="24"/>
          <w:szCs w:val="24"/>
          <w:u w:val="single"/>
          <w:rtl/>
        </w:rPr>
        <w:t>גב</w:t>
      </w:r>
      <w:r w:rsidRPr="008C1947">
        <w:rPr>
          <w:caps/>
          <w:sz w:val="24"/>
          <w:szCs w:val="24"/>
          <w:u w:val="single"/>
          <w:rtl/>
        </w:rPr>
        <w:t>'</w:t>
      </w:r>
      <w:r w:rsidRPr="008C1947">
        <w:rPr>
          <w:rFonts w:hint="cs"/>
          <w:caps/>
          <w:sz w:val="24"/>
          <w:szCs w:val="24"/>
          <w:u w:val="single"/>
          <w:rtl/>
        </w:rPr>
        <w:t xml:space="preserve"> נועה זרמון ברנט - רשות ניקוז ונחלים ירקון</w:t>
      </w:r>
      <w:r w:rsidR="001E2274">
        <w:rPr>
          <w:rFonts w:hint="cs"/>
          <w:caps/>
          <w:sz w:val="24"/>
          <w:szCs w:val="24"/>
          <w:u w:val="single"/>
          <w:rtl/>
        </w:rPr>
        <w:t>:</w:t>
      </w:r>
    </w:p>
    <w:p w14:paraId="7C04C427" w14:textId="7B462DD3" w:rsidR="001E2274" w:rsidRDefault="004B2385" w:rsidP="004B2385">
      <w:pPr>
        <w:rPr>
          <w:b w:val="0"/>
          <w:bCs w:val="0"/>
          <w:caps/>
          <w:sz w:val="24"/>
          <w:szCs w:val="24"/>
          <w:rtl/>
        </w:rPr>
      </w:pPr>
      <w:r>
        <w:rPr>
          <w:rFonts w:hint="cs"/>
          <w:b w:val="0"/>
          <w:bCs w:val="0"/>
          <w:caps/>
          <w:sz w:val="24"/>
          <w:szCs w:val="24"/>
          <w:rtl/>
        </w:rPr>
        <w:t>אנחנו הקשבנו קשב רב כל הדיון הזה אבל חשוב לי להגיד כמה דברים בהיבט של הנחל</w:t>
      </w:r>
    </w:p>
    <w:p w14:paraId="272E6F43" w14:textId="77777777" w:rsidR="001E2274" w:rsidRDefault="001E2274" w:rsidP="004B2385">
      <w:pPr>
        <w:rPr>
          <w:b w:val="0"/>
          <w:bCs w:val="0"/>
          <w:caps/>
          <w:sz w:val="24"/>
          <w:szCs w:val="24"/>
          <w:rtl/>
        </w:rPr>
      </w:pPr>
    </w:p>
    <w:p w14:paraId="1900C1AB" w14:textId="77777777" w:rsidR="001E2274" w:rsidRDefault="00D17364" w:rsidP="004B2385">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719189EC" w14:textId="43FE9757" w:rsidR="001E2274" w:rsidRDefault="004B2385" w:rsidP="004B2385">
      <w:pPr>
        <w:rPr>
          <w:b w:val="0"/>
          <w:bCs w:val="0"/>
          <w:caps/>
          <w:sz w:val="24"/>
          <w:szCs w:val="24"/>
          <w:rtl/>
        </w:rPr>
      </w:pPr>
      <w:r>
        <w:rPr>
          <w:rFonts w:hint="cs"/>
          <w:b w:val="0"/>
          <w:bCs w:val="0"/>
          <w:caps/>
          <w:sz w:val="24"/>
          <w:szCs w:val="24"/>
          <w:rtl/>
        </w:rPr>
        <w:t xml:space="preserve">כן </w:t>
      </w:r>
    </w:p>
    <w:p w14:paraId="3B6F17A2" w14:textId="77777777" w:rsidR="001E2274" w:rsidRDefault="001E2274" w:rsidP="004B2385">
      <w:pPr>
        <w:rPr>
          <w:b w:val="0"/>
          <w:bCs w:val="0"/>
          <w:caps/>
          <w:sz w:val="24"/>
          <w:szCs w:val="24"/>
          <w:rtl/>
        </w:rPr>
      </w:pPr>
    </w:p>
    <w:p w14:paraId="5AE607AE" w14:textId="77777777" w:rsidR="001E2274" w:rsidRDefault="008C1947" w:rsidP="004B2385">
      <w:pPr>
        <w:rPr>
          <w:caps/>
          <w:sz w:val="24"/>
          <w:szCs w:val="24"/>
          <w:u w:val="single"/>
          <w:rtl/>
        </w:rPr>
      </w:pPr>
      <w:r w:rsidRPr="008C1947">
        <w:rPr>
          <w:rFonts w:hint="cs"/>
          <w:caps/>
          <w:sz w:val="24"/>
          <w:szCs w:val="24"/>
          <w:u w:val="single"/>
          <w:rtl/>
        </w:rPr>
        <w:t>גב</w:t>
      </w:r>
      <w:r w:rsidRPr="008C1947">
        <w:rPr>
          <w:caps/>
          <w:sz w:val="24"/>
          <w:szCs w:val="24"/>
          <w:u w:val="single"/>
          <w:rtl/>
        </w:rPr>
        <w:t>'</w:t>
      </w:r>
      <w:r w:rsidRPr="008C1947">
        <w:rPr>
          <w:rFonts w:hint="cs"/>
          <w:caps/>
          <w:sz w:val="24"/>
          <w:szCs w:val="24"/>
          <w:u w:val="single"/>
          <w:rtl/>
        </w:rPr>
        <w:t xml:space="preserve"> נועה זרמון ברנט - רשות ניקוז ונחלים ירקון</w:t>
      </w:r>
      <w:r w:rsidR="001E2274">
        <w:rPr>
          <w:rFonts w:hint="cs"/>
          <w:caps/>
          <w:sz w:val="24"/>
          <w:szCs w:val="24"/>
          <w:u w:val="single"/>
          <w:rtl/>
        </w:rPr>
        <w:t>:</w:t>
      </w:r>
    </w:p>
    <w:p w14:paraId="2C9C90AD" w14:textId="4D128786" w:rsidR="001E2274" w:rsidRDefault="004B2385" w:rsidP="004B2385">
      <w:pPr>
        <w:rPr>
          <w:b w:val="0"/>
          <w:bCs w:val="0"/>
          <w:caps/>
          <w:sz w:val="24"/>
          <w:szCs w:val="24"/>
          <w:rtl/>
        </w:rPr>
      </w:pPr>
      <w:r>
        <w:rPr>
          <w:rFonts w:hint="cs"/>
          <w:b w:val="0"/>
          <w:bCs w:val="0"/>
          <w:caps/>
          <w:sz w:val="24"/>
          <w:szCs w:val="24"/>
          <w:rtl/>
        </w:rPr>
        <w:t xml:space="preserve">ו, וצריך לשים לזה לב, הבינוי פה הוא מאוד מאוד קרוב לנחל, מאוד, </w:t>
      </w:r>
    </w:p>
    <w:p w14:paraId="2FEA87D5" w14:textId="77777777" w:rsidR="001E2274" w:rsidRDefault="001E2274" w:rsidP="004B2385">
      <w:pPr>
        <w:rPr>
          <w:b w:val="0"/>
          <w:bCs w:val="0"/>
          <w:caps/>
          <w:sz w:val="24"/>
          <w:szCs w:val="24"/>
          <w:rtl/>
        </w:rPr>
      </w:pPr>
    </w:p>
    <w:p w14:paraId="2AD3D4A3" w14:textId="77777777" w:rsidR="001E2274" w:rsidRDefault="00D17364" w:rsidP="004B2385">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79B31510" w14:textId="45C17C8C" w:rsidR="001E2274" w:rsidRDefault="004B2385" w:rsidP="004B2385">
      <w:pPr>
        <w:rPr>
          <w:b w:val="0"/>
          <w:bCs w:val="0"/>
          <w:caps/>
          <w:sz w:val="24"/>
          <w:szCs w:val="24"/>
          <w:rtl/>
        </w:rPr>
      </w:pPr>
      <w:r>
        <w:rPr>
          <w:rFonts w:hint="cs"/>
          <w:b w:val="0"/>
          <w:bCs w:val="0"/>
          <w:caps/>
          <w:sz w:val="24"/>
          <w:szCs w:val="24"/>
          <w:rtl/>
        </w:rPr>
        <w:t>יש כללים יש כללים לא? אבל יש כללים לא?</w:t>
      </w:r>
    </w:p>
    <w:p w14:paraId="5369B205" w14:textId="77777777" w:rsidR="001E2274" w:rsidRDefault="001E2274" w:rsidP="004B2385">
      <w:pPr>
        <w:rPr>
          <w:b w:val="0"/>
          <w:bCs w:val="0"/>
          <w:caps/>
          <w:sz w:val="24"/>
          <w:szCs w:val="24"/>
          <w:rtl/>
        </w:rPr>
      </w:pPr>
    </w:p>
    <w:p w14:paraId="2D588806" w14:textId="77777777" w:rsidR="001E2274" w:rsidRDefault="008C1947" w:rsidP="004B2385">
      <w:pPr>
        <w:rPr>
          <w:caps/>
          <w:sz w:val="24"/>
          <w:szCs w:val="24"/>
          <w:u w:val="single"/>
          <w:rtl/>
        </w:rPr>
      </w:pPr>
      <w:r w:rsidRPr="008C1947">
        <w:rPr>
          <w:rFonts w:hint="cs"/>
          <w:caps/>
          <w:sz w:val="24"/>
          <w:szCs w:val="24"/>
          <w:u w:val="single"/>
          <w:rtl/>
        </w:rPr>
        <w:t>גב</w:t>
      </w:r>
      <w:r w:rsidRPr="008C1947">
        <w:rPr>
          <w:caps/>
          <w:sz w:val="24"/>
          <w:szCs w:val="24"/>
          <w:u w:val="single"/>
          <w:rtl/>
        </w:rPr>
        <w:t>'</w:t>
      </w:r>
      <w:r w:rsidRPr="008C1947">
        <w:rPr>
          <w:rFonts w:hint="cs"/>
          <w:caps/>
          <w:sz w:val="24"/>
          <w:szCs w:val="24"/>
          <w:u w:val="single"/>
          <w:rtl/>
        </w:rPr>
        <w:t xml:space="preserve"> נועה זרמון ברנט - רשות ניקוז ונחלים ירקון</w:t>
      </w:r>
      <w:r w:rsidR="001E2274">
        <w:rPr>
          <w:rFonts w:hint="cs"/>
          <w:caps/>
          <w:sz w:val="24"/>
          <w:szCs w:val="24"/>
          <w:u w:val="single"/>
          <w:rtl/>
        </w:rPr>
        <w:t>:</w:t>
      </w:r>
    </w:p>
    <w:p w14:paraId="6E026B11" w14:textId="1B913986" w:rsidR="001E2274" w:rsidRDefault="004B2385" w:rsidP="004B2385">
      <w:pPr>
        <w:rPr>
          <w:b w:val="0"/>
          <w:bCs w:val="0"/>
          <w:caps/>
          <w:sz w:val="24"/>
          <w:szCs w:val="24"/>
          <w:rtl/>
        </w:rPr>
      </w:pPr>
      <w:r>
        <w:rPr>
          <w:rFonts w:hint="cs"/>
          <w:b w:val="0"/>
          <w:bCs w:val="0"/>
          <w:caps/>
          <w:sz w:val="24"/>
          <w:szCs w:val="24"/>
          <w:rtl/>
        </w:rPr>
        <w:t>רגע רק שניה שניה שני משפטים</w:t>
      </w:r>
    </w:p>
    <w:p w14:paraId="18DF5A23" w14:textId="77777777" w:rsidR="001E2274" w:rsidRDefault="001E2274" w:rsidP="004B2385">
      <w:pPr>
        <w:rPr>
          <w:b w:val="0"/>
          <w:bCs w:val="0"/>
          <w:caps/>
          <w:sz w:val="24"/>
          <w:szCs w:val="24"/>
          <w:rtl/>
        </w:rPr>
      </w:pPr>
    </w:p>
    <w:p w14:paraId="636F536D" w14:textId="77777777" w:rsidR="001E2274" w:rsidRDefault="00D17364" w:rsidP="004B2385">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79708920" w14:textId="38670674" w:rsidR="001E2274" w:rsidRDefault="004B2385" w:rsidP="004B2385">
      <w:pPr>
        <w:rPr>
          <w:b w:val="0"/>
          <w:bCs w:val="0"/>
          <w:caps/>
          <w:sz w:val="24"/>
          <w:szCs w:val="24"/>
          <w:rtl/>
        </w:rPr>
      </w:pPr>
      <w:r>
        <w:rPr>
          <w:rFonts w:hint="cs"/>
          <w:b w:val="0"/>
          <w:bCs w:val="0"/>
          <w:caps/>
          <w:sz w:val="24"/>
          <w:szCs w:val="24"/>
          <w:rtl/>
        </w:rPr>
        <w:t>אבל יש כללים נכון? אם אני לא טועה מה עוד קרוב לנחל, ... יש כללים</w:t>
      </w:r>
    </w:p>
    <w:p w14:paraId="4B91AEE8" w14:textId="77777777" w:rsidR="001E2274" w:rsidRDefault="001E2274" w:rsidP="004B2385">
      <w:pPr>
        <w:rPr>
          <w:b w:val="0"/>
          <w:bCs w:val="0"/>
          <w:caps/>
          <w:sz w:val="24"/>
          <w:szCs w:val="24"/>
          <w:rtl/>
        </w:rPr>
      </w:pPr>
    </w:p>
    <w:p w14:paraId="7A0790DB" w14:textId="77777777" w:rsidR="001E2274" w:rsidRDefault="008C1947" w:rsidP="004B2385">
      <w:pPr>
        <w:rPr>
          <w:caps/>
          <w:sz w:val="24"/>
          <w:szCs w:val="24"/>
          <w:u w:val="single"/>
          <w:rtl/>
        </w:rPr>
      </w:pPr>
      <w:r w:rsidRPr="008C1947">
        <w:rPr>
          <w:rFonts w:hint="cs"/>
          <w:caps/>
          <w:sz w:val="24"/>
          <w:szCs w:val="24"/>
          <w:u w:val="single"/>
          <w:rtl/>
        </w:rPr>
        <w:t>גב</w:t>
      </w:r>
      <w:r w:rsidRPr="008C1947">
        <w:rPr>
          <w:caps/>
          <w:sz w:val="24"/>
          <w:szCs w:val="24"/>
          <w:u w:val="single"/>
          <w:rtl/>
        </w:rPr>
        <w:t>'</w:t>
      </w:r>
      <w:r w:rsidRPr="008C1947">
        <w:rPr>
          <w:rFonts w:hint="cs"/>
          <w:caps/>
          <w:sz w:val="24"/>
          <w:szCs w:val="24"/>
          <w:u w:val="single"/>
          <w:rtl/>
        </w:rPr>
        <w:t xml:space="preserve"> נועה זרמון ברנט - רשות ניקוז ונחלים ירקון</w:t>
      </w:r>
      <w:r w:rsidR="001E2274">
        <w:rPr>
          <w:rFonts w:hint="cs"/>
          <w:caps/>
          <w:sz w:val="24"/>
          <w:szCs w:val="24"/>
          <w:u w:val="single"/>
          <w:rtl/>
        </w:rPr>
        <w:t>:</w:t>
      </w:r>
    </w:p>
    <w:p w14:paraId="71A12C3D" w14:textId="40E05AC8" w:rsidR="001E2274" w:rsidRDefault="004B2385" w:rsidP="004B2385">
      <w:pPr>
        <w:rPr>
          <w:b w:val="0"/>
          <w:bCs w:val="0"/>
          <w:caps/>
          <w:sz w:val="24"/>
          <w:szCs w:val="24"/>
          <w:rtl/>
        </w:rPr>
      </w:pPr>
      <w:r>
        <w:rPr>
          <w:rFonts w:hint="cs"/>
          <w:b w:val="0"/>
          <w:bCs w:val="0"/>
          <w:caps/>
          <w:sz w:val="24"/>
          <w:szCs w:val="24"/>
          <w:rtl/>
        </w:rPr>
        <w:t>נכון ואני לא</w:t>
      </w:r>
      <w:r w:rsidR="000F703D">
        <w:rPr>
          <w:rFonts w:hint="cs"/>
          <w:b w:val="0"/>
          <w:bCs w:val="0"/>
          <w:caps/>
          <w:sz w:val="24"/>
          <w:szCs w:val="24"/>
          <w:rtl/>
        </w:rPr>
        <w:t xml:space="preserve"> </w:t>
      </w:r>
      <w:r>
        <w:rPr>
          <w:rFonts w:hint="cs"/>
          <w:b w:val="0"/>
          <w:bCs w:val="0"/>
          <w:caps/>
          <w:sz w:val="24"/>
          <w:szCs w:val="24"/>
          <w:rtl/>
        </w:rPr>
        <w:t>... אני לא</w:t>
      </w:r>
      <w:r w:rsidR="000F703D">
        <w:rPr>
          <w:rFonts w:hint="cs"/>
          <w:b w:val="0"/>
          <w:bCs w:val="0"/>
          <w:caps/>
          <w:sz w:val="24"/>
          <w:szCs w:val="24"/>
          <w:rtl/>
        </w:rPr>
        <w:t xml:space="preserve"> </w:t>
      </w:r>
      <w:r>
        <w:rPr>
          <w:rFonts w:hint="cs"/>
          <w:b w:val="0"/>
          <w:bCs w:val="0"/>
          <w:caps/>
          <w:sz w:val="24"/>
          <w:szCs w:val="24"/>
          <w:rtl/>
        </w:rPr>
        <w:t>...</w:t>
      </w:r>
    </w:p>
    <w:p w14:paraId="2EEFCAFB" w14:textId="77777777" w:rsidR="001E2274" w:rsidRDefault="001E2274" w:rsidP="004B2385">
      <w:pPr>
        <w:rPr>
          <w:b w:val="0"/>
          <w:bCs w:val="0"/>
          <w:caps/>
          <w:sz w:val="24"/>
          <w:szCs w:val="24"/>
          <w:rtl/>
        </w:rPr>
      </w:pPr>
    </w:p>
    <w:p w14:paraId="1BB097A0" w14:textId="77777777" w:rsidR="001E2274" w:rsidRDefault="00D17364" w:rsidP="004B2385">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6C388E92" w14:textId="0F4D1879" w:rsidR="001E2274" w:rsidRDefault="004B2385" w:rsidP="004B2385">
      <w:pPr>
        <w:rPr>
          <w:b w:val="0"/>
          <w:bCs w:val="0"/>
          <w:caps/>
          <w:sz w:val="24"/>
          <w:szCs w:val="24"/>
          <w:rtl/>
        </w:rPr>
      </w:pPr>
      <w:r>
        <w:rPr>
          <w:rFonts w:hint="cs"/>
          <w:b w:val="0"/>
          <w:bCs w:val="0"/>
          <w:caps/>
          <w:sz w:val="24"/>
          <w:szCs w:val="24"/>
          <w:rtl/>
        </w:rPr>
        <w:t>הוא יעמוד בכללים האלה אחרת הוא</w:t>
      </w:r>
      <w:r w:rsidR="000F703D">
        <w:rPr>
          <w:rFonts w:hint="cs"/>
          <w:b w:val="0"/>
          <w:bCs w:val="0"/>
          <w:caps/>
          <w:sz w:val="24"/>
          <w:szCs w:val="24"/>
          <w:rtl/>
        </w:rPr>
        <w:t xml:space="preserve"> </w:t>
      </w:r>
      <w:r>
        <w:rPr>
          <w:rFonts w:hint="cs"/>
          <w:b w:val="0"/>
          <w:bCs w:val="0"/>
          <w:caps/>
          <w:sz w:val="24"/>
          <w:szCs w:val="24"/>
          <w:rtl/>
        </w:rPr>
        <w:t>...</w:t>
      </w:r>
    </w:p>
    <w:p w14:paraId="404ACAB6" w14:textId="77777777" w:rsidR="001E2274" w:rsidRDefault="001E2274" w:rsidP="004B2385">
      <w:pPr>
        <w:rPr>
          <w:b w:val="0"/>
          <w:bCs w:val="0"/>
          <w:caps/>
          <w:sz w:val="24"/>
          <w:szCs w:val="24"/>
          <w:rtl/>
        </w:rPr>
      </w:pPr>
    </w:p>
    <w:p w14:paraId="3217CD28" w14:textId="77777777" w:rsidR="001E2274" w:rsidRDefault="000A5C33" w:rsidP="004B2385">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40BFB131" w14:textId="60B59B68" w:rsidR="001E2274" w:rsidRDefault="004B2385" w:rsidP="004B2385">
      <w:pPr>
        <w:rPr>
          <w:b w:val="0"/>
          <w:bCs w:val="0"/>
          <w:caps/>
          <w:sz w:val="24"/>
          <w:szCs w:val="24"/>
          <w:rtl/>
        </w:rPr>
      </w:pPr>
      <w:r>
        <w:rPr>
          <w:rFonts w:hint="cs"/>
          <w:b w:val="0"/>
          <w:bCs w:val="0"/>
          <w:caps/>
          <w:sz w:val="24"/>
          <w:szCs w:val="24"/>
          <w:rtl/>
        </w:rPr>
        <w:t>רגע רגע שניה לאיזה איזה</w:t>
      </w:r>
      <w:r w:rsidR="000F703D">
        <w:rPr>
          <w:rFonts w:hint="cs"/>
          <w:b w:val="0"/>
          <w:bCs w:val="0"/>
          <w:caps/>
          <w:sz w:val="24"/>
          <w:szCs w:val="24"/>
          <w:rtl/>
        </w:rPr>
        <w:t xml:space="preserve"> </w:t>
      </w:r>
      <w:r>
        <w:rPr>
          <w:rFonts w:hint="cs"/>
          <w:b w:val="0"/>
          <w:bCs w:val="0"/>
          <w:caps/>
          <w:sz w:val="24"/>
          <w:szCs w:val="24"/>
          <w:rtl/>
        </w:rPr>
        <w:t>...</w:t>
      </w:r>
      <w:r w:rsidR="000F703D">
        <w:rPr>
          <w:rFonts w:hint="cs"/>
          <w:b w:val="0"/>
          <w:bCs w:val="0"/>
          <w:caps/>
          <w:sz w:val="24"/>
          <w:szCs w:val="24"/>
          <w:rtl/>
        </w:rPr>
        <w:t xml:space="preserve"> </w:t>
      </w:r>
      <w:r>
        <w:rPr>
          <w:rFonts w:hint="cs"/>
          <w:b w:val="0"/>
          <w:bCs w:val="0"/>
          <w:caps/>
          <w:sz w:val="24"/>
          <w:szCs w:val="24"/>
          <w:rtl/>
        </w:rPr>
        <w:t xml:space="preserve">שניה </w:t>
      </w:r>
    </w:p>
    <w:p w14:paraId="104F858E" w14:textId="77777777" w:rsidR="001E2274" w:rsidRDefault="001E2274" w:rsidP="004B2385">
      <w:pPr>
        <w:rPr>
          <w:b w:val="0"/>
          <w:bCs w:val="0"/>
          <w:caps/>
          <w:sz w:val="24"/>
          <w:szCs w:val="24"/>
          <w:rtl/>
        </w:rPr>
      </w:pPr>
    </w:p>
    <w:p w14:paraId="583CCE80" w14:textId="77777777" w:rsidR="001E2274" w:rsidRDefault="004B2385" w:rsidP="004B2385">
      <w:pPr>
        <w:rPr>
          <w:b w:val="0"/>
          <w:bCs w:val="0"/>
          <w:caps/>
          <w:sz w:val="24"/>
          <w:szCs w:val="24"/>
          <w:rtl/>
        </w:rPr>
      </w:pPr>
      <w:r>
        <w:rPr>
          <w:rFonts w:hint="cs"/>
          <w:b w:val="0"/>
          <w:bCs w:val="0"/>
          <w:caps/>
          <w:sz w:val="24"/>
          <w:szCs w:val="24"/>
          <w:rtl/>
        </w:rPr>
        <w:lastRenderedPageBreak/>
        <w:t xml:space="preserve">(מדברים ביחד) </w:t>
      </w:r>
    </w:p>
    <w:p w14:paraId="55C35F78" w14:textId="77777777" w:rsidR="001E2274" w:rsidRDefault="001E2274" w:rsidP="004B2385">
      <w:pPr>
        <w:rPr>
          <w:b w:val="0"/>
          <w:bCs w:val="0"/>
          <w:caps/>
          <w:sz w:val="24"/>
          <w:szCs w:val="24"/>
          <w:rtl/>
        </w:rPr>
      </w:pPr>
    </w:p>
    <w:p w14:paraId="1731D981" w14:textId="77777777" w:rsidR="001E2274" w:rsidRDefault="008C1947" w:rsidP="004B2385">
      <w:pPr>
        <w:rPr>
          <w:caps/>
          <w:sz w:val="24"/>
          <w:szCs w:val="24"/>
          <w:u w:val="single"/>
          <w:rtl/>
        </w:rPr>
      </w:pPr>
      <w:r w:rsidRPr="008C1947">
        <w:rPr>
          <w:rFonts w:hint="cs"/>
          <w:caps/>
          <w:sz w:val="24"/>
          <w:szCs w:val="24"/>
          <w:u w:val="single"/>
          <w:rtl/>
        </w:rPr>
        <w:t>גב</w:t>
      </w:r>
      <w:r w:rsidRPr="008C1947">
        <w:rPr>
          <w:caps/>
          <w:sz w:val="24"/>
          <w:szCs w:val="24"/>
          <w:u w:val="single"/>
          <w:rtl/>
        </w:rPr>
        <w:t>'</w:t>
      </w:r>
      <w:r w:rsidRPr="008C1947">
        <w:rPr>
          <w:rFonts w:hint="cs"/>
          <w:caps/>
          <w:sz w:val="24"/>
          <w:szCs w:val="24"/>
          <w:u w:val="single"/>
          <w:rtl/>
        </w:rPr>
        <w:t xml:space="preserve"> נועה זרמון ברנט - רשות ניקוז ונחלים ירקון</w:t>
      </w:r>
      <w:r w:rsidR="001E2274">
        <w:rPr>
          <w:rFonts w:hint="cs"/>
          <w:caps/>
          <w:sz w:val="24"/>
          <w:szCs w:val="24"/>
          <w:u w:val="single"/>
          <w:rtl/>
        </w:rPr>
        <w:t>:</w:t>
      </w:r>
    </w:p>
    <w:p w14:paraId="16A1227F" w14:textId="56265258" w:rsidR="001E2274" w:rsidRDefault="004B2385" w:rsidP="004B2385">
      <w:pPr>
        <w:rPr>
          <w:b w:val="0"/>
          <w:bCs w:val="0"/>
          <w:caps/>
          <w:sz w:val="24"/>
          <w:szCs w:val="24"/>
          <w:rtl/>
        </w:rPr>
      </w:pPr>
      <w:r>
        <w:rPr>
          <w:rFonts w:hint="cs"/>
          <w:b w:val="0"/>
          <w:bCs w:val="0"/>
          <w:caps/>
          <w:sz w:val="24"/>
          <w:szCs w:val="24"/>
          <w:rtl/>
        </w:rPr>
        <w:t xml:space="preserve">רק שניה מיכה </w:t>
      </w:r>
    </w:p>
    <w:p w14:paraId="433251FD" w14:textId="77777777" w:rsidR="001E2274" w:rsidRDefault="001E2274" w:rsidP="004B2385">
      <w:pPr>
        <w:rPr>
          <w:b w:val="0"/>
          <w:bCs w:val="0"/>
          <w:caps/>
          <w:sz w:val="24"/>
          <w:szCs w:val="24"/>
          <w:rtl/>
        </w:rPr>
      </w:pPr>
    </w:p>
    <w:p w14:paraId="24AC1D18" w14:textId="77777777" w:rsidR="001E2274" w:rsidRDefault="000A3DA6" w:rsidP="004B2385">
      <w:pPr>
        <w:rPr>
          <w:caps/>
          <w:sz w:val="24"/>
          <w:szCs w:val="24"/>
          <w:u w:val="single"/>
          <w:rtl/>
        </w:rPr>
      </w:pPr>
      <w:r w:rsidRPr="000A3DA6">
        <w:rPr>
          <w:rFonts w:hint="cs"/>
          <w:caps/>
          <w:sz w:val="24"/>
          <w:szCs w:val="24"/>
          <w:u w:val="single"/>
          <w:rtl/>
        </w:rPr>
        <w:t>מר תומר דוידסון - נציג מנהל מקרקעי ישראל בוועדה המחוזית</w:t>
      </w:r>
      <w:r w:rsidR="001E2274">
        <w:rPr>
          <w:rFonts w:hint="cs"/>
          <w:caps/>
          <w:sz w:val="24"/>
          <w:szCs w:val="24"/>
          <w:u w:val="single"/>
          <w:rtl/>
        </w:rPr>
        <w:t>:</w:t>
      </w:r>
    </w:p>
    <w:p w14:paraId="3B3673E1" w14:textId="6E71F40A" w:rsidR="001E2274" w:rsidRDefault="004B2385" w:rsidP="004B2385">
      <w:pPr>
        <w:rPr>
          <w:b w:val="0"/>
          <w:bCs w:val="0"/>
          <w:caps/>
          <w:sz w:val="24"/>
          <w:szCs w:val="24"/>
          <w:rtl/>
        </w:rPr>
      </w:pPr>
      <w:r>
        <w:rPr>
          <w:rFonts w:hint="cs"/>
          <w:b w:val="0"/>
          <w:bCs w:val="0"/>
          <w:caps/>
          <w:sz w:val="24"/>
          <w:szCs w:val="24"/>
          <w:rtl/>
        </w:rPr>
        <w:t>לאיזה חלופה היא מתייחסת?</w:t>
      </w:r>
    </w:p>
    <w:p w14:paraId="7C80371D" w14:textId="77777777" w:rsidR="001E2274" w:rsidRDefault="001E2274" w:rsidP="004B2385">
      <w:pPr>
        <w:rPr>
          <w:b w:val="0"/>
          <w:bCs w:val="0"/>
          <w:caps/>
          <w:sz w:val="24"/>
          <w:szCs w:val="24"/>
          <w:rtl/>
        </w:rPr>
      </w:pPr>
    </w:p>
    <w:p w14:paraId="5D5D539B" w14:textId="77777777" w:rsidR="001E2274" w:rsidRDefault="008C1947" w:rsidP="004B2385">
      <w:pPr>
        <w:rPr>
          <w:caps/>
          <w:sz w:val="24"/>
          <w:szCs w:val="24"/>
          <w:u w:val="single"/>
          <w:rtl/>
        </w:rPr>
      </w:pPr>
      <w:r w:rsidRPr="008C1947">
        <w:rPr>
          <w:rFonts w:hint="cs"/>
          <w:caps/>
          <w:sz w:val="24"/>
          <w:szCs w:val="24"/>
          <w:u w:val="single"/>
          <w:rtl/>
        </w:rPr>
        <w:t>גב</w:t>
      </w:r>
      <w:r w:rsidRPr="008C1947">
        <w:rPr>
          <w:caps/>
          <w:sz w:val="24"/>
          <w:szCs w:val="24"/>
          <w:u w:val="single"/>
          <w:rtl/>
        </w:rPr>
        <w:t>'</w:t>
      </w:r>
      <w:r w:rsidRPr="008C1947">
        <w:rPr>
          <w:rFonts w:hint="cs"/>
          <w:caps/>
          <w:sz w:val="24"/>
          <w:szCs w:val="24"/>
          <w:u w:val="single"/>
          <w:rtl/>
        </w:rPr>
        <w:t xml:space="preserve"> נועה זרמון ברנט - רשות ניקוז ונחלים ירקון</w:t>
      </w:r>
      <w:r w:rsidR="001E2274">
        <w:rPr>
          <w:rFonts w:hint="cs"/>
          <w:caps/>
          <w:sz w:val="24"/>
          <w:szCs w:val="24"/>
          <w:u w:val="single"/>
          <w:rtl/>
        </w:rPr>
        <w:t>:</w:t>
      </w:r>
    </w:p>
    <w:p w14:paraId="25BF0267" w14:textId="79E4E620" w:rsidR="001E2274" w:rsidRDefault="004B2385" w:rsidP="004B2385">
      <w:pPr>
        <w:rPr>
          <w:b w:val="0"/>
          <w:bCs w:val="0"/>
          <w:caps/>
          <w:sz w:val="24"/>
          <w:szCs w:val="24"/>
          <w:rtl/>
        </w:rPr>
      </w:pPr>
      <w:r>
        <w:rPr>
          <w:rFonts w:hint="cs"/>
          <w:b w:val="0"/>
          <w:bCs w:val="0"/>
          <w:caps/>
          <w:sz w:val="24"/>
          <w:szCs w:val="24"/>
          <w:rtl/>
        </w:rPr>
        <w:t>מיכה מיכה</w:t>
      </w:r>
    </w:p>
    <w:p w14:paraId="5DCF5C6D" w14:textId="77777777" w:rsidR="001E2274" w:rsidRDefault="001E2274" w:rsidP="004B2385">
      <w:pPr>
        <w:rPr>
          <w:b w:val="0"/>
          <w:bCs w:val="0"/>
          <w:caps/>
          <w:sz w:val="24"/>
          <w:szCs w:val="24"/>
          <w:rtl/>
        </w:rPr>
      </w:pPr>
    </w:p>
    <w:p w14:paraId="77C94366" w14:textId="77777777" w:rsidR="001E2274" w:rsidRDefault="000A5C33" w:rsidP="004B2385">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3CD29DAA" w14:textId="605D566B" w:rsidR="001E2274" w:rsidRDefault="004B2385" w:rsidP="004B2385">
      <w:pPr>
        <w:rPr>
          <w:b w:val="0"/>
          <w:bCs w:val="0"/>
          <w:caps/>
          <w:sz w:val="24"/>
          <w:szCs w:val="24"/>
          <w:rtl/>
        </w:rPr>
      </w:pPr>
      <w:r>
        <w:rPr>
          <w:rFonts w:hint="cs"/>
          <w:b w:val="0"/>
          <w:bCs w:val="0"/>
          <w:caps/>
          <w:sz w:val="24"/>
          <w:szCs w:val="24"/>
          <w:rtl/>
        </w:rPr>
        <w:t>לאיזה חלופה את מתייחסת?</w:t>
      </w:r>
    </w:p>
    <w:p w14:paraId="7719BC67" w14:textId="77777777" w:rsidR="001E2274" w:rsidRDefault="001E2274" w:rsidP="004B2385">
      <w:pPr>
        <w:rPr>
          <w:b w:val="0"/>
          <w:bCs w:val="0"/>
          <w:caps/>
          <w:sz w:val="24"/>
          <w:szCs w:val="24"/>
          <w:rtl/>
        </w:rPr>
      </w:pPr>
    </w:p>
    <w:p w14:paraId="47091D39" w14:textId="77777777" w:rsidR="001E2274" w:rsidRDefault="00D17364" w:rsidP="004B2385">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0132FD6A" w14:textId="7F2B9BE8" w:rsidR="001E2274" w:rsidRDefault="004B2385" w:rsidP="004B2385">
      <w:pPr>
        <w:rPr>
          <w:b w:val="0"/>
          <w:bCs w:val="0"/>
          <w:caps/>
          <w:sz w:val="24"/>
          <w:szCs w:val="24"/>
          <w:rtl/>
        </w:rPr>
      </w:pPr>
      <w:r>
        <w:rPr>
          <w:rFonts w:hint="cs"/>
          <w:b w:val="0"/>
          <w:bCs w:val="0"/>
          <w:caps/>
          <w:sz w:val="24"/>
          <w:szCs w:val="24"/>
          <w:rtl/>
        </w:rPr>
        <w:t>על איזה חלופה את מדברת?</w:t>
      </w:r>
    </w:p>
    <w:p w14:paraId="315DB075" w14:textId="77777777" w:rsidR="001E2274" w:rsidRDefault="001E2274" w:rsidP="004B2385">
      <w:pPr>
        <w:rPr>
          <w:b w:val="0"/>
          <w:bCs w:val="0"/>
          <w:caps/>
          <w:sz w:val="24"/>
          <w:szCs w:val="24"/>
          <w:rtl/>
        </w:rPr>
      </w:pPr>
    </w:p>
    <w:p w14:paraId="44A00AE4" w14:textId="77777777" w:rsidR="001E2274" w:rsidRDefault="008C1947" w:rsidP="004B2385">
      <w:pPr>
        <w:rPr>
          <w:caps/>
          <w:sz w:val="24"/>
          <w:szCs w:val="24"/>
          <w:u w:val="single"/>
          <w:rtl/>
        </w:rPr>
      </w:pPr>
      <w:r w:rsidRPr="008C1947">
        <w:rPr>
          <w:rFonts w:hint="cs"/>
          <w:caps/>
          <w:sz w:val="24"/>
          <w:szCs w:val="24"/>
          <w:u w:val="single"/>
          <w:rtl/>
        </w:rPr>
        <w:t>גב</w:t>
      </w:r>
      <w:r w:rsidRPr="008C1947">
        <w:rPr>
          <w:caps/>
          <w:sz w:val="24"/>
          <w:szCs w:val="24"/>
          <w:u w:val="single"/>
          <w:rtl/>
        </w:rPr>
        <w:t>'</w:t>
      </w:r>
      <w:r w:rsidRPr="008C1947">
        <w:rPr>
          <w:rFonts w:hint="cs"/>
          <w:caps/>
          <w:sz w:val="24"/>
          <w:szCs w:val="24"/>
          <w:u w:val="single"/>
          <w:rtl/>
        </w:rPr>
        <w:t xml:space="preserve"> נועה זרמון ברנט - רשות ניקוז ונחלים ירקון</w:t>
      </w:r>
      <w:r w:rsidR="001E2274">
        <w:rPr>
          <w:rFonts w:hint="cs"/>
          <w:caps/>
          <w:sz w:val="24"/>
          <w:szCs w:val="24"/>
          <w:u w:val="single"/>
          <w:rtl/>
        </w:rPr>
        <w:t>:</w:t>
      </w:r>
    </w:p>
    <w:p w14:paraId="3E49726E" w14:textId="43B2FCFB" w:rsidR="001E2274" w:rsidRDefault="004B2385" w:rsidP="004B2385">
      <w:pPr>
        <w:rPr>
          <w:b w:val="0"/>
          <w:bCs w:val="0"/>
          <w:caps/>
          <w:sz w:val="24"/>
          <w:szCs w:val="24"/>
          <w:rtl/>
        </w:rPr>
      </w:pPr>
      <w:r>
        <w:rPr>
          <w:rFonts w:hint="cs"/>
          <w:b w:val="0"/>
          <w:bCs w:val="0"/>
          <w:caps/>
          <w:sz w:val="24"/>
          <w:szCs w:val="24"/>
          <w:rtl/>
        </w:rPr>
        <w:t>אני מבקשת להגיד שני</w:t>
      </w:r>
      <w:r w:rsidR="000F703D">
        <w:rPr>
          <w:rFonts w:hint="cs"/>
          <w:b w:val="0"/>
          <w:bCs w:val="0"/>
          <w:caps/>
          <w:sz w:val="24"/>
          <w:szCs w:val="24"/>
          <w:rtl/>
        </w:rPr>
        <w:t xml:space="preserve"> </w:t>
      </w:r>
      <w:r>
        <w:rPr>
          <w:rFonts w:hint="cs"/>
          <w:b w:val="0"/>
          <w:bCs w:val="0"/>
          <w:caps/>
          <w:sz w:val="24"/>
          <w:szCs w:val="24"/>
          <w:rtl/>
        </w:rPr>
        <w:t>משפטים ברצף</w:t>
      </w:r>
    </w:p>
    <w:p w14:paraId="724747DA" w14:textId="77777777" w:rsidR="001E2274" w:rsidRDefault="001E2274" w:rsidP="004B2385">
      <w:pPr>
        <w:rPr>
          <w:b w:val="0"/>
          <w:bCs w:val="0"/>
          <w:caps/>
          <w:sz w:val="24"/>
          <w:szCs w:val="24"/>
          <w:rtl/>
        </w:rPr>
      </w:pPr>
    </w:p>
    <w:p w14:paraId="740DC91A" w14:textId="77777777" w:rsidR="001E2274" w:rsidRDefault="00D17364" w:rsidP="004B2385">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14961214" w14:textId="4ACEA146" w:rsidR="001E2274" w:rsidRDefault="004B2385" w:rsidP="004B2385">
      <w:pPr>
        <w:rPr>
          <w:b w:val="0"/>
          <w:bCs w:val="0"/>
          <w:caps/>
          <w:sz w:val="24"/>
          <w:szCs w:val="24"/>
          <w:rtl/>
        </w:rPr>
      </w:pPr>
      <w:r>
        <w:rPr>
          <w:rFonts w:hint="cs"/>
          <w:b w:val="0"/>
          <w:bCs w:val="0"/>
          <w:caps/>
          <w:sz w:val="24"/>
          <w:szCs w:val="24"/>
          <w:rtl/>
        </w:rPr>
        <w:t>אנחנו לא מבינים על איזה חלופה את מדברת</w:t>
      </w:r>
    </w:p>
    <w:p w14:paraId="339C5DBF" w14:textId="77777777" w:rsidR="001E2274" w:rsidRDefault="001E2274" w:rsidP="004B2385">
      <w:pPr>
        <w:rPr>
          <w:b w:val="0"/>
          <w:bCs w:val="0"/>
          <w:caps/>
          <w:sz w:val="24"/>
          <w:szCs w:val="24"/>
          <w:rtl/>
        </w:rPr>
      </w:pPr>
    </w:p>
    <w:p w14:paraId="33E6866B" w14:textId="77777777" w:rsidR="001E2274" w:rsidRDefault="000A5C33" w:rsidP="004B2385">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68A21700" w14:textId="4FE8E002" w:rsidR="001E2274" w:rsidRDefault="004B2385" w:rsidP="004B2385">
      <w:pPr>
        <w:rPr>
          <w:b w:val="0"/>
          <w:bCs w:val="0"/>
          <w:caps/>
          <w:sz w:val="24"/>
          <w:szCs w:val="24"/>
          <w:rtl/>
        </w:rPr>
      </w:pPr>
      <w:r>
        <w:rPr>
          <w:rFonts w:hint="cs"/>
          <w:b w:val="0"/>
          <w:bCs w:val="0"/>
          <w:caps/>
          <w:sz w:val="24"/>
          <w:szCs w:val="24"/>
          <w:rtl/>
        </w:rPr>
        <w:t>על מה את מדברת על איזה חלופה?</w:t>
      </w:r>
    </w:p>
    <w:p w14:paraId="10C5436E" w14:textId="77777777" w:rsidR="001E2274" w:rsidRDefault="001E2274" w:rsidP="004B2385">
      <w:pPr>
        <w:rPr>
          <w:b w:val="0"/>
          <w:bCs w:val="0"/>
          <w:caps/>
          <w:sz w:val="24"/>
          <w:szCs w:val="24"/>
          <w:rtl/>
        </w:rPr>
      </w:pPr>
    </w:p>
    <w:p w14:paraId="25CF6DF1" w14:textId="77777777" w:rsidR="001E2274" w:rsidRDefault="008C1947" w:rsidP="004B2385">
      <w:pPr>
        <w:rPr>
          <w:caps/>
          <w:sz w:val="24"/>
          <w:szCs w:val="24"/>
          <w:u w:val="single"/>
          <w:rtl/>
        </w:rPr>
      </w:pPr>
      <w:r w:rsidRPr="008C1947">
        <w:rPr>
          <w:rFonts w:hint="cs"/>
          <w:caps/>
          <w:sz w:val="24"/>
          <w:szCs w:val="24"/>
          <w:u w:val="single"/>
          <w:rtl/>
        </w:rPr>
        <w:t>גב</w:t>
      </w:r>
      <w:r w:rsidRPr="008C1947">
        <w:rPr>
          <w:caps/>
          <w:sz w:val="24"/>
          <w:szCs w:val="24"/>
          <w:u w:val="single"/>
          <w:rtl/>
        </w:rPr>
        <w:t>'</w:t>
      </w:r>
      <w:r w:rsidRPr="008C1947">
        <w:rPr>
          <w:rFonts w:hint="cs"/>
          <w:caps/>
          <w:sz w:val="24"/>
          <w:szCs w:val="24"/>
          <w:u w:val="single"/>
          <w:rtl/>
        </w:rPr>
        <w:t xml:space="preserve"> נועה זרמון ברנט - רשות ניקוז ונחלים ירקון</w:t>
      </w:r>
      <w:r w:rsidR="001E2274">
        <w:rPr>
          <w:rFonts w:hint="cs"/>
          <w:caps/>
          <w:sz w:val="24"/>
          <w:szCs w:val="24"/>
          <w:u w:val="single"/>
          <w:rtl/>
        </w:rPr>
        <w:t>:</w:t>
      </w:r>
    </w:p>
    <w:p w14:paraId="257D2D8B" w14:textId="2DBF7A9C" w:rsidR="001E2274" w:rsidRDefault="004B2385" w:rsidP="004B2385">
      <w:pPr>
        <w:rPr>
          <w:b w:val="0"/>
          <w:bCs w:val="0"/>
          <w:caps/>
          <w:sz w:val="24"/>
          <w:szCs w:val="24"/>
          <w:rtl/>
        </w:rPr>
      </w:pPr>
      <w:r>
        <w:rPr>
          <w:rFonts w:hint="cs"/>
          <w:b w:val="0"/>
          <w:bCs w:val="0"/>
          <w:caps/>
          <w:sz w:val="24"/>
          <w:szCs w:val="24"/>
          <w:rtl/>
        </w:rPr>
        <w:t xml:space="preserve">רגע אני אני שניה אני לא מדברת על חלופה ספציפית, אני רוצה להגיד ש, מה שלא יהיה כשתתקבל ההחלטה הבינוי צריך להתרחק מהנחל. המרחקים כפי שראיתי ב, בתשריט ב, באתר, הם או שלא הבנתי אותם את הסימון שלהם נכון על התוכנית או ש, או שהם לא עומדים בדיוק בהנחיות. אני מבינה שיש פה סיטואציה שהיא קצת שונה ועלתה פה תבע מאושרת. אבל הנחל ב, בוודאי בסיטואציה אחת מהן הבינוי הוא ממש אפילו נושק את המרחק של חמישה מטר מהנחל זה לא עומד בשום קריטריון של </w:t>
      </w:r>
      <w:r w:rsidR="0042557B">
        <w:rPr>
          <w:rFonts w:hint="cs"/>
          <w:b w:val="0"/>
          <w:bCs w:val="0"/>
          <w:caps/>
          <w:sz w:val="24"/>
          <w:szCs w:val="24"/>
          <w:rtl/>
        </w:rPr>
        <w:t>מרחקים מ, מהנחל</w:t>
      </w:r>
    </w:p>
    <w:p w14:paraId="7AB87AAB" w14:textId="77777777" w:rsidR="001E2274" w:rsidRDefault="001E2274" w:rsidP="004B2385">
      <w:pPr>
        <w:rPr>
          <w:b w:val="0"/>
          <w:bCs w:val="0"/>
          <w:caps/>
          <w:sz w:val="24"/>
          <w:szCs w:val="24"/>
          <w:rtl/>
        </w:rPr>
      </w:pPr>
    </w:p>
    <w:p w14:paraId="650AD356" w14:textId="77777777" w:rsidR="001E2274" w:rsidRDefault="00D17364" w:rsidP="0042557B">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0C1086B6" w14:textId="21B98407" w:rsidR="001E2274" w:rsidRDefault="0042557B" w:rsidP="0042557B">
      <w:pPr>
        <w:rPr>
          <w:b w:val="0"/>
          <w:bCs w:val="0"/>
          <w:caps/>
          <w:sz w:val="24"/>
          <w:szCs w:val="24"/>
          <w:rtl/>
        </w:rPr>
      </w:pPr>
      <w:r>
        <w:rPr>
          <w:rFonts w:hint="cs"/>
          <w:b w:val="0"/>
          <w:bCs w:val="0"/>
          <w:caps/>
          <w:sz w:val="24"/>
          <w:szCs w:val="24"/>
          <w:rtl/>
        </w:rPr>
        <w:t>אני אני מבקש תקשיבי</w:t>
      </w:r>
    </w:p>
    <w:p w14:paraId="1246FCAB" w14:textId="77777777" w:rsidR="001E2274" w:rsidRDefault="001E2274" w:rsidP="0042557B">
      <w:pPr>
        <w:rPr>
          <w:b w:val="0"/>
          <w:bCs w:val="0"/>
          <w:caps/>
          <w:sz w:val="24"/>
          <w:szCs w:val="24"/>
          <w:rtl/>
        </w:rPr>
      </w:pPr>
    </w:p>
    <w:p w14:paraId="09D77C1A" w14:textId="77777777" w:rsidR="001E2274" w:rsidRDefault="008C1947" w:rsidP="0042557B">
      <w:pPr>
        <w:rPr>
          <w:caps/>
          <w:sz w:val="24"/>
          <w:szCs w:val="24"/>
          <w:u w:val="single"/>
          <w:rtl/>
        </w:rPr>
      </w:pPr>
      <w:r w:rsidRPr="008C1947">
        <w:rPr>
          <w:rFonts w:hint="cs"/>
          <w:caps/>
          <w:sz w:val="24"/>
          <w:szCs w:val="24"/>
          <w:u w:val="single"/>
          <w:rtl/>
        </w:rPr>
        <w:t>גב</w:t>
      </w:r>
      <w:r w:rsidRPr="008C1947">
        <w:rPr>
          <w:caps/>
          <w:sz w:val="24"/>
          <w:szCs w:val="24"/>
          <w:u w:val="single"/>
          <w:rtl/>
        </w:rPr>
        <w:t>'</w:t>
      </w:r>
      <w:r w:rsidRPr="008C1947">
        <w:rPr>
          <w:rFonts w:hint="cs"/>
          <w:caps/>
          <w:sz w:val="24"/>
          <w:szCs w:val="24"/>
          <w:u w:val="single"/>
          <w:rtl/>
        </w:rPr>
        <w:t xml:space="preserve"> נועה זרמון ברנט - רשות ניקוז ונחלים ירקון</w:t>
      </w:r>
      <w:r w:rsidR="001E2274">
        <w:rPr>
          <w:rFonts w:hint="cs"/>
          <w:caps/>
          <w:sz w:val="24"/>
          <w:szCs w:val="24"/>
          <w:u w:val="single"/>
          <w:rtl/>
        </w:rPr>
        <w:t>:</w:t>
      </w:r>
    </w:p>
    <w:p w14:paraId="66418A1C" w14:textId="6B5A7F6D" w:rsidR="001E2274" w:rsidRDefault="0042557B" w:rsidP="0042557B">
      <w:pPr>
        <w:rPr>
          <w:b w:val="0"/>
          <w:bCs w:val="0"/>
          <w:caps/>
          <w:sz w:val="24"/>
          <w:szCs w:val="24"/>
          <w:rtl/>
        </w:rPr>
      </w:pPr>
      <w:r>
        <w:rPr>
          <w:rFonts w:hint="cs"/>
          <w:b w:val="0"/>
          <w:bCs w:val="0"/>
          <w:caps/>
          <w:sz w:val="24"/>
          <w:szCs w:val="24"/>
          <w:rtl/>
        </w:rPr>
        <w:t>בוודאי כשהנחל הזה צריך לקחת ב, בחשבון</w:t>
      </w:r>
    </w:p>
    <w:p w14:paraId="4857DA0D" w14:textId="77777777" w:rsidR="001E2274" w:rsidRDefault="001E2274" w:rsidP="0042557B">
      <w:pPr>
        <w:rPr>
          <w:b w:val="0"/>
          <w:bCs w:val="0"/>
          <w:caps/>
          <w:sz w:val="24"/>
          <w:szCs w:val="24"/>
          <w:rtl/>
        </w:rPr>
      </w:pPr>
    </w:p>
    <w:p w14:paraId="3A41D1E4" w14:textId="77777777" w:rsidR="001E2274" w:rsidRDefault="00D17364" w:rsidP="0042557B">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21C8A750" w14:textId="2AC09C88" w:rsidR="001E2274" w:rsidRDefault="0042557B" w:rsidP="0042557B">
      <w:pPr>
        <w:rPr>
          <w:b w:val="0"/>
          <w:bCs w:val="0"/>
          <w:caps/>
          <w:sz w:val="24"/>
          <w:szCs w:val="24"/>
          <w:rtl/>
        </w:rPr>
      </w:pPr>
      <w:r>
        <w:rPr>
          <w:rFonts w:hint="cs"/>
          <w:b w:val="0"/>
          <w:bCs w:val="0"/>
          <w:caps/>
          <w:sz w:val="24"/>
          <w:szCs w:val="24"/>
          <w:rtl/>
        </w:rPr>
        <w:t xml:space="preserve">אני </w:t>
      </w:r>
    </w:p>
    <w:p w14:paraId="6D550BD2" w14:textId="77777777" w:rsidR="001E2274" w:rsidRDefault="001E2274" w:rsidP="0042557B">
      <w:pPr>
        <w:rPr>
          <w:b w:val="0"/>
          <w:bCs w:val="0"/>
          <w:caps/>
          <w:sz w:val="24"/>
          <w:szCs w:val="24"/>
          <w:rtl/>
        </w:rPr>
      </w:pPr>
    </w:p>
    <w:p w14:paraId="39E9BD80" w14:textId="77777777" w:rsidR="001E2274" w:rsidRDefault="008C1947" w:rsidP="0042557B">
      <w:pPr>
        <w:rPr>
          <w:caps/>
          <w:sz w:val="24"/>
          <w:szCs w:val="24"/>
          <w:u w:val="single"/>
          <w:rtl/>
        </w:rPr>
      </w:pPr>
      <w:r w:rsidRPr="008C1947">
        <w:rPr>
          <w:rFonts w:hint="cs"/>
          <w:caps/>
          <w:sz w:val="24"/>
          <w:szCs w:val="24"/>
          <w:u w:val="single"/>
          <w:rtl/>
        </w:rPr>
        <w:t>גב</w:t>
      </w:r>
      <w:r w:rsidRPr="008C1947">
        <w:rPr>
          <w:caps/>
          <w:sz w:val="24"/>
          <w:szCs w:val="24"/>
          <w:u w:val="single"/>
          <w:rtl/>
        </w:rPr>
        <w:t>'</w:t>
      </w:r>
      <w:r w:rsidRPr="008C1947">
        <w:rPr>
          <w:rFonts w:hint="cs"/>
          <w:caps/>
          <w:sz w:val="24"/>
          <w:szCs w:val="24"/>
          <w:u w:val="single"/>
          <w:rtl/>
        </w:rPr>
        <w:t xml:space="preserve"> נועה זרמון ברנט - רשות ניקוז ונחלים ירקון</w:t>
      </w:r>
      <w:r w:rsidR="001E2274">
        <w:rPr>
          <w:rFonts w:hint="cs"/>
          <w:caps/>
          <w:sz w:val="24"/>
          <w:szCs w:val="24"/>
          <w:u w:val="single"/>
          <w:rtl/>
        </w:rPr>
        <w:t>:</w:t>
      </w:r>
    </w:p>
    <w:p w14:paraId="31A375AC" w14:textId="0A1DF26C" w:rsidR="001E2274" w:rsidRDefault="0042557B" w:rsidP="0042557B">
      <w:pPr>
        <w:rPr>
          <w:b w:val="0"/>
          <w:bCs w:val="0"/>
          <w:caps/>
          <w:sz w:val="24"/>
          <w:szCs w:val="24"/>
          <w:rtl/>
        </w:rPr>
      </w:pPr>
      <w:r>
        <w:rPr>
          <w:rFonts w:hint="cs"/>
          <w:b w:val="0"/>
          <w:bCs w:val="0"/>
          <w:caps/>
          <w:sz w:val="24"/>
          <w:szCs w:val="24"/>
          <w:rtl/>
        </w:rPr>
        <w:t>ספיקות שיגיעו</w:t>
      </w:r>
    </w:p>
    <w:p w14:paraId="72B37517" w14:textId="77777777" w:rsidR="001E2274" w:rsidRDefault="001E2274" w:rsidP="0042557B">
      <w:pPr>
        <w:rPr>
          <w:b w:val="0"/>
          <w:bCs w:val="0"/>
          <w:caps/>
          <w:sz w:val="24"/>
          <w:szCs w:val="24"/>
          <w:rtl/>
        </w:rPr>
      </w:pPr>
    </w:p>
    <w:p w14:paraId="427CADF8" w14:textId="77777777" w:rsidR="001E2274" w:rsidRDefault="00D17364" w:rsidP="0042557B">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03E3CC0C" w14:textId="5717AE0B" w:rsidR="001E2274" w:rsidRDefault="0042557B" w:rsidP="0042557B">
      <w:pPr>
        <w:rPr>
          <w:b w:val="0"/>
          <w:bCs w:val="0"/>
          <w:caps/>
          <w:sz w:val="24"/>
          <w:szCs w:val="24"/>
          <w:rtl/>
        </w:rPr>
      </w:pPr>
      <w:r>
        <w:rPr>
          <w:rFonts w:hint="cs"/>
          <w:b w:val="0"/>
          <w:bCs w:val="0"/>
          <w:caps/>
          <w:sz w:val="24"/>
          <w:szCs w:val="24"/>
          <w:rtl/>
        </w:rPr>
        <w:t>איך קוראים לה?</w:t>
      </w:r>
    </w:p>
    <w:p w14:paraId="699FF2A8" w14:textId="77777777" w:rsidR="001E2274" w:rsidRDefault="001E2274" w:rsidP="0042557B">
      <w:pPr>
        <w:rPr>
          <w:b w:val="0"/>
          <w:bCs w:val="0"/>
          <w:caps/>
          <w:sz w:val="24"/>
          <w:szCs w:val="24"/>
          <w:rtl/>
        </w:rPr>
      </w:pPr>
    </w:p>
    <w:p w14:paraId="39C6E161" w14:textId="77777777" w:rsidR="001E2274" w:rsidRDefault="008C1947" w:rsidP="0042557B">
      <w:pPr>
        <w:rPr>
          <w:caps/>
          <w:sz w:val="24"/>
          <w:szCs w:val="24"/>
          <w:u w:val="single"/>
          <w:rtl/>
        </w:rPr>
      </w:pPr>
      <w:r w:rsidRPr="008C1947">
        <w:rPr>
          <w:rFonts w:hint="cs"/>
          <w:caps/>
          <w:sz w:val="24"/>
          <w:szCs w:val="24"/>
          <w:u w:val="single"/>
          <w:rtl/>
        </w:rPr>
        <w:lastRenderedPageBreak/>
        <w:t>גב</w:t>
      </w:r>
      <w:r w:rsidRPr="008C1947">
        <w:rPr>
          <w:caps/>
          <w:sz w:val="24"/>
          <w:szCs w:val="24"/>
          <w:u w:val="single"/>
          <w:rtl/>
        </w:rPr>
        <w:t>'</w:t>
      </w:r>
      <w:r w:rsidRPr="008C1947">
        <w:rPr>
          <w:rFonts w:hint="cs"/>
          <w:caps/>
          <w:sz w:val="24"/>
          <w:szCs w:val="24"/>
          <w:u w:val="single"/>
          <w:rtl/>
        </w:rPr>
        <w:t xml:space="preserve"> נועה זרמון ברנט - רשות ניקוז ונחלים ירקון</w:t>
      </w:r>
      <w:r w:rsidR="001E2274">
        <w:rPr>
          <w:rFonts w:hint="cs"/>
          <w:caps/>
          <w:sz w:val="24"/>
          <w:szCs w:val="24"/>
          <w:u w:val="single"/>
          <w:rtl/>
        </w:rPr>
        <w:t>:</w:t>
      </w:r>
    </w:p>
    <w:p w14:paraId="73197987" w14:textId="442AD1FE" w:rsidR="001E2274" w:rsidRDefault="0042557B" w:rsidP="0042557B">
      <w:pPr>
        <w:rPr>
          <w:b w:val="0"/>
          <w:bCs w:val="0"/>
          <w:caps/>
          <w:sz w:val="24"/>
          <w:szCs w:val="24"/>
          <w:rtl/>
        </w:rPr>
      </w:pPr>
      <w:r>
        <w:rPr>
          <w:rFonts w:hint="cs"/>
          <w:b w:val="0"/>
          <w:bCs w:val="0"/>
          <w:caps/>
          <w:sz w:val="24"/>
          <w:szCs w:val="24"/>
          <w:rtl/>
        </w:rPr>
        <w:t>ספיקות גדולות יותר שמגיעות מהשכונה</w:t>
      </w:r>
    </w:p>
    <w:p w14:paraId="382D0840" w14:textId="77777777" w:rsidR="001E2274" w:rsidRDefault="001E2274" w:rsidP="0042557B">
      <w:pPr>
        <w:rPr>
          <w:b w:val="0"/>
          <w:bCs w:val="0"/>
          <w:caps/>
          <w:sz w:val="24"/>
          <w:szCs w:val="24"/>
          <w:rtl/>
        </w:rPr>
      </w:pPr>
    </w:p>
    <w:p w14:paraId="131586AB" w14:textId="77777777" w:rsidR="001E2274" w:rsidRDefault="00D17364" w:rsidP="0042557B">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48A2F6B1" w14:textId="1DC1137E" w:rsidR="001E2274" w:rsidRDefault="0042557B" w:rsidP="0042557B">
      <w:pPr>
        <w:rPr>
          <w:b w:val="0"/>
          <w:bCs w:val="0"/>
          <w:caps/>
          <w:sz w:val="24"/>
          <w:szCs w:val="24"/>
          <w:rtl/>
        </w:rPr>
      </w:pPr>
      <w:r>
        <w:rPr>
          <w:rFonts w:hint="cs"/>
          <w:b w:val="0"/>
          <w:bCs w:val="0"/>
          <w:caps/>
          <w:sz w:val="24"/>
          <w:szCs w:val="24"/>
          <w:rtl/>
        </w:rPr>
        <w:t>איך? נועה?</w:t>
      </w:r>
    </w:p>
    <w:p w14:paraId="32A24456" w14:textId="77777777" w:rsidR="001E2274" w:rsidRDefault="001E2274" w:rsidP="0042557B">
      <w:pPr>
        <w:rPr>
          <w:b w:val="0"/>
          <w:bCs w:val="0"/>
          <w:caps/>
          <w:sz w:val="24"/>
          <w:szCs w:val="24"/>
          <w:rtl/>
        </w:rPr>
      </w:pPr>
    </w:p>
    <w:p w14:paraId="0269D9EE" w14:textId="77777777" w:rsidR="001E2274" w:rsidRDefault="008C1947" w:rsidP="0042557B">
      <w:pPr>
        <w:rPr>
          <w:caps/>
          <w:sz w:val="24"/>
          <w:szCs w:val="24"/>
          <w:u w:val="single"/>
          <w:rtl/>
        </w:rPr>
      </w:pPr>
      <w:r w:rsidRPr="008C1947">
        <w:rPr>
          <w:rFonts w:hint="cs"/>
          <w:caps/>
          <w:sz w:val="24"/>
          <w:szCs w:val="24"/>
          <w:u w:val="single"/>
          <w:rtl/>
        </w:rPr>
        <w:t>גב</w:t>
      </w:r>
      <w:r w:rsidRPr="008C1947">
        <w:rPr>
          <w:caps/>
          <w:sz w:val="24"/>
          <w:szCs w:val="24"/>
          <w:u w:val="single"/>
          <w:rtl/>
        </w:rPr>
        <w:t>'</w:t>
      </w:r>
      <w:r w:rsidRPr="008C1947">
        <w:rPr>
          <w:rFonts w:hint="cs"/>
          <w:caps/>
          <w:sz w:val="24"/>
          <w:szCs w:val="24"/>
          <w:u w:val="single"/>
          <w:rtl/>
        </w:rPr>
        <w:t xml:space="preserve"> נועה זרמון ברנט - רשות ניקוז ונחלים ירקון</w:t>
      </w:r>
      <w:r w:rsidR="001E2274">
        <w:rPr>
          <w:rFonts w:hint="cs"/>
          <w:caps/>
          <w:sz w:val="24"/>
          <w:szCs w:val="24"/>
          <w:u w:val="single"/>
          <w:rtl/>
        </w:rPr>
        <w:t>:</w:t>
      </w:r>
    </w:p>
    <w:p w14:paraId="0E2A88B4" w14:textId="3BDC02F2" w:rsidR="001E2274" w:rsidRDefault="0042557B" w:rsidP="0042557B">
      <w:pPr>
        <w:rPr>
          <w:b w:val="0"/>
          <w:bCs w:val="0"/>
          <w:caps/>
          <w:sz w:val="24"/>
          <w:szCs w:val="24"/>
          <w:rtl/>
        </w:rPr>
      </w:pPr>
      <w:r>
        <w:rPr>
          <w:rFonts w:hint="cs"/>
          <w:b w:val="0"/>
          <w:bCs w:val="0"/>
          <w:caps/>
          <w:sz w:val="24"/>
          <w:szCs w:val="24"/>
          <w:rtl/>
        </w:rPr>
        <w:t>שיהוד מפתחת במעלה</w:t>
      </w:r>
    </w:p>
    <w:p w14:paraId="16245CDA" w14:textId="77777777" w:rsidR="001E2274" w:rsidRDefault="001E2274" w:rsidP="0042557B">
      <w:pPr>
        <w:rPr>
          <w:b w:val="0"/>
          <w:bCs w:val="0"/>
          <w:caps/>
          <w:sz w:val="24"/>
          <w:szCs w:val="24"/>
          <w:rtl/>
        </w:rPr>
      </w:pPr>
    </w:p>
    <w:p w14:paraId="1B316F3E" w14:textId="77777777" w:rsidR="001E2274" w:rsidRDefault="00D17364" w:rsidP="0042557B">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5764C29D" w14:textId="31DA3509" w:rsidR="001E2274" w:rsidRDefault="0042557B" w:rsidP="0042557B">
      <w:pPr>
        <w:rPr>
          <w:b w:val="0"/>
          <w:bCs w:val="0"/>
          <w:caps/>
          <w:sz w:val="24"/>
          <w:szCs w:val="24"/>
          <w:rtl/>
        </w:rPr>
      </w:pPr>
      <w:r>
        <w:rPr>
          <w:rFonts w:hint="cs"/>
          <w:b w:val="0"/>
          <w:bCs w:val="0"/>
          <w:caps/>
          <w:sz w:val="24"/>
          <w:szCs w:val="24"/>
          <w:rtl/>
        </w:rPr>
        <w:t>נעה נעה נעה נעה אני מה שאת אומרת לי הוא מאוד מאוד חשוב, אני רק רוצה רגע להבין בסדר?</w:t>
      </w:r>
    </w:p>
    <w:p w14:paraId="0C0AE739" w14:textId="77777777" w:rsidR="001E2274" w:rsidRDefault="001E2274" w:rsidP="0042557B">
      <w:pPr>
        <w:rPr>
          <w:b w:val="0"/>
          <w:bCs w:val="0"/>
          <w:caps/>
          <w:sz w:val="24"/>
          <w:szCs w:val="24"/>
          <w:rtl/>
        </w:rPr>
      </w:pPr>
    </w:p>
    <w:p w14:paraId="62D6F843" w14:textId="77777777" w:rsidR="001E2274" w:rsidRDefault="008C1947" w:rsidP="0042557B">
      <w:pPr>
        <w:rPr>
          <w:caps/>
          <w:sz w:val="24"/>
          <w:szCs w:val="24"/>
          <w:u w:val="single"/>
          <w:rtl/>
        </w:rPr>
      </w:pPr>
      <w:r w:rsidRPr="008C1947">
        <w:rPr>
          <w:rFonts w:hint="cs"/>
          <w:caps/>
          <w:sz w:val="24"/>
          <w:szCs w:val="24"/>
          <w:u w:val="single"/>
          <w:rtl/>
        </w:rPr>
        <w:t>גב</w:t>
      </w:r>
      <w:r w:rsidRPr="008C1947">
        <w:rPr>
          <w:caps/>
          <w:sz w:val="24"/>
          <w:szCs w:val="24"/>
          <w:u w:val="single"/>
          <w:rtl/>
        </w:rPr>
        <w:t>'</w:t>
      </w:r>
      <w:r w:rsidRPr="008C1947">
        <w:rPr>
          <w:rFonts w:hint="cs"/>
          <w:caps/>
          <w:sz w:val="24"/>
          <w:szCs w:val="24"/>
          <w:u w:val="single"/>
          <w:rtl/>
        </w:rPr>
        <w:t xml:space="preserve"> נועה זרמון ברנט - רשות ניקוז ונחלים ירקון</w:t>
      </w:r>
      <w:r w:rsidR="001E2274">
        <w:rPr>
          <w:rFonts w:hint="cs"/>
          <w:caps/>
          <w:sz w:val="24"/>
          <w:szCs w:val="24"/>
          <w:u w:val="single"/>
          <w:rtl/>
        </w:rPr>
        <w:t>:</w:t>
      </w:r>
    </w:p>
    <w:p w14:paraId="711A3CBA" w14:textId="52856741" w:rsidR="001E2274" w:rsidRDefault="0042557B" w:rsidP="0042557B">
      <w:pPr>
        <w:rPr>
          <w:b w:val="0"/>
          <w:bCs w:val="0"/>
          <w:caps/>
          <w:sz w:val="24"/>
          <w:szCs w:val="24"/>
          <w:rtl/>
        </w:rPr>
      </w:pPr>
      <w:r>
        <w:rPr>
          <w:rFonts w:hint="cs"/>
          <w:b w:val="0"/>
          <w:bCs w:val="0"/>
          <w:caps/>
          <w:sz w:val="24"/>
          <w:szCs w:val="24"/>
          <w:rtl/>
        </w:rPr>
        <w:t xml:space="preserve">כן כן </w:t>
      </w:r>
    </w:p>
    <w:p w14:paraId="195528E3" w14:textId="77777777" w:rsidR="001E2274" w:rsidRDefault="001E2274" w:rsidP="0042557B">
      <w:pPr>
        <w:rPr>
          <w:b w:val="0"/>
          <w:bCs w:val="0"/>
          <w:caps/>
          <w:sz w:val="24"/>
          <w:szCs w:val="24"/>
          <w:rtl/>
        </w:rPr>
      </w:pPr>
    </w:p>
    <w:p w14:paraId="3098DCD3" w14:textId="77777777" w:rsidR="001E2274" w:rsidRDefault="00D17364" w:rsidP="0042557B">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64C95251" w14:textId="6BFEFF66" w:rsidR="001E2274" w:rsidRDefault="0042557B" w:rsidP="0042557B">
      <w:pPr>
        <w:rPr>
          <w:b w:val="0"/>
          <w:bCs w:val="0"/>
          <w:caps/>
          <w:sz w:val="24"/>
          <w:szCs w:val="24"/>
          <w:rtl/>
        </w:rPr>
      </w:pPr>
      <w:r>
        <w:rPr>
          <w:rFonts w:hint="cs"/>
          <w:b w:val="0"/>
          <w:bCs w:val="0"/>
          <w:caps/>
          <w:sz w:val="24"/>
          <w:szCs w:val="24"/>
          <w:rtl/>
        </w:rPr>
        <w:t>אני מבין שכש, בינוי מתקרב לנחל, יש כללים מדויקים על מרחקים שצריכים לשמור אותם אני צודק?</w:t>
      </w:r>
      <w:r w:rsidR="000F703D">
        <w:rPr>
          <w:rFonts w:hint="cs"/>
          <w:b w:val="0"/>
          <w:bCs w:val="0"/>
          <w:caps/>
          <w:sz w:val="24"/>
          <w:szCs w:val="24"/>
          <w:rtl/>
        </w:rPr>
        <w:t xml:space="preserve"> </w:t>
      </w:r>
      <w:r>
        <w:rPr>
          <w:rFonts w:hint="cs"/>
          <w:b w:val="0"/>
          <w:bCs w:val="0"/>
          <w:caps/>
          <w:sz w:val="24"/>
          <w:szCs w:val="24"/>
          <w:rtl/>
        </w:rPr>
        <w:t xml:space="preserve">זה לא זה לא </w:t>
      </w:r>
    </w:p>
    <w:p w14:paraId="730E4243" w14:textId="77777777" w:rsidR="001E2274" w:rsidRDefault="001E2274" w:rsidP="0042557B">
      <w:pPr>
        <w:rPr>
          <w:b w:val="0"/>
          <w:bCs w:val="0"/>
          <w:caps/>
          <w:sz w:val="24"/>
          <w:szCs w:val="24"/>
          <w:rtl/>
        </w:rPr>
      </w:pPr>
    </w:p>
    <w:p w14:paraId="36EA7117" w14:textId="77777777" w:rsidR="001E2274" w:rsidRDefault="008C1947" w:rsidP="0042557B">
      <w:pPr>
        <w:rPr>
          <w:caps/>
          <w:sz w:val="24"/>
          <w:szCs w:val="24"/>
          <w:u w:val="single"/>
          <w:rtl/>
        </w:rPr>
      </w:pPr>
      <w:r w:rsidRPr="008C1947">
        <w:rPr>
          <w:rFonts w:hint="cs"/>
          <w:caps/>
          <w:sz w:val="24"/>
          <w:szCs w:val="24"/>
          <w:u w:val="single"/>
          <w:rtl/>
        </w:rPr>
        <w:t>גב</w:t>
      </w:r>
      <w:r w:rsidRPr="008C1947">
        <w:rPr>
          <w:caps/>
          <w:sz w:val="24"/>
          <w:szCs w:val="24"/>
          <w:u w:val="single"/>
          <w:rtl/>
        </w:rPr>
        <w:t>'</w:t>
      </w:r>
      <w:r w:rsidRPr="008C1947">
        <w:rPr>
          <w:rFonts w:hint="cs"/>
          <w:caps/>
          <w:sz w:val="24"/>
          <w:szCs w:val="24"/>
          <w:u w:val="single"/>
          <w:rtl/>
        </w:rPr>
        <w:t xml:space="preserve"> נועה זרמון ברנט - רשות ניקוז ונחלים ירקון</w:t>
      </w:r>
      <w:r w:rsidR="001E2274">
        <w:rPr>
          <w:rFonts w:hint="cs"/>
          <w:caps/>
          <w:sz w:val="24"/>
          <w:szCs w:val="24"/>
          <w:u w:val="single"/>
          <w:rtl/>
        </w:rPr>
        <w:t>:</w:t>
      </w:r>
    </w:p>
    <w:p w14:paraId="5B2B249D" w14:textId="735C4C5D" w:rsidR="001E2274" w:rsidRDefault="0042557B" w:rsidP="0042557B">
      <w:pPr>
        <w:rPr>
          <w:b w:val="0"/>
          <w:bCs w:val="0"/>
          <w:caps/>
          <w:sz w:val="24"/>
          <w:szCs w:val="24"/>
          <w:rtl/>
        </w:rPr>
      </w:pPr>
      <w:r>
        <w:rPr>
          <w:rFonts w:hint="cs"/>
          <w:b w:val="0"/>
          <w:bCs w:val="0"/>
          <w:caps/>
          <w:sz w:val="24"/>
          <w:szCs w:val="24"/>
          <w:rtl/>
        </w:rPr>
        <w:t xml:space="preserve">כן </w:t>
      </w:r>
    </w:p>
    <w:p w14:paraId="0510EE38" w14:textId="77777777" w:rsidR="001E2274" w:rsidRDefault="001E2274" w:rsidP="0042557B">
      <w:pPr>
        <w:rPr>
          <w:b w:val="0"/>
          <w:bCs w:val="0"/>
          <w:caps/>
          <w:sz w:val="24"/>
          <w:szCs w:val="24"/>
          <w:rtl/>
        </w:rPr>
      </w:pPr>
    </w:p>
    <w:p w14:paraId="5B5AC0C5" w14:textId="77777777" w:rsidR="001E2274" w:rsidRDefault="00D17364" w:rsidP="0042557B">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77D35473" w14:textId="5B014902" w:rsidR="001E2274" w:rsidRDefault="0042557B" w:rsidP="0042557B">
      <w:pPr>
        <w:rPr>
          <w:b w:val="0"/>
          <w:bCs w:val="0"/>
          <w:caps/>
          <w:sz w:val="24"/>
          <w:szCs w:val="24"/>
          <w:rtl/>
        </w:rPr>
      </w:pPr>
      <w:r>
        <w:rPr>
          <w:rFonts w:hint="cs"/>
          <w:b w:val="0"/>
          <w:bCs w:val="0"/>
          <w:caps/>
          <w:sz w:val="24"/>
          <w:szCs w:val="24"/>
          <w:rtl/>
        </w:rPr>
        <w:t>זה לא לפי החשק</w:t>
      </w:r>
    </w:p>
    <w:p w14:paraId="758F80C7" w14:textId="77777777" w:rsidR="001E2274" w:rsidRDefault="001E2274" w:rsidP="0042557B">
      <w:pPr>
        <w:rPr>
          <w:b w:val="0"/>
          <w:bCs w:val="0"/>
          <w:caps/>
          <w:sz w:val="24"/>
          <w:szCs w:val="24"/>
          <w:rtl/>
        </w:rPr>
      </w:pPr>
    </w:p>
    <w:p w14:paraId="3EB55DC8" w14:textId="77777777" w:rsidR="001E2274" w:rsidRDefault="008C1947" w:rsidP="0042557B">
      <w:pPr>
        <w:rPr>
          <w:caps/>
          <w:sz w:val="24"/>
          <w:szCs w:val="24"/>
          <w:u w:val="single"/>
          <w:rtl/>
        </w:rPr>
      </w:pPr>
      <w:r w:rsidRPr="008C1947">
        <w:rPr>
          <w:rFonts w:hint="cs"/>
          <w:caps/>
          <w:sz w:val="24"/>
          <w:szCs w:val="24"/>
          <w:u w:val="single"/>
          <w:rtl/>
        </w:rPr>
        <w:t>גב</w:t>
      </w:r>
      <w:r w:rsidRPr="008C1947">
        <w:rPr>
          <w:caps/>
          <w:sz w:val="24"/>
          <w:szCs w:val="24"/>
          <w:u w:val="single"/>
          <w:rtl/>
        </w:rPr>
        <w:t>'</w:t>
      </w:r>
      <w:r w:rsidRPr="008C1947">
        <w:rPr>
          <w:rFonts w:hint="cs"/>
          <w:caps/>
          <w:sz w:val="24"/>
          <w:szCs w:val="24"/>
          <w:u w:val="single"/>
          <w:rtl/>
        </w:rPr>
        <w:t xml:space="preserve"> נועה זרמון ברנט - רשות ניקוז ונחלים ירקון</w:t>
      </w:r>
      <w:r w:rsidR="001E2274">
        <w:rPr>
          <w:rFonts w:hint="cs"/>
          <w:caps/>
          <w:sz w:val="24"/>
          <w:szCs w:val="24"/>
          <w:u w:val="single"/>
          <w:rtl/>
        </w:rPr>
        <w:t>:</w:t>
      </w:r>
    </w:p>
    <w:p w14:paraId="57B264D8" w14:textId="43A226C0" w:rsidR="001E2274" w:rsidRDefault="0042557B" w:rsidP="0042557B">
      <w:pPr>
        <w:rPr>
          <w:b w:val="0"/>
          <w:bCs w:val="0"/>
          <w:caps/>
          <w:sz w:val="24"/>
          <w:szCs w:val="24"/>
          <w:rtl/>
        </w:rPr>
      </w:pPr>
      <w:r>
        <w:rPr>
          <w:rFonts w:hint="cs"/>
          <w:b w:val="0"/>
          <w:bCs w:val="0"/>
          <w:caps/>
          <w:sz w:val="24"/>
          <w:szCs w:val="24"/>
          <w:rtl/>
        </w:rPr>
        <w:t xml:space="preserve">כן אבל אבל זה פה ... </w:t>
      </w:r>
    </w:p>
    <w:p w14:paraId="1D4C5977" w14:textId="77777777" w:rsidR="001E2274" w:rsidRDefault="001E2274" w:rsidP="0042557B">
      <w:pPr>
        <w:rPr>
          <w:b w:val="0"/>
          <w:bCs w:val="0"/>
          <w:caps/>
          <w:sz w:val="24"/>
          <w:szCs w:val="24"/>
          <w:rtl/>
        </w:rPr>
      </w:pPr>
    </w:p>
    <w:p w14:paraId="56CFCC80" w14:textId="77777777" w:rsidR="001E2274" w:rsidRDefault="00D17364" w:rsidP="0042557B">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3E55B8D5" w14:textId="4EDB86D1" w:rsidR="001E2274" w:rsidRDefault="0042557B" w:rsidP="0042557B">
      <w:pPr>
        <w:rPr>
          <w:b w:val="0"/>
          <w:bCs w:val="0"/>
          <w:caps/>
          <w:sz w:val="24"/>
          <w:szCs w:val="24"/>
          <w:rtl/>
        </w:rPr>
      </w:pPr>
      <w:r>
        <w:rPr>
          <w:rFonts w:hint="cs"/>
          <w:b w:val="0"/>
          <w:bCs w:val="0"/>
          <w:caps/>
          <w:sz w:val="24"/>
          <w:szCs w:val="24"/>
          <w:rtl/>
        </w:rPr>
        <w:t xml:space="preserve">רגע רגע רגע לא לא סיימתי </w:t>
      </w:r>
    </w:p>
    <w:p w14:paraId="1510F7C9" w14:textId="77777777" w:rsidR="001E2274" w:rsidRDefault="001E2274" w:rsidP="0042557B">
      <w:pPr>
        <w:rPr>
          <w:b w:val="0"/>
          <w:bCs w:val="0"/>
          <w:caps/>
          <w:sz w:val="24"/>
          <w:szCs w:val="24"/>
          <w:rtl/>
        </w:rPr>
      </w:pPr>
    </w:p>
    <w:p w14:paraId="0159051F" w14:textId="77777777" w:rsidR="001E2274" w:rsidRDefault="008C1947" w:rsidP="0042557B">
      <w:pPr>
        <w:rPr>
          <w:caps/>
          <w:sz w:val="24"/>
          <w:szCs w:val="24"/>
          <w:u w:val="single"/>
          <w:rtl/>
        </w:rPr>
      </w:pPr>
      <w:r w:rsidRPr="008C1947">
        <w:rPr>
          <w:rFonts w:hint="cs"/>
          <w:caps/>
          <w:sz w:val="24"/>
          <w:szCs w:val="24"/>
          <w:u w:val="single"/>
          <w:rtl/>
        </w:rPr>
        <w:t>גב</w:t>
      </w:r>
      <w:r w:rsidRPr="008C1947">
        <w:rPr>
          <w:caps/>
          <w:sz w:val="24"/>
          <w:szCs w:val="24"/>
          <w:u w:val="single"/>
          <w:rtl/>
        </w:rPr>
        <w:t>'</w:t>
      </w:r>
      <w:r w:rsidRPr="008C1947">
        <w:rPr>
          <w:rFonts w:hint="cs"/>
          <w:caps/>
          <w:sz w:val="24"/>
          <w:szCs w:val="24"/>
          <w:u w:val="single"/>
          <w:rtl/>
        </w:rPr>
        <w:t xml:space="preserve"> נועה זרמון ברנט - רשות ניקוז ונחלים ירקון</w:t>
      </w:r>
      <w:r w:rsidR="001E2274">
        <w:rPr>
          <w:rFonts w:hint="cs"/>
          <w:caps/>
          <w:sz w:val="24"/>
          <w:szCs w:val="24"/>
          <w:u w:val="single"/>
          <w:rtl/>
        </w:rPr>
        <w:t>:</w:t>
      </w:r>
    </w:p>
    <w:p w14:paraId="7A160986" w14:textId="7CE53CC3" w:rsidR="001E2274" w:rsidRDefault="0042557B" w:rsidP="0042557B">
      <w:pPr>
        <w:rPr>
          <w:b w:val="0"/>
          <w:bCs w:val="0"/>
          <w:caps/>
          <w:sz w:val="24"/>
          <w:szCs w:val="24"/>
          <w:rtl/>
        </w:rPr>
      </w:pPr>
      <w:r>
        <w:rPr>
          <w:rFonts w:hint="cs"/>
          <w:b w:val="0"/>
          <w:bCs w:val="0"/>
          <w:caps/>
          <w:sz w:val="24"/>
          <w:szCs w:val="24"/>
          <w:rtl/>
        </w:rPr>
        <w:t>לא עומד במרחקים שהתמא קבעה זה לא עומד</w:t>
      </w:r>
    </w:p>
    <w:p w14:paraId="46FE8D6C" w14:textId="77777777" w:rsidR="001E2274" w:rsidRDefault="001E2274" w:rsidP="0042557B">
      <w:pPr>
        <w:rPr>
          <w:b w:val="0"/>
          <w:bCs w:val="0"/>
          <w:caps/>
          <w:sz w:val="24"/>
          <w:szCs w:val="24"/>
          <w:rtl/>
        </w:rPr>
      </w:pPr>
    </w:p>
    <w:p w14:paraId="05EE0B68" w14:textId="77777777" w:rsidR="001E2274" w:rsidRDefault="00D17364" w:rsidP="0042557B">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2F6E1B59" w14:textId="4F26288A" w:rsidR="001E2274" w:rsidRDefault="0042557B" w:rsidP="0042557B">
      <w:pPr>
        <w:rPr>
          <w:b w:val="0"/>
          <w:bCs w:val="0"/>
          <w:caps/>
          <w:sz w:val="24"/>
          <w:szCs w:val="24"/>
          <w:rtl/>
        </w:rPr>
      </w:pPr>
      <w:r>
        <w:rPr>
          <w:rFonts w:hint="cs"/>
          <w:b w:val="0"/>
          <w:bCs w:val="0"/>
          <w:caps/>
          <w:sz w:val="24"/>
          <w:szCs w:val="24"/>
          <w:rtl/>
        </w:rPr>
        <w:t>לא סיימתי את ה,</w:t>
      </w:r>
      <w:r w:rsidR="000F703D">
        <w:rPr>
          <w:rFonts w:hint="cs"/>
          <w:b w:val="0"/>
          <w:bCs w:val="0"/>
          <w:caps/>
          <w:sz w:val="24"/>
          <w:szCs w:val="24"/>
          <w:rtl/>
        </w:rPr>
        <w:t xml:space="preserve"> </w:t>
      </w:r>
      <w:r>
        <w:rPr>
          <w:rFonts w:hint="cs"/>
          <w:b w:val="0"/>
          <w:bCs w:val="0"/>
          <w:caps/>
          <w:sz w:val="24"/>
          <w:szCs w:val="24"/>
          <w:rtl/>
        </w:rPr>
        <w:t xml:space="preserve">לא סיימתי את לא סיימתי את השאלה </w:t>
      </w:r>
    </w:p>
    <w:p w14:paraId="2E8432F0" w14:textId="77777777" w:rsidR="001E2274" w:rsidRDefault="001E2274" w:rsidP="0042557B">
      <w:pPr>
        <w:rPr>
          <w:b w:val="0"/>
          <w:bCs w:val="0"/>
          <w:caps/>
          <w:sz w:val="24"/>
          <w:szCs w:val="24"/>
          <w:rtl/>
        </w:rPr>
      </w:pPr>
    </w:p>
    <w:p w14:paraId="42417D43" w14:textId="77777777" w:rsidR="001E2274" w:rsidRDefault="008C1947" w:rsidP="0042557B">
      <w:pPr>
        <w:rPr>
          <w:caps/>
          <w:sz w:val="24"/>
          <w:szCs w:val="24"/>
          <w:u w:val="single"/>
          <w:rtl/>
        </w:rPr>
      </w:pPr>
      <w:r w:rsidRPr="008C1947">
        <w:rPr>
          <w:rFonts w:hint="cs"/>
          <w:caps/>
          <w:sz w:val="24"/>
          <w:szCs w:val="24"/>
          <w:u w:val="single"/>
          <w:rtl/>
        </w:rPr>
        <w:t>גב</w:t>
      </w:r>
      <w:r w:rsidRPr="008C1947">
        <w:rPr>
          <w:caps/>
          <w:sz w:val="24"/>
          <w:szCs w:val="24"/>
          <w:u w:val="single"/>
          <w:rtl/>
        </w:rPr>
        <w:t>'</w:t>
      </w:r>
      <w:r w:rsidRPr="008C1947">
        <w:rPr>
          <w:rFonts w:hint="cs"/>
          <w:caps/>
          <w:sz w:val="24"/>
          <w:szCs w:val="24"/>
          <w:u w:val="single"/>
          <w:rtl/>
        </w:rPr>
        <w:t xml:space="preserve"> נועה זרמון ברנט - רשות ניקוז ונחלים ירקון</w:t>
      </w:r>
      <w:r w:rsidR="001E2274">
        <w:rPr>
          <w:rFonts w:hint="cs"/>
          <w:caps/>
          <w:sz w:val="24"/>
          <w:szCs w:val="24"/>
          <w:u w:val="single"/>
          <w:rtl/>
        </w:rPr>
        <w:t>:</w:t>
      </w:r>
    </w:p>
    <w:p w14:paraId="3A4CF6B8" w14:textId="1838487C" w:rsidR="001E2274" w:rsidRDefault="0042557B" w:rsidP="0042557B">
      <w:pPr>
        <w:rPr>
          <w:b w:val="0"/>
          <w:bCs w:val="0"/>
          <w:caps/>
          <w:sz w:val="24"/>
          <w:szCs w:val="24"/>
          <w:rtl/>
        </w:rPr>
      </w:pPr>
      <w:r>
        <w:rPr>
          <w:rFonts w:hint="cs"/>
          <w:b w:val="0"/>
          <w:bCs w:val="0"/>
          <w:caps/>
          <w:sz w:val="24"/>
          <w:szCs w:val="24"/>
          <w:rtl/>
        </w:rPr>
        <w:t xml:space="preserve">כן </w:t>
      </w:r>
    </w:p>
    <w:p w14:paraId="20A2FEB3" w14:textId="77777777" w:rsidR="001E2274" w:rsidRDefault="001E2274" w:rsidP="0042557B">
      <w:pPr>
        <w:rPr>
          <w:b w:val="0"/>
          <w:bCs w:val="0"/>
          <w:caps/>
          <w:sz w:val="24"/>
          <w:szCs w:val="24"/>
          <w:rtl/>
        </w:rPr>
      </w:pPr>
    </w:p>
    <w:p w14:paraId="7805257F" w14:textId="77777777" w:rsidR="001E2274" w:rsidRDefault="00D17364" w:rsidP="0042557B">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0A1581D6" w14:textId="656F405D" w:rsidR="001E2274" w:rsidRDefault="0042557B" w:rsidP="0042557B">
      <w:pPr>
        <w:rPr>
          <w:b w:val="0"/>
          <w:bCs w:val="0"/>
          <w:caps/>
          <w:sz w:val="24"/>
          <w:szCs w:val="24"/>
          <w:rtl/>
        </w:rPr>
      </w:pPr>
      <w:r>
        <w:rPr>
          <w:rFonts w:hint="cs"/>
          <w:b w:val="0"/>
          <w:bCs w:val="0"/>
          <w:caps/>
          <w:sz w:val="24"/>
          <w:szCs w:val="24"/>
          <w:rtl/>
        </w:rPr>
        <w:t>אני מבין שיש מרחקים מדויקים שצריך לשמור אותם זה לא אומר שלפי החשק של מוסד התכנון</w:t>
      </w:r>
    </w:p>
    <w:p w14:paraId="2811E6E1" w14:textId="77777777" w:rsidR="001E2274" w:rsidRDefault="001E2274" w:rsidP="0042557B">
      <w:pPr>
        <w:rPr>
          <w:b w:val="0"/>
          <w:bCs w:val="0"/>
          <w:caps/>
          <w:sz w:val="24"/>
          <w:szCs w:val="24"/>
          <w:rtl/>
        </w:rPr>
      </w:pPr>
    </w:p>
    <w:p w14:paraId="56961AF9" w14:textId="77777777" w:rsidR="001E2274" w:rsidRDefault="008C1947" w:rsidP="0042557B">
      <w:pPr>
        <w:rPr>
          <w:caps/>
          <w:sz w:val="24"/>
          <w:szCs w:val="24"/>
          <w:u w:val="single"/>
          <w:rtl/>
        </w:rPr>
      </w:pPr>
      <w:r w:rsidRPr="008C1947">
        <w:rPr>
          <w:rFonts w:hint="cs"/>
          <w:caps/>
          <w:sz w:val="24"/>
          <w:szCs w:val="24"/>
          <w:u w:val="single"/>
          <w:rtl/>
        </w:rPr>
        <w:t>גב</w:t>
      </w:r>
      <w:r w:rsidRPr="008C1947">
        <w:rPr>
          <w:caps/>
          <w:sz w:val="24"/>
          <w:szCs w:val="24"/>
          <w:u w:val="single"/>
          <w:rtl/>
        </w:rPr>
        <w:t>'</w:t>
      </w:r>
      <w:r w:rsidRPr="008C1947">
        <w:rPr>
          <w:rFonts w:hint="cs"/>
          <w:caps/>
          <w:sz w:val="24"/>
          <w:szCs w:val="24"/>
          <w:u w:val="single"/>
          <w:rtl/>
        </w:rPr>
        <w:t xml:space="preserve"> נועה זרמון ברנט - רשות ניקוז ונחלים ירקון</w:t>
      </w:r>
      <w:r w:rsidR="001E2274">
        <w:rPr>
          <w:rFonts w:hint="cs"/>
          <w:caps/>
          <w:sz w:val="24"/>
          <w:szCs w:val="24"/>
          <w:u w:val="single"/>
          <w:rtl/>
        </w:rPr>
        <w:t>:</w:t>
      </w:r>
    </w:p>
    <w:p w14:paraId="44CA0537" w14:textId="787C60AF" w:rsidR="001E2274" w:rsidRDefault="0042557B" w:rsidP="0042557B">
      <w:pPr>
        <w:rPr>
          <w:b w:val="0"/>
          <w:bCs w:val="0"/>
          <w:caps/>
          <w:sz w:val="24"/>
          <w:szCs w:val="24"/>
          <w:rtl/>
        </w:rPr>
      </w:pPr>
      <w:r>
        <w:rPr>
          <w:rFonts w:hint="cs"/>
          <w:b w:val="0"/>
          <w:bCs w:val="0"/>
          <w:caps/>
          <w:sz w:val="24"/>
          <w:szCs w:val="24"/>
          <w:rtl/>
        </w:rPr>
        <w:t xml:space="preserve">נכון </w:t>
      </w:r>
    </w:p>
    <w:p w14:paraId="51D31503" w14:textId="77777777" w:rsidR="001E2274" w:rsidRDefault="001E2274" w:rsidP="0042557B">
      <w:pPr>
        <w:rPr>
          <w:b w:val="0"/>
          <w:bCs w:val="0"/>
          <w:caps/>
          <w:sz w:val="24"/>
          <w:szCs w:val="24"/>
          <w:rtl/>
        </w:rPr>
      </w:pPr>
    </w:p>
    <w:p w14:paraId="2599333E" w14:textId="77777777" w:rsidR="001E2274" w:rsidRDefault="00D17364" w:rsidP="0042557B">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4C6692DF" w14:textId="5795B6F8" w:rsidR="001E2274" w:rsidRDefault="0042557B" w:rsidP="0042557B">
      <w:pPr>
        <w:rPr>
          <w:b w:val="0"/>
          <w:bCs w:val="0"/>
          <w:caps/>
          <w:sz w:val="24"/>
          <w:szCs w:val="24"/>
          <w:rtl/>
        </w:rPr>
      </w:pPr>
      <w:r>
        <w:rPr>
          <w:rFonts w:hint="cs"/>
          <w:b w:val="0"/>
          <w:bCs w:val="0"/>
          <w:caps/>
          <w:sz w:val="24"/>
          <w:szCs w:val="24"/>
          <w:rtl/>
        </w:rPr>
        <w:t>את יכולה רק להגיד לי מה המרחקים המדויקים ש ...</w:t>
      </w:r>
    </w:p>
    <w:p w14:paraId="29D9F4AD" w14:textId="77777777" w:rsidR="001E2274" w:rsidRDefault="001E2274" w:rsidP="0042557B">
      <w:pPr>
        <w:rPr>
          <w:b w:val="0"/>
          <w:bCs w:val="0"/>
          <w:caps/>
          <w:sz w:val="24"/>
          <w:szCs w:val="24"/>
          <w:rtl/>
        </w:rPr>
      </w:pPr>
    </w:p>
    <w:p w14:paraId="66F83144" w14:textId="77777777" w:rsidR="001E2274" w:rsidRDefault="008C1947" w:rsidP="0042557B">
      <w:pPr>
        <w:rPr>
          <w:caps/>
          <w:sz w:val="24"/>
          <w:szCs w:val="24"/>
          <w:u w:val="single"/>
          <w:rtl/>
        </w:rPr>
      </w:pPr>
      <w:r w:rsidRPr="008C1947">
        <w:rPr>
          <w:rFonts w:hint="cs"/>
          <w:caps/>
          <w:sz w:val="24"/>
          <w:szCs w:val="24"/>
          <w:u w:val="single"/>
          <w:rtl/>
        </w:rPr>
        <w:t>גב</w:t>
      </w:r>
      <w:r w:rsidRPr="008C1947">
        <w:rPr>
          <w:caps/>
          <w:sz w:val="24"/>
          <w:szCs w:val="24"/>
          <w:u w:val="single"/>
          <w:rtl/>
        </w:rPr>
        <w:t>'</w:t>
      </w:r>
      <w:r w:rsidRPr="008C1947">
        <w:rPr>
          <w:rFonts w:hint="cs"/>
          <w:caps/>
          <w:sz w:val="24"/>
          <w:szCs w:val="24"/>
          <w:u w:val="single"/>
          <w:rtl/>
        </w:rPr>
        <w:t xml:space="preserve"> נועה זרמון ברנט - רשות ניקוז ונחלים ירקון</w:t>
      </w:r>
      <w:r w:rsidR="001E2274">
        <w:rPr>
          <w:rFonts w:hint="cs"/>
          <w:caps/>
          <w:sz w:val="24"/>
          <w:szCs w:val="24"/>
          <w:u w:val="single"/>
          <w:rtl/>
        </w:rPr>
        <w:t>:</w:t>
      </w:r>
    </w:p>
    <w:p w14:paraId="231AFF01" w14:textId="014FA1A0" w:rsidR="001E2274" w:rsidRDefault="0042557B" w:rsidP="0042557B">
      <w:pPr>
        <w:rPr>
          <w:b w:val="0"/>
          <w:bCs w:val="0"/>
          <w:caps/>
          <w:sz w:val="24"/>
          <w:szCs w:val="24"/>
          <w:rtl/>
        </w:rPr>
      </w:pPr>
      <w:r>
        <w:rPr>
          <w:rFonts w:hint="cs"/>
          <w:b w:val="0"/>
          <w:bCs w:val="0"/>
          <w:caps/>
          <w:sz w:val="24"/>
          <w:szCs w:val="24"/>
          <w:rtl/>
        </w:rPr>
        <w:t xml:space="preserve">כן אנחנו מדברים פה על נחל משני. לפי תמא אחת המאושרת כרגע ותכף אני אתייחס גם לתיקון שנמצא באוויר, המרחקים שצריכים לשמור מנחל משני מנקודת המדידה הם חמישים מטר מכל גדה, עכשיו בתיקון (לא ברור) </w:t>
      </w:r>
      <w:r w:rsidR="00F26546">
        <w:rPr>
          <w:rFonts w:hint="cs"/>
          <w:b w:val="0"/>
          <w:bCs w:val="0"/>
          <w:caps/>
          <w:sz w:val="24"/>
          <w:szCs w:val="24"/>
          <w:rtl/>
        </w:rPr>
        <w:t>מחודשת ל, למרחקים האלו ש, שקובעים</w:t>
      </w:r>
      <w:r w:rsidR="000F703D">
        <w:rPr>
          <w:rFonts w:hint="cs"/>
          <w:b w:val="0"/>
          <w:bCs w:val="0"/>
          <w:caps/>
          <w:sz w:val="24"/>
          <w:szCs w:val="24"/>
          <w:rtl/>
        </w:rPr>
        <w:t xml:space="preserve"> </w:t>
      </w:r>
      <w:r w:rsidR="00F26546">
        <w:rPr>
          <w:rFonts w:hint="cs"/>
          <w:b w:val="0"/>
          <w:bCs w:val="0"/>
          <w:caps/>
          <w:sz w:val="24"/>
          <w:szCs w:val="24"/>
          <w:rtl/>
        </w:rPr>
        <w:t xml:space="preserve">... האפיק ובהתאם רוחב של רצועה לניהול נגר ואחר כך עוד תחום מסוים שהוא רצועת ההשפעה של הנחל. בסיטואציה הספציפית כאן כבר במצב של התבע המאושרת לא היה לא היו המרחקים הנדרשים מהנחל בסדר? זה אז אז אני מבינה פשוט שאני צריכה להתייחס פה לאיזה שהוא מצב ביניים. אבל כאשר אנחנו בוחנים פה בינוי אנחנו לכל הפחות מבקשים להתרחק מהנחל כדי שזה יאפשר לנו לעשות גם פעולות שיאפשרו את הספיקות מעבר הספיקות שצפויות לגדול בנחל הזה, מעבר לזה אנחנו צריכים </w:t>
      </w:r>
      <w:r w:rsidR="00A16319">
        <w:rPr>
          <w:rFonts w:hint="cs"/>
          <w:b w:val="0"/>
          <w:bCs w:val="0"/>
          <w:caps/>
          <w:sz w:val="24"/>
          <w:szCs w:val="24"/>
          <w:rtl/>
        </w:rPr>
        <w:t>שיישמר פה מרחק לתחזוקה שוטפת של הנחל ו, של לדבר על זה שאנחנו מתנגדים לזה ש, כניסה למתחם הזה תהיה דרך ה, נחל</w:t>
      </w:r>
    </w:p>
    <w:p w14:paraId="298C497F" w14:textId="77777777" w:rsidR="001E2274" w:rsidRDefault="001E2274" w:rsidP="0042557B">
      <w:pPr>
        <w:rPr>
          <w:b w:val="0"/>
          <w:bCs w:val="0"/>
          <w:caps/>
          <w:sz w:val="24"/>
          <w:szCs w:val="24"/>
          <w:rtl/>
        </w:rPr>
      </w:pPr>
    </w:p>
    <w:p w14:paraId="07828D86" w14:textId="77777777" w:rsidR="001E2274" w:rsidRDefault="00D17364" w:rsidP="0042557B">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65E1C553" w14:textId="5A86FC1B" w:rsidR="001E2274" w:rsidRDefault="00A16319" w:rsidP="0042557B">
      <w:pPr>
        <w:rPr>
          <w:b w:val="0"/>
          <w:bCs w:val="0"/>
          <w:caps/>
          <w:sz w:val="24"/>
          <w:szCs w:val="24"/>
          <w:rtl/>
        </w:rPr>
      </w:pPr>
      <w:r>
        <w:rPr>
          <w:rFonts w:hint="cs"/>
          <w:b w:val="0"/>
          <w:bCs w:val="0"/>
          <w:caps/>
          <w:sz w:val="24"/>
          <w:szCs w:val="24"/>
          <w:rtl/>
        </w:rPr>
        <w:t>תהיה בגשר</w:t>
      </w:r>
    </w:p>
    <w:p w14:paraId="05EC4CE8" w14:textId="77777777" w:rsidR="001E2274" w:rsidRDefault="001E2274" w:rsidP="0042557B">
      <w:pPr>
        <w:rPr>
          <w:b w:val="0"/>
          <w:bCs w:val="0"/>
          <w:caps/>
          <w:sz w:val="24"/>
          <w:szCs w:val="24"/>
          <w:rtl/>
        </w:rPr>
      </w:pPr>
    </w:p>
    <w:p w14:paraId="50533589" w14:textId="77777777" w:rsidR="001E2274" w:rsidRDefault="008C1947" w:rsidP="0042557B">
      <w:pPr>
        <w:rPr>
          <w:caps/>
          <w:sz w:val="24"/>
          <w:szCs w:val="24"/>
          <w:u w:val="single"/>
          <w:rtl/>
        </w:rPr>
      </w:pPr>
      <w:r w:rsidRPr="008C1947">
        <w:rPr>
          <w:rFonts w:hint="cs"/>
          <w:caps/>
          <w:sz w:val="24"/>
          <w:szCs w:val="24"/>
          <w:u w:val="single"/>
          <w:rtl/>
        </w:rPr>
        <w:t>גב</w:t>
      </w:r>
      <w:r w:rsidRPr="008C1947">
        <w:rPr>
          <w:caps/>
          <w:sz w:val="24"/>
          <w:szCs w:val="24"/>
          <w:u w:val="single"/>
          <w:rtl/>
        </w:rPr>
        <w:t>'</w:t>
      </w:r>
      <w:r w:rsidRPr="008C1947">
        <w:rPr>
          <w:rFonts w:hint="cs"/>
          <w:caps/>
          <w:sz w:val="24"/>
          <w:szCs w:val="24"/>
          <w:u w:val="single"/>
          <w:rtl/>
        </w:rPr>
        <w:t xml:space="preserve"> נועה זרמון ברנט - רשות ניקוז ונחלים ירקון</w:t>
      </w:r>
      <w:r w:rsidR="001E2274">
        <w:rPr>
          <w:rFonts w:hint="cs"/>
          <w:caps/>
          <w:sz w:val="24"/>
          <w:szCs w:val="24"/>
          <w:u w:val="single"/>
          <w:rtl/>
        </w:rPr>
        <w:t>:</w:t>
      </w:r>
    </w:p>
    <w:p w14:paraId="6CE08461" w14:textId="367C0EDE" w:rsidR="001E2274" w:rsidRDefault="00A16319" w:rsidP="0042557B">
      <w:pPr>
        <w:rPr>
          <w:b w:val="0"/>
          <w:bCs w:val="0"/>
          <w:caps/>
          <w:sz w:val="24"/>
          <w:szCs w:val="24"/>
          <w:rtl/>
        </w:rPr>
      </w:pPr>
      <w:r>
        <w:rPr>
          <w:rFonts w:hint="cs"/>
          <w:b w:val="0"/>
          <w:bCs w:val="0"/>
          <w:caps/>
          <w:sz w:val="24"/>
          <w:szCs w:val="24"/>
          <w:rtl/>
        </w:rPr>
        <w:t>כן בגשר מעל הנחל</w:t>
      </w:r>
    </w:p>
    <w:p w14:paraId="554F037F" w14:textId="77777777" w:rsidR="001E2274" w:rsidRDefault="001E2274" w:rsidP="0042557B">
      <w:pPr>
        <w:rPr>
          <w:b w:val="0"/>
          <w:bCs w:val="0"/>
          <w:caps/>
          <w:sz w:val="24"/>
          <w:szCs w:val="24"/>
          <w:rtl/>
        </w:rPr>
      </w:pPr>
    </w:p>
    <w:p w14:paraId="7705D67C" w14:textId="77777777" w:rsidR="001E2274" w:rsidRDefault="00D17364" w:rsidP="0072139E">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28CEDA0C" w14:textId="2339AF46" w:rsidR="001E2274" w:rsidRDefault="00A16319" w:rsidP="0072139E">
      <w:pPr>
        <w:rPr>
          <w:b w:val="0"/>
          <w:bCs w:val="0"/>
          <w:caps/>
          <w:sz w:val="24"/>
          <w:szCs w:val="24"/>
          <w:rtl/>
        </w:rPr>
      </w:pPr>
      <w:r>
        <w:rPr>
          <w:rFonts w:hint="cs"/>
          <w:b w:val="0"/>
          <w:bCs w:val="0"/>
          <w:caps/>
          <w:sz w:val="24"/>
          <w:szCs w:val="24"/>
          <w:rtl/>
        </w:rPr>
        <w:t>טוב אז רגע עכשיו בואי מה שאת אמרת</w:t>
      </w:r>
      <w:r w:rsidR="000F703D">
        <w:rPr>
          <w:rFonts w:hint="cs"/>
          <w:b w:val="0"/>
          <w:bCs w:val="0"/>
          <w:caps/>
          <w:sz w:val="24"/>
          <w:szCs w:val="24"/>
          <w:rtl/>
        </w:rPr>
        <w:t xml:space="preserve"> </w:t>
      </w:r>
      <w:r w:rsidR="0072139E">
        <w:rPr>
          <w:rFonts w:hint="cs"/>
          <w:b w:val="0"/>
          <w:bCs w:val="0"/>
          <w:caps/>
          <w:sz w:val="24"/>
          <w:szCs w:val="24"/>
          <w:rtl/>
        </w:rPr>
        <w:t>... רגע בואי מה שאמרת עכשיו בואי רגע נפרק את מה שאת אמרת</w:t>
      </w:r>
    </w:p>
    <w:p w14:paraId="53460736" w14:textId="77777777" w:rsidR="001E2274" w:rsidRDefault="001E2274" w:rsidP="0072139E">
      <w:pPr>
        <w:rPr>
          <w:b w:val="0"/>
          <w:bCs w:val="0"/>
          <w:caps/>
          <w:sz w:val="24"/>
          <w:szCs w:val="24"/>
          <w:rtl/>
        </w:rPr>
      </w:pPr>
    </w:p>
    <w:p w14:paraId="114C3B11" w14:textId="77777777" w:rsidR="001E2274" w:rsidRDefault="008C1947" w:rsidP="0072139E">
      <w:pPr>
        <w:rPr>
          <w:caps/>
          <w:sz w:val="24"/>
          <w:szCs w:val="24"/>
          <w:u w:val="single"/>
          <w:rtl/>
        </w:rPr>
      </w:pPr>
      <w:r w:rsidRPr="008C1947">
        <w:rPr>
          <w:rFonts w:hint="cs"/>
          <w:caps/>
          <w:sz w:val="24"/>
          <w:szCs w:val="24"/>
          <w:u w:val="single"/>
          <w:rtl/>
        </w:rPr>
        <w:t>גב</w:t>
      </w:r>
      <w:r w:rsidRPr="008C1947">
        <w:rPr>
          <w:caps/>
          <w:sz w:val="24"/>
          <w:szCs w:val="24"/>
          <w:u w:val="single"/>
          <w:rtl/>
        </w:rPr>
        <w:t>'</w:t>
      </w:r>
      <w:r w:rsidRPr="008C1947">
        <w:rPr>
          <w:rFonts w:hint="cs"/>
          <w:caps/>
          <w:sz w:val="24"/>
          <w:szCs w:val="24"/>
          <w:u w:val="single"/>
          <w:rtl/>
        </w:rPr>
        <w:t xml:space="preserve"> נועה זרמון ברנט - רשות ניקוז ונחלים ירקון</w:t>
      </w:r>
      <w:r w:rsidR="001E2274">
        <w:rPr>
          <w:rFonts w:hint="cs"/>
          <w:caps/>
          <w:sz w:val="24"/>
          <w:szCs w:val="24"/>
          <w:u w:val="single"/>
          <w:rtl/>
        </w:rPr>
        <w:t>:</w:t>
      </w:r>
    </w:p>
    <w:p w14:paraId="3811BF0B" w14:textId="36024CE2" w:rsidR="001E2274" w:rsidRDefault="0072139E" w:rsidP="0072139E">
      <w:pPr>
        <w:rPr>
          <w:b w:val="0"/>
          <w:bCs w:val="0"/>
          <w:caps/>
          <w:sz w:val="24"/>
          <w:szCs w:val="24"/>
          <w:rtl/>
        </w:rPr>
      </w:pPr>
      <w:r>
        <w:rPr>
          <w:rFonts w:hint="cs"/>
          <w:b w:val="0"/>
          <w:bCs w:val="0"/>
          <w:caps/>
          <w:sz w:val="24"/>
          <w:szCs w:val="24"/>
          <w:rtl/>
        </w:rPr>
        <w:t xml:space="preserve">כן </w:t>
      </w:r>
    </w:p>
    <w:p w14:paraId="408F87EC" w14:textId="77777777" w:rsidR="001E2274" w:rsidRDefault="001E2274" w:rsidP="0072139E">
      <w:pPr>
        <w:rPr>
          <w:b w:val="0"/>
          <w:bCs w:val="0"/>
          <w:caps/>
          <w:sz w:val="24"/>
          <w:szCs w:val="24"/>
          <w:rtl/>
        </w:rPr>
      </w:pPr>
    </w:p>
    <w:p w14:paraId="17390E66" w14:textId="77777777" w:rsidR="001E2274" w:rsidRDefault="00D17364" w:rsidP="0072139E">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0C55A1E2" w14:textId="3482C129" w:rsidR="001E2274" w:rsidRDefault="0072139E" w:rsidP="0072139E">
      <w:pPr>
        <w:rPr>
          <w:b w:val="0"/>
          <w:bCs w:val="0"/>
          <w:caps/>
          <w:sz w:val="24"/>
          <w:szCs w:val="24"/>
          <w:rtl/>
        </w:rPr>
      </w:pPr>
      <w:r>
        <w:rPr>
          <w:rFonts w:hint="cs"/>
          <w:b w:val="0"/>
          <w:bCs w:val="0"/>
          <w:caps/>
          <w:sz w:val="24"/>
          <w:szCs w:val="24"/>
          <w:rtl/>
        </w:rPr>
        <w:t xml:space="preserve">את אומרת את את אומרת ככה. צריך ה, ה, לפי הכללים היום גם תגידי רק לפי מה איפה זה נקבע זה </w:t>
      </w:r>
    </w:p>
    <w:p w14:paraId="5D5E3263" w14:textId="77777777" w:rsidR="001E2274" w:rsidRDefault="001E2274" w:rsidP="0072139E">
      <w:pPr>
        <w:rPr>
          <w:b w:val="0"/>
          <w:bCs w:val="0"/>
          <w:caps/>
          <w:sz w:val="24"/>
          <w:szCs w:val="24"/>
          <w:rtl/>
        </w:rPr>
      </w:pPr>
    </w:p>
    <w:p w14:paraId="6B737EF1" w14:textId="77777777" w:rsidR="001E2274" w:rsidRDefault="005E0962" w:rsidP="0072139E">
      <w:pPr>
        <w:rPr>
          <w:caps/>
          <w:sz w:val="24"/>
          <w:szCs w:val="24"/>
          <w:u w:val="single"/>
          <w:rtl/>
        </w:rPr>
      </w:pPr>
      <w:r w:rsidRPr="005E0962">
        <w:rPr>
          <w:rFonts w:hint="cs"/>
          <w:caps/>
          <w:sz w:val="24"/>
          <w:szCs w:val="24"/>
          <w:u w:val="single"/>
          <w:rtl/>
        </w:rPr>
        <w:t>דובר</w:t>
      </w:r>
      <w:r w:rsidR="001E2274">
        <w:rPr>
          <w:rFonts w:hint="cs"/>
          <w:caps/>
          <w:sz w:val="24"/>
          <w:szCs w:val="24"/>
          <w:u w:val="single"/>
          <w:rtl/>
        </w:rPr>
        <w:t>:</w:t>
      </w:r>
    </w:p>
    <w:p w14:paraId="12B18D65" w14:textId="02EA23FE" w:rsidR="001E2274" w:rsidRDefault="0072139E" w:rsidP="0072139E">
      <w:pPr>
        <w:rPr>
          <w:b w:val="0"/>
          <w:bCs w:val="0"/>
          <w:caps/>
          <w:sz w:val="24"/>
          <w:szCs w:val="24"/>
          <w:rtl/>
        </w:rPr>
      </w:pPr>
      <w:r>
        <w:rPr>
          <w:rFonts w:hint="cs"/>
          <w:b w:val="0"/>
          <w:bCs w:val="0"/>
          <w:caps/>
          <w:sz w:val="24"/>
          <w:szCs w:val="24"/>
          <w:rtl/>
        </w:rPr>
        <w:t>בתמא אחת</w:t>
      </w:r>
    </w:p>
    <w:p w14:paraId="01BFEF03" w14:textId="77777777" w:rsidR="001E2274" w:rsidRDefault="001E2274" w:rsidP="0072139E">
      <w:pPr>
        <w:rPr>
          <w:b w:val="0"/>
          <w:bCs w:val="0"/>
          <w:caps/>
          <w:sz w:val="24"/>
          <w:szCs w:val="24"/>
          <w:rtl/>
        </w:rPr>
      </w:pPr>
    </w:p>
    <w:p w14:paraId="69C6EE94" w14:textId="77777777" w:rsidR="001E2274" w:rsidRDefault="00D17364" w:rsidP="0072139E">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5F236700" w14:textId="48D9E22F" w:rsidR="001E2274" w:rsidRDefault="0072139E" w:rsidP="0072139E">
      <w:pPr>
        <w:rPr>
          <w:b w:val="0"/>
          <w:bCs w:val="0"/>
          <w:caps/>
          <w:sz w:val="24"/>
          <w:szCs w:val="24"/>
          <w:rtl/>
        </w:rPr>
      </w:pPr>
      <w:r>
        <w:rPr>
          <w:rFonts w:hint="cs"/>
          <w:b w:val="0"/>
          <w:bCs w:val="0"/>
          <w:caps/>
          <w:sz w:val="24"/>
          <w:szCs w:val="24"/>
          <w:rtl/>
        </w:rPr>
        <w:t xml:space="preserve">תמא אחת </w:t>
      </w:r>
    </w:p>
    <w:p w14:paraId="3B4100E9" w14:textId="77777777" w:rsidR="001E2274" w:rsidRDefault="001E2274" w:rsidP="0072139E">
      <w:pPr>
        <w:rPr>
          <w:b w:val="0"/>
          <w:bCs w:val="0"/>
          <w:caps/>
          <w:sz w:val="24"/>
          <w:szCs w:val="24"/>
          <w:rtl/>
        </w:rPr>
      </w:pPr>
    </w:p>
    <w:p w14:paraId="27E54870" w14:textId="77777777" w:rsidR="001E2274" w:rsidRDefault="008C1947" w:rsidP="0072139E">
      <w:pPr>
        <w:rPr>
          <w:caps/>
          <w:sz w:val="24"/>
          <w:szCs w:val="24"/>
          <w:u w:val="single"/>
          <w:rtl/>
        </w:rPr>
      </w:pPr>
      <w:r w:rsidRPr="008C1947">
        <w:rPr>
          <w:rFonts w:hint="cs"/>
          <w:caps/>
          <w:sz w:val="24"/>
          <w:szCs w:val="24"/>
          <w:u w:val="single"/>
          <w:rtl/>
        </w:rPr>
        <w:t>גב</w:t>
      </w:r>
      <w:r w:rsidRPr="008C1947">
        <w:rPr>
          <w:caps/>
          <w:sz w:val="24"/>
          <w:szCs w:val="24"/>
          <w:u w:val="single"/>
          <w:rtl/>
        </w:rPr>
        <w:t>'</w:t>
      </w:r>
      <w:r w:rsidRPr="008C1947">
        <w:rPr>
          <w:rFonts w:hint="cs"/>
          <w:caps/>
          <w:sz w:val="24"/>
          <w:szCs w:val="24"/>
          <w:u w:val="single"/>
          <w:rtl/>
        </w:rPr>
        <w:t xml:space="preserve"> נועה זרמון ברנט - רשות ניקוז ונחלים ירקון</w:t>
      </w:r>
      <w:r w:rsidR="001E2274">
        <w:rPr>
          <w:rFonts w:hint="cs"/>
          <w:caps/>
          <w:sz w:val="24"/>
          <w:szCs w:val="24"/>
          <w:u w:val="single"/>
          <w:rtl/>
        </w:rPr>
        <w:t>:</w:t>
      </w:r>
    </w:p>
    <w:p w14:paraId="683748AC" w14:textId="0FBB84E0" w:rsidR="001E2274" w:rsidRDefault="0072139E" w:rsidP="0072139E">
      <w:pPr>
        <w:rPr>
          <w:b w:val="0"/>
          <w:bCs w:val="0"/>
          <w:caps/>
          <w:sz w:val="24"/>
          <w:szCs w:val="24"/>
          <w:rtl/>
        </w:rPr>
      </w:pPr>
      <w:r>
        <w:rPr>
          <w:rFonts w:hint="cs"/>
          <w:b w:val="0"/>
          <w:bCs w:val="0"/>
          <w:caps/>
          <w:sz w:val="24"/>
          <w:szCs w:val="24"/>
          <w:rtl/>
        </w:rPr>
        <w:t>תמא תמא אחת</w:t>
      </w:r>
      <w:r w:rsidR="000F703D">
        <w:rPr>
          <w:rFonts w:hint="cs"/>
          <w:b w:val="0"/>
          <w:bCs w:val="0"/>
          <w:caps/>
          <w:sz w:val="24"/>
          <w:szCs w:val="24"/>
          <w:rtl/>
        </w:rPr>
        <w:t xml:space="preserve"> </w:t>
      </w:r>
      <w:r>
        <w:rPr>
          <w:rFonts w:hint="cs"/>
          <w:b w:val="0"/>
          <w:bCs w:val="0"/>
          <w:caps/>
          <w:sz w:val="24"/>
          <w:szCs w:val="24"/>
          <w:rtl/>
        </w:rPr>
        <w:t xml:space="preserve">... </w:t>
      </w:r>
    </w:p>
    <w:p w14:paraId="47CCB4AD" w14:textId="77777777" w:rsidR="001E2274" w:rsidRDefault="001E2274" w:rsidP="0072139E">
      <w:pPr>
        <w:rPr>
          <w:b w:val="0"/>
          <w:bCs w:val="0"/>
          <w:caps/>
          <w:sz w:val="24"/>
          <w:szCs w:val="24"/>
          <w:rtl/>
        </w:rPr>
      </w:pPr>
    </w:p>
    <w:p w14:paraId="29A32B4C" w14:textId="77777777" w:rsidR="001E2274" w:rsidRDefault="005E0962" w:rsidP="0072139E">
      <w:pPr>
        <w:rPr>
          <w:caps/>
          <w:sz w:val="24"/>
          <w:szCs w:val="24"/>
          <w:u w:val="single"/>
          <w:rtl/>
        </w:rPr>
      </w:pPr>
      <w:r w:rsidRPr="005E0962">
        <w:rPr>
          <w:rFonts w:hint="cs"/>
          <w:caps/>
          <w:sz w:val="24"/>
          <w:szCs w:val="24"/>
          <w:u w:val="single"/>
          <w:rtl/>
        </w:rPr>
        <w:t>דובר</w:t>
      </w:r>
      <w:r w:rsidR="001E2274">
        <w:rPr>
          <w:rFonts w:hint="cs"/>
          <w:caps/>
          <w:sz w:val="24"/>
          <w:szCs w:val="24"/>
          <w:u w:val="single"/>
          <w:rtl/>
        </w:rPr>
        <w:t>:</w:t>
      </w:r>
    </w:p>
    <w:p w14:paraId="1A396D90" w14:textId="2218B9F8" w:rsidR="001E2274" w:rsidRDefault="0072139E" w:rsidP="0072139E">
      <w:pPr>
        <w:rPr>
          <w:b w:val="0"/>
          <w:bCs w:val="0"/>
          <w:caps/>
          <w:sz w:val="24"/>
          <w:szCs w:val="24"/>
          <w:rtl/>
        </w:rPr>
      </w:pPr>
      <w:r>
        <w:rPr>
          <w:rFonts w:hint="cs"/>
          <w:b w:val="0"/>
          <w:bCs w:val="0"/>
          <w:caps/>
          <w:sz w:val="24"/>
          <w:szCs w:val="24"/>
          <w:rtl/>
        </w:rPr>
        <w:t>תיקון שמונה לתמא אחת תיקון</w:t>
      </w:r>
      <w:r w:rsidR="000F703D">
        <w:rPr>
          <w:rFonts w:hint="cs"/>
          <w:b w:val="0"/>
          <w:bCs w:val="0"/>
          <w:caps/>
          <w:sz w:val="24"/>
          <w:szCs w:val="24"/>
          <w:rtl/>
        </w:rPr>
        <w:t xml:space="preserve"> </w:t>
      </w:r>
      <w:r>
        <w:rPr>
          <w:rFonts w:hint="cs"/>
          <w:b w:val="0"/>
          <w:bCs w:val="0"/>
          <w:caps/>
          <w:sz w:val="24"/>
          <w:szCs w:val="24"/>
          <w:rtl/>
        </w:rPr>
        <w:t xml:space="preserve">... העתידי </w:t>
      </w:r>
    </w:p>
    <w:p w14:paraId="133C2D03" w14:textId="77777777" w:rsidR="001E2274" w:rsidRDefault="001E2274" w:rsidP="0072139E">
      <w:pPr>
        <w:rPr>
          <w:b w:val="0"/>
          <w:bCs w:val="0"/>
          <w:caps/>
          <w:sz w:val="24"/>
          <w:szCs w:val="24"/>
          <w:rtl/>
        </w:rPr>
      </w:pPr>
    </w:p>
    <w:p w14:paraId="47466B6D" w14:textId="77777777" w:rsidR="001E2274" w:rsidRDefault="008C1947" w:rsidP="0072139E">
      <w:pPr>
        <w:rPr>
          <w:caps/>
          <w:sz w:val="24"/>
          <w:szCs w:val="24"/>
          <w:u w:val="single"/>
          <w:rtl/>
        </w:rPr>
      </w:pPr>
      <w:r w:rsidRPr="008C1947">
        <w:rPr>
          <w:rFonts w:hint="cs"/>
          <w:caps/>
          <w:sz w:val="24"/>
          <w:szCs w:val="24"/>
          <w:u w:val="single"/>
          <w:rtl/>
        </w:rPr>
        <w:t>גב</w:t>
      </w:r>
      <w:r w:rsidRPr="008C1947">
        <w:rPr>
          <w:caps/>
          <w:sz w:val="24"/>
          <w:szCs w:val="24"/>
          <w:u w:val="single"/>
          <w:rtl/>
        </w:rPr>
        <w:t>'</w:t>
      </w:r>
      <w:r w:rsidRPr="008C1947">
        <w:rPr>
          <w:rFonts w:hint="cs"/>
          <w:caps/>
          <w:sz w:val="24"/>
          <w:szCs w:val="24"/>
          <w:u w:val="single"/>
          <w:rtl/>
        </w:rPr>
        <w:t xml:space="preserve"> נועה זרמון ברנט - רשות ניקוז ונחלים ירקון</w:t>
      </w:r>
      <w:r w:rsidR="001E2274">
        <w:rPr>
          <w:rFonts w:hint="cs"/>
          <w:caps/>
          <w:sz w:val="24"/>
          <w:szCs w:val="24"/>
          <w:u w:val="single"/>
          <w:rtl/>
        </w:rPr>
        <w:t>:</w:t>
      </w:r>
    </w:p>
    <w:p w14:paraId="19615F67" w14:textId="73C0D208" w:rsidR="001E2274" w:rsidRDefault="0072139E" w:rsidP="0072139E">
      <w:pPr>
        <w:rPr>
          <w:b w:val="0"/>
          <w:bCs w:val="0"/>
          <w:caps/>
          <w:sz w:val="24"/>
          <w:szCs w:val="24"/>
          <w:rtl/>
        </w:rPr>
      </w:pPr>
      <w:r>
        <w:rPr>
          <w:rFonts w:hint="cs"/>
          <w:b w:val="0"/>
          <w:bCs w:val="0"/>
          <w:caps/>
          <w:sz w:val="24"/>
          <w:szCs w:val="24"/>
          <w:rtl/>
        </w:rPr>
        <w:t>לא תמא</w:t>
      </w:r>
      <w:r w:rsidR="000F703D">
        <w:rPr>
          <w:rFonts w:hint="cs"/>
          <w:b w:val="0"/>
          <w:bCs w:val="0"/>
          <w:caps/>
          <w:sz w:val="24"/>
          <w:szCs w:val="24"/>
          <w:rtl/>
        </w:rPr>
        <w:t xml:space="preserve"> </w:t>
      </w:r>
      <w:r>
        <w:rPr>
          <w:rFonts w:hint="cs"/>
          <w:b w:val="0"/>
          <w:bCs w:val="0"/>
          <w:caps/>
          <w:sz w:val="24"/>
          <w:szCs w:val="24"/>
          <w:rtl/>
        </w:rPr>
        <w:t>תמא אחת המאושרת (לא ברור) שבע בתמא אחת (לא ברור) התיקון הזה כבר נמצא ב ... הוועדות אז</w:t>
      </w:r>
      <w:r w:rsidR="000F703D">
        <w:rPr>
          <w:rFonts w:hint="cs"/>
          <w:b w:val="0"/>
          <w:bCs w:val="0"/>
          <w:caps/>
          <w:sz w:val="24"/>
          <w:szCs w:val="24"/>
          <w:rtl/>
        </w:rPr>
        <w:t xml:space="preserve"> </w:t>
      </w:r>
      <w:r>
        <w:rPr>
          <w:rFonts w:hint="cs"/>
          <w:b w:val="0"/>
          <w:bCs w:val="0"/>
          <w:caps/>
          <w:sz w:val="24"/>
          <w:szCs w:val="24"/>
          <w:rtl/>
        </w:rPr>
        <w:t xml:space="preserve">... </w:t>
      </w:r>
    </w:p>
    <w:p w14:paraId="06978F9B" w14:textId="77777777" w:rsidR="001E2274" w:rsidRDefault="001E2274" w:rsidP="0072139E">
      <w:pPr>
        <w:rPr>
          <w:b w:val="0"/>
          <w:bCs w:val="0"/>
          <w:caps/>
          <w:sz w:val="24"/>
          <w:szCs w:val="24"/>
          <w:rtl/>
        </w:rPr>
      </w:pPr>
    </w:p>
    <w:p w14:paraId="1187B589" w14:textId="77777777" w:rsidR="001E2274" w:rsidRDefault="00D17364" w:rsidP="0072139E">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0615995D" w14:textId="73940B70" w:rsidR="001E2274" w:rsidRDefault="0072139E" w:rsidP="0072139E">
      <w:pPr>
        <w:rPr>
          <w:b w:val="0"/>
          <w:bCs w:val="0"/>
          <w:caps/>
          <w:sz w:val="24"/>
          <w:szCs w:val="24"/>
          <w:rtl/>
        </w:rPr>
      </w:pPr>
      <w:r>
        <w:rPr>
          <w:rFonts w:hint="cs"/>
          <w:b w:val="0"/>
          <w:bCs w:val="0"/>
          <w:caps/>
          <w:sz w:val="24"/>
          <w:szCs w:val="24"/>
          <w:rtl/>
        </w:rPr>
        <w:t>ותמא לפי אבל אנחנו</w:t>
      </w:r>
      <w:r w:rsidR="000F703D">
        <w:rPr>
          <w:rFonts w:hint="cs"/>
          <w:b w:val="0"/>
          <w:bCs w:val="0"/>
          <w:caps/>
          <w:sz w:val="24"/>
          <w:szCs w:val="24"/>
          <w:rtl/>
        </w:rPr>
        <w:t xml:space="preserve"> </w:t>
      </w:r>
      <w:r>
        <w:rPr>
          <w:rFonts w:hint="cs"/>
          <w:b w:val="0"/>
          <w:bCs w:val="0"/>
          <w:caps/>
          <w:sz w:val="24"/>
          <w:szCs w:val="24"/>
          <w:rtl/>
        </w:rPr>
        <w:t>... אנחנו אני אנחנו כרגע מתייחסים ל, לתוכנית ה, לפי התוכנית התקפה צריך להיות מרחק של חמישים מטר</w:t>
      </w:r>
    </w:p>
    <w:p w14:paraId="7F6CD3AB" w14:textId="77777777" w:rsidR="001E2274" w:rsidRDefault="001E2274" w:rsidP="0072139E">
      <w:pPr>
        <w:rPr>
          <w:b w:val="0"/>
          <w:bCs w:val="0"/>
          <w:caps/>
          <w:sz w:val="24"/>
          <w:szCs w:val="24"/>
          <w:rtl/>
        </w:rPr>
      </w:pPr>
    </w:p>
    <w:p w14:paraId="65C23B6B" w14:textId="77777777" w:rsidR="001E2274" w:rsidRDefault="008C1947" w:rsidP="0072139E">
      <w:pPr>
        <w:rPr>
          <w:caps/>
          <w:sz w:val="24"/>
          <w:szCs w:val="24"/>
          <w:u w:val="single"/>
          <w:rtl/>
        </w:rPr>
      </w:pPr>
      <w:r w:rsidRPr="008C1947">
        <w:rPr>
          <w:rFonts w:hint="cs"/>
          <w:caps/>
          <w:sz w:val="24"/>
          <w:szCs w:val="24"/>
          <w:u w:val="single"/>
          <w:rtl/>
        </w:rPr>
        <w:t>גב</w:t>
      </w:r>
      <w:r w:rsidRPr="008C1947">
        <w:rPr>
          <w:caps/>
          <w:sz w:val="24"/>
          <w:szCs w:val="24"/>
          <w:u w:val="single"/>
          <w:rtl/>
        </w:rPr>
        <w:t>'</w:t>
      </w:r>
      <w:r w:rsidRPr="008C1947">
        <w:rPr>
          <w:rFonts w:hint="cs"/>
          <w:caps/>
          <w:sz w:val="24"/>
          <w:szCs w:val="24"/>
          <w:u w:val="single"/>
          <w:rtl/>
        </w:rPr>
        <w:t xml:space="preserve"> נועה זרמון ברנט - רשות ניקוז ונחלים ירקון</w:t>
      </w:r>
      <w:r w:rsidR="001E2274">
        <w:rPr>
          <w:rFonts w:hint="cs"/>
          <w:caps/>
          <w:sz w:val="24"/>
          <w:szCs w:val="24"/>
          <w:u w:val="single"/>
          <w:rtl/>
        </w:rPr>
        <w:t>:</w:t>
      </w:r>
    </w:p>
    <w:p w14:paraId="47BBD42E" w14:textId="1E4C0756" w:rsidR="001E2274" w:rsidRDefault="0072139E" w:rsidP="0072139E">
      <w:pPr>
        <w:rPr>
          <w:b w:val="0"/>
          <w:bCs w:val="0"/>
          <w:caps/>
          <w:sz w:val="24"/>
          <w:szCs w:val="24"/>
          <w:rtl/>
        </w:rPr>
      </w:pPr>
      <w:r>
        <w:rPr>
          <w:rFonts w:hint="cs"/>
          <w:b w:val="0"/>
          <w:bCs w:val="0"/>
          <w:caps/>
          <w:sz w:val="24"/>
          <w:szCs w:val="24"/>
          <w:rtl/>
        </w:rPr>
        <w:lastRenderedPageBreak/>
        <w:t xml:space="preserve">כן כן </w:t>
      </w:r>
    </w:p>
    <w:p w14:paraId="0D014754" w14:textId="77777777" w:rsidR="001E2274" w:rsidRDefault="001E2274" w:rsidP="0072139E">
      <w:pPr>
        <w:rPr>
          <w:b w:val="0"/>
          <w:bCs w:val="0"/>
          <w:caps/>
          <w:sz w:val="24"/>
          <w:szCs w:val="24"/>
          <w:rtl/>
        </w:rPr>
      </w:pPr>
    </w:p>
    <w:p w14:paraId="0EC5BED8" w14:textId="77777777" w:rsidR="001E2274" w:rsidRDefault="00D17364" w:rsidP="0072139E">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6A926DA2" w14:textId="676E5528" w:rsidR="001E2274" w:rsidRDefault="0072139E" w:rsidP="0072139E">
      <w:pPr>
        <w:rPr>
          <w:b w:val="0"/>
          <w:bCs w:val="0"/>
          <w:caps/>
          <w:sz w:val="24"/>
          <w:szCs w:val="24"/>
          <w:rtl/>
        </w:rPr>
      </w:pPr>
      <w:r>
        <w:rPr>
          <w:rFonts w:hint="cs"/>
          <w:b w:val="0"/>
          <w:bCs w:val="0"/>
          <w:caps/>
          <w:sz w:val="24"/>
          <w:szCs w:val="24"/>
          <w:rtl/>
        </w:rPr>
        <w:t xml:space="preserve">חמישים מטר </w:t>
      </w:r>
    </w:p>
    <w:p w14:paraId="051A0CE7" w14:textId="77777777" w:rsidR="001E2274" w:rsidRDefault="001E2274" w:rsidP="0072139E">
      <w:pPr>
        <w:rPr>
          <w:b w:val="0"/>
          <w:bCs w:val="0"/>
          <w:caps/>
          <w:sz w:val="24"/>
          <w:szCs w:val="24"/>
          <w:rtl/>
        </w:rPr>
      </w:pPr>
    </w:p>
    <w:p w14:paraId="03E36D7C" w14:textId="77777777" w:rsidR="001E2274" w:rsidRDefault="005E0962" w:rsidP="0072139E">
      <w:pPr>
        <w:rPr>
          <w:caps/>
          <w:sz w:val="24"/>
          <w:szCs w:val="24"/>
          <w:u w:val="single"/>
          <w:rtl/>
        </w:rPr>
      </w:pPr>
      <w:r w:rsidRPr="005E0962">
        <w:rPr>
          <w:rFonts w:hint="cs"/>
          <w:caps/>
          <w:sz w:val="24"/>
          <w:szCs w:val="24"/>
          <w:u w:val="single"/>
          <w:rtl/>
        </w:rPr>
        <w:t>דובר</w:t>
      </w:r>
      <w:r w:rsidR="001E2274">
        <w:rPr>
          <w:rFonts w:hint="cs"/>
          <w:caps/>
          <w:sz w:val="24"/>
          <w:szCs w:val="24"/>
          <w:u w:val="single"/>
          <w:rtl/>
        </w:rPr>
        <w:t>:</w:t>
      </w:r>
    </w:p>
    <w:p w14:paraId="47340CD0" w14:textId="533719BE" w:rsidR="001E2274" w:rsidRDefault="0072139E" w:rsidP="0072139E">
      <w:pPr>
        <w:rPr>
          <w:b w:val="0"/>
          <w:bCs w:val="0"/>
          <w:caps/>
          <w:sz w:val="24"/>
          <w:szCs w:val="24"/>
          <w:rtl/>
        </w:rPr>
      </w:pPr>
      <w:r>
        <w:rPr>
          <w:rFonts w:hint="cs"/>
          <w:b w:val="0"/>
          <w:bCs w:val="0"/>
          <w:caps/>
          <w:sz w:val="24"/>
          <w:szCs w:val="24"/>
          <w:rtl/>
        </w:rPr>
        <w:t>מגדת ה,</w:t>
      </w:r>
    </w:p>
    <w:p w14:paraId="536DB3E9" w14:textId="77777777" w:rsidR="001E2274" w:rsidRDefault="001E2274" w:rsidP="0072139E">
      <w:pPr>
        <w:rPr>
          <w:b w:val="0"/>
          <w:bCs w:val="0"/>
          <w:caps/>
          <w:sz w:val="24"/>
          <w:szCs w:val="24"/>
          <w:rtl/>
        </w:rPr>
      </w:pPr>
    </w:p>
    <w:p w14:paraId="64934831" w14:textId="77777777" w:rsidR="001E2274" w:rsidRDefault="00D17364" w:rsidP="0072139E">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450C27E1" w14:textId="46EBF142" w:rsidR="001E2274" w:rsidRDefault="0072139E" w:rsidP="0072139E">
      <w:pPr>
        <w:rPr>
          <w:b w:val="0"/>
          <w:bCs w:val="0"/>
          <w:caps/>
          <w:sz w:val="24"/>
          <w:szCs w:val="24"/>
          <w:rtl/>
        </w:rPr>
      </w:pPr>
      <w:r>
        <w:rPr>
          <w:rFonts w:hint="cs"/>
          <w:b w:val="0"/>
          <w:bCs w:val="0"/>
          <w:caps/>
          <w:sz w:val="24"/>
          <w:szCs w:val="24"/>
          <w:rtl/>
        </w:rPr>
        <w:t xml:space="preserve">מגדת הנחל את נשמעת לא כל כך ברורה </w:t>
      </w:r>
    </w:p>
    <w:p w14:paraId="329BE21D" w14:textId="77777777" w:rsidR="001E2274" w:rsidRDefault="001E2274" w:rsidP="0072139E">
      <w:pPr>
        <w:rPr>
          <w:b w:val="0"/>
          <w:bCs w:val="0"/>
          <w:caps/>
          <w:sz w:val="24"/>
          <w:szCs w:val="24"/>
          <w:rtl/>
        </w:rPr>
      </w:pPr>
    </w:p>
    <w:p w14:paraId="5F051DCC" w14:textId="77777777" w:rsidR="001E2274" w:rsidRDefault="008C1947" w:rsidP="0072139E">
      <w:pPr>
        <w:rPr>
          <w:caps/>
          <w:sz w:val="24"/>
          <w:szCs w:val="24"/>
          <w:u w:val="single"/>
          <w:rtl/>
        </w:rPr>
      </w:pPr>
      <w:r w:rsidRPr="008C1947">
        <w:rPr>
          <w:rFonts w:hint="cs"/>
          <w:caps/>
          <w:sz w:val="24"/>
          <w:szCs w:val="24"/>
          <w:u w:val="single"/>
          <w:rtl/>
        </w:rPr>
        <w:t>גב</w:t>
      </w:r>
      <w:r w:rsidRPr="008C1947">
        <w:rPr>
          <w:caps/>
          <w:sz w:val="24"/>
          <w:szCs w:val="24"/>
          <w:u w:val="single"/>
          <w:rtl/>
        </w:rPr>
        <w:t>'</w:t>
      </w:r>
      <w:r w:rsidRPr="008C1947">
        <w:rPr>
          <w:rFonts w:hint="cs"/>
          <w:caps/>
          <w:sz w:val="24"/>
          <w:szCs w:val="24"/>
          <w:u w:val="single"/>
          <w:rtl/>
        </w:rPr>
        <w:t xml:space="preserve"> נועה זרמון ברנט - רשות ניקוז ונחלים ירקון</w:t>
      </w:r>
      <w:r w:rsidR="001E2274">
        <w:rPr>
          <w:rFonts w:hint="cs"/>
          <w:caps/>
          <w:sz w:val="24"/>
          <w:szCs w:val="24"/>
          <w:u w:val="single"/>
          <w:rtl/>
        </w:rPr>
        <w:t>:</w:t>
      </w:r>
    </w:p>
    <w:p w14:paraId="3A9CD32D" w14:textId="01456A21" w:rsidR="001E2274" w:rsidRDefault="0072139E" w:rsidP="0072139E">
      <w:pPr>
        <w:rPr>
          <w:b w:val="0"/>
          <w:bCs w:val="0"/>
          <w:caps/>
          <w:sz w:val="24"/>
          <w:szCs w:val="24"/>
          <w:rtl/>
        </w:rPr>
      </w:pPr>
      <w:r>
        <w:rPr>
          <w:rFonts w:hint="cs"/>
          <w:b w:val="0"/>
          <w:bCs w:val="0"/>
          <w:caps/>
          <w:sz w:val="24"/>
          <w:szCs w:val="24"/>
          <w:rtl/>
        </w:rPr>
        <w:t>זו זו רצועת ההשפעה של הנחל רגע אני אדייק אני אדייק</w:t>
      </w:r>
    </w:p>
    <w:p w14:paraId="213E3EAA" w14:textId="77777777" w:rsidR="001E2274" w:rsidRDefault="001E2274" w:rsidP="0072139E">
      <w:pPr>
        <w:rPr>
          <w:b w:val="0"/>
          <w:bCs w:val="0"/>
          <w:caps/>
          <w:sz w:val="24"/>
          <w:szCs w:val="24"/>
          <w:rtl/>
        </w:rPr>
      </w:pPr>
    </w:p>
    <w:p w14:paraId="725113E0" w14:textId="77777777" w:rsidR="001E2274" w:rsidRDefault="00D17364" w:rsidP="0072139E">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28058665" w14:textId="62550296" w:rsidR="001E2274" w:rsidRDefault="0072139E" w:rsidP="0072139E">
      <w:pPr>
        <w:rPr>
          <w:b w:val="0"/>
          <w:bCs w:val="0"/>
          <w:caps/>
          <w:sz w:val="24"/>
          <w:szCs w:val="24"/>
          <w:rtl/>
        </w:rPr>
      </w:pPr>
      <w:r>
        <w:rPr>
          <w:rFonts w:hint="cs"/>
          <w:b w:val="0"/>
          <w:bCs w:val="0"/>
          <w:caps/>
          <w:sz w:val="24"/>
          <w:szCs w:val="24"/>
          <w:rtl/>
        </w:rPr>
        <w:t xml:space="preserve">נו, אז תדייקי כן </w:t>
      </w:r>
    </w:p>
    <w:p w14:paraId="6BF6C836" w14:textId="77777777" w:rsidR="001E2274" w:rsidRDefault="001E2274" w:rsidP="0072139E">
      <w:pPr>
        <w:rPr>
          <w:b w:val="0"/>
          <w:bCs w:val="0"/>
          <w:caps/>
          <w:sz w:val="24"/>
          <w:szCs w:val="24"/>
          <w:rtl/>
        </w:rPr>
      </w:pPr>
    </w:p>
    <w:p w14:paraId="29D32A86" w14:textId="77777777" w:rsidR="001E2274" w:rsidRDefault="008C1947" w:rsidP="0072139E">
      <w:pPr>
        <w:rPr>
          <w:caps/>
          <w:sz w:val="24"/>
          <w:szCs w:val="24"/>
          <w:u w:val="single"/>
          <w:rtl/>
        </w:rPr>
      </w:pPr>
      <w:r w:rsidRPr="008C1947">
        <w:rPr>
          <w:rFonts w:hint="cs"/>
          <w:caps/>
          <w:sz w:val="24"/>
          <w:szCs w:val="24"/>
          <w:u w:val="single"/>
          <w:rtl/>
        </w:rPr>
        <w:t>גב</w:t>
      </w:r>
      <w:r w:rsidRPr="008C1947">
        <w:rPr>
          <w:caps/>
          <w:sz w:val="24"/>
          <w:szCs w:val="24"/>
          <w:u w:val="single"/>
          <w:rtl/>
        </w:rPr>
        <w:t>'</w:t>
      </w:r>
      <w:r w:rsidRPr="008C1947">
        <w:rPr>
          <w:rFonts w:hint="cs"/>
          <w:caps/>
          <w:sz w:val="24"/>
          <w:szCs w:val="24"/>
          <w:u w:val="single"/>
          <w:rtl/>
        </w:rPr>
        <w:t xml:space="preserve"> נועה זרמון ברנט - רשות ניקוז ונחלים ירקון</w:t>
      </w:r>
      <w:r w:rsidR="001E2274">
        <w:rPr>
          <w:rFonts w:hint="cs"/>
          <w:caps/>
          <w:sz w:val="24"/>
          <w:szCs w:val="24"/>
          <w:u w:val="single"/>
          <w:rtl/>
        </w:rPr>
        <w:t>:</w:t>
      </w:r>
    </w:p>
    <w:p w14:paraId="7DA43BE4" w14:textId="2B745AFB" w:rsidR="001E2274" w:rsidRDefault="0072139E" w:rsidP="0072139E">
      <w:pPr>
        <w:rPr>
          <w:b w:val="0"/>
          <w:bCs w:val="0"/>
          <w:caps/>
          <w:sz w:val="24"/>
          <w:szCs w:val="24"/>
          <w:rtl/>
        </w:rPr>
      </w:pPr>
      <w:r>
        <w:rPr>
          <w:rFonts w:hint="cs"/>
          <w:b w:val="0"/>
          <w:bCs w:val="0"/>
          <w:caps/>
          <w:sz w:val="24"/>
          <w:szCs w:val="24"/>
          <w:rtl/>
        </w:rPr>
        <w:t>זו רצועת ההשפעה של הנחל</w:t>
      </w:r>
    </w:p>
    <w:p w14:paraId="756BB241" w14:textId="77777777" w:rsidR="001E2274" w:rsidRDefault="001E2274" w:rsidP="0072139E">
      <w:pPr>
        <w:rPr>
          <w:b w:val="0"/>
          <w:bCs w:val="0"/>
          <w:caps/>
          <w:sz w:val="24"/>
          <w:szCs w:val="24"/>
          <w:rtl/>
        </w:rPr>
      </w:pPr>
    </w:p>
    <w:p w14:paraId="68E37665" w14:textId="77777777" w:rsidR="001E2274" w:rsidRDefault="00FC27D6" w:rsidP="0072139E">
      <w:pPr>
        <w:rPr>
          <w:caps/>
          <w:sz w:val="24"/>
          <w:szCs w:val="24"/>
          <w:u w:val="single"/>
          <w:rtl/>
        </w:rPr>
      </w:pPr>
      <w:r w:rsidRPr="00FC27D6">
        <w:rPr>
          <w:rFonts w:hint="cs"/>
          <w:caps/>
          <w:sz w:val="24"/>
          <w:szCs w:val="24"/>
          <w:u w:val="single"/>
          <w:rtl/>
        </w:rPr>
        <w:t>מר ליאור רגב - נציג לשכת התכנון</w:t>
      </w:r>
      <w:r w:rsidR="001E2274">
        <w:rPr>
          <w:rFonts w:hint="cs"/>
          <w:caps/>
          <w:sz w:val="24"/>
          <w:szCs w:val="24"/>
          <w:u w:val="single"/>
          <w:rtl/>
        </w:rPr>
        <w:t>:</w:t>
      </w:r>
    </w:p>
    <w:p w14:paraId="68339493" w14:textId="25131A44" w:rsidR="001E2274" w:rsidRDefault="0072139E" w:rsidP="0072139E">
      <w:pPr>
        <w:rPr>
          <w:b w:val="0"/>
          <w:bCs w:val="0"/>
          <w:caps/>
          <w:sz w:val="24"/>
          <w:szCs w:val="24"/>
          <w:rtl/>
        </w:rPr>
      </w:pPr>
      <w:r>
        <w:rPr>
          <w:rFonts w:hint="cs"/>
          <w:b w:val="0"/>
          <w:bCs w:val="0"/>
          <w:caps/>
          <w:sz w:val="24"/>
          <w:szCs w:val="24"/>
          <w:rtl/>
        </w:rPr>
        <w:t>... רצועת מגן של</w:t>
      </w:r>
      <w:r w:rsidR="000F703D">
        <w:rPr>
          <w:rFonts w:hint="cs"/>
          <w:b w:val="0"/>
          <w:bCs w:val="0"/>
          <w:caps/>
          <w:sz w:val="24"/>
          <w:szCs w:val="24"/>
          <w:rtl/>
        </w:rPr>
        <w:t xml:space="preserve"> </w:t>
      </w:r>
      <w:r>
        <w:rPr>
          <w:rFonts w:hint="cs"/>
          <w:b w:val="0"/>
          <w:bCs w:val="0"/>
          <w:caps/>
          <w:sz w:val="24"/>
          <w:szCs w:val="24"/>
          <w:rtl/>
        </w:rPr>
        <w:t>...</w:t>
      </w:r>
    </w:p>
    <w:p w14:paraId="3FA26485" w14:textId="77777777" w:rsidR="001E2274" w:rsidRDefault="001E2274" w:rsidP="0072139E">
      <w:pPr>
        <w:rPr>
          <w:b w:val="0"/>
          <w:bCs w:val="0"/>
          <w:caps/>
          <w:sz w:val="24"/>
          <w:szCs w:val="24"/>
          <w:rtl/>
        </w:rPr>
      </w:pPr>
    </w:p>
    <w:p w14:paraId="738B09F9" w14:textId="77777777" w:rsidR="001E2274" w:rsidRDefault="008C1947" w:rsidP="0072139E">
      <w:pPr>
        <w:rPr>
          <w:caps/>
          <w:sz w:val="24"/>
          <w:szCs w:val="24"/>
          <w:u w:val="single"/>
          <w:rtl/>
        </w:rPr>
      </w:pPr>
      <w:r w:rsidRPr="008C1947">
        <w:rPr>
          <w:rFonts w:hint="cs"/>
          <w:caps/>
          <w:sz w:val="24"/>
          <w:szCs w:val="24"/>
          <w:u w:val="single"/>
          <w:rtl/>
        </w:rPr>
        <w:t>גב</w:t>
      </w:r>
      <w:r w:rsidRPr="008C1947">
        <w:rPr>
          <w:caps/>
          <w:sz w:val="24"/>
          <w:szCs w:val="24"/>
          <w:u w:val="single"/>
          <w:rtl/>
        </w:rPr>
        <w:t>'</w:t>
      </w:r>
      <w:r w:rsidRPr="008C1947">
        <w:rPr>
          <w:rFonts w:hint="cs"/>
          <w:caps/>
          <w:sz w:val="24"/>
          <w:szCs w:val="24"/>
          <w:u w:val="single"/>
          <w:rtl/>
        </w:rPr>
        <w:t xml:space="preserve"> נועה זרמון ברנט - רשות ניקוז ונחלים ירקון</w:t>
      </w:r>
      <w:r w:rsidR="001E2274">
        <w:rPr>
          <w:rFonts w:hint="cs"/>
          <w:caps/>
          <w:sz w:val="24"/>
          <w:szCs w:val="24"/>
          <w:u w:val="single"/>
          <w:rtl/>
        </w:rPr>
        <w:t>:</w:t>
      </w:r>
    </w:p>
    <w:p w14:paraId="7B6CE14F" w14:textId="7941FCC5" w:rsidR="001E2274" w:rsidRDefault="0072139E" w:rsidP="0072139E">
      <w:pPr>
        <w:rPr>
          <w:b w:val="0"/>
          <w:bCs w:val="0"/>
          <w:caps/>
          <w:sz w:val="24"/>
          <w:szCs w:val="24"/>
          <w:rtl/>
        </w:rPr>
      </w:pPr>
      <w:r>
        <w:rPr>
          <w:rFonts w:hint="cs"/>
          <w:b w:val="0"/>
          <w:bCs w:val="0"/>
          <w:caps/>
          <w:sz w:val="24"/>
          <w:szCs w:val="24"/>
          <w:rtl/>
        </w:rPr>
        <w:t>... תכנון או ועדה מחוזית ניתן לאשר שימושים אחרים נוספים ברצועה הזו כמובן מתוך ראיית כלל השיקולים ועדיפות של הנחל כן לא, ...</w:t>
      </w:r>
    </w:p>
    <w:p w14:paraId="53F7145D" w14:textId="77777777" w:rsidR="001E2274" w:rsidRDefault="001E2274" w:rsidP="0072139E">
      <w:pPr>
        <w:rPr>
          <w:b w:val="0"/>
          <w:bCs w:val="0"/>
          <w:caps/>
          <w:sz w:val="24"/>
          <w:szCs w:val="24"/>
          <w:rtl/>
        </w:rPr>
      </w:pPr>
    </w:p>
    <w:p w14:paraId="0886CCDF" w14:textId="77777777" w:rsidR="001E2274" w:rsidRDefault="00D17364" w:rsidP="0072139E">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0C3B985C" w14:textId="380A91C4" w:rsidR="001E2274" w:rsidRDefault="0072139E" w:rsidP="0072139E">
      <w:pPr>
        <w:rPr>
          <w:b w:val="0"/>
          <w:bCs w:val="0"/>
          <w:caps/>
          <w:sz w:val="24"/>
          <w:szCs w:val="24"/>
          <w:rtl/>
        </w:rPr>
      </w:pPr>
      <w:r>
        <w:rPr>
          <w:rFonts w:hint="cs"/>
          <w:b w:val="0"/>
          <w:bCs w:val="0"/>
          <w:caps/>
          <w:sz w:val="24"/>
          <w:szCs w:val="24"/>
          <w:rtl/>
        </w:rPr>
        <w:t xml:space="preserve">זאת אני מבין זאת אומרת זאת אומרת קודם כל נתחיל עם החלופה המקורית החלופה המקורית אוקיי על מה היא חייבת על מה היא חייבת לשמור? אנחנו מדברים כרגע על מגרש שהוא כבר ה, המגרש הזה הוא ביעוד קיים אוקיי? זאת אומרת היעוד הוא </w:t>
      </w:r>
    </w:p>
    <w:p w14:paraId="48D509A7" w14:textId="77777777" w:rsidR="001E2274" w:rsidRDefault="001E2274" w:rsidP="0072139E">
      <w:pPr>
        <w:rPr>
          <w:b w:val="0"/>
          <w:bCs w:val="0"/>
          <w:caps/>
          <w:sz w:val="24"/>
          <w:szCs w:val="24"/>
          <w:rtl/>
        </w:rPr>
      </w:pPr>
    </w:p>
    <w:p w14:paraId="3C5F4F40" w14:textId="77777777" w:rsidR="001E2274" w:rsidRDefault="008C1947" w:rsidP="0072139E">
      <w:pPr>
        <w:rPr>
          <w:caps/>
          <w:sz w:val="24"/>
          <w:szCs w:val="24"/>
          <w:u w:val="single"/>
          <w:rtl/>
        </w:rPr>
      </w:pPr>
      <w:r w:rsidRPr="008C1947">
        <w:rPr>
          <w:rFonts w:hint="cs"/>
          <w:caps/>
          <w:sz w:val="24"/>
          <w:szCs w:val="24"/>
          <w:u w:val="single"/>
          <w:rtl/>
        </w:rPr>
        <w:t>גב</w:t>
      </w:r>
      <w:r w:rsidRPr="008C1947">
        <w:rPr>
          <w:caps/>
          <w:sz w:val="24"/>
          <w:szCs w:val="24"/>
          <w:u w:val="single"/>
          <w:rtl/>
        </w:rPr>
        <w:t>'</w:t>
      </w:r>
      <w:r w:rsidRPr="008C1947">
        <w:rPr>
          <w:rFonts w:hint="cs"/>
          <w:caps/>
          <w:sz w:val="24"/>
          <w:szCs w:val="24"/>
          <w:u w:val="single"/>
          <w:rtl/>
        </w:rPr>
        <w:t xml:space="preserve"> נועה זרמון ברנט - רשות ניקוז ונחלים ירקון</w:t>
      </w:r>
      <w:r w:rsidR="001E2274">
        <w:rPr>
          <w:rFonts w:hint="cs"/>
          <w:caps/>
          <w:sz w:val="24"/>
          <w:szCs w:val="24"/>
          <w:u w:val="single"/>
          <w:rtl/>
        </w:rPr>
        <w:t>:</w:t>
      </w:r>
    </w:p>
    <w:p w14:paraId="57BDFA63" w14:textId="366E311F" w:rsidR="001E2274" w:rsidRDefault="0072139E" w:rsidP="0072139E">
      <w:pPr>
        <w:rPr>
          <w:b w:val="0"/>
          <w:bCs w:val="0"/>
          <w:caps/>
          <w:sz w:val="24"/>
          <w:szCs w:val="24"/>
          <w:rtl/>
        </w:rPr>
      </w:pPr>
      <w:r>
        <w:rPr>
          <w:rFonts w:hint="cs"/>
          <w:b w:val="0"/>
          <w:bCs w:val="0"/>
          <w:caps/>
          <w:sz w:val="24"/>
          <w:szCs w:val="24"/>
          <w:rtl/>
        </w:rPr>
        <w:t>נכון</w:t>
      </w:r>
    </w:p>
    <w:p w14:paraId="2FE02BA7" w14:textId="77777777" w:rsidR="001E2274" w:rsidRDefault="001E2274" w:rsidP="0072139E">
      <w:pPr>
        <w:rPr>
          <w:b w:val="0"/>
          <w:bCs w:val="0"/>
          <w:caps/>
          <w:sz w:val="24"/>
          <w:szCs w:val="24"/>
          <w:rtl/>
        </w:rPr>
      </w:pPr>
    </w:p>
    <w:p w14:paraId="78C9DEB1" w14:textId="77777777" w:rsidR="001E2274" w:rsidRDefault="00D17364" w:rsidP="0072139E">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5C7578DC" w14:textId="2F700DB0" w:rsidR="001E2274" w:rsidRDefault="0072139E" w:rsidP="0072139E">
      <w:pPr>
        <w:rPr>
          <w:b w:val="0"/>
          <w:bCs w:val="0"/>
          <w:caps/>
          <w:sz w:val="24"/>
          <w:szCs w:val="24"/>
          <w:rtl/>
        </w:rPr>
      </w:pPr>
      <w:r>
        <w:rPr>
          <w:rFonts w:hint="cs"/>
          <w:b w:val="0"/>
          <w:bCs w:val="0"/>
          <w:caps/>
          <w:sz w:val="24"/>
          <w:szCs w:val="24"/>
          <w:rtl/>
        </w:rPr>
        <w:t>היעוד קיים</w:t>
      </w:r>
    </w:p>
    <w:p w14:paraId="45F7734B" w14:textId="77777777" w:rsidR="001E2274" w:rsidRDefault="001E2274" w:rsidP="0072139E">
      <w:pPr>
        <w:rPr>
          <w:b w:val="0"/>
          <w:bCs w:val="0"/>
          <w:caps/>
          <w:sz w:val="24"/>
          <w:szCs w:val="24"/>
          <w:rtl/>
        </w:rPr>
      </w:pPr>
    </w:p>
    <w:p w14:paraId="58633B92" w14:textId="77777777" w:rsidR="001E2274" w:rsidRDefault="008C1947" w:rsidP="0072139E">
      <w:pPr>
        <w:rPr>
          <w:caps/>
          <w:sz w:val="24"/>
          <w:szCs w:val="24"/>
          <w:u w:val="single"/>
          <w:rtl/>
        </w:rPr>
      </w:pPr>
      <w:r w:rsidRPr="008C1947">
        <w:rPr>
          <w:rFonts w:hint="cs"/>
          <w:caps/>
          <w:sz w:val="24"/>
          <w:szCs w:val="24"/>
          <w:u w:val="single"/>
          <w:rtl/>
        </w:rPr>
        <w:t>גב</w:t>
      </w:r>
      <w:r w:rsidRPr="008C1947">
        <w:rPr>
          <w:caps/>
          <w:sz w:val="24"/>
          <w:szCs w:val="24"/>
          <w:u w:val="single"/>
          <w:rtl/>
        </w:rPr>
        <w:t>'</w:t>
      </w:r>
      <w:r w:rsidRPr="008C1947">
        <w:rPr>
          <w:rFonts w:hint="cs"/>
          <w:caps/>
          <w:sz w:val="24"/>
          <w:szCs w:val="24"/>
          <w:u w:val="single"/>
          <w:rtl/>
        </w:rPr>
        <w:t xml:space="preserve"> נועה זרמון ברנט - רשות ניקוז ונחלים ירקון</w:t>
      </w:r>
      <w:r w:rsidR="001E2274">
        <w:rPr>
          <w:rFonts w:hint="cs"/>
          <w:caps/>
          <w:sz w:val="24"/>
          <w:szCs w:val="24"/>
          <w:u w:val="single"/>
          <w:rtl/>
        </w:rPr>
        <w:t>:</w:t>
      </w:r>
    </w:p>
    <w:p w14:paraId="32AB1527" w14:textId="7371309F" w:rsidR="001E2274" w:rsidRDefault="0072139E" w:rsidP="0072139E">
      <w:pPr>
        <w:rPr>
          <w:b w:val="0"/>
          <w:bCs w:val="0"/>
          <w:caps/>
          <w:sz w:val="24"/>
          <w:szCs w:val="24"/>
          <w:rtl/>
        </w:rPr>
      </w:pPr>
      <w:r>
        <w:rPr>
          <w:rFonts w:hint="cs"/>
          <w:b w:val="0"/>
          <w:bCs w:val="0"/>
          <w:caps/>
          <w:sz w:val="24"/>
          <w:szCs w:val="24"/>
          <w:rtl/>
        </w:rPr>
        <w:t xml:space="preserve">כן </w:t>
      </w:r>
    </w:p>
    <w:p w14:paraId="410EE4FB" w14:textId="77777777" w:rsidR="001E2274" w:rsidRDefault="001E2274" w:rsidP="0072139E">
      <w:pPr>
        <w:rPr>
          <w:b w:val="0"/>
          <w:bCs w:val="0"/>
          <w:caps/>
          <w:sz w:val="24"/>
          <w:szCs w:val="24"/>
          <w:rtl/>
        </w:rPr>
      </w:pPr>
    </w:p>
    <w:p w14:paraId="4E6FD0EC" w14:textId="77777777" w:rsidR="001E2274" w:rsidRDefault="00D17364" w:rsidP="0072139E">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07D89496" w14:textId="71F13AF6" w:rsidR="001E2274" w:rsidRDefault="0072139E" w:rsidP="0072139E">
      <w:pPr>
        <w:rPr>
          <w:b w:val="0"/>
          <w:bCs w:val="0"/>
          <w:caps/>
          <w:sz w:val="24"/>
          <w:szCs w:val="24"/>
          <w:rtl/>
        </w:rPr>
      </w:pPr>
      <w:r>
        <w:rPr>
          <w:rFonts w:hint="cs"/>
          <w:b w:val="0"/>
          <w:bCs w:val="0"/>
          <w:caps/>
          <w:sz w:val="24"/>
          <w:szCs w:val="24"/>
          <w:rtl/>
        </w:rPr>
        <w:t>אז עכשיו מה מה אנחנו חייבים נניח שאנחנו נחליט</w:t>
      </w:r>
      <w:r w:rsidR="000F703D">
        <w:rPr>
          <w:rFonts w:hint="cs"/>
          <w:b w:val="0"/>
          <w:bCs w:val="0"/>
          <w:caps/>
          <w:sz w:val="24"/>
          <w:szCs w:val="24"/>
          <w:rtl/>
        </w:rPr>
        <w:t xml:space="preserve"> </w:t>
      </w:r>
      <w:r>
        <w:rPr>
          <w:rFonts w:hint="cs"/>
          <w:b w:val="0"/>
          <w:bCs w:val="0"/>
          <w:caps/>
          <w:sz w:val="24"/>
          <w:szCs w:val="24"/>
          <w:rtl/>
        </w:rPr>
        <w:t xml:space="preserve">להפקיד את התוכנית המקורית על מה אנחנו צריכים </w:t>
      </w:r>
    </w:p>
    <w:p w14:paraId="737337C3" w14:textId="77777777" w:rsidR="001E2274" w:rsidRDefault="001E2274" w:rsidP="0072139E">
      <w:pPr>
        <w:rPr>
          <w:b w:val="0"/>
          <w:bCs w:val="0"/>
          <w:caps/>
          <w:sz w:val="24"/>
          <w:szCs w:val="24"/>
          <w:rtl/>
        </w:rPr>
      </w:pPr>
    </w:p>
    <w:p w14:paraId="790B02F7" w14:textId="77777777" w:rsidR="001E2274" w:rsidRDefault="008C1947" w:rsidP="0072139E">
      <w:pPr>
        <w:rPr>
          <w:caps/>
          <w:sz w:val="24"/>
          <w:szCs w:val="24"/>
          <w:u w:val="single"/>
          <w:rtl/>
        </w:rPr>
      </w:pPr>
      <w:r w:rsidRPr="008C1947">
        <w:rPr>
          <w:rFonts w:hint="cs"/>
          <w:caps/>
          <w:sz w:val="24"/>
          <w:szCs w:val="24"/>
          <w:u w:val="single"/>
          <w:rtl/>
        </w:rPr>
        <w:t>גב</w:t>
      </w:r>
      <w:r w:rsidRPr="008C1947">
        <w:rPr>
          <w:caps/>
          <w:sz w:val="24"/>
          <w:szCs w:val="24"/>
          <w:u w:val="single"/>
          <w:rtl/>
        </w:rPr>
        <w:t>'</w:t>
      </w:r>
      <w:r w:rsidRPr="008C1947">
        <w:rPr>
          <w:rFonts w:hint="cs"/>
          <w:caps/>
          <w:sz w:val="24"/>
          <w:szCs w:val="24"/>
          <w:u w:val="single"/>
          <w:rtl/>
        </w:rPr>
        <w:t xml:space="preserve"> נועה זרמון ברנט - רשות ניקוז ונחלים ירקון</w:t>
      </w:r>
      <w:r w:rsidR="001E2274">
        <w:rPr>
          <w:rFonts w:hint="cs"/>
          <w:caps/>
          <w:sz w:val="24"/>
          <w:szCs w:val="24"/>
          <w:u w:val="single"/>
          <w:rtl/>
        </w:rPr>
        <w:t>:</w:t>
      </w:r>
    </w:p>
    <w:p w14:paraId="06E1C652" w14:textId="32AEDAC2" w:rsidR="001E2274" w:rsidRDefault="0072139E" w:rsidP="0072139E">
      <w:pPr>
        <w:rPr>
          <w:b w:val="0"/>
          <w:bCs w:val="0"/>
          <w:caps/>
          <w:sz w:val="24"/>
          <w:szCs w:val="24"/>
          <w:rtl/>
        </w:rPr>
      </w:pPr>
      <w:r>
        <w:rPr>
          <w:rFonts w:hint="cs"/>
          <w:b w:val="0"/>
          <w:bCs w:val="0"/>
          <w:caps/>
          <w:sz w:val="24"/>
          <w:szCs w:val="24"/>
          <w:rtl/>
        </w:rPr>
        <w:t xml:space="preserve">כן </w:t>
      </w:r>
    </w:p>
    <w:p w14:paraId="262F3817" w14:textId="77777777" w:rsidR="001E2274" w:rsidRDefault="001E2274" w:rsidP="0072139E">
      <w:pPr>
        <w:rPr>
          <w:b w:val="0"/>
          <w:bCs w:val="0"/>
          <w:caps/>
          <w:sz w:val="24"/>
          <w:szCs w:val="24"/>
          <w:rtl/>
        </w:rPr>
      </w:pPr>
    </w:p>
    <w:p w14:paraId="0DFB2D75" w14:textId="77777777" w:rsidR="001E2274" w:rsidRDefault="00D17364" w:rsidP="0072139E">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08D5776E" w14:textId="367DAA4D" w:rsidR="001E2274" w:rsidRDefault="0072139E" w:rsidP="0072139E">
      <w:pPr>
        <w:rPr>
          <w:b w:val="0"/>
          <w:bCs w:val="0"/>
          <w:caps/>
          <w:sz w:val="24"/>
          <w:szCs w:val="24"/>
          <w:rtl/>
        </w:rPr>
      </w:pPr>
      <w:r>
        <w:rPr>
          <w:rFonts w:hint="cs"/>
          <w:b w:val="0"/>
          <w:bCs w:val="0"/>
          <w:caps/>
          <w:sz w:val="24"/>
          <w:szCs w:val="24"/>
          <w:rtl/>
        </w:rPr>
        <w:lastRenderedPageBreak/>
        <w:t>להקפיד מבחינת מרחקים אוקיי?</w:t>
      </w:r>
    </w:p>
    <w:p w14:paraId="7C8794C2" w14:textId="77777777" w:rsidR="001E2274" w:rsidRDefault="001E2274" w:rsidP="0072139E">
      <w:pPr>
        <w:rPr>
          <w:b w:val="0"/>
          <w:bCs w:val="0"/>
          <w:caps/>
          <w:sz w:val="24"/>
          <w:szCs w:val="24"/>
          <w:rtl/>
        </w:rPr>
      </w:pPr>
    </w:p>
    <w:p w14:paraId="712DFE08" w14:textId="77777777" w:rsidR="001E2274" w:rsidRDefault="008C1947" w:rsidP="0072139E">
      <w:pPr>
        <w:rPr>
          <w:caps/>
          <w:sz w:val="24"/>
          <w:szCs w:val="24"/>
          <w:u w:val="single"/>
          <w:rtl/>
        </w:rPr>
      </w:pPr>
      <w:r w:rsidRPr="008C1947">
        <w:rPr>
          <w:rFonts w:hint="cs"/>
          <w:caps/>
          <w:sz w:val="24"/>
          <w:szCs w:val="24"/>
          <w:u w:val="single"/>
          <w:rtl/>
        </w:rPr>
        <w:t>גב</w:t>
      </w:r>
      <w:r w:rsidRPr="008C1947">
        <w:rPr>
          <w:caps/>
          <w:sz w:val="24"/>
          <w:szCs w:val="24"/>
          <w:u w:val="single"/>
          <w:rtl/>
        </w:rPr>
        <w:t>'</w:t>
      </w:r>
      <w:r w:rsidRPr="008C1947">
        <w:rPr>
          <w:rFonts w:hint="cs"/>
          <w:caps/>
          <w:sz w:val="24"/>
          <w:szCs w:val="24"/>
          <w:u w:val="single"/>
          <w:rtl/>
        </w:rPr>
        <w:t xml:space="preserve"> נועה זרמון ברנט - רשות ניקוז ונחלים ירקון</w:t>
      </w:r>
      <w:r w:rsidR="001E2274">
        <w:rPr>
          <w:rFonts w:hint="cs"/>
          <w:caps/>
          <w:sz w:val="24"/>
          <w:szCs w:val="24"/>
          <w:u w:val="single"/>
          <w:rtl/>
        </w:rPr>
        <w:t>:</w:t>
      </w:r>
    </w:p>
    <w:p w14:paraId="11EA320E" w14:textId="780BA10A" w:rsidR="001E2274" w:rsidRDefault="0072139E" w:rsidP="0072139E">
      <w:pPr>
        <w:rPr>
          <w:b w:val="0"/>
          <w:bCs w:val="0"/>
          <w:caps/>
          <w:sz w:val="24"/>
          <w:szCs w:val="24"/>
          <w:rtl/>
        </w:rPr>
      </w:pPr>
      <w:r>
        <w:rPr>
          <w:rFonts w:hint="cs"/>
          <w:b w:val="0"/>
          <w:bCs w:val="0"/>
          <w:caps/>
          <w:sz w:val="24"/>
          <w:szCs w:val="24"/>
          <w:rtl/>
        </w:rPr>
        <w:t>אז אנחנו צריכים להקפיד במינימום כן? על חמישה מטר רצועת מגן ש, מתאפשרת מתוקף חוק הניקוז לטובת תחזוקה אני אומרת לך ש,</w:t>
      </w:r>
    </w:p>
    <w:p w14:paraId="7862BE79" w14:textId="77777777" w:rsidR="001E2274" w:rsidRDefault="001E2274" w:rsidP="0072139E">
      <w:pPr>
        <w:rPr>
          <w:b w:val="0"/>
          <w:bCs w:val="0"/>
          <w:caps/>
          <w:sz w:val="24"/>
          <w:szCs w:val="24"/>
          <w:rtl/>
        </w:rPr>
      </w:pPr>
    </w:p>
    <w:p w14:paraId="5CAD8D18" w14:textId="77777777" w:rsidR="001E2274" w:rsidRDefault="00D17364" w:rsidP="0072139E">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5A3730AD" w14:textId="0C776D6C" w:rsidR="001E2274" w:rsidRDefault="0072139E" w:rsidP="0072139E">
      <w:pPr>
        <w:rPr>
          <w:b w:val="0"/>
          <w:bCs w:val="0"/>
          <w:caps/>
          <w:sz w:val="24"/>
          <w:szCs w:val="24"/>
          <w:rtl/>
        </w:rPr>
      </w:pPr>
      <w:r>
        <w:rPr>
          <w:rFonts w:hint="cs"/>
          <w:b w:val="0"/>
          <w:bCs w:val="0"/>
          <w:caps/>
          <w:sz w:val="24"/>
          <w:szCs w:val="24"/>
          <w:rtl/>
        </w:rPr>
        <w:t xml:space="preserve">חמישה מטר חמישה, חמישה מאיפה מאיפה? </w:t>
      </w:r>
    </w:p>
    <w:p w14:paraId="7F322CA7" w14:textId="77777777" w:rsidR="001E2274" w:rsidRDefault="001E2274" w:rsidP="0072139E">
      <w:pPr>
        <w:rPr>
          <w:b w:val="0"/>
          <w:bCs w:val="0"/>
          <w:caps/>
          <w:sz w:val="24"/>
          <w:szCs w:val="24"/>
          <w:rtl/>
        </w:rPr>
      </w:pPr>
    </w:p>
    <w:p w14:paraId="78FA0367" w14:textId="77777777" w:rsidR="001E2274" w:rsidRDefault="008C1947" w:rsidP="0072139E">
      <w:pPr>
        <w:rPr>
          <w:caps/>
          <w:sz w:val="24"/>
          <w:szCs w:val="24"/>
          <w:u w:val="single"/>
          <w:rtl/>
        </w:rPr>
      </w:pPr>
      <w:r w:rsidRPr="008C1947">
        <w:rPr>
          <w:rFonts w:hint="cs"/>
          <w:caps/>
          <w:sz w:val="24"/>
          <w:szCs w:val="24"/>
          <w:u w:val="single"/>
          <w:rtl/>
        </w:rPr>
        <w:t>גב</w:t>
      </w:r>
      <w:r w:rsidRPr="008C1947">
        <w:rPr>
          <w:caps/>
          <w:sz w:val="24"/>
          <w:szCs w:val="24"/>
          <w:u w:val="single"/>
          <w:rtl/>
        </w:rPr>
        <w:t>'</w:t>
      </w:r>
      <w:r w:rsidRPr="008C1947">
        <w:rPr>
          <w:rFonts w:hint="cs"/>
          <w:caps/>
          <w:sz w:val="24"/>
          <w:szCs w:val="24"/>
          <w:u w:val="single"/>
          <w:rtl/>
        </w:rPr>
        <w:t xml:space="preserve"> נועה זרמון ברנט - רשות ניקוז ונחלים ירקון</w:t>
      </w:r>
      <w:r w:rsidR="001E2274">
        <w:rPr>
          <w:rFonts w:hint="cs"/>
          <w:caps/>
          <w:sz w:val="24"/>
          <w:szCs w:val="24"/>
          <w:u w:val="single"/>
          <w:rtl/>
        </w:rPr>
        <w:t>:</w:t>
      </w:r>
    </w:p>
    <w:p w14:paraId="4F780DEA" w14:textId="090AA8CA" w:rsidR="001E2274" w:rsidRDefault="0072139E" w:rsidP="0072139E">
      <w:pPr>
        <w:rPr>
          <w:b w:val="0"/>
          <w:bCs w:val="0"/>
          <w:caps/>
          <w:sz w:val="24"/>
          <w:szCs w:val="24"/>
          <w:rtl/>
        </w:rPr>
      </w:pPr>
      <w:r>
        <w:rPr>
          <w:rFonts w:hint="cs"/>
          <w:b w:val="0"/>
          <w:bCs w:val="0"/>
          <w:caps/>
          <w:sz w:val="24"/>
          <w:szCs w:val="24"/>
          <w:rtl/>
        </w:rPr>
        <w:t>מגדת הנחל (לא ברור)</w:t>
      </w:r>
    </w:p>
    <w:p w14:paraId="42E7F6E2" w14:textId="77777777" w:rsidR="001E2274" w:rsidRDefault="001E2274" w:rsidP="0072139E">
      <w:pPr>
        <w:rPr>
          <w:b w:val="0"/>
          <w:bCs w:val="0"/>
          <w:caps/>
          <w:sz w:val="24"/>
          <w:szCs w:val="24"/>
          <w:rtl/>
        </w:rPr>
      </w:pPr>
    </w:p>
    <w:p w14:paraId="7A3FB5E3" w14:textId="77777777" w:rsidR="001E2274" w:rsidRDefault="00D17364" w:rsidP="0072139E">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74C89BAD" w14:textId="2A618533" w:rsidR="001E2274" w:rsidRDefault="0072139E" w:rsidP="0072139E">
      <w:pPr>
        <w:rPr>
          <w:b w:val="0"/>
          <w:bCs w:val="0"/>
          <w:caps/>
          <w:sz w:val="24"/>
          <w:szCs w:val="24"/>
          <w:rtl/>
        </w:rPr>
      </w:pPr>
      <w:r>
        <w:rPr>
          <w:rFonts w:hint="cs"/>
          <w:b w:val="0"/>
          <w:bCs w:val="0"/>
          <w:caps/>
          <w:sz w:val="24"/>
          <w:szCs w:val="24"/>
          <w:rtl/>
        </w:rPr>
        <w:t>רגע בסדר רגע רגע אני לומד לאט לאט, גדת, הנחל זה דבר מוגדר? יש תשריט יש שרטוט מדויק של ...</w:t>
      </w:r>
    </w:p>
    <w:p w14:paraId="57F70B73" w14:textId="77777777" w:rsidR="001E2274" w:rsidRDefault="001E2274" w:rsidP="0072139E">
      <w:pPr>
        <w:rPr>
          <w:b w:val="0"/>
          <w:bCs w:val="0"/>
          <w:caps/>
          <w:sz w:val="24"/>
          <w:szCs w:val="24"/>
          <w:rtl/>
        </w:rPr>
      </w:pPr>
    </w:p>
    <w:p w14:paraId="05A42102" w14:textId="77777777" w:rsidR="001E2274" w:rsidRDefault="008C1947" w:rsidP="0072139E">
      <w:pPr>
        <w:rPr>
          <w:caps/>
          <w:sz w:val="24"/>
          <w:szCs w:val="24"/>
          <w:u w:val="single"/>
          <w:rtl/>
        </w:rPr>
      </w:pPr>
      <w:r w:rsidRPr="008C1947">
        <w:rPr>
          <w:rFonts w:hint="cs"/>
          <w:caps/>
          <w:sz w:val="24"/>
          <w:szCs w:val="24"/>
          <w:u w:val="single"/>
          <w:rtl/>
        </w:rPr>
        <w:t>גב</w:t>
      </w:r>
      <w:r w:rsidRPr="008C1947">
        <w:rPr>
          <w:caps/>
          <w:sz w:val="24"/>
          <w:szCs w:val="24"/>
          <w:u w:val="single"/>
          <w:rtl/>
        </w:rPr>
        <w:t>'</w:t>
      </w:r>
      <w:r w:rsidRPr="008C1947">
        <w:rPr>
          <w:rFonts w:hint="cs"/>
          <w:caps/>
          <w:sz w:val="24"/>
          <w:szCs w:val="24"/>
          <w:u w:val="single"/>
          <w:rtl/>
        </w:rPr>
        <w:t xml:space="preserve"> נועה זרמון ברנט - רשות ניקוז ונחלים ירקון</w:t>
      </w:r>
      <w:r w:rsidR="001E2274">
        <w:rPr>
          <w:rFonts w:hint="cs"/>
          <w:caps/>
          <w:sz w:val="24"/>
          <w:szCs w:val="24"/>
          <w:u w:val="single"/>
          <w:rtl/>
        </w:rPr>
        <w:t>:</w:t>
      </w:r>
    </w:p>
    <w:p w14:paraId="0DF446C9" w14:textId="7931C6CA" w:rsidR="001E2274" w:rsidRDefault="0072139E" w:rsidP="0072139E">
      <w:pPr>
        <w:rPr>
          <w:b w:val="0"/>
          <w:bCs w:val="0"/>
          <w:caps/>
          <w:sz w:val="24"/>
          <w:szCs w:val="24"/>
          <w:rtl/>
        </w:rPr>
      </w:pPr>
      <w:r>
        <w:rPr>
          <w:rFonts w:hint="cs"/>
          <w:b w:val="0"/>
          <w:bCs w:val="0"/>
          <w:caps/>
          <w:sz w:val="24"/>
          <w:szCs w:val="24"/>
          <w:rtl/>
        </w:rPr>
        <w:t>שוב על - פי ה, זה גם זה עבר שינוי בתיקון האחרון אבל אם אני מתייחסת רגע לתמא המאושרת היא הגדירה נקודה כן שנקראת נקודת המדידה בקצה בגדת הנחל שממנה נמדדים המרחקים</w:t>
      </w:r>
    </w:p>
    <w:p w14:paraId="3B7F2254" w14:textId="77777777" w:rsidR="001E2274" w:rsidRDefault="001E2274" w:rsidP="0072139E">
      <w:pPr>
        <w:rPr>
          <w:b w:val="0"/>
          <w:bCs w:val="0"/>
          <w:caps/>
          <w:sz w:val="24"/>
          <w:szCs w:val="24"/>
          <w:rtl/>
        </w:rPr>
      </w:pPr>
    </w:p>
    <w:p w14:paraId="148D16A3" w14:textId="77777777" w:rsidR="001E2274" w:rsidRDefault="00D17364" w:rsidP="0072139E">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43241FBD" w14:textId="0492F351" w:rsidR="001E2274" w:rsidRDefault="0072139E" w:rsidP="0072139E">
      <w:pPr>
        <w:rPr>
          <w:b w:val="0"/>
          <w:bCs w:val="0"/>
          <w:caps/>
          <w:sz w:val="24"/>
          <w:szCs w:val="24"/>
          <w:rtl/>
        </w:rPr>
      </w:pPr>
      <w:r>
        <w:rPr>
          <w:rFonts w:hint="cs"/>
          <w:b w:val="0"/>
          <w:bCs w:val="0"/>
          <w:caps/>
          <w:sz w:val="24"/>
          <w:szCs w:val="24"/>
          <w:rtl/>
        </w:rPr>
        <w:t xml:space="preserve">אוקיי </w:t>
      </w:r>
    </w:p>
    <w:p w14:paraId="1754CB68" w14:textId="77777777" w:rsidR="001E2274" w:rsidRDefault="001E2274" w:rsidP="0072139E">
      <w:pPr>
        <w:rPr>
          <w:b w:val="0"/>
          <w:bCs w:val="0"/>
          <w:caps/>
          <w:sz w:val="24"/>
          <w:szCs w:val="24"/>
          <w:rtl/>
        </w:rPr>
      </w:pPr>
    </w:p>
    <w:p w14:paraId="315F72DA" w14:textId="77777777" w:rsidR="001E2274" w:rsidRDefault="008C1947" w:rsidP="0072139E">
      <w:pPr>
        <w:rPr>
          <w:caps/>
          <w:sz w:val="24"/>
          <w:szCs w:val="24"/>
          <w:u w:val="single"/>
          <w:rtl/>
        </w:rPr>
      </w:pPr>
      <w:r w:rsidRPr="008C1947">
        <w:rPr>
          <w:rFonts w:hint="cs"/>
          <w:caps/>
          <w:sz w:val="24"/>
          <w:szCs w:val="24"/>
          <w:u w:val="single"/>
          <w:rtl/>
        </w:rPr>
        <w:t>גב</w:t>
      </w:r>
      <w:r w:rsidRPr="008C1947">
        <w:rPr>
          <w:caps/>
          <w:sz w:val="24"/>
          <w:szCs w:val="24"/>
          <w:u w:val="single"/>
          <w:rtl/>
        </w:rPr>
        <w:t>'</w:t>
      </w:r>
      <w:r w:rsidRPr="008C1947">
        <w:rPr>
          <w:rFonts w:hint="cs"/>
          <w:caps/>
          <w:sz w:val="24"/>
          <w:szCs w:val="24"/>
          <w:u w:val="single"/>
          <w:rtl/>
        </w:rPr>
        <w:t xml:space="preserve"> נועה זרמון ברנט - רשות ניקוז ונחלים ירקון</w:t>
      </w:r>
      <w:r w:rsidR="001E2274">
        <w:rPr>
          <w:rFonts w:hint="cs"/>
          <w:caps/>
          <w:sz w:val="24"/>
          <w:szCs w:val="24"/>
          <w:u w:val="single"/>
          <w:rtl/>
        </w:rPr>
        <w:t>:</w:t>
      </w:r>
    </w:p>
    <w:p w14:paraId="62ADBE69" w14:textId="03AA2523" w:rsidR="001E2274" w:rsidRDefault="0072139E" w:rsidP="0072139E">
      <w:pPr>
        <w:rPr>
          <w:b w:val="0"/>
          <w:bCs w:val="0"/>
          <w:caps/>
          <w:sz w:val="24"/>
          <w:szCs w:val="24"/>
          <w:rtl/>
        </w:rPr>
      </w:pPr>
      <w:r>
        <w:rPr>
          <w:rFonts w:hint="cs"/>
          <w:b w:val="0"/>
          <w:bCs w:val="0"/>
          <w:caps/>
          <w:sz w:val="24"/>
          <w:szCs w:val="24"/>
          <w:rtl/>
        </w:rPr>
        <w:t>שנדרשים לשמירה על הנחל</w:t>
      </w:r>
    </w:p>
    <w:p w14:paraId="2B0C14EC" w14:textId="77777777" w:rsidR="001E2274" w:rsidRDefault="001E2274" w:rsidP="0072139E">
      <w:pPr>
        <w:rPr>
          <w:b w:val="0"/>
          <w:bCs w:val="0"/>
          <w:caps/>
          <w:sz w:val="24"/>
          <w:szCs w:val="24"/>
          <w:rtl/>
        </w:rPr>
      </w:pPr>
    </w:p>
    <w:p w14:paraId="04000E80" w14:textId="77777777" w:rsidR="001E2274" w:rsidRDefault="00D17364" w:rsidP="0072139E">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71105A42" w14:textId="35C5E572" w:rsidR="001E2274" w:rsidRDefault="0072139E" w:rsidP="0072139E">
      <w:pPr>
        <w:rPr>
          <w:b w:val="0"/>
          <w:bCs w:val="0"/>
          <w:caps/>
          <w:sz w:val="24"/>
          <w:szCs w:val="24"/>
          <w:rtl/>
        </w:rPr>
      </w:pPr>
      <w:r>
        <w:rPr>
          <w:rFonts w:hint="cs"/>
          <w:b w:val="0"/>
          <w:bCs w:val="0"/>
          <w:caps/>
          <w:sz w:val="24"/>
          <w:szCs w:val="24"/>
          <w:rtl/>
        </w:rPr>
        <w:t>בסדר</w:t>
      </w:r>
      <w:r w:rsidR="000F703D">
        <w:rPr>
          <w:rFonts w:hint="cs"/>
          <w:b w:val="0"/>
          <w:bCs w:val="0"/>
          <w:caps/>
          <w:sz w:val="24"/>
          <w:szCs w:val="24"/>
          <w:rtl/>
        </w:rPr>
        <w:t xml:space="preserve"> </w:t>
      </w:r>
      <w:r>
        <w:rPr>
          <w:rFonts w:hint="cs"/>
          <w:b w:val="0"/>
          <w:bCs w:val="0"/>
          <w:caps/>
          <w:sz w:val="24"/>
          <w:szCs w:val="24"/>
          <w:rtl/>
        </w:rPr>
        <w:t xml:space="preserve">... נכון לרגע, </w:t>
      </w:r>
    </w:p>
    <w:p w14:paraId="098B67CC" w14:textId="77777777" w:rsidR="001E2274" w:rsidRDefault="001E2274" w:rsidP="0072139E">
      <w:pPr>
        <w:rPr>
          <w:b w:val="0"/>
          <w:bCs w:val="0"/>
          <w:caps/>
          <w:sz w:val="24"/>
          <w:szCs w:val="24"/>
          <w:rtl/>
        </w:rPr>
      </w:pPr>
    </w:p>
    <w:p w14:paraId="500CD4D2" w14:textId="77777777" w:rsidR="001E2274" w:rsidRDefault="008C1947" w:rsidP="0072139E">
      <w:pPr>
        <w:rPr>
          <w:caps/>
          <w:sz w:val="24"/>
          <w:szCs w:val="24"/>
          <w:u w:val="single"/>
          <w:rtl/>
        </w:rPr>
      </w:pPr>
      <w:r w:rsidRPr="008C1947">
        <w:rPr>
          <w:rFonts w:hint="cs"/>
          <w:caps/>
          <w:sz w:val="24"/>
          <w:szCs w:val="24"/>
          <w:u w:val="single"/>
          <w:rtl/>
        </w:rPr>
        <w:t>גב</w:t>
      </w:r>
      <w:r w:rsidRPr="008C1947">
        <w:rPr>
          <w:caps/>
          <w:sz w:val="24"/>
          <w:szCs w:val="24"/>
          <w:u w:val="single"/>
          <w:rtl/>
        </w:rPr>
        <w:t>'</w:t>
      </w:r>
      <w:r w:rsidRPr="008C1947">
        <w:rPr>
          <w:rFonts w:hint="cs"/>
          <w:caps/>
          <w:sz w:val="24"/>
          <w:szCs w:val="24"/>
          <w:u w:val="single"/>
          <w:rtl/>
        </w:rPr>
        <w:t xml:space="preserve"> נועה זרמון ברנט - רשות ניקוז ונחלים ירקון</w:t>
      </w:r>
      <w:r w:rsidR="001E2274">
        <w:rPr>
          <w:rFonts w:hint="cs"/>
          <w:caps/>
          <w:sz w:val="24"/>
          <w:szCs w:val="24"/>
          <w:u w:val="single"/>
          <w:rtl/>
        </w:rPr>
        <w:t>:</w:t>
      </w:r>
    </w:p>
    <w:p w14:paraId="4A0A08FD" w14:textId="1138EDF0" w:rsidR="001E2274" w:rsidRDefault="0072139E" w:rsidP="0072139E">
      <w:pPr>
        <w:rPr>
          <w:b w:val="0"/>
          <w:bCs w:val="0"/>
          <w:caps/>
          <w:sz w:val="24"/>
          <w:szCs w:val="24"/>
          <w:rtl/>
        </w:rPr>
      </w:pPr>
      <w:r>
        <w:rPr>
          <w:rFonts w:hint="cs"/>
          <w:b w:val="0"/>
          <w:bCs w:val="0"/>
          <w:caps/>
          <w:sz w:val="24"/>
          <w:szCs w:val="24"/>
          <w:rtl/>
        </w:rPr>
        <w:t>אם אם אתם כבר רוצים לדעת אז בתיקון האחרון עשו עדכון לדבר הזה כדי שזה יקל</w:t>
      </w:r>
    </w:p>
    <w:p w14:paraId="4419AA37" w14:textId="77777777" w:rsidR="001E2274" w:rsidRDefault="001E2274" w:rsidP="0072139E">
      <w:pPr>
        <w:rPr>
          <w:b w:val="0"/>
          <w:bCs w:val="0"/>
          <w:caps/>
          <w:sz w:val="24"/>
          <w:szCs w:val="24"/>
          <w:rtl/>
        </w:rPr>
      </w:pPr>
    </w:p>
    <w:p w14:paraId="0F216851" w14:textId="77777777" w:rsidR="001E2274" w:rsidRDefault="00D17364" w:rsidP="0072139E">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60A050F2" w14:textId="174D64D1" w:rsidR="001E2274" w:rsidRDefault="0072139E" w:rsidP="0072139E">
      <w:pPr>
        <w:rPr>
          <w:b w:val="0"/>
          <w:bCs w:val="0"/>
          <w:caps/>
          <w:sz w:val="24"/>
          <w:szCs w:val="24"/>
          <w:rtl/>
        </w:rPr>
      </w:pPr>
      <w:r>
        <w:rPr>
          <w:rFonts w:hint="cs"/>
          <w:b w:val="0"/>
          <w:bCs w:val="0"/>
          <w:caps/>
          <w:sz w:val="24"/>
          <w:szCs w:val="24"/>
          <w:rtl/>
        </w:rPr>
        <w:t>אוקיי</w:t>
      </w:r>
    </w:p>
    <w:p w14:paraId="27A3E729" w14:textId="77777777" w:rsidR="001E2274" w:rsidRDefault="001E2274" w:rsidP="0072139E">
      <w:pPr>
        <w:rPr>
          <w:b w:val="0"/>
          <w:bCs w:val="0"/>
          <w:caps/>
          <w:sz w:val="24"/>
          <w:szCs w:val="24"/>
          <w:rtl/>
        </w:rPr>
      </w:pPr>
    </w:p>
    <w:p w14:paraId="459A19FD" w14:textId="77777777" w:rsidR="001E2274" w:rsidRDefault="008C1947" w:rsidP="0072139E">
      <w:pPr>
        <w:rPr>
          <w:caps/>
          <w:sz w:val="24"/>
          <w:szCs w:val="24"/>
          <w:u w:val="single"/>
          <w:rtl/>
        </w:rPr>
      </w:pPr>
      <w:r w:rsidRPr="008C1947">
        <w:rPr>
          <w:rFonts w:hint="cs"/>
          <w:caps/>
          <w:sz w:val="24"/>
          <w:szCs w:val="24"/>
          <w:u w:val="single"/>
          <w:rtl/>
        </w:rPr>
        <w:t>גב</w:t>
      </w:r>
      <w:r w:rsidRPr="008C1947">
        <w:rPr>
          <w:caps/>
          <w:sz w:val="24"/>
          <w:szCs w:val="24"/>
          <w:u w:val="single"/>
          <w:rtl/>
        </w:rPr>
        <w:t>'</w:t>
      </w:r>
      <w:r w:rsidRPr="008C1947">
        <w:rPr>
          <w:rFonts w:hint="cs"/>
          <w:caps/>
          <w:sz w:val="24"/>
          <w:szCs w:val="24"/>
          <w:u w:val="single"/>
          <w:rtl/>
        </w:rPr>
        <w:t xml:space="preserve"> נועה זרמון ברנט - רשות ניקוז ונחלים ירקון</w:t>
      </w:r>
      <w:r w:rsidR="001E2274">
        <w:rPr>
          <w:rFonts w:hint="cs"/>
          <w:caps/>
          <w:sz w:val="24"/>
          <w:szCs w:val="24"/>
          <w:u w:val="single"/>
          <w:rtl/>
        </w:rPr>
        <w:t>:</w:t>
      </w:r>
    </w:p>
    <w:p w14:paraId="4407064E" w14:textId="0FAB9C5B" w:rsidR="001E2274" w:rsidRDefault="0072139E" w:rsidP="0072139E">
      <w:pPr>
        <w:rPr>
          <w:b w:val="0"/>
          <w:bCs w:val="0"/>
          <w:caps/>
          <w:sz w:val="24"/>
          <w:szCs w:val="24"/>
          <w:rtl/>
        </w:rPr>
      </w:pPr>
      <w:r>
        <w:rPr>
          <w:rFonts w:hint="cs"/>
          <w:b w:val="0"/>
          <w:bCs w:val="0"/>
          <w:caps/>
          <w:sz w:val="24"/>
          <w:szCs w:val="24"/>
          <w:rtl/>
        </w:rPr>
        <w:t xml:space="preserve">על מציאת המדידה הזו, קבעו רוחב לאפיק, ובהמשך רוחב ל ... </w:t>
      </w:r>
    </w:p>
    <w:p w14:paraId="55E7C7F1" w14:textId="77777777" w:rsidR="001E2274" w:rsidRDefault="001E2274" w:rsidP="0072139E">
      <w:pPr>
        <w:rPr>
          <w:b w:val="0"/>
          <w:bCs w:val="0"/>
          <w:caps/>
          <w:sz w:val="24"/>
          <w:szCs w:val="24"/>
          <w:rtl/>
        </w:rPr>
      </w:pPr>
    </w:p>
    <w:p w14:paraId="14EE2739" w14:textId="77777777" w:rsidR="001E2274" w:rsidRDefault="00D17364" w:rsidP="0072139E">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20843E4D" w14:textId="43E3CAF6" w:rsidR="001E2274" w:rsidRDefault="0072139E" w:rsidP="0072139E">
      <w:pPr>
        <w:rPr>
          <w:b w:val="0"/>
          <w:bCs w:val="0"/>
          <w:caps/>
          <w:sz w:val="24"/>
          <w:szCs w:val="24"/>
          <w:rtl/>
        </w:rPr>
      </w:pPr>
      <w:r>
        <w:rPr>
          <w:rFonts w:hint="cs"/>
          <w:b w:val="0"/>
          <w:bCs w:val="0"/>
          <w:caps/>
          <w:sz w:val="24"/>
          <w:szCs w:val="24"/>
          <w:rtl/>
        </w:rPr>
        <w:t xml:space="preserve">אז נכון להיום אז נכון </w:t>
      </w:r>
    </w:p>
    <w:p w14:paraId="37EE3D4C" w14:textId="77777777" w:rsidR="001E2274" w:rsidRDefault="001E2274" w:rsidP="0072139E">
      <w:pPr>
        <w:rPr>
          <w:b w:val="0"/>
          <w:bCs w:val="0"/>
          <w:caps/>
          <w:sz w:val="24"/>
          <w:szCs w:val="24"/>
          <w:rtl/>
        </w:rPr>
      </w:pPr>
    </w:p>
    <w:p w14:paraId="725CD20A" w14:textId="77777777" w:rsidR="001E2274" w:rsidRDefault="00B20642" w:rsidP="0072139E">
      <w:pPr>
        <w:rPr>
          <w:caps/>
          <w:sz w:val="24"/>
          <w:szCs w:val="24"/>
          <w:u w:val="single"/>
          <w:rtl/>
        </w:rPr>
      </w:pPr>
      <w:r w:rsidRPr="00B20642">
        <w:rPr>
          <w:rFonts w:hint="cs"/>
          <w:caps/>
          <w:sz w:val="24"/>
          <w:szCs w:val="24"/>
          <w:u w:val="single"/>
          <w:rtl/>
        </w:rPr>
        <w:t>מר רועי שקדי</w:t>
      </w:r>
      <w:r w:rsidR="001E2274">
        <w:rPr>
          <w:rFonts w:hint="cs"/>
          <w:caps/>
          <w:sz w:val="24"/>
          <w:szCs w:val="24"/>
          <w:u w:val="single"/>
          <w:rtl/>
        </w:rPr>
        <w:t>:</w:t>
      </w:r>
    </w:p>
    <w:p w14:paraId="32B48F04" w14:textId="0F635FBF" w:rsidR="001E2274" w:rsidRDefault="0072139E" w:rsidP="0072139E">
      <w:pPr>
        <w:rPr>
          <w:b w:val="0"/>
          <w:bCs w:val="0"/>
          <w:caps/>
          <w:sz w:val="24"/>
          <w:szCs w:val="24"/>
          <w:rtl/>
        </w:rPr>
      </w:pPr>
      <w:r>
        <w:rPr>
          <w:rFonts w:hint="cs"/>
          <w:b w:val="0"/>
          <w:bCs w:val="0"/>
          <w:caps/>
          <w:sz w:val="24"/>
          <w:szCs w:val="24"/>
          <w:rtl/>
        </w:rPr>
        <w:t xml:space="preserve">אני אני רגע רוצה </w:t>
      </w:r>
    </w:p>
    <w:p w14:paraId="49B250CB" w14:textId="77777777" w:rsidR="001E2274" w:rsidRDefault="001E2274" w:rsidP="0072139E">
      <w:pPr>
        <w:rPr>
          <w:b w:val="0"/>
          <w:bCs w:val="0"/>
          <w:caps/>
          <w:sz w:val="24"/>
          <w:szCs w:val="24"/>
          <w:rtl/>
        </w:rPr>
      </w:pPr>
    </w:p>
    <w:p w14:paraId="1378880C" w14:textId="77777777" w:rsidR="001E2274" w:rsidRDefault="00D17364" w:rsidP="0072139E">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2F94FE70" w14:textId="6DF2B78D" w:rsidR="001E2274" w:rsidRDefault="0072139E" w:rsidP="0072139E">
      <w:pPr>
        <w:rPr>
          <w:b w:val="0"/>
          <w:bCs w:val="0"/>
          <w:caps/>
          <w:sz w:val="24"/>
          <w:szCs w:val="24"/>
          <w:rtl/>
        </w:rPr>
      </w:pPr>
      <w:r>
        <w:rPr>
          <w:rFonts w:hint="cs"/>
          <w:b w:val="0"/>
          <w:bCs w:val="0"/>
          <w:caps/>
          <w:sz w:val="24"/>
          <w:szCs w:val="24"/>
          <w:rtl/>
        </w:rPr>
        <w:t xml:space="preserve">רגע רגע נכון להיום נכון להיום נכון להיום צריך לשמור על חמישה מטר מגדת מגדת הנחל נקי </w:t>
      </w:r>
    </w:p>
    <w:p w14:paraId="58D260D3" w14:textId="77777777" w:rsidR="001E2274" w:rsidRDefault="001E2274" w:rsidP="0072139E">
      <w:pPr>
        <w:rPr>
          <w:b w:val="0"/>
          <w:bCs w:val="0"/>
          <w:caps/>
          <w:sz w:val="24"/>
          <w:szCs w:val="24"/>
          <w:rtl/>
        </w:rPr>
      </w:pPr>
    </w:p>
    <w:p w14:paraId="56893511" w14:textId="77777777" w:rsidR="001E2274" w:rsidRDefault="008C1947" w:rsidP="0072139E">
      <w:pPr>
        <w:rPr>
          <w:caps/>
          <w:sz w:val="24"/>
          <w:szCs w:val="24"/>
          <w:u w:val="single"/>
          <w:rtl/>
        </w:rPr>
      </w:pPr>
      <w:r w:rsidRPr="008C1947">
        <w:rPr>
          <w:rFonts w:hint="cs"/>
          <w:caps/>
          <w:sz w:val="24"/>
          <w:szCs w:val="24"/>
          <w:u w:val="single"/>
          <w:rtl/>
        </w:rPr>
        <w:t>גב</w:t>
      </w:r>
      <w:r w:rsidRPr="008C1947">
        <w:rPr>
          <w:caps/>
          <w:sz w:val="24"/>
          <w:szCs w:val="24"/>
          <w:u w:val="single"/>
          <w:rtl/>
        </w:rPr>
        <w:t>'</w:t>
      </w:r>
      <w:r w:rsidRPr="008C1947">
        <w:rPr>
          <w:rFonts w:hint="cs"/>
          <w:caps/>
          <w:sz w:val="24"/>
          <w:szCs w:val="24"/>
          <w:u w:val="single"/>
          <w:rtl/>
        </w:rPr>
        <w:t xml:space="preserve"> נועה זרמון ברנט - רשות ניקוז ונחלים ירקון</w:t>
      </w:r>
      <w:r w:rsidR="001E2274">
        <w:rPr>
          <w:rFonts w:hint="cs"/>
          <w:caps/>
          <w:sz w:val="24"/>
          <w:szCs w:val="24"/>
          <w:u w:val="single"/>
          <w:rtl/>
        </w:rPr>
        <w:t>:</w:t>
      </w:r>
    </w:p>
    <w:p w14:paraId="74ACA3B0" w14:textId="1207F686" w:rsidR="001E2274" w:rsidRDefault="0072139E" w:rsidP="0072139E">
      <w:pPr>
        <w:rPr>
          <w:b w:val="0"/>
          <w:bCs w:val="0"/>
          <w:caps/>
          <w:sz w:val="24"/>
          <w:szCs w:val="24"/>
          <w:rtl/>
        </w:rPr>
      </w:pPr>
      <w:r>
        <w:rPr>
          <w:rFonts w:hint="cs"/>
          <w:b w:val="0"/>
          <w:bCs w:val="0"/>
          <w:caps/>
          <w:sz w:val="24"/>
          <w:szCs w:val="24"/>
          <w:rtl/>
        </w:rPr>
        <w:t>לטובת</w:t>
      </w:r>
    </w:p>
    <w:p w14:paraId="19D959C5" w14:textId="77777777" w:rsidR="001E2274" w:rsidRDefault="001E2274" w:rsidP="0072139E">
      <w:pPr>
        <w:rPr>
          <w:b w:val="0"/>
          <w:bCs w:val="0"/>
          <w:caps/>
          <w:sz w:val="24"/>
          <w:szCs w:val="24"/>
          <w:rtl/>
        </w:rPr>
      </w:pPr>
    </w:p>
    <w:p w14:paraId="01435A87" w14:textId="77777777" w:rsidR="001E2274" w:rsidRDefault="00D17364" w:rsidP="0072139E">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2B7D7B4B" w14:textId="68C5A477" w:rsidR="001E2274" w:rsidRDefault="0072139E" w:rsidP="0072139E">
      <w:pPr>
        <w:rPr>
          <w:b w:val="0"/>
          <w:bCs w:val="0"/>
          <w:caps/>
          <w:sz w:val="24"/>
          <w:szCs w:val="24"/>
          <w:rtl/>
        </w:rPr>
      </w:pPr>
      <w:r>
        <w:rPr>
          <w:rFonts w:hint="cs"/>
          <w:b w:val="0"/>
          <w:bCs w:val="0"/>
          <w:caps/>
          <w:sz w:val="24"/>
          <w:szCs w:val="24"/>
          <w:rtl/>
        </w:rPr>
        <w:t>לטובת</w:t>
      </w:r>
    </w:p>
    <w:p w14:paraId="4255893F" w14:textId="77777777" w:rsidR="001E2274" w:rsidRDefault="001E2274" w:rsidP="0072139E">
      <w:pPr>
        <w:rPr>
          <w:b w:val="0"/>
          <w:bCs w:val="0"/>
          <w:caps/>
          <w:sz w:val="24"/>
          <w:szCs w:val="24"/>
          <w:rtl/>
        </w:rPr>
      </w:pPr>
    </w:p>
    <w:p w14:paraId="34ADF7C9" w14:textId="77777777" w:rsidR="001E2274" w:rsidRDefault="008C1947" w:rsidP="0072139E">
      <w:pPr>
        <w:rPr>
          <w:caps/>
          <w:sz w:val="24"/>
          <w:szCs w:val="24"/>
          <w:u w:val="single"/>
          <w:rtl/>
        </w:rPr>
      </w:pPr>
      <w:r w:rsidRPr="008C1947">
        <w:rPr>
          <w:rFonts w:hint="cs"/>
          <w:caps/>
          <w:sz w:val="24"/>
          <w:szCs w:val="24"/>
          <w:u w:val="single"/>
          <w:rtl/>
        </w:rPr>
        <w:t>גב</w:t>
      </w:r>
      <w:r w:rsidRPr="008C1947">
        <w:rPr>
          <w:caps/>
          <w:sz w:val="24"/>
          <w:szCs w:val="24"/>
          <w:u w:val="single"/>
          <w:rtl/>
        </w:rPr>
        <w:t>'</w:t>
      </w:r>
      <w:r w:rsidRPr="008C1947">
        <w:rPr>
          <w:rFonts w:hint="cs"/>
          <w:caps/>
          <w:sz w:val="24"/>
          <w:szCs w:val="24"/>
          <w:u w:val="single"/>
          <w:rtl/>
        </w:rPr>
        <w:t xml:space="preserve"> נועה זרמון ברנט - רשות ניקוז ונחלים ירקון</w:t>
      </w:r>
      <w:r w:rsidR="001E2274">
        <w:rPr>
          <w:rFonts w:hint="cs"/>
          <w:caps/>
          <w:sz w:val="24"/>
          <w:szCs w:val="24"/>
          <w:u w:val="single"/>
          <w:rtl/>
        </w:rPr>
        <w:t>:</w:t>
      </w:r>
    </w:p>
    <w:p w14:paraId="08F5AE54" w14:textId="0FF492BC" w:rsidR="001E2274" w:rsidRDefault="0072139E" w:rsidP="0072139E">
      <w:pPr>
        <w:rPr>
          <w:b w:val="0"/>
          <w:bCs w:val="0"/>
          <w:caps/>
          <w:sz w:val="24"/>
          <w:szCs w:val="24"/>
          <w:rtl/>
        </w:rPr>
      </w:pPr>
      <w:r>
        <w:rPr>
          <w:rFonts w:hint="cs"/>
          <w:b w:val="0"/>
          <w:bCs w:val="0"/>
          <w:caps/>
          <w:sz w:val="24"/>
          <w:szCs w:val="24"/>
          <w:rtl/>
        </w:rPr>
        <w:t>כן</w:t>
      </w:r>
      <w:r w:rsidR="000F703D">
        <w:rPr>
          <w:rFonts w:hint="cs"/>
          <w:b w:val="0"/>
          <w:bCs w:val="0"/>
          <w:caps/>
          <w:sz w:val="24"/>
          <w:szCs w:val="24"/>
          <w:rtl/>
        </w:rPr>
        <w:t xml:space="preserve"> </w:t>
      </w:r>
      <w:r>
        <w:rPr>
          <w:rFonts w:hint="cs"/>
          <w:b w:val="0"/>
          <w:bCs w:val="0"/>
          <w:caps/>
          <w:sz w:val="24"/>
          <w:szCs w:val="24"/>
          <w:rtl/>
        </w:rPr>
        <w:t>של רצועת מגן</w:t>
      </w:r>
    </w:p>
    <w:p w14:paraId="667F15F1" w14:textId="77777777" w:rsidR="001E2274" w:rsidRDefault="001E2274" w:rsidP="0072139E">
      <w:pPr>
        <w:rPr>
          <w:b w:val="0"/>
          <w:bCs w:val="0"/>
          <w:caps/>
          <w:sz w:val="24"/>
          <w:szCs w:val="24"/>
          <w:rtl/>
        </w:rPr>
      </w:pPr>
    </w:p>
    <w:p w14:paraId="6FDADD09" w14:textId="77777777" w:rsidR="001E2274" w:rsidRDefault="00D17364" w:rsidP="0072139E">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1CBDBD8C" w14:textId="1107B5EC" w:rsidR="001E2274" w:rsidRDefault="0072139E" w:rsidP="0072139E">
      <w:pPr>
        <w:rPr>
          <w:b w:val="0"/>
          <w:bCs w:val="0"/>
          <w:caps/>
          <w:sz w:val="24"/>
          <w:szCs w:val="24"/>
          <w:rtl/>
        </w:rPr>
      </w:pPr>
      <w:r>
        <w:rPr>
          <w:rFonts w:hint="cs"/>
          <w:b w:val="0"/>
          <w:bCs w:val="0"/>
          <w:caps/>
          <w:sz w:val="24"/>
          <w:szCs w:val="24"/>
          <w:rtl/>
        </w:rPr>
        <w:t>לטובת תחזוקה</w:t>
      </w:r>
    </w:p>
    <w:p w14:paraId="3479B982" w14:textId="77777777" w:rsidR="001E2274" w:rsidRDefault="001E2274" w:rsidP="0072139E">
      <w:pPr>
        <w:rPr>
          <w:b w:val="0"/>
          <w:bCs w:val="0"/>
          <w:caps/>
          <w:sz w:val="24"/>
          <w:szCs w:val="24"/>
          <w:rtl/>
        </w:rPr>
      </w:pPr>
    </w:p>
    <w:p w14:paraId="58DE3C96" w14:textId="77777777" w:rsidR="001E2274" w:rsidRDefault="008C1947" w:rsidP="0072139E">
      <w:pPr>
        <w:rPr>
          <w:caps/>
          <w:sz w:val="24"/>
          <w:szCs w:val="24"/>
          <w:u w:val="single"/>
          <w:rtl/>
        </w:rPr>
      </w:pPr>
      <w:r w:rsidRPr="008C1947">
        <w:rPr>
          <w:rFonts w:hint="cs"/>
          <w:caps/>
          <w:sz w:val="24"/>
          <w:szCs w:val="24"/>
          <w:u w:val="single"/>
          <w:rtl/>
        </w:rPr>
        <w:t>גב</w:t>
      </w:r>
      <w:r w:rsidRPr="008C1947">
        <w:rPr>
          <w:caps/>
          <w:sz w:val="24"/>
          <w:szCs w:val="24"/>
          <w:u w:val="single"/>
          <w:rtl/>
        </w:rPr>
        <w:t>'</w:t>
      </w:r>
      <w:r w:rsidRPr="008C1947">
        <w:rPr>
          <w:rFonts w:hint="cs"/>
          <w:caps/>
          <w:sz w:val="24"/>
          <w:szCs w:val="24"/>
          <w:u w:val="single"/>
          <w:rtl/>
        </w:rPr>
        <w:t xml:space="preserve"> נועה זרמון ברנט - רשות ניקוז ונחלים ירקון</w:t>
      </w:r>
      <w:r w:rsidR="001E2274">
        <w:rPr>
          <w:rFonts w:hint="cs"/>
          <w:caps/>
          <w:sz w:val="24"/>
          <w:szCs w:val="24"/>
          <w:u w:val="single"/>
          <w:rtl/>
        </w:rPr>
        <w:t>:</w:t>
      </w:r>
    </w:p>
    <w:p w14:paraId="2BC8E06A" w14:textId="3A5E909A" w:rsidR="001E2274" w:rsidRDefault="0072139E" w:rsidP="0072139E">
      <w:pPr>
        <w:rPr>
          <w:b w:val="0"/>
          <w:bCs w:val="0"/>
          <w:caps/>
          <w:sz w:val="24"/>
          <w:szCs w:val="24"/>
          <w:rtl/>
        </w:rPr>
      </w:pPr>
      <w:r>
        <w:rPr>
          <w:rFonts w:hint="cs"/>
          <w:b w:val="0"/>
          <w:bCs w:val="0"/>
          <w:caps/>
          <w:sz w:val="24"/>
          <w:szCs w:val="24"/>
          <w:rtl/>
        </w:rPr>
        <w:t>לטובת גם תחזוקה</w:t>
      </w:r>
    </w:p>
    <w:p w14:paraId="3CCE8CD7" w14:textId="77777777" w:rsidR="001E2274" w:rsidRDefault="001E2274" w:rsidP="0072139E">
      <w:pPr>
        <w:rPr>
          <w:b w:val="0"/>
          <w:bCs w:val="0"/>
          <w:caps/>
          <w:sz w:val="24"/>
          <w:szCs w:val="24"/>
          <w:rtl/>
        </w:rPr>
      </w:pPr>
    </w:p>
    <w:p w14:paraId="5180D670" w14:textId="77777777" w:rsidR="001E2274" w:rsidRDefault="00D17364" w:rsidP="0072139E">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0B6F94B5" w14:textId="60C71BC2" w:rsidR="001E2274" w:rsidRDefault="0072139E" w:rsidP="0072139E">
      <w:pPr>
        <w:rPr>
          <w:b w:val="0"/>
          <w:bCs w:val="0"/>
          <w:caps/>
          <w:sz w:val="24"/>
          <w:szCs w:val="24"/>
          <w:rtl/>
        </w:rPr>
      </w:pPr>
      <w:r>
        <w:rPr>
          <w:rFonts w:hint="cs"/>
          <w:b w:val="0"/>
          <w:bCs w:val="0"/>
          <w:caps/>
          <w:sz w:val="24"/>
          <w:szCs w:val="24"/>
          <w:rtl/>
        </w:rPr>
        <w:t xml:space="preserve">אוקיי יפה עכשיו, </w:t>
      </w:r>
    </w:p>
    <w:p w14:paraId="5AFDDB10" w14:textId="77777777" w:rsidR="001E2274" w:rsidRDefault="001E2274" w:rsidP="0072139E">
      <w:pPr>
        <w:rPr>
          <w:b w:val="0"/>
          <w:bCs w:val="0"/>
          <w:caps/>
          <w:sz w:val="24"/>
          <w:szCs w:val="24"/>
          <w:rtl/>
        </w:rPr>
      </w:pPr>
    </w:p>
    <w:p w14:paraId="243328E5" w14:textId="77777777" w:rsidR="001E2274" w:rsidRDefault="008C1947" w:rsidP="0072139E">
      <w:pPr>
        <w:rPr>
          <w:caps/>
          <w:sz w:val="24"/>
          <w:szCs w:val="24"/>
          <w:u w:val="single"/>
          <w:rtl/>
        </w:rPr>
      </w:pPr>
      <w:r w:rsidRPr="008C1947">
        <w:rPr>
          <w:rFonts w:hint="cs"/>
          <w:caps/>
          <w:sz w:val="24"/>
          <w:szCs w:val="24"/>
          <w:u w:val="single"/>
          <w:rtl/>
        </w:rPr>
        <w:t>גב</w:t>
      </w:r>
      <w:r w:rsidRPr="008C1947">
        <w:rPr>
          <w:caps/>
          <w:sz w:val="24"/>
          <w:szCs w:val="24"/>
          <w:u w:val="single"/>
          <w:rtl/>
        </w:rPr>
        <w:t>'</w:t>
      </w:r>
      <w:r w:rsidRPr="008C1947">
        <w:rPr>
          <w:rFonts w:hint="cs"/>
          <w:caps/>
          <w:sz w:val="24"/>
          <w:szCs w:val="24"/>
          <w:u w:val="single"/>
          <w:rtl/>
        </w:rPr>
        <w:t xml:space="preserve"> נועה זרמון ברנט - רשות ניקוז ונחלים ירקון</w:t>
      </w:r>
      <w:r w:rsidR="001E2274">
        <w:rPr>
          <w:rFonts w:hint="cs"/>
          <w:caps/>
          <w:sz w:val="24"/>
          <w:szCs w:val="24"/>
          <w:u w:val="single"/>
          <w:rtl/>
        </w:rPr>
        <w:t>:</w:t>
      </w:r>
    </w:p>
    <w:p w14:paraId="0FF3D064" w14:textId="56AF7548" w:rsidR="001E2274" w:rsidRDefault="0072139E" w:rsidP="0072139E">
      <w:pPr>
        <w:rPr>
          <w:b w:val="0"/>
          <w:bCs w:val="0"/>
          <w:caps/>
          <w:sz w:val="24"/>
          <w:szCs w:val="24"/>
          <w:rtl/>
        </w:rPr>
      </w:pPr>
      <w:r>
        <w:rPr>
          <w:rFonts w:hint="cs"/>
          <w:b w:val="0"/>
          <w:bCs w:val="0"/>
          <w:caps/>
          <w:sz w:val="24"/>
          <w:szCs w:val="24"/>
          <w:rtl/>
        </w:rPr>
        <w:t xml:space="preserve">עכשיו רגע אני רוצה </w:t>
      </w:r>
      <w:r w:rsidR="00EF5040">
        <w:rPr>
          <w:rFonts w:hint="cs"/>
          <w:b w:val="0"/>
          <w:bCs w:val="0"/>
          <w:caps/>
          <w:sz w:val="24"/>
          <w:szCs w:val="24"/>
          <w:rtl/>
        </w:rPr>
        <w:t xml:space="preserve">להוסיף </w:t>
      </w:r>
    </w:p>
    <w:p w14:paraId="57C9CF2D" w14:textId="77777777" w:rsidR="001E2274" w:rsidRDefault="001E2274" w:rsidP="0072139E">
      <w:pPr>
        <w:rPr>
          <w:b w:val="0"/>
          <w:bCs w:val="0"/>
          <w:caps/>
          <w:sz w:val="24"/>
          <w:szCs w:val="24"/>
          <w:rtl/>
        </w:rPr>
      </w:pPr>
    </w:p>
    <w:p w14:paraId="7FDB5E66" w14:textId="77777777" w:rsidR="001E2274" w:rsidRDefault="00D17364" w:rsidP="0072139E">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67B41A84" w14:textId="59B49595" w:rsidR="001E2274" w:rsidRDefault="00EF5040" w:rsidP="0072139E">
      <w:pPr>
        <w:rPr>
          <w:b w:val="0"/>
          <w:bCs w:val="0"/>
          <w:caps/>
          <w:sz w:val="24"/>
          <w:szCs w:val="24"/>
          <w:rtl/>
        </w:rPr>
      </w:pPr>
      <w:r>
        <w:rPr>
          <w:rFonts w:hint="cs"/>
          <w:b w:val="0"/>
          <w:bCs w:val="0"/>
          <w:caps/>
          <w:sz w:val="24"/>
          <w:szCs w:val="24"/>
          <w:rtl/>
        </w:rPr>
        <w:t xml:space="preserve">רגע רגע רגע רגע </w:t>
      </w:r>
    </w:p>
    <w:p w14:paraId="741DCD6F" w14:textId="77777777" w:rsidR="001E2274" w:rsidRDefault="001E2274" w:rsidP="0072139E">
      <w:pPr>
        <w:rPr>
          <w:b w:val="0"/>
          <w:bCs w:val="0"/>
          <w:caps/>
          <w:sz w:val="24"/>
          <w:szCs w:val="24"/>
          <w:rtl/>
        </w:rPr>
      </w:pPr>
    </w:p>
    <w:p w14:paraId="2203DB12" w14:textId="77777777" w:rsidR="001E2274" w:rsidRDefault="008C1947" w:rsidP="0072139E">
      <w:pPr>
        <w:rPr>
          <w:caps/>
          <w:sz w:val="24"/>
          <w:szCs w:val="24"/>
          <w:u w:val="single"/>
          <w:rtl/>
        </w:rPr>
      </w:pPr>
      <w:r w:rsidRPr="008C1947">
        <w:rPr>
          <w:rFonts w:hint="cs"/>
          <w:caps/>
          <w:sz w:val="24"/>
          <w:szCs w:val="24"/>
          <w:u w:val="single"/>
          <w:rtl/>
        </w:rPr>
        <w:t>גב</w:t>
      </w:r>
      <w:r w:rsidRPr="008C1947">
        <w:rPr>
          <w:caps/>
          <w:sz w:val="24"/>
          <w:szCs w:val="24"/>
          <w:u w:val="single"/>
          <w:rtl/>
        </w:rPr>
        <w:t>'</w:t>
      </w:r>
      <w:r w:rsidRPr="008C1947">
        <w:rPr>
          <w:rFonts w:hint="cs"/>
          <w:caps/>
          <w:sz w:val="24"/>
          <w:szCs w:val="24"/>
          <w:u w:val="single"/>
          <w:rtl/>
        </w:rPr>
        <w:t xml:space="preserve"> נועה זרמון ברנט - רשות ניקוז ונחלים ירקון</w:t>
      </w:r>
      <w:r w:rsidR="001E2274">
        <w:rPr>
          <w:rFonts w:hint="cs"/>
          <w:caps/>
          <w:sz w:val="24"/>
          <w:szCs w:val="24"/>
          <w:u w:val="single"/>
          <w:rtl/>
        </w:rPr>
        <w:t>:</w:t>
      </w:r>
    </w:p>
    <w:p w14:paraId="7BF77EA7" w14:textId="1DC17720" w:rsidR="001E2274" w:rsidRDefault="00EF5040" w:rsidP="0072139E">
      <w:pPr>
        <w:rPr>
          <w:b w:val="0"/>
          <w:bCs w:val="0"/>
          <w:caps/>
          <w:sz w:val="24"/>
          <w:szCs w:val="24"/>
          <w:rtl/>
        </w:rPr>
      </w:pPr>
      <w:r>
        <w:rPr>
          <w:rFonts w:hint="cs"/>
          <w:b w:val="0"/>
          <w:bCs w:val="0"/>
          <w:caps/>
          <w:sz w:val="24"/>
          <w:szCs w:val="24"/>
          <w:rtl/>
        </w:rPr>
        <w:t xml:space="preserve">אוקיי אני מקשיבה בסדר </w:t>
      </w:r>
    </w:p>
    <w:p w14:paraId="365EFE3B" w14:textId="77777777" w:rsidR="001E2274" w:rsidRDefault="001E2274" w:rsidP="0072139E">
      <w:pPr>
        <w:rPr>
          <w:b w:val="0"/>
          <w:bCs w:val="0"/>
          <w:caps/>
          <w:sz w:val="24"/>
          <w:szCs w:val="24"/>
          <w:rtl/>
        </w:rPr>
      </w:pPr>
    </w:p>
    <w:p w14:paraId="2F92DD2E" w14:textId="77777777" w:rsidR="001E2274" w:rsidRDefault="00D17364" w:rsidP="0072139E">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72417C10" w14:textId="08F81038" w:rsidR="001E2274" w:rsidRDefault="00EF5040" w:rsidP="0072139E">
      <w:pPr>
        <w:rPr>
          <w:b w:val="0"/>
          <w:bCs w:val="0"/>
          <w:caps/>
          <w:sz w:val="24"/>
          <w:szCs w:val="24"/>
          <w:rtl/>
        </w:rPr>
      </w:pPr>
      <w:r>
        <w:rPr>
          <w:rFonts w:hint="cs"/>
          <w:b w:val="0"/>
          <w:bCs w:val="0"/>
          <w:caps/>
          <w:sz w:val="24"/>
          <w:szCs w:val="24"/>
          <w:rtl/>
        </w:rPr>
        <w:t xml:space="preserve">האם האם אפשר להקל על החמישה, או שהחמישה </w:t>
      </w:r>
    </w:p>
    <w:p w14:paraId="754BEE47" w14:textId="77777777" w:rsidR="001E2274" w:rsidRDefault="001E2274" w:rsidP="0072139E">
      <w:pPr>
        <w:rPr>
          <w:b w:val="0"/>
          <w:bCs w:val="0"/>
          <w:caps/>
          <w:sz w:val="24"/>
          <w:szCs w:val="24"/>
          <w:rtl/>
        </w:rPr>
      </w:pPr>
    </w:p>
    <w:p w14:paraId="09F1DE49" w14:textId="77777777" w:rsidR="001E2274" w:rsidRDefault="003361D4" w:rsidP="0072139E">
      <w:pPr>
        <w:rPr>
          <w:caps/>
          <w:sz w:val="24"/>
          <w:szCs w:val="24"/>
          <w:u w:val="single"/>
          <w:rtl/>
        </w:rPr>
      </w:pPr>
      <w:r w:rsidRPr="003361D4">
        <w:rPr>
          <w:rFonts w:hint="cs"/>
          <w:caps/>
          <w:sz w:val="24"/>
          <w:szCs w:val="24"/>
          <w:u w:val="single"/>
          <w:rtl/>
        </w:rPr>
        <w:t>עורך דין ניצן בן ארויה - יועץ משפטי לוועדה המחוזית</w:t>
      </w:r>
      <w:r w:rsidR="001E2274">
        <w:rPr>
          <w:rFonts w:hint="cs"/>
          <w:caps/>
          <w:sz w:val="24"/>
          <w:szCs w:val="24"/>
          <w:u w:val="single"/>
          <w:rtl/>
        </w:rPr>
        <w:t>:</w:t>
      </w:r>
    </w:p>
    <w:p w14:paraId="48616071" w14:textId="303C0754" w:rsidR="001E2274" w:rsidRDefault="00EF5040" w:rsidP="0072139E">
      <w:pPr>
        <w:rPr>
          <w:b w:val="0"/>
          <w:bCs w:val="0"/>
          <w:caps/>
          <w:sz w:val="24"/>
          <w:szCs w:val="24"/>
          <w:rtl/>
        </w:rPr>
      </w:pPr>
      <w:r>
        <w:rPr>
          <w:rFonts w:hint="cs"/>
          <w:b w:val="0"/>
          <w:bCs w:val="0"/>
          <w:caps/>
          <w:sz w:val="24"/>
          <w:szCs w:val="24"/>
          <w:rtl/>
        </w:rPr>
        <w:t>חמישים</w:t>
      </w:r>
      <w:r w:rsidR="000F703D">
        <w:rPr>
          <w:rFonts w:hint="cs"/>
          <w:b w:val="0"/>
          <w:bCs w:val="0"/>
          <w:caps/>
          <w:sz w:val="24"/>
          <w:szCs w:val="24"/>
          <w:rtl/>
        </w:rPr>
        <w:t xml:space="preserve"> </w:t>
      </w:r>
      <w:r>
        <w:rPr>
          <w:rFonts w:hint="cs"/>
          <w:b w:val="0"/>
          <w:bCs w:val="0"/>
          <w:caps/>
          <w:sz w:val="24"/>
          <w:szCs w:val="24"/>
          <w:rtl/>
        </w:rPr>
        <w:t>...</w:t>
      </w:r>
    </w:p>
    <w:p w14:paraId="7D01199E" w14:textId="77777777" w:rsidR="001E2274" w:rsidRDefault="001E2274" w:rsidP="0072139E">
      <w:pPr>
        <w:rPr>
          <w:b w:val="0"/>
          <w:bCs w:val="0"/>
          <w:caps/>
          <w:sz w:val="24"/>
          <w:szCs w:val="24"/>
          <w:rtl/>
        </w:rPr>
      </w:pPr>
    </w:p>
    <w:p w14:paraId="789198BE" w14:textId="77777777" w:rsidR="001E2274" w:rsidRDefault="00D17364" w:rsidP="00EF5040">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11B31DB3" w14:textId="1EE955E9" w:rsidR="001E2274" w:rsidRDefault="00EF5040" w:rsidP="00EF5040">
      <w:pPr>
        <w:rPr>
          <w:b w:val="0"/>
          <w:bCs w:val="0"/>
          <w:caps/>
          <w:sz w:val="24"/>
          <w:szCs w:val="24"/>
          <w:rtl/>
        </w:rPr>
      </w:pPr>
      <w:r>
        <w:rPr>
          <w:rFonts w:hint="cs"/>
          <w:b w:val="0"/>
          <w:bCs w:val="0"/>
          <w:caps/>
          <w:sz w:val="24"/>
          <w:szCs w:val="24"/>
          <w:rtl/>
        </w:rPr>
        <w:t>לא חמישים חמישים זה תחום ההשפעה היא אמרה אפשר להקל אבל</w:t>
      </w:r>
      <w:r w:rsidR="000F703D">
        <w:rPr>
          <w:rFonts w:hint="cs"/>
          <w:b w:val="0"/>
          <w:bCs w:val="0"/>
          <w:caps/>
          <w:sz w:val="24"/>
          <w:szCs w:val="24"/>
          <w:rtl/>
        </w:rPr>
        <w:t xml:space="preserve"> </w:t>
      </w:r>
      <w:r>
        <w:rPr>
          <w:rFonts w:hint="cs"/>
          <w:b w:val="0"/>
          <w:bCs w:val="0"/>
          <w:caps/>
          <w:sz w:val="24"/>
          <w:szCs w:val="24"/>
          <w:rtl/>
        </w:rPr>
        <w:t>...</w:t>
      </w:r>
    </w:p>
    <w:p w14:paraId="2E40BE1B" w14:textId="77777777" w:rsidR="001E2274" w:rsidRDefault="001E2274" w:rsidP="00EF5040">
      <w:pPr>
        <w:rPr>
          <w:b w:val="0"/>
          <w:bCs w:val="0"/>
          <w:caps/>
          <w:sz w:val="24"/>
          <w:szCs w:val="24"/>
          <w:rtl/>
        </w:rPr>
      </w:pPr>
    </w:p>
    <w:p w14:paraId="301DB5D2" w14:textId="77777777" w:rsidR="001E2274" w:rsidRDefault="003361D4" w:rsidP="00EF5040">
      <w:pPr>
        <w:rPr>
          <w:caps/>
          <w:sz w:val="24"/>
          <w:szCs w:val="24"/>
          <w:u w:val="single"/>
          <w:rtl/>
        </w:rPr>
      </w:pPr>
      <w:r w:rsidRPr="003361D4">
        <w:rPr>
          <w:rFonts w:hint="cs"/>
          <w:caps/>
          <w:sz w:val="24"/>
          <w:szCs w:val="24"/>
          <w:u w:val="single"/>
          <w:rtl/>
        </w:rPr>
        <w:t>עורך דין ניצן בן ארויה - יועץ משפטי לוועדה המחוזית</w:t>
      </w:r>
      <w:r w:rsidR="001E2274">
        <w:rPr>
          <w:rFonts w:hint="cs"/>
          <w:caps/>
          <w:sz w:val="24"/>
          <w:szCs w:val="24"/>
          <w:u w:val="single"/>
          <w:rtl/>
        </w:rPr>
        <w:t>:</w:t>
      </w:r>
    </w:p>
    <w:p w14:paraId="2D092EC9" w14:textId="049DADB5" w:rsidR="001E2274" w:rsidRDefault="00EF5040" w:rsidP="00EF5040">
      <w:pPr>
        <w:rPr>
          <w:b w:val="0"/>
          <w:bCs w:val="0"/>
          <w:caps/>
          <w:sz w:val="24"/>
          <w:szCs w:val="24"/>
          <w:rtl/>
        </w:rPr>
      </w:pPr>
      <w:r>
        <w:rPr>
          <w:rFonts w:hint="cs"/>
          <w:b w:val="0"/>
          <w:bCs w:val="0"/>
          <w:caps/>
          <w:sz w:val="24"/>
          <w:szCs w:val="24"/>
          <w:rtl/>
        </w:rPr>
        <w:t>אבל</w:t>
      </w:r>
      <w:r w:rsidR="000F703D">
        <w:rPr>
          <w:rFonts w:hint="cs"/>
          <w:b w:val="0"/>
          <w:bCs w:val="0"/>
          <w:caps/>
          <w:sz w:val="24"/>
          <w:szCs w:val="24"/>
          <w:rtl/>
        </w:rPr>
        <w:t xml:space="preserve"> </w:t>
      </w:r>
      <w:r>
        <w:rPr>
          <w:rFonts w:hint="cs"/>
          <w:b w:val="0"/>
          <w:bCs w:val="0"/>
          <w:caps/>
          <w:sz w:val="24"/>
          <w:szCs w:val="24"/>
          <w:rtl/>
        </w:rPr>
        <w:t>... אפשר להקל?</w:t>
      </w:r>
    </w:p>
    <w:p w14:paraId="04C9E775" w14:textId="77777777" w:rsidR="001E2274" w:rsidRDefault="001E2274" w:rsidP="00EF5040">
      <w:pPr>
        <w:rPr>
          <w:b w:val="0"/>
          <w:bCs w:val="0"/>
          <w:caps/>
          <w:sz w:val="24"/>
          <w:szCs w:val="24"/>
          <w:rtl/>
        </w:rPr>
      </w:pPr>
    </w:p>
    <w:p w14:paraId="4F824834" w14:textId="77777777" w:rsidR="001E2274" w:rsidRDefault="00D17364" w:rsidP="00C73EF3">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5AAA41E3" w14:textId="7ED5148C" w:rsidR="001E2274" w:rsidRDefault="00EF5040" w:rsidP="00C73EF3">
      <w:pPr>
        <w:rPr>
          <w:b w:val="0"/>
          <w:bCs w:val="0"/>
          <w:caps/>
          <w:sz w:val="24"/>
          <w:szCs w:val="24"/>
          <w:rtl/>
        </w:rPr>
      </w:pPr>
      <w:r>
        <w:rPr>
          <w:rFonts w:hint="cs"/>
          <w:b w:val="0"/>
          <w:bCs w:val="0"/>
          <w:caps/>
          <w:sz w:val="24"/>
          <w:szCs w:val="24"/>
          <w:rtl/>
        </w:rPr>
        <w:t>אבל זה לא משנה פה יש לך יש לך מגרש קיים אז אתה מבין זה זה</w:t>
      </w:r>
      <w:r w:rsidR="000F703D">
        <w:rPr>
          <w:rFonts w:hint="cs"/>
          <w:b w:val="0"/>
          <w:bCs w:val="0"/>
          <w:caps/>
          <w:sz w:val="24"/>
          <w:szCs w:val="24"/>
          <w:rtl/>
        </w:rPr>
        <w:t xml:space="preserve"> </w:t>
      </w:r>
      <w:r>
        <w:rPr>
          <w:rFonts w:hint="cs"/>
          <w:b w:val="0"/>
          <w:bCs w:val="0"/>
          <w:caps/>
          <w:sz w:val="24"/>
          <w:szCs w:val="24"/>
          <w:rtl/>
        </w:rPr>
        <w:t xml:space="preserve">... </w:t>
      </w:r>
    </w:p>
    <w:p w14:paraId="50C11838" w14:textId="77777777" w:rsidR="001E2274" w:rsidRDefault="001E2274" w:rsidP="00C73EF3">
      <w:pPr>
        <w:rPr>
          <w:b w:val="0"/>
          <w:bCs w:val="0"/>
          <w:caps/>
          <w:sz w:val="24"/>
          <w:szCs w:val="24"/>
          <w:rtl/>
        </w:rPr>
      </w:pPr>
    </w:p>
    <w:p w14:paraId="562836F8" w14:textId="77777777" w:rsidR="001E2274" w:rsidRDefault="00BA49D1" w:rsidP="00C73EF3">
      <w:pPr>
        <w:rPr>
          <w:caps/>
          <w:sz w:val="24"/>
          <w:szCs w:val="24"/>
          <w:u w:val="single"/>
          <w:rtl/>
        </w:rPr>
      </w:pPr>
      <w:r w:rsidRPr="00BA49D1">
        <w:rPr>
          <w:rFonts w:hint="cs"/>
          <w:caps/>
          <w:sz w:val="24"/>
          <w:szCs w:val="24"/>
          <w:u w:val="single"/>
          <w:rtl/>
        </w:rPr>
        <w:t>מר גיל שנהב - אדריכל עורך התוכנית</w:t>
      </w:r>
      <w:r w:rsidR="001E2274">
        <w:rPr>
          <w:rFonts w:hint="cs"/>
          <w:caps/>
          <w:sz w:val="24"/>
          <w:szCs w:val="24"/>
          <w:u w:val="single"/>
          <w:rtl/>
        </w:rPr>
        <w:t>:</w:t>
      </w:r>
    </w:p>
    <w:p w14:paraId="38679834" w14:textId="5418CAC8" w:rsidR="001E2274" w:rsidRDefault="00C73EF3" w:rsidP="00C73EF3">
      <w:pPr>
        <w:rPr>
          <w:b w:val="0"/>
          <w:bCs w:val="0"/>
          <w:caps/>
          <w:sz w:val="24"/>
          <w:szCs w:val="24"/>
          <w:rtl/>
        </w:rPr>
      </w:pPr>
      <w:r>
        <w:rPr>
          <w:rFonts w:hint="cs"/>
          <w:b w:val="0"/>
          <w:bCs w:val="0"/>
          <w:caps/>
          <w:sz w:val="24"/>
          <w:szCs w:val="24"/>
          <w:rtl/>
        </w:rPr>
        <w:t>לא, מגרש הקיים</w:t>
      </w:r>
      <w:r w:rsidR="000F703D">
        <w:rPr>
          <w:rFonts w:hint="cs"/>
          <w:b w:val="0"/>
          <w:bCs w:val="0"/>
          <w:caps/>
          <w:sz w:val="24"/>
          <w:szCs w:val="24"/>
          <w:rtl/>
        </w:rPr>
        <w:t xml:space="preserve"> </w:t>
      </w:r>
      <w:r>
        <w:rPr>
          <w:rFonts w:hint="cs"/>
          <w:b w:val="0"/>
          <w:bCs w:val="0"/>
          <w:caps/>
          <w:sz w:val="24"/>
          <w:szCs w:val="24"/>
          <w:rtl/>
        </w:rPr>
        <w:t>זה אפס ובתכנון החדש אנחנו שומרים על החמישה האלה בלי צורך בהקלה מהם</w:t>
      </w:r>
    </w:p>
    <w:p w14:paraId="1ACAF656" w14:textId="77777777" w:rsidR="001E2274" w:rsidRDefault="001E2274" w:rsidP="00C73EF3">
      <w:pPr>
        <w:rPr>
          <w:b w:val="0"/>
          <w:bCs w:val="0"/>
          <w:caps/>
          <w:sz w:val="24"/>
          <w:szCs w:val="24"/>
          <w:rtl/>
        </w:rPr>
      </w:pPr>
    </w:p>
    <w:p w14:paraId="06FC2DFC" w14:textId="77777777" w:rsidR="001E2274" w:rsidRDefault="002F0458" w:rsidP="00C73EF3">
      <w:pPr>
        <w:rPr>
          <w:caps/>
          <w:sz w:val="24"/>
          <w:szCs w:val="24"/>
          <w:u w:val="single"/>
          <w:rtl/>
        </w:rPr>
      </w:pPr>
      <w:r w:rsidRPr="002F0458">
        <w:rPr>
          <w:rFonts w:hint="cs"/>
          <w:caps/>
          <w:sz w:val="24"/>
          <w:szCs w:val="24"/>
          <w:u w:val="single"/>
          <w:rtl/>
        </w:rPr>
        <w:t>גב</w:t>
      </w:r>
      <w:r w:rsidRPr="002F0458">
        <w:rPr>
          <w:caps/>
          <w:sz w:val="24"/>
          <w:szCs w:val="24"/>
          <w:u w:val="single"/>
          <w:rtl/>
        </w:rPr>
        <w:t>'</w:t>
      </w:r>
      <w:r w:rsidRPr="002F0458">
        <w:rPr>
          <w:rFonts w:hint="cs"/>
          <w:caps/>
          <w:sz w:val="24"/>
          <w:szCs w:val="24"/>
          <w:u w:val="single"/>
          <w:rtl/>
        </w:rPr>
        <w:t xml:space="preserve"> אוקסנה פרנק - מהנדסת העיר יהוד מונוסון</w:t>
      </w:r>
      <w:r w:rsidR="001E2274">
        <w:rPr>
          <w:rFonts w:hint="cs"/>
          <w:caps/>
          <w:sz w:val="24"/>
          <w:szCs w:val="24"/>
          <w:u w:val="single"/>
          <w:rtl/>
        </w:rPr>
        <w:t>:</w:t>
      </w:r>
    </w:p>
    <w:p w14:paraId="320B7E13" w14:textId="5FD1998A" w:rsidR="001E2274" w:rsidRDefault="00C73EF3" w:rsidP="00C73EF3">
      <w:pPr>
        <w:rPr>
          <w:b w:val="0"/>
          <w:bCs w:val="0"/>
          <w:caps/>
          <w:sz w:val="24"/>
          <w:szCs w:val="24"/>
          <w:rtl/>
        </w:rPr>
      </w:pPr>
      <w:r>
        <w:rPr>
          <w:rFonts w:hint="cs"/>
          <w:b w:val="0"/>
          <w:bCs w:val="0"/>
          <w:caps/>
          <w:sz w:val="24"/>
          <w:szCs w:val="24"/>
          <w:rtl/>
        </w:rPr>
        <w:t xml:space="preserve">בדיוק </w:t>
      </w:r>
    </w:p>
    <w:p w14:paraId="7758FA7C" w14:textId="77777777" w:rsidR="001E2274" w:rsidRDefault="001E2274" w:rsidP="00C73EF3">
      <w:pPr>
        <w:rPr>
          <w:b w:val="0"/>
          <w:bCs w:val="0"/>
          <w:caps/>
          <w:sz w:val="24"/>
          <w:szCs w:val="24"/>
          <w:rtl/>
        </w:rPr>
      </w:pPr>
    </w:p>
    <w:p w14:paraId="3662068F" w14:textId="77777777" w:rsidR="001E2274" w:rsidRDefault="00D17364" w:rsidP="00C73EF3">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68702AE4" w14:textId="137CD0C6" w:rsidR="001E2274" w:rsidRDefault="00C73EF3" w:rsidP="00C73EF3">
      <w:pPr>
        <w:rPr>
          <w:b w:val="0"/>
          <w:bCs w:val="0"/>
          <w:caps/>
          <w:sz w:val="24"/>
          <w:szCs w:val="24"/>
          <w:rtl/>
        </w:rPr>
      </w:pPr>
      <w:r>
        <w:rPr>
          <w:rFonts w:hint="cs"/>
          <w:b w:val="0"/>
          <w:bCs w:val="0"/>
          <w:caps/>
          <w:sz w:val="24"/>
          <w:szCs w:val="24"/>
          <w:rtl/>
        </w:rPr>
        <w:t xml:space="preserve">אוקיי ה, </w:t>
      </w:r>
    </w:p>
    <w:p w14:paraId="2B8E5E8F" w14:textId="77777777" w:rsidR="001E2274" w:rsidRDefault="001E2274" w:rsidP="00C73EF3">
      <w:pPr>
        <w:rPr>
          <w:b w:val="0"/>
          <w:bCs w:val="0"/>
          <w:caps/>
          <w:sz w:val="24"/>
          <w:szCs w:val="24"/>
          <w:rtl/>
        </w:rPr>
      </w:pPr>
    </w:p>
    <w:p w14:paraId="180F1DBF" w14:textId="77777777" w:rsidR="001E2274" w:rsidRDefault="00B20642" w:rsidP="00C73EF3">
      <w:pPr>
        <w:rPr>
          <w:caps/>
          <w:sz w:val="24"/>
          <w:szCs w:val="24"/>
          <w:u w:val="single"/>
          <w:rtl/>
        </w:rPr>
      </w:pPr>
      <w:r w:rsidRPr="00B20642">
        <w:rPr>
          <w:rFonts w:hint="cs"/>
          <w:caps/>
          <w:sz w:val="24"/>
          <w:szCs w:val="24"/>
          <w:u w:val="single"/>
          <w:rtl/>
        </w:rPr>
        <w:t>מר רועי שקדי</w:t>
      </w:r>
      <w:r w:rsidR="001E2274">
        <w:rPr>
          <w:rFonts w:hint="cs"/>
          <w:caps/>
          <w:sz w:val="24"/>
          <w:szCs w:val="24"/>
          <w:u w:val="single"/>
          <w:rtl/>
        </w:rPr>
        <w:t>:</w:t>
      </w:r>
    </w:p>
    <w:p w14:paraId="630AF231" w14:textId="69A2727D" w:rsidR="001E2274" w:rsidRDefault="00C73EF3" w:rsidP="00C73EF3">
      <w:pPr>
        <w:rPr>
          <w:b w:val="0"/>
          <w:bCs w:val="0"/>
          <w:caps/>
          <w:sz w:val="24"/>
          <w:szCs w:val="24"/>
          <w:rtl/>
        </w:rPr>
      </w:pPr>
      <w:r>
        <w:rPr>
          <w:rFonts w:hint="cs"/>
          <w:b w:val="0"/>
          <w:bCs w:val="0"/>
          <w:caps/>
          <w:sz w:val="24"/>
          <w:szCs w:val="24"/>
          <w:rtl/>
        </w:rPr>
        <w:t>אני אני גם רוצה</w:t>
      </w:r>
      <w:r w:rsidR="000F703D">
        <w:rPr>
          <w:rFonts w:hint="cs"/>
          <w:b w:val="0"/>
          <w:bCs w:val="0"/>
          <w:caps/>
          <w:sz w:val="24"/>
          <w:szCs w:val="24"/>
          <w:rtl/>
        </w:rPr>
        <w:t xml:space="preserve"> </w:t>
      </w:r>
      <w:r>
        <w:rPr>
          <w:rFonts w:hint="cs"/>
          <w:b w:val="0"/>
          <w:bCs w:val="0"/>
          <w:caps/>
          <w:sz w:val="24"/>
          <w:szCs w:val="24"/>
          <w:rtl/>
        </w:rPr>
        <w:t>...</w:t>
      </w:r>
    </w:p>
    <w:p w14:paraId="0FCE6300" w14:textId="77777777" w:rsidR="001E2274" w:rsidRDefault="001E2274" w:rsidP="00C73EF3">
      <w:pPr>
        <w:rPr>
          <w:b w:val="0"/>
          <w:bCs w:val="0"/>
          <w:caps/>
          <w:sz w:val="24"/>
          <w:szCs w:val="24"/>
          <w:rtl/>
        </w:rPr>
      </w:pPr>
    </w:p>
    <w:p w14:paraId="4EBF8FA0" w14:textId="77777777" w:rsidR="001E2274" w:rsidRDefault="008C1947" w:rsidP="00C73EF3">
      <w:pPr>
        <w:rPr>
          <w:caps/>
          <w:sz w:val="24"/>
          <w:szCs w:val="24"/>
          <w:u w:val="single"/>
          <w:rtl/>
        </w:rPr>
      </w:pPr>
      <w:r w:rsidRPr="008C1947">
        <w:rPr>
          <w:rFonts w:hint="cs"/>
          <w:caps/>
          <w:sz w:val="24"/>
          <w:szCs w:val="24"/>
          <w:u w:val="single"/>
          <w:rtl/>
        </w:rPr>
        <w:t>גב</w:t>
      </w:r>
      <w:r w:rsidRPr="008C1947">
        <w:rPr>
          <w:caps/>
          <w:sz w:val="24"/>
          <w:szCs w:val="24"/>
          <w:u w:val="single"/>
          <w:rtl/>
        </w:rPr>
        <w:t>'</w:t>
      </w:r>
      <w:r w:rsidRPr="008C1947">
        <w:rPr>
          <w:rFonts w:hint="cs"/>
          <w:caps/>
          <w:sz w:val="24"/>
          <w:szCs w:val="24"/>
          <w:u w:val="single"/>
          <w:rtl/>
        </w:rPr>
        <w:t xml:space="preserve"> נועה זרמון ברנט - רשות ניקוז ונחלים ירקון</w:t>
      </w:r>
      <w:r w:rsidR="001E2274">
        <w:rPr>
          <w:rFonts w:hint="cs"/>
          <w:caps/>
          <w:sz w:val="24"/>
          <w:szCs w:val="24"/>
          <w:u w:val="single"/>
          <w:rtl/>
        </w:rPr>
        <w:t>:</w:t>
      </w:r>
    </w:p>
    <w:p w14:paraId="3BDD10AE" w14:textId="16F4F74A" w:rsidR="001E2274" w:rsidRDefault="00C73EF3" w:rsidP="00C73EF3">
      <w:pPr>
        <w:rPr>
          <w:b w:val="0"/>
          <w:bCs w:val="0"/>
          <w:caps/>
          <w:sz w:val="24"/>
          <w:szCs w:val="24"/>
          <w:rtl/>
        </w:rPr>
      </w:pPr>
      <w:r>
        <w:rPr>
          <w:rFonts w:hint="cs"/>
          <w:b w:val="0"/>
          <w:bCs w:val="0"/>
          <w:caps/>
          <w:sz w:val="24"/>
          <w:szCs w:val="24"/>
          <w:rtl/>
        </w:rPr>
        <w:t>שניה אני רוצה להוסיף על זה בסדר?</w:t>
      </w:r>
    </w:p>
    <w:p w14:paraId="7BB8C2AD" w14:textId="77777777" w:rsidR="001E2274" w:rsidRDefault="001E2274" w:rsidP="00C73EF3">
      <w:pPr>
        <w:rPr>
          <w:b w:val="0"/>
          <w:bCs w:val="0"/>
          <w:caps/>
          <w:sz w:val="24"/>
          <w:szCs w:val="24"/>
          <w:rtl/>
        </w:rPr>
      </w:pPr>
    </w:p>
    <w:p w14:paraId="5EFBD921" w14:textId="77777777" w:rsidR="001E2274" w:rsidRDefault="00D17364" w:rsidP="00C73EF3">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7F158427" w14:textId="25F5BA61" w:rsidR="001E2274" w:rsidRDefault="00C73EF3" w:rsidP="00C73EF3">
      <w:pPr>
        <w:rPr>
          <w:b w:val="0"/>
          <w:bCs w:val="0"/>
          <w:caps/>
          <w:sz w:val="24"/>
          <w:szCs w:val="24"/>
          <w:rtl/>
        </w:rPr>
      </w:pPr>
      <w:r>
        <w:rPr>
          <w:rFonts w:hint="cs"/>
          <w:b w:val="0"/>
          <w:bCs w:val="0"/>
          <w:caps/>
          <w:sz w:val="24"/>
          <w:szCs w:val="24"/>
          <w:rtl/>
        </w:rPr>
        <w:t>... זה מגרש קיים אתה לא</w:t>
      </w:r>
      <w:r w:rsidR="000F703D">
        <w:rPr>
          <w:rFonts w:hint="cs"/>
          <w:b w:val="0"/>
          <w:bCs w:val="0"/>
          <w:caps/>
          <w:sz w:val="24"/>
          <w:szCs w:val="24"/>
          <w:rtl/>
        </w:rPr>
        <w:t xml:space="preserve"> </w:t>
      </w:r>
      <w:r>
        <w:rPr>
          <w:rFonts w:hint="cs"/>
          <w:b w:val="0"/>
          <w:bCs w:val="0"/>
          <w:caps/>
          <w:sz w:val="24"/>
          <w:szCs w:val="24"/>
          <w:rtl/>
        </w:rPr>
        <w:t>...</w:t>
      </w:r>
    </w:p>
    <w:p w14:paraId="7A115237" w14:textId="77777777" w:rsidR="001E2274" w:rsidRDefault="001E2274" w:rsidP="00C73EF3">
      <w:pPr>
        <w:rPr>
          <w:b w:val="0"/>
          <w:bCs w:val="0"/>
          <w:caps/>
          <w:sz w:val="24"/>
          <w:szCs w:val="24"/>
          <w:rtl/>
        </w:rPr>
      </w:pPr>
    </w:p>
    <w:p w14:paraId="4FF7C946" w14:textId="77777777" w:rsidR="001E2274" w:rsidRDefault="00C73EF3" w:rsidP="00C73EF3">
      <w:pPr>
        <w:rPr>
          <w:b w:val="0"/>
          <w:bCs w:val="0"/>
          <w:caps/>
          <w:sz w:val="24"/>
          <w:szCs w:val="24"/>
          <w:rtl/>
        </w:rPr>
      </w:pPr>
      <w:r>
        <w:rPr>
          <w:rFonts w:hint="cs"/>
          <w:b w:val="0"/>
          <w:bCs w:val="0"/>
          <w:caps/>
          <w:sz w:val="24"/>
          <w:szCs w:val="24"/>
          <w:rtl/>
        </w:rPr>
        <w:t>(מדברים ביחד)</w:t>
      </w:r>
    </w:p>
    <w:p w14:paraId="058C136D" w14:textId="77777777" w:rsidR="001E2274" w:rsidRDefault="001E2274" w:rsidP="00C73EF3">
      <w:pPr>
        <w:rPr>
          <w:b w:val="0"/>
          <w:bCs w:val="0"/>
          <w:caps/>
          <w:sz w:val="24"/>
          <w:szCs w:val="24"/>
          <w:rtl/>
        </w:rPr>
      </w:pPr>
    </w:p>
    <w:p w14:paraId="7EEB745B" w14:textId="77777777" w:rsidR="001E2274" w:rsidRDefault="008C1947" w:rsidP="00C73EF3">
      <w:pPr>
        <w:rPr>
          <w:caps/>
          <w:sz w:val="24"/>
          <w:szCs w:val="24"/>
          <w:u w:val="single"/>
          <w:rtl/>
        </w:rPr>
      </w:pPr>
      <w:r w:rsidRPr="008C1947">
        <w:rPr>
          <w:rFonts w:hint="cs"/>
          <w:caps/>
          <w:sz w:val="24"/>
          <w:szCs w:val="24"/>
          <w:u w:val="single"/>
          <w:rtl/>
        </w:rPr>
        <w:t>גב</w:t>
      </w:r>
      <w:r w:rsidRPr="008C1947">
        <w:rPr>
          <w:caps/>
          <w:sz w:val="24"/>
          <w:szCs w:val="24"/>
          <w:u w:val="single"/>
          <w:rtl/>
        </w:rPr>
        <w:t>'</w:t>
      </w:r>
      <w:r w:rsidRPr="008C1947">
        <w:rPr>
          <w:rFonts w:hint="cs"/>
          <w:caps/>
          <w:sz w:val="24"/>
          <w:szCs w:val="24"/>
          <w:u w:val="single"/>
          <w:rtl/>
        </w:rPr>
        <w:t xml:space="preserve"> נועה זרמון ברנט - רשות ניקוז ונחלים ירקון</w:t>
      </w:r>
      <w:r w:rsidR="001E2274">
        <w:rPr>
          <w:rFonts w:hint="cs"/>
          <w:caps/>
          <w:sz w:val="24"/>
          <w:szCs w:val="24"/>
          <w:u w:val="single"/>
          <w:rtl/>
        </w:rPr>
        <w:t>:</w:t>
      </w:r>
    </w:p>
    <w:p w14:paraId="6C9F8576" w14:textId="7EC5A22C" w:rsidR="001E2274" w:rsidRDefault="00C73EF3" w:rsidP="00C73EF3">
      <w:pPr>
        <w:rPr>
          <w:b w:val="0"/>
          <w:bCs w:val="0"/>
          <w:caps/>
          <w:sz w:val="24"/>
          <w:szCs w:val="24"/>
          <w:rtl/>
        </w:rPr>
      </w:pPr>
      <w:r>
        <w:rPr>
          <w:rFonts w:hint="cs"/>
          <w:b w:val="0"/>
          <w:bCs w:val="0"/>
          <w:caps/>
          <w:sz w:val="24"/>
          <w:szCs w:val="24"/>
          <w:rtl/>
        </w:rPr>
        <w:t>אחרי שהבנו את הנקודה</w:t>
      </w:r>
      <w:r w:rsidR="000F703D">
        <w:rPr>
          <w:rFonts w:hint="cs"/>
          <w:b w:val="0"/>
          <w:bCs w:val="0"/>
          <w:caps/>
          <w:sz w:val="24"/>
          <w:szCs w:val="24"/>
          <w:rtl/>
        </w:rPr>
        <w:t xml:space="preserve"> </w:t>
      </w:r>
      <w:r>
        <w:rPr>
          <w:rFonts w:hint="cs"/>
          <w:b w:val="0"/>
          <w:bCs w:val="0"/>
          <w:caps/>
          <w:sz w:val="24"/>
          <w:szCs w:val="24"/>
          <w:rtl/>
        </w:rPr>
        <w:t>... שזה מגרש קיים והכל</w:t>
      </w:r>
    </w:p>
    <w:p w14:paraId="69D1F16B" w14:textId="77777777" w:rsidR="001E2274" w:rsidRDefault="001E2274" w:rsidP="00C73EF3">
      <w:pPr>
        <w:rPr>
          <w:b w:val="0"/>
          <w:bCs w:val="0"/>
          <w:caps/>
          <w:sz w:val="24"/>
          <w:szCs w:val="24"/>
          <w:rtl/>
        </w:rPr>
      </w:pPr>
    </w:p>
    <w:p w14:paraId="6FC8A377" w14:textId="77777777" w:rsidR="001E2274" w:rsidRDefault="005E0962" w:rsidP="00C73EF3">
      <w:pPr>
        <w:rPr>
          <w:caps/>
          <w:sz w:val="24"/>
          <w:szCs w:val="24"/>
          <w:u w:val="single"/>
          <w:rtl/>
        </w:rPr>
      </w:pPr>
      <w:r w:rsidRPr="005E0962">
        <w:rPr>
          <w:rFonts w:hint="cs"/>
          <w:caps/>
          <w:sz w:val="24"/>
          <w:szCs w:val="24"/>
          <w:u w:val="single"/>
          <w:rtl/>
        </w:rPr>
        <w:t>דוברת</w:t>
      </w:r>
      <w:r w:rsidR="001E2274">
        <w:rPr>
          <w:rFonts w:hint="cs"/>
          <w:caps/>
          <w:sz w:val="24"/>
          <w:szCs w:val="24"/>
          <w:u w:val="single"/>
          <w:rtl/>
        </w:rPr>
        <w:t>:</w:t>
      </w:r>
    </w:p>
    <w:p w14:paraId="4C59F89F" w14:textId="29DBC95C" w:rsidR="001E2274" w:rsidRDefault="00D01F7D" w:rsidP="00C73EF3">
      <w:pPr>
        <w:rPr>
          <w:b w:val="0"/>
          <w:bCs w:val="0"/>
          <w:caps/>
          <w:sz w:val="24"/>
          <w:szCs w:val="24"/>
          <w:rtl/>
        </w:rPr>
      </w:pPr>
      <w:r>
        <w:rPr>
          <w:rFonts w:hint="cs"/>
          <w:b w:val="0"/>
          <w:bCs w:val="0"/>
          <w:caps/>
          <w:sz w:val="24"/>
          <w:szCs w:val="24"/>
          <w:rtl/>
        </w:rPr>
        <w:t>יש לנו יועץ הוא יכול להגיב?</w:t>
      </w:r>
    </w:p>
    <w:p w14:paraId="3627983F" w14:textId="77777777" w:rsidR="001E2274" w:rsidRDefault="001E2274" w:rsidP="00C73EF3">
      <w:pPr>
        <w:rPr>
          <w:b w:val="0"/>
          <w:bCs w:val="0"/>
          <w:caps/>
          <w:sz w:val="24"/>
          <w:szCs w:val="24"/>
          <w:rtl/>
        </w:rPr>
      </w:pPr>
    </w:p>
    <w:p w14:paraId="05FCA7A1" w14:textId="77777777" w:rsidR="001E2274" w:rsidRDefault="00D17364" w:rsidP="00C73EF3">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2656ED6B" w14:textId="7F33EC49" w:rsidR="001E2274" w:rsidRDefault="00D01F7D" w:rsidP="00C73EF3">
      <w:pPr>
        <w:rPr>
          <w:b w:val="0"/>
          <w:bCs w:val="0"/>
          <w:caps/>
          <w:sz w:val="24"/>
          <w:szCs w:val="24"/>
          <w:rtl/>
        </w:rPr>
      </w:pPr>
      <w:r>
        <w:rPr>
          <w:rFonts w:hint="cs"/>
          <w:b w:val="0"/>
          <w:bCs w:val="0"/>
          <w:caps/>
          <w:sz w:val="24"/>
          <w:szCs w:val="24"/>
          <w:rtl/>
        </w:rPr>
        <w:t>רגע חברים</w:t>
      </w:r>
    </w:p>
    <w:p w14:paraId="280884D3" w14:textId="77777777" w:rsidR="001E2274" w:rsidRDefault="001E2274" w:rsidP="00C73EF3">
      <w:pPr>
        <w:rPr>
          <w:b w:val="0"/>
          <w:bCs w:val="0"/>
          <w:caps/>
          <w:sz w:val="24"/>
          <w:szCs w:val="24"/>
          <w:rtl/>
        </w:rPr>
      </w:pPr>
    </w:p>
    <w:p w14:paraId="45127E6F" w14:textId="77777777" w:rsidR="001E2274" w:rsidRDefault="008C1947" w:rsidP="00C73EF3">
      <w:pPr>
        <w:rPr>
          <w:caps/>
          <w:sz w:val="24"/>
          <w:szCs w:val="24"/>
          <w:u w:val="single"/>
          <w:rtl/>
        </w:rPr>
      </w:pPr>
      <w:r w:rsidRPr="008C1947">
        <w:rPr>
          <w:rFonts w:hint="cs"/>
          <w:caps/>
          <w:sz w:val="24"/>
          <w:szCs w:val="24"/>
          <w:u w:val="single"/>
          <w:rtl/>
        </w:rPr>
        <w:t>גב</w:t>
      </w:r>
      <w:r w:rsidRPr="008C1947">
        <w:rPr>
          <w:caps/>
          <w:sz w:val="24"/>
          <w:szCs w:val="24"/>
          <w:u w:val="single"/>
          <w:rtl/>
        </w:rPr>
        <w:t>'</w:t>
      </w:r>
      <w:r w:rsidRPr="008C1947">
        <w:rPr>
          <w:rFonts w:hint="cs"/>
          <w:caps/>
          <w:sz w:val="24"/>
          <w:szCs w:val="24"/>
          <w:u w:val="single"/>
          <w:rtl/>
        </w:rPr>
        <w:t xml:space="preserve"> נועה זרמון ברנט - רשות ניקוז ונחלים ירקון</w:t>
      </w:r>
      <w:r w:rsidR="001E2274">
        <w:rPr>
          <w:rFonts w:hint="cs"/>
          <w:caps/>
          <w:sz w:val="24"/>
          <w:szCs w:val="24"/>
          <w:u w:val="single"/>
          <w:rtl/>
        </w:rPr>
        <w:t>:</w:t>
      </w:r>
    </w:p>
    <w:p w14:paraId="170BDAA2" w14:textId="48B78FBF" w:rsidR="001E2274" w:rsidRDefault="00D01F7D" w:rsidP="00C73EF3">
      <w:pPr>
        <w:rPr>
          <w:b w:val="0"/>
          <w:bCs w:val="0"/>
          <w:caps/>
          <w:sz w:val="24"/>
          <w:szCs w:val="24"/>
          <w:rtl/>
        </w:rPr>
      </w:pPr>
      <w:r>
        <w:rPr>
          <w:rFonts w:hint="cs"/>
          <w:b w:val="0"/>
          <w:bCs w:val="0"/>
          <w:caps/>
          <w:sz w:val="24"/>
          <w:szCs w:val="24"/>
          <w:rtl/>
        </w:rPr>
        <w:t xml:space="preserve">חמישה מטר מתחייבים מתוקף חוק הניקוז, יחד עם זאת אני רוצה להוסיף כי אנחנו לא פה בסיטואציה שבאמת אנחנו פשוט מוציאים היתר למבנה הקיים אלא מבקשים לעשות פה שינוי, אנחנו ערים לזה שהעיר עושה פה תכנון לכל הנחל בגלל שצפויות הגדלות של הספיקות לאור בינוי אינטנסיבי מאוד במעלה </w:t>
      </w:r>
    </w:p>
    <w:p w14:paraId="69DC679E" w14:textId="77777777" w:rsidR="001E2274" w:rsidRDefault="001E2274" w:rsidP="00C73EF3">
      <w:pPr>
        <w:rPr>
          <w:b w:val="0"/>
          <w:bCs w:val="0"/>
          <w:caps/>
          <w:sz w:val="24"/>
          <w:szCs w:val="24"/>
          <w:rtl/>
        </w:rPr>
      </w:pPr>
    </w:p>
    <w:p w14:paraId="394EDBD8" w14:textId="77777777" w:rsidR="001E2274" w:rsidRDefault="00D70D61" w:rsidP="00C73EF3">
      <w:pPr>
        <w:rPr>
          <w:caps/>
          <w:sz w:val="24"/>
          <w:szCs w:val="24"/>
          <w:u w:val="single"/>
          <w:rtl/>
        </w:rPr>
      </w:pPr>
      <w:r w:rsidRPr="00D70D61">
        <w:rPr>
          <w:rFonts w:hint="cs"/>
          <w:caps/>
          <w:sz w:val="24"/>
          <w:szCs w:val="24"/>
          <w:u w:val="single"/>
          <w:rtl/>
        </w:rPr>
        <w:t>מר שמואל רוטמן - ממלא מקום וסגן ראש העיר יהוד</w:t>
      </w:r>
      <w:r w:rsidR="001E2274">
        <w:rPr>
          <w:rFonts w:hint="cs"/>
          <w:caps/>
          <w:sz w:val="24"/>
          <w:szCs w:val="24"/>
          <w:u w:val="single"/>
          <w:rtl/>
        </w:rPr>
        <w:t>:</w:t>
      </w:r>
    </w:p>
    <w:p w14:paraId="64F65C77" w14:textId="71893F50" w:rsidR="001E2274" w:rsidRDefault="00D01F7D" w:rsidP="00C73EF3">
      <w:pPr>
        <w:rPr>
          <w:b w:val="0"/>
          <w:bCs w:val="0"/>
          <w:caps/>
          <w:sz w:val="24"/>
          <w:szCs w:val="24"/>
          <w:rtl/>
        </w:rPr>
      </w:pPr>
      <w:r>
        <w:rPr>
          <w:rFonts w:hint="cs"/>
          <w:b w:val="0"/>
          <w:bCs w:val="0"/>
          <w:caps/>
          <w:sz w:val="24"/>
          <w:szCs w:val="24"/>
          <w:rtl/>
        </w:rPr>
        <w:t>שכונת שכונת גדות</w:t>
      </w:r>
    </w:p>
    <w:p w14:paraId="478017DA" w14:textId="77777777" w:rsidR="001E2274" w:rsidRDefault="001E2274" w:rsidP="00C73EF3">
      <w:pPr>
        <w:rPr>
          <w:b w:val="0"/>
          <w:bCs w:val="0"/>
          <w:caps/>
          <w:sz w:val="24"/>
          <w:szCs w:val="24"/>
          <w:rtl/>
        </w:rPr>
      </w:pPr>
    </w:p>
    <w:p w14:paraId="4CD66EB7" w14:textId="77777777" w:rsidR="001E2274" w:rsidRDefault="008C1947" w:rsidP="00D01F7D">
      <w:pPr>
        <w:rPr>
          <w:caps/>
          <w:sz w:val="24"/>
          <w:szCs w:val="24"/>
          <w:u w:val="single"/>
          <w:rtl/>
        </w:rPr>
      </w:pPr>
      <w:r w:rsidRPr="008C1947">
        <w:rPr>
          <w:rFonts w:hint="cs"/>
          <w:caps/>
          <w:sz w:val="24"/>
          <w:szCs w:val="24"/>
          <w:u w:val="single"/>
          <w:rtl/>
        </w:rPr>
        <w:t>גב</w:t>
      </w:r>
      <w:r w:rsidRPr="008C1947">
        <w:rPr>
          <w:caps/>
          <w:sz w:val="24"/>
          <w:szCs w:val="24"/>
          <w:u w:val="single"/>
          <w:rtl/>
        </w:rPr>
        <w:t>'</w:t>
      </w:r>
      <w:r w:rsidRPr="008C1947">
        <w:rPr>
          <w:rFonts w:hint="cs"/>
          <w:caps/>
          <w:sz w:val="24"/>
          <w:szCs w:val="24"/>
          <w:u w:val="single"/>
          <w:rtl/>
        </w:rPr>
        <w:t xml:space="preserve"> נועה זרמון ברנט - רשות ניקוז ונחלים ירקון</w:t>
      </w:r>
      <w:r w:rsidR="001E2274">
        <w:rPr>
          <w:rFonts w:hint="cs"/>
          <w:caps/>
          <w:sz w:val="24"/>
          <w:szCs w:val="24"/>
          <w:u w:val="single"/>
          <w:rtl/>
        </w:rPr>
        <w:t>:</w:t>
      </w:r>
    </w:p>
    <w:p w14:paraId="43AA6E0D" w14:textId="2154CA02" w:rsidR="001E2274" w:rsidRDefault="00D01F7D" w:rsidP="00D01F7D">
      <w:pPr>
        <w:rPr>
          <w:b w:val="0"/>
          <w:bCs w:val="0"/>
          <w:caps/>
          <w:sz w:val="24"/>
          <w:szCs w:val="24"/>
          <w:rtl/>
        </w:rPr>
      </w:pPr>
      <w:r>
        <w:rPr>
          <w:rFonts w:hint="cs"/>
          <w:b w:val="0"/>
          <w:bCs w:val="0"/>
          <w:caps/>
          <w:sz w:val="24"/>
          <w:szCs w:val="24"/>
          <w:rtl/>
        </w:rPr>
        <w:t>לכן הרצועה הזו שרק חמישה מטר, מצמצמת מאוד עד כדי בכלל את האפשרות שלנו לטפל בחתך הנחל או בנחל כדי לאפשר את מעבר הספיקות אז גם את זה צריך לקחת בחשבון. עכשיו, אם היית שואל אותי אז הייתי מבקשת להסיג את הבינוי את ה, גם אם זה לא ב, במגרש עצמו אבל להסיג את הבינוי את השטח ה, מרוצף לצורך העניין גם פנימה בתוך המגרש עצמו ולהצמיד את ה, או להסיג את הבינוי דווקא לכיוון ה,</w:t>
      </w:r>
      <w:r w:rsidR="000F703D">
        <w:rPr>
          <w:rFonts w:hint="cs"/>
          <w:b w:val="0"/>
          <w:bCs w:val="0"/>
          <w:caps/>
          <w:sz w:val="24"/>
          <w:szCs w:val="24"/>
          <w:rtl/>
        </w:rPr>
        <w:t xml:space="preserve"> </w:t>
      </w:r>
      <w:r>
        <w:rPr>
          <w:rFonts w:hint="cs"/>
          <w:b w:val="0"/>
          <w:bCs w:val="0"/>
          <w:caps/>
          <w:sz w:val="24"/>
          <w:szCs w:val="24"/>
          <w:rtl/>
        </w:rPr>
        <w:t>... שצפ (לא ברור) יותר גמיש לנחל</w:t>
      </w:r>
    </w:p>
    <w:p w14:paraId="181FDEEA" w14:textId="77777777" w:rsidR="001E2274" w:rsidRDefault="001E2274" w:rsidP="00D01F7D">
      <w:pPr>
        <w:rPr>
          <w:b w:val="0"/>
          <w:bCs w:val="0"/>
          <w:caps/>
          <w:sz w:val="24"/>
          <w:szCs w:val="24"/>
          <w:rtl/>
        </w:rPr>
      </w:pPr>
    </w:p>
    <w:p w14:paraId="29631F72" w14:textId="77777777" w:rsidR="001E2274" w:rsidRDefault="00D17364" w:rsidP="00D01F7D">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662C78E9" w14:textId="596240F7" w:rsidR="001E2274" w:rsidRDefault="00D01F7D" w:rsidP="00D01F7D">
      <w:pPr>
        <w:rPr>
          <w:b w:val="0"/>
          <w:bCs w:val="0"/>
          <w:caps/>
          <w:sz w:val="24"/>
          <w:szCs w:val="24"/>
          <w:rtl/>
        </w:rPr>
      </w:pPr>
      <w:r>
        <w:rPr>
          <w:rFonts w:hint="cs"/>
          <w:b w:val="0"/>
          <w:bCs w:val="0"/>
          <w:caps/>
          <w:sz w:val="24"/>
          <w:szCs w:val="24"/>
          <w:rtl/>
        </w:rPr>
        <w:t xml:space="preserve">אוקיי </w:t>
      </w:r>
      <w:r w:rsidR="00420DB1">
        <w:rPr>
          <w:rFonts w:hint="cs"/>
          <w:b w:val="0"/>
          <w:bCs w:val="0"/>
          <w:caps/>
          <w:sz w:val="24"/>
          <w:szCs w:val="24"/>
          <w:rtl/>
        </w:rPr>
        <w:t>רגע עכשיו רגע נעבור תעלו תעלו רגע עכשיו נחזור רגע לחלופה השנייה. החלופה השנייה זה כבר תכנון אחר, פה אני כבר לא יכול להגיד יש לי תוכנית תקפה ופה עכשיו אני כנראה נצטרך לשמור על ה, אם אני על החלופה כנראה ששמה נצטרך לשמור על כבר,</w:t>
      </w:r>
      <w:r w:rsidR="000F703D">
        <w:rPr>
          <w:rFonts w:hint="cs"/>
          <w:b w:val="0"/>
          <w:bCs w:val="0"/>
          <w:caps/>
          <w:sz w:val="24"/>
          <w:szCs w:val="24"/>
          <w:rtl/>
        </w:rPr>
        <w:t xml:space="preserve"> </w:t>
      </w:r>
      <w:r w:rsidR="00420DB1">
        <w:rPr>
          <w:rFonts w:hint="cs"/>
          <w:b w:val="0"/>
          <w:bCs w:val="0"/>
          <w:caps/>
          <w:sz w:val="24"/>
          <w:szCs w:val="24"/>
          <w:rtl/>
        </w:rPr>
        <w:t>נצטרך כבר לשמור על הכללים כי זה תכנון חדש</w:t>
      </w:r>
    </w:p>
    <w:p w14:paraId="19B76CE2" w14:textId="77777777" w:rsidR="001E2274" w:rsidRDefault="001E2274" w:rsidP="00D01F7D">
      <w:pPr>
        <w:rPr>
          <w:b w:val="0"/>
          <w:bCs w:val="0"/>
          <w:caps/>
          <w:sz w:val="24"/>
          <w:szCs w:val="24"/>
          <w:rtl/>
        </w:rPr>
      </w:pPr>
    </w:p>
    <w:p w14:paraId="3049E5C6" w14:textId="77777777" w:rsidR="001E2274" w:rsidRDefault="00BA49D1" w:rsidP="00D01F7D">
      <w:pPr>
        <w:rPr>
          <w:caps/>
          <w:sz w:val="24"/>
          <w:szCs w:val="24"/>
          <w:u w:val="single"/>
          <w:rtl/>
        </w:rPr>
      </w:pPr>
      <w:r w:rsidRPr="00BA49D1">
        <w:rPr>
          <w:rFonts w:hint="cs"/>
          <w:caps/>
          <w:sz w:val="24"/>
          <w:szCs w:val="24"/>
          <w:u w:val="single"/>
          <w:rtl/>
        </w:rPr>
        <w:t>מר גיל שנהב - אדריכל עורך התוכנית</w:t>
      </w:r>
      <w:r w:rsidR="001E2274">
        <w:rPr>
          <w:rFonts w:hint="cs"/>
          <w:caps/>
          <w:sz w:val="24"/>
          <w:szCs w:val="24"/>
          <w:u w:val="single"/>
          <w:rtl/>
        </w:rPr>
        <w:t>:</w:t>
      </w:r>
    </w:p>
    <w:p w14:paraId="6244D1E7" w14:textId="5ABA187A" w:rsidR="001E2274" w:rsidRDefault="00420DB1" w:rsidP="00D01F7D">
      <w:pPr>
        <w:rPr>
          <w:b w:val="0"/>
          <w:bCs w:val="0"/>
          <w:caps/>
          <w:sz w:val="24"/>
          <w:szCs w:val="24"/>
          <w:rtl/>
        </w:rPr>
      </w:pPr>
      <w:r>
        <w:rPr>
          <w:rFonts w:hint="cs"/>
          <w:b w:val="0"/>
          <w:bCs w:val="0"/>
          <w:caps/>
          <w:sz w:val="24"/>
          <w:szCs w:val="24"/>
          <w:rtl/>
        </w:rPr>
        <w:t>ואנחנו שומרים כי בחלופה החדשה</w:t>
      </w:r>
    </w:p>
    <w:p w14:paraId="2CD8E495" w14:textId="77777777" w:rsidR="001E2274" w:rsidRDefault="001E2274" w:rsidP="00D01F7D">
      <w:pPr>
        <w:rPr>
          <w:b w:val="0"/>
          <w:bCs w:val="0"/>
          <w:caps/>
          <w:sz w:val="24"/>
          <w:szCs w:val="24"/>
          <w:rtl/>
        </w:rPr>
      </w:pPr>
    </w:p>
    <w:p w14:paraId="1C1A391F" w14:textId="77777777" w:rsidR="001E2274" w:rsidRDefault="000A5C33" w:rsidP="00420DB1">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5983B481" w14:textId="1E00B486" w:rsidR="001E2274" w:rsidRDefault="00420DB1" w:rsidP="00420DB1">
      <w:pPr>
        <w:rPr>
          <w:b w:val="0"/>
          <w:bCs w:val="0"/>
          <w:caps/>
          <w:sz w:val="24"/>
          <w:szCs w:val="24"/>
          <w:rtl/>
        </w:rPr>
      </w:pPr>
      <w:r>
        <w:rPr>
          <w:rFonts w:hint="cs"/>
          <w:b w:val="0"/>
          <w:bCs w:val="0"/>
          <w:caps/>
          <w:sz w:val="24"/>
          <w:szCs w:val="24"/>
          <w:rtl/>
        </w:rPr>
        <w:t>זה הרעיון של התוכנית</w:t>
      </w:r>
      <w:r w:rsidR="000F703D">
        <w:rPr>
          <w:rFonts w:hint="cs"/>
          <w:b w:val="0"/>
          <w:bCs w:val="0"/>
          <w:caps/>
          <w:sz w:val="24"/>
          <w:szCs w:val="24"/>
          <w:rtl/>
        </w:rPr>
        <w:t xml:space="preserve"> </w:t>
      </w:r>
      <w:r>
        <w:rPr>
          <w:rFonts w:hint="cs"/>
          <w:b w:val="0"/>
          <w:bCs w:val="0"/>
          <w:caps/>
          <w:sz w:val="24"/>
          <w:szCs w:val="24"/>
          <w:rtl/>
        </w:rPr>
        <w:t>...</w:t>
      </w:r>
    </w:p>
    <w:p w14:paraId="17C5F0BD" w14:textId="77777777" w:rsidR="001E2274" w:rsidRDefault="001E2274" w:rsidP="00420DB1">
      <w:pPr>
        <w:rPr>
          <w:b w:val="0"/>
          <w:bCs w:val="0"/>
          <w:caps/>
          <w:sz w:val="24"/>
          <w:szCs w:val="24"/>
          <w:rtl/>
        </w:rPr>
      </w:pPr>
    </w:p>
    <w:p w14:paraId="78684F5D" w14:textId="77777777" w:rsidR="001E2274" w:rsidRDefault="00BA49D1" w:rsidP="00420DB1">
      <w:pPr>
        <w:rPr>
          <w:caps/>
          <w:sz w:val="24"/>
          <w:szCs w:val="24"/>
          <w:u w:val="single"/>
          <w:rtl/>
        </w:rPr>
      </w:pPr>
      <w:r w:rsidRPr="00BA49D1">
        <w:rPr>
          <w:rFonts w:hint="cs"/>
          <w:caps/>
          <w:sz w:val="24"/>
          <w:szCs w:val="24"/>
          <w:u w:val="single"/>
          <w:rtl/>
        </w:rPr>
        <w:t>מר גיל שנהב - אדריכל עורך התוכנית</w:t>
      </w:r>
      <w:r w:rsidR="001E2274">
        <w:rPr>
          <w:rFonts w:hint="cs"/>
          <w:caps/>
          <w:sz w:val="24"/>
          <w:szCs w:val="24"/>
          <w:u w:val="single"/>
          <w:rtl/>
        </w:rPr>
        <w:t>:</w:t>
      </w:r>
    </w:p>
    <w:p w14:paraId="361670AF" w14:textId="350E15D5" w:rsidR="001E2274" w:rsidRDefault="00420DB1" w:rsidP="00420DB1">
      <w:pPr>
        <w:rPr>
          <w:b w:val="0"/>
          <w:bCs w:val="0"/>
          <w:caps/>
          <w:sz w:val="24"/>
          <w:szCs w:val="24"/>
          <w:rtl/>
        </w:rPr>
      </w:pPr>
      <w:r>
        <w:rPr>
          <w:rFonts w:hint="cs"/>
          <w:b w:val="0"/>
          <w:bCs w:val="0"/>
          <w:caps/>
          <w:sz w:val="24"/>
          <w:szCs w:val="24"/>
          <w:rtl/>
        </w:rPr>
        <w:lastRenderedPageBreak/>
        <w:t xml:space="preserve">בחלופה החדשה </w:t>
      </w:r>
    </w:p>
    <w:p w14:paraId="1FB13683" w14:textId="77777777" w:rsidR="001E2274" w:rsidRDefault="001E2274" w:rsidP="00420DB1">
      <w:pPr>
        <w:rPr>
          <w:b w:val="0"/>
          <w:bCs w:val="0"/>
          <w:caps/>
          <w:sz w:val="24"/>
          <w:szCs w:val="24"/>
          <w:rtl/>
        </w:rPr>
      </w:pPr>
    </w:p>
    <w:p w14:paraId="6D27FE43" w14:textId="77777777" w:rsidR="001E2274" w:rsidRDefault="00B20642" w:rsidP="00420DB1">
      <w:pPr>
        <w:rPr>
          <w:caps/>
          <w:sz w:val="24"/>
          <w:szCs w:val="24"/>
          <w:u w:val="single"/>
          <w:rtl/>
        </w:rPr>
      </w:pPr>
      <w:r w:rsidRPr="00B20642">
        <w:rPr>
          <w:rFonts w:hint="cs"/>
          <w:caps/>
          <w:sz w:val="24"/>
          <w:szCs w:val="24"/>
          <w:u w:val="single"/>
          <w:rtl/>
        </w:rPr>
        <w:t>מר רועי שקדי</w:t>
      </w:r>
      <w:r w:rsidR="001E2274">
        <w:rPr>
          <w:rFonts w:hint="cs"/>
          <w:caps/>
          <w:sz w:val="24"/>
          <w:szCs w:val="24"/>
          <w:u w:val="single"/>
          <w:rtl/>
        </w:rPr>
        <w:t>:</w:t>
      </w:r>
    </w:p>
    <w:p w14:paraId="31CAD281" w14:textId="54B98B76" w:rsidR="001E2274" w:rsidRDefault="00420DB1" w:rsidP="00420DB1">
      <w:pPr>
        <w:rPr>
          <w:b w:val="0"/>
          <w:bCs w:val="0"/>
          <w:caps/>
          <w:sz w:val="24"/>
          <w:szCs w:val="24"/>
          <w:rtl/>
        </w:rPr>
      </w:pPr>
      <w:r>
        <w:rPr>
          <w:rFonts w:hint="cs"/>
          <w:b w:val="0"/>
          <w:bCs w:val="0"/>
          <w:caps/>
          <w:sz w:val="24"/>
          <w:szCs w:val="24"/>
          <w:rtl/>
        </w:rPr>
        <w:t>אני אני רוצה</w:t>
      </w:r>
      <w:r w:rsidR="000F703D">
        <w:rPr>
          <w:rFonts w:hint="cs"/>
          <w:b w:val="0"/>
          <w:bCs w:val="0"/>
          <w:caps/>
          <w:sz w:val="24"/>
          <w:szCs w:val="24"/>
          <w:rtl/>
        </w:rPr>
        <w:t xml:space="preserve"> </w:t>
      </w:r>
      <w:r>
        <w:rPr>
          <w:rFonts w:hint="cs"/>
          <w:b w:val="0"/>
          <w:bCs w:val="0"/>
          <w:caps/>
          <w:sz w:val="24"/>
          <w:szCs w:val="24"/>
          <w:rtl/>
        </w:rPr>
        <w:t>...</w:t>
      </w:r>
    </w:p>
    <w:p w14:paraId="6C850DBD" w14:textId="77777777" w:rsidR="001E2274" w:rsidRDefault="001E2274" w:rsidP="00420DB1">
      <w:pPr>
        <w:rPr>
          <w:b w:val="0"/>
          <w:bCs w:val="0"/>
          <w:caps/>
          <w:sz w:val="24"/>
          <w:szCs w:val="24"/>
          <w:rtl/>
        </w:rPr>
      </w:pPr>
    </w:p>
    <w:p w14:paraId="1A561CC4" w14:textId="77777777" w:rsidR="001E2274" w:rsidRDefault="00BA49D1" w:rsidP="00420DB1">
      <w:pPr>
        <w:rPr>
          <w:caps/>
          <w:sz w:val="24"/>
          <w:szCs w:val="24"/>
          <w:u w:val="single"/>
          <w:rtl/>
        </w:rPr>
      </w:pPr>
      <w:r w:rsidRPr="00BA49D1">
        <w:rPr>
          <w:rFonts w:hint="cs"/>
          <w:caps/>
          <w:sz w:val="24"/>
          <w:szCs w:val="24"/>
          <w:u w:val="single"/>
          <w:rtl/>
        </w:rPr>
        <w:t>מר גיל שנהב - אדריכל עורך התוכנית</w:t>
      </w:r>
      <w:r w:rsidR="001E2274">
        <w:rPr>
          <w:rFonts w:hint="cs"/>
          <w:caps/>
          <w:sz w:val="24"/>
          <w:szCs w:val="24"/>
          <w:u w:val="single"/>
          <w:rtl/>
        </w:rPr>
        <w:t>:</w:t>
      </w:r>
    </w:p>
    <w:p w14:paraId="60E6A1A5" w14:textId="32524CB9" w:rsidR="001E2274" w:rsidRDefault="00420DB1" w:rsidP="00420DB1">
      <w:pPr>
        <w:rPr>
          <w:b w:val="0"/>
          <w:bCs w:val="0"/>
          <w:caps/>
          <w:sz w:val="24"/>
          <w:szCs w:val="24"/>
          <w:rtl/>
        </w:rPr>
      </w:pPr>
      <w:r>
        <w:rPr>
          <w:rFonts w:hint="cs"/>
          <w:b w:val="0"/>
          <w:bCs w:val="0"/>
          <w:caps/>
          <w:sz w:val="24"/>
          <w:szCs w:val="24"/>
          <w:rtl/>
        </w:rPr>
        <w:t>היא יותר רחוקה מהנחל ממה ש ...</w:t>
      </w:r>
    </w:p>
    <w:p w14:paraId="476CF6CF" w14:textId="77777777" w:rsidR="001E2274" w:rsidRDefault="001E2274" w:rsidP="00420DB1">
      <w:pPr>
        <w:rPr>
          <w:b w:val="0"/>
          <w:bCs w:val="0"/>
          <w:caps/>
          <w:sz w:val="24"/>
          <w:szCs w:val="24"/>
          <w:rtl/>
        </w:rPr>
      </w:pPr>
    </w:p>
    <w:p w14:paraId="5F126BF9" w14:textId="77777777" w:rsidR="001E2274" w:rsidRDefault="00D17364" w:rsidP="00420DB1">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63B56AD6" w14:textId="749A5095" w:rsidR="001E2274" w:rsidRDefault="00420DB1" w:rsidP="00420DB1">
      <w:pPr>
        <w:rPr>
          <w:b w:val="0"/>
          <w:bCs w:val="0"/>
          <w:caps/>
          <w:sz w:val="24"/>
          <w:szCs w:val="24"/>
          <w:rtl/>
        </w:rPr>
      </w:pPr>
      <w:r>
        <w:rPr>
          <w:rFonts w:hint="cs"/>
          <w:b w:val="0"/>
          <w:bCs w:val="0"/>
          <w:caps/>
          <w:sz w:val="24"/>
          <w:szCs w:val="24"/>
          <w:rtl/>
        </w:rPr>
        <w:t>רגע רגע שניה רגע, כן בחלופה?</w:t>
      </w:r>
    </w:p>
    <w:p w14:paraId="3A453373" w14:textId="77777777" w:rsidR="001E2274" w:rsidRDefault="001E2274" w:rsidP="00420DB1">
      <w:pPr>
        <w:rPr>
          <w:b w:val="0"/>
          <w:bCs w:val="0"/>
          <w:caps/>
          <w:sz w:val="24"/>
          <w:szCs w:val="24"/>
          <w:rtl/>
        </w:rPr>
      </w:pPr>
    </w:p>
    <w:p w14:paraId="03D42556" w14:textId="77777777" w:rsidR="001E2274" w:rsidRDefault="00BA49D1" w:rsidP="00420DB1">
      <w:pPr>
        <w:rPr>
          <w:caps/>
          <w:sz w:val="24"/>
          <w:szCs w:val="24"/>
          <w:u w:val="single"/>
          <w:rtl/>
        </w:rPr>
      </w:pPr>
      <w:r w:rsidRPr="00BA49D1">
        <w:rPr>
          <w:rFonts w:hint="cs"/>
          <w:caps/>
          <w:sz w:val="24"/>
          <w:szCs w:val="24"/>
          <w:u w:val="single"/>
          <w:rtl/>
        </w:rPr>
        <w:t>מר גיל שנהב - אדריכל עורך התוכנית</w:t>
      </w:r>
      <w:r w:rsidR="001E2274">
        <w:rPr>
          <w:rFonts w:hint="cs"/>
          <w:caps/>
          <w:sz w:val="24"/>
          <w:szCs w:val="24"/>
          <w:u w:val="single"/>
          <w:rtl/>
        </w:rPr>
        <w:t>:</w:t>
      </w:r>
    </w:p>
    <w:p w14:paraId="1F2BF2F7" w14:textId="60C5156F" w:rsidR="001E2274" w:rsidRDefault="00420DB1" w:rsidP="00420DB1">
      <w:pPr>
        <w:rPr>
          <w:b w:val="0"/>
          <w:bCs w:val="0"/>
          <w:caps/>
          <w:sz w:val="24"/>
          <w:szCs w:val="24"/>
          <w:rtl/>
        </w:rPr>
      </w:pPr>
      <w:r>
        <w:rPr>
          <w:rFonts w:hint="cs"/>
          <w:b w:val="0"/>
          <w:bCs w:val="0"/>
          <w:caps/>
          <w:sz w:val="24"/>
          <w:szCs w:val="24"/>
          <w:rtl/>
        </w:rPr>
        <w:t>החלופה החדשה מתרחקת מהקו שהיה קודם</w:t>
      </w:r>
    </w:p>
    <w:p w14:paraId="0BD38ADD" w14:textId="77777777" w:rsidR="001E2274" w:rsidRDefault="001E2274" w:rsidP="00420DB1">
      <w:pPr>
        <w:rPr>
          <w:b w:val="0"/>
          <w:bCs w:val="0"/>
          <w:caps/>
          <w:sz w:val="24"/>
          <w:szCs w:val="24"/>
          <w:rtl/>
        </w:rPr>
      </w:pPr>
    </w:p>
    <w:p w14:paraId="79388AEE" w14:textId="77777777" w:rsidR="001E2274" w:rsidRDefault="00D17364" w:rsidP="00420DB1">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64DD33A2" w14:textId="7CA8F7D4" w:rsidR="001E2274" w:rsidRDefault="00420DB1" w:rsidP="00420DB1">
      <w:pPr>
        <w:rPr>
          <w:b w:val="0"/>
          <w:bCs w:val="0"/>
          <w:caps/>
          <w:sz w:val="24"/>
          <w:szCs w:val="24"/>
          <w:rtl/>
        </w:rPr>
      </w:pPr>
      <w:r>
        <w:rPr>
          <w:rFonts w:hint="cs"/>
          <w:b w:val="0"/>
          <w:bCs w:val="0"/>
          <w:caps/>
          <w:sz w:val="24"/>
          <w:szCs w:val="24"/>
          <w:rtl/>
        </w:rPr>
        <w:t>כן</w:t>
      </w:r>
      <w:r w:rsidR="000F703D">
        <w:rPr>
          <w:rFonts w:hint="cs"/>
          <w:b w:val="0"/>
          <w:bCs w:val="0"/>
          <w:caps/>
          <w:sz w:val="24"/>
          <w:szCs w:val="24"/>
          <w:rtl/>
        </w:rPr>
        <w:t xml:space="preserve"> </w:t>
      </w:r>
      <w:r>
        <w:rPr>
          <w:rFonts w:hint="cs"/>
          <w:b w:val="0"/>
          <w:bCs w:val="0"/>
          <w:caps/>
          <w:sz w:val="24"/>
          <w:szCs w:val="24"/>
          <w:rtl/>
        </w:rPr>
        <w:t>...</w:t>
      </w:r>
    </w:p>
    <w:p w14:paraId="4D82E9B8" w14:textId="77777777" w:rsidR="001E2274" w:rsidRDefault="001E2274" w:rsidP="00420DB1">
      <w:pPr>
        <w:rPr>
          <w:b w:val="0"/>
          <w:bCs w:val="0"/>
          <w:caps/>
          <w:sz w:val="24"/>
          <w:szCs w:val="24"/>
          <w:rtl/>
        </w:rPr>
      </w:pPr>
    </w:p>
    <w:p w14:paraId="14FD7707" w14:textId="77777777" w:rsidR="001E2274" w:rsidRDefault="00BA49D1" w:rsidP="00420DB1">
      <w:pPr>
        <w:rPr>
          <w:caps/>
          <w:sz w:val="24"/>
          <w:szCs w:val="24"/>
          <w:u w:val="single"/>
          <w:rtl/>
        </w:rPr>
      </w:pPr>
      <w:r w:rsidRPr="00BA49D1">
        <w:rPr>
          <w:rFonts w:hint="cs"/>
          <w:caps/>
          <w:sz w:val="24"/>
          <w:szCs w:val="24"/>
          <w:u w:val="single"/>
          <w:rtl/>
        </w:rPr>
        <w:t>מר גיל שנהב - אדריכל עורך התוכנית</w:t>
      </w:r>
      <w:r w:rsidR="001E2274">
        <w:rPr>
          <w:rFonts w:hint="cs"/>
          <w:caps/>
          <w:sz w:val="24"/>
          <w:szCs w:val="24"/>
          <w:u w:val="single"/>
          <w:rtl/>
        </w:rPr>
        <w:t>:</w:t>
      </w:r>
    </w:p>
    <w:p w14:paraId="224804BF" w14:textId="0936C3AD" w:rsidR="001E2274" w:rsidRDefault="00420DB1" w:rsidP="00420DB1">
      <w:pPr>
        <w:rPr>
          <w:b w:val="0"/>
          <w:bCs w:val="0"/>
          <w:caps/>
          <w:sz w:val="24"/>
          <w:szCs w:val="24"/>
          <w:rtl/>
        </w:rPr>
      </w:pPr>
      <w:r>
        <w:rPr>
          <w:rFonts w:hint="cs"/>
          <w:b w:val="0"/>
          <w:bCs w:val="0"/>
          <w:caps/>
          <w:sz w:val="24"/>
          <w:szCs w:val="24"/>
          <w:rtl/>
        </w:rPr>
        <w:t>קודם נשמרו רק החמישה מטר, עכשיו נשמרים יותר והיועץ שלנו יכול להסביר את זה, אם תתנו לו שניה אחת</w:t>
      </w:r>
    </w:p>
    <w:p w14:paraId="324D22D8" w14:textId="77777777" w:rsidR="001E2274" w:rsidRDefault="001E2274" w:rsidP="00420DB1">
      <w:pPr>
        <w:rPr>
          <w:b w:val="0"/>
          <w:bCs w:val="0"/>
          <w:caps/>
          <w:sz w:val="24"/>
          <w:szCs w:val="24"/>
          <w:rtl/>
        </w:rPr>
      </w:pPr>
    </w:p>
    <w:p w14:paraId="5EC2DC7A" w14:textId="77777777" w:rsidR="001E2274" w:rsidRDefault="00D17364" w:rsidP="00420DB1">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2704EB1B" w14:textId="5ACBFD57" w:rsidR="001E2274" w:rsidRDefault="00420DB1" w:rsidP="00420DB1">
      <w:pPr>
        <w:rPr>
          <w:b w:val="0"/>
          <w:bCs w:val="0"/>
          <w:caps/>
          <w:sz w:val="24"/>
          <w:szCs w:val="24"/>
          <w:rtl/>
        </w:rPr>
      </w:pPr>
      <w:r>
        <w:rPr>
          <w:rFonts w:hint="cs"/>
          <w:b w:val="0"/>
          <w:bCs w:val="0"/>
          <w:caps/>
          <w:sz w:val="24"/>
          <w:szCs w:val="24"/>
          <w:rtl/>
        </w:rPr>
        <w:t>אבל אבל אתם עדיין</w:t>
      </w:r>
      <w:r w:rsidR="000F703D">
        <w:rPr>
          <w:rFonts w:hint="cs"/>
          <w:b w:val="0"/>
          <w:bCs w:val="0"/>
          <w:caps/>
          <w:sz w:val="24"/>
          <w:szCs w:val="24"/>
          <w:rtl/>
        </w:rPr>
        <w:t xml:space="preserve"> </w:t>
      </w:r>
      <w:r>
        <w:rPr>
          <w:rFonts w:hint="cs"/>
          <w:b w:val="0"/>
          <w:bCs w:val="0"/>
          <w:caps/>
          <w:sz w:val="24"/>
          <w:szCs w:val="24"/>
          <w:rtl/>
        </w:rPr>
        <w:t>... אתם עדיין בתוך החמישים מטר</w:t>
      </w:r>
    </w:p>
    <w:p w14:paraId="543E7AA1" w14:textId="77777777" w:rsidR="001E2274" w:rsidRDefault="001E2274" w:rsidP="00420DB1">
      <w:pPr>
        <w:rPr>
          <w:b w:val="0"/>
          <w:bCs w:val="0"/>
          <w:caps/>
          <w:sz w:val="24"/>
          <w:szCs w:val="24"/>
          <w:rtl/>
        </w:rPr>
      </w:pPr>
    </w:p>
    <w:p w14:paraId="7FA1C0FB" w14:textId="77777777" w:rsidR="001E2274" w:rsidRDefault="00BA49D1" w:rsidP="00420DB1">
      <w:pPr>
        <w:rPr>
          <w:caps/>
          <w:sz w:val="24"/>
          <w:szCs w:val="24"/>
          <w:u w:val="single"/>
          <w:rtl/>
        </w:rPr>
      </w:pPr>
      <w:r w:rsidRPr="00BA49D1">
        <w:rPr>
          <w:rFonts w:hint="cs"/>
          <w:caps/>
          <w:sz w:val="24"/>
          <w:szCs w:val="24"/>
          <w:u w:val="single"/>
          <w:rtl/>
        </w:rPr>
        <w:t>מר גיל שנהב - אדריכל עורך התוכנית</w:t>
      </w:r>
      <w:r w:rsidR="001E2274">
        <w:rPr>
          <w:rFonts w:hint="cs"/>
          <w:caps/>
          <w:sz w:val="24"/>
          <w:szCs w:val="24"/>
          <w:u w:val="single"/>
          <w:rtl/>
        </w:rPr>
        <w:t>:</w:t>
      </w:r>
    </w:p>
    <w:p w14:paraId="08213A93" w14:textId="74912768" w:rsidR="001E2274" w:rsidRDefault="00420DB1" w:rsidP="00420DB1">
      <w:pPr>
        <w:rPr>
          <w:b w:val="0"/>
          <w:bCs w:val="0"/>
          <w:caps/>
          <w:sz w:val="24"/>
          <w:szCs w:val="24"/>
          <w:rtl/>
        </w:rPr>
      </w:pPr>
      <w:r>
        <w:rPr>
          <w:rFonts w:hint="cs"/>
          <w:b w:val="0"/>
          <w:bCs w:val="0"/>
          <w:caps/>
          <w:sz w:val="24"/>
          <w:szCs w:val="24"/>
          <w:rtl/>
        </w:rPr>
        <w:t xml:space="preserve">בתוך החמישים כן אבל שומרים על ה, מרחק הזה של ה, </w:t>
      </w:r>
    </w:p>
    <w:p w14:paraId="7BF35B3C" w14:textId="77777777" w:rsidR="001E2274" w:rsidRDefault="001E2274" w:rsidP="00420DB1">
      <w:pPr>
        <w:rPr>
          <w:b w:val="0"/>
          <w:bCs w:val="0"/>
          <w:caps/>
          <w:sz w:val="24"/>
          <w:szCs w:val="24"/>
          <w:rtl/>
        </w:rPr>
      </w:pPr>
    </w:p>
    <w:p w14:paraId="5F55FEAD" w14:textId="77777777" w:rsidR="001E2274" w:rsidRDefault="008C1947" w:rsidP="00420DB1">
      <w:pPr>
        <w:rPr>
          <w:caps/>
          <w:sz w:val="24"/>
          <w:szCs w:val="24"/>
          <w:u w:val="single"/>
          <w:rtl/>
        </w:rPr>
      </w:pPr>
      <w:r w:rsidRPr="008C1947">
        <w:rPr>
          <w:rFonts w:hint="cs"/>
          <w:caps/>
          <w:sz w:val="24"/>
          <w:szCs w:val="24"/>
          <w:u w:val="single"/>
          <w:rtl/>
        </w:rPr>
        <w:t>גב</w:t>
      </w:r>
      <w:r w:rsidRPr="008C1947">
        <w:rPr>
          <w:caps/>
          <w:sz w:val="24"/>
          <w:szCs w:val="24"/>
          <w:u w:val="single"/>
          <w:rtl/>
        </w:rPr>
        <w:t>'</w:t>
      </w:r>
      <w:r w:rsidRPr="008C1947">
        <w:rPr>
          <w:rFonts w:hint="cs"/>
          <w:caps/>
          <w:sz w:val="24"/>
          <w:szCs w:val="24"/>
          <w:u w:val="single"/>
          <w:rtl/>
        </w:rPr>
        <w:t xml:space="preserve"> נועה זרמון ברנט - רשות ניקוז ונחלים ירקון</w:t>
      </w:r>
      <w:r w:rsidR="001E2274">
        <w:rPr>
          <w:rFonts w:hint="cs"/>
          <w:caps/>
          <w:sz w:val="24"/>
          <w:szCs w:val="24"/>
          <w:u w:val="single"/>
          <w:rtl/>
        </w:rPr>
        <w:t>:</w:t>
      </w:r>
    </w:p>
    <w:p w14:paraId="4AE6CD42" w14:textId="7B75554A" w:rsidR="001E2274" w:rsidRDefault="00420DB1" w:rsidP="00420DB1">
      <w:pPr>
        <w:rPr>
          <w:b w:val="0"/>
          <w:bCs w:val="0"/>
          <w:caps/>
          <w:sz w:val="24"/>
          <w:szCs w:val="24"/>
          <w:rtl/>
        </w:rPr>
      </w:pPr>
      <w:r>
        <w:rPr>
          <w:rFonts w:hint="cs"/>
          <w:b w:val="0"/>
          <w:bCs w:val="0"/>
          <w:caps/>
          <w:sz w:val="24"/>
          <w:szCs w:val="24"/>
          <w:rtl/>
        </w:rPr>
        <w:t xml:space="preserve">כן אין להם באמת יכולת להתרחק את החמישים אני מבינה את זה </w:t>
      </w:r>
    </w:p>
    <w:p w14:paraId="42000A74" w14:textId="77777777" w:rsidR="001E2274" w:rsidRDefault="001E2274" w:rsidP="00420DB1">
      <w:pPr>
        <w:rPr>
          <w:b w:val="0"/>
          <w:bCs w:val="0"/>
          <w:caps/>
          <w:sz w:val="24"/>
          <w:szCs w:val="24"/>
          <w:rtl/>
        </w:rPr>
      </w:pPr>
    </w:p>
    <w:p w14:paraId="171DDA66" w14:textId="77777777" w:rsidR="001E2274" w:rsidRDefault="00BA49D1" w:rsidP="00420DB1">
      <w:pPr>
        <w:rPr>
          <w:caps/>
          <w:sz w:val="24"/>
          <w:szCs w:val="24"/>
          <w:u w:val="single"/>
          <w:rtl/>
        </w:rPr>
      </w:pPr>
      <w:r w:rsidRPr="00BA49D1">
        <w:rPr>
          <w:rFonts w:hint="cs"/>
          <w:caps/>
          <w:sz w:val="24"/>
          <w:szCs w:val="24"/>
          <w:u w:val="single"/>
          <w:rtl/>
        </w:rPr>
        <w:t>מר זמיר תירוש - מתכנן בתוכנית</w:t>
      </w:r>
      <w:r w:rsidR="001E2274">
        <w:rPr>
          <w:rFonts w:hint="cs"/>
          <w:caps/>
          <w:sz w:val="24"/>
          <w:szCs w:val="24"/>
          <w:u w:val="single"/>
          <w:rtl/>
        </w:rPr>
        <w:t>:</w:t>
      </w:r>
    </w:p>
    <w:p w14:paraId="7CE74FF9" w14:textId="01182A5D" w:rsidR="001E2274" w:rsidRDefault="00C03F04" w:rsidP="00420DB1">
      <w:pPr>
        <w:rPr>
          <w:b w:val="0"/>
          <w:bCs w:val="0"/>
          <w:caps/>
          <w:sz w:val="24"/>
          <w:szCs w:val="24"/>
          <w:rtl/>
        </w:rPr>
      </w:pPr>
      <w:r>
        <w:rPr>
          <w:rFonts w:hint="cs"/>
          <w:b w:val="0"/>
          <w:bCs w:val="0"/>
          <w:caps/>
          <w:sz w:val="24"/>
          <w:szCs w:val="24"/>
          <w:rtl/>
        </w:rPr>
        <w:t>אם אתם רואים המרחק שאביבה מדדה הוא שלושים ושמונה מטר בחלופה הימנית וחמישים ואחד מטר, זאת אומרת שלמעשה</w:t>
      </w:r>
    </w:p>
    <w:p w14:paraId="169DCF26" w14:textId="77777777" w:rsidR="001E2274" w:rsidRDefault="001E2274" w:rsidP="00420DB1">
      <w:pPr>
        <w:rPr>
          <w:b w:val="0"/>
          <w:bCs w:val="0"/>
          <w:caps/>
          <w:sz w:val="24"/>
          <w:szCs w:val="24"/>
          <w:rtl/>
        </w:rPr>
      </w:pPr>
    </w:p>
    <w:p w14:paraId="74AB16D5" w14:textId="77777777" w:rsidR="001E2274" w:rsidRDefault="008C1947" w:rsidP="00420DB1">
      <w:pPr>
        <w:rPr>
          <w:caps/>
          <w:sz w:val="24"/>
          <w:szCs w:val="24"/>
          <w:u w:val="single"/>
          <w:rtl/>
        </w:rPr>
      </w:pPr>
      <w:r w:rsidRPr="008C1947">
        <w:rPr>
          <w:rFonts w:hint="cs"/>
          <w:caps/>
          <w:sz w:val="24"/>
          <w:szCs w:val="24"/>
          <w:u w:val="single"/>
          <w:rtl/>
        </w:rPr>
        <w:t>גב</w:t>
      </w:r>
      <w:r w:rsidRPr="008C1947">
        <w:rPr>
          <w:caps/>
          <w:sz w:val="24"/>
          <w:szCs w:val="24"/>
          <w:u w:val="single"/>
          <w:rtl/>
        </w:rPr>
        <w:t>'</w:t>
      </w:r>
      <w:r w:rsidRPr="008C1947">
        <w:rPr>
          <w:rFonts w:hint="cs"/>
          <w:caps/>
          <w:sz w:val="24"/>
          <w:szCs w:val="24"/>
          <w:u w:val="single"/>
          <w:rtl/>
        </w:rPr>
        <w:t xml:space="preserve"> נועה זרמון ברנט - רשות ניקוז ונחלים ירקון</w:t>
      </w:r>
      <w:r w:rsidR="001E2274">
        <w:rPr>
          <w:rFonts w:hint="cs"/>
          <w:caps/>
          <w:sz w:val="24"/>
          <w:szCs w:val="24"/>
          <w:u w:val="single"/>
          <w:rtl/>
        </w:rPr>
        <w:t>:</w:t>
      </w:r>
    </w:p>
    <w:p w14:paraId="2B61A61A" w14:textId="6F503FC3" w:rsidR="001E2274" w:rsidRDefault="00C03F04" w:rsidP="00420DB1">
      <w:pPr>
        <w:rPr>
          <w:b w:val="0"/>
          <w:bCs w:val="0"/>
          <w:caps/>
          <w:sz w:val="24"/>
          <w:szCs w:val="24"/>
          <w:rtl/>
        </w:rPr>
      </w:pPr>
      <w:r>
        <w:rPr>
          <w:rFonts w:hint="cs"/>
          <w:b w:val="0"/>
          <w:bCs w:val="0"/>
          <w:caps/>
          <w:sz w:val="24"/>
          <w:szCs w:val="24"/>
          <w:rtl/>
        </w:rPr>
        <w:t>לא אבל השאלה מאיפה היא נמדדת</w:t>
      </w:r>
    </w:p>
    <w:p w14:paraId="3F209176" w14:textId="77777777" w:rsidR="001E2274" w:rsidRDefault="001E2274" w:rsidP="00420DB1">
      <w:pPr>
        <w:rPr>
          <w:b w:val="0"/>
          <w:bCs w:val="0"/>
          <w:caps/>
          <w:sz w:val="24"/>
          <w:szCs w:val="24"/>
          <w:rtl/>
        </w:rPr>
      </w:pPr>
    </w:p>
    <w:p w14:paraId="76FA611E" w14:textId="77777777" w:rsidR="001E2274" w:rsidRDefault="00D17364" w:rsidP="00420DB1">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429CBEEA" w14:textId="6297DCB1" w:rsidR="001E2274" w:rsidRDefault="00C03F04" w:rsidP="00420DB1">
      <w:pPr>
        <w:rPr>
          <w:b w:val="0"/>
          <w:bCs w:val="0"/>
          <w:caps/>
          <w:sz w:val="24"/>
          <w:szCs w:val="24"/>
          <w:rtl/>
        </w:rPr>
      </w:pPr>
      <w:r>
        <w:rPr>
          <w:rFonts w:hint="cs"/>
          <w:b w:val="0"/>
          <w:bCs w:val="0"/>
          <w:caps/>
          <w:sz w:val="24"/>
          <w:szCs w:val="24"/>
          <w:rtl/>
        </w:rPr>
        <w:t xml:space="preserve">לא לא </w:t>
      </w:r>
    </w:p>
    <w:p w14:paraId="5F793F98" w14:textId="77777777" w:rsidR="001E2274" w:rsidRDefault="001E2274" w:rsidP="00420DB1">
      <w:pPr>
        <w:rPr>
          <w:b w:val="0"/>
          <w:bCs w:val="0"/>
          <w:caps/>
          <w:sz w:val="24"/>
          <w:szCs w:val="24"/>
          <w:rtl/>
        </w:rPr>
      </w:pPr>
    </w:p>
    <w:p w14:paraId="2A70BAAD" w14:textId="77777777" w:rsidR="001E2274" w:rsidRDefault="00BA49D1" w:rsidP="00420DB1">
      <w:pPr>
        <w:rPr>
          <w:caps/>
          <w:sz w:val="24"/>
          <w:szCs w:val="24"/>
          <w:u w:val="single"/>
          <w:rtl/>
        </w:rPr>
      </w:pPr>
      <w:r w:rsidRPr="00BA49D1">
        <w:rPr>
          <w:rFonts w:hint="cs"/>
          <w:caps/>
          <w:sz w:val="24"/>
          <w:szCs w:val="24"/>
          <w:u w:val="single"/>
          <w:rtl/>
        </w:rPr>
        <w:t>מר זמיר תירוש - מתכנן בתוכנית</w:t>
      </w:r>
      <w:r w:rsidR="001E2274">
        <w:rPr>
          <w:rFonts w:hint="cs"/>
          <w:caps/>
          <w:sz w:val="24"/>
          <w:szCs w:val="24"/>
          <w:u w:val="single"/>
          <w:rtl/>
        </w:rPr>
        <w:t>:</w:t>
      </w:r>
    </w:p>
    <w:p w14:paraId="0CEF528F" w14:textId="7E6CAE89" w:rsidR="001E2274" w:rsidRDefault="00C03F04" w:rsidP="00420DB1">
      <w:pPr>
        <w:rPr>
          <w:b w:val="0"/>
          <w:bCs w:val="0"/>
          <w:caps/>
          <w:sz w:val="24"/>
          <w:szCs w:val="24"/>
          <w:rtl/>
        </w:rPr>
      </w:pPr>
      <w:r>
        <w:rPr>
          <w:rFonts w:hint="cs"/>
          <w:b w:val="0"/>
          <w:bCs w:val="0"/>
          <w:caps/>
          <w:sz w:val="24"/>
          <w:szCs w:val="24"/>
          <w:rtl/>
        </w:rPr>
        <w:t xml:space="preserve">לא לא לא אני אומר אני מנסה כיוון שאין לנו אוטוקאד כרגע נעשה זה זאת אומרת שההפרש הוא כשלוש עשרה מטר, בואו נגיד שזה שתים עשרה מטר אחת עשרה מטר. אם כרגע זה יושב על אפס </w:t>
      </w:r>
      <w:r>
        <w:rPr>
          <w:b w:val="0"/>
          <w:bCs w:val="0"/>
          <w:caps/>
          <w:sz w:val="24"/>
          <w:szCs w:val="24"/>
          <w:rtl/>
        </w:rPr>
        <w:t>–</w:t>
      </w:r>
      <w:r>
        <w:rPr>
          <w:rFonts w:hint="cs"/>
          <w:b w:val="0"/>
          <w:bCs w:val="0"/>
          <w:caps/>
          <w:sz w:val="24"/>
          <w:szCs w:val="24"/>
          <w:rtl/>
        </w:rPr>
        <w:t xml:space="preserve"> אז התרחקנו לפחות עשרה מטר מגדת הנחל </w:t>
      </w:r>
    </w:p>
    <w:p w14:paraId="4989A15B" w14:textId="77777777" w:rsidR="001E2274" w:rsidRDefault="001E2274" w:rsidP="00420DB1">
      <w:pPr>
        <w:rPr>
          <w:b w:val="0"/>
          <w:bCs w:val="0"/>
          <w:caps/>
          <w:sz w:val="24"/>
          <w:szCs w:val="24"/>
          <w:rtl/>
        </w:rPr>
      </w:pPr>
    </w:p>
    <w:p w14:paraId="0A4A3710" w14:textId="77777777" w:rsidR="001E2274" w:rsidRDefault="00D17364" w:rsidP="00420DB1">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3C039398" w14:textId="41B650E5" w:rsidR="001E2274" w:rsidRDefault="00C03F04" w:rsidP="00420DB1">
      <w:pPr>
        <w:rPr>
          <w:b w:val="0"/>
          <w:bCs w:val="0"/>
          <w:caps/>
          <w:sz w:val="24"/>
          <w:szCs w:val="24"/>
          <w:rtl/>
        </w:rPr>
      </w:pPr>
      <w:r>
        <w:rPr>
          <w:rFonts w:hint="cs"/>
          <w:b w:val="0"/>
          <w:bCs w:val="0"/>
          <w:caps/>
          <w:sz w:val="24"/>
          <w:szCs w:val="24"/>
          <w:rtl/>
        </w:rPr>
        <w:t>שזה היתרון הגדול בוא בוא נגיד ...</w:t>
      </w:r>
    </w:p>
    <w:p w14:paraId="3FFFF28E" w14:textId="77777777" w:rsidR="001E2274" w:rsidRDefault="001E2274" w:rsidP="00420DB1">
      <w:pPr>
        <w:rPr>
          <w:b w:val="0"/>
          <w:bCs w:val="0"/>
          <w:caps/>
          <w:sz w:val="24"/>
          <w:szCs w:val="24"/>
          <w:rtl/>
        </w:rPr>
      </w:pPr>
    </w:p>
    <w:p w14:paraId="1615E1F4" w14:textId="77777777" w:rsidR="001E2274" w:rsidRDefault="00BA49D1" w:rsidP="00420DB1">
      <w:pPr>
        <w:rPr>
          <w:caps/>
          <w:sz w:val="24"/>
          <w:szCs w:val="24"/>
          <w:u w:val="single"/>
          <w:rtl/>
        </w:rPr>
      </w:pPr>
      <w:r w:rsidRPr="00BA49D1">
        <w:rPr>
          <w:rFonts w:hint="cs"/>
          <w:caps/>
          <w:sz w:val="24"/>
          <w:szCs w:val="24"/>
          <w:u w:val="single"/>
          <w:rtl/>
        </w:rPr>
        <w:t>מר גיל שנהב - אדריכל עורך התוכנית</w:t>
      </w:r>
      <w:r w:rsidR="001E2274">
        <w:rPr>
          <w:rFonts w:hint="cs"/>
          <w:caps/>
          <w:sz w:val="24"/>
          <w:szCs w:val="24"/>
          <w:u w:val="single"/>
          <w:rtl/>
        </w:rPr>
        <w:t>:</w:t>
      </w:r>
    </w:p>
    <w:p w14:paraId="5763F3E0" w14:textId="5C2F1A6E" w:rsidR="001E2274" w:rsidRDefault="00C03F04" w:rsidP="00420DB1">
      <w:pPr>
        <w:rPr>
          <w:b w:val="0"/>
          <w:bCs w:val="0"/>
          <w:caps/>
          <w:sz w:val="24"/>
          <w:szCs w:val="24"/>
          <w:rtl/>
        </w:rPr>
      </w:pPr>
      <w:r>
        <w:rPr>
          <w:rFonts w:hint="cs"/>
          <w:b w:val="0"/>
          <w:bCs w:val="0"/>
          <w:caps/>
          <w:sz w:val="24"/>
          <w:szCs w:val="24"/>
          <w:rtl/>
        </w:rPr>
        <w:lastRenderedPageBreak/>
        <w:t>הנה העשרה מטר</w:t>
      </w:r>
    </w:p>
    <w:p w14:paraId="59090AE6" w14:textId="77777777" w:rsidR="001E2274" w:rsidRDefault="001E2274" w:rsidP="00420DB1">
      <w:pPr>
        <w:rPr>
          <w:b w:val="0"/>
          <w:bCs w:val="0"/>
          <w:caps/>
          <w:sz w:val="24"/>
          <w:szCs w:val="24"/>
          <w:rtl/>
        </w:rPr>
      </w:pPr>
    </w:p>
    <w:p w14:paraId="2A6221AD" w14:textId="77777777" w:rsidR="001E2274" w:rsidRDefault="00D17364" w:rsidP="00420DB1">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2CCC3027" w14:textId="608A0802" w:rsidR="001E2274" w:rsidRDefault="00C03F04" w:rsidP="00420DB1">
      <w:pPr>
        <w:rPr>
          <w:b w:val="0"/>
          <w:bCs w:val="0"/>
          <w:caps/>
          <w:sz w:val="24"/>
          <w:szCs w:val="24"/>
          <w:rtl/>
        </w:rPr>
      </w:pPr>
      <w:r>
        <w:rPr>
          <w:rFonts w:hint="cs"/>
          <w:b w:val="0"/>
          <w:bCs w:val="0"/>
          <w:caps/>
          <w:sz w:val="24"/>
          <w:szCs w:val="24"/>
          <w:rtl/>
        </w:rPr>
        <w:t>מבחינת הנחל מבחינת הנחל</w:t>
      </w:r>
      <w:r w:rsidR="000F703D">
        <w:rPr>
          <w:rFonts w:hint="cs"/>
          <w:b w:val="0"/>
          <w:bCs w:val="0"/>
          <w:caps/>
          <w:sz w:val="24"/>
          <w:szCs w:val="24"/>
          <w:rtl/>
        </w:rPr>
        <w:t xml:space="preserve"> </w:t>
      </w:r>
      <w:r>
        <w:rPr>
          <w:rFonts w:hint="cs"/>
          <w:b w:val="0"/>
          <w:bCs w:val="0"/>
          <w:caps/>
          <w:sz w:val="24"/>
          <w:szCs w:val="24"/>
          <w:rtl/>
        </w:rPr>
        <w:t xml:space="preserve">... מבחינת הנחל מבחינת השמירה על הנחל, זה ברור </w:t>
      </w:r>
      <w:r w:rsidR="006C3092">
        <w:rPr>
          <w:rFonts w:hint="cs"/>
          <w:b w:val="0"/>
          <w:bCs w:val="0"/>
          <w:caps/>
          <w:sz w:val="24"/>
          <w:szCs w:val="24"/>
          <w:rtl/>
        </w:rPr>
        <w:t>ש, החלופת הבינוי היא הרבה יותר טובה, כי היא מתרחקת בצורה משמעותית מהנחל, בואו בואו על זה אני מניח</w:t>
      </w:r>
    </w:p>
    <w:p w14:paraId="4AF4072D" w14:textId="77777777" w:rsidR="001E2274" w:rsidRDefault="001E2274" w:rsidP="00420DB1">
      <w:pPr>
        <w:rPr>
          <w:b w:val="0"/>
          <w:bCs w:val="0"/>
          <w:caps/>
          <w:sz w:val="24"/>
          <w:szCs w:val="24"/>
          <w:rtl/>
        </w:rPr>
      </w:pPr>
    </w:p>
    <w:p w14:paraId="0CE583D8" w14:textId="77777777" w:rsidR="001E2274" w:rsidRDefault="008C1947" w:rsidP="00420DB1">
      <w:pPr>
        <w:rPr>
          <w:caps/>
          <w:sz w:val="24"/>
          <w:szCs w:val="24"/>
          <w:u w:val="single"/>
          <w:rtl/>
        </w:rPr>
      </w:pPr>
      <w:r w:rsidRPr="008C1947">
        <w:rPr>
          <w:rFonts w:hint="cs"/>
          <w:caps/>
          <w:sz w:val="24"/>
          <w:szCs w:val="24"/>
          <w:u w:val="single"/>
          <w:rtl/>
        </w:rPr>
        <w:t>גב</w:t>
      </w:r>
      <w:r w:rsidRPr="008C1947">
        <w:rPr>
          <w:caps/>
          <w:sz w:val="24"/>
          <w:szCs w:val="24"/>
          <w:u w:val="single"/>
          <w:rtl/>
        </w:rPr>
        <w:t>'</w:t>
      </w:r>
      <w:r w:rsidRPr="008C1947">
        <w:rPr>
          <w:rFonts w:hint="cs"/>
          <w:caps/>
          <w:sz w:val="24"/>
          <w:szCs w:val="24"/>
          <w:u w:val="single"/>
          <w:rtl/>
        </w:rPr>
        <w:t xml:space="preserve"> נועה זרמון ברנט - רשות ניקוז ונחלים ירקון</w:t>
      </w:r>
      <w:r w:rsidR="001E2274">
        <w:rPr>
          <w:rFonts w:hint="cs"/>
          <w:caps/>
          <w:sz w:val="24"/>
          <w:szCs w:val="24"/>
          <w:u w:val="single"/>
          <w:rtl/>
        </w:rPr>
        <w:t>:</w:t>
      </w:r>
    </w:p>
    <w:p w14:paraId="77594E88" w14:textId="11B2A15F" w:rsidR="001E2274" w:rsidRDefault="006C3092" w:rsidP="00420DB1">
      <w:pPr>
        <w:rPr>
          <w:b w:val="0"/>
          <w:bCs w:val="0"/>
          <w:caps/>
          <w:sz w:val="24"/>
          <w:szCs w:val="24"/>
          <w:rtl/>
        </w:rPr>
      </w:pPr>
      <w:r>
        <w:rPr>
          <w:rFonts w:hint="cs"/>
          <w:b w:val="0"/>
          <w:bCs w:val="0"/>
          <w:caps/>
          <w:sz w:val="24"/>
          <w:szCs w:val="24"/>
          <w:rtl/>
        </w:rPr>
        <w:t>זה נכון אבל מיכה</w:t>
      </w:r>
    </w:p>
    <w:p w14:paraId="0EC41939" w14:textId="77777777" w:rsidR="001E2274" w:rsidRDefault="001E2274" w:rsidP="00420DB1">
      <w:pPr>
        <w:rPr>
          <w:b w:val="0"/>
          <w:bCs w:val="0"/>
          <w:caps/>
          <w:sz w:val="24"/>
          <w:szCs w:val="24"/>
          <w:rtl/>
        </w:rPr>
      </w:pPr>
    </w:p>
    <w:p w14:paraId="7B15112B" w14:textId="77777777" w:rsidR="001E2274" w:rsidRDefault="00D17364" w:rsidP="00420DB1">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35418D52" w14:textId="5BFFB023" w:rsidR="001E2274" w:rsidRDefault="006C3092" w:rsidP="00420DB1">
      <w:pPr>
        <w:rPr>
          <w:b w:val="0"/>
          <w:bCs w:val="0"/>
          <w:caps/>
          <w:sz w:val="24"/>
          <w:szCs w:val="24"/>
          <w:rtl/>
        </w:rPr>
      </w:pPr>
      <w:r>
        <w:rPr>
          <w:rFonts w:hint="cs"/>
          <w:b w:val="0"/>
          <w:bCs w:val="0"/>
          <w:caps/>
          <w:sz w:val="24"/>
          <w:szCs w:val="24"/>
          <w:rtl/>
        </w:rPr>
        <w:t>על זה על זה אני מניח שעל זה</w:t>
      </w:r>
    </w:p>
    <w:p w14:paraId="14086B50" w14:textId="77777777" w:rsidR="001E2274" w:rsidRDefault="001E2274" w:rsidP="00420DB1">
      <w:pPr>
        <w:rPr>
          <w:b w:val="0"/>
          <w:bCs w:val="0"/>
          <w:caps/>
          <w:sz w:val="24"/>
          <w:szCs w:val="24"/>
          <w:rtl/>
        </w:rPr>
      </w:pPr>
    </w:p>
    <w:p w14:paraId="323CABDE" w14:textId="77777777" w:rsidR="001E2274" w:rsidRDefault="008C1947" w:rsidP="00420DB1">
      <w:pPr>
        <w:rPr>
          <w:caps/>
          <w:sz w:val="24"/>
          <w:szCs w:val="24"/>
          <w:u w:val="single"/>
          <w:rtl/>
        </w:rPr>
      </w:pPr>
      <w:r w:rsidRPr="008C1947">
        <w:rPr>
          <w:rFonts w:hint="cs"/>
          <w:caps/>
          <w:sz w:val="24"/>
          <w:szCs w:val="24"/>
          <w:u w:val="single"/>
          <w:rtl/>
        </w:rPr>
        <w:t>גב</w:t>
      </w:r>
      <w:r w:rsidRPr="008C1947">
        <w:rPr>
          <w:caps/>
          <w:sz w:val="24"/>
          <w:szCs w:val="24"/>
          <w:u w:val="single"/>
          <w:rtl/>
        </w:rPr>
        <w:t>'</w:t>
      </w:r>
      <w:r w:rsidRPr="008C1947">
        <w:rPr>
          <w:rFonts w:hint="cs"/>
          <w:caps/>
          <w:sz w:val="24"/>
          <w:szCs w:val="24"/>
          <w:u w:val="single"/>
          <w:rtl/>
        </w:rPr>
        <w:t xml:space="preserve"> נועה זרמון ברנט - רשות ניקוז ונחלים ירקון</w:t>
      </w:r>
      <w:r w:rsidR="001E2274">
        <w:rPr>
          <w:rFonts w:hint="cs"/>
          <w:caps/>
          <w:sz w:val="24"/>
          <w:szCs w:val="24"/>
          <w:u w:val="single"/>
          <w:rtl/>
        </w:rPr>
        <w:t>:</w:t>
      </w:r>
    </w:p>
    <w:p w14:paraId="17DFD60B" w14:textId="72409262" w:rsidR="001E2274" w:rsidRDefault="006C3092" w:rsidP="00420DB1">
      <w:pPr>
        <w:rPr>
          <w:b w:val="0"/>
          <w:bCs w:val="0"/>
          <w:caps/>
          <w:sz w:val="24"/>
          <w:szCs w:val="24"/>
          <w:rtl/>
        </w:rPr>
      </w:pPr>
      <w:r>
        <w:rPr>
          <w:rFonts w:hint="cs"/>
          <w:b w:val="0"/>
          <w:bCs w:val="0"/>
          <w:caps/>
          <w:sz w:val="24"/>
          <w:szCs w:val="24"/>
          <w:rtl/>
        </w:rPr>
        <w:t>עדיין בהבנה של הבינוי שוב בלי להתייחס רגע לזכויות כי זה ממש לא מענייני הזכויות, אפשר לייצר העמדה ש, הבינוי עצמו מתרכז יותר בחלק העורפי ופחות ב, בחלק ה, זה שקרוב ל, לנחל</w:t>
      </w:r>
    </w:p>
    <w:p w14:paraId="22099A1B" w14:textId="77777777" w:rsidR="001E2274" w:rsidRDefault="001E2274" w:rsidP="00420DB1">
      <w:pPr>
        <w:rPr>
          <w:b w:val="0"/>
          <w:bCs w:val="0"/>
          <w:caps/>
          <w:sz w:val="24"/>
          <w:szCs w:val="24"/>
          <w:rtl/>
        </w:rPr>
      </w:pPr>
    </w:p>
    <w:p w14:paraId="243B75D3" w14:textId="77777777" w:rsidR="001E2274" w:rsidRDefault="00D17364" w:rsidP="00420DB1">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3C84D30B" w14:textId="5C9A3DA3" w:rsidR="001E2274" w:rsidRDefault="006C3092" w:rsidP="00420DB1">
      <w:pPr>
        <w:rPr>
          <w:b w:val="0"/>
          <w:bCs w:val="0"/>
          <w:caps/>
          <w:sz w:val="24"/>
          <w:szCs w:val="24"/>
          <w:rtl/>
        </w:rPr>
      </w:pPr>
      <w:r>
        <w:rPr>
          <w:rFonts w:hint="cs"/>
          <w:b w:val="0"/>
          <w:bCs w:val="0"/>
          <w:caps/>
          <w:sz w:val="24"/>
          <w:szCs w:val="24"/>
          <w:rtl/>
        </w:rPr>
        <w:t>לא, יש כאן</w:t>
      </w:r>
    </w:p>
    <w:p w14:paraId="6569C091" w14:textId="77777777" w:rsidR="001E2274" w:rsidRDefault="001E2274" w:rsidP="00420DB1">
      <w:pPr>
        <w:rPr>
          <w:b w:val="0"/>
          <w:bCs w:val="0"/>
          <w:caps/>
          <w:sz w:val="24"/>
          <w:szCs w:val="24"/>
          <w:rtl/>
        </w:rPr>
      </w:pPr>
    </w:p>
    <w:p w14:paraId="35D9B773" w14:textId="77777777" w:rsidR="001E2274" w:rsidRDefault="008C1947" w:rsidP="00420DB1">
      <w:pPr>
        <w:rPr>
          <w:caps/>
          <w:sz w:val="24"/>
          <w:szCs w:val="24"/>
          <w:u w:val="single"/>
          <w:rtl/>
        </w:rPr>
      </w:pPr>
      <w:r w:rsidRPr="008C1947">
        <w:rPr>
          <w:rFonts w:hint="cs"/>
          <w:caps/>
          <w:sz w:val="24"/>
          <w:szCs w:val="24"/>
          <w:u w:val="single"/>
          <w:rtl/>
        </w:rPr>
        <w:t>גב</w:t>
      </w:r>
      <w:r w:rsidRPr="008C1947">
        <w:rPr>
          <w:caps/>
          <w:sz w:val="24"/>
          <w:szCs w:val="24"/>
          <w:u w:val="single"/>
          <w:rtl/>
        </w:rPr>
        <w:t>'</w:t>
      </w:r>
      <w:r w:rsidRPr="008C1947">
        <w:rPr>
          <w:rFonts w:hint="cs"/>
          <w:caps/>
          <w:sz w:val="24"/>
          <w:szCs w:val="24"/>
          <w:u w:val="single"/>
          <w:rtl/>
        </w:rPr>
        <w:t xml:space="preserve"> נועה זרמון ברנט - רשות ניקוז ונחלים ירקון</w:t>
      </w:r>
      <w:r w:rsidR="001E2274">
        <w:rPr>
          <w:rFonts w:hint="cs"/>
          <w:caps/>
          <w:sz w:val="24"/>
          <w:szCs w:val="24"/>
          <w:u w:val="single"/>
          <w:rtl/>
        </w:rPr>
        <w:t>:</w:t>
      </w:r>
    </w:p>
    <w:p w14:paraId="00C5ECCE" w14:textId="1823F0CD" w:rsidR="001E2274" w:rsidRDefault="006C3092" w:rsidP="00420DB1">
      <w:pPr>
        <w:rPr>
          <w:b w:val="0"/>
          <w:bCs w:val="0"/>
          <w:caps/>
          <w:sz w:val="24"/>
          <w:szCs w:val="24"/>
          <w:rtl/>
        </w:rPr>
      </w:pPr>
      <w:r>
        <w:rPr>
          <w:rFonts w:hint="cs"/>
          <w:b w:val="0"/>
          <w:bCs w:val="0"/>
          <w:caps/>
          <w:sz w:val="24"/>
          <w:szCs w:val="24"/>
          <w:rtl/>
        </w:rPr>
        <w:t xml:space="preserve">ועדיין בלי לפגוע </w:t>
      </w:r>
    </w:p>
    <w:p w14:paraId="250D74D0" w14:textId="77777777" w:rsidR="001E2274" w:rsidRDefault="001E2274" w:rsidP="00420DB1">
      <w:pPr>
        <w:rPr>
          <w:b w:val="0"/>
          <w:bCs w:val="0"/>
          <w:caps/>
          <w:sz w:val="24"/>
          <w:szCs w:val="24"/>
          <w:rtl/>
        </w:rPr>
      </w:pPr>
    </w:p>
    <w:p w14:paraId="7611338A" w14:textId="77777777" w:rsidR="001E2274" w:rsidRDefault="00D17364" w:rsidP="00420DB1">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08418271" w14:textId="7C5F7B7C" w:rsidR="001E2274" w:rsidRDefault="006C3092" w:rsidP="00420DB1">
      <w:pPr>
        <w:rPr>
          <w:b w:val="0"/>
          <w:bCs w:val="0"/>
          <w:caps/>
          <w:sz w:val="24"/>
          <w:szCs w:val="24"/>
          <w:rtl/>
        </w:rPr>
      </w:pPr>
      <w:r>
        <w:rPr>
          <w:rFonts w:hint="cs"/>
          <w:b w:val="0"/>
          <w:bCs w:val="0"/>
          <w:caps/>
          <w:sz w:val="24"/>
          <w:szCs w:val="24"/>
          <w:rtl/>
        </w:rPr>
        <w:t xml:space="preserve">לא יש כאן נתון </w:t>
      </w:r>
    </w:p>
    <w:p w14:paraId="104705E4" w14:textId="77777777" w:rsidR="001E2274" w:rsidRDefault="001E2274" w:rsidP="00420DB1">
      <w:pPr>
        <w:rPr>
          <w:b w:val="0"/>
          <w:bCs w:val="0"/>
          <w:caps/>
          <w:sz w:val="24"/>
          <w:szCs w:val="24"/>
          <w:rtl/>
        </w:rPr>
      </w:pPr>
    </w:p>
    <w:p w14:paraId="65302594" w14:textId="77777777" w:rsidR="001E2274" w:rsidRDefault="008C1947" w:rsidP="006C3092">
      <w:pPr>
        <w:rPr>
          <w:caps/>
          <w:sz w:val="24"/>
          <w:szCs w:val="24"/>
          <w:u w:val="single"/>
          <w:rtl/>
        </w:rPr>
      </w:pPr>
      <w:r w:rsidRPr="008C1947">
        <w:rPr>
          <w:rFonts w:hint="cs"/>
          <w:caps/>
          <w:sz w:val="24"/>
          <w:szCs w:val="24"/>
          <w:u w:val="single"/>
          <w:rtl/>
        </w:rPr>
        <w:t>גב</w:t>
      </w:r>
      <w:r w:rsidRPr="008C1947">
        <w:rPr>
          <w:caps/>
          <w:sz w:val="24"/>
          <w:szCs w:val="24"/>
          <w:u w:val="single"/>
          <w:rtl/>
        </w:rPr>
        <w:t>'</w:t>
      </w:r>
      <w:r w:rsidRPr="008C1947">
        <w:rPr>
          <w:rFonts w:hint="cs"/>
          <w:caps/>
          <w:sz w:val="24"/>
          <w:szCs w:val="24"/>
          <w:u w:val="single"/>
          <w:rtl/>
        </w:rPr>
        <w:t xml:space="preserve"> נועה זרמון ברנט - רשות ניקוז ונחלים ירקון</w:t>
      </w:r>
      <w:r w:rsidR="001E2274">
        <w:rPr>
          <w:rFonts w:hint="cs"/>
          <w:caps/>
          <w:sz w:val="24"/>
          <w:szCs w:val="24"/>
          <w:u w:val="single"/>
          <w:rtl/>
        </w:rPr>
        <w:t>:</w:t>
      </w:r>
    </w:p>
    <w:p w14:paraId="269A43F8" w14:textId="0CF319C4" w:rsidR="001E2274" w:rsidRDefault="006C3092" w:rsidP="006C3092">
      <w:pPr>
        <w:rPr>
          <w:b w:val="0"/>
          <w:bCs w:val="0"/>
          <w:caps/>
          <w:sz w:val="24"/>
          <w:szCs w:val="24"/>
          <w:rtl/>
        </w:rPr>
      </w:pPr>
      <w:r>
        <w:rPr>
          <w:rFonts w:hint="cs"/>
          <w:b w:val="0"/>
          <w:bCs w:val="0"/>
          <w:caps/>
          <w:sz w:val="24"/>
          <w:szCs w:val="24"/>
          <w:rtl/>
        </w:rPr>
        <w:t>בגודל המגרש ...</w:t>
      </w:r>
    </w:p>
    <w:p w14:paraId="0FB9A365" w14:textId="77777777" w:rsidR="001E2274" w:rsidRDefault="001E2274" w:rsidP="006C3092">
      <w:pPr>
        <w:rPr>
          <w:b w:val="0"/>
          <w:bCs w:val="0"/>
          <w:caps/>
          <w:sz w:val="24"/>
          <w:szCs w:val="24"/>
          <w:rtl/>
        </w:rPr>
      </w:pPr>
    </w:p>
    <w:p w14:paraId="470D958D" w14:textId="77777777" w:rsidR="001E2274" w:rsidRDefault="00D17364" w:rsidP="006C3092">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590B8639" w14:textId="031E9382" w:rsidR="001E2274" w:rsidRDefault="006C3092" w:rsidP="006C3092">
      <w:pPr>
        <w:rPr>
          <w:b w:val="0"/>
          <w:bCs w:val="0"/>
          <w:caps/>
          <w:sz w:val="24"/>
          <w:szCs w:val="24"/>
          <w:rtl/>
        </w:rPr>
      </w:pPr>
      <w:r>
        <w:rPr>
          <w:rFonts w:hint="cs"/>
          <w:b w:val="0"/>
          <w:bCs w:val="0"/>
          <w:caps/>
          <w:sz w:val="24"/>
          <w:szCs w:val="24"/>
          <w:rtl/>
        </w:rPr>
        <w:t>לא רגע רגע נועה יש כאן יש כאן נתון</w:t>
      </w:r>
    </w:p>
    <w:p w14:paraId="5FBE0992" w14:textId="77777777" w:rsidR="001E2274" w:rsidRDefault="001E2274" w:rsidP="006C3092">
      <w:pPr>
        <w:rPr>
          <w:b w:val="0"/>
          <w:bCs w:val="0"/>
          <w:caps/>
          <w:sz w:val="24"/>
          <w:szCs w:val="24"/>
          <w:rtl/>
        </w:rPr>
      </w:pPr>
    </w:p>
    <w:p w14:paraId="3CB50D47" w14:textId="77777777" w:rsidR="001E2274" w:rsidRDefault="006C3092" w:rsidP="006C3092">
      <w:pPr>
        <w:rPr>
          <w:b w:val="0"/>
          <w:bCs w:val="0"/>
          <w:caps/>
          <w:sz w:val="24"/>
          <w:szCs w:val="24"/>
          <w:rtl/>
        </w:rPr>
      </w:pPr>
      <w:r>
        <w:rPr>
          <w:rFonts w:hint="cs"/>
          <w:b w:val="0"/>
          <w:bCs w:val="0"/>
          <w:caps/>
          <w:sz w:val="24"/>
          <w:szCs w:val="24"/>
          <w:rtl/>
        </w:rPr>
        <w:t>(מדברים ביחד)</w:t>
      </w:r>
    </w:p>
    <w:p w14:paraId="18820281" w14:textId="77777777" w:rsidR="001E2274" w:rsidRDefault="001E2274" w:rsidP="006C3092">
      <w:pPr>
        <w:rPr>
          <w:b w:val="0"/>
          <w:bCs w:val="0"/>
          <w:caps/>
          <w:sz w:val="24"/>
          <w:szCs w:val="24"/>
          <w:rtl/>
        </w:rPr>
      </w:pPr>
    </w:p>
    <w:p w14:paraId="7FC43E6C" w14:textId="77777777" w:rsidR="001E2274" w:rsidRDefault="00B20642" w:rsidP="006C3092">
      <w:pPr>
        <w:rPr>
          <w:caps/>
          <w:sz w:val="24"/>
          <w:szCs w:val="24"/>
          <w:u w:val="single"/>
          <w:rtl/>
        </w:rPr>
      </w:pPr>
      <w:r w:rsidRPr="00B20642">
        <w:rPr>
          <w:rFonts w:hint="cs"/>
          <w:caps/>
          <w:sz w:val="24"/>
          <w:szCs w:val="24"/>
          <w:u w:val="single"/>
          <w:rtl/>
        </w:rPr>
        <w:t>מר רועי שקדי</w:t>
      </w:r>
      <w:r w:rsidR="001E2274">
        <w:rPr>
          <w:rFonts w:hint="cs"/>
          <w:caps/>
          <w:sz w:val="24"/>
          <w:szCs w:val="24"/>
          <w:u w:val="single"/>
          <w:rtl/>
        </w:rPr>
        <w:t>:</w:t>
      </w:r>
    </w:p>
    <w:p w14:paraId="08CC98DC" w14:textId="6F2F2C52" w:rsidR="001E2274" w:rsidRDefault="006C3092" w:rsidP="006C3092">
      <w:pPr>
        <w:rPr>
          <w:b w:val="0"/>
          <w:bCs w:val="0"/>
          <w:caps/>
          <w:sz w:val="24"/>
          <w:szCs w:val="24"/>
          <w:rtl/>
        </w:rPr>
      </w:pPr>
      <w:r>
        <w:rPr>
          <w:rFonts w:hint="cs"/>
          <w:b w:val="0"/>
          <w:bCs w:val="0"/>
          <w:caps/>
          <w:sz w:val="24"/>
          <w:szCs w:val="24"/>
          <w:rtl/>
        </w:rPr>
        <w:t>אני אני רוצה להגיב למה שנועה אמרה</w:t>
      </w:r>
    </w:p>
    <w:p w14:paraId="4EA6C7E2" w14:textId="77777777" w:rsidR="001E2274" w:rsidRDefault="001E2274" w:rsidP="006C3092">
      <w:pPr>
        <w:rPr>
          <w:b w:val="0"/>
          <w:bCs w:val="0"/>
          <w:caps/>
          <w:sz w:val="24"/>
          <w:szCs w:val="24"/>
          <w:rtl/>
        </w:rPr>
      </w:pPr>
    </w:p>
    <w:p w14:paraId="3B5C002A" w14:textId="77777777" w:rsidR="001E2274" w:rsidRDefault="00D17364" w:rsidP="006C3092">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4BB51C47" w14:textId="269BA029" w:rsidR="001E2274" w:rsidRDefault="006C3092" w:rsidP="006C3092">
      <w:pPr>
        <w:rPr>
          <w:b w:val="0"/>
          <w:bCs w:val="0"/>
          <w:caps/>
          <w:sz w:val="24"/>
          <w:szCs w:val="24"/>
          <w:rtl/>
        </w:rPr>
      </w:pPr>
      <w:r>
        <w:rPr>
          <w:rFonts w:hint="cs"/>
          <w:b w:val="0"/>
          <w:bCs w:val="0"/>
          <w:caps/>
          <w:sz w:val="24"/>
          <w:szCs w:val="24"/>
          <w:rtl/>
        </w:rPr>
        <w:t>נועה נועה יש כאן נתון</w:t>
      </w:r>
    </w:p>
    <w:p w14:paraId="6F4F0BB4" w14:textId="77777777" w:rsidR="001E2274" w:rsidRDefault="001E2274" w:rsidP="006C3092">
      <w:pPr>
        <w:rPr>
          <w:b w:val="0"/>
          <w:bCs w:val="0"/>
          <w:caps/>
          <w:sz w:val="24"/>
          <w:szCs w:val="24"/>
          <w:rtl/>
        </w:rPr>
      </w:pPr>
    </w:p>
    <w:p w14:paraId="4DE4B718" w14:textId="77777777" w:rsidR="001E2274" w:rsidRDefault="00B20642" w:rsidP="006C3092">
      <w:pPr>
        <w:rPr>
          <w:caps/>
          <w:sz w:val="24"/>
          <w:szCs w:val="24"/>
          <w:u w:val="single"/>
          <w:rtl/>
        </w:rPr>
      </w:pPr>
      <w:r w:rsidRPr="00B20642">
        <w:rPr>
          <w:rFonts w:hint="cs"/>
          <w:caps/>
          <w:sz w:val="24"/>
          <w:szCs w:val="24"/>
          <w:u w:val="single"/>
          <w:rtl/>
        </w:rPr>
        <w:t>מר רועי שקדי</w:t>
      </w:r>
      <w:r w:rsidR="001E2274">
        <w:rPr>
          <w:rFonts w:hint="cs"/>
          <w:caps/>
          <w:sz w:val="24"/>
          <w:szCs w:val="24"/>
          <w:u w:val="single"/>
          <w:rtl/>
        </w:rPr>
        <w:t>:</w:t>
      </w:r>
    </w:p>
    <w:p w14:paraId="33845CD7" w14:textId="537F18BC" w:rsidR="001E2274" w:rsidRDefault="006C3092" w:rsidP="006C3092">
      <w:pPr>
        <w:rPr>
          <w:b w:val="0"/>
          <w:bCs w:val="0"/>
          <w:caps/>
          <w:sz w:val="24"/>
          <w:szCs w:val="24"/>
          <w:rtl/>
        </w:rPr>
      </w:pPr>
      <w:r>
        <w:rPr>
          <w:rFonts w:hint="cs"/>
          <w:b w:val="0"/>
          <w:bCs w:val="0"/>
          <w:caps/>
          <w:sz w:val="24"/>
          <w:szCs w:val="24"/>
          <w:rtl/>
        </w:rPr>
        <w:t xml:space="preserve">יועץ הניקוז </w:t>
      </w:r>
    </w:p>
    <w:p w14:paraId="4680FA17" w14:textId="77777777" w:rsidR="001E2274" w:rsidRDefault="001E2274" w:rsidP="006C3092">
      <w:pPr>
        <w:rPr>
          <w:b w:val="0"/>
          <w:bCs w:val="0"/>
          <w:caps/>
          <w:sz w:val="24"/>
          <w:szCs w:val="24"/>
          <w:rtl/>
        </w:rPr>
      </w:pPr>
    </w:p>
    <w:p w14:paraId="6C0FCBA1" w14:textId="77777777" w:rsidR="001E2274" w:rsidRDefault="00D17364" w:rsidP="006C3092">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229E8F81" w14:textId="5A50E28B" w:rsidR="001E2274" w:rsidRDefault="006C3092" w:rsidP="006C3092">
      <w:pPr>
        <w:rPr>
          <w:b w:val="0"/>
          <w:bCs w:val="0"/>
          <w:caps/>
          <w:sz w:val="24"/>
          <w:szCs w:val="24"/>
          <w:rtl/>
        </w:rPr>
      </w:pPr>
      <w:r>
        <w:rPr>
          <w:rFonts w:hint="cs"/>
          <w:b w:val="0"/>
          <w:bCs w:val="0"/>
          <w:caps/>
          <w:sz w:val="24"/>
          <w:szCs w:val="24"/>
          <w:rtl/>
        </w:rPr>
        <w:t xml:space="preserve">יש כאן נתון שצריך חייבים לשמור חמישים מטר </w:t>
      </w:r>
    </w:p>
    <w:p w14:paraId="5D072E61" w14:textId="77777777" w:rsidR="001E2274" w:rsidRDefault="001E2274" w:rsidP="006C3092">
      <w:pPr>
        <w:rPr>
          <w:b w:val="0"/>
          <w:bCs w:val="0"/>
          <w:caps/>
          <w:sz w:val="24"/>
          <w:szCs w:val="24"/>
          <w:rtl/>
        </w:rPr>
      </w:pPr>
    </w:p>
    <w:p w14:paraId="6F6489BC" w14:textId="77777777" w:rsidR="001E2274" w:rsidRDefault="000A5C33" w:rsidP="006C3092">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68CCCB80" w14:textId="3503D73A" w:rsidR="001E2274" w:rsidRDefault="006C3092" w:rsidP="006C3092">
      <w:pPr>
        <w:rPr>
          <w:b w:val="0"/>
          <w:bCs w:val="0"/>
          <w:caps/>
          <w:sz w:val="24"/>
          <w:szCs w:val="24"/>
          <w:rtl/>
        </w:rPr>
      </w:pPr>
      <w:r>
        <w:rPr>
          <w:rFonts w:hint="cs"/>
          <w:b w:val="0"/>
          <w:bCs w:val="0"/>
          <w:caps/>
          <w:sz w:val="24"/>
          <w:szCs w:val="24"/>
          <w:rtl/>
        </w:rPr>
        <w:t>מציר הדרך</w:t>
      </w:r>
    </w:p>
    <w:p w14:paraId="778B19E6" w14:textId="77777777" w:rsidR="001E2274" w:rsidRDefault="001E2274" w:rsidP="006C3092">
      <w:pPr>
        <w:rPr>
          <w:b w:val="0"/>
          <w:bCs w:val="0"/>
          <w:caps/>
          <w:sz w:val="24"/>
          <w:szCs w:val="24"/>
          <w:rtl/>
        </w:rPr>
      </w:pPr>
    </w:p>
    <w:p w14:paraId="78C34F13" w14:textId="77777777" w:rsidR="001E2274" w:rsidRDefault="00D17364" w:rsidP="006C3092">
      <w:pPr>
        <w:rPr>
          <w:caps/>
          <w:sz w:val="24"/>
          <w:szCs w:val="24"/>
          <w:u w:val="single"/>
          <w:rtl/>
        </w:rPr>
      </w:pPr>
      <w:r w:rsidRPr="00D17364">
        <w:rPr>
          <w:rFonts w:hint="cs"/>
          <w:caps/>
          <w:sz w:val="24"/>
          <w:szCs w:val="24"/>
          <w:u w:val="single"/>
          <w:rtl/>
        </w:rPr>
        <w:lastRenderedPageBreak/>
        <w:t>יושב ראש הוועדה המחוזית - מר מיכה גדרון</w:t>
      </w:r>
      <w:r w:rsidR="001E2274">
        <w:rPr>
          <w:rFonts w:hint="cs"/>
          <w:caps/>
          <w:sz w:val="24"/>
          <w:szCs w:val="24"/>
          <w:u w:val="single"/>
          <w:rtl/>
        </w:rPr>
        <w:t>:</w:t>
      </w:r>
    </w:p>
    <w:p w14:paraId="3B901B2C" w14:textId="7F04DDF0" w:rsidR="001E2274" w:rsidRDefault="006C3092" w:rsidP="006C3092">
      <w:pPr>
        <w:rPr>
          <w:b w:val="0"/>
          <w:bCs w:val="0"/>
          <w:caps/>
          <w:sz w:val="24"/>
          <w:szCs w:val="24"/>
          <w:rtl/>
        </w:rPr>
      </w:pPr>
      <w:r>
        <w:rPr>
          <w:rFonts w:hint="cs"/>
          <w:b w:val="0"/>
          <w:bCs w:val="0"/>
          <w:caps/>
          <w:sz w:val="24"/>
          <w:szCs w:val="24"/>
          <w:rtl/>
        </w:rPr>
        <w:t>מציר הדרך ולכן אחרת היינו לוקחים את כל הבניין הזה ודוחפים אותו הרבה יותר עוד חמש עשרה מטר דרומה</w:t>
      </w:r>
    </w:p>
    <w:p w14:paraId="2E6D8484" w14:textId="77777777" w:rsidR="001E2274" w:rsidRDefault="001E2274" w:rsidP="006C3092">
      <w:pPr>
        <w:rPr>
          <w:b w:val="0"/>
          <w:bCs w:val="0"/>
          <w:caps/>
          <w:sz w:val="24"/>
          <w:szCs w:val="24"/>
          <w:rtl/>
        </w:rPr>
      </w:pPr>
    </w:p>
    <w:p w14:paraId="3A33E1E8" w14:textId="77777777" w:rsidR="001E2274" w:rsidRDefault="00D70D61" w:rsidP="006C3092">
      <w:pPr>
        <w:rPr>
          <w:caps/>
          <w:sz w:val="24"/>
          <w:szCs w:val="24"/>
          <w:u w:val="single"/>
          <w:rtl/>
        </w:rPr>
      </w:pPr>
      <w:r w:rsidRPr="00D70D61">
        <w:rPr>
          <w:rFonts w:hint="cs"/>
          <w:caps/>
          <w:sz w:val="24"/>
          <w:szCs w:val="24"/>
          <w:u w:val="single"/>
          <w:rtl/>
        </w:rPr>
        <w:t>מר שמואל רוטמן - ממלא מקום וסגן ראש העיר יהוד</w:t>
      </w:r>
      <w:r w:rsidR="001E2274">
        <w:rPr>
          <w:rFonts w:hint="cs"/>
          <w:caps/>
          <w:sz w:val="24"/>
          <w:szCs w:val="24"/>
          <w:u w:val="single"/>
          <w:rtl/>
        </w:rPr>
        <w:t>:</w:t>
      </w:r>
    </w:p>
    <w:p w14:paraId="41BF4762" w14:textId="77BD74B9" w:rsidR="001E2274" w:rsidRDefault="006C3092" w:rsidP="006C3092">
      <w:pPr>
        <w:rPr>
          <w:b w:val="0"/>
          <w:bCs w:val="0"/>
          <w:caps/>
          <w:sz w:val="24"/>
          <w:szCs w:val="24"/>
          <w:rtl/>
        </w:rPr>
      </w:pPr>
      <w:r>
        <w:rPr>
          <w:rFonts w:hint="cs"/>
          <w:b w:val="0"/>
          <w:bCs w:val="0"/>
          <w:caps/>
          <w:sz w:val="24"/>
          <w:szCs w:val="24"/>
          <w:rtl/>
        </w:rPr>
        <w:t>או מעבר לכביש יש שם מקום</w:t>
      </w:r>
    </w:p>
    <w:p w14:paraId="3A818E73" w14:textId="77777777" w:rsidR="001E2274" w:rsidRDefault="001E2274" w:rsidP="006C3092">
      <w:pPr>
        <w:rPr>
          <w:b w:val="0"/>
          <w:bCs w:val="0"/>
          <w:caps/>
          <w:sz w:val="24"/>
          <w:szCs w:val="24"/>
          <w:rtl/>
        </w:rPr>
      </w:pPr>
    </w:p>
    <w:p w14:paraId="69DE9AA0" w14:textId="77777777" w:rsidR="001E2274" w:rsidRDefault="00D17364" w:rsidP="006C3092">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343EBE6D" w14:textId="736E4F21" w:rsidR="001E2274" w:rsidRDefault="006C3092" w:rsidP="006C3092">
      <w:pPr>
        <w:rPr>
          <w:b w:val="0"/>
          <w:bCs w:val="0"/>
          <w:caps/>
          <w:sz w:val="24"/>
          <w:szCs w:val="24"/>
          <w:rtl/>
        </w:rPr>
      </w:pPr>
      <w:r>
        <w:rPr>
          <w:rFonts w:hint="cs"/>
          <w:b w:val="0"/>
          <w:bCs w:val="0"/>
          <w:caps/>
          <w:sz w:val="24"/>
          <w:szCs w:val="24"/>
          <w:rtl/>
        </w:rPr>
        <w:t>הבעיה היא שהבניין המגרש הזה הוא נדחק בין ציר הדרך לבין בין ארבע אחד שתיים לבין הנחל ולכן אני מסכים איתך, הלוואי והיינו יכולים לקחת את הבניין הזה לדחוף עוד דרומה חמש עשרה מטר אבל בנתון הזה של בנתון ה, הקיים סליחה אי אפשר אני לא מסוגל תודה אבל בבינוי הקיים אוקיי אין ספק ש, מבחינת הנחל אוקיי מבחינת הנחל, אין ספק שהבינוי ה, החלופה, היא הרבה יותר טובה מבחינת השמירה על הנחל, אני מניח שבנושא הזה אין מחלוקת</w:t>
      </w:r>
    </w:p>
    <w:p w14:paraId="1742AB18" w14:textId="77777777" w:rsidR="001E2274" w:rsidRDefault="001E2274" w:rsidP="006C3092">
      <w:pPr>
        <w:rPr>
          <w:b w:val="0"/>
          <w:bCs w:val="0"/>
          <w:caps/>
          <w:sz w:val="24"/>
          <w:szCs w:val="24"/>
          <w:rtl/>
        </w:rPr>
      </w:pPr>
    </w:p>
    <w:p w14:paraId="4D65DA81" w14:textId="77777777" w:rsidR="001E2274" w:rsidRDefault="00D70D61" w:rsidP="006C3092">
      <w:pPr>
        <w:rPr>
          <w:caps/>
          <w:sz w:val="24"/>
          <w:szCs w:val="24"/>
          <w:u w:val="single"/>
          <w:rtl/>
        </w:rPr>
      </w:pPr>
      <w:r w:rsidRPr="00D70D61">
        <w:rPr>
          <w:rFonts w:hint="cs"/>
          <w:caps/>
          <w:sz w:val="24"/>
          <w:szCs w:val="24"/>
          <w:u w:val="single"/>
          <w:rtl/>
        </w:rPr>
        <w:t>מר שמואל רוטמן - ממלא מקום וסגן ראש העיר יהוד</w:t>
      </w:r>
      <w:r w:rsidR="001E2274">
        <w:rPr>
          <w:rFonts w:hint="cs"/>
          <w:caps/>
          <w:sz w:val="24"/>
          <w:szCs w:val="24"/>
          <w:u w:val="single"/>
          <w:rtl/>
        </w:rPr>
        <w:t>:</w:t>
      </w:r>
    </w:p>
    <w:p w14:paraId="6D2DF1AF" w14:textId="1BDECCDC" w:rsidR="001E2274" w:rsidRDefault="006C3092" w:rsidP="006C3092">
      <w:pPr>
        <w:rPr>
          <w:b w:val="0"/>
          <w:bCs w:val="0"/>
          <w:caps/>
          <w:sz w:val="24"/>
          <w:szCs w:val="24"/>
          <w:rtl/>
        </w:rPr>
      </w:pPr>
      <w:r>
        <w:rPr>
          <w:rFonts w:hint="cs"/>
          <w:b w:val="0"/>
          <w:bCs w:val="0"/>
          <w:caps/>
          <w:sz w:val="24"/>
          <w:szCs w:val="24"/>
          <w:rtl/>
        </w:rPr>
        <w:t>אין מחלוקת</w:t>
      </w:r>
    </w:p>
    <w:p w14:paraId="73AA7EF9" w14:textId="77777777" w:rsidR="001E2274" w:rsidRDefault="001E2274" w:rsidP="006C3092">
      <w:pPr>
        <w:rPr>
          <w:b w:val="0"/>
          <w:bCs w:val="0"/>
          <w:caps/>
          <w:sz w:val="24"/>
          <w:szCs w:val="24"/>
          <w:rtl/>
        </w:rPr>
      </w:pPr>
    </w:p>
    <w:p w14:paraId="5A31E414" w14:textId="77777777" w:rsidR="001E2274" w:rsidRDefault="00D17364" w:rsidP="006C3092">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261FD809" w14:textId="577C64BF" w:rsidR="001E2274" w:rsidRDefault="006C3092" w:rsidP="006C3092">
      <w:pPr>
        <w:rPr>
          <w:b w:val="0"/>
          <w:bCs w:val="0"/>
          <w:caps/>
          <w:sz w:val="24"/>
          <w:szCs w:val="24"/>
          <w:rtl/>
        </w:rPr>
      </w:pPr>
      <w:r>
        <w:rPr>
          <w:rFonts w:hint="cs"/>
          <w:b w:val="0"/>
          <w:bCs w:val="0"/>
          <w:caps/>
          <w:sz w:val="24"/>
          <w:szCs w:val="24"/>
          <w:rtl/>
        </w:rPr>
        <w:t>לפחות יש לפחות דבר אחד שאין עליו מחלוקת</w:t>
      </w:r>
    </w:p>
    <w:p w14:paraId="6ED60CB1" w14:textId="77777777" w:rsidR="001E2274" w:rsidRDefault="001E2274" w:rsidP="006C3092">
      <w:pPr>
        <w:rPr>
          <w:b w:val="0"/>
          <w:bCs w:val="0"/>
          <w:caps/>
          <w:sz w:val="24"/>
          <w:szCs w:val="24"/>
          <w:rtl/>
        </w:rPr>
      </w:pPr>
    </w:p>
    <w:p w14:paraId="0D9CAA12" w14:textId="77777777" w:rsidR="001E2274" w:rsidRDefault="00D70D61" w:rsidP="006C3092">
      <w:pPr>
        <w:rPr>
          <w:caps/>
          <w:sz w:val="24"/>
          <w:szCs w:val="24"/>
          <w:u w:val="single"/>
          <w:rtl/>
        </w:rPr>
      </w:pPr>
      <w:r w:rsidRPr="00D70D61">
        <w:rPr>
          <w:rFonts w:hint="cs"/>
          <w:caps/>
          <w:sz w:val="24"/>
          <w:szCs w:val="24"/>
          <w:u w:val="single"/>
          <w:rtl/>
        </w:rPr>
        <w:t>מר שמואל רוטמן - ממלא מקום וסגן ראש העיר יהוד</w:t>
      </w:r>
      <w:r w:rsidR="001E2274">
        <w:rPr>
          <w:rFonts w:hint="cs"/>
          <w:caps/>
          <w:sz w:val="24"/>
          <w:szCs w:val="24"/>
          <w:u w:val="single"/>
          <w:rtl/>
        </w:rPr>
        <w:t>:</w:t>
      </w:r>
    </w:p>
    <w:p w14:paraId="61B25047" w14:textId="4707B44C" w:rsidR="001E2274" w:rsidRDefault="006C3092" w:rsidP="006C3092">
      <w:pPr>
        <w:rPr>
          <w:b w:val="0"/>
          <w:bCs w:val="0"/>
          <w:caps/>
          <w:sz w:val="24"/>
          <w:szCs w:val="24"/>
          <w:rtl/>
        </w:rPr>
      </w:pPr>
      <w:r>
        <w:rPr>
          <w:rFonts w:hint="cs"/>
          <w:b w:val="0"/>
          <w:bCs w:val="0"/>
          <w:caps/>
          <w:sz w:val="24"/>
          <w:szCs w:val="24"/>
          <w:rtl/>
        </w:rPr>
        <w:t xml:space="preserve">זה על חשבון השצפ </w:t>
      </w:r>
    </w:p>
    <w:p w14:paraId="24B1D46B" w14:textId="77777777" w:rsidR="001E2274" w:rsidRDefault="001E2274" w:rsidP="006C3092">
      <w:pPr>
        <w:rPr>
          <w:b w:val="0"/>
          <w:bCs w:val="0"/>
          <w:caps/>
          <w:sz w:val="24"/>
          <w:szCs w:val="24"/>
          <w:rtl/>
        </w:rPr>
      </w:pPr>
    </w:p>
    <w:p w14:paraId="666FC897" w14:textId="77777777" w:rsidR="001E2274" w:rsidRDefault="005E0962" w:rsidP="006C3092">
      <w:pPr>
        <w:rPr>
          <w:caps/>
          <w:sz w:val="24"/>
          <w:szCs w:val="24"/>
          <w:u w:val="single"/>
          <w:rtl/>
        </w:rPr>
      </w:pPr>
      <w:r w:rsidRPr="005E0962">
        <w:rPr>
          <w:rFonts w:hint="cs"/>
          <w:caps/>
          <w:sz w:val="24"/>
          <w:szCs w:val="24"/>
          <w:u w:val="single"/>
          <w:rtl/>
        </w:rPr>
        <w:t>דובר</w:t>
      </w:r>
      <w:r w:rsidR="001E2274">
        <w:rPr>
          <w:rFonts w:hint="cs"/>
          <w:caps/>
          <w:sz w:val="24"/>
          <w:szCs w:val="24"/>
          <w:u w:val="single"/>
          <w:rtl/>
        </w:rPr>
        <w:t>:</w:t>
      </w:r>
    </w:p>
    <w:p w14:paraId="63A9A84C" w14:textId="4E351B93" w:rsidR="001E2274" w:rsidRDefault="006C3092" w:rsidP="006C3092">
      <w:pPr>
        <w:rPr>
          <w:b w:val="0"/>
          <w:bCs w:val="0"/>
          <w:caps/>
          <w:sz w:val="24"/>
          <w:szCs w:val="24"/>
          <w:rtl/>
        </w:rPr>
      </w:pPr>
      <w:r>
        <w:rPr>
          <w:rFonts w:hint="cs"/>
          <w:b w:val="0"/>
          <w:bCs w:val="0"/>
          <w:caps/>
          <w:sz w:val="24"/>
          <w:szCs w:val="24"/>
          <w:rtl/>
        </w:rPr>
        <w:t>צריך ש, צריך גם לזכור שאם היו</w:t>
      </w:r>
      <w:r w:rsidR="000F703D">
        <w:rPr>
          <w:rFonts w:hint="cs"/>
          <w:b w:val="0"/>
          <w:bCs w:val="0"/>
          <w:caps/>
          <w:sz w:val="24"/>
          <w:szCs w:val="24"/>
          <w:rtl/>
        </w:rPr>
        <w:t xml:space="preserve"> </w:t>
      </w:r>
      <w:r>
        <w:rPr>
          <w:rFonts w:hint="cs"/>
          <w:b w:val="0"/>
          <w:bCs w:val="0"/>
          <w:caps/>
          <w:sz w:val="24"/>
          <w:szCs w:val="24"/>
          <w:rtl/>
        </w:rPr>
        <w:t>צריך גם לזכור</w:t>
      </w:r>
    </w:p>
    <w:p w14:paraId="552ED8EC" w14:textId="77777777" w:rsidR="001E2274" w:rsidRDefault="001E2274" w:rsidP="006C3092">
      <w:pPr>
        <w:rPr>
          <w:b w:val="0"/>
          <w:bCs w:val="0"/>
          <w:caps/>
          <w:sz w:val="24"/>
          <w:szCs w:val="24"/>
          <w:rtl/>
        </w:rPr>
      </w:pPr>
    </w:p>
    <w:p w14:paraId="6C4A2204" w14:textId="77777777" w:rsidR="001E2274" w:rsidRDefault="003109B2" w:rsidP="006C3092">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5FE0B9CA" w14:textId="696F422A" w:rsidR="001E2274" w:rsidRDefault="006C3092" w:rsidP="006C3092">
      <w:pPr>
        <w:rPr>
          <w:b w:val="0"/>
          <w:bCs w:val="0"/>
          <w:caps/>
          <w:sz w:val="24"/>
          <w:szCs w:val="24"/>
          <w:rtl/>
        </w:rPr>
      </w:pPr>
      <w:r>
        <w:rPr>
          <w:rFonts w:hint="cs"/>
          <w:b w:val="0"/>
          <w:bCs w:val="0"/>
          <w:caps/>
          <w:sz w:val="24"/>
          <w:szCs w:val="24"/>
          <w:rtl/>
        </w:rPr>
        <w:t xml:space="preserve">אנחנו גם הוצאנו גם בחוות דעת שלנו </w:t>
      </w:r>
    </w:p>
    <w:p w14:paraId="0144BD97" w14:textId="77777777" w:rsidR="001E2274" w:rsidRDefault="001E2274" w:rsidP="006C3092">
      <w:pPr>
        <w:rPr>
          <w:b w:val="0"/>
          <w:bCs w:val="0"/>
          <w:caps/>
          <w:sz w:val="24"/>
          <w:szCs w:val="24"/>
          <w:rtl/>
        </w:rPr>
      </w:pPr>
    </w:p>
    <w:p w14:paraId="125D8E51" w14:textId="77777777" w:rsidR="001E2274" w:rsidRDefault="005E0962" w:rsidP="006C3092">
      <w:pPr>
        <w:rPr>
          <w:caps/>
          <w:sz w:val="24"/>
          <w:szCs w:val="24"/>
          <w:u w:val="single"/>
          <w:rtl/>
        </w:rPr>
      </w:pPr>
      <w:r w:rsidRPr="005E0962">
        <w:rPr>
          <w:rFonts w:hint="cs"/>
          <w:caps/>
          <w:sz w:val="24"/>
          <w:szCs w:val="24"/>
          <w:u w:val="single"/>
          <w:rtl/>
        </w:rPr>
        <w:t>דובר</w:t>
      </w:r>
      <w:r w:rsidR="001E2274">
        <w:rPr>
          <w:rFonts w:hint="cs"/>
          <w:caps/>
          <w:sz w:val="24"/>
          <w:szCs w:val="24"/>
          <w:u w:val="single"/>
          <w:rtl/>
        </w:rPr>
        <w:t>:</w:t>
      </w:r>
    </w:p>
    <w:p w14:paraId="07C2567A" w14:textId="7307EEB5" w:rsidR="001E2274" w:rsidRDefault="006C3092" w:rsidP="006C3092">
      <w:pPr>
        <w:rPr>
          <w:b w:val="0"/>
          <w:bCs w:val="0"/>
          <w:caps/>
          <w:sz w:val="24"/>
          <w:szCs w:val="24"/>
          <w:rtl/>
        </w:rPr>
      </w:pPr>
      <w:r>
        <w:rPr>
          <w:rFonts w:hint="cs"/>
          <w:b w:val="0"/>
          <w:bCs w:val="0"/>
          <w:caps/>
          <w:sz w:val="24"/>
          <w:szCs w:val="24"/>
          <w:rtl/>
        </w:rPr>
        <w:t>צריך לזכור ש</w:t>
      </w:r>
      <w:r w:rsidR="007628E0">
        <w:rPr>
          <w:rFonts w:hint="cs"/>
          <w:b w:val="0"/>
          <w:bCs w:val="0"/>
          <w:caps/>
          <w:sz w:val="24"/>
          <w:szCs w:val="24"/>
          <w:rtl/>
        </w:rPr>
        <w:t xml:space="preserve">אם היו מאה עשרים יחידות לא היה צריך תכסית כל כך גדולה ואז יכלו יכלו להרחיק את הבניין </w:t>
      </w:r>
    </w:p>
    <w:p w14:paraId="4529F3E4" w14:textId="77777777" w:rsidR="001E2274" w:rsidRDefault="001E2274" w:rsidP="006C3092">
      <w:pPr>
        <w:rPr>
          <w:b w:val="0"/>
          <w:bCs w:val="0"/>
          <w:caps/>
          <w:sz w:val="24"/>
          <w:szCs w:val="24"/>
          <w:rtl/>
        </w:rPr>
      </w:pPr>
    </w:p>
    <w:p w14:paraId="13C4DA43" w14:textId="77777777" w:rsidR="001E2274" w:rsidRDefault="00D17364" w:rsidP="006C3092">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5605CE54" w14:textId="2A2976F2" w:rsidR="001E2274" w:rsidRDefault="007628E0" w:rsidP="006C3092">
      <w:pPr>
        <w:rPr>
          <w:b w:val="0"/>
          <w:bCs w:val="0"/>
          <w:caps/>
          <w:sz w:val="24"/>
          <w:szCs w:val="24"/>
          <w:rtl/>
        </w:rPr>
      </w:pPr>
      <w:r>
        <w:rPr>
          <w:rFonts w:hint="cs"/>
          <w:b w:val="0"/>
          <w:bCs w:val="0"/>
          <w:caps/>
          <w:sz w:val="24"/>
          <w:szCs w:val="24"/>
          <w:rtl/>
        </w:rPr>
        <w:t xml:space="preserve">... לא מה רגע סליחה סליחה </w:t>
      </w:r>
    </w:p>
    <w:p w14:paraId="757E47D8" w14:textId="77777777" w:rsidR="001E2274" w:rsidRDefault="001E2274" w:rsidP="006C3092">
      <w:pPr>
        <w:rPr>
          <w:b w:val="0"/>
          <w:bCs w:val="0"/>
          <w:caps/>
          <w:sz w:val="24"/>
          <w:szCs w:val="24"/>
          <w:rtl/>
        </w:rPr>
      </w:pPr>
    </w:p>
    <w:p w14:paraId="5667CF48" w14:textId="77777777" w:rsidR="001E2274" w:rsidRDefault="005E0962" w:rsidP="006C3092">
      <w:pPr>
        <w:rPr>
          <w:caps/>
          <w:sz w:val="24"/>
          <w:szCs w:val="24"/>
          <w:u w:val="single"/>
          <w:rtl/>
        </w:rPr>
      </w:pPr>
      <w:r w:rsidRPr="005E0962">
        <w:rPr>
          <w:rFonts w:hint="cs"/>
          <w:caps/>
          <w:sz w:val="24"/>
          <w:szCs w:val="24"/>
          <w:u w:val="single"/>
          <w:rtl/>
        </w:rPr>
        <w:t>דובר</w:t>
      </w:r>
      <w:r w:rsidR="001E2274">
        <w:rPr>
          <w:rFonts w:hint="cs"/>
          <w:caps/>
          <w:sz w:val="24"/>
          <w:szCs w:val="24"/>
          <w:u w:val="single"/>
          <w:rtl/>
        </w:rPr>
        <w:t>:</w:t>
      </w:r>
    </w:p>
    <w:p w14:paraId="06405BBF" w14:textId="01F60699" w:rsidR="001E2274" w:rsidRDefault="007628E0" w:rsidP="006C3092">
      <w:pPr>
        <w:rPr>
          <w:b w:val="0"/>
          <w:bCs w:val="0"/>
          <w:caps/>
          <w:sz w:val="24"/>
          <w:szCs w:val="24"/>
          <w:rtl/>
        </w:rPr>
      </w:pPr>
      <w:r>
        <w:rPr>
          <w:rFonts w:hint="cs"/>
          <w:b w:val="0"/>
          <w:bCs w:val="0"/>
          <w:caps/>
          <w:sz w:val="24"/>
          <w:szCs w:val="24"/>
          <w:rtl/>
        </w:rPr>
        <w:t xml:space="preserve">זה לא לשכוח </w:t>
      </w:r>
    </w:p>
    <w:p w14:paraId="089722DB" w14:textId="77777777" w:rsidR="001E2274" w:rsidRDefault="001E2274" w:rsidP="006C3092">
      <w:pPr>
        <w:rPr>
          <w:b w:val="0"/>
          <w:bCs w:val="0"/>
          <w:caps/>
          <w:sz w:val="24"/>
          <w:szCs w:val="24"/>
          <w:rtl/>
        </w:rPr>
      </w:pPr>
    </w:p>
    <w:p w14:paraId="63388753" w14:textId="77777777" w:rsidR="001E2274" w:rsidRDefault="00D17364" w:rsidP="006C3092">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03CD18D1" w14:textId="6787E3BC" w:rsidR="001E2274" w:rsidRDefault="007628E0" w:rsidP="006C3092">
      <w:pPr>
        <w:rPr>
          <w:b w:val="0"/>
          <w:bCs w:val="0"/>
          <w:caps/>
          <w:sz w:val="24"/>
          <w:szCs w:val="24"/>
          <w:rtl/>
        </w:rPr>
      </w:pPr>
      <w:r>
        <w:rPr>
          <w:rFonts w:hint="cs"/>
          <w:b w:val="0"/>
          <w:bCs w:val="0"/>
          <w:caps/>
          <w:sz w:val="24"/>
          <w:szCs w:val="24"/>
          <w:rtl/>
        </w:rPr>
        <w:t>אני רגע אם היה אם היה מאה עשרים יחידות דיור אוקיי</w:t>
      </w:r>
    </w:p>
    <w:p w14:paraId="2920E8ED" w14:textId="77777777" w:rsidR="001E2274" w:rsidRDefault="001E2274" w:rsidP="006C3092">
      <w:pPr>
        <w:rPr>
          <w:b w:val="0"/>
          <w:bCs w:val="0"/>
          <w:caps/>
          <w:sz w:val="24"/>
          <w:szCs w:val="24"/>
          <w:rtl/>
        </w:rPr>
      </w:pPr>
    </w:p>
    <w:p w14:paraId="1316E57D" w14:textId="77777777" w:rsidR="001E2274" w:rsidRDefault="005E0962" w:rsidP="006C3092">
      <w:pPr>
        <w:rPr>
          <w:caps/>
          <w:sz w:val="24"/>
          <w:szCs w:val="24"/>
          <w:u w:val="single"/>
          <w:rtl/>
        </w:rPr>
      </w:pPr>
      <w:r w:rsidRPr="005E0962">
        <w:rPr>
          <w:rFonts w:hint="cs"/>
          <w:caps/>
          <w:sz w:val="24"/>
          <w:szCs w:val="24"/>
          <w:u w:val="single"/>
          <w:rtl/>
        </w:rPr>
        <w:t>דובר</w:t>
      </w:r>
      <w:r w:rsidR="001E2274">
        <w:rPr>
          <w:rFonts w:hint="cs"/>
          <w:caps/>
          <w:sz w:val="24"/>
          <w:szCs w:val="24"/>
          <w:u w:val="single"/>
          <w:rtl/>
        </w:rPr>
        <w:t>:</w:t>
      </w:r>
    </w:p>
    <w:p w14:paraId="52375396" w14:textId="0AAC67CD" w:rsidR="001E2274" w:rsidRDefault="007628E0" w:rsidP="006C3092">
      <w:pPr>
        <w:rPr>
          <w:b w:val="0"/>
          <w:bCs w:val="0"/>
          <w:caps/>
          <w:sz w:val="24"/>
          <w:szCs w:val="24"/>
          <w:rtl/>
        </w:rPr>
      </w:pPr>
      <w:r>
        <w:rPr>
          <w:rFonts w:hint="cs"/>
          <w:b w:val="0"/>
          <w:bCs w:val="0"/>
          <w:caps/>
          <w:sz w:val="24"/>
          <w:szCs w:val="24"/>
          <w:rtl/>
        </w:rPr>
        <w:t xml:space="preserve">הבניין היה רזה יותר </w:t>
      </w:r>
    </w:p>
    <w:p w14:paraId="6E949CDE" w14:textId="77777777" w:rsidR="001E2274" w:rsidRDefault="001E2274" w:rsidP="006C3092">
      <w:pPr>
        <w:rPr>
          <w:b w:val="0"/>
          <w:bCs w:val="0"/>
          <w:caps/>
          <w:sz w:val="24"/>
          <w:szCs w:val="24"/>
          <w:rtl/>
        </w:rPr>
      </w:pPr>
    </w:p>
    <w:p w14:paraId="5F1DF774" w14:textId="77777777" w:rsidR="001E2274" w:rsidRDefault="00D17364" w:rsidP="006C3092">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26E1E564" w14:textId="706EA0DB" w:rsidR="001E2274" w:rsidRDefault="007628E0" w:rsidP="006C3092">
      <w:pPr>
        <w:rPr>
          <w:b w:val="0"/>
          <w:bCs w:val="0"/>
          <w:caps/>
          <w:sz w:val="24"/>
          <w:szCs w:val="24"/>
          <w:rtl/>
        </w:rPr>
      </w:pPr>
      <w:r>
        <w:rPr>
          <w:rFonts w:hint="cs"/>
          <w:b w:val="0"/>
          <w:bCs w:val="0"/>
          <w:caps/>
          <w:sz w:val="24"/>
          <w:szCs w:val="24"/>
          <w:rtl/>
        </w:rPr>
        <w:t xml:space="preserve">אני לא יודע המגרש הזה הוא כל כך קטן שאני מניח שגם אם היה מאה עשרים ו, </w:t>
      </w:r>
    </w:p>
    <w:p w14:paraId="5652E982" w14:textId="77777777" w:rsidR="001E2274" w:rsidRDefault="001E2274" w:rsidP="006C3092">
      <w:pPr>
        <w:rPr>
          <w:b w:val="0"/>
          <w:bCs w:val="0"/>
          <w:caps/>
          <w:sz w:val="24"/>
          <w:szCs w:val="24"/>
          <w:rtl/>
        </w:rPr>
      </w:pPr>
    </w:p>
    <w:p w14:paraId="0C3BA58B" w14:textId="77777777" w:rsidR="001E2274" w:rsidRDefault="005E0962" w:rsidP="006C3092">
      <w:pPr>
        <w:rPr>
          <w:caps/>
          <w:sz w:val="24"/>
          <w:szCs w:val="24"/>
          <w:u w:val="single"/>
          <w:rtl/>
        </w:rPr>
      </w:pPr>
      <w:r w:rsidRPr="005E0962">
        <w:rPr>
          <w:rFonts w:hint="cs"/>
          <w:caps/>
          <w:sz w:val="24"/>
          <w:szCs w:val="24"/>
          <w:u w:val="single"/>
          <w:rtl/>
        </w:rPr>
        <w:t>דובר</w:t>
      </w:r>
      <w:r w:rsidR="001E2274">
        <w:rPr>
          <w:rFonts w:hint="cs"/>
          <w:caps/>
          <w:sz w:val="24"/>
          <w:szCs w:val="24"/>
          <w:u w:val="single"/>
          <w:rtl/>
        </w:rPr>
        <w:t>:</w:t>
      </w:r>
    </w:p>
    <w:p w14:paraId="464E57FB" w14:textId="1BAB0DC3" w:rsidR="001E2274" w:rsidRDefault="00FA7A7C" w:rsidP="006C3092">
      <w:pPr>
        <w:rPr>
          <w:b w:val="0"/>
          <w:bCs w:val="0"/>
          <w:caps/>
          <w:sz w:val="24"/>
          <w:szCs w:val="24"/>
          <w:rtl/>
        </w:rPr>
      </w:pPr>
      <w:r>
        <w:rPr>
          <w:rFonts w:hint="cs"/>
          <w:b w:val="0"/>
          <w:bCs w:val="0"/>
          <w:caps/>
          <w:sz w:val="24"/>
          <w:szCs w:val="24"/>
          <w:rtl/>
        </w:rPr>
        <w:lastRenderedPageBreak/>
        <w:t>יכול להיות שהגובה היה ...</w:t>
      </w:r>
    </w:p>
    <w:p w14:paraId="45D4F99E" w14:textId="77777777" w:rsidR="001E2274" w:rsidRDefault="001E2274" w:rsidP="006C3092">
      <w:pPr>
        <w:rPr>
          <w:b w:val="0"/>
          <w:bCs w:val="0"/>
          <w:caps/>
          <w:sz w:val="24"/>
          <w:szCs w:val="24"/>
          <w:rtl/>
        </w:rPr>
      </w:pPr>
    </w:p>
    <w:p w14:paraId="30F86425" w14:textId="77777777" w:rsidR="001E2274" w:rsidRDefault="00D17364" w:rsidP="006C3092">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00E10AF2" w14:textId="674A85B5" w:rsidR="001E2274" w:rsidRDefault="00FA7A7C" w:rsidP="006C3092">
      <w:pPr>
        <w:rPr>
          <w:b w:val="0"/>
          <w:bCs w:val="0"/>
          <w:caps/>
          <w:sz w:val="24"/>
          <w:szCs w:val="24"/>
          <w:rtl/>
        </w:rPr>
      </w:pPr>
      <w:r>
        <w:rPr>
          <w:rFonts w:hint="cs"/>
          <w:b w:val="0"/>
          <w:bCs w:val="0"/>
          <w:caps/>
          <w:sz w:val="24"/>
          <w:szCs w:val="24"/>
          <w:rtl/>
        </w:rPr>
        <w:t>דרך אגב אני פשוט אני אני פשוט קשה לי להבין את האמירה שלך בסדר?</w:t>
      </w:r>
    </w:p>
    <w:p w14:paraId="1678F0A0" w14:textId="77777777" w:rsidR="001E2274" w:rsidRDefault="001E2274" w:rsidP="006C3092">
      <w:pPr>
        <w:rPr>
          <w:b w:val="0"/>
          <w:bCs w:val="0"/>
          <w:caps/>
          <w:sz w:val="24"/>
          <w:szCs w:val="24"/>
          <w:rtl/>
        </w:rPr>
      </w:pPr>
    </w:p>
    <w:p w14:paraId="1B0C62F0" w14:textId="77777777" w:rsidR="001E2274" w:rsidRDefault="005E0962" w:rsidP="006C3092">
      <w:pPr>
        <w:rPr>
          <w:caps/>
          <w:sz w:val="24"/>
          <w:szCs w:val="24"/>
          <w:u w:val="single"/>
          <w:rtl/>
        </w:rPr>
      </w:pPr>
      <w:r w:rsidRPr="005E0962">
        <w:rPr>
          <w:rFonts w:hint="cs"/>
          <w:caps/>
          <w:sz w:val="24"/>
          <w:szCs w:val="24"/>
          <w:u w:val="single"/>
          <w:rtl/>
        </w:rPr>
        <w:t>דובר</w:t>
      </w:r>
      <w:r w:rsidR="001E2274">
        <w:rPr>
          <w:rFonts w:hint="cs"/>
          <w:caps/>
          <w:sz w:val="24"/>
          <w:szCs w:val="24"/>
          <w:u w:val="single"/>
          <w:rtl/>
        </w:rPr>
        <w:t>:</w:t>
      </w:r>
    </w:p>
    <w:p w14:paraId="2AC86CA8" w14:textId="4426AECA" w:rsidR="001E2274" w:rsidRDefault="00FA7A7C" w:rsidP="006C3092">
      <w:pPr>
        <w:rPr>
          <w:b w:val="0"/>
          <w:bCs w:val="0"/>
          <w:caps/>
          <w:sz w:val="24"/>
          <w:szCs w:val="24"/>
          <w:rtl/>
        </w:rPr>
      </w:pPr>
      <w:r>
        <w:rPr>
          <w:rFonts w:hint="cs"/>
          <w:b w:val="0"/>
          <w:bCs w:val="0"/>
          <w:caps/>
          <w:sz w:val="24"/>
          <w:szCs w:val="24"/>
          <w:rtl/>
        </w:rPr>
        <w:t>למה?</w:t>
      </w:r>
    </w:p>
    <w:p w14:paraId="38B3F5E1" w14:textId="77777777" w:rsidR="001E2274" w:rsidRDefault="001E2274" w:rsidP="006C3092">
      <w:pPr>
        <w:rPr>
          <w:b w:val="0"/>
          <w:bCs w:val="0"/>
          <w:caps/>
          <w:sz w:val="24"/>
          <w:szCs w:val="24"/>
          <w:rtl/>
        </w:rPr>
      </w:pPr>
    </w:p>
    <w:p w14:paraId="344B3D9F" w14:textId="77777777" w:rsidR="001E2274" w:rsidRDefault="00D17364" w:rsidP="006C3092">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3B640C73" w14:textId="453C45B6" w:rsidR="001E2274" w:rsidRDefault="00FA7A7C" w:rsidP="006C3092">
      <w:pPr>
        <w:rPr>
          <w:b w:val="0"/>
          <w:bCs w:val="0"/>
          <w:caps/>
          <w:sz w:val="24"/>
          <w:szCs w:val="24"/>
          <w:rtl/>
        </w:rPr>
      </w:pPr>
      <w:r>
        <w:rPr>
          <w:rFonts w:hint="cs"/>
          <w:b w:val="0"/>
          <w:bCs w:val="0"/>
          <w:caps/>
          <w:sz w:val="24"/>
          <w:szCs w:val="24"/>
          <w:rtl/>
        </w:rPr>
        <w:t>כי אני אסביר לך למה</w:t>
      </w:r>
      <w:r w:rsidR="000F703D">
        <w:rPr>
          <w:rFonts w:hint="cs"/>
          <w:b w:val="0"/>
          <w:bCs w:val="0"/>
          <w:caps/>
          <w:sz w:val="24"/>
          <w:szCs w:val="24"/>
          <w:rtl/>
        </w:rPr>
        <w:t xml:space="preserve"> </w:t>
      </w:r>
      <w:r>
        <w:rPr>
          <w:rFonts w:hint="cs"/>
          <w:b w:val="0"/>
          <w:bCs w:val="0"/>
          <w:caps/>
          <w:sz w:val="24"/>
          <w:szCs w:val="24"/>
          <w:rtl/>
        </w:rPr>
        <w:t xml:space="preserve">... ה, בין בין מאה עשרים לבין מאתיים חמישים עולים בגובה אוקיי? זה לא </w:t>
      </w:r>
    </w:p>
    <w:p w14:paraId="6AEC84B7" w14:textId="77777777" w:rsidR="001E2274" w:rsidRDefault="001E2274" w:rsidP="006C3092">
      <w:pPr>
        <w:rPr>
          <w:b w:val="0"/>
          <w:bCs w:val="0"/>
          <w:caps/>
          <w:sz w:val="24"/>
          <w:szCs w:val="24"/>
          <w:rtl/>
        </w:rPr>
      </w:pPr>
    </w:p>
    <w:p w14:paraId="0449C5C3" w14:textId="77777777" w:rsidR="001E2274" w:rsidRDefault="005E0962" w:rsidP="006C3092">
      <w:pPr>
        <w:rPr>
          <w:caps/>
          <w:sz w:val="24"/>
          <w:szCs w:val="24"/>
          <w:u w:val="single"/>
          <w:rtl/>
        </w:rPr>
      </w:pPr>
      <w:r w:rsidRPr="005E0962">
        <w:rPr>
          <w:rFonts w:hint="cs"/>
          <w:caps/>
          <w:sz w:val="24"/>
          <w:szCs w:val="24"/>
          <w:u w:val="single"/>
          <w:rtl/>
        </w:rPr>
        <w:t>דובר</w:t>
      </w:r>
      <w:r w:rsidR="001E2274">
        <w:rPr>
          <w:rFonts w:hint="cs"/>
          <w:caps/>
          <w:sz w:val="24"/>
          <w:szCs w:val="24"/>
          <w:u w:val="single"/>
          <w:rtl/>
        </w:rPr>
        <w:t>:</w:t>
      </w:r>
    </w:p>
    <w:p w14:paraId="7939EBA1" w14:textId="4587C2D2" w:rsidR="001E2274" w:rsidRDefault="00FA7A7C" w:rsidP="006C3092">
      <w:pPr>
        <w:rPr>
          <w:b w:val="0"/>
          <w:bCs w:val="0"/>
          <w:caps/>
          <w:sz w:val="24"/>
          <w:szCs w:val="24"/>
          <w:rtl/>
        </w:rPr>
      </w:pPr>
      <w:r>
        <w:rPr>
          <w:rFonts w:hint="cs"/>
          <w:b w:val="0"/>
          <w:bCs w:val="0"/>
          <w:caps/>
          <w:sz w:val="24"/>
          <w:szCs w:val="24"/>
          <w:rtl/>
        </w:rPr>
        <w:t>לא רק לא רק לא רק</w:t>
      </w:r>
    </w:p>
    <w:p w14:paraId="0EAC415E" w14:textId="77777777" w:rsidR="001E2274" w:rsidRDefault="001E2274" w:rsidP="006C3092">
      <w:pPr>
        <w:rPr>
          <w:b w:val="0"/>
          <w:bCs w:val="0"/>
          <w:caps/>
          <w:sz w:val="24"/>
          <w:szCs w:val="24"/>
          <w:rtl/>
        </w:rPr>
      </w:pPr>
    </w:p>
    <w:p w14:paraId="03B80715" w14:textId="77777777" w:rsidR="001E2274" w:rsidRDefault="005E0962" w:rsidP="006C3092">
      <w:pPr>
        <w:rPr>
          <w:caps/>
          <w:sz w:val="24"/>
          <w:szCs w:val="24"/>
          <w:u w:val="single"/>
          <w:rtl/>
        </w:rPr>
      </w:pPr>
      <w:r w:rsidRPr="005E0962">
        <w:rPr>
          <w:rFonts w:hint="cs"/>
          <w:caps/>
          <w:sz w:val="24"/>
          <w:szCs w:val="24"/>
          <w:u w:val="single"/>
          <w:rtl/>
        </w:rPr>
        <w:t>דובר</w:t>
      </w:r>
      <w:r w:rsidR="001E2274">
        <w:rPr>
          <w:rFonts w:hint="cs"/>
          <w:caps/>
          <w:sz w:val="24"/>
          <w:szCs w:val="24"/>
          <w:u w:val="single"/>
          <w:rtl/>
        </w:rPr>
        <w:t>:</w:t>
      </w:r>
    </w:p>
    <w:p w14:paraId="0A7AE242" w14:textId="1D348AA8" w:rsidR="001E2274" w:rsidRDefault="00FA7A7C" w:rsidP="006C3092">
      <w:pPr>
        <w:rPr>
          <w:b w:val="0"/>
          <w:bCs w:val="0"/>
          <w:caps/>
          <w:sz w:val="24"/>
          <w:szCs w:val="24"/>
          <w:rtl/>
        </w:rPr>
      </w:pPr>
      <w:r>
        <w:rPr>
          <w:rFonts w:hint="cs"/>
          <w:b w:val="0"/>
          <w:bCs w:val="0"/>
          <w:caps/>
          <w:sz w:val="24"/>
          <w:szCs w:val="24"/>
          <w:rtl/>
        </w:rPr>
        <w:t xml:space="preserve">לא לא נכון </w:t>
      </w:r>
    </w:p>
    <w:p w14:paraId="01546162" w14:textId="77777777" w:rsidR="001E2274" w:rsidRDefault="001E2274" w:rsidP="006C3092">
      <w:pPr>
        <w:rPr>
          <w:b w:val="0"/>
          <w:bCs w:val="0"/>
          <w:caps/>
          <w:sz w:val="24"/>
          <w:szCs w:val="24"/>
          <w:rtl/>
        </w:rPr>
      </w:pPr>
    </w:p>
    <w:p w14:paraId="4AEDBA46" w14:textId="77777777" w:rsidR="001E2274" w:rsidRDefault="00D17364" w:rsidP="006C3092">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0737657D" w14:textId="45F45F02" w:rsidR="001E2274" w:rsidRDefault="00FA7A7C" w:rsidP="006C3092">
      <w:pPr>
        <w:rPr>
          <w:b w:val="0"/>
          <w:bCs w:val="0"/>
          <w:caps/>
          <w:sz w:val="24"/>
          <w:szCs w:val="24"/>
          <w:rtl/>
        </w:rPr>
      </w:pPr>
      <w:r>
        <w:rPr>
          <w:rFonts w:hint="cs"/>
          <w:b w:val="0"/>
          <w:bCs w:val="0"/>
          <w:caps/>
          <w:sz w:val="24"/>
          <w:szCs w:val="24"/>
          <w:rtl/>
        </w:rPr>
        <w:t xml:space="preserve">עולים עולים בגובה </w:t>
      </w:r>
    </w:p>
    <w:p w14:paraId="1D28A2DA" w14:textId="77777777" w:rsidR="001E2274" w:rsidRDefault="001E2274" w:rsidP="006C3092">
      <w:pPr>
        <w:rPr>
          <w:b w:val="0"/>
          <w:bCs w:val="0"/>
          <w:caps/>
          <w:sz w:val="24"/>
          <w:szCs w:val="24"/>
          <w:rtl/>
        </w:rPr>
      </w:pPr>
    </w:p>
    <w:p w14:paraId="0823FA58" w14:textId="77777777" w:rsidR="001E2274" w:rsidRDefault="008C1947" w:rsidP="006C3092">
      <w:pPr>
        <w:rPr>
          <w:caps/>
          <w:sz w:val="24"/>
          <w:szCs w:val="24"/>
          <w:u w:val="single"/>
          <w:rtl/>
        </w:rPr>
      </w:pPr>
      <w:r w:rsidRPr="008C1947">
        <w:rPr>
          <w:rFonts w:hint="cs"/>
          <w:caps/>
          <w:sz w:val="24"/>
          <w:szCs w:val="24"/>
          <w:u w:val="single"/>
          <w:rtl/>
        </w:rPr>
        <w:t>גב</w:t>
      </w:r>
      <w:r w:rsidRPr="008C1947">
        <w:rPr>
          <w:caps/>
          <w:sz w:val="24"/>
          <w:szCs w:val="24"/>
          <w:u w:val="single"/>
          <w:rtl/>
        </w:rPr>
        <w:t>'</w:t>
      </w:r>
      <w:r w:rsidRPr="008C1947">
        <w:rPr>
          <w:rFonts w:hint="cs"/>
          <w:caps/>
          <w:sz w:val="24"/>
          <w:szCs w:val="24"/>
          <w:u w:val="single"/>
          <w:rtl/>
        </w:rPr>
        <w:t xml:space="preserve"> נועה זרמון ברנט - רשות ניקוז ונחלים ירקון</w:t>
      </w:r>
      <w:r w:rsidR="001E2274">
        <w:rPr>
          <w:rFonts w:hint="cs"/>
          <w:caps/>
          <w:sz w:val="24"/>
          <w:szCs w:val="24"/>
          <w:u w:val="single"/>
          <w:rtl/>
        </w:rPr>
        <w:t>:</w:t>
      </w:r>
    </w:p>
    <w:p w14:paraId="5CE2C467" w14:textId="1D0FF483" w:rsidR="001E2274" w:rsidRDefault="008210A3" w:rsidP="006C3092">
      <w:pPr>
        <w:rPr>
          <w:b w:val="0"/>
          <w:bCs w:val="0"/>
          <w:caps/>
          <w:sz w:val="24"/>
          <w:szCs w:val="24"/>
          <w:rtl/>
        </w:rPr>
      </w:pPr>
      <w:r>
        <w:rPr>
          <w:rFonts w:hint="cs"/>
          <w:b w:val="0"/>
          <w:bCs w:val="0"/>
          <w:caps/>
          <w:sz w:val="24"/>
          <w:szCs w:val="24"/>
          <w:rtl/>
        </w:rPr>
        <w:t xml:space="preserve">לא אבל אם תצמצם את התכסית </w:t>
      </w:r>
    </w:p>
    <w:p w14:paraId="3AFC4C27" w14:textId="77777777" w:rsidR="001E2274" w:rsidRDefault="001E2274" w:rsidP="006C3092">
      <w:pPr>
        <w:rPr>
          <w:b w:val="0"/>
          <w:bCs w:val="0"/>
          <w:caps/>
          <w:sz w:val="24"/>
          <w:szCs w:val="24"/>
          <w:rtl/>
        </w:rPr>
      </w:pPr>
    </w:p>
    <w:p w14:paraId="4450B05D" w14:textId="77777777" w:rsidR="001E2274" w:rsidRDefault="00D17364" w:rsidP="006C3092">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5BA9F21A" w14:textId="6747B0A6" w:rsidR="001E2274" w:rsidRDefault="008210A3" w:rsidP="006C3092">
      <w:pPr>
        <w:rPr>
          <w:b w:val="0"/>
          <w:bCs w:val="0"/>
          <w:caps/>
          <w:sz w:val="24"/>
          <w:szCs w:val="24"/>
          <w:rtl/>
        </w:rPr>
      </w:pPr>
      <w:r>
        <w:rPr>
          <w:rFonts w:hint="cs"/>
          <w:b w:val="0"/>
          <w:bCs w:val="0"/>
          <w:caps/>
          <w:sz w:val="24"/>
          <w:szCs w:val="24"/>
          <w:rtl/>
        </w:rPr>
        <w:t>מה?</w:t>
      </w:r>
    </w:p>
    <w:p w14:paraId="7C025A08" w14:textId="77777777" w:rsidR="001E2274" w:rsidRDefault="001E2274" w:rsidP="006C3092">
      <w:pPr>
        <w:rPr>
          <w:b w:val="0"/>
          <w:bCs w:val="0"/>
          <w:caps/>
          <w:sz w:val="24"/>
          <w:szCs w:val="24"/>
          <w:rtl/>
        </w:rPr>
      </w:pPr>
    </w:p>
    <w:p w14:paraId="7236C9D9" w14:textId="77777777" w:rsidR="001E2274" w:rsidRDefault="008C1947" w:rsidP="006C3092">
      <w:pPr>
        <w:rPr>
          <w:caps/>
          <w:sz w:val="24"/>
          <w:szCs w:val="24"/>
          <w:u w:val="single"/>
          <w:rtl/>
        </w:rPr>
      </w:pPr>
      <w:r w:rsidRPr="008C1947">
        <w:rPr>
          <w:rFonts w:hint="cs"/>
          <w:caps/>
          <w:sz w:val="24"/>
          <w:szCs w:val="24"/>
          <w:u w:val="single"/>
          <w:rtl/>
        </w:rPr>
        <w:t>גב</w:t>
      </w:r>
      <w:r w:rsidRPr="008C1947">
        <w:rPr>
          <w:caps/>
          <w:sz w:val="24"/>
          <w:szCs w:val="24"/>
          <w:u w:val="single"/>
          <w:rtl/>
        </w:rPr>
        <w:t>'</w:t>
      </w:r>
      <w:r w:rsidRPr="008C1947">
        <w:rPr>
          <w:rFonts w:hint="cs"/>
          <w:caps/>
          <w:sz w:val="24"/>
          <w:szCs w:val="24"/>
          <w:u w:val="single"/>
          <w:rtl/>
        </w:rPr>
        <w:t xml:space="preserve"> נועה זרמון ברנט - רשות ניקוז ונחלים ירקון</w:t>
      </w:r>
      <w:r w:rsidR="001E2274">
        <w:rPr>
          <w:rFonts w:hint="cs"/>
          <w:caps/>
          <w:sz w:val="24"/>
          <w:szCs w:val="24"/>
          <w:u w:val="single"/>
          <w:rtl/>
        </w:rPr>
        <w:t>:</w:t>
      </w:r>
    </w:p>
    <w:p w14:paraId="04BC51FC" w14:textId="668AB461" w:rsidR="001E2274" w:rsidRDefault="008210A3" w:rsidP="006C3092">
      <w:pPr>
        <w:rPr>
          <w:b w:val="0"/>
          <w:bCs w:val="0"/>
          <w:caps/>
          <w:sz w:val="24"/>
          <w:szCs w:val="24"/>
          <w:rtl/>
        </w:rPr>
      </w:pPr>
      <w:r>
        <w:rPr>
          <w:rFonts w:hint="cs"/>
          <w:b w:val="0"/>
          <w:bCs w:val="0"/>
          <w:caps/>
          <w:sz w:val="24"/>
          <w:szCs w:val="24"/>
          <w:rtl/>
        </w:rPr>
        <w:t>אז אולי, אם תצמצם</w:t>
      </w:r>
      <w:r w:rsidR="000F703D">
        <w:rPr>
          <w:rFonts w:hint="cs"/>
          <w:b w:val="0"/>
          <w:bCs w:val="0"/>
          <w:caps/>
          <w:sz w:val="24"/>
          <w:szCs w:val="24"/>
          <w:rtl/>
        </w:rPr>
        <w:t xml:space="preserve"> </w:t>
      </w:r>
      <w:r>
        <w:rPr>
          <w:rFonts w:hint="cs"/>
          <w:b w:val="0"/>
          <w:bCs w:val="0"/>
          <w:caps/>
          <w:sz w:val="24"/>
          <w:szCs w:val="24"/>
          <w:rtl/>
        </w:rPr>
        <w:t xml:space="preserve">... את התכסית </w:t>
      </w:r>
    </w:p>
    <w:p w14:paraId="0144CF9C" w14:textId="77777777" w:rsidR="001E2274" w:rsidRDefault="001E2274" w:rsidP="006C3092">
      <w:pPr>
        <w:rPr>
          <w:b w:val="0"/>
          <w:bCs w:val="0"/>
          <w:caps/>
          <w:sz w:val="24"/>
          <w:szCs w:val="24"/>
          <w:rtl/>
        </w:rPr>
      </w:pPr>
    </w:p>
    <w:p w14:paraId="4FE9ED9B" w14:textId="77777777" w:rsidR="001E2274" w:rsidRDefault="00D17364" w:rsidP="006C3092">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2FF815F3" w14:textId="3AEA7727" w:rsidR="001E2274" w:rsidRDefault="008210A3" w:rsidP="006C3092">
      <w:pPr>
        <w:rPr>
          <w:b w:val="0"/>
          <w:bCs w:val="0"/>
          <w:caps/>
          <w:sz w:val="24"/>
          <w:szCs w:val="24"/>
          <w:rtl/>
        </w:rPr>
      </w:pPr>
      <w:r>
        <w:rPr>
          <w:rFonts w:hint="cs"/>
          <w:b w:val="0"/>
          <w:bCs w:val="0"/>
          <w:caps/>
          <w:sz w:val="24"/>
          <w:szCs w:val="24"/>
          <w:rtl/>
        </w:rPr>
        <w:t>אז היה צריך לעלות בגובה אז יכול להיות ש ....</w:t>
      </w:r>
    </w:p>
    <w:p w14:paraId="47DD39F6" w14:textId="77777777" w:rsidR="001E2274" w:rsidRDefault="001E2274" w:rsidP="006C3092">
      <w:pPr>
        <w:rPr>
          <w:b w:val="0"/>
          <w:bCs w:val="0"/>
          <w:caps/>
          <w:sz w:val="24"/>
          <w:szCs w:val="24"/>
          <w:rtl/>
        </w:rPr>
      </w:pPr>
    </w:p>
    <w:p w14:paraId="192B6C92" w14:textId="77777777" w:rsidR="001E2274" w:rsidRDefault="008C1947" w:rsidP="006C3092">
      <w:pPr>
        <w:rPr>
          <w:caps/>
          <w:sz w:val="24"/>
          <w:szCs w:val="24"/>
          <w:u w:val="single"/>
          <w:rtl/>
        </w:rPr>
      </w:pPr>
      <w:r w:rsidRPr="008C1947">
        <w:rPr>
          <w:rFonts w:hint="cs"/>
          <w:caps/>
          <w:sz w:val="24"/>
          <w:szCs w:val="24"/>
          <w:u w:val="single"/>
          <w:rtl/>
        </w:rPr>
        <w:t>גב</w:t>
      </w:r>
      <w:r w:rsidRPr="008C1947">
        <w:rPr>
          <w:caps/>
          <w:sz w:val="24"/>
          <w:szCs w:val="24"/>
          <w:u w:val="single"/>
          <w:rtl/>
        </w:rPr>
        <w:t>'</w:t>
      </w:r>
      <w:r w:rsidRPr="008C1947">
        <w:rPr>
          <w:rFonts w:hint="cs"/>
          <w:caps/>
          <w:sz w:val="24"/>
          <w:szCs w:val="24"/>
          <w:u w:val="single"/>
          <w:rtl/>
        </w:rPr>
        <w:t xml:space="preserve"> נועה זרמון ברנט - רשות ניקוז ונחלים ירקון</w:t>
      </w:r>
      <w:r w:rsidR="001E2274">
        <w:rPr>
          <w:rFonts w:hint="cs"/>
          <w:caps/>
          <w:sz w:val="24"/>
          <w:szCs w:val="24"/>
          <w:u w:val="single"/>
          <w:rtl/>
        </w:rPr>
        <w:t>:</w:t>
      </w:r>
    </w:p>
    <w:p w14:paraId="7B6C9614" w14:textId="5C4D365D" w:rsidR="001E2274" w:rsidRDefault="008210A3" w:rsidP="006C3092">
      <w:pPr>
        <w:rPr>
          <w:b w:val="0"/>
          <w:bCs w:val="0"/>
          <w:caps/>
          <w:sz w:val="24"/>
          <w:szCs w:val="24"/>
          <w:rtl/>
        </w:rPr>
      </w:pPr>
      <w:r>
        <w:rPr>
          <w:rFonts w:hint="cs"/>
          <w:b w:val="0"/>
          <w:bCs w:val="0"/>
          <w:caps/>
          <w:sz w:val="24"/>
          <w:szCs w:val="24"/>
          <w:rtl/>
        </w:rPr>
        <w:t>אז אולי לא היו</w:t>
      </w:r>
      <w:r w:rsidR="000F703D">
        <w:rPr>
          <w:rFonts w:hint="cs"/>
          <w:b w:val="0"/>
          <w:bCs w:val="0"/>
          <w:caps/>
          <w:sz w:val="24"/>
          <w:szCs w:val="24"/>
          <w:rtl/>
        </w:rPr>
        <w:t xml:space="preserve"> </w:t>
      </w:r>
      <w:r>
        <w:rPr>
          <w:rFonts w:hint="cs"/>
          <w:b w:val="0"/>
          <w:bCs w:val="0"/>
          <w:caps/>
          <w:sz w:val="24"/>
          <w:szCs w:val="24"/>
          <w:rtl/>
        </w:rPr>
        <w:t>...</w:t>
      </w:r>
    </w:p>
    <w:p w14:paraId="0D05653E" w14:textId="77777777" w:rsidR="001E2274" w:rsidRDefault="001E2274" w:rsidP="006C3092">
      <w:pPr>
        <w:rPr>
          <w:b w:val="0"/>
          <w:bCs w:val="0"/>
          <w:caps/>
          <w:sz w:val="24"/>
          <w:szCs w:val="24"/>
          <w:rtl/>
        </w:rPr>
      </w:pPr>
    </w:p>
    <w:p w14:paraId="02F15649" w14:textId="77777777" w:rsidR="001E2274" w:rsidRDefault="00D17364" w:rsidP="006C3092">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6AF641FE" w14:textId="31F0EE43" w:rsidR="001E2274" w:rsidRDefault="008210A3" w:rsidP="006C3092">
      <w:pPr>
        <w:rPr>
          <w:b w:val="0"/>
          <w:bCs w:val="0"/>
          <w:caps/>
          <w:sz w:val="24"/>
          <w:szCs w:val="24"/>
          <w:rtl/>
        </w:rPr>
      </w:pPr>
      <w:r>
        <w:rPr>
          <w:rFonts w:hint="cs"/>
          <w:b w:val="0"/>
          <w:bCs w:val="0"/>
          <w:caps/>
          <w:sz w:val="24"/>
          <w:szCs w:val="24"/>
          <w:rtl/>
        </w:rPr>
        <w:t>אז יכול להיות שהיו מבקשים ממני הקלות בגובה</w:t>
      </w:r>
    </w:p>
    <w:p w14:paraId="2309B66B" w14:textId="77777777" w:rsidR="001E2274" w:rsidRDefault="001E2274" w:rsidP="006C3092">
      <w:pPr>
        <w:rPr>
          <w:b w:val="0"/>
          <w:bCs w:val="0"/>
          <w:caps/>
          <w:sz w:val="24"/>
          <w:szCs w:val="24"/>
          <w:rtl/>
        </w:rPr>
      </w:pPr>
    </w:p>
    <w:p w14:paraId="1CECCEAE" w14:textId="77777777" w:rsidR="001E2274" w:rsidRDefault="005E0962" w:rsidP="006C3092">
      <w:pPr>
        <w:rPr>
          <w:caps/>
          <w:sz w:val="24"/>
          <w:szCs w:val="24"/>
          <w:u w:val="single"/>
          <w:rtl/>
        </w:rPr>
      </w:pPr>
      <w:r w:rsidRPr="005E0962">
        <w:rPr>
          <w:rFonts w:hint="cs"/>
          <w:caps/>
          <w:sz w:val="24"/>
          <w:szCs w:val="24"/>
          <w:u w:val="single"/>
          <w:rtl/>
        </w:rPr>
        <w:t>דובר</w:t>
      </w:r>
      <w:r w:rsidR="001E2274">
        <w:rPr>
          <w:rFonts w:hint="cs"/>
          <w:caps/>
          <w:sz w:val="24"/>
          <w:szCs w:val="24"/>
          <w:u w:val="single"/>
          <w:rtl/>
        </w:rPr>
        <w:t>:</w:t>
      </w:r>
    </w:p>
    <w:p w14:paraId="307928E2" w14:textId="7F87EF1B" w:rsidR="001E2274" w:rsidRDefault="008210A3" w:rsidP="006C3092">
      <w:pPr>
        <w:rPr>
          <w:b w:val="0"/>
          <w:bCs w:val="0"/>
          <w:caps/>
          <w:sz w:val="24"/>
          <w:szCs w:val="24"/>
          <w:rtl/>
        </w:rPr>
      </w:pPr>
      <w:r>
        <w:rPr>
          <w:rFonts w:hint="cs"/>
          <w:b w:val="0"/>
          <w:bCs w:val="0"/>
          <w:caps/>
          <w:sz w:val="24"/>
          <w:szCs w:val="24"/>
          <w:rtl/>
        </w:rPr>
        <w:t>אז ניתן הקלות בגובה</w:t>
      </w:r>
    </w:p>
    <w:p w14:paraId="46A7F7DE" w14:textId="77777777" w:rsidR="001E2274" w:rsidRDefault="001E2274" w:rsidP="006C3092">
      <w:pPr>
        <w:rPr>
          <w:b w:val="0"/>
          <w:bCs w:val="0"/>
          <w:caps/>
          <w:sz w:val="24"/>
          <w:szCs w:val="24"/>
          <w:rtl/>
        </w:rPr>
      </w:pPr>
    </w:p>
    <w:p w14:paraId="7A2E295C" w14:textId="77777777" w:rsidR="001E2274" w:rsidRDefault="00D17364" w:rsidP="006C3092">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1ED0588E" w14:textId="43C1BAF5" w:rsidR="001E2274" w:rsidRDefault="008210A3" w:rsidP="006C3092">
      <w:pPr>
        <w:rPr>
          <w:b w:val="0"/>
          <w:bCs w:val="0"/>
          <w:caps/>
          <w:sz w:val="24"/>
          <w:szCs w:val="24"/>
          <w:rtl/>
        </w:rPr>
      </w:pPr>
      <w:r>
        <w:rPr>
          <w:rFonts w:hint="cs"/>
          <w:b w:val="0"/>
          <w:bCs w:val="0"/>
          <w:caps/>
          <w:sz w:val="24"/>
          <w:szCs w:val="24"/>
          <w:rtl/>
        </w:rPr>
        <w:t>טוב חברים אנחנו מבינים אנחנו מבינים אני חושב ש, אני חושב שאנחנו מיצינו את הדיון</w:t>
      </w:r>
    </w:p>
    <w:p w14:paraId="34DCE70D" w14:textId="77777777" w:rsidR="001E2274" w:rsidRDefault="001E2274" w:rsidP="006C3092">
      <w:pPr>
        <w:rPr>
          <w:b w:val="0"/>
          <w:bCs w:val="0"/>
          <w:caps/>
          <w:sz w:val="24"/>
          <w:szCs w:val="24"/>
          <w:rtl/>
        </w:rPr>
      </w:pPr>
    </w:p>
    <w:p w14:paraId="04DD5D09" w14:textId="77777777" w:rsidR="001E2274" w:rsidRDefault="005E0962" w:rsidP="006C3092">
      <w:pPr>
        <w:rPr>
          <w:caps/>
          <w:sz w:val="24"/>
          <w:szCs w:val="24"/>
          <w:u w:val="single"/>
          <w:rtl/>
        </w:rPr>
      </w:pPr>
      <w:r w:rsidRPr="005E0962">
        <w:rPr>
          <w:rFonts w:hint="cs"/>
          <w:caps/>
          <w:sz w:val="24"/>
          <w:szCs w:val="24"/>
          <w:u w:val="single"/>
          <w:rtl/>
        </w:rPr>
        <w:t>דובר</w:t>
      </w:r>
      <w:r w:rsidR="001E2274">
        <w:rPr>
          <w:rFonts w:hint="cs"/>
          <w:caps/>
          <w:sz w:val="24"/>
          <w:szCs w:val="24"/>
          <w:u w:val="single"/>
          <w:rtl/>
        </w:rPr>
        <w:t>:</w:t>
      </w:r>
    </w:p>
    <w:p w14:paraId="570DC5CF" w14:textId="57F59EE3" w:rsidR="001E2274" w:rsidRDefault="003022D3" w:rsidP="006C3092">
      <w:pPr>
        <w:rPr>
          <w:b w:val="0"/>
          <w:bCs w:val="0"/>
          <w:caps/>
          <w:sz w:val="24"/>
          <w:szCs w:val="24"/>
          <w:rtl/>
        </w:rPr>
      </w:pPr>
      <w:r>
        <w:rPr>
          <w:rFonts w:hint="cs"/>
          <w:b w:val="0"/>
          <w:bCs w:val="0"/>
          <w:caps/>
          <w:sz w:val="24"/>
          <w:szCs w:val="24"/>
          <w:rtl/>
        </w:rPr>
        <w:t>אנחנו מייצרים בעיה מיכה אנחנו מייצרים בעיה ואז אנחנו מוסיפים לפתור אותה</w:t>
      </w:r>
    </w:p>
    <w:p w14:paraId="1998AAAD" w14:textId="77777777" w:rsidR="001E2274" w:rsidRDefault="001E2274" w:rsidP="006C3092">
      <w:pPr>
        <w:rPr>
          <w:b w:val="0"/>
          <w:bCs w:val="0"/>
          <w:caps/>
          <w:sz w:val="24"/>
          <w:szCs w:val="24"/>
          <w:rtl/>
        </w:rPr>
      </w:pPr>
    </w:p>
    <w:p w14:paraId="25F34409" w14:textId="77777777" w:rsidR="001E2274" w:rsidRDefault="00D70D61" w:rsidP="006C3092">
      <w:pPr>
        <w:rPr>
          <w:caps/>
          <w:sz w:val="24"/>
          <w:szCs w:val="24"/>
          <w:u w:val="single"/>
          <w:rtl/>
        </w:rPr>
      </w:pPr>
      <w:r w:rsidRPr="00D70D61">
        <w:rPr>
          <w:rFonts w:hint="cs"/>
          <w:caps/>
          <w:sz w:val="24"/>
          <w:szCs w:val="24"/>
          <w:u w:val="single"/>
          <w:rtl/>
        </w:rPr>
        <w:t>מר שמואל רוטמן - ממלא מקום וסגן ראש העיר יהוד</w:t>
      </w:r>
      <w:r w:rsidR="001E2274">
        <w:rPr>
          <w:rFonts w:hint="cs"/>
          <w:caps/>
          <w:sz w:val="24"/>
          <w:szCs w:val="24"/>
          <w:u w:val="single"/>
          <w:rtl/>
        </w:rPr>
        <w:t>:</w:t>
      </w:r>
    </w:p>
    <w:p w14:paraId="7A265C74" w14:textId="3B46CB55" w:rsidR="001E2274" w:rsidRDefault="003022D3" w:rsidP="006C3092">
      <w:pPr>
        <w:rPr>
          <w:b w:val="0"/>
          <w:bCs w:val="0"/>
          <w:caps/>
          <w:sz w:val="24"/>
          <w:szCs w:val="24"/>
          <w:rtl/>
        </w:rPr>
      </w:pPr>
      <w:r>
        <w:rPr>
          <w:rFonts w:hint="cs"/>
          <w:b w:val="0"/>
          <w:bCs w:val="0"/>
          <w:caps/>
          <w:sz w:val="24"/>
          <w:szCs w:val="24"/>
          <w:rtl/>
        </w:rPr>
        <w:lastRenderedPageBreak/>
        <w:t xml:space="preserve">כן </w:t>
      </w:r>
    </w:p>
    <w:p w14:paraId="10D8773B" w14:textId="77777777" w:rsidR="001E2274" w:rsidRDefault="001E2274" w:rsidP="006C3092">
      <w:pPr>
        <w:rPr>
          <w:b w:val="0"/>
          <w:bCs w:val="0"/>
          <w:caps/>
          <w:sz w:val="24"/>
          <w:szCs w:val="24"/>
          <w:rtl/>
        </w:rPr>
      </w:pPr>
    </w:p>
    <w:p w14:paraId="2B8A1426" w14:textId="77777777" w:rsidR="001E2274" w:rsidRDefault="005E0962" w:rsidP="006C3092">
      <w:pPr>
        <w:rPr>
          <w:caps/>
          <w:sz w:val="24"/>
          <w:szCs w:val="24"/>
          <w:u w:val="single"/>
          <w:rtl/>
        </w:rPr>
      </w:pPr>
      <w:r w:rsidRPr="005E0962">
        <w:rPr>
          <w:rFonts w:hint="cs"/>
          <w:caps/>
          <w:sz w:val="24"/>
          <w:szCs w:val="24"/>
          <w:u w:val="single"/>
          <w:rtl/>
        </w:rPr>
        <w:t>דובר</w:t>
      </w:r>
      <w:r w:rsidR="001E2274">
        <w:rPr>
          <w:rFonts w:hint="cs"/>
          <w:caps/>
          <w:sz w:val="24"/>
          <w:szCs w:val="24"/>
          <w:u w:val="single"/>
          <w:rtl/>
        </w:rPr>
        <w:t>:</w:t>
      </w:r>
    </w:p>
    <w:p w14:paraId="7442997B" w14:textId="0085E40A" w:rsidR="001E2274" w:rsidRDefault="003022D3" w:rsidP="006C3092">
      <w:pPr>
        <w:rPr>
          <w:b w:val="0"/>
          <w:bCs w:val="0"/>
          <w:caps/>
          <w:sz w:val="24"/>
          <w:szCs w:val="24"/>
          <w:rtl/>
        </w:rPr>
      </w:pPr>
      <w:r>
        <w:rPr>
          <w:rFonts w:hint="cs"/>
          <w:b w:val="0"/>
          <w:bCs w:val="0"/>
          <w:caps/>
          <w:sz w:val="24"/>
          <w:szCs w:val="24"/>
          <w:rtl/>
        </w:rPr>
        <w:t>בואו לא נייצר</w:t>
      </w:r>
      <w:r w:rsidR="000F703D">
        <w:rPr>
          <w:rFonts w:hint="cs"/>
          <w:b w:val="0"/>
          <w:bCs w:val="0"/>
          <w:caps/>
          <w:sz w:val="24"/>
          <w:szCs w:val="24"/>
          <w:rtl/>
        </w:rPr>
        <w:t xml:space="preserve"> </w:t>
      </w:r>
      <w:r>
        <w:rPr>
          <w:rFonts w:hint="cs"/>
          <w:b w:val="0"/>
          <w:bCs w:val="0"/>
          <w:caps/>
          <w:sz w:val="24"/>
          <w:szCs w:val="24"/>
          <w:rtl/>
        </w:rPr>
        <w:t>את הבעיה מראש</w:t>
      </w:r>
    </w:p>
    <w:p w14:paraId="5B62D7BE" w14:textId="77777777" w:rsidR="001E2274" w:rsidRDefault="001E2274" w:rsidP="006C3092">
      <w:pPr>
        <w:rPr>
          <w:b w:val="0"/>
          <w:bCs w:val="0"/>
          <w:caps/>
          <w:sz w:val="24"/>
          <w:szCs w:val="24"/>
          <w:rtl/>
        </w:rPr>
      </w:pPr>
    </w:p>
    <w:p w14:paraId="3A33D256" w14:textId="77777777" w:rsidR="001E2274" w:rsidRDefault="00D17364" w:rsidP="006C3092">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660838F8" w14:textId="6B33B857" w:rsidR="001E2274" w:rsidRDefault="003022D3" w:rsidP="006C3092">
      <w:pPr>
        <w:rPr>
          <w:b w:val="0"/>
          <w:bCs w:val="0"/>
          <w:caps/>
          <w:sz w:val="24"/>
          <w:szCs w:val="24"/>
          <w:rtl/>
        </w:rPr>
      </w:pPr>
      <w:r>
        <w:rPr>
          <w:rFonts w:hint="cs"/>
          <w:b w:val="0"/>
          <w:bCs w:val="0"/>
          <w:caps/>
          <w:sz w:val="24"/>
          <w:szCs w:val="24"/>
          <w:rtl/>
        </w:rPr>
        <w:t>לא לא אנחנו לא מייצרים בעיה</w:t>
      </w:r>
    </w:p>
    <w:p w14:paraId="79FB6E89" w14:textId="77777777" w:rsidR="001E2274" w:rsidRDefault="001E2274" w:rsidP="006C3092">
      <w:pPr>
        <w:rPr>
          <w:b w:val="0"/>
          <w:bCs w:val="0"/>
          <w:caps/>
          <w:sz w:val="24"/>
          <w:szCs w:val="24"/>
          <w:rtl/>
        </w:rPr>
      </w:pPr>
    </w:p>
    <w:p w14:paraId="66EF90C9" w14:textId="77777777" w:rsidR="001E2274" w:rsidRDefault="005E0962" w:rsidP="006C3092">
      <w:pPr>
        <w:rPr>
          <w:caps/>
          <w:sz w:val="24"/>
          <w:szCs w:val="24"/>
          <w:u w:val="single"/>
          <w:rtl/>
        </w:rPr>
      </w:pPr>
      <w:r w:rsidRPr="005E0962">
        <w:rPr>
          <w:rFonts w:hint="cs"/>
          <w:caps/>
          <w:sz w:val="24"/>
          <w:szCs w:val="24"/>
          <w:u w:val="single"/>
          <w:rtl/>
        </w:rPr>
        <w:t>דובר</w:t>
      </w:r>
      <w:r w:rsidR="001E2274">
        <w:rPr>
          <w:rFonts w:hint="cs"/>
          <w:caps/>
          <w:sz w:val="24"/>
          <w:szCs w:val="24"/>
          <w:u w:val="single"/>
          <w:rtl/>
        </w:rPr>
        <w:t>:</w:t>
      </w:r>
    </w:p>
    <w:p w14:paraId="3B2B096B" w14:textId="7118FEB0" w:rsidR="001E2274" w:rsidRDefault="003022D3" w:rsidP="006C3092">
      <w:pPr>
        <w:rPr>
          <w:b w:val="0"/>
          <w:bCs w:val="0"/>
          <w:caps/>
          <w:sz w:val="24"/>
          <w:szCs w:val="24"/>
          <w:rtl/>
        </w:rPr>
      </w:pPr>
      <w:r>
        <w:rPr>
          <w:rFonts w:hint="cs"/>
          <w:b w:val="0"/>
          <w:bCs w:val="0"/>
          <w:caps/>
          <w:sz w:val="24"/>
          <w:szCs w:val="24"/>
          <w:rtl/>
        </w:rPr>
        <w:t xml:space="preserve">מייצרים עם היחידות דיור </w:t>
      </w:r>
    </w:p>
    <w:p w14:paraId="3DCC67CB" w14:textId="77777777" w:rsidR="001E2274" w:rsidRDefault="001E2274" w:rsidP="006C3092">
      <w:pPr>
        <w:rPr>
          <w:b w:val="0"/>
          <w:bCs w:val="0"/>
          <w:caps/>
          <w:sz w:val="24"/>
          <w:szCs w:val="24"/>
          <w:rtl/>
        </w:rPr>
      </w:pPr>
    </w:p>
    <w:p w14:paraId="7A24700A" w14:textId="77777777" w:rsidR="001E2274" w:rsidRDefault="00D17364" w:rsidP="006C3092">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59A2086E" w14:textId="0F9249C3" w:rsidR="001E2274" w:rsidRDefault="003022D3" w:rsidP="006C3092">
      <w:pPr>
        <w:rPr>
          <w:b w:val="0"/>
          <w:bCs w:val="0"/>
          <w:caps/>
          <w:sz w:val="24"/>
          <w:szCs w:val="24"/>
          <w:rtl/>
        </w:rPr>
      </w:pPr>
      <w:r>
        <w:rPr>
          <w:rFonts w:hint="cs"/>
          <w:b w:val="0"/>
          <w:bCs w:val="0"/>
          <w:caps/>
          <w:sz w:val="24"/>
          <w:szCs w:val="24"/>
          <w:rtl/>
        </w:rPr>
        <w:t xml:space="preserve">אנחנו לא מייצרים בעיה, יש בעיה, </w:t>
      </w:r>
    </w:p>
    <w:p w14:paraId="65B6B17B" w14:textId="77777777" w:rsidR="001E2274" w:rsidRDefault="001E2274" w:rsidP="006C3092">
      <w:pPr>
        <w:rPr>
          <w:b w:val="0"/>
          <w:bCs w:val="0"/>
          <w:caps/>
          <w:sz w:val="24"/>
          <w:szCs w:val="24"/>
          <w:rtl/>
        </w:rPr>
      </w:pPr>
    </w:p>
    <w:p w14:paraId="71DC4A67" w14:textId="77777777" w:rsidR="001E2274" w:rsidRDefault="000A5C33" w:rsidP="006C3092">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6A41978C" w14:textId="62EB244B" w:rsidR="001E2274" w:rsidRDefault="003022D3" w:rsidP="006C3092">
      <w:pPr>
        <w:rPr>
          <w:b w:val="0"/>
          <w:bCs w:val="0"/>
          <w:caps/>
          <w:sz w:val="24"/>
          <w:szCs w:val="24"/>
          <w:rtl/>
        </w:rPr>
      </w:pPr>
      <w:r>
        <w:rPr>
          <w:rFonts w:hint="cs"/>
          <w:b w:val="0"/>
          <w:bCs w:val="0"/>
          <w:caps/>
          <w:sz w:val="24"/>
          <w:szCs w:val="24"/>
          <w:rtl/>
        </w:rPr>
        <w:t>יש בעיה וצריך</w:t>
      </w:r>
      <w:r w:rsidR="000F703D">
        <w:rPr>
          <w:rFonts w:hint="cs"/>
          <w:b w:val="0"/>
          <w:bCs w:val="0"/>
          <w:caps/>
          <w:sz w:val="24"/>
          <w:szCs w:val="24"/>
          <w:rtl/>
        </w:rPr>
        <w:t xml:space="preserve"> </w:t>
      </w:r>
      <w:r>
        <w:rPr>
          <w:rFonts w:hint="cs"/>
          <w:b w:val="0"/>
          <w:bCs w:val="0"/>
          <w:caps/>
          <w:sz w:val="24"/>
          <w:szCs w:val="24"/>
          <w:rtl/>
        </w:rPr>
        <w:t>...</w:t>
      </w:r>
    </w:p>
    <w:p w14:paraId="2CC3BA9D" w14:textId="77777777" w:rsidR="001E2274" w:rsidRDefault="001E2274" w:rsidP="006C3092">
      <w:pPr>
        <w:rPr>
          <w:b w:val="0"/>
          <w:bCs w:val="0"/>
          <w:caps/>
          <w:sz w:val="24"/>
          <w:szCs w:val="24"/>
          <w:rtl/>
        </w:rPr>
      </w:pPr>
    </w:p>
    <w:p w14:paraId="69E48571" w14:textId="77777777" w:rsidR="001E2274" w:rsidRDefault="00D17364" w:rsidP="006C3092">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0EBEA440" w14:textId="2B1F469B" w:rsidR="001E2274" w:rsidRDefault="003022D3" w:rsidP="006C3092">
      <w:pPr>
        <w:rPr>
          <w:b w:val="0"/>
          <w:bCs w:val="0"/>
          <w:caps/>
          <w:sz w:val="24"/>
          <w:szCs w:val="24"/>
          <w:rtl/>
        </w:rPr>
      </w:pPr>
      <w:r>
        <w:rPr>
          <w:rFonts w:hint="cs"/>
          <w:b w:val="0"/>
          <w:bCs w:val="0"/>
          <w:caps/>
          <w:sz w:val="24"/>
          <w:szCs w:val="24"/>
          <w:rtl/>
        </w:rPr>
        <w:t>יש לי מגרש יש לי בעיה יש לי מגרש, שעומד במקום לא מוצלח אבל שם הוא נמצא</w:t>
      </w:r>
    </w:p>
    <w:p w14:paraId="6BDAE755" w14:textId="77777777" w:rsidR="001E2274" w:rsidRDefault="001E2274" w:rsidP="006C3092">
      <w:pPr>
        <w:rPr>
          <w:b w:val="0"/>
          <w:bCs w:val="0"/>
          <w:caps/>
          <w:sz w:val="24"/>
          <w:szCs w:val="24"/>
          <w:rtl/>
        </w:rPr>
      </w:pPr>
    </w:p>
    <w:p w14:paraId="7AC8FDE5" w14:textId="77777777" w:rsidR="001E2274" w:rsidRDefault="00D70D61" w:rsidP="006C3092">
      <w:pPr>
        <w:rPr>
          <w:caps/>
          <w:sz w:val="24"/>
          <w:szCs w:val="24"/>
          <w:u w:val="single"/>
          <w:rtl/>
        </w:rPr>
      </w:pPr>
      <w:r w:rsidRPr="00D70D61">
        <w:rPr>
          <w:rFonts w:hint="cs"/>
          <w:caps/>
          <w:sz w:val="24"/>
          <w:szCs w:val="24"/>
          <w:u w:val="single"/>
          <w:rtl/>
        </w:rPr>
        <w:t>מר שמואל רוטמן - ממלא מקום וסגן ראש העיר יהוד</w:t>
      </w:r>
      <w:r w:rsidR="001E2274">
        <w:rPr>
          <w:rFonts w:hint="cs"/>
          <w:caps/>
          <w:sz w:val="24"/>
          <w:szCs w:val="24"/>
          <w:u w:val="single"/>
          <w:rtl/>
        </w:rPr>
        <w:t>:</w:t>
      </w:r>
    </w:p>
    <w:p w14:paraId="08F94429" w14:textId="7EE037C8" w:rsidR="001E2274" w:rsidRDefault="003022D3" w:rsidP="006C3092">
      <w:pPr>
        <w:rPr>
          <w:b w:val="0"/>
          <w:bCs w:val="0"/>
          <w:caps/>
          <w:sz w:val="24"/>
          <w:szCs w:val="24"/>
          <w:rtl/>
        </w:rPr>
      </w:pPr>
      <w:r>
        <w:rPr>
          <w:rFonts w:hint="cs"/>
          <w:b w:val="0"/>
          <w:bCs w:val="0"/>
          <w:caps/>
          <w:sz w:val="24"/>
          <w:szCs w:val="24"/>
          <w:rtl/>
        </w:rPr>
        <w:t xml:space="preserve">נכון </w:t>
      </w:r>
    </w:p>
    <w:p w14:paraId="47E9A0F6" w14:textId="77777777" w:rsidR="001E2274" w:rsidRDefault="001E2274" w:rsidP="006C3092">
      <w:pPr>
        <w:rPr>
          <w:b w:val="0"/>
          <w:bCs w:val="0"/>
          <w:caps/>
          <w:sz w:val="24"/>
          <w:szCs w:val="24"/>
          <w:rtl/>
        </w:rPr>
      </w:pPr>
    </w:p>
    <w:p w14:paraId="0FA7BDE8" w14:textId="77777777" w:rsidR="001E2274" w:rsidRDefault="00D17364" w:rsidP="006C3092">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5820DB78" w14:textId="0BC13F58" w:rsidR="001E2274" w:rsidRDefault="003022D3" w:rsidP="006C3092">
      <w:pPr>
        <w:rPr>
          <w:b w:val="0"/>
          <w:bCs w:val="0"/>
          <w:caps/>
          <w:sz w:val="24"/>
          <w:szCs w:val="24"/>
          <w:rtl/>
        </w:rPr>
      </w:pPr>
      <w:r>
        <w:rPr>
          <w:rFonts w:hint="cs"/>
          <w:b w:val="0"/>
          <w:bCs w:val="0"/>
          <w:caps/>
          <w:sz w:val="24"/>
          <w:szCs w:val="24"/>
          <w:rtl/>
        </w:rPr>
        <w:t>ש, יש לי מגרש שעומד במקום לא מוצלח אבל שמה הוא נמצא מה לעשות ו, במגרש הלא מוצלח הזה מבחינת המיקום שלו כי הוא מגרש כלוא, במגרש הזה, יש לי היום תבע מאושרת למאה עשרים יחידות דיור של דיור מוגן</w:t>
      </w:r>
    </w:p>
    <w:p w14:paraId="68D0EB96" w14:textId="77777777" w:rsidR="001E2274" w:rsidRDefault="001E2274" w:rsidP="006C3092">
      <w:pPr>
        <w:rPr>
          <w:b w:val="0"/>
          <w:bCs w:val="0"/>
          <w:caps/>
          <w:sz w:val="24"/>
          <w:szCs w:val="24"/>
          <w:rtl/>
        </w:rPr>
      </w:pPr>
    </w:p>
    <w:p w14:paraId="2BC45ED9" w14:textId="77777777" w:rsidR="001E2274" w:rsidRDefault="00D70D61" w:rsidP="006C3092">
      <w:pPr>
        <w:rPr>
          <w:caps/>
          <w:sz w:val="24"/>
          <w:szCs w:val="24"/>
          <w:u w:val="single"/>
          <w:rtl/>
        </w:rPr>
      </w:pPr>
      <w:r w:rsidRPr="00D70D61">
        <w:rPr>
          <w:rFonts w:hint="cs"/>
          <w:caps/>
          <w:sz w:val="24"/>
          <w:szCs w:val="24"/>
          <w:u w:val="single"/>
          <w:rtl/>
        </w:rPr>
        <w:t>מר שמואל רוטמן - ממלא מקום וסגן ראש העיר יהוד</w:t>
      </w:r>
      <w:r w:rsidR="001E2274">
        <w:rPr>
          <w:rFonts w:hint="cs"/>
          <w:caps/>
          <w:sz w:val="24"/>
          <w:szCs w:val="24"/>
          <w:u w:val="single"/>
          <w:rtl/>
        </w:rPr>
        <w:t>:</w:t>
      </w:r>
    </w:p>
    <w:p w14:paraId="2080B504" w14:textId="312D23D5" w:rsidR="001E2274" w:rsidRDefault="003022D3" w:rsidP="006C3092">
      <w:pPr>
        <w:rPr>
          <w:b w:val="0"/>
          <w:bCs w:val="0"/>
          <w:caps/>
          <w:sz w:val="24"/>
          <w:szCs w:val="24"/>
          <w:rtl/>
        </w:rPr>
      </w:pPr>
      <w:r>
        <w:rPr>
          <w:rFonts w:hint="cs"/>
          <w:b w:val="0"/>
          <w:bCs w:val="0"/>
          <w:caps/>
          <w:sz w:val="24"/>
          <w:szCs w:val="24"/>
          <w:rtl/>
        </w:rPr>
        <w:t xml:space="preserve">נכון </w:t>
      </w:r>
    </w:p>
    <w:p w14:paraId="31EABAC0" w14:textId="77777777" w:rsidR="001E2274" w:rsidRDefault="001E2274" w:rsidP="006C3092">
      <w:pPr>
        <w:rPr>
          <w:b w:val="0"/>
          <w:bCs w:val="0"/>
          <w:caps/>
          <w:sz w:val="24"/>
          <w:szCs w:val="24"/>
          <w:rtl/>
        </w:rPr>
      </w:pPr>
    </w:p>
    <w:p w14:paraId="2CC547B4" w14:textId="77777777" w:rsidR="001E2274" w:rsidRDefault="00D17364" w:rsidP="006C3092">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30BD3A15" w14:textId="277774B7" w:rsidR="001E2274" w:rsidRDefault="003022D3" w:rsidP="006C3092">
      <w:pPr>
        <w:rPr>
          <w:b w:val="0"/>
          <w:bCs w:val="0"/>
          <w:caps/>
          <w:sz w:val="24"/>
          <w:szCs w:val="24"/>
          <w:rtl/>
        </w:rPr>
      </w:pPr>
      <w:r>
        <w:rPr>
          <w:rFonts w:hint="cs"/>
          <w:b w:val="0"/>
          <w:bCs w:val="0"/>
          <w:caps/>
          <w:sz w:val="24"/>
          <w:szCs w:val="24"/>
          <w:rtl/>
        </w:rPr>
        <w:t>זה הנתון המוצע הנתון מוצע, ה, נקודת המוצא היא נקודת מוצא לא מוצלחת. כיוון שאנחנו הבנו שנקודת המוצא היא לא מוצלחת לכן, יא אללה אני</w:t>
      </w:r>
      <w:r w:rsidR="000F703D">
        <w:rPr>
          <w:rFonts w:hint="cs"/>
          <w:b w:val="0"/>
          <w:bCs w:val="0"/>
          <w:caps/>
          <w:sz w:val="24"/>
          <w:szCs w:val="24"/>
          <w:rtl/>
        </w:rPr>
        <w:t xml:space="preserve"> </w:t>
      </w:r>
      <w:r>
        <w:rPr>
          <w:rFonts w:hint="cs"/>
          <w:b w:val="0"/>
          <w:bCs w:val="0"/>
          <w:caps/>
          <w:sz w:val="24"/>
          <w:szCs w:val="24"/>
          <w:rtl/>
        </w:rPr>
        <w:t>... די מספיק אני לא מסכים שידברו פה זה מפריע לי אז תפסיקו עם זה די מה אני כמו גננת</w:t>
      </w:r>
    </w:p>
    <w:p w14:paraId="150B28C0" w14:textId="77777777" w:rsidR="001E2274" w:rsidRDefault="001E2274" w:rsidP="006C3092">
      <w:pPr>
        <w:rPr>
          <w:b w:val="0"/>
          <w:bCs w:val="0"/>
          <w:caps/>
          <w:sz w:val="24"/>
          <w:szCs w:val="24"/>
          <w:rtl/>
        </w:rPr>
      </w:pPr>
    </w:p>
    <w:p w14:paraId="266E77C6" w14:textId="77777777" w:rsidR="001E2274" w:rsidRDefault="005E0962" w:rsidP="003022D3">
      <w:pPr>
        <w:rPr>
          <w:caps/>
          <w:sz w:val="24"/>
          <w:szCs w:val="24"/>
          <w:u w:val="single"/>
          <w:rtl/>
        </w:rPr>
      </w:pPr>
      <w:r w:rsidRPr="005E0962">
        <w:rPr>
          <w:rFonts w:hint="cs"/>
          <w:caps/>
          <w:sz w:val="24"/>
          <w:szCs w:val="24"/>
          <w:u w:val="single"/>
          <w:rtl/>
        </w:rPr>
        <w:t>דובר</w:t>
      </w:r>
      <w:r w:rsidR="001E2274">
        <w:rPr>
          <w:rFonts w:hint="cs"/>
          <w:caps/>
          <w:sz w:val="24"/>
          <w:szCs w:val="24"/>
          <w:u w:val="single"/>
          <w:rtl/>
        </w:rPr>
        <w:t>:</w:t>
      </w:r>
    </w:p>
    <w:p w14:paraId="2573F995" w14:textId="275C9936" w:rsidR="001E2274" w:rsidRDefault="003022D3" w:rsidP="003022D3">
      <w:pPr>
        <w:rPr>
          <w:b w:val="0"/>
          <w:bCs w:val="0"/>
          <w:caps/>
          <w:sz w:val="24"/>
          <w:szCs w:val="24"/>
          <w:rtl/>
        </w:rPr>
      </w:pPr>
      <w:r>
        <w:rPr>
          <w:rFonts w:hint="cs"/>
          <w:b w:val="0"/>
          <w:bCs w:val="0"/>
          <w:caps/>
          <w:sz w:val="24"/>
          <w:szCs w:val="24"/>
          <w:rtl/>
        </w:rPr>
        <w:t>למה המאה עשרים לא מוצלחת ...</w:t>
      </w:r>
    </w:p>
    <w:p w14:paraId="68270EC9" w14:textId="77777777" w:rsidR="001E2274" w:rsidRDefault="001E2274" w:rsidP="003022D3">
      <w:pPr>
        <w:rPr>
          <w:b w:val="0"/>
          <w:bCs w:val="0"/>
          <w:caps/>
          <w:sz w:val="24"/>
          <w:szCs w:val="24"/>
          <w:rtl/>
        </w:rPr>
      </w:pPr>
    </w:p>
    <w:p w14:paraId="48426D2B" w14:textId="77777777" w:rsidR="001E2274" w:rsidRDefault="00D17364" w:rsidP="003022D3">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6037FDC4" w14:textId="76F5A185" w:rsidR="001E2274" w:rsidRDefault="003022D3" w:rsidP="003022D3">
      <w:pPr>
        <w:rPr>
          <w:b w:val="0"/>
          <w:bCs w:val="0"/>
          <w:caps/>
          <w:sz w:val="24"/>
          <w:szCs w:val="24"/>
          <w:rtl/>
        </w:rPr>
      </w:pPr>
      <w:r>
        <w:rPr>
          <w:rFonts w:hint="cs"/>
          <w:b w:val="0"/>
          <w:bCs w:val="0"/>
          <w:caps/>
          <w:sz w:val="24"/>
          <w:szCs w:val="24"/>
          <w:rtl/>
        </w:rPr>
        <w:t>בגלל בגלל ה, בגלל המציאות הלא מוצלחת הזו,</w:t>
      </w:r>
      <w:r w:rsidR="000F703D">
        <w:rPr>
          <w:rFonts w:hint="cs"/>
          <w:b w:val="0"/>
          <w:bCs w:val="0"/>
          <w:caps/>
          <w:sz w:val="24"/>
          <w:szCs w:val="24"/>
          <w:rtl/>
        </w:rPr>
        <w:t xml:space="preserve"> </w:t>
      </w:r>
      <w:r>
        <w:rPr>
          <w:rFonts w:hint="cs"/>
          <w:b w:val="0"/>
          <w:bCs w:val="0"/>
          <w:caps/>
          <w:sz w:val="24"/>
          <w:szCs w:val="24"/>
          <w:rtl/>
        </w:rPr>
        <w:t>... הוועדה המחוזית הזו הציעה, ו, בזבזה עכשיו עוד שעתיים כיוון שהיא חשבה שבמציאות הלא מוצלחת הזו אפשר אולי לשפר את המציאות הלא מוצלחת הזו על - ידי ההזה של הבניין אוקיי, לייצר גישה, מהרחוב הראשי, להתרחק מהנחל, לייצר שצפ על הנחל, לא לא להעביר את ה, לא להעביר את ה, תנועה דרך השכונה. כי מה לעשות יש לי מציאות לא מוצלחת שעכשיו אני מנסה לשפר אותה. אגב אותה בעיה הייתה גם הייתה לי מגורים ואני כבר מודיע לך לא הייתי בחיים אני אישית</w:t>
      </w:r>
    </w:p>
    <w:p w14:paraId="3D6F2856" w14:textId="77777777" w:rsidR="001E2274" w:rsidRDefault="001E2274" w:rsidP="003022D3">
      <w:pPr>
        <w:rPr>
          <w:b w:val="0"/>
          <w:bCs w:val="0"/>
          <w:caps/>
          <w:sz w:val="24"/>
          <w:szCs w:val="24"/>
          <w:rtl/>
        </w:rPr>
      </w:pPr>
    </w:p>
    <w:p w14:paraId="66A722C3" w14:textId="77777777" w:rsidR="001E2274" w:rsidRDefault="005E0962" w:rsidP="003022D3">
      <w:pPr>
        <w:rPr>
          <w:caps/>
          <w:sz w:val="24"/>
          <w:szCs w:val="24"/>
          <w:u w:val="single"/>
          <w:rtl/>
        </w:rPr>
      </w:pPr>
      <w:r w:rsidRPr="005E0962">
        <w:rPr>
          <w:rFonts w:hint="cs"/>
          <w:caps/>
          <w:sz w:val="24"/>
          <w:szCs w:val="24"/>
          <w:u w:val="single"/>
          <w:rtl/>
        </w:rPr>
        <w:t>דובר</w:t>
      </w:r>
      <w:r w:rsidR="001E2274">
        <w:rPr>
          <w:rFonts w:hint="cs"/>
          <w:caps/>
          <w:sz w:val="24"/>
          <w:szCs w:val="24"/>
          <w:u w:val="single"/>
          <w:rtl/>
        </w:rPr>
        <w:t>:</w:t>
      </w:r>
    </w:p>
    <w:p w14:paraId="5D7DD96B" w14:textId="3762DC38" w:rsidR="001E2274" w:rsidRDefault="003022D3" w:rsidP="003022D3">
      <w:pPr>
        <w:rPr>
          <w:b w:val="0"/>
          <w:bCs w:val="0"/>
          <w:caps/>
          <w:sz w:val="24"/>
          <w:szCs w:val="24"/>
          <w:rtl/>
        </w:rPr>
      </w:pPr>
      <w:r>
        <w:rPr>
          <w:rFonts w:hint="cs"/>
          <w:b w:val="0"/>
          <w:bCs w:val="0"/>
          <w:caps/>
          <w:sz w:val="24"/>
          <w:szCs w:val="24"/>
          <w:rtl/>
        </w:rPr>
        <w:t xml:space="preserve">לא אבל </w:t>
      </w:r>
      <w:r w:rsidR="004E7415">
        <w:rPr>
          <w:rFonts w:hint="cs"/>
          <w:b w:val="0"/>
          <w:bCs w:val="0"/>
          <w:caps/>
          <w:sz w:val="24"/>
          <w:szCs w:val="24"/>
          <w:rtl/>
        </w:rPr>
        <w:t>אני רוצה לשאול</w:t>
      </w:r>
    </w:p>
    <w:p w14:paraId="6C6B339F" w14:textId="77777777" w:rsidR="001E2274" w:rsidRDefault="001E2274" w:rsidP="003022D3">
      <w:pPr>
        <w:rPr>
          <w:b w:val="0"/>
          <w:bCs w:val="0"/>
          <w:caps/>
          <w:sz w:val="24"/>
          <w:szCs w:val="24"/>
          <w:rtl/>
        </w:rPr>
      </w:pPr>
    </w:p>
    <w:p w14:paraId="180F6B9A" w14:textId="77777777" w:rsidR="001E2274" w:rsidRDefault="00D17364" w:rsidP="004E7415">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37E9860B" w14:textId="34ED8B8D" w:rsidR="001E2274" w:rsidRDefault="004E7415" w:rsidP="004E7415">
      <w:pPr>
        <w:rPr>
          <w:b w:val="0"/>
          <w:bCs w:val="0"/>
          <w:caps/>
          <w:sz w:val="24"/>
          <w:szCs w:val="24"/>
          <w:rtl/>
        </w:rPr>
      </w:pPr>
      <w:r>
        <w:rPr>
          <w:rFonts w:hint="cs"/>
          <w:b w:val="0"/>
          <w:bCs w:val="0"/>
          <w:caps/>
          <w:sz w:val="24"/>
          <w:szCs w:val="24"/>
          <w:rtl/>
        </w:rPr>
        <w:t>אני לא הייתי אני אישית לא אני אישית אישית אני חושב ש ... מגרש שביעוד מעין ציבורי אין שום סיבה להפוך אותו למגורים, צריך להשאיר אותו ביעוד שלו, אני חושב שיש ביקוש, אני לא חושב שהיזם הוא פילנתרופ והוא הולך עכשיו להשקיע כסף בבניית בניין של מאתיים חמישים מאתיים</w:t>
      </w:r>
      <w:r w:rsidR="000F703D">
        <w:rPr>
          <w:rFonts w:hint="cs"/>
          <w:b w:val="0"/>
          <w:bCs w:val="0"/>
          <w:caps/>
          <w:sz w:val="24"/>
          <w:szCs w:val="24"/>
          <w:rtl/>
        </w:rPr>
        <w:t xml:space="preserve"> </w:t>
      </w:r>
      <w:r>
        <w:rPr>
          <w:rFonts w:hint="cs"/>
          <w:b w:val="0"/>
          <w:bCs w:val="0"/>
          <w:caps/>
          <w:sz w:val="24"/>
          <w:szCs w:val="24"/>
          <w:rtl/>
        </w:rPr>
        <w:t xml:space="preserve">... של יחידות דיור כשהוא חושב שאין לזה ביקוש, </w:t>
      </w:r>
    </w:p>
    <w:p w14:paraId="67A8466E" w14:textId="77777777" w:rsidR="001E2274" w:rsidRDefault="001E2274" w:rsidP="004E7415">
      <w:pPr>
        <w:rPr>
          <w:b w:val="0"/>
          <w:bCs w:val="0"/>
          <w:caps/>
          <w:sz w:val="24"/>
          <w:szCs w:val="24"/>
          <w:rtl/>
        </w:rPr>
      </w:pPr>
    </w:p>
    <w:p w14:paraId="65F35E89" w14:textId="77777777" w:rsidR="001E2274" w:rsidRDefault="005E0962" w:rsidP="004E7415">
      <w:pPr>
        <w:rPr>
          <w:caps/>
          <w:sz w:val="24"/>
          <w:szCs w:val="24"/>
          <w:u w:val="single"/>
          <w:rtl/>
        </w:rPr>
      </w:pPr>
      <w:r w:rsidRPr="005E0962">
        <w:rPr>
          <w:rFonts w:hint="cs"/>
          <w:caps/>
          <w:sz w:val="24"/>
          <w:szCs w:val="24"/>
          <w:u w:val="single"/>
          <w:rtl/>
        </w:rPr>
        <w:t>דובר</w:t>
      </w:r>
      <w:r w:rsidR="001E2274">
        <w:rPr>
          <w:rFonts w:hint="cs"/>
          <w:caps/>
          <w:sz w:val="24"/>
          <w:szCs w:val="24"/>
          <w:u w:val="single"/>
          <w:rtl/>
        </w:rPr>
        <w:t>:</w:t>
      </w:r>
    </w:p>
    <w:p w14:paraId="4D0E000B" w14:textId="229FC272" w:rsidR="001E2274" w:rsidRDefault="004E7415" w:rsidP="004E7415">
      <w:pPr>
        <w:rPr>
          <w:b w:val="0"/>
          <w:bCs w:val="0"/>
          <w:caps/>
          <w:sz w:val="24"/>
          <w:szCs w:val="24"/>
          <w:rtl/>
        </w:rPr>
      </w:pPr>
      <w:r>
        <w:rPr>
          <w:rFonts w:hint="cs"/>
          <w:b w:val="0"/>
          <w:bCs w:val="0"/>
          <w:caps/>
          <w:sz w:val="24"/>
          <w:szCs w:val="24"/>
          <w:rtl/>
        </w:rPr>
        <w:t>אז כדאי לשמוע גם את היזם אני</w:t>
      </w:r>
      <w:r w:rsidR="000F703D">
        <w:rPr>
          <w:rFonts w:hint="cs"/>
          <w:b w:val="0"/>
          <w:bCs w:val="0"/>
          <w:caps/>
          <w:sz w:val="24"/>
          <w:szCs w:val="24"/>
          <w:rtl/>
        </w:rPr>
        <w:t xml:space="preserve"> </w:t>
      </w:r>
      <w:r>
        <w:rPr>
          <w:rFonts w:hint="cs"/>
          <w:b w:val="0"/>
          <w:bCs w:val="0"/>
          <w:caps/>
          <w:sz w:val="24"/>
          <w:szCs w:val="24"/>
          <w:rtl/>
        </w:rPr>
        <w:t>...</w:t>
      </w:r>
    </w:p>
    <w:p w14:paraId="3DA2EAEA" w14:textId="77777777" w:rsidR="001E2274" w:rsidRDefault="001E2274" w:rsidP="004E7415">
      <w:pPr>
        <w:rPr>
          <w:b w:val="0"/>
          <w:bCs w:val="0"/>
          <w:caps/>
          <w:sz w:val="24"/>
          <w:szCs w:val="24"/>
          <w:rtl/>
        </w:rPr>
      </w:pPr>
    </w:p>
    <w:p w14:paraId="49D1078B" w14:textId="77777777" w:rsidR="001E2274" w:rsidRDefault="00D17364" w:rsidP="004E7415">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1ADD5C3A" w14:textId="447EA6C7" w:rsidR="001E2274" w:rsidRDefault="004E7415" w:rsidP="004E7415">
      <w:pPr>
        <w:rPr>
          <w:b w:val="0"/>
          <w:bCs w:val="0"/>
          <w:caps/>
          <w:sz w:val="24"/>
          <w:szCs w:val="24"/>
          <w:rtl/>
        </w:rPr>
      </w:pPr>
      <w:r>
        <w:rPr>
          <w:rFonts w:hint="cs"/>
          <w:b w:val="0"/>
          <w:bCs w:val="0"/>
          <w:caps/>
          <w:sz w:val="24"/>
          <w:szCs w:val="24"/>
          <w:rtl/>
        </w:rPr>
        <w:t>זה יעמוד ריק זה יעמוד ריק, מה אתה אומר?</w:t>
      </w:r>
    </w:p>
    <w:p w14:paraId="2E1ADDA3" w14:textId="77777777" w:rsidR="001E2274" w:rsidRDefault="001E2274" w:rsidP="004E7415">
      <w:pPr>
        <w:rPr>
          <w:b w:val="0"/>
          <w:bCs w:val="0"/>
          <w:caps/>
          <w:sz w:val="24"/>
          <w:szCs w:val="24"/>
          <w:rtl/>
        </w:rPr>
      </w:pPr>
    </w:p>
    <w:p w14:paraId="782E15FF" w14:textId="77777777" w:rsidR="001E2274" w:rsidRDefault="005E0962" w:rsidP="004E7415">
      <w:pPr>
        <w:rPr>
          <w:caps/>
          <w:sz w:val="24"/>
          <w:szCs w:val="24"/>
          <w:u w:val="single"/>
          <w:rtl/>
        </w:rPr>
      </w:pPr>
      <w:r w:rsidRPr="005E0962">
        <w:rPr>
          <w:rFonts w:hint="cs"/>
          <w:caps/>
          <w:sz w:val="24"/>
          <w:szCs w:val="24"/>
          <w:u w:val="single"/>
          <w:rtl/>
        </w:rPr>
        <w:t>דובר</w:t>
      </w:r>
      <w:r w:rsidR="001E2274">
        <w:rPr>
          <w:rFonts w:hint="cs"/>
          <w:caps/>
          <w:sz w:val="24"/>
          <w:szCs w:val="24"/>
          <w:u w:val="single"/>
          <w:rtl/>
        </w:rPr>
        <w:t>:</w:t>
      </w:r>
    </w:p>
    <w:p w14:paraId="5CC52F83" w14:textId="731B44DF" w:rsidR="001E2274" w:rsidRDefault="004E7415" w:rsidP="004E7415">
      <w:pPr>
        <w:rPr>
          <w:b w:val="0"/>
          <w:bCs w:val="0"/>
          <w:caps/>
          <w:sz w:val="24"/>
          <w:szCs w:val="24"/>
          <w:rtl/>
        </w:rPr>
      </w:pPr>
      <w:r>
        <w:rPr>
          <w:rFonts w:hint="cs"/>
          <w:b w:val="0"/>
          <w:bCs w:val="0"/>
          <w:caps/>
          <w:sz w:val="24"/>
          <w:szCs w:val="24"/>
          <w:rtl/>
        </w:rPr>
        <w:t>בסוף ניתן גם ליזם</w:t>
      </w:r>
      <w:r w:rsidR="000F703D">
        <w:rPr>
          <w:rFonts w:hint="cs"/>
          <w:b w:val="0"/>
          <w:bCs w:val="0"/>
          <w:caps/>
          <w:sz w:val="24"/>
          <w:szCs w:val="24"/>
          <w:rtl/>
        </w:rPr>
        <w:t xml:space="preserve"> </w:t>
      </w:r>
      <w:r>
        <w:rPr>
          <w:rFonts w:hint="cs"/>
          <w:b w:val="0"/>
          <w:bCs w:val="0"/>
          <w:caps/>
          <w:sz w:val="24"/>
          <w:szCs w:val="24"/>
          <w:rtl/>
        </w:rPr>
        <w:t>... לדבר</w:t>
      </w:r>
    </w:p>
    <w:p w14:paraId="57B58CC2" w14:textId="77777777" w:rsidR="001E2274" w:rsidRDefault="001E2274" w:rsidP="004E7415">
      <w:pPr>
        <w:rPr>
          <w:b w:val="0"/>
          <w:bCs w:val="0"/>
          <w:caps/>
          <w:sz w:val="24"/>
          <w:szCs w:val="24"/>
          <w:rtl/>
        </w:rPr>
      </w:pPr>
    </w:p>
    <w:p w14:paraId="204AC995" w14:textId="77777777" w:rsidR="001E2274" w:rsidRDefault="00D17364" w:rsidP="00E57296">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6FC3A40D" w14:textId="1B0EC290" w:rsidR="001E2274" w:rsidRDefault="004E7415" w:rsidP="00E57296">
      <w:pPr>
        <w:rPr>
          <w:b w:val="0"/>
          <w:bCs w:val="0"/>
          <w:caps/>
          <w:sz w:val="24"/>
          <w:szCs w:val="24"/>
          <w:rtl/>
        </w:rPr>
      </w:pPr>
      <w:r>
        <w:rPr>
          <w:rFonts w:hint="cs"/>
          <w:b w:val="0"/>
          <w:bCs w:val="0"/>
          <w:caps/>
          <w:sz w:val="24"/>
          <w:szCs w:val="24"/>
          <w:rtl/>
        </w:rPr>
        <w:t>ברור ברור אני אז אני מניח שהוא לא מתנדב אוקיי?</w:t>
      </w:r>
      <w:r>
        <w:rPr>
          <w:b w:val="0"/>
          <w:bCs w:val="0"/>
          <w:caps/>
          <w:sz w:val="24"/>
          <w:szCs w:val="24"/>
        </w:rPr>
        <w:t xml:space="preserve"> </w:t>
      </w:r>
      <w:r>
        <w:rPr>
          <w:rFonts w:hint="cs"/>
          <w:b w:val="0"/>
          <w:bCs w:val="0"/>
          <w:caps/>
          <w:sz w:val="24"/>
          <w:szCs w:val="24"/>
          <w:rtl/>
        </w:rPr>
        <w:t>אני מניח שהוא הולך להשקיע ב, בבניין כזה אז כנראה הוא חושב שתהיה תפוסה לבניין הזה כי אחרת הוא לא ישקיע פה עשרות מיליוני שקלים ואם יש תפוסה אז כנראה שיש צורך ציבורי ו, יש צורך ציבורי ויש צורך ציבורי ב, ב, ב, ב, במבנים מהסוג הזה. אני חושב שהמיקום הוא חשוב כי הוא נמצא על סף של אזור שהוא גם ב, בנייה בבנייה שיש המון מושבים באזור המון מושבים באזור אוקיי? שגם המושבים האלה גם הם צריכים גם הם היו רוצים</w:t>
      </w:r>
      <w:r w:rsidR="000F703D">
        <w:rPr>
          <w:rFonts w:hint="cs"/>
          <w:b w:val="0"/>
          <w:bCs w:val="0"/>
          <w:caps/>
          <w:sz w:val="24"/>
          <w:szCs w:val="24"/>
          <w:rtl/>
        </w:rPr>
        <w:t xml:space="preserve"> </w:t>
      </w:r>
      <w:r>
        <w:rPr>
          <w:rFonts w:hint="cs"/>
          <w:b w:val="0"/>
          <w:bCs w:val="0"/>
          <w:caps/>
          <w:sz w:val="24"/>
          <w:szCs w:val="24"/>
          <w:rtl/>
        </w:rPr>
        <w:t>שההורים שלהם יהיו קרובים, אני חושב שהמיקום הוא יושב על ציר של על הציר שקרוב מאוד לרקל נכון?</w:t>
      </w:r>
      <w:r>
        <w:rPr>
          <w:b w:val="0"/>
          <w:bCs w:val="0"/>
          <w:caps/>
          <w:sz w:val="24"/>
          <w:szCs w:val="24"/>
        </w:rPr>
        <w:t xml:space="preserve"> </w:t>
      </w:r>
    </w:p>
    <w:p w14:paraId="6AE5C072" w14:textId="77777777" w:rsidR="001E2274" w:rsidRDefault="001E2274" w:rsidP="00E57296">
      <w:pPr>
        <w:rPr>
          <w:b w:val="0"/>
          <w:bCs w:val="0"/>
          <w:caps/>
          <w:sz w:val="24"/>
          <w:szCs w:val="24"/>
          <w:rtl/>
        </w:rPr>
      </w:pPr>
    </w:p>
    <w:p w14:paraId="35E9DB1B" w14:textId="77777777" w:rsidR="001E2274" w:rsidRDefault="00F05591" w:rsidP="00E57296">
      <w:pPr>
        <w:rPr>
          <w:caps/>
          <w:sz w:val="24"/>
          <w:szCs w:val="24"/>
          <w:u w:val="single"/>
          <w:rtl/>
        </w:rPr>
      </w:pPr>
      <w:r w:rsidRPr="00F05591">
        <w:rPr>
          <w:rFonts w:hint="cs"/>
          <w:caps/>
          <w:sz w:val="24"/>
          <w:szCs w:val="24"/>
          <w:u w:val="single"/>
          <w:rtl/>
        </w:rPr>
        <w:t>מר שי סקיטל - אדריכל העיר יהוד מונוסון</w:t>
      </w:r>
      <w:r w:rsidR="001E2274">
        <w:rPr>
          <w:rFonts w:hint="cs"/>
          <w:caps/>
          <w:sz w:val="24"/>
          <w:szCs w:val="24"/>
          <w:u w:val="single"/>
          <w:rtl/>
        </w:rPr>
        <w:t>:</w:t>
      </w:r>
    </w:p>
    <w:p w14:paraId="6C2CAA2D" w14:textId="7024269A" w:rsidR="001E2274" w:rsidRDefault="00E57296" w:rsidP="00E57296">
      <w:pPr>
        <w:rPr>
          <w:b w:val="0"/>
          <w:bCs w:val="0"/>
          <w:caps/>
          <w:sz w:val="24"/>
          <w:szCs w:val="24"/>
          <w:rtl/>
        </w:rPr>
      </w:pPr>
      <w:r>
        <w:rPr>
          <w:rFonts w:hint="cs"/>
          <w:b w:val="0"/>
          <w:bCs w:val="0"/>
          <w:caps/>
          <w:sz w:val="24"/>
          <w:szCs w:val="24"/>
          <w:rtl/>
        </w:rPr>
        <w:t>שש מאות מטר</w:t>
      </w:r>
    </w:p>
    <w:p w14:paraId="0B14CAAE" w14:textId="77777777" w:rsidR="001E2274" w:rsidRDefault="001E2274" w:rsidP="00E57296">
      <w:pPr>
        <w:rPr>
          <w:b w:val="0"/>
          <w:bCs w:val="0"/>
          <w:caps/>
          <w:sz w:val="24"/>
          <w:szCs w:val="24"/>
          <w:rtl/>
        </w:rPr>
      </w:pPr>
    </w:p>
    <w:p w14:paraId="50EF28DB" w14:textId="77777777" w:rsidR="001E2274" w:rsidRDefault="00D70D61" w:rsidP="00E57296">
      <w:pPr>
        <w:rPr>
          <w:caps/>
          <w:sz w:val="24"/>
          <w:szCs w:val="24"/>
          <w:u w:val="single"/>
          <w:rtl/>
        </w:rPr>
      </w:pPr>
      <w:r w:rsidRPr="00D70D61">
        <w:rPr>
          <w:rFonts w:hint="cs"/>
          <w:caps/>
          <w:sz w:val="24"/>
          <w:szCs w:val="24"/>
          <w:u w:val="single"/>
          <w:rtl/>
        </w:rPr>
        <w:t>מר שמואל רוטמן - ממלא מקום וסגן ראש העיר יהוד</w:t>
      </w:r>
      <w:r w:rsidR="001E2274">
        <w:rPr>
          <w:rFonts w:hint="cs"/>
          <w:caps/>
          <w:sz w:val="24"/>
          <w:szCs w:val="24"/>
          <w:u w:val="single"/>
          <w:rtl/>
        </w:rPr>
        <w:t>:</w:t>
      </w:r>
    </w:p>
    <w:p w14:paraId="026A8998" w14:textId="678769B5" w:rsidR="001E2274" w:rsidRDefault="00E57296" w:rsidP="00E57296">
      <w:pPr>
        <w:rPr>
          <w:b w:val="0"/>
          <w:bCs w:val="0"/>
          <w:caps/>
          <w:sz w:val="24"/>
          <w:szCs w:val="24"/>
          <w:rtl/>
        </w:rPr>
      </w:pPr>
      <w:r>
        <w:rPr>
          <w:rFonts w:hint="cs"/>
          <w:b w:val="0"/>
          <w:bCs w:val="0"/>
          <w:caps/>
          <w:sz w:val="24"/>
          <w:szCs w:val="24"/>
          <w:rtl/>
        </w:rPr>
        <w:t xml:space="preserve">שש מאות מטרים אם אפשר </w:t>
      </w:r>
    </w:p>
    <w:p w14:paraId="37B03307" w14:textId="77777777" w:rsidR="001E2274" w:rsidRDefault="001E2274" w:rsidP="00E57296">
      <w:pPr>
        <w:rPr>
          <w:b w:val="0"/>
          <w:bCs w:val="0"/>
          <w:caps/>
          <w:sz w:val="24"/>
          <w:szCs w:val="24"/>
          <w:rtl/>
        </w:rPr>
      </w:pPr>
    </w:p>
    <w:p w14:paraId="3A40753D" w14:textId="77777777" w:rsidR="001E2274" w:rsidRDefault="00F05591" w:rsidP="00E57296">
      <w:pPr>
        <w:rPr>
          <w:caps/>
          <w:sz w:val="24"/>
          <w:szCs w:val="24"/>
          <w:u w:val="single"/>
          <w:rtl/>
        </w:rPr>
      </w:pPr>
      <w:r w:rsidRPr="00F05591">
        <w:rPr>
          <w:rFonts w:hint="cs"/>
          <w:caps/>
          <w:sz w:val="24"/>
          <w:szCs w:val="24"/>
          <w:u w:val="single"/>
          <w:rtl/>
        </w:rPr>
        <w:t>מר שי סקיטל - אדריכל העיר יהוד מונוסון</w:t>
      </w:r>
      <w:r w:rsidR="001E2274">
        <w:rPr>
          <w:rFonts w:hint="cs"/>
          <w:caps/>
          <w:sz w:val="24"/>
          <w:szCs w:val="24"/>
          <w:u w:val="single"/>
          <w:rtl/>
        </w:rPr>
        <w:t>:</w:t>
      </w:r>
    </w:p>
    <w:p w14:paraId="36C6061E" w14:textId="01FF4D2D" w:rsidR="001E2274" w:rsidRDefault="00E57296" w:rsidP="00E57296">
      <w:pPr>
        <w:rPr>
          <w:b w:val="0"/>
          <w:bCs w:val="0"/>
          <w:caps/>
          <w:sz w:val="24"/>
          <w:szCs w:val="24"/>
          <w:rtl/>
        </w:rPr>
      </w:pPr>
      <w:r>
        <w:rPr>
          <w:rFonts w:hint="cs"/>
          <w:b w:val="0"/>
          <w:bCs w:val="0"/>
          <w:caps/>
          <w:sz w:val="24"/>
          <w:szCs w:val="24"/>
          <w:rtl/>
        </w:rPr>
        <w:t xml:space="preserve">שש מאות כן </w:t>
      </w:r>
    </w:p>
    <w:p w14:paraId="7DA267C2" w14:textId="77777777" w:rsidR="001E2274" w:rsidRDefault="001E2274" w:rsidP="00E57296">
      <w:pPr>
        <w:rPr>
          <w:b w:val="0"/>
          <w:bCs w:val="0"/>
          <w:caps/>
          <w:sz w:val="24"/>
          <w:szCs w:val="24"/>
          <w:rtl/>
        </w:rPr>
      </w:pPr>
    </w:p>
    <w:p w14:paraId="53EEC959" w14:textId="77777777" w:rsidR="001E2274" w:rsidRDefault="00D17364" w:rsidP="00E57296">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3E0F389B" w14:textId="55DE8059" w:rsidR="001E2274" w:rsidRDefault="00E57296" w:rsidP="00E57296">
      <w:pPr>
        <w:rPr>
          <w:b w:val="0"/>
          <w:bCs w:val="0"/>
          <w:caps/>
          <w:sz w:val="24"/>
          <w:szCs w:val="24"/>
          <w:rtl/>
        </w:rPr>
      </w:pPr>
      <w:r>
        <w:rPr>
          <w:rFonts w:hint="cs"/>
          <w:b w:val="0"/>
          <w:bCs w:val="0"/>
          <w:caps/>
          <w:sz w:val="24"/>
          <w:szCs w:val="24"/>
          <w:rtl/>
        </w:rPr>
        <w:t>... כמה?</w:t>
      </w:r>
    </w:p>
    <w:p w14:paraId="5A7383F9" w14:textId="77777777" w:rsidR="001E2274" w:rsidRDefault="001E2274" w:rsidP="00E57296">
      <w:pPr>
        <w:rPr>
          <w:b w:val="0"/>
          <w:bCs w:val="0"/>
          <w:caps/>
          <w:sz w:val="24"/>
          <w:szCs w:val="24"/>
          <w:rtl/>
        </w:rPr>
      </w:pPr>
    </w:p>
    <w:p w14:paraId="7D8C56AE" w14:textId="77777777" w:rsidR="001E2274" w:rsidRDefault="00F05591" w:rsidP="00E57296">
      <w:pPr>
        <w:rPr>
          <w:caps/>
          <w:sz w:val="24"/>
          <w:szCs w:val="24"/>
          <w:u w:val="single"/>
          <w:rtl/>
        </w:rPr>
      </w:pPr>
      <w:r w:rsidRPr="00F05591">
        <w:rPr>
          <w:rFonts w:hint="cs"/>
          <w:caps/>
          <w:sz w:val="24"/>
          <w:szCs w:val="24"/>
          <w:u w:val="single"/>
          <w:rtl/>
        </w:rPr>
        <w:t>מר שי סקיטל - אדריכל העיר יהוד מונוסון</w:t>
      </w:r>
      <w:r w:rsidR="001E2274">
        <w:rPr>
          <w:rFonts w:hint="cs"/>
          <w:caps/>
          <w:sz w:val="24"/>
          <w:szCs w:val="24"/>
          <w:u w:val="single"/>
          <w:rtl/>
        </w:rPr>
        <w:t>:</w:t>
      </w:r>
    </w:p>
    <w:p w14:paraId="7C05D384" w14:textId="0AAF2E35" w:rsidR="001E2274" w:rsidRDefault="00E57296" w:rsidP="00E57296">
      <w:pPr>
        <w:rPr>
          <w:b w:val="0"/>
          <w:bCs w:val="0"/>
          <w:caps/>
          <w:sz w:val="24"/>
          <w:szCs w:val="24"/>
          <w:rtl/>
        </w:rPr>
      </w:pPr>
      <w:r>
        <w:rPr>
          <w:rFonts w:hint="cs"/>
          <w:b w:val="0"/>
          <w:bCs w:val="0"/>
          <w:caps/>
          <w:sz w:val="24"/>
          <w:szCs w:val="24"/>
          <w:rtl/>
        </w:rPr>
        <w:t>כשש מאות מטר אם אפשר בבקשה רק להעלות את המצגת</w:t>
      </w:r>
    </w:p>
    <w:p w14:paraId="1C9AC319" w14:textId="77777777" w:rsidR="001E2274" w:rsidRDefault="001E2274" w:rsidP="00E57296">
      <w:pPr>
        <w:rPr>
          <w:b w:val="0"/>
          <w:bCs w:val="0"/>
          <w:caps/>
          <w:sz w:val="24"/>
          <w:szCs w:val="24"/>
          <w:rtl/>
        </w:rPr>
      </w:pPr>
    </w:p>
    <w:p w14:paraId="1DAE829B" w14:textId="77777777" w:rsidR="001E2274" w:rsidRDefault="00D17364" w:rsidP="00E57296">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46B6255B" w14:textId="0BE65098" w:rsidR="001E2274" w:rsidRDefault="00E57296" w:rsidP="00E57296">
      <w:pPr>
        <w:rPr>
          <w:b w:val="0"/>
          <w:bCs w:val="0"/>
          <w:caps/>
          <w:sz w:val="24"/>
          <w:szCs w:val="24"/>
          <w:rtl/>
        </w:rPr>
      </w:pPr>
      <w:r>
        <w:rPr>
          <w:rFonts w:hint="cs"/>
          <w:b w:val="0"/>
          <w:bCs w:val="0"/>
          <w:caps/>
          <w:sz w:val="24"/>
          <w:szCs w:val="24"/>
          <w:rtl/>
        </w:rPr>
        <w:t xml:space="preserve">שש מאות מטר הוא הוא נמצא במקום הוא נמצא במקום טוב, אני אישית אישית ב, בגישה שלי אני לא בעד ל, לקחת את ה, לקחת מגרש כזה ולהוסיף כאן עוד מגורים ויש ברוך השם מספיק מגורים וכל הכבוד באמת ל, ל, ליהוד מונוסון שבונה המון מגורים ועוד יש עוד חמישים יחידות דיור עוד שמונים יחידות דיור זה לא יעלו ולא יורידו אבל עוד מאה עשרים עוד מאתיים חמישים יחידות דיור ל, ל, לזה בוודאי בוודאי יוסיפו אבל גם אם הייתי עושים מגורים </w:t>
      </w:r>
    </w:p>
    <w:p w14:paraId="783B4F2D" w14:textId="77777777" w:rsidR="001E2274" w:rsidRDefault="001E2274" w:rsidP="00E57296">
      <w:pPr>
        <w:rPr>
          <w:b w:val="0"/>
          <w:bCs w:val="0"/>
          <w:caps/>
          <w:sz w:val="24"/>
          <w:szCs w:val="24"/>
          <w:rtl/>
        </w:rPr>
      </w:pPr>
    </w:p>
    <w:p w14:paraId="6F5E3070" w14:textId="77777777" w:rsidR="001E2274" w:rsidRDefault="00951BBC" w:rsidP="00E57296">
      <w:pPr>
        <w:rPr>
          <w:caps/>
          <w:sz w:val="24"/>
          <w:szCs w:val="24"/>
          <w:u w:val="single"/>
          <w:rtl/>
        </w:rPr>
      </w:pPr>
      <w:r w:rsidRPr="00951BBC">
        <w:rPr>
          <w:rFonts w:hint="cs"/>
          <w:caps/>
          <w:sz w:val="24"/>
          <w:szCs w:val="24"/>
          <w:u w:val="single"/>
          <w:rtl/>
        </w:rPr>
        <w:t>מר אמיר בוים - מנהל אגף רישוי בעיריית יהוד מונוסון</w:t>
      </w:r>
      <w:r w:rsidR="001E2274">
        <w:rPr>
          <w:rFonts w:hint="cs"/>
          <w:caps/>
          <w:sz w:val="24"/>
          <w:szCs w:val="24"/>
          <w:u w:val="single"/>
          <w:rtl/>
        </w:rPr>
        <w:t>:</w:t>
      </w:r>
    </w:p>
    <w:p w14:paraId="260ABC41" w14:textId="4AD52E4E" w:rsidR="001E2274" w:rsidRDefault="00E57296" w:rsidP="00E57296">
      <w:pPr>
        <w:rPr>
          <w:b w:val="0"/>
          <w:bCs w:val="0"/>
          <w:caps/>
          <w:sz w:val="24"/>
          <w:szCs w:val="24"/>
          <w:rtl/>
        </w:rPr>
      </w:pPr>
      <w:r>
        <w:rPr>
          <w:rFonts w:hint="cs"/>
          <w:b w:val="0"/>
          <w:bCs w:val="0"/>
          <w:caps/>
          <w:sz w:val="24"/>
          <w:szCs w:val="24"/>
          <w:rtl/>
        </w:rPr>
        <w:t>אבל אתה לא מתייחס אבל לשאלה אתה לא מתייחס ...</w:t>
      </w:r>
    </w:p>
    <w:p w14:paraId="16595AED" w14:textId="77777777" w:rsidR="001E2274" w:rsidRDefault="001E2274" w:rsidP="00E57296">
      <w:pPr>
        <w:rPr>
          <w:b w:val="0"/>
          <w:bCs w:val="0"/>
          <w:caps/>
          <w:sz w:val="24"/>
          <w:szCs w:val="24"/>
          <w:rtl/>
        </w:rPr>
      </w:pPr>
    </w:p>
    <w:p w14:paraId="29064C2B" w14:textId="77777777" w:rsidR="001E2274" w:rsidRDefault="00D17364" w:rsidP="00E57296">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371E7DCF" w14:textId="0B752B2E" w:rsidR="001E2274" w:rsidRDefault="00E57296" w:rsidP="00E57296">
      <w:pPr>
        <w:rPr>
          <w:b w:val="0"/>
          <w:bCs w:val="0"/>
          <w:caps/>
          <w:sz w:val="24"/>
          <w:szCs w:val="24"/>
          <w:rtl/>
        </w:rPr>
      </w:pPr>
      <w:r>
        <w:rPr>
          <w:rFonts w:hint="cs"/>
          <w:b w:val="0"/>
          <w:bCs w:val="0"/>
          <w:caps/>
          <w:sz w:val="24"/>
          <w:szCs w:val="24"/>
          <w:rtl/>
        </w:rPr>
        <w:t>גם אם הייתי עושה מגורים גם אז הייתי מציע את ה, את החלופה הזו</w:t>
      </w:r>
    </w:p>
    <w:p w14:paraId="7D01E706" w14:textId="77777777" w:rsidR="001E2274" w:rsidRDefault="001E2274" w:rsidP="00E57296">
      <w:pPr>
        <w:rPr>
          <w:b w:val="0"/>
          <w:bCs w:val="0"/>
          <w:caps/>
          <w:sz w:val="24"/>
          <w:szCs w:val="24"/>
          <w:rtl/>
        </w:rPr>
      </w:pPr>
    </w:p>
    <w:p w14:paraId="5C4822F2" w14:textId="77777777" w:rsidR="001E2274" w:rsidRDefault="00951BBC" w:rsidP="00E57296">
      <w:pPr>
        <w:rPr>
          <w:caps/>
          <w:sz w:val="24"/>
          <w:szCs w:val="24"/>
          <w:u w:val="single"/>
          <w:rtl/>
        </w:rPr>
      </w:pPr>
      <w:r w:rsidRPr="00951BBC">
        <w:rPr>
          <w:rFonts w:hint="cs"/>
          <w:caps/>
          <w:sz w:val="24"/>
          <w:szCs w:val="24"/>
          <w:u w:val="single"/>
          <w:rtl/>
        </w:rPr>
        <w:t>מר אמיר בוים - מנהל אגף רישוי בעיריית יהוד מונוסון</w:t>
      </w:r>
      <w:r w:rsidR="001E2274">
        <w:rPr>
          <w:rFonts w:hint="cs"/>
          <w:caps/>
          <w:sz w:val="24"/>
          <w:szCs w:val="24"/>
          <w:u w:val="single"/>
          <w:rtl/>
        </w:rPr>
        <w:t>:</w:t>
      </w:r>
    </w:p>
    <w:p w14:paraId="64FC8596" w14:textId="71A4D9E5" w:rsidR="001E2274" w:rsidRDefault="00E57296" w:rsidP="00E57296">
      <w:pPr>
        <w:rPr>
          <w:b w:val="0"/>
          <w:bCs w:val="0"/>
          <w:caps/>
          <w:sz w:val="24"/>
          <w:szCs w:val="24"/>
          <w:rtl/>
        </w:rPr>
      </w:pPr>
      <w:r>
        <w:rPr>
          <w:rFonts w:hint="cs"/>
          <w:b w:val="0"/>
          <w:bCs w:val="0"/>
          <w:caps/>
          <w:sz w:val="24"/>
          <w:szCs w:val="24"/>
          <w:rtl/>
        </w:rPr>
        <w:t>אבל לא התייחסת לשאלה כי אם אתה מכפיל</w:t>
      </w:r>
      <w:r w:rsidR="000F703D">
        <w:rPr>
          <w:rFonts w:hint="cs"/>
          <w:b w:val="0"/>
          <w:bCs w:val="0"/>
          <w:caps/>
          <w:sz w:val="24"/>
          <w:szCs w:val="24"/>
          <w:rtl/>
        </w:rPr>
        <w:t xml:space="preserve"> </w:t>
      </w:r>
      <w:r>
        <w:rPr>
          <w:rFonts w:hint="cs"/>
          <w:b w:val="0"/>
          <w:bCs w:val="0"/>
          <w:caps/>
          <w:sz w:val="24"/>
          <w:szCs w:val="24"/>
          <w:rtl/>
        </w:rPr>
        <w:t xml:space="preserve">את יחידות הדיור מוסיף פה עוד מאה שלושים, יצרת את הבעיה כי התוכנית המקורית שומרת על </w:t>
      </w:r>
      <w:r w:rsidR="00C4273C">
        <w:rPr>
          <w:rFonts w:hint="cs"/>
          <w:b w:val="0"/>
          <w:bCs w:val="0"/>
          <w:caps/>
          <w:sz w:val="24"/>
          <w:szCs w:val="24"/>
          <w:rtl/>
        </w:rPr>
        <w:t>חמישה מטרים מהתחום היא קיימת יש שם</w:t>
      </w:r>
    </w:p>
    <w:p w14:paraId="4D08C279" w14:textId="77777777" w:rsidR="001E2274" w:rsidRDefault="001E2274" w:rsidP="00E57296">
      <w:pPr>
        <w:rPr>
          <w:b w:val="0"/>
          <w:bCs w:val="0"/>
          <w:caps/>
          <w:sz w:val="24"/>
          <w:szCs w:val="24"/>
          <w:rtl/>
        </w:rPr>
      </w:pPr>
    </w:p>
    <w:p w14:paraId="5C8A1C13" w14:textId="77777777" w:rsidR="001E2274" w:rsidRDefault="00D17364" w:rsidP="00E57296">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46E78093" w14:textId="56718863" w:rsidR="001E2274" w:rsidRDefault="00C4273C" w:rsidP="00E57296">
      <w:pPr>
        <w:rPr>
          <w:b w:val="0"/>
          <w:bCs w:val="0"/>
          <w:caps/>
          <w:sz w:val="24"/>
          <w:szCs w:val="24"/>
          <w:rtl/>
        </w:rPr>
      </w:pPr>
      <w:r>
        <w:rPr>
          <w:rFonts w:hint="cs"/>
          <w:b w:val="0"/>
          <w:bCs w:val="0"/>
          <w:caps/>
          <w:sz w:val="24"/>
          <w:szCs w:val="24"/>
          <w:rtl/>
        </w:rPr>
        <w:t xml:space="preserve">אבל מה לעשות (לא ברור) מימוש יש יש לי תוכנית </w:t>
      </w:r>
    </w:p>
    <w:p w14:paraId="64196802" w14:textId="77777777" w:rsidR="001E2274" w:rsidRDefault="001E2274" w:rsidP="00E57296">
      <w:pPr>
        <w:rPr>
          <w:b w:val="0"/>
          <w:bCs w:val="0"/>
          <w:caps/>
          <w:sz w:val="24"/>
          <w:szCs w:val="24"/>
          <w:rtl/>
        </w:rPr>
      </w:pPr>
    </w:p>
    <w:p w14:paraId="4833E762" w14:textId="77777777" w:rsidR="001E2274" w:rsidRDefault="00951BBC" w:rsidP="00E57296">
      <w:pPr>
        <w:rPr>
          <w:caps/>
          <w:sz w:val="24"/>
          <w:szCs w:val="24"/>
          <w:u w:val="single"/>
          <w:rtl/>
        </w:rPr>
      </w:pPr>
      <w:r w:rsidRPr="00951BBC">
        <w:rPr>
          <w:rFonts w:hint="cs"/>
          <w:caps/>
          <w:sz w:val="24"/>
          <w:szCs w:val="24"/>
          <w:u w:val="single"/>
          <w:rtl/>
        </w:rPr>
        <w:t>מר אמיר בוים - מנהל אגף רישוי בעיריית יהוד מונוסון</w:t>
      </w:r>
      <w:r w:rsidR="001E2274">
        <w:rPr>
          <w:rFonts w:hint="cs"/>
          <w:caps/>
          <w:sz w:val="24"/>
          <w:szCs w:val="24"/>
          <w:u w:val="single"/>
          <w:rtl/>
        </w:rPr>
        <w:t>:</w:t>
      </w:r>
    </w:p>
    <w:p w14:paraId="3C0C2C60" w14:textId="3963E423" w:rsidR="001E2274" w:rsidRDefault="00C4273C" w:rsidP="00E57296">
      <w:pPr>
        <w:rPr>
          <w:b w:val="0"/>
          <w:bCs w:val="0"/>
          <w:caps/>
          <w:sz w:val="24"/>
          <w:szCs w:val="24"/>
          <w:rtl/>
        </w:rPr>
      </w:pPr>
      <w:r>
        <w:rPr>
          <w:rFonts w:hint="cs"/>
          <w:b w:val="0"/>
          <w:bCs w:val="0"/>
          <w:caps/>
          <w:sz w:val="24"/>
          <w:szCs w:val="24"/>
          <w:rtl/>
        </w:rPr>
        <w:t>רגע אבל סליחה אם היו רוצים היו מממשים את זה מזמן</w:t>
      </w:r>
    </w:p>
    <w:p w14:paraId="3DB7FC94" w14:textId="77777777" w:rsidR="001E2274" w:rsidRDefault="001E2274" w:rsidP="00E57296">
      <w:pPr>
        <w:rPr>
          <w:b w:val="0"/>
          <w:bCs w:val="0"/>
          <w:caps/>
          <w:sz w:val="24"/>
          <w:szCs w:val="24"/>
          <w:rtl/>
        </w:rPr>
      </w:pPr>
    </w:p>
    <w:p w14:paraId="673593E8" w14:textId="77777777" w:rsidR="001E2274" w:rsidRDefault="00D17364" w:rsidP="00E57296">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6D2AE76A" w14:textId="0A407E2F" w:rsidR="001E2274" w:rsidRDefault="00C4273C" w:rsidP="00E57296">
      <w:pPr>
        <w:rPr>
          <w:b w:val="0"/>
          <w:bCs w:val="0"/>
          <w:caps/>
          <w:sz w:val="24"/>
          <w:szCs w:val="24"/>
          <w:rtl/>
        </w:rPr>
      </w:pPr>
      <w:r>
        <w:rPr>
          <w:rFonts w:hint="cs"/>
          <w:b w:val="0"/>
          <w:bCs w:val="0"/>
          <w:caps/>
          <w:sz w:val="24"/>
          <w:szCs w:val="24"/>
          <w:rtl/>
        </w:rPr>
        <w:t xml:space="preserve">שהיא לא נותנת לי מימוש, אי אפשר ל, אין אין </w:t>
      </w:r>
    </w:p>
    <w:p w14:paraId="56618A2A" w14:textId="77777777" w:rsidR="001E2274" w:rsidRDefault="001E2274" w:rsidP="00E57296">
      <w:pPr>
        <w:rPr>
          <w:b w:val="0"/>
          <w:bCs w:val="0"/>
          <w:caps/>
          <w:sz w:val="24"/>
          <w:szCs w:val="24"/>
          <w:rtl/>
        </w:rPr>
      </w:pPr>
    </w:p>
    <w:p w14:paraId="564B842A" w14:textId="77777777" w:rsidR="001E2274" w:rsidRDefault="00951BBC" w:rsidP="00E57296">
      <w:pPr>
        <w:rPr>
          <w:caps/>
          <w:sz w:val="24"/>
          <w:szCs w:val="24"/>
          <w:u w:val="single"/>
          <w:rtl/>
        </w:rPr>
      </w:pPr>
      <w:r w:rsidRPr="00951BBC">
        <w:rPr>
          <w:rFonts w:hint="cs"/>
          <w:caps/>
          <w:sz w:val="24"/>
          <w:szCs w:val="24"/>
          <w:u w:val="single"/>
          <w:rtl/>
        </w:rPr>
        <w:t>מר אמיר בוים - מנהל אגף רישוי בעיריית יהוד מונוסון</w:t>
      </w:r>
      <w:r w:rsidR="001E2274">
        <w:rPr>
          <w:rFonts w:hint="cs"/>
          <w:caps/>
          <w:sz w:val="24"/>
          <w:szCs w:val="24"/>
          <w:u w:val="single"/>
          <w:rtl/>
        </w:rPr>
        <w:t>:</w:t>
      </w:r>
    </w:p>
    <w:p w14:paraId="1ED17401" w14:textId="0D782C63" w:rsidR="001E2274" w:rsidRDefault="00C4273C" w:rsidP="00E57296">
      <w:pPr>
        <w:rPr>
          <w:b w:val="0"/>
          <w:bCs w:val="0"/>
          <w:caps/>
          <w:sz w:val="24"/>
          <w:szCs w:val="24"/>
          <w:rtl/>
        </w:rPr>
      </w:pPr>
      <w:r>
        <w:rPr>
          <w:rFonts w:hint="cs"/>
          <w:b w:val="0"/>
          <w:bCs w:val="0"/>
          <w:caps/>
          <w:sz w:val="24"/>
          <w:szCs w:val="24"/>
          <w:rtl/>
        </w:rPr>
        <w:t xml:space="preserve">היזם לא רצה לממש </w:t>
      </w:r>
      <w:r>
        <w:rPr>
          <w:b w:val="0"/>
          <w:bCs w:val="0"/>
          <w:caps/>
          <w:sz w:val="24"/>
          <w:szCs w:val="24"/>
          <w:rtl/>
        </w:rPr>
        <w:t>–</w:t>
      </w:r>
      <w:r>
        <w:rPr>
          <w:rFonts w:hint="cs"/>
          <w:b w:val="0"/>
          <w:bCs w:val="0"/>
          <w:caps/>
          <w:sz w:val="24"/>
          <w:szCs w:val="24"/>
          <w:rtl/>
        </w:rPr>
        <w:t xml:space="preserve"> אנחנו נתנו</w:t>
      </w:r>
    </w:p>
    <w:p w14:paraId="76FE4346" w14:textId="77777777" w:rsidR="001E2274" w:rsidRDefault="001E2274" w:rsidP="00E57296">
      <w:pPr>
        <w:rPr>
          <w:b w:val="0"/>
          <w:bCs w:val="0"/>
          <w:caps/>
          <w:sz w:val="24"/>
          <w:szCs w:val="24"/>
          <w:rtl/>
        </w:rPr>
      </w:pPr>
    </w:p>
    <w:p w14:paraId="4A46B774" w14:textId="77777777" w:rsidR="001E2274" w:rsidRDefault="00D17364" w:rsidP="00E57296">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6FF4E8B8" w14:textId="2A1A33EC" w:rsidR="001E2274" w:rsidRDefault="00C4273C" w:rsidP="00E57296">
      <w:pPr>
        <w:rPr>
          <w:b w:val="0"/>
          <w:bCs w:val="0"/>
          <w:caps/>
          <w:sz w:val="24"/>
          <w:szCs w:val="24"/>
          <w:rtl/>
        </w:rPr>
      </w:pPr>
      <w:r>
        <w:rPr>
          <w:rFonts w:hint="cs"/>
          <w:b w:val="0"/>
          <w:bCs w:val="0"/>
          <w:caps/>
          <w:sz w:val="24"/>
          <w:szCs w:val="24"/>
          <w:rtl/>
        </w:rPr>
        <w:t xml:space="preserve">הוא לא רצה לממש, </w:t>
      </w:r>
    </w:p>
    <w:p w14:paraId="1367C25A" w14:textId="77777777" w:rsidR="001E2274" w:rsidRDefault="001E2274" w:rsidP="00E57296">
      <w:pPr>
        <w:rPr>
          <w:b w:val="0"/>
          <w:bCs w:val="0"/>
          <w:caps/>
          <w:sz w:val="24"/>
          <w:szCs w:val="24"/>
          <w:rtl/>
        </w:rPr>
      </w:pPr>
    </w:p>
    <w:p w14:paraId="049E69AF" w14:textId="77777777" w:rsidR="001E2274" w:rsidRDefault="000A5C33" w:rsidP="00E57296">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57E08349" w14:textId="15F8CB5D" w:rsidR="001E2274" w:rsidRDefault="00C4273C" w:rsidP="00E57296">
      <w:pPr>
        <w:rPr>
          <w:b w:val="0"/>
          <w:bCs w:val="0"/>
          <w:caps/>
          <w:sz w:val="24"/>
          <w:szCs w:val="24"/>
          <w:rtl/>
        </w:rPr>
      </w:pPr>
      <w:r>
        <w:rPr>
          <w:rFonts w:hint="cs"/>
          <w:b w:val="0"/>
          <w:bCs w:val="0"/>
          <w:caps/>
          <w:sz w:val="24"/>
          <w:szCs w:val="24"/>
          <w:rtl/>
        </w:rPr>
        <w:t>הוא לא יכול</w:t>
      </w:r>
      <w:r w:rsidR="000F703D">
        <w:rPr>
          <w:rFonts w:hint="cs"/>
          <w:b w:val="0"/>
          <w:bCs w:val="0"/>
          <w:caps/>
          <w:sz w:val="24"/>
          <w:szCs w:val="24"/>
          <w:rtl/>
        </w:rPr>
        <w:t xml:space="preserve"> </w:t>
      </w:r>
      <w:r>
        <w:rPr>
          <w:rFonts w:hint="cs"/>
          <w:b w:val="0"/>
          <w:bCs w:val="0"/>
          <w:caps/>
          <w:sz w:val="24"/>
          <w:szCs w:val="24"/>
          <w:rtl/>
        </w:rPr>
        <w:t xml:space="preserve">... </w:t>
      </w:r>
    </w:p>
    <w:p w14:paraId="0E97BC28" w14:textId="77777777" w:rsidR="001E2274" w:rsidRDefault="001E2274" w:rsidP="00E57296">
      <w:pPr>
        <w:rPr>
          <w:b w:val="0"/>
          <w:bCs w:val="0"/>
          <w:caps/>
          <w:sz w:val="24"/>
          <w:szCs w:val="24"/>
          <w:rtl/>
        </w:rPr>
      </w:pPr>
    </w:p>
    <w:p w14:paraId="28F31DA8" w14:textId="77777777" w:rsidR="001E2274" w:rsidRDefault="00951BBC" w:rsidP="00E57296">
      <w:pPr>
        <w:rPr>
          <w:caps/>
          <w:sz w:val="24"/>
          <w:szCs w:val="24"/>
          <w:u w:val="single"/>
          <w:rtl/>
        </w:rPr>
      </w:pPr>
      <w:r w:rsidRPr="00951BBC">
        <w:rPr>
          <w:rFonts w:hint="cs"/>
          <w:caps/>
          <w:sz w:val="24"/>
          <w:szCs w:val="24"/>
          <w:u w:val="single"/>
          <w:rtl/>
        </w:rPr>
        <w:t>מר אמיר בוים - מנהל אגף רישוי בעיריית יהוד מונוסון</w:t>
      </w:r>
      <w:r w:rsidR="001E2274">
        <w:rPr>
          <w:rFonts w:hint="cs"/>
          <w:caps/>
          <w:sz w:val="24"/>
          <w:szCs w:val="24"/>
          <w:u w:val="single"/>
          <w:rtl/>
        </w:rPr>
        <w:t>:</w:t>
      </w:r>
    </w:p>
    <w:p w14:paraId="4C0239C3" w14:textId="4C490935" w:rsidR="001E2274" w:rsidRDefault="00C4273C" w:rsidP="00E57296">
      <w:pPr>
        <w:rPr>
          <w:b w:val="0"/>
          <w:bCs w:val="0"/>
          <w:caps/>
          <w:sz w:val="24"/>
          <w:szCs w:val="24"/>
          <w:rtl/>
        </w:rPr>
      </w:pPr>
      <w:r>
        <w:rPr>
          <w:rFonts w:hint="cs"/>
          <w:b w:val="0"/>
          <w:bCs w:val="0"/>
          <w:caps/>
          <w:sz w:val="24"/>
          <w:szCs w:val="24"/>
          <w:rtl/>
        </w:rPr>
        <w:t>הוא יכול</w:t>
      </w:r>
    </w:p>
    <w:p w14:paraId="6E1A0C9E" w14:textId="77777777" w:rsidR="001E2274" w:rsidRDefault="001E2274" w:rsidP="00E57296">
      <w:pPr>
        <w:rPr>
          <w:b w:val="0"/>
          <w:bCs w:val="0"/>
          <w:caps/>
          <w:sz w:val="24"/>
          <w:szCs w:val="24"/>
          <w:rtl/>
        </w:rPr>
      </w:pPr>
    </w:p>
    <w:p w14:paraId="613EC5ED" w14:textId="77777777" w:rsidR="001E2274" w:rsidRDefault="00D17364" w:rsidP="00E57296">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74FABEF2" w14:textId="11C582FC" w:rsidR="001E2274" w:rsidRDefault="00C4273C" w:rsidP="00E57296">
      <w:pPr>
        <w:rPr>
          <w:b w:val="0"/>
          <w:bCs w:val="0"/>
          <w:caps/>
          <w:sz w:val="24"/>
          <w:szCs w:val="24"/>
          <w:rtl/>
        </w:rPr>
      </w:pPr>
      <w:r>
        <w:rPr>
          <w:rFonts w:hint="cs"/>
          <w:b w:val="0"/>
          <w:bCs w:val="0"/>
          <w:caps/>
          <w:sz w:val="24"/>
          <w:szCs w:val="24"/>
          <w:rtl/>
        </w:rPr>
        <w:t xml:space="preserve">מכיוון שיש היום מחקרים שמנהל התכנון </w:t>
      </w:r>
    </w:p>
    <w:p w14:paraId="7862EB2D" w14:textId="77777777" w:rsidR="001E2274" w:rsidRDefault="001E2274" w:rsidP="00E57296">
      <w:pPr>
        <w:rPr>
          <w:b w:val="0"/>
          <w:bCs w:val="0"/>
          <w:caps/>
          <w:sz w:val="24"/>
          <w:szCs w:val="24"/>
          <w:rtl/>
        </w:rPr>
      </w:pPr>
    </w:p>
    <w:p w14:paraId="58F66014" w14:textId="77777777" w:rsidR="001E2274" w:rsidRDefault="00951BBC" w:rsidP="00E57296">
      <w:pPr>
        <w:rPr>
          <w:caps/>
          <w:sz w:val="24"/>
          <w:szCs w:val="24"/>
          <w:u w:val="single"/>
          <w:rtl/>
        </w:rPr>
      </w:pPr>
      <w:r w:rsidRPr="00951BBC">
        <w:rPr>
          <w:rFonts w:hint="cs"/>
          <w:caps/>
          <w:sz w:val="24"/>
          <w:szCs w:val="24"/>
          <w:u w:val="single"/>
          <w:rtl/>
        </w:rPr>
        <w:t>מר אמיר בוים - מנהל אגף רישוי בעיריית יהוד מונוסון</w:t>
      </w:r>
      <w:r w:rsidR="001E2274">
        <w:rPr>
          <w:rFonts w:hint="cs"/>
          <w:caps/>
          <w:sz w:val="24"/>
          <w:szCs w:val="24"/>
          <w:u w:val="single"/>
          <w:rtl/>
        </w:rPr>
        <w:t>:</w:t>
      </w:r>
    </w:p>
    <w:p w14:paraId="62BF1DE5" w14:textId="403C00C5" w:rsidR="001E2274" w:rsidRDefault="00C4273C" w:rsidP="00E57296">
      <w:pPr>
        <w:rPr>
          <w:b w:val="0"/>
          <w:bCs w:val="0"/>
          <w:caps/>
          <w:sz w:val="24"/>
          <w:szCs w:val="24"/>
          <w:rtl/>
        </w:rPr>
      </w:pPr>
      <w:r>
        <w:rPr>
          <w:rFonts w:hint="cs"/>
          <w:b w:val="0"/>
          <w:bCs w:val="0"/>
          <w:caps/>
          <w:sz w:val="24"/>
          <w:szCs w:val="24"/>
          <w:rtl/>
        </w:rPr>
        <w:t xml:space="preserve">כן </w:t>
      </w:r>
    </w:p>
    <w:p w14:paraId="05E51F34" w14:textId="77777777" w:rsidR="001E2274" w:rsidRDefault="001E2274" w:rsidP="00E57296">
      <w:pPr>
        <w:rPr>
          <w:b w:val="0"/>
          <w:bCs w:val="0"/>
          <w:caps/>
          <w:sz w:val="24"/>
          <w:szCs w:val="24"/>
          <w:rtl/>
        </w:rPr>
      </w:pPr>
    </w:p>
    <w:p w14:paraId="2AC6F68C" w14:textId="77777777" w:rsidR="001E2274" w:rsidRDefault="00D17364" w:rsidP="00C4273C">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556DF722" w14:textId="7ED0C949" w:rsidR="001E2274" w:rsidRDefault="00C4273C" w:rsidP="00C4273C">
      <w:pPr>
        <w:rPr>
          <w:b w:val="0"/>
          <w:bCs w:val="0"/>
          <w:caps/>
          <w:sz w:val="24"/>
          <w:szCs w:val="24"/>
          <w:rtl/>
        </w:rPr>
      </w:pPr>
      <w:r>
        <w:rPr>
          <w:rFonts w:hint="cs"/>
          <w:b w:val="0"/>
          <w:bCs w:val="0"/>
          <w:caps/>
          <w:sz w:val="24"/>
          <w:szCs w:val="24"/>
          <w:rtl/>
        </w:rPr>
        <w:t>מחקרים, לא, ככה</w:t>
      </w:r>
    </w:p>
    <w:p w14:paraId="41EAB920" w14:textId="77777777" w:rsidR="001E2274" w:rsidRDefault="001E2274" w:rsidP="00C4273C">
      <w:pPr>
        <w:rPr>
          <w:b w:val="0"/>
          <w:bCs w:val="0"/>
          <w:caps/>
          <w:sz w:val="24"/>
          <w:szCs w:val="24"/>
          <w:rtl/>
        </w:rPr>
      </w:pPr>
    </w:p>
    <w:p w14:paraId="7E885CAA" w14:textId="77777777" w:rsidR="001E2274" w:rsidRDefault="00951BBC" w:rsidP="00C4273C">
      <w:pPr>
        <w:rPr>
          <w:caps/>
          <w:sz w:val="24"/>
          <w:szCs w:val="24"/>
          <w:u w:val="single"/>
          <w:rtl/>
        </w:rPr>
      </w:pPr>
      <w:r w:rsidRPr="00951BBC">
        <w:rPr>
          <w:rFonts w:hint="cs"/>
          <w:caps/>
          <w:sz w:val="24"/>
          <w:szCs w:val="24"/>
          <w:u w:val="single"/>
          <w:rtl/>
        </w:rPr>
        <w:t>מר אמיר בוים - מנהל אגף רישוי בעיריית יהוד מונוסון</w:t>
      </w:r>
      <w:r w:rsidR="001E2274">
        <w:rPr>
          <w:rFonts w:hint="cs"/>
          <w:caps/>
          <w:sz w:val="24"/>
          <w:szCs w:val="24"/>
          <w:u w:val="single"/>
          <w:rtl/>
        </w:rPr>
        <w:t>:</w:t>
      </w:r>
    </w:p>
    <w:p w14:paraId="29F82E15" w14:textId="2DED2A9C" w:rsidR="001E2274" w:rsidRDefault="00C4273C" w:rsidP="00C4273C">
      <w:pPr>
        <w:rPr>
          <w:b w:val="0"/>
          <w:bCs w:val="0"/>
          <w:caps/>
          <w:sz w:val="24"/>
          <w:szCs w:val="24"/>
          <w:rtl/>
        </w:rPr>
      </w:pPr>
      <w:r>
        <w:rPr>
          <w:rFonts w:hint="cs"/>
          <w:b w:val="0"/>
          <w:bCs w:val="0"/>
          <w:caps/>
          <w:sz w:val="24"/>
          <w:szCs w:val="24"/>
          <w:rtl/>
        </w:rPr>
        <w:t xml:space="preserve">כן </w:t>
      </w:r>
    </w:p>
    <w:p w14:paraId="64CCD30B" w14:textId="77777777" w:rsidR="001E2274" w:rsidRDefault="001E2274" w:rsidP="00C4273C">
      <w:pPr>
        <w:rPr>
          <w:b w:val="0"/>
          <w:bCs w:val="0"/>
          <w:caps/>
          <w:sz w:val="24"/>
          <w:szCs w:val="24"/>
          <w:rtl/>
        </w:rPr>
      </w:pPr>
    </w:p>
    <w:p w14:paraId="54C23B45" w14:textId="77777777" w:rsidR="001E2274" w:rsidRDefault="00D17364" w:rsidP="00C4273C">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2188E0D5" w14:textId="5057D639" w:rsidR="001E2274" w:rsidRDefault="00C4273C" w:rsidP="00C4273C">
      <w:pPr>
        <w:rPr>
          <w:b w:val="0"/>
          <w:bCs w:val="0"/>
          <w:caps/>
          <w:sz w:val="24"/>
          <w:szCs w:val="24"/>
          <w:rtl/>
        </w:rPr>
      </w:pPr>
      <w:r>
        <w:rPr>
          <w:rFonts w:hint="cs"/>
          <w:b w:val="0"/>
          <w:bCs w:val="0"/>
          <w:caps/>
          <w:sz w:val="24"/>
          <w:szCs w:val="24"/>
          <w:rtl/>
        </w:rPr>
        <w:t xml:space="preserve">שאין כדאיות כלכלית לדיור מוגן בפחות ממאתיים חמישים יחידות דיור </w:t>
      </w:r>
    </w:p>
    <w:p w14:paraId="20C945B5" w14:textId="77777777" w:rsidR="001E2274" w:rsidRDefault="001E2274" w:rsidP="00C4273C">
      <w:pPr>
        <w:rPr>
          <w:b w:val="0"/>
          <w:bCs w:val="0"/>
          <w:caps/>
          <w:sz w:val="24"/>
          <w:szCs w:val="24"/>
          <w:rtl/>
        </w:rPr>
      </w:pPr>
    </w:p>
    <w:p w14:paraId="5EFB88B7" w14:textId="77777777" w:rsidR="001E2274" w:rsidRDefault="00D70D61" w:rsidP="00C4273C">
      <w:pPr>
        <w:rPr>
          <w:caps/>
          <w:sz w:val="24"/>
          <w:szCs w:val="24"/>
          <w:u w:val="single"/>
          <w:rtl/>
        </w:rPr>
      </w:pPr>
      <w:r w:rsidRPr="00D70D61">
        <w:rPr>
          <w:rFonts w:hint="cs"/>
          <w:caps/>
          <w:sz w:val="24"/>
          <w:szCs w:val="24"/>
          <w:u w:val="single"/>
          <w:rtl/>
        </w:rPr>
        <w:t>מר שמואל רוטמן - ממלא מקום וסגן ראש העיר יהוד</w:t>
      </w:r>
      <w:r w:rsidR="001E2274">
        <w:rPr>
          <w:rFonts w:hint="cs"/>
          <w:caps/>
          <w:sz w:val="24"/>
          <w:szCs w:val="24"/>
          <w:u w:val="single"/>
          <w:rtl/>
        </w:rPr>
        <w:t>:</w:t>
      </w:r>
    </w:p>
    <w:p w14:paraId="5E22A51F" w14:textId="3A68BBDB" w:rsidR="001E2274" w:rsidRDefault="00C4273C" w:rsidP="00C4273C">
      <w:pPr>
        <w:rPr>
          <w:b w:val="0"/>
          <w:bCs w:val="0"/>
          <w:caps/>
          <w:sz w:val="24"/>
          <w:szCs w:val="24"/>
          <w:rtl/>
        </w:rPr>
      </w:pPr>
      <w:r>
        <w:rPr>
          <w:rFonts w:hint="cs"/>
          <w:b w:val="0"/>
          <w:bCs w:val="0"/>
          <w:caps/>
          <w:sz w:val="24"/>
          <w:szCs w:val="24"/>
          <w:rtl/>
        </w:rPr>
        <w:t>אז לכן אבל המגרש קטן לכן לא צריך לבנות</w:t>
      </w:r>
    </w:p>
    <w:p w14:paraId="6483FC21" w14:textId="77777777" w:rsidR="001E2274" w:rsidRDefault="001E2274" w:rsidP="00C4273C">
      <w:pPr>
        <w:rPr>
          <w:b w:val="0"/>
          <w:bCs w:val="0"/>
          <w:caps/>
          <w:sz w:val="24"/>
          <w:szCs w:val="24"/>
          <w:rtl/>
        </w:rPr>
      </w:pPr>
    </w:p>
    <w:p w14:paraId="318E76C4" w14:textId="77777777" w:rsidR="001E2274" w:rsidRDefault="00D17364" w:rsidP="00C4273C">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35CB0123" w14:textId="72B8AB3F" w:rsidR="001E2274" w:rsidRDefault="00C4273C" w:rsidP="00C4273C">
      <w:pPr>
        <w:rPr>
          <w:b w:val="0"/>
          <w:bCs w:val="0"/>
          <w:caps/>
          <w:sz w:val="24"/>
          <w:szCs w:val="24"/>
          <w:rtl/>
        </w:rPr>
      </w:pPr>
      <w:r>
        <w:rPr>
          <w:rFonts w:hint="cs"/>
          <w:b w:val="0"/>
          <w:bCs w:val="0"/>
          <w:caps/>
          <w:sz w:val="24"/>
          <w:szCs w:val="24"/>
          <w:rtl/>
        </w:rPr>
        <w:lastRenderedPageBreak/>
        <w:t xml:space="preserve">זה לא אין פה זה לא אין כאן אין כאן אין כאן אני רוצה רק שפעם אחת המשפט הזה ייאמר </w:t>
      </w:r>
      <w:r>
        <w:rPr>
          <w:b w:val="0"/>
          <w:bCs w:val="0"/>
          <w:caps/>
          <w:sz w:val="24"/>
          <w:szCs w:val="24"/>
          <w:rtl/>
        </w:rPr>
        <w:t>–</w:t>
      </w:r>
      <w:r>
        <w:rPr>
          <w:rFonts w:hint="cs"/>
          <w:b w:val="0"/>
          <w:bCs w:val="0"/>
          <w:caps/>
          <w:sz w:val="24"/>
          <w:szCs w:val="24"/>
          <w:rtl/>
        </w:rPr>
        <w:t xml:space="preserve"> אין לי כאן מגרש שהיזם רוצה לעשות השבחה. אוקיי?</w:t>
      </w:r>
      <w:r>
        <w:rPr>
          <w:b w:val="0"/>
          <w:bCs w:val="0"/>
          <w:caps/>
          <w:sz w:val="24"/>
          <w:szCs w:val="24"/>
        </w:rPr>
        <w:t xml:space="preserve"> </w:t>
      </w:r>
    </w:p>
    <w:p w14:paraId="366C73DA" w14:textId="77777777" w:rsidR="001E2274" w:rsidRDefault="001E2274" w:rsidP="00C4273C">
      <w:pPr>
        <w:rPr>
          <w:b w:val="0"/>
          <w:bCs w:val="0"/>
          <w:caps/>
          <w:sz w:val="24"/>
          <w:szCs w:val="24"/>
          <w:rtl/>
        </w:rPr>
      </w:pPr>
    </w:p>
    <w:p w14:paraId="5A58BAC2" w14:textId="77777777" w:rsidR="001E2274" w:rsidRDefault="00951BBC" w:rsidP="00C4273C">
      <w:pPr>
        <w:rPr>
          <w:caps/>
          <w:sz w:val="24"/>
          <w:szCs w:val="24"/>
          <w:u w:val="single"/>
          <w:rtl/>
        </w:rPr>
      </w:pPr>
      <w:r w:rsidRPr="00951BBC">
        <w:rPr>
          <w:rFonts w:hint="cs"/>
          <w:caps/>
          <w:sz w:val="24"/>
          <w:szCs w:val="24"/>
          <w:u w:val="single"/>
          <w:rtl/>
        </w:rPr>
        <w:t>מר אמיר בוים - מנהל אגף רישוי בעיריית יהוד מונוסון</w:t>
      </w:r>
      <w:r w:rsidR="001E2274">
        <w:rPr>
          <w:rFonts w:hint="cs"/>
          <w:caps/>
          <w:sz w:val="24"/>
          <w:szCs w:val="24"/>
          <w:u w:val="single"/>
          <w:rtl/>
        </w:rPr>
        <w:t>:</w:t>
      </w:r>
    </w:p>
    <w:p w14:paraId="61BE8A4F" w14:textId="416EFFD1" w:rsidR="001E2274" w:rsidRDefault="00945A15" w:rsidP="00C4273C">
      <w:pPr>
        <w:rPr>
          <w:b w:val="0"/>
          <w:bCs w:val="0"/>
          <w:caps/>
          <w:sz w:val="24"/>
          <w:szCs w:val="24"/>
          <w:rtl/>
        </w:rPr>
      </w:pPr>
      <w:r>
        <w:rPr>
          <w:rFonts w:hint="cs"/>
          <w:b w:val="0"/>
          <w:bCs w:val="0"/>
          <w:caps/>
          <w:sz w:val="24"/>
          <w:szCs w:val="24"/>
          <w:rtl/>
        </w:rPr>
        <w:t>יש</w:t>
      </w:r>
      <w:r w:rsidR="000F703D">
        <w:rPr>
          <w:rFonts w:hint="cs"/>
          <w:b w:val="0"/>
          <w:bCs w:val="0"/>
          <w:caps/>
          <w:sz w:val="24"/>
          <w:szCs w:val="24"/>
          <w:rtl/>
        </w:rPr>
        <w:t xml:space="preserve"> </w:t>
      </w:r>
      <w:r>
        <w:rPr>
          <w:rFonts w:hint="cs"/>
          <w:b w:val="0"/>
          <w:bCs w:val="0"/>
          <w:caps/>
          <w:sz w:val="24"/>
          <w:szCs w:val="24"/>
          <w:rtl/>
        </w:rPr>
        <w:t>...</w:t>
      </w:r>
    </w:p>
    <w:p w14:paraId="79A54151" w14:textId="77777777" w:rsidR="001E2274" w:rsidRDefault="001E2274" w:rsidP="00C4273C">
      <w:pPr>
        <w:rPr>
          <w:b w:val="0"/>
          <w:bCs w:val="0"/>
          <w:caps/>
          <w:sz w:val="24"/>
          <w:szCs w:val="24"/>
          <w:rtl/>
        </w:rPr>
      </w:pPr>
    </w:p>
    <w:p w14:paraId="6B0127F5" w14:textId="77777777" w:rsidR="001E2274" w:rsidRDefault="00D70D61" w:rsidP="00C4273C">
      <w:pPr>
        <w:rPr>
          <w:caps/>
          <w:sz w:val="24"/>
          <w:szCs w:val="24"/>
          <w:u w:val="single"/>
          <w:rtl/>
        </w:rPr>
      </w:pPr>
      <w:r w:rsidRPr="00D70D61">
        <w:rPr>
          <w:rFonts w:hint="cs"/>
          <w:caps/>
          <w:sz w:val="24"/>
          <w:szCs w:val="24"/>
          <w:u w:val="single"/>
          <w:rtl/>
        </w:rPr>
        <w:t>מר שמואל רוטמן - ממלא מקום וסגן ראש העיר יהוד</w:t>
      </w:r>
      <w:r w:rsidR="001E2274">
        <w:rPr>
          <w:rFonts w:hint="cs"/>
          <w:caps/>
          <w:sz w:val="24"/>
          <w:szCs w:val="24"/>
          <w:u w:val="single"/>
          <w:rtl/>
        </w:rPr>
        <w:t>:</w:t>
      </w:r>
    </w:p>
    <w:p w14:paraId="47C850D5" w14:textId="19018968" w:rsidR="001E2274" w:rsidRDefault="00945A15" w:rsidP="00C4273C">
      <w:pPr>
        <w:rPr>
          <w:b w:val="0"/>
          <w:bCs w:val="0"/>
          <w:caps/>
          <w:sz w:val="24"/>
          <w:szCs w:val="24"/>
          <w:rtl/>
        </w:rPr>
      </w:pPr>
      <w:r>
        <w:rPr>
          <w:rFonts w:hint="cs"/>
          <w:b w:val="0"/>
          <w:bCs w:val="0"/>
          <w:caps/>
          <w:sz w:val="24"/>
          <w:szCs w:val="24"/>
          <w:rtl/>
        </w:rPr>
        <w:t xml:space="preserve">עובדה שהיזם רוצה לעשות השבחה </w:t>
      </w:r>
    </w:p>
    <w:p w14:paraId="53C7B96F" w14:textId="77777777" w:rsidR="001E2274" w:rsidRDefault="001E2274" w:rsidP="00C4273C">
      <w:pPr>
        <w:rPr>
          <w:b w:val="0"/>
          <w:bCs w:val="0"/>
          <w:caps/>
          <w:sz w:val="24"/>
          <w:szCs w:val="24"/>
          <w:rtl/>
        </w:rPr>
      </w:pPr>
    </w:p>
    <w:p w14:paraId="4EC55944" w14:textId="77777777" w:rsidR="001E2274" w:rsidRDefault="00D17364" w:rsidP="00C4273C">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772A2A2E" w14:textId="2666BF4B" w:rsidR="001E2274" w:rsidRDefault="00945A15" w:rsidP="00C4273C">
      <w:pPr>
        <w:rPr>
          <w:b w:val="0"/>
          <w:bCs w:val="0"/>
          <w:caps/>
          <w:sz w:val="24"/>
          <w:szCs w:val="24"/>
          <w:rtl/>
        </w:rPr>
      </w:pPr>
      <w:r>
        <w:rPr>
          <w:rFonts w:hint="cs"/>
          <w:b w:val="0"/>
          <w:bCs w:val="0"/>
          <w:caps/>
          <w:sz w:val="24"/>
          <w:szCs w:val="24"/>
          <w:rtl/>
        </w:rPr>
        <w:t xml:space="preserve">רגע אין לי אין לי אני מבין שאתה חולק עליי </w:t>
      </w:r>
    </w:p>
    <w:p w14:paraId="3021BEA7" w14:textId="77777777" w:rsidR="001E2274" w:rsidRDefault="001E2274" w:rsidP="00C4273C">
      <w:pPr>
        <w:rPr>
          <w:b w:val="0"/>
          <w:bCs w:val="0"/>
          <w:caps/>
          <w:sz w:val="24"/>
          <w:szCs w:val="24"/>
          <w:rtl/>
        </w:rPr>
      </w:pPr>
    </w:p>
    <w:p w14:paraId="51F47A09" w14:textId="77777777" w:rsidR="001E2274" w:rsidRDefault="00D70D61" w:rsidP="004E7415">
      <w:pPr>
        <w:rPr>
          <w:caps/>
          <w:sz w:val="24"/>
          <w:szCs w:val="24"/>
          <w:u w:val="single"/>
          <w:rtl/>
        </w:rPr>
      </w:pPr>
      <w:r w:rsidRPr="00D70D61">
        <w:rPr>
          <w:rFonts w:hint="cs"/>
          <w:caps/>
          <w:sz w:val="24"/>
          <w:szCs w:val="24"/>
          <w:u w:val="single"/>
          <w:rtl/>
        </w:rPr>
        <w:t>מר שמואל רוטמן - ממלא מקום וסגן ראש העיר יהוד</w:t>
      </w:r>
      <w:r w:rsidR="001E2274">
        <w:rPr>
          <w:rFonts w:hint="cs"/>
          <w:caps/>
          <w:sz w:val="24"/>
          <w:szCs w:val="24"/>
          <w:u w:val="single"/>
          <w:rtl/>
        </w:rPr>
        <w:t>:</w:t>
      </w:r>
    </w:p>
    <w:p w14:paraId="47EFE6AA" w14:textId="03FE6850" w:rsidR="001E2274" w:rsidRDefault="00945A15" w:rsidP="004E7415">
      <w:pPr>
        <w:rPr>
          <w:b w:val="0"/>
          <w:bCs w:val="0"/>
          <w:caps/>
          <w:sz w:val="24"/>
          <w:szCs w:val="24"/>
          <w:rtl/>
        </w:rPr>
      </w:pPr>
      <w:r>
        <w:rPr>
          <w:rFonts w:hint="cs"/>
          <w:b w:val="0"/>
          <w:bCs w:val="0"/>
          <w:caps/>
          <w:sz w:val="24"/>
          <w:szCs w:val="24"/>
          <w:rtl/>
        </w:rPr>
        <w:t xml:space="preserve">לא, בזה הוא התחיל </w:t>
      </w:r>
    </w:p>
    <w:p w14:paraId="199BD2A7" w14:textId="77777777" w:rsidR="001E2274" w:rsidRDefault="001E2274" w:rsidP="004E7415">
      <w:pPr>
        <w:rPr>
          <w:b w:val="0"/>
          <w:bCs w:val="0"/>
          <w:caps/>
          <w:sz w:val="24"/>
          <w:szCs w:val="24"/>
          <w:rtl/>
        </w:rPr>
      </w:pPr>
    </w:p>
    <w:p w14:paraId="6A3B5909" w14:textId="77777777" w:rsidR="001E2274" w:rsidRDefault="00D17364" w:rsidP="004E7415">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0348AF46" w14:textId="2AFA9538" w:rsidR="001E2274" w:rsidRDefault="00945A15" w:rsidP="004E7415">
      <w:pPr>
        <w:rPr>
          <w:b w:val="0"/>
          <w:bCs w:val="0"/>
          <w:caps/>
          <w:sz w:val="24"/>
          <w:szCs w:val="24"/>
          <w:rtl/>
        </w:rPr>
      </w:pPr>
      <w:r>
        <w:rPr>
          <w:rFonts w:hint="cs"/>
          <w:b w:val="0"/>
          <w:bCs w:val="0"/>
          <w:caps/>
          <w:sz w:val="24"/>
          <w:szCs w:val="24"/>
          <w:rtl/>
        </w:rPr>
        <w:t>אני מבין ש,</w:t>
      </w:r>
    </w:p>
    <w:p w14:paraId="09ED1D2C" w14:textId="77777777" w:rsidR="001E2274" w:rsidRDefault="001E2274" w:rsidP="004E7415">
      <w:pPr>
        <w:rPr>
          <w:b w:val="0"/>
          <w:bCs w:val="0"/>
          <w:caps/>
          <w:sz w:val="24"/>
          <w:szCs w:val="24"/>
          <w:rtl/>
        </w:rPr>
      </w:pPr>
    </w:p>
    <w:p w14:paraId="303B10BE" w14:textId="77777777" w:rsidR="001E2274" w:rsidRDefault="00D70D61" w:rsidP="004E7415">
      <w:pPr>
        <w:rPr>
          <w:caps/>
          <w:sz w:val="24"/>
          <w:szCs w:val="24"/>
          <w:u w:val="single"/>
          <w:rtl/>
        </w:rPr>
      </w:pPr>
      <w:r w:rsidRPr="00D70D61">
        <w:rPr>
          <w:rFonts w:hint="cs"/>
          <w:caps/>
          <w:sz w:val="24"/>
          <w:szCs w:val="24"/>
          <w:u w:val="single"/>
          <w:rtl/>
        </w:rPr>
        <w:t>מר שמואל רוטמן - ממלא מקום וסגן ראש העיר יהוד</w:t>
      </w:r>
      <w:r w:rsidR="001E2274">
        <w:rPr>
          <w:rFonts w:hint="cs"/>
          <w:caps/>
          <w:sz w:val="24"/>
          <w:szCs w:val="24"/>
          <w:u w:val="single"/>
          <w:rtl/>
        </w:rPr>
        <w:t>:</w:t>
      </w:r>
    </w:p>
    <w:p w14:paraId="62E90874" w14:textId="01D3AA5B" w:rsidR="001E2274" w:rsidRDefault="00945A15" w:rsidP="004E7415">
      <w:pPr>
        <w:rPr>
          <w:b w:val="0"/>
          <w:bCs w:val="0"/>
          <w:caps/>
          <w:sz w:val="24"/>
          <w:szCs w:val="24"/>
          <w:rtl/>
        </w:rPr>
      </w:pPr>
      <w:r>
        <w:rPr>
          <w:rFonts w:hint="cs"/>
          <w:b w:val="0"/>
          <w:bCs w:val="0"/>
          <w:caps/>
          <w:sz w:val="24"/>
          <w:szCs w:val="24"/>
          <w:rtl/>
        </w:rPr>
        <w:t>תסתכל על ההיסטוריה</w:t>
      </w:r>
    </w:p>
    <w:p w14:paraId="6884E5EB" w14:textId="77777777" w:rsidR="001E2274" w:rsidRDefault="001E2274" w:rsidP="004E7415">
      <w:pPr>
        <w:rPr>
          <w:b w:val="0"/>
          <w:bCs w:val="0"/>
          <w:caps/>
          <w:sz w:val="24"/>
          <w:szCs w:val="24"/>
          <w:rtl/>
        </w:rPr>
      </w:pPr>
    </w:p>
    <w:p w14:paraId="03F407D1" w14:textId="77777777" w:rsidR="001E2274" w:rsidRDefault="00D17364" w:rsidP="004E7415">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5ECD4AE4" w14:textId="64FE1EE4" w:rsidR="001E2274" w:rsidRDefault="00945A15" w:rsidP="004E7415">
      <w:pPr>
        <w:rPr>
          <w:b w:val="0"/>
          <w:bCs w:val="0"/>
          <w:caps/>
          <w:sz w:val="24"/>
          <w:szCs w:val="24"/>
          <w:rtl/>
        </w:rPr>
      </w:pPr>
      <w:r>
        <w:rPr>
          <w:rFonts w:hint="cs"/>
          <w:b w:val="0"/>
          <w:bCs w:val="0"/>
          <w:caps/>
          <w:sz w:val="24"/>
          <w:szCs w:val="24"/>
          <w:rtl/>
        </w:rPr>
        <w:t>אני מבין שאתה חולק עליי</w:t>
      </w:r>
    </w:p>
    <w:p w14:paraId="4D754668" w14:textId="77777777" w:rsidR="001E2274" w:rsidRDefault="001E2274" w:rsidP="004E7415">
      <w:pPr>
        <w:rPr>
          <w:b w:val="0"/>
          <w:bCs w:val="0"/>
          <w:caps/>
          <w:sz w:val="24"/>
          <w:szCs w:val="24"/>
          <w:rtl/>
        </w:rPr>
      </w:pPr>
    </w:p>
    <w:p w14:paraId="022BF39C" w14:textId="77777777" w:rsidR="001E2274" w:rsidRDefault="00D70D61" w:rsidP="004E7415">
      <w:pPr>
        <w:rPr>
          <w:caps/>
          <w:sz w:val="24"/>
          <w:szCs w:val="24"/>
          <w:u w:val="single"/>
          <w:rtl/>
        </w:rPr>
      </w:pPr>
      <w:r w:rsidRPr="00D70D61">
        <w:rPr>
          <w:rFonts w:hint="cs"/>
          <w:caps/>
          <w:sz w:val="24"/>
          <w:szCs w:val="24"/>
          <w:u w:val="single"/>
          <w:rtl/>
        </w:rPr>
        <w:t>מר שמואל רוטמן - ממלא מקום וסגן ראש העיר יהוד</w:t>
      </w:r>
      <w:r w:rsidR="001E2274">
        <w:rPr>
          <w:rFonts w:hint="cs"/>
          <w:caps/>
          <w:sz w:val="24"/>
          <w:szCs w:val="24"/>
          <w:u w:val="single"/>
          <w:rtl/>
        </w:rPr>
        <w:t>:</w:t>
      </w:r>
    </w:p>
    <w:p w14:paraId="69DADF37" w14:textId="43DCA17C" w:rsidR="001E2274" w:rsidRDefault="00945A15" w:rsidP="004E7415">
      <w:pPr>
        <w:rPr>
          <w:b w:val="0"/>
          <w:bCs w:val="0"/>
          <w:caps/>
          <w:sz w:val="24"/>
          <w:szCs w:val="24"/>
          <w:rtl/>
        </w:rPr>
      </w:pPr>
      <w:r>
        <w:rPr>
          <w:rFonts w:hint="cs"/>
          <w:b w:val="0"/>
          <w:bCs w:val="0"/>
          <w:caps/>
          <w:sz w:val="24"/>
          <w:szCs w:val="24"/>
          <w:rtl/>
        </w:rPr>
        <w:t>הוא לא התכוון בכלל לבנות דיור מוגן</w:t>
      </w:r>
    </w:p>
    <w:p w14:paraId="271ADC0C" w14:textId="77777777" w:rsidR="001E2274" w:rsidRDefault="001E2274" w:rsidP="004E7415">
      <w:pPr>
        <w:rPr>
          <w:b w:val="0"/>
          <w:bCs w:val="0"/>
          <w:caps/>
          <w:sz w:val="24"/>
          <w:szCs w:val="24"/>
          <w:rtl/>
        </w:rPr>
      </w:pPr>
    </w:p>
    <w:p w14:paraId="4328F3D8" w14:textId="77777777" w:rsidR="001E2274" w:rsidRDefault="00D17364" w:rsidP="004E7415">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3BF072D0" w14:textId="6B2D47D0" w:rsidR="001E2274" w:rsidRDefault="00945A15" w:rsidP="004E7415">
      <w:pPr>
        <w:rPr>
          <w:b w:val="0"/>
          <w:bCs w:val="0"/>
          <w:caps/>
          <w:sz w:val="24"/>
          <w:szCs w:val="24"/>
          <w:rtl/>
        </w:rPr>
      </w:pPr>
      <w:r>
        <w:rPr>
          <w:rFonts w:hint="cs"/>
          <w:b w:val="0"/>
          <w:bCs w:val="0"/>
          <w:caps/>
          <w:sz w:val="24"/>
          <w:szCs w:val="24"/>
          <w:rtl/>
        </w:rPr>
        <w:t>אני מבין שאתה חולק עליי</w:t>
      </w:r>
    </w:p>
    <w:p w14:paraId="4C789126" w14:textId="77777777" w:rsidR="001E2274" w:rsidRDefault="001E2274" w:rsidP="004E7415">
      <w:pPr>
        <w:rPr>
          <w:b w:val="0"/>
          <w:bCs w:val="0"/>
          <w:caps/>
          <w:sz w:val="24"/>
          <w:szCs w:val="24"/>
          <w:rtl/>
        </w:rPr>
      </w:pPr>
    </w:p>
    <w:p w14:paraId="76243731" w14:textId="77777777" w:rsidR="001E2274" w:rsidRDefault="00D70D61" w:rsidP="00945A15">
      <w:pPr>
        <w:rPr>
          <w:caps/>
          <w:sz w:val="24"/>
          <w:szCs w:val="24"/>
          <w:u w:val="single"/>
          <w:rtl/>
        </w:rPr>
      </w:pPr>
      <w:r w:rsidRPr="00D70D61">
        <w:rPr>
          <w:rFonts w:hint="cs"/>
          <w:caps/>
          <w:sz w:val="24"/>
          <w:szCs w:val="24"/>
          <w:u w:val="single"/>
          <w:rtl/>
        </w:rPr>
        <w:t>מר שמואל רוטמן - ממלא מקום וסגן ראש העיר יהוד</w:t>
      </w:r>
      <w:r w:rsidR="001E2274">
        <w:rPr>
          <w:rFonts w:hint="cs"/>
          <w:caps/>
          <w:sz w:val="24"/>
          <w:szCs w:val="24"/>
          <w:u w:val="single"/>
          <w:rtl/>
        </w:rPr>
        <w:t>:</w:t>
      </w:r>
    </w:p>
    <w:p w14:paraId="62B991B7" w14:textId="151F8B00" w:rsidR="001E2274" w:rsidRDefault="00945A15" w:rsidP="00945A15">
      <w:pPr>
        <w:rPr>
          <w:b w:val="0"/>
          <w:bCs w:val="0"/>
          <w:caps/>
          <w:sz w:val="24"/>
          <w:szCs w:val="24"/>
          <w:rtl/>
        </w:rPr>
      </w:pPr>
      <w:r>
        <w:rPr>
          <w:rFonts w:hint="cs"/>
          <w:b w:val="0"/>
          <w:bCs w:val="0"/>
          <w:caps/>
          <w:sz w:val="24"/>
          <w:szCs w:val="24"/>
          <w:rtl/>
        </w:rPr>
        <w:t>כן אבל אלה העובדות</w:t>
      </w:r>
    </w:p>
    <w:p w14:paraId="48654202" w14:textId="77777777" w:rsidR="001E2274" w:rsidRDefault="001E2274" w:rsidP="00945A15">
      <w:pPr>
        <w:rPr>
          <w:b w:val="0"/>
          <w:bCs w:val="0"/>
          <w:caps/>
          <w:sz w:val="24"/>
          <w:szCs w:val="24"/>
          <w:rtl/>
        </w:rPr>
      </w:pPr>
    </w:p>
    <w:p w14:paraId="7FDE4FD9" w14:textId="77777777" w:rsidR="001E2274" w:rsidRDefault="00D17364" w:rsidP="00945A15">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42C6F362" w14:textId="66665BD8" w:rsidR="001E2274" w:rsidRDefault="00945A15" w:rsidP="00945A15">
      <w:pPr>
        <w:rPr>
          <w:b w:val="0"/>
          <w:bCs w:val="0"/>
          <w:caps/>
          <w:sz w:val="24"/>
          <w:szCs w:val="24"/>
          <w:rtl/>
        </w:rPr>
      </w:pPr>
      <w:r>
        <w:rPr>
          <w:rFonts w:hint="cs"/>
          <w:b w:val="0"/>
          <w:bCs w:val="0"/>
          <w:caps/>
          <w:sz w:val="24"/>
          <w:szCs w:val="24"/>
          <w:rtl/>
        </w:rPr>
        <w:t>אני מבין שאתה חולק עליי</w:t>
      </w:r>
    </w:p>
    <w:p w14:paraId="6FA23372" w14:textId="77777777" w:rsidR="001E2274" w:rsidRDefault="001E2274" w:rsidP="00945A15">
      <w:pPr>
        <w:rPr>
          <w:b w:val="0"/>
          <w:bCs w:val="0"/>
          <w:caps/>
          <w:sz w:val="24"/>
          <w:szCs w:val="24"/>
          <w:rtl/>
        </w:rPr>
      </w:pPr>
    </w:p>
    <w:p w14:paraId="304C0470" w14:textId="77777777" w:rsidR="001E2274" w:rsidRDefault="00D70D61" w:rsidP="00945A15">
      <w:pPr>
        <w:rPr>
          <w:caps/>
          <w:sz w:val="24"/>
          <w:szCs w:val="24"/>
          <w:u w:val="single"/>
          <w:rtl/>
        </w:rPr>
      </w:pPr>
      <w:r w:rsidRPr="00D70D61">
        <w:rPr>
          <w:rFonts w:hint="cs"/>
          <w:caps/>
          <w:sz w:val="24"/>
          <w:szCs w:val="24"/>
          <w:u w:val="single"/>
          <w:rtl/>
        </w:rPr>
        <w:t>מר שמואל רוטמן - ממלא מקום וסגן ראש העיר יהוד</w:t>
      </w:r>
      <w:r w:rsidR="001E2274">
        <w:rPr>
          <w:rFonts w:hint="cs"/>
          <w:caps/>
          <w:sz w:val="24"/>
          <w:szCs w:val="24"/>
          <w:u w:val="single"/>
          <w:rtl/>
        </w:rPr>
        <w:t>:</w:t>
      </w:r>
    </w:p>
    <w:p w14:paraId="1394C992" w14:textId="0EAA24A2" w:rsidR="001E2274" w:rsidRDefault="00945A15" w:rsidP="00945A15">
      <w:pPr>
        <w:rPr>
          <w:b w:val="0"/>
          <w:bCs w:val="0"/>
          <w:caps/>
          <w:sz w:val="24"/>
          <w:szCs w:val="24"/>
          <w:rtl/>
        </w:rPr>
      </w:pPr>
      <w:r>
        <w:rPr>
          <w:rFonts w:hint="cs"/>
          <w:b w:val="0"/>
          <w:bCs w:val="0"/>
          <w:caps/>
          <w:sz w:val="24"/>
          <w:szCs w:val="24"/>
          <w:rtl/>
        </w:rPr>
        <w:t xml:space="preserve">נכון </w:t>
      </w:r>
    </w:p>
    <w:p w14:paraId="3C9C8BC2" w14:textId="77777777" w:rsidR="001E2274" w:rsidRDefault="001E2274" w:rsidP="00945A15">
      <w:pPr>
        <w:rPr>
          <w:b w:val="0"/>
          <w:bCs w:val="0"/>
          <w:caps/>
          <w:sz w:val="24"/>
          <w:szCs w:val="24"/>
          <w:rtl/>
        </w:rPr>
      </w:pPr>
    </w:p>
    <w:p w14:paraId="607D3742" w14:textId="77777777" w:rsidR="001E2274" w:rsidRDefault="00D17364" w:rsidP="00945A15">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64FC525A" w14:textId="6F530F42" w:rsidR="001E2274" w:rsidRDefault="00945A15" w:rsidP="00945A15">
      <w:pPr>
        <w:rPr>
          <w:b w:val="0"/>
          <w:bCs w:val="0"/>
          <w:caps/>
          <w:sz w:val="24"/>
          <w:szCs w:val="24"/>
          <w:rtl/>
        </w:rPr>
      </w:pPr>
      <w:r>
        <w:rPr>
          <w:rFonts w:hint="cs"/>
          <w:b w:val="0"/>
          <w:bCs w:val="0"/>
          <w:caps/>
          <w:sz w:val="24"/>
          <w:szCs w:val="24"/>
          <w:rtl/>
        </w:rPr>
        <w:t>אין לי פה אין לי פה מגרש שהיזם, יש לו מגרש מותר לו לבנות פה מותר לו לבנות עשרים יחידות דיור והוא עכשיו מגיש תוכנית על ארבעים יחידות דיור, זו זו תוכנית השבחה. כל מטרתה להכפיל את ה, את ה, להכפיל את ה, את ה, את הניצול של ... הוא אומר אם מותר לי עשרים ואני אבקש ארבעים</w:t>
      </w:r>
    </w:p>
    <w:p w14:paraId="5CAA6851" w14:textId="77777777" w:rsidR="001E2274" w:rsidRDefault="001E2274" w:rsidP="00945A15">
      <w:pPr>
        <w:rPr>
          <w:b w:val="0"/>
          <w:bCs w:val="0"/>
          <w:caps/>
          <w:sz w:val="24"/>
          <w:szCs w:val="24"/>
          <w:rtl/>
        </w:rPr>
      </w:pPr>
    </w:p>
    <w:p w14:paraId="11C3A071" w14:textId="77777777" w:rsidR="001E2274" w:rsidRDefault="00951BBC" w:rsidP="00945A15">
      <w:pPr>
        <w:rPr>
          <w:caps/>
          <w:sz w:val="24"/>
          <w:szCs w:val="24"/>
          <w:u w:val="single"/>
          <w:rtl/>
        </w:rPr>
      </w:pPr>
      <w:r w:rsidRPr="00951BBC">
        <w:rPr>
          <w:rFonts w:hint="cs"/>
          <w:caps/>
          <w:sz w:val="24"/>
          <w:szCs w:val="24"/>
          <w:u w:val="single"/>
          <w:rtl/>
        </w:rPr>
        <w:t>מר אמיר בוים - מנהל אגף רישוי בעיריית יהוד מונוסון</w:t>
      </w:r>
      <w:r w:rsidR="001E2274">
        <w:rPr>
          <w:rFonts w:hint="cs"/>
          <w:caps/>
          <w:sz w:val="24"/>
          <w:szCs w:val="24"/>
          <w:u w:val="single"/>
          <w:rtl/>
        </w:rPr>
        <w:t>:</w:t>
      </w:r>
    </w:p>
    <w:p w14:paraId="6AFBC14A" w14:textId="3EBDC88D" w:rsidR="001E2274" w:rsidRDefault="00945A15" w:rsidP="00945A15">
      <w:pPr>
        <w:rPr>
          <w:b w:val="0"/>
          <w:bCs w:val="0"/>
          <w:caps/>
          <w:sz w:val="24"/>
          <w:szCs w:val="24"/>
          <w:rtl/>
        </w:rPr>
      </w:pPr>
      <w:r>
        <w:rPr>
          <w:rFonts w:hint="cs"/>
          <w:b w:val="0"/>
          <w:bCs w:val="0"/>
          <w:caps/>
          <w:sz w:val="24"/>
          <w:szCs w:val="24"/>
          <w:rtl/>
        </w:rPr>
        <w:t xml:space="preserve">אוקיי </w:t>
      </w:r>
    </w:p>
    <w:p w14:paraId="1070D946" w14:textId="77777777" w:rsidR="001E2274" w:rsidRDefault="001E2274" w:rsidP="00945A15">
      <w:pPr>
        <w:rPr>
          <w:b w:val="0"/>
          <w:bCs w:val="0"/>
          <w:caps/>
          <w:sz w:val="24"/>
          <w:szCs w:val="24"/>
          <w:rtl/>
        </w:rPr>
      </w:pPr>
    </w:p>
    <w:p w14:paraId="1D21EA44" w14:textId="77777777" w:rsidR="001E2274" w:rsidRDefault="00D17364" w:rsidP="00945A15">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6229F9A3" w14:textId="18EED303" w:rsidR="001E2274" w:rsidRDefault="00945A15" w:rsidP="00945A15">
      <w:pPr>
        <w:rPr>
          <w:b w:val="0"/>
          <w:bCs w:val="0"/>
          <w:caps/>
          <w:sz w:val="24"/>
          <w:szCs w:val="24"/>
          <w:rtl/>
        </w:rPr>
      </w:pPr>
      <w:r>
        <w:rPr>
          <w:rFonts w:hint="cs"/>
          <w:b w:val="0"/>
          <w:bCs w:val="0"/>
          <w:caps/>
          <w:sz w:val="24"/>
          <w:szCs w:val="24"/>
          <w:rtl/>
        </w:rPr>
        <w:lastRenderedPageBreak/>
        <w:t>זו השבחה קלאסית</w:t>
      </w:r>
    </w:p>
    <w:p w14:paraId="544C10D8" w14:textId="77777777" w:rsidR="001E2274" w:rsidRDefault="001E2274" w:rsidP="00945A15">
      <w:pPr>
        <w:rPr>
          <w:b w:val="0"/>
          <w:bCs w:val="0"/>
          <w:caps/>
          <w:sz w:val="24"/>
          <w:szCs w:val="24"/>
          <w:rtl/>
        </w:rPr>
      </w:pPr>
    </w:p>
    <w:p w14:paraId="59AA6CD8" w14:textId="77777777" w:rsidR="001E2274" w:rsidRDefault="00951BBC" w:rsidP="00945A15">
      <w:pPr>
        <w:rPr>
          <w:caps/>
          <w:sz w:val="24"/>
          <w:szCs w:val="24"/>
          <w:u w:val="single"/>
          <w:rtl/>
        </w:rPr>
      </w:pPr>
      <w:r w:rsidRPr="00951BBC">
        <w:rPr>
          <w:rFonts w:hint="cs"/>
          <w:caps/>
          <w:sz w:val="24"/>
          <w:szCs w:val="24"/>
          <w:u w:val="single"/>
          <w:rtl/>
        </w:rPr>
        <w:t>מר אמיר בוים - מנהל אגף רישוי בעיריית יהוד מונוסון</w:t>
      </w:r>
      <w:r w:rsidR="001E2274">
        <w:rPr>
          <w:rFonts w:hint="cs"/>
          <w:caps/>
          <w:sz w:val="24"/>
          <w:szCs w:val="24"/>
          <w:u w:val="single"/>
          <w:rtl/>
        </w:rPr>
        <w:t>:</w:t>
      </w:r>
    </w:p>
    <w:p w14:paraId="5B432046" w14:textId="3924F3D1" w:rsidR="001E2274" w:rsidRDefault="00945A15" w:rsidP="00945A15">
      <w:pPr>
        <w:rPr>
          <w:b w:val="0"/>
          <w:bCs w:val="0"/>
          <w:caps/>
          <w:sz w:val="24"/>
          <w:szCs w:val="24"/>
          <w:rtl/>
        </w:rPr>
      </w:pPr>
      <w:r>
        <w:rPr>
          <w:rFonts w:hint="cs"/>
          <w:b w:val="0"/>
          <w:bCs w:val="0"/>
          <w:caps/>
          <w:sz w:val="24"/>
          <w:szCs w:val="24"/>
          <w:rtl/>
        </w:rPr>
        <w:t>כן ופה מה?</w:t>
      </w:r>
    </w:p>
    <w:p w14:paraId="052F1413" w14:textId="77777777" w:rsidR="001E2274" w:rsidRDefault="001E2274" w:rsidP="00945A15">
      <w:pPr>
        <w:rPr>
          <w:b w:val="0"/>
          <w:bCs w:val="0"/>
          <w:caps/>
          <w:sz w:val="24"/>
          <w:szCs w:val="24"/>
          <w:rtl/>
        </w:rPr>
      </w:pPr>
    </w:p>
    <w:p w14:paraId="7FE4AF66" w14:textId="77777777" w:rsidR="001E2274" w:rsidRDefault="00D17364" w:rsidP="00945A15">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29D729AD" w14:textId="7A1E8517" w:rsidR="001E2274" w:rsidRDefault="00945A15" w:rsidP="00945A15">
      <w:pPr>
        <w:rPr>
          <w:b w:val="0"/>
          <w:bCs w:val="0"/>
          <w:caps/>
          <w:sz w:val="24"/>
          <w:szCs w:val="24"/>
          <w:rtl/>
        </w:rPr>
      </w:pPr>
      <w:r>
        <w:rPr>
          <w:rFonts w:hint="cs"/>
          <w:b w:val="0"/>
          <w:bCs w:val="0"/>
          <w:caps/>
          <w:sz w:val="24"/>
          <w:szCs w:val="24"/>
          <w:rtl/>
        </w:rPr>
        <w:t xml:space="preserve">כי גם כי כדאי גם לבנות עשרים </w:t>
      </w:r>
      <w:r w:rsidR="004C0D2C">
        <w:rPr>
          <w:rFonts w:hint="cs"/>
          <w:b w:val="0"/>
          <w:bCs w:val="0"/>
          <w:caps/>
          <w:sz w:val="24"/>
          <w:szCs w:val="24"/>
          <w:rtl/>
        </w:rPr>
        <w:t xml:space="preserve">יחידות דיור </w:t>
      </w:r>
    </w:p>
    <w:p w14:paraId="7A21DC10" w14:textId="77777777" w:rsidR="001E2274" w:rsidRDefault="001E2274" w:rsidP="00945A15">
      <w:pPr>
        <w:rPr>
          <w:b w:val="0"/>
          <w:bCs w:val="0"/>
          <w:caps/>
          <w:sz w:val="24"/>
          <w:szCs w:val="24"/>
          <w:rtl/>
        </w:rPr>
      </w:pPr>
    </w:p>
    <w:p w14:paraId="778C2660" w14:textId="77777777" w:rsidR="001E2274" w:rsidRDefault="00951BBC" w:rsidP="00945A15">
      <w:pPr>
        <w:rPr>
          <w:caps/>
          <w:sz w:val="24"/>
          <w:szCs w:val="24"/>
          <w:u w:val="single"/>
          <w:rtl/>
        </w:rPr>
      </w:pPr>
      <w:r w:rsidRPr="00951BBC">
        <w:rPr>
          <w:rFonts w:hint="cs"/>
          <w:caps/>
          <w:sz w:val="24"/>
          <w:szCs w:val="24"/>
          <w:u w:val="single"/>
          <w:rtl/>
        </w:rPr>
        <w:t>מר אמיר בוים - מנהל אגף רישוי בעיריית יהוד מונוסון</w:t>
      </w:r>
      <w:r w:rsidR="001E2274">
        <w:rPr>
          <w:rFonts w:hint="cs"/>
          <w:caps/>
          <w:sz w:val="24"/>
          <w:szCs w:val="24"/>
          <w:u w:val="single"/>
          <w:rtl/>
        </w:rPr>
        <w:t>:</w:t>
      </w:r>
    </w:p>
    <w:p w14:paraId="3A1D671C" w14:textId="0329D990" w:rsidR="001E2274" w:rsidRDefault="004C0D2C" w:rsidP="00945A15">
      <w:pPr>
        <w:rPr>
          <w:b w:val="0"/>
          <w:bCs w:val="0"/>
          <w:caps/>
          <w:sz w:val="24"/>
          <w:szCs w:val="24"/>
          <w:rtl/>
        </w:rPr>
      </w:pPr>
      <w:r>
        <w:rPr>
          <w:rFonts w:hint="cs"/>
          <w:b w:val="0"/>
          <w:bCs w:val="0"/>
          <w:caps/>
          <w:sz w:val="24"/>
          <w:szCs w:val="24"/>
          <w:rtl/>
        </w:rPr>
        <w:t>לא אני אומר אבל מה המצב פה?</w:t>
      </w:r>
    </w:p>
    <w:p w14:paraId="000456BD" w14:textId="77777777" w:rsidR="001E2274" w:rsidRDefault="001E2274" w:rsidP="00945A15">
      <w:pPr>
        <w:rPr>
          <w:b w:val="0"/>
          <w:bCs w:val="0"/>
          <w:caps/>
          <w:sz w:val="24"/>
          <w:szCs w:val="24"/>
          <w:rtl/>
        </w:rPr>
      </w:pPr>
    </w:p>
    <w:p w14:paraId="3403528F" w14:textId="77777777" w:rsidR="001E2274" w:rsidRDefault="00D17364" w:rsidP="00945A15">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798505E4" w14:textId="56A93281" w:rsidR="001E2274" w:rsidRDefault="004C0D2C" w:rsidP="00945A15">
      <w:pPr>
        <w:rPr>
          <w:b w:val="0"/>
          <w:bCs w:val="0"/>
          <w:caps/>
          <w:sz w:val="24"/>
          <w:szCs w:val="24"/>
          <w:rtl/>
        </w:rPr>
      </w:pPr>
      <w:r>
        <w:rPr>
          <w:rFonts w:hint="cs"/>
          <w:b w:val="0"/>
          <w:bCs w:val="0"/>
          <w:caps/>
          <w:sz w:val="24"/>
          <w:szCs w:val="24"/>
          <w:rtl/>
        </w:rPr>
        <w:t>המצב כאן המצב כאן סליחה מה מה תפקידך?</w:t>
      </w:r>
    </w:p>
    <w:p w14:paraId="41804D21" w14:textId="77777777" w:rsidR="001E2274" w:rsidRDefault="001E2274" w:rsidP="00945A15">
      <w:pPr>
        <w:rPr>
          <w:b w:val="0"/>
          <w:bCs w:val="0"/>
          <w:caps/>
          <w:sz w:val="24"/>
          <w:szCs w:val="24"/>
          <w:rtl/>
        </w:rPr>
      </w:pPr>
    </w:p>
    <w:p w14:paraId="04B02B2C" w14:textId="77777777" w:rsidR="001E2274" w:rsidRDefault="00951BBC" w:rsidP="00945A15">
      <w:pPr>
        <w:rPr>
          <w:caps/>
          <w:sz w:val="24"/>
          <w:szCs w:val="24"/>
          <w:u w:val="single"/>
          <w:rtl/>
        </w:rPr>
      </w:pPr>
      <w:r w:rsidRPr="00951BBC">
        <w:rPr>
          <w:rFonts w:hint="cs"/>
          <w:caps/>
          <w:sz w:val="24"/>
          <w:szCs w:val="24"/>
          <w:u w:val="single"/>
          <w:rtl/>
        </w:rPr>
        <w:t>מר אמיר בוים - מנהל אגף רישוי בעיריית יהוד מונוסון</w:t>
      </w:r>
      <w:r w:rsidR="001E2274">
        <w:rPr>
          <w:rFonts w:hint="cs"/>
          <w:caps/>
          <w:sz w:val="24"/>
          <w:szCs w:val="24"/>
          <w:u w:val="single"/>
          <w:rtl/>
        </w:rPr>
        <w:t>:</w:t>
      </w:r>
    </w:p>
    <w:p w14:paraId="4A880C1D" w14:textId="7E830DAA" w:rsidR="001E2274" w:rsidRDefault="005525A8" w:rsidP="00945A15">
      <w:pPr>
        <w:rPr>
          <w:b w:val="0"/>
          <w:bCs w:val="0"/>
          <w:caps/>
          <w:sz w:val="24"/>
          <w:szCs w:val="24"/>
          <w:rtl/>
        </w:rPr>
      </w:pPr>
      <w:r>
        <w:rPr>
          <w:rFonts w:hint="cs"/>
          <w:b w:val="0"/>
          <w:bCs w:val="0"/>
          <w:caps/>
          <w:sz w:val="24"/>
          <w:szCs w:val="24"/>
          <w:rtl/>
        </w:rPr>
        <w:t xml:space="preserve">אני מנהל אגף רישוי </w:t>
      </w:r>
    </w:p>
    <w:p w14:paraId="721BB4DE" w14:textId="77777777" w:rsidR="001E2274" w:rsidRDefault="001E2274" w:rsidP="00945A15">
      <w:pPr>
        <w:rPr>
          <w:b w:val="0"/>
          <w:bCs w:val="0"/>
          <w:caps/>
          <w:sz w:val="24"/>
          <w:szCs w:val="24"/>
          <w:rtl/>
        </w:rPr>
      </w:pPr>
    </w:p>
    <w:p w14:paraId="20BE0944" w14:textId="77777777" w:rsidR="001E2274" w:rsidRDefault="00D17364" w:rsidP="00945A15">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4DF98C8A" w14:textId="7574E690" w:rsidR="001E2274" w:rsidRDefault="005525A8" w:rsidP="00945A15">
      <w:pPr>
        <w:rPr>
          <w:b w:val="0"/>
          <w:bCs w:val="0"/>
          <w:caps/>
          <w:sz w:val="24"/>
          <w:szCs w:val="24"/>
          <w:rtl/>
        </w:rPr>
      </w:pPr>
      <w:r>
        <w:rPr>
          <w:rFonts w:hint="cs"/>
          <w:b w:val="0"/>
          <w:bCs w:val="0"/>
          <w:caps/>
          <w:sz w:val="24"/>
          <w:szCs w:val="24"/>
          <w:rtl/>
        </w:rPr>
        <w:t>אוקיי אז עכשיו</w:t>
      </w:r>
      <w:r w:rsidR="000F703D">
        <w:rPr>
          <w:rFonts w:hint="cs"/>
          <w:b w:val="0"/>
          <w:bCs w:val="0"/>
          <w:caps/>
          <w:sz w:val="24"/>
          <w:szCs w:val="24"/>
          <w:rtl/>
        </w:rPr>
        <w:t xml:space="preserve"> </w:t>
      </w:r>
      <w:r>
        <w:rPr>
          <w:rFonts w:hint="cs"/>
          <w:b w:val="0"/>
          <w:bCs w:val="0"/>
          <w:caps/>
          <w:sz w:val="24"/>
          <w:szCs w:val="24"/>
          <w:rtl/>
        </w:rPr>
        <w:t xml:space="preserve">מה המצב כאן? במצב הראשוני כשיש לי מגרש שמותר בו עשרים יחידות דיור יש כדאיות כלכלית לבנות עשרים יחידות דיור </w:t>
      </w:r>
    </w:p>
    <w:p w14:paraId="2BF69419" w14:textId="77777777" w:rsidR="001E2274" w:rsidRDefault="001E2274" w:rsidP="00945A15">
      <w:pPr>
        <w:rPr>
          <w:b w:val="0"/>
          <w:bCs w:val="0"/>
          <w:caps/>
          <w:sz w:val="24"/>
          <w:szCs w:val="24"/>
          <w:rtl/>
        </w:rPr>
      </w:pPr>
    </w:p>
    <w:p w14:paraId="1469751B" w14:textId="77777777" w:rsidR="001E2274" w:rsidRDefault="00951BBC" w:rsidP="00945A15">
      <w:pPr>
        <w:rPr>
          <w:caps/>
          <w:sz w:val="24"/>
          <w:szCs w:val="24"/>
          <w:u w:val="single"/>
          <w:rtl/>
        </w:rPr>
      </w:pPr>
      <w:r w:rsidRPr="00951BBC">
        <w:rPr>
          <w:rFonts w:hint="cs"/>
          <w:caps/>
          <w:sz w:val="24"/>
          <w:szCs w:val="24"/>
          <w:u w:val="single"/>
          <w:rtl/>
        </w:rPr>
        <w:t>מר אמיר בוים - מנהל אגף רישוי בעיריית יהוד מונוסון</w:t>
      </w:r>
      <w:r w:rsidR="001E2274">
        <w:rPr>
          <w:rFonts w:hint="cs"/>
          <w:caps/>
          <w:sz w:val="24"/>
          <w:szCs w:val="24"/>
          <w:u w:val="single"/>
          <w:rtl/>
        </w:rPr>
        <w:t>:</w:t>
      </w:r>
    </w:p>
    <w:p w14:paraId="0569B234" w14:textId="35763F5C" w:rsidR="001E2274" w:rsidRDefault="005525A8" w:rsidP="00945A15">
      <w:pPr>
        <w:rPr>
          <w:b w:val="0"/>
          <w:bCs w:val="0"/>
          <w:caps/>
          <w:sz w:val="24"/>
          <w:szCs w:val="24"/>
          <w:rtl/>
        </w:rPr>
      </w:pPr>
      <w:r>
        <w:rPr>
          <w:rFonts w:hint="cs"/>
          <w:b w:val="0"/>
          <w:bCs w:val="0"/>
          <w:caps/>
          <w:sz w:val="24"/>
          <w:szCs w:val="24"/>
          <w:rtl/>
        </w:rPr>
        <w:t xml:space="preserve">אוקיי </w:t>
      </w:r>
    </w:p>
    <w:p w14:paraId="2D9C48D7" w14:textId="77777777" w:rsidR="001E2274" w:rsidRDefault="001E2274" w:rsidP="00945A15">
      <w:pPr>
        <w:rPr>
          <w:b w:val="0"/>
          <w:bCs w:val="0"/>
          <w:caps/>
          <w:sz w:val="24"/>
          <w:szCs w:val="24"/>
          <w:rtl/>
        </w:rPr>
      </w:pPr>
    </w:p>
    <w:p w14:paraId="1ACEB585" w14:textId="77777777" w:rsidR="001E2274" w:rsidRDefault="00D17364" w:rsidP="005525A8">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5119BCF0" w14:textId="2CBE47A1" w:rsidR="001E2274" w:rsidRDefault="005525A8" w:rsidP="005525A8">
      <w:pPr>
        <w:rPr>
          <w:b w:val="0"/>
          <w:bCs w:val="0"/>
          <w:caps/>
          <w:sz w:val="24"/>
          <w:szCs w:val="24"/>
          <w:rtl/>
        </w:rPr>
      </w:pPr>
      <w:r>
        <w:rPr>
          <w:rFonts w:hint="cs"/>
          <w:b w:val="0"/>
          <w:bCs w:val="0"/>
          <w:caps/>
          <w:sz w:val="24"/>
          <w:szCs w:val="24"/>
          <w:rtl/>
        </w:rPr>
        <w:t xml:space="preserve">אוקיי? אם הוא יבנה ארבעים הוא ירוויח אולי פי שתיים. כאן אין כדאיות כלכלית לבנות מאה עשרים יחידות דיור </w:t>
      </w:r>
    </w:p>
    <w:p w14:paraId="5FA33E10" w14:textId="77777777" w:rsidR="001E2274" w:rsidRDefault="001E2274" w:rsidP="005525A8">
      <w:pPr>
        <w:rPr>
          <w:b w:val="0"/>
          <w:bCs w:val="0"/>
          <w:caps/>
          <w:sz w:val="24"/>
          <w:szCs w:val="24"/>
          <w:rtl/>
        </w:rPr>
      </w:pPr>
    </w:p>
    <w:p w14:paraId="037F38E7" w14:textId="77777777" w:rsidR="001E2274" w:rsidRDefault="00951BBC" w:rsidP="005525A8">
      <w:pPr>
        <w:rPr>
          <w:caps/>
          <w:sz w:val="24"/>
          <w:szCs w:val="24"/>
          <w:u w:val="single"/>
          <w:rtl/>
        </w:rPr>
      </w:pPr>
      <w:r w:rsidRPr="00951BBC">
        <w:rPr>
          <w:rFonts w:hint="cs"/>
          <w:caps/>
          <w:sz w:val="24"/>
          <w:szCs w:val="24"/>
          <w:u w:val="single"/>
          <w:rtl/>
        </w:rPr>
        <w:t>מר אמיר בוים - מנהל אגף רישוי בעיריית יהוד מונוסון</w:t>
      </w:r>
      <w:r w:rsidR="001E2274">
        <w:rPr>
          <w:rFonts w:hint="cs"/>
          <w:caps/>
          <w:sz w:val="24"/>
          <w:szCs w:val="24"/>
          <w:u w:val="single"/>
          <w:rtl/>
        </w:rPr>
        <w:t>:</w:t>
      </w:r>
    </w:p>
    <w:p w14:paraId="049FC372" w14:textId="0716747B" w:rsidR="001E2274" w:rsidRDefault="005525A8" w:rsidP="005525A8">
      <w:pPr>
        <w:rPr>
          <w:b w:val="0"/>
          <w:bCs w:val="0"/>
          <w:caps/>
          <w:sz w:val="24"/>
          <w:szCs w:val="24"/>
          <w:rtl/>
        </w:rPr>
      </w:pPr>
      <w:r>
        <w:rPr>
          <w:rFonts w:hint="cs"/>
          <w:b w:val="0"/>
          <w:bCs w:val="0"/>
          <w:caps/>
          <w:sz w:val="24"/>
          <w:szCs w:val="24"/>
          <w:rtl/>
        </w:rPr>
        <w:t>אז למה הוא אז למה הוא רכש?</w:t>
      </w:r>
    </w:p>
    <w:p w14:paraId="1490E37A" w14:textId="77777777" w:rsidR="001E2274" w:rsidRDefault="001E2274" w:rsidP="005525A8">
      <w:pPr>
        <w:rPr>
          <w:b w:val="0"/>
          <w:bCs w:val="0"/>
          <w:caps/>
          <w:sz w:val="24"/>
          <w:szCs w:val="24"/>
          <w:rtl/>
        </w:rPr>
      </w:pPr>
    </w:p>
    <w:p w14:paraId="7276B16A" w14:textId="77777777" w:rsidR="001E2274" w:rsidRDefault="00D17364" w:rsidP="005525A8">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054E8D3D" w14:textId="42B69B75" w:rsidR="001E2274" w:rsidRDefault="005525A8" w:rsidP="005525A8">
      <w:pPr>
        <w:rPr>
          <w:b w:val="0"/>
          <w:bCs w:val="0"/>
          <w:caps/>
          <w:sz w:val="24"/>
          <w:szCs w:val="24"/>
          <w:rtl/>
        </w:rPr>
      </w:pPr>
      <w:r>
        <w:rPr>
          <w:rFonts w:hint="cs"/>
          <w:b w:val="0"/>
          <w:bCs w:val="0"/>
          <w:caps/>
          <w:sz w:val="24"/>
          <w:szCs w:val="24"/>
          <w:rtl/>
        </w:rPr>
        <w:t>כאן אין זה לא זה לא</w:t>
      </w:r>
      <w:r w:rsidR="000F703D">
        <w:rPr>
          <w:rFonts w:hint="cs"/>
          <w:b w:val="0"/>
          <w:bCs w:val="0"/>
          <w:caps/>
          <w:sz w:val="24"/>
          <w:szCs w:val="24"/>
          <w:rtl/>
        </w:rPr>
        <w:t xml:space="preserve"> </w:t>
      </w:r>
      <w:r>
        <w:rPr>
          <w:rFonts w:hint="cs"/>
          <w:b w:val="0"/>
          <w:bCs w:val="0"/>
          <w:caps/>
          <w:sz w:val="24"/>
          <w:szCs w:val="24"/>
          <w:rtl/>
        </w:rPr>
        <w:t>...</w:t>
      </w:r>
    </w:p>
    <w:p w14:paraId="157375DF" w14:textId="77777777" w:rsidR="001E2274" w:rsidRDefault="001E2274" w:rsidP="005525A8">
      <w:pPr>
        <w:rPr>
          <w:b w:val="0"/>
          <w:bCs w:val="0"/>
          <w:caps/>
          <w:sz w:val="24"/>
          <w:szCs w:val="24"/>
          <w:rtl/>
        </w:rPr>
      </w:pPr>
    </w:p>
    <w:p w14:paraId="4CE22CEF" w14:textId="77777777" w:rsidR="001E2274" w:rsidRDefault="00951BBC" w:rsidP="005525A8">
      <w:pPr>
        <w:rPr>
          <w:caps/>
          <w:sz w:val="24"/>
          <w:szCs w:val="24"/>
          <w:u w:val="single"/>
          <w:rtl/>
        </w:rPr>
      </w:pPr>
      <w:r w:rsidRPr="00951BBC">
        <w:rPr>
          <w:rFonts w:hint="cs"/>
          <w:caps/>
          <w:sz w:val="24"/>
          <w:szCs w:val="24"/>
          <w:u w:val="single"/>
          <w:rtl/>
        </w:rPr>
        <w:t>מר אמיר בוים - מנהל אגף רישוי בעיריית יהוד מונוסון</w:t>
      </w:r>
      <w:r w:rsidR="001E2274">
        <w:rPr>
          <w:rFonts w:hint="cs"/>
          <w:caps/>
          <w:sz w:val="24"/>
          <w:szCs w:val="24"/>
          <w:u w:val="single"/>
          <w:rtl/>
        </w:rPr>
        <w:t>:</w:t>
      </w:r>
    </w:p>
    <w:p w14:paraId="707AC90B" w14:textId="4E812E83" w:rsidR="001E2274" w:rsidRDefault="005525A8" w:rsidP="005525A8">
      <w:pPr>
        <w:rPr>
          <w:b w:val="0"/>
          <w:bCs w:val="0"/>
          <w:caps/>
          <w:sz w:val="24"/>
          <w:szCs w:val="24"/>
          <w:rtl/>
        </w:rPr>
      </w:pPr>
      <w:r>
        <w:rPr>
          <w:rFonts w:hint="cs"/>
          <w:b w:val="0"/>
          <w:bCs w:val="0"/>
          <w:caps/>
          <w:sz w:val="24"/>
          <w:szCs w:val="24"/>
          <w:rtl/>
        </w:rPr>
        <w:t>למה הוא רכש אתה מכיר מישהו שקונה משהו שאין בו כדאיות?</w:t>
      </w:r>
    </w:p>
    <w:p w14:paraId="097DA87C" w14:textId="77777777" w:rsidR="001E2274" w:rsidRDefault="001E2274" w:rsidP="005525A8">
      <w:pPr>
        <w:rPr>
          <w:b w:val="0"/>
          <w:bCs w:val="0"/>
          <w:caps/>
          <w:sz w:val="24"/>
          <w:szCs w:val="24"/>
          <w:rtl/>
        </w:rPr>
      </w:pPr>
    </w:p>
    <w:p w14:paraId="607CC0CD" w14:textId="77777777" w:rsidR="001E2274" w:rsidRDefault="00D17364" w:rsidP="005525A8">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0A0C5B84" w14:textId="1BE2A265" w:rsidR="001E2274" w:rsidRDefault="005525A8" w:rsidP="005525A8">
      <w:pPr>
        <w:rPr>
          <w:b w:val="0"/>
          <w:bCs w:val="0"/>
          <w:caps/>
          <w:sz w:val="24"/>
          <w:szCs w:val="24"/>
          <w:rtl/>
        </w:rPr>
      </w:pPr>
      <w:r>
        <w:rPr>
          <w:rFonts w:hint="cs"/>
          <w:b w:val="0"/>
          <w:bCs w:val="0"/>
          <w:caps/>
          <w:sz w:val="24"/>
          <w:szCs w:val="24"/>
          <w:rtl/>
        </w:rPr>
        <w:t>זה לא זה לא זה רגע רגע זה לא רגע זה לא זה לא למה הוא רכש זה אותי לא מעניין למה הוא רכש</w:t>
      </w:r>
    </w:p>
    <w:p w14:paraId="34B54090" w14:textId="77777777" w:rsidR="001E2274" w:rsidRDefault="001E2274" w:rsidP="005525A8">
      <w:pPr>
        <w:rPr>
          <w:b w:val="0"/>
          <w:bCs w:val="0"/>
          <w:caps/>
          <w:sz w:val="24"/>
          <w:szCs w:val="24"/>
          <w:rtl/>
        </w:rPr>
      </w:pPr>
    </w:p>
    <w:p w14:paraId="0DEF715E" w14:textId="77777777" w:rsidR="001E2274" w:rsidRDefault="00951BBC" w:rsidP="005525A8">
      <w:pPr>
        <w:rPr>
          <w:caps/>
          <w:sz w:val="24"/>
          <w:szCs w:val="24"/>
          <w:u w:val="single"/>
          <w:rtl/>
        </w:rPr>
      </w:pPr>
      <w:r w:rsidRPr="00951BBC">
        <w:rPr>
          <w:rFonts w:hint="cs"/>
          <w:caps/>
          <w:sz w:val="24"/>
          <w:szCs w:val="24"/>
          <w:u w:val="single"/>
          <w:rtl/>
        </w:rPr>
        <w:t>מר אמיר בוים - מנהל אגף רישוי בעיריית יהוד מונוסון</w:t>
      </w:r>
      <w:r w:rsidR="001E2274">
        <w:rPr>
          <w:rFonts w:hint="cs"/>
          <w:caps/>
          <w:sz w:val="24"/>
          <w:szCs w:val="24"/>
          <w:u w:val="single"/>
          <w:rtl/>
        </w:rPr>
        <w:t>:</w:t>
      </w:r>
    </w:p>
    <w:p w14:paraId="62E19044" w14:textId="2CFD5696" w:rsidR="001E2274" w:rsidRDefault="005525A8" w:rsidP="005525A8">
      <w:pPr>
        <w:rPr>
          <w:b w:val="0"/>
          <w:bCs w:val="0"/>
          <w:caps/>
          <w:sz w:val="24"/>
          <w:szCs w:val="24"/>
          <w:rtl/>
        </w:rPr>
      </w:pPr>
      <w:r>
        <w:rPr>
          <w:rFonts w:hint="cs"/>
          <w:b w:val="0"/>
          <w:bCs w:val="0"/>
          <w:caps/>
          <w:sz w:val="24"/>
          <w:szCs w:val="24"/>
          <w:rtl/>
        </w:rPr>
        <w:t>אז לא אמור לעניין אותך שאין כדאיות כלכלית</w:t>
      </w:r>
    </w:p>
    <w:p w14:paraId="287AB1E6" w14:textId="77777777" w:rsidR="001E2274" w:rsidRDefault="001E2274" w:rsidP="005525A8">
      <w:pPr>
        <w:rPr>
          <w:b w:val="0"/>
          <w:bCs w:val="0"/>
          <w:caps/>
          <w:sz w:val="24"/>
          <w:szCs w:val="24"/>
          <w:rtl/>
        </w:rPr>
      </w:pPr>
    </w:p>
    <w:p w14:paraId="735C32B8" w14:textId="77777777" w:rsidR="001E2274" w:rsidRDefault="00D17364" w:rsidP="005525A8">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4F9E6FA3" w14:textId="35DCD174" w:rsidR="001E2274" w:rsidRDefault="005525A8" w:rsidP="005525A8">
      <w:pPr>
        <w:rPr>
          <w:b w:val="0"/>
          <w:bCs w:val="0"/>
          <w:caps/>
          <w:sz w:val="24"/>
          <w:szCs w:val="24"/>
          <w:rtl/>
        </w:rPr>
      </w:pPr>
      <w:r>
        <w:rPr>
          <w:rFonts w:hint="cs"/>
          <w:b w:val="0"/>
          <w:bCs w:val="0"/>
          <w:caps/>
          <w:sz w:val="24"/>
          <w:szCs w:val="24"/>
          <w:rtl/>
        </w:rPr>
        <w:t xml:space="preserve">אבל זה לא מעניין אותי יש לי כרגע </w:t>
      </w:r>
    </w:p>
    <w:p w14:paraId="06079961" w14:textId="77777777" w:rsidR="001E2274" w:rsidRDefault="001E2274" w:rsidP="005525A8">
      <w:pPr>
        <w:rPr>
          <w:b w:val="0"/>
          <w:bCs w:val="0"/>
          <w:caps/>
          <w:sz w:val="24"/>
          <w:szCs w:val="24"/>
          <w:rtl/>
        </w:rPr>
      </w:pPr>
    </w:p>
    <w:p w14:paraId="6D78CEBB" w14:textId="77777777" w:rsidR="001E2274" w:rsidRDefault="00951BBC" w:rsidP="005525A8">
      <w:pPr>
        <w:rPr>
          <w:caps/>
          <w:sz w:val="24"/>
          <w:szCs w:val="24"/>
          <w:u w:val="single"/>
          <w:rtl/>
        </w:rPr>
      </w:pPr>
      <w:r w:rsidRPr="00951BBC">
        <w:rPr>
          <w:rFonts w:hint="cs"/>
          <w:caps/>
          <w:sz w:val="24"/>
          <w:szCs w:val="24"/>
          <w:u w:val="single"/>
          <w:rtl/>
        </w:rPr>
        <w:t>מר אמיר בוים - מנהל אגף רישוי בעיריית יהוד מונוסון</w:t>
      </w:r>
      <w:r w:rsidR="001E2274">
        <w:rPr>
          <w:rFonts w:hint="cs"/>
          <w:caps/>
          <w:sz w:val="24"/>
          <w:szCs w:val="24"/>
          <w:u w:val="single"/>
          <w:rtl/>
        </w:rPr>
        <w:t>:</w:t>
      </w:r>
    </w:p>
    <w:p w14:paraId="3E822A88" w14:textId="3312A60B" w:rsidR="001E2274" w:rsidRDefault="005525A8" w:rsidP="005525A8">
      <w:pPr>
        <w:rPr>
          <w:b w:val="0"/>
          <w:bCs w:val="0"/>
          <w:caps/>
          <w:sz w:val="24"/>
          <w:szCs w:val="24"/>
          <w:rtl/>
        </w:rPr>
      </w:pPr>
      <w:r>
        <w:rPr>
          <w:rFonts w:hint="cs"/>
          <w:b w:val="0"/>
          <w:bCs w:val="0"/>
          <w:caps/>
          <w:sz w:val="24"/>
          <w:szCs w:val="24"/>
          <w:rtl/>
        </w:rPr>
        <w:t>אז למה מעניין אותך שאין כדאיות כלכלית?</w:t>
      </w:r>
    </w:p>
    <w:p w14:paraId="6C93C307" w14:textId="77777777" w:rsidR="001E2274" w:rsidRDefault="001E2274" w:rsidP="005525A8">
      <w:pPr>
        <w:rPr>
          <w:b w:val="0"/>
          <w:bCs w:val="0"/>
          <w:caps/>
          <w:sz w:val="24"/>
          <w:szCs w:val="24"/>
          <w:rtl/>
        </w:rPr>
      </w:pPr>
    </w:p>
    <w:p w14:paraId="659C1EBC" w14:textId="77777777" w:rsidR="001E2274" w:rsidRDefault="00D17364" w:rsidP="005525A8">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3C779224" w14:textId="4E9FDADD" w:rsidR="001E2274" w:rsidRDefault="005525A8" w:rsidP="005525A8">
      <w:pPr>
        <w:rPr>
          <w:b w:val="0"/>
          <w:bCs w:val="0"/>
          <w:caps/>
          <w:sz w:val="24"/>
          <w:szCs w:val="24"/>
          <w:rtl/>
        </w:rPr>
      </w:pPr>
      <w:r>
        <w:rPr>
          <w:rFonts w:hint="cs"/>
          <w:b w:val="0"/>
          <w:bCs w:val="0"/>
          <w:caps/>
          <w:sz w:val="24"/>
          <w:szCs w:val="24"/>
          <w:rtl/>
        </w:rPr>
        <w:t>אבל אם הוא לא היה קונה והיה מגיע אליי היזם המקורי</w:t>
      </w:r>
    </w:p>
    <w:p w14:paraId="7BADC47F" w14:textId="77777777" w:rsidR="001E2274" w:rsidRDefault="001E2274" w:rsidP="005525A8">
      <w:pPr>
        <w:rPr>
          <w:b w:val="0"/>
          <w:bCs w:val="0"/>
          <w:caps/>
          <w:sz w:val="24"/>
          <w:szCs w:val="24"/>
          <w:rtl/>
        </w:rPr>
      </w:pPr>
    </w:p>
    <w:p w14:paraId="7C9C609D" w14:textId="77777777" w:rsidR="001E2274" w:rsidRDefault="00951BBC" w:rsidP="005525A8">
      <w:pPr>
        <w:rPr>
          <w:caps/>
          <w:sz w:val="24"/>
          <w:szCs w:val="24"/>
          <w:u w:val="single"/>
          <w:rtl/>
        </w:rPr>
      </w:pPr>
      <w:r w:rsidRPr="00951BBC">
        <w:rPr>
          <w:rFonts w:hint="cs"/>
          <w:caps/>
          <w:sz w:val="24"/>
          <w:szCs w:val="24"/>
          <w:u w:val="single"/>
          <w:rtl/>
        </w:rPr>
        <w:t>מר אמיר בוים - מנהל אגף רישוי בעיריית יהוד מונוסון</w:t>
      </w:r>
      <w:r w:rsidR="001E2274">
        <w:rPr>
          <w:rFonts w:hint="cs"/>
          <w:caps/>
          <w:sz w:val="24"/>
          <w:szCs w:val="24"/>
          <w:u w:val="single"/>
          <w:rtl/>
        </w:rPr>
        <w:t>:</w:t>
      </w:r>
    </w:p>
    <w:p w14:paraId="437DB492" w14:textId="3153F2F5" w:rsidR="001E2274" w:rsidRDefault="005525A8" w:rsidP="005525A8">
      <w:pPr>
        <w:rPr>
          <w:b w:val="0"/>
          <w:bCs w:val="0"/>
          <w:caps/>
          <w:sz w:val="24"/>
          <w:szCs w:val="24"/>
          <w:rtl/>
        </w:rPr>
      </w:pPr>
      <w:r>
        <w:rPr>
          <w:rFonts w:hint="cs"/>
          <w:b w:val="0"/>
          <w:bCs w:val="0"/>
          <w:caps/>
          <w:sz w:val="24"/>
          <w:szCs w:val="24"/>
          <w:rtl/>
        </w:rPr>
        <w:t>אבל למה זה מעניין אותך שאין כדאיות כלכלית?</w:t>
      </w:r>
    </w:p>
    <w:p w14:paraId="54583E23" w14:textId="77777777" w:rsidR="001E2274" w:rsidRDefault="001E2274" w:rsidP="005525A8">
      <w:pPr>
        <w:rPr>
          <w:b w:val="0"/>
          <w:bCs w:val="0"/>
          <w:caps/>
          <w:sz w:val="24"/>
          <w:szCs w:val="24"/>
          <w:rtl/>
        </w:rPr>
      </w:pPr>
    </w:p>
    <w:p w14:paraId="4E45B2BC" w14:textId="77777777" w:rsidR="001E2274" w:rsidRDefault="00D17364" w:rsidP="005525A8">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548D8C85" w14:textId="16336F68" w:rsidR="001E2274" w:rsidRDefault="005525A8" w:rsidP="005525A8">
      <w:pPr>
        <w:rPr>
          <w:b w:val="0"/>
          <w:bCs w:val="0"/>
          <w:caps/>
          <w:sz w:val="24"/>
          <w:szCs w:val="24"/>
          <w:rtl/>
        </w:rPr>
      </w:pPr>
      <w:r>
        <w:rPr>
          <w:rFonts w:hint="cs"/>
          <w:b w:val="0"/>
          <w:bCs w:val="0"/>
          <w:caps/>
          <w:sz w:val="24"/>
          <w:szCs w:val="24"/>
          <w:rtl/>
        </w:rPr>
        <w:t>אם היה מגיע אבל אם היה מגיע אליי היזם המקורי, אוקיי היזם המקורי</w:t>
      </w:r>
    </w:p>
    <w:p w14:paraId="5854A43F" w14:textId="77777777" w:rsidR="001E2274" w:rsidRDefault="001E2274" w:rsidP="005525A8">
      <w:pPr>
        <w:rPr>
          <w:b w:val="0"/>
          <w:bCs w:val="0"/>
          <w:caps/>
          <w:sz w:val="24"/>
          <w:szCs w:val="24"/>
          <w:rtl/>
        </w:rPr>
      </w:pPr>
    </w:p>
    <w:p w14:paraId="489B0DE5" w14:textId="77777777" w:rsidR="001E2274" w:rsidRDefault="00951BBC" w:rsidP="005525A8">
      <w:pPr>
        <w:rPr>
          <w:caps/>
          <w:sz w:val="24"/>
          <w:szCs w:val="24"/>
          <w:u w:val="single"/>
          <w:rtl/>
        </w:rPr>
      </w:pPr>
      <w:r w:rsidRPr="00951BBC">
        <w:rPr>
          <w:rFonts w:hint="cs"/>
          <w:caps/>
          <w:sz w:val="24"/>
          <w:szCs w:val="24"/>
          <w:u w:val="single"/>
          <w:rtl/>
        </w:rPr>
        <w:t>מר אמיר בוים - מנהל אגף רישוי בעיריית יהוד מונוסון</w:t>
      </w:r>
      <w:r w:rsidR="001E2274">
        <w:rPr>
          <w:rFonts w:hint="cs"/>
          <w:caps/>
          <w:sz w:val="24"/>
          <w:szCs w:val="24"/>
          <w:u w:val="single"/>
          <w:rtl/>
        </w:rPr>
        <w:t>:</w:t>
      </w:r>
    </w:p>
    <w:p w14:paraId="7F654B44" w14:textId="62E6BAD9" w:rsidR="001E2274" w:rsidRDefault="005525A8" w:rsidP="005525A8">
      <w:pPr>
        <w:rPr>
          <w:b w:val="0"/>
          <w:bCs w:val="0"/>
          <w:caps/>
          <w:sz w:val="24"/>
          <w:szCs w:val="24"/>
          <w:rtl/>
        </w:rPr>
      </w:pPr>
      <w:r>
        <w:rPr>
          <w:rFonts w:hint="cs"/>
          <w:b w:val="0"/>
          <w:bCs w:val="0"/>
          <w:caps/>
          <w:sz w:val="24"/>
          <w:szCs w:val="24"/>
          <w:rtl/>
        </w:rPr>
        <w:t xml:space="preserve">כן </w:t>
      </w:r>
    </w:p>
    <w:p w14:paraId="422DF56E" w14:textId="77777777" w:rsidR="001E2274" w:rsidRDefault="001E2274" w:rsidP="005525A8">
      <w:pPr>
        <w:rPr>
          <w:b w:val="0"/>
          <w:bCs w:val="0"/>
          <w:caps/>
          <w:sz w:val="24"/>
          <w:szCs w:val="24"/>
          <w:rtl/>
        </w:rPr>
      </w:pPr>
    </w:p>
    <w:p w14:paraId="26C3D148" w14:textId="77777777" w:rsidR="001E2274" w:rsidRDefault="00D17364" w:rsidP="005525A8">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65A626E3" w14:textId="7F70D5B7" w:rsidR="001E2274" w:rsidRDefault="005525A8" w:rsidP="005525A8">
      <w:pPr>
        <w:rPr>
          <w:b w:val="0"/>
          <w:bCs w:val="0"/>
          <w:caps/>
          <w:sz w:val="24"/>
          <w:szCs w:val="24"/>
          <w:rtl/>
        </w:rPr>
      </w:pPr>
      <w:r>
        <w:rPr>
          <w:rFonts w:hint="cs"/>
          <w:b w:val="0"/>
          <w:bCs w:val="0"/>
          <w:caps/>
          <w:sz w:val="24"/>
          <w:szCs w:val="24"/>
          <w:rtl/>
        </w:rPr>
        <w:t>עם אותה תוכנית אז גם אז הייתי חושב גם אז הייתי חושב שאין כדאיות כלכלית למאה עשרים, ו, זאת אומרת זה עוד לא ה, ה, זה לא ההשבחה לשם השבחה. כאן יש לנו תוכנית על - מנת שיהיה ניתן לפתח את הקרקע אז אחרת הקרקע הזו תישאר לעמוד ככה כאבן שאין לה הופכין במשך עשרים שנה הקרובות יש בוודאי הרבה אנשים שמאוד ישמחו אבל אנחנו כוועדה מחוזית אנחנו רוצים שהקרקע תתפתח, חברים</w:t>
      </w:r>
      <w:r w:rsidR="000F703D">
        <w:rPr>
          <w:rFonts w:hint="cs"/>
          <w:b w:val="0"/>
          <w:bCs w:val="0"/>
          <w:caps/>
          <w:sz w:val="24"/>
          <w:szCs w:val="24"/>
          <w:rtl/>
        </w:rPr>
        <w:t xml:space="preserve"> </w:t>
      </w:r>
      <w:r>
        <w:rPr>
          <w:rFonts w:hint="cs"/>
          <w:b w:val="0"/>
          <w:bCs w:val="0"/>
          <w:caps/>
          <w:sz w:val="24"/>
          <w:szCs w:val="24"/>
          <w:rtl/>
        </w:rPr>
        <w:t xml:space="preserve">... יזם </w:t>
      </w:r>
    </w:p>
    <w:p w14:paraId="782D500E" w14:textId="77777777" w:rsidR="001E2274" w:rsidRDefault="001E2274" w:rsidP="005525A8">
      <w:pPr>
        <w:rPr>
          <w:b w:val="0"/>
          <w:bCs w:val="0"/>
          <w:caps/>
          <w:sz w:val="24"/>
          <w:szCs w:val="24"/>
          <w:rtl/>
        </w:rPr>
      </w:pPr>
    </w:p>
    <w:p w14:paraId="6232F8E6" w14:textId="77777777" w:rsidR="001E2274" w:rsidRDefault="00D70D61" w:rsidP="005525A8">
      <w:pPr>
        <w:rPr>
          <w:caps/>
          <w:sz w:val="24"/>
          <w:szCs w:val="24"/>
          <w:u w:val="single"/>
          <w:rtl/>
        </w:rPr>
      </w:pPr>
      <w:r w:rsidRPr="00D70D61">
        <w:rPr>
          <w:rFonts w:hint="cs"/>
          <w:caps/>
          <w:sz w:val="24"/>
          <w:szCs w:val="24"/>
          <w:u w:val="single"/>
          <w:rtl/>
        </w:rPr>
        <w:t>מר שמואל רוטמן - ממלא מקום וסגן ראש העיר יהוד</w:t>
      </w:r>
      <w:r w:rsidR="001E2274">
        <w:rPr>
          <w:rFonts w:hint="cs"/>
          <w:caps/>
          <w:sz w:val="24"/>
          <w:szCs w:val="24"/>
          <w:u w:val="single"/>
          <w:rtl/>
        </w:rPr>
        <w:t>:</w:t>
      </w:r>
    </w:p>
    <w:p w14:paraId="5632486E" w14:textId="41407E1D" w:rsidR="001E2274" w:rsidRDefault="005525A8" w:rsidP="005525A8">
      <w:pPr>
        <w:rPr>
          <w:b w:val="0"/>
          <w:bCs w:val="0"/>
          <w:caps/>
          <w:sz w:val="24"/>
          <w:szCs w:val="24"/>
          <w:rtl/>
        </w:rPr>
      </w:pPr>
      <w:r>
        <w:rPr>
          <w:rFonts w:hint="cs"/>
          <w:b w:val="0"/>
          <w:bCs w:val="0"/>
          <w:caps/>
          <w:sz w:val="24"/>
          <w:szCs w:val="24"/>
          <w:rtl/>
        </w:rPr>
        <w:t>רגע סליחה אני מבקש</w:t>
      </w:r>
    </w:p>
    <w:p w14:paraId="7D6513C8" w14:textId="77777777" w:rsidR="001E2274" w:rsidRDefault="001E2274" w:rsidP="005525A8">
      <w:pPr>
        <w:rPr>
          <w:b w:val="0"/>
          <w:bCs w:val="0"/>
          <w:caps/>
          <w:sz w:val="24"/>
          <w:szCs w:val="24"/>
          <w:rtl/>
        </w:rPr>
      </w:pPr>
    </w:p>
    <w:p w14:paraId="44C5557C" w14:textId="77777777" w:rsidR="001E2274" w:rsidRDefault="00D17364" w:rsidP="005525A8">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33A1A7ED" w14:textId="58836BA4" w:rsidR="001E2274" w:rsidRDefault="005525A8" w:rsidP="005525A8">
      <w:pPr>
        <w:rPr>
          <w:b w:val="0"/>
          <w:bCs w:val="0"/>
          <w:caps/>
          <w:sz w:val="24"/>
          <w:szCs w:val="24"/>
          <w:rtl/>
        </w:rPr>
      </w:pPr>
      <w:r>
        <w:rPr>
          <w:rFonts w:hint="cs"/>
          <w:b w:val="0"/>
          <w:bCs w:val="0"/>
          <w:caps/>
          <w:sz w:val="24"/>
          <w:szCs w:val="24"/>
          <w:rtl/>
        </w:rPr>
        <w:t>כן יזם יזם לא לא יזם,</w:t>
      </w:r>
    </w:p>
    <w:p w14:paraId="29B4D2AC" w14:textId="77777777" w:rsidR="001E2274" w:rsidRDefault="001E2274" w:rsidP="005525A8">
      <w:pPr>
        <w:rPr>
          <w:b w:val="0"/>
          <w:bCs w:val="0"/>
          <w:caps/>
          <w:sz w:val="24"/>
          <w:szCs w:val="24"/>
          <w:rtl/>
        </w:rPr>
      </w:pPr>
    </w:p>
    <w:p w14:paraId="384598A8" w14:textId="77777777" w:rsidR="001E2274" w:rsidRDefault="00D70D61" w:rsidP="005525A8">
      <w:pPr>
        <w:rPr>
          <w:caps/>
          <w:sz w:val="24"/>
          <w:szCs w:val="24"/>
          <w:u w:val="single"/>
          <w:rtl/>
        </w:rPr>
      </w:pPr>
      <w:r w:rsidRPr="00D70D61">
        <w:rPr>
          <w:rFonts w:hint="cs"/>
          <w:caps/>
          <w:sz w:val="24"/>
          <w:szCs w:val="24"/>
          <w:u w:val="single"/>
          <w:rtl/>
        </w:rPr>
        <w:t>מר שמואל רוטמן - ממלא מקום וסגן ראש העיר יהוד</w:t>
      </w:r>
      <w:r w:rsidR="001E2274">
        <w:rPr>
          <w:rFonts w:hint="cs"/>
          <w:caps/>
          <w:sz w:val="24"/>
          <w:szCs w:val="24"/>
          <w:u w:val="single"/>
          <w:rtl/>
        </w:rPr>
        <w:t>:</w:t>
      </w:r>
    </w:p>
    <w:p w14:paraId="5582470D" w14:textId="616D46E5" w:rsidR="001E2274" w:rsidRDefault="005525A8" w:rsidP="005525A8">
      <w:pPr>
        <w:rPr>
          <w:b w:val="0"/>
          <w:bCs w:val="0"/>
          <w:caps/>
          <w:sz w:val="24"/>
          <w:szCs w:val="24"/>
          <w:rtl/>
        </w:rPr>
      </w:pPr>
      <w:r>
        <w:rPr>
          <w:rFonts w:hint="cs"/>
          <w:b w:val="0"/>
          <w:bCs w:val="0"/>
          <w:caps/>
          <w:sz w:val="24"/>
          <w:szCs w:val="24"/>
          <w:rtl/>
        </w:rPr>
        <w:t xml:space="preserve">אין לנו זכות לסכם אפילו? </w:t>
      </w:r>
    </w:p>
    <w:p w14:paraId="1902E36F" w14:textId="77777777" w:rsidR="001E2274" w:rsidRDefault="001E2274" w:rsidP="005525A8">
      <w:pPr>
        <w:rPr>
          <w:b w:val="0"/>
          <w:bCs w:val="0"/>
          <w:caps/>
          <w:sz w:val="24"/>
          <w:szCs w:val="24"/>
          <w:rtl/>
        </w:rPr>
      </w:pPr>
    </w:p>
    <w:p w14:paraId="140C8AB4" w14:textId="77777777" w:rsidR="001E2274" w:rsidRDefault="00D17364" w:rsidP="005525A8">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691512D5" w14:textId="60FE3A39" w:rsidR="001E2274" w:rsidRDefault="005525A8" w:rsidP="005525A8">
      <w:pPr>
        <w:rPr>
          <w:b w:val="0"/>
          <w:bCs w:val="0"/>
          <w:caps/>
          <w:sz w:val="24"/>
          <w:szCs w:val="24"/>
          <w:rtl/>
        </w:rPr>
      </w:pPr>
      <w:r>
        <w:rPr>
          <w:rFonts w:hint="cs"/>
          <w:b w:val="0"/>
          <w:bCs w:val="0"/>
          <w:caps/>
          <w:sz w:val="24"/>
          <w:szCs w:val="24"/>
          <w:rtl/>
        </w:rPr>
        <w:t>אתה רוצה להגיב על מה ש, להגיב על ה,</w:t>
      </w:r>
    </w:p>
    <w:p w14:paraId="1EDBCFB9" w14:textId="77777777" w:rsidR="001E2274" w:rsidRDefault="001E2274" w:rsidP="005525A8">
      <w:pPr>
        <w:rPr>
          <w:b w:val="0"/>
          <w:bCs w:val="0"/>
          <w:caps/>
          <w:sz w:val="24"/>
          <w:szCs w:val="24"/>
          <w:rtl/>
        </w:rPr>
      </w:pPr>
    </w:p>
    <w:p w14:paraId="55944162" w14:textId="77777777" w:rsidR="001E2274" w:rsidRDefault="00D70D61" w:rsidP="005525A8">
      <w:pPr>
        <w:rPr>
          <w:caps/>
          <w:sz w:val="24"/>
          <w:szCs w:val="24"/>
          <w:u w:val="single"/>
          <w:rtl/>
        </w:rPr>
      </w:pPr>
      <w:r w:rsidRPr="00D70D61">
        <w:rPr>
          <w:rFonts w:hint="cs"/>
          <w:caps/>
          <w:sz w:val="24"/>
          <w:szCs w:val="24"/>
          <w:u w:val="single"/>
          <w:rtl/>
        </w:rPr>
        <w:t>מר שמואל רוטמן - ממלא מקום וסגן ראש העיר יהוד</w:t>
      </w:r>
      <w:r w:rsidR="001E2274">
        <w:rPr>
          <w:rFonts w:hint="cs"/>
          <w:caps/>
          <w:sz w:val="24"/>
          <w:szCs w:val="24"/>
          <w:u w:val="single"/>
          <w:rtl/>
        </w:rPr>
        <w:t>:</w:t>
      </w:r>
    </w:p>
    <w:p w14:paraId="795F64A3" w14:textId="4031E7BE" w:rsidR="001E2274" w:rsidRDefault="005525A8" w:rsidP="005525A8">
      <w:pPr>
        <w:rPr>
          <w:b w:val="0"/>
          <w:bCs w:val="0"/>
          <w:caps/>
          <w:sz w:val="24"/>
          <w:szCs w:val="24"/>
          <w:rtl/>
        </w:rPr>
      </w:pPr>
      <w:r>
        <w:rPr>
          <w:rFonts w:hint="cs"/>
          <w:b w:val="0"/>
          <w:bCs w:val="0"/>
          <w:caps/>
          <w:sz w:val="24"/>
          <w:szCs w:val="24"/>
          <w:rtl/>
        </w:rPr>
        <w:t xml:space="preserve">כן כן כן </w:t>
      </w:r>
    </w:p>
    <w:p w14:paraId="71BCC119" w14:textId="77777777" w:rsidR="001E2274" w:rsidRDefault="001E2274" w:rsidP="005525A8">
      <w:pPr>
        <w:rPr>
          <w:b w:val="0"/>
          <w:bCs w:val="0"/>
          <w:caps/>
          <w:sz w:val="24"/>
          <w:szCs w:val="24"/>
          <w:rtl/>
        </w:rPr>
      </w:pPr>
    </w:p>
    <w:p w14:paraId="30B5B941" w14:textId="77777777" w:rsidR="001E2274" w:rsidRDefault="00D17364" w:rsidP="005525A8">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5968E506" w14:textId="339D32E1" w:rsidR="001E2274" w:rsidRDefault="005525A8" w:rsidP="005525A8">
      <w:pPr>
        <w:rPr>
          <w:b w:val="0"/>
          <w:bCs w:val="0"/>
          <w:caps/>
          <w:sz w:val="24"/>
          <w:szCs w:val="24"/>
          <w:rtl/>
        </w:rPr>
      </w:pPr>
      <w:r>
        <w:rPr>
          <w:rFonts w:hint="cs"/>
          <w:b w:val="0"/>
          <w:bCs w:val="0"/>
          <w:caps/>
          <w:sz w:val="24"/>
          <w:szCs w:val="24"/>
          <w:rtl/>
        </w:rPr>
        <w:t xml:space="preserve">רגע סליחה </w:t>
      </w:r>
    </w:p>
    <w:p w14:paraId="7148D490" w14:textId="77777777" w:rsidR="001E2274" w:rsidRDefault="001E2274" w:rsidP="005525A8">
      <w:pPr>
        <w:rPr>
          <w:b w:val="0"/>
          <w:bCs w:val="0"/>
          <w:caps/>
          <w:sz w:val="24"/>
          <w:szCs w:val="24"/>
          <w:rtl/>
        </w:rPr>
      </w:pPr>
    </w:p>
    <w:p w14:paraId="3CE64578" w14:textId="77777777" w:rsidR="001E2274" w:rsidRDefault="00D70D61" w:rsidP="005525A8">
      <w:pPr>
        <w:rPr>
          <w:caps/>
          <w:sz w:val="24"/>
          <w:szCs w:val="24"/>
          <w:u w:val="single"/>
          <w:rtl/>
        </w:rPr>
      </w:pPr>
      <w:r w:rsidRPr="00D70D61">
        <w:rPr>
          <w:rFonts w:hint="cs"/>
          <w:caps/>
          <w:sz w:val="24"/>
          <w:szCs w:val="24"/>
          <w:u w:val="single"/>
          <w:rtl/>
        </w:rPr>
        <w:t>מר שמואל רוטמן - ממלא מקום וסגן ראש העיר יהוד</w:t>
      </w:r>
      <w:r w:rsidR="001E2274">
        <w:rPr>
          <w:rFonts w:hint="cs"/>
          <w:caps/>
          <w:sz w:val="24"/>
          <w:szCs w:val="24"/>
          <w:u w:val="single"/>
          <w:rtl/>
        </w:rPr>
        <w:t>:</w:t>
      </w:r>
    </w:p>
    <w:p w14:paraId="1DBAD6BE" w14:textId="4690D272" w:rsidR="001E2274" w:rsidRDefault="005525A8" w:rsidP="005525A8">
      <w:pPr>
        <w:rPr>
          <w:b w:val="0"/>
          <w:bCs w:val="0"/>
          <w:caps/>
          <w:sz w:val="24"/>
          <w:szCs w:val="24"/>
          <w:rtl/>
        </w:rPr>
      </w:pPr>
      <w:r>
        <w:rPr>
          <w:rFonts w:hint="cs"/>
          <w:b w:val="0"/>
          <w:bCs w:val="0"/>
          <w:caps/>
          <w:sz w:val="24"/>
          <w:szCs w:val="24"/>
          <w:rtl/>
        </w:rPr>
        <w:t>רק להגיב על ה,</w:t>
      </w:r>
      <w:r w:rsidR="000F703D">
        <w:rPr>
          <w:rFonts w:hint="cs"/>
          <w:b w:val="0"/>
          <w:bCs w:val="0"/>
          <w:caps/>
          <w:sz w:val="24"/>
          <w:szCs w:val="24"/>
          <w:rtl/>
        </w:rPr>
        <w:t xml:space="preserve"> </w:t>
      </w:r>
      <w:r>
        <w:rPr>
          <w:rFonts w:hint="cs"/>
          <w:b w:val="0"/>
          <w:bCs w:val="0"/>
          <w:caps/>
          <w:sz w:val="24"/>
          <w:szCs w:val="24"/>
          <w:rtl/>
        </w:rPr>
        <w:t>מילים האחרונות</w:t>
      </w:r>
    </w:p>
    <w:p w14:paraId="120F9B84" w14:textId="77777777" w:rsidR="001E2274" w:rsidRDefault="001E2274" w:rsidP="005525A8">
      <w:pPr>
        <w:rPr>
          <w:b w:val="0"/>
          <w:bCs w:val="0"/>
          <w:caps/>
          <w:sz w:val="24"/>
          <w:szCs w:val="24"/>
          <w:rtl/>
        </w:rPr>
      </w:pPr>
    </w:p>
    <w:p w14:paraId="5230EA16" w14:textId="77777777" w:rsidR="001E2274" w:rsidRDefault="00D17364" w:rsidP="005525A8">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5CAC6AD0" w14:textId="6903CF34" w:rsidR="001E2274" w:rsidRDefault="005525A8" w:rsidP="005525A8">
      <w:pPr>
        <w:rPr>
          <w:b w:val="0"/>
          <w:bCs w:val="0"/>
          <w:caps/>
          <w:sz w:val="24"/>
          <w:szCs w:val="24"/>
          <w:rtl/>
        </w:rPr>
      </w:pPr>
      <w:r>
        <w:rPr>
          <w:rFonts w:hint="cs"/>
          <w:b w:val="0"/>
          <w:bCs w:val="0"/>
          <w:caps/>
          <w:sz w:val="24"/>
          <w:szCs w:val="24"/>
          <w:rtl/>
        </w:rPr>
        <w:t xml:space="preserve">לא לא אני מבקש מהיזם עכשיו </w:t>
      </w:r>
    </w:p>
    <w:p w14:paraId="7BCDCC86" w14:textId="77777777" w:rsidR="001E2274" w:rsidRDefault="001E2274" w:rsidP="005525A8">
      <w:pPr>
        <w:rPr>
          <w:b w:val="0"/>
          <w:bCs w:val="0"/>
          <w:caps/>
          <w:sz w:val="24"/>
          <w:szCs w:val="24"/>
          <w:rtl/>
        </w:rPr>
      </w:pPr>
    </w:p>
    <w:p w14:paraId="125B54EA" w14:textId="77777777" w:rsidR="001E2274" w:rsidRDefault="00D70D61" w:rsidP="005525A8">
      <w:pPr>
        <w:rPr>
          <w:caps/>
          <w:sz w:val="24"/>
          <w:szCs w:val="24"/>
          <w:u w:val="single"/>
          <w:rtl/>
        </w:rPr>
      </w:pPr>
      <w:r w:rsidRPr="00D70D61">
        <w:rPr>
          <w:rFonts w:hint="cs"/>
          <w:caps/>
          <w:sz w:val="24"/>
          <w:szCs w:val="24"/>
          <w:u w:val="single"/>
          <w:rtl/>
        </w:rPr>
        <w:t>מר שמואל רוטמן - ממלא מקום וסגן ראש העיר יהוד</w:t>
      </w:r>
      <w:r w:rsidR="001E2274">
        <w:rPr>
          <w:rFonts w:hint="cs"/>
          <w:caps/>
          <w:sz w:val="24"/>
          <w:szCs w:val="24"/>
          <w:u w:val="single"/>
          <w:rtl/>
        </w:rPr>
        <w:t>:</w:t>
      </w:r>
    </w:p>
    <w:p w14:paraId="706A5080" w14:textId="399132EC" w:rsidR="001E2274" w:rsidRDefault="005525A8" w:rsidP="005525A8">
      <w:pPr>
        <w:rPr>
          <w:b w:val="0"/>
          <w:bCs w:val="0"/>
          <w:caps/>
          <w:sz w:val="24"/>
          <w:szCs w:val="24"/>
          <w:rtl/>
        </w:rPr>
      </w:pPr>
      <w:r>
        <w:rPr>
          <w:rFonts w:hint="cs"/>
          <w:b w:val="0"/>
          <w:bCs w:val="0"/>
          <w:caps/>
          <w:sz w:val="24"/>
          <w:szCs w:val="24"/>
          <w:rtl/>
        </w:rPr>
        <w:t xml:space="preserve">המילים האחרונות אני מבקש אבל </w:t>
      </w:r>
    </w:p>
    <w:p w14:paraId="212C2C04" w14:textId="77777777" w:rsidR="001E2274" w:rsidRDefault="001E2274" w:rsidP="005525A8">
      <w:pPr>
        <w:rPr>
          <w:b w:val="0"/>
          <w:bCs w:val="0"/>
          <w:caps/>
          <w:sz w:val="24"/>
          <w:szCs w:val="24"/>
          <w:rtl/>
        </w:rPr>
      </w:pPr>
    </w:p>
    <w:p w14:paraId="15CEC8C6" w14:textId="77777777" w:rsidR="001E2274" w:rsidRDefault="00D17364" w:rsidP="005525A8">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0527AA99" w14:textId="54D54BEE" w:rsidR="001E2274" w:rsidRDefault="005525A8" w:rsidP="005525A8">
      <w:pPr>
        <w:rPr>
          <w:b w:val="0"/>
          <w:bCs w:val="0"/>
          <w:caps/>
          <w:sz w:val="24"/>
          <w:szCs w:val="24"/>
          <w:rtl/>
        </w:rPr>
      </w:pPr>
      <w:r>
        <w:rPr>
          <w:rFonts w:hint="cs"/>
          <w:b w:val="0"/>
          <w:bCs w:val="0"/>
          <w:caps/>
          <w:sz w:val="24"/>
          <w:szCs w:val="24"/>
          <w:rtl/>
        </w:rPr>
        <w:t>די השיחה הזו,</w:t>
      </w:r>
    </w:p>
    <w:p w14:paraId="36A14855" w14:textId="77777777" w:rsidR="001E2274" w:rsidRDefault="001E2274" w:rsidP="005525A8">
      <w:pPr>
        <w:rPr>
          <w:b w:val="0"/>
          <w:bCs w:val="0"/>
          <w:caps/>
          <w:sz w:val="24"/>
          <w:szCs w:val="24"/>
          <w:rtl/>
        </w:rPr>
      </w:pPr>
    </w:p>
    <w:p w14:paraId="44E2EF59" w14:textId="77777777" w:rsidR="001E2274" w:rsidRDefault="00D70D61" w:rsidP="005525A8">
      <w:pPr>
        <w:rPr>
          <w:caps/>
          <w:sz w:val="24"/>
          <w:szCs w:val="24"/>
          <w:u w:val="single"/>
          <w:rtl/>
        </w:rPr>
      </w:pPr>
      <w:r w:rsidRPr="00D70D61">
        <w:rPr>
          <w:rFonts w:hint="cs"/>
          <w:caps/>
          <w:sz w:val="24"/>
          <w:szCs w:val="24"/>
          <w:u w:val="single"/>
          <w:rtl/>
        </w:rPr>
        <w:t>מר שמואל רוטמן - ממלא מקום וסגן ראש העיר יהוד</w:t>
      </w:r>
      <w:r w:rsidR="001E2274">
        <w:rPr>
          <w:rFonts w:hint="cs"/>
          <w:caps/>
          <w:sz w:val="24"/>
          <w:szCs w:val="24"/>
          <w:u w:val="single"/>
          <w:rtl/>
        </w:rPr>
        <w:t>:</w:t>
      </w:r>
    </w:p>
    <w:p w14:paraId="20650957" w14:textId="38F90934" w:rsidR="001E2274" w:rsidRDefault="005525A8" w:rsidP="005525A8">
      <w:pPr>
        <w:rPr>
          <w:b w:val="0"/>
          <w:bCs w:val="0"/>
          <w:caps/>
          <w:sz w:val="24"/>
          <w:szCs w:val="24"/>
          <w:rtl/>
        </w:rPr>
      </w:pPr>
      <w:r>
        <w:rPr>
          <w:rFonts w:hint="cs"/>
          <w:b w:val="0"/>
          <w:bCs w:val="0"/>
          <w:caps/>
          <w:sz w:val="24"/>
          <w:szCs w:val="24"/>
          <w:rtl/>
        </w:rPr>
        <w:t xml:space="preserve">אבל היזם הזה ביקש </w:t>
      </w:r>
    </w:p>
    <w:p w14:paraId="6460A52A" w14:textId="77777777" w:rsidR="001E2274" w:rsidRDefault="001E2274" w:rsidP="005525A8">
      <w:pPr>
        <w:rPr>
          <w:b w:val="0"/>
          <w:bCs w:val="0"/>
          <w:caps/>
          <w:sz w:val="24"/>
          <w:szCs w:val="24"/>
          <w:rtl/>
        </w:rPr>
      </w:pPr>
    </w:p>
    <w:p w14:paraId="4AB3257F" w14:textId="77777777" w:rsidR="001E2274" w:rsidRDefault="00D17364" w:rsidP="005525A8">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587B4CB4" w14:textId="510512E8" w:rsidR="001E2274" w:rsidRDefault="005525A8" w:rsidP="005525A8">
      <w:pPr>
        <w:rPr>
          <w:b w:val="0"/>
          <w:bCs w:val="0"/>
          <w:caps/>
          <w:sz w:val="24"/>
          <w:szCs w:val="24"/>
          <w:rtl/>
        </w:rPr>
      </w:pPr>
      <w:r>
        <w:rPr>
          <w:rFonts w:hint="cs"/>
          <w:b w:val="0"/>
          <w:bCs w:val="0"/>
          <w:caps/>
          <w:sz w:val="24"/>
          <w:szCs w:val="24"/>
          <w:rtl/>
        </w:rPr>
        <w:t>השיחה השיחה</w:t>
      </w:r>
    </w:p>
    <w:p w14:paraId="6AAD369D" w14:textId="77777777" w:rsidR="001E2274" w:rsidRDefault="001E2274" w:rsidP="005525A8">
      <w:pPr>
        <w:rPr>
          <w:b w:val="0"/>
          <w:bCs w:val="0"/>
          <w:caps/>
          <w:sz w:val="24"/>
          <w:szCs w:val="24"/>
          <w:rtl/>
        </w:rPr>
      </w:pPr>
    </w:p>
    <w:p w14:paraId="379E760B" w14:textId="77777777" w:rsidR="001E2274" w:rsidRDefault="00D70D61" w:rsidP="005525A8">
      <w:pPr>
        <w:rPr>
          <w:caps/>
          <w:sz w:val="24"/>
          <w:szCs w:val="24"/>
          <w:u w:val="single"/>
          <w:rtl/>
        </w:rPr>
      </w:pPr>
      <w:r w:rsidRPr="00D70D61">
        <w:rPr>
          <w:rFonts w:hint="cs"/>
          <w:caps/>
          <w:sz w:val="24"/>
          <w:szCs w:val="24"/>
          <w:u w:val="single"/>
          <w:rtl/>
        </w:rPr>
        <w:t>מר שמואל רוטמן - ממלא מקום וסגן ראש העיר יהוד</w:t>
      </w:r>
      <w:r w:rsidR="001E2274">
        <w:rPr>
          <w:rFonts w:hint="cs"/>
          <w:caps/>
          <w:sz w:val="24"/>
          <w:szCs w:val="24"/>
          <w:u w:val="single"/>
          <w:rtl/>
        </w:rPr>
        <w:t>:</w:t>
      </w:r>
    </w:p>
    <w:p w14:paraId="21A1414F" w14:textId="55B26375" w:rsidR="001E2274" w:rsidRDefault="005525A8" w:rsidP="005525A8">
      <w:pPr>
        <w:rPr>
          <w:b w:val="0"/>
          <w:bCs w:val="0"/>
          <w:caps/>
          <w:sz w:val="24"/>
          <w:szCs w:val="24"/>
          <w:rtl/>
        </w:rPr>
      </w:pPr>
      <w:r>
        <w:rPr>
          <w:rFonts w:hint="cs"/>
          <w:b w:val="0"/>
          <w:bCs w:val="0"/>
          <w:caps/>
          <w:sz w:val="24"/>
          <w:szCs w:val="24"/>
          <w:rtl/>
        </w:rPr>
        <w:t xml:space="preserve">פעמיים פעמיים לא דיור מוגן </w:t>
      </w:r>
    </w:p>
    <w:p w14:paraId="121516A1" w14:textId="77777777" w:rsidR="001E2274" w:rsidRDefault="001E2274" w:rsidP="005525A8">
      <w:pPr>
        <w:rPr>
          <w:b w:val="0"/>
          <w:bCs w:val="0"/>
          <w:caps/>
          <w:sz w:val="24"/>
          <w:szCs w:val="24"/>
          <w:rtl/>
        </w:rPr>
      </w:pPr>
    </w:p>
    <w:p w14:paraId="451F1717" w14:textId="77777777" w:rsidR="001E2274" w:rsidRDefault="00D17364" w:rsidP="005525A8">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3C47A37E" w14:textId="5523451C" w:rsidR="001E2274" w:rsidRDefault="005525A8" w:rsidP="005525A8">
      <w:pPr>
        <w:rPr>
          <w:b w:val="0"/>
          <w:bCs w:val="0"/>
          <w:caps/>
          <w:sz w:val="24"/>
          <w:szCs w:val="24"/>
          <w:rtl/>
        </w:rPr>
      </w:pPr>
      <w:r>
        <w:rPr>
          <w:rFonts w:hint="cs"/>
          <w:b w:val="0"/>
          <w:bCs w:val="0"/>
          <w:caps/>
          <w:sz w:val="24"/>
          <w:szCs w:val="24"/>
          <w:rtl/>
        </w:rPr>
        <w:t xml:space="preserve">יזם יזם יזם בבקשה </w:t>
      </w:r>
    </w:p>
    <w:p w14:paraId="4E11E00D" w14:textId="77777777" w:rsidR="001E2274" w:rsidRDefault="001E2274" w:rsidP="005525A8">
      <w:pPr>
        <w:rPr>
          <w:b w:val="0"/>
          <w:bCs w:val="0"/>
          <w:caps/>
          <w:sz w:val="24"/>
          <w:szCs w:val="24"/>
          <w:rtl/>
        </w:rPr>
      </w:pPr>
    </w:p>
    <w:p w14:paraId="402FDDDE" w14:textId="77777777" w:rsidR="001E2274" w:rsidRDefault="00D70D61" w:rsidP="005525A8">
      <w:pPr>
        <w:rPr>
          <w:caps/>
          <w:sz w:val="24"/>
          <w:szCs w:val="24"/>
          <w:u w:val="single"/>
          <w:rtl/>
        </w:rPr>
      </w:pPr>
      <w:r w:rsidRPr="00D70D61">
        <w:rPr>
          <w:rFonts w:hint="cs"/>
          <w:caps/>
          <w:sz w:val="24"/>
          <w:szCs w:val="24"/>
          <w:u w:val="single"/>
          <w:rtl/>
        </w:rPr>
        <w:t>מר שמואל רוטמן - ממלא מקום וסגן ראש העיר יהוד</w:t>
      </w:r>
      <w:r w:rsidR="001E2274">
        <w:rPr>
          <w:rFonts w:hint="cs"/>
          <w:caps/>
          <w:sz w:val="24"/>
          <w:szCs w:val="24"/>
          <w:u w:val="single"/>
          <w:rtl/>
        </w:rPr>
        <w:t>:</w:t>
      </w:r>
    </w:p>
    <w:p w14:paraId="05C97755" w14:textId="54C5B7FA" w:rsidR="001E2274" w:rsidRDefault="005525A8" w:rsidP="005525A8">
      <w:pPr>
        <w:rPr>
          <w:b w:val="0"/>
          <w:bCs w:val="0"/>
          <w:caps/>
          <w:sz w:val="24"/>
          <w:szCs w:val="24"/>
          <w:rtl/>
        </w:rPr>
      </w:pPr>
      <w:r>
        <w:rPr>
          <w:rFonts w:hint="cs"/>
          <w:b w:val="0"/>
          <w:bCs w:val="0"/>
          <w:caps/>
          <w:sz w:val="24"/>
          <w:szCs w:val="24"/>
          <w:rtl/>
        </w:rPr>
        <w:t>הוא התחיל שכחנו</w:t>
      </w:r>
      <w:r w:rsidR="000F703D">
        <w:rPr>
          <w:rFonts w:hint="cs"/>
          <w:b w:val="0"/>
          <w:bCs w:val="0"/>
          <w:caps/>
          <w:sz w:val="24"/>
          <w:szCs w:val="24"/>
          <w:rtl/>
        </w:rPr>
        <w:t xml:space="preserve"> </w:t>
      </w:r>
      <w:r>
        <w:rPr>
          <w:rFonts w:hint="cs"/>
          <w:b w:val="0"/>
          <w:bCs w:val="0"/>
          <w:caps/>
          <w:sz w:val="24"/>
          <w:szCs w:val="24"/>
          <w:rtl/>
        </w:rPr>
        <w:t xml:space="preserve">... </w:t>
      </w:r>
    </w:p>
    <w:p w14:paraId="1ECD2A17" w14:textId="77777777" w:rsidR="001E2274" w:rsidRDefault="001E2274" w:rsidP="005525A8">
      <w:pPr>
        <w:rPr>
          <w:b w:val="0"/>
          <w:bCs w:val="0"/>
          <w:caps/>
          <w:sz w:val="24"/>
          <w:szCs w:val="24"/>
          <w:rtl/>
        </w:rPr>
      </w:pPr>
    </w:p>
    <w:p w14:paraId="71A4BCFE" w14:textId="77777777" w:rsidR="001E2274" w:rsidRDefault="00D17364" w:rsidP="005525A8">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4CF09C38" w14:textId="075F64A5" w:rsidR="001E2274" w:rsidRDefault="005525A8" w:rsidP="005525A8">
      <w:pPr>
        <w:rPr>
          <w:b w:val="0"/>
          <w:bCs w:val="0"/>
          <w:caps/>
          <w:sz w:val="24"/>
          <w:szCs w:val="24"/>
          <w:rtl/>
        </w:rPr>
      </w:pPr>
      <w:r>
        <w:rPr>
          <w:rFonts w:hint="cs"/>
          <w:b w:val="0"/>
          <w:bCs w:val="0"/>
          <w:caps/>
          <w:sz w:val="24"/>
          <w:szCs w:val="24"/>
          <w:rtl/>
        </w:rPr>
        <w:t>מי רוצה להגיב מטעם היזם?</w:t>
      </w:r>
    </w:p>
    <w:p w14:paraId="3FD48641" w14:textId="77777777" w:rsidR="001E2274" w:rsidRDefault="001E2274" w:rsidP="005525A8">
      <w:pPr>
        <w:rPr>
          <w:b w:val="0"/>
          <w:bCs w:val="0"/>
          <w:caps/>
          <w:sz w:val="24"/>
          <w:szCs w:val="24"/>
          <w:rtl/>
        </w:rPr>
      </w:pPr>
    </w:p>
    <w:p w14:paraId="2E97016A" w14:textId="77777777" w:rsidR="001E2274" w:rsidRDefault="00C31442" w:rsidP="005525A8">
      <w:pPr>
        <w:rPr>
          <w:caps/>
          <w:sz w:val="24"/>
          <w:szCs w:val="24"/>
          <w:u w:val="single"/>
          <w:rtl/>
        </w:rPr>
      </w:pPr>
      <w:r w:rsidRPr="00C31442">
        <w:rPr>
          <w:rFonts w:hint="cs"/>
          <w:caps/>
          <w:sz w:val="24"/>
          <w:szCs w:val="24"/>
          <w:u w:val="single"/>
          <w:rtl/>
        </w:rPr>
        <w:t>אבי - נציג יזמי התוכנית</w:t>
      </w:r>
      <w:r w:rsidR="001E2274">
        <w:rPr>
          <w:rFonts w:hint="cs"/>
          <w:caps/>
          <w:sz w:val="24"/>
          <w:szCs w:val="24"/>
          <w:u w:val="single"/>
          <w:rtl/>
        </w:rPr>
        <w:t>:</w:t>
      </w:r>
    </w:p>
    <w:p w14:paraId="381B4CA4" w14:textId="57F35F2C" w:rsidR="001E2274" w:rsidRDefault="0023619C" w:rsidP="005525A8">
      <w:pPr>
        <w:rPr>
          <w:b w:val="0"/>
          <w:bCs w:val="0"/>
          <w:caps/>
          <w:sz w:val="24"/>
          <w:szCs w:val="24"/>
          <w:rtl/>
        </w:rPr>
      </w:pPr>
      <w:r>
        <w:rPr>
          <w:rFonts w:hint="cs"/>
          <w:b w:val="0"/>
          <w:bCs w:val="0"/>
          <w:caps/>
          <w:sz w:val="24"/>
          <w:szCs w:val="24"/>
          <w:rtl/>
        </w:rPr>
        <w:t xml:space="preserve">שלום </w:t>
      </w:r>
    </w:p>
    <w:p w14:paraId="572F338B" w14:textId="77777777" w:rsidR="001E2274" w:rsidRDefault="001E2274" w:rsidP="005525A8">
      <w:pPr>
        <w:rPr>
          <w:b w:val="0"/>
          <w:bCs w:val="0"/>
          <w:caps/>
          <w:sz w:val="24"/>
          <w:szCs w:val="24"/>
          <w:rtl/>
        </w:rPr>
      </w:pPr>
    </w:p>
    <w:p w14:paraId="03BD0B2D" w14:textId="77777777" w:rsidR="001E2274" w:rsidRDefault="00D17364" w:rsidP="005525A8">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24D554A1" w14:textId="721DFE98" w:rsidR="001E2274" w:rsidRDefault="0023619C" w:rsidP="005525A8">
      <w:pPr>
        <w:rPr>
          <w:b w:val="0"/>
          <w:bCs w:val="0"/>
          <w:caps/>
          <w:sz w:val="24"/>
          <w:szCs w:val="24"/>
          <w:rtl/>
        </w:rPr>
      </w:pPr>
      <w:r>
        <w:rPr>
          <w:rFonts w:hint="cs"/>
          <w:b w:val="0"/>
          <w:bCs w:val="0"/>
          <w:caps/>
          <w:sz w:val="24"/>
          <w:szCs w:val="24"/>
          <w:rtl/>
        </w:rPr>
        <w:t xml:space="preserve">כן </w:t>
      </w:r>
    </w:p>
    <w:p w14:paraId="48D943B9" w14:textId="77777777" w:rsidR="001E2274" w:rsidRDefault="001E2274" w:rsidP="005525A8">
      <w:pPr>
        <w:rPr>
          <w:b w:val="0"/>
          <w:bCs w:val="0"/>
          <w:caps/>
          <w:sz w:val="24"/>
          <w:szCs w:val="24"/>
          <w:rtl/>
        </w:rPr>
      </w:pPr>
    </w:p>
    <w:p w14:paraId="0B8349D3" w14:textId="77777777" w:rsidR="001E2274" w:rsidRDefault="00C31442" w:rsidP="005525A8">
      <w:pPr>
        <w:rPr>
          <w:caps/>
          <w:sz w:val="24"/>
          <w:szCs w:val="24"/>
          <w:u w:val="single"/>
          <w:rtl/>
        </w:rPr>
      </w:pPr>
      <w:r w:rsidRPr="00C31442">
        <w:rPr>
          <w:rFonts w:hint="cs"/>
          <w:caps/>
          <w:sz w:val="24"/>
          <w:szCs w:val="24"/>
          <w:u w:val="single"/>
          <w:rtl/>
        </w:rPr>
        <w:t>אבי - נציג יזמי התוכנית</w:t>
      </w:r>
      <w:r w:rsidR="001E2274">
        <w:rPr>
          <w:rFonts w:hint="cs"/>
          <w:caps/>
          <w:sz w:val="24"/>
          <w:szCs w:val="24"/>
          <w:u w:val="single"/>
          <w:rtl/>
        </w:rPr>
        <w:t>:</w:t>
      </w:r>
    </w:p>
    <w:p w14:paraId="6E1A99C3" w14:textId="06627DDD" w:rsidR="001E2274" w:rsidRDefault="0023619C" w:rsidP="005525A8">
      <w:pPr>
        <w:rPr>
          <w:b w:val="0"/>
          <w:bCs w:val="0"/>
          <w:caps/>
          <w:sz w:val="24"/>
          <w:szCs w:val="24"/>
          <w:rtl/>
        </w:rPr>
      </w:pPr>
      <w:r>
        <w:rPr>
          <w:rFonts w:hint="cs"/>
          <w:b w:val="0"/>
          <w:bCs w:val="0"/>
          <w:caps/>
          <w:sz w:val="24"/>
          <w:szCs w:val="24"/>
          <w:rtl/>
        </w:rPr>
        <w:t>אנחנו כאן בתוכנית שהופקדה אנחנו כבר הרבה זמן סביב הדבר הזה</w:t>
      </w:r>
    </w:p>
    <w:p w14:paraId="5207DD15" w14:textId="77777777" w:rsidR="001E2274" w:rsidRDefault="001E2274" w:rsidP="005525A8">
      <w:pPr>
        <w:rPr>
          <w:b w:val="0"/>
          <w:bCs w:val="0"/>
          <w:caps/>
          <w:sz w:val="24"/>
          <w:szCs w:val="24"/>
          <w:rtl/>
        </w:rPr>
      </w:pPr>
    </w:p>
    <w:p w14:paraId="7E05CB00" w14:textId="77777777" w:rsidR="001E2274" w:rsidRDefault="00D17364" w:rsidP="005525A8">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5C562DEF" w14:textId="46B3E284" w:rsidR="001E2274" w:rsidRDefault="0023619C" w:rsidP="005525A8">
      <w:pPr>
        <w:rPr>
          <w:b w:val="0"/>
          <w:bCs w:val="0"/>
          <w:caps/>
          <w:sz w:val="24"/>
          <w:szCs w:val="24"/>
          <w:rtl/>
        </w:rPr>
      </w:pPr>
      <w:r>
        <w:rPr>
          <w:rFonts w:hint="cs"/>
          <w:b w:val="0"/>
          <w:bCs w:val="0"/>
          <w:caps/>
          <w:sz w:val="24"/>
          <w:szCs w:val="24"/>
          <w:rtl/>
        </w:rPr>
        <w:t xml:space="preserve">לא אין תוכנית התוכנית לא הופקדה </w:t>
      </w:r>
      <w:r w:rsidR="00F17171">
        <w:rPr>
          <w:rFonts w:hint="cs"/>
          <w:b w:val="0"/>
          <w:bCs w:val="0"/>
          <w:caps/>
          <w:sz w:val="24"/>
          <w:szCs w:val="24"/>
          <w:rtl/>
        </w:rPr>
        <w:t>אין</w:t>
      </w:r>
      <w:r w:rsidR="000F703D">
        <w:rPr>
          <w:rFonts w:hint="cs"/>
          <w:b w:val="0"/>
          <w:bCs w:val="0"/>
          <w:caps/>
          <w:sz w:val="24"/>
          <w:szCs w:val="24"/>
          <w:rtl/>
        </w:rPr>
        <w:t xml:space="preserve"> </w:t>
      </w:r>
      <w:r w:rsidR="00F17171">
        <w:rPr>
          <w:rFonts w:hint="cs"/>
          <w:b w:val="0"/>
          <w:bCs w:val="0"/>
          <w:caps/>
          <w:sz w:val="24"/>
          <w:szCs w:val="24"/>
          <w:rtl/>
        </w:rPr>
        <w:t>...</w:t>
      </w:r>
    </w:p>
    <w:p w14:paraId="12B95668" w14:textId="77777777" w:rsidR="001E2274" w:rsidRDefault="001E2274" w:rsidP="005525A8">
      <w:pPr>
        <w:rPr>
          <w:b w:val="0"/>
          <w:bCs w:val="0"/>
          <w:caps/>
          <w:sz w:val="24"/>
          <w:szCs w:val="24"/>
          <w:rtl/>
        </w:rPr>
      </w:pPr>
    </w:p>
    <w:p w14:paraId="0944D625" w14:textId="77777777" w:rsidR="001E2274" w:rsidRDefault="00C31442" w:rsidP="005525A8">
      <w:pPr>
        <w:rPr>
          <w:caps/>
          <w:sz w:val="24"/>
          <w:szCs w:val="24"/>
          <w:u w:val="single"/>
          <w:rtl/>
        </w:rPr>
      </w:pPr>
      <w:r w:rsidRPr="00C31442">
        <w:rPr>
          <w:rFonts w:hint="cs"/>
          <w:caps/>
          <w:sz w:val="24"/>
          <w:szCs w:val="24"/>
          <w:u w:val="single"/>
          <w:rtl/>
        </w:rPr>
        <w:t>אבי - נציג יזמי התוכנית</w:t>
      </w:r>
      <w:r w:rsidR="001E2274">
        <w:rPr>
          <w:rFonts w:hint="cs"/>
          <w:caps/>
          <w:sz w:val="24"/>
          <w:szCs w:val="24"/>
          <w:u w:val="single"/>
          <w:rtl/>
        </w:rPr>
        <w:t>:</w:t>
      </w:r>
    </w:p>
    <w:p w14:paraId="2AA073D6" w14:textId="3F49B22A" w:rsidR="001E2274" w:rsidRDefault="00F17171" w:rsidP="005525A8">
      <w:pPr>
        <w:rPr>
          <w:b w:val="0"/>
          <w:bCs w:val="0"/>
          <w:caps/>
          <w:sz w:val="24"/>
          <w:szCs w:val="24"/>
          <w:rtl/>
        </w:rPr>
      </w:pPr>
      <w:r>
        <w:rPr>
          <w:rFonts w:hint="cs"/>
          <w:b w:val="0"/>
          <w:bCs w:val="0"/>
          <w:caps/>
          <w:sz w:val="24"/>
          <w:szCs w:val="24"/>
          <w:rtl/>
        </w:rPr>
        <w:t>לא לא הופקדה סליחה הוגשה</w:t>
      </w:r>
    </w:p>
    <w:p w14:paraId="6B349D35" w14:textId="77777777" w:rsidR="001E2274" w:rsidRDefault="001E2274" w:rsidP="005525A8">
      <w:pPr>
        <w:rPr>
          <w:b w:val="0"/>
          <w:bCs w:val="0"/>
          <w:caps/>
          <w:sz w:val="24"/>
          <w:szCs w:val="24"/>
          <w:rtl/>
        </w:rPr>
      </w:pPr>
    </w:p>
    <w:p w14:paraId="68427E39" w14:textId="77777777" w:rsidR="001E2274" w:rsidRDefault="00D17364" w:rsidP="005525A8">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47FADF3E" w14:textId="30D7F799" w:rsidR="001E2274" w:rsidRDefault="00F17171" w:rsidP="005525A8">
      <w:pPr>
        <w:rPr>
          <w:b w:val="0"/>
          <w:bCs w:val="0"/>
          <w:caps/>
          <w:sz w:val="24"/>
          <w:szCs w:val="24"/>
          <w:rtl/>
        </w:rPr>
      </w:pPr>
      <w:r>
        <w:rPr>
          <w:rFonts w:hint="cs"/>
          <w:b w:val="0"/>
          <w:bCs w:val="0"/>
          <w:caps/>
          <w:sz w:val="24"/>
          <w:szCs w:val="24"/>
          <w:rtl/>
        </w:rPr>
        <w:t xml:space="preserve">כן </w:t>
      </w:r>
    </w:p>
    <w:p w14:paraId="5C7FFAC1" w14:textId="77777777" w:rsidR="001E2274" w:rsidRDefault="001E2274" w:rsidP="005525A8">
      <w:pPr>
        <w:rPr>
          <w:b w:val="0"/>
          <w:bCs w:val="0"/>
          <w:caps/>
          <w:sz w:val="24"/>
          <w:szCs w:val="24"/>
          <w:rtl/>
        </w:rPr>
      </w:pPr>
    </w:p>
    <w:p w14:paraId="178385CC" w14:textId="77777777" w:rsidR="001E2274" w:rsidRDefault="00C31442" w:rsidP="005525A8">
      <w:pPr>
        <w:rPr>
          <w:caps/>
          <w:sz w:val="24"/>
          <w:szCs w:val="24"/>
          <w:u w:val="single"/>
          <w:rtl/>
        </w:rPr>
      </w:pPr>
      <w:r w:rsidRPr="00C31442">
        <w:rPr>
          <w:rFonts w:hint="cs"/>
          <w:caps/>
          <w:sz w:val="24"/>
          <w:szCs w:val="24"/>
          <w:u w:val="single"/>
          <w:rtl/>
        </w:rPr>
        <w:t>אבי - נציג יזמי התוכנית</w:t>
      </w:r>
      <w:r w:rsidR="001E2274">
        <w:rPr>
          <w:rFonts w:hint="cs"/>
          <w:caps/>
          <w:sz w:val="24"/>
          <w:szCs w:val="24"/>
          <w:u w:val="single"/>
          <w:rtl/>
        </w:rPr>
        <w:t>:</w:t>
      </w:r>
    </w:p>
    <w:p w14:paraId="74F3771F" w14:textId="59F14226" w:rsidR="001E2274" w:rsidRDefault="00F17171" w:rsidP="005525A8">
      <w:pPr>
        <w:rPr>
          <w:b w:val="0"/>
          <w:bCs w:val="0"/>
          <w:caps/>
          <w:sz w:val="24"/>
          <w:szCs w:val="24"/>
          <w:rtl/>
        </w:rPr>
      </w:pPr>
      <w:r>
        <w:rPr>
          <w:rFonts w:hint="cs"/>
          <w:b w:val="0"/>
          <w:bCs w:val="0"/>
          <w:caps/>
          <w:sz w:val="24"/>
          <w:szCs w:val="24"/>
          <w:rtl/>
        </w:rPr>
        <w:t xml:space="preserve">אנחנו בדין ודברים ארוך עם העירייה ניסינו למצוא חלופות גם כן שהוועדה הנכבדה שלחה אותנו לדבר. לשאלת ה, עירייה האם נסכים ל, חלופה אחרת שתציע מגורים אז השבתי, ככל והוועדה המחוזית תסכים ל, לבחון חלופה כזו אזי לא נתנגד כמה כדי להגיע להסכמה. אבל, </w:t>
      </w:r>
      <w:r w:rsidR="00501BAE">
        <w:rPr>
          <w:rFonts w:hint="cs"/>
          <w:b w:val="0"/>
          <w:bCs w:val="0"/>
          <w:caps/>
          <w:sz w:val="24"/>
          <w:szCs w:val="24"/>
          <w:rtl/>
        </w:rPr>
        <w:t>יושב ראש הוועדה אמר את דבריו</w:t>
      </w:r>
    </w:p>
    <w:p w14:paraId="34C3ABBC" w14:textId="77777777" w:rsidR="001E2274" w:rsidRDefault="001E2274" w:rsidP="005525A8">
      <w:pPr>
        <w:rPr>
          <w:b w:val="0"/>
          <w:bCs w:val="0"/>
          <w:caps/>
          <w:sz w:val="24"/>
          <w:szCs w:val="24"/>
          <w:rtl/>
        </w:rPr>
      </w:pPr>
    </w:p>
    <w:p w14:paraId="316B2035" w14:textId="77777777" w:rsidR="001E2274" w:rsidRDefault="00D17364" w:rsidP="005525A8">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7C6A4B77" w14:textId="2BB09C5B" w:rsidR="001E2274" w:rsidRDefault="00501BAE" w:rsidP="005525A8">
      <w:pPr>
        <w:rPr>
          <w:b w:val="0"/>
          <w:bCs w:val="0"/>
          <w:caps/>
          <w:sz w:val="24"/>
          <w:szCs w:val="24"/>
          <w:rtl/>
        </w:rPr>
      </w:pPr>
      <w:r>
        <w:rPr>
          <w:rFonts w:hint="cs"/>
          <w:b w:val="0"/>
          <w:bCs w:val="0"/>
          <w:caps/>
          <w:sz w:val="24"/>
          <w:szCs w:val="24"/>
          <w:rtl/>
        </w:rPr>
        <w:t>טוב יש אתם יש עוד משהו שאתם רוצים להגיב על כל הדיון הזה עורך דין מאמו?</w:t>
      </w:r>
    </w:p>
    <w:p w14:paraId="51A01B2B" w14:textId="77777777" w:rsidR="001E2274" w:rsidRDefault="001E2274" w:rsidP="005525A8">
      <w:pPr>
        <w:rPr>
          <w:b w:val="0"/>
          <w:bCs w:val="0"/>
          <w:caps/>
          <w:sz w:val="24"/>
          <w:szCs w:val="24"/>
          <w:rtl/>
        </w:rPr>
      </w:pPr>
    </w:p>
    <w:p w14:paraId="49DB7C24" w14:textId="77777777" w:rsidR="001E2274" w:rsidRDefault="00BA49D1" w:rsidP="005525A8">
      <w:pPr>
        <w:rPr>
          <w:caps/>
          <w:sz w:val="24"/>
          <w:szCs w:val="24"/>
          <w:u w:val="single"/>
          <w:rtl/>
        </w:rPr>
      </w:pPr>
      <w:r w:rsidRPr="00BA49D1">
        <w:rPr>
          <w:rFonts w:hint="cs"/>
          <w:caps/>
          <w:sz w:val="24"/>
          <w:szCs w:val="24"/>
          <w:u w:val="single"/>
          <w:rtl/>
        </w:rPr>
        <w:t>עורך דין אייל מאמו - בא כוח יזמת התוכנית</w:t>
      </w:r>
      <w:r w:rsidR="001E2274">
        <w:rPr>
          <w:rFonts w:hint="cs"/>
          <w:caps/>
          <w:sz w:val="24"/>
          <w:szCs w:val="24"/>
          <w:u w:val="single"/>
          <w:rtl/>
        </w:rPr>
        <w:t>:</w:t>
      </w:r>
    </w:p>
    <w:p w14:paraId="52BA90A6" w14:textId="75BF603A" w:rsidR="001E2274" w:rsidRDefault="00501BAE" w:rsidP="005525A8">
      <w:pPr>
        <w:rPr>
          <w:b w:val="0"/>
          <w:bCs w:val="0"/>
          <w:caps/>
          <w:sz w:val="24"/>
          <w:szCs w:val="24"/>
          <w:rtl/>
        </w:rPr>
      </w:pPr>
      <w:r>
        <w:rPr>
          <w:rFonts w:hint="cs"/>
          <w:b w:val="0"/>
          <w:bCs w:val="0"/>
          <w:caps/>
          <w:sz w:val="24"/>
          <w:szCs w:val="24"/>
          <w:rtl/>
        </w:rPr>
        <w:t xml:space="preserve">אנחנו </w:t>
      </w:r>
    </w:p>
    <w:p w14:paraId="063F3297" w14:textId="77777777" w:rsidR="001E2274" w:rsidRDefault="001E2274" w:rsidP="005525A8">
      <w:pPr>
        <w:rPr>
          <w:b w:val="0"/>
          <w:bCs w:val="0"/>
          <w:caps/>
          <w:sz w:val="24"/>
          <w:szCs w:val="24"/>
          <w:rtl/>
        </w:rPr>
      </w:pPr>
    </w:p>
    <w:p w14:paraId="3526858A" w14:textId="77777777" w:rsidR="001E2274" w:rsidRDefault="00D17364" w:rsidP="00501BAE">
      <w:pPr>
        <w:rPr>
          <w:caps/>
          <w:sz w:val="24"/>
          <w:szCs w:val="24"/>
          <w:u w:val="single"/>
          <w:rtl/>
        </w:rPr>
      </w:pPr>
      <w:r w:rsidRPr="00D17364">
        <w:rPr>
          <w:rFonts w:hint="cs"/>
          <w:caps/>
          <w:sz w:val="24"/>
          <w:szCs w:val="24"/>
          <w:u w:val="single"/>
          <w:rtl/>
        </w:rPr>
        <w:lastRenderedPageBreak/>
        <w:t>יושב ראש הוועדה המחוזית - מר מיכה גדרון</w:t>
      </w:r>
      <w:r w:rsidR="001E2274">
        <w:rPr>
          <w:rFonts w:hint="cs"/>
          <w:caps/>
          <w:sz w:val="24"/>
          <w:szCs w:val="24"/>
          <w:u w:val="single"/>
          <w:rtl/>
        </w:rPr>
        <w:t>:</w:t>
      </w:r>
    </w:p>
    <w:p w14:paraId="237AE3D8" w14:textId="043660A6" w:rsidR="001E2274" w:rsidRDefault="00501BAE" w:rsidP="00501BAE">
      <w:pPr>
        <w:rPr>
          <w:b w:val="0"/>
          <w:bCs w:val="0"/>
          <w:caps/>
          <w:sz w:val="24"/>
          <w:szCs w:val="24"/>
          <w:rtl/>
        </w:rPr>
      </w:pPr>
      <w:r>
        <w:rPr>
          <w:rFonts w:hint="cs"/>
          <w:b w:val="0"/>
          <w:bCs w:val="0"/>
          <w:caps/>
          <w:sz w:val="24"/>
          <w:szCs w:val="24"/>
          <w:rtl/>
        </w:rPr>
        <w:t>היה פה דיון ארוך יש לך משהו שאתה רוצה להגיב?</w:t>
      </w:r>
    </w:p>
    <w:p w14:paraId="418488E5" w14:textId="77777777" w:rsidR="001E2274" w:rsidRDefault="001E2274" w:rsidP="00501BAE">
      <w:pPr>
        <w:rPr>
          <w:b w:val="0"/>
          <w:bCs w:val="0"/>
          <w:caps/>
          <w:sz w:val="24"/>
          <w:szCs w:val="24"/>
          <w:rtl/>
        </w:rPr>
      </w:pPr>
    </w:p>
    <w:p w14:paraId="55E824FE" w14:textId="77777777" w:rsidR="001E2274" w:rsidRDefault="00BA49D1" w:rsidP="00501BAE">
      <w:pPr>
        <w:rPr>
          <w:caps/>
          <w:sz w:val="24"/>
          <w:szCs w:val="24"/>
          <w:u w:val="single"/>
          <w:rtl/>
        </w:rPr>
      </w:pPr>
      <w:r w:rsidRPr="00BA49D1">
        <w:rPr>
          <w:rFonts w:hint="cs"/>
          <w:caps/>
          <w:sz w:val="24"/>
          <w:szCs w:val="24"/>
          <w:u w:val="single"/>
          <w:rtl/>
        </w:rPr>
        <w:t>עורך דין אייל מאמו - בא כוח יזמת התוכנית</w:t>
      </w:r>
      <w:r w:rsidR="001E2274">
        <w:rPr>
          <w:rFonts w:hint="cs"/>
          <w:caps/>
          <w:sz w:val="24"/>
          <w:szCs w:val="24"/>
          <w:u w:val="single"/>
          <w:rtl/>
        </w:rPr>
        <w:t>:</w:t>
      </w:r>
    </w:p>
    <w:p w14:paraId="6D498F72" w14:textId="21DDD2AE" w:rsidR="001E2274" w:rsidRDefault="00501BAE" w:rsidP="00501BAE">
      <w:pPr>
        <w:rPr>
          <w:b w:val="0"/>
          <w:bCs w:val="0"/>
          <w:caps/>
          <w:sz w:val="24"/>
          <w:szCs w:val="24"/>
          <w:rtl/>
        </w:rPr>
      </w:pPr>
      <w:r>
        <w:rPr>
          <w:rFonts w:hint="cs"/>
          <w:b w:val="0"/>
          <w:bCs w:val="0"/>
          <w:caps/>
          <w:sz w:val="24"/>
          <w:szCs w:val="24"/>
          <w:rtl/>
        </w:rPr>
        <w:t xml:space="preserve">הדבר המרכזי הוא שבאמת אנחנו כבר אחרי תוכנית אחת ש, משכנו והכנו תוכנית חדשה, </w:t>
      </w:r>
      <w:r w:rsidR="00B1633C">
        <w:rPr>
          <w:rFonts w:hint="cs"/>
          <w:b w:val="0"/>
          <w:bCs w:val="0"/>
          <w:caps/>
          <w:sz w:val="24"/>
          <w:szCs w:val="24"/>
          <w:rtl/>
        </w:rPr>
        <w:t>בהנחיית הוועדה המחוזית לדיור מוגן ואנחנו פה אני לא יודע באיזה דיון אני לא יודע איזה מספר כבר, די ברור ש, העירייה לא נוח לה לא עם זה ולא עם זה ולא עם זה</w:t>
      </w:r>
    </w:p>
    <w:p w14:paraId="1484A252" w14:textId="77777777" w:rsidR="001E2274" w:rsidRDefault="001E2274" w:rsidP="00501BAE">
      <w:pPr>
        <w:rPr>
          <w:b w:val="0"/>
          <w:bCs w:val="0"/>
          <w:caps/>
          <w:sz w:val="24"/>
          <w:szCs w:val="24"/>
          <w:rtl/>
        </w:rPr>
      </w:pPr>
    </w:p>
    <w:p w14:paraId="3D35AF6E" w14:textId="77777777" w:rsidR="001E2274" w:rsidRDefault="00D17364" w:rsidP="00501BAE">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250A3BD6" w14:textId="45DFFE90" w:rsidR="001E2274" w:rsidRDefault="00B1633C" w:rsidP="00501BAE">
      <w:pPr>
        <w:rPr>
          <w:b w:val="0"/>
          <w:bCs w:val="0"/>
          <w:caps/>
          <w:sz w:val="24"/>
          <w:szCs w:val="24"/>
          <w:rtl/>
        </w:rPr>
      </w:pPr>
      <w:r>
        <w:rPr>
          <w:rFonts w:hint="cs"/>
          <w:b w:val="0"/>
          <w:bCs w:val="0"/>
          <w:caps/>
          <w:sz w:val="24"/>
          <w:szCs w:val="24"/>
          <w:rtl/>
        </w:rPr>
        <w:t>כן אבל זה חלק זה חלק מההיסטוריה ששכחנו אותה. הוגשה תוכנית, היא נמשכה בהנחיה של הוועדה המחוזית</w:t>
      </w:r>
    </w:p>
    <w:p w14:paraId="3F53D132" w14:textId="77777777" w:rsidR="001E2274" w:rsidRDefault="001E2274" w:rsidP="00501BAE">
      <w:pPr>
        <w:rPr>
          <w:b w:val="0"/>
          <w:bCs w:val="0"/>
          <w:caps/>
          <w:sz w:val="24"/>
          <w:szCs w:val="24"/>
          <w:rtl/>
        </w:rPr>
      </w:pPr>
    </w:p>
    <w:p w14:paraId="13C4BB63" w14:textId="77777777" w:rsidR="001E2274" w:rsidRDefault="00BA49D1" w:rsidP="00B1633C">
      <w:pPr>
        <w:rPr>
          <w:caps/>
          <w:sz w:val="24"/>
          <w:szCs w:val="24"/>
          <w:u w:val="single"/>
          <w:rtl/>
        </w:rPr>
      </w:pPr>
      <w:r w:rsidRPr="00BA49D1">
        <w:rPr>
          <w:rFonts w:hint="cs"/>
          <w:caps/>
          <w:sz w:val="24"/>
          <w:szCs w:val="24"/>
          <w:u w:val="single"/>
          <w:rtl/>
        </w:rPr>
        <w:t>עורך דין אייל מאמו - בא כוח יזמת התוכנית</w:t>
      </w:r>
      <w:r w:rsidR="001E2274">
        <w:rPr>
          <w:rFonts w:hint="cs"/>
          <w:caps/>
          <w:sz w:val="24"/>
          <w:szCs w:val="24"/>
          <w:u w:val="single"/>
          <w:rtl/>
        </w:rPr>
        <w:t>:</w:t>
      </w:r>
    </w:p>
    <w:p w14:paraId="2B9B4989" w14:textId="4F97F5FD" w:rsidR="001E2274" w:rsidRDefault="00B1633C" w:rsidP="00B1633C">
      <w:pPr>
        <w:rPr>
          <w:b w:val="0"/>
          <w:bCs w:val="0"/>
          <w:caps/>
          <w:sz w:val="24"/>
          <w:szCs w:val="24"/>
          <w:rtl/>
        </w:rPr>
      </w:pPr>
      <w:r>
        <w:rPr>
          <w:rFonts w:hint="cs"/>
          <w:b w:val="0"/>
          <w:bCs w:val="0"/>
          <w:caps/>
          <w:sz w:val="24"/>
          <w:szCs w:val="24"/>
          <w:rtl/>
        </w:rPr>
        <w:t xml:space="preserve">נכון נכון </w:t>
      </w:r>
    </w:p>
    <w:p w14:paraId="0D8D47DB" w14:textId="77777777" w:rsidR="001E2274" w:rsidRDefault="001E2274" w:rsidP="00B1633C">
      <w:pPr>
        <w:rPr>
          <w:b w:val="0"/>
          <w:bCs w:val="0"/>
          <w:caps/>
          <w:sz w:val="24"/>
          <w:szCs w:val="24"/>
          <w:rtl/>
        </w:rPr>
      </w:pPr>
    </w:p>
    <w:p w14:paraId="5373134A" w14:textId="77777777" w:rsidR="001E2274" w:rsidRDefault="00D17364" w:rsidP="00B1633C">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71FC235D" w14:textId="7D557B96" w:rsidR="001E2274" w:rsidRDefault="00B1633C" w:rsidP="00B1633C">
      <w:pPr>
        <w:rPr>
          <w:b w:val="0"/>
          <w:bCs w:val="0"/>
          <w:caps/>
          <w:sz w:val="24"/>
          <w:szCs w:val="24"/>
          <w:rtl/>
        </w:rPr>
      </w:pPr>
      <w:r>
        <w:rPr>
          <w:rFonts w:hint="cs"/>
          <w:b w:val="0"/>
          <w:bCs w:val="0"/>
          <w:caps/>
          <w:sz w:val="24"/>
          <w:szCs w:val="24"/>
          <w:rtl/>
        </w:rPr>
        <w:t>כשאנחנו נתנו הוראה, להגיש תוכנית אחרת עם דיור מוגן של אני לא יודע אם</w:t>
      </w:r>
      <w:r w:rsidR="000F703D">
        <w:rPr>
          <w:rFonts w:hint="cs"/>
          <w:b w:val="0"/>
          <w:bCs w:val="0"/>
          <w:caps/>
          <w:sz w:val="24"/>
          <w:szCs w:val="24"/>
          <w:rtl/>
        </w:rPr>
        <w:t xml:space="preserve"> </w:t>
      </w:r>
      <w:r>
        <w:rPr>
          <w:rFonts w:hint="cs"/>
          <w:b w:val="0"/>
          <w:bCs w:val="0"/>
          <w:caps/>
          <w:sz w:val="24"/>
          <w:szCs w:val="24"/>
          <w:rtl/>
        </w:rPr>
        <w:t>...</w:t>
      </w:r>
    </w:p>
    <w:p w14:paraId="000A4420" w14:textId="77777777" w:rsidR="001E2274" w:rsidRDefault="001E2274" w:rsidP="00B1633C">
      <w:pPr>
        <w:rPr>
          <w:b w:val="0"/>
          <w:bCs w:val="0"/>
          <w:caps/>
          <w:sz w:val="24"/>
          <w:szCs w:val="24"/>
          <w:rtl/>
        </w:rPr>
      </w:pPr>
    </w:p>
    <w:p w14:paraId="2A990653" w14:textId="77777777" w:rsidR="001E2274" w:rsidRDefault="00BA49D1" w:rsidP="00B1633C">
      <w:pPr>
        <w:rPr>
          <w:caps/>
          <w:sz w:val="24"/>
          <w:szCs w:val="24"/>
          <w:u w:val="single"/>
          <w:rtl/>
        </w:rPr>
      </w:pPr>
      <w:r w:rsidRPr="00BA49D1">
        <w:rPr>
          <w:rFonts w:hint="cs"/>
          <w:caps/>
          <w:sz w:val="24"/>
          <w:szCs w:val="24"/>
          <w:u w:val="single"/>
          <w:rtl/>
        </w:rPr>
        <w:t>עורך דין אייל מאמו - בא כוח יזמת התוכנית</w:t>
      </w:r>
      <w:r w:rsidR="001E2274">
        <w:rPr>
          <w:rFonts w:hint="cs"/>
          <w:caps/>
          <w:sz w:val="24"/>
          <w:szCs w:val="24"/>
          <w:u w:val="single"/>
          <w:rtl/>
        </w:rPr>
        <w:t>:</w:t>
      </w:r>
    </w:p>
    <w:p w14:paraId="33E708C0" w14:textId="00B7EA02" w:rsidR="001E2274" w:rsidRDefault="00B1633C" w:rsidP="00B1633C">
      <w:pPr>
        <w:rPr>
          <w:b w:val="0"/>
          <w:bCs w:val="0"/>
          <w:caps/>
          <w:sz w:val="24"/>
          <w:szCs w:val="24"/>
          <w:rtl/>
        </w:rPr>
      </w:pPr>
      <w:r>
        <w:rPr>
          <w:rFonts w:hint="cs"/>
          <w:b w:val="0"/>
          <w:bCs w:val="0"/>
          <w:caps/>
          <w:sz w:val="24"/>
          <w:szCs w:val="24"/>
          <w:rtl/>
        </w:rPr>
        <w:t>בלבד כי היה גם סטודנטים אצלנו וכל מיני</w:t>
      </w:r>
    </w:p>
    <w:p w14:paraId="24E42F82" w14:textId="77777777" w:rsidR="001E2274" w:rsidRDefault="001E2274" w:rsidP="00B1633C">
      <w:pPr>
        <w:rPr>
          <w:b w:val="0"/>
          <w:bCs w:val="0"/>
          <w:caps/>
          <w:sz w:val="24"/>
          <w:szCs w:val="24"/>
          <w:rtl/>
        </w:rPr>
      </w:pPr>
    </w:p>
    <w:p w14:paraId="18847731" w14:textId="77777777" w:rsidR="001E2274" w:rsidRDefault="00D17364" w:rsidP="00B1633C">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443D53D5" w14:textId="4B946F73" w:rsidR="001E2274" w:rsidRDefault="00B1633C" w:rsidP="00B1633C">
      <w:pPr>
        <w:rPr>
          <w:b w:val="0"/>
          <w:bCs w:val="0"/>
          <w:caps/>
          <w:sz w:val="24"/>
          <w:szCs w:val="24"/>
          <w:rtl/>
        </w:rPr>
      </w:pPr>
      <w:r>
        <w:rPr>
          <w:rFonts w:hint="cs"/>
          <w:b w:val="0"/>
          <w:bCs w:val="0"/>
          <w:caps/>
          <w:sz w:val="24"/>
          <w:szCs w:val="24"/>
          <w:rtl/>
        </w:rPr>
        <w:t>אני לא יודע אני לא יודע אם אנחנו</w:t>
      </w:r>
      <w:r w:rsidR="000F703D">
        <w:rPr>
          <w:rFonts w:hint="cs"/>
          <w:b w:val="0"/>
          <w:bCs w:val="0"/>
          <w:caps/>
          <w:sz w:val="24"/>
          <w:szCs w:val="24"/>
          <w:rtl/>
        </w:rPr>
        <w:t xml:space="preserve"> </w:t>
      </w:r>
      <w:r>
        <w:rPr>
          <w:rFonts w:hint="cs"/>
          <w:b w:val="0"/>
          <w:bCs w:val="0"/>
          <w:caps/>
          <w:sz w:val="24"/>
          <w:szCs w:val="24"/>
          <w:rtl/>
        </w:rPr>
        <w:t>... אבל התוכנית הזו באמת כרגע היא בעקבות הנחיה שלנו</w:t>
      </w:r>
    </w:p>
    <w:p w14:paraId="60FF4453" w14:textId="77777777" w:rsidR="001E2274" w:rsidRDefault="001E2274" w:rsidP="00B1633C">
      <w:pPr>
        <w:rPr>
          <w:b w:val="0"/>
          <w:bCs w:val="0"/>
          <w:caps/>
          <w:sz w:val="24"/>
          <w:szCs w:val="24"/>
          <w:rtl/>
        </w:rPr>
      </w:pPr>
    </w:p>
    <w:p w14:paraId="43675ABA" w14:textId="77777777" w:rsidR="001E2274" w:rsidRDefault="00BA49D1" w:rsidP="00B1633C">
      <w:pPr>
        <w:rPr>
          <w:caps/>
          <w:sz w:val="24"/>
          <w:szCs w:val="24"/>
          <w:u w:val="single"/>
          <w:rtl/>
        </w:rPr>
      </w:pPr>
      <w:r w:rsidRPr="00BA49D1">
        <w:rPr>
          <w:rFonts w:hint="cs"/>
          <w:caps/>
          <w:sz w:val="24"/>
          <w:szCs w:val="24"/>
          <w:u w:val="single"/>
          <w:rtl/>
        </w:rPr>
        <w:t>עורך דין אייל מאמו - בא כוח יזמת התוכנית</w:t>
      </w:r>
      <w:r w:rsidR="001E2274">
        <w:rPr>
          <w:rFonts w:hint="cs"/>
          <w:caps/>
          <w:sz w:val="24"/>
          <w:szCs w:val="24"/>
          <w:u w:val="single"/>
          <w:rtl/>
        </w:rPr>
        <w:t>:</w:t>
      </w:r>
    </w:p>
    <w:p w14:paraId="4A8067A0" w14:textId="2CDD5DE1" w:rsidR="001E2274" w:rsidRDefault="00B1633C" w:rsidP="00B1633C">
      <w:pPr>
        <w:rPr>
          <w:b w:val="0"/>
          <w:bCs w:val="0"/>
          <w:caps/>
          <w:sz w:val="24"/>
          <w:szCs w:val="24"/>
          <w:rtl/>
        </w:rPr>
      </w:pPr>
      <w:r>
        <w:rPr>
          <w:rFonts w:hint="cs"/>
          <w:b w:val="0"/>
          <w:bCs w:val="0"/>
          <w:caps/>
          <w:sz w:val="24"/>
          <w:szCs w:val="24"/>
          <w:rtl/>
        </w:rPr>
        <w:t xml:space="preserve">המלצה אתם המלצתם </w:t>
      </w:r>
    </w:p>
    <w:p w14:paraId="3BED112C" w14:textId="77777777" w:rsidR="001E2274" w:rsidRDefault="001E2274" w:rsidP="00B1633C">
      <w:pPr>
        <w:rPr>
          <w:b w:val="0"/>
          <w:bCs w:val="0"/>
          <w:caps/>
          <w:sz w:val="24"/>
          <w:szCs w:val="24"/>
          <w:rtl/>
        </w:rPr>
      </w:pPr>
    </w:p>
    <w:p w14:paraId="64D2C2DB" w14:textId="77777777" w:rsidR="001E2274" w:rsidRDefault="00D17364" w:rsidP="00B1633C">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0052A62E" w14:textId="6F10712D" w:rsidR="001E2274" w:rsidRDefault="00B1633C" w:rsidP="00B1633C">
      <w:pPr>
        <w:rPr>
          <w:b w:val="0"/>
          <w:bCs w:val="0"/>
          <w:caps/>
          <w:sz w:val="24"/>
          <w:szCs w:val="24"/>
          <w:rtl/>
        </w:rPr>
      </w:pPr>
      <w:r>
        <w:rPr>
          <w:rFonts w:hint="cs"/>
          <w:b w:val="0"/>
          <w:bCs w:val="0"/>
          <w:caps/>
          <w:sz w:val="24"/>
          <w:szCs w:val="24"/>
          <w:rtl/>
        </w:rPr>
        <w:t xml:space="preserve">המלצה שלנו אחרי שמשכתם את הקודמת הזו </w:t>
      </w:r>
    </w:p>
    <w:p w14:paraId="10B8A9D7" w14:textId="77777777" w:rsidR="001E2274" w:rsidRDefault="001E2274" w:rsidP="00B1633C">
      <w:pPr>
        <w:rPr>
          <w:b w:val="0"/>
          <w:bCs w:val="0"/>
          <w:caps/>
          <w:sz w:val="24"/>
          <w:szCs w:val="24"/>
          <w:rtl/>
        </w:rPr>
      </w:pPr>
    </w:p>
    <w:p w14:paraId="46EB5C22" w14:textId="77777777" w:rsidR="001E2274" w:rsidRDefault="00BA49D1" w:rsidP="00B1633C">
      <w:pPr>
        <w:rPr>
          <w:caps/>
          <w:sz w:val="24"/>
          <w:szCs w:val="24"/>
          <w:u w:val="single"/>
          <w:rtl/>
        </w:rPr>
      </w:pPr>
      <w:r w:rsidRPr="00BA49D1">
        <w:rPr>
          <w:rFonts w:hint="cs"/>
          <w:caps/>
          <w:sz w:val="24"/>
          <w:szCs w:val="24"/>
          <w:u w:val="single"/>
          <w:rtl/>
        </w:rPr>
        <w:t>עורך דין אייל מאמו - בא כוח יזמת התוכנית</w:t>
      </w:r>
      <w:r w:rsidR="001E2274">
        <w:rPr>
          <w:rFonts w:hint="cs"/>
          <w:caps/>
          <w:sz w:val="24"/>
          <w:szCs w:val="24"/>
          <w:u w:val="single"/>
          <w:rtl/>
        </w:rPr>
        <w:t>:</w:t>
      </w:r>
    </w:p>
    <w:p w14:paraId="2E927144" w14:textId="048A40FA" w:rsidR="001E2274" w:rsidRDefault="00B1633C" w:rsidP="00B1633C">
      <w:pPr>
        <w:rPr>
          <w:b w:val="0"/>
          <w:bCs w:val="0"/>
          <w:caps/>
          <w:sz w:val="24"/>
          <w:szCs w:val="24"/>
          <w:rtl/>
        </w:rPr>
      </w:pPr>
      <w:r>
        <w:rPr>
          <w:rFonts w:hint="cs"/>
          <w:b w:val="0"/>
          <w:bCs w:val="0"/>
          <w:caps/>
          <w:sz w:val="24"/>
          <w:szCs w:val="24"/>
          <w:rtl/>
        </w:rPr>
        <w:t xml:space="preserve">ואנחנו קיבלנו את ההמלצה </w:t>
      </w:r>
    </w:p>
    <w:p w14:paraId="17586351" w14:textId="77777777" w:rsidR="001E2274" w:rsidRDefault="001E2274" w:rsidP="00B1633C">
      <w:pPr>
        <w:rPr>
          <w:b w:val="0"/>
          <w:bCs w:val="0"/>
          <w:caps/>
          <w:sz w:val="24"/>
          <w:szCs w:val="24"/>
          <w:rtl/>
        </w:rPr>
      </w:pPr>
    </w:p>
    <w:p w14:paraId="32DCF136" w14:textId="77777777" w:rsidR="001E2274" w:rsidRDefault="00D17364" w:rsidP="00B1633C">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27FE31E3" w14:textId="4E3A6FB9" w:rsidR="001E2274" w:rsidRDefault="00B1633C" w:rsidP="00B1633C">
      <w:pPr>
        <w:rPr>
          <w:b w:val="0"/>
          <w:bCs w:val="0"/>
          <w:caps/>
          <w:sz w:val="24"/>
          <w:szCs w:val="24"/>
          <w:rtl/>
        </w:rPr>
      </w:pPr>
      <w:r>
        <w:rPr>
          <w:rFonts w:hint="cs"/>
          <w:b w:val="0"/>
          <w:bCs w:val="0"/>
          <w:caps/>
          <w:sz w:val="24"/>
          <w:szCs w:val="24"/>
          <w:rtl/>
        </w:rPr>
        <w:t xml:space="preserve">אוקיי יש עוד </w:t>
      </w:r>
      <w:r w:rsidR="00F10B81">
        <w:rPr>
          <w:rFonts w:hint="cs"/>
          <w:b w:val="0"/>
          <w:bCs w:val="0"/>
          <w:caps/>
          <w:sz w:val="24"/>
          <w:szCs w:val="24"/>
          <w:rtl/>
        </w:rPr>
        <w:t>משהו עורך דין מאמו יש עוד משהו שאתה רוצה</w:t>
      </w:r>
      <w:r w:rsidR="000F703D">
        <w:rPr>
          <w:rFonts w:hint="cs"/>
          <w:b w:val="0"/>
          <w:bCs w:val="0"/>
          <w:caps/>
          <w:sz w:val="24"/>
          <w:szCs w:val="24"/>
          <w:rtl/>
        </w:rPr>
        <w:t xml:space="preserve"> </w:t>
      </w:r>
      <w:r w:rsidR="00F10B81">
        <w:rPr>
          <w:rFonts w:hint="cs"/>
          <w:b w:val="0"/>
          <w:bCs w:val="0"/>
          <w:caps/>
          <w:sz w:val="24"/>
          <w:szCs w:val="24"/>
          <w:rtl/>
        </w:rPr>
        <w:t>להגיד?</w:t>
      </w:r>
    </w:p>
    <w:p w14:paraId="34E6D578" w14:textId="77777777" w:rsidR="001E2274" w:rsidRDefault="001E2274" w:rsidP="00B1633C">
      <w:pPr>
        <w:rPr>
          <w:b w:val="0"/>
          <w:bCs w:val="0"/>
          <w:caps/>
          <w:sz w:val="24"/>
          <w:szCs w:val="24"/>
          <w:rtl/>
        </w:rPr>
      </w:pPr>
    </w:p>
    <w:p w14:paraId="690BAA01" w14:textId="77777777" w:rsidR="001E2274" w:rsidRDefault="00D70D61" w:rsidP="00B1633C">
      <w:pPr>
        <w:rPr>
          <w:caps/>
          <w:sz w:val="24"/>
          <w:szCs w:val="24"/>
          <w:u w:val="single"/>
          <w:rtl/>
        </w:rPr>
      </w:pPr>
      <w:r w:rsidRPr="00D70D61">
        <w:rPr>
          <w:rFonts w:hint="cs"/>
          <w:caps/>
          <w:sz w:val="24"/>
          <w:szCs w:val="24"/>
          <w:u w:val="single"/>
          <w:rtl/>
        </w:rPr>
        <w:t>מר שמואל רוטמן - ממלא מקום וסגן ראש העיר יהוד</w:t>
      </w:r>
      <w:r w:rsidR="001E2274">
        <w:rPr>
          <w:rFonts w:hint="cs"/>
          <w:caps/>
          <w:sz w:val="24"/>
          <w:szCs w:val="24"/>
          <w:u w:val="single"/>
          <w:rtl/>
        </w:rPr>
        <w:t>:</w:t>
      </w:r>
    </w:p>
    <w:p w14:paraId="75E7CFEE" w14:textId="611E78C3" w:rsidR="001E2274" w:rsidRDefault="00F10B81" w:rsidP="00B1633C">
      <w:pPr>
        <w:rPr>
          <w:b w:val="0"/>
          <w:bCs w:val="0"/>
          <w:caps/>
          <w:sz w:val="24"/>
          <w:szCs w:val="24"/>
          <w:rtl/>
        </w:rPr>
      </w:pPr>
      <w:r>
        <w:rPr>
          <w:rFonts w:hint="cs"/>
          <w:b w:val="0"/>
          <w:bCs w:val="0"/>
          <w:caps/>
          <w:sz w:val="24"/>
          <w:szCs w:val="24"/>
          <w:rtl/>
        </w:rPr>
        <w:t>במקור הגישו פעמיים?</w:t>
      </w:r>
    </w:p>
    <w:p w14:paraId="16983B88" w14:textId="77777777" w:rsidR="001E2274" w:rsidRDefault="001E2274" w:rsidP="00B1633C">
      <w:pPr>
        <w:rPr>
          <w:b w:val="0"/>
          <w:bCs w:val="0"/>
          <w:caps/>
          <w:sz w:val="24"/>
          <w:szCs w:val="24"/>
          <w:rtl/>
        </w:rPr>
      </w:pPr>
    </w:p>
    <w:p w14:paraId="4A584C7A" w14:textId="77777777" w:rsidR="001E2274" w:rsidRDefault="00BA49D1" w:rsidP="00B1633C">
      <w:pPr>
        <w:rPr>
          <w:caps/>
          <w:sz w:val="24"/>
          <w:szCs w:val="24"/>
          <w:u w:val="single"/>
          <w:rtl/>
        </w:rPr>
      </w:pPr>
      <w:r w:rsidRPr="00BA49D1">
        <w:rPr>
          <w:rFonts w:hint="cs"/>
          <w:caps/>
          <w:sz w:val="24"/>
          <w:szCs w:val="24"/>
          <w:u w:val="single"/>
          <w:rtl/>
        </w:rPr>
        <w:t>עורך דין אייל מאמו - בא כוח יזמת התוכנית</w:t>
      </w:r>
      <w:r w:rsidR="001E2274">
        <w:rPr>
          <w:rFonts w:hint="cs"/>
          <w:caps/>
          <w:sz w:val="24"/>
          <w:szCs w:val="24"/>
          <w:u w:val="single"/>
          <w:rtl/>
        </w:rPr>
        <w:t>:</w:t>
      </w:r>
    </w:p>
    <w:p w14:paraId="7091420E" w14:textId="7F85C80B" w:rsidR="001E2274" w:rsidRDefault="00F10B81" w:rsidP="00B1633C">
      <w:pPr>
        <w:rPr>
          <w:b w:val="0"/>
          <w:bCs w:val="0"/>
          <w:caps/>
          <w:sz w:val="24"/>
          <w:szCs w:val="24"/>
          <w:rtl/>
        </w:rPr>
      </w:pPr>
      <w:r>
        <w:rPr>
          <w:rFonts w:hint="cs"/>
          <w:b w:val="0"/>
          <w:bCs w:val="0"/>
          <w:caps/>
          <w:sz w:val="24"/>
          <w:szCs w:val="24"/>
          <w:rtl/>
        </w:rPr>
        <w:t>ולכן אנחנו ב,</w:t>
      </w:r>
      <w:r w:rsidR="000F703D">
        <w:rPr>
          <w:rFonts w:hint="cs"/>
          <w:b w:val="0"/>
          <w:bCs w:val="0"/>
          <w:caps/>
          <w:sz w:val="24"/>
          <w:szCs w:val="24"/>
          <w:rtl/>
        </w:rPr>
        <w:t xml:space="preserve"> </w:t>
      </w:r>
      <w:r>
        <w:rPr>
          <w:rFonts w:hint="cs"/>
          <w:b w:val="0"/>
          <w:bCs w:val="0"/>
          <w:caps/>
          <w:sz w:val="24"/>
          <w:szCs w:val="24"/>
          <w:rtl/>
        </w:rPr>
        <w:t>... ממש</w:t>
      </w:r>
      <w:r w:rsidR="000F703D">
        <w:rPr>
          <w:rFonts w:hint="cs"/>
          <w:b w:val="0"/>
          <w:bCs w:val="0"/>
          <w:caps/>
          <w:sz w:val="24"/>
          <w:szCs w:val="24"/>
          <w:rtl/>
        </w:rPr>
        <w:t xml:space="preserve"> </w:t>
      </w:r>
      <w:r>
        <w:rPr>
          <w:rFonts w:hint="cs"/>
          <w:b w:val="0"/>
          <w:bCs w:val="0"/>
          <w:caps/>
          <w:sz w:val="24"/>
          <w:szCs w:val="24"/>
          <w:rtl/>
        </w:rPr>
        <w:t xml:space="preserve">... מספר רב של שנים, רוצים לשים לדבר הזה </w:t>
      </w:r>
    </w:p>
    <w:p w14:paraId="69308933" w14:textId="77777777" w:rsidR="001E2274" w:rsidRDefault="001E2274" w:rsidP="00B1633C">
      <w:pPr>
        <w:rPr>
          <w:b w:val="0"/>
          <w:bCs w:val="0"/>
          <w:caps/>
          <w:sz w:val="24"/>
          <w:szCs w:val="24"/>
          <w:rtl/>
        </w:rPr>
      </w:pPr>
    </w:p>
    <w:p w14:paraId="559F166E" w14:textId="77777777" w:rsidR="001E2274" w:rsidRDefault="00D17364" w:rsidP="00B1633C">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7A05DE47" w14:textId="387AAF2D" w:rsidR="001E2274" w:rsidRDefault="00F10B81" w:rsidP="00B1633C">
      <w:pPr>
        <w:rPr>
          <w:b w:val="0"/>
          <w:bCs w:val="0"/>
          <w:caps/>
          <w:sz w:val="24"/>
          <w:szCs w:val="24"/>
          <w:rtl/>
        </w:rPr>
      </w:pPr>
      <w:r>
        <w:rPr>
          <w:rFonts w:hint="cs"/>
          <w:b w:val="0"/>
          <w:bCs w:val="0"/>
          <w:caps/>
          <w:sz w:val="24"/>
          <w:szCs w:val="24"/>
          <w:rtl/>
        </w:rPr>
        <w:t>טוב</w:t>
      </w:r>
    </w:p>
    <w:p w14:paraId="060C5D98" w14:textId="77777777" w:rsidR="001E2274" w:rsidRDefault="001E2274" w:rsidP="00B1633C">
      <w:pPr>
        <w:rPr>
          <w:b w:val="0"/>
          <w:bCs w:val="0"/>
          <w:caps/>
          <w:sz w:val="24"/>
          <w:szCs w:val="24"/>
          <w:rtl/>
        </w:rPr>
      </w:pPr>
    </w:p>
    <w:p w14:paraId="694F51D8" w14:textId="77777777" w:rsidR="001E2274" w:rsidRDefault="00BA49D1" w:rsidP="00B1633C">
      <w:pPr>
        <w:rPr>
          <w:caps/>
          <w:sz w:val="24"/>
          <w:szCs w:val="24"/>
          <w:u w:val="single"/>
          <w:rtl/>
        </w:rPr>
      </w:pPr>
      <w:r w:rsidRPr="00BA49D1">
        <w:rPr>
          <w:rFonts w:hint="cs"/>
          <w:caps/>
          <w:sz w:val="24"/>
          <w:szCs w:val="24"/>
          <w:u w:val="single"/>
          <w:rtl/>
        </w:rPr>
        <w:t>עורך דין אייל מאמו - בא כוח יזמת התוכנית</w:t>
      </w:r>
      <w:r w:rsidR="001E2274">
        <w:rPr>
          <w:rFonts w:hint="cs"/>
          <w:caps/>
          <w:sz w:val="24"/>
          <w:szCs w:val="24"/>
          <w:u w:val="single"/>
          <w:rtl/>
        </w:rPr>
        <w:t>:</w:t>
      </w:r>
    </w:p>
    <w:p w14:paraId="0E9401E3" w14:textId="532C65EF" w:rsidR="001E2274" w:rsidRDefault="00F10B81" w:rsidP="00B1633C">
      <w:pPr>
        <w:rPr>
          <w:b w:val="0"/>
          <w:bCs w:val="0"/>
          <w:caps/>
          <w:sz w:val="24"/>
          <w:szCs w:val="24"/>
          <w:rtl/>
        </w:rPr>
      </w:pPr>
      <w:r>
        <w:rPr>
          <w:rFonts w:hint="cs"/>
          <w:b w:val="0"/>
          <w:bCs w:val="0"/>
          <w:caps/>
          <w:sz w:val="24"/>
          <w:szCs w:val="24"/>
          <w:rtl/>
        </w:rPr>
        <w:t>רוצים להתקדם מבקשים שהוועדה תחליט ...</w:t>
      </w:r>
    </w:p>
    <w:p w14:paraId="236F518F" w14:textId="77777777" w:rsidR="001E2274" w:rsidRDefault="001E2274" w:rsidP="00B1633C">
      <w:pPr>
        <w:rPr>
          <w:b w:val="0"/>
          <w:bCs w:val="0"/>
          <w:caps/>
          <w:sz w:val="24"/>
          <w:szCs w:val="24"/>
          <w:rtl/>
        </w:rPr>
      </w:pPr>
    </w:p>
    <w:p w14:paraId="639DD7AC" w14:textId="77777777" w:rsidR="001E2274" w:rsidRDefault="00D17364" w:rsidP="00B1633C">
      <w:pPr>
        <w:rPr>
          <w:caps/>
          <w:sz w:val="24"/>
          <w:szCs w:val="24"/>
          <w:u w:val="single"/>
          <w:rtl/>
        </w:rPr>
      </w:pPr>
      <w:r w:rsidRPr="00D17364">
        <w:rPr>
          <w:rFonts w:hint="cs"/>
          <w:caps/>
          <w:sz w:val="24"/>
          <w:szCs w:val="24"/>
          <w:u w:val="single"/>
          <w:rtl/>
        </w:rPr>
        <w:lastRenderedPageBreak/>
        <w:t>יושב ראש הוועדה המחוזית - מר מיכה גדרון</w:t>
      </w:r>
      <w:r w:rsidR="001E2274">
        <w:rPr>
          <w:rFonts w:hint="cs"/>
          <w:caps/>
          <w:sz w:val="24"/>
          <w:szCs w:val="24"/>
          <w:u w:val="single"/>
          <w:rtl/>
        </w:rPr>
        <w:t>:</w:t>
      </w:r>
    </w:p>
    <w:p w14:paraId="069CED48" w14:textId="2303CB60" w:rsidR="001E2274" w:rsidRDefault="00F10B81" w:rsidP="00B1633C">
      <w:pPr>
        <w:rPr>
          <w:b w:val="0"/>
          <w:bCs w:val="0"/>
          <w:caps/>
          <w:sz w:val="24"/>
          <w:szCs w:val="24"/>
          <w:rtl/>
        </w:rPr>
      </w:pPr>
      <w:r>
        <w:rPr>
          <w:rFonts w:hint="cs"/>
          <w:b w:val="0"/>
          <w:bCs w:val="0"/>
          <w:caps/>
          <w:sz w:val="24"/>
          <w:szCs w:val="24"/>
          <w:rtl/>
        </w:rPr>
        <w:t>טוב סיכום בבקשה מי רוצה משפט סיכום?</w:t>
      </w:r>
    </w:p>
    <w:p w14:paraId="00989D6A" w14:textId="77777777" w:rsidR="001E2274" w:rsidRDefault="001E2274" w:rsidP="00B1633C">
      <w:pPr>
        <w:rPr>
          <w:b w:val="0"/>
          <w:bCs w:val="0"/>
          <w:caps/>
          <w:sz w:val="24"/>
          <w:szCs w:val="24"/>
          <w:rtl/>
        </w:rPr>
      </w:pPr>
    </w:p>
    <w:p w14:paraId="5DF15526" w14:textId="77777777" w:rsidR="001E2274" w:rsidRDefault="00D70D61" w:rsidP="00B1633C">
      <w:pPr>
        <w:rPr>
          <w:caps/>
          <w:sz w:val="24"/>
          <w:szCs w:val="24"/>
          <w:u w:val="single"/>
          <w:rtl/>
        </w:rPr>
      </w:pPr>
      <w:r w:rsidRPr="00D70D61">
        <w:rPr>
          <w:rFonts w:hint="cs"/>
          <w:caps/>
          <w:sz w:val="24"/>
          <w:szCs w:val="24"/>
          <w:u w:val="single"/>
          <w:rtl/>
        </w:rPr>
        <w:t>מר שמואל רוטמן - ממלא מקום וסגן ראש העיר יהוד</w:t>
      </w:r>
      <w:r w:rsidR="001E2274">
        <w:rPr>
          <w:rFonts w:hint="cs"/>
          <w:caps/>
          <w:sz w:val="24"/>
          <w:szCs w:val="24"/>
          <w:u w:val="single"/>
          <w:rtl/>
        </w:rPr>
        <w:t>:</w:t>
      </w:r>
    </w:p>
    <w:p w14:paraId="5820A790" w14:textId="3967CB5C" w:rsidR="001E2274" w:rsidRDefault="00F10B81" w:rsidP="00B1633C">
      <w:pPr>
        <w:rPr>
          <w:b w:val="0"/>
          <w:bCs w:val="0"/>
          <w:caps/>
          <w:sz w:val="24"/>
          <w:szCs w:val="24"/>
          <w:rtl/>
        </w:rPr>
      </w:pPr>
      <w:r>
        <w:rPr>
          <w:rFonts w:hint="cs"/>
          <w:b w:val="0"/>
          <w:bCs w:val="0"/>
          <w:caps/>
          <w:sz w:val="24"/>
          <w:szCs w:val="24"/>
          <w:rtl/>
        </w:rPr>
        <w:t xml:space="preserve">אני מבקש מבחינתנו קודם כל לגבי השבחה או לא השבחה אני רוצה להזכיר לוועדה כל הדיונים האלה התחילו, כשהיזם הגיש פעמיים בקשה שאין לה שום קשר לדיור מוגן. ביקש, בהתחלה קראו לזה איזה שם מאוד יפה עם מאתיים שלושים וארבע יחידות </w:t>
      </w:r>
    </w:p>
    <w:p w14:paraId="79DBA367" w14:textId="77777777" w:rsidR="001E2274" w:rsidRDefault="001E2274" w:rsidP="00B1633C">
      <w:pPr>
        <w:rPr>
          <w:b w:val="0"/>
          <w:bCs w:val="0"/>
          <w:caps/>
          <w:sz w:val="24"/>
          <w:szCs w:val="24"/>
          <w:rtl/>
        </w:rPr>
      </w:pPr>
    </w:p>
    <w:p w14:paraId="0AC0C79E" w14:textId="77777777" w:rsidR="001E2274" w:rsidRDefault="00D17364" w:rsidP="00B1633C">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560C9EE3" w14:textId="0E5C6CA6" w:rsidR="001E2274" w:rsidRDefault="00F10B81" w:rsidP="00B1633C">
      <w:pPr>
        <w:rPr>
          <w:b w:val="0"/>
          <w:bCs w:val="0"/>
          <w:caps/>
          <w:sz w:val="24"/>
          <w:szCs w:val="24"/>
          <w:rtl/>
        </w:rPr>
      </w:pPr>
      <w:r>
        <w:rPr>
          <w:rFonts w:hint="cs"/>
          <w:b w:val="0"/>
          <w:bCs w:val="0"/>
          <w:caps/>
          <w:sz w:val="24"/>
          <w:szCs w:val="24"/>
          <w:rtl/>
        </w:rPr>
        <w:t xml:space="preserve">ולא אישרנו ולא אישרנו </w:t>
      </w:r>
    </w:p>
    <w:p w14:paraId="7A189396" w14:textId="77777777" w:rsidR="001E2274" w:rsidRDefault="001E2274" w:rsidP="00B1633C">
      <w:pPr>
        <w:rPr>
          <w:b w:val="0"/>
          <w:bCs w:val="0"/>
          <w:caps/>
          <w:sz w:val="24"/>
          <w:szCs w:val="24"/>
          <w:rtl/>
        </w:rPr>
      </w:pPr>
    </w:p>
    <w:p w14:paraId="1ADB42D3" w14:textId="77777777" w:rsidR="001E2274" w:rsidRDefault="00D70D61" w:rsidP="00B1633C">
      <w:pPr>
        <w:rPr>
          <w:caps/>
          <w:sz w:val="24"/>
          <w:szCs w:val="24"/>
          <w:u w:val="single"/>
          <w:rtl/>
        </w:rPr>
      </w:pPr>
      <w:r w:rsidRPr="00D70D61">
        <w:rPr>
          <w:rFonts w:hint="cs"/>
          <w:caps/>
          <w:sz w:val="24"/>
          <w:szCs w:val="24"/>
          <w:u w:val="single"/>
          <w:rtl/>
        </w:rPr>
        <w:t>מר שמואל רוטמן - ממלא מקום וסגן ראש העיר יהוד</w:t>
      </w:r>
      <w:r w:rsidR="001E2274">
        <w:rPr>
          <w:rFonts w:hint="cs"/>
          <w:caps/>
          <w:sz w:val="24"/>
          <w:szCs w:val="24"/>
          <w:u w:val="single"/>
          <w:rtl/>
        </w:rPr>
        <w:t>:</w:t>
      </w:r>
    </w:p>
    <w:p w14:paraId="49F37D58" w14:textId="20B6AB6D" w:rsidR="001E2274" w:rsidRDefault="00F10B81" w:rsidP="00B1633C">
      <w:pPr>
        <w:rPr>
          <w:b w:val="0"/>
          <w:bCs w:val="0"/>
          <w:caps/>
          <w:sz w:val="24"/>
          <w:szCs w:val="24"/>
          <w:rtl/>
        </w:rPr>
      </w:pPr>
      <w:r>
        <w:rPr>
          <w:rFonts w:hint="cs"/>
          <w:b w:val="0"/>
          <w:bCs w:val="0"/>
          <w:caps/>
          <w:sz w:val="24"/>
          <w:szCs w:val="24"/>
          <w:rtl/>
        </w:rPr>
        <w:t xml:space="preserve">רגע ו, אחרי זה </w:t>
      </w:r>
    </w:p>
    <w:p w14:paraId="1BE2DFE6" w14:textId="77777777" w:rsidR="001E2274" w:rsidRDefault="001E2274" w:rsidP="00B1633C">
      <w:pPr>
        <w:rPr>
          <w:b w:val="0"/>
          <w:bCs w:val="0"/>
          <w:caps/>
          <w:sz w:val="24"/>
          <w:szCs w:val="24"/>
          <w:rtl/>
        </w:rPr>
      </w:pPr>
    </w:p>
    <w:p w14:paraId="45DBB5C2" w14:textId="77777777" w:rsidR="001E2274" w:rsidRDefault="00D17364" w:rsidP="00B1633C">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7CBCEC7F" w14:textId="689F6467" w:rsidR="001E2274" w:rsidRDefault="00F10B81" w:rsidP="00B1633C">
      <w:pPr>
        <w:rPr>
          <w:b w:val="0"/>
          <w:bCs w:val="0"/>
          <w:caps/>
          <w:sz w:val="24"/>
          <w:szCs w:val="24"/>
          <w:rtl/>
        </w:rPr>
      </w:pPr>
      <w:r>
        <w:rPr>
          <w:rFonts w:hint="cs"/>
          <w:b w:val="0"/>
          <w:bCs w:val="0"/>
          <w:caps/>
          <w:sz w:val="24"/>
          <w:szCs w:val="24"/>
          <w:rtl/>
        </w:rPr>
        <w:t>לא אישרנו</w:t>
      </w:r>
    </w:p>
    <w:p w14:paraId="69B43E83" w14:textId="77777777" w:rsidR="001E2274" w:rsidRDefault="001E2274" w:rsidP="00B1633C">
      <w:pPr>
        <w:rPr>
          <w:b w:val="0"/>
          <w:bCs w:val="0"/>
          <w:caps/>
          <w:sz w:val="24"/>
          <w:szCs w:val="24"/>
          <w:rtl/>
        </w:rPr>
      </w:pPr>
    </w:p>
    <w:p w14:paraId="4C8C01F1" w14:textId="77777777" w:rsidR="001E2274" w:rsidRDefault="00D70D61" w:rsidP="00B1633C">
      <w:pPr>
        <w:rPr>
          <w:caps/>
          <w:sz w:val="24"/>
          <w:szCs w:val="24"/>
          <w:u w:val="single"/>
          <w:rtl/>
        </w:rPr>
      </w:pPr>
      <w:r w:rsidRPr="00D70D61">
        <w:rPr>
          <w:rFonts w:hint="cs"/>
          <w:caps/>
          <w:sz w:val="24"/>
          <w:szCs w:val="24"/>
          <w:u w:val="single"/>
          <w:rtl/>
        </w:rPr>
        <w:t>מר שמואל רוטמן - ממלא מקום וסגן ראש העיר יהוד</w:t>
      </w:r>
      <w:r w:rsidR="001E2274">
        <w:rPr>
          <w:rFonts w:hint="cs"/>
          <w:caps/>
          <w:sz w:val="24"/>
          <w:szCs w:val="24"/>
          <w:u w:val="single"/>
          <w:rtl/>
        </w:rPr>
        <w:t>:</w:t>
      </w:r>
    </w:p>
    <w:p w14:paraId="25D03828" w14:textId="18D8B45D" w:rsidR="001E2274" w:rsidRDefault="00F10B81" w:rsidP="00B1633C">
      <w:pPr>
        <w:rPr>
          <w:b w:val="0"/>
          <w:bCs w:val="0"/>
          <w:caps/>
          <w:sz w:val="24"/>
          <w:szCs w:val="24"/>
          <w:rtl/>
        </w:rPr>
      </w:pPr>
      <w:r>
        <w:rPr>
          <w:rFonts w:hint="cs"/>
          <w:b w:val="0"/>
          <w:bCs w:val="0"/>
          <w:caps/>
          <w:sz w:val="24"/>
          <w:szCs w:val="24"/>
          <w:rtl/>
        </w:rPr>
        <w:t>מאתיים חמישים יחידות מולטי קומפלקס שברור לגמרי שהכוונה היא פה היא לא לדאוג לדיור מוגן אלא בסופו של דבר לממש רווחים כלכליים אז אני מבקש לא להתעלם מזה. עכשיו מה אנחנו אומרים, יש לנו פה מצוקה אני מסכים עם יושב ראש הוועדה התכנון המאה עשרים יחידות האלה גם הם צפופים וכו, אבל אנחנו מבקשים לא לפתור בעיה עם בעיה יותר חמורה, שמזיקה לנו יותר. אנחנו מציעים ברחבי העיר זה באמת</w:t>
      </w:r>
      <w:r w:rsidR="000F703D">
        <w:rPr>
          <w:rFonts w:hint="cs"/>
          <w:b w:val="0"/>
          <w:bCs w:val="0"/>
          <w:caps/>
          <w:sz w:val="24"/>
          <w:szCs w:val="24"/>
          <w:rtl/>
        </w:rPr>
        <w:t xml:space="preserve"> </w:t>
      </w:r>
      <w:r>
        <w:rPr>
          <w:rFonts w:hint="cs"/>
          <w:b w:val="0"/>
          <w:bCs w:val="0"/>
          <w:caps/>
          <w:sz w:val="24"/>
          <w:szCs w:val="24"/>
          <w:rtl/>
        </w:rPr>
        <w:t>...</w:t>
      </w:r>
    </w:p>
    <w:p w14:paraId="42CF1E20" w14:textId="77777777" w:rsidR="001E2274" w:rsidRDefault="001E2274" w:rsidP="00B1633C">
      <w:pPr>
        <w:rPr>
          <w:b w:val="0"/>
          <w:bCs w:val="0"/>
          <w:caps/>
          <w:sz w:val="24"/>
          <w:szCs w:val="24"/>
          <w:rtl/>
        </w:rPr>
      </w:pPr>
    </w:p>
    <w:p w14:paraId="7598593D" w14:textId="77777777" w:rsidR="001E2274" w:rsidRDefault="00D17364" w:rsidP="00B1633C">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16917300" w14:textId="32335032" w:rsidR="001E2274" w:rsidRDefault="00F10B81" w:rsidP="00B1633C">
      <w:pPr>
        <w:rPr>
          <w:b w:val="0"/>
          <w:bCs w:val="0"/>
          <w:caps/>
          <w:sz w:val="24"/>
          <w:szCs w:val="24"/>
          <w:rtl/>
        </w:rPr>
      </w:pPr>
      <w:r>
        <w:rPr>
          <w:rFonts w:hint="cs"/>
          <w:b w:val="0"/>
          <w:bCs w:val="0"/>
          <w:caps/>
          <w:sz w:val="24"/>
          <w:szCs w:val="24"/>
          <w:rtl/>
        </w:rPr>
        <w:t>לא אל אל תחזור על מה ש ...</w:t>
      </w:r>
    </w:p>
    <w:p w14:paraId="1EC3991A" w14:textId="77777777" w:rsidR="001E2274" w:rsidRDefault="001E2274" w:rsidP="00B1633C">
      <w:pPr>
        <w:rPr>
          <w:b w:val="0"/>
          <w:bCs w:val="0"/>
          <w:caps/>
          <w:sz w:val="24"/>
          <w:szCs w:val="24"/>
          <w:rtl/>
        </w:rPr>
      </w:pPr>
    </w:p>
    <w:p w14:paraId="70D67645" w14:textId="77777777" w:rsidR="001E2274" w:rsidRDefault="00D70D61" w:rsidP="00B1633C">
      <w:pPr>
        <w:rPr>
          <w:caps/>
          <w:sz w:val="24"/>
          <w:szCs w:val="24"/>
          <w:u w:val="single"/>
          <w:rtl/>
        </w:rPr>
      </w:pPr>
      <w:r w:rsidRPr="00D70D61">
        <w:rPr>
          <w:rFonts w:hint="cs"/>
          <w:caps/>
          <w:sz w:val="24"/>
          <w:szCs w:val="24"/>
          <w:u w:val="single"/>
          <w:rtl/>
        </w:rPr>
        <w:t>מר שמואל רוטמן - ממלא מקום וסגן ראש העיר יהוד</w:t>
      </w:r>
      <w:r w:rsidR="001E2274">
        <w:rPr>
          <w:rFonts w:hint="cs"/>
          <w:caps/>
          <w:sz w:val="24"/>
          <w:szCs w:val="24"/>
          <w:u w:val="single"/>
          <w:rtl/>
        </w:rPr>
        <w:t>:</w:t>
      </w:r>
    </w:p>
    <w:p w14:paraId="7D497E9E" w14:textId="70A47982" w:rsidR="001E2274" w:rsidRDefault="00F10B81" w:rsidP="00B1633C">
      <w:pPr>
        <w:rPr>
          <w:b w:val="0"/>
          <w:bCs w:val="0"/>
          <w:caps/>
          <w:sz w:val="24"/>
          <w:szCs w:val="24"/>
          <w:rtl/>
        </w:rPr>
      </w:pPr>
      <w:r>
        <w:rPr>
          <w:rFonts w:hint="cs"/>
          <w:b w:val="0"/>
          <w:bCs w:val="0"/>
          <w:caps/>
          <w:sz w:val="24"/>
          <w:szCs w:val="24"/>
          <w:rtl/>
        </w:rPr>
        <w:t xml:space="preserve">מבקשים אני סוגר לא אני סוגר את זה סוגר. מבקשים שתסתכלו על המתחמים שאנחנו מסתכלים עליהם </w:t>
      </w:r>
      <w:r>
        <w:rPr>
          <w:b w:val="0"/>
          <w:bCs w:val="0"/>
          <w:caps/>
          <w:sz w:val="24"/>
          <w:szCs w:val="24"/>
          <w:rtl/>
        </w:rPr>
        <w:t>–</w:t>
      </w:r>
      <w:r>
        <w:rPr>
          <w:rFonts w:hint="cs"/>
          <w:b w:val="0"/>
          <w:bCs w:val="0"/>
          <w:caps/>
          <w:sz w:val="24"/>
          <w:szCs w:val="24"/>
          <w:rtl/>
        </w:rPr>
        <w:t xml:space="preserve"> זה פתרון לא טוב, אנחנו פה זורעים זרע פורענות ואחרי זה עוד פעם יהיה לנו עוד, יהיה לנו כל הזמן נחזור ואין לנו פתרונות טובים. מציעים שנעביר את המאה עשרים יחידות האלה ל, מגרש אחר ו, נציב לכם תנו לנו שבועיים לפני החלטה שלכם,</w:t>
      </w:r>
      <w:r w:rsidR="000F703D">
        <w:rPr>
          <w:rFonts w:hint="cs"/>
          <w:b w:val="0"/>
          <w:bCs w:val="0"/>
          <w:caps/>
          <w:sz w:val="24"/>
          <w:szCs w:val="24"/>
          <w:rtl/>
        </w:rPr>
        <w:t xml:space="preserve"> </w:t>
      </w:r>
      <w:r>
        <w:rPr>
          <w:rFonts w:hint="cs"/>
          <w:b w:val="0"/>
          <w:bCs w:val="0"/>
          <w:caps/>
          <w:sz w:val="24"/>
          <w:szCs w:val="24"/>
          <w:rtl/>
        </w:rPr>
        <w:t>...</w:t>
      </w:r>
    </w:p>
    <w:p w14:paraId="50D54E5D" w14:textId="77777777" w:rsidR="001E2274" w:rsidRDefault="001E2274" w:rsidP="00B1633C">
      <w:pPr>
        <w:rPr>
          <w:b w:val="0"/>
          <w:bCs w:val="0"/>
          <w:caps/>
          <w:sz w:val="24"/>
          <w:szCs w:val="24"/>
          <w:rtl/>
        </w:rPr>
      </w:pPr>
    </w:p>
    <w:p w14:paraId="60BD2CA8" w14:textId="77777777" w:rsidR="001E2274" w:rsidRDefault="00D17364" w:rsidP="00B1633C">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4CBCCF2F" w14:textId="6E84339E" w:rsidR="001E2274" w:rsidRDefault="00F10B81" w:rsidP="00B1633C">
      <w:pPr>
        <w:rPr>
          <w:b w:val="0"/>
          <w:bCs w:val="0"/>
          <w:caps/>
          <w:sz w:val="24"/>
          <w:szCs w:val="24"/>
          <w:rtl/>
        </w:rPr>
      </w:pPr>
      <w:r>
        <w:rPr>
          <w:rFonts w:hint="cs"/>
          <w:b w:val="0"/>
          <w:bCs w:val="0"/>
          <w:caps/>
          <w:sz w:val="24"/>
          <w:szCs w:val="24"/>
          <w:rtl/>
        </w:rPr>
        <w:t>אני אני לא מבין מה זה ... מה יש לך מגרש שאתה יכול לעשות בו עוד מאה עשרים יחידות ...</w:t>
      </w:r>
    </w:p>
    <w:p w14:paraId="222C3069" w14:textId="77777777" w:rsidR="001E2274" w:rsidRDefault="001E2274" w:rsidP="00B1633C">
      <w:pPr>
        <w:rPr>
          <w:b w:val="0"/>
          <w:bCs w:val="0"/>
          <w:caps/>
          <w:sz w:val="24"/>
          <w:szCs w:val="24"/>
          <w:rtl/>
        </w:rPr>
      </w:pPr>
    </w:p>
    <w:p w14:paraId="11F99340" w14:textId="77777777" w:rsidR="001E2274" w:rsidRDefault="00D70D61" w:rsidP="00B1633C">
      <w:pPr>
        <w:rPr>
          <w:caps/>
          <w:sz w:val="24"/>
          <w:szCs w:val="24"/>
          <w:u w:val="single"/>
          <w:rtl/>
        </w:rPr>
      </w:pPr>
      <w:r w:rsidRPr="00D70D61">
        <w:rPr>
          <w:rFonts w:hint="cs"/>
          <w:caps/>
          <w:sz w:val="24"/>
          <w:szCs w:val="24"/>
          <w:u w:val="single"/>
          <w:rtl/>
        </w:rPr>
        <w:t>מר שמואל רוטמן - ממלא מקום וסגן ראש העיר יהוד</w:t>
      </w:r>
      <w:r w:rsidR="001E2274">
        <w:rPr>
          <w:rFonts w:hint="cs"/>
          <w:caps/>
          <w:sz w:val="24"/>
          <w:szCs w:val="24"/>
          <w:u w:val="single"/>
          <w:rtl/>
        </w:rPr>
        <w:t>:</w:t>
      </w:r>
    </w:p>
    <w:p w14:paraId="1C20BD4F" w14:textId="54671766" w:rsidR="001E2274" w:rsidRDefault="00F10B81" w:rsidP="00B1633C">
      <w:pPr>
        <w:rPr>
          <w:b w:val="0"/>
          <w:bCs w:val="0"/>
          <w:caps/>
          <w:sz w:val="24"/>
          <w:szCs w:val="24"/>
          <w:rtl/>
        </w:rPr>
      </w:pPr>
      <w:r>
        <w:rPr>
          <w:rFonts w:hint="cs"/>
          <w:b w:val="0"/>
          <w:bCs w:val="0"/>
          <w:caps/>
          <w:sz w:val="24"/>
          <w:szCs w:val="24"/>
          <w:rtl/>
        </w:rPr>
        <w:t>בוודאי</w:t>
      </w:r>
    </w:p>
    <w:p w14:paraId="1449F1D5" w14:textId="77777777" w:rsidR="001E2274" w:rsidRDefault="001E2274" w:rsidP="00B1633C">
      <w:pPr>
        <w:rPr>
          <w:b w:val="0"/>
          <w:bCs w:val="0"/>
          <w:caps/>
          <w:sz w:val="24"/>
          <w:szCs w:val="24"/>
          <w:rtl/>
        </w:rPr>
      </w:pPr>
    </w:p>
    <w:p w14:paraId="4FE95983" w14:textId="77777777" w:rsidR="001E2274" w:rsidRDefault="00D17364" w:rsidP="00B1633C">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61646A45" w14:textId="2E92C702" w:rsidR="001E2274" w:rsidRDefault="00F10B81" w:rsidP="00B1633C">
      <w:pPr>
        <w:rPr>
          <w:b w:val="0"/>
          <w:bCs w:val="0"/>
          <w:caps/>
          <w:sz w:val="24"/>
          <w:szCs w:val="24"/>
          <w:rtl/>
        </w:rPr>
      </w:pPr>
      <w:r>
        <w:rPr>
          <w:rFonts w:hint="cs"/>
          <w:b w:val="0"/>
          <w:bCs w:val="0"/>
          <w:caps/>
          <w:sz w:val="24"/>
          <w:szCs w:val="24"/>
          <w:rtl/>
        </w:rPr>
        <w:t xml:space="preserve">תעשה </w:t>
      </w:r>
    </w:p>
    <w:p w14:paraId="73CF2901" w14:textId="77777777" w:rsidR="001E2274" w:rsidRDefault="001E2274" w:rsidP="00B1633C">
      <w:pPr>
        <w:rPr>
          <w:b w:val="0"/>
          <w:bCs w:val="0"/>
          <w:caps/>
          <w:sz w:val="24"/>
          <w:szCs w:val="24"/>
          <w:rtl/>
        </w:rPr>
      </w:pPr>
    </w:p>
    <w:p w14:paraId="36DAFDD2" w14:textId="77777777" w:rsidR="001E2274" w:rsidRDefault="00D70D61" w:rsidP="00B1633C">
      <w:pPr>
        <w:rPr>
          <w:caps/>
          <w:sz w:val="24"/>
          <w:szCs w:val="24"/>
          <w:u w:val="single"/>
          <w:rtl/>
        </w:rPr>
      </w:pPr>
      <w:r w:rsidRPr="00D70D61">
        <w:rPr>
          <w:rFonts w:hint="cs"/>
          <w:caps/>
          <w:sz w:val="24"/>
          <w:szCs w:val="24"/>
          <w:u w:val="single"/>
          <w:rtl/>
        </w:rPr>
        <w:t>מר שמואל רוטמן - ממלא מקום וסגן ראש העיר יהוד</w:t>
      </w:r>
      <w:r w:rsidR="001E2274">
        <w:rPr>
          <w:rFonts w:hint="cs"/>
          <w:caps/>
          <w:sz w:val="24"/>
          <w:szCs w:val="24"/>
          <w:u w:val="single"/>
          <w:rtl/>
        </w:rPr>
        <w:t>:</w:t>
      </w:r>
    </w:p>
    <w:p w14:paraId="70A2DAFD" w14:textId="461BE2DC" w:rsidR="001E2274" w:rsidRDefault="00F10B81" w:rsidP="00B1633C">
      <w:pPr>
        <w:rPr>
          <w:b w:val="0"/>
          <w:bCs w:val="0"/>
          <w:caps/>
          <w:sz w:val="24"/>
          <w:szCs w:val="24"/>
          <w:rtl/>
        </w:rPr>
      </w:pPr>
      <w:r>
        <w:rPr>
          <w:rFonts w:hint="cs"/>
          <w:b w:val="0"/>
          <w:bCs w:val="0"/>
          <w:caps/>
          <w:sz w:val="24"/>
          <w:szCs w:val="24"/>
          <w:rtl/>
        </w:rPr>
        <w:t xml:space="preserve">אז רגע </w:t>
      </w:r>
    </w:p>
    <w:p w14:paraId="6D650724" w14:textId="77777777" w:rsidR="001E2274" w:rsidRDefault="001E2274" w:rsidP="00B1633C">
      <w:pPr>
        <w:rPr>
          <w:b w:val="0"/>
          <w:bCs w:val="0"/>
          <w:caps/>
          <w:sz w:val="24"/>
          <w:szCs w:val="24"/>
          <w:rtl/>
        </w:rPr>
      </w:pPr>
    </w:p>
    <w:p w14:paraId="0D8D4FA2" w14:textId="77777777" w:rsidR="001E2274" w:rsidRDefault="00D17364" w:rsidP="00B1633C">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2C1872AB" w14:textId="0A482A59" w:rsidR="001E2274" w:rsidRDefault="00F10B81" w:rsidP="00B1633C">
      <w:pPr>
        <w:rPr>
          <w:b w:val="0"/>
          <w:bCs w:val="0"/>
          <w:caps/>
          <w:sz w:val="24"/>
          <w:szCs w:val="24"/>
          <w:rtl/>
        </w:rPr>
      </w:pPr>
      <w:r>
        <w:rPr>
          <w:rFonts w:hint="cs"/>
          <w:b w:val="0"/>
          <w:bCs w:val="0"/>
          <w:caps/>
          <w:sz w:val="24"/>
          <w:szCs w:val="24"/>
          <w:rtl/>
        </w:rPr>
        <w:t>אין אין</w:t>
      </w:r>
      <w:r w:rsidR="000F703D">
        <w:rPr>
          <w:rFonts w:hint="cs"/>
          <w:b w:val="0"/>
          <w:bCs w:val="0"/>
          <w:caps/>
          <w:sz w:val="24"/>
          <w:szCs w:val="24"/>
          <w:rtl/>
        </w:rPr>
        <w:t xml:space="preserve"> </w:t>
      </w:r>
      <w:r>
        <w:rPr>
          <w:rFonts w:hint="cs"/>
          <w:b w:val="0"/>
          <w:bCs w:val="0"/>
          <w:caps/>
          <w:sz w:val="24"/>
          <w:szCs w:val="24"/>
          <w:rtl/>
        </w:rPr>
        <w:t>... אתה יכול לעשות תעשה גם שם</w:t>
      </w:r>
    </w:p>
    <w:p w14:paraId="57CFF2FA" w14:textId="77777777" w:rsidR="001E2274" w:rsidRDefault="001E2274" w:rsidP="00B1633C">
      <w:pPr>
        <w:rPr>
          <w:b w:val="0"/>
          <w:bCs w:val="0"/>
          <w:caps/>
          <w:sz w:val="24"/>
          <w:szCs w:val="24"/>
          <w:rtl/>
        </w:rPr>
      </w:pPr>
    </w:p>
    <w:p w14:paraId="5D34FDD3" w14:textId="77777777" w:rsidR="001E2274" w:rsidRDefault="00D70D61" w:rsidP="00B1633C">
      <w:pPr>
        <w:rPr>
          <w:caps/>
          <w:sz w:val="24"/>
          <w:szCs w:val="24"/>
          <w:u w:val="single"/>
          <w:rtl/>
        </w:rPr>
      </w:pPr>
      <w:r w:rsidRPr="00D70D61">
        <w:rPr>
          <w:rFonts w:hint="cs"/>
          <w:caps/>
          <w:sz w:val="24"/>
          <w:szCs w:val="24"/>
          <w:u w:val="single"/>
          <w:rtl/>
        </w:rPr>
        <w:t>מר שמואל רוטמן - ממלא מקום וסגן ראש העיר יהוד</w:t>
      </w:r>
      <w:r w:rsidR="001E2274">
        <w:rPr>
          <w:rFonts w:hint="cs"/>
          <w:caps/>
          <w:sz w:val="24"/>
          <w:szCs w:val="24"/>
          <w:u w:val="single"/>
          <w:rtl/>
        </w:rPr>
        <w:t>:</w:t>
      </w:r>
    </w:p>
    <w:p w14:paraId="1AAFA3E5" w14:textId="0134AF48" w:rsidR="001E2274" w:rsidRDefault="00F10B81" w:rsidP="00B1633C">
      <w:pPr>
        <w:rPr>
          <w:b w:val="0"/>
          <w:bCs w:val="0"/>
          <w:caps/>
          <w:sz w:val="24"/>
          <w:szCs w:val="24"/>
          <w:rtl/>
        </w:rPr>
      </w:pPr>
      <w:r>
        <w:rPr>
          <w:rFonts w:hint="cs"/>
          <w:b w:val="0"/>
          <w:bCs w:val="0"/>
          <w:caps/>
          <w:sz w:val="24"/>
          <w:szCs w:val="24"/>
          <w:rtl/>
        </w:rPr>
        <w:lastRenderedPageBreak/>
        <w:t>לא אבל אני לא עושה סתם אני לא עושה סתם אני לא עושה סתם</w:t>
      </w:r>
    </w:p>
    <w:p w14:paraId="5FA9473F" w14:textId="77777777" w:rsidR="001E2274" w:rsidRDefault="001E2274" w:rsidP="00B1633C">
      <w:pPr>
        <w:rPr>
          <w:b w:val="0"/>
          <w:bCs w:val="0"/>
          <w:caps/>
          <w:sz w:val="24"/>
          <w:szCs w:val="24"/>
          <w:rtl/>
        </w:rPr>
      </w:pPr>
    </w:p>
    <w:p w14:paraId="259A6EFB" w14:textId="77777777" w:rsidR="001E2274" w:rsidRDefault="00D17364" w:rsidP="00B1633C">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393B7A0D" w14:textId="54FA68FC" w:rsidR="001E2274" w:rsidRDefault="00F10B81" w:rsidP="00B1633C">
      <w:pPr>
        <w:rPr>
          <w:b w:val="0"/>
          <w:bCs w:val="0"/>
          <w:caps/>
          <w:sz w:val="24"/>
          <w:szCs w:val="24"/>
          <w:rtl/>
        </w:rPr>
      </w:pPr>
      <w:r>
        <w:rPr>
          <w:rFonts w:hint="cs"/>
          <w:b w:val="0"/>
          <w:bCs w:val="0"/>
          <w:caps/>
          <w:sz w:val="24"/>
          <w:szCs w:val="24"/>
          <w:rtl/>
        </w:rPr>
        <w:t>חברים תודה רבה לכם</w:t>
      </w:r>
    </w:p>
    <w:p w14:paraId="7C1F2156" w14:textId="77777777" w:rsidR="001E2274" w:rsidRDefault="001E2274" w:rsidP="00B1633C">
      <w:pPr>
        <w:rPr>
          <w:b w:val="0"/>
          <w:bCs w:val="0"/>
          <w:caps/>
          <w:sz w:val="24"/>
          <w:szCs w:val="24"/>
          <w:rtl/>
        </w:rPr>
      </w:pPr>
    </w:p>
    <w:p w14:paraId="0FFA309D" w14:textId="77777777" w:rsidR="001E2274" w:rsidRDefault="00BA49D1" w:rsidP="00B1633C">
      <w:pPr>
        <w:rPr>
          <w:caps/>
          <w:sz w:val="24"/>
          <w:szCs w:val="24"/>
          <w:u w:val="single"/>
          <w:rtl/>
        </w:rPr>
      </w:pPr>
      <w:r w:rsidRPr="00BA49D1">
        <w:rPr>
          <w:rFonts w:hint="cs"/>
          <w:caps/>
          <w:sz w:val="24"/>
          <w:szCs w:val="24"/>
          <w:u w:val="single"/>
          <w:rtl/>
        </w:rPr>
        <w:t>מר גיל שנהב - אדריכל עורך התוכנית</w:t>
      </w:r>
      <w:r w:rsidR="001E2274">
        <w:rPr>
          <w:rFonts w:hint="cs"/>
          <w:caps/>
          <w:sz w:val="24"/>
          <w:szCs w:val="24"/>
          <w:u w:val="single"/>
          <w:rtl/>
        </w:rPr>
        <w:t>:</w:t>
      </w:r>
    </w:p>
    <w:p w14:paraId="7DEA39FD" w14:textId="30A04816" w:rsidR="001E2274" w:rsidRDefault="007370F9" w:rsidP="00B1633C">
      <w:pPr>
        <w:rPr>
          <w:b w:val="0"/>
          <w:bCs w:val="0"/>
          <w:caps/>
          <w:sz w:val="24"/>
          <w:szCs w:val="24"/>
          <w:rtl/>
        </w:rPr>
      </w:pPr>
      <w:r>
        <w:rPr>
          <w:rFonts w:hint="cs"/>
          <w:b w:val="0"/>
          <w:bCs w:val="0"/>
          <w:caps/>
          <w:sz w:val="24"/>
          <w:szCs w:val="24"/>
          <w:rtl/>
        </w:rPr>
        <w:t xml:space="preserve">מילה מילה אחת אם אפשר </w:t>
      </w:r>
    </w:p>
    <w:p w14:paraId="514EDE32" w14:textId="77777777" w:rsidR="001E2274" w:rsidRDefault="001E2274" w:rsidP="00B1633C">
      <w:pPr>
        <w:rPr>
          <w:b w:val="0"/>
          <w:bCs w:val="0"/>
          <w:caps/>
          <w:sz w:val="24"/>
          <w:szCs w:val="24"/>
          <w:rtl/>
        </w:rPr>
      </w:pPr>
    </w:p>
    <w:p w14:paraId="687798C0" w14:textId="77777777" w:rsidR="001E2274" w:rsidRDefault="00D17364" w:rsidP="007370F9">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2FC56540" w14:textId="0C27A87E" w:rsidR="001E2274" w:rsidRDefault="007370F9" w:rsidP="007370F9">
      <w:pPr>
        <w:rPr>
          <w:b w:val="0"/>
          <w:bCs w:val="0"/>
          <w:caps/>
          <w:sz w:val="24"/>
          <w:szCs w:val="24"/>
          <w:rtl/>
        </w:rPr>
      </w:pPr>
      <w:r>
        <w:rPr>
          <w:rFonts w:hint="cs"/>
          <w:b w:val="0"/>
          <w:bCs w:val="0"/>
          <w:caps/>
          <w:sz w:val="24"/>
          <w:szCs w:val="24"/>
          <w:rtl/>
        </w:rPr>
        <w:t>כן</w:t>
      </w:r>
      <w:r w:rsidR="000F703D">
        <w:rPr>
          <w:rFonts w:hint="cs"/>
          <w:b w:val="0"/>
          <w:bCs w:val="0"/>
          <w:caps/>
          <w:sz w:val="24"/>
          <w:szCs w:val="24"/>
          <w:rtl/>
        </w:rPr>
        <w:t xml:space="preserve"> </w:t>
      </w:r>
      <w:r>
        <w:rPr>
          <w:rFonts w:hint="cs"/>
          <w:b w:val="0"/>
          <w:bCs w:val="0"/>
          <w:caps/>
          <w:sz w:val="24"/>
          <w:szCs w:val="24"/>
          <w:rtl/>
        </w:rPr>
        <w:t xml:space="preserve">כן </w:t>
      </w:r>
    </w:p>
    <w:p w14:paraId="59AF0B0A" w14:textId="77777777" w:rsidR="001E2274" w:rsidRDefault="001E2274" w:rsidP="007370F9">
      <w:pPr>
        <w:rPr>
          <w:b w:val="0"/>
          <w:bCs w:val="0"/>
          <w:caps/>
          <w:sz w:val="24"/>
          <w:szCs w:val="24"/>
          <w:rtl/>
        </w:rPr>
      </w:pPr>
    </w:p>
    <w:p w14:paraId="651672AF" w14:textId="77777777" w:rsidR="001E2274" w:rsidRDefault="00BA49D1" w:rsidP="007370F9">
      <w:pPr>
        <w:rPr>
          <w:caps/>
          <w:sz w:val="24"/>
          <w:szCs w:val="24"/>
          <w:u w:val="single"/>
          <w:rtl/>
        </w:rPr>
      </w:pPr>
      <w:r w:rsidRPr="00BA49D1">
        <w:rPr>
          <w:rFonts w:hint="cs"/>
          <w:caps/>
          <w:sz w:val="24"/>
          <w:szCs w:val="24"/>
          <w:u w:val="single"/>
          <w:rtl/>
        </w:rPr>
        <w:t>מר גיל שנהב - אדריכל עורך התוכנית</w:t>
      </w:r>
      <w:r w:rsidR="001E2274">
        <w:rPr>
          <w:rFonts w:hint="cs"/>
          <w:caps/>
          <w:sz w:val="24"/>
          <w:szCs w:val="24"/>
          <w:u w:val="single"/>
          <w:rtl/>
        </w:rPr>
        <w:t>:</w:t>
      </w:r>
    </w:p>
    <w:p w14:paraId="5D1E12F7" w14:textId="4F2BF9AE" w:rsidR="001E2274" w:rsidRDefault="007370F9" w:rsidP="007370F9">
      <w:pPr>
        <w:rPr>
          <w:b w:val="0"/>
          <w:bCs w:val="0"/>
          <w:caps/>
          <w:sz w:val="24"/>
          <w:szCs w:val="24"/>
          <w:rtl/>
        </w:rPr>
      </w:pPr>
      <w:r>
        <w:rPr>
          <w:rFonts w:hint="cs"/>
          <w:b w:val="0"/>
          <w:bCs w:val="0"/>
          <w:caps/>
          <w:sz w:val="24"/>
          <w:szCs w:val="24"/>
          <w:rtl/>
        </w:rPr>
        <w:t>לאור הערה לנושא תחזוקת הבניין שקיבלנו תוך כדי עבודה בחלופה שהוצגה היום יש מרווח צר, מכל היקף הבניין כדי שלנושא תחזוקה יש פתרון</w:t>
      </w:r>
    </w:p>
    <w:p w14:paraId="2B476789" w14:textId="77777777" w:rsidR="001E2274" w:rsidRDefault="001E2274" w:rsidP="007370F9">
      <w:pPr>
        <w:rPr>
          <w:b w:val="0"/>
          <w:bCs w:val="0"/>
          <w:caps/>
          <w:sz w:val="24"/>
          <w:szCs w:val="24"/>
          <w:rtl/>
        </w:rPr>
      </w:pPr>
    </w:p>
    <w:p w14:paraId="448DF5CF" w14:textId="77777777" w:rsidR="001E2274" w:rsidRDefault="00D17364" w:rsidP="007370F9">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782D97A4" w14:textId="293A81B0" w:rsidR="001E2274" w:rsidRDefault="007370F9" w:rsidP="007370F9">
      <w:pPr>
        <w:rPr>
          <w:b w:val="0"/>
          <w:bCs w:val="0"/>
          <w:caps/>
          <w:sz w:val="24"/>
          <w:szCs w:val="24"/>
          <w:rtl/>
        </w:rPr>
      </w:pPr>
      <w:r>
        <w:rPr>
          <w:rFonts w:hint="cs"/>
          <w:b w:val="0"/>
          <w:bCs w:val="0"/>
          <w:caps/>
          <w:sz w:val="24"/>
          <w:szCs w:val="24"/>
          <w:rtl/>
        </w:rPr>
        <w:t>תודה רבה לכולם</w:t>
      </w:r>
    </w:p>
    <w:p w14:paraId="6D5BB1A2" w14:textId="77777777" w:rsidR="001E2274" w:rsidRDefault="001E2274" w:rsidP="007370F9">
      <w:pPr>
        <w:rPr>
          <w:b w:val="0"/>
          <w:bCs w:val="0"/>
          <w:caps/>
          <w:sz w:val="24"/>
          <w:szCs w:val="24"/>
          <w:rtl/>
        </w:rPr>
      </w:pPr>
    </w:p>
    <w:p w14:paraId="68A85A3A" w14:textId="77777777" w:rsidR="001E2274" w:rsidRDefault="00F05591" w:rsidP="007370F9">
      <w:pPr>
        <w:rPr>
          <w:caps/>
          <w:sz w:val="24"/>
          <w:szCs w:val="24"/>
          <w:u w:val="single"/>
          <w:rtl/>
        </w:rPr>
      </w:pPr>
      <w:r w:rsidRPr="00F05591">
        <w:rPr>
          <w:rFonts w:hint="cs"/>
          <w:caps/>
          <w:sz w:val="24"/>
          <w:szCs w:val="24"/>
          <w:u w:val="single"/>
          <w:rtl/>
        </w:rPr>
        <w:t>מר שי סקיטל - אדריכל העיר יהוד מונוסון</w:t>
      </w:r>
      <w:r w:rsidR="001E2274">
        <w:rPr>
          <w:rFonts w:hint="cs"/>
          <w:caps/>
          <w:sz w:val="24"/>
          <w:szCs w:val="24"/>
          <w:u w:val="single"/>
          <w:rtl/>
        </w:rPr>
        <w:t>:</w:t>
      </w:r>
    </w:p>
    <w:p w14:paraId="5B665A41" w14:textId="151BDADF" w:rsidR="001E2274" w:rsidRDefault="007370F9" w:rsidP="007370F9">
      <w:pPr>
        <w:rPr>
          <w:b w:val="0"/>
          <w:bCs w:val="0"/>
          <w:caps/>
          <w:sz w:val="24"/>
          <w:szCs w:val="24"/>
          <w:rtl/>
        </w:rPr>
      </w:pPr>
      <w:r>
        <w:rPr>
          <w:rFonts w:hint="cs"/>
          <w:b w:val="0"/>
          <w:bCs w:val="0"/>
          <w:caps/>
          <w:sz w:val="24"/>
          <w:szCs w:val="24"/>
          <w:rtl/>
        </w:rPr>
        <w:t>אני רק מבקש בבקשה הכנו מצגת שבה סקרנו את היצע יחידות הדיור של הדיור המוגן במצב המאושר ובמצב המוצע בתהליך. אנחנו כיום הוא במצב מאושר של שש מאות חמישים ותשע יחידות דיור כאשר יחד עם המער הדרומי שהיום מונח לפניכם ובתהליך תכנון בשיתוף פעולה מצוין יחד אתכם, יש אפילו עוד שלוש מאות זאת אומרת שאנחנו מגיעים לכמעט אלף יחידות דיור בדיור מוגן ברחבי העיר, כאשר הצפיפות שם היא צפיפות אחרת לחלוטין מהמוצע כאן</w:t>
      </w:r>
    </w:p>
    <w:p w14:paraId="71BA7CE6" w14:textId="77777777" w:rsidR="001E2274" w:rsidRDefault="001E2274" w:rsidP="007370F9">
      <w:pPr>
        <w:rPr>
          <w:b w:val="0"/>
          <w:bCs w:val="0"/>
          <w:caps/>
          <w:sz w:val="24"/>
          <w:szCs w:val="24"/>
          <w:rtl/>
        </w:rPr>
      </w:pPr>
    </w:p>
    <w:p w14:paraId="436CCDCE" w14:textId="77777777" w:rsidR="001E2274" w:rsidRDefault="00D17364" w:rsidP="007370F9">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241404A7" w14:textId="1D9A4C46" w:rsidR="001E2274" w:rsidRDefault="007370F9" w:rsidP="007370F9">
      <w:pPr>
        <w:rPr>
          <w:b w:val="0"/>
          <w:bCs w:val="0"/>
          <w:caps/>
          <w:sz w:val="24"/>
          <w:szCs w:val="24"/>
          <w:rtl/>
        </w:rPr>
      </w:pPr>
      <w:r>
        <w:rPr>
          <w:rFonts w:hint="cs"/>
          <w:b w:val="0"/>
          <w:bCs w:val="0"/>
          <w:caps/>
          <w:sz w:val="24"/>
          <w:szCs w:val="24"/>
          <w:rtl/>
        </w:rPr>
        <w:t>מה מה מה אתה</w:t>
      </w:r>
      <w:r w:rsidR="000F703D">
        <w:rPr>
          <w:rFonts w:hint="cs"/>
          <w:b w:val="0"/>
          <w:bCs w:val="0"/>
          <w:caps/>
          <w:sz w:val="24"/>
          <w:szCs w:val="24"/>
          <w:rtl/>
        </w:rPr>
        <w:t xml:space="preserve"> </w:t>
      </w:r>
      <w:r>
        <w:rPr>
          <w:rFonts w:hint="cs"/>
          <w:b w:val="0"/>
          <w:bCs w:val="0"/>
          <w:caps/>
          <w:sz w:val="24"/>
          <w:szCs w:val="24"/>
          <w:rtl/>
        </w:rPr>
        <w:t xml:space="preserve">... </w:t>
      </w:r>
    </w:p>
    <w:p w14:paraId="1A5676DF" w14:textId="77777777" w:rsidR="001E2274" w:rsidRDefault="001E2274" w:rsidP="007370F9">
      <w:pPr>
        <w:rPr>
          <w:b w:val="0"/>
          <w:bCs w:val="0"/>
          <w:caps/>
          <w:sz w:val="24"/>
          <w:szCs w:val="24"/>
          <w:rtl/>
        </w:rPr>
      </w:pPr>
    </w:p>
    <w:p w14:paraId="2DEDADB8" w14:textId="77777777" w:rsidR="001E2274" w:rsidRDefault="00F05591" w:rsidP="007370F9">
      <w:pPr>
        <w:rPr>
          <w:caps/>
          <w:sz w:val="24"/>
          <w:szCs w:val="24"/>
          <w:u w:val="single"/>
          <w:rtl/>
        </w:rPr>
      </w:pPr>
      <w:r w:rsidRPr="00F05591">
        <w:rPr>
          <w:rFonts w:hint="cs"/>
          <w:caps/>
          <w:sz w:val="24"/>
          <w:szCs w:val="24"/>
          <w:u w:val="single"/>
          <w:rtl/>
        </w:rPr>
        <w:t>מר שי סקיטל - אדריכל העיר יהוד מונוסון</w:t>
      </w:r>
      <w:r w:rsidR="001E2274">
        <w:rPr>
          <w:rFonts w:hint="cs"/>
          <w:caps/>
          <w:sz w:val="24"/>
          <w:szCs w:val="24"/>
          <w:u w:val="single"/>
          <w:rtl/>
        </w:rPr>
        <w:t>:</w:t>
      </w:r>
    </w:p>
    <w:p w14:paraId="105DCDF4" w14:textId="40203067" w:rsidR="001E2274" w:rsidRDefault="007370F9" w:rsidP="007370F9">
      <w:pPr>
        <w:rPr>
          <w:b w:val="0"/>
          <w:bCs w:val="0"/>
          <w:caps/>
          <w:sz w:val="24"/>
          <w:szCs w:val="24"/>
          <w:rtl/>
        </w:rPr>
      </w:pPr>
      <w:r>
        <w:rPr>
          <w:rFonts w:hint="cs"/>
          <w:b w:val="0"/>
          <w:bCs w:val="0"/>
          <w:caps/>
          <w:sz w:val="24"/>
          <w:szCs w:val="24"/>
          <w:rtl/>
        </w:rPr>
        <w:t>הכוונה שלי שהעיר</w:t>
      </w:r>
    </w:p>
    <w:p w14:paraId="021B1179" w14:textId="77777777" w:rsidR="001E2274" w:rsidRDefault="001E2274" w:rsidP="007370F9">
      <w:pPr>
        <w:rPr>
          <w:b w:val="0"/>
          <w:bCs w:val="0"/>
          <w:caps/>
          <w:sz w:val="24"/>
          <w:szCs w:val="24"/>
          <w:rtl/>
        </w:rPr>
      </w:pPr>
    </w:p>
    <w:p w14:paraId="13230889" w14:textId="77777777" w:rsidR="001E2274" w:rsidRDefault="00D17364" w:rsidP="007370F9">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62D73406" w14:textId="122E3E91" w:rsidR="001E2274" w:rsidRDefault="007370F9" w:rsidP="007370F9">
      <w:pPr>
        <w:rPr>
          <w:b w:val="0"/>
          <w:bCs w:val="0"/>
          <w:caps/>
          <w:sz w:val="24"/>
          <w:szCs w:val="24"/>
          <w:rtl/>
        </w:rPr>
      </w:pPr>
      <w:r>
        <w:rPr>
          <w:rFonts w:hint="cs"/>
          <w:b w:val="0"/>
          <w:bCs w:val="0"/>
          <w:caps/>
          <w:sz w:val="24"/>
          <w:szCs w:val="24"/>
          <w:rtl/>
        </w:rPr>
        <w:t>מה מה אתה רוצה להגיד בזה?</w:t>
      </w:r>
      <w:r>
        <w:rPr>
          <w:b w:val="0"/>
          <w:bCs w:val="0"/>
          <w:caps/>
          <w:sz w:val="24"/>
          <w:szCs w:val="24"/>
        </w:rPr>
        <w:t xml:space="preserve"> </w:t>
      </w:r>
    </w:p>
    <w:p w14:paraId="6379F4DE" w14:textId="77777777" w:rsidR="001E2274" w:rsidRDefault="001E2274" w:rsidP="007370F9">
      <w:pPr>
        <w:rPr>
          <w:b w:val="0"/>
          <w:bCs w:val="0"/>
          <w:caps/>
          <w:sz w:val="24"/>
          <w:szCs w:val="24"/>
          <w:rtl/>
        </w:rPr>
      </w:pPr>
    </w:p>
    <w:p w14:paraId="41708CC1" w14:textId="77777777" w:rsidR="001E2274" w:rsidRDefault="00F05591" w:rsidP="007370F9">
      <w:pPr>
        <w:rPr>
          <w:caps/>
          <w:sz w:val="24"/>
          <w:szCs w:val="24"/>
          <w:u w:val="single"/>
          <w:rtl/>
        </w:rPr>
      </w:pPr>
      <w:r w:rsidRPr="00F05591">
        <w:rPr>
          <w:rFonts w:hint="cs"/>
          <w:caps/>
          <w:sz w:val="24"/>
          <w:szCs w:val="24"/>
          <w:u w:val="single"/>
          <w:rtl/>
        </w:rPr>
        <w:t>מר שי סקיטל - אדריכל העיר יהוד מונוסון</w:t>
      </w:r>
      <w:r w:rsidR="001E2274">
        <w:rPr>
          <w:rFonts w:hint="cs"/>
          <w:caps/>
          <w:sz w:val="24"/>
          <w:szCs w:val="24"/>
          <w:u w:val="single"/>
          <w:rtl/>
        </w:rPr>
        <w:t>:</w:t>
      </w:r>
    </w:p>
    <w:p w14:paraId="193B31CE" w14:textId="420B2AAA" w:rsidR="001E2274" w:rsidRDefault="00485180" w:rsidP="007370F9">
      <w:pPr>
        <w:rPr>
          <w:b w:val="0"/>
          <w:bCs w:val="0"/>
          <w:caps/>
          <w:sz w:val="24"/>
          <w:szCs w:val="24"/>
          <w:rtl/>
        </w:rPr>
      </w:pPr>
      <w:r>
        <w:rPr>
          <w:rFonts w:hint="cs"/>
          <w:b w:val="0"/>
          <w:bCs w:val="0"/>
          <w:caps/>
          <w:sz w:val="24"/>
          <w:szCs w:val="24"/>
          <w:rtl/>
        </w:rPr>
        <w:t>מוכנה לקבל היצע, ויש לה היצע של יחידות דיור לדיור מוגן. אנחנו לא חושבים שבצפיפות כזו על תא שטח של שתיים אפס שתיים סליחה רגע שניה ו, ואני מבקש שחלק מהפרוטוקול יהיה גם המצגת ששלחנו</w:t>
      </w:r>
    </w:p>
    <w:p w14:paraId="58B3E568" w14:textId="77777777" w:rsidR="001E2274" w:rsidRDefault="001E2274" w:rsidP="007370F9">
      <w:pPr>
        <w:rPr>
          <w:b w:val="0"/>
          <w:bCs w:val="0"/>
          <w:caps/>
          <w:sz w:val="24"/>
          <w:szCs w:val="24"/>
          <w:rtl/>
        </w:rPr>
      </w:pPr>
    </w:p>
    <w:p w14:paraId="1B5E27E8" w14:textId="77777777" w:rsidR="001E2274" w:rsidRDefault="00D17364" w:rsidP="007370F9">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720FBD2E" w14:textId="15D4AF84" w:rsidR="001E2274" w:rsidRDefault="00485180" w:rsidP="007370F9">
      <w:pPr>
        <w:rPr>
          <w:b w:val="0"/>
          <w:bCs w:val="0"/>
          <w:caps/>
          <w:sz w:val="24"/>
          <w:szCs w:val="24"/>
          <w:rtl/>
        </w:rPr>
      </w:pPr>
      <w:r>
        <w:rPr>
          <w:rFonts w:hint="cs"/>
          <w:b w:val="0"/>
          <w:bCs w:val="0"/>
          <w:caps/>
          <w:sz w:val="24"/>
          <w:szCs w:val="24"/>
          <w:rtl/>
        </w:rPr>
        <w:t xml:space="preserve">לא אין דבר כזה אתה רוצה אתה רוצה </w:t>
      </w:r>
    </w:p>
    <w:p w14:paraId="0874A1D3" w14:textId="77777777" w:rsidR="001E2274" w:rsidRDefault="001E2274" w:rsidP="007370F9">
      <w:pPr>
        <w:rPr>
          <w:b w:val="0"/>
          <w:bCs w:val="0"/>
          <w:caps/>
          <w:sz w:val="24"/>
          <w:szCs w:val="24"/>
          <w:rtl/>
        </w:rPr>
      </w:pPr>
    </w:p>
    <w:p w14:paraId="22EBBA12" w14:textId="77777777" w:rsidR="001E2274" w:rsidRDefault="00F05591" w:rsidP="007370F9">
      <w:pPr>
        <w:rPr>
          <w:caps/>
          <w:sz w:val="24"/>
          <w:szCs w:val="24"/>
          <w:u w:val="single"/>
          <w:rtl/>
        </w:rPr>
      </w:pPr>
      <w:r w:rsidRPr="00F05591">
        <w:rPr>
          <w:rFonts w:hint="cs"/>
          <w:caps/>
          <w:sz w:val="24"/>
          <w:szCs w:val="24"/>
          <w:u w:val="single"/>
          <w:rtl/>
        </w:rPr>
        <w:t>מר שי סקיטל - אדריכל העיר יהוד מונוסון</w:t>
      </w:r>
      <w:r w:rsidR="001E2274">
        <w:rPr>
          <w:rFonts w:hint="cs"/>
          <w:caps/>
          <w:sz w:val="24"/>
          <w:szCs w:val="24"/>
          <w:u w:val="single"/>
          <w:rtl/>
        </w:rPr>
        <w:t>:</w:t>
      </w:r>
    </w:p>
    <w:p w14:paraId="2E3F2291" w14:textId="062DB7AA" w:rsidR="001E2274" w:rsidRDefault="00485180" w:rsidP="007370F9">
      <w:pPr>
        <w:rPr>
          <w:b w:val="0"/>
          <w:bCs w:val="0"/>
          <w:caps/>
          <w:sz w:val="24"/>
          <w:szCs w:val="24"/>
          <w:rtl/>
        </w:rPr>
      </w:pPr>
      <w:r>
        <w:rPr>
          <w:rFonts w:hint="cs"/>
          <w:b w:val="0"/>
          <w:bCs w:val="0"/>
          <w:caps/>
          <w:sz w:val="24"/>
          <w:szCs w:val="24"/>
          <w:rtl/>
        </w:rPr>
        <w:t>אוקיי אז</w:t>
      </w:r>
    </w:p>
    <w:p w14:paraId="7D70C35C" w14:textId="77777777" w:rsidR="001E2274" w:rsidRDefault="001E2274" w:rsidP="007370F9">
      <w:pPr>
        <w:rPr>
          <w:b w:val="0"/>
          <w:bCs w:val="0"/>
          <w:caps/>
          <w:sz w:val="24"/>
          <w:szCs w:val="24"/>
          <w:rtl/>
        </w:rPr>
      </w:pPr>
    </w:p>
    <w:p w14:paraId="724A61F5" w14:textId="77777777" w:rsidR="001E2274" w:rsidRDefault="00D17364" w:rsidP="007370F9">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4E3B644A" w14:textId="484DF8B0" w:rsidR="001E2274" w:rsidRDefault="00485180" w:rsidP="007370F9">
      <w:pPr>
        <w:rPr>
          <w:b w:val="0"/>
          <w:bCs w:val="0"/>
          <w:caps/>
          <w:sz w:val="24"/>
          <w:szCs w:val="24"/>
          <w:rtl/>
        </w:rPr>
      </w:pPr>
      <w:r>
        <w:rPr>
          <w:rFonts w:hint="cs"/>
          <w:b w:val="0"/>
          <w:bCs w:val="0"/>
          <w:caps/>
          <w:sz w:val="24"/>
          <w:szCs w:val="24"/>
          <w:rtl/>
        </w:rPr>
        <w:t xml:space="preserve">אדוני אתה רוצה </w:t>
      </w:r>
      <w:r w:rsidR="00754293">
        <w:rPr>
          <w:rFonts w:hint="cs"/>
          <w:b w:val="0"/>
          <w:bCs w:val="0"/>
          <w:caps/>
          <w:sz w:val="24"/>
          <w:szCs w:val="24"/>
          <w:rtl/>
        </w:rPr>
        <w:t>לטעון תטען את המצגת שלך אין מצגת חלק מהפרוטוקול</w:t>
      </w:r>
    </w:p>
    <w:p w14:paraId="6A03AAF6" w14:textId="77777777" w:rsidR="001E2274" w:rsidRDefault="001E2274" w:rsidP="007370F9">
      <w:pPr>
        <w:rPr>
          <w:b w:val="0"/>
          <w:bCs w:val="0"/>
          <w:caps/>
          <w:sz w:val="24"/>
          <w:szCs w:val="24"/>
          <w:rtl/>
        </w:rPr>
      </w:pPr>
    </w:p>
    <w:p w14:paraId="627105A7" w14:textId="77777777" w:rsidR="001E2274" w:rsidRDefault="00F05591" w:rsidP="00754293">
      <w:pPr>
        <w:rPr>
          <w:caps/>
          <w:sz w:val="24"/>
          <w:szCs w:val="24"/>
          <w:u w:val="single"/>
          <w:rtl/>
        </w:rPr>
      </w:pPr>
      <w:r w:rsidRPr="00F05591">
        <w:rPr>
          <w:rFonts w:hint="cs"/>
          <w:caps/>
          <w:sz w:val="24"/>
          <w:szCs w:val="24"/>
          <w:u w:val="single"/>
          <w:rtl/>
        </w:rPr>
        <w:t>מר שי סקיטל - אדריכל העיר יהוד מונוסון</w:t>
      </w:r>
      <w:r w:rsidR="001E2274">
        <w:rPr>
          <w:rFonts w:hint="cs"/>
          <w:caps/>
          <w:sz w:val="24"/>
          <w:szCs w:val="24"/>
          <w:u w:val="single"/>
          <w:rtl/>
        </w:rPr>
        <w:t>:</w:t>
      </w:r>
    </w:p>
    <w:p w14:paraId="25A431FA" w14:textId="2A9CF508" w:rsidR="001E2274" w:rsidRDefault="00754293" w:rsidP="00754293">
      <w:pPr>
        <w:rPr>
          <w:b w:val="0"/>
          <w:bCs w:val="0"/>
          <w:caps/>
          <w:sz w:val="24"/>
          <w:szCs w:val="24"/>
          <w:rtl/>
        </w:rPr>
      </w:pPr>
      <w:r>
        <w:rPr>
          <w:rFonts w:hint="cs"/>
          <w:b w:val="0"/>
          <w:bCs w:val="0"/>
          <w:caps/>
          <w:sz w:val="24"/>
          <w:szCs w:val="24"/>
          <w:rtl/>
        </w:rPr>
        <w:lastRenderedPageBreak/>
        <w:t>אז אם אפשר ל, לדקה</w:t>
      </w:r>
    </w:p>
    <w:p w14:paraId="29C29A07" w14:textId="77777777" w:rsidR="001E2274" w:rsidRDefault="001E2274" w:rsidP="00754293">
      <w:pPr>
        <w:rPr>
          <w:b w:val="0"/>
          <w:bCs w:val="0"/>
          <w:caps/>
          <w:sz w:val="24"/>
          <w:szCs w:val="24"/>
          <w:rtl/>
        </w:rPr>
      </w:pPr>
    </w:p>
    <w:p w14:paraId="0E8AAEA7" w14:textId="77777777" w:rsidR="001E2274" w:rsidRDefault="00D17364" w:rsidP="00754293">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6F5FC7FD" w14:textId="24F2B807" w:rsidR="001E2274" w:rsidRDefault="00754293" w:rsidP="00754293">
      <w:pPr>
        <w:rPr>
          <w:b w:val="0"/>
          <w:bCs w:val="0"/>
          <w:caps/>
          <w:sz w:val="24"/>
          <w:szCs w:val="24"/>
          <w:rtl/>
        </w:rPr>
      </w:pPr>
      <w:r>
        <w:rPr>
          <w:rFonts w:hint="cs"/>
          <w:b w:val="0"/>
          <w:bCs w:val="0"/>
          <w:caps/>
          <w:sz w:val="24"/>
          <w:szCs w:val="24"/>
          <w:rtl/>
        </w:rPr>
        <w:t>הדברים האלה נאמרו נאמרו אתה רוצה להגיד עוד פעם, יש לכם אלף יחידות דיור בכל רחבי העיר אני רק לא מבין מה המסקנה מזה</w:t>
      </w:r>
    </w:p>
    <w:p w14:paraId="299BBF48" w14:textId="77777777" w:rsidR="001E2274" w:rsidRDefault="001E2274" w:rsidP="00754293">
      <w:pPr>
        <w:rPr>
          <w:b w:val="0"/>
          <w:bCs w:val="0"/>
          <w:caps/>
          <w:sz w:val="24"/>
          <w:szCs w:val="24"/>
          <w:rtl/>
        </w:rPr>
      </w:pPr>
    </w:p>
    <w:p w14:paraId="6E3CD6F0" w14:textId="77777777" w:rsidR="001E2274" w:rsidRDefault="00754293" w:rsidP="00754293">
      <w:pPr>
        <w:rPr>
          <w:b w:val="0"/>
          <w:bCs w:val="0"/>
          <w:caps/>
          <w:sz w:val="24"/>
          <w:szCs w:val="24"/>
          <w:rtl/>
        </w:rPr>
      </w:pPr>
      <w:r>
        <w:rPr>
          <w:rFonts w:hint="cs"/>
          <w:b w:val="0"/>
          <w:bCs w:val="0"/>
          <w:caps/>
          <w:sz w:val="24"/>
          <w:szCs w:val="24"/>
          <w:rtl/>
        </w:rPr>
        <w:t>(הקלטה הופסקה)</w:t>
      </w:r>
    </w:p>
    <w:p w14:paraId="57060499" w14:textId="77777777" w:rsidR="001E2274" w:rsidRDefault="001E2274" w:rsidP="00754293">
      <w:pPr>
        <w:rPr>
          <w:b w:val="0"/>
          <w:bCs w:val="0"/>
          <w:caps/>
          <w:sz w:val="24"/>
          <w:szCs w:val="24"/>
          <w:rtl/>
        </w:rPr>
      </w:pPr>
    </w:p>
    <w:p w14:paraId="2EAD84C8" w14:textId="77777777" w:rsidR="001E2274" w:rsidRDefault="00F05591" w:rsidP="00754293">
      <w:pPr>
        <w:rPr>
          <w:caps/>
          <w:sz w:val="24"/>
          <w:szCs w:val="24"/>
          <w:u w:val="single"/>
          <w:rtl/>
        </w:rPr>
      </w:pPr>
      <w:r w:rsidRPr="00F05591">
        <w:rPr>
          <w:rFonts w:hint="cs"/>
          <w:caps/>
          <w:sz w:val="24"/>
          <w:szCs w:val="24"/>
          <w:u w:val="single"/>
          <w:rtl/>
        </w:rPr>
        <w:t>מר שי סקיטל - אדריכל העיר יהוד מונוסון</w:t>
      </w:r>
      <w:r w:rsidR="001E2274">
        <w:rPr>
          <w:rFonts w:hint="cs"/>
          <w:caps/>
          <w:sz w:val="24"/>
          <w:szCs w:val="24"/>
          <w:u w:val="single"/>
          <w:rtl/>
        </w:rPr>
        <w:t>:</w:t>
      </w:r>
    </w:p>
    <w:p w14:paraId="6A7FE828" w14:textId="795AE26E" w:rsidR="001E2274" w:rsidRDefault="00907881" w:rsidP="00754293">
      <w:pPr>
        <w:rPr>
          <w:b w:val="0"/>
          <w:bCs w:val="0"/>
          <w:caps/>
          <w:sz w:val="24"/>
          <w:szCs w:val="24"/>
          <w:rtl/>
        </w:rPr>
      </w:pPr>
      <w:r>
        <w:rPr>
          <w:rFonts w:hint="cs"/>
          <w:b w:val="0"/>
          <w:bCs w:val="0"/>
          <w:caps/>
          <w:sz w:val="24"/>
          <w:szCs w:val="24"/>
          <w:rtl/>
        </w:rPr>
        <w:t xml:space="preserve">המסקנה היא ששוב </w:t>
      </w:r>
    </w:p>
    <w:p w14:paraId="1CEB3A73" w14:textId="77777777" w:rsidR="001E2274" w:rsidRDefault="001E2274" w:rsidP="00754293">
      <w:pPr>
        <w:rPr>
          <w:b w:val="0"/>
          <w:bCs w:val="0"/>
          <w:caps/>
          <w:sz w:val="24"/>
          <w:szCs w:val="24"/>
          <w:rtl/>
        </w:rPr>
      </w:pPr>
    </w:p>
    <w:p w14:paraId="0F855F17" w14:textId="77777777" w:rsidR="001E2274" w:rsidRDefault="00D17364" w:rsidP="00754293">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45C4B4F0" w14:textId="51CBB902" w:rsidR="001E2274" w:rsidRDefault="00907881" w:rsidP="00754293">
      <w:pPr>
        <w:rPr>
          <w:b w:val="0"/>
          <w:bCs w:val="0"/>
          <w:caps/>
          <w:sz w:val="24"/>
          <w:szCs w:val="24"/>
          <w:rtl/>
        </w:rPr>
      </w:pPr>
      <w:r>
        <w:rPr>
          <w:rFonts w:hint="cs"/>
          <w:b w:val="0"/>
          <w:bCs w:val="0"/>
          <w:caps/>
          <w:sz w:val="24"/>
          <w:szCs w:val="24"/>
          <w:rtl/>
        </w:rPr>
        <w:t xml:space="preserve">(לא ברור) פרוטוקול </w:t>
      </w:r>
    </w:p>
    <w:p w14:paraId="072E1197" w14:textId="77777777" w:rsidR="001E2274" w:rsidRDefault="001E2274" w:rsidP="00754293">
      <w:pPr>
        <w:rPr>
          <w:b w:val="0"/>
          <w:bCs w:val="0"/>
          <w:caps/>
          <w:sz w:val="24"/>
          <w:szCs w:val="24"/>
          <w:rtl/>
        </w:rPr>
      </w:pPr>
    </w:p>
    <w:p w14:paraId="5F3FEF95" w14:textId="77777777" w:rsidR="001E2274" w:rsidRDefault="00F05591" w:rsidP="00754293">
      <w:pPr>
        <w:rPr>
          <w:caps/>
          <w:sz w:val="24"/>
          <w:szCs w:val="24"/>
          <w:u w:val="single"/>
          <w:rtl/>
        </w:rPr>
      </w:pPr>
      <w:r w:rsidRPr="00F05591">
        <w:rPr>
          <w:rFonts w:hint="cs"/>
          <w:caps/>
          <w:sz w:val="24"/>
          <w:szCs w:val="24"/>
          <w:u w:val="single"/>
          <w:rtl/>
        </w:rPr>
        <w:t>מר שי סקיטל - אדריכל העיר יהוד מונוסון</w:t>
      </w:r>
      <w:r w:rsidR="001E2274">
        <w:rPr>
          <w:rFonts w:hint="cs"/>
          <w:caps/>
          <w:sz w:val="24"/>
          <w:szCs w:val="24"/>
          <w:u w:val="single"/>
          <w:rtl/>
        </w:rPr>
        <w:t>:</w:t>
      </w:r>
    </w:p>
    <w:p w14:paraId="17A1B7B0" w14:textId="0A9DB546" w:rsidR="001E2274" w:rsidRDefault="00907881" w:rsidP="00754293">
      <w:pPr>
        <w:rPr>
          <w:b w:val="0"/>
          <w:bCs w:val="0"/>
          <w:caps/>
          <w:sz w:val="24"/>
          <w:szCs w:val="24"/>
          <w:rtl/>
        </w:rPr>
      </w:pPr>
      <w:r>
        <w:rPr>
          <w:rFonts w:hint="cs"/>
          <w:b w:val="0"/>
          <w:bCs w:val="0"/>
          <w:caps/>
          <w:sz w:val="24"/>
          <w:szCs w:val="24"/>
          <w:rtl/>
        </w:rPr>
        <w:t>שאנחנו חושבים שכמה שהתוכנית המאושרת מורכבת, התוכנית החדשה עושה אותה מורכבת יותר בלשון המעטה. ככל וירצו להציע ברחבי העיר תוספת של יחידות דיור כי כרגע אנחנו מדברים על כמעט אלף על לשטח לכמות מסוימת של של תושבים במקום, יש לנו בשאר המקומות ובשאר המתחמים בעיר. יכול להיות שהמקום הזה ספציפית לא כדאי כדי ל, ל, בסופו של דבר אני מדבר תכנונית, להכביד עליו כל כך הרבה יחידות דיור שכאלה, בתא שטח כל כך קטן</w:t>
      </w:r>
    </w:p>
    <w:p w14:paraId="0D659018" w14:textId="77777777" w:rsidR="001E2274" w:rsidRDefault="001E2274" w:rsidP="00754293">
      <w:pPr>
        <w:rPr>
          <w:b w:val="0"/>
          <w:bCs w:val="0"/>
          <w:caps/>
          <w:sz w:val="24"/>
          <w:szCs w:val="24"/>
          <w:rtl/>
        </w:rPr>
      </w:pPr>
    </w:p>
    <w:p w14:paraId="7E32F16B" w14:textId="77777777" w:rsidR="001E2274" w:rsidRDefault="00D17364" w:rsidP="00754293">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56BFF52D" w14:textId="32D706F7" w:rsidR="001E2274" w:rsidRDefault="00907881" w:rsidP="00754293">
      <w:pPr>
        <w:rPr>
          <w:b w:val="0"/>
          <w:bCs w:val="0"/>
          <w:caps/>
          <w:sz w:val="24"/>
          <w:szCs w:val="24"/>
          <w:rtl/>
        </w:rPr>
      </w:pPr>
      <w:r>
        <w:rPr>
          <w:rFonts w:hint="cs"/>
          <w:b w:val="0"/>
          <w:bCs w:val="0"/>
          <w:caps/>
          <w:sz w:val="24"/>
          <w:szCs w:val="24"/>
          <w:rtl/>
        </w:rPr>
        <w:t>תודה רבה לכולם</w:t>
      </w:r>
    </w:p>
    <w:p w14:paraId="0C55B214" w14:textId="77777777" w:rsidR="001E2274" w:rsidRDefault="001E2274" w:rsidP="00754293">
      <w:pPr>
        <w:rPr>
          <w:b w:val="0"/>
          <w:bCs w:val="0"/>
          <w:caps/>
          <w:sz w:val="24"/>
          <w:szCs w:val="24"/>
          <w:rtl/>
        </w:rPr>
      </w:pPr>
    </w:p>
    <w:p w14:paraId="416310BE" w14:textId="77777777" w:rsidR="001E2274" w:rsidRDefault="00F05591" w:rsidP="00907881">
      <w:pPr>
        <w:rPr>
          <w:caps/>
          <w:sz w:val="24"/>
          <w:szCs w:val="24"/>
          <w:u w:val="single"/>
          <w:rtl/>
        </w:rPr>
      </w:pPr>
      <w:r w:rsidRPr="00F05591">
        <w:rPr>
          <w:rFonts w:hint="cs"/>
          <w:caps/>
          <w:sz w:val="24"/>
          <w:szCs w:val="24"/>
          <w:u w:val="single"/>
          <w:rtl/>
        </w:rPr>
        <w:t>מר שי סקיטל - אדריכל העיר יהוד מונוסון</w:t>
      </w:r>
      <w:r w:rsidR="001E2274">
        <w:rPr>
          <w:rFonts w:hint="cs"/>
          <w:caps/>
          <w:sz w:val="24"/>
          <w:szCs w:val="24"/>
          <w:u w:val="single"/>
          <w:rtl/>
        </w:rPr>
        <w:t>:</w:t>
      </w:r>
    </w:p>
    <w:p w14:paraId="6EB03147" w14:textId="03647EDA" w:rsidR="001E2274" w:rsidRDefault="00907881" w:rsidP="00907881">
      <w:pPr>
        <w:rPr>
          <w:b w:val="0"/>
          <w:bCs w:val="0"/>
          <w:caps/>
          <w:sz w:val="24"/>
          <w:szCs w:val="24"/>
          <w:rtl/>
        </w:rPr>
      </w:pPr>
      <w:r>
        <w:rPr>
          <w:rFonts w:hint="cs"/>
          <w:b w:val="0"/>
          <w:bCs w:val="0"/>
          <w:caps/>
          <w:sz w:val="24"/>
          <w:szCs w:val="24"/>
          <w:rtl/>
        </w:rPr>
        <w:t>תודה</w:t>
      </w:r>
    </w:p>
    <w:p w14:paraId="4E9D5612" w14:textId="77777777" w:rsidR="001E2274" w:rsidRDefault="001E2274" w:rsidP="00907881">
      <w:pPr>
        <w:rPr>
          <w:b w:val="0"/>
          <w:bCs w:val="0"/>
          <w:caps/>
          <w:sz w:val="24"/>
          <w:szCs w:val="24"/>
          <w:rtl/>
        </w:rPr>
      </w:pPr>
    </w:p>
    <w:p w14:paraId="01E94D02" w14:textId="77777777" w:rsidR="001E2274" w:rsidRDefault="000A5C33" w:rsidP="00907881">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06A1C969" w14:textId="10860E8F" w:rsidR="001E2274" w:rsidRDefault="00907881" w:rsidP="00907881">
      <w:pPr>
        <w:rPr>
          <w:b w:val="0"/>
          <w:bCs w:val="0"/>
          <w:caps/>
          <w:sz w:val="24"/>
          <w:szCs w:val="24"/>
          <w:rtl/>
        </w:rPr>
      </w:pPr>
      <w:r>
        <w:rPr>
          <w:rFonts w:hint="cs"/>
          <w:b w:val="0"/>
          <w:bCs w:val="0"/>
          <w:caps/>
          <w:sz w:val="24"/>
          <w:szCs w:val="24"/>
          <w:rtl/>
        </w:rPr>
        <w:t xml:space="preserve">תודה רבה </w:t>
      </w:r>
    </w:p>
    <w:p w14:paraId="04FBE236" w14:textId="77777777" w:rsidR="001E2274" w:rsidRDefault="001E2274" w:rsidP="00907881">
      <w:pPr>
        <w:rPr>
          <w:b w:val="0"/>
          <w:bCs w:val="0"/>
          <w:caps/>
          <w:sz w:val="24"/>
          <w:szCs w:val="24"/>
          <w:rtl/>
        </w:rPr>
      </w:pPr>
    </w:p>
    <w:p w14:paraId="0E66AAF9" w14:textId="77777777" w:rsidR="001E2274" w:rsidRDefault="005E0962" w:rsidP="00907881">
      <w:pPr>
        <w:rPr>
          <w:caps/>
          <w:sz w:val="24"/>
          <w:szCs w:val="24"/>
          <w:u w:val="single"/>
          <w:rtl/>
        </w:rPr>
      </w:pPr>
      <w:r w:rsidRPr="005E0962">
        <w:rPr>
          <w:rFonts w:hint="cs"/>
          <w:caps/>
          <w:sz w:val="24"/>
          <w:szCs w:val="24"/>
          <w:u w:val="single"/>
          <w:rtl/>
        </w:rPr>
        <w:t>דובר</w:t>
      </w:r>
      <w:r w:rsidR="001E2274">
        <w:rPr>
          <w:rFonts w:hint="cs"/>
          <w:caps/>
          <w:sz w:val="24"/>
          <w:szCs w:val="24"/>
          <w:u w:val="single"/>
          <w:rtl/>
        </w:rPr>
        <w:t>:</w:t>
      </w:r>
    </w:p>
    <w:p w14:paraId="2F1D8101" w14:textId="6E3BFD05" w:rsidR="001E2274" w:rsidRDefault="001571B3" w:rsidP="00907881">
      <w:pPr>
        <w:rPr>
          <w:b w:val="0"/>
          <w:bCs w:val="0"/>
          <w:caps/>
          <w:sz w:val="24"/>
          <w:szCs w:val="24"/>
          <w:rtl/>
        </w:rPr>
      </w:pPr>
      <w:r>
        <w:rPr>
          <w:rFonts w:hint="cs"/>
          <w:b w:val="0"/>
          <w:bCs w:val="0"/>
          <w:caps/>
          <w:sz w:val="24"/>
          <w:szCs w:val="24"/>
          <w:rtl/>
        </w:rPr>
        <w:t>תודה רבה לכם</w:t>
      </w:r>
    </w:p>
    <w:p w14:paraId="4E21D3C9" w14:textId="77777777" w:rsidR="001E2274" w:rsidRDefault="001E2274" w:rsidP="00907881">
      <w:pPr>
        <w:rPr>
          <w:b w:val="0"/>
          <w:bCs w:val="0"/>
          <w:caps/>
          <w:sz w:val="24"/>
          <w:szCs w:val="24"/>
          <w:rtl/>
        </w:rPr>
      </w:pPr>
    </w:p>
    <w:p w14:paraId="0A03DD62" w14:textId="77777777" w:rsidR="001E2274" w:rsidRDefault="001571B3" w:rsidP="00907881">
      <w:pPr>
        <w:rPr>
          <w:b w:val="0"/>
          <w:bCs w:val="0"/>
          <w:caps/>
          <w:sz w:val="24"/>
          <w:szCs w:val="24"/>
          <w:rtl/>
        </w:rPr>
      </w:pPr>
      <w:r>
        <w:rPr>
          <w:rFonts w:hint="cs"/>
          <w:b w:val="0"/>
          <w:bCs w:val="0"/>
          <w:caps/>
          <w:sz w:val="24"/>
          <w:szCs w:val="24"/>
          <w:rtl/>
        </w:rPr>
        <w:t>(מתארגנים)</w:t>
      </w:r>
    </w:p>
    <w:p w14:paraId="02C69945" w14:textId="77777777" w:rsidR="001E2274" w:rsidRDefault="001E2274" w:rsidP="00907881">
      <w:pPr>
        <w:rPr>
          <w:b w:val="0"/>
          <w:bCs w:val="0"/>
          <w:caps/>
          <w:sz w:val="24"/>
          <w:szCs w:val="24"/>
          <w:rtl/>
        </w:rPr>
      </w:pPr>
    </w:p>
    <w:p w14:paraId="598C2C41" w14:textId="77777777" w:rsidR="001E2274" w:rsidRDefault="00D17364" w:rsidP="00907881">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56C9917C" w14:textId="13B9CA22" w:rsidR="001E2274" w:rsidRDefault="00D802B4" w:rsidP="00907881">
      <w:pPr>
        <w:rPr>
          <w:b w:val="0"/>
          <w:bCs w:val="0"/>
          <w:caps/>
          <w:sz w:val="24"/>
          <w:szCs w:val="24"/>
          <w:rtl/>
        </w:rPr>
      </w:pPr>
      <w:r>
        <w:rPr>
          <w:rFonts w:hint="cs"/>
          <w:b w:val="0"/>
          <w:bCs w:val="0"/>
          <w:caps/>
          <w:sz w:val="24"/>
          <w:szCs w:val="24"/>
          <w:rtl/>
        </w:rPr>
        <w:t>טוב חברים בואו כל מי, רגע עכשיו אני כבר לא יודע מי בסדר אנחנו ממשיכים</w:t>
      </w:r>
      <w:r w:rsidR="000F703D">
        <w:rPr>
          <w:rFonts w:hint="cs"/>
          <w:b w:val="0"/>
          <w:bCs w:val="0"/>
          <w:caps/>
          <w:sz w:val="24"/>
          <w:szCs w:val="24"/>
          <w:rtl/>
        </w:rPr>
        <w:t xml:space="preserve"> </w:t>
      </w:r>
      <w:r>
        <w:rPr>
          <w:rFonts w:hint="cs"/>
          <w:b w:val="0"/>
          <w:bCs w:val="0"/>
          <w:caps/>
          <w:sz w:val="24"/>
          <w:szCs w:val="24"/>
          <w:rtl/>
        </w:rPr>
        <w:t>... בדיון</w:t>
      </w:r>
      <w:r w:rsidR="000F703D">
        <w:rPr>
          <w:rFonts w:hint="cs"/>
          <w:b w:val="0"/>
          <w:bCs w:val="0"/>
          <w:caps/>
          <w:sz w:val="24"/>
          <w:szCs w:val="24"/>
          <w:rtl/>
        </w:rPr>
        <w:t xml:space="preserve"> </w:t>
      </w:r>
      <w:r>
        <w:rPr>
          <w:rFonts w:hint="cs"/>
          <w:b w:val="0"/>
          <w:bCs w:val="0"/>
          <w:caps/>
          <w:sz w:val="24"/>
          <w:szCs w:val="24"/>
          <w:rtl/>
        </w:rPr>
        <w:t xml:space="preserve">... אנחנו עוברים לתוכנית </w:t>
      </w:r>
    </w:p>
    <w:p w14:paraId="17F297FA" w14:textId="77777777" w:rsidR="001E2274" w:rsidRDefault="001E2274" w:rsidP="00907881">
      <w:pPr>
        <w:rPr>
          <w:b w:val="0"/>
          <w:bCs w:val="0"/>
          <w:caps/>
          <w:sz w:val="24"/>
          <w:szCs w:val="24"/>
          <w:rtl/>
        </w:rPr>
      </w:pPr>
    </w:p>
    <w:p w14:paraId="2939FA58" w14:textId="77777777" w:rsidR="001E2274" w:rsidRDefault="00D802B4" w:rsidP="00907881">
      <w:pPr>
        <w:rPr>
          <w:b w:val="0"/>
          <w:bCs w:val="0"/>
          <w:caps/>
          <w:sz w:val="24"/>
          <w:szCs w:val="24"/>
          <w:rtl/>
        </w:rPr>
      </w:pPr>
      <w:r>
        <w:rPr>
          <w:rFonts w:hint="cs"/>
          <w:b w:val="0"/>
          <w:bCs w:val="0"/>
          <w:caps/>
          <w:sz w:val="24"/>
          <w:szCs w:val="24"/>
          <w:rtl/>
        </w:rPr>
        <w:t>(מתארגנים)</w:t>
      </w:r>
    </w:p>
    <w:p w14:paraId="50BD163B" w14:textId="77777777" w:rsidR="001E2274" w:rsidRDefault="001E2274" w:rsidP="00907881">
      <w:pPr>
        <w:rPr>
          <w:b w:val="0"/>
          <w:bCs w:val="0"/>
          <w:caps/>
          <w:sz w:val="24"/>
          <w:szCs w:val="24"/>
          <w:rtl/>
        </w:rPr>
      </w:pPr>
    </w:p>
    <w:p w14:paraId="6C1F5C9F" w14:textId="77777777" w:rsidR="001E2274" w:rsidRDefault="00D17364" w:rsidP="00C22064">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575901CC" w14:textId="718A9267" w:rsidR="001E2274" w:rsidRDefault="00C22064" w:rsidP="00C22064">
      <w:pPr>
        <w:rPr>
          <w:b w:val="0"/>
          <w:bCs w:val="0"/>
          <w:caps/>
          <w:sz w:val="24"/>
          <w:szCs w:val="24"/>
          <w:rtl/>
        </w:rPr>
      </w:pPr>
      <w:r>
        <w:rPr>
          <w:rFonts w:hint="cs"/>
          <w:b w:val="0"/>
          <w:bCs w:val="0"/>
          <w:caps/>
          <w:sz w:val="24"/>
          <w:szCs w:val="24"/>
          <w:rtl/>
        </w:rPr>
        <w:t>מתנצלים על האיחור מי שאשמה זו אוסקנה</w:t>
      </w:r>
    </w:p>
    <w:p w14:paraId="010AC010" w14:textId="77777777" w:rsidR="001E2274" w:rsidRDefault="001E2274" w:rsidP="00C22064">
      <w:pPr>
        <w:rPr>
          <w:b w:val="0"/>
          <w:bCs w:val="0"/>
          <w:caps/>
          <w:sz w:val="24"/>
          <w:szCs w:val="24"/>
          <w:rtl/>
        </w:rPr>
      </w:pPr>
    </w:p>
    <w:p w14:paraId="1B845A1B" w14:textId="77777777" w:rsidR="001E2274" w:rsidRDefault="002F0458" w:rsidP="00C22064">
      <w:pPr>
        <w:rPr>
          <w:caps/>
          <w:sz w:val="24"/>
          <w:szCs w:val="24"/>
          <w:u w:val="single"/>
          <w:rtl/>
        </w:rPr>
      </w:pPr>
      <w:r w:rsidRPr="002F0458">
        <w:rPr>
          <w:rFonts w:hint="cs"/>
          <w:caps/>
          <w:sz w:val="24"/>
          <w:szCs w:val="24"/>
          <w:u w:val="single"/>
          <w:rtl/>
        </w:rPr>
        <w:t>גב</w:t>
      </w:r>
      <w:r w:rsidRPr="002F0458">
        <w:rPr>
          <w:caps/>
          <w:sz w:val="24"/>
          <w:szCs w:val="24"/>
          <w:u w:val="single"/>
          <w:rtl/>
        </w:rPr>
        <w:t>'</w:t>
      </w:r>
      <w:r w:rsidRPr="002F0458">
        <w:rPr>
          <w:rFonts w:hint="cs"/>
          <w:caps/>
          <w:sz w:val="24"/>
          <w:szCs w:val="24"/>
          <w:u w:val="single"/>
          <w:rtl/>
        </w:rPr>
        <w:t xml:space="preserve"> אוקסנה פרנק - מהנדסת העיר יהוד מונוסון</w:t>
      </w:r>
      <w:r w:rsidR="001E2274">
        <w:rPr>
          <w:rFonts w:hint="cs"/>
          <w:caps/>
          <w:sz w:val="24"/>
          <w:szCs w:val="24"/>
          <w:u w:val="single"/>
          <w:rtl/>
        </w:rPr>
        <w:t>:</w:t>
      </w:r>
    </w:p>
    <w:p w14:paraId="7CED7C2B" w14:textId="0A312C7C" w:rsidR="001E2274" w:rsidRDefault="00C22064" w:rsidP="00C22064">
      <w:pPr>
        <w:rPr>
          <w:b w:val="0"/>
          <w:bCs w:val="0"/>
          <w:caps/>
          <w:sz w:val="24"/>
          <w:szCs w:val="24"/>
          <w:rtl/>
        </w:rPr>
      </w:pPr>
      <w:r>
        <w:rPr>
          <w:rFonts w:hint="cs"/>
          <w:b w:val="0"/>
          <w:bCs w:val="0"/>
          <w:caps/>
          <w:sz w:val="24"/>
          <w:szCs w:val="24"/>
          <w:rtl/>
        </w:rPr>
        <w:t xml:space="preserve">אוקסנה לא אשמה בכלל </w:t>
      </w:r>
    </w:p>
    <w:p w14:paraId="1476C523" w14:textId="77777777" w:rsidR="001E2274" w:rsidRDefault="001E2274" w:rsidP="00C22064">
      <w:pPr>
        <w:rPr>
          <w:b w:val="0"/>
          <w:bCs w:val="0"/>
          <w:caps/>
          <w:sz w:val="24"/>
          <w:szCs w:val="24"/>
          <w:rtl/>
        </w:rPr>
      </w:pPr>
    </w:p>
    <w:p w14:paraId="64766898" w14:textId="77777777" w:rsidR="001E2274" w:rsidRDefault="00D17364" w:rsidP="00C22064">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018EAAEB" w14:textId="3F81751B" w:rsidR="001E2274" w:rsidRDefault="00C22064" w:rsidP="00C22064">
      <w:pPr>
        <w:rPr>
          <w:b w:val="0"/>
          <w:bCs w:val="0"/>
          <w:caps/>
          <w:sz w:val="24"/>
          <w:szCs w:val="24"/>
          <w:rtl/>
        </w:rPr>
      </w:pPr>
      <w:r>
        <w:rPr>
          <w:rFonts w:hint="cs"/>
          <w:b w:val="0"/>
          <w:bCs w:val="0"/>
          <w:caps/>
          <w:sz w:val="24"/>
          <w:szCs w:val="24"/>
          <w:rtl/>
        </w:rPr>
        <w:lastRenderedPageBreak/>
        <w:t xml:space="preserve">אוקסנה אוקסנה אשמה </w:t>
      </w:r>
    </w:p>
    <w:p w14:paraId="2B758059" w14:textId="77777777" w:rsidR="001E2274" w:rsidRDefault="001E2274" w:rsidP="00C22064">
      <w:pPr>
        <w:rPr>
          <w:b w:val="0"/>
          <w:bCs w:val="0"/>
          <w:caps/>
          <w:sz w:val="24"/>
          <w:szCs w:val="24"/>
          <w:rtl/>
        </w:rPr>
      </w:pPr>
    </w:p>
    <w:p w14:paraId="2794745E" w14:textId="77777777" w:rsidR="001E2274" w:rsidRDefault="002F0458" w:rsidP="00C22064">
      <w:pPr>
        <w:rPr>
          <w:caps/>
          <w:sz w:val="24"/>
          <w:szCs w:val="24"/>
          <w:u w:val="single"/>
          <w:rtl/>
        </w:rPr>
      </w:pPr>
      <w:r w:rsidRPr="002F0458">
        <w:rPr>
          <w:rFonts w:hint="cs"/>
          <w:caps/>
          <w:sz w:val="24"/>
          <w:szCs w:val="24"/>
          <w:u w:val="single"/>
          <w:rtl/>
        </w:rPr>
        <w:t>גב</w:t>
      </w:r>
      <w:r w:rsidRPr="002F0458">
        <w:rPr>
          <w:caps/>
          <w:sz w:val="24"/>
          <w:szCs w:val="24"/>
          <w:u w:val="single"/>
          <w:rtl/>
        </w:rPr>
        <w:t>'</w:t>
      </w:r>
      <w:r w:rsidRPr="002F0458">
        <w:rPr>
          <w:rFonts w:hint="cs"/>
          <w:caps/>
          <w:sz w:val="24"/>
          <w:szCs w:val="24"/>
          <w:u w:val="single"/>
          <w:rtl/>
        </w:rPr>
        <w:t xml:space="preserve"> אוקסנה פרנק - מהנדסת העיר יהוד מונוסון</w:t>
      </w:r>
      <w:r w:rsidR="001E2274">
        <w:rPr>
          <w:rFonts w:hint="cs"/>
          <w:caps/>
          <w:sz w:val="24"/>
          <w:szCs w:val="24"/>
          <w:u w:val="single"/>
          <w:rtl/>
        </w:rPr>
        <w:t>:</w:t>
      </w:r>
    </w:p>
    <w:p w14:paraId="0AEB04B0" w14:textId="2D977C9E" w:rsidR="001E2274" w:rsidRDefault="00C22064" w:rsidP="00C22064">
      <w:pPr>
        <w:rPr>
          <w:b w:val="0"/>
          <w:bCs w:val="0"/>
          <w:caps/>
          <w:sz w:val="24"/>
          <w:szCs w:val="24"/>
          <w:rtl/>
        </w:rPr>
      </w:pPr>
      <w:r>
        <w:rPr>
          <w:rFonts w:hint="cs"/>
          <w:b w:val="0"/>
          <w:bCs w:val="0"/>
          <w:caps/>
          <w:sz w:val="24"/>
          <w:szCs w:val="24"/>
          <w:rtl/>
        </w:rPr>
        <w:t xml:space="preserve">טוב בסדר </w:t>
      </w:r>
    </w:p>
    <w:p w14:paraId="55C990E3" w14:textId="77777777" w:rsidR="001E2274" w:rsidRDefault="001E2274" w:rsidP="00C22064">
      <w:pPr>
        <w:rPr>
          <w:b w:val="0"/>
          <w:bCs w:val="0"/>
          <w:caps/>
          <w:sz w:val="24"/>
          <w:szCs w:val="24"/>
          <w:rtl/>
        </w:rPr>
      </w:pPr>
    </w:p>
    <w:p w14:paraId="2C60C5D1" w14:textId="77777777" w:rsidR="001E2274" w:rsidRDefault="00D17364" w:rsidP="00C22064">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7BCBE374" w14:textId="0541121E" w:rsidR="001E2274" w:rsidRDefault="00C22064" w:rsidP="00C22064">
      <w:pPr>
        <w:rPr>
          <w:b w:val="0"/>
          <w:bCs w:val="0"/>
          <w:caps/>
          <w:sz w:val="24"/>
          <w:szCs w:val="24"/>
          <w:rtl/>
        </w:rPr>
      </w:pPr>
      <w:r>
        <w:rPr>
          <w:rFonts w:hint="cs"/>
          <w:b w:val="0"/>
          <w:bCs w:val="0"/>
          <w:caps/>
          <w:sz w:val="24"/>
          <w:szCs w:val="24"/>
          <w:rtl/>
        </w:rPr>
        <w:t xml:space="preserve">היא משכה את הדיון הקודם הכל היא </w:t>
      </w:r>
    </w:p>
    <w:p w14:paraId="30C83FA7" w14:textId="77777777" w:rsidR="001E2274" w:rsidRDefault="001E2274" w:rsidP="00C22064">
      <w:pPr>
        <w:rPr>
          <w:b w:val="0"/>
          <w:bCs w:val="0"/>
          <w:caps/>
          <w:sz w:val="24"/>
          <w:szCs w:val="24"/>
          <w:rtl/>
        </w:rPr>
      </w:pPr>
    </w:p>
    <w:p w14:paraId="4B237279" w14:textId="77777777" w:rsidR="001E2274" w:rsidRDefault="002F0458" w:rsidP="00C22064">
      <w:pPr>
        <w:rPr>
          <w:caps/>
          <w:sz w:val="24"/>
          <w:szCs w:val="24"/>
          <w:u w:val="single"/>
          <w:rtl/>
        </w:rPr>
      </w:pPr>
      <w:r w:rsidRPr="002F0458">
        <w:rPr>
          <w:rFonts w:hint="cs"/>
          <w:caps/>
          <w:sz w:val="24"/>
          <w:szCs w:val="24"/>
          <w:u w:val="single"/>
          <w:rtl/>
        </w:rPr>
        <w:t>גב</w:t>
      </w:r>
      <w:r w:rsidRPr="002F0458">
        <w:rPr>
          <w:caps/>
          <w:sz w:val="24"/>
          <w:szCs w:val="24"/>
          <w:u w:val="single"/>
          <w:rtl/>
        </w:rPr>
        <w:t>'</w:t>
      </w:r>
      <w:r w:rsidRPr="002F0458">
        <w:rPr>
          <w:rFonts w:hint="cs"/>
          <w:caps/>
          <w:sz w:val="24"/>
          <w:szCs w:val="24"/>
          <w:u w:val="single"/>
          <w:rtl/>
        </w:rPr>
        <w:t xml:space="preserve"> אוקסנה פרנק - מהנדסת העיר יהוד מונוסון</w:t>
      </w:r>
      <w:r w:rsidR="001E2274">
        <w:rPr>
          <w:rFonts w:hint="cs"/>
          <w:caps/>
          <w:sz w:val="24"/>
          <w:szCs w:val="24"/>
          <w:u w:val="single"/>
          <w:rtl/>
        </w:rPr>
        <w:t>:</w:t>
      </w:r>
    </w:p>
    <w:p w14:paraId="2500165B" w14:textId="1791B041" w:rsidR="001E2274" w:rsidRDefault="00C22064" w:rsidP="00C22064">
      <w:pPr>
        <w:rPr>
          <w:b w:val="0"/>
          <w:bCs w:val="0"/>
          <w:caps/>
          <w:sz w:val="24"/>
          <w:szCs w:val="24"/>
          <w:rtl/>
        </w:rPr>
      </w:pPr>
      <w:r>
        <w:rPr>
          <w:rFonts w:hint="cs"/>
          <w:b w:val="0"/>
          <w:bCs w:val="0"/>
          <w:caps/>
          <w:sz w:val="24"/>
          <w:szCs w:val="24"/>
          <w:rtl/>
        </w:rPr>
        <w:t xml:space="preserve">טוב בסדר </w:t>
      </w:r>
    </w:p>
    <w:p w14:paraId="0D3EAA1C" w14:textId="77777777" w:rsidR="001E2274" w:rsidRDefault="001E2274" w:rsidP="00C22064">
      <w:pPr>
        <w:rPr>
          <w:b w:val="0"/>
          <w:bCs w:val="0"/>
          <w:caps/>
          <w:sz w:val="24"/>
          <w:szCs w:val="24"/>
          <w:rtl/>
        </w:rPr>
      </w:pPr>
    </w:p>
    <w:p w14:paraId="4642B991" w14:textId="77777777" w:rsidR="001E2274" w:rsidRDefault="00D17364" w:rsidP="00C22064">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2078621A" w14:textId="29EB6306" w:rsidR="001E2274" w:rsidRDefault="00C22064" w:rsidP="00C22064">
      <w:pPr>
        <w:rPr>
          <w:b w:val="0"/>
          <w:bCs w:val="0"/>
          <w:caps/>
          <w:sz w:val="24"/>
          <w:szCs w:val="24"/>
          <w:rtl/>
        </w:rPr>
      </w:pPr>
      <w:r>
        <w:rPr>
          <w:rFonts w:hint="cs"/>
          <w:b w:val="0"/>
          <w:bCs w:val="0"/>
          <w:caps/>
          <w:sz w:val="24"/>
          <w:szCs w:val="24"/>
          <w:rtl/>
        </w:rPr>
        <w:t>הכל באשמתה</w:t>
      </w:r>
    </w:p>
    <w:p w14:paraId="3810AFBE" w14:textId="77777777" w:rsidR="001E2274" w:rsidRDefault="001E2274" w:rsidP="00C22064">
      <w:pPr>
        <w:rPr>
          <w:b w:val="0"/>
          <w:bCs w:val="0"/>
          <w:caps/>
          <w:sz w:val="24"/>
          <w:szCs w:val="24"/>
          <w:rtl/>
        </w:rPr>
      </w:pPr>
    </w:p>
    <w:p w14:paraId="0C6A0116" w14:textId="77777777" w:rsidR="001E2274" w:rsidRDefault="002F0458" w:rsidP="00C22064">
      <w:pPr>
        <w:rPr>
          <w:caps/>
          <w:sz w:val="24"/>
          <w:szCs w:val="24"/>
          <w:u w:val="single"/>
          <w:rtl/>
        </w:rPr>
      </w:pPr>
      <w:r w:rsidRPr="002F0458">
        <w:rPr>
          <w:rFonts w:hint="cs"/>
          <w:caps/>
          <w:sz w:val="24"/>
          <w:szCs w:val="24"/>
          <w:u w:val="single"/>
          <w:rtl/>
        </w:rPr>
        <w:t>גב</w:t>
      </w:r>
      <w:r w:rsidRPr="002F0458">
        <w:rPr>
          <w:caps/>
          <w:sz w:val="24"/>
          <w:szCs w:val="24"/>
          <w:u w:val="single"/>
          <w:rtl/>
        </w:rPr>
        <w:t>'</w:t>
      </w:r>
      <w:r w:rsidRPr="002F0458">
        <w:rPr>
          <w:rFonts w:hint="cs"/>
          <w:caps/>
          <w:sz w:val="24"/>
          <w:szCs w:val="24"/>
          <w:u w:val="single"/>
          <w:rtl/>
        </w:rPr>
        <w:t xml:space="preserve"> אוקסנה פרנק - מהנדסת העיר יהוד מונוסון</w:t>
      </w:r>
      <w:r w:rsidR="001E2274">
        <w:rPr>
          <w:rFonts w:hint="cs"/>
          <w:caps/>
          <w:sz w:val="24"/>
          <w:szCs w:val="24"/>
          <w:u w:val="single"/>
          <w:rtl/>
        </w:rPr>
        <w:t>:</w:t>
      </w:r>
    </w:p>
    <w:p w14:paraId="12CF77E6" w14:textId="08D5C818" w:rsidR="001E2274" w:rsidRDefault="00C22064" w:rsidP="00C22064">
      <w:pPr>
        <w:rPr>
          <w:b w:val="0"/>
          <w:bCs w:val="0"/>
          <w:caps/>
          <w:sz w:val="24"/>
          <w:szCs w:val="24"/>
          <w:rtl/>
        </w:rPr>
      </w:pPr>
      <w:r>
        <w:rPr>
          <w:rFonts w:hint="cs"/>
          <w:b w:val="0"/>
          <w:bCs w:val="0"/>
          <w:caps/>
          <w:sz w:val="24"/>
          <w:szCs w:val="24"/>
          <w:rtl/>
        </w:rPr>
        <w:t>טוב בסדר נו, יאללה זרמנו</w:t>
      </w:r>
    </w:p>
    <w:p w14:paraId="7332CF02" w14:textId="77777777" w:rsidR="001E2274" w:rsidRDefault="001E2274" w:rsidP="00C22064">
      <w:pPr>
        <w:rPr>
          <w:b w:val="0"/>
          <w:bCs w:val="0"/>
          <w:caps/>
          <w:sz w:val="24"/>
          <w:szCs w:val="24"/>
          <w:rtl/>
        </w:rPr>
      </w:pPr>
    </w:p>
    <w:p w14:paraId="10EB5754" w14:textId="77777777" w:rsidR="001E2274" w:rsidRDefault="00D17364" w:rsidP="00C22064">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46202002" w14:textId="59B85D97" w:rsidR="001E2274" w:rsidRDefault="00C22064" w:rsidP="00C22064">
      <w:pPr>
        <w:rPr>
          <w:b w:val="0"/>
          <w:bCs w:val="0"/>
          <w:caps/>
          <w:sz w:val="24"/>
          <w:szCs w:val="24"/>
          <w:rtl/>
        </w:rPr>
      </w:pPr>
      <w:r>
        <w:rPr>
          <w:rFonts w:hint="cs"/>
          <w:b w:val="0"/>
          <w:bCs w:val="0"/>
          <w:caps/>
          <w:sz w:val="24"/>
          <w:szCs w:val="24"/>
          <w:rtl/>
        </w:rPr>
        <w:t xml:space="preserve">אוקיי מקבלת משכורת בשביל זה בשביל להיות אשמה בשביל מה </w:t>
      </w:r>
      <w:r w:rsidR="00B63EF6">
        <w:rPr>
          <w:rFonts w:hint="cs"/>
          <w:b w:val="0"/>
          <w:bCs w:val="0"/>
          <w:caps/>
          <w:sz w:val="24"/>
          <w:szCs w:val="24"/>
          <w:rtl/>
        </w:rPr>
        <w:t>משלמים לך?</w:t>
      </w:r>
    </w:p>
    <w:p w14:paraId="7F3C6866" w14:textId="77777777" w:rsidR="001E2274" w:rsidRDefault="001E2274" w:rsidP="00C22064">
      <w:pPr>
        <w:rPr>
          <w:b w:val="0"/>
          <w:bCs w:val="0"/>
          <w:caps/>
          <w:sz w:val="24"/>
          <w:szCs w:val="24"/>
          <w:rtl/>
        </w:rPr>
      </w:pPr>
    </w:p>
    <w:p w14:paraId="27657CFD" w14:textId="77777777" w:rsidR="001E2274" w:rsidRDefault="002F0458" w:rsidP="00C22064">
      <w:pPr>
        <w:rPr>
          <w:caps/>
          <w:sz w:val="24"/>
          <w:szCs w:val="24"/>
          <w:u w:val="single"/>
          <w:rtl/>
        </w:rPr>
      </w:pPr>
      <w:r w:rsidRPr="002F0458">
        <w:rPr>
          <w:rFonts w:hint="cs"/>
          <w:caps/>
          <w:sz w:val="24"/>
          <w:szCs w:val="24"/>
          <w:u w:val="single"/>
          <w:rtl/>
        </w:rPr>
        <w:t>גב</w:t>
      </w:r>
      <w:r w:rsidRPr="002F0458">
        <w:rPr>
          <w:caps/>
          <w:sz w:val="24"/>
          <w:szCs w:val="24"/>
          <w:u w:val="single"/>
          <w:rtl/>
        </w:rPr>
        <w:t>'</w:t>
      </w:r>
      <w:r w:rsidRPr="002F0458">
        <w:rPr>
          <w:rFonts w:hint="cs"/>
          <w:caps/>
          <w:sz w:val="24"/>
          <w:szCs w:val="24"/>
          <w:u w:val="single"/>
          <w:rtl/>
        </w:rPr>
        <w:t xml:space="preserve"> אוקסנה פרנק - מהנדסת העיר יהוד מונוסון</w:t>
      </w:r>
      <w:r w:rsidR="001E2274">
        <w:rPr>
          <w:rFonts w:hint="cs"/>
          <w:caps/>
          <w:sz w:val="24"/>
          <w:szCs w:val="24"/>
          <w:u w:val="single"/>
          <w:rtl/>
        </w:rPr>
        <w:t>:</w:t>
      </w:r>
    </w:p>
    <w:p w14:paraId="6581D6C3" w14:textId="2F81F374" w:rsidR="001E2274" w:rsidRDefault="00B63EF6" w:rsidP="00C22064">
      <w:pPr>
        <w:rPr>
          <w:b w:val="0"/>
          <w:bCs w:val="0"/>
          <w:caps/>
          <w:sz w:val="24"/>
          <w:szCs w:val="24"/>
          <w:rtl/>
        </w:rPr>
      </w:pPr>
      <w:r>
        <w:rPr>
          <w:rFonts w:hint="cs"/>
          <w:b w:val="0"/>
          <w:bCs w:val="0"/>
          <w:caps/>
          <w:sz w:val="24"/>
          <w:szCs w:val="24"/>
          <w:rtl/>
        </w:rPr>
        <w:t>ברור</w:t>
      </w:r>
    </w:p>
    <w:p w14:paraId="4B7E07D1" w14:textId="77777777" w:rsidR="001E2274" w:rsidRDefault="001E2274" w:rsidP="00C22064">
      <w:pPr>
        <w:rPr>
          <w:b w:val="0"/>
          <w:bCs w:val="0"/>
          <w:caps/>
          <w:sz w:val="24"/>
          <w:szCs w:val="24"/>
          <w:rtl/>
        </w:rPr>
      </w:pPr>
    </w:p>
    <w:p w14:paraId="607F9BB1" w14:textId="77777777" w:rsidR="001E2274" w:rsidRDefault="00D17364" w:rsidP="005F6EF2">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7CB335E7" w14:textId="7B78B333" w:rsidR="001E2274" w:rsidRDefault="00B63EF6" w:rsidP="005F6EF2">
      <w:pPr>
        <w:rPr>
          <w:b w:val="0"/>
          <w:bCs w:val="0"/>
          <w:caps/>
          <w:sz w:val="24"/>
          <w:szCs w:val="24"/>
          <w:rtl/>
        </w:rPr>
      </w:pPr>
      <w:r>
        <w:rPr>
          <w:rFonts w:hint="cs"/>
          <w:b w:val="0"/>
          <w:bCs w:val="0"/>
          <w:caps/>
          <w:sz w:val="24"/>
          <w:szCs w:val="24"/>
          <w:rtl/>
        </w:rPr>
        <w:t xml:space="preserve">יופי אז אנחנו מתנצלים אנחנו בתוכנית </w:t>
      </w:r>
      <w:r w:rsidR="005F6EF2" w:rsidRPr="005F6EF2">
        <w:rPr>
          <w:b w:val="0"/>
          <w:bCs w:val="0"/>
          <w:caps/>
          <w:sz w:val="24"/>
          <w:szCs w:val="24"/>
          <w:rtl/>
        </w:rPr>
        <w:t>411-1428812. מפעל ניקוז-נחל בית עריף</w:t>
      </w:r>
      <w:r w:rsidR="005F6EF2">
        <w:rPr>
          <w:rFonts w:hint="cs"/>
          <w:b w:val="0"/>
          <w:bCs w:val="0"/>
          <w:caps/>
          <w:sz w:val="24"/>
          <w:szCs w:val="24"/>
          <w:rtl/>
        </w:rPr>
        <w:t xml:space="preserve"> אנחנו בדיון ב, הפקדה נכון? זה דיון להפקדה </w:t>
      </w:r>
    </w:p>
    <w:p w14:paraId="3CFEB305" w14:textId="77777777" w:rsidR="001E2274" w:rsidRDefault="001E2274" w:rsidP="005F6EF2">
      <w:pPr>
        <w:rPr>
          <w:b w:val="0"/>
          <w:bCs w:val="0"/>
          <w:caps/>
          <w:sz w:val="24"/>
          <w:szCs w:val="24"/>
          <w:rtl/>
        </w:rPr>
      </w:pPr>
    </w:p>
    <w:p w14:paraId="7486CCF7" w14:textId="77777777" w:rsidR="001E2274" w:rsidRDefault="00687DB7" w:rsidP="005F6EF2">
      <w:pPr>
        <w:rPr>
          <w:caps/>
          <w:sz w:val="24"/>
          <w:szCs w:val="24"/>
          <w:u w:val="single"/>
          <w:rtl/>
        </w:rPr>
      </w:pPr>
      <w:r w:rsidRPr="00687DB7">
        <w:rPr>
          <w:rFonts w:hint="cs"/>
          <w:caps/>
          <w:sz w:val="24"/>
          <w:szCs w:val="24"/>
          <w:u w:val="single"/>
          <w:rtl/>
        </w:rPr>
        <w:t>גב</w:t>
      </w:r>
      <w:r w:rsidRPr="00687DB7">
        <w:rPr>
          <w:caps/>
          <w:sz w:val="24"/>
          <w:szCs w:val="24"/>
          <w:u w:val="single"/>
          <w:rtl/>
        </w:rPr>
        <w:t>'</w:t>
      </w:r>
      <w:r w:rsidRPr="00687DB7">
        <w:rPr>
          <w:rFonts w:hint="cs"/>
          <w:caps/>
          <w:sz w:val="24"/>
          <w:szCs w:val="24"/>
          <w:u w:val="single"/>
          <w:rtl/>
        </w:rPr>
        <w:t xml:space="preserve"> עדית קרמר - סגנית מתכננת המחוז</w:t>
      </w:r>
      <w:r w:rsidR="001E2274">
        <w:rPr>
          <w:rFonts w:hint="cs"/>
          <w:caps/>
          <w:sz w:val="24"/>
          <w:szCs w:val="24"/>
          <w:u w:val="single"/>
          <w:rtl/>
        </w:rPr>
        <w:t>:</w:t>
      </w:r>
    </w:p>
    <w:p w14:paraId="3122530E" w14:textId="1A84D25C" w:rsidR="001E2274" w:rsidRDefault="005F6EF2" w:rsidP="005F6EF2">
      <w:pPr>
        <w:rPr>
          <w:b w:val="0"/>
          <w:bCs w:val="0"/>
          <w:caps/>
          <w:sz w:val="24"/>
          <w:szCs w:val="24"/>
          <w:rtl/>
        </w:rPr>
      </w:pPr>
      <w:r>
        <w:rPr>
          <w:rFonts w:hint="cs"/>
          <w:b w:val="0"/>
          <w:bCs w:val="0"/>
          <w:caps/>
          <w:sz w:val="24"/>
          <w:szCs w:val="24"/>
          <w:rtl/>
        </w:rPr>
        <w:t xml:space="preserve">לאישור </w:t>
      </w:r>
    </w:p>
    <w:p w14:paraId="12269558" w14:textId="77777777" w:rsidR="001E2274" w:rsidRDefault="001E2274" w:rsidP="005F6EF2">
      <w:pPr>
        <w:rPr>
          <w:b w:val="0"/>
          <w:bCs w:val="0"/>
          <w:caps/>
          <w:sz w:val="24"/>
          <w:szCs w:val="24"/>
          <w:rtl/>
        </w:rPr>
      </w:pPr>
    </w:p>
    <w:p w14:paraId="1C6006AE" w14:textId="77777777" w:rsidR="001E2274" w:rsidRDefault="005E0962" w:rsidP="005F6EF2">
      <w:pPr>
        <w:rPr>
          <w:caps/>
          <w:sz w:val="24"/>
          <w:szCs w:val="24"/>
          <w:u w:val="single"/>
          <w:rtl/>
        </w:rPr>
      </w:pPr>
      <w:r w:rsidRPr="005E0962">
        <w:rPr>
          <w:rFonts w:hint="cs"/>
          <w:caps/>
          <w:sz w:val="24"/>
          <w:szCs w:val="24"/>
          <w:u w:val="single"/>
          <w:rtl/>
        </w:rPr>
        <w:t>דובר</w:t>
      </w:r>
      <w:r w:rsidR="001E2274">
        <w:rPr>
          <w:rFonts w:hint="cs"/>
          <w:caps/>
          <w:sz w:val="24"/>
          <w:szCs w:val="24"/>
          <w:u w:val="single"/>
          <w:rtl/>
        </w:rPr>
        <w:t>:</w:t>
      </w:r>
    </w:p>
    <w:p w14:paraId="321BEBEF" w14:textId="72720CC0" w:rsidR="001E2274" w:rsidRDefault="005F6EF2" w:rsidP="005F6EF2">
      <w:pPr>
        <w:rPr>
          <w:b w:val="0"/>
          <w:bCs w:val="0"/>
          <w:caps/>
          <w:sz w:val="24"/>
          <w:szCs w:val="24"/>
          <w:rtl/>
        </w:rPr>
      </w:pPr>
      <w:r>
        <w:rPr>
          <w:rFonts w:hint="cs"/>
          <w:b w:val="0"/>
          <w:bCs w:val="0"/>
          <w:caps/>
          <w:sz w:val="24"/>
          <w:szCs w:val="24"/>
          <w:rtl/>
        </w:rPr>
        <w:t xml:space="preserve">זה לא זה לא לאישור </w:t>
      </w:r>
    </w:p>
    <w:p w14:paraId="6D3C123B" w14:textId="77777777" w:rsidR="001E2274" w:rsidRDefault="001E2274" w:rsidP="005F6EF2">
      <w:pPr>
        <w:rPr>
          <w:b w:val="0"/>
          <w:bCs w:val="0"/>
          <w:caps/>
          <w:sz w:val="24"/>
          <w:szCs w:val="24"/>
          <w:rtl/>
        </w:rPr>
      </w:pPr>
    </w:p>
    <w:p w14:paraId="6350A91F" w14:textId="77777777" w:rsidR="001E2274" w:rsidRDefault="00D17364" w:rsidP="005F6EF2">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6BD388CE" w14:textId="2AED0E77" w:rsidR="001E2274" w:rsidRDefault="005F6EF2" w:rsidP="005F6EF2">
      <w:pPr>
        <w:rPr>
          <w:b w:val="0"/>
          <w:bCs w:val="0"/>
          <w:caps/>
          <w:sz w:val="24"/>
          <w:szCs w:val="24"/>
          <w:rtl/>
        </w:rPr>
      </w:pPr>
      <w:r>
        <w:rPr>
          <w:rFonts w:hint="cs"/>
          <w:b w:val="0"/>
          <w:bCs w:val="0"/>
          <w:caps/>
          <w:sz w:val="24"/>
          <w:szCs w:val="24"/>
          <w:rtl/>
        </w:rPr>
        <w:t xml:space="preserve">אה דיון לאישור </w:t>
      </w:r>
    </w:p>
    <w:p w14:paraId="3494434A" w14:textId="77777777" w:rsidR="001E2274" w:rsidRDefault="001E2274" w:rsidP="005F6EF2">
      <w:pPr>
        <w:rPr>
          <w:b w:val="0"/>
          <w:bCs w:val="0"/>
          <w:caps/>
          <w:sz w:val="24"/>
          <w:szCs w:val="24"/>
          <w:rtl/>
        </w:rPr>
      </w:pPr>
    </w:p>
    <w:p w14:paraId="279348CB" w14:textId="77777777" w:rsidR="001E2274" w:rsidRDefault="000A5C33" w:rsidP="005F6EF2">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1D2FA15F" w14:textId="2874E574" w:rsidR="001E2274" w:rsidRDefault="005F6EF2" w:rsidP="005F6EF2">
      <w:pPr>
        <w:rPr>
          <w:b w:val="0"/>
          <w:bCs w:val="0"/>
          <w:caps/>
          <w:sz w:val="24"/>
          <w:szCs w:val="24"/>
          <w:rtl/>
        </w:rPr>
      </w:pPr>
      <w:r>
        <w:rPr>
          <w:rFonts w:hint="cs"/>
          <w:b w:val="0"/>
          <w:bCs w:val="0"/>
          <w:caps/>
          <w:sz w:val="24"/>
          <w:szCs w:val="24"/>
          <w:rtl/>
        </w:rPr>
        <w:t xml:space="preserve">אישור זה אישור זה </w:t>
      </w:r>
    </w:p>
    <w:p w14:paraId="36E6506A" w14:textId="77777777" w:rsidR="001E2274" w:rsidRDefault="001E2274" w:rsidP="005F6EF2">
      <w:pPr>
        <w:rPr>
          <w:b w:val="0"/>
          <w:bCs w:val="0"/>
          <w:caps/>
          <w:sz w:val="24"/>
          <w:szCs w:val="24"/>
          <w:rtl/>
        </w:rPr>
      </w:pPr>
    </w:p>
    <w:p w14:paraId="6775A3C1" w14:textId="77777777" w:rsidR="001E2274" w:rsidRDefault="00D17364" w:rsidP="005F6EF2">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23767B2F" w14:textId="585C4952" w:rsidR="001E2274" w:rsidRDefault="005F6EF2" w:rsidP="005F6EF2">
      <w:pPr>
        <w:rPr>
          <w:b w:val="0"/>
          <w:bCs w:val="0"/>
          <w:caps/>
          <w:sz w:val="24"/>
          <w:szCs w:val="24"/>
          <w:rtl/>
        </w:rPr>
      </w:pPr>
      <w:r>
        <w:rPr>
          <w:rFonts w:hint="cs"/>
          <w:b w:val="0"/>
          <w:bCs w:val="0"/>
          <w:caps/>
          <w:sz w:val="24"/>
          <w:szCs w:val="24"/>
          <w:rtl/>
        </w:rPr>
        <w:t>נכון דיון לאישור זה לאישור לאישור זה דיון באישור באישור עבודות אוקיי? מי מציג את זה בבקשה?</w:t>
      </w:r>
    </w:p>
    <w:p w14:paraId="3CA7C6E1" w14:textId="77777777" w:rsidR="001E2274" w:rsidRDefault="001E2274" w:rsidP="005F6EF2">
      <w:pPr>
        <w:rPr>
          <w:b w:val="0"/>
          <w:bCs w:val="0"/>
          <w:caps/>
          <w:sz w:val="24"/>
          <w:szCs w:val="24"/>
          <w:rtl/>
        </w:rPr>
      </w:pPr>
    </w:p>
    <w:p w14:paraId="63F2ED64" w14:textId="77777777" w:rsidR="001E2274" w:rsidRDefault="00F615C7" w:rsidP="005F6EF2">
      <w:pPr>
        <w:rPr>
          <w:caps/>
          <w:sz w:val="24"/>
          <w:szCs w:val="24"/>
          <w:u w:val="single"/>
          <w:rtl/>
        </w:rPr>
      </w:pPr>
      <w:r w:rsidRPr="00F615C7">
        <w:rPr>
          <w:rFonts w:hint="cs"/>
          <w:caps/>
          <w:sz w:val="24"/>
          <w:szCs w:val="24"/>
          <w:u w:val="single"/>
          <w:rtl/>
        </w:rPr>
        <w:t>מר שי לוי - מנהל הפרויקט</w:t>
      </w:r>
      <w:r w:rsidR="001E2274">
        <w:rPr>
          <w:rFonts w:hint="cs"/>
          <w:caps/>
          <w:sz w:val="24"/>
          <w:szCs w:val="24"/>
          <w:u w:val="single"/>
          <w:rtl/>
        </w:rPr>
        <w:t>:</w:t>
      </w:r>
    </w:p>
    <w:p w14:paraId="011987C2" w14:textId="27182291" w:rsidR="001E2274" w:rsidRDefault="00A35ABF" w:rsidP="005F6EF2">
      <w:pPr>
        <w:rPr>
          <w:b w:val="0"/>
          <w:bCs w:val="0"/>
          <w:caps/>
          <w:sz w:val="24"/>
          <w:szCs w:val="24"/>
          <w:rtl/>
        </w:rPr>
      </w:pPr>
      <w:r>
        <w:rPr>
          <w:rFonts w:hint="cs"/>
          <w:b w:val="0"/>
          <w:bCs w:val="0"/>
          <w:caps/>
          <w:sz w:val="24"/>
          <w:szCs w:val="24"/>
          <w:rtl/>
        </w:rPr>
        <w:t xml:space="preserve">אהלן נעים מאוד </w:t>
      </w:r>
    </w:p>
    <w:p w14:paraId="0B856D73" w14:textId="77777777" w:rsidR="001E2274" w:rsidRDefault="001E2274" w:rsidP="005F6EF2">
      <w:pPr>
        <w:rPr>
          <w:b w:val="0"/>
          <w:bCs w:val="0"/>
          <w:caps/>
          <w:sz w:val="24"/>
          <w:szCs w:val="24"/>
          <w:rtl/>
        </w:rPr>
      </w:pPr>
    </w:p>
    <w:p w14:paraId="3C051228" w14:textId="77777777" w:rsidR="001E2274" w:rsidRDefault="00D17364" w:rsidP="00A35ABF">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2DEDDC4E" w14:textId="7989F190" w:rsidR="001E2274" w:rsidRDefault="00A35ABF" w:rsidP="00A35ABF">
      <w:pPr>
        <w:rPr>
          <w:b w:val="0"/>
          <w:bCs w:val="0"/>
          <w:caps/>
          <w:sz w:val="24"/>
          <w:szCs w:val="24"/>
          <w:rtl/>
        </w:rPr>
      </w:pPr>
      <w:r>
        <w:rPr>
          <w:rFonts w:hint="cs"/>
          <w:b w:val="0"/>
          <w:bCs w:val="0"/>
          <w:caps/>
          <w:sz w:val="24"/>
          <w:szCs w:val="24"/>
          <w:rtl/>
        </w:rPr>
        <w:t>כן</w:t>
      </w:r>
      <w:r w:rsidR="000F703D">
        <w:rPr>
          <w:rFonts w:hint="cs"/>
          <w:b w:val="0"/>
          <w:bCs w:val="0"/>
          <w:caps/>
          <w:sz w:val="24"/>
          <w:szCs w:val="24"/>
          <w:rtl/>
        </w:rPr>
        <w:t xml:space="preserve"> </w:t>
      </w:r>
      <w:r>
        <w:rPr>
          <w:rFonts w:hint="cs"/>
          <w:b w:val="0"/>
          <w:bCs w:val="0"/>
          <w:caps/>
          <w:sz w:val="24"/>
          <w:szCs w:val="24"/>
          <w:rtl/>
        </w:rPr>
        <w:t>בבקשה אתה יכול לשתף</w:t>
      </w:r>
    </w:p>
    <w:p w14:paraId="18C481BD" w14:textId="77777777" w:rsidR="001E2274" w:rsidRDefault="001E2274" w:rsidP="00A35ABF">
      <w:pPr>
        <w:rPr>
          <w:b w:val="0"/>
          <w:bCs w:val="0"/>
          <w:caps/>
          <w:sz w:val="24"/>
          <w:szCs w:val="24"/>
          <w:rtl/>
        </w:rPr>
      </w:pPr>
    </w:p>
    <w:p w14:paraId="06B945AC" w14:textId="77777777" w:rsidR="001E2274" w:rsidRDefault="00F615C7" w:rsidP="00A35ABF">
      <w:pPr>
        <w:rPr>
          <w:caps/>
          <w:sz w:val="24"/>
          <w:szCs w:val="24"/>
          <w:u w:val="single"/>
          <w:rtl/>
        </w:rPr>
      </w:pPr>
      <w:r w:rsidRPr="00F615C7">
        <w:rPr>
          <w:rFonts w:hint="cs"/>
          <w:caps/>
          <w:sz w:val="24"/>
          <w:szCs w:val="24"/>
          <w:u w:val="single"/>
          <w:rtl/>
        </w:rPr>
        <w:lastRenderedPageBreak/>
        <w:t>מר שי לוי - מנהל הפרויקט</w:t>
      </w:r>
      <w:r w:rsidR="001E2274">
        <w:rPr>
          <w:rFonts w:hint="cs"/>
          <w:caps/>
          <w:sz w:val="24"/>
          <w:szCs w:val="24"/>
          <w:u w:val="single"/>
          <w:rtl/>
        </w:rPr>
        <w:t>:</w:t>
      </w:r>
    </w:p>
    <w:p w14:paraId="070ADFB6" w14:textId="2996514A" w:rsidR="001E2274" w:rsidRDefault="00A35ABF" w:rsidP="00A35ABF">
      <w:pPr>
        <w:rPr>
          <w:b w:val="0"/>
          <w:bCs w:val="0"/>
          <w:caps/>
          <w:sz w:val="24"/>
          <w:szCs w:val="24"/>
          <w:rtl/>
        </w:rPr>
      </w:pPr>
      <w:r>
        <w:rPr>
          <w:rFonts w:hint="cs"/>
          <w:b w:val="0"/>
          <w:bCs w:val="0"/>
          <w:caps/>
          <w:sz w:val="24"/>
          <w:szCs w:val="24"/>
          <w:rtl/>
        </w:rPr>
        <w:t>מי מי משתף את המצגת עשהאל אתה או</w:t>
      </w:r>
      <w:r w:rsidR="000F703D">
        <w:rPr>
          <w:rFonts w:hint="cs"/>
          <w:b w:val="0"/>
          <w:bCs w:val="0"/>
          <w:caps/>
          <w:sz w:val="24"/>
          <w:szCs w:val="24"/>
          <w:rtl/>
        </w:rPr>
        <w:t xml:space="preserve"> </w:t>
      </w:r>
      <w:r>
        <w:rPr>
          <w:rFonts w:hint="cs"/>
          <w:b w:val="0"/>
          <w:bCs w:val="0"/>
          <w:caps/>
          <w:sz w:val="24"/>
          <w:szCs w:val="24"/>
          <w:rtl/>
        </w:rPr>
        <w:t xml:space="preserve">... </w:t>
      </w:r>
    </w:p>
    <w:p w14:paraId="45B1E289" w14:textId="77777777" w:rsidR="001E2274" w:rsidRDefault="001E2274" w:rsidP="00A35ABF">
      <w:pPr>
        <w:rPr>
          <w:b w:val="0"/>
          <w:bCs w:val="0"/>
          <w:caps/>
          <w:sz w:val="24"/>
          <w:szCs w:val="24"/>
          <w:rtl/>
        </w:rPr>
      </w:pPr>
    </w:p>
    <w:p w14:paraId="3B4CF13A" w14:textId="77777777" w:rsidR="001E2274" w:rsidRDefault="00AA719E" w:rsidP="00A35ABF">
      <w:pPr>
        <w:rPr>
          <w:caps/>
          <w:sz w:val="24"/>
          <w:szCs w:val="24"/>
          <w:u w:val="single"/>
          <w:rtl/>
        </w:rPr>
      </w:pPr>
      <w:r w:rsidRPr="00AA719E">
        <w:rPr>
          <w:rFonts w:hint="cs"/>
          <w:caps/>
          <w:sz w:val="24"/>
          <w:szCs w:val="24"/>
          <w:u w:val="single"/>
          <w:rtl/>
        </w:rPr>
        <w:t>מר עשהאל גלעד - נציג לשכת התכנון</w:t>
      </w:r>
      <w:r w:rsidR="001E2274">
        <w:rPr>
          <w:rFonts w:hint="cs"/>
          <w:caps/>
          <w:sz w:val="24"/>
          <w:szCs w:val="24"/>
          <w:u w:val="single"/>
          <w:rtl/>
        </w:rPr>
        <w:t>:</w:t>
      </w:r>
    </w:p>
    <w:p w14:paraId="0040F7D5" w14:textId="0CB29D65" w:rsidR="001E2274" w:rsidRDefault="00A35ABF" w:rsidP="00A35ABF">
      <w:pPr>
        <w:rPr>
          <w:b w:val="0"/>
          <w:bCs w:val="0"/>
          <w:caps/>
          <w:sz w:val="24"/>
          <w:szCs w:val="24"/>
          <w:rtl/>
        </w:rPr>
      </w:pPr>
      <w:r>
        <w:rPr>
          <w:rFonts w:hint="cs"/>
          <w:b w:val="0"/>
          <w:bCs w:val="0"/>
          <w:caps/>
          <w:sz w:val="24"/>
          <w:szCs w:val="24"/>
          <w:rtl/>
        </w:rPr>
        <w:t xml:space="preserve">אנחנו לא משתפים לא </w:t>
      </w:r>
    </w:p>
    <w:p w14:paraId="544C886C" w14:textId="77777777" w:rsidR="001E2274" w:rsidRDefault="001E2274" w:rsidP="00A35ABF">
      <w:pPr>
        <w:rPr>
          <w:b w:val="0"/>
          <w:bCs w:val="0"/>
          <w:caps/>
          <w:sz w:val="24"/>
          <w:szCs w:val="24"/>
          <w:rtl/>
        </w:rPr>
      </w:pPr>
    </w:p>
    <w:p w14:paraId="4E513449" w14:textId="77777777" w:rsidR="001E2274" w:rsidRDefault="005E0962" w:rsidP="00A35ABF">
      <w:pPr>
        <w:rPr>
          <w:caps/>
          <w:sz w:val="24"/>
          <w:szCs w:val="24"/>
          <w:u w:val="single"/>
          <w:rtl/>
        </w:rPr>
      </w:pPr>
      <w:r w:rsidRPr="005E0962">
        <w:rPr>
          <w:rFonts w:hint="cs"/>
          <w:caps/>
          <w:sz w:val="24"/>
          <w:szCs w:val="24"/>
          <w:u w:val="single"/>
          <w:rtl/>
        </w:rPr>
        <w:t>דוברת</w:t>
      </w:r>
      <w:r w:rsidR="001E2274">
        <w:rPr>
          <w:rFonts w:hint="cs"/>
          <w:caps/>
          <w:sz w:val="24"/>
          <w:szCs w:val="24"/>
          <w:u w:val="single"/>
          <w:rtl/>
        </w:rPr>
        <w:t>:</w:t>
      </w:r>
    </w:p>
    <w:p w14:paraId="7A20C510" w14:textId="11CF0721" w:rsidR="001E2274" w:rsidRDefault="00A35ABF" w:rsidP="00A35ABF">
      <w:pPr>
        <w:rPr>
          <w:b w:val="0"/>
          <w:bCs w:val="0"/>
          <w:caps/>
          <w:sz w:val="24"/>
          <w:szCs w:val="24"/>
          <w:rtl/>
        </w:rPr>
      </w:pPr>
      <w:r>
        <w:rPr>
          <w:rFonts w:hint="cs"/>
          <w:b w:val="0"/>
          <w:bCs w:val="0"/>
          <w:caps/>
          <w:sz w:val="24"/>
          <w:szCs w:val="24"/>
          <w:rtl/>
        </w:rPr>
        <w:t>אתם אמורים להעלות את המצגת</w:t>
      </w:r>
    </w:p>
    <w:p w14:paraId="171A6B3B" w14:textId="77777777" w:rsidR="001E2274" w:rsidRDefault="001E2274" w:rsidP="00A35ABF">
      <w:pPr>
        <w:rPr>
          <w:b w:val="0"/>
          <w:bCs w:val="0"/>
          <w:caps/>
          <w:sz w:val="24"/>
          <w:szCs w:val="24"/>
          <w:rtl/>
        </w:rPr>
      </w:pPr>
    </w:p>
    <w:p w14:paraId="382B8DBB" w14:textId="77777777" w:rsidR="001E2274" w:rsidRDefault="00F615C7" w:rsidP="00415C7C">
      <w:pPr>
        <w:rPr>
          <w:caps/>
          <w:sz w:val="24"/>
          <w:szCs w:val="24"/>
          <w:u w:val="single"/>
          <w:rtl/>
        </w:rPr>
      </w:pPr>
      <w:r w:rsidRPr="00F615C7">
        <w:rPr>
          <w:rFonts w:hint="cs"/>
          <w:caps/>
          <w:sz w:val="24"/>
          <w:szCs w:val="24"/>
          <w:u w:val="single"/>
          <w:rtl/>
        </w:rPr>
        <w:t>מר שי לוי - מנהל הפרויקט</w:t>
      </w:r>
      <w:r w:rsidR="001E2274">
        <w:rPr>
          <w:rFonts w:hint="cs"/>
          <w:caps/>
          <w:sz w:val="24"/>
          <w:szCs w:val="24"/>
          <w:u w:val="single"/>
          <w:rtl/>
        </w:rPr>
        <w:t>:</w:t>
      </w:r>
    </w:p>
    <w:p w14:paraId="0129107C" w14:textId="1C4FB04F" w:rsidR="001E2274" w:rsidRDefault="00A35ABF" w:rsidP="00415C7C">
      <w:pPr>
        <w:rPr>
          <w:b w:val="0"/>
          <w:bCs w:val="0"/>
          <w:caps/>
          <w:sz w:val="24"/>
          <w:szCs w:val="24"/>
          <w:rtl/>
        </w:rPr>
      </w:pPr>
      <w:r>
        <w:rPr>
          <w:rFonts w:hint="cs"/>
          <w:b w:val="0"/>
          <w:bCs w:val="0"/>
          <w:caps/>
          <w:sz w:val="24"/>
          <w:szCs w:val="24"/>
          <w:rtl/>
        </w:rPr>
        <w:t>אה</w:t>
      </w:r>
      <w:r w:rsidR="000F703D">
        <w:rPr>
          <w:rFonts w:hint="cs"/>
          <w:b w:val="0"/>
          <w:bCs w:val="0"/>
          <w:caps/>
          <w:sz w:val="24"/>
          <w:szCs w:val="24"/>
          <w:rtl/>
        </w:rPr>
        <w:t xml:space="preserve"> </w:t>
      </w:r>
      <w:r>
        <w:rPr>
          <w:rFonts w:hint="cs"/>
          <w:b w:val="0"/>
          <w:bCs w:val="0"/>
          <w:caps/>
          <w:sz w:val="24"/>
          <w:szCs w:val="24"/>
          <w:rtl/>
        </w:rPr>
        <w:t>... תעלה את המצגת או ספיר,</w:t>
      </w:r>
      <w:r w:rsidR="000F703D">
        <w:rPr>
          <w:rFonts w:hint="cs"/>
          <w:b w:val="0"/>
          <w:bCs w:val="0"/>
          <w:caps/>
          <w:sz w:val="24"/>
          <w:szCs w:val="24"/>
          <w:rtl/>
        </w:rPr>
        <w:t xml:space="preserve"> </w:t>
      </w:r>
      <w:r>
        <w:rPr>
          <w:rFonts w:hint="cs"/>
          <w:b w:val="0"/>
          <w:bCs w:val="0"/>
          <w:caps/>
          <w:sz w:val="24"/>
          <w:szCs w:val="24"/>
          <w:rtl/>
        </w:rPr>
        <w:t>... טוב אז ככה, נעים מאוד לי קוראים שי אנחנו מנהלי הפרויקט</w:t>
      </w:r>
      <w:r w:rsidR="000F703D">
        <w:rPr>
          <w:rFonts w:hint="cs"/>
          <w:b w:val="0"/>
          <w:bCs w:val="0"/>
          <w:caps/>
          <w:sz w:val="24"/>
          <w:szCs w:val="24"/>
          <w:rtl/>
        </w:rPr>
        <w:t xml:space="preserve"> </w:t>
      </w:r>
      <w:r>
        <w:rPr>
          <w:rFonts w:hint="cs"/>
          <w:b w:val="0"/>
          <w:bCs w:val="0"/>
          <w:caps/>
          <w:sz w:val="24"/>
          <w:szCs w:val="24"/>
          <w:rtl/>
        </w:rPr>
        <w:t>...</w:t>
      </w:r>
      <w:r w:rsidR="00415C7C">
        <w:rPr>
          <w:rFonts w:hint="cs"/>
          <w:b w:val="0"/>
          <w:bCs w:val="0"/>
          <w:caps/>
          <w:sz w:val="24"/>
          <w:szCs w:val="24"/>
          <w:rtl/>
        </w:rPr>
        <w:t xml:space="preserve"> רשות הניקוז משרד</w:t>
      </w:r>
      <w:r w:rsidR="000F703D">
        <w:rPr>
          <w:rFonts w:hint="cs"/>
          <w:b w:val="0"/>
          <w:bCs w:val="0"/>
          <w:caps/>
          <w:sz w:val="24"/>
          <w:szCs w:val="24"/>
          <w:rtl/>
        </w:rPr>
        <w:t xml:space="preserve"> </w:t>
      </w:r>
      <w:r w:rsidR="00415C7C">
        <w:rPr>
          <w:rFonts w:hint="cs"/>
          <w:b w:val="0"/>
          <w:bCs w:val="0"/>
          <w:caps/>
          <w:sz w:val="24"/>
          <w:szCs w:val="24"/>
          <w:rtl/>
        </w:rPr>
        <w:t>... בעצם אנחנו מציעים לכם בקצרה תוכנית מפעל ניקוז לנחל בית עריף שבעצם כמו שכולם יודעים כבר עברה בוועדה המקצועית במשרד החקלאות ואושרה שמה ולפי הפרוטוקול החדש הועלתה למערכת</w:t>
      </w:r>
      <w:r w:rsidR="000F703D">
        <w:rPr>
          <w:rFonts w:hint="cs"/>
          <w:b w:val="0"/>
          <w:bCs w:val="0"/>
          <w:caps/>
          <w:sz w:val="24"/>
          <w:szCs w:val="24"/>
          <w:rtl/>
        </w:rPr>
        <w:t xml:space="preserve"> </w:t>
      </w:r>
      <w:r w:rsidR="00415C7C">
        <w:rPr>
          <w:rFonts w:hint="cs"/>
          <w:b w:val="0"/>
          <w:bCs w:val="0"/>
          <w:caps/>
          <w:sz w:val="24"/>
          <w:szCs w:val="24"/>
          <w:rtl/>
        </w:rPr>
        <w:t>... בוצעו לה הרבה תיאומים ודיונים מקדמיים ועכשיו עכשיו אנחנו כאן. מתכנני ה, התוכנית</w:t>
      </w:r>
      <w:r w:rsidR="000F703D">
        <w:rPr>
          <w:rFonts w:hint="cs"/>
          <w:b w:val="0"/>
          <w:bCs w:val="0"/>
          <w:caps/>
          <w:sz w:val="24"/>
          <w:szCs w:val="24"/>
          <w:rtl/>
        </w:rPr>
        <w:t xml:space="preserve"> </w:t>
      </w:r>
      <w:r w:rsidR="00415C7C">
        <w:rPr>
          <w:rFonts w:hint="cs"/>
          <w:b w:val="0"/>
          <w:bCs w:val="0"/>
          <w:caps/>
          <w:sz w:val="24"/>
          <w:szCs w:val="24"/>
          <w:rtl/>
        </w:rPr>
        <w:t>... מתכנני התוכנית זה משרד ...</w:t>
      </w:r>
    </w:p>
    <w:p w14:paraId="6B9081A9" w14:textId="77777777" w:rsidR="001E2274" w:rsidRDefault="001E2274" w:rsidP="00415C7C">
      <w:pPr>
        <w:rPr>
          <w:b w:val="0"/>
          <w:bCs w:val="0"/>
          <w:caps/>
          <w:sz w:val="24"/>
          <w:szCs w:val="24"/>
          <w:rtl/>
        </w:rPr>
      </w:pPr>
    </w:p>
    <w:p w14:paraId="7F87A8AA" w14:textId="77777777" w:rsidR="001E2274" w:rsidRDefault="00687DB7" w:rsidP="00415C7C">
      <w:pPr>
        <w:rPr>
          <w:caps/>
          <w:sz w:val="24"/>
          <w:szCs w:val="24"/>
          <w:u w:val="single"/>
          <w:rtl/>
        </w:rPr>
      </w:pPr>
      <w:r w:rsidRPr="00687DB7">
        <w:rPr>
          <w:rFonts w:hint="cs"/>
          <w:caps/>
          <w:sz w:val="24"/>
          <w:szCs w:val="24"/>
          <w:u w:val="single"/>
          <w:rtl/>
        </w:rPr>
        <w:t>גב</w:t>
      </w:r>
      <w:r w:rsidRPr="00687DB7">
        <w:rPr>
          <w:caps/>
          <w:sz w:val="24"/>
          <w:szCs w:val="24"/>
          <w:u w:val="single"/>
          <w:rtl/>
        </w:rPr>
        <w:t>'</w:t>
      </w:r>
      <w:r w:rsidRPr="00687DB7">
        <w:rPr>
          <w:rFonts w:hint="cs"/>
          <w:caps/>
          <w:sz w:val="24"/>
          <w:szCs w:val="24"/>
          <w:u w:val="single"/>
          <w:rtl/>
        </w:rPr>
        <w:t xml:space="preserve"> עדית קרמר - סגנית מתכננת המחוז</w:t>
      </w:r>
      <w:r w:rsidR="001E2274">
        <w:rPr>
          <w:rFonts w:hint="cs"/>
          <w:caps/>
          <w:sz w:val="24"/>
          <w:szCs w:val="24"/>
          <w:u w:val="single"/>
          <w:rtl/>
        </w:rPr>
        <w:t>:</w:t>
      </w:r>
    </w:p>
    <w:p w14:paraId="743958DE" w14:textId="79E92043" w:rsidR="001E2274" w:rsidRDefault="00415C7C" w:rsidP="00415C7C">
      <w:pPr>
        <w:rPr>
          <w:b w:val="0"/>
          <w:bCs w:val="0"/>
          <w:caps/>
          <w:sz w:val="24"/>
          <w:szCs w:val="24"/>
          <w:rtl/>
        </w:rPr>
      </w:pPr>
      <w:r>
        <w:rPr>
          <w:rFonts w:hint="cs"/>
          <w:b w:val="0"/>
          <w:bCs w:val="0"/>
          <w:caps/>
          <w:sz w:val="24"/>
          <w:szCs w:val="24"/>
          <w:rtl/>
        </w:rPr>
        <w:t>רק שאלה בהקשר הזה הוגשו לכם התנגדויות הוגשו התנגדויות לתוכנית?</w:t>
      </w:r>
    </w:p>
    <w:p w14:paraId="21CB1852" w14:textId="77777777" w:rsidR="001E2274" w:rsidRDefault="001E2274" w:rsidP="00415C7C">
      <w:pPr>
        <w:rPr>
          <w:b w:val="0"/>
          <w:bCs w:val="0"/>
          <w:caps/>
          <w:sz w:val="24"/>
          <w:szCs w:val="24"/>
          <w:rtl/>
        </w:rPr>
      </w:pPr>
    </w:p>
    <w:p w14:paraId="501C7B8F" w14:textId="77777777" w:rsidR="001E2274" w:rsidRDefault="00F615C7" w:rsidP="00415C7C">
      <w:pPr>
        <w:rPr>
          <w:caps/>
          <w:sz w:val="24"/>
          <w:szCs w:val="24"/>
          <w:u w:val="single"/>
          <w:rtl/>
        </w:rPr>
      </w:pPr>
      <w:r w:rsidRPr="00F615C7">
        <w:rPr>
          <w:rFonts w:hint="cs"/>
          <w:caps/>
          <w:sz w:val="24"/>
          <w:szCs w:val="24"/>
          <w:u w:val="single"/>
          <w:rtl/>
        </w:rPr>
        <w:t>מר שי לוי - מנהל הפרויקט</w:t>
      </w:r>
      <w:r w:rsidR="001E2274">
        <w:rPr>
          <w:rFonts w:hint="cs"/>
          <w:caps/>
          <w:sz w:val="24"/>
          <w:szCs w:val="24"/>
          <w:u w:val="single"/>
          <w:rtl/>
        </w:rPr>
        <w:t>:</w:t>
      </w:r>
    </w:p>
    <w:p w14:paraId="049B14DB" w14:textId="125E8B8E" w:rsidR="001E2274" w:rsidRDefault="00415C7C" w:rsidP="00415C7C">
      <w:pPr>
        <w:rPr>
          <w:b w:val="0"/>
          <w:bCs w:val="0"/>
          <w:caps/>
          <w:sz w:val="24"/>
          <w:szCs w:val="24"/>
          <w:rtl/>
        </w:rPr>
      </w:pPr>
      <w:r>
        <w:rPr>
          <w:rFonts w:hint="cs"/>
          <w:b w:val="0"/>
          <w:bCs w:val="0"/>
          <w:caps/>
          <w:sz w:val="24"/>
          <w:szCs w:val="24"/>
          <w:rtl/>
        </w:rPr>
        <w:t>מה זה סליחה?</w:t>
      </w:r>
    </w:p>
    <w:p w14:paraId="0770D93C" w14:textId="77777777" w:rsidR="001E2274" w:rsidRDefault="001E2274" w:rsidP="00415C7C">
      <w:pPr>
        <w:rPr>
          <w:b w:val="0"/>
          <w:bCs w:val="0"/>
          <w:caps/>
          <w:sz w:val="24"/>
          <w:szCs w:val="24"/>
          <w:rtl/>
        </w:rPr>
      </w:pPr>
    </w:p>
    <w:p w14:paraId="41BE7940" w14:textId="77777777" w:rsidR="001E2274" w:rsidRDefault="00687DB7" w:rsidP="00415C7C">
      <w:pPr>
        <w:rPr>
          <w:caps/>
          <w:sz w:val="24"/>
          <w:szCs w:val="24"/>
          <w:u w:val="single"/>
          <w:rtl/>
        </w:rPr>
      </w:pPr>
      <w:r w:rsidRPr="00687DB7">
        <w:rPr>
          <w:rFonts w:hint="cs"/>
          <w:caps/>
          <w:sz w:val="24"/>
          <w:szCs w:val="24"/>
          <w:u w:val="single"/>
          <w:rtl/>
        </w:rPr>
        <w:t>גב</w:t>
      </w:r>
      <w:r w:rsidRPr="00687DB7">
        <w:rPr>
          <w:caps/>
          <w:sz w:val="24"/>
          <w:szCs w:val="24"/>
          <w:u w:val="single"/>
          <w:rtl/>
        </w:rPr>
        <w:t>'</w:t>
      </w:r>
      <w:r w:rsidRPr="00687DB7">
        <w:rPr>
          <w:rFonts w:hint="cs"/>
          <w:caps/>
          <w:sz w:val="24"/>
          <w:szCs w:val="24"/>
          <w:u w:val="single"/>
          <w:rtl/>
        </w:rPr>
        <w:t xml:space="preserve"> עדית קרמר - סגנית מתכננת המחוז</w:t>
      </w:r>
      <w:r w:rsidR="001E2274">
        <w:rPr>
          <w:rFonts w:hint="cs"/>
          <w:caps/>
          <w:sz w:val="24"/>
          <w:szCs w:val="24"/>
          <w:u w:val="single"/>
          <w:rtl/>
        </w:rPr>
        <w:t>:</w:t>
      </w:r>
    </w:p>
    <w:p w14:paraId="0F6BF99C" w14:textId="6FBD06E5" w:rsidR="001E2274" w:rsidRDefault="00415C7C" w:rsidP="00415C7C">
      <w:pPr>
        <w:rPr>
          <w:b w:val="0"/>
          <w:bCs w:val="0"/>
          <w:caps/>
          <w:sz w:val="24"/>
          <w:szCs w:val="24"/>
          <w:rtl/>
        </w:rPr>
      </w:pPr>
      <w:r>
        <w:rPr>
          <w:rFonts w:hint="cs"/>
          <w:b w:val="0"/>
          <w:bCs w:val="0"/>
          <w:caps/>
          <w:sz w:val="24"/>
          <w:szCs w:val="24"/>
          <w:rtl/>
        </w:rPr>
        <w:t>הוגשו התנגדויות הוגשו התנגדויות לתוכנית?</w:t>
      </w:r>
    </w:p>
    <w:p w14:paraId="0F4A854D" w14:textId="77777777" w:rsidR="001E2274" w:rsidRDefault="001E2274" w:rsidP="00415C7C">
      <w:pPr>
        <w:rPr>
          <w:b w:val="0"/>
          <w:bCs w:val="0"/>
          <w:caps/>
          <w:sz w:val="24"/>
          <w:szCs w:val="24"/>
          <w:rtl/>
        </w:rPr>
      </w:pPr>
    </w:p>
    <w:p w14:paraId="4B441903" w14:textId="77777777" w:rsidR="001E2274" w:rsidRDefault="00F615C7" w:rsidP="00415C7C">
      <w:pPr>
        <w:rPr>
          <w:caps/>
          <w:sz w:val="24"/>
          <w:szCs w:val="24"/>
          <w:u w:val="single"/>
          <w:rtl/>
        </w:rPr>
      </w:pPr>
      <w:r w:rsidRPr="00F615C7">
        <w:rPr>
          <w:rFonts w:hint="cs"/>
          <w:caps/>
          <w:sz w:val="24"/>
          <w:szCs w:val="24"/>
          <w:u w:val="single"/>
          <w:rtl/>
        </w:rPr>
        <w:t>מר שי לוי - מנהל הפרויקט</w:t>
      </w:r>
      <w:r w:rsidR="001E2274">
        <w:rPr>
          <w:rFonts w:hint="cs"/>
          <w:caps/>
          <w:sz w:val="24"/>
          <w:szCs w:val="24"/>
          <w:u w:val="single"/>
          <w:rtl/>
        </w:rPr>
        <w:t>:</w:t>
      </w:r>
    </w:p>
    <w:p w14:paraId="1974F335" w14:textId="433E620B" w:rsidR="001E2274" w:rsidRDefault="00415C7C" w:rsidP="00415C7C">
      <w:pPr>
        <w:rPr>
          <w:b w:val="0"/>
          <w:bCs w:val="0"/>
          <w:caps/>
          <w:sz w:val="24"/>
          <w:szCs w:val="24"/>
          <w:rtl/>
        </w:rPr>
      </w:pPr>
      <w:r>
        <w:rPr>
          <w:rFonts w:hint="cs"/>
          <w:b w:val="0"/>
          <w:bCs w:val="0"/>
          <w:caps/>
          <w:sz w:val="24"/>
          <w:szCs w:val="24"/>
          <w:rtl/>
        </w:rPr>
        <w:t xml:space="preserve"> לא לא הוגשו התנגדויות לתוכנית</w:t>
      </w:r>
    </w:p>
    <w:p w14:paraId="38E89EC9" w14:textId="77777777" w:rsidR="001E2274" w:rsidRDefault="001E2274" w:rsidP="00415C7C">
      <w:pPr>
        <w:rPr>
          <w:b w:val="0"/>
          <w:bCs w:val="0"/>
          <w:caps/>
          <w:sz w:val="24"/>
          <w:szCs w:val="24"/>
          <w:rtl/>
        </w:rPr>
      </w:pPr>
    </w:p>
    <w:p w14:paraId="6D034719" w14:textId="77777777" w:rsidR="001E2274" w:rsidRDefault="00687DB7" w:rsidP="00415C7C">
      <w:pPr>
        <w:rPr>
          <w:caps/>
          <w:sz w:val="24"/>
          <w:szCs w:val="24"/>
          <w:u w:val="single"/>
          <w:rtl/>
        </w:rPr>
      </w:pPr>
      <w:r w:rsidRPr="00687DB7">
        <w:rPr>
          <w:rFonts w:hint="cs"/>
          <w:caps/>
          <w:sz w:val="24"/>
          <w:szCs w:val="24"/>
          <w:u w:val="single"/>
          <w:rtl/>
        </w:rPr>
        <w:t>גב</w:t>
      </w:r>
      <w:r w:rsidRPr="00687DB7">
        <w:rPr>
          <w:caps/>
          <w:sz w:val="24"/>
          <w:szCs w:val="24"/>
          <w:u w:val="single"/>
          <w:rtl/>
        </w:rPr>
        <w:t>'</w:t>
      </w:r>
      <w:r w:rsidRPr="00687DB7">
        <w:rPr>
          <w:rFonts w:hint="cs"/>
          <w:caps/>
          <w:sz w:val="24"/>
          <w:szCs w:val="24"/>
          <w:u w:val="single"/>
          <w:rtl/>
        </w:rPr>
        <w:t xml:space="preserve"> עדית קרמר - סגנית מתכננת המחוז</w:t>
      </w:r>
      <w:r w:rsidR="001E2274">
        <w:rPr>
          <w:rFonts w:hint="cs"/>
          <w:caps/>
          <w:sz w:val="24"/>
          <w:szCs w:val="24"/>
          <w:u w:val="single"/>
          <w:rtl/>
        </w:rPr>
        <w:t>:</w:t>
      </w:r>
    </w:p>
    <w:p w14:paraId="2CBEB4ED" w14:textId="0E8059D7" w:rsidR="001E2274" w:rsidRDefault="00415C7C" w:rsidP="00415C7C">
      <w:pPr>
        <w:rPr>
          <w:b w:val="0"/>
          <w:bCs w:val="0"/>
          <w:caps/>
          <w:sz w:val="24"/>
          <w:szCs w:val="24"/>
          <w:rtl/>
        </w:rPr>
      </w:pPr>
      <w:r>
        <w:rPr>
          <w:rFonts w:hint="cs"/>
          <w:b w:val="0"/>
          <w:bCs w:val="0"/>
          <w:caps/>
          <w:sz w:val="24"/>
          <w:szCs w:val="24"/>
          <w:rtl/>
        </w:rPr>
        <w:t xml:space="preserve">אוקיי תודה </w:t>
      </w:r>
    </w:p>
    <w:p w14:paraId="4F204741" w14:textId="77777777" w:rsidR="001E2274" w:rsidRDefault="001E2274" w:rsidP="00415C7C">
      <w:pPr>
        <w:rPr>
          <w:b w:val="0"/>
          <w:bCs w:val="0"/>
          <w:caps/>
          <w:sz w:val="24"/>
          <w:szCs w:val="24"/>
          <w:rtl/>
        </w:rPr>
      </w:pPr>
    </w:p>
    <w:p w14:paraId="66293F6C" w14:textId="77777777" w:rsidR="001E2274" w:rsidRDefault="00F615C7" w:rsidP="00415C7C">
      <w:pPr>
        <w:rPr>
          <w:caps/>
          <w:sz w:val="24"/>
          <w:szCs w:val="24"/>
          <w:u w:val="single"/>
          <w:rtl/>
        </w:rPr>
      </w:pPr>
      <w:r w:rsidRPr="00F615C7">
        <w:rPr>
          <w:rFonts w:hint="cs"/>
          <w:caps/>
          <w:sz w:val="24"/>
          <w:szCs w:val="24"/>
          <w:u w:val="single"/>
          <w:rtl/>
        </w:rPr>
        <w:t>מר שי לוי - מנהל הפרויקט</w:t>
      </w:r>
      <w:r w:rsidR="001E2274">
        <w:rPr>
          <w:rFonts w:hint="cs"/>
          <w:caps/>
          <w:sz w:val="24"/>
          <w:szCs w:val="24"/>
          <w:u w:val="single"/>
          <w:rtl/>
        </w:rPr>
        <w:t>:</w:t>
      </w:r>
    </w:p>
    <w:p w14:paraId="2B436426" w14:textId="31CB7A8D" w:rsidR="001E2274" w:rsidRDefault="00415C7C" w:rsidP="00415C7C">
      <w:pPr>
        <w:rPr>
          <w:b w:val="0"/>
          <w:bCs w:val="0"/>
          <w:caps/>
          <w:sz w:val="24"/>
          <w:szCs w:val="24"/>
          <w:rtl/>
        </w:rPr>
      </w:pPr>
      <w:r>
        <w:rPr>
          <w:rFonts w:hint="cs"/>
          <w:b w:val="0"/>
          <w:bCs w:val="0"/>
          <w:caps/>
          <w:sz w:val="24"/>
          <w:szCs w:val="24"/>
          <w:rtl/>
        </w:rPr>
        <w:t xml:space="preserve">לא הוגשו התנגדויות </w:t>
      </w:r>
      <w:r w:rsidR="00C9475B">
        <w:rPr>
          <w:rFonts w:hint="cs"/>
          <w:b w:val="0"/>
          <w:bCs w:val="0"/>
          <w:caps/>
          <w:sz w:val="24"/>
          <w:szCs w:val="24"/>
          <w:rtl/>
        </w:rPr>
        <w:t>כן טוב בואו (לא ברור) תוך כדי</w:t>
      </w:r>
      <w:r w:rsidR="000F703D">
        <w:rPr>
          <w:rFonts w:hint="cs"/>
          <w:b w:val="0"/>
          <w:bCs w:val="0"/>
          <w:caps/>
          <w:sz w:val="24"/>
          <w:szCs w:val="24"/>
          <w:rtl/>
        </w:rPr>
        <w:t xml:space="preserve"> </w:t>
      </w:r>
      <w:r w:rsidR="00C9475B">
        <w:rPr>
          <w:rFonts w:hint="cs"/>
          <w:b w:val="0"/>
          <w:bCs w:val="0"/>
          <w:caps/>
          <w:sz w:val="24"/>
          <w:szCs w:val="24"/>
          <w:rtl/>
        </w:rPr>
        <w:t xml:space="preserve">אני אתחיל ואז אני אעביר את הנושאים המקצועיים של הניקוז את השרביט לספיר היא או יוני במשרד ינון. הקו הקו הכחול של מפעל הניקוז הזה מתחיל בעצם בכביש ארבעים לאורך הגדר האווירית של של נתבג, </w:t>
      </w:r>
      <w:r w:rsidR="006E6DAD">
        <w:rPr>
          <w:rFonts w:hint="cs"/>
          <w:b w:val="0"/>
          <w:bCs w:val="0"/>
          <w:caps/>
          <w:sz w:val="24"/>
          <w:szCs w:val="24"/>
          <w:rtl/>
        </w:rPr>
        <w:t xml:space="preserve">זה מלווה את השטחים המוניציפליים של יהוד ושל אור יהודה עד כביש ארבע אחד שתיים במפגש של נחל בית עריף עם נחל אילון. המטרות של התוכנית הן כמובן קודם כל בחלק הראשון מטרות ניקוזיות למנוע בעיות הצפה קיימות בשטחי נתבג היום באירועים שהולכים ונהיים תדירים אז מסלולי טיסה של נתבג מוצפים ואנחנו רואים את הנחל עולה לכיוון ה, לכיוון לכיוון המסלולים בעיה תפעולית וגם בטיחותית כמובן. מענה לפתרון ניקוז לבעיות הצפה קיימות קשות שיש בבית העלמין של יהוד בצד השני של ה, נחל שגם מראה מאוד לא לא מכובד ולא נעים שם. התוכנית גם אמורה לתת מענה להצפות בנתבג בהתייחס ל, תוכנית בינוי הצפונית שאושרה לפני שנתיים או שלוש אם אני לא טועה כאשר התנאי לתוכנית של התבע הצפונית של נתבג היה בעצם מימוש תוכנית הניקוז שאנחנו מציגים לכם. וכמובן מענה לספיקות תכן צפויות לאורך אגן הניקוז לפי תוכניות תמל עשר ארבעים ושש עשר שבעים ושתיים, כל מה שמגיע דרך נחל יהוד ונחל קרית אונו ונחל בית עריף. הוכתבו פה עקרונות תכנון מבחינת תכנון פיזי הנחל יתוכנן העקרונות לפי עקרונות תכנון אקו- הידרולוגיים ככל הניתן זאת אומרת לא רק לתת מענה לצרכים הניקוזיים ל, לנפחים אלא לייצר סיטואציה שהנחל גם יכול להשתקם אקולוגית ביחס למצב הקיים, לקיים היום שהוא לא טוב מבחינה אקולוגית ונושאית וגם לאפשר פיתוח לאורך הנחל לפי תוכנית עתידית של פארק לאורך הנחל וטיילות לאורך הנחל </w:t>
      </w:r>
      <w:r w:rsidR="006E6DAD">
        <w:rPr>
          <w:b w:val="0"/>
          <w:bCs w:val="0"/>
          <w:caps/>
          <w:sz w:val="24"/>
          <w:szCs w:val="24"/>
          <w:rtl/>
        </w:rPr>
        <w:t>–</w:t>
      </w:r>
      <w:r w:rsidR="006E6DAD">
        <w:rPr>
          <w:rFonts w:hint="cs"/>
          <w:b w:val="0"/>
          <w:bCs w:val="0"/>
          <w:caps/>
          <w:sz w:val="24"/>
          <w:szCs w:val="24"/>
          <w:rtl/>
        </w:rPr>
        <w:t xml:space="preserve"> התוכנית מאפשרת את זה. כמובן כמו שאמרתי לאפשר שיקום של </w:t>
      </w:r>
      <w:r w:rsidR="006E6DAD">
        <w:rPr>
          <w:rFonts w:hint="cs"/>
          <w:b w:val="0"/>
          <w:bCs w:val="0"/>
          <w:caps/>
          <w:sz w:val="24"/>
          <w:szCs w:val="24"/>
          <w:rtl/>
        </w:rPr>
        <w:lastRenderedPageBreak/>
        <w:t>הגדות לפי ההוראות של תמא אחת ופיתוח אקסטנסיבי</w:t>
      </w:r>
      <w:r w:rsidR="000F703D">
        <w:rPr>
          <w:rFonts w:hint="cs"/>
          <w:b w:val="0"/>
          <w:bCs w:val="0"/>
          <w:caps/>
          <w:sz w:val="24"/>
          <w:szCs w:val="24"/>
          <w:rtl/>
        </w:rPr>
        <w:t xml:space="preserve"> </w:t>
      </w:r>
      <w:r w:rsidR="006E6DAD">
        <w:rPr>
          <w:rFonts w:hint="cs"/>
          <w:b w:val="0"/>
          <w:bCs w:val="0"/>
          <w:caps/>
          <w:sz w:val="24"/>
          <w:szCs w:val="24"/>
          <w:rtl/>
        </w:rPr>
        <w:t xml:space="preserve"> ... טוב אמרתי את הכל בשורה אחת. אתם רואים פה את ה, בעצם את המיפוי ה, את הגבולות גבולות רשויות המרחב, התוכנית עוברת בשתי נקודות גם מחוז מרכז גם מחוז תל אביב והיום אנחנו במחוז מרכז. התוכנית הוצגה ב, דיון משותף של שתי הוועדות בדיון מקדים גם של מחוז מרכז וגם מחוז תל אביב בשביל לאפשר טיוב. אתם רואים פה בעצם את ה, תוכניות שיש לנו במרחב כולל כמו שאמרתי נתבג פיתוח אזור צפוני כולל הקו הסגול שפה חשוב להבין תוכנית הניקוז מתואמת עם מוצאי הניקוז של הקו הסגול נחל יהוד ומה שנגזר מתוכנית עשר שבעים ושתיים. יש תוכנית שנמצאת בקידום כרגע כביש ארבעים ושש שיש לה כבר איזה שהוא תוקף סטטוטורי לדעתי והיא מתוכננת על - ידי נתיבי ישראל אנחנו לוקחים אותה כמצב נתון. למרות שהיא עדיין התכנון שלה לא הושלם,</w:t>
      </w:r>
      <w:r w:rsidR="00B3735A">
        <w:rPr>
          <w:rFonts w:hint="cs"/>
          <w:b w:val="0"/>
          <w:bCs w:val="0"/>
          <w:caps/>
          <w:sz w:val="24"/>
          <w:szCs w:val="24"/>
          <w:rtl/>
        </w:rPr>
        <w:t xml:space="preserve"> ותוכניות כמובן באור </w:t>
      </w:r>
      <w:r w:rsidR="00B3735A">
        <w:rPr>
          <w:b w:val="0"/>
          <w:bCs w:val="0"/>
          <w:caps/>
          <w:sz w:val="24"/>
          <w:szCs w:val="24"/>
          <w:rtl/>
        </w:rPr>
        <w:t>–</w:t>
      </w:r>
      <w:r w:rsidR="00B3735A">
        <w:rPr>
          <w:rFonts w:hint="cs"/>
          <w:b w:val="0"/>
          <w:bCs w:val="0"/>
          <w:caps/>
          <w:sz w:val="24"/>
          <w:szCs w:val="24"/>
          <w:rtl/>
        </w:rPr>
        <w:t xml:space="preserve"> יהודה ויהוד. האמת שזה די חוזר על דברים שראינו אוקיי כולנו</w:t>
      </w:r>
      <w:r w:rsidR="000F703D">
        <w:rPr>
          <w:rFonts w:hint="cs"/>
          <w:b w:val="0"/>
          <w:bCs w:val="0"/>
          <w:caps/>
          <w:sz w:val="24"/>
          <w:szCs w:val="24"/>
          <w:rtl/>
        </w:rPr>
        <w:t xml:space="preserve"> </w:t>
      </w:r>
      <w:r w:rsidR="00B3735A">
        <w:rPr>
          <w:rFonts w:hint="cs"/>
          <w:b w:val="0"/>
          <w:bCs w:val="0"/>
          <w:caps/>
          <w:sz w:val="24"/>
          <w:szCs w:val="24"/>
          <w:rtl/>
        </w:rPr>
        <w:t>...</w:t>
      </w:r>
      <w:r w:rsidR="000F703D">
        <w:rPr>
          <w:rFonts w:hint="cs"/>
          <w:b w:val="0"/>
          <w:bCs w:val="0"/>
          <w:caps/>
          <w:sz w:val="24"/>
          <w:szCs w:val="24"/>
          <w:rtl/>
        </w:rPr>
        <w:t xml:space="preserve"> </w:t>
      </w:r>
      <w:r w:rsidR="00B3735A">
        <w:rPr>
          <w:rFonts w:hint="cs"/>
          <w:b w:val="0"/>
          <w:bCs w:val="0"/>
          <w:caps/>
          <w:sz w:val="24"/>
          <w:szCs w:val="24"/>
          <w:rtl/>
        </w:rPr>
        <w:t>במרחב נכון? אוקיי חשוב להדגיש אתם רואים פה (לא ברור) הגדלה לתמל עשר שבעים ושתיים זה תוכנית שבעצם שבעצם סימנה התחברות של נחל יהוד לנחל בית עריף וקבעה כבר את ה,</w:t>
      </w:r>
      <w:r w:rsidR="000F703D">
        <w:rPr>
          <w:rFonts w:hint="cs"/>
          <w:b w:val="0"/>
          <w:bCs w:val="0"/>
          <w:caps/>
          <w:sz w:val="24"/>
          <w:szCs w:val="24"/>
          <w:rtl/>
        </w:rPr>
        <w:t xml:space="preserve"> </w:t>
      </w:r>
      <w:r w:rsidR="00B3735A">
        <w:rPr>
          <w:rFonts w:hint="cs"/>
          <w:b w:val="0"/>
          <w:bCs w:val="0"/>
          <w:caps/>
          <w:sz w:val="24"/>
          <w:szCs w:val="24"/>
          <w:rtl/>
        </w:rPr>
        <w:t>... כניסה של ה, של המפגש הנחלים הזה ומתוקף זה גם נגזר פירוק של אחד המפלים שיש בנחל ותכף תראו בנחל יש מספר נחלי בטון שאמורים להתפרק ובעצם זה מכתיב לנו את הנושא. עשינו תיאום מול התבע של בית העלמין יהוד שגם נמצאים בשלבים התחלתיים להבנתנו, אבל אנחנו לא, לקחנו אותה בחשבון והם לקחו אותנו בחשבון אין אין אין אין מה שנקרא</w:t>
      </w:r>
      <w:r w:rsidR="000F703D">
        <w:rPr>
          <w:rFonts w:hint="cs"/>
          <w:b w:val="0"/>
          <w:bCs w:val="0"/>
          <w:caps/>
          <w:sz w:val="24"/>
          <w:szCs w:val="24"/>
          <w:rtl/>
        </w:rPr>
        <w:t xml:space="preserve"> </w:t>
      </w:r>
      <w:r w:rsidR="00B3735A">
        <w:rPr>
          <w:rFonts w:hint="cs"/>
          <w:b w:val="0"/>
          <w:bCs w:val="0"/>
          <w:caps/>
          <w:sz w:val="24"/>
          <w:szCs w:val="24"/>
          <w:rtl/>
        </w:rPr>
        <w:t xml:space="preserve">... בין התוכניות. במסגרת התוכנית עצמה הפעולות באופן כללי שיבוצעו </w:t>
      </w:r>
      <w:r w:rsidR="00065322">
        <w:rPr>
          <w:rFonts w:hint="cs"/>
          <w:b w:val="0"/>
          <w:bCs w:val="0"/>
          <w:caps/>
          <w:sz w:val="24"/>
          <w:szCs w:val="24"/>
          <w:rtl/>
        </w:rPr>
        <w:t>לאורך השנים זה פירוק החסמים אותם מפלי בטון</w:t>
      </w:r>
      <w:r w:rsidR="000F703D">
        <w:rPr>
          <w:rFonts w:hint="cs"/>
          <w:b w:val="0"/>
          <w:bCs w:val="0"/>
          <w:caps/>
          <w:sz w:val="24"/>
          <w:szCs w:val="24"/>
          <w:rtl/>
        </w:rPr>
        <w:t xml:space="preserve"> </w:t>
      </w:r>
      <w:r w:rsidR="00065322">
        <w:rPr>
          <w:rFonts w:hint="cs"/>
          <w:b w:val="0"/>
          <w:bCs w:val="0"/>
          <w:caps/>
          <w:sz w:val="24"/>
          <w:szCs w:val="24"/>
          <w:rtl/>
        </w:rPr>
        <w:t>ש, בעצם הופיעו בתוכניות ... הניקוז הישנות ולא</w:t>
      </w:r>
      <w:r w:rsidR="000F703D">
        <w:rPr>
          <w:rFonts w:hint="cs"/>
          <w:b w:val="0"/>
          <w:bCs w:val="0"/>
          <w:caps/>
          <w:sz w:val="24"/>
          <w:szCs w:val="24"/>
          <w:rtl/>
        </w:rPr>
        <w:t xml:space="preserve"> </w:t>
      </w:r>
      <w:r w:rsidR="00065322">
        <w:rPr>
          <w:rFonts w:hint="cs"/>
          <w:b w:val="0"/>
          <w:bCs w:val="0"/>
          <w:caps/>
          <w:sz w:val="24"/>
          <w:szCs w:val="24"/>
          <w:rtl/>
        </w:rPr>
        <w:t xml:space="preserve">... את התכנון הנדרש כרגע. הגדרת שטחים להצפה וויסות מי נגר לאורך הנחל. הרחבת אפיק הנחל ועבודות עפר בעצם לשינוי ושיפור השיפור גם האורכי וגם ה, וגם הרוחבי ועיגון סטטוטורי של פשטי הצפה לנחל בהתאם לתוכניות המאושרות על - מנת שיאפשר הצפה של שטחים חקלאיים ולא הצפה של של שדה התעופה כמובן בעת אירועי שיא מדברים על אירועים של אחד למאה. אתם רואים פה תמונות מייצגות מהנחל זה אחד מהמפלים הקיימים זה פורמט זהה בכל המפלים. זה מפלים שניבנו לדעתי בשנות השבעים משהו כזה אולי קצת אחרי, והם הם אמורים להתפרק במהלך ה, כחלק ממפעל הניקוז. אתם ראיתם בתמונה הקודמת שהנחל עצמו מופר יחסית, מבחינה מבחינת הפיזיות שלו, דווקא מבחינת ה, ה, תוואי שלו יש לו תוואי מפותל שנשמר, הוא לא עבר שינויים אנחנו די משמרים אותו ומשפרים אותו בחתכים שאנחנו מציעים. אנחנו רואים את הגדר של שדה התעופה גדר האווירית מי שמצליח לראות בקצה ממש על על גדת הנחל, מובל לגדת הנחל, ו, ארוזיות שיש בנחל שבעצם המצב רק הולך ומחמיר עם ה, עם השנים, ספיר את פה </w:t>
      </w:r>
    </w:p>
    <w:p w14:paraId="245A7855" w14:textId="77777777" w:rsidR="001E2274" w:rsidRDefault="001E2274" w:rsidP="00415C7C">
      <w:pPr>
        <w:rPr>
          <w:b w:val="0"/>
          <w:bCs w:val="0"/>
          <w:caps/>
          <w:sz w:val="24"/>
          <w:szCs w:val="24"/>
          <w:rtl/>
        </w:rPr>
      </w:pPr>
    </w:p>
    <w:p w14:paraId="73079655" w14:textId="77777777" w:rsidR="001E2274" w:rsidRDefault="00436986" w:rsidP="00415C7C">
      <w:pPr>
        <w:rPr>
          <w:caps/>
          <w:sz w:val="24"/>
          <w:szCs w:val="24"/>
          <w:u w:val="single"/>
          <w:rtl/>
        </w:rPr>
      </w:pPr>
      <w:r w:rsidRPr="00436986">
        <w:rPr>
          <w:rFonts w:hint="cs"/>
          <w:caps/>
          <w:sz w:val="24"/>
          <w:szCs w:val="24"/>
          <w:u w:val="single"/>
          <w:rtl/>
        </w:rPr>
        <w:t>גב</w:t>
      </w:r>
      <w:r w:rsidRPr="00436986">
        <w:rPr>
          <w:caps/>
          <w:sz w:val="24"/>
          <w:szCs w:val="24"/>
          <w:u w:val="single"/>
          <w:rtl/>
        </w:rPr>
        <w:t>'</w:t>
      </w:r>
      <w:r w:rsidRPr="00436986">
        <w:rPr>
          <w:rFonts w:hint="cs"/>
          <w:caps/>
          <w:sz w:val="24"/>
          <w:szCs w:val="24"/>
          <w:u w:val="single"/>
          <w:rtl/>
        </w:rPr>
        <w:t xml:space="preserve"> ספיר דגן אוסקר - משרד ינון תכנון ייעוץ ומחקר</w:t>
      </w:r>
      <w:r w:rsidR="001E2274">
        <w:rPr>
          <w:rFonts w:hint="cs"/>
          <w:caps/>
          <w:sz w:val="24"/>
          <w:szCs w:val="24"/>
          <w:u w:val="single"/>
          <w:rtl/>
        </w:rPr>
        <w:t>:</w:t>
      </w:r>
    </w:p>
    <w:p w14:paraId="201F9430" w14:textId="57730805" w:rsidR="001E2274" w:rsidRDefault="00065322" w:rsidP="00415C7C">
      <w:pPr>
        <w:rPr>
          <w:b w:val="0"/>
          <w:bCs w:val="0"/>
          <w:caps/>
          <w:sz w:val="24"/>
          <w:szCs w:val="24"/>
          <w:rtl/>
        </w:rPr>
      </w:pPr>
      <w:r>
        <w:rPr>
          <w:rFonts w:hint="cs"/>
          <w:b w:val="0"/>
          <w:bCs w:val="0"/>
          <w:caps/>
          <w:sz w:val="24"/>
          <w:szCs w:val="24"/>
          <w:rtl/>
        </w:rPr>
        <w:t>כן אני פה</w:t>
      </w:r>
    </w:p>
    <w:p w14:paraId="3DC7280D" w14:textId="77777777" w:rsidR="001E2274" w:rsidRDefault="001E2274" w:rsidP="00415C7C">
      <w:pPr>
        <w:rPr>
          <w:b w:val="0"/>
          <w:bCs w:val="0"/>
          <w:caps/>
          <w:sz w:val="24"/>
          <w:szCs w:val="24"/>
          <w:rtl/>
        </w:rPr>
      </w:pPr>
    </w:p>
    <w:p w14:paraId="19B48BC1" w14:textId="77777777" w:rsidR="001E2274" w:rsidRDefault="00F615C7" w:rsidP="00415C7C">
      <w:pPr>
        <w:rPr>
          <w:caps/>
          <w:sz w:val="24"/>
          <w:szCs w:val="24"/>
          <w:u w:val="single"/>
          <w:rtl/>
        </w:rPr>
      </w:pPr>
      <w:r w:rsidRPr="00F615C7">
        <w:rPr>
          <w:rFonts w:hint="cs"/>
          <w:caps/>
          <w:sz w:val="24"/>
          <w:szCs w:val="24"/>
          <w:u w:val="single"/>
          <w:rtl/>
        </w:rPr>
        <w:t>מר שי לוי - מנהל הפרויקט</w:t>
      </w:r>
      <w:r w:rsidR="001E2274">
        <w:rPr>
          <w:rFonts w:hint="cs"/>
          <w:caps/>
          <w:sz w:val="24"/>
          <w:szCs w:val="24"/>
          <w:u w:val="single"/>
          <w:rtl/>
        </w:rPr>
        <w:t>:</w:t>
      </w:r>
    </w:p>
    <w:p w14:paraId="33E77093" w14:textId="051F3803" w:rsidR="001E2274" w:rsidRDefault="00065322" w:rsidP="00415C7C">
      <w:pPr>
        <w:rPr>
          <w:b w:val="0"/>
          <w:bCs w:val="0"/>
          <w:caps/>
          <w:sz w:val="24"/>
          <w:szCs w:val="24"/>
          <w:rtl/>
        </w:rPr>
      </w:pPr>
      <w:r>
        <w:rPr>
          <w:rFonts w:hint="cs"/>
          <w:b w:val="0"/>
          <w:bCs w:val="0"/>
          <w:caps/>
          <w:sz w:val="24"/>
          <w:szCs w:val="24"/>
          <w:rtl/>
        </w:rPr>
        <w:t>אז הנה בבקשה תמשיכי אותי</w:t>
      </w:r>
    </w:p>
    <w:p w14:paraId="1C584607" w14:textId="77777777" w:rsidR="001E2274" w:rsidRDefault="001E2274" w:rsidP="00415C7C">
      <w:pPr>
        <w:rPr>
          <w:b w:val="0"/>
          <w:bCs w:val="0"/>
          <w:caps/>
          <w:sz w:val="24"/>
          <w:szCs w:val="24"/>
          <w:rtl/>
        </w:rPr>
      </w:pPr>
    </w:p>
    <w:p w14:paraId="5994C67A" w14:textId="77777777" w:rsidR="001E2274" w:rsidRDefault="00436986" w:rsidP="00F311DE">
      <w:pPr>
        <w:rPr>
          <w:caps/>
          <w:sz w:val="24"/>
          <w:szCs w:val="24"/>
          <w:u w:val="single"/>
          <w:rtl/>
        </w:rPr>
      </w:pPr>
      <w:r w:rsidRPr="00436986">
        <w:rPr>
          <w:rFonts w:hint="cs"/>
          <w:caps/>
          <w:sz w:val="24"/>
          <w:szCs w:val="24"/>
          <w:u w:val="single"/>
          <w:rtl/>
        </w:rPr>
        <w:t>גב</w:t>
      </w:r>
      <w:r w:rsidRPr="00436986">
        <w:rPr>
          <w:caps/>
          <w:sz w:val="24"/>
          <w:szCs w:val="24"/>
          <w:u w:val="single"/>
          <w:rtl/>
        </w:rPr>
        <w:t>'</w:t>
      </w:r>
      <w:r w:rsidRPr="00436986">
        <w:rPr>
          <w:rFonts w:hint="cs"/>
          <w:caps/>
          <w:sz w:val="24"/>
          <w:szCs w:val="24"/>
          <w:u w:val="single"/>
          <w:rtl/>
        </w:rPr>
        <w:t xml:space="preserve"> ספיר דגן אוסקר - משרד ינון תכנון ייעוץ ומחקר</w:t>
      </w:r>
      <w:r w:rsidR="001E2274">
        <w:rPr>
          <w:rFonts w:hint="cs"/>
          <w:caps/>
          <w:sz w:val="24"/>
          <w:szCs w:val="24"/>
          <w:u w:val="single"/>
          <w:rtl/>
        </w:rPr>
        <w:t>:</w:t>
      </w:r>
    </w:p>
    <w:p w14:paraId="183F5970" w14:textId="3E623B96" w:rsidR="001E2274" w:rsidRDefault="00065322" w:rsidP="00F311DE">
      <w:pPr>
        <w:rPr>
          <w:b w:val="0"/>
          <w:bCs w:val="0"/>
          <w:caps/>
          <w:sz w:val="24"/>
          <w:szCs w:val="24"/>
          <w:rtl/>
        </w:rPr>
      </w:pPr>
      <w:r>
        <w:rPr>
          <w:rFonts w:hint="cs"/>
          <w:b w:val="0"/>
          <w:bCs w:val="0"/>
          <w:caps/>
          <w:sz w:val="24"/>
          <w:szCs w:val="24"/>
          <w:rtl/>
        </w:rPr>
        <w:t>אוקיי אנחנו במסגרת מפעל הנני עשינו גם מודל הידרולוגי שהמטרה שלו הייתה למפות ולמדל את פשט ההצפה גם במצב הקיים וגם במצב המתוכנן. לצורך עריכת המודל אנחנו עשינו סקירה הידרולוגית של מסמכים סלאש סקרים הידרולוגיים קיימים ב</w:t>
      </w:r>
      <w:r w:rsidR="00170DE5">
        <w:rPr>
          <w:rFonts w:hint="cs"/>
          <w:b w:val="0"/>
          <w:bCs w:val="0"/>
          <w:caps/>
          <w:sz w:val="24"/>
          <w:szCs w:val="24"/>
          <w:rtl/>
        </w:rPr>
        <w:t xml:space="preserve"> ... כאשר עבור נחל בית עריף בוצע</w:t>
      </w:r>
      <w:r w:rsidR="000F703D">
        <w:rPr>
          <w:rFonts w:hint="cs"/>
          <w:b w:val="0"/>
          <w:bCs w:val="0"/>
          <w:caps/>
          <w:sz w:val="24"/>
          <w:szCs w:val="24"/>
          <w:rtl/>
        </w:rPr>
        <w:t xml:space="preserve"> </w:t>
      </w:r>
      <w:r w:rsidR="00170DE5">
        <w:rPr>
          <w:rFonts w:hint="cs"/>
          <w:b w:val="0"/>
          <w:bCs w:val="0"/>
          <w:caps/>
          <w:sz w:val="24"/>
          <w:szCs w:val="24"/>
          <w:rtl/>
        </w:rPr>
        <w:t>סקר הידרולוגי נפרד במסגרת התכנון במסגרת מפעל הניקוז עצמו. אנחנו לקחנו בחשבון מעבר לספיקות שמגיעות לנחל בית עריף גם את הספיקות שמגיעות לנחל יהוד ונחל אונו. על - מנת באמת לתקף את לתקף את הספיקות שמגיעות ביחס לתוכניות הכי עדכניות שקיימות באזור ולהתאים את הנחל גם למצב העתידי. אפשר להמשיך. אפשר לראות פה שעבור פשט ההצפה במצב הקיים באמת קיימת סכנת הצפה למסלולים, מסמנת באדום את המסלולים של נתבג הקיימים מעבר לכך בתחום נתבג צפוי להיות פיתוח של כל האזור הצפוני וחלק מהמטרות של מפעל הניקוז הוא בעצם היא בעצם גם לאפשר את הפיתוח הזה מבלי שתהיה הצפה בתחום השטחים של נתבג וכמובן ש, בתוך המודל הכנסנו גם את הגיאומטריה הכי מעודכנת של כביש ארבעים ושש כדי לוודא שגם הכביש בקריטריון</w:t>
      </w:r>
      <w:r w:rsidR="000F703D">
        <w:rPr>
          <w:rFonts w:hint="cs"/>
          <w:b w:val="0"/>
          <w:bCs w:val="0"/>
          <w:caps/>
          <w:sz w:val="24"/>
          <w:szCs w:val="24"/>
          <w:rtl/>
        </w:rPr>
        <w:t xml:space="preserve"> </w:t>
      </w:r>
      <w:r w:rsidR="00170DE5">
        <w:rPr>
          <w:rFonts w:hint="cs"/>
          <w:b w:val="0"/>
          <w:bCs w:val="0"/>
          <w:caps/>
          <w:sz w:val="24"/>
          <w:szCs w:val="24"/>
          <w:rtl/>
        </w:rPr>
        <w:t>... התכן שלו</w:t>
      </w:r>
      <w:r w:rsidR="000F703D">
        <w:rPr>
          <w:rFonts w:hint="cs"/>
          <w:b w:val="0"/>
          <w:bCs w:val="0"/>
          <w:caps/>
          <w:sz w:val="24"/>
          <w:szCs w:val="24"/>
          <w:rtl/>
        </w:rPr>
        <w:t xml:space="preserve"> </w:t>
      </w:r>
      <w:r w:rsidR="00170DE5">
        <w:rPr>
          <w:rFonts w:hint="cs"/>
          <w:b w:val="0"/>
          <w:bCs w:val="0"/>
          <w:caps/>
          <w:sz w:val="24"/>
          <w:szCs w:val="24"/>
          <w:rtl/>
        </w:rPr>
        <w:t>לא</w:t>
      </w:r>
      <w:r w:rsidR="000F703D">
        <w:rPr>
          <w:rFonts w:hint="cs"/>
          <w:b w:val="0"/>
          <w:bCs w:val="0"/>
          <w:caps/>
          <w:sz w:val="24"/>
          <w:szCs w:val="24"/>
          <w:rtl/>
        </w:rPr>
        <w:t xml:space="preserve"> </w:t>
      </w:r>
      <w:r w:rsidR="00170DE5">
        <w:rPr>
          <w:rFonts w:hint="cs"/>
          <w:b w:val="0"/>
          <w:bCs w:val="0"/>
          <w:caps/>
          <w:sz w:val="24"/>
          <w:szCs w:val="24"/>
          <w:rtl/>
        </w:rPr>
        <w:t>... אפשר להמשיך</w:t>
      </w:r>
      <w:r w:rsidR="000F703D">
        <w:rPr>
          <w:rFonts w:hint="cs"/>
          <w:b w:val="0"/>
          <w:bCs w:val="0"/>
          <w:caps/>
          <w:sz w:val="24"/>
          <w:szCs w:val="24"/>
          <w:rtl/>
        </w:rPr>
        <w:t xml:space="preserve"> </w:t>
      </w:r>
      <w:r w:rsidR="00170DE5">
        <w:rPr>
          <w:rFonts w:hint="cs"/>
          <w:b w:val="0"/>
          <w:bCs w:val="0"/>
          <w:caps/>
          <w:sz w:val="24"/>
          <w:szCs w:val="24"/>
          <w:rtl/>
        </w:rPr>
        <w:t xml:space="preserve">... נמחק. מה שאתם רואים פה זה </w:t>
      </w:r>
      <w:r w:rsidR="00CB1194">
        <w:rPr>
          <w:rFonts w:hint="cs"/>
          <w:b w:val="0"/>
          <w:bCs w:val="0"/>
          <w:caps/>
          <w:sz w:val="24"/>
          <w:szCs w:val="24"/>
          <w:rtl/>
        </w:rPr>
        <w:t xml:space="preserve">פשט ההצפה במצב המתוכנן, אפשר לראות שביחס למה שראינו בשקף הקודם הפשט צומצם בצורה משמעותית חלק מהקריטריונים שתרמו לכך וכמו ששמי הסביר הפירוק של המפלים. בעצם במצב הקיים השיפוע האורכי של הנחל בין המפלים הוא אפסי, בחלק מהמקומות הוא גם בשיפוע הפוך בגלל סחף שהצטבר. פירוק המפלים איפשר לנו לבצע א' איפשר לנו להעמיק את הנחל ולאפשר את החיבור של נחל יהוד ושמוצא הניקוז החדש </w:t>
      </w:r>
      <w:r w:rsidR="00CB1194">
        <w:rPr>
          <w:rFonts w:hint="cs"/>
          <w:b w:val="0"/>
          <w:bCs w:val="0"/>
          <w:caps/>
          <w:sz w:val="24"/>
          <w:szCs w:val="24"/>
          <w:rtl/>
        </w:rPr>
        <w:lastRenderedPageBreak/>
        <w:t>שסימנתי פה באדום של נתבג ו, ב' איפשר לנו לעשות שיפוע אחיד ש, הגדיל קצת את מהירות ה ... וכך גם מוריד</w:t>
      </w:r>
      <w:r w:rsidR="000F703D">
        <w:rPr>
          <w:rFonts w:hint="cs"/>
          <w:b w:val="0"/>
          <w:bCs w:val="0"/>
          <w:caps/>
          <w:sz w:val="24"/>
          <w:szCs w:val="24"/>
          <w:rtl/>
        </w:rPr>
        <w:t xml:space="preserve"> </w:t>
      </w:r>
      <w:r w:rsidR="00CB1194">
        <w:rPr>
          <w:rFonts w:hint="cs"/>
          <w:b w:val="0"/>
          <w:bCs w:val="0"/>
          <w:caps/>
          <w:sz w:val="24"/>
          <w:szCs w:val="24"/>
          <w:rtl/>
        </w:rPr>
        <w:t xml:space="preserve">את מפלס ההצפה באזור. גם באזור ש, רגע גם באזור של של בית העלמין אפשר לראות ש, פשט ההצפה לא כולל של תחום בית העלמין כך שגם המטרה הזו הושגה. מבחינת חתכים טיפוסיים החתכים נקבעו גם בתיאום עם רשות שדות התעופה </w:t>
      </w:r>
      <w:r w:rsidR="00820517">
        <w:rPr>
          <w:rFonts w:hint="cs"/>
          <w:b w:val="0"/>
          <w:bCs w:val="0"/>
          <w:caps/>
          <w:sz w:val="24"/>
          <w:szCs w:val="24"/>
          <w:rtl/>
        </w:rPr>
        <w:t>מבחינת המיקום של ציר הנחל ביחס לגדר. וכמובן גם בשיתוף עם האקולוג האקולוגית ו, אדריכל הנוף בפרויקט. המטרה שלנו הייתה ל, לייצר</w:t>
      </w:r>
      <w:r w:rsidR="000F703D">
        <w:rPr>
          <w:rFonts w:hint="cs"/>
          <w:b w:val="0"/>
          <w:bCs w:val="0"/>
          <w:caps/>
          <w:sz w:val="24"/>
          <w:szCs w:val="24"/>
          <w:rtl/>
        </w:rPr>
        <w:t xml:space="preserve"> </w:t>
      </w:r>
      <w:r w:rsidR="00820517">
        <w:rPr>
          <w:rFonts w:hint="cs"/>
          <w:b w:val="0"/>
          <w:bCs w:val="0"/>
          <w:caps/>
          <w:sz w:val="24"/>
          <w:szCs w:val="24"/>
          <w:rtl/>
        </w:rPr>
        <w:t xml:space="preserve">... ש, יאפשרו תחזוקה של הנחל וגם זרימת בסיס באירועי תכן שכיחים יותר, ובנוסף בהינתן כל האילוצים שקיימים כמו שראיתם מקודם הנחל תחום גם עם הקו הכחול של נתבג וגם עם הקו הכחול של כביש ארבעים ושש. במסגרת הרצועה שניתנה לנו ניסינו לייצר שיפועי דופן </w:t>
      </w:r>
      <w:r w:rsidR="00E41252">
        <w:rPr>
          <w:rFonts w:hint="cs"/>
          <w:b w:val="0"/>
          <w:bCs w:val="0"/>
          <w:caps/>
          <w:sz w:val="24"/>
          <w:szCs w:val="24"/>
          <w:rtl/>
        </w:rPr>
        <w:t>מתונים ככל הניתן. בחלק מהמקומות כאשר המינימום הוא אחד לשלוש אחד לארבע ולא פחות מזה. זה זה מה שייצרנו במסגרת החתך לרוחב הטיפוסי. מה שאתם רואים פה</w:t>
      </w:r>
      <w:r w:rsidR="000F703D">
        <w:rPr>
          <w:rFonts w:hint="cs"/>
          <w:b w:val="0"/>
          <w:bCs w:val="0"/>
          <w:caps/>
          <w:sz w:val="24"/>
          <w:szCs w:val="24"/>
          <w:rtl/>
        </w:rPr>
        <w:t xml:space="preserve"> </w:t>
      </w:r>
      <w:r w:rsidR="00E41252">
        <w:rPr>
          <w:rFonts w:hint="cs"/>
          <w:b w:val="0"/>
          <w:bCs w:val="0"/>
          <w:caps/>
          <w:sz w:val="24"/>
          <w:szCs w:val="24"/>
          <w:rtl/>
        </w:rPr>
        <w:t xml:space="preserve">זה את החתך לאורך כמו שאמרתי באדום זה החלופה שלנו, לא החלופה סליחה התכנון שלנו, אנחנו מייצרים פה שיפוע אורכי אחיד ביחס למפלים קיימים שמייצרים שיפוע יחסית אפסי בין לבין. באזור הזה אתם יכולים לראות אפילו שיפוע הפוך במצב הקיים. אנחנו רצינו לבטל את ה, את החסמים האלה ו, ובעצם לייצר שיפוע אחיד. אפשר להמשיך. אוקיי זה זה החלק של המורד מבחינת החתך לאורך. </w:t>
      </w:r>
      <w:r w:rsidR="00F311DE">
        <w:rPr>
          <w:rFonts w:hint="cs"/>
          <w:b w:val="0"/>
          <w:bCs w:val="0"/>
          <w:caps/>
          <w:sz w:val="24"/>
          <w:szCs w:val="24"/>
          <w:rtl/>
        </w:rPr>
        <w:t>גם אפשר להמשיך מבחינתי. מבחינת המצב המוצע אנחנו הגדרנו כמו בכל מפעל ניקוז קודם כל את</w:t>
      </w:r>
      <w:r w:rsidR="000F703D">
        <w:rPr>
          <w:rFonts w:hint="cs"/>
          <w:b w:val="0"/>
          <w:bCs w:val="0"/>
          <w:caps/>
          <w:sz w:val="24"/>
          <w:szCs w:val="24"/>
          <w:rtl/>
        </w:rPr>
        <w:t xml:space="preserve"> </w:t>
      </w:r>
      <w:r w:rsidR="00F311DE">
        <w:rPr>
          <w:rFonts w:hint="cs"/>
          <w:b w:val="0"/>
          <w:bCs w:val="0"/>
          <w:caps/>
          <w:sz w:val="24"/>
          <w:szCs w:val="24"/>
          <w:rtl/>
        </w:rPr>
        <w:t>... הנחל משתי גדות הנחל הגדרנו רצועת מגן ברוחב של חמישה מטר ושני שימושים נוספים שהגדרנו זה אתם רואים פה בהאץ' שהמשבצות בצבע ורוד את פשט ההצפה. וגם האץ' של תחום הנחיות מיוחדות שאנחנו מאפשרים פה עירום עפר זמני לטובת</w:t>
      </w:r>
      <w:r w:rsidR="000F703D">
        <w:rPr>
          <w:rFonts w:hint="cs"/>
          <w:b w:val="0"/>
          <w:bCs w:val="0"/>
          <w:caps/>
          <w:sz w:val="24"/>
          <w:szCs w:val="24"/>
          <w:rtl/>
        </w:rPr>
        <w:t xml:space="preserve"> </w:t>
      </w:r>
      <w:r w:rsidR="00F311DE">
        <w:rPr>
          <w:rFonts w:hint="cs"/>
          <w:b w:val="0"/>
          <w:bCs w:val="0"/>
          <w:caps/>
          <w:sz w:val="24"/>
          <w:szCs w:val="24"/>
          <w:rtl/>
        </w:rPr>
        <w:t xml:space="preserve">העבודות בנחל, בתום העבודות השטח הזה יוחזר לשימושים הקיימים. זה החלק המזרחי של הפרויקט, גם יש לנו פה רצועת נחל. מהאזור הזה, אנחנו לא מייצרים דרכי שירות אלא מתבססים על דרכי השירות הקיימות ככה שהגדרנו פה במסגרת הקו הכחול רק את רצועת הנחל על - מנת ש, היא תישמר ו, המטרה בכל החלק הזה זה לעגן סטטוטורית את הנחל </w:t>
      </w:r>
      <w:r w:rsidR="00F311DE">
        <w:rPr>
          <w:b w:val="0"/>
          <w:bCs w:val="0"/>
          <w:caps/>
          <w:sz w:val="24"/>
          <w:szCs w:val="24"/>
          <w:rtl/>
        </w:rPr>
        <w:t>–</w:t>
      </w:r>
      <w:r w:rsidR="00F311DE">
        <w:rPr>
          <w:rFonts w:hint="cs"/>
          <w:b w:val="0"/>
          <w:bCs w:val="0"/>
          <w:caps/>
          <w:sz w:val="24"/>
          <w:szCs w:val="24"/>
          <w:rtl/>
        </w:rPr>
        <w:t xml:space="preserve"> אין לנו פה יעודים נוספים </w:t>
      </w:r>
    </w:p>
    <w:p w14:paraId="01834314" w14:textId="77777777" w:rsidR="001E2274" w:rsidRDefault="001E2274" w:rsidP="00F311DE">
      <w:pPr>
        <w:rPr>
          <w:b w:val="0"/>
          <w:bCs w:val="0"/>
          <w:caps/>
          <w:sz w:val="24"/>
          <w:szCs w:val="24"/>
          <w:rtl/>
        </w:rPr>
      </w:pPr>
    </w:p>
    <w:p w14:paraId="7CD00B04" w14:textId="77777777" w:rsidR="001E2274" w:rsidRDefault="00F615C7" w:rsidP="00F311DE">
      <w:pPr>
        <w:rPr>
          <w:caps/>
          <w:sz w:val="24"/>
          <w:szCs w:val="24"/>
          <w:u w:val="single"/>
          <w:rtl/>
        </w:rPr>
      </w:pPr>
      <w:r w:rsidRPr="00F615C7">
        <w:rPr>
          <w:rFonts w:hint="cs"/>
          <w:caps/>
          <w:sz w:val="24"/>
          <w:szCs w:val="24"/>
          <w:u w:val="single"/>
          <w:rtl/>
        </w:rPr>
        <w:t>מר שי לוי - מנהל הפרויקט</w:t>
      </w:r>
      <w:r w:rsidR="001E2274">
        <w:rPr>
          <w:rFonts w:hint="cs"/>
          <w:caps/>
          <w:sz w:val="24"/>
          <w:szCs w:val="24"/>
          <w:u w:val="single"/>
          <w:rtl/>
        </w:rPr>
        <w:t>:</w:t>
      </w:r>
    </w:p>
    <w:p w14:paraId="33C1DC50" w14:textId="3B8F201F" w:rsidR="001E2274" w:rsidRDefault="00F311DE" w:rsidP="00F311DE">
      <w:pPr>
        <w:rPr>
          <w:b w:val="0"/>
          <w:bCs w:val="0"/>
          <w:caps/>
          <w:sz w:val="24"/>
          <w:szCs w:val="24"/>
          <w:rtl/>
        </w:rPr>
      </w:pPr>
      <w:r>
        <w:rPr>
          <w:rFonts w:hint="cs"/>
          <w:b w:val="0"/>
          <w:bCs w:val="0"/>
          <w:caps/>
          <w:sz w:val="24"/>
          <w:szCs w:val="24"/>
          <w:rtl/>
        </w:rPr>
        <w:t>אוקיי אני אקח את זה מכאן</w:t>
      </w:r>
    </w:p>
    <w:p w14:paraId="23B10326" w14:textId="77777777" w:rsidR="001E2274" w:rsidRDefault="001E2274" w:rsidP="00F311DE">
      <w:pPr>
        <w:rPr>
          <w:b w:val="0"/>
          <w:bCs w:val="0"/>
          <w:caps/>
          <w:sz w:val="24"/>
          <w:szCs w:val="24"/>
          <w:rtl/>
        </w:rPr>
      </w:pPr>
    </w:p>
    <w:p w14:paraId="40E24FBE" w14:textId="77777777" w:rsidR="001E2274" w:rsidRDefault="00436986" w:rsidP="00F311DE">
      <w:pPr>
        <w:rPr>
          <w:caps/>
          <w:sz w:val="24"/>
          <w:szCs w:val="24"/>
          <w:u w:val="single"/>
          <w:rtl/>
        </w:rPr>
      </w:pPr>
      <w:r w:rsidRPr="00436986">
        <w:rPr>
          <w:rFonts w:hint="cs"/>
          <w:caps/>
          <w:sz w:val="24"/>
          <w:szCs w:val="24"/>
          <w:u w:val="single"/>
          <w:rtl/>
        </w:rPr>
        <w:t>גב</w:t>
      </w:r>
      <w:r w:rsidRPr="00436986">
        <w:rPr>
          <w:caps/>
          <w:sz w:val="24"/>
          <w:szCs w:val="24"/>
          <w:u w:val="single"/>
          <w:rtl/>
        </w:rPr>
        <w:t>'</w:t>
      </w:r>
      <w:r w:rsidRPr="00436986">
        <w:rPr>
          <w:rFonts w:hint="cs"/>
          <w:caps/>
          <w:sz w:val="24"/>
          <w:szCs w:val="24"/>
          <w:u w:val="single"/>
          <w:rtl/>
        </w:rPr>
        <w:t xml:space="preserve"> ספיר דגן אוסקר - משרד ינון תכנון ייעוץ ומחקר</w:t>
      </w:r>
      <w:r w:rsidR="001E2274">
        <w:rPr>
          <w:rFonts w:hint="cs"/>
          <w:caps/>
          <w:sz w:val="24"/>
          <w:szCs w:val="24"/>
          <w:u w:val="single"/>
          <w:rtl/>
        </w:rPr>
        <w:t>:</w:t>
      </w:r>
    </w:p>
    <w:p w14:paraId="1C49F35E" w14:textId="54439CC7" w:rsidR="001E2274" w:rsidRDefault="00F311DE" w:rsidP="00F311DE">
      <w:pPr>
        <w:rPr>
          <w:b w:val="0"/>
          <w:bCs w:val="0"/>
          <w:caps/>
          <w:sz w:val="24"/>
          <w:szCs w:val="24"/>
          <w:rtl/>
        </w:rPr>
      </w:pPr>
      <w:r>
        <w:rPr>
          <w:rFonts w:hint="cs"/>
          <w:b w:val="0"/>
          <w:bCs w:val="0"/>
          <w:caps/>
          <w:sz w:val="24"/>
          <w:szCs w:val="24"/>
          <w:rtl/>
        </w:rPr>
        <w:t>אוקיי סבב</w:t>
      </w:r>
    </w:p>
    <w:p w14:paraId="58D29B13" w14:textId="77777777" w:rsidR="001E2274" w:rsidRDefault="001E2274" w:rsidP="00F311DE">
      <w:pPr>
        <w:rPr>
          <w:b w:val="0"/>
          <w:bCs w:val="0"/>
          <w:caps/>
          <w:sz w:val="24"/>
          <w:szCs w:val="24"/>
          <w:rtl/>
        </w:rPr>
      </w:pPr>
    </w:p>
    <w:p w14:paraId="0F2C85D1" w14:textId="77777777" w:rsidR="001E2274" w:rsidRDefault="00F615C7" w:rsidP="00E90E83">
      <w:pPr>
        <w:rPr>
          <w:caps/>
          <w:sz w:val="24"/>
          <w:szCs w:val="24"/>
          <w:u w:val="single"/>
          <w:rtl/>
        </w:rPr>
      </w:pPr>
      <w:r w:rsidRPr="00F615C7">
        <w:rPr>
          <w:rFonts w:hint="cs"/>
          <w:caps/>
          <w:sz w:val="24"/>
          <w:szCs w:val="24"/>
          <w:u w:val="single"/>
          <w:rtl/>
        </w:rPr>
        <w:t>מר שי לוי - מנהל הפרויקט</w:t>
      </w:r>
      <w:r w:rsidR="001E2274">
        <w:rPr>
          <w:rFonts w:hint="cs"/>
          <w:caps/>
          <w:sz w:val="24"/>
          <w:szCs w:val="24"/>
          <w:u w:val="single"/>
          <w:rtl/>
        </w:rPr>
        <w:t>:</w:t>
      </w:r>
    </w:p>
    <w:p w14:paraId="5952111C" w14:textId="4519F082" w:rsidR="001E2274" w:rsidRDefault="00F311DE" w:rsidP="00E90E83">
      <w:pPr>
        <w:rPr>
          <w:b w:val="0"/>
          <w:bCs w:val="0"/>
          <w:caps/>
          <w:sz w:val="24"/>
          <w:szCs w:val="24"/>
          <w:rtl/>
        </w:rPr>
      </w:pPr>
      <w:r>
        <w:rPr>
          <w:rFonts w:hint="cs"/>
          <w:b w:val="0"/>
          <w:bCs w:val="0"/>
          <w:caps/>
          <w:sz w:val="24"/>
          <w:szCs w:val="24"/>
          <w:rtl/>
        </w:rPr>
        <w:t xml:space="preserve">טוב דיברנו קצת ניקוז אבל התוכנית הזו היא הרבה מעבר לתוכנית ניקוז היא בעצם גם מבחינת ה, השיפורים האקולוגיים במצב שהיא מייצרת זה משמעותי. הנחל היום בשיפועים תלולים מאוד, שיפועים של אחד לאחד אחד לשתיים, הרבה ארוזיות הרבה מינים פולשים. בעצם הוא רחק מלמצות את הפוטנציאל האקולוגי. אנחנו מסתכלים פה על על ה, על ה, על המיקום של הנחל ביחס ל, למסדרונות אקולוגיים ארציים אז ה, הקישוריות של הנחל היא מאוד מאוד חשובה. בעבודות שייעשו יאפשרו גם את ה, חיבוריות הזו טובה יותר מאשר מאשר קיימת מאשר קיימת היום, נתקדם. </w:t>
      </w:r>
      <w:r w:rsidR="009C6EA5">
        <w:rPr>
          <w:rFonts w:hint="cs"/>
          <w:b w:val="0"/>
          <w:bCs w:val="0"/>
          <w:caps/>
          <w:sz w:val="24"/>
          <w:szCs w:val="24"/>
          <w:rtl/>
        </w:rPr>
        <w:t>אוקיי אז נערכה סקירה של מצב קיים אז לצד תצפיות די די צפויות של מינים במרחב יש דו חיים זוחלים ויונקים, אנחנו רואים</w:t>
      </w:r>
      <w:r w:rsidR="000F703D">
        <w:rPr>
          <w:rFonts w:hint="cs"/>
          <w:b w:val="0"/>
          <w:bCs w:val="0"/>
          <w:caps/>
          <w:sz w:val="24"/>
          <w:szCs w:val="24"/>
          <w:rtl/>
        </w:rPr>
        <w:t xml:space="preserve"> </w:t>
      </w:r>
      <w:r w:rsidR="009C6EA5">
        <w:rPr>
          <w:rFonts w:hint="cs"/>
          <w:b w:val="0"/>
          <w:bCs w:val="0"/>
          <w:caps/>
          <w:sz w:val="24"/>
          <w:szCs w:val="24"/>
          <w:rtl/>
        </w:rPr>
        <w:t>... בנחל שגדות צפוניות חלקן חשופות, חלקן פה ושם יש לנו</w:t>
      </w:r>
      <w:r w:rsidR="000F703D">
        <w:rPr>
          <w:rFonts w:hint="cs"/>
          <w:b w:val="0"/>
          <w:bCs w:val="0"/>
          <w:caps/>
          <w:sz w:val="24"/>
          <w:szCs w:val="24"/>
          <w:rtl/>
        </w:rPr>
        <w:t xml:space="preserve"> </w:t>
      </w:r>
      <w:r w:rsidR="009C6EA5">
        <w:rPr>
          <w:rFonts w:hint="cs"/>
          <w:b w:val="0"/>
          <w:bCs w:val="0"/>
          <w:caps/>
          <w:sz w:val="24"/>
          <w:szCs w:val="24"/>
          <w:rtl/>
        </w:rPr>
        <w:t xml:space="preserve">... שהגדרנו אותם כאזורים אזורים לשימור. הגדה משתנה מצד לצד הרבה מאוד מינים פולשים. במסגרת העבודה מועתקת הגדר של נתבג לכיוון דרום לכיוון נתבג. מאפשרת לנו בעצם להתרחב עם הגדה שהיום היא יחסית תלולה ולהפוך אותה להרבה יותר מתונה וגם זה משהו שצריך להגיד ששטחי פשט ההצפה (לא ברור) בעצם אמורים גם כן לאפשר אזור של התפשטות של המים והצפות עונתיות באירועי באירועי שיא על - מנת להקל על המורד של פארק אריאל שרון, נמשיך. אז כמו שאנחנו רואים אנחנו יש לנו מעט נקודות בולטות חיוביות בנחל אבל יש לנו גם הרבה (לא ברור) טיפול והסרה החל מהבטון כמובן של המפלים, ש, הצורך הניקוזי מייצר הזדמנות לפרק אותם ולעשות דברים חדשים שמקובלים היום בשיקום נחלים והסרה של מינים פולשים וכמובן תחזוקה. המון פסולת שיש לאורך הנחל, בעצם הגישה אפילו הפיזית היום היא לא לא אפשרית, כשמנסים ל, כשניסינו לעשות סיור לאורך הנחל להבין מה קורה שם מה קורה בבית העלמין, בהמשך הנחל מקוטע או לא נגיש, הרבה פסולת פסולת עפר, פסולת אחרת אז ככה שהדבר הזה גם משמש כ, כמנוף, לטיפול בשטחים הפתוחים. הלאה, עקרונות אקולוגיים שהטמענו בתכנון שמירה על (לא ברור) אקולוגיים בעצם פתיחה של החסמים, שיקום (לא ברור) של הנחל תכף תראו את זה בחתכים, ראיתם את זה בחתכים ההנדסיים אבל בחתכים הנופיים תראו את זה יותר טוב, יש לנו מגוון של חתכים שמשתנים לפעמים </w:t>
      </w:r>
      <w:r w:rsidR="009C6EA5">
        <w:rPr>
          <w:rFonts w:hint="cs"/>
          <w:b w:val="0"/>
          <w:bCs w:val="0"/>
          <w:caps/>
          <w:sz w:val="24"/>
          <w:szCs w:val="24"/>
          <w:rtl/>
        </w:rPr>
        <w:lastRenderedPageBreak/>
        <w:t>אנחנו מצליחים</w:t>
      </w:r>
      <w:r w:rsidR="000F703D">
        <w:rPr>
          <w:rFonts w:hint="cs"/>
          <w:b w:val="0"/>
          <w:bCs w:val="0"/>
          <w:caps/>
          <w:sz w:val="24"/>
          <w:szCs w:val="24"/>
          <w:rtl/>
        </w:rPr>
        <w:t xml:space="preserve"> </w:t>
      </w:r>
      <w:r w:rsidR="009C6EA5">
        <w:rPr>
          <w:rFonts w:hint="cs"/>
          <w:b w:val="0"/>
          <w:bCs w:val="0"/>
          <w:caps/>
          <w:sz w:val="24"/>
          <w:szCs w:val="24"/>
          <w:rtl/>
        </w:rPr>
        <w:t xml:space="preserve">... בשני צדדים, לפעמים זה מתחלף מצד לצד. בכל מקרה הנחל עצמו יש לו פיתוליות פיתוליות טבעית, כו שראיתם הוא שמר על התוואי המקורי שלו, ונוכל לייצר פה בעצם </w:t>
      </w:r>
      <w:r w:rsidR="007471E4">
        <w:rPr>
          <w:rFonts w:hint="cs"/>
          <w:b w:val="0"/>
          <w:bCs w:val="0"/>
          <w:caps/>
          <w:sz w:val="24"/>
          <w:szCs w:val="24"/>
          <w:rtl/>
        </w:rPr>
        <w:t xml:space="preserve">(לא ברור) טובה זה שיפור צומח עם צמחיה ארצישראלית מקומית כמובן נצטרך לקחת פה בחשבון התחשבות ב, (לא ברור) צפרות של נתבג. בשל על - מנת למנוע התקהלות פה של ציפורים ש, עשויות לגרום ל, סיכוני טיסה. שימוש במלכודות סחף וסיכרונים על - מנת למנוע מ, יצירת גוף מים עומד אבל האטת ... הזרימה וכמובן קישוריות וטיילות כמו שאמרתי התוכנית עצמה מאפשרת את זה למרות שהיא </w:t>
      </w:r>
      <w:r w:rsidR="007471E4">
        <w:rPr>
          <w:b w:val="0"/>
          <w:bCs w:val="0"/>
          <w:caps/>
          <w:sz w:val="24"/>
          <w:szCs w:val="24"/>
          <w:rtl/>
        </w:rPr>
        <w:t>–</w:t>
      </w:r>
      <w:r w:rsidR="007471E4">
        <w:rPr>
          <w:rFonts w:hint="cs"/>
          <w:b w:val="0"/>
          <w:bCs w:val="0"/>
          <w:caps/>
          <w:sz w:val="24"/>
          <w:szCs w:val="24"/>
          <w:rtl/>
        </w:rPr>
        <w:t xml:space="preserve"> היא לא תוכנית מפורטת היא תוכנית ש, במהותה תוכנית ניקוז אבל היא מאפשרת את ה, את ה, פיתוחים בהמשך </w:t>
      </w:r>
      <w:r w:rsidR="000B5F2E">
        <w:rPr>
          <w:rFonts w:hint="cs"/>
          <w:b w:val="0"/>
          <w:bCs w:val="0"/>
          <w:caps/>
          <w:sz w:val="24"/>
          <w:szCs w:val="24"/>
          <w:rtl/>
        </w:rPr>
        <w:t>אין עוד שקפים אז אנחנו רואים</w:t>
      </w:r>
      <w:r w:rsidR="000F703D">
        <w:rPr>
          <w:rFonts w:hint="cs"/>
          <w:b w:val="0"/>
          <w:bCs w:val="0"/>
          <w:caps/>
          <w:sz w:val="24"/>
          <w:szCs w:val="24"/>
          <w:rtl/>
        </w:rPr>
        <w:t xml:space="preserve"> </w:t>
      </w:r>
      <w:r w:rsidR="000B5F2E">
        <w:rPr>
          <w:rFonts w:hint="cs"/>
          <w:b w:val="0"/>
          <w:bCs w:val="0"/>
          <w:caps/>
          <w:sz w:val="24"/>
          <w:szCs w:val="24"/>
          <w:rtl/>
        </w:rPr>
        <w:t xml:space="preserve">פה בעצם את </w:t>
      </w:r>
      <w:r w:rsidR="000F56C7">
        <w:rPr>
          <w:rFonts w:hint="cs"/>
          <w:b w:val="0"/>
          <w:bCs w:val="0"/>
          <w:caps/>
          <w:sz w:val="24"/>
          <w:szCs w:val="24"/>
          <w:rtl/>
        </w:rPr>
        <w:t>החתכים הנושאיים שמבטאים את העקרונות שדיברתי עליהם אם נסתכל על החתך התחתון אז קו המקווקו באדום זה המצב הקיים ואתם רואים את המצב המתוכנן החפור בהתרחבות של הנחל בשתי גדות ... הגדות ... חתיכות חתכי צומח עקרוניים שוב אנחנו (לא ברור) תוכנית ניקוז אבל החתכים האלה מנחים להמשך. אנחנו רואים את זה כאן בחתך העליון ו ... החתך העליון</w:t>
      </w:r>
      <w:r w:rsidR="000F703D">
        <w:rPr>
          <w:rFonts w:hint="cs"/>
          <w:b w:val="0"/>
          <w:bCs w:val="0"/>
          <w:caps/>
          <w:sz w:val="24"/>
          <w:szCs w:val="24"/>
          <w:rtl/>
        </w:rPr>
        <w:t xml:space="preserve"> </w:t>
      </w:r>
      <w:r w:rsidR="000F56C7">
        <w:rPr>
          <w:rFonts w:hint="cs"/>
          <w:b w:val="0"/>
          <w:bCs w:val="0"/>
          <w:caps/>
          <w:sz w:val="24"/>
          <w:szCs w:val="24"/>
          <w:rtl/>
        </w:rPr>
        <w:t>... בצד השני. כן יש עוד נושא אחד אם אתם מישהו מכיר יש היום במעלה קצת מעל בית העלמין את גשר</w:t>
      </w:r>
      <w:r w:rsidR="000F703D">
        <w:rPr>
          <w:rFonts w:hint="cs"/>
          <w:b w:val="0"/>
          <w:bCs w:val="0"/>
          <w:caps/>
          <w:sz w:val="24"/>
          <w:szCs w:val="24"/>
          <w:rtl/>
        </w:rPr>
        <w:t xml:space="preserve"> </w:t>
      </w:r>
      <w:r w:rsidR="000F56C7">
        <w:rPr>
          <w:rFonts w:hint="cs"/>
          <w:b w:val="0"/>
          <w:bCs w:val="0"/>
          <w:caps/>
          <w:sz w:val="24"/>
          <w:szCs w:val="24"/>
          <w:rtl/>
        </w:rPr>
        <w:t>... מדובר על גשר שהוא מהווה ממש חסם</w:t>
      </w:r>
      <w:r w:rsidR="000F703D">
        <w:rPr>
          <w:rFonts w:hint="cs"/>
          <w:b w:val="0"/>
          <w:bCs w:val="0"/>
          <w:caps/>
          <w:sz w:val="24"/>
          <w:szCs w:val="24"/>
          <w:rtl/>
        </w:rPr>
        <w:t xml:space="preserve"> </w:t>
      </w:r>
      <w:r w:rsidR="000F56C7">
        <w:rPr>
          <w:rFonts w:hint="cs"/>
          <w:b w:val="0"/>
          <w:bCs w:val="0"/>
          <w:caps/>
          <w:sz w:val="24"/>
          <w:szCs w:val="24"/>
          <w:rtl/>
        </w:rPr>
        <w:t xml:space="preserve">... של גשר ישן משק מעץ </w:t>
      </w:r>
      <w:r w:rsidR="00E90E83">
        <w:rPr>
          <w:rFonts w:hint="cs"/>
          <w:b w:val="0"/>
          <w:bCs w:val="0"/>
          <w:caps/>
          <w:sz w:val="24"/>
          <w:szCs w:val="24"/>
          <w:rtl/>
        </w:rPr>
        <w:t>כבר לא פעיל שממנו יורדת איזה שהיא סבכה ביטחונית של נתבג שפשוט חוסמת את הנחל לחלוטין היא גם מייצרת בעיית ניקוז אבל היא גם מייצרת בעיית קישוריות במסגרת ה, מפעל הניקוז אמורה להיות גם סבכה אלקטו מכאנית בעצם שיכולה להיפתח ולהיסגר ולאפשר</w:t>
      </w:r>
      <w:r w:rsidR="000F703D">
        <w:rPr>
          <w:rFonts w:hint="cs"/>
          <w:b w:val="0"/>
          <w:bCs w:val="0"/>
          <w:caps/>
          <w:sz w:val="24"/>
          <w:szCs w:val="24"/>
          <w:rtl/>
        </w:rPr>
        <w:t xml:space="preserve"> </w:t>
      </w:r>
      <w:r w:rsidR="00E90E83">
        <w:rPr>
          <w:rFonts w:hint="cs"/>
          <w:b w:val="0"/>
          <w:bCs w:val="0"/>
          <w:caps/>
          <w:sz w:val="24"/>
          <w:szCs w:val="24"/>
          <w:rtl/>
        </w:rPr>
        <w:t>... של המים ושליטה מרחוק כשבתוך ה, אלמנטים האלה היא גם יכולה לשלב מעבירי כמו שעושים בגדרות ביטחוניים לאורך הגבולות מעבירי ל' למעבר של בעלי - חיים בינוניים ובעלי חיים קטנים. הפרויקט פתוח</w:t>
      </w:r>
      <w:r w:rsidR="000F703D">
        <w:rPr>
          <w:rFonts w:hint="cs"/>
          <w:b w:val="0"/>
          <w:bCs w:val="0"/>
          <w:caps/>
          <w:sz w:val="24"/>
          <w:szCs w:val="24"/>
          <w:rtl/>
        </w:rPr>
        <w:t xml:space="preserve"> </w:t>
      </w:r>
      <w:r w:rsidR="00E90E83">
        <w:rPr>
          <w:rFonts w:hint="cs"/>
          <w:b w:val="0"/>
          <w:bCs w:val="0"/>
          <w:caps/>
          <w:sz w:val="24"/>
          <w:szCs w:val="24"/>
          <w:rtl/>
        </w:rPr>
        <w:t>... מערכת תשתיות לאומיות,</w:t>
      </w:r>
      <w:r w:rsidR="000F703D">
        <w:rPr>
          <w:rFonts w:hint="cs"/>
          <w:b w:val="0"/>
          <w:bCs w:val="0"/>
          <w:caps/>
          <w:sz w:val="24"/>
          <w:szCs w:val="24"/>
          <w:rtl/>
        </w:rPr>
        <w:t xml:space="preserve"> </w:t>
      </w:r>
      <w:r w:rsidR="00E90E83">
        <w:rPr>
          <w:rFonts w:hint="cs"/>
          <w:b w:val="0"/>
          <w:bCs w:val="0"/>
          <w:caps/>
          <w:sz w:val="24"/>
          <w:szCs w:val="24"/>
          <w:rtl/>
        </w:rPr>
        <w:t>... את כל ה, את כל ה, את כל התגובות, אין לנו תשתיות בתוך ציר ה, בתוך ציר העבודה שלנו כרגע וכמובן אנחנו מתואמים</w:t>
      </w:r>
      <w:r w:rsidR="000F703D">
        <w:rPr>
          <w:rFonts w:hint="cs"/>
          <w:b w:val="0"/>
          <w:bCs w:val="0"/>
          <w:caps/>
          <w:sz w:val="24"/>
          <w:szCs w:val="24"/>
          <w:rtl/>
        </w:rPr>
        <w:t xml:space="preserve"> </w:t>
      </w:r>
      <w:r w:rsidR="00E90E83">
        <w:rPr>
          <w:rFonts w:hint="cs"/>
          <w:b w:val="0"/>
          <w:bCs w:val="0"/>
          <w:caps/>
          <w:sz w:val="24"/>
          <w:szCs w:val="24"/>
          <w:rtl/>
        </w:rPr>
        <w:t xml:space="preserve">גם עם רטג נפגשנו מספר פעמים והיו בדיונים המוקדמים ו, ב, ובוועדה המקצועית של משרד החקלאות רשות העתיקות ויתר יתר הגורמים. זהו אני חושב (לא ברור) </w:t>
      </w:r>
    </w:p>
    <w:p w14:paraId="22941E2E" w14:textId="77777777" w:rsidR="001E2274" w:rsidRDefault="001E2274" w:rsidP="00E90E83">
      <w:pPr>
        <w:rPr>
          <w:b w:val="0"/>
          <w:bCs w:val="0"/>
          <w:caps/>
          <w:sz w:val="24"/>
          <w:szCs w:val="24"/>
          <w:rtl/>
        </w:rPr>
      </w:pPr>
    </w:p>
    <w:p w14:paraId="0975B722" w14:textId="77777777" w:rsidR="001E2274" w:rsidRDefault="00E5536A" w:rsidP="00E90E83">
      <w:pPr>
        <w:rPr>
          <w:caps/>
          <w:sz w:val="24"/>
          <w:szCs w:val="24"/>
          <w:u w:val="single"/>
          <w:rtl/>
        </w:rPr>
      </w:pPr>
      <w:r w:rsidRPr="00E5536A">
        <w:rPr>
          <w:rFonts w:hint="cs"/>
          <w:caps/>
          <w:sz w:val="24"/>
          <w:szCs w:val="24"/>
          <w:u w:val="single"/>
          <w:rtl/>
        </w:rPr>
        <w:t>גב</w:t>
      </w:r>
      <w:r w:rsidRPr="00E5536A">
        <w:rPr>
          <w:caps/>
          <w:sz w:val="24"/>
          <w:szCs w:val="24"/>
          <w:u w:val="single"/>
          <w:rtl/>
        </w:rPr>
        <w:t>'</w:t>
      </w:r>
      <w:r w:rsidRPr="00E5536A">
        <w:rPr>
          <w:rFonts w:hint="cs"/>
          <w:caps/>
          <w:sz w:val="24"/>
          <w:szCs w:val="24"/>
          <w:u w:val="single"/>
          <w:rtl/>
        </w:rPr>
        <w:t xml:space="preserve"> רוני גרניט - נציגת משרד הבריאות בוועדה המחוזית</w:t>
      </w:r>
      <w:r w:rsidR="001E2274">
        <w:rPr>
          <w:rFonts w:hint="cs"/>
          <w:caps/>
          <w:sz w:val="24"/>
          <w:szCs w:val="24"/>
          <w:u w:val="single"/>
          <w:rtl/>
        </w:rPr>
        <w:t>:</w:t>
      </w:r>
    </w:p>
    <w:p w14:paraId="4227711B" w14:textId="3A166D8E" w:rsidR="001E2274" w:rsidRDefault="00E90E83" w:rsidP="00E90E83">
      <w:pPr>
        <w:rPr>
          <w:b w:val="0"/>
          <w:bCs w:val="0"/>
          <w:caps/>
          <w:sz w:val="24"/>
          <w:szCs w:val="24"/>
          <w:rtl/>
        </w:rPr>
      </w:pPr>
      <w:r>
        <w:rPr>
          <w:rFonts w:hint="cs"/>
          <w:b w:val="0"/>
          <w:bCs w:val="0"/>
          <w:caps/>
          <w:sz w:val="24"/>
          <w:szCs w:val="24"/>
          <w:rtl/>
        </w:rPr>
        <w:t xml:space="preserve">אז יש לי שאלה </w:t>
      </w:r>
    </w:p>
    <w:p w14:paraId="275686A8" w14:textId="77777777" w:rsidR="001E2274" w:rsidRDefault="001E2274" w:rsidP="00E90E83">
      <w:pPr>
        <w:rPr>
          <w:b w:val="0"/>
          <w:bCs w:val="0"/>
          <w:caps/>
          <w:sz w:val="24"/>
          <w:szCs w:val="24"/>
          <w:rtl/>
        </w:rPr>
      </w:pPr>
    </w:p>
    <w:p w14:paraId="721F3244" w14:textId="77777777" w:rsidR="001E2274" w:rsidRDefault="00F615C7" w:rsidP="00E90E83">
      <w:pPr>
        <w:rPr>
          <w:caps/>
          <w:sz w:val="24"/>
          <w:szCs w:val="24"/>
          <w:u w:val="single"/>
          <w:rtl/>
        </w:rPr>
      </w:pPr>
      <w:r w:rsidRPr="00F615C7">
        <w:rPr>
          <w:rFonts w:hint="cs"/>
          <w:caps/>
          <w:sz w:val="24"/>
          <w:szCs w:val="24"/>
          <w:u w:val="single"/>
          <w:rtl/>
        </w:rPr>
        <w:t>מר שי לוי - מנהל הפרויקט</w:t>
      </w:r>
      <w:r w:rsidR="001E2274">
        <w:rPr>
          <w:rFonts w:hint="cs"/>
          <w:caps/>
          <w:sz w:val="24"/>
          <w:szCs w:val="24"/>
          <w:u w:val="single"/>
          <w:rtl/>
        </w:rPr>
        <w:t>:</w:t>
      </w:r>
    </w:p>
    <w:p w14:paraId="630D9BE9" w14:textId="03FF3EF7" w:rsidR="001E2274" w:rsidRDefault="00E90E83" w:rsidP="00E90E83">
      <w:pPr>
        <w:rPr>
          <w:b w:val="0"/>
          <w:bCs w:val="0"/>
          <w:caps/>
          <w:sz w:val="24"/>
          <w:szCs w:val="24"/>
          <w:rtl/>
        </w:rPr>
      </w:pPr>
      <w:r>
        <w:rPr>
          <w:rFonts w:hint="cs"/>
          <w:b w:val="0"/>
          <w:bCs w:val="0"/>
          <w:caps/>
          <w:sz w:val="24"/>
          <w:szCs w:val="24"/>
          <w:rtl/>
        </w:rPr>
        <w:t xml:space="preserve">כן </w:t>
      </w:r>
    </w:p>
    <w:p w14:paraId="3D789A7F" w14:textId="77777777" w:rsidR="001E2274" w:rsidRDefault="001E2274" w:rsidP="00E90E83">
      <w:pPr>
        <w:rPr>
          <w:b w:val="0"/>
          <w:bCs w:val="0"/>
          <w:caps/>
          <w:sz w:val="24"/>
          <w:szCs w:val="24"/>
          <w:rtl/>
        </w:rPr>
      </w:pPr>
    </w:p>
    <w:p w14:paraId="4FEE5873" w14:textId="77777777" w:rsidR="001E2274" w:rsidRDefault="00E5536A" w:rsidP="00E90E83">
      <w:pPr>
        <w:rPr>
          <w:caps/>
          <w:sz w:val="24"/>
          <w:szCs w:val="24"/>
          <w:u w:val="single"/>
          <w:rtl/>
        </w:rPr>
      </w:pPr>
      <w:r w:rsidRPr="00E5536A">
        <w:rPr>
          <w:rFonts w:hint="cs"/>
          <w:caps/>
          <w:sz w:val="24"/>
          <w:szCs w:val="24"/>
          <w:u w:val="single"/>
          <w:rtl/>
        </w:rPr>
        <w:t>גב</w:t>
      </w:r>
      <w:r w:rsidRPr="00E5536A">
        <w:rPr>
          <w:caps/>
          <w:sz w:val="24"/>
          <w:szCs w:val="24"/>
          <w:u w:val="single"/>
          <w:rtl/>
        </w:rPr>
        <w:t>'</w:t>
      </w:r>
      <w:r w:rsidRPr="00E5536A">
        <w:rPr>
          <w:rFonts w:hint="cs"/>
          <w:caps/>
          <w:sz w:val="24"/>
          <w:szCs w:val="24"/>
          <w:u w:val="single"/>
          <w:rtl/>
        </w:rPr>
        <w:t xml:space="preserve"> רוני גרניט - נציגת משרד הבריאות בוועדה המחוזית</w:t>
      </w:r>
      <w:r w:rsidR="001E2274">
        <w:rPr>
          <w:rFonts w:hint="cs"/>
          <w:caps/>
          <w:sz w:val="24"/>
          <w:szCs w:val="24"/>
          <w:u w:val="single"/>
          <w:rtl/>
        </w:rPr>
        <w:t>:</w:t>
      </w:r>
    </w:p>
    <w:p w14:paraId="0F615C7D" w14:textId="31D83ECF" w:rsidR="001E2274" w:rsidRDefault="00E90E83" w:rsidP="00E90E83">
      <w:pPr>
        <w:rPr>
          <w:b w:val="0"/>
          <w:bCs w:val="0"/>
          <w:caps/>
          <w:sz w:val="24"/>
          <w:szCs w:val="24"/>
          <w:rtl/>
        </w:rPr>
      </w:pPr>
      <w:r>
        <w:rPr>
          <w:rFonts w:hint="cs"/>
          <w:b w:val="0"/>
          <w:bCs w:val="0"/>
          <w:caps/>
          <w:sz w:val="24"/>
          <w:szCs w:val="24"/>
          <w:rtl/>
        </w:rPr>
        <w:t>אתה רשמת נכון נדמה לי שאני ראיתי שעם חברת מקורות עשיתם תיאום נכון?</w:t>
      </w:r>
    </w:p>
    <w:p w14:paraId="56CBCE35" w14:textId="77777777" w:rsidR="001E2274" w:rsidRDefault="001E2274" w:rsidP="00E90E83">
      <w:pPr>
        <w:rPr>
          <w:b w:val="0"/>
          <w:bCs w:val="0"/>
          <w:caps/>
          <w:sz w:val="24"/>
          <w:szCs w:val="24"/>
          <w:rtl/>
        </w:rPr>
      </w:pPr>
    </w:p>
    <w:p w14:paraId="4EDAC618" w14:textId="77777777" w:rsidR="001E2274" w:rsidRDefault="00F615C7" w:rsidP="00E90E83">
      <w:pPr>
        <w:rPr>
          <w:caps/>
          <w:sz w:val="24"/>
          <w:szCs w:val="24"/>
          <w:u w:val="single"/>
          <w:rtl/>
        </w:rPr>
      </w:pPr>
      <w:r w:rsidRPr="00F615C7">
        <w:rPr>
          <w:rFonts w:hint="cs"/>
          <w:caps/>
          <w:sz w:val="24"/>
          <w:szCs w:val="24"/>
          <w:u w:val="single"/>
          <w:rtl/>
        </w:rPr>
        <w:t>מר שי לוי - מנהל הפרויקט</w:t>
      </w:r>
      <w:r w:rsidR="001E2274">
        <w:rPr>
          <w:rFonts w:hint="cs"/>
          <w:caps/>
          <w:sz w:val="24"/>
          <w:szCs w:val="24"/>
          <w:u w:val="single"/>
          <w:rtl/>
        </w:rPr>
        <w:t>:</w:t>
      </w:r>
    </w:p>
    <w:p w14:paraId="7EC4E55A" w14:textId="05C41809" w:rsidR="001E2274" w:rsidRDefault="00E90E83" w:rsidP="00E90E83">
      <w:pPr>
        <w:rPr>
          <w:b w:val="0"/>
          <w:bCs w:val="0"/>
          <w:caps/>
          <w:sz w:val="24"/>
          <w:szCs w:val="24"/>
          <w:rtl/>
        </w:rPr>
      </w:pPr>
      <w:r>
        <w:rPr>
          <w:rFonts w:hint="cs"/>
          <w:b w:val="0"/>
          <w:bCs w:val="0"/>
          <w:caps/>
          <w:sz w:val="24"/>
          <w:szCs w:val="24"/>
          <w:rtl/>
        </w:rPr>
        <w:t xml:space="preserve">כן כן </w:t>
      </w:r>
    </w:p>
    <w:p w14:paraId="63B29973" w14:textId="77777777" w:rsidR="001E2274" w:rsidRDefault="001E2274" w:rsidP="00E90E83">
      <w:pPr>
        <w:rPr>
          <w:b w:val="0"/>
          <w:bCs w:val="0"/>
          <w:caps/>
          <w:sz w:val="24"/>
          <w:szCs w:val="24"/>
          <w:rtl/>
        </w:rPr>
      </w:pPr>
    </w:p>
    <w:p w14:paraId="094E7BE0" w14:textId="77777777" w:rsidR="001E2274" w:rsidRDefault="00F615C7" w:rsidP="00E90E83">
      <w:pPr>
        <w:rPr>
          <w:caps/>
          <w:sz w:val="24"/>
          <w:szCs w:val="24"/>
          <w:u w:val="single"/>
          <w:rtl/>
        </w:rPr>
      </w:pPr>
      <w:r w:rsidRPr="00F615C7">
        <w:rPr>
          <w:rFonts w:hint="cs"/>
          <w:caps/>
          <w:sz w:val="24"/>
          <w:szCs w:val="24"/>
          <w:u w:val="single"/>
          <w:rtl/>
        </w:rPr>
        <w:t>מר שי לוי - מנהל הפרויקט</w:t>
      </w:r>
      <w:r w:rsidR="001E2274">
        <w:rPr>
          <w:rFonts w:hint="cs"/>
          <w:caps/>
          <w:sz w:val="24"/>
          <w:szCs w:val="24"/>
          <w:u w:val="single"/>
          <w:rtl/>
        </w:rPr>
        <w:t>:</w:t>
      </w:r>
    </w:p>
    <w:p w14:paraId="5B34FB3B" w14:textId="39EE62BB" w:rsidR="001E2274" w:rsidRDefault="00E90E83" w:rsidP="00E90E83">
      <w:pPr>
        <w:rPr>
          <w:b w:val="0"/>
          <w:bCs w:val="0"/>
          <w:caps/>
          <w:sz w:val="24"/>
          <w:szCs w:val="24"/>
          <w:rtl/>
        </w:rPr>
      </w:pPr>
      <w:r>
        <w:rPr>
          <w:rFonts w:hint="cs"/>
          <w:b w:val="0"/>
          <w:bCs w:val="0"/>
          <w:caps/>
          <w:sz w:val="24"/>
          <w:szCs w:val="24"/>
          <w:rtl/>
        </w:rPr>
        <w:t>ואתה אומר שאין קווים שם</w:t>
      </w:r>
    </w:p>
    <w:p w14:paraId="55B5B495" w14:textId="77777777" w:rsidR="001E2274" w:rsidRDefault="001E2274" w:rsidP="00E90E83">
      <w:pPr>
        <w:rPr>
          <w:b w:val="0"/>
          <w:bCs w:val="0"/>
          <w:caps/>
          <w:sz w:val="24"/>
          <w:szCs w:val="24"/>
          <w:rtl/>
        </w:rPr>
      </w:pPr>
    </w:p>
    <w:p w14:paraId="5CC6EC46" w14:textId="77777777" w:rsidR="001E2274" w:rsidRDefault="00F615C7" w:rsidP="00E90E83">
      <w:pPr>
        <w:rPr>
          <w:caps/>
          <w:sz w:val="24"/>
          <w:szCs w:val="24"/>
          <w:u w:val="single"/>
          <w:rtl/>
        </w:rPr>
      </w:pPr>
      <w:r w:rsidRPr="00F615C7">
        <w:rPr>
          <w:rFonts w:hint="cs"/>
          <w:caps/>
          <w:sz w:val="24"/>
          <w:szCs w:val="24"/>
          <w:u w:val="single"/>
          <w:rtl/>
        </w:rPr>
        <w:t>מר שי לוי - מנהל הפרויקט</w:t>
      </w:r>
      <w:r w:rsidR="001E2274">
        <w:rPr>
          <w:rFonts w:hint="cs"/>
          <w:caps/>
          <w:sz w:val="24"/>
          <w:szCs w:val="24"/>
          <w:u w:val="single"/>
          <w:rtl/>
        </w:rPr>
        <w:t>:</w:t>
      </w:r>
    </w:p>
    <w:p w14:paraId="3A6FDC1E" w14:textId="22F2EEFC" w:rsidR="001E2274" w:rsidRDefault="00E90E83" w:rsidP="00E90E83">
      <w:pPr>
        <w:rPr>
          <w:b w:val="0"/>
          <w:bCs w:val="0"/>
          <w:caps/>
          <w:sz w:val="24"/>
          <w:szCs w:val="24"/>
          <w:rtl/>
        </w:rPr>
      </w:pPr>
      <w:r>
        <w:rPr>
          <w:rFonts w:hint="cs"/>
          <w:b w:val="0"/>
          <w:bCs w:val="0"/>
          <w:caps/>
          <w:sz w:val="24"/>
          <w:szCs w:val="24"/>
          <w:rtl/>
        </w:rPr>
        <w:t>אין קווים היה הייתה רק אמירה אחת, לגבי אפשרות של</w:t>
      </w:r>
      <w:r w:rsidR="000F703D">
        <w:rPr>
          <w:rFonts w:hint="cs"/>
          <w:b w:val="0"/>
          <w:bCs w:val="0"/>
          <w:caps/>
          <w:sz w:val="24"/>
          <w:szCs w:val="24"/>
          <w:rtl/>
        </w:rPr>
        <w:t xml:space="preserve"> </w:t>
      </w:r>
      <w:r>
        <w:rPr>
          <w:rFonts w:hint="cs"/>
          <w:b w:val="0"/>
          <w:bCs w:val="0"/>
          <w:caps/>
          <w:sz w:val="24"/>
          <w:szCs w:val="24"/>
          <w:rtl/>
        </w:rPr>
        <w:t>... בקשר עם משרד הבריאות משרד הבריאות פה?</w:t>
      </w:r>
    </w:p>
    <w:p w14:paraId="36DD8FDF" w14:textId="77777777" w:rsidR="001E2274" w:rsidRDefault="001E2274" w:rsidP="00E90E83">
      <w:pPr>
        <w:rPr>
          <w:b w:val="0"/>
          <w:bCs w:val="0"/>
          <w:caps/>
          <w:sz w:val="24"/>
          <w:szCs w:val="24"/>
          <w:rtl/>
        </w:rPr>
      </w:pPr>
    </w:p>
    <w:p w14:paraId="31BBF1AE" w14:textId="77777777" w:rsidR="001E2274" w:rsidRDefault="00E5536A" w:rsidP="00E90E83">
      <w:pPr>
        <w:rPr>
          <w:caps/>
          <w:sz w:val="24"/>
          <w:szCs w:val="24"/>
          <w:u w:val="single"/>
          <w:rtl/>
        </w:rPr>
      </w:pPr>
      <w:r w:rsidRPr="00E5536A">
        <w:rPr>
          <w:rFonts w:hint="cs"/>
          <w:caps/>
          <w:sz w:val="24"/>
          <w:szCs w:val="24"/>
          <w:u w:val="single"/>
          <w:rtl/>
        </w:rPr>
        <w:t>גב</w:t>
      </w:r>
      <w:r w:rsidRPr="00E5536A">
        <w:rPr>
          <w:caps/>
          <w:sz w:val="24"/>
          <w:szCs w:val="24"/>
          <w:u w:val="single"/>
          <w:rtl/>
        </w:rPr>
        <w:t>'</w:t>
      </w:r>
      <w:r w:rsidRPr="00E5536A">
        <w:rPr>
          <w:rFonts w:hint="cs"/>
          <w:caps/>
          <w:sz w:val="24"/>
          <w:szCs w:val="24"/>
          <w:u w:val="single"/>
          <w:rtl/>
        </w:rPr>
        <w:t xml:space="preserve"> רוני גרניט - נציגת משרד הבריאות בוועדה המחוזית</w:t>
      </w:r>
      <w:r w:rsidR="001E2274">
        <w:rPr>
          <w:rFonts w:hint="cs"/>
          <w:caps/>
          <w:sz w:val="24"/>
          <w:szCs w:val="24"/>
          <w:u w:val="single"/>
          <w:rtl/>
        </w:rPr>
        <w:t>:</w:t>
      </w:r>
    </w:p>
    <w:p w14:paraId="7201D9A9" w14:textId="56631225" w:rsidR="001E2274" w:rsidRDefault="00E90E83" w:rsidP="00E90E83">
      <w:pPr>
        <w:rPr>
          <w:b w:val="0"/>
          <w:bCs w:val="0"/>
          <w:caps/>
          <w:sz w:val="24"/>
          <w:szCs w:val="24"/>
          <w:rtl/>
        </w:rPr>
      </w:pPr>
      <w:r>
        <w:rPr>
          <w:rFonts w:hint="cs"/>
          <w:b w:val="0"/>
          <w:bCs w:val="0"/>
          <w:caps/>
          <w:sz w:val="24"/>
          <w:szCs w:val="24"/>
          <w:rtl/>
        </w:rPr>
        <w:t xml:space="preserve">אני </w:t>
      </w:r>
    </w:p>
    <w:p w14:paraId="6CE52C62" w14:textId="77777777" w:rsidR="001E2274" w:rsidRDefault="001E2274" w:rsidP="00E90E83">
      <w:pPr>
        <w:rPr>
          <w:b w:val="0"/>
          <w:bCs w:val="0"/>
          <w:caps/>
          <w:sz w:val="24"/>
          <w:szCs w:val="24"/>
          <w:rtl/>
        </w:rPr>
      </w:pPr>
    </w:p>
    <w:p w14:paraId="5990D0E8" w14:textId="77777777" w:rsidR="001E2274" w:rsidRDefault="003109B2" w:rsidP="00E90E83">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3C123225" w14:textId="12336AB1" w:rsidR="001E2274" w:rsidRDefault="00E90E83" w:rsidP="00E90E83">
      <w:pPr>
        <w:rPr>
          <w:b w:val="0"/>
          <w:bCs w:val="0"/>
          <w:caps/>
          <w:sz w:val="24"/>
          <w:szCs w:val="24"/>
          <w:rtl/>
        </w:rPr>
      </w:pPr>
      <w:r>
        <w:rPr>
          <w:rFonts w:hint="cs"/>
          <w:b w:val="0"/>
          <w:bCs w:val="0"/>
          <w:caps/>
          <w:sz w:val="24"/>
          <w:szCs w:val="24"/>
          <w:rtl/>
        </w:rPr>
        <w:t xml:space="preserve">כן הרדיוס מגן </w:t>
      </w:r>
    </w:p>
    <w:p w14:paraId="2EE4ABA8" w14:textId="77777777" w:rsidR="001E2274" w:rsidRDefault="001E2274" w:rsidP="00E90E83">
      <w:pPr>
        <w:rPr>
          <w:b w:val="0"/>
          <w:bCs w:val="0"/>
          <w:caps/>
          <w:sz w:val="24"/>
          <w:szCs w:val="24"/>
          <w:rtl/>
        </w:rPr>
      </w:pPr>
    </w:p>
    <w:p w14:paraId="79238C49" w14:textId="77777777" w:rsidR="001E2274" w:rsidRDefault="00E5536A" w:rsidP="00E90E83">
      <w:pPr>
        <w:rPr>
          <w:caps/>
          <w:sz w:val="24"/>
          <w:szCs w:val="24"/>
          <w:u w:val="single"/>
          <w:rtl/>
        </w:rPr>
      </w:pPr>
      <w:r w:rsidRPr="00E5536A">
        <w:rPr>
          <w:rFonts w:hint="cs"/>
          <w:caps/>
          <w:sz w:val="24"/>
          <w:szCs w:val="24"/>
          <w:u w:val="single"/>
          <w:rtl/>
        </w:rPr>
        <w:t>גב</w:t>
      </w:r>
      <w:r w:rsidRPr="00E5536A">
        <w:rPr>
          <w:caps/>
          <w:sz w:val="24"/>
          <w:szCs w:val="24"/>
          <w:u w:val="single"/>
          <w:rtl/>
        </w:rPr>
        <w:t>'</w:t>
      </w:r>
      <w:r w:rsidRPr="00E5536A">
        <w:rPr>
          <w:rFonts w:hint="cs"/>
          <w:caps/>
          <w:sz w:val="24"/>
          <w:szCs w:val="24"/>
          <w:u w:val="single"/>
          <w:rtl/>
        </w:rPr>
        <w:t xml:space="preserve"> רוני גרניט - נציגת משרד הבריאות בוועדה המחוזית</w:t>
      </w:r>
      <w:r w:rsidR="001E2274">
        <w:rPr>
          <w:rFonts w:hint="cs"/>
          <w:caps/>
          <w:sz w:val="24"/>
          <w:szCs w:val="24"/>
          <w:u w:val="single"/>
          <w:rtl/>
        </w:rPr>
        <w:t>:</w:t>
      </w:r>
    </w:p>
    <w:p w14:paraId="05E771D5" w14:textId="23AB2E7F" w:rsidR="001E2274" w:rsidRDefault="00E90E83" w:rsidP="00E90E83">
      <w:pPr>
        <w:rPr>
          <w:b w:val="0"/>
          <w:bCs w:val="0"/>
          <w:caps/>
          <w:sz w:val="24"/>
          <w:szCs w:val="24"/>
          <w:rtl/>
        </w:rPr>
      </w:pPr>
      <w:r>
        <w:rPr>
          <w:rFonts w:hint="cs"/>
          <w:b w:val="0"/>
          <w:bCs w:val="0"/>
          <w:caps/>
          <w:sz w:val="24"/>
          <w:szCs w:val="24"/>
          <w:rtl/>
        </w:rPr>
        <w:t>אני מדברת</w:t>
      </w:r>
    </w:p>
    <w:p w14:paraId="159A0FD8" w14:textId="77777777" w:rsidR="001E2274" w:rsidRDefault="001E2274" w:rsidP="00E90E83">
      <w:pPr>
        <w:rPr>
          <w:b w:val="0"/>
          <w:bCs w:val="0"/>
          <w:caps/>
          <w:sz w:val="24"/>
          <w:szCs w:val="24"/>
          <w:rtl/>
        </w:rPr>
      </w:pPr>
    </w:p>
    <w:p w14:paraId="4C97EB5E" w14:textId="77777777" w:rsidR="001E2274" w:rsidRDefault="000A3DA6" w:rsidP="00E90E83">
      <w:pPr>
        <w:rPr>
          <w:caps/>
          <w:sz w:val="24"/>
          <w:szCs w:val="24"/>
          <w:u w:val="single"/>
          <w:rtl/>
        </w:rPr>
      </w:pPr>
      <w:r w:rsidRPr="000A3DA6">
        <w:rPr>
          <w:rFonts w:hint="cs"/>
          <w:caps/>
          <w:sz w:val="24"/>
          <w:szCs w:val="24"/>
          <w:u w:val="single"/>
          <w:rtl/>
        </w:rPr>
        <w:lastRenderedPageBreak/>
        <w:t>מר תומר דוידסון - נציג מנהל מקרקעי ישראל בוועדה המחוזית</w:t>
      </w:r>
      <w:r w:rsidR="001E2274">
        <w:rPr>
          <w:rFonts w:hint="cs"/>
          <w:caps/>
          <w:sz w:val="24"/>
          <w:szCs w:val="24"/>
          <w:u w:val="single"/>
          <w:rtl/>
        </w:rPr>
        <w:t>:</w:t>
      </w:r>
    </w:p>
    <w:p w14:paraId="460ADA25" w14:textId="63C9B7AA" w:rsidR="001E2274" w:rsidRDefault="00E90E83" w:rsidP="00E90E83">
      <w:pPr>
        <w:rPr>
          <w:b w:val="0"/>
          <w:bCs w:val="0"/>
          <w:caps/>
          <w:sz w:val="24"/>
          <w:szCs w:val="24"/>
          <w:rtl/>
        </w:rPr>
      </w:pPr>
      <w:r>
        <w:rPr>
          <w:rFonts w:hint="cs"/>
          <w:b w:val="0"/>
          <w:bCs w:val="0"/>
          <w:caps/>
          <w:sz w:val="24"/>
          <w:szCs w:val="24"/>
          <w:rtl/>
        </w:rPr>
        <w:t xml:space="preserve">מי ששאל זה משרד הבריאות </w:t>
      </w:r>
    </w:p>
    <w:p w14:paraId="525E93B4" w14:textId="77777777" w:rsidR="001E2274" w:rsidRDefault="001E2274" w:rsidP="00E90E83">
      <w:pPr>
        <w:rPr>
          <w:b w:val="0"/>
          <w:bCs w:val="0"/>
          <w:caps/>
          <w:sz w:val="24"/>
          <w:szCs w:val="24"/>
          <w:rtl/>
        </w:rPr>
      </w:pPr>
    </w:p>
    <w:p w14:paraId="17528E05" w14:textId="77777777" w:rsidR="001E2274" w:rsidRDefault="003109B2" w:rsidP="00E90E83">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0ED7D434" w14:textId="7B2D6397" w:rsidR="001E2274" w:rsidRDefault="00E90E83" w:rsidP="00E90E83">
      <w:pPr>
        <w:rPr>
          <w:b w:val="0"/>
          <w:bCs w:val="0"/>
          <w:caps/>
          <w:sz w:val="24"/>
          <w:szCs w:val="24"/>
          <w:rtl/>
        </w:rPr>
      </w:pPr>
      <w:r>
        <w:rPr>
          <w:rFonts w:hint="cs"/>
          <w:b w:val="0"/>
          <w:bCs w:val="0"/>
          <w:caps/>
          <w:sz w:val="24"/>
          <w:szCs w:val="24"/>
          <w:rtl/>
        </w:rPr>
        <w:t>כן רדיוס מגן</w:t>
      </w:r>
      <w:r w:rsidR="000F703D">
        <w:rPr>
          <w:rFonts w:hint="cs"/>
          <w:b w:val="0"/>
          <w:bCs w:val="0"/>
          <w:caps/>
          <w:sz w:val="24"/>
          <w:szCs w:val="24"/>
          <w:rtl/>
        </w:rPr>
        <w:t xml:space="preserve"> </w:t>
      </w:r>
      <w:r>
        <w:rPr>
          <w:rFonts w:hint="cs"/>
          <w:b w:val="0"/>
          <w:bCs w:val="0"/>
          <w:caps/>
          <w:sz w:val="24"/>
          <w:szCs w:val="24"/>
          <w:rtl/>
        </w:rPr>
        <w:t>...</w:t>
      </w:r>
    </w:p>
    <w:p w14:paraId="1155501D" w14:textId="77777777" w:rsidR="001E2274" w:rsidRDefault="001E2274" w:rsidP="00E90E83">
      <w:pPr>
        <w:rPr>
          <w:b w:val="0"/>
          <w:bCs w:val="0"/>
          <w:caps/>
          <w:sz w:val="24"/>
          <w:szCs w:val="24"/>
          <w:rtl/>
        </w:rPr>
      </w:pPr>
    </w:p>
    <w:p w14:paraId="2549762D" w14:textId="77777777" w:rsidR="001E2274" w:rsidRDefault="00F615C7" w:rsidP="00E90E83">
      <w:pPr>
        <w:rPr>
          <w:caps/>
          <w:sz w:val="24"/>
          <w:szCs w:val="24"/>
          <w:u w:val="single"/>
          <w:rtl/>
        </w:rPr>
      </w:pPr>
      <w:r w:rsidRPr="00F615C7">
        <w:rPr>
          <w:rFonts w:hint="cs"/>
          <w:caps/>
          <w:sz w:val="24"/>
          <w:szCs w:val="24"/>
          <w:u w:val="single"/>
          <w:rtl/>
        </w:rPr>
        <w:t>מר שי לוי - מנהל הפרויקט</w:t>
      </w:r>
      <w:r w:rsidR="001E2274">
        <w:rPr>
          <w:rFonts w:hint="cs"/>
          <w:caps/>
          <w:sz w:val="24"/>
          <w:szCs w:val="24"/>
          <w:u w:val="single"/>
          <w:rtl/>
        </w:rPr>
        <w:t>:</w:t>
      </w:r>
    </w:p>
    <w:p w14:paraId="52AE19C8" w14:textId="551F1A86" w:rsidR="001E2274" w:rsidRDefault="00E90E83" w:rsidP="00E90E83">
      <w:pPr>
        <w:rPr>
          <w:b w:val="0"/>
          <w:bCs w:val="0"/>
          <w:caps/>
          <w:sz w:val="24"/>
          <w:szCs w:val="24"/>
          <w:rtl/>
        </w:rPr>
      </w:pPr>
      <w:r>
        <w:rPr>
          <w:rFonts w:hint="cs"/>
          <w:b w:val="0"/>
          <w:bCs w:val="0"/>
          <w:caps/>
          <w:sz w:val="24"/>
          <w:szCs w:val="24"/>
          <w:rtl/>
        </w:rPr>
        <w:t>אה אוקיי אז אני פשוט לא רואה בזום לא מצליח לזהות מי שואל מי זו?</w:t>
      </w:r>
    </w:p>
    <w:p w14:paraId="10EF1558" w14:textId="77777777" w:rsidR="001E2274" w:rsidRDefault="001E2274" w:rsidP="00E90E83">
      <w:pPr>
        <w:rPr>
          <w:b w:val="0"/>
          <w:bCs w:val="0"/>
          <w:caps/>
          <w:sz w:val="24"/>
          <w:szCs w:val="24"/>
          <w:rtl/>
        </w:rPr>
      </w:pPr>
    </w:p>
    <w:p w14:paraId="626C10B3" w14:textId="77777777" w:rsidR="001E2274" w:rsidRDefault="00E5536A" w:rsidP="00E90E83">
      <w:pPr>
        <w:rPr>
          <w:caps/>
          <w:sz w:val="24"/>
          <w:szCs w:val="24"/>
          <w:u w:val="single"/>
          <w:rtl/>
        </w:rPr>
      </w:pPr>
      <w:r w:rsidRPr="00E5536A">
        <w:rPr>
          <w:rFonts w:hint="cs"/>
          <w:caps/>
          <w:sz w:val="24"/>
          <w:szCs w:val="24"/>
          <w:u w:val="single"/>
          <w:rtl/>
        </w:rPr>
        <w:t>גב</w:t>
      </w:r>
      <w:r w:rsidRPr="00E5536A">
        <w:rPr>
          <w:caps/>
          <w:sz w:val="24"/>
          <w:szCs w:val="24"/>
          <w:u w:val="single"/>
          <w:rtl/>
        </w:rPr>
        <w:t>'</w:t>
      </w:r>
      <w:r w:rsidRPr="00E5536A">
        <w:rPr>
          <w:rFonts w:hint="cs"/>
          <w:caps/>
          <w:sz w:val="24"/>
          <w:szCs w:val="24"/>
          <w:u w:val="single"/>
          <w:rtl/>
        </w:rPr>
        <w:t xml:space="preserve"> רוני גרניט - נציגת משרד הבריאות בוועדה המחוזית</w:t>
      </w:r>
      <w:r w:rsidR="001E2274">
        <w:rPr>
          <w:rFonts w:hint="cs"/>
          <w:caps/>
          <w:sz w:val="24"/>
          <w:szCs w:val="24"/>
          <w:u w:val="single"/>
          <w:rtl/>
        </w:rPr>
        <w:t>:</w:t>
      </w:r>
    </w:p>
    <w:p w14:paraId="089FB963" w14:textId="0E475A9E" w:rsidR="001E2274" w:rsidRDefault="00E90E83" w:rsidP="00E90E83">
      <w:pPr>
        <w:rPr>
          <w:b w:val="0"/>
          <w:bCs w:val="0"/>
          <w:caps/>
          <w:sz w:val="24"/>
          <w:szCs w:val="24"/>
          <w:rtl/>
        </w:rPr>
      </w:pPr>
      <w:r>
        <w:rPr>
          <w:rFonts w:hint="cs"/>
          <w:b w:val="0"/>
          <w:bCs w:val="0"/>
          <w:caps/>
          <w:sz w:val="24"/>
          <w:szCs w:val="24"/>
          <w:rtl/>
        </w:rPr>
        <w:t xml:space="preserve">אני </w:t>
      </w:r>
    </w:p>
    <w:p w14:paraId="3F129C46" w14:textId="77777777" w:rsidR="001E2274" w:rsidRDefault="001E2274" w:rsidP="00E90E83">
      <w:pPr>
        <w:rPr>
          <w:b w:val="0"/>
          <w:bCs w:val="0"/>
          <w:caps/>
          <w:sz w:val="24"/>
          <w:szCs w:val="24"/>
          <w:rtl/>
        </w:rPr>
      </w:pPr>
    </w:p>
    <w:p w14:paraId="5DC4BFEB" w14:textId="77777777" w:rsidR="001E2274" w:rsidRDefault="003109B2" w:rsidP="00E90E83">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6EE27D77" w14:textId="66C990CC" w:rsidR="001E2274" w:rsidRDefault="00E90E83" w:rsidP="00E90E83">
      <w:pPr>
        <w:rPr>
          <w:b w:val="0"/>
          <w:bCs w:val="0"/>
          <w:caps/>
          <w:sz w:val="24"/>
          <w:szCs w:val="24"/>
          <w:rtl/>
        </w:rPr>
      </w:pPr>
      <w:r>
        <w:rPr>
          <w:rFonts w:hint="cs"/>
          <w:b w:val="0"/>
          <w:bCs w:val="0"/>
          <w:caps/>
          <w:sz w:val="24"/>
          <w:szCs w:val="24"/>
          <w:rtl/>
        </w:rPr>
        <w:t xml:space="preserve">רוני ממשרד הבריאות </w:t>
      </w:r>
    </w:p>
    <w:p w14:paraId="4801F1F6" w14:textId="77777777" w:rsidR="001E2274" w:rsidRDefault="001E2274" w:rsidP="00E90E83">
      <w:pPr>
        <w:rPr>
          <w:b w:val="0"/>
          <w:bCs w:val="0"/>
          <w:caps/>
          <w:sz w:val="24"/>
          <w:szCs w:val="24"/>
          <w:rtl/>
        </w:rPr>
      </w:pPr>
    </w:p>
    <w:p w14:paraId="01EF71E0" w14:textId="77777777" w:rsidR="001E2274" w:rsidRDefault="00F615C7" w:rsidP="00E90E83">
      <w:pPr>
        <w:rPr>
          <w:caps/>
          <w:sz w:val="24"/>
          <w:szCs w:val="24"/>
          <w:u w:val="single"/>
          <w:rtl/>
        </w:rPr>
      </w:pPr>
      <w:r w:rsidRPr="00F615C7">
        <w:rPr>
          <w:rFonts w:hint="cs"/>
          <w:caps/>
          <w:sz w:val="24"/>
          <w:szCs w:val="24"/>
          <w:u w:val="single"/>
          <w:rtl/>
        </w:rPr>
        <w:t>מר שי לוי - מנהל הפרויקט</w:t>
      </w:r>
      <w:r w:rsidR="001E2274">
        <w:rPr>
          <w:rFonts w:hint="cs"/>
          <w:caps/>
          <w:sz w:val="24"/>
          <w:szCs w:val="24"/>
          <w:u w:val="single"/>
          <w:rtl/>
        </w:rPr>
        <w:t>:</w:t>
      </w:r>
    </w:p>
    <w:p w14:paraId="6097021A" w14:textId="60038418" w:rsidR="001E2274" w:rsidRDefault="00E90E83" w:rsidP="00E90E83">
      <w:pPr>
        <w:rPr>
          <w:b w:val="0"/>
          <w:bCs w:val="0"/>
          <w:caps/>
          <w:sz w:val="24"/>
          <w:szCs w:val="24"/>
          <w:rtl/>
        </w:rPr>
      </w:pPr>
      <w:r>
        <w:rPr>
          <w:rFonts w:hint="cs"/>
          <w:b w:val="0"/>
          <w:bCs w:val="0"/>
          <w:caps/>
          <w:sz w:val="24"/>
          <w:szCs w:val="24"/>
          <w:rtl/>
        </w:rPr>
        <w:t xml:space="preserve">אוקיי היי רני </w:t>
      </w:r>
    </w:p>
    <w:p w14:paraId="0DAC3D9E" w14:textId="77777777" w:rsidR="001E2274" w:rsidRDefault="001E2274" w:rsidP="00E90E83">
      <w:pPr>
        <w:rPr>
          <w:b w:val="0"/>
          <w:bCs w:val="0"/>
          <w:caps/>
          <w:sz w:val="24"/>
          <w:szCs w:val="24"/>
          <w:rtl/>
        </w:rPr>
      </w:pPr>
    </w:p>
    <w:p w14:paraId="74BD1BA4" w14:textId="77777777" w:rsidR="001E2274" w:rsidRDefault="00E5536A" w:rsidP="00E90E83">
      <w:pPr>
        <w:rPr>
          <w:caps/>
          <w:sz w:val="24"/>
          <w:szCs w:val="24"/>
          <w:u w:val="single"/>
          <w:rtl/>
        </w:rPr>
      </w:pPr>
      <w:r w:rsidRPr="00E5536A">
        <w:rPr>
          <w:rFonts w:hint="cs"/>
          <w:caps/>
          <w:sz w:val="24"/>
          <w:szCs w:val="24"/>
          <w:u w:val="single"/>
          <w:rtl/>
        </w:rPr>
        <w:t>גב</w:t>
      </w:r>
      <w:r w:rsidRPr="00E5536A">
        <w:rPr>
          <w:caps/>
          <w:sz w:val="24"/>
          <w:szCs w:val="24"/>
          <w:u w:val="single"/>
          <w:rtl/>
        </w:rPr>
        <w:t>'</w:t>
      </w:r>
      <w:r w:rsidRPr="00E5536A">
        <w:rPr>
          <w:rFonts w:hint="cs"/>
          <w:caps/>
          <w:sz w:val="24"/>
          <w:szCs w:val="24"/>
          <w:u w:val="single"/>
          <w:rtl/>
        </w:rPr>
        <w:t xml:space="preserve"> רוני גרניט - נציגת משרד הבריאות בוועדה המחוזית</w:t>
      </w:r>
      <w:r w:rsidR="001E2274">
        <w:rPr>
          <w:rFonts w:hint="cs"/>
          <w:caps/>
          <w:sz w:val="24"/>
          <w:szCs w:val="24"/>
          <w:u w:val="single"/>
          <w:rtl/>
        </w:rPr>
        <w:t>:</w:t>
      </w:r>
    </w:p>
    <w:p w14:paraId="1D9FCF35" w14:textId="59F05A17" w:rsidR="001E2274" w:rsidRDefault="00E90E83" w:rsidP="00E90E83">
      <w:pPr>
        <w:rPr>
          <w:b w:val="0"/>
          <w:bCs w:val="0"/>
          <w:caps/>
          <w:sz w:val="24"/>
          <w:szCs w:val="24"/>
          <w:rtl/>
        </w:rPr>
      </w:pPr>
      <w:r>
        <w:rPr>
          <w:rFonts w:hint="cs"/>
          <w:b w:val="0"/>
          <w:bCs w:val="0"/>
          <w:caps/>
          <w:sz w:val="24"/>
          <w:szCs w:val="24"/>
          <w:rtl/>
        </w:rPr>
        <w:t xml:space="preserve">אז אני שאלתי אותך גם על מקורות כי יש לי פשוט התכתבות ישנה שלכם איתם בגלל זה שאלתי </w:t>
      </w:r>
    </w:p>
    <w:p w14:paraId="23C4824F" w14:textId="77777777" w:rsidR="001E2274" w:rsidRDefault="001E2274" w:rsidP="00E90E83">
      <w:pPr>
        <w:rPr>
          <w:b w:val="0"/>
          <w:bCs w:val="0"/>
          <w:caps/>
          <w:sz w:val="24"/>
          <w:szCs w:val="24"/>
          <w:rtl/>
        </w:rPr>
      </w:pPr>
    </w:p>
    <w:p w14:paraId="74BC139B" w14:textId="77777777" w:rsidR="001E2274" w:rsidRDefault="00F615C7" w:rsidP="00E90E83">
      <w:pPr>
        <w:rPr>
          <w:caps/>
          <w:sz w:val="24"/>
          <w:szCs w:val="24"/>
          <w:u w:val="single"/>
          <w:rtl/>
        </w:rPr>
      </w:pPr>
      <w:r w:rsidRPr="00F615C7">
        <w:rPr>
          <w:rFonts w:hint="cs"/>
          <w:caps/>
          <w:sz w:val="24"/>
          <w:szCs w:val="24"/>
          <w:u w:val="single"/>
          <w:rtl/>
        </w:rPr>
        <w:t>מר שי לוי - מנהל הפרויקט</w:t>
      </w:r>
      <w:r w:rsidR="001E2274">
        <w:rPr>
          <w:rFonts w:hint="cs"/>
          <w:caps/>
          <w:sz w:val="24"/>
          <w:szCs w:val="24"/>
          <w:u w:val="single"/>
          <w:rtl/>
        </w:rPr>
        <w:t>:</w:t>
      </w:r>
    </w:p>
    <w:p w14:paraId="2405A0A2" w14:textId="15DA5A04" w:rsidR="001E2274" w:rsidRDefault="00E90E83" w:rsidP="00E90E83">
      <w:pPr>
        <w:rPr>
          <w:b w:val="0"/>
          <w:bCs w:val="0"/>
          <w:caps/>
          <w:sz w:val="24"/>
          <w:szCs w:val="24"/>
          <w:rtl/>
        </w:rPr>
      </w:pPr>
      <w:r>
        <w:rPr>
          <w:rFonts w:hint="cs"/>
          <w:b w:val="0"/>
          <w:bCs w:val="0"/>
          <w:caps/>
          <w:sz w:val="24"/>
          <w:szCs w:val="24"/>
          <w:rtl/>
        </w:rPr>
        <w:t>לא, קיבלנו תגובה ובתגובה אין לנו שמה, הם אמרו שיש להם בעתיד אולי איזה שהוא קו או משהו אבל כרגע לא היה להם ... הערות אז אז</w:t>
      </w:r>
      <w:r w:rsidR="000F703D">
        <w:rPr>
          <w:rFonts w:hint="cs"/>
          <w:b w:val="0"/>
          <w:bCs w:val="0"/>
          <w:caps/>
          <w:sz w:val="24"/>
          <w:szCs w:val="24"/>
          <w:rtl/>
        </w:rPr>
        <w:t xml:space="preserve"> </w:t>
      </w:r>
      <w:r>
        <w:rPr>
          <w:rFonts w:hint="cs"/>
          <w:b w:val="0"/>
          <w:bCs w:val="0"/>
          <w:caps/>
          <w:sz w:val="24"/>
          <w:szCs w:val="24"/>
          <w:rtl/>
        </w:rPr>
        <w:t>...</w:t>
      </w:r>
    </w:p>
    <w:p w14:paraId="44C7D51C" w14:textId="77777777" w:rsidR="001E2274" w:rsidRDefault="001E2274" w:rsidP="00E90E83">
      <w:pPr>
        <w:rPr>
          <w:b w:val="0"/>
          <w:bCs w:val="0"/>
          <w:caps/>
          <w:sz w:val="24"/>
          <w:szCs w:val="24"/>
          <w:rtl/>
        </w:rPr>
      </w:pPr>
    </w:p>
    <w:p w14:paraId="062195B8" w14:textId="77777777" w:rsidR="001E2274" w:rsidRDefault="00E5536A" w:rsidP="00E90E83">
      <w:pPr>
        <w:rPr>
          <w:caps/>
          <w:sz w:val="24"/>
          <w:szCs w:val="24"/>
          <w:u w:val="single"/>
          <w:rtl/>
        </w:rPr>
      </w:pPr>
      <w:r w:rsidRPr="00E5536A">
        <w:rPr>
          <w:rFonts w:hint="cs"/>
          <w:caps/>
          <w:sz w:val="24"/>
          <w:szCs w:val="24"/>
          <w:u w:val="single"/>
          <w:rtl/>
        </w:rPr>
        <w:t>גב</w:t>
      </w:r>
      <w:r w:rsidRPr="00E5536A">
        <w:rPr>
          <w:caps/>
          <w:sz w:val="24"/>
          <w:szCs w:val="24"/>
          <w:u w:val="single"/>
          <w:rtl/>
        </w:rPr>
        <w:t>'</w:t>
      </w:r>
      <w:r w:rsidRPr="00E5536A">
        <w:rPr>
          <w:rFonts w:hint="cs"/>
          <w:caps/>
          <w:sz w:val="24"/>
          <w:szCs w:val="24"/>
          <w:u w:val="single"/>
          <w:rtl/>
        </w:rPr>
        <w:t xml:space="preserve"> רוני גרניט - נציגת משרד הבריאות בוועדה המחוזית</w:t>
      </w:r>
      <w:r w:rsidR="001E2274">
        <w:rPr>
          <w:rFonts w:hint="cs"/>
          <w:caps/>
          <w:sz w:val="24"/>
          <w:szCs w:val="24"/>
          <w:u w:val="single"/>
          <w:rtl/>
        </w:rPr>
        <w:t>:</w:t>
      </w:r>
    </w:p>
    <w:p w14:paraId="47B8D3D6" w14:textId="6E491E70" w:rsidR="001E2274" w:rsidRDefault="00E90E83" w:rsidP="00E90E83">
      <w:pPr>
        <w:rPr>
          <w:b w:val="0"/>
          <w:bCs w:val="0"/>
          <w:caps/>
          <w:sz w:val="24"/>
          <w:szCs w:val="24"/>
          <w:rtl/>
        </w:rPr>
      </w:pPr>
      <w:r>
        <w:rPr>
          <w:rFonts w:hint="cs"/>
          <w:b w:val="0"/>
          <w:bCs w:val="0"/>
          <w:caps/>
          <w:sz w:val="24"/>
          <w:szCs w:val="24"/>
          <w:rtl/>
        </w:rPr>
        <w:t xml:space="preserve">איתנו אתם לא יצרתם קשר נכון? לגבי התוואי </w:t>
      </w:r>
    </w:p>
    <w:p w14:paraId="414766CB" w14:textId="77777777" w:rsidR="001E2274" w:rsidRDefault="001E2274" w:rsidP="00E90E83">
      <w:pPr>
        <w:rPr>
          <w:b w:val="0"/>
          <w:bCs w:val="0"/>
          <w:caps/>
          <w:sz w:val="24"/>
          <w:szCs w:val="24"/>
          <w:rtl/>
        </w:rPr>
      </w:pPr>
    </w:p>
    <w:p w14:paraId="38191680" w14:textId="77777777" w:rsidR="001E2274" w:rsidRDefault="00F615C7" w:rsidP="00E90E83">
      <w:pPr>
        <w:rPr>
          <w:caps/>
          <w:sz w:val="24"/>
          <w:szCs w:val="24"/>
          <w:u w:val="single"/>
          <w:rtl/>
        </w:rPr>
      </w:pPr>
      <w:r w:rsidRPr="00F615C7">
        <w:rPr>
          <w:rFonts w:hint="cs"/>
          <w:caps/>
          <w:sz w:val="24"/>
          <w:szCs w:val="24"/>
          <w:u w:val="single"/>
          <w:rtl/>
        </w:rPr>
        <w:t>מר שי לוי - מנהל הפרויקט</w:t>
      </w:r>
      <w:r w:rsidR="001E2274">
        <w:rPr>
          <w:rFonts w:hint="cs"/>
          <w:caps/>
          <w:sz w:val="24"/>
          <w:szCs w:val="24"/>
          <w:u w:val="single"/>
          <w:rtl/>
        </w:rPr>
        <w:t>:</w:t>
      </w:r>
    </w:p>
    <w:p w14:paraId="05371EB2" w14:textId="51795E07" w:rsidR="001E2274" w:rsidRDefault="00E90E83" w:rsidP="00E90E83">
      <w:pPr>
        <w:rPr>
          <w:b w:val="0"/>
          <w:bCs w:val="0"/>
          <w:caps/>
          <w:sz w:val="24"/>
          <w:szCs w:val="24"/>
          <w:rtl/>
        </w:rPr>
      </w:pPr>
      <w:r>
        <w:rPr>
          <w:rFonts w:hint="cs"/>
          <w:b w:val="0"/>
          <w:bCs w:val="0"/>
          <w:caps/>
          <w:sz w:val="24"/>
          <w:szCs w:val="24"/>
          <w:rtl/>
        </w:rPr>
        <w:t>סליחה עוד פעם?</w:t>
      </w:r>
    </w:p>
    <w:p w14:paraId="6B3F487E" w14:textId="77777777" w:rsidR="001E2274" w:rsidRDefault="001E2274" w:rsidP="00E90E83">
      <w:pPr>
        <w:rPr>
          <w:b w:val="0"/>
          <w:bCs w:val="0"/>
          <w:caps/>
          <w:sz w:val="24"/>
          <w:szCs w:val="24"/>
          <w:rtl/>
        </w:rPr>
      </w:pPr>
    </w:p>
    <w:p w14:paraId="2DE3770F" w14:textId="77777777" w:rsidR="001E2274" w:rsidRDefault="00E5536A" w:rsidP="00E90E83">
      <w:pPr>
        <w:rPr>
          <w:caps/>
          <w:sz w:val="24"/>
          <w:szCs w:val="24"/>
          <w:u w:val="single"/>
          <w:rtl/>
        </w:rPr>
      </w:pPr>
      <w:r w:rsidRPr="00E5536A">
        <w:rPr>
          <w:rFonts w:hint="cs"/>
          <w:caps/>
          <w:sz w:val="24"/>
          <w:szCs w:val="24"/>
          <w:u w:val="single"/>
          <w:rtl/>
        </w:rPr>
        <w:t>גב</w:t>
      </w:r>
      <w:r w:rsidRPr="00E5536A">
        <w:rPr>
          <w:caps/>
          <w:sz w:val="24"/>
          <w:szCs w:val="24"/>
          <w:u w:val="single"/>
          <w:rtl/>
        </w:rPr>
        <w:t>'</w:t>
      </w:r>
      <w:r w:rsidRPr="00E5536A">
        <w:rPr>
          <w:rFonts w:hint="cs"/>
          <w:caps/>
          <w:sz w:val="24"/>
          <w:szCs w:val="24"/>
          <w:u w:val="single"/>
          <w:rtl/>
        </w:rPr>
        <w:t xml:space="preserve"> רוני גרניט - נציגת משרד הבריאות בוועדה המחוזית</w:t>
      </w:r>
      <w:r w:rsidR="001E2274">
        <w:rPr>
          <w:rFonts w:hint="cs"/>
          <w:caps/>
          <w:sz w:val="24"/>
          <w:szCs w:val="24"/>
          <w:u w:val="single"/>
          <w:rtl/>
        </w:rPr>
        <w:t>:</w:t>
      </w:r>
    </w:p>
    <w:p w14:paraId="40FBEE8F" w14:textId="3580EBD1" w:rsidR="001E2274" w:rsidRDefault="00E90E83" w:rsidP="00E90E83">
      <w:pPr>
        <w:rPr>
          <w:b w:val="0"/>
          <w:bCs w:val="0"/>
          <w:caps/>
          <w:sz w:val="24"/>
          <w:szCs w:val="24"/>
          <w:rtl/>
        </w:rPr>
      </w:pPr>
      <w:r>
        <w:rPr>
          <w:rFonts w:hint="cs"/>
          <w:b w:val="0"/>
          <w:bCs w:val="0"/>
          <w:caps/>
          <w:sz w:val="24"/>
          <w:szCs w:val="24"/>
          <w:rtl/>
        </w:rPr>
        <w:t>לא יצרתם איתנו קשר?</w:t>
      </w:r>
      <w:r>
        <w:rPr>
          <w:b w:val="0"/>
          <w:bCs w:val="0"/>
          <w:caps/>
          <w:sz w:val="24"/>
          <w:szCs w:val="24"/>
        </w:rPr>
        <w:t xml:space="preserve"> </w:t>
      </w:r>
    </w:p>
    <w:p w14:paraId="75CD064D" w14:textId="77777777" w:rsidR="001E2274" w:rsidRDefault="001E2274" w:rsidP="00E90E83">
      <w:pPr>
        <w:rPr>
          <w:b w:val="0"/>
          <w:bCs w:val="0"/>
          <w:caps/>
          <w:sz w:val="24"/>
          <w:szCs w:val="24"/>
          <w:rtl/>
        </w:rPr>
      </w:pPr>
    </w:p>
    <w:p w14:paraId="6CD46B85" w14:textId="77777777" w:rsidR="001E2274" w:rsidRDefault="00F615C7" w:rsidP="00E90E83">
      <w:pPr>
        <w:rPr>
          <w:caps/>
          <w:sz w:val="24"/>
          <w:szCs w:val="24"/>
          <w:u w:val="single"/>
          <w:rtl/>
        </w:rPr>
      </w:pPr>
      <w:r w:rsidRPr="00F615C7">
        <w:rPr>
          <w:rFonts w:hint="cs"/>
          <w:caps/>
          <w:sz w:val="24"/>
          <w:szCs w:val="24"/>
          <w:u w:val="single"/>
          <w:rtl/>
        </w:rPr>
        <w:t>מר שי לוי - מנהל הפרויקט</w:t>
      </w:r>
      <w:r w:rsidR="001E2274">
        <w:rPr>
          <w:rFonts w:hint="cs"/>
          <w:caps/>
          <w:sz w:val="24"/>
          <w:szCs w:val="24"/>
          <w:u w:val="single"/>
          <w:rtl/>
        </w:rPr>
        <w:t>:</w:t>
      </w:r>
    </w:p>
    <w:p w14:paraId="4463450F" w14:textId="0A5B54E4" w:rsidR="001E2274" w:rsidRDefault="00E90E83" w:rsidP="00E90E83">
      <w:pPr>
        <w:rPr>
          <w:b w:val="0"/>
          <w:bCs w:val="0"/>
          <w:caps/>
          <w:sz w:val="24"/>
          <w:szCs w:val="24"/>
          <w:rtl/>
        </w:rPr>
      </w:pPr>
      <w:r>
        <w:rPr>
          <w:rFonts w:hint="cs"/>
          <w:b w:val="0"/>
          <w:bCs w:val="0"/>
          <w:caps/>
          <w:sz w:val="24"/>
          <w:szCs w:val="24"/>
          <w:rtl/>
        </w:rPr>
        <w:t>אתכם?</w:t>
      </w:r>
    </w:p>
    <w:p w14:paraId="5577B3FA" w14:textId="77777777" w:rsidR="001E2274" w:rsidRDefault="001E2274" w:rsidP="00E90E83">
      <w:pPr>
        <w:rPr>
          <w:b w:val="0"/>
          <w:bCs w:val="0"/>
          <w:caps/>
          <w:sz w:val="24"/>
          <w:szCs w:val="24"/>
          <w:rtl/>
        </w:rPr>
      </w:pPr>
    </w:p>
    <w:p w14:paraId="6F3032BD" w14:textId="77777777" w:rsidR="001E2274" w:rsidRDefault="00E5536A" w:rsidP="00E90E83">
      <w:pPr>
        <w:rPr>
          <w:caps/>
          <w:sz w:val="24"/>
          <w:szCs w:val="24"/>
          <w:u w:val="single"/>
          <w:rtl/>
        </w:rPr>
      </w:pPr>
      <w:r w:rsidRPr="00E5536A">
        <w:rPr>
          <w:rFonts w:hint="cs"/>
          <w:caps/>
          <w:sz w:val="24"/>
          <w:szCs w:val="24"/>
          <w:u w:val="single"/>
          <w:rtl/>
        </w:rPr>
        <w:t>גב</w:t>
      </w:r>
      <w:r w:rsidRPr="00E5536A">
        <w:rPr>
          <w:caps/>
          <w:sz w:val="24"/>
          <w:szCs w:val="24"/>
          <w:u w:val="single"/>
          <w:rtl/>
        </w:rPr>
        <w:t>'</w:t>
      </w:r>
      <w:r w:rsidRPr="00E5536A">
        <w:rPr>
          <w:rFonts w:hint="cs"/>
          <w:caps/>
          <w:sz w:val="24"/>
          <w:szCs w:val="24"/>
          <w:u w:val="single"/>
          <w:rtl/>
        </w:rPr>
        <w:t xml:space="preserve"> רוני גרניט - נציגת משרד הבריאות בוועדה המחוזית</w:t>
      </w:r>
      <w:r w:rsidR="001E2274">
        <w:rPr>
          <w:rFonts w:hint="cs"/>
          <w:caps/>
          <w:sz w:val="24"/>
          <w:szCs w:val="24"/>
          <w:u w:val="single"/>
          <w:rtl/>
        </w:rPr>
        <w:t>:</w:t>
      </w:r>
    </w:p>
    <w:p w14:paraId="1947832E" w14:textId="2C2DAC1A" w:rsidR="001E2274" w:rsidRDefault="00E90E83" w:rsidP="00E90E83">
      <w:pPr>
        <w:rPr>
          <w:b w:val="0"/>
          <w:bCs w:val="0"/>
          <w:caps/>
          <w:sz w:val="24"/>
          <w:szCs w:val="24"/>
          <w:rtl/>
        </w:rPr>
      </w:pPr>
      <w:r>
        <w:rPr>
          <w:rFonts w:hint="cs"/>
          <w:b w:val="0"/>
          <w:bCs w:val="0"/>
          <w:caps/>
          <w:sz w:val="24"/>
          <w:szCs w:val="24"/>
          <w:rtl/>
        </w:rPr>
        <w:t xml:space="preserve">כן </w:t>
      </w:r>
    </w:p>
    <w:p w14:paraId="6C406F56" w14:textId="77777777" w:rsidR="001E2274" w:rsidRDefault="001E2274" w:rsidP="00E90E83">
      <w:pPr>
        <w:rPr>
          <w:b w:val="0"/>
          <w:bCs w:val="0"/>
          <w:caps/>
          <w:sz w:val="24"/>
          <w:szCs w:val="24"/>
          <w:rtl/>
        </w:rPr>
      </w:pPr>
    </w:p>
    <w:p w14:paraId="4B93D6A7" w14:textId="77777777" w:rsidR="001E2274" w:rsidRDefault="00F615C7" w:rsidP="00E90E83">
      <w:pPr>
        <w:rPr>
          <w:caps/>
          <w:sz w:val="24"/>
          <w:szCs w:val="24"/>
          <w:u w:val="single"/>
          <w:rtl/>
        </w:rPr>
      </w:pPr>
      <w:r w:rsidRPr="00F615C7">
        <w:rPr>
          <w:rFonts w:hint="cs"/>
          <w:caps/>
          <w:sz w:val="24"/>
          <w:szCs w:val="24"/>
          <w:u w:val="single"/>
          <w:rtl/>
        </w:rPr>
        <w:t>מר שי לוי - מנהל הפרויקט</w:t>
      </w:r>
      <w:r w:rsidR="001E2274">
        <w:rPr>
          <w:rFonts w:hint="cs"/>
          <w:caps/>
          <w:sz w:val="24"/>
          <w:szCs w:val="24"/>
          <w:u w:val="single"/>
          <w:rtl/>
        </w:rPr>
        <w:t>:</w:t>
      </w:r>
    </w:p>
    <w:p w14:paraId="1A46F902" w14:textId="27177FF0" w:rsidR="001E2274" w:rsidRDefault="00E90E83" w:rsidP="00E90E83">
      <w:pPr>
        <w:rPr>
          <w:b w:val="0"/>
          <w:bCs w:val="0"/>
          <w:caps/>
          <w:sz w:val="24"/>
          <w:szCs w:val="24"/>
          <w:rtl/>
        </w:rPr>
      </w:pPr>
      <w:r>
        <w:rPr>
          <w:rFonts w:hint="cs"/>
          <w:b w:val="0"/>
          <w:bCs w:val="0"/>
          <w:caps/>
          <w:sz w:val="24"/>
          <w:szCs w:val="24"/>
          <w:rtl/>
        </w:rPr>
        <w:t xml:space="preserve">באיזה עניין? </w:t>
      </w:r>
    </w:p>
    <w:p w14:paraId="7EFC1732" w14:textId="77777777" w:rsidR="001E2274" w:rsidRDefault="001E2274" w:rsidP="00E90E83">
      <w:pPr>
        <w:rPr>
          <w:b w:val="0"/>
          <w:bCs w:val="0"/>
          <w:caps/>
          <w:sz w:val="24"/>
          <w:szCs w:val="24"/>
          <w:rtl/>
        </w:rPr>
      </w:pPr>
    </w:p>
    <w:p w14:paraId="408F2C3B" w14:textId="77777777" w:rsidR="001E2274" w:rsidRDefault="00E5536A" w:rsidP="00E90E83">
      <w:pPr>
        <w:rPr>
          <w:caps/>
          <w:sz w:val="24"/>
          <w:szCs w:val="24"/>
          <w:u w:val="single"/>
          <w:rtl/>
        </w:rPr>
      </w:pPr>
      <w:r w:rsidRPr="00E5536A">
        <w:rPr>
          <w:rFonts w:hint="cs"/>
          <w:caps/>
          <w:sz w:val="24"/>
          <w:szCs w:val="24"/>
          <w:u w:val="single"/>
          <w:rtl/>
        </w:rPr>
        <w:t>גב</w:t>
      </w:r>
      <w:r w:rsidRPr="00E5536A">
        <w:rPr>
          <w:caps/>
          <w:sz w:val="24"/>
          <w:szCs w:val="24"/>
          <w:u w:val="single"/>
          <w:rtl/>
        </w:rPr>
        <w:t>'</w:t>
      </w:r>
      <w:r w:rsidRPr="00E5536A">
        <w:rPr>
          <w:rFonts w:hint="cs"/>
          <w:caps/>
          <w:sz w:val="24"/>
          <w:szCs w:val="24"/>
          <w:u w:val="single"/>
          <w:rtl/>
        </w:rPr>
        <w:t xml:space="preserve"> רוני גרניט - נציגת משרד הבריאות בוועדה המחוזית</w:t>
      </w:r>
      <w:r w:rsidR="001E2274">
        <w:rPr>
          <w:rFonts w:hint="cs"/>
          <w:caps/>
          <w:sz w:val="24"/>
          <w:szCs w:val="24"/>
          <w:u w:val="single"/>
          <w:rtl/>
        </w:rPr>
        <w:t>:</w:t>
      </w:r>
    </w:p>
    <w:p w14:paraId="353BCE7A" w14:textId="019EB4EA" w:rsidR="001E2274" w:rsidRDefault="00E90E83" w:rsidP="00E90E83">
      <w:pPr>
        <w:rPr>
          <w:b w:val="0"/>
          <w:bCs w:val="0"/>
          <w:caps/>
          <w:sz w:val="24"/>
          <w:szCs w:val="24"/>
          <w:rtl/>
        </w:rPr>
      </w:pPr>
      <w:r>
        <w:rPr>
          <w:rFonts w:hint="cs"/>
          <w:b w:val="0"/>
          <w:bCs w:val="0"/>
          <w:caps/>
          <w:sz w:val="24"/>
          <w:szCs w:val="24"/>
          <w:rtl/>
        </w:rPr>
        <w:t>לגבי רדיוסי מגן נכון</w:t>
      </w:r>
      <w:r w:rsidR="000F703D">
        <w:rPr>
          <w:rFonts w:hint="cs"/>
          <w:b w:val="0"/>
          <w:bCs w:val="0"/>
          <w:caps/>
          <w:sz w:val="24"/>
          <w:szCs w:val="24"/>
          <w:rtl/>
        </w:rPr>
        <w:t xml:space="preserve"> </w:t>
      </w:r>
      <w:r>
        <w:rPr>
          <w:rFonts w:hint="cs"/>
          <w:b w:val="0"/>
          <w:bCs w:val="0"/>
          <w:caps/>
          <w:sz w:val="24"/>
          <w:szCs w:val="24"/>
          <w:rtl/>
        </w:rPr>
        <w:t>...</w:t>
      </w:r>
    </w:p>
    <w:p w14:paraId="2812DB2B" w14:textId="77777777" w:rsidR="001E2274" w:rsidRDefault="001E2274" w:rsidP="00E90E83">
      <w:pPr>
        <w:rPr>
          <w:b w:val="0"/>
          <w:bCs w:val="0"/>
          <w:caps/>
          <w:sz w:val="24"/>
          <w:szCs w:val="24"/>
          <w:rtl/>
        </w:rPr>
      </w:pPr>
    </w:p>
    <w:p w14:paraId="61639C3B" w14:textId="77777777" w:rsidR="001E2274" w:rsidRDefault="00F615C7" w:rsidP="00E90E83">
      <w:pPr>
        <w:rPr>
          <w:caps/>
          <w:sz w:val="24"/>
          <w:szCs w:val="24"/>
          <w:u w:val="single"/>
          <w:rtl/>
        </w:rPr>
      </w:pPr>
      <w:r w:rsidRPr="00F615C7">
        <w:rPr>
          <w:rFonts w:hint="cs"/>
          <w:caps/>
          <w:sz w:val="24"/>
          <w:szCs w:val="24"/>
          <w:u w:val="single"/>
          <w:rtl/>
        </w:rPr>
        <w:t>מר שי לוי - מנהל הפרויקט</w:t>
      </w:r>
      <w:r w:rsidR="001E2274">
        <w:rPr>
          <w:rFonts w:hint="cs"/>
          <w:caps/>
          <w:sz w:val="24"/>
          <w:szCs w:val="24"/>
          <w:u w:val="single"/>
          <w:rtl/>
        </w:rPr>
        <w:t>:</w:t>
      </w:r>
    </w:p>
    <w:p w14:paraId="4A91FC52" w14:textId="4FA0A841" w:rsidR="001E2274" w:rsidRDefault="00E90E83" w:rsidP="00E90E83">
      <w:pPr>
        <w:rPr>
          <w:b w:val="0"/>
          <w:bCs w:val="0"/>
          <w:caps/>
          <w:sz w:val="24"/>
          <w:szCs w:val="24"/>
          <w:rtl/>
        </w:rPr>
      </w:pPr>
      <w:r>
        <w:rPr>
          <w:rFonts w:hint="cs"/>
          <w:b w:val="0"/>
          <w:bCs w:val="0"/>
          <w:caps/>
          <w:sz w:val="24"/>
          <w:szCs w:val="24"/>
          <w:rtl/>
        </w:rPr>
        <w:t>לגבי רדיוס ג' לגבי רדיוס ג', לא לא</w:t>
      </w:r>
      <w:r w:rsidR="000F703D">
        <w:rPr>
          <w:rFonts w:hint="cs"/>
          <w:b w:val="0"/>
          <w:bCs w:val="0"/>
          <w:caps/>
          <w:sz w:val="24"/>
          <w:szCs w:val="24"/>
          <w:rtl/>
        </w:rPr>
        <w:t xml:space="preserve"> </w:t>
      </w:r>
      <w:r>
        <w:rPr>
          <w:rFonts w:hint="cs"/>
          <w:b w:val="0"/>
          <w:bCs w:val="0"/>
          <w:caps/>
          <w:sz w:val="24"/>
          <w:szCs w:val="24"/>
          <w:rtl/>
        </w:rPr>
        <w:t xml:space="preserve">... </w:t>
      </w:r>
    </w:p>
    <w:p w14:paraId="766EB9CA" w14:textId="77777777" w:rsidR="001E2274" w:rsidRDefault="001E2274" w:rsidP="00E90E83">
      <w:pPr>
        <w:rPr>
          <w:b w:val="0"/>
          <w:bCs w:val="0"/>
          <w:caps/>
          <w:sz w:val="24"/>
          <w:szCs w:val="24"/>
          <w:rtl/>
        </w:rPr>
      </w:pPr>
    </w:p>
    <w:p w14:paraId="0F7D99A8" w14:textId="77777777" w:rsidR="001E2274" w:rsidRDefault="00E5536A" w:rsidP="00E90E83">
      <w:pPr>
        <w:rPr>
          <w:caps/>
          <w:sz w:val="24"/>
          <w:szCs w:val="24"/>
          <w:u w:val="single"/>
          <w:rtl/>
        </w:rPr>
      </w:pPr>
      <w:r w:rsidRPr="00E5536A">
        <w:rPr>
          <w:rFonts w:hint="cs"/>
          <w:caps/>
          <w:sz w:val="24"/>
          <w:szCs w:val="24"/>
          <w:u w:val="single"/>
          <w:rtl/>
        </w:rPr>
        <w:t>גב</w:t>
      </w:r>
      <w:r w:rsidRPr="00E5536A">
        <w:rPr>
          <w:caps/>
          <w:sz w:val="24"/>
          <w:szCs w:val="24"/>
          <w:u w:val="single"/>
          <w:rtl/>
        </w:rPr>
        <w:t>'</w:t>
      </w:r>
      <w:r w:rsidRPr="00E5536A">
        <w:rPr>
          <w:rFonts w:hint="cs"/>
          <w:caps/>
          <w:sz w:val="24"/>
          <w:szCs w:val="24"/>
          <w:u w:val="single"/>
          <w:rtl/>
        </w:rPr>
        <w:t xml:space="preserve"> רוני גרניט - נציגת משרד הבריאות בוועדה המחוזית</w:t>
      </w:r>
      <w:r w:rsidR="001E2274">
        <w:rPr>
          <w:rFonts w:hint="cs"/>
          <w:caps/>
          <w:sz w:val="24"/>
          <w:szCs w:val="24"/>
          <w:u w:val="single"/>
          <w:rtl/>
        </w:rPr>
        <w:t>:</w:t>
      </w:r>
    </w:p>
    <w:p w14:paraId="4C8A8518" w14:textId="456D5C60" w:rsidR="001E2274" w:rsidRDefault="00E90E83" w:rsidP="00E90E83">
      <w:pPr>
        <w:rPr>
          <w:b w:val="0"/>
          <w:bCs w:val="0"/>
          <w:caps/>
          <w:sz w:val="24"/>
          <w:szCs w:val="24"/>
          <w:rtl/>
        </w:rPr>
      </w:pPr>
      <w:r>
        <w:rPr>
          <w:rFonts w:hint="cs"/>
          <w:b w:val="0"/>
          <w:bCs w:val="0"/>
          <w:caps/>
          <w:sz w:val="24"/>
          <w:szCs w:val="24"/>
          <w:rtl/>
        </w:rPr>
        <w:t>אבל אני אגיד לך משהו ממה שאני רואה עכשיו ככה על פניו נראה לי שדווקא באזור הזה בוטלו רדיוסי מגן</w:t>
      </w:r>
    </w:p>
    <w:p w14:paraId="10DA6AEE" w14:textId="77777777" w:rsidR="001E2274" w:rsidRDefault="001E2274" w:rsidP="00E90E83">
      <w:pPr>
        <w:rPr>
          <w:b w:val="0"/>
          <w:bCs w:val="0"/>
          <w:caps/>
          <w:sz w:val="24"/>
          <w:szCs w:val="24"/>
          <w:rtl/>
        </w:rPr>
      </w:pPr>
    </w:p>
    <w:p w14:paraId="234CFB89" w14:textId="77777777" w:rsidR="001E2274" w:rsidRDefault="00F615C7" w:rsidP="00E90E83">
      <w:pPr>
        <w:rPr>
          <w:caps/>
          <w:sz w:val="24"/>
          <w:szCs w:val="24"/>
          <w:u w:val="single"/>
          <w:rtl/>
        </w:rPr>
      </w:pPr>
      <w:r w:rsidRPr="00F615C7">
        <w:rPr>
          <w:rFonts w:hint="cs"/>
          <w:caps/>
          <w:sz w:val="24"/>
          <w:szCs w:val="24"/>
          <w:u w:val="single"/>
          <w:rtl/>
        </w:rPr>
        <w:t>מר שי לוי - מנהל הפרויקט</w:t>
      </w:r>
      <w:r w:rsidR="001E2274">
        <w:rPr>
          <w:rFonts w:hint="cs"/>
          <w:caps/>
          <w:sz w:val="24"/>
          <w:szCs w:val="24"/>
          <w:u w:val="single"/>
          <w:rtl/>
        </w:rPr>
        <w:t>:</w:t>
      </w:r>
    </w:p>
    <w:p w14:paraId="08BB4EDE" w14:textId="607C8025" w:rsidR="001E2274" w:rsidRDefault="00E90E83" w:rsidP="00E90E83">
      <w:pPr>
        <w:rPr>
          <w:b w:val="0"/>
          <w:bCs w:val="0"/>
          <w:caps/>
          <w:sz w:val="24"/>
          <w:szCs w:val="24"/>
          <w:rtl/>
        </w:rPr>
      </w:pPr>
      <w:r>
        <w:rPr>
          <w:rFonts w:hint="cs"/>
          <w:b w:val="0"/>
          <w:bCs w:val="0"/>
          <w:caps/>
          <w:sz w:val="24"/>
          <w:szCs w:val="24"/>
          <w:rtl/>
        </w:rPr>
        <w:t>מעולה</w:t>
      </w:r>
    </w:p>
    <w:p w14:paraId="2644D958" w14:textId="77777777" w:rsidR="001E2274" w:rsidRDefault="001E2274" w:rsidP="00E90E83">
      <w:pPr>
        <w:rPr>
          <w:b w:val="0"/>
          <w:bCs w:val="0"/>
          <w:caps/>
          <w:sz w:val="24"/>
          <w:szCs w:val="24"/>
          <w:rtl/>
        </w:rPr>
      </w:pPr>
    </w:p>
    <w:p w14:paraId="3AE393EF" w14:textId="77777777" w:rsidR="001E2274" w:rsidRDefault="003109B2" w:rsidP="00E90E83">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2AC68A09" w14:textId="5B5A866B" w:rsidR="001E2274" w:rsidRDefault="00E90E83" w:rsidP="00E90E83">
      <w:pPr>
        <w:rPr>
          <w:b w:val="0"/>
          <w:bCs w:val="0"/>
          <w:caps/>
          <w:sz w:val="24"/>
          <w:szCs w:val="24"/>
          <w:rtl/>
        </w:rPr>
      </w:pPr>
      <w:r>
        <w:rPr>
          <w:rFonts w:hint="cs"/>
          <w:b w:val="0"/>
          <w:bCs w:val="0"/>
          <w:caps/>
          <w:sz w:val="24"/>
          <w:szCs w:val="24"/>
          <w:rtl/>
        </w:rPr>
        <w:t>רק,</w:t>
      </w:r>
    </w:p>
    <w:p w14:paraId="3A52D73E" w14:textId="77777777" w:rsidR="001E2274" w:rsidRDefault="001E2274" w:rsidP="00E90E83">
      <w:pPr>
        <w:rPr>
          <w:b w:val="0"/>
          <w:bCs w:val="0"/>
          <w:caps/>
          <w:sz w:val="24"/>
          <w:szCs w:val="24"/>
          <w:rtl/>
        </w:rPr>
      </w:pPr>
    </w:p>
    <w:p w14:paraId="1FF55313" w14:textId="77777777" w:rsidR="001E2274" w:rsidRDefault="00E5536A" w:rsidP="00E90E83">
      <w:pPr>
        <w:rPr>
          <w:caps/>
          <w:sz w:val="24"/>
          <w:szCs w:val="24"/>
          <w:u w:val="single"/>
          <w:rtl/>
        </w:rPr>
      </w:pPr>
      <w:r w:rsidRPr="00E5536A">
        <w:rPr>
          <w:rFonts w:hint="cs"/>
          <w:caps/>
          <w:sz w:val="24"/>
          <w:szCs w:val="24"/>
          <w:u w:val="single"/>
          <w:rtl/>
        </w:rPr>
        <w:t>גב</w:t>
      </w:r>
      <w:r w:rsidRPr="00E5536A">
        <w:rPr>
          <w:caps/>
          <w:sz w:val="24"/>
          <w:szCs w:val="24"/>
          <w:u w:val="single"/>
          <w:rtl/>
        </w:rPr>
        <w:t>'</w:t>
      </w:r>
      <w:r w:rsidRPr="00E5536A">
        <w:rPr>
          <w:rFonts w:hint="cs"/>
          <w:caps/>
          <w:sz w:val="24"/>
          <w:szCs w:val="24"/>
          <w:u w:val="single"/>
          <w:rtl/>
        </w:rPr>
        <w:t xml:space="preserve"> רוני גרניט - נציגת משרד הבריאות בוועדה המחוזית</w:t>
      </w:r>
      <w:r w:rsidR="001E2274">
        <w:rPr>
          <w:rFonts w:hint="cs"/>
          <w:caps/>
          <w:sz w:val="24"/>
          <w:szCs w:val="24"/>
          <w:u w:val="single"/>
          <w:rtl/>
        </w:rPr>
        <w:t>:</w:t>
      </w:r>
    </w:p>
    <w:p w14:paraId="1CED263F" w14:textId="47AF023A" w:rsidR="001E2274" w:rsidRDefault="00E90E83" w:rsidP="00E90E83">
      <w:pPr>
        <w:rPr>
          <w:b w:val="0"/>
          <w:bCs w:val="0"/>
          <w:caps/>
          <w:sz w:val="24"/>
          <w:szCs w:val="24"/>
          <w:rtl/>
        </w:rPr>
      </w:pPr>
      <w:r>
        <w:rPr>
          <w:rFonts w:hint="cs"/>
          <w:b w:val="0"/>
          <w:bCs w:val="0"/>
          <w:caps/>
          <w:sz w:val="24"/>
          <w:szCs w:val="24"/>
          <w:rtl/>
        </w:rPr>
        <w:t xml:space="preserve">בעקבות המטרו נכון עם כל הקו הסגול שיש שם, היה שינוי </w:t>
      </w:r>
    </w:p>
    <w:p w14:paraId="171829F0" w14:textId="77777777" w:rsidR="001E2274" w:rsidRDefault="001E2274" w:rsidP="00E90E83">
      <w:pPr>
        <w:rPr>
          <w:b w:val="0"/>
          <w:bCs w:val="0"/>
          <w:caps/>
          <w:sz w:val="24"/>
          <w:szCs w:val="24"/>
          <w:rtl/>
        </w:rPr>
      </w:pPr>
    </w:p>
    <w:p w14:paraId="621ADA26" w14:textId="77777777" w:rsidR="001E2274" w:rsidRDefault="00F615C7" w:rsidP="00E90E83">
      <w:pPr>
        <w:rPr>
          <w:caps/>
          <w:sz w:val="24"/>
          <w:szCs w:val="24"/>
          <w:u w:val="single"/>
          <w:rtl/>
        </w:rPr>
      </w:pPr>
      <w:r w:rsidRPr="00F615C7">
        <w:rPr>
          <w:rFonts w:hint="cs"/>
          <w:caps/>
          <w:sz w:val="24"/>
          <w:szCs w:val="24"/>
          <w:u w:val="single"/>
          <w:rtl/>
        </w:rPr>
        <w:t>מר שי לוי - מנהל הפרויקט</w:t>
      </w:r>
      <w:r w:rsidR="001E2274">
        <w:rPr>
          <w:rFonts w:hint="cs"/>
          <w:caps/>
          <w:sz w:val="24"/>
          <w:szCs w:val="24"/>
          <w:u w:val="single"/>
          <w:rtl/>
        </w:rPr>
        <w:t>:</w:t>
      </w:r>
    </w:p>
    <w:p w14:paraId="3B0E235A" w14:textId="2180B7E0" w:rsidR="001E2274" w:rsidRDefault="00E90E83" w:rsidP="00E90E83">
      <w:pPr>
        <w:rPr>
          <w:b w:val="0"/>
          <w:bCs w:val="0"/>
          <w:caps/>
          <w:sz w:val="24"/>
          <w:szCs w:val="24"/>
          <w:rtl/>
        </w:rPr>
      </w:pPr>
      <w:r>
        <w:rPr>
          <w:rFonts w:hint="cs"/>
          <w:b w:val="0"/>
          <w:bCs w:val="0"/>
          <w:caps/>
          <w:sz w:val="24"/>
          <w:szCs w:val="24"/>
          <w:rtl/>
        </w:rPr>
        <w:t>נכון</w:t>
      </w:r>
      <w:r w:rsidR="000F703D">
        <w:rPr>
          <w:rFonts w:hint="cs"/>
          <w:b w:val="0"/>
          <w:bCs w:val="0"/>
          <w:caps/>
          <w:sz w:val="24"/>
          <w:szCs w:val="24"/>
          <w:rtl/>
        </w:rPr>
        <w:t xml:space="preserve"> </w:t>
      </w:r>
      <w:r>
        <w:rPr>
          <w:rFonts w:hint="cs"/>
          <w:b w:val="0"/>
          <w:bCs w:val="0"/>
          <w:caps/>
          <w:sz w:val="24"/>
          <w:szCs w:val="24"/>
          <w:rtl/>
        </w:rPr>
        <w:t>והאמת שאני שמח כי ניסינו ליצור קשר, נפלנו כל פעם בין המלחמות בין מבצע למבצע והמהנדסים שלנו ו, אנשים גם במילואים וכו אז אז אני שמח על ההזדמנות אז</w:t>
      </w:r>
    </w:p>
    <w:p w14:paraId="150D8972" w14:textId="77777777" w:rsidR="001E2274" w:rsidRDefault="001E2274" w:rsidP="00E90E83">
      <w:pPr>
        <w:rPr>
          <w:b w:val="0"/>
          <w:bCs w:val="0"/>
          <w:caps/>
          <w:sz w:val="24"/>
          <w:szCs w:val="24"/>
          <w:rtl/>
        </w:rPr>
      </w:pPr>
    </w:p>
    <w:p w14:paraId="34AA50A9" w14:textId="77777777" w:rsidR="001E2274" w:rsidRDefault="00E5536A" w:rsidP="00E90E83">
      <w:pPr>
        <w:rPr>
          <w:caps/>
          <w:sz w:val="24"/>
          <w:szCs w:val="24"/>
          <w:u w:val="single"/>
          <w:rtl/>
        </w:rPr>
      </w:pPr>
      <w:r w:rsidRPr="00E5536A">
        <w:rPr>
          <w:rFonts w:hint="cs"/>
          <w:caps/>
          <w:sz w:val="24"/>
          <w:szCs w:val="24"/>
          <w:u w:val="single"/>
          <w:rtl/>
        </w:rPr>
        <w:t>גב</w:t>
      </w:r>
      <w:r w:rsidRPr="00E5536A">
        <w:rPr>
          <w:caps/>
          <w:sz w:val="24"/>
          <w:szCs w:val="24"/>
          <w:u w:val="single"/>
          <w:rtl/>
        </w:rPr>
        <w:t>'</w:t>
      </w:r>
      <w:r w:rsidRPr="00E5536A">
        <w:rPr>
          <w:rFonts w:hint="cs"/>
          <w:caps/>
          <w:sz w:val="24"/>
          <w:szCs w:val="24"/>
          <w:u w:val="single"/>
          <w:rtl/>
        </w:rPr>
        <w:t xml:space="preserve"> רוני גרניט - נציגת משרד הבריאות בוועדה המחוזית</w:t>
      </w:r>
      <w:r w:rsidR="001E2274">
        <w:rPr>
          <w:rFonts w:hint="cs"/>
          <w:caps/>
          <w:sz w:val="24"/>
          <w:szCs w:val="24"/>
          <w:u w:val="single"/>
          <w:rtl/>
        </w:rPr>
        <w:t>:</w:t>
      </w:r>
    </w:p>
    <w:p w14:paraId="6CD7655D" w14:textId="3B2FD279" w:rsidR="001E2274" w:rsidRDefault="00E90E83" w:rsidP="00E90E83">
      <w:pPr>
        <w:rPr>
          <w:b w:val="0"/>
          <w:bCs w:val="0"/>
          <w:caps/>
          <w:sz w:val="24"/>
          <w:szCs w:val="24"/>
          <w:rtl/>
        </w:rPr>
      </w:pPr>
      <w:r>
        <w:rPr>
          <w:rFonts w:hint="cs"/>
          <w:b w:val="0"/>
          <w:bCs w:val="0"/>
          <w:caps/>
          <w:sz w:val="24"/>
          <w:szCs w:val="24"/>
          <w:rtl/>
        </w:rPr>
        <w:t>התוואי שלכם שמדובר זה מצומת הטייסים</w:t>
      </w:r>
    </w:p>
    <w:p w14:paraId="435EA92A" w14:textId="77777777" w:rsidR="001E2274" w:rsidRDefault="001E2274" w:rsidP="00E90E83">
      <w:pPr>
        <w:rPr>
          <w:b w:val="0"/>
          <w:bCs w:val="0"/>
          <w:caps/>
          <w:sz w:val="24"/>
          <w:szCs w:val="24"/>
          <w:rtl/>
        </w:rPr>
      </w:pPr>
    </w:p>
    <w:p w14:paraId="6A22F031" w14:textId="77777777" w:rsidR="001E2274" w:rsidRDefault="00F615C7" w:rsidP="00E90E83">
      <w:pPr>
        <w:rPr>
          <w:caps/>
          <w:sz w:val="24"/>
          <w:szCs w:val="24"/>
          <w:u w:val="single"/>
          <w:rtl/>
        </w:rPr>
      </w:pPr>
      <w:r w:rsidRPr="00F615C7">
        <w:rPr>
          <w:rFonts w:hint="cs"/>
          <w:caps/>
          <w:sz w:val="24"/>
          <w:szCs w:val="24"/>
          <w:u w:val="single"/>
          <w:rtl/>
        </w:rPr>
        <w:t>מר שי לוי - מנהל הפרויקט</w:t>
      </w:r>
      <w:r w:rsidR="001E2274">
        <w:rPr>
          <w:rFonts w:hint="cs"/>
          <w:caps/>
          <w:sz w:val="24"/>
          <w:szCs w:val="24"/>
          <w:u w:val="single"/>
          <w:rtl/>
        </w:rPr>
        <w:t>:</w:t>
      </w:r>
    </w:p>
    <w:p w14:paraId="4EB93063" w14:textId="04E54208" w:rsidR="001E2274" w:rsidRDefault="00E90E83" w:rsidP="00E90E83">
      <w:pPr>
        <w:rPr>
          <w:b w:val="0"/>
          <w:bCs w:val="0"/>
          <w:caps/>
          <w:sz w:val="24"/>
          <w:szCs w:val="24"/>
          <w:rtl/>
        </w:rPr>
      </w:pPr>
      <w:r>
        <w:rPr>
          <w:rFonts w:hint="cs"/>
          <w:b w:val="0"/>
          <w:bCs w:val="0"/>
          <w:caps/>
          <w:sz w:val="24"/>
          <w:szCs w:val="24"/>
          <w:rtl/>
        </w:rPr>
        <w:t xml:space="preserve">אנחנו מצומת הטייסים כן </w:t>
      </w:r>
    </w:p>
    <w:p w14:paraId="218C866D" w14:textId="77777777" w:rsidR="001E2274" w:rsidRDefault="001E2274" w:rsidP="00E90E83">
      <w:pPr>
        <w:rPr>
          <w:b w:val="0"/>
          <w:bCs w:val="0"/>
          <w:caps/>
          <w:sz w:val="24"/>
          <w:szCs w:val="24"/>
          <w:rtl/>
        </w:rPr>
      </w:pPr>
    </w:p>
    <w:p w14:paraId="22065AC0" w14:textId="77777777" w:rsidR="001E2274" w:rsidRDefault="00E5536A" w:rsidP="00E90E83">
      <w:pPr>
        <w:rPr>
          <w:caps/>
          <w:sz w:val="24"/>
          <w:szCs w:val="24"/>
          <w:u w:val="single"/>
          <w:rtl/>
        </w:rPr>
      </w:pPr>
      <w:r w:rsidRPr="00E5536A">
        <w:rPr>
          <w:rFonts w:hint="cs"/>
          <w:caps/>
          <w:sz w:val="24"/>
          <w:szCs w:val="24"/>
          <w:u w:val="single"/>
          <w:rtl/>
        </w:rPr>
        <w:t>גב</w:t>
      </w:r>
      <w:r w:rsidRPr="00E5536A">
        <w:rPr>
          <w:caps/>
          <w:sz w:val="24"/>
          <w:szCs w:val="24"/>
          <w:u w:val="single"/>
          <w:rtl/>
        </w:rPr>
        <w:t>'</w:t>
      </w:r>
      <w:r w:rsidRPr="00E5536A">
        <w:rPr>
          <w:rFonts w:hint="cs"/>
          <w:caps/>
          <w:sz w:val="24"/>
          <w:szCs w:val="24"/>
          <w:u w:val="single"/>
          <w:rtl/>
        </w:rPr>
        <w:t xml:space="preserve"> רוני גרניט - נציגת משרד הבריאות בוועדה המחוזית</w:t>
      </w:r>
      <w:r w:rsidR="001E2274">
        <w:rPr>
          <w:rFonts w:hint="cs"/>
          <w:caps/>
          <w:sz w:val="24"/>
          <w:szCs w:val="24"/>
          <w:u w:val="single"/>
          <w:rtl/>
        </w:rPr>
        <w:t>:</w:t>
      </w:r>
    </w:p>
    <w:p w14:paraId="279C47CB" w14:textId="596565FC" w:rsidR="001E2274" w:rsidRDefault="00E90E83" w:rsidP="00E90E83">
      <w:pPr>
        <w:rPr>
          <w:b w:val="0"/>
          <w:bCs w:val="0"/>
          <w:caps/>
          <w:sz w:val="24"/>
          <w:szCs w:val="24"/>
          <w:rtl/>
        </w:rPr>
      </w:pPr>
      <w:r>
        <w:rPr>
          <w:rFonts w:hint="cs"/>
          <w:b w:val="0"/>
          <w:bCs w:val="0"/>
          <w:caps/>
          <w:sz w:val="24"/>
          <w:szCs w:val="24"/>
          <w:rtl/>
        </w:rPr>
        <w:t>בקטע הזה אתם מצומת הטייסים מערבה</w:t>
      </w:r>
    </w:p>
    <w:p w14:paraId="270DD918" w14:textId="77777777" w:rsidR="001E2274" w:rsidRDefault="001E2274" w:rsidP="00E90E83">
      <w:pPr>
        <w:rPr>
          <w:b w:val="0"/>
          <w:bCs w:val="0"/>
          <w:caps/>
          <w:sz w:val="24"/>
          <w:szCs w:val="24"/>
          <w:rtl/>
        </w:rPr>
      </w:pPr>
    </w:p>
    <w:p w14:paraId="32E66F91" w14:textId="77777777" w:rsidR="001E2274" w:rsidRDefault="00F615C7" w:rsidP="00E90E83">
      <w:pPr>
        <w:rPr>
          <w:caps/>
          <w:sz w:val="24"/>
          <w:szCs w:val="24"/>
          <w:u w:val="single"/>
          <w:rtl/>
        </w:rPr>
      </w:pPr>
      <w:r w:rsidRPr="00F615C7">
        <w:rPr>
          <w:rFonts w:hint="cs"/>
          <w:caps/>
          <w:sz w:val="24"/>
          <w:szCs w:val="24"/>
          <w:u w:val="single"/>
          <w:rtl/>
        </w:rPr>
        <w:t>מר שי לוי - מנהל הפרויקט</w:t>
      </w:r>
      <w:r w:rsidR="001E2274">
        <w:rPr>
          <w:rFonts w:hint="cs"/>
          <w:caps/>
          <w:sz w:val="24"/>
          <w:szCs w:val="24"/>
          <w:u w:val="single"/>
          <w:rtl/>
        </w:rPr>
        <w:t>:</w:t>
      </w:r>
    </w:p>
    <w:p w14:paraId="6962C3FF" w14:textId="68D4484C" w:rsidR="001E2274" w:rsidRDefault="00E90E83" w:rsidP="00E90E83">
      <w:pPr>
        <w:rPr>
          <w:b w:val="0"/>
          <w:bCs w:val="0"/>
          <w:caps/>
          <w:sz w:val="24"/>
          <w:szCs w:val="24"/>
          <w:rtl/>
        </w:rPr>
      </w:pPr>
      <w:r>
        <w:rPr>
          <w:rFonts w:hint="cs"/>
          <w:b w:val="0"/>
          <w:bCs w:val="0"/>
          <w:caps/>
          <w:sz w:val="24"/>
          <w:szCs w:val="24"/>
          <w:rtl/>
        </w:rPr>
        <w:t xml:space="preserve">נכון </w:t>
      </w:r>
    </w:p>
    <w:p w14:paraId="594E2ADC" w14:textId="77777777" w:rsidR="001E2274" w:rsidRDefault="001E2274" w:rsidP="00E90E83">
      <w:pPr>
        <w:rPr>
          <w:b w:val="0"/>
          <w:bCs w:val="0"/>
          <w:caps/>
          <w:sz w:val="24"/>
          <w:szCs w:val="24"/>
          <w:rtl/>
        </w:rPr>
      </w:pPr>
    </w:p>
    <w:p w14:paraId="7C8EF267" w14:textId="77777777" w:rsidR="001E2274" w:rsidRDefault="00E5536A" w:rsidP="00E90E83">
      <w:pPr>
        <w:rPr>
          <w:caps/>
          <w:sz w:val="24"/>
          <w:szCs w:val="24"/>
          <w:u w:val="single"/>
          <w:rtl/>
        </w:rPr>
      </w:pPr>
      <w:r w:rsidRPr="00E5536A">
        <w:rPr>
          <w:rFonts w:hint="cs"/>
          <w:caps/>
          <w:sz w:val="24"/>
          <w:szCs w:val="24"/>
          <w:u w:val="single"/>
          <w:rtl/>
        </w:rPr>
        <w:t>גב</w:t>
      </w:r>
      <w:r w:rsidRPr="00E5536A">
        <w:rPr>
          <w:caps/>
          <w:sz w:val="24"/>
          <w:szCs w:val="24"/>
          <w:u w:val="single"/>
          <w:rtl/>
        </w:rPr>
        <w:t>'</w:t>
      </w:r>
      <w:r w:rsidRPr="00E5536A">
        <w:rPr>
          <w:rFonts w:hint="cs"/>
          <w:caps/>
          <w:sz w:val="24"/>
          <w:szCs w:val="24"/>
          <w:u w:val="single"/>
          <w:rtl/>
        </w:rPr>
        <w:t xml:space="preserve"> רוני גרניט - נציגת משרד הבריאות בוועדה המחוזית</w:t>
      </w:r>
      <w:r w:rsidR="001E2274">
        <w:rPr>
          <w:rFonts w:hint="cs"/>
          <w:caps/>
          <w:sz w:val="24"/>
          <w:szCs w:val="24"/>
          <w:u w:val="single"/>
          <w:rtl/>
        </w:rPr>
        <w:t>:</w:t>
      </w:r>
    </w:p>
    <w:p w14:paraId="462EC27E" w14:textId="4D52CCFD" w:rsidR="001E2274" w:rsidRDefault="00E90E83" w:rsidP="00E90E83">
      <w:pPr>
        <w:rPr>
          <w:b w:val="0"/>
          <w:bCs w:val="0"/>
          <w:caps/>
          <w:sz w:val="24"/>
          <w:szCs w:val="24"/>
          <w:rtl/>
        </w:rPr>
      </w:pPr>
      <w:r>
        <w:rPr>
          <w:rFonts w:hint="cs"/>
          <w:b w:val="0"/>
          <w:bCs w:val="0"/>
          <w:caps/>
          <w:sz w:val="24"/>
          <w:szCs w:val="24"/>
          <w:rtl/>
        </w:rPr>
        <w:t xml:space="preserve">אוקיי </w:t>
      </w:r>
    </w:p>
    <w:p w14:paraId="26CF1C28" w14:textId="77777777" w:rsidR="001E2274" w:rsidRDefault="001E2274" w:rsidP="00E90E83">
      <w:pPr>
        <w:rPr>
          <w:b w:val="0"/>
          <w:bCs w:val="0"/>
          <w:caps/>
          <w:sz w:val="24"/>
          <w:szCs w:val="24"/>
          <w:rtl/>
        </w:rPr>
      </w:pPr>
    </w:p>
    <w:p w14:paraId="0FEFF97A" w14:textId="77777777" w:rsidR="001E2274" w:rsidRDefault="00D17364" w:rsidP="00E90E83">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61D3540D" w14:textId="12F65A39" w:rsidR="001E2274" w:rsidRDefault="00E90E83" w:rsidP="00E90E83">
      <w:pPr>
        <w:rPr>
          <w:b w:val="0"/>
          <w:bCs w:val="0"/>
          <w:caps/>
          <w:sz w:val="24"/>
          <w:szCs w:val="24"/>
          <w:rtl/>
        </w:rPr>
      </w:pPr>
      <w:r>
        <w:rPr>
          <w:rFonts w:hint="cs"/>
          <w:b w:val="0"/>
          <w:bCs w:val="0"/>
          <w:caps/>
          <w:sz w:val="24"/>
          <w:szCs w:val="24"/>
          <w:rtl/>
        </w:rPr>
        <w:t>אוקיי טוב חברים שאלות?</w:t>
      </w:r>
    </w:p>
    <w:p w14:paraId="7277E306" w14:textId="77777777" w:rsidR="001E2274" w:rsidRDefault="001E2274" w:rsidP="00E90E83">
      <w:pPr>
        <w:rPr>
          <w:b w:val="0"/>
          <w:bCs w:val="0"/>
          <w:caps/>
          <w:sz w:val="24"/>
          <w:szCs w:val="24"/>
          <w:rtl/>
        </w:rPr>
      </w:pPr>
    </w:p>
    <w:p w14:paraId="05B71F39" w14:textId="77777777" w:rsidR="001E2274" w:rsidRDefault="003109B2" w:rsidP="00E90E83">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2E2AEB3A" w14:textId="04427CB7" w:rsidR="001E2274" w:rsidRDefault="00E90E83" w:rsidP="00E90E83">
      <w:pPr>
        <w:rPr>
          <w:b w:val="0"/>
          <w:bCs w:val="0"/>
          <w:caps/>
          <w:sz w:val="24"/>
          <w:szCs w:val="24"/>
          <w:rtl/>
        </w:rPr>
      </w:pPr>
      <w:r>
        <w:rPr>
          <w:rFonts w:hint="cs"/>
          <w:b w:val="0"/>
          <w:bCs w:val="0"/>
          <w:caps/>
          <w:sz w:val="24"/>
          <w:szCs w:val="24"/>
          <w:rtl/>
        </w:rPr>
        <w:t>כן אני מאוד זאת אומרת קודם כל אנחנו חושבים ש, חשוב מאוד לקדם תוכניות כאלו של מניעת הצפות וגם החזרת האקולוגיה חסר לנו בעניין האקולוגי זאת אומרת מבחינת הצהרות,</w:t>
      </w:r>
      <w:r w:rsidR="00D77900">
        <w:rPr>
          <w:rFonts w:hint="cs"/>
          <w:b w:val="0"/>
          <w:bCs w:val="0"/>
          <w:caps/>
          <w:sz w:val="24"/>
          <w:szCs w:val="24"/>
          <w:rtl/>
        </w:rPr>
        <w:t xml:space="preserve"> יש הרבה מאוד הצהרות טובות לגבי האקולוגיה </w:t>
      </w:r>
      <w:r w:rsidR="00D77900">
        <w:rPr>
          <w:b w:val="0"/>
          <w:bCs w:val="0"/>
          <w:caps/>
          <w:sz w:val="24"/>
          <w:szCs w:val="24"/>
          <w:rtl/>
        </w:rPr>
        <w:t>–</w:t>
      </w:r>
      <w:r w:rsidR="00D77900">
        <w:rPr>
          <w:rFonts w:hint="cs"/>
          <w:b w:val="0"/>
          <w:bCs w:val="0"/>
          <w:caps/>
          <w:sz w:val="24"/>
          <w:szCs w:val="24"/>
          <w:rtl/>
        </w:rPr>
        <w:t xml:space="preserve"> חסר לנו את האיך זה מתבטא השטח. אני אני אסביר למה כוונתי גם בנושא של השטחים של האל געת, גם בעצים גם במעברים האקולוגיים דיברתם על ה, ל' אבל אנחנו רוצים לראות את זה יותר גם בהחזרת הפיתוליות או במקומות ששם יש דגש שכן צריך להתבטא הנושא האקולוגי יותר, זה חסר זה חסר קצת</w:t>
      </w:r>
    </w:p>
    <w:p w14:paraId="7C4D5BBB" w14:textId="77777777" w:rsidR="001E2274" w:rsidRDefault="001E2274" w:rsidP="00E90E83">
      <w:pPr>
        <w:rPr>
          <w:b w:val="0"/>
          <w:bCs w:val="0"/>
          <w:caps/>
          <w:sz w:val="24"/>
          <w:szCs w:val="24"/>
          <w:rtl/>
        </w:rPr>
      </w:pPr>
    </w:p>
    <w:p w14:paraId="68229FD2" w14:textId="77777777" w:rsidR="001E2274" w:rsidRDefault="00F615C7" w:rsidP="00E90E83">
      <w:pPr>
        <w:rPr>
          <w:caps/>
          <w:sz w:val="24"/>
          <w:szCs w:val="24"/>
          <w:u w:val="single"/>
          <w:rtl/>
        </w:rPr>
      </w:pPr>
      <w:r w:rsidRPr="00F615C7">
        <w:rPr>
          <w:rFonts w:hint="cs"/>
          <w:caps/>
          <w:sz w:val="24"/>
          <w:szCs w:val="24"/>
          <w:u w:val="single"/>
          <w:rtl/>
        </w:rPr>
        <w:t>מר שי לוי - מנהל הפרויקט</w:t>
      </w:r>
      <w:r w:rsidR="001E2274">
        <w:rPr>
          <w:rFonts w:hint="cs"/>
          <w:caps/>
          <w:sz w:val="24"/>
          <w:szCs w:val="24"/>
          <w:u w:val="single"/>
          <w:rtl/>
        </w:rPr>
        <w:t>:</w:t>
      </w:r>
    </w:p>
    <w:p w14:paraId="2FECB1EF" w14:textId="5D357DA9" w:rsidR="001E2274" w:rsidRDefault="00D77900" w:rsidP="00E90E83">
      <w:pPr>
        <w:rPr>
          <w:b w:val="0"/>
          <w:bCs w:val="0"/>
          <w:caps/>
          <w:sz w:val="24"/>
          <w:szCs w:val="24"/>
          <w:rtl/>
        </w:rPr>
      </w:pPr>
      <w:r>
        <w:rPr>
          <w:rFonts w:hint="cs"/>
          <w:b w:val="0"/>
          <w:bCs w:val="0"/>
          <w:caps/>
          <w:sz w:val="24"/>
          <w:szCs w:val="24"/>
          <w:rtl/>
        </w:rPr>
        <w:t>... אני אני אענה כי יש לי לנגד עיניי את ה,</w:t>
      </w:r>
      <w:r w:rsidR="000F703D">
        <w:rPr>
          <w:rFonts w:hint="cs"/>
          <w:b w:val="0"/>
          <w:bCs w:val="0"/>
          <w:caps/>
          <w:sz w:val="24"/>
          <w:szCs w:val="24"/>
          <w:rtl/>
        </w:rPr>
        <w:t xml:space="preserve"> </w:t>
      </w:r>
      <w:r>
        <w:rPr>
          <w:rFonts w:hint="cs"/>
          <w:b w:val="0"/>
          <w:bCs w:val="0"/>
          <w:caps/>
          <w:sz w:val="24"/>
          <w:szCs w:val="24"/>
          <w:rtl/>
        </w:rPr>
        <w:t>... של הגנת הסביבה דווקא דווקא דווקא</w:t>
      </w:r>
      <w:r w:rsidR="000F703D">
        <w:rPr>
          <w:rFonts w:hint="cs"/>
          <w:b w:val="0"/>
          <w:bCs w:val="0"/>
          <w:caps/>
          <w:sz w:val="24"/>
          <w:szCs w:val="24"/>
          <w:rtl/>
        </w:rPr>
        <w:t xml:space="preserve"> </w:t>
      </w:r>
      <w:r>
        <w:rPr>
          <w:rFonts w:hint="cs"/>
          <w:b w:val="0"/>
          <w:bCs w:val="0"/>
          <w:caps/>
          <w:sz w:val="24"/>
          <w:szCs w:val="24"/>
          <w:rtl/>
        </w:rPr>
        <w:t>...</w:t>
      </w:r>
    </w:p>
    <w:p w14:paraId="3EC50D32" w14:textId="77777777" w:rsidR="001E2274" w:rsidRDefault="001E2274" w:rsidP="00E90E83">
      <w:pPr>
        <w:rPr>
          <w:b w:val="0"/>
          <w:bCs w:val="0"/>
          <w:caps/>
          <w:sz w:val="24"/>
          <w:szCs w:val="24"/>
          <w:rtl/>
        </w:rPr>
      </w:pPr>
    </w:p>
    <w:p w14:paraId="07DFBFFE" w14:textId="77777777" w:rsidR="001E2274" w:rsidRDefault="003109B2" w:rsidP="00E90E83">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70A03EBD" w14:textId="135A3CEB" w:rsidR="001E2274" w:rsidRDefault="00D77900" w:rsidP="00E90E83">
      <w:pPr>
        <w:rPr>
          <w:b w:val="0"/>
          <w:bCs w:val="0"/>
          <w:caps/>
          <w:sz w:val="24"/>
          <w:szCs w:val="24"/>
          <w:rtl/>
        </w:rPr>
      </w:pPr>
      <w:r>
        <w:rPr>
          <w:rFonts w:hint="cs"/>
          <w:b w:val="0"/>
          <w:bCs w:val="0"/>
          <w:caps/>
          <w:sz w:val="24"/>
          <w:szCs w:val="24"/>
          <w:rtl/>
        </w:rPr>
        <w:t>אני מהגנת הסביבה</w:t>
      </w:r>
    </w:p>
    <w:p w14:paraId="2897FF2C" w14:textId="77777777" w:rsidR="001E2274" w:rsidRDefault="001E2274" w:rsidP="00E90E83">
      <w:pPr>
        <w:rPr>
          <w:b w:val="0"/>
          <w:bCs w:val="0"/>
          <w:caps/>
          <w:sz w:val="24"/>
          <w:szCs w:val="24"/>
          <w:rtl/>
        </w:rPr>
      </w:pPr>
    </w:p>
    <w:p w14:paraId="64EEC8E9" w14:textId="77777777" w:rsidR="001E2274" w:rsidRDefault="00F615C7" w:rsidP="00954F7F">
      <w:pPr>
        <w:rPr>
          <w:caps/>
          <w:sz w:val="24"/>
          <w:szCs w:val="24"/>
          <w:u w:val="single"/>
          <w:rtl/>
        </w:rPr>
      </w:pPr>
      <w:r w:rsidRPr="00F615C7">
        <w:rPr>
          <w:rFonts w:hint="cs"/>
          <w:caps/>
          <w:sz w:val="24"/>
          <w:szCs w:val="24"/>
          <w:u w:val="single"/>
          <w:rtl/>
        </w:rPr>
        <w:t>מר שי לוי - מנהל הפרויקט</w:t>
      </w:r>
      <w:r w:rsidR="001E2274">
        <w:rPr>
          <w:rFonts w:hint="cs"/>
          <w:caps/>
          <w:sz w:val="24"/>
          <w:szCs w:val="24"/>
          <w:u w:val="single"/>
          <w:rtl/>
        </w:rPr>
        <w:t>:</w:t>
      </w:r>
    </w:p>
    <w:p w14:paraId="14FF9859" w14:textId="2DD524BA" w:rsidR="001E2274" w:rsidRDefault="00D77900" w:rsidP="00954F7F">
      <w:pPr>
        <w:rPr>
          <w:b w:val="0"/>
          <w:bCs w:val="0"/>
          <w:caps/>
          <w:sz w:val="24"/>
          <w:szCs w:val="24"/>
          <w:rtl/>
        </w:rPr>
      </w:pPr>
      <w:r>
        <w:rPr>
          <w:rFonts w:hint="cs"/>
          <w:b w:val="0"/>
          <w:bCs w:val="0"/>
          <w:caps/>
          <w:sz w:val="24"/>
          <w:szCs w:val="24"/>
          <w:rtl/>
        </w:rPr>
        <w:t>אני במקרה</w:t>
      </w:r>
      <w:r w:rsidR="000F703D">
        <w:rPr>
          <w:rFonts w:hint="cs"/>
          <w:b w:val="0"/>
          <w:bCs w:val="0"/>
          <w:caps/>
          <w:sz w:val="24"/>
          <w:szCs w:val="24"/>
          <w:rtl/>
        </w:rPr>
        <w:t xml:space="preserve"> </w:t>
      </w:r>
      <w:r>
        <w:rPr>
          <w:rFonts w:hint="cs"/>
          <w:b w:val="0"/>
          <w:bCs w:val="0"/>
          <w:caps/>
          <w:sz w:val="24"/>
          <w:szCs w:val="24"/>
          <w:rtl/>
        </w:rPr>
        <w:t xml:space="preserve">... מנהל פרויקט שהוא גם אקולוג נחלים אז יצא טוב. הנחל עצמו יש לו פיתוליות טבעית נפלאה </w:t>
      </w:r>
      <w:r>
        <w:rPr>
          <w:b w:val="0"/>
          <w:bCs w:val="0"/>
          <w:caps/>
          <w:sz w:val="24"/>
          <w:szCs w:val="24"/>
          <w:rtl/>
        </w:rPr>
        <w:t>–</w:t>
      </w:r>
      <w:r>
        <w:rPr>
          <w:rFonts w:hint="cs"/>
          <w:b w:val="0"/>
          <w:bCs w:val="0"/>
          <w:caps/>
          <w:sz w:val="24"/>
          <w:szCs w:val="24"/>
          <w:rtl/>
        </w:rPr>
        <w:t xml:space="preserve"> אין צורך לפתל אותו יותר. אנחנו מייצרים הראינו פה שני חתכים לדוגמה חתכים אקו- הידרולוגיים המקסימליים שאפשר לייצר במרחב הזה. צריך לזכור אנחנו לא בתוכנית מפורטת אנחנו בתוכנית מפעל ניקוז אז המקסימום אני אומר כי מצד אחד יש את נתבג ודחפנו את נתבג ייאמר לזכותם בהסכמה שלהם כן? לתוך שטחים סטטוטוריים שלהם בחלקם את הגדר שלהם פנימה על - מנת להרחיב את החתך ומצד שני יש לנו</w:t>
      </w:r>
      <w:r w:rsidR="000F703D">
        <w:rPr>
          <w:rFonts w:hint="cs"/>
          <w:b w:val="0"/>
          <w:bCs w:val="0"/>
          <w:caps/>
          <w:sz w:val="24"/>
          <w:szCs w:val="24"/>
          <w:rtl/>
        </w:rPr>
        <w:t xml:space="preserve"> </w:t>
      </w:r>
      <w:r>
        <w:rPr>
          <w:rFonts w:hint="cs"/>
          <w:b w:val="0"/>
          <w:bCs w:val="0"/>
          <w:caps/>
          <w:sz w:val="24"/>
          <w:szCs w:val="24"/>
          <w:rtl/>
        </w:rPr>
        <w:t>את בית העלמין וכביש ארבעים ושש. עכשיו היה פה, אם היינו ממשיכים עוד להרחיב את החתך צפונה כי לנתבג כמובן אי אפשר אז היינו בעצם מצמצמים מאוד את השטח בין הנחל לכביש ארבעים ושש והייתה נשארת רצועה צרה מאוד, ומאוד לא אפקטיבית גם מבחינת שימושי קרקע עתידיים, הרשויות שמה אור יהודה ויהוד דיברו</w:t>
      </w:r>
      <w:r w:rsidR="000F703D">
        <w:rPr>
          <w:rFonts w:hint="cs"/>
          <w:b w:val="0"/>
          <w:bCs w:val="0"/>
          <w:caps/>
          <w:sz w:val="24"/>
          <w:szCs w:val="24"/>
          <w:rtl/>
        </w:rPr>
        <w:t xml:space="preserve"> </w:t>
      </w:r>
      <w:r>
        <w:rPr>
          <w:rFonts w:hint="cs"/>
          <w:b w:val="0"/>
          <w:bCs w:val="0"/>
          <w:caps/>
          <w:sz w:val="24"/>
          <w:szCs w:val="24"/>
          <w:rtl/>
        </w:rPr>
        <w:t>על פארקים לאורך הנחל שהם רוצים שטחי פארק אז אני חושב שכן מיצינו את זה. כן הטמענו בעקבות דיון מוקדם</w:t>
      </w:r>
      <w:r w:rsidR="000F703D">
        <w:rPr>
          <w:rFonts w:hint="cs"/>
          <w:b w:val="0"/>
          <w:bCs w:val="0"/>
          <w:caps/>
          <w:sz w:val="24"/>
          <w:szCs w:val="24"/>
          <w:rtl/>
        </w:rPr>
        <w:t xml:space="preserve"> </w:t>
      </w:r>
      <w:r>
        <w:rPr>
          <w:rFonts w:hint="cs"/>
          <w:b w:val="0"/>
          <w:bCs w:val="0"/>
          <w:caps/>
          <w:sz w:val="24"/>
          <w:szCs w:val="24"/>
          <w:rtl/>
        </w:rPr>
        <w:t>בתשריטים כן את אזורי שימור אל געת שזה מספר (לא ברור) שיש, והמעברים מעבירי למד שוב יש הוראה בתוכנית עכשיו זה, אין בעיה להראות את זה אבל זה תוכנית זאת אומרת זה הוראה שקיימת והנספחים הם נספחים שמצורפים אליה אז דווקא אני חושב שאנחנו על קרקע טובה</w:t>
      </w:r>
      <w:r w:rsidR="00954F7F">
        <w:rPr>
          <w:rFonts w:hint="cs"/>
          <w:b w:val="0"/>
          <w:bCs w:val="0"/>
          <w:caps/>
          <w:sz w:val="24"/>
          <w:szCs w:val="24"/>
          <w:rtl/>
        </w:rPr>
        <w:t>, שמי שיבוא ויעשה תכנון מפורט לפרויקט הזה הוא לא יוכל להתעלם מנושא אקולוגי בכלל יש המון הערות אקולוגיות הנחיות הוראות אקולוגיות סליחה, כולל הוראה, ש, התכנון ילווה בידי אקולוג ובאישור אקולוגית רשות הניקוז אז אני דווקא מרגיש בנוח. לגבי עצים יש סקר עצים מאושר זאת אומרת קיבל אישור פקיד היערות, מספר עצים</w:t>
      </w:r>
      <w:r w:rsidR="000F703D">
        <w:rPr>
          <w:rFonts w:hint="cs"/>
          <w:b w:val="0"/>
          <w:bCs w:val="0"/>
          <w:caps/>
          <w:sz w:val="24"/>
          <w:szCs w:val="24"/>
          <w:rtl/>
        </w:rPr>
        <w:t xml:space="preserve"> </w:t>
      </w:r>
      <w:r w:rsidR="00954F7F">
        <w:rPr>
          <w:rFonts w:hint="cs"/>
          <w:b w:val="0"/>
          <w:bCs w:val="0"/>
          <w:caps/>
          <w:sz w:val="24"/>
          <w:szCs w:val="24"/>
          <w:rtl/>
        </w:rPr>
        <w:t>... יש מספר קטן של עצים שיצטרכו לרדת בגלל השינויים והפרשי הגובה. אי אפשר גם גם גם בעצם להרחיב את הנחל ולהגיע לחתך מדורג וגם זאת אומרת עצים ש, שתולים בגבוה מדי לא יוכלו להישאר. אני חושב שבתכנון המפורט כן יוכלו למצוא לזה פתרונות אולי לחלק מהמקומות ואיפה שאפשר יהיה אז כמובן (לא ברור) לשמר</w:t>
      </w:r>
      <w:r w:rsidR="000F703D">
        <w:rPr>
          <w:rFonts w:hint="cs"/>
          <w:b w:val="0"/>
          <w:bCs w:val="0"/>
          <w:caps/>
          <w:sz w:val="24"/>
          <w:szCs w:val="24"/>
          <w:rtl/>
        </w:rPr>
        <w:t xml:space="preserve"> </w:t>
      </w:r>
      <w:r w:rsidR="00954F7F">
        <w:rPr>
          <w:rFonts w:hint="cs"/>
          <w:b w:val="0"/>
          <w:bCs w:val="0"/>
          <w:caps/>
          <w:sz w:val="24"/>
          <w:szCs w:val="24"/>
          <w:rtl/>
        </w:rPr>
        <w:t>את העצים</w:t>
      </w:r>
    </w:p>
    <w:p w14:paraId="6A2503D0" w14:textId="77777777" w:rsidR="001E2274" w:rsidRDefault="001E2274" w:rsidP="00954F7F">
      <w:pPr>
        <w:rPr>
          <w:b w:val="0"/>
          <w:bCs w:val="0"/>
          <w:caps/>
          <w:sz w:val="24"/>
          <w:szCs w:val="24"/>
          <w:rtl/>
        </w:rPr>
      </w:pPr>
    </w:p>
    <w:p w14:paraId="58D087E0" w14:textId="77777777" w:rsidR="001E2274" w:rsidRDefault="003109B2" w:rsidP="00954F7F">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4C7BA334" w14:textId="379E8E94" w:rsidR="001E2274" w:rsidRDefault="00954F7F" w:rsidP="00954F7F">
      <w:pPr>
        <w:rPr>
          <w:b w:val="0"/>
          <w:bCs w:val="0"/>
          <w:caps/>
          <w:sz w:val="24"/>
          <w:szCs w:val="24"/>
          <w:rtl/>
        </w:rPr>
      </w:pPr>
      <w:r>
        <w:rPr>
          <w:rFonts w:hint="cs"/>
          <w:b w:val="0"/>
          <w:bCs w:val="0"/>
          <w:caps/>
          <w:sz w:val="24"/>
          <w:szCs w:val="24"/>
          <w:rtl/>
        </w:rPr>
        <w:t xml:space="preserve">אני רק אומרת שלפי פקיד היערות זה חמישים ותשע עצים זה די הרבה ל, מפעל ניקוז </w:t>
      </w:r>
    </w:p>
    <w:p w14:paraId="291031AF" w14:textId="77777777" w:rsidR="001E2274" w:rsidRDefault="001E2274" w:rsidP="00954F7F">
      <w:pPr>
        <w:rPr>
          <w:b w:val="0"/>
          <w:bCs w:val="0"/>
          <w:caps/>
          <w:sz w:val="24"/>
          <w:szCs w:val="24"/>
          <w:rtl/>
        </w:rPr>
      </w:pPr>
    </w:p>
    <w:p w14:paraId="47DCC648" w14:textId="77777777" w:rsidR="001E2274" w:rsidRDefault="00F615C7" w:rsidP="00954F7F">
      <w:pPr>
        <w:rPr>
          <w:caps/>
          <w:sz w:val="24"/>
          <w:szCs w:val="24"/>
          <w:u w:val="single"/>
          <w:rtl/>
        </w:rPr>
      </w:pPr>
      <w:r w:rsidRPr="00F615C7">
        <w:rPr>
          <w:rFonts w:hint="cs"/>
          <w:caps/>
          <w:sz w:val="24"/>
          <w:szCs w:val="24"/>
          <w:u w:val="single"/>
          <w:rtl/>
        </w:rPr>
        <w:t>מר שי לוי - מנהל הפרויקט</w:t>
      </w:r>
      <w:r w:rsidR="001E2274">
        <w:rPr>
          <w:rFonts w:hint="cs"/>
          <w:caps/>
          <w:sz w:val="24"/>
          <w:szCs w:val="24"/>
          <w:u w:val="single"/>
          <w:rtl/>
        </w:rPr>
        <w:t>:</w:t>
      </w:r>
    </w:p>
    <w:p w14:paraId="434CF79F" w14:textId="52F97A7C" w:rsidR="001E2274" w:rsidRDefault="00954F7F" w:rsidP="00954F7F">
      <w:pPr>
        <w:rPr>
          <w:b w:val="0"/>
          <w:bCs w:val="0"/>
          <w:caps/>
          <w:sz w:val="24"/>
          <w:szCs w:val="24"/>
          <w:rtl/>
        </w:rPr>
      </w:pPr>
      <w:r>
        <w:rPr>
          <w:rFonts w:hint="cs"/>
          <w:b w:val="0"/>
          <w:bCs w:val="0"/>
          <w:caps/>
          <w:sz w:val="24"/>
          <w:szCs w:val="24"/>
          <w:rtl/>
        </w:rPr>
        <w:t>זה די ברור אבל אבל זה צריך להסתכל על הערכיות של העצים שיש שם</w:t>
      </w:r>
    </w:p>
    <w:p w14:paraId="6D4EC85C" w14:textId="77777777" w:rsidR="001E2274" w:rsidRDefault="001E2274" w:rsidP="00954F7F">
      <w:pPr>
        <w:rPr>
          <w:b w:val="0"/>
          <w:bCs w:val="0"/>
          <w:caps/>
          <w:sz w:val="24"/>
          <w:szCs w:val="24"/>
          <w:rtl/>
        </w:rPr>
      </w:pPr>
    </w:p>
    <w:p w14:paraId="18BA5E3C" w14:textId="77777777" w:rsidR="001E2274" w:rsidRDefault="003109B2" w:rsidP="00954F7F">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4F681C7E" w14:textId="7BAF8CD2" w:rsidR="001E2274" w:rsidRDefault="00954F7F" w:rsidP="00954F7F">
      <w:pPr>
        <w:rPr>
          <w:b w:val="0"/>
          <w:bCs w:val="0"/>
          <w:caps/>
          <w:sz w:val="24"/>
          <w:szCs w:val="24"/>
          <w:rtl/>
        </w:rPr>
      </w:pPr>
      <w:r>
        <w:rPr>
          <w:rFonts w:hint="cs"/>
          <w:b w:val="0"/>
          <w:bCs w:val="0"/>
          <w:caps/>
          <w:sz w:val="24"/>
          <w:szCs w:val="24"/>
          <w:rtl/>
        </w:rPr>
        <w:t>יחסית לכל העצים</w:t>
      </w:r>
      <w:r w:rsidR="000F703D">
        <w:rPr>
          <w:rFonts w:hint="cs"/>
          <w:b w:val="0"/>
          <w:bCs w:val="0"/>
          <w:caps/>
          <w:sz w:val="24"/>
          <w:szCs w:val="24"/>
          <w:rtl/>
        </w:rPr>
        <w:t xml:space="preserve"> </w:t>
      </w:r>
      <w:r>
        <w:rPr>
          <w:rFonts w:hint="cs"/>
          <w:b w:val="0"/>
          <w:bCs w:val="0"/>
          <w:caps/>
          <w:sz w:val="24"/>
          <w:szCs w:val="24"/>
          <w:rtl/>
        </w:rPr>
        <w:t>...</w:t>
      </w:r>
    </w:p>
    <w:p w14:paraId="02695DB3" w14:textId="77777777" w:rsidR="001E2274" w:rsidRDefault="001E2274" w:rsidP="00954F7F">
      <w:pPr>
        <w:rPr>
          <w:b w:val="0"/>
          <w:bCs w:val="0"/>
          <w:caps/>
          <w:sz w:val="24"/>
          <w:szCs w:val="24"/>
          <w:rtl/>
        </w:rPr>
      </w:pPr>
    </w:p>
    <w:p w14:paraId="50488F76" w14:textId="77777777" w:rsidR="001E2274" w:rsidRDefault="00F615C7" w:rsidP="00954F7F">
      <w:pPr>
        <w:rPr>
          <w:caps/>
          <w:sz w:val="24"/>
          <w:szCs w:val="24"/>
          <w:u w:val="single"/>
          <w:rtl/>
        </w:rPr>
      </w:pPr>
      <w:r w:rsidRPr="00F615C7">
        <w:rPr>
          <w:rFonts w:hint="cs"/>
          <w:caps/>
          <w:sz w:val="24"/>
          <w:szCs w:val="24"/>
          <w:u w:val="single"/>
          <w:rtl/>
        </w:rPr>
        <w:t>מר שי לוי - מנהל הפרויקט</w:t>
      </w:r>
      <w:r w:rsidR="001E2274">
        <w:rPr>
          <w:rFonts w:hint="cs"/>
          <w:caps/>
          <w:sz w:val="24"/>
          <w:szCs w:val="24"/>
          <w:u w:val="single"/>
          <w:rtl/>
        </w:rPr>
        <w:t>:</w:t>
      </w:r>
    </w:p>
    <w:p w14:paraId="5DC8B26A" w14:textId="40BDE6B5" w:rsidR="001E2274" w:rsidRDefault="00954F7F" w:rsidP="00954F7F">
      <w:pPr>
        <w:rPr>
          <w:b w:val="0"/>
          <w:bCs w:val="0"/>
          <w:caps/>
          <w:sz w:val="24"/>
          <w:szCs w:val="24"/>
          <w:rtl/>
        </w:rPr>
      </w:pPr>
      <w:r>
        <w:rPr>
          <w:rFonts w:hint="cs"/>
          <w:b w:val="0"/>
          <w:bCs w:val="0"/>
          <w:caps/>
          <w:sz w:val="24"/>
          <w:szCs w:val="24"/>
          <w:rtl/>
        </w:rPr>
        <w:t>הרבה אקליפטוסים למיטב זכרוני, דווקא אקליפטוסים אני לא לא נפתח את הדיון פה כן</w:t>
      </w:r>
      <w:r w:rsidR="000F703D">
        <w:rPr>
          <w:rFonts w:hint="cs"/>
          <w:b w:val="0"/>
          <w:bCs w:val="0"/>
          <w:caps/>
          <w:sz w:val="24"/>
          <w:szCs w:val="24"/>
          <w:rtl/>
        </w:rPr>
        <w:t xml:space="preserve"> </w:t>
      </w:r>
      <w:r>
        <w:rPr>
          <w:rFonts w:hint="cs"/>
          <w:b w:val="0"/>
          <w:bCs w:val="0"/>
          <w:caps/>
          <w:sz w:val="24"/>
          <w:szCs w:val="24"/>
          <w:rtl/>
        </w:rPr>
        <w:t>...</w:t>
      </w:r>
    </w:p>
    <w:p w14:paraId="1F3C3B46" w14:textId="77777777" w:rsidR="001E2274" w:rsidRDefault="001E2274" w:rsidP="00954F7F">
      <w:pPr>
        <w:rPr>
          <w:b w:val="0"/>
          <w:bCs w:val="0"/>
          <w:caps/>
          <w:sz w:val="24"/>
          <w:szCs w:val="24"/>
          <w:rtl/>
        </w:rPr>
      </w:pPr>
    </w:p>
    <w:p w14:paraId="482BA9BD" w14:textId="77777777" w:rsidR="001E2274" w:rsidRDefault="003109B2" w:rsidP="00954F7F">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29E6177C" w14:textId="0AB47651" w:rsidR="001E2274" w:rsidRDefault="00954F7F" w:rsidP="00954F7F">
      <w:pPr>
        <w:rPr>
          <w:b w:val="0"/>
          <w:bCs w:val="0"/>
          <w:caps/>
          <w:sz w:val="24"/>
          <w:szCs w:val="24"/>
          <w:rtl/>
        </w:rPr>
      </w:pPr>
      <w:r>
        <w:rPr>
          <w:rFonts w:hint="cs"/>
          <w:b w:val="0"/>
          <w:bCs w:val="0"/>
          <w:caps/>
          <w:sz w:val="24"/>
          <w:szCs w:val="24"/>
          <w:rtl/>
        </w:rPr>
        <w:t>כן אבל</w:t>
      </w:r>
      <w:r w:rsidR="000F703D">
        <w:rPr>
          <w:rFonts w:hint="cs"/>
          <w:b w:val="0"/>
          <w:bCs w:val="0"/>
          <w:caps/>
          <w:sz w:val="24"/>
          <w:szCs w:val="24"/>
          <w:rtl/>
        </w:rPr>
        <w:t xml:space="preserve"> </w:t>
      </w:r>
      <w:r>
        <w:rPr>
          <w:rFonts w:hint="cs"/>
          <w:b w:val="0"/>
          <w:bCs w:val="0"/>
          <w:caps/>
          <w:sz w:val="24"/>
          <w:szCs w:val="24"/>
          <w:rtl/>
        </w:rPr>
        <w:t>... לתשומת לבכם</w:t>
      </w:r>
    </w:p>
    <w:p w14:paraId="64BABC74" w14:textId="77777777" w:rsidR="001E2274" w:rsidRDefault="001E2274" w:rsidP="00954F7F">
      <w:pPr>
        <w:rPr>
          <w:b w:val="0"/>
          <w:bCs w:val="0"/>
          <w:caps/>
          <w:sz w:val="24"/>
          <w:szCs w:val="24"/>
          <w:rtl/>
        </w:rPr>
      </w:pPr>
    </w:p>
    <w:p w14:paraId="11117F8A" w14:textId="77777777" w:rsidR="001E2274" w:rsidRDefault="00F615C7" w:rsidP="00954F7F">
      <w:pPr>
        <w:rPr>
          <w:caps/>
          <w:sz w:val="24"/>
          <w:szCs w:val="24"/>
          <w:u w:val="single"/>
          <w:rtl/>
        </w:rPr>
      </w:pPr>
      <w:r w:rsidRPr="00F615C7">
        <w:rPr>
          <w:rFonts w:hint="cs"/>
          <w:caps/>
          <w:sz w:val="24"/>
          <w:szCs w:val="24"/>
          <w:u w:val="single"/>
          <w:rtl/>
        </w:rPr>
        <w:t>מר שי לוי - מנהל הפרויקט</w:t>
      </w:r>
      <w:r w:rsidR="001E2274">
        <w:rPr>
          <w:rFonts w:hint="cs"/>
          <w:caps/>
          <w:sz w:val="24"/>
          <w:szCs w:val="24"/>
          <w:u w:val="single"/>
          <w:rtl/>
        </w:rPr>
        <w:t>:</w:t>
      </w:r>
    </w:p>
    <w:p w14:paraId="279FD6B4" w14:textId="4E1B86DC" w:rsidR="001E2274" w:rsidRDefault="00954F7F" w:rsidP="00954F7F">
      <w:pPr>
        <w:rPr>
          <w:b w:val="0"/>
          <w:bCs w:val="0"/>
          <w:caps/>
          <w:sz w:val="24"/>
          <w:szCs w:val="24"/>
          <w:rtl/>
        </w:rPr>
      </w:pPr>
      <w:r>
        <w:rPr>
          <w:rFonts w:hint="cs"/>
          <w:b w:val="0"/>
          <w:bCs w:val="0"/>
          <w:caps/>
          <w:sz w:val="24"/>
          <w:szCs w:val="24"/>
          <w:rtl/>
        </w:rPr>
        <w:t>... זה זה לא הייתה איזה שאיפה זאת אומרת לא באנו ואמרנו,</w:t>
      </w:r>
      <w:r w:rsidR="000F703D">
        <w:rPr>
          <w:rFonts w:hint="cs"/>
          <w:b w:val="0"/>
          <w:bCs w:val="0"/>
          <w:caps/>
          <w:sz w:val="24"/>
          <w:szCs w:val="24"/>
          <w:rtl/>
        </w:rPr>
        <w:t xml:space="preserve"> </w:t>
      </w:r>
      <w:r>
        <w:rPr>
          <w:rFonts w:hint="cs"/>
          <w:b w:val="0"/>
          <w:bCs w:val="0"/>
          <w:caps/>
          <w:sz w:val="24"/>
          <w:szCs w:val="24"/>
          <w:rtl/>
        </w:rPr>
        <w:t>... זה פועל יוצא של ה, של השיפועי רוחב ושיפועי האורך, אבל כן יש תוכנית להרבה נטיעות שכמובן יצטרכו להיות כפופות ל, למה ש, יחידת הציפורים מכתיבה לנו וכן מצאנו רשימה של מינים שיכולה להתאים (לא ברור) וכו עצים קטנים יותר וצמחיה, עשבונית ושיחנית שהיא לא פחות חשובה מבחינה אקולוגית ועוד כל - מיני אלמנטים של מורכבות מבנית, מסלעות ו, ו</w:t>
      </w:r>
      <w:r w:rsidR="00B036F9">
        <w:rPr>
          <w:rFonts w:hint="cs"/>
          <w:b w:val="0"/>
          <w:bCs w:val="0"/>
          <w:caps/>
          <w:sz w:val="24"/>
          <w:szCs w:val="24"/>
          <w:rtl/>
        </w:rPr>
        <w:t xml:space="preserve">ריפלים דברים כאלה שבתכנון מפורט אפשר יהיה לעשות </w:t>
      </w:r>
    </w:p>
    <w:p w14:paraId="6ADC9EAE" w14:textId="77777777" w:rsidR="001E2274" w:rsidRDefault="001E2274" w:rsidP="00954F7F">
      <w:pPr>
        <w:rPr>
          <w:b w:val="0"/>
          <w:bCs w:val="0"/>
          <w:caps/>
          <w:sz w:val="24"/>
          <w:szCs w:val="24"/>
          <w:rtl/>
        </w:rPr>
      </w:pPr>
    </w:p>
    <w:p w14:paraId="7E8E964E" w14:textId="77777777" w:rsidR="001E2274" w:rsidRDefault="003109B2" w:rsidP="00B036F9">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4CBF1DC0" w14:textId="67568DE6" w:rsidR="001E2274" w:rsidRDefault="00B036F9" w:rsidP="00B036F9">
      <w:pPr>
        <w:rPr>
          <w:b w:val="0"/>
          <w:bCs w:val="0"/>
          <w:caps/>
          <w:sz w:val="24"/>
          <w:szCs w:val="24"/>
          <w:rtl/>
        </w:rPr>
      </w:pPr>
      <w:r>
        <w:rPr>
          <w:rFonts w:hint="cs"/>
          <w:b w:val="0"/>
          <w:bCs w:val="0"/>
          <w:caps/>
          <w:sz w:val="24"/>
          <w:szCs w:val="24"/>
          <w:rtl/>
        </w:rPr>
        <w:t xml:space="preserve">אנחנו העברנו את ההתייחסות אתם קיבלתם אותה אני מאמינה של הגנת הסביבה </w:t>
      </w:r>
    </w:p>
    <w:p w14:paraId="2CC072AC" w14:textId="77777777" w:rsidR="001E2274" w:rsidRDefault="001E2274" w:rsidP="00B036F9">
      <w:pPr>
        <w:rPr>
          <w:b w:val="0"/>
          <w:bCs w:val="0"/>
          <w:caps/>
          <w:sz w:val="24"/>
          <w:szCs w:val="24"/>
          <w:rtl/>
        </w:rPr>
      </w:pPr>
    </w:p>
    <w:p w14:paraId="28028BDE" w14:textId="77777777" w:rsidR="001E2274" w:rsidRDefault="00F615C7" w:rsidP="00B036F9">
      <w:pPr>
        <w:rPr>
          <w:caps/>
          <w:sz w:val="24"/>
          <w:szCs w:val="24"/>
          <w:u w:val="single"/>
          <w:rtl/>
        </w:rPr>
      </w:pPr>
      <w:r w:rsidRPr="00F615C7">
        <w:rPr>
          <w:rFonts w:hint="cs"/>
          <w:caps/>
          <w:sz w:val="24"/>
          <w:szCs w:val="24"/>
          <w:u w:val="single"/>
          <w:rtl/>
        </w:rPr>
        <w:t>מר שי לוי - מנהל הפרויקט</w:t>
      </w:r>
      <w:r w:rsidR="001E2274">
        <w:rPr>
          <w:rFonts w:hint="cs"/>
          <w:caps/>
          <w:sz w:val="24"/>
          <w:szCs w:val="24"/>
          <w:u w:val="single"/>
          <w:rtl/>
        </w:rPr>
        <w:t>:</w:t>
      </w:r>
    </w:p>
    <w:p w14:paraId="4425EDED" w14:textId="3F2921CD" w:rsidR="001E2274" w:rsidRDefault="00B036F9" w:rsidP="00B036F9">
      <w:pPr>
        <w:rPr>
          <w:b w:val="0"/>
          <w:bCs w:val="0"/>
          <w:caps/>
          <w:sz w:val="24"/>
          <w:szCs w:val="24"/>
          <w:rtl/>
        </w:rPr>
      </w:pPr>
      <w:r>
        <w:rPr>
          <w:rFonts w:hint="cs"/>
          <w:b w:val="0"/>
          <w:bCs w:val="0"/>
          <w:caps/>
          <w:sz w:val="24"/>
          <w:szCs w:val="24"/>
          <w:rtl/>
        </w:rPr>
        <w:lastRenderedPageBreak/>
        <w:t>כן כן זה מולי</w:t>
      </w:r>
    </w:p>
    <w:p w14:paraId="6DFBF4E4" w14:textId="77777777" w:rsidR="001E2274" w:rsidRDefault="001E2274" w:rsidP="00B036F9">
      <w:pPr>
        <w:rPr>
          <w:b w:val="0"/>
          <w:bCs w:val="0"/>
          <w:caps/>
          <w:sz w:val="24"/>
          <w:szCs w:val="24"/>
          <w:rtl/>
        </w:rPr>
      </w:pPr>
    </w:p>
    <w:p w14:paraId="4FAE1BB7" w14:textId="77777777" w:rsidR="001E2274" w:rsidRDefault="003109B2" w:rsidP="00CF144E">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7BFEAA7C" w14:textId="04BC87B0" w:rsidR="001E2274" w:rsidRDefault="00B036F9" w:rsidP="00CF144E">
      <w:pPr>
        <w:rPr>
          <w:b w:val="0"/>
          <w:bCs w:val="0"/>
          <w:caps/>
          <w:sz w:val="24"/>
          <w:szCs w:val="24"/>
          <w:rtl/>
        </w:rPr>
      </w:pPr>
      <w:r>
        <w:rPr>
          <w:rFonts w:hint="cs"/>
          <w:b w:val="0"/>
          <w:bCs w:val="0"/>
          <w:caps/>
          <w:sz w:val="24"/>
          <w:szCs w:val="24"/>
          <w:rtl/>
        </w:rPr>
        <w:t xml:space="preserve">אוקיי אז היו כמה נושאים נוספים שדיברנו איתם גם לגבי ה, זיהום קרקע לצערכם אתם באזור של זיהום קרקע נקודתי </w:t>
      </w:r>
      <w:r w:rsidR="00CF144E">
        <w:rPr>
          <w:rFonts w:hint="cs"/>
          <w:b w:val="0"/>
          <w:bCs w:val="0"/>
          <w:caps/>
          <w:sz w:val="24"/>
          <w:szCs w:val="24"/>
          <w:rtl/>
        </w:rPr>
        <w:t xml:space="preserve">ביקשנו שרק תתאמו זה לא סקר היסטורי כמו שעושים לבינוי אבל כן צריך לוודא שאין תשטיפים כלפי ה, נחל. אז, </w:t>
      </w:r>
    </w:p>
    <w:p w14:paraId="75EEC8CF" w14:textId="77777777" w:rsidR="001E2274" w:rsidRDefault="001E2274" w:rsidP="00CF144E">
      <w:pPr>
        <w:rPr>
          <w:b w:val="0"/>
          <w:bCs w:val="0"/>
          <w:caps/>
          <w:sz w:val="24"/>
          <w:szCs w:val="24"/>
          <w:rtl/>
        </w:rPr>
      </w:pPr>
    </w:p>
    <w:p w14:paraId="332DCC0A" w14:textId="77777777" w:rsidR="001E2274" w:rsidRDefault="00F615C7" w:rsidP="00CF144E">
      <w:pPr>
        <w:rPr>
          <w:caps/>
          <w:sz w:val="24"/>
          <w:szCs w:val="24"/>
          <w:u w:val="single"/>
          <w:rtl/>
        </w:rPr>
      </w:pPr>
      <w:r w:rsidRPr="00F615C7">
        <w:rPr>
          <w:rFonts w:hint="cs"/>
          <w:caps/>
          <w:sz w:val="24"/>
          <w:szCs w:val="24"/>
          <w:u w:val="single"/>
          <w:rtl/>
        </w:rPr>
        <w:t>מר שי לוי - מנהל הפרויקט</w:t>
      </w:r>
      <w:r w:rsidR="001E2274">
        <w:rPr>
          <w:rFonts w:hint="cs"/>
          <w:caps/>
          <w:sz w:val="24"/>
          <w:szCs w:val="24"/>
          <w:u w:val="single"/>
          <w:rtl/>
        </w:rPr>
        <w:t>:</w:t>
      </w:r>
    </w:p>
    <w:p w14:paraId="55399451" w14:textId="656A1ED5" w:rsidR="001E2274" w:rsidRDefault="00CF144E" w:rsidP="00CF144E">
      <w:pPr>
        <w:rPr>
          <w:b w:val="0"/>
          <w:bCs w:val="0"/>
          <w:caps/>
          <w:sz w:val="24"/>
          <w:szCs w:val="24"/>
          <w:rtl/>
        </w:rPr>
      </w:pPr>
      <w:r>
        <w:rPr>
          <w:rFonts w:hint="cs"/>
          <w:b w:val="0"/>
          <w:bCs w:val="0"/>
          <w:caps/>
          <w:sz w:val="24"/>
          <w:szCs w:val="24"/>
          <w:rtl/>
        </w:rPr>
        <w:t>רגע כשאת אומרת סליחה הערה כי כן עשינו כבר בדיקה לגבי זה זאת אומרת אקו- הוציא אני לא לא בטוח אם זה הופץ אבל עשינו בעצם סוג של סקר היסטורי אנחנו מבינים ששני מוקדים של הבסיס של שני הבסיסים שמה, די מוצו בעבר ונבדקו מה שנקרא לעומק, והם בכל מקרה באזור כמו ש, הראיתה ספיר שהוא לא לא, שהוא רק מעוגן סטטוטורית כלומר</w:t>
      </w:r>
      <w:r w:rsidR="000F703D">
        <w:rPr>
          <w:rFonts w:hint="cs"/>
          <w:b w:val="0"/>
          <w:bCs w:val="0"/>
          <w:caps/>
          <w:sz w:val="24"/>
          <w:szCs w:val="24"/>
          <w:rtl/>
        </w:rPr>
        <w:t xml:space="preserve"> </w:t>
      </w:r>
      <w:r>
        <w:rPr>
          <w:rFonts w:hint="cs"/>
          <w:b w:val="0"/>
          <w:bCs w:val="0"/>
          <w:caps/>
          <w:sz w:val="24"/>
          <w:szCs w:val="24"/>
          <w:rtl/>
        </w:rPr>
        <w:t>... לעשות שם עבודות. במורד יש בקצה את ה, בריכות חמצון, שגם שם יש לנו יועץ סביבה ובעצם נעשה מולכם אני חושב לפני</w:t>
      </w:r>
      <w:r w:rsidR="000F703D">
        <w:rPr>
          <w:rFonts w:hint="cs"/>
          <w:b w:val="0"/>
          <w:bCs w:val="0"/>
          <w:caps/>
          <w:sz w:val="24"/>
          <w:szCs w:val="24"/>
          <w:rtl/>
        </w:rPr>
        <w:t xml:space="preserve"> </w:t>
      </w:r>
      <w:r>
        <w:rPr>
          <w:rFonts w:hint="cs"/>
          <w:b w:val="0"/>
          <w:bCs w:val="0"/>
          <w:caps/>
          <w:sz w:val="24"/>
          <w:szCs w:val="24"/>
          <w:rtl/>
        </w:rPr>
        <w:t>...</w:t>
      </w:r>
    </w:p>
    <w:p w14:paraId="649AA24F" w14:textId="77777777" w:rsidR="001E2274" w:rsidRDefault="001E2274" w:rsidP="00CF144E">
      <w:pPr>
        <w:rPr>
          <w:b w:val="0"/>
          <w:bCs w:val="0"/>
          <w:caps/>
          <w:sz w:val="24"/>
          <w:szCs w:val="24"/>
          <w:rtl/>
        </w:rPr>
      </w:pPr>
    </w:p>
    <w:p w14:paraId="0797F457" w14:textId="77777777" w:rsidR="001E2274" w:rsidRDefault="00CF144E" w:rsidP="00CF144E">
      <w:pPr>
        <w:rPr>
          <w:b w:val="0"/>
          <w:bCs w:val="0"/>
          <w:caps/>
          <w:sz w:val="24"/>
          <w:szCs w:val="24"/>
          <w:rtl/>
        </w:rPr>
      </w:pPr>
      <w:r>
        <w:rPr>
          <w:rFonts w:hint="cs"/>
          <w:b w:val="0"/>
          <w:bCs w:val="0"/>
          <w:caps/>
          <w:sz w:val="24"/>
          <w:szCs w:val="24"/>
          <w:rtl/>
        </w:rPr>
        <w:t xml:space="preserve">(הקלטה הופסקה) </w:t>
      </w:r>
    </w:p>
    <w:p w14:paraId="1B51AD4F" w14:textId="77777777" w:rsidR="001E2274" w:rsidRDefault="001E2274" w:rsidP="00CF144E">
      <w:pPr>
        <w:rPr>
          <w:b w:val="0"/>
          <w:bCs w:val="0"/>
          <w:caps/>
          <w:sz w:val="24"/>
          <w:szCs w:val="24"/>
          <w:rtl/>
        </w:rPr>
      </w:pPr>
    </w:p>
    <w:p w14:paraId="3F597FF4" w14:textId="77777777" w:rsidR="001E2274" w:rsidRDefault="00F615C7" w:rsidP="00CF144E">
      <w:pPr>
        <w:rPr>
          <w:caps/>
          <w:sz w:val="24"/>
          <w:szCs w:val="24"/>
          <w:u w:val="single"/>
          <w:rtl/>
        </w:rPr>
      </w:pPr>
      <w:r w:rsidRPr="00F615C7">
        <w:rPr>
          <w:rFonts w:hint="cs"/>
          <w:caps/>
          <w:sz w:val="24"/>
          <w:szCs w:val="24"/>
          <w:u w:val="single"/>
          <w:rtl/>
        </w:rPr>
        <w:t>מר שי לוי - מנהל הפרויקט</w:t>
      </w:r>
      <w:r w:rsidR="001E2274">
        <w:rPr>
          <w:rFonts w:hint="cs"/>
          <w:caps/>
          <w:sz w:val="24"/>
          <w:szCs w:val="24"/>
          <w:u w:val="single"/>
          <w:rtl/>
        </w:rPr>
        <w:t>:</w:t>
      </w:r>
    </w:p>
    <w:p w14:paraId="6B1F3C75" w14:textId="7EF95C5E" w:rsidR="001E2274" w:rsidRDefault="00E30B47" w:rsidP="00CF144E">
      <w:pPr>
        <w:rPr>
          <w:b w:val="0"/>
          <w:bCs w:val="0"/>
          <w:caps/>
          <w:sz w:val="24"/>
          <w:szCs w:val="24"/>
          <w:rtl/>
        </w:rPr>
      </w:pPr>
      <w:r>
        <w:rPr>
          <w:rFonts w:hint="cs"/>
          <w:b w:val="0"/>
          <w:bCs w:val="0"/>
          <w:caps/>
          <w:sz w:val="24"/>
          <w:szCs w:val="24"/>
          <w:rtl/>
        </w:rPr>
        <w:t>העבודות לפני ביצוע עבודות</w:t>
      </w:r>
      <w:r w:rsidR="000F703D">
        <w:rPr>
          <w:rFonts w:hint="cs"/>
          <w:b w:val="0"/>
          <w:bCs w:val="0"/>
          <w:caps/>
          <w:sz w:val="24"/>
          <w:szCs w:val="24"/>
          <w:rtl/>
        </w:rPr>
        <w:t xml:space="preserve"> </w:t>
      </w:r>
      <w:r>
        <w:rPr>
          <w:rFonts w:hint="cs"/>
          <w:b w:val="0"/>
          <w:bCs w:val="0"/>
          <w:caps/>
          <w:sz w:val="24"/>
          <w:szCs w:val="24"/>
          <w:rtl/>
        </w:rPr>
        <w:t>...</w:t>
      </w:r>
    </w:p>
    <w:p w14:paraId="277265CD" w14:textId="77777777" w:rsidR="001E2274" w:rsidRDefault="001E2274" w:rsidP="00CF144E">
      <w:pPr>
        <w:rPr>
          <w:b w:val="0"/>
          <w:bCs w:val="0"/>
          <w:caps/>
          <w:sz w:val="24"/>
          <w:szCs w:val="24"/>
          <w:rtl/>
        </w:rPr>
      </w:pPr>
    </w:p>
    <w:p w14:paraId="62B3FAE8" w14:textId="77777777" w:rsidR="001E2274" w:rsidRDefault="003109B2" w:rsidP="00CF144E">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424CEC98" w14:textId="678E8C94" w:rsidR="001E2274" w:rsidRDefault="00E30B47" w:rsidP="00CF144E">
      <w:pPr>
        <w:rPr>
          <w:b w:val="0"/>
          <w:bCs w:val="0"/>
          <w:caps/>
          <w:sz w:val="24"/>
          <w:szCs w:val="24"/>
          <w:rtl/>
        </w:rPr>
      </w:pPr>
      <w:r>
        <w:rPr>
          <w:rFonts w:hint="cs"/>
          <w:b w:val="0"/>
          <w:bCs w:val="0"/>
          <w:caps/>
          <w:sz w:val="24"/>
          <w:szCs w:val="24"/>
          <w:rtl/>
        </w:rPr>
        <w:t xml:space="preserve">לא, צריך כבר עכשיו, לפני ביצוע עבודות זה משהו אחד. כבר עכשיו צריך לפנות ל, רכז שלנו בנושא הקרקעות המזוהמות, הוא ייתן הנחיות </w:t>
      </w:r>
      <w:r w:rsidR="00BA717A">
        <w:rPr>
          <w:rFonts w:hint="cs"/>
          <w:b w:val="0"/>
          <w:bCs w:val="0"/>
          <w:caps/>
          <w:sz w:val="24"/>
          <w:szCs w:val="24"/>
          <w:rtl/>
        </w:rPr>
        <w:t>מדויקות מה נדרש לעשות</w:t>
      </w:r>
    </w:p>
    <w:p w14:paraId="6AB8227E" w14:textId="77777777" w:rsidR="001E2274" w:rsidRDefault="001E2274" w:rsidP="00CF144E">
      <w:pPr>
        <w:rPr>
          <w:b w:val="0"/>
          <w:bCs w:val="0"/>
          <w:caps/>
          <w:sz w:val="24"/>
          <w:szCs w:val="24"/>
          <w:rtl/>
        </w:rPr>
      </w:pPr>
    </w:p>
    <w:p w14:paraId="734B5491" w14:textId="77777777" w:rsidR="001E2274" w:rsidRDefault="00F615C7" w:rsidP="009532C7">
      <w:pPr>
        <w:rPr>
          <w:caps/>
          <w:sz w:val="24"/>
          <w:szCs w:val="24"/>
          <w:u w:val="single"/>
          <w:rtl/>
        </w:rPr>
      </w:pPr>
      <w:r w:rsidRPr="00F615C7">
        <w:rPr>
          <w:rFonts w:hint="cs"/>
          <w:caps/>
          <w:sz w:val="24"/>
          <w:szCs w:val="24"/>
          <w:u w:val="single"/>
          <w:rtl/>
        </w:rPr>
        <w:t>מר שי לוי - מנהל הפרויקט</w:t>
      </w:r>
      <w:r w:rsidR="001E2274">
        <w:rPr>
          <w:rFonts w:hint="cs"/>
          <w:caps/>
          <w:sz w:val="24"/>
          <w:szCs w:val="24"/>
          <w:u w:val="single"/>
          <w:rtl/>
        </w:rPr>
        <w:t>:</w:t>
      </w:r>
    </w:p>
    <w:p w14:paraId="1614189B" w14:textId="2DAD7AC3" w:rsidR="001E2274" w:rsidRDefault="009532C7" w:rsidP="009532C7">
      <w:pPr>
        <w:rPr>
          <w:b w:val="0"/>
          <w:bCs w:val="0"/>
          <w:caps/>
          <w:sz w:val="24"/>
          <w:szCs w:val="24"/>
          <w:rtl/>
        </w:rPr>
      </w:pPr>
      <w:r>
        <w:rPr>
          <w:rFonts w:hint="cs"/>
          <w:b w:val="0"/>
          <w:bCs w:val="0"/>
          <w:caps/>
          <w:sz w:val="24"/>
          <w:szCs w:val="24"/>
          <w:rtl/>
        </w:rPr>
        <w:t xml:space="preserve">אוקיי בסדר </w:t>
      </w:r>
    </w:p>
    <w:p w14:paraId="35101E61" w14:textId="77777777" w:rsidR="001E2274" w:rsidRDefault="001E2274" w:rsidP="009532C7">
      <w:pPr>
        <w:rPr>
          <w:b w:val="0"/>
          <w:bCs w:val="0"/>
          <w:caps/>
          <w:sz w:val="24"/>
          <w:szCs w:val="24"/>
          <w:rtl/>
        </w:rPr>
      </w:pPr>
    </w:p>
    <w:p w14:paraId="6C0A2112" w14:textId="77777777" w:rsidR="001E2274" w:rsidRDefault="00687DB7" w:rsidP="009532C7">
      <w:pPr>
        <w:rPr>
          <w:caps/>
          <w:sz w:val="24"/>
          <w:szCs w:val="24"/>
          <w:u w:val="single"/>
          <w:rtl/>
        </w:rPr>
      </w:pPr>
      <w:r w:rsidRPr="00687DB7">
        <w:rPr>
          <w:rFonts w:hint="cs"/>
          <w:caps/>
          <w:sz w:val="24"/>
          <w:szCs w:val="24"/>
          <w:u w:val="single"/>
          <w:rtl/>
        </w:rPr>
        <w:t>גב</w:t>
      </w:r>
      <w:r w:rsidRPr="00687DB7">
        <w:rPr>
          <w:caps/>
          <w:sz w:val="24"/>
          <w:szCs w:val="24"/>
          <w:u w:val="single"/>
          <w:rtl/>
        </w:rPr>
        <w:t>'</w:t>
      </w:r>
      <w:r w:rsidRPr="00687DB7">
        <w:rPr>
          <w:rFonts w:hint="cs"/>
          <w:caps/>
          <w:sz w:val="24"/>
          <w:szCs w:val="24"/>
          <w:u w:val="single"/>
          <w:rtl/>
        </w:rPr>
        <w:t xml:space="preserve"> עדית קרמר - סגנית מתכננת המחוז</w:t>
      </w:r>
      <w:r w:rsidR="001E2274">
        <w:rPr>
          <w:rFonts w:hint="cs"/>
          <w:caps/>
          <w:sz w:val="24"/>
          <w:szCs w:val="24"/>
          <w:u w:val="single"/>
          <w:rtl/>
        </w:rPr>
        <w:t>:</w:t>
      </w:r>
    </w:p>
    <w:p w14:paraId="15CE7F8F" w14:textId="2BF834B0" w:rsidR="001E2274" w:rsidRDefault="009532C7" w:rsidP="009532C7">
      <w:pPr>
        <w:rPr>
          <w:b w:val="0"/>
          <w:bCs w:val="0"/>
          <w:caps/>
          <w:sz w:val="24"/>
          <w:szCs w:val="24"/>
          <w:rtl/>
        </w:rPr>
      </w:pPr>
      <w:r>
        <w:rPr>
          <w:rFonts w:hint="cs"/>
          <w:b w:val="0"/>
          <w:bCs w:val="0"/>
          <w:caps/>
          <w:sz w:val="24"/>
          <w:szCs w:val="24"/>
          <w:rtl/>
        </w:rPr>
        <w:t>אבל מה התנאים שאת מבקשת בתוכנית?</w:t>
      </w:r>
    </w:p>
    <w:p w14:paraId="466A4A93" w14:textId="77777777" w:rsidR="001E2274" w:rsidRDefault="001E2274" w:rsidP="009532C7">
      <w:pPr>
        <w:rPr>
          <w:b w:val="0"/>
          <w:bCs w:val="0"/>
          <w:caps/>
          <w:sz w:val="24"/>
          <w:szCs w:val="24"/>
          <w:rtl/>
        </w:rPr>
      </w:pPr>
    </w:p>
    <w:p w14:paraId="30550C76" w14:textId="77777777" w:rsidR="001E2274" w:rsidRDefault="003109B2" w:rsidP="009532C7">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4027EFE4" w14:textId="5BA3A746" w:rsidR="001E2274" w:rsidRDefault="009532C7" w:rsidP="009532C7">
      <w:pPr>
        <w:rPr>
          <w:b w:val="0"/>
          <w:bCs w:val="0"/>
          <w:caps/>
          <w:sz w:val="24"/>
          <w:szCs w:val="24"/>
          <w:rtl/>
        </w:rPr>
      </w:pPr>
      <w:r>
        <w:rPr>
          <w:rFonts w:hint="cs"/>
          <w:b w:val="0"/>
          <w:bCs w:val="0"/>
          <w:caps/>
          <w:sz w:val="24"/>
          <w:szCs w:val="24"/>
          <w:rtl/>
        </w:rPr>
        <w:t>מה? בתוכנית אז כן זה זה אמור להיות תיאום ועל - פי ההנחיות</w:t>
      </w:r>
    </w:p>
    <w:p w14:paraId="76BBD359" w14:textId="77777777" w:rsidR="001E2274" w:rsidRDefault="001E2274" w:rsidP="009532C7">
      <w:pPr>
        <w:rPr>
          <w:b w:val="0"/>
          <w:bCs w:val="0"/>
          <w:caps/>
          <w:sz w:val="24"/>
          <w:szCs w:val="24"/>
          <w:rtl/>
        </w:rPr>
      </w:pPr>
    </w:p>
    <w:p w14:paraId="2B23872E" w14:textId="77777777" w:rsidR="001E2274" w:rsidRDefault="00687DB7" w:rsidP="009532C7">
      <w:pPr>
        <w:rPr>
          <w:caps/>
          <w:sz w:val="24"/>
          <w:szCs w:val="24"/>
          <w:u w:val="single"/>
          <w:rtl/>
        </w:rPr>
      </w:pPr>
      <w:r w:rsidRPr="00687DB7">
        <w:rPr>
          <w:rFonts w:hint="cs"/>
          <w:caps/>
          <w:sz w:val="24"/>
          <w:szCs w:val="24"/>
          <w:u w:val="single"/>
          <w:rtl/>
        </w:rPr>
        <w:t>גב</w:t>
      </w:r>
      <w:r w:rsidRPr="00687DB7">
        <w:rPr>
          <w:caps/>
          <w:sz w:val="24"/>
          <w:szCs w:val="24"/>
          <w:u w:val="single"/>
          <w:rtl/>
        </w:rPr>
        <w:t>'</w:t>
      </w:r>
      <w:r w:rsidRPr="00687DB7">
        <w:rPr>
          <w:rFonts w:hint="cs"/>
          <w:caps/>
          <w:sz w:val="24"/>
          <w:szCs w:val="24"/>
          <w:u w:val="single"/>
          <w:rtl/>
        </w:rPr>
        <w:t xml:space="preserve"> עדית קרמר - סגנית מתכננת המחוז</w:t>
      </w:r>
      <w:r w:rsidR="001E2274">
        <w:rPr>
          <w:rFonts w:hint="cs"/>
          <w:caps/>
          <w:sz w:val="24"/>
          <w:szCs w:val="24"/>
          <w:u w:val="single"/>
          <w:rtl/>
        </w:rPr>
        <w:t>:</w:t>
      </w:r>
    </w:p>
    <w:p w14:paraId="295A51B7" w14:textId="49CBD126" w:rsidR="001E2274" w:rsidRDefault="009532C7" w:rsidP="009532C7">
      <w:pPr>
        <w:rPr>
          <w:b w:val="0"/>
          <w:bCs w:val="0"/>
          <w:caps/>
          <w:sz w:val="24"/>
          <w:szCs w:val="24"/>
          <w:rtl/>
        </w:rPr>
      </w:pPr>
      <w:r>
        <w:rPr>
          <w:rFonts w:hint="cs"/>
          <w:b w:val="0"/>
          <w:bCs w:val="0"/>
          <w:caps/>
          <w:sz w:val="24"/>
          <w:szCs w:val="24"/>
          <w:rtl/>
        </w:rPr>
        <w:t>תיאום עם מי עם רכז ...</w:t>
      </w:r>
    </w:p>
    <w:p w14:paraId="1EA7F765" w14:textId="77777777" w:rsidR="001E2274" w:rsidRDefault="001E2274" w:rsidP="009532C7">
      <w:pPr>
        <w:rPr>
          <w:b w:val="0"/>
          <w:bCs w:val="0"/>
          <w:caps/>
          <w:sz w:val="24"/>
          <w:szCs w:val="24"/>
          <w:rtl/>
        </w:rPr>
      </w:pPr>
    </w:p>
    <w:p w14:paraId="32375637" w14:textId="77777777" w:rsidR="001E2274" w:rsidRDefault="00F615C7" w:rsidP="009532C7">
      <w:pPr>
        <w:rPr>
          <w:caps/>
          <w:sz w:val="24"/>
          <w:szCs w:val="24"/>
          <w:u w:val="single"/>
          <w:rtl/>
        </w:rPr>
      </w:pPr>
      <w:r w:rsidRPr="00F615C7">
        <w:rPr>
          <w:rFonts w:hint="cs"/>
          <w:caps/>
          <w:sz w:val="24"/>
          <w:szCs w:val="24"/>
          <w:u w:val="single"/>
          <w:rtl/>
        </w:rPr>
        <w:t>מר שי לוי - מנהל הפרויקט</w:t>
      </w:r>
      <w:r w:rsidR="001E2274">
        <w:rPr>
          <w:rFonts w:hint="cs"/>
          <w:caps/>
          <w:sz w:val="24"/>
          <w:szCs w:val="24"/>
          <w:u w:val="single"/>
          <w:rtl/>
        </w:rPr>
        <w:t>:</w:t>
      </w:r>
    </w:p>
    <w:p w14:paraId="38F1B7B7" w14:textId="0D05CA87" w:rsidR="001E2274" w:rsidRDefault="009532C7" w:rsidP="009532C7">
      <w:pPr>
        <w:rPr>
          <w:b w:val="0"/>
          <w:bCs w:val="0"/>
          <w:caps/>
          <w:sz w:val="24"/>
          <w:szCs w:val="24"/>
          <w:rtl/>
        </w:rPr>
      </w:pPr>
      <w:r>
        <w:rPr>
          <w:rFonts w:hint="cs"/>
          <w:b w:val="0"/>
          <w:bCs w:val="0"/>
          <w:caps/>
          <w:sz w:val="24"/>
          <w:szCs w:val="24"/>
          <w:rtl/>
        </w:rPr>
        <w:t>... ההוראה היא</w:t>
      </w:r>
      <w:r w:rsidR="000F703D">
        <w:rPr>
          <w:rFonts w:hint="cs"/>
          <w:b w:val="0"/>
          <w:bCs w:val="0"/>
          <w:caps/>
          <w:sz w:val="24"/>
          <w:szCs w:val="24"/>
          <w:rtl/>
        </w:rPr>
        <w:t xml:space="preserve"> </w:t>
      </w:r>
      <w:r>
        <w:rPr>
          <w:rFonts w:hint="cs"/>
          <w:b w:val="0"/>
          <w:bCs w:val="0"/>
          <w:caps/>
          <w:sz w:val="24"/>
          <w:szCs w:val="24"/>
          <w:rtl/>
        </w:rPr>
        <w:t>תיאום תיאום</w:t>
      </w:r>
    </w:p>
    <w:p w14:paraId="2CCA8D1F" w14:textId="77777777" w:rsidR="001E2274" w:rsidRDefault="001E2274" w:rsidP="009532C7">
      <w:pPr>
        <w:rPr>
          <w:b w:val="0"/>
          <w:bCs w:val="0"/>
          <w:caps/>
          <w:sz w:val="24"/>
          <w:szCs w:val="24"/>
          <w:rtl/>
        </w:rPr>
      </w:pPr>
    </w:p>
    <w:p w14:paraId="02D765FE" w14:textId="77777777" w:rsidR="001E2274" w:rsidRDefault="003109B2" w:rsidP="009532C7">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07A5F485" w14:textId="0FF3462A" w:rsidR="001E2274" w:rsidRDefault="009532C7" w:rsidP="009532C7">
      <w:pPr>
        <w:rPr>
          <w:b w:val="0"/>
          <w:bCs w:val="0"/>
          <w:caps/>
          <w:sz w:val="24"/>
          <w:szCs w:val="24"/>
          <w:rtl/>
        </w:rPr>
      </w:pPr>
      <w:r>
        <w:rPr>
          <w:rFonts w:hint="cs"/>
          <w:b w:val="0"/>
          <w:bCs w:val="0"/>
          <w:caps/>
          <w:sz w:val="24"/>
          <w:szCs w:val="24"/>
          <w:rtl/>
        </w:rPr>
        <w:t>תיאום איתנו</w:t>
      </w:r>
    </w:p>
    <w:p w14:paraId="7194B746" w14:textId="77777777" w:rsidR="001E2274" w:rsidRDefault="001E2274" w:rsidP="009532C7">
      <w:pPr>
        <w:rPr>
          <w:b w:val="0"/>
          <w:bCs w:val="0"/>
          <w:caps/>
          <w:sz w:val="24"/>
          <w:szCs w:val="24"/>
          <w:rtl/>
        </w:rPr>
      </w:pPr>
    </w:p>
    <w:p w14:paraId="23C27E54" w14:textId="77777777" w:rsidR="001E2274" w:rsidRDefault="00AA719E" w:rsidP="009532C7">
      <w:pPr>
        <w:rPr>
          <w:caps/>
          <w:sz w:val="24"/>
          <w:szCs w:val="24"/>
          <w:u w:val="single"/>
          <w:rtl/>
        </w:rPr>
      </w:pPr>
      <w:r w:rsidRPr="00AA719E">
        <w:rPr>
          <w:rFonts w:hint="cs"/>
          <w:caps/>
          <w:sz w:val="24"/>
          <w:szCs w:val="24"/>
          <w:u w:val="single"/>
          <w:rtl/>
        </w:rPr>
        <w:t>מר עשהאל גלעד - נציג לשכת התכנון</w:t>
      </w:r>
      <w:r w:rsidR="001E2274">
        <w:rPr>
          <w:rFonts w:hint="cs"/>
          <w:caps/>
          <w:sz w:val="24"/>
          <w:szCs w:val="24"/>
          <w:u w:val="single"/>
          <w:rtl/>
        </w:rPr>
        <w:t>:</w:t>
      </w:r>
    </w:p>
    <w:p w14:paraId="46C30733" w14:textId="1C70859C" w:rsidR="001E2274" w:rsidRDefault="009532C7" w:rsidP="009532C7">
      <w:pPr>
        <w:rPr>
          <w:b w:val="0"/>
          <w:bCs w:val="0"/>
          <w:caps/>
          <w:sz w:val="24"/>
          <w:szCs w:val="24"/>
          <w:rtl/>
        </w:rPr>
      </w:pPr>
      <w:r>
        <w:rPr>
          <w:rFonts w:hint="cs"/>
          <w:b w:val="0"/>
          <w:bCs w:val="0"/>
          <w:caps/>
          <w:sz w:val="24"/>
          <w:szCs w:val="24"/>
          <w:rtl/>
        </w:rPr>
        <w:t>עכשיו או או תנאי ל,</w:t>
      </w:r>
    </w:p>
    <w:p w14:paraId="7147F089" w14:textId="77777777" w:rsidR="001E2274" w:rsidRDefault="001E2274" w:rsidP="009532C7">
      <w:pPr>
        <w:rPr>
          <w:b w:val="0"/>
          <w:bCs w:val="0"/>
          <w:caps/>
          <w:sz w:val="24"/>
          <w:szCs w:val="24"/>
          <w:rtl/>
        </w:rPr>
      </w:pPr>
    </w:p>
    <w:p w14:paraId="635A7945" w14:textId="77777777" w:rsidR="001E2274" w:rsidRDefault="003109B2" w:rsidP="009532C7">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722F756C" w14:textId="77752006" w:rsidR="001E2274" w:rsidRDefault="009532C7" w:rsidP="009532C7">
      <w:pPr>
        <w:rPr>
          <w:b w:val="0"/>
          <w:bCs w:val="0"/>
          <w:caps/>
          <w:sz w:val="24"/>
          <w:szCs w:val="24"/>
          <w:rtl/>
        </w:rPr>
      </w:pPr>
      <w:r>
        <w:rPr>
          <w:rFonts w:hint="cs"/>
          <w:b w:val="0"/>
          <w:bCs w:val="0"/>
          <w:caps/>
          <w:sz w:val="24"/>
          <w:szCs w:val="24"/>
          <w:rtl/>
        </w:rPr>
        <w:t>לא לא עכשיו כי יכול להיות צריך לבחון בדיוק אוקיי? צריך לבחון את זה עכשיו</w:t>
      </w:r>
    </w:p>
    <w:p w14:paraId="6FE3BE90" w14:textId="77777777" w:rsidR="001E2274" w:rsidRDefault="001E2274" w:rsidP="009532C7">
      <w:pPr>
        <w:rPr>
          <w:b w:val="0"/>
          <w:bCs w:val="0"/>
          <w:caps/>
          <w:sz w:val="24"/>
          <w:szCs w:val="24"/>
          <w:rtl/>
        </w:rPr>
      </w:pPr>
    </w:p>
    <w:p w14:paraId="781A06F3" w14:textId="77777777" w:rsidR="001E2274" w:rsidRDefault="000A5C33" w:rsidP="009532C7">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206FF2AE" w14:textId="20EB25E8" w:rsidR="001E2274" w:rsidRDefault="009532C7" w:rsidP="009532C7">
      <w:pPr>
        <w:rPr>
          <w:b w:val="0"/>
          <w:bCs w:val="0"/>
          <w:caps/>
          <w:sz w:val="24"/>
          <w:szCs w:val="24"/>
          <w:rtl/>
        </w:rPr>
      </w:pPr>
      <w:r>
        <w:rPr>
          <w:rFonts w:hint="cs"/>
          <w:b w:val="0"/>
          <w:bCs w:val="0"/>
          <w:caps/>
          <w:sz w:val="24"/>
          <w:szCs w:val="24"/>
          <w:rtl/>
        </w:rPr>
        <w:lastRenderedPageBreak/>
        <w:t xml:space="preserve">זה תוכנית שאנחנו מאשרים אותה עכשיו </w:t>
      </w:r>
    </w:p>
    <w:p w14:paraId="0F1291D4" w14:textId="77777777" w:rsidR="001E2274" w:rsidRDefault="001E2274" w:rsidP="009532C7">
      <w:pPr>
        <w:rPr>
          <w:b w:val="0"/>
          <w:bCs w:val="0"/>
          <w:caps/>
          <w:sz w:val="24"/>
          <w:szCs w:val="24"/>
          <w:rtl/>
        </w:rPr>
      </w:pPr>
    </w:p>
    <w:p w14:paraId="4E9A3935" w14:textId="77777777" w:rsidR="001E2274" w:rsidRDefault="003109B2" w:rsidP="009532C7">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267A86E7" w14:textId="19899808" w:rsidR="001E2274" w:rsidRDefault="009532C7" w:rsidP="009532C7">
      <w:pPr>
        <w:rPr>
          <w:b w:val="0"/>
          <w:bCs w:val="0"/>
          <w:caps/>
          <w:sz w:val="24"/>
          <w:szCs w:val="24"/>
          <w:rtl/>
        </w:rPr>
      </w:pPr>
      <w:r>
        <w:rPr>
          <w:rFonts w:hint="cs"/>
          <w:b w:val="0"/>
          <w:bCs w:val="0"/>
          <w:caps/>
          <w:sz w:val="24"/>
          <w:szCs w:val="24"/>
          <w:rtl/>
        </w:rPr>
        <w:t>... כתנאי,</w:t>
      </w:r>
    </w:p>
    <w:p w14:paraId="56711AB3" w14:textId="77777777" w:rsidR="001E2274" w:rsidRDefault="001E2274" w:rsidP="009532C7">
      <w:pPr>
        <w:rPr>
          <w:b w:val="0"/>
          <w:bCs w:val="0"/>
          <w:caps/>
          <w:sz w:val="24"/>
          <w:szCs w:val="24"/>
          <w:rtl/>
        </w:rPr>
      </w:pPr>
    </w:p>
    <w:p w14:paraId="20DAD6AE" w14:textId="77777777" w:rsidR="001E2274" w:rsidRDefault="00F615C7" w:rsidP="009532C7">
      <w:pPr>
        <w:rPr>
          <w:caps/>
          <w:sz w:val="24"/>
          <w:szCs w:val="24"/>
          <w:u w:val="single"/>
          <w:rtl/>
        </w:rPr>
      </w:pPr>
      <w:r w:rsidRPr="00F615C7">
        <w:rPr>
          <w:rFonts w:hint="cs"/>
          <w:caps/>
          <w:sz w:val="24"/>
          <w:szCs w:val="24"/>
          <w:u w:val="single"/>
          <w:rtl/>
        </w:rPr>
        <w:t>מר שי לוי - מנהל הפרויקט</w:t>
      </w:r>
      <w:r w:rsidR="001E2274">
        <w:rPr>
          <w:rFonts w:hint="cs"/>
          <w:caps/>
          <w:sz w:val="24"/>
          <w:szCs w:val="24"/>
          <w:u w:val="single"/>
          <w:rtl/>
        </w:rPr>
        <w:t>:</w:t>
      </w:r>
    </w:p>
    <w:p w14:paraId="485C0ED6" w14:textId="0D9178FA" w:rsidR="001E2274" w:rsidRDefault="009532C7" w:rsidP="009532C7">
      <w:pPr>
        <w:rPr>
          <w:b w:val="0"/>
          <w:bCs w:val="0"/>
          <w:caps/>
          <w:sz w:val="24"/>
          <w:szCs w:val="24"/>
          <w:rtl/>
        </w:rPr>
      </w:pPr>
      <w:r>
        <w:rPr>
          <w:rFonts w:hint="cs"/>
          <w:b w:val="0"/>
          <w:bCs w:val="0"/>
          <w:caps/>
          <w:sz w:val="24"/>
          <w:szCs w:val="24"/>
          <w:rtl/>
        </w:rPr>
        <w:t>לא אבל זה זה יכול להופיע כתנאי שכל עבודה כל משהו זה ידרוש תיאום וקבלת הנחיות, (לא ברור) תנאי להפקדת התוכנית זה, זה ייקח זמן עד ש, הדבר הזה יקרה אבל בכל מקרה לא תבוצע שום עבודה בלי לקבל את ההנחיות לעשות בדיקות כל מה שצריך כל מה שצריך</w:t>
      </w:r>
    </w:p>
    <w:p w14:paraId="4C1A3711" w14:textId="77777777" w:rsidR="001E2274" w:rsidRDefault="001E2274" w:rsidP="009532C7">
      <w:pPr>
        <w:rPr>
          <w:b w:val="0"/>
          <w:bCs w:val="0"/>
          <w:caps/>
          <w:sz w:val="24"/>
          <w:szCs w:val="24"/>
          <w:rtl/>
        </w:rPr>
      </w:pPr>
    </w:p>
    <w:p w14:paraId="408DB8CE" w14:textId="77777777" w:rsidR="001E2274" w:rsidRDefault="00687DB7" w:rsidP="009532C7">
      <w:pPr>
        <w:rPr>
          <w:caps/>
          <w:sz w:val="24"/>
          <w:szCs w:val="24"/>
          <w:u w:val="single"/>
          <w:rtl/>
        </w:rPr>
      </w:pPr>
      <w:r w:rsidRPr="00687DB7">
        <w:rPr>
          <w:rFonts w:hint="cs"/>
          <w:caps/>
          <w:sz w:val="24"/>
          <w:szCs w:val="24"/>
          <w:u w:val="single"/>
          <w:rtl/>
        </w:rPr>
        <w:t>גב</w:t>
      </w:r>
      <w:r w:rsidRPr="00687DB7">
        <w:rPr>
          <w:caps/>
          <w:sz w:val="24"/>
          <w:szCs w:val="24"/>
          <w:u w:val="single"/>
          <w:rtl/>
        </w:rPr>
        <w:t>'</w:t>
      </w:r>
      <w:r w:rsidRPr="00687DB7">
        <w:rPr>
          <w:rFonts w:hint="cs"/>
          <w:caps/>
          <w:sz w:val="24"/>
          <w:szCs w:val="24"/>
          <w:u w:val="single"/>
          <w:rtl/>
        </w:rPr>
        <w:t xml:space="preserve"> עדית קרמר - סגנית מתכננת המחוז</w:t>
      </w:r>
      <w:r w:rsidR="001E2274">
        <w:rPr>
          <w:rFonts w:hint="cs"/>
          <w:caps/>
          <w:sz w:val="24"/>
          <w:szCs w:val="24"/>
          <w:u w:val="single"/>
          <w:rtl/>
        </w:rPr>
        <w:t>:</w:t>
      </w:r>
    </w:p>
    <w:p w14:paraId="5A71F6C5" w14:textId="066A8C1C" w:rsidR="001E2274" w:rsidRDefault="009532C7" w:rsidP="009532C7">
      <w:pPr>
        <w:rPr>
          <w:b w:val="0"/>
          <w:bCs w:val="0"/>
          <w:caps/>
          <w:sz w:val="24"/>
          <w:szCs w:val="24"/>
          <w:rtl/>
        </w:rPr>
      </w:pPr>
      <w:r>
        <w:rPr>
          <w:rFonts w:hint="cs"/>
          <w:b w:val="0"/>
          <w:bCs w:val="0"/>
          <w:caps/>
          <w:sz w:val="24"/>
          <w:szCs w:val="24"/>
          <w:rtl/>
        </w:rPr>
        <w:t>זה מקובל עלייך יערה?</w:t>
      </w:r>
    </w:p>
    <w:p w14:paraId="24BF728D" w14:textId="77777777" w:rsidR="001E2274" w:rsidRDefault="001E2274" w:rsidP="009532C7">
      <w:pPr>
        <w:rPr>
          <w:b w:val="0"/>
          <w:bCs w:val="0"/>
          <w:caps/>
          <w:sz w:val="24"/>
          <w:szCs w:val="24"/>
          <w:rtl/>
        </w:rPr>
      </w:pPr>
    </w:p>
    <w:p w14:paraId="117E571D" w14:textId="77777777" w:rsidR="001E2274" w:rsidRDefault="003109B2" w:rsidP="009532C7">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59FF64FB" w14:textId="17F79E3D" w:rsidR="001E2274" w:rsidRDefault="009532C7" w:rsidP="009532C7">
      <w:pPr>
        <w:rPr>
          <w:b w:val="0"/>
          <w:bCs w:val="0"/>
          <w:caps/>
          <w:sz w:val="24"/>
          <w:szCs w:val="24"/>
          <w:rtl/>
        </w:rPr>
      </w:pPr>
      <w:r>
        <w:rPr>
          <w:rFonts w:hint="cs"/>
          <w:b w:val="0"/>
          <w:bCs w:val="0"/>
          <w:caps/>
          <w:sz w:val="24"/>
          <w:szCs w:val="24"/>
          <w:rtl/>
        </w:rPr>
        <w:t>אני תכף אבדוק את זה</w:t>
      </w:r>
    </w:p>
    <w:p w14:paraId="5F9A49DC" w14:textId="77777777" w:rsidR="001E2274" w:rsidRDefault="001E2274" w:rsidP="009532C7">
      <w:pPr>
        <w:rPr>
          <w:b w:val="0"/>
          <w:bCs w:val="0"/>
          <w:caps/>
          <w:sz w:val="24"/>
          <w:szCs w:val="24"/>
          <w:rtl/>
        </w:rPr>
      </w:pPr>
    </w:p>
    <w:p w14:paraId="6695EBAE" w14:textId="77777777" w:rsidR="001E2274" w:rsidRDefault="00687DB7" w:rsidP="009532C7">
      <w:pPr>
        <w:rPr>
          <w:caps/>
          <w:sz w:val="24"/>
          <w:szCs w:val="24"/>
          <w:u w:val="single"/>
          <w:rtl/>
        </w:rPr>
      </w:pPr>
      <w:r w:rsidRPr="00687DB7">
        <w:rPr>
          <w:rFonts w:hint="cs"/>
          <w:caps/>
          <w:sz w:val="24"/>
          <w:szCs w:val="24"/>
          <w:u w:val="single"/>
          <w:rtl/>
        </w:rPr>
        <w:t>גב</w:t>
      </w:r>
      <w:r w:rsidRPr="00687DB7">
        <w:rPr>
          <w:caps/>
          <w:sz w:val="24"/>
          <w:szCs w:val="24"/>
          <w:u w:val="single"/>
          <w:rtl/>
        </w:rPr>
        <w:t>'</w:t>
      </w:r>
      <w:r w:rsidRPr="00687DB7">
        <w:rPr>
          <w:rFonts w:hint="cs"/>
          <w:caps/>
          <w:sz w:val="24"/>
          <w:szCs w:val="24"/>
          <w:u w:val="single"/>
          <w:rtl/>
        </w:rPr>
        <w:t xml:space="preserve"> עדית קרמר - סגנית מתכננת המחוז</w:t>
      </w:r>
      <w:r w:rsidR="001E2274">
        <w:rPr>
          <w:rFonts w:hint="cs"/>
          <w:caps/>
          <w:sz w:val="24"/>
          <w:szCs w:val="24"/>
          <w:u w:val="single"/>
          <w:rtl/>
        </w:rPr>
        <w:t>:</w:t>
      </w:r>
    </w:p>
    <w:p w14:paraId="1411E308" w14:textId="36E0BBEB" w:rsidR="001E2274" w:rsidRDefault="009532C7" w:rsidP="009532C7">
      <w:pPr>
        <w:rPr>
          <w:b w:val="0"/>
          <w:bCs w:val="0"/>
          <w:caps/>
          <w:sz w:val="24"/>
          <w:szCs w:val="24"/>
          <w:rtl/>
        </w:rPr>
      </w:pPr>
      <w:r>
        <w:rPr>
          <w:rFonts w:hint="cs"/>
          <w:b w:val="0"/>
          <w:bCs w:val="0"/>
          <w:caps/>
          <w:sz w:val="24"/>
          <w:szCs w:val="24"/>
          <w:rtl/>
        </w:rPr>
        <w:t>טוב בסדר</w:t>
      </w:r>
    </w:p>
    <w:p w14:paraId="3D10776E" w14:textId="77777777" w:rsidR="001E2274" w:rsidRDefault="001E2274" w:rsidP="009532C7">
      <w:pPr>
        <w:rPr>
          <w:b w:val="0"/>
          <w:bCs w:val="0"/>
          <w:caps/>
          <w:sz w:val="24"/>
          <w:szCs w:val="24"/>
          <w:rtl/>
        </w:rPr>
      </w:pPr>
    </w:p>
    <w:p w14:paraId="4EAF3F3B" w14:textId="77777777" w:rsidR="001E2274" w:rsidRDefault="003109B2" w:rsidP="009532C7">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46F9A7F3" w14:textId="207F4CBA" w:rsidR="001E2274" w:rsidRDefault="009532C7" w:rsidP="009532C7">
      <w:pPr>
        <w:rPr>
          <w:b w:val="0"/>
          <w:bCs w:val="0"/>
          <w:caps/>
          <w:sz w:val="24"/>
          <w:szCs w:val="24"/>
          <w:rtl/>
        </w:rPr>
      </w:pPr>
      <w:r>
        <w:rPr>
          <w:rFonts w:hint="cs"/>
          <w:b w:val="0"/>
          <w:bCs w:val="0"/>
          <w:caps/>
          <w:sz w:val="24"/>
          <w:szCs w:val="24"/>
          <w:rtl/>
        </w:rPr>
        <w:t xml:space="preserve">אוקיי? אני רוצה לבדוק </w:t>
      </w:r>
    </w:p>
    <w:p w14:paraId="3BC29020" w14:textId="77777777" w:rsidR="001E2274" w:rsidRDefault="001E2274" w:rsidP="009532C7">
      <w:pPr>
        <w:rPr>
          <w:b w:val="0"/>
          <w:bCs w:val="0"/>
          <w:caps/>
          <w:sz w:val="24"/>
          <w:szCs w:val="24"/>
          <w:rtl/>
        </w:rPr>
      </w:pPr>
    </w:p>
    <w:p w14:paraId="5479B1AE" w14:textId="77777777" w:rsidR="001E2274" w:rsidRDefault="000A5C33" w:rsidP="009532C7">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34095C57" w14:textId="34199519" w:rsidR="001E2274" w:rsidRDefault="00204FAC" w:rsidP="009532C7">
      <w:pPr>
        <w:rPr>
          <w:b w:val="0"/>
          <w:bCs w:val="0"/>
          <w:caps/>
          <w:sz w:val="24"/>
          <w:szCs w:val="24"/>
          <w:rtl/>
        </w:rPr>
      </w:pPr>
      <w:r>
        <w:rPr>
          <w:rFonts w:hint="cs"/>
          <w:b w:val="0"/>
          <w:bCs w:val="0"/>
          <w:caps/>
          <w:sz w:val="24"/>
          <w:szCs w:val="24"/>
          <w:rtl/>
        </w:rPr>
        <w:t xml:space="preserve">רק ... </w:t>
      </w:r>
    </w:p>
    <w:p w14:paraId="321FFB4F" w14:textId="77777777" w:rsidR="001E2274" w:rsidRDefault="001E2274" w:rsidP="009532C7">
      <w:pPr>
        <w:rPr>
          <w:b w:val="0"/>
          <w:bCs w:val="0"/>
          <w:caps/>
          <w:sz w:val="24"/>
          <w:szCs w:val="24"/>
          <w:rtl/>
        </w:rPr>
      </w:pPr>
    </w:p>
    <w:p w14:paraId="787D4332" w14:textId="77777777" w:rsidR="001E2274" w:rsidRDefault="003109B2" w:rsidP="009532C7">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261291E1" w14:textId="5BA232A1" w:rsidR="001E2274" w:rsidRDefault="00204FAC" w:rsidP="009532C7">
      <w:pPr>
        <w:rPr>
          <w:b w:val="0"/>
          <w:bCs w:val="0"/>
          <w:caps/>
          <w:sz w:val="24"/>
          <w:szCs w:val="24"/>
          <w:rtl/>
        </w:rPr>
      </w:pPr>
      <w:r>
        <w:rPr>
          <w:rFonts w:hint="cs"/>
          <w:b w:val="0"/>
          <w:bCs w:val="0"/>
          <w:caps/>
          <w:sz w:val="24"/>
          <w:szCs w:val="24"/>
          <w:rtl/>
        </w:rPr>
        <w:t>יש כאן בעיקר דיוקים שאנחנו צריכים לעשות מולם</w:t>
      </w:r>
    </w:p>
    <w:p w14:paraId="0FF8DDD1" w14:textId="77777777" w:rsidR="001E2274" w:rsidRDefault="001E2274" w:rsidP="009532C7">
      <w:pPr>
        <w:rPr>
          <w:b w:val="0"/>
          <w:bCs w:val="0"/>
          <w:caps/>
          <w:sz w:val="24"/>
          <w:szCs w:val="24"/>
          <w:rtl/>
        </w:rPr>
      </w:pPr>
    </w:p>
    <w:p w14:paraId="0BE681EF" w14:textId="77777777" w:rsidR="001E2274" w:rsidRDefault="000A5C33" w:rsidP="009532C7">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5644BFEE" w14:textId="7887C6E7" w:rsidR="001E2274" w:rsidRDefault="00204FAC" w:rsidP="009532C7">
      <w:pPr>
        <w:rPr>
          <w:b w:val="0"/>
          <w:bCs w:val="0"/>
          <w:caps/>
          <w:sz w:val="24"/>
          <w:szCs w:val="24"/>
          <w:rtl/>
        </w:rPr>
      </w:pPr>
      <w:r>
        <w:rPr>
          <w:rFonts w:hint="cs"/>
          <w:b w:val="0"/>
          <w:bCs w:val="0"/>
          <w:caps/>
          <w:sz w:val="24"/>
          <w:szCs w:val="24"/>
          <w:rtl/>
        </w:rPr>
        <w:t>כן זה בדיון הפנימי</w:t>
      </w:r>
      <w:r w:rsidR="000F703D">
        <w:rPr>
          <w:rFonts w:hint="cs"/>
          <w:b w:val="0"/>
          <w:bCs w:val="0"/>
          <w:caps/>
          <w:sz w:val="24"/>
          <w:szCs w:val="24"/>
          <w:rtl/>
        </w:rPr>
        <w:t xml:space="preserve"> </w:t>
      </w:r>
      <w:r>
        <w:rPr>
          <w:rFonts w:hint="cs"/>
          <w:b w:val="0"/>
          <w:bCs w:val="0"/>
          <w:caps/>
          <w:sz w:val="24"/>
          <w:szCs w:val="24"/>
          <w:rtl/>
        </w:rPr>
        <w:t>...</w:t>
      </w:r>
    </w:p>
    <w:p w14:paraId="596265C7" w14:textId="77777777" w:rsidR="001E2274" w:rsidRDefault="001E2274" w:rsidP="009532C7">
      <w:pPr>
        <w:rPr>
          <w:b w:val="0"/>
          <w:bCs w:val="0"/>
          <w:caps/>
          <w:sz w:val="24"/>
          <w:szCs w:val="24"/>
          <w:rtl/>
        </w:rPr>
      </w:pPr>
    </w:p>
    <w:p w14:paraId="740712F4" w14:textId="77777777" w:rsidR="001E2274" w:rsidRDefault="00D17364" w:rsidP="009532C7">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7E06A1AE" w14:textId="25136499" w:rsidR="001E2274" w:rsidRDefault="00204FAC" w:rsidP="009532C7">
      <w:pPr>
        <w:rPr>
          <w:b w:val="0"/>
          <w:bCs w:val="0"/>
          <w:caps/>
          <w:sz w:val="24"/>
          <w:szCs w:val="24"/>
          <w:rtl/>
        </w:rPr>
      </w:pPr>
      <w:r>
        <w:rPr>
          <w:rFonts w:hint="cs"/>
          <w:b w:val="0"/>
          <w:bCs w:val="0"/>
          <w:caps/>
          <w:sz w:val="24"/>
          <w:szCs w:val="24"/>
          <w:rtl/>
        </w:rPr>
        <w:t>טוב חברים</w:t>
      </w:r>
    </w:p>
    <w:p w14:paraId="2EE76EBE" w14:textId="77777777" w:rsidR="001E2274" w:rsidRDefault="001E2274" w:rsidP="009532C7">
      <w:pPr>
        <w:rPr>
          <w:b w:val="0"/>
          <w:bCs w:val="0"/>
          <w:caps/>
          <w:sz w:val="24"/>
          <w:szCs w:val="24"/>
          <w:rtl/>
        </w:rPr>
      </w:pPr>
    </w:p>
    <w:p w14:paraId="1327131B" w14:textId="77777777" w:rsidR="001E2274" w:rsidRDefault="003109B2" w:rsidP="009532C7">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67FD2637" w14:textId="4E6EFE85" w:rsidR="001E2274" w:rsidRDefault="00204FAC" w:rsidP="009532C7">
      <w:pPr>
        <w:rPr>
          <w:b w:val="0"/>
          <w:bCs w:val="0"/>
          <w:caps/>
          <w:sz w:val="24"/>
          <w:szCs w:val="24"/>
          <w:rtl/>
        </w:rPr>
      </w:pPr>
      <w:r>
        <w:rPr>
          <w:rFonts w:hint="cs"/>
          <w:b w:val="0"/>
          <w:bCs w:val="0"/>
          <w:caps/>
          <w:sz w:val="24"/>
          <w:szCs w:val="24"/>
          <w:rtl/>
        </w:rPr>
        <w:t>אחלה</w:t>
      </w:r>
    </w:p>
    <w:p w14:paraId="7F9034A1" w14:textId="77777777" w:rsidR="001E2274" w:rsidRDefault="001E2274" w:rsidP="009532C7">
      <w:pPr>
        <w:rPr>
          <w:b w:val="0"/>
          <w:bCs w:val="0"/>
          <w:caps/>
          <w:sz w:val="24"/>
          <w:szCs w:val="24"/>
          <w:rtl/>
        </w:rPr>
      </w:pPr>
    </w:p>
    <w:p w14:paraId="7AF17F10" w14:textId="77777777" w:rsidR="001E2274" w:rsidRDefault="00D17364" w:rsidP="009532C7">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351AF52A" w14:textId="5D149DAB" w:rsidR="001E2274" w:rsidRDefault="00204FAC" w:rsidP="009532C7">
      <w:pPr>
        <w:rPr>
          <w:b w:val="0"/>
          <w:bCs w:val="0"/>
          <w:caps/>
          <w:sz w:val="24"/>
          <w:szCs w:val="24"/>
          <w:rtl/>
        </w:rPr>
      </w:pPr>
      <w:r>
        <w:rPr>
          <w:rFonts w:hint="cs"/>
          <w:b w:val="0"/>
          <w:bCs w:val="0"/>
          <w:caps/>
          <w:sz w:val="24"/>
          <w:szCs w:val="24"/>
          <w:rtl/>
        </w:rPr>
        <w:t>תודה רבה לכולם</w:t>
      </w:r>
    </w:p>
    <w:p w14:paraId="5A3FFAE0" w14:textId="77777777" w:rsidR="001E2274" w:rsidRDefault="001E2274" w:rsidP="009532C7">
      <w:pPr>
        <w:rPr>
          <w:b w:val="0"/>
          <w:bCs w:val="0"/>
          <w:caps/>
          <w:sz w:val="24"/>
          <w:szCs w:val="24"/>
          <w:rtl/>
        </w:rPr>
      </w:pPr>
    </w:p>
    <w:p w14:paraId="48607BDC" w14:textId="77777777" w:rsidR="001E2274" w:rsidRDefault="000A5C33" w:rsidP="00204FAC">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3FB99787" w14:textId="1DA46FC4" w:rsidR="001E2274" w:rsidRDefault="00204FAC" w:rsidP="00204FAC">
      <w:pPr>
        <w:rPr>
          <w:b w:val="0"/>
          <w:bCs w:val="0"/>
          <w:caps/>
          <w:sz w:val="24"/>
          <w:szCs w:val="24"/>
          <w:rtl/>
        </w:rPr>
      </w:pPr>
      <w:r>
        <w:rPr>
          <w:rFonts w:hint="cs"/>
          <w:b w:val="0"/>
          <w:bCs w:val="0"/>
          <w:caps/>
          <w:sz w:val="24"/>
          <w:szCs w:val="24"/>
          <w:rtl/>
        </w:rPr>
        <w:t>לכם יש משהו?</w:t>
      </w:r>
    </w:p>
    <w:p w14:paraId="63883CEA" w14:textId="77777777" w:rsidR="001E2274" w:rsidRDefault="001E2274" w:rsidP="00204FAC">
      <w:pPr>
        <w:rPr>
          <w:b w:val="0"/>
          <w:bCs w:val="0"/>
          <w:caps/>
          <w:sz w:val="24"/>
          <w:szCs w:val="24"/>
          <w:rtl/>
        </w:rPr>
      </w:pPr>
    </w:p>
    <w:p w14:paraId="18D24821" w14:textId="77777777" w:rsidR="001E2274" w:rsidRDefault="002F0458" w:rsidP="00204FAC">
      <w:pPr>
        <w:rPr>
          <w:caps/>
          <w:sz w:val="24"/>
          <w:szCs w:val="24"/>
          <w:u w:val="single"/>
          <w:rtl/>
        </w:rPr>
      </w:pPr>
      <w:r w:rsidRPr="002F0458">
        <w:rPr>
          <w:rFonts w:hint="cs"/>
          <w:caps/>
          <w:sz w:val="24"/>
          <w:szCs w:val="24"/>
          <w:u w:val="single"/>
          <w:rtl/>
        </w:rPr>
        <w:t>גב</w:t>
      </w:r>
      <w:r w:rsidRPr="002F0458">
        <w:rPr>
          <w:caps/>
          <w:sz w:val="24"/>
          <w:szCs w:val="24"/>
          <w:u w:val="single"/>
          <w:rtl/>
        </w:rPr>
        <w:t>'</w:t>
      </w:r>
      <w:r w:rsidRPr="002F0458">
        <w:rPr>
          <w:rFonts w:hint="cs"/>
          <w:caps/>
          <w:sz w:val="24"/>
          <w:szCs w:val="24"/>
          <w:u w:val="single"/>
          <w:rtl/>
        </w:rPr>
        <w:t xml:space="preserve"> אוקסנה פרנק - מהנדסת העיר יהוד מונוסון</w:t>
      </w:r>
      <w:r w:rsidR="001E2274">
        <w:rPr>
          <w:rFonts w:hint="cs"/>
          <w:caps/>
          <w:sz w:val="24"/>
          <w:szCs w:val="24"/>
          <w:u w:val="single"/>
          <w:rtl/>
        </w:rPr>
        <w:t>:</w:t>
      </w:r>
    </w:p>
    <w:p w14:paraId="263EBAB8" w14:textId="387C6F9A" w:rsidR="001E2274" w:rsidRDefault="00204FAC" w:rsidP="00204FAC">
      <w:pPr>
        <w:rPr>
          <w:b w:val="0"/>
          <w:bCs w:val="0"/>
          <w:caps/>
          <w:sz w:val="24"/>
          <w:szCs w:val="24"/>
          <w:rtl/>
        </w:rPr>
      </w:pPr>
      <w:r>
        <w:rPr>
          <w:rFonts w:hint="cs"/>
          <w:b w:val="0"/>
          <w:bCs w:val="0"/>
          <w:caps/>
          <w:sz w:val="24"/>
          <w:szCs w:val="24"/>
          <w:rtl/>
        </w:rPr>
        <w:t>לא, אנחנו</w:t>
      </w:r>
      <w:r w:rsidR="000F703D">
        <w:rPr>
          <w:rFonts w:hint="cs"/>
          <w:b w:val="0"/>
          <w:bCs w:val="0"/>
          <w:caps/>
          <w:sz w:val="24"/>
          <w:szCs w:val="24"/>
          <w:rtl/>
        </w:rPr>
        <w:t xml:space="preserve"> </w:t>
      </w:r>
      <w:r>
        <w:rPr>
          <w:rFonts w:hint="cs"/>
          <w:b w:val="0"/>
          <w:bCs w:val="0"/>
          <w:caps/>
          <w:sz w:val="24"/>
          <w:szCs w:val="24"/>
          <w:rtl/>
        </w:rPr>
        <w:t>... שוב ישבנו על התוכנית ואין לנו</w:t>
      </w:r>
    </w:p>
    <w:p w14:paraId="7C95B92B" w14:textId="77777777" w:rsidR="001E2274" w:rsidRDefault="001E2274" w:rsidP="00204FAC">
      <w:pPr>
        <w:rPr>
          <w:b w:val="0"/>
          <w:bCs w:val="0"/>
          <w:caps/>
          <w:sz w:val="24"/>
          <w:szCs w:val="24"/>
          <w:rtl/>
        </w:rPr>
      </w:pPr>
    </w:p>
    <w:p w14:paraId="06A958FB" w14:textId="77777777" w:rsidR="001E2274" w:rsidRDefault="000A5C33" w:rsidP="00204FAC">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2F964718" w14:textId="5625E404" w:rsidR="001E2274" w:rsidRDefault="00204FAC" w:rsidP="00204FAC">
      <w:pPr>
        <w:rPr>
          <w:b w:val="0"/>
          <w:bCs w:val="0"/>
          <w:caps/>
          <w:sz w:val="24"/>
          <w:szCs w:val="24"/>
          <w:rtl/>
        </w:rPr>
      </w:pPr>
      <w:r>
        <w:rPr>
          <w:rFonts w:hint="cs"/>
          <w:b w:val="0"/>
          <w:bCs w:val="0"/>
          <w:caps/>
          <w:sz w:val="24"/>
          <w:szCs w:val="24"/>
          <w:rtl/>
        </w:rPr>
        <w:t xml:space="preserve">אוקיי </w:t>
      </w:r>
    </w:p>
    <w:p w14:paraId="16ED907F" w14:textId="77777777" w:rsidR="001E2274" w:rsidRDefault="001E2274" w:rsidP="00204FAC">
      <w:pPr>
        <w:rPr>
          <w:b w:val="0"/>
          <w:bCs w:val="0"/>
          <w:caps/>
          <w:sz w:val="24"/>
          <w:szCs w:val="24"/>
          <w:rtl/>
        </w:rPr>
      </w:pPr>
    </w:p>
    <w:p w14:paraId="5B3E83F5" w14:textId="77777777" w:rsidR="001E2274" w:rsidRDefault="002F0458" w:rsidP="00204FAC">
      <w:pPr>
        <w:rPr>
          <w:caps/>
          <w:sz w:val="24"/>
          <w:szCs w:val="24"/>
          <w:u w:val="single"/>
          <w:rtl/>
        </w:rPr>
      </w:pPr>
      <w:r w:rsidRPr="002F0458">
        <w:rPr>
          <w:rFonts w:hint="cs"/>
          <w:caps/>
          <w:sz w:val="24"/>
          <w:szCs w:val="24"/>
          <w:u w:val="single"/>
          <w:rtl/>
        </w:rPr>
        <w:t>גב</w:t>
      </w:r>
      <w:r w:rsidRPr="002F0458">
        <w:rPr>
          <w:caps/>
          <w:sz w:val="24"/>
          <w:szCs w:val="24"/>
          <w:u w:val="single"/>
          <w:rtl/>
        </w:rPr>
        <w:t>'</w:t>
      </w:r>
      <w:r w:rsidRPr="002F0458">
        <w:rPr>
          <w:rFonts w:hint="cs"/>
          <w:caps/>
          <w:sz w:val="24"/>
          <w:szCs w:val="24"/>
          <w:u w:val="single"/>
          <w:rtl/>
        </w:rPr>
        <w:t xml:space="preserve"> אוקסנה פרנק - מהנדסת העיר יהוד מונוסון</w:t>
      </w:r>
      <w:r w:rsidR="001E2274">
        <w:rPr>
          <w:rFonts w:hint="cs"/>
          <w:caps/>
          <w:sz w:val="24"/>
          <w:szCs w:val="24"/>
          <w:u w:val="single"/>
          <w:rtl/>
        </w:rPr>
        <w:t>:</w:t>
      </w:r>
    </w:p>
    <w:p w14:paraId="32016639" w14:textId="29C73B66" w:rsidR="001E2274" w:rsidRDefault="00204FAC" w:rsidP="00204FAC">
      <w:pPr>
        <w:rPr>
          <w:b w:val="0"/>
          <w:bCs w:val="0"/>
          <w:caps/>
          <w:sz w:val="24"/>
          <w:szCs w:val="24"/>
          <w:rtl/>
        </w:rPr>
      </w:pPr>
      <w:r>
        <w:rPr>
          <w:rFonts w:hint="cs"/>
          <w:b w:val="0"/>
          <w:bCs w:val="0"/>
          <w:caps/>
          <w:sz w:val="24"/>
          <w:szCs w:val="24"/>
          <w:rtl/>
        </w:rPr>
        <w:t>כל מה שהיה נפתר ...</w:t>
      </w:r>
    </w:p>
    <w:p w14:paraId="32CD24F0" w14:textId="77777777" w:rsidR="001E2274" w:rsidRDefault="001E2274" w:rsidP="00204FAC">
      <w:pPr>
        <w:rPr>
          <w:b w:val="0"/>
          <w:bCs w:val="0"/>
          <w:caps/>
          <w:sz w:val="24"/>
          <w:szCs w:val="24"/>
          <w:rtl/>
        </w:rPr>
      </w:pPr>
    </w:p>
    <w:p w14:paraId="5F5D3B02" w14:textId="77777777" w:rsidR="001E2274" w:rsidRDefault="00D17364" w:rsidP="00204FAC">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65023BAE" w14:textId="085927EC" w:rsidR="001E2274" w:rsidRDefault="00204FAC" w:rsidP="00204FAC">
      <w:pPr>
        <w:rPr>
          <w:b w:val="0"/>
          <w:bCs w:val="0"/>
          <w:caps/>
          <w:sz w:val="24"/>
          <w:szCs w:val="24"/>
          <w:rtl/>
        </w:rPr>
      </w:pPr>
      <w:r>
        <w:rPr>
          <w:rFonts w:hint="cs"/>
          <w:b w:val="0"/>
          <w:bCs w:val="0"/>
          <w:caps/>
          <w:sz w:val="24"/>
          <w:szCs w:val="24"/>
          <w:rtl/>
        </w:rPr>
        <w:t>נתכנס לדיון פנימי אנחנו מודים לכולכם</w:t>
      </w:r>
    </w:p>
    <w:p w14:paraId="030EEC00" w14:textId="77777777" w:rsidR="001E2274" w:rsidRDefault="001E2274" w:rsidP="00204FAC">
      <w:pPr>
        <w:rPr>
          <w:b w:val="0"/>
          <w:bCs w:val="0"/>
          <w:caps/>
          <w:sz w:val="24"/>
          <w:szCs w:val="24"/>
          <w:rtl/>
        </w:rPr>
      </w:pPr>
    </w:p>
    <w:p w14:paraId="21601306" w14:textId="77777777" w:rsidR="001E2274" w:rsidRDefault="00687DB7" w:rsidP="00204FAC">
      <w:pPr>
        <w:rPr>
          <w:caps/>
          <w:sz w:val="24"/>
          <w:szCs w:val="24"/>
          <w:u w:val="single"/>
          <w:rtl/>
        </w:rPr>
      </w:pPr>
      <w:r w:rsidRPr="00687DB7">
        <w:rPr>
          <w:rFonts w:hint="cs"/>
          <w:caps/>
          <w:sz w:val="24"/>
          <w:szCs w:val="24"/>
          <w:u w:val="single"/>
          <w:rtl/>
        </w:rPr>
        <w:t>גב</w:t>
      </w:r>
      <w:r w:rsidRPr="00687DB7">
        <w:rPr>
          <w:caps/>
          <w:sz w:val="24"/>
          <w:szCs w:val="24"/>
          <w:u w:val="single"/>
          <w:rtl/>
        </w:rPr>
        <w:t>'</w:t>
      </w:r>
      <w:r w:rsidRPr="00687DB7">
        <w:rPr>
          <w:rFonts w:hint="cs"/>
          <w:caps/>
          <w:sz w:val="24"/>
          <w:szCs w:val="24"/>
          <w:u w:val="single"/>
          <w:rtl/>
        </w:rPr>
        <w:t xml:space="preserve"> עדית קרמר - סגנית מתכננת המחוז</w:t>
      </w:r>
      <w:r w:rsidR="001E2274">
        <w:rPr>
          <w:rFonts w:hint="cs"/>
          <w:caps/>
          <w:sz w:val="24"/>
          <w:szCs w:val="24"/>
          <w:u w:val="single"/>
          <w:rtl/>
        </w:rPr>
        <w:t>:</w:t>
      </w:r>
    </w:p>
    <w:p w14:paraId="136177BA" w14:textId="16ADB75C" w:rsidR="001E2274" w:rsidRDefault="00204FAC" w:rsidP="00204FAC">
      <w:pPr>
        <w:rPr>
          <w:b w:val="0"/>
          <w:bCs w:val="0"/>
          <w:caps/>
          <w:sz w:val="24"/>
          <w:szCs w:val="24"/>
          <w:rtl/>
        </w:rPr>
      </w:pPr>
      <w:r>
        <w:rPr>
          <w:rFonts w:hint="cs"/>
          <w:b w:val="0"/>
          <w:bCs w:val="0"/>
          <w:caps/>
          <w:sz w:val="24"/>
          <w:szCs w:val="24"/>
          <w:rtl/>
        </w:rPr>
        <w:t>הם מחפשים בית על הנחל</w:t>
      </w:r>
    </w:p>
    <w:p w14:paraId="6E80632F" w14:textId="77777777" w:rsidR="001E2274" w:rsidRDefault="001E2274" w:rsidP="00204FAC">
      <w:pPr>
        <w:rPr>
          <w:b w:val="0"/>
          <w:bCs w:val="0"/>
          <w:caps/>
          <w:sz w:val="24"/>
          <w:szCs w:val="24"/>
          <w:rtl/>
        </w:rPr>
      </w:pPr>
    </w:p>
    <w:p w14:paraId="465EBAE1" w14:textId="77777777" w:rsidR="001E2274" w:rsidRDefault="002F0458" w:rsidP="00204FAC">
      <w:pPr>
        <w:rPr>
          <w:caps/>
          <w:sz w:val="24"/>
          <w:szCs w:val="24"/>
          <w:u w:val="single"/>
          <w:rtl/>
        </w:rPr>
      </w:pPr>
      <w:r w:rsidRPr="002F0458">
        <w:rPr>
          <w:rFonts w:hint="cs"/>
          <w:caps/>
          <w:sz w:val="24"/>
          <w:szCs w:val="24"/>
          <w:u w:val="single"/>
          <w:rtl/>
        </w:rPr>
        <w:t>גב</w:t>
      </w:r>
      <w:r w:rsidRPr="002F0458">
        <w:rPr>
          <w:caps/>
          <w:sz w:val="24"/>
          <w:szCs w:val="24"/>
          <w:u w:val="single"/>
          <w:rtl/>
        </w:rPr>
        <w:t>'</w:t>
      </w:r>
      <w:r w:rsidRPr="002F0458">
        <w:rPr>
          <w:rFonts w:hint="cs"/>
          <w:caps/>
          <w:sz w:val="24"/>
          <w:szCs w:val="24"/>
          <w:u w:val="single"/>
          <w:rtl/>
        </w:rPr>
        <w:t xml:space="preserve"> אוקסנה פרנק - מהנדסת העיר יהוד מונוסון</w:t>
      </w:r>
      <w:r w:rsidR="001E2274">
        <w:rPr>
          <w:rFonts w:hint="cs"/>
          <w:caps/>
          <w:sz w:val="24"/>
          <w:szCs w:val="24"/>
          <w:u w:val="single"/>
          <w:rtl/>
        </w:rPr>
        <w:t>:</w:t>
      </w:r>
    </w:p>
    <w:p w14:paraId="7FBC4F7F" w14:textId="7DC69568" w:rsidR="001E2274" w:rsidRDefault="00204FAC" w:rsidP="00204FAC">
      <w:pPr>
        <w:rPr>
          <w:b w:val="0"/>
          <w:bCs w:val="0"/>
          <w:caps/>
          <w:sz w:val="24"/>
          <w:szCs w:val="24"/>
          <w:rtl/>
        </w:rPr>
      </w:pPr>
      <w:r>
        <w:rPr>
          <w:rFonts w:hint="cs"/>
          <w:b w:val="0"/>
          <w:bCs w:val="0"/>
          <w:caps/>
          <w:sz w:val="24"/>
          <w:szCs w:val="24"/>
          <w:rtl/>
        </w:rPr>
        <w:t xml:space="preserve">לא לא </w:t>
      </w:r>
    </w:p>
    <w:p w14:paraId="4E6A0234" w14:textId="77777777" w:rsidR="001E2274" w:rsidRDefault="001E2274" w:rsidP="00204FAC">
      <w:pPr>
        <w:rPr>
          <w:b w:val="0"/>
          <w:bCs w:val="0"/>
          <w:caps/>
          <w:sz w:val="24"/>
          <w:szCs w:val="24"/>
          <w:rtl/>
        </w:rPr>
      </w:pPr>
    </w:p>
    <w:p w14:paraId="5B9EA6EB" w14:textId="77777777" w:rsidR="001E2274" w:rsidRDefault="00F615C7" w:rsidP="00204FAC">
      <w:pPr>
        <w:rPr>
          <w:caps/>
          <w:sz w:val="24"/>
          <w:szCs w:val="24"/>
          <w:u w:val="single"/>
          <w:rtl/>
        </w:rPr>
      </w:pPr>
      <w:r w:rsidRPr="00F615C7">
        <w:rPr>
          <w:rFonts w:hint="cs"/>
          <w:caps/>
          <w:sz w:val="24"/>
          <w:szCs w:val="24"/>
          <w:u w:val="single"/>
          <w:rtl/>
        </w:rPr>
        <w:t>מר שי לוי - מנהל הפרויקט</w:t>
      </w:r>
      <w:r w:rsidR="001E2274">
        <w:rPr>
          <w:rFonts w:hint="cs"/>
          <w:caps/>
          <w:sz w:val="24"/>
          <w:szCs w:val="24"/>
          <w:u w:val="single"/>
          <w:rtl/>
        </w:rPr>
        <w:t>:</w:t>
      </w:r>
    </w:p>
    <w:p w14:paraId="5C9785B2" w14:textId="3B342C92" w:rsidR="001E2274" w:rsidRDefault="00204FAC" w:rsidP="00204FAC">
      <w:pPr>
        <w:rPr>
          <w:b w:val="0"/>
          <w:bCs w:val="0"/>
          <w:caps/>
          <w:sz w:val="24"/>
          <w:szCs w:val="24"/>
          <w:rtl/>
        </w:rPr>
      </w:pPr>
      <w:r>
        <w:rPr>
          <w:rFonts w:hint="cs"/>
          <w:b w:val="0"/>
          <w:bCs w:val="0"/>
          <w:caps/>
          <w:sz w:val="24"/>
          <w:szCs w:val="24"/>
          <w:rtl/>
        </w:rPr>
        <w:t xml:space="preserve">תודה רבה </w:t>
      </w:r>
    </w:p>
    <w:p w14:paraId="53E366AC" w14:textId="77777777" w:rsidR="001E2274" w:rsidRDefault="001E2274" w:rsidP="00204FAC">
      <w:pPr>
        <w:rPr>
          <w:b w:val="0"/>
          <w:bCs w:val="0"/>
          <w:caps/>
          <w:sz w:val="24"/>
          <w:szCs w:val="24"/>
          <w:rtl/>
        </w:rPr>
      </w:pPr>
    </w:p>
    <w:p w14:paraId="08BF25D4" w14:textId="77777777" w:rsidR="001E2274" w:rsidRDefault="000A5C33" w:rsidP="00204FAC">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4F2F9929" w14:textId="707662F4" w:rsidR="001E2274" w:rsidRDefault="00204FAC" w:rsidP="00204FAC">
      <w:pPr>
        <w:rPr>
          <w:b w:val="0"/>
          <w:bCs w:val="0"/>
          <w:caps/>
          <w:sz w:val="24"/>
          <w:szCs w:val="24"/>
          <w:rtl/>
        </w:rPr>
      </w:pPr>
      <w:r>
        <w:rPr>
          <w:rFonts w:hint="cs"/>
          <w:b w:val="0"/>
          <w:bCs w:val="0"/>
          <w:caps/>
          <w:sz w:val="24"/>
          <w:szCs w:val="24"/>
          <w:rtl/>
        </w:rPr>
        <w:t>היינו מאחדים ...</w:t>
      </w:r>
    </w:p>
    <w:p w14:paraId="55E6AFE5" w14:textId="77777777" w:rsidR="001E2274" w:rsidRDefault="001E2274" w:rsidP="00204FAC">
      <w:pPr>
        <w:rPr>
          <w:b w:val="0"/>
          <w:bCs w:val="0"/>
          <w:caps/>
          <w:sz w:val="24"/>
          <w:szCs w:val="24"/>
          <w:rtl/>
        </w:rPr>
      </w:pPr>
    </w:p>
    <w:p w14:paraId="2948F1CB" w14:textId="77777777" w:rsidR="001E2274" w:rsidRDefault="00D17364" w:rsidP="00204FAC">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03BF1EF4" w14:textId="281ADACF" w:rsidR="001E2274" w:rsidRDefault="00204FAC" w:rsidP="00204FAC">
      <w:pPr>
        <w:rPr>
          <w:b w:val="0"/>
          <w:bCs w:val="0"/>
          <w:caps/>
          <w:sz w:val="24"/>
          <w:szCs w:val="24"/>
          <w:rtl/>
        </w:rPr>
      </w:pPr>
      <w:r>
        <w:rPr>
          <w:rFonts w:hint="cs"/>
          <w:b w:val="0"/>
          <w:bCs w:val="0"/>
          <w:caps/>
          <w:sz w:val="24"/>
          <w:szCs w:val="24"/>
          <w:rtl/>
        </w:rPr>
        <w:t>חברים אני מבקש עד ש, עד ששכחתי מזה</w:t>
      </w:r>
      <w:r w:rsidR="000F703D">
        <w:rPr>
          <w:rFonts w:hint="cs"/>
          <w:b w:val="0"/>
          <w:bCs w:val="0"/>
          <w:caps/>
          <w:sz w:val="24"/>
          <w:szCs w:val="24"/>
          <w:rtl/>
        </w:rPr>
        <w:t xml:space="preserve"> </w:t>
      </w:r>
      <w:r>
        <w:rPr>
          <w:rFonts w:hint="cs"/>
          <w:b w:val="0"/>
          <w:bCs w:val="0"/>
          <w:caps/>
          <w:sz w:val="24"/>
          <w:szCs w:val="24"/>
          <w:rtl/>
        </w:rPr>
        <w:t>... עד שהצלחתי לצאת מהטראומה ...</w:t>
      </w:r>
    </w:p>
    <w:p w14:paraId="0DF6D51D" w14:textId="77777777" w:rsidR="001E2274" w:rsidRDefault="001E2274" w:rsidP="00204FAC">
      <w:pPr>
        <w:rPr>
          <w:b w:val="0"/>
          <w:bCs w:val="0"/>
          <w:caps/>
          <w:sz w:val="24"/>
          <w:szCs w:val="24"/>
          <w:rtl/>
        </w:rPr>
      </w:pPr>
    </w:p>
    <w:p w14:paraId="798AD351" w14:textId="77777777" w:rsidR="001E2274" w:rsidRDefault="00F615C7" w:rsidP="00204FAC">
      <w:pPr>
        <w:rPr>
          <w:caps/>
          <w:sz w:val="24"/>
          <w:szCs w:val="24"/>
          <w:u w:val="single"/>
          <w:rtl/>
        </w:rPr>
      </w:pPr>
      <w:r w:rsidRPr="00F615C7">
        <w:rPr>
          <w:rFonts w:hint="cs"/>
          <w:caps/>
          <w:sz w:val="24"/>
          <w:szCs w:val="24"/>
          <w:u w:val="single"/>
          <w:rtl/>
        </w:rPr>
        <w:t>מר שי לוי - מנהל הפרויקט</w:t>
      </w:r>
      <w:r w:rsidR="001E2274">
        <w:rPr>
          <w:rFonts w:hint="cs"/>
          <w:caps/>
          <w:sz w:val="24"/>
          <w:szCs w:val="24"/>
          <w:u w:val="single"/>
          <w:rtl/>
        </w:rPr>
        <w:t>:</w:t>
      </w:r>
    </w:p>
    <w:p w14:paraId="7971BEC7" w14:textId="6E70D43B" w:rsidR="001E2274" w:rsidRDefault="00204FAC" w:rsidP="00204FAC">
      <w:pPr>
        <w:rPr>
          <w:b w:val="0"/>
          <w:bCs w:val="0"/>
          <w:caps/>
          <w:sz w:val="24"/>
          <w:szCs w:val="24"/>
          <w:rtl/>
        </w:rPr>
      </w:pPr>
      <w:r>
        <w:rPr>
          <w:rFonts w:hint="cs"/>
          <w:b w:val="0"/>
          <w:bCs w:val="0"/>
          <w:caps/>
          <w:sz w:val="24"/>
          <w:szCs w:val="24"/>
          <w:rtl/>
        </w:rPr>
        <w:t>אנחנו משוחררים נכון?</w:t>
      </w:r>
    </w:p>
    <w:p w14:paraId="515A62BF" w14:textId="77777777" w:rsidR="001E2274" w:rsidRDefault="001E2274" w:rsidP="00204FAC">
      <w:pPr>
        <w:rPr>
          <w:b w:val="0"/>
          <w:bCs w:val="0"/>
          <w:caps/>
          <w:sz w:val="24"/>
          <w:szCs w:val="24"/>
          <w:rtl/>
        </w:rPr>
      </w:pPr>
    </w:p>
    <w:p w14:paraId="05176D12" w14:textId="77777777" w:rsidR="001E2274" w:rsidRDefault="00D17364" w:rsidP="00204FAC">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75D3411A" w14:textId="5DD9BC3E" w:rsidR="001E2274" w:rsidRDefault="00204FAC" w:rsidP="00204FAC">
      <w:pPr>
        <w:rPr>
          <w:b w:val="0"/>
          <w:bCs w:val="0"/>
          <w:caps/>
          <w:sz w:val="24"/>
          <w:szCs w:val="24"/>
          <w:rtl/>
        </w:rPr>
      </w:pPr>
      <w:r>
        <w:rPr>
          <w:rFonts w:hint="cs"/>
          <w:b w:val="0"/>
          <w:bCs w:val="0"/>
          <w:caps/>
          <w:sz w:val="24"/>
          <w:szCs w:val="24"/>
          <w:rtl/>
        </w:rPr>
        <w:t xml:space="preserve">כן </w:t>
      </w:r>
    </w:p>
    <w:p w14:paraId="138B0F7B" w14:textId="77777777" w:rsidR="001E2274" w:rsidRDefault="001E2274" w:rsidP="00204FAC">
      <w:pPr>
        <w:rPr>
          <w:b w:val="0"/>
          <w:bCs w:val="0"/>
          <w:caps/>
          <w:sz w:val="24"/>
          <w:szCs w:val="24"/>
          <w:rtl/>
        </w:rPr>
      </w:pPr>
    </w:p>
    <w:p w14:paraId="55793BB4" w14:textId="77777777" w:rsidR="001E2274" w:rsidRDefault="00F615C7" w:rsidP="00204FAC">
      <w:pPr>
        <w:rPr>
          <w:caps/>
          <w:sz w:val="24"/>
          <w:szCs w:val="24"/>
          <w:u w:val="single"/>
          <w:rtl/>
        </w:rPr>
      </w:pPr>
      <w:r w:rsidRPr="00F615C7">
        <w:rPr>
          <w:rFonts w:hint="cs"/>
          <w:caps/>
          <w:sz w:val="24"/>
          <w:szCs w:val="24"/>
          <w:u w:val="single"/>
          <w:rtl/>
        </w:rPr>
        <w:t>מר שי לוי - מנהל הפרויקט</w:t>
      </w:r>
      <w:r w:rsidR="001E2274">
        <w:rPr>
          <w:rFonts w:hint="cs"/>
          <w:caps/>
          <w:sz w:val="24"/>
          <w:szCs w:val="24"/>
          <w:u w:val="single"/>
          <w:rtl/>
        </w:rPr>
        <w:t>:</w:t>
      </w:r>
    </w:p>
    <w:p w14:paraId="001C460A" w14:textId="6EBFF725" w:rsidR="001E2274" w:rsidRDefault="00204FAC" w:rsidP="00204FAC">
      <w:pPr>
        <w:rPr>
          <w:b w:val="0"/>
          <w:bCs w:val="0"/>
          <w:caps/>
          <w:sz w:val="24"/>
          <w:szCs w:val="24"/>
          <w:rtl/>
        </w:rPr>
      </w:pPr>
      <w:r>
        <w:rPr>
          <w:rFonts w:hint="cs"/>
          <w:b w:val="0"/>
          <w:bCs w:val="0"/>
          <w:caps/>
          <w:sz w:val="24"/>
          <w:szCs w:val="24"/>
          <w:rtl/>
        </w:rPr>
        <w:t xml:space="preserve">תודה רבה </w:t>
      </w:r>
    </w:p>
    <w:p w14:paraId="58DDB035" w14:textId="77777777" w:rsidR="001E2274" w:rsidRDefault="001E2274" w:rsidP="00204FAC">
      <w:pPr>
        <w:rPr>
          <w:b w:val="0"/>
          <w:bCs w:val="0"/>
          <w:caps/>
          <w:sz w:val="24"/>
          <w:szCs w:val="24"/>
          <w:rtl/>
        </w:rPr>
      </w:pPr>
    </w:p>
    <w:p w14:paraId="052A5143" w14:textId="77777777" w:rsidR="001E2274" w:rsidRDefault="005E0962" w:rsidP="00204FAC">
      <w:pPr>
        <w:rPr>
          <w:caps/>
          <w:sz w:val="24"/>
          <w:szCs w:val="24"/>
          <w:u w:val="single"/>
          <w:rtl/>
        </w:rPr>
      </w:pPr>
      <w:r w:rsidRPr="005E0962">
        <w:rPr>
          <w:rFonts w:hint="cs"/>
          <w:caps/>
          <w:sz w:val="24"/>
          <w:szCs w:val="24"/>
          <w:u w:val="single"/>
          <w:rtl/>
        </w:rPr>
        <w:t>דובר</w:t>
      </w:r>
      <w:r w:rsidR="001E2274">
        <w:rPr>
          <w:rFonts w:hint="cs"/>
          <w:caps/>
          <w:sz w:val="24"/>
          <w:szCs w:val="24"/>
          <w:u w:val="single"/>
          <w:rtl/>
        </w:rPr>
        <w:t>:</w:t>
      </w:r>
    </w:p>
    <w:p w14:paraId="51B66528" w14:textId="26F44C92" w:rsidR="001E2274" w:rsidRDefault="00204FAC" w:rsidP="00204FAC">
      <w:pPr>
        <w:rPr>
          <w:b w:val="0"/>
          <w:bCs w:val="0"/>
          <w:caps/>
          <w:sz w:val="24"/>
          <w:szCs w:val="24"/>
          <w:rtl/>
        </w:rPr>
      </w:pPr>
      <w:r>
        <w:rPr>
          <w:rFonts w:hint="cs"/>
          <w:b w:val="0"/>
          <w:bCs w:val="0"/>
          <w:caps/>
          <w:sz w:val="24"/>
          <w:szCs w:val="24"/>
          <w:rtl/>
        </w:rPr>
        <w:t>תודה רבה מיכה כל טוב</w:t>
      </w:r>
    </w:p>
    <w:p w14:paraId="4BBDC8E1" w14:textId="77777777" w:rsidR="001E2274" w:rsidRDefault="001E2274" w:rsidP="00204FAC">
      <w:pPr>
        <w:rPr>
          <w:b w:val="0"/>
          <w:bCs w:val="0"/>
          <w:caps/>
          <w:sz w:val="24"/>
          <w:szCs w:val="24"/>
          <w:rtl/>
        </w:rPr>
      </w:pPr>
    </w:p>
    <w:p w14:paraId="0E74DABD" w14:textId="77777777" w:rsidR="001E2274" w:rsidRDefault="00687DB7" w:rsidP="00204FAC">
      <w:pPr>
        <w:rPr>
          <w:caps/>
          <w:sz w:val="24"/>
          <w:szCs w:val="24"/>
          <w:u w:val="single"/>
          <w:rtl/>
        </w:rPr>
      </w:pPr>
      <w:r w:rsidRPr="00687DB7">
        <w:rPr>
          <w:rFonts w:hint="cs"/>
          <w:caps/>
          <w:sz w:val="24"/>
          <w:szCs w:val="24"/>
          <w:u w:val="single"/>
          <w:rtl/>
        </w:rPr>
        <w:t>גב</w:t>
      </w:r>
      <w:r w:rsidRPr="00687DB7">
        <w:rPr>
          <w:caps/>
          <w:sz w:val="24"/>
          <w:szCs w:val="24"/>
          <w:u w:val="single"/>
          <w:rtl/>
        </w:rPr>
        <w:t>'</w:t>
      </w:r>
      <w:r w:rsidRPr="00687DB7">
        <w:rPr>
          <w:rFonts w:hint="cs"/>
          <w:caps/>
          <w:sz w:val="24"/>
          <w:szCs w:val="24"/>
          <w:u w:val="single"/>
          <w:rtl/>
        </w:rPr>
        <w:t xml:space="preserve"> עדית קרמר - סגנית מתכננת המחוז</w:t>
      </w:r>
      <w:r w:rsidR="001E2274">
        <w:rPr>
          <w:rFonts w:hint="cs"/>
          <w:caps/>
          <w:sz w:val="24"/>
          <w:szCs w:val="24"/>
          <w:u w:val="single"/>
          <w:rtl/>
        </w:rPr>
        <w:t>:</w:t>
      </w:r>
    </w:p>
    <w:p w14:paraId="7E5CCC2E" w14:textId="437C311C" w:rsidR="001E2274" w:rsidRDefault="00204FAC" w:rsidP="00204FAC">
      <w:pPr>
        <w:rPr>
          <w:b w:val="0"/>
          <w:bCs w:val="0"/>
          <w:caps/>
          <w:sz w:val="24"/>
          <w:szCs w:val="24"/>
          <w:rtl/>
        </w:rPr>
      </w:pPr>
      <w:r>
        <w:rPr>
          <w:rFonts w:hint="cs"/>
          <w:b w:val="0"/>
          <w:bCs w:val="0"/>
          <w:caps/>
          <w:sz w:val="24"/>
          <w:szCs w:val="24"/>
          <w:rtl/>
        </w:rPr>
        <w:t>אז נקריא הצעת החלטה?</w:t>
      </w:r>
    </w:p>
    <w:p w14:paraId="4AD04198" w14:textId="77777777" w:rsidR="001E2274" w:rsidRDefault="001E2274" w:rsidP="00204FAC">
      <w:pPr>
        <w:rPr>
          <w:b w:val="0"/>
          <w:bCs w:val="0"/>
          <w:caps/>
          <w:sz w:val="24"/>
          <w:szCs w:val="24"/>
          <w:rtl/>
        </w:rPr>
      </w:pPr>
    </w:p>
    <w:p w14:paraId="545AAAB7" w14:textId="77777777" w:rsidR="001E2274" w:rsidRDefault="000A5C33" w:rsidP="00204FAC">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6D4E1E7C" w14:textId="33F836CA" w:rsidR="001E2274" w:rsidRDefault="00204FAC" w:rsidP="00204FAC">
      <w:pPr>
        <w:rPr>
          <w:b w:val="0"/>
          <w:bCs w:val="0"/>
          <w:caps/>
          <w:sz w:val="24"/>
          <w:szCs w:val="24"/>
          <w:rtl/>
        </w:rPr>
      </w:pPr>
      <w:r>
        <w:rPr>
          <w:rFonts w:hint="cs"/>
          <w:b w:val="0"/>
          <w:bCs w:val="0"/>
          <w:caps/>
          <w:sz w:val="24"/>
          <w:szCs w:val="24"/>
          <w:rtl/>
        </w:rPr>
        <w:t>כל מי ששייך לראשון תחזרו ל, תחזרו לחדר הקטנה</w:t>
      </w:r>
      <w:r w:rsidR="000F703D">
        <w:rPr>
          <w:rFonts w:hint="cs"/>
          <w:b w:val="0"/>
          <w:bCs w:val="0"/>
          <w:caps/>
          <w:sz w:val="24"/>
          <w:szCs w:val="24"/>
          <w:rtl/>
        </w:rPr>
        <w:t xml:space="preserve"> </w:t>
      </w:r>
      <w:r>
        <w:rPr>
          <w:rFonts w:hint="cs"/>
          <w:b w:val="0"/>
          <w:bCs w:val="0"/>
          <w:caps/>
          <w:sz w:val="24"/>
          <w:szCs w:val="24"/>
          <w:rtl/>
        </w:rPr>
        <w:t>... נחזיר אתכם עוד פעם</w:t>
      </w:r>
    </w:p>
    <w:p w14:paraId="3271469A" w14:textId="77777777" w:rsidR="001E2274" w:rsidRDefault="001E2274" w:rsidP="00204FAC">
      <w:pPr>
        <w:rPr>
          <w:b w:val="0"/>
          <w:bCs w:val="0"/>
          <w:caps/>
          <w:sz w:val="24"/>
          <w:szCs w:val="24"/>
          <w:rtl/>
        </w:rPr>
      </w:pPr>
    </w:p>
    <w:p w14:paraId="735D08A2" w14:textId="77777777" w:rsidR="001E2274" w:rsidRDefault="00AA719E" w:rsidP="00204FAC">
      <w:pPr>
        <w:rPr>
          <w:caps/>
          <w:sz w:val="24"/>
          <w:szCs w:val="24"/>
          <w:u w:val="single"/>
          <w:rtl/>
        </w:rPr>
      </w:pPr>
      <w:r w:rsidRPr="00AA719E">
        <w:rPr>
          <w:rFonts w:hint="cs"/>
          <w:caps/>
          <w:sz w:val="24"/>
          <w:szCs w:val="24"/>
          <w:u w:val="single"/>
          <w:rtl/>
        </w:rPr>
        <w:t>מר עשהאל גלעד - נציג לשכת התכנון</w:t>
      </w:r>
      <w:r w:rsidR="001E2274">
        <w:rPr>
          <w:rFonts w:hint="cs"/>
          <w:caps/>
          <w:sz w:val="24"/>
          <w:szCs w:val="24"/>
          <w:u w:val="single"/>
          <w:rtl/>
        </w:rPr>
        <w:t>:</w:t>
      </w:r>
    </w:p>
    <w:p w14:paraId="4C1DDAD7" w14:textId="35540553" w:rsidR="001E2274" w:rsidRDefault="00204FAC" w:rsidP="00204FAC">
      <w:pPr>
        <w:rPr>
          <w:b w:val="0"/>
          <w:bCs w:val="0"/>
          <w:caps/>
          <w:sz w:val="24"/>
          <w:szCs w:val="24"/>
          <w:rtl/>
        </w:rPr>
      </w:pPr>
      <w:r>
        <w:rPr>
          <w:rFonts w:hint="cs"/>
          <w:b w:val="0"/>
          <w:bCs w:val="0"/>
          <w:caps/>
          <w:sz w:val="24"/>
          <w:szCs w:val="24"/>
          <w:rtl/>
        </w:rPr>
        <w:t>אגב אנחנו צריכים להגיד משהו בהחלטה על זה שזה תוכנית משולבת לשני המחוזות?</w:t>
      </w:r>
    </w:p>
    <w:p w14:paraId="3EAE4861" w14:textId="77777777" w:rsidR="001E2274" w:rsidRDefault="001E2274" w:rsidP="00204FAC">
      <w:pPr>
        <w:rPr>
          <w:b w:val="0"/>
          <w:bCs w:val="0"/>
          <w:caps/>
          <w:sz w:val="24"/>
          <w:szCs w:val="24"/>
          <w:rtl/>
        </w:rPr>
      </w:pPr>
    </w:p>
    <w:p w14:paraId="36FAED2B" w14:textId="77777777" w:rsidR="001E2274" w:rsidRDefault="00687DB7" w:rsidP="00204FAC">
      <w:pPr>
        <w:rPr>
          <w:caps/>
          <w:sz w:val="24"/>
          <w:szCs w:val="24"/>
          <w:u w:val="single"/>
          <w:rtl/>
        </w:rPr>
      </w:pPr>
      <w:r w:rsidRPr="00687DB7">
        <w:rPr>
          <w:rFonts w:hint="cs"/>
          <w:caps/>
          <w:sz w:val="24"/>
          <w:szCs w:val="24"/>
          <w:u w:val="single"/>
          <w:rtl/>
        </w:rPr>
        <w:t>גב</w:t>
      </w:r>
      <w:r w:rsidRPr="00687DB7">
        <w:rPr>
          <w:caps/>
          <w:sz w:val="24"/>
          <w:szCs w:val="24"/>
          <w:u w:val="single"/>
          <w:rtl/>
        </w:rPr>
        <w:t>'</w:t>
      </w:r>
      <w:r w:rsidRPr="00687DB7">
        <w:rPr>
          <w:rFonts w:hint="cs"/>
          <w:caps/>
          <w:sz w:val="24"/>
          <w:szCs w:val="24"/>
          <w:u w:val="single"/>
          <w:rtl/>
        </w:rPr>
        <w:t xml:space="preserve"> עדית קרמר - סגנית מתכננת המחוז</w:t>
      </w:r>
      <w:r w:rsidR="001E2274">
        <w:rPr>
          <w:rFonts w:hint="cs"/>
          <w:caps/>
          <w:sz w:val="24"/>
          <w:szCs w:val="24"/>
          <w:u w:val="single"/>
          <w:rtl/>
        </w:rPr>
        <w:t>:</w:t>
      </w:r>
    </w:p>
    <w:p w14:paraId="00E4E808" w14:textId="532113A1" w:rsidR="001E2274" w:rsidRDefault="00204FAC" w:rsidP="00204FAC">
      <w:pPr>
        <w:rPr>
          <w:b w:val="0"/>
          <w:bCs w:val="0"/>
          <w:caps/>
          <w:sz w:val="24"/>
          <w:szCs w:val="24"/>
          <w:rtl/>
        </w:rPr>
      </w:pPr>
      <w:r>
        <w:rPr>
          <w:rFonts w:hint="cs"/>
          <w:b w:val="0"/>
          <w:bCs w:val="0"/>
          <w:caps/>
          <w:sz w:val="24"/>
          <w:szCs w:val="24"/>
          <w:rtl/>
        </w:rPr>
        <w:t>זה רק ברקע אין פה</w:t>
      </w:r>
    </w:p>
    <w:p w14:paraId="3F1B8130" w14:textId="77777777" w:rsidR="001E2274" w:rsidRDefault="001E2274" w:rsidP="00204FAC">
      <w:pPr>
        <w:rPr>
          <w:b w:val="0"/>
          <w:bCs w:val="0"/>
          <w:caps/>
          <w:sz w:val="24"/>
          <w:szCs w:val="24"/>
          <w:rtl/>
        </w:rPr>
      </w:pPr>
    </w:p>
    <w:p w14:paraId="0A4BD68E" w14:textId="77777777" w:rsidR="001E2274" w:rsidRDefault="000A5C33" w:rsidP="00204FAC">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011D4D2E" w14:textId="536950C1" w:rsidR="001E2274" w:rsidRDefault="00204FAC" w:rsidP="00204FAC">
      <w:pPr>
        <w:rPr>
          <w:b w:val="0"/>
          <w:bCs w:val="0"/>
          <w:caps/>
          <w:sz w:val="24"/>
          <w:szCs w:val="24"/>
          <w:rtl/>
        </w:rPr>
      </w:pPr>
      <w:r>
        <w:rPr>
          <w:rFonts w:hint="cs"/>
          <w:b w:val="0"/>
          <w:bCs w:val="0"/>
          <w:caps/>
          <w:sz w:val="24"/>
          <w:szCs w:val="24"/>
          <w:rtl/>
        </w:rPr>
        <w:t xml:space="preserve">זה ברקע זה </w:t>
      </w:r>
    </w:p>
    <w:p w14:paraId="1D37E103" w14:textId="77777777" w:rsidR="001E2274" w:rsidRDefault="001E2274" w:rsidP="00204FAC">
      <w:pPr>
        <w:rPr>
          <w:b w:val="0"/>
          <w:bCs w:val="0"/>
          <w:caps/>
          <w:sz w:val="24"/>
          <w:szCs w:val="24"/>
          <w:rtl/>
        </w:rPr>
      </w:pPr>
    </w:p>
    <w:p w14:paraId="3F93FC94" w14:textId="77777777" w:rsidR="001E2274" w:rsidRDefault="003109B2" w:rsidP="00204FAC">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115E25E4" w14:textId="1A72C248" w:rsidR="001E2274" w:rsidRDefault="00204FAC" w:rsidP="00204FAC">
      <w:pPr>
        <w:rPr>
          <w:b w:val="0"/>
          <w:bCs w:val="0"/>
          <w:caps/>
          <w:sz w:val="24"/>
          <w:szCs w:val="24"/>
          <w:rtl/>
        </w:rPr>
      </w:pPr>
      <w:r>
        <w:rPr>
          <w:rFonts w:hint="cs"/>
          <w:b w:val="0"/>
          <w:bCs w:val="0"/>
          <w:caps/>
          <w:sz w:val="24"/>
          <w:szCs w:val="24"/>
          <w:rtl/>
        </w:rPr>
        <w:t>למה, אנחנו לא צריכים לסנכרן?</w:t>
      </w:r>
    </w:p>
    <w:p w14:paraId="03BFEA03" w14:textId="77777777" w:rsidR="001E2274" w:rsidRDefault="001E2274" w:rsidP="00204FAC">
      <w:pPr>
        <w:rPr>
          <w:b w:val="0"/>
          <w:bCs w:val="0"/>
          <w:caps/>
          <w:sz w:val="24"/>
          <w:szCs w:val="24"/>
          <w:rtl/>
        </w:rPr>
      </w:pPr>
    </w:p>
    <w:p w14:paraId="58D9E1DA" w14:textId="77777777" w:rsidR="001E2274" w:rsidRDefault="00687DB7" w:rsidP="00204FAC">
      <w:pPr>
        <w:rPr>
          <w:caps/>
          <w:sz w:val="24"/>
          <w:szCs w:val="24"/>
          <w:u w:val="single"/>
          <w:rtl/>
        </w:rPr>
      </w:pPr>
      <w:r w:rsidRPr="00687DB7">
        <w:rPr>
          <w:rFonts w:hint="cs"/>
          <w:caps/>
          <w:sz w:val="24"/>
          <w:szCs w:val="24"/>
          <w:u w:val="single"/>
          <w:rtl/>
        </w:rPr>
        <w:t>גב</w:t>
      </w:r>
      <w:r w:rsidRPr="00687DB7">
        <w:rPr>
          <w:caps/>
          <w:sz w:val="24"/>
          <w:szCs w:val="24"/>
          <w:u w:val="single"/>
          <w:rtl/>
        </w:rPr>
        <w:t>'</w:t>
      </w:r>
      <w:r w:rsidRPr="00687DB7">
        <w:rPr>
          <w:rFonts w:hint="cs"/>
          <w:caps/>
          <w:sz w:val="24"/>
          <w:szCs w:val="24"/>
          <w:u w:val="single"/>
          <w:rtl/>
        </w:rPr>
        <w:t xml:space="preserve"> עדית קרמר - סגנית מתכננת המחוז</w:t>
      </w:r>
      <w:r w:rsidR="001E2274">
        <w:rPr>
          <w:rFonts w:hint="cs"/>
          <w:caps/>
          <w:sz w:val="24"/>
          <w:szCs w:val="24"/>
          <w:u w:val="single"/>
          <w:rtl/>
        </w:rPr>
        <w:t>:</w:t>
      </w:r>
    </w:p>
    <w:p w14:paraId="6950096D" w14:textId="2B4D8AFD" w:rsidR="001E2274" w:rsidRDefault="00204FAC" w:rsidP="00204FAC">
      <w:pPr>
        <w:rPr>
          <w:b w:val="0"/>
          <w:bCs w:val="0"/>
          <w:caps/>
          <w:sz w:val="24"/>
          <w:szCs w:val="24"/>
          <w:rtl/>
        </w:rPr>
      </w:pPr>
      <w:r>
        <w:rPr>
          <w:rFonts w:hint="cs"/>
          <w:b w:val="0"/>
          <w:bCs w:val="0"/>
          <w:caps/>
          <w:sz w:val="24"/>
          <w:szCs w:val="24"/>
          <w:rtl/>
        </w:rPr>
        <w:t xml:space="preserve">אנחנו מסונכרנים אבל סטטוטורית כל אחד עושה את הדיון שלו, </w:t>
      </w:r>
    </w:p>
    <w:p w14:paraId="74813839" w14:textId="77777777" w:rsidR="001E2274" w:rsidRDefault="001E2274" w:rsidP="00204FAC">
      <w:pPr>
        <w:rPr>
          <w:b w:val="0"/>
          <w:bCs w:val="0"/>
          <w:caps/>
          <w:sz w:val="24"/>
          <w:szCs w:val="24"/>
          <w:rtl/>
        </w:rPr>
      </w:pPr>
    </w:p>
    <w:p w14:paraId="3B7B2E4F" w14:textId="77777777" w:rsidR="001E2274" w:rsidRDefault="000A3DA6" w:rsidP="00204FAC">
      <w:pPr>
        <w:rPr>
          <w:caps/>
          <w:sz w:val="24"/>
          <w:szCs w:val="24"/>
          <w:u w:val="single"/>
          <w:rtl/>
        </w:rPr>
      </w:pPr>
      <w:r w:rsidRPr="000A3DA6">
        <w:rPr>
          <w:rFonts w:hint="cs"/>
          <w:caps/>
          <w:sz w:val="24"/>
          <w:szCs w:val="24"/>
          <w:u w:val="single"/>
          <w:rtl/>
        </w:rPr>
        <w:t>מר תומר דוידסון - נציג מנהל מקרקעי ישראל בוועדה המחוזית</w:t>
      </w:r>
      <w:r w:rsidR="001E2274">
        <w:rPr>
          <w:rFonts w:hint="cs"/>
          <w:caps/>
          <w:sz w:val="24"/>
          <w:szCs w:val="24"/>
          <w:u w:val="single"/>
          <w:rtl/>
        </w:rPr>
        <w:t>:</w:t>
      </w:r>
    </w:p>
    <w:p w14:paraId="7F97E218" w14:textId="39BA4F26" w:rsidR="001E2274" w:rsidRDefault="00204FAC" w:rsidP="00204FAC">
      <w:pPr>
        <w:rPr>
          <w:b w:val="0"/>
          <w:bCs w:val="0"/>
          <w:caps/>
          <w:sz w:val="24"/>
          <w:szCs w:val="24"/>
          <w:rtl/>
        </w:rPr>
      </w:pPr>
      <w:r>
        <w:rPr>
          <w:rFonts w:hint="cs"/>
          <w:b w:val="0"/>
          <w:bCs w:val="0"/>
          <w:caps/>
          <w:sz w:val="24"/>
          <w:szCs w:val="24"/>
          <w:rtl/>
        </w:rPr>
        <w:t xml:space="preserve">אנחנו עד גבול המחוז ומהצד השני </w:t>
      </w:r>
    </w:p>
    <w:p w14:paraId="1C56D952" w14:textId="77777777" w:rsidR="001E2274" w:rsidRDefault="001E2274" w:rsidP="00204FAC">
      <w:pPr>
        <w:rPr>
          <w:b w:val="0"/>
          <w:bCs w:val="0"/>
          <w:caps/>
          <w:sz w:val="24"/>
          <w:szCs w:val="24"/>
          <w:rtl/>
        </w:rPr>
      </w:pPr>
    </w:p>
    <w:p w14:paraId="14FD6143" w14:textId="77777777" w:rsidR="001E2274" w:rsidRDefault="00687DB7" w:rsidP="00204FAC">
      <w:pPr>
        <w:rPr>
          <w:caps/>
          <w:sz w:val="24"/>
          <w:szCs w:val="24"/>
          <w:u w:val="single"/>
          <w:rtl/>
        </w:rPr>
      </w:pPr>
      <w:r w:rsidRPr="00687DB7">
        <w:rPr>
          <w:rFonts w:hint="cs"/>
          <w:caps/>
          <w:sz w:val="24"/>
          <w:szCs w:val="24"/>
          <w:u w:val="single"/>
          <w:rtl/>
        </w:rPr>
        <w:t>גב</w:t>
      </w:r>
      <w:r w:rsidRPr="00687DB7">
        <w:rPr>
          <w:caps/>
          <w:sz w:val="24"/>
          <w:szCs w:val="24"/>
          <w:u w:val="single"/>
          <w:rtl/>
        </w:rPr>
        <w:t>'</w:t>
      </w:r>
      <w:r w:rsidRPr="00687DB7">
        <w:rPr>
          <w:rFonts w:hint="cs"/>
          <w:caps/>
          <w:sz w:val="24"/>
          <w:szCs w:val="24"/>
          <w:u w:val="single"/>
          <w:rtl/>
        </w:rPr>
        <w:t xml:space="preserve"> עדית קרמר - סגנית מתכננת המחוז</w:t>
      </w:r>
      <w:r w:rsidR="001E2274">
        <w:rPr>
          <w:rFonts w:hint="cs"/>
          <w:caps/>
          <w:sz w:val="24"/>
          <w:szCs w:val="24"/>
          <w:u w:val="single"/>
          <w:rtl/>
        </w:rPr>
        <w:t>:</w:t>
      </w:r>
    </w:p>
    <w:p w14:paraId="2035E323" w14:textId="7FAC6DCD" w:rsidR="001E2274" w:rsidRDefault="00204FAC" w:rsidP="00204FAC">
      <w:pPr>
        <w:rPr>
          <w:b w:val="0"/>
          <w:bCs w:val="0"/>
          <w:caps/>
          <w:sz w:val="24"/>
          <w:szCs w:val="24"/>
          <w:rtl/>
        </w:rPr>
      </w:pPr>
      <w:r>
        <w:rPr>
          <w:rFonts w:hint="cs"/>
          <w:b w:val="0"/>
          <w:bCs w:val="0"/>
          <w:caps/>
          <w:sz w:val="24"/>
          <w:szCs w:val="24"/>
          <w:rtl/>
        </w:rPr>
        <w:t xml:space="preserve">יש להם </w:t>
      </w:r>
    </w:p>
    <w:p w14:paraId="4ADBE6F2" w14:textId="77777777" w:rsidR="001E2274" w:rsidRDefault="001E2274" w:rsidP="00204FAC">
      <w:pPr>
        <w:rPr>
          <w:b w:val="0"/>
          <w:bCs w:val="0"/>
          <w:caps/>
          <w:sz w:val="24"/>
          <w:szCs w:val="24"/>
          <w:rtl/>
        </w:rPr>
      </w:pPr>
    </w:p>
    <w:p w14:paraId="40524FD6" w14:textId="77777777" w:rsidR="001E2274" w:rsidRDefault="003109B2" w:rsidP="00204FAC">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5BAF7DFF" w14:textId="578910B2" w:rsidR="001E2274" w:rsidRDefault="00204FAC" w:rsidP="00204FAC">
      <w:pPr>
        <w:rPr>
          <w:b w:val="0"/>
          <w:bCs w:val="0"/>
          <w:caps/>
          <w:sz w:val="24"/>
          <w:szCs w:val="24"/>
          <w:rtl/>
        </w:rPr>
      </w:pPr>
      <w:r>
        <w:rPr>
          <w:rFonts w:hint="cs"/>
          <w:b w:val="0"/>
          <w:bCs w:val="0"/>
          <w:caps/>
          <w:sz w:val="24"/>
          <w:szCs w:val="24"/>
          <w:rtl/>
        </w:rPr>
        <w:t>יש להם עוד קטע כן</w:t>
      </w:r>
    </w:p>
    <w:p w14:paraId="7137A8AE" w14:textId="77777777" w:rsidR="001E2274" w:rsidRDefault="001E2274" w:rsidP="00204FAC">
      <w:pPr>
        <w:rPr>
          <w:b w:val="0"/>
          <w:bCs w:val="0"/>
          <w:caps/>
          <w:sz w:val="24"/>
          <w:szCs w:val="24"/>
          <w:rtl/>
        </w:rPr>
      </w:pPr>
    </w:p>
    <w:p w14:paraId="591BE4E4" w14:textId="77777777" w:rsidR="001E2274" w:rsidRDefault="00687DB7" w:rsidP="00204FAC">
      <w:pPr>
        <w:rPr>
          <w:caps/>
          <w:sz w:val="24"/>
          <w:szCs w:val="24"/>
          <w:u w:val="single"/>
          <w:rtl/>
        </w:rPr>
      </w:pPr>
      <w:r w:rsidRPr="00687DB7">
        <w:rPr>
          <w:rFonts w:hint="cs"/>
          <w:caps/>
          <w:sz w:val="24"/>
          <w:szCs w:val="24"/>
          <w:u w:val="single"/>
          <w:rtl/>
        </w:rPr>
        <w:t>גב</w:t>
      </w:r>
      <w:r w:rsidRPr="00687DB7">
        <w:rPr>
          <w:caps/>
          <w:sz w:val="24"/>
          <w:szCs w:val="24"/>
          <w:u w:val="single"/>
          <w:rtl/>
        </w:rPr>
        <w:t>'</w:t>
      </w:r>
      <w:r w:rsidRPr="00687DB7">
        <w:rPr>
          <w:rFonts w:hint="cs"/>
          <w:caps/>
          <w:sz w:val="24"/>
          <w:szCs w:val="24"/>
          <w:u w:val="single"/>
          <w:rtl/>
        </w:rPr>
        <w:t xml:space="preserve"> עדית קרמר - סגנית מתכננת המחוז</w:t>
      </w:r>
      <w:r w:rsidR="001E2274">
        <w:rPr>
          <w:rFonts w:hint="cs"/>
          <w:caps/>
          <w:sz w:val="24"/>
          <w:szCs w:val="24"/>
          <w:u w:val="single"/>
          <w:rtl/>
        </w:rPr>
        <w:t>:</w:t>
      </w:r>
    </w:p>
    <w:p w14:paraId="7C2A7E8A" w14:textId="30CD900C" w:rsidR="001E2274" w:rsidRDefault="00204FAC" w:rsidP="00204FAC">
      <w:pPr>
        <w:rPr>
          <w:b w:val="0"/>
          <w:bCs w:val="0"/>
          <w:caps/>
          <w:sz w:val="24"/>
          <w:szCs w:val="24"/>
          <w:rtl/>
        </w:rPr>
      </w:pPr>
      <w:r>
        <w:rPr>
          <w:rFonts w:hint="cs"/>
          <w:b w:val="0"/>
          <w:bCs w:val="0"/>
          <w:caps/>
          <w:sz w:val="24"/>
          <w:szCs w:val="24"/>
          <w:rtl/>
        </w:rPr>
        <w:t xml:space="preserve">... שלהם יש להם באור יהודה </w:t>
      </w:r>
    </w:p>
    <w:p w14:paraId="7F4F0215" w14:textId="77777777" w:rsidR="001E2274" w:rsidRDefault="001E2274" w:rsidP="00204FAC">
      <w:pPr>
        <w:rPr>
          <w:b w:val="0"/>
          <w:bCs w:val="0"/>
          <w:caps/>
          <w:sz w:val="24"/>
          <w:szCs w:val="24"/>
          <w:rtl/>
        </w:rPr>
      </w:pPr>
    </w:p>
    <w:p w14:paraId="1F0FF52D" w14:textId="77777777" w:rsidR="001E2274" w:rsidRDefault="003109B2" w:rsidP="00204FAC">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728A15F4" w14:textId="1E28D213" w:rsidR="001E2274" w:rsidRDefault="00204FAC" w:rsidP="00204FAC">
      <w:pPr>
        <w:rPr>
          <w:b w:val="0"/>
          <w:bCs w:val="0"/>
          <w:caps/>
          <w:sz w:val="24"/>
          <w:szCs w:val="24"/>
          <w:rtl/>
        </w:rPr>
      </w:pPr>
      <w:r>
        <w:rPr>
          <w:rFonts w:hint="cs"/>
          <w:b w:val="0"/>
          <w:bCs w:val="0"/>
          <w:caps/>
          <w:sz w:val="24"/>
          <w:szCs w:val="24"/>
          <w:rtl/>
        </w:rPr>
        <w:t xml:space="preserve">כן </w:t>
      </w:r>
    </w:p>
    <w:p w14:paraId="150FEEF8" w14:textId="77777777" w:rsidR="001E2274" w:rsidRDefault="001E2274" w:rsidP="00204FAC">
      <w:pPr>
        <w:rPr>
          <w:b w:val="0"/>
          <w:bCs w:val="0"/>
          <w:caps/>
          <w:sz w:val="24"/>
          <w:szCs w:val="24"/>
          <w:rtl/>
        </w:rPr>
      </w:pPr>
    </w:p>
    <w:p w14:paraId="4CF47D19" w14:textId="77777777" w:rsidR="001E2274" w:rsidRDefault="00687DB7" w:rsidP="00204FAC">
      <w:pPr>
        <w:rPr>
          <w:caps/>
          <w:sz w:val="24"/>
          <w:szCs w:val="24"/>
          <w:u w:val="single"/>
          <w:rtl/>
        </w:rPr>
      </w:pPr>
      <w:r w:rsidRPr="00687DB7">
        <w:rPr>
          <w:rFonts w:hint="cs"/>
          <w:caps/>
          <w:sz w:val="24"/>
          <w:szCs w:val="24"/>
          <w:u w:val="single"/>
          <w:rtl/>
        </w:rPr>
        <w:t>גב</w:t>
      </w:r>
      <w:r w:rsidRPr="00687DB7">
        <w:rPr>
          <w:caps/>
          <w:sz w:val="24"/>
          <w:szCs w:val="24"/>
          <w:u w:val="single"/>
          <w:rtl/>
        </w:rPr>
        <w:t>'</w:t>
      </w:r>
      <w:r w:rsidRPr="00687DB7">
        <w:rPr>
          <w:rFonts w:hint="cs"/>
          <w:caps/>
          <w:sz w:val="24"/>
          <w:szCs w:val="24"/>
          <w:u w:val="single"/>
          <w:rtl/>
        </w:rPr>
        <w:t xml:space="preserve"> עדית קרמר - סגנית מתכננת המחוז</w:t>
      </w:r>
      <w:r w:rsidR="001E2274">
        <w:rPr>
          <w:rFonts w:hint="cs"/>
          <w:caps/>
          <w:sz w:val="24"/>
          <w:szCs w:val="24"/>
          <w:u w:val="single"/>
          <w:rtl/>
        </w:rPr>
        <w:t>:</w:t>
      </w:r>
    </w:p>
    <w:p w14:paraId="01B30A26" w14:textId="423D83C2" w:rsidR="001E2274" w:rsidRDefault="00204FAC" w:rsidP="00204FAC">
      <w:pPr>
        <w:rPr>
          <w:b w:val="0"/>
          <w:bCs w:val="0"/>
          <w:caps/>
          <w:sz w:val="24"/>
          <w:szCs w:val="24"/>
          <w:rtl/>
        </w:rPr>
      </w:pPr>
      <w:r>
        <w:rPr>
          <w:rFonts w:hint="cs"/>
          <w:b w:val="0"/>
          <w:bCs w:val="0"/>
          <w:caps/>
          <w:sz w:val="24"/>
          <w:szCs w:val="24"/>
          <w:rtl/>
        </w:rPr>
        <w:t>הצד שלהם זה הצד של אור יהודה</w:t>
      </w:r>
    </w:p>
    <w:p w14:paraId="1F4F6601" w14:textId="77777777" w:rsidR="001E2274" w:rsidRDefault="001E2274" w:rsidP="00204FAC">
      <w:pPr>
        <w:rPr>
          <w:b w:val="0"/>
          <w:bCs w:val="0"/>
          <w:caps/>
          <w:sz w:val="24"/>
          <w:szCs w:val="24"/>
          <w:rtl/>
        </w:rPr>
      </w:pPr>
    </w:p>
    <w:p w14:paraId="145D1F8D" w14:textId="77777777" w:rsidR="001E2274" w:rsidRDefault="003109B2" w:rsidP="00204FAC">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0C99DB2F" w14:textId="5A6FF6D5" w:rsidR="001E2274" w:rsidRDefault="00204FAC" w:rsidP="00204FAC">
      <w:pPr>
        <w:rPr>
          <w:b w:val="0"/>
          <w:bCs w:val="0"/>
          <w:caps/>
          <w:sz w:val="24"/>
          <w:szCs w:val="24"/>
          <w:rtl/>
        </w:rPr>
      </w:pPr>
      <w:r>
        <w:rPr>
          <w:rFonts w:hint="cs"/>
          <w:b w:val="0"/>
          <w:bCs w:val="0"/>
          <w:caps/>
          <w:sz w:val="24"/>
          <w:szCs w:val="24"/>
          <w:rtl/>
        </w:rPr>
        <w:t xml:space="preserve">כן </w:t>
      </w:r>
    </w:p>
    <w:p w14:paraId="4408F9E6" w14:textId="77777777" w:rsidR="001E2274" w:rsidRDefault="001E2274" w:rsidP="00204FAC">
      <w:pPr>
        <w:rPr>
          <w:b w:val="0"/>
          <w:bCs w:val="0"/>
          <w:caps/>
          <w:sz w:val="24"/>
          <w:szCs w:val="24"/>
          <w:rtl/>
        </w:rPr>
      </w:pPr>
    </w:p>
    <w:p w14:paraId="59434733" w14:textId="77777777" w:rsidR="001E2274" w:rsidRDefault="00687DB7" w:rsidP="00204FAC">
      <w:pPr>
        <w:rPr>
          <w:caps/>
          <w:sz w:val="24"/>
          <w:szCs w:val="24"/>
          <w:u w:val="single"/>
          <w:rtl/>
        </w:rPr>
      </w:pPr>
      <w:r w:rsidRPr="00687DB7">
        <w:rPr>
          <w:rFonts w:hint="cs"/>
          <w:caps/>
          <w:sz w:val="24"/>
          <w:szCs w:val="24"/>
          <w:u w:val="single"/>
          <w:rtl/>
        </w:rPr>
        <w:t>גב</w:t>
      </w:r>
      <w:r w:rsidRPr="00687DB7">
        <w:rPr>
          <w:caps/>
          <w:sz w:val="24"/>
          <w:szCs w:val="24"/>
          <w:u w:val="single"/>
          <w:rtl/>
        </w:rPr>
        <w:t>'</w:t>
      </w:r>
      <w:r w:rsidRPr="00687DB7">
        <w:rPr>
          <w:rFonts w:hint="cs"/>
          <w:caps/>
          <w:sz w:val="24"/>
          <w:szCs w:val="24"/>
          <w:u w:val="single"/>
          <w:rtl/>
        </w:rPr>
        <w:t xml:space="preserve"> עדית קרמר - סגנית מתכננת המחוז</w:t>
      </w:r>
      <w:r w:rsidR="001E2274">
        <w:rPr>
          <w:rFonts w:hint="cs"/>
          <w:caps/>
          <w:sz w:val="24"/>
          <w:szCs w:val="24"/>
          <w:u w:val="single"/>
          <w:rtl/>
        </w:rPr>
        <w:t>:</w:t>
      </w:r>
    </w:p>
    <w:p w14:paraId="37375157" w14:textId="5390135A" w:rsidR="001E2274" w:rsidRDefault="00204FAC" w:rsidP="00204FAC">
      <w:pPr>
        <w:rPr>
          <w:b w:val="0"/>
          <w:bCs w:val="0"/>
          <w:caps/>
          <w:sz w:val="24"/>
          <w:szCs w:val="24"/>
          <w:rtl/>
        </w:rPr>
      </w:pPr>
      <w:r>
        <w:rPr>
          <w:rFonts w:hint="cs"/>
          <w:b w:val="0"/>
          <w:bCs w:val="0"/>
          <w:caps/>
          <w:sz w:val="24"/>
          <w:szCs w:val="24"/>
          <w:rtl/>
        </w:rPr>
        <w:t xml:space="preserve">והם ידונו בזה גם מתי שהוא במהלך החודש </w:t>
      </w:r>
    </w:p>
    <w:p w14:paraId="2767B59D" w14:textId="77777777" w:rsidR="001E2274" w:rsidRDefault="001E2274" w:rsidP="00204FAC">
      <w:pPr>
        <w:rPr>
          <w:b w:val="0"/>
          <w:bCs w:val="0"/>
          <w:caps/>
          <w:sz w:val="24"/>
          <w:szCs w:val="24"/>
          <w:rtl/>
        </w:rPr>
      </w:pPr>
    </w:p>
    <w:p w14:paraId="37C05E56" w14:textId="77777777" w:rsidR="001E2274" w:rsidRDefault="00E5536A" w:rsidP="00204FAC">
      <w:pPr>
        <w:rPr>
          <w:caps/>
          <w:sz w:val="24"/>
          <w:szCs w:val="24"/>
          <w:u w:val="single"/>
          <w:rtl/>
        </w:rPr>
      </w:pPr>
      <w:r w:rsidRPr="00E5536A">
        <w:rPr>
          <w:rFonts w:hint="cs"/>
          <w:caps/>
          <w:sz w:val="24"/>
          <w:szCs w:val="24"/>
          <w:u w:val="single"/>
          <w:rtl/>
        </w:rPr>
        <w:t>גב</w:t>
      </w:r>
      <w:r w:rsidRPr="00E5536A">
        <w:rPr>
          <w:caps/>
          <w:sz w:val="24"/>
          <w:szCs w:val="24"/>
          <w:u w:val="single"/>
          <w:rtl/>
        </w:rPr>
        <w:t>'</w:t>
      </w:r>
      <w:r w:rsidRPr="00E5536A">
        <w:rPr>
          <w:rFonts w:hint="cs"/>
          <w:caps/>
          <w:sz w:val="24"/>
          <w:szCs w:val="24"/>
          <w:u w:val="single"/>
          <w:rtl/>
        </w:rPr>
        <w:t xml:space="preserve"> רוני גרניט - נציגת משרד הבריאות בוועדה המחוזית</w:t>
      </w:r>
      <w:r w:rsidR="001E2274">
        <w:rPr>
          <w:rFonts w:hint="cs"/>
          <w:caps/>
          <w:sz w:val="24"/>
          <w:szCs w:val="24"/>
          <w:u w:val="single"/>
          <w:rtl/>
        </w:rPr>
        <w:t>:</w:t>
      </w:r>
    </w:p>
    <w:p w14:paraId="0922A0B1" w14:textId="050F51C3" w:rsidR="001E2274" w:rsidRDefault="00204FAC" w:rsidP="00204FAC">
      <w:pPr>
        <w:rPr>
          <w:b w:val="0"/>
          <w:bCs w:val="0"/>
          <w:caps/>
          <w:sz w:val="24"/>
          <w:szCs w:val="24"/>
          <w:rtl/>
        </w:rPr>
      </w:pPr>
      <w:r>
        <w:rPr>
          <w:rFonts w:hint="cs"/>
          <w:b w:val="0"/>
          <w:bCs w:val="0"/>
          <w:caps/>
          <w:sz w:val="24"/>
          <w:szCs w:val="24"/>
          <w:rtl/>
        </w:rPr>
        <w:t>אבל גם כאן הם לא עשו בכל המחוז שלנו ...</w:t>
      </w:r>
    </w:p>
    <w:p w14:paraId="50AEFF55" w14:textId="77777777" w:rsidR="001E2274" w:rsidRDefault="001E2274" w:rsidP="00204FAC">
      <w:pPr>
        <w:rPr>
          <w:b w:val="0"/>
          <w:bCs w:val="0"/>
          <w:caps/>
          <w:sz w:val="24"/>
          <w:szCs w:val="24"/>
          <w:rtl/>
        </w:rPr>
      </w:pPr>
    </w:p>
    <w:p w14:paraId="32A83126" w14:textId="77777777" w:rsidR="001E2274" w:rsidRDefault="00687DB7" w:rsidP="00204FAC">
      <w:pPr>
        <w:rPr>
          <w:caps/>
          <w:sz w:val="24"/>
          <w:szCs w:val="24"/>
          <w:u w:val="single"/>
          <w:rtl/>
        </w:rPr>
      </w:pPr>
      <w:r w:rsidRPr="00687DB7">
        <w:rPr>
          <w:rFonts w:hint="cs"/>
          <w:caps/>
          <w:sz w:val="24"/>
          <w:szCs w:val="24"/>
          <w:u w:val="single"/>
          <w:rtl/>
        </w:rPr>
        <w:t>גב</w:t>
      </w:r>
      <w:r w:rsidRPr="00687DB7">
        <w:rPr>
          <w:caps/>
          <w:sz w:val="24"/>
          <w:szCs w:val="24"/>
          <w:u w:val="single"/>
          <w:rtl/>
        </w:rPr>
        <w:t>'</w:t>
      </w:r>
      <w:r w:rsidRPr="00687DB7">
        <w:rPr>
          <w:rFonts w:hint="cs"/>
          <w:caps/>
          <w:sz w:val="24"/>
          <w:szCs w:val="24"/>
          <w:u w:val="single"/>
          <w:rtl/>
        </w:rPr>
        <w:t xml:space="preserve"> עדית קרמר - סגנית מתכננת המחוז</w:t>
      </w:r>
      <w:r w:rsidR="001E2274">
        <w:rPr>
          <w:rFonts w:hint="cs"/>
          <w:caps/>
          <w:sz w:val="24"/>
          <w:szCs w:val="24"/>
          <w:u w:val="single"/>
          <w:rtl/>
        </w:rPr>
        <w:t>:</w:t>
      </w:r>
    </w:p>
    <w:p w14:paraId="68B5290B" w14:textId="69EFE16E" w:rsidR="001E2274" w:rsidRDefault="00204FAC" w:rsidP="00204FAC">
      <w:pPr>
        <w:rPr>
          <w:b w:val="0"/>
          <w:bCs w:val="0"/>
          <w:caps/>
          <w:sz w:val="24"/>
          <w:szCs w:val="24"/>
          <w:rtl/>
        </w:rPr>
      </w:pPr>
      <w:r>
        <w:rPr>
          <w:rFonts w:hint="cs"/>
          <w:b w:val="0"/>
          <w:bCs w:val="0"/>
          <w:caps/>
          <w:sz w:val="24"/>
          <w:szCs w:val="24"/>
          <w:rtl/>
        </w:rPr>
        <w:t>מה זאת אומרת בכל המחוז</w:t>
      </w:r>
    </w:p>
    <w:p w14:paraId="64863BAA" w14:textId="77777777" w:rsidR="001E2274" w:rsidRDefault="001E2274" w:rsidP="00204FAC">
      <w:pPr>
        <w:rPr>
          <w:b w:val="0"/>
          <w:bCs w:val="0"/>
          <w:caps/>
          <w:sz w:val="24"/>
          <w:szCs w:val="24"/>
          <w:rtl/>
        </w:rPr>
      </w:pPr>
    </w:p>
    <w:p w14:paraId="2F052E8D" w14:textId="77777777" w:rsidR="001E2274" w:rsidRDefault="00E5536A" w:rsidP="00204FAC">
      <w:pPr>
        <w:rPr>
          <w:caps/>
          <w:sz w:val="24"/>
          <w:szCs w:val="24"/>
          <w:u w:val="single"/>
          <w:rtl/>
        </w:rPr>
      </w:pPr>
      <w:r w:rsidRPr="00E5536A">
        <w:rPr>
          <w:rFonts w:hint="cs"/>
          <w:caps/>
          <w:sz w:val="24"/>
          <w:szCs w:val="24"/>
          <w:u w:val="single"/>
          <w:rtl/>
        </w:rPr>
        <w:t>גב</w:t>
      </w:r>
      <w:r w:rsidRPr="00E5536A">
        <w:rPr>
          <w:caps/>
          <w:sz w:val="24"/>
          <w:szCs w:val="24"/>
          <w:u w:val="single"/>
          <w:rtl/>
        </w:rPr>
        <w:t>'</w:t>
      </w:r>
      <w:r w:rsidRPr="00E5536A">
        <w:rPr>
          <w:rFonts w:hint="cs"/>
          <w:caps/>
          <w:sz w:val="24"/>
          <w:szCs w:val="24"/>
          <w:u w:val="single"/>
          <w:rtl/>
        </w:rPr>
        <w:t xml:space="preserve"> רוני גרניט - נציגת משרד הבריאות בוועדה המחוזית</w:t>
      </w:r>
      <w:r w:rsidR="001E2274">
        <w:rPr>
          <w:rFonts w:hint="cs"/>
          <w:caps/>
          <w:sz w:val="24"/>
          <w:szCs w:val="24"/>
          <w:u w:val="single"/>
          <w:rtl/>
        </w:rPr>
        <w:t>:</w:t>
      </w:r>
    </w:p>
    <w:p w14:paraId="6290C062" w14:textId="79723FC4" w:rsidR="001E2274" w:rsidRDefault="00204FAC" w:rsidP="00204FAC">
      <w:pPr>
        <w:rPr>
          <w:b w:val="0"/>
          <w:bCs w:val="0"/>
          <w:caps/>
          <w:sz w:val="24"/>
          <w:szCs w:val="24"/>
          <w:rtl/>
        </w:rPr>
      </w:pPr>
      <w:r>
        <w:rPr>
          <w:rFonts w:hint="cs"/>
          <w:b w:val="0"/>
          <w:bCs w:val="0"/>
          <w:caps/>
          <w:sz w:val="24"/>
          <w:szCs w:val="24"/>
          <w:rtl/>
        </w:rPr>
        <w:t>הם עשו רק בחלק, יש פה עוד בחלק</w:t>
      </w:r>
    </w:p>
    <w:p w14:paraId="0CABD628" w14:textId="77777777" w:rsidR="001E2274" w:rsidRDefault="001E2274" w:rsidP="00204FAC">
      <w:pPr>
        <w:rPr>
          <w:b w:val="0"/>
          <w:bCs w:val="0"/>
          <w:caps/>
          <w:sz w:val="24"/>
          <w:szCs w:val="24"/>
          <w:rtl/>
        </w:rPr>
      </w:pPr>
    </w:p>
    <w:p w14:paraId="0FB69B40" w14:textId="77777777" w:rsidR="001E2274" w:rsidRDefault="003109B2" w:rsidP="00204FAC">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6811BBF0" w14:textId="74D7A3DF" w:rsidR="001E2274" w:rsidRDefault="00204FAC" w:rsidP="00204FAC">
      <w:pPr>
        <w:rPr>
          <w:b w:val="0"/>
          <w:bCs w:val="0"/>
          <w:caps/>
          <w:sz w:val="24"/>
          <w:szCs w:val="24"/>
          <w:rtl/>
        </w:rPr>
      </w:pPr>
      <w:r>
        <w:rPr>
          <w:rFonts w:hint="cs"/>
          <w:b w:val="0"/>
          <w:bCs w:val="0"/>
          <w:caps/>
          <w:sz w:val="24"/>
          <w:szCs w:val="24"/>
          <w:rtl/>
        </w:rPr>
        <w:t>לא הם לא עשו את כל נחל עריף הם</w:t>
      </w:r>
      <w:r w:rsidR="000F703D">
        <w:rPr>
          <w:rFonts w:hint="cs"/>
          <w:b w:val="0"/>
          <w:bCs w:val="0"/>
          <w:caps/>
          <w:sz w:val="24"/>
          <w:szCs w:val="24"/>
          <w:rtl/>
        </w:rPr>
        <w:t xml:space="preserve"> </w:t>
      </w:r>
      <w:r>
        <w:rPr>
          <w:rFonts w:hint="cs"/>
          <w:b w:val="0"/>
          <w:bCs w:val="0"/>
          <w:caps/>
          <w:sz w:val="24"/>
          <w:szCs w:val="24"/>
          <w:rtl/>
        </w:rPr>
        <w:t>...</w:t>
      </w:r>
    </w:p>
    <w:p w14:paraId="37437780" w14:textId="77777777" w:rsidR="001E2274" w:rsidRDefault="001E2274" w:rsidP="00204FAC">
      <w:pPr>
        <w:rPr>
          <w:b w:val="0"/>
          <w:bCs w:val="0"/>
          <w:caps/>
          <w:sz w:val="24"/>
          <w:szCs w:val="24"/>
          <w:rtl/>
        </w:rPr>
      </w:pPr>
    </w:p>
    <w:p w14:paraId="09C290A9" w14:textId="77777777" w:rsidR="001E2274" w:rsidRDefault="00204FAC" w:rsidP="00204FAC">
      <w:pPr>
        <w:rPr>
          <w:b w:val="0"/>
          <w:bCs w:val="0"/>
          <w:caps/>
          <w:sz w:val="24"/>
          <w:szCs w:val="24"/>
          <w:rtl/>
        </w:rPr>
      </w:pPr>
      <w:r>
        <w:rPr>
          <w:rFonts w:hint="cs"/>
          <w:b w:val="0"/>
          <w:bCs w:val="0"/>
          <w:caps/>
          <w:sz w:val="24"/>
          <w:szCs w:val="24"/>
          <w:rtl/>
        </w:rPr>
        <w:t>(מדברים ביחד)</w:t>
      </w:r>
    </w:p>
    <w:p w14:paraId="324C4178" w14:textId="77777777" w:rsidR="001E2274" w:rsidRDefault="001E2274" w:rsidP="00204FAC">
      <w:pPr>
        <w:rPr>
          <w:b w:val="0"/>
          <w:bCs w:val="0"/>
          <w:caps/>
          <w:sz w:val="24"/>
          <w:szCs w:val="24"/>
          <w:rtl/>
        </w:rPr>
      </w:pPr>
    </w:p>
    <w:p w14:paraId="0C76CCF8" w14:textId="77777777" w:rsidR="001E2274" w:rsidRDefault="000A3DA6" w:rsidP="00204FAC">
      <w:pPr>
        <w:rPr>
          <w:caps/>
          <w:sz w:val="24"/>
          <w:szCs w:val="24"/>
          <w:u w:val="single"/>
          <w:rtl/>
        </w:rPr>
      </w:pPr>
      <w:r w:rsidRPr="000A3DA6">
        <w:rPr>
          <w:rFonts w:hint="cs"/>
          <w:caps/>
          <w:sz w:val="24"/>
          <w:szCs w:val="24"/>
          <w:u w:val="single"/>
          <w:rtl/>
        </w:rPr>
        <w:t>מר תומר דוידסון - נציג מנהל מקרקעי ישראל בוועדה המחוזית</w:t>
      </w:r>
      <w:r w:rsidR="001E2274">
        <w:rPr>
          <w:rFonts w:hint="cs"/>
          <w:caps/>
          <w:sz w:val="24"/>
          <w:szCs w:val="24"/>
          <w:u w:val="single"/>
          <w:rtl/>
        </w:rPr>
        <w:t>:</w:t>
      </w:r>
    </w:p>
    <w:p w14:paraId="70DC58B7" w14:textId="6B6E95D4" w:rsidR="001E2274" w:rsidRDefault="00204FAC" w:rsidP="00204FAC">
      <w:pPr>
        <w:rPr>
          <w:b w:val="0"/>
          <w:bCs w:val="0"/>
          <w:caps/>
          <w:sz w:val="24"/>
          <w:szCs w:val="24"/>
          <w:rtl/>
        </w:rPr>
      </w:pPr>
      <w:r>
        <w:rPr>
          <w:rFonts w:hint="cs"/>
          <w:b w:val="0"/>
          <w:bCs w:val="0"/>
          <w:caps/>
          <w:sz w:val="24"/>
          <w:szCs w:val="24"/>
          <w:rtl/>
        </w:rPr>
        <w:t xml:space="preserve">אני חושב ש, </w:t>
      </w:r>
    </w:p>
    <w:p w14:paraId="32785583" w14:textId="77777777" w:rsidR="001E2274" w:rsidRDefault="001E2274" w:rsidP="00204FAC">
      <w:pPr>
        <w:rPr>
          <w:b w:val="0"/>
          <w:bCs w:val="0"/>
          <w:caps/>
          <w:sz w:val="24"/>
          <w:szCs w:val="24"/>
          <w:rtl/>
        </w:rPr>
      </w:pPr>
    </w:p>
    <w:p w14:paraId="1843016F" w14:textId="77777777" w:rsidR="001E2274" w:rsidRDefault="00687DB7" w:rsidP="00204FAC">
      <w:pPr>
        <w:rPr>
          <w:caps/>
          <w:sz w:val="24"/>
          <w:szCs w:val="24"/>
          <w:u w:val="single"/>
          <w:rtl/>
        </w:rPr>
      </w:pPr>
      <w:r w:rsidRPr="00687DB7">
        <w:rPr>
          <w:rFonts w:hint="cs"/>
          <w:caps/>
          <w:sz w:val="24"/>
          <w:szCs w:val="24"/>
          <w:u w:val="single"/>
          <w:rtl/>
        </w:rPr>
        <w:lastRenderedPageBreak/>
        <w:t>גב</w:t>
      </w:r>
      <w:r w:rsidRPr="00687DB7">
        <w:rPr>
          <w:caps/>
          <w:sz w:val="24"/>
          <w:szCs w:val="24"/>
          <w:u w:val="single"/>
          <w:rtl/>
        </w:rPr>
        <w:t>'</w:t>
      </w:r>
      <w:r w:rsidRPr="00687DB7">
        <w:rPr>
          <w:rFonts w:hint="cs"/>
          <w:caps/>
          <w:sz w:val="24"/>
          <w:szCs w:val="24"/>
          <w:u w:val="single"/>
          <w:rtl/>
        </w:rPr>
        <w:t xml:space="preserve"> עדית קרמר - סגנית מתכננת המחוז</w:t>
      </w:r>
      <w:r w:rsidR="001E2274">
        <w:rPr>
          <w:rFonts w:hint="cs"/>
          <w:caps/>
          <w:sz w:val="24"/>
          <w:szCs w:val="24"/>
          <w:u w:val="single"/>
          <w:rtl/>
        </w:rPr>
        <w:t>:</w:t>
      </w:r>
    </w:p>
    <w:p w14:paraId="6A4EFBE6" w14:textId="44A20FC0" w:rsidR="001E2274" w:rsidRDefault="00204FAC" w:rsidP="00204FAC">
      <w:pPr>
        <w:rPr>
          <w:b w:val="0"/>
          <w:bCs w:val="0"/>
          <w:caps/>
          <w:sz w:val="24"/>
          <w:szCs w:val="24"/>
          <w:rtl/>
        </w:rPr>
      </w:pPr>
      <w:r>
        <w:rPr>
          <w:rFonts w:hint="cs"/>
          <w:b w:val="0"/>
          <w:bCs w:val="0"/>
          <w:caps/>
          <w:sz w:val="24"/>
          <w:szCs w:val="24"/>
          <w:rtl/>
        </w:rPr>
        <w:t xml:space="preserve">רגע שניה </w:t>
      </w:r>
    </w:p>
    <w:p w14:paraId="4D754FEA" w14:textId="77777777" w:rsidR="001E2274" w:rsidRDefault="001E2274" w:rsidP="00204FAC">
      <w:pPr>
        <w:rPr>
          <w:b w:val="0"/>
          <w:bCs w:val="0"/>
          <w:caps/>
          <w:sz w:val="24"/>
          <w:szCs w:val="24"/>
          <w:rtl/>
        </w:rPr>
      </w:pPr>
    </w:p>
    <w:p w14:paraId="13E3E779" w14:textId="77777777" w:rsidR="001E2274" w:rsidRDefault="000A3DA6" w:rsidP="00204FAC">
      <w:pPr>
        <w:rPr>
          <w:caps/>
          <w:sz w:val="24"/>
          <w:szCs w:val="24"/>
          <w:u w:val="single"/>
          <w:rtl/>
        </w:rPr>
      </w:pPr>
      <w:r w:rsidRPr="000A3DA6">
        <w:rPr>
          <w:rFonts w:hint="cs"/>
          <w:caps/>
          <w:sz w:val="24"/>
          <w:szCs w:val="24"/>
          <w:u w:val="single"/>
          <w:rtl/>
        </w:rPr>
        <w:t>מר תומר דוידסון - נציג מנהל מקרקעי ישראל בוועדה המחוזית</w:t>
      </w:r>
      <w:r w:rsidR="001E2274">
        <w:rPr>
          <w:rFonts w:hint="cs"/>
          <w:caps/>
          <w:sz w:val="24"/>
          <w:szCs w:val="24"/>
          <w:u w:val="single"/>
          <w:rtl/>
        </w:rPr>
        <w:t>:</w:t>
      </w:r>
    </w:p>
    <w:p w14:paraId="7106B256" w14:textId="5D9ABA24" w:rsidR="001E2274" w:rsidRDefault="00204FAC" w:rsidP="00204FAC">
      <w:pPr>
        <w:rPr>
          <w:b w:val="0"/>
          <w:bCs w:val="0"/>
          <w:caps/>
          <w:sz w:val="24"/>
          <w:szCs w:val="24"/>
          <w:rtl/>
        </w:rPr>
      </w:pPr>
      <w:r>
        <w:rPr>
          <w:rFonts w:hint="cs"/>
          <w:b w:val="0"/>
          <w:bCs w:val="0"/>
          <w:caps/>
          <w:sz w:val="24"/>
          <w:szCs w:val="24"/>
          <w:rtl/>
        </w:rPr>
        <w:t>כבר היו תוכניות במעלה הנחל</w:t>
      </w:r>
    </w:p>
    <w:p w14:paraId="2887AF3B" w14:textId="77777777" w:rsidR="001E2274" w:rsidRDefault="001E2274" w:rsidP="00204FAC">
      <w:pPr>
        <w:rPr>
          <w:b w:val="0"/>
          <w:bCs w:val="0"/>
          <w:caps/>
          <w:sz w:val="24"/>
          <w:szCs w:val="24"/>
          <w:rtl/>
        </w:rPr>
      </w:pPr>
    </w:p>
    <w:p w14:paraId="4410957A" w14:textId="77777777" w:rsidR="001E2274" w:rsidRDefault="00687DB7" w:rsidP="00204FAC">
      <w:pPr>
        <w:rPr>
          <w:caps/>
          <w:sz w:val="24"/>
          <w:szCs w:val="24"/>
          <w:u w:val="single"/>
          <w:rtl/>
        </w:rPr>
      </w:pPr>
      <w:r w:rsidRPr="00687DB7">
        <w:rPr>
          <w:rFonts w:hint="cs"/>
          <w:caps/>
          <w:sz w:val="24"/>
          <w:szCs w:val="24"/>
          <w:u w:val="single"/>
          <w:rtl/>
        </w:rPr>
        <w:t>גב</w:t>
      </w:r>
      <w:r w:rsidRPr="00687DB7">
        <w:rPr>
          <w:caps/>
          <w:sz w:val="24"/>
          <w:szCs w:val="24"/>
          <w:u w:val="single"/>
          <w:rtl/>
        </w:rPr>
        <w:t>'</w:t>
      </w:r>
      <w:r w:rsidRPr="00687DB7">
        <w:rPr>
          <w:rFonts w:hint="cs"/>
          <w:caps/>
          <w:sz w:val="24"/>
          <w:szCs w:val="24"/>
          <w:u w:val="single"/>
          <w:rtl/>
        </w:rPr>
        <w:t xml:space="preserve"> עדית קרמר - סגנית מתכננת המחוז</w:t>
      </w:r>
      <w:r w:rsidR="001E2274">
        <w:rPr>
          <w:rFonts w:hint="cs"/>
          <w:caps/>
          <w:sz w:val="24"/>
          <w:szCs w:val="24"/>
          <w:u w:val="single"/>
          <w:rtl/>
        </w:rPr>
        <w:t>:</w:t>
      </w:r>
    </w:p>
    <w:p w14:paraId="0C717D27" w14:textId="2933D21E" w:rsidR="001E2274" w:rsidRDefault="00204FAC" w:rsidP="00204FAC">
      <w:pPr>
        <w:rPr>
          <w:b w:val="0"/>
          <w:bCs w:val="0"/>
          <w:caps/>
          <w:sz w:val="24"/>
          <w:szCs w:val="24"/>
          <w:rtl/>
        </w:rPr>
      </w:pPr>
      <w:r>
        <w:rPr>
          <w:rFonts w:hint="cs"/>
          <w:b w:val="0"/>
          <w:bCs w:val="0"/>
          <w:caps/>
          <w:sz w:val="24"/>
          <w:szCs w:val="24"/>
          <w:rtl/>
        </w:rPr>
        <w:t>נחל עריף נחל בית עריף</w:t>
      </w:r>
    </w:p>
    <w:p w14:paraId="785A417F" w14:textId="77777777" w:rsidR="001E2274" w:rsidRDefault="001E2274" w:rsidP="00204FAC">
      <w:pPr>
        <w:rPr>
          <w:b w:val="0"/>
          <w:bCs w:val="0"/>
          <w:caps/>
          <w:sz w:val="24"/>
          <w:szCs w:val="24"/>
          <w:rtl/>
        </w:rPr>
      </w:pPr>
    </w:p>
    <w:p w14:paraId="6C5DA59E" w14:textId="77777777" w:rsidR="001E2274" w:rsidRDefault="003109B2" w:rsidP="00204FAC">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20F46DCC" w14:textId="4B433539" w:rsidR="001E2274" w:rsidRDefault="00204FAC" w:rsidP="00204FAC">
      <w:pPr>
        <w:rPr>
          <w:b w:val="0"/>
          <w:bCs w:val="0"/>
          <w:caps/>
          <w:sz w:val="24"/>
          <w:szCs w:val="24"/>
          <w:rtl/>
        </w:rPr>
      </w:pPr>
      <w:r>
        <w:rPr>
          <w:rFonts w:hint="cs"/>
          <w:b w:val="0"/>
          <w:bCs w:val="0"/>
          <w:caps/>
          <w:sz w:val="24"/>
          <w:szCs w:val="24"/>
          <w:rtl/>
        </w:rPr>
        <w:t>כן כן ליד שוהם היה</w:t>
      </w:r>
    </w:p>
    <w:p w14:paraId="398FA7E3" w14:textId="77777777" w:rsidR="001E2274" w:rsidRDefault="001E2274" w:rsidP="00204FAC">
      <w:pPr>
        <w:rPr>
          <w:b w:val="0"/>
          <w:bCs w:val="0"/>
          <w:caps/>
          <w:sz w:val="24"/>
          <w:szCs w:val="24"/>
          <w:rtl/>
        </w:rPr>
      </w:pPr>
    </w:p>
    <w:p w14:paraId="3C4E4DC3" w14:textId="77777777" w:rsidR="001E2274" w:rsidRDefault="00687DB7" w:rsidP="00204FAC">
      <w:pPr>
        <w:rPr>
          <w:caps/>
          <w:sz w:val="24"/>
          <w:szCs w:val="24"/>
          <w:u w:val="single"/>
          <w:rtl/>
        </w:rPr>
      </w:pPr>
      <w:r w:rsidRPr="00687DB7">
        <w:rPr>
          <w:rFonts w:hint="cs"/>
          <w:caps/>
          <w:sz w:val="24"/>
          <w:szCs w:val="24"/>
          <w:u w:val="single"/>
          <w:rtl/>
        </w:rPr>
        <w:t>גב</w:t>
      </w:r>
      <w:r w:rsidRPr="00687DB7">
        <w:rPr>
          <w:caps/>
          <w:sz w:val="24"/>
          <w:szCs w:val="24"/>
          <w:u w:val="single"/>
          <w:rtl/>
        </w:rPr>
        <w:t>'</w:t>
      </w:r>
      <w:r w:rsidRPr="00687DB7">
        <w:rPr>
          <w:rFonts w:hint="cs"/>
          <w:caps/>
          <w:sz w:val="24"/>
          <w:szCs w:val="24"/>
          <w:u w:val="single"/>
          <w:rtl/>
        </w:rPr>
        <w:t xml:space="preserve"> עדית קרמר - סגנית מתכננת המחוז</w:t>
      </w:r>
      <w:r w:rsidR="001E2274">
        <w:rPr>
          <w:rFonts w:hint="cs"/>
          <w:caps/>
          <w:sz w:val="24"/>
          <w:szCs w:val="24"/>
          <w:u w:val="single"/>
          <w:rtl/>
        </w:rPr>
        <w:t>:</w:t>
      </w:r>
    </w:p>
    <w:p w14:paraId="03716963" w14:textId="5FA79D66" w:rsidR="001E2274" w:rsidRDefault="00204FAC" w:rsidP="00204FAC">
      <w:pPr>
        <w:rPr>
          <w:b w:val="0"/>
          <w:bCs w:val="0"/>
          <w:caps/>
          <w:sz w:val="24"/>
          <w:szCs w:val="24"/>
          <w:rtl/>
        </w:rPr>
      </w:pPr>
      <w:r>
        <w:rPr>
          <w:rFonts w:hint="cs"/>
          <w:b w:val="0"/>
          <w:bCs w:val="0"/>
          <w:caps/>
          <w:sz w:val="24"/>
          <w:szCs w:val="24"/>
          <w:rtl/>
        </w:rPr>
        <w:t>בדיוק נחל בית עריף מתוכנן בכמה בכמה</w:t>
      </w:r>
    </w:p>
    <w:p w14:paraId="572887F4" w14:textId="77777777" w:rsidR="001E2274" w:rsidRDefault="001E2274" w:rsidP="00204FAC">
      <w:pPr>
        <w:rPr>
          <w:b w:val="0"/>
          <w:bCs w:val="0"/>
          <w:caps/>
          <w:sz w:val="24"/>
          <w:szCs w:val="24"/>
          <w:rtl/>
        </w:rPr>
      </w:pPr>
    </w:p>
    <w:p w14:paraId="52CB0B41" w14:textId="77777777" w:rsidR="001E2274" w:rsidRDefault="000A3DA6" w:rsidP="00204FAC">
      <w:pPr>
        <w:rPr>
          <w:caps/>
          <w:sz w:val="24"/>
          <w:szCs w:val="24"/>
          <w:u w:val="single"/>
          <w:rtl/>
        </w:rPr>
      </w:pPr>
      <w:r w:rsidRPr="000A3DA6">
        <w:rPr>
          <w:rFonts w:hint="cs"/>
          <w:caps/>
          <w:sz w:val="24"/>
          <w:szCs w:val="24"/>
          <w:u w:val="single"/>
          <w:rtl/>
        </w:rPr>
        <w:t>מר תומר דוידסון - נציג מנהל מקרקעי ישראל בוועדה המחוזית</w:t>
      </w:r>
      <w:r w:rsidR="001E2274">
        <w:rPr>
          <w:rFonts w:hint="cs"/>
          <w:caps/>
          <w:sz w:val="24"/>
          <w:szCs w:val="24"/>
          <w:u w:val="single"/>
          <w:rtl/>
        </w:rPr>
        <w:t>:</w:t>
      </w:r>
    </w:p>
    <w:p w14:paraId="77B10BCD" w14:textId="230A0769" w:rsidR="001E2274" w:rsidRDefault="00204FAC" w:rsidP="00204FAC">
      <w:pPr>
        <w:rPr>
          <w:b w:val="0"/>
          <w:bCs w:val="0"/>
          <w:caps/>
          <w:sz w:val="24"/>
          <w:szCs w:val="24"/>
          <w:rtl/>
        </w:rPr>
      </w:pPr>
      <w:r>
        <w:rPr>
          <w:rFonts w:hint="cs"/>
          <w:b w:val="0"/>
          <w:bCs w:val="0"/>
          <w:caps/>
          <w:sz w:val="24"/>
          <w:szCs w:val="24"/>
          <w:rtl/>
        </w:rPr>
        <w:t>זהו</w:t>
      </w:r>
    </w:p>
    <w:p w14:paraId="48F48956" w14:textId="77777777" w:rsidR="001E2274" w:rsidRDefault="001E2274" w:rsidP="00204FAC">
      <w:pPr>
        <w:rPr>
          <w:b w:val="0"/>
          <w:bCs w:val="0"/>
          <w:caps/>
          <w:sz w:val="24"/>
          <w:szCs w:val="24"/>
          <w:rtl/>
        </w:rPr>
      </w:pPr>
    </w:p>
    <w:p w14:paraId="6AEB8A70" w14:textId="77777777" w:rsidR="001E2274" w:rsidRDefault="00687DB7" w:rsidP="00204FAC">
      <w:pPr>
        <w:rPr>
          <w:caps/>
          <w:sz w:val="24"/>
          <w:szCs w:val="24"/>
          <w:u w:val="single"/>
          <w:rtl/>
        </w:rPr>
      </w:pPr>
      <w:r w:rsidRPr="00687DB7">
        <w:rPr>
          <w:rFonts w:hint="cs"/>
          <w:caps/>
          <w:sz w:val="24"/>
          <w:szCs w:val="24"/>
          <w:u w:val="single"/>
          <w:rtl/>
        </w:rPr>
        <w:t>גב</w:t>
      </w:r>
      <w:r w:rsidRPr="00687DB7">
        <w:rPr>
          <w:caps/>
          <w:sz w:val="24"/>
          <w:szCs w:val="24"/>
          <w:u w:val="single"/>
          <w:rtl/>
        </w:rPr>
        <w:t>'</w:t>
      </w:r>
      <w:r w:rsidRPr="00687DB7">
        <w:rPr>
          <w:rFonts w:hint="cs"/>
          <w:caps/>
          <w:sz w:val="24"/>
          <w:szCs w:val="24"/>
          <w:u w:val="single"/>
          <w:rtl/>
        </w:rPr>
        <w:t xml:space="preserve"> עדית קרמר - סגנית מתכננת המחוז</w:t>
      </w:r>
      <w:r w:rsidR="001E2274">
        <w:rPr>
          <w:rFonts w:hint="cs"/>
          <w:caps/>
          <w:sz w:val="24"/>
          <w:szCs w:val="24"/>
          <w:u w:val="single"/>
          <w:rtl/>
        </w:rPr>
        <w:t>:</w:t>
      </w:r>
    </w:p>
    <w:p w14:paraId="79487D99" w14:textId="527B9AB9" w:rsidR="001E2274" w:rsidRDefault="00204FAC" w:rsidP="00204FAC">
      <w:pPr>
        <w:rPr>
          <w:b w:val="0"/>
          <w:bCs w:val="0"/>
          <w:caps/>
          <w:sz w:val="24"/>
          <w:szCs w:val="24"/>
          <w:rtl/>
        </w:rPr>
      </w:pPr>
      <w:r>
        <w:rPr>
          <w:rFonts w:hint="cs"/>
          <w:b w:val="0"/>
          <w:bCs w:val="0"/>
          <w:caps/>
          <w:sz w:val="24"/>
          <w:szCs w:val="24"/>
          <w:rtl/>
        </w:rPr>
        <w:t>בכמה פרויקטים ובכמה תוכניות חלקן חוק ניקוז וחלקן היה תוכניות סטטוטוריות וחלקן תמא ארבעים ושבע נ' כאילו מתוכנן בכל מיני</w:t>
      </w:r>
    </w:p>
    <w:p w14:paraId="68457F15" w14:textId="77777777" w:rsidR="001E2274" w:rsidRDefault="001E2274" w:rsidP="00204FAC">
      <w:pPr>
        <w:rPr>
          <w:b w:val="0"/>
          <w:bCs w:val="0"/>
          <w:caps/>
          <w:sz w:val="24"/>
          <w:szCs w:val="24"/>
          <w:rtl/>
        </w:rPr>
      </w:pPr>
    </w:p>
    <w:p w14:paraId="2DBBA793" w14:textId="77777777" w:rsidR="001E2274" w:rsidRDefault="000A3DA6" w:rsidP="00204FAC">
      <w:pPr>
        <w:rPr>
          <w:caps/>
          <w:sz w:val="24"/>
          <w:szCs w:val="24"/>
          <w:u w:val="single"/>
          <w:rtl/>
        </w:rPr>
      </w:pPr>
      <w:r w:rsidRPr="000A3DA6">
        <w:rPr>
          <w:rFonts w:hint="cs"/>
          <w:caps/>
          <w:sz w:val="24"/>
          <w:szCs w:val="24"/>
          <w:u w:val="single"/>
          <w:rtl/>
        </w:rPr>
        <w:t>מר תומר דוידסון - נציג מנהל מקרקעי ישראל בוועדה המחוזית</w:t>
      </w:r>
      <w:r w:rsidR="001E2274">
        <w:rPr>
          <w:rFonts w:hint="cs"/>
          <w:caps/>
          <w:sz w:val="24"/>
          <w:szCs w:val="24"/>
          <w:u w:val="single"/>
          <w:rtl/>
        </w:rPr>
        <w:t>:</w:t>
      </w:r>
    </w:p>
    <w:p w14:paraId="34624BFC" w14:textId="692AE5B8" w:rsidR="001E2274" w:rsidRDefault="00204FAC" w:rsidP="00204FAC">
      <w:pPr>
        <w:rPr>
          <w:b w:val="0"/>
          <w:bCs w:val="0"/>
          <w:caps/>
          <w:sz w:val="24"/>
          <w:szCs w:val="24"/>
          <w:rtl/>
        </w:rPr>
      </w:pPr>
      <w:r>
        <w:rPr>
          <w:rFonts w:hint="cs"/>
          <w:b w:val="0"/>
          <w:bCs w:val="0"/>
          <w:caps/>
          <w:sz w:val="24"/>
          <w:szCs w:val="24"/>
          <w:rtl/>
        </w:rPr>
        <w:t>אינסטנציות</w:t>
      </w:r>
    </w:p>
    <w:p w14:paraId="4D293679" w14:textId="77777777" w:rsidR="001E2274" w:rsidRDefault="001E2274" w:rsidP="00204FAC">
      <w:pPr>
        <w:rPr>
          <w:b w:val="0"/>
          <w:bCs w:val="0"/>
          <w:caps/>
          <w:sz w:val="24"/>
          <w:szCs w:val="24"/>
          <w:rtl/>
        </w:rPr>
      </w:pPr>
    </w:p>
    <w:p w14:paraId="2E6D27D8" w14:textId="77777777" w:rsidR="001E2274" w:rsidRDefault="00687DB7" w:rsidP="00204FAC">
      <w:pPr>
        <w:rPr>
          <w:caps/>
          <w:sz w:val="24"/>
          <w:szCs w:val="24"/>
          <w:u w:val="single"/>
          <w:rtl/>
        </w:rPr>
      </w:pPr>
      <w:r w:rsidRPr="00687DB7">
        <w:rPr>
          <w:rFonts w:hint="cs"/>
          <w:caps/>
          <w:sz w:val="24"/>
          <w:szCs w:val="24"/>
          <w:u w:val="single"/>
          <w:rtl/>
        </w:rPr>
        <w:t>גב</w:t>
      </w:r>
      <w:r w:rsidRPr="00687DB7">
        <w:rPr>
          <w:caps/>
          <w:sz w:val="24"/>
          <w:szCs w:val="24"/>
          <w:u w:val="single"/>
          <w:rtl/>
        </w:rPr>
        <w:t>'</w:t>
      </w:r>
      <w:r w:rsidRPr="00687DB7">
        <w:rPr>
          <w:rFonts w:hint="cs"/>
          <w:caps/>
          <w:sz w:val="24"/>
          <w:szCs w:val="24"/>
          <w:u w:val="single"/>
          <w:rtl/>
        </w:rPr>
        <w:t xml:space="preserve"> עדית קרמר - סגנית מתכננת המחוז</w:t>
      </w:r>
      <w:r w:rsidR="001E2274">
        <w:rPr>
          <w:rFonts w:hint="cs"/>
          <w:caps/>
          <w:sz w:val="24"/>
          <w:szCs w:val="24"/>
          <w:u w:val="single"/>
          <w:rtl/>
        </w:rPr>
        <w:t>:</w:t>
      </w:r>
    </w:p>
    <w:p w14:paraId="7E4DD7EE" w14:textId="1318832E" w:rsidR="001E2274" w:rsidRDefault="00204FAC" w:rsidP="00204FAC">
      <w:pPr>
        <w:rPr>
          <w:b w:val="0"/>
          <w:bCs w:val="0"/>
          <w:caps/>
          <w:sz w:val="24"/>
          <w:szCs w:val="24"/>
          <w:rtl/>
        </w:rPr>
      </w:pPr>
      <w:r>
        <w:rPr>
          <w:rFonts w:hint="cs"/>
          <w:b w:val="0"/>
          <w:bCs w:val="0"/>
          <w:caps/>
          <w:sz w:val="24"/>
          <w:szCs w:val="24"/>
          <w:rtl/>
        </w:rPr>
        <w:t>בכל מיני מקטעים כש ...</w:t>
      </w:r>
    </w:p>
    <w:p w14:paraId="411BA4BC" w14:textId="77777777" w:rsidR="001E2274" w:rsidRDefault="001E2274" w:rsidP="00204FAC">
      <w:pPr>
        <w:rPr>
          <w:b w:val="0"/>
          <w:bCs w:val="0"/>
          <w:caps/>
          <w:sz w:val="24"/>
          <w:szCs w:val="24"/>
          <w:rtl/>
        </w:rPr>
      </w:pPr>
    </w:p>
    <w:p w14:paraId="53408047" w14:textId="77777777" w:rsidR="001E2274" w:rsidRDefault="00D17364" w:rsidP="00204FAC">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79B389D2" w14:textId="2C9E62C9" w:rsidR="001E2274" w:rsidRDefault="00204FAC" w:rsidP="00204FAC">
      <w:pPr>
        <w:rPr>
          <w:b w:val="0"/>
          <w:bCs w:val="0"/>
          <w:caps/>
          <w:sz w:val="24"/>
          <w:szCs w:val="24"/>
          <w:rtl/>
        </w:rPr>
      </w:pPr>
      <w:r>
        <w:rPr>
          <w:rFonts w:hint="cs"/>
          <w:b w:val="0"/>
          <w:bCs w:val="0"/>
          <w:caps/>
          <w:sz w:val="24"/>
          <w:szCs w:val="24"/>
          <w:rtl/>
        </w:rPr>
        <w:t>חברים בואו נקריא את בואו נקריא את ההצעת החלטה יאללה</w:t>
      </w:r>
      <w:r w:rsidR="000F703D">
        <w:rPr>
          <w:rFonts w:hint="cs"/>
          <w:b w:val="0"/>
          <w:bCs w:val="0"/>
          <w:caps/>
          <w:sz w:val="24"/>
          <w:szCs w:val="24"/>
          <w:rtl/>
        </w:rPr>
        <w:t xml:space="preserve"> </w:t>
      </w:r>
      <w:r>
        <w:rPr>
          <w:rFonts w:hint="cs"/>
          <w:b w:val="0"/>
          <w:bCs w:val="0"/>
          <w:caps/>
          <w:sz w:val="24"/>
          <w:szCs w:val="24"/>
          <w:rtl/>
        </w:rPr>
        <w:t>...</w:t>
      </w:r>
    </w:p>
    <w:p w14:paraId="5C8BA5E6" w14:textId="77777777" w:rsidR="001E2274" w:rsidRDefault="001E2274" w:rsidP="00204FAC">
      <w:pPr>
        <w:rPr>
          <w:b w:val="0"/>
          <w:bCs w:val="0"/>
          <w:caps/>
          <w:sz w:val="24"/>
          <w:szCs w:val="24"/>
          <w:rtl/>
        </w:rPr>
      </w:pPr>
    </w:p>
    <w:p w14:paraId="69E1B2B9" w14:textId="77777777" w:rsidR="001E2274" w:rsidRDefault="00AA719E" w:rsidP="00204FAC">
      <w:pPr>
        <w:rPr>
          <w:caps/>
          <w:sz w:val="24"/>
          <w:szCs w:val="24"/>
          <w:u w:val="single"/>
          <w:rtl/>
        </w:rPr>
      </w:pPr>
      <w:r w:rsidRPr="00AA719E">
        <w:rPr>
          <w:rFonts w:hint="cs"/>
          <w:caps/>
          <w:sz w:val="24"/>
          <w:szCs w:val="24"/>
          <w:u w:val="single"/>
          <w:rtl/>
        </w:rPr>
        <w:t>מר עשהאל גלעד - נציג לשכת התכנון</w:t>
      </w:r>
      <w:r w:rsidR="001E2274">
        <w:rPr>
          <w:rFonts w:hint="cs"/>
          <w:caps/>
          <w:sz w:val="24"/>
          <w:szCs w:val="24"/>
          <w:u w:val="single"/>
          <w:rtl/>
        </w:rPr>
        <w:t>:</w:t>
      </w:r>
    </w:p>
    <w:p w14:paraId="17996D09" w14:textId="6C85F3AA" w:rsidR="001E2274" w:rsidRDefault="00204FAC" w:rsidP="00204FAC">
      <w:pPr>
        <w:rPr>
          <w:b w:val="0"/>
          <w:bCs w:val="0"/>
          <w:caps/>
          <w:sz w:val="24"/>
          <w:szCs w:val="24"/>
          <w:rtl/>
        </w:rPr>
      </w:pPr>
      <w:r>
        <w:rPr>
          <w:rFonts w:hint="cs"/>
          <w:b w:val="0"/>
          <w:bCs w:val="0"/>
          <w:caps/>
          <w:sz w:val="24"/>
          <w:szCs w:val="24"/>
          <w:rtl/>
        </w:rPr>
        <w:t>טוב לאחר ששמעה את המשרד להגנת הסביבה רשות הניקוז והמתכננים ולאור הצורך והחשיבות הגדולה בהסדרת נושא ההצפות באזור ומניעת פגיעה בנפש ורכוש מחליטה הוועדה לאשר את התוכנית בתיקונים הבאים, אחד סקר קרקעות מזוהמות ייערך לפי הנחיות המשרד להגנת הסביבה הוועדה תבחן את הצורך במתן המלצות נוספות לאחר שיוצגו בפניה המלצות הסקר כאמור, אנחנו נשארים בסקר או שהבדיקה היא פחותה?</w:t>
      </w:r>
    </w:p>
    <w:p w14:paraId="74684E14" w14:textId="77777777" w:rsidR="001E2274" w:rsidRDefault="001E2274" w:rsidP="00204FAC">
      <w:pPr>
        <w:rPr>
          <w:b w:val="0"/>
          <w:bCs w:val="0"/>
          <w:caps/>
          <w:sz w:val="24"/>
          <w:szCs w:val="24"/>
          <w:rtl/>
        </w:rPr>
      </w:pPr>
    </w:p>
    <w:p w14:paraId="10D4F4AC" w14:textId="77777777" w:rsidR="001E2274" w:rsidRDefault="003109B2" w:rsidP="00204FAC">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04F63942" w14:textId="129247B0" w:rsidR="001E2274" w:rsidRDefault="00204FAC" w:rsidP="00204FAC">
      <w:pPr>
        <w:rPr>
          <w:b w:val="0"/>
          <w:bCs w:val="0"/>
          <w:caps/>
          <w:sz w:val="24"/>
          <w:szCs w:val="24"/>
          <w:rtl/>
        </w:rPr>
      </w:pPr>
      <w:r>
        <w:rPr>
          <w:rFonts w:hint="cs"/>
          <w:b w:val="0"/>
          <w:bCs w:val="0"/>
          <w:caps/>
          <w:sz w:val="24"/>
          <w:szCs w:val="24"/>
          <w:rtl/>
        </w:rPr>
        <w:t>זה לא בדיוק סקר זה סקר מצומצם אתה יכול לקרוא</w:t>
      </w:r>
    </w:p>
    <w:p w14:paraId="60885A30" w14:textId="77777777" w:rsidR="001E2274" w:rsidRDefault="001E2274" w:rsidP="00204FAC">
      <w:pPr>
        <w:rPr>
          <w:b w:val="0"/>
          <w:bCs w:val="0"/>
          <w:caps/>
          <w:sz w:val="24"/>
          <w:szCs w:val="24"/>
          <w:rtl/>
        </w:rPr>
      </w:pPr>
    </w:p>
    <w:p w14:paraId="27F249A1" w14:textId="77777777" w:rsidR="001E2274" w:rsidRDefault="00AA719E" w:rsidP="00204FAC">
      <w:pPr>
        <w:rPr>
          <w:caps/>
          <w:sz w:val="24"/>
          <w:szCs w:val="24"/>
          <w:u w:val="single"/>
          <w:rtl/>
        </w:rPr>
      </w:pPr>
      <w:r w:rsidRPr="00AA719E">
        <w:rPr>
          <w:rFonts w:hint="cs"/>
          <w:caps/>
          <w:sz w:val="24"/>
          <w:szCs w:val="24"/>
          <w:u w:val="single"/>
          <w:rtl/>
        </w:rPr>
        <w:t>מר עשהאל גלעד - נציג לשכת התכנון</w:t>
      </w:r>
      <w:r w:rsidR="001E2274">
        <w:rPr>
          <w:rFonts w:hint="cs"/>
          <w:caps/>
          <w:sz w:val="24"/>
          <w:szCs w:val="24"/>
          <w:u w:val="single"/>
          <w:rtl/>
        </w:rPr>
        <w:t>:</w:t>
      </w:r>
    </w:p>
    <w:p w14:paraId="213FF2F9" w14:textId="54BB13C5" w:rsidR="001E2274" w:rsidRDefault="00204FAC" w:rsidP="00204FAC">
      <w:pPr>
        <w:rPr>
          <w:b w:val="0"/>
          <w:bCs w:val="0"/>
          <w:caps/>
          <w:sz w:val="24"/>
          <w:szCs w:val="24"/>
          <w:rtl/>
        </w:rPr>
      </w:pPr>
      <w:r>
        <w:rPr>
          <w:rFonts w:hint="cs"/>
          <w:b w:val="0"/>
          <w:bCs w:val="0"/>
          <w:caps/>
          <w:sz w:val="24"/>
          <w:szCs w:val="24"/>
          <w:rtl/>
        </w:rPr>
        <w:t>אז אפשר לקרוא לזה בדיקה לעניין קרקעות מזוהמות או סקר מצומצם?</w:t>
      </w:r>
    </w:p>
    <w:p w14:paraId="69F8C644" w14:textId="77777777" w:rsidR="001E2274" w:rsidRDefault="001E2274" w:rsidP="00204FAC">
      <w:pPr>
        <w:rPr>
          <w:b w:val="0"/>
          <w:bCs w:val="0"/>
          <w:caps/>
          <w:sz w:val="24"/>
          <w:szCs w:val="24"/>
          <w:rtl/>
        </w:rPr>
      </w:pPr>
    </w:p>
    <w:p w14:paraId="267465D5" w14:textId="77777777" w:rsidR="001E2274" w:rsidRDefault="003109B2" w:rsidP="00204FAC">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054A7742" w14:textId="14FF6FE5" w:rsidR="001E2274" w:rsidRDefault="00204FAC" w:rsidP="00204FAC">
      <w:pPr>
        <w:rPr>
          <w:b w:val="0"/>
          <w:bCs w:val="0"/>
          <w:caps/>
          <w:sz w:val="24"/>
          <w:szCs w:val="24"/>
          <w:rtl/>
        </w:rPr>
      </w:pPr>
      <w:r>
        <w:rPr>
          <w:rFonts w:hint="cs"/>
          <w:b w:val="0"/>
          <w:bCs w:val="0"/>
          <w:caps/>
          <w:sz w:val="24"/>
          <w:szCs w:val="24"/>
          <w:rtl/>
        </w:rPr>
        <w:t>סקר מצומצם תקרא שלא שלא יהרגו אותי</w:t>
      </w:r>
    </w:p>
    <w:p w14:paraId="07DB0EF3" w14:textId="77777777" w:rsidR="001E2274" w:rsidRDefault="001E2274" w:rsidP="00204FAC">
      <w:pPr>
        <w:rPr>
          <w:b w:val="0"/>
          <w:bCs w:val="0"/>
          <w:caps/>
          <w:sz w:val="24"/>
          <w:szCs w:val="24"/>
          <w:rtl/>
        </w:rPr>
      </w:pPr>
    </w:p>
    <w:p w14:paraId="1577CE79" w14:textId="77777777" w:rsidR="001E2274" w:rsidRDefault="00AA719E" w:rsidP="00204FAC">
      <w:pPr>
        <w:rPr>
          <w:caps/>
          <w:sz w:val="24"/>
          <w:szCs w:val="24"/>
          <w:u w:val="single"/>
          <w:rtl/>
        </w:rPr>
      </w:pPr>
      <w:r w:rsidRPr="00AA719E">
        <w:rPr>
          <w:rFonts w:hint="cs"/>
          <w:caps/>
          <w:sz w:val="24"/>
          <w:szCs w:val="24"/>
          <w:u w:val="single"/>
          <w:rtl/>
        </w:rPr>
        <w:t>מר עשהאל גלעד - נציג לשכת התכנון</w:t>
      </w:r>
      <w:r w:rsidR="001E2274">
        <w:rPr>
          <w:rFonts w:hint="cs"/>
          <w:caps/>
          <w:sz w:val="24"/>
          <w:szCs w:val="24"/>
          <w:u w:val="single"/>
          <w:rtl/>
        </w:rPr>
        <w:t>:</w:t>
      </w:r>
    </w:p>
    <w:p w14:paraId="2C53F3C9" w14:textId="5A735459" w:rsidR="001E2274" w:rsidRDefault="00204FAC" w:rsidP="00204FAC">
      <w:pPr>
        <w:rPr>
          <w:b w:val="0"/>
          <w:bCs w:val="0"/>
          <w:caps/>
          <w:sz w:val="24"/>
          <w:szCs w:val="24"/>
          <w:rtl/>
        </w:rPr>
      </w:pPr>
      <w:r>
        <w:rPr>
          <w:rFonts w:hint="cs"/>
          <w:b w:val="0"/>
          <w:bCs w:val="0"/>
          <w:caps/>
          <w:sz w:val="24"/>
          <w:szCs w:val="24"/>
          <w:rtl/>
        </w:rPr>
        <w:t>שתיים, התוכנית תתואם עם משרד הביטחון</w:t>
      </w:r>
    </w:p>
    <w:p w14:paraId="79D9377F" w14:textId="77777777" w:rsidR="001E2274" w:rsidRDefault="001E2274" w:rsidP="00204FAC">
      <w:pPr>
        <w:rPr>
          <w:b w:val="0"/>
          <w:bCs w:val="0"/>
          <w:caps/>
          <w:sz w:val="24"/>
          <w:szCs w:val="24"/>
          <w:rtl/>
        </w:rPr>
      </w:pPr>
    </w:p>
    <w:p w14:paraId="0C34AF0C" w14:textId="77777777" w:rsidR="001E2274" w:rsidRDefault="00687DB7" w:rsidP="00204FAC">
      <w:pPr>
        <w:rPr>
          <w:caps/>
          <w:sz w:val="24"/>
          <w:szCs w:val="24"/>
          <w:u w:val="single"/>
          <w:rtl/>
        </w:rPr>
      </w:pPr>
      <w:r w:rsidRPr="00687DB7">
        <w:rPr>
          <w:rFonts w:hint="cs"/>
          <w:caps/>
          <w:sz w:val="24"/>
          <w:szCs w:val="24"/>
          <w:u w:val="single"/>
          <w:rtl/>
        </w:rPr>
        <w:t>גב</w:t>
      </w:r>
      <w:r w:rsidRPr="00687DB7">
        <w:rPr>
          <w:caps/>
          <w:sz w:val="24"/>
          <w:szCs w:val="24"/>
          <w:u w:val="single"/>
          <w:rtl/>
        </w:rPr>
        <w:t>'</w:t>
      </w:r>
      <w:r w:rsidRPr="00687DB7">
        <w:rPr>
          <w:rFonts w:hint="cs"/>
          <w:caps/>
          <w:sz w:val="24"/>
          <w:szCs w:val="24"/>
          <w:u w:val="single"/>
          <w:rtl/>
        </w:rPr>
        <w:t xml:space="preserve"> עדית קרמר - סגנית מתכננת המחוז</w:t>
      </w:r>
      <w:r w:rsidR="001E2274">
        <w:rPr>
          <w:rFonts w:hint="cs"/>
          <w:caps/>
          <w:sz w:val="24"/>
          <w:szCs w:val="24"/>
          <w:u w:val="single"/>
          <w:rtl/>
        </w:rPr>
        <w:t>:</w:t>
      </w:r>
    </w:p>
    <w:p w14:paraId="4A9BD8E4" w14:textId="3038C044" w:rsidR="001E2274" w:rsidRDefault="00204FAC" w:rsidP="00204FAC">
      <w:pPr>
        <w:rPr>
          <w:b w:val="0"/>
          <w:bCs w:val="0"/>
          <w:caps/>
          <w:sz w:val="24"/>
          <w:szCs w:val="24"/>
          <w:rtl/>
        </w:rPr>
      </w:pPr>
      <w:r>
        <w:rPr>
          <w:rFonts w:hint="cs"/>
          <w:b w:val="0"/>
          <w:bCs w:val="0"/>
          <w:caps/>
          <w:sz w:val="24"/>
          <w:szCs w:val="24"/>
          <w:rtl/>
        </w:rPr>
        <w:t>השאלה היא רק יערה אם אפשר לאשר את זה ולקבוע שתנאי ל, לכל עבודה בשטח זה יהיה אותו סקר עם אותו שאנחנו נוכל לתת אישור לתוכנית וכל עבודה בשטח תחייב אותם</w:t>
      </w:r>
    </w:p>
    <w:p w14:paraId="1D32FE52" w14:textId="77777777" w:rsidR="001E2274" w:rsidRDefault="001E2274" w:rsidP="00204FAC">
      <w:pPr>
        <w:rPr>
          <w:b w:val="0"/>
          <w:bCs w:val="0"/>
          <w:caps/>
          <w:sz w:val="24"/>
          <w:szCs w:val="24"/>
          <w:rtl/>
        </w:rPr>
      </w:pPr>
    </w:p>
    <w:p w14:paraId="22936524" w14:textId="77777777" w:rsidR="001E2274" w:rsidRDefault="003109B2" w:rsidP="00204FAC">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696ABA6C" w14:textId="5C2C17A1" w:rsidR="001E2274" w:rsidRDefault="00204FAC" w:rsidP="00204FAC">
      <w:pPr>
        <w:rPr>
          <w:b w:val="0"/>
          <w:bCs w:val="0"/>
          <w:caps/>
          <w:sz w:val="24"/>
          <w:szCs w:val="24"/>
          <w:rtl/>
        </w:rPr>
      </w:pPr>
      <w:r>
        <w:rPr>
          <w:rFonts w:hint="cs"/>
          <w:b w:val="0"/>
          <w:bCs w:val="0"/>
          <w:caps/>
          <w:sz w:val="24"/>
          <w:szCs w:val="24"/>
          <w:rtl/>
        </w:rPr>
        <w:t xml:space="preserve">בכל מקרה יש להם את זה </w:t>
      </w:r>
    </w:p>
    <w:p w14:paraId="48535AF1" w14:textId="77777777" w:rsidR="001E2274" w:rsidRDefault="001E2274" w:rsidP="00204FAC">
      <w:pPr>
        <w:rPr>
          <w:b w:val="0"/>
          <w:bCs w:val="0"/>
          <w:caps/>
          <w:sz w:val="24"/>
          <w:szCs w:val="24"/>
          <w:rtl/>
        </w:rPr>
      </w:pPr>
    </w:p>
    <w:p w14:paraId="7336D6C1" w14:textId="77777777" w:rsidR="001E2274" w:rsidRDefault="00687DB7" w:rsidP="00204FAC">
      <w:pPr>
        <w:rPr>
          <w:caps/>
          <w:sz w:val="24"/>
          <w:szCs w:val="24"/>
          <w:u w:val="single"/>
          <w:rtl/>
        </w:rPr>
      </w:pPr>
      <w:r w:rsidRPr="00687DB7">
        <w:rPr>
          <w:rFonts w:hint="cs"/>
          <w:caps/>
          <w:sz w:val="24"/>
          <w:szCs w:val="24"/>
          <w:u w:val="single"/>
          <w:rtl/>
        </w:rPr>
        <w:t>גב</w:t>
      </w:r>
      <w:r w:rsidRPr="00687DB7">
        <w:rPr>
          <w:caps/>
          <w:sz w:val="24"/>
          <w:szCs w:val="24"/>
          <w:u w:val="single"/>
          <w:rtl/>
        </w:rPr>
        <w:t>'</w:t>
      </w:r>
      <w:r w:rsidRPr="00687DB7">
        <w:rPr>
          <w:rFonts w:hint="cs"/>
          <w:caps/>
          <w:sz w:val="24"/>
          <w:szCs w:val="24"/>
          <w:u w:val="single"/>
          <w:rtl/>
        </w:rPr>
        <w:t xml:space="preserve"> עדית קרמר - סגנית מתכננת המחוז</w:t>
      </w:r>
      <w:r w:rsidR="001E2274">
        <w:rPr>
          <w:rFonts w:hint="cs"/>
          <w:caps/>
          <w:sz w:val="24"/>
          <w:szCs w:val="24"/>
          <w:u w:val="single"/>
          <w:rtl/>
        </w:rPr>
        <w:t>:</w:t>
      </w:r>
    </w:p>
    <w:p w14:paraId="3E2A36B2" w14:textId="0B9BCDE7" w:rsidR="001E2274" w:rsidRDefault="00204FAC" w:rsidP="00204FAC">
      <w:pPr>
        <w:rPr>
          <w:b w:val="0"/>
          <w:bCs w:val="0"/>
          <w:caps/>
          <w:sz w:val="24"/>
          <w:szCs w:val="24"/>
          <w:rtl/>
        </w:rPr>
      </w:pPr>
      <w:r>
        <w:rPr>
          <w:rFonts w:hint="cs"/>
          <w:b w:val="0"/>
          <w:bCs w:val="0"/>
          <w:caps/>
          <w:sz w:val="24"/>
          <w:szCs w:val="24"/>
          <w:rtl/>
        </w:rPr>
        <w:t xml:space="preserve">את מה? </w:t>
      </w:r>
    </w:p>
    <w:p w14:paraId="40D4B082" w14:textId="77777777" w:rsidR="001E2274" w:rsidRDefault="001E2274" w:rsidP="00204FAC">
      <w:pPr>
        <w:rPr>
          <w:b w:val="0"/>
          <w:bCs w:val="0"/>
          <w:caps/>
          <w:sz w:val="24"/>
          <w:szCs w:val="24"/>
          <w:rtl/>
        </w:rPr>
      </w:pPr>
    </w:p>
    <w:p w14:paraId="4D034735" w14:textId="77777777" w:rsidR="001E2274" w:rsidRDefault="003109B2" w:rsidP="00204FAC">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4D9C5968" w14:textId="19D9A107" w:rsidR="001E2274" w:rsidRDefault="00204FAC" w:rsidP="00204FAC">
      <w:pPr>
        <w:rPr>
          <w:b w:val="0"/>
          <w:bCs w:val="0"/>
          <w:caps/>
          <w:sz w:val="24"/>
          <w:szCs w:val="24"/>
          <w:rtl/>
        </w:rPr>
      </w:pPr>
      <w:r>
        <w:rPr>
          <w:rFonts w:hint="cs"/>
          <w:b w:val="0"/>
          <w:bCs w:val="0"/>
          <w:caps/>
          <w:sz w:val="24"/>
          <w:szCs w:val="24"/>
          <w:rtl/>
        </w:rPr>
        <w:t>את תל אביב עוד לעבור</w:t>
      </w:r>
      <w:r w:rsidR="000F703D">
        <w:rPr>
          <w:rFonts w:hint="cs"/>
          <w:b w:val="0"/>
          <w:bCs w:val="0"/>
          <w:caps/>
          <w:sz w:val="24"/>
          <w:szCs w:val="24"/>
          <w:rtl/>
        </w:rPr>
        <w:t xml:space="preserve"> </w:t>
      </w:r>
      <w:r>
        <w:rPr>
          <w:rFonts w:hint="cs"/>
          <w:b w:val="0"/>
          <w:bCs w:val="0"/>
          <w:caps/>
          <w:sz w:val="24"/>
          <w:szCs w:val="24"/>
          <w:rtl/>
        </w:rPr>
        <w:t>...</w:t>
      </w:r>
    </w:p>
    <w:p w14:paraId="3A8446B7" w14:textId="77777777" w:rsidR="001E2274" w:rsidRDefault="001E2274" w:rsidP="00204FAC">
      <w:pPr>
        <w:rPr>
          <w:b w:val="0"/>
          <w:bCs w:val="0"/>
          <w:caps/>
          <w:sz w:val="24"/>
          <w:szCs w:val="24"/>
          <w:rtl/>
        </w:rPr>
      </w:pPr>
    </w:p>
    <w:p w14:paraId="668F67EE" w14:textId="77777777" w:rsidR="001E2274" w:rsidRDefault="00687DB7" w:rsidP="00204FAC">
      <w:pPr>
        <w:rPr>
          <w:caps/>
          <w:sz w:val="24"/>
          <w:szCs w:val="24"/>
          <w:u w:val="single"/>
          <w:rtl/>
        </w:rPr>
      </w:pPr>
      <w:r w:rsidRPr="00687DB7">
        <w:rPr>
          <w:rFonts w:hint="cs"/>
          <w:caps/>
          <w:sz w:val="24"/>
          <w:szCs w:val="24"/>
          <w:u w:val="single"/>
          <w:rtl/>
        </w:rPr>
        <w:t>גב</w:t>
      </w:r>
      <w:r w:rsidRPr="00687DB7">
        <w:rPr>
          <w:caps/>
          <w:sz w:val="24"/>
          <w:szCs w:val="24"/>
          <w:u w:val="single"/>
          <w:rtl/>
        </w:rPr>
        <w:t>'</w:t>
      </w:r>
      <w:r w:rsidRPr="00687DB7">
        <w:rPr>
          <w:rFonts w:hint="cs"/>
          <w:caps/>
          <w:sz w:val="24"/>
          <w:szCs w:val="24"/>
          <w:u w:val="single"/>
          <w:rtl/>
        </w:rPr>
        <w:t xml:space="preserve"> עדית קרמר - סגנית מתכננת המחוז</w:t>
      </w:r>
      <w:r w:rsidR="001E2274">
        <w:rPr>
          <w:rFonts w:hint="cs"/>
          <w:caps/>
          <w:sz w:val="24"/>
          <w:szCs w:val="24"/>
          <w:u w:val="single"/>
          <w:rtl/>
        </w:rPr>
        <w:t>:</w:t>
      </w:r>
    </w:p>
    <w:p w14:paraId="3ECBA80A" w14:textId="11CFA8E7" w:rsidR="001E2274" w:rsidRDefault="00204FAC" w:rsidP="00204FAC">
      <w:pPr>
        <w:rPr>
          <w:b w:val="0"/>
          <w:bCs w:val="0"/>
          <w:caps/>
          <w:sz w:val="24"/>
          <w:szCs w:val="24"/>
          <w:rtl/>
        </w:rPr>
      </w:pPr>
      <w:r>
        <w:rPr>
          <w:rFonts w:hint="cs"/>
          <w:b w:val="0"/>
          <w:bCs w:val="0"/>
          <w:caps/>
          <w:sz w:val="24"/>
          <w:szCs w:val="24"/>
          <w:rtl/>
        </w:rPr>
        <w:t>אבל מה זה קשור תל אביב זה</w:t>
      </w:r>
      <w:r w:rsidR="000F703D">
        <w:rPr>
          <w:rFonts w:hint="cs"/>
          <w:b w:val="0"/>
          <w:bCs w:val="0"/>
          <w:caps/>
          <w:sz w:val="24"/>
          <w:szCs w:val="24"/>
          <w:rtl/>
        </w:rPr>
        <w:t xml:space="preserve"> </w:t>
      </w:r>
      <w:r>
        <w:rPr>
          <w:rFonts w:hint="cs"/>
          <w:b w:val="0"/>
          <w:bCs w:val="0"/>
          <w:caps/>
          <w:sz w:val="24"/>
          <w:szCs w:val="24"/>
          <w:rtl/>
        </w:rPr>
        <w:t>...</w:t>
      </w:r>
    </w:p>
    <w:p w14:paraId="7F99AC00" w14:textId="77777777" w:rsidR="001E2274" w:rsidRDefault="001E2274" w:rsidP="00204FAC">
      <w:pPr>
        <w:rPr>
          <w:b w:val="0"/>
          <w:bCs w:val="0"/>
          <w:caps/>
          <w:sz w:val="24"/>
          <w:szCs w:val="24"/>
          <w:rtl/>
        </w:rPr>
      </w:pPr>
    </w:p>
    <w:p w14:paraId="6E188CF6" w14:textId="77777777" w:rsidR="001E2274" w:rsidRDefault="000A5C33" w:rsidP="00204FAC">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49E9D24B" w14:textId="2692F047" w:rsidR="001E2274" w:rsidRDefault="00204FAC" w:rsidP="00204FAC">
      <w:pPr>
        <w:rPr>
          <w:b w:val="0"/>
          <w:bCs w:val="0"/>
          <w:caps/>
          <w:sz w:val="24"/>
          <w:szCs w:val="24"/>
          <w:rtl/>
        </w:rPr>
      </w:pPr>
      <w:r>
        <w:rPr>
          <w:rFonts w:hint="cs"/>
          <w:b w:val="0"/>
          <w:bCs w:val="0"/>
          <w:caps/>
          <w:sz w:val="24"/>
          <w:szCs w:val="24"/>
          <w:rtl/>
        </w:rPr>
        <w:t>ש, תל אביב יחליטו לעצמם</w:t>
      </w:r>
    </w:p>
    <w:p w14:paraId="45686DD1" w14:textId="77777777" w:rsidR="001E2274" w:rsidRDefault="001E2274" w:rsidP="00204FAC">
      <w:pPr>
        <w:rPr>
          <w:b w:val="0"/>
          <w:bCs w:val="0"/>
          <w:caps/>
          <w:sz w:val="24"/>
          <w:szCs w:val="24"/>
          <w:rtl/>
        </w:rPr>
      </w:pPr>
    </w:p>
    <w:p w14:paraId="655722E3" w14:textId="77777777" w:rsidR="001E2274" w:rsidRDefault="003109B2" w:rsidP="00204FAC">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568D3C09" w14:textId="3EE4A9E9" w:rsidR="001E2274" w:rsidRDefault="00204FAC" w:rsidP="00204FAC">
      <w:pPr>
        <w:rPr>
          <w:b w:val="0"/>
          <w:bCs w:val="0"/>
          <w:caps/>
          <w:sz w:val="24"/>
          <w:szCs w:val="24"/>
          <w:rtl/>
        </w:rPr>
      </w:pPr>
      <w:r>
        <w:rPr>
          <w:rFonts w:hint="cs"/>
          <w:b w:val="0"/>
          <w:bCs w:val="0"/>
          <w:caps/>
          <w:sz w:val="24"/>
          <w:szCs w:val="24"/>
          <w:rtl/>
        </w:rPr>
        <w:t>בואו תנו לי אני</w:t>
      </w:r>
      <w:r w:rsidR="000F703D">
        <w:rPr>
          <w:rFonts w:hint="cs"/>
          <w:b w:val="0"/>
          <w:bCs w:val="0"/>
          <w:caps/>
          <w:sz w:val="24"/>
          <w:szCs w:val="24"/>
          <w:rtl/>
        </w:rPr>
        <w:t xml:space="preserve"> </w:t>
      </w:r>
      <w:r>
        <w:rPr>
          <w:rFonts w:hint="cs"/>
          <w:b w:val="0"/>
          <w:bCs w:val="0"/>
          <w:caps/>
          <w:sz w:val="24"/>
          <w:szCs w:val="24"/>
          <w:rtl/>
        </w:rPr>
        <w:t>....</w:t>
      </w:r>
    </w:p>
    <w:p w14:paraId="5249C178" w14:textId="77777777" w:rsidR="001E2274" w:rsidRDefault="001E2274" w:rsidP="00204FAC">
      <w:pPr>
        <w:rPr>
          <w:b w:val="0"/>
          <w:bCs w:val="0"/>
          <w:caps/>
          <w:sz w:val="24"/>
          <w:szCs w:val="24"/>
          <w:rtl/>
        </w:rPr>
      </w:pPr>
    </w:p>
    <w:p w14:paraId="383444DB" w14:textId="77777777" w:rsidR="001E2274" w:rsidRDefault="00687DB7" w:rsidP="00204FAC">
      <w:pPr>
        <w:rPr>
          <w:caps/>
          <w:sz w:val="24"/>
          <w:szCs w:val="24"/>
          <w:u w:val="single"/>
          <w:rtl/>
        </w:rPr>
      </w:pPr>
      <w:r w:rsidRPr="00687DB7">
        <w:rPr>
          <w:rFonts w:hint="cs"/>
          <w:caps/>
          <w:sz w:val="24"/>
          <w:szCs w:val="24"/>
          <w:u w:val="single"/>
          <w:rtl/>
        </w:rPr>
        <w:t>גב</w:t>
      </w:r>
      <w:r w:rsidRPr="00687DB7">
        <w:rPr>
          <w:caps/>
          <w:sz w:val="24"/>
          <w:szCs w:val="24"/>
          <w:u w:val="single"/>
          <w:rtl/>
        </w:rPr>
        <w:t>'</w:t>
      </w:r>
      <w:r w:rsidRPr="00687DB7">
        <w:rPr>
          <w:rFonts w:hint="cs"/>
          <w:caps/>
          <w:sz w:val="24"/>
          <w:szCs w:val="24"/>
          <w:u w:val="single"/>
          <w:rtl/>
        </w:rPr>
        <w:t xml:space="preserve"> עדית קרמר - סגנית מתכננת המחוז</w:t>
      </w:r>
      <w:r w:rsidR="001E2274">
        <w:rPr>
          <w:rFonts w:hint="cs"/>
          <w:caps/>
          <w:sz w:val="24"/>
          <w:szCs w:val="24"/>
          <w:u w:val="single"/>
          <w:rtl/>
        </w:rPr>
        <w:t>:</w:t>
      </w:r>
    </w:p>
    <w:p w14:paraId="24915716" w14:textId="5AE25719" w:rsidR="001E2274" w:rsidRDefault="00204FAC" w:rsidP="00204FAC">
      <w:pPr>
        <w:rPr>
          <w:b w:val="0"/>
          <w:bCs w:val="0"/>
          <w:caps/>
          <w:sz w:val="24"/>
          <w:szCs w:val="24"/>
          <w:rtl/>
        </w:rPr>
      </w:pPr>
      <w:r>
        <w:rPr>
          <w:rFonts w:hint="cs"/>
          <w:b w:val="0"/>
          <w:bCs w:val="0"/>
          <w:caps/>
          <w:sz w:val="24"/>
          <w:szCs w:val="24"/>
          <w:rtl/>
        </w:rPr>
        <w:t xml:space="preserve">לא, אנחנו צריכים לקבל החלטה </w:t>
      </w:r>
    </w:p>
    <w:p w14:paraId="728FEA90" w14:textId="77777777" w:rsidR="001E2274" w:rsidRDefault="001E2274" w:rsidP="00204FAC">
      <w:pPr>
        <w:rPr>
          <w:b w:val="0"/>
          <w:bCs w:val="0"/>
          <w:caps/>
          <w:sz w:val="24"/>
          <w:szCs w:val="24"/>
          <w:rtl/>
        </w:rPr>
      </w:pPr>
    </w:p>
    <w:p w14:paraId="34640876" w14:textId="77777777" w:rsidR="001E2274" w:rsidRDefault="003109B2" w:rsidP="00204FAC">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3DD6BEAB" w14:textId="4842592E" w:rsidR="001E2274" w:rsidRDefault="00204FAC" w:rsidP="00204FAC">
      <w:pPr>
        <w:rPr>
          <w:b w:val="0"/>
          <w:bCs w:val="0"/>
          <w:caps/>
          <w:sz w:val="24"/>
          <w:szCs w:val="24"/>
          <w:rtl/>
        </w:rPr>
      </w:pPr>
      <w:r>
        <w:rPr>
          <w:rFonts w:hint="cs"/>
          <w:b w:val="0"/>
          <w:bCs w:val="0"/>
          <w:caps/>
          <w:sz w:val="24"/>
          <w:szCs w:val="24"/>
          <w:rtl/>
        </w:rPr>
        <w:t xml:space="preserve">אני רוצה לבדוק את זה </w:t>
      </w:r>
    </w:p>
    <w:p w14:paraId="16268B94" w14:textId="77777777" w:rsidR="001E2274" w:rsidRDefault="001E2274" w:rsidP="00204FAC">
      <w:pPr>
        <w:rPr>
          <w:b w:val="0"/>
          <w:bCs w:val="0"/>
          <w:caps/>
          <w:sz w:val="24"/>
          <w:szCs w:val="24"/>
          <w:rtl/>
        </w:rPr>
      </w:pPr>
    </w:p>
    <w:p w14:paraId="7154C7C3" w14:textId="77777777" w:rsidR="001E2274" w:rsidRDefault="00687DB7" w:rsidP="00204FAC">
      <w:pPr>
        <w:rPr>
          <w:caps/>
          <w:sz w:val="24"/>
          <w:szCs w:val="24"/>
          <w:u w:val="single"/>
          <w:rtl/>
        </w:rPr>
      </w:pPr>
      <w:r w:rsidRPr="00687DB7">
        <w:rPr>
          <w:rFonts w:hint="cs"/>
          <w:caps/>
          <w:sz w:val="24"/>
          <w:szCs w:val="24"/>
          <w:u w:val="single"/>
          <w:rtl/>
        </w:rPr>
        <w:t>גב</w:t>
      </w:r>
      <w:r w:rsidRPr="00687DB7">
        <w:rPr>
          <w:caps/>
          <w:sz w:val="24"/>
          <w:szCs w:val="24"/>
          <w:u w:val="single"/>
          <w:rtl/>
        </w:rPr>
        <w:t>'</w:t>
      </w:r>
      <w:r w:rsidRPr="00687DB7">
        <w:rPr>
          <w:rFonts w:hint="cs"/>
          <w:caps/>
          <w:sz w:val="24"/>
          <w:szCs w:val="24"/>
          <w:u w:val="single"/>
          <w:rtl/>
        </w:rPr>
        <w:t xml:space="preserve"> עדית קרמר - סגנית מתכננת המחוז</w:t>
      </w:r>
      <w:r w:rsidR="001E2274">
        <w:rPr>
          <w:rFonts w:hint="cs"/>
          <w:caps/>
          <w:sz w:val="24"/>
          <w:szCs w:val="24"/>
          <w:u w:val="single"/>
          <w:rtl/>
        </w:rPr>
        <w:t>:</w:t>
      </w:r>
    </w:p>
    <w:p w14:paraId="314EC07D" w14:textId="7CA56D08" w:rsidR="001E2274" w:rsidRDefault="00204FAC" w:rsidP="00204FAC">
      <w:pPr>
        <w:rPr>
          <w:b w:val="0"/>
          <w:bCs w:val="0"/>
          <w:caps/>
          <w:sz w:val="24"/>
          <w:szCs w:val="24"/>
          <w:rtl/>
        </w:rPr>
      </w:pPr>
      <w:r>
        <w:rPr>
          <w:rFonts w:hint="cs"/>
          <w:b w:val="0"/>
          <w:bCs w:val="0"/>
          <w:caps/>
          <w:sz w:val="24"/>
          <w:szCs w:val="24"/>
          <w:rtl/>
        </w:rPr>
        <w:t>אנחנו צריכים לקבל החלטה יערה</w:t>
      </w:r>
    </w:p>
    <w:p w14:paraId="5FC56A94" w14:textId="77777777" w:rsidR="001E2274" w:rsidRDefault="001E2274" w:rsidP="00204FAC">
      <w:pPr>
        <w:rPr>
          <w:b w:val="0"/>
          <w:bCs w:val="0"/>
          <w:caps/>
          <w:sz w:val="24"/>
          <w:szCs w:val="24"/>
          <w:rtl/>
        </w:rPr>
      </w:pPr>
    </w:p>
    <w:p w14:paraId="450C5D25" w14:textId="77777777" w:rsidR="001E2274" w:rsidRDefault="003109B2" w:rsidP="00204FAC">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59343E03" w14:textId="5C80676B" w:rsidR="001E2274" w:rsidRDefault="00204FAC" w:rsidP="00204FAC">
      <w:pPr>
        <w:rPr>
          <w:b w:val="0"/>
          <w:bCs w:val="0"/>
          <w:caps/>
          <w:sz w:val="24"/>
          <w:szCs w:val="24"/>
          <w:rtl/>
        </w:rPr>
      </w:pPr>
      <w:r>
        <w:rPr>
          <w:rFonts w:hint="cs"/>
          <w:b w:val="0"/>
          <w:bCs w:val="0"/>
          <w:caps/>
          <w:sz w:val="24"/>
          <w:szCs w:val="24"/>
          <w:rtl/>
        </w:rPr>
        <w:t>אני אבדוק אני בודקת את זה עכשיו תשאיר את זה באדום עד סוף היום</w:t>
      </w:r>
      <w:r w:rsidR="000F703D">
        <w:rPr>
          <w:rFonts w:hint="cs"/>
          <w:b w:val="0"/>
          <w:bCs w:val="0"/>
          <w:caps/>
          <w:sz w:val="24"/>
          <w:szCs w:val="24"/>
          <w:rtl/>
        </w:rPr>
        <w:t xml:space="preserve"> </w:t>
      </w:r>
      <w:r>
        <w:rPr>
          <w:rFonts w:hint="cs"/>
          <w:b w:val="0"/>
          <w:bCs w:val="0"/>
          <w:caps/>
          <w:sz w:val="24"/>
          <w:szCs w:val="24"/>
          <w:rtl/>
        </w:rPr>
        <w:t>אני נותנת לך החלטה</w:t>
      </w:r>
    </w:p>
    <w:p w14:paraId="3396AA59" w14:textId="77777777" w:rsidR="001E2274" w:rsidRDefault="001E2274" w:rsidP="00204FAC">
      <w:pPr>
        <w:rPr>
          <w:b w:val="0"/>
          <w:bCs w:val="0"/>
          <w:caps/>
          <w:sz w:val="24"/>
          <w:szCs w:val="24"/>
          <w:rtl/>
        </w:rPr>
      </w:pPr>
    </w:p>
    <w:p w14:paraId="6750243F" w14:textId="77777777" w:rsidR="001E2274" w:rsidRDefault="00687DB7" w:rsidP="00204FAC">
      <w:pPr>
        <w:rPr>
          <w:caps/>
          <w:sz w:val="24"/>
          <w:szCs w:val="24"/>
          <w:u w:val="single"/>
          <w:rtl/>
        </w:rPr>
      </w:pPr>
      <w:r w:rsidRPr="00687DB7">
        <w:rPr>
          <w:rFonts w:hint="cs"/>
          <w:caps/>
          <w:sz w:val="24"/>
          <w:szCs w:val="24"/>
          <w:u w:val="single"/>
          <w:rtl/>
        </w:rPr>
        <w:t>גב</w:t>
      </w:r>
      <w:r w:rsidRPr="00687DB7">
        <w:rPr>
          <w:caps/>
          <w:sz w:val="24"/>
          <w:szCs w:val="24"/>
          <w:u w:val="single"/>
          <w:rtl/>
        </w:rPr>
        <w:t>'</w:t>
      </w:r>
      <w:r w:rsidRPr="00687DB7">
        <w:rPr>
          <w:rFonts w:hint="cs"/>
          <w:caps/>
          <w:sz w:val="24"/>
          <w:szCs w:val="24"/>
          <w:u w:val="single"/>
          <w:rtl/>
        </w:rPr>
        <w:t xml:space="preserve"> עדית קרמר - סגנית מתכננת המחוז</w:t>
      </w:r>
      <w:r w:rsidR="001E2274">
        <w:rPr>
          <w:rFonts w:hint="cs"/>
          <w:caps/>
          <w:sz w:val="24"/>
          <w:szCs w:val="24"/>
          <w:u w:val="single"/>
          <w:rtl/>
        </w:rPr>
        <w:t>:</w:t>
      </w:r>
    </w:p>
    <w:p w14:paraId="06C7A660" w14:textId="065E3627" w:rsidR="001E2274" w:rsidRDefault="00204FAC" w:rsidP="00204FAC">
      <w:pPr>
        <w:rPr>
          <w:b w:val="0"/>
          <w:bCs w:val="0"/>
          <w:caps/>
          <w:sz w:val="24"/>
          <w:szCs w:val="24"/>
          <w:rtl/>
        </w:rPr>
      </w:pPr>
      <w:r>
        <w:rPr>
          <w:rFonts w:hint="cs"/>
          <w:b w:val="0"/>
          <w:bCs w:val="0"/>
          <w:caps/>
          <w:sz w:val="24"/>
          <w:szCs w:val="24"/>
          <w:rtl/>
        </w:rPr>
        <w:t xml:space="preserve">טוב בסדר </w:t>
      </w:r>
    </w:p>
    <w:p w14:paraId="3611F877" w14:textId="77777777" w:rsidR="001E2274" w:rsidRDefault="001E2274" w:rsidP="00204FAC">
      <w:pPr>
        <w:rPr>
          <w:b w:val="0"/>
          <w:bCs w:val="0"/>
          <w:caps/>
          <w:sz w:val="24"/>
          <w:szCs w:val="24"/>
          <w:rtl/>
        </w:rPr>
      </w:pPr>
    </w:p>
    <w:p w14:paraId="69D1484B" w14:textId="77777777" w:rsidR="001E2274" w:rsidRDefault="003109B2" w:rsidP="00204FAC">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691FDB9E" w14:textId="088B79EE" w:rsidR="001E2274" w:rsidRDefault="00204FAC" w:rsidP="00204FAC">
      <w:pPr>
        <w:rPr>
          <w:b w:val="0"/>
          <w:bCs w:val="0"/>
          <w:caps/>
          <w:sz w:val="24"/>
          <w:szCs w:val="24"/>
          <w:rtl/>
        </w:rPr>
      </w:pPr>
      <w:r>
        <w:rPr>
          <w:rFonts w:hint="cs"/>
          <w:b w:val="0"/>
          <w:bCs w:val="0"/>
          <w:caps/>
          <w:sz w:val="24"/>
          <w:szCs w:val="24"/>
          <w:rtl/>
        </w:rPr>
        <w:t>אנחנו מאוד זריזים ...</w:t>
      </w:r>
    </w:p>
    <w:p w14:paraId="6A75C8CA" w14:textId="77777777" w:rsidR="001E2274" w:rsidRDefault="001E2274" w:rsidP="00204FAC">
      <w:pPr>
        <w:rPr>
          <w:b w:val="0"/>
          <w:bCs w:val="0"/>
          <w:caps/>
          <w:sz w:val="24"/>
          <w:szCs w:val="24"/>
          <w:rtl/>
        </w:rPr>
      </w:pPr>
    </w:p>
    <w:p w14:paraId="5B6B1ED6" w14:textId="77777777" w:rsidR="001E2274" w:rsidRDefault="00AA719E" w:rsidP="00204FAC">
      <w:pPr>
        <w:rPr>
          <w:caps/>
          <w:sz w:val="24"/>
          <w:szCs w:val="24"/>
          <w:u w:val="single"/>
          <w:rtl/>
        </w:rPr>
      </w:pPr>
      <w:r w:rsidRPr="00AA719E">
        <w:rPr>
          <w:rFonts w:hint="cs"/>
          <w:caps/>
          <w:sz w:val="24"/>
          <w:szCs w:val="24"/>
          <w:u w:val="single"/>
          <w:rtl/>
        </w:rPr>
        <w:t>מר עשהאל גלעד - נציג לשכת התכנון</w:t>
      </w:r>
      <w:r w:rsidR="001E2274">
        <w:rPr>
          <w:rFonts w:hint="cs"/>
          <w:caps/>
          <w:sz w:val="24"/>
          <w:szCs w:val="24"/>
          <w:u w:val="single"/>
          <w:rtl/>
        </w:rPr>
        <w:t>:</w:t>
      </w:r>
    </w:p>
    <w:p w14:paraId="30EF6F6D" w14:textId="1CCF653A" w:rsidR="001E2274" w:rsidRDefault="00204FAC" w:rsidP="00204FAC">
      <w:pPr>
        <w:rPr>
          <w:b w:val="0"/>
          <w:bCs w:val="0"/>
          <w:caps/>
          <w:sz w:val="24"/>
          <w:szCs w:val="24"/>
          <w:rtl/>
        </w:rPr>
      </w:pPr>
      <w:r>
        <w:rPr>
          <w:rFonts w:hint="cs"/>
          <w:b w:val="0"/>
          <w:bCs w:val="0"/>
          <w:caps/>
          <w:sz w:val="24"/>
          <w:szCs w:val="24"/>
          <w:rtl/>
        </w:rPr>
        <w:t>התוכנית</w:t>
      </w:r>
      <w:r w:rsidR="000F703D">
        <w:rPr>
          <w:rFonts w:hint="cs"/>
          <w:b w:val="0"/>
          <w:bCs w:val="0"/>
          <w:caps/>
          <w:sz w:val="24"/>
          <w:szCs w:val="24"/>
          <w:rtl/>
        </w:rPr>
        <w:t xml:space="preserve"> </w:t>
      </w:r>
      <w:r>
        <w:rPr>
          <w:rFonts w:hint="cs"/>
          <w:b w:val="0"/>
          <w:bCs w:val="0"/>
          <w:caps/>
          <w:sz w:val="24"/>
          <w:szCs w:val="24"/>
          <w:rtl/>
        </w:rPr>
        <w:t xml:space="preserve">... אבל אני מזכיר את העניין שצריך כדי לחזור להראות את זה לוועדה </w:t>
      </w:r>
    </w:p>
    <w:p w14:paraId="43A4EC3D" w14:textId="77777777" w:rsidR="001E2274" w:rsidRDefault="001E2274" w:rsidP="00204FAC">
      <w:pPr>
        <w:rPr>
          <w:b w:val="0"/>
          <w:bCs w:val="0"/>
          <w:caps/>
          <w:sz w:val="24"/>
          <w:szCs w:val="24"/>
          <w:rtl/>
        </w:rPr>
      </w:pPr>
    </w:p>
    <w:p w14:paraId="65601E3C" w14:textId="77777777" w:rsidR="001E2274" w:rsidRDefault="00687DB7" w:rsidP="00204FAC">
      <w:pPr>
        <w:rPr>
          <w:caps/>
          <w:sz w:val="24"/>
          <w:szCs w:val="24"/>
          <w:u w:val="single"/>
          <w:rtl/>
        </w:rPr>
      </w:pPr>
      <w:r w:rsidRPr="00687DB7">
        <w:rPr>
          <w:rFonts w:hint="cs"/>
          <w:caps/>
          <w:sz w:val="24"/>
          <w:szCs w:val="24"/>
          <w:u w:val="single"/>
          <w:rtl/>
        </w:rPr>
        <w:t>גב</w:t>
      </w:r>
      <w:r w:rsidRPr="00687DB7">
        <w:rPr>
          <w:caps/>
          <w:sz w:val="24"/>
          <w:szCs w:val="24"/>
          <w:u w:val="single"/>
          <w:rtl/>
        </w:rPr>
        <w:t>'</w:t>
      </w:r>
      <w:r w:rsidRPr="00687DB7">
        <w:rPr>
          <w:rFonts w:hint="cs"/>
          <w:caps/>
          <w:sz w:val="24"/>
          <w:szCs w:val="24"/>
          <w:u w:val="single"/>
          <w:rtl/>
        </w:rPr>
        <w:t xml:space="preserve"> עדית קרמר - סגנית מתכננת המחוז</w:t>
      </w:r>
      <w:r w:rsidR="001E2274">
        <w:rPr>
          <w:rFonts w:hint="cs"/>
          <w:caps/>
          <w:sz w:val="24"/>
          <w:szCs w:val="24"/>
          <w:u w:val="single"/>
          <w:rtl/>
        </w:rPr>
        <w:t>:</w:t>
      </w:r>
    </w:p>
    <w:p w14:paraId="6B8F6180" w14:textId="378ADD7F" w:rsidR="001E2274" w:rsidRDefault="00204FAC" w:rsidP="00204FAC">
      <w:pPr>
        <w:rPr>
          <w:b w:val="0"/>
          <w:bCs w:val="0"/>
          <w:caps/>
          <w:sz w:val="24"/>
          <w:szCs w:val="24"/>
          <w:rtl/>
        </w:rPr>
      </w:pPr>
      <w:r>
        <w:rPr>
          <w:rFonts w:hint="cs"/>
          <w:b w:val="0"/>
          <w:bCs w:val="0"/>
          <w:caps/>
          <w:sz w:val="24"/>
          <w:szCs w:val="24"/>
          <w:rtl/>
        </w:rPr>
        <w:t>לא, אם אנחנו עושים אישור ותנאי ל, זה תנאי,</w:t>
      </w:r>
      <w:r w:rsidR="000F703D">
        <w:rPr>
          <w:rFonts w:hint="cs"/>
          <w:b w:val="0"/>
          <w:bCs w:val="0"/>
          <w:caps/>
          <w:sz w:val="24"/>
          <w:szCs w:val="24"/>
          <w:rtl/>
        </w:rPr>
        <w:t xml:space="preserve"> </w:t>
      </w:r>
      <w:r>
        <w:rPr>
          <w:rFonts w:hint="cs"/>
          <w:b w:val="0"/>
          <w:bCs w:val="0"/>
          <w:caps/>
          <w:sz w:val="24"/>
          <w:szCs w:val="24"/>
          <w:rtl/>
        </w:rPr>
        <w:t>זה משהו אחר מה ש ...</w:t>
      </w:r>
    </w:p>
    <w:p w14:paraId="2907A77E" w14:textId="77777777" w:rsidR="001E2274" w:rsidRDefault="001E2274" w:rsidP="00204FAC">
      <w:pPr>
        <w:rPr>
          <w:b w:val="0"/>
          <w:bCs w:val="0"/>
          <w:caps/>
          <w:sz w:val="24"/>
          <w:szCs w:val="24"/>
          <w:rtl/>
        </w:rPr>
      </w:pPr>
    </w:p>
    <w:p w14:paraId="25D48BC1" w14:textId="77777777" w:rsidR="001E2274" w:rsidRDefault="00AA719E" w:rsidP="00204FAC">
      <w:pPr>
        <w:rPr>
          <w:caps/>
          <w:sz w:val="24"/>
          <w:szCs w:val="24"/>
          <w:u w:val="single"/>
          <w:rtl/>
        </w:rPr>
      </w:pPr>
      <w:r w:rsidRPr="00AA719E">
        <w:rPr>
          <w:rFonts w:hint="cs"/>
          <w:caps/>
          <w:sz w:val="24"/>
          <w:szCs w:val="24"/>
          <w:u w:val="single"/>
          <w:rtl/>
        </w:rPr>
        <w:t>מר עשהאל גלעד - נציג לשכת התכנון</w:t>
      </w:r>
      <w:r w:rsidR="001E2274">
        <w:rPr>
          <w:rFonts w:hint="cs"/>
          <w:caps/>
          <w:sz w:val="24"/>
          <w:szCs w:val="24"/>
          <w:u w:val="single"/>
          <w:rtl/>
        </w:rPr>
        <w:t>:</w:t>
      </w:r>
    </w:p>
    <w:p w14:paraId="6E7E5ED3" w14:textId="3374E07B" w:rsidR="001E2274" w:rsidRDefault="00204FAC" w:rsidP="00204FAC">
      <w:pPr>
        <w:rPr>
          <w:b w:val="0"/>
          <w:bCs w:val="0"/>
          <w:caps/>
          <w:sz w:val="24"/>
          <w:szCs w:val="24"/>
          <w:rtl/>
        </w:rPr>
      </w:pPr>
      <w:r>
        <w:rPr>
          <w:rFonts w:hint="cs"/>
          <w:b w:val="0"/>
          <w:bCs w:val="0"/>
          <w:caps/>
          <w:sz w:val="24"/>
          <w:szCs w:val="24"/>
          <w:rtl/>
        </w:rPr>
        <w:lastRenderedPageBreak/>
        <w:t xml:space="preserve">כן </w:t>
      </w:r>
    </w:p>
    <w:p w14:paraId="25B1639E" w14:textId="77777777" w:rsidR="001E2274" w:rsidRDefault="001E2274" w:rsidP="00204FAC">
      <w:pPr>
        <w:rPr>
          <w:b w:val="0"/>
          <w:bCs w:val="0"/>
          <w:caps/>
          <w:sz w:val="24"/>
          <w:szCs w:val="24"/>
          <w:rtl/>
        </w:rPr>
      </w:pPr>
    </w:p>
    <w:p w14:paraId="7A92F611" w14:textId="77777777" w:rsidR="001E2274" w:rsidRDefault="00687DB7" w:rsidP="00204FAC">
      <w:pPr>
        <w:rPr>
          <w:caps/>
          <w:sz w:val="24"/>
          <w:szCs w:val="24"/>
          <w:u w:val="single"/>
          <w:rtl/>
        </w:rPr>
      </w:pPr>
      <w:r w:rsidRPr="00687DB7">
        <w:rPr>
          <w:rFonts w:hint="cs"/>
          <w:caps/>
          <w:sz w:val="24"/>
          <w:szCs w:val="24"/>
          <w:u w:val="single"/>
          <w:rtl/>
        </w:rPr>
        <w:t>גב</w:t>
      </w:r>
      <w:r w:rsidRPr="00687DB7">
        <w:rPr>
          <w:caps/>
          <w:sz w:val="24"/>
          <w:szCs w:val="24"/>
          <w:u w:val="single"/>
          <w:rtl/>
        </w:rPr>
        <w:t>'</w:t>
      </w:r>
      <w:r w:rsidRPr="00687DB7">
        <w:rPr>
          <w:rFonts w:hint="cs"/>
          <w:caps/>
          <w:sz w:val="24"/>
          <w:szCs w:val="24"/>
          <w:u w:val="single"/>
          <w:rtl/>
        </w:rPr>
        <w:t xml:space="preserve"> עדית קרמר - סגנית מתכננת המחוז</w:t>
      </w:r>
      <w:r w:rsidR="001E2274">
        <w:rPr>
          <w:rFonts w:hint="cs"/>
          <w:caps/>
          <w:sz w:val="24"/>
          <w:szCs w:val="24"/>
          <w:u w:val="single"/>
          <w:rtl/>
        </w:rPr>
        <w:t>:</w:t>
      </w:r>
    </w:p>
    <w:p w14:paraId="563090FB" w14:textId="66022003" w:rsidR="001E2274" w:rsidRDefault="00204FAC" w:rsidP="00204FAC">
      <w:pPr>
        <w:rPr>
          <w:b w:val="0"/>
          <w:bCs w:val="0"/>
          <w:caps/>
          <w:sz w:val="24"/>
          <w:szCs w:val="24"/>
          <w:rtl/>
        </w:rPr>
      </w:pPr>
      <w:r>
        <w:rPr>
          <w:rFonts w:hint="cs"/>
          <w:b w:val="0"/>
          <w:bCs w:val="0"/>
          <w:caps/>
          <w:sz w:val="24"/>
          <w:szCs w:val="24"/>
          <w:rtl/>
        </w:rPr>
        <w:t>אז ...</w:t>
      </w:r>
    </w:p>
    <w:p w14:paraId="21476BE2" w14:textId="77777777" w:rsidR="001E2274" w:rsidRDefault="001E2274" w:rsidP="00204FAC">
      <w:pPr>
        <w:rPr>
          <w:b w:val="0"/>
          <w:bCs w:val="0"/>
          <w:caps/>
          <w:sz w:val="24"/>
          <w:szCs w:val="24"/>
          <w:rtl/>
        </w:rPr>
      </w:pPr>
    </w:p>
    <w:p w14:paraId="053CC068" w14:textId="77777777" w:rsidR="001E2274" w:rsidRDefault="00AA719E" w:rsidP="00897A0D">
      <w:pPr>
        <w:rPr>
          <w:caps/>
          <w:sz w:val="24"/>
          <w:szCs w:val="24"/>
          <w:u w:val="single"/>
          <w:rtl/>
        </w:rPr>
      </w:pPr>
      <w:r w:rsidRPr="00AA719E">
        <w:rPr>
          <w:rFonts w:hint="cs"/>
          <w:caps/>
          <w:sz w:val="24"/>
          <w:szCs w:val="24"/>
          <w:u w:val="single"/>
          <w:rtl/>
        </w:rPr>
        <w:t>מר עשהאל גלעד - נציג לשכת התכנון</w:t>
      </w:r>
      <w:r w:rsidR="001E2274">
        <w:rPr>
          <w:rFonts w:hint="cs"/>
          <w:caps/>
          <w:sz w:val="24"/>
          <w:szCs w:val="24"/>
          <w:u w:val="single"/>
          <w:rtl/>
        </w:rPr>
        <w:t>:</w:t>
      </w:r>
    </w:p>
    <w:p w14:paraId="6DD78F34" w14:textId="72F6E85A" w:rsidR="001E2274" w:rsidRDefault="00204FAC" w:rsidP="00897A0D">
      <w:pPr>
        <w:rPr>
          <w:b w:val="0"/>
          <w:bCs w:val="0"/>
          <w:caps/>
          <w:sz w:val="24"/>
          <w:szCs w:val="24"/>
          <w:rtl/>
        </w:rPr>
      </w:pPr>
      <w:r>
        <w:rPr>
          <w:rFonts w:hint="cs"/>
          <w:b w:val="0"/>
          <w:bCs w:val="0"/>
          <w:caps/>
          <w:sz w:val="24"/>
          <w:szCs w:val="24"/>
          <w:rtl/>
        </w:rPr>
        <w:t>טוב התוכנית תתואם עם משרד הביטחון. שלוש יש לתקן את התוכנית בהתאם להתייחסות קקל, לאפשר בהוראות התוכנית פעילות</w:t>
      </w:r>
      <w:r w:rsidR="000F703D">
        <w:rPr>
          <w:rFonts w:hint="cs"/>
          <w:b w:val="0"/>
          <w:bCs w:val="0"/>
          <w:caps/>
          <w:sz w:val="24"/>
          <w:szCs w:val="24"/>
          <w:rtl/>
        </w:rPr>
        <w:t xml:space="preserve"> </w:t>
      </w:r>
      <w:r>
        <w:rPr>
          <w:rFonts w:hint="cs"/>
          <w:b w:val="0"/>
          <w:bCs w:val="0"/>
          <w:caps/>
          <w:sz w:val="24"/>
          <w:szCs w:val="24"/>
          <w:rtl/>
        </w:rPr>
        <w:t>יערנית לתאם את התכנון המפורט ועבודות הפיתוח עם קקל ולהטמיע סעיף גמישות בתיאום עם לשכת התכנון. ארבע סעיף הוראות לשלב תכנון מפורט יתוקן להוראות בשלב תכנון מפורט בתנאים להתחלת עבודות ויכלול גם את ההוראות הבאות, גידור וסימון שטח גבולות שטח העבודות, תנועת הכלים מחנה קבלן ותיאום העבודות מול נציגי רטג. טרם שיקול הנחל יש לפנות את הפסולת לאתר מוסדר. תנאי לתחילת עבודות יהיה פינוי ערימות פסולת הבנייה לאתר מורשה על - פי כל דין. מילוי עודפי עפר יהיה ממקורות מוסמכים ונקיים. חמש הוספת הנחיות כלליות בהוראות בהוראות התוכנית בנושאים אקולוגיים הוראות לשיקום הנחל לאחר הקמה. בין היתר הטמעה של המלצות הנספח הנופי בהוראות התוכנית. שש הוספת הנחיות תומכות בהוראות התוכנית להבטחת השימוש באזור המסומן כהנחיות מיוחדות לצרכי שיקום הנחל בלבד תוך תיאום עם רשות הניקוז. שבע, סימון בתשריט של אזור מפגש הנחלים בית עריף ואילון אשר הינו אזור בעל ייחוד אקולוגי לשימור בסימון הנחיות מיוחדות ב'. שמונה נספח נופי יכלול בחינת אפשרות לחלופות ו</w:t>
      </w:r>
      <w:r w:rsidR="00897A0D">
        <w:rPr>
          <w:rFonts w:hint="cs"/>
          <w:b w:val="0"/>
          <w:bCs w:val="0"/>
          <w:caps/>
          <w:sz w:val="24"/>
          <w:szCs w:val="24"/>
          <w:rtl/>
        </w:rPr>
        <w:t>חתך מגוון יותר של הנחל עם מופע טבעי יותר. תשע יש להוסיף בהוראות התוכנית תנאים לשלב תכנון מפורט לביצוע ו, הוראות טכניות לשכת התכנון</w:t>
      </w:r>
    </w:p>
    <w:p w14:paraId="4C027B84" w14:textId="77777777" w:rsidR="001E2274" w:rsidRDefault="001E2274" w:rsidP="00897A0D">
      <w:pPr>
        <w:rPr>
          <w:b w:val="0"/>
          <w:bCs w:val="0"/>
          <w:caps/>
          <w:sz w:val="24"/>
          <w:szCs w:val="24"/>
          <w:rtl/>
        </w:rPr>
      </w:pPr>
    </w:p>
    <w:p w14:paraId="5D0501E4" w14:textId="77777777" w:rsidR="001E2274" w:rsidRDefault="003109B2" w:rsidP="00897A0D">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73F52C86" w14:textId="06AE0511" w:rsidR="001E2274" w:rsidRDefault="00897A0D" w:rsidP="00897A0D">
      <w:pPr>
        <w:rPr>
          <w:b w:val="0"/>
          <w:bCs w:val="0"/>
          <w:caps/>
          <w:sz w:val="24"/>
          <w:szCs w:val="24"/>
          <w:rtl/>
        </w:rPr>
      </w:pPr>
      <w:r>
        <w:rPr>
          <w:rFonts w:hint="cs"/>
          <w:b w:val="0"/>
          <w:bCs w:val="0"/>
          <w:caps/>
          <w:sz w:val="24"/>
          <w:szCs w:val="24"/>
          <w:rtl/>
        </w:rPr>
        <w:t>רגע בכל הנושא של האקולוגיה עם כל הנושא של השיקום של האל געת המעברים האקולוגיים הכל הוא לא מספיק הם צריכים עוד ...</w:t>
      </w:r>
    </w:p>
    <w:p w14:paraId="16495C8F" w14:textId="77777777" w:rsidR="001E2274" w:rsidRDefault="001E2274" w:rsidP="00897A0D">
      <w:pPr>
        <w:rPr>
          <w:b w:val="0"/>
          <w:bCs w:val="0"/>
          <w:caps/>
          <w:sz w:val="24"/>
          <w:szCs w:val="24"/>
          <w:rtl/>
        </w:rPr>
      </w:pPr>
    </w:p>
    <w:p w14:paraId="6F836E88" w14:textId="77777777" w:rsidR="001E2274" w:rsidRDefault="00687DB7" w:rsidP="00897A0D">
      <w:pPr>
        <w:rPr>
          <w:caps/>
          <w:sz w:val="24"/>
          <w:szCs w:val="24"/>
          <w:u w:val="single"/>
          <w:rtl/>
        </w:rPr>
      </w:pPr>
      <w:r w:rsidRPr="00687DB7">
        <w:rPr>
          <w:rFonts w:hint="cs"/>
          <w:caps/>
          <w:sz w:val="24"/>
          <w:szCs w:val="24"/>
          <w:u w:val="single"/>
          <w:rtl/>
        </w:rPr>
        <w:t>גב</w:t>
      </w:r>
      <w:r w:rsidRPr="00687DB7">
        <w:rPr>
          <w:caps/>
          <w:sz w:val="24"/>
          <w:szCs w:val="24"/>
          <w:u w:val="single"/>
          <w:rtl/>
        </w:rPr>
        <w:t>'</w:t>
      </w:r>
      <w:r w:rsidRPr="00687DB7">
        <w:rPr>
          <w:rFonts w:hint="cs"/>
          <w:caps/>
          <w:sz w:val="24"/>
          <w:szCs w:val="24"/>
          <w:u w:val="single"/>
          <w:rtl/>
        </w:rPr>
        <w:t xml:space="preserve"> עדית קרמר - סגנית מתכננת המחוז</w:t>
      </w:r>
      <w:r w:rsidR="001E2274">
        <w:rPr>
          <w:rFonts w:hint="cs"/>
          <w:caps/>
          <w:sz w:val="24"/>
          <w:szCs w:val="24"/>
          <w:u w:val="single"/>
          <w:rtl/>
        </w:rPr>
        <w:t>:</w:t>
      </w:r>
    </w:p>
    <w:p w14:paraId="5C33A51F" w14:textId="242661D2" w:rsidR="001E2274" w:rsidRDefault="00897A0D" w:rsidP="00897A0D">
      <w:pPr>
        <w:rPr>
          <w:b w:val="0"/>
          <w:bCs w:val="0"/>
          <w:caps/>
          <w:sz w:val="24"/>
          <w:szCs w:val="24"/>
          <w:rtl/>
        </w:rPr>
      </w:pPr>
      <w:r>
        <w:rPr>
          <w:rFonts w:hint="cs"/>
          <w:b w:val="0"/>
          <w:bCs w:val="0"/>
          <w:caps/>
          <w:sz w:val="24"/>
          <w:szCs w:val="24"/>
          <w:rtl/>
        </w:rPr>
        <w:t>אז זה מה ש, עכשיו בדיוק עשהאל דיבר על זה שגם לקחת, יש את ה, יש את התוכנית</w:t>
      </w:r>
    </w:p>
    <w:p w14:paraId="1770991E" w14:textId="77777777" w:rsidR="001E2274" w:rsidRDefault="001E2274" w:rsidP="00897A0D">
      <w:pPr>
        <w:rPr>
          <w:b w:val="0"/>
          <w:bCs w:val="0"/>
          <w:caps/>
          <w:sz w:val="24"/>
          <w:szCs w:val="24"/>
          <w:rtl/>
        </w:rPr>
      </w:pPr>
    </w:p>
    <w:p w14:paraId="11C45C6C" w14:textId="77777777" w:rsidR="001E2274" w:rsidRDefault="003109B2" w:rsidP="00897A0D">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2691F9A7" w14:textId="20344EEB" w:rsidR="001E2274" w:rsidRDefault="00897A0D" w:rsidP="00897A0D">
      <w:pPr>
        <w:rPr>
          <w:b w:val="0"/>
          <w:bCs w:val="0"/>
          <w:caps/>
          <w:sz w:val="24"/>
          <w:szCs w:val="24"/>
          <w:rtl/>
        </w:rPr>
      </w:pPr>
      <w:r>
        <w:rPr>
          <w:rFonts w:hint="cs"/>
          <w:b w:val="0"/>
          <w:bCs w:val="0"/>
          <w:caps/>
          <w:sz w:val="24"/>
          <w:szCs w:val="24"/>
          <w:rtl/>
        </w:rPr>
        <w:t>לא רק הזה, נתנו גם הנחיות מה כדאי להוסיף זה לא רק מה שיש אצלם</w:t>
      </w:r>
    </w:p>
    <w:p w14:paraId="55AECC18" w14:textId="77777777" w:rsidR="001E2274" w:rsidRDefault="001E2274" w:rsidP="00897A0D">
      <w:pPr>
        <w:rPr>
          <w:b w:val="0"/>
          <w:bCs w:val="0"/>
          <w:caps/>
          <w:sz w:val="24"/>
          <w:szCs w:val="24"/>
          <w:rtl/>
        </w:rPr>
      </w:pPr>
    </w:p>
    <w:p w14:paraId="50EAE404" w14:textId="77777777" w:rsidR="001E2274" w:rsidRDefault="00687DB7" w:rsidP="00897A0D">
      <w:pPr>
        <w:rPr>
          <w:caps/>
          <w:sz w:val="24"/>
          <w:szCs w:val="24"/>
          <w:u w:val="single"/>
          <w:rtl/>
        </w:rPr>
      </w:pPr>
      <w:r w:rsidRPr="00687DB7">
        <w:rPr>
          <w:rFonts w:hint="cs"/>
          <w:caps/>
          <w:sz w:val="24"/>
          <w:szCs w:val="24"/>
          <w:u w:val="single"/>
          <w:rtl/>
        </w:rPr>
        <w:t>גב</w:t>
      </w:r>
      <w:r w:rsidRPr="00687DB7">
        <w:rPr>
          <w:caps/>
          <w:sz w:val="24"/>
          <w:szCs w:val="24"/>
          <w:u w:val="single"/>
          <w:rtl/>
        </w:rPr>
        <w:t>'</w:t>
      </w:r>
      <w:r w:rsidRPr="00687DB7">
        <w:rPr>
          <w:rFonts w:hint="cs"/>
          <w:caps/>
          <w:sz w:val="24"/>
          <w:szCs w:val="24"/>
          <w:u w:val="single"/>
          <w:rtl/>
        </w:rPr>
        <w:t xml:space="preserve"> עדית קרמר - סגנית מתכננת המחוז</w:t>
      </w:r>
      <w:r w:rsidR="001E2274">
        <w:rPr>
          <w:rFonts w:hint="cs"/>
          <w:caps/>
          <w:sz w:val="24"/>
          <w:szCs w:val="24"/>
          <w:u w:val="single"/>
          <w:rtl/>
        </w:rPr>
        <w:t>:</w:t>
      </w:r>
    </w:p>
    <w:p w14:paraId="4642397F" w14:textId="351A66EA" w:rsidR="001E2274" w:rsidRDefault="00897A0D" w:rsidP="00897A0D">
      <w:pPr>
        <w:rPr>
          <w:b w:val="0"/>
          <w:bCs w:val="0"/>
          <w:caps/>
          <w:sz w:val="24"/>
          <w:szCs w:val="24"/>
          <w:rtl/>
        </w:rPr>
      </w:pPr>
      <w:r>
        <w:rPr>
          <w:rFonts w:hint="cs"/>
          <w:b w:val="0"/>
          <w:bCs w:val="0"/>
          <w:caps/>
          <w:sz w:val="24"/>
          <w:szCs w:val="24"/>
          <w:rtl/>
        </w:rPr>
        <w:t>מה מתי נתתם אתמול?</w:t>
      </w:r>
    </w:p>
    <w:p w14:paraId="2DD89767" w14:textId="77777777" w:rsidR="001E2274" w:rsidRDefault="001E2274" w:rsidP="00897A0D">
      <w:pPr>
        <w:rPr>
          <w:b w:val="0"/>
          <w:bCs w:val="0"/>
          <w:caps/>
          <w:sz w:val="24"/>
          <w:szCs w:val="24"/>
          <w:rtl/>
        </w:rPr>
      </w:pPr>
    </w:p>
    <w:p w14:paraId="7E7A26A5" w14:textId="77777777" w:rsidR="001E2274" w:rsidRDefault="003109B2" w:rsidP="00897A0D">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3E599814" w14:textId="5E3A5274" w:rsidR="001E2274" w:rsidRDefault="00897A0D" w:rsidP="00897A0D">
      <w:pPr>
        <w:rPr>
          <w:b w:val="0"/>
          <w:bCs w:val="0"/>
          <w:caps/>
          <w:sz w:val="24"/>
          <w:szCs w:val="24"/>
          <w:rtl/>
        </w:rPr>
      </w:pPr>
      <w:r>
        <w:rPr>
          <w:rFonts w:hint="cs"/>
          <w:b w:val="0"/>
          <w:bCs w:val="0"/>
          <w:caps/>
          <w:sz w:val="24"/>
          <w:szCs w:val="24"/>
          <w:rtl/>
        </w:rPr>
        <w:t>אתמול כן הם צריכים פשוט לעשות את ה, להוסיף דברים</w:t>
      </w:r>
    </w:p>
    <w:p w14:paraId="6935065C" w14:textId="77777777" w:rsidR="001E2274" w:rsidRDefault="001E2274" w:rsidP="00897A0D">
      <w:pPr>
        <w:rPr>
          <w:b w:val="0"/>
          <w:bCs w:val="0"/>
          <w:caps/>
          <w:sz w:val="24"/>
          <w:szCs w:val="24"/>
          <w:rtl/>
        </w:rPr>
      </w:pPr>
    </w:p>
    <w:p w14:paraId="673EE66D" w14:textId="77777777" w:rsidR="001E2274" w:rsidRDefault="00687DB7" w:rsidP="00897A0D">
      <w:pPr>
        <w:rPr>
          <w:caps/>
          <w:sz w:val="24"/>
          <w:szCs w:val="24"/>
          <w:u w:val="single"/>
          <w:rtl/>
        </w:rPr>
      </w:pPr>
      <w:r w:rsidRPr="00687DB7">
        <w:rPr>
          <w:rFonts w:hint="cs"/>
          <w:caps/>
          <w:sz w:val="24"/>
          <w:szCs w:val="24"/>
          <w:u w:val="single"/>
          <w:rtl/>
        </w:rPr>
        <w:t>גב</w:t>
      </w:r>
      <w:r w:rsidRPr="00687DB7">
        <w:rPr>
          <w:caps/>
          <w:sz w:val="24"/>
          <w:szCs w:val="24"/>
          <w:u w:val="single"/>
          <w:rtl/>
        </w:rPr>
        <w:t>'</w:t>
      </w:r>
      <w:r w:rsidRPr="00687DB7">
        <w:rPr>
          <w:rFonts w:hint="cs"/>
          <w:caps/>
          <w:sz w:val="24"/>
          <w:szCs w:val="24"/>
          <w:u w:val="single"/>
          <w:rtl/>
        </w:rPr>
        <w:t xml:space="preserve"> עדית קרמר - סגנית מתכננת המחוז</w:t>
      </w:r>
      <w:r w:rsidR="001E2274">
        <w:rPr>
          <w:rFonts w:hint="cs"/>
          <w:caps/>
          <w:sz w:val="24"/>
          <w:szCs w:val="24"/>
          <w:u w:val="single"/>
          <w:rtl/>
        </w:rPr>
        <w:t>:</w:t>
      </w:r>
    </w:p>
    <w:p w14:paraId="51F536EF" w14:textId="2F298779" w:rsidR="001E2274" w:rsidRDefault="00897A0D" w:rsidP="00897A0D">
      <w:pPr>
        <w:rPr>
          <w:b w:val="0"/>
          <w:bCs w:val="0"/>
          <w:caps/>
          <w:sz w:val="24"/>
          <w:szCs w:val="24"/>
          <w:rtl/>
        </w:rPr>
      </w:pPr>
      <w:r>
        <w:rPr>
          <w:rFonts w:hint="cs"/>
          <w:b w:val="0"/>
          <w:bCs w:val="0"/>
          <w:caps/>
          <w:sz w:val="24"/>
          <w:szCs w:val="24"/>
          <w:rtl/>
        </w:rPr>
        <w:t>לדעתי כתבת להוסיף דברים</w:t>
      </w:r>
      <w:r w:rsidR="000F703D">
        <w:rPr>
          <w:rFonts w:hint="cs"/>
          <w:b w:val="0"/>
          <w:bCs w:val="0"/>
          <w:caps/>
          <w:sz w:val="24"/>
          <w:szCs w:val="24"/>
          <w:rtl/>
        </w:rPr>
        <w:t xml:space="preserve"> </w:t>
      </w:r>
      <w:r>
        <w:rPr>
          <w:rFonts w:hint="cs"/>
          <w:b w:val="0"/>
          <w:bCs w:val="0"/>
          <w:caps/>
          <w:sz w:val="24"/>
          <w:szCs w:val="24"/>
          <w:rtl/>
        </w:rPr>
        <w:t>נכון?</w:t>
      </w:r>
    </w:p>
    <w:p w14:paraId="3241DD40" w14:textId="77777777" w:rsidR="001E2274" w:rsidRDefault="001E2274" w:rsidP="00897A0D">
      <w:pPr>
        <w:rPr>
          <w:b w:val="0"/>
          <w:bCs w:val="0"/>
          <w:caps/>
          <w:sz w:val="24"/>
          <w:szCs w:val="24"/>
          <w:rtl/>
        </w:rPr>
      </w:pPr>
    </w:p>
    <w:p w14:paraId="65B6CE47" w14:textId="77777777" w:rsidR="001E2274" w:rsidRDefault="00AA719E" w:rsidP="00897A0D">
      <w:pPr>
        <w:rPr>
          <w:caps/>
          <w:sz w:val="24"/>
          <w:szCs w:val="24"/>
          <w:u w:val="single"/>
          <w:rtl/>
        </w:rPr>
      </w:pPr>
      <w:r w:rsidRPr="00AA719E">
        <w:rPr>
          <w:rFonts w:hint="cs"/>
          <w:caps/>
          <w:sz w:val="24"/>
          <w:szCs w:val="24"/>
          <w:u w:val="single"/>
          <w:rtl/>
        </w:rPr>
        <w:t>מר עשהאל גלעד - נציג לשכת התכנון</w:t>
      </w:r>
      <w:r w:rsidR="001E2274">
        <w:rPr>
          <w:rFonts w:hint="cs"/>
          <w:caps/>
          <w:sz w:val="24"/>
          <w:szCs w:val="24"/>
          <w:u w:val="single"/>
          <w:rtl/>
        </w:rPr>
        <w:t>:</w:t>
      </w:r>
    </w:p>
    <w:p w14:paraId="5AFC85DC" w14:textId="731AC9A6" w:rsidR="001E2274" w:rsidRDefault="00897A0D" w:rsidP="00897A0D">
      <w:pPr>
        <w:rPr>
          <w:b w:val="0"/>
          <w:bCs w:val="0"/>
          <w:caps/>
          <w:sz w:val="24"/>
          <w:szCs w:val="24"/>
          <w:rtl/>
        </w:rPr>
      </w:pPr>
      <w:r>
        <w:rPr>
          <w:rFonts w:hint="cs"/>
          <w:b w:val="0"/>
          <w:bCs w:val="0"/>
          <w:caps/>
          <w:sz w:val="24"/>
          <w:szCs w:val="24"/>
          <w:rtl/>
        </w:rPr>
        <w:t>כתבתי הוספת הנחיות כלליות בהוראות התוכנית בנושאים אקולוגיים הוראות לשיקום הנחל</w:t>
      </w:r>
      <w:r w:rsidR="000F703D">
        <w:rPr>
          <w:rFonts w:hint="cs"/>
          <w:b w:val="0"/>
          <w:bCs w:val="0"/>
          <w:caps/>
          <w:sz w:val="24"/>
          <w:szCs w:val="24"/>
          <w:rtl/>
        </w:rPr>
        <w:t xml:space="preserve"> </w:t>
      </w:r>
      <w:r>
        <w:rPr>
          <w:rFonts w:hint="cs"/>
          <w:b w:val="0"/>
          <w:bCs w:val="0"/>
          <w:caps/>
          <w:sz w:val="24"/>
          <w:szCs w:val="24"/>
          <w:rtl/>
        </w:rPr>
        <w:t xml:space="preserve">... </w:t>
      </w:r>
    </w:p>
    <w:p w14:paraId="23D1B452" w14:textId="77777777" w:rsidR="001E2274" w:rsidRDefault="001E2274" w:rsidP="00897A0D">
      <w:pPr>
        <w:rPr>
          <w:b w:val="0"/>
          <w:bCs w:val="0"/>
          <w:caps/>
          <w:sz w:val="24"/>
          <w:szCs w:val="24"/>
          <w:rtl/>
        </w:rPr>
      </w:pPr>
    </w:p>
    <w:p w14:paraId="769C5FB5" w14:textId="77777777" w:rsidR="001E2274" w:rsidRDefault="00687DB7" w:rsidP="00897A0D">
      <w:pPr>
        <w:rPr>
          <w:caps/>
          <w:sz w:val="24"/>
          <w:szCs w:val="24"/>
          <w:u w:val="single"/>
          <w:rtl/>
        </w:rPr>
      </w:pPr>
      <w:r w:rsidRPr="00687DB7">
        <w:rPr>
          <w:rFonts w:hint="cs"/>
          <w:caps/>
          <w:sz w:val="24"/>
          <w:szCs w:val="24"/>
          <w:u w:val="single"/>
          <w:rtl/>
        </w:rPr>
        <w:t>גב</w:t>
      </w:r>
      <w:r w:rsidRPr="00687DB7">
        <w:rPr>
          <w:caps/>
          <w:sz w:val="24"/>
          <w:szCs w:val="24"/>
          <w:u w:val="single"/>
          <w:rtl/>
        </w:rPr>
        <w:t>'</w:t>
      </w:r>
      <w:r w:rsidRPr="00687DB7">
        <w:rPr>
          <w:rFonts w:hint="cs"/>
          <w:caps/>
          <w:sz w:val="24"/>
          <w:szCs w:val="24"/>
          <w:u w:val="single"/>
          <w:rtl/>
        </w:rPr>
        <w:t xml:space="preserve"> עדית קרמר - סגנית מתכננת המחוז</w:t>
      </w:r>
      <w:r w:rsidR="001E2274">
        <w:rPr>
          <w:rFonts w:hint="cs"/>
          <w:caps/>
          <w:sz w:val="24"/>
          <w:szCs w:val="24"/>
          <w:u w:val="single"/>
          <w:rtl/>
        </w:rPr>
        <w:t>:</w:t>
      </w:r>
    </w:p>
    <w:p w14:paraId="0A24D121" w14:textId="31146611" w:rsidR="001E2274" w:rsidRDefault="00897A0D" w:rsidP="00897A0D">
      <w:pPr>
        <w:rPr>
          <w:b w:val="0"/>
          <w:bCs w:val="0"/>
          <w:caps/>
          <w:sz w:val="24"/>
          <w:szCs w:val="24"/>
          <w:rtl/>
        </w:rPr>
      </w:pPr>
      <w:r>
        <w:rPr>
          <w:rFonts w:hint="cs"/>
          <w:b w:val="0"/>
          <w:bCs w:val="0"/>
          <w:caps/>
          <w:sz w:val="24"/>
          <w:szCs w:val="24"/>
          <w:rtl/>
        </w:rPr>
        <w:t>בתיאום עם היועץ האקולוגי של לשכת התכנון</w:t>
      </w:r>
      <w:r w:rsidR="000F703D">
        <w:rPr>
          <w:rFonts w:hint="cs"/>
          <w:b w:val="0"/>
          <w:bCs w:val="0"/>
          <w:caps/>
          <w:sz w:val="24"/>
          <w:szCs w:val="24"/>
          <w:rtl/>
        </w:rPr>
        <w:t xml:space="preserve"> </w:t>
      </w:r>
      <w:r>
        <w:rPr>
          <w:rFonts w:hint="cs"/>
          <w:b w:val="0"/>
          <w:bCs w:val="0"/>
          <w:caps/>
          <w:sz w:val="24"/>
          <w:szCs w:val="24"/>
          <w:rtl/>
        </w:rPr>
        <w:t>...</w:t>
      </w:r>
    </w:p>
    <w:p w14:paraId="3EFF7FFC" w14:textId="77777777" w:rsidR="001E2274" w:rsidRDefault="001E2274" w:rsidP="00897A0D">
      <w:pPr>
        <w:rPr>
          <w:b w:val="0"/>
          <w:bCs w:val="0"/>
          <w:caps/>
          <w:sz w:val="24"/>
          <w:szCs w:val="24"/>
          <w:rtl/>
        </w:rPr>
      </w:pPr>
    </w:p>
    <w:p w14:paraId="5EC47FB8" w14:textId="77777777" w:rsidR="001E2274" w:rsidRDefault="00AA719E" w:rsidP="00897A0D">
      <w:pPr>
        <w:rPr>
          <w:caps/>
          <w:sz w:val="24"/>
          <w:szCs w:val="24"/>
          <w:u w:val="single"/>
          <w:rtl/>
        </w:rPr>
      </w:pPr>
      <w:r w:rsidRPr="00AA719E">
        <w:rPr>
          <w:rFonts w:hint="cs"/>
          <w:caps/>
          <w:sz w:val="24"/>
          <w:szCs w:val="24"/>
          <w:u w:val="single"/>
          <w:rtl/>
        </w:rPr>
        <w:t>מר עשהאל גלעד - נציג לשכת התכנון</w:t>
      </w:r>
      <w:r w:rsidR="001E2274">
        <w:rPr>
          <w:rFonts w:hint="cs"/>
          <w:caps/>
          <w:sz w:val="24"/>
          <w:szCs w:val="24"/>
          <w:u w:val="single"/>
          <w:rtl/>
        </w:rPr>
        <w:t>:</w:t>
      </w:r>
    </w:p>
    <w:p w14:paraId="480FC794" w14:textId="6810922C" w:rsidR="001E2274" w:rsidRDefault="00897A0D" w:rsidP="00897A0D">
      <w:pPr>
        <w:rPr>
          <w:b w:val="0"/>
          <w:bCs w:val="0"/>
          <w:caps/>
          <w:sz w:val="24"/>
          <w:szCs w:val="24"/>
          <w:rtl/>
        </w:rPr>
      </w:pPr>
      <w:r>
        <w:rPr>
          <w:rFonts w:hint="cs"/>
          <w:b w:val="0"/>
          <w:bCs w:val="0"/>
          <w:caps/>
          <w:sz w:val="24"/>
          <w:szCs w:val="24"/>
          <w:rtl/>
        </w:rPr>
        <w:t xml:space="preserve">בין היתר הטמעה של המלצות הנספח הנופי בהוראות התוכנית בתיאום </w:t>
      </w:r>
    </w:p>
    <w:p w14:paraId="6ADDCA59" w14:textId="77777777" w:rsidR="001E2274" w:rsidRDefault="001E2274" w:rsidP="00897A0D">
      <w:pPr>
        <w:rPr>
          <w:b w:val="0"/>
          <w:bCs w:val="0"/>
          <w:caps/>
          <w:sz w:val="24"/>
          <w:szCs w:val="24"/>
          <w:rtl/>
        </w:rPr>
      </w:pPr>
    </w:p>
    <w:p w14:paraId="353F0EDB" w14:textId="77777777" w:rsidR="001E2274" w:rsidRDefault="00687DB7" w:rsidP="00897A0D">
      <w:pPr>
        <w:rPr>
          <w:caps/>
          <w:sz w:val="24"/>
          <w:szCs w:val="24"/>
          <w:u w:val="single"/>
          <w:rtl/>
        </w:rPr>
      </w:pPr>
      <w:r w:rsidRPr="00687DB7">
        <w:rPr>
          <w:rFonts w:hint="cs"/>
          <w:caps/>
          <w:sz w:val="24"/>
          <w:szCs w:val="24"/>
          <w:u w:val="single"/>
          <w:rtl/>
        </w:rPr>
        <w:lastRenderedPageBreak/>
        <w:t>גב</w:t>
      </w:r>
      <w:r w:rsidRPr="00687DB7">
        <w:rPr>
          <w:caps/>
          <w:sz w:val="24"/>
          <w:szCs w:val="24"/>
          <w:u w:val="single"/>
          <w:rtl/>
        </w:rPr>
        <w:t>'</w:t>
      </w:r>
      <w:r w:rsidRPr="00687DB7">
        <w:rPr>
          <w:rFonts w:hint="cs"/>
          <w:caps/>
          <w:sz w:val="24"/>
          <w:szCs w:val="24"/>
          <w:u w:val="single"/>
          <w:rtl/>
        </w:rPr>
        <w:t xml:space="preserve"> עדית קרמר - סגנית מתכננת המחוז</w:t>
      </w:r>
      <w:r w:rsidR="001E2274">
        <w:rPr>
          <w:rFonts w:hint="cs"/>
          <w:caps/>
          <w:sz w:val="24"/>
          <w:szCs w:val="24"/>
          <w:u w:val="single"/>
          <w:rtl/>
        </w:rPr>
        <w:t>:</w:t>
      </w:r>
    </w:p>
    <w:p w14:paraId="17CA499B" w14:textId="3364989A" w:rsidR="001E2274" w:rsidRDefault="00897A0D" w:rsidP="00897A0D">
      <w:pPr>
        <w:rPr>
          <w:b w:val="0"/>
          <w:bCs w:val="0"/>
          <w:caps/>
          <w:sz w:val="24"/>
          <w:szCs w:val="24"/>
          <w:rtl/>
        </w:rPr>
      </w:pPr>
      <w:r>
        <w:rPr>
          <w:rFonts w:hint="cs"/>
          <w:b w:val="0"/>
          <w:bCs w:val="0"/>
          <w:caps/>
          <w:sz w:val="24"/>
          <w:szCs w:val="24"/>
          <w:rtl/>
        </w:rPr>
        <w:t xml:space="preserve">בתיאום עם היועץ האקולוגי של מנהל התכנון ושל לשכת התכנון ואנחנו ניקח את המסמך שלך ונשתמש בו </w:t>
      </w:r>
    </w:p>
    <w:p w14:paraId="59A8B66F" w14:textId="77777777" w:rsidR="001E2274" w:rsidRDefault="001E2274" w:rsidP="00897A0D">
      <w:pPr>
        <w:rPr>
          <w:b w:val="0"/>
          <w:bCs w:val="0"/>
          <w:caps/>
          <w:sz w:val="24"/>
          <w:szCs w:val="24"/>
          <w:rtl/>
        </w:rPr>
      </w:pPr>
    </w:p>
    <w:p w14:paraId="111B0A27" w14:textId="77777777" w:rsidR="001E2274" w:rsidRDefault="00AA719E" w:rsidP="00897A0D">
      <w:pPr>
        <w:rPr>
          <w:caps/>
          <w:sz w:val="24"/>
          <w:szCs w:val="24"/>
          <w:u w:val="single"/>
          <w:rtl/>
        </w:rPr>
      </w:pPr>
      <w:r w:rsidRPr="00AA719E">
        <w:rPr>
          <w:rFonts w:hint="cs"/>
          <w:caps/>
          <w:sz w:val="24"/>
          <w:szCs w:val="24"/>
          <w:u w:val="single"/>
          <w:rtl/>
        </w:rPr>
        <w:t>מר עשהאל גלעד - נציג לשכת התכנון</w:t>
      </w:r>
      <w:r w:rsidR="001E2274">
        <w:rPr>
          <w:rFonts w:hint="cs"/>
          <w:caps/>
          <w:sz w:val="24"/>
          <w:szCs w:val="24"/>
          <w:u w:val="single"/>
          <w:rtl/>
        </w:rPr>
        <w:t>:</w:t>
      </w:r>
    </w:p>
    <w:p w14:paraId="221DAEB5" w14:textId="4F29C944" w:rsidR="001E2274" w:rsidRDefault="00897A0D" w:rsidP="00897A0D">
      <w:pPr>
        <w:rPr>
          <w:b w:val="0"/>
          <w:bCs w:val="0"/>
          <w:caps/>
          <w:sz w:val="24"/>
          <w:szCs w:val="24"/>
          <w:rtl/>
        </w:rPr>
      </w:pPr>
      <w:r>
        <w:rPr>
          <w:rFonts w:hint="cs"/>
          <w:b w:val="0"/>
          <w:bCs w:val="0"/>
          <w:caps/>
          <w:sz w:val="24"/>
          <w:szCs w:val="24"/>
          <w:rtl/>
        </w:rPr>
        <w:t xml:space="preserve">... לשכת התכנון </w:t>
      </w:r>
    </w:p>
    <w:p w14:paraId="386BB523" w14:textId="77777777" w:rsidR="001E2274" w:rsidRDefault="001E2274" w:rsidP="00897A0D">
      <w:pPr>
        <w:rPr>
          <w:b w:val="0"/>
          <w:bCs w:val="0"/>
          <w:caps/>
          <w:sz w:val="24"/>
          <w:szCs w:val="24"/>
          <w:rtl/>
        </w:rPr>
      </w:pPr>
    </w:p>
    <w:p w14:paraId="0A7497E3" w14:textId="77777777" w:rsidR="001E2274" w:rsidRDefault="004C6F48" w:rsidP="00897A0D">
      <w:pPr>
        <w:rPr>
          <w:caps/>
          <w:sz w:val="24"/>
          <w:szCs w:val="24"/>
          <w:u w:val="single"/>
          <w:rtl/>
        </w:rPr>
      </w:pPr>
      <w:r w:rsidRPr="004C6F48">
        <w:rPr>
          <w:rFonts w:hint="cs"/>
          <w:caps/>
          <w:sz w:val="24"/>
          <w:szCs w:val="24"/>
          <w:u w:val="single"/>
          <w:rtl/>
        </w:rPr>
        <w:t>גב</w:t>
      </w:r>
      <w:r w:rsidRPr="004C6F48">
        <w:rPr>
          <w:caps/>
          <w:sz w:val="24"/>
          <w:szCs w:val="24"/>
          <w:u w:val="single"/>
          <w:rtl/>
        </w:rPr>
        <w:t>'</w:t>
      </w:r>
      <w:r w:rsidRPr="004C6F48">
        <w:rPr>
          <w:rFonts w:hint="cs"/>
          <w:caps/>
          <w:sz w:val="24"/>
          <w:szCs w:val="24"/>
          <w:u w:val="single"/>
          <w:rtl/>
        </w:rPr>
        <w:t xml:space="preserve"> עדנה בלומברג - נציגת לשכת התכנון</w:t>
      </w:r>
      <w:r w:rsidR="001E2274">
        <w:rPr>
          <w:rFonts w:hint="cs"/>
          <w:caps/>
          <w:sz w:val="24"/>
          <w:szCs w:val="24"/>
          <w:u w:val="single"/>
          <w:rtl/>
        </w:rPr>
        <w:t>:</w:t>
      </w:r>
    </w:p>
    <w:p w14:paraId="2A1C687E" w14:textId="5561227A" w:rsidR="001E2274" w:rsidRDefault="00F574FA" w:rsidP="00897A0D">
      <w:pPr>
        <w:rPr>
          <w:b w:val="0"/>
          <w:bCs w:val="0"/>
          <w:caps/>
          <w:sz w:val="24"/>
          <w:szCs w:val="24"/>
          <w:rtl/>
        </w:rPr>
      </w:pPr>
      <w:r>
        <w:rPr>
          <w:rFonts w:hint="cs"/>
          <w:b w:val="0"/>
          <w:bCs w:val="0"/>
          <w:caps/>
          <w:sz w:val="24"/>
          <w:szCs w:val="24"/>
          <w:rtl/>
        </w:rPr>
        <w:t>אני אני רוצה רק להזכיר ש, התוכנית הזו זה זה בעצם סוג של היתר בנייה כי אחר כך אין יותר שלבים של</w:t>
      </w:r>
      <w:r w:rsidR="000F703D">
        <w:rPr>
          <w:rFonts w:hint="cs"/>
          <w:b w:val="0"/>
          <w:bCs w:val="0"/>
          <w:caps/>
          <w:sz w:val="24"/>
          <w:szCs w:val="24"/>
          <w:rtl/>
        </w:rPr>
        <w:t xml:space="preserve"> </w:t>
      </w:r>
      <w:r>
        <w:rPr>
          <w:rFonts w:hint="cs"/>
          <w:b w:val="0"/>
          <w:bCs w:val="0"/>
          <w:caps/>
          <w:sz w:val="24"/>
          <w:szCs w:val="24"/>
          <w:rtl/>
        </w:rPr>
        <w:t>...</w:t>
      </w:r>
    </w:p>
    <w:p w14:paraId="1710E060" w14:textId="77777777" w:rsidR="001E2274" w:rsidRDefault="001E2274" w:rsidP="00897A0D">
      <w:pPr>
        <w:rPr>
          <w:b w:val="0"/>
          <w:bCs w:val="0"/>
          <w:caps/>
          <w:sz w:val="24"/>
          <w:szCs w:val="24"/>
          <w:rtl/>
        </w:rPr>
      </w:pPr>
    </w:p>
    <w:p w14:paraId="5C50599C" w14:textId="77777777" w:rsidR="001E2274" w:rsidRDefault="003109B2" w:rsidP="00897A0D">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609FD8AE" w14:textId="35F392B7" w:rsidR="001E2274" w:rsidRDefault="00411AF2" w:rsidP="00897A0D">
      <w:pPr>
        <w:rPr>
          <w:b w:val="0"/>
          <w:bCs w:val="0"/>
          <w:caps/>
          <w:sz w:val="24"/>
          <w:szCs w:val="24"/>
          <w:rtl/>
        </w:rPr>
      </w:pPr>
      <w:r>
        <w:rPr>
          <w:rFonts w:hint="cs"/>
          <w:b w:val="0"/>
          <w:bCs w:val="0"/>
          <w:caps/>
          <w:sz w:val="24"/>
          <w:szCs w:val="24"/>
          <w:rtl/>
        </w:rPr>
        <w:t>בדיוק אין</w:t>
      </w:r>
      <w:r w:rsidR="000F703D">
        <w:rPr>
          <w:rFonts w:hint="cs"/>
          <w:b w:val="0"/>
          <w:bCs w:val="0"/>
          <w:caps/>
          <w:sz w:val="24"/>
          <w:szCs w:val="24"/>
          <w:rtl/>
        </w:rPr>
        <w:t xml:space="preserve"> </w:t>
      </w:r>
      <w:r>
        <w:rPr>
          <w:rFonts w:hint="cs"/>
          <w:b w:val="0"/>
          <w:bCs w:val="0"/>
          <w:caps/>
          <w:sz w:val="24"/>
          <w:szCs w:val="24"/>
          <w:rtl/>
        </w:rPr>
        <w:t>...</w:t>
      </w:r>
    </w:p>
    <w:p w14:paraId="7D7C827C" w14:textId="77777777" w:rsidR="001E2274" w:rsidRDefault="001E2274" w:rsidP="00897A0D">
      <w:pPr>
        <w:rPr>
          <w:b w:val="0"/>
          <w:bCs w:val="0"/>
          <w:caps/>
          <w:sz w:val="24"/>
          <w:szCs w:val="24"/>
          <w:rtl/>
        </w:rPr>
      </w:pPr>
    </w:p>
    <w:p w14:paraId="0D7971B4" w14:textId="77777777" w:rsidR="001E2274" w:rsidRDefault="00687DB7" w:rsidP="00897A0D">
      <w:pPr>
        <w:rPr>
          <w:caps/>
          <w:sz w:val="24"/>
          <w:szCs w:val="24"/>
          <w:u w:val="single"/>
          <w:rtl/>
        </w:rPr>
      </w:pPr>
      <w:r w:rsidRPr="00687DB7">
        <w:rPr>
          <w:rFonts w:hint="cs"/>
          <w:caps/>
          <w:sz w:val="24"/>
          <w:szCs w:val="24"/>
          <w:u w:val="single"/>
          <w:rtl/>
        </w:rPr>
        <w:t>גב</w:t>
      </w:r>
      <w:r w:rsidRPr="00687DB7">
        <w:rPr>
          <w:caps/>
          <w:sz w:val="24"/>
          <w:szCs w:val="24"/>
          <w:u w:val="single"/>
          <w:rtl/>
        </w:rPr>
        <w:t>'</w:t>
      </w:r>
      <w:r w:rsidRPr="00687DB7">
        <w:rPr>
          <w:rFonts w:hint="cs"/>
          <w:caps/>
          <w:sz w:val="24"/>
          <w:szCs w:val="24"/>
          <w:u w:val="single"/>
          <w:rtl/>
        </w:rPr>
        <w:t xml:space="preserve"> עדית קרמר - סגנית מתכננת המחוז</w:t>
      </w:r>
      <w:r w:rsidR="001E2274">
        <w:rPr>
          <w:rFonts w:hint="cs"/>
          <w:caps/>
          <w:sz w:val="24"/>
          <w:szCs w:val="24"/>
          <w:u w:val="single"/>
          <w:rtl/>
        </w:rPr>
        <w:t>:</w:t>
      </w:r>
    </w:p>
    <w:p w14:paraId="649FC970" w14:textId="118A9B6D" w:rsidR="001E2274" w:rsidRDefault="00411AF2" w:rsidP="00897A0D">
      <w:pPr>
        <w:rPr>
          <w:b w:val="0"/>
          <w:bCs w:val="0"/>
          <w:caps/>
          <w:sz w:val="24"/>
          <w:szCs w:val="24"/>
          <w:rtl/>
        </w:rPr>
      </w:pPr>
      <w:r>
        <w:rPr>
          <w:rFonts w:hint="cs"/>
          <w:b w:val="0"/>
          <w:bCs w:val="0"/>
          <w:caps/>
          <w:sz w:val="24"/>
          <w:szCs w:val="24"/>
          <w:rtl/>
        </w:rPr>
        <w:t>לא נכון</w:t>
      </w:r>
      <w:r w:rsidR="000F703D">
        <w:rPr>
          <w:rFonts w:hint="cs"/>
          <w:b w:val="0"/>
          <w:bCs w:val="0"/>
          <w:caps/>
          <w:sz w:val="24"/>
          <w:szCs w:val="24"/>
          <w:rtl/>
        </w:rPr>
        <w:t xml:space="preserve"> </w:t>
      </w:r>
      <w:r>
        <w:rPr>
          <w:rFonts w:hint="cs"/>
          <w:b w:val="0"/>
          <w:bCs w:val="0"/>
          <w:caps/>
          <w:sz w:val="24"/>
          <w:szCs w:val="24"/>
          <w:rtl/>
        </w:rPr>
        <w:t>...</w:t>
      </w:r>
    </w:p>
    <w:p w14:paraId="2CA6D76B" w14:textId="77777777" w:rsidR="001E2274" w:rsidRDefault="001E2274" w:rsidP="00897A0D">
      <w:pPr>
        <w:rPr>
          <w:b w:val="0"/>
          <w:bCs w:val="0"/>
          <w:caps/>
          <w:sz w:val="24"/>
          <w:szCs w:val="24"/>
          <w:rtl/>
        </w:rPr>
      </w:pPr>
    </w:p>
    <w:p w14:paraId="675F3166" w14:textId="77777777" w:rsidR="001E2274" w:rsidRDefault="003109B2" w:rsidP="00897A0D">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33CC6A23" w14:textId="070BB659" w:rsidR="001E2274" w:rsidRDefault="00411AF2" w:rsidP="00897A0D">
      <w:pPr>
        <w:rPr>
          <w:b w:val="0"/>
          <w:bCs w:val="0"/>
          <w:caps/>
          <w:sz w:val="24"/>
          <w:szCs w:val="24"/>
          <w:rtl/>
        </w:rPr>
      </w:pPr>
      <w:r>
        <w:rPr>
          <w:rFonts w:hint="cs"/>
          <w:b w:val="0"/>
          <w:bCs w:val="0"/>
          <w:caps/>
          <w:sz w:val="24"/>
          <w:szCs w:val="24"/>
          <w:rtl/>
        </w:rPr>
        <w:t>אני אני חושבת שהיא צודקת</w:t>
      </w:r>
    </w:p>
    <w:p w14:paraId="17A2EDD4" w14:textId="77777777" w:rsidR="001E2274" w:rsidRDefault="001E2274" w:rsidP="00897A0D">
      <w:pPr>
        <w:rPr>
          <w:b w:val="0"/>
          <w:bCs w:val="0"/>
          <w:caps/>
          <w:sz w:val="24"/>
          <w:szCs w:val="24"/>
          <w:rtl/>
        </w:rPr>
      </w:pPr>
    </w:p>
    <w:p w14:paraId="21949369" w14:textId="77777777" w:rsidR="001E2274" w:rsidRDefault="003361D4" w:rsidP="00897A0D">
      <w:pPr>
        <w:rPr>
          <w:caps/>
          <w:sz w:val="24"/>
          <w:szCs w:val="24"/>
          <w:u w:val="single"/>
          <w:rtl/>
        </w:rPr>
      </w:pPr>
      <w:r w:rsidRPr="003361D4">
        <w:rPr>
          <w:rFonts w:hint="cs"/>
          <w:caps/>
          <w:sz w:val="24"/>
          <w:szCs w:val="24"/>
          <w:u w:val="single"/>
          <w:rtl/>
        </w:rPr>
        <w:t>עורך דין ניצן בן ארויה - יועץ משפטי לוועדה המחוזית</w:t>
      </w:r>
      <w:r w:rsidR="001E2274">
        <w:rPr>
          <w:rFonts w:hint="cs"/>
          <w:caps/>
          <w:sz w:val="24"/>
          <w:szCs w:val="24"/>
          <w:u w:val="single"/>
          <w:rtl/>
        </w:rPr>
        <w:t>:</w:t>
      </w:r>
    </w:p>
    <w:p w14:paraId="339CB651" w14:textId="49F6F151" w:rsidR="001E2274" w:rsidRDefault="00411AF2" w:rsidP="00897A0D">
      <w:pPr>
        <w:rPr>
          <w:b w:val="0"/>
          <w:bCs w:val="0"/>
          <w:caps/>
          <w:sz w:val="24"/>
          <w:szCs w:val="24"/>
          <w:rtl/>
        </w:rPr>
      </w:pPr>
      <w:r>
        <w:rPr>
          <w:rFonts w:hint="cs"/>
          <w:b w:val="0"/>
          <w:bCs w:val="0"/>
          <w:caps/>
          <w:sz w:val="24"/>
          <w:szCs w:val="24"/>
          <w:rtl/>
        </w:rPr>
        <w:t>אבל רגע רגע שניה אבל אני אומר אין כאן בדרך כלל ה, הסקרים או הבדיקות המוקדמות למה כאן אי אפשר למה כאן אי אפשר לדחות את זה לשלב ה, רישוי או ההיתר כי אני אומר לא כי לפעמים הדבר הזה של הבדיקות</w:t>
      </w:r>
    </w:p>
    <w:p w14:paraId="608A9C34" w14:textId="77777777" w:rsidR="001E2274" w:rsidRDefault="001E2274" w:rsidP="00897A0D">
      <w:pPr>
        <w:rPr>
          <w:b w:val="0"/>
          <w:bCs w:val="0"/>
          <w:caps/>
          <w:sz w:val="24"/>
          <w:szCs w:val="24"/>
          <w:rtl/>
        </w:rPr>
      </w:pPr>
    </w:p>
    <w:p w14:paraId="67D3C6EC" w14:textId="77777777" w:rsidR="001E2274" w:rsidRDefault="003109B2" w:rsidP="00897A0D">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279FBBDE" w14:textId="5BE7D499" w:rsidR="001E2274" w:rsidRDefault="00411AF2" w:rsidP="00897A0D">
      <w:pPr>
        <w:rPr>
          <w:b w:val="0"/>
          <w:bCs w:val="0"/>
          <w:caps/>
          <w:sz w:val="24"/>
          <w:szCs w:val="24"/>
          <w:rtl/>
        </w:rPr>
      </w:pPr>
      <w:r>
        <w:rPr>
          <w:rFonts w:hint="cs"/>
          <w:b w:val="0"/>
          <w:bCs w:val="0"/>
          <w:caps/>
          <w:sz w:val="24"/>
          <w:szCs w:val="24"/>
          <w:rtl/>
        </w:rPr>
        <w:t>אני לא יודעת אם</w:t>
      </w:r>
      <w:r w:rsidR="000F703D">
        <w:rPr>
          <w:rFonts w:hint="cs"/>
          <w:b w:val="0"/>
          <w:bCs w:val="0"/>
          <w:caps/>
          <w:sz w:val="24"/>
          <w:szCs w:val="24"/>
          <w:rtl/>
        </w:rPr>
        <w:t xml:space="preserve"> </w:t>
      </w:r>
      <w:r>
        <w:rPr>
          <w:rFonts w:hint="cs"/>
          <w:b w:val="0"/>
          <w:bCs w:val="0"/>
          <w:caps/>
          <w:sz w:val="24"/>
          <w:szCs w:val="24"/>
          <w:rtl/>
        </w:rPr>
        <w:t>...</w:t>
      </w:r>
    </w:p>
    <w:p w14:paraId="40976DF4" w14:textId="77777777" w:rsidR="001E2274" w:rsidRDefault="001E2274" w:rsidP="00897A0D">
      <w:pPr>
        <w:rPr>
          <w:b w:val="0"/>
          <w:bCs w:val="0"/>
          <w:caps/>
          <w:sz w:val="24"/>
          <w:szCs w:val="24"/>
          <w:rtl/>
        </w:rPr>
      </w:pPr>
    </w:p>
    <w:p w14:paraId="41612F3B" w14:textId="77777777" w:rsidR="001E2274" w:rsidRDefault="003361D4" w:rsidP="00411AF2">
      <w:pPr>
        <w:rPr>
          <w:caps/>
          <w:sz w:val="24"/>
          <w:szCs w:val="24"/>
          <w:u w:val="single"/>
          <w:rtl/>
        </w:rPr>
      </w:pPr>
      <w:r w:rsidRPr="003361D4">
        <w:rPr>
          <w:rFonts w:hint="cs"/>
          <w:caps/>
          <w:sz w:val="24"/>
          <w:szCs w:val="24"/>
          <w:u w:val="single"/>
          <w:rtl/>
        </w:rPr>
        <w:t>עורך דין ניצן בן ארויה - יועץ משפטי לוועדה המחוזית</w:t>
      </w:r>
      <w:r w:rsidR="001E2274">
        <w:rPr>
          <w:rFonts w:hint="cs"/>
          <w:caps/>
          <w:sz w:val="24"/>
          <w:szCs w:val="24"/>
          <w:u w:val="single"/>
          <w:rtl/>
        </w:rPr>
        <w:t>:</w:t>
      </w:r>
    </w:p>
    <w:p w14:paraId="31DD3592" w14:textId="428347AA" w:rsidR="001E2274" w:rsidRDefault="00411AF2" w:rsidP="00411AF2">
      <w:pPr>
        <w:rPr>
          <w:b w:val="0"/>
          <w:bCs w:val="0"/>
          <w:caps/>
          <w:sz w:val="24"/>
          <w:szCs w:val="24"/>
          <w:rtl/>
        </w:rPr>
      </w:pPr>
      <w:r>
        <w:rPr>
          <w:rFonts w:hint="cs"/>
          <w:b w:val="0"/>
          <w:bCs w:val="0"/>
          <w:caps/>
          <w:sz w:val="24"/>
          <w:szCs w:val="24"/>
          <w:rtl/>
        </w:rPr>
        <w:t>לא, אני שואל הדבר הזה של הבדיקות המוקדמות מה זאת אומרת זה תוכנית ניקוז ו ... שלב היתר ...</w:t>
      </w:r>
    </w:p>
    <w:p w14:paraId="0C61F52C" w14:textId="77777777" w:rsidR="001E2274" w:rsidRDefault="001E2274" w:rsidP="00411AF2">
      <w:pPr>
        <w:rPr>
          <w:b w:val="0"/>
          <w:bCs w:val="0"/>
          <w:caps/>
          <w:sz w:val="24"/>
          <w:szCs w:val="24"/>
          <w:rtl/>
        </w:rPr>
      </w:pPr>
    </w:p>
    <w:p w14:paraId="50E35BBB" w14:textId="77777777" w:rsidR="001E2274" w:rsidRDefault="003109B2" w:rsidP="00411AF2">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3C6F0D38" w14:textId="485DC88B" w:rsidR="001E2274" w:rsidRDefault="00411AF2" w:rsidP="00411AF2">
      <w:pPr>
        <w:rPr>
          <w:b w:val="0"/>
          <w:bCs w:val="0"/>
          <w:caps/>
          <w:sz w:val="24"/>
          <w:szCs w:val="24"/>
          <w:rtl/>
        </w:rPr>
      </w:pPr>
      <w:r>
        <w:rPr>
          <w:rFonts w:hint="cs"/>
          <w:b w:val="0"/>
          <w:bCs w:val="0"/>
          <w:caps/>
          <w:sz w:val="24"/>
          <w:szCs w:val="24"/>
          <w:rtl/>
        </w:rPr>
        <w:t>והם הם עוד יוצאים לשטח</w:t>
      </w:r>
    </w:p>
    <w:p w14:paraId="2507500F" w14:textId="77777777" w:rsidR="001E2274" w:rsidRDefault="001E2274" w:rsidP="00411AF2">
      <w:pPr>
        <w:rPr>
          <w:b w:val="0"/>
          <w:bCs w:val="0"/>
          <w:caps/>
          <w:sz w:val="24"/>
          <w:szCs w:val="24"/>
          <w:rtl/>
        </w:rPr>
      </w:pPr>
    </w:p>
    <w:p w14:paraId="4B089C86" w14:textId="77777777" w:rsidR="001E2274" w:rsidRDefault="003361D4" w:rsidP="00411AF2">
      <w:pPr>
        <w:rPr>
          <w:caps/>
          <w:sz w:val="24"/>
          <w:szCs w:val="24"/>
          <w:u w:val="single"/>
          <w:rtl/>
        </w:rPr>
      </w:pPr>
      <w:r w:rsidRPr="003361D4">
        <w:rPr>
          <w:rFonts w:hint="cs"/>
          <w:caps/>
          <w:sz w:val="24"/>
          <w:szCs w:val="24"/>
          <w:u w:val="single"/>
          <w:rtl/>
        </w:rPr>
        <w:t>עורך דין ניצן בן ארויה - יועץ משפטי לוועדה המחוזית</w:t>
      </w:r>
      <w:r w:rsidR="001E2274">
        <w:rPr>
          <w:rFonts w:hint="cs"/>
          <w:caps/>
          <w:sz w:val="24"/>
          <w:szCs w:val="24"/>
          <w:u w:val="single"/>
          <w:rtl/>
        </w:rPr>
        <w:t>:</w:t>
      </w:r>
    </w:p>
    <w:p w14:paraId="625C0127" w14:textId="3D42E99A" w:rsidR="001E2274" w:rsidRDefault="00411AF2" w:rsidP="00411AF2">
      <w:pPr>
        <w:rPr>
          <w:b w:val="0"/>
          <w:bCs w:val="0"/>
          <w:caps/>
          <w:sz w:val="24"/>
          <w:szCs w:val="24"/>
          <w:rtl/>
        </w:rPr>
      </w:pPr>
      <w:r>
        <w:rPr>
          <w:rFonts w:hint="cs"/>
          <w:b w:val="0"/>
          <w:bCs w:val="0"/>
          <w:caps/>
          <w:sz w:val="24"/>
          <w:szCs w:val="24"/>
          <w:rtl/>
        </w:rPr>
        <w:t>... יוצאים ממנה לביצוע בסדר</w:t>
      </w:r>
      <w:r w:rsidR="000F703D">
        <w:rPr>
          <w:rFonts w:hint="cs"/>
          <w:b w:val="0"/>
          <w:bCs w:val="0"/>
          <w:caps/>
          <w:sz w:val="24"/>
          <w:szCs w:val="24"/>
          <w:rtl/>
        </w:rPr>
        <w:t xml:space="preserve"> </w:t>
      </w:r>
      <w:r>
        <w:rPr>
          <w:rFonts w:hint="cs"/>
          <w:b w:val="0"/>
          <w:bCs w:val="0"/>
          <w:caps/>
          <w:sz w:val="24"/>
          <w:szCs w:val="24"/>
          <w:rtl/>
        </w:rPr>
        <w:t>...</w:t>
      </w:r>
    </w:p>
    <w:p w14:paraId="24971655" w14:textId="77777777" w:rsidR="001E2274" w:rsidRDefault="001E2274" w:rsidP="00411AF2">
      <w:pPr>
        <w:rPr>
          <w:b w:val="0"/>
          <w:bCs w:val="0"/>
          <w:caps/>
          <w:sz w:val="24"/>
          <w:szCs w:val="24"/>
          <w:rtl/>
        </w:rPr>
      </w:pPr>
    </w:p>
    <w:p w14:paraId="158EC875" w14:textId="77777777" w:rsidR="001E2274" w:rsidRDefault="00411AF2" w:rsidP="00411AF2">
      <w:pPr>
        <w:rPr>
          <w:b w:val="0"/>
          <w:bCs w:val="0"/>
          <w:caps/>
          <w:sz w:val="24"/>
          <w:szCs w:val="24"/>
          <w:rtl/>
        </w:rPr>
      </w:pPr>
      <w:r>
        <w:rPr>
          <w:rFonts w:hint="cs"/>
          <w:b w:val="0"/>
          <w:bCs w:val="0"/>
          <w:caps/>
          <w:sz w:val="24"/>
          <w:szCs w:val="24"/>
          <w:rtl/>
        </w:rPr>
        <w:t>(מדברים ביחד)</w:t>
      </w:r>
    </w:p>
    <w:p w14:paraId="53408E46" w14:textId="77777777" w:rsidR="001E2274" w:rsidRDefault="001E2274" w:rsidP="00411AF2">
      <w:pPr>
        <w:rPr>
          <w:b w:val="0"/>
          <w:bCs w:val="0"/>
          <w:caps/>
          <w:sz w:val="24"/>
          <w:szCs w:val="24"/>
          <w:rtl/>
        </w:rPr>
      </w:pPr>
    </w:p>
    <w:p w14:paraId="04A6F77B" w14:textId="77777777" w:rsidR="001E2274" w:rsidRDefault="003361D4" w:rsidP="00411AF2">
      <w:pPr>
        <w:rPr>
          <w:caps/>
          <w:sz w:val="24"/>
          <w:szCs w:val="24"/>
          <w:u w:val="single"/>
          <w:rtl/>
        </w:rPr>
      </w:pPr>
      <w:r w:rsidRPr="003361D4">
        <w:rPr>
          <w:rFonts w:hint="cs"/>
          <w:caps/>
          <w:sz w:val="24"/>
          <w:szCs w:val="24"/>
          <w:u w:val="single"/>
          <w:rtl/>
        </w:rPr>
        <w:t>עורך דין ניצן בן ארויה - יועץ משפטי לוועדה המחוזית</w:t>
      </w:r>
      <w:r w:rsidR="001E2274">
        <w:rPr>
          <w:rFonts w:hint="cs"/>
          <w:caps/>
          <w:sz w:val="24"/>
          <w:szCs w:val="24"/>
          <w:u w:val="single"/>
          <w:rtl/>
        </w:rPr>
        <w:t>:</w:t>
      </w:r>
    </w:p>
    <w:p w14:paraId="48BA1F54" w14:textId="2469A9E2" w:rsidR="001E2274" w:rsidRDefault="00411AF2" w:rsidP="00411AF2">
      <w:pPr>
        <w:rPr>
          <w:b w:val="0"/>
          <w:bCs w:val="0"/>
          <w:caps/>
          <w:sz w:val="24"/>
          <w:szCs w:val="24"/>
          <w:rtl/>
        </w:rPr>
      </w:pPr>
      <w:r>
        <w:rPr>
          <w:rFonts w:hint="cs"/>
          <w:b w:val="0"/>
          <w:bCs w:val="0"/>
          <w:caps/>
          <w:sz w:val="24"/>
          <w:szCs w:val="24"/>
          <w:rtl/>
        </w:rPr>
        <w:t>למה לא לתת אז רגע ... אז למה לא לתת הוראות לשלב הביצוע</w:t>
      </w:r>
    </w:p>
    <w:p w14:paraId="6E9EF3A3" w14:textId="77777777" w:rsidR="001E2274" w:rsidRDefault="001E2274" w:rsidP="00411AF2">
      <w:pPr>
        <w:rPr>
          <w:b w:val="0"/>
          <w:bCs w:val="0"/>
          <w:caps/>
          <w:sz w:val="24"/>
          <w:szCs w:val="24"/>
          <w:rtl/>
        </w:rPr>
      </w:pPr>
    </w:p>
    <w:p w14:paraId="48B061C4" w14:textId="77777777" w:rsidR="001E2274" w:rsidRDefault="000A5C33" w:rsidP="00411AF2">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5CB461F4" w14:textId="1470DBE3" w:rsidR="001E2274" w:rsidRDefault="00411AF2" w:rsidP="00411AF2">
      <w:pPr>
        <w:rPr>
          <w:b w:val="0"/>
          <w:bCs w:val="0"/>
          <w:caps/>
          <w:sz w:val="24"/>
          <w:szCs w:val="24"/>
          <w:rtl/>
        </w:rPr>
      </w:pPr>
      <w:r>
        <w:rPr>
          <w:rFonts w:hint="cs"/>
          <w:b w:val="0"/>
          <w:bCs w:val="0"/>
          <w:caps/>
          <w:sz w:val="24"/>
          <w:szCs w:val="24"/>
          <w:rtl/>
        </w:rPr>
        <w:t xml:space="preserve">לא, יש להם עוד, יש עוד תוכנית לביצוע </w:t>
      </w:r>
    </w:p>
    <w:p w14:paraId="62F596BE" w14:textId="77777777" w:rsidR="001E2274" w:rsidRDefault="001E2274" w:rsidP="00411AF2">
      <w:pPr>
        <w:rPr>
          <w:b w:val="0"/>
          <w:bCs w:val="0"/>
          <w:caps/>
          <w:sz w:val="24"/>
          <w:szCs w:val="24"/>
          <w:rtl/>
        </w:rPr>
      </w:pPr>
    </w:p>
    <w:p w14:paraId="65E341F4" w14:textId="77777777" w:rsidR="001E2274" w:rsidRDefault="003109B2" w:rsidP="00411AF2">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3985CD05" w14:textId="31A36EED" w:rsidR="001E2274" w:rsidRDefault="00411AF2" w:rsidP="00411AF2">
      <w:pPr>
        <w:rPr>
          <w:b w:val="0"/>
          <w:bCs w:val="0"/>
          <w:caps/>
          <w:sz w:val="24"/>
          <w:szCs w:val="24"/>
          <w:rtl/>
        </w:rPr>
      </w:pPr>
      <w:r>
        <w:rPr>
          <w:rFonts w:hint="cs"/>
          <w:b w:val="0"/>
          <w:bCs w:val="0"/>
          <w:caps/>
          <w:sz w:val="24"/>
          <w:szCs w:val="24"/>
          <w:rtl/>
        </w:rPr>
        <w:t>לא לא הם יוצאים לתוכניות עבודה</w:t>
      </w:r>
    </w:p>
    <w:p w14:paraId="02A4F1D6" w14:textId="77777777" w:rsidR="001E2274" w:rsidRDefault="001E2274" w:rsidP="00411AF2">
      <w:pPr>
        <w:rPr>
          <w:b w:val="0"/>
          <w:bCs w:val="0"/>
          <w:caps/>
          <w:sz w:val="24"/>
          <w:szCs w:val="24"/>
          <w:rtl/>
        </w:rPr>
      </w:pPr>
    </w:p>
    <w:p w14:paraId="18565E8E" w14:textId="77777777" w:rsidR="001E2274" w:rsidRDefault="00687DB7" w:rsidP="00411AF2">
      <w:pPr>
        <w:rPr>
          <w:caps/>
          <w:sz w:val="24"/>
          <w:szCs w:val="24"/>
          <w:u w:val="single"/>
          <w:rtl/>
        </w:rPr>
      </w:pPr>
      <w:r w:rsidRPr="00687DB7">
        <w:rPr>
          <w:rFonts w:hint="cs"/>
          <w:caps/>
          <w:sz w:val="24"/>
          <w:szCs w:val="24"/>
          <w:u w:val="single"/>
          <w:rtl/>
        </w:rPr>
        <w:t>גב</w:t>
      </w:r>
      <w:r w:rsidRPr="00687DB7">
        <w:rPr>
          <w:caps/>
          <w:sz w:val="24"/>
          <w:szCs w:val="24"/>
          <w:u w:val="single"/>
          <w:rtl/>
        </w:rPr>
        <w:t>'</w:t>
      </w:r>
      <w:r w:rsidRPr="00687DB7">
        <w:rPr>
          <w:rFonts w:hint="cs"/>
          <w:caps/>
          <w:sz w:val="24"/>
          <w:szCs w:val="24"/>
          <w:u w:val="single"/>
          <w:rtl/>
        </w:rPr>
        <w:t xml:space="preserve"> עדית קרמר - סגנית מתכננת המחוז</w:t>
      </w:r>
      <w:r w:rsidR="001E2274">
        <w:rPr>
          <w:rFonts w:hint="cs"/>
          <w:caps/>
          <w:sz w:val="24"/>
          <w:szCs w:val="24"/>
          <w:u w:val="single"/>
          <w:rtl/>
        </w:rPr>
        <w:t>:</w:t>
      </w:r>
    </w:p>
    <w:p w14:paraId="16E62657" w14:textId="5A660EE5" w:rsidR="001E2274" w:rsidRDefault="00411AF2" w:rsidP="00411AF2">
      <w:pPr>
        <w:rPr>
          <w:b w:val="0"/>
          <w:bCs w:val="0"/>
          <w:caps/>
          <w:sz w:val="24"/>
          <w:szCs w:val="24"/>
          <w:rtl/>
        </w:rPr>
      </w:pPr>
      <w:r>
        <w:rPr>
          <w:rFonts w:hint="cs"/>
          <w:b w:val="0"/>
          <w:bCs w:val="0"/>
          <w:caps/>
          <w:sz w:val="24"/>
          <w:szCs w:val="24"/>
          <w:rtl/>
        </w:rPr>
        <w:t xml:space="preserve">אבל יש לו עוד תוכניות עבודה בדיוק </w:t>
      </w:r>
    </w:p>
    <w:p w14:paraId="0CDE470F" w14:textId="77777777" w:rsidR="001E2274" w:rsidRDefault="001E2274" w:rsidP="00411AF2">
      <w:pPr>
        <w:rPr>
          <w:b w:val="0"/>
          <w:bCs w:val="0"/>
          <w:caps/>
          <w:sz w:val="24"/>
          <w:szCs w:val="24"/>
          <w:rtl/>
        </w:rPr>
      </w:pPr>
    </w:p>
    <w:p w14:paraId="04E77D15" w14:textId="77777777" w:rsidR="001E2274" w:rsidRDefault="000A5C33" w:rsidP="00411AF2">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058CA794" w14:textId="44762EA0" w:rsidR="001E2274" w:rsidRDefault="00411AF2" w:rsidP="00411AF2">
      <w:pPr>
        <w:rPr>
          <w:b w:val="0"/>
          <w:bCs w:val="0"/>
          <w:caps/>
          <w:sz w:val="24"/>
          <w:szCs w:val="24"/>
          <w:rtl/>
        </w:rPr>
      </w:pPr>
      <w:r>
        <w:rPr>
          <w:rFonts w:hint="cs"/>
          <w:b w:val="0"/>
          <w:bCs w:val="0"/>
          <w:caps/>
          <w:sz w:val="24"/>
          <w:szCs w:val="24"/>
          <w:rtl/>
        </w:rPr>
        <w:t xml:space="preserve">אז זה תוכנית עבודה היא תוכנית לביצוע </w:t>
      </w:r>
    </w:p>
    <w:p w14:paraId="4658B34A" w14:textId="77777777" w:rsidR="001E2274" w:rsidRDefault="001E2274" w:rsidP="00411AF2">
      <w:pPr>
        <w:rPr>
          <w:b w:val="0"/>
          <w:bCs w:val="0"/>
          <w:caps/>
          <w:sz w:val="24"/>
          <w:szCs w:val="24"/>
          <w:rtl/>
        </w:rPr>
      </w:pPr>
    </w:p>
    <w:p w14:paraId="4B75159D" w14:textId="77777777" w:rsidR="001E2274" w:rsidRDefault="003109B2" w:rsidP="00411AF2">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4D9E0642" w14:textId="3FB630A6" w:rsidR="001E2274" w:rsidRDefault="00411AF2" w:rsidP="00411AF2">
      <w:pPr>
        <w:rPr>
          <w:b w:val="0"/>
          <w:bCs w:val="0"/>
          <w:caps/>
          <w:sz w:val="24"/>
          <w:szCs w:val="24"/>
          <w:rtl/>
        </w:rPr>
      </w:pPr>
      <w:r>
        <w:rPr>
          <w:rFonts w:hint="cs"/>
          <w:b w:val="0"/>
          <w:bCs w:val="0"/>
          <w:caps/>
          <w:sz w:val="24"/>
          <w:szCs w:val="24"/>
          <w:rtl/>
        </w:rPr>
        <w:t>אבל אנחנו לא בתוכניות עבודה אז מה שיחזרו אלינו בתוכניות עבודה? לא להיפך</w:t>
      </w:r>
    </w:p>
    <w:p w14:paraId="53E2E820" w14:textId="77777777" w:rsidR="001E2274" w:rsidRDefault="001E2274" w:rsidP="00411AF2">
      <w:pPr>
        <w:rPr>
          <w:b w:val="0"/>
          <w:bCs w:val="0"/>
          <w:caps/>
          <w:sz w:val="24"/>
          <w:szCs w:val="24"/>
          <w:rtl/>
        </w:rPr>
      </w:pPr>
    </w:p>
    <w:p w14:paraId="382D9EE2" w14:textId="77777777" w:rsidR="001E2274" w:rsidRDefault="00687DB7" w:rsidP="00411AF2">
      <w:pPr>
        <w:rPr>
          <w:caps/>
          <w:sz w:val="24"/>
          <w:szCs w:val="24"/>
          <w:u w:val="single"/>
          <w:rtl/>
        </w:rPr>
      </w:pPr>
      <w:r w:rsidRPr="00687DB7">
        <w:rPr>
          <w:rFonts w:hint="cs"/>
          <w:caps/>
          <w:sz w:val="24"/>
          <w:szCs w:val="24"/>
          <w:u w:val="single"/>
          <w:rtl/>
        </w:rPr>
        <w:t>גב</w:t>
      </w:r>
      <w:r w:rsidRPr="00687DB7">
        <w:rPr>
          <w:caps/>
          <w:sz w:val="24"/>
          <w:szCs w:val="24"/>
          <w:u w:val="single"/>
          <w:rtl/>
        </w:rPr>
        <w:t>'</w:t>
      </w:r>
      <w:r w:rsidRPr="00687DB7">
        <w:rPr>
          <w:rFonts w:hint="cs"/>
          <w:caps/>
          <w:sz w:val="24"/>
          <w:szCs w:val="24"/>
          <w:u w:val="single"/>
          <w:rtl/>
        </w:rPr>
        <w:t xml:space="preserve"> עדית קרמר - סגנית מתכננת המחוז</w:t>
      </w:r>
      <w:r w:rsidR="001E2274">
        <w:rPr>
          <w:rFonts w:hint="cs"/>
          <w:caps/>
          <w:sz w:val="24"/>
          <w:szCs w:val="24"/>
          <w:u w:val="single"/>
          <w:rtl/>
        </w:rPr>
        <w:t>:</w:t>
      </w:r>
    </w:p>
    <w:p w14:paraId="28BB30DF" w14:textId="65CB028C" w:rsidR="001E2274" w:rsidRDefault="00411AF2" w:rsidP="00411AF2">
      <w:pPr>
        <w:rPr>
          <w:b w:val="0"/>
          <w:bCs w:val="0"/>
          <w:caps/>
          <w:sz w:val="24"/>
          <w:szCs w:val="24"/>
          <w:rtl/>
        </w:rPr>
      </w:pPr>
      <w:r>
        <w:rPr>
          <w:rFonts w:hint="cs"/>
          <w:b w:val="0"/>
          <w:bCs w:val="0"/>
          <w:caps/>
          <w:sz w:val="24"/>
          <w:szCs w:val="24"/>
          <w:rtl/>
        </w:rPr>
        <w:t>לא, למה שיחזרו</w:t>
      </w:r>
    </w:p>
    <w:p w14:paraId="42F004C4" w14:textId="77777777" w:rsidR="001E2274" w:rsidRDefault="001E2274" w:rsidP="00411AF2">
      <w:pPr>
        <w:rPr>
          <w:b w:val="0"/>
          <w:bCs w:val="0"/>
          <w:caps/>
          <w:sz w:val="24"/>
          <w:szCs w:val="24"/>
          <w:rtl/>
        </w:rPr>
      </w:pPr>
    </w:p>
    <w:p w14:paraId="15EA16CE" w14:textId="77777777" w:rsidR="001E2274" w:rsidRDefault="000A5C33" w:rsidP="00411AF2">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637AD1D3" w14:textId="49351EC4" w:rsidR="001E2274" w:rsidRDefault="00411AF2" w:rsidP="00411AF2">
      <w:pPr>
        <w:rPr>
          <w:b w:val="0"/>
          <w:bCs w:val="0"/>
          <w:caps/>
          <w:sz w:val="24"/>
          <w:szCs w:val="24"/>
          <w:rtl/>
        </w:rPr>
      </w:pPr>
      <w:r>
        <w:rPr>
          <w:rFonts w:hint="cs"/>
          <w:b w:val="0"/>
          <w:bCs w:val="0"/>
          <w:caps/>
          <w:sz w:val="24"/>
          <w:szCs w:val="24"/>
          <w:rtl/>
        </w:rPr>
        <w:t xml:space="preserve">למה שיחזרו זהו אנחנו לפי חוק אנחנו </w:t>
      </w:r>
    </w:p>
    <w:p w14:paraId="0CF3B7AF" w14:textId="77777777" w:rsidR="001E2274" w:rsidRDefault="001E2274" w:rsidP="00411AF2">
      <w:pPr>
        <w:rPr>
          <w:b w:val="0"/>
          <w:bCs w:val="0"/>
          <w:caps/>
          <w:sz w:val="24"/>
          <w:szCs w:val="24"/>
          <w:rtl/>
        </w:rPr>
      </w:pPr>
    </w:p>
    <w:p w14:paraId="61858B89" w14:textId="77777777" w:rsidR="001E2274" w:rsidRDefault="003109B2" w:rsidP="00411AF2">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38F12EB9" w14:textId="507988E5" w:rsidR="001E2274" w:rsidRDefault="00411AF2" w:rsidP="00411AF2">
      <w:pPr>
        <w:rPr>
          <w:b w:val="0"/>
          <w:bCs w:val="0"/>
          <w:caps/>
          <w:sz w:val="24"/>
          <w:szCs w:val="24"/>
          <w:rtl/>
        </w:rPr>
      </w:pPr>
      <w:r>
        <w:rPr>
          <w:rFonts w:hint="cs"/>
          <w:b w:val="0"/>
          <w:bCs w:val="0"/>
          <w:caps/>
          <w:sz w:val="24"/>
          <w:szCs w:val="24"/>
          <w:rtl/>
        </w:rPr>
        <w:t>אבל הם לא סימנו את הדברים</w:t>
      </w:r>
    </w:p>
    <w:p w14:paraId="7CDA7E4D" w14:textId="77777777" w:rsidR="001E2274" w:rsidRDefault="001E2274" w:rsidP="00411AF2">
      <w:pPr>
        <w:rPr>
          <w:b w:val="0"/>
          <w:bCs w:val="0"/>
          <w:caps/>
          <w:sz w:val="24"/>
          <w:szCs w:val="24"/>
          <w:rtl/>
        </w:rPr>
      </w:pPr>
    </w:p>
    <w:p w14:paraId="4CB88917" w14:textId="77777777" w:rsidR="001E2274" w:rsidRDefault="000A5C33" w:rsidP="00411AF2">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1C17F5DC" w14:textId="5B46F882" w:rsidR="001E2274" w:rsidRDefault="00411AF2" w:rsidP="00411AF2">
      <w:pPr>
        <w:rPr>
          <w:b w:val="0"/>
          <w:bCs w:val="0"/>
          <w:caps/>
          <w:sz w:val="24"/>
          <w:szCs w:val="24"/>
          <w:rtl/>
        </w:rPr>
      </w:pPr>
      <w:r>
        <w:rPr>
          <w:rFonts w:hint="cs"/>
          <w:b w:val="0"/>
          <w:bCs w:val="0"/>
          <w:caps/>
          <w:sz w:val="24"/>
          <w:szCs w:val="24"/>
          <w:rtl/>
        </w:rPr>
        <w:t>אנחנו אנחנו מאשרים לפי חוק הניקוז</w:t>
      </w:r>
    </w:p>
    <w:p w14:paraId="652C45FC" w14:textId="77777777" w:rsidR="001E2274" w:rsidRDefault="001E2274" w:rsidP="00411AF2">
      <w:pPr>
        <w:rPr>
          <w:b w:val="0"/>
          <w:bCs w:val="0"/>
          <w:caps/>
          <w:sz w:val="24"/>
          <w:szCs w:val="24"/>
          <w:rtl/>
        </w:rPr>
      </w:pPr>
    </w:p>
    <w:p w14:paraId="0AB56F55" w14:textId="77777777" w:rsidR="001E2274" w:rsidRDefault="003109B2" w:rsidP="00411AF2">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1EC3A71F" w14:textId="5E70067A" w:rsidR="001E2274" w:rsidRDefault="00411AF2" w:rsidP="00411AF2">
      <w:pPr>
        <w:rPr>
          <w:b w:val="0"/>
          <w:bCs w:val="0"/>
          <w:caps/>
          <w:sz w:val="24"/>
          <w:szCs w:val="24"/>
          <w:rtl/>
        </w:rPr>
      </w:pPr>
      <w:r>
        <w:rPr>
          <w:rFonts w:hint="cs"/>
          <w:b w:val="0"/>
          <w:bCs w:val="0"/>
          <w:caps/>
          <w:sz w:val="24"/>
          <w:szCs w:val="24"/>
          <w:rtl/>
        </w:rPr>
        <w:t>נכון אין להם עוד שלב</w:t>
      </w:r>
    </w:p>
    <w:p w14:paraId="6E85B1AE" w14:textId="77777777" w:rsidR="001E2274" w:rsidRDefault="001E2274" w:rsidP="00411AF2">
      <w:pPr>
        <w:rPr>
          <w:b w:val="0"/>
          <w:bCs w:val="0"/>
          <w:caps/>
          <w:sz w:val="24"/>
          <w:szCs w:val="24"/>
          <w:rtl/>
        </w:rPr>
      </w:pPr>
    </w:p>
    <w:p w14:paraId="6861D494" w14:textId="77777777" w:rsidR="001E2274" w:rsidRDefault="000A5C33" w:rsidP="00411AF2">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1A2AA88E" w14:textId="6D7CD0C4" w:rsidR="001E2274" w:rsidRDefault="00411AF2" w:rsidP="00411AF2">
      <w:pPr>
        <w:rPr>
          <w:b w:val="0"/>
          <w:bCs w:val="0"/>
          <w:caps/>
          <w:sz w:val="24"/>
          <w:szCs w:val="24"/>
          <w:rtl/>
        </w:rPr>
      </w:pPr>
      <w:r>
        <w:rPr>
          <w:rFonts w:hint="cs"/>
          <w:b w:val="0"/>
          <w:bCs w:val="0"/>
          <w:caps/>
          <w:sz w:val="24"/>
          <w:szCs w:val="24"/>
          <w:rtl/>
        </w:rPr>
        <w:t xml:space="preserve">יש ... את יכולה לתת להם הנחיות להמשך הדרך כלומר הם לא צריכים לחזור אלינו, הם יש להם הנחיות שהם ימלאו בהמשך הדרך </w:t>
      </w:r>
    </w:p>
    <w:p w14:paraId="19FE57F3" w14:textId="77777777" w:rsidR="001E2274" w:rsidRDefault="001E2274" w:rsidP="00411AF2">
      <w:pPr>
        <w:rPr>
          <w:b w:val="0"/>
          <w:bCs w:val="0"/>
          <w:caps/>
          <w:sz w:val="24"/>
          <w:szCs w:val="24"/>
          <w:rtl/>
        </w:rPr>
      </w:pPr>
    </w:p>
    <w:p w14:paraId="089C188C" w14:textId="77777777" w:rsidR="001E2274" w:rsidRDefault="003109B2" w:rsidP="00411AF2">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3017A0E0" w14:textId="0C2528D5" w:rsidR="001E2274" w:rsidRDefault="00411AF2" w:rsidP="00411AF2">
      <w:pPr>
        <w:rPr>
          <w:b w:val="0"/>
          <w:bCs w:val="0"/>
          <w:caps/>
          <w:sz w:val="24"/>
          <w:szCs w:val="24"/>
          <w:rtl/>
        </w:rPr>
      </w:pPr>
      <w:r>
        <w:rPr>
          <w:rFonts w:hint="cs"/>
          <w:b w:val="0"/>
          <w:bCs w:val="0"/>
          <w:caps/>
          <w:sz w:val="24"/>
          <w:szCs w:val="24"/>
          <w:rtl/>
        </w:rPr>
        <w:t xml:space="preserve">הם הם צריכים לסמן ולהכניס את זה </w:t>
      </w:r>
    </w:p>
    <w:p w14:paraId="4D80C2F1" w14:textId="77777777" w:rsidR="001E2274" w:rsidRDefault="001E2274" w:rsidP="00411AF2">
      <w:pPr>
        <w:rPr>
          <w:b w:val="0"/>
          <w:bCs w:val="0"/>
          <w:caps/>
          <w:sz w:val="24"/>
          <w:szCs w:val="24"/>
          <w:rtl/>
        </w:rPr>
      </w:pPr>
    </w:p>
    <w:p w14:paraId="5EFABCB4" w14:textId="77777777" w:rsidR="001E2274" w:rsidRDefault="00687DB7" w:rsidP="00411AF2">
      <w:pPr>
        <w:rPr>
          <w:caps/>
          <w:sz w:val="24"/>
          <w:szCs w:val="24"/>
          <w:u w:val="single"/>
          <w:rtl/>
        </w:rPr>
      </w:pPr>
      <w:r w:rsidRPr="00687DB7">
        <w:rPr>
          <w:rFonts w:hint="cs"/>
          <w:caps/>
          <w:sz w:val="24"/>
          <w:szCs w:val="24"/>
          <w:u w:val="single"/>
          <w:rtl/>
        </w:rPr>
        <w:t>גב</w:t>
      </w:r>
      <w:r w:rsidRPr="00687DB7">
        <w:rPr>
          <w:caps/>
          <w:sz w:val="24"/>
          <w:szCs w:val="24"/>
          <w:u w:val="single"/>
          <w:rtl/>
        </w:rPr>
        <w:t>'</w:t>
      </w:r>
      <w:r w:rsidRPr="00687DB7">
        <w:rPr>
          <w:rFonts w:hint="cs"/>
          <w:caps/>
          <w:sz w:val="24"/>
          <w:szCs w:val="24"/>
          <w:u w:val="single"/>
          <w:rtl/>
        </w:rPr>
        <w:t xml:space="preserve"> עדית קרמר - סגנית מתכננת המחוז</w:t>
      </w:r>
      <w:r w:rsidR="001E2274">
        <w:rPr>
          <w:rFonts w:hint="cs"/>
          <w:caps/>
          <w:sz w:val="24"/>
          <w:szCs w:val="24"/>
          <w:u w:val="single"/>
          <w:rtl/>
        </w:rPr>
        <w:t>:</w:t>
      </w:r>
    </w:p>
    <w:p w14:paraId="423BC1E3" w14:textId="676669EE" w:rsidR="001E2274" w:rsidRDefault="00411AF2" w:rsidP="00411AF2">
      <w:pPr>
        <w:rPr>
          <w:b w:val="0"/>
          <w:bCs w:val="0"/>
          <w:caps/>
          <w:sz w:val="24"/>
          <w:szCs w:val="24"/>
          <w:rtl/>
        </w:rPr>
      </w:pPr>
      <w:r>
        <w:rPr>
          <w:rFonts w:hint="cs"/>
          <w:b w:val="0"/>
          <w:bCs w:val="0"/>
          <w:caps/>
          <w:sz w:val="24"/>
          <w:szCs w:val="24"/>
          <w:rtl/>
        </w:rPr>
        <w:t>את מה?</w:t>
      </w:r>
    </w:p>
    <w:p w14:paraId="5FC38432" w14:textId="77777777" w:rsidR="001E2274" w:rsidRDefault="001E2274" w:rsidP="00411AF2">
      <w:pPr>
        <w:rPr>
          <w:b w:val="0"/>
          <w:bCs w:val="0"/>
          <w:caps/>
          <w:sz w:val="24"/>
          <w:szCs w:val="24"/>
          <w:rtl/>
        </w:rPr>
      </w:pPr>
    </w:p>
    <w:p w14:paraId="5A517503" w14:textId="77777777" w:rsidR="001E2274" w:rsidRDefault="003109B2" w:rsidP="00411AF2">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3C22C275" w14:textId="54263F26" w:rsidR="001E2274" w:rsidRDefault="00411AF2" w:rsidP="00411AF2">
      <w:pPr>
        <w:rPr>
          <w:b w:val="0"/>
          <w:bCs w:val="0"/>
          <w:caps/>
          <w:sz w:val="24"/>
          <w:szCs w:val="24"/>
          <w:rtl/>
        </w:rPr>
      </w:pPr>
      <w:r>
        <w:rPr>
          <w:rFonts w:hint="cs"/>
          <w:b w:val="0"/>
          <w:bCs w:val="0"/>
          <w:caps/>
          <w:sz w:val="24"/>
          <w:szCs w:val="24"/>
          <w:rtl/>
        </w:rPr>
        <w:t>אמרנו את ההתייחסות שלנו אנחנו .</w:t>
      </w:r>
    </w:p>
    <w:p w14:paraId="6AB35A89" w14:textId="77777777" w:rsidR="001E2274" w:rsidRDefault="001E2274" w:rsidP="00411AF2">
      <w:pPr>
        <w:rPr>
          <w:b w:val="0"/>
          <w:bCs w:val="0"/>
          <w:caps/>
          <w:sz w:val="24"/>
          <w:szCs w:val="24"/>
          <w:rtl/>
        </w:rPr>
      </w:pPr>
    </w:p>
    <w:p w14:paraId="41F06622" w14:textId="77777777" w:rsidR="001E2274" w:rsidRDefault="00687DB7" w:rsidP="00411AF2">
      <w:pPr>
        <w:rPr>
          <w:caps/>
          <w:sz w:val="24"/>
          <w:szCs w:val="24"/>
          <w:u w:val="single"/>
          <w:rtl/>
        </w:rPr>
      </w:pPr>
      <w:r w:rsidRPr="00687DB7">
        <w:rPr>
          <w:rFonts w:hint="cs"/>
          <w:caps/>
          <w:sz w:val="24"/>
          <w:szCs w:val="24"/>
          <w:u w:val="single"/>
          <w:rtl/>
        </w:rPr>
        <w:t>גב</w:t>
      </w:r>
      <w:r w:rsidRPr="00687DB7">
        <w:rPr>
          <w:caps/>
          <w:sz w:val="24"/>
          <w:szCs w:val="24"/>
          <w:u w:val="single"/>
          <w:rtl/>
        </w:rPr>
        <w:t>'</w:t>
      </w:r>
      <w:r w:rsidRPr="00687DB7">
        <w:rPr>
          <w:rFonts w:hint="cs"/>
          <w:caps/>
          <w:sz w:val="24"/>
          <w:szCs w:val="24"/>
          <w:u w:val="single"/>
          <w:rtl/>
        </w:rPr>
        <w:t xml:space="preserve"> עדית קרמר - סגנית מתכננת המחוז</w:t>
      </w:r>
      <w:r w:rsidR="001E2274">
        <w:rPr>
          <w:rFonts w:hint="cs"/>
          <w:caps/>
          <w:sz w:val="24"/>
          <w:szCs w:val="24"/>
          <w:u w:val="single"/>
          <w:rtl/>
        </w:rPr>
        <w:t>:</w:t>
      </w:r>
    </w:p>
    <w:p w14:paraId="14122028" w14:textId="0202D6A0" w:rsidR="001E2274" w:rsidRDefault="00411AF2" w:rsidP="00411AF2">
      <w:pPr>
        <w:rPr>
          <w:b w:val="0"/>
          <w:bCs w:val="0"/>
          <w:caps/>
          <w:sz w:val="24"/>
          <w:szCs w:val="24"/>
          <w:rtl/>
        </w:rPr>
      </w:pPr>
      <w:r>
        <w:rPr>
          <w:rFonts w:hint="cs"/>
          <w:b w:val="0"/>
          <w:bCs w:val="0"/>
          <w:caps/>
          <w:sz w:val="24"/>
          <w:szCs w:val="24"/>
          <w:rtl/>
        </w:rPr>
        <w:t>אז זה מה ש, מה זה את ההתייחסות שלנו, אתם שולחים יום לפני מסמך, סבבה</w:t>
      </w:r>
    </w:p>
    <w:p w14:paraId="7DA53AF1" w14:textId="77777777" w:rsidR="001E2274" w:rsidRDefault="001E2274" w:rsidP="00411AF2">
      <w:pPr>
        <w:rPr>
          <w:b w:val="0"/>
          <w:bCs w:val="0"/>
          <w:caps/>
          <w:sz w:val="24"/>
          <w:szCs w:val="24"/>
          <w:rtl/>
        </w:rPr>
      </w:pPr>
    </w:p>
    <w:p w14:paraId="72DB9FC5" w14:textId="77777777" w:rsidR="001E2274" w:rsidRDefault="003109B2" w:rsidP="00411AF2">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27ECED2C" w14:textId="3E8AEE10" w:rsidR="001E2274" w:rsidRDefault="00411AF2" w:rsidP="00411AF2">
      <w:pPr>
        <w:rPr>
          <w:b w:val="0"/>
          <w:bCs w:val="0"/>
          <w:caps/>
          <w:sz w:val="24"/>
          <w:szCs w:val="24"/>
          <w:rtl/>
        </w:rPr>
      </w:pPr>
      <w:r>
        <w:rPr>
          <w:rFonts w:hint="cs"/>
          <w:b w:val="0"/>
          <w:bCs w:val="0"/>
          <w:caps/>
          <w:sz w:val="24"/>
          <w:szCs w:val="24"/>
          <w:rtl/>
        </w:rPr>
        <w:t>אתם קיבלתם ...</w:t>
      </w:r>
    </w:p>
    <w:p w14:paraId="46D33573" w14:textId="77777777" w:rsidR="001E2274" w:rsidRDefault="001E2274" w:rsidP="00411AF2">
      <w:pPr>
        <w:rPr>
          <w:b w:val="0"/>
          <w:bCs w:val="0"/>
          <w:caps/>
          <w:sz w:val="24"/>
          <w:szCs w:val="24"/>
          <w:rtl/>
        </w:rPr>
      </w:pPr>
    </w:p>
    <w:p w14:paraId="3BBAB012" w14:textId="77777777" w:rsidR="001E2274" w:rsidRDefault="00687DB7" w:rsidP="00411AF2">
      <w:pPr>
        <w:rPr>
          <w:caps/>
          <w:sz w:val="24"/>
          <w:szCs w:val="24"/>
          <w:u w:val="single"/>
          <w:rtl/>
        </w:rPr>
      </w:pPr>
      <w:r w:rsidRPr="00687DB7">
        <w:rPr>
          <w:rFonts w:hint="cs"/>
          <w:caps/>
          <w:sz w:val="24"/>
          <w:szCs w:val="24"/>
          <w:u w:val="single"/>
          <w:rtl/>
        </w:rPr>
        <w:t>גב</w:t>
      </w:r>
      <w:r w:rsidRPr="00687DB7">
        <w:rPr>
          <w:caps/>
          <w:sz w:val="24"/>
          <w:szCs w:val="24"/>
          <w:u w:val="single"/>
          <w:rtl/>
        </w:rPr>
        <w:t>'</w:t>
      </w:r>
      <w:r w:rsidRPr="00687DB7">
        <w:rPr>
          <w:rFonts w:hint="cs"/>
          <w:caps/>
          <w:sz w:val="24"/>
          <w:szCs w:val="24"/>
          <w:u w:val="single"/>
          <w:rtl/>
        </w:rPr>
        <w:t xml:space="preserve"> עדית קרמר - סגנית מתכננת המחוז</w:t>
      </w:r>
      <w:r w:rsidR="001E2274">
        <w:rPr>
          <w:rFonts w:hint="cs"/>
          <w:caps/>
          <w:sz w:val="24"/>
          <w:szCs w:val="24"/>
          <w:u w:val="single"/>
          <w:rtl/>
        </w:rPr>
        <w:t>:</w:t>
      </w:r>
    </w:p>
    <w:p w14:paraId="59E01B60" w14:textId="6E8D3F1A" w:rsidR="001E2274" w:rsidRDefault="00411AF2" w:rsidP="00411AF2">
      <w:pPr>
        <w:rPr>
          <w:b w:val="0"/>
          <w:bCs w:val="0"/>
          <w:caps/>
          <w:sz w:val="24"/>
          <w:szCs w:val="24"/>
          <w:rtl/>
        </w:rPr>
      </w:pPr>
      <w:r>
        <w:rPr>
          <w:rFonts w:hint="cs"/>
          <w:b w:val="0"/>
          <w:bCs w:val="0"/>
          <w:caps/>
          <w:sz w:val="24"/>
          <w:szCs w:val="24"/>
          <w:rtl/>
        </w:rPr>
        <w:t xml:space="preserve">את מחילה אותו הכל בסדר אבל אני אומרת אנחנו נעשה את זה ניקח את המסמך שלכם נשתמש בו יש לנו יועץ אקולוגי </w:t>
      </w:r>
    </w:p>
    <w:p w14:paraId="2FB64708" w14:textId="77777777" w:rsidR="001E2274" w:rsidRDefault="001E2274" w:rsidP="00411AF2">
      <w:pPr>
        <w:rPr>
          <w:b w:val="0"/>
          <w:bCs w:val="0"/>
          <w:caps/>
          <w:sz w:val="24"/>
          <w:szCs w:val="24"/>
          <w:rtl/>
        </w:rPr>
      </w:pPr>
    </w:p>
    <w:p w14:paraId="4943D8F1" w14:textId="77777777" w:rsidR="001E2274" w:rsidRDefault="003361D4" w:rsidP="00411AF2">
      <w:pPr>
        <w:rPr>
          <w:caps/>
          <w:sz w:val="24"/>
          <w:szCs w:val="24"/>
          <w:u w:val="single"/>
          <w:rtl/>
        </w:rPr>
      </w:pPr>
      <w:r w:rsidRPr="003361D4">
        <w:rPr>
          <w:rFonts w:hint="cs"/>
          <w:caps/>
          <w:sz w:val="24"/>
          <w:szCs w:val="24"/>
          <w:u w:val="single"/>
          <w:rtl/>
        </w:rPr>
        <w:t>עורך דין ניצן בן ארויה - יועץ משפטי לוועדה המחוזית</w:t>
      </w:r>
      <w:r w:rsidR="001E2274">
        <w:rPr>
          <w:rFonts w:hint="cs"/>
          <w:caps/>
          <w:sz w:val="24"/>
          <w:szCs w:val="24"/>
          <w:u w:val="single"/>
          <w:rtl/>
        </w:rPr>
        <w:t>:</w:t>
      </w:r>
    </w:p>
    <w:p w14:paraId="4A473B4C" w14:textId="04018479" w:rsidR="001E2274" w:rsidRDefault="00411AF2" w:rsidP="00411AF2">
      <w:pPr>
        <w:rPr>
          <w:b w:val="0"/>
          <w:bCs w:val="0"/>
          <w:caps/>
          <w:sz w:val="24"/>
          <w:szCs w:val="24"/>
          <w:rtl/>
        </w:rPr>
      </w:pPr>
      <w:r>
        <w:rPr>
          <w:rFonts w:hint="cs"/>
          <w:b w:val="0"/>
          <w:bCs w:val="0"/>
          <w:caps/>
          <w:sz w:val="24"/>
          <w:szCs w:val="24"/>
          <w:rtl/>
        </w:rPr>
        <w:t>צריך למצוא את הדרך היעילה ...</w:t>
      </w:r>
    </w:p>
    <w:p w14:paraId="7ECFD7F7" w14:textId="77777777" w:rsidR="001E2274" w:rsidRDefault="001E2274" w:rsidP="00411AF2">
      <w:pPr>
        <w:rPr>
          <w:b w:val="0"/>
          <w:bCs w:val="0"/>
          <w:caps/>
          <w:sz w:val="24"/>
          <w:szCs w:val="24"/>
          <w:rtl/>
        </w:rPr>
      </w:pPr>
    </w:p>
    <w:p w14:paraId="07854766" w14:textId="77777777" w:rsidR="001E2274" w:rsidRDefault="00687DB7" w:rsidP="00411AF2">
      <w:pPr>
        <w:rPr>
          <w:caps/>
          <w:sz w:val="24"/>
          <w:szCs w:val="24"/>
          <w:u w:val="single"/>
          <w:rtl/>
        </w:rPr>
      </w:pPr>
      <w:r w:rsidRPr="00687DB7">
        <w:rPr>
          <w:rFonts w:hint="cs"/>
          <w:caps/>
          <w:sz w:val="24"/>
          <w:szCs w:val="24"/>
          <w:u w:val="single"/>
          <w:rtl/>
        </w:rPr>
        <w:lastRenderedPageBreak/>
        <w:t>גב</w:t>
      </w:r>
      <w:r w:rsidRPr="00687DB7">
        <w:rPr>
          <w:caps/>
          <w:sz w:val="24"/>
          <w:szCs w:val="24"/>
          <w:u w:val="single"/>
          <w:rtl/>
        </w:rPr>
        <w:t>'</w:t>
      </w:r>
      <w:r w:rsidRPr="00687DB7">
        <w:rPr>
          <w:rFonts w:hint="cs"/>
          <w:caps/>
          <w:sz w:val="24"/>
          <w:szCs w:val="24"/>
          <w:u w:val="single"/>
          <w:rtl/>
        </w:rPr>
        <w:t xml:space="preserve"> עדית קרמר - סגנית מתכננת המחוז</w:t>
      </w:r>
      <w:r w:rsidR="001E2274">
        <w:rPr>
          <w:rFonts w:hint="cs"/>
          <w:caps/>
          <w:sz w:val="24"/>
          <w:szCs w:val="24"/>
          <w:u w:val="single"/>
          <w:rtl/>
        </w:rPr>
        <w:t>:</w:t>
      </w:r>
    </w:p>
    <w:p w14:paraId="0B194ABC" w14:textId="4AE67E3A" w:rsidR="001E2274" w:rsidRDefault="00411AF2" w:rsidP="00411AF2">
      <w:pPr>
        <w:rPr>
          <w:b w:val="0"/>
          <w:bCs w:val="0"/>
          <w:caps/>
          <w:sz w:val="24"/>
          <w:szCs w:val="24"/>
          <w:rtl/>
        </w:rPr>
      </w:pPr>
      <w:r>
        <w:rPr>
          <w:rFonts w:hint="cs"/>
          <w:b w:val="0"/>
          <w:bCs w:val="0"/>
          <w:caps/>
          <w:sz w:val="24"/>
          <w:szCs w:val="24"/>
          <w:rtl/>
        </w:rPr>
        <w:t xml:space="preserve">נוסיף הוראות </w:t>
      </w:r>
    </w:p>
    <w:p w14:paraId="069D2BAD" w14:textId="77777777" w:rsidR="001E2274" w:rsidRDefault="001E2274" w:rsidP="00411AF2">
      <w:pPr>
        <w:rPr>
          <w:b w:val="0"/>
          <w:bCs w:val="0"/>
          <w:caps/>
          <w:sz w:val="24"/>
          <w:szCs w:val="24"/>
          <w:rtl/>
        </w:rPr>
      </w:pPr>
    </w:p>
    <w:p w14:paraId="602590B3" w14:textId="77777777" w:rsidR="001E2274" w:rsidRDefault="003361D4" w:rsidP="00411AF2">
      <w:pPr>
        <w:rPr>
          <w:caps/>
          <w:sz w:val="24"/>
          <w:szCs w:val="24"/>
          <w:u w:val="single"/>
          <w:rtl/>
        </w:rPr>
      </w:pPr>
      <w:r w:rsidRPr="003361D4">
        <w:rPr>
          <w:rFonts w:hint="cs"/>
          <w:caps/>
          <w:sz w:val="24"/>
          <w:szCs w:val="24"/>
          <w:u w:val="single"/>
          <w:rtl/>
        </w:rPr>
        <w:t>עורך דין ניצן בן ארויה - יועץ משפטי לוועדה המחוזית</w:t>
      </w:r>
      <w:r w:rsidR="001E2274">
        <w:rPr>
          <w:rFonts w:hint="cs"/>
          <w:caps/>
          <w:sz w:val="24"/>
          <w:szCs w:val="24"/>
          <w:u w:val="single"/>
          <w:rtl/>
        </w:rPr>
        <w:t>:</w:t>
      </w:r>
    </w:p>
    <w:p w14:paraId="25D8E68C" w14:textId="1F10BCBE" w:rsidR="001E2274" w:rsidRDefault="00411AF2" w:rsidP="00411AF2">
      <w:pPr>
        <w:rPr>
          <w:b w:val="0"/>
          <w:bCs w:val="0"/>
          <w:caps/>
          <w:sz w:val="24"/>
          <w:szCs w:val="24"/>
          <w:rtl/>
        </w:rPr>
      </w:pPr>
      <w:r>
        <w:rPr>
          <w:rFonts w:hint="cs"/>
          <w:b w:val="0"/>
          <w:bCs w:val="0"/>
          <w:caps/>
          <w:sz w:val="24"/>
          <w:szCs w:val="24"/>
          <w:rtl/>
        </w:rPr>
        <w:t>זה לא תוכנית שאתם קובעים יעודי קרקע זה</w:t>
      </w:r>
    </w:p>
    <w:p w14:paraId="56A13296" w14:textId="77777777" w:rsidR="001E2274" w:rsidRDefault="001E2274" w:rsidP="00411AF2">
      <w:pPr>
        <w:rPr>
          <w:b w:val="0"/>
          <w:bCs w:val="0"/>
          <w:caps/>
          <w:sz w:val="24"/>
          <w:szCs w:val="24"/>
          <w:rtl/>
        </w:rPr>
      </w:pPr>
    </w:p>
    <w:p w14:paraId="078E4410" w14:textId="77777777" w:rsidR="001E2274" w:rsidRDefault="000A5C33" w:rsidP="00411AF2">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3BCAC6B8" w14:textId="1C2D0E67" w:rsidR="001E2274" w:rsidRDefault="00411AF2" w:rsidP="00411AF2">
      <w:pPr>
        <w:rPr>
          <w:b w:val="0"/>
          <w:bCs w:val="0"/>
          <w:caps/>
          <w:sz w:val="24"/>
          <w:szCs w:val="24"/>
          <w:rtl/>
        </w:rPr>
      </w:pPr>
      <w:r>
        <w:rPr>
          <w:rFonts w:hint="cs"/>
          <w:b w:val="0"/>
          <w:bCs w:val="0"/>
          <w:caps/>
          <w:sz w:val="24"/>
          <w:szCs w:val="24"/>
          <w:rtl/>
        </w:rPr>
        <w:t xml:space="preserve">כן </w:t>
      </w:r>
    </w:p>
    <w:p w14:paraId="011E7AD0" w14:textId="77777777" w:rsidR="001E2274" w:rsidRDefault="001E2274" w:rsidP="00411AF2">
      <w:pPr>
        <w:rPr>
          <w:b w:val="0"/>
          <w:bCs w:val="0"/>
          <w:caps/>
          <w:sz w:val="24"/>
          <w:szCs w:val="24"/>
          <w:rtl/>
        </w:rPr>
      </w:pPr>
    </w:p>
    <w:p w14:paraId="5F56EB62" w14:textId="77777777" w:rsidR="001E2274" w:rsidRDefault="003109B2" w:rsidP="00411AF2">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0C6B1A5D" w14:textId="77D5C797" w:rsidR="001E2274" w:rsidRDefault="00411AF2" w:rsidP="00411AF2">
      <w:pPr>
        <w:rPr>
          <w:b w:val="0"/>
          <w:bCs w:val="0"/>
          <w:caps/>
          <w:sz w:val="24"/>
          <w:szCs w:val="24"/>
          <w:rtl/>
        </w:rPr>
      </w:pPr>
      <w:r>
        <w:rPr>
          <w:rFonts w:hint="cs"/>
          <w:b w:val="0"/>
          <w:bCs w:val="0"/>
          <w:caps/>
          <w:sz w:val="24"/>
          <w:szCs w:val="24"/>
          <w:rtl/>
        </w:rPr>
        <w:t>לא לא זה</w:t>
      </w:r>
    </w:p>
    <w:p w14:paraId="095A3AA2" w14:textId="77777777" w:rsidR="001E2274" w:rsidRDefault="001E2274" w:rsidP="00411AF2">
      <w:pPr>
        <w:rPr>
          <w:b w:val="0"/>
          <w:bCs w:val="0"/>
          <w:caps/>
          <w:sz w:val="24"/>
          <w:szCs w:val="24"/>
          <w:rtl/>
        </w:rPr>
      </w:pPr>
    </w:p>
    <w:p w14:paraId="6717FE60" w14:textId="77777777" w:rsidR="001E2274" w:rsidRDefault="003361D4" w:rsidP="00411AF2">
      <w:pPr>
        <w:rPr>
          <w:caps/>
          <w:sz w:val="24"/>
          <w:szCs w:val="24"/>
          <w:u w:val="single"/>
          <w:rtl/>
        </w:rPr>
      </w:pPr>
      <w:r w:rsidRPr="003361D4">
        <w:rPr>
          <w:rFonts w:hint="cs"/>
          <w:caps/>
          <w:sz w:val="24"/>
          <w:szCs w:val="24"/>
          <w:u w:val="single"/>
          <w:rtl/>
        </w:rPr>
        <w:t>עורך דין ניצן בן ארויה - יועץ משפטי לוועדה המחוזית</w:t>
      </w:r>
      <w:r w:rsidR="001E2274">
        <w:rPr>
          <w:rFonts w:hint="cs"/>
          <w:caps/>
          <w:sz w:val="24"/>
          <w:szCs w:val="24"/>
          <w:u w:val="single"/>
          <w:rtl/>
        </w:rPr>
        <w:t>:</w:t>
      </w:r>
    </w:p>
    <w:p w14:paraId="66AD7755" w14:textId="2490EE70" w:rsidR="001E2274" w:rsidRDefault="00411AF2" w:rsidP="00411AF2">
      <w:pPr>
        <w:rPr>
          <w:b w:val="0"/>
          <w:bCs w:val="0"/>
          <w:caps/>
          <w:sz w:val="24"/>
          <w:szCs w:val="24"/>
          <w:rtl/>
        </w:rPr>
      </w:pPr>
      <w:r>
        <w:rPr>
          <w:rFonts w:hint="cs"/>
          <w:b w:val="0"/>
          <w:bCs w:val="0"/>
          <w:caps/>
          <w:sz w:val="24"/>
          <w:szCs w:val="24"/>
          <w:rtl/>
        </w:rPr>
        <w:t xml:space="preserve">... של הנחל אין אין כאן את השאלה של </w:t>
      </w:r>
      <w:r w:rsidR="00524C40">
        <w:rPr>
          <w:rFonts w:hint="cs"/>
          <w:b w:val="0"/>
          <w:bCs w:val="0"/>
          <w:caps/>
          <w:sz w:val="24"/>
          <w:szCs w:val="24"/>
          <w:rtl/>
        </w:rPr>
        <w:t xml:space="preserve">איזה איפה נקבע את היעודים ב, בכפוף לאותם ממצאים צריך ל, לתכלל את הדבר הזה אם הוא נדרש אגב ה, אגב העבודות ש, של הנחל אז אז זה משהו ש, </w:t>
      </w:r>
    </w:p>
    <w:p w14:paraId="65880DC0" w14:textId="77777777" w:rsidR="001E2274" w:rsidRDefault="001E2274" w:rsidP="00411AF2">
      <w:pPr>
        <w:rPr>
          <w:b w:val="0"/>
          <w:bCs w:val="0"/>
          <w:caps/>
          <w:sz w:val="24"/>
          <w:szCs w:val="24"/>
          <w:rtl/>
        </w:rPr>
      </w:pPr>
    </w:p>
    <w:p w14:paraId="2B961E08" w14:textId="77777777" w:rsidR="001E2274" w:rsidRDefault="003109B2" w:rsidP="00411AF2">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66DE090B" w14:textId="1E8691DA" w:rsidR="001E2274" w:rsidRDefault="00524C40" w:rsidP="00411AF2">
      <w:pPr>
        <w:rPr>
          <w:b w:val="0"/>
          <w:bCs w:val="0"/>
          <w:caps/>
          <w:sz w:val="24"/>
          <w:szCs w:val="24"/>
          <w:rtl/>
        </w:rPr>
      </w:pPr>
      <w:r>
        <w:rPr>
          <w:rFonts w:hint="cs"/>
          <w:b w:val="0"/>
          <w:bCs w:val="0"/>
          <w:caps/>
          <w:sz w:val="24"/>
          <w:szCs w:val="24"/>
          <w:rtl/>
        </w:rPr>
        <w:t>זה דבר אחד. דבר נוסף רוני תגידי לי אם נדרש אני אנחנו ביקשנו תיאום מכם בגלל שזה היה רדיוסי מגן זאת אומרת שהרדיוסים מבוטלים?</w:t>
      </w:r>
    </w:p>
    <w:p w14:paraId="2F846D3C" w14:textId="77777777" w:rsidR="001E2274" w:rsidRDefault="001E2274" w:rsidP="00411AF2">
      <w:pPr>
        <w:rPr>
          <w:b w:val="0"/>
          <w:bCs w:val="0"/>
          <w:caps/>
          <w:sz w:val="24"/>
          <w:szCs w:val="24"/>
          <w:rtl/>
        </w:rPr>
      </w:pPr>
    </w:p>
    <w:p w14:paraId="6FF90A21" w14:textId="77777777" w:rsidR="001E2274" w:rsidRDefault="00E5536A" w:rsidP="00411AF2">
      <w:pPr>
        <w:rPr>
          <w:caps/>
          <w:sz w:val="24"/>
          <w:szCs w:val="24"/>
          <w:u w:val="single"/>
          <w:rtl/>
        </w:rPr>
      </w:pPr>
      <w:r w:rsidRPr="00E5536A">
        <w:rPr>
          <w:rFonts w:hint="cs"/>
          <w:caps/>
          <w:sz w:val="24"/>
          <w:szCs w:val="24"/>
          <w:u w:val="single"/>
          <w:rtl/>
        </w:rPr>
        <w:t>גב</w:t>
      </w:r>
      <w:r w:rsidRPr="00E5536A">
        <w:rPr>
          <w:caps/>
          <w:sz w:val="24"/>
          <w:szCs w:val="24"/>
          <w:u w:val="single"/>
          <w:rtl/>
        </w:rPr>
        <w:t>'</w:t>
      </w:r>
      <w:r w:rsidRPr="00E5536A">
        <w:rPr>
          <w:rFonts w:hint="cs"/>
          <w:caps/>
          <w:sz w:val="24"/>
          <w:szCs w:val="24"/>
          <w:u w:val="single"/>
          <w:rtl/>
        </w:rPr>
        <w:t xml:space="preserve"> רוני גרניט - נציגת משרד הבריאות בוועדה המחוזית</w:t>
      </w:r>
      <w:r w:rsidR="001E2274">
        <w:rPr>
          <w:rFonts w:hint="cs"/>
          <w:caps/>
          <w:sz w:val="24"/>
          <w:szCs w:val="24"/>
          <w:u w:val="single"/>
          <w:rtl/>
        </w:rPr>
        <w:t>:</w:t>
      </w:r>
    </w:p>
    <w:p w14:paraId="2647799C" w14:textId="390AD779" w:rsidR="001E2274" w:rsidRDefault="00524C40" w:rsidP="00411AF2">
      <w:pPr>
        <w:rPr>
          <w:b w:val="0"/>
          <w:bCs w:val="0"/>
          <w:caps/>
          <w:sz w:val="24"/>
          <w:szCs w:val="24"/>
          <w:rtl/>
        </w:rPr>
      </w:pPr>
      <w:r>
        <w:rPr>
          <w:rFonts w:hint="cs"/>
          <w:b w:val="0"/>
          <w:bCs w:val="0"/>
          <w:caps/>
          <w:sz w:val="24"/>
          <w:szCs w:val="24"/>
          <w:rtl/>
        </w:rPr>
        <w:t>אני רוצה להראות</w:t>
      </w:r>
    </w:p>
    <w:p w14:paraId="065F56F0" w14:textId="77777777" w:rsidR="001E2274" w:rsidRDefault="001E2274" w:rsidP="00411AF2">
      <w:pPr>
        <w:rPr>
          <w:b w:val="0"/>
          <w:bCs w:val="0"/>
          <w:caps/>
          <w:sz w:val="24"/>
          <w:szCs w:val="24"/>
          <w:rtl/>
        </w:rPr>
      </w:pPr>
    </w:p>
    <w:p w14:paraId="57F42799" w14:textId="77777777" w:rsidR="001E2274" w:rsidRDefault="003109B2" w:rsidP="00524C40">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6E2D90DA" w14:textId="400697A3" w:rsidR="001E2274" w:rsidRDefault="00524C40" w:rsidP="00524C40">
      <w:pPr>
        <w:rPr>
          <w:b w:val="0"/>
          <w:bCs w:val="0"/>
          <w:caps/>
          <w:sz w:val="24"/>
          <w:szCs w:val="24"/>
          <w:rtl/>
        </w:rPr>
      </w:pPr>
      <w:r>
        <w:rPr>
          <w:rFonts w:hint="cs"/>
          <w:b w:val="0"/>
          <w:bCs w:val="0"/>
          <w:caps/>
          <w:sz w:val="24"/>
          <w:szCs w:val="24"/>
          <w:rtl/>
        </w:rPr>
        <w:t xml:space="preserve">או שאת רוצה </w:t>
      </w:r>
    </w:p>
    <w:p w14:paraId="1296FB40" w14:textId="77777777" w:rsidR="001E2274" w:rsidRDefault="001E2274" w:rsidP="00524C40">
      <w:pPr>
        <w:rPr>
          <w:b w:val="0"/>
          <w:bCs w:val="0"/>
          <w:caps/>
          <w:sz w:val="24"/>
          <w:szCs w:val="24"/>
          <w:rtl/>
        </w:rPr>
      </w:pPr>
    </w:p>
    <w:p w14:paraId="30743BC7" w14:textId="77777777" w:rsidR="001E2274" w:rsidRDefault="00E5536A" w:rsidP="00524C40">
      <w:pPr>
        <w:rPr>
          <w:caps/>
          <w:sz w:val="24"/>
          <w:szCs w:val="24"/>
          <w:u w:val="single"/>
          <w:rtl/>
        </w:rPr>
      </w:pPr>
      <w:r w:rsidRPr="00E5536A">
        <w:rPr>
          <w:rFonts w:hint="cs"/>
          <w:caps/>
          <w:sz w:val="24"/>
          <w:szCs w:val="24"/>
          <w:u w:val="single"/>
          <w:rtl/>
        </w:rPr>
        <w:t>גב</w:t>
      </w:r>
      <w:r w:rsidRPr="00E5536A">
        <w:rPr>
          <w:caps/>
          <w:sz w:val="24"/>
          <w:szCs w:val="24"/>
          <w:u w:val="single"/>
          <w:rtl/>
        </w:rPr>
        <w:t>'</w:t>
      </w:r>
      <w:r w:rsidRPr="00E5536A">
        <w:rPr>
          <w:rFonts w:hint="cs"/>
          <w:caps/>
          <w:sz w:val="24"/>
          <w:szCs w:val="24"/>
          <w:u w:val="single"/>
          <w:rtl/>
        </w:rPr>
        <w:t xml:space="preserve"> רוני גרניט - נציגת משרד הבריאות בוועדה המחוזית</w:t>
      </w:r>
      <w:r w:rsidR="001E2274">
        <w:rPr>
          <w:rFonts w:hint="cs"/>
          <w:caps/>
          <w:sz w:val="24"/>
          <w:szCs w:val="24"/>
          <w:u w:val="single"/>
          <w:rtl/>
        </w:rPr>
        <w:t>:</w:t>
      </w:r>
    </w:p>
    <w:p w14:paraId="0BE5A561" w14:textId="4C9FFB30" w:rsidR="001E2274" w:rsidRDefault="00524C40" w:rsidP="00524C40">
      <w:pPr>
        <w:rPr>
          <w:b w:val="0"/>
          <w:bCs w:val="0"/>
          <w:caps/>
          <w:sz w:val="24"/>
          <w:szCs w:val="24"/>
          <w:rtl/>
        </w:rPr>
      </w:pPr>
      <w:r>
        <w:rPr>
          <w:rFonts w:hint="cs"/>
          <w:b w:val="0"/>
          <w:bCs w:val="0"/>
          <w:caps/>
          <w:sz w:val="24"/>
          <w:szCs w:val="24"/>
          <w:rtl/>
        </w:rPr>
        <w:t>אני אראה לך משהו תסתכלי רואים? מה שאני רואה התוואי שמדובר על הנחל מה שהעליתי מהמסמכים בגיאייס זה מכאן?</w:t>
      </w:r>
    </w:p>
    <w:p w14:paraId="4531735B" w14:textId="77777777" w:rsidR="001E2274" w:rsidRDefault="001E2274" w:rsidP="00524C40">
      <w:pPr>
        <w:rPr>
          <w:b w:val="0"/>
          <w:bCs w:val="0"/>
          <w:caps/>
          <w:sz w:val="24"/>
          <w:szCs w:val="24"/>
          <w:rtl/>
        </w:rPr>
      </w:pPr>
    </w:p>
    <w:p w14:paraId="2B95FF6F" w14:textId="77777777" w:rsidR="001E2274" w:rsidRDefault="00AA719E" w:rsidP="00524C40">
      <w:pPr>
        <w:rPr>
          <w:caps/>
          <w:sz w:val="24"/>
          <w:szCs w:val="24"/>
          <w:u w:val="single"/>
          <w:rtl/>
        </w:rPr>
      </w:pPr>
      <w:r w:rsidRPr="00AA719E">
        <w:rPr>
          <w:rFonts w:hint="cs"/>
          <w:caps/>
          <w:sz w:val="24"/>
          <w:szCs w:val="24"/>
          <w:u w:val="single"/>
          <w:rtl/>
        </w:rPr>
        <w:t>מר עשהאל גלעד - נציג לשכת התכנון</w:t>
      </w:r>
      <w:r w:rsidR="001E2274">
        <w:rPr>
          <w:rFonts w:hint="cs"/>
          <w:caps/>
          <w:sz w:val="24"/>
          <w:szCs w:val="24"/>
          <w:u w:val="single"/>
          <w:rtl/>
        </w:rPr>
        <w:t>:</w:t>
      </w:r>
    </w:p>
    <w:p w14:paraId="3619AC11" w14:textId="762604E0" w:rsidR="001E2274" w:rsidRDefault="00524C40" w:rsidP="00524C40">
      <w:pPr>
        <w:rPr>
          <w:b w:val="0"/>
          <w:bCs w:val="0"/>
          <w:caps/>
          <w:sz w:val="24"/>
          <w:szCs w:val="24"/>
          <w:rtl/>
        </w:rPr>
      </w:pPr>
      <w:r>
        <w:rPr>
          <w:rFonts w:hint="cs"/>
          <w:b w:val="0"/>
          <w:bCs w:val="0"/>
          <w:caps/>
          <w:sz w:val="24"/>
          <w:szCs w:val="24"/>
          <w:rtl/>
        </w:rPr>
        <w:t>נכון</w:t>
      </w:r>
    </w:p>
    <w:p w14:paraId="1523513D" w14:textId="77777777" w:rsidR="001E2274" w:rsidRDefault="001E2274" w:rsidP="00524C40">
      <w:pPr>
        <w:rPr>
          <w:b w:val="0"/>
          <w:bCs w:val="0"/>
          <w:caps/>
          <w:sz w:val="24"/>
          <w:szCs w:val="24"/>
          <w:rtl/>
        </w:rPr>
      </w:pPr>
    </w:p>
    <w:p w14:paraId="0B9E26EB" w14:textId="77777777" w:rsidR="001E2274" w:rsidRDefault="00687DB7" w:rsidP="00524C40">
      <w:pPr>
        <w:rPr>
          <w:caps/>
          <w:sz w:val="24"/>
          <w:szCs w:val="24"/>
          <w:u w:val="single"/>
          <w:rtl/>
        </w:rPr>
      </w:pPr>
      <w:r w:rsidRPr="00687DB7">
        <w:rPr>
          <w:rFonts w:hint="cs"/>
          <w:caps/>
          <w:sz w:val="24"/>
          <w:szCs w:val="24"/>
          <w:u w:val="single"/>
          <w:rtl/>
        </w:rPr>
        <w:t>גב</w:t>
      </w:r>
      <w:r w:rsidRPr="00687DB7">
        <w:rPr>
          <w:caps/>
          <w:sz w:val="24"/>
          <w:szCs w:val="24"/>
          <w:u w:val="single"/>
          <w:rtl/>
        </w:rPr>
        <w:t>'</w:t>
      </w:r>
      <w:r w:rsidRPr="00687DB7">
        <w:rPr>
          <w:rFonts w:hint="cs"/>
          <w:caps/>
          <w:sz w:val="24"/>
          <w:szCs w:val="24"/>
          <w:u w:val="single"/>
          <w:rtl/>
        </w:rPr>
        <w:t xml:space="preserve"> עדית קרמר - סגנית מתכננת המחוז</w:t>
      </w:r>
      <w:r w:rsidR="001E2274">
        <w:rPr>
          <w:rFonts w:hint="cs"/>
          <w:caps/>
          <w:sz w:val="24"/>
          <w:szCs w:val="24"/>
          <w:u w:val="single"/>
          <w:rtl/>
        </w:rPr>
        <w:t>:</w:t>
      </w:r>
    </w:p>
    <w:p w14:paraId="0CBF2774" w14:textId="34751B1E" w:rsidR="001E2274" w:rsidRDefault="00524C40" w:rsidP="00524C40">
      <w:pPr>
        <w:rPr>
          <w:b w:val="0"/>
          <w:bCs w:val="0"/>
          <w:caps/>
          <w:sz w:val="24"/>
          <w:szCs w:val="24"/>
          <w:rtl/>
        </w:rPr>
      </w:pPr>
      <w:r>
        <w:rPr>
          <w:rFonts w:hint="cs"/>
          <w:b w:val="0"/>
          <w:bCs w:val="0"/>
          <w:caps/>
          <w:sz w:val="24"/>
          <w:szCs w:val="24"/>
          <w:rtl/>
        </w:rPr>
        <w:t>נכון</w:t>
      </w:r>
    </w:p>
    <w:p w14:paraId="06F04936" w14:textId="77777777" w:rsidR="001E2274" w:rsidRDefault="001E2274" w:rsidP="00524C40">
      <w:pPr>
        <w:rPr>
          <w:b w:val="0"/>
          <w:bCs w:val="0"/>
          <w:caps/>
          <w:sz w:val="24"/>
          <w:szCs w:val="24"/>
          <w:rtl/>
        </w:rPr>
      </w:pPr>
    </w:p>
    <w:p w14:paraId="5254BC78" w14:textId="77777777" w:rsidR="001E2274" w:rsidRDefault="00E5536A" w:rsidP="00524C40">
      <w:pPr>
        <w:rPr>
          <w:caps/>
          <w:sz w:val="24"/>
          <w:szCs w:val="24"/>
          <w:u w:val="single"/>
          <w:rtl/>
        </w:rPr>
      </w:pPr>
      <w:r w:rsidRPr="00E5536A">
        <w:rPr>
          <w:rFonts w:hint="cs"/>
          <w:caps/>
          <w:sz w:val="24"/>
          <w:szCs w:val="24"/>
          <w:u w:val="single"/>
          <w:rtl/>
        </w:rPr>
        <w:t>גב</w:t>
      </w:r>
      <w:r w:rsidRPr="00E5536A">
        <w:rPr>
          <w:caps/>
          <w:sz w:val="24"/>
          <w:szCs w:val="24"/>
          <w:u w:val="single"/>
          <w:rtl/>
        </w:rPr>
        <w:t>'</w:t>
      </w:r>
      <w:r w:rsidRPr="00E5536A">
        <w:rPr>
          <w:rFonts w:hint="cs"/>
          <w:caps/>
          <w:sz w:val="24"/>
          <w:szCs w:val="24"/>
          <w:u w:val="single"/>
          <w:rtl/>
        </w:rPr>
        <w:t xml:space="preserve"> רוני גרניט - נציגת משרד הבריאות בוועדה המחוזית</w:t>
      </w:r>
      <w:r w:rsidR="001E2274">
        <w:rPr>
          <w:rFonts w:hint="cs"/>
          <w:caps/>
          <w:sz w:val="24"/>
          <w:szCs w:val="24"/>
          <w:u w:val="single"/>
          <w:rtl/>
        </w:rPr>
        <w:t>:</w:t>
      </w:r>
    </w:p>
    <w:p w14:paraId="7334EF35" w14:textId="4D47B0C1" w:rsidR="001E2274" w:rsidRDefault="00524C40" w:rsidP="00524C40">
      <w:pPr>
        <w:rPr>
          <w:b w:val="0"/>
          <w:bCs w:val="0"/>
          <w:caps/>
          <w:sz w:val="24"/>
          <w:szCs w:val="24"/>
          <w:rtl/>
        </w:rPr>
      </w:pPr>
      <w:r>
        <w:rPr>
          <w:rFonts w:hint="cs"/>
          <w:b w:val="0"/>
          <w:bCs w:val="0"/>
          <w:caps/>
          <w:sz w:val="24"/>
          <w:szCs w:val="24"/>
          <w:rtl/>
        </w:rPr>
        <w:t>מערבה</w:t>
      </w:r>
    </w:p>
    <w:p w14:paraId="4B354AFF" w14:textId="77777777" w:rsidR="001E2274" w:rsidRDefault="001E2274" w:rsidP="00524C40">
      <w:pPr>
        <w:rPr>
          <w:b w:val="0"/>
          <w:bCs w:val="0"/>
          <w:caps/>
          <w:sz w:val="24"/>
          <w:szCs w:val="24"/>
          <w:rtl/>
        </w:rPr>
      </w:pPr>
    </w:p>
    <w:p w14:paraId="03A689F2" w14:textId="77777777" w:rsidR="001E2274" w:rsidRDefault="00AA719E" w:rsidP="00524C40">
      <w:pPr>
        <w:rPr>
          <w:caps/>
          <w:sz w:val="24"/>
          <w:szCs w:val="24"/>
          <w:u w:val="single"/>
          <w:rtl/>
        </w:rPr>
      </w:pPr>
      <w:r w:rsidRPr="00AA719E">
        <w:rPr>
          <w:rFonts w:hint="cs"/>
          <w:caps/>
          <w:sz w:val="24"/>
          <w:szCs w:val="24"/>
          <w:u w:val="single"/>
          <w:rtl/>
        </w:rPr>
        <w:t>מר עשהאל גלעד - נציג לשכת התכנון</w:t>
      </w:r>
      <w:r w:rsidR="001E2274">
        <w:rPr>
          <w:rFonts w:hint="cs"/>
          <w:caps/>
          <w:sz w:val="24"/>
          <w:szCs w:val="24"/>
          <w:u w:val="single"/>
          <w:rtl/>
        </w:rPr>
        <w:t>:</w:t>
      </w:r>
    </w:p>
    <w:p w14:paraId="2AA33844" w14:textId="17CF3810" w:rsidR="001E2274" w:rsidRDefault="00524C40" w:rsidP="00524C40">
      <w:pPr>
        <w:rPr>
          <w:b w:val="0"/>
          <w:bCs w:val="0"/>
          <w:caps/>
          <w:sz w:val="24"/>
          <w:szCs w:val="24"/>
          <w:rtl/>
        </w:rPr>
      </w:pPr>
      <w:r>
        <w:rPr>
          <w:rFonts w:hint="cs"/>
          <w:b w:val="0"/>
          <w:bCs w:val="0"/>
          <w:caps/>
          <w:sz w:val="24"/>
          <w:szCs w:val="24"/>
          <w:rtl/>
        </w:rPr>
        <w:t xml:space="preserve">נכון </w:t>
      </w:r>
    </w:p>
    <w:p w14:paraId="568B032F" w14:textId="77777777" w:rsidR="001E2274" w:rsidRDefault="001E2274" w:rsidP="00524C40">
      <w:pPr>
        <w:rPr>
          <w:b w:val="0"/>
          <w:bCs w:val="0"/>
          <w:caps/>
          <w:sz w:val="24"/>
          <w:szCs w:val="24"/>
          <w:rtl/>
        </w:rPr>
      </w:pPr>
    </w:p>
    <w:p w14:paraId="45DB3801" w14:textId="77777777" w:rsidR="001E2274" w:rsidRDefault="00E5536A" w:rsidP="00524C40">
      <w:pPr>
        <w:rPr>
          <w:caps/>
          <w:sz w:val="24"/>
          <w:szCs w:val="24"/>
          <w:u w:val="single"/>
          <w:rtl/>
        </w:rPr>
      </w:pPr>
      <w:r w:rsidRPr="00E5536A">
        <w:rPr>
          <w:rFonts w:hint="cs"/>
          <w:caps/>
          <w:sz w:val="24"/>
          <w:szCs w:val="24"/>
          <w:u w:val="single"/>
          <w:rtl/>
        </w:rPr>
        <w:t>גב</w:t>
      </w:r>
      <w:r w:rsidRPr="00E5536A">
        <w:rPr>
          <w:caps/>
          <w:sz w:val="24"/>
          <w:szCs w:val="24"/>
          <w:u w:val="single"/>
          <w:rtl/>
        </w:rPr>
        <w:t>'</w:t>
      </w:r>
      <w:r w:rsidRPr="00E5536A">
        <w:rPr>
          <w:rFonts w:hint="cs"/>
          <w:caps/>
          <w:sz w:val="24"/>
          <w:szCs w:val="24"/>
          <w:u w:val="single"/>
          <w:rtl/>
        </w:rPr>
        <w:t xml:space="preserve"> רוני גרניט - נציגת משרד הבריאות בוועדה המחוזית</w:t>
      </w:r>
      <w:r w:rsidR="001E2274">
        <w:rPr>
          <w:rFonts w:hint="cs"/>
          <w:caps/>
          <w:sz w:val="24"/>
          <w:szCs w:val="24"/>
          <w:u w:val="single"/>
          <w:rtl/>
        </w:rPr>
        <w:t>:</w:t>
      </w:r>
    </w:p>
    <w:p w14:paraId="47AF890E" w14:textId="2706AB02" w:rsidR="001E2274" w:rsidRDefault="00524C40" w:rsidP="00524C40">
      <w:pPr>
        <w:rPr>
          <w:b w:val="0"/>
          <w:bCs w:val="0"/>
          <w:caps/>
          <w:sz w:val="24"/>
          <w:szCs w:val="24"/>
          <w:rtl/>
        </w:rPr>
      </w:pPr>
      <w:r>
        <w:rPr>
          <w:rFonts w:hint="cs"/>
          <w:b w:val="0"/>
          <w:bCs w:val="0"/>
          <w:caps/>
          <w:sz w:val="24"/>
          <w:szCs w:val="24"/>
          <w:rtl/>
        </w:rPr>
        <w:t>בעצם היה ממש בצומת הטייסים היה קידוח שבוטל ואז חלק מזה נפל, אבל הוא בוטל והועתק ל, למיקום אחר בגלל כל הסיפור הזה עם המטרו כל ה,</w:t>
      </w:r>
    </w:p>
    <w:p w14:paraId="2E060727" w14:textId="77777777" w:rsidR="001E2274" w:rsidRDefault="001E2274" w:rsidP="00524C40">
      <w:pPr>
        <w:rPr>
          <w:b w:val="0"/>
          <w:bCs w:val="0"/>
          <w:caps/>
          <w:sz w:val="24"/>
          <w:szCs w:val="24"/>
          <w:rtl/>
        </w:rPr>
      </w:pPr>
    </w:p>
    <w:p w14:paraId="55C05A83" w14:textId="77777777" w:rsidR="001E2274" w:rsidRDefault="003109B2" w:rsidP="00524C40">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1F9485A8" w14:textId="060054C2" w:rsidR="001E2274" w:rsidRDefault="00524C40" w:rsidP="00524C40">
      <w:pPr>
        <w:rPr>
          <w:b w:val="0"/>
          <w:bCs w:val="0"/>
          <w:caps/>
          <w:sz w:val="24"/>
          <w:szCs w:val="24"/>
          <w:rtl/>
        </w:rPr>
      </w:pPr>
      <w:r>
        <w:rPr>
          <w:rFonts w:hint="cs"/>
          <w:b w:val="0"/>
          <w:bCs w:val="0"/>
          <w:caps/>
          <w:sz w:val="24"/>
          <w:szCs w:val="24"/>
          <w:rtl/>
        </w:rPr>
        <w:t>השאלה אם נדרש תיאום אתכם או כבר לא נדרש</w:t>
      </w:r>
    </w:p>
    <w:p w14:paraId="384D3E48" w14:textId="77777777" w:rsidR="001E2274" w:rsidRDefault="001E2274" w:rsidP="00524C40">
      <w:pPr>
        <w:rPr>
          <w:b w:val="0"/>
          <w:bCs w:val="0"/>
          <w:caps/>
          <w:sz w:val="24"/>
          <w:szCs w:val="24"/>
          <w:rtl/>
        </w:rPr>
      </w:pPr>
    </w:p>
    <w:p w14:paraId="443D2B4A" w14:textId="77777777" w:rsidR="001E2274" w:rsidRDefault="00E5536A" w:rsidP="00524C40">
      <w:pPr>
        <w:rPr>
          <w:caps/>
          <w:sz w:val="24"/>
          <w:szCs w:val="24"/>
          <w:u w:val="single"/>
          <w:rtl/>
        </w:rPr>
      </w:pPr>
      <w:r w:rsidRPr="00E5536A">
        <w:rPr>
          <w:rFonts w:hint="cs"/>
          <w:caps/>
          <w:sz w:val="24"/>
          <w:szCs w:val="24"/>
          <w:u w:val="single"/>
          <w:rtl/>
        </w:rPr>
        <w:t>גב</w:t>
      </w:r>
      <w:r w:rsidRPr="00E5536A">
        <w:rPr>
          <w:caps/>
          <w:sz w:val="24"/>
          <w:szCs w:val="24"/>
          <w:u w:val="single"/>
          <w:rtl/>
        </w:rPr>
        <w:t>'</w:t>
      </w:r>
      <w:r w:rsidRPr="00E5536A">
        <w:rPr>
          <w:rFonts w:hint="cs"/>
          <w:caps/>
          <w:sz w:val="24"/>
          <w:szCs w:val="24"/>
          <w:u w:val="single"/>
          <w:rtl/>
        </w:rPr>
        <w:t xml:space="preserve"> רוני גרניט - נציגת משרד הבריאות בוועדה המחוזית</w:t>
      </w:r>
      <w:r w:rsidR="001E2274">
        <w:rPr>
          <w:rFonts w:hint="cs"/>
          <w:caps/>
          <w:sz w:val="24"/>
          <w:szCs w:val="24"/>
          <w:u w:val="single"/>
          <w:rtl/>
        </w:rPr>
        <w:t>:</w:t>
      </w:r>
    </w:p>
    <w:p w14:paraId="214E3D2C" w14:textId="4F5D2ABB" w:rsidR="001E2274" w:rsidRDefault="00524C40" w:rsidP="00524C40">
      <w:pPr>
        <w:rPr>
          <w:b w:val="0"/>
          <w:bCs w:val="0"/>
          <w:caps/>
          <w:sz w:val="24"/>
          <w:szCs w:val="24"/>
          <w:rtl/>
        </w:rPr>
      </w:pPr>
      <w:r>
        <w:rPr>
          <w:rFonts w:hint="cs"/>
          <w:b w:val="0"/>
          <w:bCs w:val="0"/>
          <w:caps/>
          <w:sz w:val="24"/>
          <w:szCs w:val="24"/>
          <w:rtl/>
        </w:rPr>
        <w:t xml:space="preserve">פה לא צריך כי ממה שאני רואה יוצאים מהרדיוס, יש קידוחים שמסומנים ומהתוואי שמוגש בתוכנית הזו ובגלל זה שאלתי ככה בתחילת הדיון הפנימי שאני מבינה שזה מחולק, הקטע המסוים הזה יוצא בדיוק מרדיוס המגן, ורדיוס אחד בוטל אז כאילו זה ממש לא ברדיוס </w:t>
      </w:r>
    </w:p>
    <w:p w14:paraId="065B2534" w14:textId="77777777" w:rsidR="001E2274" w:rsidRDefault="001E2274" w:rsidP="00524C40">
      <w:pPr>
        <w:rPr>
          <w:b w:val="0"/>
          <w:bCs w:val="0"/>
          <w:caps/>
          <w:sz w:val="24"/>
          <w:szCs w:val="24"/>
          <w:rtl/>
        </w:rPr>
      </w:pPr>
    </w:p>
    <w:p w14:paraId="516BC773" w14:textId="77777777" w:rsidR="001E2274" w:rsidRDefault="003109B2" w:rsidP="00524C40">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32E5022C" w14:textId="79B28A2D" w:rsidR="001E2274" w:rsidRDefault="00524C40" w:rsidP="00524C40">
      <w:pPr>
        <w:rPr>
          <w:b w:val="0"/>
          <w:bCs w:val="0"/>
          <w:caps/>
          <w:sz w:val="24"/>
          <w:szCs w:val="24"/>
          <w:rtl/>
        </w:rPr>
      </w:pPr>
      <w:r>
        <w:rPr>
          <w:rFonts w:hint="cs"/>
          <w:b w:val="0"/>
          <w:bCs w:val="0"/>
          <w:caps/>
          <w:sz w:val="24"/>
          <w:szCs w:val="24"/>
          <w:rtl/>
        </w:rPr>
        <w:t>לא נדרש אוקיי</w:t>
      </w:r>
      <w:r w:rsidR="000F703D">
        <w:rPr>
          <w:rFonts w:hint="cs"/>
          <w:b w:val="0"/>
          <w:bCs w:val="0"/>
          <w:caps/>
          <w:sz w:val="24"/>
          <w:szCs w:val="24"/>
          <w:rtl/>
        </w:rPr>
        <w:t xml:space="preserve"> </w:t>
      </w:r>
      <w:r>
        <w:rPr>
          <w:rFonts w:hint="cs"/>
          <w:b w:val="0"/>
          <w:bCs w:val="0"/>
          <w:caps/>
          <w:sz w:val="24"/>
          <w:szCs w:val="24"/>
          <w:rtl/>
        </w:rPr>
        <w:t>...</w:t>
      </w:r>
    </w:p>
    <w:p w14:paraId="71AEF595" w14:textId="77777777" w:rsidR="001E2274" w:rsidRDefault="001E2274" w:rsidP="00524C40">
      <w:pPr>
        <w:rPr>
          <w:b w:val="0"/>
          <w:bCs w:val="0"/>
          <w:caps/>
          <w:sz w:val="24"/>
          <w:szCs w:val="24"/>
          <w:rtl/>
        </w:rPr>
      </w:pPr>
    </w:p>
    <w:p w14:paraId="645E6335" w14:textId="77777777" w:rsidR="001E2274" w:rsidRDefault="00E5536A" w:rsidP="00524C40">
      <w:pPr>
        <w:rPr>
          <w:caps/>
          <w:sz w:val="24"/>
          <w:szCs w:val="24"/>
          <w:u w:val="single"/>
          <w:rtl/>
        </w:rPr>
      </w:pPr>
      <w:r w:rsidRPr="00E5536A">
        <w:rPr>
          <w:rFonts w:hint="cs"/>
          <w:caps/>
          <w:sz w:val="24"/>
          <w:szCs w:val="24"/>
          <w:u w:val="single"/>
          <w:rtl/>
        </w:rPr>
        <w:t>גב</w:t>
      </w:r>
      <w:r w:rsidRPr="00E5536A">
        <w:rPr>
          <w:caps/>
          <w:sz w:val="24"/>
          <w:szCs w:val="24"/>
          <w:u w:val="single"/>
          <w:rtl/>
        </w:rPr>
        <w:t>'</w:t>
      </w:r>
      <w:r w:rsidRPr="00E5536A">
        <w:rPr>
          <w:rFonts w:hint="cs"/>
          <w:caps/>
          <w:sz w:val="24"/>
          <w:szCs w:val="24"/>
          <w:u w:val="single"/>
          <w:rtl/>
        </w:rPr>
        <w:t xml:space="preserve"> רוני גרניט - נציגת משרד הבריאות בוועדה המחוזית</w:t>
      </w:r>
      <w:r w:rsidR="001E2274">
        <w:rPr>
          <w:rFonts w:hint="cs"/>
          <w:caps/>
          <w:sz w:val="24"/>
          <w:szCs w:val="24"/>
          <w:u w:val="single"/>
          <w:rtl/>
        </w:rPr>
        <w:t>:</w:t>
      </w:r>
    </w:p>
    <w:p w14:paraId="488B46C0" w14:textId="2ECF5E38" w:rsidR="001E2274" w:rsidRDefault="00524C40" w:rsidP="00524C40">
      <w:pPr>
        <w:rPr>
          <w:b w:val="0"/>
          <w:bCs w:val="0"/>
          <w:caps/>
          <w:sz w:val="24"/>
          <w:szCs w:val="24"/>
          <w:rtl/>
        </w:rPr>
      </w:pPr>
      <w:r>
        <w:rPr>
          <w:rFonts w:hint="cs"/>
          <w:b w:val="0"/>
          <w:bCs w:val="0"/>
          <w:caps/>
          <w:sz w:val="24"/>
          <w:szCs w:val="24"/>
          <w:rtl/>
        </w:rPr>
        <w:t>אני ידעתי שיש גם תשתיות נוספות של מקורות אבל מה שהם הציגו פה שבקטע במקטע המסוים הזה אין קווים והם,</w:t>
      </w:r>
      <w:r w:rsidR="000F703D">
        <w:rPr>
          <w:rFonts w:hint="cs"/>
          <w:b w:val="0"/>
          <w:bCs w:val="0"/>
          <w:caps/>
          <w:sz w:val="24"/>
          <w:szCs w:val="24"/>
          <w:rtl/>
        </w:rPr>
        <w:t xml:space="preserve"> </w:t>
      </w:r>
    </w:p>
    <w:p w14:paraId="60105016" w14:textId="77777777" w:rsidR="001E2274" w:rsidRDefault="001E2274" w:rsidP="00524C40">
      <w:pPr>
        <w:rPr>
          <w:b w:val="0"/>
          <w:bCs w:val="0"/>
          <w:caps/>
          <w:sz w:val="24"/>
          <w:szCs w:val="24"/>
          <w:rtl/>
        </w:rPr>
      </w:pPr>
    </w:p>
    <w:p w14:paraId="64658832" w14:textId="77777777" w:rsidR="001E2274" w:rsidRDefault="003109B2" w:rsidP="00524C40">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0F63AB15" w14:textId="1410D26E" w:rsidR="001E2274" w:rsidRDefault="00524C40" w:rsidP="00524C40">
      <w:pPr>
        <w:rPr>
          <w:b w:val="0"/>
          <w:bCs w:val="0"/>
          <w:caps/>
          <w:sz w:val="24"/>
          <w:szCs w:val="24"/>
          <w:rtl/>
        </w:rPr>
      </w:pPr>
      <w:r>
        <w:rPr>
          <w:rFonts w:hint="cs"/>
          <w:b w:val="0"/>
          <w:bCs w:val="0"/>
          <w:caps/>
          <w:sz w:val="24"/>
          <w:szCs w:val="24"/>
          <w:rtl/>
        </w:rPr>
        <w:t xml:space="preserve">אוקיי </w:t>
      </w:r>
    </w:p>
    <w:p w14:paraId="6CDD38AD" w14:textId="77777777" w:rsidR="001E2274" w:rsidRDefault="001E2274" w:rsidP="00524C40">
      <w:pPr>
        <w:rPr>
          <w:b w:val="0"/>
          <w:bCs w:val="0"/>
          <w:caps/>
          <w:sz w:val="24"/>
          <w:szCs w:val="24"/>
          <w:rtl/>
        </w:rPr>
      </w:pPr>
    </w:p>
    <w:p w14:paraId="3AE81246" w14:textId="77777777" w:rsidR="001E2274" w:rsidRDefault="00E5536A" w:rsidP="00524C40">
      <w:pPr>
        <w:rPr>
          <w:caps/>
          <w:sz w:val="24"/>
          <w:szCs w:val="24"/>
          <w:u w:val="single"/>
          <w:rtl/>
        </w:rPr>
      </w:pPr>
      <w:r w:rsidRPr="00E5536A">
        <w:rPr>
          <w:rFonts w:hint="cs"/>
          <w:caps/>
          <w:sz w:val="24"/>
          <w:szCs w:val="24"/>
          <w:u w:val="single"/>
          <w:rtl/>
        </w:rPr>
        <w:t>גב</w:t>
      </w:r>
      <w:r w:rsidRPr="00E5536A">
        <w:rPr>
          <w:caps/>
          <w:sz w:val="24"/>
          <w:szCs w:val="24"/>
          <w:u w:val="single"/>
          <w:rtl/>
        </w:rPr>
        <w:t>'</w:t>
      </w:r>
      <w:r w:rsidRPr="00E5536A">
        <w:rPr>
          <w:rFonts w:hint="cs"/>
          <w:caps/>
          <w:sz w:val="24"/>
          <w:szCs w:val="24"/>
          <w:u w:val="single"/>
          <w:rtl/>
        </w:rPr>
        <w:t xml:space="preserve"> רוני גרניט - נציגת משרד הבריאות בוועדה המחוזית</w:t>
      </w:r>
      <w:r w:rsidR="001E2274">
        <w:rPr>
          <w:rFonts w:hint="cs"/>
          <w:caps/>
          <w:sz w:val="24"/>
          <w:szCs w:val="24"/>
          <w:u w:val="single"/>
          <w:rtl/>
        </w:rPr>
        <w:t>:</w:t>
      </w:r>
    </w:p>
    <w:p w14:paraId="2808E390" w14:textId="2626D5E2" w:rsidR="001E2274" w:rsidRDefault="00524C40" w:rsidP="00524C40">
      <w:pPr>
        <w:rPr>
          <w:b w:val="0"/>
          <w:bCs w:val="0"/>
          <w:caps/>
          <w:sz w:val="24"/>
          <w:szCs w:val="24"/>
          <w:rtl/>
        </w:rPr>
      </w:pPr>
      <w:r>
        <w:rPr>
          <w:rFonts w:hint="cs"/>
          <w:b w:val="0"/>
          <w:bCs w:val="0"/>
          <w:caps/>
          <w:sz w:val="24"/>
          <w:szCs w:val="24"/>
          <w:rtl/>
        </w:rPr>
        <w:t>אז לא נדרש</w:t>
      </w:r>
    </w:p>
    <w:p w14:paraId="7DD43922" w14:textId="77777777" w:rsidR="001E2274" w:rsidRDefault="001E2274" w:rsidP="00524C40">
      <w:pPr>
        <w:rPr>
          <w:b w:val="0"/>
          <w:bCs w:val="0"/>
          <w:caps/>
          <w:sz w:val="24"/>
          <w:szCs w:val="24"/>
          <w:rtl/>
        </w:rPr>
      </w:pPr>
    </w:p>
    <w:p w14:paraId="6ACE3ED3" w14:textId="77777777" w:rsidR="001E2274" w:rsidRDefault="003109B2" w:rsidP="00524C40">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67A0173F" w14:textId="7411D2BB" w:rsidR="001E2274" w:rsidRDefault="00524C40" w:rsidP="00524C40">
      <w:pPr>
        <w:rPr>
          <w:b w:val="0"/>
          <w:bCs w:val="0"/>
          <w:caps/>
          <w:sz w:val="24"/>
          <w:szCs w:val="24"/>
          <w:rtl/>
        </w:rPr>
      </w:pPr>
      <w:r>
        <w:rPr>
          <w:rFonts w:hint="cs"/>
          <w:b w:val="0"/>
          <w:bCs w:val="0"/>
          <w:caps/>
          <w:sz w:val="24"/>
          <w:szCs w:val="24"/>
          <w:rtl/>
        </w:rPr>
        <w:t xml:space="preserve">עכשיו, מה ש, צריך באמת אני לא יודעת אם הקראת לגבי ה, המשך תיאום עם קקל ורטג </w:t>
      </w:r>
    </w:p>
    <w:p w14:paraId="51A0C9F5" w14:textId="77777777" w:rsidR="001E2274" w:rsidRDefault="001E2274" w:rsidP="00524C40">
      <w:pPr>
        <w:rPr>
          <w:b w:val="0"/>
          <w:bCs w:val="0"/>
          <w:caps/>
          <w:sz w:val="24"/>
          <w:szCs w:val="24"/>
          <w:rtl/>
        </w:rPr>
      </w:pPr>
    </w:p>
    <w:p w14:paraId="7A8EC2AF" w14:textId="77777777" w:rsidR="001E2274" w:rsidRDefault="00AA719E" w:rsidP="00524C40">
      <w:pPr>
        <w:rPr>
          <w:caps/>
          <w:sz w:val="24"/>
          <w:szCs w:val="24"/>
          <w:u w:val="single"/>
          <w:rtl/>
        </w:rPr>
      </w:pPr>
      <w:r w:rsidRPr="00AA719E">
        <w:rPr>
          <w:rFonts w:hint="cs"/>
          <w:caps/>
          <w:sz w:val="24"/>
          <w:szCs w:val="24"/>
          <w:u w:val="single"/>
          <w:rtl/>
        </w:rPr>
        <w:t>מר עשהאל גלעד - נציג לשכת התכנון</w:t>
      </w:r>
      <w:r w:rsidR="001E2274">
        <w:rPr>
          <w:rFonts w:hint="cs"/>
          <w:caps/>
          <w:sz w:val="24"/>
          <w:szCs w:val="24"/>
          <w:u w:val="single"/>
          <w:rtl/>
        </w:rPr>
        <w:t>:</w:t>
      </w:r>
    </w:p>
    <w:p w14:paraId="45E31E4D" w14:textId="054D1E44" w:rsidR="001E2274" w:rsidRDefault="00524C40" w:rsidP="00524C40">
      <w:pPr>
        <w:rPr>
          <w:b w:val="0"/>
          <w:bCs w:val="0"/>
          <w:caps/>
          <w:sz w:val="24"/>
          <w:szCs w:val="24"/>
          <w:rtl/>
        </w:rPr>
      </w:pPr>
      <w:r>
        <w:rPr>
          <w:rFonts w:hint="cs"/>
          <w:b w:val="0"/>
          <w:bCs w:val="0"/>
          <w:caps/>
          <w:sz w:val="24"/>
          <w:szCs w:val="24"/>
          <w:rtl/>
        </w:rPr>
        <w:t xml:space="preserve">כן </w:t>
      </w:r>
    </w:p>
    <w:p w14:paraId="2070988B" w14:textId="77777777" w:rsidR="001E2274" w:rsidRDefault="001E2274" w:rsidP="00524C40">
      <w:pPr>
        <w:rPr>
          <w:b w:val="0"/>
          <w:bCs w:val="0"/>
          <w:caps/>
          <w:sz w:val="24"/>
          <w:szCs w:val="24"/>
          <w:rtl/>
        </w:rPr>
      </w:pPr>
    </w:p>
    <w:p w14:paraId="2605E414" w14:textId="77777777" w:rsidR="001E2274" w:rsidRDefault="003109B2" w:rsidP="00524C40">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7BC8C6EE" w14:textId="51CFA551" w:rsidR="001E2274" w:rsidRDefault="00524C40" w:rsidP="00524C40">
      <w:pPr>
        <w:rPr>
          <w:b w:val="0"/>
          <w:bCs w:val="0"/>
          <w:caps/>
          <w:sz w:val="24"/>
          <w:szCs w:val="24"/>
          <w:rtl/>
        </w:rPr>
      </w:pPr>
      <w:r>
        <w:rPr>
          <w:rFonts w:hint="cs"/>
          <w:b w:val="0"/>
          <w:bCs w:val="0"/>
          <w:caps/>
          <w:sz w:val="24"/>
          <w:szCs w:val="24"/>
          <w:rtl/>
        </w:rPr>
        <w:t xml:space="preserve">אוקיי גם קקל כי הם נתנו גם את ההתייחסות שלהם </w:t>
      </w:r>
    </w:p>
    <w:p w14:paraId="1A98CC7D" w14:textId="77777777" w:rsidR="001E2274" w:rsidRDefault="001E2274" w:rsidP="00524C40">
      <w:pPr>
        <w:rPr>
          <w:b w:val="0"/>
          <w:bCs w:val="0"/>
          <w:caps/>
          <w:sz w:val="24"/>
          <w:szCs w:val="24"/>
          <w:rtl/>
        </w:rPr>
      </w:pPr>
    </w:p>
    <w:p w14:paraId="14B89323" w14:textId="77777777" w:rsidR="001E2274" w:rsidRDefault="00AA719E" w:rsidP="00524C40">
      <w:pPr>
        <w:rPr>
          <w:caps/>
          <w:sz w:val="24"/>
          <w:szCs w:val="24"/>
          <w:u w:val="single"/>
          <w:rtl/>
        </w:rPr>
      </w:pPr>
      <w:r w:rsidRPr="00AA719E">
        <w:rPr>
          <w:rFonts w:hint="cs"/>
          <w:caps/>
          <w:sz w:val="24"/>
          <w:szCs w:val="24"/>
          <w:u w:val="single"/>
          <w:rtl/>
        </w:rPr>
        <w:t>מר עשהאל גלעד - נציג לשכת התכנון</w:t>
      </w:r>
      <w:r w:rsidR="001E2274">
        <w:rPr>
          <w:rFonts w:hint="cs"/>
          <w:caps/>
          <w:sz w:val="24"/>
          <w:szCs w:val="24"/>
          <w:u w:val="single"/>
          <w:rtl/>
        </w:rPr>
        <w:t>:</w:t>
      </w:r>
    </w:p>
    <w:p w14:paraId="0397E01C" w14:textId="4B0B89F7" w:rsidR="001E2274" w:rsidRDefault="00524C40" w:rsidP="00524C40">
      <w:pPr>
        <w:rPr>
          <w:b w:val="0"/>
          <w:bCs w:val="0"/>
          <w:caps/>
          <w:sz w:val="24"/>
          <w:szCs w:val="24"/>
          <w:rtl/>
        </w:rPr>
      </w:pPr>
      <w:r>
        <w:rPr>
          <w:rFonts w:hint="cs"/>
          <w:b w:val="0"/>
          <w:bCs w:val="0"/>
          <w:caps/>
          <w:sz w:val="24"/>
          <w:szCs w:val="24"/>
          <w:rtl/>
        </w:rPr>
        <w:t>כן יש פה יש סעיף שקראתי</w:t>
      </w:r>
    </w:p>
    <w:p w14:paraId="72E98F87" w14:textId="77777777" w:rsidR="001E2274" w:rsidRDefault="001E2274" w:rsidP="00524C40">
      <w:pPr>
        <w:rPr>
          <w:b w:val="0"/>
          <w:bCs w:val="0"/>
          <w:caps/>
          <w:sz w:val="24"/>
          <w:szCs w:val="24"/>
          <w:rtl/>
        </w:rPr>
      </w:pPr>
    </w:p>
    <w:p w14:paraId="5316C607" w14:textId="77777777" w:rsidR="001E2274" w:rsidRDefault="003109B2" w:rsidP="00524C40">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25258FB9" w14:textId="07F1675B" w:rsidR="001E2274" w:rsidRDefault="00524C40" w:rsidP="00524C40">
      <w:pPr>
        <w:rPr>
          <w:b w:val="0"/>
          <w:bCs w:val="0"/>
          <w:caps/>
          <w:sz w:val="24"/>
          <w:szCs w:val="24"/>
          <w:rtl/>
        </w:rPr>
      </w:pPr>
      <w:r>
        <w:rPr>
          <w:rFonts w:hint="cs"/>
          <w:b w:val="0"/>
          <w:bCs w:val="0"/>
          <w:caps/>
          <w:sz w:val="24"/>
          <w:szCs w:val="24"/>
          <w:rtl/>
        </w:rPr>
        <w:t>גם רשות העתיקות כי יש איזה מקטע קטן שכן הם חופפים ...</w:t>
      </w:r>
    </w:p>
    <w:p w14:paraId="0534301F" w14:textId="77777777" w:rsidR="001E2274" w:rsidRDefault="001E2274" w:rsidP="00524C40">
      <w:pPr>
        <w:rPr>
          <w:b w:val="0"/>
          <w:bCs w:val="0"/>
          <w:caps/>
          <w:sz w:val="24"/>
          <w:szCs w:val="24"/>
          <w:rtl/>
        </w:rPr>
      </w:pPr>
    </w:p>
    <w:p w14:paraId="4A4C77E1" w14:textId="77777777" w:rsidR="001E2274" w:rsidRDefault="00AA719E" w:rsidP="00524C40">
      <w:pPr>
        <w:rPr>
          <w:caps/>
          <w:sz w:val="24"/>
          <w:szCs w:val="24"/>
          <w:u w:val="single"/>
          <w:rtl/>
        </w:rPr>
      </w:pPr>
      <w:r w:rsidRPr="00AA719E">
        <w:rPr>
          <w:rFonts w:hint="cs"/>
          <w:caps/>
          <w:sz w:val="24"/>
          <w:szCs w:val="24"/>
          <w:u w:val="single"/>
          <w:rtl/>
        </w:rPr>
        <w:t>מר עשהאל גלעד - נציג לשכת התכנון</w:t>
      </w:r>
      <w:r w:rsidR="001E2274">
        <w:rPr>
          <w:rFonts w:hint="cs"/>
          <w:caps/>
          <w:sz w:val="24"/>
          <w:szCs w:val="24"/>
          <w:u w:val="single"/>
          <w:rtl/>
        </w:rPr>
        <w:t>:</w:t>
      </w:r>
    </w:p>
    <w:p w14:paraId="75D96D1C" w14:textId="2BB7EEAF" w:rsidR="001E2274" w:rsidRDefault="00524C40" w:rsidP="00524C40">
      <w:pPr>
        <w:rPr>
          <w:b w:val="0"/>
          <w:bCs w:val="0"/>
          <w:caps/>
          <w:sz w:val="24"/>
          <w:szCs w:val="24"/>
          <w:rtl/>
        </w:rPr>
      </w:pPr>
      <w:r>
        <w:rPr>
          <w:rFonts w:hint="cs"/>
          <w:b w:val="0"/>
          <w:bCs w:val="0"/>
          <w:caps/>
          <w:sz w:val="24"/>
          <w:szCs w:val="24"/>
          <w:rtl/>
        </w:rPr>
        <w:t>רשות העתיקות?</w:t>
      </w:r>
    </w:p>
    <w:p w14:paraId="3E26D553" w14:textId="77777777" w:rsidR="001E2274" w:rsidRDefault="001E2274" w:rsidP="00524C40">
      <w:pPr>
        <w:rPr>
          <w:b w:val="0"/>
          <w:bCs w:val="0"/>
          <w:caps/>
          <w:sz w:val="24"/>
          <w:szCs w:val="24"/>
          <w:rtl/>
        </w:rPr>
      </w:pPr>
    </w:p>
    <w:p w14:paraId="7918E8AF" w14:textId="77777777" w:rsidR="001E2274" w:rsidRDefault="003109B2" w:rsidP="00524C40">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1E77E255" w14:textId="729FD770" w:rsidR="001E2274" w:rsidRDefault="00524C40" w:rsidP="00524C40">
      <w:pPr>
        <w:rPr>
          <w:b w:val="0"/>
          <w:bCs w:val="0"/>
          <w:caps/>
          <w:sz w:val="24"/>
          <w:szCs w:val="24"/>
          <w:rtl/>
        </w:rPr>
      </w:pPr>
      <w:r>
        <w:rPr>
          <w:rFonts w:hint="cs"/>
          <w:b w:val="0"/>
          <w:bCs w:val="0"/>
          <w:caps/>
          <w:sz w:val="24"/>
          <w:szCs w:val="24"/>
          <w:rtl/>
        </w:rPr>
        <w:t>כן זה מופיע לי זה מופיע לפחות אז לכן אני ...</w:t>
      </w:r>
    </w:p>
    <w:p w14:paraId="72D2B69A" w14:textId="77777777" w:rsidR="001E2274" w:rsidRDefault="001E2274" w:rsidP="00524C40">
      <w:pPr>
        <w:rPr>
          <w:b w:val="0"/>
          <w:bCs w:val="0"/>
          <w:caps/>
          <w:sz w:val="24"/>
          <w:szCs w:val="24"/>
          <w:rtl/>
        </w:rPr>
      </w:pPr>
    </w:p>
    <w:p w14:paraId="575827D6" w14:textId="77777777" w:rsidR="001E2274" w:rsidRDefault="00687DB7" w:rsidP="00524C40">
      <w:pPr>
        <w:rPr>
          <w:caps/>
          <w:sz w:val="24"/>
          <w:szCs w:val="24"/>
          <w:u w:val="single"/>
          <w:rtl/>
        </w:rPr>
      </w:pPr>
      <w:r w:rsidRPr="00687DB7">
        <w:rPr>
          <w:rFonts w:hint="cs"/>
          <w:caps/>
          <w:sz w:val="24"/>
          <w:szCs w:val="24"/>
          <w:u w:val="single"/>
          <w:rtl/>
        </w:rPr>
        <w:t>גב</w:t>
      </w:r>
      <w:r w:rsidRPr="00687DB7">
        <w:rPr>
          <w:caps/>
          <w:sz w:val="24"/>
          <w:szCs w:val="24"/>
          <w:u w:val="single"/>
          <w:rtl/>
        </w:rPr>
        <w:t>'</w:t>
      </w:r>
      <w:r w:rsidRPr="00687DB7">
        <w:rPr>
          <w:rFonts w:hint="cs"/>
          <w:caps/>
          <w:sz w:val="24"/>
          <w:szCs w:val="24"/>
          <w:u w:val="single"/>
          <w:rtl/>
        </w:rPr>
        <w:t xml:space="preserve"> עדית קרמר - סגנית מתכננת המחוז</w:t>
      </w:r>
      <w:r w:rsidR="001E2274">
        <w:rPr>
          <w:rFonts w:hint="cs"/>
          <w:caps/>
          <w:sz w:val="24"/>
          <w:szCs w:val="24"/>
          <w:u w:val="single"/>
          <w:rtl/>
        </w:rPr>
        <w:t>:</w:t>
      </w:r>
    </w:p>
    <w:p w14:paraId="701DE064" w14:textId="4BA36B4C" w:rsidR="001E2274" w:rsidRDefault="00524C40" w:rsidP="00524C40">
      <w:pPr>
        <w:rPr>
          <w:b w:val="0"/>
          <w:bCs w:val="0"/>
          <w:caps/>
          <w:sz w:val="24"/>
          <w:szCs w:val="24"/>
          <w:rtl/>
        </w:rPr>
      </w:pPr>
      <w:r>
        <w:rPr>
          <w:rFonts w:hint="cs"/>
          <w:b w:val="0"/>
          <w:bCs w:val="0"/>
          <w:caps/>
          <w:sz w:val="24"/>
          <w:szCs w:val="24"/>
          <w:rtl/>
        </w:rPr>
        <w:t xml:space="preserve">... כל המטראז' </w:t>
      </w:r>
    </w:p>
    <w:p w14:paraId="18B42FE7" w14:textId="77777777" w:rsidR="001E2274" w:rsidRDefault="001E2274" w:rsidP="00524C40">
      <w:pPr>
        <w:rPr>
          <w:b w:val="0"/>
          <w:bCs w:val="0"/>
          <w:caps/>
          <w:sz w:val="24"/>
          <w:szCs w:val="24"/>
          <w:rtl/>
        </w:rPr>
      </w:pPr>
    </w:p>
    <w:p w14:paraId="699FA98C" w14:textId="77777777" w:rsidR="001E2274" w:rsidRDefault="00AA719E" w:rsidP="00524C40">
      <w:pPr>
        <w:rPr>
          <w:caps/>
          <w:sz w:val="24"/>
          <w:szCs w:val="24"/>
          <w:u w:val="single"/>
          <w:rtl/>
        </w:rPr>
      </w:pPr>
      <w:r w:rsidRPr="00AA719E">
        <w:rPr>
          <w:rFonts w:hint="cs"/>
          <w:caps/>
          <w:sz w:val="24"/>
          <w:szCs w:val="24"/>
          <w:u w:val="single"/>
          <w:rtl/>
        </w:rPr>
        <w:t>מר עשהאל גלעד - נציג לשכת התכנון</w:t>
      </w:r>
      <w:r w:rsidR="001E2274">
        <w:rPr>
          <w:rFonts w:hint="cs"/>
          <w:caps/>
          <w:sz w:val="24"/>
          <w:szCs w:val="24"/>
          <w:u w:val="single"/>
          <w:rtl/>
        </w:rPr>
        <w:t>:</w:t>
      </w:r>
    </w:p>
    <w:p w14:paraId="230E4B73" w14:textId="6BFD25CA" w:rsidR="001E2274" w:rsidRDefault="00524C40" w:rsidP="00524C40">
      <w:pPr>
        <w:rPr>
          <w:b w:val="0"/>
          <w:bCs w:val="0"/>
          <w:caps/>
          <w:sz w:val="24"/>
          <w:szCs w:val="24"/>
          <w:rtl/>
        </w:rPr>
      </w:pPr>
      <w:r>
        <w:rPr>
          <w:rFonts w:hint="cs"/>
          <w:b w:val="0"/>
          <w:bCs w:val="0"/>
          <w:caps/>
          <w:sz w:val="24"/>
          <w:szCs w:val="24"/>
          <w:rtl/>
        </w:rPr>
        <w:t xml:space="preserve">רגע אני מוסיף </w:t>
      </w:r>
    </w:p>
    <w:p w14:paraId="539E716E" w14:textId="77777777" w:rsidR="001E2274" w:rsidRDefault="001E2274" w:rsidP="00524C40">
      <w:pPr>
        <w:rPr>
          <w:b w:val="0"/>
          <w:bCs w:val="0"/>
          <w:caps/>
          <w:sz w:val="24"/>
          <w:szCs w:val="24"/>
          <w:rtl/>
        </w:rPr>
      </w:pPr>
    </w:p>
    <w:p w14:paraId="62188D8A" w14:textId="77777777" w:rsidR="001E2274" w:rsidRDefault="00687DB7" w:rsidP="00524C40">
      <w:pPr>
        <w:rPr>
          <w:caps/>
          <w:sz w:val="24"/>
          <w:szCs w:val="24"/>
          <w:u w:val="single"/>
          <w:rtl/>
        </w:rPr>
      </w:pPr>
      <w:r w:rsidRPr="00687DB7">
        <w:rPr>
          <w:rFonts w:hint="cs"/>
          <w:caps/>
          <w:sz w:val="24"/>
          <w:szCs w:val="24"/>
          <w:u w:val="single"/>
          <w:rtl/>
        </w:rPr>
        <w:t>גב</w:t>
      </w:r>
      <w:r w:rsidRPr="00687DB7">
        <w:rPr>
          <w:caps/>
          <w:sz w:val="24"/>
          <w:szCs w:val="24"/>
          <w:u w:val="single"/>
          <w:rtl/>
        </w:rPr>
        <w:t>'</w:t>
      </w:r>
      <w:r w:rsidRPr="00687DB7">
        <w:rPr>
          <w:rFonts w:hint="cs"/>
          <w:caps/>
          <w:sz w:val="24"/>
          <w:szCs w:val="24"/>
          <w:u w:val="single"/>
          <w:rtl/>
        </w:rPr>
        <w:t xml:space="preserve"> עדית קרמר - סגנית מתכננת המחוז</w:t>
      </w:r>
      <w:r w:rsidR="001E2274">
        <w:rPr>
          <w:rFonts w:hint="cs"/>
          <w:caps/>
          <w:sz w:val="24"/>
          <w:szCs w:val="24"/>
          <w:u w:val="single"/>
          <w:rtl/>
        </w:rPr>
        <w:t>:</w:t>
      </w:r>
    </w:p>
    <w:p w14:paraId="446BC0C8" w14:textId="2D3840BE" w:rsidR="001E2274" w:rsidRDefault="00CC0018" w:rsidP="00524C40">
      <w:pPr>
        <w:rPr>
          <w:b w:val="0"/>
          <w:bCs w:val="0"/>
          <w:caps/>
          <w:sz w:val="24"/>
          <w:szCs w:val="24"/>
          <w:rtl/>
        </w:rPr>
      </w:pPr>
      <w:r>
        <w:rPr>
          <w:rFonts w:hint="cs"/>
          <w:b w:val="0"/>
          <w:bCs w:val="0"/>
          <w:caps/>
          <w:sz w:val="24"/>
          <w:szCs w:val="24"/>
          <w:rtl/>
        </w:rPr>
        <w:t xml:space="preserve">לדעתי הם אמרו שהם עשו תיאום אבל אם הם עשו שיגישו לנו </w:t>
      </w:r>
    </w:p>
    <w:p w14:paraId="007271DD" w14:textId="77777777" w:rsidR="001E2274" w:rsidRDefault="001E2274" w:rsidP="00524C40">
      <w:pPr>
        <w:rPr>
          <w:b w:val="0"/>
          <w:bCs w:val="0"/>
          <w:caps/>
          <w:sz w:val="24"/>
          <w:szCs w:val="24"/>
          <w:rtl/>
        </w:rPr>
      </w:pPr>
    </w:p>
    <w:p w14:paraId="4DE8A728" w14:textId="77777777" w:rsidR="001E2274" w:rsidRDefault="00AA719E" w:rsidP="00524C40">
      <w:pPr>
        <w:rPr>
          <w:caps/>
          <w:sz w:val="24"/>
          <w:szCs w:val="24"/>
          <w:u w:val="single"/>
          <w:rtl/>
        </w:rPr>
      </w:pPr>
      <w:r w:rsidRPr="00AA719E">
        <w:rPr>
          <w:rFonts w:hint="cs"/>
          <w:caps/>
          <w:sz w:val="24"/>
          <w:szCs w:val="24"/>
          <w:u w:val="single"/>
          <w:rtl/>
        </w:rPr>
        <w:t>מר עשהאל גלעד - נציג לשכת התכנון</w:t>
      </w:r>
      <w:r w:rsidR="001E2274">
        <w:rPr>
          <w:rFonts w:hint="cs"/>
          <w:caps/>
          <w:sz w:val="24"/>
          <w:szCs w:val="24"/>
          <w:u w:val="single"/>
          <w:rtl/>
        </w:rPr>
        <w:t>:</w:t>
      </w:r>
    </w:p>
    <w:p w14:paraId="0820DDBB" w14:textId="62FAE323" w:rsidR="001E2274" w:rsidRDefault="00CC0018" w:rsidP="00524C40">
      <w:pPr>
        <w:rPr>
          <w:b w:val="0"/>
          <w:bCs w:val="0"/>
          <w:caps/>
          <w:sz w:val="24"/>
          <w:szCs w:val="24"/>
          <w:rtl/>
        </w:rPr>
      </w:pPr>
      <w:r>
        <w:rPr>
          <w:rFonts w:hint="cs"/>
          <w:b w:val="0"/>
          <w:bCs w:val="0"/>
          <w:caps/>
          <w:sz w:val="24"/>
          <w:szCs w:val="24"/>
          <w:rtl/>
        </w:rPr>
        <w:t>... תיאום עם רשות העתיקות, רטג יש סעיף שאומר גידור סימון גבולות שטח העבודות תנועת כלים ומחנה קבלן ותיאום עבודות</w:t>
      </w:r>
    </w:p>
    <w:p w14:paraId="4186EA26" w14:textId="77777777" w:rsidR="001E2274" w:rsidRDefault="001E2274" w:rsidP="00524C40">
      <w:pPr>
        <w:rPr>
          <w:b w:val="0"/>
          <w:bCs w:val="0"/>
          <w:caps/>
          <w:sz w:val="24"/>
          <w:szCs w:val="24"/>
          <w:rtl/>
        </w:rPr>
      </w:pPr>
    </w:p>
    <w:p w14:paraId="44FF64ED" w14:textId="77777777" w:rsidR="001E2274" w:rsidRDefault="00687DB7" w:rsidP="00524C40">
      <w:pPr>
        <w:rPr>
          <w:caps/>
          <w:sz w:val="24"/>
          <w:szCs w:val="24"/>
          <w:u w:val="single"/>
          <w:rtl/>
        </w:rPr>
      </w:pPr>
      <w:r w:rsidRPr="00687DB7">
        <w:rPr>
          <w:rFonts w:hint="cs"/>
          <w:caps/>
          <w:sz w:val="24"/>
          <w:szCs w:val="24"/>
          <w:u w:val="single"/>
          <w:rtl/>
        </w:rPr>
        <w:t>גב</w:t>
      </w:r>
      <w:r w:rsidRPr="00687DB7">
        <w:rPr>
          <w:caps/>
          <w:sz w:val="24"/>
          <w:szCs w:val="24"/>
          <w:u w:val="single"/>
          <w:rtl/>
        </w:rPr>
        <w:t>'</w:t>
      </w:r>
      <w:r w:rsidRPr="00687DB7">
        <w:rPr>
          <w:rFonts w:hint="cs"/>
          <w:caps/>
          <w:sz w:val="24"/>
          <w:szCs w:val="24"/>
          <w:u w:val="single"/>
          <w:rtl/>
        </w:rPr>
        <w:t xml:space="preserve"> עדית קרמר - סגנית מתכננת המחוז</w:t>
      </w:r>
      <w:r w:rsidR="001E2274">
        <w:rPr>
          <w:rFonts w:hint="cs"/>
          <w:caps/>
          <w:sz w:val="24"/>
          <w:szCs w:val="24"/>
          <w:u w:val="single"/>
          <w:rtl/>
        </w:rPr>
        <w:t>:</w:t>
      </w:r>
    </w:p>
    <w:p w14:paraId="35B3034E" w14:textId="71618384" w:rsidR="001E2274" w:rsidRDefault="00CC0018" w:rsidP="00524C40">
      <w:pPr>
        <w:rPr>
          <w:b w:val="0"/>
          <w:bCs w:val="0"/>
          <w:caps/>
          <w:sz w:val="24"/>
          <w:szCs w:val="24"/>
          <w:rtl/>
        </w:rPr>
      </w:pPr>
      <w:r>
        <w:rPr>
          <w:rFonts w:hint="cs"/>
          <w:b w:val="0"/>
          <w:bCs w:val="0"/>
          <w:caps/>
          <w:sz w:val="24"/>
          <w:szCs w:val="24"/>
          <w:rtl/>
        </w:rPr>
        <w:t>נכון הם עשו תיאום איתם ...</w:t>
      </w:r>
    </w:p>
    <w:p w14:paraId="6FD19CDA" w14:textId="77777777" w:rsidR="001E2274" w:rsidRDefault="001E2274" w:rsidP="00524C40">
      <w:pPr>
        <w:rPr>
          <w:b w:val="0"/>
          <w:bCs w:val="0"/>
          <w:caps/>
          <w:sz w:val="24"/>
          <w:szCs w:val="24"/>
          <w:rtl/>
        </w:rPr>
      </w:pPr>
    </w:p>
    <w:p w14:paraId="7D9CA4DC" w14:textId="77777777" w:rsidR="001E2274" w:rsidRDefault="003109B2" w:rsidP="00524C40">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30B8477D" w14:textId="14CFA93F" w:rsidR="001E2274" w:rsidRDefault="00CC0018" w:rsidP="00524C40">
      <w:pPr>
        <w:rPr>
          <w:b w:val="0"/>
          <w:bCs w:val="0"/>
          <w:caps/>
          <w:sz w:val="24"/>
          <w:szCs w:val="24"/>
          <w:rtl/>
        </w:rPr>
      </w:pPr>
      <w:r>
        <w:rPr>
          <w:rFonts w:hint="cs"/>
          <w:b w:val="0"/>
          <w:bCs w:val="0"/>
          <w:caps/>
          <w:sz w:val="24"/>
          <w:szCs w:val="24"/>
          <w:rtl/>
        </w:rPr>
        <w:t>לא לא רק את הזה, גם את הערוץ עצמו</w:t>
      </w:r>
    </w:p>
    <w:p w14:paraId="577B55D3" w14:textId="77777777" w:rsidR="001E2274" w:rsidRDefault="001E2274" w:rsidP="00524C40">
      <w:pPr>
        <w:rPr>
          <w:b w:val="0"/>
          <w:bCs w:val="0"/>
          <w:caps/>
          <w:sz w:val="24"/>
          <w:szCs w:val="24"/>
          <w:rtl/>
        </w:rPr>
      </w:pPr>
    </w:p>
    <w:p w14:paraId="6B7ADDD7" w14:textId="77777777" w:rsidR="001E2274" w:rsidRDefault="00AA719E" w:rsidP="00524C40">
      <w:pPr>
        <w:rPr>
          <w:caps/>
          <w:sz w:val="24"/>
          <w:szCs w:val="24"/>
          <w:u w:val="single"/>
          <w:rtl/>
        </w:rPr>
      </w:pPr>
      <w:r w:rsidRPr="00AA719E">
        <w:rPr>
          <w:rFonts w:hint="cs"/>
          <w:caps/>
          <w:sz w:val="24"/>
          <w:szCs w:val="24"/>
          <w:u w:val="single"/>
          <w:rtl/>
        </w:rPr>
        <w:t>מר עשהאל גלעד - נציג לשכת התכנון</w:t>
      </w:r>
      <w:r w:rsidR="001E2274">
        <w:rPr>
          <w:rFonts w:hint="cs"/>
          <w:caps/>
          <w:sz w:val="24"/>
          <w:szCs w:val="24"/>
          <w:u w:val="single"/>
          <w:rtl/>
        </w:rPr>
        <w:t>:</w:t>
      </w:r>
    </w:p>
    <w:p w14:paraId="378CE703" w14:textId="7D6D76FE" w:rsidR="001E2274" w:rsidRDefault="00CC0018" w:rsidP="00524C40">
      <w:pPr>
        <w:rPr>
          <w:b w:val="0"/>
          <w:bCs w:val="0"/>
          <w:caps/>
          <w:sz w:val="24"/>
          <w:szCs w:val="24"/>
          <w:rtl/>
        </w:rPr>
      </w:pPr>
      <w:r>
        <w:rPr>
          <w:rFonts w:hint="cs"/>
          <w:b w:val="0"/>
          <w:bCs w:val="0"/>
          <w:caps/>
          <w:sz w:val="24"/>
          <w:szCs w:val="24"/>
          <w:rtl/>
        </w:rPr>
        <w:t xml:space="preserve">תיאום העבודות </w:t>
      </w:r>
    </w:p>
    <w:p w14:paraId="31985898" w14:textId="77777777" w:rsidR="001E2274" w:rsidRDefault="001E2274" w:rsidP="00524C40">
      <w:pPr>
        <w:rPr>
          <w:b w:val="0"/>
          <w:bCs w:val="0"/>
          <w:caps/>
          <w:sz w:val="24"/>
          <w:szCs w:val="24"/>
          <w:rtl/>
        </w:rPr>
      </w:pPr>
    </w:p>
    <w:p w14:paraId="2962E8E2" w14:textId="77777777" w:rsidR="001E2274" w:rsidRDefault="00687DB7" w:rsidP="00524C40">
      <w:pPr>
        <w:rPr>
          <w:caps/>
          <w:sz w:val="24"/>
          <w:szCs w:val="24"/>
          <w:u w:val="single"/>
          <w:rtl/>
        </w:rPr>
      </w:pPr>
      <w:r w:rsidRPr="00687DB7">
        <w:rPr>
          <w:rFonts w:hint="cs"/>
          <w:caps/>
          <w:sz w:val="24"/>
          <w:szCs w:val="24"/>
          <w:u w:val="single"/>
          <w:rtl/>
        </w:rPr>
        <w:t>גב</w:t>
      </w:r>
      <w:r w:rsidRPr="00687DB7">
        <w:rPr>
          <w:caps/>
          <w:sz w:val="24"/>
          <w:szCs w:val="24"/>
          <w:u w:val="single"/>
          <w:rtl/>
        </w:rPr>
        <w:t>'</w:t>
      </w:r>
      <w:r w:rsidRPr="00687DB7">
        <w:rPr>
          <w:rFonts w:hint="cs"/>
          <w:caps/>
          <w:sz w:val="24"/>
          <w:szCs w:val="24"/>
          <w:u w:val="single"/>
          <w:rtl/>
        </w:rPr>
        <w:t xml:space="preserve"> עדית קרמר - סגנית מתכננת המחוז</w:t>
      </w:r>
      <w:r w:rsidR="001E2274">
        <w:rPr>
          <w:rFonts w:hint="cs"/>
          <w:caps/>
          <w:sz w:val="24"/>
          <w:szCs w:val="24"/>
          <w:u w:val="single"/>
          <w:rtl/>
        </w:rPr>
        <w:t>:</w:t>
      </w:r>
    </w:p>
    <w:p w14:paraId="71477FAF" w14:textId="639D6CC7" w:rsidR="001E2274" w:rsidRDefault="00CC0018" w:rsidP="00524C40">
      <w:pPr>
        <w:rPr>
          <w:b w:val="0"/>
          <w:bCs w:val="0"/>
          <w:caps/>
          <w:sz w:val="24"/>
          <w:szCs w:val="24"/>
          <w:rtl/>
        </w:rPr>
      </w:pPr>
      <w:r>
        <w:rPr>
          <w:rFonts w:hint="cs"/>
          <w:b w:val="0"/>
          <w:bCs w:val="0"/>
          <w:caps/>
          <w:sz w:val="24"/>
          <w:szCs w:val="24"/>
          <w:rtl/>
        </w:rPr>
        <w:t>אבל הם עשו איתם תיאום וגם</w:t>
      </w:r>
      <w:r w:rsidR="000F703D">
        <w:rPr>
          <w:rFonts w:hint="cs"/>
          <w:b w:val="0"/>
          <w:bCs w:val="0"/>
          <w:caps/>
          <w:sz w:val="24"/>
          <w:szCs w:val="24"/>
          <w:rtl/>
        </w:rPr>
        <w:t xml:space="preserve"> </w:t>
      </w:r>
      <w:r>
        <w:rPr>
          <w:rFonts w:hint="cs"/>
          <w:b w:val="0"/>
          <w:bCs w:val="0"/>
          <w:caps/>
          <w:sz w:val="24"/>
          <w:szCs w:val="24"/>
          <w:rtl/>
        </w:rPr>
        <w:t xml:space="preserve">... לקראת ביצוע בפועל </w:t>
      </w:r>
    </w:p>
    <w:p w14:paraId="3C8B89FF" w14:textId="77777777" w:rsidR="001E2274" w:rsidRDefault="001E2274" w:rsidP="00524C40">
      <w:pPr>
        <w:rPr>
          <w:b w:val="0"/>
          <w:bCs w:val="0"/>
          <w:caps/>
          <w:sz w:val="24"/>
          <w:szCs w:val="24"/>
          <w:rtl/>
        </w:rPr>
      </w:pPr>
    </w:p>
    <w:p w14:paraId="03FC0C7B" w14:textId="77777777" w:rsidR="001E2274" w:rsidRDefault="003109B2" w:rsidP="00524C40">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0225D73F" w14:textId="528CF0BB" w:rsidR="001E2274" w:rsidRDefault="00CC0018" w:rsidP="00524C40">
      <w:pPr>
        <w:rPr>
          <w:b w:val="0"/>
          <w:bCs w:val="0"/>
          <w:caps/>
          <w:sz w:val="24"/>
          <w:szCs w:val="24"/>
          <w:rtl/>
        </w:rPr>
      </w:pPr>
      <w:r>
        <w:rPr>
          <w:rFonts w:hint="cs"/>
          <w:b w:val="0"/>
          <w:bCs w:val="0"/>
          <w:caps/>
          <w:sz w:val="24"/>
          <w:szCs w:val="24"/>
          <w:rtl/>
        </w:rPr>
        <w:t>ביצוע המשך תיאום כן</w:t>
      </w:r>
    </w:p>
    <w:p w14:paraId="5039E01D" w14:textId="77777777" w:rsidR="001E2274" w:rsidRDefault="001E2274" w:rsidP="00524C40">
      <w:pPr>
        <w:rPr>
          <w:b w:val="0"/>
          <w:bCs w:val="0"/>
          <w:caps/>
          <w:sz w:val="24"/>
          <w:szCs w:val="24"/>
          <w:rtl/>
        </w:rPr>
      </w:pPr>
    </w:p>
    <w:p w14:paraId="3D01EA25" w14:textId="77777777" w:rsidR="001E2274" w:rsidRDefault="00687DB7" w:rsidP="00524C40">
      <w:pPr>
        <w:rPr>
          <w:caps/>
          <w:sz w:val="24"/>
          <w:szCs w:val="24"/>
          <w:u w:val="single"/>
          <w:rtl/>
        </w:rPr>
      </w:pPr>
      <w:r w:rsidRPr="00687DB7">
        <w:rPr>
          <w:rFonts w:hint="cs"/>
          <w:caps/>
          <w:sz w:val="24"/>
          <w:szCs w:val="24"/>
          <w:u w:val="single"/>
          <w:rtl/>
        </w:rPr>
        <w:t>גב</w:t>
      </w:r>
      <w:r w:rsidRPr="00687DB7">
        <w:rPr>
          <w:caps/>
          <w:sz w:val="24"/>
          <w:szCs w:val="24"/>
          <w:u w:val="single"/>
          <w:rtl/>
        </w:rPr>
        <w:t>'</w:t>
      </w:r>
      <w:r w:rsidRPr="00687DB7">
        <w:rPr>
          <w:rFonts w:hint="cs"/>
          <w:caps/>
          <w:sz w:val="24"/>
          <w:szCs w:val="24"/>
          <w:u w:val="single"/>
          <w:rtl/>
        </w:rPr>
        <w:t xml:space="preserve"> עדית קרמר - סגנית מתכננת המחוז</w:t>
      </w:r>
      <w:r w:rsidR="001E2274">
        <w:rPr>
          <w:rFonts w:hint="cs"/>
          <w:caps/>
          <w:sz w:val="24"/>
          <w:szCs w:val="24"/>
          <w:u w:val="single"/>
          <w:rtl/>
        </w:rPr>
        <w:t>:</w:t>
      </w:r>
    </w:p>
    <w:p w14:paraId="7E33BCB8" w14:textId="7777764A" w:rsidR="001E2274" w:rsidRDefault="00CC0018" w:rsidP="00524C40">
      <w:pPr>
        <w:rPr>
          <w:b w:val="0"/>
          <w:bCs w:val="0"/>
          <w:caps/>
          <w:sz w:val="24"/>
          <w:szCs w:val="24"/>
          <w:rtl/>
        </w:rPr>
      </w:pPr>
      <w:r>
        <w:rPr>
          <w:rFonts w:hint="cs"/>
          <w:b w:val="0"/>
          <w:bCs w:val="0"/>
          <w:caps/>
          <w:sz w:val="24"/>
          <w:szCs w:val="24"/>
          <w:rtl/>
        </w:rPr>
        <w:t>הם יעשו את התיאום, אז למה</w:t>
      </w:r>
    </w:p>
    <w:p w14:paraId="5757A8A0" w14:textId="77777777" w:rsidR="001E2274" w:rsidRDefault="001E2274" w:rsidP="00524C40">
      <w:pPr>
        <w:rPr>
          <w:b w:val="0"/>
          <w:bCs w:val="0"/>
          <w:caps/>
          <w:sz w:val="24"/>
          <w:szCs w:val="24"/>
          <w:rtl/>
        </w:rPr>
      </w:pPr>
    </w:p>
    <w:p w14:paraId="1393B4FC" w14:textId="77777777" w:rsidR="001E2274" w:rsidRDefault="003109B2" w:rsidP="00524C40">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2AFA976B" w14:textId="0D8071A0" w:rsidR="001E2274" w:rsidRDefault="00CC0018" w:rsidP="00524C40">
      <w:pPr>
        <w:rPr>
          <w:b w:val="0"/>
          <w:bCs w:val="0"/>
          <w:caps/>
          <w:sz w:val="24"/>
          <w:szCs w:val="24"/>
          <w:rtl/>
        </w:rPr>
      </w:pPr>
      <w:r>
        <w:rPr>
          <w:rFonts w:hint="cs"/>
          <w:b w:val="0"/>
          <w:bCs w:val="0"/>
          <w:caps/>
          <w:sz w:val="24"/>
          <w:szCs w:val="24"/>
          <w:rtl/>
        </w:rPr>
        <w:t>רק צריך שיהיה</w:t>
      </w:r>
      <w:r w:rsidR="000F703D">
        <w:rPr>
          <w:rFonts w:hint="cs"/>
          <w:b w:val="0"/>
          <w:bCs w:val="0"/>
          <w:caps/>
          <w:sz w:val="24"/>
          <w:szCs w:val="24"/>
          <w:rtl/>
        </w:rPr>
        <w:t xml:space="preserve"> </w:t>
      </w:r>
      <w:r>
        <w:rPr>
          <w:rFonts w:hint="cs"/>
          <w:b w:val="0"/>
          <w:bCs w:val="0"/>
          <w:caps/>
          <w:sz w:val="24"/>
          <w:szCs w:val="24"/>
          <w:rtl/>
        </w:rPr>
        <w:t>...</w:t>
      </w:r>
    </w:p>
    <w:p w14:paraId="58ECF823" w14:textId="77777777" w:rsidR="001E2274" w:rsidRDefault="001E2274" w:rsidP="00524C40">
      <w:pPr>
        <w:rPr>
          <w:b w:val="0"/>
          <w:bCs w:val="0"/>
          <w:caps/>
          <w:sz w:val="24"/>
          <w:szCs w:val="24"/>
          <w:rtl/>
        </w:rPr>
      </w:pPr>
    </w:p>
    <w:p w14:paraId="31DABBFD" w14:textId="77777777" w:rsidR="001E2274" w:rsidRDefault="00AA719E" w:rsidP="00524C40">
      <w:pPr>
        <w:rPr>
          <w:caps/>
          <w:sz w:val="24"/>
          <w:szCs w:val="24"/>
          <w:u w:val="single"/>
          <w:rtl/>
        </w:rPr>
      </w:pPr>
      <w:r w:rsidRPr="00AA719E">
        <w:rPr>
          <w:rFonts w:hint="cs"/>
          <w:caps/>
          <w:sz w:val="24"/>
          <w:szCs w:val="24"/>
          <w:u w:val="single"/>
          <w:rtl/>
        </w:rPr>
        <w:t>מר עשהאל גלעד - נציג לשכת התכנון</w:t>
      </w:r>
      <w:r w:rsidR="001E2274">
        <w:rPr>
          <w:rFonts w:hint="cs"/>
          <w:caps/>
          <w:sz w:val="24"/>
          <w:szCs w:val="24"/>
          <w:u w:val="single"/>
          <w:rtl/>
        </w:rPr>
        <w:t>:</w:t>
      </w:r>
    </w:p>
    <w:p w14:paraId="16C26A49" w14:textId="2492E152" w:rsidR="001E2274" w:rsidRDefault="00CC0018" w:rsidP="00524C40">
      <w:pPr>
        <w:rPr>
          <w:b w:val="0"/>
          <w:bCs w:val="0"/>
          <w:caps/>
          <w:sz w:val="24"/>
          <w:szCs w:val="24"/>
          <w:rtl/>
        </w:rPr>
      </w:pPr>
      <w:r>
        <w:rPr>
          <w:rFonts w:hint="cs"/>
          <w:b w:val="0"/>
          <w:bCs w:val="0"/>
          <w:caps/>
          <w:sz w:val="24"/>
          <w:szCs w:val="24"/>
          <w:rtl/>
        </w:rPr>
        <w:t xml:space="preserve">כן כן </w:t>
      </w:r>
    </w:p>
    <w:p w14:paraId="15F833C7" w14:textId="77777777" w:rsidR="001E2274" w:rsidRDefault="001E2274" w:rsidP="00524C40">
      <w:pPr>
        <w:rPr>
          <w:b w:val="0"/>
          <w:bCs w:val="0"/>
          <w:caps/>
          <w:sz w:val="24"/>
          <w:szCs w:val="24"/>
          <w:rtl/>
        </w:rPr>
      </w:pPr>
    </w:p>
    <w:p w14:paraId="2B2483C0" w14:textId="77777777" w:rsidR="001E2274" w:rsidRDefault="00687DB7" w:rsidP="00524C40">
      <w:pPr>
        <w:rPr>
          <w:caps/>
          <w:sz w:val="24"/>
          <w:szCs w:val="24"/>
          <w:u w:val="single"/>
          <w:rtl/>
        </w:rPr>
      </w:pPr>
      <w:r w:rsidRPr="00687DB7">
        <w:rPr>
          <w:rFonts w:hint="cs"/>
          <w:caps/>
          <w:sz w:val="24"/>
          <w:szCs w:val="24"/>
          <w:u w:val="single"/>
          <w:rtl/>
        </w:rPr>
        <w:t>גב</w:t>
      </w:r>
      <w:r w:rsidRPr="00687DB7">
        <w:rPr>
          <w:caps/>
          <w:sz w:val="24"/>
          <w:szCs w:val="24"/>
          <w:u w:val="single"/>
          <w:rtl/>
        </w:rPr>
        <w:t>'</w:t>
      </w:r>
      <w:r w:rsidRPr="00687DB7">
        <w:rPr>
          <w:rFonts w:hint="cs"/>
          <w:caps/>
          <w:sz w:val="24"/>
          <w:szCs w:val="24"/>
          <w:u w:val="single"/>
          <w:rtl/>
        </w:rPr>
        <w:t xml:space="preserve"> עדית קרמר - סגנית מתכננת המחוז</w:t>
      </w:r>
      <w:r w:rsidR="001E2274">
        <w:rPr>
          <w:rFonts w:hint="cs"/>
          <w:caps/>
          <w:sz w:val="24"/>
          <w:szCs w:val="24"/>
          <w:u w:val="single"/>
          <w:rtl/>
        </w:rPr>
        <w:t>:</w:t>
      </w:r>
    </w:p>
    <w:p w14:paraId="0444069F" w14:textId="2F6AB167" w:rsidR="001E2274" w:rsidRDefault="00CC0018" w:rsidP="00524C40">
      <w:pPr>
        <w:rPr>
          <w:b w:val="0"/>
          <w:bCs w:val="0"/>
          <w:caps/>
          <w:sz w:val="24"/>
          <w:szCs w:val="24"/>
          <w:rtl/>
        </w:rPr>
      </w:pPr>
      <w:r>
        <w:rPr>
          <w:rFonts w:hint="cs"/>
          <w:b w:val="0"/>
          <w:bCs w:val="0"/>
          <w:caps/>
          <w:sz w:val="24"/>
          <w:szCs w:val="24"/>
          <w:rtl/>
        </w:rPr>
        <w:t>אז זה כתוב</w:t>
      </w:r>
    </w:p>
    <w:p w14:paraId="6DE723B2" w14:textId="77777777" w:rsidR="001E2274" w:rsidRDefault="001E2274" w:rsidP="00524C40">
      <w:pPr>
        <w:rPr>
          <w:b w:val="0"/>
          <w:bCs w:val="0"/>
          <w:caps/>
          <w:sz w:val="24"/>
          <w:szCs w:val="24"/>
          <w:rtl/>
        </w:rPr>
      </w:pPr>
    </w:p>
    <w:p w14:paraId="37CB15B3" w14:textId="77777777" w:rsidR="001E2274" w:rsidRDefault="003109B2" w:rsidP="00524C40">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2AC1BC8E" w14:textId="32DF3398" w:rsidR="001E2274" w:rsidRDefault="00CC0018" w:rsidP="00524C40">
      <w:pPr>
        <w:rPr>
          <w:b w:val="0"/>
          <w:bCs w:val="0"/>
          <w:caps/>
          <w:sz w:val="24"/>
          <w:szCs w:val="24"/>
          <w:rtl/>
        </w:rPr>
      </w:pPr>
      <w:r>
        <w:rPr>
          <w:rFonts w:hint="cs"/>
          <w:b w:val="0"/>
          <w:bCs w:val="0"/>
          <w:caps/>
          <w:sz w:val="24"/>
          <w:szCs w:val="24"/>
          <w:rtl/>
        </w:rPr>
        <w:t>אוקיי</w:t>
      </w:r>
    </w:p>
    <w:p w14:paraId="57514BAA" w14:textId="77777777" w:rsidR="001E2274" w:rsidRDefault="001E2274" w:rsidP="00524C40">
      <w:pPr>
        <w:rPr>
          <w:b w:val="0"/>
          <w:bCs w:val="0"/>
          <w:caps/>
          <w:sz w:val="24"/>
          <w:szCs w:val="24"/>
          <w:rtl/>
        </w:rPr>
      </w:pPr>
    </w:p>
    <w:p w14:paraId="45B7BC70" w14:textId="77777777" w:rsidR="001E2274" w:rsidRDefault="00687DB7" w:rsidP="00524C40">
      <w:pPr>
        <w:rPr>
          <w:caps/>
          <w:sz w:val="24"/>
          <w:szCs w:val="24"/>
          <w:u w:val="single"/>
          <w:rtl/>
        </w:rPr>
      </w:pPr>
      <w:r w:rsidRPr="00687DB7">
        <w:rPr>
          <w:rFonts w:hint="cs"/>
          <w:caps/>
          <w:sz w:val="24"/>
          <w:szCs w:val="24"/>
          <w:u w:val="single"/>
          <w:rtl/>
        </w:rPr>
        <w:t>גב</w:t>
      </w:r>
      <w:r w:rsidRPr="00687DB7">
        <w:rPr>
          <w:caps/>
          <w:sz w:val="24"/>
          <w:szCs w:val="24"/>
          <w:u w:val="single"/>
          <w:rtl/>
        </w:rPr>
        <w:t>'</w:t>
      </w:r>
      <w:r w:rsidRPr="00687DB7">
        <w:rPr>
          <w:rFonts w:hint="cs"/>
          <w:caps/>
          <w:sz w:val="24"/>
          <w:szCs w:val="24"/>
          <w:u w:val="single"/>
          <w:rtl/>
        </w:rPr>
        <w:t xml:space="preserve"> עדית קרמר - סגנית מתכננת המחוז</w:t>
      </w:r>
      <w:r w:rsidR="001E2274">
        <w:rPr>
          <w:rFonts w:hint="cs"/>
          <w:caps/>
          <w:sz w:val="24"/>
          <w:szCs w:val="24"/>
          <w:u w:val="single"/>
          <w:rtl/>
        </w:rPr>
        <w:t>:</w:t>
      </w:r>
    </w:p>
    <w:p w14:paraId="21C8ECA1" w14:textId="050C58CF" w:rsidR="001E2274" w:rsidRDefault="00CC0018" w:rsidP="00524C40">
      <w:pPr>
        <w:rPr>
          <w:b w:val="0"/>
          <w:bCs w:val="0"/>
          <w:caps/>
          <w:sz w:val="24"/>
          <w:szCs w:val="24"/>
          <w:rtl/>
        </w:rPr>
      </w:pPr>
      <w:r>
        <w:rPr>
          <w:rFonts w:hint="cs"/>
          <w:b w:val="0"/>
          <w:bCs w:val="0"/>
          <w:caps/>
          <w:sz w:val="24"/>
          <w:szCs w:val="24"/>
          <w:rtl/>
        </w:rPr>
        <w:t>אז לא צריך לעשות תיאום נוסף</w:t>
      </w:r>
    </w:p>
    <w:p w14:paraId="64D09717" w14:textId="77777777" w:rsidR="001E2274" w:rsidRDefault="001E2274" w:rsidP="00524C40">
      <w:pPr>
        <w:rPr>
          <w:b w:val="0"/>
          <w:bCs w:val="0"/>
          <w:caps/>
          <w:sz w:val="24"/>
          <w:szCs w:val="24"/>
          <w:rtl/>
        </w:rPr>
      </w:pPr>
    </w:p>
    <w:p w14:paraId="03BFEE8B" w14:textId="77777777" w:rsidR="001E2274" w:rsidRDefault="000A5C33" w:rsidP="00524C40">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519B2C23" w14:textId="34C4FA37" w:rsidR="001E2274" w:rsidRDefault="00496011" w:rsidP="00524C40">
      <w:pPr>
        <w:rPr>
          <w:b w:val="0"/>
          <w:bCs w:val="0"/>
          <w:caps/>
          <w:sz w:val="24"/>
          <w:szCs w:val="24"/>
          <w:rtl/>
        </w:rPr>
      </w:pPr>
      <w:r>
        <w:rPr>
          <w:rFonts w:hint="cs"/>
          <w:b w:val="0"/>
          <w:bCs w:val="0"/>
          <w:caps/>
          <w:sz w:val="24"/>
          <w:szCs w:val="24"/>
          <w:rtl/>
        </w:rPr>
        <w:t>זהו?</w:t>
      </w:r>
    </w:p>
    <w:p w14:paraId="3141417F" w14:textId="77777777" w:rsidR="001E2274" w:rsidRDefault="001E2274" w:rsidP="00524C40">
      <w:pPr>
        <w:rPr>
          <w:b w:val="0"/>
          <w:bCs w:val="0"/>
          <w:caps/>
          <w:sz w:val="24"/>
          <w:szCs w:val="24"/>
          <w:rtl/>
        </w:rPr>
      </w:pPr>
    </w:p>
    <w:p w14:paraId="28253BDF" w14:textId="77777777" w:rsidR="001E2274" w:rsidRDefault="00D17364" w:rsidP="00524C40">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3D177D6E" w14:textId="752F06CF" w:rsidR="001E2274" w:rsidRDefault="00496011" w:rsidP="00524C40">
      <w:pPr>
        <w:rPr>
          <w:b w:val="0"/>
          <w:bCs w:val="0"/>
          <w:caps/>
          <w:sz w:val="24"/>
          <w:szCs w:val="24"/>
          <w:rtl/>
        </w:rPr>
      </w:pPr>
      <w:r>
        <w:rPr>
          <w:rFonts w:hint="cs"/>
          <w:b w:val="0"/>
          <w:bCs w:val="0"/>
          <w:caps/>
          <w:sz w:val="24"/>
          <w:szCs w:val="24"/>
          <w:rtl/>
        </w:rPr>
        <w:t xml:space="preserve">כן רבותיי </w:t>
      </w:r>
    </w:p>
    <w:p w14:paraId="2F7A6D72" w14:textId="77777777" w:rsidR="001E2274" w:rsidRDefault="001E2274" w:rsidP="00524C40">
      <w:pPr>
        <w:rPr>
          <w:b w:val="0"/>
          <w:bCs w:val="0"/>
          <w:caps/>
          <w:sz w:val="24"/>
          <w:szCs w:val="24"/>
          <w:rtl/>
        </w:rPr>
      </w:pPr>
    </w:p>
    <w:p w14:paraId="5BEAB163" w14:textId="77777777" w:rsidR="001E2274" w:rsidRDefault="003109B2" w:rsidP="00524C40">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2C95F842" w14:textId="3776997A" w:rsidR="001E2274" w:rsidRDefault="00496011" w:rsidP="00524C40">
      <w:pPr>
        <w:rPr>
          <w:b w:val="0"/>
          <w:bCs w:val="0"/>
          <w:caps/>
          <w:sz w:val="24"/>
          <w:szCs w:val="24"/>
          <w:rtl/>
        </w:rPr>
      </w:pPr>
      <w:r>
        <w:rPr>
          <w:rFonts w:hint="cs"/>
          <w:b w:val="0"/>
          <w:bCs w:val="0"/>
          <w:caps/>
          <w:sz w:val="24"/>
          <w:szCs w:val="24"/>
          <w:rtl/>
        </w:rPr>
        <w:t xml:space="preserve">עכשיו </w:t>
      </w:r>
    </w:p>
    <w:p w14:paraId="06C56CC2" w14:textId="77777777" w:rsidR="001E2274" w:rsidRDefault="001E2274" w:rsidP="00524C40">
      <w:pPr>
        <w:rPr>
          <w:b w:val="0"/>
          <w:bCs w:val="0"/>
          <w:caps/>
          <w:sz w:val="24"/>
          <w:szCs w:val="24"/>
          <w:rtl/>
        </w:rPr>
      </w:pPr>
    </w:p>
    <w:p w14:paraId="13C0C77D" w14:textId="77777777" w:rsidR="001E2274" w:rsidRDefault="00D17364" w:rsidP="00524C40">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57A28FA0" w14:textId="55A41B86" w:rsidR="001E2274" w:rsidRDefault="00496011" w:rsidP="00524C40">
      <w:pPr>
        <w:rPr>
          <w:b w:val="0"/>
          <w:bCs w:val="0"/>
          <w:caps/>
          <w:sz w:val="24"/>
          <w:szCs w:val="24"/>
          <w:rtl/>
        </w:rPr>
      </w:pPr>
      <w:r>
        <w:rPr>
          <w:rFonts w:hint="cs"/>
          <w:b w:val="0"/>
          <w:bCs w:val="0"/>
          <w:caps/>
          <w:sz w:val="24"/>
          <w:szCs w:val="24"/>
          <w:rtl/>
        </w:rPr>
        <w:lastRenderedPageBreak/>
        <w:t>אנחנו יכולים לעבור לדיון הבא אז אנחנו נכניס את כולם</w:t>
      </w:r>
    </w:p>
    <w:p w14:paraId="5EEA06BF" w14:textId="77777777" w:rsidR="001E2274" w:rsidRDefault="001E2274" w:rsidP="00524C40">
      <w:pPr>
        <w:rPr>
          <w:b w:val="0"/>
          <w:bCs w:val="0"/>
          <w:caps/>
          <w:sz w:val="24"/>
          <w:szCs w:val="24"/>
          <w:rtl/>
        </w:rPr>
      </w:pPr>
    </w:p>
    <w:p w14:paraId="6DE48EC1" w14:textId="77777777" w:rsidR="001E2274" w:rsidRDefault="00E5536A" w:rsidP="00524C40">
      <w:pPr>
        <w:rPr>
          <w:caps/>
          <w:sz w:val="24"/>
          <w:szCs w:val="24"/>
          <w:u w:val="single"/>
          <w:rtl/>
        </w:rPr>
      </w:pPr>
      <w:r w:rsidRPr="00E5536A">
        <w:rPr>
          <w:rFonts w:hint="cs"/>
          <w:caps/>
          <w:sz w:val="24"/>
          <w:szCs w:val="24"/>
          <w:u w:val="single"/>
          <w:rtl/>
        </w:rPr>
        <w:t>גב</w:t>
      </w:r>
      <w:r w:rsidRPr="00E5536A">
        <w:rPr>
          <w:caps/>
          <w:sz w:val="24"/>
          <w:szCs w:val="24"/>
          <w:u w:val="single"/>
          <w:rtl/>
        </w:rPr>
        <w:t>'</w:t>
      </w:r>
      <w:r w:rsidRPr="00E5536A">
        <w:rPr>
          <w:rFonts w:hint="cs"/>
          <w:caps/>
          <w:sz w:val="24"/>
          <w:szCs w:val="24"/>
          <w:u w:val="single"/>
          <w:rtl/>
        </w:rPr>
        <w:t xml:space="preserve"> רוני גרניט - נציגת משרד הבריאות בוועדה המחוזית</w:t>
      </w:r>
      <w:r w:rsidR="001E2274">
        <w:rPr>
          <w:rFonts w:hint="cs"/>
          <w:caps/>
          <w:sz w:val="24"/>
          <w:szCs w:val="24"/>
          <w:u w:val="single"/>
          <w:rtl/>
        </w:rPr>
        <w:t>:</w:t>
      </w:r>
    </w:p>
    <w:p w14:paraId="4AAF89CF" w14:textId="65B1B7C9" w:rsidR="001E2274" w:rsidRDefault="00496011" w:rsidP="00524C40">
      <w:pPr>
        <w:rPr>
          <w:b w:val="0"/>
          <w:bCs w:val="0"/>
          <w:caps/>
          <w:sz w:val="24"/>
          <w:szCs w:val="24"/>
          <w:rtl/>
        </w:rPr>
      </w:pPr>
      <w:r>
        <w:rPr>
          <w:rFonts w:hint="cs"/>
          <w:b w:val="0"/>
          <w:bCs w:val="0"/>
          <w:caps/>
          <w:sz w:val="24"/>
          <w:szCs w:val="24"/>
          <w:rtl/>
        </w:rPr>
        <w:t>אה לא עושים את ההוא הקודם?</w:t>
      </w:r>
    </w:p>
    <w:p w14:paraId="5311B709" w14:textId="77777777" w:rsidR="001E2274" w:rsidRDefault="001E2274" w:rsidP="00524C40">
      <w:pPr>
        <w:rPr>
          <w:b w:val="0"/>
          <w:bCs w:val="0"/>
          <w:caps/>
          <w:sz w:val="24"/>
          <w:szCs w:val="24"/>
          <w:rtl/>
        </w:rPr>
      </w:pPr>
    </w:p>
    <w:p w14:paraId="299F6F6F" w14:textId="77777777" w:rsidR="001E2274" w:rsidRDefault="00D17364" w:rsidP="00524C40">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6BC49F99" w14:textId="7445822A" w:rsidR="001E2274" w:rsidRDefault="00496011" w:rsidP="00524C40">
      <w:pPr>
        <w:rPr>
          <w:b w:val="0"/>
          <w:bCs w:val="0"/>
          <w:caps/>
          <w:sz w:val="24"/>
          <w:szCs w:val="24"/>
          <w:rtl/>
        </w:rPr>
      </w:pPr>
      <w:r>
        <w:rPr>
          <w:rFonts w:hint="cs"/>
          <w:b w:val="0"/>
          <w:bCs w:val="0"/>
          <w:caps/>
          <w:sz w:val="24"/>
          <w:szCs w:val="24"/>
          <w:rtl/>
        </w:rPr>
        <w:t>לא הוא יהיה בסוף פה</w:t>
      </w:r>
      <w:r w:rsidR="000F703D">
        <w:rPr>
          <w:rFonts w:hint="cs"/>
          <w:b w:val="0"/>
          <w:bCs w:val="0"/>
          <w:caps/>
          <w:sz w:val="24"/>
          <w:szCs w:val="24"/>
          <w:rtl/>
        </w:rPr>
        <w:t xml:space="preserve"> </w:t>
      </w:r>
      <w:r>
        <w:rPr>
          <w:rFonts w:hint="cs"/>
          <w:b w:val="0"/>
          <w:bCs w:val="0"/>
          <w:caps/>
          <w:sz w:val="24"/>
          <w:szCs w:val="24"/>
          <w:rtl/>
        </w:rPr>
        <w:t>...</w:t>
      </w:r>
    </w:p>
    <w:p w14:paraId="69A7B274" w14:textId="77777777" w:rsidR="001E2274" w:rsidRDefault="001E2274" w:rsidP="00524C40">
      <w:pPr>
        <w:rPr>
          <w:b w:val="0"/>
          <w:bCs w:val="0"/>
          <w:caps/>
          <w:sz w:val="24"/>
          <w:szCs w:val="24"/>
          <w:rtl/>
        </w:rPr>
      </w:pPr>
    </w:p>
    <w:p w14:paraId="05CBB88B" w14:textId="77777777" w:rsidR="001E2274" w:rsidRDefault="00687DB7" w:rsidP="00524C40">
      <w:pPr>
        <w:rPr>
          <w:caps/>
          <w:sz w:val="24"/>
          <w:szCs w:val="24"/>
          <w:u w:val="single"/>
          <w:rtl/>
        </w:rPr>
      </w:pPr>
      <w:r w:rsidRPr="00687DB7">
        <w:rPr>
          <w:rFonts w:hint="cs"/>
          <w:caps/>
          <w:sz w:val="24"/>
          <w:szCs w:val="24"/>
          <w:u w:val="single"/>
          <w:rtl/>
        </w:rPr>
        <w:t>גב</w:t>
      </w:r>
      <w:r w:rsidRPr="00687DB7">
        <w:rPr>
          <w:caps/>
          <w:sz w:val="24"/>
          <w:szCs w:val="24"/>
          <w:u w:val="single"/>
          <w:rtl/>
        </w:rPr>
        <w:t>'</w:t>
      </w:r>
      <w:r w:rsidRPr="00687DB7">
        <w:rPr>
          <w:rFonts w:hint="cs"/>
          <w:caps/>
          <w:sz w:val="24"/>
          <w:szCs w:val="24"/>
          <w:u w:val="single"/>
          <w:rtl/>
        </w:rPr>
        <w:t xml:space="preserve"> עדית קרמר - סגנית מתכננת המחוז</w:t>
      </w:r>
      <w:r w:rsidR="001E2274">
        <w:rPr>
          <w:rFonts w:hint="cs"/>
          <w:caps/>
          <w:sz w:val="24"/>
          <w:szCs w:val="24"/>
          <w:u w:val="single"/>
          <w:rtl/>
        </w:rPr>
        <w:t>:</w:t>
      </w:r>
    </w:p>
    <w:p w14:paraId="53118D26" w14:textId="6482B7A2" w:rsidR="001E2274" w:rsidRDefault="00496011" w:rsidP="00524C40">
      <w:pPr>
        <w:rPr>
          <w:b w:val="0"/>
          <w:bCs w:val="0"/>
          <w:caps/>
          <w:sz w:val="24"/>
          <w:szCs w:val="24"/>
          <w:rtl/>
        </w:rPr>
      </w:pPr>
      <w:r>
        <w:rPr>
          <w:rFonts w:hint="cs"/>
          <w:b w:val="0"/>
          <w:bCs w:val="0"/>
          <w:caps/>
          <w:sz w:val="24"/>
          <w:szCs w:val="24"/>
          <w:rtl/>
        </w:rPr>
        <w:t xml:space="preserve">אנחנו עכשיו בדיון שהוא קטנטנטנטן </w:t>
      </w:r>
    </w:p>
    <w:p w14:paraId="6175F257" w14:textId="77777777" w:rsidR="001E2274" w:rsidRDefault="001E2274" w:rsidP="00524C40">
      <w:pPr>
        <w:rPr>
          <w:b w:val="0"/>
          <w:bCs w:val="0"/>
          <w:caps/>
          <w:sz w:val="24"/>
          <w:szCs w:val="24"/>
          <w:rtl/>
        </w:rPr>
      </w:pPr>
    </w:p>
    <w:p w14:paraId="2A97B7C1" w14:textId="77777777" w:rsidR="001E2274" w:rsidRDefault="000A3DA6" w:rsidP="00496011">
      <w:pPr>
        <w:rPr>
          <w:caps/>
          <w:sz w:val="24"/>
          <w:szCs w:val="24"/>
          <w:u w:val="single"/>
          <w:rtl/>
        </w:rPr>
      </w:pPr>
      <w:r w:rsidRPr="000A3DA6">
        <w:rPr>
          <w:rFonts w:hint="cs"/>
          <w:caps/>
          <w:sz w:val="24"/>
          <w:szCs w:val="24"/>
          <w:u w:val="single"/>
          <w:rtl/>
        </w:rPr>
        <w:t>מר תומר דוידסון - נציג מנהל מקרקעי ישראל בוועדה המחוזית</w:t>
      </w:r>
      <w:r w:rsidR="001E2274">
        <w:rPr>
          <w:rFonts w:hint="cs"/>
          <w:caps/>
          <w:sz w:val="24"/>
          <w:szCs w:val="24"/>
          <w:u w:val="single"/>
          <w:rtl/>
        </w:rPr>
        <w:t>:</w:t>
      </w:r>
    </w:p>
    <w:p w14:paraId="6D82F897" w14:textId="7373552E" w:rsidR="001E2274" w:rsidRDefault="00496011" w:rsidP="00496011">
      <w:pPr>
        <w:rPr>
          <w:b w:val="0"/>
          <w:bCs w:val="0"/>
          <w:caps/>
          <w:sz w:val="24"/>
          <w:szCs w:val="24"/>
          <w:rtl/>
        </w:rPr>
      </w:pPr>
      <w:r>
        <w:rPr>
          <w:rFonts w:hint="cs"/>
          <w:b w:val="0"/>
          <w:bCs w:val="0"/>
          <w:caps/>
          <w:sz w:val="24"/>
          <w:szCs w:val="24"/>
          <w:rtl/>
        </w:rPr>
        <w:t>עמדות בידוק?</w:t>
      </w:r>
    </w:p>
    <w:p w14:paraId="04DEEA85" w14:textId="77777777" w:rsidR="001E2274" w:rsidRDefault="001E2274" w:rsidP="00496011">
      <w:pPr>
        <w:rPr>
          <w:b w:val="0"/>
          <w:bCs w:val="0"/>
          <w:caps/>
          <w:sz w:val="24"/>
          <w:szCs w:val="24"/>
          <w:rtl/>
        </w:rPr>
      </w:pPr>
    </w:p>
    <w:p w14:paraId="25BC4602" w14:textId="77777777" w:rsidR="001E2274" w:rsidRDefault="00D17364" w:rsidP="00496011">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16969F01" w14:textId="19712C46" w:rsidR="001E2274" w:rsidRDefault="00496011" w:rsidP="00496011">
      <w:pPr>
        <w:rPr>
          <w:b w:val="0"/>
          <w:bCs w:val="0"/>
          <w:caps/>
          <w:sz w:val="24"/>
          <w:szCs w:val="24"/>
          <w:rtl/>
        </w:rPr>
      </w:pPr>
      <w:r>
        <w:rPr>
          <w:rFonts w:hint="cs"/>
          <w:b w:val="0"/>
          <w:bCs w:val="0"/>
          <w:caps/>
          <w:sz w:val="24"/>
          <w:szCs w:val="24"/>
          <w:rtl/>
        </w:rPr>
        <w:t xml:space="preserve">טוב חברים אנחנו בתוכנית </w:t>
      </w:r>
      <w:r w:rsidR="006827A5" w:rsidRPr="006827A5">
        <w:rPr>
          <w:b w:val="0"/>
          <w:bCs w:val="0"/>
          <w:caps/>
          <w:sz w:val="24"/>
          <w:szCs w:val="24"/>
          <w:rtl/>
        </w:rPr>
        <w:t>413-1405315. רצ/ 1/ 70/ 2 - חנה וסע -</w:t>
      </w:r>
      <w:r w:rsidR="006827A5">
        <w:rPr>
          <w:rFonts w:hint="cs"/>
          <w:b w:val="0"/>
          <w:bCs w:val="0"/>
          <w:caps/>
          <w:sz w:val="24"/>
          <w:szCs w:val="24"/>
          <w:rtl/>
        </w:rPr>
        <w:t xml:space="preserve"> </w:t>
      </w:r>
      <w:r w:rsidR="006827A5" w:rsidRPr="006827A5">
        <w:rPr>
          <w:b w:val="0"/>
          <w:bCs w:val="0"/>
          <w:caps/>
          <w:sz w:val="24"/>
          <w:szCs w:val="24"/>
          <w:rtl/>
        </w:rPr>
        <w:t>עמדות בידוק</w:t>
      </w:r>
      <w:r w:rsidR="006827A5">
        <w:rPr>
          <w:rFonts w:hint="cs"/>
          <w:b w:val="0"/>
          <w:bCs w:val="0"/>
          <w:caps/>
          <w:sz w:val="24"/>
          <w:szCs w:val="24"/>
          <w:rtl/>
        </w:rPr>
        <w:t xml:space="preserve"> אי אפשר להמשיך לדבר כשאני מדבר כי בסוף זה לא נקלט בפרוטוקול נתחיל מההתחלה זה העונש שלכם </w:t>
      </w:r>
      <w:r w:rsidR="006827A5" w:rsidRPr="006827A5">
        <w:rPr>
          <w:b w:val="0"/>
          <w:bCs w:val="0"/>
          <w:caps/>
          <w:sz w:val="24"/>
          <w:szCs w:val="24"/>
          <w:rtl/>
        </w:rPr>
        <w:t>413-1405315. רצ/ 1/ 70/ 2 - חנה וסע -</w:t>
      </w:r>
      <w:r w:rsidR="006827A5">
        <w:rPr>
          <w:rFonts w:hint="cs"/>
          <w:b w:val="0"/>
          <w:bCs w:val="0"/>
          <w:caps/>
          <w:sz w:val="24"/>
          <w:szCs w:val="24"/>
          <w:rtl/>
        </w:rPr>
        <w:t xml:space="preserve"> </w:t>
      </w:r>
      <w:r w:rsidR="006827A5" w:rsidRPr="006827A5">
        <w:rPr>
          <w:b w:val="0"/>
          <w:bCs w:val="0"/>
          <w:caps/>
          <w:sz w:val="24"/>
          <w:szCs w:val="24"/>
          <w:rtl/>
        </w:rPr>
        <w:t>עמדות בידוק</w:t>
      </w:r>
      <w:r w:rsidR="000F703D">
        <w:rPr>
          <w:rFonts w:hint="cs"/>
          <w:b w:val="0"/>
          <w:bCs w:val="0"/>
          <w:caps/>
          <w:sz w:val="24"/>
          <w:szCs w:val="24"/>
          <w:rtl/>
        </w:rPr>
        <w:t xml:space="preserve"> </w:t>
      </w:r>
      <w:r w:rsidR="006827A5">
        <w:rPr>
          <w:rFonts w:hint="cs"/>
          <w:b w:val="0"/>
          <w:bCs w:val="0"/>
          <w:caps/>
          <w:sz w:val="24"/>
          <w:szCs w:val="24"/>
          <w:rtl/>
        </w:rPr>
        <w:t>כן</w:t>
      </w:r>
      <w:r w:rsidR="000F703D">
        <w:rPr>
          <w:rFonts w:hint="cs"/>
          <w:b w:val="0"/>
          <w:bCs w:val="0"/>
          <w:caps/>
          <w:sz w:val="24"/>
          <w:szCs w:val="24"/>
          <w:rtl/>
        </w:rPr>
        <w:t xml:space="preserve"> </w:t>
      </w:r>
      <w:r w:rsidR="006827A5">
        <w:rPr>
          <w:rFonts w:hint="cs"/>
          <w:b w:val="0"/>
          <w:bCs w:val="0"/>
          <w:caps/>
          <w:sz w:val="24"/>
          <w:szCs w:val="24"/>
          <w:rtl/>
        </w:rPr>
        <w:t xml:space="preserve">בבקשה מי רוצה להציג את ה, </w:t>
      </w:r>
    </w:p>
    <w:p w14:paraId="76D7ADE8" w14:textId="77777777" w:rsidR="001E2274" w:rsidRDefault="001E2274" w:rsidP="00496011">
      <w:pPr>
        <w:rPr>
          <w:b w:val="0"/>
          <w:bCs w:val="0"/>
          <w:caps/>
          <w:sz w:val="24"/>
          <w:szCs w:val="24"/>
          <w:rtl/>
        </w:rPr>
      </w:pPr>
    </w:p>
    <w:p w14:paraId="3AF7A867" w14:textId="77777777" w:rsidR="001E2274" w:rsidRDefault="000F703D" w:rsidP="00496011">
      <w:pPr>
        <w:rPr>
          <w:caps/>
          <w:sz w:val="24"/>
          <w:szCs w:val="24"/>
          <w:u w:val="single"/>
          <w:rtl/>
        </w:rPr>
      </w:pPr>
      <w:r w:rsidRPr="000F703D">
        <w:rPr>
          <w:rFonts w:hint="cs"/>
          <w:caps/>
          <w:sz w:val="24"/>
          <w:szCs w:val="24"/>
          <w:u w:val="single"/>
          <w:rtl/>
        </w:rPr>
        <w:t>מר אליחי וישנר - אדריכל עורך התוכנית</w:t>
      </w:r>
      <w:r w:rsidR="001E2274">
        <w:rPr>
          <w:rFonts w:hint="cs"/>
          <w:caps/>
          <w:sz w:val="24"/>
          <w:szCs w:val="24"/>
          <w:u w:val="single"/>
          <w:rtl/>
        </w:rPr>
        <w:t>:</w:t>
      </w:r>
    </w:p>
    <w:p w14:paraId="6DE8B857" w14:textId="42D686A1" w:rsidR="001E2274" w:rsidRDefault="006827A5" w:rsidP="00496011">
      <w:pPr>
        <w:rPr>
          <w:b w:val="0"/>
          <w:bCs w:val="0"/>
          <w:caps/>
          <w:sz w:val="24"/>
          <w:szCs w:val="24"/>
          <w:rtl/>
        </w:rPr>
      </w:pPr>
      <w:r>
        <w:rPr>
          <w:rFonts w:hint="cs"/>
          <w:b w:val="0"/>
          <w:bCs w:val="0"/>
          <w:caps/>
          <w:sz w:val="24"/>
          <w:szCs w:val="24"/>
          <w:rtl/>
        </w:rPr>
        <w:t>צהרים טובים את רואים</w:t>
      </w:r>
      <w:r w:rsidR="000F703D">
        <w:rPr>
          <w:rFonts w:hint="cs"/>
          <w:b w:val="0"/>
          <w:bCs w:val="0"/>
          <w:caps/>
          <w:sz w:val="24"/>
          <w:szCs w:val="24"/>
          <w:rtl/>
        </w:rPr>
        <w:t xml:space="preserve"> </w:t>
      </w:r>
      <w:r>
        <w:rPr>
          <w:rFonts w:hint="cs"/>
          <w:b w:val="0"/>
          <w:bCs w:val="0"/>
          <w:caps/>
          <w:sz w:val="24"/>
          <w:szCs w:val="24"/>
          <w:rtl/>
        </w:rPr>
        <w:t>את המסך שלי?</w:t>
      </w:r>
    </w:p>
    <w:p w14:paraId="4B3782F5" w14:textId="77777777" w:rsidR="001E2274" w:rsidRDefault="001E2274" w:rsidP="00496011">
      <w:pPr>
        <w:rPr>
          <w:b w:val="0"/>
          <w:bCs w:val="0"/>
          <w:caps/>
          <w:sz w:val="24"/>
          <w:szCs w:val="24"/>
          <w:rtl/>
        </w:rPr>
      </w:pPr>
    </w:p>
    <w:p w14:paraId="228024B8" w14:textId="77777777" w:rsidR="001E2274" w:rsidRDefault="00D17364" w:rsidP="00496011">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0D1368CE" w14:textId="4A04500F" w:rsidR="001E2274" w:rsidRDefault="006827A5" w:rsidP="00496011">
      <w:pPr>
        <w:rPr>
          <w:b w:val="0"/>
          <w:bCs w:val="0"/>
          <w:caps/>
          <w:sz w:val="24"/>
          <w:szCs w:val="24"/>
          <w:rtl/>
        </w:rPr>
      </w:pPr>
      <w:r>
        <w:rPr>
          <w:rFonts w:hint="cs"/>
          <w:b w:val="0"/>
          <w:bCs w:val="0"/>
          <w:caps/>
          <w:sz w:val="24"/>
          <w:szCs w:val="24"/>
          <w:rtl/>
        </w:rPr>
        <w:t xml:space="preserve">כן כן </w:t>
      </w:r>
    </w:p>
    <w:p w14:paraId="2BA7DD94" w14:textId="77777777" w:rsidR="001E2274" w:rsidRDefault="001E2274" w:rsidP="00496011">
      <w:pPr>
        <w:rPr>
          <w:b w:val="0"/>
          <w:bCs w:val="0"/>
          <w:caps/>
          <w:sz w:val="24"/>
          <w:szCs w:val="24"/>
          <w:rtl/>
        </w:rPr>
      </w:pPr>
    </w:p>
    <w:p w14:paraId="045F5EA6" w14:textId="77777777" w:rsidR="001E2274" w:rsidRDefault="000F703D" w:rsidP="00496011">
      <w:pPr>
        <w:rPr>
          <w:caps/>
          <w:sz w:val="24"/>
          <w:szCs w:val="24"/>
          <w:u w:val="single"/>
          <w:rtl/>
        </w:rPr>
      </w:pPr>
      <w:r w:rsidRPr="000F703D">
        <w:rPr>
          <w:rFonts w:hint="cs"/>
          <w:caps/>
          <w:sz w:val="24"/>
          <w:szCs w:val="24"/>
          <w:u w:val="single"/>
          <w:rtl/>
        </w:rPr>
        <w:t>מר אליחי וישנר - אדריכל עורך התוכנית</w:t>
      </w:r>
      <w:r w:rsidR="001E2274">
        <w:rPr>
          <w:rFonts w:hint="cs"/>
          <w:caps/>
          <w:sz w:val="24"/>
          <w:szCs w:val="24"/>
          <w:u w:val="single"/>
          <w:rtl/>
        </w:rPr>
        <w:t>:</w:t>
      </w:r>
    </w:p>
    <w:p w14:paraId="27C65A91" w14:textId="290D7572" w:rsidR="001E2274" w:rsidRDefault="005D2FFE" w:rsidP="00496011">
      <w:pPr>
        <w:rPr>
          <w:b w:val="0"/>
          <w:bCs w:val="0"/>
          <w:caps/>
          <w:sz w:val="24"/>
          <w:szCs w:val="24"/>
          <w:rtl/>
        </w:rPr>
      </w:pPr>
      <w:r>
        <w:rPr>
          <w:rFonts w:hint="cs"/>
          <w:b w:val="0"/>
          <w:bCs w:val="0"/>
          <w:caps/>
          <w:sz w:val="24"/>
          <w:szCs w:val="24"/>
          <w:rtl/>
        </w:rPr>
        <w:t xml:space="preserve">אוקיי אנחנו מדברים על רצ1/70/2 מתחם חנה וסע בראשון לציון המתחם נמצא בהקמה. התוכנית הנוכחית שאנחנו מציגים כעת מיועדת לתוספת עמדות בידוק לכניסת רכבים עבור המתחם. מטרת התוכנית כמו שאמרתי עבור תוספת שני מערכי מערכי בידוק בכניסה למתחם וקביעת זכויות והוראות בנייה כוללות הקמה של עמדות הבידוק, הקירוי שלהן וכל התשתיות הנדרשות לתפעול השוטף שלהן כך שהן יוכלו לפעול בכל תנאי ומזג אוויר ולאורך כל שעות היממה. מבחינת מצב מאושר הכתם האדום מה שאתם רואים זה האזור ש, נמצא כרגע ב, בהקמה מבחינת המתחם מתחם של נתיבים מהירים. יש לנו שני מקבצי בידוק אחד דרומי ואחד צפוני, הצפוני מספר אחד, הדרומי מספר שתיים, הוא הכניסה הראשית. מספר אחד זה הכניסה המשנית. </w:t>
      </w:r>
      <w:r w:rsidR="00A9563C">
        <w:rPr>
          <w:rFonts w:hint="cs"/>
          <w:b w:val="0"/>
          <w:bCs w:val="0"/>
          <w:caps/>
          <w:sz w:val="24"/>
          <w:szCs w:val="24"/>
          <w:rtl/>
        </w:rPr>
        <w:t>מבחינת התוכנית עצמה כל מה שאתם רואים בתוך הכתם באזור הזה זה האזור שנמצא היום בהקמה</w:t>
      </w:r>
    </w:p>
    <w:p w14:paraId="61EC31CF" w14:textId="77777777" w:rsidR="001E2274" w:rsidRDefault="001E2274" w:rsidP="00496011">
      <w:pPr>
        <w:rPr>
          <w:b w:val="0"/>
          <w:bCs w:val="0"/>
          <w:caps/>
          <w:sz w:val="24"/>
          <w:szCs w:val="24"/>
          <w:rtl/>
        </w:rPr>
      </w:pPr>
    </w:p>
    <w:p w14:paraId="057F789B" w14:textId="77777777" w:rsidR="001E2274" w:rsidRDefault="00E5536A" w:rsidP="00496011">
      <w:pPr>
        <w:rPr>
          <w:caps/>
          <w:sz w:val="24"/>
          <w:szCs w:val="24"/>
          <w:u w:val="single"/>
          <w:rtl/>
        </w:rPr>
      </w:pPr>
      <w:r w:rsidRPr="00E5536A">
        <w:rPr>
          <w:rFonts w:hint="cs"/>
          <w:caps/>
          <w:sz w:val="24"/>
          <w:szCs w:val="24"/>
          <w:u w:val="single"/>
          <w:rtl/>
        </w:rPr>
        <w:t>גב</w:t>
      </w:r>
      <w:r w:rsidRPr="00E5536A">
        <w:rPr>
          <w:caps/>
          <w:sz w:val="24"/>
          <w:szCs w:val="24"/>
          <w:u w:val="single"/>
          <w:rtl/>
        </w:rPr>
        <w:t>'</w:t>
      </w:r>
      <w:r w:rsidRPr="00E5536A">
        <w:rPr>
          <w:rFonts w:hint="cs"/>
          <w:caps/>
          <w:sz w:val="24"/>
          <w:szCs w:val="24"/>
          <w:u w:val="single"/>
          <w:rtl/>
        </w:rPr>
        <w:t xml:space="preserve"> רוני גרניט - נציגת משרד הבריאות בוועדה המחוזית</w:t>
      </w:r>
      <w:r w:rsidR="001E2274">
        <w:rPr>
          <w:rFonts w:hint="cs"/>
          <w:caps/>
          <w:sz w:val="24"/>
          <w:szCs w:val="24"/>
          <w:u w:val="single"/>
          <w:rtl/>
        </w:rPr>
        <w:t>:</w:t>
      </w:r>
    </w:p>
    <w:p w14:paraId="0A221916" w14:textId="59BEBDAD" w:rsidR="001E2274" w:rsidRDefault="00A9563C" w:rsidP="00496011">
      <w:pPr>
        <w:rPr>
          <w:b w:val="0"/>
          <w:bCs w:val="0"/>
          <w:caps/>
          <w:sz w:val="24"/>
          <w:szCs w:val="24"/>
          <w:rtl/>
        </w:rPr>
      </w:pPr>
      <w:r>
        <w:rPr>
          <w:rFonts w:hint="cs"/>
          <w:b w:val="0"/>
          <w:bCs w:val="0"/>
          <w:caps/>
          <w:sz w:val="24"/>
          <w:szCs w:val="24"/>
          <w:rtl/>
        </w:rPr>
        <w:t>איזה כבישים אנחנו רואים פה?</w:t>
      </w:r>
    </w:p>
    <w:p w14:paraId="3D3FB122" w14:textId="77777777" w:rsidR="001E2274" w:rsidRDefault="001E2274" w:rsidP="00496011">
      <w:pPr>
        <w:rPr>
          <w:b w:val="0"/>
          <w:bCs w:val="0"/>
          <w:caps/>
          <w:sz w:val="24"/>
          <w:szCs w:val="24"/>
          <w:rtl/>
        </w:rPr>
      </w:pPr>
    </w:p>
    <w:p w14:paraId="4363670D" w14:textId="77777777" w:rsidR="001E2274" w:rsidRDefault="000F703D" w:rsidP="00496011">
      <w:pPr>
        <w:rPr>
          <w:caps/>
          <w:sz w:val="24"/>
          <w:szCs w:val="24"/>
          <w:u w:val="single"/>
          <w:rtl/>
        </w:rPr>
      </w:pPr>
      <w:r w:rsidRPr="000F703D">
        <w:rPr>
          <w:rFonts w:hint="cs"/>
          <w:caps/>
          <w:sz w:val="24"/>
          <w:szCs w:val="24"/>
          <w:u w:val="single"/>
          <w:rtl/>
        </w:rPr>
        <w:t>מר אליחי וישנר - אדריכל עורך התוכנית</w:t>
      </w:r>
      <w:r w:rsidR="001E2274">
        <w:rPr>
          <w:rFonts w:hint="cs"/>
          <w:caps/>
          <w:sz w:val="24"/>
          <w:szCs w:val="24"/>
          <w:u w:val="single"/>
          <w:rtl/>
        </w:rPr>
        <w:t>:</w:t>
      </w:r>
    </w:p>
    <w:p w14:paraId="101B3BF9" w14:textId="06429539" w:rsidR="001E2274" w:rsidRDefault="00A9563C" w:rsidP="00496011">
      <w:pPr>
        <w:rPr>
          <w:b w:val="0"/>
          <w:bCs w:val="0"/>
          <w:caps/>
          <w:sz w:val="24"/>
          <w:szCs w:val="24"/>
          <w:rtl/>
        </w:rPr>
      </w:pPr>
      <w:r>
        <w:rPr>
          <w:rFonts w:hint="cs"/>
          <w:b w:val="0"/>
          <w:bCs w:val="0"/>
          <w:caps/>
          <w:sz w:val="24"/>
          <w:szCs w:val="24"/>
          <w:rtl/>
        </w:rPr>
        <w:t>אנחנו רואים את נתיבי אילון אילון דרך עשרים</w:t>
      </w:r>
    </w:p>
    <w:p w14:paraId="4F7B4483" w14:textId="77777777" w:rsidR="001E2274" w:rsidRDefault="001E2274" w:rsidP="00496011">
      <w:pPr>
        <w:rPr>
          <w:b w:val="0"/>
          <w:bCs w:val="0"/>
          <w:caps/>
          <w:sz w:val="24"/>
          <w:szCs w:val="24"/>
          <w:rtl/>
        </w:rPr>
      </w:pPr>
    </w:p>
    <w:p w14:paraId="46126A4C" w14:textId="77777777" w:rsidR="001E2274" w:rsidRDefault="000A3DA6" w:rsidP="00496011">
      <w:pPr>
        <w:rPr>
          <w:caps/>
          <w:sz w:val="24"/>
          <w:szCs w:val="24"/>
          <w:u w:val="single"/>
          <w:rtl/>
        </w:rPr>
      </w:pPr>
      <w:r w:rsidRPr="000A3DA6">
        <w:rPr>
          <w:rFonts w:hint="cs"/>
          <w:caps/>
          <w:sz w:val="24"/>
          <w:szCs w:val="24"/>
          <w:u w:val="single"/>
          <w:rtl/>
        </w:rPr>
        <w:t>מר תומר דוידסון - נציג מנהל מקרקעי ישראל בוועדה המחוזית</w:t>
      </w:r>
      <w:r w:rsidR="001E2274">
        <w:rPr>
          <w:rFonts w:hint="cs"/>
          <w:caps/>
          <w:sz w:val="24"/>
          <w:szCs w:val="24"/>
          <w:u w:val="single"/>
          <w:rtl/>
        </w:rPr>
        <w:t>:</w:t>
      </w:r>
    </w:p>
    <w:p w14:paraId="3A77518D" w14:textId="5775322A" w:rsidR="001E2274" w:rsidRDefault="00A9563C" w:rsidP="00496011">
      <w:pPr>
        <w:rPr>
          <w:b w:val="0"/>
          <w:bCs w:val="0"/>
          <w:caps/>
          <w:sz w:val="24"/>
          <w:szCs w:val="24"/>
          <w:rtl/>
        </w:rPr>
      </w:pPr>
      <w:r>
        <w:rPr>
          <w:rFonts w:hint="cs"/>
          <w:b w:val="0"/>
          <w:bCs w:val="0"/>
          <w:caps/>
          <w:sz w:val="24"/>
          <w:szCs w:val="24"/>
          <w:rtl/>
        </w:rPr>
        <w:t>עשרים</w:t>
      </w:r>
    </w:p>
    <w:p w14:paraId="4700234A" w14:textId="77777777" w:rsidR="001E2274" w:rsidRDefault="001E2274" w:rsidP="00496011">
      <w:pPr>
        <w:rPr>
          <w:b w:val="0"/>
          <w:bCs w:val="0"/>
          <w:caps/>
          <w:sz w:val="24"/>
          <w:szCs w:val="24"/>
          <w:rtl/>
        </w:rPr>
      </w:pPr>
    </w:p>
    <w:p w14:paraId="3D1942D0" w14:textId="77777777" w:rsidR="001E2274" w:rsidRDefault="000F703D" w:rsidP="00496011">
      <w:pPr>
        <w:rPr>
          <w:caps/>
          <w:sz w:val="24"/>
          <w:szCs w:val="24"/>
          <w:u w:val="single"/>
          <w:rtl/>
        </w:rPr>
      </w:pPr>
      <w:r w:rsidRPr="000F703D">
        <w:rPr>
          <w:rFonts w:hint="cs"/>
          <w:caps/>
          <w:sz w:val="24"/>
          <w:szCs w:val="24"/>
          <w:u w:val="single"/>
          <w:rtl/>
        </w:rPr>
        <w:t>מר אליחי וישנר - אדריכל עורך התוכנית</w:t>
      </w:r>
      <w:r w:rsidR="001E2274">
        <w:rPr>
          <w:rFonts w:hint="cs"/>
          <w:caps/>
          <w:sz w:val="24"/>
          <w:szCs w:val="24"/>
          <w:u w:val="single"/>
          <w:rtl/>
        </w:rPr>
        <w:t>:</w:t>
      </w:r>
    </w:p>
    <w:p w14:paraId="498CE3F0" w14:textId="4B84B4CF" w:rsidR="001E2274" w:rsidRDefault="00A9563C" w:rsidP="00496011">
      <w:pPr>
        <w:rPr>
          <w:b w:val="0"/>
          <w:bCs w:val="0"/>
          <w:caps/>
          <w:sz w:val="24"/>
          <w:szCs w:val="24"/>
          <w:rtl/>
        </w:rPr>
      </w:pPr>
      <w:r>
        <w:rPr>
          <w:rFonts w:hint="cs"/>
          <w:b w:val="0"/>
          <w:bCs w:val="0"/>
          <w:caps/>
          <w:sz w:val="24"/>
          <w:szCs w:val="24"/>
          <w:rtl/>
        </w:rPr>
        <w:t xml:space="preserve">כביש ארבע שלוש אחד שממשיך מכיוון מזרח למערב, וזה האזור לכיוון מתחם האלף ו, האזור של בתי הקולנוע של </w:t>
      </w:r>
    </w:p>
    <w:p w14:paraId="6B56B595" w14:textId="77777777" w:rsidR="001E2274" w:rsidRDefault="001E2274" w:rsidP="00496011">
      <w:pPr>
        <w:rPr>
          <w:b w:val="0"/>
          <w:bCs w:val="0"/>
          <w:caps/>
          <w:sz w:val="24"/>
          <w:szCs w:val="24"/>
          <w:rtl/>
        </w:rPr>
      </w:pPr>
    </w:p>
    <w:p w14:paraId="60CB540D" w14:textId="77777777" w:rsidR="001E2274" w:rsidRDefault="000A3DA6" w:rsidP="00496011">
      <w:pPr>
        <w:rPr>
          <w:caps/>
          <w:sz w:val="24"/>
          <w:szCs w:val="24"/>
          <w:u w:val="single"/>
          <w:rtl/>
        </w:rPr>
      </w:pPr>
      <w:r w:rsidRPr="000A3DA6">
        <w:rPr>
          <w:rFonts w:hint="cs"/>
          <w:caps/>
          <w:sz w:val="24"/>
          <w:szCs w:val="24"/>
          <w:u w:val="single"/>
          <w:rtl/>
        </w:rPr>
        <w:lastRenderedPageBreak/>
        <w:t>מר תומר דוידסון - נציג מנהל מקרקעי ישראל בוועדה המחוזית</w:t>
      </w:r>
      <w:r w:rsidR="001E2274">
        <w:rPr>
          <w:rFonts w:hint="cs"/>
          <w:caps/>
          <w:sz w:val="24"/>
          <w:szCs w:val="24"/>
          <w:u w:val="single"/>
          <w:rtl/>
        </w:rPr>
        <w:t>:</w:t>
      </w:r>
    </w:p>
    <w:p w14:paraId="7FF52DBA" w14:textId="0D2508B2" w:rsidR="001E2274" w:rsidRDefault="00A9563C" w:rsidP="00496011">
      <w:pPr>
        <w:rPr>
          <w:b w:val="0"/>
          <w:bCs w:val="0"/>
          <w:caps/>
          <w:sz w:val="24"/>
          <w:szCs w:val="24"/>
          <w:rtl/>
        </w:rPr>
      </w:pPr>
      <w:r>
        <w:rPr>
          <w:rFonts w:hint="cs"/>
          <w:b w:val="0"/>
          <w:bCs w:val="0"/>
          <w:caps/>
          <w:sz w:val="24"/>
          <w:szCs w:val="24"/>
          <w:rtl/>
        </w:rPr>
        <w:t>יס פלאנט</w:t>
      </w:r>
    </w:p>
    <w:p w14:paraId="7880FDF3" w14:textId="77777777" w:rsidR="001E2274" w:rsidRDefault="001E2274" w:rsidP="00496011">
      <w:pPr>
        <w:rPr>
          <w:b w:val="0"/>
          <w:bCs w:val="0"/>
          <w:caps/>
          <w:sz w:val="24"/>
          <w:szCs w:val="24"/>
          <w:rtl/>
        </w:rPr>
      </w:pPr>
    </w:p>
    <w:p w14:paraId="6E4A89C1" w14:textId="77777777" w:rsidR="001E2274" w:rsidRDefault="000F703D" w:rsidP="00A9563C">
      <w:pPr>
        <w:rPr>
          <w:caps/>
          <w:sz w:val="24"/>
          <w:szCs w:val="24"/>
          <w:u w:val="single"/>
          <w:rtl/>
        </w:rPr>
      </w:pPr>
      <w:r w:rsidRPr="000F703D">
        <w:rPr>
          <w:rFonts w:hint="cs"/>
          <w:caps/>
          <w:sz w:val="24"/>
          <w:szCs w:val="24"/>
          <w:u w:val="single"/>
          <w:rtl/>
        </w:rPr>
        <w:t>מר אליחי וישנר - אדריכל עורך התוכנית</w:t>
      </w:r>
      <w:r w:rsidR="001E2274">
        <w:rPr>
          <w:rFonts w:hint="cs"/>
          <w:caps/>
          <w:sz w:val="24"/>
          <w:szCs w:val="24"/>
          <w:u w:val="single"/>
          <w:rtl/>
        </w:rPr>
        <w:t>:</w:t>
      </w:r>
    </w:p>
    <w:p w14:paraId="783F0CEE" w14:textId="73646A2F" w:rsidR="001E2274" w:rsidRDefault="00A9563C" w:rsidP="00A9563C">
      <w:pPr>
        <w:rPr>
          <w:b w:val="0"/>
          <w:bCs w:val="0"/>
          <w:caps/>
          <w:sz w:val="24"/>
          <w:szCs w:val="24"/>
          <w:rtl/>
        </w:rPr>
      </w:pPr>
      <w:r>
        <w:rPr>
          <w:rFonts w:hint="cs"/>
          <w:b w:val="0"/>
          <w:bCs w:val="0"/>
          <w:caps/>
          <w:sz w:val="24"/>
          <w:szCs w:val="24"/>
          <w:rtl/>
        </w:rPr>
        <w:t>נכון. פה יש הרמפה שמגיעה מכיוון כביש עשרים, נכנסים למתחם האוטובוסים מורידים ומכניסים אנשים ופה אנחנו מעלים את האנשים. בעצם המתחם בולט רק בקומה העליונה שלו שזה קומת ההיסעים שלנו וכל קומות החניה הן קומות תחתונות ככה שכל מי שעובר ברשת הכבישים שנמצא מ, ממזרח לנו בעצם לא רואה את כל הקומות חניון התחתונות ש, נמצאות חשופות רק בצד המערבי שלו ...</w:t>
      </w:r>
    </w:p>
    <w:p w14:paraId="079B57FB" w14:textId="77777777" w:rsidR="001E2274" w:rsidRDefault="001E2274" w:rsidP="00A9563C">
      <w:pPr>
        <w:rPr>
          <w:b w:val="0"/>
          <w:bCs w:val="0"/>
          <w:caps/>
          <w:sz w:val="24"/>
          <w:szCs w:val="24"/>
          <w:rtl/>
        </w:rPr>
      </w:pPr>
    </w:p>
    <w:p w14:paraId="04B673D6" w14:textId="77777777" w:rsidR="001E2274" w:rsidRDefault="00D17364" w:rsidP="00A9563C">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3B6D7476" w14:textId="3C93948B" w:rsidR="001E2274" w:rsidRDefault="00A55A46" w:rsidP="00A9563C">
      <w:pPr>
        <w:rPr>
          <w:b w:val="0"/>
          <w:bCs w:val="0"/>
          <w:caps/>
          <w:sz w:val="24"/>
          <w:szCs w:val="24"/>
          <w:rtl/>
        </w:rPr>
      </w:pPr>
      <w:r>
        <w:rPr>
          <w:rFonts w:hint="cs"/>
          <w:b w:val="0"/>
          <w:bCs w:val="0"/>
          <w:caps/>
          <w:sz w:val="24"/>
          <w:szCs w:val="24"/>
          <w:rtl/>
        </w:rPr>
        <w:t>לאן ה, לאן</w:t>
      </w:r>
      <w:r w:rsidR="00A9563C">
        <w:rPr>
          <w:rFonts w:hint="cs"/>
          <w:b w:val="0"/>
          <w:bCs w:val="0"/>
          <w:caps/>
          <w:sz w:val="24"/>
          <w:szCs w:val="24"/>
          <w:rtl/>
        </w:rPr>
        <w:t xml:space="preserve"> </w:t>
      </w:r>
      <w:r>
        <w:rPr>
          <w:rFonts w:hint="cs"/>
          <w:b w:val="0"/>
          <w:bCs w:val="0"/>
          <w:caps/>
          <w:sz w:val="24"/>
          <w:szCs w:val="24"/>
          <w:rtl/>
        </w:rPr>
        <w:t>ה</w:t>
      </w:r>
      <w:r w:rsidR="00A9563C">
        <w:rPr>
          <w:rFonts w:hint="cs"/>
          <w:b w:val="0"/>
          <w:bCs w:val="0"/>
          <w:caps/>
          <w:sz w:val="24"/>
          <w:szCs w:val="24"/>
          <w:rtl/>
        </w:rPr>
        <w:t>אוטובוסים</w:t>
      </w:r>
      <w:r w:rsidR="000F703D">
        <w:rPr>
          <w:rFonts w:hint="cs"/>
          <w:b w:val="0"/>
          <w:bCs w:val="0"/>
          <w:caps/>
          <w:sz w:val="24"/>
          <w:szCs w:val="24"/>
          <w:rtl/>
        </w:rPr>
        <w:t xml:space="preserve"> </w:t>
      </w:r>
      <w:r w:rsidR="00A9563C">
        <w:rPr>
          <w:rFonts w:hint="cs"/>
          <w:b w:val="0"/>
          <w:bCs w:val="0"/>
          <w:caps/>
          <w:sz w:val="24"/>
          <w:szCs w:val="24"/>
          <w:rtl/>
        </w:rPr>
        <w:t xml:space="preserve">... </w:t>
      </w:r>
    </w:p>
    <w:p w14:paraId="6D8ADFAB" w14:textId="77777777" w:rsidR="001E2274" w:rsidRDefault="001E2274" w:rsidP="00A9563C">
      <w:pPr>
        <w:rPr>
          <w:b w:val="0"/>
          <w:bCs w:val="0"/>
          <w:caps/>
          <w:sz w:val="24"/>
          <w:szCs w:val="24"/>
          <w:rtl/>
        </w:rPr>
      </w:pPr>
    </w:p>
    <w:p w14:paraId="55281636" w14:textId="77777777" w:rsidR="001E2274" w:rsidRDefault="000F703D" w:rsidP="00A9563C">
      <w:pPr>
        <w:rPr>
          <w:caps/>
          <w:sz w:val="24"/>
          <w:szCs w:val="24"/>
          <w:u w:val="single"/>
          <w:rtl/>
        </w:rPr>
      </w:pPr>
      <w:r w:rsidRPr="000F703D">
        <w:rPr>
          <w:rFonts w:hint="cs"/>
          <w:caps/>
          <w:sz w:val="24"/>
          <w:szCs w:val="24"/>
          <w:u w:val="single"/>
          <w:rtl/>
        </w:rPr>
        <w:t>מר אליחי וישנר - אדריכל עורך התוכנית</w:t>
      </w:r>
      <w:r w:rsidR="001E2274">
        <w:rPr>
          <w:rFonts w:hint="cs"/>
          <w:caps/>
          <w:sz w:val="24"/>
          <w:szCs w:val="24"/>
          <w:u w:val="single"/>
          <w:rtl/>
        </w:rPr>
        <w:t>:</w:t>
      </w:r>
    </w:p>
    <w:p w14:paraId="2F4E24F3" w14:textId="66869C53" w:rsidR="001E2274" w:rsidRDefault="00A55A46" w:rsidP="00A9563C">
      <w:pPr>
        <w:rPr>
          <w:b w:val="0"/>
          <w:bCs w:val="0"/>
          <w:caps/>
          <w:sz w:val="24"/>
          <w:szCs w:val="24"/>
          <w:rtl/>
        </w:rPr>
      </w:pPr>
      <w:r>
        <w:rPr>
          <w:rFonts w:hint="cs"/>
          <w:b w:val="0"/>
          <w:bCs w:val="0"/>
          <w:caps/>
          <w:sz w:val="24"/>
          <w:szCs w:val="24"/>
          <w:rtl/>
        </w:rPr>
        <w:t xml:space="preserve">... מנחת מנחת ראשון לציון </w:t>
      </w:r>
    </w:p>
    <w:p w14:paraId="03B398C3" w14:textId="77777777" w:rsidR="001E2274" w:rsidRDefault="001E2274" w:rsidP="00A9563C">
      <w:pPr>
        <w:rPr>
          <w:b w:val="0"/>
          <w:bCs w:val="0"/>
          <w:caps/>
          <w:sz w:val="24"/>
          <w:szCs w:val="24"/>
          <w:rtl/>
        </w:rPr>
      </w:pPr>
    </w:p>
    <w:p w14:paraId="6B991449" w14:textId="77777777" w:rsidR="001E2274" w:rsidRDefault="00D17364" w:rsidP="00A9563C">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398CE6CA" w14:textId="7DE8EB55" w:rsidR="001E2274" w:rsidRDefault="00A55A46" w:rsidP="00A9563C">
      <w:pPr>
        <w:rPr>
          <w:b w:val="0"/>
          <w:bCs w:val="0"/>
          <w:caps/>
          <w:sz w:val="24"/>
          <w:szCs w:val="24"/>
          <w:rtl/>
        </w:rPr>
      </w:pPr>
      <w:r>
        <w:rPr>
          <w:rFonts w:hint="cs"/>
          <w:b w:val="0"/>
          <w:bCs w:val="0"/>
          <w:caps/>
          <w:sz w:val="24"/>
          <w:szCs w:val="24"/>
          <w:rtl/>
        </w:rPr>
        <w:t>לאן לאן אתם למה אתם מסיעים?</w:t>
      </w:r>
    </w:p>
    <w:p w14:paraId="1BF82B36" w14:textId="77777777" w:rsidR="001E2274" w:rsidRDefault="001E2274" w:rsidP="00A9563C">
      <w:pPr>
        <w:rPr>
          <w:b w:val="0"/>
          <w:bCs w:val="0"/>
          <w:caps/>
          <w:sz w:val="24"/>
          <w:szCs w:val="24"/>
          <w:rtl/>
        </w:rPr>
      </w:pPr>
    </w:p>
    <w:p w14:paraId="6AD9F5AD" w14:textId="77777777" w:rsidR="001E2274" w:rsidRDefault="00687DB7" w:rsidP="00A9563C">
      <w:pPr>
        <w:rPr>
          <w:caps/>
          <w:sz w:val="24"/>
          <w:szCs w:val="24"/>
          <w:u w:val="single"/>
          <w:rtl/>
        </w:rPr>
      </w:pPr>
      <w:r w:rsidRPr="00687DB7">
        <w:rPr>
          <w:rFonts w:hint="cs"/>
          <w:caps/>
          <w:sz w:val="24"/>
          <w:szCs w:val="24"/>
          <w:u w:val="single"/>
          <w:rtl/>
        </w:rPr>
        <w:t>גב</w:t>
      </w:r>
      <w:r w:rsidRPr="00687DB7">
        <w:rPr>
          <w:caps/>
          <w:sz w:val="24"/>
          <w:szCs w:val="24"/>
          <w:u w:val="single"/>
          <w:rtl/>
        </w:rPr>
        <w:t>'</w:t>
      </w:r>
      <w:r w:rsidRPr="00687DB7">
        <w:rPr>
          <w:rFonts w:hint="cs"/>
          <w:caps/>
          <w:sz w:val="24"/>
          <w:szCs w:val="24"/>
          <w:u w:val="single"/>
          <w:rtl/>
        </w:rPr>
        <w:t xml:space="preserve"> עדית קרמר - סגנית מתכננת המחוז</w:t>
      </w:r>
      <w:r w:rsidR="001E2274">
        <w:rPr>
          <w:rFonts w:hint="cs"/>
          <w:caps/>
          <w:sz w:val="24"/>
          <w:szCs w:val="24"/>
          <w:u w:val="single"/>
          <w:rtl/>
        </w:rPr>
        <w:t>:</w:t>
      </w:r>
    </w:p>
    <w:p w14:paraId="5AFCB67E" w14:textId="6AAC30D3" w:rsidR="001E2274" w:rsidRDefault="00A55A46" w:rsidP="00A9563C">
      <w:pPr>
        <w:rPr>
          <w:b w:val="0"/>
          <w:bCs w:val="0"/>
          <w:caps/>
          <w:sz w:val="24"/>
          <w:szCs w:val="24"/>
          <w:rtl/>
        </w:rPr>
      </w:pPr>
      <w:r>
        <w:rPr>
          <w:rFonts w:hint="cs"/>
          <w:b w:val="0"/>
          <w:bCs w:val="0"/>
          <w:caps/>
          <w:sz w:val="24"/>
          <w:szCs w:val="24"/>
          <w:rtl/>
        </w:rPr>
        <w:t>לא לרמלה</w:t>
      </w:r>
    </w:p>
    <w:p w14:paraId="1A9E7D34" w14:textId="77777777" w:rsidR="001E2274" w:rsidRDefault="001E2274" w:rsidP="00A9563C">
      <w:pPr>
        <w:rPr>
          <w:b w:val="0"/>
          <w:bCs w:val="0"/>
          <w:caps/>
          <w:sz w:val="24"/>
          <w:szCs w:val="24"/>
          <w:rtl/>
        </w:rPr>
      </w:pPr>
    </w:p>
    <w:p w14:paraId="57FBEAB5" w14:textId="77777777" w:rsidR="001E2274" w:rsidRDefault="00D17364" w:rsidP="00A9563C">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401B166A" w14:textId="46B2E4AF" w:rsidR="001E2274" w:rsidRDefault="00D554AF" w:rsidP="00A9563C">
      <w:pPr>
        <w:rPr>
          <w:b w:val="0"/>
          <w:bCs w:val="0"/>
          <w:caps/>
          <w:sz w:val="24"/>
          <w:szCs w:val="24"/>
          <w:rtl/>
        </w:rPr>
      </w:pPr>
      <w:r>
        <w:rPr>
          <w:rFonts w:hint="cs"/>
          <w:b w:val="0"/>
          <w:bCs w:val="0"/>
          <w:caps/>
          <w:sz w:val="24"/>
          <w:szCs w:val="24"/>
          <w:rtl/>
        </w:rPr>
        <w:t>אתם מסיעים האוטובוסים שלכם לאן מסיעים?</w:t>
      </w:r>
    </w:p>
    <w:p w14:paraId="4D35EB69" w14:textId="77777777" w:rsidR="001E2274" w:rsidRDefault="001E2274" w:rsidP="00A9563C">
      <w:pPr>
        <w:rPr>
          <w:b w:val="0"/>
          <w:bCs w:val="0"/>
          <w:caps/>
          <w:sz w:val="24"/>
          <w:szCs w:val="24"/>
          <w:rtl/>
        </w:rPr>
      </w:pPr>
    </w:p>
    <w:p w14:paraId="12A6B44B" w14:textId="77777777" w:rsidR="001E2274" w:rsidRDefault="000F703D" w:rsidP="00A9563C">
      <w:pPr>
        <w:rPr>
          <w:caps/>
          <w:sz w:val="24"/>
          <w:szCs w:val="24"/>
          <w:u w:val="single"/>
          <w:rtl/>
        </w:rPr>
      </w:pPr>
      <w:r w:rsidRPr="000F703D">
        <w:rPr>
          <w:rFonts w:hint="cs"/>
          <w:caps/>
          <w:sz w:val="24"/>
          <w:szCs w:val="24"/>
          <w:u w:val="single"/>
          <w:rtl/>
        </w:rPr>
        <w:t>מר אליחי וישנר - אדריכל עורך התוכנית</w:t>
      </w:r>
      <w:r w:rsidR="001E2274">
        <w:rPr>
          <w:rFonts w:hint="cs"/>
          <w:caps/>
          <w:sz w:val="24"/>
          <w:szCs w:val="24"/>
          <w:u w:val="single"/>
          <w:rtl/>
        </w:rPr>
        <w:t>:</w:t>
      </w:r>
    </w:p>
    <w:p w14:paraId="23F04025" w14:textId="7668197C" w:rsidR="001E2274" w:rsidRDefault="00D554AF" w:rsidP="00A9563C">
      <w:pPr>
        <w:rPr>
          <w:b w:val="0"/>
          <w:bCs w:val="0"/>
          <w:caps/>
          <w:sz w:val="24"/>
          <w:szCs w:val="24"/>
          <w:rtl/>
        </w:rPr>
      </w:pPr>
      <w:r>
        <w:rPr>
          <w:rFonts w:hint="cs"/>
          <w:b w:val="0"/>
          <w:bCs w:val="0"/>
          <w:caps/>
          <w:sz w:val="24"/>
          <w:szCs w:val="24"/>
          <w:rtl/>
        </w:rPr>
        <w:t xml:space="preserve">לתל - אביב </w:t>
      </w:r>
    </w:p>
    <w:p w14:paraId="28950BD7" w14:textId="77777777" w:rsidR="001E2274" w:rsidRDefault="001E2274" w:rsidP="00A9563C">
      <w:pPr>
        <w:rPr>
          <w:b w:val="0"/>
          <w:bCs w:val="0"/>
          <w:caps/>
          <w:sz w:val="24"/>
          <w:szCs w:val="24"/>
          <w:rtl/>
        </w:rPr>
      </w:pPr>
    </w:p>
    <w:p w14:paraId="04FFC659" w14:textId="77777777" w:rsidR="001E2274" w:rsidRDefault="00D17364" w:rsidP="00A9563C">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682261E5" w14:textId="205F59AB" w:rsidR="001E2274" w:rsidRDefault="00D554AF" w:rsidP="00A9563C">
      <w:pPr>
        <w:rPr>
          <w:b w:val="0"/>
          <w:bCs w:val="0"/>
          <w:caps/>
          <w:sz w:val="24"/>
          <w:szCs w:val="24"/>
          <w:rtl/>
        </w:rPr>
      </w:pPr>
      <w:r>
        <w:rPr>
          <w:rFonts w:hint="cs"/>
          <w:b w:val="0"/>
          <w:bCs w:val="0"/>
          <w:caps/>
          <w:sz w:val="24"/>
          <w:szCs w:val="24"/>
          <w:rtl/>
        </w:rPr>
        <w:t xml:space="preserve">אה הבנתי זאת אומרת כל מי שבא בעצם מכיוון מודיעין </w:t>
      </w:r>
    </w:p>
    <w:p w14:paraId="78F3F1C5" w14:textId="77777777" w:rsidR="001E2274" w:rsidRDefault="001E2274" w:rsidP="00A9563C">
      <w:pPr>
        <w:rPr>
          <w:b w:val="0"/>
          <w:bCs w:val="0"/>
          <w:caps/>
          <w:sz w:val="24"/>
          <w:szCs w:val="24"/>
          <w:rtl/>
        </w:rPr>
      </w:pPr>
    </w:p>
    <w:p w14:paraId="4C621898" w14:textId="77777777" w:rsidR="001E2274" w:rsidRDefault="000F703D" w:rsidP="00A9563C">
      <w:pPr>
        <w:rPr>
          <w:caps/>
          <w:sz w:val="24"/>
          <w:szCs w:val="24"/>
          <w:u w:val="single"/>
          <w:rtl/>
        </w:rPr>
      </w:pPr>
      <w:r w:rsidRPr="000F703D">
        <w:rPr>
          <w:rFonts w:hint="cs"/>
          <w:caps/>
          <w:sz w:val="24"/>
          <w:szCs w:val="24"/>
          <w:u w:val="single"/>
          <w:rtl/>
        </w:rPr>
        <w:t>מר אליחי וישנר - אדריכל עורך התוכנית</w:t>
      </w:r>
      <w:r w:rsidR="001E2274">
        <w:rPr>
          <w:rFonts w:hint="cs"/>
          <w:caps/>
          <w:sz w:val="24"/>
          <w:szCs w:val="24"/>
          <w:u w:val="single"/>
          <w:rtl/>
        </w:rPr>
        <w:t>:</w:t>
      </w:r>
    </w:p>
    <w:p w14:paraId="0BA8EAEB" w14:textId="6368F3E9" w:rsidR="001E2274" w:rsidRDefault="00D554AF" w:rsidP="00A9563C">
      <w:pPr>
        <w:rPr>
          <w:b w:val="0"/>
          <w:bCs w:val="0"/>
          <w:caps/>
          <w:sz w:val="24"/>
          <w:szCs w:val="24"/>
          <w:rtl/>
        </w:rPr>
      </w:pPr>
      <w:r>
        <w:rPr>
          <w:rFonts w:hint="cs"/>
          <w:b w:val="0"/>
          <w:bCs w:val="0"/>
          <w:caps/>
          <w:sz w:val="24"/>
          <w:szCs w:val="24"/>
          <w:rtl/>
        </w:rPr>
        <w:t xml:space="preserve">זה בעצם כן זה שירות של שאטלים </w:t>
      </w:r>
    </w:p>
    <w:p w14:paraId="418F1B63" w14:textId="77777777" w:rsidR="001E2274" w:rsidRDefault="001E2274" w:rsidP="00A9563C">
      <w:pPr>
        <w:rPr>
          <w:b w:val="0"/>
          <w:bCs w:val="0"/>
          <w:caps/>
          <w:sz w:val="24"/>
          <w:szCs w:val="24"/>
          <w:rtl/>
        </w:rPr>
      </w:pPr>
    </w:p>
    <w:p w14:paraId="10F0801A" w14:textId="77777777" w:rsidR="001E2274" w:rsidRDefault="00687DB7" w:rsidP="00A9563C">
      <w:pPr>
        <w:rPr>
          <w:caps/>
          <w:sz w:val="24"/>
          <w:szCs w:val="24"/>
          <w:u w:val="single"/>
          <w:rtl/>
        </w:rPr>
      </w:pPr>
      <w:r w:rsidRPr="00687DB7">
        <w:rPr>
          <w:rFonts w:hint="cs"/>
          <w:caps/>
          <w:sz w:val="24"/>
          <w:szCs w:val="24"/>
          <w:u w:val="single"/>
          <w:rtl/>
        </w:rPr>
        <w:t>גב</w:t>
      </w:r>
      <w:r w:rsidRPr="00687DB7">
        <w:rPr>
          <w:caps/>
          <w:sz w:val="24"/>
          <w:szCs w:val="24"/>
          <w:u w:val="single"/>
          <w:rtl/>
        </w:rPr>
        <w:t>'</w:t>
      </w:r>
      <w:r w:rsidRPr="00687DB7">
        <w:rPr>
          <w:rFonts w:hint="cs"/>
          <w:caps/>
          <w:sz w:val="24"/>
          <w:szCs w:val="24"/>
          <w:u w:val="single"/>
          <w:rtl/>
        </w:rPr>
        <w:t xml:space="preserve"> עדית קרמר - סגנית מתכננת המחוז</w:t>
      </w:r>
      <w:r w:rsidR="001E2274">
        <w:rPr>
          <w:rFonts w:hint="cs"/>
          <w:caps/>
          <w:sz w:val="24"/>
          <w:szCs w:val="24"/>
          <w:u w:val="single"/>
          <w:rtl/>
        </w:rPr>
        <w:t>:</w:t>
      </w:r>
    </w:p>
    <w:p w14:paraId="469E0B23" w14:textId="6A566F16" w:rsidR="001E2274" w:rsidRDefault="00D554AF" w:rsidP="00A9563C">
      <w:pPr>
        <w:rPr>
          <w:b w:val="0"/>
          <w:bCs w:val="0"/>
          <w:caps/>
          <w:sz w:val="24"/>
          <w:szCs w:val="24"/>
          <w:rtl/>
        </w:rPr>
      </w:pPr>
      <w:r>
        <w:rPr>
          <w:rFonts w:hint="cs"/>
          <w:b w:val="0"/>
          <w:bCs w:val="0"/>
          <w:caps/>
          <w:sz w:val="24"/>
          <w:szCs w:val="24"/>
          <w:rtl/>
        </w:rPr>
        <w:t>מאשדוד</w:t>
      </w:r>
    </w:p>
    <w:p w14:paraId="2A1A7284" w14:textId="77777777" w:rsidR="001E2274" w:rsidRDefault="001E2274" w:rsidP="00A9563C">
      <w:pPr>
        <w:rPr>
          <w:b w:val="0"/>
          <w:bCs w:val="0"/>
          <w:caps/>
          <w:sz w:val="24"/>
          <w:szCs w:val="24"/>
          <w:rtl/>
        </w:rPr>
      </w:pPr>
    </w:p>
    <w:p w14:paraId="4471CC82" w14:textId="77777777" w:rsidR="001E2274" w:rsidRDefault="000F703D" w:rsidP="00A9563C">
      <w:pPr>
        <w:rPr>
          <w:caps/>
          <w:sz w:val="24"/>
          <w:szCs w:val="24"/>
          <w:u w:val="single"/>
          <w:rtl/>
        </w:rPr>
      </w:pPr>
      <w:r w:rsidRPr="000F703D">
        <w:rPr>
          <w:rFonts w:hint="cs"/>
          <w:caps/>
          <w:sz w:val="24"/>
          <w:szCs w:val="24"/>
          <w:u w:val="single"/>
          <w:rtl/>
        </w:rPr>
        <w:t>מר אליחי וישנר - אדריכל עורך התוכנית</w:t>
      </w:r>
      <w:r w:rsidR="001E2274">
        <w:rPr>
          <w:rFonts w:hint="cs"/>
          <w:caps/>
          <w:sz w:val="24"/>
          <w:szCs w:val="24"/>
          <w:u w:val="single"/>
          <w:rtl/>
        </w:rPr>
        <w:t>:</w:t>
      </w:r>
    </w:p>
    <w:p w14:paraId="77AAB36E" w14:textId="756F2881" w:rsidR="001E2274" w:rsidRDefault="00D554AF" w:rsidP="00A9563C">
      <w:pPr>
        <w:rPr>
          <w:b w:val="0"/>
          <w:bCs w:val="0"/>
          <w:caps/>
          <w:sz w:val="24"/>
          <w:szCs w:val="24"/>
          <w:rtl/>
        </w:rPr>
      </w:pPr>
      <w:r>
        <w:rPr>
          <w:rFonts w:hint="cs"/>
          <w:b w:val="0"/>
          <w:bCs w:val="0"/>
          <w:caps/>
          <w:sz w:val="24"/>
          <w:szCs w:val="24"/>
          <w:rtl/>
        </w:rPr>
        <w:t xml:space="preserve">אני מגיע אתה מגיע </w:t>
      </w:r>
    </w:p>
    <w:p w14:paraId="53A80BB7" w14:textId="77777777" w:rsidR="001E2274" w:rsidRDefault="001E2274" w:rsidP="00A9563C">
      <w:pPr>
        <w:rPr>
          <w:b w:val="0"/>
          <w:bCs w:val="0"/>
          <w:caps/>
          <w:sz w:val="24"/>
          <w:szCs w:val="24"/>
          <w:rtl/>
        </w:rPr>
      </w:pPr>
    </w:p>
    <w:p w14:paraId="355C0221" w14:textId="77777777" w:rsidR="001E2274" w:rsidRDefault="00687DB7" w:rsidP="00A9563C">
      <w:pPr>
        <w:rPr>
          <w:caps/>
          <w:sz w:val="24"/>
          <w:szCs w:val="24"/>
          <w:u w:val="single"/>
          <w:rtl/>
        </w:rPr>
      </w:pPr>
      <w:r w:rsidRPr="00687DB7">
        <w:rPr>
          <w:rFonts w:hint="cs"/>
          <w:caps/>
          <w:sz w:val="24"/>
          <w:szCs w:val="24"/>
          <w:u w:val="single"/>
          <w:rtl/>
        </w:rPr>
        <w:t>גב</w:t>
      </w:r>
      <w:r w:rsidRPr="00687DB7">
        <w:rPr>
          <w:caps/>
          <w:sz w:val="24"/>
          <w:szCs w:val="24"/>
          <w:u w:val="single"/>
          <w:rtl/>
        </w:rPr>
        <w:t>'</w:t>
      </w:r>
      <w:r w:rsidRPr="00687DB7">
        <w:rPr>
          <w:rFonts w:hint="cs"/>
          <w:caps/>
          <w:sz w:val="24"/>
          <w:szCs w:val="24"/>
          <w:u w:val="single"/>
          <w:rtl/>
        </w:rPr>
        <w:t xml:space="preserve"> עדית קרמר - סגנית מתכננת המחוז</w:t>
      </w:r>
      <w:r w:rsidR="001E2274">
        <w:rPr>
          <w:rFonts w:hint="cs"/>
          <w:caps/>
          <w:sz w:val="24"/>
          <w:szCs w:val="24"/>
          <w:u w:val="single"/>
          <w:rtl/>
        </w:rPr>
        <w:t>:</w:t>
      </w:r>
    </w:p>
    <w:p w14:paraId="67AD5C4E" w14:textId="5CBF6394" w:rsidR="001E2274" w:rsidRDefault="00D554AF" w:rsidP="00A9563C">
      <w:pPr>
        <w:rPr>
          <w:b w:val="0"/>
          <w:bCs w:val="0"/>
          <w:caps/>
          <w:sz w:val="24"/>
          <w:szCs w:val="24"/>
          <w:rtl/>
        </w:rPr>
      </w:pPr>
      <w:r>
        <w:rPr>
          <w:rFonts w:hint="cs"/>
          <w:b w:val="0"/>
          <w:bCs w:val="0"/>
          <w:caps/>
          <w:sz w:val="24"/>
          <w:szCs w:val="24"/>
          <w:rtl/>
        </w:rPr>
        <w:t>מאשדוד ...</w:t>
      </w:r>
    </w:p>
    <w:p w14:paraId="70D65C8B" w14:textId="77777777" w:rsidR="001E2274" w:rsidRDefault="001E2274" w:rsidP="00A9563C">
      <w:pPr>
        <w:rPr>
          <w:b w:val="0"/>
          <w:bCs w:val="0"/>
          <w:caps/>
          <w:sz w:val="24"/>
          <w:szCs w:val="24"/>
          <w:rtl/>
        </w:rPr>
      </w:pPr>
    </w:p>
    <w:p w14:paraId="619A546F" w14:textId="77777777" w:rsidR="001E2274" w:rsidRDefault="00D17364" w:rsidP="00A9563C">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3AF74C88" w14:textId="25CA6BE7" w:rsidR="001E2274" w:rsidRDefault="00D554AF" w:rsidP="00A9563C">
      <w:pPr>
        <w:rPr>
          <w:b w:val="0"/>
          <w:bCs w:val="0"/>
          <w:caps/>
          <w:sz w:val="24"/>
          <w:szCs w:val="24"/>
          <w:rtl/>
        </w:rPr>
      </w:pPr>
      <w:r>
        <w:rPr>
          <w:rFonts w:hint="cs"/>
          <w:b w:val="0"/>
          <w:bCs w:val="0"/>
          <w:caps/>
          <w:sz w:val="24"/>
          <w:szCs w:val="24"/>
          <w:rtl/>
        </w:rPr>
        <w:t>כן לא מי שבא</w:t>
      </w:r>
      <w:r w:rsidR="000F703D">
        <w:rPr>
          <w:rFonts w:hint="cs"/>
          <w:b w:val="0"/>
          <w:bCs w:val="0"/>
          <w:caps/>
          <w:sz w:val="24"/>
          <w:szCs w:val="24"/>
          <w:rtl/>
        </w:rPr>
        <w:t xml:space="preserve"> </w:t>
      </w:r>
      <w:r>
        <w:rPr>
          <w:rFonts w:hint="cs"/>
          <w:b w:val="0"/>
          <w:bCs w:val="0"/>
          <w:caps/>
          <w:sz w:val="24"/>
          <w:szCs w:val="24"/>
          <w:rtl/>
        </w:rPr>
        <w:t>...</w:t>
      </w:r>
    </w:p>
    <w:p w14:paraId="6AA9445E" w14:textId="77777777" w:rsidR="001E2274" w:rsidRDefault="001E2274" w:rsidP="00A9563C">
      <w:pPr>
        <w:rPr>
          <w:b w:val="0"/>
          <w:bCs w:val="0"/>
          <w:caps/>
          <w:sz w:val="24"/>
          <w:szCs w:val="24"/>
          <w:rtl/>
        </w:rPr>
      </w:pPr>
    </w:p>
    <w:p w14:paraId="14471296" w14:textId="77777777" w:rsidR="001E2274" w:rsidRDefault="000F703D" w:rsidP="00A9563C">
      <w:pPr>
        <w:rPr>
          <w:caps/>
          <w:sz w:val="24"/>
          <w:szCs w:val="24"/>
          <w:u w:val="single"/>
          <w:rtl/>
        </w:rPr>
      </w:pPr>
      <w:r w:rsidRPr="000F703D">
        <w:rPr>
          <w:rFonts w:hint="cs"/>
          <w:caps/>
          <w:sz w:val="24"/>
          <w:szCs w:val="24"/>
          <w:u w:val="single"/>
          <w:rtl/>
        </w:rPr>
        <w:t>מר אליחי וישנר - אדריכל עורך התוכנית</w:t>
      </w:r>
      <w:r w:rsidR="001E2274">
        <w:rPr>
          <w:rFonts w:hint="cs"/>
          <w:caps/>
          <w:sz w:val="24"/>
          <w:szCs w:val="24"/>
          <w:u w:val="single"/>
          <w:rtl/>
        </w:rPr>
        <w:t>:</w:t>
      </w:r>
    </w:p>
    <w:p w14:paraId="7F7F9682" w14:textId="78A60628" w:rsidR="001E2274" w:rsidRDefault="00D554AF" w:rsidP="00A9563C">
      <w:pPr>
        <w:rPr>
          <w:b w:val="0"/>
          <w:bCs w:val="0"/>
          <w:caps/>
          <w:sz w:val="24"/>
          <w:szCs w:val="24"/>
          <w:rtl/>
        </w:rPr>
      </w:pPr>
      <w:r>
        <w:rPr>
          <w:rFonts w:hint="cs"/>
          <w:b w:val="0"/>
          <w:bCs w:val="0"/>
          <w:caps/>
          <w:sz w:val="24"/>
          <w:szCs w:val="24"/>
          <w:rtl/>
        </w:rPr>
        <w:t xml:space="preserve">מגיע עם רכב פרטי חונה בעצם בחניון התת קרקעי או בעצם מתחת למתחם העשרים יש שמה בערך ארבעה חמישה חניונים תת קרקעיים עם חמישה מפלסים, אתה עולה לקומה העליונה שזה כאילו קומת הגג היא גם </w:t>
      </w:r>
      <w:r>
        <w:rPr>
          <w:rFonts w:hint="cs"/>
          <w:b w:val="0"/>
          <w:bCs w:val="0"/>
          <w:caps/>
          <w:sz w:val="24"/>
          <w:szCs w:val="24"/>
          <w:rtl/>
        </w:rPr>
        <w:lastRenderedPageBreak/>
        <w:t>הקומה שבעצם חשופה לכיוון מזרח, רק היא חשופה לכיוון מזרח, שם אני עולה על השאטלים ונוסע לכיוון תל אביב. כשאני מגיע בחזרה אני יורד באותו באותה קומה ואז יורד לחניון התת קרקעי או התת קרקעי בחלקו ומשם חוזר הביתה ברכב הפרטי שלי</w:t>
      </w:r>
    </w:p>
    <w:p w14:paraId="7AB0BE5C" w14:textId="77777777" w:rsidR="001E2274" w:rsidRDefault="001E2274" w:rsidP="00A9563C">
      <w:pPr>
        <w:rPr>
          <w:b w:val="0"/>
          <w:bCs w:val="0"/>
          <w:caps/>
          <w:sz w:val="24"/>
          <w:szCs w:val="24"/>
          <w:rtl/>
        </w:rPr>
      </w:pPr>
    </w:p>
    <w:p w14:paraId="0408DC63" w14:textId="77777777" w:rsidR="001E2274" w:rsidRDefault="00D17364" w:rsidP="00A9563C">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4B203676" w14:textId="05A0C742" w:rsidR="001E2274" w:rsidRDefault="00D554AF" w:rsidP="00A9563C">
      <w:pPr>
        <w:rPr>
          <w:b w:val="0"/>
          <w:bCs w:val="0"/>
          <w:caps/>
          <w:sz w:val="24"/>
          <w:szCs w:val="24"/>
          <w:rtl/>
        </w:rPr>
      </w:pPr>
      <w:r>
        <w:rPr>
          <w:rFonts w:hint="cs"/>
          <w:b w:val="0"/>
          <w:bCs w:val="0"/>
          <w:caps/>
          <w:sz w:val="24"/>
          <w:szCs w:val="24"/>
          <w:rtl/>
        </w:rPr>
        <w:t>ומה זה בתכנון או זה כבר בוצע זה</w:t>
      </w:r>
      <w:r w:rsidR="000F703D">
        <w:rPr>
          <w:rFonts w:hint="cs"/>
          <w:b w:val="0"/>
          <w:bCs w:val="0"/>
          <w:caps/>
          <w:sz w:val="24"/>
          <w:szCs w:val="24"/>
          <w:rtl/>
        </w:rPr>
        <w:t xml:space="preserve"> </w:t>
      </w:r>
      <w:r>
        <w:rPr>
          <w:rFonts w:hint="cs"/>
          <w:b w:val="0"/>
          <w:bCs w:val="0"/>
          <w:caps/>
          <w:sz w:val="24"/>
          <w:szCs w:val="24"/>
          <w:rtl/>
        </w:rPr>
        <w:t>... יש זה כבר בנוי?</w:t>
      </w:r>
    </w:p>
    <w:p w14:paraId="6983C50F" w14:textId="77777777" w:rsidR="001E2274" w:rsidRDefault="001E2274" w:rsidP="00A9563C">
      <w:pPr>
        <w:rPr>
          <w:b w:val="0"/>
          <w:bCs w:val="0"/>
          <w:caps/>
          <w:sz w:val="24"/>
          <w:szCs w:val="24"/>
          <w:rtl/>
        </w:rPr>
      </w:pPr>
    </w:p>
    <w:p w14:paraId="64427CCE" w14:textId="77777777" w:rsidR="001E2274" w:rsidRDefault="000F703D" w:rsidP="00A9563C">
      <w:pPr>
        <w:rPr>
          <w:caps/>
          <w:sz w:val="24"/>
          <w:szCs w:val="24"/>
          <w:u w:val="single"/>
          <w:rtl/>
        </w:rPr>
      </w:pPr>
      <w:r w:rsidRPr="000F703D">
        <w:rPr>
          <w:rFonts w:hint="cs"/>
          <w:caps/>
          <w:sz w:val="24"/>
          <w:szCs w:val="24"/>
          <w:u w:val="single"/>
          <w:rtl/>
        </w:rPr>
        <w:t>מר אליחי וישנר - אדריכל עורך התוכנית</w:t>
      </w:r>
      <w:r w:rsidR="001E2274">
        <w:rPr>
          <w:rFonts w:hint="cs"/>
          <w:caps/>
          <w:sz w:val="24"/>
          <w:szCs w:val="24"/>
          <w:u w:val="single"/>
          <w:rtl/>
        </w:rPr>
        <w:t>:</w:t>
      </w:r>
    </w:p>
    <w:p w14:paraId="4A189E8E" w14:textId="62FB7849" w:rsidR="001E2274" w:rsidRDefault="00D554AF" w:rsidP="00A9563C">
      <w:pPr>
        <w:rPr>
          <w:b w:val="0"/>
          <w:bCs w:val="0"/>
          <w:caps/>
          <w:sz w:val="24"/>
          <w:szCs w:val="24"/>
          <w:rtl/>
        </w:rPr>
      </w:pPr>
      <w:r>
        <w:rPr>
          <w:rFonts w:hint="cs"/>
          <w:b w:val="0"/>
          <w:bCs w:val="0"/>
          <w:caps/>
          <w:sz w:val="24"/>
          <w:szCs w:val="24"/>
          <w:rtl/>
        </w:rPr>
        <w:t xml:space="preserve">אנחנו לדעתי אנחנו לקראת אכלוס איפה שהוא בתחילת אמצע שנה הבאה </w:t>
      </w:r>
    </w:p>
    <w:p w14:paraId="7F2BB12E" w14:textId="77777777" w:rsidR="001E2274" w:rsidRDefault="001E2274" w:rsidP="00A9563C">
      <w:pPr>
        <w:rPr>
          <w:b w:val="0"/>
          <w:bCs w:val="0"/>
          <w:caps/>
          <w:sz w:val="24"/>
          <w:szCs w:val="24"/>
          <w:rtl/>
        </w:rPr>
      </w:pPr>
    </w:p>
    <w:p w14:paraId="4E4DB683" w14:textId="77777777" w:rsidR="001E2274" w:rsidRDefault="00687DB7" w:rsidP="00A9563C">
      <w:pPr>
        <w:rPr>
          <w:caps/>
          <w:sz w:val="24"/>
          <w:szCs w:val="24"/>
          <w:u w:val="single"/>
          <w:rtl/>
        </w:rPr>
      </w:pPr>
      <w:r w:rsidRPr="00687DB7">
        <w:rPr>
          <w:rFonts w:hint="cs"/>
          <w:caps/>
          <w:sz w:val="24"/>
          <w:szCs w:val="24"/>
          <w:u w:val="single"/>
          <w:rtl/>
        </w:rPr>
        <w:t>גב</w:t>
      </w:r>
      <w:r w:rsidRPr="00687DB7">
        <w:rPr>
          <w:caps/>
          <w:sz w:val="24"/>
          <w:szCs w:val="24"/>
          <w:u w:val="single"/>
          <w:rtl/>
        </w:rPr>
        <w:t>'</w:t>
      </w:r>
      <w:r w:rsidRPr="00687DB7">
        <w:rPr>
          <w:rFonts w:hint="cs"/>
          <w:caps/>
          <w:sz w:val="24"/>
          <w:szCs w:val="24"/>
          <w:u w:val="single"/>
          <w:rtl/>
        </w:rPr>
        <w:t xml:space="preserve"> עדית קרמר - סגנית מתכננת המחוז</w:t>
      </w:r>
      <w:r w:rsidR="001E2274">
        <w:rPr>
          <w:rFonts w:hint="cs"/>
          <w:caps/>
          <w:sz w:val="24"/>
          <w:szCs w:val="24"/>
          <w:u w:val="single"/>
          <w:rtl/>
        </w:rPr>
        <w:t>:</w:t>
      </w:r>
    </w:p>
    <w:p w14:paraId="0A05A67C" w14:textId="65BAE771" w:rsidR="001E2274" w:rsidRDefault="00D554AF" w:rsidP="00A9563C">
      <w:pPr>
        <w:rPr>
          <w:b w:val="0"/>
          <w:bCs w:val="0"/>
          <w:caps/>
          <w:sz w:val="24"/>
          <w:szCs w:val="24"/>
          <w:rtl/>
        </w:rPr>
      </w:pPr>
      <w:r>
        <w:rPr>
          <w:rFonts w:hint="cs"/>
          <w:b w:val="0"/>
          <w:bCs w:val="0"/>
          <w:caps/>
          <w:sz w:val="24"/>
          <w:szCs w:val="24"/>
          <w:rtl/>
        </w:rPr>
        <w:t>הם כבר בעבודות</w:t>
      </w:r>
    </w:p>
    <w:p w14:paraId="4A391EA8" w14:textId="77777777" w:rsidR="001E2274" w:rsidRDefault="001E2274" w:rsidP="00A9563C">
      <w:pPr>
        <w:rPr>
          <w:b w:val="0"/>
          <w:bCs w:val="0"/>
          <w:caps/>
          <w:sz w:val="24"/>
          <w:szCs w:val="24"/>
          <w:rtl/>
        </w:rPr>
      </w:pPr>
    </w:p>
    <w:p w14:paraId="6D62990F" w14:textId="77777777" w:rsidR="001E2274" w:rsidRDefault="00D17364" w:rsidP="00A9563C">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589DBB27" w14:textId="165F9EFA" w:rsidR="001E2274" w:rsidRDefault="00D554AF" w:rsidP="00A9563C">
      <w:pPr>
        <w:rPr>
          <w:b w:val="0"/>
          <w:bCs w:val="0"/>
          <w:caps/>
          <w:sz w:val="24"/>
          <w:szCs w:val="24"/>
          <w:rtl/>
        </w:rPr>
      </w:pPr>
      <w:r>
        <w:rPr>
          <w:rFonts w:hint="cs"/>
          <w:b w:val="0"/>
          <w:bCs w:val="0"/>
          <w:caps/>
          <w:sz w:val="24"/>
          <w:szCs w:val="24"/>
          <w:rtl/>
        </w:rPr>
        <w:t>יפה</w:t>
      </w:r>
    </w:p>
    <w:p w14:paraId="0C59F112" w14:textId="77777777" w:rsidR="001E2274" w:rsidRDefault="001E2274" w:rsidP="00A9563C">
      <w:pPr>
        <w:rPr>
          <w:b w:val="0"/>
          <w:bCs w:val="0"/>
          <w:caps/>
          <w:sz w:val="24"/>
          <w:szCs w:val="24"/>
          <w:rtl/>
        </w:rPr>
      </w:pPr>
    </w:p>
    <w:p w14:paraId="07A259D5" w14:textId="77777777" w:rsidR="001E2274" w:rsidRDefault="000F703D" w:rsidP="00A9563C">
      <w:pPr>
        <w:rPr>
          <w:caps/>
          <w:sz w:val="24"/>
          <w:szCs w:val="24"/>
          <w:u w:val="single"/>
          <w:rtl/>
        </w:rPr>
      </w:pPr>
      <w:r w:rsidRPr="000F703D">
        <w:rPr>
          <w:rFonts w:hint="cs"/>
          <w:caps/>
          <w:sz w:val="24"/>
          <w:szCs w:val="24"/>
          <w:u w:val="single"/>
          <w:rtl/>
        </w:rPr>
        <w:t>מר אליחי וישנר - אדריכל עורך התוכנית</w:t>
      </w:r>
      <w:r w:rsidR="001E2274">
        <w:rPr>
          <w:rFonts w:hint="cs"/>
          <w:caps/>
          <w:sz w:val="24"/>
          <w:szCs w:val="24"/>
          <w:u w:val="single"/>
          <w:rtl/>
        </w:rPr>
        <w:t>:</w:t>
      </w:r>
    </w:p>
    <w:p w14:paraId="2453ACFC" w14:textId="7A96D626" w:rsidR="001E2274" w:rsidRDefault="00D554AF" w:rsidP="00A9563C">
      <w:pPr>
        <w:rPr>
          <w:b w:val="0"/>
          <w:bCs w:val="0"/>
          <w:caps/>
          <w:sz w:val="24"/>
          <w:szCs w:val="24"/>
          <w:rtl/>
        </w:rPr>
      </w:pPr>
      <w:r>
        <w:rPr>
          <w:rFonts w:hint="cs"/>
          <w:b w:val="0"/>
          <w:bCs w:val="0"/>
          <w:caps/>
          <w:sz w:val="24"/>
          <w:szCs w:val="24"/>
          <w:rtl/>
        </w:rPr>
        <w:t>כל מבנה השלד בעצם כמעט הסתיים ברובו, אנחנו עכשיו התחלנו את שלב הגמרים</w:t>
      </w:r>
    </w:p>
    <w:p w14:paraId="7181F170" w14:textId="77777777" w:rsidR="001E2274" w:rsidRDefault="001E2274" w:rsidP="00A9563C">
      <w:pPr>
        <w:rPr>
          <w:b w:val="0"/>
          <w:bCs w:val="0"/>
          <w:caps/>
          <w:sz w:val="24"/>
          <w:szCs w:val="24"/>
          <w:rtl/>
        </w:rPr>
      </w:pPr>
    </w:p>
    <w:p w14:paraId="5B2668AD" w14:textId="77777777" w:rsidR="001E2274" w:rsidRDefault="00D17364" w:rsidP="00A9563C">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5A8D8B46" w14:textId="7A5CF4C0" w:rsidR="001E2274" w:rsidRDefault="00D554AF" w:rsidP="00A9563C">
      <w:pPr>
        <w:rPr>
          <w:b w:val="0"/>
          <w:bCs w:val="0"/>
          <w:caps/>
          <w:sz w:val="24"/>
          <w:szCs w:val="24"/>
          <w:rtl/>
        </w:rPr>
      </w:pPr>
      <w:r>
        <w:rPr>
          <w:rFonts w:hint="cs"/>
          <w:b w:val="0"/>
          <w:bCs w:val="0"/>
          <w:caps/>
          <w:sz w:val="24"/>
          <w:szCs w:val="24"/>
          <w:rtl/>
        </w:rPr>
        <w:t xml:space="preserve">יפה </w:t>
      </w:r>
    </w:p>
    <w:p w14:paraId="211854D8" w14:textId="77777777" w:rsidR="001E2274" w:rsidRDefault="001E2274" w:rsidP="00A9563C">
      <w:pPr>
        <w:rPr>
          <w:b w:val="0"/>
          <w:bCs w:val="0"/>
          <w:caps/>
          <w:sz w:val="24"/>
          <w:szCs w:val="24"/>
          <w:rtl/>
        </w:rPr>
      </w:pPr>
    </w:p>
    <w:p w14:paraId="419B990D" w14:textId="77777777" w:rsidR="001E2274" w:rsidRDefault="003109B2" w:rsidP="00A9563C">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4D2B4B76" w14:textId="6B8AA9A9" w:rsidR="001E2274" w:rsidRDefault="00D554AF" w:rsidP="00A9563C">
      <w:pPr>
        <w:rPr>
          <w:b w:val="0"/>
          <w:bCs w:val="0"/>
          <w:caps/>
          <w:sz w:val="24"/>
          <w:szCs w:val="24"/>
          <w:rtl/>
        </w:rPr>
      </w:pPr>
      <w:r>
        <w:rPr>
          <w:rFonts w:hint="cs"/>
          <w:b w:val="0"/>
          <w:bCs w:val="0"/>
          <w:caps/>
          <w:sz w:val="24"/>
          <w:szCs w:val="24"/>
          <w:rtl/>
        </w:rPr>
        <w:t>מדוע בתוכנית הראשונית לא הוכנסו העמדות בדיקה?</w:t>
      </w:r>
    </w:p>
    <w:p w14:paraId="3D7B9F63" w14:textId="77777777" w:rsidR="001E2274" w:rsidRDefault="001E2274" w:rsidP="00A9563C">
      <w:pPr>
        <w:rPr>
          <w:b w:val="0"/>
          <w:bCs w:val="0"/>
          <w:caps/>
          <w:sz w:val="24"/>
          <w:szCs w:val="24"/>
          <w:rtl/>
        </w:rPr>
      </w:pPr>
    </w:p>
    <w:p w14:paraId="2DC20DC7" w14:textId="77777777" w:rsidR="001E2274" w:rsidRDefault="003361D4" w:rsidP="00A9563C">
      <w:pPr>
        <w:rPr>
          <w:caps/>
          <w:sz w:val="24"/>
          <w:szCs w:val="24"/>
          <w:u w:val="single"/>
          <w:rtl/>
        </w:rPr>
      </w:pPr>
      <w:r w:rsidRPr="003361D4">
        <w:rPr>
          <w:rFonts w:hint="cs"/>
          <w:caps/>
          <w:sz w:val="24"/>
          <w:szCs w:val="24"/>
          <w:u w:val="single"/>
          <w:rtl/>
        </w:rPr>
        <w:t>עורך דין ניצן בן ארויה - יועץ משפטי לוועדה המחוזית</w:t>
      </w:r>
      <w:r w:rsidR="001E2274">
        <w:rPr>
          <w:rFonts w:hint="cs"/>
          <w:caps/>
          <w:sz w:val="24"/>
          <w:szCs w:val="24"/>
          <w:u w:val="single"/>
          <w:rtl/>
        </w:rPr>
        <w:t>:</w:t>
      </w:r>
    </w:p>
    <w:p w14:paraId="76A5BAA8" w14:textId="094B6DDB" w:rsidR="001E2274" w:rsidRDefault="00D554AF" w:rsidP="00A9563C">
      <w:pPr>
        <w:rPr>
          <w:b w:val="0"/>
          <w:bCs w:val="0"/>
          <w:caps/>
          <w:sz w:val="24"/>
          <w:szCs w:val="24"/>
          <w:rtl/>
        </w:rPr>
      </w:pPr>
      <w:r>
        <w:rPr>
          <w:rFonts w:hint="cs"/>
          <w:b w:val="0"/>
          <w:bCs w:val="0"/>
          <w:caps/>
          <w:sz w:val="24"/>
          <w:szCs w:val="24"/>
          <w:rtl/>
        </w:rPr>
        <w:t>הן הוכנסו לא במקום הנכון ואיפה שמזיזים ...</w:t>
      </w:r>
    </w:p>
    <w:p w14:paraId="4A9E664A" w14:textId="77777777" w:rsidR="001E2274" w:rsidRDefault="001E2274" w:rsidP="00A9563C">
      <w:pPr>
        <w:rPr>
          <w:b w:val="0"/>
          <w:bCs w:val="0"/>
          <w:caps/>
          <w:sz w:val="24"/>
          <w:szCs w:val="24"/>
          <w:rtl/>
        </w:rPr>
      </w:pPr>
    </w:p>
    <w:p w14:paraId="2F7204AB" w14:textId="77777777" w:rsidR="001E2274" w:rsidRDefault="000F703D" w:rsidP="00D554AF">
      <w:pPr>
        <w:rPr>
          <w:caps/>
          <w:sz w:val="24"/>
          <w:szCs w:val="24"/>
          <w:u w:val="single"/>
          <w:rtl/>
        </w:rPr>
      </w:pPr>
      <w:r w:rsidRPr="000F703D">
        <w:rPr>
          <w:rFonts w:hint="cs"/>
          <w:caps/>
          <w:sz w:val="24"/>
          <w:szCs w:val="24"/>
          <w:u w:val="single"/>
          <w:rtl/>
        </w:rPr>
        <w:t>מר אליחי וישנר - אדריכל עורך התוכנית</w:t>
      </w:r>
      <w:r w:rsidR="001E2274">
        <w:rPr>
          <w:rFonts w:hint="cs"/>
          <w:caps/>
          <w:sz w:val="24"/>
          <w:szCs w:val="24"/>
          <w:u w:val="single"/>
          <w:rtl/>
        </w:rPr>
        <w:t>:</w:t>
      </w:r>
    </w:p>
    <w:p w14:paraId="6DB0482A" w14:textId="08974D02" w:rsidR="001E2274" w:rsidRDefault="00D554AF" w:rsidP="00D554AF">
      <w:pPr>
        <w:rPr>
          <w:b w:val="0"/>
          <w:bCs w:val="0"/>
          <w:caps/>
          <w:sz w:val="24"/>
          <w:szCs w:val="24"/>
          <w:rtl/>
        </w:rPr>
      </w:pPr>
      <w:r>
        <w:rPr>
          <w:rFonts w:hint="cs"/>
          <w:b w:val="0"/>
          <w:bCs w:val="0"/>
          <w:caps/>
          <w:sz w:val="24"/>
          <w:szCs w:val="24"/>
          <w:rtl/>
        </w:rPr>
        <w:t xml:space="preserve">תראי אני לא הייתי באירוע הקודם אבל אני יכול לשער ש, </w:t>
      </w:r>
    </w:p>
    <w:p w14:paraId="39C7101B" w14:textId="77777777" w:rsidR="001E2274" w:rsidRDefault="001E2274" w:rsidP="00D554AF">
      <w:pPr>
        <w:rPr>
          <w:b w:val="0"/>
          <w:bCs w:val="0"/>
          <w:caps/>
          <w:sz w:val="24"/>
          <w:szCs w:val="24"/>
          <w:rtl/>
        </w:rPr>
      </w:pPr>
    </w:p>
    <w:p w14:paraId="152DE3FA" w14:textId="77777777" w:rsidR="001E2274" w:rsidRDefault="003361D4" w:rsidP="00D554AF">
      <w:pPr>
        <w:rPr>
          <w:caps/>
          <w:sz w:val="24"/>
          <w:szCs w:val="24"/>
          <w:u w:val="single"/>
          <w:rtl/>
        </w:rPr>
      </w:pPr>
      <w:r w:rsidRPr="003361D4">
        <w:rPr>
          <w:rFonts w:hint="cs"/>
          <w:caps/>
          <w:sz w:val="24"/>
          <w:szCs w:val="24"/>
          <w:u w:val="single"/>
          <w:rtl/>
        </w:rPr>
        <w:t>עורך דין ניצן בן ארויה - יועץ משפטי לוועדה המחוזית</w:t>
      </w:r>
      <w:r w:rsidR="001E2274">
        <w:rPr>
          <w:rFonts w:hint="cs"/>
          <w:caps/>
          <w:sz w:val="24"/>
          <w:szCs w:val="24"/>
          <w:u w:val="single"/>
          <w:rtl/>
        </w:rPr>
        <w:t>:</w:t>
      </w:r>
    </w:p>
    <w:p w14:paraId="17A84A4F" w14:textId="4429DDC7" w:rsidR="001E2274" w:rsidRDefault="00D554AF" w:rsidP="00D554AF">
      <w:pPr>
        <w:rPr>
          <w:b w:val="0"/>
          <w:bCs w:val="0"/>
          <w:caps/>
          <w:sz w:val="24"/>
          <w:szCs w:val="24"/>
          <w:rtl/>
        </w:rPr>
      </w:pPr>
      <w:r>
        <w:rPr>
          <w:rFonts w:hint="cs"/>
          <w:b w:val="0"/>
          <w:bCs w:val="0"/>
          <w:caps/>
          <w:sz w:val="24"/>
          <w:szCs w:val="24"/>
          <w:rtl/>
        </w:rPr>
        <w:t>היה צריך ל ... אי אפשר</w:t>
      </w:r>
      <w:r w:rsidR="000F703D">
        <w:rPr>
          <w:rFonts w:hint="cs"/>
          <w:b w:val="0"/>
          <w:bCs w:val="0"/>
          <w:caps/>
          <w:sz w:val="24"/>
          <w:szCs w:val="24"/>
          <w:rtl/>
        </w:rPr>
        <w:t xml:space="preserve"> </w:t>
      </w:r>
      <w:r>
        <w:rPr>
          <w:rFonts w:hint="cs"/>
          <w:b w:val="0"/>
          <w:bCs w:val="0"/>
          <w:caps/>
          <w:sz w:val="24"/>
          <w:szCs w:val="24"/>
          <w:rtl/>
        </w:rPr>
        <w:t>... במקום שרוצים אותן היום</w:t>
      </w:r>
    </w:p>
    <w:p w14:paraId="24C1B2E1" w14:textId="77777777" w:rsidR="001E2274" w:rsidRDefault="001E2274" w:rsidP="00D554AF">
      <w:pPr>
        <w:rPr>
          <w:b w:val="0"/>
          <w:bCs w:val="0"/>
          <w:caps/>
          <w:sz w:val="24"/>
          <w:szCs w:val="24"/>
          <w:rtl/>
        </w:rPr>
      </w:pPr>
    </w:p>
    <w:p w14:paraId="4E45659B" w14:textId="77777777" w:rsidR="001E2274" w:rsidRDefault="000F703D" w:rsidP="00D554AF">
      <w:pPr>
        <w:rPr>
          <w:caps/>
          <w:sz w:val="24"/>
          <w:szCs w:val="24"/>
          <w:u w:val="single"/>
          <w:rtl/>
        </w:rPr>
      </w:pPr>
      <w:r w:rsidRPr="000F703D">
        <w:rPr>
          <w:rFonts w:hint="cs"/>
          <w:caps/>
          <w:sz w:val="24"/>
          <w:szCs w:val="24"/>
          <w:u w:val="single"/>
          <w:rtl/>
        </w:rPr>
        <w:t>מר אליחי וישנר - אדריכל עורך התוכנית</w:t>
      </w:r>
      <w:r w:rsidR="001E2274">
        <w:rPr>
          <w:rFonts w:hint="cs"/>
          <w:caps/>
          <w:sz w:val="24"/>
          <w:szCs w:val="24"/>
          <w:u w:val="single"/>
          <w:rtl/>
        </w:rPr>
        <w:t>:</w:t>
      </w:r>
    </w:p>
    <w:p w14:paraId="2E72CF9E" w14:textId="1C8FA8A4" w:rsidR="001E2274" w:rsidRDefault="00D554AF" w:rsidP="00D554AF">
      <w:pPr>
        <w:rPr>
          <w:b w:val="0"/>
          <w:bCs w:val="0"/>
          <w:caps/>
          <w:sz w:val="24"/>
          <w:szCs w:val="24"/>
          <w:rtl/>
        </w:rPr>
      </w:pPr>
      <w:r>
        <w:rPr>
          <w:rFonts w:hint="cs"/>
          <w:b w:val="0"/>
          <w:bCs w:val="0"/>
          <w:caps/>
          <w:sz w:val="24"/>
          <w:szCs w:val="24"/>
          <w:rtl/>
        </w:rPr>
        <w:t xml:space="preserve">מאיזה שהיא סיבה </w:t>
      </w:r>
    </w:p>
    <w:p w14:paraId="35F817C3" w14:textId="77777777" w:rsidR="001E2274" w:rsidRDefault="001E2274" w:rsidP="00D554AF">
      <w:pPr>
        <w:rPr>
          <w:b w:val="0"/>
          <w:bCs w:val="0"/>
          <w:caps/>
          <w:sz w:val="24"/>
          <w:szCs w:val="24"/>
          <w:rtl/>
        </w:rPr>
      </w:pPr>
    </w:p>
    <w:p w14:paraId="5FD975F4" w14:textId="77777777" w:rsidR="001E2274" w:rsidRDefault="000A5C33" w:rsidP="00D554AF">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44FB973D" w14:textId="5757D6D4" w:rsidR="001E2274" w:rsidRDefault="00D554AF" w:rsidP="00D554AF">
      <w:pPr>
        <w:rPr>
          <w:b w:val="0"/>
          <w:bCs w:val="0"/>
          <w:caps/>
          <w:sz w:val="24"/>
          <w:szCs w:val="24"/>
          <w:rtl/>
        </w:rPr>
      </w:pPr>
      <w:r>
        <w:rPr>
          <w:rFonts w:hint="cs"/>
          <w:b w:val="0"/>
          <w:bCs w:val="0"/>
          <w:caps/>
          <w:sz w:val="24"/>
          <w:szCs w:val="24"/>
          <w:rtl/>
        </w:rPr>
        <w:t xml:space="preserve">כן </w:t>
      </w:r>
    </w:p>
    <w:p w14:paraId="09B46C42" w14:textId="77777777" w:rsidR="001E2274" w:rsidRDefault="001E2274" w:rsidP="00D554AF">
      <w:pPr>
        <w:rPr>
          <w:b w:val="0"/>
          <w:bCs w:val="0"/>
          <w:caps/>
          <w:sz w:val="24"/>
          <w:szCs w:val="24"/>
          <w:rtl/>
        </w:rPr>
      </w:pPr>
    </w:p>
    <w:p w14:paraId="6D95B531" w14:textId="77777777" w:rsidR="001E2274" w:rsidRDefault="003361D4" w:rsidP="00D554AF">
      <w:pPr>
        <w:rPr>
          <w:caps/>
          <w:sz w:val="24"/>
          <w:szCs w:val="24"/>
          <w:u w:val="single"/>
          <w:rtl/>
        </w:rPr>
      </w:pPr>
      <w:r w:rsidRPr="003361D4">
        <w:rPr>
          <w:rFonts w:hint="cs"/>
          <w:caps/>
          <w:sz w:val="24"/>
          <w:szCs w:val="24"/>
          <w:u w:val="single"/>
          <w:rtl/>
        </w:rPr>
        <w:t>עורך דין ניצן בן ארויה - יועץ משפטי לוועדה המחוזית</w:t>
      </w:r>
      <w:r w:rsidR="001E2274">
        <w:rPr>
          <w:rFonts w:hint="cs"/>
          <w:caps/>
          <w:sz w:val="24"/>
          <w:szCs w:val="24"/>
          <w:u w:val="single"/>
          <w:rtl/>
        </w:rPr>
        <w:t>:</w:t>
      </w:r>
    </w:p>
    <w:p w14:paraId="36B018E0" w14:textId="348F03E8" w:rsidR="001E2274" w:rsidRDefault="00D554AF" w:rsidP="00D554AF">
      <w:pPr>
        <w:rPr>
          <w:b w:val="0"/>
          <w:bCs w:val="0"/>
          <w:caps/>
          <w:sz w:val="24"/>
          <w:szCs w:val="24"/>
          <w:rtl/>
        </w:rPr>
      </w:pPr>
      <w:r>
        <w:rPr>
          <w:rFonts w:hint="cs"/>
          <w:b w:val="0"/>
          <w:bCs w:val="0"/>
          <w:caps/>
          <w:sz w:val="24"/>
          <w:szCs w:val="24"/>
          <w:rtl/>
        </w:rPr>
        <w:t xml:space="preserve">אין זכויות בנייה וזה לא הצלחנו לפתור את זה בלי בלי להוסיף שם זכויות </w:t>
      </w:r>
    </w:p>
    <w:p w14:paraId="69A9E056" w14:textId="77777777" w:rsidR="001E2274" w:rsidRDefault="001E2274" w:rsidP="00D554AF">
      <w:pPr>
        <w:rPr>
          <w:b w:val="0"/>
          <w:bCs w:val="0"/>
          <w:caps/>
          <w:sz w:val="24"/>
          <w:szCs w:val="24"/>
          <w:rtl/>
        </w:rPr>
      </w:pPr>
    </w:p>
    <w:p w14:paraId="127F0F2F" w14:textId="77777777" w:rsidR="001E2274" w:rsidRDefault="003109B2" w:rsidP="00D554AF">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6D4F3E91" w14:textId="235517CE" w:rsidR="001E2274" w:rsidRDefault="00D554AF" w:rsidP="00D554AF">
      <w:pPr>
        <w:rPr>
          <w:b w:val="0"/>
          <w:bCs w:val="0"/>
          <w:caps/>
          <w:sz w:val="24"/>
          <w:szCs w:val="24"/>
          <w:rtl/>
        </w:rPr>
      </w:pPr>
      <w:r>
        <w:rPr>
          <w:rFonts w:hint="cs"/>
          <w:b w:val="0"/>
          <w:bCs w:val="0"/>
          <w:caps/>
          <w:sz w:val="24"/>
          <w:szCs w:val="24"/>
          <w:rtl/>
        </w:rPr>
        <w:t xml:space="preserve">(לא ברור) להקשיב את מה שהוא אומר </w:t>
      </w:r>
    </w:p>
    <w:p w14:paraId="35104492" w14:textId="77777777" w:rsidR="001E2274" w:rsidRDefault="001E2274" w:rsidP="00D554AF">
      <w:pPr>
        <w:rPr>
          <w:b w:val="0"/>
          <w:bCs w:val="0"/>
          <w:caps/>
          <w:sz w:val="24"/>
          <w:szCs w:val="24"/>
          <w:rtl/>
        </w:rPr>
      </w:pPr>
    </w:p>
    <w:p w14:paraId="63B3E744" w14:textId="77777777" w:rsidR="001E2274" w:rsidRDefault="003361D4" w:rsidP="00D554AF">
      <w:pPr>
        <w:rPr>
          <w:caps/>
          <w:sz w:val="24"/>
          <w:szCs w:val="24"/>
          <w:u w:val="single"/>
          <w:rtl/>
        </w:rPr>
      </w:pPr>
      <w:r w:rsidRPr="003361D4">
        <w:rPr>
          <w:rFonts w:hint="cs"/>
          <w:caps/>
          <w:sz w:val="24"/>
          <w:szCs w:val="24"/>
          <w:u w:val="single"/>
          <w:rtl/>
        </w:rPr>
        <w:t>עורך דין ניצן בן ארויה - יועץ משפטי לוועדה המחוזית</w:t>
      </w:r>
      <w:r w:rsidR="001E2274">
        <w:rPr>
          <w:rFonts w:hint="cs"/>
          <w:caps/>
          <w:sz w:val="24"/>
          <w:szCs w:val="24"/>
          <w:u w:val="single"/>
          <w:rtl/>
        </w:rPr>
        <w:t>:</w:t>
      </w:r>
    </w:p>
    <w:p w14:paraId="310AD314" w14:textId="2F762D48" w:rsidR="001E2274" w:rsidRDefault="00D554AF" w:rsidP="00D554AF">
      <w:pPr>
        <w:rPr>
          <w:b w:val="0"/>
          <w:bCs w:val="0"/>
          <w:caps/>
          <w:sz w:val="24"/>
          <w:szCs w:val="24"/>
          <w:rtl/>
        </w:rPr>
      </w:pPr>
      <w:r>
        <w:rPr>
          <w:rFonts w:hint="cs"/>
          <w:b w:val="0"/>
          <w:bCs w:val="0"/>
          <w:caps/>
          <w:sz w:val="24"/>
          <w:szCs w:val="24"/>
          <w:rtl/>
        </w:rPr>
        <w:t>אני</w:t>
      </w:r>
      <w:r w:rsidR="000F703D">
        <w:rPr>
          <w:rFonts w:hint="cs"/>
          <w:b w:val="0"/>
          <w:bCs w:val="0"/>
          <w:caps/>
          <w:sz w:val="24"/>
          <w:szCs w:val="24"/>
          <w:rtl/>
        </w:rPr>
        <w:t xml:space="preserve"> </w:t>
      </w:r>
      <w:r>
        <w:rPr>
          <w:rFonts w:hint="cs"/>
          <w:b w:val="0"/>
          <w:bCs w:val="0"/>
          <w:caps/>
          <w:sz w:val="24"/>
          <w:szCs w:val="24"/>
          <w:rtl/>
        </w:rPr>
        <w:t>אומר אני אומר העמדות המקוריות</w:t>
      </w:r>
    </w:p>
    <w:p w14:paraId="4C235C25" w14:textId="77777777" w:rsidR="001E2274" w:rsidRDefault="001E2274" w:rsidP="00D554AF">
      <w:pPr>
        <w:rPr>
          <w:b w:val="0"/>
          <w:bCs w:val="0"/>
          <w:caps/>
          <w:sz w:val="24"/>
          <w:szCs w:val="24"/>
          <w:rtl/>
        </w:rPr>
      </w:pPr>
    </w:p>
    <w:p w14:paraId="516B7FCC" w14:textId="77777777" w:rsidR="001E2274" w:rsidRDefault="000F703D" w:rsidP="00D554AF">
      <w:pPr>
        <w:rPr>
          <w:caps/>
          <w:sz w:val="24"/>
          <w:szCs w:val="24"/>
          <w:u w:val="single"/>
          <w:rtl/>
        </w:rPr>
      </w:pPr>
      <w:r w:rsidRPr="000F703D">
        <w:rPr>
          <w:rFonts w:hint="cs"/>
          <w:caps/>
          <w:sz w:val="24"/>
          <w:szCs w:val="24"/>
          <w:u w:val="single"/>
          <w:rtl/>
        </w:rPr>
        <w:t>מר אליחי וישנר - אדריכל עורך התוכנית</w:t>
      </w:r>
      <w:r w:rsidR="001E2274">
        <w:rPr>
          <w:rFonts w:hint="cs"/>
          <w:caps/>
          <w:sz w:val="24"/>
          <w:szCs w:val="24"/>
          <w:u w:val="single"/>
          <w:rtl/>
        </w:rPr>
        <w:t>:</w:t>
      </w:r>
    </w:p>
    <w:p w14:paraId="16A62F01" w14:textId="07BBF9D1" w:rsidR="001E2274" w:rsidRDefault="00D554AF" w:rsidP="00D554AF">
      <w:pPr>
        <w:rPr>
          <w:b w:val="0"/>
          <w:bCs w:val="0"/>
          <w:caps/>
          <w:sz w:val="24"/>
          <w:szCs w:val="24"/>
          <w:rtl/>
        </w:rPr>
      </w:pPr>
      <w:r>
        <w:rPr>
          <w:rFonts w:hint="cs"/>
          <w:b w:val="0"/>
          <w:bCs w:val="0"/>
          <w:caps/>
          <w:sz w:val="24"/>
          <w:szCs w:val="24"/>
          <w:rtl/>
        </w:rPr>
        <w:t xml:space="preserve">הגישה הגישה המקורית אני חושב שראו את זה כ, מבנה דרך שאינו נדרש לזכויות בנייה </w:t>
      </w:r>
      <w:r>
        <w:rPr>
          <w:b w:val="0"/>
          <w:bCs w:val="0"/>
          <w:caps/>
          <w:sz w:val="24"/>
          <w:szCs w:val="24"/>
          <w:rtl/>
        </w:rPr>
        <w:t>–</w:t>
      </w:r>
      <w:r>
        <w:rPr>
          <w:rFonts w:hint="cs"/>
          <w:b w:val="0"/>
          <w:bCs w:val="0"/>
          <w:caps/>
          <w:sz w:val="24"/>
          <w:szCs w:val="24"/>
          <w:rtl/>
        </w:rPr>
        <w:t xml:space="preserve"> בסוף היה לנו ייעוץ משפטי גם מכיוון עיריית ראשון לציון גם מבחינת הוועדה המחוזית שדרשה כמובן זכויות והוראות לנושא הזה, ו, בשביל זה אנחנו התכנסנו</w:t>
      </w:r>
    </w:p>
    <w:p w14:paraId="0392DFBF" w14:textId="77777777" w:rsidR="001E2274" w:rsidRDefault="001E2274" w:rsidP="00D554AF">
      <w:pPr>
        <w:rPr>
          <w:b w:val="0"/>
          <w:bCs w:val="0"/>
          <w:caps/>
          <w:sz w:val="24"/>
          <w:szCs w:val="24"/>
          <w:rtl/>
        </w:rPr>
      </w:pPr>
    </w:p>
    <w:p w14:paraId="763C7ADF" w14:textId="77777777" w:rsidR="001E2274" w:rsidRDefault="000A5C33" w:rsidP="00D554AF">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0D2C1721" w14:textId="241289C8" w:rsidR="001E2274" w:rsidRDefault="00D554AF" w:rsidP="00D554AF">
      <w:pPr>
        <w:rPr>
          <w:b w:val="0"/>
          <w:bCs w:val="0"/>
          <w:caps/>
          <w:sz w:val="24"/>
          <w:szCs w:val="24"/>
          <w:rtl/>
        </w:rPr>
      </w:pPr>
      <w:r>
        <w:rPr>
          <w:rFonts w:hint="cs"/>
          <w:b w:val="0"/>
          <w:bCs w:val="0"/>
          <w:caps/>
          <w:sz w:val="24"/>
          <w:szCs w:val="24"/>
          <w:rtl/>
        </w:rPr>
        <w:t xml:space="preserve">ולכאן הגענו כן </w:t>
      </w:r>
    </w:p>
    <w:p w14:paraId="349E4FDF" w14:textId="77777777" w:rsidR="001E2274" w:rsidRDefault="001E2274" w:rsidP="00D554AF">
      <w:pPr>
        <w:rPr>
          <w:b w:val="0"/>
          <w:bCs w:val="0"/>
          <w:caps/>
          <w:sz w:val="24"/>
          <w:szCs w:val="24"/>
          <w:rtl/>
        </w:rPr>
      </w:pPr>
    </w:p>
    <w:p w14:paraId="5CEF405B" w14:textId="77777777" w:rsidR="001E2274" w:rsidRDefault="00D17364" w:rsidP="00D554AF">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38265FA7" w14:textId="0942A637" w:rsidR="001E2274" w:rsidRDefault="00D554AF" w:rsidP="00D554AF">
      <w:pPr>
        <w:rPr>
          <w:b w:val="0"/>
          <w:bCs w:val="0"/>
          <w:caps/>
          <w:sz w:val="24"/>
          <w:szCs w:val="24"/>
          <w:rtl/>
        </w:rPr>
      </w:pPr>
      <w:r>
        <w:rPr>
          <w:rFonts w:hint="cs"/>
          <w:b w:val="0"/>
          <w:bCs w:val="0"/>
          <w:caps/>
          <w:sz w:val="24"/>
          <w:szCs w:val="24"/>
          <w:rtl/>
        </w:rPr>
        <w:t xml:space="preserve">טוב חברים </w:t>
      </w:r>
    </w:p>
    <w:p w14:paraId="386ADB4E" w14:textId="77777777" w:rsidR="001E2274" w:rsidRDefault="001E2274" w:rsidP="00D554AF">
      <w:pPr>
        <w:rPr>
          <w:b w:val="0"/>
          <w:bCs w:val="0"/>
          <w:caps/>
          <w:sz w:val="24"/>
          <w:szCs w:val="24"/>
          <w:rtl/>
        </w:rPr>
      </w:pPr>
    </w:p>
    <w:p w14:paraId="3C1EB76D" w14:textId="77777777" w:rsidR="001E2274" w:rsidRDefault="004C6F48" w:rsidP="00D554AF">
      <w:pPr>
        <w:rPr>
          <w:caps/>
          <w:sz w:val="24"/>
          <w:szCs w:val="24"/>
          <w:u w:val="single"/>
          <w:rtl/>
        </w:rPr>
      </w:pPr>
      <w:r w:rsidRPr="004C6F48">
        <w:rPr>
          <w:rFonts w:hint="cs"/>
          <w:caps/>
          <w:sz w:val="24"/>
          <w:szCs w:val="24"/>
          <w:u w:val="single"/>
          <w:rtl/>
        </w:rPr>
        <w:t>גב</w:t>
      </w:r>
      <w:r w:rsidRPr="004C6F48">
        <w:rPr>
          <w:caps/>
          <w:sz w:val="24"/>
          <w:szCs w:val="24"/>
          <w:u w:val="single"/>
          <w:rtl/>
        </w:rPr>
        <w:t>'</w:t>
      </w:r>
      <w:r w:rsidRPr="004C6F48">
        <w:rPr>
          <w:rFonts w:hint="cs"/>
          <w:caps/>
          <w:sz w:val="24"/>
          <w:szCs w:val="24"/>
          <w:u w:val="single"/>
          <w:rtl/>
        </w:rPr>
        <w:t xml:space="preserve"> עדנה בלומברג - נציגת לשכת התכנון</w:t>
      </w:r>
      <w:r w:rsidR="001E2274">
        <w:rPr>
          <w:rFonts w:hint="cs"/>
          <w:caps/>
          <w:sz w:val="24"/>
          <w:szCs w:val="24"/>
          <w:u w:val="single"/>
          <w:rtl/>
        </w:rPr>
        <w:t>:</w:t>
      </w:r>
    </w:p>
    <w:p w14:paraId="0B44ED49" w14:textId="6184BB9F" w:rsidR="001E2274" w:rsidRDefault="00D554AF" w:rsidP="00D554AF">
      <w:pPr>
        <w:rPr>
          <w:b w:val="0"/>
          <w:bCs w:val="0"/>
          <w:caps/>
          <w:sz w:val="24"/>
          <w:szCs w:val="24"/>
          <w:rtl/>
        </w:rPr>
      </w:pPr>
      <w:r>
        <w:rPr>
          <w:rFonts w:hint="cs"/>
          <w:b w:val="0"/>
          <w:bCs w:val="0"/>
          <w:caps/>
          <w:sz w:val="24"/>
          <w:szCs w:val="24"/>
          <w:rtl/>
        </w:rPr>
        <w:t xml:space="preserve">אני רגע אבהיר, התבע שמכוחה התנה מסוף התחבורה </w:t>
      </w:r>
      <w:r>
        <w:rPr>
          <w:b w:val="0"/>
          <w:bCs w:val="0"/>
          <w:caps/>
          <w:sz w:val="24"/>
          <w:szCs w:val="24"/>
          <w:rtl/>
        </w:rPr>
        <w:t>–</w:t>
      </w:r>
      <w:r>
        <w:rPr>
          <w:rFonts w:hint="cs"/>
          <w:b w:val="0"/>
          <w:bCs w:val="0"/>
          <w:caps/>
          <w:sz w:val="24"/>
          <w:szCs w:val="24"/>
          <w:rtl/>
        </w:rPr>
        <w:t xml:space="preserve"> ישנה, מאוד ישנה, במסגרת ההרשאה אושרה שם הרשאה על - ידי המחוז, ומבנה הדרך ורק במסגרת ה, טיפול בהרשאה או אחרי שכבר אושרה הרשאה למעשה התברר שלמבנים האלה של הבידוק אין זכויות והם לא אושרו במסגרת ההרשאה והתברר שצריך לקדם תבע</w:t>
      </w:r>
    </w:p>
    <w:p w14:paraId="766C0923" w14:textId="77777777" w:rsidR="001E2274" w:rsidRDefault="001E2274" w:rsidP="00D554AF">
      <w:pPr>
        <w:rPr>
          <w:b w:val="0"/>
          <w:bCs w:val="0"/>
          <w:caps/>
          <w:sz w:val="24"/>
          <w:szCs w:val="24"/>
          <w:rtl/>
        </w:rPr>
      </w:pPr>
    </w:p>
    <w:p w14:paraId="32D948A5" w14:textId="77777777" w:rsidR="001E2274" w:rsidRDefault="00D17364" w:rsidP="00D554AF">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4D2A9616" w14:textId="016FA353" w:rsidR="001E2274" w:rsidRDefault="00D554AF" w:rsidP="00D554AF">
      <w:pPr>
        <w:rPr>
          <w:b w:val="0"/>
          <w:bCs w:val="0"/>
          <w:caps/>
          <w:sz w:val="24"/>
          <w:szCs w:val="24"/>
          <w:rtl/>
        </w:rPr>
      </w:pPr>
      <w:r>
        <w:rPr>
          <w:rFonts w:hint="cs"/>
          <w:b w:val="0"/>
          <w:bCs w:val="0"/>
          <w:caps/>
          <w:sz w:val="24"/>
          <w:szCs w:val="24"/>
          <w:rtl/>
        </w:rPr>
        <w:t>אוקיי</w:t>
      </w:r>
    </w:p>
    <w:p w14:paraId="29A780B2" w14:textId="77777777" w:rsidR="001E2274" w:rsidRDefault="001E2274" w:rsidP="00D554AF">
      <w:pPr>
        <w:rPr>
          <w:b w:val="0"/>
          <w:bCs w:val="0"/>
          <w:caps/>
          <w:sz w:val="24"/>
          <w:szCs w:val="24"/>
          <w:rtl/>
        </w:rPr>
      </w:pPr>
    </w:p>
    <w:p w14:paraId="1B815807" w14:textId="77777777" w:rsidR="001E2274" w:rsidRDefault="004C6F48" w:rsidP="00D554AF">
      <w:pPr>
        <w:rPr>
          <w:caps/>
          <w:sz w:val="24"/>
          <w:szCs w:val="24"/>
          <w:u w:val="single"/>
          <w:rtl/>
        </w:rPr>
      </w:pPr>
      <w:r w:rsidRPr="004C6F48">
        <w:rPr>
          <w:rFonts w:hint="cs"/>
          <w:caps/>
          <w:sz w:val="24"/>
          <w:szCs w:val="24"/>
          <w:u w:val="single"/>
          <w:rtl/>
        </w:rPr>
        <w:t>גב</w:t>
      </w:r>
      <w:r w:rsidRPr="004C6F48">
        <w:rPr>
          <w:caps/>
          <w:sz w:val="24"/>
          <w:szCs w:val="24"/>
          <w:u w:val="single"/>
          <w:rtl/>
        </w:rPr>
        <w:t>'</w:t>
      </w:r>
      <w:r w:rsidRPr="004C6F48">
        <w:rPr>
          <w:rFonts w:hint="cs"/>
          <w:caps/>
          <w:sz w:val="24"/>
          <w:szCs w:val="24"/>
          <w:u w:val="single"/>
          <w:rtl/>
        </w:rPr>
        <w:t xml:space="preserve"> עדנה בלומברג - נציגת לשכת התכנון</w:t>
      </w:r>
      <w:r w:rsidR="001E2274">
        <w:rPr>
          <w:rFonts w:hint="cs"/>
          <w:caps/>
          <w:sz w:val="24"/>
          <w:szCs w:val="24"/>
          <w:u w:val="single"/>
          <w:rtl/>
        </w:rPr>
        <w:t>:</w:t>
      </w:r>
    </w:p>
    <w:p w14:paraId="562569CC" w14:textId="54C4C333" w:rsidR="001E2274" w:rsidRDefault="00D554AF" w:rsidP="00D554AF">
      <w:pPr>
        <w:rPr>
          <w:b w:val="0"/>
          <w:bCs w:val="0"/>
          <w:caps/>
          <w:sz w:val="24"/>
          <w:szCs w:val="24"/>
          <w:rtl/>
        </w:rPr>
      </w:pPr>
      <w:r>
        <w:rPr>
          <w:rFonts w:hint="cs"/>
          <w:b w:val="0"/>
          <w:bCs w:val="0"/>
          <w:caps/>
          <w:sz w:val="24"/>
          <w:szCs w:val="24"/>
          <w:rtl/>
        </w:rPr>
        <w:t>אז זה הסיבה שבתוכנית המקורית לא הייתה התייחסות ל, סככות האלה</w:t>
      </w:r>
    </w:p>
    <w:p w14:paraId="1A01059B" w14:textId="77777777" w:rsidR="001E2274" w:rsidRDefault="001E2274" w:rsidP="00D554AF">
      <w:pPr>
        <w:rPr>
          <w:b w:val="0"/>
          <w:bCs w:val="0"/>
          <w:caps/>
          <w:sz w:val="24"/>
          <w:szCs w:val="24"/>
          <w:rtl/>
        </w:rPr>
      </w:pPr>
    </w:p>
    <w:p w14:paraId="3C4E18BC" w14:textId="77777777" w:rsidR="001E2274" w:rsidRDefault="000A5C33" w:rsidP="00D554AF">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4B672AB5" w14:textId="4C1AD444" w:rsidR="001E2274" w:rsidRDefault="00D554AF" w:rsidP="00D554AF">
      <w:pPr>
        <w:rPr>
          <w:b w:val="0"/>
          <w:bCs w:val="0"/>
          <w:caps/>
          <w:sz w:val="24"/>
          <w:szCs w:val="24"/>
          <w:rtl/>
        </w:rPr>
      </w:pPr>
      <w:r>
        <w:rPr>
          <w:rFonts w:hint="cs"/>
          <w:b w:val="0"/>
          <w:bCs w:val="0"/>
          <w:caps/>
          <w:sz w:val="24"/>
          <w:szCs w:val="24"/>
          <w:rtl/>
        </w:rPr>
        <w:t xml:space="preserve">תודה </w:t>
      </w:r>
    </w:p>
    <w:p w14:paraId="3440D617" w14:textId="77777777" w:rsidR="001E2274" w:rsidRDefault="001E2274" w:rsidP="00D554AF">
      <w:pPr>
        <w:rPr>
          <w:b w:val="0"/>
          <w:bCs w:val="0"/>
          <w:caps/>
          <w:sz w:val="24"/>
          <w:szCs w:val="24"/>
          <w:rtl/>
        </w:rPr>
      </w:pPr>
    </w:p>
    <w:p w14:paraId="75F7D823" w14:textId="77777777" w:rsidR="001E2274" w:rsidRDefault="003109B2" w:rsidP="00D554AF">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6BB235F8" w14:textId="1B17AA95" w:rsidR="001E2274" w:rsidRDefault="00D554AF" w:rsidP="00D554AF">
      <w:pPr>
        <w:rPr>
          <w:b w:val="0"/>
          <w:bCs w:val="0"/>
          <w:caps/>
          <w:sz w:val="24"/>
          <w:szCs w:val="24"/>
          <w:rtl/>
        </w:rPr>
      </w:pPr>
      <w:r>
        <w:rPr>
          <w:rFonts w:hint="cs"/>
          <w:b w:val="0"/>
          <w:bCs w:val="0"/>
          <w:caps/>
          <w:sz w:val="24"/>
          <w:szCs w:val="24"/>
          <w:rtl/>
        </w:rPr>
        <w:t>ואין אפשרות להכניסן פנימה לפי ה,</w:t>
      </w:r>
    </w:p>
    <w:p w14:paraId="3661EE79" w14:textId="77777777" w:rsidR="001E2274" w:rsidRDefault="001E2274" w:rsidP="00D554AF">
      <w:pPr>
        <w:rPr>
          <w:b w:val="0"/>
          <w:bCs w:val="0"/>
          <w:caps/>
          <w:sz w:val="24"/>
          <w:szCs w:val="24"/>
          <w:rtl/>
        </w:rPr>
      </w:pPr>
    </w:p>
    <w:p w14:paraId="683A855C" w14:textId="77777777" w:rsidR="001E2274" w:rsidRDefault="00D17364" w:rsidP="00D554AF">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190E41DB" w14:textId="402BB7E4" w:rsidR="001E2274" w:rsidRDefault="00D554AF" w:rsidP="00D554AF">
      <w:pPr>
        <w:rPr>
          <w:b w:val="0"/>
          <w:bCs w:val="0"/>
          <w:caps/>
          <w:sz w:val="24"/>
          <w:szCs w:val="24"/>
          <w:rtl/>
        </w:rPr>
      </w:pPr>
      <w:r>
        <w:rPr>
          <w:rFonts w:hint="cs"/>
          <w:b w:val="0"/>
          <w:bCs w:val="0"/>
          <w:caps/>
          <w:sz w:val="24"/>
          <w:szCs w:val="24"/>
          <w:rtl/>
        </w:rPr>
        <w:t xml:space="preserve">לא לא </w:t>
      </w:r>
    </w:p>
    <w:p w14:paraId="660661AF" w14:textId="77777777" w:rsidR="001E2274" w:rsidRDefault="001E2274" w:rsidP="00D554AF">
      <w:pPr>
        <w:rPr>
          <w:b w:val="0"/>
          <w:bCs w:val="0"/>
          <w:caps/>
          <w:sz w:val="24"/>
          <w:szCs w:val="24"/>
          <w:rtl/>
        </w:rPr>
      </w:pPr>
    </w:p>
    <w:p w14:paraId="308078D4" w14:textId="77777777" w:rsidR="001E2274" w:rsidRDefault="000A5C33" w:rsidP="00D554AF">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5781660F" w14:textId="281B0AF7" w:rsidR="001E2274" w:rsidRDefault="00D554AF" w:rsidP="00D554AF">
      <w:pPr>
        <w:rPr>
          <w:b w:val="0"/>
          <w:bCs w:val="0"/>
          <w:caps/>
          <w:sz w:val="24"/>
          <w:szCs w:val="24"/>
          <w:rtl/>
        </w:rPr>
      </w:pPr>
      <w:r>
        <w:rPr>
          <w:rFonts w:hint="cs"/>
          <w:b w:val="0"/>
          <w:bCs w:val="0"/>
          <w:caps/>
          <w:sz w:val="24"/>
          <w:szCs w:val="24"/>
          <w:rtl/>
        </w:rPr>
        <w:t xml:space="preserve">לא, מה, </w:t>
      </w:r>
    </w:p>
    <w:p w14:paraId="1DDE6C97" w14:textId="77777777" w:rsidR="001E2274" w:rsidRDefault="001E2274" w:rsidP="00D554AF">
      <w:pPr>
        <w:rPr>
          <w:b w:val="0"/>
          <w:bCs w:val="0"/>
          <w:caps/>
          <w:sz w:val="24"/>
          <w:szCs w:val="24"/>
          <w:rtl/>
        </w:rPr>
      </w:pPr>
    </w:p>
    <w:p w14:paraId="0C14465A" w14:textId="77777777" w:rsidR="001E2274" w:rsidRDefault="00D17364" w:rsidP="00D554AF">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1961DA6A" w14:textId="4BA8215A" w:rsidR="001E2274" w:rsidRDefault="00D554AF" w:rsidP="00D554AF">
      <w:pPr>
        <w:rPr>
          <w:b w:val="0"/>
          <w:bCs w:val="0"/>
          <w:caps/>
          <w:sz w:val="24"/>
          <w:szCs w:val="24"/>
          <w:rtl/>
        </w:rPr>
      </w:pPr>
      <w:r>
        <w:rPr>
          <w:rFonts w:hint="cs"/>
          <w:b w:val="0"/>
          <w:bCs w:val="0"/>
          <w:caps/>
          <w:sz w:val="24"/>
          <w:szCs w:val="24"/>
          <w:rtl/>
        </w:rPr>
        <w:t xml:space="preserve">לא </w:t>
      </w:r>
    </w:p>
    <w:p w14:paraId="78F8938D" w14:textId="77777777" w:rsidR="001E2274" w:rsidRDefault="001E2274" w:rsidP="00D554AF">
      <w:pPr>
        <w:rPr>
          <w:b w:val="0"/>
          <w:bCs w:val="0"/>
          <w:caps/>
          <w:sz w:val="24"/>
          <w:szCs w:val="24"/>
          <w:rtl/>
        </w:rPr>
      </w:pPr>
    </w:p>
    <w:p w14:paraId="03447BB0" w14:textId="77777777" w:rsidR="001E2274" w:rsidRDefault="000A5C33" w:rsidP="00D554AF">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10A034C1" w14:textId="00DB9735" w:rsidR="001E2274" w:rsidRDefault="00D554AF" w:rsidP="00D554AF">
      <w:pPr>
        <w:rPr>
          <w:b w:val="0"/>
          <w:bCs w:val="0"/>
          <w:caps/>
          <w:sz w:val="24"/>
          <w:szCs w:val="24"/>
          <w:rtl/>
        </w:rPr>
      </w:pPr>
      <w:r>
        <w:rPr>
          <w:rFonts w:hint="cs"/>
          <w:b w:val="0"/>
          <w:bCs w:val="0"/>
          <w:caps/>
          <w:sz w:val="24"/>
          <w:szCs w:val="24"/>
          <w:rtl/>
        </w:rPr>
        <w:t>זה תוכנית,</w:t>
      </w:r>
      <w:r w:rsidR="000F703D">
        <w:rPr>
          <w:rFonts w:hint="cs"/>
          <w:b w:val="0"/>
          <w:bCs w:val="0"/>
          <w:caps/>
          <w:sz w:val="24"/>
          <w:szCs w:val="24"/>
          <w:rtl/>
        </w:rPr>
        <w:t xml:space="preserve"> </w:t>
      </w:r>
      <w:r>
        <w:rPr>
          <w:rFonts w:hint="cs"/>
          <w:b w:val="0"/>
          <w:bCs w:val="0"/>
          <w:caps/>
          <w:sz w:val="24"/>
          <w:szCs w:val="24"/>
          <w:rtl/>
        </w:rPr>
        <w:t xml:space="preserve">הוא עוד משפט וחצי מסיים, </w:t>
      </w:r>
    </w:p>
    <w:p w14:paraId="734178FD" w14:textId="77777777" w:rsidR="001E2274" w:rsidRDefault="001E2274" w:rsidP="00D554AF">
      <w:pPr>
        <w:rPr>
          <w:b w:val="0"/>
          <w:bCs w:val="0"/>
          <w:caps/>
          <w:sz w:val="24"/>
          <w:szCs w:val="24"/>
          <w:rtl/>
        </w:rPr>
      </w:pPr>
    </w:p>
    <w:p w14:paraId="29949B1A" w14:textId="77777777" w:rsidR="001E2274" w:rsidRDefault="004C6F48" w:rsidP="00D554AF">
      <w:pPr>
        <w:rPr>
          <w:caps/>
          <w:sz w:val="24"/>
          <w:szCs w:val="24"/>
          <w:u w:val="single"/>
          <w:rtl/>
        </w:rPr>
      </w:pPr>
      <w:r w:rsidRPr="004C6F48">
        <w:rPr>
          <w:rFonts w:hint="cs"/>
          <w:caps/>
          <w:sz w:val="24"/>
          <w:szCs w:val="24"/>
          <w:u w:val="single"/>
          <w:rtl/>
        </w:rPr>
        <w:t>גב</w:t>
      </w:r>
      <w:r w:rsidRPr="004C6F48">
        <w:rPr>
          <w:caps/>
          <w:sz w:val="24"/>
          <w:szCs w:val="24"/>
          <w:u w:val="single"/>
          <w:rtl/>
        </w:rPr>
        <w:t>'</w:t>
      </w:r>
      <w:r w:rsidRPr="004C6F48">
        <w:rPr>
          <w:rFonts w:hint="cs"/>
          <w:caps/>
          <w:sz w:val="24"/>
          <w:szCs w:val="24"/>
          <w:u w:val="single"/>
          <w:rtl/>
        </w:rPr>
        <w:t xml:space="preserve"> עדנה בלומברג - נציגת לשכת התכנון</w:t>
      </w:r>
      <w:r w:rsidR="001E2274">
        <w:rPr>
          <w:rFonts w:hint="cs"/>
          <w:caps/>
          <w:sz w:val="24"/>
          <w:szCs w:val="24"/>
          <w:u w:val="single"/>
          <w:rtl/>
        </w:rPr>
        <w:t>:</w:t>
      </w:r>
    </w:p>
    <w:p w14:paraId="0D6BB6B8" w14:textId="7549C196" w:rsidR="001E2274" w:rsidRDefault="00674C7B" w:rsidP="00D554AF">
      <w:pPr>
        <w:rPr>
          <w:b w:val="0"/>
          <w:bCs w:val="0"/>
          <w:caps/>
          <w:sz w:val="24"/>
          <w:szCs w:val="24"/>
          <w:rtl/>
        </w:rPr>
      </w:pPr>
      <w:r>
        <w:rPr>
          <w:rFonts w:hint="cs"/>
          <w:b w:val="0"/>
          <w:bCs w:val="0"/>
          <w:caps/>
          <w:sz w:val="24"/>
          <w:szCs w:val="24"/>
          <w:rtl/>
        </w:rPr>
        <w:t>כבר בדקנו את זה ברמה של את כמו שאמרתי בהרשאה ברמה של היתר בנייה אין פתרון אחר זה הפתרון היחיד האפשרי</w:t>
      </w:r>
    </w:p>
    <w:p w14:paraId="31CB69FD" w14:textId="77777777" w:rsidR="001E2274" w:rsidRDefault="001E2274" w:rsidP="00D554AF">
      <w:pPr>
        <w:rPr>
          <w:b w:val="0"/>
          <w:bCs w:val="0"/>
          <w:caps/>
          <w:sz w:val="24"/>
          <w:szCs w:val="24"/>
          <w:rtl/>
        </w:rPr>
      </w:pPr>
    </w:p>
    <w:p w14:paraId="6D5EDB4B" w14:textId="77777777" w:rsidR="001E2274" w:rsidRDefault="000A5C33" w:rsidP="00D554AF">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4A61A28E" w14:textId="450F0C7C" w:rsidR="001E2274" w:rsidRDefault="00674C7B" w:rsidP="00D554AF">
      <w:pPr>
        <w:rPr>
          <w:b w:val="0"/>
          <w:bCs w:val="0"/>
          <w:caps/>
          <w:sz w:val="24"/>
          <w:szCs w:val="24"/>
          <w:rtl/>
        </w:rPr>
      </w:pPr>
      <w:r>
        <w:rPr>
          <w:rFonts w:hint="cs"/>
          <w:b w:val="0"/>
          <w:bCs w:val="0"/>
          <w:caps/>
          <w:sz w:val="24"/>
          <w:szCs w:val="24"/>
          <w:rtl/>
        </w:rPr>
        <w:t>תודה עדנה</w:t>
      </w:r>
    </w:p>
    <w:p w14:paraId="63ADCDEC" w14:textId="77777777" w:rsidR="001E2274" w:rsidRDefault="001E2274" w:rsidP="00D554AF">
      <w:pPr>
        <w:rPr>
          <w:b w:val="0"/>
          <w:bCs w:val="0"/>
          <w:caps/>
          <w:sz w:val="24"/>
          <w:szCs w:val="24"/>
          <w:rtl/>
        </w:rPr>
      </w:pPr>
    </w:p>
    <w:p w14:paraId="55A5063C" w14:textId="77777777" w:rsidR="001E2274" w:rsidRDefault="00D17364" w:rsidP="00D554AF">
      <w:pPr>
        <w:rPr>
          <w:caps/>
          <w:sz w:val="24"/>
          <w:szCs w:val="24"/>
          <w:u w:val="single"/>
          <w:rtl/>
        </w:rPr>
      </w:pPr>
      <w:r w:rsidRPr="00D17364">
        <w:rPr>
          <w:rFonts w:hint="cs"/>
          <w:caps/>
          <w:sz w:val="24"/>
          <w:szCs w:val="24"/>
          <w:u w:val="single"/>
          <w:rtl/>
        </w:rPr>
        <w:lastRenderedPageBreak/>
        <w:t>יושב ראש הוועדה המחוזית - מר מיכה גדרון</w:t>
      </w:r>
      <w:r w:rsidR="001E2274">
        <w:rPr>
          <w:rFonts w:hint="cs"/>
          <w:caps/>
          <w:sz w:val="24"/>
          <w:szCs w:val="24"/>
          <w:u w:val="single"/>
          <w:rtl/>
        </w:rPr>
        <w:t>:</w:t>
      </w:r>
    </w:p>
    <w:p w14:paraId="0B396A32" w14:textId="6B0FBBD0" w:rsidR="001E2274" w:rsidRDefault="00674C7B" w:rsidP="00D554AF">
      <w:pPr>
        <w:rPr>
          <w:b w:val="0"/>
          <w:bCs w:val="0"/>
          <w:caps/>
          <w:sz w:val="24"/>
          <w:szCs w:val="24"/>
          <w:rtl/>
        </w:rPr>
      </w:pPr>
      <w:r>
        <w:rPr>
          <w:rFonts w:hint="cs"/>
          <w:b w:val="0"/>
          <w:bCs w:val="0"/>
          <w:caps/>
          <w:sz w:val="24"/>
          <w:szCs w:val="24"/>
          <w:rtl/>
        </w:rPr>
        <w:t xml:space="preserve">חברים תודה רבה לכולם אנחנו נתכנס לדיון פנימי אנחנו מודים לכם </w:t>
      </w:r>
    </w:p>
    <w:p w14:paraId="1DC1CDB9" w14:textId="77777777" w:rsidR="001E2274" w:rsidRDefault="001E2274" w:rsidP="00D554AF">
      <w:pPr>
        <w:rPr>
          <w:b w:val="0"/>
          <w:bCs w:val="0"/>
          <w:caps/>
          <w:sz w:val="24"/>
          <w:szCs w:val="24"/>
          <w:rtl/>
        </w:rPr>
      </w:pPr>
    </w:p>
    <w:p w14:paraId="3E1ACE98" w14:textId="77777777" w:rsidR="001E2274" w:rsidRDefault="000F703D" w:rsidP="00D554AF">
      <w:pPr>
        <w:rPr>
          <w:caps/>
          <w:sz w:val="24"/>
          <w:szCs w:val="24"/>
          <w:u w:val="single"/>
          <w:rtl/>
        </w:rPr>
      </w:pPr>
      <w:r w:rsidRPr="000F703D">
        <w:rPr>
          <w:rFonts w:hint="cs"/>
          <w:caps/>
          <w:sz w:val="24"/>
          <w:szCs w:val="24"/>
          <w:u w:val="single"/>
          <w:rtl/>
        </w:rPr>
        <w:t>מר אליחי וישנר - אדריכל עורך התוכנית</w:t>
      </w:r>
      <w:r w:rsidR="001E2274">
        <w:rPr>
          <w:rFonts w:hint="cs"/>
          <w:caps/>
          <w:sz w:val="24"/>
          <w:szCs w:val="24"/>
          <w:u w:val="single"/>
          <w:rtl/>
        </w:rPr>
        <w:t>:</w:t>
      </w:r>
    </w:p>
    <w:p w14:paraId="2660A1D6" w14:textId="36ED0663" w:rsidR="001E2274" w:rsidRDefault="00674C7B" w:rsidP="00D554AF">
      <w:pPr>
        <w:rPr>
          <w:b w:val="0"/>
          <w:bCs w:val="0"/>
          <w:caps/>
          <w:sz w:val="24"/>
          <w:szCs w:val="24"/>
          <w:rtl/>
        </w:rPr>
      </w:pPr>
      <w:r>
        <w:rPr>
          <w:rFonts w:hint="cs"/>
          <w:b w:val="0"/>
          <w:bCs w:val="0"/>
          <w:caps/>
          <w:sz w:val="24"/>
          <w:szCs w:val="24"/>
          <w:rtl/>
        </w:rPr>
        <w:t>תודה יום טוב</w:t>
      </w:r>
    </w:p>
    <w:p w14:paraId="2EFDF6C5" w14:textId="77777777" w:rsidR="001E2274" w:rsidRDefault="001E2274" w:rsidP="00D554AF">
      <w:pPr>
        <w:rPr>
          <w:b w:val="0"/>
          <w:bCs w:val="0"/>
          <w:caps/>
          <w:sz w:val="24"/>
          <w:szCs w:val="24"/>
          <w:rtl/>
        </w:rPr>
      </w:pPr>
    </w:p>
    <w:p w14:paraId="7F89D1CF" w14:textId="77777777" w:rsidR="001E2274" w:rsidRDefault="00E5536A" w:rsidP="00D554AF">
      <w:pPr>
        <w:rPr>
          <w:caps/>
          <w:sz w:val="24"/>
          <w:szCs w:val="24"/>
          <w:u w:val="single"/>
          <w:rtl/>
        </w:rPr>
      </w:pPr>
      <w:r w:rsidRPr="00E5536A">
        <w:rPr>
          <w:rFonts w:hint="cs"/>
          <w:caps/>
          <w:sz w:val="24"/>
          <w:szCs w:val="24"/>
          <w:u w:val="single"/>
          <w:rtl/>
        </w:rPr>
        <w:t>גב</w:t>
      </w:r>
      <w:r w:rsidRPr="00E5536A">
        <w:rPr>
          <w:caps/>
          <w:sz w:val="24"/>
          <w:szCs w:val="24"/>
          <w:u w:val="single"/>
          <w:rtl/>
        </w:rPr>
        <w:t>'</w:t>
      </w:r>
      <w:r w:rsidRPr="00E5536A">
        <w:rPr>
          <w:rFonts w:hint="cs"/>
          <w:caps/>
          <w:sz w:val="24"/>
          <w:szCs w:val="24"/>
          <w:u w:val="single"/>
          <w:rtl/>
        </w:rPr>
        <w:t xml:space="preserve"> רוני גרניט - נציגת משרד הבריאות בוועדה המחוזית</w:t>
      </w:r>
      <w:r w:rsidR="001E2274">
        <w:rPr>
          <w:rFonts w:hint="cs"/>
          <w:caps/>
          <w:sz w:val="24"/>
          <w:szCs w:val="24"/>
          <w:u w:val="single"/>
          <w:rtl/>
        </w:rPr>
        <w:t>:</w:t>
      </w:r>
    </w:p>
    <w:p w14:paraId="713360CD" w14:textId="257473C3" w:rsidR="001E2274" w:rsidRDefault="00674C7B" w:rsidP="00D554AF">
      <w:pPr>
        <w:rPr>
          <w:b w:val="0"/>
          <w:bCs w:val="0"/>
          <w:caps/>
          <w:sz w:val="24"/>
          <w:szCs w:val="24"/>
          <w:rtl/>
        </w:rPr>
      </w:pPr>
      <w:r>
        <w:rPr>
          <w:rFonts w:hint="cs"/>
          <w:b w:val="0"/>
          <w:bCs w:val="0"/>
          <w:caps/>
          <w:sz w:val="24"/>
          <w:szCs w:val="24"/>
          <w:rtl/>
        </w:rPr>
        <w:t>להתראות</w:t>
      </w:r>
    </w:p>
    <w:p w14:paraId="5FF09EC2" w14:textId="77777777" w:rsidR="001E2274" w:rsidRDefault="001E2274" w:rsidP="00D554AF">
      <w:pPr>
        <w:rPr>
          <w:b w:val="0"/>
          <w:bCs w:val="0"/>
          <w:caps/>
          <w:sz w:val="24"/>
          <w:szCs w:val="24"/>
          <w:rtl/>
        </w:rPr>
      </w:pPr>
    </w:p>
    <w:p w14:paraId="52B67E0C" w14:textId="77777777" w:rsidR="001E2274" w:rsidRDefault="00D17364" w:rsidP="00D554AF">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3D1A2770" w14:textId="6542E776" w:rsidR="001E2274" w:rsidRDefault="00674C7B" w:rsidP="00D554AF">
      <w:pPr>
        <w:rPr>
          <w:b w:val="0"/>
          <w:bCs w:val="0"/>
          <w:caps/>
          <w:sz w:val="24"/>
          <w:szCs w:val="24"/>
          <w:rtl/>
        </w:rPr>
      </w:pPr>
      <w:r>
        <w:rPr>
          <w:rFonts w:hint="cs"/>
          <w:b w:val="0"/>
          <w:bCs w:val="0"/>
          <w:caps/>
          <w:sz w:val="24"/>
          <w:szCs w:val="24"/>
          <w:rtl/>
        </w:rPr>
        <w:t xml:space="preserve">כל מי שנמצא פה בדיון הפנימי לדיון הבא אנחנו רגע נכניס אותו ל, להמתנה </w:t>
      </w:r>
    </w:p>
    <w:p w14:paraId="2D076559" w14:textId="77777777" w:rsidR="001E2274" w:rsidRDefault="001E2274" w:rsidP="00D554AF">
      <w:pPr>
        <w:rPr>
          <w:b w:val="0"/>
          <w:bCs w:val="0"/>
          <w:caps/>
          <w:sz w:val="24"/>
          <w:szCs w:val="24"/>
          <w:rtl/>
        </w:rPr>
      </w:pPr>
    </w:p>
    <w:p w14:paraId="49821BE6" w14:textId="77777777" w:rsidR="001E2274" w:rsidRDefault="00687DB7" w:rsidP="00D554AF">
      <w:pPr>
        <w:rPr>
          <w:caps/>
          <w:sz w:val="24"/>
          <w:szCs w:val="24"/>
          <w:u w:val="single"/>
          <w:rtl/>
        </w:rPr>
      </w:pPr>
      <w:r w:rsidRPr="00687DB7">
        <w:rPr>
          <w:rFonts w:hint="cs"/>
          <w:caps/>
          <w:sz w:val="24"/>
          <w:szCs w:val="24"/>
          <w:u w:val="single"/>
          <w:rtl/>
        </w:rPr>
        <w:t>גב</w:t>
      </w:r>
      <w:r w:rsidRPr="00687DB7">
        <w:rPr>
          <w:caps/>
          <w:sz w:val="24"/>
          <w:szCs w:val="24"/>
          <w:u w:val="single"/>
          <w:rtl/>
        </w:rPr>
        <w:t>'</w:t>
      </w:r>
      <w:r w:rsidRPr="00687DB7">
        <w:rPr>
          <w:rFonts w:hint="cs"/>
          <w:caps/>
          <w:sz w:val="24"/>
          <w:szCs w:val="24"/>
          <w:u w:val="single"/>
          <w:rtl/>
        </w:rPr>
        <w:t xml:space="preserve"> עדית קרמר - סגנית מתכננת המחוז</w:t>
      </w:r>
      <w:r w:rsidR="001E2274">
        <w:rPr>
          <w:rFonts w:hint="cs"/>
          <w:caps/>
          <w:sz w:val="24"/>
          <w:szCs w:val="24"/>
          <w:u w:val="single"/>
          <w:rtl/>
        </w:rPr>
        <w:t>:</w:t>
      </w:r>
    </w:p>
    <w:p w14:paraId="6767F841" w14:textId="3E0E6694" w:rsidR="001E2274" w:rsidRDefault="00674C7B" w:rsidP="00D554AF">
      <w:pPr>
        <w:rPr>
          <w:b w:val="0"/>
          <w:bCs w:val="0"/>
          <w:caps/>
          <w:sz w:val="24"/>
          <w:szCs w:val="24"/>
          <w:rtl/>
        </w:rPr>
      </w:pPr>
      <w:r>
        <w:rPr>
          <w:rFonts w:hint="cs"/>
          <w:b w:val="0"/>
          <w:bCs w:val="0"/>
          <w:caps/>
          <w:sz w:val="24"/>
          <w:szCs w:val="24"/>
          <w:rtl/>
        </w:rPr>
        <w:t>אה יש עוד דיון?</w:t>
      </w:r>
    </w:p>
    <w:p w14:paraId="0FC7DE41" w14:textId="77777777" w:rsidR="001E2274" w:rsidRDefault="001E2274" w:rsidP="00D554AF">
      <w:pPr>
        <w:rPr>
          <w:b w:val="0"/>
          <w:bCs w:val="0"/>
          <w:caps/>
          <w:sz w:val="24"/>
          <w:szCs w:val="24"/>
          <w:rtl/>
        </w:rPr>
      </w:pPr>
    </w:p>
    <w:p w14:paraId="6BAAB163" w14:textId="77777777" w:rsidR="001E2274" w:rsidRDefault="000A5C33" w:rsidP="00F13D75">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1E8FED2E" w14:textId="1F75221F" w:rsidR="001E2274" w:rsidRDefault="00F13D75" w:rsidP="00F13D75">
      <w:pPr>
        <w:rPr>
          <w:b w:val="0"/>
          <w:bCs w:val="0"/>
          <w:caps/>
          <w:sz w:val="24"/>
          <w:szCs w:val="24"/>
          <w:rtl/>
        </w:rPr>
      </w:pPr>
      <w:r>
        <w:rPr>
          <w:rFonts w:hint="cs"/>
          <w:b w:val="0"/>
          <w:bCs w:val="0"/>
          <w:caps/>
          <w:sz w:val="24"/>
          <w:szCs w:val="24"/>
          <w:rtl/>
        </w:rPr>
        <w:t xml:space="preserve">ראשון יש עוד תוכנית </w:t>
      </w:r>
    </w:p>
    <w:p w14:paraId="01A60BB4" w14:textId="77777777" w:rsidR="001E2274" w:rsidRDefault="001E2274" w:rsidP="00F13D75">
      <w:pPr>
        <w:rPr>
          <w:b w:val="0"/>
          <w:bCs w:val="0"/>
          <w:caps/>
          <w:sz w:val="24"/>
          <w:szCs w:val="24"/>
          <w:rtl/>
        </w:rPr>
      </w:pPr>
    </w:p>
    <w:p w14:paraId="2FDFFA3D" w14:textId="77777777" w:rsidR="001E2274" w:rsidRDefault="00687DB7" w:rsidP="00F13D75">
      <w:pPr>
        <w:rPr>
          <w:caps/>
          <w:sz w:val="24"/>
          <w:szCs w:val="24"/>
          <w:u w:val="single"/>
          <w:rtl/>
        </w:rPr>
      </w:pPr>
      <w:r w:rsidRPr="00687DB7">
        <w:rPr>
          <w:rFonts w:hint="cs"/>
          <w:caps/>
          <w:sz w:val="24"/>
          <w:szCs w:val="24"/>
          <w:u w:val="single"/>
          <w:rtl/>
        </w:rPr>
        <w:t>גב</w:t>
      </w:r>
      <w:r w:rsidRPr="00687DB7">
        <w:rPr>
          <w:caps/>
          <w:sz w:val="24"/>
          <w:szCs w:val="24"/>
          <w:u w:val="single"/>
          <w:rtl/>
        </w:rPr>
        <w:t>'</w:t>
      </w:r>
      <w:r w:rsidRPr="00687DB7">
        <w:rPr>
          <w:rFonts w:hint="cs"/>
          <w:caps/>
          <w:sz w:val="24"/>
          <w:szCs w:val="24"/>
          <w:u w:val="single"/>
          <w:rtl/>
        </w:rPr>
        <w:t xml:space="preserve"> עדית קרמר - סגנית מתכננת המחוז</w:t>
      </w:r>
      <w:r w:rsidR="001E2274">
        <w:rPr>
          <w:rFonts w:hint="cs"/>
          <w:caps/>
          <w:sz w:val="24"/>
          <w:szCs w:val="24"/>
          <w:u w:val="single"/>
          <w:rtl/>
        </w:rPr>
        <w:t>:</w:t>
      </w:r>
    </w:p>
    <w:p w14:paraId="18A41EC0" w14:textId="0E6410AA" w:rsidR="001E2274" w:rsidRDefault="00F13D75" w:rsidP="00F13D75">
      <w:pPr>
        <w:rPr>
          <w:b w:val="0"/>
          <w:bCs w:val="0"/>
          <w:caps/>
          <w:sz w:val="24"/>
          <w:szCs w:val="24"/>
          <w:rtl/>
        </w:rPr>
      </w:pPr>
      <w:r>
        <w:rPr>
          <w:rFonts w:hint="cs"/>
          <w:b w:val="0"/>
          <w:bCs w:val="0"/>
          <w:caps/>
          <w:sz w:val="24"/>
          <w:szCs w:val="24"/>
          <w:rtl/>
        </w:rPr>
        <w:t xml:space="preserve">חשבתי שזהו </w:t>
      </w:r>
    </w:p>
    <w:p w14:paraId="5A1BB2AF" w14:textId="77777777" w:rsidR="001E2274" w:rsidRDefault="001E2274" w:rsidP="00F13D75">
      <w:pPr>
        <w:rPr>
          <w:b w:val="0"/>
          <w:bCs w:val="0"/>
          <w:caps/>
          <w:sz w:val="24"/>
          <w:szCs w:val="24"/>
          <w:rtl/>
        </w:rPr>
      </w:pPr>
    </w:p>
    <w:p w14:paraId="2B6B215C" w14:textId="77777777" w:rsidR="001E2274" w:rsidRDefault="000A5C33" w:rsidP="00F13D75">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79F44C02" w14:textId="3E8FBDA4" w:rsidR="001E2274" w:rsidRDefault="00F13D75" w:rsidP="00F13D75">
      <w:pPr>
        <w:rPr>
          <w:b w:val="0"/>
          <w:bCs w:val="0"/>
          <w:caps/>
          <w:sz w:val="24"/>
          <w:szCs w:val="24"/>
          <w:rtl/>
        </w:rPr>
      </w:pPr>
      <w:r>
        <w:rPr>
          <w:rFonts w:hint="cs"/>
          <w:b w:val="0"/>
          <w:bCs w:val="0"/>
          <w:caps/>
          <w:sz w:val="24"/>
          <w:szCs w:val="24"/>
          <w:rtl/>
        </w:rPr>
        <w:t>חשבת שאת סוגרת</w:t>
      </w:r>
    </w:p>
    <w:p w14:paraId="73A2C98D" w14:textId="77777777" w:rsidR="001E2274" w:rsidRDefault="001E2274" w:rsidP="00F13D75">
      <w:pPr>
        <w:rPr>
          <w:b w:val="0"/>
          <w:bCs w:val="0"/>
          <w:caps/>
          <w:sz w:val="24"/>
          <w:szCs w:val="24"/>
          <w:rtl/>
        </w:rPr>
      </w:pPr>
    </w:p>
    <w:p w14:paraId="3724566F" w14:textId="77777777" w:rsidR="001E2274" w:rsidRDefault="00F13D75" w:rsidP="00F13D75">
      <w:pPr>
        <w:rPr>
          <w:b w:val="0"/>
          <w:bCs w:val="0"/>
          <w:caps/>
          <w:sz w:val="24"/>
          <w:szCs w:val="24"/>
          <w:rtl/>
        </w:rPr>
      </w:pPr>
      <w:r>
        <w:rPr>
          <w:rFonts w:hint="cs"/>
          <w:b w:val="0"/>
          <w:bCs w:val="0"/>
          <w:caps/>
          <w:sz w:val="24"/>
          <w:szCs w:val="24"/>
          <w:rtl/>
        </w:rPr>
        <w:t>(מתארגנים)</w:t>
      </w:r>
    </w:p>
    <w:p w14:paraId="471B13B1" w14:textId="77777777" w:rsidR="001E2274" w:rsidRDefault="001E2274" w:rsidP="00F13D75">
      <w:pPr>
        <w:rPr>
          <w:b w:val="0"/>
          <w:bCs w:val="0"/>
          <w:caps/>
          <w:sz w:val="24"/>
          <w:szCs w:val="24"/>
          <w:rtl/>
        </w:rPr>
      </w:pPr>
    </w:p>
    <w:p w14:paraId="317389EC" w14:textId="77777777" w:rsidR="001E2274" w:rsidRDefault="000A5C33" w:rsidP="00FF0848">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09FB81C2" w14:textId="47EB85A9" w:rsidR="001E2274" w:rsidRDefault="00FF0848" w:rsidP="00FF0848">
      <w:pPr>
        <w:rPr>
          <w:b w:val="0"/>
          <w:bCs w:val="0"/>
          <w:caps/>
          <w:sz w:val="24"/>
          <w:szCs w:val="24"/>
          <w:rtl/>
        </w:rPr>
      </w:pPr>
      <w:r>
        <w:rPr>
          <w:rFonts w:hint="cs"/>
          <w:b w:val="0"/>
          <w:bCs w:val="0"/>
          <w:caps/>
          <w:sz w:val="24"/>
          <w:szCs w:val="24"/>
          <w:rtl/>
        </w:rPr>
        <w:t xml:space="preserve">תתחיל </w:t>
      </w:r>
    </w:p>
    <w:p w14:paraId="74CF55AC" w14:textId="77777777" w:rsidR="001E2274" w:rsidRDefault="001E2274" w:rsidP="00FF0848">
      <w:pPr>
        <w:rPr>
          <w:b w:val="0"/>
          <w:bCs w:val="0"/>
          <w:caps/>
          <w:sz w:val="24"/>
          <w:szCs w:val="24"/>
          <w:rtl/>
        </w:rPr>
      </w:pPr>
    </w:p>
    <w:p w14:paraId="7B617CEC" w14:textId="77777777" w:rsidR="001E2274" w:rsidRDefault="00AA719E" w:rsidP="00FF0848">
      <w:pPr>
        <w:rPr>
          <w:caps/>
          <w:sz w:val="24"/>
          <w:szCs w:val="24"/>
          <w:u w:val="single"/>
          <w:rtl/>
        </w:rPr>
      </w:pPr>
      <w:r w:rsidRPr="00AA719E">
        <w:rPr>
          <w:rFonts w:hint="cs"/>
          <w:caps/>
          <w:sz w:val="24"/>
          <w:szCs w:val="24"/>
          <w:u w:val="single"/>
          <w:rtl/>
        </w:rPr>
        <w:t>מר עשהאל גלעד - נציג לשכת התכנון</w:t>
      </w:r>
      <w:r w:rsidR="001E2274">
        <w:rPr>
          <w:rFonts w:hint="cs"/>
          <w:caps/>
          <w:sz w:val="24"/>
          <w:szCs w:val="24"/>
          <w:u w:val="single"/>
          <w:rtl/>
        </w:rPr>
        <w:t>:</w:t>
      </w:r>
    </w:p>
    <w:p w14:paraId="00D1A593" w14:textId="387F014B" w:rsidR="001E2274" w:rsidRDefault="00FF0848" w:rsidP="00FF0848">
      <w:pPr>
        <w:rPr>
          <w:b w:val="0"/>
          <w:bCs w:val="0"/>
          <w:caps/>
          <w:sz w:val="24"/>
          <w:szCs w:val="24"/>
          <w:rtl/>
        </w:rPr>
      </w:pPr>
      <w:r>
        <w:rPr>
          <w:rFonts w:hint="cs"/>
          <w:b w:val="0"/>
          <w:bCs w:val="0"/>
          <w:caps/>
          <w:sz w:val="24"/>
          <w:szCs w:val="24"/>
          <w:rtl/>
        </w:rPr>
        <w:t>הוועדה רואה חשיבות בקידום התוכנית לאחר ששמעה את עורכי התוכנית מחליטה הוועדה להפקיד את התוכנית בתנאים הבאים. אחד העברת כתב שיפוי בגין תביעות על - פי סעיף מאה תשעים ושבע לחוק לחוק לוועדה המקומית. תיקון טכני לנתון בסעיף אחד שתיים. הוראות התוכנית יתוקנו ויוסרו הפניות לנושאים המ</w:t>
      </w:r>
      <w:r w:rsidR="00750FAA">
        <w:rPr>
          <w:rFonts w:hint="cs"/>
          <w:b w:val="0"/>
          <w:bCs w:val="0"/>
          <w:caps/>
          <w:sz w:val="24"/>
          <w:szCs w:val="24"/>
          <w:rtl/>
        </w:rPr>
        <w:t xml:space="preserve">וסדרים בחקיקה לרבות תקנות הרישוי לאחריות ביצוע והסכמים להנחיות מרחביות למהנדס ו, או אדריכל העיר ליחידות ברשות המקומית הגדרות המכילות פירוט יתר וכל נושא שאינו מעניינה של תוכנית ובכפוף להערות טכניות ומשפטיות של לשכת התכנון החלטה זו תהיה בטלה תוך שבעה חודשים מיום שנמסרה למגיש על - פי סעיף שמונים ושש ד' לחוק אם לא ימולאו התנאים הקבועים בה </w:t>
      </w:r>
    </w:p>
    <w:p w14:paraId="5116A8A9" w14:textId="77777777" w:rsidR="001E2274" w:rsidRDefault="001E2274" w:rsidP="00FF0848">
      <w:pPr>
        <w:rPr>
          <w:b w:val="0"/>
          <w:bCs w:val="0"/>
          <w:caps/>
          <w:sz w:val="24"/>
          <w:szCs w:val="24"/>
          <w:rtl/>
        </w:rPr>
      </w:pPr>
    </w:p>
    <w:p w14:paraId="06EBBF40" w14:textId="77777777" w:rsidR="001E2274" w:rsidRDefault="003109B2" w:rsidP="00FF0848">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0E43D2AE" w14:textId="66027267" w:rsidR="001E2274" w:rsidRDefault="00750FAA" w:rsidP="00FF0848">
      <w:pPr>
        <w:rPr>
          <w:b w:val="0"/>
          <w:bCs w:val="0"/>
          <w:caps/>
          <w:sz w:val="24"/>
          <w:szCs w:val="24"/>
          <w:rtl/>
        </w:rPr>
      </w:pPr>
      <w:r>
        <w:rPr>
          <w:rFonts w:hint="cs"/>
          <w:b w:val="0"/>
          <w:bCs w:val="0"/>
          <w:caps/>
          <w:sz w:val="24"/>
          <w:szCs w:val="24"/>
          <w:rtl/>
        </w:rPr>
        <w:t xml:space="preserve">רגע רגע רגע </w:t>
      </w:r>
    </w:p>
    <w:p w14:paraId="6D513AED" w14:textId="77777777" w:rsidR="001E2274" w:rsidRDefault="001E2274" w:rsidP="00FF0848">
      <w:pPr>
        <w:rPr>
          <w:b w:val="0"/>
          <w:bCs w:val="0"/>
          <w:caps/>
          <w:sz w:val="24"/>
          <w:szCs w:val="24"/>
          <w:rtl/>
        </w:rPr>
      </w:pPr>
    </w:p>
    <w:p w14:paraId="3C7C3433" w14:textId="77777777" w:rsidR="001E2274" w:rsidRDefault="00687DB7" w:rsidP="00FF0848">
      <w:pPr>
        <w:rPr>
          <w:caps/>
          <w:sz w:val="24"/>
          <w:szCs w:val="24"/>
          <w:u w:val="single"/>
          <w:rtl/>
        </w:rPr>
      </w:pPr>
      <w:r w:rsidRPr="00687DB7">
        <w:rPr>
          <w:rFonts w:hint="cs"/>
          <w:caps/>
          <w:sz w:val="24"/>
          <w:szCs w:val="24"/>
          <w:u w:val="single"/>
          <w:rtl/>
        </w:rPr>
        <w:t>גב</w:t>
      </w:r>
      <w:r w:rsidRPr="00687DB7">
        <w:rPr>
          <w:caps/>
          <w:sz w:val="24"/>
          <w:szCs w:val="24"/>
          <w:u w:val="single"/>
          <w:rtl/>
        </w:rPr>
        <w:t>'</w:t>
      </w:r>
      <w:r w:rsidRPr="00687DB7">
        <w:rPr>
          <w:rFonts w:hint="cs"/>
          <w:caps/>
          <w:sz w:val="24"/>
          <w:szCs w:val="24"/>
          <w:u w:val="single"/>
          <w:rtl/>
        </w:rPr>
        <w:t xml:space="preserve"> עדית קרמר - סגנית מתכננת המחוז</w:t>
      </w:r>
      <w:r w:rsidR="001E2274">
        <w:rPr>
          <w:rFonts w:hint="cs"/>
          <w:caps/>
          <w:sz w:val="24"/>
          <w:szCs w:val="24"/>
          <w:u w:val="single"/>
          <w:rtl/>
        </w:rPr>
        <w:t>:</w:t>
      </w:r>
    </w:p>
    <w:p w14:paraId="14372814" w14:textId="1D14A7F5" w:rsidR="001E2274" w:rsidRDefault="00750FAA" w:rsidP="00FF0848">
      <w:pPr>
        <w:rPr>
          <w:b w:val="0"/>
          <w:bCs w:val="0"/>
          <w:caps/>
          <w:sz w:val="24"/>
          <w:szCs w:val="24"/>
          <w:rtl/>
        </w:rPr>
      </w:pPr>
      <w:r>
        <w:rPr>
          <w:rFonts w:hint="cs"/>
          <w:b w:val="0"/>
          <w:bCs w:val="0"/>
          <w:caps/>
          <w:sz w:val="24"/>
          <w:szCs w:val="24"/>
          <w:rtl/>
        </w:rPr>
        <w:t xml:space="preserve">מה </w:t>
      </w:r>
    </w:p>
    <w:p w14:paraId="604E86A3" w14:textId="77777777" w:rsidR="001E2274" w:rsidRDefault="001E2274" w:rsidP="00FF0848">
      <w:pPr>
        <w:rPr>
          <w:b w:val="0"/>
          <w:bCs w:val="0"/>
          <w:caps/>
          <w:sz w:val="24"/>
          <w:szCs w:val="24"/>
          <w:rtl/>
        </w:rPr>
      </w:pPr>
    </w:p>
    <w:p w14:paraId="79A7D09E" w14:textId="77777777" w:rsidR="001E2274" w:rsidRDefault="003109B2" w:rsidP="00FF0848">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0AF3CEBD" w14:textId="03EB6C56" w:rsidR="001E2274" w:rsidRDefault="00750FAA" w:rsidP="00FF0848">
      <w:pPr>
        <w:rPr>
          <w:b w:val="0"/>
          <w:bCs w:val="0"/>
          <w:caps/>
          <w:sz w:val="24"/>
          <w:szCs w:val="24"/>
          <w:rtl/>
        </w:rPr>
      </w:pPr>
      <w:r>
        <w:rPr>
          <w:rFonts w:hint="cs"/>
          <w:b w:val="0"/>
          <w:bCs w:val="0"/>
          <w:caps/>
          <w:sz w:val="24"/>
          <w:szCs w:val="24"/>
          <w:rtl/>
        </w:rPr>
        <w:t xml:space="preserve">רגע, העברנו התייחסות מלי העבירה היא ביקשה ש, הוראות התוכנית יכללו הנחיות למניעת זיהום אור </w:t>
      </w:r>
    </w:p>
    <w:p w14:paraId="3F9014D3" w14:textId="77777777" w:rsidR="001E2274" w:rsidRDefault="001E2274" w:rsidP="00FF0848">
      <w:pPr>
        <w:rPr>
          <w:b w:val="0"/>
          <w:bCs w:val="0"/>
          <w:caps/>
          <w:sz w:val="24"/>
          <w:szCs w:val="24"/>
          <w:rtl/>
        </w:rPr>
      </w:pPr>
    </w:p>
    <w:p w14:paraId="00BF428F" w14:textId="77777777" w:rsidR="001E2274" w:rsidRDefault="00687DB7" w:rsidP="00750FAA">
      <w:pPr>
        <w:rPr>
          <w:caps/>
          <w:sz w:val="24"/>
          <w:szCs w:val="24"/>
          <w:u w:val="single"/>
          <w:rtl/>
        </w:rPr>
      </w:pPr>
      <w:r w:rsidRPr="00687DB7">
        <w:rPr>
          <w:rFonts w:hint="cs"/>
          <w:caps/>
          <w:sz w:val="24"/>
          <w:szCs w:val="24"/>
          <w:u w:val="single"/>
          <w:rtl/>
        </w:rPr>
        <w:t>גב</w:t>
      </w:r>
      <w:r w:rsidRPr="00687DB7">
        <w:rPr>
          <w:caps/>
          <w:sz w:val="24"/>
          <w:szCs w:val="24"/>
          <w:u w:val="single"/>
          <w:rtl/>
        </w:rPr>
        <w:t>'</w:t>
      </w:r>
      <w:r w:rsidRPr="00687DB7">
        <w:rPr>
          <w:rFonts w:hint="cs"/>
          <w:caps/>
          <w:sz w:val="24"/>
          <w:szCs w:val="24"/>
          <w:u w:val="single"/>
          <w:rtl/>
        </w:rPr>
        <w:t xml:space="preserve"> עדית קרמר - סגנית מתכננת המחוז</w:t>
      </w:r>
      <w:r w:rsidR="001E2274">
        <w:rPr>
          <w:rFonts w:hint="cs"/>
          <w:caps/>
          <w:sz w:val="24"/>
          <w:szCs w:val="24"/>
          <w:u w:val="single"/>
          <w:rtl/>
        </w:rPr>
        <w:t>:</w:t>
      </w:r>
    </w:p>
    <w:p w14:paraId="7BA70D0D" w14:textId="35FB3223" w:rsidR="001E2274" w:rsidRDefault="00750FAA" w:rsidP="00750FAA">
      <w:pPr>
        <w:rPr>
          <w:b w:val="0"/>
          <w:bCs w:val="0"/>
          <w:caps/>
          <w:sz w:val="24"/>
          <w:szCs w:val="24"/>
          <w:rtl/>
        </w:rPr>
      </w:pPr>
      <w:r>
        <w:rPr>
          <w:rFonts w:hint="cs"/>
          <w:b w:val="0"/>
          <w:bCs w:val="0"/>
          <w:caps/>
          <w:sz w:val="24"/>
          <w:szCs w:val="24"/>
          <w:rtl/>
        </w:rPr>
        <w:lastRenderedPageBreak/>
        <w:t>איזה מניעת זיהום אור</w:t>
      </w:r>
    </w:p>
    <w:p w14:paraId="157BB4ED" w14:textId="77777777" w:rsidR="001E2274" w:rsidRDefault="001E2274" w:rsidP="00750FAA">
      <w:pPr>
        <w:rPr>
          <w:b w:val="0"/>
          <w:bCs w:val="0"/>
          <w:caps/>
          <w:sz w:val="24"/>
          <w:szCs w:val="24"/>
          <w:rtl/>
        </w:rPr>
      </w:pPr>
    </w:p>
    <w:p w14:paraId="0E14A45F" w14:textId="77777777" w:rsidR="001E2274" w:rsidRDefault="00D17364" w:rsidP="00750FAA">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51E893F4" w14:textId="44691342" w:rsidR="001E2274" w:rsidRDefault="00750FAA" w:rsidP="00750FAA">
      <w:pPr>
        <w:rPr>
          <w:b w:val="0"/>
          <w:bCs w:val="0"/>
          <w:caps/>
          <w:sz w:val="24"/>
          <w:szCs w:val="24"/>
          <w:rtl/>
        </w:rPr>
      </w:pPr>
      <w:r>
        <w:rPr>
          <w:rFonts w:hint="cs"/>
          <w:b w:val="0"/>
          <w:bCs w:val="0"/>
          <w:caps/>
          <w:sz w:val="24"/>
          <w:szCs w:val="24"/>
          <w:rtl/>
        </w:rPr>
        <w:t>איזה זיהום אור</w:t>
      </w:r>
    </w:p>
    <w:p w14:paraId="45D8AC82" w14:textId="77777777" w:rsidR="001E2274" w:rsidRDefault="001E2274" w:rsidP="00750FAA">
      <w:pPr>
        <w:rPr>
          <w:b w:val="0"/>
          <w:bCs w:val="0"/>
          <w:caps/>
          <w:sz w:val="24"/>
          <w:szCs w:val="24"/>
          <w:rtl/>
        </w:rPr>
      </w:pPr>
    </w:p>
    <w:p w14:paraId="1AB892D8" w14:textId="77777777" w:rsidR="001E2274" w:rsidRDefault="003109B2" w:rsidP="00750FAA">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1EBF8ADD" w14:textId="48F283D6" w:rsidR="001E2274" w:rsidRDefault="00750FAA" w:rsidP="00750FAA">
      <w:pPr>
        <w:rPr>
          <w:b w:val="0"/>
          <w:bCs w:val="0"/>
          <w:caps/>
          <w:sz w:val="24"/>
          <w:szCs w:val="24"/>
          <w:rtl/>
        </w:rPr>
      </w:pPr>
      <w:r>
        <w:rPr>
          <w:rFonts w:hint="cs"/>
          <w:b w:val="0"/>
          <w:bCs w:val="0"/>
          <w:caps/>
          <w:sz w:val="24"/>
          <w:szCs w:val="24"/>
          <w:rtl/>
        </w:rPr>
        <w:t xml:space="preserve">במסדרון האקולוגי </w:t>
      </w:r>
    </w:p>
    <w:p w14:paraId="245ECAD9" w14:textId="77777777" w:rsidR="001E2274" w:rsidRDefault="001E2274" w:rsidP="00750FAA">
      <w:pPr>
        <w:rPr>
          <w:b w:val="0"/>
          <w:bCs w:val="0"/>
          <w:caps/>
          <w:sz w:val="24"/>
          <w:szCs w:val="24"/>
          <w:rtl/>
        </w:rPr>
      </w:pPr>
    </w:p>
    <w:p w14:paraId="58F5D723" w14:textId="77777777" w:rsidR="001E2274" w:rsidRDefault="00687DB7" w:rsidP="00750FAA">
      <w:pPr>
        <w:rPr>
          <w:caps/>
          <w:sz w:val="24"/>
          <w:szCs w:val="24"/>
          <w:u w:val="single"/>
          <w:rtl/>
        </w:rPr>
      </w:pPr>
      <w:r w:rsidRPr="00687DB7">
        <w:rPr>
          <w:rFonts w:hint="cs"/>
          <w:caps/>
          <w:sz w:val="24"/>
          <w:szCs w:val="24"/>
          <w:u w:val="single"/>
          <w:rtl/>
        </w:rPr>
        <w:t>גב</w:t>
      </w:r>
      <w:r w:rsidRPr="00687DB7">
        <w:rPr>
          <w:caps/>
          <w:sz w:val="24"/>
          <w:szCs w:val="24"/>
          <w:u w:val="single"/>
          <w:rtl/>
        </w:rPr>
        <w:t>'</w:t>
      </w:r>
      <w:r w:rsidRPr="00687DB7">
        <w:rPr>
          <w:rFonts w:hint="cs"/>
          <w:caps/>
          <w:sz w:val="24"/>
          <w:szCs w:val="24"/>
          <w:u w:val="single"/>
          <w:rtl/>
        </w:rPr>
        <w:t xml:space="preserve"> עדית קרמר - סגנית מתכננת המחוז</w:t>
      </w:r>
      <w:r w:rsidR="001E2274">
        <w:rPr>
          <w:rFonts w:hint="cs"/>
          <w:caps/>
          <w:sz w:val="24"/>
          <w:szCs w:val="24"/>
          <w:u w:val="single"/>
          <w:rtl/>
        </w:rPr>
        <w:t>:</w:t>
      </w:r>
    </w:p>
    <w:p w14:paraId="5119249B" w14:textId="35E623BD" w:rsidR="001E2274" w:rsidRDefault="00750FAA" w:rsidP="00750FAA">
      <w:pPr>
        <w:rPr>
          <w:b w:val="0"/>
          <w:bCs w:val="0"/>
          <w:caps/>
          <w:sz w:val="24"/>
          <w:szCs w:val="24"/>
          <w:rtl/>
        </w:rPr>
      </w:pPr>
      <w:r>
        <w:rPr>
          <w:rFonts w:hint="cs"/>
          <w:b w:val="0"/>
          <w:bCs w:val="0"/>
          <w:caps/>
          <w:sz w:val="24"/>
          <w:szCs w:val="24"/>
          <w:rtl/>
        </w:rPr>
        <w:t>איזה מסדרון אקולוגי?</w:t>
      </w:r>
    </w:p>
    <w:p w14:paraId="6398B594" w14:textId="77777777" w:rsidR="001E2274" w:rsidRDefault="001E2274" w:rsidP="00750FAA">
      <w:pPr>
        <w:rPr>
          <w:b w:val="0"/>
          <w:bCs w:val="0"/>
          <w:caps/>
          <w:sz w:val="24"/>
          <w:szCs w:val="24"/>
          <w:rtl/>
        </w:rPr>
      </w:pPr>
    </w:p>
    <w:p w14:paraId="60F76C6A" w14:textId="77777777" w:rsidR="001E2274" w:rsidRDefault="003109B2" w:rsidP="00750FAA">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741ECE6A" w14:textId="6A4B2C82" w:rsidR="001E2274" w:rsidRDefault="00750FAA" w:rsidP="00750FAA">
      <w:pPr>
        <w:rPr>
          <w:b w:val="0"/>
          <w:bCs w:val="0"/>
          <w:caps/>
          <w:sz w:val="24"/>
          <w:szCs w:val="24"/>
          <w:rtl/>
        </w:rPr>
      </w:pPr>
      <w:r>
        <w:rPr>
          <w:rFonts w:hint="cs"/>
          <w:b w:val="0"/>
          <w:bCs w:val="0"/>
          <w:caps/>
          <w:sz w:val="24"/>
          <w:szCs w:val="24"/>
          <w:rtl/>
        </w:rPr>
        <w:t xml:space="preserve">השתי הקוביות האלו אחד מהן זה מסדרון אקולוגי </w:t>
      </w:r>
    </w:p>
    <w:p w14:paraId="747AEB4B" w14:textId="77777777" w:rsidR="001E2274" w:rsidRDefault="001E2274" w:rsidP="00750FAA">
      <w:pPr>
        <w:rPr>
          <w:b w:val="0"/>
          <w:bCs w:val="0"/>
          <w:caps/>
          <w:sz w:val="24"/>
          <w:szCs w:val="24"/>
          <w:rtl/>
        </w:rPr>
      </w:pPr>
    </w:p>
    <w:p w14:paraId="19F0BA51" w14:textId="77777777" w:rsidR="001E2274" w:rsidRDefault="00AA719E" w:rsidP="00750FAA">
      <w:pPr>
        <w:rPr>
          <w:caps/>
          <w:sz w:val="24"/>
          <w:szCs w:val="24"/>
          <w:u w:val="single"/>
          <w:rtl/>
        </w:rPr>
      </w:pPr>
      <w:r w:rsidRPr="00AA719E">
        <w:rPr>
          <w:rFonts w:hint="cs"/>
          <w:caps/>
          <w:sz w:val="24"/>
          <w:szCs w:val="24"/>
          <w:u w:val="single"/>
          <w:rtl/>
        </w:rPr>
        <w:t>מר עשהאל גלעד - נציג לשכת התכנון</w:t>
      </w:r>
      <w:r w:rsidR="001E2274">
        <w:rPr>
          <w:rFonts w:hint="cs"/>
          <w:caps/>
          <w:sz w:val="24"/>
          <w:szCs w:val="24"/>
          <w:u w:val="single"/>
          <w:rtl/>
        </w:rPr>
        <w:t>:</w:t>
      </w:r>
    </w:p>
    <w:p w14:paraId="5BEA90CD" w14:textId="0F06FBA6" w:rsidR="001E2274" w:rsidRDefault="00750FAA" w:rsidP="00750FAA">
      <w:pPr>
        <w:rPr>
          <w:b w:val="0"/>
          <w:bCs w:val="0"/>
          <w:caps/>
          <w:sz w:val="24"/>
          <w:szCs w:val="24"/>
          <w:rtl/>
        </w:rPr>
      </w:pPr>
      <w:r>
        <w:rPr>
          <w:rFonts w:hint="cs"/>
          <w:b w:val="0"/>
          <w:bCs w:val="0"/>
          <w:caps/>
          <w:sz w:val="24"/>
          <w:szCs w:val="24"/>
          <w:rtl/>
        </w:rPr>
        <w:t xml:space="preserve">לא ה, ה, </w:t>
      </w:r>
    </w:p>
    <w:p w14:paraId="2AA1981B" w14:textId="77777777" w:rsidR="001E2274" w:rsidRDefault="001E2274" w:rsidP="00750FAA">
      <w:pPr>
        <w:rPr>
          <w:b w:val="0"/>
          <w:bCs w:val="0"/>
          <w:caps/>
          <w:sz w:val="24"/>
          <w:szCs w:val="24"/>
          <w:rtl/>
        </w:rPr>
      </w:pPr>
    </w:p>
    <w:p w14:paraId="01CE6644" w14:textId="77777777" w:rsidR="001E2274" w:rsidRDefault="004C6F48" w:rsidP="00750FAA">
      <w:pPr>
        <w:rPr>
          <w:caps/>
          <w:sz w:val="24"/>
          <w:szCs w:val="24"/>
          <w:u w:val="single"/>
          <w:rtl/>
        </w:rPr>
      </w:pPr>
      <w:r w:rsidRPr="004C6F48">
        <w:rPr>
          <w:rFonts w:hint="cs"/>
          <w:caps/>
          <w:sz w:val="24"/>
          <w:szCs w:val="24"/>
          <w:u w:val="single"/>
          <w:rtl/>
        </w:rPr>
        <w:t>גב</w:t>
      </w:r>
      <w:r w:rsidRPr="004C6F48">
        <w:rPr>
          <w:caps/>
          <w:sz w:val="24"/>
          <w:szCs w:val="24"/>
          <w:u w:val="single"/>
          <w:rtl/>
        </w:rPr>
        <w:t>'</w:t>
      </w:r>
      <w:r w:rsidRPr="004C6F48">
        <w:rPr>
          <w:rFonts w:hint="cs"/>
          <w:caps/>
          <w:sz w:val="24"/>
          <w:szCs w:val="24"/>
          <w:u w:val="single"/>
          <w:rtl/>
        </w:rPr>
        <w:t xml:space="preserve"> עדנה בלומברג - נציגת לשכת התכנון</w:t>
      </w:r>
      <w:r w:rsidR="001E2274">
        <w:rPr>
          <w:rFonts w:hint="cs"/>
          <w:caps/>
          <w:sz w:val="24"/>
          <w:szCs w:val="24"/>
          <w:u w:val="single"/>
          <w:rtl/>
        </w:rPr>
        <w:t>:</w:t>
      </w:r>
    </w:p>
    <w:p w14:paraId="073D1565" w14:textId="432872F1" w:rsidR="001E2274" w:rsidRDefault="00750FAA" w:rsidP="00750FAA">
      <w:pPr>
        <w:rPr>
          <w:b w:val="0"/>
          <w:bCs w:val="0"/>
          <w:caps/>
          <w:sz w:val="24"/>
          <w:szCs w:val="24"/>
          <w:rtl/>
        </w:rPr>
      </w:pPr>
      <w:r>
        <w:rPr>
          <w:rFonts w:hint="cs"/>
          <w:b w:val="0"/>
          <w:bCs w:val="0"/>
          <w:caps/>
          <w:sz w:val="24"/>
          <w:szCs w:val="24"/>
          <w:rtl/>
        </w:rPr>
        <w:t>למה למה לא שמעתי?</w:t>
      </w:r>
    </w:p>
    <w:p w14:paraId="14550107" w14:textId="77777777" w:rsidR="001E2274" w:rsidRDefault="001E2274" w:rsidP="00750FAA">
      <w:pPr>
        <w:rPr>
          <w:b w:val="0"/>
          <w:bCs w:val="0"/>
          <w:caps/>
          <w:sz w:val="24"/>
          <w:szCs w:val="24"/>
          <w:rtl/>
        </w:rPr>
      </w:pPr>
    </w:p>
    <w:p w14:paraId="3C42BB49" w14:textId="77777777" w:rsidR="001E2274" w:rsidRDefault="00AA719E" w:rsidP="00750FAA">
      <w:pPr>
        <w:rPr>
          <w:caps/>
          <w:sz w:val="24"/>
          <w:szCs w:val="24"/>
          <w:u w:val="single"/>
          <w:rtl/>
        </w:rPr>
      </w:pPr>
      <w:r w:rsidRPr="00AA719E">
        <w:rPr>
          <w:rFonts w:hint="cs"/>
          <w:caps/>
          <w:sz w:val="24"/>
          <w:szCs w:val="24"/>
          <w:u w:val="single"/>
          <w:rtl/>
        </w:rPr>
        <w:t>מר עשהאל גלעד - נציג לשכת התכנון</w:t>
      </w:r>
      <w:r w:rsidR="001E2274">
        <w:rPr>
          <w:rFonts w:hint="cs"/>
          <w:caps/>
          <w:sz w:val="24"/>
          <w:szCs w:val="24"/>
          <w:u w:val="single"/>
          <w:rtl/>
        </w:rPr>
        <w:t>:</w:t>
      </w:r>
    </w:p>
    <w:p w14:paraId="5466269D" w14:textId="6635E297" w:rsidR="001E2274" w:rsidRDefault="00750FAA" w:rsidP="00750FAA">
      <w:pPr>
        <w:rPr>
          <w:b w:val="0"/>
          <w:bCs w:val="0"/>
          <w:caps/>
          <w:sz w:val="24"/>
          <w:szCs w:val="24"/>
          <w:rtl/>
        </w:rPr>
      </w:pPr>
      <w:r>
        <w:rPr>
          <w:rFonts w:hint="cs"/>
          <w:b w:val="0"/>
          <w:bCs w:val="0"/>
          <w:caps/>
          <w:sz w:val="24"/>
          <w:szCs w:val="24"/>
          <w:rtl/>
        </w:rPr>
        <w:t xml:space="preserve">מלי העבירה העבירה התייחסות שהיא פוטרת את התוכנית מ, מסמך נופי סביבתי </w:t>
      </w:r>
    </w:p>
    <w:p w14:paraId="1C152C62" w14:textId="77777777" w:rsidR="001E2274" w:rsidRDefault="001E2274" w:rsidP="00750FAA">
      <w:pPr>
        <w:rPr>
          <w:b w:val="0"/>
          <w:bCs w:val="0"/>
          <w:caps/>
          <w:sz w:val="24"/>
          <w:szCs w:val="24"/>
          <w:rtl/>
        </w:rPr>
      </w:pPr>
    </w:p>
    <w:p w14:paraId="13CA34A0" w14:textId="77777777" w:rsidR="001E2274" w:rsidRDefault="003109B2" w:rsidP="00750FAA">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6995EDD7" w14:textId="6717B6BC" w:rsidR="001E2274" w:rsidRDefault="00750FAA" w:rsidP="00750FAA">
      <w:pPr>
        <w:rPr>
          <w:b w:val="0"/>
          <w:bCs w:val="0"/>
          <w:caps/>
          <w:sz w:val="24"/>
          <w:szCs w:val="24"/>
          <w:rtl/>
        </w:rPr>
      </w:pPr>
      <w:r>
        <w:rPr>
          <w:rFonts w:hint="cs"/>
          <w:b w:val="0"/>
          <w:bCs w:val="0"/>
          <w:caps/>
          <w:sz w:val="24"/>
          <w:szCs w:val="24"/>
          <w:rtl/>
        </w:rPr>
        <w:t xml:space="preserve">אבל תראה מה היא מבקשת כן </w:t>
      </w:r>
    </w:p>
    <w:p w14:paraId="73545FF9" w14:textId="77777777" w:rsidR="001E2274" w:rsidRDefault="001E2274" w:rsidP="00750FAA">
      <w:pPr>
        <w:rPr>
          <w:b w:val="0"/>
          <w:bCs w:val="0"/>
          <w:caps/>
          <w:sz w:val="24"/>
          <w:szCs w:val="24"/>
          <w:rtl/>
        </w:rPr>
      </w:pPr>
    </w:p>
    <w:p w14:paraId="05D8C34E" w14:textId="77777777" w:rsidR="001E2274" w:rsidRDefault="00AA719E" w:rsidP="00750FAA">
      <w:pPr>
        <w:rPr>
          <w:caps/>
          <w:sz w:val="24"/>
          <w:szCs w:val="24"/>
          <w:u w:val="single"/>
          <w:rtl/>
        </w:rPr>
      </w:pPr>
      <w:r w:rsidRPr="00AA719E">
        <w:rPr>
          <w:rFonts w:hint="cs"/>
          <w:caps/>
          <w:sz w:val="24"/>
          <w:szCs w:val="24"/>
          <w:u w:val="single"/>
          <w:rtl/>
        </w:rPr>
        <w:t>מר עשהאל גלעד - נציג לשכת התכנון</w:t>
      </w:r>
      <w:r w:rsidR="001E2274">
        <w:rPr>
          <w:rFonts w:hint="cs"/>
          <w:caps/>
          <w:sz w:val="24"/>
          <w:szCs w:val="24"/>
          <w:u w:val="single"/>
          <w:rtl/>
        </w:rPr>
        <w:t>:</w:t>
      </w:r>
    </w:p>
    <w:p w14:paraId="6BE75351" w14:textId="4F5187EF" w:rsidR="001E2274" w:rsidRDefault="00750FAA" w:rsidP="00750FAA">
      <w:pPr>
        <w:rPr>
          <w:b w:val="0"/>
          <w:bCs w:val="0"/>
          <w:caps/>
          <w:sz w:val="24"/>
          <w:szCs w:val="24"/>
          <w:rtl/>
        </w:rPr>
      </w:pPr>
      <w:r>
        <w:rPr>
          <w:rFonts w:hint="cs"/>
          <w:b w:val="0"/>
          <w:bCs w:val="0"/>
          <w:caps/>
          <w:sz w:val="24"/>
          <w:szCs w:val="24"/>
          <w:rtl/>
        </w:rPr>
        <w:t xml:space="preserve">כן אבל </w:t>
      </w:r>
    </w:p>
    <w:p w14:paraId="06F2D264" w14:textId="77777777" w:rsidR="001E2274" w:rsidRDefault="001E2274" w:rsidP="00750FAA">
      <w:pPr>
        <w:rPr>
          <w:b w:val="0"/>
          <w:bCs w:val="0"/>
          <w:caps/>
          <w:sz w:val="24"/>
          <w:szCs w:val="24"/>
          <w:rtl/>
        </w:rPr>
      </w:pPr>
    </w:p>
    <w:p w14:paraId="2CFEF974" w14:textId="77777777" w:rsidR="001E2274" w:rsidRDefault="003109B2" w:rsidP="00750FAA">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3F1F4625" w14:textId="67C934E4" w:rsidR="001E2274" w:rsidRDefault="00750FAA" w:rsidP="00750FAA">
      <w:pPr>
        <w:rPr>
          <w:b w:val="0"/>
          <w:bCs w:val="0"/>
          <w:caps/>
          <w:sz w:val="24"/>
          <w:szCs w:val="24"/>
          <w:rtl/>
        </w:rPr>
      </w:pPr>
      <w:r>
        <w:rPr>
          <w:rFonts w:hint="cs"/>
          <w:b w:val="0"/>
          <w:bCs w:val="0"/>
          <w:caps/>
          <w:sz w:val="24"/>
          <w:szCs w:val="24"/>
          <w:rtl/>
        </w:rPr>
        <w:t>אנו נבקש להוסיף הוראה לתיאום עם רטג או לפעול בהתאם להנחיותיה בנושא כי אחד מהם ...</w:t>
      </w:r>
    </w:p>
    <w:p w14:paraId="2C7DEE6B" w14:textId="77777777" w:rsidR="001E2274" w:rsidRDefault="001E2274" w:rsidP="00750FAA">
      <w:pPr>
        <w:rPr>
          <w:b w:val="0"/>
          <w:bCs w:val="0"/>
          <w:caps/>
          <w:sz w:val="24"/>
          <w:szCs w:val="24"/>
          <w:rtl/>
        </w:rPr>
      </w:pPr>
    </w:p>
    <w:p w14:paraId="47F121A5" w14:textId="77777777" w:rsidR="001E2274" w:rsidRDefault="00687DB7" w:rsidP="00750FAA">
      <w:pPr>
        <w:rPr>
          <w:caps/>
          <w:sz w:val="24"/>
          <w:szCs w:val="24"/>
          <w:u w:val="single"/>
          <w:rtl/>
        </w:rPr>
      </w:pPr>
      <w:r w:rsidRPr="00687DB7">
        <w:rPr>
          <w:rFonts w:hint="cs"/>
          <w:caps/>
          <w:sz w:val="24"/>
          <w:szCs w:val="24"/>
          <w:u w:val="single"/>
          <w:rtl/>
        </w:rPr>
        <w:t>גב</w:t>
      </w:r>
      <w:r w:rsidRPr="00687DB7">
        <w:rPr>
          <w:caps/>
          <w:sz w:val="24"/>
          <w:szCs w:val="24"/>
          <w:u w:val="single"/>
          <w:rtl/>
        </w:rPr>
        <w:t>'</w:t>
      </w:r>
      <w:r w:rsidRPr="00687DB7">
        <w:rPr>
          <w:rFonts w:hint="cs"/>
          <w:caps/>
          <w:sz w:val="24"/>
          <w:szCs w:val="24"/>
          <w:u w:val="single"/>
          <w:rtl/>
        </w:rPr>
        <w:t xml:space="preserve"> עדית קרמר - סגנית מתכננת המחוז</w:t>
      </w:r>
      <w:r w:rsidR="001E2274">
        <w:rPr>
          <w:rFonts w:hint="cs"/>
          <w:caps/>
          <w:sz w:val="24"/>
          <w:szCs w:val="24"/>
          <w:u w:val="single"/>
          <w:rtl/>
        </w:rPr>
        <w:t>:</w:t>
      </w:r>
    </w:p>
    <w:p w14:paraId="5A86957C" w14:textId="4CB49CD3" w:rsidR="001E2274" w:rsidRDefault="00750FAA" w:rsidP="00750FAA">
      <w:pPr>
        <w:rPr>
          <w:b w:val="0"/>
          <w:bCs w:val="0"/>
          <w:caps/>
          <w:sz w:val="24"/>
          <w:szCs w:val="24"/>
          <w:rtl/>
        </w:rPr>
      </w:pPr>
      <w:r>
        <w:rPr>
          <w:rFonts w:hint="cs"/>
          <w:b w:val="0"/>
          <w:bCs w:val="0"/>
          <w:caps/>
          <w:sz w:val="24"/>
          <w:szCs w:val="24"/>
          <w:rtl/>
        </w:rPr>
        <w:t>בסדר תרשום זיהום אור שתהיה מניעת לא צריך תיאום צריך לרשום מניעת</w:t>
      </w:r>
      <w:r w:rsidR="000F703D">
        <w:rPr>
          <w:rFonts w:hint="cs"/>
          <w:b w:val="0"/>
          <w:bCs w:val="0"/>
          <w:caps/>
          <w:sz w:val="24"/>
          <w:szCs w:val="24"/>
          <w:rtl/>
        </w:rPr>
        <w:t xml:space="preserve"> </w:t>
      </w:r>
      <w:r>
        <w:rPr>
          <w:rFonts w:hint="cs"/>
          <w:b w:val="0"/>
          <w:bCs w:val="0"/>
          <w:caps/>
          <w:sz w:val="24"/>
          <w:szCs w:val="24"/>
          <w:rtl/>
        </w:rPr>
        <w:t>זיהום אור</w:t>
      </w:r>
    </w:p>
    <w:p w14:paraId="7630392A" w14:textId="77777777" w:rsidR="001E2274" w:rsidRDefault="001E2274" w:rsidP="00750FAA">
      <w:pPr>
        <w:rPr>
          <w:b w:val="0"/>
          <w:bCs w:val="0"/>
          <w:caps/>
          <w:sz w:val="24"/>
          <w:szCs w:val="24"/>
          <w:rtl/>
        </w:rPr>
      </w:pPr>
    </w:p>
    <w:p w14:paraId="2BA981F6" w14:textId="77777777" w:rsidR="001E2274" w:rsidRDefault="00D17364" w:rsidP="00750FAA">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07367283" w14:textId="08A48C5D" w:rsidR="001E2274" w:rsidRDefault="00750FAA" w:rsidP="00750FAA">
      <w:pPr>
        <w:rPr>
          <w:b w:val="0"/>
          <w:bCs w:val="0"/>
          <w:caps/>
          <w:sz w:val="24"/>
          <w:szCs w:val="24"/>
          <w:rtl/>
        </w:rPr>
      </w:pPr>
      <w:r>
        <w:rPr>
          <w:rFonts w:hint="cs"/>
          <w:b w:val="0"/>
          <w:bCs w:val="0"/>
          <w:caps/>
          <w:sz w:val="24"/>
          <w:szCs w:val="24"/>
          <w:rtl/>
        </w:rPr>
        <w:t xml:space="preserve">רגע רגע רגע אני לא מבין רגע רגע </w:t>
      </w:r>
    </w:p>
    <w:p w14:paraId="330DE63D" w14:textId="77777777" w:rsidR="001E2274" w:rsidRDefault="001E2274" w:rsidP="00750FAA">
      <w:pPr>
        <w:rPr>
          <w:b w:val="0"/>
          <w:bCs w:val="0"/>
          <w:caps/>
          <w:sz w:val="24"/>
          <w:szCs w:val="24"/>
          <w:rtl/>
        </w:rPr>
      </w:pPr>
    </w:p>
    <w:p w14:paraId="04C1D38C" w14:textId="77777777" w:rsidR="001E2274" w:rsidRDefault="00687DB7" w:rsidP="00750FAA">
      <w:pPr>
        <w:rPr>
          <w:caps/>
          <w:sz w:val="24"/>
          <w:szCs w:val="24"/>
          <w:u w:val="single"/>
          <w:rtl/>
        </w:rPr>
      </w:pPr>
      <w:r w:rsidRPr="00687DB7">
        <w:rPr>
          <w:rFonts w:hint="cs"/>
          <w:caps/>
          <w:sz w:val="24"/>
          <w:szCs w:val="24"/>
          <w:u w:val="single"/>
          <w:rtl/>
        </w:rPr>
        <w:t>גב</w:t>
      </w:r>
      <w:r w:rsidRPr="00687DB7">
        <w:rPr>
          <w:caps/>
          <w:sz w:val="24"/>
          <w:szCs w:val="24"/>
          <w:u w:val="single"/>
          <w:rtl/>
        </w:rPr>
        <w:t>'</w:t>
      </w:r>
      <w:r w:rsidRPr="00687DB7">
        <w:rPr>
          <w:rFonts w:hint="cs"/>
          <w:caps/>
          <w:sz w:val="24"/>
          <w:szCs w:val="24"/>
          <w:u w:val="single"/>
          <w:rtl/>
        </w:rPr>
        <w:t xml:space="preserve"> עדית קרמר - סגנית מתכננת המחוז</w:t>
      </w:r>
      <w:r w:rsidR="001E2274">
        <w:rPr>
          <w:rFonts w:hint="cs"/>
          <w:caps/>
          <w:sz w:val="24"/>
          <w:szCs w:val="24"/>
          <w:u w:val="single"/>
          <w:rtl/>
        </w:rPr>
        <w:t>:</w:t>
      </w:r>
    </w:p>
    <w:p w14:paraId="1CFF09CF" w14:textId="20EB7A5C" w:rsidR="001E2274" w:rsidRDefault="00750FAA" w:rsidP="00750FAA">
      <w:pPr>
        <w:rPr>
          <w:b w:val="0"/>
          <w:bCs w:val="0"/>
          <w:caps/>
          <w:sz w:val="24"/>
          <w:szCs w:val="24"/>
          <w:rtl/>
        </w:rPr>
      </w:pPr>
      <w:r>
        <w:rPr>
          <w:rFonts w:hint="cs"/>
          <w:b w:val="0"/>
          <w:bCs w:val="0"/>
          <w:caps/>
          <w:sz w:val="24"/>
          <w:szCs w:val="24"/>
          <w:rtl/>
        </w:rPr>
        <w:t>זהו ...</w:t>
      </w:r>
    </w:p>
    <w:p w14:paraId="37466DE1" w14:textId="77777777" w:rsidR="001E2274" w:rsidRDefault="001E2274" w:rsidP="00750FAA">
      <w:pPr>
        <w:rPr>
          <w:b w:val="0"/>
          <w:bCs w:val="0"/>
          <w:caps/>
          <w:sz w:val="24"/>
          <w:szCs w:val="24"/>
          <w:rtl/>
        </w:rPr>
      </w:pPr>
    </w:p>
    <w:p w14:paraId="386772AF" w14:textId="77777777" w:rsidR="001E2274" w:rsidRDefault="00D17364" w:rsidP="00750FAA">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5B066E12" w14:textId="1ADD5736" w:rsidR="001E2274" w:rsidRDefault="00750FAA" w:rsidP="00750FAA">
      <w:pPr>
        <w:rPr>
          <w:b w:val="0"/>
          <w:bCs w:val="0"/>
          <w:caps/>
          <w:sz w:val="24"/>
          <w:szCs w:val="24"/>
          <w:rtl/>
        </w:rPr>
      </w:pPr>
      <w:r>
        <w:rPr>
          <w:rFonts w:hint="cs"/>
          <w:b w:val="0"/>
          <w:bCs w:val="0"/>
          <w:caps/>
          <w:sz w:val="24"/>
          <w:szCs w:val="24"/>
          <w:rtl/>
        </w:rPr>
        <w:t>שניה רגע</w:t>
      </w:r>
    </w:p>
    <w:p w14:paraId="23F221AA" w14:textId="77777777" w:rsidR="001E2274" w:rsidRDefault="001E2274" w:rsidP="00750FAA">
      <w:pPr>
        <w:rPr>
          <w:b w:val="0"/>
          <w:bCs w:val="0"/>
          <w:caps/>
          <w:sz w:val="24"/>
          <w:szCs w:val="24"/>
          <w:rtl/>
        </w:rPr>
      </w:pPr>
    </w:p>
    <w:p w14:paraId="7780EB59" w14:textId="77777777" w:rsidR="001E2274" w:rsidRDefault="003109B2" w:rsidP="00750FAA">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4E99E919" w14:textId="73A762A9" w:rsidR="001E2274" w:rsidRDefault="00750FAA" w:rsidP="00750FAA">
      <w:pPr>
        <w:rPr>
          <w:b w:val="0"/>
          <w:bCs w:val="0"/>
          <w:caps/>
          <w:sz w:val="24"/>
          <w:szCs w:val="24"/>
          <w:rtl/>
        </w:rPr>
      </w:pPr>
      <w:r>
        <w:rPr>
          <w:rFonts w:hint="cs"/>
          <w:b w:val="0"/>
          <w:bCs w:val="0"/>
          <w:caps/>
          <w:sz w:val="24"/>
          <w:szCs w:val="24"/>
          <w:rtl/>
        </w:rPr>
        <w:t>מדובר על</w:t>
      </w:r>
    </w:p>
    <w:p w14:paraId="1B0230D4" w14:textId="77777777" w:rsidR="001E2274" w:rsidRDefault="001E2274" w:rsidP="00750FAA">
      <w:pPr>
        <w:rPr>
          <w:b w:val="0"/>
          <w:bCs w:val="0"/>
          <w:caps/>
          <w:sz w:val="24"/>
          <w:szCs w:val="24"/>
          <w:rtl/>
        </w:rPr>
      </w:pPr>
    </w:p>
    <w:p w14:paraId="2F62863B" w14:textId="77777777" w:rsidR="001E2274" w:rsidRDefault="00D17364" w:rsidP="00750FAA">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35778E64" w14:textId="27D19C36" w:rsidR="001E2274" w:rsidRDefault="00750FAA" w:rsidP="00750FAA">
      <w:pPr>
        <w:rPr>
          <w:b w:val="0"/>
          <w:bCs w:val="0"/>
          <w:caps/>
          <w:sz w:val="24"/>
          <w:szCs w:val="24"/>
          <w:rtl/>
        </w:rPr>
      </w:pPr>
      <w:r>
        <w:rPr>
          <w:rFonts w:hint="cs"/>
          <w:b w:val="0"/>
          <w:bCs w:val="0"/>
          <w:caps/>
          <w:sz w:val="24"/>
          <w:szCs w:val="24"/>
          <w:rtl/>
        </w:rPr>
        <w:lastRenderedPageBreak/>
        <w:t>רגע רגע</w:t>
      </w:r>
    </w:p>
    <w:p w14:paraId="3E180617" w14:textId="77777777" w:rsidR="001E2274" w:rsidRDefault="001E2274" w:rsidP="00750FAA">
      <w:pPr>
        <w:rPr>
          <w:b w:val="0"/>
          <w:bCs w:val="0"/>
          <w:caps/>
          <w:sz w:val="24"/>
          <w:szCs w:val="24"/>
          <w:rtl/>
        </w:rPr>
      </w:pPr>
    </w:p>
    <w:p w14:paraId="128854A2" w14:textId="77777777" w:rsidR="001E2274" w:rsidRDefault="003109B2" w:rsidP="00750FAA">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0CD8513B" w14:textId="71C44B44" w:rsidR="001E2274" w:rsidRDefault="00750FAA" w:rsidP="00750FAA">
      <w:pPr>
        <w:rPr>
          <w:b w:val="0"/>
          <w:bCs w:val="0"/>
          <w:caps/>
          <w:sz w:val="24"/>
          <w:szCs w:val="24"/>
          <w:rtl/>
        </w:rPr>
      </w:pPr>
      <w:r>
        <w:rPr>
          <w:rFonts w:hint="cs"/>
          <w:b w:val="0"/>
          <w:bCs w:val="0"/>
          <w:caps/>
          <w:sz w:val="24"/>
          <w:szCs w:val="24"/>
          <w:rtl/>
        </w:rPr>
        <w:t xml:space="preserve">בבקשה </w:t>
      </w:r>
    </w:p>
    <w:p w14:paraId="3AAE685D" w14:textId="77777777" w:rsidR="001E2274" w:rsidRDefault="001E2274" w:rsidP="00750FAA">
      <w:pPr>
        <w:rPr>
          <w:b w:val="0"/>
          <w:bCs w:val="0"/>
          <w:caps/>
          <w:sz w:val="24"/>
          <w:szCs w:val="24"/>
          <w:rtl/>
        </w:rPr>
      </w:pPr>
    </w:p>
    <w:p w14:paraId="578F01B3" w14:textId="77777777" w:rsidR="001E2274" w:rsidRDefault="00D17364" w:rsidP="00750FAA">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4B6EE1D5" w14:textId="1323981B" w:rsidR="001E2274" w:rsidRDefault="00750FAA" w:rsidP="00750FAA">
      <w:pPr>
        <w:rPr>
          <w:b w:val="0"/>
          <w:bCs w:val="0"/>
          <w:caps/>
          <w:sz w:val="24"/>
          <w:szCs w:val="24"/>
          <w:rtl/>
        </w:rPr>
      </w:pPr>
      <w:r>
        <w:rPr>
          <w:rFonts w:hint="cs"/>
          <w:b w:val="0"/>
          <w:bCs w:val="0"/>
          <w:caps/>
          <w:sz w:val="24"/>
          <w:szCs w:val="24"/>
          <w:rtl/>
        </w:rPr>
        <w:t>שניה אנחנו נמצאים בתוך אנחנו נמצאים ה, המקום הזה נמצא בתוך בתוך תחום של תוכנית מאושרת נכון?</w:t>
      </w:r>
    </w:p>
    <w:p w14:paraId="4FE6809D" w14:textId="77777777" w:rsidR="001E2274" w:rsidRDefault="001E2274" w:rsidP="00750FAA">
      <w:pPr>
        <w:rPr>
          <w:b w:val="0"/>
          <w:bCs w:val="0"/>
          <w:caps/>
          <w:sz w:val="24"/>
          <w:szCs w:val="24"/>
          <w:rtl/>
        </w:rPr>
      </w:pPr>
    </w:p>
    <w:p w14:paraId="6E5818FD" w14:textId="77777777" w:rsidR="001E2274" w:rsidRDefault="00687DB7" w:rsidP="00750FAA">
      <w:pPr>
        <w:rPr>
          <w:caps/>
          <w:sz w:val="24"/>
          <w:szCs w:val="24"/>
          <w:u w:val="single"/>
          <w:rtl/>
        </w:rPr>
      </w:pPr>
      <w:r w:rsidRPr="00687DB7">
        <w:rPr>
          <w:rFonts w:hint="cs"/>
          <w:caps/>
          <w:sz w:val="24"/>
          <w:szCs w:val="24"/>
          <w:u w:val="single"/>
          <w:rtl/>
        </w:rPr>
        <w:t>גב</w:t>
      </w:r>
      <w:r w:rsidRPr="00687DB7">
        <w:rPr>
          <w:caps/>
          <w:sz w:val="24"/>
          <w:szCs w:val="24"/>
          <w:u w:val="single"/>
          <w:rtl/>
        </w:rPr>
        <w:t>'</w:t>
      </w:r>
      <w:r w:rsidRPr="00687DB7">
        <w:rPr>
          <w:rFonts w:hint="cs"/>
          <w:caps/>
          <w:sz w:val="24"/>
          <w:szCs w:val="24"/>
          <w:u w:val="single"/>
          <w:rtl/>
        </w:rPr>
        <w:t xml:space="preserve"> עדית קרמר - סגנית מתכננת המחוז</w:t>
      </w:r>
      <w:r w:rsidR="001E2274">
        <w:rPr>
          <w:rFonts w:hint="cs"/>
          <w:caps/>
          <w:sz w:val="24"/>
          <w:szCs w:val="24"/>
          <w:u w:val="single"/>
          <w:rtl/>
        </w:rPr>
        <w:t>:</w:t>
      </w:r>
    </w:p>
    <w:p w14:paraId="367D8CF6" w14:textId="24410B38" w:rsidR="001E2274" w:rsidRDefault="00750FAA" w:rsidP="00750FAA">
      <w:pPr>
        <w:rPr>
          <w:b w:val="0"/>
          <w:bCs w:val="0"/>
          <w:caps/>
          <w:sz w:val="24"/>
          <w:szCs w:val="24"/>
          <w:rtl/>
        </w:rPr>
      </w:pPr>
      <w:r>
        <w:rPr>
          <w:rFonts w:hint="cs"/>
          <w:b w:val="0"/>
          <w:bCs w:val="0"/>
          <w:caps/>
          <w:sz w:val="24"/>
          <w:szCs w:val="24"/>
          <w:rtl/>
        </w:rPr>
        <w:t xml:space="preserve">כן כן </w:t>
      </w:r>
    </w:p>
    <w:p w14:paraId="58E0F627" w14:textId="77777777" w:rsidR="001E2274" w:rsidRDefault="001E2274" w:rsidP="00750FAA">
      <w:pPr>
        <w:rPr>
          <w:b w:val="0"/>
          <w:bCs w:val="0"/>
          <w:caps/>
          <w:sz w:val="24"/>
          <w:szCs w:val="24"/>
          <w:rtl/>
        </w:rPr>
      </w:pPr>
    </w:p>
    <w:p w14:paraId="207F80AA" w14:textId="77777777" w:rsidR="001E2274" w:rsidRDefault="000A3DA6" w:rsidP="00750FAA">
      <w:pPr>
        <w:rPr>
          <w:caps/>
          <w:sz w:val="24"/>
          <w:szCs w:val="24"/>
          <w:u w:val="single"/>
          <w:rtl/>
        </w:rPr>
      </w:pPr>
      <w:r w:rsidRPr="000A3DA6">
        <w:rPr>
          <w:rFonts w:hint="cs"/>
          <w:caps/>
          <w:sz w:val="24"/>
          <w:szCs w:val="24"/>
          <w:u w:val="single"/>
          <w:rtl/>
        </w:rPr>
        <w:t>מר תומר דוידסון - נציג מנהל מקרקעי ישראל בוועדה המחוזית</w:t>
      </w:r>
      <w:r w:rsidR="001E2274">
        <w:rPr>
          <w:rFonts w:hint="cs"/>
          <w:caps/>
          <w:sz w:val="24"/>
          <w:szCs w:val="24"/>
          <w:u w:val="single"/>
          <w:rtl/>
        </w:rPr>
        <w:t>:</w:t>
      </w:r>
    </w:p>
    <w:p w14:paraId="56E42DB0" w14:textId="44C3A436" w:rsidR="001E2274" w:rsidRDefault="00750FAA" w:rsidP="00750FAA">
      <w:pPr>
        <w:rPr>
          <w:b w:val="0"/>
          <w:bCs w:val="0"/>
          <w:caps/>
          <w:sz w:val="24"/>
          <w:szCs w:val="24"/>
          <w:rtl/>
        </w:rPr>
      </w:pPr>
      <w:r>
        <w:rPr>
          <w:rFonts w:hint="cs"/>
          <w:b w:val="0"/>
          <w:bCs w:val="0"/>
          <w:caps/>
          <w:sz w:val="24"/>
          <w:szCs w:val="24"/>
          <w:rtl/>
        </w:rPr>
        <w:t>לדרך</w:t>
      </w:r>
    </w:p>
    <w:p w14:paraId="49501E51" w14:textId="77777777" w:rsidR="001E2274" w:rsidRDefault="001E2274" w:rsidP="00750FAA">
      <w:pPr>
        <w:rPr>
          <w:b w:val="0"/>
          <w:bCs w:val="0"/>
          <w:caps/>
          <w:sz w:val="24"/>
          <w:szCs w:val="24"/>
          <w:rtl/>
        </w:rPr>
      </w:pPr>
    </w:p>
    <w:p w14:paraId="492C3DBC" w14:textId="77777777" w:rsidR="001E2274" w:rsidRDefault="00AA719E" w:rsidP="00750FAA">
      <w:pPr>
        <w:rPr>
          <w:caps/>
          <w:sz w:val="24"/>
          <w:szCs w:val="24"/>
          <w:u w:val="single"/>
          <w:rtl/>
        </w:rPr>
      </w:pPr>
      <w:r w:rsidRPr="00AA719E">
        <w:rPr>
          <w:rFonts w:hint="cs"/>
          <w:caps/>
          <w:sz w:val="24"/>
          <w:szCs w:val="24"/>
          <w:u w:val="single"/>
          <w:rtl/>
        </w:rPr>
        <w:t>מר עשהאל גלעד - נציג לשכת התכנון</w:t>
      </w:r>
      <w:r w:rsidR="001E2274">
        <w:rPr>
          <w:rFonts w:hint="cs"/>
          <w:caps/>
          <w:sz w:val="24"/>
          <w:szCs w:val="24"/>
          <w:u w:val="single"/>
          <w:rtl/>
        </w:rPr>
        <w:t>:</w:t>
      </w:r>
    </w:p>
    <w:p w14:paraId="161C3169" w14:textId="5677B374" w:rsidR="001E2274" w:rsidRDefault="00750FAA" w:rsidP="00750FAA">
      <w:pPr>
        <w:rPr>
          <w:b w:val="0"/>
          <w:bCs w:val="0"/>
          <w:caps/>
          <w:sz w:val="24"/>
          <w:szCs w:val="24"/>
          <w:rtl/>
        </w:rPr>
      </w:pPr>
      <w:r>
        <w:rPr>
          <w:rFonts w:hint="cs"/>
          <w:b w:val="0"/>
          <w:bCs w:val="0"/>
          <w:caps/>
          <w:sz w:val="24"/>
          <w:szCs w:val="24"/>
          <w:rtl/>
        </w:rPr>
        <w:t xml:space="preserve">רגע ב, </w:t>
      </w:r>
    </w:p>
    <w:p w14:paraId="21A7F5B3" w14:textId="77777777" w:rsidR="001E2274" w:rsidRDefault="001E2274" w:rsidP="00750FAA">
      <w:pPr>
        <w:rPr>
          <w:b w:val="0"/>
          <w:bCs w:val="0"/>
          <w:caps/>
          <w:sz w:val="24"/>
          <w:szCs w:val="24"/>
          <w:rtl/>
        </w:rPr>
      </w:pPr>
    </w:p>
    <w:p w14:paraId="300C7E9A" w14:textId="77777777" w:rsidR="001E2274" w:rsidRDefault="004C6F48" w:rsidP="00750FAA">
      <w:pPr>
        <w:rPr>
          <w:caps/>
          <w:sz w:val="24"/>
          <w:szCs w:val="24"/>
          <w:u w:val="single"/>
          <w:rtl/>
        </w:rPr>
      </w:pPr>
      <w:r w:rsidRPr="004C6F48">
        <w:rPr>
          <w:rFonts w:hint="cs"/>
          <w:caps/>
          <w:sz w:val="24"/>
          <w:szCs w:val="24"/>
          <w:u w:val="single"/>
          <w:rtl/>
        </w:rPr>
        <w:t>גב</w:t>
      </w:r>
      <w:r w:rsidRPr="004C6F48">
        <w:rPr>
          <w:caps/>
          <w:sz w:val="24"/>
          <w:szCs w:val="24"/>
          <w:u w:val="single"/>
          <w:rtl/>
        </w:rPr>
        <w:t>'</w:t>
      </w:r>
      <w:r w:rsidRPr="004C6F48">
        <w:rPr>
          <w:rFonts w:hint="cs"/>
          <w:caps/>
          <w:sz w:val="24"/>
          <w:szCs w:val="24"/>
          <w:u w:val="single"/>
          <w:rtl/>
        </w:rPr>
        <w:t xml:space="preserve"> עדנה בלומברג - נציגת לשכת התכנון</w:t>
      </w:r>
      <w:r w:rsidR="001E2274">
        <w:rPr>
          <w:rFonts w:hint="cs"/>
          <w:caps/>
          <w:sz w:val="24"/>
          <w:szCs w:val="24"/>
          <w:u w:val="single"/>
          <w:rtl/>
        </w:rPr>
        <w:t>:</w:t>
      </w:r>
    </w:p>
    <w:p w14:paraId="1572EEA2" w14:textId="414931E9" w:rsidR="001E2274" w:rsidRDefault="00750FAA" w:rsidP="00750FAA">
      <w:pPr>
        <w:rPr>
          <w:b w:val="0"/>
          <w:bCs w:val="0"/>
          <w:caps/>
          <w:sz w:val="24"/>
          <w:szCs w:val="24"/>
          <w:rtl/>
        </w:rPr>
      </w:pPr>
      <w:r>
        <w:rPr>
          <w:rFonts w:hint="cs"/>
          <w:b w:val="0"/>
          <w:bCs w:val="0"/>
          <w:caps/>
          <w:sz w:val="24"/>
          <w:szCs w:val="24"/>
          <w:rtl/>
        </w:rPr>
        <w:t>יותר מזה הוא בתחום</w:t>
      </w:r>
      <w:r w:rsidR="000F703D">
        <w:rPr>
          <w:rFonts w:hint="cs"/>
          <w:b w:val="0"/>
          <w:bCs w:val="0"/>
          <w:caps/>
          <w:sz w:val="24"/>
          <w:szCs w:val="24"/>
          <w:rtl/>
        </w:rPr>
        <w:t xml:space="preserve"> </w:t>
      </w:r>
      <w:r>
        <w:rPr>
          <w:rFonts w:hint="cs"/>
          <w:b w:val="0"/>
          <w:bCs w:val="0"/>
          <w:caps/>
          <w:sz w:val="24"/>
          <w:szCs w:val="24"/>
          <w:rtl/>
        </w:rPr>
        <w:t xml:space="preserve">דרך מאושרת </w:t>
      </w:r>
    </w:p>
    <w:p w14:paraId="43899990" w14:textId="77777777" w:rsidR="001E2274" w:rsidRDefault="001E2274" w:rsidP="00750FAA">
      <w:pPr>
        <w:rPr>
          <w:b w:val="0"/>
          <w:bCs w:val="0"/>
          <w:caps/>
          <w:sz w:val="24"/>
          <w:szCs w:val="24"/>
          <w:rtl/>
        </w:rPr>
      </w:pPr>
    </w:p>
    <w:p w14:paraId="414F16C9" w14:textId="77777777" w:rsidR="001E2274" w:rsidRDefault="00AA719E" w:rsidP="00750FAA">
      <w:pPr>
        <w:rPr>
          <w:caps/>
          <w:sz w:val="24"/>
          <w:szCs w:val="24"/>
          <w:u w:val="single"/>
          <w:rtl/>
        </w:rPr>
      </w:pPr>
      <w:r w:rsidRPr="00AA719E">
        <w:rPr>
          <w:rFonts w:hint="cs"/>
          <w:caps/>
          <w:sz w:val="24"/>
          <w:szCs w:val="24"/>
          <w:u w:val="single"/>
          <w:rtl/>
        </w:rPr>
        <w:t>מר עשהאל גלעד - נציג לשכת התכנון</w:t>
      </w:r>
      <w:r w:rsidR="001E2274">
        <w:rPr>
          <w:rFonts w:hint="cs"/>
          <w:caps/>
          <w:sz w:val="24"/>
          <w:szCs w:val="24"/>
          <w:u w:val="single"/>
          <w:rtl/>
        </w:rPr>
        <w:t>:</w:t>
      </w:r>
    </w:p>
    <w:p w14:paraId="024F0187" w14:textId="6A61B44E" w:rsidR="001E2274" w:rsidRDefault="00750FAA" w:rsidP="00750FAA">
      <w:pPr>
        <w:rPr>
          <w:b w:val="0"/>
          <w:bCs w:val="0"/>
          <w:caps/>
          <w:sz w:val="24"/>
          <w:szCs w:val="24"/>
          <w:rtl/>
        </w:rPr>
      </w:pPr>
      <w:r>
        <w:rPr>
          <w:rFonts w:hint="cs"/>
          <w:b w:val="0"/>
          <w:bCs w:val="0"/>
          <w:caps/>
          <w:sz w:val="24"/>
          <w:szCs w:val="24"/>
          <w:rtl/>
        </w:rPr>
        <w:t xml:space="preserve">רגע </w:t>
      </w:r>
    </w:p>
    <w:p w14:paraId="10D4F25F" w14:textId="77777777" w:rsidR="001E2274" w:rsidRDefault="001E2274" w:rsidP="00750FAA">
      <w:pPr>
        <w:rPr>
          <w:b w:val="0"/>
          <w:bCs w:val="0"/>
          <w:caps/>
          <w:sz w:val="24"/>
          <w:szCs w:val="24"/>
          <w:rtl/>
        </w:rPr>
      </w:pPr>
    </w:p>
    <w:p w14:paraId="704BF7F1" w14:textId="77777777" w:rsidR="001E2274" w:rsidRDefault="00D17364" w:rsidP="00750FAA">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72F59521" w14:textId="1229FFEE" w:rsidR="001E2274" w:rsidRDefault="00750FAA" w:rsidP="00750FAA">
      <w:pPr>
        <w:rPr>
          <w:b w:val="0"/>
          <w:bCs w:val="0"/>
          <w:caps/>
          <w:sz w:val="24"/>
          <w:szCs w:val="24"/>
          <w:rtl/>
        </w:rPr>
      </w:pPr>
      <w:r>
        <w:rPr>
          <w:rFonts w:hint="cs"/>
          <w:b w:val="0"/>
          <w:bCs w:val="0"/>
          <w:caps/>
          <w:sz w:val="24"/>
          <w:szCs w:val="24"/>
          <w:rtl/>
        </w:rPr>
        <w:t xml:space="preserve">דרך מאושרת </w:t>
      </w:r>
    </w:p>
    <w:p w14:paraId="5462DDCF" w14:textId="77777777" w:rsidR="001E2274" w:rsidRDefault="001E2274" w:rsidP="00750FAA">
      <w:pPr>
        <w:rPr>
          <w:b w:val="0"/>
          <w:bCs w:val="0"/>
          <w:caps/>
          <w:sz w:val="24"/>
          <w:szCs w:val="24"/>
          <w:rtl/>
        </w:rPr>
      </w:pPr>
    </w:p>
    <w:p w14:paraId="5040D695" w14:textId="77777777" w:rsidR="001E2274" w:rsidRDefault="00AA719E" w:rsidP="00750FAA">
      <w:pPr>
        <w:rPr>
          <w:caps/>
          <w:sz w:val="24"/>
          <w:szCs w:val="24"/>
          <w:u w:val="single"/>
          <w:rtl/>
        </w:rPr>
      </w:pPr>
      <w:r w:rsidRPr="00AA719E">
        <w:rPr>
          <w:rFonts w:hint="cs"/>
          <w:caps/>
          <w:sz w:val="24"/>
          <w:szCs w:val="24"/>
          <w:u w:val="single"/>
          <w:rtl/>
        </w:rPr>
        <w:t>מר עשהאל גלעד - נציג לשכת התכנון</w:t>
      </w:r>
      <w:r w:rsidR="001E2274">
        <w:rPr>
          <w:rFonts w:hint="cs"/>
          <w:caps/>
          <w:sz w:val="24"/>
          <w:szCs w:val="24"/>
          <w:u w:val="single"/>
          <w:rtl/>
        </w:rPr>
        <w:t>:</w:t>
      </w:r>
    </w:p>
    <w:p w14:paraId="5A0BD00C" w14:textId="2D73D861" w:rsidR="001E2274" w:rsidRDefault="00750FAA" w:rsidP="00750FAA">
      <w:pPr>
        <w:rPr>
          <w:b w:val="0"/>
          <w:bCs w:val="0"/>
          <w:caps/>
          <w:sz w:val="24"/>
          <w:szCs w:val="24"/>
          <w:rtl/>
        </w:rPr>
      </w:pPr>
      <w:r>
        <w:rPr>
          <w:rFonts w:hint="cs"/>
          <w:b w:val="0"/>
          <w:bCs w:val="0"/>
          <w:caps/>
          <w:sz w:val="24"/>
          <w:szCs w:val="24"/>
          <w:rtl/>
        </w:rPr>
        <w:t xml:space="preserve">אני אני אסביר כל ה, כל המתחמים בדרך מאושרת אבל לפי תמא שלושים וחמש אזור רגישות נופית סביבתית גבוהה לכן הוועדה התוכנית </w:t>
      </w:r>
    </w:p>
    <w:p w14:paraId="6FE429FC" w14:textId="77777777" w:rsidR="001E2274" w:rsidRDefault="001E2274" w:rsidP="00750FAA">
      <w:pPr>
        <w:rPr>
          <w:b w:val="0"/>
          <w:bCs w:val="0"/>
          <w:caps/>
          <w:sz w:val="24"/>
          <w:szCs w:val="24"/>
          <w:rtl/>
        </w:rPr>
      </w:pPr>
    </w:p>
    <w:p w14:paraId="39E98223" w14:textId="77777777" w:rsidR="001E2274" w:rsidRDefault="00687DB7" w:rsidP="00750FAA">
      <w:pPr>
        <w:rPr>
          <w:caps/>
          <w:sz w:val="24"/>
          <w:szCs w:val="24"/>
          <w:u w:val="single"/>
          <w:rtl/>
        </w:rPr>
      </w:pPr>
      <w:r w:rsidRPr="00687DB7">
        <w:rPr>
          <w:rFonts w:hint="cs"/>
          <w:caps/>
          <w:sz w:val="24"/>
          <w:szCs w:val="24"/>
          <w:u w:val="single"/>
          <w:rtl/>
        </w:rPr>
        <w:t>גב</w:t>
      </w:r>
      <w:r w:rsidRPr="00687DB7">
        <w:rPr>
          <w:caps/>
          <w:sz w:val="24"/>
          <w:szCs w:val="24"/>
          <w:u w:val="single"/>
          <w:rtl/>
        </w:rPr>
        <w:t>'</w:t>
      </w:r>
      <w:r w:rsidRPr="00687DB7">
        <w:rPr>
          <w:rFonts w:hint="cs"/>
          <w:caps/>
          <w:sz w:val="24"/>
          <w:szCs w:val="24"/>
          <w:u w:val="single"/>
          <w:rtl/>
        </w:rPr>
        <w:t xml:space="preserve"> עדית קרמר - סגנית מתכננת המחוז</w:t>
      </w:r>
      <w:r w:rsidR="001E2274">
        <w:rPr>
          <w:rFonts w:hint="cs"/>
          <w:caps/>
          <w:sz w:val="24"/>
          <w:szCs w:val="24"/>
          <w:u w:val="single"/>
          <w:rtl/>
        </w:rPr>
        <w:t>:</w:t>
      </w:r>
    </w:p>
    <w:p w14:paraId="7A7485FC" w14:textId="6274E7B2" w:rsidR="001E2274" w:rsidRDefault="00750FAA" w:rsidP="00750FAA">
      <w:pPr>
        <w:rPr>
          <w:b w:val="0"/>
          <w:bCs w:val="0"/>
          <w:caps/>
          <w:sz w:val="24"/>
          <w:szCs w:val="24"/>
          <w:rtl/>
        </w:rPr>
      </w:pPr>
      <w:r>
        <w:rPr>
          <w:rFonts w:hint="cs"/>
          <w:b w:val="0"/>
          <w:bCs w:val="0"/>
          <w:caps/>
          <w:sz w:val="24"/>
          <w:szCs w:val="24"/>
          <w:rtl/>
        </w:rPr>
        <w:t>לשכת התכנון</w:t>
      </w:r>
      <w:r w:rsidR="000F703D">
        <w:rPr>
          <w:rFonts w:hint="cs"/>
          <w:b w:val="0"/>
          <w:bCs w:val="0"/>
          <w:caps/>
          <w:sz w:val="24"/>
          <w:szCs w:val="24"/>
          <w:rtl/>
        </w:rPr>
        <w:t xml:space="preserve"> </w:t>
      </w:r>
      <w:r>
        <w:rPr>
          <w:rFonts w:hint="cs"/>
          <w:b w:val="0"/>
          <w:bCs w:val="0"/>
          <w:caps/>
          <w:sz w:val="24"/>
          <w:szCs w:val="24"/>
          <w:rtl/>
        </w:rPr>
        <w:t>...</w:t>
      </w:r>
    </w:p>
    <w:p w14:paraId="1F2B95F2" w14:textId="77777777" w:rsidR="001E2274" w:rsidRDefault="001E2274" w:rsidP="00750FAA">
      <w:pPr>
        <w:rPr>
          <w:b w:val="0"/>
          <w:bCs w:val="0"/>
          <w:caps/>
          <w:sz w:val="24"/>
          <w:szCs w:val="24"/>
          <w:rtl/>
        </w:rPr>
      </w:pPr>
    </w:p>
    <w:p w14:paraId="7C39BBE2" w14:textId="77777777" w:rsidR="001E2274" w:rsidRDefault="00AA719E" w:rsidP="00750FAA">
      <w:pPr>
        <w:rPr>
          <w:caps/>
          <w:sz w:val="24"/>
          <w:szCs w:val="24"/>
          <w:u w:val="single"/>
          <w:rtl/>
        </w:rPr>
      </w:pPr>
      <w:r w:rsidRPr="00AA719E">
        <w:rPr>
          <w:rFonts w:hint="cs"/>
          <w:caps/>
          <w:sz w:val="24"/>
          <w:szCs w:val="24"/>
          <w:u w:val="single"/>
          <w:rtl/>
        </w:rPr>
        <w:t>מר עשהאל גלעד - נציג לשכת התכנון</w:t>
      </w:r>
      <w:r w:rsidR="001E2274">
        <w:rPr>
          <w:rFonts w:hint="cs"/>
          <w:caps/>
          <w:sz w:val="24"/>
          <w:szCs w:val="24"/>
          <w:u w:val="single"/>
          <w:rtl/>
        </w:rPr>
        <w:t>:</w:t>
      </w:r>
    </w:p>
    <w:p w14:paraId="489E5E4B" w14:textId="4E3256D3" w:rsidR="001E2274" w:rsidRDefault="00750FAA" w:rsidP="00750FAA">
      <w:pPr>
        <w:rPr>
          <w:b w:val="0"/>
          <w:bCs w:val="0"/>
          <w:caps/>
          <w:sz w:val="24"/>
          <w:szCs w:val="24"/>
          <w:rtl/>
        </w:rPr>
      </w:pPr>
      <w:r>
        <w:rPr>
          <w:rFonts w:hint="cs"/>
          <w:b w:val="0"/>
          <w:bCs w:val="0"/>
          <w:caps/>
          <w:sz w:val="24"/>
          <w:szCs w:val="24"/>
          <w:rtl/>
        </w:rPr>
        <w:t>מחויבת מחויבת לכאורה בהכנת מסמך סביבתי, נערך הליך תיאום מקדים ו, המשרד להגנת הסביבה בעצם פטר את התוכנית מ, הכנת מסמך נופי סביבתי</w:t>
      </w:r>
    </w:p>
    <w:p w14:paraId="66241FE1" w14:textId="77777777" w:rsidR="001E2274" w:rsidRDefault="001E2274" w:rsidP="00750FAA">
      <w:pPr>
        <w:rPr>
          <w:b w:val="0"/>
          <w:bCs w:val="0"/>
          <w:caps/>
          <w:sz w:val="24"/>
          <w:szCs w:val="24"/>
          <w:rtl/>
        </w:rPr>
      </w:pPr>
    </w:p>
    <w:p w14:paraId="1CAFA415" w14:textId="77777777" w:rsidR="001E2274" w:rsidRDefault="003109B2" w:rsidP="00750FAA">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215DD286" w14:textId="4DE9C822" w:rsidR="001E2274" w:rsidRDefault="00750FAA" w:rsidP="00750FAA">
      <w:pPr>
        <w:rPr>
          <w:b w:val="0"/>
          <w:bCs w:val="0"/>
          <w:caps/>
          <w:sz w:val="24"/>
          <w:szCs w:val="24"/>
          <w:rtl/>
        </w:rPr>
      </w:pPr>
      <w:r>
        <w:rPr>
          <w:rFonts w:hint="cs"/>
          <w:b w:val="0"/>
          <w:bCs w:val="0"/>
          <w:caps/>
          <w:sz w:val="24"/>
          <w:szCs w:val="24"/>
          <w:rtl/>
        </w:rPr>
        <w:t>אבל כן ביקשנו מספר דברים להוסיף שמלי ...</w:t>
      </w:r>
    </w:p>
    <w:p w14:paraId="12E7F912" w14:textId="77777777" w:rsidR="001E2274" w:rsidRDefault="001E2274" w:rsidP="00750FAA">
      <w:pPr>
        <w:rPr>
          <w:b w:val="0"/>
          <w:bCs w:val="0"/>
          <w:caps/>
          <w:sz w:val="24"/>
          <w:szCs w:val="24"/>
          <w:rtl/>
        </w:rPr>
      </w:pPr>
    </w:p>
    <w:p w14:paraId="5C6863EA" w14:textId="77777777" w:rsidR="001E2274" w:rsidRDefault="00687DB7" w:rsidP="00750FAA">
      <w:pPr>
        <w:rPr>
          <w:caps/>
          <w:sz w:val="24"/>
          <w:szCs w:val="24"/>
          <w:u w:val="single"/>
          <w:rtl/>
        </w:rPr>
      </w:pPr>
      <w:r w:rsidRPr="00687DB7">
        <w:rPr>
          <w:rFonts w:hint="cs"/>
          <w:caps/>
          <w:sz w:val="24"/>
          <w:szCs w:val="24"/>
          <w:u w:val="single"/>
          <w:rtl/>
        </w:rPr>
        <w:t>גב</w:t>
      </w:r>
      <w:r w:rsidRPr="00687DB7">
        <w:rPr>
          <w:caps/>
          <w:sz w:val="24"/>
          <w:szCs w:val="24"/>
          <w:u w:val="single"/>
          <w:rtl/>
        </w:rPr>
        <w:t>'</w:t>
      </w:r>
      <w:r w:rsidRPr="00687DB7">
        <w:rPr>
          <w:rFonts w:hint="cs"/>
          <w:caps/>
          <w:sz w:val="24"/>
          <w:szCs w:val="24"/>
          <w:u w:val="single"/>
          <w:rtl/>
        </w:rPr>
        <w:t xml:space="preserve"> עדית קרמר - סגנית מתכננת המחוז</w:t>
      </w:r>
      <w:r w:rsidR="001E2274">
        <w:rPr>
          <w:rFonts w:hint="cs"/>
          <w:caps/>
          <w:sz w:val="24"/>
          <w:szCs w:val="24"/>
          <w:u w:val="single"/>
          <w:rtl/>
        </w:rPr>
        <w:t>:</w:t>
      </w:r>
    </w:p>
    <w:p w14:paraId="62374662" w14:textId="19368A68" w:rsidR="001E2274" w:rsidRDefault="00750FAA" w:rsidP="00750FAA">
      <w:pPr>
        <w:rPr>
          <w:b w:val="0"/>
          <w:bCs w:val="0"/>
          <w:caps/>
          <w:sz w:val="24"/>
          <w:szCs w:val="24"/>
          <w:rtl/>
        </w:rPr>
      </w:pPr>
      <w:r>
        <w:rPr>
          <w:rFonts w:hint="cs"/>
          <w:b w:val="0"/>
          <w:bCs w:val="0"/>
          <w:caps/>
          <w:sz w:val="24"/>
          <w:szCs w:val="24"/>
          <w:rtl/>
        </w:rPr>
        <w:t xml:space="preserve">אין בעיה </w:t>
      </w:r>
    </w:p>
    <w:p w14:paraId="684AE474" w14:textId="77777777" w:rsidR="001E2274" w:rsidRDefault="001E2274" w:rsidP="00750FAA">
      <w:pPr>
        <w:rPr>
          <w:b w:val="0"/>
          <w:bCs w:val="0"/>
          <w:caps/>
          <w:sz w:val="24"/>
          <w:szCs w:val="24"/>
          <w:rtl/>
        </w:rPr>
      </w:pPr>
    </w:p>
    <w:p w14:paraId="1449F46A" w14:textId="77777777" w:rsidR="001E2274" w:rsidRDefault="004C6F48" w:rsidP="00750FAA">
      <w:pPr>
        <w:rPr>
          <w:caps/>
          <w:sz w:val="24"/>
          <w:szCs w:val="24"/>
          <w:u w:val="single"/>
          <w:rtl/>
        </w:rPr>
      </w:pPr>
      <w:r w:rsidRPr="004C6F48">
        <w:rPr>
          <w:rFonts w:hint="cs"/>
          <w:caps/>
          <w:sz w:val="24"/>
          <w:szCs w:val="24"/>
          <w:u w:val="single"/>
          <w:rtl/>
        </w:rPr>
        <w:t>גב</w:t>
      </w:r>
      <w:r w:rsidRPr="004C6F48">
        <w:rPr>
          <w:caps/>
          <w:sz w:val="24"/>
          <w:szCs w:val="24"/>
          <w:u w:val="single"/>
          <w:rtl/>
        </w:rPr>
        <w:t>'</w:t>
      </w:r>
      <w:r w:rsidRPr="004C6F48">
        <w:rPr>
          <w:rFonts w:hint="cs"/>
          <w:caps/>
          <w:sz w:val="24"/>
          <w:szCs w:val="24"/>
          <w:u w:val="single"/>
          <w:rtl/>
        </w:rPr>
        <w:t xml:space="preserve"> עדנה בלומברג - נציגת לשכת התכנון</w:t>
      </w:r>
      <w:r w:rsidR="001E2274">
        <w:rPr>
          <w:rFonts w:hint="cs"/>
          <w:caps/>
          <w:sz w:val="24"/>
          <w:szCs w:val="24"/>
          <w:u w:val="single"/>
          <w:rtl/>
        </w:rPr>
        <w:t>:</w:t>
      </w:r>
    </w:p>
    <w:p w14:paraId="789A5FB5" w14:textId="2BCDE153" w:rsidR="001E2274" w:rsidRDefault="00750FAA" w:rsidP="00750FAA">
      <w:pPr>
        <w:rPr>
          <w:b w:val="0"/>
          <w:bCs w:val="0"/>
          <w:caps/>
          <w:sz w:val="24"/>
          <w:szCs w:val="24"/>
          <w:rtl/>
        </w:rPr>
      </w:pPr>
      <w:r>
        <w:rPr>
          <w:rFonts w:hint="cs"/>
          <w:b w:val="0"/>
          <w:bCs w:val="0"/>
          <w:caps/>
          <w:sz w:val="24"/>
          <w:szCs w:val="24"/>
          <w:rtl/>
        </w:rPr>
        <w:t>איזה דברים מה את בתוך בזכות דרך</w:t>
      </w:r>
    </w:p>
    <w:p w14:paraId="1C2B29D5" w14:textId="77777777" w:rsidR="001E2274" w:rsidRDefault="001E2274" w:rsidP="00750FAA">
      <w:pPr>
        <w:rPr>
          <w:b w:val="0"/>
          <w:bCs w:val="0"/>
          <w:caps/>
          <w:sz w:val="24"/>
          <w:szCs w:val="24"/>
          <w:rtl/>
        </w:rPr>
      </w:pPr>
    </w:p>
    <w:p w14:paraId="4468FB6B" w14:textId="77777777" w:rsidR="001E2274" w:rsidRDefault="00687DB7" w:rsidP="00750FAA">
      <w:pPr>
        <w:rPr>
          <w:caps/>
          <w:sz w:val="24"/>
          <w:szCs w:val="24"/>
          <w:u w:val="single"/>
          <w:rtl/>
        </w:rPr>
      </w:pPr>
      <w:r w:rsidRPr="00687DB7">
        <w:rPr>
          <w:rFonts w:hint="cs"/>
          <w:caps/>
          <w:sz w:val="24"/>
          <w:szCs w:val="24"/>
          <w:u w:val="single"/>
          <w:rtl/>
        </w:rPr>
        <w:t>גב</w:t>
      </w:r>
      <w:r w:rsidRPr="00687DB7">
        <w:rPr>
          <w:caps/>
          <w:sz w:val="24"/>
          <w:szCs w:val="24"/>
          <w:u w:val="single"/>
          <w:rtl/>
        </w:rPr>
        <w:t>'</w:t>
      </w:r>
      <w:r w:rsidRPr="00687DB7">
        <w:rPr>
          <w:rFonts w:hint="cs"/>
          <w:caps/>
          <w:sz w:val="24"/>
          <w:szCs w:val="24"/>
          <w:u w:val="single"/>
          <w:rtl/>
        </w:rPr>
        <w:t xml:space="preserve"> עדית קרמר - סגנית מתכננת המחוז</w:t>
      </w:r>
      <w:r w:rsidR="001E2274">
        <w:rPr>
          <w:rFonts w:hint="cs"/>
          <w:caps/>
          <w:sz w:val="24"/>
          <w:szCs w:val="24"/>
          <w:u w:val="single"/>
          <w:rtl/>
        </w:rPr>
        <w:t>:</w:t>
      </w:r>
    </w:p>
    <w:p w14:paraId="117DA45E" w14:textId="74323004" w:rsidR="001E2274" w:rsidRDefault="00750FAA" w:rsidP="00750FAA">
      <w:pPr>
        <w:rPr>
          <w:b w:val="0"/>
          <w:bCs w:val="0"/>
          <w:caps/>
          <w:sz w:val="24"/>
          <w:szCs w:val="24"/>
          <w:rtl/>
        </w:rPr>
      </w:pPr>
      <w:r>
        <w:rPr>
          <w:rFonts w:hint="cs"/>
          <w:b w:val="0"/>
          <w:bCs w:val="0"/>
          <w:caps/>
          <w:sz w:val="24"/>
          <w:szCs w:val="24"/>
          <w:rtl/>
        </w:rPr>
        <w:t xml:space="preserve">אין אין בעיה עדנה ... </w:t>
      </w:r>
    </w:p>
    <w:p w14:paraId="3EF0953D" w14:textId="77777777" w:rsidR="001E2274" w:rsidRDefault="001E2274" w:rsidP="00750FAA">
      <w:pPr>
        <w:rPr>
          <w:b w:val="0"/>
          <w:bCs w:val="0"/>
          <w:caps/>
          <w:sz w:val="24"/>
          <w:szCs w:val="24"/>
          <w:rtl/>
        </w:rPr>
      </w:pPr>
    </w:p>
    <w:p w14:paraId="3C86726D" w14:textId="77777777" w:rsidR="001E2274" w:rsidRDefault="004C6F48" w:rsidP="00750FAA">
      <w:pPr>
        <w:rPr>
          <w:caps/>
          <w:sz w:val="24"/>
          <w:szCs w:val="24"/>
          <w:u w:val="single"/>
          <w:rtl/>
        </w:rPr>
      </w:pPr>
      <w:r w:rsidRPr="004C6F48">
        <w:rPr>
          <w:rFonts w:hint="cs"/>
          <w:caps/>
          <w:sz w:val="24"/>
          <w:szCs w:val="24"/>
          <w:u w:val="single"/>
          <w:rtl/>
        </w:rPr>
        <w:t>גב</w:t>
      </w:r>
      <w:r w:rsidRPr="004C6F48">
        <w:rPr>
          <w:caps/>
          <w:sz w:val="24"/>
          <w:szCs w:val="24"/>
          <w:u w:val="single"/>
          <w:rtl/>
        </w:rPr>
        <w:t>'</w:t>
      </w:r>
      <w:r w:rsidRPr="004C6F48">
        <w:rPr>
          <w:rFonts w:hint="cs"/>
          <w:caps/>
          <w:sz w:val="24"/>
          <w:szCs w:val="24"/>
          <w:u w:val="single"/>
          <w:rtl/>
        </w:rPr>
        <w:t xml:space="preserve"> עדנה בלומברג - נציגת לשכת התכנון</w:t>
      </w:r>
      <w:r w:rsidR="001E2274">
        <w:rPr>
          <w:rFonts w:hint="cs"/>
          <w:caps/>
          <w:sz w:val="24"/>
          <w:szCs w:val="24"/>
          <w:u w:val="single"/>
          <w:rtl/>
        </w:rPr>
        <w:t>:</w:t>
      </w:r>
    </w:p>
    <w:p w14:paraId="22B9C158" w14:textId="0A821C5B" w:rsidR="001E2274" w:rsidRDefault="00750FAA" w:rsidP="00750FAA">
      <w:pPr>
        <w:rPr>
          <w:b w:val="0"/>
          <w:bCs w:val="0"/>
          <w:caps/>
          <w:sz w:val="24"/>
          <w:szCs w:val="24"/>
          <w:rtl/>
        </w:rPr>
      </w:pPr>
      <w:r>
        <w:rPr>
          <w:rFonts w:hint="cs"/>
          <w:b w:val="0"/>
          <w:bCs w:val="0"/>
          <w:caps/>
          <w:sz w:val="24"/>
          <w:szCs w:val="24"/>
          <w:rtl/>
        </w:rPr>
        <w:t xml:space="preserve">מאושרת </w:t>
      </w:r>
    </w:p>
    <w:p w14:paraId="2E9A1C3A" w14:textId="77777777" w:rsidR="001E2274" w:rsidRDefault="001E2274" w:rsidP="00750FAA">
      <w:pPr>
        <w:rPr>
          <w:b w:val="0"/>
          <w:bCs w:val="0"/>
          <w:caps/>
          <w:sz w:val="24"/>
          <w:szCs w:val="24"/>
          <w:rtl/>
        </w:rPr>
      </w:pPr>
    </w:p>
    <w:p w14:paraId="1DE440F3" w14:textId="77777777" w:rsidR="001E2274" w:rsidRDefault="003109B2" w:rsidP="00750FAA">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39BD7DCD" w14:textId="0CE08F40" w:rsidR="001E2274" w:rsidRDefault="00750FAA" w:rsidP="00750FAA">
      <w:pPr>
        <w:rPr>
          <w:b w:val="0"/>
          <w:bCs w:val="0"/>
          <w:caps/>
          <w:sz w:val="24"/>
          <w:szCs w:val="24"/>
          <w:rtl/>
        </w:rPr>
      </w:pPr>
      <w:r>
        <w:rPr>
          <w:rFonts w:hint="cs"/>
          <w:b w:val="0"/>
          <w:bCs w:val="0"/>
          <w:caps/>
          <w:sz w:val="24"/>
          <w:szCs w:val="24"/>
          <w:rtl/>
        </w:rPr>
        <w:t xml:space="preserve">נכון אז, </w:t>
      </w:r>
    </w:p>
    <w:p w14:paraId="6939B974" w14:textId="77777777" w:rsidR="001E2274" w:rsidRDefault="001E2274" w:rsidP="00750FAA">
      <w:pPr>
        <w:rPr>
          <w:b w:val="0"/>
          <w:bCs w:val="0"/>
          <w:caps/>
          <w:sz w:val="24"/>
          <w:szCs w:val="24"/>
          <w:rtl/>
        </w:rPr>
      </w:pPr>
    </w:p>
    <w:p w14:paraId="2A8AA363" w14:textId="77777777" w:rsidR="001E2274" w:rsidRDefault="00750FAA" w:rsidP="00750FAA">
      <w:pPr>
        <w:rPr>
          <w:b w:val="0"/>
          <w:bCs w:val="0"/>
          <w:caps/>
          <w:sz w:val="24"/>
          <w:szCs w:val="24"/>
          <w:rtl/>
        </w:rPr>
      </w:pPr>
      <w:r>
        <w:rPr>
          <w:rFonts w:hint="cs"/>
          <w:b w:val="0"/>
          <w:bCs w:val="0"/>
          <w:caps/>
          <w:sz w:val="24"/>
          <w:szCs w:val="24"/>
          <w:rtl/>
        </w:rPr>
        <w:t>(מדברים ביחד)</w:t>
      </w:r>
    </w:p>
    <w:p w14:paraId="668C95EB" w14:textId="77777777" w:rsidR="001E2274" w:rsidRDefault="001E2274" w:rsidP="00750FAA">
      <w:pPr>
        <w:rPr>
          <w:b w:val="0"/>
          <w:bCs w:val="0"/>
          <w:caps/>
          <w:sz w:val="24"/>
          <w:szCs w:val="24"/>
          <w:rtl/>
        </w:rPr>
      </w:pPr>
    </w:p>
    <w:p w14:paraId="05351F37" w14:textId="77777777" w:rsidR="001E2274" w:rsidRDefault="00687DB7" w:rsidP="00750FAA">
      <w:pPr>
        <w:rPr>
          <w:caps/>
          <w:sz w:val="24"/>
          <w:szCs w:val="24"/>
          <w:u w:val="single"/>
          <w:rtl/>
        </w:rPr>
      </w:pPr>
      <w:r w:rsidRPr="00687DB7">
        <w:rPr>
          <w:rFonts w:hint="cs"/>
          <w:caps/>
          <w:sz w:val="24"/>
          <w:szCs w:val="24"/>
          <w:u w:val="single"/>
          <w:rtl/>
        </w:rPr>
        <w:t>גב</w:t>
      </w:r>
      <w:r w:rsidRPr="00687DB7">
        <w:rPr>
          <w:caps/>
          <w:sz w:val="24"/>
          <w:szCs w:val="24"/>
          <w:u w:val="single"/>
          <w:rtl/>
        </w:rPr>
        <w:t>'</w:t>
      </w:r>
      <w:r w:rsidRPr="00687DB7">
        <w:rPr>
          <w:rFonts w:hint="cs"/>
          <w:caps/>
          <w:sz w:val="24"/>
          <w:szCs w:val="24"/>
          <w:u w:val="single"/>
          <w:rtl/>
        </w:rPr>
        <w:t xml:space="preserve"> עדית קרמר - סגנית מתכננת המחוז</w:t>
      </w:r>
      <w:r w:rsidR="001E2274">
        <w:rPr>
          <w:rFonts w:hint="cs"/>
          <w:caps/>
          <w:sz w:val="24"/>
          <w:szCs w:val="24"/>
          <w:u w:val="single"/>
          <w:rtl/>
        </w:rPr>
        <w:t>:</w:t>
      </w:r>
    </w:p>
    <w:p w14:paraId="5CDC2381" w14:textId="589C74AE" w:rsidR="001E2274" w:rsidRDefault="00750FAA" w:rsidP="00750FAA">
      <w:pPr>
        <w:rPr>
          <w:b w:val="0"/>
          <w:bCs w:val="0"/>
          <w:caps/>
          <w:sz w:val="24"/>
          <w:szCs w:val="24"/>
          <w:rtl/>
        </w:rPr>
      </w:pPr>
      <w:r>
        <w:rPr>
          <w:rFonts w:hint="cs"/>
          <w:b w:val="0"/>
          <w:bCs w:val="0"/>
          <w:caps/>
          <w:sz w:val="24"/>
          <w:szCs w:val="24"/>
          <w:rtl/>
        </w:rPr>
        <w:t xml:space="preserve">במבנה שבולט תוסיף </w:t>
      </w:r>
    </w:p>
    <w:p w14:paraId="3A603F19" w14:textId="77777777" w:rsidR="001E2274" w:rsidRDefault="001E2274" w:rsidP="00750FAA">
      <w:pPr>
        <w:rPr>
          <w:b w:val="0"/>
          <w:bCs w:val="0"/>
          <w:caps/>
          <w:sz w:val="24"/>
          <w:szCs w:val="24"/>
          <w:rtl/>
        </w:rPr>
      </w:pPr>
    </w:p>
    <w:p w14:paraId="7DC4B66A" w14:textId="77777777" w:rsidR="001E2274" w:rsidRDefault="004C6F48" w:rsidP="00750FAA">
      <w:pPr>
        <w:rPr>
          <w:caps/>
          <w:sz w:val="24"/>
          <w:szCs w:val="24"/>
          <w:u w:val="single"/>
          <w:rtl/>
        </w:rPr>
      </w:pPr>
      <w:r w:rsidRPr="004C6F48">
        <w:rPr>
          <w:rFonts w:hint="cs"/>
          <w:caps/>
          <w:sz w:val="24"/>
          <w:szCs w:val="24"/>
          <w:u w:val="single"/>
          <w:rtl/>
        </w:rPr>
        <w:t>גב</w:t>
      </w:r>
      <w:r w:rsidRPr="004C6F48">
        <w:rPr>
          <w:caps/>
          <w:sz w:val="24"/>
          <w:szCs w:val="24"/>
          <w:u w:val="single"/>
          <w:rtl/>
        </w:rPr>
        <w:t>'</w:t>
      </w:r>
      <w:r w:rsidRPr="004C6F48">
        <w:rPr>
          <w:rFonts w:hint="cs"/>
          <w:caps/>
          <w:sz w:val="24"/>
          <w:szCs w:val="24"/>
          <w:u w:val="single"/>
          <w:rtl/>
        </w:rPr>
        <w:t xml:space="preserve"> עדנה בלומברג - נציגת לשכת התכנון</w:t>
      </w:r>
      <w:r w:rsidR="001E2274">
        <w:rPr>
          <w:rFonts w:hint="cs"/>
          <w:caps/>
          <w:sz w:val="24"/>
          <w:szCs w:val="24"/>
          <w:u w:val="single"/>
          <w:rtl/>
        </w:rPr>
        <w:t>:</w:t>
      </w:r>
    </w:p>
    <w:p w14:paraId="6DFCD0FB" w14:textId="61FB38F3" w:rsidR="001E2274" w:rsidRDefault="00750FAA" w:rsidP="00750FAA">
      <w:pPr>
        <w:rPr>
          <w:b w:val="0"/>
          <w:bCs w:val="0"/>
          <w:caps/>
          <w:sz w:val="24"/>
          <w:szCs w:val="24"/>
          <w:rtl/>
        </w:rPr>
      </w:pPr>
      <w:r>
        <w:rPr>
          <w:rFonts w:hint="cs"/>
          <w:b w:val="0"/>
          <w:bCs w:val="0"/>
          <w:caps/>
          <w:sz w:val="24"/>
          <w:szCs w:val="24"/>
          <w:rtl/>
        </w:rPr>
        <w:t xml:space="preserve">... לבידוק בזכות דרך מאושרת </w:t>
      </w:r>
    </w:p>
    <w:p w14:paraId="19617D0C" w14:textId="77777777" w:rsidR="001E2274" w:rsidRDefault="001E2274" w:rsidP="00750FAA">
      <w:pPr>
        <w:rPr>
          <w:b w:val="0"/>
          <w:bCs w:val="0"/>
          <w:caps/>
          <w:sz w:val="24"/>
          <w:szCs w:val="24"/>
          <w:rtl/>
        </w:rPr>
      </w:pPr>
    </w:p>
    <w:p w14:paraId="7F62761F" w14:textId="77777777" w:rsidR="001E2274" w:rsidRDefault="00687DB7" w:rsidP="00750FAA">
      <w:pPr>
        <w:rPr>
          <w:caps/>
          <w:sz w:val="24"/>
          <w:szCs w:val="24"/>
          <w:u w:val="single"/>
          <w:rtl/>
        </w:rPr>
      </w:pPr>
      <w:r w:rsidRPr="00687DB7">
        <w:rPr>
          <w:rFonts w:hint="cs"/>
          <w:caps/>
          <w:sz w:val="24"/>
          <w:szCs w:val="24"/>
          <w:u w:val="single"/>
          <w:rtl/>
        </w:rPr>
        <w:t>גב</w:t>
      </w:r>
      <w:r w:rsidRPr="00687DB7">
        <w:rPr>
          <w:caps/>
          <w:sz w:val="24"/>
          <w:szCs w:val="24"/>
          <w:u w:val="single"/>
          <w:rtl/>
        </w:rPr>
        <w:t>'</w:t>
      </w:r>
      <w:r w:rsidRPr="00687DB7">
        <w:rPr>
          <w:rFonts w:hint="cs"/>
          <w:caps/>
          <w:sz w:val="24"/>
          <w:szCs w:val="24"/>
          <w:u w:val="single"/>
          <w:rtl/>
        </w:rPr>
        <w:t xml:space="preserve"> עדית קרמר - סגנית מתכננת המחוז</w:t>
      </w:r>
      <w:r w:rsidR="001E2274">
        <w:rPr>
          <w:rFonts w:hint="cs"/>
          <w:caps/>
          <w:sz w:val="24"/>
          <w:szCs w:val="24"/>
          <w:u w:val="single"/>
          <w:rtl/>
        </w:rPr>
        <w:t>:</w:t>
      </w:r>
    </w:p>
    <w:p w14:paraId="6B725B48" w14:textId="7E96EF2C" w:rsidR="001E2274" w:rsidRDefault="00750FAA" w:rsidP="00750FAA">
      <w:pPr>
        <w:rPr>
          <w:b w:val="0"/>
          <w:bCs w:val="0"/>
          <w:caps/>
          <w:sz w:val="24"/>
          <w:szCs w:val="24"/>
          <w:rtl/>
        </w:rPr>
      </w:pPr>
      <w:r>
        <w:rPr>
          <w:rFonts w:hint="cs"/>
          <w:b w:val="0"/>
          <w:bCs w:val="0"/>
          <w:caps/>
          <w:sz w:val="24"/>
          <w:szCs w:val="24"/>
          <w:rtl/>
        </w:rPr>
        <w:t>עדנה עדנה</w:t>
      </w:r>
      <w:r w:rsidR="000F703D">
        <w:rPr>
          <w:rFonts w:hint="cs"/>
          <w:b w:val="0"/>
          <w:bCs w:val="0"/>
          <w:caps/>
          <w:sz w:val="24"/>
          <w:szCs w:val="24"/>
          <w:rtl/>
        </w:rPr>
        <w:t xml:space="preserve"> </w:t>
      </w:r>
      <w:r>
        <w:rPr>
          <w:rFonts w:hint="cs"/>
          <w:b w:val="0"/>
          <w:bCs w:val="0"/>
          <w:caps/>
          <w:sz w:val="24"/>
          <w:szCs w:val="24"/>
          <w:rtl/>
        </w:rPr>
        <w:t>...</w:t>
      </w:r>
    </w:p>
    <w:p w14:paraId="4C06FC77" w14:textId="77777777" w:rsidR="001E2274" w:rsidRDefault="001E2274" w:rsidP="00750FAA">
      <w:pPr>
        <w:rPr>
          <w:b w:val="0"/>
          <w:bCs w:val="0"/>
          <w:caps/>
          <w:sz w:val="24"/>
          <w:szCs w:val="24"/>
          <w:rtl/>
        </w:rPr>
      </w:pPr>
    </w:p>
    <w:p w14:paraId="5038698B" w14:textId="77777777" w:rsidR="001E2274" w:rsidRDefault="004C6F48" w:rsidP="00750FAA">
      <w:pPr>
        <w:rPr>
          <w:caps/>
          <w:sz w:val="24"/>
          <w:szCs w:val="24"/>
          <w:u w:val="single"/>
          <w:rtl/>
        </w:rPr>
      </w:pPr>
      <w:r w:rsidRPr="004C6F48">
        <w:rPr>
          <w:rFonts w:hint="cs"/>
          <w:caps/>
          <w:sz w:val="24"/>
          <w:szCs w:val="24"/>
          <w:u w:val="single"/>
          <w:rtl/>
        </w:rPr>
        <w:t>גב</w:t>
      </w:r>
      <w:r w:rsidRPr="004C6F48">
        <w:rPr>
          <w:caps/>
          <w:sz w:val="24"/>
          <w:szCs w:val="24"/>
          <w:u w:val="single"/>
          <w:rtl/>
        </w:rPr>
        <w:t>'</w:t>
      </w:r>
      <w:r w:rsidRPr="004C6F48">
        <w:rPr>
          <w:rFonts w:hint="cs"/>
          <w:caps/>
          <w:sz w:val="24"/>
          <w:szCs w:val="24"/>
          <w:u w:val="single"/>
          <w:rtl/>
        </w:rPr>
        <w:t xml:space="preserve"> עדנה בלומברג - נציגת לשכת התכנון</w:t>
      </w:r>
      <w:r w:rsidR="001E2274">
        <w:rPr>
          <w:rFonts w:hint="cs"/>
          <w:caps/>
          <w:sz w:val="24"/>
          <w:szCs w:val="24"/>
          <w:u w:val="single"/>
          <w:rtl/>
        </w:rPr>
        <w:t>:</w:t>
      </w:r>
    </w:p>
    <w:p w14:paraId="6AD5E394" w14:textId="7F5A8F4D" w:rsidR="001E2274" w:rsidRDefault="00750FAA" w:rsidP="00750FAA">
      <w:pPr>
        <w:rPr>
          <w:b w:val="0"/>
          <w:bCs w:val="0"/>
          <w:caps/>
          <w:sz w:val="24"/>
          <w:szCs w:val="24"/>
          <w:rtl/>
        </w:rPr>
      </w:pPr>
      <w:r>
        <w:rPr>
          <w:rFonts w:hint="cs"/>
          <w:b w:val="0"/>
          <w:bCs w:val="0"/>
          <w:caps/>
          <w:sz w:val="24"/>
          <w:szCs w:val="24"/>
          <w:rtl/>
        </w:rPr>
        <w:t>מה מה אפשר לבקש שם?</w:t>
      </w:r>
      <w:r>
        <w:rPr>
          <w:b w:val="0"/>
          <w:bCs w:val="0"/>
          <w:caps/>
          <w:sz w:val="24"/>
          <w:szCs w:val="24"/>
        </w:rPr>
        <w:t xml:space="preserve"> </w:t>
      </w:r>
      <w:r>
        <w:rPr>
          <w:rFonts w:hint="cs"/>
          <w:b w:val="0"/>
          <w:bCs w:val="0"/>
          <w:caps/>
          <w:sz w:val="24"/>
          <w:szCs w:val="24"/>
          <w:rtl/>
        </w:rPr>
        <w:t xml:space="preserve">מעבר אקולוגי </w:t>
      </w:r>
    </w:p>
    <w:p w14:paraId="43104988" w14:textId="77777777" w:rsidR="001E2274" w:rsidRDefault="001E2274" w:rsidP="00750FAA">
      <w:pPr>
        <w:rPr>
          <w:b w:val="0"/>
          <w:bCs w:val="0"/>
          <w:caps/>
          <w:sz w:val="24"/>
          <w:szCs w:val="24"/>
          <w:rtl/>
        </w:rPr>
      </w:pPr>
    </w:p>
    <w:p w14:paraId="701E8EB8" w14:textId="77777777" w:rsidR="001E2274" w:rsidRDefault="00687DB7" w:rsidP="00750FAA">
      <w:pPr>
        <w:rPr>
          <w:caps/>
          <w:sz w:val="24"/>
          <w:szCs w:val="24"/>
          <w:u w:val="single"/>
          <w:rtl/>
        </w:rPr>
      </w:pPr>
      <w:r w:rsidRPr="00687DB7">
        <w:rPr>
          <w:rFonts w:hint="cs"/>
          <w:caps/>
          <w:sz w:val="24"/>
          <w:szCs w:val="24"/>
          <w:u w:val="single"/>
          <w:rtl/>
        </w:rPr>
        <w:t>גב</w:t>
      </w:r>
      <w:r w:rsidRPr="00687DB7">
        <w:rPr>
          <w:caps/>
          <w:sz w:val="24"/>
          <w:szCs w:val="24"/>
          <w:u w:val="single"/>
          <w:rtl/>
        </w:rPr>
        <w:t>'</w:t>
      </w:r>
      <w:r w:rsidRPr="00687DB7">
        <w:rPr>
          <w:rFonts w:hint="cs"/>
          <w:caps/>
          <w:sz w:val="24"/>
          <w:szCs w:val="24"/>
          <w:u w:val="single"/>
          <w:rtl/>
        </w:rPr>
        <w:t xml:space="preserve"> עדית קרמר - סגנית מתכננת המחוז</w:t>
      </w:r>
      <w:r w:rsidR="001E2274">
        <w:rPr>
          <w:rFonts w:hint="cs"/>
          <w:caps/>
          <w:sz w:val="24"/>
          <w:szCs w:val="24"/>
          <w:u w:val="single"/>
          <w:rtl/>
        </w:rPr>
        <w:t>:</w:t>
      </w:r>
    </w:p>
    <w:p w14:paraId="05579EFA" w14:textId="1F35DAFB" w:rsidR="001E2274" w:rsidRDefault="00750FAA" w:rsidP="00750FAA">
      <w:pPr>
        <w:rPr>
          <w:b w:val="0"/>
          <w:bCs w:val="0"/>
          <w:caps/>
          <w:sz w:val="24"/>
          <w:szCs w:val="24"/>
          <w:rtl/>
        </w:rPr>
      </w:pPr>
      <w:r>
        <w:rPr>
          <w:rFonts w:hint="cs"/>
          <w:b w:val="0"/>
          <w:bCs w:val="0"/>
          <w:caps/>
          <w:sz w:val="24"/>
          <w:szCs w:val="24"/>
          <w:rtl/>
        </w:rPr>
        <w:t xml:space="preserve">עדנה, במבנה שפונה לכיוון השטחים לכיוון השטח הפתוח ממערב </w:t>
      </w:r>
    </w:p>
    <w:p w14:paraId="62E1BA40" w14:textId="77777777" w:rsidR="001E2274" w:rsidRDefault="001E2274" w:rsidP="00750FAA">
      <w:pPr>
        <w:rPr>
          <w:b w:val="0"/>
          <w:bCs w:val="0"/>
          <w:caps/>
          <w:sz w:val="24"/>
          <w:szCs w:val="24"/>
          <w:rtl/>
        </w:rPr>
      </w:pPr>
    </w:p>
    <w:p w14:paraId="079F810A" w14:textId="77777777" w:rsidR="001E2274" w:rsidRDefault="003109B2" w:rsidP="00750FAA">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51E39C0F" w14:textId="5F562A3E" w:rsidR="001E2274" w:rsidRDefault="00750FAA" w:rsidP="00750FAA">
      <w:pPr>
        <w:rPr>
          <w:b w:val="0"/>
          <w:bCs w:val="0"/>
          <w:caps/>
          <w:sz w:val="24"/>
          <w:szCs w:val="24"/>
          <w:rtl/>
        </w:rPr>
      </w:pPr>
      <w:r>
        <w:rPr>
          <w:rFonts w:hint="cs"/>
          <w:b w:val="0"/>
          <w:bCs w:val="0"/>
          <w:caps/>
          <w:sz w:val="24"/>
          <w:szCs w:val="24"/>
          <w:rtl/>
        </w:rPr>
        <w:t xml:space="preserve">לכיוון המסדרון </w:t>
      </w:r>
    </w:p>
    <w:p w14:paraId="08B30CE9" w14:textId="77777777" w:rsidR="001E2274" w:rsidRDefault="001E2274" w:rsidP="00750FAA">
      <w:pPr>
        <w:rPr>
          <w:b w:val="0"/>
          <w:bCs w:val="0"/>
          <w:caps/>
          <w:sz w:val="24"/>
          <w:szCs w:val="24"/>
          <w:rtl/>
        </w:rPr>
      </w:pPr>
    </w:p>
    <w:p w14:paraId="0ADCD5F9" w14:textId="77777777" w:rsidR="001E2274" w:rsidRDefault="00687DB7" w:rsidP="00750FAA">
      <w:pPr>
        <w:rPr>
          <w:caps/>
          <w:sz w:val="24"/>
          <w:szCs w:val="24"/>
          <w:u w:val="single"/>
          <w:rtl/>
        </w:rPr>
      </w:pPr>
      <w:r w:rsidRPr="00687DB7">
        <w:rPr>
          <w:rFonts w:hint="cs"/>
          <w:caps/>
          <w:sz w:val="24"/>
          <w:szCs w:val="24"/>
          <w:u w:val="single"/>
          <w:rtl/>
        </w:rPr>
        <w:t>גב</w:t>
      </w:r>
      <w:r w:rsidRPr="00687DB7">
        <w:rPr>
          <w:caps/>
          <w:sz w:val="24"/>
          <w:szCs w:val="24"/>
          <w:u w:val="single"/>
          <w:rtl/>
        </w:rPr>
        <w:t>'</w:t>
      </w:r>
      <w:r w:rsidRPr="00687DB7">
        <w:rPr>
          <w:rFonts w:hint="cs"/>
          <w:caps/>
          <w:sz w:val="24"/>
          <w:szCs w:val="24"/>
          <w:u w:val="single"/>
          <w:rtl/>
        </w:rPr>
        <w:t xml:space="preserve"> עדית קרמר - סגנית מתכננת המחוז</w:t>
      </w:r>
      <w:r w:rsidR="001E2274">
        <w:rPr>
          <w:rFonts w:hint="cs"/>
          <w:caps/>
          <w:sz w:val="24"/>
          <w:szCs w:val="24"/>
          <w:u w:val="single"/>
          <w:rtl/>
        </w:rPr>
        <w:t>:</w:t>
      </w:r>
    </w:p>
    <w:p w14:paraId="3632D519" w14:textId="0D26216C" w:rsidR="001E2274" w:rsidRDefault="00750FAA" w:rsidP="00750FAA">
      <w:pPr>
        <w:rPr>
          <w:b w:val="0"/>
          <w:bCs w:val="0"/>
          <w:caps/>
          <w:sz w:val="24"/>
          <w:szCs w:val="24"/>
          <w:rtl/>
        </w:rPr>
      </w:pPr>
      <w:r>
        <w:rPr>
          <w:rFonts w:hint="cs"/>
          <w:b w:val="0"/>
          <w:bCs w:val="0"/>
          <w:caps/>
          <w:sz w:val="24"/>
          <w:szCs w:val="24"/>
          <w:rtl/>
        </w:rPr>
        <w:t>ייערכו יהיה</w:t>
      </w:r>
      <w:r w:rsidR="000F703D">
        <w:rPr>
          <w:rFonts w:hint="cs"/>
          <w:b w:val="0"/>
          <w:bCs w:val="0"/>
          <w:caps/>
          <w:sz w:val="24"/>
          <w:szCs w:val="24"/>
          <w:rtl/>
        </w:rPr>
        <w:t xml:space="preserve"> </w:t>
      </w:r>
      <w:r>
        <w:rPr>
          <w:rFonts w:hint="cs"/>
          <w:b w:val="0"/>
          <w:bCs w:val="0"/>
          <w:caps/>
          <w:sz w:val="24"/>
          <w:szCs w:val="24"/>
          <w:rtl/>
        </w:rPr>
        <w:t xml:space="preserve">מניעת זיהום אור </w:t>
      </w:r>
    </w:p>
    <w:p w14:paraId="5802EA16" w14:textId="77777777" w:rsidR="001E2274" w:rsidRDefault="001E2274" w:rsidP="00750FAA">
      <w:pPr>
        <w:rPr>
          <w:b w:val="0"/>
          <w:bCs w:val="0"/>
          <w:caps/>
          <w:sz w:val="24"/>
          <w:szCs w:val="24"/>
          <w:rtl/>
        </w:rPr>
      </w:pPr>
    </w:p>
    <w:p w14:paraId="6571CAFC" w14:textId="77777777" w:rsidR="001E2274" w:rsidRDefault="00D17364" w:rsidP="00750FAA">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416D84B6" w14:textId="55096B9A" w:rsidR="001E2274" w:rsidRDefault="00750FAA" w:rsidP="00750FAA">
      <w:pPr>
        <w:rPr>
          <w:b w:val="0"/>
          <w:bCs w:val="0"/>
          <w:caps/>
          <w:sz w:val="24"/>
          <w:szCs w:val="24"/>
          <w:rtl/>
        </w:rPr>
      </w:pPr>
      <w:r>
        <w:rPr>
          <w:rFonts w:hint="cs"/>
          <w:b w:val="0"/>
          <w:bCs w:val="0"/>
          <w:caps/>
          <w:sz w:val="24"/>
          <w:szCs w:val="24"/>
          <w:rtl/>
        </w:rPr>
        <w:t>יתבצע תיאום למניעת</w:t>
      </w:r>
    </w:p>
    <w:p w14:paraId="02DB249D" w14:textId="77777777" w:rsidR="001E2274" w:rsidRDefault="001E2274" w:rsidP="00750FAA">
      <w:pPr>
        <w:rPr>
          <w:b w:val="0"/>
          <w:bCs w:val="0"/>
          <w:caps/>
          <w:sz w:val="24"/>
          <w:szCs w:val="24"/>
          <w:rtl/>
        </w:rPr>
      </w:pPr>
    </w:p>
    <w:p w14:paraId="60BBCE50" w14:textId="77777777" w:rsidR="001E2274" w:rsidRDefault="00687DB7" w:rsidP="00750FAA">
      <w:pPr>
        <w:rPr>
          <w:caps/>
          <w:sz w:val="24"/>
          <w:szCs w:val="24"/>
          <w:u w:val="single"/>
          <w:rtl/>
        </w:rPr>
      </w:pPr>
      <w:r w:rsidRPr="00687DB7">
        <w:rPr>
          <w:rFonts w:hint="cs"/>
          <w:caps/>
          <w:sz w:val="24"/>
          <w:szCs w:val="24"/>
          <w:u w:val="single"/>
          <w:rtl/>
        </w:rPr>
        <w:t>גב</w:t>
      </w:r>
      <w:r w:rsidRPr="00687DB7">
        <w:rPr>
          <w:caps/>
          <w:sz w:val="24"/>
          <w:szCs w:val="24"/>
          <w:u w:val="single"/>
          <w:rtl/>
        </w:rPr>
        <w:t>'</w:t>
      </w:r>
      <w:r w:rsidRPr="00687DB7">
        <w:rPr>
          <w:rFonts w:hint="cs"/>
          <w:caps/>
          <w:sz w:val="24"/>
          <w:szCs w:val="24"/>
          <w:u w:val="single"/>
          <w:rtl/>
        </w:rPr>
        <w:t xml:space="preserve"> עדית קרמר - סגנית מתכננת המחוז</w:t>
      </w:r>
      <w:r w:rsidR="001E2274">
        <w:rPr>
          <w:rFonts w:hint="cs"/>
          <w:caps/>
          <w:sz w:val="24"/>
          <w:szCs w:val="24"/>
          <w:u w:val="single"/>
          <w:rtl/>
        </w:rPr>
        <w:t>:</w:t>
      </w:r>
    </w:p>
    <w:p w14:paraId="6C9E81B8" w14:textId="59850FCB" w:rsidR="001E2274" w:rsidRDefault="00750FAA" w:rsidP="00750FAA">
      <w:pPr>
        <w:rPr>
          <w:b w:val="0"/>
          <w:bCs w:val="0"/>
          <w:caps/>
          <w:sz w:val="24"/>
          <w:szCs w:val="24"/>
          <w:rtl/>
        </w:rPr>
      </w:pPr>
      <w:r>
        <w:rPr>
          <w:rFonts w:hint="cs"/>
          <w:b w:val="0"/>
          <w:bCs w:val="0"/>
          <w:caps/>
          <w:sz w:val="24"/>
          <w:szCs w:val="24"/>
          <w:rtl/>
        </w:rPr>
        <w:t>יתבצע לא</w:t>
      </w:r>
      <w:r w:rsidR="000F703D">
        <w:rPr>
          <w:rFonts w:hint="cs"/>
          <w:b w:val="0"/>
          <w:bCs w:val="0"/>
          <w:caps/>
          <w:sz w:val="24"/>
          <w:szCs w:val="24"/>
          <w:rtl/>
        </w:rPr>
        <w:t xml:space="preserve"> </w:t>
      </w:r>
      <w:r>
        <w:rPr>
          <w:rFonts w:hint="cs"/>
          <w:b w:val="0"/>
          <w:bCs w:val="0"/>
          <w:caps/>
          <w:sz w:val="24"/>
          <w:szCs w:val="24"/>
          <w:rtl/>
        </w:rPr>
        <w:t>...</w:t>
      </w:r>
    </w:p>
    <w:p w14:paraId="2C184D9D" w14:textId="77777777" w:rsidR="001E2274" w:rsidRDefault="001E2274" w:rsidP="00750FAA">
      <w:pPr>
        <w:rPr>
          <w:b w:val="0"/>
          <w:bCs w:val="0"/>
          <w:caps/>
          <w:sz w:val="24"/>
          <w:szCs w:val="24"/>
          <w:rtl/>
        </w:rPr>
      </w:pPr>
    </w:p>
    <w:p w14:paraId="722D2CF0" w14:textId="77777777" w:rsidR="001E2274" w:rsidRDefault="003361D4" w:rsidP="00750FAA">
      <w:pPr>
        <w:rPr>
          <w:caps/>
          <w:sz w:val="24"/>
          <w:szCs w:val="24"/>
          <w:u w:val="single"/>
          <w:rtl/>
        </w:rPr>
      </w:pPr>
      <w:r w:rsidRPr="003361D4">
        <w:rPr>
          <w:rFonts w:hint="cs"/>
          <w:caps/>
          <w:sz w:val="24"/>
          <w:szCs w:val="24"/>
          <w:u w:val="single"/>
          <w:rtl/>
        </w:rPr>
        <w:t>עורך דין ניצן בן ארויה - יועץ משפטי לוועדה המחוזית</w:t>
      </w:r>
      <w:r w:rsidR="001E2274">
        <w:rPr>
          <w:rFonts w:hint="cs"/>
          <w:caps/>
          <w:sz w:val="24"/>
          <w:szCs w:val="24"/>
          <w:u w:val="single"/>
          <w:rtl/>
        </w:rPr>
        <w:t>:</w:t>
      </w:r>
    </w:p>
    <w:p w14:paraId="17FB9B05" w14:textId="1FE6BEA9" w:rsidR="001E2274" w:rsidRDefault="00750FAA" w:rsidP="00750FAA">
      <w:pPr>
        <w:rPr>
          <w:b w:val="0"/>
          <w:bCs w:val="0"/>
          <w:caps/>
          <w:sz w:val="24"/>
          <w:szCs w:val="24"/>
          <w:rtl/>
        </w:rPr>
      </w:pPr>
      <w:r>
        <w:rPr>
          <w:rFonts w:hint="cs"/>
          <w:b w:val="0"/>
          <w:bCs w:val="0"/>
          <w:caps/>
          <w:sz w:val="24"/>
          <w:szCs w:val="24"/>
          <w:rtl/>
        </w:rPr>
        <w:t xml:space="preserve">למניעת </w:t>
      </w:r>
      <w:r w:rsidR="00D76980">
        <w:rPr>
          <w:rFonts w:hint="cs"/>
          <w:b w:val="0"/>
          <w:bCs w:val="0"/>
          <w:caps/>
          <w:sz w:val="24"/>
          <w:szCs w:val="24"/>
          <w:rtl/>
        </w:rPr>
        <w:t xml:space="preserve">זיהום אור </w:t>
      </w:r>
    </w:p>
    <w:p w14:paraId="3B664AD1" w14:textId="77777777" w:rsidR="001E2274" w:rsidRDefault="001E2274" w:rsidP="00750FAA">
      <w:pPr>
        <w:rPr>
          <w:b w:val="0"/>
          <w:bCs w:val="0"/>
          <w:caps/>
          <w:sz w:val="24"/>
          <w:szCs w:val="24"/>
          <w:rtl/>
        </w:rPr>
      </w:pPr>
    </w:p>
    <w:p w14:paraId="10CE5452" w14:textId="77777777" w:rsidR="001E2274" w:rsidRDefault="00AA719E" w:rsidP="00750FAA">
      <w:pPr>
        <w:rPr>
          <w:caps/>
          <w:sz w:val="24"/>
          <w:szCs w:val="24"/>
          <w:u w:val="single"/>
          <w:rtl/>
        </w:rPr>
      </w:pPr>
      <w:r w:rsidRPr="00AA719E">
        <w:rPr>
          <w:rFonts w:hint="cs"/>
          <w:caps/>
          <w:sz w:val="24"/>
          <w:szCs w:val="24"/>
          <w:u w:val="single"/>
          <w:rtl/>
        </w:rPr>
        <w:t>מר עשהאל גלעד - נציג לשכת התכנון</w:t>
      </w:r>
      <w:r w:rsidR="001E2274">
        <w:rPr>
          <w:rFonts w:hint="cs"/>
          <w:caps/>
          <w:sz w:val="24"/>
          <w:szCs w:val="24"/>
          <w:u w:val="single"/>
          <w:rtl/>
        </w:rPr>
        <w:t>:</w:t>
      </w:r>
    </w:p>
    <w:p w14:paraId="6A834849" w14:textId="4A21E155" w:rsidR="001E2274" w:rsidRDefault="00D76980" w:rsidP="00750FAA">
      <w:pPr>
        <w:rPr>
          <w:b w:val="0"/>
          <w:bCs w:val="0"/>
          <w:caps/>
          <w:sz w:val="24"/>
          <w:szCs w:val="24"/>
          <w:rtl/>
        </w:rPr>
      </w:pPr>
      <w:r>
        <w:rPr>
          <w:rFonts w:hint="cs"/>
          <w:b w:val="0"/>
          <w:bCs w:val="0"/>
          <w:caps/>
          <w:sz w:val="24"/>
          <w:szCs w:val="24"/>
          <w:rtl/>
        </w:rPr>
        <w:t>לא לא לא לא לא הנחיות</w:t>
      </w:r>
    </w:p>
    <w:p w14:paraId="5E51090B" w14:textId="77777777" w:rsidR="001E2274" w:rsidRDefault="001E2274" w:rsidP="00750FAA">
      <w:pPr>
        <w:rPr>
          <w:b w:val="0"/>
          <w:bCs w:val="0"/>
          <w:caps/>
          <w:sz w:val="24"/>
          <w:szCs w:val="24"/>
          <w:rtl/>
        </w:rPr>
      </w:pPr>
    </w:p>
    <w:p w14:paraId="5E0AB7A4" w14:textId="77777777" w:rsidR="001E2274" w:rsidRDefault="00D76980" w:rsidP="00750FAA">
      <w:pPr>
        <w:rPr>
          <w:b w:val="0"/>
          <w:bCs w:val="0"/>
          <w:caps/>
          <w:sz w:val="24"/>
          <w:szCs w:val="24"/>
          <w:rtl/>
        </w:rPr>
      </w:pPr>
      <w:r>
        <w:rPr>
          <w:rFonts w:hint="cs"/>
          <w:b w:val="0"/>
          <w:bCs w:val="0"/>
          <w:caps/>
          <w:sz w:val="24"/>
          <w:szCs w:val="24"/>
          <w:rtl/>
        </w:rPr>
        <w:t xml:space="preserve">(מדברים ביחד) </w:t>
      </w:r>
    </w:p>
    <w:p w14:paraId="65D4D205" w14:textId="77777777" w:rsidR="001E2274" w:rsidRDefault="001E2274" w:rsidP="00750FAA">
      <w:pPr>
        <w:rPr>
          <w:b w:val="0"/>
          <w:bCs w:val="0"/>
          <w:caps/>
          <w:sz w:val="24"/>
          <w:szCs w:val="24"/>
          <w:rtl/>
        </w:rPr>
      </w:pPr>
    </w:p>
    <w:p w14:paraId="5C1E6F77" w14:textId="77777777" w:rsidR="001E2274" w:rsidRDefault="004C6F48" w:rsidP="00750FAA">
      <w:pPr>
        <w:rPr>
          <w:caps/>
          <w:sz w:val="24"/>
          <w:szCs w:val="24"/>
          <w:u w:val="single"/>
          <w:rtl/>
        </w:rPr>
      </w:pPr>
      <w:r w:rsidRPr="004C6F48">
        <w:rPr>
          <w:rFonts w:hint="cs"/>
          <w:caps/>
          <w:sz w:val="24"/>
          <w:szCs w:val="24"/>
          <w:u w:val="single"/>
          <w:rtl/>
        </w:rPr>
        <w:t>גב</w:t>
      </w:r>
      <w:r w:rsidRPr="004C6F48">
        <w:rPr>
          <w:caps/>
          <w:sz w:val="24"/>
          <w:szCs w:val="24"/>
          <w:u w:val="single"/>
          <w:rtl/>
        </w:rPr>
        <w:t>'</w:t>
      </w:r>
      <w:r w:rsidRPr="004C6F48">
        <w:rPr>
          <w:rFonts w:hint="cs"/>
          <w:caps/>
          <w:sz w:val="24"/>
          <w:szCs w:val="24"/>
          <w:u w:val="single"/>
          <w:rtl/>
        </w:rPr>
        <w:t xml:space="preserve"> עדנה בלומברג - נציגת לשכת התכנון</w:t>
      </w:r>
      <w:r w:rsidR="001E2274">
        <w:rPr>
          <w:rFonts w:hint="cs"/>
          <w:caps/>
          <w:sz w:val="24"/>
          <w:szCs w:val="24"/>
          <w:u w:val="single"/>
          <w:rtl/>
        </w:rPr>
        <w:t>:</w:t>
      </w:r>
    </w:p>
    <w:p w14:paraId="3A3DEEAE" w14:textId="56858A7B" w:rsidR="001E2274" w:rsidRDefault="00D76980" w:rsidP="00750FAA">
      <w:pPr>
        <w:rPr>
          <w:b w:val="0"/>
          <w:bCs w:val="0"/>
          <w:caps/>
          <w:sz w:val="24"/>
          <w:szCs w:val="24"/>
          <w:rtl/>
        </w:rPr>
      </w:pPr>
      <w:r>
        <w:rPr>
          <w:rFonts w:hint="cs"/>
          <w:b w:val="0"/>
          <w:bCs w:val="0"/>
          <w:caps/>
          <w:sz w:val="24"/>
          <w:szCs w:val="24"/>
          <w:rtl/>
        </w:rPr>
        <w:t xml:space="preserve">... זיהום אור אני מסכימה אין לי בעיה עם זה </w:t>
      </w:r>
    </w:p>
    <w:p w14:paraId="308A00A7" w14:textId="77777777" w:rsidR="001E2274" w:rsidRDefault="001E2274" w:rsidP="00750FAA">
      <w:pPr>
        <w:rPr>
          <w:b w:val="0"/>
          <w:bCs w:val="0"/>
          <w:caps/>
          <w:sz w:val="24"/>
          <w:szCs w:val="24"/>
          <w:rtl/>
        </w:rPr>
      </w:pPr>
    </w:p>
    <w:p w14:paraId="247C6ADF" w14:textId="77777777" w:rsidR="001E2274" w:rsidRDefault="003109B2" w:rsidP="00750FAA">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4592A462" w14:textId="16A71FD2" w:rsidR="001E2274" w:rsidRDefault="00D76980" w:rsidP="00750FAA">
      <w:pPr>
        <w:rPr>
          <w:b w:val="0"/>
          <w:bCs w:val="0"/>
          <w:caps/>
          <w:sz w:val="24"/>
          <w:szCs w:val="24"/>
          <w:rtl/>
        </w:rPr>
      </w:pPr>
      <w:r>
        <w:rPr>
          <w:rFonts w:hint="cs"/>
          <w:b w:val="0"/>
          <w:bCs w:val="0"/>
          <w:caps/>
          <w:sz w:val="24"/>
          <w:szCs w:val="24"/>
          <w:rtl/>
        </w:rPr>
        <w:lastRenderedPageBreak/>
        <w:t xml:space="preserve">על - פי, ה, יש לנו את ה, </w:t>
      </w:r>
    </w:p>
    <w:p w14:paraId="3947E3A8" w14:textId="77777777" w:rsidR="001E2274" w:rsidRDefault="001E2274" w:rsidP="00750FAA">
      <w:pPr>
        <w:rPr>
          <w:b w:val="0"/>
          <w:bCs w:val="0"/>
          <w:caps/>
          <w:sz w:val="24"/>
          <w:szCs w:val="24"/>
          <w:rtl/>
        </w:rPr>
      </w:pPr>
    </w:p>
    <w:p w14:paraId="6B3CB673" w14:textId="77777777" w:rsidR="001E2274" w:rsidRDefault="00687DB7" w:rsidP="00750FAA">
      <w:pPr>
        <w:rPr>
          <w:caps/>
          <w:sz w:val="24"/>
          <w:szCs w:val="24"/>
          <w:u w:val="single"/>
          <w:rtl/>
        </w:rPr>
      </w:pPr>
      <w:r w:rsidRPr="00687DB7">
        <w:rPr>
          <w:rFonts w:hint="cs"/>
          <w:caps/>
          <w:sz w:val="24"/>
          <w:szCs w:val="24"/>
          <w:u w:val="single"/>
          <w:rtl/>
        </w:rPr>
        <w:t>גב</w:t>
      </w:r>
      <w:r w:rsidRPr="00687DB7">
        <w:rPr>
          <w:caps/>
          <w:sz w:val="24"/>
          <w:szCs w:val="24"/>
          <w:u w:val="single"/>
          <w:rtl/>
        </w:rPr>
        <w:t>'</w:t>
      </w:r>
      <w:r w:rsidRPr="00687DB7">
        <w:rPr>
          <w:rFonts w:hint="cs"/>
          <w:caps/>
          <w:sz w:val="24"/>
          <w:szCs w:val="24"/>
          <w:u w:val="single"/>
          <w:rtl/>
        </w:rPr>
        <w:t xml:space="preserve"> עדית קרמר - סגנית מתכננת המחוז</w:t>
      </w:r>
      <w:r w:rsidR="001E2274">
        <w:rPr>
          <w:rFonts w:hint="cs"/>
          <w:caps/>
          <w:sz w:val="24"/>
          <w:szCs w:val="24"/>
          <w:u w:val="single"/>
          <w:rtl/>
        </w:rPr>
        <w:t>:</w:t>
      </w:r>
    </w:p>
    <w:p w14:paraId="1B41604A" w14:textId="541CAD99" w:rsidR="001E2274" w:rsidRDefault="00D76980" w:rsidP="00750FAA">
      <w:pPr>
        <w:rPr>
          <w:b w:val="0"/>
          <w:bCs w:val="0"/>
          <w:caps/>
          <w:sz w:val="24"/>
          <w:szCs w:val="24"/>
          <w:rtl/>
        </w:rPr>
      </w:pPr>
      <w:r>
        <w:rPr>
          <w:rFonts w:hint="cs"/>
          <w:b w:val="0"/>
          <w:bCs w:val="0"/>
          <w:caps/>
          <w:sz w:val="24"/>
          <w:szCs w:val="24"/>
          <w:rtl/>
        </w:rPr>
        <w:t>בסדר יודעים איך לעשות את זה</w:t>
      </w:r>
    </w:p>
    <w:p w14:paraId="15F56778" w14:textId="77777777" w:rsidR="001E2274" w:rsidRDefault="001E2274" w:rsidP="00750FAA">
      <w:pPr>
        <w:rPr>
          <w:b w:val="0"/>
          <w:bCs w:val="0"/>
          <w:caps/>
          <w:sz w:val="24"/>
          <w:szCs w:val="24"/>
          <w:rtl/>
        </w:rPr>
      </w:pPr>
    </w:p>
    <w:p w14:paraId="3C4FD987" w14:textId="77777777" w:rsidR="001E2274" w:rsidRDefault="003109B2" w:rsidP="00750FAA">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7AF4B553" w14:textId="13303AE3" w:rsidR="001E2274" w:rsidRDefault="00D76980" w:rsidP="00750FAA">
      <w:pPr>
        <w:rPr>
          <w:b w:val="0"/>
          <w:bCs w:val="0"/>
          <w:caps/>
          <w:sz w:val="24"/>
          <w:szCs w:val="24"/>
          <w:rtl/>
        </w:rPr>
      </w:pPr>
      <w:r>
        <w:rPr>
          <w:rFonts w:hint="cs"/>
          <w:b w:val="0"/>
          <w:bCs w:val="0"/>
          <w:caps/>
          <w:sz w:val="24"/>
          <w:szCs w:val="24"/>
          <w:rtl/>
        </w:rPr>
        <w:t>יש לנו את ה,</w:t>
      </w:r>
    </w:p>
    <w:p w14:paraId="028F2C5B" w14:textId="77777777" w:rsidR="001E2274" w:rsidRDefault="001E2274" w:rsidP="00750FAA">
      <w:pPr>
        <w:rPr>
          <w:b w:val="0"/>
          <w:bCs w:val="0"/>
          <w:caps/>
          <w:sz w:val="24"/>
          <w:szCs w:val="24"/>
          <w:rtl/>
        </w:rPr>
      </w:pPr>
    </w:p>
    <w:p w14:paraId="1196115C" w14:textId="77777777" w:rsidR="001E2274" w:rsidRDefault="00687DB7" w:rsidP="00D76980">
      <w:pPr>
        <w:rPr>
          <w:caps/>
          <w:sz w:val="24"/>
          <w:szCs w:val="24"/>
          <w:u w:val="single"/>
          <w:rtl/>
        </w:rPr>
      </w:pPr>
      <w:r w:rsidRPr="00687DB7">
        <w:rPr>
          <w:rFonts w:hint="cs"/>
          <w:caps/>
          <w:sz w:val="24"/>
          <w:szCs w:val="24"/>
          <w:u w:val="single"/>
          <w:rtl/>
        </w:rPr>
        <w:t>גב</w:t>
      </w:r>
      <w:r w:rsidRPr="00687DB7">
        <w:rPr>
          <w:caps/>
          <w:sz w:val="24"/>
          <w:szCs w:val="24"/>
          <w:u w:val="single"/>
          <w:rtl/>
        </w:rPr>
        <w:t>'</w:t>
      </w:r>
      <w:r w:rsidRPr="00687DB7">
        <w:rPr>
          <w:rFonts w:hint="cs"/>
          <w:caps/>
          <w:sz w:val="24"/>
          <w:szCs w:val="24"/>
          <w:u w:val="single"/>
          <w:rtl/>
        </w:rPr>
        <w:t xml:space="preserve"> עדית קרמר - סגנית מתכננת המחוז</w:t>
      </w:r>
      <w:r w:rsidR="001E2274">
        <w:rPr>
          <w:rFonts w:hint="cs"/>
          <w:caps/>
          <w:sz w:val="24"/>
          <w:szCs w:val="24"/>
          <w:u w:val="single"/>
          <w:rtl/>
        </w:rPr>
        <w:t>:</w:t>
      </w:r>
    </w:p>
    <w:p w14:paraId="731569D9" w14:textId="5E58D952" w:rsidR="001E2274" w:rsidRDefault="00D76980" w:rsidP="00D76980">
      <w:pPr>
        <w:rPr>
          <w:b w:val="0"/>
          <w:bCs w:val="0"/>
          <w:caps/>
          <w:sz w:val="24"/>
          <w:szCs w:val="24"/>
          <w:rtl/>
        </w:rPr>
      </w:pPr>
      <w:r>
        <w:rPr>
          <w:rFonts w:hint="cs"/>
          <w:b w:val="0"/>
          <w:bCs w:val="0"/>
          <w:caps/>
          <w:sz w:val="24"/>
          <w:szCs w:val="24"/>
          <w:rtl/>
        </w:rPr>
        <w:t xml:space="preserve">תודה רבה </w:t>
      </w:r>
    </w:p>
    <w:p w14:paraId="49A556A8" w14:textId="77777777" w:rsidR="001E2274" w:rsidRDefault="001E2274" w:rsidP="00D76980">
      <w:pPr>
        <w:rPr>
          <w:b w:val="0"/>
          <w:bCs w:val="0"/>
          <w:caps/>
          <w:sz w:val="24"/>
          <w:szCs w:val="24"/>
          <w:rtl/>
        </w:rPr>
      </w:pPr>
    </w:p>
    <w:p w14:paraId="29072034" w14:textId="77777777" w:rsidR="001E2274" w:rsidRDefault="00D17364" w:rsidP="00D76980">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575EA8FB" w14:textId="45249F7C" w:rsidR="001E2274" w:rsidRDefault="00D76980" w:rsidP="00D76980">
      <w:pPr>
        <w:rPr>
          <w:b w:val="0"/>
          <w:bCs w:val="0"/>
          <w:caps/>
          <w:sz w:val="24"/>
          <w:szCs w:val="24"/>
          <w:rtl/>
        </w:rPr>
      </w:pPr>
      <w:r>
        <w:rPr>
          <w:rFonts w:hint="cs"/>
          <w:b w:val="0"/>
          <w:bCs w:val="0"/>
          <w:caps/>
          <w:sz w:val="24"/>
          <w:szCs w:val="24"/>
          <w:rtl/>
        </w:rPr>
        <w:t xml:space="preserve">... בשלב ההיתר </w:t>
      </w:r>
    </w:p>
    <w:p w14:paraId="66FA3C54" w14:textId="77777777" w:rsidR="001E2274" w:rsidRDefault="001E2274" w:rsidP="00D76980">
      <w:pPr>
        <w:rPr>
          <w:b w:val="0"/>
          <w:bCs w:val="0"/>
          <w:caps/>
          <w:sz w:val="24"/>
          <w:szCs w:val="24"/>
          <w:rtl/>
        </w:rPr>
      </w:pPr>
    </w:p>
    <w:p w14:paraId="5AC2B0E8" w14:textId="77777777" w:rsidR="001E2274" w:rsidRDefault="003109B2" w:rsidP="00D76980">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66A591BB" w14:textId="116B41A9" w:rsidR="001E2274" w:rsidRDefault="00D76980" w:rsidP="00D76980">
      <w:pPr>
        <w:rPr>
          <w:b w:val="0"/>
          <w:bCs w:val="0"/>
          <w:caps/>
          <w:sz w:val="24"/>
          <w:szCs w:val="24"/>
          <w:rtl/>
        </w:rPr>
      </w:pPr>
      <w:r>
        <w:rPr>
          <w:rFonts w:hint="cs"/>
          <w:b w:val="0"/>
          <w:bCs w:val="0"/>
          <w:caps/>
          <w:sz w:val="24"/>
          <w:szCs w:val="24"/>
          <w:rtl/>
        </w:rPr>
        <w:t>עכשיו דווקא משהו אלייך את לא רוצה להכניס ל ... וי?</w:t>
      </w:r>
    </w:p>
    <w:p w14:paraId="28E9566E" w14:textId="77777777" w:rsidR="001E2274" w:rsidRDefault="001E2274" w:rsidP="00D76980">
      <w:pPr>
        <w:rPr>
          <w:b w:val="0"/>
          <w:bCs w:val="0"/>
          <w:caps/>
          <w:sz w:val="24"/>
          <w:szCs w:val="24"/>
          <w:rtl/>
        </w:rPr>
      </w:pPr>
    </w:p>
    <w:p w14:paraId="5DDFD2F0" w14:textId="77777777" w:rsidR="001E2274" w:rsidRDefault="00687DB7" w:rsidP="00D76980">
      <w:pPr>
        <w:rPr>
          <w:caps/>
          <w:sz w:val="24"/>
          <w:szCs w:val="24"/>
          <w:u w:val="single"/>
          <w:rtl/>
        </w:rPr>
      </w:pPr>
      <w:r w:rsidRPr="00687DB7">
        <w:rPr>
          <w:rFonts w:hint="cs"/>
          <w:caps/>
          <w:sz w:val="24"/>
          <w:szCs w:val="24"/>
          <w:u w:val="single"/>
          <w:rtl/>
        </w:rPr>
        <w:t>גב</w:t>
      </w:r>
      <w:r w:rsidRPr="00687DB7">
        <w:rPr>
          <w:caps/>
          <w:sz w:val="24"/>
          <w:szCs w:val="24"/>
          <w:u w:val="single"/>
          <w:rtl/>
        </w:rPr>
        <w:t>'</w:t>
      </w:r>
      <w:r w:rsidRPr="00687DB7">
        <w:rPr>
          <w:rFonts w:hint="cs"/>
          <w:caps/>
          <w:sz w:val="24"/>
          <w:szCs w:val="24"/>
          <w:u w:val="single"/>
          <w:rtl/>
        </w:rPr>
        <w:t xml:space="preserve"> עדית קרמר - סגנית מתכננת המחוז</w:t>
      </w:r>
      <w:r w:rsidR="001E2274">
        <w:rPr>
          <w:rFonts w:hint="cs"/>
          <w:caps/>
          <w:sz w:val="24"/>
          <w:szCs w:val="24"/>
          <w:u w:val="single"/>
          <w:rtl/>
        </w:rPr>
        <w:t>:</w:t>
      </w:r>
    </w:p>
    <w:p w14:paraId="224B9A38" w14:textId="7A099D2D" w:rsidR="001E2274" w:rsidRDefault="00D76980" w:rsidP="00D76980">
      <w:pPr>
        <w:rPr>
          <w:b w:val="0"/>
          <w:bCs w:val="0"/>
          <w:caps/>
          <w:sz w:val="24"/>
          <w:szCs w:val="24"/>
          <w:rtl/>
        </w:rPr>
      </w:pPr>
      <w:r>
        <w:rPr>
          <w:rFonts w:hint="cs"/>
          <w:b w:val="0"/>
          <w:bCs w:val="0"/>
          <w:caps/>
          <w:sz w:val="24"/>
          <w:szCs w:val="24"/>
          <w:rtl/>
        </w:rPr>
        <w:t>לא אני לא אנחנו לא יכולים</w:t>
      </w:r>
      <w:r w:rsidR="000F703D">
        <w:rPr>
          <w:rFonts w:hint="cs"/>
          <w:b w:val="0"/>
          <w:bCs w:val="0"/>
          <w:caps/>
          <w:sz w:val="24"/>
          <w:szCs w:val="24"/>
          <w:rtl/>
        </w:rPr>
        <w:t xml:space="preserve"> </w:t>
      </w:r>
      <w:r>
        <w:rPr>
          <w:rFonts w:hint="cs"/>
          <w:b w:val="0"/>
          <w:bCs w:val="0"/>
          <w:caps/>
          <w:sz w:val="24"/>
          <w:szCs w:val="24"/>
          <w:rtl/>
        </w:rPr>
        <w:t>...</w:t>
      </w:r>
    </w:p>
    <w:p w14:paraId="1AA593BA" w14:textId="77777777" w:rsidR="001E2274" w:rsidRDefault="001E2274" w:rsidP="00D76980">
      <w:pPr>
        <w:rPr>
          <w:b w:val="0"/>
          <w:bCs w:val="0"/>
          <w:caps/>
          <w:sz w:val="24"/>
          <w:szCs w:val="24"/>
          <w:rtl/>
        </w:rPr>
      </w:pPr>
    </w:p>
    <w:p w14:paraId="5DE012D5" w14:textId="77777777" w:rsidR="001E2274" w:rsidRDefault="004C6F48" w:rsidP="00D76980">
      <w:pPr>
        <w:rPr>
          <w:caps/>
          <w:sz w:val="24"/>
          <w:szCs w:val="24"/>
          <w:u w:val="single"/>
          <w:rtl/>
        </w:rPr>
      </w:pPr>
      <w:r w:rsidRPr="004C6F48">
        <w:rPr>
          <w:rFonts w:hint="cs"/>
          <w:caps/>
          <w:sz w:val="24"/>
          <w:szCs w:val="24"/>
          <w:u w:val="single"/>
          <w:rtl/>
        </w:rPr>
        <w:t>גב</w:t>
      </w:r>
      <w:r w:rsidRPr="004C6F48">
        <w:rPr>
          <w:caps/>
          <w:sz w:val="24"/>
          <w:szCs w:val="24"/>
          <w:u w:val="single"/>
          <w:rtl/>
        </w:rPr>
        <w:t>'</w:t>
      </w:r>
      <w:r w:rsidRPr="004C6F48">
        <w:rPr>
          <w:rFonts w:hint="cs"/>
          <w:caps/>
          <w:sz w:val="24"/>
          <w:szCs w:val="24"/>
          <w:u w:val="single"/>
          <w:rtl/>
        </w:rPr>
        <w:t xml:space="preserve"> עדנה בלומברג - נציגת לשכת התכנון</w:t>
      </w:r>
      <w:r w:rsidR="001E2274">
        <w:rPr>
          <w:rFonts w:hint="cs"/>
          <w:caps/>
          <w:sz w:val="24"/>
          <w:szCs w:val="24"/>
          <w:u w:val="single"/>
          <w:rtl/>
        </w:rPr>
        <w:t>:</w:t>
      </w:r>
    </w:p>
    <w:p w14:paraId="412AC7F9" w14:textId="6EAC2A4F" w:rsidR="001E2274" w:rsidRDefault="00D76980" w:rsidP="00D76980">
      <w:pPr>
        <w:rPr>
          <w:b w:val="0"/>
          <w:bCs w:val="0"/>
          <w:caps/>
          <w:sz w:val="24"/>
          <w:szCs w:val="24"/>
          <w:rtl/>
        </w:rPr>
      </w:pPr>
      <w:r>
        <w:rPr>
          <w:rFonts w:hint="cs"/>
          <w:b w:val="0"/>
          <w:bCs w:val="0"/>
          <w:caps/>
          <w:sz w:val="24"/>
          <w:szCs w:val="24"/>
          <w:rtl/>
        </w:rPr>
        <w:t xml:space="preserve">הם נתנו שם אפשרות א' לא צריך לכתוב את זה כדי שזה יהיה אפשרי </w:t>
      </w:r>
    </w:p>
    <w:p w14:paraId="5D211146" w14:textId="77777777" w:rsidR="001E2274" w:rsidRDefault="001E2274" w:rsidP="00D76980">
      <w:pPr>
        <w:rPr>
          <w:b w:val="0"/>
          <w:bCs w:val="0"/>
          <w:caps/>
          <w:sz w:val="24"/>
          <w:szCs w:val="24"/>
          <w:rtl/>
        </w:rPr>
      </w:pPr>
    </w:p>
    <w:p w14:paraId="3041E3D8" w14:textId="77777777" w:rsidR="001E2274" w:rsidRDefault="00687DB7" w:rsidP="00D76980">
      <w:pPr>
        <w:rPr>
          <w:caps/>
          <w:sz w:val="24"/>
          <w:szCs w:val="24"/>
          <w:u w:val="single"/>
          <w:rtl/>
        </w:rPr>
      </w:pPr>
      <w:r w:rsidRPr="00687DB7">
        <w:rPr>
          <w:rFonts w:hint="cs"/>
          <w:caps/>
          <w:sz w:val="24"/>
          <w:szCs w:val="24"/>
          <w:u w:val="single"/>
          <w:rtl/>
        </w:rPr>
        <w:t>גב</w:t>
      </w:r>
      <w:r w:rsidRPr="00687DB7">
        <w:rPr>
          <w:caps/>
          <w:sz w:val="24"/>
          <w:szCs w:val="24"/>
          <w:u w:val="single"/>
          <w:rtl/>
        </w:rPr>
        <w:t>'</w:t>
      </w:r>
      <w:r w:rsidRPr="00687DB7">
        <w:rPr>
          <w:rFonts w:hint="cs"/>
          <w:caps/>
          <w:sz w:val="24"/>
          <w:szCs w:val="24"/>
          <w:u w:val="single"/>
          <w:rtl/>
        </w:rPr>
        <w:t xml:space="preserve"> עדית קרמר - סגנית מתכננת המחוז</w:t>
      </w:r>
      <w:r w:rsidR="001E2274">
        <w:rPr>
          <w:rFonts w:hint="cs"/>
          <w:caps/>
          <w:sz w:val="24"/>
          <w:szCs w:val="24"/>
          <w:u w:val="single"/>
          <w:rtl/>
        </w:rPr>
        <w:t>:</w:t>
      </w:r>
    </w:p>
    <w:p w14:paraId="5912809C" w14:textId="783F5236" w:rsidR="001E2274" w:rsidRDefault="00D76980" w:rsidP="00D76980">
      <w:pPr>
        <w:rPr>
          <w:b w:val="0"/>
          <w:bCs w:val="0"/>
          <w:caps/>
          <w:sz w:val="24"/>
          <w:szCs w:val="24"/>
          <w:rtl/>
        </w:rPr>
      </w:pPr>
      <w:r>
        <w:rPr>
          <w:rFonts w:hint="cs"/>
          <w:b w:val="0"/>
          <w:bCs w:val="0"/>
          <w:caps/>
          <w:sz w:val="24"/>
          <w:szCs w:val="24"/>
          <w:rtl/>
        </w:rPr>
        <w:t xml:space="preserve">כן </w:t>
      </w:r>
    </w:p>
    <w:p w14:paraId="58A087F0" w14:textId="77777777" w:rsidR="001E2274" w:rsidRDefault="001E2274" w:rsidP="00D76980">
      <w:pPr>
        <w:rPr>
          <w:b w:val="0"/>
          <w:bCs w:val="0"/>
          <w:caps/>
          <w:sz w:val="24"/>
          <w:szCs w:val="24"/>
          <w:rtl/>
        </w:rPr>
      </w:pPr>
    </w:p>
    <w:p w14:paraId="1467CF8D" w14:textId="77777777" w:rsidR="001E2274" w:rsidRDefault="004C6F48" w:rsidP="00D76980">
      <w:pPr>
        <w:rPr>
          <w:caps/>
          <w:sz w:val="24"/>
          <w:szCs w:val="24"/>
          <w:u w:val="single"/>
          <w:rtl/>
        </w:rPr>
      </w:pPr>
      <w:r w:rsidRPr="004C6F48">
        <w:rPr>
          <w:rFonts w:hint="cs"/>
          <w:caps/>
          <w:sz w:val="24"/>
          <w:szCs w:val="24"/>
          <w:u w:val="single"/>
          <w:rtl/>
        </w:rPr>
        <w:t>גב</w:t>
      </w:r>
      <w:r w:rsidRPr="004C6F48">
        <w:rPr>
          <w:caps/>
          <w:sz w:val="24"/>
          <w:szCs w:val="24"/>
          <w:u w:val="single"/>
          <w:rtl/>
        </w:rPr>
        <w:t>'</w:t>
      </w:r>
      <w:r w:rsidRPr="004C6F48">
        <w:rPr>
          <w:rFonts w:hint="cs"/>
          <w:caps/>
          <w:sz w:val="24"/>
          <w:szCs w:val="24"/>
          <w:u w:val="single"/>
          <w:rtl/>
        </w:rPr>
        <w:t xml:space="preserve"> עדנה בלומברג - נציגת לשכת התכנון</w:t>
      </w:r>
      <w:r w:rsidR="001E2274">
        <w:rPr>
          <w:rFonts w:hint="cs"/>
          <w:caps/>
          <w:sz w:val="24"/>
          <w:szCs w:val="24"/>
          <w:u w:val="single"/>
          <w:rtl/>
        </w:rPr>
        <w:t>:</w:t>
      </w:r>
    </w:p>
    <w:p w14:paraId="0D6F6D92" w14:textId="6ACEA39E" w:rsidR="001E2274" w:rsidRDefault="00D76980" w:rsidP="00D76980">
      <w:pPr>
        <w:rPr>
          <w:b w:val="0"/>
          <w:bCs w:val="0"/>
          <w:caps/>
          <w:sz w:val="24"/>
          <w:szCs w:val="24"/>
          <w:rtl/>
        </w:rPr>
      </w:pPr>
      <w:r>
        <w:rPr>
          <w:rFonts w:hint="cs"/>
          <w:b w:val="0"/>
          <w:bCs w:val="0"/>
          <w:caps/>
          <w:sz w:val="24"/>
          <w:szCs w:val="24"/>
          <w:rtl/>
        </w:rPr>
        <w:t>הם בעצם נתנו את האפשרות</w:t>
      </w:r>
    </w:p>
    <w:p w14:paraId="218BF667" w14:textId="77777777" w:rsidR="001E2274" w:rsidRDefault="001E2274" w:rsidP="00D76980">
      <w:pPr>
        <w:rPr>
          <w:b w:val="0"/>
          <w:bCs w:val="0"/>
          <w:caps/>
          <w:sz w:val="24"/>
          <w:szCs w:val="24"/>
          <w:rtl/>
        </w:rPr>
      </w:pPr>
    </w:p>
    <w:p w14:paraId="14CE4042" w14:textId="77777777" w:rsidR="001E2274" w:rsidRDefault="00687DB7" w:rsidP="00D76980">
      <w:pPr>
        <w:rPr>
          <w:caps/>
          <w:sz w:val="24"/>
          <w:szCs w:val="24"/>
          <w:u w:val="single"/>
          <w:rtl/>
        </w:rPr>
      </w:pPr>
      <w:r w:rsidRPr="00687DB7">
        <w:rPr>
          <w:rFonts w:hint="cs"/>
          <w:caps/>
          <w:sz w:val="24"/>
          <w:szCs w:val="24"/>
          <w:u w:val="single"/>
          <w:rtl/>
        </w:rPr>
        <w:t>גב</w:t>
      </w:r>
      <w:r w:rsidRPr="00687DB7">
        <w:rPr>
          <w:caps/>
          <w:sz w:val="24"/>
          <w:szCs w:val="24"/>
          <w:u w:val="single"/>
          <w:rtl/>
        </w:rPr>
        <w:t>'</w:t>
      </w:r>
      <w:r w:rsidRPr="00687DB7">
        <w:rPr>
          <w:rFonts w:hint="cs"/>
          <w:caps/>
          <w:sz w:val="24"/>
          <w:szCs w:val="24"/>
          <w:u w:val="single"/>
          <w:rtl/>
        </w:rPr>
        <w:t xml:space="preserve"> עדית קרמר - סגנית מתכננת המחוז</w:t>
      </w:r>
      <w:r w:rsidR="001E2274">
        <w:rPr>
          <w:rFonts w:hint="cs"/>
          <w:caps/>
          <w:sz w:val="24"/>
          <w:szCs w:val="24"/>
          <w:u w:val="single"/>
          <w:rtl/>
        </w:rPr>
        <w:t>:</w:t>
      </w:r>
    </w:p>
    <w:p w14:paraId="76BA8AFD" w14:textId="6D91FE1B" w:rsidR="001E2274" w:rsidRDefault="00D76980" w:rsidP="00D76980">
      <w:pPr>
        <w:rPr>
          <w:b w:val="0"/>
          <w:bCs w:val="0"/>
          <w:caps/>
          <w:sz w:val="24"/>
          <w:szCs w:val="24"/>
          <w:rtl/>
        </w:rPr>
      </w:pPr>
      <w:r>
        <w:rPr>
          <w:rFonts w:hint="cs"/>
          <w:b w:val="0"/>
          <w:bCs w:val="0"/>
          <w:caps/>
          <w:sz w:val="24"/>
          <w:szCs w:val="24"/>
          <w:rtl/>
        </w:rPr>
        <w:t>יש היום בהיתר בהיתר</w:t>
      </w:r>
      <w:r w:rsidR="000F703D">
        <w:rPr>
          <w:rFonts w:hint="cs"/>
          <w:b w:val="0"/>
          <w:bCs w:val="0"/>
          <w:caps/>
          <w:sz w:val="24"/>
          <w:szCs w:val="24"/>
          <w:rtl/>
        </w:rPr>
        <w:t xml:space="preserve"> </w:t>
      </w:r>
      <w:r>
        <w:rPr>
          <w:rFonts w:hint="cs"/>
          <w:b w:val="0"/>
          <w:bCs w:val="0"/>
          <w:caps/>
          <w:sz w:val="24"/>
          <w:szCs w:val="24"/>
          <w:rtl/>
        </w:rPr>
        <w:t>...</w:t>
      </w:r>
    </w:p>
    <w:p w14:paraId="11789CB2" w14:textId="77777777" w:rsidR="001E2274" w:rsidRDefault="001E2274" w:rsidP="00D76980">
      <w:pPr>
        <w:rPr>
          <w:b w:val="0"/>
          <w:bCs w:val="0"/>
          <w:caps/>
          <w:sz w:val="24"/>
          <w:szCs w:val="24"/>
          <w:rtl/>
        </w:rPr>
      </w:pPr>
    </w:p>
    <w:p w14:paraId="2671DFE3" w14:textId="77777777" w:rsidR="001E2274" w:rsidRDefault="003109B2" w:rsidP="00D76980">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3F598E76" w14:textId="4783CD90" w:rsidR="001E2274" w:rsidRDefault="00D76980" w:rsidP="00D76980">
      <w:pPr>
        <w:rPr>
          <w:b w:val="0"/>
          <w:bCs w:val="0"/>
          <w:caps/>
          <w:sz w:val="24"/>
          <w:szCs w:val="24"/>
          <w:rtl/>
        </w:rPr>
      </w:pPr>
      <w:r>
        <w:rPr>
          <w:rFonts w:hint="cs"/>
          <w:b w:val="0"/>
          <w:bCs w:val="0"/>
          <w:caps/>
          <w:sz w:val="24"/>
          <w:szCs w:val="24"/>
          <w:rtl/>
        </w:rPr>
        <w:t>מומלץ ... טוב</w:t>
      </w:r>
    </w:p>
    <w:p w14:paraId="5B2012E2" w14:textId="77777777" w:rsidR="001E2274" w:rsidRDefault="001E2274" w:rsidP="00D76980">
      <w:pPr>
        <w:rPr>
          <w:b w:val="0"/>
          <w:bCs w:val="0"/>
          <w:caps/>
          <w:sz w:val="24"/>
          <w:szCs w:val="24"/>
          <w:rtl/>
        </w:rPr>
      </w:pPr>
    </w:p>
    <w:p w14:paraId="25893AF4" w14:textId="77777777" w:rsidR="001E2274" w:rsidRDefault="00872B91" w:rsidP="00D76980">
      <w:pPr>
        <w:rPr>
          <w:b w:val="0"/>
          <w:bCs w:val="0"/>
          <w:caps/>
          <w:sz w:val="24"/>
          <w:szCs w:val="24"/>
          <w:rtl/>
        </w:rPr>
      </w:pPr>
      <w:r>
        <w:rPr>
          <w:rFonts w:hint="cs"/>
          <w:b w:val="0"/>
          <w:bCs w:val="0"/>
          <w:caps/>
          <w:sz w:val="24"/>
          <w:szCs w:val="24"/>
          <w:rtl/>
        </w:rPr>
        <w:t xml:space="preserve">(מדברים ביחד) </w:t>
      </w:r>
    </w:p>
    <w:p w14:paraId="7881471C" w14:textId="77777777" w:rsidR="001E2274" w:rsidRDefault="001E2274" w:rsidP="00D76980">
      <w:pPr>
        <w:rPr>
          <w:b w:val="0"/>
          <w:bCs w:val="0"/>
          <w:caps/>
          <w:sz w:val="24"/>
          <w:szCs w:val="24"/>
          <w:rtl/>
        </w:rPr>
      </w:pPr>
    </w:p>
    <w:p w14:paraId="0D55B61B" w14:textId="77777777" w:rsidR="001E2274" w:rsidRDefault="00687DB7" w:rsidP="00D76980">
      <w:pPr>
        <w:rPr>
          <w:caps/>
          <w:sz w:val="24"/>
          <w:szCs w:val="24"/>
          <w:u w:val="single"/>
          <w:rtl/>
        </w:rPr>
      </w:pPr>
      <w:r w:rsidRPr="00687DB7">
        <w:rPr>
          <w:rFonts w:hint="cs"/>
          <w:caps/>
          <w:sz w:val="24"/>
          <w:szCs w:val="24"/>
          <w:u w:val="single"/>
          <w:rtl/>
        </w:rPr>
        <w:t>גב</w:t>
      </w:r>
      <w:r w:rsidRPr="00687DB7">
        <w:rPr>
          <w:caps/>
          <w:sz w:val="24"/>
          <w:szCs w:val="24"/>
          <w:u w:val="single"/>
          <w:rtl/>
        </w:rPr>
        <w:t>'</w:t>
      </w:r>
      <w:r w:rsidRPr="00687DB7">
        <w:rPr>
          <w:rFonts w:hint="cs"/>
          <w:caps/>
          <w:sz w:val="24"/>
          <w:szCs w:val="24"/>
          <w:u w:val="single"/>
          <w:rtl/>
        </w:rPr>
        <w:t xml:space="preserve"> עדית קרמר - סגנית מתכננת המחוז</w:t>
      </w:r>
      <w:r w:rsidR="001E2274">
        <w:rPr>
          <w:rFonts w:hint="cs"/>
          <w:caps/>
          <w:sz w:val="24"/>
          <w:szCs w:val="24"/>
          <w:u w:val="single"/>
          <w:rtl/>
        </w:rPr>
        <w:t>:</w:t>
      </w:r>
    </w:p>
    <w:p w14:paraId="166FCD17" w14:textId="79A6C162" w:rsidR="001E2274" w:rsidRDefault="00872B91" w:rsidP="00D76980">
      <w:pPr>
        <w:rPr>
          <w:b w:val="0"/>
          <w:bCs w:val="0"/>
          <w:caps/>
          <w:sz w:val="24"/>
          <w:szCs w:val="24"/>
          <w:rtl/>
        </w:rPr>
      </w:pPr>
      <w:r>
        <w:rPr>
          <w:rFonts w:hint="cs"/>
          <w:b w:val="0"/>
          <w:bCs w:val="0"/>
          <w:caps/>
          <w:sz w:val="24"/>
          <w:szCs w:val="24"/>
          <w:rtl/>
        </w:rPr>
        <w:t>התמא מאפשרת ...</w:t>
      </w:r>
    </w:p>
    <w:p w14:paraId="1291E34D" w14:textId="77777777" w:rsidR="001E2274" w:rsidRDefault="001E2274" w:rsidP="00D76980">
      <w:pPr>
        <w:rPr>
          <w:b w:val="0"/>
          <w:bCs w:val="0"/>
          <w:caps/>
          <w:sz w:val="24"/>
          <w:szCs w:val="24"/>
          <w:rtl/>
        </w:rPr>
      </w:pPr>
    </w:p>
    <w:p w14:paraId="74C11BBE" w14:textId="77777777" w:rsidR="001E2274" w:rsidRDefault="003109B2" w:rsidP="00D76980">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764B65A5" w14:textId="2C37D3B2" w:rsidR="001E2274" w:rsidRDefault="00872B91" w:rsidP="00D76980">
      <w:pPr>
        <w:rPr>
          <w:b w:val="0"/>
          <w:bCs w:val="0"/>
          <w:caps/>
          <w:sz w:val="24"/>
          <w:szCs w:val="24"/>
          <w:rtl/>
        </w:rPr>
      </w:pPr>
      <w:r>
        <w:rPr>
          <w:rFonts w:hint="cs"/>
          <w:b w:val="0"/>
          <w:bCs w:val="0"/>
          <w:caps/>
          <w:sz w:val="24"/>
          <w:szCs w:val="24"/>
          <w:rtl/>
        </w:rPr>
        <w:t xml:space="preserve">... התמא מאפשרת </w:t>
      </w:r>
    </w:p>
    <w:p w14:paraId="01C9CAA2" w14:textId="77777777" w:rsidR="001E2274" w:rsidRDefault="001E2274" w:rsidP="00D76980">
      <w:pPr>
        <w:rPr>
          <w:b w:val="0"/>
          <w:bCs w:val="0"/>
          <w:caps/>
          <w:sz w:val="24"/>
          <w:szCs w:val="24"/>
          <w:rtl/>
        </w:rPr>
      </w:pPr>
    </w:p>
    <w:p w14:paraId="01287C27" w14:textId="77777777" w:rsidR="001E2274" w:rsidRDefault="00D17364" w:rsidP="00D76980">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5B0B8037" w14:textId="2F523E30" w:rsidR="001E2274" w:rsidRDefault="00872B91" w:rsidP="00D76980">
      <w:pPr>
        <w:rPr>
          <w:b w:val="0"/>
          <w:bCs w:val="0"/>
          <w:caps/>
          <w:sz w:val="24"/>
          <w:szCs w:val="24"/>
          <w:rtl/>
        </w:rPr>
      </w:pPr>
      <w:r>
        <w:rPr>
          <w:rFonts w:hint="cs"/>
          <w:b w:val="0"/>
          <w:bCs w:val="0"/>
          <w:caps/>
          <w:sz w:val="24"/>
          <w:szCs w:val="24"/>
          <w:rtl/>
        </w:rPr>
        <w:t xml:space="preserve">חברה תודה רבה </w:t>
      </w:r>
    </w:p>
    <w:p w14:paraId="356F4B2B" w14:textId="77777777" w:rsidR="001E2274" w:rsidRDefault="001E2274" w:rsidP="00D76980">
      <w:pPr>
        <w:rPr>
          <w:b w:val="0"/>
          <w:bCs w:val="0"/>
          <w:caps/>
          <w:sz w:val="24"/>
          <w:szCs w:val="24"/>
          <w:rtl/>
        </w:rPr>
      </w:pPr>
    </w:p>
    <w:p w14:paraId="7F586373" w14:textId="77777777" w:rsidR="001E2274" w:rsidRDefault="003109B2" w:rsidP="00D76980">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278CBB67" w14:textId="092F86F0" w:rsidR="001E2274" w:rsidRDefault="00872B91" w:rsidP="00D76980">
      <w:pPr>
        <w:rPr>
          <w:b w:val="0"/>
          <w:bCs w:val="0"/>
          <w:caps/>
          <w:sz w:val="24"/>
          <w:szCs w:val="24"/>
          <w:rtl/>
        </w:rPr>
      </w:pPr>
      <w:r>
        <w:rPr>
          <w:rFonts w:hint="cs"/>
          <w:b w:val="0"/>
          <w:bCs w:val="0"/>
          <w:caps/>
          <w:sz w:val="24"/>
          <w:szCs w:val="24"/>
          <w:rtl/>
        </w:rPr>
        <w:t>אולי ניתן להם ...</w:t>
      </w:r>
    </w:p>
    <w:p w14:paraId="09A391CF" w14:textId="77777777" w:rsidR="001E2274" w:rsidRDefault="001E2274" w:rsidP="00D76980">
      <w:pPr>
        <w:rPr>
          <w:b w:val="0"/>
          <w:bCs w:val="0"/>
          <w:caps/>
          <w:sz w:val="24"/>
          <w:szCs w:val="24"/>
          <w:rtl/>
        </w:rPr>
      </w:pPr>
    </w:p>
    <w:p w14:paraId="0DD278CC" w14:textId="77777777" w:rsidR="001E2274" w:rsidRDefault="00D17364" w:rsidP="00D76980">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51B4A533" w14:textId="7CEC3C4E" w:rsidR="001E2274" w:rsidRDefault="00872B91" w:rsidP="00D76980">
      <w:pPr>
        <w:rPr>
          <w:b w:val="0"/>
          <w:bCs w:val="0"/>
          <w:caps/>
          <w:sz w:val="24"/>
          <w:szCs w:val="24"/>
          <w:rtl/>
        </w:rPr>
      </w:pPr>
      <w:r>
        <w:rPr>
          <w:rFonts w:hint="cs"/>
          <w:b w:val="0"/>
          <w:bCs w:val="0"/>
          <w:caps/>
          <w:sz w:val="24"/>
          <w:szCs w:val="24"/>
          <w:rtl/>
        </w:rPr>
        <w:t>חברים אנחנו מודים לכם אני מכניס את הדיון הבא, ארז אל תלך אנחנו עוברים</w:t>
      </w:r>
      <w:r w:rsidR="000F703D">
        <w:rPr>
          <w:rFonts w:hint="cs"/>
          <w:b w:val="0"/>
          <w:bCs w:val="0"/>
          <w:caps/>
          <w:sz w:val="24"/>
          <w:szCs w:val="24"/>
          <w:rtl/>
        </w:rPr>
        <w:t xml:space="preserve"> </w:t>
      </w:r>
      <w:r>
        <w:rPr>
          <w:rFonts w:hint="cs"/>
          <w:b w:val="0"/>
          <w:bCs w:val="0"/>
          <w:caps/>
          <w:sz w:val="24"/>
          <w:szCs w:val="24"/>
          <w:rtl/>
        </w:rPr>
        <w:t>...</w:t>
      </w:r>
    </w:p>
    <w:p w14:paraId="631D6CDE" w14:textId="77777777" w:rsidR="001E2274" w:rsidRDefault="001E2274" w:rsidP="00D76980">
      <w:pPr>
        <w:rPr>
          <w:b w:val="0"/>
          <w:bCs w:val="0"/>
          <w:caps/>
          <w:sz w:val="24"/>
          <w:szCs w:val="24"/>
          <w:rtl/>
        </w:rPr>
      </w:pPr>
    </w:p>
    <w:p w14:paraId="5742A67E" w14:textId="77777777" w:rsidR="001E2274" w:rsidRDefault="00872B91" w:rsidP="00D76980">
      <w:pPr>
        <w:rPr>
          <w:b w:val="0"/>
          <w:bCs w:val="0"/>
          <w:caps/>
          <w:sz w:val="24"/>
          <w:szCs w:val="24"/>
          <w:rtl/>
        </w:rPr>
      </w:pPr>
      <w:r>
        <w:rPr>
          <w:rFonts w:hint="cs"/>
          <w:b w:val="0"/>
          <w:bCs w:val="0"/>
          <w:caps/>
          <w:sz w:val="24"/>
          <w:szCs w:val="24"/>
          <w:rtl/>
        </w:rPr>
        <w:t>(מתארגנים)</w:t>
      </w:r>
    </w:p>
    <w:p w14:paraId="7AE6631A" w14:textId="77777777" w:rsidR="001E2274" w:rsidRDefault="001E2274" w:rsidP="00D76980">
      <w:pPr>
        <w:rPr>
          <w:b w:val="0"/>
          <w:bCs w:val="0"/>
          <w:caps/>
          <w:sz w:val="24"/>
          <w:szCs w:val="24"/>
          <w:rtl/>
        </w:rPr>
      </w:pPr>
    </w:p>
    <w:p w14:paraId="29426891" w14:textId="77777777" w:rsidR="001E2274" w:rsidRDefault="00D17364" w:rsidP="00D76980">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456B09D6" w14:textId="5E70D258" w:rsidR="001E2274" w:rsidRDefault="004F019F" w:rsidP="00D76980">
      <w:pPr>
        <w:rPr>
          <w:b w:val="0"/>
          <w:bCs w:val="0"/>
          <w:caps/>
          <w:sz w:val="24"/>
          <w:szCs w:val="24"/>
          <w:rtl/>
        </w:rPr>
      </w:pPr>
      <w:r>
        <w:rPr>
          <w:rFonts w:hint="cs"/>
          <w:b w:val="0"/>
          <w:bCs w:val="0"/>
          <w:caps/>
          <w:sz w:val="24"/>
          <w:szCs w:val="24"/>
          <w:rtl/>
        </w:rPr>
        <w:t xml:space="preserve">צהרים טובים אנחנו מתנצלים על האיחור </w:t>
      </w:r>
    </w:p>
    <w:p w14:paraId="7374D035" w14:textId="77777777" w:rsidR="001E2274" w:rsidRDefault="001E2274" w:rsidP="00D76980">
      <w:pPr>
        <w:rPr>
          <w:b w:val="0"/>
          <w:bCs w:val="0"/>
          <w:caps/>
          <w:sz w:val="24"/>
          <w:szCs w:val="24"/>
          <w:rtl/>
        </w:rPr>
      </w:pPr>
    </w:p>
    <w:p w14:paraId="1769C11E" w14:textId="77777777" w:rsidR="001E2274" w:rsidRDefault="003109B2" w:rsidP="00D76980">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6497CF2C" w14:textId="73B23A0C" w:rsidR="001E2274" w:rsidRDefault="004F019F" w:rsidP="00D76980">
      <w:pPr>
        <w:rPr>
          <w:b w:val="0"/>
          <w:bCs w:val="0"/>
          <w:caps/>
          <w:sz w:val="24"/>
          <w:szCs w:val="24"/>
          <w:rtl/>
        </w:rPr>
      </w:pPr>
      <w:r>
        <w:rPr>
          <w:rFonts w:hint="cs"/>
          <w:b w:val="0"/>
          <w:bCs w:val="0"/>
          <w:caps/>
          <w:sz w:val="24"/>
          <w:szCs w:val="24"/>
          <w:rtl/>
        </w:rPr>
        <w:t>עוד מעט ערב טוב</w:t>
      </w:r>
    </w:p>
    <w:p w14:paraId="63647385" w14:textId="77777777" w:rsidR="001E2274" w:rsidRDefault="001E2274" w:rsidP="00D76980">
      <w:pPr>
        <w:rPr>
          <w:b w:val="0"/>
          <w:bCs w:val="0"/>
          <w:caps/>
          <w:sz w:val="24"/>
          <w:szCs w:val="24"/>
          <w:rtl/>
        </w:rPr>
      </w:pPr>
    </w:p>
    <w:p w14:paraId="74A1CCA5" w14:textId="77777777" w:rsidR="001E2274" w:rsidRDefault="00D17364" w:rsidP="00D76980">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53A06EB5" w14:textId="4F225EF5" w:rsidR="001E2274" w:rsidRDefault="004F019F" w:rsidP="00D76980">
      <w:pPr>
        <w:rPr>
          <w:b w:val="0"/>
          <w:bCs w:val="0"/>
          <w:caps/>
          <w:sz w:val="24"/>
          <w:szCs w:val="24"/>
          <w:rtl/>
        </w:rPr>
      </w:pPr>
      <w:r>
        <w:rPr>
          <w:rFonts w:hint="cs"/>
          <w:b w:val="0"/>
          <w:bCs w:val="0"/>
          <w:caps/>
          <w:sz w:val="24"/>
          <w:szCs w:val="24"/>
          <w:rtl/>
        </w:rPr>
        <w:t>אנחנו בתוכנית שמספרה 4050961821</w:t>
      </w:r>
      <w:r w:rsidR="000F703D">
        <w:rPr>
          <w:rFonts w:hint="cs"/>
          <w:b w:val="0"/>
          <w:bCs w:val="0"/>
          <w:caps/>
          <w:sz w:val="24"/>
          <w:szCs w:val="24"/>
          <w:rtl/>
        </w:rPr>
        <w:t xml:space="preserve"> </w:t>
      </w:r>
      <w:r>
        <w:rPr>
          <w:rFonts w:hint="cs"/>
          <w:b w:val="0"/>
          <w:bCs w:val="0"/>
          <w:caps/>
          <w:sz w:val="24"/>
          <w:szCs w:val="24"/>
          <w:rtl/>
        </w:rPr>
        <w:t xml:space="preserve">סליחה טעות שלי </w:t>
      </w:r>
    </w:p>
    <w:p w14:paraId="1FB08F4F" w14:textId="77777777" w:rsidR="001E2274" w:rsidRDefault="001E2274" w:rsidP="00D76980">
      <w:pPr>
        <w:rPr>
          <w:b w:val="0"/>
          <w:bCs w:val="0"/>
          <w:caps/>
          <w:sz w:val="24"/>
          <w:szCs w:val="24"/>
          <w:rtl/>
        </w:rPr>
      </w:pPr>
    </w:p>
    <w:p w14:paraId="49FCF2BA" w14:textId="77777777" w:rsidR="001E2274" w:rsidRDefault="000A5C33" w:rsidP="00D76980">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644BDDAF" w14:textId="7E34C881" w:rsidR="001E2274" w:rsidRDefault="004F019F" w:rsidP="00D76980">
      <w:pPr>
        <w:rPr>
          <w:b w:val="0"/>
          <w:bCs w:val="0"/>
          <w:caps/>
          <w:sz w:val="24"/>
          <w:szCs w:val="24"/>
          <w:rtl/>
        </w:rPr>
      </w:pPr>
      <w:r>
        <w:rPr>
          <w:rFonts w:hint="cs"/>
          <w:b w:val="0"/>
          <w:bCs w:val="0"/>
          <w:caps/>
          <w:sz w:val="24"/>
          <w:szCs w:val="24"/>
          <w:rtl/>
        </w:rPr>
        <w:t xml:space="preserve">לא </w:t>
      </w:r>
    </w:p>
    <w:p w14:paraId="537682F2" w14:textId="77777777" w:rsidR="001E2274" w:rsidRDefault="001E2274" w:rsidP="00D76980">
      <w:pPr>
        <w:rPr>
          <w:b w:val="0"/>
          <w:bCs w:val="0"/>
          <w:caps/>
          <w:sz w:val="24"/>
          <w:szCs w:val="24"/>
          <w:rtl/>
        </w:rPr>
      </w:pPr>
    </w:p>
    <w:p w14:paraId="6709972E" w14:textId="77777777" w:rsidR="001E2274" w:rsidRDefault="003109B2" w:rsidP="00D76980">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1B8F895F" w14:textId="07F898C6" w:rsidR="001E2274" w:rsidRDefault="004F019F" w:rsidP="00D76980">
      <w:pPr>
        <w:rPr>
          <w:b w:val="0"/>
          <w:bCs w:val="0"/>
          <w:caps/>
          <w:sz w:val="24"/>
          <w:szCs w:val="24"/>
          <w:rtl/>
        </w:rPr>
      </w:pPr>
      <w:r>
        <w:rPr>
          <w:rFonts w:hint="cs"/>
          <w:b w:val="0"/>
          <w:bCs w:val="0"/>
          <w:caps/>
          <w:sz w:val="24"/>
          <w:szCs w:val="24"/>
          <w:rtl/>
        </w:rPr>
        <w:t xml:space="preserve">מהתחלה כן </w:t>
      </w:r>
    </w:p>
    <w:p w14:paraId="048A4F11" w14:textId="77777777" w:rsidR="001E2274" w:rsidRDefault="001E2274" w:rsidP="00D76980">
      <w:pPr>
        <w:rPr>
          <w:b w:val="0"/>
          <w:bCs w:val="0"/>
          <w:caps/>
          <w:sz w:val="24"/>
          <w:szCs w:val="24"/>
          <w:rtl/>
        </w:rPr>
      </w:pPr>
    </w:p>
    <w:p w14:paraId="04E8F7DD" w14:textId="77777777" w:rsidR="001E2274" w:rsidRDefault="00D17364" w:rsidP="00D76980">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21FCDDE2" w14:textId="75F9A2D7" w:rsidR="001E2274" w:rsidRDefault="004F019F" w:rsidP="00D76980">
      <w:pPr>
        <w:rPr>
          <w:b w:val="0"/>
          <w:bCs w:val="0"/>
          <w:caps/>
          <w:sz w:val="24"/>
          <w:szCs w:val="24"/>
          <w:rtl/>
        </w:rPr>
      </w:pPr>
      <w:r w:rsidRPr="004F019F">
        <w:rPr>
          <w:b w:val="0"/>
          <w:bCs w:val="0"/>
          <w:caps/>
          <w:sz w:val="24"/>
          <w:szCs w:val="24"/>
          <w:rtl/>
        </w:rPr>
        <w:t>413-1114743. רצ/ 2/56 /ב/ 1 - הקמת מרכז שכונתי ברחוב גיבשטיין</w:t>
      </w:r>
      <w:r>
        <w:rPr>
          <w:rFonts w:hint="cs"/>
          <w:b w:val="0"/>
          <w:bCs w:val="0"/>
          <w:caps/>
          <w:sz w:val="24"/>
          <w:szCs w:val="24"/>
          <w:rtl/>
        </w:rPr>
        <w:t xml:space="preserve"> בבקשה מי מציג את ה, תוכנית </w:t>
      </w:r>
    </w:p>
    <w:p w14:paraId="4907E7C9" w14:textId="77777777" w:rsidR="001E2274" w:rsidRDefault="001E2274" w:rsidP="00D76980">
      <w:pPr>
        <w:rPr>
          <w:b w:val="0"/>
          <w:bCs w:val="0"/>
          <w:caps/>
          <w:sz w:val="24"/>
          <w:szCs w:val="24"/>
          <w:rtl/>
        </w:rPr>
      </w:pPr>
    </w:p>
    <w:p w14:paraId="6836FC3C" w14:textId="77777777" w:rsidR="001E2274" w:rsidRDefault="00E019CF" w:rsidP="00D76980">
      <w:pPr>
        <w:rPr>
          <w:caps/>
          <w:sz w:val="24"/>
          <w:szCs w:val="24"/>
          <w:u w:val="single"/>
          <w:rtl/>
        </w:rPr>
      </w:pPr>
      <w:r w:rsidRPr="00E019CF">
        <w:rPr>
          <w:rFonts w:hint="cs"/>
          <w:caps/>
          <w:sz w:val="24"/>
          <w:szCs w:val="24"/>
          <w:u w:val="single"/>
          <w:rtl/>
        </w:rPr>
        <w:t>גב</w:t>
      </w:r>
      <w:r w:rsidRPr="00E019CF">
        <w:rPr>
          <w:caps/>
          <w:sz w:val="24"/>
          <w:szCs w:val="24"/>
          <w:u w:val="single"/>
          <w:rtl/>
        </w:rPr>
        <w:t>'</w:t>
      </w:r>
      <w:r w:rsidRPr="00E019CF">
        <w:rPr>
          <w:rFonts w:hint="cs"/>
          <w:caps/>
          <w:sz w:val="24"/>
          <w:szCs w:val="24"/>
          <w:u w:val="single"/>
          <w:rtl/>
        </w:rPr>
        <w:t xml:space="preserve"> שיראל לוי - אדריכלית עורכת התוכנית</w:t>
      </w:r>
      <w:r w:rsidR="001E2274">
        <w:rPr>
          <w:rFonts w:hint="cs"/>
          <w:caps/>
          <w:sz w:val="24"/>
          <w:szCs w:val="24"/>
          <w:u w:val="single"/>
          <w:rtl/>
        </w:rPr>
        <w:t>:</w:t>
      </w:r>
    </w:p>
    <w:p w14:paraId="61EBC79E" w14:textId="7879802B" w:rsidR="001E2274" w:rsidRDefault="003E19CE" w:rsidP="00D76980">
      <w:pPr>
        <w:rPr>
          <w:b w:val="0"/>
          <w:bCs w:val="0"/>
          <w:caps/>
          <w:sz w:val="24"/>
          <w:szCs w:val="24"/>
          <w:rtl/>
        </w:rPr>
      </w:pPr>
      <w:r>
        <w:rPr>
          <w:rFonts w:hint="cs"/>
          <w:b w:val="0"/>
          <w:bCs w:val="0"/>
          <w:caps/>
          <w:sz w:val="24"/>
          <w:szCs w:val="24"/>
          <w:rtl/>
        </w:rPr>
        <w:t>שלום</w:t>
      </w:r>
    </w:p>
    <w:p w14:paraId="4F53F517" w14:textId="77777777" w:rsidR="001E2274" w:rsidRDefault="001E2274" w:rsidP="00D76980">
      <w:pPr>
        <w:rPr>
          <w:b w:val="0"/>
          <w:bCs w:val="0"/>
          <w:caps/>
          <w:sz w:val="24"/>
          <w:szCs w:val="24"/>
          <w:rtl/>
        </w:rPr>
      </w:pPr>
    </w:p>
    <w:p w14:paraId="252F7116" w14:textId="77777777" w:rsidR="001E2274" w:rsidRDefault="00D17364" w:rsidP="00D76980">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260B39C3" w14:textId="20778B80" w:rsidR="001E2274" w:rsidRDefault="003E19CE" w:rsidP="00D76980">
      <w:pPr>
        <w:rPr>
          <w:b w:val="0"/>
          <w:bCs w:val="0"/>
          <w:caps/>
          <w:sz w:val="24"/>
          <w:szCs w:val="24"/>
          <w:rtl/>
        </w:rPr>
      </w:pPr>
      <w:r>
        <w:rPr>
          <w:rFonts w:hint="cs"/>
          <w:b w:val="0"/>
          <w:bCs w:val="0"/>
          <w:caps/>
          <w:sz w:val="24"/>
          <w:szCs w:val="24"/>
          <w:rtl/>
        </w:rPr>
        <w:t>את מציגה?</w:t>
      </w:r>
    </w:p>
    <w:p w14:paraId="62EE62D9" w14:textId="77777777" w:rsidR="001E2274" w:rsidRDefault="001E2274" w:rsidP="00D76980">
      <w:pPr>
        <w:rPr>
          <w:b w:val="0"/>
          <w:bCs w:val="0"/>
          <w:caps/>
          <w:sz w:val="24"/>
          <w:szCs w:val="24"/>
          <w:rtl/>
        </w:rPr>
      </w:pPr>
    </w:p>
    <w:p w14:paraId="5C4931A7" w14:textId="77777777" w:rsidR="001E2274" w:rsidRDefault="00E019CF" w:rsidP="00D76980">
      <w:pPr>
        <w:rPr>
          <w:caps/>
          <w:sz w:val="24"/>
          <w:szCs w:val="24"/>
          <w:u w:val="single"/>
          <w:rtl/>
        </w:rPr>
      </w:pPr>
      <w:r w:rsidRPr="00E019CF">
        <w:rPr>
          <w:rFonts w:hint="cs"/>
          <w:caps/>
          <w:sz w:val="24"/>
          <w:szCs w:val="24"/>
          <w:u w:val="single"/>
          <w:rtl/>
        </w:rPr>
        <w:t>גב</w:t>
      </w:r>
      <w:r w:rsidRPr="00E019CF">
        <w:rPr>
          <w:caps/>
          <w:sz w:val="24"/>
          <w:szCs w:val="24"/>
          <w:u w:val="single"/>
          <w:rtl/>
        </w:rPr>
        <w:t>'</w:t>
      </w:r>
      <w:r w:rsidRPr="00E019CF">
        <w:rPr>
          <w:rFonts w:hint="cs"/>
          <w:caps/>
          <w:sz w:val="24"/>
          <w:szCs w:val="24"/>
          <w:u w:val="single"/>
          <w:rtl/>
        </w:rPr>
        <w:t xml:space="preserve"> שיראל לוי - אדריכלית עורכת התוכנית</w:t>
      </w:r>
      <w:r w:rsidR="001E2274">
        <w:rPr>
          <w:rFonts w:hint="cs"/>
          <w:caps/>
          <w:sz w:val="24"/>
          <w:szCs w:val="24"/>
          <w:u w:val="single"/>
          <w:rtl/>
        </w:rPr>
        <w:t>:</w:t>
      </w:r>
    </w:p>
    <w:p w14:paraId="17F274EE" w14:textId="28122CB0" w:rsidR="001E2274" w:rsidRDefault="003E19CE" w:rsidP="00D76980">
      <w:pPr>
        <w:rPr>
          <w:b w:val="0"/>
          <w:bCs w:val="0"/>
          <w:caps/>
          <w:sz w:val="24"/>
          <w:szCs w:val="24"/>
          <w:rtl/>
        </w:rPr>
      </w:pPr>
      <w:r>
        <w:rPr>
          <w:rFonts w:hint="cs"/>
          <w:b w:val="0"/>
          <w:bCs w:val="0"/>
          <w:caps/>
          <w:sz w:val="24"/>
          <w:szCs w:val="24"/>
          <w:rtl/>
        </w:rPr>
        <w:t xml:space="preserve">אני אציג </w:t>
      </w:r>
    </w:p>
    <w:p w14:paraId="6E530375" w14:textId="77777777" w:rsidR="001E2274" w:rsidRDefault="001E2274" w:rsidP="00D76980">
      <w:pPr>
        <w:rPr>
          <w:b w:val="0"/>
          <w:bCs w:val="0"/>
          <w:caps/>
          <w:sz w:val="24"/>
          <w:szCs w:val="24"/>
          <w:rtl/>
        </w:rPr>
      </w:pPr>
    </w:p>
    <w:p w14:paraId="295BF123" w14:textId="77777777" w:rsidR="001E2274" w:rsidRDefault="00D17364" w:rsidP="00D76980">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50A8D20F" w14:textId="7F02CC13" w:rsidR="001E2274" w:rsidRDefault="003E19CE" w:rsidP="00D76980">
      <w:pPr>
        <w:rPr>
          <w:b w:val="0"/>
          <w:bCs w:val="0"/>
          <w:caps/>
          <w:sz w:val="24"/>
          <w:szCs w:val="24"/>
          <w:rtl/>
        </w:rPr>
      </w:pPr>
      <w:r>
        <w:rPr>
          <w:rFonts w:hint="cs"/>
          <w:b w:val="0"/>
          <w:bCs w:val="0"/>
          <w:caps/>
          <w:sz w:val="24"/>
          <w:szCs w:val="24"/>
          <w:rtl/>
        </w:rPr>
        <w:t>את מתחברת לזום?</w:t>
      </w:r>
    </w:p>
    <w:p w14:paraId="01B89D8A" w14:textId="77777777" w:rsidR="001E2274" w:rsidRDefault="001E2274" w:rsidP="00D76980">
      <w:pPr>
        <w:rPr>
          <w:b w:val="0"/>
          <w:bCs w:val="0"/>
          <w:caps/>
          <w:sz w:val="24"/>
          <w:szCs w:val="24"/>
          <w:rtl/>
        </w:rPr>
      </w:pPr>
    </w:p>
    <w:p w14:paraId="4493C19C" w14:textId="77777777" w:rsidR="001E2274" w:rsidRDefault="00E019CF" w:rsidP="003E19CE">
      <w:pPr>
        <w:rPr>
          <w:caps/>
          <w:sz w:val="24"/>
          <w:szCs w:val="24"/>
          <w:u w:val="single"/>
          <w:rtl/>
        </w:rPr>
      </w:pPr>
      <w:r w:rsidRPr="00E019CF">
        <w:rPr>
          <w:rFonts w:hint="cs"/>
          <w:caps/>
          <w:sz w:val="24"/>
          <w:szCs w:val="24"/>
          <w:u w:val="single"/>
          <w:rtl/>
        </w:rPr>
        <w:t>גב</w:t>
      </w:r>
      <w:r w:rsidRPr="00E019CF">
        <w:rPr>
          <w:caps/>
          <w:sz w:val="24"/>
          <w:szCs w:val="24"/>
          <w:u w:val="single"/>
          <w:rtl/>
        </w:rPr>
        <w:t>'</w:t>
      </w:r>
      <w:r w:rsidRPr="00E019CF">
        <w:rPr>
          <w:rFonts w:hint="cs"/>
          <w:caps/>
          <w:sz w:val="24"/>
          <w:szCs w:val="24"/>
          <w:u w:val="single"/>
          <w:rtl/>
        </w:rPr>
        <w:t xml:space="preserve"> שיראל לוי - אדריכלית עורכת התוכנית</w:t>
      </w:r>
      <w:r w:rsidR="001E2274">
        <w:rPr>
          <w:rFonts w:hint="cs"/>
          <w:caps/>
          <w:sz w:val="24"/>
          <w:szCs w:val="24"/>
          <w:u w:val="single"/>
          <w:rtl/>
        </w:rPr>
        <w:t>:</w:t>
      </w:r>
    </w:p>
    <w:p w14:paraId="132845F5" w14:textId="473E857C" w:rsidR="001E2274" w:rsidRDefault="003E19CE" w:rsidP="003E19CE">
      <w:pPr>
        <w:rPr>
          <w:b w:val="0"/>
          <w:bCs w:val="0"/>
          <w:caps/>
          <w:sz w:val="24"/>
          <w:szCs w:val="24"/>
          <w:rtl/>
        </w:rPr>
      </w:pPr>
      <w:r>
        <w:rPr>
          <w:rFonts w:hint="cs"/>
          <w:b w:val="0"/>
          <w:bCs w:val="0"/>
          <w:caps/>
          <w:sz w:val="24"/>
          <w:szCs w:val="24"/>
          <w:rtl/>
        </w:rPr>
        <w:t>אני שניה אחת אני אני אתחבר כן</w:t>
      </w:r>
      <w:r w:rsidR="000F703D">
        <w:rPr>
          <w:rFonts w:hint="cs"/>
          <w:b w:val="0"/>
          <w:bCs w:val="0"/>
          <w:caps/>
          <w:sz w:val="24"/>
          <w:szCs w:val="24"/>
          <w:rtl/>
        </w:rPr>
        <w:t xml:space="preserve"> </w:t>
      </w:r>
      <w:r>
        <w:rPr>
          <w:rFonts w:hint="cs"/>
          <w:b w:val="0"/>
          <w:bCs w:val="0"/>
          <w:caps/>
          <w:sz w:val="24"/>
          <w:szCs w:val="24"/>
          <w:rtl/>
        </w:rPr>
        <w:t>...</w:t>
      </w:r>
    </w:p>
    <w:p w14:paraId="22805854" w14:textId="77777777" w:rsidR="001E2274" w:rsidRDefault="001E2274" w:rsidP="003E19CE">
      <w:pPr>
        <w:rPr>
          <w:b w:val="0"/>
          <w:bCs w:val="0"/>
          <w:caps/>
          <w:sz w:val="24"/>
          <w:szCs w:val="24"/>
          <w:rtl/>
        </w:rPr>
      </w:pPr>
    </w:p>
    <w:p w14:paraId="475F4572" w14:textId="77777777" w:rsidR="001E2274" w:rsidRDefault="003E19CE" w:rsidP="003E19CE">
      <w:pPr>
        <w:rPr>
          <w:b w:val="0"/>
          <w:bCs w:val="0"/>
          <w:caps/>
          <w:sz w:val="24"/>
          <w:szCs w:val="24"/>
          <w:rtl/>
        </w:rPr>
      </w:pPr>
      <w:r>
        <w:rPr>
          <w:rFonts w:hint="cs"/>
          <w:b w:val="0"/>
          <w:bCs w:val="0"/>
          <w:caps/>
          <w:sz w:val="24"/>
          <w:szCs w:val="24"/>
          <w:rtl/>
        </w:rPr>
        <w:t>(מתארגנים)</w:t>
      </w:r>
    </w:p>
    <w:p w14:paraId="30C953E7" w14:textId="77777777" w:rsidR="001E2274" w:rsidRDefault="001E2274" w:rsidP="003E19CE">
      <w:pPr>
        <w:rPr>
          <w:b w:val="0"/>
          <w:bCs w:val="0"/>
          <w:caps/>
          <w:sz w:val="24"/>
          <w:szCs w:val="24"/>
          <w:rtl/>
        </w:rPr>
      </w:pPr>
    </w:p>
    <w:p w14:paraId="44315097" w14:textId="77777777" w:rsidR="001E2274" w:rsidRDefault="00E019CF" w:rsidP="003E19CE">
      <w:pPr>
        <w:rPr>
          <w:caps/>
          <w:sz w:val="24"/>
          <w:szCs w:val="24"/>
          <w:u w:val="single"/>
          <w:rtl/>
        </w:rPr>
      </w:pPr>
      <w:r w:rsidRPr="00E019CF">
        <w:rPr>
          <w:rFonts w:hint="cs"/>
          <w:caps/>
          <w:sz w:val="24"/>
          <w:szCs w:val="24"/>
          <w:u w:val="single"/>
          <w:rtl/>
        </w:rPr>
        <w:t>גב</w:t>
      </w:r>
      <w:r w:rsidRPr="00E019CF">
        <w:rPr>
          <w:caps/>
          <w:sz w:val="24"/>
          <w:szCs w:val="24"/>
          <w:u w:val="single"/>
          <w:rtl/>
        </w:rPr>
        <w:t>'</w:t>
      </w:r>
      <w:r w:rsidRPr="00E019CF">
        <w:rPr>
          <w:rFonts w:hint="cs"/>
          <w:caps/>
          <w:sz w:val="24"/>
          <w:szCs w:val="24"/>
          <w:u w:val="single"/>
          <w:rtl/>
        </w:rPr>
        <w:t xml:space="preserve"> שיראל לוי - אדריכלית עורכת התוכנית</w:t>
      </w:r>
      <w:r w:rsidR="001E2274">
        <w:rPr>
          <w:rFonts w:hint="cs"/>
          <w:caps/>
          <w:sz w:val="24"/>
          <w:szCs w:val="24"/>
          <w:u w:val="single"/>
          <w:rtl/>
        </w:rPr>
        <w:t>:</w:t>
      </w:r>
    </w:p>
    <w:p w14:paraId="3F440CBA" w14:textId="73775629" w:rsidR="001E2274" w:rsidRDefault="008E00D9" w:rsidP="003E19CE">
      <w:pPr>
        <w:rPr>
          <w:b w:val="0"/>
          <w:bCs w:val="0"/>
          <w:caps/>
          <w:sz w:val="24"/>
          <w:szCs w:val="24"/>
          <w:rtl/>
        </w:rPr>
      </w:pPr>
      <w:r>
        <w:rPr>
          <w:rFonts w:hint="cs"/>
          <w:b w:val="0"/>
          <w:bCs w:val="0"/>
          <w:caps/>
          <w:sz w:val="24"/>
          <w:szCs w:val="24"/>
          <w:rtl/>
        </w:rPr>
        <w:t xml:space="preserve">אוקיי אז התוכנית שלנו נמצאת ברחוב גיבשטיין זה תוכנית של מרכז שכונתי, נמצא ממש בפינה של שדרות נים עם רחוב גיבשטיין בתחילת השכונה, שטח החלקה זה דונם שבע מאות חמישים ושתיים. זו התוכנית המאושרת של המגרש שלנו שהיעוד שלו זה יעוד ספורט שטח ספורט זה נקרא על - פי התוכנית המאושרת שאותה אנחנו רוצים לשנות. אנחנו מבקשים שינוי יעוד משטח ספורט מהתוכנית המאושרת למסחר ותעסוקה </w:t>
      </w:r>
      <w:r w:rsidR="00B43239">
        <w:rPr>
          <w:rFonts w:hint="cs"/>
          <w:b w:val="0"/>
          <w:bCs w:val="0"/>
          <w:caps/>
          <w:sz w:val="24"/>
          <w:szCs w:val="24"/>
          <w:rtl/>
        </w:rPr>
        <w:t xml:space="preserve">שזה כולל גם תוספת שטחים קביעת קווי בניין והנחיות בינוי. היום זה השטח הזה הוא ללא שטחים מיועד רק כשטח ספורט. מבחינת השימושים שאנחנו מבקשים אז בתעסוקה אנחנו מבקשים את השירותים עסקיים רוב </w:t>
      </w:r>
      <w:r w:rsidR="00B43239">
        <w:rPr>
          <w:rFonts w:hint="cs"/>
          <w:b w:val="0"/>
          <w:bCs w:val="0"/>
          <w:caps/>
          <w:sz w:val="24"/>
          <w:szCs w:val="24"/>
          <w:rtl/>
        </w:rPr>
        <w:lastRenderedPageBreak/>
        <w:t>השימושים כבר רשומים בתוכנית. מה שחשוב היה לנו זה להדגיש את השימושים של המסחר שמדובר פה ב, חדרי כושר וחוגים וספא, דברים שקשורים לספורט וגם חנויות שכונתיות הסעדה בתי קפה, לא יותרו שימושים של סופר מרקטים גדולים זו לא המטרה המטרה היא באמת ליצור איזה שהוא מרכז שכונתי מצומצם</w:t>
      </w:r>
    </w:p>
    <w:p w14:paraId="36A4970A" w14:textId="77777777" w:rsidR="001E2274" w:rsidRDefault="001E2274" w:rsidP="003E19CE">
      <w:pPr>
        <w:rPr>
          <w:b w:val="0"/>
          <w:bCs w:val="0"/>
          <w:caps/>
          <w:sz w:val="24"/>
          <w:szCs w:val="24"/>
          <w:rtl/>
        </w:rPr>
      </w:pPr>
    </w:p>
    <w:p w14:paraId="5D7BA582" w14:textId="77777777" w:rsidR="001E2274" w:rsidRDefault="000A5C33" w:rsidP="003E19CE">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0F17FB78" w14:textId="32ED87B3" w:rsidR="001E2274" w:rsidRDefault="00B43239" w:rsidP="003E19CE">
      <w:pPr>
        <w:rPr>
          <w:b w:val="0"/>
          <w:bCs w:val="0"/>
          <w:caps/>
          <w:sz w:val="24"/>
          <w:szCs w:val="24"/>
          <w:rtl/>
        </w:rPr>
      </w:pPr>
      <w:r>
        <w:rPr>
          <w:rFonts w:hint="cs"/>
          <w:b w:val="0"/>
          <w:bCs w:val="0"/>
          <w:caps/>
          <w:sz w:val="24"/>
          <w:szCs w:val="24"/>
          <w:rtl/>
        </w:rPr>
        <w:t>כמה זכויות למסחר אתם מבקשים?</w:t>
      </w:r>
    </w:p>
    <w:p w14:paraId="63433778" w14:textId="77777777" w:rsidR="001E2274" w:rsidRDefault="001E2274" w:rsidP="003E19CE">
      <w:pPr>
        <w:rPr>
          <w:b w:val="0"/>
          <w:bCs w:val="0"/>
          <w:caps/>
          <w:sz w:val="24"/>
          <w:szCs w:val="24"/>
          <w:rtl/>
        </w:rPr>
      </w:pPr>
    </w:p>
    <w:p w14:paraId="0DF578F8" w14:textId="77777777" w:rsidR="001E2274" w:rsidRDefault="00E019CF" w:rsidP="003E19CE">
      <w:pPr>
        <w:rPr>
          <w:caps/>
          <w:sz w:val="24"/>
          <w:szCs w:val="24"/>
          <w:u w:val="single"/>
          <w:rtl/>
        </w:rPr>
      </w:pPr>
      <w:r w:rsidRPr="00E019CF">
        <w:rPr>
          <w:rFonts w:hint="cs"/>
          <w:caps/>
          <w:sz w:val="24"/>
          <w:szCs w:val="24"/>
          <w:u w:val="single"/>
          <w:rtl/>
        </w:rPr>
        <w:t>גב</w:t>
      </w:r>
      <w:r w:rsidRPr="00E019CF">
        <w:rPr>
          <w:caps/>
          <w:sz w:val="24"/>
          <w:szCs w:val="24"/>
          <w:u w:val="single"/>
          <w:rtl/>
        </w:rPr>
        <w:t>'</w:t>
      </w:r>
      <w:r w:rsidRPr="00E019CF">
        <w:rPr>
          <w:rFonts w:hint="cs"/>
          <w:caps/>
          <w:sz w:val="24"/>
          <w:szCs w:val="24"/>
          <w:u w:val="single"/>
          <w:rtl/>
        </w:rPr>
        <w:t xml:space="preserve"> שיראל לוי - אדריכלית עורכת התוכנית</w:t>
      </w:r>
      <w:r w:rsidR="001E2274">
        <w:rPr>
          <w:rFonts w:hint="cs"/>
          <w:caps/>
          <w:sz w:val="24"/>
          <w:szCs w:val="24"/>
          <w:u w:val="single"/>
          <w:rtl/>
        </w:rPr>
        <w:t>:</w:t>
      </w:r>
    </w:p>
    <w:p w14:paraId="603A603D" w14:textId="6B895101" w:rsidR="001E2274" w:rsidRDefault="00B43239" w:rsidP="003E19CE">
      <w:pPr>
        <w:rPr>
          <w:b w:val="0"/>
          <w:bCs w:val="0"/>
          <w:caps/>
          <w:sz w:val="24"/>
          <w:szCs w:val="24"/>
          <w:rtl/>
        </w:rPr>
      </w:pPr>
      <w:r>
        <w:rPr>
          <w:rFonts w:hint="cs"/>
          <w:b w:val="0"/>
          <w:bCs w:val="0"/>
          <w:caps/>
          <w:sz w:val="24"/>
          <w:szCs w:val="24"/>
          <w:rtl/>
        </w:rPr>
        <w:t>אנחנו מבקשים אני אדלג זה אלה זו טבלת הזכויות שלנו מסחר אנחנו מבקשים שמונה מאות שמונים עיקרי ועוד מאה שלושים שירות, ותעסוקה קומה מעל שמונה מאות עיקרי ועוד שמונים שירות</w:t>
      </w:r>
    </w:p>
    <w:p w14:paraId="24B3D275" w14:textId="77777777" w:rsidR="001E2274" w:rsidRDefault="001E2274" w:rsidP="003E19CE">
      <w:pPr>
        <w:rPr>
          <w:b w:val="0"/>
          <w:bCs w:val="0"/>
          <w:caps/>
          <w:sz w:val="24"/>
          <w:szCs w:val="24"/>
          <w:rtl/>
        </w:rPr>
      </w:pPr>
    </w:p>
    <w:p w14:paraId="1C219F8A" w14:textId="77777777" w:rsidR="001E2274" w:rsidRDefault="000A5C33" w:rsidP="003E19CE">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20F205EC" w14:textId="1D2E8143" w:rsidR="001E2274" w:rsidRDefault="00B43239" w:rsidP="003E19CE">
      <w:pPr>
        <w:rPr>
          <w:b w:val="0"/>
          <w:bCs w:val="0"/>
          <w:caps/>
          <w:sz w:val="24"/>
          <w:szCs w:val="24"/>
          <w:rtl/>
        </w:rPr>
      </w:pPr>
      <w:r>
        <w:rPr>
          <w:rFonts w:hint="cs"/>
          <w:b w:val="0"/>
          <w:bCs w:val="0"/>
          <w:caps/>
          <w:sz w:val="24"/>
          <w:szCs w:val="24"/>
          <w:rtl/>
        </w:rPr>
        <w:t xml:space="preserve">מה מה הרעיון במסחר במיקום הזה כאשר יש לכם ממש מעבר ל, מעבר לפינה קניון </w:t>
      </w:r>
    </w:p>
    <w:p w14:paraId="219DA082" w14:textId="77777777" w:rsidR="001E2274" w:rsidRDefault="001E2274" w:rsidP="003E19CE">
      <w:pPr>
        <w:rPr>
          <w:b w:val="0"/>
          <w:bCs w:val="0"/>
          <w:caps/>
          <w:sz w:val="24"/>
          <w:szCs w:val="24"/>
          <w:rtl/>
        </w:rPr>
      </w:pPr>
    </w:p>
    <w:p w14:paraId="75C67715" w14:textId="77777777" w:rsidR="001E2274" w:rsidRDefault="00E019CF" w:rsidP="003E19CE">
      <w:pPr>
        <w:rPr>
          <w:caps/>
          <w:sz w:val="24"/>
          <w:szCs w:val="24"/>
          <w:u w:val="single"/>
          <w:rtl/>
        </w:rPr>
      </w:pPr>
      <w:r w:rsidRPr="00E019CF">
        <w:rPr>
          <w:rFonts w:hint="cs"/>
          <w:caps/>
          <w:sz w:val="24"/>
          <w:szCs w:val="24"/>
          <w:u w:val="single"/>
          <w:rtl/>
        </w:rPr>
        <w:t>גב</w:t>
      </w:r>
      <w:r w:rsidRPr="00E019CF">
        <w:rPr>
          <w:caps/>
          <w:sz w:val="24"/>
          <w:szCs w:val="24"/>
          <w:u w:val="single"/>
          <w:rtl/>
        </w:rPr>
        <w:t>'</w:t>
      </w:r>
      <w:r w:rsidRPr="00E019CF">
        <w:rPr>
          <w:rFonts w:hint="cs"/>
          <w:caps/>
          <w:sz w:val="24"/>
          <w:szCs w:val="24"/>
          <w:u w:val="single"/>
          <w:rtl/>
        </w:rPr>
        <w:t xml:space="preserve"> שיראל לוי - אדריכלית עורכת התוכנית</w:t>
      </w:r>
      <w:r w:rsidR="001E2274">
        <w:rPr>
          <w:rFonts w:hint="cs"/>
          <w:caps/>
          <w:sz w:val="24"/>
          <w:szCs w:val="24"/>
          <w:u w:val="single"/>
          <w:rtl/>
        </w:rPr>
        <w:t>:</w:t>
      </w:r>
    </w:p>
    <w:p w14:paraId="40D09309" w14:textId="50F22D73" w:rsidR="001E2274" w:rsidRDefault="00B43239" w:rsidP="003E19CE">
      <w:pPr>
        <w:rPr>
          <w:b w:val="0"/>
          <w:bCs w:val="0"/>
          <w:caps/>
          <w:sz w:val="24"/>
          <w:szCs w:val="24"/>
          <w:rtl/>
        </w:rPr>
      </w:pPr>
      <w:r>
        <w:rPr>
          <w:rFonts w:hint="cs"/>
          <w:b w:val="0"/>
          <w:bCs w:val="0"/>
          <w:caps/>
          <w:sz w:val="24"/>
          <w:szCs w:val="24"/>
          <w:rtl/>
        </w:rPr>
        <w:t xml:space="preserve">המסחר שיש לנו מעבר לפינה, </w:t>
      </w:r>
    </w:p>
    <w:p w14:paraId="37235213" w14:textId="77777777" w:rsidR="001E2274" w:rsidRDefault="001E2274" w:rsidP="003E19CE">
      <w:pPr>
        <w:rPr>
          <w:b w:val="0"/>
          <w:bCs w:val="0"/>
          <w:caps/>
          <w:sz w:val="24"/>
          <w:szCs w:val="24"/>
          <w:rtl/>
        </w:rPr>
      </w:pPr>
    </w:p>
    <w:p w14:paraId="1942CAA7" w14:textId="77777777" w:rsidR="001E2274" w:rsidRDefault="000A5C33" w:rsidP="003E19CE">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4A517CBA" w14:textId="59D34675" w:rsidR="001E2274" w:rsidRDefault="00B43239" w:rsidP="003E19CE">
      <w:pPr>
        <w:rPr>
          <w:b w:val="0"/>
          <w:bCs w:val="0"/>
          <w:caps/>
          <w:sz w:val="24"/>
          <w:szCs w:val="24"/>
          <w:rtl/>
        </w:rPr>
      </w:pPr>
      <w:r>
        <w:rPr>
          <w:rFonts w:hint="cs"/>
          <w:b w:val="0"/>
          <w:bCs w:val="0"/>
          <w:caps/>
          <w:sz w:val="24"/>
          <w:szCs w:val="24"/>
          <w:rtl/>
        </w:rPr>
        <w:t>מאוד מתפקד מאוד מוצלח</w:t>
      </w:r>
    </w:p>
    <w:p w14:paraId="61107B3E" w14:textId="77777777" w:rsidR="001E2274" w:rsidRDefault="001E2274" w:rsidP="003E19CE">
      <w:pPr>
        <w:rPr>
          <w:b w:val="0"/>
          <w:bCs w:val="0"/>
          <w:caps/>
          <w:sz w:val="24"/>
          <w:szCs w:val="24"/>
          <w:rtl/>
        </w:rPr>
      </w:pPr>
    </w:p>
    <w:p w14:paraId="6BDBAA46" w14:textId="77777777" w:rsidR="001E2274" w:rsidRDefault="00E019CF" w:rsidP="003E19CE">
      <w:pPr>
        <w:rPr>
          <w:caps/>
          <w:sz w:val="24"/>
          <w:szCs w:val="24"/>
          <w:u w:val="single"/>
          <w:rtl/>
        </w:rPr>
      </w:pPr>
      <w:r w:rsidRPr="00E019CF">
        <w:rPr>
          <w:rFonts w:hint="cs"/>
          <w:caps/>
          <w:sz w:val="24"/>
          <w:szCs w:val="24"/>
          <w:u w:val="single"/>
          <w:rtl/>
        </w:rPr>
        <w:t>גב</w:t>
      </w:r>
      <w:r w:rsidRPr="00E019CF">
        <w:rPr>
          <w:caps/>
          <w:sz w:val="24"/>
          <w:szCs w:val="24"/>
          <w:u w:val="single"/>
          <w:rtl/>
        </w:rPr>
        <w:t>'</w:t>
      </w:r>
      <w:r w:rsidRPr="00E019CF">
        <w:rPr>
          <w:rFonts w:hint="cs"/>
          <w:caps/>
          <w:sz w:val="24"/>
          <w:szCs w:val="24"/>
          <w:u w:val="single"/>
          <w:rtl/>
        </w:rPr>
        <w:t xml:space="preserve"> שיראל לוי - אדריכלית עורכת התוכנית</w:t>
      </w:r>
      <w:r w:rsidR="001E2274">
        <w:rPr>
          <w:rFonts w:hint="cs"/>
          <w:caps/>
          <w:sz w:val="24"/>
          <w:szCs w:val="24"/>
          <w:u w:val="single"/>
          <w:rtl/>
        </w:rPr>
        <w:t>:</w:t>
      </w:r>
    </w:p>
    <w:p w14:paraId="1642BFE8" w14:textId="32651B78" w:rsidR="001E2274" w:rsidRDefault="00B43239" w:rsidP="003E19CE">
      <w:pPr>
        <w:rPr>
          <w:b w:val="0"/>
          <w:bCs w:val="0"/>
          <w:caps/>
          <w:sz w:val="24"/>
          <w:szCs w:val="24"/>
          <w:rtl/>
        </w:rPr>
      </w:pPr>
      <w:r>
        <w:rPr>
          <w:rFonts w:hint="cs"/>
          <w:b w:val="0"/>
          <w:bCs w:val="0"/>
          <w:caps/>
          <w:sz w:val="24"/>
          <w:szCs w:val="24"/>
          <w:rtl/>
        </w:rPr>
        <w:t xml:space="preserve">נכון </w:t>
      </w:r>
    </w:p>
    <w:p w14:paraId="5054D948" w14:textId="77777777" w:rsidR="001E2274" w:rsidRDefault="001E2274" w:rsidP="003E19CE">
      <w:pPr>
        <w:rPr>
          <w:b w:val="0"/>
          <w:bCs w:val="0"/>
          <w:caps/>
          <w:sz w:val="24"/>
          <w:szCs w:val="24"/>
          <w:rtl/>
        </w:rPr>
      </w:pPr>
    </w:p>
    <w:p w14:paraId="20F3DE80" w14:textId="77777777" w:rsidR="001E2274" w:rsidRDefault="000A5C33" w:rsidP="003E19CE">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01AB12FB" w14:textId="65203DE8" w:rsidR="001E2274" w:rsidRDefault="00B43239" w:rsidP="003E19CE">
      <w:pPr>
        <w:rPr>
          <w:b w:val="0"/>
          <w:bCs w:val="0"/>
          <w:caps/>
          <w:sz w:val="24"/>
          <w:szCs w:val="24"/>
          <w:rtl/>
        </w:rPr>
      </w:pPr>
      <w:r>
        <w:rPr>
          <w:rFonts w:hint="cs"/>
          <w:b w:val="0"/>
          <w:bCs w:val="0"/>
          <w:caps/>
          <w:sz w:val="24"/>
          <w:szCs w:val="24"/>
          <w:rtl/>
        </w:rPr>
        <w:t xml:space="preserve">מאוד </w:t>
      </w:r>
    </w:p>
    <w:p w14:paraId="62207E3D" w14:textId="77777777" w:rsidR="001E2274" w:rsidRDefault="001E2274" w:rsidP="003E19CE">
      <w:pPr>
        <w:rPr>
          <w:b w:val="0"/>
          <w:bCs w:val="0"/>
          <w:caps/>
          <w:sz w:val="24"/>
          <w:szCs w:val="24"/>
          <w:rtl/>
        </w:rPr>
      </w:pPr>
    </w:p>
    <w:p w14:paraId="402FD51A" w14:textId="77777777" w:rsidR="001E2274" w:rsidRDefault="00E019CF" w:rsidP="003E19CE">
      <w:pPr>
        <w:rPr>
          <w:caps/>
          <w:sz w:val="24"/>
          <w:szCs w:val="24"/>
          <w:u w:val="single"/>
          <w:rtl/>
        </w:rPr>
      </w:pPr>
      <w:r w:rsidRPr="00E019CF">
        <w:rPr>
          <w:rFonts w:hint="cs"/>
          <w:caps/>
          <w:sz w:val="24"/>
          <w:szCs w:val="24"/>
          <w:u w:val="single"/>
          <w:rtl/>
        </w:rPr>
        <w:t>גב</w:t>
      </w:r>
      <w:r w:rsidRPr="00E019CF">
        <w:rPr>
          <w:caps/>
          <w:sz w:val="24"/>
          <w:szCs w:val="24"/>
          <w:u w:val="single"/>
          <w:rtl/>
        </w:rPr>
        <w:t>'</w:t>
      </w:r>
      <w:r w:rsidRPr="00E019CF">
        <w:rPr>
          <w:rFonts w:hint="cs"/>
          <w:caps/>
          <w:sz w:val="24"/>
          <w:szCs w:val="24"/>
          <w:u w:val="single"/>
          <w:rtl/>
        </w:rPr>
        <w:t xml:space="preserve"> שיראל לוי - אדריכלית עורכת התוכנית</w:t>
      </w:r>
      <w:r w:rsidR="001E2274">
        <w:rPr>
          <w:rFonts w:hint="cs"/>
          <w:caps/>
          <w:sz w:val="24"/>
          <w:szCs w:val="24"/>
          <w:u w:val="single"/>
          <w:rtl/>
        </w:rPr>
        <w:t>:</w:t>
      </w:r>
    </w:p>
    <w:p w14:paraId="7426629B" w14:textId="46AB9995" w:rsidR="001E2274" w:rsidRDefault="00B43239" w:rsidP="003E19CE">
      <w:pPr>
        <w:rPr>
          <w:b w:val="0"/>
          <w:bCs w:val="0"/>
          <w:caps/>
          <w:sz w:val="24"/>
          <w:szCs w:val="24"/>
          <w:rtl/>
        </w:rPr>
      </w:pPr>
      <w:r>
        <w:rPr>
          <w:rFonts w:hint="cs"/>
          <w:b w:val="0"/>
          <w:bCs w:val="0"/>
          <w:caps/>
          <w:sz w:val="24"/>
          <w:szCs w:val="24"/>
          <w:rtl/>
        </w:rPr>
        <w:t>אבל יש הבדל משמעותי בין המסחר שקיים ב, קניון עזריאלי</w:t>
      </w:r>
    </w:p>
    <w:p w14:paraId="1397D742" w14:textId="77777777" w:rsidR="001E2274" w:rsidRDefault="001E2274" w:rsidP="003E19CE">
      <w:pPr>
        <w:rPr>
          <w:b w:val="0"/>
          <w:bCs w:val="0"/>
          <w:caps/>
          <w:sz w:val="24"/>
          <w:szCs w:val="24"/>
          <w:rtl/>
        </w:rPr>
      </w:pPr>
    </w:p>
    <w:p w14:paraId="0BDDD323" w14:textId="77777777" w:rsidR="001E2274" w:rsidRDefault="000A5C33" w:rsidP="003E19CE">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29DD51EF" w14:textId="060F1679" w:rsidR="001E2274" w:rsidRDefault="00B43239" w:rsidP="003E19CE">
      <w:pPr>
        <w:rPr>
          <w:b w:val="0"/>
          <w:bCs w:val="0"/>
          <w:caps/>
          <w:sz w:val="24"/>
          <w:szCs w:val="24"/>
          <w:rtl/>
        </w:rPr>
      </w:pPr>
      <w:r>
        <w:rPr>
          <w:rFonts w:hint="cs"/>
          <w:b w:val="0"/>
          <w:bCs w:val="0"/>
          <w:caps/>
          <w:sz w:val="24"/>
          <w:szCs w:val="24"/>
          <w:rtl/>
        </w:rPr>
        <w:t>למה אין שמה מסעדות? ואין שמה כל מה שאתם מציעים שם?</w:t>
      </w:r>
    </w:p>
    <w:p w14:paraId="4329C46F" w14:textId="77777777" w:rsidR="001E2274" w:rsidRDefault="001E2274" w:rsidP="003E19CE">
      <w:pPr>
        <w:rPr>
          <w:b w:val="0"/>
          <w:bCs w:val="0"/>
          <w:caps/>
          <w:sz w:val="24"/>
          <w:szCs w:val="24"/>
          <w:rtl/>
        </w:rPr>
      </w:pPr>
    </w:p>
    <w:p w14:paraId="1DCFDA77" w14:textId="77777777" w:rsidR="001E2274" w:rsidRDefault="00D46C52" w:rsidP="003E19CE">
      <w:pPr>
        <w:rPr>
          <w:caps/>
          <w:sz w:val="24"/>
          <w:szCs w:val="24"/>
          <w:u w:val="single"/>
          <w:rtl/>
        </w:rPr>
      </w:pPr>
      <w:r w:rsidRPr="00D46C52">
        <w:rPr>
          <w:rFonts w:hint="cs"/>
          <w:caps/>
          <w:sz w:val="24"/>
          <w:szCs w:val="24"/>
          <w:u w:val="single"/>
          <w:rtl/>
        </w:rPr>
        <w:t>מר אלון מתן - צוות התוכנית</w:t>
      </w:r>
      <w:r w:rsidR="001E2274">
        <w:rPr>
          <w:rFonts w:hint="cs"/>
          <w:caps/>
          <w:sz w:val="24"/>
          <w:szCs w:val="24"/>
          <w:u w:val="single"/>
          <w:rtl/>
        </w:rPr>
        <w:t>:</w:t>
      </w:r>
    </w:p>
    <w:p w14:paraId="104CD069" w14:textId="57F99B83" w:rsidR="001E2274" w:rsidRDefault="008F0C93" w:rsidP="003E19CE">
      <w:pPr>
        <w:rPr>
          <w:b w:val="0"/>
          <w:bCs w:val="0"/>
          <w:caps/>
          <w:sz w:val="24"/>
          <w:szCs w:val="24"/>
          <w:rtl/>
        </w:rPr>
      </w:pPr>
      <w:r>
        <w:rPr>
          <w:rFonts w:hint="cs"/>
          <w:b w:val="0"/>
          <w:bCs w:val="0"/>
          <w:caps/>
          <w:sz w:val="24"/>
          <w:szCs w:val="24"/>
          <w:rtl/>
        </w:rPr>
        <w:t>במסחר ברמה העירונית</w:t>
      </w:r>
      <w:r w:rsidR="000F703D">
        <w:rPr>
          <w:rFonts w:hint="cs"/>
          <w:b w:val="0"/>
          <w:bCs w:val="0"/>
          <w:caps/>
          <w:sz w:val="24"/>
          <w:szCs w:val="24"/>
          <w:rtl/>
        </w:rPr>
        <w:t xml:space="preserve"> </w:t>
      </w:r>
      <w:r>
        <w:rPr>
          <w:rFonts w:hint="cs"/>
          <w:b w:val="0"/>
          <w:bCs w:val="0"/>
          <w:caps/>
          <w:sz w:val="24"/>
          <w:szCs w:val="24"/>
          <w:rtl/>
        </w:rPr>
        <w:t xml:space="preserve">... ממש משהו בקנה מידה עירוני. אצלנו אנחנו מדברים על מסחר שכונתי שישרת ממש את הרחובות הסמוכים ואת השכונה שנמצאת שם, </w:t>
      </w:r>
    </w:p>
    <w:p w14:paraId="3461BEC6" w14:textId="77777777" w:rsidR="001E2274" w:rsidRDefault="001E2274" w:rsidP="003E19CE">
      <w:pPr>
        <w:rPr>
          <w:b w:val="0"/>
          <w:bCs w:val="0"/>
          <w:caps/>
          <w:sz w:val="24"/>
          <w:szCs w:val="24"/>
          <w:rtl/>
        </w:rPr>
      </w:pPr>
    </w:p>
    <w:p w14:paraId="035C37D9" w14:textId="77777777" w:rsidR="001E2274" w:rsidRDefault="000A5C33" w:rsidP="003E19CE">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7C34A471" w14:textId="49FCD3F5" w:rsidR="001E2274" w:rsidRDefault="008F0C93" w:rsidP="003E19CE">
      <w:pPr>
        <w:rPr>
          <w:b w:val="0"/>
          <w:bCs w:val="0"/>
          <w:caps/>
          <w:sz w:val="24"/>
          <w:szCs w:val="24"/>
          <w:rtl/>
        </w:rPr>
      </w:pPr>
      <w:r>
        <w:rPr>
          <w:rFonts w:hint="cs"/>
          <w:b w:val="0"/>
          <w:bCs w:val="0"/>
          <w:caps/>
          <w:sz w:val="24"/>
          <w:szCs w:val="24"/>
          <w:rtl/>
        </w:rPr>
        <w:t>אני לא חושב ש,</w:t>
      </w:r>
    </w:p>
    <w:p w14:paraId="24E093B7" w14:textId="77777777" w:rsidR="001E2274" w:rsidRDefault="001E2274" w:rsidP="003E19CE">
      <w:pPr>
        <w:rPr>
          <w:b w:val="0"/>
          <w:bCs w:val="0"/>
          <w:caps/>
          <w:sz w:val="24"/>
          <w:szCs w:val="24"/>
          <w:rtl/>
        </w:rPr>
      </w:pPr>
    </w:p>
    <w:p w14:paraId="709EDD77" w14:textId="77777777" w:rsidR="001E2274" w:rsidRDefault="00D46C52" w:rsidP="003E19CE">
      <w:pPr>
        <w:rPr>
          <w:caps/>
          <w:sz w:val="24"/>
          <w:szCs w:val="24"/>
          <w:u w:val="single"/>
          <w:rtl/>
        </w:rPr>
      </w:pPr>
      <w:r w:rsidRPr="00D46C52">
        <w:rPr>
          <w:rFonts w:hint="cs"/>
          <w:caps/>
          <w:sz w:val="24"/>
          <w:szCs w:val="24"/>
          <w:u w:val="single"/>
          <w:rtl/>
        </w:rPr>
        <w:t>מר אלון מתן - צוות התוכנית</w:t>
      </w:r>
      <w:r w:rsidR="001E2274">
        <w:rPr>
          <w:rFonts w:hint="cs"/>
          <w:caps/>
          <w:sz w:val="24"/>
          <w:szCs w:val="24"/>
          <w:u w:val="single"/>
          <w:rtl/>
        </w:rPr>
        <w:t>:</w:t>
      </w:r>
    </w:p>
    <w:p w14:paraId="78C4EBAC" w14:textId="03D72B25" w:rsidR="001E2274" w:rsidRDefault="008F0C93" w:rsidP="003E19CE">
      <w:pPr>
        <w:rPr>
          <w:b w:val="0"/>
          <w:bCs w:val="0"/>
          <w:caps/>
          <w:sz w:val="24"/>
          <w:szCs w:val="24"/>
          <w:rtl/>
        </w:rPr>
      </w:pPr>
      <w:r>
        <w:rPr>
          <w:rFonts w:hint="cs"/>
          <w:b w:val="0"/>
          <w:bCs w:val="0"/>
          <w:caps/>
          <w:sz w:val="24"/>
          <w:szCs w:val="24"/>
          <w:rtl/>
        </w:rPr>
        <w:t xml:space="preserve">יש מחסור ב, </w:t>
      </w:r>
    </w:p>
    <w:p w14:paraId="568F8887" w14:textId="77777777" w:rsidR="001E2274" w:rsidRDefault="001E2274" w:rsidP="003E19CE">
      <w:pPr>
        <w:rPr>
          <w:b w:val="0"/>
          <w:bCs w:val="0"/>
          <w:caps/>
          <w:sz w:val="24"/>
          <w:szCs w:val="24"/>
          <w:rtl/>
        </w:rPr>
      </w:pPr>
    </w:p>
    <w:p w14:paraId="2015CE0B" w14:textId="77777777" w:rsidR="001E2274" w:rsidRDefault="000A5C33" w:rsidP="003E19CE">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08E21E6A" w14:textId="19A312D2" w:rsidR="001E2274" w:rsidRDefault="008F0C93" w:rsidP="003E19CE">
      <w:pPr>
        <w:rPr>
          <w:b w:val="0"/>
          <w:bCs w:val="0"/>
          <w:caps/>
          <w:sz w:val="24"/>
          <w:szCs w:val="24"/>
          <w:rtl/>
        </w:rPr>
      </w:pPr>
      <w:r>
        <w:rPr>
          <w:rFonts w:hint="cs"/>
          <w:b w:val="0"/>
          <w:bCs w:val="0"/>
          <w:caps/>
          <w:sz w:val="24"/>
          <w:szCs w:val="24"/>
          <w:rtl/>
        </w:rPr>
        <w:t xml:space="preserve">... רביעייה של של מסחר ב, באזור </w:t>
      </w:r>
    </w:p>
    <w:p w14:paraId="5B7593F5" w14:textId="77777777" w:rsidR="001E2274" w:rsidRDefault="001E2274" w:rsidP="003E19CE">
      <w:pPr>
        <w:rPr>
          <w:b w:val="0"/>
          <w:bCs w:val="0"/>
          <w:caps/>
          <w:sz w:val="24"/>
          <w:szCs w:val="24"/>
          <w:rtl/>
        </w:rPr>
      </w:pPr>
    </w:p>
    <w:p w14:paraId="106BFC58" w14:textId="77777777" w:rsidR="001E2274" w:rsidRDefault="00D46C52" w:rsidP="003E19CE">
      <w:pPr>
        <w:rPr>
          <w:caps/>
          <w:sz w:val="24"/>
          <w:szCs w:val="24"/>
          <w:u w:val="single"/>
          <w:rtl/>
        </w:rPr>
      </w:pPr>
      <w:r w:rsidRPr="00D46C52">
        <w:rPr>
          <w:rFonts w:hint="cs"/>
          <w:caps/>
          <w:sz w:val="24"/>
          <w:szCs w:val="24"/>
          <w:u w:val="single"/>
          <w:rtl/>
        </w:rPr>
        <w:t>מר אלון מתן - צוות התוכנית</w:t>
      </w:r>
      <w:r w:rsidR="001E2274">
        <w:rPr>
          <w:rFonts w:hint="cs"/>
          <w:caps/>
          <w:sz w:val="24"/>
          <w:szCs w:val="24"/>
          <w:u w:val="single"/>
          <w:rtl/>
        </w:rPr>
        <w:t>:</w:t>
      </w:r>
    </w:p>
    <w:p w14:paraId="76E748B0" w14:textId="7F8E47F8" w:rsidR="001E2274" w:rsidRDefault="008F0C93" w:rsidP="003E19CE">
      <w:pPr>
        <w:rPr>
          <w:b w:val="0"/>
          <w:bCs w:val="0"/>
          <w:caps/>
          <w:sz w:val="24"/>
          <w:szCs w:val="24"/>
          <w:rtl/>
        </w:rPr>
      </w:pPr>
      <w:r>
        <w:rPr>
          <w:rFonts w:hint="cs"/>
          <w:b w:val="0"/>
          <w:bCs w:val="0"/>
          <w:caps/>
          <w:sz w:val="24"/>
          <w:szCs w:val="24"/>
          <w:rtl/>
        </w:rPr>
        <w:t>סליחה?</w:t>
      </w:r>
    </w:p>
    <w:p w14:paraId="48BA13F1" w14:textId="77777777" w:rsidR="001E2274" w:rsidRDefault="001E2274" w:rsidP="003E19CE">
      <w:pPr>
        <w:rPr>
          <w:b w:val="0"/>
          <w:bCs w:val="0"/>
          <w:caps/>
          <w:sz w:val="24"/>
          <w:szCs w:val="24"/>
          <w:rtl/>
        </w:rPr>
      </w:pPr>
    </w:p>
    <w:p w14:paraId="6C430323" w14:textId="77777777" w:rsidR="001E2274" w:rsidRDefault="000A5C33" w:rsidP="003E19CE">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497C58B8" w14:textId="19BC6A34" w:rsidR="001E2274" w:rsidRDefault="008F0C93" w:rsidP="003E19CE">
      <w:pPr>
        <w:rPr>
          <w:b w:val="0"/>
          <w:bCs w:val="0"/>
          <w:caps/>
          <w:sz w:val="24"/>
          <w:szCs w:val="24"/>
          <w:rtl/>
        </w:rPr>
      </w:pPr>
      <w:r>
        <w:rPr>
          <w:rFonts w:hint="cs"/>
          <w:b w:val="0"/>
          <w:bCs w:val="0"/>
          <w:caps/>
          <w:sz w:val="24"/>
          <w:szCs w:val="24"/>
          <w:rtl/>
        </w:rPr>
        <w:t xml:space="preserve">לא אתם לא מרגישים חושבים שיש פה היצע יתר של של מסחר בשכונה </w:t>
      </w:r>
      <w:r w:rsidR="0038562D">
        <w:rPr>
          <w:rFonts w:hint="cs"/>
          <w:b w:val="0"/>
          <w:bCs w:val="0"/>
          <w:caps/>
          <w:sz w:val="24"/>
          <w:szCs w:val="24"/>
          <w:rtl/>
        </w:rPr>
        <w:t>באזור?</w:t>
      </w:r>
    </w:p>
    <w:p w14:paraId="259BDAA5" w14:textId="77777777" w:rsidR="001E2274" w:rsidRDefault="001E2274" w:rsidP="003E19CE">
      <w:pPr>
        <w:rPr>
          <w:b w:val="0"/>
          <w:bCs w:val="0"/>
          <w:caps/>
          <w:sz w:val="24"/>
          <w:szCs w:val="24"/>
          <w:rtl/>
        </w:rPr>
      </w:pPr>
    </w:p>
    <w:p w14:paraId="5A048AB5" w14:textId="77777777" w:rsidR="001E2274" w:rsidRDefault="00D46C52" w:rsidP="0038562D">
      <w:pPr>
        <w:rPr>
          <w:caps/>
          <w:sz w:val="24"/>
          <w:szCs w:val="24"/>
          <w:u w:val="single"/>
          <w:rtl/>
        </w:rPr>
      </w:pPr>
      <w:r w:rsidRPr="00D46C52">
        <w:rPr>
          <w:rFonts w:hint="cs"/>
          <w:caps/>
          <w:sz w:val="24"/>
          <w:szCs w:val="24"/>
          <w:u w:val="single"/>
          <w:rtl/>
        </w:rPr>
        <w:t>מר אלון מתן - צוות התוכנית</w:t>
      </w:r>
      <w:r w:rsidR="001E2274">
        <w:rPr>
          <w:rFonts w:hint="cs"/>
          <w:caps/>
          <w:sz w:val="24"/>
          <w:szCs w:val="24"/>
          <w:u w:val="single"/>
          <w:rtl/>
        </w:rPr>
        <w:t>:</w:t>
      </w:r>
    </w:p>
    <w:p w14:paraId="66D8A9C1" w14:textId="61DC4309" w:rsidR="001E2274" w:rsidRDefault="0038562D" w:rsidP="0038562D">
      <w:pPr>
        <w:rPr>
          <w:b w:val="0"/>
          <w:bCs w:val="0"/>
          <w:caps/>
          <w:sz w:val="24"/>
          <w:szCs w:val="24"/>
          <w:rtl/>
        </w:rPr>
      </w:pPr>
      <w:r>
        <w:rPr>
          <w:rFonts w:hint="cs"/>
          <w:b w:val="0"/>
          <w:bCs w:val="0"/>
          <w:caps/>
          <w:sz w:val="24"/>
          <w:szCs w:val="24"/>
          <w:rtl/>
        </w:rPr>
        <w:t>אני לא חושב זה גם לא כזה כל כך הרבה היקפי בנייה</w:t>
      </w:r>
      <w:r w:rsidR="000F703D">
        <w:rPr>
          <w:rFonts w:hint="cs"/>
          <w:b w:val="0"/>
          <w:bCs w:val="0"/>
          <w:caps/>
          <w:sz w:val="24"/>
          <w:szCs w:val="24"/>
          <w:rtl/>
        </w:rPr>
        <w:t xml:space="preserve"> </w:t>
      </w:r>
      <w:r>
        <w:rPr>
          <w:rFonts w:hint="cs"/>
          <w:b w:val="0"/>
          <w:bCs w:val="0"/>
          <w:caps/>
          <w:sz w:val="24"/>
          <w:szCs w:val="24"/>
          <w:rtl/>
        </w:rPr>
        <w:t>... שזה</w:t>
      </w:r>
      <w:r w:rsidR="000F703D">
        <w:rPr>
          <w:rFonts w:hint="cs"/>
          <w:b w:val="0"/>
          <w:bCs w:val="0"/>
          <w:caps/>
          <w:sz w:val="24"/>
          <w:szCs w:val="24"/>
          <w:rtl/>
        </w:rPr>
        <w:t xml:space="preserve"> </w:t>
      </w:r>
      <w:r w:rsidR="005E0962">
        <w:rPr>
          <w:rFonts w:hint="cs"/>
          <w:b w:val="0"/>
          <w:bCs w:val="0"/>
          <w:caps/>
          <w:sz w:val="24"/>
          <w:szCs w:val="24"/>
          <w:rtl/>
        </w:rPr>
        <w:t>...</w:t>
      </w:r>
    </w:p>
    <w:p w14:paraId="671FBA77" w14:textId="77777777" w:rsidR="001E2274" w:rsidRDefault="001E2274" w:rsidP="0038562D">
      <w:pPr>
        <w:rPr>
          <w:b w:val="0"/>
          <w:bCs w:val="0"/>
          <w:caps/>
          <w:sz w:val="24"/>
          <w:szCs w:val="24"/>
          <w:rtl/>
        </w:rPr>
      </w:pPr>
    </w:p>
    <w:p w14:paraId="6672F7FB" w14:textId="77777777" w:rsidR="001E2274" w:rsidRDefault="00E019CF" w:rsidP="0038562D">
      <w:pPr>
        <w:rPr>
          <w:caps/>
          <w:sz w:val="24"/>
          <w:szCs w:val="24"/>
          <w:u w:val="single"/>
          <w:rtl/>
        </w:rPr>
      </w:pPr>
      <w:r w:rsidRPr="00E019CF">
        <w:rPr>
          <w:rFonts w:hint="cs"/>
          <w:caps/>
          <w:sz w:val="24"/>
          <w:szCs w:val="24"/>
          <w:u w:val="single"/>
          <w:rtl/>
        </w:rPr>
        <w:t>גב</w:t>
      </w:r>
      <w:r w:rsidRPr="00E019CF">
        <w:rPr>
          <w:caps/>
          <w:sz w:val="24"/>
          <w:szCs w:val="24"/>
          <w:u w:val="single"/>
          <w:rtl/>
        </w:rPr>
        <w:t>'</w:t>
      </w:r>
      <w:r w:rsidRPr="00E019CF">
        <w:rPr>
          <w:rFonts w:hint="cs"/>
          <w:caps/>
          <w:sz w:val="24"/>
          <w:szCs w:val="24"/>
          <w:u w:val="single"/>
          <w:rtl/>
        </w:rPr>
        <w:t xml:space="preserve"> שיראל לוי - אדריכלית עורכת התוכנית</w:t>
      </w:r>
      <w:r w:rsidR="001E2274">
        <w:rPr>
          <w:rFonts w:hint="cs"/>
          <w:caps/>
          <w:sz w:val="24"/>
          <w:szCs w:val="24"/>
          <w:u w:val="single"/>
          <w:rtl/>
        </w:rPr>
        <w:t>:</w:t>
      </w:r>
    </w:p>
    <w:p w14:paraId="51F9A616" w14:textId="7B4A24CE" w:rsidR="001E2274" w:rsidRDefault="0038562D" w:rsidP="0038562D">
      <w:pPr>
        <w:rPr>
          <w:b w:val="0"/>
          <w:bCs w:val="0"/>
          <w:caps/>
          <w:sz w:val="24"/>
          <w:szCs w:val="24"/>
          <w:rtl/>
        </w:rPr>
      </w:pPr>
      <w:r>
        <w:rPr>
          <w:rFonts w:hint="cs"/>
          <w:b w:val="0"/>
          <w:bCs w:val="0"/>
          <w:caps/>
          <w:sz w:val="24"/>
          <w:szCs w:val="24"/>
          <w:rtl/>
        </w:rPr>
        <w:t xml:space="preserve">יש לכם פה את ה, תוכנית עם היעודי קרקע </w:t>
      </w:r>
    </w:p>
    <w:p w14:paraId="47414EDB" w14:textId="77777777" w:rsidR="001E2274" w:rsidRDefault="001E2274" w:rsidP="0038562D">
      <w:pPr>
        <w:rPr>
          <w:b w:val="0"/>
          <w:bCs w:val="0"/>
          <w:caps/>
          <w:sz w:val="24"/>
          <w:szCs w:val="24"/>
          <w:rtl/>
        </w:rPr>
      </w:pPr>
    </w:p>
    <w:p w14:paraId="1823EE62" w14:textId="77777777" w:rsidR="001E2274" w:rsidRDefault="000A5C33" w:rsidP="0038562D">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0EF97ECE" w14:textId="63A04FD8" w:rsidR="001E2274" w:rsidRDefault="0038562D" w:rsidP="0038562D">
      <w:pPr>
        <w:rPr>
          <w:b w:val="0"/>
          <w:bCs w:val="0"/>
          <w:caps/>
          <w:sz w:val="24"/>
          <w:szCs w:val="24"/>
          <w:rtl/>
        </w:rPr>
      </w:pPr>
      <w:r>
        <w:rPr>
          <w:rFonts w:hint="cs"/>
          <w:b w:val="0"/>
          <w:bCs w:val="0"/>
          <w:caps/>
          <w:sz w:val="24"/>
          <w:szCs w:val="24"/>
          <w:rtl/>
        </w:rPr>
        <w:t xml:space="preserve">... לחצות את הכביש כבר אתה נמצא ב, </w:t>
      </w:r>
    </w:p>
    <w:p w14:paraId="2F7B096B" w14:textId="77777777" w:rsidR="001E2274" w:rsidRDefault="001E2274" w:rsidP="0038562D">
      <w:pPr>
        <w:rPr>
          <w:b w:val="0"/>
          <w:bCs w:val="0"/>
          <w:caps/>
          <w:sz w:val="24"/>
          <w:szCs w:val="24"/>
          <w:rtl/>
        </w:rPr>
      </w:pPr>
    </w:p>
    <w:p w14:paraId="12F9966C" w14:textId="77777777" w:rsidR="001E2274" w:rsidRDefault="00E019CF" w:rsidP="0038562D">
      <w:pPr>
        <w:rPr>
          <w:caps/>
          <w:sz w:val="24"/>
          <w:szCs w:val="24"/>
          <w:u w:val="single"/>
          <w:rtl/>
        </w:rPr>
      </w:pPr>
      <w:r w:rsidRPr="00E019CF">
        <w:rPr>
          <w:rFonts w:hint="cs"/>
          <w:caps/>
          <w:sz w:val="24"/>
          <w:szCs w:val="24"/>
          <w:u w:val="single"/>
          <w:rtl/>
        </w:rPr>
        <w:t>גב</w:t>
      </w:r>
      <w:r w:rsidRPr="00E019CF">
        <w:rPr>
          <w:caps/>
          <w:sz w:val="24"/>
          <w:szCs w:val="24"/>
          <w:u w:val="single"/>
          <w:rtl/>
        </w:rPr>
        <w:t>'</w:t>
      </w:r>
      <w:r w:rsidRPr="00E019CF">
        <w:rPr>
          <w:rFonts w:hint="cs"/>
          <w:caps/>
          <w:sz w:val="24"/>
          <w:szCs w:val="24"/>
          <w:u w:val="single"/>
          <w:rtl/>
        </w:rPr>
        <w:t xml:space="preserve"> שיראל לוי - אדריכלית עורכת התוכנית</w:t>
      </w:r>
      <w:r w:rsidR="001E2274">
        <w:rPr>
          <w:rFonts w:hint="cs"/>
          <w:caps/>
          <w:sz w:val="24"/>
          <w:szCs w:val="24"/>
          <w:u w:val="single"/>
          <w:rtl/>
        </w:rPr>
        <w:t>:</w:t>
      </w:r>
    </w:p>
    <w:p w14:paraId="5B63229A" w14:textId="357CE212" w:rsidR="001E2274" w:rsidRDefault="0038562D" w:rsidP="0038562D">
      <w:pPr>
        <w:rPr>
          <w:b w:val="0"/>
          <w:bCs w:val="0"/>
          <w:caps/>
          <w:sz w:val="24"/>
          <w:szCs w:val="24"/>
          <w:rtl/>
        </w:rPr>
      </w:pPr>
      <w:r>
        <w:rPr>
          <w:rFonts w:hint="cs"/>
          <w:b w:val="0"/>
          <w:bCs w:val="0"/>
          <w:caps/>
          <w:sz w:val="24"/>
          <w:szCs w:val="24"/>
          <w:rtl/>
        </w:rPr>
        <w:t xml:space="preserve">נכון אבל יש הבדל בין ללכת לשבת וללכת ברגל מהבית שלך למרכז השכונתי ולהיפגש לקפה, </w:t>
      </w:r>
    </w:p>
    <w:p w14:paraId="1E2509E4" w14:textId="77777777" w:rsidR="001E2274" w:rsidRDefault="001E2274" w:rsidP="0038562D">
      <w:pPr>
        <w:rPr>
          <w:b w:val="0"/>
          <w:bCs w:val="0"/>
          <w:caps/>
          <w:sz w:val="24"/>
          <w:szCs w:val="24"/>
          <w:rtl/>
        </w:rPr>
      </w:pPr>
    </w:p>
    <w:p w14:paraId="5276B152" w14:textId="77777777" w:rsidR="001E2274" w:rsidRDefault="000A5C33" w:rsidP="0038562D">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2823BEC7" w14:textId="0C0C6476" w:rsidR="001E2274" w:rsidRDefault="0038562D" w:rsidP="0038562D">
      <w:pPr>
        <w:rPr>
          <w:b w:val="0"/>
          <w:bCs w:val="0"/>
          <w:caps/>
          <w:sz w:val="24"/>
          <w:szCs w:val="24"/>
          <w:rtl/>
        </w:rPr>
      </w:pPr>
      <w:r>
        <w:rPr>
          <w:rFonts w:hint="cs"/>
          <w:b w:val="0"/>
          <w:bCs w:val="0"/>
          <w:caps/>
          <w:sz w:val="24"/>
          <w:szCs w:val="24"/>
          <w:rtl/>
        </w:rPr>
        <w:t>לקפה לא צריך שמונה מאות מטר</w:t>
      </w:r>
    </w:p>
    <w:p w14:paraId="0DF93644" w14:textId="77777777" w:rsidR="001E2274" w:rsidRDefault="001E2274" w:rsidP="0038562D">
      <w:pPr>
        <w:rPr>
          <w:b w:val="0"/>
          <w:bCs w:val="0"/>
          <w:caps/>
          <w:sz w:val="24"/>
          <w:szCs w:val="24"/>
          <w:rtl/>
        </w:rPr>
      </w:pPr>
    </w:p>
    <w:p w14:paraId="20E2F94C" w14:textId="77777777" w:rsidR="001E2274" w:rsidRDefault="00E019CF" w:rsidP="0038562D">
      <w:pPr>
        <w:rPr>
          <w:caps/>
          <w:sz w:val="24"/>
          <w:szCs w:val="24"/>
          <w:u w:val="single"/>
          <w:rtl/>
        </w:rPr>
      </w:pPr>
      <w:r w:rsidRPr="00E019CF">
        <w:rPr>
          <w:rFonts w:hint="cs"/>
          <w:caps/>
          <w:sz w:val="24"/>
          <w:szCs w:val="24"/>
          <w:u w:val="single"/>
          <w:rtl/>
        </w:rPr>
        <w:t>גב</w:t>
      </w:r>
      <w:r w:rsidRPr="00E019CF">
        <w:rPr>
          <w:caps/>
          <w:sz w:val="24"/>
          <w:szCs w:val="24"/>
          <w:u w:val="single"/>
          <w:rtl/>
        </w:rPr>
        <w:t>'</w:t>
      </w:r>
      <w:r w:rsidRPr="00E019CF">
        <w:rPr>
          <w:rFonts w:hint="cs"/>
          <w:caps/>
          <w:sz w:val="24"/>
          <w:szCs w:val="24"/>
          <w:u w:val="single"/>
          <w:rtl/>
        </w:rPr>
        <w:t xml:space="preserve"> שיראל לוי - אדריכלית עורכת התוכנית</w:t>
      </w:r>
      <w:r w:rsidR="001E2274">
        <w:rPr>
          <w:rFonts w:hint="cs"/>
          <w:caps/>
          <w:sz w:val="24"/>
          <w:szCs w:val="24"/>
          <w:u w:val="single"/>
          <w:rtl/>
        </w:rPr>
        <w:t>:</w:t>
      </w:r>
    </w:p>
    <w:p w14:paraId="69F1AFDA" w14:textId="2E7D884F" w:rsidR="001E2274" w:rsidRDefault="0038562D" w:rsidP="0038562D">
      <w:pPr>
        <w:rPr>
          <w:b w:val="0"/>
          <w:bCs w:val="0"/>
          <w:caps/>
          <w:sz w:val="24"/>
          <w:szCs w:val="24"/>
          <w:rtl/>
        </w:rPr>
      </w:pPr>
      <w:r>
        <w:rPr>
          <w:rFonts w:hint="cs"/>
          <w:b w:val="0"/>
          <w:bCs w:val="0"/>
          <w:caps/>
          <w:sz w:val="24"/>
          <w:szCs w:val="24"/>
          <w:rtl/>
        </w:rPr>
        <w:t>ולשים את הילדה חוג</w:t>
      </w:r>
    </w:p>
    <w:p w14:paraId="2CA3784A" w14:textId="77777777" w:rsidR="001E2274" w:rsidRDefault="001E2274" w:rsidP="0038562D">
      <w:pPr>
        <w:rPr>
          <w:b w:val="0"/>
          <w:bCs w:val="0"/>
          <w:caps/>
          <w:sz w:val="24"/>
          <w:szCs w:val="24"/>
          <w:rtl/>
        </w:rPr>
      </w:pPr>
    </w:p>
    <w:p w14:paraId="318436D2" w14:textId="77777777" w:rsidR="001E2274" w:rsidRDefault="000A5C33" w:rsidP="0038562D">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7BB4A3EF" w14:textId="3E828DBC" w:rsidR="001E2274" w:rsidRDefault="0038562D" w:rsidP="0038562D">
      <w:pPr>
        <w:rPr>
          <w:b w:val="0"/>
          <w:bCs w:val="0"/>
          <w:caps/>
          <w:sz w:val="24"/>
          <w:szCs w:val="24"/>
          <w:rtl/>
        </w:rPr>
      </w:pPr>
      <w:r>
        <w:rPr>
          <w:rFonts w:hint="cs"/>
          <w:b w:val="0"/>
          <w:bCs w:val="0"/>
          <w:caps/>
          <w:sz w:val="24"/>
          <w:szCs w:val="24"/>
          <w:rtl/>
        </w:rPr>
        <w:t>מסחר, אפשר ל ...</w:t>
      </w:r>
    </w:p>
    <w:p w14:paraId="164A8175" w14:textId="77777777" w:rsidR="001E2274" w:rsidRDefault="001E2274" w:rsidP="0038562D">
      <w:pPr>
        <w:rPr>
          <w:b w:val="0"/>
          <w:bCs w:val="0"/>
          <w:caps/>
          <w:sz w:val="24"/>
          <w:szCs w:val="24"/>
          <w:rtl/>
        </w:rPr>
      </w:pPr>
    </w:p>
    <w:p w14:paraId="52DC0C7D" w14:textId="77777777" w:rsidR="001E2274" w:rsidRDefault="00D46C52" w:rsidP="0038562D">
      <w:pPr>
        <w:rPr>
          <w:caps/>
          <w:sz w:val="24"/>
          <w:szCs w:val="24"/>
          <w:u w:val="single"/>
          <w:rtl/>
        </w:rPr>
      </w:pPr>
      <w:r w:rsidRPr="00D46C52">
        <w:rPr>
          <w:rFonts w:hint="cs"/>
          <w:caps/>
          <w:sz w:val="24"/>
          <w:szCs w:val="24"/>
          <w:u w:val="single"/>
          <w:rtl/>
        </w:rPr>
        <w:t>מר אלון מתן - צוות התוכנית</w:t>
      </w:r>
      <w:r w:rsidR="001E2274">
        <w:rPr>
          <w:rFonts w:hint="cs"/>
          <w:caps/>
          <w:sz w:val="24"/>
          <w:szCs w:val="24"/>
          <w:u w:val="single"/>
          <w:rtl/>
        </w:rPr>
        <w:t>:</w:t>
      </w:r>
    </w:p>
    <w:p w14:paraId="6D96B794" w14:textId="3837E1BE" w:rsidR="001E2274" w:rsidRDefault="0038562D" w:rsidP="0038562D">
      <w:pPr>
        <w:rPr>
          <w:b w:val="0"/>
          <w:bCs w:val="0"/>
          <w:caps/>
          <w:sz w:val="24"/>
          <w:szCs w:val="24"/>
          <w:rtl/>
        </w:rPr>
      </w:pPr>
      <w:r>
        <w:rPr>
          <w:rFonts w:hint="cs"/>
          <w:b w:val="0"/>
          <w:bCs w:val="0"/>
          <w:caps/>
          <w:sz w:val="24"/>
          <w:szCs w:val="24"/>
          <w:rtl/>
        </w:rPr>
        <w:t xml:space="preserve">אני צריך את ה, חנות ספרים, צריך את בית קפה צריך את החנות המבורגר צריך לא יודע מה, יש יש עוד שימושים שמשתמשים בהם למסחר שכונתי אנחנו יש לנו מרכזים שכונתיים כאלה גם במקומות אחרים והם סופר מצליחים השכונה מתה עליהם, זה נותן שירות מעולה לתושבים </w:t>
      </w:r>
    </w:p>
    <w:p w14:paraId="43551F6C" w14:textId="77777777" w:rsidR="001E2274" w:rsidRDefault="001E2274" w:rsidP="0038562D">
      <w:pPr>
        <w:rPr>
          <w:b w:val="0"/>
          <w:bCs w:val="0"/>
          <w:caps/>
          <w:sz w:val="24"/>
          <w:szCs w:val="24"/>
          <w:rtl/>
        </w:rPr>
      </w:pPr>
    </w:p>
    <w:p w14:paraId="20D58D51" w14:textId="77777777" w:rsidR="001E2274" w:rsidRDefault="00650454" w:rsidP="0038562D">
      <w:pPr>
        <w:rPr>
          <w:caps/>
          <w:sz w:val="24"/>
          <w:szCs w:val="24"/>
          <w:u w:val="single"/>
          <w:rtl/>
        </w:rPr>
      </w:pPr>
      <w:r w:rsidRPr="00650454">
        <w:rPr>
          <w:rFonts w:hint="cs"/>
          <w:caps/>
          <w:sz w:val="24"/>
          <w:szCs w:val="24"/>
          <w:u w:val="single"/>
          <w:rtl/>
        </w:rPr>
        <w:t>סטס - מקליט הוועדה</w:t>
      </w:r>
      <w:r w:rsidR="001E2274">
        <w:rPr>
          <w:rFonts w:hint="cs"/>
          <w:caps/>
          <w:sz w:val="24"/>
          <w:szCs w:val="24"/>
          <w:u w:val="single"/>
          <w:rtl/>
        </w:rPr>
        <w:t>:</w:t>
      </w:r>
    </w:p>
    <w:p w14:paraId="2A97BA19" w14:textId="5ED808C6" w:rsidR="001E2274" w:rsidRDefault="0038562D" w:rsidP="0038562D">
      <w:pPr>
        <w:rPr>
          <w:b w:val="0"/>
          <w:bCs w:val="0"/>
          <w:caps/>
          <w:sz w:val="24"/>
          <w:szCs w:val="24"/>
          <w:rtl/>
        </w:rPr>
      </w:pPr>
      <w:r>
        <w:rPr>
          <w:rFonts w:hint="cs"/>
          <w:b w:val="0"/>
          <w:bCs w:val="0"/>
          <w:caps/>
          <w:sz w:val="24"/>
          <w:szCs w:val="24"/>
          <w:rtl/>
        </w:rPr>
        <w:t>מה השם רק?</w:t>
      </w:r>
    </w:p>
    <w:p w14:paraId="33A35BBC" w14:textId="77777777" w:rsidR="001E2274" w:rsidRDefault="001E2274" w:rsidP="0038562D">
      <w:pPr>
        <w:rPr>
          <w:b w:val="0"/>
          <w:bCs w:val="0"/>
          <w:caps/>
          <w:sz w:val="24"/>
          <w:szCs w:val="24"/>
          <w:rtl/>
        </w:rPr>
      </w:pPr>
    </w:p>
    <w:p w14:paraId="48395185" w14:textId="77777777" w:rsidR="001E2274" w:rsidRDefault="00D46C52" w:rsidP="0038562D">
      <w:pPr>
        <w:rPr>
          <w:caps/>
          <w:sz w:val="24"/>
          <w:szCs w:val="24"/>
          <w:u w:val="single"/>
          <w:rtl/>
        </w:rPr>
      </w:pPr>
      <w:r w:rsidRPr="00D46C52">
        <w:rPr>
          <w:rFonts w:hint="cs"/>
          <w:caps/>
          <w:sz w:val="24"/>
          <w:szCs w:val="24"/>
          <w:u w:val="single"/>
          <w:rtl/>
        </w:rPr>
        <w:t>מר אלון מתן - צוות התוכנית</w:t>
      </w:r>
      <w:r w:rsidR="001E2274">
        <w:rPr>
          <w:rFonts w:hint="cs"/>
          <w:caps/>
          <w:sz w:val="24"/>
          <w:szCs w:val="24"/>
          <w:u w:val="single"/>
          <w:rtl/>
        </w:rPr>
        <w:t>:</w:t>
      </w:r>
    </w:p>
    <w:p w14:paraId="2CFB0A96" w14:textId="3B9B19CB" w:rsidR="001E2274" w:rsidRDefault="0038562D" w:rsidP="0038562D">
      <w:pPr>
        <w:rPr>
          <w:b w:val="0"/>
          <w:bCs w:val="0"/>
          <w:caps/>
          <w:sz w:val="24"/>
          <w:szCs w:val="24"/>
          <w:rtl/>
        </w:rPr>
      </w:pPr>
      <w:r>
        <w:rPr>
          <w:rFonts w:hint="cs"/>
          <w:b w:val="0"/>
          <w:bCs w:val="0"/>
          <w:caps/>
          <w:sz w:val="24"/>
          <w:szCs w:val="24"/>
          <w:rtl/>
        </w:rPr>
        <w:t>אלון מתן</w:t>
      </w:r>
    </w:p>
    <w:p w14:paraId="1D030B8C" w14:textId="77777777" w:rsidR="001E2274" w:rsidRDefault="001E2274" w:rsidP="0038562D">
      <w:pPr>
        <w:rPr>
          <w:b w:val="0"/>
          <w:bCs w:val="0"/>
          <w:caps/>
          <w:sz w:val="24"/>
          <w:szCs w:val="24"/>
          <w:rtl/>
        </w:rPr>
      </w:pPr>
    </w:p>
    <w:p w14:paraId="475F5DE0" w14:textId="77777777" w:rsidR="001E2274" w:rsidRDefault="000A5C33" w:rsidP="0038562D">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1FBFA94F" w14:textId="59F92DD0" w:rsidR="001E2274" w:rsidRDefault="0038562D" w:rsidP="0038562D">
      <w:pPr>
        <w:rPr>
          <w:b w:val="0"/>
          <w:bCs w:val="0"/>
          <w:caps/>
          <w:sz w:val="24"/>
          <w:szCs w:val="24"/>
          <w:rtl/>
        </w:rPr>
      </w:pPr>
      <w:r>
        <w:rPr>
          <w:rFonts w:hint="cs"/>
          <w:b w:val="0"/>
          <w:bCs w:val="0"/>
          <w:caps/>
          <w:sz w:val="24"/>
          <w:szCs w:val="24"/>
          <w:rtl/>
        </w:rPr>
        <w:t xml:space="preserve">כן הלאה </w:t>
      </w:r>
    </w:p>
    <w:p w14:paraId="18DEC1F1" w14:textId="77777777" w:rsidR="001E2274" w:rsidRDefault="001E2274" w:rsidP="0038562D">
      <w:pPr>
        <w:rPr>
          <w:b w:val="0"/>
          <w:bCs w:val="0"/>
          <w:caps/>
          <w:sz w:val="24"/>
          <w:szCs w:val="24"/>
          <w:rtl/>
        </w:rPr>
      </w:pPr>
    </w:p>
    <w:p w14:paraId="3653D183" w14:textId="77777777" w:rsidR="001E2274" w:rsidRDefault="00D46C52" w:rsidP="0038562D">
      <w:pPr>
        <w:rPr>
          <w:caps/>
          <w:sz w:val="24"/>
          <w:szCs w:val="24"/>
          <w:u w:val="single"/>
          <w:rtl/>
        </w:rPr>
      </w:pPr>
      <w:r w:rsidRPr="00D46C52">
        <w:rPr>
          <w:rFonts w:hint="cs"/>
          <w:caps/>
          <w:sz w:val="24"/>
          <w:szCs w:val="24"/>
          <w:u w:val="single"/>
          <w:rtl/>
        </w:rPr>
        <w:t>מר רועי בר</w:t>
      </w:r>
      <w:r w:rsidR="001E2274">
        <w:rPr>
          <w:rFonts w:hint="cs"/>
          <w:caps/>
          <w:sz w:val="24"/>
          <w:szCs w:val="24"/>
          <w:u w:val="single"/>
          <w:rtl/>
        </w:rPr>
        <w:t>:</w:t>
      </w:r>
    </w:p>
    <w:p w14:paraId="3973DF08" w14:textId="30A147FF" w:rsidR="001E2274" w:rsidRDefault="00331BAE" w:rsidP="0038562D">
      <w:pPr>
        <w:rPr>
          <w:b w:val="0"/>
          <w:bCs w:val="0"/>
          <w:caps/>
          <w:sz w:val="24"/>
          <w:szCs w:val="24"/>
          <w:rtl/>
        </w:rPr>
      </w:pPr>
      <w:r>
        <w:rPr>
          <w:rFonts w:hint="cs"/>
          <w:b w:val="0"/>
          <w:bCs w:val="0"/>
          <w:caps/>
          <w:sz w:val="24"/>
          <w:szCs w:val="24"/>
          <w:rtl/>
        </w:rPr>
        <w:t xml:space="preserve">צריך להבין גם עוד דבר פה שהקניון של עזריאלי הוא באמת קניון מאוד מוצלח ו, ו, אפקטיבי הוא שלושים אלף מטר הוא נמצא מדרום לכביש לשדרות מינסטר וצמוד לכביש ארבע שלוש אחד זאת אומרת מבחינת השכונה הוא לא נגיש לחלוטין מי שמגיע לקניון ראשונים של עזריאלי מגיע עם רכב מכל רחבי ראשון לציון, ה, מבנה שמבוקש כאן הוא מבנה על מגרש של אלף שבע מאות מטר מבוקש שמונה מאות מטר לקומה שזה באמת מרכז מסחרי צנוע בכל האזור, בכל המתחם הזה של רחוב גיבשטיין רחוב הפלמח אין מסחר שכונתי, אין שטחים שנותנים שירות, לא של חנות מכולת שכונתית לא של ספר, לא של, רופא, לא של חדרי כושר </w:t>
      </w:r>
    </w:p>
    <w:p w14:paraId="34C30A5A" w14:textId="77777777" w:rsidR="001E2274" w:rsidRDefault="001E2274" w:rsidP="0038562D">
      <w:pPr>
        <w:rPr>
          <w:b w:val="0"/>
          <w:bCs w:val="0"/>
          <w:caps/>
          <w:sz w:val="24"/>
          <w:szCs w:val="24"/>
          <w:rtl/>
        </w:rPr>
      </w:pPr>
    </w:p>
    <w:p w14:paraId="3E25EE35" w14:textId="77777777" w:rsidR="001E2274" w:rsidRDefault="005E0962" w:rsidP="0038562D">
      <w:pPr>
        <w:rPr>
          <w:caps/>
          <w:sz w:val="24"/>
          <w:szCs w:val="24"/>
          <w:u w:val="single"/>
          <w:rtl/>
        </w:rPr>
      </w:pPr>
      <w:r w:rsidRPr="005E0962">
        <w:rPr>
          <w:rFonts w:hint="cs"/>
          <w:caps/>
          <w:sz w:val="24"/>
          <w:szCs w:val="24"/>
          <w:u w:val="single"/>
          <w:rtl/>
        </w:rPr>
        <w:t>דובר</w:t>
      </w:r>
      <w:r w:rsidR="001E2274">
        <w:rPr>
          <w:rFonts w:hint="cs"/>
          <w:caps/>
          <w:sz w:val="24"/>
          <w:szCs w:val="24"/>
          <w:u w:val="single"/>
          <w:rtl/>
        </w:rPr>
        <w:t>:</w:t>
      </w:r>
    </w:p>
    <w:p w14:paraId="32BBF6E9" w14:textId="48995A31" w:rsidR="001E2274" w:rsidRDefault="00331BAE" w:rsidP="0038562D">
      <w:pPr>
        <w:rPr>
          <w:b w:val="0"/>
          <w:bCs w:val="0"/>
          <w:caps/>
          <w:sz w:val="24"/>
          <w:szCs w:val="24"/>
          <w:rtl/>
        </w:rPr>
      </w:pPr>
      <w:r>
        <w:rPr>
          <w:rFonts w:hint="cs"/>
          <w:b w:val="0"/>
          <w:bCs w:val="0"/>
          <w:caps/>
          <w:sz w:val="24"/>
          <w:szCs w:val="24"/>
          <w:rtl/>
        </w:rPr>
        <w:lastRenderedPageBreak/>
        <w:t xml:space="preserve">(לא ברור) </w:t>
      </w:r>
    </w:p>
    <w:p w14:paraId="3970E355" w14:textId="77777777" w:rsidR="001E2274" w:rsidRDefault="001E2274" w:rsidP="0038562D">
      <w:pPr>
        <w:rPr>
          <w:b w:val="0"/>
          <w:bCs w:val="0"/>
          <w:caps/>
          <w:sz w:val="24"/>
          <w:szCs w:val="24"/>
          <w:rtl/>
        </w:rPr>
      </w:pPr>
    </w:p>
    <w:p w14:paraId="62C8AF39" w14:textId="77777777" w:rsidR="001E2274" w:rsidRDefault="00D46C52" w:rsidP="0038562D">
      <w:pPr>
        <w:rPr>
          <w:caps/>
          <w:sz w:val="24"/>
          <w:szCs w:val="24"/>
          <w:u w:val="single"/>
          <w:rtl/>
        </w:rPr>
      </w:pPr>
      <w:r w:rsidRPr="00D46C52">
        <w:rPr>
          <w:rFonts w:hint="cs"/>
          <w:caps/>
          <w:sz w:val="24"/>
          <w:szCs w:val="24"/>
          <w:u w:val="single"/>
          <w:rtl/>
        </w:rPr>
        <w:t>מר רועי בר</w:t>
      </w:r>
      <w:r w:rsidR="001E2274">
        <w:rPr>
          <w:rFonts w:hint="cs"/>
          <w:caps/>
          <w:sz w:val="24"/>
          <w:szCs w:val="24"/>
          <w:u w:val="single"/>
          <w:rtl/>
        </w:rPr>
        <w:t>:</w:t>
      </w:r>
    </w:p>
    <w:p w14:paraId="1082AFE1" w14:textId="50302A04" w:rsidR="001E2274" w:rsidRDefault="00331BAE" w:rsidP="0038562D">
      <w:pPr>
        <w:rPr>
          <w:b w:val="0"/>
          <w:bCs w:val="0"/>
          <w:caps/>
          <w:sz w:val="24"/>
          <w:szCs w:val="24"/>
          <w:rtl/>
        </w:rPr>
      </w:pPr>
      <w:r>
        <w:rPr>
          <w:rFonts w:hint="cs"/>
          <w:b w:val="0"/>
          <w:bCs w:val="0"/>
          <w:caps/>
          <w:sz w:val="24"/>
          <w:szCs w:val="24"/>
          <w:rtl/>
        </w:rPr>
        <w:t xml:space="preserve">ה, הכוונה היא באמת מסחר שכונתי ואתם צריכים להבין אנחנו עברנו מעל שנתיים של דיונים מול הוועדה המקומית שיושבת ראש הוועדה הלכה וצמצמה והגדירה בצורה מאוד מדויקת את השימושים שהיא תסכים שיהיו במגרש על - מנת שיתנו שירות לשכונה </w:t>
      </w:r>
    </w:p>
    <w:p w14:paraId="3ACDF60B" w14:textId="77777777" w:rsidR="001E2274" w:rsidRDefault="001E2274" w:rsidP="0038562D">
      <w:pPr>
        <w:rPr>
          <w:b w:val="0"/>
          <w:bCs w:val="0"/>
          <w:caps/>
          <w:sz w:val="24"/>
          <w:szCs w:val="24"/>
          <w:rtl/>
        </w:rPr>
      </w:pPr>
    </w:p>
    <w:p w14:paraId="2701FCE5" w14:textId="77777777" w:rsidR="001E2274" w:rsidRDefault="00331BAE" w:rsidP="0038562D">
      <w:pPr>
        <w:rPr>
          <w:b w:val="0"/>
          <w:bCs w:val="0"/>
          <w:caps/>
          <w:sz w:val="24"/>
          <w:szCs w:val="24"/>
          <w:rtl/>
        </w:rPr>
      </w:pPr>
      <w:r>
        <w:rPr>
          <w:rFonts w:hint="cs"/>
          <w:b w:val="0"/>
          <w:bCs w:val="0"/>
          <w:caps/>
          <w:sz w:val="24"/>
          <w:szCs w:val="24"/>
          <w:rtl/>
        </w:rPr>
        <w:t xml:space="preserve">(הקלטה הופסקה) </w:t>
      </w:r>
    </w:p>
    <w:p w14:paraId="0A64C663" w14:textId="77777777" w:rsidR="001E2274" w:rsidRDefault="001E2274" w:rsidP="0038562D">
      <w:pPr>
        <w:rPr>
          <w:b w:val="0"/>
          <w:bCs w:val="0"/>
          <w:caps/>
          <w:sz w:val="24"/>
          <w:szCs w:val="24"/>
          <w:rtl/>
        </w:rPr>
      </w:pPr>
    </w:p>
    <w:p w14:paraId="68F0C29D" w14:textId="77777777" w:rsidR="001E2274" w:rsidRDefault="00D46C52" w:rsidP="00F711EB">
      <w:pPr>
        <w:rPr>
          <w:caps/>
          <w:sz w:val="24"/>
          <w:szCs w:val="24"/>
          <w:u w:val="single"/>
          <w:rtl/>
        </w:rPr>
      </w:pPr>
      <w:r w:rsidRPr="00D46C52">
        <w:rPr>
          <w:rFonts w:hint="cs"/>
          <w:caps/>
          <w:sz w:val="24"/>
          <w:szCs w:val="24"/>
          <w:u w:val="single"/>
          <w:rtl/>
        </w:rPr>
        <w:t>מר רועי בר</w:t>
      </w:r>
      <w:r w:rsidR="001E2274">
        <w:rPr>
          <w:rFonts w:hint="cs"/>
          <w:caps/>
          <w:sz w:val="24"/>
          <w:szCs w:val="24"/>
          <w:u w:val="single"/>
          <w:rtl/>
        </w:rPr>
        <w:t>:</w:t>
      </w:r>
    </w:p>
    <w:p w14:paraId="62EB8D4B" w14:textId="47F6FA65" w:rsidR="001E2274" w:rsidRDefault="00F711EB" w:rsidP="00F711EB">
      <w:pPr>
        <w:rPr>
          <w:b w:val="0"/>
          <w:bCs w:val="0"/>
          <w:caps/>
          <w:sz w:val="24"/>
          <w:szCs w:val="24"/>
          <w:rtl/>
        </w:rPr>
      </w:pPr>
      <w:r>
        <w:rPr>
          <w:rFonts w:hint="cs"/>
          <w:b w:val="0"/>
          <w:bCs w:val="0"/>
          <w:caps/>
          <w:sz w:val="24"/>
          <w:szCs w:val="24"/>
          <w:rtl/>
        </w:rPr>
        <w:t>צריך להבין עוד דבר ש, יש מרכז מסחרי שכונתי שמאושר בשכונה הזו אבל הוועדה המקומית מונעת את הבנייה שלו מזה חמש עשרה שנה והיא מבקשת כיום להעתיק אותו למערב העיר מכיוון שהשטח הזה הוא מאוד פרובלמטי מבחינת חניה וגישות ויציאות</w:t>
      </w:r>
    </w:p>
    <w:p w14:paraId="571B74E4" w14:textId="77777777" w:rsidR="001E2274" w:rsidRDefault="001E2274" w:rsidP="00F711EB">
      <w:pPr>
        <w:rPr>
          <w:b w:val="0"/>
          <w:bCs w:val="0"/>
          <w:caps/>
          <w:sz w:val="24"/>
          <w:szCs w:val="24"/>
          <w:rtl/>
        </w:rPr>
      </w:pPr>
    </w:p>
    <w:p w14:paraId="451D590A" w14:textId="77777777" w:rsidR="001E2274" w:rsidRDefault="000A5C33" w:rsidP="00F711EB">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316C7C41" w14:textId="7766FDA3" w:rsidR="001E2274" w:rsidRDefault="00F711EB" w:rsidP="00F711EB">
      <w:pPr>
        <w:rPr>
          <w:b w:val="0"/>
          <w:bCs w:val="0"/>
          <w:caps/>
          <w:sz w:val="24"/>
          <w:szCs w:val="24"/>
          <w:rtl/>
        </w:rPr>
      </w:pPr>
      <w:r>
        <w:rPr>
          <w:rFonts w:hint="cs"/>
          <w:b w:val="0"/>
          <w:bCs w:val="0"/>
          <w:caps/>
          <w:sz w:val="24"/>
          <w:szCs w:val="24"/>
          <w:rtl/>
        </w:rPr>
        <w:t>אתה מתכוון אתה</w:t>
      </w:r>
    </w:p>
    <w:p w14:paraId="5360401E" w14:textId="77777777" w:rsidR="001E2274" w:rsidRDefault="001E2274" w:rsidP="00F711EB">
      <w:pPr>
        <w:rPr>
          <w:b w:val="0"/>
          <w:bCs w:val="0"/>
          <w:caps/>
          <w:sz w:val="24"/>
          <w:szCs w:val="24"/>
          <w:rtl/>
        </w:rPr>
      </w:pPr>
    </w:p>
    <w:p w14:paraId="67259FCC" w14:textId="77777777" w:rsidR="001E2274" w:rsidRDefault="00D46C52" w:rsidP="00F711EB">
      <w:pPr>
        <w:rPr>
          <w:caps/>
          <w:sz w:val="24"/>
          <w:szCs w:val="24"/>
          <w:u w:val="single"/>
          <w:rtl/>
        </w:rPr>
      </w:pPr>
      <w:r w:rsidRPr="00D46C52">
        <w:rPr>
          <w:rFonts w:hint="cs"/>
          <w:caps/>
          <w:sz w:val="24"/>
          <w:szCs w:val="24"/>
          <w:u w:val="single"/>
          <w:rtl/>
        </w:rPr>
        <w:t>מר רועי בר</w:t>
      </w:r>
      <w:r w:rsidR="001E2274">
        <w:rPr>
          <w:rFonts w:hint="cs"/>
          <w:caps/>
          <w:sz w:val="24"/>
          <w:szCs w:val="24"/>
          <w:u w:val="single"/>
          <w:rtl/>
        </w:rPr>
        <w:t>:</w:t>
      </w:r>
    </w:p>
    <w:p w14:paraId="5A9DAD75" w14:textId="11EDB42B" w:rsidR="001E2274" w:rsidRDefault="00F711EB" w:rsidP="00F711EB">
      <w:pPr>
        <w:rPr>
          <w:b w:val="0"/>
          <w:bCs w:val="0"/>
          <w:caps/>
          <w:sz w:val="24"/>
          <w:szCs w:val="24"/>
          <w:rtl/>
        </w:rPr>
      </w:pPr>
      <w:r>
        <w:rPr>
          <w:rFonts w:hint="cs"/>
          <w:b w:val="0"/>
          <w:bCs w:val="0"/>
          <w:caps/>
          <w:sz w:val="24"/>
          <w:szCs w:val="24"/>
          <w:rtl/>
        </w:rPr>
        <w:t>זאת אומרת אם מסתכלים על רדיוס של קילומטר מהמקום הזה</w:t>
      </w:r>
      <w:r w:rsidR="000F703D">
        <w:rPr>
          <w:rFonts w:hint="cs"/>
          <w:b w:val="0"/>
          <w:bCs w:val="0"/>
          <w:caps/>
          <w:sz w:val="24"/>
          <w:szCs w:val="24"/>
          <w:rtl/>
        </w:rPr>
        <w:t xml:space="preserve"> </w:t>
      </w:r>
      <w:r>
        <w:rPr>
          <w:rFonts w:hint="cs"/>
          <w:b w:val="0"/>
          <w:bCs w:val="0"/>
          <w:caps/>
          <w:sz w:val="24"/>
          <w:szCs w:val="24"/>
          <w:rtl/>
        </w:rPr>
        <w:t>- אין מסחר שכונתי ברדיוס של קילומטר</w:t>
      </w:r>
    </w:p>
    <w:p w14:paraId="2E88B151" w14:textId="77777777" w:rsidR="001E2274" w:rsidRDefault="001E2274" w:rsidP="00F711EB">
      <w:pPr>
        <w:rPr>
          <w:b w:val="0"/>
          <w:bCs w:val="0"/>
          <w:caps/>
          <w:sz w:val="24"/>
          <w:szCs w:val="24"/>
          <w:rtl/>
        </w:rPr>
      </w:pPr>
    </w:p>
    <w:p w14:paraId="5482FB5F" w14:textId="77777777" w:rsidR="001E2274" w:rsidRDefault="000A5C33" w:rsidP="00F711EB">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12825012" w14:textId="29704E92" w:rsidR="001E2274" w:rsidRDefault="00F711EB" w:rsidP="00F711EB">
      <w:pPr>
        <w:rPr>
          <w:b w:val="0"/>
          <w:bCs w:val="0"/>
          <w:caps/>
          <w:sz w:val="24"/>
          <w:szCs w:val="24"/>
          <w:rtl/>
        </w:rPr>
      </w:pPr>
      <w:r>
        <w:rPr>
          <w:rFonts w:hint="cs"/>
          <w:b w:val="0"/>
          <w:bCs w:val="0"/>
          <w:caps/>
          <w:sz w:val="24"/>
          <w:szCs w:val="24"/>
          <w:rtl/>
        </w:rPr>
        <w:t>אתה מתכוון ל, לאזור איפה שהחניה היום קיימת?</w:t>
      </w:r>
    </w:p>
    <w:p w14:paraId="4D0731EA" w14:textId="77777777" w:rsidR="001E2274" w:rsidRDefault="001E2274" w:rsidP="00F711EB">
      <w:pPr>
        <w:rPr>
          <w:b w:val="0"/>
          <w:bCs w:val="0"/>
          <w:caps/>
          <w:sz w:val="24"/>
          <w:szCs w:val="24"/>
          <w:rtl/>
        </w:rPr>
      </w:pPr>
    </w:p>
    <w:p w14:paraId="502133EA" w14:textId="77777777" w:rsidR="001E2274" w:rsidRDefault="00D46C52" w:rsidP="00F711EB">
      <w:pPr>
        <w:rPr>
          <w:caps/>
          <w:sz w:val="24"/>
          <w:szCs w:val="24"/>
          <w:u w:val="single"/>
          <w:rtl/>
        </w:rPr>
      </w:pPr>
      <w:r w:rsidRPr="00D46C52">
        <w:rPr>
          <w:rFonts w:hint="cs"/>
          <w:caps/>
          <w:sz w:val="24"/>
          <w:szCs w:val="24"/>
          <w:u w:val="single"/>
          <w:rtl/>
        </w:rPr>
        <w:t>מר רועי בר</w:t>
      </w:r>
      <w:r w:rsidR="001E2274">
        <w:rPr>
          <w:rFonts w:hint="cs"/>
          <w:caps/>
          <w:sz w:val="24"/>
          <w:szCs w:val="24"/>
          <w:u w:val="single"/>
          <w:rtl/>
        </w:rPr>
        <w:t>:</w:t>
      </w:r>
    </w:p>
    <w:p w14:paraId="58F73B3E" w14:textId="3FF25E87" w:rsidR="001E2274" w:rsidRDefault="00F711EB" w:rsidP="00F711EB">
      <w:pPr>
        <w:rPr>
          <w:b w:val="0"/>
          <w:bCs w:val="0"/>
          <w:caps/>
          <w:sz w:val="24"/>
          <w:szCs w:val="24"/>
          <w:rtl/>
        </w:rPr>
      </w:pPr>
      <w:r>
        <w:rPr>
          <w:rFonts w:hint="cs"/>
          <w:b w:val="0"/>
          <w:bCs w:val="0"/>
          <w:caps/>
          <w:sz w:val="24"/>
          <w:szCs w:val="24"/>
          <w:rtl/>
        </w:rPr>
        <w:t>אני מתכוון ב, ב, רחוב הקוקיה יש מגרש מסחרי מאושר שלא נבנה מזה חמש עשרה שנה כי העירייה מנעה את ההקמה שלו ובצדק</w:t>
      </w:r>
    </w:p>
    <w:p w14:paraId="2812AE68" w14:textId="77777777" w:rsidR="001E2274" w:rsidRDefault="001E2274" w:rsidP="00F711EB">
      <w:pPr>
        <w:rPr>
          <w:b w:val="0"/>
          <w:bCs w:val="0"/>
          <w:caps/>
          <w:sz w:val="24"/>
          <w:szCs w:val="24"/>
          <w:rtl/>
        </w:rPr>
      </w:pPr>
    </w:p>
    <w:p w14:paraId="116E2A7E" w14:textId="77777777" w:rsidR="001E2274" w:rsidRDefault="000A5C33" w:rsidP="00F711EB">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751EB8D7" w14:textId="24D16DCD" w:rsidR="001E2274" w:rsidRDefault="00F711EB" w:rsidP="00F711EB">
      <w:pPr>
        <w:rPr>
          <w:b w:val="0"/>
          <w:bCs w:val="0"/>
          <w:caps/>
          <w:sz w:val="24"/>
          <w:szCs w:val="24"/>
          <w:rtl/>
        </w:rPr>
      </w:pPr>
      <w:r>
        <w:rPr>
          <w:rFonts w:hint="cs"/>
          <w:b w:val="0"/>
          <w:bCs w:val="0"/>
          <w:caps/>
          <w:sz w:val="24"/>
          <w:szCs w:val="24"/>
          <w:rtl/>
        </w:rPr>
        <w:t>אבל שמה יש חניה שמה היום</w:t>
      </w:r>
    </w:p>
    <w:p w14:paraId="6FB9A1CC" w14:textId="77777777" w:rsidR="001E2274" w:rsidRDefault="001E2274" w:rsidP="00F711EB">
      <w:pPr>
        <w:rPr>
          <w:b w:val="0"/>
          <w:bCs w:val="0"/>
          <w:caps/>
          <w:sz w:val="24"/>
          <w:szCs w:val="24"/>
          <w:rtl/>
        </w:rPr>
      </w:pPr>
    </w:p>
    <w:p w14:paraId="7EF811E3" w14:textId="77777777" w:rsidR="001E2274" w:rsidRDefault="00D46C52" w:rsidP="00F711EB">
      <w:pPr>
        <w:rPr>
          <w:caps/>
          <w:sz w:val="24"/>
          <w:szCs w:val="24"/>
          <w:u w:val="single"/>
          <w:rtl/>
        </w:rPr>
      </w:pPr>
      <w:r w:rsidRPr="00D46C52">
        <w:rPr>
          <w:rFonts w:hint="cs"/>
          <w:caps/>
          <w:sz w:val="24"/>
          <w:szCs w:val="24"/>
          <w:u w:val="single"/>
          <w:rtl/>
        </w:rPr>
        <w:t>מר רועי בר</w:t>
      </w:r>
      <w:r w:rsidR="001E2274">
        <w:rPr>
          <w:rFonts w:hint="cs"/>
          <w:caps/>
          <w:sz w:val="24"/>
          <w:szCs w:val="24"/>
          <w:u w:val="single"/>
          <w:rtl/>
        </w:rPr>
        <w:t>:</w:t>
      </w:r>
    </w:p>
    <w:p w14:paraId="0B88A63A" w14:textId="4A60CF28" w:rsidR="001E2274" w:rsidRDefault="00F711EB" w:rsidP="00F711EB">
      <w:pPr>
        <w:rPr>
          <w:b w:val="0"/>
          <w:bCs w:val="0"/>
          <w:caps/>
          <w:sz w:val="24"/>
          <w:szCs w:val="24"/>
          <w:rtl/>
        </w:rPr>
      </w:pPr>
      <w:r>
        <w:rPr>
          <w:rFonts w:hint="cs"/>
          <w:b w:val="0"/>
          <w:bCs w:val="0"/>
          <w:caps/>
          <w:sz w:val="24"/>
          <w:szCs w:val="24"/>
          <w:rtl/>
        </w:rPr>
        <w:t>העירייה דרשה להעתיק את הזכויות שלו ולהפוך את</w:t>
      </w:r>
      <w:r w:rsidR="000F703D">
        <w:rPr>
          <w:rFonts w:hint="cs"/>
          <w:b w:val="0"/>
          <w:bCs w:val="0"/>
          <w:caps/>
          <w:sz w:val="24"/>
          <w:szCs w:val="24"/>
          <w:rtl/>
        </w:rPr>
        <w:t xml:space="preserve"> </w:t>
      </w:r>
      <w:r>
        <w:rPr>
          <w:rFonts w:hint="cs"/>
          <w:b w:val="0"/>
          <w:bCs w:val="0"/>
          <w:caps/>
          <w:sz w:val="24"/>
          <w:szCs w:val="24"/>
          <w:rtl/>
        </w:rPr>
        <w:t>...</w:t>
      </w:r>
    </w:p>
    <w:p w14:paraId="3F80FD08" w14:textId="77777777" w:rsidR="001E2274" w:rsidRDefault="001E2274" w:rsidP="00F711EB">
      <w:pPr>
        <w:rPr>
          <w:b w:val="0"/>
          <w:bCs w:val="0"/>
          <w:caps/>
          <w:sz w:val="24"/>
          <w:szCs w:val="24"/>
          <w:rtl/>
        </w:rPr>
      </w:pPr>
    </w:p>
    <w:p w14:paraId="77C99A06" w14:textId="77777777" w:rsidR="001E2274" w:rsidRDefault="000A5C33" w:rsidP="00F711EB">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432BF514" w14:textId="0DD321F0" w:rsidR="001E2274" w:rsidRDefault="00F711EB" w:rsidP="00F711EB">
      <w:pPr>
        <w:rPr>
          <w:b w:val="0"/>
          <w:bCs w:val="0"/>
          <w:caps/>
          <w:sz w:val="24"/>
          <w:szCs w:val="24"/>
          <w:rtl/>
        </w:rPr>
      </w:pPr>
      <w:r>
        <w:rPr>
          <w:rFonts w:hint="cs"/>
          <w:b w:val="0"/>
          <w:bCs w:val="0"/>
          <w:caps/>
          <w:sz w:val="24"/>
          <w:szCs w:val="24"/>
          <w:rtl/>
        </w:rPr>
        <w:t>רגע רגע סליחה שניה</w:t>
      </w:r>
      <w:r w:rsidR="000F703D">
        <w:rPr>
          <w:rFonts w:hint="cs"/>
          <w:b w:val="0"/>
          <w:bCs w:val="0"/>
          <w:caps/>
          <w:sz w:val="24"/>
          <w:szCs w:val="24"/>
          <w:rtl/>
        </w:rPr>
        <w:t xml:space="preserve"> </w:t>
      </w:r>
      <w:r>
        <w:rPr>
          <w:rFonts w:hint="cs"/>
          <w:b w:val="0"/>
          <w:bCs w:val="0"/>
          <w:caps/>
          <w:sz w:val="24"/>
          <w:szCs w:val="24"/>
          <w:rtl/>
        </w:rPr>
        <w:t>...</w:t>
      </w:r>
    </w:p>
    <w:p w14:paraId="5277E15D" w14:textId="77777777" w:rsidR="001E2274" w:rsidRDefault="001E2274" w:rsidP="00F711EB">
      <w:pPr>
        <w:rPr>
          <w:b w:val="0"/>
          <w:bCs w:val="0"/>
          <w:caps/>
          <w:sz w:val="24"/>
          <w:szCs w:val="24"/>
          <w:rtl/>
        </w:rPr>
      </w:pPr>
    </w:p>
    <w:p w14:paraId="47B86B40" w14:textId="77777777" w:rsidR="001E2274" w:rsidRDefault="00D46C52" w:rsidP="00F711EB">
      <w:pPr>
        <w:rPr>
          <w:caps/>
          <w:sz w:val="24"/>
          <w:szCs w:val="24"/>
          <w:u w:val="single"/>
          <w:rtl/>
        </w:rPr>
      </w:pPr>
      <w:r w:rsidRPr="00D46C52">
        <w:rPr>
          <w:rFonts w:hint="cs"/>
          <w:caps/>
          <w:sz w:val="24"/>
          <w:szCs w:val="24"/>
          <w:u w:val="single"/>
          <w:rtl/>
        </w:rPr>
        <w:t>מר רועי בר</w:t>
      </w:r>
      <w:r w:rsidR="001E2274">
        <w:rPr>
          <w:rFonts w:hint="cs"/>
          <w:caps/>
          <w:sz w:val="24"/>
          <w:szCs w:val="24"/>
          <w:u w:val="single"/>
          <w:rtl/>
        </w:rPr>
        <w:t>:</w:t>
      </w:r>
    </w:p>
    <w:p w14:paraId="1BD8AE66" w14:textId="0C26CDF8" w:rsidR="001E2274" w:rsidRDefault="00F711EB" w:rsidP="00F711EB">
      <w:pPr>
        <w:rPr>
          <w:b w:val="0"/>
          <w:bCs w:val="0"/>
          <w:caps/>
          <w:sz w:val="24"/>
          <w:szCs w:val="24"/>
          <w:rtl/>
        </w:rPr>
      </w:pPr>
      <w:r>
        <w:rPr>
          <w:rFonts w:hint="cs"/>
          <w:b w:val="0"/>
          <w:bCs w:val="0"/>
          <w:caps/>
          <w:sz w:val="24"/>
          <w:szCs w:val="24"/>
          <w:rtl/>
        </w:rPr>
        <w:t xml:space="preserve">השטח הזה לציבורי וכרגע יש אצלכם תוכנית שהמגרש יהפוך למגרש ציבורי ולא מסחר שכונתי </w:t>
      </w:r>
    </w:p>
    <w:p w14:paraId="5C0D953C" w14:textId="77777777" w:rsidR="001E2274" w:rsidRDefault="001E2274" w:rsidP="00F711EB">
      <w:pPr>
        <w:rPr>
          <w:b w:val="0"/>
          <w:bCs w:val="0"/>
          <w:caps/>
          <w:sz w:val="24"/>
          <w:szCs w:val="24"/>
          <w:rtl/>
        </w:rPr>
      </w:pPr>
    </w:p>
    <w:p w14:paraId="12527955" w14:textId="77777777" w:rsidR="001E2274" w:rsidRDefault="000A5C33" w:rsidP="00F711EB">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1EB69DB9" w14:textId="08F74D05" w:rsidR="001E2274" w:rsidRDefault="00F711EB" w:rsidP="00F711EB">
      <w:pPr>
        <w:rPr>
          <w:b w:val="0"/>
          <w:bCs w:val="0"/>
          <w:caps/>
          <w:sz w:val="24"/>
          <w:szCs w:val="24"/>
          <w:rtl/>
        </w:rPr>
      </w:pPr>
      <w:r>
        <w:rPr>
          <w:rFonts w:hint="cs"/>
          <w:b w:val="0"/>
          <w:bCs w:val="0"/>
          <w:caps/>
          <w:sz w:val="24"/>
          <w:szCs w:val="24"/>
          <w:rtl/>
        </w:rPr>
        <w:t>את זה הבנו רועי רועי הבנו את מה שאתה אומר רק רציתי להבין על מה אתה מדבר, על</w:t>
      </w:r>
      <w:r w:rsidR="000F703D">
        <w:rPr>
          <w:rFonts w:hint="cs"/>
          <w:b w:val="0"/>
          <w:bCs w:val="0"/>
          <w:caps/>
          <w:sz w:val="24"/>
          <w:szCs w:val="24"/>
          <w:rtl/>
        </w:rPr>
        <w:t xml:space="preserve"> </w:t>
      </w:r>
      <w:r>
        <w:rPr>
          <w:rFonts w:hint="cs"/>
          <w:b w:val="0"/>
          <w:bCs w:val="0"/>
          <w:caps/>
          <w:sz w:val="24"/>
          <w:szCs w:val="24"/>
          <w:rtl/>
        </w:rPr>
        <w:t>איזה מיקום על אותו מיקום ש, על ה, יעוד המסחרי שקיימת בו היום חניה?</w:t>
      </w:r>
    </w:p>
    <w:p w14:paraId="10230095" w14:textId="77777777" w:rsidR="001E2274" w:rsidRDefault="001E2274" w:rsidP="00F711EB">
      <w:pPr>
        <w:rPr>
          <w:b w:val="0"/>
          <w:bCs w:val="0"/>
          <w:caps/>
          <w:sz w:val="24"/>
          <w:szCs w:val="24"/>
          <w:rtl/>
        </w:rPr>
      </w:pPr>
    </w:p>
    <w:p w14:paraId="494FEBBC" w14:textId="77777777" w:rsidR="001E2274" w:rsidRDefault="00D46C52" w:rsidP="00F711EB">
      <w:pPr>
        <w:rPr>
          <w:caps/>
          <w:sz w:val="24"/>
          <w:szCs w:val="24"/>
          <w:u w:val="single"/>
          <w:rtl/>
        </w:rPr>
      </w:pPr>
      <w:r w:rsidRPr="00D46C52">
        <w:rPr>
          <w:rFonts w:hint="cs"/>
          <w:caps/>
          <w:sz w:val="24"/>
          <w:szCs w:val="24"/>
          <w:u w:val="single"/>
          <w:rtl/>
        </w:rPr>
        <w:t>מר רועי בר</w:t>
      </w:r>
      <w:r w:rsidR="001E2274">
        <w:rPr>
          <w:rFonts w:hint="cs"/>
          <w:caps/>
          <w:sz w:val="24"/>
          <w:szCs w:val="24"/>
          <w:u w:val="single"/>
          <w:rtl/>
        </w:rPr>
        <w:t>:</w:t>
      </w:r>
    </w:p>
    <w:p w14:paraId="01D8F0F5" w14:textId="0105746B" w:rsidR="001E2274" w:rsidRDefault="00F711EB" w:rsidP="00F711EB">
      <w:pPr>
        <w:rPr>
          <w:b w:val="0"/>
          <w:bCs w:val="0"/>
          <w:caps/>
          <w:sz w:val="24"/>
          <w:szCs w:val="24"/>
          <w:rtl/>
        </w:rPr>
      </w:pPr>
      <w:r>
        <w:rPr>
          <w:rFonts w:hint="cs"/>
          <w:b w:val="0"/>
          <w:bCs w:val="0"/>
          <w:caps/>
          <w:sz w:val="24"/>
          <w:szCs w:val="24"/>
          <w:rtl/>
        </w:rPr>
        <w:t>אני מדבר המגרש ברחוב הקוקיה בשש שתיים שמונה שבע זה היום באמת המקום שהיום משמש כחניה</w:t>
      </w:r>
    </w:p>
    <w:p w14:paraId="29DA092E" w14:textId="77777777" w:rsidR="001E2274" w:rsidRDefault="001E2274" w:rsidP="00F711EB">
      <w:pPr>
        <w:rPr>
          <w:b w:val="0"/>
          <w:bCs w:val="0"/>
          <w:caps/>
          <w:sz w:val="24"/>
          <w:szCs w:val="24"/>
          <w:rtl/>
        </w:rPr>
      </w:pPr>
    </w:p>
    <w:p w14:paraId="77635298" w14:textId="77777777" w:rsidR="001E2274" w:rsidRDefault="000A5C33" w:rsidP="00F711EB">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6A8A4FBA" w14:textId="1A13745A" w:rsidR="001E2274" w:rsidRDefault="00F711EB" w:rsidP="00F711EB">
      <w:pPr>
        <w:rPr>
          <w:b w:val="0"/>
          <w:bCs w:val="0"/>
          <w:caps/>
          <w:sz w:val="24"/>
          <w:szCs w:val="24"/>
          <w:rtl/>
        </w:rPr>
      </w:pPr>
      <w:r>
        <w:rPr>
          <w:rFonts w:hint="cs"/>
          <w:b w:val="0"/>
          <w:bCs w:val="0"/>
          <w:caps/>
          <w:sz w:val="24"/>
          <w:szCs w:val="24"/>
          <w:rtl/>
        </w:rPr>
        <w:t>תודה רבה</w:t>
      </w:r>
    </w:p>
    <w:p w14:paraId="2C9EF444" w14:textId="77777777" w:rsidR="001E2274" w:rsidRDefault="001E2274" w:rsidP="00F711EB">
      <w:pPr>
        <w:rPr>
          <w:b w:val="0"/>
          <w:bCs w:val="0"/>
          <w:caps/>
          <w:sz w:val="24"/>
          <w:szCs w:val="24"/>
          <w:rtl/>
        </w:rPr>
      </w:pPr>
    </w:p>
    <w:p w14:paraId="05036FCC" w14:textId="77777777" w:rsidR="001E2274" w:rsidRDefault="00D46C52" w:rsidP="00F711EB">
      <w:pPr>
        <w:rPr>
          <w:caps/>
          <w:sz w:val="24"/>
          <w:szCs w:val="24"/>
          <w:u w:val="single"/>
          <w:rtl/>
        </w:rPr>
      </w:pPr>
      <w:r w:rsidRPr="00D46C52">
        <w:rPr>
          <w:rFonts w:hint="cs"/>
          <w:caps/>
          <w:sz w:val="24"/>
          <w:szCs w:val="24"/>
          <w:u w:val="single"/>
          <w:rtl/>
        </w:rPr>
        <w:t>מר רועי בר</w:t>
      </w:r>
      <w:r w:rsidR="001E2274">
        <w:rPr>
          <w:rFonts w:hint="cs"/>
          <w:caps/>
          <w:sz w:val="24"/>
          <w:szCs w:val="24"/>
          <w:u w:val="single"/>
          <w:rtl/>
        </w:rPr>
        <w:t>:</w:t>
      </w:r>
    </w:p>
    <w:p w14:paraId="260C8B0B" w14:textId="3864905F" w:rsidR="001E2274" w:rsidRDefault="00F711EB" w:rsidP="00F711EB">
      <w:pPr>
        <w:rPr>
          <w:b w:val="0"/>
          <w:bCs w:val="0"/>
          <w:caps/>
          <w:sz w:val="24"/>
          <w:szCs w:val="24"/>
          <w:rtl/>
        </w:rPr>
      </w:pPr>
      <w:r>
        <w:rPr>
          <w:rFonts w:hint="cs"/>
          <w:b w:val="0"/>
          <w:bCs w:val="0"/>
          <w:caps/>
          <w:sz w:val="24"/>
          <w:szCs w:val="24"/>
          <w:rtl/>
        </w:rPr>
        <w:t>המגרש הזה לא משמש לא לחניה ולא לשום פעילות אחרת זולת לצערנו פעילות בלתי חוקית ש, ש, עדיף היה להימנע ממנה ול, להפסיק את הקיום שלה</w:t>
      </w:r>
    </w:p>
    <w:p w14:paraId="690DA446" w14:textId="77777777" w:rsidR="001E2274" w:rsidRDefault="001E2274" w:rsidP="00F711EB">
      <w:pPr>
        <w:rPr>
          <w:b w:val="0"/>
          <w:bCs w:val="0"/>
          <w:caps/>
          <w:sz w:val="24"/>
          <w:szCs w:val="24"/>
          <w:rtl/>
        </w:rPr>
      </w:pPr>
    </w:p>
    <w:p w14:paraId="2DDE79C3" w14:textId="77777777" w:rsidR="001E2274" w:rsidRDefault="000A5C33" w:rsidP="00F711EB">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4421742D" w14:textId="6FE48C12" w:rsidR="001E2274" w:rsidRDefault="00F711EB" w:rsidP="00F711EB">
      <w:pPr>
        <w:rPr>
          <w:b w:val="0"/>
          <w:bCs w:val="0"/>
          <w:caps/>
          <w:sz w:val="24"/>
          <w:szCs w:val="24"/>
          <w:rtl/>
        </w:rPr>
      </w:pPr>
      <w:r>
        <w:rPr>
          <w:rFonts w:hint="cs"/>
          <w:b w:val="0"/>
          <w:bCs w:val="0"/>
          <w:caps/>
          <w:sz w:val="24"/>
          <w:szCs w:val="24"/>
          <w:rtl/>
        </w:rPr>
        <w:t>טוב</w:t>
      </w:r>
    </w:p>
    <w:p w14:paraId="4B640DE3" w14:textId="77777777" w:rsidR="001E2274" w:rsidRDefault="001E2274" w:rsidP="00F711EB">
      <w:pPr>
        <w:rPr>
          <w:b w:val="0"/>
          <w:bCs w:val="0"/>
          <w:caps/>
          <w:sz w:val="24"/>
          <w:szCs w:val="24"/>
          <w:rtl/>
        </w:rPr>
      </w:pPr>
    </w:p>
    <w:p w14:paraId="41B5F48A" w14:textId="77777777" w:rsidR="001E2274" w:rsidRDefault="003109B2" w:rsidP="00F711EB">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706D3969" w14:textId="4AF204FB" w:rsidR="001E2274" w:rsidRDefault="00F711EB" w:rsidP="00F711EB">
      <w:pPr>
        <w:rPr>
          <w:b w:val="0"/>
          <w:bCs w:val="0"/>
          <w:caps/>
          <w:sz w:val="24"/>
          <w:szCs w:val="24"/>
          <w:rtl/>
        </w:rPr>
      </w:pPr>
      <w:r>
        <w:rPr>
          <w:rFonts w:hint="cs"/>
          <w:b w:val="0"/>
          <w:bCs w:val="0"/>
          <w:caps/>
          <w:sz w:val="24"/>
          <w:szCs w:val="24"/>
          <w:rtl/>
        </w:rPr>
        <w:t>היום השטח הוא פתוח?</w:t>
      </w:r>
    </w:p>
    <w:p w14:paraId="58758BFD" w14:textId="77777777" w:rsidR="001E2274" w:rsidRDefault="001E2274" w:rsidP="00F711EB">
      <w:pPr>
        <w:rPr>
          <w:b w:val="0"/>
          <w:bCs w:val="0"/>
          <w:caps/>
          <w:sz w:val="24"/>
          <w:szCs w:val="24"/>
          <w:rtl/>
        </w:rPr>
      </w:pPr>
    </w:p>
    <w:p w14:paraId="68960AB2" w14:textId="77777777" w:rsidR="001E2274" w:rsidRDefault="00E019CF" w:rsidP="00F711EB">
      <w:pPr>
        <w:rPr>
          <w:caps/>
          <w:sz w:val="24"/>
          <w:szCs w:val="24"/>
          <w:u w:val="single"/>
          <w:rtl/>
        </w:rPr>
      </w:pPr>
      <w:r w:rsidRPr="00E019CF">
        <w:rPr>
          <w:rFonts w:hint="cs"/>
          <w:caps/>
          <w:sz w:val="24"/>
          <w:szCs w:val="24"/>
          <w:u w:val="single"/>
          <w:rtl/>
        </w:rPr>
        <w:t>גב</w:t>
      </w:r>
      <w:r w:rsidRPr="00E019CF">
        <w:rPr>
          <w:caps/>
          <w:sz w:val="24"/>
          <w:szCs w:val="24"/>
          <w:u w:val="single"/>
          <w:rtl/>
        </w:rPr>
        <w:t>'</w:t>
      </w:r>
      <w:r w:rsidRPr="00E019CF">
        <w:rPr>
          <w:rFonts w:hint="cs"/>
          <w:caps/>
          <w:sz w:val="24"/>
          <w:szCs w:val="24"/>
          <w:u w:val="single"/>
          <w:rtl/>
        </w:rPr>
        <w:t xml:space="preserve"> שיראל לוי - אדריכלית עורכת התוכנית</w:t>
      </w:r>
      <w:r w:rsidR="001E2274">
        <w:rPr>
          <w:rFonts w:hint="cs"/>
          <w:caps/>
          <w:sz w:val="24"/>
          <w:szCs w:val="24"/>
          <w:u w:val="single"/>
          <w:rtl/>
        </w:rPr>
        <w:t>:</w:t>
      </w:r>
    </w:p>
    <w:p w14:paraId="2CFB0EB0" w14:textId="7C73266C" w:rsidR="001E2274" w:rsidRDefault="00F711EB" w:rsidP="00F711EB">
      <w:pPr>
        <w:rPr>
          <w:b w:val="0"/>
          <w:bCs w:val="0"/>
          <w:caps/>
          <w:sz w:val="24"/>
          <w:szCs w:val="24"/>
          <w:rtl/>
        </w:rPr>
      </w:pPr>
      <w:r>
        <w:rPr>
          <w:rFonts w:hint="cs"/>
          <w:b w:val="0"/>
          <w:bCs w:val="0"/>
          <w:caps/>
          <w:sz w:val="24"/>
          <w:szCs w:val="24"/>
          <w:rtl/>
        </w:rPr>
        <w:t>היום השטח הוא פתוח</w:t>
      </w:r>
    </w:p>
    <w:p w14:paraId="3088508A" w14:textId="77777777" w:rsidR="001E2274" w:rsidRDefault="001E2274" w:rsidP="00F711EB">
      <w:pPr>
        <w:rPr>
          <w:b w:val="0"/>
          <w:bCs w:val="0"/>
          <w:caps/>
          <w:sz w:val="24"/>
          <w:szCs w:val="24"/>
          <w:rtl/>
        </w:rPr>
      </w:pPr>
    </w:p>
    <w:p w14:paraId="34F37076" w14:textId="77777777" w:rsidR="001E2274" w:rsidRDefault="000A3DA6" w:rsidP="00F711EB">
      <w:pPr>
        <w:rPr>
          <w:caps/>
          <w:sz w:val="24"/>
          <w:szCs w:val="24"/>
          <w:u w:val="single"/>
          <w:rtl/>
        </w:rPr>
      </w:pPr>
      <w:r w:rsidRPr="000A3DA6">
        <w:rPr>
          <w:rFonts w:hint="cs"/>
          <w:caps/>
          <w:sz w:val="24"/>
          <w:szCs w:val="24"/>
          <w:u w:val="single"/>
          <w:rtl/>
        </w:rPr>
        <w:t>מר תומר דוידסון - נציג מנהל מקרקעי ישראל בוועדה המחוזית</w:t>
      </w:r>
      <w:r w:rsidR="001E2274">
        <w:rPr>
          <w:rFonts w:hint="cs"/>
          <w:caps/>
          <w:sz w:val="24"/>
          <w:szCs w:val="24"/>
          <w:u w:val="single"/>
          <w:rtl/>
        </w:rPr>
        <w:t>:</w:t>
      </w:r>
    </w:p>
    <w:p w14:paraId="52764A97" w14:textId="5F254C78" w:rsidR="001E2274" w:rsidRDefault="00F711EB" w:rsidP="00F711EB">
      <w:pPr>
        <w:rPr>
          <w:b w:val="0"/>
          <w:bCs w:val="0"/>
          <w:caps/>
          <w:sz w:val="24"/>
          <w:szCs w:val="24"/>
          <w:rtl/>
        </w:rPr>
      </w:pPr>
      <w:r>
        <w:rPr>
          <w:rFonts w:hint="cs"/>
          <w:b w:val="0"/>
          <w:bCs w:val="0"/>
          <w:caps/>
          <w:sz w:val="24"/>
          <w:szCs w:val="24"/>
          <w:rtl/>
        </w:rPr>
        <w:t xml:space="preserve">כן כן זה </w:t>
      </w:r>
    </w:p>
    <w:p w14:paraId="7886799F" w14:textId="77777777" w:rsidR="001E2274" w:rsidRDefault="001E2274" w:rsidP="00F711EB">
      <w:pPr>
        <w:rPr>
          <w:b w:val="0"/>
          <w:bCs w:val="0"/>
          <w:caps/>
          <w:sz w:val="24"/>
          <w:szCs w:val="24"/>
          <w:rtl/>
        </w:rPr>
      </w:pPr>
    </w:p>
    <w:p w14:paraId="56F52F72" w14:textId="77777777" w:rsidR="001E2274" w:rsidRDefault="003109B2" w:rsidP="00F711EB">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72B534CF" w14:textId="7A2E22AD" w:rsidR="001E2274" w:rsidRDefault="00F711EB" w:rsidP="00F711EB">
      <w:pPr>
        <w:rPr>
          <w:b w:val="0"/>
          <w:bCs w:val="0"/>
          <w:caps/>
          <w:sz w:val="24"/>
          <w:szCs w:val="24"/>
          <w:rtl/>
        </w:rPr>
      </w:pPr>
      <w:r>
        <w:rPr>
          <w:rFonts w:hint="cs"/>
          <w:b w:val="0"/>
          <w:bCs w:val="0"/>
          <w:caps/>
          <w:sz w:val="24"/>
          <w:szCs w:val="24"/>
          <w:rtl/>
        </w:rPr>
        <w:t>מה יש על השטח היום?</w:t>
      </w:r>
    </w:p>
    <w:p w14:paraId="59F4D181" w14:textId="77777777" w:rsidR="001E2274" w:rsidRDefault="001E2274" w:rsidP="00F711EB">
      <w:pPr>
        <w:rPr>
          <w:b w:val="0"/>
          <w:bCs w:val="0"/>
          <w:caps/>
          <w:sz w:val="24"/>
          <w:szCs w:val="24"/>
          <w:rtl/>
        </w:rPr>
      </w:pPr>
    </w:p>
    <w:p w14:paraId="44ECA386" w14:textId="77777777" w:rsidR="001E2274" w:rsidRDefault="000A3DA6" w:rsidP="00F711EB">
      <w:pPr>
        <w:rPr>
          <w:caps/>
          <w:sz w:val="24"/>
          <w:szCs w:val="24"/>
          <w:u w:val="single"/>
          <w:rtl/>
        </w:rPr>
      </w:pPr>
      <w:r w:rsidRPr="000A3DA6">
        <w:rPr>
          <w:rFonts w:hint="cs"/>
          <w:caps/>
          <w:sz w:val="24"/>
          <w:szCs w:val="24"/>
          <w:u w:val="single"/>
          <w:rtl/>
        </w:rPr>
        <w:t>מר תומר דוידסון - נציג מנהל מקרקעי ישראל בוועדה המחוזית</w:t>
      </w:r>
      <w:r w:rsidR="001E2274">
        <w:rPr>
          <w:rFonts w:hint="cs"/>
          <w:caps/>
          <w:sz w:val="24"/>
          <w:szCs w:val="24"/>
          <w:u w:val="single"/>
          <w:rtl/>
        </w:rPr>
        <w:t>:</w:t>
      </w:r>
    </w:p>
    <w:p w14:paraId="10C811E9" w14:textId="172A1823" w:rsidR="001E2274" w:rsidRDefault="00F711EB" w:rsidP="00F711EB">
      <w:pPr>
        <w:rPr>
          <w:b w:val="0"/>
          <w:bCs w:val="0"/>
          <w:caps/>
          <w:sz w:val="24"/>
          <w:szCs w:val="24"/>
          <w:rtl/>
        </w:rPr>
      </w:pPr>
      <w:r>
        <w:rPr>
          <w:rFonts w:hint="cs"/>
          <w:b w:val="0"/>
          <w:bCs w:val="0"/>
          <w:caps/>
          <w:sz w:val="24"/>
          <w:szCs w:val="24"/>
          <w:rtl/>
        </w:rPr>
        <w:t>כלום חול</w:t>
      </w:r>
    </w:p>
    <w:p w14:paraId="20162EBD" w14:textId="77777777" w:rsidR="001E2274" w:rsidRDefault="001E2274" w:rsidP="00F711EB">
      <w:pPr>
        <w:rPr>
          <w:b w:val="0"/>
          <w:bCs w:val="0"/>
          <w:caps/>
          <w:sz w:val="24"/>
          <w:szCs w:val="24"/>
          <w:rtl/>
        </w:rPr>
      </w:pPr>
    </w:p>
    <w:p w14:paraId="46608A14" w14:textId="77777777" w:rsidR="001E2274" w:rsidRDefault="00D46C52" w:rsidP="00F711EB">
      <w:pPr>
        <w:rPr>
          <w:caps/>
          <w:sz w:val="24"/>
          <w:szCs w:val="24"/>
          <w:u w:val="single"/>
          <w:rtl/>
        </w:rPr>
      </w:pPr>
      <w:r w:rsidRPr="00D46C52">
        <w:rPr>
          <w:rFonts w:hint="cs"/>
          <w:caps/>
          <w:sz w:val="24"/>
          <w:szCs w:val="24"/>
          <w:u w:val="single"/>
          <w:rtl/>
        </w:rPr>
        <w:t>מר רועי בר</w:t>
      </w:r>
      <w:r w:rsidR="001E2274">
        <w:rPr>
          <w:rFonts w:hint="cs"/>
          <w:caps/>
          <w:sz w:val="24"/>
          <w:szCs w:val="24"/>
          <w:u w:val="single"/>
          <w:rtl/>
        </w:rPr>
        <w:t>:</w:t>
      </w:r>
    </w:p>
    <w:p w14:paraId="43E9D992" w14:textId="454A16FC" w:rsidR="001E2274" w:rsidRDefault="00F711EB" w:rsidP="00F711EB">
      <w:pPr>
        <w:rPr>
          <w:b w:val="0"/>
          <w:bCs w:val="0"/>
          <w:caps/>
          <w:sz w:val="24"/>
          <w:szCs w:val="24"/>
          <w:rtl/>
        </w:rPr>
      </w:pPr>
      <w:r>
        <w:rPr>
          <w:rFonts w:hint="cs"/>
          <w:b w:val="0"/>
          <w:bCs w:val="0"/>
          <w:caps/>
          <w:sz w:val="24"/>
          <w:szCs w:val="24"/>
          <w:rtl/>
        </w:rPr>
        <w:t xml:space="preserve">בעיקר בעיקר מזרקים </w:t>
      </w:r>
    </w:p>
    <w:p w14:paraId="0E0BB938" w14:textId="77777777" w:rsidR="001E2274" w:rsidRDefault="001E2274" w:rsidP="00F711EB">
      <w:pPr>
        <w:rPr>
          <w:b w:val="0"/>
          <w:bCs w:val="0"/>
          <w:caps/>
          <w:sz w:val="24"/>
          <w:szCs w:val="24"/>
          <w:rtl/>
        </w:rPr>
      </w:pPr>
    </w:p>
    <w:p w14:paraId="46BA17DC" w14:textId="77777777" w:rsidR="001E2274" w:rsidRDefault="003109B2" w:rsidP="00F711EB">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2E41CEBD" w14:textId="009DF484" w:rsidR="001E2274" w:rsidRDefault="00F711EB" w:rsidP="00F711EB">
      <w:pPr>
        <w:rPr>
          <w:b w:val="0"/>
          <w:bCs w:val="0"/>
          <w:caps/>
          <w:sz w:val="24"/>
          <w:szCs w:val="24"/>
          <w:rtl/>
        </w:rPr>
      </w:pPr>
      <w:r>
        <w:rPr>
          <w:rFonts w:hint="cs"/>
          <w:b w:val="0"/>
          <w:bCs w:val="0"/>
          <w:caps/>
          <w:sz w:val="24"/>
          <w:szCs w:val="24"/>
          <w:rtl/>
        </w:rPr>
        <w:t xml:space="preserve">לא, בעיקר עצים בעיקר בעיקר עצים נכון? </w:t>
      </w:r>
    </w:p>
    <w:p w14:paraId="72CD416D" w14:textId="77777777" w:rsidR="001E2274" w:rsidRDefault="001E2274" w:rsidP="00F711EB">
      <w:pPr>
        <w:rPr>
          <w:b w:val="0"/>
          <w:bCs w:val="0"/>
          <w:caps/>
          <w:sz w:val="24"/>
          <w:szCs w:val="24"/>
          <w:rtl/>
        </w:rPr>
      </w:pPr>
    </w:p>
    <w:p w14:paraId="5E75B4BF" w14:textId="77777777" w:rsidR="001E2274" w:rsidRDefault="00E019CF" w:rsidP="00F711EB">
      <w:pPr>
        <w:rPr>
          <w:caps/>
          <w:sz w:val="24"/>
          <w:szCs w:val="24"/>
          <w:u w:val="single"/>
          <w:rtl/>
        </w:rPr>
      </w:pPr>
      <w:r w:rsidRPr="00E019CF">
        <w:rPr>
          <w:rFonts w:hint="cs"/>
          <w:caps/>
          <w:sz w:val="24"/>
          <w:szCs w:val="24"/>
          <w:u w:val="single"/>
          <w:rtl/>
        </w:rPr>
        <w:t>גב</w:t>
      </w:r>
      <w:r w:rsidRPr="00E019CF">
        <w:rPr>
          <w:caps/>
          <w:sz w:val="24"/>
          <w:szCs w:val="24"/>
          <w:u w:val="single"/>
          <w:rtl/>
        </w:rPr>
        <w:t>'</w:t>
      </w:r>
      <w:r w:rsidRPr="00E019CF">
        <w:rPr>
          <w:rFonts w:hint="cs"/>
          <w:caps/>
          <w:sz w:val="24"/>
          <w:szCs w:val="24"/>
          <w:u w:val="single"/>
          <w:rtl/>
        </w:rPr>
        <w:t xml:space="preserve"> שיראל לוי - אדריכלית עורכת התוכנית</w:t>
      </w:r>
      <w:r w:rsidR="001E2274">
        <w:rPr>
          <w:rFonts w:hint="cs"/>
          <w:caps/>
          <w:sz w:val="24"/>
          <w:szCs w:val="24"/>
          <w:u w:val="single"/>
          <w:rtl/>
        </w:rPr>
        <w:t>:</w:t>
      </w:r>
    </w:p>
    <w:p w14:paraId="7F611A02" w14:textId="6C323DB2" w:rsidR="001E2274" w:rsidRDefault="003F5E25" w:rsidP="00F711EB">
      <w:pPr>
        <w:rPr>
          <w:b w:val="0"/>
          <w:bCs w:val="0"/>
          <w:caps/>
          <w:sz w:val="24"/>
          <w:szCs w:val="24"/>
          <w:rtl/>
        </w:rPr>
      </w:pPr>
      <w:r>
        <w:rPr>
          <w:rFonts w:hint="cs"/>
          <w:b w:val="0"/>
          <w:bCs w:val="0"/>
          <w:caps/>
          <w:sz w:val="24"/>
          <w:szCs w:val="24"/>
          <w:rtl/>
        </w:rPr>
        <w:t>העצים נשתלו</w:t>
      </w:r>
      <w:r w:rsidR="000F703D">
        <w:rPr>
          <w:rFonts w:hint="cs"/>
          <w:b w:val="0"/>
          <w:bCs w:val="0"/>
          <w:caps/>
          <w:sz w:val="24"/>
          <w:szCs w:val="24"/>
          <w:rtl/>
        </w:rPr>
        <w:t xml:space="preserve"> </w:t>
      </w:r>
      <w:r>
        <w:rPr>
          <w:rFonts w:hint="cs"/>
          <w:b w:val="0"/>
          <w:bCs w:val="0"/>
          <w:caps/>
          <w:sz w:val="24"/>
          <w:szCs w:val="24"/>
          <w:rtl/>
        </w:rPr>
        <w:t xml:space="preserve">על - מנת </w:t>
      </w:r>
    </w:p>
    <w:p w14:paraId="4753F99E" w14:textId="77777777" w:rsidR="001E2274" w:rsidRDefault="001E2274" w:rsidP="00F711EB">
      <w:pPr>
        <w:rPr>
          <w:b w:val="0"/>
          <w:bCs w:val="0"/>
          <w:caps/>
          <w:sz w:val="24"/>
          <w:szCs w:val="24"/>
          <w:rtl/>
        </w:rPr>
      </w:pPr>
    </w:p>
    <w:p w14:paraId="00506A61" w14:textId="77777777" w:rsidR="001E2274" w:rsidRDefault="00D46C52" w:rsidP="00F711EB">
      <w:pPr>
        <w:rPr>
          <w:caps/>
          <w:sz w:val="24"/>
          <w:szCs w:val="24"/>
          <w:u w:val="single"/>
          <w:rtl/>
        </w:rPr>
      </w:pPr>
      <w:r w:rsidRPr="00D46C52">
        <w:rPr>
          <w:rFonts w:hint="cs"/>
          <w:caps/>
          <w:sz w:val="24"/>
          <w:szCs w:val="24"/>
          <w:u w:val="single"/>
          <w:rtl/>
        </w:rPr>
        <w:t>מר רועי בר</w:t>
      </w:r>
      <w:r w:rsidR="001E2274">
        <w:rPr>
          <w:rFonts w:hint="cs"/>
          <w:caps/>
          <w:sz w:val="24"/>
          <w:szCs w:val="24"/>
          <w:u w:val="single"/>
          <w:rtl/>
        </w:rPr>
        <w:t>:</w:t>
      </w:r>
    </w:p>
    <w:p w14:paraId="2AA5649A" w14:textId="64A3F08E" w:rsidR="001E2274" w:rsidRDefault="003F5E25" w:rsidP="00F711EB">
      <w:pPr>
        <w:rPr>
          <w:b w:val="0"/>
          <w:bCs w:val="0"/>
          <w:caps/>
          <w:sz w:val="24"/>
          <w:szCs w:val="24"/>
          <w:rtl/>
        </w:rPr>
      </w:pPr>
      <w:r>
        <w:rPr>
          <w:rFonts w:hint="cs"/>
          <w:b w:val="0"/>
          <w:bCs w:val="0"/>
          <w:caps/>
          <w:sz w:val="24"/>
          <w:szCs w:val="24"/>
          <w:rtl/>
        </w:rPr>
        <w:t xml:space="preserve">אין שם עצים </w:t>
      </w:r>
    </w:p>
    <w:p w14:paraId="7B9C0886" w14:textId="77777777" w:rsidR="001E2274" w:rsidRDefault="001E2274" w:rsidP="00F711EB">
      <w:pPr>
        <w:rPr>
          <w:b w:val="0"/>
          <w:bCs w:val="0"/>
          <w:caps/>
          <w:sz w:val="24"/>
          <w:szCs w:val="24"/>
          <w:rtl/>
        </w:rPr>
      </w:pPr>
    </w:p>
    <w:p w14:paraId="33ECB20D" w14:textId="77777777" w:rsidR="001E2274" w:rsidRDefault="00E019CF" w:rsidP="003F5E25">
      <w:pPr>
        <w:rPr>
          <w:caps/>
          <w:sz w:val="24"/>
          <w:szCs w:val="24"/>
          <w:u w:val="single"/>
          <w:rtl/>
        </w:rPr>
      </w:pPr>
      <w:r w:rsidRPr="00E019CF">
        <w:rPr>
          <w:rFonts w:hint="cs"/>
          <w:caps/>
          <w:sz w:val="24"/>
          <w:szCs w:val="24"/>
          <w:u w:val="single"/>
          <w:rtl/>
        </w:rPr>
        <w:t>גב</w:t>
      </w:r>
      <w:r w:rsidRPr="00E019CF">
        <w:rPr>
          <w:caps/>
          <w:sz w:val="24"/>
          <w:szCs w:val="24"/>
          <w:u w:val="single"/>
          <w:rtl/>
        </w:rPr>
        <w:t>'</w:t>
      </w:r>
      <w:r w:rsidRPr="00E019CF">
        <w:rPr>
          <w:rFonts w:hint="cs"/>
          <w:caps/>
          <w:sz w:val="24"/>
          <w:szCs w:val="24"/>
          <w:u w:val="single"/>
          <w:rtl/>
        </w:rPr>
        <w:t xml:space="preserve"> שיראל לוי - אדריכלית עורכת התוכנית</w:t>
      </w:r>
      <w:r w:rsidR="001E2274">
        <w:rPr>
          <w:rFonts w:hint="cs"/>
          <w:caps/>
          <w:sz w:val="24"/>
          <w:szCs w:val="24"/>
          <w:u w:val="single"/>
          <w:rtl/>
        </w:rPr>
        <w:t>:</w:t>
      </w:r>
    </w:p>
    <w:p w14:paraId="54AC8598" w14:textId="280DC935" w:rsidR="001E2274" w:rsidRDefault="003F5E25" w:rsidP="003F5E25">
      <w:pPr>
        <w:rPr>
          <w:b w:val="0"/>
          <w:bCs w:val="0"/>
          <w:caps/>
          <w:sz w:val="24"/>
          <w:szCs w:val="24"/>
          <w:rtl/>
        </w:rPr>
      </w:pPr>
      <w:r>
        <w:rPr>
          <w:rFonts w:hint="cs"/>
          <w:b w:val="0"/>
          <w:bCs w:val="0"/>
          <w:caps/>
          <w:sz w:val="24"/>
          <w:szCs w:val="24"/>
          <w:rtl/>
        </w:rPr>
        <w:t>לתפוס את הקרקע זה לא ...</w:t>
      </w:r>
    </w:p>
    <w:p w14:paraId="2BFFECA0" w14:textId="77777777" w:rsidR="001E2274" w:rsidRDefault="001E2274" w:rsidP="003F5E25">
      <w:pPr>
        <w:rPr>
          <w:b w:val="0"/>
          <w:bCs w:val="0"/>
          <w:caps/>
          <w:sz w:val="24"/>
          <w:szCs w:val="24"/>
          <w:rtl/>
        </w:rPr>
      </w:pPr>
    </w:p>
    <w:p w14:paraId="7029B0BA" w14:textId="77777777" w:rsidR="001E2274" w:rsidRDefault="003109B2" w:rsidP="003F5E25">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365095B7" w14:textId="1A775CA4" w:rsidR="001E2274" w:rsidRDefault="003F5E25" w:rsidP="003F5E25">
      <w:pPr>
        <w:rPr>
          <w:b w:val="0"/>
          <w:bCs w:val="0"/>
          <w:caps/>
          <w:sz w:val="24"/>
          <w:szCs w:val="24"/>
          <w:rtl/>
        </w:rPr>
      </w:pPr>
      <w:r>
        <w:rPr>
          <w:rFonts w:hint="cs"/>
          <w:b w:val="0"/>
          <w:bCs w:val="0"/>
          <w:caps/>
          <w:sz w:val="24"/>
          <w:szCs w:val="24"/>
          <w:rtl/>
        </w:rPr>
        <w:t>יש יש תשריט עצים אז למה</w:t>
      </w:r>
      <w:r w:rsidR="000F703D">
        <w:rPr>
          <w:rFonts w:hint="cs"/>
          <w:b w:val="0"/>
          <w:bCs w:val="0"/>
          <w:caps/>
          <w:sz w:val="24"/>
          <w:szCs w:val="24"/>
          <w:rtl/>
        </w:rPr>
        <w:t xml:space="preserve"> </w:t>
      </w:r>
      <w:r>
        <w:rPr>
          <w:rFonts w:hint="cs"/>
          <w:b w:val="0"/>
          <w:bCs w:val="0"/>
          <w:caps/>
          <w:sz w:val="24"/>
          <w:szCs w:val="24"/>
          <w:rtl/>
        </w:rPr>
        <w:t>...</w:t>
      </w:r>
    </w:p>
    <w:p w14:paraId="142577FD" w14:textId="77777777" w:rsidR="001E2274" w:rsidRDefault="001E2274" w:rsidP="003F5E25">
      <w:pPr>
        <w:rPr>
          <w:b w:val="0"/>
          <w:bCs w:val="0"/>
          <w:caps/>
          <w:sz w:val="24"/>
          <w:szCs w:val="24"/>
          <w:rtl/>
        </w:rPr>
      </w:pPr>
    </w:p>
    <w:p w14:paraId="32AEA655" w14:textId="77777777" w:rsidR="001E2274" w:rsidRDefault="00E019CF" w:rsidP="003F5E25">
      <w:pPr>
        <w:rPr>
          <w:caps/>
          <w:sz w:val="24"/>
          <w:szCs w:val="24"/>
          <w:u w:val="single"/>
          <w:rtl/>
        </w:rPr>
      </w:pPr>
      <w:r w:rsidRPr="00E019CF">
        <w:rPr>
          <w:rFonts w:hint="cs"/>
          <w:caps/>
          <w:sz w:val="24"/>
          <w:szCs w:val="24"/>
          <w:u w:val="single"/>
          <w:rtl/>
        </w:rPr>
        <w:t>גב</w:t>
      </w:r>
      <w:r w:rsidRPr="00E019CF">
        <w:rPr>
          <w:caps/>
          <w:sz w:val="24"/>
          <w:szCs w:val="24"/>
          <w:u w:val="single"/>
          <w:rtl/>
        </w:rPr>
        <w:t>'</w:t>
      </w:r>
      <w:r w:rsidRPr="00E019CF">
        <w:rPr>
          <w:rFonts w:hint="cs"/>
          <w:caps/>
          <w:sz w:val="24"/>
          <w:szCs w:val="24"/>
          <w:u w:val="single"/>
          <w:rtl/>
        </w:rPr>
        <w:t xml:space="preserve"> שיראל לוי - אדריכלית עורכת התוכנית</w:t>
      </w:r>
      <w:r w:rsidR="001E2274">
        <w:rPr>
          <w:rFonts w:hint="cs"/>
          <w:caps/>
          <w:sz w:val="24"/>
          <w:szCs w:val="24"/>
          <w:u w:val="single"/>
          <w:rtl/>
        </w:rPr>
        <w:t>:</w:t>
      </w:r>
    </w:p>
    <w:p w14:paraId="526102E2" w14:textId="0A6DD5C5" w:rsidR="001E2274" w:rsidRDefault="003F5E25" w:rsidP="003F5E25">
      <w:pPr>
        <w:rPr>
          <w:b w:val="0"/>
          <w:bCs w:val="0"/>
          <w:caps/>
          <w:sz w:val="24"/>
          <w:szCs w:val="24"/>
          <w:rtl/>
        </w:rPr>
      </w:pPr>
      <w:r>
        <w:rPr>
          <w:rFonts w:hint="cs"/>
          <w:b w:val="0"/>
          <w:bCs w:val="0"/>
          <w:caps/>
          <w:sz w:val="24"/>
          <w:szCs w:val="24"/>
          <w:rtl/>
        </w:rPr>
        <w:t>יש ה, הנה הם מסומנים פה על - גבי התשריט הסימונים בצהוב,</w:t>
      </w:r>
    </w:p>
    <w:p w14:paraId="7C78F1C9" w14:textId="77777777" w:rsidR="001E2274" w:rsidRDefault="001E2274" w:rsidP="003F5E25">
      <w:pPr>
        <w:rPr>
          <w:b w:val="0"/>
          <w:bCs w:val="0"/>
          <w:caps/>
          <w:sz w:val="24"/>
          <w:szCs w:val="24"/>
          <w:rtl/>
        </w:rPr>
      </w:pPr>
    </w:p>
    <w:p w14:paraId="52F67494" w14:textId="77777777" w:rsidR="001E2274" w:rsidRDefault="000A5C33" w:rsidP="003F5E25">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6892E3A4" w14:textId="712FD475" w:rsidR="001E2274" w:rsidRDefault="003F5E25" w:rsidP="003F5E25">
      <w:pPr>
        <w:rPr>
          <w:b w:val="0"/>
          <w:bCs w:val="0"/>
          <w:caps/>
          <w:sz w:val="24"/>
          <w:szCs w:val="24"/>
          <w:rtl/>
        </w:rPr>
      </w:pPr>
      <w:r>
        <w:rPr>
          <w:rFonts w:hint="cs"/>
          <w:b w:val="0"/>
          <w:bCs w:val="0"/>
          <w:caps/>
          <w:sz w:val="24"/>
          <w:szCs w:val="24"/>
          <w:rtl/>
        </w:rPr>
        <w:t>יש צמחיה אני לא יודע אם זה עצים</w:t>
      </w:r>
      <w:r w:rsidR="000F703D">
        <w:rPr>
          <w:rFonts w:hint="cs"/>
          <w:b w:val="0"/>
          <w:bCs w:val="0"/>
          <w:caps/>
          <w:sz w:val="24"/>
          <w:szCs w:val="24"/>
          <w:rtl/>
        </w:rPr>
        <w:t xml:space="preserve"> </w:t>
      </w:r>
      <w:r>
        <w:rPr>
          <w:rFonts w:hint="cs"/>
          <w:b w:val="0"/>
          <w:bCs w:val="0"/>
          <w:caps/>
          <w:sz w:val="24"/>
          <w:szCs w:val="24"/>
          <w:rtl/>
        </w:rPr>
        <w:t>...</w:t>
      </w:r>
    </w:p>
    <w:p w14:paraId="46E093CC" w14:textId="77777777" w:rsidR="001E2274" w:rsidRDefault="001E2274" w:rsidP="003F5E25">
      <w:pPr>
        <w:rPr>
          <w:b w:val="0"/>
          <w:bCs w:val="0"/>
          <w:caps/>
          <w:sz w:val="24"/>
          <w:szCs w:val="24"/>
          <w:rtl/>
        </w:rPr>
      </w:pPr>
    </w:p>
    <w:p w14:paraId="4EC75710" w14:textId="77777777" w:rsidR="001E2274" w:rsidRDefault="000A3DA6" w:rsidP="003F5E25">
      <w:pPr>
        <w:rPr>
          <w:caps/>
          <w:sz w:val="24"/>
          <w:szCs w:val="24"/>
          <w:u w:val="single"/>
          <w:rtl/>
        </w:rPr>
      </w:pPr>
      <w:r w:rsidRPr="000A3DA6">
        <w:rPr>
          <w:rFonts w:hint="cs"/>
          <w:caps/>
          <w:sz w:val="24"/>
          <w:szCs w:val="24"/>
          <w:u w:val="single"/>
          <w:rtl/>
        </w:rPr>
        <w:t>מר תומר דוידסון - נציג מנהל מקרקעי ישראל בוועדה המחוזית</w:t>
      </w:r>
      <w:r w:rsidR="001E2274">
        <w:rPr>
          <w:rFonts w:hint="cs"/>
          <w:caps/>
          <w:sz w:val="24"/>
          <w:szCs w:val="24"/>
          <w:u w:val="single"/>
          <w:rtl/>
        </w:rPr>
        <w:t>:</w:t>
      </w:r>
    </w:p>
    <w:p w14:paraId="19DF1E62" w14:textId="53E33725" w:rsidR="001E2274" w:rsidRDefault="003F5E25" w:rsidP="003F5E25">
      <w:pPr>
        <w:rPr>
          <w:b w:val="0"/>
          <w:bCs w:val="0"/>
          <w:caps/>
          <w:sz w:val="24"/>
          <w:szCs w:val="24"/>
          <w:rtl/>
        </w:rPr>
      </w:pPr>
      <w:r>
        <w:rPr>
          <w:rFonts w:hint="cs"/>
          <w:b w:val="0"/>
          <w:bCs w:val="0"/>
          <w:caps/>
          <w:sz w:val="24"/>
          <w:szCs w:val="24"/>
          <w:rtl/>
        </w:rPr>
        <w:lastRenderedPageBreak/>
        <w:t xml:space="preserve">זה לא </w:t>
      </w:r>
    </w:p>
    <w:p w14:paraId="3092C29E" w14:textId="77777777" w:rsidR="001E2274" w:rsidRDefault="001E2274" w:rsidP="003F5E25">
      <w:pPr>
        <w:rPr>
          <w:b w:val="0"/>
          <w:bCs w:val="0"/>
          <w:caps/>
          <w:sz w:val="24"/>
          <w:szCs w:val="24"/>
          <w:rtl/>
        </w:rPr>
      </w:pPr>
    </w:p>
    <w:p w14:paraId="24576CDB" w14:textId="77777777" w:rsidR="001E2274" w:rsidRDefault="00E019CF" w:rsidP="003F5E25">
      <w:pPr>
        <w:rPr>
          <w:caps/>
          <w:sz w:val="24"/>
          <w:szCs w:val="24"/>
          <w:u w:val="single"/>
          <w:rtl/>
        </w:rPr>
      </w:pPr>
      <w:r w:rsidRPr="00E019CF">
        <w:rPr>
          <w:rFonts w:hint="cs"/>
          <w:caps/>
          <w:sz w:val="24"/>
          <w:szCs w:val="24"/>
          <w:u w:val="single"/>
          <w:rtl/>
        </w:rPr>
        <w:t>גב</w:t>
      </w:r>
      <w:r w:rsidRPr="00E019CF">
        <w:rPr>
          <w:caps/>
          <w:sz w:val="24"/>
          <w:szCs w:val="24"/>
          <w:u w:val="single"/>
          <w:rtl/>
        </w:rPr>
        <w:t>'</w:t>
      </w:r>
      <w:r w:rsidRPr="00E019CF">
        <w:rPr>
          <w:rFonts w:hint="cs"/>
          <w:caps/>
          <w:sz w:val="24"/>
          <w:szCs w:val="24"/>
          <w:u w:val="single"/>
          <w:rtl/>
        </w:rPr>
        <w:t xml:space="preserve"> שיראל לוי - אדריכלית עורכת התוכנית</w:t>
      </w:r>
      <w:r w:rsidR="001E2274">
        <w:rPr>
          <w:rFonts w:hint="cs"/>
          <w:caps/>
          <w:sz w:val="24"/>
          <w:szCs w:val="24"/>
          <w:u w:val="single"/>
          <w:rtl/>
        </w:rPr>
        <w:t>:</w:t>
      </w:r>
    </w:p>
    <w:p w14:paraId="2D39163C" w14:textId="5063EBBC" w:rsidR="001E2274" w:rsidRDefault="003F5E25" w:rsidP="003F5E25">
      <w:pPr>
        <w:rPr>
          <w:b w:val="0"/>
          <w:bCs w:val="0"/>
          <w:caps/>
          <w:sz w:val="24"/>
          <w:szCs w:val="24"/>
          <w:rtl/>
        </w:rPr>
      </w:pPr>
      <w:r>
        <w:rPr>
          <w:rFonts w:hint="cs"/>
          <w:b w:val="0"/>
          <w:bCs w:val="0"/>
          <w:caps/>
          <w:sz w:val="24"/>
          <w:szCs w:val="24"/>
          <w:rtl/>
        </w:rPr>
        <w:t>יש עצים ...</w:t>
      </w:r>
    </w:p>
    <w:p w14:paraId="0940E225" w14:textId="77777777" w:rsidR="001E2274" w:rsidRDefault="001E2274" w:rsidP="003F5E25">
      <w:pPr>
        <w:rPr>
          <w:b w:val="0"/>
          <w:bCs w:val="0"/>
          <w:caps/>
          <w:sz w:val="24"/>
          <w:szCs w:val="24"/>
          <w:rtl/>
        </w:rPr>
      </w:pPr>
    </w:p>
    <w:p w14:paraId="35D93302" w14:textId="77777777" w:rsidR="001E2274" w:rsidRDefault="003F5E25" w:rsidP="003F5E25">
      <w:pPr>
        <w:rPr>
          <w:b w:val="0"/>
          <w:bCs w:val="0"/>
          <w:caps/>
          <w:sz w:val="24"/>
          <w:szCs w:val="24"/>
          <w:rtl/>
        </w:rPr>
      </w:pPr>
      <w:r>
        <w:rPr>
          <w:rFonts w:hint="cs"/>
          <w:b w:val="0"/>
          <w:bCs w:val="0"/>
          <w:caps/>
          <w:sz w:val="24"/>
          <w:szCs w:val="24"/>
          <w:rtl/>
        </w:rPr>
        <w:t xml:space="preserve">(מדברים ביחד) </w:t>
      </w:r>
    </w:p>
    <w:p w14:paraId="19306881" w14:textId="77777777" w:rsidR="001E2274" w:rsidRDefault="001E2274" w:rsidP="003F5E25">
      <w:pPr>
        <w:rPr>
          <w:b w:val="0"/>
          <w:bCs w:val="0"/>
          <w:caps/>
          <w:sz w:val="24"/>
          <w:szCs w:val="24"/>
          <w:rtl/>
        </w:rPr>
      </w:pPr>
    </w:p>
    <w:p w14:paraId="668F6717" w14:textId="77777777" w:rsidR="001E2274" w:rsidRDefault="003109B2" w:rsidP="003F5E25">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5340B68D" w14:textId="48F7D411" w:rsidR="001E2274" w:rsidRDefault="003F5E25" w:rsidP="003F5E25">
      <w:pPr>
        <w:rPr>
          <w:b w:val="0"/>
          <w:bCs w:val="0"/>
          <w:caps/>
          <w:sz w:val="24"/>
          <w:szCs w:val="24"/>
          <w:rtl/>
        </w:rPr>
      </w:pPr>
      <w:r>
        <w:rPr>
          <w:rFonts w:hint="cs"/>
          <w:b w:val="0"/>
          <w:bCs w:val="0"/>
          <w:caps/>
          <w:sz w:val="24"/>
          <w:szCs w:val="24"/>
          <w:rtl/>
        </w:rPr>
        <w:t>יש עצים משמעותיים זה לא, למה לא חשבתם להשאיר אולי שטח חלק, ה, ה, יעוד עצמו הוא שטח לספורט כיום</w:t>
      </w:r>
    </w:p>
    <w:p w14:paraId="7125E624" w14:textId="77777777" w:rsidR="001E2274" w:rsidRDefault="001E2274" w:rsidP="003F5E25">
      <w:pPr>
        <w:rPr>
          <w:b w:val="0"/>
          <w:bCs w:val="0"/>
          <w:caps/>
          <w:sz w:val="24"/>
          <w:szCs w:val="24"/>
          <w:rtl/>
        </w:rPr>
      </w:pPr>
    </w:p>
    <w:p w14:paraId="1DF59C48" w14:textId="77777777" w:rsidR="001E2274" w:rsidRDefault="00E019CF" w:rsidP="003F5E25">
      <w:pPr>
        <w:rPr>
          <w:caps/>
          <w:sz w:val="24"/>
          <w:szCs w:val="24"/>
          <w:u w:val="single"/>
          <w:rtl/>
        </w:rPr>
      </w:pPr>
      <w:r w:rsidRPr="00E019CF">
        <w:rPr>
          <w:rFonts w:hint="cs"/>
          <w:caps/>
          <w:sz w:val="24"/>
          <w:szCs w:val="24"/>
          <w:u w:val="single"/>
          <w:rtl/>
        </w:rPr>
        <w:t>גב</w:t>
      </w:r>
      <w:r w:rsidRPr="00E019CF">
        <w:rPr>
          <w:caps/>
          <w:sz w:val="24"/>
          <w:szCs w:val="24"/>
          <w:u w:val="single"/>
          <w:rtl/>
        </w:rPr>
        <w:t>'</w:t>
      </w:r>
      <w:r w:rsidRPr="00E019CF">
        <w:rPr>
          <w:rFonts w:hint="cs"/>
          <w:caps/>
          <w:sz w:val="24"/>
          <w:szCs w:val="24"/>
          <w:u w:val="single"/>
          <w:rtl/>
        </w:rPr>
        <w:t xml:space="preserve"> שיראל לוי - אדריכלית עורכת התוכנית</w:t>
      </w:r>
      <w:r w:rsidR="001E2274">
        <w:rPr>
          <w:rFonts w:hint="cs"/>
          <w:caps/>
          <w:sz w:val="24"/>
          <w:szCs w:val="24"/>
          <w:u w:val="single"/>
          <w:rtl/>
        </w:rPr>
        <w:t>:</w:t>
      </w:r>
    </w:p>
    <w:p w14:paraId="10DECF13" w14:textId="2672D22C" w:rsidR="001E2274" w:rsidRDefault="003F5E25" w:rsidP="003F5E25">
      <w:pPr>
        <w:rPr>
          <w:b w:val="0"/>
          <w:bCs w:val="0"/>
          <w:caps/>
          <w:sz w:val="24"/>
          <w:szCs w:val="24"/>
          <w:rtl/>
        </w:rPr>
      </w:pPr>
      <w:r>
        <w:rPr>
          <w:rFonts w:hint="cs"/>
          <w:b w:val="0"/>
          <w:bCs w:val="0"/>
          <w:caps/>
          <w:sz w:val="24"/>
          <w:szCs w:val="24"/>
          <w:rtl/>
        </w:rPr>
        <w:t xml:space="preserve">כן </w:t>
      </w:r>
    </w:p>
    <w:p w14:paraId="55FAE5A4" w14:textId="77777777" w:rsidR="001E2274" w:rsidRDefault="001E2274" w:rsidP="003F5E25">
      <w:pPr>
        <w:rPr>
          <w:b w:val="0"/>
          <w:bCs w:val="0"/>
          <w:caps/>
          <w:sz w:val="24"/>
          <w:szCs w:val="24"/>
          <w:rtl/>
        </w:rPr>
      </w:pPr>
    </w:p>
    <w:p w14:paraId="2F10A893" w14:textId="77777777" w:rsidR="001E2274" w:rsidRDefault="003109B2" w:rsidP="003F5E25">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171932F3" w14:textId="727935C5" w:rsidR="001E2274" w:rsidRDefault="003F5E25" w:rsidP="003F5E25">
      <w:pPr>
        <w:rPr>
          <w:b w:val="0"/>
          <w:bCs w:val="0"/>
          <w:caps/>
          <w:sz w:val="24"/>
          <w:szCs w:val="24"/>
          <w:rtl/>
        </w:rPr>
      </w:pPr>
      <w:r>
        <w:rPr>
          <w:rFonts w:hint="cs"/>
          <w:b w:val="0"/>
          <w:bCs w:val="0"/>
          <w:caps/>
          <w:sz w:val="24"/>
          <w:szCs w:val="24"/>
          <w:rtl/>
        </w:rPr>
        <w:t>האם חשבתם להשאיר חלק מהשטח כפתוח למען ספורט?</w:t>
      </w:r>
    </w:p>
    <w:p w14:paraId="1548BA71" w14:textId="77777777" w:rsidR="001E2274" w:rsidRDefault="001E2274" w:rsidP="003F5E25">
      <w:pPr>
        <w:rPr>
          <w:b w:val="0"/>
          <w:bCs w:val="0"/>
          <w:caps/>
          <w:sz w:val="24"/>
          <w:szCs w:val="24"/>
          <w:rtl/>
        </w:rPr>
      </w:pPr>
    </w:p>
    <w:p w14:paraId="39E25C9D" w14:textId="77777777" w:rsidR="001E2274" w:rsidRDefault="00D46C52" w:rsidP="003F5E25">
      <w:pPr>
        <w:rPr>
          <w:caps/>
          <w:sz w:val="24"/>
          <w:szCs w:val="24"/>
          <w:u w:val="single"/>
          <w:rtl/>
        </w:rPr>
      </w:pPr>
      <w:r w:rsidRPr="00D46C52">
        <w:rPr>
          <w:rFonts w:hint="cs"/>
          <w:caps/>
          <w:sz w:val="24"/>
          <w:szCs w:val="24"/>
          <w:u w:val="single"/>
          <w:rtl/>
        </w:rPr>
        <w:t>מר אלון מתן - צוות התוכנית</w:t>
      </w:r>
      <w:r w:rsidR="001E2274">
        <w:rPr>
          <w:rFonts w:hint="cs"/>
          <w:caps/>
          <w:sz w:val="24"/>
          <w:szCs w:val="24"/>
          <w:u w:val="single"/>
          <w:rtl/>
        </w:rPr>
        <w:t>:</w:t>
      </w:r>
    </w:p>
    <w:p w14:paraId="1F94A7EB" w14:textId="2D1FD95C" w:rsidR="001E2274" w:rsidRDefault="003F5E25" w:rsidP="003F5E25">
      <w:pPr>
        <w:rPr>
          <w:b w:val="0"/>
          <w:bCs w:val="0"/>
          <w:caps/>
          <w:sz w:val="24"/>
          <w:szCs w:val="24"/>
          <w:rtl/>
        </w:rPr>
      </w:pPr>
      <w:r>
        <w:rPr>
          <w:rFonts w:hint="cs"/>
          <w:b w:val="0"/>
          <w:bCs w:val="0"/>
          <w:caps/>
          <w:sz w:val="24"/>
          <w:szCs w:val="24"/>
          <w:rtl/>
        </w:rPr>
        <w:t>יש בצמוד אלינו עוד ...</w:t>
      </w:r>
    </w:p>
    <w:p w14:paraId="2225502D" w14:textId="77777777" w:rsidR="001E2274" w:rsidRDefault="001E2274" w:rsidP="003F5E25">
      <w:pPr>
        <w:rPr>
          <w:b w:val="0"/>
          <w:bCs w:val="0"/>
          <w:caps/>
          <w:sz w:val="24"/>
          <w:szCs w:val="24"/>
          <w:rtl/>
        </w:rPr>
      </w:pPr>
    </w:p>
    <w:p w14:paraId="10ECCED4" w14:textId="77777777" w:rsidR="001E2274" w:rsidRDefault="00D46C52" w:rsidP="003F5E25">
      <w:pPr>
        <w:rPr>
          <w:caps/>
          <w:sz w:val="24"/>
          <w:szCs w:val="24"/>
          <w:u w:val="single"/>
          <w:rtl/>
        </w:rPr>
      </w:pPr>
      <w:r w:rsidRPr="00D46C52">
        <w:rPr>
          <w:rFonts w:hint="cs"/>
          <w:caps/>
          <w:sz w:val="24"/>
          <w:szCs w:val="24"/>
          <w:u w:val="single"/>
          <w:rtl/>
        </w:rPr>
        <w:t>מר רועי בר</w:t>
      </w:r>
      <w:r w:rsidR="001E2274">
        <w:rPr>
          <w:rFonts w:hint="cs"/>
          <w:caps/>
          <w:sz w:val="24"/>
          <w:szCs w:val="24"/>
          <w:u w:val="single"/>
          <w:rtl/>
        </w:rPr>
        <w:t>:</w:t>
      </w:r>
    </w:p>
    <w:p w14:paraId="680CF857" w14:textId="3C07C3BC" w:rsidR="001E2274" w:rsidRDefault="003F5E25" w:rsidP="003F5E25">
      <w:pPr>
        <w:rPr>
          <w:b w:val="0"/>
          <w:bCs w:val="0"/>
          <w:caps/>
          <w:sz w:val="24"/>
          <w:szCs w:val="24"/>
          <w:rtl/>
        </w:rPr>
      </w:pPr>
      <w:r>
        <w:rPr>
          <w:rFonts w:hint="cs"/>
          <w:b w:val="0"/>
          <w:bCs w:val="0"/>
          <w:caps/>
          <w:sz w:val="24"/>
          <w:szCs w:val="24"/>
          <w:rtl/>
        </w:rPr>
        <w:t>צמוד צמוד שטחים צמוד למגרש הזה יש עוד מגרש</w:t>
      </w:r>
      <w:r w:rsidR="000F703D">
        <w:rPr>
          <w:rFonts w:hint="cs"/>
          <w:b w:val="0"/>
          <w:bCs w:val="0"/>
          <w:caps/>
          <w:sz w:val="24"/>
          <w:szCs w:val="24"/>
          <w:rtl/>
        </w:rPr>
        <w:t xml:space="preserve"> </w:t>
      </w:r>
      <w:r>
        <w:rPr>
          <w:rFonts w:hint="cs"/>
          <w:b w:val="0"/>
          <w:bCs w:val="0"/>
          <w:caps/>
          <w:sz w:val="24"/>
          <w:szCs w:val="24"/>
          <w:rtl/>
        </w:rPr>
        <w:t>... שטחים עצומים של העירייה שמשמשים היום כשטח מגונן ומפותח אפשר לראות את זה גם בצילום אוויר וגם בתשריט. ה, בפועל ה, תשריט הזה מראה את המגרשים הפתוחים לספורט שנמצאים בקרבת המגרש שלנו המגרש שצמוד לשטח הזה הוא מגרש של ארבעה דונם בבעלות העירייה שמשמש היום ל, גינון ולספורט</w:t>
      </w:r>
    </w:p>
    <w:p w14:paraId="0C81A0FF" w14:textId="77777777" w:rsidR="001E2274" w:rsidRDefault="001E2274" w:rsidP="003F5E25">
      <w:pPr>
        <w:rPr>
          <w:b w:val="0"/>
          <w:bCs w:val="0"/>
          <w:caps/>
          <w:sz w:val="24"/>
          <w:szCs w:val="24"/>
          <w:rtl/>
        </w:rPr>
      </w:pPr>
    </w:p>
    <w:p w14:paraId="64A5033C" w14:textId="77777777" w:rsidR="001E2274" w:rsidRDefault="003109B2" w:rsidP="003F5E25">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1C8485F6" w14:textId="67C75216" w:rsidR="001E2274" w:rsidRDefault="003F5E25" w:rsidP="003F5E25">
      <w:pPr>
        <w:rPr>
          <w:b w:val="0"/>
          <w:bCs w:val="0"/>
          <w:caps/>
          <w:sz w:val="24"/>
          <w:szCs w:val="24"/>
          <w:rtl/>
        </w:rPr>
      </w:pPr>
      <w:r>
        <w:rPr>
          <w:rFonts w:hint="cs"/>
          <w:b w:val="0"/>
          <w:bCs w:val="0"/>
          <w:caps/>
          <w:sz w:val="24"/>
          <w:szCs w:val="24"/>
          <w:rtl/>
        </w:rPr>
        <w:t>יש אפשרות לראות את התצא?</w:t>
      </w:r>
    </w:p>
    <w:p w14:paraId="640A1786" w14:textId="77777777" w:rsidR="001E2274" w:rsidRDefault="001E2274" w:rsidP="003F5E25">
      <w:pPr>
        <w:rPr>
          <w:b w:val="0"/>
          <w:bCs w:val="0"/>
          <w:caps/>
          <w:sz w:val="24"/>
          <w:szCs w:val="24"/>
          <w:rtl/>
        </w:rPr>
      </w:pPr>
    </w:p>
    <w:p w14:paraId="4A8D3DCB" w14:textId="77777777" w:rsidR="001E2274" w:rsidRDefault="00E019CF" w:rsidP="003F5E25">
      <w:pPr>
        <w:rPr>
          <w:caps/>
          <w:sz w:val="24"/>
          <w:szCs w:val="24"/>
          <w:u w:val="single"/>
          <w:rtl/>
        </w:rPr>
      </w:pPr>
      <w:r w:rsidRPr="00E019CF">
        <w:rPr>
          <w:rFonts w:hint="cs"/>
          <w:caps/>
          <w:sz w:val="24"/>
          <w:szCs w:val="24"/>
          <w:u w:val="single"/>
          <w:rtl/>
        </w:rPr>
        <w:t>גב</w:t>
      </w:r>
      <w:r w:rsidRPr="00E019CF">
        <w:rPr>
          <w:caps/>
          <w:sz w:val="24"/>
          <w:szCs w:val="24"/>
          <w:u w:val="single"/>
          <w:rtl/>
        </w:rPr>
        <w:t>'</w:t>
      </w:r>
      <w:r w:rsidRPr="00E019CF">
        <w:rPr>
          <w:rFonts w:hint="cs"/>
          <w:caps/>
          <w:sz w:val="24"/>
          <w:szCs w:val="24"/>
          <w:u w:val="single"/>
          <w:rtl/>
        </w:rPr>
        <w:t xml:space="preserve"> שיראל לוי - אדריכלית עורכת התוכנית</w:t>
      </w:r>
      <w:r w:rsidR="001E2274">
        <w:rPr>
          <w:rFonts w:hint="cs"/>
          <w:caps/>
          <w:sz w:val="24"/>
          <w:szCs w:val="24"/>
          <w:u w:val="single"/>
          <w:rtl/>
        </w:rPr>
        <w:t>:</w:t>
      </w:r>
    </w:p>
    <w:p w14:paraId="3D21B0F7" w14:textId="297A0E8F" w:rsidR="001E2274" w:rsidRDefault="003F5E25" w:rsidP="003F5E25">
      <w:pPr>
        <w:rPr>
          <w:b w:val="0"/>
          <w:bCs w:val="0"/>
          <w:caps/>
          <w:sz w:val="24"/>
          <w:szCs w:val="24"/>
          <w:rtl/>
        </w:rPr>
      </w:pPr>
      <w:r>
        <w:rPr>
          <w:rFonts w:hint="cs"/>
          <w:b w:val="0"/>
          <w:bCs w:val="0"/>
          <w:caps/>
          <w:sz w:val="24"/>
          <w:szCs w:val="24"/>
          <w:rtl/>
        </w:rPr>
        <w:t xml:space="preserve">הנה זה </w:t>
      </w:r>
    </w:p>
    <w:p w14:paraId="7235550E" w14:textId="77777777" w:rsidR="001E2274" w:rsidRDefault="001E2274" w:rsidP="003F5E25">
      <w:pPr>
        <w:rPr>
          <w:b w:val="0"/>
          <w:bCs w:val="0"/>
          <w:caps/>
          <w:sz w:val="24"/>
          <w:szCs w:val="24"/>
          <w:rtl/>
        </w:rPr>
      </w:pPr>
    </w:p>
    <w:p w14:paraId="3954B32A" w14:textId="77777777" w:rsidR="001E2274" w:rsidRDefault="003109B2" w:rsidP="003F5E25">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1FB014C1" w14:textId="27887747" w:rsidR="001E2274" w:rsidRDefault="003F5E25" w:rsidP="003F5E25">
      <w:pPr>
        <w:rPr>
          <w:b w:val="0"/>
          <w:bCs w:val="0"/>
          <w:caps/>
          <w:sz w:val="24"/>
          <w:szCs w:val="24"/>
          <w:rtl/>
        </w:rPr>
      </w:pPr>
      <w:r>
        <w:rPr>
          <w:rFonts w:hint="cs"/>
          <w:b w:val="0"/>
          <w:bCs w:val="0"/>
          <w:caps/>
          <w:sz w:val="24"/>
          <w:szCs w:val="24"/>
          <w:rtl/>
        </w:rPr>
        <w:t xml:space="preserve">לא, את התצא </w:t>
      </w:r>
    </w:p>
    <w:p w14:paraId="030CF113" w14:textId="77777777" w:rsidR="001E2274" w:rsidRDefault="001E2274" w:rsidP="003F5E25">
      <w:pPr>
        <w:rPr>
          <w:b w:val="0"/>
          <w:bCs w:val="0"/>
          <w:caps/>
          <w:sz w:val="24"/>
          <w:szCs w:val="24"/>
          <w:rtl/>
        </w:rPr>
      </w:pPr>
    </w:p>
    <w:p w14:paraId="5E72EC0D" w14:textId="77777777" w:rsidR="001E2274" w:rsidRDefault="00E019CF" w:rsidP="003F5E25">
      <w:pPr>
        <w:rPr>
          <w:caps/>
          <w:sz w:val="24"/>
          <w:szCs w:val="24"/>
          <w:u w:val="single"/>
          <w:rtl/>
        </w:rPr>
      </w:pPr>
      <w:r w:rsidRPr="00E019CF">
        <w:rPr>
          <w:rFonts w:hint="cs"/>
          <w:caps/>
          <w:sz w:val="24"/>
          <w:szCs w:val="24"/>
          <w:u w:val="single"/>
          <w:rtl/>
        </w:rPr>
        <w:t>גב</w:t>
      </w:r>
      <w:r w:rsidRPr="00E019CF">
        <w:rPr>
          <w:caps/>
          <w:sz w:val="24"/>
          <w:szCs w:val="24"/>
          <w:u w:val="single"/>
          <w:rtl/>
        </w:rPr>
        <w:t>'</w:t>
      </w:r>
      <w:r w:rsidRPr="00E019CF">
        <w:rPr>
          <w:rFonts w:hint="cs"/>
          <w:caps/>
          <w:sz w:val="24"/>
          <w:szCs w:val="24"/>
          <w:u w:val="single"/>
          <w:rtl/>
        </w:rPr>
        <w:t xml:space="preserve"> שיראל לוי - אדריכלית עורכת התוכנית</w:t>
      </w:r>
      <w:r w:rsidR="001E2274">
        <w:rPr>
          <w:rFonts w:hint="cs"/>
          <w:caps/>
          <w:sz w:val="24"/>
          <w:szCs w:val="24"/>
          <w:u w:val="single"/>
          <w:rtl/>
        </w:rPr>
        <w:t>:</w:t>
      </w:r>
    </w:p>
    <w:p w14:paraId="399DFB69" w14:textId="016A19F8" w:rsidR="001E2274" w:rsidRDefault="003F5E25" w:rsidP="003F5E25">
      <w:pPr>
        <w:rPr>
          <w:b w:val="0"/>
          <w:bCs w:val="0"/>
          <w:caps/>
          <w:sz w:val="24"/>
          <w:szCs w:val="24"/>
          <w:rtl/>
        </w:rPr>
      </w:pPr>
      <w:r>
        <w:rPr>
          <w:rFonts w:hint="cs"/>
          <w:b w:val="0"/>
          <w:bCs w:val="0"/>
          <w:caps/>
          <w:sz w:val="24"/>
          <w:szCs w:val="24"/>
          <w:rtl/>
        </w:rPr>
        <w:t>את התצא?</w:t>
      </w:r>
    </w:p>
    <w:p w14:paraId="22892A77" w14:textId="77777777" w:rsidR="001E2274" w:rsidRDefault="001E2274" w:rsidP="003F5E25">
      <w:pPr>
        <w:rPr>
          <w:b w:val="0"/>
          <w:bCs w:val="0"/>
          <w:caps/>
          <w:sz w:val="24"/>
          <w:szCs w:val="24"/>
          <w:rtl/>
        </w:rPr>
      </w:pPr>
    </w:p>
    <w:p w14:paraId="362ADA7C" w14:textId="77777777" w:rsidR="001E2274" w:rsidRDefault="003109B2" w:rsidP="003F5E25">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07B64B83" w14:textId="79D687F6" w:rsidR="001E2274" w:rsidRDefault="003F5E25" w:rsidP="003F5E25">
      <w:pPr>
        <w:rPr>
          <w:b w:val="0"/>
          <w:bCs w:val="0"/>
          <w:caps/>
          <w:sz w:val="24"/>
          <w:szCs w:val="24"/>
          <w:rtl/>
        </w:rPr>
      </w:pPr>
      <w:r>
        <w:rPr>
          <w:rFonts w:hint="cs"/>
          <w:b w:val="0"/>
          <w:bCs w:val="0"/>
          <w:caps/>
          <w:sz w:val="24"/>
          <w:szCs w:val="24"/>
          <w:rtl/>
        </w:rPr>
        <w:t>כן או גוגל מאפס גם אפשר</w:t>
      </w:r>
      <w:r w:rsidR="00C16B87">
        <w:rPr>
          <w:rFonts w:hint="cs"/>
          <w:b w:val="0"/>
          <w:bCs w:val="0"/>
          <w:caps/>
          <w:sz w:val="24"/>
          <w:szCs w:val="24"/>
          <w:rtl/>
        </w:rPr>
        <w:t>, היום יש לכם גם קיר אקוסטי בסוף המגרש?</w:t>
      </w:r>
    </w:p>
    <w:p w14:paraId="032ED26E" w14:textId="77777777" w:rsidR="001E2274" w:rsidRDefault="001E2274" w:rsidP="003F5E25">
      <w:pPr>
        <w:rPr>
          <w:b w:val="0"/>
          <w:bCs w:val="0"/>
          <w:caps/>
          <w:sz w:val="24"/>
          <w:szCs w:val="24"/>
          <w:rtl/>
        </w:rPr>
      </w:pPr>
    </w:p>
    <w:p w14:paraId="6E740DEE" w14:textId="77777777" w:rsidR="001E2274" w:rsidRDefault="00E019CF" w:rsidP="003F5E25">
      <w:pPr>
        <w:rPr>
          <w:caps/>
          <w:sz w:val="24"/>
          <w:szCs w:val="24"/>
          <w:u w:val="single"/>
          <w:rtl/>
        </w:rPr>
      </w:pPr>
      <w:r w:rsidRPr="00E019CF">
        <w:rPr>
          <w:rFonts w:hint="cs"/>
          <w:caps/>
          <w:sz w:val="24"/>
          <w:szCs w:val="24"/>
          <w:u w:val="single"/>
          <w:rtl/>
        </w:rPr>
        <w:t>גב</w:t>
      </w:r>
      <w:r w:rsidRPr="00E019CF">
        <w:rPr>
          <w:caps/>
          <w:sz w:val="24"/>
          <w:szCs w:val="24"/>
          <w:u w:val="single"/>
          <w:rtl/>
        </w:rPr>
        <w:t>'</w:t>
      </w:r>
      <w:r w:rsidRPr="00E019CF">
        <w:rPr>
          <w:rFonts w:hint="cs"/>
          <w:caps/>
          <w:sz w:val="24"/>
          <w:szCs w:val="24"/>
          <w:u w:val="single"/>
          <w:rtl/>
        </w:rPr>
        <w:t xml:space="preserve"> שיראל לוי - אדריכלית עורכת התוכנית</w:t>
      </w:r>
      <w:r w:rsidR="001E2274">
        <w:rPr>
          <w:rFonts w:hint="cs"/>
          <w:caps/>
          <w:sz w:val="24"/>
          <w:szCs w:val="24"/>
          <w:u w:val="single"/>
          <w:rtl/>
        </w:rPr>
        <w:t>:</w:t>
      </w:r>
    </w:p>
    <w:p w14:paraId="151278B5" w14:textId="250C931A" w:rsidR="001E2274" w:rsidRDefault="00C16B87" w:rsidP="003F5E25">
      <w:pPr>
        <w:rPr>
          <w:b w:val="0"/>
          <w:bCs w:val="0"/>
          <w:caps/>
          <w:sz w:val="24"/>
          <w:szCs w:val="24"/>
          <w:rtl/>
        </w:rPr>
      </w:pPr>
      <w:r>
        <w:rPr>
          <w:rFonts w:hint="cs"/>
          <w:b w:val="0"/>
          <w:bCs w:val="0"/>
          <w:caps/>
          <w:sz w:val="24"/>
          <w:szCs w:val="24"/>
          <w:rtl/>
        </w:rPr>
        <w:t xml:space="preserve">כן </w:t>
      </w:r>
    </w:p>
    <w:p w14:paraId="364B7D1C" w14:textId="77777777" w:rsidR="001E2274" w:rsidRDefault="001E2274" w:rsidP="003F5E25">
      <w:pPr>
        <w:rPr>
          <w:b w:val="0"/>
          <w:bCs w:val="0"/>
          <w:caps/>
          <w:sz w:val="24"/>
          <w:szCs w:val="24"/>
          <w:rtl/>
        </w:rPr>
      </w:pPr>
    </w:p>
    <w:p w14:paraId="4D5D12CD" w14:textId="77777777" w:rsidR="001E2274" w:rsidRDefault="003109B2" w:rsidP="003F5E25">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18BD522C" w14:textId="75475A38" w:rsidR="001E2274" w:rsidRDefault="00C16B87" w:rsidP="003F5E25">
      <w:pPr>
        <w:rPr>
          <w:b w:val="0"/>
          <w:bCs w:val="0"/>
          <w:caps/>
          <w:sz w:val="24"/>
          <w:szCs w:val="24"/>
          <w:rtl/>
        </w:rPr>
      </w:pPr>
      <w:r>
        <w:rPr>
          <w:rFonts w:hint="cs"/>
          <w:b w:val="0"/>
          <w:bCs w:val="0"/>
          <w:caps/>
          <w:sz w:val="24"/>
          <w:szCs w:val="24"/>
          <w:rtl/>
        </w:rPr>
        <w:t>מה אתם הולכים לעשות איתו?</w:t>
      </w:r>
    </w:p>
    <w:p w14:paraId="090B6907" w14:textId="77777777" w:rsidR="001E2274" w:rsidRDefault="001E2274" w:rsidP="003F5E25">
      <w:pPr>
        <w:rPr>
          <w:b w:val="0"/>
          <w:bCs w:val="0"/>
          <w:caps/>
          <w:sz w:val="24"/>
          <w:szCs w:val="24"/>
          <w:rtl/>
        </w:rPr>
      </w:pPr>
    </w:p>
    <w:p w14:paraId="5246CE22" w14:textId="77777777" w:rsidR="001E2274" w:rsidRDefault="00D46C52" w:rsidP="003F5E25">
      <w:pPr>
        <w:rPr>
          <w:caps/>
          <w:sz w:val="24"/>
          <w:szCs w:val="24"/>
          <w:u w:val="single"/>
          <w:rtl/>
        </w:rPr>
      </w:pPr>
      <w:r w:rsidRPr="00D46C52">
        <w:rPr>
          <w:rFonts w:hint="cs"/>
          <w:caps/>
          <w:sz w:val="24"/>
          <w:szCs w:val="24"/>
          <w:u w:val="single"/>
          <w:rtl/>
        </w:rPr>
        <w:t>מר אלון מתן - צוות התוכנית</w:t>
      </w:r>
      <w:r w:rsidR="001E2274">
        <w:rPr>
          <w:rFonts w:hint="cs"/>
          <w:caps/>
          <w:sz w:val="24"/>
          <w:szCs w:val="24"/>
          <w:u w:val="single"/>
          <w:rtl/>
        </w:rPr>
        <w:t>:</w:t>
      </w:r>
    </w:p>
    <w:p w14:paraId="20F518F2" w14:textId="06A71114" w:rsidR="001E2274" w:rsidRDefault="00C16B87" w:rsidP="003F5E25">
      <w:pPr>
        <w:rPr>
          <w:b w:val="0"/>
          <w:bCs w:val="0"/>
          <w:caps/>
          <w:sz w:val="24"/>
          <w:szCs w:val="24"/>
          <w:rtl/>
        </w:rPr>
      </w:pPr>
      <w:r>
        <w:rPr>
          <w:rFonts w:hint="cs"/>
          <w:b w:val="0"/>
          <w:bCs w:val="0"/>
          <w:caps/>
          <w:sz w:val="24"/>
          <w:szCs w:val="24"/>
          <w:rtl/>
        </w:rPr>
        <w:lastRenderedPageBreak/>
        <w:t xml:space="preserve">להסיר אותו, הבניין היה קיר אקוסטי </w:t>
      </w:r>
    </w:p>
    <w:p w14:paraId="15C8F176" w14:textId="77777777" w:rsidR="001E2274" w:rsidRDefault="001E2274" w:rsidP="003F5E25">
      <w:pPr>
        <w:rPr>
          <w:b w:val="0"/>
          <w:bCs w:val="0"/>
          <w:caps/>
          <w:sz w:val="24"/>
          <w:szCs w:val="24"/>
          <w:rtl/>
        </w:rPr>
      </w:pPr>
    </w:p>
    <w:p w14:paraId="2CC84AC0" w14:textId="77777777" w:rsidR="001E2274" w:rsidRDefault="003109B2" w:rsidP="003F5E25">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6A4DD8B9" w14:textId="015ECC17" w:rsidR="001E2274" w:rsidRDefault="00C16B87" w:rsidP="003F5E25">
      <w:pPr>
        <w:rPr>
          <w:b w:val="0"/>
          <w:bCs w:val="0"/>
          <w:caps/>
          <w:sz w:val="24"/>
          <w:szCs w:val="24"/>
          <w:rtl/>
        </w:rPr>
      </w:pPr>
      <w:r>
        <w:rPr>
          <w:rFonts w:hint="cs"/>
          <w:b w:val="0"/>
          <w:bCs w:val="0"/>
          <w:caps/>
          <w:sz w:val="24"/>
          <w:szCs w:val="24"/>
          <w:rtl/>
        </w:rPr>
        <w:t>אז ...</w:t>
      </w:r>
    </w:p>
    <w:p w14:paraId="58E3ED05" w14:textId="77777777" w:rsidR="001E2274" w:rsidRDefault="001E2274" w:rsidP="003F5E25">
      <w:pPr>
        <w:rPr>
          <w:b w:val="0"/>
          <w:bCs w:val="0"/>
          <w:caps/>
          <w:sz w:val="24"/>
          <w:szCs w:val="24"/>
          <w:rtl/>
        </w:rPr>
      </w:pPr>
    </w:p>
    <w:p w14:paraId="6150C29A" w14:textId="77777777" w:rsidR="001E2274" w:rsidRDefault="00D46C52" w:rsidP="003F5E25">
      <w:pPr>
        <w:rPr>
          <w:caps/>
          <w:sz w:val="24"/>
          <w:szCs w:val="24"/>
          <w:u w:val="single"/>
          <w:rtl/>
        </w:rPr>
      </w:pPr>
      <w:r w:rsidRPr="00D46C52">
        <w:rPr>
          <w:rFonts w:hint="cs"/>
          <w:caps/>
          <w:sz w:val="24"/>
          <w:szCs w:val="24"/>
          <w:u w:val="single"/>
          <w:rtl/>
        </w:rPr>
        <w:t>מר אלון מתן - צוות התוכנית</w:t>
      </w:r>
      <w:r w:rsidR="001E2274">
        <w:rPr>
          <w:rFonts w:hint="cs"/>
          <w:caps/>
          <w:sz w:val="24"/>
          <w:szCs w:val="24"/>
          <w:u w:val="single"/>
          <w:rtl/>
        </w:rPr>
        <w:t>:</w:t>
      </w:r>
    </w:p>
    <w:p w14:paraId="48ED110A" w14:textId="1AE86AAA" w:rsidR="001E2274" w:rsidRDefault="00C16B87" w:rsidP="003F5E25">
      <w:pPr>
        <w:rPr>
          <w:b w:val="0"/>
          <w:bCs w:val="0"/>
          <w:caps/>
          <w:sz w:val="24"/>
          <w:szCs w:val="24"/>
          <w:rtl/>
        </w:rPr>
      </w:pPr>
      <w:r>
        <w:rPr>
          <w:rFonts w:hint="cs"/>
          <w:b w:val="0"/>
          <w:bCs w:val="0"/>
          <w:caps/>
          <w:sz w:val="24"/>
          <w:szCs w:val="24"/>
          <w:rtl/>
        </w:rPr>
        <w:t xml:space="preserve">נכון </w:t>
      </w:r>
    </w:p>
    <w:p w14:paraId="3B08B8A6" w14:textId="77777777" w:rsidR="001E2274" w:rsidRDefault="001E2274" w:rsidP="003F5E25">
      <w:pPr>
        <w:rPr>
          <w:b w:val="0"/>
          <w:bCs w:val="0"/>
          <w:caps/>
          <w:sz w:val="24"/>
          <w:szCs w:val="24"/>
          <w:rtl/>
        </w:rPr>
      </w:pPr>
    </w:p>
    <w:p w14:paraId="136B5BC3" w14:textId="77777777" w:rsidR="001E2274" w:rsidRDefault="00E5536A" w:rsidP="003F5E25">
      <w:pPr>
        <w:rPr>
          <w:caps/>
          <w:sz w:val="24"/>
          <w:szCs w:val="24"/>
          <w:u w:val="single"/>
          <w:rtl/>
        </w:rPr>
      </w:pPr>
      <w:r w:rsidRPr="00E5536A">
        <w:rPr>
          <w:rFonts w:hint="cs"/>
          <w:caps/>
          <w:sz w:val="24"/>
          <w:szCs w:val="24"/>
          <w:u w:val="single"/>
          <w:rtl/>
        </w:rPr>
        <w:t>גב</w:t>
      </w:r>
      <w:r w:rsidRPr="00E5536A">
        <w:rPr>
          <w:caps/>
          <w:sz w:val="24"/>
          <w:szCs w:val="24"/>
          <w:u w:val="single"/>
          <w:rtl/>
        </w:rPr>
        <w:t>'</w:t>
      </w:r>
      <w:r w:rsidRPr="00E5536A">
        <w:rPr>
          <w:rFonts w:hint="cs"/>
          <w:caps/>
          <w:sz w:val="24"/>
          <w:szCs w:val="24"/>
          <w:u w:val="single"/>
          <w:rtl/>
        </w:rPr>
        <w:t xml:space="preserve"> רוני גרניט - נציגת משרד הבריאות בוועדה המחוזית</w:t>
      </w:r>
      <w:r w:rsidR="001E2274">
        <w:rPr>
          <w:rFonts w:hint="cs"/>
          <w:caps/>
          <w:sz w:val="24"/>
          <w:szCs w:val="24"/>
          <w:u w:val="single"/>
          <w:rtl/>
        </w:rPr>
        <w:t>:</w:t>
      </w:r>
    </w:p>
    <w:p w14:paraId="7723D382" w14:textId="72467109" w:rsidR="001E2274" w:rsidRDefault="00C16B87" w:rsidP="003F5E25">
      <w:pPr>
        <w:rPr>
          <w:b w:val="0"/>
          <w:bCs w:val="0"/>
          <w:caps/>
          <w:sz w:val="24"/>
          <w:szCs w:val="24"/>
          <w:rtl/>
        </w:rPr>
      </w:pPr>
      <w:r>
        <w:rPr>
          <w:rFonts w:hint="cs"/>
          <w:b w:val="0"/>
          <w:bCs w:val="0"/>
          <w:caps/>
          <w:sz w:val="24"/>
          <w:szCs w:val="24"/>
          <w:rtl/>
        </w:rPr>
        <w:t>מה הגובה של הבניין?</w:t>
      </w:r>
    </w:p>
    <w:p w14:paraId="58A09E5B" w14:textId="77777777" w:rsidR="001E2274" w:rsidRDefault="001E2274" w:rsidP="003F5E25">
      <w:pPr>
        <w:rPr>
          <w:b w:val="0"/>
          <w:bCs w:val="0"/>
          <w:caps/>
          <w:sz w:val="24"/>
          <w:szCs w:val="24"/>
          <w:rtl/>
        </w:rPr>
      </w:pPr>
    </w:p>
    <w:p w14:paraId="17C13084" w14:textId="77777777" w:rsidR="001E2274" w:rsidRDefault="003109B2" w:rsidP="00C16B87">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74FD79C6" w14:textId="18ABF420" w:rsidR="001E2274" w:rsidRDefault="00C16B87" w:rsidP="00C16B87">
      <w:pPr>
        <w:rPr>
          <w:b w:val="0"/>
          <w:bCs w:val="0"/>
          <w:caps/>
          <w:sz w:val="24"/>
          <w:szCs w:val="24"/>
          <w:rtl/>
        </w:rPr>
      </w:pPr>
      <w:r>
        <w:rPr>
          <w:rFonts w:hint="cs"/>
          <w:b w:val="0"/>
          <w:bCs w:val="0"/>
          <w:caps/>
          <w:sz w:val="24"/>
          <w:szCs w:val="24"/>
          <w:rtl/>
        </w:rPr>
        <w:t xml:space="preserve">שתי קומות </w:t>
      </w:r>
    </w:p>
    <w:p w14:paraId="24E7F209" w14:textId="77777777" w:rsidR="001E2274" w:rsidRDefault="001E2274" w:rsidP="00C16B87">
      <w:pPr>
        <w:rPr>
          <w:b w:val="0"/>
          <w:bCs w:val="0"/>
          <w:caps/>
          <w:sz w:val="24"/>
          <w:szCs w:val="24"/>
          <w:rtl/>
        </w:rPr>
      </w:pPr>
    </w:p>
    <w:p w14:paraId="610558B7" w14:textId="77777777" w:rsidR="001E2274" w:rsidRDefault="00D46C52" w:rsidP="00C16B87">
      <w:pPr>
        <w:rPr>
          <w:caps/>
          <w:sz w:val="24"/>
          <w:szCs w:val="24"/>
          <w:u w:val="single"/>
          <w:rtl/>
        </w:rPr>
      </w:pPr>
      <w:r w:rsidRPr="00D46C52">
        <w:rPr>
          <w:rFonts w:hint="cs"/>
          <w:caps/>
          <w:sz w:val="24"/>
          <w:szCs w:val="24"/>
          <w:u w:val="single"/>
          <w:rtl/>
        </w:rPr>
        <w:t>מר רועי בר</w:t>
      </w:r>
      <w:r w:rsidR="001E2274">
        <w:rPr>
          <w:rFonts w:hint="cs"/>
          <w:caps/>
          <w:sz w:val="24"/>
          <w:szCs w:val="24"/>
          <w:u w:val="single"/>
          <w:rtl/>
        </w:rPr>
        <w:t>:</w:t>
      </w:r>
    </w:p>
    <w:p w14:paraId="7569E8A1" w14:textId="696EF6F7" w:rsidR="001E2274" w:rsidRDefault="00C16B87" w:rsidP="00C16B87">
      <w:pPr>
        <w:rPr>
          <w:b w:val="0"/>
          <w:bCs w:val="0"/>
          <w:caps/>
          <w:sz w:val="24"/>
          <w:szCs w:val="24"/>
          <w:rtl/>
        </w:rPr>
      </w:pPr>
      <w:r>
        <w:rPr>
          <w:rFonts w:hint="cs"/>
          <w:b w:val="0"/>
          <w:bCs w:val="0"/>
          <w:caps/>
          <w:sz w:val="24"/>
          <w:szCs w:val="24"/>
          <w:rtl/>
        </w:rPr>
        <w:t>שתי קומות</w:t>
      </w:r>
    </w:p>
    <w:p w14:paraId="713D091A" w14:textId="77777777" w:rsidR="001E2274" w:rsidRDefault="001E2274" w:rsidP="00C16B87">
      <w:pPr>
        <w:rPr>
          <w:b w:val="0"/>
          <w:bCs w:val="0"/>
          <w:caps/>
          <w:sz w:val="24"/>
          <w:szCs w:val="24"/>
          <w:rtl/>
        </w:rPr>
      </w:pPr>
    </w:p>
    <w:p w14:paraId="3CD803FA" w14:textId="77777777" w:rsidR="001E2274" w:rsidRDefault="00E019CF" w:rsidP="00C16B87">
      <w:pPr>
        <w:rPr>
          <w:caps/>
          <w:sz w:val="24"/>
          <w:szCs w:val="24"/>
          <w:u w:val="single"/>
          <w:rtl/>
        </w:rPr>
      </w:pPr>
      <w:r w:rsidRPr="00E019CF">
        <w:rPr>
          <w:rFonts w:hint="cs"/>
          <w:caps/>
          <w:sz w:val="24"/>
          <w:szCs w:val="24"/>
          <w:u w:val="single"/>
          <w:rtl/>
        </w:rPr>
        <w:t>גב</w:t>
      </w:r>
      <w:r w:rsidRPr="00E019CF">
        <w:rPr>
          <w:caps/>
          <w:sz w:val="24"/>
          <w:szCs w:val="24"/>
          <w:u w:val="single"/>
          <w:rtl/>
        </w:rPr>
        <w:t>'</w:t>
      </w:r>
      <w:r w:rsidRPr="00E019CF">
        <w:rPr>
          <w:rFonts w:hint="cs"/>
          <w:caps/>
          <w:sz w:val="24"/>
          <w:szCs w:val="24"/>
          <w:u w:val="single"/>
          <w:rtl/>
        </w:rPr>
        <w:t xml:space="preserve"> שיראל לוי - אדריכלית עורכת התוכנית</w:t>
      </w:r>
      <w:r w:rsidR="001E2274">
        <w:rPr>
          <w:rFonts w:hint="cs"/>
          <w:caps/>
          <w:sz w:val="24"/>
          <w:szCs w:val="24"/>
          <w:u w:val="single"/>
          <w:rtl/>
        </w:rPr>
        <w:t>:</w:t>
      </w:r>
    </w:p>
    <w:p w14:paraId="58C7D3C1" w14:textId="25294F68" w:rsidR="001E2274" w:rsidRDefault="00C16B87" w:rsidP="00C16B87">
      <w:pPr>
        <w:rPr>
          <w:b w:val="0"/>
          <w:bCs w:val="0"/>
          <w:caps/>
          <w:sz w:val="24"/>
          <w:szCs w:val="24"/>
          <w:rtl/>
        </w:rPr>
      </w:pPr>
      <w:r>
        <w:rPr>
          <w:rFonts w:hint="cs"/>
          <w:b w:val="0"/>
          <w:bCs w:val="0"/>
          <w:caps/>
          <w:sz w:val="24"/>
          <w:szCs w:val="24"/>
          <w:rtl/>
        </w:rPr>
        <w:t>שתי קומות</w:t>
      </w:r>
    </w:p>
    <w:p w14:paraId="4D930F60" w14:textId="77777777" w:rsidR="001E2274" w:rsidRDefault="001E2274" w:rsidP="00C16B87">
      <w:pPr>
        <w:rPr>
          <w:b w:val="0"/>
          <w:bCs w:val="0"/>
          <w:caps/>
          <w:sz w:val="24"/>
          <w:szCs w:val="24"/>
          <w:rtl/>
        </w:rPr>
      </w:pPr>
    </w:p>
    <w:p w14:paraId="6E38F16E" w14:textId="77777777" w:rsidR="001E2274" w:rsidRDefault="003109B2" w:rsidP="00C16B87">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5F62E888" w14:textId="461D5454" w:rsidR="001E2274" w:rsidRDefault="00C16B87" w:rsidP="00C16B87">
      <w:pPr>
        <w:rPr>
          <w:b w:val="0"/>
          <w:bCs w:val="0"/>
          <w:caps/>
          <w:sz w:val="24"/>
          <w:szCs w:val="24"/>
          <w:rtl/>
        </w:rPr>
      </w:pPr>
      <w:r>
        <w:rPr>
          <w:rFonts w:hint="cs"/>
          <w:b w:val="0"/>
          <w:bCs w:val="0"/>
          <w:caps/>
          <w:sz w:val="24"/>
          <w:szCs w:val="24"/>
          <w:rtl/>
        </w:rPr>
        <w:t>שתי קומות</w:t>
      </w:r>
    </w:p>
    <w:p w14:paraId="1DC1A321" w14:textId="77777777" w:rsidR="001E2274" w:rsidRDefault="001E2274" w:rsidP="00C16B87">
      <w:pPr>
        <w:rPr>
          <w:b w:val="0"/>
          <w:bCs w:val="0"/>
          <w:caps/>
          <w:sz w:val="24"/>
          <w:szCs w:val="24"/>
          <w:rtl/>
        </w:rPr>
      </w:pPr>
    </w:p>
    <w:p w14:paraId="371E75AA" w14:textId="77777777" w:rsidR="001E2274" w:rsidRDefault="00E019CF" w:rsidP="00C16B87">
      <w:pPr>
        <w:rPr>
          <w:caps/>
          <w:sz w:val="24"/>
          <w:szCs w:val="24"/>
          <w:u w:val="single"/>
          <w:rtl/>
        </w:rPr>
      </w:pPr>
      <w:r w:rsidRPr="00E019CF">
        <w:rPr>
          <w:rFonts w:hint="cs"/>
          <w:caps/>
          <w:sz w:val="24"/>
          <w:szCs w:val="24"/>
          <w:u w:val="single"/>
          <w:rtl/>
        </w:rPr>
        <w:t>גב</w:t>
      </w:r>
      <w:r w:rsidRPr="00E019CF">
        <w:rPr>
          <w:caps/>
          <w:sz w:val="24"/>
          <w:szCs w:val="24"/>
          <w:u w:val="single"/>
          <w:rtl/>
        </w:rPr>
        <w:t>'</w:t>
      </w:r>
      <w:r w:rsidRPr="00E019CF">
        <w:rPr>
          <w:rFonts w:hint="cs"/>
          <w:caps/>
          <w:sz w:val="24"/>
          <w:szCs w:val="24"/>
          <w:u w:val="single"/>
          <w:rtl/>
        </w:rPr>
        <w:t xml:space="preserve"> שיראל לוי - אדריכלית עורכת התוכנית</w:t>
      </w:r>
      <w:r w:rsidR="001E2274">
        <w:rPr>
          <w:rFonts w:hint="cs"/>
          <w:caps/>
          <w:sz w:val="24"/>
          <w:szCs w:val="24"/>
          <w:u w:val="single"/>
          <w:rtl/>
        </w:rPr>
        <w:t>:</w:t>
      </w:r>
    </w:p>
    <w:p w14:paraId="66C34201" w14:textId="1992FDC7" w:rsidR="001E2274" w:rsidRDefault="00C16B87" w:rsidP="00C16B87">
      <w:pPr>
        <w:rPr>
          <w:b w:val="0"/>
          <w:bCs w:val="0"/>
          <w:caps/>
          <w:sz w:val="24"/>
          <w:szCs w:val="24"/>
          <w:rtl/>
        </w:rPr>
      </w:pPr>
      <w:r>
        <w:rPr>
          <w:rFonts w:hint="cs"/>
          <w:b w:val="0"/>
          <w:bCs w:val="0"/>
          <w:caps/>
          <w:sz w:val="24"/>
          <w:szCs w:val="24"/>
          <w:rtl/>
        </w:rPr>
        <w:t>שש מטר בגובה של ה, ...</w:t>
      </w:r>
    </w:p>
    <w:p w14:paraId="289BE6E1" w14:textId="77777777" w:rsidR="001E2274" w:rsidRDefault="001E2274" w:rsidP="00C16B87">
      <w:pPr>
        <w:rPr>
          <w:b w:val="0"/>
          <w:bCs w:val="0"/>
          <w:caps/>
          <w:sz w:val="24"/>
          <w:szCs w:val="24"/>
          <w:rtl/>
        </w:rPr>
      </w:pPr>
    </w:p>
    <w:p w14:paraId="011B3EB2" w14:textId="77777777" w:rsidR="001E2274" w:rsidRDefault="00C16B87" w:rsidP="00C16B87">
      <w:pPr>
        <w:rPr>
          <w:b w:val="0"/>
          <w:bCs w:val="0"/>
          <w:caps/>
          <w:sz w:val="24"/>
          <w:szCs w:val="24"/>
          <w:rtl/>
        </w:rPr>
      </w:pPr>
      <w:r>
        <w:rPr>
          <w:rFonts w:hint="cs"/>
          <w:b w:val="0"/>
          <w:bCs w:val="0"/>
          <w:caps/>
          <w:sz w:val="24"/>
          <w:szCs w:val="24"/>
          <w:rtl/>
        </w:rPr>
        <w:t>(מדברים ביחד)</w:t>
      </w:r>
    </w:p>
    <w:p w14:paraId="7FF520EC" w14:textId="77777777" w:rsidR="001E2274" w:rsidRDefault="001E2274" w:rsidP="00C16B87">
      <w:pPr>
        <w:rPr>
          <w:b w:val="0"/>
          <w:bCs w:val="0"/>
          <w:caps/>
          <w:sz w:val="24"/>
          <w:szCs w:val="24"/>
          <w:rtl/>
        </w:rPr>
      </w:pPr>
    </w:p>
    <w:p w14:paraId="33CA047E" w14:textId="77777777" w:rsidR="001E2274" w:rsidRDefault="00D46C52" w:rsidP="00C16B87">
      <w:pPr>
        <w:rPr>
          <w:caps/>
          <w:sz w:val="24"/>
          <w:szCs w:val="24"/>
          <w:u w:val="single"/>
          <w:rtl/>
        </w:rPr>
      </w:pPr>
      <w:r w:rsidRPr="00D46C52">
        <w:rPr>
          <w:rFonts w:hint="cs"/>
          <w:caps/>
          <w:sz w:val="24"/>
          <w:szCs w:val="24"/>
          <w:u w:val="single"/>
          <w:rtl/>
        </w:rPr>
        <w:t>מר אלון מתן - צוות התוכנית</w:t>
      </w:r>
      <w:r w:rsidR="001E2274">
        <w:rPr>
          <w:rFonts w:hint="cs"/>
          <w:caps/>
          <w:sz w:val="24"/>
          <w:szCs w:val="24"/>
          <w:u w:val="single"/>
          <w:rtl/>
        </w:rPr>
        <w:t>:</w:t>
      </w:r>
    </w:p>
    <w:p w14:paraId="0D94A5D2" w14:textId="2694C158" w:rsidR="001E2274" w:rsidRDefault="00C16B87" w:rsidP="00C16B87">
      <w:pPr>
        <w:rPr>
          <w:b w:val="0"/>
          <w:bCs w:val="0"/>
          <w:caps/>
          <w:sz w:val="24"/>
          <w:szCs w:val="24"/>
          <w:rtl/>
        </w:rPr>
      </w:pPr>
      <w:r>
        <w:rPr>
          <w:rFonts w:hint="cs"/>
          <w:b w:val="0"/>
          <w:bCs w:val="0"/>
          <w:caps/>
          <w:sz w:val="24"/>
          <w:szCs w:val="24"/>
          <w:rtl/>
        </w:rPr>
        <w:t>... הוועדה המקומית מגדירה את זה שאנחנו לא נעבור את הגובה של הבניינים ש,</w:t>
      </w:r>
      <w:r w:rsidR="000F703D">
        <w:rPr>
          <w:rFonts w:hint="cs"/>
          <w:b w:val="0"/>
          <w:bCs w:val="0"/>
          <w:caps/>
          <w:sz w:val="24"/>
          <w:szCs w:val="24"/>
          <w:rtl/>
        </w:rPr>
        <w:t xml:space="preserve"> </w:t>
      </w:r>
      <w:r>
        <w:rPr>
          <w:rFonts w:hint="cs"/>
          <w:b w:val="0"/>
          <w:bCs w:val="0"/>
          <w:caps/>
          <w:sz w:val="24"/>
          <w:szCs w:val="24"/>
          <w:rtl/>
        </w:rPr>
        <w:t>...</w:t>
      </w:r>
    </w:p>
    <w:p w14:paraId="79FD001B" w14:textId="77777777" w:rsidR="001E2274" w:rsidRDefault="001E2274" w:rsidP="00C16B87">
      <w:pPr>
        <w:rPr>
          <w:b w:val="0"/>
          <w:bCs w:val="0"/>
          <w:caps/>
          <w:sz w:val="24"/>
          <w:szCs w:val="24"/>
          <w:rtl/>
        </w:rPr>
      </w:pPr>
    </w:p>
    <w:p w14:paraId="73AB667A" w14:textId="77777777" w:rsidR="001E2274" w:rsidRDefault="003109B2" w:rsidP="00C16B87">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4EBD9EFB" w14:textId="681B201A" w:rsidR="001E2274" w:rsidRDefault="00C16B87" w:rsidP="00C16B87">
      <w:pPr>
        <w:rPr>
          <w:b w:val="0"/>
          <w:bCs w:val="0"/>
          <w:caps/>
          <w:sz w:val="24"/>
          <w:szCs w:val="24"/>
          <w:rtl/>
        </w:rPr>
      </w:pPr>
      <w:r>
        <w:rPr>
          <w:rFonts w:hint="cs"/>
          <w:b w:val="0"/>
          <w:bCs w:val="0"/>
          <w:caps/>
          <w:sz w:val="24"/>
          <w:szCs w:val="24"/>
          <w:rtl/>
        </w:rPr>
        <w:t>כן אבל לא בטוח שהסרת הקיר האקוסטי נועדה למשהו. לא בטוח אוקיי? שהבניין הוא באמת חוצץ</w:t>
      </w:r>
      <w:r w:rsidR="000F703D">
        <w:rPr>
          <w:rFonts w:hint="cs"/>
          <w:b w:val="0"/>
          <w:bCs w:val="0"/>
          <w:caps/>
          <w:sz w:val="24"/>
          <w:szCs w:val="24"/>
          <w:rtl/>
        </w:rPr>
        <w:t xml:space="preserve"> </w:t>
      </w:r>
      <w:r>
        <w:rPr>
          <w:rFonts w:hint="cs"/>
          <w:b w:val="0"/>
          <w:bCs w:val="0"/>
          <w:caps/>
          <w:sz w:val="24"/>
          <w:szCs w:val="24"/>
          <w:rtl/>
        </w:rPr>
        <w:t>אבל לא בטוח שהוא ייתן את ה,</w:t>
      </w:r>
      <w:r w:rsidR="000F703D">
        <w:rPr>
          <w:rFonts w:hint="cs"/>
          <w:b w:val="0"/>
          <w:bCs w:val="0"/>
          <w:caps/>
          <w:sz w:val="24"/>
          <w:szCs w:val="24"/>
          <w:rtl/>
        </w:rPr>
        <w:t xml:space="preserve"> </w:t>
      </w:r>
      <w:r>
        <w:rPr>
          <w:rFonts w:hint="cs"/>
          <w:b w:val="0"/>
          <w:bCs w:val="0"/>
          <w:caps/>
          <w:sz w:val="24"/>
          <w:szCs w:val="24"/>
          <w:rtl/>
        </w:rPr>
        <w:t>... באמת ה, נדרש, כי כן יצטרכו לעשות איזה שהיא בדיקה</w:t>
      </w:r>
    </w:p>
    <w:p w14:paraId="79FA0E1B" w14:textId="77777777" w:rsidR="001E2274" w:rsidRDefault="001E2274" w:rsidP="00C16B87">
      <w:pPr>
        <w:rPr>
          <w:b w:val="0"/>
          <w:bCs w:val="0"/>
          <w:caps/>
          <w:sz w:val="24"/>
          <w:szCs w:val="24"/>
          <w:rtl/>
        </w:rPr>
      </w:pPr>
    </w:p>
    <w:p w14:paraId="0B99F7D9" w14:textId="77777777" w:rsidR="001E2274" w:rsidRDefault="00D46C52" w:rsidP="00C16B87">
      <w:pPr>
        <w:rPr>
          <w:caps/>
          <w:sz w:val="24"/>
          <w:szCs w:val="24"/>
          <w:u w:val="single"/>
          <w:rtl/>
        </w:rPr>
      </w:pPr>
      <w:r w:rsidRPr="00D46C52">
        <w:rPr>
          <w:rFonts w:hint="cs"/>
          <w:caps/>
          <w:sz w:val="24"/>
          <w:szCs w:val="24"/>
          <w:u w:val="single"/>
          <w:rtl/>
        </w:rPr>
        <w:t>מר רועי בר</w:t>
      </w:r>
      <w:r w:rsidR="001E2274">
        <w:rPr>
          <w:rFonts w:hint="cs"/>
          <w:caps/>
          <w:sz w:val="24"/>
          <w:szCs w:val="24"/>
          <w:u w:val="single"/>
          <w:rtl/>
        </w:rPr>
        <w:t>:</w:t>
      </w:r>
    </w:p>
    <w:p w14:paraId="4D666C65" w14:textId="118738C7" w:rsidR="001E2274" w:rsidRDefault="00C16B87" w:rsidP="00C16B87">
      <w:pPr>
        <w:rPr>
          <w:b w:val="0"/>
          <w:bCs w:val="0"/>
          <w:caps/>
          <w:sz w:val="24"/>
          <w:szCs w:val="24"/>
          <w:rtl/>
        </w:rPr>
      </w:pPr>
      <w:r>
        <w:rPr>
          <w:rFonts w:hint="cs"/>
          <w:b w:val="0"/>
          <w:bCs w:val="0"/>
          <w:caps/>
          <w:sz w:val="24"/>
          <w:szCs w:val="24"/>
          <w:rtl/>
        </w:rPr>
        <w:t xml:space="preserve">אין בעיה הדרישה הייתה של העירייה הדרישה להסרת הקיר האקוסטי הייתה של העירייה ואנחנו בעניין הזה, נפעל בהתאם להנחיות </w:t>
      </w:r>
    </w:p>
    <w:p w14:paraId="08FC1D38" w14:textId="77777777" w:rsidR="001E2274" w:rsidRDefault="001E2274" w:rsidP="00C16B87">
      <w:pPr>
        <w:rPr>
          <w:b w:val="0"/>
          <w:bCs w:val="0"/>
          <w:caps/>
          <w:sz w:val="24"/>
          <w:szCs w:val="24"/>
          <w:rtl/>
        </w:rPr>
      </w:pPr>
    </w:p>
    <w:p w14:paraId="41110F80" w14:textId="77777777" w:rsidR="001E2274" w:rsidRDefault="000A5C33" w:rsidP="00C16B87">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2EEDF994" w14:textId="2CC5F33C" w:rsidR="001E2274" w:rsidRDefault="00C16B87" w:rsidP="00C16B87">
      <w:pPr>
        <w:rPr>
          <w:b w:val="0"/>
          <w:bCs w:val="0"/>
          <w:caps/>
          <w:sz w:val="24"/>
          <w:szCs w:val="24"/>
          <w:rtl/>
        </w:rPr>
      </w:pPr>
      <w:r>
        <w:rPr>
          <w:rFonts w:hint="cs"/>
          <w:b w:val="0"/>
          <w:bCs w:val="0"/>
          <w:caps/>
          <w:sz w:val="24"/>
          <w:szCs w:val="24"/>
          <w:rtl/>
        </w:rPr>
        <w:t>כן הלאה בוא תמשיך</w:t>
      </w:r>
    </w:p>
    <w:p w14:paraId="4AF9A71D" w14:textId="77777777" w:rsidR="001E2274" w:rsidRDefault="001E2274" w:rsidP="00C16B87">
      <w:pPr>
        <w:rPr>
          <w:b w:val="0"/>
          <w:bCs w:val="0"/>
          <w:caps/>
          <w:sz w:val="24"/>
          <w:szCs w:val="24"/>
          <w:rtl/>
        </w:rPr>
      </w:pPr>
    </w:p>
    <w:p w14:paraId="16F163F1" w14:textId="77777777" w:rsidR="001E2274" w:rsidRDefault="00E5536A" w:rsidP="00C16B87">
      <w:pPr>
        <w:rPr>
          <w:caps/>
          <w:sz w:val="24"/>
          <w:szCs w:val="24"/>
          <w:u w:val="single"/>
          <w:rtl/>
        </w:rPr>
      </w:pPr>
      <w:r w:rsidRPr="00E5536A">
        <w:rPr>
          <w:rFonts w:hint="cs"/>
          <w:caps/>
          <w:sz w:val="24"/>
          <w:szCs w:val="24"/>
          <w:u w:val="single"/>
          <w:rtl/>
        </w:rPr>
        <w:t>גב</w:t>
      </w:r>
      <w:r w:rsidRPr="00E5536A">
        <w:rPr>
          <w:caps/>
          <w:sz w:val="24"/>
          <w:szCs w:val="24"/>
          <w:u w:val="single"/>
          <w:rtl/>
        </w:rPr>
        <w:t>'</w:t>
      </w:r>
      <w:r w:rsidRPr="00E5536A">
        <w:rPr>
          <w:rFonts w:hint="cs"/>
          <w:caps/>
          <w:sz w:val="24"/>
          <w:szCs w:val="24"/>
          <w:u w:val="single"/>
          <w:rtl/>
        </w:rPr>
        <w:t xml:space="preserve"> רוני גרניט - נציגת משרד הבריאות בוועדה המחוזית</w:t>
      </w:r>
      <w:r w:rsidR="001E2274">
        <w:rPr>
          <w:rFonts w:hint="cs"/>
          <w:caps/>
          <w:sz w:val="24"/>
          <w:szCs w:val="24"/>
          <w:u w:val="single"/>
          <w:rtl/>
        </w:rPr>
        <w:t>:</w:t>
      </w:r>
    </w:p>
    <w:p w14:paraId="6DBE4E89" w14:textId="468C7F03" w:rsidR="001E2274" w:rsidRDefault="00C16B87" w:rsidP="00C16B87">
      <w:pPr>
        <w:rPr>
          <w:b w:val="0"/>
          <w:bCs w:val="0"/>
          <w:caps/>
          <w:sz w:val="24"/>
          <w:szCs w:val="24"/>
          <w:rtl/>
        </w:rPr>
      </w:pPr>
      <w:r>
        <w:rPr>
          <w:rFonts w:hint="cs"/>
          <w:b w:val="0"/>
          <w:bCs w:val="0"/>
          <w:caps/>
          <w:sz w:val="24"/>
          <w:szCs w:val="24"/>
          <w:rtl/>
        </w:rPr>
        <w:t>אני רוצה לשאול לגבי המסחר אמרתם שאתם רוצים בתי קפה אולי איזה מרכול או משהו כזה</w:t>
      </w:r>
    </w:p>
    <w:p w14:paraId="668CDF18" w14:textId="77777777" w:rsidR="001E2274" w:rsidRDefault="001E2274" w:rsidP="00C16B87">
      <w:pPr>
        <w:rPr>
          <w:b w:val="0"/>
          <w:bCs w:val="0"/>
          <w:caps/>
          <w:sz w:val="24"/>
          <w:szCs w:val="24"/>
          <w:rtl/>
        </w:rPr>
      </w:pPr>
    </w:p>
    <w:p w14:paraId="5597F63C" w14:textId="77777777" w:rsidR="001E2274" w:rsidRDefault="00E019CF" w:rsidP="00C16B87">
      <w:pPr>
        <w:rPr>
          <w:caps/>
          <w:sz w:val="24"/>
          <w:szCs w:val="24"/>
          <w:u w:val="single"/>
          <w:rtl/>
        </w:rPr>
      </w:pPr>
      <w:r w:rsidRPr="00E019CF">
        <w:rPr>
          <w:rFonts w:hint="cs"/>
          <w:caps/>
          <w:sz w:val="24"/>
          <w:szCs w:val="24"/>
          <w:u w:val="single"/>
          <w:rtl/>
        </w:rPr>
        <w:t>גב</w:t>
      </w:r>
      <w:r w:rsidRPr="00E019CF">
        <w:rPr>
          <w:caps/>
          <w:sz w:val="24"/>
          <w:szCs w:val="24"/>
          <w:u w:val="single"/>
          <w:rtl/>
        </w:rPr>
        <w:t>'</w:t>
      </w:r>
      <w:r w:rsidRPr="00E019CF">
        <w:rPr>
          <w:rFonts w:hint="cs"/>
          <w:caps/>
          <w:sz w:val="24"/>
          <w:szCs w:val="24"/>
          <w:u w:val="single"/>
          <w:rtl/>
        </w:rPr>
        <w:t xml:space="preserve"> שיראל לוי - אדריכלית עורכת התוכנית</w:t>
      </w:r>
      <w:r w:rsidR="001E2274">
        <w:rPr>
          <w:rFonts w:hint="cs"/>
          <w:caps/>
          <w:sz w:val="24"/>
          <w:szCs w:val="24"/>
          <w:u w:val="single"/>
          <w:rtl/>
        </w:rPr>
        <w:t>:</w:t>
      </w:r>
    </w:p>
    <w:p w14:paraId="23EDECC6" w14:textId="4593E3D3" w:rsidR="001E2274" w:rsidRDefault="00C16B87" w:rsidP="00C16B87">
      <w:pPr>
        <w:rPr>
          <w:b w:val="0"/>
          <w:bCs w:val="0"/>
          <w:caps/>
          <w:sz w:val="24"/>
          <w:szCs w:val="24"/>
          <w:rtl/>
        </w:rPr>
      </w:pPr>
      <w:r>
        <w:rPr>
          <w:rFonts w:hint="cs"/>
          <w:b w:val="0"/>
          <w:bCs w:val="0"/>
          <w:caps/>
          <w:sz w:val="24"/>
          <w:szCs w:val="24"/>
          <w:rtl/>
        </w:rPr>
        <w:t>אפשר לראות את התצלום אוויר</w:t>
      </w:r>
    </w:p>
    <w:p w14:paraId="45579A93" w14:textId="77777777" w:rsidR="001E2274" w:rsidRDefault="001E2274" w:rsidP="00C16B87">
      <w:pPr>
        <w:rPr>
          <w:b w:val="0"/>
          <w:bCs w:val="0"/>
          <w:caps/>
          <w:sz w:val="24"/>
          <w:szCs w:val="24"/>
          <w:rtl/>
        </w:rPr>
      </w:pPr>
    </w:p>
    <w:p w14:paraId="1FB2D6F7" w14:textId="77777777" w:rsidR="001E2274" w:rsidRDefault="00E5536A" w:rsidP="00C16B87">
      <w:pPr>
        <w:rPr>
          <w:caps/>
          <w:sz w:val="24"/>
          <w:szCs w:val="24"/>
          <w:u w:val="single"/>
          <w:rtl/>
        </w:rPr>
      </w:pPr>
      <w:r w:rsidRPr="00E5536A">
        <w:rPr>
          <w:rFonts w:hint="cs"/>
          <w:caps/>
          <w:sz w:val="24"/>
          <w:szCs w:val="24"/>
          <w:u w:val="single"/>
          <w:rtl/>
        </w:rPr>
        <w:lastRenderedPageBreak/>
        <w:t>גב</w:t>
      </w:r>
      <w:r w:rsidRPr="00E5536A">
        <w:rPr>
          <w:caps/>
          <w:sz w:val="24"/>
          <w:szCs w:val="24"/>
          <w:u w:val="single"/>
          <w:rtl/>
        </w:rPr>
        <w:t>'</w:t>
      </w:r>
      <w:r w:rsidRPr="00E5536A">
        <w:rPr>
          <w:rFonts w:hint="cs"/>
          <w:caps/>
          <w:sz w:val="24"/>
          <w:szCs w:val="24"/>
          <w:u w:val="single"/>
          <w:rtl/>
        </w:rPr>
        <w:t xml:space="preserve"> רוני גרניט - נציגת משרד הבריאות בוועדה המחוזית</w:t>
      </w:r>
      <w:r w:rsidR="001E2274">
        <w:rPr>
          <w:rFonts w:hint="cs"/>
          <w:caps/>
          <w:sz w:val="24"/>
          <w:szCs w:val="24"/>
          <w:u w:val="single"/>
          <w:rtl/>
        </w:rPr>
        <w:t>:</w:t>
      </w:r>
    </w:p>
    <w:p w14:paraId="0B036B55" w14:textId="41CE3ACE" w:rsidR="001E2274" w:rsidRDefault="00C16B87" w:rsidP="00C16B87">
      <w:pPr>
        <w:rPr>
          <w:b w:val="0"/>
          <w:bCs w:val="0"/>
          <w:caps/>
          <w:sz w:val="24"/>
          <w:szCs w:val="24"/>
          <w:rtl/>
        </w:rPr>
      </w:pPr>
      <w:r>
        <w:rPr>
          <w:rFonts w:hint="cs"/>
          <w:b w:val="0"/>
          <w:bCs w:val="0"/>
          <w:caps/>
          <w:sz w:val="24"/>
          <w:szCs w:val="24"/>
          <w:rtl/>
        </w:rPr>
        <w:t>מבחינת פריקה וטעינה אתם</w:t>
      </w:r>
      <w:r w:rsidR="000F703D">
        <w:rPr>
          <w:rFonts w:hint="cs"/>
          <w:b w:val="0"/>
          <w:bCs w:val="0"/>
          <w:caps/>
          <w:sz w:val="24"/>
          <w:szCs w:val="24"/>
          <w:rtl/>
        </w:rPr>
        <w:t xml:space="preserve"> </w:t>
      </w:r>
      <w:r>
        <w:rPr>
          <w:rFonts w:hint="cs"/>
          <w:b w:val="0"/>
          <w:bCs w:val="0"/>
          <w:caps/>
          <w:sz w:val="24"/>
          <w:szCs w:val="24"/>
          <w:rtl/>
        </w:rPr>
        <w:t>... שזה יהיה בתת הקרקע?</w:t>
      </w:r>
    </w:p>
    <w:p w14:paraId="4CD1C0BC" w14:textId="77777777" w:rsidR="001E2274" w:rsidRDefault="001E2274" w:rsidP="00C16B87">
      <w:pPr>
        <w:rPr>
          <w:b w:val="0"/>
          <w:bCs w:val="0"/>
          <w:caps/>
          <w:sz w:val="24"/>
          <w:szCs w:val="24"/>
          <w:rtl/>
        </w:rPr>
      </w:pPr>
    </w:p>
    <w:p w14:paraId="76063DC6" w14:textId="77777777" w:rsidR="001E2274" w:rsidRDefault="00D46C52" w:rsidP="00C16B87">
      <w:pPr>
        <w:rPr>
          <w:caps/>
          <w:sz w:val="24"/>
          <w:szCs w:val="24"/>
          <w:u w:val="single"/>
          <w:rtl/>
        </w:rPr>
      </w:pPr>
      <w:r w:rsidRPr="00D46C52">
        <w:rPr>
          <w:rFonts w:hint="cs"/>
          <w:caps/>
          <w:sz w:val="24"/>
          <w:szCs w:val="24"/>
          <w:u w:val="single"/>
          <w:rtl/>
        </w:rPr>
        <w:t>מר אלון מתן - צוות התוכנית</w:t>
      </w:r>
      <w:r w:rsidR="001E2274">
        <w:rPr>
          <w:rFonts w:hint="cs"/>
          <w:caps/>
          <w:sz w:val="24"/>
          <w:szCs w:val="24"/>
          <w:u w:val="single"/>
          <w:rtl/>
        </w:rPr>
        <w:t>:</w:t>
      </w:r>
    </w:p>
    <w:p w14:paraId="5AC263F9" w14:textId="2AED8B50" w:rsidR="001E2274" w:rsidRDefault="00C16B87" w:rsidP="00C16B87">
      <w:pPr>
        <w:rPr>
          <w:b w:val="0"/>
          <w:bCs w:val="0"/>
          <w:caps/>
          <w:sz w:val="24"/>
          <w:szCs w:val="24"/>
          <w:rtl/>
        </w:rPr>
      </w:pPr>
      <w:r>
        <w:rPr>
          <w:rFonts w:hint="cs"/>
          <w:b w:val="0"/>
          <w:bCs w:val="0"/>
          <w:caps/>
          <w:sz w:val="24"/>
          <w:szCs w:val="24"/>
          <w:rtl/>
        </w:rPr>
        <w:t xml:space="preserve">יש לנו התייחסות </w:t>
      </w:r>
    </w:p>
    <w:p w14:paraId="25DBC324" w14:textId="77777777" w:rsidR="001E2274" w:rsidRDefault="001E2274" w:rsidP="00C16B87">
      <w:pPr>
        <w:rPr>
          <w:b w:val="0"/>
          <w:bCs w:val="0"/>
          <w:caps/>
          <w:sz w:val="24"/>
          <w:szCs w:val="24"/>
          <w:rtl/>
        </w:rPr>
      </w:pPr>
    </w:p>
    <w:p w14:paraId="14015974" w14:textId="77777777" w:rsidR="001E2274" w:rsidRDefault="00E019CF" w:rsidP="00C16B87">
      <w:pPr>
        <w:rPr>
          <w:caps/>
          <w:sz w:val="24"/>
          <w:szCs w:val="24"/>
          <w:u w:val="single"/>
          <w:rtl/>
        </w:rPr>
      </w:pPr>
      <w:r w:rsidRPr="00E019CF">
        <w:rPr>
          <w:rFonts w:hint="cs"/>
          <w:caps/>
          <w:sz w:val="24"/>
          <w:szCs w:val="24"/>
          <w:u w:val="single"/>
          <w:rtl/>
        </w:rPr>
        <w:t>גב</w:t>
      </w:r>
      <w:r w:rsidRPr="00E019CF">
        <w:rPr>
          <w:caps/>
          <w:sz w:val="24"/>
          <w:szCs w:val="24"/>
          <w:u w:val="single"/>
          <w:rtl/>
        </w:rPr>
        <w:t>'</w:t>
      </w:r>
      <w:r w:rsidRPr="00E019CF">
        <w:rPr>
          <w:rFonts w:hint="cs"/>
          <w:caps/>
          <w:sz w:val="24"/>
          <w:szCs w:val="24"/>
          <w:u w:val="single"/>
          <w:rtl/>
        </w:rPr>
        <w:t xml:space="preserve"> שיראל לוי - אדריכלית עורכת התוכנית</w:t>
      </w:r>
      <w:r w:rsidR="001E2274">
        <w:rPr>
          <w:rFonts w:hint="cs"/>
          <w:caps/>
          <w:sz w:val="24"/>
          <w:szCs w:val="24"/>
          <w:u w:val="single"/>
          <w:rtl/>
        </w:rPr>
        <w:t>:</w:t>
      </w:r>
    </w:p>
    <w:p w14:paraId="21BCDACB" w14:textId="687CBA3B" w:rsidR="001E2274" w:rsidRDefault="00C16B87" w:rsidP="00C16B87">
      <w:pPr>
        <w:rPr>
          <w:b w:val="0"/>
          <w:bCs w:val="0"/>
          <w:caps/>
          <w:sz w:val="24"/>
          <w:szCs w:val="24"/>
          <w:rtl/>
        </w:rPr>
      </w:pPr>
      <w:r>
        <w:rPr>
          <w:rFonts w:hint="cs"/>
          <w:b w:val="0"/>
          <w:bCs w:val="0"/>
          <w:caps/>
          <w:sz w:val="24"/>
          <w:szCs w:val="24"/>
          <w:rtl/>
        </w:rPr>
        <w:t xml:space="preserve">יש לנו התייחסות </w:t>
      </w:r>
    </w:p>
    <w:p w14:paraId="7ADA038E" w14:textId="77777777" w:rsidR="001E2274" w:rsidRDefault="001E2274" w:rsidP="00C16B87">
      <w:pPr>
        <w:rPr>
          <w:b w:val="0"/>
          <w:bCs w:val="0"/>
          <w:caps/>
          <w:sz w:val="24"/>
          <w:szCs w:val="24"/>
          <w:rtl/>
        </w:rPr>
      </w:pPr>
    </w:p>
    <w:p w14:paraId="0A217C7A" w14:textId="77777777" w:rsidR="001E2274" w:rsidRDefault="000A5C33" w:rsidP="00C16B87">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72D9E8CC" w14:textId="12D17FD3" w:rsidR="001E2274" w:rsidRDefault="00C16B87" w:rsidP="00C16B87">
      <w:pPr>
        <w:rPr>
          <w:b w:val="0"/>
          <w:bCs w:val="0"/>
          <w:caps/>
          <w:sz w:val="24"/>
          <w:szCs w:val="24"/>
          <w:rtl/>
        </w:rPr>
      </w:pPr>
      <w:r>
        <w:rPr>
          <w:rFonts w:hint="cs"/>
          <w:b w:val="0"/>
          <w:bCs w:val="0"/>
          <w:caps/>
          <w:sz w:val="24"/>
          <w:szCs w:val="24"/>
          <w:rtl/>
        </w:rPr>
        <w:t>בואו בואו תמשיכו עם ה, שניה עוד לא ראינו את התוכנית, אנחנו רק</w:t>
      </w:r>
      <w:r w:rsidR="000F703D">
        <w:rPr>
          <w:rFonts w:hint="cs"/>
          <w:b w:val="0"/>
          <w:bCs w:val="0"/>
          <w:caps/>
          <w:sz w:val="24"/>
          <w:szCs w:val="24"/>
          <w:rtl/>
        </w:rPr>
        <w:t xml:space="preserve"> </w:t>
      </w:r>
      <w:r>
        <w:rPr>
          <w:rFonts w:hint="cs"/>
          <w:b w:val="0"/>
          <w:bCs w:val="0"/>
          <w:caps/>
          <w:sz w:val="24"/>
          <w:szCs w:val="24"/>
          <w:rtl/>
        </w:rPr>
        <w:t>עקרונית דיברנו</w:t>
      </w:r>
    </w:p>
    <w:p w14:paraId="18C769BB" w14:textId="77777777" w:rsidR="001E2274" w:rsidRDefault="001E2274" w:rsidP="00C16B87">
      <w:pPr>
        <w:rPr>
          <w:b w:val="0"/>
          <w:bCs w:val="0"/>
          <w:caps/>
          <w:sz w:val="24"/>
          <w:szCs w:val="24"/>
          <w:rtl/>
        </w:rPr>
      </w:pPr>
    </w:p>
    <w:p w14:paraId="3D266A12" w14:textId="77777777" w:rsidR="001E2274" w:rsidRDefault="00E019CF" w:rsidP="00C16B87">
      <w:pPr>
        <w:rPr>
          <w:caps/>
          <w:sz w:val="24"/>
          <w:szCs w:val="24"/>
          <w:u w:val="single"/>
          <w:rtl/>
        </w:rPr>
      </w:pPr>
      <w:r w:rsidRPr="00E019CF">
        <w:rPr>
          <w:rFonts w:hint="cs"/>
          <w:caps/>
          <w:sz w:val="24"/>
          <w:szCs w:val="24"/>
          <w:u w:val="single"/>
          <w:rtl/>
        </w:rPr>
        <w:t>גב</w:t>
      </w:r>
      <w:r w:rsidRPr="00E019CF">
        <w:rPr>
          <w:caps/>
          <w:sz w:val="24"/>
          <w:szCs w:val="24"/>
          <w:u w:val="single"/>
          <w:rtl/>
        </w:rPr>
        <w:t>'</w:t>
      </w:r>
      <w:r w:rsidRPr="00E019CF">
        <w:rPr>
          <w:rFonts w:hint="cs"/>
          <w:caps/>
          <w:sz w:val="24"/>
          <w:szCs w:val="24"/>
          <w:u w:val="single"/>
          <w:rtl/>
        </w:rPr>
        <w:t xml:space="preserve"> שיראל לוי - אדריכלית עורכת התוכנית</w:t>
      </w:r>
      <w:r w:rsidR="001E2274">
        <w:rPr>
          <w:rFonts w:hint="cs"/>
          <w:caps/>
          <w:sz w:val="24"/>
          <w:szCs w:val="24"/>
          <w:u w:val="single"/>
          <w:rtl/>
        </w:rPr>
        <w:t>:</w:t>
      </w:r>
    </w:p>
    <w:p w14:paraId="2D705148" w14:textId="41B0F7FD" w:rsidR="001E2274" w:rsidRDefault="00C16B87" w:rsidP="00C16B87">
      <w:pPr>
        <w:rPr>
          <w:b w:val="0"/>
          <w:bCs w:val="0"/>
          <w:caps/>
          <w:sz w:val="24"/>
          <w:szCs w:val="24"/>
          <w:rtl/>
        </w:rPr>
      </w:pPr>
      <w:r>
        <w:rPr>
          <w:rFonts w:hint="cs"/>
          <w:b w:val="0"/>
          <w:bCs w:val="0"/>
          <w:caps/>
          <w:sz w:val="24"/>
          <w:szCs w:val="24"/>
          <w:rtl/>
        </w:rPr>
        <w:t>כן</w:t>
      </w:r>
    </w:p>
    <w:p w14:paraId="352FEA40" w14:textId="77777777" w:rsidR="001E2274" w:rsidRDefault="001E2274" w:rsidP="00C16B87">
      <w:pPr>
        <w:rPr>
          <w:b w:val="0"/>
          <w:bCs w:val="0"/>
          <w:caps/>
          <w:sz w:val="24"/>
          <w:szCs w:val="24"/>
          <w:rtl/>
        </w:rPr>
      </w:pPr>
    </w:p>
    <w:p w14:paraId="31F7A7CD" w14:textId="77777777" w:rsidR="001E2274" w:rsidRDefault="000A5C33" w:rsidP="00C16B87">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0C3BF3DF" w14:textId="05C0011F" w:rsidR="001E2274" w:rsidRDefault="00C16B87" w:rsidP="00C16B87">
      <w:pPr>
        <w:rPr>
          <w:b w:val="0"/>
          <w:bCs w:val="0"/>
          <w:caps/>
          <w:sz w:val="24"/>
          <w:szCs w:val="24"/>
          <w:rtl/>
        </w:rPr>
      </w:pPr>
      <w:r>
        <w:rPr>
          <w:rFonts w:hint="cs"/>
          <w:b w:val="0"/>
          <w:bCs w:val="0"/>
          <w:caps/>
          <w:sz w:val="24"/>
          <w:szCs w:val="24"/>
          <w:rtl/>
        </w:rPr>
        <w:t xml:space="preserve">תציגו את ה, את הבינוי </w:t>
      </w:r>
    </w:p>
    <w:p w14:paraId="0A3A5F63" w14:textId="77777777" w:rsidR="001E2274" w:rsidRDefault="001E2274" w:rsidP="00C16B87">
      <w:pPr>
        <w:rPr>
          <w:b w:val="0"/>
          <w:bCs w:val="0"/>
          <w:caps/>
          <w:sz w:val="24"/>
          <w:szCs w:val="24"/>
          <w:rtl/>
        </w:rPr>
      </w:pPr>
    </w:p>
    <w:p w14:paraId="1C58D79C" w14:textId="77777777" w:rsidR="001E2274" w:rsidRDefault="00D46C52" w:rsidP="00C16B87">
      <w:pPr>
        <w:rPr>
          <w:caps/>
          <w:sz w:val="24"/>
          <w:szCs w:val="24"/>
          <w:u w:val="single"/>
          <w:rtl/>
        </w:rPr>
      </w:pPr>
      <w:r w:rsidRPr="00D46C52">
        <w:rPr>
          <w:rFonts w:hint="cs"/>
          <w:caps/>
          <w:sz w:val="24"/>
          <w:szCs w:val="24"/>
          <w:u w:val="single"/>
          <w:rtl/>
        </w:rPr>
        <w:t>מר אלון מתן - צוות התוכנית</w:t>
      </w:r>
      <w:r w:rsidR="001E2274">
        <w:rPr>
          <w:rFonts w:hint="cs"/>
          <w:caps/>
          <w:sz w:val="24"/>
          <w:szCs w:val="24"/>
          <w:u w:val="single"/>
          <w:rtl/>
        </w:rPr>
        <w:t>:</w:t>
      </w:r>
    </w:p>
    <w:p w14:paraId="101A5057" w14:textId="04ED3D64" w:rsidR="001E2274" w:rsidRDefault="00C16B87" w:rsidP="00C16B87">
      <w:pPr>
        <w:rPr>
          <w:b w:val="0"/>
          <w:bCs w:val="0"/>
          <w:caps/>
          <w:sz w:val="24"/>
          <w:szCs w:val="24"/>
          <w:rtl/>
        </w:rPr>
      </w:pPr>
      <w:r>
        <w:rPr>
          <w:rFonts w:hint="cs"/>
          <w:b w:val="0"/>
          <w:bCs w:val="0"/>
          <w:caps/>
          <w:sz w:val="24"/>
          <w:szCs w:val="24"/>
          <w:rtl/>
        </w:rPr>
        <w:t>אתם רוצים לראות</w:t>
      </w:r>
      <w:r w:rsidR="000F703D">
        <w:rPr>
          <w:rFonts w:hint="cs"/>
          <w:b w:val="0"/>
          <w:bCs w:val="0"/>
          <w:caps/>
          <w:sz w:val="24"/>
          <w:szCs w:val="24"/>
          <w:rtl/>
        </w:rPr>
        <w:t xml:space="preserve"> </w:t>
      </w:r>
      <w:r>
        <w:rPr>
          <w:rFonts w:hint="cs"/>
          <w:b w:val="0"/>
          <w:bCs w:val="0"/>
          <w:caps/>
          <w:sz w:val="24"/>
          <w:szCs w:val="24"/>
          <w:rtl/>
        </w:rPr>
        <w:t xml:space="preserve">את התצא? את ה, </w:t>
      </w:r>
    </w:p>
    <w:p w14:paraId="7C6A0D09" w14:textId="77777777" w:rsidR="001E2274" w:rsidRDefault="001E2274" w:rsidP="00C16B87">
      <w:pPr>
        <w:rPr>
          <w:b w:val="0"/>
          <w:bCs w:val="0"/>
          <w:caps/>
          <w:sz w:val="24"/>
          <w:szCs w:val="24"/>
          <w:rtl/>
        </w:rPr>
      </w:pPr>
    </w:p>
    <w:p w14:paraId="12F23E5E" w14:textId="77777777" w:rsidR="001E2274" w:rsidRDefault="003109B2" w:rsidP="00C16B87">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6ECC142A" w14:textId="17542A94" w:rsidR="001E2274" w:rsidRDefault="00C16B87" w:rsidP="00C16B87">
      <w:pPr>
        <w:rPr>
          <w:b w:val="0"/>
          <w:bCs w:val="0"/>
          <w:caps/>
          <w:sz w:val="24"/>
          <w:szCs w:val="24"/>
          <w:rtl/>
        </w:rPr>
      </w:pPr>
      <w:r>
        <w:rPr>
          <w:rFonts w:hint="cs"/>
          <w:b w:val="0"/>
          <w:bCs w:val="0"/>
          <w:caps/>
          <w:sz w:val="24"/>
          <w:szCs w:val="24"/>
          <w:rtl/>
        </w:rPr>
        <w:t xml:space="preserve">כן אנחנו </w:t>
      </w:r>
    </w:p>
    <w:p w14:paraId="0B831BB1" w14:textId="77777777" w:rsidR="001E2274" w:rsidRDefault="001E2274" w:rsidP="00C16B87">
      <w:pPr>
        <w:rPr>
          <w:b w:val="0"/>
          <w:bCs w:val="0"/>
          <w:caps/>
          <w:sz w:val="24"/>
          <w:szCs w:val="24"/>
          <w:rtl/>
        </w:rPr>
      </w:pPr>
    </w:p>
    <w:p w14:paraId="6ACABAF9" w14:textId="77777777" w:rsidR="001E2274" w:rsidRDefault="000A5C33" w:rsidP="00C16B87">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5E371D84" w14:textId="724F6460" w:rsidR="001E2274" w:rsidRDefault="00C16B87" w:rsidP="00C16B87">
      <w:pPr>
        <w:rPr>
          <w:b w:val="0"/>
          <w:bCs w:val="0"/>
          <w:caps/>
          <w:sz w:val="24"/>
          <w:szCs w:val="24"/>
          <w:rtl/>
        </w:rPr>
      </w:pPr>
      <w:r>
        <w:rPr>
          <w:rFonts w:hint="cs"/>
          <w:b w:val="0"/>
          <w:bCs w:val="0"/>
          <w:caps/>
          <w:sz w:val="24"/>
          <w:szCs w:val="24"/>
          <w:rtl/>
        </w:rPr>
        <w:t>את הזכויות הכל</w:t>
      </w:r>
    </w:p>
    <w:p w14:paraId="3FCA0DDF" w14:textId="77777777" w:rsidR="001E2274" w:rsidRDefault="001E2274" w:rsidP="00C16B87">
      <w:pPr>
        <w:rPr>
          <w:b w:val="0"/>
          <w:bCs w:val="0"/>
          <w:caps/>
          <w:sz w:val="24"/>
          <w:szCs w:val="24"/>
          <w:rtl/>
        </w:rPr>
      </w:pPr>
    </w:p>
    <w:p w14:paraId="3A6471D6" w14:textId="77777777" w:rsidR="001E2274" w:rsidRDefault="00E019CF" w:rsidP="00C16B87">
      <w:pPr>
        <w:rPr>
          <w:caps/>
          <w:sz w:val="24"/>
          <w:szCs w:val="24"/>
          <w:u w:val="single"/>
          <w:rtl/>
        </w:rPr>
      </w:pPr>
      <w:r w:rsidRPr="00E019CF">
        <w:rPr>
          <w:rFonts w:hint="cs"/>
          <w:caps/>
          <w:sz w:val="24"/>
          <w:szCs w:val="24"/>
          <w:u w:val="single"/>
          <w:rtl/>
        </w:rPr>
        <w:t>גב</w:t>
      </w:r>
      <w:r w:rsidRPr="00E019CF">
        <w:rPr>
          <w:caps/>
          <w:sz w:val="24"/>
          <w:szCs w:val="24"/>
          <w:u w:val="single"/>
          <w:rtl/>
        </w:rPr>
        <w:t>'</w:t>
      </w:r>
      <w:r w:rsidRPr="00E019CF">
        <w:rPr>
          <w:rFonts w:hint="cs"/>
          <w:caps/>
          <w:sz w:val="24"/>
          <w:szCs w:val="24"/>
          <w:u w:val="single"/>
          <w:rtl/>
        </w:rPr>
        <w:t xml:space="preserve"> שיראל לוי - אדריכלית עורכת התוכנית</w:t>
      </w:r>
      <w:r w:rsidR="001E2274">
        <w:rPr>
          <w:rFonts w:hint="cs"/>
          <w:caps/>
          <w:sz w:val="24"/>
          <w:szCs w:val="24"/>
          <w:u w:val="single"/>
          <w:rtl/>
        </w:rPr>
        <w:t>:</w:t>
      </w:r>
    </w:p>
    <w:p w14:paraId="2B49A662" w14:textId="7E73C549" w:rsidR="001E2274" w:rsidRDefault="00C16B87" w:rsidP="00C16B87">
      <w:pPr>
        <w:rPr>
          <w:b w:val="0"/>
          <w:bCs w:val="0"/>
          <w:caps/>
          <w:sz w:val="24"/>
          <w:szCs w:val="24"/>
          <w:rtl/>
        </w:rPr>
      </w:pPr>
      <w:r>
        <w:rPr>
          <w:rFonts w:hint="cs"/>
          <w:b w:val="0"/>
          <w:bCs w:val="0"/>
          <w:caps/>
          <w:sz w:val="24"/>
          <w:szCs w:val="24"/>
          <w:rtl/>
        </w:rPr>
        <w:t>כמובן, אז מבחינת הזכויות דיברנו שמונה מאות שמונים עיקרי מסחר ועוד שמונה מאות תעסוקה. המסחר עיקר המסחר יהיה בקומת הקרקע. מבחינת חניה תפעולית מה ששאלת היא תהיה חניה תפעולית לפריקה וטעינה בלבד בצמוד לרחוב</w:t>
      </w:r>
    </w:p>
    <w:p w14:paraId="4583032C" w14:textId="77777777" w:rsidR="001E2274" w:rsidRDefault="001E2274" w:rsidP="00C16B87">
      <w:pPr>
        <w:rPr>
          <w:b w:val="0"/>
          <w:bCs w:val="0"/>
          <w:caps/>
          <w:sz w:val="24"/>
          <w:szCs w:val="24"/>
          <w:rtl/>
        </w:rPr>
      </w:pPr>
    </w:p>
    <w:p w14:paraId="763E2B2D" w14:textId="77777777" w:rsidR="001E2274" w:rsidRDefault="00E5536A" w:rsidP="00C16B87">
      <w:pPr>
        <w:rPr>
          <w:caps/>
          <w:sz w:val="24"/>
          <w:szCs w:val="24"/>
          <w:u w:val="single"/>
          <w:rtl/>
        </w:rPr>
      </w:pPr>
      <w:r w:rsidRPr="00E5536A">
        <w:rPr>
          <w:rFonts w:hint="cs"/>
          <w:caps/>
          <w:sz w:val="24"/>
          <w:szCs w:val="24"/>
          <w:u w:val="single"/>
          <w:rtl/>
        </w:rPr>
        <w:t>גב</w:t>
      </w:r>
      <w:r w:rsidRPr="00E5536A">
        <w:rPr>
          <w:caps/>
          <w:sz w:val="24"/>
          <w:szCs w:val="24"/>
          <w:u w:val="single"/>
          <w:rtl/>
        </w:rPr>
        <w:t>'</w:t>
      </w:r>
      <w:r w:rsidRPr="00E5536A">
        <w:rPr>
          <w:rFonts w:hint="cs"/>
          <w:caps/>
          <w:sz w:val="24"/>
          <w:szCs w:val="24"/>
          <w:u w:val="single"/>
          <w:rtl/>
        </w:rPr>
        <w:t xml:space="preserve"> רוני גרניט - נציגת משרד הבריאות בוועדה המחוזית</w:t>
      </w:r>
      <w:r w:rsidR="001E2274">
        <w:rPr>
          <w:rFonts w:hint="cs"/>
          <w:caps/>
          <w:sz w:val="24"/>
          <w:szCs w:val="24"/>
          <w:u w:val="single"/>
          <w:rtl/>
        </w:rPr>
        <w:t>:</w:t>
      </w:r>
    </w:p>
    <w:p w14:paraId="1817259A" w14:textId="3A70035F" w:rsidR="001E2274" w:rsidRDefault="00C16B87" w:rsidP="00C16B87">
      <w:pPr>
        <w:rPr>
          <w:b w:val="0"/>
          <w:bCs w:val="0"/>
          <w:caps/>
          <w:sz w:val="24"/>
          <w:szCs w:val="24"/>
          <w:rtl/>
        </w:rPr>
      </w:pPr>
      <w:r>
        <w:rPr>
          <w:rFonts w:hint="cs"/>
          <w:b w:val="0"/>
          <w:bCs w:val="0"/>
          <w:caps/>
          <w:sz w:val="24"/>
          <w:szCs w:val="24"/>
          <w:rtl/>
        </w:rPr>
        <w:t>והיא תהיה מקורה? אתם נותנים שמה קירוי?</w:t>
      </w:r>
    </w:p>
    <w:p w14:paraId="4E1D7CAF" w14:textId="77777777" w:rsidR="001E2274" w:rsidRDefault="001E2274" w:rsidP="00C16B87">
      <w:pPr>
        <w:rPr>
          <w:b w:val="0"/>
          <w:bCs w:val="0"/>
          <w:caps/>
          <w:sz w:val="24"/>
          <w:szCs w:val="24"/>
          <w:rtl/>
        </w:rPr>
      </w:pPr>
    </w:p>
    <w:p w14:paraId="2E4D9BC9" w14:textId="77777777" w:rsidR="001E2274" w:rsidRDefault="00E019CF" w:rsidP="00C16B87">
      <w:pPr>
        <w:rPr>
          <w:caps/>
          <w:sz w:val="24"/>
          <w:szCs w:val="24"/>
          <w:u w:val="single"/>
          <w:rtl/>
        </w:rPr>
      </w:pPr>
      <w:r w:rsidRPr="00E019CF">
        <w:rPr>
          <w:rFonts w:hint="cs"/>
          <w:caps/>
          <w:sz w:val="24"/>
          <w:szCs w:val="24"/>
          <w:u w:val="single"/>
          <w:rtl/>
        </w:rPr>
        <w:t>גב</w:t>
      </w:r>
      <w:r w:rsidRPr="00E019CF">
        <w:rPr>
          <w:caps/>
          <w:sz w:val="24"/>
          <w:szCs w:val="24"/>
          <w:u w:val="single"/>
          <w:rtl/>
        </w:rPr>
        <w:t>'</w:t>
      </w:r>
      <w:r w:rsidRPr="00E019CF">
        <w:rPr>
          <w:rFonts w:hint="cs"/>
          <w:caps/>
          <w:sz w:val="24"/>
          <w:szCs w:val="24"/>
          <w:u w:val="single"/>
          <w:rtl/>
        </w:rPr>
        <w:t xml:space="preserve"> שיראל לוי - אדריכלית עורכת התוכנית</w:t>
      </w:r>
      <w:r w:rsidR="001E2274">
        <w:rPr>
          <w:rFonts w:hint="cs"/>
          <w:caps/>
          <w:sz w:val="24"/>
          <w:szCs w:val="24"/>
          <w:u w:val="single"/>
          <w:rtl/>
        </w:rPr>
        <w:t>:</w:t>
      </w:r>
    </w:p>
    <w:p w14:paraId="6F3572A3" w14:textId="4A0B4B1E" w:rsidR="001E2274" w:rsidRDefault="00C16B87" w:rsidP="00C16B87">
      <w:pPr>
        <w:rPr>
          <w:b w:val="0"/>
          <w:bCs w:val="0"/>
          <w:caps/>
          <w:sz w:val="24"/>
          <w:szCs w:val="24"/>
          <w:rtl/>
        </w:rPr>
      </w:pPr>
      <w:r>
        <w:rPr>
          <w:rFonts w:hint="cs"/>
          <w:b w:val="0"/>
          <w:bCs w:val="0"/>
          <w:caps/>
          <w:sz w:val="24"/>
          <w:szCs w:val="24"/>
          <w:rtl/>
        </w:rPr>
        <w:t>לא היא לא מקורה, היא פתוחה</w:t>
      </w:r>
    </w:p>
    <w:p w14:paraId="5C452D46" w14:textId="77777777" w:rsidR="001E2274" w:rsidRDefault="001E2274" w:rsidP="00C16B87">
      <w:pPr>
        <w:rPr>
          <w:b w:val="0"/>
          <w:bCs w:val="0"/>
          <w:caps/>
          <w:sz w:val="24"/>
          <w:szCs w:val="24"/>
          <w:rtl/>
        </w:rPr>
      </w:pPr>
    </w:p>
    <w:p w14:paraId="23A48F5E" w14:textId="77777777" w:rsidR="001E2274" w:rsidRDefault="00E5536A" w:rsidP="00C16B87">
      <w:pPr>
        <w:rPr>
          <w:caps/>
          <w:sz w:val="24"/>
          <w:szCs w:val="24"/>
          <w:u w:val="single"/>
          <w:rtl/>
        </w:rPr>
      </w:pPr>
      <w:r w:rsidRPr="00E5536A">
        <w:rPr>
          <w:rFonts w:hint="cs"/>
          <w:caps/>
          <w:sz w:val="24"/>
          <w:szCs w:val="24"/>
          <w:u w:val="single"/>
          <w:rtl/>
        </w:rPr>
        <w:t>גב</w:t>
      </w:r>
      <w:r w:rsidRPr="00E5536A">
        <w:rPr>
          <w:caps/>
          <w:sz w:val="24"/>
          <w:szCs w:val="24"/>
          <w:u w:val="single"/>
          <w:rtl/>
        </w:rPr>
        <w:t>'</w:t>
      </w:r>
      <w:r w:rsidRPr="00E5536A">
        <w:rPr>
          <w:rFonts w:hint="cs"/>
          <w:caps/>
          <w:sz w:val="24"/>
          <w:szCs w:val="24"/>
          <w:u w:val="single"/>
          <w:rtl/>
        </w:rPr>
        <w:t xml:space="preserve"> רוני גרניט - נציגת משרד הבריאות בוועדה המחוזית</w:t>
      </w:r>
      <w:r w:rsidR="001E2274">
        <w:rPr>
          <w:rFonts w:hint="cs"/>
          <w:caps/>
          <w:sz w:val="24"/>
          <w:szCs w:val="24"/>
          <w:u w:val="single"/>
          <w:rtl/>
        </w:rPr>
        <w:t>:</w:t>
      </w:r>
    </w:p>
    <w:p w14:paraId="54DC0056" w14:textId="725E3858" w:rsidR="001E2274" w:rsidRDefault="00C16B87" w:rsidP="00C16B87">
      <w:pPr>
        <w:rPr>
          <w:b w:val="0"/>
          <w:bCs w:val="0"/>
          <w:caps/>
          <w:sz w:val="24"/>
          <w:szCs w:val="24"/>
          <w:rtl/>
        </w:rPr>
      </w:pPr>
      <w:r>
        <w:rPr>
          <w:rFonts w:hint="cs"/>
          <w:b w:val="0"/>
          <w:bCs w:val="0"/>
          <w:caps/>
          <w:sz w:val="24"/>
          <w:szCs w:val="24"/>
          <w:rtl/>
        </w:rPr>
        <w:t>אז מבחינת דרישות של משרד הבריאות אני לא סתם שאלתי כי אני מכירה את המרכזים האלה, בדרך כלל</w:t>
      </w:r>
      <w:r w:rsidR="000F703D">
        <w:rPr>
          <w:rFonts w:hint="cs"/>
          <w:b w:val="0"/>
          <w:bCs w:val="0"/>
          <w:caps/>
          <w:sz w:val="24"/>
          <w:szCs w:val="24"/>
          <w:rtl/>
        </w:rPr>
        <w:t xml:space="preserve"> </w:t>
      </w:r>
      <w:r>
        <w:rPr>
          <w:rFonts w:hint="cs"/>
          <w:b w:val="0"/>
          <w:bCs w:val="0"/>
          <w:caps/>
          <w:sz w:val="24"/>
          <w:szCs w:val="24"/>
          <w:rtl/>
        </w:rPr>
        <w:t>לא לוקחים את זה בחשבון ואז אומרים שהוועדה לא מוכנה אחר כך לאפשר את זה בהיתרי בנייה. נדרש עבור בית קפה, יודגש לבית קפה, אם זה חנות נעליים אז אין בעיה אבל לבית קפה, נדרשת חניה שתהיה מקורה ו ... מניעת מפגעים אז זה משהו שאתם צריכים לקחת בחשבון</w:t>
      </w:r>
    </w:p>
    <w:p w14:paraId="64E6BF41" w14:textId="77777777" w:rsidR="001E2274" w:rsidRDefault="001E2274" w:rsidP="00C16B87">
      <w:pPr>
        <w:rPr>
          <w:b w:val="0"/>
          <w:bCs w:val="0"/>
          <w:caps/>
          <w:sz w:val="24"/>
          <w:szCs w:val="24"/>
          <w:rtl/>
        </w:rPr>
      </w:pPr>
    </w:p>
    <w:p w14:paraId="19CA88CC" w14:textId="77777777" w:rsidR="001E2274" w:rsidRDefault="00E019CF" w:rsidP="00C16B87">
      <w:pPr>
        <w:rPr>
          <w:caps/>
          <w:sz w:val="24"/>
          <w:szCs w:val="24"/>
          <w:u w:val="single"/>
          <w:rtl/>
        </w:rPr>
      </w:pPr>
      <w:r w:rsidRPr="00E019CF">
        <w:rPr>
          <w:rFonts w:hint="cs"/>
          <w:caps/>
          <w:sz w:val="24"/>
          <w:szCs w:val="24"/>
          <w:u w:val="single"/>
          <w:rtl/>
        </w:rPr>
        <w:t>גב</w:t>
      </w:r>
      <w:r w:rsidRPr="00E019CF">
        <w:rPr>
          <w:caps/>
          <w:sz w:val="24"/>
          <w:szCs w:val="24"/>
          <w:u w:val="single"/>
          <w:rtl/>
        </w:rPr>
        <w:t>'</w:t>
      </w:r>
      <w:r w:rsidRPr="00E019CF">
        <w:rPr>
          <w:rFonts w:hint="cs"/>
          <w:caps/>
          <w:sz w:val="24"/>
          <w:szCs w:val="24"/>
          <w:u w:val="single"/>
          <w:rtl/>
        </w:rPr>
        <w:t xml:space="preserve"> שיראל לוי - אדריכלית עורכת התוכנית</w:t>
      </w:r>
      <w:r w:rsidR="001E2274">
        <w:rPr>
          <w:rFonts w:hint="cs"/>
          <w:caps/>
          <w:sz w:val="24"/>
          <w:szCs w:val="24"/>
          <w:u w:val="single"/>
          <w:rtl/>
        </w:rPr>
        <w:t>:</w:t>
      </w:r>
    </w:p>
    <w:p w14:paraId="132DD6CF" w14:textId="7B1CC550" w:rsidR="001E2274" w:rsidRDefault="00C16B87" w:rsidP="00C16B87">
      <w:pPr>
        <w:rPr>
          <w:b w:val="0"/>
          <w:bCs w:val="0"/>
          <w:caps/>
          <w:sz w:val="24"/>
          <w:szCs w:val="24"/>
          <w:rtl/>
        </w:rPr>
      </w:pPr>
      <w:r>
        <w:rPr>
          <w:rFonts w:hint="cs"/>
          <w:b w:val="0"/>
          <w:bCs w:val="0"/>
          <w:caps/>
          <w:sz w:val="24"/>
          <w:szCs w:val="24"/>
          <w:rtl/>
        </w:rPr>
        <w:t>ניקח את זה בחשבון אפשר לעשות חניה תפעולית קטנה</w:t>
      </w:r>
    </w:p>
    <w:p w14:paraId="0343FEE1" w14:textId="77777777" w:rsidR="001E2274" w:rsidRDefault="001E2274" w:rsidP="00C16B87">
      <w:pPr>
        <w:rPr>
          <w:b w:val="0"/>
          <w:bCs w:val="0"/>
          <w:caps/>
          <w:sz w:val="24"/>
          <w:szCs w:val="24"/>
          <w:rtl/>
        </w:rPr>
      </w:pPr>
    </w:p>
    <w:p w14:paraId="279401FD" w14:textId="77777777" w:rsidR="001E2274" w:rsidRDefault="00D46C52" w:rsidP="00C16B87">
      <w:pPr>
        <w:rPr>
          <w:caps/>
          <w:sz w:val="24"/>
          <w:szCs w:val="24"/>
          <w:u w:val="single"/>
          <w:rtl/>
        </w:rPr>
      </w:pPr>
      <w:r w:rsidRPr="00D46C52">
        <w:rPr>
          <w:rFonts w:hint="cs"/>
          <w:caps/>
          <w:sz w:val="24"/>
          <w:szCs w:val="24"/>
          <w:u w:val="single"/>
          <w:rtl/>
        </w:rPr>
        <w:t>מר רועי בר</w:t>
      </w:r>
      <w:r w:rsidR="001E2274">
        <w:rPr>
          <w:rFonts w:hint="cs"/>
          <w:caps/>
          <w:sz w:val="24"/>
          <w:szCs w:val="24"/>
          <w:u w:val="single"/>
          <w:rtl/>
        </w:rPr>
        <w:t>:</w:t>
      </w:r>
    </w:p>
    <w:p w14:paraId="71F270D7" w14:textId="09EEC1F8" w:rsidR="001E2274" w:rsidRDefault="00C16B87" w:rsidP="00C16B87">
      <w:pPr>
        <w:rPr>
          <w:b w:val="0"/>
          <w:bCs w:val="0"/>
          <w:caps/>
          <w:sz w:val="24"/>
          <w:szCs w:val="24"/>
          <w:rtl/>
        </w:rPr>
      </w:pPr>
      <w:r>
        <w:rPr>
          <w:rFonts w:hint="cs"/>
          <w:b w:val="0"/>
          <w:bCs w:val="0"/>
          <w:caps/>
          <w:sz w:val="24"/>
          <w:szCs w:val="24"/>
          <w:rtl/>
        </w:rPr>
        <w:lastRenderedPageBreak/>
        <w:t xml:space="preserve">אין שום בעיה אנחנו נעשה את זה בהתאם ל, להנחיות של משרד הבריאות </w:t>
      </w:r>
    </w:p>
    <w:p w14:paraId="62959E2E" w14:textId="77777777" w:rsidR="001E2274" w:rsidRDefault="001E2274" w:rsidP="00C16B87">
      <w:pPr>
        <w:rPr>
          <w:b w:val="0"/>
          <w:bCs w:val="0"/>
          <w:caps/>
          <w:sz w:val="24"/>
          <w:szCs w:val="24"/>
          <w:rtl/>
        </w:rPr>
      </w:pPr>
    </w:p>
    <w:p w14:paraId="1B2B06AF" w14:textId="77777777" w:rsidR="001E2274" w:rsidRDefault="00E019CF" w:rsidP="00C16B87">
      <w:pPr>
        <w:rPr>
          <w:caps/>
          <w:sz w:val="24"/>
          <w:szCs w:val="24"/>
          <w:u w:val="single"/>
          <w:rtl/>
        </w:rPr>
      </w:pPr>
      <w:r w:rsidRPr="00E019CF">
        <w:rPr>
          <w:rFonts w:hint="cs"/>
          <w:caps/>
          <w:sz w:val="24"/>
          <w:szCs w:val="24"/>
          <w:u w:val="single"/>
          <w:rtl/>
        </w:rPr>
        <w:t>גב</w:t>
      </w:r>
      <w:r w:rsidRPr="00E019CF">
        <w:rPr>
          <w:caps/>
          <w:sz w:val="24"/>
          <w:szCs w:val="24"/>
          <w:u w:val="single"/>
          <w:rtl/>
        </w:rPr>
        <w:t>'</w:t>
      </w:r>
      <w:r w:rsidRPr="00E019CF">
        <w:rPr>
          <w:rFonts w:hint="cs"/>
          <w:caps/>
          <w:sz w:val="24"/>
          <w:szCs w:val="24"/>
          <w:u w:val="single"/>
          <w:rtl/>
        </w:rPr>
        <w:t xml:space="preserve"> שיראל לוי - אדריכלית עורכת התוכנית</w:t>
      </w:r>
      <w:r w:rsidR="001E2274">
        <w:rPr>
          <w:rFonts w:hint="cs"/>
          <w:caps/>
          <w:sz w:val="24"/>
          <w:szCs w:val="24"/>
          <w:u w:val="single"/>
          <w:rtl/>
        </w:rPr>
        <w:t>:</w:t>
      </w:r>
    </w:p>
    <w:p w14:paraId="5AFE244B" w14:textId="741D17E8" w:rsidR="001E2274" w:rsidRDefault="00D3432E" w:rsidP="00C16B87">
      <w:pPr>
        <w:rPr>
          <w:b w:val="0"/>
          <w:bCs w:val="0"/>
          <w:caps/>
          <w:sz w:val="24"/>
          <w:szCs w:val="24"/>
          <w:rtl/>
        </w:rPr>
      </w:pPr>
      <w:r>
        <w:rPr>
          <w:rFonts w:hint="cs"/>
          <w:b w:val="0"/>
          <w:bCs w:val="0"/>
          <w:caps/>
          <w:sz w:val="24"/>
          <w:szCs w:val="24"/>
          <w:rtl/>
        </w:rPr>
        <w:t xml:space="preserve">אז החנויות באמת הן ילוו את הרחוב לאורך הרחוב. לשאלתכם יש לנו גם מעבר הולכי רגל ציבורי מסביב למתחם וגם בצד המזרחי של המתחם זה גם כן שטח ירוק עם אפילו יש שם גן ציבורי </w:t>
      </w:r>
    </w:p>
    <w:p w14:paraId="20E23D81" w14:textId="77777777" w:rsidR="001E2274" w:rsidRDefault="001E2274" w:rsidP="00C16B87">
      <w:pPr>
        <w:rPr>
          <w:b w:val="0"/>
          <w:bCs w:val="0"/>
          <w:caps/>
          <w:sz w:val="24"/>
          <w:szCs w:val="24"/>
          <w:rtl/>
        </w:rPr>
      </w:pPr>
    </w:p>
    <w:p w14:paraId="5567E76C" w14:textId="77777777" w:rsidR="001E2274" w:rsidRDefault="003109B2" w:rsidP="00C16B87">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423ACDD8" w14:textId="5CAC3486" w:rsidR="001E2274" w:rsidRDefault="00D3432E" w:rsidP="00C16B87">
      <w:pPr>
        <w:rPr>
          <w:b w:val="0"/>
          <w:bCs w:val="0"/>
          <w:caps/>
          <w:sz w:val="24"/>
          <w:szCs w:val="24"/>
          <w:rtl/>
        </w:rPr>
      </w:pPr>
      <w:r>
        <w:rPr>
          <w:rFonts w:hint="cs"/>
          <w:b w:val="0"/>
          <w:bCs w:val="0"/>
          <w:caps/>
          <w:sz w:val="24"/>
          <w:szCs w:val="24"/>
          <w:rtl/>
        </w:rPr>
        <w:t xml:space="preserve">לא בקו הכחול כן </w:t>
      </w:r>
    </w:p>
    <w:p w14:paraId="225E52D6" w14:textId="77777777" w:rsidR="001E2274" w:rsidRDefault="001E2274" w:rsidP="00C16B87">
      <w:pPr>
        <w:rPr>
          <w:b w:val="0"/>
          <w:bCs w:val="0"/>
          <w:caps/>
          <w:sz w:val="24"/>
          <w:szCs w:val="24"/>
          <w:rtl/>
        </w:rPr>
      </w:pPr>
    </w:p>
    <w:p w14:paraId="63BD6FCB" w14:textId="77777777" w:rsidR="001E2274" w:rsidRDefault="00D46C52" w:rsidP="00C16B87">
      <w:pPr>
        <w:rPr>
          <w:caps/>
          <w:sz w:val="24"/>
          <w:szCs w:val="24"/>
          <w:u w:val="single"/>
          <w:rtl/>
        </w:rPr>
      </w:pPr>
      <w:r w:rsidRPr="00D46C52">
        <w:rPr>
          <w:rFonts w:hint="cs"/>
          <w:caps/>
          <w:sz w:val="24"/>
          <w:szCs w:val="24"/>
          <w:u w:val="single"/>
          <w:rtl/>
        </w:rPr>
        <w:t>מר אלון מתן - צוות התוכנית</w:t>
      </w:r>
      <w:r w:rsidR="001E2274">
        <w:rPr>
          <w:rFonts w:hint="cs"/>
          <w:caps/>
          <w:sz w:val="24"/>
          <w:szCs w:val="24"/>
          <w:u w:val="single"/>
          <w:rtl/>
        </w:rPr>
        <w:t>:</w:t>
      </w:r>
    </w:p>
    <w:p w14:paraId="50E88843" w14:textId="0E2605E9" w:rsidR="001E2274" w:rsidRDefault="00D3432E" w:rsidP="00C16B87">
      <w:pPr>
        <w:rPr>
          <w:b w:val="0"/>
          <w:bCs w:val="0"/>
          <w:caps/>
          <w:sz w:val="24"/>
          <w:szCs w:val="24"/>
          <w:rtl/>
        </w:rPr>
      </w:pPr>
      <w:r>
        <w:rPr>
          <w:rFonts w:hint="cs"/>
          <w:b w:val="0"/>
          <w:bCs w:val="0"/>
          <w:caps/>
          <w:sz w:val="24"/>
          <w:szCs w:val="24"/>
          <w:rtl/>
        </w:rPr>
        <w:t xml:space="preserve">נכון </w:t>
      </w:r>
    </w:p>
    <w:p w14:paraId="179C8E79" w14:textId="77777777" w:rsidR="001E2274" w:rsidRDefault="001E2274" w:rsidP="00C16B87">
      <w:pPr>
        <w:rPr>
          <w:b w:val="0"/>
          <w:bCs w:val="0"/>
          <w:caps/>
          <w:sz w:val="24"/>
          <w:szCs w:val="24"/>
          <w:rtl/>
        </w:rPr>
      </w:pPr>
    </w:p>
    <w:p w14:paraId="6435683A" w14:textId="77777777" w:rsidR="001E2274" w:rsidRDefault="00E019CF" w:rsidP="00C16B87">
      <w:pPr>
        <w:rPr>
          <w:caps/>
          <w:sz w:val="24"/>
          <w:szCs w:val="24"/>
          <w:u w:val="single"/>
          <w:rtl/>
        </w:rPr>
      </w:pPr>
      <w:r w:rsidRPr="00E019CF">
        <w:rPr>
          <w:rFonts w:hint="cs"/>
          <w:caps/>
          <w:sz w:val="24"/>
          <w:szCs w:val="24"/>
          <w:u w:val="single"/>
          <w:rtl/>
        </w:rPr>
        <w:t>גב</w:t>
      </w:r>
      <w:r w:rsidRPr="00E019CF">
        <w:rPr>
          <w:caps/>
          <w:sz w:val="24"/>
          <w:szCs w:val="24"/>
          <w:u w:val="single"/>
          <w:rtl/>
        </w:rPr>
        <w:t>'</w:t>
      </w:r>
      <w:r w:rsidRPr="00E019CF">
        <w:rPr>
          <w:rFonts w:hint="cs"/>
          <w:caps/>
          <w:sz w:val="24"/>
          <w:szCs w:val="24"/>
          <w:u w:val="single"/>
          <w:rtl/>
        </w:rPr>
        <w:t xml:space="preserve"> שיראל לוי - אדריכלית עורכת התוכנית</w:t>
      </w:r>
      <w:r w:rsidR="001E2274">
        <w:rPr>
          <w:rFonts w:hint="cs"/>
          <w:caps/>
          <w:sz w:val="24"/>
          <w:szCs w:val="24"/>
          <w:u w:val="single"/>
          <w:rtl/>
        </w:rPr>
        <w:t>:</w:t>
      </w:r>
    </w:p>
    <w:p w14:paraId="41B0BF99" w14:textId="7576A8C4" w:rsidR="001E2274" w:rsidRDefault="00D3432E" w:rsidP="00C16B87">
      <w:pPr>
        <w:rPr>
          <w:b w:val="0"/>
          <w:bCs w:val="0"/>
          <w:caps/>
          <w:sz w:val="24"/>
          <w:szCs w:val="24"/>
          <w:rtl/>
        </w:rPr>
      </w:pPr>
      <w:r>
        <w:rPr>
          <w:rFonts w:hint="cs"/>
          <w:b w:val="0"/>
          <w:bCs w:val="0"/>
          <w:caps/>
          <w:sz w:val="24"/>
          <w:szCs w:val="24"/>
          <w:rtl/>
        </w:rPr>
        <w:t xml:space="preserve">כן מחוץ לקו הכחול שלנו כן </w:t>
      </w:r>
    </w:p>
    <w:p w14:paraId="6C126A4E" w14:textId="77777777" w:rsidR="001E2274" w:rsidRDefault="001E2274" w:rsidP="00C16B87">
      <w:pPr>
        <w:rPr>
          <w:b w:val="0"/>
          <w:bCs w:val="0"/>
          <w:caps/>
          <w:sz w:val="24"/>
          <w:szCs w:val="24"/>
          <w:rtl/>
        </w:rPr>
      </w:pPr>
    </w:p>
    <w:p w14:paraId="5CBED211" w14:textId="77777777" w:rsidR="001E2274" w:rsidRDefault="000A3DA6" w:rsidP="00C16B87">
      <w:pPr>
        <w:rPr>
          <w:caps/>
          <w:sz w:val="24"/>
          <w:szCs w:val="24"/>
          <w:u w:val="single"/>
          <w:rtl/>
        </w:rPr>
      </w:pPr>
      <w:r w:rsidRPr="000A3DA6">
        <w:rPr>
          <w:rFonts w:hint="cs"/>
          <w:caps/>
          <w:sz w:val="24"/>
          <w:szCs w:val="24"/>
          <w:u w:val="single"/>
          <w:rtl/>
        </w:rPr>
        <w:t>מר תומר דוידסון - נציג מנהל מקרקעי ישראל בוועדה המחוזית</w:t>
      </w:r>
      <w:r w:rsidR="001E2274">
        <w:rPr>
          <w:rFonts w:hint="cs"/>
          <w:caps/>
          <w:sz w:val="24"/>
          <w:szCs w:val="24"/>
          <w:u w:val="single"/>
          <w:rtl/>
        </w:rPr>
        <w:t>:</w:t>
      </w:r>
    </w:p>
    <w:p w14:paraId="6C8B7CCD" w14:textId="6FEC712E" w:rsidR="001E2274" w:rsidRDefault="00D3432E" w:rsidP="00C16B87">
      <w:pPr>
        <w:rPr>
          <w:b w:val="0"/>
          <w:bCs w:val="0"/>
          <w:caps/>
          <w:sz w:val="24"/>
          <w:szCs w:val="24"/>
          <w:rtl/>
        </w:rPr>
      </w:pPr>
      <w:r>
        <w:rPr>
          <w:rFonts w:hint="cs"/>
          <w:b w:val="0"/>
          <w:bCs w:val="0"/>
          <w:caps/>
          <w:sz w:val="24"/>
          <w:szCs w:val="24"/>
          <w:rtl/>
        </w:rPr>
        <w:t xml:space="preserve">המסחר בעצם פונה פנימה לתוך השכונה? </w:t>
      </w:r>
    </w:p>
    <w:p w14:paraId="198534F0" w14:textId="77777777" w:rsidR="001E2274" w:rsidRDefault="001E2274" w:rsidP="00C16B87">
      <w:pPr>
        <w:rPr>
          <w:b w:val="0"/>
          <w:bCs w:val="0"/>
          <w:caps/>
          <w:sz w:val="24"/>
          <w:szCs w:val="24"/>
          <w:rtl/>
        </w:rPr>
      </w:pPr>
    </w:p>
    <w:p w14:paraId="1D1033D0" w14:textId="77777777" w:rsidR="001E2274" w:rsidRDefault="00D46C52" w:rsidP="00C16B87">
      <w:pPr>
        <w:rPr>
          <w:caps/>
          <w:sz w:val="24"/>
          <w:szCs w:val="24"/>
          <w:u w:val="single"/>
          <w:rtl/>
        </w:rPr>
      </w:pPr>
      <w:r w:rsidRPr="00D46C52">
        <w:rPr>
          <w:rFonts w:hint="cs"/>
          <w:caps/>
          <w:sz w:val="24"/>
          <w:szCs w:val="24"/>
          <w:u w:val="single"/>
          <w:rtl/>
        </w:rPr>
        <w:t>מר אלון מתן - צוות התוכנית</w:t>
      </w:r>
      <w:r w:rsidR="001E2274">
        <w:rPr>
          <w:rFonts w:hint="cs"/>
          <w:caps/>
          <w:sz w:val="24"/>
          <w:szCs w:val="24"/>
          <w:u w:val="single"/>
          <w:rtl/>
        </w:rPr>
        <w:t>:</w:t>
      </w:r>
    </w:p>
    <w:p w14:paraId="028D1D38" w14:textId="1F8DC6CC" w:rsidR="001E2274" w:rsidRDefault="00D3432E" w:rsidP="00C16B87">
      <w:pPr>
        <w:rPr>
          <w:b w:val="0"/>
          <w:bCs w:val="0"/>
          <w:caps/>
          <w:sz w:val="24"/>
          <w:szCs w:val="24"/>
          <w:rtl/>
        </w:rPr>
      </w:pPr>
      <w:r>
        <w:rPr>
          <w:rFonts w:hint="cs"/>
          <w:b w:val="0"/>
          <w:bCs w:val="0"/>
          <w:caps/>
          <w:sz w:val="24"/>
          <w:szCs w:val="24"/>
          <w:rtl/>
        </w:rPr>
        <w:t xml:space="preserve">לא ממש לא </w:t>
      </w:r>
    </w:p>
    <w:p w14:paraId="264CA5BE" w14:textId="77777777" w:rsidR="001E2274" w:rsidRDefault="001E2274" w:rsidP="00C16B87">
      <w:pPr>
        <w:rPr>
          <w:b w:val="0"/>
          <w:bCs w:val="0"/>
          <w:caps/>
          <w:sz w:val="24"/>
          <w:szCs w:val="24"/>
          <w:rtl/>
        </w:rPr>
      </w:pPr>
    </w:p>
    <w:p w14:paraId="53600952" w14:textId="77777777" w:rsidR="001E2274" w:rsidRDefault="00E019CF" w:rsidP="00C16B87">
      <w:pPr>
        <w:rPr>
          <w:caps/>
          <w:sz w:val="24"/>
          <w:szCs w:val="24"/>
          <w:u w:val="single"/>
          <w:rtl/>
        </w:rPr>
      </w:pPr>
      <w:r w:rsidRPr="00E019CF">
        <w:rPr>
          <w:rFonts w:hint="cs"/>
          <w:caps/>
          <w:sz w:val="24"/>
          <w:szCs w:val="24"/>
          <w:u w:val="single"/>
          <w:rtl/>
        </w:rPr>
        <w:t>גב</w:t>
      </w:r>
      <w:r w:rsidRPr="00E019CF">
        <w:rPr>
          <w:caps/>
          <w:sz w:val="24"/>
          <w:szCs w:val="24"/>
          <w:u w:val="single"/>
          <w:rtl/>
        </w:rPr>
        <w:t>'</w:t>
      </w:r>
      <w:r w:rsidRPr="00E019CF">
        <w:rPr>
          <w:rFonts w:hint="cs"/>
          <w:caps/>
          <w:sz w:val="24"/>
          <w:szCs w:val="24"/>
          <w:u w:val="single"/>
          <w:rtl/>
        </w:rPr>
        <w:t xml:space="preserve"> שיראל לוי - אדריכלית עורכת התוכנית</w:t>
      </w:r>
      <w:r w:rsidR="001E2274">
        <w:rPr>
          <w:rFonts w:hint="cs"/>
          <w:caps/>
          <w:sz w:val="24"/>
          <w:szCs w:val="24"/>
          <w:u w:val="single"/>
          <w:rtl/>
        </w:rPr>
        <w:t>:</w:t>
      </w:r>
    </w:p>
    <w:p w14:paraId="3467F79F" w14:textId="11A072C7" w:rsidR="001E2274" w:rsidRDefault="00D3432E" w:rsidP="00C16B87">
      <w:pPr>
        <w:rPr>
          <w:b w:val="0"/>
          <w:bCs w:val="0"/>
          <w:caps/>
          <w:sz w:val="24"/>
          <w:szCs w:val="24"/>
          <w:rtl/>
        </w:rPr>
      </w:pPr>
      <w:r>
        <w:rPr>
          <w:rFonts w:hint="cs"/>
          <w:b w:val="0"/>
          <w:bCs w:val="0"/>
          <w:caps/>
          <w:sz w:val="24"/>
          <w:szCs w:val="24"/>
          <w:rtl/>
        </w:rPr>
        <w:t xml:space="preserve">לא </w:t>
      </w:r>
    </w:p>
    <w:p w14:paraId="657F3998" w14:textId="77777777" w:rsidR="001E2274" w:rsidRDefault="001E2274" w:rsidP="00C16B87">
      <w:pPr>
        <w:rPr>
          <w:b w:val="0"/>
          <w:bCs w:val="0"/>
          <w:caps/>
          <w:sz w:val="24"/>
          <w:szCs w:val="24"/>
          <w:rtl/>
        </w:rPr>
      </w:pPr>
    </w:p>
    <w:p w14:paraId="40F24C44" w14:textId="77777777" w:rsidR="001E2274" w:rsidRDefault="00D46C52" w:rsidP="00D3432E">
      <w:pPr>
        <w:rPr>
          <w:caps/>
          <w:sz w:val="24"/>
          <w:szCs w:val="24"/>
          <w:u w:val="single"/>
          <w:rtl/>
        </w:rPr>
      </w:pPr>
      <w:r w:rsidRPr="00D46C52">
        <w:rPr>
          <w:rFonts w:hint="cs"/>
          <w:caps/>
          <w:sz w:val="24"/>
          <w:szCs w:val="24"/>
          <w:u w:val="single"/>
          <w:rtl/>
        </w:rPr>
        <w:t>מר אלון מתן - צוות התוכנית</w:t>
      </w:r>
      <w:r w:rsidR="001E2274">
        <w:rPr>
          <w:rFonts w:hint="cs"/>
          <w:caps/>
          <w:sz w:val="24"/>
          <w:szCs w:val="24"/>
          <w:u w:val="single"/>
          <w:rtl/>
        </w:rPr>
        <w:t>:</w:t>
      </w:r>
    </w:p>
    <w:p w14:paraId="33803C41" w14:textId="26525E24" w:rsidR="001E2274" w:rsidRDefault="00D3432E" w:rsidP="00D3432E">
      <w:pPr>
        <w:rPr>
          <w:b w:val="0"/>
          <w:bCs w:val="0"/>
          <w:caps/>
          <w:sz w:val="24"/>
          <w:szCs w:val="24"/>
          <w:rtl/>
        </w:rPr>
      </w:pPr>
      <w:r>
        <w:rPr>
          <w:rFonts w:hint="cs"/>
          <w:b w:val="0"/>
          <w:bCs w:val="0"/>
          <w:caps/>
          <w:sz w:val="24"/>
          <w:szCs w:val="24"/>
          <w:rtl/>
        </w:rPr>
        <w:t>לכביש לשדרות נים</w:t>
      </w:r>
    </w:p>
    <w:p w14:paraId="5CD178AC" w14:textId="77777777" w:rsidR="001E2274" w:rsidRDefault="001E2274" w:rsidP="00D3432E">
      <w:pPr>
        <w:rPr>
          <w:b w:val="0"/>
          <w:bCs w:val="0"/>
          <w:caps/>
          <w:sz w:val="24"/>
          <w:szCs w:val="24"/>
          <w:rtl/>
        </w:rPr>
      </w:pPr>
    </w:p>
    <w:p w14:paraId="727E325B" w14:textId="77777777" w:rsidR="001E2274" w:rsidRDefault="000A3DA6" w:rsidP="00D3432E">
      <w:pPr>
        <w:rPr>
          <w:caps/>
          <w:sz w:val="24"/>
          <w:szCs w:val="24"/>
          <w:u w:val="single"/>
          <w:rtl/>
        </w:rPr>
      </w:pPr>
      <w:r w:rsidRPr="000A3DA6">
        <w:rPr>
          <w:rFonts w:hint="cs"/>
          <w:caps/>
          <w:sz w:val="24"/>
          <w:szCs w:val="24"/>
          <w:u w:val="single"/>
          <w:rtl/>
        </w:rPr>
        <w:t>מר תומר דוידסון - נציג מנהל מקרקעי ישראל בוועדה המחוזית</w:t>
      </w:r>
      <w:r w:rsidR="001E2274">
        <w:rPr>
          <w:rFonts w:hint="cs"/>
          <w:caps/>
          <w:sz w:val="24"/>
          <w:szCs w:val="24"/>
          <w:u w:val="single"/>
          <w:rtl/>
        </w:rPr>
        <w:t>:</w:t>
      </w:r>
    </w:p>
    <w:p w14:paraId="1BDD6440" w14:textId="2A64A798" w:rsidR="001E2274" w:rsidRDefault="00D3432E" w:rsidP="00D3432E">
      <w:pPr>
        <w:rPr>
          <w:b w:val="0"/>
          <w:bCs w:val="0"/>
          <w:caps/>
          <w:sz w:val="24"/>
          <w:szCs w:val="24"/>
          <w:rtl/>
        </w:rPr>
      </w:pPr>
      <w:r>
        <w:rPr>
          <w:rFonts w:hint="cs"/>
          <w:b w:val="0"/>
          <w:bCs w:val="0"/>
          <w:caps/>
          <w:sz w:val="24"/>
          <w:szCs w:val="24"/>
          <w:rtl/>
        </w:rPr>
        <w:t>הוא פונה</w:t>
      </w:r>
      <w:r w:rsidR="000F703D">
        <w:rPr>
          <w:rFonts w:hint="cs"/>
          <w:b w:val="0"/>
          <w:bCs w:val="0"/>
          <w:caps/>
          <w:sz w:val="24"/>
          <w:szCs w:val="24"/>
          <w:rtl/>
        </w:rPr>
        <w:t xml:space="preserve"> </w:t>
      </w:r>
      <w:r>
        <w:rPr>
          <w:rFonts w:hint="cs"/>
          <w:b w:val="0"/>
          <w:bCs w:val="0"/>
          <w:caps/>
          <w:sz w:val="24"/>
          <w:szCs w:val="24"/>
          <w:rtl/>
        </w:rPr>
        <w:t xml:space="preserve">... כאילו ל, </w:t>
      </w:r>
    </w:p>
    <w:p w14:paraId="6B0F535F" w14:textId="77777777" w:rsidR="001E2274" w:rsidRDefault="001E2274" w:rsidP="00D3432E">
      <w:pPr>
        <w:rPr>
          <w:b w:val="0"/>
          <w:bCs w:val="0"/>
          <w:caps/>
          <w:sz w:val="24"/>
          <w:szCs w:val="24"/>
          <w:rtl/>
        </w:rPr>
      </w:pPr>
    </w:p>
    <w:p w14:paraId="42FE773B" w14:textId="77777777" w:rsidR="001E2274" w:rsidRDefault="00E019CF" w:rsidP="00D3432E">
      <w:pPr>
        <w:rPr>
          <w:caps/>
          <w:sz w:val="24"/>
          <w:szCs w:val="24"/>
          <w:u w:val="single"/>
          <w:rtl/>
        </w:rPr>
      </w:pPr>
      <w:r w:rsidRPr="00E019CF">
        <w:rPr>
          <w:rFonts w:hint="cs"/>
          <w:caps/>
          <w:sz w:val="24"/>
          <w:szCs w:val="24"/>
          <w:u w:val="single"/>
          <w:rtl/>
        </w:rPr>
        <w:t>גב</w:t>
      </w:r>
      <w:r w:rsidRPr="00E019CF">
        <w:rPr>
          <w:caps/>
          <w:sz w:val="24"/>
          <w:szCs w:val="24"/>
          <w:u w:val="single"/>
          <w:rtl/>
        </w:rPr>
        <w:t>'</w:t>
      </w:r>
      <w:r w:rsidRPr="00E019CF">
        <w:rPr>
          <w:rFonts w:hint="cs"/>
          <w:caps/>
          <w:sz w:val="24"/>
          <w:szCs w:val="24"/>
          <w:u w:val="single"/>
          <w:rtl/>
        </w:rPr>
        <w:t xml:space="preserve"> שיראל לוי - אדריכלית עורכת התוכנית</w:t>
      </w:r>
      <w:r w:rsidR="001E2274">
        <w:rPr>
          <w:rFonts w:hint="cs"/>
          <w:caps/>
          <w:sz w:val="24"/>
          <w:szCs w:val="24"/>
          <w:u w:val="single"/>
          <w:rtl/>
        </w:rPr>
        <w:t>:</w:t>
      </w:r>
    </w:p>
    <w:p w14:paraId="7BDA2539" w14:textId="6E5EB97A" w:rsidR="001E2274" w:rsidRDefault="00D3432E" w:rsidP="00D3432E">
      <w:pPr>
        <w:rPr>
          <w:b w:val="0"/>
          <w:bCs w:val="0"/>
          <w:caps/>
          <w:sz w:val="24"/>
          <w:szCs w:val="24"/>
          <w:rtl/>
        </w:rPr>
      </w:pPr>
      <w:r>
        <w:rPr>
          <w:rFonts w:hint="cs"/>
          <w:b w:val="0"/>
          <w:bCs w:val="0"/>
          <w:caps/>
          <w:sz w:val="24"/>
          <w:szCs w:val="24"/>
          <w:rtl/>
        </w:rPr>
        <w:t>לשדרות נים</w:t>
      </w:r>
    </w:p>
    <w:p w14:paraId="45FE4B23" w14:textId="77777777" w:rsidR="001E2274" w:rsidRDefault="001E2274" w:rsidP="00D3432E">
      <w:pPr>
        <w:rPr>
          <w:b w:val="0"/>
          <w:bCs w:val="0"/>
          <w:caps/>
          <w:sz w:val="24"/>
          <w:szCs w:val="24"/>
          <w:rtl/>
        </w:rPr>
      </w:pPr>
    </w:p>
    <w:p w14:paraId="68332A23" w14:textId="77777777" w:rsidR="001E2274" w:rsidRDefault="000A3DA6" w:rsidP="00D3432E">
      <w:pPr>
        <w:rPr>
          <w:caps/>
          <w:sz w:val="24"/>
          <w:szCs w:val="24"/>
          <w:u w:val="single"/>
          <w:rtl/>
        </w:rPr>
      </w:pPr>
      <w:r w:rsidRPr="000A3DA6">
        <w:rPr>
          <w:rFonts w:hint="cs"/>
          <w:caps/>
          <w:sz w:val="24"/>
          <w:szCs w:val="24"/>
          <w:u w:val="single"/>
          <w:rtl/>
        </w:rPr>
        <w:t>מר תומר דוידסון - נציג מנהל מקרקעי ישראל בוועדה המחוזית</w:t>
      </w:r>
      <w:r w:rsidR="001E2274">
        <w:rPr>
          <w:rFonts w:hint="cs"/>
          <w:caps/>
          <w:sz w:val="24"/>
          <w:szCs w:val="24"/>
          <w:u w:val="single"/>
          <w:rtl/>
        </w:rPr>
        <w:t>:</w:t>
      </w:r>
    </w:p>
    <w:p w14:paraId="64D0F3F1" w14:textId="3730DA4A" w:rsidR="001E2274" w:rsidRDefault="00D3432E" w:rsidP="00D3432E">
      <w:pPr>
        <w:rPr>
          <w:b w:val="0"/>
          <w:bCs w:val="0"/>
          <w:caps/>
          <w:sz w:val="24"/>
          <w:szCs w:val="24"/>
          <w:rtl/>
        </w:rPr>
      </w:pPr>
      <w:r>
        <w:rPr>
          <w:rFonts w:hint="cs"/>
          <w:b w:val="0"/>
          <w:bCs w:val="0"/>
          <w:caps/>
          <w:sz w:val="24"/>
          <w:szCs w:val="24"/>
          <w:rtl/>
        </w:rPr>
        <w:t>לשדרות נים?</w:t>
      </w:r>
    </w:p>
    <w:p w14:paraId="47955FA5" w14:textId="77777777" w:rsidR="001E2274" w:rsidRDefault="001E2274" w:rsidP="00D3432E">
      <w:pPr>
        <w:rPr>
          <w:b w:val="0"/>
          <w:bCs w:val="0"/>
          <w:caps/>
          <w:sz w:val="24"/>
          <w:szCs w:val="24"/>
          <w:rtl/>
        </w:rPr>
      </w:pPr>
    </w:p>
    <w:p w14:paraId="10DF584E" w14:textId="77777777" w:rsidR="001E2274" w:rsidRDefault="00D46C52" w:rsidP="00D3432E">
      <w:pPr>
        <w:rPr>
          <w:caps/>
          <w:sz w:val="24"/>
          <w:szCs w:val="24"/>
          <w:u w:val="single"/>
          <w:rtl/>
        </w:rPr>
      </w:pPr>
      <w:r w:rsidRPr="00D46C52">
        <w:rPr>
          <w:rFonts w:hint="cs"/>
          <w:caps/>
          <w:sz w:val="24"/>
          <w:szCs w:val="24"/>
          <w:u w:val="single"/>
          <w:rtl/>
        </w:rPr>
        <w:t>מר אלון מתן - צוות התוכנית</w:t>
      </w:r>
      <w:r w:rsidR="001E2274">
        <w:rPr>
          <w:rFonts w:hint="cs"/>
          <w:caps/>
          <w:sz w:val="24"/>
          <w:szCs w:val="24"/>
          <w:u w:val="single"/>
          <w:rtl/>
        </w:rPr>
        <w:t>:</w:t>
      </w:r>
    </w:p>
    <w:p w14:paraId="54A2C1BE" w14:textId="0DE47814" w:rsidR="001E2274" w:rsidRDefault="00D3432E" w:rsidP="00D3432E">
      <w:pPr>
        <w:rPr>
          <w:b w:val="0"/>
          <w:bCs w:val="0"/>
          <w:caps/>
          <w:sz w:val="24"/>
          <w:szCs w:val="24"/>
          <w:rtl/>
        </w:rPr>
      </w:pPr>
      <w:r>
        <w:rPr>
          <w:rFonts w:hint="cs"/>
          <w:b w:val="0"/>
          <w:bCs w:val="0"/>
          <w:caps/>
          <w:sz w:val="24"/>
          <w:szCs w:val="24"/>
          <w:rtl/>
        </w:rPr>
        <w:t xml:space="preserve">כן </w:t>
      </w:r>
    </w:p>
    <w:p w14:paraId="4883264A" w14:textId="77777777" w:rsidR="001E2274" w:rsidRDefault="001E2274" w:rsidP="00D3432E">
      <w:pPr>
        <w:rPr>
          <w:b w:val="0"/>
          <w:bCs w:val="0"/>
          <w:caps/>
          <w:sz w:val="24"/>
          <w:szCs w:val="24"/>
          <w:rtl/>
        </w:rPr>
      </w:pPr>
    </w:p>
    <w:p w14:paraId="60DF6043" w14:textId="77777777" w:rsidR="001E2274" w:rsidRDefault="00E019CF" w:rsidP="00D3432E">
      <w:pPr>
        <w:rPr>
          <w:caps/>
          <w:sz w:val="24"/>
          <w:szCs w:val="24"/>
          <w:u w:val="single"/>
          <w:rtl/>
        </w:rPr>
      </w:pPr>
      <w:r w:rsidRPr="00E019CF">
        <w:rPr>
          <w:rFonts w:hint="cs"/>
          <w:caps/>
          <w:sz w:val="24"/>
          <w:szCs w:val="24"/>
          <w:u w:val="single"/>
          <w:rtl/>
        </w:rPr>
        <w:t>גב</w:t>
      </w:r>
      <w:r w:rsidRPr="00E019CF">
        <w:rPr>
          <w:caps/>
          <w:sz w:val="24"/>
          <w:szCs w:val="24"/>
          <w:u w:val="single"/>
          <w:rtl/>
        </w:rPr>
        <w:t>'</w:t>
      </w:r>
      <w:r w:rsidRPr="00E019CF">
        <w:rPr>
          <w:rFonts w:hint="cs"/>
          <w:caps/>
          <w:sz w:val="24"/>
          <w:szCs w:val="24"/>
          <w:u w:val="single"/>
          <w:rtl/>
        </w:rPr>
        <w:t xml:space="preserve"> שיראל לוי - אדריכלית עורכת התוכנית</w:t>
      </w:r>
      <w:r w:rsidR="001E2274">
        <w:rPr>
          <w:rFonts w:hint="cs"/>
          <w:caps/>
          <w:sz w:val="24"/>
          <w:szCs w:val="24"/>
          <w:u w:val="single"/>
          <w:rtl/>
        </w:rPr>
        <w:t>:</w:t>
      </w:r>
    </w:p>
    <w:p w14:paraId="10B4B827" w14:textId="634B7549" w:rsidR="001E2274" w:rsidRDefault="00D3432E" w:rsidP="00D3432E">
      <w:pPr>
        <w:rPr>
          <w:b w:val="0"/>
          <w:bCs w:val="0"/>
          <w:caps/>
          <w:sz w:val="24"/>
          <w:szCs w:val="24"/>
          <w:rtl/>
        </w:rPr>
      </w:pPr>
      <w:r>
        <w:rPr>
          <w:rFonts w:hint="cs"/>
          <w:b w:val="0"/>
          <w:bCs w:val="0"/>
          <w:caps/>
          <w:sz w:val="24"/>
          <w:szCs w:val="24"/>
          <w:rtl/>
        </w:rPr>
        <w:t>כן</w:t>
      </w:r>
      <w:r w:rsidR="000F703D">
        <w:rPr>
          <w:rFonts w:hint="cs"/>
          <w:b w:val="0"/>
          <w:bCs w:val="0"/>
          <w:caps/>
          <w:sz w:val="24"/>
          <w:szCs w:val="24"/>
          <w:rtl/>
        </w:rPr>
        <w:t xml:space="preserve"> </w:t>
      </w:r>
      <w:r>
        <w:rPr>
          <w:rFonts w:hint="cs"/>
          <w:b w:val="0"/>
          <w:bCs w:val="0"/>
          <w:caps/>
          <w:sz w:val="24"/>
          <w:szCs w:val="24"/>
          <w:rtl/>
        </w:rPr>
        <w:t xml:space="preserve">דרומה </w:t>
      </w:r>
    </w:p>
    <w:p w14:paraId="6A60CD8E" w14:textId="77777777" w:rsidR="001E2274" w:rsidRDefault="001E2274" w:rsidP="00D3432E">
      <w:pPr>
        <w:rPr>
          <w:b w:val="0"/>
          <w:bCs w:val="0"/>
          <w:caps/>
          <w:sz w:val="24"/>
          <w:szCs w:val="24"/>
          <w:rtl/>
        </w:rPr>
      </w:pPr>
    </w:p>
    <w:p w14:paraId="742B0B9A" w14:textId="77777777" w:rsidR="001E2274" w:rsidRDefault="003109B2" w:rsidP="00D3432E">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6B07E755" w14:textId="747CD602" w:rsidR="001E2274" w:rsidRDefault="00D3432E" w:rsidP="00D3432E">
      <w:pPr>
        <w:rPr>
          <w:b w:val="0"/>
          <w:bCs w:val="0"/>
          <w:caps/>
          <w:sz w:val="24"/>
          <w:szCs w:val="24"/>
          <w:rtl/>
        </w:rPr>
      </w:pPr>
      <w:r>
        <w:rPr>
          <w:rFonts w:hint="cs"/>
          <w:b w:val="0"/>
          <w:bCs w:val="0"/>
          <w:caps/>
          <w:sz w:val="24"/>
          <w:szCs w:val="24"/>
          <w:rtl/>
        </w:rPr>
        <w:t xml:space="preserve">כן </w:t>
      </w:r>
    </w:p>
    <w:p w14:paraId="1EBAB746" w14:textId="77777777" w:rsidR="001E2274" w:rsidRDefault="001E2274" w:rsidP="00D3432E">
      <w:pPr>
        <w:rPr>
          <w:b w:val="0"/>
          <w:bCs w:val="0"/>
          <w:caps/>
          <w:sz w:val="24"/>
          <w:szCs w:val="24"/>
          <w:rtl/>
        </w:rPr>
      </w:pPr>
    </w:p>
    <w:p w14:paraId="00BD90D6" w14:textId="77777777" w:rsidR="001E2274" w:rsidRDefault="00E019CF" w:rsidP="00D3432E">
      <w:pPr>
        <w:rPr>
          <w:caps/>
          <w:sz w:val="24"/>
          <w:szCs w:val="24"/>
          <w:u w:val="single"/>
          <w:rtl/>
        </w:rPr>
      </w:pPr>
      <w:r w:rsidRPr="00E019CF">
        <w:rPr>
          <w:rFonts w:hint="cs"/>
          <w:caps/>
          <w:sz w:val="24"/>
          <w:szCs w:val="24"/>
          <w:u w:val="single"/>
          <w:rtl/>
        </w:rPr>
        <w:t>גב</w:t>
      </w:r>
      <w:r w:rsidRPr="00E019CF">
        <w:rPr>
          <w:caps/>
          <w:sz w:val="24"/>
          <w:szCs w:val="24"/>
          <w:u w:val="single"/>
          <w:rtl/>
        </w:rPr>
        <w:t>'</w:t>
      </w:r>
      <w:r w:rsidRPr="00E019CF">
        <w:rPr>
          <w:rFonts w:hint="cs"/>
          <w:caps/>
          <w:sz w:val="24"/>
          <w:szCs w:val="24"/>
          <w:u w:val="single"/>
          <w:rtl/>
        </w:rPr>
        <w:t xml:space="preserve"> שיראל לוי - אדריכלית עורכת התוכנית</w:t>
      </w:r>
      <w:r w:rsidR="001E2274">
        <w:rPr>
          <w:rFonts w:hint="cs"/>
          <w:caps/>
          <w:sz w:val="24"/>
          <w:szCs w:val="24"/>
          <w:u w:val="single"/>
          <w:rtl/>
        </w:rPr>
        <w:t>:</w:t>
      </w:r>
    </w:p>
    <w:p w14:paraId="5748789D" w14:textId="3268FCF8" w:rsidR="001E2274" w:rsidRDefault="00D3432E" w:rsidP="00D3432E">
      <w:pPr>
        <w:rPr>
          <w:b w:val="0"/>
          <w:bCs w:val="0"/>
          <w:caps/>
          <w:sz w:val="24"/>
          <w:szCs w:val="24"/>
          <w:rtl/>
        </w:rPr>
      </w:pPr>
      <w:r>
        <w:rPr>
          <w:rFonts w:hint="cs"/>
          <w:b w:val="0"/>
          <w:bCs w:val="0"/>
          <w:caps/>
          <w:sz w:val="24"/>
          <w:szCs w:val="24"/>
          <w:rtl/>
        </w:rPr>
        <w:t>ומערבה זאת אומרת הוא מתחיל מרחוב גיבשטיין ומסתובב לכיוון שדרות נים</w:t>
      </w:r>
    </w:p>
    <w:p w14:paraId="7C15C77A" w14:textId="77777777" w:rsidR="001E2274" w:rsidRDefault="001E2274" w:rsidP="00D3432E">
      <w:pPr>
        <w:rPr>
          <w:b w:val="0"/>
          <w:bCs w:val="0"/>
          <w:caps/>
          <w:sz w:val="24"/>
          <w:szCs w:val="24"/>
          <w:rtl/>
        </w:rPr>
      </w:pPr>
    </w:p>
    <w:p w14:paraId="178BF938" w14:textId="77777777" w:rsidR="001E2274" w:rsidRDefault="000A3DA6" w:rsidP="00D3432E">
      <w:pPr>
        <w:rPr>
          <w:caps/>
          <w:sz w:val="24"/>
          <w:szCs w:val="24"/>
          <w:u w:val="single"/>
          <w:rtl/>
        </w:rPr>
      </w:pPr>
      <w:r w:rsidRPr="000A3DA6">
        <w:rPr>
          <w:rFonts w:hint="cs"/>
          <w:caps/>
          <w:sz w:val="24"/>
          <w:szCs w:val="24"/>
          <w:u w:val="single"/>
          <w:rtl/>
        </w:rPr>
        <w:lastRenderedPageBreak/>
        <w:t>מר תומר דוידסון - נציג מנהל מקרקעי ישראל בוועדה המחוזית</w:t>
      </w:r>
      <w:r w:rsidR="001E2274">
        <w:rPr>
          <w:rFonts w:hint="cs"/>
          <w:caps/>
          <w:sz w:val="24"/>
          <w:szCs w:val="24"/>
          <w:u w:val="single"/>
          <w:rtl/>
        </w:rPr>
        <w:t>:</w:t>
      </w:r>
    </w:p>
    <w:p w14:paraId="44DE911D" w14:textId="036A13F3" w:rsidR="001E2274" w:rsidRDefault="00D3432E" w:rsidP="00D3432E">
      <w:pPr>
        <w:rPr>
          <w:b w:val="0"/>
          <w:bCs w:val="0"/>
          <w:caps/>
          <w:sz w:val="24"/>
          <w:szCs w:val="24"/>
          <w:rtl/>
        </w:rPr>
      </w:pPr>
      <w:r>
        <w:rPr>
          <w:rFonts w:hint="cs"/>
          <w:b w:val="0"/>
          <w:bCs w:val="0"/>
          <w:caps/>
          <w:sz w:val="24"/>
          <w:szCs w:val="24"/>
          <w:rtl/>
        </w:rPr>
        <w:t>הבנתי זאת אומרת הוא לא, ו, ו, צפונה זה בעצם רמפה מה זה</w:t>
      </w:r>
      <w:r w:rsidR="000F703D">
        <w:rPr>
          <w:rFonts w:hint="cs"/>
          <w:b w:val="0"/>
          <w:bCs w:val="0"/>
          <w:caps/>
          <w:sz w:val="24"/>
          <w:szCs w:val="24"/>
          <w:rtl/>
        </w:rPr>
        <w:t xml:space="preserve"> </w:t>
      </w:r>
      <w:r>
        <w:rPr>
          <w:rFonts w:hint="cs"/>
          <w:b w:val="0"/>
          <w:bCs w:val="0"/>
          <w:caps/>
          <w:sz w:val="24"/>
          <w:szCs w:val="24"/>
          <w:rtl/>
        </w:rPr>
        <w:t>...</w:t>
      </w:r>
    </w:p>
    <w:p w14:paraId="6A92855C" w14:textId="77777777" w:rsidR="001E2274" w:rsidRDefault="001E2274" w:rsidP="00D3432E">
      <w:pPr>
        <w:rPr>
          <w:b w:val="0"/>
          <w:bCs w:val="0"/>
          <w:caps/>
          <w:sz w:val="24"/>
          <w:szCs w:val="24"/>
          <w:rtl/>
        </w:rPr>
      </w:pPr>
    </w:p>
    <w:p w14:paraId="2EA32069" w14:textId="77777777" w:rsidR="001E2274" w:rsidRDefault="00E019CF" w:rsidP="00D3432E">
      <w:pPr>
        <w:rPr>
          <w:caps/>
          <w:sz w:val="24"/>
          <w:szCs w:val="24"/>
          <w:u w:val="single"/>
          <w:rtl/>
        </w:rPr>
      </w:pPr>
      <w:r w:rsidRPr="00E019CF">
        <w:rPr>
          <w:rFonts w:hint="cs"/>
          <w:caps/>
          <w:sz w:val="24"/>
          <w:szCs w:val="24"/>
          <w:u w:val="single"/>
          <w:rtl/>
        </w:rPr>
        <w:t>גב</w:t>
      </w:r>
      <w:r w:rsidRPr="00E019CF">
        <w:rPr>
          <w:caps/>
          <w:sz w:val="24"/>
          <w:szCs w:val="24"/>
          <w:u w:val="single"/>
          <w:rtl/>
        </w:rPr>
        <w:t>'</w:t>
      </w:r>
      <w:r w:rsidRPr="00E019CF">
        <w:rPr>
          <w:rFonts w:hint="cs"/>
          <w:caps/>
          <w:sz w:val="24"/>
          <w:szCs w:val="24"/>
          <w:u w:val="single"/>
          <w:rtl/>
        </w:rPr>
        <w:t xml:space="preserve"> שיראל לוי - אדריכלית עורכת התוכנית</w:t>
      </w:r>
      <w:r w:rsidR="001E2274">
        <w:rPr>
          <w:rFonts w:hint="cs"/>
          <w:caps/>
          <w:sz w:val="24"/>
          <w:szCs w:val="24"/>
          <w:u w:val="single"/>
          <w:rtl/>
        </w:rPr>
        <w:t>:</w:t>
      </w:r>
    </w:p>
    <w:p w14:paraId="6669BD3F" w14:textId="6FE49132" w:rsidR="001E2274" w:rsidRDefault="00D3432E" w:rsidP="00D3432E">
      <w:pPr>
        <w:rPr>
          <w:b w:val="0"/>
          <w:bCs w:val="0"/>
          <w:caps/>
          <w:sz w:val="24"/>
          <w:szCs w:val="24"/>
          <w:rtl/>
        </w:rPr>
      </w:pPr>
      <w:r>
        <w:rPr>
          <w:rFonts w:hint="cs"/>
          <w:b w:val="0"/>
          <w:bCs w:val="0"/>
          <w:caps/>
          <w:sz w:val="24"/>
          <w:szCs w:val="24"/>
          <w:rtl/>
        </w:rPr>
        <w:t>החלק הצפוני שצמודה ל ...</w:t>
      </w:r>
    </w:p>
    <w:p w14:paraId="121305F2" w14:textId="77777777" w:rsidR="001E2274" w:rsidRDefault="001E2274" w:rsidP="00D3432E">
      <w:pPr>
        <w:rPr>
          <w:b w:val="0"/>
          <w:bCs w:val="0"/>
          <w:caps/>
          <w:sz w:val="24"/>
          <w:szCs w:val="24"/>
          <w:rtl/>
        </w:rPr>
      </w:pPr>
    </w:p>
    <w:p w14:paraId="1C5EB924" w14:textId="77777777" w:rsidR="001E2274" w:rsidRDefault="000A3DA6" w:rsidP="00D3432E">
      <w:pPr>
        <w:rPr>
          <w:caps/>
          <w:sz w:val="24"/>
          <w:szCs w:val="24"/>
          <w:u w:val="single"/>
          <w:rtl/>
        </w:rPr>
      </w:pPr>
      <w:r w:rsidRPr="000A3DA6">
        <w:rPr>
          <w:rFonts w:hint="cs"/>
          <w:caps/>
          <w:sz w:val="24"/>
          <w:szCs w:val="24"/>
          <w:u w:val="single"/>
          <w:rtl/>
        </w:rPr>
        <w:t>מר תומר דוידסון - נציג מנהל מקרקעי ישראל בוועדה המחוזית</w:t>
      </w:r>
      <w:r w:rsidR="001E2274">
        <w:rPr>
          <w:rFonts w:hint="cs"/>
          <w:caps/>
          <w:sz w:val="24"/>
          <w:szCs w:val="24"/>
          <w:u w:val="single"/>
          <w:rtl/>
        </w:rPr>
        <w:t>:</w:t>
      </w:r>
    </w:p>
    <w:p w14:paraId="77F8318C" w14:textId="431F21C1" w:rsidR="001E2274" w:rsidRDefault="00D3432E" w:rsidP="00D3432E">
      <w:pPr>
        <w:rPr>
          <w:b w:val="0"/>
          <w:bCs w:val="0"/>
          <w:caps/>
          <w:sz w:val="24"/>
          <w:szCs w:val="24"/>
          <w:rtl/>
        </w:rPr>
      </w:pPr>
      <w:r>
        <w:rPr>
          <w:rFonts w:hint="cs"/>
          <w:b w:val="0"/>
          <w:bCs w:val="0"/>
          <w:caps/>
          <w:sz w:val="24"/>
          <w:szCs w:val="24"/>
          <w:rtl/>
        </w:rPr>
        <w:t>החום זה רמפה?</w:t>
      </w:r>
    </w:p>
    <w:p w14:paraId="7ED7E17D" w14:textId="77777777" w:rsidR="001E2274" w:rsidRDefault="001E2274" w:rsidP="00D3432E">
      <w:pPr>
        <w:rPr>
          <w:b w:val="0"/>
          <w:bCs w:val="0"/>
          <w:caps/>
          <w:sz w:val="24"/>
          <w:szCs w:val="24"/>
          <w:rtl/>
        </w:rPr>
      </w:pPr>
    </w:p>
    <w:p w14:paraId="5C2D92C6" w14:textId="77777777" w:rsidR="001E2274" w:rsidRDefault="00E019CF" w:rsidP="00D3432E">
      <w:pPr>
        <w:rPr>
          <w:caps/>
          <w:sz w:val="24"/>
          <w:szCs w:val="24"/>
          <w:u w:val="single"/>
          <w:rtl/>
        </w:rPr>
      </w:pPr>
      <w:r w:rsidRPr="00E019CF">
        <w:rPr>
          <w:rFonts w:hint="cs"/>
          <w:caps/>
          <w:sz w:val="24"/>
          <w:szCs w:val="24"/>
          <w:u w:val="single"/>
          <w:rtl/>
        </w:rPr>
        <w:t>גב</w:t>
      </w:r>
      <w:r w:rsidRPr="00E019CF">
        <w:rPr>
          <w:caps/>
          <w:sz w:val="24"/>
          <w:szCs w:val="24"/>
          <w:u w:val="single"/>
          <w:rtl/>
        </w:rPr>
        <w:t>'</w:t>
      </w:r>
      <w:r w:rsidRPr="00E019CF">
        <w:rPr>
          <w:rFonts w:hint="cs"/>
          <w:caps/>
          <w:sz w:val="24"/>
          <w:szCs w:val="24"/>
          <w:u w:val="single"/>
          <w:rtl/>
        </w:rPr>
        <w:t xml:space="preserve"> שיראל לוי - אדריכלית עורכת התוכנית</w:t>
      </w:r>
      <w:r w:rsidR="001E2274">
        <w:rPr>
          <w:rFonts w:hint="cs"/>
          <w:caps/>
          <w:sz w:val="24"/>
          <w:szCs w:val="24"/>
          <w:u w:val="single"/>
          <w:rtl/>
        </w:rPr>
        <w:t>:</w:t>
      </w:r>
    </w:p>
    <w:p w14:paraId="5176EFFE" w14:textId="78F14D40" w:rsidR="001E2274" w:rsidRDefault="00D3432E" w:rsidP="00D3432E">
      <w:pPr>
        <w:rPr>
          <w:b w:val="0"/>
          <w:bCs w:val="0"/>
          <w:caps/>
          <w:sz w:val="24"/>
          <w:szCs w:val="24"/>
          <w:rtl/>
        </w:rPr>
      </w:pPr>
      <w:r>
        <w:rPr>
          <w:rFonts w:hint="cs"/>
          <w:b w:val="0"/>
          <w:bCs w:val="0"/>
          <w:caps/>
          <w:sz w:val="24"/>
          <w:szCs w:val="24"/>
          <w:rtl/>
        </w:rPr>
        <w:t>החום זה רמפה ירידה לחניה</w:t>
      </w:r>
    </w:p>
    <w:p w14:paraId="3AF26AAD" w14:textId="77777777" w:rsidR="001E2274" w:rsidRDefault="001E2274" w:rsidP="00D3432E">
      <w:pPr>
        <w:rPr>
          <w:b w:val="0"/>
          <w:bCs w:val="0"/>
          <w:caps/>
          <w:sz w:val="24"/>
          <w:szCs w:val="24"/>
          <w:rtl/>
        </w:rPr>
      </w:pPr>
    </w:p>
    <w:p w14:paraId="3E592E4E" w14:textId="77777777" w:rsidR="001E2274" w:rsidRDefault="000A3DA6" w:rsidP="00D3432E">
      <w:pPr>
        <w:rPr>
          <w:caps/>
          <w:sz w:val="24"/>
          <w:szCs w:val="24"/>
          <w:u w:val="single"/>
          <w:rtl/>
        </w:rPr>
      </w:pPr>
      <w:r w:rsidRPr="000A3DA6">
        <w:rPr>
          <w:rFonts w:hint="cs"/>
          <w:caps/>
          <w:sz w:val="24"/>
          <w:szCs w:val="24"/>
          <w:u w:val="single"/>
          <w:rtl/>
        </w:rPr>
        <w:t>מר תומר דוידסון - נציג מנהל מקרקעי ישראל בוועדה המחוזית</w:t>
      </w:r>
      <w:r w:rsidR="001E2274">
        <w:rPr>
          <w:rFonts w:hint="cs"/>
          <w:caps/>
          <w:sz w:val="24"/>
          <w:szCs w:val="24"/>
          <w:u w:val="single"/>
          <w:rtl/>
        </w:rPr>
        <w:t>:</w:t>
      </w:r>
    </w:p>
    <w:p w14:paraId="6DF487BE" w14:textId="5B649FF4" w:rsidR="001E2274" w:rsidRDefault="00D3432E" w:rsidP="00D3432E">
      <w:pPr>
        <w:rPr>
          <w:b w:val="0"/>
          <w:bCs w:val="0"/>
          <w:caps/>
          <w:sz w:val="24"/>
          <w:szCs w:val="24"/>
          <w:rtl/>
        </w:rPr>
      </w:pPr>
      <w:r>
        <w:rPr>
          <w:rFonts w:hint="cs"/>
          <w:b w:val="0"/>
          <w:bCs w:val="0"/>
          <w:caps/>
          <w:sz w:val="24"/>
          <w:szCs w:val="24"/>
          <w:rtl/>
        </w:rPr>
        <w:t xml:space="preserve">לחניה </w:t>
      </w:r>
    </w:p>
    <w:p w14:paraId="00F348D7" w14:textId="77777777" w:rsidR="001E2274" w:rsidRDefault="001E2274" w:rsidP="00D3432E">
      <w:pPr>
        <w:rPr>
          <w:b w:val="0"/>
          <w:bCs w:val="0"/>
          <w:caps/>
          <w:sz w:val="24"/>
          <w:szCs w:val="24"/>
          <w:rtl/>
        </w:rPr>
      </w:pPr>
    </w:p>
    <w:p w14:paraId="33389E3F" w14:textId="77777777" w:rsidR="001E2274" w:rsidRDefault="00E019CF" w:rsidP="00D3432E">
      <w:pPr>
        <w:rPr>
          <w:caps/>
          <w:sz w:val="24"/>
          <w:szCs w:val="24"/>
          <w:u w:val="single"/>
          <w:rtl/>
        </w:rPr>
      </w:pPr>
      <w:r w:rsidRPr="00E019CF">
        <w:rPr>
          <w:rFonts w:hint="cs"/>
          <w:caps/>
          <w:sz w:val="24"/>
          <w:szCs w:val="24"/>
          <w:u w:val="single"/>
          <w:rtl/>
        </w:rPr>
        <w:t>גב</w:t>
      </w:r>
      <w:r w:rsidRPr="00E019CF">
        <w:rPr>
          <w:caps/>
          <w:sz w:val="24"/>
          <w:szCs w:val="24"/>
          <w:u w:val="single"/>
          <w:rtl/>
        </w:rPr>
        <w:t>'</w:t>
      </w:r>
      <w:r w:rsidRPr="00E019CF">
        <w:rPr>
          <w:rFonts w:hint="cs"/>
          <w:caps/>
          <w:sz w:val="24"/>
          <w:szCs w:val="24"/>
          <w:u w:val="single"/>
          <w:rtl/>
        </w:rPr>
        <w:t xml:space="preserve"> שיראל לוי - אדריכלית עורכת התוכנית</w:t>
      </w:r>
      <w:r w:rsidR="001E2274">
        <w:rPr>
          <w:rFonts w:hint="cs"/>
          <w:caps/>
          <w:sz w:val="24"/>
          <w:szCs w:val="24"/>
          <w:u w:val="single"/>
          <w:rtl/>
        </w:rPr>
        <w:t>:</w:t>
      </w:r>
    </w:p>
    <w:p w14:paraId="5DA2AD9E" w14:textId="7E5237EE" w:rsidR="001E2274" w:rsidRDefault="00D3432E" w:rsidP="00D3432E">
      <w:pPr>
        <w:rPr>
          <w:b w:val="0"/>
          <w:bCs w:val="0"/>
          <w:caps/>
          <w:sz w:val="24"/>
          <w:szCs w:val="24"/>
          <w:rtl/>
        </w:rPr>
      </w:pPr>
      <w:r>
        <w:rPr>
          <w:rFonts w:hint="cs"/>
          <w:b w:val="0"/>
          <w:bCs w:val="0"/>
          <w:caps/>
          <w:sz w:val="24"/>
          <w:szCs w:val="24"/>
          <w:rtl/>
        </w:rPr>
        <w:t xml:space="preserve">התת קרקעית </w:t>
      </w:r>
    </w:p>
    <w:p w14:paraId="103E195B" w14:textId="77777777" w:rsidR="001E2274" w:rsidRDefault="001E2274" w:rsidP="00D3432E">
      <w:pPr>
        <w:rPr>
          <w:b w:val="0"/>
          <w:bCs w:val="0"/>
          <w:caps/>
          <w:sz w:val="24"/>
          <w:szCs w:val="24"/>
          <w:rtl/>
        </w:rPr>
      </w:pPr>
    </w:p>
    <w:p w14:paraId="26382E2D" w14:textId="77777777" w:rsidR="001E2274" w:rsidRDefault="000A3DA6" w:rsidP="00D3432E">
      <w:pPr>
        <w:rPr>
          <w:caps/>
          <w:sz w:val="24"/>
          <w:szCs w:val="24"/>
          <w:u w:val="single"/>
          <w:rtl/>
        </w:rPr>
      </w:pPr>
      <w:r w:rsidRPr="000A3DA6">
        <w:rPr>
          <w:rFonts w:hint="cs"/>
          <w:caps/>
          <w:sz w:val="24"/>
          <w:szCs w:val="24"/>
          <w:u w:val="single"/>
          <w:rtl/>
        </w:rPr>
        <w:t>מר תומר דוידסון - נציג מנהל מקרקעי ישראל בוועדה המחוזית</w:t>
      </w:r>
      <w:r w:rsidR="001E2274">
        <w:rPr>
          <w:rFonts w:hint="cs"/>
          <w:caps/>
          <w:sz w:val="24"/>
          <w:szCs w:val="24"/>
          <w:u w:val="single"/>
          <w:rtl/>
        </w:rPr>
        <w:t>:</w:t>
      </w:r>
    </w:p>
    <w:p w14:paraId="6EF7F258" w14:textId="1E1BA93C" w:rsidR="001E2274" w:rsidRDefault="00D3432E" w:rsidP="00D3432E">
      <w:pPr>
        <w:rPr>
          <w:b w:val="0"/>
          <w:bCs w:val="0"/>
          <w:caps/>
          <w:sz w:val="24"/>
          <w:szCs w:val="24"/>
          <w:rtl/>
        </w:rPr>
      </w:pPr>
      <w:r>
        <w:rPr>
          <w:rFonts w:hint="cs"/>
          <w:b w:val="0"/>
          <w:bCs w:val="0"/>
          <w:caps/>
          <w:sz w:val="24"/>
          <w:szCs w:val="24"/>
          <w:rtl/>
        </w:rPr>
        <w:t xml:space="preserve">אוקיי </w:t>
      </w:r>
    </w:p>
    <w:p w14:paraId="395F62D8" w14:textId="77777777" w:rsidR="001E2274" w:rsidRDefault="001E2274" w:rsidP="00D3432E">
      <w:pPr>
        <w:rPr>
          <w:b w:val="0"/>
          <w:bCs w:val="0"/>
          <w:caps/>
          <w:sz w:val="24"/>
          <w:szCs w:val="24"/>
          <w:rtl/>
        </w:rPr>
      </w:pPr>
    </w:p>
    <w:p w14:paraId="2647AAF5" w14:textId="77777777" w:rsidR="001E2274" w:rsidRDefault="00E019CF" w:rsidP="00D3432E">
      <w:pPr>
        <w:rPr>
          <w:caps/>
          <w:sz w:val="24"/>
          <w:szCs w:val="24"/>
          <w:u w:val="single"/>
          <w:rtl/>
        </w:rPr>
      </w:pPr>
      <w:r w:rsidRPr="00E019CF">
        <w:rPr>
          <w:rFonts w:hint="cs"/>
          <w:caps/>
          <w:sz w:val="24"/>
          <w:szCs w:val="24"/>
          <w:u w:val="single"/>
          <w:rtl/>
        </w:rPr>
        <w:t>גב</w:t>
      </w:r>
      <w:r w:rsidRPr="00E019CF">
        <w:rPr>
          <w:caps/>
          <w:sz w:val="24"/>
          <w:szCs w:val="24"/>
          <w:u w:val="single"/>
          <w:rtl/>
        </w:rPr>
        <w:t>'</w:t>
      </w:r>
      <w:r w:rsidRPr="00E019CF">
        <w:rPr>
          <w:rFonts w:hint="cs"/>
          <w:caps/>
          <w:sz w:val="24"/>
          <w:szCs w:val="24"/>
          <w:u w:val="single"/>
          <w:rtl/>
        </w:rPr>
        <w:t xml:space="preserve"> שיראל לוי - אדריכלית עורכת התוכנית</w:t>
      </w:r>
      <w:r w:rsidR="001E2274">
        <w:rPr>
          <w:rFonts w:hint="cs"/>
          <w:caps/>
          <w:sz w:val="24"/>
          <w:szCs w:val="24"/>
          <w:u w:val="single"/>
          <w:rtl/>
        </w:rPr>
        <w:t>:</w:t>
      </w:r>
    </w:p>
    <w:p w14:paraId="67018625" w14:textId="545043D8" w:rsidR="001E2274" w:rsidRDefault="00D3432E" w:rsidP="00D3432E">
      <w:pPr>
        <w:rPr>
          <w:b w:val="0"/>
          <w:bCs w:val="0"/>
          <w:caps/>
          <w:sz w:val="24"/>
          <w:szCs w:val="24"/>
          <w:rtl/>
        </w:rPr>
      </w:pPr>
      <w:r>
        <w:rPr>
          <w:rFonts w:hint="cs"/>
          <w:b w:val="0"/>
          <w:bCs w:val="0"/>
          <w:caps/>
          <w:sz w:val="24"/>
          <w:szCs w:val="24"/>
          <w:rtl/>
        </w:rPr>
        <w:t xml:space="preserve">כן </w:t>
      </w:r>
    </w:p>
    <w:p w14:paraId="1B5FD2F2" w14:textId="77777777" w:rsidR="001E2274" w:rsidRDefault="001E2274" w:rsidP="00D3432E">
      <w:pPr>
        <w:rPr>
          <w:b w:val="0"/>
          <w:bCs w:val="0"/>
          <w:caps/>
          <w:sz w:val="24"/>
          <w:szCs w:val="24"/>
          <w:rtl/>
        </w:rPr>
      </w:pPr>
    </w:p>
    <w:p w14:paraId="2341068F" w14:textId="77777777" w:rsidR="001E2274" w:rsidRDefault="003109B2" w:rsidP="00D3432E">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53BE2561" w14:textId="26764BA7" w:rsidR="001E2274" w:rsidRDefault="00D3432E" w:rsidP="00D3432E">
      <w:pPr>
        <w:rPr>
          <w:b w:val="0"/>
          <w:bCs w:val="0"/>
          <w:caps/>
          <w:sz w:val="24"/>
          <w:szCs w:val="24"/>
          <w:rtl/>
        </w:rPr>
      </w:pPr>
      <w:r>
        <w:rPr>
          <w:rFonts w:hint="cs"/>
          <w:b w:val="0"/>
          <w:bCs w:val="0"/>
          <w:caps/>
          <w:sz w:val="24"/>
          <w:szCs w:val="24"/>
          <w:rtl/>
        </w:rPr>
        <w:t>למה ה,</w:t>
      </w:r>
      <w:r w:rsidR="000F703D">
        <w:rPr>
          <w:rFonts w:hint="cs"/>
          <w:b w:val="0"/>
          <w:bCs w:val="0"/>
          <w:caps/>
          <w:sz w:val="24"/>
          <w:szCs w:val="24"/>
          <w:rtl/>
        </w:rPr>
        <w:t xml:space="preserve"> </w:t>
      </w:r>
      <w:r>
        <w:rPr>
          <w:rFonts w:hint="cs"/>
          <w:b w:val="0"/>
          <w:bCs w:val="0"/>
          <w:caps/>
          <w:sz w:val="24"/>
          <w:szCs w:val="24"/>
          <w:rtl/>
        </w:rPr>
        <w:t xml:space="preserve">... לא בתת קרקעי? </w:t>
      </w:r>
    </w:p>
    <w:p w14:paraId="462C613C" w14:textId="77777777" w:rsidR="001E2274" w:rsidRDefault="001E2274" w:rsidP="00D3432E">
      <w:pPr>
        <w:rPr>
          <w:b w:val="0"/>
          <w:bCs w:val="0"/>
          <w:caps/>
          <w:sz w:val="24"/>
          <w:szCs w:val="24"/>
          <w:rtl/>
        </w:rPr>
      </w:pPr>
    </w:p>
    <w:p w14:paraId="329F865B" w14:textId="77777777" w:rsidR="001E2274" w:rsidRDefault="00E019CF" w:rsidP="00D3432E">
      <w:pPr>
        <w:rPr>
          <w:caps/>
          <w:sz w:val="24"/>
          <w:szCs w:val="24"/>
          <w:u w:val="single"/>
          <w:rtl/>
        </w:rPr>
      </w:pPr>
      <w:r w:rsidRPr="00E019CF">
        <w:rPr>
          <w:rFonts w:hint="cs"/>
          <w:caps/>
          <w:sz w:val="24"/>
          <w:szCs w:val="24"/>
          <w:u w:val="single"/>
          <w:rtl/>
        </w:rPr>
        <w:t>גב</w:t>
      </w:r>
      <w:r w:rsidRPr="00E019CF">
        <w:rPr>
          <w:caps/>
          <w:sz w:val="24"/>
          <w:szCs w:val="24"/>
          <w:u w:val="single"/>
          <w:rtl/>
        </w:rPr>
        <w:t>'</w:t>
      </w:r>
      <w:r w:rsidRPr="00E019CF">
        <w:rPr>
          <w:rFonts w:hint="cs"/>
          <w:caps/>
          <w:sz w:val="24"/>
          <w:szCs w:val="24"/>
          <w:u w:val="single"/>
          <w:rtl/>
        </w:rPr>
        <w:t xml:space="preserve"> שיראל לוי - אדריכלית עורכת התוכנית</w:t>
      </w:r>
      <w:r w:rsidR="001E2274">
        <w:rPr>
          <w:rFonts w:hint="cs"/>
          <w:caps/>
          <w:sz w:val="24"/>
          <w:szCs w:val="24"/>
          <w:u w:val="single"/>
          <w:rtl/>
        </w:rPr>
        <w:t>:</w:t>
      </w:r>
    </w:p>
    <w:p w14:paraId="6E025E5F" w14:textId="10A55AF8" w:rsidR="001E2274" w:rsidRDefault="00D3432E" w:rsidP="00D3432E">
      <w:pPr>
        <w:rPr>
          <w:b w:val="0"/>
          <w:bCs w:val="0"/>
          <w:caps/>
          <w:sz w:val="24"/>
          <w:szCs w:val="24"/>
          <w:rtl/>
        </w:rPr>
      </w:pPr>
      <w:r>
        <w:rPr>
          <w:rFonts w:hint="cs"/>
          <w:b w:val="0"/>
          <w:bCs w:val="0"/>
          <w:caps/>
          <w:sz w:val="24"/>
          <w:szCs w:val="24"/>
          <w:rtl/>
        </w:rPr>
        <w:t>יש לנו בעיה של גובה</w:t>
      </w:r>
    </w:p>
    <w:p w14:paraId="2F9B140A" w14:textId="77777777" w:rsidR="001E2274" w:rsidRDefault="001E2274" w:rsidP="00D3432E">
      <w:pPr>
        <w:rPr>
          <w:b w:val="0"/>
          <w:bCs w:val="0"/>
          <w:caps/>
          <w:sz w:val="24"/>
          <w:szCs w:val="24"/>
          <w:rtl/>
        </w:rPr>
      </w:pPr>
    </w:p>
    <w:p w14:paraId="5E342FF4" w14:textId="77777777" w:rsidR="001E2274" w:rsidRDefault="00D46C52" w:rsidP="00D3432E">
      <w:pPr>
        <w:rPr>
          <w:caps/>
          <w:sz w:val="24"/>
          <w:szCs w:val="24"/>
          <w:u w:val="single"/>
          <w:rtl/>
        </w:rPr>
      </w:pPr>
      <w:r w:rsidRPr="00D46C52">
        <w:rPr>
          <w:rFonts w:hint="cs"/>
          <w:caps/>
          <w:sz w:val="24"/>
          <w:szCs w:val="24"/>
          <w:u w:val="single"/>
          <w:rtl/>
        </w:rPr>
        <w:t>מר רועי בר</w:t>
      </w:r>
      <w:r w:rsidR="001E2274">
        <w:rPr>
          <w:rFonts w:hint="cs"/>
          <w:caps/>
          <w:sz w:val="24"/>
          <w:szCs w:val="24"/>
          <w:u w:val="single"/>
          <w:rtl/>
        </w:rPr>
        <w:t>:</w:t>
      </w:r>
    </w:p>
    <w:p w14:paraId="4317EEF2" w14:textId="2CF2159F" w:rsidR="001E2274" w:rsidRDefault="00D3432E" w:rsidP="00D3432E">
      <w:pPr>
        <w:rPr>
          <w:b w:val="0"/>
          <w:bCs w:val="0"/>
          <w:caps/>
          <w:sz w:val="24"/>
          <w:szCs w:val="24"/>
          <w:rtl/>
        </w:rPr>
      </w:pPr>
      <w:r>
        <w:rPr>
          <w:rFonts w:hint="cs"/>
          <w:b w:val="0"/>
          <w:bCs w:val="0"/>
          <w:caps/>
          <w:sz w:val="24"/>
          <w:szCs w:val="24"/>
          <w:rtl/>
        </w:rPr>
        <w:t>אין אורך אין גובה אין אפשרות לגובה של באורך הזה אין אפשרות לגובה של רמפה ש, תכניס משאית פנימה ולכן בהתחלה היא הייתה בתוך המגרש, על - פי שיחות שהיו לנו עם לשכת התכנון הצגנו את הפתרון הזה שהוא בתוך המגרש שלנו אבל במעין מפרץ פריקה וטעינה שהוא מפרץ פרטי לא בשטח הציבורי, אם צריך לקרות אותו נקרה אותו</w:t>
      </w:r>
    </w:p>
    <w:p w14:paraId="6B5C83EB" w14:textId="77777777" w:rsidR="001E2274" w:rsidRDefault="001E2274" w:rsidP="00D3432E">
      <w:pPr>
        <w:rPr>
          <w:b w:val="0"/>
          <w:bCs w:val="0"/>
          <w:caps/>
          <w:sz w:val="24"/>
          <w:szCs w:val="24"/>
          <w:rtl/>
        </w:rPr>
      </w:pPr>
    </w:p>
    <w:p w14:paraId="6354C881" w14:textId="77777777" w:rsidR="001E2274" w:rsidRDefault="00E019CF" w:rsidP="00D3432E">
      <w:pPr>
        <w:rPr>
          <w:caps/>
          <w:sz w:val="24"/>
          <w:szCs w:val="24"/>
          <w:u w:val="single"/>
          <w:rtl/>
        </w:rPr>
      </w:pPr>
      <w:r w:rsidRPr="00E019CF">
        <w:rPr>
          <w:rFonts w:hint="cs"/>
          <w:caps/>
          <w:sz w:val="24"/>
          <w:szCs w:val="24"/>
          <w:u w:val="single"/>
          <w:rtl/>
        </w:rPr>
        <w:t>גב</w:t>
      </w:r>
      <w:r w:rsidRPr="00E019CF">
        <w:rPr>
          <w:caps/>
          <w:sz w:val="24"/>
          <w:szCs w:val="24"/>
          <w:u w:val="single"/>
          <w:rtl/>
        </w:rPr>
        <w:t>'</w:t>
      </w:r>
      <w:r w:rsidRPr="00E019CF">
        <w:rPr>
          <w:rFonts w:hint="cs"/>
          <w:caps/>
          <w:sz w:val="24"/>
          <w:szCs w:val="24"/>
          <w:u w:val="single"/>
          <w:rtl/>
        </w:rPr>
        <w:t xml:space="preserve"> שיראל לוי - אדריכלית עורכת התוכנית</w:t>
      </w:r>
      <w:r w:rsidR="001E2274">
        <w:rPr>
          <w:rFonts w:hint="cs"/>
          <w:caps/>
          <w:sz w:val="24"/>
          <w:szCs w:val="24"/>
          <w:u w:val="single"/>
          <w:rtl/>
        </w:rPr>
        <w:t>:</w:t>
      </w:r>
    </w:p>
    <w:p w14:paraId="0E2EEB46" w14:textId="13209084" w:rsidR="001E2274" w:rsidRDefault="00D3432E" w:rsidP="00D3432E">
      <w:pPr>
        <w:rPr>
          <w:b w:val="0"/>
          <w:bCs w:val="0"/>
          <w:caps/>
          <w:sz w:val="24"/>
          <w:szCs w:val="24"/>
          <w:rtl/>
        </w:rPr>
      </w:pPr>
      <w:r>
        <w:rPr>
          <w:rFonts w:hint="cs"/>
          <w:b w:val="0"/>
          <w:bCs w:val="0"/>
          <w:caps/>
          <w:sz w:val="24"/>
          <w:szCs w:val="24"/>
          <w:rtl/>
        </w:rPr>
        <w:t>או לחילופין אפשר לעשות חניה תפעולית לרכב קטן בתת הקרקע וזה יכול לתת לנו את הפתרון. בקומה העליונה היו שימושים של משרדים מרפאות וכל שאר השימושים ש, הנה מוסדות אקדמאים שירותי רפואה חדרי כושר ופעילויות ספורט חוגים ספא, וכו, ישמשו בקומה העליונה. זו התוכנית של ה, תוכנית החניה שלנו בתת הקרקע. שהיא משלבת,</w:t>
      </w:r>
    </w:p>
    <w:p w14:paraId="573DC8BA" w14:textId="77777777" w:rsidR="001E2274" w:rsidRDefault="001E2274" w:rsidP="00D3432E">
      <w:pPr>
        <w:rPr>
          <w:b w:val="0"/>
          <w:bCs w:val="0"/>
          <w:caps/>
          <w:sz w:val="24"/>
          <w:szCs w:val="24"/>
          <w:rtl/>
        </w:rPr>
      </w:pPr>
    </w:p>
    <w:p w14:paraId="0DF05A82" w14:textId="77777777" w:rsidR="001E2274" w:rsidRDefault="003109B2" w:rsidP="00D3432E">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776AF9FA" w14:textId="469CF1AD" w:rsidR="001E2274" w:rsidRDefault="00D3432E" w:rsidP="00D3432E">
      <w:pPr>
        <w:rPr>
          <w:b w:val="0"/>
          <w:bCs w:val="0"/>
          <w:caps/>
          <w:sz w:val="24"/>
          <w:szCs w:val="24"/>
          <w:rtl/>
        </w:rPr>
      </w:pPr>
      <w:r>
        <w:rPr>
          <w:rFonts w:hint="cs"/>
          <w:b w:val="0"/>
          <w:bCs w:val="0"/>
          <w:caps/>
          <w:sz w:val="24"/>
          <w:szCs w:val="24"/>
          <w:rtl/>
        </w:rPr>
        <w:t>מה התכסית שלכם?</w:t>
      </w:r>
    </w:p>
    <w:p w14:paraId="784A793C" w14:textId="77777777" w:rsidR="001E2274" w:rsidRDefault="001E2274" w:rsidP="00D3432E">
      <w:pPr>
        <w:rPr>
          <w:b w:val="0"/>
          <w:bCs w:val="0"/>
          <w:caps/>
          <w:sz w:val="24"/>
          <w:szCs w:val="24"/>
          <w:rtl/>
        </w:rPr>
      </w:pPr>
    </w:p>
    <w:p w14:paraId="48A6D61D" w14:textId="77777777" w:rsidR="001E2274" w:rsidRDefault="000A3DA6" w:rsidP="00D3432E">
      <w:pPr>
        <w:rPr>
          <w:caps/>
          <w:sz w:val="24"/>
          <w:szCs w:val="24"/>
          <w:u w:val="single"/>
          <w:rtl/>
        </w:rPr>
      </w:pPr>
      <w:r w:rsidRPr="000A3DA6">
        <w:rPr>
          <w:rFonts w:hint="cs"/>
          <w:caps/>
          <w:sz w:val="24"/>
          <w:szCs w:val="24"/>
          <w:u w:val="single"/>
          <w:rtl/>
        </w:rPr>
        <w:t>מר תומר דוידסון - נציג מנהל מקרקעי ישראל בוועדה המחוזית</w:t>
      </w:r>
      <w:r w:rsidR="001E2274">
        <w:rPr>
          <w:rFonts w:hint="cs"/>
          <w:caps/>
          <w:sz w:val="24"/>
          <w:szCs w:val="24"/>
          <w:u w:val="single"/>
          <w:rtl/>
        </w:rPr>
        <w:t>:</w:t>
      </w:r>
    </w:p>
    <w:p w14:paraId="00BBD1BD" w14:textId="58CCECD7" w:rsidR="001E2274" w:rsidRDefault="00D3432E" w:rsidP="00D3432E">
      <w:pPr>
        <w:rPr>
          <w:b w:val="0"/>
          <w:bCs w:val="0"/>
          <w:caps/>
          <w:sz w:val="24"/>
          <w:szCs w:val="24"/>
          <w:rtl/>
        </w:rPr>
      </w:pPr>
      <w:r>
        <w:rPr>
          <w:rFonts w:hint="cs"/>
          <w:b w:val="0"/>
          <w:bCs w:val="0"/>
          <w:caps/>
          <w:sz w:val="24"/>
          <w:szCs w:val="24"/>
          <w:rtl/>
        </w:rPr>
        <w:t>חמישים אחוז בערך</w:t>
      </w:r>
    </w:p>
    <w:p w14:paraId="5C19E1B0" w14:textId="77777777" w:rsidR="001E2274" w:rsidRDefault="001E2274" w:rsidP="00D3432E">
      <w:pPr>
        <w:rPr>
          <w:b w:val="0"/>
          <w:bCs w:val="0"/>
          <w:caps/>
          <w:sz w:val="24"/>
          <w:szCs w:val="24"/>
          <w:rtl/>
        </w:rPr>
      </w:pPr>
    </w:p>
    <w:p w14:paraId="5C60FFF6" w14:textId="77777777" w:rsidR="001E2274" w:rsidRDefault="00E019CF" w:rsidP="00D3432E">
      <w:pPr>
        <w:rPr>
          <w:caps/>
          <w:sz w:val="24"/>
          <w:szCs w:val="24"/>
          <w:u w:val="single"/>
          <w:rtl/>
        </w:rPr>
      </w:pPr>
      <w:r w:rsidRPr="00E019CF">
        <w:rPr>
          <w:rFonts w:hint="cs"/>
          <w:caps/>
          <w:sz w:val="24"/>
          <w:szCs w:val="24"/>
          <w:u w:val="single"/>
          <w:rtl/>
        </w:rPr>
        <w:lastRenderedPageBreak/>
        <w:t>גב</w:t>
      </w:r>
      <w:r w:rsidRPr="00E019CF">
        <w:rPr>
          <w:caps/>
          <w:sz w:val="24"/>
          <w:szCs w:val="24"/>
          <w:u w:val="single"/>
          <w:rtl/>
        </w:rPr>
        <w:t>'</w:t>
      </w:r>
      <w:r w:rsidRPr="00E019CF">
        <w:rPr>
          <w:rFonts w:hint="cs"/>
          <w:caps/>
          <w:sz w:val="24"/>
          <w:szCs w:val="24"/>
          <w:u w:val="single"/>
          <w:rtl/>
        </w:rPr>
        <w:t xml:space="preserve"> שיראל לוי - אדריכלית עורכת התוכנית</w:t>
      </w:r>
      <w:r w:rsidR="001E2274">
        <w:rPr>
          <w:rFonts w:hint="cs"/>
          <w:caps/>
          <w:sz w:val="24"/>
          <w:szCs w:val="24"/>
          <w:u w:val="single"/>
          <w:rtl/>
        </w:rPr>
        <w:t>:</w:t>
      </w:r>
    </w:p>
    <w:p w14:paraId="09FC447B" w14:textId="4370E07D" w:rsidR="001E2274" w:rsidRDefault="00D3432E" w:rsidP="00D3432E">
      <w:pPr>
        <w:rPr>
          <w:b w:val="0"/>
          <w:bCs w:val="0"/>
          <w:caps/>
          <w:sz w:val="24"/>
          <w:szCs w:val="24"/>
          <w:rtl/>
        </w:rPr>
      </w:pPr>
      <w:r>
        <w:rPr>
          <w:rFonts w:hint="cs"/>
          <w:b w:val="0"/>
          <w:bCs w:val="0"/>
          <w:caps/>
          <w:sz w:val="24"/>
          <w:szCs w:val="24"/>
          <w:rtl/>
        </w:rPr>
        <w:t xml:space="preserve">כן </w:t>
      </w:r>
    </w:p>
    <w:p w14:paraId="67F4168B" w14:textId="77777777" w:rsidR="001E2274" w:rsidRDefault="001E2274" w:rsidP="00D3432E">
      <w:pPr>
        <w:rPr>
          <w:b w:val="0"/>
          <w:bCs w:val="0"/>
          <w:caps/>
          <w:sz w:val="24"/>
          <w:szCs w:val="24"/>
          <w:rtl/>
        </w:rPr>
      </w:pPr>
    </w:p>
    <w:p w14:paraId="471A827D" w14:textId="77777777" w:rsidR="001E2274" w:rsidRDefault="00D46C52" w:rsidP="00D3432E">
      <w:pPr>
        <w:rPr>
          <w:caps/>
          <w:sz w:val="24"/>
          <w:szCs w:val="24"/>
          <w:u w:val="single"/>
          <w:rtl/>
        </w:rPr>
      </w:pPr>
      <w:r w:rsidRPr="00D46C52">
        <w:rPr>
          <w:rFonts w:hint="cs"/>
          <w:caps/>
          <w:sz w:val="24"/>
          <w:szCs w:val="24"/>
          <w:u w:val="single"/>
          <w:rtl/>
        </w:rPr>
        <w:t>מר אלון מתן - צוות התוכנית</w:t>
      </w:r>
      <w:r w:rsidR="001E2274">
        <w:rPr>
          <w:rFonts w:hint="cs"/>
          <w:caps/>
          <w:sz w:val="24"/>
          <w:szCs w:val="24"/>
          <w:u w:val="single"/>
          <w:rtl/>
        </w:rPr>
        <w:t>:</w:t>
      </w:r>
    </w:p>
    <w:p w14:paraId="13B6CE8B" w14:textId="1048776E" w:rsidR="001E2274" w:rsidRDefault="00D3432E" w:rsidP="00D3432E">
      <w:pPr>
        <w:rPr>
          <w:b w:val="0"/>
          <w:bCs w:val="0"/>
          <w:caps/>
          <w:sz w:val="24"/>
          <w:szCs w:val="24"/>
          <w:rtl/>
        </w:rPr>
      </w:pPr>
      <w:r>
        <w:rPr>
          <w:rFonts w:hint="cs"/>
          <w:b w:val="0"/>
          <w:bCs w:val="0"/>
          <w:caps/>
          <w:sz w:val="24"/>
          <w:szCs w:val="24"/>
          <w:rtl/>
        </w:rPr>
        <w:t xml:space="preserve">קצת פחות </w:t>
      </w:r>
    </w:p>
    <w:p w14:paraId="1A11CB22" w14:textId="77777777" w:rsidR="001E2274" w:rsidRDefault="001E2274" w:rsidP="00D3432E">
      <w:pPr>
        <w:rPr>
          <w:b w:val="0"/>
          <w:bCs w:val="0"/>
          <w:caps/>
          <w:sz w:val="24"/>
          <w:szCs w:val="24"/>
          <w:rtl/>
        </w:rPr>
      </w:pPr>
    </w:p>
    <w:p w14:paraId="0A0195B8" w14:textId="77777777" w:rsidR="001E2274" w:rsidRDefault="00E019CF" w:rsidP="00D3432E">
      <w:pPr>
        <w:rPr>
          <w:caps/>
          <w:sz w:val="24"/>
          <w:szCs w:val="24"/>
          <w:u w:val="single"/>
          <w:rtl/>
        </w:rPr>
      </w:pPr>
      <w:r w:rsidRPr="00E019CF">
        <w:rPr>
          <w:rFonts w:hint="cs"/>
          <w:caps/>
          <w:sz w:val="24"/>
          <w:szCs w:val="24"/>
          <w:u w:val="single"/>
          <w:rtl/>
        </w:rPr>
        <w:t>גב</w:t>
      </w:r>
      <w:r w:rsidRPr="00E019CF">
        <w:rPr>
          <w:caps/>
          <w:sz w:val="24"/>
          <w:szCs w:val="24"/>
          <w:u w:val="single"/>
          <w:rtl/>
        </w:rPr>
        <w:t>'</w:t>
      </w:r>
      <w:r w:rsidRPr="00E019CF">
        <w:rPr>
          <w:rFonts w:hint="cs"/>
          <w:caps/>
          <w:sz w:val="24"/>
          <w:szCs w:val="24"/>
          <w:u w:val="single"/>
          <w:rtl/>
        </w:rPr>
        <w:t xml:space="preserve"> שיראל לוי - אדריכלית עורכת התוכנית</w:t>
      </w:r>
      <w:r w:rsidR="001E2274">
        <w:rPr>
          <w:rFonts w:hint="cs"/>
          <w:caps/>
          <w:sz w:val="24"/>
          <w:szCs w:val="24"/>
          <w:u w:val="single"/>
          <w:rtl/>
        </w:rPr>
        <w:t>:</w:t>
      </w:r>
    </w:p>
    <w:p w14:paraId="628B6812" w14:textId="5F0CD2D8" w:rsidR="001E2274" w:rsidRDefault="00D3432E" w:rsidP="00D3432E">
      <w:pPr>
        <w:rPr>
          <w:b w:val="0"/>
          <w:bCs w:val="0"/>
          <w:caps/>
          <w:sz w:val="24"/>
          <w:szCs w:val="24"/>
          <w:rtl/>
        </w:rPr>
      </w:pPr>
      <w:r>
        <w:rPr>
          <w:rFonts w:hint="cs"/>
          <w:b w:val="0"/>
          <w:bCs w:val="0"/>
          <w:caps/>
          <w:sz w:val="24"/>
          <w:szCs w:val="24"/>
          <w:rtl/>
        </w:rPr>
        <w:t xml:space="preserve">קצת פחות, חמישים </w:t>
      </w:r>
    </w:p>
    <w:p w14:paraId="37AA9BC3" w14:textId="77777777" w:rsidR="001E2274" w:rsidRDefault="001E2274" w:rsidP="00D3432E">
      <w:pPr>
        <w:rPr>
          <w:b w:val="0"/>
          <w:bCs w:val="0"/>
          <w:caps/>
          <w:sz w:val="24"/>
          <w:szCs w:val="24"/>
          <w:rtl/>
        </w:rPr>
      </w:pPr>
    </w:p>
    <w:p w14:paraId="23665196" w14:textId="77777777" w:rsidR="001E2274" w:rsidRDefault="000A3DA6" w:rsidP="00D3432E">
      <w:pPr>
        <w:rPr>
          <w:caps/>
          <w:sz w:val="24"/>
          <w:szCs w:val="24"/>
          <w:u w:val="single"/>
          <w:rtl/>
        </w:rPr>
      </w:pPr>
      <w:r w:rsidRPr="000A3DA6">
        <w:rPr>
          <w:rFonts w:hint="cs"/>
          <w:caps/>
          <w:sz w:val="24"/>
          <w:szCs w:val="24"/>
          <w:u w:val="single"/>
          <w:rtl/>
        </w:rPr>
        <w:t>מר תומר דוידסון - נציג מנהל מקרקעי ישראל בוועדה המחוזית</w:t>
      </w:r>
      <w:r w:rsidR="001E2274">
        <w:rPr>
          <w:rFonts w:hint="cs"/>
          <w:caps/>
          <w:sz w:val="24"/>
          <w:szCs w:val="24"/>
          <w:u w:val="single"/>
          <w:rtl/>
        </w:rPr>
        <w:t>:</w:t>
      </w:r>
    </w:p>
    <w:p w14:paraId="0140D493" w14:textId="79D960DF" w:rsidR="001E2274" w:rsidRDefault="00D3432E" w:rsidP="00D3432E">
      <w:pPr>
        <w:rPr>
          <w:b w:val="0"/>
          <w:bCs w:val="0"/>
          <w:caps/>
          <w:sz w:val="24"/>
          <w:szCs w:val="24"/>
          <w:rtl/>
        </w:rPr>
      </w:pPr>
      <w:r>
        <w:rPr>
          <w:rFonts w:hint="cs"/>
          <w:b w:val="0"/>
          <w:bCs w:val="0"/>
          <w:caps/>
          <w:sz w:val="24"/>
          <w:szCs w:val="24"/>
          <w:rtl/>
        </w:rPr>
        <w:t>... שמונה מאות שמונים אלף שבע מאות ...</w:t>
      </w:r>
    </w:p>
    <w:p w14:paraId="27265B76" w14:textId="77777777" w:rsidR="001E2274" w:rsidRDefault="001E2274" w:rsidP="00D3432E">
      <w:pPr>
        <w:rPr>
          <w:b w:val="0"/>
          <w:bCs w:val="0"/>
          <w:caps/>
          <w:sz w:val="24"/>
          <w:szCs w:val="24"/>
          <w:rtl/>
        </w:rPr>
      </w:pPr>
    </w:p>
    <w:p w14:paraId="75175EC3" w14:textId="77777777" w:rsidR="001E2274" w:rsidRDefault="00E019CF" w:rsidP="00D3432E">
      <w:pPr>
        <w:rPr>
          <w:caps/>
          <w:sz w:val="24"/>
          <w:szCs w:val="24"/>
          <w:u w:val="single"/>
          <w:rtl/>
        </w:rPr>
      </w:pPr>
      <w:r w:rsidRPr="00E019CF">
        <w:rPr>
          <w:rFonts w:hint="cs"/>
          <w:caps/>
          <w:sz w:val="24"/>
          <w:szCs w:val="24"/>
          <w:u w:val="single"/>
          <w:rtl/>
        </w:rPr>
        <w:t>גב</w:t>
      </w:r>
      <w:r w:rsidRPr="00E019CF">
        <w:rPr>
          <w:caps/>
          <w:sz w:val="24"/>
          <w:szCs w:val="24"/>
          <w:u w:val="single"/>
          <w:rtl/>
        </w:rPr>
        <w:t>'</w:t>
      </w:r>
      <w:r w:rsidRPr="00E019CF">
        <w:rPr>
          <w:rFonts w:hint="cs"/>
          <w:caps/>
          <w:sz w:val="24"/>
          <w:szCs w:val="24"/>
          <w:u w:val="single"/>
          <w:rtl/>
        </w:rPr>
        <w:t xml:space="preserve"> שיראל לוי - אדריכלית עורכת התוכנית</w:t>
      </w:r>
      <w:r w:rsidR="001E2274">
        <w:rPr>
          <w:rFonts w:hint="cs"/>
          <w:caps/>
          <w:sz w:val="24"/>
          <w:szCs w:val="24"/>
          <w:u w:val="single"/>
          <w:rtl/>
        </w:rPr>
        <w:t>:</w:t>
      </w:r>
    </w:p>
    <w:p w14:paraId="4F146B68" w14:textId="2754A3A9" w:rsidR="001E2274" w:rsidRDefault="00D3432E" w:rsidP="00D3432E">
      <w:pPr>
        <w:rPr>
          <w:b w:val="0"/>
          <w:bCs w:val="0"/>
          <w:caps/>
          <w:sz w:val="24"/>
          <w:szCs w:val="24"/>
          <w:rtl/>
        </w:rPr>
      </w:pPr>
      <w:r>
        <w:rPr>
          <w:rFonts w:hint="cs"/>
          <w:b w:val="0"/>
          <w:bCs w:val="0"/>
          <w:caps/>
          <w:sz w:val="24"/>
          <w:szCs w:val="24"/>
          <w:rtl/>
        </w:rPr>
        <w:t xml:space="preserve">כן </w:t>
      </w:r>
    </w:p>
    <w:p w14:paraId="058F8C9F" w14:textId="77777777" w:rsidR="001E2274" w:rsidRDefault="001E2274" w:rsidP="00D3432E">
      <w:pPr>
        <w:rPr>
          <w:b w:val="0"/>
          <w:bCs w:val="0"/>
          <w:caps/>
          <w:sz w:val="24"/>
          <w:szCs w:val="24"/>
          <w:rtl/>
        </w:rPr>
      </w:pPr>
    </w:p>
    <w:p w14:paraId="0CE25A0B" w14:textId="77777777" w:rsidR="001E2274" w:rsidRDefault="000A3DA6" w:rsidP="00D3432E">
      <w:pPr>
        <w:rPr>
          <w:caps/>
          <w:sz w:val="24"/>
          <w:szCs w:val="24"/>
          <w:u w:val="single"/>
          <w:rtl/>
        </w:rPr>
      </w:pPr>
      <w:r w:rsidRPr="000A3DA6">
        <w:rPr>
          <w:rFonts w:hint="cs"/>
          <w:caps/>
          <w:sz w:val="24"/>
          <w:szCs w:val="24"/>
          <w:u w:val="single"/>
          <w:rtl/>
        </w:rPr>
        <w:t>מר תומר דוידסון - נציג מנהל מקרקעי ישראל בוועדה המחוזית</w:t>
      </w:r>
      <w:r w:rsidR="001E2274">
        <w:rPr>
          <w:rFonts w:hint="cs"/>
          <w:caps/>
          <w:sz w:val="24"/>
          <w:szCs w:val="24"/>
          <w:u w:val="single"/>
          <w:rtl/>
        </w:rPr>
        <w:t>:</w:t>
      </w:r>
    </w:p>
    <w:p w14:paraId="0C357B01" w14:textId="1C9B4CE9" w:rsidR="001E2274" w:rsidRDefault="00D3432E" w:rsidP="00D3432E">
      <w:pPr>
        <w:rPr>
          <w:b w:val="0"/>
          <w:bCs w:val="0"/>
          <w:caps/>
          <w:sz w:val="24"/>
          <w:szCs w:val="24"/>
          <w:rtl/>
        </w:rPr>
      </w:pPr>
      <w:r>
        <w:rPr>
          <w:rFonts w:hint="cs"/>
          <w:b w:val="0"/>
          <w:bCs w:val="0"/>
          <w:caps/>
          <w:sz w:val="24"/>
          <w:szCs w:val="24"/>
          <w:rtl/>
        </w:rPr>
        <w:t xml:space="preserve">... כן באזור החמישים אחוז </w:t>
      </w:r>
    </w:p>
    <w:p w14:paraId="6F125F90" w14:textId="77777777" w:rsidR="001E2274" w:rsidRDefault="001E2274" w:rsidP="00D3432E">
      <w:pPr>
        <w:rPr>
          <w:b w:val="0"/>
          <w:bCs w:val="0"/>
          <w:caps/>
          <w:sz w:val="24"/>
          <w:szCs w:val="24"/>
          <w:rtl/>
        </w:rPr>
      </w:pPr>
    </w:p>
    <w:p w14:paraId="71AA47A2" w14:textId="77777777" w:rsidR="001E2274" w:rsidRDefault="00E019CF" w:rsidP="005A02D0">
      <w:pPr>
        <w:rPr>
          <w:caps/>
          <w:sz w:val="24"/>
          <w:szCs w:val="24"/>
          <w:u w:val="single"/>
          <w:rtl/>
        </w:rPr>
      </w:pPr>
      <w:r w:rsidRPr="00E019CF">
        <w:rPr>
          <w:rFonts w:hint="cs"/>
          <w:caps/>
          <w:sz w:val="24"/>
          <w:szCs w:val="24"/>
          <w:u w:val="single"/>
          <w:rtl/>
        </w:rPr>
        <w:t>גב</w:t>
      </w:r>
      <w:r w:rsidRPr="00E019CF">
        <w:rPr>
          <w:caps/>
          <w:sz w:val="24"/>
          <w:szCs w:val="24"/>
          <w:u w:val="single"/>
          <w:rtl/>
        </w:rPr>
        <w:t>'</w:t>
      </w:r>
      <w:r w:rsidRPr="00E019CF">
        <w:rPr>
          <w:rFonts w:hint="cs"/>
          <w:caps/>
          <w:sz w:val="24"/>
          <w:szCs w:val="24"/>
          <w:u w:val="single"/>
          <w:rtl/>
        </w:rPr>
        <w:t xml:space="preserve"> שיראל לוי - אדריכלית עורכת התוכנית</w:t>
      </w:r>
      <w:r w:rsidR="001E2274">
        <w:rPr>
          <w:rFonts w:hint="cs"/>
          <w:caps/>
          <w:sz w:val="24"/>
          <w:szCs w:val="24"/>
          <w:u w:val="single"/>
          <w:rtl/>
        </w:rPr>
        <w:t>:</w:t>
      </w:r>
    </w:p>
    <w:p w14:paraId="40CE4F61" w14:textId="62A511D7" w:rsidR="001E2274" w:rsidRDefault="005A02D0" w:rsidP="005A02D0">
      <w:pPr>
        <w:rPr>
          <w:b w:val="0"/>
          <w:bCs w:val="0"/>
          <w:caps/>
          <w:sz w:val="24"/>
          <w:szCs w:val="24"/>
          <w:rtl/>
        </w:rPr>
      </w:pPr>
      <w:r>
        <w:rPr>
          <w:rFonts w:hint="cs"/>
          <w:b w:val="0"/>
          <w:bCs w:val="0"/>
          <w:caps/>
          <w:sz w:val="24"/>
          <w:szCs w:val="24"/>
          <w:rtl/>
        </w:rPr>
        <w:t>זה זה החתך של המבנה שלנו לעומת ה, מבנים צמודי הקרקע הצמודים אלינו. יש אני שוב מדגישה יש לנו את השביל הירוק של הולכי הרגל שמפריד בינינו לבין המגרש ואז יש את הרמפה ירידה לחניה ורק אז מתחיל המרכז המסחרי שלנו יש איזה שהוא באפר בין,</w:t>
      </w:r>
    </w:p>
    <w:p w14:paraId="2EE9132C" w14:textId="77777777" w:rsidR="001E2274" w:rsidRDefault="001E2274" w:rsidP="005A02D0">
      <w:pPr>
        <w:rPr>
          <w:b w:val="0"/>
          <w:bCs w:val="0"/>
          <w:caps/>
          <w:sz w:val="24"/>
          <w:szCs w:val="24"/>
          <w:rtl/>
        </w:rPr>
      </w:pPr>
    </w:p>
    <w:p w14:paraId="6D6E9E59" w14:textId="77777777" w:rsidR="001E2274" w:rsidRDefault="003109B2" w:rsidP="005A02D0">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314C4431" w14:textId="2C8B0C96" w:rsidR="001E2274" w:rsidRDefault="005A02D0" w:rsidP="005A02D0">
      <w:pPr>
        <w:rPr>
          <w:b w:val="0"/>
          <w:bCs w:val="0"/>
          <w:caps/>
          <w:sz w:val="24"/>
          <w:szCs w:val="24"/>
          <w:rtl/>
        </w:rPr>
      </w:pPr>
      <w:r>
        <w:rPr>
          <w:rFonts w:hint="cs"/>
          <w:b w:val="0"/>
          <w:bCs w:val="0"/>
          <w:caps/>
          <w:sz w:val="24"/>
          <w:szCs w:val="24"/>
          <w:rtl/>
        </w:rPr>
        <w:t>רגע אז אפשר לחזור לתוכנית בינוי?</w:t>
      </w:r>
    </w:p>
    <w:p w14:paraId="3E913C34" w14:textId="77777777" w:rsidR="001E2274" w:rsidRDefault="001E2274" w:rsidP="005A02D0">
      <w:pPr>
        <w:rPr>
          <w:b w:val="0"/>
          <w:bCs w:val="0"/>
          <w:caps/>
          <w:sz w:val="24"/>
          <w:szCs w:val="24"/>
          <w:rtl/>
        </w:rPr>
      </w:pPr>
    </w:p>
    <w:p w14:paraId="50537B01" w14:textId="77777777" w:rsidR="001E2274" w:rsidRDefault="000A3DA6" w:rsidP="005A02D0">
      <w:pPr>
        <w:rPr>
          <w:caps/>
          <w:sz w:val="24"/>
          <w:szCs w:val="24"/>
          <w:u w:val="single"/>
          <w:rtl/>
        </w:rPr>
      </w:pPr>
      <w:r w:rsidRPr="000A3DA6">
        <w:rPr>
          <w:rFonts w:hint="cs"/>
          <w:caps/>
          <w:sz w:val="24"/>
          <w:szCs w:val="24"/>
          <w:u w:val="single"/>
          <w:rtl/>
        </w:rPr>
        <w:t>מר תומר דוידסון - נציג מנהל מקרקעי ישראל בוועדה המחוזית</w:t>
      </w:r>
      <w:r w:rsidR="001E2274">
        <w:rPr>
          <w:rFonts w:hint="cs"/>
          <w:caps/>
          <w:sz w:val="24"/>
          <w:szCs w:val="24"/>
          <w:u w:val="single"/>
          <w:rtl/>
        </w:rPr>
        <w:t>:</w:t>
      </w:r>
    </w:p>
    <w:p w14:paraId="210332C7" w14:textId="47BD9D97" w:rsidR="001E2274" w:rsidRDefault="005A02D0" w:rsidP="005A02D0">
      <w:pPr>
        <w:rPr>
          <w:b w:val="0"/>
          <w:bCs w:val="0"/>
          <w:caps/>
          <w:sz w:val="24"/>
          <w:szCs w:val="24"/>
          <w:rtl/>
        </w:rPr>
      </w:pPr>
      <w:r>
        <w:rPr>
          <w:rFonts w:hint="cs"/>
          <w:b w:val="0"/>
          <w:bCs w:val="0"/>
          <w:caps/>
          <w:sz w:val="24"/>
          <w:szCs w:val="24"/>
          <w:rtl/>
        </w:rPr>
        <w:t>כן</w:t>
      </w:r>
      <w:r w:rsidR="000F703D">
        <w:rPr>
          <w:rFonts w:hint="cs"/>
          <w:b w:val="0"/>
          <w:bCs w:val="0"/>
          <w:caps/>
          <w:sz w:val="24"/>
          <w:szCs w:val="24"/>
          <w:rtl/>
        </w:rPr>
        <w:t xml:space="preserve"> </w:t>
      </w:r>
      <w:r>
        <w:rPr>
          <w:rFonts w:hint="cs"/>
          <w:b w:val="0"/>
          <w:bCs w:val="0"/>
          <w:caps/>
          <w:sz w:val="24"/>
          <w:szCs w:val="24"/>
          <w:rtl/>
        </w:rPr>
        <w:t>...</w:t>
      </w:r>
    </w:p>
    <w:p w14:paraId="64BF59BA" w14:textId="77777777" w:rsidR="001E2274" w:rsidRDefault="001E2274" w:rsidP="005A02D0">
      <w:pPr>
        <w:rPr>
          <w:b w:val="0"/>
          <w:bCs w:val="0"/>
          <w:caps/>
          <w:sz w:val="24"/>
          <w:szCs w:val="24"/>
          <w:rtl/>
        </w:rPr>
      </w:pPr>
    </w:p>
    <w:p w14:paraId="53876250" w14:textId="77777777" w:rsidR="001E2274" w:rsidRDefault="00E019CF" w:rsidP="005A02D0">
      <w:pPr>
        <w:rPr>
          <w:caps/>
          <w:sz w:val="24"/>
          <w:szCs w:val="24"/>
          <w:u w:val="single"/>
          <w:rtl/>
        </w:rPr>
      </w:pPr>
      <w:r w:rsidRPr="00E019CF">
        <w:rPr>
          <w:rFonts w:hint="cs"/>
          <w:caps/>
          <w:sz w:val="24"/>
          <w:szCs w:val="24"/>
          <w:u w:val="single"/>
          <w:rtl/>
        </w:rPr>
        <w:t>גב</w:t>
      </w:r>
      <w:r w:rsidRPr="00E019CF">
        <w:rPr>
          <w:caps/>
          <w:sz w:val="24"/>
          <w:szCs w:val="24"/>
          <w:u w:val="single"/>
          <w:rtl/>
        </w:rPr>
        <w:t>'</w:t>
      </w:r>
      <w:r w:rsidRPr="00E019CF">
        <w:rPr>
          <w:rFonts w:hint="cs"/>
          <w:caps/>
          <w:sz w:val="24"/>
          <w:szCs w:val="24"/>
          <w:u w:val="single"/>
          <w:rtl/>
        </w:rPr>
        <w:t xml:space="preserve"> שיראל לוי - אדריכלית עורכת התוכנית</w:t>
      </w:r>
      <w:r w:rsidR="001E2274">
        <w:rPr>
          <w:rFonts w:hint="cs"/>
          <w:caps/>
          <w:sz w:val="24"/>
          <w:szCs w:val="24"/>
          <w:u w:val="single"/>
          <w:rtl/>
        </w:rPr>
        <w:t>:</w:t>
      </w:r>
    </w:p>
    <w:p w14:paraId="596B0193" w14:textId="2DA2A457" w:rsidR="001E2274" w:rsidRDefault="005A02D0" w:rsidP="005A02D0">
      <w:pPr>
        <w:rPr>
          <w:b w:val="0"/>
          <w:bCs w:val="0"/>
          <w:caps/>
          <w:sz w:val="24"/>
          <w:szCs w:val="24"/>
          <w:rtl/>
        </w:rPr>
      </w:pPr>
      <w:r>
        <w:rPr>
          <w:rFonts w:hint="cs"/>
          <w:b w:val="0"/>
          <w:bCs w:val="0"/>
          <w:caps/>
          <w:sz w:val="24"/>
          <w:szCs w:val="24"/>
          <w:rtl/>
        </w:rPr>
        <w:t>לקרקע?</w:t>
      </w:r>
    </w:p>
    <w:p w14:paraId="1BE20F50" w14:textId="77777777" w:rsidR="001E2274" w:rsidRDefault="001E2274" w:rsidP="005A02D0">
      <w:pPr>
        <w:rPr>
          <w:b w:val="0"/>
          <w:bCs w:val="0"/>
          <w:caps/>
          <w:sz w:val="24"/>
          <w:szCs w:val="24"/>
          <w:rtl/>
        </w:rPr>
      </w:pPr>
    </w:p>
    <w:p w14:paraId="4CDDDA37" w14:textId="77777777" w:rsidR="001E2274" w:rsidRDefault="00D46C52" w:rsidP="005A02D0">
      <w:pPr>
        <w:rPr>
          <w:caps/>
          <w:sz w:val="24"/>
          <w:szCs w:val="24"/>
          <w:u w:val="single"/>
          <w:rtl/>
        </w:rPr>
      </w:pPr>
      <w:r w:rsidRPr="00D46C52">
        <w:rPr>
          <w:rFonts w:hint="cs"/>
          <w:caps/>
          <w:sz w:val="24"/>
          <w:szCs w:val="24"/>
          <w:u w:val="single"/>
          <w:rtl/>
        </w:rPr>
        <w:t>מר אלון מתן - צוות התוכנית</w:t>
      </w:r>
      <w:r w:rsidR="001E2274">
        <w:rPr>
          <w:rFonts w:hint="cs"/>
          <w:caps/>
          <w:sz w:val="24"/>
          <w:szCs w:val="24"/>
          <w:u w:val="single"/>
          <w:rtl/>
        </w:rPr>
        <w:t>:</w:t>
      </w:r>
    </w:p>
    <w:p w14:paraId="77D23DE3" w14:textId="0BD3868F" w:rsidR="001E2274" w:rsidRDefault="005A02D0" w:rsidP="005A02D0">
      <w:pPr>
        <w:rPr>
          <w:b w:val="0"/>
          <w:bCs w:val="0"/>
          <w:caps/>
          <w:sz w:val="24"/>
          <w:szCs w:val="24"/>
          <w:rtl/>
        </w:rPr>
      </w:pPr>
      <w:r>
        <w:rPr>
          <w:rFonts w:hint="cs"/>
          <w:b w:val="0"/>
          <w:bCs w:val="0"/>
          <w:caps/>
          <w:sz w:val="24"/>
          <w:szCs w:val="24"/>
          <w:rtl/>
        </w:rPr>
        <w:t xml:space="preserve">כן </w:t>
      </w:r>
    </w:p>
    <w:p w14:paraId="4A722244" w14:textId="77777777" w:rsidR="001E2274" w:rsidRDefault="001E2274" w:rsidP="005A02D0">
      <w:pPr>
        <w:rPr>
          <w:b w:val="0"/>
          <w:bCs w:val="0"/>
          <w:caps/>
          <w:sz w:val="24"/>
          <w:szCs w:val="24"/>
          <w:rtl/>
        </w:rPr>
      </w:pPr>
    </w:p>
    <w:p w14:paraId="5D0E72B6" w14:textId="77777777" w:rsidR="001E2274" w:rsidRDefault="003109B2" w:rsidP="005A02D0">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2FB28E11" w14:textId="760947A5" w:rsidR="001E2274" w:rsidRDefault="005A02D0" w:rsidP="005A02D0">
      <w:pPr>
        <w:rPr>
          <w:b w:val="0"/>
          <w:bCs w:val="0"/>
          <w:caps/>
          <w:sz w:val="24"/>
          <w:szCs w:val="24"/>
          <w:rtl/>
        </w:rPr>
      </w:pPr>
      <w:r>
        <w:rPr>
          <w:rFonts w:hint="cs"/>
          <w:b w:val="0"/>
          <w:bCs w:val="0"/>
          <w:caps/>
          <w:sz w:val="24"/>
          <w:szCs w:val="24"/>
          <w:rtl/>
        </w:rPr>
        <w:t xml:space="preserve">כן בואי תסבירי לי פה זאת אומרת </w:t>
      </w:r>
    </w:p>
    <w:p w14:paraId="17995902" w14:textId="77777777" w:rsidR="001E2274" w:rsidRDefault="001E2274" w:rsidP="005A02D0">
      <w:pPr>
        <w:rPr>
          <w:b w:val="0"/>
          <w:bCs w:val="0"/>
          <w:caps/>
          <w:sz w:val="24"/>
          <w:szCs w:val="24"/>
          <w:rtl/>
        </w:rPr>
      </w:pPr>
    </w:p>
    <w:p w14:paraId="367B86B1" w14:textId="77777777" w:rsidR="001E2274" w:rsidRDefault="00E019CF" w:rsidP="005A02D0">
      <w:pPr>
        <w:rPr>
          <w:caps/>
          <w:sz w:val="24"/>
          <w:szCs w:val="24"/>
          <w:u w:val="single"/>
          <w:rtl/>
        </w:rPr>
      </w:pPr>
      <w:r w:rsidRPr="00E019CF">
        <w:rPr>
          <w:rFonts w:hint="cs"/>
          <w:caps/>
          <w:sz w:val="24"/>
          <w:szCs w:val="24"/>
          <w:u w:val="single"/>
          <w:rtl/>
        </w:rPr>
        <w:t>גב</w:t>
      </w:r>
      <w:r w:rsidRPr="00E019CF">
        <w:rPr>
          <w:caps/>
          <w:sz w:val="24"/>
          <w:szCs w:val="24"/>
          <w:u w:val="single"/>
          <w:rtl/>
        </w:rPr>
        <w:t>'</w:t>
      </w:r>
      <w:r w:rsidRPr="00E019CF">
        <w:rPr>
          <w:rFonts w:hint="cs"/>
          <w:caps/>
          <w:sz w:val="24"/>
          <w:szCs w:val="24"/>
          <w:u w:val="single"/>
          <w:rtl/>
        </w:rPr>
        <w:t xml:space="preserve"> שיראל לוי - אדריכלית עורכת התוכנית</w:t>
      </w:r>
      <w:r w:rsidR="001E2274">
        <w:rPr>
          <w:rFonts w:hint="cs"/>
          <w:caps/>
          <w:sz w:val="24"/>
          <w:szCs w:val="24"/>
          <w:u w:val="single"/>
          <w:rtl/>
        </w:rPr>
        <w:t>:</w:t>
      </w:r>
    </w:p>
    <w:p w14:paraId="68DAEAF5" w14:textId="0E538E01" w:rsidR="001E2274" w:rsidRDefault="005A02D0" w:rsidP="005A02D0">
      <w:pPr>
        <w:rPr>
          <w:b w:val="0"/>
          <w:bCs w:val="0"/>
          <w:caps/>
          <w:sz w:val="24"/>
          <w:szCs w:val="24"/>
          <w:rtl/>
        </w:rPr>
      </w:pPr>
      <w:r>
        <w:rPr>
          <w:rFonts w:hint="cs"/>
          <w:b w:val="0"/>
          <w:bCs w:val="0"/>
          <w:caps/>
          <w:sz w:val="24"/>
          <w:szCs w:val="24"/>
          <w:rtl/>
        </w:rPr>
        <w:t>אלה הבתים הפרטיים</w:t>
      </w:r>
    </w:p>
    <w:p w14:paraId="70F84E15" w14:textId="77777777" w:rsidR="001E2274" w:rsidRDefault="001E2274" w:rsidP="005A02D0">
      <w:pPr>
        <w:rPr>
          <w:b w:val="0"/>
          <w:bCs w:val="0"/>
          <w:caps/>
          <w:sz w:val="24"/>
          <w:szCs w:val="24"/>
          <w:rtl/>
        </w:rPr>
      </w:pPr>
    </w:p>
    <w:p w14:paraId="449E4056" w14:textId="77777777" w:rsidR="001E2274" w:rsidRDefault="003109B2" w:rsidP="005A02D0">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6048F223" w14:textId="3BEB1555" w:rsidR="001E2274" w:rsidRDefault="005A02D0" w:rsidP="005A02D0">
      <w:pPr>
        <w:rPr>
          <w:b w:val="0"/>
          <w:bCs w:val="0"/>
          <w:caps/>
          <w:sz w:val="24"/>
          <w:szCs w:val="24"/>
          <w:rtl/>
        </w:rPr>
      </w:pPr>
      <w:r>
        <w:rPr>
          <w:rFonts w:hint="cs"/>
          <w:b w:val="0"/>
          <w:bCs w:val="0"/>
          <w:caps/>
          <w:sz w:val="24"/>
          <w:szCs w:val="24"/>
          <w:rtl/>
        </w:rPr>
        <w:t>שאנחנו רוצים</w:t>
      </w:r>
    </w:p>
    <w:p w14:paraId="00D869DA" w14:textId="77777777" w:rsidR="001E2274" w:rsidRDefault="001E2274" w:rsidP="005A02D0">
      <w:pPr>
        <w:rPr>
          <w:b w:val="0"/>
          <w:bCs w:val="0"/>
          <w:caps/>
          <w:sz w:val="24"/>
          <w:szCs w:val="24"/>
          <w:rtl/>
        </w:rPr>
      </w:pPr>
    </w:p>
    <w:p w14:paraId="391AB5C5" w14:textId="77777777" w:rsidR="001E2274" w:rsidRDefault="00E019CF" w:rsidP="005A02D0">
      <w:pPr>
        <w:rPr>
          <w:caps/>
          <w:sz w:val="24"/>
          <w:szCs w:val="24"/>
          <w:u w:val="single"/>
          <w:rtl/>
        </w:rPr>
      </w:pPr>
      <w:r w:rsidRPr="00E019CF">
        <w:rPr>
          <w:rFonts w:hint="cs"/>
          <w:caps/>
          <w:sz w:val="24"/>
          <w:szCs w:val="24"/>
          <w:u w:val="single"/>
          <w:rtl/>
        </w:rPr>
        <w:t>גב</w:t>
      </w:r>
      <w:r w:rsidRPr="00E019CF">
        <w:rPr>
          <w:caps/>
          <w:sz w:val="24"/>
          <w:szCs w:val="24"/>
          <w:u w:val="single"/>
          <w:rtl/>
        </w:rPr>
        <w:t>'</w:t>
      </w:r>
      <w:r w:rsidRPr="00E019CF">
        <w:rPr>
          <w:rFonts w:hint="cs"/>
          <w:caps/>
          <w:sz w:val="24"/>
          <w:szCs w:val="24"/>
          <w:u w:val="single"/>
          <w:rtl/>
        </w:rPr>
        <w:t xml:space="preserve"> שיראל לוי - אדריכלית עורכת התוכנית</w:t>
      </w:r>
      <w:r w:rsidR="001E2274">
        <w:rPr>
          <w:rFonts w:hint="cs"/>
          <w:caps/>
          <w:sz w:val="24"/>
          <w:szCs w:val="24"/>
          <w:u w:val="single"/>
          <w:rtl/>
        </w:rPr>
        <w:t>:</w:t>
      </w:r>
    </w:p>
    <w:p w14:paraId="7E015259" w14:textId="0616F0A6" w:rsidR="001E2274" w:rsidRDefault="005A02D0" w:rsidP="005A02D0">
      <w:pPr>
        <w:rPr>
          <w:b w:val="0"/>
          <w:bCs w:val="0"/>
          <w:caps/>
          <w:sz w:val="24"/>
          <w:szCs w:val="24"/>
          <w:rtl/>
        </w:rPr>
      </w:pPr>
      <w:r>
        <w:rPr>
          <w:rFonts w:hint="cs"/>
          <w:b w:val="0"/>
          <w:bCs w:val="0"/>
          <w:caps/>
          <w:sz w:val="24"/>
          <w:szCs w:val="24"/>
          <w:rtl/>
        </w:rPr>
        <w:t xml:space="preserve">שאנחנו רואים </w:t>
      </w:r>
    </w:p>
    <w:p w14:paraId="09618B2B" w14:textId="77777777" w:rsidR="001E2274" w:rsidRDefault="001E2274" w:rsidP="005A02D0">
      <w:pPr>
        <w:rPr>
          <w:b w:val="0"/>
          <w:bCs w:val="0"/>
          <w:caps/>
          <w:sz w:val="24"/>
          <w:szCs w:val="24"/>
          <w:rtl/>
        </w:rPr>
      </w:pPr>
    </w:p>
    <w:p w14:paraId="5B2B935A" w14:textId="77777777" w:rsidR="001E2274" w:rsidRDefault="003109B2" w:rsidP="005A02D0">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62138C2F" w14:textId="50BC1983" w:rsidR="001E2274" w:rsidRDefault="005A02D0" w:rsidP="005A02D0">
      <w:pPr>
        <w:rPr>
          <w:b w:val="0"/>
          <w:bCs w:val="0"/>
          <w:caps/>
          <w:sz w:val="24"/>
          <w:szCs w:val="24"/>
          <w:rtl/>
        </w:rPr>
      </w:pPr>
      <w:r>
        <w:rPr>
          <w:rFonts w:hint="cs"/>
          <w:b w:val="0"/>
          <w:bCs w:val="0"/>
          <w:caps/>
          <w:sz w:val="24"/>
          <w:szCs w:val="24"/>
          <w:rtl/>
        </w:rPr>
        <w:lastRenderedPageBreak/>
        <w:t>איפה המדרכה האם</w:t>
      </w:r>
    </w:p>
    <w:p w14:paraId="7E24A239" w14:textId="77777777" w:rsidR="001E2274" w:rsidRDefault="001E2274" w:rsidP="005A02D0">
      <w:pPr>
        <w:rPr>
          <w:b w:val="0"/>
          <w:bCs w:val="0"/>
          <w:caps/>
          <w:sz w:val="24"/>
          <w:szCs w:val="24"/>
          <w:rtl/>
        </w:rPr>
      </w:pPr>
    </w:p>
    <w:p w14:paraId="49764AFA" w14:textId="77777777" w:rsidR="001E2274" w:rsidRDefault="00E019CF" w:rsidP="005A02D0">
      <w:pPr>
        <w:rPr>
          <w:caps/>
          <w:sz w:val="24"/>
          <w:szCs w:val="24"/>
          <w:u w:val="single"/>
          <w:rtl/>
        </w:rPr>
      </w:pPr>
      <w:r w:rsidRPr="00E019CF">
        <w:rPr>
          <w:rFonts w:hint="cs"/>
          <w:caps/>
          <w:sz w:val="24"/>
          <w:szCs w:val="24"/>
          <w:u w:val="single"/>
          <w:rtl/>
        </w:rPr>
        <w:t>גב</w:t>
      </w:r>
      <w:r w:rsidRPr="00E019CF">
        <w:rPr>
          <w:caps/>
          <w:sz w:val="24"/>
          <w:szCs w:val="24"/>
          <w:u w:val="single"/>
          <w:rtl/>
        </w:rPr>
        <w:t>'</w:t>
      </w:r>
      <w:r w:rsidRPr="00E019CF">
        <w:rPr>
          <w:rFonts w:hint="cs"/>
          <w:caps/>
          <w:sz w:val="24"/>
          <w:szCs w:val="24"/>
          <w:u w:val="single"/>
          <w:rtl/>
        </w:rPr>
        <w:t xml:space="preserve"> שיראל לוי - אדריכלית עורכת התוכנית</w:t>
      </w:r>
      <w:r w:rsidR="001E2274">
        <w:rPr>
          <w:rFonts w:hint="cs"/>
          <w:caps/>
          <w:sz w:val="24"/>
          <w:szCs w:val="24"/>
          <w:u w:val="single"/>
          <w:rtl/>
        </w:rPr>
        <w:t>:</w:t>
      </w:r>
    </w:p>
    <w:p w14:paraId="12D69286" w14:textId="31C0B897" w:rsidR="001E2274" w:rsidRDefault="005A02D0" w:rsidP="005A02D0">
      <w:pPr>
        <w:rPr>
          <w:b w:val="0"/>
          <w:bCs w:val="0"/>
          <w:caps/>
          <w:sz w:val="24"/>
          <w:szCs w:val="24"/>
          <w:rtl/>
        </w:rPr>
      </w:pPr>
      <w:r>
        <w:rPr>
          <w:rFonts w:hint="cs"/>
          <w:b w:val="0"/>
          <w:bCs w:val="0"/>
          <w:caps/>
          <w:sz w:val="24"/>
          <w:szCs w:val="24"/>
          <w:rtl/>
        </w:rPr>
        <w:t xml:space="preserve">המדרכה היא פה </w:t>
      </w:r>
    </w:p>
    <w:p w14:paraId="5E70537D" w14:textId="77777777" w:rsidR="001E2274" w:rsidRDefault="001E2274" w:rsidP="005A02D0">
      <w:pPr>
        <w:rPr>
          <w:b w:val="0"/>
          <w:bCs w:val="0"/>
          <w:caps/>
          <w:sz w:val="24"/>
          <w:szCs w:val="24"/>
          <w:rtl/>
        </w:rPr>
      </w:pPr>
    </w:p>
    <w:p w14:paraId="2D4249E5" w14:textId="77777777" w:rsidR="001E2274" w:rsidRDefault="00E019CF" w:rsidP="005A02D0">
      <w:pPr>
        <w:rPr>
          <w:caps/>
          <w:sz w:val="24"/>
          <w:szCs w:val="24"/>
          <w:u w:val="single"/>
          <w:rtl/>
        </w:rPr>
      </w:pPr>
      <w:r w:rsidRPr="00E019CF">
        <w:rPr>
          <w:rFonts w:hint="cs"/>
          <w:caps/>
          <w:sz w:val="24"/>
          <w:szCs w:val="24"/>
          <w:u w:val="single"/>
          <w:rtl/>
        </w:rPr>
        <w:t>גב</w:t>
      </w:r>
      <w:r w:rsidRPr="00E019CF">
        <w:rPr>
          <w:caps/>
          <w:sz w:val="24"/>
          <w:szCs w:val="24"/>
          <w:u w:val="single"/>
          <w:rtl/>
        </w:rPr>
        <w:t>'</w:t>
      </w:r>
      <w:r w:rsidRPr="00E019CF">
        <w:rPr>
          <w:rFonts w:hint="cs"/>
          <w:caps/>
          <w:sz w:val="24"/>
          <w:szCs w:val="24"/>
          <w:u w:val="single"/>
          <w:rtl/>
        </w:rPr>
        <w:t xml:space="preserve"> שיראל לוי - אדריכלית עורכת התוכנית</w:t>
      </w:r>
      <w:r w:rsidR="001E2274">
        <w:rPr>
          <w:rFonts w:hint="cs"/>
          <w:caps/>
          <w:sz w:val="24"/>
          <w:szCs w:val="24"/>
          <w:u w:val="single"/>
          <w:rtl/>
        </w:rPr>
        <w:t>:</w:t>
      </w:r>
    </w:p>
    <w:p w14:paraId="31D27B42" w14:textId="5A2735A8" w:rsidR="001E2274" w:rsidRDefault="005A02D0" w:rsidP="005A02D0">
      <w:pPr>
        <w:rPr>
          <w:b w:val="0"/>
          <w:bCs w:val="0"/>
          <w:caps/>
          <w:sz w:val="24"/>
          <w:szCs w:val="24"/>
          <w:rtl/>
        </w:rPr>
      </w:pPr>
      <w:r>
        <w:rPr>
          <w:rFonts w:hint="cs"/>
          <w:b w:val="0"/>
          <w:bCs w:val="0"/>
          <w:caps/>
          <w:sz w:val="24"/>
          <w:szCs w:val="24"/>
          <w:rtl/>
        </w:rPr>
        <w:t>ה, המדרכה זאת אומרת אני צריכה לחצות</w:t>
      </w:r>
      <w:r w:rsidR="000F703D">
        <w:rPr>
          <w:rFonts w:hint="cs"/>
          <w:b w:val="0"/>
          <w:bCs w:val="0"/>
          <w:caps/>
          <w:sz w:val="24"/>
          <w:szCs w:val="24"/>
          <w:rtl/>
        </w:rPr>
        <w:t xml:space="preserve"> </w:t>
      </w:r>
      <w:r>
        <w:rPr>
          <w:rFonts w:hint="cs"/>
          <w:b w:val="0"/>
          <w:bCs w:val="0"/>
          <w:caps/>
          <w:sz w:val="24"/>
          <w:szCs w:val="24"/>
          <w:rtl/>
        </w:rPr>
        <w:t>את ה,</w:t>
      </w:r>
    </w:p>
    <w:p w14:paraId="163FBE80" w14:textId="77777777" w:rsidR="001E2274" w:rsidRDefault="001E2274" w:rsidP="005A02D0">
      <w:pPr>
        <w:rPr>
          <w:b w:val="0"/>
          <w:bCs w:val="0"/>
          <w:caps/>
          <w:sz w:val="24"/>
          <w:szCs w:val="24"/>
          <w:rtl/>
        </w:rPr>
      </w:pPr>
    </w:p>
    <w:p w14:paraId="69BCC902" w14:textId="77777777" w:rsidR="001E2274" w:rsidRDefault="00D46C52" w:rsidP="005A02D0">
      <w:pPr>
        <w:rPr>
          <w:caps/>
          <w:sz w:val="24"/>
          <w:szCs w:val="24"/>
          <w:u w:val="single"/>
          <w:rtl/>
        </w:rPr>
      </w:pPr>
      <w:r w:rsidRPr="00D46C52">
        <w:rPr>
          <w:rFonts w:hint="cs"/>
          <w:caps/>
          <w:sz w:val="24"/>
          <w:szCs w:val="24"/>
          <w:u w:val="single"/>
          <w:rtl/>
        </w:rPr>
        <w:t>מר אלון מתן - צוות התוכנית</w:t>
      </w:r>
      <w:r w:rsidR="001E2274">
        <w:rPr>
          <w:rFonts w:hint="cs"/>
          <w:caps/>
          <w:sz w:val="24"/>
          <w:szCs w:val="24"/>
          <w:u w:val="single"/>
          <w:rtl/>
        </w:rPr>
        <w:t>:</w:t>
      </w:r>
    </w:p>
    <w:p w14:paraId="5FBE9C8E" w14:textId="6319A431" w:rsidR="001E2274" w:rsidRDefault="005A02D0" w:rsidP="005A02D0">
      <w:pPr>
        <w:rPr>
          <w:b w:val="0"/>
          <w:bCs w:val="0"/>
          <w:caps/>
          <w:sz w:val="24"/>
          <w:szCs w:val="24"/>
          <w:rtl/>
        </w:rPr>
      </w:pPr>
      <w:r>
        <w:rPr>
          <w:rFonts w:hint="cs"/>
          <w:b w:val="0"/>
          <w:bCs w:val="0"/>
          <w:caps/>
          <w:sz w:val="24"/>
          <w:szCs w:val="24"/>
          <w:rtl/>
        </w:rPr>
        <w:t>מדרכה של איזה רחוב? זה מדרכה של שדרות נים</w:t>
      </w:r>
    </w:p>
    <w:p w14:paraId="267BF10B" w14:textId="77777777" w:rsidR="001E2274" w:rsidRDefault="001E2274" w:rsidP="005A02D0">
      <w:pPr>
        <w:rPr>
          <w:b w:val="0"/>
          <w:bCs w:val="0"/>
          <w:caps/>
          <w:sz w:val="24"/>
          <w:szCs w:val="24"/>
          <w:rtl/>
        </w:rPr>
      </w:pPr>
    </w:p>
    <w:p w14:paraId="44B26BB8" w14:textId="77777777" w:rsidR="001E2274" w:rsidRDefault="003109B2" w:rsidP="005A02D0">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7F67F9D6" w14:textId="0A78506F" w:rsidR="001E2274" w:rsidRDefault="005A02D0" w:rsidP="005A02D0">
      <w:pPr>
        <w:rPr>
          <w:b w:val="0"/>
          <w:bCs w:val="0"/>
          <w:caps/>
          <w:sz w:val="24"/>
          <w:szCs w:val="24"/>
          <w:rtl/>
        </w:rPr>
      </w:pPr>
      <w:r>
        <w:rPr>
          <w:rFonts w:hint="cs"/>
          <w:b w:val="0"/>
          <w:bCs w:val="0"/>
          <w:caps/>
          <w:sz w:val="24"/>
          <w:szCs w:val="24"/>
          <w:rtl/>
        </w:rPr>
        <w:t xml:space="preserve">לא, של שדרות נים זה ברור לי </w:t>
      </w:r>
    </w:p>
    <w:p w14:paraId="7BDB03D7" w14:textId="77777777" w:rsidR="001E2274" w:rsidRDefault="001E2274" w:rsidP="005A02D0">
      <w:pPr>
        <w:rPr>
          <w:b w:val="0"/>
          <w:bCs w:val="0"/>
          <w:caps/>
          <w:sz w:val="24"/>
          <w:szCs w:val="24"/>
          <w:rtl/>
        </w:rPr>
      </w:pPr>
    </w:p>
    <w:p w14:paraId="77BC8131" w14:textId="77777777" w:rsidR="001E2274" w:rsidRDefault="00E019CF" w:rsidP="005A02D0">
      <w:pPr>
        <w:rPr>
          <w:caps/>
          <w:sz w:val="24"/>
          <w:szCs w:val="24"/>
          <w:u w:val="single"/>
          <w:rtl/>
        </w:rPr>
      </w:pPr>
      <w:r w:rsidRPr="00E019CF">
        <w:rPr>
          <w:rFonts w:hint="cs"/>
          <w:caps/>
          <w:sz w:val="24"/>
          <w:szCs w:val="24"/>
          <w:u w:val="single"/>
          <w:rtl/>
        </w:rPr>
        <w:t>גב</w:t>
      </w:r>
      <w:r w:rsidRPr="00E019CF">
        <w:rPr>
          <w:caps/>
          <w:sz w:val="24"/>
          <w:szCs w:val="24"/>
          <w:u w:val="single"/>
          <w:rtl/>
        </w:rPr>
        <w:t>'</w:t>
      </w:r>
      <w:r w:rsidRPr="00E019CF">
        <w:rPr>
          <w:rFonts w:hint="cs"/>
          <w:caps/>
          <w:sz w:val="24"/>
          <w:szCs w:val="24"/>
          <w:u w:val="single"/>
          <w:rtl/>
        </w:rPr>
        <w:t xml:space="preserve"> שיראל לוי - אדריכלית עורכת התוכנית</w:t>
      </w:r>
      <w:r w:rsidR="001E2274">
        <w:rPr>
          <w:rFonts w:hint="cs"/>
          <w:caps/>
          <w:sz w:val="24"/>
          <w:szCs w:val="24"/>
          <w:u w:val="single"/>
          <w:rtl/>
        </w:rPr>
        <w:t>:</w:t>
      </w:r>
    </w:p>
    <w:p w14:paraId="428F7E76" w14:textId="0BDB50EE" w:rsidR="001E2274" w:rsidRDefault="005A02D0" w:rsidP="005A02D0">
      <w:pPr>
        <w:rPr>
          <w:b w:val="0"/>
          <w:bCs w:val="0"/>
          <w:caps/>
          <w:sz w:val="24"/>
          <w:szCs w:val="24"/>
          <w:rtl/>
        </w:rPr>
      </w:pPr>
      <w:r>
        <w:rPr>
          <w:rFonts w:hint="cs"/>
          <w:b w:val="0"/>
          <w:bCs w:val="0"/>
          <w:caps/>
          <w:sz w:val="24"/>
          <w:szCs w:val="24"/>
          <w:rtl/>
        </w:rPr>
        <w:t>בגיבשטיין</w:t>
      </w:r>
    </w:p>
    <w:p w14:paraId="1C2F4EF0" w14:textId="77777777" w:rsidR="001E2274" w:rsidRDefault="001E2274" w:rsidP="005A02D0">
      <w:pPr>
        <w:rPr>
          <w:b w:val="0"/>
          <w:bCs w:val="0"/>
          <w:caps/>
          <w:sz w:val="24"/>
          <w:szCs w:val="24"/>
          <w:rtl/>
        </w:rPr>
      </w:pPr>
    </w:p>
    <w:p w14:paraId="60B15C49" w14:textId="77777777" w:rsidR="001E2274" w:rsidRDefault="000A3DA6" w:rsidP="005A02D0">
      <w:pPr>
        <w:rPr>
          <w:caps/>
          <w:sz w:val="24"/>
          <w:szCs w:val="24"/>
          <w:u w:val="single"/>
          <w:rtl/>
        </w:rPr>
      </w:pPr>
      <w:r w:rsidRPr="000A3DA6">
        <w:rPr>
          <w:rFonts w:hint="cs"/>
          <w:caps/>
          <w:sz w:val="24"/>
          <w:szCs w:val="24"/>
          <w:u w:val="single"/>
          <w:rtl/>
        </w:rPr>
        <w:t>מר תומר דוידסון - נציג מנהל מקרקעי ישראל בוועדה המחוזית</w:t>
      </w:r>
      <w:r w:rsidR="001E2274">
        <w:rPr>
          <w:rFonts w:hint="cs"/>
          <w:caps/>
          <w:sz w:val="24"/>
          <w:szCs w:val="24"/>
          <w:u w:val="single"/>
          <w:rtl/>
        </w:rPr>
        <w:t>:</w:t>
      </w:r>
    </w:p>
    <w:p w14:paraId="3E48FE82" w14:textId="15B520A0" w:rsidR="001E2274" w:rsidRDefault="005A02D0" w:rsidP="005A02D0">
      <w:pPr>
        <w:rPr>
          <w:b w:val="0"/>
          <w:bCs w:val="0"/>
          <w:caps/>
          <w:sz w:val="24"/>
          <w:szCs w:val="24"/>
          <w:rtl/>
        </w:rPr>
      </w:pPr>
      <w:r>
        <w:rPr>
          <w:rFonts w:hint="cs"/>
          <w:b w:val="0"/>
          <w:bCs w:val="0"/>
          <w:caps/>
          <w:sz w:val="24"/>
          <w:szCs w:val="24"/>
          <w:rtl/>
        </w:rPr>
        <w:t xml:space="preserve">זה גיבשטיין </w:t>
      </w:r>
    </w:p>
    <w:p w14:paraId="5DF3FC2B" w14:textId="77777777" w:rsidR="001E2274" w:rsidRDefault="001E2274" w:rsidP="005A02D0">
      <w:pPr>
        <w:rPr>
          <w:b w:val="0"/>
          <w:bCs w:val="0"/>
          <w:caps/>
          <w:sz w:val="24"/>
          <w:szCs w:val="24"/>
          <w:rtl/>
        </w:rPr>
      </w:pPr>
    </w:p>
    <w:p w14:paraId="7D243F5B" w14:textId="77777777" w:rsidR="001E2274" w:rsidRDefault="00D46C52" w:rsidP="005A02D0">
      <w:pPr>
        <w:rPr>
          <w:caps/>
          <w:sz w:val="24"/>
          <w:szCs w:val="24"/>
          <w:u w:val="single"/>
          <w:rtl/>
        </w:rPr>
      </w:pPr>
      <w:r w:rsidRPr="00D46C52">
        <w:rPr>
          <w:rFonts w:hint="cs"/>
          <w:caps/>
          <w:sz w:val="24"/>
          <w:szCs w:val="24"/>
          <w:u w:val="single"/>
          <w:rtl/>
        </w:rPr>
        <w:t>מר אלון מתן - צוות התוכנית</w:t>
      </w:r>
      <w:r w:rsidR="001E2274">
        <w:rPr>
          <w:rFonts w:hint="cs"/>
          <w:caps/>
          <w:sz w:val="24"/>
          <w:szCs w:val="24"/>
          <w:u w:val="single"/>
          <w:rtl/>
        </w:rPr>
        <w:t>:</w:t>
      </w:r>
    </w:p>
    <w:p w14:paraId="7C8E0731" w14:textId="0F2E4546" w:rsidR="001E2274" w:rsidRDefault="005A02D0" w:rsidP="005A02D0">
      <w:pPr>
        <w:rPr>
          <w:b w:val="0"/>
          <w:bCs w:val="0"/>
          <w:caps/>
          <w:sz w:val="24"/>
          <w:szCs w:val="24"/>
          <w:rtl/>
        </w:rPr>
      </w:pPr>
      <w:r>
        <w:rPr>
          <w:rFonts w:hint="cs"/>
          <w:b w:val="0"/>
          <w:bCs w:val="0"/>
          <w:caps/>
          <w:sz w:val="24"/>
          <w:szCs w:val="24"/>
          <w:rtl/>
        </w:rPr>
        <w:t>אלה הבתים הפרטיים, פה יש שביל להולכי רגל הרמפה של החניון, ו, מפה מתחיל המסחר, יש הפרדה יפה מהבתים,</w:t>
      </w:r>
    </w:p>
    <w:p w14:paraId="741DD330" w14:textId="77777777" w:rsidR="001E2274" w:rsidRDefault="001E2274" w:rsidP="005A02D0">
      <w:pPr>
        <w:rPr>
          <w:b w:val="0"/>
          <w:bCs w:val="0"/>
          <w:caps/>
          <w:sz w:val="24"/>
          <w:szCs w:val="24"/>
          <w:rtl/>
        </w:rPr>
      </w:pPr>
    </w:p>
    <w:p w14:paraId="6AB283BF" w14:textId="77777777" w:rsidR="001E2274" w:rsidRDefault="00D46C52" w:rsidP="005A02D0">
      <w:pPr>
        <w:rPr>
          <w:caps/>
          <w:sz w:val="24"/>
          <w:szCs w:val="24"/>
          <w:u w:val="single"/>
          <w:rtl/>
        </w:rPr>
      </w:pPr>
      <w:r w:rsidRPr="00D46C52">
        <w:rPr>
          <w:rFonts w:hint="cs"/>
          <w:caps/>
          <w:sz w:val="24"/>
          <w:szCs w:val="24"/>
          <w:u w:val="single"/>
          <w:rtl/>
        </w:rPr>
        <w:t>מר רועי בר</w:t>
      </w:r>
      <w:r w:rsidR="001E2274">
        <w:rPr>
          <w:rFonts w:hint="cs"/>
          <w:caps/>
          <w:sz w:val="24"/>
          <w:szCs w:val="24"/>
          <w:u w:val="single"/>
          <w:rtl/>
        </w:rPr>
        <w:t>:</w:t>
      </w:r>
    </w:p>
    <w:p w14:paraId="50D73C71" w14:textId="729F7759" w:rsidR="001E2274" w:rsidRDefault="005A02D0" w:rsidP="005A02D0">
      <w:pPr>
        <w:rPr>
          <w:b w:val="0"/>
          <w:bCs w:val="0"/>
          <w:caps/>
          <w:sz w:val="24"/>
          <w:szCs w:val="24"/>
          <w:rtl/>
        </w:rPr>
      </w:pPr>
      <w:r>
        <w:rPr>
          <w:rFonts w:hint="cs"/>
          <w:b w:val="0"/>
          <w:bCs w:val="0"/>
          <w:caps/>
          <w:sz w:val="24"/>
          <w:szCs w:val="24"/>
          <w:rtl/>
        </w:rPr>
        <w:t xml:space="preserve">שמונה מטר בערך, </w:t>
      </w:r>
    </w:p>
    <w:p w14:paraId="373BC2E9" w14:textId="77777777" w:rsidR="001E2274" w:rsidRDefault="001E2274" w:rsidP="005A02D0">
      <w:pPr>
        <w:rPr>
          <w:b w:val="0"/>
          <w:bCs w:val="0"/>
          <w:caps/>
          <w:sz w:val="24"/>
          <w:szCs w:val="24"/>
          <w:rtl/>
        </w:rPr>
      </w:pPr>
    </w:p>
    <w:p w14:paraId="7118BA6D" w14:textId="77777777" w:rsidR="001E2274" w:rsidRDefault="003109B2" w:rsidP="005A02D0">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5232DA19" w14:textId="5D751E50" w:rsidR="001E2274" w:rsidRDefault="005A02D0" w:rsidP="005A02D0">
      <w:pPr>
        <w:rPr>
          <w:b w:val="0"/>
          <w:bCs w:val="0"/>
          <w:caps/>
          <w:sz w:val="24"/>
          <w:szCs w:val="24"/>
          <w:rtl/>
        </w:rPr>
      </w:pPr>
      <w:r>
        <w:rPr>
          <w:rFonts w:hint="cs"/>
          <w:b w:val="0"/>
          <w:bCs w:val="0"/>
          <w:caps/>
          <w:sz w:val="24"/>
          <w:szCs w:val="24"/>
          <w:rtl/>
        </w:rPr>
        <w:t>כן</w:t>
      </w:r>
      <w:r w:rsidR="000F703D">
        <w:rPr>
          <w:rFonts w:hint="cs"/>
          <w:b w:val="0"/>
          <w:bCs w:val="0"/>
          <w:caps/>
          <w:sz w:val="24"/>
          <w:szCs w:val="24"/>
          <w:rtl/>
        </w:rPr>
        <w:t xml:space="preserve"> </w:t>
      </w:r>
      <w:r>
        <w:rPr>
          <w:rFonts w:hint="cs"/>
          <w:b w:val="0"/>
          <w:bCs w:val="0"/>
          <w:caps/>
          <w:sz w:val="24"/>
          <w:szCs w:val="24"/>
          <w:rtl/>
        </w:rPr>
        <w:t>...</w:t>
      </w:r>
    </w:p>
    <w:p w14:paraId="0AB142D5" w14:textId="77777777" w:rsidR="001E2274" w:rsidRDefault="001E2274" w:rsidP="005A02D0">
      <w:pPr>
        <w:rPr>
          <w:b w:val="0"/>
          <w:bCs w:val="0"/>
          <w:caps/>
          <w:sz w:val="24"/>
          <w:szCs w:val="24"/>
          <w:rtl/>
        </w:rPr>
      </w:pPr>
    </w:p>
    <w:p w14:paraId="21FCC2EE" w14:textId="77777777" w:rsidR="001E2274" w:rsidRDefault="00D46C52" w:rsidP="005A02D0">
      <w:pPr>
        <w:rPr>
          <w:caps/>
          <w:sz w:val="24"/>
          <w:szCs w:val="24"/>
          <w:u w:val="single"/>
          <w:rtl/>
        </w:rPr>
      </w:pPr>
      <w:r w:rsidRPr="00D46C52">
        <w:rPr>
          <w:rFonts w:hint="cs"/>
          <w:caps/>
          <w:sz w:val="24"/>
          <w:szCs w:val="24"/>
          <w:u w:val="single"/>
          <w:rtl/>
        </w:rPr>
        <w:t>מר רועי בר</w:t>
      </w:r>
      <w:r w:rsidR="001E2274">
        <w:rPr>
          <w:rFonts w:hint="cs"/>
          <w:caps/>
          <w:sz w:val="24"/>
          <w:szCs w:val="24"/>
          <w:u w:val="single"/>
          <w:rtl/>
        </w:rPr>
        <w:t>:</w:t>
      </w:r>
    </w:p>
    <w:p w14:paraId="25680FA7" w14:textId="5CB4DFDB" w:rsidR="001E2274" w:rsidRDefault="005A02D0" w:rsidP="005A02D0">
      <w:pPr>
        <w:rPr>
          <w:b w:val="0"/>
          <w:bCs w:val="0"/>
          <w:caps/>
          <w:sz w:val="24"/>
          <w:szCs w:val="24"/>
          <w:rtl/>
        </w:rPr>
      </w:pPr>
      <w:r>
        <w:rPr>
          <w:rFonts w:hint="cs"/>
          <w:b w:val="0"/>
          <w:bCs w:val="0"/>
          <w:caps/>
          <w:sz w:val="24"/>
          <w:szCs w:val="24"/>
          <w:rtl/>
        </w:rPr>
        <w:t>הפרדה של לפחות שמונה מטר בין המסחר לבין הבתים הפרטיים</w:t>
      </w:r>
    </w:p>
    <w:p w14:paraId="4D5DA538" w14:textId="77777777" w:rsidR="001E2274" w:rsidRDefault="001E2274" w:rsidP="005A02D0">
      <w:pPr>
        <w:rPr>
          <w:b w:val="0"/>
          <w:bCs w:val="0"/>
          <w:caps/>
          <w:sz w:val="24"/>
          <w:szCs w:val="24"/>
          <w:rtl/>
        </w:rPr>
      </w:pPr>
    </w:p>
    <w:p w14:paraId="35721F01" w14:textId="77777777" w:rsidR="001E2274" w:rsidRDefault="003109B2" w:rsidP="005A02D0">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2E4AA4F2" w14:textId="78CEED4A" w:rsidR="001E2274" w:rsidRDefault="005A02D0" w:rsidP="005A02D0">
      <w:pPr>
        <w:rPr>
          <w:b w:val="0"/>
          <w:bCs w:val="0"/>
          <w:caps/>
          <w:sz w:val="24"/>
          <w:szCs w:val="24"/>
          <w:rtl/>
        </w:rPr>
      </w:pPr>
      <w:r>
        <w:rPr>
          <w:rFonts w:hint="cs"/>
          <w:b w:val="0"/>
          <w:bCs w:val="0"/>
          <w:caps/>
          <w:sz w:val="24"/>
          <w:szCs w:val="24"/>
          <w:rtl/>
        </w:rPr>
        <w:t>אין אפשרות ל ...</w:t>
      </w:r>
    </w:p>
    <w:p w14:paraId="1C9825E5" w14:textId="77777777" w:rsidR="001E2274" w:rsidRDefault="001E2274" w:rsidP="005A02D0">
      <w:pPr>
        <w:rPr>
          <w:b w:val="0"/>
          <w:bCs w:val="0"/>
          <w:caps/>
          <w:sz w:val="24"/>
          <w:szCs w:val="24"/>
          <w:rtl/>
        </w:rPr>
      </w:pPr>
    </w:p>
    <w:p w14:paraId="31B31CF3" w14:textId="77777777" w:rsidR="001E2274" w:rsidRDefault="00D46C52" w:rsidP="005A02D0">
      <w:pPr>
        <w:rPr>
          <w:caps/>
          <w:sz w:val="24"/>
          <w:szCs w:val="24"/>
          <w:u w:val="single"/>
          <w:rtl/>
        </w:rPr>
      </w:pPr>
      <w:r w:rsidRPr="00D46C52">
        <w:rPr>
          <w:rFonts w:hint="cs"/>
          <w:caps/>
          <w:sz w:val="24"/>
          <w:szCs w:val="24"/>
          <w:u w:val="single"/>
          <w:rtl/>
        </w:rPr>
        <w:t>מר רועי בר</w:t>
      </w:r>
      <w:r w:rsidR="001E2274">
        <w:rPr>
          <w:rFonts w:hint="cs"/>
          <w:caps/>
          <w:sz w:val="24"/>
          <w:szCs w:val="24"/>
          <w:u w:val="single"/>
          <w:rtl/>
        </w:rPr>
        <w:t>:</w:t>
      </w:r>
    </w:p>
    <w:p w14:paraId="1518D4CC" w14:textId="761C2B39" w:rsidR="001E2274" w:rsidRDefault="005A02D0" w:rsidP="005A02D0">
      <w:pPr>
        <w:rPr>
          <w:b w:val="0"/>
          <w:bCs w:val="0"/>
          <w:caps/>
          <w:sz w:val="24"/>
          <w:szCs w:val="24"/>
          <w:rtl/>
        </w:rPr>
      </w:pPr>
      <w:r>
        <w:rPr>
          <w:rFonts w:hint="cs"/>
          <w:b w:val="0"/>
          <w:bCs w:val="0"/>
          <w:caps/>
          <w:sz w:val="24"/>
          <w:szCs w:val="24"/>
          <w:rtl/>
        </w:rPr>
        <w:t>לבין הגדר של גבול הבתים הפרטיים, יש עוד ארבעה מטר קו בניין אחורי של הבתים הפרטיים</w:t>
      </w:r>
    </w:p>
    <w:p w14:paraId="13F27FC9" w14:textId="77777777" w:rsidR="001E2274" w:rsidRDefault="001E2274" w:rsidP="005A02D0">
      <w:pPr>
        <w:rPr>
          <w:b w:val="0"/>
          <w:bCs w:val="0"/>
          <w:caps/>
          <w:sz w:val="24"/>
          <w:szCs w:val="24"/>
          <w:rtl/>
        </w:rPr>
      </w:pPr>
    </w:p>
    <w:p w14:paraId="3F7B0E19" w14:textId="77777777" w:rsidR="001E2274" w:rsidRDefault="005A02D0" w:rsidP="005A02D0">
      <w:pPr>
        <w:rPr>
          <w:b w:val="0"/>
          <w:bCs w:val="0"/>
          <w:caps/>
          <w:sz w:val="24"/>
          <w:szCs w:val="24"/>
          <w:rtl/>
        </w:rPr>
      </w:pPr>
      <w:r>
        <w:rPr>
          <w:rFonts w:hint="cs"/>
          <w:b w:val="0"/>
          <w:bCs w:val="0"/>
          <w:caps/>
          <w:sz w:val="24"/>
          <w:szCs w:val="24"/>
          <w:rtl/>
        </w:rPr>
        <w:t>(מדברים ביחד)</w:t>
      </w:r>
    </w:p>
    <w:p w14:paraId="591D0155" w14:textId="77777777" w:rsidR="001E2274" w:rsidRDefault="001E2274" w:rsidP="005A02D0">
      <w:pPr>
        <w:rPr>
          <w:b w:val="0"/>
          <w:bCs w:val="0"/>
          <w:caps/>
          <w:sz w:val="24"/>
          <w:szCs w:val="24"/>
          <w:rtl/>
        </w:rPr>
      </w:pPr>
    </w:p>
    <w:p w14:paraId="6DB8AA78" w14:textId="77777777" w:rsidR="001E2274" w:rsidRDefault="00E019CF" w:rsidP="005A02D0">
      <w:pPr>
        <w:rPr>
          <w:caps/>
          <w:sz w:val="24"/>
          <w:szCs w:val="24"/>
          <w:u w:val="single"/>
          <w:rtl/>
        </w:rPr>
      </w:pPr>
      <w:r w:rsidRPr="00E019CF">
        <w:rPr>
          <w:rFonts w:hint="cs"/>
          <w:caps/>
          <w:sz w:val="24"/>
          <w:szCs w:val="24"/>
          <w:u w:val="single"/>
          <w:rtl/>
        </w:rPr>
        <w:t>גב</w:t>
      </w:r>
      <w:r w:rsidRPr="00E019CF">
        <w:rPr>
          <w:caps/>
          <w:sz w:val="24"/>
          <w:szCs w:val="24"/>
          <w:u w:val="single"/>
          <w:rtl/>
        </w:rPr>
        <w:t>'</w:t>
      </w:r>
      <w:r w:rsidRPr="00E019CF">
        <w:rPr>
          <w:rFonts w:hint="cs"/>
          <w:caps/>
          <w:sz w:val="24"/>
          <w:szCs w:val="24"/>
          <w:u w:val="single"/>
          <w:rtl/>
        </w:rPr>
        <w:t xml:space="preserve"> שיראל לוי - אדריכלית עורכת התוכנית</w:t>
      </w:r>
      <w:r w:rsidR="001E2274">
        <w:rPr>
          <w:rFonts w:hint="cs"/>
          <w:caps/>
          <w:sz w:val="24"/>
          <w:szCs w:val="24"/>
          <w:u w:val="single"/>
          <w:rtl/>
        </w:rPr>
        <w:t>:</w:t>
      </w:r>
    </w:p>
    <w:p w14:paraId="27EB161A" w14:textId="3F6A57D7" w:rsidR="001E2274" w:rsidRDefault="005A02D0" w:rsidP="005A02D0">
      <w:pPr>
        <w:rPr>
          <w:b w:val="0"/>
          <w:bCs w:val="0"/>
          <w:caps/>
          <w:sz w:val="24"/>
          <w:szCs w:val="24"/>
          <w:rtl/>
        </w:rPr>
      </w:pPr>
      <w:r>
        <w:rPr>
          <w:rFonts w:hint="cs"/>
          <w:b w:val="0"/>
          <w:bCs w:val="0"/>
          <w:caps/>
          <w:sz w:val="24"/>
          <w:szCs w:val="24"/>
          <w:rtl/>
        </w:rPr>
        <w:t xml:space="preserve">יש פה </w:t>
      </w:r>
    </w:p>
    <w:p w14:paraId="48C90660" w14:textId="77777777" w:rsidR="001E2274" w:rsidRDefault="001E2274" w:rsidP="005A02D0">
      <w:pPr>
        <w:rPr>
          <w:b w:val="0"/>
          <w:bCs w:val="0"/>
          <w:caps/>
          <w:sz w:val="24"/>
          <w:szCs w:val="24"/>
          <w:rtl/>
        </w:rPr>
      </w:pPr>
    </w:p>
    <w:p w14:paraId="5EFD5A90" w14:textId="77777777" w:rsidR="001E2274" w:rsidRDefault="003109B2" w:rsidP="005A02D0">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089972F2" w14:textId="6070B5DA" w:rsidR="001E2274" w:rsidRDefault="005A02D0" w:rsidP="005A02D0">
      <w:pPr>
        <w:rPr>
          <w:b w:val="0"/>
          <w:bCs w:val="0"/>
          <w:caps/>
          <w:sz w:val="24"/>
          <w:szCs w:val="24"/>
          <w:rtl/>
        </w:rPr>
      </w:pPr>
      <w:r>
        <w:rPr>
          <w:rFonts w:hint="cs"/>
          <w:b w:val="0"/>
          <w:bCs w:val="0"/>
          <w:caps/>
          <w:sz w:val="24"/>
          <w:szCs w:val="24"/>
          <w:rtl/>
        </w:rPr>
        <w:t xml:space="preserve">בדיוק </w:t>
      </w:r>
    </w:p>
    <w:p w14:paraId="63066B50" w14:textId="77777777" w:rsidR="001E2274" w:rsidRDefault="001E2274" w:rsidP="005A02D0">
      <w:pPr>
        <w:rPr>
          <w:b w:val="0"/>
          <w:bCs w:val="0"/>
          <w:caps/>
          <w:sz w:val="24"/>
          <w:szCs w:val="24"/>
          <w:rtl/>
        </w:rPr>
      </w:pPr>
    </w:p>
    <w:p w14:paraId="5C7984FB" w14:textId="77777777" w:rsidR="001E2274" w:rsidRDefault="00D46C52" w:rsidP="005A02D0">
      <w:pPr>
        <w:rPr>
          <w:caps/>
          <w:sz w:val="24"/>
          <w:szCs w:val="24"/>
          <w:u w:val="single"/>
          <w:rtl/>
        </w:rPr>
      </w:pPr>
      <w:r w:rsidRPr="00D46C52">
        <w:rPr>
          <w:rFonts w:hint="cs"/>
          <w:caps/>
          <w:sz w:val="24"/>
          <w:szCs w:val="24"/>
          <w:u w:val="single"/>
          <w:rtl/>
        </w:rPr>
        <w:t>מר רועי בר</w:t>
      </w:r>
      <w:r w:rsidR="001E2274">
        <w:rPr>
          <w:rFonts w:hint="cs"/>
          <w:caps/>
          <w:sz w:val="24"/>
          <w:szCs w:val="24"/>
          <w:u w:val="single"/>
          <w:rtl/>
        </w:rPr>
        <w:t>:</w:t>
      </w:r>
    </w:p>
    <w:p w14:paraId="636A722E" w14:textId="38883582" w:rsidR="001E2274" w:rsidRDefault="005A02D0" w:rsidP="005A02D0">
      <w:pPr>
        <w:rPr>
          <w:b w:val="0"/>
          <w:bCs w:val="0"/>
          <w:caps/>
          <w:sz w:val="24"/>
          <w:szCs w:val="24"/>
          <w:rtl/>
        </w:rPr>
      </w:pPr>
      <w:r>
        <w:rPr>
          <w:rFonts w:hint="cs"/>
          <w:b w:val="0"/>
          <w:bCs w:val="0"/>
          <w:caps/>
          <w:sz w:val="24"/>
          <w:szCs w:val="24"/>
          <w:rtl/>
        </w:rPr>
        <w:lastRenderedPageBreak/>
        <w:t>אנחנו באזור השתים עשרה מטר מהבתים</w:t>
      </w:r>
    </w:p>
    <w:p w14:paraId="084FBF1F" w14:textId="77777777" w:rsidR="001E2274" w:rsidRDefault="001E2274" w:rsidP="005A02D0">
      <w:pPr>
        <w:rPr>
          <w:b w:val="0"/>
          <w:bCs w:val="0"/>
          <w:caps/>
          <w:sz w:val="24"/>
          <w:szCs w:val="24"/>
          <w:rtl/>
        </w:rPr>
      </w:pPr>
    </w:p>
    <w:p w14:paraId="4A0E9E26" w14:textId="77777777" w:rsidR="001E2274" w:rsidRDefault="00E019CF" w:rsidP="005A02D0">
      <w:pPr>
        <w:rPr>
          <w:caps/>
          <w:sz w:val="24"/>
          <w:szCs w:val="24"/>
          <w:u w:val="single"/>
          <w:rtl/>
        </w:rPr>
      </w:pPr>
      <w:r w:rsidRPr="00E019CF">
        <w:rPr>
          <w:rFonts w:hint="cs"/>
          <w:caps/>
          <w:sz w:val="24"/>
          <w:szCs w:val="24"/>
          <w:u w:val="single"/>
          <w:rtl/>
        </w:rPr>
        <w:t>גב</w:t>
      </w:r>
      <w:r w:rsidRPr="00E019CF">
        <w:rPr>
          <w:caps/>
          <w:sz w:val="24"/>
          <w:szCs w:val="24"/>
          <w:u w:val="single"/>
          <w:rtl/>
        </w:rPr>
        <w:t>'</w:t>
      </w:r>
      <w:r w:rsidRPr="00E019CF">
        <w:rPr>
          <w:rFonts w:hint="cs"/>
          <w:caps/>
          <w:sz w:val="24"/>
          <w:szCs w:val="24"/>
          <w:u w:val="single"/>
          <w:rtl/>
        </w:rPr>
        <w:t xml:space="preserve"> שיראל לוי - אדריכלית עורכת התוכנית</w:t>
      </w:r>
      <w:r w:rsidR="001E2274">
        <w:rPr>
          <w:rFonts w:hint="cs"/>
          <w:caps/>
          <w:sz w:val="24"/>
          <w:szCs w:val="24"/>
          <w:u w:val="single"/>
          <w:rtl/>
        </w:rPr>
        <w:t>:</w:t>
      </w:r>
    </w:p>
    <w:p w14:paraId="64FE36FC" w14:textId="3CEF7956" w:rsidR="001E2274" w:rsidRDefault="005A02D0" w:rsidP="005A02D0">
      <w:pPr>
        <w:rPr>
          <w:b w:val="0"/>
          <w:bCs w:val="0"/>
          <w:caps/>
          <w:sz w:val="24"/>
          <w:szCs w:val="24"/>
          <w:rtl/>
        </w:rPr>
      </w:pPr>
      <w:r>
        <w:rPr>
          <w:rFonts w:hint="cs"/>
          <w:b w:val="0"/>
          <w:bCs w:val="0"/>
          <w:caps/>
          <w:sz w:val="24"/>
          <w:szCs w:val="24"/>
          <w:rtl/>
        </w:rPr>
        <w:t>אפשר אפשר משני הצדדים</w:t>
      </w:r>
    </w:p>
    <w:p w14:paraId="7663C0AE" w14:textId="77777777" w:rsidR="001E2274" w:rsidRDefault="001E2274" w:rsidP="005A02D0">
      <w:pPr>
        <w:rPr>
          <w:b w:val="0"/>
          <w:bCs w:val="0"/>
          <w:caps/>
          <w:sz w:val="24"/>
          <w:szCs w:val="24"/>
          <w:rtl/>
        </w:rPr>
      </w:pPr>
    </w:p>
    <w:p w14:paraId="0658D973" w14:textId="77777777" w:rsidR="001E2274" w:rsidRDefault="000A3DA6" w:rsidP="005A02D0">
      <w:pPr>
        <w:rPr>
          <w:caps/>
          <w:sz w:val="24"/>
          <w:szCs w:val="24"/>
          <w:u w:val="single"/>
          <w:rtl/>
        </w:rPr>
      </w:pPr>
      <w:r w:rsidRPr="000A3DA6">
        <w:rPr>
          <w:rFonts w:hint="cs"/>
          <w:caps/>
          <w:sz w:val="24"/>
          <w:szCs w:val="24"/>
          <w:u w:val="single"/>
          <w:rtl/>
        </w:rPr>
        <w:t>מר תומר דוידסון - נציג מנהל מקרקעי ישראל בוועדה המחוזית</w:t>
      </w:r>
      <w:r w:rsidR="001E2274">
        <w:rPr>
          <w:rFonts w:hint="cs"/>
          <w:caps/>
          <w:sz w:val="24"/>
          <w:szCs w:val="24"/>
          <w:u w:val="single"/>
          <w:rtl/>
        </w:rPr>
        <w:t>:</w:t>
      </w:r>
    </w:p>
    <w:p w14:paraId="66250719" w14:textId="2DD603B4" w:rsidR="001E2274" w:rsidRDefault="005A02D0" w:rsidP="005A02D0">
      <w:pPr>
        <w:rPr>
          <w:b w:val="0"/>
          <w:bCs w:val="0"/>
          <w:caps/>
          <w:sz w:val="24"/>
          <w:szCs w:val="24"/>
          <w:rtl/>
        </w:rPr>
      </w:pPr>
      <w:r>
        <w:rPr>
          <w:rFonts w:hint="cs"/>
          <w:b w:val="0"/>
          <w:bCs w:val="0"/>
          <w:caps/>
          <w:sz w:val="24"/>
          <w:szCs w:val="24"/>
          <w:rtl/>
        </w:rPr>
        <w:t xml:space="preserve">... היא גם מגדילה את הבאפר </w:t>
      </w:r>
    </w:p>
    <w:p w14:paraId="6BE3CACB" w14:textId="77777777" w:rsidR="001E2274" w:rsidRDefault="001E2274" w:rsidP="005A02D0">
      <w:pPr>
        <w:rPr>
          <w:b w:val="0"/>
          <w:bCs w:val="0"/>
          <w:caps/>
          <w:sz w:val="24"/>
          <w:szCs w:val="24"/>
          <w:rtl/>
        </w:rPr>
      </w:pPr>
    </w:p>
    <w:p w14:paraId="61FA5CB0" w14:textId="77777777" w:rsidR="001E2274" w:rsidRDefault="00E019CF" w:rsidP="005A02D0">
      <w:pPr>
        <w:rPr>
          <w:caps/>
          <w:sz w:val="24"/>
          <w:szCs w:val="24"/>
          <w:u w:val="single"/>
          <w:rtl/>
        </w:rPr>
      </w:pPr>
      <w:r w:rsidRPr="00E019CF">
        <w:rPr>
          <w:rFonts w:hint="cs"/>
          <w:caps/>
          <w:sz w:val="24"/>
          <w:szCs w:val="24"/>
          <w:u w:val="single"/>
          <w:rtl/>
        </w:rPr>
        <w:t>גב</w:t>
      </w:r>
      <w:r w:rsidRPr="00E019CF">
        <w:rPr>
          <w:caps/>
          <w:sz w:val="24"/>
          <w:szCs w:val="24"/>
          <w:u w:val="single"/>
          <w:rtl/>
        </w:rPr>
        <w:t>'</w:t>
      </w:r>
      <w:r w:rsidRPr="00E019CF">
        <w:rPr>
          <w:rFonts w:hint="cs"/>
          <w:caps/>
          <w:sz w:val="24"/>
          <w:szCs w:val="24"/>
          <w:u w:val="single"/>
          <w:rtl/>
        </w:rPr>
        <w:t xml:space="preserve"> שיראל לוי - אדריכלית עורכת התוכנית</w:t>
      </w:r>
      <w:r w:rsidR="001E2274">
        <w:rPr>
          <w:rFonts w:hint="cs"/>
          <w:caps/>
          <w:sz w:val="24"/>
          <w:szCs w:val="24"/>
          <w:u w:val="single"/>
          <w:rtl/>
        </w:rPr>
        <w:t>:</w:t>
      </w:r>
    </w:p>
    <w:p w14:paraId="0BA50946" w14:textId="199AC814" w:rsidR="001E2274" w:rsidRDefault="005A02D0" w:rsidP="005A02D0">
      <w:pPr>
        <w:rPr>
          <w:b w:val="0"/>
          <w:bCs w:val="0"/>
          <w:caps/>
          <w:sz w:val="24"/>
          <w:szCs w:val="24"/>
          <w:rtl/>
        </w:rPr>
      </w:pPr>
      <w:r>
        <w:rPr>
          <w:rFonts w:hint="cs"/>
          <w:b w:val="0"/>
          <w:bCs w:val="0"/>
          <w:caps/>
          <w:sz w:val="24"/>
          <w:szCs w:val="24"/>
          <w:rtl/>
        </w:rPr>
        <w:t>תראה לה מצד ימין את השביל הולכי רגל השביל הולכי רגל ממשיך גם מזרחה</w:t>
      </w:r>
    </w:p>
    <w:p w14:paraId="1CE7CA0E" w14:textId="77777777" w:rsidR="001E2274" w:rsidRDefault="001E2274" w:rsidP="005A02D0">
      <w:pPr>
        <w:rPr>
          <w:b w:val="0"/>
          <w:bCs w:val="0"/>
          <w:caps/>
          <w:sz w:val="24"/>
          <w:szCs w:val="24"/>
          <w:rtl/>
        </w:rPr>
      </w:pPr>
    </w:p>
    <w:p w14:paraId="354CD336" w14:textId="77777777" w:rsidR="001E2274" w:rsidRDefault="00AE2D5F" w:rsidP="005A02D0">
      <w:pPr>
        <w:rPr>
          <w:caps/>
          <w:sz w:val="24"/>
          <w:szCs w:val="24"/>
          <w:u w:val="single"/>
          <w:rtl/>
        </w:rPr>
      </w:pPr>
      <w:r w:rsidRPr="00AE2D5F">
        <w:rPr>
          <w:rFonts w:hint="cs"/>
          <w:caps/>
          <w:sz w:val="24"/>
          <w:szCs w:val="24"/>
          <w:u w:val="single"/>
          <w:rtl/>
        </w:rPr>
        <w:t>מר ארז שעני - נציג לשכת התכנון</w:t>
      </w:r>
      <w:r w:rsidR="001E2274">
        <w:rPr>
          <w:rFonts w:hint="cs"/>
          <w:caps/>
          <w:sz w:val="24"/>
          <w:szCs w:val="24"/>
          <w:u w:val="single"/>
          <w:rtl/>
        </w:rPr>
        <w:t>:</w:t>
      </w:r>
    </w:p>
    <w:p w14:paraId="75683B5A" w14:textId="5CC2B955" w:rsidR="001E2274" w:rsidRDefault="005A02D0" w:rsidP="005A02D0">
      <w:pPr>
        <w:rPr>
          <w:b w:val="0"/>
          <w:bCs w:val="0"/>
          <w:caps/>
          <w:sz w:val="24"/>
          <w:szCs w:val="24"/>
          <w:rtl/>
        </w:rPr>
      </w:pPr>
      <w:r>
        <w:rPr>
          <w:rFonts w:hint="cs"/>
          <w:b w:val="0"/>
          <w:bCs w:val="0"/>
          <w:caps/>
          <w:sz w:val="24"/>
          <w:szCs w:val="24"/>
          <w:rtl/>
        </w:rPr>
        <w:t xml:space="preserve">יש לכם חתך </w:t>
      </w:r>
    </w:p>
    <w:p w14:paraId="033F3BC1" w14:textId="77777777" w:rsidR="001E2274" w:rsidRDefault="001E2274" w:rsidP="005A02D0">
      <w:pPr>
        <w:rPr>
          <w:b w:val="0"/>
          <w:bCs w:val="0"/>
          <w:caps/>
          <w:sz w:val="24"/>
          <w:szCs w:val="24"/>
          <w:rtl/>
        </w:rPr>
      </w:pPr>
    </w:p>
    <w:p w14:paraId="0B50B56A" w14:textId="77777777" w:rsidR="001E2274" w:rsidRDefault="00D46C52" w:rsidP="005A02D0">
      <w:pPr>
        <w:rPr>
          <w:caps/>
          <w:sz w:val="24"/>
          <w:szCs w:val="24"/>
          <w:u w:val="single"/>
          <w:rtl/>
        </w:rPr>
      </w:pPr>
      <w:r w:rsidRPr="00D46C52">
        <w:rPr>
          <w:rFonts w:hint="cs"/>
          <w:caps/>
          <w:sz w:val="24"/>
          <w:szCs w:val="24"/>
          <w:u w:val="single"/>
          <w:rtl/>
        </w:rPr>
        <w:t>מר אלון מתן - צוות התוכנית</w:t>
      </w:r>
      <w:r w:rsidR="001E2274">
        <w:rPr>
          <w:rFonts w:hint="cs"/>
          <w:caps/>
          <w:sz w:val="24"/>
          <w:szCs w:val="24"/>
          <w:u w:val="single"/>
          <w:rtl/>
        </w:rPr>
        <w:t>:</w:t>
      </w:r>
    </w:p>
    <w:p w14:paraId="72417D61" w14:textId="5F4F9695" w:rsidR="001E2274" w:rsidRDefault="00C4488E" w:rsidP="005A02D0">
      <w:pPr>
        <w:rPr>
          <w:b w:val="0"/>
          <w:bCs w:val="0"/>
          <w:caps/>
          <w:sz w:val="24"/>
          <w:szCs w:val="24"/>
          <w:rtl/>
        </w:rPr>
      </w:pPr>
      <w:r>
        <w:rPr>
          <w:rFonts w:hint="cs"/>
          <w:b w:val="0"/>
          <w:bCs w:val="0"/>
          <w:caps/>
          <w:sz w:val="24"/>
          <w:szCs w:val="24"/>
          <w:rtl/>
        </w:rPr>
        <w:t>מפה זה מתחבר</w:t>
      </w:r>
    </w:p>
    <w:p w14:paraId="2BE40539" w14:textId="77777777" w:rsidR="001E2274" w:rsidRDefault="001E2274" w:rsidP="005A02D0">
      <w:pPr>
        <w:rPr>
          <w:b w:val="0"/>
          <w:bCs w:val="0"/>
          <w:caps/>
          <w:sz w:val="24"/>
          <w:szCs w:val="24"/>
          <w:rtl/>
        </w:rPr>
      </w:pPr>
    </w:p>
    <w:p w14:paraId="33D1C8D1" w14:textId="77777777" w:rsidR="001E2274" w:rsidRDefault="000A3DA6" w:rsidP="005A02D0">
      <w:pPr>
        <w:rPr>
          <w:caps/>
          <w:sz w:val="24"/>
          <w:szCs w:val="24"/>
          <w:u w:val="single"/>
          <w:rtl/>
        </w:rPr>
      </w:pPr>
      <w:r w:rsidRPr="000A3DA6">
        <w:rPr>
          <w:rFonts w:hint="cs"/>
          <w:caps/>
          <w:sz w:val="24"/>
          <w:szCs w:val="24"/>
          <w:u w:val="single"/>
          <w:rtl/>
        </w:rPr>
        <w:t>מר תומר דוידסון - נציג מנהל מקרקעי ישראל בוועדה המחוזית</w:t>
      </w:r>
      <w:r w:rsidR="001E2274">
        <w:rPr>
          <w:rFonts w:hint="cs"/>
          <w:caps/>
          <w:sz w:val="24"/>
          <w:szCs w:val="24"/>
          <w:u w:val="single"/>
          <w:rtl/>
        </w:rPr>
        <w:t>:</w:t>
      </w:r>
    </w:p>
    <w:p w14:paraId="761BE6FF" w14:textId="324C4A79" w:rsidR="001E2274" w:rsidRDefault="00C4488E" w:rsidP="005A02D0">
      <w:pPr>
        <w:rPr>
          <w:b w:val="0"/>
          <w:bCs w:val="0"/>
          <w:caps/>
          <w:sz w:val="24"/>
          <w:szCs w:val="24"/>
          <w:rtl/>
        </w:rPr>
      </w:pPr>
      <w:r>
        <w:rPr>
          <w:rFonts w:hint="cs"/>
          <w:b w:val="0"/>
          <w:bCs w:val="0"/>
          <w:caps/>
          <w:sz w:val="24"/>
          <w:szCs w:val="24"/>
          <w:rtl/>
        </w:rPr>
        <w:t>השביל</w:t>
      </w:r>
    </w:p>
    <w:p w14:paraId="65A938B2" w14:textId="77777777" w:rsidR="001E2274" w:rsidRDefault="001E2274" w:rsidP="005A02D0">
      <w:pPr>
        <w:rPr>
          <w:b w:val="0"/>
          <w:bCs w:val="0"/>
          <w:caps/>
          <w:sz w:val="24"/>
          <w:szCs w:val="24"/>
          <w:rtl/>
        </w:rPr>
      </w:pPr>
    </w:p>
    <w:p w14:paraId="508B7CA9" w14:textId="77777777" w:rsidR="001E2274" w:rsidRDefault="00E019CF" w:rsidP="005A02D0">
      <w:pPr>
        <w:rPr>
          <w:caps/>
          <w:sz w:val="24"/>
          <w:szCs w:val="24"/>
          <w:u w:val="single"/>
          <w:rtl/>
        </w:rPr>
      </w:pPr>
      <w:r w:rsidRPr="00E019CF">
        <w:rPr>
          <w:rFonts w:hint="cs"/>
          <w:caps/>
          <w:sz w:val="24"/>
          <w:szCs w:val="24"/>
          <w:u w:val="single"/>
          <w:rtl/>
        </w:rPr>
        <w:t>גב</w:t>
      </w:r>
      <w:r w:rsidRPr="00E019CF">
        <w:rPr>
          <w:caps/>
          <w:sz w:val="24"/>
          <w:szCs w:val="24"/>
          <w:u w:val="single"/>
          <w:rtl/>
        </w:rPr>
        <w:t>'</w:t>
      </w:r>
      <w:r w:rsidRPr="00E019CF">
        <w:rPr>
          <w:rFonts w:hint="cs"/>
          <w:caps/>
          <w:sz w:val="24"/>
          <w:szCs w:val="24"/>
          <w:u w:val="single"/>
          <w:rtl/>
        </w:rPr>
        <w:t xml:space="preserve"> שיראל לוי - אדריכלית עורכת התוכנית</w:t>
      </w:r>
      <w:r w:rsidR="001E2274">
        <w:rPr>
          <w:rFonts w:hint="cs"/>
          <w:caps/>
          <w:sz w:val="24"/>
          <w:szCs w:val="24"/>
          <w:u w:val="single"/>
          <w:rtl/>
        </w:rPr>
        <w:t>:</w:t>
      </w:r>
    </w:p>
    <w:p w14:paraId="45AFB0D4" w14:textId="1211D0FF" w:rsidR="001E2274" w:rsidRDefault="00C4488E" w:rsidP="005A02D0">
      <w:pPr>
        <w:rPr>
          <w:b w:val="0"/>
          <w:bCs w:val="0"/>
          <w:caps/>
          <w:sz w:val="24"/>
          <w:szCs w:val="24"/>
          <w:rtl/>
        </w:rPr>
      </w:pPr>
      <w:r>
        <w:rPr>
          <w:rFonts w:hint="cs"/>
          <w:b w:val="0"/>
          <w:bCs w:val="0"/>
          <w:caps/>
          <w:sz w:val="24"/>
          <w:szCs w:val="24"/>
          <w:rtl/>
        </w:rPr>
        <w:t xml:space="preserve">כן </w:t>
      </w:r>
    </w:p>
    <w:p w14:paraId="27F0DF1B" w14:textId="77777777" w:rsidR="001E2274" w:rsidRDefault="001E2274" w:rsidP="005A02D0">
      <w:pPr>
        <w:rPr>
          <w:b w:val="0"/>
          <w:bCs w:val="0"/>
          <w:caps/>
          <w:sz w:val="24"/>
          <w:szCs w:val="24"/>
          <w:rtl/>
        </w:rPr>
      </w:pPr>
    </w:p>
    <w:p w14:paraId="5E7BE6ED" w14:textId="77777777" w:rsidR="001E2274" w:rsidRDefault="00D46C52" w:rsidP="005A02D0">
      <w:pPr>
        <w:rPr>
          <w:caps/>
          <w:sz w:val="24"/>
          <w:szCs w:val="24"/>
          <w:u w:val="single"/>
          <w:rtl/>
        </w:rPr>
      </w:pPr>
      <w:r w:rsidRPr="00D46C52">
        <w:rPr>
          <w:rFonts w:hint="cs"/>
          <w:caps/>
          <w:sz w:val="24"/>
          <w:szCs w:val="24"/>
          <w:u w:val="single"/>
          <w:rtl/>
        </w:rPr>
        <w:t>מר אלון מתן - צוות התוכנית</w:t>
      </w:r>
      <w:r w:rsidR="001E2274">
        <w:rPr>
          <w:rFonts w:hint="cs"/>
          <w:caps/>
          <w:sz w:val="24"/>
          <w:szCs w:val="24"/>
          <w:u w:val="single"/>
          <w:rtl/>
        </w:rPr>
        <w:t>:</w:t>
      </w:r>
    </w:p>
    <w:p w14:paraId="1215A6E2" w14:textId="123A37D0" w:rsidR="001E2274" w:rsidRDefault="00C4488E" w:rsidP="005A02D0">
      <w:pPr>
        <w:rPr>
          <w:b w:val="0"/>
          <w:bCs w:val="0"/>
          <w:caps/>
          <w:sz w:val="24"/>
          <w:szCs w:val="24"/>
          <w:rtl/>
        </w:rPr>
      </w:pPr>
      <w:r>
        <w:rPr>
          <w:rFonts w:hint="cs"/>
          <w:b w:val="0"/>
          <w:bCs w:val="0"/>
          <w:caps/>
          <w:sz w:val="24"/>
          <w:szCs w:val="24"/>
          <w:rtl/>
        </w:rPr>
        <w:t>וגם פה יש את המדרכה</w:t>
      </w:r>
    </w:p>
    <w:p w14:paraId="5EABCB80" w14:textId="77777777" w:rsidR="001E2274" w:rsidRDefault="001E2274" w:rsidP="005A02D0">
      <w:pPr>
        <w:rPr>
          <w:b w:val="0"/>
          <w:bCs w:val="0"/>
          <w:caps/>
          <w:sz w:val="24"/>
          <w:szCs w:val="24"/>
          <w:rtl/>
        </w:rPr>
      </w:pPr>
    </w:p>
    <w:p w14:paraId="6BD145EB" w14:textId="77777777" w:rsidR="001E2274" w:rsidRDefault="000A3DA6" w:rsidP="005A02D0">
      <w:pPr>
        <w:rPr>
          <w:caps/>
          <w:sz w:val="24"/>
          <w:szCs w:val="24"/>
          <w:u w:val="single"/>
          <w:rtl/>
        </w:rPr>
      </w:pPr>
      <w:r w:rsidRPr="000A3DA6">
        <w:rPr>
          <w:rFonts w:hint="cs"/>
          <w:caps/>
          <w:sz w:val="24"/>
          <w:szCs w:val="24"/>
          <w:u w:val="single"/>
          <w:rtl/>
        </w:rPr>
        <w:t>מר תומר דוידסון - נציג מנהל מקרקעי ישראל בוועדה המחוזית</w:t>
      </w:r>
      <w:r w:rsidR="001E2274">
        <w:rPr>
          <w:rFonts w:hint="cs"/>
          <w:caps/>
          <w:sz w:val="24"/>
          <w:szCs w:val="24"/>
          <w:u w:val="single"/>
          <w:rtl/>
        </w:rPr>
        <w:t>:</w:t>
      </w:r>
    </w:p>
    <w:p w14:paraId="192B2AF5" w14:textId="5256ED0F" w:rsidR="001E2274" w:rsidRDefault="00C4488E" w:rsidP="005A02D0">
      <w:pPr>
        <w:rPr>
          <w:b w:val="0"/>
          <w:bCs w:val="0"/>
          <w:caps/>
          <w:sz w:val="24"/>
          <w:szCs w:val="24"/>
          <w:rtl/>
        </w:rPr>
      </w:pPr>
      <w:r>
        <w:rPr>
          <w:rFonts w:hint="cs"/>
          <w:b w:val="0"/>
          <w:bCs w:val="0"/>
          <w:caps/>
          <w:sz w:val="24"/>
          <w:szCs w:val="24"/>
          <w:rtl/>
        </w:rPr>
        <w:t>כן כן ברור</w:t>
      </w:r>
    </w:p>
    <w:p w14:paraId="7FAACC48" w14:textId="77777777" w:rsidR="001E2274" w:rsidRDefault="001E2274" w:rsidP="005A02D0">
      <w:pPr>
        <w:rPr>
          <w:b w:val="0"/>
          <w:bCs w:val="0"/>
          <w:caps/>
          <w:sz w:val="24"/>
          <w:szCs w:val="24"/>
          <w:rtl/>
        </w:rPr>
      </w:pPr>
    </w:p>
    <w:p w14:paraId="427C0A54" w14:textId="77777777" w:rsidR="001E2274" w:rsidRDefault="003109B2" w:rsidP="005A02D0">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1F3ED232" w14:textId="567430AC" w:rsidR="001E2274" w:rsidRDefault="00C4488E" w:rsidP="005A02D0">
      <w:pPr>
        <w:rPr>
          <w:b w:val="0"/>
          <w:bCs w:val="0"/>
          <w:caps/>
          <w:sz w:val="24"/>
          <w:szCs w:val="24"/>
          <w:rtl/>
        </w:rPr>
      </w:pPr>
      <w:r>
        <w:rPr>
          <w:rFonts w:hint="cs"/>
          <w:b w:val="0"/>
          <w:bCs w:val="0"/>
          <w:caps/>
          <w:sz w:val="24"/>
          <w:szCs w:val="24"/>
          <w:rtl/>
        </w:rPr>
        <w:t xml:space="preserve">בסדר </w:t>
      </w:r>
    </w:p>
    <w:p w14:paraId="566BDDBE" w14:textId="77777777" w:rsidR="001E2274" w:rsidRDefault="001E2274" w:rsidP="005A02D0">
      <w:pPr>
        <w:rPr>
          <w:b w:val="0"/>
          <w:bCs w:val="0"/>
          <w:caps/>
          <w:sz w:val="24"/>
          <w:szCs w:val="24"/>
          <w:rtl/>
        </w:rPr>
      </w:pPr>
    </w:p>
    <w:p w14:paraId="78368DC9" w14:textId="77777777" w:rsidR="001E2274" w:rsidRDefault="000A3DA6" w:rsidP="005A02D0">
      <w:pPr>
        <w:rPr>
          <w:caps/>
          <w:sz w:val="24"/>
          <w:szCs w:val="24"/>
          <w:u w:val="single"/>
          <w:rtl/>
        </w:rPr>
      </w:pPr>
      <w:r w:rsidRPr="000A3DA6">
        <w:rPr>
          <w:rFonts w:hint="cs"/>
          <w:caps/>
          <w:sz w:val="24"/>
          <w:szCs w:val="24"/>
          <w:u w:val="single"/>
          <w:rtl/>
        </w:rPr>
        <w:t>מר תומר דוידסון - נציג מנהל מקרקעי ישראל בוועדה המחוזית</w:t>
      </w:r>
      <w:r w:rsidR="001E2274">
        <w:rPr>
          <w:rFonts w:hint="cs"/>
          <w:caps/>
          <w:sz w:val="24"/>
          <w:szCs w:val="24"/>
          <w:u w:val="single"/>
          <w:rtl/>
        </w:rPr>
        <w:t>:</w:t>
      </w:r>
    </w:p>
    <w:p w14:paraId="2D532CF1" w14:textId="2BA51C2C" w:rsidR="001E2274" w:rsidRDefault="00C4488E" w:rsidP="005A02D0">
      <w:pPr>
        <w:rPr>
          <w:b w:val="0"/>
          <w:bCs w:val="0"/>
          <w:caps/>
          <w:sz w:val="24"/>
          <w:szCs w:val="24"/>
          <w:rtl/>
        </w:rPr>
      </w:pPr>
      <w:r>
        <w:rPr>
          <w:rFonts w:hint="cs"/>
          <w:b w:val="0"/>
          <w:bCs w:val="0"/>
          <w:caps/>
          <w:sz w:val="24"/>
          <w:szCs w:val="24"/>
          <w:rtl/>
        </w:rPr>
        <w:t xml:space="preserve">ברור </w:t>
      </w:r>
    </w:p>
    <w:p w14:paraId="032697F8" w14:textId="77777777" w:rsidR="001E2274" w:rsidRDefault="001E2274" w:rsidP="005A02D0">
      <w:pPr>
        <w:rPr>
          <w:b w:val="0"/>
          <w:bCs w:val="0"/>
          <w:caps/>
          <w:sz w:val="24"/>
          <w:szCs w:val="24"/>
          <w:rtl/>
        </w:rPr>
      </w:pPr>
    </w:p>
    <w:p w14:paraId="3BCBB9F1" w14:textId="77777777" w:rsidR="001E2274" w:rsidRDefault="003109B2" w:rsidP="005A02D0">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62FC0E6F" w14:textId="5FEA5500" w:rsidR="001E2274" w:rsidRDefault="00C4488E" w:rsidP="005A02D0">
      <w:pPr>
        <w:rPr>
          <w:b w:val="0"/>
          <w:bCs w:val="0"/>
          <w:caps/>
          <w:sz w:val="24"/>
          <w:szCs w:val="24"/>
          <w:rtl/>
        </w:rPr>
      </w:pPr>
      <w:r>
        <w:rPr>
          <w:rFonts w:hint="cs"/>
          <w:b w:val="0"/>
          <w:bCs w:val="0"/>
          <w:caps/>
          <w:sz w:val="24"/>
          <w:szCs w:val="24"/>
          <w:rtl/>
        </w:rPr>
        <w:t>רצינו להבין את זה</w:t>
      </w:r>
    </w:p>
    <w:p w14:paraId="7AA0C5AE" w14:textId="77777777" w:rsidR="001E2274" w:rsidRDefault="001E2274" w:rsidP="005A02D0">
      <w:pPr>
        <w:rPr>
          <w:b w:val="0"/>
          <w:bCs w:val="0"/>
          <w:caps/>
          <w:sz w:val="24"/>
          <w:szCs w:val="24"/>
          <w:rtl/>
        </w:rPr>
      </w:pPr>
    </w:p>
    <w:p w14:paraId="1FD703FF" w14:textId="77777777" w:rsidR="001E2274" w:rsidRDefault="000A3DA6" w:rsidP="005A02D0">
      <w:pPr>
        <w:rPr>
          <w:caps/>
          <w:sz w:val="24"/>
          <w:szCs w:val="24"/>
          <w:u w:val="single"/>
          <w:rtl/>
        </w:rPr>
      </w:pPr>
      <w:r w:rsidRPr="000A3DA6">
        <w:rPr>
          <w:rFonts w:hint="cs"/>
          <w:caps/>
          <w:sz w:val="24"/>
          <w:szCs w:val="24"/>
          <w:u w:val="single"/>
          <w:rtl/>
        </w:rPr>
        <w:t>מר תומר דוידסון - נציג מנהל מקרקעי ישראל בוועדה המחוזית</w:t>
      </w:r>
      <w:r w:rsidR="001E2274">
        <w:rPr>
          <w:rFonts w:hint="cs"/>
          <w:caps/>
          <w:sz w:val="24"/>
          <w:szCs w:val="24"/>
          <w:u w:val="single"/>
          <w:rtl/>
        </w:rPr>
        <w:t>:</w:t>
      </w:r>
    </w:p>
    <w:p w14:paraId="3A0C6A77" w14:textId="11A91D55" w:rsidR="001E2274" w:rsidRDefault="00C4488E" w:rsidP="005A02D0">
      <w:pPr>
        <w:rPr>
          <w:b w:val="0"/>
          <w:bCs w:val="0"/>
          <w:caps/>
          <w:sz w:val="24"/>
          <w:szCs w:val="24"/>
          <w:rtl/>
        </w:rPr>
      </w:pPr>
      <w:r>
        <w:rPr>
          <w:rFonts w:hint="cs"/>
          <w:b w:val="0"/>
          <w:bCs w:val="0"/>
          <w:caps/>
          <w:sz w:val="24"/>
          <w:szCs w:val="24"/>
          <w:rtl/>
        </w:rPr>
        <w:t>זה עכשיו זה ברור</w:t>
      </w:r>
    </w:p>
    <w:p w14:paraId="04CC9416" w14:textId="77777777" w:rsidR="001E2274" w:rsidRDefault="001E2274" w:rsidP="005A02D0">
      <w:pPr>
        <w:rPr>
          <w:b w:val="0"/>
          <w:bCs w:val="0"/>
          <w:caps/>
          <w:sz w:val="24"/>
          <w:szCs w:val="24"/>
          <w:rtl/>
        </w:rPr>
      </w:pPr>
    </w:p>
    <w:p w14:paraId="08AA40CD" w14:textId="77777777" w:rsidR="001E2274" w:rsidRDefault="00D46C52" w:rsidP="005A02D0">
      <w:pPr>
        <w:rPr>
          <w:caps/>
          <w:sz w:val="24"/>
          <w:szCs w:val="24"/>
          <w:u w:val="single"/>
          <w:rtl/>
        </w:rPr>
      </w:pPr>
      <w:r w:rsidRPr="00D46C52">
        <w:rPr>
          <w:rFonts w:hint="cs"/>
          <w:caps/>
          <w:sz w:val="24"/>
          <w:szCs w:val="24"/>
          <w:u w:val="single"/>
          <w:rtl/>
        </w:rPr>
        <w:t>מר רועי בר</w:t>
      </w:r>
      <w:r w:rsidR="001E2274">
        <w:rPr>
          <w:rFonts w:hint="cs"/>
          <w:caps/>
          <w:sz w:val="24"/>
          <w:szCs w:val="24"/>
          <w:u w:val="single"/>
          <w:rtl/>
        </w:rPr>
        <w:t>:</w:t>
      </w:r>
    </w:p>
    <w:p w14:paraId="4708B3AA" w14:textId="16C1175E" w:rsidR="001E2274" w:rsidRDefault="00C4488E" w:rsidP="005A02D0">
      <w:pPr>
        <w:rPr>
          <w:b w:val="0"/>
          <w:bCs w:val="0"/>
          <w:caps/>
          <w:sz w:val="24"/>
          <w:szCs w:val="24"/>
          <w:rtl/>
        </w:rPr>
      </w:pPr>
      <w:r>
        <w:rPr>
          <w:rFonts w:hint="cs"/>
          <w:b w:val="0"/>
          <w:bCs w:val="0"/>
          <w:caps/>
          <w:sz w:val="24"/>
          <w:szCs w:val="24"/>
          <w:rtl/>
        </w:rPr>
        <w:t xml:space="preserve">אנחנו גם נדרשנו לתת זיקת הנאה לציבור פה על כל השטחים ההיקפיים שסביב הפרויקט ו, אנחנו ביקשנו במסגרת הדיונים עם לשכת התכנון ש, זיקת ההנאה הזו שהסכמנו עבורה רק שהיא לא תמנע מאיתנו את הפעילות המקובלת ב, ב, מרכזים מסחריים כלומר שולחנות וכסאות לבתי קפה אם צריך וכו, לא מעבר לזה </w:t>
      </w:r>
    </w:p>
    <w:p w14:paraId="3759BB60" w14:textId="77777777" w:rsidR="001E2274" w:rsidRDefault="001E2274" w:rsidP="005A02D0">
      <w:pPr>
        <w:rPr>
          <w:b w:val="0"/>
          <w:bCs w:val="0"/>
          <w:caps/>
          <w:sz w:val="24"/>
          <w:szCs w:val="24"/>
          <w:rtl/>
        </w:rPr>
      </w:pPr>
    </w:p>
    <w:p w14:paraId="2B40F564" w14:textId="77777777" w:rsidR="001E2274" w:rsidRDefault="003109B2" w:rsidP="005A02D0">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58473965" w14:textId="0684AF2D" w:rsidR="001E2274" w:rsidRDefault="00C4488E" w:rsidP="005A02D0">
      <w:pPr>
        <w:rPr>
          <w:b w:val="0"/>
          <w:bCs w:val="0"/>
          <w:caps/>
          <w:sz w:val="24"/>
          <w:szCs w:val="24"/>
          <w:rtl/>
        </w:rPr>
      </w:pPr>
      <w:r>
        <w:rPr>
          <w:rFonts w:hint="cs"/>
          <w:b w:val="0"/>
          <w:bCs w:val="0"/>
          <w:caps/>
          <w:sz w:val="24"/>
          <w:szCs w:val="24"/>
          <w:rtl/>
        </w:rPr>
        <w:t xml:space="preserve">אתם על שדרות נים זאת אומרת </w:t>
      </w:r>
    </w:p>
    <w:p w14:paraId="0876323D" w14:textId="77777777" w:rsidR="001E2274" w:rsidRDefault="001E2274" w:rsidP="005A02D0">
      <w:pPr>
        <w:rPr>
          <w:b w:val="0"/>
          <w:bCs w:val="0"/>
          <w:caps/>
          <w:sz w:val="24"/>
          <w:szCs w:val="24"/>
          <w:rtl/>
        </w:rPr>
      </w:pPr>
    </w:p>
    <w:p w14:paraId="4834E811" w14:textId="77777777" w:rsidR="001E2274" w:rsidRDefault="00D46C52" w:rsidP="005A02D0">
      <w:pPr>
        <w:rPr>
          <w:caps/>
          <w:sz w:val="24"/>
          <w:szCs w:val="24"/>
          <w:u w:val="single"/>
          <w:rtl/>
        </w:rPr>
      </w:pPr>
      <w:r w:rsidRPr="00D46C52">
        <w:rPr>
          <w:rFonts w:hint="cs"/>
          <w:caps/>
          <w:sz w:val="24"/>
          <w:szCs w:val="24"/>
          <w:u w:val="single"/>
          <w:rtl/>
        </w:rPr>
        <w:t>מר רועי בר</w:t>
      </w:r>
      <w:r w:rsidR="001E2274">
        <w:rPr>
          <w:rFonts w:hint="cs"/>
          <w:caps/>
          <w:sz w:val="24"/>
          <w:szCs w:val="24"/>
          <w:u w:val="single"/>
          <w:rtl/>
        </w:rPr>
        <w:t>:</w:t>
      </w:r>
    </w:p>
    <w:p w14:paraId="45348E46" w14:textId="7612BEF6" w:rsidR="001E2274" w:rsidRDefault="00C4488E" w:rsidP="005A02D0">
      <w:pPr>
        <w:rPr>
          <w:b w:val="0"/>
          <w:bCs w:val="0"/>
          <w:caps/>
          <w:sz w:val="24"/>
          <w:szCs w:val="24"/>
          <w:rtl/>
        </w:rPr>
      </w:pPr>
      <w:r>
        <w:rPr>
          <w:rFonts w:hint="cs"/>
          <w:b w:val="0"/>
          <w:bCs w:val="0"/>
          <w:caps/>
          <w:sz w:val="24"/>
          <w:szCs w:val="24"/>
          <w:rtl/>
        </w:rPr>
        <w:t>נכון נכון</w:t>
      </w:r>
    </w:p>
    <w:p w14:paraId="3971F1E7" w14:textId="77777777" w:rsidR="001E2274" w:rsidRDefault="001E2274" w:rsidP="005A02D0">
      <w:pPr>
        <w:rPr>
          <w:b w:val="0"/>
          <w:bCs w:val="0"/>
          <w:caps/>
          <w:sz w:val="24"/>
          <w:szCs w:val="24"/>
          <w:rtl/>
        </w:rPr>
      </w:pPr>
    </w:p>
    <w:p w14:paraId="0FCFB5D2" w14:textId="77777777" w:rsidR="001E2274" w:rsidRDefault="00E019CF" w:rsidP="005A02D0">
      <w:pPr>
        <w:rPr>
          <w:caps/>
          <w:sz w:val="24"/>
          <w:szCs w:val="24"/>
          <w:u w:val="single"/>
          <w:rtl/>
        </w:rPr>
      </w:pPr>
      <w:r w:rsidRPr="00E019CF">
        <w:rPr>
          <w:rFonts w:hint="cs"/>
          <w:caps/>
          <w:sz w:val="24"/>
          <w:szCs w:val="24"/>
          <w:u w:val="single"/>
          <w:rtl/>
        </w:rPr>
        <w:t>גב</w:t>
      </w:r>
      <w:r w:rsidRPr="00E019CF">
        <w:rPr>
          <w:caps/>
          <w:sz w:val="24"/>
          <w:szCs w:val="24"/>
          <w:u w:val="single"/>
          <w:rtl/>
        </w:rPr>
        <w:t>'</w:t>
      </w:r>
      <w:r w:rsidRPr="00E019CF">
        <w:rPr>
          <w:rFonts w:hint="cs"/>
          <w:caps/>
          <w:sz w:val="24"/>
          <w:szCs w:val="24"/>
          <w:u w:val="single"/>
          <w:rtl/>
        </w:rPr>
        <w:t xml:space="preserve"> שיראל לוי - אדריכלית עורכת התוכנית</w:t>
      </w:r>
      <w:r w:rsidR="001E2274">
        <w:rPr>
          <w:rFonts w:hint="cs"/>
          <w:caps/>
          <w:sz w:val="24"/>
          <w:szCs w:val="24"/>
          <w:u w:val="single"/>
          <w:rtl/>
        </w:rPr>
        <w:t>:</w:t>
      </w:r>
    </w:p>
    <w:p w14:paraId="71C440F3" w14:textId="30B7A207" w:rsidR="001E2274" w:rsidRDefault="00C4488E" w:rsidP="005A02D0">
      <w:pPr>
        <w:rPr>
          <w:b w:val="0"/>
          <w:bCs w:val="0"/>
          <w:caps/>
          <w:sz w:val="24"/>
          <w:szCs w:val="24"/>
          <w:rtl/>
        </w:rPr>
      </w:pPr>
      <w:r>
        <w:rPr>
          <w:rFonts w:hint="cs"/>
          <w:b w:val="0"/>
          <w:bCs w:val="0"/>
          <w:caps/>
          <w:sz w:val="24"/>
          <w:szCs w:val="24"/>
          <w:rtl/>
        </w:rPr>
        <w:t xml:space="preserve">כן </w:t>
      </w:r>
    </w:p>
    <w:p w14:paraId="6359F70B" w14:textId="77777777" w:rsidR="001E2274" w:rsidRDefault="001E2274" w:rsidP="005A02D0">
      <w:pPr>
        <w:rPr>
          <w:b w:val="0"/>
          <w:bCs w:val="0"/>
          <w:caps/>
          <w:sz w:val="24"/>
          <w:szCs w:val="24"/>
          <w:rtl/>
        </w:rPr>
      </w:pPr>
    </w:p>
    <w:p w14:paraId="5750A13C" w14:textId="77777777" w:rsidR="001E2274" w:rsidRDefault="003109B2" w:rsidP="005A02D0">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05C7BBFE" w14:textId="2E7EF382" w:rsidR="001E2274" w:rsidRDefault="00C4488E" w:rsidP="005A02D0">
      <w:pPr>
        <w:rPr>
          <w:b w:val="0"/>
          <w:bCs w:val="0"/>
          <w:caps/>
          <w:sz w:val="24"/>
          <w:szCs w:val="24"/>
          <w:rtl/>
        </w:rPr>
      </w:pPr>
      <w:r>
        <w:rPr>
          <w:rFonts w:hint="cs"/>
          <w:b w:val="0"/>
          <w:bCs w:val="0"/>
          <w:caps/>
          <w:sz w:val="24"/>
          <w:szCs w:val="24"/>
          <w:rtl/>
        </w:rPr>
        <w:t xml:space="preserve">זאת אומרת </w:t>
      </w:r>
    </w:p>
    <w:p w14:paraId="0D674FD2" w14:textId="77777777" w:rsidR="001E2274" w:rsidRDefault="001E2274" w:rsidP="005A02D0">
      <w:pPr>
        <w:rPr>
          <w:b w:val="0"/>
          <w:bCs w:val="0"/>
          <w:caps/>
          <w:sz w:val="24"/>
          <w:szCs w:val="24"/>
          <w:rtl/>
        </w:rPr>
      </w:pPr>
    </w:p>
    <w:p w14:paraId="66012DAD" w14:textId="77777777" w:rsidR="001E2274" w:rsidRDefault="00D46C52" w:rsidP="005A02D0">
      <w:pPr>
        <w:rPr>
          <w:caps/>
          <w:sz w:val="24"/>
          <w:szCs w:val="24"/>
          <w:u w:val="single"/>
          <w:rtl/>
        </w:rPr>
      </w:pPr>
      <w:r w:rsidRPr="00D46C52">
        <w:rPr>
          <w:rFonts w:hint="cs"/>
          <w:caps/>
          <w:sz w:val="24"/>
          <w:szCs w:val="24"/>
          <w:u w:val="single"/>
          <w:rtl/>
        </w:rPr>
        <w:t>מר רועי בר</w:t>
      </w:r>
      <w:r w:rsidR="001E2274">
        <w:rPr>
          <w:rFonts w:hint="cs"/>
          <w:caps/>
          <w:sz w:val="24"/>
          <w:szCs w:val="24"/>
          <w:u w:val="single"/>
          <w:rtl/>
        </w:rPr>
        <w:t>:</w:t>
      </w:r>
    </w:p>
    <w:p w14:paraId="3D922339" w14:textId="4B4660EC" w:rsidR="001E2274" w:rsidRDefault="00C4488E" w:rsidP="005A02D0">
      <w:pPr>
        <w:rPr>
          <w:b w:val="0"/>
          <w:bCs w:val="0"/>
          <w:caps/>
          <w:sz w:val="24"/>
          <w:szCs w:val="24"/>
          <w:rtl/>
        </w:rPr>
      </w:pPr>
      <w:r>
        <w:rPr>
          <w:rFonts w:hint="cs"/>
          <w:b w:val="0"/>
          <w:bCs w:val="0"/>
          <w:caps/>
          <w:sz w:val="24"/>
          <w:szCs w:val="24"/>
          <w:rtl/>
        </w:rPr>
        <w:t xml:space="preserve">אם אם אתם רואים הפסים המקווקוים שמעבר למבנה הם סימון של זיקת הנאה </w:t>
      </w:r>
    </w:p>
    <w:p w14:paraId="4F6DD134" w14:textId="77777777" w:rsidR="001E2274" w:rsidRDefault="001E2274" w:rsidP="005A02D0">
      <w:pPr>
        <w:rPr>
          <w:b w:val="0"/>
          <w:bCs w:val="0"/>
          <w:caps/>
          <w:sz w:val="24"/>
          <w:szCs w:val="24"/>
          <w:rtl/>
        </w:rPr>
      </w:pPr>
    </w:p>
    <w:p w14:paraId="5EC947A3" w14:textId="77777777" w:rsidR="001E2274" w:rsidRDefault="00C4488E" w:rsidP="005A02D0">
      <w:pPr>
        <w:rPr>
          <w:b w:val="0"/>
          <w:bCs w:val="0"/>
          <w:caps/>
          <w:sz w:val="24"/>
          <w:szCs w:val="24"/>
          <w:rtl/>
        </w:rPr>
      </w:pPr>
      <w:r>
        <w:rPr>
          <w:rFonts w:hint="cs"/>
          <w:b w:val="0"/>
          <w:bCs w:val="0"/>
          <w:caps/>
          <w:sz w:val="24"/>
          <w:szCs w:val="24"/>
          <w:rtl/>
        </w:rPr>
        <w:t>(מדברים ביחד)</w:t>
      </w:r>
    </w:p>
    <w:p w14:paraId="42FF8E48" w14:textId="77777777" w:rsidR="001E2274" w:rsidRDefault="001E2274" w:rsidP="005A02D0">
      <w:pPr>
        <w:rPr>
          <w:b w:val="0"/>
          <w:bCs w:val="0"/>
          <w:caps/>
          <w:sz w:val="24"/>
          <w:szCs w:val="24"/>
          <w:rtl/>
        </w:rPr>
      </w:pPr>
    </w:p>
    <w:p w14:paraId="43E89C0A" w14:textId="77777777" w:rsidR="001E2274" w:rsidRDefault="00D46C52" w:rsidP="005A02D0">
      <w:pPr>
        <w:rPr>
          <w:caps/>
          <w:sz w:val="24"/>
          <w:szCs w:val="24"/>
          <w:u w:val="single"/>
          <w:rtl/>
        </w:rPr>
      </w:pPr>
      <w:r w:rsidRPr="00D46C52">
        <w:rPr>
          <w:rFonts w:hint="cs"/>
          <w:caps/>
          <w:sz w:val="24"/>
          <w:szCs w:val="24"/>
          <w:u w:val="single"/>
          <w:rtl/>
        </w:rPr>
        <w:t>מר רועי בר</w:t>
      </w:r>
      <w:r w:rsidR="001E2274">
        <w:rPr>
          <w:rFonts w:hint="cs"/>
          <w:caps/>
          <w:sz w:val="24"/>
          <w:szCs w:val="24"/>
          <w:u w:val="single"/>
          <w:rtl/>
        </w:rPr>
        <w:t>:</w:t>
      </w:r>
    </w:p>
    <w:p w14:paraId="5237DF38" w14:textId="56422DEC" w:rsidR="001E2274" w:rsidRDefault="00C4488E" w:rsidP="005A02D0">
      <w:pPr>
        <w:rPr>
          <w:b w:val="0"/>
          <w:bCs w:val="0"/>
          <w:caps/>
          <w:sz w:val="24"/>
          <w:szCs w:val="24"/>
          <w:rtl/>
        </w:rPr>
      </w:pPr>
      <w:r>
        <w:rPr>
          <w:rFonts w:hint="cs"/>
          <w:b w:val="0"/>
          <w:bCs w:val="0"/>
          <w:caps/>
          <w:sz w:val="24"/>
          <w:szCs w:val="24"/>
          <w:rtl/>
        </w:rPr>
        <w:t>שנדרשנו לתת סביב המבנה לטובת</w:t>
      </w:r>
      <w:r w:rsidR="000F703D">
        <w:rPr>
          <w:rFonts w:hint="cs"/>
          <w:b w:val="0"/>
          <w:bCs w:val="0"/>
          <w:caps/>
          <w:sz w:val="24"/>
          <w:szCs w:val="24"/>
          <w:rtl/>
        </w:rPr>
        <w:t xml:space="preserve"> </w:t>
      </w:r>
      <w:r>
        <w:rPr>
          <w:rFonts w:hint="cs"/>
          <w:b w:val="0"/>
          <w:bCs w:val="0"/>
          <w:caps/>
          <w:sz w:val="24"/>
          <w:szCs w:val="24"/>
          <w:rtl/>
        </w:rPr>
        <w:t>הציבור</w:t>
      </w:r>
    </w:p>
    <w:p w14:paraId="61024A8D" w14:textId="77777777" w:rsidR="001E2274" w:rsidRDefault="001E2274" w:rsidP="005A02D0">
      <w:pPr>
        <w:rPr>
          <w:b w:val="0"/>
          <w:bCs w:val="0"/>
          <w:caps/>
          <w:sz w:val="24"/>
          <w:szCs w:val="24"/>
          <w:rtl/>
        </w:rPr>
      </w:pPr>
    </w:p>
    <w:p w14:paraId="7EECE08F" w14:textId="77777777" w:rsidR="001E2274" w:rsidRDefault="00E019CF" w:rsidP="005A02D0">
      <w:pPr>
        <w:rPr>
          <w:caps/>
          <w:sz w:val="24"/>
          <w:szCs w:val="24"/>
          <w:u w:val="single"/>
          <w:rtl/>
        </w:rPr>
      </w:pPr>
      <w:r w:rsidRPr="00E019CF">
        <w:rPr>
          <w:rFonts w:hint="cs"/>
          <w:caps/>
          <w:sz w:val="24"/>
          <w:szCs w:val="24"/>
          <w:u w:val="single"/>
          <w:rtl/>
        </w:rPr>
        <w:t>גב</w:t>
      </w:r>
      <w:r w:rsidRPr="00E019CF">
        <w:rPr>
          <w:caps/>
          <w:sz w:val="24"/>
          <w:szCs w:val="24"/>
          <w:u w:val="single"/>
          <w:rtl/>
        </w:rPr>
        <w:t>'</w:t>
      </w:r>
      <w:r w:rsidRPr="00E019CF">
        <w:rPr>
          <w:rFonts w:hint="cs"/>
          <w:caps/>
          <w:sz w:val="24"/>
          <w:szCs w:val="24"/>
          <w:u w:val="single"/>
          <w:rtl/>
        </w:rPr>
        <w:t xml:space="preserve"> שיראל לוי - אדריכלית עורכת התוכנית</w:t>
      </w:r>
      <w:r w:rsidR="001E2274">
        <w:rPr>
          <w:rFonts w:hint="cs"/>
          <w:caps/>
          <w:sz w:val="24"/>
          <w:szCs w:val="24"/>
          <w:u w:val="single"/>
          <w:rtl/>
        </w:rPr>
        <w:t>:</w:t>
      </w:r>
    </w:p>
    <w:p w14:paraId="42C0C94C" w14:textId="4DB6F549" w:rsidR="001E2274" w:rsidRDefault="00C4488E" w:rsidP="005A02D0">
      <w:pPr>
        <w:rPr>
          <w:b w:val="0"/>
          <w:bCs w:val="0"/>
          <w:caps/>
          <w:sz w:val="24"/>
          <w:szCs w:val="24"/>
          <w:rtl/>
        </w:rPr>
      </w:pPr>
      <w:r>
        <w:rPr>
          <w:rFonts w:hint="cs"/>
          <w:b w:val="0"/>
          <w:bCs w:val="0"/>
          <w:caps/>
          <w:sz w:val="24"/>
          <w:szCs w:val="24"/>
          <w:rtl/>
        </w:rPr>
        <w:t>אנחנו לא ממש על הכביש, יש ה,</w:t>
      </w:r>
    </w:p>
    <w:p w14:paraId="2FF300BB" w14:textId="77777777" w:rsidR="001E2274" w:rsidRDefault="001E2274" w:rsidP="005A02D0">
      <w:pPr>
        <w:rPr>
          <w:b w:val="0"/>
          <w:bCs w:val="0"/>
          <w:caps/>
          <w:sz w:val="24"/>
          <w:szCs w:val="24"/>
          <w:rtl/>
        </w:rPr>
      </w:pPr>
    </w:p>
    <w:p w14:paraId="3D5E333E" w14:textId="77777777" w:rsidR="001E2274" w:rsidRDefault="003109B2" w:rsidP="005A02D0">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1491CF4E" w14:textId="606FD57E" w:rsidR="001E2274" w:rsidRDefault="00C4488E" w:rsidP="005A02D0">
      <w:pPr>
        <w:rPr>
          <w:b w:val="0"/>
          <w:bCs w:val="0"/>
          <w:caps/>
          <w:sz w:val="24"/>
          <w:szCs w:val="24"/>
          <w:rtl/>
        </w:rPr>
      </w:pPr>
      <w:r>
        <w:rPr>
          <w:rFonts w:hint="cs"/>
          <w:b w:val="0"/>
          <w:bCs w:val="0"/>
          <w:caps/>
          <w:sz w:val="24"/>
          <w:szCs w:val="24"/>
          <w:rtl/>
        </w:rPr>
        <w:t>יש עוד שצפיה כזו</w:t>
      </w:r>
      <w:r w:rsidR="000F703D">
        <w:rPr>
          <w:rFonts w:hint="cs"/>
          <w:b w:val="0"/>
          <w:bCs w:val="0"/>
          <w:caps/>
          <w:sz w:val="24"/>
          <w:szCs w:val="24"/>
          <w:rtl/>
        </w:rPr>
        <w:t xml:space="preserve"> </w:t>
      </w:r>
      <w:r>
        <w:rPr>
          <w:rFonts w:hint="cs"/>
          <w:b w:val="0"/>
          <w:bCs w:val="0"/>
          <w:caps/>
          <w:sz w:val="24"/>
          <w:szCs w:val="24"/>
          <w:rtl/>
        </w:rPr>
        <w:t>...</w:t>
      </w:r>
    </w:p>
    <w:p w14:paraId="186FC2EE" w14:textId="77777777" w:rsidR="001E2274" w:rsidRDefault="001E2274" w:rsidP="005A02D0">
      <w:pPr>
        <w:rPr>
          <w:b w:val="0"/>
          <w:bCs w:val="0"/>
          <w:caps/>
          <w:sz w:val="24"/>
          <w:szCs w:val="24"/>
          <w:rtl/>
        </w:rPr>
      </w:pPr>
    </w:p>
    <w:p w14:paraId="010CD821" w14:textId="77777777" w:rsidR="001E2274" w:rsidRDefault="00E019CF" w:rsidP="005A02D0">
      <w:pPr>
        <w:rPr>
          <w:caps/>
          <w:sz w:val="24"/>
          <w:szCs w:val="24"/>
          <w:u w:val="single"/>
          <w:rtl/>
        </w:rPr>
      </w:pPr>
      <w:r w:rsidRPr="00E019CF">
        <w:rPr>
          <w:rFonts w:hint="cs"/>
          <w:caps/>
          <w:sz w:val="24"/>
          <w:szCs w:val="24"/>
          <w:u w:val="single"/>
          <w:rtl/>
        </w:rPr>
        <w:t>גב</w:t>
      </w:r>
      <w:r w:rsidRPr="00E019CF">
        <w:rPr>
          <w:caps/>
          <w:sz w:val="24"/>
          <w:szCs w:val="24"/>
          <w:u w:val="single"/>
          <w:rtl/>
        </w:rPr>
        <w:t>'</w:t>
      </w:r>
      <w:r w:rsidRPr="00E019CF">
        <w:rPr>
          <w:rFonts w:hint="cs"/>
          <w:caps/>
          <w:sz w:val="24"/>
          <w:szCs w:val="24"/>
          <w:u w:val="single"/>
          <w:rtl/>
        </w:rPr>
        <w:t xml:space="preserve"> שיראל לוי - אדריכלית עורכת התוכנית</w:t>
      </w:r>
      <w:r w:rsidR="001E2274">
        <w:rPr>
          <w:rFonts w:hint="cs"/>
          <w:caps/>
          <w:sz w:val="24"/>
          <w:szCs w:val="24"/>
          <w:u w:val="single"/>
          <w:rtl/>
        </w:rPr>
        <w:t>:</w:t>
      </w:r>
    </w:p>
    <w:p w14:paraId="421A4821" w14:textId="61E09DA6" w:rsidR="001E2274" w:rsidRDefault="00C4488E" w:rsidP="005A02D0">
      <w:pPr>
        <w:rPr>
          <w:b w:val="0"/>
          <w:bCs w:val="0"/>
          <w:caps/>
          <w:sz w:val="24"/>
          <w:szCs w:val="24"/>
          <w:rtl/>
        </w:rPr>
      </w:pPr>
      <w:r>
        <w:rPr>
          <w:rFonts w:hint="cs"/>
          <w:b w:val="0"/>
          <w:bCs w:val="0"/>
          <w:caps/>
          <w:sz w:val="24"/>
          <w:szCs w:val="24"/>
          <w:rtl/>
        </w:rPr>
        <w:t>יש את ה, את הגבול מגרש שלנו הקו הכחול, אחריו</w:t>
      </w:r>
      <w:r w:rsidR="000F703D">
        <w:rPr>
          <w:rFonts w:hint="cs"/>
          <w:b w:val="0"/>
          <w:bCs w:val="0"/>
          <w:caps/>
          <w:sz w:val="24"/>
          <w:szCs w:val="24"/>
          <w:rtl/>
        </w:rPr>
        <w:t xml:space="preserve"> </w:t>
      </w:r>
      <w:r>
        <w:rPr>
          <w:rFonts w:hint="cs"/>
          <w:b w:val="0"/>
          <w:bCs w:val="0"/>
          <w:caps/>
          <w:sz w:val="24"/>
          <w:szCs w:val="24"/>
          <w:rtl/>
        </w:rPr>
        <w:t xml:space="preserve">יש שביל אופניים, ורק אז מתחיל ה, יש עוד איזה שהוא </w:t>
      </w:r>
    </w:p>
    <w:p w14:paraId="1295D265" w14:textId="77777777" w:rsidR="001E2274" w:rsidRDefault="001E2274" w:rsidP="005A02D0">
      <w:pPr>
        <w:rPr>
          <w:b w:val="0"/>
          <w:bCs w:val="0"/>
          <w:caps/>
          <w:sz w:val="24"/>
          <w:szCs w:val="24"/>
          <w:rtl/>
        </w:rPr>
      </w:pPr>
    </w:p>
    <w:p w14:paraId="038AE751" w14:textId="77777777" w:rsidR="001E2274" w:rsidRDefault="003109B2" w:rsidP="00C4488E">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3AA2E297" w14:textId="64CC0FE6" w:rsidR="001E2274" w:rsidRDefault="00C4488E" w:rsidP="00C4488E">
      <w:pPr>
        <w:rPr>
          <w:b w:val="0"/>
          <w:bCs w:val="0"/>
          <w:caps/>
          <w:sz w:val="24"/>
          <w:szCs w:val="24"/>
          <w:rtl/>
        </w:rPr>
      </w:pPr>
      <w:r>
        <w:rPr>
          <w:rFonts w:hint="cs"/>
          <w:b w:val="0"/>
          <w:bCs w:val="0"/>
          <w:caps/>
          <w:sz w:val="24"/>
          <w:szCs w:val="24"/>
          <w:rtl/>
        </w:rPr>
        <w:t>מה המרחק?</w:t>
      </w:r>
    </w:p>
    <w:p w14:paraId="18B52D6F" w14:textId="77777777" w:rsidR="001E2274" w:rsidRDefault="001E2274" w:rsidP="00C4488E">
      <w:pPr>
        <w:rPr>
          <w:b w:val="0"/>
          <w:bCs w:val="0"/>
          <w:caps/>
          <w:sz w:val="24"/>
          <w:szCs w:val="24"/>
          <w:rtl/>
        </w:rPr>
      </w:pPr>
    </w:p>
    <w:p w14:paraId="4F06DE70" w14:textId="77777777" w:rsidR="001E2274" w:rsidRDefault="00E019CF" w:rsidP="00C4488E">
      <w:pPr>
        <w:rPr>
          <w:caps/>
          <w:sz w:val="24"/>
          <w:szCs w:val="24"/>
          <w:u w:val="single"/>
          <w:rtl/>
        </w:rPr>
      </w:pPr>
      <w:r w:rsidRPr="00E019CF">
        <w:rPr>
          <w:rFonts w:hint="cs"/>
          <w:caps/>
          <w:sz w:val="24"/>
          <w:szCs w:val="24"/>
          <w:u w:val="single"/>
          <w:rtl/>
        </w:rPr>
        <w:t>גב</w:t>
      </w:r>
      <w:r w:rsidRPr="00E019CF">
        <w:rPr>
          <w:caps/>
          <w:sz w:val="24"/>
          <w:szCs w:val="24"/>
          <w:u w:val="single"/>
          <w:rtl/>
        </w:rPr>
        <w:t>'</w:t>
      </w:r>
      <w:r w:rsidRPr="00E019CF">
        <w:rPr>
          <w:rFonts w:hint="cs"/>
          <w:caps/>
          <w:sz w:val="24"/>
          <w:szCs w:val="24"/>
          <w:u w:val="single"/>
          <w:rtl/>
        </w:rPr>
        <w:t xml:space="preserve"> שיראל לוי - אדריכלית עורכת התוכנית</w:t>
      </w:r>
      <w:r w:rsidR="001E2274">
        <w:rPr>
          <w:rFonts w:hint="cs"/>
          <w:caps/>
          <w:sz w:val="24"/>
          <w:szCs w:val="24"/>
          <w:u w:val="single"/>
          <w:rtl/>
        </w:rPr>
        <w:t>:</w:t>
      </w:r>
    </w:p>
    <w:p w14:paraId="1C916636" w14:textId="02D8B791" w:rsidR="001E2274" w:rsidRDefault="00C4488E" w:rsidP="00C4488E">
      <w:pPr>
        <w:rPr>
          <w:b w:val="0"/>
          <w:bCs w:val="0"/>
          <w:caps/>
          <w:sz w:val="24"/>
          <w:szCs w:val="24"/>
          <w:rtl/>
        </w:rPr>
      </w:pPr>
      <w:r>
        <w:rPr>
          <w:rFonts w:hint="cs"/>
          <w:b w:val="0"/>
          <w:bCs w:val="0"/>
          <w:caps/>
          <w:sz w:val="24"/>
          <w:szCs w:val="24"/>
          <w:rtl/>
        </w:rPr>
        <w:t xml:space="preserve">גינון ורק אז </w:t>
      </w:r>
    </w:p>
    <w:p w14:paraId="799CAC66" w14:textId="77777777" w:rsidR="001E2274" w:rsidRDefault="001E2274" w:rsidP="00C4488E">
      <w:pPr>
        <w:rPr>
          <w:b w:val="0"/>
          <w:bCs w:val="0"/>
          <w:caps/>
          <w:sz w:val="24"/>
          <w:szCs w:val="24"/>
          <w:rtl/>
        </w:rPr>
      </w:pPr>
    </w:p>
    <w:p w14:paraId="1A275823" w14:textId="77777777" w:rsidR="001E2274" w:rsidRDefault="003109B2" w:rsidP="00C4488E">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4A4C1060" w14:textId="55904156" w:rsidR="001E2274" w:rsidRDefault="00C4488E" w:rsidP="00C4488E">
      <w:pPr>
        <w:rPr>
          <w:b w:val="0"/>
          <w:bCs w:val="0"/>
          <w:caps/>
          <w:sz w:val="24"/>
          <w:szCs w:val="24"/>
          <w:rtl/>
        </w:rPr>
      </w:pPr>
      <w:r>
        <w:rPr>
          <w:rFonts w:hint="cs"/>
          <w:b w:val="0"/>
          <w:bCs w:val="0"/>
          <w:caps/>
          <w:sz w:val="24"/>
          <w:szCs w:val="24"/>
          <w:rtl/>
        </w:rPr>
        <w:t xml:space="preserve">כן </w:t>
      </w:r>
    </w:p>
    <w:p w14:paraId="0A8EC449" w14:textId="77777777" w:rsidR="001E2274" w:rsidRDefault="001E2274" w:rsidP="00C4488E">
      <w:pPr>
        <w:rPr>
          <w:b w:val="0"/>
          <w:bCs w:val="0"/>
          <w:caps/>
          <w:sz w:val="24"/>
          <w:szCs w:val="24"/>
          <w:rtl/>
        </w:rPr>
      </w:pPr>
    </w:p>
    <w:p w14:paraId="57C00734" w14:textId="77777777" w:rsidR="001E2274" w:rsidRDefault="00E019CF" w:rsidP="00C4488E">
      <w:pPr>
        <w:rPr>
          <w:caps/>
          <w:sz w:val="24"/>
          <w:szCs w:val="24"/>
          <w:u w:val="single"/>
          <w:rtl/>
        </w:rPr>
      </w:pPr>
      <w:r w:rsidRPr="00E019CF">
        <w:rPr>
          <w:rFonts w:hint="cs"/>
          <w:caps/>
          <w:sz w:val="24"/>
          <w:szCs w:val="24"/>
          <w:u w:val="single"/>
          <w:rtl/>
        </w:rPr>
        <w:t>גב</w:t>
      </w:r>
      <w:r w:rsidRPr="00E019CF">
        <w:rPr>
          <w:caps/>
          <w:sz w:val="24"/>
          <w:szCs w:val="24"/>
          <w:u w:val="single"/>
          <w:rtl/>
        </w:rPr>
        <w:t>'</w:t>
      </w:r>
      <w:r w:rsidRPr="00E019CF">
        <w:rPr>
          <w:rFonts w:hint="cs"/>
          <w:caps/>
          <w:sz w:val="24"/>
          <w:szCs w:val="24"/>
          <w:u w:val="single"/>
          <w:rtl/>
        </w:rPr>
        <w:t xml:space="preserve"> שיראל לוי - אדריכלית עורכת התוכנית</w:t>
      </w:r>
      <w:r w:rsidR="001E2274">
        <w:rPr>
          <w:rFonts w:hint="cs"/>
          <w:caps/>
          <w:sz w:val="24"/>
          <w:szCs w:val="24"/>
          <w:u w:val="single"/>
          <w:rtl/>
        </w:rPr>
        <w:t>:</w:t>
      </w:r>
    </w:p>
    <w:p w14:paraId="2F8A525D" w14:textId="726CECA9" w:rsidR="001E2274" w:rsidRDefault="00C4488E" w:rsidP="00C4488E">
      <w:pPr>
        <w:rPr>
          <w:b w:val="0"/>
          <w:bCs w:val="0"/>
          <w:caps/>
          <w:sz w:val="24"/>
          <w:szCs w:val="24"/>
          <w:rtl/>
        </w:rPr>
      </w:pPr>
      <w:r>
        <w:rPr>
          <w:rFonts w:hint="cs"/>
          <w:b w:val="0"/>
          <w:bCs w:val="0"/>
          <w:caps/>
          <w:sz w:val="24"/>
          <w:szCs w:val="24"/>
          <w:rtl/>
        </w:rPr>
        <w:t xml:space="preserve">מתחיל הכביש, זאת אומרת יש איזה שהוא באפר בינינו לבין ה, </w:t>
      </w:r>
    </w:p>
    <w:p w14:paraId="220CE87B" w14:textId="77777777" w:rsidR="001E2274" w:rsidRDefault="001E2274" w:rsidP="00C4488E">
      <w:pPr>
        <w:rPr>
          <w:b w:val="0"/>
          <w:bCs w:val="0"/>
          <w:caps/>
          <w:sz w:val="24"/>
          <w:szCs w:val="24"/>
          <w:rtl/>
        </w:rPr>
      </w:pPr>
    </w:p>
    <w:p w14:paraId="68804D1E" w14:textId="77777777" w:rsidR="001E2274" w:rsidRDefault="003109B2" w:rsidP="00C4488E">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5758245E" w14:textId="7CE140CF" w:rsidR="001E2274" w:rsidRDefault="00C4488E" w:rsidP="00C4488E">
      <w:pPr>
        <w:rPr>
          <w:b w:val="0"/>
          <w:bCs w:val="0"/>
          <w:caps/>
          <w:sz w:val="24"/>
          <w:szCs w:val="24"/>
          <w:rtl/>
        </w:rPr>
      </w:pPr>
      <w:r>
        <w:rPr>
          <w:rFonts w:hint="cs"/>
          <w:b w:val="0"/>
          <w:bCs w:val="0"/>
          <w:caps/>
          <w:sz w:val="24"/>
          <w:szCs w:val="24"/>
          <w:rtl/>
        </w:rPr>
        <w:t>של כמה בערך?</w:t>
      </w:r>
    </w:p>
    <w:p w14:paraId="643F86DB" w14:textId="77777777" w:rsidR="001E2274" w:rsidRDefault="001E2274" w:rsidP="00C4488E">
      <w:pPr>
        <w:rPr>
          <w:b w:val="0"/>
          <w:bCs w:val="0"/>
          <w:caps/>
          <w:sz w:val="24"/>
          <w:szCs w:val="24"/>
          <w:rtl/>
        </w:rPr>
      </w:pPr>
    </w:p>
    <w:p w14:paraId="3EFB703A" w14:textId="77777777" w:rsidR="001E2274" w:rsidRDefault="00E019CF" w:rsidP="00C4488E">
      <w:pPr>
        <w:rPr>
          <w:caps/>
          <w:sz w:val="24"/>
          <w:szCs w:val="24"/>
          <w:u w:val="single"/>
          <w:rtl/>
        </w:rPr>
      </w:pPr>
      <w:r w:rsidRPr="00E019CF">
        <w:rPr>
          <w:rFonts w:hint="cs"/>
          <w:caps/>
          <w:sz w:val="24"/>
          <w:szCs w:val="24"/>
          <w:u w:val="single"/>
          <w:rtl/>
        </w:rPr>
        <w:t>גב</w:t>
      </w:r>
      <w:r w:rsidRPr="00E019CF">
        <w:rPr>
          <w:caps/>
          <w:sz w:val="24"/>
          <w:szCs w:val="24"/>
          <w:u w:val="single"/>
          <w:rtl/>
        </w:rPr>
        <w:t>'</w:t>
      </w:r>
      <w:r w:rsidRPr="00E019CF">
        <w:rPr>
          <w:rFonts w:hint="cs"/>
          <w:caps/>
          <w:sz w:val="24"/>
          <w:szCs w:val="24"/>
          <w:u w:val="single"/>
          <w:rtl/>
        </w:rPr>
        <w:t xml:space="preserve"> שיראל לוי - אדריכלית עורכת התוכנית</w:t>
      </w:r>
      <w:r w:rsidR="001E2274">
        <w:rPr>
          <w:rFonts w:hint="cs"/>
          <w:caps/>
          <w:sz w:val="24"/>
          <w:szCs w:val="24"/>
          <w:u w:val="single"/>
          <w:rtl/>
        </w:rPr>
        <w:t>:</w:t>
      </w:r>
    </w:p>
    <w:p w14:paraId="62E567B1" w14:textId="1D1B64EC" w:rsidR="001E2274" w:rsidRDefault="00C4488E" w:rsidP="00C4488E">
      <w:pPr>
        <w:rPr>
          <w:b w:val="0"/>
          <w:bCs w:val="0"/>
          <w:caps/>
          <w:sz w:val="24"/>
          <w:szCs w:val="24"/>
          <w:rtl/>
        </w:rPr>
      </w:pPr>
      <w:r>
        <w:rPr>
          <w:rFonts w:hint="cs"/>
          <w:b w:val="0"/>
          <w:bCs w:val="0"/>
          <w:caps/>
          <w:sz w:val="24"/>
          <w:szCs w:val="24"/>
          <w:rtl/>
        </w:rPr>
        <w:t>בואו נסתכל פה בתוכנית נראה אם אפשר</w:t>
      </w:r>
    </w:p>
    <w:p w14:paraId="74256708" w14:textId="77777777" w:rsidR="001E2274" w:rsidRDefault="001E2274" w:rsidP="00C4488E">
      <w:pPr>
        <w:rPr>
          <w:b w:val="0"/>
          <w:bCs w:val="0"/>
          <w:caps/>
          <w:sz w:val="24"/>
          <w:szCs w:val="24"/>
          <w:rtl/>
        </w:rPr>
      </w:pPr>
    </w:p>
    <w:p w14:paraId="46A8B033" w14:textId="77777777" w:rsidR="001E2274" w:rsidRDefault="003109B2" w:rsidP="00C4488E">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2800A414" w14:textId="4F0D2747" w:rsidR="001E2274" w:rsidRDefault="00C4488E" w:rsidP="00C4488E">
      <w:pPr>
        <w:rPr>
          <w:b w:val="0"/>
          <w:bCs w:val="0"/>
          <w:caps/>
          <w:sz w:val="24"/>
          <w:szCs w:val="24"/>
          <w:rtl/>
        </w:rPr>
      </w:pPr>
      <w:r>
        <w:rPr>
          <w:rFonts w:hint="cs"/>
          <w:b w:val="0"/>
          <w:bCs w:val="0"/>
          <w:caps/>
          <w:sz w:val="24"/>
          <w:szCs w:val="24"/>
          <w:rtl/>
        </w:rPr>
        <w:t>כי אתם</w:t>
      </w:r>
      <w:r w:rsidR="000F703D">
        <w:rPr>
          <w:rFonts w:hint="cs"/>
          <w:b w:val="0"/>
          <w:bCs w:val="0"/>
          <w:caps/>
          <w:sz w:val="24"/>
          <w:szCs w:val="24"/>
          <w:rtl/>
        </w:rPr>
        <w:t xml:space="preserve"> </w:t>
      </w:r>
      <w:r>
        <w:rPr>
          <w:rFonts w:hint="cs"/>
          <w:b w:val="0"/>
          <w:bCs w:val="0"/>
          <w:caps/>
          <w:sz w:val="24"/>
          <w:szCs w:val="24"/>
          <w:rtl/>
        </w:rPr>
        <w:t>... משהו מאוד של בית קפה וכל זה ותכלס אתם מאוד קרובים</w:t>
      </w:r>
    </w:p>
    <w:p w14:paraId="59EE9830" w14:textId="77777777" w:rsidR="001E2274" w:rsidRDefault="001E2274" w:rsidP="00C4488E">
      <w:pPr>
        <w:rPr>
          <w:b w:val="0"/>
          <w:bCs w:val="0"/>
          <w:caps/>
          <w:sz w:val="24"/>
          <w:szCs w:val="24"/>
          <w:rtl/>
        </w:rPr>
      </w:pPr>
    </w:p>
    <w:p w14:paraId="51665506" w14:textId="77777777" w:rsidR="001E2274" w:rsidRDefault="00E019CF" w:rsidP="00C4488E">
      <w:pPr>
        <w:rPr>
          <w:caps/>
          <w:sz w:val="24"/>
          <w:szCs w:val="24"/>
          <w:u w:val="single"/>
          <w:rtl/>
        </w:rPr>
      </w:pPr>
      <w:r w:rsidRPr="00E019CF">
        <w:rPr>
          <w:rFonts w:hint="cs"/>
          <w:caps/>
          <w:sz w:val="24"/>
          <w:szCs w:val="24"/>
          <w:u w:val="single"/>
          <w:rtl/>
        </w:rPr>
        <w:lastRenderedPageBreak/>
        <w:t>גב</w:t>
      </w:r>
      <w:r w:rsidRPr="00E019CF">
        <w:rPr>
          <w:caps/>
          <w:sz w:val="24"/>
          <w:szCs w:val="24"/>
          <w:u w:val="single"/>
          <w:rtl/>
        </w:rPr>
        <w:t>'</w:t>
      </w:r>
      <w:r w:rsidRPr="00E019CF">
        <w:rPr>
          <w:rFonts w:hint="cs"/>
          <w:caps/>
          <w:sz w:val="24"/>
          <w:szCs w:val="24"/>
          <w:u w:val="single"/>
          <w:rtl/>
        </w:rPr>
        <w:t xml:space="preserve"> שיראל לוי - אדריכלית עורכת התוכנית</w:t>
      </w:r>
      <w:r w:rsidR="001E2274">
        <w:rPr>
          <w:rFonts w:hint="cs"/>
          <w:caps/>
          <w:sz w:val="24"/>
          <w:szCs w:val="24"/>
          <w:u w:val="single"/>
          <w:rtl/>
        </w:rPr>
        <w:t>:</w:t>
      </w:r>
    </w:p>
    <w:p w14:paraId="57332D0E" w14:textId="507C7376" w:rsidR="001E2274" w:rsidRDefault="00C4488E" w:rsidP="00C4488E">
      <w:pPr>
        <w:rPr>
          <w:b w:val="0"/>
          <w:bCs w:val="0"/>
          <w:caps/>
          <w:sz w:val="24"/>
          <w:szCs w:val="24"/>
          <w:rtl/>
        </w:rPr>
      </w:pPr>
      <w:r>
        <w:rPr>
          <w:rFonts w:hint="cs"/>
          <w:b w:val="0"/>
          <w:bCs w:val="0"/>
          <w:caps/>
          <w:sz w:val="24"/>
          <w:szCs w:val="24"/>
          <w:rtl/>
        </w:rPr>
        <w:t xml:space="preserve">לא, הנה אפשר לראות את ה, </w:t>
      </w:r>
    </w:p>
    <w:p w14:paraId="31515410" w14:textId="77777777" w:rsidR="001E2274" w:rsidRDefault="001E2274" w:rsidP="00C4488E">
      <w:pPr>
        <w:rPr>
          <w:b w:val="0"/>
          <w:bCs w:val="0"/>
          <w:caps/>
          <w:sz w:val="24"/>
          <w:szCs w:val="24"/>
          <w:rtl/>
        </w:rPr>
      </w:pPr>
    </w:p>
    <w:p w14:paraId="5E942139" w14:textId="77777777" w:rsidR="001E2274" w:rsidRDefault="003109B2" w:rsidP="00C4488E">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3CBBF935" w14:textId="5DD8BB3E" w:rsidR="001E2274" w:rsidRDefault="00C4488E" w:rsidP="00C4488E">
      <w:pPr>
        <w:rPr>
          <w:b w:val="0"/>
          <w:bCs w:val="0"/>
          <w:caps/>
          <w:sz w:val="24"/>
          <w:szCs w:val="24"/>
          <w:rtl/>
        </w:rPr>
      </w:pPr>
      <w:r>
        <w:rPr>
          <w:rFonts w:hint="cs"/>
          <w:b w:val="0"/>
          <w:bCs w:val="0"/>
          <w:caps/>
          <w:sz w:val="24"/>
          <w:szCs w:val="24"/>
          <w:rtl/>
        </w:rPr>
        <w:t>לכביש</w:t>
      </w:r>
    </w:p>
    <w:p w14:paraId="1812AF80" w14:textId="77777777" w:rsidR="001E2274" w:rsidRDefault="001E2274" w:rsidP="00C4488E">
      <w:pPr>
        <w:rPr>
          <w:b w:val="0"/>
          <w:bCs w:val="0"/>
          <w:caps/>
          <w:sz w:val="24"/>
          <w:szCs w:val="24"/>
          <w:rtl/>
        </w:rPr>
      </w:pPr>
    </w:p>
    <w:p w14:paraId="5EA8EFAA" w14:textId="77777777" w:rsidR="001E2274" w:rsidRDefault="00E019CF" w:rsidP="00C4488E">
      <w:pPr>
        <w:rPr>
          <w:caps/>
          <w:sz w:val="24"/>
          <w:szCs w:val="24"/>
          <w:u w:val="single"/>
          <w:rtl/>
        </w:rPr>
      </w:pPr>
      <w:r w:rsidRPr="00E019CF">
        <w:rPr>
          <w:rFonts w:hint="cs"/>
          <w:caps/>
          <w:sz w:val="24"/>
          <w:szCs w:val="24"/>
          <w:u w:val="single"/>
          <w:rtl/>
        </w:rPr>
        <w:t>גב</w:t>
      </w:r>
      <w:r w:rsidRPr="00E019CF">
        <w:rPr>
          <w:caps/>
          <w:sz w:val="24"/>
          <w:szCs w:val="24"/>
          <w:u w:val="single"/>
          <w:rtl/>
        </w:rPr>
        <w:t>'</w:t>
      </w:r>
      <w:r w:rsidRPr="00E019CF">
        <w:rPr>
          <w:rFonts w:hint="cs"/>
          <w:caps/>
          <w:sz w:val="24"/>
          <w:szCs w:val="24"/>
          <w:u w:val="single"/>
          <w:rtl/>
        </w:rPr>
        <w:t xml:space="preserve"> שיראל לוי - אדריכלית עורכת התוכנית</w:t>
      </w:r>
      <w:r w:rsidR="001E2274">
        <w:rPr>
          <w:rFonts w:hint="cs"/>
          <w:caps/>
          <w:sz w:val="24"/>
          <w:szCs w:val="24"/>
          <w:u w:val="single"/>
          <w:rtl/>
        </w:rPr>
        <w:t>:</w:t>
      </w:r>
    </w:p>
    <w:p w14:paraId="3CE16E19" w14:textId="73CB7087" w:rsidR="001E2274" w:rsidRDefault="00C4488E" w:rsidP="00C4488E">
      <w:pPr>
        <w:rPr>
          <w:b w:val="0"/>
          <w:bCs w:val="0"/>
          <w:caps/>
          <w:sz w:val="24"/>
          <w:szCs w:val="24"/>
          <w:rtl/>
        </w:rPr>
      </w:pPr>
      <w:r>
        <w:rPr>
          <w:rFonts w:hint="cs"/>
          <w:b w:val="0"/>
          <w:bCs w:val="0"/>
          <w:caps/>
          <w:sz w:val="24"/>
          <w:szCs w:val="24"/>
          <w:rtl/>
        </w:rPr>
        <w:t xml:space="preserve">שביל גינון זה זה הכביש, הגינון נמצא פה שזה גינון של העירייה, זה השביל אופניים יש פה איזה כמעט ארבע מטר, </w:t>
      </w:r>
    </w:p>
    <w:p w14:paraId="1FE37221" w14:textId="77777777" w:rsidR="001E2274" w:rsidRDefault="001E2274" w:rsidP="00C4488E">
      <w:pPr>
        <w:rPr>
          <w:b w:val="0"/>
          <w:bCs w:val="0"/>
          <w:caps/>
          <w:sz w:val="24"/>
          <w:szCs w:val="24"/>
          <w:rtl/>
        </w:rPr>
      </w:pPr>
    </w:p>
    <w:p w14:paraId="0763EBA2" w14:textId="77777777" w:rsidR="001E2274" w:rsidRDefault="003109B2" w:rsidP="00C4488E">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22DC5655" w14:textId="11FF3A15" w:rsidR="001E2274" w:rsidRDefault="00C4488E" w:rsidP="00C4488E">
      <w:pPr>
        <w:rPr>
          <w:b w:val="0"/>
          <w:bCs w:val="0"/>
          <w:caps/>
          <w:sz w:val="24"/>
          <w:szCs w:val="24"/>
          <w:rtl/>
        </w:rPr>
      </w:pPr>
      <w:r>
        <w:rPr>
          <w:rFonts w:hint="cs"/>
          <w:b w:val="0"/>
          <w:bCs w:val="0"/>
          <w:caps/>
          <w:sz w:val="24"/>
          <w:szCs w:val="24"/>
          <w:rtl/>
        </w:rPr>
        <w:t xml:space="preserve">הבנתי אוקיי </w:t>
      </w:r>
    </w:p>
    <w:p w14:paraId="739E3167" w14:textId="77777777" w:rsidR="001E2274" w:rsidRDefault="001E2274" w:rsidP="00C4488E">
      <w:pPr>
        <w:rPr>
          <w:b w:val="0"/>
          <w:bCs w:val="0"/>
          <w:caps/>
          <w:sz w:val="24"/>
          <w:szCs w:val="24"/>
          <w:rtl/>
        </w:rPr>
      </w:pPr>
    </w:p>
    <w:p w14:paraId="5BECF94E" w14:textId="77777777" w:rsidR="001E2274" w:rsidRDefault="000A5C33" w:rsidP="00C4488E">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57F2BB9B" w14:textId="1F535B94" w:rsidR="001E2274" w:rsidRDefault="00C342A5" w:rsidP="00C4488E">
      <w:pPr>
        <w:rPr>
          <w:b w:val="0"/>
          <w:bCs w:val="0"/>
          <w:caps/>
          <w:sz w:val="24"/>
          <w:szCs w:val="24"/>
          <w:rtl/>
        </w:rPr>
      </w:pPr>
      <w:r>
        <w:rPr>
          <w:rFonts w:hint="cs"/>
          <w:b w:val="0"/>
          <w:bCs w:val="0"/>
          <w:caps/>
          <w:sz w:val="24"/>
          <w:szCs w:val="24"/>
          <w:rtl/>
        </w:rPr>
        <w:t>כן סיימת?</w:t>
      </w:r>
    </w:p>
    <w:p w14:paraId="16DA3F52" w14:textId="77777777" w:rsidR="001E2274" w:rsidRDefault="001E2274" w:rsidP="00C4488E">
      <w:pPr>
        <w:rPr>
          <w:b w:val="0"/>
          <w:bCs w:val="0"/>
          <w:caps/>
          <w:sz w:val="24"/>
          <w:szCs w:val="24"/>
          <w:rtl/>
        </w:rPr>
      </w:pPr>
    </w:p>
    <w:p w14:paraId="03C50054" w14:textId="77777777" w:rsidR="001E2274" w:rsidRDefault="00D46C52" w:rsidP="00C4488E">
      <w:pPr>
        <w:rPr>
          <w:caps/>
          <w:sz w:val="24"/>
          <w:szCs w:val="24"/>
          <w:u w:val="single"/>
          <w:rtl/>
        </w:rPr>
      </w:pPr>
      <w:r w:rsidRPr="00D46C52">
        <w:rPr>
          <w:rFonts w:hint="cs"/>
          <w:caps/>
          <w:sz w:val="24"/>
          <w:szCs w:val="24"/>
          <w:u w:val="single"/>
          <w:rtl/>
        </w:rPr>
        <w:t>מר אלון מתן - צוות התוכנית</w:t>
      </w:r>
      <w:r w:rsidR="001E2274">
        <w:rPr>
          <w:rFonts w:hint="cs"/>
          <w:caps/>
          <w:sz w:val="24"/>
          <w:szCs w:val="24"/>
          <w:u w:val="single"/>
          <w:rtl/>
        </w:rPr>
        <w:t>:</w:t>
      </w:r>
    </w:p>
    <w:p w14:paraId="79D78C6E" w14:textId="2D251C8C" w:rsidR="001E2274" w:rsidRDefault="00C342A5" w:rsidP="00C4488E">
      <w:pPr>
        <w:rPr>
          <w:b w:val="0"/>
          <w:bCs w:val="0"/>
          <w:caps/>
          <w:sz w:val="24"/>
          <w:szCs w:val="24"/>
          <w:rtl/>
        </w:rPr>
      </w:pPr>
      <w:r>
        <w:rPr>
          <w:rFonts w:hint="cs"/>
          <w:b w:val="0"/>
          <w:bCs w:val="0"/>
          <w:caps/>
          <w:sz w:val="24"/>
          <w:szCs w:val="24"/>
          <w:rtl/>
        </w:rPr>
        <w:t>נתקדם ...</w:t>
      </w:r>
    </w:p>
    <w:p w14:paraId="4DBBECDA" w14:textId="77777777" w:rsidR="001E2274" w:rsidRDefault="001E2274" w:rsidP="00C4488E">
      <w:pPr>
        <w:rPr>
          <w:b w:val="0"/>
          <w:bCs w:val="0"/>
          <w:caps/>
          <w:sz w:val="24"/>
          <w:szCs w:val="24"/>
          <w:rtl/>
        </w:rPr>
      </w:pPr>
    </w:p>
    <w:p w14:paraId="1A332EF7" w14:textId="77777777" w:rsidR="001E2274" w:rsidRDefault="00E019CF" w:rsidP="00C4488E">
      <w:pPr>
        <w:rPr>
          <w:caps/>
          <w:sz w:val="24"/>
          <w:szCs w:val="24"/>
          <w:u w:val="single"/>
          <w:rtl/>
        </w:rPr>
      </w:pPr>
      <w:r w:rsidRPr="00E019CF">
        <w:rPr>
          <w:rFonts w:hint="cs"/>
          <w:caps/>
          <w:sz w:val="24"/>
          <w:szCs w:val="24"/>
          <w:u w:val="single"/>
          <w:rtl/>
        </w:rPr>
        <w:t>גב</w:t>
      </w:r>
      <w:r w:rsidRPr="00E019CF">
        <w:rPr>
          <w:caps/>
          <w:sz w:val="24"/>
          <w:szCs w:val="24"/>
          <w:u w:val="single"/>
          <w:rtl/>
        </w:rPr>
        <w:t>'</w:t>
      </w:r>
      <w:r w:rsidRPr="00E019CF">
        <w:rPr>
          <w:rFonts w:hint="cs"/>
          <w:caps/>
          <w:sz w:val="24"/>
          <w:szCs w:val="24"/>
          <w:u w:val="single"/>
          <w:rtl/>
        </w:rPr>
        <w:t xml:space="preserve"> שיראל לוי - אדריכלית עורכת התוכנית</w:t>
      </w:r>
      <w:r w:rsidR="001E2274">
        <w:rPr>
          <w:rFonts w:hint="cs"/>
          <w:caps/>
          <w:sz w:val="24"/>
          <w:szCs w:val="24"/>
          <w:u w:val="single"/>
          <w:rtl/>
        </w:rPr>
        <w:t>:</w:t>
      </w:r>
    </w:p>
    <w:p w14:paraId="0CB36576" w14:textId="37AA4559" w:rsidR="001E2274" w:rsidRDefault="00C342A5" w:rsidP="00C4488E">
      <w:pPr>
        <w:rPr>
          <w:b w:val="0"/>
          <w:bCs w:val="0"/>
          <w:caps/>
          <w:sz w:val="24"/>
          <w:szCs w:val="24"/>
          <w:rtl/>
        </w:rPr>
      </w:pPr>
      <w:r>
        <w:rPr>
          <w:rFonts w:hint="cs"/>
          <w:b w:val="0"/>
          <w:bCs w:val="0"/>
          <w:caps/>
          <w:sz w:val="24"/>
          <w:szCs w:val="24"/>
          <w:rtl/>
        </w:rPr>
        <w:t>יש עוד שאלות?</w:t>
      </w:r>
    </w:p>
    <w:p w14:paraId="3D7A4CA6" w14:textId="77777777" w:rsidR="001E2274" w:rsidRDefault="001E2274" w:rsidP="00C4488E">
      <w:pPr>
        <w:rPr>
          <w:b w:val="0"/>
          <w:bCs w:val="0"/>
          <w:caps/>
          <w:sz w:val="24"/>
          <w:szCs w:val="24"/>
          <w:rtl/>
        </w:rPr>
      </w:pPr>
    </w:p>
    <w:p w14:paraId="0E2DB0FE" w14:textId="77777777" w:rsidR="001E2274" w:rsidRDefault="000A5C33" w:rsidP="00C342A5">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17E91C57" w14:textId="389D8615" w:rsidR="001E2274" w:rsidRDefault="00C342A5" w:rsidP="00C342A5">
      <w:pPr>
        <w:rPr>
          <w:b w:val="0"/>
          <w:bCs w:val="0"/>
          <w:caps/>
          <w:sz w:val="24"/>
          <w:szCs w:val="24"/>
          <w:rtl/>
        </w:rPr>
      </w:pPr>
      <w:r>
        <w:rPr>
          <w:rFonts w:hint="cs"/>
          <w:b w:val="0"/>
          <w:bCs w:val="0"/>
          <w:caps/>
          <w:sz w:val="24"/>
          <w:szCs w:val="24"/>
          <w:rtl/>
        </w:rPr>
        <w:t xml:space="preserve">יש יש יש שאלה היא התחילה בשאלה האם חשבתם ל, לחלק את ה, את ה, את המתחם הזה לשני חלקים, לרכז את ה, את הבינוי בצד ה, בצד המערבי </w:t>
      </w:r>
      <w:r w:rsidR="00E404C7">
        <w:rPr>
          <w:rFonts w:hint="cs"/>
          <w:b w:val="0"/>
          <w:bCs w:val="0"/>
          <w:caps/>
          <w:sz w:val="24"/>
          <w:szCs w:val="24"/>
          <w:rtl/>
        </w:rPr>
        <w:t xml:space="preserve">ויותר ולייצר גם חלק מהמגרש שהוא יהיה שפפ כזה או שטח פרטי שהוא ללא בינוי </w:t>
      </w:r>
    </w:p>
    <w:p w14:paraId="17DB53E6" w14:textId="77777777" w:rsidR="001E2274" w:rsidRDefault="001E2274" w:rsidP="00C342A5">
      <w:pPr>
        <w:rPr>
          <w:b w:val="0"/>
          <w:bCs w:val="0"/>
          <w:caps/>
          <w:sz w:val="24"/>
          <w:szCs w:val="24"/>
          <w:rtl/>
        </w:rPr>
      </w:pPr>
    </w:p>
    <w:p w14:paraId="63341450" w14:textId="77777777" w:rsidR="001E2274" w:rsidRDefault="00E404C7" w:rsidP="00C342A5">
      <w:pPr>
        <w:rPr>
          <w:b w:val="0"/>
          <w:bCs w:val="0"/>
          <w:caps/>
          <w:sz w:val="24"/>
          <w:szCs w:val="24"/>
          <w:rtl/>
        </w:rPr>
      </w:pPr>
      <w:r>
        <w:rPr>
          <w:rFonts w:hint="cs"/>
          <w:b w:val="0"/>
          <w:bCs w:val="0"/>
          <w:caps/>
          <w:sz w:val="24"/>
          <w:szCs w:val="24"/>
          <w:rtl/>
        </w:rPr>
        <w:t>(מדברים ביחד)</w:t>
      </w:r>
    </w:p>
    <w:p w14:paraId="542E5EFE" w14:textId="77777777" w:rsidR="001E2274" w:rsidRDefault="001E2274" w:rsidP="00C342A5">
      <w:pPr>
        <w:rPr>
          <w:b w:val="0"/>
          <w:bCs w:val="0"/>
          <w:caps/>
          <w:sz w:val="24"/>
          <w:szCs w:val="24"/>
          <w:rtl/>
        </w:rPr>
      </w:pPr>
    </w:p>
    <w:p w14:paraId="3438C8F4" w14:textId="77777777" w:rsidR="001E2274" w:rsidRDefault="000A3DA6" w:rsidP="00C342A5">
      <w:pPr>
        <w:rPr>
          <w:caps/>
          <w:sz w:val="24"/>
          <w:szCs w:val="24"/>
          <w:u w:val="single"/>
          <w:rtl/>
        </w:rPr>
      </w:pPr>
      <w:r w:rsidRPr="000A3DA6">
        <w:rPr>
          <w:rFonts w:hint="cs"/>
          <w:caps/>
          <w:sz w:val="24"/>
          <w:szCs w:val="24"/>
          <w:u w:val="single"/>
          <w:rtl/>
        </w:rPr>
        <w:t>מר תומר דוידסון - נציג מנהל מקרקעי ישראל בוועדה המחוזית</w:t>
      </w:r>
      <w:r w:rsidR="001E2274">
        <w:rPr>
          <w:rFonts w:hint="cs"/>
          <w:caps/>
          <w:sz w:val="24"/>
          <w:szCs w:val="24"/>
          <w:u w:val="single"/>
          <w:rtl/>
        </w:rPr>
        <w:t>:</w:t>
      </w:r>
    </w:p>
    <w:p w14:paraId="5659E5C4" w14:textId="09EBC031" w:rsidR="001E2274" w:rsidRDefault="00E404C7" w:rsidP="00C342A5">
      <w:pPr>
        <w:rPr>
          <w:b w:val="0"/>
          <w:bCs w:val="0"/>
          <w:caps/>
          <w:sz w:val="24"/>
          <w:szCs w:val="24"/>
          <w:rtl/>
        </w:rPr>
      </w:pPr>
      <w:r>
        <w:rPr>
          <w:rFonts w:hint="cs"/>
          <w:b w:val="0"/>
          <w:bCs w:val="0"/>
          <w:caps/>
          <w:sz w:val="24"/>
          <w:szCs w:val="24"/>
          <w:rtl/>
        </w:rPr>
        <w:t>מצד שני</w:t>
      </w:r>
      <w:r w:rsidR="000F703D">
        <w:rPr>
          <w:rFonts w:hint="cs"/>
          <w:b w:val="0"/>
          <w:bCs w:val="0"/>
          <w:caps/>
          <w:sz w:val="24"/>
          <w:szCs w:val="24"/>
          <w:rtl/>
        </w:rPr>
        <w:t xml:space="preserve"> </w:t>
      </w:r>
      <w:r>
        <w:rPr>
          <w:rFonts w:hint="cs"/>
          <w:b w:val="0"/>
          <w:bCs w:val="0"/>
          <w:caps/>
          <w:sz w:val="24"/>
          <w:szCs w:val="24"/>
          <w:rtl/>
        </w:rPr>
        <w:t xml:space="preserve">... </w:t>
      </w:r>
    </w:p>
    <w:p w14:paraId="11FF1835" w14:textId="77777777" w:rsidR="001E2274" w:rsidRDefault="001E2274" w:rsidP="00C342A5">
      <w:pPr>
        <w:rPr>
          <w:b w:val="0"/>
          <w:bCs w:val="0"/>
          <w:caps/>
          <w:sz w:val="24"/>
          <w:szCs w:val="24"/>
          <w:rtl/>
        </w:rPr>
      </w:pPr>
    </w:p>
    <w:p w14:paraId="76F1C002" w14:textId="77777777" w:rsidR="001E2274" w:rsidRDefault="00D46C52" w:rsidP="00C342A5">
      <w:pPr>
        <w:rPr>
          <w:caps/>
          <w:sz w:val="24"/>
          <w:szCs w:val="24"/>
          <w:u w:val="single"/>
          <w:rtl/>
        </w:rPr>
      </w:pPr>
      <w:r w:rsidRPr="00D46C52">
        <w:rPr>
          <w:rFonts w:hint="cs"/>
          <w:caps/>
          <w:sz w:val="24"/>
          <w:szCs w:val="24"/>
          <w:u w:val="single"/>
          <w:rtl/>
        </w:rPr>
        <w:t>מר רועי בר</w:t>
      </w:r>
      <w:r w:rsidR="001E2274">
        <w:rPr>
          <w:rFonts w:hint="cs"/>
          <w:caps/>
          <w:sz w:val="24"/>
          <w:szCs w:val="24"/>
          <w:u w:val="single"/>
          <w:rtl/>
        </w:rPr>
        <w:t>:</w:t>
      </w:r>
    </w:p>
    <w:p w14:paraId="415B2E6C" w14:textId="0182187A" w:rsidR="001E2274" w:rsidRDefault="00E404C7" w:rsidP="00C342A5">
      <w:pPr>
        <w:rPr>
          <w:b w:val="0"/>
          <w:bCs w:val="0"/>
          <w:caps/>
          <w:sz w:val="24"/>
          <w:szCs w:val="24"/>
          <w:rtl/>
        </w:rPr>
      </w:pPr>
      <w:r>
        <w:rPr>
          <w:rFonts w:hint="cs"/>
          <w:b w:val="0"/>
          <w:bCs w:val="0"/>
          <w:caps/>
          <w:sz w:val="24"/>
          <w:szCs w:val="24"/>
          <w:rtl/>
        </w:rPr>
        <w:t>בסוף כשרואים את התשריט של הסביבה רואים שהדבר הזה</w:t>
      </w:r>
      <w:r w:rsidR="000F703D">
        <w:rPr>
          <w:rFonts w:hint="cs"/>
          <w:b w:val="0"/>
          <w:bCs w:val="0"/>
          <w:caps/>
          <w:sz w:val="24"/>
          <w:szCs w:val="24"/>
          <w:rtl/>
        </w:rPr>
        <w:t xml:space="preserve"> </w:t>
      </w:r>
      <w:r>
        <w:rPr>
          <w:rFonts w:hint="cs"/>
          <w:b w:val="0"/>
          <w:bCs w:val="0"/>
          <w:caps/>
          <w:sz w:val="24"/>
          <w:szCs w:val="24"/>
          <w:rtl/>
        </w:rPr>
        <w:t>... צמוד אליו ארבעה דונם בדיוק באותו יעוד אם אפשר לראות</w:t>
      </w:r>
      <w:r w:rsidR="000F703D">
        <w:rPr>
          <w:rFonts w:hint="cs"/>
          <w:b w:val="0"/>
          <w:bCs w:val="0"/>
          <w:caps/>
          <w:sz w:val="24"/>
          <w:szCs w:val="24"/>
          <w:rtl/>
        </w:rPr>
        <w:t xml:space="preserve"> </w:t>
      </w:r>
      <w:r>
        <w:rPr>
          <w:rFonts w:hint="cs"/>
          <w:b w:val="0"/>
          <w:bCs w:val="0"/>
          <w:caps/>
          <w:sz w:val="24"/>
          <w:szCs w:val="24"/>
          <w:rtl/>
        </w:rPr>
        <w:t>את זה ב, ביעודי קרקע שיראל אם יכולה להראות</w:t>
      </w:r>
      <w:r w:rsidR="000F703D">
        <w:rPr>
          <w:rFonts w:hint="cs"/>
          <w:b w:val="0"/>
          <w:bCs w:val="0"/>
          <w:caps/>
          <w:sz w:val="24"/>
          <w:szCs w:val="24"/>
          <w:rtl/>
        </w:rPr>
        <w:t xml:space="preserve"> </w:t>
      </w:r>
      <w:r>
        <w:rPr>
          <w:rFonts w:hint="cs"/>
          <w:b w:val="0"/>
          <w:bCs w:val="0"/>
          <w:caps/>
          <w:sz w:val="24"/>
          <w:szCs w:val="24"/>
          <w:rtl/>
        </w:rPr>
        <w:t>אה, תרשים סביבה יעודי קרקע תרשים סביבה</w:t>
      </w:r>
    </w:p>
    <w:p w14:paraId="02506C3E" w14:textId="77777777" w:rsidR="001E2274" w:rsidRDefault="001E2274" w:rsidP="00C342A5">
      <w:pPr>
        <w:rPr>
          <w:b w:val="0"/>
          <w:bCs w:val="0"/>
          <w:caps/>
          <w:sz w:val="24"/>
          <w:szCs w:val="24"/>
          <w:rtl/>
        </w:rPr>
      </w:pPr>
    </w:p>
    <w:p w14:paraId="0361CBD7" w14:textId="77777777" w:rsidR="001E2274" w:rsidRDefault="00E019CF" w:rsidP="00C342A5">
      <w:pPr>
        <w:rPr>
          <w:caps/>
          <w:sz w:val="24"/>
          <w:szCs w:val="24"/>
          <w:u w:val="single"/>
          <w:rtl/>
        </w:rPr>
      </w:pPr>
      <w:r w:rsidRPr="00E019CF">
        <w:rPr>
          <w:rFonts w:hint="cs"/>
          <w:caps/>
          <w:sz w:val="24"/>
          <w:szCs w:val="24"/>
          <w:u w:val="single"/>
          <w:rtl/>
        </w:rPr>
        <w:t>גב</w:t>
      </w:r>
      <w:r w:rsidRPr="00E019CF">
        <w:rPr>
          <w:caps/>
          <w:sz w:val="24"/>
          <w:szCs w:val="24"/>
          <w:u w:val="single"/>
          <w:rtl/>
        </w:rPr>
        <w:t>'</w:t>
      </w:r>
      <w:r w:rsidRPr="00E019CF">
        <w:rPr>
          <w:rFonts w:hint="cs"/>
          <w:caps/>
          <w:sz w:val="24"/>
          <w:szCs w:val="24"/>
          <w:u w:val="single"/>
          <w:rtl/>
        </w:rPr>
        <w:t xml:space="preserve"> שיראל לוי - אדריכלית עורכת התוכנית</w:t>
      </w:r>
      <w:r w:rsidR="001E2274">
        <w:rPr>
          <w:rFonts w:hint="cs"/>
          <w:caps/>
          <w:sz w:val="24"/>
          <w:szCs w:val="24"/>
          <w:u w:val="single"/>
          <w:rtl/>
        </w:rPr>
        <w:t>:</w:t>
      </w:r>
    </w:p>
    <w:p w14:paraId="13351C79" w14:textId="335FF5B4" w:rsidR="001E2274" w:rsidRDefault="00E404C7" w:rsidP="00C342A5">
      <w:pPr>
        <w:rPr>
          <w:b w:val="0"/>
          <w:bCs w:val="0"/>
          <w:caps/>
          <w:sz w:val="24"/>
          <w:szCs w:val="24"/>
          <w:rtl/>
        </w:rPr>
      </w:pPr>
      <w:r>
        <w:rPr>
          <w:rFonts w:hint="cs"/>
          <w:b w:val="0"/>
          <w:bCs w:val="0"/>
          <w:caps/>
          <w:sz w:val="24"/>
          <w:szCs w:val="24"/>
          <w:rtl/>
        </w:rPr>
        <w:t xml:space="preserve">כן </w:t>
      </w:r>
    </w:p>
    <w:p w14:paraId="625548D5" w14:textId="77777777" w:rsidR="001E2274" w:rsidRDefault="001E2274" w:rsidP="00C342A5">
      <w:pPr>
        <w:rPr>
          <w:b w:val="0"/>
          <w:bCs w:val="0"/>
          <w:caps/>
          <w:sz w:val="24"/>
          <w:szCs w:val="24"/>
          <w:rtl/>
        </w:rPr>
      </w:pPr>
    </w:p>
    <w:p w14:paraId="778A6A71" w14:textId="77777777" w:rsidR="001E2274" w:rsidRDefault="00D46C52" w:rsidP="00E404C7">
      <w:pPr>
        <w:rPr>
          <w:caps/>
          <w:sz w:val="24"/>
          <w:szCs w:val="24"/>
          <w:u w:val="single"/>
          <w:rtl/>
        </w:rPr>
      </w:pPr>
      <w:r w:rsidRPr="00D46C52">
        <w:rPr>
          <w:rFonts w:hint="cs"/>
          <w:caps/>
          <w:sz w:val="24"/>
          <w:szCs w:val="24"/>
          <w:u w:val="single"/>
          <w:rtl/>
        </w:rPr>
        <w:t>מר רועי בר</w:t>
      </w:r>
      <w:r w:rsidR="001E2274">
        <w:rPr>
          <w:rFonts w:hint="cs"/>
          <w:caps/>
          <w:sz w:val="24"/>
          <w:szCs w:val="24"/>
          <w:u w:val="single"/>
          <w:rtl/>
        </w:rPr>
        <w:t>:</w:t>
      </w:r>
    </w:p>
    <w:p w14:paraId="0FCE13D0" w14:textId="59D5BB97" w:rsidR="001E2274" w:rsidRDefault="00E404C7" w:rsidP="00E404C7">
      <w:pPr>
        <w:rPr>
          <w:b w:val="0"/>
          <w:bCs w:val="0"/>
          <w:caps/>
          <w:sz w:val="24"/>
          <w:szCs w:val="24"/>
          <w:rtl/>
        </w:rPr>
      </w:pPr>
      <w:r>
        <w:rPr>
          <w:rFonts w:hint="cs"/>
          <w:b w:val="0"/>
          <w:bCs w:val="0"/>
          <w:caps/>
          <w:sz w:val="24"/>
          <w:szCs w:val="24"/>
          <w:rtl/>
        </w:rPr>
        <w:t xml:space="preserve">לא צילום אוויר, התרשים, אפשר לראות את זה גם בצילום אוויר אבל גם ב, יעודי קרקע אפשר לראות אנחנו צמודים לשטחים </w:t>
      </w:r>
    </w:p>
    <w:p w14:paraId="7CD80A10" w14:textId="77777777" w:rsidR="001E2274" w:rsidRDefault="001E2274" w:rsidP="00E404C7">
      <w:pPr>
        <w:rPr>
          <w:b w:val="0"/>
          <w:bCs w:val="0"/>
          <w:caps/>
          <w:sz w:val="24"/>
          <w:szCs w:val="24"/>
          <w:rtl/>
        </w:rPr>
      </w:pPr>
    </w:p>
    <w:p w14:paraId="0618168B" w14:textId="77777777" w:rsidR="001E2274" w:rsidRDefault="00E019CF" w:rsidP="00E404C7">
      <w:pPr>
        <w:rPr>
          <w:caps/>
          <w:sz w:val="24"/>
          <w:szCs w:val="24"/>
          <w:u w:val="single"/>
          <w:rtl/>
        </w:rPr>
      </w:pPr>
      <w:r w:rsidRPr="00E019CF">
        <w:rPr>
          <w:rFonts w:hint="cs"/>
          <w:caps/>
          <w:sz w:val="24"/>
          <w:szCs w:val="24"/>
          <w:u w:val="single"/>
          <w:rtl/>
        </w:rPr>
        <w:t>גב</w:t>
      </w:r>
      <w:r w:rsidRPr="00E019CF">
        <w:rPr>
          <w:caps/>
          <w:sz w:val="24"/>
          <w:szCs w:val="24"/>
          <w:u w:val="single"/>
          <w:rtl/>
        </w:rPr>
        <w:t>'</w:t>
      </w:r>
      <w:r w:rsidRPr="00E019CF">
        <w:rPr>
          <w:rFonts w:hint="cs"/>
          <w:caps/>
          <w:sz w:val="24"/>
          <w:szCs w:val="24"/>
          <w:u w:val="single"/>
          <w:rtl/>
        </w:rPr>
        <w:t xml:space="preserve"> שיראל לוי - אדריכלית עורכת התוכנית</w:t>
      </w:r>
      <w:r w:rsidR="001E2274">
        <w:rPr>
          <w:rFonts w:hint="cs"/>
          <w:caps/>
          <w:sz w:val="24"/>
          <w:szCs w:val="24"/>
          <w:u w:val="single"/>
          <w:rtl/>
        </w:rPr>
        <w:t>:</w:t>
      </w:r>
    </w:p>
    <w:p w14:paraId="66601004" w14:textId="1422620C" w:rsidR="001E2274" w:rsidRDefault="00E404C7" w:rsidP="00E404C7">
      <w:pPr>
        <w:rPr>
          <w:b w:val="0"/>
          <w:bCs w:val="0"/>
          <w:caps/>
          <w:sz w:val="24"/>
          <w:szCs w:val="24"/>
          <w:rtl/>
        </w:rPr>
      </w:pPr>
      <w:r>
        <w:rPr>
          <w:rFonts w:hint="cs"/>
          <w:b w:val="0"/>
          <w:bCs w:val="0"/>
          <w:caps/>
          <w:sz w:val="24"/>
          <w:szCs w:val="24"/>
          <w:rtl/>
        </w:rPr>
        <w:t xml:space="preserve">יש לנו פה לא מעט </w:t>
      </w:r>
    </w:p>
    <w:p w14:paraId="0707143B" w14:textId="77777777" w:rsidR="001E2274" w:rsidRDefault="001E2274" w:rsidP="00E404C7">
      <w:pPr>
        <w:rPr>
          <w:b w:val="0"/>
          <w:bCs w:val="0"/>
          <w:caps/>
          <w:sz w:val="24"/>
          <w:szCs w:val="24"/>
          <w:rtl/>
        </w:rPr>
      </w:pPr>
    </w:p>
    <w:p w14:paraId="6A63A0B5" w14:textId="77777777" w:rsidR="001E2274" w:rsidRDefault="00D46C52" w:rsidP="00E404C7">
      <w:pPr>
        <w:rPr>
          <w:caps/>
          <w:sz w:val="24"/>
          <w:szCs w:val="24"/>
          <w:u w:val="single"/>
          <w:rtl/>
        </w:rPr>
      </w:pPr>
      <w:r w:rsidRPr="00D46C52">
        <w:rPr>
          <w:rFonts w:hint="cs"/>
          <w:caps/>
          <w:sz w:val="24"/>
          <w:szCs w:val="24"/>
          <w:u w:val="single"/>
          <w:rtl/>
        </w:rPr>
        <w:t>מר רועי בר</w:t>
      </w:r>
      <w:r w:rsidR="001E2274">
        <w:rPr>
          <w:rFonts w:hint="cs"/>
          <w:caps/>
          <w:sz w:val="24"/>
          <w:szCs w:val="24"/>
          <w:u w:val="single"/>
          <w:rtl/>
        </w:rPr>
        <w:t>:</w:t>
      </w:r>
    </w:p>
    <w:p w14:paraId="2A5B686F" w14:textId="65257E1A" w:rsidR="001E2274" w:rsidRDefault="00E404C7" w:rsidP="00E404C7">
      <w:pPr>
        <w:rPr>
          <w:b w:val="0"/>
          <w:bCs w:val="0"/>
          <w:caps/>
          <w:sz w:val="24"/>
          <w:szCs w:val="24"/>
          <w:rtl/>
        </w:rPr>
      </w:pPr>
      <w:r>
        <w:rPr>
          <w:rFonts w:hint="cs"/>
          <w:b w:val="0"/>
          <w:bCs w:val="0"/>
          <w:caps/>
          <w:sz w:val="24"/>
          <w:szCs w:val="24"/>
          <w:rtl/>
        </w:rPr>
        <w:lastRenderedPageBreak/>
        <w:t>... השטח, המלבן הגדול הזה הוא הוא בבעלות העירייה זה שצמוד למגרש שלנו ואחריו יש עוד שורה ארוכה של שטחים פתוחים שצמודים אליהם</w:t>
      </w:r>
    </w:p>
    <w:p w14:paraId="359FDE32" w14:textId="77777777" w:rsidR="001E2274" w:rsidRDefault="001E2274" w:rsidP="00E404C7">
      <w:pPr>
        <w:rPr>
          <w:b w:val="0"/>
          <w:bCs w:val="0"/>
          <w:caps/>
          <w:sz w:val="24"/>
          <w:szCs w:val="24"/>
          <w:rtl/>
        </w:rPr>
      </w:pPr>
    </w:p>
    <w:p w14:paraId="5E817C2C" w14:textId="77777777" w:rsidR="001E2274" w:rsidRDefault="000A5C33" w:rsidP="00E404C7">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7BB2893A" w14:textId="0B1923DD" w:rsidR="001E2274" w:rsidRDefault="00E404C7" w:rsidP="00E404C7">
      <w:pPr>
        <w:rPr>
          <w:b w:val="0"/>
          <w:bCs w:val="0"/>
          <w:caps/>
          <w:sz w:val="24"/>
          <w:szCs w:val="24"/>
          <w:rtl/>
        </w:rPr>
      </w:pPr>
      <w:r>
        <w:rPr>
          <w:rFonts w:hint="cs"/>
          <w:b w:val="0"/>
          <w:bCs w:val="0"/>
          <w:caps/>
          <w:sz w:val="24"/>
          <w:szCs w:val="24"/>
          <w:rtl/>
        </w:rPr>
        <w:t>הוא חלק מהשטחים הפתוחים האלה לפי מה שאני רואה מה שאתם ...</w:t>
      </w:r>
    </w:p>
    <w:p w14:paraId="511BF7EF" w14:textId="77777777" w:rsidR="001E2274" w:rsidRDefault="001E2274" w:rsidP="00E404C7">
      <w:pPr>
        <w:rPr>
          <w:b w:val="0"/>
          <w:bCs w:val="0"/>
          <w:caps/>
          <w:sz w:val="24"/>
          <w:szCs w:val="24"/>
          <w:rtl/>
        </w:rPr>
      </w:pPr>
    </w:p>
    <w:p w14:paraId="25C8675A" w14:textId="77777777" w:rsidR="001E2274" w:rsidRDefault="00D46C52" w:rsidP="00E404C7">
      <w:pPr>
        <w:rPr>
          <w:caps/>
          <w:sz w:val="24"/>
          <w:szCs w:val="24"/>
          <w:u w:val="single"/>
          <w:rtl/>
        </w:rPr>
      </w:pPr>
      <w:r w:rsidRPr="00D46C52">
        <w:rPr>
          <w:rFonts w:hint="cs"/>
          <w:caps/>
          <w:sz w:val="24"/>
          <w:szCs w:val="24"/>
          <w:u w:val="single"/>
          <w:rtl/>
        </w:rPr>
        <w:t>מר רועי בר</w:t>
      </w:r>
      <w:r w:rsidR="001E2274">
        <w:rPr>
          <w:rFonts w:hint="cs"/>
          <w:caps/>
          <w:sz w:val="24"/>
          <w:szCs w:val="24"/>
          <w:u w:val="single"/>
          <w:rtl/>
        </w:rPr>
        <w:t>:</w:t>
      </w:r>
    </w:p>
    <w:p w14:paraId="4B36A9E1" w14:textId="2885883D" w:rsidR="001E2274" w:rsidRDefault="00E404C7" w:rsidP="00E404C7">
      <w:pPr>
        <w:rPr>
          <w:b w:val="0"/>
          <w:bCs w:val="0"/>
          <w:caps/>
          <w:sz w:val="24"/>
          <w:szCs w:val="24"/>
          <w:rtl/>
        </w:rPr>
      </w:pPr>
      <w:r>
        <w:rPr>
          <w:rFonts w:hint="cs"/>
          <w:b w:val="0"/>
          <w:bCs w:val="0"/>
          <w:caps/>
          <w:sz w:val="24"/>
          <w:szCs w:val="24"/>
          <w:rtl/>
        </w:rPr>
        <w:t xml:space="preserve">כן רק ההבדל היחיד הוא שהשטח היחיד הפרטי זה השטח הדרומי שעליו אנחנו מדברים, כל השאר הם שטחים עירוניים, צריך גם להבין עוד דבר התוכנית המקורית שאושרה כאן היא רצ56 היא מתחילת שנות השמונים. התוכנית שמהווה מצב קודם ב, במקרה שלנו היא שינוי שעשו סמנטי שהיה בתשעים ואחת. אנחנו ב, אלפיים עשרים וחמש זאת אומרת שלושים וחמש שנה המגרש הזה לא פותח למרות ש, בתבע יש לו קווי בניין מסומנים וכו, התבע המקורית אמרה ש, הבנייה של מתחם ... על - פי תוכנית מפורטת. היום בפועל כשהתוכנית הזו אושרה לא היו </w:t>
      </w:r>
      <w:r w:rsidR="000B0689">
        <w:rPr>
          <w:rFonts w:hint="cs"/>
          <w:b w:val="0"/>
          <w:bCs w:val="0"/>
          <w:caps/>
          <w:sz w:val="24"/>
          <w:szCs w:val="24"/>
          <w:rtl/>
        </w:rPr>
        <w:t>כל אולמות הספורט ומגרשי הספורט העצומים שהעירייה הקימה מאלף תשע מאות תשעים עד לעשור האחרון, ושיראל יכולה להראות את זה בתשריט עשינו לכם תשריט שמראה את היקף אולמות הספורט מגרשי הספורט הפתוחים וכו, זאת אומרת התוכנית הזו היא תכנון שקדם לה בנייה של השכונה ובפועל היום פשוט אין בו צורך לכן המגרש הזה עומד ריק ולכן אנחנו מבקשים להפוך אותו למה שהשכונה כן צריכה שזה איזה שהוא מרכז מסחרי שכונתי שייתן שירות לשכונה</w:t>
      </w:r>
    </w:p>
    <w:p w14:paraId="39036883" w14:textId="77777777" w:rsidR="001E2274" w:rsidRDefault="001E2274" w:rsidP="00E404C7">
      <w:pPr>
        <w:rPr>
          <w:b w:val="0"/>
          <w:bCs w:val="0"/>
          <w:caps/>
          <w:sz w:val="24"/>
          <w:szCs w:val="24"/>
          <w:rtl/>
        </w:rPr>
      </w:pPr>
    </w:p>
    <w:p w14:paraId="4E6E14E8" w14:textId="77777777" w:rsidR="001E2274" w:rsidRDefault="000B0689" w:rsidP="00E404C7">
      <w:pPr>
        <w:rPr>
          <w:caps/>
          <w:sz w:val="24"/>
          <w:szCs w:val="24"/>
          <w:u w:val="single"/>
          <w:rtl/>
        </w:rPr>
      </w:pPr>
      <w:r>
        <w:rPr>
          <w:rFonts w:hint="cs"/>
          <w:b w:val="0"/>
          <w:bCs w:val="0"/>
          <w:caps/>
          <w:sz w:val="24"/>
          <w:szCs w:val="24"/>
          <w:rtl/>
        </w:rPr>
        <w:t xml:space="preserve"> </w:t>
      </w:r>
      <w:r w:rsidR="000A5C33" w:rsidRPr="000A5C33">
        <w:rPr>
          <w:rFonts w:hint="cs"/>
          <w:caps/>
          <w:sz w:val="24"/>
          <w:szCs w:val="24"/>
          <w:u w:val="single"/>
          <w:rtl/>
        </w:rPr>
        <w:t>מר מוחמד נאטור - סגן מתכננת המחוז</w:t>
      </w:r>
      <w:r w:rsidR="001E2274">
        <w:rPr>
          <w:rFonts w:hint="cs"/>
          <w:caps/>
          <w:sz w:val="24"/>
          <w:szCs w:val="24"/>
          <w:u w:val="single"/>
          <w:rtl/>
        </w:rPr>
        <w:t>:</w:t>
      </w:r>
    </w:p>
    <w:p w14:paraId="3CF8D883" w14:textId="14319D59" w:rsidR="001E2274" w:rsidRDefault="000B0689" w:rsidP="00E404C7">
      <w:pPr>
        <w:rPr>
          <w:b w:val="0"/>
          <w:bCs w:val="0"/>
          <w:caps/>
          <w:sz w:val="24"/>
          <w:szCs w:val="24"/>
          <w:rtl/>
        </w:rPr>
      </w:pPr>
      <w:r>
        <w:rPr>
          <w:rFonts w:hint="cs"/>
          <w:b w:val="0"/>
          <w:bCs w:val="0"/>
          <w:caps/>
          <w:sz w:val="24"/>
          <w:szCs w:val="24"/>
          <w:rtl/>
        </w:rPr>
        <w:t xml:space="preserve">עכשיו ל, ל, לעניין </w:t>
      </w:r>
    </w:p>
    <w:p w14:paraId="52CD3784" w14:textId="77777777" w:rsidR="001E2274" w:rsidRDefault="001E2274" w:rsidP="00E404C7">
      <w:pPr>
        <w:rPr>
          <w:b w:val="0"/>
          <w:bCs w:val="0"/>
          <w:caps/>
          <w:sz w:val="24"/>
          <w:szCs w:val="24"/>
          <w:rtl/>
        </w:rPr>
      </w:pPr>
    </w:p>
    <w:p w14:paraId="5148B957" w14:textId="77777777" w:rsidR="001E2274" w:rsidRDefault="00D46C52" w:rsidP="00E404C7">
      <w:pPr>
        <w:rPr>
          <w:caps/>
          <w:sz w:val="24"/>
          <w:szCs w:val="24"/>
          <w:u w:val="single"/>
          <w:rtl/>
        </w:rPr>
      </w:pPr>
      <w:r w:rsidRPr="00D46C52">
        <w:rPr>
          <w:rFonts w:hint="cs"/>
          <w:caps/>
          <w:sz w:val="24"/>
          <w:szCs w:val="24"/>
          <w:u w:val="single"/>
          <w:rtl/>
        </w:rPr>
        <w:t>מר רועי בר</w:t>
      </w:r>
      <w:r w:rsidR="001E2274">
        <w:rPr>
          <w:rFonts w:hint="cs"/>
          <w:caps/>
          <w:sz w:val="24"/>
          <w:szCs w:val="24"/>
          <w:u w:val="single"/>
          <w:rtl/>
        </w:rPr>
        <w:t>:</w:t>
      </w:r>
    </w:p>
    <w:p w14:paraId="2D4C85D8" w14:textId="7024DD3F" w:rsidR="001E2274" w:rsidRDefault="000B0689" w:rsidP="00E404C7">
      <w:pPr>
        <w:rPr>
          <w:b w:val="0"/>
          <w:bCs w:val="0"/>
          <w:caps/>
          <w:sz w:val="24"/>
          <w:szCs w:val="24"/>
          <w:rtl/>
        </w:rPr>
      </w:pPr>
      <w:r>
        <w:rPr>
          <w:rFonts w:hint="cs"/>
          <w:b w:val="0"/>
          <w:bCs w:val="0"/>
          <w:caps/>
          <w:sz w:val="24"/>
          <w:szCs w:val="24"/>
          <w:rtl/>
        </w:rPr>
        <w:t xml:space="preserve">מהניסיון שלי ויש לי ניסיון מסוים בתוכניות בראשון בדרך כלל יש התנגדויות גדולות של הדיירים שמעדיפים להשאיר את המצב הקיים וחצי שנה אחרי שהמרכז נפתח מודים ל, ש, ש, </w:t>
      </w:r>
    </w:p>
    <w:p w14:paraId="25D79933" w14:textId="77777777" w:rsidR="001E2274" w:rsidRDefault="001E2274" w:rsidP="00E404C7">
      <w:pPr>
        <w:rPr>
          <w:b w:val="0"/>
          <w:bCs w:val="0"/>
          <w:caps/>
          <w:sz w:val="24"/>
          <w:szCs w:val="24"/>
          <w:rtl/>
        </w:rPr>
      </w:pPr>
    </w:p>
    <w:p w14:paraId="54BD60E5" w14:textId="77777777" w:rsidR="001E2274" w:rsidRDefault="000A5C33" w:rsidP="000B0689">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5DABF897" w14:textId="6DFB1765" w:rsidR="001E2274" w:rsidRDefault="000B0689" w:rsidP="000B0689">
      <w:pPr>
        <w:rPr>
          <w:b w:val="0"/>
          <w:bCs w:val="0"/>
          <w:caps/>
          <w:sz w:val="24"/>
          <w:szCs w:val="24"/>
          <w:rtl/>
        </w:rPr>
      </w:pPr>
      <w:r>
        <w:rPr>
          <w:rFonts w:hint="cs"/>
          <w:b w:val="0"/>
          <w:bCs w:val="0"/>
          <w:caps/>
          <w:sz w:val="24"/>
          <w:szCs w:val="24"/>
          <w:rtl/>
        </w:rPr>
        <w:t>ברור ברור רועי</w:t>
      </w:r>
    </w:p>
    <w:p w14:paraId="5B1CEFA0" w14:textId="77777777" w:rsidR="001E2274" w:rsidRDefault="001E2274" w:rsidP="000B0689">
      <w:pPr>
        <w:rPr>
          <w:b w:val="0"/>
          <w:bCs w:val="0"/>
          <w:caps/>
          <w:sz w:val="24"/>
          <w:szCs w:val="24"/>
          <w:rtl/>
        </w:rPr>
      </w:pPr>
    </w:p>
    <w:p w14:paraId="76F762FC" w14:textId="77777777" w:rsidR="001E2274" w:rsidRDefault="00D46C52" w:rsidP="000B0689">
      <w:pPr>
        <w:rPr>
          <w:caps/>
          <w:sz w:val="24"/>
          <w:szCs w:val="24"/>
          <w:u w:val="single"/>
          <w:rtl/>
        </w:rPr>
      </w:pPr>
      <w:r w:rsidRPr="00D46C52">
        <w:rPr>
          <w:rFonts w:hint="cs"/>
          <w:caps/>
          <w:sz w:val="24"/>
          <w:szCs w:val="24"/>
          <w:u w:val="single"/>
          <w:rtl/>
        </w:rPr>
        <w:t>מר רועי בר</w:t>
      </w:r>
      <w:r w:rsidR="001E2274">
        <w:rPr>
          <w:rFonts w:hint="cs"/>
          <w:caps/>
          <w:sz w:val="24"/>
          <w:szCs w:val="24"/>
          <w:u w:val="single"/>
          <w:rtl/>
        </w:rPr>
        <w:t>:</w:t>
      </w:r>
    </w:p>
    <w:p w14:paraId="1711D0EC" w14:textId="003B1DEB" w:rsidR="001E2274" w:rsidRDefault="000B0689" w:rsidP="000B0689">
      <w:pPr>
        <w:rPr>
          <w:b w:val="0"/>
          <w:bCs w:val="0"/>
          <w:caps/>
          <w:sz w:val="24"/>
          <w:szCs w:val="24"/>
          <w:rtl/>
        </w:rPr>
      </w:pPr>
      <w:r>
        <w:rPr>
          <w:rFonts w:hint="cs"/>
          <w:b w:val="0"/>
          <w:bCs w:val="0"/>
          <w:caps/>
          <w:sz w:val="24"/>
          <w:szCs w:val="24"/>
          <w:rtl/>
        </w:rPr>
        <w:t xml:space="preserve">יש מקום להיכנס אליו </w:t>
      </w:r>
    </w:p>
    <w:p w14:paraId="0021AC83" w14:textId="77777777" w:rsidR="001E2274" w:rsidRDefault="001E2274" w:rsidP="000B0689">
      <w:pPr>
        <w:rPr>
          <w:b w:val="0"/>
          <w:bCs w:val="0"/>
          <w:caps/>
          <w:sz w:val="24"/>
          <w:szCs w:val="24"/>
          <w:rtl/>
        </w:rPr>
      </w:pPr>
    </w:p>
    <w:p w14:paraId="2EA9B451" w14:textId="77777777" w:rsidR="001E2274" w:rsidRDefault="000A5C33" w:rsidP="000B0689">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4AC1B388" w14:textId="0B9D5A9B" w:rsidR="001E2274" w:rsidRDefault="000B0689" w:rsidP="000B0689">
      <w:pPr>
        <w:rPr>
          <w:b w:val="0"/>
          <w:bCs w:val="0"/>
          <w:caps/>
          <w:sz w:val="24"/>
          <w:szCs w:val="24"/>
          <w:rtl/>
        </w:rPr>
      </w:pPr>
      <w:r>
        <w:rPr>
          <w:rFonts w:hint="cs"/>
          <w:b w:val="0"/>
          <w:bCs w:val="0"/>
          <w:caps/>
          <w:sz w:val="24"/>
          <w:szCs w:val="24"/>
          <w:rtl/>
        </w:rPr>
        <w:t xml:space="preserve">העניין ברור </w:t>
      </w:r>
    </w:p>
    <w:p w14:paraId="26E3D9D6" w14:textId="77777777" w:rsidR="001E2274" w:rsidRDefault="001E2274" w:rsidP="000B0689">
      <w:pPr>
        <w:rPr>
          <w:b w:val="0"/>
          <w:bCs w:val="0"/>
          <w:caps/>
          <w:sz w:val="24"/>
          <w:szCs w:val="24"/>
          <w:rtl/>
        </w:rPr>
      </w:pPr>
    </w:p>
    <w:p w14:paraId="5F4EBCBB" w14:textId="77777777" w:rsidR="001E2274" w:rsidRDefault="00D46C52" w:rsidP="000B0689">
      <w:pPr>
        <w:rPr>
          <w:caps/>
          <w:sz w:val="24"/>
          <w:szCs w:val="24"/>
          <w:u w:val="single"/>
          <w:rtl/>
        </w:rPr>
      </w:pPr>
      <w:r w:rsidRPr="00D46C52">
        <w:rPr>
          <w:rFonts w:hint="cs"/>
          <w:caps/>
          <w:sz w:val="24"/>
          <w:szCs w:val="24"/>
          <w:u w:val="single"/>
          <w:rtl/>
        </w:rPr>
        <w:t>מר רועי בר</w:t>
      </w:r>
      <w:r w:rsidR="001E2274">
        <w:rPr>
          <w:rFonts w:hint="cs"/>
          <w:caps/>
          <w:sz w:val="24"/>
          <w:szCs w:val="24"/>
          <w:u w:val="single"/>
          <w:rtl/>
        </w:rPr>
        <w:t>:</w:t>
      </w:r>
    </w:p>
    <w:p w14:paraId="22CEA834" w14:textId="3F775042" w:rsidR="001E2274" w:rsidRDefault="000B0689" w:rsidP="000B0689">
      <w:pPr>
        <w:rPr>
          <w:b w:val="0"/>
          <w:bCs w:val="0"/>
          <w:caps/>
          <w:sz w:val="24"/>
          <w:szCs w:val="24"/>
          <w:rtl/>
        </w:rPr>
      </w:pPr>
      <w:r>
        <w:rPr>
          <w:rFonts w:hint="cs"/>
          <w:b w:val="0"/>
          <w:bCs w:val="0"/>
          <w:caps/>
          <w:sz w:val="24"/>
          <w:szCs w:val="24"/>
          <w:rtl/>
        </w:rPr>
        <w:t>... להיפגש בו</w:t>
      </w:r>
    </w:p>
    <w:p w14:paraId="0E289BB9" w14:textId="77777777" w:rsidR="001E2274" w:rsidRDefault="001E2274" w:rsidP="000B0689">
      <w:pPr>
        <w:rPr>
          <w:b w:val="0"/>
          <w:bCs w:val="0"/>
          <w:caps/>
          <w:sz w:val="24"/>
          <w:szCs w:val="24"/>
          <w:rtl/>
        </w:rPr>
      </w:pPr>
    </w:p>
    <w:p w14:paraId="45E023E6" w14:textId="77777777" w:rsidR="001E2274" w:rsidRDefault="000A5C33" w:rsidP="000B0689">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64D83151" w14:textId="6AAB3A15" w:rsidR="001E2274" w:rsidRDefault="000B0689" w:rsidP="000B0689">
      <w:pPr>
        <w:rPr>
          <w:b w:val="0"/>
          <w:bCs w:val="0"/>
          <w:caps/>
          <w:sz w:val="24"/>
          <w:szCs w:val="24"/>
          <w:rtl/>
        </w:rPr>
      </w:pPr>
      <w:r>
        <w:rPr>
          <w:rFonts w:hint="cs"/>
          <w:b w:val="0"/>
          <w:bCs w:val="0"/>
          <w:caps/>
          <w:sz w:val="24"/>
          <w:szCs w:val="24"/>
          <w:rtl/>
        </w:rPr>
        <w:t>התשובה ברורה בוא נתקדם</w:t>
      </w:r>
    </w:p>
    <w:p w14:paraId="46EAB3D1" w14:textId="77777777" w:rsidR="001E2274" w:rsidRDefault="001E2274" w:rsidP="000B0689">
      <w:pPr>
        <w:rPr>
          <w:b w:val="0"/>
          <w:bCs w:val="0"/>
          <w:caps/>
          <w:sz w:val="24"/>
          <w:szCs w:val="24"/>
          <w:rtl/>
        </w:rPr>
      </w:pPr>
    </w:p>
    <w:p w14:paraId="77D99D31" w14:textId="77777777" w:rsidR="001E2274" w:rsidRDefault="00D46C52" w:rsidP="000B0689">
      <w:pPr>
        <w:rPr>
          <w:caps/>
          <w:sz w:val="24"/>
          <w:szCs w:val="24"/>
          <w:u w:val="single"/>
          <w:rtl/>
        </w:rPr>
      </w:pPr>
      <w:r w:rsidRPr="00D46C52">
        <w:rPr>
          <w:rFonts w:hint="cs"/>
          <w:caps/>
          <w:sz w:val="24"/>
          <w:szCs w:val="24"/>
          <w:u w:val="single"/>
          <w:rtl/>
        </w:rPr>
        <w:t>מר רועי בר</w:t>
      </w:r>
      <w:r w:rsidR="001E2274">
        <w:rPr>
          <w:rFonts w:hint="cs"/>
          <w:caps/>
          <w:sz w:val="24"/>
          <w:szCs w:val="24"/>
          <w:u w:val="single"/>
          <w:rtl/>
        </w:rPr>
        <w:t>:</w:t>
      </w:r>
    </w:p>
    <w:p w14:paraId="3D4F69D1" w14:textId="42CE1A74" w:rsidR="001E2274" w:rsidRDefault="000B0689" w:rsidP="000B0689">
      <w:pPr>
        <w:rPr>
          <w:b w:val="0"/>
          <w:bCs w:val="0"/>
          <w:caps/>
          <w:sz w:val="24"/>
          <w:szCs w:val="24"/>
          <w:rtl/>
        </w:rPr>
      </w:pPr>
      <w:r>
        <w:rPr>
          <w:rFonts w:hint="cs"/>
          <w:b w:val="0"/>
          <w:bCs w:val="0"/>
          <w:caps/>
          <w:sz w:val="24"/>
          <w:szCs w:val="24"/>
          <w:rtl/>
        </w:rPr>
        <w:t>לקנות גלידה ו, ו, לשבת בבית קפה</w:t>
      </w:r>
    </w:p>
    <w:p w14:paraId="350127D4" w14:textId="77777777" w:rsidR="001E2274" w:rsidRDefault="001E2274" w:rsidP="000B0689">
      <w:pPr>
        <w:rPr>
          <w:b w:val="0"/>
          <w:bCs w:val="0"/>
          <w:caps/>
          <w:sz w:val="24"/>
          <w:szCs w:val="24"/>
          <w:rtl/>
        </w:rPr>
      </w:pPr>
    </w:p>
    <w:p w14:paraId="5CD8CE97" w14:textId="77777777" w:rsidR="001E2274" w:rsidRDefault="000A3DA6" w:rsidP="000B0689">
      <w:pPr>
        <w:rPr>
          <w:caps/>
          <w:sz w:val="24"/>
          <w:szCs w:val="24"/>
          <w:u w:val="single"/>
          <w:rtl/>
        </w:rPr>
      </w:pPr>
      <w:r w:rsidRPr="000A3DA6">
        <w:rPr>
          <w:rFonts w:hint="cs"/>
          <w:caps/>
          <w:sz w:val="24"/>
          <w:szCs w:val="24"/>
          <w:u w:val="single"/>
          <w:rtl/>
        </w:rPr>
        <w:t>מר תומר דוידסון - נציג מנהל מקרקעי ישראל בוועדה המחוזית</w:t>
      </w:r>
      <w:r w:rsidR="001E2274">
        <w:rPr>
          <w:rFonts w:hint="cs"/>
          <w:caps/>
          <w:sz w:val="24"/>
          <w:szCs w:val="24"/>
          <w:u w:val="single"/>
          <w:rtl/>
        </w:rPr>
        <w:t>:</w:t>
      </w:r>
    </w:p>
    <w:p w14:paraId="4ED294DA" w14:textId="727064D2" w:rsidR="001E2274" w:rsidRDefault="000B0689" w:rsidP="000B0689">
      <w:pPr>
        <w:rPr>
          <w:b w:val="0"/>
          <w:bCs w:val="0"/>
          <w:caps/>
          <w:sz w:val="24"/>
          <w:szCs w:val="24"/>
          <w:rtl/>
        </w:rPr>
      </w:pPr>
      <w:r>
        <w:rPr>
          <w:rFonts w:hint="cs"/>
          <w:b w:val="0"/>
          <w:bCs w:val="0"/>
          <w:caps/>
          <w:sz w:val="24"/>
          <w:szCs w:val="24"/>
          <w:rtl/>
        </w:rPr>
        <w:t xml:space="preserve">אנחנו </w:t>
      </w:r>
    </w:p>
    <w:p w14:paraId="0861ADC3" w14:textId="77777777" w:rsidR="001E2274" w:rsidRDefault="001E2274" w:rsidP="000B0689">
      <w:pPr>
        <w:rPr>
          <w:b w:val="0"/>
          <w:bCs w:val="0"/>
          <w:caps/>
          <w:sz w:val="24"/>
          <w:szCs w:val="24"/>
          <w:rtl/>
        </w:rPr>
      </w:pPr>
    </w:p>
    <w:p w14:paraId="62BE969C" w14:textId="77777777" w:rsidR="001E2274" w:rsidRDefault="000A5C33" w:rsidP="000B0689">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391F7ACC" w14:textId="047A4BE7" w:rsidR="001E2274" w:rsidRDefault="000B0689" w:rsidP="000B0689">
      <w:pPr>
        <w:rPr>
          <w:b w:val="0"/>
          <w:bCs w:val="0"/>
          <w:caps/>
          <w:sz w:val="24"/>
          <w:szCs w:val="24"/>
          <w:rtl/>
        </w:rPr>
      </w:pPr>
      <w:r>
        <w:rPr>
          <w:rFonts w:hint="cs"/>
          <w:b w:val="0"/>
          <w:bCs w:val="0"/>
          <w:caps/>
          <w:sz w:val="24"/>
          <w:szCs w:val="24"/>
          <w:rtl/>
        </w:rPr>
        <w:lastRenderedPageBreak/>
        <w:t>עכשיו עוד עוד שאלה או יותר לחדד אתם אמרתם שהשימושים שאתם מבקשים בתוך התעסוקה הם שימושים שקשורים ל, לפעילות ספורטיבית כזו או אחרת</w:t>
      </w:r>
    </w:p>
    <w:p w14:paraId="2653B8BB" w14:textId="77777777" w:rsidR="001E2274" w:rsidRDefault="001E2274" w:rsidP="000B0689">
      <w:pPr>
        <w:rPr>
          <w:b w:val="0"/>
          <w:bCs w:val="0"/>
          <w:caps/>
          <w:sz w:val="24"/>
          <w:szCs w:val="24"/>
          <w:rtl/>
        </w:rPr>
      </w:pPr>
    </w:p>
    <w:p w14:paraId="033DD21B" w14:textId="77777777" w:rsidR="001E2274" w:rsidRDefault="00E019CF" w:rsidP="000B0689">
      <w:pPr>
        <w:rPr>
          <w:caps/>
          <w:sz w:val="24"/>
          <w:szCs w:val="24"/>
          <w:u w:val="single"/>
          <w:rtl/>
        </w:rPr>
      </w:pPr>
      <w:r w:rsidRPr="00E019CF">
        <w:rPr>
          <w:rFonts w:hint="cs"/>
          <w:caps/>
          <w:sz w:val="24"/>
          <w:szCs w:val="24"/>
          <w:u w:val="single"/>
          <w:rtl/>
        </w:rPr>
        <w:t>גב</w:t>
      </w:r>
      <w:r w:rsidRPr="00E019CF">
        <w:rPr>
          <w:caps/>
          <w:sz w:val="24"/>
          <w:szCs w:val="24"/>
          <w:u w:val="single"/>
          <w:rtl/>
        </w:rPr>
        <w:t>'</w:t>
      </w:r>
      <w:r w:rsidRPr="00E019CF">
        <w:rPr>
          <w:rFonts w:hint="cs"/>
          <w:caps/>
          <w:sz w:val="24"/>
          <w:szCs w:val="24"/>
          <w:u w:val="single"/>
          <w:rtl/>
        </w:rPr>
        <w:t xml:space="preserve"> שיראל לוי - אדריכלית עורכת התוכנית</w:t>
      </w:r>
      <w:r w:rsidR="001E2274">
        <w:rPr>
          <w:rFonts w:hint="cs"/>
          <w:caps/>
          <w:sz w:val="24"/>
          <w:szCs w:val="24"/>
          <w:u w:val="single"/>
          <w:rtl/>
        </w:rPr>
        <w:t>:</w:t>
      </w:r>
    </w:p>
    <w:p w14:paraId="698C8B61" w14:textId="44A4D9A1" w:rsidR="001E2274" w:rsidRDefault="000B0689" w:rsidP="000B0689">
      <w:pPr>
        <w:rPr>
          <w:b w:val="0"/>
          <w:bCs w:val="0"/>
          <w:caps/>
          <w:sz w:val="24"/>
          <w:szCs w:val="24"/>
          <w:rtl/>
        </w:rPr>
      </w:pPr>
      <w:r>
        <w:rPr>
          <w:rFonts w:hint="cs"/>
          <w:b w:val="0"/>
          <w:bCs w:val="0"/>
          <w:caps/>
          <w:sz w:val="24"/>
          <w:szCs w:val="24"/>
          <w:rtl/>
        </w:rPr>
        <w:t xml:space="preserve">כן </w:t>
      </w:r>
    </w:p>
    <w:p w14:paraId="74E29BD2" w14:textId="77777777" w:rsidR="001E2274" w:rsidRDefault="001E2274" w:rsidP="000B0689">
      <w:pPr>
        <w:rPr>
          <w:b w:val="0"/>
          <w:bCs w:val="0"/>
          <w:caps/>
          <w:sz w:val="24"/>
          <w:szCs w:val="24"/>
          <w:rtl/>
        </w:rPr>
      </w:pPr>
    </w:p>
    <w:p w14:paraId="4746A7C9" w14:textId="77777777" w:rsidR="001E2274" w:rsidRDefault="00D46C52" w:rsidP="000B0689">
      <w:pPr>
        <w:rPr>
          <w:caps/>
          <w:sz w:val="24"/>
          <w:szCs w:val="24"/>
          <w:u w:val="single"/>
          <w:rtl/>
        </w:rPr>
      </w:pPr>
      <w:r w:rsidRPr="00D46C52">
        <w:rPr>
          <w:rFonts w:hint="cs"/>
          <w:caps/>
          <w:sz w:val="24"/>
          <w:szCs w:val="24"/>
          <w:u w:val="single"/>
          <w:rtl/>
        </w:rPr>
        <w:t>מר אלון מתן - צוות התוכנית</w:t>
      </w:r>
      <w:r w:rsidR="001E2274">
        <w:rPr>
          <w:rFonts w:hint="cs"/>
          <w:caps/>
          <w:sz w:val="24"/>
          <w:szCs w:val="24"/>
          <w:u w:val="single"/>
          <w:rtl/>
        </w:rPr>
        <w:t>:</w:t>
      </w:r>
    </w:p>
    <w:p w14:paraId="1392DD65" w14:textId="75B1F666" w:rsidR="001E2274" w:rsidRDefault="000B0689" w:rsidP="000B0689">
      <w:pPr>
        <w:rPr>
          <w:b w:val="0"/>
          <w:bCs w:val="0"/>
          <w:caps/>
          <w:sz w:val="24"/>
          <w:szCs w:val="24"/>
          <w:rtl/>
        </w:rPr>
      </w:pPr>
      <w:r>
        <w:rPr>
          <w:rFonts w:hint="cs"/>
          <w:b w:val="0"/>
          <w:bCs w:val="0"/>
          <w:caps/>
          <w:sz w:val="24"/>
          <w:szCs w:val="24"/>
          <w:rtl/>
        </w:rPr>
        <w:t xml:space="preserve">נכון </w:t>
      </w:r>
    </w:p>
    <w:p w14:paraId="3480C8D7" w14:textId="77777777" w:rsidR="001E2274" w:rsidRDefault="001E2274" w:rsidP="000B0689">
      <w:pPr>
        <w:rPr>
          <w:b w:val="0"/>
          <w:bCs w:val="0"/>
          <w:caps/>
          <w:sz w:val="24"/>
          <w:szCs w:val="24"/>
          <w:rtl/>
        </w:rPr>
      </w:pPr>
    </w:p>
    <w:p w14:paraId="1169D719" w14:textId="77777777" w:rsidR="001E2274" w:rsidRDefault="00D46C52" w:rsidP="000B0689">
      <w:pPr>
        <w:rPr>
          <w:caps/>
          <w:sz w:val="24"/>
          <w:szCs w:val="24"/>
          <w:u w:val="single"/>
          <w:rtl/>
        </w:rPr>
      </w:pPr>
      <w:r w:rsidRPr="00D46C52">
        <w:rPr>
          <w:rFonts w:hint="cs"/>
          <w:caps/>
          <w:sz w:val="24"/>
          <w:szCs w:val="24"/>
          <w:u w:val="single"/>
          <w:rtl/>
        </w:rPr>
        <w:t>מר רועי בר</w:t>
      </w:r>
      <w:r w:rsidR="001E2274">
        <w:rPr>
          <w:rFonts w:hint="cs"/>
          <w:caps/>
          <w:sz w:val="24"/>
          <w:szCs w:val="24"/>
          <w:u w:val="single"/>
          <w:rtl/>
        </w:rPr>
        <w:t>:</w:t>
      </w:r>
    </w:p>
    <w:p w14:paraId="2D81E16E" w14:textId="7C9F96D1" w:rsidR="001E2274" w:rsidRDefault="000B0689" w:rsidP="000B0689">
      <w:pPr>
        <w:rPr>
          <w:b w:val="0"/>
          <w:bCs w:val="0"/>
          <w:caps/>
          <w:sz w:val="24"/>
          <w:szCs w:val="24"/>
          <w:rtl/>
        </w:rPr>
      </w:pPr>
      <w:r>
        <w:rPr>
          <w:rFonts w:hint="cs"/>
          <w:b w:val="0"/>
          <w:bCs w:val="0"/>
          <w:caps/>
          <w:sz w:val="24"/>
          <w:szCs w:val="24"/>
          <w:rtl/>
        </w:rPr>
        <w:t xml:space="preserve">זה מה שהעירייה הנחיתה אותנו נכון העירייה דרשה שזה יהיה שימושים תומכים </w:t>
      </w:r>
    </w:p>
    <w:p w14:paraId="4BA5BC31" w14:textId="77777777" w:rsidR="001E2274" w:rsidRDefault="001E2274" w:rsidP="000B0689">
      <w:pPr>
        <w:rPr>
          <w:b w:val="0"/>
          <w:bCs w:val="0"/>
          <w:caps/>
          <w:sz w:val="24"/>
          <w:szCs w:val="24"/>
          <w:rtl/>
        </w:rPr>
      </w:pPr>
    </w:p>
    <w:p w14:paraId="1DC4CB9E" w14:textId="77777777" w:rsidR="001E2274" w:rsidRDefault="000A5C33" w:rsidP="000B0689">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203F6022" w14:textId="246DA7A3" w:rsidR="001E2274" w:rsidRDefault="000B0689" w:rsidP="000B0689">
      <w:pPr>
        <w:rPr>
          <w:b w:val="0"/>
          <w:bCs w:val="0"/>
          <w:caps/>
          <w:sz w:val="24"/>
          <w:szCs w:val="24"/>
          <w:rtl/>
        </w:rPr>
      </w:pPr>
      <w:r>
        <w:rPr>
          <w:rFonts w:hint="cs"/>
          <w:b w:val="0"/>
          <w:bCs w:val="0"/>
          <w:caps/>
          <w:sz w:val="24"/>
          <w:szCs w:val="24"/>
          <w:rtl/>
        </w:rPr>
        <w:t>לא, אתם</w:t>
      </w:r>
    </w:p>
    <w:p w14:paraId="303186B5" w14:textId="77777777" w:rsidR="001E2274" w:rsidRDefault="001E2274" w:rsidP="000B0689">
      <w:pPr>
        <w:rPr>
          <w:b w:val="0"/>
          <w:bCs w:val="0"/>
          <w:caps/>
          <w:sz w:val="24"/>
          <w:szCs w:val="24"/>
          <w:rtl/>
        </w:rPr>
      </w:pPr>
    </w:p>
    <w:p w14:paraId="7F82BDF4" w14:textId="77777777" w:rsidR="001E2274" w:rsidRDefault="00D46C52" w:rsidP="000B0689">
      <w:pPr>
        <w:rPr>
          <w:caps/>
          <w:sz w:val="24"/>
          <w:szCs w:val="24"/>
          <w:u w:val="single"/>
          <w:rtl/>
        </w:rPr>
      </w:pPr>
      <w:r w:rsidRPr="00D46C52">
        <w:rPr>
          <w:rFonts w:hint="cs"/>
          <w:caps/>
          <w:sz w:val="24"/>
          <w:szCs w:val="24"/>
          <w:u w:val="single"/>
          <w:rtl/>
        </w:rPr>
        <w:t>מר רועי בר</w:t>
      </w:r>
      <w:r w:rsidR="001E2274">
        <w:rPr>
          <w:rFonts w:hint="cs"/>
          <w:caps/>
          <w:sz w:val="24"/>
          <w:szCs w:val="24"/>
          <w:u w:val="single"/>
          <w:rtl/>
        </w:rPr>
        <w:t>:</w:t>
      </w:r>
    </w:p>
    <w:p w14:paraId="438C3109" w14:textId="21C4371B" w:rsidR="001E2274" w:rsidRDefault="000B0689" w:rsidP="000B0689">
      <w:pPr>
        <w:rPr>
          <w:b w:val="0"/>
          <w:bCs w:val="0"/>
          <w:caps/>
          <w:sz w:val="24"/>
          <w:szCs w:val="24"/>
          <w:rtl/>
        </w:rPr>
      </w:pPr>
      <w:r>
        <w:rPr>
          <w:rFonts w:hint="cs"/>
          <w:b w:val="0"/>
          <w:bCs w:val="0"/>
          <w:caps/>
          <w:sz w:val="24"/>
          <w:szCs w:val="24"/>
          <w:rtl/>
        </w:rPr>
        <w:t>לשכונה</w:t>
      </w:r>
      <w:r w:rsidR="000F703D">
        <w:rPr>
          <w:rFonts w:hint="cs"/>
          <w:b w:val="0"/>
          <w:bCs w:val="0"/>
          <w:caps/>
          <w:sz w:val="24"/>
          <w:szCs w:val="24"/>
          <w:rtl/>
        </w:rPr>
        <w:t xml:space="preserve"> </w:t>
      </w:r>
      <w:r>
        <w:rPr>
          <w:rFonts w:hint="cs"/>
          <w:b w:val="0"/>
          <w:bCs w:val="0"/>
          <w:caps/>
          <w:sz w:val="24"/>
          <w:szCs w:val="24"/>
          <w:rtl/>
        </w:rPr>
        <w:t>...</w:t>
      </w:r>
    </w:p>
    <w:p w14:paraId="77099E99" w14:textId="77777777" w:rsidR="001E2274" w:rsidRDefault="001E2274" w:rsidP="000B0689">
      <w:pPr>
        <w:rPr>
          <w:b w:val="0"/>
          <w:bCs w:val="0"/>
          <w:caps/>
          <w:sz w:val="24"/>
          <w:szCs w:val="24"/>
          <w:rtl/>
        </w:rPr>
      </w:pPr>
    </w:p>
    <w:p w14:paraId="7BF1F9E8" w14:textId="77777777" w:rsidR="001E2274" w:rsidRDefault="000A5C33" w:rsidP="000B0689">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3891CB02" w14:textId="55BE2DDA" w:rsidR="001E2274" w:rsidRDefault="000B0689" w:rsidP="000B0689">
      <w:pPr>
        <w:rPr>
          <w:b w:val="0"/>
          <w:bCs w:val="0"/>
          <w:caps/>
          <w:sz w:val="24"/>
          <w:szCs w:val="24"/>
          <w:rtl/>
        </w:rPr>
      </w:pPr>
      <w:r>
        <w:rPr>
          <w:rFonts w:hint="cs"/>
          <w:b w:val="0"/>
          <w:bCs w:val="0"/>
          <w:caps/>
          <w:sz w:val="24"/>
          <w:szCs w:val="24"/>
          <w:rtl/>
        </w:rPr>
        <w:t>שניה רועי, אנחנו לא מספיקים לשאול שאלה ואתה נותן הרצאה כבר</w:t>
      </w:r>
    </w:p>
    <w:p w14:paraId="47165369" w14:textId="77777777" w:rsidR="001E2274" w:rsidRDefault="001E2274" w:rsidP="000B0689">
      <w:pPr>
        <w:rPr>
          <w:b w:val="0"/>
          <w:bCs w:val="0"/>
          <w:caps/>
          <w:sz w:val="24"/>
          <w:szCs w:val="24"/>
          <w:rtl/>
        </w:rPr>
      </w:pPr>
    </w:p>
    <w:p w14:paraId="4BB1666B" w14:textId="77777777" w:rsidR="001E2274" w:rsidRDefault="000A3DA6" w:rsidP="000B0689">
      <w:pPr>
        <w:rPr>
          <w:caps/>
          <w:sz w:val="24"/>
          <w:szCs w:val="24"/>
          <w:u w:val="single"/>
          <w:rtl/>
        </w:rPr>
      </w:pPr>
      <w:r w:rsidRPr="000A3DA6">
        <w:rPr>
          <w:rFonts w:hint="cs"/>
          <w:caps/>
          <w:sz w:val="24"/>
          <w:szCs w:val="24"/>
          <w:u w:val="single"/>
          <w:rtl/>
        </w:rPr>
        <w:t>מר תומר דוידסון - נציג מנהל מקרקעי ישראל בוועדה המחוזית</w:t>
      </w:r>
      <w:r w:rsidR="001E2274">
        <w:rPr>
          <w:rFonts w:hint="cs"/>
          <w:caps/>
          <w:sz w:val="24"/>
          <w:szCs w:val="24"/>
          <w:u w:val="single"/>
          <w:rtl/>
        </w:rPr>
        <w:t>:</w:t>
      </w:r>
    </w:p>
    <w:p w14:paraId="5038C80A" w14:textId="0D0D20D6" w:rsidR="001E2274" w:rsidRDefault="000B0689" w:rsidP="000B0689">
      <w:pPr>
        <w:rPr>
          <w:b w:val="0"/>
          <w:bCs w:val="0"/>
          <w:caps/>
          <w:sz w:val="24"/>
          <w:szCs w:val="24"/>
          <w:rtl/>
        </w:rPr>
      </w:pPr>
      <w:r>
        <w:rPr>
          <w:rFonts w:hint="cs"/>
          <w:b w:val="0"/>
          <w:bCs w:val="0"/>
          <w:caps/>
          <w:sz w:val="24"/>
          <w:szCs w:val="24"/>
          <w:rtl/>
        </w:rPr>
        <w:t>הרצאה</w:t>
      </w:r>
    </w:p>
    <w:p w14:paraId="3E8AB87D" w14:textId="77777777" w:rsidR="001E2274" w:rsidRDefault="001E2274" w:rsidP="000B0689">
      <w:pPr>
        <w:rPr>
          <w:b w:val="0"/>
          <w:bCs w:val="0"/>
          <w:caps/>
          <w:sz w:val="24"/>
          <w:szCs w:val="24"/>
          <w:rtl/>
        </w:rPr>
      </w:pPr>
    </w:p>
    <w:p w14:paraId="3D05FC18" w14:textId="77777777" w:rsidR="001E2274" w:rsidRDefault="00D46C52" w:rsidP="004E609C">
      <w:pPr>
        <w:rPr>
          <w:caps/>
          <w:sz w:val="24"/>
          <w:szCs w:val="24"/>
          <w:u w:val="single"/>
          <w:rtl/>
        </w:rPr>
      </w:pPr>
      <w:r w:rsidRPr="00D46C52">
        <w:rPr>
          <w:rFonts w:hint="cs"/>
          <w:caps/>
          <w:sz w:val="24"/>
          <w:szCs w:val="24"/>
          <w:u w:val="single"/>
          <w:rtl/>
        </w:rPr>
        <w:t>מר רועי בר</w:t>
      </w:r>
      <w:r w:rsidR="001E2274">
        <w:rPr>
          <w:rFonts w:hint="cs"/>
          <w:caps/>
          <w:sz w:val="24"/>
          <w:szCs w:val="24"/>
          <w:u w:val="single"/>
          <w:rtl/>
        </w:rPr>
        <w:t>:</w:t>
      </w:r>
    </w:p>
    <w:p w14:paraId="7817154F" w14:textId="6FB2E4F2" w:rsidR="001E2274" w:rsidRDefault="000B0689" w:rsidP="004E609C">
      <w:pPr>
        <w:rPr>
          <w:b w:val="0"/>
          <w:bCs w:val="0"/>
          <w:caps/>
          <w:sz w:val="24"/>
          <w:szCs w:val="24"/>
          <w:rtl/>
        </w:rPr>
      </w:pPr>
      <w:r>
        <w:rPr>
          <w:rFonts w:hint="cs"/>
          <w:b w:val="0"/>
          <w:bCs w:val="0"/>
          <w:caps/>
          <w:sz w:val="24"/>
          <w:szCs w:val="24"/>
          <w:rtl/>
        </w:rPr>
        <w:t>אין בעיה אני שותק</w:t>
      </w:r>
      <w:r w:rsidR="004E609C">
        <w:rPr>
          <w:rFonts w:hint="cs"/>
          <w:b w:val="0"/>
          <w:bCs w:val="0"/>
          <w:caps/>
          <w:sz w:val="24"/>
          <w:szCs w:val="24"/>
          <w:rtl/>
        </w:rPr>
        <w:t>.</w:t>
      </w:r>
      <w:r w:rsidR="000F703D">
        <w:rPr>
          <w:rFonts w:hint="cs"/>
          <w:b w:val="0"/>
          <w:bCs w:val="0"/>
          <w:caps/>
          <w:sz w:val="24"/>
          <w:szCs w:val="24"/>
          <w:rtl/>
        </w:rPr>
        <w:t xml:space="preserve"> </w:t>
      </w:r>
      <w:r w:rsidR="004E609C">
        <w:rPr>
          <w:rFonts w:hint="cs"/>
          <w:b w:val="0"/>
          <w:bCs w:val="0"/>
          <w:caps/>
          <w:sz w:val="24"/>
          <w:szCs w:val="24"/>
          <w:rtl/>
        </w:rPr>
        <w:t>אנחנו רצינו דברים אחרים לגמרי מה ש ...</w:t>
      </w:r>
    </w:p>
    <w:p w14:paraId="6AD468FA" w14:textId="77777777" w:rsidR="001E2274" w:rsidRDefault="001E2274" w:rsidP="004E609C">
      <w:pPr>
        <w:rPr>
          <w:b w:val="0"/>
          <w:bCs w:val="0"/>
          <w:caps/>
          <w:sz w:val="24"/>
          <w:szCs w:val="24"/>
          <w:rtl/>
        </w:rPr>
      </w:pPr>
    </w:p>
    <w:p w14:paraId="38F1CF31" w14:textId="77777777" w:rsidR="001E2274" w:rsidRDefault="000A5C33" w:rsidP="004E609C">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286ECE0A" w14:textId="29A4F904" w:rsidR="001E2274" w:rsidRDefault="004E609C" w:rsidP="004E609C">
      <w:pPr>
        <w:rPr>
          <w:b w:val="0"/>
          <w:bCs w:val="0"/>
          <w:caps/>
          <w:sz w:val="24"/>
          <w:szCs w:val="24"/>
          <w:rtl/>
        </w:rPr>
      </w:pPr>
      <w:r>
        <w:rPr>
          <w:rFonts w:hint="cs"/>
          <w:b w:val="0"/>
          <w:bCs w:val="0"/>
          <w:caps/>
          <w:sz w:val="24"/>
          <w:szCs w:val="24"/>
          <w:rtl/>
        </w:rPr>
        <w:t>אמרת ש ...</w:t>
      </w:r>
    </w:p>
    <w:p w14:paraId="71CC294A" w14:textId="77777777" w:rsidR="001E2274" w:rsidRDefault="001E2274" w:rsidP="004E609C">
      <w:pPr>
        <w:rPr>
          <w:b w:val="0"/>
          <w:bCs w:val="0"/>
          <w:caps/>
          <w:sz w:val="24"/>
          <w:szCs w:val="24"/>
          <w:rtl/>
        </w:rPr>
      </w:pPr>
    </w:p>
    <w:p w14:paraId="1D13BD64" w14:textId="77777777" w:rsidR="001E2274" w:rsidRDefault="00D46C52" w:rsidP="004E609C">
      <w:pPr>
        <w:rPr>
          <w:caps/>
          <w:sz w:val="24"/>
          <w:szCs w:val="24"/>
          <w:u w:val="single"/>
          <w:rtl/>
        </w:rPr>
      </w:pPr>
      <w:r w:rsidRPr="00D46C52">
        <w:rPr>
          <w:rFonts w:hint="cs"/>
          <w:caps/>
          <w:sz w:val="24"/>
          <w:szCs w:val="24"/>
          <w:u w:val="single"/>
          <w:rtl/>
        </w:rPr>
        <w:t>מר אלון מתן - צוות התוכנית</w:t>
      </w:r>
      <w:r w:rsidR="001E2274">
        <w:rPr>
          <w:rFonts w:hint="cs"/>
          <w:caps/>
          <w:sz w:val="24"/>
          <w:szCs w:val="24"/>
          <w:u w:val="single"/>
          <w:rtl/>
        </w:rPr>
        <w:t>:</w:t>
      </w:r>
    </w:p>
    <w:p w14:paraId="1473CE75" w14:textId="2FA6623E" w:rsidR="001E2274" w:rsidRDefault="004E609C" w:rsidP="004E609C">
      <w:pPr>
        <w:rPr>
          <w:b w:val="0"/>
          <w:bCs w:val="0"/>
          <w:caps/>
          <w:sz w:val="24"/>
          <w:szCs w:val="24"/>
          <w:rtl/>
        </w:rPr>
      </w:pPr>
      <w:r>
        <w:rPr>
          <w:rFonts w:hint="cs"/>
          <w:b w:val="0"/>
          <w:bCs w:val="0"/>
          <w:caps/>
          <w:sz w:val="24"/>
          <w:szCs w:val="24"/>
          <w:rtl/>
        </w:rPr>
        <w:t xml:space="preserve">אנחנו באמת רצינו דברים אחרים לגמרי רצינו מסחר שהוא לא מוגבל וגם לעשות למעלה מסחר ותעסוקה אבל זה ההנחיות של העירייה </w:t>
      </w:r>
    </w:p>
    <w:p w14:paraId="4059006E" w14:textId="77777777" w:rsidR="001E2274" w:rsidRDefault="001E2274" w:rsidP="004E609C">
      <w:pPr>
        <w:rPr>
          <w:b w:val="0"/>
          <w:bCs w:val="0"/>
          <w:caps/>
          <w:sz w:val="24"/>
          <w:szCs w:val="24"/>
          <w:rtl/>
        </w:rPr>
      </w:pPr>
    </w:p>
    <w:p w14:paraId="7CAF4C50" w14:textId="77777777" w:rsidR="001E2274" w:rsidRDefault="000A5C33" w:rsidP="004E609C">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6E915EE5" w14:textId="19556924" w:rsidR="001E2274" w:rsidRDefault="004E609C" w:rsidP="004E609C">
      <w:pPr>
        <w:rPr>
          <w:b w:val="0"/>
          <w:bCs w:val="0"/>
          <w:caps/>
          <w:sz w:val="24"/>
          <w:szCs w:val="24"/>
          <w:rtl/>
        </w:rPr>
      </w:pPr>
      <w:r>
        <w:rPr>
          <w:rFonts w:hint="cs"/>
          <w:b w:val="0"/>
          <w:bCs w:val="0"/>
          <w:caps/>
          <w:sz w:val="24"/>
          <w:szCs w:val="24"/>
          <w:rtl/>
        </w:rPr>
        <w:t xml:space="preserve">כלומר אתם אתם אתם שומרים על האופי השימוש הספורטאי </w:t>
      </w:r>
    </w:p>
    <w:p w14:paraId="3172623D" w14:textId="77777777" w:rsidR="001E2274" w:rsidRDefault="001E2274" w:rsidP="004E609C">
      <w:pPr>
        <w:rPr>
          <w:b w:val="0"/>
          <w:bCs w:val="0"/>
          <w:caps/>
          <w:sz w:val="24"/>
          <w:szCs w:val="24"/>
          <w:rtl/>
        </w:rPr>
      </w:pPr>
    </w:p>
    <w:p w14:paraId="2AFF33E7" w14:textId="77777777" w:rsidR="001E2274" w:rsidRDefault="00D46C52" w:rsidP="004E609C">
      <w:pPr>
        <w:rPr>
          <w:caps/>
          <w:sz w:val="24"/>
          <w:szCs w:val="24"/>
          <w:u w:val="single"/>
          <w:rtl/>
        </w:rPr>
      </w:pPr>
      <w:r w:rsidRPr="00D46C52">
        <w:rPr>
          <w:rFonts w:hint="cs"/>
          <w:caps/>
          <w:sz w:val="24"/>
          <w:szCs w:val="24"/>
          <w:u w:val="single"/>
          <w:rtl/>
        </w:rPr>
        <w:t>מר אלון מתן - צוות התוכנית</w:t>
      </w:r>
      <w:r w:rsidR="001E2274">
        <w:rPr>
          <w:rFonts w:hint="cs"/>
          <w:caps/>
          <w:sz w:val="24"/>
          <w:szCs w:val="24"/>
          <w:u w:val="single"/>
          <w:rtl/>
        </w:rPr>
        <w:t>:</w:t>
      </w:r>
    </w:p>
    <w:p w14:paraId="2E9C1499" w14:textId="6C0F88C7" w:rsidR="001E2274" w:rsidRDefault="004E609C" w:rsidP="004E609C">
      <w:pPr>
        <w:rPr>
          <w:b w:val="0"/>
          <w:bCs w:val="0"/>
          <w:caps/>
          <w:sz w:val="24"/>
          <w:szCs w:val="24"/>
          <w:rtl/>
        </w:rPr>
      </w:pPr>
      <w:r>
        <w:rPr>
          <w:rFonts w:hint="cs"/>
          <w:b w:val="0"/>
          <w:bCs w:val="0"/>
          <w:caps/>
          <w:sz w:val="24"/>
          <w:szCs w:val="24"/>
          <w:rtl/>
        </w:rPr>
        <w:t xml:space="preserve">כן </w:t>
      </w:r>
    </w:p>
    <w:p w14:paraId="0C2F95AE" w14:textId="77777777" w:rsidR="001E2274" w:rsidRDefault="001E2274" w:rsidP="004E609C">
      <w:pPr>
        <w:rPr>
          <w:b w:val="0"/>
          <w:bCs w:val="0"/>
          <w:caps/>
          <w:sz w:val="24"/>
          <w:szCs w:val="24"/>
          <w:rtl/>
        </w:rPr>
      </w:pPr>
    </w:p>
    <w:p w14:paraId="3DF8B715" w14:textId="77777777" w:rsidR="001E2274" w:rsidRDefault="000A5C33" w:rsidP="004E609C">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38828BC6" w14:textId="1B76F744" w:rsidR="001E2274" w:rsidRDefault="004E609C" w:rsidP="004E609C">
      <w:pPr>
        <w:rPr>
          <w:b w:val="0"/>
          <w:bCs w:val="0"/>
          <w:caps/>
          <w:sz w:val="24"/>
          <w:szCs w:val="24"/>
          <w:rtl/>
        </w:rPr>
      </w:pPr>
      <w:r>
        <w:rPr>
          <w:rFonts w:hint="cs"/>
          <w:b w:val="0"/>
          <w:bCs w:val="0"/>
          <w:caps/>
          <w:sz w:val="24"/>
          <w:szCs w:val="24"/>
          <w:rtl/>
        </w:rPr>
        <w:t>בתוך ה,</w:t>
      </w:r>
    </w:p>
    <w:p w14:paraId="188DEDAF" w14:textId="77777777" w:rsidR="001E2274" w:rsidRDefault="001E2274" w:rsidP="004E609C">
      <w:pPr>
        <w:rPr>
          <w:b w:val="0"/>
          <w:bCs w:val="0"/>
          <w:caps/>
          <w:sz w:val="24"/>
          <w:szCs w:val="24"/>
          <w:rtl/>
        </w:rPr>
      </w:pPr>
    </w:p>
    <w:p w14:paraId="1E9E711D" w14:textId="77777777" w:rsidR="001E2274" w:rsidRDefault="00D46C52" w:rsidP="004E609C">
      <w:pPr>
        <w:rPr>
          <w:caps/>
          <w:sz w:val="24"/>
          <w:szCs w:val="24"/>
          <w:u w:val="single"/>
          <w:rtl/>
        </w:rPr>
      </w:pPr>
      <w:r w:rsidRPr="00D46C52">
        <w:rPr>
          <w:rFonts w:hint="cs"/>
          <w:caps/>
          <w:sz w:val="24"/>
          <w:szCs w:val="24"/>
          <w:u w:val="single"/>
          <w:rtl/>
        </w:rPr>
        <w:t>מר אלון מתן - צוות התוכנית</w:t>
      </w:r>
      <w:r w:rsidR="001E2274">
        <w:rPr>
          <w:rFonts w:hint="cs"/>
          <w:caps/>
          <w:sz w:val="24"/>
          <w:szCs w:val="24"/>
          <w:u w:val="single"/>
          <w:rtl/>
        </w:rPr>
        <w:t>:</w:t>
      </w:r>
    </w:p>
    <w:p w14:paraId="41D24850" w14:textId="09947022" w:rsidR="001E2274" w:rsidRDefault="004E609C" w:rsidP="004E609C">
      <w:pPr>
        <w:rPr>
          <w:b w:val="0"/>
          <w:bCs w:val="0"/>
          <w:caps/>
          <w:sz w:val="24"/>
          <w:szCs w:val="24"/>
          <w:rtl/>
        </w:rPr>
      </w:pPr>
      <w:r>
        <w:rPr>
          <w:rFonts w:hint="cs"/>
          <w:b w:val="0"/>
          <w:bCs w:val="0"/>
          <w:caps/>
          <w:sz w:val="24"/>
          <w:szCs w:val="24"/>
          <w:rtl/>
        </w:rPr>
        <w:t>גם גם בגג גם בגג אפשרנו לעשות גם שימוש ספורטיבי ו, פנאי לדיירים</w:t>
      </w:r>
    </w:p>
    <w:p w14:paraId="17E41244" w14:textId="77777777" w:rsidR="001E2274" w:rsidRDefault="001E2274" w:rsidP="004E609C">
      <w:pPr>
        <w:rPr>
          <w:b w:val="0"/>
          <w:bCs w:val="0"/>
          <w:caps/>
          <w:sz w:val="24"/>
          <w:szCs w:val="24"/>
          <w:rtl/>
        </w:rPr>
      </w:pPr>
    </w:p>
    <w:p w14:paraId="4F8623F6" w14:textId="77777777" w:rsidR="001E2274" w:rsidRDefault="00AE2D5F" w:rsidP="004E609C">
      <w:pPr>
        <w:rPr>
          <w:caps/>
          <w:sz w:val="24"/>
          <w:szCs w:val="24"/>
          <w:u w:val="single"/>
          <w:rtl/>
        </w:rPr>
      </w:pPr>
      <w:r w:rsidRPr="00AE2D5F">
        <w:rPr>
          <w:rFonts w:hint="cs"/>
          <w:caps/>
          <w:sz w:val="24"/>
          <w:szCs w:val="24"/>
          <w:u w:val="single"/>
          <w:rtl/>
        </w:rPr>
        <w:t>מר ארז שעני - נציג לשכת התכנון</w:t>
      </w:r>
      <w:r w:rsidR="001E2274">
        <w:rPr>
          <w:rFonts w:hint="cs"/>
          <w:caps/>
          <w:sz w:val="24"/>
          <w:szCs w:val="24"/>
          <w:u w:val="single"/>
          <w:rtl/>
        </w:rPr>
        <w:t>:</w:t>
      </w:r>
    </w:p>
    <w:p w14:paraId="13A36F39" w14:textId="3F66382E" w:rsidR="001E2274" w:rsidRDefault="004E609C" w:rsidP="004E609C">
      <w:pPr>
        <w:rPr>
          <w:b w:val="0"/>
          <w:bCs w:val="0"/>
          <w:caps/>
          <w:sz w:val="24"/>
          <w:szCs w:val="24"/>
          <w:rtl/>
        </w:rPr>
      </w:pPr>
      <w:r>
        <w:rPr>
          <w:rFonts w:hint="cs"/>
          <w:b w:val="0"/>
          <w:bCs w:val="0"/>
          <w:caps/>
          <w:sz w:val="24"/>
          <w:szCs w:val="24"/>
          <w:rtl/>
        </w:rPr>
        <w:t xml:space="preserve">והגג ההוא זה לא יפריע ל ... </w:t>
      </w:r>
    </w:p>
    <w:p w14:paraId="239D7D51" w14:textId="77777777" w:rsidR="001E2274" w:rsidRDefault="001E2274" w:rsidP="004E609C">
      <w:pPr>
        <w:rPr>
          <w:b w:val="0"/>
          <w:bCs w:val="0"/>
          <w:caps/>
          <w:sz w:val="24"/>
          <w:szCs w:val="24"/>
          <w:rtl/>
        </w:rPr>
      </w:pPr>
    </w:p>
    <w:p w14:paraId="74316502" w14:textId="77777777" w:rsidR="001E2274" w:rsidRDefault="000A3DA6" w:rsidP="004E609C">
      <w:pPr>
        <w:rPr>
          <w:caps/>
          <w:sz w:val="24"/>
          <w:szCs w:val="24"/>
          <w:u w:val="single"/>
          <w:rtl/>
        </w:rPr>
      </w:pPr>
      <w:r w:rsidRPr="000A3DA6">
        <w:rPr>
          <w:rFonts w:hint="cs"/>
          <w:caps/>
          <w:sz w:val="24"/>
          <w:szCs w:val="24"/>
          <w:u w:val="single"/>
          <w:rtl/>
        </w:rPr>
        <w:t>מר תומר דוידסון - נציג מנהל מקרקעי ישראל בוועדה המחוזית</w:t>
      </w:r>
      <w:r w:rsidR="001E2274">
        <w:rPr>
          <w:rFonts w:hint="cs"/>
          <w:caps/>
          <w:sz w:val="24"/>
          <w:szCs w:val="24"/>
          <w:u w:val="single"/>
          <w:rtl/>
        </w:rPr>
        <w:t>:</w:t>
      </w:r>
    </w:p>
    <w:p w14:paraId="34F63B8C" w14:textId="681E79BE" w:rsidR="001E2274" w:rsidRDefault="004E609C" w:rsidP="004E609C">
      <w:pPr>
        <w:rPr>
          <w:b w:val="0"/>
          <w:bCs w:val="0"/>
          <w:caps/>
          <w:sz w:val="24"/>
          <w:szCs w:val="24"/>
          <w:rtl/>
        </w:rPr>
      </w:pPr>
      <w:r>
        <w:rPr>
          <w:rFonts w:hint="cs"/>
          <w:b w:val="0"/>
          <w:bCs w:val="0"/>
          <w:caps/>
          <w:sz w:val="24"/>
          <w:szCs w:val="24"/>
          <w:rtl/>
        </w:rPr>
        <w:t xml:space="preserve">... מועדון כושר </w:t>
      </w:r>
    </w:p>
    <w:p w14:paraId="6BDD5242" w14:textId="77777777" w:rsidR="001E2274" w:rsidRDefault="001E2274" w:rsidP="004E609C">
      <w:pPr>
        <w:rPr>
          <w:b w:val="0"/>
          <w:bCs w:val="0"/>
          <w:caps/>
          <w:sz w:val="24"/>
          <w:szCs w:val="24"/>
          <w:rtl/>
        </w:rPr>
      </w:pPr>
    </w:p>
    <w:p w14:paraId="727609EF" w14:textId="77777777" w:rsidR="001E2274" w:rsidRDefault="00D46C52" w:rsidP="004E609C">
      <w:pPr>
        <w:rPr>
          <w:caps/>
          <w:sz w:val="24"/>
          <w:szCs w:val="24"/>
          <w:u w:val="single"/>
          <w:rtl/>
        </w:rPr>
      </w:pPr>
      <w:r w:rsidRPr="00D46C52">
        <w:rPr>
          <w:rFonts w:hint="cs"/>
          <w:caps/>
          <w:sz w:val="24"/>
          <w:szCs w:val="24"/>
          <w:u w:val="single"/>
          <w:rtl/>
        </w:rPr>
        <w:t>מר אלון מתן - צוות התוכנית</w:t>
      </w:r>
      <w:r w:rsidR="001E2274">
        <w:rPr>
          <w:rFonts w:hint="cs"/>
          <w:caps/>
          <w:sz w:val="24"/>
          <w:szCs w:val="24"/>
          <w:u w:val="single"/>
          <w:rtl/>
        </w:rPr>
        <w:t>:</w:t>
      </w:r>
    </w:p>
    <w:p w14:paraId="6BB8328A" w14:textId="25FCE8A7" w:rsidR="001E2274" w:rsidRDefault="004E609C" w:rsidP="004E609C">
      <w:pPr>
        <w:rPr>
          <w:b w:val="0"/>
          <w:bCs w:val="0"/>
          <w:caps/>
          <w:sz w:val="24"/>
          <w:szCs w:val="24"/>
          <w:rtl/>
        </w:rPr>
      </w:pPr>
      <w:r>
        <w:rPr>
          <w:rFonts w:hint="cs"/>
          <w:b w:val="0"/>
          <w:bCs w:val="0"/>
          <w:caps/>
          <w:sz w:val="24"/>
          <w:szCs w:val="24"/>
          <w:rtl/>
        </w:rPr>
        <w:t>יש לנו יש יש כזה כמו</w:t>
      </w:r>
      <w:r w:rsidR="000F703D">
        <w:rPr>
          <w:rFonts w:hint="cs"/>
          <w:b w:val="0"/>
          <w:bCs w:val="0"/>
          <w:caps/>
          <w:sz w:val="24"/>
          <w:szCs w:val="24"/>
          <w:rtl/>
        </w:rPr>
        <w:t xml:space="preserve"> </w:t>
      </w:r>
      <w:r>
        <w:rPr>
          <w:rFonts w:hint="cs"/>
          <w:b w:val="0"/>
          <w:bCs w:val="0"/>
          <w:caps/>
          <w:sz w:val="24"/>
          <w:szCs w:val="24"/>
          <w:rtl/>
        </w:rPr>
        <w:t xml:space="preserve">... כמו חומה כזו וזה אנחנו שומרים בגבהים שזה לא יפריע אנחנו נעשה את זה גם כמה שאפשר ב, זה, אם הדיירים השכנים לא ירצו </w:t>
      </w:r>
      <w:r>
        <w:rPr>
          <w:b w:val="0"/>
          <w:bCs w:val="0"/>
          <w:caps/>
          <w:sz w:val="24"/>
          <w:szCs w:val="24"/>
          <w:rtl/>
        </w:rPr>
        <w:t>–</w:t>
      </w:r>
      <w:r>
        <w:rPr>
          <w:rFonts w:hint="cs"/>
          <w:b w:val="0"/>
          <w:bCs w:val="0"/>
          <w:caps/>
          <w:sz w:val="24"/>
          <w:szCs w:val="24"/>
          <w:rtl/>
        </w:rPr>
        <w:t xml:space="preserve"> נסגור את הגג נשים עליו פאנלים</w:t>
      </w:r>
      <w:r w:rsidR="000F703D">
        <w:rPr>
          <w:rFonts w:hint="cs"/>
          <w:b w:val="0"/>
          <w:bCs w:val="0"/>
          <w:caps/>
          <w:sz w:val="24"/>
          <w:szCs w:val="24"/>
          <w:rtl/>
        </w:rPr>
        <w:t xml:space="preserve"> </w:t>
      </w:r>
      <w:r>
        <w:rPr>
          <w:rFonts w:hint="cs"/>
          <w:b w:val="0"/>
          <w:bCs w:val="0"/>
          <w:caps/>
          <w:sz w:val="24"/>
          <w:szCs w:val="24"/>
          <w:rtl/>
        </w:rPr>
        <w:t xml:space="preserve">סולאריים </w:t>
      </w:r>
    </w:p>
    <w:p w14:paraId="24A992E8" w14:textId="77777777" w:rsidR="001E2274" w:rsidRDefault="001E2274" w:rsidP="004E609C">
      <w:pPr>
        <w:rPr>
          <w:b w:val="0"/>
          <w:bCs w:val="0"/>
          <w:caps/>
          <w:sz w:val="24"/>
          <w:szCs w:val="24"/>
          <w:rtl/>
        </w:rPr>
      </w:pPr>
    </w:p>
    <w:p w14:paraId="734791B3" w14:textId="77777777" w:rsidR="001E2274" w:rsidRDefault="000A5C33" w:rsidP="004E609C">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1216B1A9" w14:textId="356809AA" w:rsidR="001E2274" w:rsidRDefault="004E609C" w:rsidP="004E609C">
      <w:pPr>
        <w:rPr>
          <w:b w:val="0"/>
          <w:bCs w:val="0"/>
          <w:caps/>
          <w:sz w:val="24"/>
          <w:szCs w:val="24"/>
          <w:rtl/>
        </w:rPr>
      </w:pPr>
      <w:r>
        <w:rPr>
          <w:rFonts w:hint="cs"/>
          <w:b w:val="0"/>
          <w:bCs w:val="0"/>
          <w:caps/>
          <w:sz w:val="24"/>
          <w:szCs w:val="24"/>
          <w:rtl/>
        </w:rPr>
        <w:t>מה זה לא ירצו?</w:t>
      </w:r>
    </w:p>
    <w:p w14:paraId="18759B89" w14:textId="77777777" w:rsidR="001E2274" w:rsidRDefault="001E2274" w:rsidP="004E609C">
      <w:pPr>
        <w:rPr>
          <w:b w:val="0"/>
          <w:bCs w:val="0"/>
          <w:caps/>
          <w:sz w:val="24"/>
          <w:szCs w:val="24"/>
          <w:rtl/>
        </w:rPr>
      </w:pPr>
    </w:p>
    <w:p w14:paraId="6A8D4436" w14:textId="77777777" w:rsidR="001E2274" w:rsidRDefault="00D46C52" w:rsidP="004E609C">
      <w:pPr>
        <w:rPr>
          <w:caps/>
          <w:sz w:val="24"/>
          <w:szCs w:val="24"/>
          <w:u w:val="single"/>
          <w:rtl/>
        </w:rPr>
      </w:pPr>
      <w:r w:rsidRPr="00D46C52">
        <w:rPr>
          <w:rFonts w:hint="cs"/>
          <w:caps/>
          <w:sz w:val="24"/>
          <w:szCs w:val="24"/>
          <w:u w:val="single"/>
          <w:rtl/>
        </w:rPr>
        <w:t>מר אלון מתן - צוות התוכנית</w:t>
      </w:r>
      <w:r w:rsidR="001E2274">
        <w:rPr>
          <w:rFonts w:hint="cs"/>
          <w:caps/>
          <w:sz w:val="24"/>
          <w:szCs w:val="24"/>
          <w:u w:val="single"/>
          <w:rtl/>
        </w:rPr>
        <w:t>:</w:t>
      </w:r>
    </w:p>
    <w:p w14:paraId="4D5C5C9C" w14:textId="1BAD8328" w:rsidR="001E2274" w:rsidRDefault="004E609C" w:rsidP="004E609C">
      <w:pPr>
        <w:rPr>
          <w:b w:val="0"/>
          <w:bCs w:val="0"/>
          <w:caps/>
          <w:sz w:val="24"/>
          <w:szCs w:val="24"/>
          <w:rtl/>
        </w:rPr>
      </w:pPr>
      <w:r>
        <w:rPr>
          <w:rFonts w:hint="cs"/>
          <w:b w:val="0"/>
          <w:bCs w:val="0"/>
          <w:caps/>
          <w:sz w:val="24"/>
          <w:szCs w:val="24"/>
          <w:rtl/>
        </w:rPr>
        <w:t xml:space="preserve">לא ירצו להשתמש בזה יגידו שזה מפריע נשים עליו פאנלים סולאריים בשמחה אבל בעיקרון </w:t>
      </w:r>
    </w:p>
    <w:p w14:paraId="72DC94A8" w14:textId="77777777" w:rsidR="001E2274" w:rsidRDefault="001E2274" w:rsidP="004E609C">
      <w:pPr>
        <w:rPr>
          <w:b w:val="0"/>
          <w:bCs w:val="0"/>
          <w:caps/>
          <w:sz w:val="24"/>
          <w:szCs w:val="24"/>
          <w:rtl/>
        </w:rPr>
      </w:pPr>
    </w:p>
    <w:p w14:paraId="3E8CE071" w14:textId="77777777" w:rsidR="001E2274" w:rsidRDefault="000A5C33" w:rsidP="004E609C">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39EB5DCC" w14:textId="487EABAD" w:rsidR="001E2274" w:rsidRDefault="004E609C" w:rsidP="004E609C">
      <w:pPr>
        <w:rPr>
          <w:b w:val="0"/>
          <w:bCs w:val="0"/>
          <w:caps/>
          <w:sz w:val="24"/>
          <w:szCs w:val="24"/>
          <w:rtl/>
        </w:rPr>
      </w:pPr>
      <w:r>
        <w:rPr>
          <w:rFonts w:hint="cs"/>
          <w:b w:val="0"/>
          <w:bCs w:val="0"/>
          <w:caps/>
          <w:sz w:val="24"/>
          <w:szCs w:val="24"/>
          <w:rtl/>
        </w:rPr>
        <w:t xml:space="preserve">לא, הכוונה </w:t>
      </w:r>
    </w:p>
    <w:p w14:paraId="133FF296" w14:textId="77777777" w:rsidR="001E2274" w:rsidRDefault="001E2274" w:rsidP="004E609C">
      <w:pPr>
        <w:rPr>
          <w:b w:val="0"/>
          <w:bCs w:val="0"/>
          <w:caps/>
          <w:sz w:val="24"/>
          <w:szCs w:val="24"/>
          <w:rtl/>
        </w:rPr>
      </w:pPr>
    </w:p>
    <w:p w14:paraId="1F16DFB8" w14:textId="77777777" w:rsidR="001E2274" w:rsidRDefault="00D46C52" w:rsidP="004E609C">
      <w:pPr>
        <w:rPr>
          <w:caps/>
          <w:sz w:val="24"/>
          <w:szCs w:val="24"/>
          <w:u w:val="single"/>
          <w:rtl/>
        </w:rPr>
      </w:pPr>
      <w:r w:rsidRPr="00D46C52">
        <w:rPr>
          <w:rFonts w:hint="cs"/>
          <w:caps/>
          <w:sz w:val="24"/>
          <w:szCs w:val="24"/>
          <w:u w:val="single"/>
          <w:rtl/>
        </w:rPr>
        <w:t>מר אלון מתן - צוות התוכנית</w:t>
      </w:r>
      <w:r w:rsidR="001E2274">
        <w:rPr>
          <w:rFonts w:hint="cs"/>
          <w:caps/>
          <w:sz w:val="24"/>
          <w:szCs w:val="24"/>
          <w:u w:val="single"/>
          <w:rtl/>
        </w:rPr>
        <w:t>:</w:t>
      </w:r>
    </w:p>
    <w:p w14:paraId="610DF914" w14:textId="3D8B2BAA" w:rsidR="001E2274" w:rsidRDefault="004E609C" w:rsidP="004E609C">
      <w:pPr>
        <w:rPr>
          <w:b w:val="0"/>
          <w:bCs w:val="0"/>
          <w:caps/>
          <w:sz w:val="24"/>
          <w:szCs w:val="24"/>
          <w:rtl/>
        </w:rPr>
      </w:pPr>
      <w:r>
        <w:rPr>
          <w:rFonts w:hint="cs"/>
          <w:b w:val="0"/>
          <w:bCs w:val="0"/>
          <w:caps/>
          <w:sz w:val="24"/>
          <w:szCs w:val="24"/>
          <w:rtl/>
        </w:rPr>
        <w:t xml:space="preserve">אנחנו נתנו את הגג </w:t>
      </w:r>
    </w:p>
    <w:p w14:paraId="174A1A38" w14:textId="77777777" w:rsidR="001E2274" w:rsidRDefault="001E2274" w:rsidP="004E609C">
      <w:pPr>
        <w:rPr>
          <w:b w:val="0"/>
          <w:bCs w:val="0"/>
          <w:caps/>
          <w:sz w:val="24"/>
          <w:szCs w:val="24"/>
          <w:rtl/>
        </w:rPr>
      </w:pPr>
    </w:p>
    <w:p w14:paraId="1FCABF8F" w14:textId="77777777" w:rsidR="001E2274" w:rsidRDefault="000A5C33" w:rsidP="004E609C">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0450F928" w14:textId="4B9149D8" w:rsidR="001E2274" w:rsidRDefault="004E609C" w:rsidP="004E609C">
      <w:pPr>
        <w:rPr>
          <w:b w:val="0"/>
          <w:bCs w:val="0"/>
          <w:caps/>
          <w:sz w:val="24"/>
          <w:szCs w:val="24"/>
          <w:rtl/>
        </w:rPr>
      </w:pPr>
      <w:r>
        <w:rPr>
          <w:rFonts w:hint="cs"/>
          <w:b w:val="0"/>
          <w:bCs w:val="0"/>
          <w:caps/>
          <w:sz w:val="24"/>
          <w:szCs w:val="24"/>
          <w:rtl/>
        </w:rPr>
        <w:t>... לשכנים הגובלים גם</w:t>
      </w:r>
    </w:p>
    <w:p w14:paraId="10DC92E4" w14:textId="77777777" w:rsidR="001E2274" w:rsidRDefault="001E2274" w:rsidP="004E609C">
      <w:pPr>
        <w:rPr>
          <w:b w:val="0"/>
          <w:bCs w:val="0"/>
          <w:caps/>
          <w:sz w:val="24"/>
          <w:szCs w:val="24"/>
          <w:rtl/>
        </w:rPr>
      </w:pPr>
    </w:p>
    <w:p w14:paraId="2EF7EB9F" w14:textId="77777777" w:rsidR="001E2274" w:rsidRDefault="00D46C52" w:rsidP="004E609C">
      <w:pPr>
        <w:rPr>
          <w:caps/>
          <w:sz w:val="24"/>
          <w:szCs w:val="24"/>
          <w:u w:val="single"/>
          <w:rtl/>
        </w:rPr>
      </w:pPr>
      <w:r w:rsidRPr="00D46C52">
        <w:rPr>
          <w:rFonts w:hint="cs"/>
          <w:caps/>
          <w:sz w:val="24"/>
          <w:szCs w:val="24"/>
          <w:u w:val="single"/>
          <w:rtl/>
        </w:rPr>
        <w:t>מר אלון מתן - צוות התוכנית</w:t>
      </w:r>
      <w:r w:rsidR="001E2274">
        <w:rPr>
          <w:rFonts w:hint="cs"/>
          <w:caps/>
          <w:sz w:val="24"/>
          <w:szCs w:val="24"/>
          <w:u w:val="single"/>
          <w:rtl/>
        </w:rPr>
        <w:t>:</w:t>
      </w:r>
    </w:p>
    <w:p w14:paraId="14906FB8" w14:textId="40238D7E" w:rsidR="001E2274" w:rsidRDefault="004E609C" w:rsidP="004E609C">
      <w:pPr>
        <w:rPr>
          <w:b w:val="0"/>
          <w:bCs w:val="0"/>
          <w:caps/>
          <w:sz w:val="24"/>
          <w:szCs w:val="24"/>
          <w:rtl/>
        </w:rPr>
      </w:pPr>
      <w:r>
        <w:rPr>
          <w:rFonts w:hint="cs"/>
          <w:b w:val="0"/>
          <w:bCs w:val="0"/>
          <w:caps/>
          <w:sz w:val="24"/>
          <w:szCs w:val="24"/>
          <w:rtl/>
        </w:rPr>
        <w:t xml:space="preserve">כן כן </w:t>
      </w:r>
    </w:p>
    <w:p w14:paraId="78FBDF4F" w14:textId="77777777" w:rsidR="001E2274" w:rsidRDefault="001E2274" w:rsidP="004E609C">
      <w:pPr>
        <w:rPr>
          <w:b w:val="0"/>
          <w:bCs w:val="0"/>
          <w:caps/>
          <w:sz w:val="24"/>
          <w:szCs w:val="24"/>
          <w:rtl/>
        </w:rPr>
      </w:pPr>
    </w:p>
    <w:p w14:paraId="273CE244" w14:textId="77777777" w:rsidR="001E2274" w:rsidRDefault="00E019CF" w:rsidP="004E609C">
      <w:pPr>
        <w:rPr>
          <w:caps/>
          <w:sz w:val="24"/>
          <w:szCs w:val="24"/>
          <w:u w:val="single"/>
          <w:rtl/>
        </w:rPr>
      </w:pPr>
      <w:r w:rsidRPr="00E019CF">
        <w:rPr>
          <w:rFonts w:hint="cs"/>
          <w:caps/>
          <w:sz w:val="24"/>
          <w:szCs w:val="24"/>
          <w:u w:val="single"/>
          <w:rtl/>
        </w:rPr>
        <w:t>גב</w:t>
      </w:r>
      <w:r w:rsidRPr="00E019CF">
        <w:rPr>
          <w:caps/>
          <w:sz w:val="24"/>
          <w:szCs w:val="24"/>
          <w:u w:val="single"/>
          <w:rtl/>
        </w:rPr>
        <w:t>'</w:t>
      </w:r>
      <w:r w:rsidRPr="00E019CF">
        <w:rPr>
          <w:rFonts w:hint="cs"/>
          <w:caps/>
          <w:sz w:val="24"/>
          <w:szCs w:val="24"/>
          <w:u w:val="single"/>
          <w:rtl/>
        </w:rPr>
        <w:t xml:space="preserve"> שיראל לוי - אדריכלית עורכת התוכנית</w:t>
      </w:r>
      <w:r w:rsidR="001E2274">
        <w:rPr>
          <w:rFonts w:hint="cs"/>
          <w:caps/>
          <w:sz w:val="24"/>
          <w:szCs w:val="24"/>
          <w:u w:val="single"/>
          <w:rtl/>
        </w:rPr>
        <w:t>:</w:t>
      </w:r>
    </w:p>
    <w:p w14:paraId="4DB2CF21" w14:textId="78170C39" w:rsidR="001E2274" w:rsidRDefault="004E609C" w:rsidP="004E609C">
      <w:pPr>
        <w:rPr>
          <w:b w:val="0"/>
          <w:bCs w:val="0"/>
          <w:caps/>
          <w:sz w:val="24"/>
          <w:szCs w:val="24"/>
          <w:rtl/>
        </w:rPr>
      </w:pPr>
      <w:r>
        <w:rPr>
          <w:rFonts w:hint="cs"/>
          <w:b w:val="0"/>
          <w:bCs w:val="0"/>
          <w:caps/>
          <w:sz w:val="24"/>
          <w:szCs w:val="24"/>
          <w:rtl/>
        </w:rPr>
        <w:t>נכון</w:t>
      </w:r>
    </w:p>
    <w:p w14:paraId="71B2D986" w14:textId="77777777" w:rsidR="001E2274" w:rsidRDefault="001E2274" w:rsidP="004E609C">
      <w:pPr>
        <w:rPr>
          <w:b w:val="0"/>
          <w:bCs w:val="0"/>
          <w:caps/>
          <w:sz w:val="24"/>
          <w:szCs w:val="24"/>
          <w:rtl/>
        </w:rPr>
      </w:pPr>
    </w:p>
    <w:p w14:paraId="3AEC1977" w14:textId="77777777" w:rsidR="001E2274" w:rsidRDefault="000A5C33" w:rsidP="004E609C">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7E96B57B" w14:textId="65C11268" w:rsidR="001E2274" w:rsidRDefault="004E609C" w:rsidP="004E609C">
      <w:pPr>
        <w:rPr>
          <w:b w:val="0"/>
          <w:bCs w:val="0"/>
          <w:caps/>
          <w:sz w:val="24"/>
          <w:szCs w:val="24"/>
          <w:rtl/>
        </w:rPr>
      </w:pPr>
      <w:r>
        <w:rPr>
          <w:rFonts w:hint="cs"/>
          <w:b w:val="0"/>
          <w:bCs w:val="0"/>
          <w:caps/>
          <w:sz w:val="24"/>
          <w:szCs w:val="24"/>
          <w:rtl/>
        </w:rPr>
        <w:t xml:space="preserve">לא רק לשכנים ש, </w:t>
      </w:r>
    </w:p>
    <w:p w14:paraId="754FE562" w14:textId="77777777" w:rsidR="001E2274" w:rsidRDefault="001E2274" w:rsidP="004E609C">
      <w:pPr>
        <w:rPr>
          <w:b w:val="0"/>
          <w:bCs w:val="0"/>
          <w:caps/>
          <w:sz w:val="24"/>
          <w:szCs w:val="24"/>
          <w:rtl/>
        </w:rPr>
      </w:pPr>
    </w:p>
    <w:p w14:paraId="3BECB93F" w14:textId="77777777" w:rsidR="001E2274" w:rsidRDefault="00D46C52" w:rsidP="004E609C">
      <w:pPr>
        <w:rPr>
          <w:caps/>
          <w:sz w:val="24"/>
          <w:szCs w:val="24"/>
          <w:u w:val="single"/>
          <w:rtl/>
        </w:rPr>
      </w:pPr>
      <w:r w:rsidRPr="00D46C52">
        <w:rPr>
          <w:rFonts w:hint="cs"/>
          <w:caps/>
          <w:sz w:val="24"/>
          <w:szCs w:val="24"/>
          <w:u w:val="single"/>
          <w:rtl/>
        </w:rPr>
        <w:t>מר אלון מתן - צוות התוכנית</w:t>
      </w:r>
      <w:r w:rsidR="001E2274">
        <w:rPr>
          <w:rFonts w:hint="cs"/>
          <w:caps/>
          <w:sz w:val="24"/>
          <w:szCs w:val="24"/>
          <w:u w:val="single"/>
          <w:rtl/>
        </w:rPr>
        <w:t>:</w:t>
      </w:r>
    </w:p>
    <w:p w14:paraId="45FF5634" w14:textId="0E99C379" w:rsidR="001E2274" w:rsidRDefault="004E609C" w:rsidP="004E609C">
      <w:pPr>
        <w:rPr>
          <w:b w:val="0"/>
          <w:bCs w:val="0"/>
          <w:caps/>
          <w:sz w:val="24"/>
          <w:szCs w:val="24"/>
          <w:rtl/>
        </w:rPr>
      </w:pPr>
      <w:r>
        <w:rPr>
          <w:rFonts w:hint="cs"/>
          <w:b w:val="0"/>
          <w:bCs w:val="0"/>
          <w:caps/>
          <w:sz w:val="24"/>
          <w:szCs w:val="24"/>
          <w:rtl/>
        </w:rPr>
        <w:t xml:space="preserve">נכון נכון </w:t>
      </w:r>
    </w:p>
    <w:p w14:paraId="151FDC9C" w14:textId="77777777" w:rsidR="001E2274" w:rsidRDefault="001E2274" w:rsidP="004E609C">
      <w:pPr>
        <w:rPr>
          <w:b w:val="0"/>
          <w:bCs w:val="0"/>
          <w:caps/>
          <w:sz w:val="24"/>
          <w:szCs w:val="24"/>
          <w:rtl/>
        </w:rPr>
      </w:pPr>
    </w:p>
    <w:p w14:paraId="18CF9E55" w14:textId="77777777" w:rsidR="001E2274" w:rsidRDefault="000A5C33" w:rsidP="004E609C">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357D50DE" w14:textId="038B79E3" w:rsidR="001E2274" w:rsidRDefault="004E609C" w:rsidP="004E609C">
      <w:pPr>
        <w:rPr>
          <w:b w:val="0"/>
          <w:bCs w:val="0"/>
          <w:caps/>
          <w:sz w:val="24"/>
          <w:szCs w:val="24"/>
          <w:rtl/>
        </w:rPr>
      </w:pPr>
      <w:r>
        <w:rPr>
          <w:rFonts w:hint="cs"/>
          <w:b w:val="0"/>
          <w:bCs w:val="0"/>
          <w:caps/>
          <w:sz w:val="24"/>
          <w:szCs w:val="24"/>
          <w:rtl/>
        </w:rPr>
        <w:t xml:space="preserve">לא לא לתושבים של ה, של המסחר </w:t>
      </w:r>
    </w:p>
    <w:p w14:paraId="025F17D4" w14:textId="77777777" w:rsidR="001E2274" w:rsidRDefault="001E2274" w:rsidP="004E609C">
      <w:pPr>
        <w:rPr>
          <w:b w:val="0"/>
          <w:bCs w:val="0"/>
          <w:caps/>
          <w:sz w:val="24"/>
          <w:szCs w:val="24"/>
          <w:rtl/>
        </w:rPr>
      </w:pPr>
    </w:p>
    <w:p w14:paraId="60BD9A6A" w14:textId="77777777" w:rsidR="001E2274" w:rsidRDefault="00E019CF" w:rsidP="004E609C">
      <w:pPr>
        <w:rPr>
          <w:caps/>
          <w:sz w:val="24"/>
          <w:szCs w:val="24"/>
          <w:u w:val="single"/>
          <w:rtl/>
        </w:rPr>
      </w:pPr>
      <w:r w:rsidRPr="00E019CF">
        <w:rPr>
          <w:rFonts w:hint="cs"/>
          <w:caps/>
          <w:sz w:val="24"/>
          <w:szCs w:val="24"/>
          <w:u w:val="single"/>
          <w:rtl/>
        </w:rPr>
        <w:t>גב</w:t>
      </w:r>
      <w:r w:rsidRPr="00E019CF">
        <w:rPr>
          <w:caps/>
          <w:sz w:val="24"/>
          <w:szCs w:val="24"/>
          <w:u w:val="single"/>
          <w:rtl/>
        </w:rPr>
        <w:t>'</w:t>
      </w:r>
      <w:r w:rsidRPr="00E019CF">
        <w:rPr>
          <w:rFonts w:hint="cs"/>
          <w:caps/>
          <w:sz w:val="24"/>
          <w:szCs w:val="24"/>
          <w:u w:val="single"/>
          <w:rtl/>
        </w:rPr>
        <w:t xml:space="preserve"> שיראל לוי - אדריכלית עורכת התוכנית</w:t>
      </w:r>
      <w:r w:rsidR="001E2274">
        <w:rPr>
          <w:rFonts w:hint="cs"/>
          <w:caps/>
          <w:sz w:val="24"/>
          <w:szCs w:val="24"/>
          <w:u w:val="single"/>
          <w:rtl/>
        </w:rPr>
        <w:t>:</w:t>
      </w:r>
    </w:p>
    <w:p w14:paraId="2E978605" w14:textId="6FF9E470" w:rsidR="001E2274" w:rsidRDefault="004E609C" w:rsidP="004E609C">
      <w:pPr>
        <w:rPr>
          <w:b w:val="0"/>
          <w:bCs w:val="0"/>
          <w:caps/>
          <w:sz w:val="24"/>
          <w:szCs w:val="24"/>
          <w:rtl/>
        </w:rPr>
      </w:pPr>
      <w:r>
        <w:rPr>
          <w:rFonts w:hint="cs"/>
          <w:b w:val="0"/>
          <w:bCs w:val="0"/>
          <w:caps/>
          <w:sz w:val="24"/>
          <w:szCs w:val="24"/>
          <w:rtl/>
        </w:rPr>
        <w:t xml:space="preserve">... ברור </w:t>
      </w:r>
    </w:p>
    <w:p w14:paraId="1521DA9D" w14:textId="77777777" w:rsidR="001E2274" w:rsidRDefault="001E2274" w:rsidP="004E609C">
      <w:pPr>
        <w:rPr>
          <w:b w:val="0"/>
          <w:bCs w:val="0"/>
          <w:caps/>
          <w:sz w:val="24"/>
          <w:szCs w:val="24"/>
          <w:rtl/>
        </w:rPr>
      </w:pPr>
    </w:p>
    <w:p w14:paraId="1297293E" w14:textId="77777777" w:rsidR="001E2274" w:rsidRDefault="00D46C52" w:rsidP="004E609C">
      <w:pPr>
        <w:rPr>
          <w:caps/>
          <w:sz w:val="24"/>
          <w:szCs w:val="24"/>
          <w:u w:val="single"/>
          <w:rtl/>
        </w:rPr>
      </w:pPr>
      <w:r w:rsidRPr="00D46C52">
        <w:rPr>
          <w:rFonts w:hint="cs"/>
          <w:caps/>
          <w:sz w:val="24"/>
          <w:szCs w:val="24"/>
          <w:u w:val="single"/>
          <w:rtl/>
        </w:rPr>
        <w:t>מר אלון מתן - צוות התוכנית</w:t>
      </w:r>
      <w:r w:rsidR="001E2274">
        <w:rPr>
          <w:rFonts w:hint="cs"/>
          <w:caps/>
          <w:sz w:val="24"/>
          <w:szCs w:val="24"/>
          <w:u w:val="single"/>
          <w:rtl/>
        </w:rPr>
        <w:t>:</w:t>
      </w:r>
    </w:p>
    <w:p w14:paraId="60E9EBBA" w14:textId="64D9CCEA" w:rsidR="001E2274" w:rsidRDefault="004E609C" w:rsidP="004E609C">
      <w:pPr>
        <w:rPr>
          <w:b w:val="0"/>
          <w:bCs w:val="0"/>
          <w:caps/>
          <w:sz w:val="24"/>
          <w:szCs w:val="24"/>
          <w:rtl/>
        </w:rPr>
      </w:pPr>
      <w:r>
        <w:rPr>
          <w:rFonts w:hint="cs"/>
          <w:b w:val="0"/>
          <w:bCs w:val="0"/>
          <w:caps/>
          <w:sz w:val="24"/>
          <w:szCs w:val="24"/>
          <w:rtl/>
        </w:rPr>
        <w:t xml:space="preserve">נכון </w:t>
      </w:r>
    </w:p>
    <w:p w14:paraId="4ECC6E29" w14:textId="77777777" w:rsidR="001E2274" w:rsidRDefault="001E2274" w:rsidP="004E609C">
      <w:pPr>
        <w:rPr>
          <w:b w:val="0"/>
          <w:bCs w:val="0"/>
          <w:caps/>
          <w:sz w:val="24"/>
          <w:szCs w:val="24"/>
          <w:rtl/>
        </w:rPr>
      </w:pPr>
    </w:p>
    <w:p w14:paraId="7F9DFE10" w14:textId="77777777" w:rsidR="001E2274" w:rsidRDefault="003109B2" w:rsidP="004E609C">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03ACDD62" w14:textId="4C15E925" w:rsidR="001E2274" w:rsidRDefault="004E609C" w:rsidP="004E609C">
      <w:pPr>
        <w:rPr>
          <w:b w:val="0"/>
          <w:bCs w:val="0"/>
          <w:caps/>
          <w:sz w:val="24"/>
          <w:szCs w:val="24"/>
          <w:rtl/>
        </w:rPr>
      </w:pPr>
      <w:r>
        <w:rPr>
          <w:rFonts w:hint="cs"/>
          <w:b w:val="0"/>
          <w:bCs w:val="0"/>
          <w:caps/>
          <w:sz w:val="24"/>
          <w:szCs w:val="24"/>
          <w:rtl/>
        </w:rPr>
        <w:t xml:space="preserve">אנחנו צריכים לוודא שאין מטרדים </w:t>
      </w:r>
    </w:p>
    <w:p w14:paraId="13AB036C" w14:textId="77777777" w:rsidR="001E2274" w:rsidRDefault="001E2274" w:rsidP="004E609C">
      <w:pPr>
        <w:rPr>
          <w:b w:val="0"/>
          <w:bCs w:val="0"/>
          <w:caps/>
          <w:sz w:val="24"/>
          <w:szCs w:val="24"/>
          <w:rtl/>
        </w:rPr>
      </w:pPr>
    </w:p>
    <w:p w14:paraId="13645B4E" w14:textId="77777777" w:rsidR="001E2274" w:rsidRDefault="00D46C52" w:rsidP="004E609C">
      <w:pPr>
        <w:rPr>
          <w:caps/>
          <w:sz w:val="24"/>
          <w:szCs w:val="24"/>
          <w:u w:val="single"/>
          <w:rtl/>
        </w:rPr>
      </w:pPr>
      <w:r w:rsidRPr="00D46C52">
        <w:rPr>
          <w:rFonts w:hint="cs"/>
          <w:caps/>
          <w:sz w:val="24"/>
          <w:szCs w:val="24"/>
          <w:u w:val="single"/>
          <w:rtl/>
        </w:rPr>
        <w:t>מר אלון מתן - צוות התוכנית</w:t>
      </w:r>
      <w:r w:rsidR="001E2274">
        <w:rPr>
          <w:rFonts w:hint="cs"/>
          <w:caps/>
          <w:sz w:val="24"/>
          <w:szCs w:val="24"/>
          <w:u w:val="single"/>
          <w:rtl/>
        </w:rPr>
        <w:t>:</w:t>
      </w:r>
    </w:p>
    <w:p w14:paraId="71EBEF73" w14:textId="6B28B2E8" w:rsidR="001E2274" w:rsidRDefault="004E609C" w:rsidP="004E609C">
      <w:pPr>
        <w:rPr>
          <w:b w:val="0"/>
          <w:bCs w:val="0"/>
          <w:caps/>
          <w:sz w:val="24"/>
          <w:szCs w:val="24"/>
          <w:rtl/>
        </w:rPr>
      </w:pPr>
      <w:r>
        <w:rPr>
          <w:rFonts w:hint="cs"/>
          <w:b w:val="0"/>
          <w:bCs w:val="0"/>
          <w:caps/>
          <w:sz w:val="24"/>
          <w:szCs w:val="24"/>
          <w:rtl/>
        </w:rPr>
        <w:lastRenderedPageBreak/>
        <w:t>אנחנו לא מעוניינים להטריד אף אחד לצורך העניין</w:t>
      </w:r>
    </w:p>
    <w:p w14:paraId="22AF089F" w14:textId="77777777" w:rsidR="001E2274" w:rsidRDefault="001E2274" w:rsidP="004E609C">
      <w:pPr>
        <w:rPr>
          <w:b w:val="0"/>
          <w:bCs w:val="0"/>
          <w:caps/>
          <w:sz w:val="24"/>
          <w:szCs w:val="24"/>
          <w:rtl/>
        </w:rPr>
      </w:pPr>
    </w:p>
    <w:p w14:paraId="495DD418" w14:textId="77777777" w:rsidR="001E2274" w:rsidRDefault="000A5C33" w:rsidP="004E609C">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3A33E8D9" w14:textId="0C0F7DE8" w:rsidR="001E2274" w:rsidRDefault="004E609C" w:rsidP="004E609C">
      <w:pPr>
        <w:rPr>
          <w:b w:val="0"/>
          <w:bCs w:val="0"/>
          <w:caps/>
          <w:sz w:val="24"/>
          <w:szCs w:val="24"/>
          <w:rtl/>
        </w:rPr>
      </w:pPr>
      <w:r>
        <w:rPr>
          <w:rFonts w:hint="cs"/>
          <w:b w:val="0"/>
          <w:bCs w:val="0"/>
          <w:caps/>
          <w:sz w:val="24"/>
          <w:szCs w:val="24"/>
          <w:rtl/>
        </w:rPr>
        <w:t>טוב בנימה זו, לדעתי סיימנו אלא אם כן</w:t>
      </w:r>
    </w:p>
    <w:p w14:paraId="2FEA930E" w14:textId="77777777" w:rsidR="001E2274" w:rsidRDefault="001E2274" w:rsidP="004E609C">
      <w:pPr>
        <w:rPr>
          <w:b w:val="0"/>
          <w:bCs w:val="0"/>
          <w:caps/>
          <w:sz w:val="24"/>
          <w:szCs w:val="24"/>
          <w:rtl/>
        </w:rPr>
      </w:pPr>
    </w:p>
    <w:p w14:paraId="6DBB57AB" w14:textId="77777777" w:rsidR="001E2274" w:rsidRDefault="00AE2D5F" w:rsidP="004E609C">
      <w:pPr>
        <w:rPr>
          <w:caps/>
          <w:sz w:val="24"/>
          <w:szCs w:val="24"/>
          <w:u w:val="single"/>
          <w:rtl/>
        </w:rPr>
      </w:pPr>
      <w:r w:rsidRPr="00AE2D5F">
        <w:rPr>
          <w:rFonts w:hint="cs"/>
          <w:caps/>
          <w:sz w:val="24"/>
          <w:szCs w:val="24"/>
          <w:u w:val="single"/>
          <w:rtl/>
        </w:rPr>
        <w:t>מר ארז שעני - נציג לשכת התכנון</w:t>
      </w:r>
      <w:r w:rsidR="001E2274">
        <w:rPr>
          <w:rFonts w:hint="cs"/>
          <w:caps/>
          <w:sz w:val="24"/>
          <w:szCs w:val="24"/>
          <w:u w:val="single"/>
          <w:rtl/>
        </w:rPr>
        <w:t>:</w:t>
      </w:r>
    </w:p>
    <w:p w14:paraId="7F0C6533" w14:textId="2F9E7A01" w:rsidR="001E2274" w:rsidRDefault="004E609C" w:rsidP="004E609C">
      <w:pPr>
        <w:rPr>
          <w:b w:val="0"/>
          <w:bCs w:val="0"/>
          <w:caps/>
          <w:sz w:val="24"/>
          <w:szCs w:val="24"/>
          <w:rtl/>
        </w:rPr>
      </w:pPr>
      <w:r>
        <w:rPr>
          <w:rFonts w:hint="cs"/>
          <w:b w:val="0"/>
          <w:bCs w:val="0"/>
          <w:caps/>
          <w:sz w:val="24"/>
          <w:szCs w:val="24"/>
          <w:rtl/>
        </w:rPr>
        <w:t xml:space="preserve">רגע העירייה אולי </w:t>
      </w:r>
    </w:p>
    <w:p w14:paraId="55184B03" w14:textId="77777777" w:rsidR="001E2274" w:rsidRDefault="001E2274" w:rsidP="004E609C">
      <w:pPr>
        <w:rPr>
          <w:b w:val="0"/>
          <w:bCs w:val="0"/>
          <w:caps/>
          <w:sz w:val="24"/>
          <w:szCs w:val="24"/>
          <w:rtl/>
        </w:rPr>
      </w:pPr>
    </w:p>
    <w:p w14:paraId="1478ADCC" w14:textId="77777777" w:rsidR="001E2274" w:rsidRDefault="000A5C33" w:rsidP="004E609C">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2E1EF1AE" w14:textId="471F3D1F" w:rsidR="001E2274" w:rsidRDefault="004E609C" w:rsidP="004E609C">
      <w:pPr>
        <w:rPr>
          <w:b w:val="0"/>
          <w:bCs w:val="0"/>
          <w:caps/>
          <w:sz w:val="24"/>
          <w:szCs w:val="24"/>
          <w:rtl/>
        </w:rPr>
      </w:pPr>
      <w:r>
        <w:rPr>
          <w:rFonts w:hint="cs"/>
          <w:b w:val="0"/>
          <w:bCs w:val="0"/>
          <w:caps/>
          <w:sz w:val="24"/>
          <w:szCs w:val="24"/>
          <w:rtl/>
        </w:rPr>
        <w:t xml:space="preserve">העירייה נכון </w:t>
      </w:r>
    </w:p>
    <w:p w14:paraId="2002A482" w14:textId="77777777" w:rsidR="001E2274" w:rsidRDefault="001E2274" w:rsidP="004E609C">
      <w:pPr>
        <w:rPr>
          <w:b w:val="0"/>
          <w:bCs w:val="0"/>
          <w:caps/>
          <w:sz w:val="24"/>
          <w:szCs w:val="24"/>
          <w:rtl/>
        </w:rPr>
      </w:pPr>
    </w:p>
    <w:p w14:paraId="26F92AFB" w14:textId="77777777" w:rsidR="001E2274" w:rsidRDefault="003361D4" w:rsidP="004E609C">
      <w:pPr>
        <w:rPr>
          <w:caps/>
          <w:sz w:val="24"/>
          <w:szCs w:val="24"/>
          <w:u w:val="single"/>
          <w:rtl/>
        </w:rPr>
      </w:pPr>
      <w:r w:rsidRPr="003361D4">
        <w:rPr>
          <w:rFonts w:hint="cs"/>
          <w:caps/>
          <w:sz w:val="24"/>
          <w:szCs w:val="24"/>
          <w:u w:val="single"/>
          <w:rtl/>
        </w:rPr>
        <w:t>עורך דין ניצן בן ארויה - יועץ משפטי לוועדה המחוזית</w:t>
      </w:r>
      <w:r w:rsidR="001E2274">
        <w:rPr>
          <w:rFonts w:hint="cs"/>
          <w:caps/>
          <w:sz w:val="24"/>
          <w:szCs w:val="24"/>
          <w:u w:val="single"/>
          <w:rtl/>
        </w:rPr>
        <w:t>:</w:t>
      </w:r>
    </w:p>
    <w:p w14:paraId="40D0FCDF" w14:textId="74B03549" w:rsidR="001E2274" w:rsidRDefault="004E609C" w:rsidP="004E609C">
      <w:pPr>
        <w:rPr>
          <w:b w:val="0"/>
          <w:bCs w:val="0"/>
          <w:caps/>
          <w:sz w:val="24"/>
          <w:szCs w:val="24"/>
          <w:rtl/>
        </w:rPr>
      </w:pPr>
      <w:r>
        <w:rPr>
          <w:rFonts w:hint="cs"/>
          <w:b w:val="0"/>
          <w:bCs w:val="0"/>
          <w:caps/>
          <w:sz w:val="24"/>
          <w:szCs w:val="24"/>
          <w:rtl/>
        </w:rPr>
        <w:t xml:space="preserve">ועדה מקומית כן </w:t>
      </w:r>
    </w:p>
    <w:p w14:paraId="206DD0B7" w14:textId="77777777" w:rsidR="001E2274" w:rsidRDefault="001E2274" w:rsidP="004E609C">
      <w:pPr>
        <w:rPr>
          <w:b w:val="0"/>
          <w:bCs w:val="0"/>
          <w:caps/>
          <w:sz w:val="24"/>
          <w:szCs w:val="24"/>
          <w:rtl/>
        </w:rPr>
      </w:pPr>
    </w:p>
    <w:p w14:paraId="5A7AD1D6" w14:textId="77777777" w:rsidR="001E2274" w:rsidRDefault="00D46C52" w:rsidP="004E609C">
      <w:pPr>
        <w:rPr>
          <w:caps/>
          <w:sz w:val="24"/>
          <w:szCs w:val="24"/>
          <w:u w:val="single"/>
          <w:rtl/>
        </w:rPr>
      </w:pPr>
      <w:r w:rsidRPr="00D46C52">
        <w:rPr>
          <w:rFonts w:hint="cs"/>
          <w:caps/>
          <w:sz w:val="24"/>
          <w:szCs w:val="24"/>
          <w:u w:val="single"/>
          <w:rtl/>
        </w:rPr>
        <w:t>מר אלון מתן - צוות התוכנית</w:t>
      </w:r>
      <w:r w:rsidR="001E2274">
        <w:rPr>
          <w:rFonts w:hint="cs"/>
          <w:caps/>
          <w:sz w:val="24"/>
          <w:szCs w:val="24"/>
          <w:u w:val="single"/>
          <w:rtl/>
        </w:rPr>
        <w:t>:</w:t>
      </w:r>
    </w:p>
    <w:p w14:paraId="6C9D9225" w14:textId="3FF2A398" w:rsidR="001E2274" w:rsidRDefault="004E609C" w:rsidP="004E609C">
      <w:pPr>
        <w:rPr>
          <w:b w:val="0"/>
          <w:bCs w:val="0"/>
          <w:caps/>
          <w:sz w:val="24"/>
          <w:szCs w:val="24"/>
          <w:rtl/>
        </w:rPr>
      </w:pPr>
      <w:r>
        <w:rPr>
          <w:rFonts w:hint="cs"/>
          <w:b w:val="0"/>
          <w:bCs w:val="0"/>
          <w:caps/>
          <w:sz w:val="24"/>
          <w:szCs w:val="24"/>
          <w:rtl/>
        </w:rPr>
        <w:t>יש פה עירייה גם</w:t>
      </w:r>
    </w:p>
    <w:p w14:paraId="2FECCCE1" w14:textId="77777777" w:rsidR="001E2274" w:rsidRDefault="001E2274" w:rsidP="004E609C">
      <w:pPr>
        <w:rPr>
          <w:b w:val="0"/>
          <w:bCs w:val="0"/>
          <w:caps/>
          <w:sz w:val="24"/>
          <w:szCs w:val="24"/>
          <w:rtl/>
        </w:rPr>
      </w:pPr>
    </w:p>
    <w:p w14:paraId="4F27EEBA" w14:textId="77777777" w:rsidR="001E2274" w:rsidRDefault="000A5C33" w:rsidP="004E609C">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73D44E36" w14:textId="34D0F3DB" w:rsidR="001E2274" w:rsidRDefault="004E609C" w:rsidP="004E609C">
      <w:pPr>
        <w:rPr>
          <w:b w:val="0"/>
          <w:bCs w:val="0"/>
          <w:caps/>
          <w:sz w:val="24"/>
          <w:szCs w:val="24"/>
          <w:rtl/>
        </w:rPr>
      </w:pPr>
      <w:r>
        <w:rPr>
          <w:rFonts w:hint="cs"/>
          <w:b w:val="0"/>
          <w:bCs w:val="0"/>
          <w:caps/>
          <w:sz w:val="24"/>
          <w:szCs w:val="24"/>
          <w:rtl/>
        </w:rPr>
        <w:t>נועה</w:t>
      </w:r>
    </w:p>
    <w:p w14:paraId="2A7CA9C2" w14:textId="77777777" w:rsidR="001E2274" w:rsidRDefault="001E2274" w:rsidP="004E609C">
      <w:pPr>
        <w:rPr>
          <w:b w:val="0"/>
          <w:bCs w:val="0"/>
          <w:caps/>
          <w:sz w:val="24"/>
          <w:szCs w:val="24"/>
          <w:rtl/>
        </w:rPr>
      </w:pPr>
    </w:p>
    <w:p w14:paraId="36C6E851" w14:textId="77777777" w:rsidR="001E2274" w:rsidRDefault="000138E5" w:rsidP="004E609C">
      <w:pPr>
        <w:rPr>
          <w:caps/>
          <w:sz w:val="24"/>
          <w:szCs w:val="24"/>
          <w:u w:val="single"/>
          <w:rtl/>
        </w:rPr>
      </w:pPr>
      <w:r w:rsidRPr="000138E5">
        <w:rPr>
          <w:rFonts w:hint="cs"/>
          <w:caps/>
          <w:sz w:val="24"/>
          <w:szCs w:val="24"/>
          <w:u w:val="single"/>
          <w:rtl/>
        </w:rPr>
        <w:t>גב</w:t>
      </w:r>
      <w:r w:rsidRPr="000138E5">
        <w:rPr>
          <w:caps/>
          <w:sz w:val="24"/>
          <w:szCs w:val="24"/>
          <w:u w:val="single"/>
          <w:rtl/>
        </w:rPr>
        <w:t>'</w:t>
      </w:r>
      <w:r w:rsidRPr="000138E5">
        <w:rPr>
          <w:rFonts w:hint="cs"/>
          <w:caps/>
          <w:sz w:val="24"/>
          <w:szCs w:val="24"/>
          <w:u w:val="single"/>
          <w:rtl/>
        </w:rPr>
        <w:t xml:space="preserve"> נועה ברעם - אדריכלית העיר ראשון לציון</w:t>
      </w:r>
      <w:r w:rsidR="001E2274">
        <w:rPr>
          <w:rFonts w:hint="cs"/>
          <w:caps/>
          <w:sz w:val="24"/>
          <w:szCs w:val="24"/>
          <w:u w:val="single"/>
          <w:rtl/>
        </w:rPr>
        <w:t>:</w:t>
      </w:r>
    </w:p>
    <w:p w14:paraId="1295576C" w14:textId="49FE2B10" w:rsidR="001E2274" w:rsidRDefault="004E609C" w:rsidP="004E609C">
      <w:pPr>
        <w:rPr>
          <w:b w:val="0"/>
          <w:bCs w:val="0"/>
          <w:caps/>
          <w:sz w:val="24"/>
          <w:szCs w:val="24"/>
          <w:rtl/>
        </w:rPr>
      </w:pPr>
      <w:r>
        <w:rPr>
          <w:rFonts w:hint="cs"/>
          <w:b w:val="0"/>
          <w:bCs w:val="0"/>
          <w:caps/>
          <w:sz w:val="24"/>
          <w:szCs w:val="24"/>
          <w:rtl/>
        </w:rPr>
        <w:t>כן שוחחנו על זה אנחנו המלצנו להפקיד את התוכנית היא עברה הרבה תיאומים היא הייתה אמורה להיות עם יותר קומות וירדו, כל השימושים תואמו איתנו, אין לנו הערות כרגע</w:t>
      </w:r>
    </w:p>
    <w:p w14:paraId="0B893F09" w14:textId="77777777" w:rsidR="001E2274" w:rsidRDefault="001E2274" w:rsidP="004E609C">
      <w:pPr>
        <w:rPr>
          <w:b w:val="0"/>
          <w:bCs w:val="0"/>
          <w:caps/>
          <w:sz w:val="24"/>
          <w:szCs w:val="24"/>
          <w:rtl/>
        </w:rPr>
      </w:pPr>
    </w:p>
    <w:p w14:paraId="1D6F04E5" w14:textId="77777777" w:rsidR="001E2274" w:rsidRDefault="000A5C33" w:rsidP="004E609C">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73337F57" w14:textId="07CB4DA9" w:rsidR="001E2274" w:rsidRDefault="004E609C" w:rsidP="004E609C">
      <w:pPr>
        <w:rPr>
          <w:b w:val="0"/>
          <w:bCs w:val="0"/>
          <w:caps/>
          <w:sz w:val="24"/>
          <w:szCs w:val="24"/>
          <w:rtl/>
        </w:rPr>
      </w:pPr>
      <w:r>
        <w:rPr>
          <w:rFonts w:hint="cs"/>
          <w:b w:val="0"/>
          <w:bCs w:val="0"/>
          <w:caps/>
          <w:sz w:val="24"/>
          <w:szCs w:val="24"/>
          <w:rtl/>
        </w:rPr>
        <w:t>יופי אז תודה רבה לכם</w:t>
      </w:r>
    </w:p>
    <w:p w14:paraId="2B4401A8" w14:textId="77777777" w:rsidR="001E2274" w:rsidRDefault="001E2274" w:rsidP="004E609C">
      <w:pPr>
        <w:rPr>
          <w:b w:val="0"/>
          <w:bCs w:val="0"/>
          <w:caps/>
          <w:sz w:val="24"/>
          <w:szCs w:val="24"/>
          <w:rtl/>
        </w:rPr>
      </w:pPr>
    </w:p>
    <w:p w14:paraId="03B1CCA4" w14:textId="77777777" w:rsidR="001E2274" w:rsidRDefault="00D17364" w:rsidP="004E609C">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3D0A9117" w14:textId="471B7705" w:rsidR="001E2274" w:rsidRDefault="004E609C" w:rsidP="004E609C">
      <w:pPr>
        <w:rPr>
          <w:b w:val="0"/>
          <w:bCs w:val="0"/>
          <w:caps/>
          <w:sz w:val="24"/>
          <w:szCs w:val="24"/>
          <w:rtl/>
        </w:rPr>
      </w:pPr>
      <w:r>
        <w:rPr>
          <w:rFonts w:hint="cs"/>
          <w:b w:val="0"/>
          <w:bCs w:val="0"/>
          <w:caps/>
          <w:sz w:val="24"/>
          <w:szCs w:val="24"/>
          <w:rtl/>
        </w:rPr>
        <w:t>תודה</w:t>
      </w:r>
    </w:p>
    <w:p w14:paraId="6B004526" w14:textId="77777777" w:rsidR="001E2274" w:rsidRDefault="001E2274" w:rsidP="004E609C">
      <w:pPr>
        <w:rPr>
          <w:b w:val="0"/>
          <w:bCs w:val="0"/>
          <w:caps/>
          <w:sz w:val="24"/>
          <w:szCs w:val="24"/>
          <w:rtl/>
        </w:rPr>
      </w:pPr>
    </w:p>
    <w:p w14:paraId="605E4A7A" w14:textId="77777777" w:rsidR="001E2274" w:rsidRDefault="005E0962" w:rsidP="004E609C">
      <w:pPr>
        <w:rPr>
          <w:caps/>
          <w:sz w:val="24"/>
          <w:szCs w:val="24"/>
          <w:u w:val="single"/>
          <w:rtl/>
        </w:rPr>
      </w:pPr>
      <w:r w:rsidRPr="005E0962">
        <w:rPr>
          <w:rFonts w:hint="cs"/>
          <w:caps/>
          <w:sz w:val="24"/>
          <w:szCs w:val="24"/>
          <w:u w:val="single"/>
          <w:rtl/>
        </w:rPr>
        <w:t>דובר</w:t>
      </w:r>
      <w:r w:rsidR="001E2274">
        <w:rPr>
          <w:rFonts w:hint="cs"/>
          <w:caps/>
          <w:sz w:val="24"/>
          <w:szCs w:val="24"/>
          <w:u w:val="single"/>
          <w:rtl/>
        </w:rPr>
        <w:t>:</w:t>
      </w:r>
    </w:p>
    <w:p w14:paraId="645C7455" w14:textId="5704708A" w:rsidR="001E2274" w:rsidRDefault="004E609C" w:rsidP="004E609C">
      <w:pPr>
        <w:rPr>
          <w:b w:val="0"/>
          <w:bCs w:val="0"/>
          <w:caps/>
          <w:sz w:val="24"/>
          <w:szCs w:val="24"/>
          <w:rtl/>
        </w:rPr>
      </w:pPr>
      <w:r>
        <w:rPr>
          <w:rFonts w:hint="cs"/>
          <w:b w:val="0"/>
          <w:bCs w:val="0"/>
          <w:caps/>
          <w:sz w:val="24"/>
          <w:szCs w:val="24"/>
          <w:rtl/>
        </w:rPr>
        <w:t>תודה לכולם תודה לכם בשורות טובות</w:t>
      </w:r>
    </w:p>
    <w:p w14:paraId="0469A8B6" w14:textId="77777777" w:rsidR="001E2274" w:rsidRDefault="001E2274" w:rsidP="004E609C">
      <w:pPr>
        <w:rPr>
          <w:b w:val="0"/>
          <w:bCs w:val="0"/>
          <w:caps/>
          <w:sz w:val="24"/>
          <w:szCs w:val="24"/>
          <w:rtl/>
        </w:rPr>
      </w:pPr>
    </w:p>
    <w:p w14:paraId="14D87F60" w14:textId="77777777" w:rsidR="001E2274" w:rsidRDefault="00D46C52" w:rsidP="004E609C">
      <w:pPr>
        <w:rPr>
          <w:caps/>
          <w:sz w:val="24"/>
          <w:szCs w:val="24"/>
          <w:u w:val="single"/>
          <w:rtl/>
        </w:rPr>
      </w:pPr>
      <w:r w:rsidRPr="00D46C52">
        <w:rPr>
          <w:rFonts w:hint="cs"/>
          <w:caps/>
          <w:sz w:val="24"/>
          <w:szCs w:val="24"/>
          <w:u w:val="single"/>
          <w:rtl/>
        </w:rPr>
        <w:t>מר רועי בר</w:t>
      </w:r>
      <w:r w:rsidR="001E2274">
        <w:rPr>
          <w:rFonts w:hint="cs"/>
          <w:caps/>
          <w:sz w:val="24"/>
          <w:szCs w:val="24"/>
          <w:u w:val="single"/>
          <w:rtl/>
        </w:rPr>
        <w:t>:</w:t>
      </w:r>
    </w:p>
    <w:p w14:paraId="3C2B116F" w14:textId="1C5C1D30" w:rsidR="001E2274" w:rsidRDefault="004E609C" w:rsidP="004E609C">
      <w:pPr>
        <w:rPr>
          <w:b w:val="0"/>
          <w:bCs w:val="0"/>
          <w:caps/>
          <w:sz w:val="24"/>
          <w:szCs w:val="24"/>
          <w:rtl/>
        </w:rPr>
      </w:pPr>
      <w:r>
        <w:rPr>
          <w:rFonts w:hint="cs"/>
          <w:b w:val="0"/>
          <w:bCs w:val="0"/>
          <w:caps/>
          <w:sz w:val="24"/>
          <w:szCs w:val="24"/>
          <w:rtl/>
        </w:rPr>
        <w:t xml:space="preserve">א' מודים לכם שאחרי היום הארוך והמתיש שעברתם עוד היה לכם סבלנות </w:t>
      </w:r>
    </w:p>
    <w:p w14:paraId="647A02CA" w14:textId="77777777" w:rsidR="001E2274" w:rsidRDefault="001E2274" w:rsidP="004E609C">
      <w:pPr>
        <w:rPr>
          <w:b w:val="0"/>
          <w:bCs w:val="0"/>
          <w:caps/>
          <w:sz w:val="24"/>
          <w:szCs w:val="24"/>
          <w:rtl/>
        </w:rPr>
      </w:pPr>
    </w:p>
    <w:p w14:paraId="6E94FC1F" w14:textId="77777777" w:rsidR="001E2274" w:rsidRDefault="005E0962" w:rsidP="004E609C">
      <w:pPr>
        <w:rPr>
          <w:caps/>
          <w:sz w:val="24"/>
          <w:szCs w:val="24"/>
          <w:u w:val="single"/>
          <w:rtl/>
        </w:rPr>
      </w:pPr>
      <w:r w:rsidRPr="005E0962">
        <w:rPr>
          <w:rFonts w:hint="cs"/>
          <w:caps/>
          <w:sz w:val="24"/>
          <w:szCs w:val="24"/>
          <w:u w:val="single"/>
          <w:rtl/>
        </w:rPr>
        <w:t>דובר</w:t>
      </w:r>
      <w:r w:rsidR="001E2274">
        <w:rPr>
          <w:rFonts w:hint="cs"/>
          <w:caps/>
          <w:sz w:val="24"/>
          <w:szCs w:val="24"/>
          <w:u w:val="single"/>
          <w:rtl/>
        </w:rPr>
        <w:t>:</w:t>
      </w:r>
    </w:p>
    <w:p w14:paraId="0D671B64" w14:textId="509B3D8C" w:rsidR="001E2274" w:rsidRDefault="004E609C" w:rsidP="004E609C">
      <w:pPr>
        <w:rPr>
          <w:b w:val="0"/>
          <w:bCs w:val="0"/>
          <w:caps/>
          <w:sz w:val="24"/>
          <w:szCs w:val="24"/>
          <w:rtl/>
        </w:rPr>
      </w:pPr>
      <w:r>
        <w:rPr>
          <w:rFonts w:hint="cs"/>
          <w:b w:val="0"/>
          <w:bCs w:val="0"/>
          <w:caps/>
          <w:sz w:val="24"/>
          <w:szCs w:val="24"/>
          <w:rtl/>
        </w:rPr>
        <w:t>כן תודה רבה</w:t>
      </w:r>
    </w:p>
    <w:p w14:paraId="37C9F3D2" w14:textId="77777777" w:rsidR="001E2274" w:rsidRDefault="001E2274" w:rsidP="004E609C">
      <w:pPr>
        <w:rPr>
          <w:b w:val="0"/>
          <w:bCs w:val="0"/>
          <w:caps/>
          <w:sz w:val="24"/>
          <w:szCs w:val="24"/>
          <w:rtl/>
        </w:rPr>
      </w:pPr>
    </w:p>
    <w:p w14:paraId="63E335C9" w14:textId="77777777" w:rsidR="001E2274" w:rsidRDefault="00D46C52" w:rsidP="004E609C">
      <w:pPr>
        <w:rPr>
          <w:caps/>
          <w:sz w:val="24"/>
          <w:szCs w:val="24"/>
          <w:u w:val="single"/>
          <w:rtl/>
        </w:rPr>
      </w:pPr>
      <w:r w:rsidRPr="00D46C52">
        <w:rPr>
          <w:rFonts w:hint="cs"/>
          <w:caps/>
          <w:sz w:val="24"/>
          <w:szCs w:val="24"/>
          <w:u w:val="single"/>
          <w:rtl/>
        </w:rPr>
        <w:t>מר רועי בר</w:t>
      </w:r>
      <w:r w:rsidR="001E2274">
        <w:rPr>
          <w:rFonts w:hint="cs"/>
          <w:caps/>
          <w:sz w:val="24"/>
          <w:szCs w:val="24"/>
          <w:u w:val="single"/>
          <w:rtl/>
        </w:rPr>
        <w:t>:</w:t>
      </w:r>
    </w:p>
    <w:p w14:paraId="032431C3" w14:textId="6499306A" w:rsidR="001E2274" w:rsidRDefault="004E609C" w:rsidP="004E609C">
      <w:pPr>
        <w:rPr>
          <w:b w:val="0"/>
          <w:bCs w:val="0"/>
          <w:caps/>
          <w:sz w:val="24"/>
          <w:szCs w:val="24"/>
          <w:rtl/>
        </w:rPr>
      </w:pPr>
      <w:r>
        <w:rPr>
          <w:rFonts w:hint="cs"/>
          <w:b w:val="0"/>
          <w:bCs w:val="0"/>
          <w:caps/>
          <w:sz w:val="24"/>
          <w:szCs w:val="24"/>
          <w:rtl/>
        </w:rPr>
        <w:t>לשמוע אותנו ובאמת שיהיה לכם יום מוצלח</w:t>
      </w:r>
    </w:p>
    <w:p w14:paraId="599BA378" w14:textId="77777777" w:rsidR="001E2274" w:rsidRDefault="001E2274" w:rsidP="004E609C">
      <w:pPr>
        <w:rPr>
          <w:b w:val="0"/>
          <w:bCs w:val="0"/>
          <w:caps/>
          <w:sz w:val="24"/>
          <w:szCs w:val="24"/>
          <w:rtl/>
        </w:rPr>
      </w:pPr>
    </w:p>
    <w:p w14:paraId="14FF31FB" w14:textId="77777777" w:rsidR="001E2274" w:rsidRDefault="005E0962" w:rsidP="004E609C">
      <w:pPr>
        <w:rPr>
          <w:caps/>
          <w:sz w:val="24"/>
          <w:szCs w:val="24"/>
          <w:u w:val="single"/>
          <w:rtl/>
        </w:rPr>
      </w:pPr>
      <w:r w:rsidRPr="005E0962">
        <w:rPr>
          <w:rFonts w:hint="cs"/>
          <w:caps/>
          <w:sz w:val="24"/>
          <w:szCs w:val="24"/>
          <w:u w:val="single"/>
          <w:rtl/>
        </w:rPr>
        <w:t>דובר</w:t>
      </w:r>
      <w:r w:rsidR="001E2274">
        <w:rPr>
          <w:rFonts w:hint="cs"/>
          <w:caps/>
          <w:sz w:val="24"/>
          <w:szCs w:val="24"/>
          <w:u w:val="single"/>
          <w:rtl/>
        </w:rPr>
        <w:t>:</w:t>
      </w:r>
    </w:p>
    <w:p w14:paraId="26856E13" w14:textId="1E9353B6" w:rsidR="001E2274" w:rsidRDefault="004E609C" w:rsidP="004E609C">
      <w:pPr>
        <w:rPr>
          <w:b w:val="0"/>
          <w:bCs w:val="0"/>
          <w:caps/>
          <w:sz w:val="24"/>
          <w:szCs w:val="24"/>
          <w:rtl/>
        </w:rPr>
      </w:pPr>
      <w:r>
        <w:rPr>
          <w:rFonts w:hint="cs"/>
          <w:b w:val="0"/>
          <w:bCs w:val="0"/>
          <w:caps/>
          <w:sz w:val="24"/>
          <w:szCs w:val="24"/>
          <w:rtl/>
        </w:rPr>
        <w:t>אמן בשורות טובות</w:t>
      </w:r>
    </w:p>
    <w:p w14:paraId="42DB06D0" w14:textId="77777777" w:rsidR="001E2274" w:rsidRDefault="001E2274" w:rsidP="004E609C">
      <w:pPr>
        <w:rPr>
          <w:b w:val="0"/>
          <w:bCs w:val="0"/>
          <w:caps/>
          <w:sz w:val="24"/>
          <w:szCs w:val="24"/>
          <w:rtl/>
        </w:rPr>
      </w:pPr>
    </w:p>
    <w:p w14:paraId="666D52D9" w14:textId="77777777" w:rsidR="001E2274" w:rsidRDefault="00D17364" w:rsidP="004E609C">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3AA3BFE6" w14:textId="1D2D1AE4" w:rsidR="001E2274" w:rsidRDefault="004E609C" w:rsidP="004E609C">
      <w:pPr>
        <w:rPr>
          <w:b w:val="0"/>
          <w:bCs w:val="0"/>
          <w:caps/>
          <w:sz w:val="24"/>
          <w:szCs w:val="24"/>
          <w:rtl/>
        </w:rPr>
      </w:pPr>
      <w:r>
        <w:rPr>
          <w:rFonts w:hint="cs"/>
          <w:b w:val="0"/>
          <w:bCs w:val="0"/>
          <w:caps/>
          <w:sz w:val="24"/>
          <w:szCs w:val="24"/>
          <w:rtl/>
        </w:rPr>
        <w:t xml:space="preserve">תודה </w:t>
      </w:r>
    </w:p>
    <w:p w14:paraId="67A139B2" w14:textId="77777777" w:rsidR="001E2274" w:rsidRDefault="001E2274" w:rsidP="004E609C">
      <w:pPr>
        <w:rPr>
          <w:b w:val="0"/>
          <w:bCs w:val="0"/>
          <w:caps/>
          <w:sz w:val="24"/>
          <w:szCs w:val="24"/>
          <w:rtl/>
        </w:rPr>
      </w:pPr>
    </w:p>
    <w:p w14:paraId="0B7E4067" w14:textId="77777777" w:rsidR="001E2274" w:rsidRDefault="000A5C33" w:rsidP="004E609C">
      <w:pPr>
        <w:rPr>
          <w:caps/>
          <w:sz w:val="24"/>
          <w:szCs w:val="24"/>
          <w:u w:val="single"/>
          <w:rtl/>
        </w:rPr>
      </w:pPr>
      <w:r w:rsidRPr="000A5C33">
        <w:rPr>
          <w:rFonts w:hint="cs"/>
          <w:caps/>
          <w:sz w:val="24"/>
          <w:szCs w:val="24"/>
          <w:u w:val="single"/>
          <w:rtl/>
        </w:rPr>
        <w:lastRenderedPageBreak/>
        <w:t>מר מוחמד נאטור - סגן מתכננת המחוז</w:t>
      </w:r>
      <w:r w:rsidR="001E2274">
        <w:rPr>
          <w:rFonts w:hint="cs"/>
          <w:caps/>
          <w:sz w:val="24"/>
          <w:szCs w:val="24"/>
          <w:u w:val="single"/>
          <w:rtl/>
        </w:rPr>
        <w:t>:</w:t>
      </w:r>
    </w:p>
    <w:p w14:paraId="6D21F7A6" w14:textId="0B104D9D" w:rsidR="001E2274" w:rsidRDefault="004E609C" w:rsidP="004E609C">
      <w:pPr>
        <w:rPr>
          <w:b w:val="0"/>
          <w:bCs w:val="0"/>
          <w:caps/>
          <w:sz w:val="24"/>
          <w:szCs w:val="24"/>
          <w:rtl/>
        </w:rPr>
      </w:pPr>
      <w:r>
        <w:rPr>
          <w:rFonts w:hint="cs"/>
          <w:b w:val="0"/>
          <w:bCs w:val="0"/>
          <w:caps/>
          <w:sz w:val="24"/>
          <w:szCs w:val="24"/>
          <w:rtl/>
        </w:rPr>
        <w:t xml:space="preserve">תודה </w:t>
      </w:r>
    </w:p>
    <w:p w14:paraId="2F2F3D3A" w14:textId="77777777" w:rsidR="001E2274" w:rsidRDefault="001E2274" w:rsidP="004E609C">
      <w:pPr>
        <w:rPr>
          <w:b w:val="0"/>
          <w:bCs w:val="0"/>
          <w:caps/>
          <w:sz w:val="24"/>
          <w:szCs w:val="24"/>
          <w:rtl/>
        </w:rPr>
      </w:pPr>
    </w:p>
    <w:p w14:paraId="1CFEDAED" w14:textId="77777777" w:rsidR="001E2274" w:rsidRDefault="00D46C52" w:rsidP="004E609C">
      <w:pPr>
        <w:rPr>
          <w:caps/>
          <w:sz w:val="24"/>
          <w:szCs w:val="24"/>
          <w:u w:val="single"/>
          <w:rtl/>
        </w:rPr>
      </w:pPr>
      <w:r w:rsidRPr="00D46C52">
        <w:rPr>
          <w:rFonts w:hint="cs"/>
          <w:caps/>
          <w:sz w:val="24"/>
          <w:szCs w:val="24"/>
          <w:u w:val="single"/>
          <w:rtl/>
        </w:rPr>
        <w:t>מר אלון מתן - צוות התוכנית</w:t>
      </w:r>
      <w:r w:rsidR="001E2274">
        <w:rPr>
          <w:rFonts w:hint="cs"/>
          <w:caps/>
          <w:sz w:val="24"/>
          <w:szCs w:val="24"/>
          <w:u w:val="single"/>
          <w:rtl/>
        </w:rPr>
        <w:t>:</w:t>
      </w:r>
    </w:p>
    <w:p w14:paraId="2BBA8F5E" w14:textId="05796406" w:rsidR="001E2274" w:rsidRDefault="00E44340" w:rsidP="004E609C">
      <w:pPr>
        <w:rPr>
          <w:b w:val="0"/>
          <w:bCs w:val="0"/>
          <w:caps/>
          <w:sz w:val="24"/>
          <w:szCs w:val="24"/>
          <w:rtl/>
        </w:rPr>
      </w:pPr>
      <w:r>
        <w:rPr>
          <w:rFonts w:hint="cs"/>
          <w:b w:val="0"/>
          <w:bCs w:val="0"/>
          <w:caps/>
          <w:sz w:val="24"/>
          <w:szCs w:val="24"/>
          <w:rtl/>
        </w:rPr>
        <w:t>... זהו?</w:t>
      </w:r>
    </w:p>
    <w:p w14:paraId="424CB290" w14:textId="77777777" w:rsidR="001E2274" w:rsidRDefault="001E2274" w:rsidP="004E609C">
      <w:pPr>
        <w:rPr>
          <w:b w:val="0"/>
          <w:bCs w:val="0"/>
          <w:caps/>
          <w:sz w:val="24"/>
          <w:szCs w:val="24"/>
          <w:rtl/>
        </w:rPr>
      </w:pPr>
    </w:p>
    <w:p w14:paraId="3706C51D" w14:textId="77777777" w:rsidR="001E2274" w:rsidRDefault="000A3DA6" w:rsidP="004E609C">
      <w:pPr>
        <w:rPr>
          <w:caps/>
          <w:sz w:val="24"/>
          <w:szCs w:val="24"/>
          <w:u w:val="single"/>
          <w:rtl/>
        </w:rPr>
      </w:pPr>
      <w:r w:rsidRPr="000A3DA6">
        <w:rPr>
          <w:rFonts w:hint="cs"/>
          <w:caps/>
          <w:sz w:val="24"/>
          <w:szCs w:val="24"/>
          <w:u w:val="single"/>
          <w:rtl/>
        </w:rPr>
        <w:t>מר תומר דוידסון - נציג מנהל מקרקעי ישראל בוועדה המחוזית</w:t>
      </w:r>
      <w:r w:rsidR="001E2274">
        <w:rPr>
          <w:rFonts w:hint="cs"/>
          <w:caps/>
          <w:sz w:val="24"/>
          <w:szCs w:val="24"/>
          <w:u w:val="single"/>
          <w:rtl/>
        </w:rPr>
        <w:t>:</w:t>
      </w:r>
    </w:p>
    <w:p w14:paraId="4452491A" w14:textId="78217808" w:rsidR="001E2274" w:rsidRDefault="00E44340" w:rsidP="004E609C">
      <w:pPr>
        <w:rPr>
          <w:b w:val="0"/>
          <w:bCs w:val="0"/>
          <w:caps/>
          <w:sz w:val="24"/>
          <w:szCs w:val="24"/>
          <w:rtl/>
        </w:rPr>
      </w:pPr>
      <w:r>
        <w:rPr>
          <w:rFonts w:hint="cs"/>
          <w:b w:val="0"/>
          <w:bCs w:val="0"/>
          <w:caps/>
          <w:sz w:val="24"/>
          <w:szCs w:val="24"/>
          <w:rtl/>
        </w:rPr>
        <w:t xml:space="preserve">כן אתם משוחררים </w:t>
      </w:r>
    </w:p>
    <w:p w14:paraId="136B05A6" w14:textId="77777777" w:rsidR="001E2274" w:rsidRDefault="001E2274" w:rsidP="004E609C">
      <w:pPr>
        <w:rPr>
          <w:b w:val="0"/>
          <w:bCs w:val="0"/>
          <w:caps/>
          <w:sz w:val="24"/>
          <w:szCs w:val="24"/>
          <w:rtl/>
        </w:rPr>
      </w:pPr>
    </w:p>
    <w:p w14:paraId="2E037A7A" w14:textId="77777777" w:rsidR="001E2274" w:rsidRDefault="000A5C33" w:rsidP="004E609C">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23B130B9" w14:textId="19C4CD44" w:rsidR="001E2274" w:rsidRDefault="00E44340" w:rsidP="004E609C">
      <w:pPr>
        <w:rPr>
          <w:b w:val="0"/>
          <w:bCs w:val="0"/>
          <w:caps/>
          <w:sz w:val="24"/>
          <w:szCs w:val="24"/>
          <w:rtl/>
        </w:rPr>
      </w:pPr>
      <w:r>
        <w:rPr>
          <w:rFonts w:hint="cs"/>
          <w:b w:val="0"/>
          <w:bCs w:val="0"/>
          <w:caps/>
          <w:sz w:val="24"/>
          <w:szCs w:val="24"/>
          <w:rtl/>
        </w:rPr>
        <w:t xml:space="preserve">אתם משוחררים </w:t>
      </w:r>
    </w:p>
    <w:p w14:paraId="0BC461C9" w14:textId="77777777" w:rsidR="001E2274" w:rsidRDefault="001E2274" w:rsidP="004E609C">
      <w:pPr>
        <w:rPr>
          <w:b w:val="0"/>
          <w:bCs w:val="0"/>
          <w:caps/>
          <w:sz w:val="24"/>
          <w:szCs w:val="24"/>
          <w:rtl/>
        </w:rPr>
      </w:pPr>
    </w:p>
    <w:p w14:paraId="4B21673D" w14:textId="77777777" w:rsidR="001E2274" w:rsidRDefault="00E019CF" w:rsidP="004E609C">
      <w:pPr>
        <w:rPr>
          <w:caps/>
          <w:sz w:val="24"/>
          <w:szCs w:val="24"/>
          <w:u w:val="single"/>
          <w:rtl/>
        </w:rPr>
      </w:pPr>
      <w:r w:rsidRPr="00E019CF">
        <w:rPr>
          <w:rFonts w:hint="cs"/>
          <w:caps/>
          <w:sz w:val="24"/>
          <w:szCs w:val="24"/>
          <w:u w:val="single"/>
          <w:rtl/>
        </w:rPr>
        <w:t>גב</w:t>
      </w:r>
      <w:r w:rsidRPr="00E019CF">
        <w:rPr>
          <w:caps/>
          <w:sz w:val="24"/>
          <w:szCs w:val="24"/>
          <w:u w:val="single"/>
          <w:rtl/>
        </w:rPr>
        <w:t>'</w:t>
      </w:r>
      <w:r w:rsidRPr="00E019CF">
        <w:rPr>
          <w:rFonts w:hint="cs"/>
          <w:caps/>
          <w:sz w:val="24"/>
          <w:szCs w:val="24"/>
          <w:u w:val="single"/>
          <w:rtl/>
        </w:rPr>
        <w:t xml:space="preserve"> שיראל לוי - אדריכלית עורכת התוכנית</w:t>
      </w:r>
      <w:r w:rsidR="001E2274">
        <w:rPr>
          <w:rFonts w:hint="cs"/>
          <w:caps/>
          <w:sz w:val="24"/>
          <w:szCs w:val="24"/>
          <w:u w:val="single"/>
          <w:rtl/>
        </w:rPr>
        <w:t>:</w:t>
      </w:r>
    </w:p>
    <w:p w14:paraId="3239B209" w14:textId="567E6CD1" w:rsidR="001E2274" w:rsidRDefault="00E44340" w:rsidP="004E609C">
      <w:pPr>
        <w:rPr>
          <w:b w:val="0"/>
          <w:bCs w:val="0"/>
          <w:caps/>
          <w:sz w:val="24"/>
          <w:szCs w:val="24"/>
          <w:rtl/>
        </w:rPr>
      </w:pPr>
      <w:r>
        <w:rPr>
          <w:rFonts w:hint="cs"/>
          <w:b w:val="0"/>
          <w:bCs w:val="0"/>
          <w:caps/>
          <w:sz w:val="24"/>
          <w:szCs w:val="24"/>
          <w:rtl/>
        </w:rPr>
        <w:t xml:space="preserve">תודה רבה להתראות </w:t>
      </w:r>
    </w:p>
    <w:p w14:paraId="07E82381" w14:textId="77777777" w:rsidR="001E2274" w:rsidRDefault="001E2274" w:rsidP="004E609C">
      <w:pPr>
        <w:rPr>
          <w:b w:val="0"/>
          <w:bCs w:val="0"/>
          <w:caps/>
          <w:sz w:val="24"/>
          <w:szCs w:val="24"/>
          <w:rtl/>
        </w:rPr>
      </w:pPr>
    </w:p>
    <w:p w14:paraId="2A476794" w14:textId="77777777" w:rsidR="001E2274" w:rsidRDefault="000E1F16" w:rsidP="004E609C">
      <w:pPr>
        <w:rPr>
          <w:b w:val="0"/>
          <w:bCs w:val="0"/>
          <w:caps/>
          <w:sz w:val="24"/>
          <w:szCs w:val="24"/>
          <w:rtl/>
        </w:rPr>
      </w:pPr>
      <w:r>
        <w:rPr>
          <w:rFonts w:hint="cs"/>
          <w:b w:val="0"/>
          <w:bCs w:val="0"/>
          <w:caps/>
          <w:sz w:val="24"/>
          <w:szCs w:val="24"/>
          <w:rtl/>
        </w:rPr>
        <w:t>(דיון פנימי)</w:t>
      </w:r>
    </w:p>
    <w:p w14:paraId="6FA6CA47" w14:textId="77777777" w:rsidR="001E2274" w:rsidRDefault="001E2274" w:rsidP="004E609C">
      <w:pPr>
        <w:rPr>
          <w:b w:val="0"/>
          <w:bCs w:val="0"/>
          <w:caps/>
          <w:sz w:val="24"/>
          <w:szCs w:val="24"/>
          <w:rtl/>
        </w:rPr>
      </w:pPr>
    </w:p>
    <w:p w14:paraId="37F9D488" w14:textId="77777777" w:rsidR="001E2274" w:rsidRDefault="000A5C33" w:rsidP="004E609C">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6AE425C4" w14:textId="5B827CC7" w:rsidR="001E2274" w:rsidRDefault="000E1F16" w:rsidP="004E609C">
      <w:pPr>
        <w:rPr>
          <w:b w:val="0"/>
          <w:bCs w:val="0"/>
          <w:caps/>
          <w:sz w:val="24"/>
          <w:szCs w:val="24"/>
          <w:rtl/>
        </w:rPr>
      </w:pPr>
      <w:r>
        <w:rPr>
          <w:rFonts w:hint="cs"/>
          <w:b w:val="0"/>
          <w:bCs w:val="0"/>
          <w:caps/>
          <w:sz w:val="24"/>
          <w:szCs w:val="24"/>
          <w:rtl/>
        </w:rPr>
        <w:t xml:space="preserve">טוב תראו </w:t>
      </w:r>
    </w:p>
    <w:p w14:paraId="6CAAEB65" w14:textId="77777777" w:rsidR="001E2274" w:rsidRDefault="001E2274" w:rsidP="004E609C">
      <w:pPr>
        <w:rPr>
          <w:b w:val="0"/>
          <w:bCs w:val="0"/>
          <w:caps/>
          <w:sz w:val="24"/>
          <w:szCs w:val="24"/>
          <w:rtl/>
        </w:rPr>
      </w:pPr>
    </w:p>
    <w:p w14:paraId="7373FE21" w14:textId="77777777" w:rsidR="001E2274" w:rsidRDefault="00E5536A" w:rsidP="004E609C">
      <w:pPr>
        <w:rPr>
          <w:caps/>
          <w:sz w:val="24"/>
          <w:szCs w:val="24"/>
          <w:u w:val="single"/>
          <w:rtl/>
        </w:rPr>
      </w:pPr>
      <w:r w:rsidRPr="00E5536A">
        <w:rPr>
          <w:rFonts w:hint="cs"/>
          <w:caps/>
          <w:sz w:val="24"/>
          <w:szCs w:val="24"/>
          <w:u w:val="single"/>
          <w:rtl/>
        </w:rPr>
        <w:t>גב</w:t>
      </w:r>
      <w:r w:rsidRPr="00E5536A">
        <w:rPr>
          <w:caps/>
          <w:sz w:val="24"/>
          <w:szCs w:val="24"/>
          <w:u w:val="single"/>
          <w:rtl/>
        </w:rPr>
        <w:t>'</w:t>
      </w:r>
      <w:r w:rsidRPr="00E5536A">
        <w:rPr>
          <w:rFonts w:hint="cs"/>
          <w:caps/>
          <w:sz w:val="24"/>
          <w:szCs w:val="24"/>
          <w:u w:val="single"/>
          <w:rtl/>
        </w:rPr>
        <w:t xml:space="preserve"> רוני גרניט - נציגת משרד הבריאות בוועדה המחוזית</w:t>
      </w:r>
      <w:r w:rsidR="001E2274">
        <w:rPr>
          <w:rFonts w:hint="cs"/>
          <w:caps/>
          <w:sz w:val="24"/>
          <w:szCs w:val="24"/>
          <w:u w:val="single"/>
          <w:rtl/>
        </w:rPr>
        <w:t>:</w:t>
      </w:r>
    </w:p>
    <w:p w14:paraId="095262E1" w14:textId="065B3103" w:rsidR="001E2274" w:rsidRDefault="000E1F16" w:rsidP="004E609C">
      <w:pPr>
        <w:rPr>
          <w:b w:val="0"/>
          <w:bCs w:val="0"/>
          <w:caps/>
          <w:sz w:val="24"/>
          <w:szCs w:val="24"/>
          <w:rtl/>
        </w:rPr>
      </w:pPr>
      <w:r>
        <w:rPr>
          <w:rFonts w:hint="cs"/>
          <w:b w:val="0"/>
          <w:bCs w:val="0"/>
          <w:caps/>
          <w:sz w:val="24"/>
          <w:szCs w:val="24"/>
          <w:rtl/>
        </w:rPr>
        <w:t>מי קודם ...</w:t>
      </w:r>
    </w:p>
    <w:p w14:paraId="74156737" w14:textId="77777777" w:rsidR="001E2274" w:rsidRDefault="001E2274" w:rsidP="004E609C">
      <w:pPr>
        <w:rPr>
          <w:b w:val="0"/>
          <w:bCs w:val="0"/>
          <w:caps/>
          <w:sz w:val="24"/>
          <w:szCs w:val="24"/>
          <w:rtl/>
        </w:rPr>
      </w:pPr>
    </w:p>
    <w:p w14:paraId="61A82961" w14:textId="77777777" w:rsidR="001E2274" w:rsidRDefault="000A5C33" w:rsidP="004E609C">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1FDE1651" w14:textId="43E9211D" w:rsidR="001E2274" w:rsidRDefault="000E1F16" w:rsidP="004E609C">
      <w:pPr>
        <w:rPr>
          <w:b w:val="0"/>
          <w:bCs w:val="0"/>
          <w:caps/>
          <w:sz w:val="24"/>
          <w:szCs w:val="24"/>
          <w:rtl/>
        </w:rPr>
      </w:pPr>
      <w:r>
        <w:rPr>
          <w:rFonts w:hint="cs"/>
          <w:b w:val="0"/>
          <w:bCs w:val="0"/>
          <w:caps/>
          <w:sz w:val="24"/>
          <w:szCs w:val="24"/>
          <w:rtl/>
        </w:rPr>
        <w:t>אנחנו חשבנו באמת לייצר פה שני שני שני תאי שטח תא שטח שנשאיר אותו פתוח ולרכז את ה, את ה, את הבנייה ב, בחלק אחד מ, מהמתחם</w:t>
      </w:r>
    </w:p>
    <w:p w14:paraId="7425ADFA" w14:textId="77777777" w:rsidR="001E2274" w:rsidRDefault="001E2274" w:rsidP="004E609C">
      <w:pPr>
        <w:rPr>
          <w:b w:val="0"/>
          <w:bCs w:val="0"/>
          <w:caps/>
          <w:sz w:val="24"/>
          <w:szCs w:val="24"/>
          <w:rtl/>
        </w:rPr>
      </w:pPr>
    </w:p>
    <w:p w14:paraId="707A87FE" w14:textId="77777777" w:rsidR="001E2274" w:rsidRDefault="00E5536A" w:rsidP="004E609C">
      <w:pPr>
        <w:rPr>
          <w:caps/>
          <w:sz w:val="24"/>
          <w:szCs w:val="24"/>
          <w:u w:val="single"/>
          <w:rtl/>
        </w:rPr>
      </w:pPr>
      <w:r w:rsidRPr="00E5536A">
        <w:rPr>
          <w:rFonts w:hint="cs"/>
          <w:caps/>
          <w:sz w:val="24"/>
          <w:szCs w:val="24"/>
          <w:u w:val="single"/>
          <w:rtl/>
        </w:rPr>
        <w:t>גב</w:t>
      </w:r>
      <w:r w:rsidRPr="00E5536A">
        <w:rPr>
          <w:caps/>
          <w:sz w:val="24"/>
          <w:szCs w:val="24"/>
          <w:u w:val="single"/>
          <w:rtl/>
        </w:rPr>
        <w:t>'</w:t>
      </w:r>
      <w:r w:rsidRPr="00E5536A">
        <w:rPr>
          <w:rFonts w:hint="cs"/>
          <w:caps/>
          <w:sz w:val="24"/>
          <w:szCs w:val="24"/>
          <w:u w:val="single"/>
          <w:rtl/>
        </w:rPr>
        <w:t xml:space="preserve"> רוני גרניט - נציגת משרד הבריאות בוועדה המחוזית</w:t>
      </w:r>
      <w:r w:rsidR="001E2274">
        <w:rPr>
          <w:rFonts w:hint="cs"/>
          <w:caps/>
          <w:sz w:val="24"/>
          <w:szCs w:val="24"/>
          <w:u w:val="single"/>
          <w:rtl/>
        </w:rPr>
        <w:t>:</w:t>
      </w:r>
    </w:p>
    <w:p w14:paraId="40676A84" w14:textId="0B4851E5" w:rsidR="001E2274" w:rsidRDefault="000E1F16" w:rsidP="004E609C">
      <w:pPr>
        <w:rPr>
          <w:b w:val="0"/>
          <w:bCs w:val="0"/>
          <w:caps/>
          <w:sz w:val="24"/>
          <w:szCs w:val="24"/>
          <w:rtl/>
        </w:rPr>
      </w:pPr>
      <w:r>
        <w:rPr>
          <w:rFonts w:hint="cs"/>
          <w:b w:val="0"/>
          <w:bCs w:val="0"/>
          <w:caps/>
          <w:sz w:val="24"/>
          <w:szCs w:val="24"/>
          <w:rtl/>
        </w:rPr>
        <w:t xml:space="preserve">ולהרחיק אותה קצת מהתושבים? </w:t>
      </w:r>
      <w:r w:rsidR="00DE1D0F">
        <w:rPr>
          <w:rFonts w:hint="cs"/>
          <w:b w:val="0"/>
          <w:bCs w:val="0"/>
          <w:caps/>
          <w:sz w:val="24"/>
          <w:szCs w:val="24"/>
          <w:rtl/>
        </w:rPr>
        <w:t>עוד איזה שהיא נסיגה?</w:t>
      </w:r>
    </w:p>
    <w:p w14:paraId="6490398B" w14:textId="77777777" w:rsidR="001E2274" w:rsidRDefault="001E2274" w:rsidP="004E609C">
      <w:pPr>
        <w:rPr>
          <w:b w:val="0"/>
          <w:bCs w:val="0"/>
          <w:caps/>
          <w:sz w:val="24"/>
          <w:szCs w:val="24"/>
          <w:rtl/>
        </w:rPr>
      </w:pPr>
    </w:p>
    <w:p w14:paraId="0F6F4E8E" w14:textId="77777777" w:rsidR="001E2274" w:rsidRDefault="000A5C33" w:rsidP="004E609C">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2403C655" w14:textId="27C01841" w:rsidR="001E2274" w:rsidRDefault="00DE1D0F" w:rsidP="004E609C">
      <w:pPr>
        <w:rPr>
          <w:b w:val="0"/>
          <w:bCs w:val="0"/>
          <w:caps/>
          <w:sz w:val="24"/>
          <w:szCs w:val="24"/>
          <w:rtl/>
        </w:rPr>
      </w:pPr>
      <w:r>
        <w:rPr>
          <w:rFonts w:hint="cs"/>
          <w:b w:val="0"/>
          <w:bCs w:val="0"/>
          <w:caps/>
          <w:sz w:val="24"/>
          <w:szCs w:val="24"/>
          <w:rtl/>
        </w:rPr>
        <w:t>אני לא יודע איך אפשר, כן להרחיק אותה מהתושבים, אפשר להרחיק עוד</w:t>
      </w:r>
      <w:r w:rsidR="000F703D">
        <w:rPr>
          <w:rFonts w:hint="cs"/>
          <w:b w:val="0"/>
          <w:bCs w:val="0"/>
          <w:caps/>
          <w:sz w:val="24"/>
          <w:szCs w:val="24"/>
          <w:rtl/>
        </w:rPr>
        <w:t xml:space="preserve"> </w:t>
      </w:r>
      <w:r>
        <w:rPr>
          <w:rFonts w:hint="cs"/>
          <w:b w:val="0"/>
          <w:bCs w:val="0"/>
          <w:caps/>
          <w:sz w:val="24"/>
          <w:szCs w:val="24"/>
          <w:rtl/>
        </w:rPr>
        <w:t>...</w:t>
      </w:r>
    </w:p>
    <w:p w14:paraId="0BFC6EBA" w14:textId="77777777" w:rsidR="001E2274" w:rsidRDefault="001E2274" w:rsidP="004E609C">
      <w:pPr>
        <w:rPr>
          <w:b w:val="0"/>
          <w:bCs w:val="0"/>
          <w:caps/>
          <w:sz w:val="24"/>
          <w:szCs w:val="24"/>
          <w:rtl/>
        </w:rPr>
      </w:pPr>
    </w:p>
    <w:p w14:paraId="02219C45" w14:textId="77777777" w:rsidR="001E2274" w:rsidRDefault="003109B2" w:rsidP="00DE1D0F">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35112615" w14:textId="3C25685D" w:rsidR="001E2274" w:rsidRDefault="00DE1D0F" w:rsidP="00DE1D0F">
      <w:pPr>
        <w:rPr>
          <w:b w:val="0"/>
          <w:bCs w:val="0"/>
          <w:caps/>
          <w:sz w:val="24"/>
          <w:szCs w:val="24"/>
          <w:rtl/>
        </w:rPr>
      </w:pPr>
      <w:r>
        <w:rPr>
          <w:rFonts w:hint="cs"/>
          <w:b w:val="0"/>
          <w:bCs w:val="0"/>
          <w:caps/>
          <w:sz w:val="24"/>
          <w:szCs w:val="24"/>
          <w:rtl/>
        </w:rPr>
        <w:t>יש אפשרות לתצא שניה?</w:t>
      </w:r>
    </w:p>
    <w:p w14:paraId="6E309841" w14:textId="77777777" w:rsidR="001E2274" w:rsidRDefault="001E2274" w:rsidP="00DE1D0F">
      <w:pPr>
        <w:rPr>
          <w:b w:val="0"/>
          <w:bCs w:val="0"/>
          <w:caps/>
          <w:sz w:val="24"/>
          <w:szCs w:val="24"/>
          <w:rtl/>
        </w:rPr>
      </w:pPr>
    </w:p>
    <w:p w14:paraId="3C21BFFA" w14:textId="77777777" w:rsidR="001E2274" w:rsidRDefault="00AE2D5F" w:rsidP="00DE1D0F">
      <w:pPr>
        <w:rPr>
          <w:caps/>
          <w:sz w:val="24"/>
          <w:szCs w:val="24"/>
          <w:u w:val="single"/>
          <w:rtl/>
        </w:rPr>
      </w:pPr>
      <w:r w:rsidRPr="00AE2D5F">
        <w:rPr>
          <w:rFonts w:hint="cs"/>
          <w:caps/>
          <w:sz w:val="24"/>
          <w:szCs w:val="24"/>
          <w:u w:val="single"/>
          <w:rtl/>
        </w:rPr>
        <w:t>מר ארז שעני - נציג לשכת התכנון</w:t>
      </w:r>
      <w:r w:rsidR="001E2274">
        <w:rPr>
          <w:rFonts w:hint="cs"/>
          <w:caps/>
          <w:sz w:val="24"/>
          <w:szCs w:val="24"/>
          <w:u w:val="single"/>
          <w:rtl/>
        </w:rPr>
        <w:t>:</w:t>
      </w:r>
    </w:p>
    <w:p w14:paraId="45FA1425" w14:textId="5E74A66E" w:rsidR="001E2274" w:rsidRDefault="00DE1D0F" w:rsidP="00DE1D0F">
      <w:pPr>
        <w:rPr>
          <w:b w:val="0"/>
          <w:bCs w:val="0"/>
          <w:caps/>
          <w:sz w:val="24"/>
          <w:szCs w:val="24"/>
          <w:rtl/>
        </w:rPr>
      </w:pPr>
      <w:r>
        <w:rPr>
          <w:rFonts w:hint="cs"/>
          <w:b w:val="0"/>
          <w:bCs w:val="0"/>
          <w:caps/>
          <w:sz w:val="24"/>
          <w:szCs w:val="24"/>
          <w:rtl/>
        </w:rPr>
        <w:t xml:space="preserve">כן </w:t>
      </w:r>
    </w:p>
    <w:p w14:paraId="594DE8C7" w14:textId="77777777" w:rsidR="001E2274" w:rsidRDefault="001E2274" w:rsidP="00DE1D0F">
      <w:pPr>
        <w:rPr>
          <w:b w:val="0"/>
          <w:bCs w:val="0"/>
          <w:caps/>
          <w:sz w:val="24"/>
          <w:szCs w:val="24"/>
          <w:rtl/>
        </w:rPr>
      </w:pPr>
    </w:p>
    <w:p w14:paraId="13FD8105" w14:textId="77777777" w:rsidR="001E2274" w:rsidRDefault="003109B2" w:rsidP="004E609C">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1EEA24FC" w14:textId="75CEA785" w:rsidR="001E2274" w:rsidRDefault="00DE1D0F" w:rsidP="004E609C">
      <w:pPr>
        <w:rPr>
          <w:b w:val="0"/>
          <w:bCs w:val="0"/>
          <w:caps/>
          <w:sz w:val="24"/>
          <w:szCs w:val="24"/>
          <w:rtl/>
        </w:rPr>
      </w:pPr>
      <w:r>
        <w:rPr>
          <w:rFonts w:hint="cs"/>
          <w:b w:val="0"/>
          <w:bCs w:val="0"/>
          <w:caps/>
          <w:sz w:val="24"/>
          <w:szCs w:val="24"/>
          <w:rtl/>
        </w:rPr>
        <w:t>שנראה על מה מדובר</w:t>
      </w:r>
    </w:p>
    <w:p w14:paraId="1CE7FB2D" w14:textId="77777777" w:rsidR="001E2274" w:rsidRDefault="001E2274" w:rsidP="004E609C">
      <w:pPr>
        <w:rPr>
          <w:b w:val="0"/>
          <w:bCs w:val="0"/>
          <w:caps/>
          <w:sz w:val="24"/>
          <w:szCs w:val="24"/>
          <w:rtl/>
        </w:rPr>
      </w:pPr>
    </w:p>
    <w:p w14:paraId="0993050E" w14:textId="77777777" w:rsidR="001E2274" w:rsidRDefault="00E5536A" w:rsidP="00DE1D0F">
      <w:pPr>
        <w:rPr>
          <w:caps/>
          <w:sz w:val="24"/>
          <w:szCs w:val="24"/>
          <w:u w:val="single"/>
          <w:rtl/>
        </w:rPr>
      </w:pPr>
      <w:r w:rsidRPr="00E5536A">
        <w:rPr>
          <w:rFonts w:hint="cs"/>
          <w:caps/>
          <w:sz w:val="24"/>
          <w:szCs w:val="24"/>
          <w:u w:val="single"/>
          <w:rtl/>
        </w:rPr>
        <w:t>גב</w:t>
      </w:r>
      <w:r w:rsidRPr="00E5536A">
        <w:rPr>
          <w:caps/>
          <w:sz w:val="24"/>
          <w:szCs w:val="24"/>
          <w:u w:val="single"/>
          <w:rtl/>
        </w:rPr>
        <w:t>'</w:t>
      </w:r>
      <w:r w:rsidRPr="00E5536A">
        <w:rPr>
          <w:rFonts w:hint="cs"/>
          <w:caps/>
          <w:sz w:val="24"/>
          <w:szCs w:val="24"/>
          <w:u w:val="single"/>
          <w:rtl/>
        </w:rPr>
        <w:t xml:space="preserve"> רוני גרניט - נציגת משרד הבריאות בוועדה המחוזית</w:t>
      </w:r>
      <w:r w:rsidR="001E2274">
        <w:rPr>
          <w:rFonts w:hint="cs"/>
          <w:caps/>
          <w:sz w:val="24"/>
          <w:szCs w:val="24"/>
          <w:u w:val="single"/>
          <w:rtl/>
        </w:rPr>
        <w:t>:</w:t>
      </w:r>
    </w:p>
    <w:p w14:paraId="3CD8F09B" w14:textId="7F4B5F46" w:rsidR="001E2274" w:rsidRDefault="00DE1D0F" w:rsidP="00DE1D0F">
      <w:pPr>
        <w:rPr>
          <w:b w:val="0"/>
          <w:bCs w:val="0"/>
          <w:caps/>
          <w:sz w:val="24"/>
          <w:szCs w:val="24"/>
          <w:rtl/>
        </w:rPr>
      </w:pPr>
      <w:r>
        <w:rPr>
          <w:rFonts w:hint="cs"/>
          <w:b w:val="0"/>
          <w:bCs w:val="0"/>
          <w:caps/>
          <w:sz w:val="24"/>
          <w:szCs w:val="24"/>
          <w:rtl/>
        </w:rPr>
        <w:t>ככה תראו לנו איזה חלק אתם חשבתם,</w:t>
      </w:r>
      <w:r w:rsidR="000F703D">
        <w:rPr>
          <w:rFonts w:hint="cs"/>
          <w:b w:val="0"/>
          <w:bCs w:val="0"/>
          <w:caps/>
          <w:sz w:val="24"/>
          <w:szCs w:val="24"/>
          <w:rtl/>
        </w:rPr>
        <w:t xml:space="preserve"> </w:t>
      </w:r>
      <w:r>
        <w:rPr>
          <w:rFonts w:hint="cs"/>
          <w:b w:val="0"/>
          <w:bCs w:val="0"/>
          <w:caps/>
          <w:sz w:val="24"/>
          <w:szCs w:val="24"/>
          <w:rtl/>
        </w:rPr>
        <w:t xml:space="preserve">אני מסכימה זה </w:t>
      </w:r>
    </w:p>
    <w:p w14:paraId="0A9BC1DF" w14:textId="77777777" w:rsidR="001E2274" w:rsidRDefault="001E2274" w:rsidP="00DE1D0F">
      <w:pPr>
        <w:rPr>
          <w:b w:val="0"/>
          <w:bCs w:val="0"/>
          <w:caps/>
          <w:sz w:val="24"/>
          <w:szCs w:val="24"/>
          <w:rtl/>
        </w:rPr>
      </w:pPr>
    </w:p>
    <w:p w14:paraId="6ED5CD5B" w14:textId="77777777" w:rsidR="001E2274" w:rsidRDefault="000A3DA6" w:rsidP="00DE1D0F">
      <w:pPr>
        <w:rPr>
          <w:caps/>
          <w:sz w:val="24"/>
          <w:szCs w:val="24"/>
          <w:u w:val="single"/>
          <w:rtl/>
        </w:rPr>
      </w:pPr>
      <w:r w:rsidRPr="000A3DA6">
        <w:rPr>
          <w:rFonts w:hint="cs"/>
          <w:caps/>
          <w:sz w:val="24"/>
          <w:szCs w:val="24"/>
          <w:u w:val="single"/>
          <w:rtl/>
        </w:rPr>
        <w:t>מר תומר דוידסון - נציג מנהל מקרקעי ישראל בוועדה המחוזית</w:t>
      </w:r>
      <w:r w:rsidR="001E2274">
        <w:rPr>
          <w:rFonts w:hint="cs"/>
          <w:caps/>
          <w:sz w:val="24"/>
          <w:szCs w:val="24"/>
          <w:u w:val="single"/>
          <w:rtl/>
        </w:rPr>
        <w:t>:</w:t>
      </w:r>
    </w:p>
    <w:p w14:paraId="1B87A1AC" w14:textId="6835B10A" w:rsidR="001E2274" w:rsidRDefault="00DE1D0F" w:rsidP="00DE1D0F">
      <w:pPr>
        <w:rPr>
          <w:b w:val="0"/>
          <w:bCs w:val="0"/>
          <w:caps/>
          <w:sz w:val="24"/>
          <w:szCs w:val="24"/>
          <w:rtl/>
        </w:rPr>
      </w:pPr>
      <w:r>
        <w:rPr>
          <w:rFonts w:hint="cs"/>
          <w:b w:val="0"/>
          <w:bCs w:val="0"/>
          <w:caps/>
          <w:sz w:val="24"/>
          <w:szCs w:val="24"/>
          <w:rtl/>
        </w:rPr>
        <w:t>את</w:t>
      </w:r>
      <w:r w:rsidR="000F703D">
        <w:rPr>
          <w:rFonts w:hint="cs"/>
          <w:b w:val="0"/>
          <w:bCs w:val="0"/>
          <w:caps/>
          <w:sz w:val="24"/>
          <w:szCs w:val="24"/>
          <w:rtl/>
        </w:rPr>
        <w:t xml:space="preserve"> </w:t>
      </w:r>
      <w:r>
        <w:rPr>
          <w:rFonts w:hint="cs"/>
          <w:b w:val="0"/>
          <w:bCs w:val="0"/>
          <w:caps/>
          <w:sz w:val="24"/>
          <w:szCs w:val="24"/>
          <w:rtl/>
        </w:rPr>
        <w:t xml:space="preserve">לא כל כך יכולה להקטין את זה דרומה כי לא נשאר לך </w:t>
      </w:r>
    </w:p>
    <w:p w14:paraId="1469374B" w14:textId="77777777" w:rsidR="001E2274" w:rsidRDefault="001E2274" w:rsidP="00DE1D0F">
      <w:pPr>
        <w:rPr>
          <w:b w:val="0"/>
          <w:bCs w:val="0"/>
          <w:caps/>
          <w:sz w:val="24"/>
          <w:szCs w:val="24"/>
          <w:rtl/>
        </w:rPr>
      </w:pPr>
    </w:p>
    <w:p w14:paraId="39834435" w14:textId="77777777" w:rsidR="001E2274" w:rsidRDefault="00AE2D5F" w:rsidP="00DE1D0F">
      <w:pPr>
        <w:rPr>
          <w:caps/>
          <w:sz w:val="24"/>
          <w:szCs w:val="24"/>
          <w:u w:val="single"/>
          <w:rtl/>
        </w:rPr>
      </w:pPr>
      <w:r w:rsidRPr="00AE2D5F">
        <w:rPr>
          <w:rFonts w:hint="cs"/>
          <w:caps/>
          <w:sz w:val="24"/>
          <w:szCs w:val="24"/>
          <w:u w:val="single"/>
          <w:rtl/>
        </w:rPr>
        <w:lastRenderedPageBreak/>
        <w:t>מר ארז שעני - נציג לשכת התכנון</w:t>
      </w:r>
      <w:r w:rsidR="001E2274">
        <w:rPr>
          <w:rFonts w:hint="cs"/>
          <w:caps/>
          <w:sz w:val="24"/>
          <w:szCs w:val="24"/>
          <w:u w:val="single"/>
          <w:rtl/>
        </w:rPr>
        <w:t>:</w:t>
      </w:r>
    </w:p>
    <w:p w14:paraId="0E9CA6F9" w14:textId="1B341E83" w:rsidR="001E2274" w:rsidRDefault="00DE1D0F" w:rsidP="00DE1D0F">
      <w:pPr>
        <w:rPr>
          <w:b w:val="0"/>
          <w:bCs w:val="0"/>
          <w:caps/>
          <w:sz w:val="24"/>
          <w:szCs w:val="24"/>
          <w:rtl/>
        </w:rPr>
      </w:pPr>
      <w:r>
        <w:rPr>
          <w:rFonts w:hint="cs"/>
          <w:b w:val="0"/>
          <w:bCs w:val="0"/>
          <w:caps/>
          <w:sz w:val="24"/>
          <w:szCs w:val="24"/>
          <w:rtl/>
        </w:rPr>
        <w:t>כן אין מקום דרומה</w:t>
      </w:r>
    </w:p>
    <w:p w14:paraId="237B0354" w14:textId="77777777" w:rsidR="001E2274" w:rsidRDefault="001E2274" w:rsidP="00DE1D0F">
      <w:pPr>
        <w:rPr>
          <w:b w:val="0"/>
          <w:bCs w:val="0"/>
          <w:caps/>
          <w:sz w:val="24"/>
          <w:szCs w:val="24"/>
          <w:rtl/>
        </w:rPr>
      </w:pPr>
    </w:p>
    <w:p w14:paraId="54B6F0E2" w14:textId="77777777" w:rsidR="001E2274" w:rsidRDefault="000A5C33" w:rsidP="00DE1D0F">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0094D578" w14:textId="7BDC7D11" w:rsidR="001E2274" w:rsidRDefault="00DE1D0F" w:rsidP="00DE1D0F">
      <w:pPr>
        <w:rPr>
          <w:b w:val="0"/>
          <w:bCs w:val="0"/>
          <w:caps/>
          <w:sz w:val="24"/>
          <w:szCs w:val="24"/>
          <w:rtl/>
        </w:rPr>
      </w:pPr>
      <w:r>
        <w:rPr>
          <w:rFonts w:hint="cs"/>
          <w:b w:val="0"/>
          <w:bCs w:val="0"/>
          <w:caps/>
          <w:sz w:val="24"/>
          <w:szCs w:val="24"/>
          <w:rtl/>
        </w:rPr>
        <w:t>אין מקום ...</w:t>
      </w:r>
    </w:p>
    <w:p w14:paraId="413B6124" w14:textId="77777777" w:rsidR="001E2274" w:rsidRDefault="001E2274" w:rsidP="00DE1D0F">
      <w:pPr>
        <w:rPr>
          <w:b w:val="0"/>
          <w:bCs w:val="0"/>
          <w:caps/>
          <w:sz w:val="24"/>
          <w:szCs w:val="24"/>
          <w:rtl/>
        </w:rPr>
      </w:pPr>
    </w:p>
    <w:p w14:paraId="0C84E178" w14:textId="77777777" w:rsidR="001E2274" w:rsidRDefault="000A3DA6" w:rsidP="00DE1D0F">
      <w:pPr>
        <w:rPr>
          <w:caps/>
          <w:sz w:val="24"/>
          <w:szCs w:val="24"/>
          <w:u w:val="single"/>
          <w:rtl/>
        </w:rPr>
      </w:pPr>
      <w:r w:rsidRPr="000A3DA6">
        <w:rPr>
          <w:rFonts w:hint="cs"/>
          <w:caps/>
          <w:sz w:val="24"/>
          <w:szCs w:val="24"/>
          <w:u w:val="single"/>
          <w:rtl/>
        </w:rPr>
        <w:t>מר תומר דוידסון - נציג מנהל מקרקעי ישראל בוועדה המחוזית</w:t>
      </w:r>
      <w:r w:rsidR="001E2274">
        <w:rPr>
          <w:rFonts w:hint="cs"/>
          <w:caps/>
          <w:sz w:val="24"/>
          <w:szCs w:val="24"/>
          <w:u w:val="single"/>
          <w:rtl/>
        </w:rPr>
        <w:t>:</w:t>
      </w:r>
    </w:p>
    <w:p w14:paraId="66A1D06B" w14:textId="0943E3C0" w:rsidR="001E2274" w:rsidRDefault="00DE1D0F" w:rsidP="00DE1D0F">
      <w:pPr>
        <w:rPr>
          <w:b w:val="0"/>
          <w:bCs w:val="0"/>
          <w:caps/>
          <w:sz w:val="24"/>
          <w:szCs w:val="24"/>
          <w:rtl/>
        </w:rPr>
      </w:pPr>
      <w:r>
        <w:rPr>
          <w:rFonts w:hint="cs"/>
          <w:b w:val="0"/>
          <w:bCs w:val="0"/>
          <w:caps/>
          <w:sz w:val="24"/>
          <w:szCs w:val="24"/>
          <w:rtl/>
        </w:rPr>
        <w:t>את יכולה ליצור אולי מאחורנית עוד שטח פתוח</w:t>
      </w:r>
    </w:p>
    <w:p w14:paraId="1E0A81B0" w14:textId="77777777" w:rsidR="001E2274" w:rsidRDefault="001E2274" w:rsidP="00DE1D0F">
      <w:pPr>
        <w:rPr>
          <w:b w:val="0"/>
          <w:bCs w:val="0"/>
          <w:caps/>
          <w:sz w:val="24"/>
          <w:szCs w:val="24"/>
          <w:rtl/>
        </w:rPr>
      </w:pPr>
    </w:p>
    <w:p w14:paraId="50A67FF4" w14:textId="77777777" w:rsidR="001E2274" w:rsidRDefault="003109B2" w:rsidP="00DE1D0F">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2F5AADFB" w14:textId="60CA6C38" w:rsidR="001E2274" w:rsidRDefault="00DE1D0F" w:rsidP="00DE1D0F">
      <w:pPr>
        <w:rPr>
          <w:b w:val="0"/>
          <w:bCs w:val="0"/>
          <w:caps/>
          <w:sz w:val="24"/>
          <w:szCs w:val="24"/>
          <w:rtl/>
        </w:rPr>
      </w:pPr>
      <w:r>
        <w:rPr>
          <w:rFonts w:hint="cs"/>
          <w:b w:val="0"/>
          <w:bCs w:val="0"/>
          <w:caps/>
          <w:sz w:val="24"/>
          <w:szCs w:val="24"/>
          <w:rtl/>
        </w:rPr>
        <w:t>כן אין לך אפשרות ...</w:t>
      </w:r>
    </w:p>
    <w:p w14:paraId="141E0E16" w14:textId="77777777" w:rsidR="001E2274" w:rsidRDefault="001E2274" w:rsidP="00DE1D0F">
      <w:pPr>
        <w:rPr>
          <w:b w:val="0"/>
          <w:bCs w:val="0"/>
          <w:caps/>
          <w:sz w:val="24"/>
          <w:szCs w:val="24"/>
          <w:rtl/>
        </w:rPr>
      </w:pPr>
    </w:p>
    <w:p w14:paraId="4FFE085B" w14:textId="77777777" w:rsidR="001E2274" w:rsidRDefault="000A3DA6" w:rsidP="00DE1D0F">
      <w:pPr>
        <w:rPr>
          <w:caps/>
          <w:sz w:val="24"/>
          <w:szCs w:val="24"/>
          <w:u w:val="single"/>
          <w:rtl/>
        </w:rPr>
      </w:pPr>
      <w:r w:rsidRPr="000A3DA6">
        <w:rPr>
          <w:rFonts w:hint="cs"/>
          <w:caps/>
          <w:sz w:val="24"/>
          <w:szCs w:val="24"/>
          <w:u w:val="single"/>
          <w:rtl/>
        </w:rPr>
        <w:t>מר תומר דוידסון - נציג מנהל מקרקעי ישראל בוועדה המחוזית</w:t>
      </w:r>
      <w:r w:rsidR="001E2274">
        <w:rPr>
          <w:rFonts w:hint="cs"/>
          <w:caps/>
          <w:sz w:val="24"/>
          <w:szCs w:val="24"/>
          <w:u w:val="single"/>
          <w:rtl/>
        </w:rPr>
        <w:t>:</w:t>
      </w:r>
    </w:p>
    <w:p w14:paraId="3BBE0DD8" w14:textId="1E8784CA" w:rsidR="001E2274" w:rsidRDefault="00DE1D0F" w:rsidP="00DE1D0F">
      <w:pPr>
        <w:rPr>
          <w:b w:val="0"/>
          <w:bCs w:val="0"/>
          <w:caps/>
          <w:sz w:val="24"/>
          <w:szCs w:val="24"/>
          <w:rtl/>
        </w:rPr>
      </w:pPr>
      <w:r>
        <w:rPr>
          <w:rFonts w:hint="cs"/>
          <w:b w:val="0"/>
          <w:bCs w:val="0"/>
          <w:caps/>
          <w:sz w:val="24"/>
          <w:szCs w:val="24"/>
          <w:rtl/>
        </w:rPr>
        <w:t xml:space="preserve">אם אם אם את תקטיני ... </w:t>
      </w:r>
    </w:p>
    <w:p w14:paraId="600F30F7" w14:textId="77777777" w:rsidR="001E2274" w:rsidRDefault="001E2274" w:rsidP="00DE1D0F">
      <w:pPr>
        <w:rPr>
          <w:b w:val="0"/>
          <w:bCs w:val="0"/>
          <w:caps/>
          <w:sz w:val="24"/>
          <w:szCs w:val="24"/>
          <w:rtl/>
        </w:rPr>
      </w:pPr>
    </w:p>
    <w:p w14:paraId="3727BF7C" w14:textId="77777777" w:rsidR="001E2274" w:rsidRDefault="00E5536A" w:rsidP="00DE1D0F">
      <w:pPr>
        <w:rPr>
          <w:caps/>
          <w:sz w:val="24"/>
          <w:szCs w:val="24"/>
          <w:u w:val="single"/>
          <w:rtl/>
        </w:rPr>
      </w:pPr>
      <w:r w:rsidRPr="00E5536A">
        <w:rPr>
          <w:rFonts w:hint="cs"/>
          <w:caps/>
          <w:sz w:val="24"/>
          <w:szCs w:val="24"/>
          <w:u w:val="single"/>
          <w:rtl/>
        </w:rPr>
        <w:t>גב</w:t>
      </w:r>
      <w:r w:rsidRPr="00E5536A">
        <w:rPr>
          <w:caps/>
          <w:sz w:val="24"/>
          <w:szCs w:val="24"/>
          <w:u w:val="single"/>
          <w:rtl/>
        </w:rPr>
        <w:t>'</w:t>
      </w:r>
      <w:r w:rsidRPr="00E5536A">
        <w:rPr>
          <w:rFonts w:hint="cs"/>
          <w:caps/>
          <w:sz w:val="24"/>
          <w:szCs w:val="24"/>
          <w:u w:val="single"/>
          <w:rtl/>
        </w:rPr>
        <w:t xml:space="preserve"> רוני גרניט - נציגת משרד הבריאות בוועדה המחוזית</w:t>
      </w:r>
      <w:r w:rsidR="001E2274">
        <w:rPr>
          <w:rFonts w:hint="cs"/>
          <w:caps/>
          <w:sz w:val="24"/>
          <w:szCs w:val="24"/>
          <w:u w:val="single"/>
          <w:rtl/>
        </w:rPr>
        <w:t>:</w:t>
      </w:r>
    </w:p>
    <w:p w14:paraId="2DAF498F" w14:textId="5F937621" w:rsidR="001E2274" w:rsidRDefault="00DE1D0F" w:rsidP="00DE1D0F">
      <w:pPr>
        <w:rPr>
          <w:b w:val="0"/>
          <w:bCs w:val="0"/>
          <w:caps/>
          <w:sz w:val="24"/>
          <w:szCs w:val="24"/>
          <w:rtl/>
        </w:rPr>
      </w:pPr>
      <w:r>
        <w:rPr>
          <w:rFonts w:hint="cs"/>
          <w:b w:val="0"/>
          <w:bCs w:val="0"/>
          <w:caps/>
          <w:sz w:val="24"/>
          <w:szCs w:val="24"/>
          <w:rtl/>
        </w:rPr>
        <w:t>אני פשוט צופה את הבאות גם אני צופה את הבאות</w:t>
      </w:r>
    </w:p>
    <w:p w14:paraId="41D65ECE" w14:textId="77777777" w:rsidR="001E2274" w:rsidRDefault="001E2274" w:rsidP="00DE1D0F">
      <w:pPr>
        <w:rPr>
          <w:b w:val="0"/>
          <w:bCs w:val="0"/>
          <w:caps/>
          <w:sz w:val="24"/>
          <w:szCs w:val="24"/>
          <w:rtl/>
        </w:rPr>
      </w:pPr>
    </w:p>
    <w:p w14:paraId="4303F2BB" w14:textId="77777777" w:rsidR="001E2274" w:rsidRDefault="000A5C33" w:rsidP="00DE1D0F">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5FFD97C2" w14:textId="0AE9B651" w:rsidR="001E2274" w:rsidRDefault="00DE1D0F" w:rsidP="00DE1D0F">
      <w:pPr>
        <w:rPr>
          <w:b w:val="0"/>
          <w:bCs w:val="0"/>
          <w:caps/>
          <w:sz w:val="24"/>
          <w:szCs w:val="24"/>
          <w:rtl/>
        </w:rPr>
      </w:pPr>
      <w:r>
        <w:rPr>
          <w:rFonts w:hint="cs"/>
          <w:b w:val="0"/>
          <w:bCs w:val="0"/>
          <w:caps/>
          <w:sz w:val="24"/>
          <w:szCs w:val="24"/>
          <w:rtl/>
        </w:rPr>
        <w:t>התנגדויות יהיו פה</w:t>
      </w:r>
    </w:p>
    <w:p w14:paraId="57FFCDF7" w14:textId="77777777" w:rsidR="001E2274" w:rsidRDefault="001E2274" w:rsidP="00DE1D0F">
      <w:pPr>
        <w:rPr>
          <w:b w:val="0"/>
          <w:bCs w:val="0"/>
          <w:caps/>
          <w:sz w:val="24"/>
          <w:szCs w:val="24"/>
          <w:rtl/>
        </w:rPr>
      </w:pPr>
    </w:p>
    <w:p w14:paraId="1D1D626B" w14:textId="77777777" w:rsidR="001E2274" w:rsidRDefault="000A3DA6" w:rsidP="00DE1D0F">
      <w:pPr>
        <w:rPr>
          <w:caps/>
          <w:sz w:val="24"/>
          <w:szCs w:val="24"/>
          <w:u w:val="single"/>
          <w:rtl/>
        </w:rPr>
      </w:pPr>
      <w:r w:rsidRPr="000A3DA6">
        <w:rPr>
          <w:rFonts w:hint="cs"/>
          <w:caps/>
          <w:sz w:val="24"/>
          <w:szCs w:val="24"/>
          <w:u w:val="single"/>
          <w:rtl/>
        </w:rPr>
        <w:t>מר תומר דוידסון - נציג מנהל מקרקעי ישראל בוועדה המחוזית</w:t>
      </w:r>
      <w:r w:rsidR="001E2274">
        <w:rPr>
          <w:rFonts w:hint="cs"/>
          <w:caps/>
          <w:sz w:val="24"/>
          <w:szCs w:val="24"/>
          <w:u w:val="single"/>
          <w:rtl/>
        </w:rPr>
        <w:t>:</w:t>
      </w:r>
    </w:p>
    <w:p w14:paraId="549382EF" w14:textId="0983B758" w:rsidR="001E2274" w:rsidRDefault="00DE1D0F" w:rsidP="00DE1D0F">
      <w:pPr>
        <w:rPr>
          <w:b w:val="0"/>
          <w:bCs w:val="0"/>
          <w:caps/>
          <w:sz w:val="24"/>
          <w:szCs w:val="24"/>
          <w:rtl/>
        </w:rPr>
      </w:pPr>
      <w:r>
        <w:rPr>
          <w:rFonts w:hint="cs"/>
          <w:b w:val="0"/>
          <w:bCs w:val="0"/>
          <w:caps/>
          <w:sz w:val="24"/>
          <w:szCs w:val="24"/>
          <w:rtl/>
        </w:rPr>
        <w:t>ברור</w:t>
      </w:r>
    </w:p>
    <w:p w14:paraId="0B8D615D" w14:textId="77777777" w:rsidR="001E2274" w:rsidRDefault="001E2274" w:rsidP="00DE1D0F">
      <w:pPr>
        <w:rPr>
          <w:b w:val="0"/>
          <w:bCs w:val="0"/>
          <w:caps/>
          <w:sz w:val="24"/>
          <w:szCs w:val="24"/>
          <w:rtl/>
        </w:rPr>
      </w:pPr>
    </w:p>
    <w:p w14:paraId="663FCA96" w14:textId="77777777" w:rsidR="001E2274" w:rsidRDefault="00AE2D5F" w:rsidP="00DE1D0F">
      <w:pPr>
        <w:rPr>
          <w:caps/>
          <w:sz w:val="24"/>
          <w:szCs w:val="24"/>
          <w:u w:val="single"/>
          <w:rtl/>
        </w:rPr>
      </w:pPr>
      <w:r w:rsidRPr="00AE2D5F">
        <w:rPr>
          <w:rFonts w:hint="cs"/>
          <w:caps/>
          <w:sz w:val="24"/>
          <w:szCs w:val="24"/>
          <w:u w:val="single"/>
          <w:rtl/>
        </w:rPr>
        <w:t>מר ארז שעני - נציג לשכת התכנון</w:t>
      </w:r>
      <w:r w:rsidR="001E2274">
        <w:rPr>
          <w:rFonts w:hint="cs"/>
          <w:caps/>
          <w:sz w:val="24"/>
          <w:szCs w:val="24"/>
          <w:u w:val="single"/>
          <w:rtl/>
        </w:rPr>
        <w:t>:</w:t>
      </w:r>
    </w:p>
    <w:p w14:paraId="2555AFC4" w14:textId="0B55663C" w:rsidR="001E2274" w:rsidRDefault="00DE1D0F" w:rsidP="00DE1D0F">
      <w:pPr>
        <w:rPr>
          <w:b w:val="0"/>
          <w:bCs w:val="0"/>
          <w:caps/>
          <w:sz w:val="24"/>
          <w:szCs w:val="24"/>
          <w:rtl/>
        </w:rPr>
      </w:pPr>
      <w:r>
        <w:rPr>
          <w:rFonts w:hint="cs"/>
          <w:b w:val="0"/>
          <w:bCs w:val="0"/>
          <w:caps/>
          <w:sz w:val="24"/>
          <w:szCs w:val="24"/>
          <w:rtl/>
        </w:rPr>
        <w:t xml:space="preserve">... התנגדויות </w:t>
      </w:r>
    </w:p>
    <w:p w14:paraId="49DCDE16" w14:textId="77777777" w:rsidR="001E2274" w:rsidRDefault="001E2274" w:rsidP="00DE1D0F">
      <w:pPr>
        <w:rPr>
          <w:b w:val="0"/>
          <w:bCs w:val="0"/>
          <w:caps/>
          <w:sz w:val="24"/>
          <w:szCs w:val="24"/>
          <w:rtl/>
        </w:rPr>
      </w:pPr>
    </w:p>
    <w:p w14:paraId="4CDADE53" w14:textId="77777777" w:rsidR="001E2274" w:rsidRDefault="000A3DA6" w:rsidP="00DE1D0F">
      <w:pPr>
        <w:rPr>
          <w:caps/>
          <w:sz w:val="24"/>
          <w:szCs w:val="24"/>
          <w:u w:val="single"/>
          <w:rtl/>
        </w:rPr>
      </w:pPr>
      <w:r w:rsidRPr="000A3DA6">
        <w:rPr>
          <w:rFonts w:hint="cs"/>
          <w:caps/>
          <w:sz w:val="24"/>
          <w:szCs w:val="24"/>
          <w:u w:val="single"/>
          <w:rtl/>
        </w:rPr>
        <w:t>מר תומר דוידסון - נציג מנהל מקרקעי ישראל בוועדה המחוזית</w:t>
      </w:r>
      <w:r w:rsidR="001E2274">
        <w:rPr>
          <w:rFonts w:hint="cs"/>
          <w:caps/>
          <w:sz w:val="24"/>
          <w:szCs w:val="24"/>
          <w:u w:val="single"/>
          <w:rtl/>
        </w:rPr>
        <w:t>:</w:t>
      </w:r>
    </w:p>
    <w:p w14:paraId="6A635FA5" w14:textId="384BBE93" w:rsidR="001E2274" w:rsidRDefault="00DE1D0F" w:rsidP="00DE1D0F">
      <w:pPr>
        <w:rPr>
          <w:b w:val="0"/>
          <w:bCs w:val="0"/>
          <w:caps/>
          <w:sz w:val="24"/>
          <w:szCs w:val="24"/>
          <w:rtl/>
        </w:rPr>
      </w:pPr>
      <w:r>
        <w:rPr>
          <w:rFonts w:hint="cs"/>
          <w:b w:val="0"/>
          <w:bCs w:val="0"/>
          <w:caps/>
          <w:sz w:val="24"/>
          <w:szCs w:val="24"/>
          <w:rtl/>
        </w:rPr>
        <w:t xml:space="preserve">יהיו פה התנגדויות ו, זו אוכלוסיה חזקה יהיו פה המון התנגדויות </w:t>
      </w:r>
    </w:p>
    <w:p w14:paraId="3940DFC3" w14:textId="77777777" w:rsidR="001E2274" w:rsidRDefault="001E2274" w:rsidP="00DE1D0F">
      <w:pPr>
        <w:rPr>
          <w:b w:val="0"/>
          <w:bCs w:val="0"/>
          <w:caps/>
          <w:sz w:val="24"/>
          <w:szCs w:val="24"/>
          <w:rtl/>
        </w:rPr>
      </w:pPr>
    </w:p>
    <w:p w14:paraId="565025B2" w14:textId="77777777" w:rsidR="001E2274" w:rsidRDefault="00DE1D0F" w:rsidP="00DE1D0F">
      <w:pPr>
        <w:rPr>
          <w:b w:val="0"/>
          <w:bCs w:val="0"/>
          <w:caps/>
          <w:sz w:val="24"/>
          <w:szCs w:val="24"/>
          <w:rtl/>
        </w:rPr>
      </w:pPr>
      <w:r>
        <w:rPr>
          <w:rFonts w:hint="cs"/>
          <w:b w:val="0"/>
          <w:bCs w:val="0"/>
          <w:caps/>
          <w:sz w:val="24"/>
          <w:szCs w:val="24"/>
          <w:rtl/>
        </w:rPr>
        <w:t>(מדברים ביחד)</w:t>
      </w:r>
    </w:p>
    <w:p w14:paraId="08D519A7" w14:textId="77777777" w:rsidR="001E2274" w:rsidRDefault="001E2274" w:rsidP="00DE1D0F">
      <w:pPr>
        <w:rPr>
          <w:b w:val="0"/>
          <w:bCs w:val="0"/>
          <w:caps/>
          <w:sz w:val="24"/>
          <w:szCs w:val="24"/>
          <w:rtl/>
        </w:rPr>
      </w:pPr>
    </w:p>
    <w:p w14:paraId="44F3A991" w14:textId="77777777" w:rsidR="001E2274" w:rsidRDefault="000A3DA6" w:rsidP="007F07AA">
      <w:pPr>
        <w:rPr>
          <w:caps/>
          <w:sz w:val="24"/>
          <w:szCs w:val="24"/>
          <w:u w:val="single"/>
          <w:rtl/>
        </w:rPr>
      </w:pPr>
      <w:r w:rsidRPr="000A3DA6">
        <w:rPr>
          <w:rFonts w:hint="cs"/>
          <w:caps/>
          <w:sz w:val="24"/>
          <w:szCs w:val="24"/>
          <w:u w:val="single"/>
          <w:rtl/>
        </w:rPr>
        <w:t>מר תומר דוידסון - נציג מנהל מקרקעי ישראל בוועדה המחוזית</w:t>
      </w:r>
      <w:r w:rsidR="001E2274">
        <w:rPr>
          <w:rFonts w:hint="cs"/>
          <w:caps/>
          <w:sz w:val="24"/>
          <w:szCs w:val="24"/>
          <w:u w:val="single"/>
          <w:rtl/>
        </w:rPr>
        <w:t>:</w:t>
      </w:r>
    </w:p>
    <w:p w14:paraId="295051BD" w14:textId="038FF697" w:rsidR="001E2274" w:rsidRDefault="007F07AA" w:rsidP="007F07AA">
      <w:pPr>
        <w:rPr>
          <w:b w:val="0"/>
          <w:bCs w:val="0"/>
          <w:caps/>
          <w:sz w:val="24"/>
          <w:szCs w:val="24"/>
          <w:rtl/>
        </w:rPr>
      </w:pPr>
      <w:r>
        <w:rPr>
          <w:rFonts w:hint="cs"/>
          <w:b w:val="0"/>
          <w:bCs w:val="0"/>
          <w:caps/>
          <w:sz w:val="24"/>
          <w:szCs w:val="24"/>
          <w:rtl/>
        </w:rPr>
        <w:t>התושבים לא יאהבו פה וזו אוכלוסיה</w:t>
      </w:r>
      <w:r w:rsidR="000F703D">
        <w:rPr>
          <w:rFonts w:hint="cs"/>
          <w:b w:val="0"/>
          <w:bCs w:val="0"/>
          <w:caps/>
          <w:sz w:val="24"/>
          <w:szCs w:val="24"/>
          <w:rtl/>
        </w:rPr>
        <w:t xml:space="preserve"> </w:t>
      </w:r>
      <w:r>
        <w:rPr>
          <w:rFonts w:hint="cs"/>
          <w:b w:val="0"/>
          <w:bCs w:val="0"/>
          <w:caps/>
          <w:sz w:val="24"/>
          <w:szCs w:val="24"/>
          <w:rtl/>
        </w:rPr>
        <w:t xml:space="preserve">... </w:t>
      </w:r>
    </w:p>
    <w:p w14:paraId="7245DF07" w14:textId="77777777" w:rsidR="001E2274" w:rsidRDefault="001E2274" w:rsidP="007F07AA">
      <w:pPr>
        <w:rPr>
          <w:b w:val="0"/>
          <w:bCs w:val="0"/>
          <w:caps/>
          <w:sz w:val="24"/>
          <w:szCs w:val="24"/>
          <w:rtl/>
        </w:rPr>
      </w:pPr>
    </w:p>
    <w:p w14:paraId="3410ED68" w14:textId="77777777" w:rsidR="001E2274" w:rsidRDefault="000A5C33" w:rsidP="007F07AA">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7329C4FB" w14:textId="52BCE7AE" w:rsidR="001E2274" w:rsidRDefault="007F07AA" w:rsidP="007F07AA">
      <w:pPr>
        <w:rPr>
          <w:b w:val="0"/>
          <w:bCs w:val="0"/>
          <w:caps/>
          <w:sz w:val="24"/>
          <w:szCs w:val="24"/>
          <w:rtl/>
        </w:rPr>
      </w:pPr>
      <w:r>
        <w:rPr>
          <w:rFonts w:hint="cs"/>
          <w:b w:val="0"/>
          <w:bCs w:val="0"/>
          <w:caps/>
          <w:sz w:val="24"/>
          <w:szCs w:val="24"/>
          <w:rtl/>
        </w:rPr>
        <w:t>מה פתאום יש שטח שהוא צבוע ירוק אין בו זכויות</w:t>
      </w:r>
      <w:r w:rsidR="000F703D">
        <w:rPr>
          <w:rFonts w:hint="cs"/>
          <w:b w:val="0"/>
          <w:bCs w:val="0"/>
          <w:caps/>
          <w:sz w:val="24"/>
          <w:szCs w:val="24"/>
          <w:rtl/>
        </w:rPr>
        <w:t xml:space="preserve"> </w:t>
      </w:r>
      <w:r>
        <w:rPr>
          <w:rFonts w:hint="cs"/>
          <w:b w:val="0"/>
          <w:bCs w:val="0"/>
          <w:caps/>
          <w:sz w:val="24"/>
          <w:szCs w:val="24"/>
          <w:rtl/>
        </w:rPr>
        <w:t>...</w:t>
      </w:r>
    </w:p>
    <w:p w14:paraId="7D89F4B1" w14:textId="77777777" w:rsidR="001E2274" w:rsidRDefault="001E2274" w:rsidP="007F07AA">
      <w:pPr>
        <w:rPr>
          <w:b w:val="0"/>
          <w:bCs w:val="0"/>
          <w:caps/>
          <w:sz w:val="24"/>
          <w:szCs w:val="24"/>
          <w:rtl/>
        </w:rPr>
      </w:pPr>
    </w:p>
    <w:p w14:paraId="5DA6AAEB" w14:textId="77777777" w:rsidR="001E2274" w:rsidRDefault="000A3DA6" w:rsidP="007F07AA">
      <w:pPr>
        <w:rPr>
          <w:caps/>
          <w:sz w:val="24"/>
          <w:szCs w:val="24"/>
          <w:u w:val="single"/>
          <w:rtl/>
        </w:rPr>
      </w:pPr>
      <w:r w:rsidRPr="000A3DA6">
        <w:rPr>
          <w:rFonts w:hint="cs"/>
          <w:caps/>
          <w:sz w:val="24"/>
          <w:szCs w:val="24"/>
          <w:u w:val="single"/>
          <w:rtl/>
        </w:rPr>
        <w:t>מר תומר דוידסון - נציג מנהל מקרקעי ישראל בוועדה המחוזית</w:t>
      </w:r>
      <w:r w:rsidR="001E2274">
        <w:rPr>
          <w:rFonts w:hint="cs"/>
          <w:caps/>
          <w:sz w:val="24"/>
          <w:szCs w:val="24"/>
          <w:u w:val="single"/>
          <w:rtl/>
        </w:rPr>
        <w:t>:</w:t>
      </w:r>
    </w:p>
    <w:p w14:paraId="7C350BBB" w14:textId="0870778A" w:rsidR="001E2274" w:rsidRDefault="007F07AA" w:rsidP="007F07AA">
      <w:pPr>
        <w:rPr>
          <w:b w:val="0"/>
          <w:bCs w:val="0"/>
          <w:caps/>
          <w:sz w:val="24"/>
          <w:szCs w:val="24"/>
          <w:rtl/>
        </w:rPr>
      </w:pPr>
      <w:r>
        <w:rPr>
          <w:rFonts w:hint="cs"/>
          <w:b w:val="0"/>
          <w:bCs w:val="0"/>
          <w:caps/>
          <w:sz w:val="24"/>
          <w:szCs w:val="24"/>
          <w:rtl/>
        </w:rPr>
        <w:t>הנה את יכולה להשאיר את יכולה מאחורנית</w:t>
      </w:r>
    </w:p>
    <w:p w14:paraId="307D32E5" w14:textId="77777777" w:rsidR="001E2274" w:rsidRDefault="001E2274" w:rsidP="007F07AA">
      <w:pPr>
        <w:rPr>
          <w:b w:val="0"/>
          <w:bCs w:val="0"/>
          <w:caps/>
          <w:sz w:val="24"/>
          <w:szCs w:val="24"/>
          <w:rtl/>
        </w:rPr>
      </w:pPr>
    </w:p>
    <w:p w14:paraId="0A31B07A" w14:textId="77777777" w:rsidR="001E2274" w:rsidRDefault="000A5C33" w:rsidP="007F07AA">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0D78A76C" w14:textId="5DF7E5A4" w:rsidR="001E2274" w:rsidRDefault="007F07AA" w:rsidP="007F07AA">
      <w:pPr>
        <w:rPr>
          <w:b w:val="0"/>
          <w:bCs w:val="0"/>
          <w:caps/>
          <w:sz w:val="24"/>
          <w:szCs w:val="24"/>
          <w:rtl/>
        </w:rPr>
      </w:pPr>
      <w:r>
        <w:rPr>
          <w:rFonts w:hint="cs"/>
          <w:b w:val="0"/>
          <w:bCs w:val="0"/>
          <w:caps/>
          <w:sz w:val="24"/>
          <w:szCs w:val="24"/>
          <w:rtl/>
        </w:rPr>
        <w:t xml:space="preserve">צמודי קרקע זה לא, </w:t>
      </w:r>
    </w:p>
    <w:p w14:paraId="4E165A20" w14:textId="77777777" w:rsidR="001E2274" w:rsidRDefault="001E2274" w:rsidP="007F07AA">
      <w:pPr>
        <w:rPr>
          <w:b w:val="0"/>
          <w:bCs w:val="0"/>
          <w:caps/>
          <w:sz w:val="24"/>
          <w:szCs w:val="24"/>
          <w:rtl/>
        </w:rPr>
      </w:pPr>
    </w:p>
    <w:p w14:paraId="11DD9D8A" w14:textId="77777777" w:rsidR="001E2274" w:rsidRDefault="000A3DA6" w:rsidP="007F07AA">
      <w:pPr>
        <w:rPr>
          <w:caps/>
          <w:sz w:val="24"/>
          <w:szCs w:val="24"/>
          <w:u w:val="single"/>
          <w:rtl/>
        </w:rPr>
      </w:pPr>
      <w:r w:rsidRPr="000A3DA6">
        <w:rPr>
          <w:rFonts w:hint="cs"/>
          <w:caps/>
          <w:sz w:val="24"/>
          <w:szCs w:val="24"/>
          <w:u w:val="single"/>
          <w:rtl/>
        </w:rPr>
        <w:t>מר תומר דוידסון - נציג מנהל מקרקעי ישראל בוועדה המחוזית</w:t>
      </w:r>
      <w:r w:rsidR="001E2274">
        <w:rPr>
          <w:rFonts w:hint="cs"/>
          <w:caps/>
          <w:sz w:val="24"/>
          <w:szCs w:val="24"/>
          <w:u w:val="single"/>
          <w:rtl/>
        </w:rPr>
        <w:t>:</w:t>
      </w:r>
    </w:p>
    <w:p w14:paraId="60FF265E" w14:textId="2F4C0160" w:rsidR="001E2274" w:rsidRDefault="007F07AA" w:rsidP="007F07AA">
      <w:pPr>
        <w:rPr>
          <w:b w:val="0"/>
          <w:bCs w:val="0"/>
          <w:caps/>
          <w:sz w:val="24"/>
          <w:szCs w:val="24"/>
          <w:rtl/>
        </w:rPr>
      </w:pPr>
      <w:r>
        <w:rPr>
          <w:rFonts w:hint="cs"/>
          <w:b w:val="0"/>
          <w:bCs w:val="0"/>
          <w:caps/>
          <w:sz w:val="24"/>
          <w:szCs w:val="24"/>
          <w:rtl/>
        </w:rPr>
        <w:t>ולהשאיר את הבנייה על ה, על ה, על הפינה יותר נגיד</w:t>
      </w:r>
    </w:p>
    <w:p w14:paraId="4A8C5CC9" w14:textId="77777777" w:rsidR="001E2274" w:rsidRDefault="001E2274" w:rsidP="007F07AA">
      <w:pPr>
        <w:rPr>
          <w:b w:val="0"/>
          <w:bCs w:val="0"/>
          <w:caps/>
          <w:sz w:val="24"/>
          <w:szCs w:val="24"/>
          <w:rtl/>
        </w:rPr>
      </w:pPr>
    </w:p>
    <w:p w14:paraId="31DE70FC" w14:textId="77777777" w:rsidR="001E2274" w:rsidRDefault="00AE2D5F" w:rsidP="007F07AA">
      <w:pPr>
        <w:rPr>
          <w:caps/>
          <w:sz w:val="24"/>
          <w:szCs w:val="24"/>
          <w:u w:val="single"/>
          <w:rtl/>
        </w:rPr>
      </w:pPr>
      <w:r w:rsidRPr="00AE2D5F">
        <w:rPr>
          <w:rFonts w:hint="cs"/>
          <w:caps/>
          <w:sz w:val="24"/>
          <w:szCs w:val="24"/>
          <w:u w:val="single"/>
          <w:rtl/>
        </w:rPr>
        <w:t>מר ארז שעני - נציג לשכת התכנון</w:t>
      </w:r>
      <w:r w:rsidR="001E2274">
        <w:rPr>
          <w:rFonts w:hint="cs"/>
          <w:caps/>
          <w:sz w:val="24"/>
          <w:szCs w:val="24"/>
          <w:u w:val="single"/>
          <w:rtl/>
        </w:rPr>
        <w:t>:</w:t>
      </w:r>
    </w:p>
    <w:p w14:paraId="6564218C" w14:textId="7DF16C8E" w:rsidR="001E2274" w:rsidRDefault="007F07AA" w:rsidP="007F07AA">
      <w:pPr>
        <w:rPr>
          <w:b w:val="0"/>
          <w:bCs w:val="0"/>
          <w:caps/>
          <w:sz w:val="24"/>
          <w:szCs w:val="24"/>
          <w:rtl/>
        </w:rPr>
      </w:pPr>
      <w:r>
        <w:rPr>
          <w:rFonts w:hint="cs"/>
          <w:b w:val="0"/>
          <w:bCs w:val="0"/>
          <w:caps/>
          <w:sz w:val="24"/>
          <w:szCs w:val="24"/>
          <w:rtl/>
        </w:rPr>
        <w:lastRenderedPageBreak/>
        <w:t>העניין שזה שזה שטח פרטי ו, בסוף הם ישאירו אותו נטוש כן</w:t>
      </w:r>
    </w:p>
    <w:p w14:paraId="05D058B9" w14:textId="77777777" w:rsidR="001E2274" w:rsidRDefault="001E2274" w:rsidP="007F07AA">
      <w:pPr>
        <w:rPr>
          <w:b w:val="0"/>
          <w:bCs w:val="0"/>
          <w:caps/>
          <w:sz w:val="24"/>
          <w:szCs w:val="24"/>
          <w:rtl/>
        </w:rPr>
      </w:pPr>
    </w:p>
    <w:p w14:paraId="6B8255EB" w14:textId="77777777" w:rsidR="001E2274" w:rsidRDefault="000A5C33" w:rsidP="007F07AA">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36C38454" w14:textId="3DA12E84" w:rsidR="001E2274" w:rsidRDefault="007F07AA" w:rsidP="007F07AA">
      <w:pPr>
        <w:rPr>
          <w:b w:val="0"/>
          <w:bCs w:val="0"/>
          <w:caps/>
          <w:sz w:val="24"/>
          <w:szCs w:val="24"/>
          <w:rtl/>
        </w:rPr>
      </w:pPr>
      <w:r>
        <w:rPr>
          <w:rFonts w:hint="cs"/>
          <w:b w:val="0"/>
          <w:bCs w:val="0"/>
          <w:caps/>
          <w:sz w:val="24"/>
          <w:szCs w:val="24"/>
          <w:rtl/>
        </w:rPr>
        <w:t>מה מה זה שטח פרטי הוא יכול להיות גם שטח פרטי</w:t>
      </w:r>
    </w:p>
    <w:p w14:paraId="24E8728C" w14:textId="77777777" w:rsidR="001E2274" w:rsidRDefault="001E2274" w:rsidP="007F07AA">
      <w:pPr>
        <w:rPr>
          <w:b w:val="0"/>
          <w:bCs w:val="0"/>
          <w:caps/>
          <w:sz w:val="24"/>
          <w:szCs w:val="24"/>
          <w:rtl/>
        </w:rPr>
      </w:pPr>
    </w:p>
    <w:p w14:paraId="2C910312" w14:textId="77777777" w:rsidR="001E2274" w:rsidRDefault="003109B2" w:rsidP="007F07AA">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10114EB3" w14:textId="0226FBA8" w:rsidR="001E2274" w:rsidRDefault="007F07AA" w:rsidP="007F07AA">
      <w:pPr>
        <w:rPr>
          <w:b w:val="0"/>
          <w:bCs w:val="0"/>
          <w:caps/>
          <w:sz w:val="24"/>
          <w:szCs w:val="24"/>
          <w:rtl/>
        </w:rPr>
      </w:pPr>
      <w:r>
        <w:rPr>
          <w:rFonts w:hint="cs"/>
          <w:b w:val="0"/>
          <w:bCs w:val="0"/>
          <w:caps/>
          <w:sz w:val="24"/>
          <w:szCs w:val="24"/>
          <w:rtl/>
        </w:rPr>
        <w:t>כן זה שטח פרטי</w:t>
      </w:r>
    </w:p>
    <w:p w14:paraId="047F2753" w14:textId="77777777" w:rsidR="001E2274" w:rsidRDefault="001E2274" w:rsidP="007F07AA">
      <w:pPr>
        <w:rPr>
          <w:b w:val="0"/>
          <w:bCs w:val="0"/>
          <w:caps/>
          <w:sz w:val="24"/>
          <w:szCs w:val="24"/>
          <w:rtl/>
        </w:rPr>
      </w:pPr>
    </w:p>
    <w:p w14:paraId="0682211A" w14:textId="77777777" w:rsidR="001E2274" w:rsidRDefault="000A5C33" w:rsidP="007F07AA">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1E895D66" w14:textId="522F955E" w:rsidR="001E2274" w:rsidRDefault="007F07AA" w:rsidP="007F07AA">
      <w:pPr>
        <w:rPr>
          <w:b w:val="0"/>
          <w:bCs w:val="0"/>
          <w:caps/>
          <w:sz w:val="24"/>
          <w:szCs w:val="24"/>
          <w:rtl/>
        </w:rPr>
      </w:pPr>
      <w:r>
        <w:rPr>
          <w:rFonts w:hint="cs"/>
          <w:b w:val="0"/>
          <w:bCs w:val="0"/>
          <w:caps/>
          <w:sz w:val="24"/>
          <w:szCs w:val="24"/>
          <w:rtl/>
        </w:rPr>
        <w:t xml:space="preserve">בלי, </w:t>
      </w:r>
    </w:p>
    <w:p w14:paraId="1D14530D" w14:textId="77777777" w:rsidR="001E2274" w:rsidRDefault="001E2274" w:rsidP="007F07AA">
      <w:pPr>
        <w:rPr>
          <w:b w:val="0"/>
          <w:bCs w:val="0"/>
          <w:caps/>
          <w:sz w:val="24"/>
          <w:szCs w:val="24"/>
          <w:rtl/>
        </w:rPr>
      </w:pPr>
    </w:p>
    <w:p w14:paraId="33649B03" w14:textId="77777777" w:rsidR="001E2274" w:rsidRDefault="000A3DA6" w:rsidP="007F07AA">
      <w:pPr>
        <w:rPr>
          <w:caps/>
          <w:sz w:val="24"/>
          <w:szCs w:val="24"/>
          <w:u w:val="single"/>
          <w:rtl/>
        </w:rPr>
      </w:pPr>
      <w:r w:rsidRPr="000A3DA6">
        <w:rPr>
          <w:rFonts w:hint="cs"/>
          <w:caps/>
          <w:sz w:val="24"/>
          <w:szCs w:val="24"/>
          <w:u w:val="single"/>
          <w:rtl/>
        </w:rPr>
        <w:t>מר תומר דוידסון - נציג מנהל מקרקעי ישראל בוועדה המחוזית</w:t>
      </w:r>
      <w:r w:rsidR="001E2274">
        <w:rPr>
          <w:rFonts w:hint="cs"/>
          <w:caps/>
          <w:sz w:val="24"/>
          <w:szCs w:val="24"/>
          <w:u w:val="single"/>
          <w:rtl/>
        </w:rPr>
        <w:t>:</w:t>
      </w:r>
    </w:p>
    <w:p w14:paraId="77C01A1E" w14:textId="493C8FC7" w:rsidR="001E2274" w:rsidRDefault="007F07AA" w:rsidP="007F07AA">
      <w:pPr>
        <w:rPr>
          <w:b w:val="0"/>
          <w:bCs w:val="0"/>
          <w:caps/>
          <w:sz w:val="24"/>
          <w:szCs w:val="24"/>
          <w:rtl/>
        </w:rPr>
      </w:pPr>
      <w:r>
        <w:rPr>
          <w:rFonts w:hint="cs"/>
          <w:b w:val="0"/>
          <w:bCs w:val="0"/>
          <w:caps/>
          <w:sz w:val="24"/>
          <w:szCs w:val="24"/>
          <w:rtl/>
        </w:rPr>
        <w:t xml:space="preserve">כן </w:t>
      </w:r>
    </w:p>
    <w:p w14:paraId="2FC2E088" w14:textId="77777777" w:rsidR="001E2274" w:rsidRDefault="001E2274" w:rsidP="007F07AA">
      <w:pPr>
        <w:rPr>
          <w:b w:val="0"/>
          <w:bCs w:val="0"/>
          <w:caps/>
          <w:sz w:val="24"/>
          <w:szCs w:val="24"/>
          <w:rtl/>
        </w:rPr>
      </w:pPr>
    </w:p>
    <w:p w14:paraId="2C8ED896" w14:textId="77777777" w:rsidR="001E2274" w:rsidRDefault="003109B2" w:rsidP="007F07AA">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2BF7FED4" w14:textId="359B9423" w:rsidR="001E2274" w:rsidRDefault="007F07AA" w:rsidP="007F07AA">
      <w:pPr>
        <w:rPr>
          <w:b w:val="0"/>
          <w:bCs w:val="0"/>
          <w:caps/>
          <w:sz w:val="24"/>
          <w:szCs w:val="24"/>
          <w:rtl/>
        </w:rPr>
      </w:pPr>
      <w:r>
        <w:rPr>
          <w:rFonts w:hint="cs"/>
          <w:b w:val="0"/>
          <w:bCs w:val="0"/>
          <w:caps/>
          <w:sz w:val="24"/>
          <w:szCs w:val="24"/>
          <w:rtl/>
        </w:rPr>
        <w:t xml:space="preserve">שהוא לספורט שזה </w:t>
      </w:r>
    </w:p>
    <w:p w14:paraId="622C8DD5" w14:textId="77777777" w:rsidR="001E2274" w:rsidRDefault="001E2274" w:rsidP="007F07AA">
      <w:pPr>
        <w:rPr>
          <w:b w:val="0"/>
          <w:bCs w:val="0"/>
          <w:caps/>
          <w:sz w:val="24"/>
          <w:szCs w:val="24"/>
          <w:rtl/>
        </w:rPr>
      </w:pPr>
    </w:p>
    <w:p w14:paraId="4A32A229" w14:textId="77777777" w:rsidR="001E2274" w:rsidRDefault="00E5536A" w:rsidP="007F07AA">
      <w:pPr>
        <w:rPr>
          <w:caps/>
          <w:sz w:val="24"/>
          <w:szCs w:val="24"/>
          <w:u w:val="single"/>
          <w:rtl/>
        </w:rPr>
      </w:pPr>
      <w:r w:rsidRPr="00E5536A">
        <w:rPr>
          <w:rFonts w:hint="cs"/>
          <w:caps/>
          <w:sz w:val="24"/>
          <w:szCs w:val="24"/>
          <w:u w:val="single"/>
          <w:rtl/>
        </w:rPr>
        <w:t>גב</w:t>
      </w:r>
      <w:r w:rsidRPr="00E5536A">
        <w:rPr>
          <w:caps/>
          <w:sz w:val="24"/>
          <w:szCs w:val="24"/>
          <w:u w:val="single"/>
          <w:rtl/>
        </w:rPr>
        <w:t>'</w:t>
      </w:r>
      <w:r w:rsidRPr="00E5536A">
        <w:rPr>
          <w:rFonts w:hint="cs"/>
          <w:caps/>
          <w:sz w:val="24"/>
          <w:szCs w:val="24"/>
          <w:u w:val="single"/>
          <w:rtl/>
        </w:rPr>
        <w:t xml:space="preserve"> רוני גרניט - נציגת משרד הבריאות בוועדה המחוזית</w:t>
      </w:r>
      <w:r w:rsidR="001E2274">
        <w:rPr>
          <w:rFonts w:hint="cs"/>
          <w:caps/>
          <w:sz w:val="24"/>
          <w:szCs w:val="24"/>
          <w:u w:val="single"/>
          <w:rtl/>
        </w:rPr>
        <w:t>:</w:t>
      </w:r>
    </w:p>
    <w:p w14:paraId="39EC310E" w14:textId="7F17AC1C" w:rsidR="001E2274" w:rsidRDefault="007F07AA" w:rsidP="007F07AA">
      <w:pPr>
        <w:rPr>
          <w:b w:val="0"/>
          <w:bCs w:val="0"/>
          <w:caps/>
          <w:sz w:val="24"/>
          <w:szCs w:val="24"/>
          <w:rtl/>
        </w:rPr>
      </w:pPr>
      <w:r>
        <w:rPr>
          <w:rFonts w:hint="cs"/>
          <w:b w:val="0"/>
          <w:bCs w:val="0"/>
          <w:caps/>
          <w:sz w:val="24"/>
          <w:szCs w:val="24"/>
          <w:rtl/>
        </w:rPr>
        <w:t xml:space="preserve">כן זה </w:t>
      </w:r>
    </w:p>
    <w:p w14:paraId="624A08B5" w14:textId="77777777" w:rsidR="001E2274" w:rsidRDefault="001E2274" w:rsidP="007F07AA">
      <w:pPr>
        <w:rPr>
          <w:b w:val="0"/>
          <w:bCs w:val="0"/>
          <w:caps/>
          <w:sz w:val="24"/>
          <w:szCs w:val="24"/>
          <w:rtl/>
        </w:rPr>
      </w:pPr>
    </w:p>
    <w:p w14:paraId="4526EA12" w14:textId="77777777" w:rsidR="001E2274" w:rsidRDefault="003109B2" w:rsidP="007F07AA">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2409BB8E" w14:textId="1383DFA1" w:rsidR="001E2274" w:rsidRDefault="007F07AA" w:rsidP="007F07AA">
      <w:pPr>
        <w:rPr>
          <w:b w:val="0"/>
          <w:bCs w:val="0"/>
          <w:caps/>
          <w:sz w:val="24"/>
          <w:szCs w:val="24"/>
          <w:rtl/>
        </w:rPr>
      </w:pPr>
      <w:r>
        <w:rPr>
          <w:rFonts w:hint="cs"/>
          <w:b w:val="0"/>
          <w:bCs w:val="0"/>
          <w:caps/>
          <w:sz w:val="24"/>
          <w:szCs w:val="24"/>
          <w:rtl/>
        </w:rPr>
        <w:t>מוזר</w:t>
      </w:r>
    </w:p>
    <w:p w14:paraId="4D3CE9E9" w14:textId="77777777" w:rsidR="001E2274" w:rsidRDefault="001E2274" w:rsidP="007F07AA">
      <w:pPr>
        <w:rPr>
          <w:b w:val="0"/>
          <w:bCs w:val="0"/>
          <w:caps/>
          <w:sz w:val="24"/>
          <w:szCs w:val="24"/>
          <w:rtl/>
        </w:rPr>
      </w:pPr>
    </w:p>
    <w:p w14:paraId="5B7429ED" w14:textId="77777777" w:rsidR="001E2274" w:rsidRDefault="000A5C33" w:rsidP="007F774E">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5BCDFC21" w14:textId="00EE926E" w:rsidR="001E2274" w:rsidRDefault="007F07AA" w:rsidP="007F774E">
      <w:pPr>
        <w:rPr>
          <w:b w:val="0"/>
          <w:bCs w:val="0"/>
          <w:caps/>
          <w:sz w:val="24"/>
          <w:szCs w:val="24"/>
          <w:rtl/>
        </w:rPr>
      </w:pPr>
      <w:r>
        <w:rPr>
          <w:rFonts w:hint="cs"/>
          <w:b w:val="0"/>
          <w:bCs w:val="0"/>
          <w:caps/>
          <w:sz w:val="24"/>
          <w:szCs w:val="24"/>
          <w:rtl/>
        </w:rPr>
        <w:t>מה מה מה את</w:t>
      </w:r>
      <w:r w:rsidR="000F703D">
        <w:rPr>
          <w:rFonts w:hint="cs"/>
          <w:b w:val="0"/>
          <w:bCs w:val="0"/>
          <w:caps/>
          <w:sz w:val="24"/>
          <w:szCs w:val="24"/>
          <w:rtl/>
        </w:rPr>
        <w:t xml:space="preserve"> </w:t>
      </w:r>
      <w:r w:rsidR="007F774E">
        <w:rPr>
          <w:rFonts w:hint="cs"/>
          <w:b w:val="0"/>
          <w:bCs w:val="0"/>
          <w:caps/>
          <w:sz w:val="24"/>
          <w:szCs w:val="24"/>
          <w:rtl/>
        </w:rPr>
        <w:t>... תחת שטח פרטי לספורט? מה יהיה שם?</w:t>
      </w:r>
    </w:p>
    <w:p w14:paraId="34E66789" w14:textId="77777777" w:rsidR="001E2274" w:rsidRDefault="001E2274" w:rsidP="007F774E">
      <w:pPr>
        <w:rPr>
          <w:b w:val="0"/>
          <w:bCs w:val="0"/>
          <w:caps/>
          <w:sz w:val="24"/>
          <w:szCs w:val="24"/>
          <w:rtl/>
        </w:rPr>
      </w:pPr>
    </w:p>
    <w:p w14:paraId="521DC1E8" w14:textId="77777777" w:rsidR="001E2274" w:rsidRDefault="003109B2" w:rsidP="007F774E">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0AF002FD" w14:textId="12794A22" w:rsidR="001E2274" w:rsidRDefault="007F774E" w:rsidP="007F774E">
      <w:pPr>
        <w:rPr>
          <w:b w:val="0"/>
          <w:bCs w:val="0"/>
          <w:caps/>
          <w:sz w:val="24"/>
          <w:szCs w:val="24"/>
          <w:rtl/>
        </w:rPr>
      </w:pPr>
      <w:r>
        <w:rPr>
          <w:rFonts w:hint="cs"/>
          <w:b w:val="0"/>
          <w:bCs w:val="0"/>
          <w:caps/>
          <w:sz w:val="24"/>
          <w:szCs w:val="24"/>
          <w:rtl/>
        </w:rPr>
        <w:t xml:space="preserve">לא, השטח הוא </w:t>
      </w:r>
    </w:p>
    <w:p w14:paraId="061ECF16" w14:textId="77777777" w:rsidR="001E2274" w:rsidRDefault="001E2274" w:rsidP="007F774E">
      <w:pPr>
        <w:rPr>
          <w:b w:val="0"/>
          <w:bCs w:val="0"/>
          <w:caps/>
          <w:sz w:val="24"/>
          <w:szCs w:val="24"/>
          <w:rtl/>
        </w:rPr>
      </w:pPr>
    </w:p>
    <w:p w14:paraId="7F5A6705" w14:textId="77777777" w:rsidR="001E2274" w:rsidRDefault="000A5C33" w:rsidP="007F774E">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2A946ED1" w14:textId="5AA4CD07" w:rsidR="001E2274" w:rsidRDefault="007F774E" w:rsidP="007F774E">
      <w:pPr>
        <w:rPr>
          <w:b w:val="0"/>
          <w:bCs w:val="0"/>
          <w:caps/>
          <w:sz w:val="24"/>
          <w:szCs w:val="24"/>
          <w:rtl/>
        </w:rPr>
      </w:pPr>
      <w:r>
        <w:rPr>
          <w:rFonts w:hint="cs"/>
          <w:b w:val="0"/>
          <w:bCs w:val="0"/>
          <w:caps/>
          <w:sz w:val="24"/>
          <w:szCs w:val="24"/>
          <w:rtl/>
        </w:rPr>
        <w:t>מגרש כדורגל? מגרש כדורסל?</w:t>
      </w:r>
    </w:p>
    <w:p w14:paraId="66FB2A13" w14:textId="77777777" w:rsidR="001E2274" w:rsidRDefault="001E2274" w:rsidP="007F774E">
      <w:pPr>
        <w:rPr>
          <w:b w:val="0"/>
          <w:bCs w:val="0"/>
          <w:caps/>
          <w:sz w:val="24"/>
          <w:szCs w:val="24"/>
          <w:rtl/>
        </w:rPr>
      </w:pPr>
    </w:p>
    <w:p w14:paraId="1060FBAC" w14:textId="77777777" w:rsidR="001E2274" w:rsidRDefault="003109B2" w:rsidP="007F774E">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5CCA5943" w14:textId="4A2F3715" w:rsidR="001E2274" w:rsidRDefault="007F774E" w:rsidP="007F774E">
      <w:pPr>
        <w:rPr>
          <w:b w:val="0"/>
          <w:bCs w:val="0"/>
          <w:caps/>
          <w:sz w:val="24"/>
          <w:szCs w:val="24"/>
          <w:rtl/>
        </w:rPr>
      </w:pPr>
      <w:r>
        <w:rPr>
          <w:rFonts w:hint="cs"/>
          <w:b w:val="0"/>
          <w:bCs w:val="0"/>
          <w:caps/>
          <w:sz w:val="24"/>
          <w:szCs w:val="24"/>
          <w:rtl/>
        </w:rPr>
        <w:t xml:space="preserve">יעוד שימוש </w:t>
      </w:r>
    </w:p>
    <w:p w14:paraId="4C8A05C0" w14:textId="77777777" w:rsidR="001E2274" w:rsidRDefault="001E2274" w:rsidP="007F774E">
      <w:pPr>
        <w:rPr>
          <w:b w:val="0"/>
          <w:bCs w:val="0"/>
          <w:caps/>
          <w:sz w:val="24"/>
          <w:szCs w:val="24"/>
          <w:rtl/>
        </w:rPr>
      </w:pPr>
    </w:p>
    <w:p w14:paraId="66D26B57" w14:textId="77777777" w:rsidR="001E2274" w:rsidRDefault="000A5C33" w:rsidP="007F774E">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7DE9C493" w14:textId="73A39D32" w:rsidR="001E2274" w:rsidRDefault="007F774E" w:rsidP="007F774E">
      <w:pPr>
        <w:rPr>
          <w:b w:val="0"/>
          <w:bCs w:val="0"/>
          <w:caps/>
          <w:sz w:val="24"/>
          <w:szCs w:val="24"/>
          <w:rtl/>
        </w:rPr>
      </w:pPr>
      <w:r>
        <w:rPr>
          <w:rFonts w:hint="cs"/>
          <w:b w:val="0"/>
          <w:bCs w:val="0"/>
          <w:caps/>
          <w:sz w:val="24"/>
          <w:szCs w:val="24"/>
          <w:rtl/>
        </w:rPr>
        <w:t>זה מה שהם רוצים?</w:t>
      </w:r>
    </w:p>
    <w:p w14:paraId="660B7156" w14:textId="77777777" w:rsidR="001E2274" w:rsidRDefault="001E2274" w:rsidP="007F774E">
      <w:pPr>
        <w:rPr>
          <w:b w:val="0"/>
          <w:bCs w:val="0"/>
          <w:caps/>
          <w:sz w:val="24"/>
          <w:szCs w:val="24"/>
          <w:rtl/>
        </w:rPr>
      </w:pPr>
    </w:p>
    <w:p w14:paraId="39576871" w14:textId="77777777" w:rsidR="001E2274" w:rsidRDefault="003109B2" w:rsidP="007F774E">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62EA7854" w14:textId="316CE344" w:rsidR="001E2274" w:rsidRDefault="007F774E" w:rsidP="007F774E">
      <w:pPr>
        <w:rPr>
          <w:b w:val="0"/>
          <w:bCs w:val="0"/>
          <w:caps/>
          <w:sz w:val="24"/>
          <w:szCs w:val="24"/>
          <w:rtl/>
        </w:rPr>
      </w:pPr>
      <w:r>
        <w:rPr>
          <w:rFonts w:hint="cs"/>
          <w:b w:val="0"/>
          <w:bCs w:val="0"/>
          <w:caps/>
          <w:sz w:val="24"/>
          <w:szCs w:val="24"/>
          <w:rtl/>
        </w:rPr>
        <w:t>היעוד ה, יעוד הוא לספורט אוקיי?</w:t>
      </w:r>
    </w:p>
    <w:p w14:paraId="6007E13B" w14:textId="77777777" w:rsidR="001E2274" w:rsidRDefault="001E2274" w:rsidP="007F774E">
      <w:pPr>
        <w:rPr>
          <w:b w:val="0"/>
          <w:bCs w:val="0"/>
          <w:caps/>
          <w:sz w:val="24"/>
          <w:szCs w:val="24"/>
          <w:rtl/>
        </w:rPr>
      </w:pPr>
    </w:p>
    <w:p w14:paraId="05BD50A4" w14:textId="77777777" w:rsidR="001E2274" w:rsidRDefault="000A5C33" w:rsidP="007F774E">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6EEDB2E9" w14:textId="694E8E7D" w:rsidR="001E2274" w:rsidRDefault="007F774E" w:rsidP="007F774E">
      <w:pPr>
        <w:rPr>
          <w:b w:val="0"/>
          <w:bCs w:val="0"/>
          <w:caps/>
          <w:sz w:val="24"/>
          <w:szCs w:val="24"/>
          <w:rtl/>
        </w:rPr>
      </w:pPr>
      <w:r>
        <w:rPr>
          <w:rFonts w:hint="cs"/>
          <w:b w:val="0"/>
          <w:bCs w:val="0"/>
          <w:caps/>
          <w:sz w:val="24"/>
          <w:szCs w:val="24"/>
          <w:rtl/>
        </w:rPr>
        <w:t xml:space="preserve">נכון </w:t>
      </w:r>
    </w:p>
    <w:p w14:paraId="29589157" w14:textId="77777777" w:rsidR="001E2274" w:rsidRDefault="001E2274" w:rsidP="007F774E">
      <w:pPr>
        <w:rPr>
          <w:b w:val="0"/>
          <w:bCs w:val="0"/>
          <w:caps/>
          <w:sz w:val="24"/>
          <w:szCs w:val="24"/>
          <w:rtl/>
        </w:rPr>
      </w:pPr>
    </w:p>
    <w:p w14:paraId="784A2990" w14:textId="77777777" w:rsidR="001E2274" w:rsidRDefault="003109B2" w:rsidP="007F774E">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4E1DD405" w14:textId="4ACB6763" w:rsidR="001E2274" w:rsidRDefault="007F774E" w:rsidP="007F774E">
      <w:pPr>
        <w:rPr>
          <w:b w:val="0"/>
          <w:bCs w:val="0"/>
          <w:caps/>
          <w:sz w:val="24"/>
          <w:szCs w:val="24"/>
          <w:rtl/>
        </w:rPr>
      </w:pPr>
      <w:r>
        <w:rPr>
          <w:rFonts w:hint="cs"/>
          <w:b w:val="0"/>
          <w:bCs w:val="0"/>
          <w:caps/>
          <w:sz w:val="24"/>
          <w:szCs w:val="24"/>
          <w:rtl/>
        </w:rPr>
        <w:t>מבחינת השימוש זה שהבעלות</w:t>
      </w:r>
    </w:p>
    <w:p w14:paraId="45CC8894" w14:textId="77777777" w:rsidR="001E2274" w:rsidRDefault="001E2274" w:rsidP="007F774E">
      <w:pPr>
        <w:rPr>
          <w:b w:val="0"/>
          <w:bCs w:val="0"/>
          <w:caps/>
          <w:sz w:val="24"/>
          <w:szCs w:val="24"/>
          <w:rtl/>
        </w:rPr>
      </w:pPr>
    </w:p>
    <w:p w14:paraId="5FAF2B26" w14:textId="77777777" w:rsidR="001E2274" w:rsidRDefault="000A5C33" w:rsidP="007F774E">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431A29A0" w14:textId="50296908" w:rsidR="001E2274" w:rsidRDefault="007F774E" w:rsidP="007F774E">
      <w:pPr>
        <w:rPr>
          <w:b w:val="0"/>
          <w:bCs w:val="0"/>
          <w:caps/>
          <w:sz w:val="24"/>
          <w:szCs w:val="24"/>
          <w:rtl/>
        </w:rPr>
      </w:pPr>
      <w:r>
        <w:rPr>
          <w:rFonts w:hint="cs"/>
          <w:b w:val="0"/>
          <w:bCs w:val="0"/>
          <w:caps/>
          <w:sz w:val="24"/>
          <w:szCs w:val="24"/>
          <w:rtl/>
        </w:rPr>
        <w:lastRenderedPageBreak/>
        <w:t>יש שימושים בתבע ה ...</w:t>
      </w:r>
    </w:p>
    <w:p w14:paraId="52A064AA" w14:textId="77777777" w:rsidR="001E2274" w:rsidRDefault="001E2274" w:rsidP="007F774E">
      <w:pPr>
        <w:rPr>
          <w:b w:val="0"/>
          <w:bCs w:val="0"/>
          <w:caps/>
          <w:sz w:val="24"/>
          <w:szCs w:val="24"/>
          <w:rtl/>
        </w:rPr>
      </w:pPr>
    </w:p>
    <w:p w14:paraId="3E693876" w14:textId="77777777" w:rsidR="001E2274" w:rsidRDefault="00AE2D5F" w:rsidP="007F774E">
      <w:pPr>
        <w:rPr>
          <w:caps/>
          <w:sz w:val="24"/>
          <w:szCs w:val="24"/>
          <w:u w:val="single"/>
          <w:rtl/>
        </w:rPr>
      </w:pPr>
      <w:r w:rsidRPr="00AE2D5F">
        <w:rPr>
          <w:rFonts w:hint="cs"/>
          <w:caps/>
          <w:sz w:val="24"/>
          <w:szCs w:val="24"/>
          <w:u w:val="single"/>
          <w:rtl/>
        </w:rPr>
        <w:t>מר ארז שעני - נציג לשכת התכנון</w:t>
      </w:r>
      <w:r w:rsidR="001E2274">
        <w:rPr>
          <w:rFonts w:hint="cs"/>
          <w:caps/>
          <w:sz w:val="24"/>
          <w:szCs w:val="24"/>
          <w:u w:val="single"/>
          <w:rtl/>
        </w:rPr>
        <w:t>:</w:t>
      </w:r>
    </w:p>
    <w:p w14:paraId="0C377109" w14:textId="5E174970" w:rsidR="001E2274" w:rsidRDefault="007F774E" w:rsidP="007F774E">
      <w:pPr>
        <w:rPr>
          <w:b w:val="0"/>
          <w:bCs w:val="0"/>
          <w:caps/>
          <w:sz w:val="24"/>
          <w:szCs w:val="24"/>
          <w:rtl/>
        </w:rPr>
      </w:pPr>
      <w:r>
        <w:rPr>
          <w:rFonts w:hint="cs"/>
          <w:b w:val="0"/>
          <w:bCs w:val="0"/>
          <w:caps/>
          <w:sz w:val="24"/>
          <w:szCs w:val="24"/>
          <w:rtl/>
        </w:rPr>
        <w:t xml:space="preserve">לא רק, </w:t>
      </w:r>
    </w:p>
    <w:p w14:paraId="6E42B1DC" w14:textId="77777777" w:rsidR="001E2274" w:rsidRDefault="001E2274" w:rsidP="007F774E">
      <w:pPr>
        <w:rPr>
          <w:b w:val="0"/>
          <w:bCs w:val="0"/>
          <w:caps/>
          <w:sz w:val="24"/>
          <w:szCs w:val="24"/>
          <w:rtl/>
        </w:rPr>
      </w:pPr>
    </w:p>
    <w:p w14:paraId="7375BC28" w14:textId="77777777" w:rsidR="001E2274" w:rsidRDefault="000A5C33" w:rsidP="007F774E">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024B79E9" w14:textId="65A7DA7C" w:rsidR="001E2274" w:rsidRDefault="007F774E" w:rsidP="007F774E">
      <w:pPr>
        <w:rPr>
          <w:b w:val="0"/>
          <w:bCs w:val="0"/>
          <w:caps/>
          <w:sz w:val="24"/>
          <w:szCs w:val="24"/>
          <w:rtl/>
        </w:rPr>
      </w:pPr>
      <w:r>
        <w:rPr>
          <w:rFonts w:hint="cs"/>
          <w:b w:val="0"/>
          <w:bCs w:val="0"/>
          <w:caps/>
          <w:sz w:val="24"/>
          <w:szCs w:val="24"/>
          <w:rtl/>
        </w:rPr>
        <w:t xml:space="preserve">רק ספורט </w:t>
      </w:r>
    </w:p>
    <w:p w14:paraId="0FAE388A" w14:textId="77777777" w:rsidR="001E2274" w:rsidRDefault="001E2274" w:rsidP="007F774E">
      <w:pPr>
        <w:rPr>
          <w:b w:val="0"/>
          <w:bCs w:val="0"/>
          <w:caps/>
          <w:sz w:val="24"/>
          <w:szCs w:val="24"/>
          <w:rtl/>
        </w:rPr>
      </w:pPr>
    </w:p>
    <w:p w14:paraId="19730675" w14:textId="77777777" w:rsidR="001E2274" w:rsidRDefault="00AE2D5F" w:rsidP="007F774E">
      <w:pPr>
        <w:rPr>
          <w:caps/>
          <w:sz w:val="24"/>
          <w:szCs w:val="24"/>
          <w:u w:val="single"/>
          <w:rtl/>
        </w:rPr>
      </w:pPr>
      <w:r w:rsidRPr="00AE2D5F">
        <w:rPr>
          <w:rFonts w:hint="cs"/>
          <w:caps/>
          <w:sz w:val="24"/>
          <w:szCs w:val="24"/>
          <w:u w:val="single"/>
          <w:rtl/>
        </w:rPr>
        <w:t>מר ארז שעני - נציג לשכת התכנון</w:t>
      </w:r>
      <w:r w:rsidR="001E2274">
        <w:rPr>
          <w:rFonts w:hint="cs"/>
          <w:caps/>
          <w:sz w:val="24"/>
          <w:szCs w:val="24"/>
          <w:u w:val="single"/>
          <w:rtl/>
        </w:rPr>
        <w:t>:</w:t>
      </w:r>
    </w:p>
    <w:p w14:paraId="390ADF74" w14:textId="06C04711" w:rsidR="001E2274" w:rsidRDefault="007F774E" w:rsidP="007F774E">
      <w:pPr>
        <w:rPr>
          <w:b w:val="0"/>
          <w:bCs w:val="0"/>
          <w:caps/>
          <w:sz w:val="24"/>
          <w:szCs w:val="24"/>
          <w:rtl/>
        </w:rPr>
      </w:pPr>
      <w:r>
        <w:rPr>
          <w:rFonts w:hint="cs"/>
          <w:b w:val="0"/>
          <w:bCs w:val="0"/>
          <w:caps/>
          <w:sz w:val="24"/>
          <w:szCs w:val="24"/>
          <w:rtl/>
        </w:rPr>
        <w:t xml:space="preserve">ספורט </w:t>
      </w:r>
    </w:p>
    <w:p w14:paraId="29BBC41A" w14:textId="77777777" w:rsidR="001E2274" w:rsidRDefault="001E2274" w:rsidP="007F774E">
      <w:pPr>
        <w:rPr>
          <w:b w:val="0"/>
          <w:bCs w:val="0"/>
          <w:caps/>
          <w:sz w:val="24"/>
          <w:szCs w:val="24"/>
          <w:rtl/>
        </w:rPr>
      </w:pPr>
    </w:p>
    <w:p w14:paraId="56370B1E" w14:textId="77777777" w:rsidR="001E2274" w:rsidRDefault="000A5C33" w:rsidP="007F774E">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11E32CED" w14:textId="6CCB8194" w:rsidR="001E2274" w:rsidRDefault="007F774E" w:rsidP="007F774E">
      <w:pPr>
        <w:rPr>
          <w:b w:val="0"/>
          <w:bCs w:val="0"/>
          <w:caps/>
          <w:sz w:val="24"/>
          <w:szCs w:val="24"/>
          <w:rtl/>
        </w:rPr>
      </w:pPr>
      <w:r>
        <w:rPr>
          <w:rFonts w:hint="cs"/>
          <w:b w:val="0"/>
          <w:bCs w:val="0"/>
          <w:caps/>
          <w:sz w:val="24"/>
          <w:szCs w:val="24"/>
          <w:rtl/>
        </w:rPr>
        <w:t xml:space="preserve">זה שטחי אפפל מה שלא ידעו מה לעשות איתו אז דחפו שמה ספורט </w:t>
      </w:r>
    </w:p>
    <w:p w14:paraId="235ED53D" w14:textId="77777777" w:rsidR="001E2274" w:rsidRDefault="001E2274" w:rsidP="007F774E">
      <w:pPr>
        <w:rPr>
          <w:b w:val="0"/>
          <w:bCs w:val="0"/>
          <w:caps/>
          <w:sz w:val="24"/>
          <w:szCs w:val="24"/>
          <w:rtl/>
        </w:rPr>
      </w:pPr>
    </w:p>
    <w:p w14:paraId="0DBCF53F" w14:textId="77777777" w:rsidR="001E2274" w:rsidRDefault="003109B2" w:rsidP="007F774E">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7EFB1CB2" w14:textId="18B25D96" w:rsidR="001E2274" w:rsidRDefault="007F774E" w:rsidP="007F774E">
      <w:pPr>
        <w:rPr>
          <w:b w:val="0"/>
          <w:bCs w:val="0"/>
          <w:caps/>
          <w:sz w:val="24"/>
          <w:szCs w:val="24"/>
          <w:rtl/>
        </w:rPr>
      </w:pPr>
      <w:r>
        <w:rPr>
          <w:rFonts w:hint="cs"/>
          <w:b w:val="0"/>
          <w:bCs w:val="0"/>
          <w:caps/>
          <w:sz w:val="24"/>
          <w:szCs w:val="24"/>
          <w:rtl/>
        </w:rPr>
        <w:t>לא אבל הבעלות ...</w:t>
      </w:r>
    </w:p>
    <w:p w14:paraId="08275D0E" w14:textId="77777777" w:rsidR="001E2274" w:rsidRDefault="001E2274" w:rsidP="007F774E">
      <w:pPr>
        <w:rPr>
          <w:b w:val="0"/>
          <w:bCs w:val="0"/>
          <w:caps/>
          <w:sz w:val="24"/>
          <w:szCs w:val="24"/>
          <w:rtl/>
        </w:rPr>
      </w:pPr>
    </w:p>
    <w:p w14:paraId="543C0A1B" w14:textId="77777777" w:rsidR="001E2274" w:rsidRDefault="00E5536A" w:rsidP="007F774E">
      <w:pPr>
        <w:rPr>
          <w:caps/>
          <w:sz w:val="24"/>
          <w:szCs w:val="24"/>
          <w:u w:val="single"/>
          <w:rtl/>
        </w:rPr>
      </w:pPr>
      <w:r w:rsidRPr="00E5536A">
        <w:rPr>
          <w:rFonts w:hint="cs"/>
          <w:caps/>
          <w:sz w:val="24"/>
          <w:szCs w:val="24"/>
          <w:u w:val="single"/>
          <w:rtl/>
        </w:rPr>
        <w:t>גב</w:t>
      </w:r>
      <w:r w:rsidRPr="00E5536A">
        <w:rPr>
          <w:caps/>
          <w:sz w:val="24"/>
          <w:szCs w:val="24"/>
          <w:u w:val="single"/>
          <w:rtl/>
        </w:rPr>
        <w:t>'</w:t>
      </w:r>
      <w:r w:rsidRPr="00E5536A">
        <w:rPr>
          <w:rFonts w:hint="cs"/>
          <w:caps/>
          <w:sz w:val="24"/>
          <w:szCs w:val="24"/>
          <w:u w:val="single"/>
          <w:rtl/>
        </w:rPr>
        <w:t xml:space="preserve"> רוני גרניט - נציגת משרד הבריאות בוועדה המחוזית</w:t>
      </w:r>
      <w:r w:rsidR="001E2274">
        <w:rPr>
          <w:rFonts w:hint="cs"/>
          <w:caps/>
          <w:sz w:val="24"/>
          <w:szCs w:val="24"/>
          <w:u w:val="single"/>
          <w:rtl/>
        </w:rPr>
        <w:t>:</w:t>
      </w:r>
    </w:p>
    <w:p w14:paraId="5F32AA8B" w14:textId="25193CBE" w:rsidR="001E2274" w:rsidRDefault="007F774E" w:rsidP="007F774E">
      <w:pPr>
        <w:rPr>
          <w:b w:val="0"/>
          <w:bCs w:val="0"/>
          <w:caps/>
          <w:sz w:val="24"/>
          <w:szCs w:val="24"/>
          <w:rtl/>
        </w:rPr>
      </w:pPr>
      <w:r>
        <w:rPr>
          <w:rFonts w:hint="cs"/>
          <w:b w:val="0"/>
          <w:bCs w:val="0"/>
          <w:caps/>
          <w:sz w:val="24"/>
          <w:szCs w:val="24"/>
          <w:rtl/>
        </w:rPr>
        <w:t>כי מגורים אי אפשר היה לשים כאן</w:t>
      </w:r>
    </w:p>
    <w:p w14:paraId="69299808" w14:textId="77777777" w:rsidR="001E2274" w:rsidRDefault="001E2274" w:rsidP="007F774E">
      <w:pPr>
        <w:rPr>
          <w:b w:val="0"/>
          <w:bCs w:val="0"/>
          <w:caps/>
          <w:sz w:val="24"/>
          <w:szCs w:val="24"/>
          <w:rtl/>
        </w:rPr>
      </w:pPr>
    </w:p>
    <w:p w14:paraId="61845DAE" w14:textId="77777777" w:rsidR="001E2274" w:rsidRDefault="000A5C33" w:rsidP="007F774E">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728974EF" w14:textId="1E5C99C8" w:rsidR="001E2274" w:rsidRDefault="007F774E" w:rsidP="007F774E">
      <w:pPr>
        <w:rPr>
          <w:b w:val="0"/>
          <w:bCs w:val="0"/>
          <w:caps/>
          <w:sz w:val="24"/>
          <w:szCs w:val="24"/>
          <w:rtl/>
        </w:rPr>
      </w:pPr>
      <w:r>
        <w:rPr>
          <w:rFonts w:hint="cs"/>
          <w:b w:val="0"/>
          <w:bCs w:val="0"/>
          <w:caps/>
          <w:sz w:val="24"/>
          <w:szCs w:val="24"/>
          <w:rtl/>
        </w:rPr>
        <w:t xml:space="preserve">כנראה כן זה קרוב לכביש </w:t>
      </w:r>
    </w:p>
    <w:p w14:paraId="7BBA62B7" w14:textId="77777777" w:rsidR="001E2274" w:rsidRDefault="001E2274" w:rsidP="007F774E">
      <w:pPr>
        <w:rPr>
          <w:b w:val="0"/>
          <w:bCs w:val="0"/>
          <w:caps/>
          <w:sz w:val="24"/>
          <w:szCs w:val="24"/>
          <w:rtl/>
        </w:rPr>
      </w:pPr>
    </w:p>
    <w:p w14:paraId="6BEB62E9" w14:textId="77777777" w:rsidR="001E2274" w:rsidRDefault="00E5536A" w:rsidP="007F774E">
      <w:pPr>
        <w:rPr>
          <w:caps/>
          <w:sz w:val="24"/>
          <w:szCs w:val="24"/>
          <w:u w:val="single"/>
          <w:rtl/>
        </w:rPr>
      </w:pPr>
      <w:r w:rsidRPr="00E5536A">
        <w:rPr>
          <w:rFonts w:hint="cs"/>
          <w:caps/>
          <w:sz w:val="24"/>
          <w:szCs w:val="24"/>
          <w:u w:val="single"/>
          <w:rtl/>
        </w:rPr>
        <w:t>גב</w:t>
      </w:r>
      <w:r w:rsidRPr="00E5536A">
        <w:rPr>
          <w:caps/>
          <w:sz w:val="24"/>
          <w:szCs w:val="24"/>
          <w:u w:val="single"/>
          <w:rtl/>
        </w:rPr>
        <w:t>'</w:t>
      </w:r>
      <w:r w:rsidRPr="00E5536A">
        <w:rPr>
          <w:rFonts w:hint="cs"/>
          <w:caps/>
          <w:sz w:val="24"/>
          <w:szCs w:val="24"/>
          <w:u w:val="single"/>
          <w:rtl/>
        </w:rPr>
        <w:t xml:space="preserve"> רוני גרניט - נציגת משרד הבריאות בוועדה המחוזית</w:t>
      </w:r>
      <w:r w:rsidR="001E2274">
        <w:rPr>
          <w:rFonts w:hint="cs"/>
          <w:caps/>
          <w:sz w:val="24"/>
          <w:szCs w:val="24"/>
          <w:u w:val="single"/>
          <w:rtl/>
        </w:rPr>
        <w:t>:</w:t>
      </w:r>
    </w:p>
    <w:p w14:paraId="097F0778" w14:textId="2E0AB5C0" w:rsidR="001E2274" w:rsidRDefault="007F774E" w:rsidP="007F774E">
      <w:pPr>
        <w:rPr>
          <w:b w:val="0"/>
          <w:bCs w:val="0"/>
          <w:caps/>
          <w:sz w:val="24"/>
          <w:szCs w:val="24"/>
          <w:rtl/>
        </w:rPr>
      </w:pPr>
      <w:r>
        <w:rPr>
          <w:rFonts w:hint="cs"/>
          <w:b w:val="0"/>
          <w:bCs w:val="0"/>
          <w:caps/>
          <w:sz w:val="24"/>
          <w:szCs w:val="24"/>
          <w:rtl/>
        </w:rPr>
        <w:t xml:space="preserve">כן </w:t>
      </w:r>
    </w:p>
    <w:p w14:paraId="3869F154" w14:textId="77777777" w:rsidR="001E2274" w:rsidRDefault="001E2274" w:rsidP="007F774E">
      <w:pPr>
        <w:rPr>
          <w:b w:val="0"/>
          <w:bCs w:val="0"/>
          <w:caps/>
          <w:sz w:val="24"/>
          <w:szCs w:val="24"/>
          <w:rtl/>
        </w:rPr>
      </w:pPr>
    </w:p>
    <w:p w14:paraId="3622B11E" w14:textId="77777777" w:rsidR="001E2274" w:rsidRDefault="00AE2D5F" w:rsidP="007F774E">
      <w:pPr>
        <w:rPr>
          <w:caps/>
          <w:sz w:val="24"/>
          <w:szCs w:val="24"/>
          <w:u w:val="single"/>
          <w:rtl/>
        </w:rPr>
      </w:pPr>
      <w:r w:rsidRPr="00AE2D5F">
        <w:rPr>
          <w:rFonts w:hint="cs"/>
          <w:caps/>
          <w:sz w:val="24"/>
          <w:szCs w:val="24"/>
          <w:u w:val="single"/>
          <w:rtl/>
        </w:rPr>
        <w:t>מר ארז שעני - נציג לשכת התכנון</w:t>
      </w:r>
      <w:r w:rsidR="001E2274">
        <w:rPr>
          <w:rFonts w:hint="cs"/>
          <w:caps/>
          <w:sz w:val="24"/>
          <w:szCs w:val="24"/>
          <w:u w:val="single"/>
          <w:rtl/>
        </w:rPr>
        <w:t>:</w:t>
      </w:r>
    </w:p>
    <w:p w14:paraId="25F85872" w14:textId="403E6E85" w:rsidR="001E2274" w:rsidRDefault="007F774E" w:rsidP="007F774E">
      <w:pPr>
        <w:rPr>
          <w:b w:val="0"/>
          <w:bCs w:val="0"/>
          <w:caps/>
          <w:sz w:val="24"/>
          <w:szCs w:val="24"/>
          <w:rtl/>
        </w:rPr>
      </w:pPr>
      <w:r>
        <w:rPr>
          <w:rFonts w:hint="cs"/>
          <w:b w:val="0"/>
          <w:bCs w:val="0"/>
          <w:caps/>
          <w:sz w:val="24"/>
          <w:szCs w:val="24"/>
          <w:rtl/>
        </w:rPr>
        <w:t>למה למה הקיר האקוסטי אני לא בטוח כל כך כמה מה התפקיד שלו כי, זה לא מארבע שלוש אחד, זה משדרות נים, ארבע שלוש אחד</w:t>
      </w:r>
      <w:r w:rsidR="000F703D">
        <w:rPr>
          <w:rFonts w:hint="cs"/>
          <w:b w:val="0"/>
          <w:bCs w:val="0"/>
          <w:caps/>
          <w:sz w:val="24"/>
          <w:szCs w:val="24"/>
          <w:rtl/>
        </w:rPr>
        <w:t xml:space="preserve"> </w:t>
      </w:r>
      <w:r>
        <w:rPr>
          <w:rFonts w:hint="cs"/>
          <w:b w:val="0"/>
          <w:bCs w:val="0"/>
          <w:caps/>
          <w:sz w:val="24"/>
          <w:szCs w:val="24"/>
          <w:rtl/>
        </w:rPr>
        <w:t>... אחרת</w:t>
      </w:r>
    </w:p>
    <w:p w14:paraId="535BFE41" w14:textId="77777777" w:rsidR="001E2274" w:rsidRDefault="001E2274" w:rsidP="007F774E">
      <w:pPr>
        <w:rPr>
          <w:b w:val="0"/>
          <w:bCs w:val="0"/>
          <w:caps/>
          <w:sz w:val="24"/>
          <w:szCs w:val="24"/>
          <w:rtl/>
        </w:rPr>
      </w:pPr>
    </w:p>
    <w:p w14:paraId="317B694E" w14:textId="77777777" w:rsidR="001E2274" w:rsidRDefault="003109B2" w:rsidP="007F774E">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3ECD3CDD" w14:textId="6BF1ACB4" w:rsidR="001E2274" w:rsidRDefault="007F774E" w:rsidP="007F774E">
      <w:pPr>
        <w:rPr>
          <w:b w:val="0"/>
          <w:bCs w:val="0"/>
          <w:caps/>
          <w:sz w:val="24"/>
          <w:szCs w:val="24"/>
          <w:rtl/>
        </w:rPr>
      </w:pPr>
      <w:r>
        <w:rPr>
          <w:rFonts w:hint="cs"/>
          <w:b w:val="0"/>
          <w:bCs w:val="0"/>
          <w:caps/>
          <w:sz w:val="24"/>
          <w:szCs w:val="24"/>
          <w:rtl/>
        </w:rPr>
        <w:t xml:space="preserve">כנראה יש </w:t>
      </w:r>
    </w:p>
    <w:p w14:paraId="0B35DC2F" w14:textId="77777777" w:rsidR="001E2274" w:rsidRDefault="001E2274" w:rsidP="007F774E">
      <w:pPr>
        <w:rPr>
          <w:b w:val="0"/>
          <w:bCs w:val="0"/>
          <w:caps/>
          <w:sz w:val="24"/>
          <w:szCs w:val="24"/>
          <w:rtl/>
        </w:rPr>
      </w:pPr>
    </w:p>
    <w:p w14:paraId="64E42304" w14:textId="77777777" w:rsidR="001E2274" w:rsidRDefault="000A3DA6" w:rsidP="007F774E">
      <w:pPr>
        <w:rPr>
          <w:caps/>
          <w:sz w:val="24"/>
          <w:szCs w:val="24"/>
          <w:u w:val="single"/>
          <w:rtl/>
        </w:rPr>
      </w:pPr>
      <w:r w:rsidRPr="000A3DA6">
        <w:rPr>
          <w:rFonts w:hint="cs"/>
          <w:caps/>
          <w:sz w:val="24"/>
          <w:szCs w:val="24"/>
          <w:u w:val="single"/>
          <w:rtl/>
        </w:rPr>
        <w:t>מר תומר דוידסון - נציג מנהל מקרקעי ישראל בוועדה המחוזית</w:t>
      </w:r>
      <w:r w:rsidR="001E2274">
        <w:rPr>
          <w:rFonts w:hint="cs"/>
          <w:caps/>
          <w:sz w:val="24"/>
          <w:szCs w:val="24"/>
          <w:u w:val="single"/>
          <w:rtl/>
        </w:rPr>
        <w:t>:</w:t>
      </w:r>
    </w:p>
    <w:p w14:paraId="1712FF8D" w14:textId="6683AF2C" w:rsidR="001E2274" w:rsidRDefault="007F774E" w:rsidP="007F774E">
      <w:pPr>
        <w:rPr>
          <w:b w:val="0"/>
          <w:bCs w:val="0"/>
          <w:caps/>
          <w:sz w:val="24"/>
          <w:szCs w:val="24"/>
          <w:rtl/>
        </w:rPr>
      </w:pPr>
      <w:r>
        <w:rPr>
          <w:rFonts w:hint="cs"/>
          <w:b w:val="0"/>
          <w:bCs w:val="0"/>
          <w:caps/>
          <w:sz w:val="24"/>
          <w:szCs w:val="24"/>
          <w:rtl/>
        </w:rPr>
        <w:t>נים נים</w:t>
      </w:r>
      <w:r w:rsidR="000F703D">
        <w:rPr>
          <w:rFonts w:hint="cs"/>
          <w:b w:val="0"/>
          <w:bCs w:val="0"/>
          <w:caps/>
          <w:sz w:val="24"/>
          <w:szCs w:val="24"/>
          <w:rtl/>
        </w:rPr>
        <w:t xml:space="preserve"> </w:t>
      </w:r>
      <w:r>
        <w:rPr>
          <w:rFonts w:hint="cs"/>
          <w:b w:val="0"/>
          <w:bCs w:val="0"/>
          <w:caps/>
          <w:sz w:val="24"/>
          <w:szCs w:val="24"/>
          <w:rtl/>
        </w:rPr>
        <w:t xml:space="preserve">... </w:t>
      </w:r>
    </w:p>
    <w:p w14:paraId="2C4C9F03" w14:textId="77777777" w:rsidR="001E2274" w:rsidRDefault="001E2274" w:rsidP="007F774E">
      <w:pPr>
        <w:rPr>
          <w:b w:val="0"/>
          <w:bCs w:val="0"/>
          <w:caps/>
          <w:sz w:val="24"/>
          <w:szCs w:val="24"/>
          <w:rtl/>
        </w:rPr>
      </w:pPr>
    </w:p>
    <w:p w14:paraId="35B1CF7B" w14:textId="77777777" w:rsidR="001E2274" w:rsidRDefault="000A5C33" w:rsidP="007F774E">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7E0E32F4" w14:textId="1F205035" w:rsidR="001E2274" w:rsidRDefault="007F774E" w:rsidP="007F774E">
      <w:pPr>
        <w:rPr>
          <w:b w:val="0"/>
          <w:bCs w:val="0"/>
          <w:caps/>
          <w:sz w:val="24"/>
          <w:szCs w:val="24"/>
          <w:rtl/>
        </w:rPr>
      </w:pPr>
      <w:r>
        <w:rPr>
          <w:rFonts w:hint="cs"/>
          <w:b w:val="0"/>
          <w:bCs w:val="0"/>
          <w:caps/>
          <w:sz w:val="24"/>
          <w:szCs w:val="24"/>
          <w:rtl/>
        </w:rPr>
        <w:t>אבל אני פה יש ...</w:t>
      </w:r>
    </w:p>
    <w:p w14:paraId="127D08D0" w14:textId="77777777" w:rsidR="001E2274" w:rsidRDefault="001E2274" w:rsidP="007F774E">
      <w:pPr>
        <w:rPr>
          <w:b w:val="0"/>
          <w:bCs w:val="0"/>
          <w:caps/>
          <w:sz w:val="24"/>
          <w:szCs w:val="24"/>
          <w:rtl/>
        </w:rPr>
      </w:pPr>
    </w:p>
    <w:p w14:paraId="77802DA9" w14:textId="77777777" w:rsidR="001E2274" w:rsidRDefault="003109B2" w:rsidP="007F774E">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7515FB35" w14:textId="01716D71" w:rsidR="001E2274" w:rsidRDefault="007F774E" w:rsidP="007F774E">
      <w:pPr>
        <w:rPr>
          <w:b w:val="0"/>
          <w:bCs w:val="0"/>
          <w:caps/>
          <w:sz w:val="24"/>
          <w:szCs w:val="24"/>
          <w:rtl/>
        </w:rPr>
      </w:pPr>
      <w:r>
        <w:rPr>
          <w:rFonts w:hint="cs"/>
          <w:b w:val="0"/>
          <w:bCs w:val="0"/>
          <w:caps/>
          <w:sz w:val="24"/>
          <w:szCs w:val="24"/>
          <w:rtl/>
        </w:rPr>
        <w:t>כן נים מאוד רועש</w:t>
      </w:r>
    </w:p>
    <w:p w14:paraId="61C7DB6B" w14:textId="77777777" w:rsidR="001E2274" w:rsidRDefault="001E2274" w:rsidP="007F774E">
      <w:pPr>
        <w:rPr>
          <w:b w:val="0"/>
          <w:bCs w:val="0"/>
          <w:caps/>
          <w:sz w:val="24"/>
          <w:szCs w:val="24"/>
          <w:rtl/>
        </w:rPr>
      </w:pPr>
    </w:p>
    <w:p w14:paraId="314C7AB6" w14:textId="77777777" w:rsidR="001E2274" w:rsidRDefault="000A3DA6" w:rsidP="007F774E">
      <w:pPr>
        <w:rPr>
          <w:caps/>
          <w:sz w:val="24"/>
          <w:szCs w:val="24"/>
          <w:u w:val="single"/>
          <w:rtl/>
        </w:rPr>
      </w:pPr>
      <w:r w:rsidRPr="000A3DA6">
        <w:rPr>
          <w:rFonts w:hint="cs"/>
          <w:caps/>
          <w:sz w:val="24"/>
          <w:szCs w:val="24"/>
          <w:u w:val="single"/>
          <w:rtl/>
        </w:rPr>
        <w:t>מר תומר דוידסון - נציג מנהל מקרקעי ישראל בוועדה המחוזית</w:t>
      </w:r>
      <w:r w:rsidR="001E2274">
        <w:rPr>
          <w:rFonts w:hint="cs"/>
          <w:caps/>
          <w:sz w:val="24"/>
          <w:szCs w:val="24"/>
          <w:u w:val="single"/>
          <w:rtl/>
        </w:rPr>
        <w:t>:</w:t>
      </w:r>
    </w:p>
    <w:p w14:paraId="00B62833" w14:textId="0B64B3A5" w:rsidR="001E2274" w:rsidRDefault="007F774E" w:rsidP="007F774E">
      <w:pPr>
        <w:rPr>
          <w:b w:val="0"/>
          <w:bCs w:val="0"/>
          <w:caps/>
          <w:sz w:val="24"/>
          <w:szCs w:val="24"/>
          <w:rtl/>
        </w:rPr>
      </w:pPr>
      <w:r>
        <w:rPr>
          <w:rFonts w:hint="cs"/>
          <w:b w:val="0"/>
          <w:bCs w:val="0"/>
          <w:caps/>
          <w:sz w:val="24"/>
          <w:szCs w:val="24"/>
          <w:rtl/>
        </w:rPr>
        <w:t xml:space="preserve">יש לך לארבע שלוש אחד קיר אקוסטי </w:t>
      </w:r>
    </w:p>
    <w:p w14:paraId="4B397921" w14:textId="77777777" w:rsidR="001E2274" w:rsidRDefault="001E2274" w:rsidP="007F774E">
      <w:pPr>
        <w:rPr>
          <w:b w:val="0"/>
          <w:bCs w:val="0"/>
          <w:caps/>
          <w:sz w:val="24"/>
          <w:szCs w:val="24"/>
          <w:rtl/>
        </w:rPr>
      </w:pPr>
    </w:p>
    <w:p w14:paraId="1EBEB2B4" w14:textId="77777777" w:rsidR="001E2274" w:rsidRDefault="003109B2" w:rsidP="007F774E">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2E26AF6D" w14:textId="5E0C73AE" w:rsidR="001E2274" w:rsidRDefault="007F774E" w:rsidP="007F774E">
      <w:pPr>
        <w:rPr>
          <w:b w:val="0"/>
          <w:bCs w:val="0"/>
          <w:caps/>
          <w:sz w:val="24"/>
          <w:szCs w:val="24"/>
          <w:rtl/>
        </w:rPr>
      </w:pPr>
      <w:r>
        <w:rPr>
          <w:rFonts w:hint="cs"/>
          <w:b w:val="0"/>
          <w:bCs w:val="0"/>
          <w:caps/>
          <w:sz w:val="24"/>
          <w:szCs w:val="24"/>
          <w:rtl/>
        </w:rPr>
        <w:t xml:space="preserve">גם אני חושבת שהוא יותר גבוה </w:t>
      </w:r>
    </w:p>
    <w:p w14:paraId="76E8B7FC" w14:textId="77777777" w:rsidR="001E2274" w:rsidRDefault="001E2274" w:rsidP="007F774E">
      <w:pPr>
        <w:rPr>
          <w:b w:val="0"/>
          <w:bCs w:val="0"/>
          <w:caps/>
          <w:sz w:val="24"/>
          <w:szCs w:val="24"/>
          <w:rtl/>
        </w:rPr>
      </w:pPr>
    </w:p>
    <w:p w14:paraId="1A3D120D" w14:textId="77777777" w:rsidR="001E2274" w:rsidRDefault="000A3DA6" w:rsidP="007F774E">
      <w:pPr>
        <w:rPr>
          <w:caps/>
          <w:sz w:val="24"/>
          <w:szCs w:val="24"/>
          <w:u w:val="single"/>
          <w:rtl/>
        </w:rPr>
      </w:pPr>
      <w:r w:rsidRPr="000A3DA6">
        <w:rPr>
          <w:rFonts w:hint="cs"/>
          <w:caps/>
          <w:sz w:val="24"/>
          <w:szCs w:val="24"/>
          <w:u w:val="single"/>
          <w:rtl/>
        </w:rPr>
        <w:lastRenderedPageBreak/>
        <w:t>מר תומר דוידסון - נציג מנהל מקרקעי ישראל בוועדה המחוזית</w:t>
      </w:r>
      <w:r w:rsidR="001E2274">
        <w:rPr>
          <w:rFonts w:hint="cs"/>
          <w:caps/>
          <w:sz w:val="24"/>
          <w:szCs w:val="24"/>
          <w:u w:val="single"/>
          <w:rtl/>
        </w:rPr>
        <w:t>:</w:t>
      </w:r>
    </w:p>
    <w:p w14:paraId="15B91EE5" w14:textId="14DA6ABA" w:rsidR="001E2274" w:rsidRDefault="007F774E" w:rsidP="007F774E">
      <w:pPr>
        <w:rPr>
          <w:b w:val="0"/>
          <w:bCs w:val="0"/>
          <w:caps/>
          <w:sz w:val="24"/>
          <w:szCs w:val="24"/>
          <w:rtl/>
        </w:rPr>
      </w:pPr>
      <w:r>
        <w:rPr>
          <w:rFonts w:hint="cs"/>
          <w:b w:val="0"/>
          <w:bCs w:val="0"/>
          <w:caps/>
          <w:sz w:val="24"/>
          <w:szCs w:val="24"/>
          <w:rtl/>
        </w:rPr>
        <w:t>רועש שם</w:t>
      </w:r>
    </w:p>
    <w:p w14:paraId="58E725F2" w14:textId="77777777" w:rsidR="001E2274" w:rsidRDefault="001E2274" w:rsidP="007F774E">
      <w:pPr>
        <w:rPr>
          <w:b w:val="0"/>
          <w:bCs w:val="0"/>
          <w:caps/>
          <w:sz w:val="24"/>
          <w:szCs w:val="24"/>
          <w:rtl/>
        </w:rPr>
      </w:pPr>
    </w:p>
    <w:p w14:paraId="3D4763AB" w14:textId="77777777" w:rsidR="001E2274" w:rsidRDefault="003109B2" w:rsidP="007F774E">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00D56879" w14:textId="33EA4435" w:rsidR="001E2274" w:rsidRDefault="007F774E" w:rsidP="007F774E">
      <w:pPr>
        <w:rPr>
          <w:b w:val="0"/>
          <w:bCs w:val="0"/>
          <w:caps/>
          <w:sz w:val="24"/>
          <w:szCs w:val="24"/>
          <w:rtl/>
        </w:rPr>
      </w:pPr>
      <w:r>
        <w:rPr>
          <w:rFonts w:hint="cs"/>
          <w:b w:val="0"/>
          <w:bCs w:val="0"/>
          <w:caps/>
          <w:sz w:val="24"/>
          <w:szCs w:val="24"/>
          <w:rtl/>
        </w:rPr>
        <w:t xml:space="preserve">מארבע שלוש אחד, ואז הם מקבלים את כל הרעש של ארבע שלוש אחד </w:t>
      </w:r>
    </w:p>
    <w:p w14:paraId="36A7A83B" w14:textId="77777777" w:rsidR="001E2274" w:rsidRDefault="001E2274" w:rsidP="007F774E">
      <w:pPr>
        <w:rPr>
          <w:b w:val="0"/>
          <w:bCs w:val="0"/>
          <w:caps/>
          <w:sz w:val="24"/>
          <w:szCs w:val="24"/>
          <w:rtl/>
        </w:rPr>
      </w:pPr>
    </w:p>
    <w:p w14:paraId="5E08AABC" w14:textId="77777777" w:rsidR="001E2274" w:rsidRDefault="000A3DA6" w:rsidP="007F774E">
      <w:pPr>
        <w:rPr>
          <w:caps/>
          <w:sz w:val="24"/>
          <w:szCs w:val="24"/>
          <w:u w:val="single"/>
          <w:rtl/>
        </w:rPr>
      </w:pPr>
      <w:r w:rsidRPr="000A3DA6">
        <w:rPr>
          <w:rFonts w:hint="cs"/>
          <w:caps/>
          <w:sz w:val="24"/>
          <w:szCs w:val="24"/>
          <w:u w:val="single"/>
          <w:rtl/>
        </w:rPr>
        <w:t>מר תומר דוידסון - נציג מנהל מקרקעי ישראל בוועדה המחוזית</w:t>
      </w:r>
      <w:r w:rsidR="001E2274">
        <w:rPr>
          <w:rFonts w:hint="cs"/>
          <w:caps/>
          <w:sz w:val="24"/>
          <w:szCs w:val="24"/>
          <w:u w:val="single"/>
          <w:rtl/>
        </w:rPr>
        <w:t>:</w:t>
      </w:r>
    </w:p>
    <w:p w14:paraId="61B8C175" w14:textId="76C77CB9" w:rsidR="001E2274" w:rsidRDefault="007F774E" w:rsidP="007F774E">
      <w:pPr>
        <w:rPr>
          <w:b w:val="0"/>
          <w:bCs w:val="0"/>
          <w:caps/>
          <w:sz w:val="24"/>
          <w:szCs w:val="24"/>
          <w:rtl/>
        </w:rPr>
      </w:pPr>
      <w:r>
        <w:rPr>
          <w:rFonts w:hint="cs"/>
          <w:b w:val="0"/>
          <w:bCs w:val="0"/>
          <w:caps/>
          <w:sz w:val="24"/>
          <w:szCs w:val="24"/>
          <w:rtl/>
        </w:rPr>
        <w:t>ארבע שלוש אחד גבוה יותר ארבע שלוש אחד בא</w:t>
      </w:r>
    </w:p>
    <w:p w14:paraId="58EDA7D0" w14:textId="77777777" w:rsidR="001E2274" w:rsidRDefault="001E2274" w:rsidP="007F774E">
      <w:pPr>
        <w:rPr>
          <w:b w:val="0"/>
          <w:bCs w:val="0"/>
          <w:caps/>
          <w:sz w:val="24"/>
          <w:szCs w:val="24"/>
          <w:rtl/>
        </w:rPr>
      </w:pPr>
    </w:p>
    <w:p w14:paraId="20E4B01D" w14:textId="77777777" w:rsidR="001E2274" w:rsidRDefault="003109B2" w:rsidP="007F774E">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4C157970" w14:textId="0D8ACCEF" w:rsidR="001E2274" w:rsidRDefault="007F774E" w:rsidP="007F774E">
      <w:pPr>
        <w:rPr>
          <w:b w:val="0"/>
          <w:bCs w:val="0"/>
          <w:caps/>
          <w:sz w:val="24"/>
          <w:szCs w:val="24"/>
          <w:rtl/>
        </w:rPr>
      </w:pPr>
      <w:r>
        <w:rPr>
          <w:rFonts w:hint="cs"/>
          <w:b w:val="0"/>
          <w:bCs w:val="0"/>
          <w:caps/>
          <w:sz w:val="24"/>
          <w:szCs w:val="24"/>
          <w:rtl/>
        </w:rPr>
        <w:t>פה?</w:t>
      </w:r>
    </w:p>
    <w:p w14:paraId="304BC23C" w14:textId="77777777" w:rsidR="001E2274" w:rsidRDefault="001E2274" w:rsidP="007F774E">
      <w:pPr>
        <w:rPr>
          <w:b w:val="0"/>
          <w:bCs w:val="0"/>
          <w:caps/>
          <w:sz w:val="24"/>
          <w:szCs w:val="24"/>
          <w:rtl/>
        </w:rPr>
      </w:pPr>
    </w:p>
    <w:p w14:paraId="722B8942" w14:textId="77777777" w:rsidR="001E2274" w:rsidRDefault="000A3DA6" w:rsidP="007F774E">
      <w:pPr>
        <w:rPr>
          <w:caps/>
          <w:sz w:val="24"/>
          <w:szCs w:val="24"/>
          <w:u w:val="single"/>
          <w:rtl/>
        </w:rPr>
      </w:pPr>
      <w:r w:rsidRPr="000A3DA6">
        <w:rPr>
          <w:rFonts w:hint="cs"/>
          <w:caps/>
          <w:sz w:val="24"/>
          <w:szCs w:val="24"/>
          <w:u w:val="single"/>
          <w:rtl/>
        </w:rPr>
        <w:t>מר תומר דוידסון - נציג מנהל מקרקעי ישראל בוועדה המחוזית</w:t>
      </w:r>
      <w:r w:rsidR="001E2274">
        <w:rPr>
          <w:rFonts w:hint="cs"/>
          <w:caps/>
          <w:sz w:val="24"/>
          <w:szCs w:val="24"/>
          <w:u w:val="single"/>
          <w:rtl/>
        </w:rPr>
        <w:t>:</w:t>
      </w:r>
    </w:p>
    <w:p w14:paraId="4A5C2403" w14:textId="0045005C" w:rsidR="001E2274" w:rsidRDefault="007F774E" w:rsidP="007F774E">
      <w:pPr>
        <w:rPr>
          <w:b w:val="0"/>
          <w:bCs w:val="0"/>
          <w:caps/>
          <w:sz w:val="24"/>
          <w:szCs w:val="24"/>
          <w:rtl/>
        </w:rPr>
      </w:pPr>
      <w:r>
        <w:rPr>
          <w:rFonts w:hint="cs"/>
          <w:b w:val="0"/>
          <w:bCs w:val="0"/>
          <w:caps/>
          <w:sz w:val="24"/>
          <w:szCs w:val="24"/>
          <w:rtl/>
        </w:rPr>
        <w:t>כן כן</w:t>
      </w:r>
      <w:r w:rsidR="000F703D">
        <w:rPr>
          <w:rFonts w:hint="cs"/>
          <w:b w:val="0"/>
          <w:bCs w:val="0"/>
          <w:caps/>
          <w:sz w:val="24"/>
          <w:szCs w:val="24"/>
          <w:rtl/>
        </w:rPr>
        <w:t xml:space="preserve"> </w:t>
      </w:r>
      <w:r>
        <w:rPr>
          <w:rFonts w:hint="cs"/>
          <w:b w:val="0"/>
          <w:bCs w:val="0"/>
          <w:caps/>
          <w:sz w:val="24"/>
          <w:szCs w:val="24"/>
          <w:rtl/>
        </w:rPr>
        <w:t>ארבע שלוש אחד בנוי בנוי</w:t>
      </w:r>
      <w:r w:rsidR="000F703D">
        <w:rPr>
          <w:rFonts w:hint="cs"/>
          <w:b w:val="0"/>
          <w:bCs w:val="0"/>
          <w:caps/>
          <w:sz w:val="24"/>
          <w:szCs w:val="24"/>
          <w:rtl/>
        </w:rPr>
        <w:t xml:space="preserve"> </w:t>
      </w:r>
      <w:r>
        <w:rPr>
          <w:rFonts w:hint="cs"/>
          <w:b w:val="0"/>
          <w:bCs w:val="0"/>
          <w:caps/>
          <w:sz w:val="24"/>
          <w:szCs w:val="24"/>
          <w:rtl/>
        </w:rPr>
        <w:t>גבוה יותר</w:t>
      </w:r>
    </w:p>
    <w:p w14:paraId="6567524F" w14:textId="77777777" w:rsidR="001E2274" w:rsidRDefault="001E2274" w:rsidP="007F774E">
      <w:pPr>
        <w:rPr>
          <w:b w:val="0"/>
          <w:bCs w:val="0"/>
          <w:caps/>
          <w:sz w:val="24"/>
          <w:szCs w:val="24"/>
          <w:rtl/>
        </w:rPr>
      </w:pPr>
    </w:p>
    <w:p w14:paraId="562BB9E1" w14:textId="77777777" w:rsidR="001E2274" w:rsidRDefault="000A5C33" w:rsidP="007F774E">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1E3583C6" w14:textId="0B3D9FE5" w:rsidR="001E2274" w:rsidRDefault="007F774E" w:rsidP="007F774E">
      <w:pPr>
        <w:rPr>
          <w:b w:val="0"/>
          <w:bCs w:val="0"/>
          <w:caps/>
          <w:sz w:val="24"/>
          <w:szCs w:val="24"/>
          <w:rtl/>
        </w:rPr>
      </w:pPr>
      <w:r>
        <w:rPr>
          <w:rFonts w:hint="cs"/>
          <w:b w:val="0"/>
          <w:bCs w:val="0"/>
          <w:caps/>
          <w:sz w:val="24"/>
          <w:szCs w:val="24"/>
          <w:rtl/>
        </w:rPr>
        <w:t>הנה זה ה, זה ה, זה ההמלצה שלנו זה ההצעה שלנו</w:t>
      </w:r>
    </w:p>
    <w:p w14:paraId="47CD8AB9" w14:textId="77777777" w:rsidR="001E2274" w:rsidRDefault="001E2274" w:rsidP="007F774E">
      <w:pPr>
        <w:rPr>
          <w:b w:val="0"/>
          <w:bCs w:val="0"/>
          <w:caps/>
          <w:sz w:val="24"/>
          <w:szCs w:val="24"/>
          <w:rtl/>
        </w:rPr>
      </w:pPr>
    </w:p>
    <w:p w14:paraId="5D967541" w14:textId="77777777" w:rsidR="001E2274" w:rsidRDefault="003109B2" w:rsidP="007F774E">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36B59367" w14:textId="6686D496" w:rsidR="001E2274" w:rsidRDefault="007F774E" w:rsidP="007F774E">
      <w:pPr>
        <w:rPr>
          <w:b w:val="0"/>
          <w:bCs w:val="0"/>
          <w:caps/>
          <w:sz w:val="24"/>
          <w:szCs w:val="24"/>
          <w:rtl/>
        </w:rPr>
      </w:pPr>
      <w:r>
        <w:rPr>
          <w:rFonts w:hint="cs"/>
          <w:b w:val="0"/>
          <w:bCs w:val="0"/>
          <w:caps/>
          <w:sz w:val="24"/>
          <w:szCs w:val="24"/>
          <w:rtl/>
        </w:rPr>
        <w:t>אתם יכולים לשרטט את זה פה שאנחנו</w:t>
      </w:r>
      <w:r w:rsidR="000F703D">
        <w:rPr>
          <w:rFonts w:hint="cs"/>
          <w:b w:val="0"/>
          <w:bCs w:val="0"/>
          <w:caps/>
          <w:sz w:val="24"/>
          <w:szCs w:val="24"/>
          <w:rtl/>
        </w:rPr>
        <w:t xml:space="preserve"> </w:t>
      </w:r>
      <w:r>
        <w:rPr>
          <w:rFonts w:hint="cs"/>
          <w:b w:val="0"/>
          <w:bCs w:val="0"/>
          <w:caps/>
          <w:sz w:val="24"/>
          <w:szCs w:val="24"/>
          <w:rtl/>
        </w:rPr>
        <w:t>...</w:t>
      </w:r>
    </w:p>
    <w:p w14:paraId="334FB5DF" w14:textId="77777777" w:rsidR="001E2274" w:rsidRDefault="001E2274" w:rsidP="007F774E">
      <w:pPr>
        <w:rPr>
          <w:b w:val="0"/>
          <w:bCs w:val="0"/>
          <w:caps/>
          <w:sz w:val="24"/>
          <w:szCs w:val="24"/>
          <w:rtl/>
        </w:rPr>
      </w:pPr>
    </w:p>
    <w:p w14:paraId="26AD5269" w14:textId="77777777" w:rsidR="001E2274" w:rsidRDefault="00E5536A" w:rsidP="007F774E">
      <w:pPr>
        <w:rPr>
          <w:caps/>
          <w:sz w:val="24"/>
          <w:szCs w:val="24"/>
          <w:u w:val="single"/>
          <w:rtl/>
        </w:rPr>
      </w:pPr>
      <w:r w:rsidRPr="00E5536A">
        <w:rPr>
          <w:rFonts w:hint="cs"/>
          <w:caps/>
          <w:sz w:val="24"/>
          <w:szCs w:val="24"/>
          <w:u w:val="single"/>
          <w:rtl/>
        </w:rPr>
        <w:t>גב</w:t>
      </w:r>
      <w:r w:rsidRPr="00E5536A">
        <w:rPr>
          <w:caps/>
          <w:sz w:val="24"/>
          <w:szCs w:val="24"/>
          <w:u w:val="single"/>
          <w:rtl/>
        </w:rPr>
        <w:t>'</w:t>
      </w:r>
      <w:r w:rsidRPr="00E5536A">
        <w:rPr>
          <w:rFonts w:hint="cs"/>
          <w:caps/>
          <w:sz w:val="24"/>
          <w:szCs w:val="24"/>
          <w:u w:val="single"/>
          <w:rtl/>
        </w:rPr>
        <w:t xml:space="preserve"> רוני גרניט - נציגת משרד הבריאות בוועדה המחוזית</w:t>
      </w:r>
      <w:r w:rsidR="001E2274">
        <w:rPr>
          <w:rFonts w:hint="cs"/>
          <w:caps/>
          <w:sz w:val="24"/>
          <w:szCs w:val="24"/>
          <w:u w:val="single"/>
          <w:rtl/>
        </w:rPr>
        <w:t>:</w:t>
      </w:r>
    </w:p>
    <w:p w14:paraId="53368E6E" w14:textId="701D14A1" w:rsidR="001E2274" w:rsidRDefault="007F774E" w:rsidP="007F774E">
      <w:pPr>
        <w:rPr>
          <w:b w:val="0"/>
          <w:bCs w:val="0"/>
          <w:caps/>
          <w:sz w:val="24"/>
          <w:szCs w:val="24"/>
          <w:rtl/>
        </w:rPr>
      </w:pPr>
      <w:r>
        <w:rPr>
          <w:rFonts w:hint="cs"/>
          <w:b w:val="0"/>
          <w:bCs w:val="0"/>
          <w:caps/>
          <w:sz w:val="24"/>
          <w:szCs w:val="24"/>
          <w:rtl/>
        </w:rPr>
        <w:t>כן שנראה ...</w:t>
      </w:r>
    </w:p>
    <w:p w14:paraId="1400FD9D" w14:textId="77777777" w:rsidR="001E2274" w:rsidRDefault="001E2274" w:rsidP="007F774E">
      <w:pPr>
        <w:rPr>
          <w:b w:val="0"/>
          <w:bCs w:val="0"/>
          <w:caps/>
          <w:sz w:val="24"/>
          <w:szCs w:val="24"/>
          <w:rtl/>
        </w:rPr>
      </w:pPr>
    </w:p>
    <w:p w14:paraId="31443B66" w14:textId="77777777" w:rsidR="001E2274" w:rsidRDefault="000A3DA6" w:rsidP="007F774E">
      <w:pPr>
        <w:rPr>
          <w:caps/>
          <w:sz w:val="24"/>
          <w:szCs w:val="24"/>
          <w:u w:val="single"/>
          <w:rtl/>
        </w:rPr>
      </w:pPr>
      <w:r w:rsidRPr="000A3DA6">
        <w:rPr>
          <w:rFonts w:hint="cs"/>
          <w:caps/>
          <w:sz w:val="24"/>
          <w:szCs w:val="24"/>
          <w:u w:val="single"/>
          <w:rtl/>
        </w:rPr>
        <w:t>מר תומר דוידסון - נציג מנהל מקרקעי ישראל בוועדה המחוזית</w:t>
      </w:r>
      <w:r w:rsidR="001E2274">
        <w:rPr>
          <w:rFonts w:hint="cs"/>
          <w:caps/>
          <w:sz w:val="24"/>
          <w:szCs w:val="24"/>
          <w:u w:val="single"/>
          <w:rtl/>
        </w:rPr>
        <w:t>:</w:t>
      </w:r>
    </w:p>
    <w:p w14:paraId="4D5095E5" w14:textId="623F4B9A" w:rsidR="001E2274" w:rsidRDefault="007F774E" w:rsidP="007F774E">
      <w:pPr>
        <w:rPr>
          <w:b w:val="0"/>
          <w:bCs w:val="0"/>
          <w:caps/>
          <w:sz w:val="24"/>
          <w:szCs w:val="24"/>
          <w:rtl/>
        </w:rPr>
      </w:pPr>
      <w:r>
        <w:rPr>
          <w:rFonts w:hint="cs"/>
          <w:b w:val="0"/>
          <w:bCs w:val="0"/>
          <w:caps/>
          <w:sz w:val="24"/>
          <w:szCs w:val="24"/>
          <w:rtl/>
        </w:rPr>
        <w:t>שניה אולי אני אצליח להראות לך</w:t>
      </w:r>
    </w:p>
    <w:p w14:paraId="050E1C19" w14:textId="77777777" w:rsidR="001E2274" w:rsidRDefault="001E2274" w:rsidP="007F774E">
      <w:pPr>
        <w:rPr>
          <w:b w:val="0"/>
          <w:bCs w:val="0"/>
          <w:caps/>
          <w:sz w:val="24"/>
          <w:szCs w:val="24"/>
          <w:rtl/>
        </w:rPr>
      </w:pPr>
    </w:p>
    <w:p w14:paraId="3005C45F" w14:textId="77777777" w:rsidR="001E2274" w:rsidRDefault="00AE2D5F" w:rsidP="007F774E">
      <w:pPr>
        <w:rPr>
          <w:caps/>
          <w:sz w:val="24"/>
          <w:szCs w:val="24"/>
          <w:u w:val="single"/>
          <w:rtl/>
        </w:rPr>
      </w:pPr>
      <w:r w:rsidRPr="00AE2D5F">
        <w:rPr>
          <w:rFonts w:hint="cs"/>
          <w:caps/>
          <w:sz w:val="24"/>
          <w:szCs w:val="24"/>
          <w:u w:val="single"/>
          <w:rtl/>
        </w:rPr>
        <w:t>מר ארז שעני - נציג לשכת התכנון</w:t>
      </w:r>
      <w:r w:rsidR="001E2274">
        <w:rPr>
          <w:rFonts w:hint="cs"/>
          <w:caps/>
          <w:sz w:val="24"/>
          <w:szCs w:val="24"/>
          <w:u w:val="single"/>
          <w:rtl/>
        </w:rPr>
        <w:t>:</w:t>
      </w:r>
    </w:p>
    <w:p w14:paraId="2A65AE69" w14:textId="21A7737A" w:rsidR="001E2274" w:rsidRDefault="007F774E" w:rsidP="007F774E">
      <w:pPr>
        <w:rPr>
          <w:b w:val="0"/>
          <w:bCs w:val="0"/>
          <w:caps/>
          <w:sz w:val="24"/>
          <w:szCs w:val="24"/>
          <w:rtl/>
        </w:rPr>
      </w:pPr>
      <w:r>
        <w:rPr>
          <w:rFonts w:hint="cs"/>
          <w:b w:val="0"/>
          <w:bCs w:val="0"/>
          <w:caps/>
          <w:sz w:val="24"/>
          <w:szCs w:val="24"/>
          <w:rtl/>
        </w:rPr>
        <w:t>רגע שניה אני</w:t>
      </w:r>
      <w:r w:rsidR="000F703D">
        <w:rPr>
          <w:rFonts w:hint="cs"/>
          <w:b w:val="0"/>
          <w:bCs w:val="0"/>
          <w:caps/>
          <w:sz w:val="24"/>
          <w:szCs w:val="24"/>
          <w:rtl/>
        </w:rPr>
        <w:t xml:space="preserve"> </w:t>
      </w:r>
      <w:r>
        <w:rPr>
          <w:rFonts w:hint="cs"/>
          <w:b w:val="0"/>
          <w:bCs w:val="0"/>
          <w:caps/>
          <w:sz w:val="24"/>
          <w:szCs w:val="24"/>
          <w:rtl/>
        </w:rPr>
        <w:t xml:space="preserve">... </w:t>
      </w:r>
    </w:p>
    <w:p w14:paraId="09589712" w14:textId="77777777" w:rsidR="001E2274" w:rsidRDefault="001E2274" w:rsidP="007F774E">
      <w:pPr>
        <w:rPr>
          <w:b w:val="0"/>
          <w:bCs w:val="0"/>
          <w:caps/>
          <w:sz w:val="24"/>
          <w:szCs w:val="24"/>
          <w:rtl/>
        </w:rPr>
      </w:pPr>
    </w:p>
    <w:p w14:paraId="2925CAC0" w14:textId="77777777" w:rsidR="001E2274" w:rsidRDefault="000A5C33" w:rsidP="007F774E">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596AED2C" w14:textId="684B3B10" w:rsidR="001E2274" w:rsidRDefault="007F774E" w:rsidP="007F774E">
      <w:pPr>
        <w:rPr>
          <w:b w:val="0"/>
          <w:bCs w:val="0"/>
          <w:caps/>
          <w:sz w:val="24"/>
          <w:szCs w:val="24"/>
          <w:rtl/>
        </w:rPr>
      </w:pPr>
      <w:r>
        <w:rPr>
          <w:rFonts w:hint="cs"/>
          <w:b w:val="0"/>
          <w:bCs w:val="0"/>
          <w:caps/>
          <w:sz w:val="24"/>
          <w:szCs w:val="24"/>
          <w:rtl/>
        </w:rPr>
        <w:t>רואים יש לנו שרטוט שאפשר</w:t>
      </w:r>
    </w:p>
    <w:p w14:paraId="26A8328E" w14:textId="77777777" w:rsidR="001E2274" w:rsidRDefault="001E2274" w:rsidP="007F774E">
      <w:pPr>
        <w:rPr>
          <w:b w:val="0"/>
          <w:bCs w:val="0"/>
          <w:caps/>
          <w:sz w:val="24"/>
          <w:szCs w:val="24"/>
          <w:rtl/>
        </w:rPr>
      </w:pPr>
    </w:p>
    <w:p w14:paraId="111A15FF" w14:textId="77777777" w:rsidR="001E2274" w:rsidRDefault="00AE2D5F" w:rsidP="007F774E">
      <w:pPr>
        <w:rPr>
          <w:caps/>
          <w:sz w:val="24"/>
          <w:szCs w:val="24"/>
          <w:u w:val="single"/>
          <w:rtl/>
        </w:rPr>
      </w:pPr>
      <w:r w:rsidRPr="00AE2D5F">
        <w:rPr>
          <w:rFonts w:hint="cs"/>
          <w:caps/>
          <w:sz w:val="24"/>
          <w:szCs w:val="24"/>
          <w:u w:val="single"/>
          <w:rtl/>
        </w:rPr>
        <w:t>מר ארז שעני - נציג לשכת התכנון</w:t>
      </w:r>
      <w:r w:rsidR="001E2274">
        <w:rPr>
          <w:rFonts w:hint="cs"/>
          <w:caps/>
          <w:sz w:val="24"/>
          <w:szCs w:val="24"/>
          <w:u w:val="single"/>
          <w:rtl/>
        </w:rPr>
        <w:t>:</w:t>
      </w:r>
    </w:p>
    <w:p w14:paraId="62AC355B" w14:textId="29DFFDD8" w:rsidR="001E2274" w:rsidRDefault="007F774E" w:rsidP="007F774E">
      <w:pPr>
        <w:rPr>
          <w:b w:val="0"/>
          <w:bCs w:val="0"/>
          <w:caps/>
          <w:sz w:val="24"/>
          <w:szCs w:val="24"/>
          <w:rtl/>
        </w:rPr>
      </w:pPr>
      <w:r>
        <w:rPr>
          <w:rFonts w:hint="cs"/>
          <w:b w:val="0"/>
          <w:bCs w:val="0"/>
          <w:caps/>
          <w:sz w:val="24"/>
          <w:szCs w:val="24"/>
          <w:rtl/>
        </w:rPr>
        <w:t xml:space="preserve">כן </w:t>
      </w:r>
    </w:p>
    <w:p w14:paraId="1DA84116" w14:textId="77777777" w:rsidR="001E2274" w:rsidRDefault="001E2274" w:rsidP="007F774E">
      <w:pPr>
        <w:rPr>
          <w:b w:val="0"/>
          <w:bCs w:val="0"/>
          <w:caps/>
          <w:sz w:val="24"/>
          <w:szCs w:val="24"/>
          <w:rtl/>
        </w:rPr>
      </w:pPr>
    </w:p>
    <w:p w14:paraId="67589169" w14:textId="77777777" w:rsidR="001E2274" w:rsidRDefault="00E5536A" w:rsidP="007F774E">
      <w:pPr>
        <w:rPr>
          <w:caps/>
          <w:sz w:val="24"/>
          <w:szCs w:val="24"/>
          <w:u w:val="single"/>
          <w:rtl/>
        </w:rPr>
      </w:pPr>
      <w:r w:rsidRPr="00E5536A">
        <w:rPr>
          <w:rFonts w:hint="cs"/>
          <w:caps/>
          <w:sz w:val="24"/>
          <w:szCs w:val="24"/>
          <w:u w:val="single"/>
          <w:rtl/>
        </w:rPr>
        <w:t>גב</w:t>
      </w:r>
      <w:r w:rsidRPr="00E5536A">
        <w:rPr>
          <w:caps/>
          <w:sz w:val="24"/>
          <w:szCs w:val="24"/>
          <w:u w:val="single"/>
          <w:rtl/>
        </w:rPr>
        <w:t>'</w:t>
      </w:r>
      <w:r w:rsidRPr="00E5536A">
        <w:rPr>
          <w:rFonts w:hint="cs"/>
          <w:caps/>
          <w:sz w:val="24"/>
          <w:szCs w:val="24"/>
          <w:u w:val="single"/>
          <w:rtl/>
        </w:rPr>
        <w:t xml:space="preserve"> רוני גרניט - נציגת משרד הבריאות בוועדה המחוזית</w:t>
      </w:r>
      <w:r w:rsidR="001E2274">
        <w:rPr>
          <w:rFonts w:hint="cs"/>
          <w:caps/>
          <w:sz w:val="24"/>
          <w:szCs w:val="24"/>
          <w:u w:val="single"/>
          <w:rtl/>
        </w:rPr>
        <w:t>:</w:t>
      </w:r>
    </w:p>
    <w:p w14:paraId="2067DE0E" w14:textId="30CA98E7" w:rsidR="001E2274" w:rsidRDefault="007F774E" w:rsidP="007F774E">
      <w:pPr>
        <w:rPr>
          <w:b w:val="0"/>
          <w:bCs w:val="0"/>
          <w:caps/>
          <w:sz w:val="24"/>
          <w:szCs w:val="24"/>
          <w:rtl/>
        </w:rPr>
      </w:pPr>
      <w:r>
        <w:rPr>
          <w:rFonts w:hint="cs"/>
          <w:b w:val="0"/>
          <w:bCs w:val="0"/>
          <w:caps/>
          <w:sz w:val="24"/>
          <w:szCs w:val="24"/>
          <w:rtl/>
        </w:rPr>
        <w:t>ככה תראה איפה אתם חושבים</w:t>
      </w:r>
    </w:p>
    <w:p w14:paraId="5AD5B81D" w14:textId="77777777" w:rsidR="001E2274" w:rsidRDefault="001E2274" w:rsidP="007F774E">
      <w:pPr>
        <w:rPr>
          <w:b w:val="0"/>
          <w:bCs w:val="0"/>
          <w:caps/>
          <w:sz w:val="24"/>
          <w:szCs w:val="24"/>
          <w:rtl/>
        </w:rPr>
      </w:pPr>
    </w:p>
    <w:p w14:paraId="6A914079" w14:textId="77777777" w:rsidR="001E2274" w:rsidRDefault="00AE2D5F" w:rsidP="007F774E">
      <w:pPr>
        <w:rPr>
          <w:caps/>
          <w:sz w:val="24"/>
          <w:szCs w:val="24"/>
          <w:u w:val="single"/>
          <w:rtl/>
        </w:rPr>
      </w:pPr>
      <w:r w:rsidRPr="00AE2D5F">
        <w:rPr>
          <w:rFonts w:hint="cs"/>
          <w:caps/>
          <w:sz w:val="24"/>
          <w:szCs w:val="24"/>
          <w:u w:val="single"/>
          <w:rtl/>
        </w:rPr>
        <w:t>מר ארז שעני - נציג לשכת התכנון</w:t>
      </w:r>
      <w:r w:rsidR="001E2274">
        <w:rPr>
          <w:rFonts w:hint="cs"/>
          <w:caps/>
          <w:sz w:val="24"/>
          <w:szCs w:val="24"/>
          <w:u w:val="single"/>
          <w:rtl/>
        </w:rPr>
        <w:t>:</w:t>
      </w:r>
    </w:p>
    <w:p w14:paraId="636DB1D2" w14:textId="4BCF4B86" w:rsidR="001E2274" w:rsidRDefault="007F774E" w:rsidP="007F774E">
      <w:pPr>
        <w:rPr>
          <w:b w:val="0"/>
          <w:bCs w:val="0"/>
          <w:caps/>
          <w:sz w:val="24"/>
          <w:szCs w:val="24"/>
          <w:rtl/>
        </w:rPr>
      </w:pPr>
      <w:r>
        <w:rPr>
          <w:rFonts w:hint="cs"/>
          <w:b w:val="0"/>
          <w:bCs w:val="0"/>
          <w:caps/>
          <w:sz w:val="24"/>
          <w:szCs w:val="24"/>
          <w:rtl/>
        </w:rPr>
        <w:t xml:space="preserve">כן כן אני צריך לשתף את זה שוב </w:t>
      </w:r>
    </w:p>
    <w:p w14:paraId="5405298B" w14:textId="77777777" w:rsidR="001E2274" w:rsidRDefault="001E2274" w:rsidP="007F774E">
      <w:pPr>
        <w:rPr>
          <w:b w:val="0"/>
          <w:bCs w:val="0"/>
          <w:caps/>
          <w:sz w:val="24"/>
          <w:szCs w:val="24"/>
          <w:rtl/>
        </w:rPr>
      </w:pPr>
    </w:p>
    <w:p w14:paraId="3B3E21A3" w14:textId="77777777" w:rsidR="001E2274" w:rsidRDefault="000A3DA6" w:rsidP="007F774E">
      <w:pPr>
        <w:rPr>
          <w:caps/>
          <w:sz w:val="24"/>
          <w:szCs w:val="24"/>
          <w:u w:val="single"/>
          <w:rtl/>
        </w:rPr>
      </w:pPr>
      <w:r w:rsidRPr="000A3DA6">
        <w:rPr>
          <w:rFonts w:hint="cs"/>
          <w:caps/>
          <w:sz w:val="24"/>
          <w:szCs w:val="24"/>
          <w:u w:val="single"/>
          <w:rtl/>
        </w:rPr>
        <w:t>מר תומר דוידסון - נציג מנהל מקרקעי ישראל בוועדה המחוזית</w:t>
      </w:r>
      <w:r w:rsidR="001E2274">
        <w:rPr>
          <w:rFonts w:hint="cs"/>
          <w:caps/>
          <w:sz w:val="24"/>
          <w:szCs w:val="24"/>
          <w:u w:val="single"/>
          <w:rtl/>
        </w:rPr>
        <w:t>:</w:t>
      </w:r>
    </w:p>
    <w:p w14:paraId="52267A8C" w14:textId="61635844" w:rsidR="001E2274" w:rsidRDefault="007F774E" w:rsidP="007F774E">
      <w:pPr>
        <w:rPr>
          <w:b w:val="0"/>
          <w:bCs w:val="0"/>
          <w:caps/>
          <w:sz w:val="24"/>
          <w:szCs w:val="24"/>
          <w:rtl/>
        </w:rPr>
      </w:pPr>
      <w:r>
        <w:rPr>
          <w:rFonts w:hint="cs"/>
          <w:b w:val="0"/>
          <w:bCs w:val="0"/>
          <w:caps/>
          <w:sz w:val="24"/>
          <w:szCs w:val="24"/>
          <w:rtl/>
        </w:rPr>
        <w:t>הנה את רואה איך זה נראה</w:t>
      </w:r>
      <w:r w:rsidR="000F703D">
        <w:rPr>
          <w:rFonts w:hint="cs"/>
          <w:b w:val="0"/>
          <w:bCs w:val="0"/>
          <w:caps/>
          <w:sz w:val="24"/>
          <w:szCs w:val="24"/>
          <w:rtl/>
        </w:rPr>
        <w:t xml:space="preserve"> </w:t>
      </w:r>
      <w:r>
        <w:rPr>
          <w:rFonts w:hint="cs"/>
          <w:b w:val="0"/>
          <w:bCs w:val="0"/>
          <w:caps/>
          <w:sz w:val="24"/>
          <w:szCs w:val="24"/>
          <w:rtl/>
        </w:rPr>
        <w:t>...</w:t>
      </w:r>
    </w:p>
    <w:p w14:paraId="6517A0BF" w14:textId="77777777" w:rsidR="001E2274" w:rsidRDefault="001E2274" w:rsidP="007F774E">
      <w:pPr>
        <w:rPr>
          <w:b w:val="0"/>
          <w:bCs w:val="0"/>
          <w:caps/>
          <w:sz w:val="24"/>
          <w:szCs w:val="24"/>
          <w:rtl/>
        </w:rPr>
      </w:pPr>
    </w:p>
    <w:p w14:paraId="10A92571" w14:textId="77777777" w:rsidR="001E2274" w:rsidRDefault="008B7E16" w:rsidP="007F774E">
      <w:pPr>
        <w:rPr>
          <w:b w:val="0"/>
          <w:bCs w:val="0"/>
          <w:caps/>
          <w:sz w:val="24"/>
          <w:szCs w:val="24"/>
          <w:rtl/>
        </w:rPr>
      </w:pPr>
      <w:r>
        <w:rPr>
          <w:rFonts w:hint="cs"/>
          <w:b w:val="0"/>
          <w:bCs w:val="0"/>
          <w:caps/>
          <w:sz w:val="24"/>
          <w:szCs w:val="24"/>
          <w:rtl/>
        </w:rPr>
        <w:t xml:space="preserve">(מדברים ביניהם) </w:t>
      </w:r>
    </w:p>
    <w:p w14:paraId="567EA4C3" w14:textId="77777777" w:rsidR="001E2274" w:rsidRDefault="001E2274" w:rsidP="007F774E">
      <w:pPr>
        <w:rPr>
          <w:b w:val="0"/>
          <w:bCs w:val="0"/>
          <w:caps/>
          <w:sz w:val="24"/>
          <w:szCs w:val="24"/>
          <w:rtl/>
        </w:rPr>
      </w:pPr>
    </w:p>
    <w:p w14:paraId="023FD3A4" w14:textId="77777777" w:rsidR="001E2274" w:rsidRDefault="003109B2" w:rsidP="007F774E">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3762D2FD" w14:textId="599D4A7F" w:rsidR="001E2274" w:rsidRDefault="00A102AE" w:rsidP="007F774E">
      <w:pPr>
        <w:rPr>
          <w:b w:val="0"/>
          <w:bCs w:val="0"/>
          <w:caps/>
          <w:sz w:val="24"/>
          <w:szCs w:val="24"/>
          <w:rtl/>
        </w:rPr>
      </w:pPr>
      <w:r>
        <w:rPr>
          <w:rFonts w:hint="cs"/>
          <w:b w:val="0"/>
          <w:bCs w:val="0"/>
          <w:caps/>
          <w:sz w:val="24"/>
          <w:szCs w:val="24"/>
          <w:rtl/>
        </w:rPr>
        <w:lastRenderedPageBreak/>
        <w:t xml:space="preserve">אני יודעת אבל השאלה אם ארבע שלוש אחד </w:t>
      </w:r>
    </w:p>
    <w:p w14:paraId="5383C3D3" w14:textId="77777777" w:rsidR="001E2274" w:rsidRDefault="001E2274" w:rsidP="007F774E">
      <w:pPr>
        <w:rPr>
          <w:b w:val="0"/>
          <w:bCs w:val="0"/>
          <w:caps/>
          <w:sz w:val="24"/>
          <w:szCs w:val="24"/>
          <w:rtl/>
        </w:rPr>
      </w:pPr>
    </w:p>
    <w:p w14:paraId="4E977150" w14:textId="77777777" w:rsidR="001E2274" w:rsidRDefault="000A3DA6" w:rsidP="007F774E">
      <w:pPr>
        <w:rPr>
          <w:caps/>
          <w:sz w:val="24"/>
          <w:szCs w:val="24"/>
          <w:u w:val="single"/>
          <w:rtl/>
        </w:rPr>
      </w:pPr>
      <w:r w:rsidRPr="000A3DA6">
        <w:rPr>
          <w:rFonts w:hint="cs"/>
          <w:caps/>
          <w:sz w:val="24"/>
          <w:szCs w:val="24"/>
          <w:u w:val="single"/>
          <w:rtl/>
        </w:rPr>
        <w:t>מר תומר דוידסון - נציג מנהל מקרקעי ישראל בוועדה המחוזית</w:t>
      </w:r>
      <w:r w:rsidR="001E2274">
        <w:rPr>
          <w:rFonts w:hint="cs"/>
          <w:caps/>
          <w:sz w:val="24"/>
          <w:szCs w:val="24"/>
          <w:u w:val="single"/>
          <w:rtl/>
        </w:rPr>
        <w:t>:</w:t>
      </w:r>
    </w:p>
    <w:p w14:paraId="2A1CC079" w14:textId="65A6E476" w:rsidR="001E2274" w:rsidRDefault="00A102AE" w:rsidP="007F774E">
      <w:pPr>
        <w:rPr>
          <w:b w:val="0"/>
          <w:bCs w:val="0"/>
          <w:caps/>
          <w:sz w:val="24"/>
          <w:szCs w:val="24"/>
          <w:rtl/>
        </w:rPr>
      </w:pPr>
      <w:r>
        <w:rPr>
          <w:rFonts w:hint="cs"/>
          <w:b w:val="0"/>
          <w:bCs w:val="0"/>
          <w:caps/>
          <w:sz w:val="24"/>
          <w:szCs w:val="24"/>
          <w:rtl/>
        </w:rPr>
        <w:t xml:space="preserve">זה ארבע שלוש אחד </w:t>
      </w:r>
    </w:p>
    <w:p w14:paraId="00FC6094" w14:textId="77777777" w:rsidR="001E2274" w:rsidRDefault="001E2274" w:rsidP="007F774E">
      <w:pPr>
        <w:rPr>
          <w:b w:val="0"/>
          <w:bCs w:val="0"/>
          <w:caps/>
          <w:sz w:val="24"/>
          <w:szCs w:val="24"/>
          <w:rtl/>
        </w:rPr>
      </w:pPr>
    </w:p>
    <w:p w14:paraId="773F3037" w14:textId="77777777" w:rsidR="001E2274" w:rsidRDefault="003109B2" w:rsidP="007F774E">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1AE0657E" w14:textId="22E2F0DE" w:rsidR="001E2274" w:rsidRDefault="00A102AE" w:rsidP="007F774E">
      <w:pPr>
        <w:rPr>
          <w:b w:val="0"/>
          <w:bCs w:val="0"/>
          <w:caps/>
          <w:sz w:val="24"/>
          <w:szCs w:val="24"/>
          <w:rtl/>
        </w:rPr>
      </w:pPr>
      <w:r>
        <w:rPr>
          <w:rFonts w:hint="cs"/>
          <w:b w:val="0"/>
          <w:bCs w:val="0"/>
          <w:caps/>
          <w:sz w:val="24"/>
          <w:szCs w:val="24"/>
          <w:rtl/>
        </w:rPr>
        <w:t>שיש לו עוד קיר אקוסטי?</w:t>
      </w:r>
    </w:p>
    <w:p w14:paraId="6D11C8F5" w14:textId="77777777" w:rsidR="001E2274" w:rsidRDefault="001E2274" w:rsidP="007F774E">
      <w:pPr>
        <w:rPr>
          <w:b w:val="0"/>
          <w:bCs w:val="0"/>
          <w:caps/>
          <w:sz w:val="24"/>
          <w:szCs w:val="24"/>
          <w:rtl/>
        </w:rPr>
      </w:pPr>
    </w:p>
    <w:p w14:paraId="2C9F5A58" w14:textId="77777777" w:rsidR="001E2274" w:rsidRDefault="000A3DA6" w:rsidP="007F774E">
      <w:pPr>
        <w:rPr>
          <w:caps/>
          <w:sz w:val="24"/>
          <w:szCs w:val="24"/>
          <w:u w:val="single"/>
          <w:rtl/>
        </w:rPr>
      </w:pPr>
      <w:r w:rsidRPr="000A3DA6">
        <w:rPr>
          <w:rFonts w:hint="cs"/>
          <w:caps/>
          <w:sz w:val="24"/>
          <w:szCs w:val="24"/>
          <w:u w:val="single"/>
          <w:rtl/>
        </w:rPr>
        <w:t>מר תומר דוידסון - נציג מנהל מקרקעי ישראל בוועדה המחוזית</w:t>
      </w:r>
      <w:r w:rsidR="001E2274">
        <w:rPr>
          <w:rFonts w:hint="cs"/>
          <w:caps/>
          <w:sz w:val="24"/>
          <w:szCs w:val="24"/>
          <w:u w:val="single"/>
          <w:rtl/>
        </w:rPr>
        <w:t>:</w:t>
      </w:r>
    </w:p>
    <w:p w14:paraId="246AA780" w14:textId="4E299754" w:rsidR="001E2274" w:rsidRDefault="00A102AE" w:rsidP="007F774E">
      <w:pPr>
        <w:rPr>
          <w:b w:val="0"/>
          <w:bCs w:val="0"/>
          <w:caps/>
          <w:sz w:val="24"/>
          <w:szCs w:val="24"/>
          <w:rtl/>
        </w:rPr>
      </w:pPr>
      <w:r>
        <w:rPr>
          <w:rFonts w:hint="cs"/>
          <w:b w:val="0"/>
          <w:bCs w:val="0"/>
          <w:caps/>
          <w:sz w:val="24"/>
          <w:szCs w:val="24"/>
          <w:rtl/>
        </w:rPr>
        <w:t xml:space="preserve">בטח זה זה </w:t>
      </w:r>
    </w:p>
    <w:p w14:paraId="5E574BE0" w14:textId="77777777" w:rsidR="001E2274" w:rsidRDefault="001E2274" w:rsidP="007F774E">
      <w:pPr>
        <w:rPr>
          <w:b w:val="0"/>
          <w:bCs w:val="0"/>
          <w:caps/>
          <w:sz w:val="24"/>
          <w:szCs w:val="24"/>
          <w:rtl/>
        </w:rPr>
      </w:pPr>
    </w:p>
    <w:p w14:paraId="2070A075" w14:textId="77777777" w:rsidR="001E2274" w:rsidRDefault="003109B2" w:rsidP="007F774E">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6B1E83E4" w14:textId="785999DD" w:rsidR="001E2274" w:rsidRDefault="00A102AE" w:rsidP="007F774E">
      <w:pPr>
        <w:rPr>
          <w:b w:val="0"/>
          <w:bCs w:val="0"/>
          <w:caps/>
          <w:sz w:val="24"/>
          <w:szCs w:val="24"/>
          <w:rtl/>
        </w:rPr>
      </w:pPr>
      <w:r>
        <w:rPr>
          <w:rFonts w:hint="cs"/>
          <w:b w:val="0"/>
          <w:bCs w:val="0"/>
          <w:caps/>
          <w:sz w:val="24"/>
          <w:szCs w:val="24"/>
          <w:rtl/>
        </w:rPr>
        <w:t xml:space="preserve">זה הקיר האקוסטי אחד </w:t>
      </w:r>
    </w:p>
    <w:p w14:paraId="5606B2E8" w14:textId="77777777" w:rsidR="001E2274" w:rsidRDefault="001E2274" w:rsidP="007F774E">
      <w:pPr>
        <w:rPr>
          <w:b w:val="0"/>
          <w:bCs w:val="0"/>
          <w:caps/>
          <w:sz w:val="24"/>
          <w:szCs w:val="24"/>
          <w:rtl/>
        </w:rPr>
      </w:pPr>
    </w:p>
    <w:p w14:paraId="743D92A8" w14:textId="77777777" w:rsidR="001E2274" w:rsidRDefault="000A3DA6" w:rsidP="007F774E">
      <w:pPr>
        <w:rPr>
          <w:caps/>
          <w:sz w:val="24"/>
          <w:szCs w:val="24"/>
          <w:u w:val="single"/>
          <w:rtl/>
        </w:rPr>
      </w:pPr>
      <w:r w:rsidRPr="000A3DA6">
        <w:rPr>
          <w:rFonts w:hint="cs"/>
          <w:caps/>
          <w:sz w:val="24"/>
          <w:szCs w:val="24"/>
          <w:u w:val="single"/>
          <w:rtl/>
        </w:rPr>
        <w:t>מר תומר דוידסון - נציג מנהל מקרקעי ישראל בוועדה המחוזית</w:t>
      </w:r>
      <w:r w:rsidR="001E2274">
        <w:rPr>
          <w:rFonts w:hint="cs"/>
          <w:caps/>
          <w:sz w:val="24"/>
          <w:szCs w:val="24"/>
          <w:u w:val="single"/>
          <w:rtl/>
        </w:rPr>
        <w:t>:</w:t>
      </w:r>
    </w:p>
    <w:p w14:paraId="459A982E" w14:textId="1BC87502" w:rsidR="001E2274" w:rsidRDefault="00A102AE" w:rsidP="007F774E">
      <w:pPr>
        <w:rPr>
          <w:b w:val="0"/>
          <w:bCs w:val="0"/>
          <w:caps/>
          <w:sz w:val="24"/>
          <w:szCs w:val="24"/>
          <w:rtl/>
        </w:rPr>
      </w:pPr>
      <w:r>
        <w:rPr>
          <w:rFonts w:hint="cs"/>
          <w:b w:val="0"/>
          <w:bCs w:val="0"/>
          <w:caps/>
          <w:sz w:val="24"/>
          <w:szCs w:val="24"/>
          <w:rtl/>
        </w:rPr>
        <w:t>הצמוד זה זה זה שניה</w:t>
      </w:r>
      <w:r w:rsidR="000F703D">
        <w:rPr>
          <w:rFonts w:hint="cs"/>
          <w:b w:val="0"/>
          <w:bCs w:val="0"/>
          <w:caps/>
          <w:sz w:val="24"/>
          <w:szCs w:val="24"/>
          <w:rtl/>
        </w:rPr>
        <w:t xml:space="preserve"> </w:t>
      </w:r>
      <w:r>
        <w:rPr>
          <w:rFonts w:hint="cs"/>
          <w:b w:val="0"/>
          <w:bCs w:val="0"/>
          <w:caps/>
          <w:sz w:val="24"/>
          <w:szCs w:val="24"/>
          <w:rtl/>
        </w:rPr>
        <w:t>...</w:t>
      </w:r>
    </w:p>
    <w:p w14:paraId="5A0A42A6" w14:textId="77777777" w:rsidR="001E2274" w:rsidRDefault="001E2274" w:rsidP="007F774E">
      <w:pPr>
        <w:rPr>
          <w:b w:val="0"/>
          <w:bCs w:val="0"/>
          <w:caps/>
          <w:sz w:val="24"/>
          <w:szCs w:val="24"/>
          <w:rtl/>
        </w:rPr>
      </w:pPr>
    </w:p>
    <w:p w14:paraId="6FFFD032" w14:textId="77777777" w:rsidR="001E2274" w:rsidRDefault="00A102AE" w:rsidP="007F774E">
      <w:pPr>
        <w:rPr>
          <w:b w:val="0"/>
          <w:bCs w:val="0"/>
          <w:caps/>
          <w:sz w:val="24"/>
          <w:szCs w:val="24"/>
          <w:rtl/>
        </w:rPr>
      </w:pPr>
      <w:r>
        <w:rPr>
          <w:rFonts w:hint="cs"/>
          <w:b w:val="0"/>
          <w:bCs w:val="0"/>
          <w:caps/>
          <w:sz w:val="24"/>
          <w:szCs w:val="24"/>
          <w:rtl/>
        </w:rPr>
        <w:t>(מדברים ביחד)</w:t>
      </w:r>
    </w:p>
    <w:p w14:paraId="56ABC860" w14:textId="77777777" w:rsidR="001E2274" w:rsidRDefault="001E2274" w:rsidP="007F774E">
      <w:pPr>
        <w:rPr>
          <w:b w:val="0"/>
          <w:bCs w:val="0"/>
          <w:caps/>
          <w:sz w:val="24"/>
          <w:szCs w:val="24"/>
          <w:rtl/>
        </w:rPr>
      </w:pPr>
    </w:p>
    <w:p w14:paraId="4A64C34D" w14:textId="77777777" w:rsidR="001E2274" w:rsidRDefault="000A3DA6" w:rsidP="007F774E">
      <w:pPr>
        <w:rPr>
          <w:caps/>
          <w:sz w:val="24"/>
          <w:szCs w:val="24"/>
          <w:u w:val="single"/>
          <w:rtl/>
        </w:rPr>
      </w:pPr>
      <w:r w:rsidRPr="000A3DA6">
        <w:rPr>
          <w:rFonts w:hint="cs"/>
          <w:caps/>
          <w:sz w:val="24"/>
          <w:szCs w:val="24"/>
          <w:u w:val="single"/>
          <w:rtl/>
        </w:rPr>
        <w:t>מר תומר דוידסון - נציג מנהל מקרקעי ישראל בוועדה המחוזית</w:t>
      </w:r>
      <w:r w:rsidR="001E2274">
        <w:rPr>
          <w:rFonts w:hint="cs"/>
          <w:caps/>
          <w:sz w:val="24"/>
          <w:szCs w:val="24"/>
          <w:u w:val="single"/>
          <w:rtl/>
        </w:rPr>
        <w:t>:</w:t>
      </w:r>
    </w:p>
    <w:p w14:paraId="74F1994F" w14:textId="79303B6D" w:rsidR="001E2274" w:rsidRDefault="00A102AE" w:rsidP="007F774E">
      <w:pPr>
        <w:rPr>
          <w:b w:val="0"/>
          <w:bCs w:val="0"/>
          <w:caps/>
          <w:sz w:val="24"/>
          <w:szCs w:val="24"/>
          <w:rtl/>
        </w:rPr>
      </w:pPr>
      <w:r>
        <w:rPr>
          <w:rFonts w:hint="cs"/>
          <w:b w:val="0"/>
          <w:bCs w:val="0"/>
          <w:caps/>
          <w:sz w:val="24"/>
          <w:szCs w:val="24"/>
          <w:rtl/>
        </w:rPr>
        <w:t>שניה</w:t>
      </w:r>
      <w:r w:rsidR="000F703D">
        <w:rPr>
          <w:rFonts w:hint="cs"/>
          <w:b w:val="0"/>
          <w:bCs w:val="0"/>
          <w:caps/>
          <w:sz w:val="24"/>
          <w:szCs w:val="24"/>
          <w:rtl/>
        </w:rPr>
        <w:t xml:space="preserve"> </w:t>
      </w:r>
      <w:r>
        <w:rPr>
          <w:rFonts w:hint="cs"/>
          <w:b w:val="0"/>
          <w:bCs w:val="0"/>
          <w:caps/>
          <w:sz w:val="24"/>
          <w:szCs w:val="24"/>
          <w:rtl/>
        </w:rPr>
        <w:t xml:space="preserve">... </w:t>
      </w:r>
    </w:p>
    <w:p w14:paraId="1732DE33" w14:textId="77777777" w:rsidR="001E2274" w:rsidRDefault="001E2274" w:rsidP="007F774E">
      <w:pPr>
        <w:rPr>
          <w:b w:val="0"/>
          <w:bCs w:val="0"/>
          <w:caps/>
          <w:sz w:val="24"/>
          <w:szCs w:val="24"/>
          <w:rtl/>
        </w:rPr>
      </w:pPr>
    </w:p>
    <w:p w14:paraId="5CB404E3" w14:textId="77777777" w:rsidR="001E2274" w:rsidRDefault="003109B2" w:rsidP="007F774E">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720D924B" w14:textId="16A540CF" w:rsidR="001E2274" w:rsidRDefault="00A102AE" w:rsidP="007F774E">
      <w:pPr>
        <w:rPr>
          <w:b w:val="0"/>
          <w:bCs w:val="0"/>
          <w:caps/>
          <w:sz w:val="24"/>
          <w:szCs w:val="24"/>
          <w:rtl/>
        </w:rPr>
      </w:pPr>
      <w:r>
        <w:rPr>
          <w:rFonts w:hint="cs"/>
          <w:b w:val="0"/>
          <w:bCs w:val="0"/>
          <w:caps/>
          <w:sz w:val="24"/>
          <w:szCs w:val="24"/>
          <w:rtl/>
        </w:rPr>
        <w:t xml:space="preserve">זה הקיר האקוסטי השני נכון </w:t>
      </w:r>
    </w:p>
    <w:p w14:paraId="1582FD68" w14:textId="77777777" w:rsidR="001E2274" w:rsidRDefault="001E2274" w:rsidP="007F774E">
      <w:pPr>
        <w:rPr>
          <w:b w:val="0"/>
          <w:bCs w:val="0"/>
          <w:caps/>
          <w:sz w:val="24"/>
          <w:szCs w:val="24"/>
          <w:rtl/>
        </w:rPr>
      </w:pPr>
    </w:p>
    <w:p w14:paraId="1EA2F1E3" w14:textId="77777777" w:rsidR="001E2274" w:rsidRDefault="00AE2D5F" w:rsidP="007F774E">
      <w:pPr>
        <w:rPr>
          <w:caps/>
          <w:sz w:val="24"/>
          <w:szCs w:val="24"/>
          <w:u w:val="single"/>
          <w:rtl/>
        </w:rPr>
      </w:pPr>
      <w:r w:rsidRPr="00AE2D5F">
        <w:rPr>
          <w:rFonts w:hint="cs"/>
          <w:caps/>
          <w:sz w:val="24"/>
          <w:szCs w:val="24"/>
          <w:u w:val="single"/>
          <w:rtl/>
        </w:rPr>
        <w:t>מר ארז שעני - נציג לשכת התכנון</w:t>
      </w:r>
      <w:r w:rsidR="001E2274">
        <w:rPr>
          <w:rFonts w:hint="cs"/>
          <w:caps/>
          <w:sz w:val="24"/>
          <w:szCs w:val="24"/>
          <w:u w:val="single"/>
          <w:rtl/>
        </w:rPr>
        <w:t>:</w:t>
      </w:r>
    </w:p>
    <w:p w14:paraId="042AB1F2" w14:textId="012C6172" w:rsidR="001E2274" w:rsidRDefault="00A102AE" w:rsidP="007F774E">
      <w:pPr>
        <w:rPr>
          <w:b w:val="0"/>
          <w:bCs w:val="0"/>
          <w:caps/>
          <w:sz w:val="24"/>
          <w:szCs w:val="24"/>
          <w:rtl/>
        </w:rPr>
      </w:pPr>
      <w:r>
        <w:rPr>
          <w:rFonts w:hint="cs"/>
          <w:b w:val="0"/>
          <w:bCs w:val="0"/>
          <w:caps/>
          <w:sz w:val="24"/>
          <w:szCs w:val="24"/>
          <w:rtl/>
        </w:rPr>
        <w:t>הבעיה יש כאילו אם עושים חלוקה</w:t>
      </w:r>
    </w:p>
    <w:p w14:paraId="5D403F11" w14:textId="77777777" w:rsidR="001E2274" w:rsidRDefault="001E2274" w:rsidP="007F774E">
      <w:pPr>
        <w:rPr>
          <w:b w:val="0"/>
          <w:bCs w:val="0"/>
          <w:caps/>
          <w:sz w:val="24"/>
          <w:szCs w:val="24"/>
          <w:rtl/>
        </w:rPr>
      </w:pPr>
    </w:p>
    <w:p w14:paraId="14D91B96" w14:textId="77777777" w:rsidR="001E2274" w:rsidRDefault="000A3DA6" w:rsidP="007F774E">
      <w:pPr>
        <w:rPr>
          <w:caps/>
          <w:sz w:val="24"/>
          <w:szCs w:val="24"/>
          <w:u w:val="single"/>
          <w:rtl/>
        </w:rPr>
      </w:pPr>
      <w:r w:rsidRPr="000A3DA6">
        <w:rPr>
          <w:rFonts w:hint="cs"/>
          <w:caps/>
          <w:sz w:val="24"/>
          <w:szCs w:val="24"/>
          <w:u w:val="single"/>
          <w:rtl/>
        </w:rPr>
        <w:t>מר תומר דוידסון - נציג מנהל מקרקעי ישראל בוועדה המחוזית</w:t>
      </w:r>
      <w:r w:rsidR="001E2274">
        <w:rPr>
          <w:rFonts w:hint="cs"/>
          <w:caps/>
          <w:sz w:val="24"/>
          <w:szCs w:val="24"/>
          <w:u w:val="single"/>
          <w:rtl/>
        </w:rPr>
        <w:t>:</w:t>
      </w:r>
    </w:p>
    <w:p w14:paraId="0BD8DE22" w14:textId="6C265007" w:rsidR="001E2274" w:rsidRDefault="00A102AE" w:rsidP="007F774E">
      <w:pPr>
        <w:rPr>
          <w:b w:val="0"/>
          <w:bCs w:val="0"/>
          <w:caps/>
          <w:sz w:val="24"/>
          <w:szCs w:val="24"/>
          <w:rtl/>
        </w:rPr>
      </w:pPr>
      <w:r>
        <w:rPr>
          <w:rFonts w:hint="cs"/>
          <w:b w:val="0"/>
          <w:bCs w:val="0"/>
          <w:caps/>
          <w:sz w:val="24"/>
          <w:szCs w:val="24"/>
          <w:rtl/>
        </w:rPr>
        <w:t>הנה את רואה?</w:t>
      </w:r>
    </w:p>
    <w:p w14:paraId="04C0698A" w14:textId="77777777" w:rsidR="001E2274" w:rsidRDefault="001E2274" w:rsidP="007F774E">
      <w:pPr>
        <w:rPr>
          <w:b w:val="0"/>
          <w:bCs w:val="0"/>
          <w:caps/>
          <w:sz w:val="24"/>
          <w:szCs w:val="24"/>
          <w:rtl/>
        </w:rPr>
      </w:pPr>
    </w:p>
    <w:p w14:paraId="7EC42877" w14:textId="77777777" w:rsidR="001E2274" w:rsidRDefault="00AE2D5F" w:rsidP="007F774E">
      <w:pPr>
        <w:rPr>
          <w:caps/>
          <w:sz w:val="24"/>
          <w:szCs w:val="24"/>
          <w:u w:val="single"/>
          <w:rtl/>
        </w:rPr>
      </w:pPr>
      <w:r w:rsidRPr="00AE2D5F">
        <w:rPr>
          <w:rFonts w:hint="cs"/>
          <w:caps/>
          <w:sz w:val="24"/>
          <w:szCs w:val="24"/>
          <w:u w:val="single"/>
          <w:rtl/>
        </w:rPr>
        <w:t>מר ארז שעני - נציג לשכת התכנון</w:t>
      </w:r>
      <w:r w:rsidR="001E2274">
        <w:rPr>
          <w:rFonts w:hint="cs"/>
          <w:caps/>
          <w:sz w:val="24"/>
          <w:szCs w:val="24"/>
          <w:u w:val="single"/>
          <w:rtl/>
        </w:rPr>
        <w:t>:</w:t>
      </w:r>
    </w:p>
    <w:p w14:paraId="599D437B" w14:textId="68040F19" w:rsidR="001E2274" w:rsidRDefault="00A102AE" w:rsidP="007F774E">
      <w:pPr>
        <w:rPr>
          <w:b w:val="0"/>
          <w:bCs w:val="0"/>
          <w:caps/>
          <w:sz w:val="24"/>
          <w:szCs w:val="24"/>
          <w:rtl/>
        </w:rPr>
      </w:pPr>
      <w:r>
        <w:rPr>
          <w:rFonts w:hint="cs"/>
          <w:b w:val="0"/>
          <w:bCs w:val="0"/>
          <w:caps/>
          <w:sz w:val="24"/>
          <w:szCs w:val="24"/>
          <w:rtl/>
        </w:rPr>
        <w:t xml:space="preserve">הבעיה כאן תהיה </w:t>
      </w:r>
      <w:r w:rsidR="00BC4903">
        <w:rPr>
          <w:rFonts w:hint="cs"/>
          <w:b w:val="0"/>
          <w:bCs w:val="0"/>
          <w:caps/>
          <w:sz w:val="24"/>
          <w:szCs w:val="24"/>
          <w:rtl/>
        </w:rPr>
        <w:t>בחניון</w:t>
      </w:r>
    </w:p>
    <w:p w14:paraId="649D77FF" w14:textId="77777777" w:rsidR="001E2274" w:rsidRDefault="001E2274" w:rsidP="007F774E">
      <w:pPr>
        <w:rPr>
          <w:b w:val="0"/>
          <w:bCs w:val="0"/>
          <w:caps/>
          <w:sz w:val="24"/>
          <w:szCs w:val="24"/>
          <w:rtl/>
        </w:rPr>
      </w:pPr>
    </w:p>
    <w:p w14:paraId="3A6EBD97" w14:textId="77777777" w:rsidR="001E2274" w:rsidRDefault="000A3DA6" w:rsidP="007F774E">
      <w:pPr>
        <w:rPr>
          <w:caps/>
          <w:sz w:val="24"/>
          <w:szCs w:val="24"/>
          <w:u w:val="single"/>
          <w:rtl/>
        </w:rPr>
      </w:pPr>
      <w:r w:rsidRPr="000A3DA6">
        <w:rPr>
          <w:rFonts w:hint="cs"/>
          <w:caps/>
          <w:sz w:val="24"/>
          <w:szCs w:val="24"/>
          <w:u w:val="single"/>
          <w:rtl/>
        </w:rPr>
        <w:t>מר תומר דוידסון - נציג מנהל מקרקעי ישראל בוועדה המחוזית</w:t>
      </w:r>
      <w:r w:rsidR="001E2274">
        <w:rPr>
          <w:rFonts w:hint="cs"/>
          <w:caps/>
          <w:sz w:val="24"/>
          <w:szCs w:val="24"/>
          <w:u w:val="single"/>
          <w:rtl/>
        </w:rPr>
        <w:t>:</w:t>
      </w:r>
    </w:p>
    <w:p w14:paraId="201E1728" w14:textId="46515D22" w:rsidR="001E2274" w:rsidRDefault="00BC4903" w:rsidP="007F774E">
      <w:pPr>
        <w:rPr>
          <w:b w:val="0"/>
          <w:bCs w:val="0"/>
          <w:caps/>
          <w:sz w:val="24"/>
          <w:szCs w:val="24"/>
          <w:rtl/>
        </w:rPr>
      </w:pPr>
      <w:r>
        <w:rPr>
          <w:rFonts w:hint="cs"/>
          <w:b w:val="0"/>
          <w:bCs w:val="0"/>
          <w:caps/>
          <w:sz w:val="24"/>
          <w:szCs w:val="24"/>
          <w:rtl/>
        </w:rPr>
        <w:t>זה זה</w:t>
      </w:r>
      <w:r w:rsidR="000F703D">
        <w:rPr>
          <w:rFonts w:hint="cs"/>
          <w:b w:val="0"/>
          <w:bCs w:val="0"/>
          <w:caps/>
          <w:sz w:val="24"/>
          <w:szCs w:val="24"/>
          <w:rtl/>
        </w:rPr>
        <w:t xml:space="preserve"> </w:t>
      </w:r>
      <w:r>
        <w:rPr>
          <w:rFonts w:hint="cs"/>
          <w:b w:val="0"/>
          <w:bCs w:val="0"/>
          <w:caps/>
          <w:sz w:val="24"/>
          <w:szCs w:val="24"/>
          <w:rtl/>
        </w:rPr>
        <w:t xml:space="preserve">הקיר האקוסטי </w:t>
      </w:r>
    </w:p>
    <w:p w14:paraId="08115991" w14:textId="77777777" w:rsidR="001E2274" w:rsidRDefault="001E2274" w:rsidP="007F774E">
      <w:pPr>
        <w:rPr>
          <w:b w:val="0"/>
          <w:bCs w:val="0"/>
          <w:caps/>
          <w:sz w:val="24"/>
          <w:szCs w:val="24"/>
          <w:rtl/>
        </w:rPr>
      </w:pPr>
    </w:p>
    <w:p w14:paraId="5E54EFD9" w14:textId="77777777" w:rsidR="001E2274" w:rsidRDefault="00AE2D5F" w:rsidP="00BC4903">
      <w:pPr>
        <w:rPr>
          <w:caps/>
          <w:sz w:val="24"/>
          <w:szCs w:val="24"/>
          <w:u w:val="single"/>
          <w:rtl/>
        </w:rPr>
      </w:pPr>
      <w:r w:rsidRPr="00AE2D5F">
        <w:rPr>
          <w:rFonts w:hint="cs"/>
          <w:caps/>
          <w:sz w:val="24"/>
          <w:szCs w:val="24"/>
          <w:u w:val="single"/>
          <w:rtl/>
        </w:rPr>
        <w:t>מר ארז שעני - נציג לשכת התכנון</w:t>
      </w:r>
      <w:r w:rsidR="001E2274">
        <w:rPr>
          <w:rFonts w:hint="cs"/>
          <w:caps/>
          <w:sz w:val="24"/>
          <w:szCs w:val="24"/>
          <w:u w:val="single"/>
          <w:rtl/>
        </w:rPr>
        <w:t>:</w:t>
      </w:r>
    </w:p>
    <w:p w14:paraId="338B5B40" w14:textId="456C1456" w:rsidR="001E2274" w:rsidRDefault="00BC4903" w:rsidP="00BC4903">
      <w:pPr>
        <w:rPr>
          <w:b w:val="0"/>
          <w:bCs w:val="0"/>
          <w:caps/>
          <w:sz w:val="24"/>
          <w:szCs w:val="24"/>
          <w:rtl/>
        </w:rPr>
      </w:pPr>
      <w:r>
        <w:rPr>
          <w:rFonts w:hint="cs"/>
          <w:b w:val="0"/>
          <w:bCs w:val="0"/>
          <w:caps/>
          <w:sz w:val="24"/>
          <w:szCs w:val="24"/>
          <w:rtl/>
        </w:rPr>
        <w:t>שלא (לא ברור)</w:t>
      </w:r>
      <w:r w:rsidR="000F703D">
        <w:rPr>
          <w:rFonts w:hint="cs"/>
          <w:b w:val="0"/>
          <w:bCs w:val="0"/>
          <w:caps/>
          <w:sz w:val="24"/>
          <w:szCs w:val="24"/>
          <w:rtl/>
        </w:rPr>
        <w:t xml:space="preserve"> </w:t>
      </w:r>
      <w:r>
        <w:rPr>
          <w:rFonts w:hint="cs"/>
          <w:b w:val="0"/>
          <w:bCs w:val="0"/>
          <w:caps/>
          <w:sz w:val="24"/>
          <w:szCs w:val="24"/>
          <w:rtl/>
        </w:rPr>
        <w:t>חניון</w:t>
      </w:r>
    </w:p>
    <w:p w14:paraId="1CA5C0AE" w14:textId="77777777" w:rsidR="001E2274" w:rsidRDefault="001E2274" w:rsidP="00BC4903">
      <w:pPr>
        <w:rPr>
          <w:b w:val="0"/>
          <w:bCs w:val="0"/>
          <w:caps/>
          <w:sz w:val="24"/>
          <w:szCs w:val="24"/>
          <w:rtl/>
        </w:rPr>
      </w:pPr>
    </w:p>
    <w:p w14:paraId="4CC6C482" w14:textId="77777777" w:rsidR="001E2274" w:rsidRDefault="000A5C33" w:rsidP="00BC4903">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47D4F95A" w14:textId="7B82320B" w:rsidR="001E2274" w:rsidRDefault="00BC4903" w:rsidP="00BC4903">
      <w:pPr>
        <w:rPr>
          <w:b w:val="0"/>
          <w:bCs w:val="0"/>
          <w:caps/>
          <w:sz w:val="24"/>
          <w:szCs w:val="24"/>
          <w:rtl/>
        </w:rPr>
      </w:pPr>
      <w:r>
        <w:rPr>
          <w:rFonts w:hint="cs"/>
          <w:b w:val="0"/>
          <w:bCs w:val="0"/>
          <w:caps/>
          <w:sz w:val="24"/>
          <w:szCs w:val="24"/>
          <w:rtl/>
        </w:rPr>
        <w:t>למה, הם יכולים</w:t>
      </w:r>
      <w:r w:rsidR="000F703D">
        <w:rPr>
          <w:rFonts w:hint="cs"/>
          <w:b w:val="0"/>
          <w:bCs w:val="0"/>
          <w:caps/>
          <w:sz w:val="24"/>
          <w:szCs w:val="24"/>
          <w:rtl/>
        </w:rPr>
        <w:t xml:space="preserve"> </w:t>
      </w:r>
      <w:r w:rsidR="00BB178D">
        <w:rPr>
          <w:rFonts w:hint="cs"/>
          <w:b w:val="0"/>
          <w:bCs w:val="0"/>
          <w:caps/>
          <w:sz w:val="24"/>
          <w:szCs w:val="24"/>
          <w:rtl/>
        </w:rPr>
        <w:t>מתחת לזה לחנות</w:t>
      </w:r>
    </w:p>
    <w:p w14:paraId="1DDDA51C" w14:textId="77777777" w:rsidR="001E2274" w:rsidRDefault="001E2274" w:rsidP="00BC4903">
      <w:pPr>
        <w:rPr>
          <w:b w:val="0"/>
          <w:bCs w:val="0"/>
          <w:caps/>
          <w:sz w:val="24"/>
          <w:szCs w:val="24"/>
          <w:rtl/>
        </w:rPr>
      </w:pPr>
    </w:p>
    <w:p w14:paraId="07CB04D9" w14:textId="77777777" w:rsidR="001E2274" w:rsidRDefault="003109B2" w:rsidP="00BC4903">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78ACB07A" w14:textId="006D9A74" w:rsidR="001E2274" w:rsidRDefault="00BB178D" w:rsidP="00BC4903">
      <w:pPr>
        <w:rPr>
          <w:b w:val="0"/>
          <w:bCs w:val="0"/>
          <w:caps/>
          <w:sz w:val="24"/>
          <w:szCs w:val="24"/>
          <w:rtl/>
        </w:rPr>
      </w:pPr>
      <w:r>
        <w:rPr>
          <w:rFonts w:hint="cs"/>
          <w:b w:val="0"/>
          <w:bCs w:val="0"/>
          <w:caps/>
          <w:sz w:val="24"/>
          <w:szCs w:val="24"/>
          <w:rtl/>
        </w:rPr>
        <w:t xml:space="preserve">רגע שניה </w:t>
      </w:r>
    </w:p>
    <w:p w14:paraId="5B13EB1A" w14:textId="77777777" w:rsidR="001E2274" w:rsidRDefault="001E2274" w:rsidP="00BC4903">
      <w:pPr>
        <w:rPr>
          <w:b w:val="0"/>
          <w:bCs w:val="0"/>
          <w:caps/>
          <w:sz w:val="24"/>
          <w:szCs w:val="24"/>
          <w:rtl/>
        </w:rPr>
      </w:pPr>
    </w:p>
    <w:p w14:paraId="2D91EB7A" w14:textId="77777777" w:rsidR="001E2274" w:rsidRDefault="000A3DA6" w:rsidP="00BC4903">
      <w:pPr>
        <w:rPr>
          <w:caps/>
          <w:sz w:val="24"/>
          <w:szCs w:val="24"/>
          <w:u w:val="single"/>
          <w:rtl/>
        </w:rPr>
      </w:pPr>
      <w:r w:rsidRPr="000A3DA6">
        <w:rPr>
          <w:rFonts w:hint="cs"/>
          <w:caps/>
          <w:sz w:val="24"/>
          <w:szCs w:val="24"/>
          <w:u w:val="single"/>
          <w:rtl/>
        </w:rPr>
        <w:t>מר תומר דוידסון - נציג מנהל מקרקעי ישראל בוועדה המחוזית</w:t>
      </w:r>
      <w:r w:rsidR="001E2274">
        <w:rPr>
          <w:rFonts w:hint="cs"/>
          <w:caps/>
          <w:sz w:val="24"/>
          <w:szCs w:val="24"/>
          <w:u w:val="single"/>
          <w:rtl/>
        </w:rPr>
        <w:t>:</w:t>
      </w:r>
    </w:p>
    <w:p w14:paraId="2BD30073" w14:textId="1285AEDC" w:rsidR="001E2274" w:rsidRDefault="00BB178D" w:rsidP="00BC4903">
      <w:pPr>
        <w:rPr>
          <w:b w:val="0"/>
          <w:bCs w:val="0"/>
          <w:caps/>
          <w:sz w:val="24"/>
          <w:szCs w:val="24"/>
          <w:rtl/>
        </w:rPr>
      </w:pPr>
      <w:r>
        <w:rPr>
          <w:rFonts w:hint="cs"/>
          <w:b w:val="0"/>
          <w:bCs w:val="0"/>
          <w:caps/>
          <w:sz w:val="24"/>
          <w:szCs w:val="24"/>
          <w:rtl/>
        </w:rPr>
        <w:t xml:space="preserve">לאט לאט </w:t>
      </w:r>
    </w:p>
    <w:p w14:paraId="262F2CAC" w14:textId="77777777" w:rsidR="001E2274" w:rsidRDefault="001E2274" w:rsidP="00BC4903">
      <w:pPr>
        <w:rPr>
          <w:b w:val="0"/>
          <w:bCs w:val="0"/>
          <w:caps/>
          <w:sz w:val="24"/>
          <w:szCs w:val="24"/>
          <w:rtl/>
        </w:rPr>
      </w:pPr>
    </w:p>
    <w:p w14:paraId="69DF7640" w14:textId="77777777" w:rsidR="001E2274" w:rsidRDefault="00AE2D5F" w:rsidP="00BC4903">
      <w:pPr>
        <w:rPr>
          <w:caps/>
          <w:sz w:val="24"/>
          <w:szCs w:val="24"/>
          <w:u w:val="single"/>
          <w:rtl/>
        </w:rPr>
      </w:pPr>
      <w:r w:rsidRPr="00AE2D5F">
        <w:rPr>
          <w:rFonts w:hint="cs"/>
          <w:caps/>
          <w:sz w:val="24"/>
          <w:szCs w:val="24"/>
          <w:u w:val="single"/>
          <w:rtl/>
        </w:rPr>
        <w:t>מר ארז שעני - נציג לשכת התכנון</w:t>
      </w:r>
      <w:r w:rsidR="001E2274">
        <w:rPr>
          <w:rFonts w:hint="cs"/>
          <w:caps/>
          <w:sz w:val="24"/>
          <w:szCs w:val="24"/>
          <w:u w:val="single"/>
          <w:rtl/>
        </w:rPr>
        <w:t>:</w:t>
      </w:r>
    </w:p>
    <w:p w14:paraId="2E1B1488" w14:textId="52037655" w:rsidR="001E2274" w:rsidRDefault="00BB178D" w:rsidP="00BC4903">
      <w:pPr>
        <w:rPr>
          <w:b w:val="0"/>
          <w:bCs w:val="0"/>
          <w:caps/>
          <w:sz w:val="24"/>
          <w:szCs w:val="24"/>
          <w:rtl/>
        </w:rPr>
      </w:pPr>
      <w:r>
        <w:rPr>
          <w:rFonts w:hint="cs"/>
          <w:b w:val="0"/>
          <w:bCs w:val="0"/>
          <w:caps/>
          <w:sz w:val="24"/>
          <w:szCs w:val="24"/>
          <w:rtl/>
        </w:rPr>
        <w:t xml:space="preserve">... לשצפ ל, אם זה שפפ או משהו כזה אז הם יכולים </w:t>
      </w:r>
    </w:p>
    <w:p w14:paraId="7AD18F5C" w14:textId="77777777" w:rsidR="001E2274" w:rsidRDefault="001E2274" w:rsidP="00BC4903">
      <w:pPr>
        <w:rPr>
          <w:b w:val="0"/>
          <w:bCs w:val="0"/>
          <w:caps/>
          <w:sz w:val="24"/>
          <w:szCs w:val="24"/>
          <w:rtl/>
        </w:rPr>
      </w:pPr>
    </w:p>
    <w:p w14:paraId="715D142A" w14:textId="77777777" w:rsidR="001E2274" w:rsidRDefault="003109B2" w:rsidP="00BC4903">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14C0780C" w14:textId="3CC875D4" w:rsidR="001E2274" w:rsidRDefault="00BB178D" w:rsidP="00BC4903">
      <w:pPr>
        <w:rPr>
          <w:b w:val="0"/>
          <w:bCs w:val="0"/>
          <w:caps/>
          <w:sz w:val="24"/>
          <w:szCs w:val="24"/>
          <w:rtl/>
        </w:rPr>
      </w:pPr>
      <w:r>
        <w:rPr>
          <w:rFonts w:hint="cs"/>
          <w:b w:val="0"/>
          <w:bCs w:val="0"/>
          <w:caps/>
          <w:sz w:val="24"/>
          <w:szCs w:val="24"/>
          <w:rtl/>
        </w:rPr>
        <w:t xml:space="preserve">כן </w:t>
      </w:r>
    </w:p>
    <w:p w14:paraId="5475A432" w14:textId="77777777" w:rsidR="001E2274" w:rsidRDefault="001E2274" w:rsidP="00BC4903">
      <w:pPr>
        <w:rPr>
          <w:b w:val="0"/>
          <w:bCs w:val="0"/>
          <w:caps/>
          <w:sz w:val="24"/>
          <w:szCs w:val="24"/>
          <w:rtl/>
        </w:rPr>
      </w:pPr>
    </w:p>
    <w:p w14:paraId="70F3B807" w14:textId="77777777" w:rsidR="001E2274" w:rsidRDefault="00AE2D5F" w:rsidP="00BC4903">
      <w:pPr>
        <w:rPr>
          <w:caps/>
          <w:sz w:val="24"/>
          <w:szCs w:val="24"/>
          <w:u w:val="single"/>
          <w:rtl/>
        </w:rPr>
      </w:pPr>
      <w:r w:rsidRPr="00AE2D5F">
        <w:rPr>
          <w:rFonts w:hint="cs"/>
          <w:caps/>
          <w:sz w:val="24"/>
          <w:szCs w:val="24"/>
          <w:u w:val="single"/>
          <w:rtl/>
        </w:rPr>
        <w:t>מר ארז שעני - נציג לשכת התכנון</w:t>
      </w:r>
      <w:r w:rsidR="001E2274">
        <w:rPr>
          <w:rFonts w:hint="cs"/>
          <w:caps/>
          <w:sz w:val="24"/>
          <w:szCs w:val="24"/>
          <w:u w:val="single"/>
          <w:rtl/>
        </w:rPr>
        <w:t>:</w:t>
      </w:r>
    </w:p>
    <w:p w14:paraId="34AF5989" w14:textId="1ADB7A68" w:rsidR="001E2274" w:rsidRDefault="00BB178D" w:rsidP="00BC4903">
      <w:pPr>
        <w:rPr>
          <w:b w:val="0"/>
          <w:bCs w:val="0"/>
          <w:caps/>
          <w:sz w:val="24"/>
          <w:szCs w:val="24"/>
          <w:rtl/>
        </w:rPr>
      </w:pPr>
      <w:r>
        <w:rPr>
          <w:rFonts w:hint="cs"/>
          <w:b w:val="0"/>
          <w:bCs w:val="0"/>
          <w:caps/>
          <w:sz w:val="24"/>
          <w:szCs w:val="24"/>
          <w:rtl/>
        </w:rPr>
        <w:t xml:space="preserve">... לחנות אבל יהיה חייב להיות חניה, ואז </w:t>
      </w:r>
    </w:p>
    <w:p w14:paraId="40290208" w14:textId="77777777" w:rsidR="001E2274" w:rsidRDefault="001E2274" w:rsidP="00BC4903">
      <w:pPr>
        <w:rPr>
          <w:b w:val="0"/>
          <w:bCs w:val="0"/>
          <w:caps/>
          <w:sz w:val="24"/>
          <w:szCs w:val="24"/>
          <w:rtl/>
        </w:rPr>
      </w:pPr>
    </w:p>
    <w:p w14:paraId="689603DB" w14:textId="77777777" w:rsidR="001E2274" w:rsidRDefault="000A5C33" w:rsidP="00BC4903">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342713DE" w14:textId="50E7D2FD" w:rsidR="001E2274" w:rsidRDefault="00BB178D" w:rsidP="00BC4903">
      <w:pPr>
        <w:rPr>
          <w:b w:val="0"/>
          <w:bCs w:val="0"/>
          <w:caps/>
          <w:sz w:val="24"/>
          <w:szCs w:val="24"/>
          <w:rtl/>
        </w:rPr>
      </w:pPr>
      <w:r>
        <w:rPr>
          <w:rFonts w:hint="cs"/>
          <w:b w:val="0"/>
          <w:bCs w:val="0"/>
          <w:caps/>
          <w:sz w:val="24"/>
          <w:szCs w:val="24"/>
          <w:rtl/>
        </w:rPr>
        <w:t>אם נעשה זה שטח ספורט פתוח</w:t>
      </w:r>
    </w:p>
    <w:p w14:paraId="003FCE04" w14:textId="77777777" w:rsidR="001E2274" w:rsidRDefault="001E2274" w:rsidP="00BC4903">
      <w:pPr>
        <w:rPr>
          <w:b w:val="0"/>
          <w:bCs w:val="0"/>
          <w:caps/>
          <w:sz w:val="24"/>
          <w:szCs w:val="24"/>
          <w:rtl/>
        </w:rPr>
      </w:pPr>
    </w:p>
    <w:p w14:paraId="61BD7F0E" w14:textId="77777777" w:rsidR="001E2274" w:rsidRDefault="003109B2" w:rsidP="00BB178D">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42F3AE10" w14:textId="5E1EE17E" w:rsidR="001E2274" w:rsidRDefault="00BB178D" w:rsidP="00BB178D">
      <w:pPr>
        <w:rPr>
          <w:b w:val="0"/>
          <w:bCs w:val="0"/>
          <w:caps/>
          <w:sz w:val="24"/>
          <w:szCs w:val="24"/>
          <w:rtl/>
        </w:rPr>
      </w:pPr>
      <w:r>
        <w:rPr>
          <w:rFonts w:hint="cs"/>
          <w:b w:val="0"/>
          <w:bCs w:val="0"/>
          <w:caps/>
          <w:sz w:val="24"/>
          <w:szCs w:val="24"/>
          <w:rtl/>
        </w:rPr>
        <w:t>למה? את מה? זה רעיון מעניין מה שיש פה</w:t>
      </w:r>
    </w:p>
    <w:p w14:paraId="2ACF3284" w14:textId="77777777" w:rsidR="001E2274" w:rsidRDefault="001E2274" w:rsidP="00BB178D">
      <w:pPr>
        <w:rPr>
          <w:b w:val="0"/>
          <w:bCs w:val="0"/>
          <w:caps/>
          <w:sz w:val="24"/>
          <w:szCs w:val="24"/>
          <w:rtl/>
        </w:rPr>
      </w:pPr>
    </w:p>
    <w:p w14:paraId="0F6EBBBE" w14:textId="77777777" w:rsidR="001E2274" w:rsidRDefault="003361D4" w:rsidP="00BB178D">
      <w:pPr>
        <w:rPr>
          <w:caps/>
          <w:sz w:val="24"/>
          <w:szCs w:val="24"/>
          <w:u w:val="single"/>
          <w:rtl/>
        </w:rPr>
      </w:pPr>
      <w:r w:rsidRPr="003361D4">
        <w:rPr>
          <w:rFonts w:hint="cs"/>
          <w:caps/>
          <w:sz w:val="24"/>
          <w:szCs w:val="24"/>
          <w:u w:val="single"/>
          <w:rtl/>
        </w:rPr>
        <w:t>עורך דין ניצן בן ארויה - יועץ משפטי לוועדה המחוזית</w:t>
      </w:r>
      <w:r w:rsidR="001E2274">
        <w:rPr>
          <w:rFonts w:hint="cs"/>
          <w:caps/>
          <w:sz w:val="24"/>
          <w:szCs w:val="24"/>
          <w:u w:val="single"/>
          <w:rtl/>
        </w:rPr>
        <w:t>:</w:t>
      </w:r>
    </w:p>
    <w:p w14:paraId="4BED57CE" w14:textId="3DC02596" w:rsidR="001E2274" w:rsidRDefault="00BB178D" w:rsidP="00BB178D">
      <w:pPr>
        <w:rPr>
          <w:b w:val="0"/>
          <w:bCs w:val="0"/>
          <w:caps/>
          <w:sz w:val="24"/>
          <w:szCs w:val="24"/>
          <w:rtl/>
        </w:rPr>
      </w:pPr>
      <w:r>
        <w:rPr>
          <w:rFonts w:hint="cs"/>
          <w:b w:val="0"/>
          <w:bCs w:val="0"/>
          <w:caps/>
          <w:sz w:val="24"/>
          <w:szCs w:val="24"/>
          <w:rtl/>
        </w:rPr>
        <w:t>מה מה מוחמד</w:t>
      </w:r>
    </w:p>
    <w:p w14:paraId="69D1BB3B" w14:textId="77777777" w:rsidR="001E2274" w:rsidRDefault="001E2274" w:rsidP="00BB178D">
      <w:pPr>
        <w:rPr>
          <w:b w:val="0"/>
          <w:bCs w:val="0"/>
          <w:caps/>
          <w:sz w:val="24"/>
          <w:szCs w:val="24"/>
          <w:rtl/>
        </w:rPr>
      </w:pPr>
    </w:p>
    <w:p w14:paraId="7BB34B9B" w14:textId="77777777" w:rsidR="001E2274" w:rsidRDefault="00E5536A" w:rsidP="00BB178D">
      <w:pPr>
        <w:rPr>
          <w:caps/>
          <w:sz w:val="24"/>
          <w:szCs w:val="24"/>
          <w:u w:val="single"/>
          <w:rtl/>
        </w:rPr>
      </w:pPr>
      <w:r w:rsidRPr="00E5536A">
        <w:rPr>
          <w:rFonts w:hint="cs"/>
          <w:caps/>
          <w:sz w:val="24"/>
          <w:szCs w:val="24"/>
          <w:u w:val="single"/>
          <w:rtl/>
        </w:rPr>
        <w:t>גב</w:t>
      </w:r>
      <w:r w:rsidRPr="00E5536A">
        <w:rPr>
          <w:caps/>
          <w:sz w:val="24"/>
          <w:szCs w:val="24"/>
          <w:u w:val="single"/>
          <w:rtl/>
        </w:rPr>
        <w:t>'</w:t>
      </w:r>
      <w:r w:rsidRPr="00E5536A">
        <w:rPr>
          <w:rFonts w:hint="cs"/>
          <w:caps/>
          <w:sz w:val="24"/>
          <w:szCs w:val="24"/>
          <w:u w:val="single"/>
          <w:rtl/>
        </w:rPr>
        <w:t xml:space="preserve"> רוני גרניט - נציגת משרד הבריאות בוועדה המחוזית</w:t>
      </w:r>
      <w:r w:rsidR="001E2274">
        <w:rPr>
          <w:rFonts w:hint="cs"/>
          <w:caps/>
          <w:sz w:val="24"/>
          <w:szCs w:val="24"/>
          <w:u w:val="single"/>
          <w:rtl/>
        </w:rPr>
        <w:t>:</w:t>
      </w:r>
    </w:p>
    <w:p w14:paraId="0FC2A395" w14:textId="2625301B" w:rsidR="001E2274" w:rsidRDefault="00BB178D" w:rsidP="00BB178D">
      <w:pPr>
        <w:rPr>
          <w:b w:val="0"/>
          <w:bCs w:val="0"/>
          <w:caps/>
          <w:sz w:val="24"/>
          <w:szCs w:val="24"/>
          <w:rtl/>
        </w:rPr>
      </w:pPr>
      <w:r>
        <w:rPr>
          <w:rFonts w:hint="cs"/>
          <w:b w:val="0"/>
          <w:bCs w:val="0"/>
          <w:caps/>
          <w:sz w:val="24"/>
          <w:szCs w:val="24"/>
          <w:rtl/>
        </w:rPr>
        <w:t xml:space="preserve">כן </w:t>
      </w:r>
    </w:p>
    <w:p w14:paraId="2E08C763" w14:textId="77777777" w:rsidR="001E2274" w:rsidRDefault="001E2274" w:rsidP="00BB178D">
      <w:pPr>
        <w:rPr>
          <w:b w:val="0"/>
          <w:bCs w:val="0"/>
          <w:caps/>
          <w:sz w:val="24"/>
          <w:szCs w:val="24"/>
          <w:rtl/>
        </w:rPr>
      </w:pPr>
    </w:p>
    <w:p w14:paraId="47DCECDC" w14:textId="77777777" w:rsidR="001E2274" w:rsidRDefault="000A3DA6" w:rsidP="00BB178D">
      <w:pPr>
        <w:rPr>
          <w:caps/>
          <w:sz w:val="24"/>
          <w:szCs w:val="24"/>
          <w:u w:val="single"/>
          <w:rtl/>
        </w:rPr>
      </w:pPr>
      <w:r w:rsidRPr="000A3DA6">
        <w:rPr>
          <w:rFonts w:hint="cs"/>
          <w:caps/>
          <w:sz w:val="24"/>
          <w:szCs w:val="24"/>
          <w:u w:val="single"/>
          <w:rtl/>
        </w:rPr>
        <w:t>מר תומר דוידסון - נציג מנהל מקרקעי ישראל בוועדה המחוזית</w:t>
      </w:r>
      <w:r w:rsidR="001E2274">
        <w:rPr>
          <w:rFonts w:hint="cs"/>
          <w:caps/>
          <w:sz w:val="24"/>
          <w:szCs w:val="24"/>
          <w:u w:val="single"/>
          <w:rtl/>
        </w:rPr>
        <w:t>:</w:t>
      </w:r>
    </w:p>
    <w:p w14:paraId="6C33431E" w14:textId="2868644F" w:rsidR="001E2274" w:rsidRDefault="00BB178D" w:rsidP="00BB178D">
      <w:pPr>
        <w:rPr>
          <w:b w:val="0"/>
          <w:bCs w:val="0"/>
          <w:caps/>
          <w:sz w:val="24"/>
          <w:szCs w:val="24"/>
          <w:rtl/>
        </w:rPr>
      </w:pPr>
      <w:r>
        <w:rPr>
          <w:rFonts w:hint="cs"/>
          <w:b w:val="0"/>
          <w:bCs w:val="0"/>
          <w:caps/>
          <w:sz w:val="24"/>
          <w:szCs w:val="24"/>
          <w:rtl/>
        </w:rPr>
        <w:t>מה אמרו? זה?</w:t>
      </w:r>
    </w:p>
    <w:p w14:paraId="21D5EB98" w14:textId="77777777" w:rsidR="001E2274" w:rsidRDefault="001E2274" w:rsidP="00BB178D">
      <w:pPr>
        <w:rPr>
          <w:b w:val="0"/>
          <w:bCs w:val="0"/>
          <w:caps/>
          <w:sz w:val="24"/>
          <w:szCs w:val="24"/>
          <w:rtl/>
        </w:rPr>
      </w:pPr>
    </w:p>
    <w:p w14:paraId="64C249C6" w14:textId="77777777" w:rsidR="001E2274" w:rsidRDefault="000A5C33" w:rsidP="00BB178D">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294A20F1" w14:textId="01779CAD" w:rsidR="001E2274" w:rsidRDefault="00BB178D" w:rsidP="00BB178D">
      <w:pPr>
        <w:rPr>
          <w:b w:val="0"/>
          <w:bCs w:val="0"/>
          <w:caps/>
          <w:sz w:val="24"/>
          <w:szCs w:val="24"/>
          <w:rtl/>
        </w:rPr>
      </w:pPr>
      <w:r>
        <w:rPr>
          <w:rFonts w:hint="cs"/>
          <w:b w:val="0"/>
          <w:bCs w:val="0"/>
          <w:caps/>
          <w:sz w:val="24"/>
          <w:szCs w:val="24"/>
          <w:rtl/>
        </w:rPr>
        <w:t xml:space="preserve">אנחנו רוצים לאפשר להם עדיין מתחת ל, מה שאנחנו מציעים פה </w:t>
      </w:r>
    </w:p>
    <w:p w14:paraId="26BBFCC3" w14:textId="77777777" w:rsidR="001E2274" w:rsidRDefault="001E2274" w:rsidP="00BB178D">
      <w:pPr>
        <w:rPr>
          <w:b w:val="0"/>
          <w:bCs w:val="0"/>
          <w:caps/>
          <w:sz w:val="24"/>
          <w:szCs w:val="24"/>
          <w:rtl/>
        </w:rPr>
      </w:pPr>
    </w:p>
    <w:p w14:paraId="504EBC39" w14:textId="77777777" w:rsidR="001E2274" w:rsidRDefault="003109B2" w:rsidP="00BB178D">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7E15AC72" w14:textId="0C95223A" w:rsidR="001E2274" w:rsidRDefault="00BB178D" w:rsidP="00BB178D">
      <w:pPr>
        <w:rPr>
          <w:b w:val="0"/>
          <w:bCs w:val="0"/>
          <w:caps/>
          <w:sz w:val="24"/>
          <w:szCs w:val="24"/>
          <w:rtl/>
        </w:rPr>
      </w:pPr>
      <w:r>
        <w:rPr>
          <w:rFonts w:hint="cs"/>
          <w:b w:val="0"/>
          <w:bCs w:val="0"/>
          <w:caps/>
          <w:sz w:val="24"/>
          <w:szCs w:val="24"/>
          <w:rtl/>
        </w:rPr>
        <w:t>ואת ה, שטח</w:t>
      </w:r>
      <w:r w:rsidR="000F703D">
        <w:rPr>
          <w:rFonts w:hint="cs"/>
          <w:b w:val="0"/>
          <w:bCs w:val="0"/>
          <w:caps/>
          <w:sz w:val="24"/>
          <w:szCs w:val="24"/>
          <w:rtl/>
        </w:rPr>
        <w:t xml:space="preserve"> </w:t>
      </w:r>
      <w:r>
        <w:rPr>
          <w:rFonts w:hint="cs"/>
          <w:b w:val="0"/>
          <w:bCs w:val="0"/>
          <w:caps/>
          <w:sz w:val="24"/>
          <w:szCs w:val="24"/>
          <w:rtl/>
        </w:rPr>
        <w:t>...</w:t>
      </w:r>
    </w:p>
    <w:p w14:paraId="14DC96D0" w14:textId="77777777" w:rsidR="001E2274" w:rsidRDefault="001E2274" w:rsidP="00BB178D">
      <w:pPr>
        <w:rPr>
          <w:b w:val="0"/>
          <w:bCs w:val="0"/>
          <w:caps/>
          <w:sz w:val="24"/>
          <w:szCs w:val="24"/>
          <w:rtl/>
        </w:rPr>
      </w:pPr>
    </w:p>
    <w:p w14:paraId="30122794" w14:textId="77777777" w:rsidR="001E2274" w:rsidRDefault="00BB178D" w:rsidP="00BB178D">
      <w:pPr>
        <w:rPr>
          <w:b w:val="0"/>
          <w:bCs w:val="0"/>
          <w:caps/>
          <w:sz w:val="24"/>
          <w:szCs w:val="24"/>
          <w:rtl/>
        </w:rPr>
      </w:pPr>
      <w:r>
        <w:rPr>
          <w:rFonts w:hint="cs"/>
          <w:b w:val="0"/>
          <w:bCs w:val="0"/>
          <w:caps/>
          <w:sz w:val="24"/>
          <w:szCs w:val="24"/>
          <w:rtl/>
        </w:rPr>
        <w:t xml:space="preserve">(מדברים ביחד) </w:t>
      </w:r>
    </w:p>
    <w:p w14:paraId="6D927876" w14:textId="77777777" w:rsidR="001E2274" w:rsidRDefault="001E2274" w:rsidP="00BB178D">
      <w:pPr>
        <w:rPr>
          <w:b w:val="0"/>
          <w:bCs w:val="0"/>
          <w:caps/>
          <w:sz w:val="24"/>
          <w:szCs w:val="24"/>
          <w:rtl/>
        </w:rPr>
      </w:pPr>
    </w:p>
    <w:p w14:paraId="1242B230" w14:textId="77777777" w:rsidR="001E2274" w:rsidRDefault="000A3DA6" w:rsidP="00BB178D">
      <w:pPr>
        <w:rPr>
          <w:caps/>
          <w:sz w:val="24"/>
          <w:szCs w:val="24"/>
          <w:u w:val="single"/>
          <w:rtl/>
        </w:rPr>
      </w:pPr>
      <w:r w:rsidRPr="000A3DA6">
        <w:rPr>
          <w:rFonts w:hint="cs"/>
          <w:caps/>
          <w:sz w:val="24"/>
          <w:szCs w:val="24"/>
          <w:u w:val="single"/>
          <w:rtl/>
        </w:rPr>
        <w:t>מר תומר דוידסון - נציג מנהל מקרקעי ישראל בוועדה המחוזית</w:t>
      </w:r>
      <w:r w:rsidR="001E2274">
        <w:rPr>
          <w:rFonts w:hint="cs"/>
          <w:caps/>
          <w:sz w:val="24"/>
          <w:szCs w:val="24"/>
          <w:u w:val="single"/>
          <w:rtl/>
        </w:rPr>
        <w:t>:</w:t>
      </w:r>
    </w:p>
    <w:p w14:paraId="4728394F" w14:textId="7797B68A" w:rsidR="001E2274" w:rsidRDefault="00121759" w:rsidP="00BB178D">
      <w:pPr>
        <w:rPr>
          <w:b w:val="0"/>
          <w:bCs w:val="0"/>
          <w:caps/>
          <w:sz w:val="24"/>
          <w:szCs w:val="24"/>
          <w:rtl/>
        </w:rPr>
      </w:pPr>
      <w:r>
        <w:rPr>
          <w:rFonts w:hint="cs"/>
          <w:b w:val="0"/>
          <w:bCs w:val="0"/>
          <w:caps/>
          <w:sz w:val="24"/>
          <w:szCs w:val="24"/>
          <w:rtl/>
        </w:rPr>
        <w:t>ואז</w:t>
      </w:r>
      <w:r w:rsidR="000F703D">
        <w:rPr>
          <w:rFonts w:hint="cs"/>
          <w:b w:val="0"/>
          <w:bCs w:val="0"/>
          <w:caps/>
          <w:sz w:val="24"/>
          <w:szCs w:val="24"/>
          <w:rtl/>
        </w:rPr>
        <w:t xml:space="preserve"> </w:t>
      </w:r>
      <w:r>
        <w:rPr>
          <w:rFonts w:hint="cs"/>
          <w:b w:val="0"/>
          <w:bCs w:val="0"/>
          <w:caps/>
          <w:sz w:val="24"/>
          <w:szCs w:val="24"/>
          <w:rtl/>
        </w:rPr>
        <w:t xml:space="preserve">... </w:t>
      </w:r>
    </w:p>
    <w:p w14:paraId="27242AF9" w14:textId="77777777" w:rsidR="001E2274" w:rsidRDefault="001E2274" w:rsidP="00BB178D">
      <w:pPr>
        <w:rPr>
          <w:b w:val="0"/>
          <w:bCs w:val="0"/>
          <w:caps/>
          <w:sz w:val="24"/>
          <w:szCs w:val="24"/>
          <w:rtl/>
        </w:rPr>
      </w:pPr>
    </w:p>
    <w:p w14:paraId="4953DE4C" w14:textId="77777777" w:rsidR="001E2274" w:rsidRDefault="000A5C33" w:rsidP="00BB178D">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022572AB" w14:textId="23BA9E33" w:rsidR="001E2274" w:rsidRDefault="00121759" w:rsidP="00BB178D">
      <w:pPr>
        <w:rPr>
          <w:b w:val="0"/>
          <w:bCs w:val="0"/>
          <w:caps/>
          <w:sz w:val="24"/>
          <w:szCs w:val="24"/>
          <w:rtl/>
        </w:rPr>
      </w:pPr>
      <w:r>
        <w:rPr>
          <w:rFonts w:hint="cs"/>
          <w:b w:val="0"/>
          <w:bCs w:val="0"/>
          <w:caps/>
          <w:sz w:val="24"/>
          <w:szCs w:val="24"/>
          <w:rtl/>
        </w:rPr>
        <w:t xml:space="preserve">לרכז את הבינוי פה </w:t>
      </w:r>
    </w:p>
    <w:p w14:paraId="31915FB6" w14:textId="77777777" w:rsidR="001E2274" w:rsidRDefault="001E2274" w:rsidP="00BB178D">
      <w:pPr>
        <w:rPr>
          <w:b w:val="0"/>
          <w:bCs w:val="0"/>
          <w:caps/>
          <w:sz w:val="24"/>
          <w:szCs w:val="24"/>
          <w:rtl/>
        </w:rPr>
      </w:pPr>
    </w:p>
    <w:p w14:paraId="2C26BF89" w14:textId="77777777" w:rsidR="001E2274" w:rsidRDefault="000A3DA6" w:rsidP="00121759">
      <w:pPr>
        <w:rPr>
          <w:caps/>
          <w:sz w:val="24"/>
          <w:szCs w:val="24"/>
          <w:u w:val="single"/>
          <w:rtl/>
        </w:rPr>
      </w:pPr>
      <w:r w:rsidRPr="000A3DA6">
        <w:rPr>
          <w:rFonts w:hint="cs"/>
          <w:caps/>
          <w:sz w:val="24"/>
          <w:szCs w:val="24"/>
          <w:u w:val="single"/>
          <w:rtl/>
        </w:rPr>
        <w:t>מר תומר דוידסון - נציג מנהל מקרקעי ישראל בוועדה המחוזית</w:t>
      </w:r>
      <w:r w:rsidR="001E2274">
        <w:rPr>
          <w:rFonts w:hint="cs"/>
          <w:caps/>
          <w:sz w:val="24"/>
          <w:szCs w:val="24"/>
          <w:u w:val="single"/>
          <w:rtl/>
        </w:rPr>
        <w:t>:</w:t>
      </w:r>
    </w:p>
    <w:p w14:paraId="3C312560" w14:textId="3183E64C" w:rsidR="001E2274" w:rsidRDefault="00121759" w:rsidP="00121759">
      <w:pPr>
        <w:rPr>
          <w:b w:val="0"/>
          <w:bCs w:val="0"/>
          <w:caps/>
          <w:sz w:val="24"/>
          <w:szCs w:val="24"/>
          <w:rtl/>
        </w:rPr>
      </w:pPr>
      <w:r>
        <w:rPr>
          <w:rFonts w:hint="cs"/>
          <w:b w:val="0"/>
          <w:bCs w:val="0"/>
          <w:caps/>
          <w:sz w:val="24"/>
          <w:szCs w:val="24"/>
          <w:rtl/>
        </w:rPr>
        <w:t>את יכולה גם לפתוח</w:t>
      </w:r>
    </w:p>
    <w:p w14:paraId="31118702" w14:textId="77777777" w:rsidR="001E2274" w:rsidRDefault="001E2274" w:rsidP="00121759">
      <w:pPr>
        <w:rPr>
          <w:b w:val="0"/>
          <w:bCs w:val="0"/>
          <w:caps/>
          <w:sz w:val="24"/>
          <w:szCs w:val="24"/>
          <w:rtl/>
        </w:rPr>
      </w:pPr>
    </w:p>
    <w:p w14:paraId="308F6C8D" w14:textId="77777777" w:rsidR="001E2274" w:rsidRDefault="000A5C33" w:rsidP="00121759">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5A291A99" w14:textId="658EC103" w:rsidR="001E2274" w:rsidRDefault="00121759" w:rsidP="00121759">
      <w:pPr>
        <w:rPr>
          <w:b w:val="0"/>
          <w:bCs w:val="0"/>
          <w:caps/>
          <w:sz w:val="24"/>
          <w:szCs w:val="24"/>
          <w:rtl/>
        </w:rPr>
      </w:pPr>
      <w:r>
        <w:rPr>
          <w:rFonts w:hint="cs"/>
          <w:b w:val="0"/>
          <w:bCs w:val="0"/>
          <w:caps/>
          <w:sz w:val="24"/>
          <w:szCs w:val="24"/>
          <w:rtl/>
        </w:rPr>
        <w:t xml:space="preserve">ואז שטח ללא בינוי </w:t>
      </w:r>
    </w:p>
    <w:p w14:paraId="087532EB" w14:textId="77777777" w:rsidR="001E2274" w:rsidRDefault="001E2274" w:rsidP="00121759">
      <w:pPr>
        <w:rPr>
          <w:b w:val="0"/>
          <w:bCs w:val="0"/>
          <w:caps/>
          <w:sz w:val="24"/>
          <w:szCs w:val="24"/>
          <w:rtl/>
        </w:rPr>
      </w:pPr>
    </w:p>
    <w:p w14:paraId="19D5E8EB" w14:textId="77777777" w:rsidR="001E2274" w:rsidRDefault="000A3DA6" w:rsidP="00121759">
      <w:pPr>
        <w:rPr>
          <w:caps/>
          <w:sz w:val="24"/>
          <w:szCs w:val="24"/>
          <w:u w:val="single"/>
          <w:rtl/>
        </w:rPr>
      </w:pPr>
      <w:r w:rsidRPr="000A3DA6">
        <w:rPr>
          <w:rFonts w:hint="cs"/>
          <w:caps/>
          <w:sz w:val="24"/>
          <w:szCs w:val="24"/>
          <w:u w:val="single"/>
          <w:rtl/>
        </w:rPr>
        <w:t>מר תומר דוידסון - נציג מנהל מקרקעי ישראל בוועדה המחוזית</w:t>
      </w:r>
      <w:r w:rsidR="001E2274">
        <w:rPr>
          <w:rFonts w:hint="cs"/>
          <w:caps/>
          <w:sz w:val="24"/>
          <w:szCs w:val="24"/>
          <w:u w:val="single"/>
          <w:rtl/>
        </w:rPr>
        <w:t>:</w:t>
      </w:r>
    </w:p>
    <w:p w14:paraId="353DE62A" w14:textId="09443C9C" w:rsidR="001E2274" w:rsidRDefault="00121759" w:rsidP="00121759">
      <w:pPr>
        <w:rPr>
          <w:b w:val="0"/>
          <w:bCs w:val="0"/>
          <w:caps/>
          <w:sz w:val="24"/>
          <w:szCs w:val="24"/>
          <w:rtl/>
        </w:rPr>
      </w:pPr>
      <w:r>
        <w:rPr>
          <w:rFonts w:hint="cs"/>
          <w:b w:val="0"/>
          <w:bCs w:val="0"/>
          <w:caps/>
          <w:sz w:val="24"/>
          <w:szCs w:val="24"/>
          <w:rtl/>
        </w:rPr>
        <w:t xml:space="preserve">... את החזית המסחרית </w:t>
      </w:r>
    </w:p>
    <w:p w14:paraId="132F1706" w14:textId="77777777" w:rsidR="001E2274" w:rsidRDefault="001E2274" w:rsidP="00121759">
      <w:pPr>
        <w:rPr>
          <w:b w:val="0"/>
          <w:bCs w:val="0"/>
          <w:caps/>
          <w:sz w:val="24"/>
          <w:szCs w:val="24"/>
          <w:rtl/>
        </w:rPr>
      </w:pPr>
    </w:p>
    <w:p w14:paraId="65C5FDEA" w14:textId="77777777" w:rsidR="001E2274" w:rsidRDefault="003109B2" w:rsidP="00121759">
      <w:pPr>
        <w:rPr>
          <w:caps/>
          <w:sz w:val="24"/>
          <w:szCs w:val="24"/>
          <w:u w:val="single"/>
          <w:rtl/>
        </w:rPr>
      </w:pPr>
      <w:r w:rsidRPr="003109B2">
        <w:rPr>
          <w:rFonts w:hint="cs"/>
          <w:caps/>
          <w:sz w:val="24"/>
          <w:szCs w:val="24"/>
          <w:u w:val="single"/>
          <w:rtl/>
        </w:rPr>
        <w:lastRenderedPageBreak/>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7412E164" w14:textId="3E553459" w:rsidR="001E2274" w:rsidRDefault="00121759" w:rsidP="00121759">
      <w:pPr>
        <w:rPr>
          <w:b w:val="0"/>
          <w:bCs w:val="0"/>
          <w:caps/>
          <w:sz w:val="24"/>
          <w:szCs w:val="24"/>
          <w:rtl/>
        </w:rPr>
      </w:pPr>
      <w:r>
        <w:rPr>
          <w:rFonts w:hint="cs"/>
          <w:b w:val="0"/>
          <w:bCs w:val="0"/>
          <w:caps/>
          <w:sz w:val="24"/>
          <w:szCs w:val="24"/>
          <w:rtl/>
        </w:rPr>
        <w:t>בדיוק</w:t>
      </w:r>
    </w:p>
    <w:p w14:paraId="1092F6C2" w14:textId="77777777" w:rsidR="001E2274" w:rsidRDefault="001E2274" w:rsidP="00121759">
      <w:pPr>
        <w:rPr>
          <w:b w:val="0"/>
          <w:bCs w:val="0"/>
          <w:caps/>
          <w:sz w:val="24"/>
          <w:szCs w:val="24"/>
          <w:rtl/>
        </w:rPr>
      </w:pPr>
    </w:p>
    <w:p w14:paraId="746205E4" w14:textId="77777777" w:rsidR="001E2274" w:rsidRDefault="000A5C33" w:rsidP="00121759">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008E3C5E" w14:textId="77AAF410" w:rsidR="001E2274" w:rsidRDefault="00121759" w:rsidP="00121759">
      <w:pPr>
        <w:rPr>
          <w:b w:val="0"/>
          <w:bCs w:val="0"/>
          <w:caps/>
          <w:sz w:val="24"/>
          <w:szCs w:val="24"/>
          <w:rtl/>
        </w:rPr>
      </w:pPr>
      <w:r>
        <w:rPr>
          <w:rFonts w:hint="cs"/>
          <w:b w:val="0"/>
          <w:bCs w:val="0"/>
          <w:caps/>
          <w:sz w:val="24"/>
          <w:szCs w:val="24"/>
          <w:rtl/>
        </w:rPr>
        <w:t>אפשר לעשות פה בינוי קרקעי בשביל להשלים את החניון</w:t>
      </w:r>
    </w:p>
    <w:p w14:paraId="71111F14" w14:textId="77777777" w:rsidR="001E2274" w:rsidRDefault="001E2274" w:rsidP="00121759">
      <w:pPr>
        <w:rPr>
          <w:b w:val="0"/>
          <w:bCs w:val="0"/>
          <w:caps/>
          <w:sz w:val="24"/>
          <w:szCs w:val="24"/>
          <w:rtl/>
        </w:rPr>
      </w:pPr>
    </w:p>
    <w:p w14:paraId="740E9E1A" w14:textId="77777777" w:rsidR="001E2274" w:rsidRDefault="000A3DA6" w:rsidP="00121759">
      <w:pPr>
        <w:rPr>
          <w:caps/>
          <w:sz w:val="24"/>
          <w:szCs w:val="24"/>
          <w:u w:val="single"/>
          <w:rtl/>
        </w:rPr>
      </w:pPr>
      <w:r w:rsidRPr="000A3DA6">
        <w:rPr>
          <w:rFonts w:hint="cs"/>
          <w:caps/>
          <w:sz w:val="24"/>
          <w:szCs w:val="24"/>
          <w:u w:val="single"/>
          <w:rtl/>
        </w:rPr>
        <w:t>מר תומר דוידסון - נציג מנהל מקרקעי ישראל בוועדה המחוזית</w:t>
      </w:r>
      <w:r w:rsidR="001E2274">
        <w:rPr>
          <w:rFonts w:hint="cs"/>
          <w:caps/>
          <w:sz w:val="24"/>
          <w:szCs w:val="24"/>
          <w:u w:val="single"/>
          <w:rtl/>
        </w:rPr>
        <w:t>:</w:t>
      </w:r>
    </w:p>
    <w:p w14:paraId="08C9C2D1" w14:textId="6F88F43C" w:rsidR="001E2274" w:rsidRDefault="00121759" w:rsidP="00121759">
      <w:pPr>
        <w:rPr>
          <w:b w:val="0"/>
          <w:bCs w:val="0"/>
          <w:caps/>
          <w:sz w:val="24"/>
          <w:szCs w:val="24"/>
          <w:rtl/>
        </w:rPr>
      </w:pPr>
      <w:r>
        <w:rPr>
          <w:rFonts w:hint="cs"/>
          <w:b w:val="0"/>
          <w:bCs w:val="0"/>
          <w:caps/>
          <w:sz w:val="24"/>
          <w:szCs w:val="24"/>
          <w:rtl/>
        </w:rPr>
        <w:t>... מאחורנית</w:t>
      </w:r>
    </w:p>
    <w:p w14:paraId="38E241B8" w14:textId="77777777" w:rsidR="001E2274" w:rsidRDefault="001E2274" w:rsidP="00121759">
      <w:pPr>
        <w:rPr>
          <w:b w:val="0"/>
          <w:bCs w:val="0"/>
          <w:caps/>
          <w:sz w:val="24"/>
          <w:szCs w:val="24"/>
          <w:rtl/>
        </w:rPr>
      </w:pPr>
    </w:p>
    <w:p w14:paraId="3AA11C81" w14:textId="77777777" w:rsidR="001E2274" w:rsidRDefault="000A5C33" w:rsidP="00121759">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08ABDF35" w14:textId="6FD43278" w:rsidR="001E2274" w:rsidRDefault="00121759" w:rsidP="00121759">
      <w:pPr>
        <w:rPr>
          <w:b w:val="0"/>
          <w:bCs w:val="0"/>
          <w:caps/>
          <w:sz w:val="24"/>
          <w:szCs w:val="24"/>
          <w:rtl/>
        </w:rPr>
      </w:pPr>
      <w:r>
        <w:rPr>
          <w:rFonts w:hint="cs"/>
          <w:b w:val="0"/>
          <w:bCs w:val="0"/>
          <w:caps/>
          <w:sz w:val="24"/>
          <w:szCs w:val="24"/>
          <w:rtl/>
        </w:rPr>
        <w:t xml:space="preserve">התת קרקעי </w:t>
      </w:r>
    </w:p>
    <w:p w14:paraId="5B0008A2" w14:textId="77777777" w:rsidR="001E2274" w:rsidRDefault="001E2274" w:rsidP="00121759">
      <w:pPr>
        <w:rPr>
          <w:b w:val="0"/>
          <w:bCs w:val="0"/>
          <w:caps/>
          <w:sz w:val="24"/>
          <w:szCs w:val="24"/>
          <w:rtl/>
        </w:rPr>
      </w:pPr>
    </w:p>
    <w:p w14:paraId="1C5E6B7A" w14:textId="77777777" w:rsidR="001E2274" w:rsidRDefault="003109B2" w:rsidP="00121759">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20631AA5" w14:textId="51CF64E4" w:rsidR="001E2274" w:rsidRDefault="00121759" w:rsidP="00121759">
      <w:pPr>
        <w:rPr>
          <w:b w:val="0"/>
          <w:bCs w:val="0"/>
          <w:caps/>
          <w:sz w:val="24"/>
          <w:szCs w:val="24"/>
          <w:rtl/>
        </w:rPr>
      </w:pPr>
      <w:r>
        <w:rPr>
          <w:rFonts w:hint="cs"/>
          <w:b w:val="0"/>
          <w:bCs w:val="0"/>
          <w:caps/>
          <w:sz w:val="24"/>
          <w:szCs w:val="24"/>
          <w:rtl/>
        </w:rPr>
        <w:t xml:space="preserve">גם ה, </w:t>
      </w:r>
    </w:p>
    <w:p w14:paraId="2B58120F" w14:textId="77777777" w:rsidR="001E2274" w:rsidRDefault="001E2274" w:rsidP="00121759">
      <w:pPr>
        <w:rPr>
          <w:b w:val="0"/>
          <w:bCs w:val="0"/>
          <w:caps/>
          <w:sz w:val="24"/>
          <w:szCs w:val="24"/>
          <w:rtl/>
        </w:rPr>
      </w:pPr>
    </w:p>
    <w:p w14:paraId="60FD3CB1" w14:textId="77777777" w:rsidR="001E2274" w:rsidRDefault="000A5C33" w:rsidP="00121759">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1A9D33F9" w14:textId="6D4DE954" w:rsidR="001E2274" w:rsidRDefault="00121759" w:rsidP="00121759">
      <w:pPr>
        <w:rPr>
          <w:b w:val="0"/>
          <w:bCs w:val="0"/>
          <w:caps/>
          <w:sz w:val="24"/>
          <w:szCs w:val="24"/>
          <w:rtl/>
        </w:rPr>
      </w:pPr>
      <w:r>
        <w:rPr>
          <w:rFonts w:hint="cs"/>
          <w:b w:val="0"/>
          <w:bCs w:val="0"/>
          <w:caps/>
          <w:sz w:val="24"/>
          <w:szCs w:val="24"/>
          <w:rtl/>
        </w:rPr>
        <w:t>ולאפשר להם גם לחנות פה</w:t>
      </w:r>
    </w:p>
    <w:p w14:paraId="6CB98FCE" w14:textId="77777777" w:rsidR="001E2274" w:rsidRDefault="001E2274" w:rsidP="00121759">
      <w:pPr>
        <w:rPr>
          <w:b w:val="0"/>
          <w:bCs w:val="0"/>
          <w:caps/>
          <w:sz w:val="24"/>
          <w:szCs w:val="24"/>
          <w:rtl/>
        </w:rPr>
      </w:pPr>
    </w:p>
    <w:p w14:paraId="319AA8EC" w14:textId="77777777" w:rsidR="001E2274" w:rsidRDefault="00AE2D5F" w:rsidP="00121759">
      <w:pPr>
        <w:rPr>
          <w:caps/>
          <w:sz w:val="24"/>
          <w:szCs w:val="24"/>
          <w:u w:val="single"/>
          <w:rtl/>
        </w:rPr>
      </w:pPr>
      <w:r w:rsidRPr="00AE2D5F">
        <w:rPr>
          <w:rFonts w:hint="cs"/>
          <w:caps/>
          <w:sz w:val="24"/>
          <w:szCs w:val="24"/>
          <w:u w:val="single"/>
          <w:rtl/>
        </w:rPr>
        <w:t>מר ארז שעני - נציג לשכת התכנון</w:t>
      </w:r>
      <w:r w:rsidR="001E2274">
        <w:rPr>
          <w:rFonts w:hint="cs"/>
          <w:caps/>
          <w:sz w:val="24"/>
          <w:szCs w:val="24"/>
          <w:u w:val="single"/>
          <w:rtl/>
        </w:rPr>
        <w:t>:</w:t>
      </w:r>
    </w:p>
    <w:p w14:paraId="7095E88F" w14:textId="6E0E31D5" w:rsidR="001E2274" w:rsidRDefault="00121759" w:rsidP="00121759">
      <w:pPr>
        <w:rPr>
          <w:b w:val="0"/>
          <w:bCs w:val="0"/>
          <w:caps/>
          <w:sz w:val="24"/>
          <w:szCs w:val="24"/>
          <w:rtl/>
        </w:rPr>
      </w:pPr>
      <w:r>
        <w:rPr>
          <w:rFonts w:hint="cs"/>
          <w:b w:val="0"/>
          <w:bCs w:val="0"/>
          <w:caps/>
          <w:sz w:val="24"/>
          <w:szCs w:val="24"/>
          <w:rtl/>
        </w:rPr>
        <w:t>לא בטוח שיהיה</w:t>
      </w:r>
      <w:r w:rsidR="000F703D">
        <w:rPr>
          <w:rFonts w:hint="cs"/>
          <w:b w:val="0"/>
          <w:bCs w:val="0"/>
          <w:caps/>
          <w:sz w:val="24"/>
          <w:szCs w:val="24"/>
          <w:rtl/>
        </w:rPr>
        <w:t xml:space="preserve"> </w:t>
      </w:r>
      <w:r>
        <w:rPr>
          <w:rFonts w:hint="cs"/>
          <w:b w:val="0"/>
          <w:bCs w:val="0"/>
          <w:caps/>
          <w:sz w:val="24"/>
          <w:szCs w:val="24"/>
          <w:rtl/>
        </w:rPr>
        <w:t>...</w:t>
      </w:r>
    </w:p>
    <w:p w14:paraId="25CEC12E" w14:textId="77777777" w:rsidR="001E2274" w:rsidRDefault="001E2274" w:rsidP="00121759">
      <w:pPr>
        <w:rPr>
          <w:b w:val="0"/>
          <w:bCs w:val="0"/>
          <w:caps/>
          <w:sz w:val="24"/>
          <w:szCs w:val="24"/>
          <w:rtl/>
        </w:rPr>
      </w:pPr>
    </w:p>
    <w:p w14:paraId="1B49C775" w14:textId="77777777" w:rsidR="001E2274" w:rsidRDefault="000A5C33" w:rsidP="00121759">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6AE09464" w14:textId="154F38FC" w:rsidR="001E2274" w:rsidRDefault="00121759" w:rsidP="00121759">
      <w:pPr>
        <w:rPr>
          <w:b w:val="0"/>
          <w:bCs w:val="0"/>
          <w:caps/>
          <w:sz w:val="24"/>
          <w:szCs w:val="24"/>
          <w:rtl/>
        </w:rPr>
      </w:pPr>
      <w:r>
        <w:rPr>
          <w:rFonts w:hint="cs"/>
          <w:b w:val="0"/>
          <w:bCs w:val="0"/>
          <w:caps/>
          <w:sz w:val="24"/>
          <w:szCs w:val="24"/>
          <w:rtl/>
        </w:rPr>
        <w:t>אמר שפפ אמר, שצפ</w:t>
      </w:r>
      <w:r w:rsidR="000F703D">
        <w:rPr>
          <w:rFonts w:hint="cs"/>
          <w:b w:val="0"/>
          <w:bCs w:val="0"/>
          <w:caps/>
          <w:sz w:val="24"/>
          <w:szCs w:val="24"/>
          <w:rtl/>
        </w:rPr>
        <w:t xml:space="preserve"> </w:t>
      </w:r>
      <w:r>
        <w:rPr>
          <w:rFonts w:hint="cs"/>
          <w:b w:val="0"/>
          <w:bCs w:val="0"/>
          <w:caps/>
          <w:sz w:val="24"/>
          <w:szCs w:val="24"/>
          <w:rtl/>
        </w:rPr>
        <w:t xml:space="preserve">אמר </w:t>
      </w:r>
    </w:p>
    <w:p w14:paraId="07D5D88E" w14:textId="77777777" w:rsidR="001E2274" w:rsidRDefault="001E2274" w:rsidP="00121759">
      <w:pPr>
        <w:rPr>
          <w:b w:val="0"/>
          <w:bCs w:val="0"/>
          <w:caps/>
          <w:sz w:val="24"/>
          <w:szCs w:val="24"/>
          <w:rtl/>
        </w:rPr>
      </w:pPr>
    </w:p>
    <w:p w14:paraId="5251BFA1" w14:textId="77777777" w:rsidR="001E2274" w:rsidRDefault="000A3DA6" w:rsidP="00121759">
      <w:pPr>
        <w:rPr>
          <w:caps/>
          <w:sz w:val="24"/>
          <w:szCs w:val="24"/>
          <w:u w:val="single"/>
          <w:rtl/>
        </w:rPr>
      </w:pPr>
      <w:r w:rsidRPr="000A3DA6">
        <w:rPr>
          <w:rFonts w:hint="cs"/>
          <w:caps/>
          <w:sz w:val="24"/>
          <w:szCs w:val="24"/>
          <w:u w:val="single"/>
          <w:rtl/>
        </w:rPr>
        <w:t>מר תומר דוידסון - נציג מנהל מקרקעי ישראל בוועדה המחוזית</w:t>
      </w:r>
      <w:r w:rsidR="001E2274">
        <w:rPr>
          <w:rFonts w:hint="cs"/>
          <w:caps/>
          <w:sz w:val="24"/>
          <w:szCs w:val="24"/>
          <w:u w:val="single"/>
          <w:rtl/>
        </w:rPr>
        <w:t>:</w:t>
      </w:r>
    </w:p>
    <w:p w14:paraId="3F876A7A" w14:textId="787597E9" w:rsidR="001E2274" w:rsidRDefault="00121759" w:rsidP="00121759">
      <w:pPr>
        <w:rPr>
          <w:b w:val="0"/>
          <w:bCs w:val="0"/>
          <w:caps/>
          <w:sz w:val="24"/>
          <w:szCs w:val="24"/>
          <w:rtl/>
        </w:rPr>
      </w:pPr>
      <w:r>
        <w:rPr>
          <w:rFonts w:hint="cs"/>
          <w:b w:val="0"/>
          <w:bCs w:val="0"/>
          <w:caps/>
          <w:sz w:val="24"/>
          <w:szCs w:val="24"/>
          <w:rtl/>
        </w:rPr>
        <w:t>זה על דעתכם ההצעה הזו</w:t>
      </w:r>
      <w:r w:rsidR="000F703D">
        <w:rPr>
          <w:rFonts w:hint="cs"/>
          <w:b w:val="0"/>
          <w:bCs w:val="0"/>
          <w:caps/>
          <w:sz w:val="24"/>
          <w:szCs w:val="24"/>
          <w:rtl/>
        </w:rPr>
        <w:t xml:space="preserve"> </w:t>
      </w:r>
      <w:r>
        <w:rPr>
          <w:rFonts w:hint="cs"/>
          <w:b w:val="0"/>
          <w:bCs w:val="0"/>
          <w:caps/>
          <w:sz w:val="24"/>
          <w:szCs w:val="24"/>
          <w:rtl/>
        </w:rPr>
        <w:t>...</w:t>
      </w:r>
    </w:p>
    <w:p w14:paraId="31E18712" w14:textId="77777777" w:rsidR="001E2274" w:rsidRDefault="001E2274" w:rsidP="00121759">
      <w:pPr>
        <w:rPr>
          <w:b w:val="0"/>
          <w:bCs w:val="0"/>
          <w:caps/>
          <w:sz w:val="24"/>
          <w:szCs w:val="24"/>
          <w:rtl/>
        </w:rPr>
      </w:pPr>
    </w:p>
    <w:p w14:paraId="702CC453" w14:textId="77777777" w:rsidR="001E2274" w:rsidRDefault="00AE2D5F" w:rsidP="00121759">
      <w:pPr>
        <w:rPr>
          <w:caps/>
          <w:sz w:val="24"/>
          <w:szCs w:val="24"/>
          <w:u w:val="single"/>
          <w:rtl/>
        </w:rPr>
      </w:pPr>
      <w:r w:rsidRPr="00AE2D5F">
        <w:rPr>
          <w:rFonts w:hint="cs"/>
          <w:caps/>
          <w:sz w:val="24"/>
          <w:szCs w:val="24"/>
          <w:u w:val="single"/>
          <w:rtl/>
        </w:rPr>
        <w:t>מר ארז שעני - נציג לשכת התכנון</w:t>
      </w:r>
      <w:r w:rsidR="001E2274">
        <w:rPr>
          <w:rFonts w:hint="cs"/>
          <w:caps/>
          <w:sz w:val="24"/>
          <w:szCs w:val="24"/>
          <w:u w:val="single"/>
          <w:rtl/>
        </w:rPr>
        <w:t>:</w:t>
      </w:r>
    </w:p>
    <w:p w14:paraId="6565653E" w14:textId="2531523D" w:rsidR="001E2274" w:rsidRDefault="00121759" w:rsidP="00121759">
      <w:pPr>
        <w:rPr>
          <w:b w:val="0"/>
          <w:bCs w:val="0"/>
          <w:caps/>
          <w:sz w:val="24"/>
          <w:szCs w:val="24"/>
          <w:rtl/>
        </w:rPr>
      </w:pPr>
      <w:r>
        <w:rPr>
          <w:rFonts w:hint="cs"/>
          <w:b w:val="0"/>
          <w:bCs w:val="0"/>
          <w:caps/>
          <w:sz w:val="24"/>
          <w:szCs w:val="24"/>
          <w:rtl/>
        </w:rPr>
        <w:t>זה זה הצעה של זה הצעה שלנו, אני שאלתי אותם אם הם יכולים לצמצם את הבינוי הם אמרו למרות (לא ברור) כלכלי,</w:t>
      </w:r>
      <w:r w:rsidR="000F703D">
        <w:rPr>
          <w:rFonts w:hint="cs"/>
          <w:b w:val="0"/>
          <w:bCs w:val="0"/>
          <w:caps/>
          <w:sz w:val="24"/>
          <w:szCs w:val="24"/>
          <w:rtl/>
        </w:rPr>
        <w:t xml:space="preserve"> </w:t>
      </w:r>
      <w:r>
        <w:rPr>
          <w:rFonts w:hint="cs"/>
          <w:b w:val="0"/>
          <w:bCs w:val="0"/>
          <w:caps/>
          <w:sz w:val="24"/>
          <w:szCs w:val="24"/>
          <w:rtl/>
        </w:rPr>
        <w:t>...</w:t>
      </w:r>
    </w:p>
    <w:p w14:paraId="34077BF5" w14:textId="77777777" w:rsidR="001E2274" w:rsidRDefault="001E2274" w:rsidP="00121759">
      <w:pPr>
        <w:rPr>
          <w:b w:val="0"/>
          <w:bCs w:val="0"/>
          <w:caps/>
          <w:sz w:val="24"/>
          <w:szCs w:val="24"/>
          <w:rtl/>
        </w:rPr>
      </w:pPr>
    </w:p>
    <w:p w14:paraId="152B504F" w14:textId="77777777" w:rsidR="001E2274" w:rsidRDefault="000A3DA6" w:rsidP="00121759">
      <w:pPr>
        <w:rPr>
          <w:caps/>
          <w:sz w:val="24"/>
          <w:szCs w:val="24"/>
          <w:u w:val="single"/>
          <w:rtl/>
        </w:rPr>
      </w:pPr>
      <w:r w:rsidRPr="000A3DA6">
        <w:rPr>
          <w:rFonts w:hint="cs"/>
          <w:caps/>
          <w:sz w:val="24"/>
          <w:szCs w:val="24"/>
          <w:u w:val="single"/>
          <w:rtl/>
        </w:rPr>
        <w:t>מר תומר דוידסון - נציג מנהל מקרקעי ישראל בוועדה המחוזית</w:t>
      </w:r>
      <w:r w:rsidR="001E2274">
        <w:rPr>
          <w:rFonts w:hint="cs"/>
          <w:caps/>
          <w:sz w:val="24"/>
          <w:szCs w:val="24"/>
          <w:u w:val="single"/>
          <w:rtl/>
        </w:rPr>
        <w:t>:</w:t>
      </w:r>
    </w:p>
    <w:p w14:paraId="062F1CEB" w14:textId="0074A003" w:rsidR="001E2274" w:rsidRDefault="00121759" w:rsidP="00121759">
      <w:pPr>
        <w:rPr>
          <w:b w:val="0"/>
          <w:bCs w:val="0"/>
          <w:caps/>
          <w:sz w:val="24"/>
          <w:szCs w:val="24"/>
          <w:rtl/>
        </w:rPr>
      </w:pPr>
      <w:r>
        <w:rPr>
          <w:rFonts w:hint="cs"/>
          <w:b w:val="0"/>
          <w:bCs w:val="0"/>
          <w:caps/>
          <w:sz w:val="24"/>
          <w:szCs w:val="24"/>
          <w:rtl/>
        </w:rPr>
        <w:t xml:space="preserve">ברור </w:t>
      </w:r>
    </w:p>
    <w:p w14:paraId="1E2B253F" w14:textId="77777777" w:rsidR="001E2274" w:rsidRDefault="001E2274" w:rsidP="00121759">
      <w:pPr>
        <w:rPr>
          <w:b w:val="0"/>
          <w:bCs w:val="0"/>
          <w:caps/>
          <w:sz w:val="24"/>
          <w:szCs w:val="24"/>
          <w:rtl/>
        </w:rPr>
      </w:pPr>
    </w:p>
    <w:p w14:paraId="62D8D302" w14:textId="77777777" w:rsidR="001E2274" w:rsidRDefault="003109B2" w:rsidP="00121759">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4CE407CA" w14:textId="39B4A98A" w:rsidR="001E2274" w:rsidRDefault="00121759" w:rsidP="00121759">
      <w:pPr>
        <w:rPr>
          <w:b w:val="0"/>
          <w:bCs w:val="0"/>
          <w:caps/>
          <w:sz w:val="24"/>
          <w:szCs w:val="24"/>
          <w:rtl/>
        </w:rPr>
      </w:pPr>
      <w:r>
        <w:rPr>
          <w:rFonts w:hint="cs"/>
          <w:b w:val="0"/>
          <w:bCs w:val="0"/>
          <w:caps/>
          <w:sz w:val="24"/>
          <w:szCs w:val="24"/>
          <w:rtl/>
        </w:rPr>
        <w:t>כן ברור הם רוצים יותר אבל</w:t>
      </w:r>
      <w:r w:rsidR="000F703D">
        <w:rPr>
          <w:rFonts w:hint="cs"/>
          <w:b w:val="0"/>
          <w:bCs w:val="0"/>
          <w:caps/>
          <w:sz w:val="24"/>
          <w:szCs w:val="24"/>
          <w:rtl/>
        </w:rPr>
        <w:t xml:space="preserve"> </w:t>
      </w:r>
      <w:r>
        <w:rPr>
          <w:rFonts w:hint="cs"/>
          <w:b w:val="0"/>
          <w:bCs w:val="0"/>
          <w:caps/>
          <w:sz w:val="24"/>
          <w:szCs w:val="24"/>
          <w:rtl/>
        </w:rPr>
        <w:t>... אבל יש כאן גם רעיון כי שדרות נים לשבת בבית קפה אי אפשר וכאן הם יכולים לשבת על הגינה</w:t>
      </w:r>
    </w:p>
    <w:p w14:paraId="7840A10C" w14:textId="77777777" w:rsidR="001E2274" w:rsidRDefault="001E2274" w:rsidP="00121759">
      <w:pPr>
        <w:rPr>
          <w:b w:val="0"/>
          <w:bCs w:val="0"/>
          <w:caps/>
          <w:sz w:val="24"/>
          <w:szCs w:val="24"/>
          <w:rtl/>
        </w:rPr>
      </w:pPr>
    </w:p>
    <w:p w14:paraId="01948E34" w14:textId="77777777" w:rsidR="001E2274" w:rsidRDefault="000A3DA6" w:rsidP="00121759">
      <w:pPr>
        <w:rPr>
          <w:caps/>
          <w:sz w:val="24"/>
          <w:szCs w:val="24"/>
          <w:u w:val="single"/>
          <w:rtl/>
        </w:rPr>
      </w:pPr>
      <w:r w:rsidRPr="000A3DA6">
        <w:rPr>
          <w:rFonts w:hint="cs"/>
          <w:caps/>
          <w:sz w:val="24"/>
          <w:szCs w:val="24"/>
          <w:u w:val="single"/>
          <w:rtl/>
        </w:rPr>
        <w:t>מר תומר דוידסון - נציג מנהל מקרקעי ישראל בוועדה המחוזית</w:t>
      </w:r>
      <w:r w:rsidR="001E2274">
        <w:rPr>
          <w:rFonts w:hint="cs"/>
          <w:caps/>
          <w:sz w:val="24"/>
          <w:szCs w:val="24"/>
          <w:u w:val="single"/>
          <w:rtl/>
        </w:rPr>
        <w:t>:</w:t>
      </w:r>
    </w:p>
    <w:p w14:paraId="202C5E5F" w14:textId="3323DAFB" w:rsidR="001E2274" w:rsidRDefault="00121759" w:rsidP="00121759">
      <w:pPr>
        <w:rPr>
          <w:b w:val="0"/>
          <w:bCs w:val="0"/>
          <w:caps/>
          <w:sz w:val="24"/>
          <w:szCs w:val="24"/>
          <w:rtl/>
        </w:rPr>
      </w:pPr>
      <w:r>
        <w:rPr>
          <w:rFonts w:hint="cs"/>
          <w:b w:val="0"/>
          <w:bCs w:val="0"/>
          <w:caps/>
          <w:sz w:val="24"/>
          <w:szCs w:val="24"/>
          <w:rtl/>
        </w:rPr>
        <w:t xml:space="preserve">נכון </w:t>
      </w:r>
    </w:p>
    <w:p w14:paraId="626F4E48" w14:textId="77777777" w:rsidR="001E2274" w:rsidRDefault="001E2274" w:rsidP="00121759">
      <w:pPr>
        <w:rPr>
          <w:b w:val="0"/>
          <w:bCs w:val="0"/>
          <w:caps/>
          <w:sz w:val="24"/>
          <w:szCs w:val="24"/>
          <w:rtl/>
        </w:rPr>
      </w:pPr>
    </w:p>
    <w:p w14:paraId="57589BBA" w14:textId="77777777" w:rsidR="001E2274" w:rsidRDefault="003109B2" w:rsidP="00121759">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5A0ADA21" w14:textId="3B200B27" w:rsidR="001E2274" w:rsidRDefault="00121759" w:rsidP="00121759">
      <w:pPr>
        <w:rPr>
          <w:b w:val="0"/>
          <w:bCs w:val="0"/>
          <w:caps/>
          <w:sz w:val="24"/>
          <w:szCs w:val="24"/>
          <w:rtl/>
        </w:rPr>
      </w:pPr>
      <w:r>
        <w:rPr>
          <w:rFonts w:hint="cs"/>
          <w:b w:val="0"/>
          <w:bCs w:val="0"/>
          <w:caps/>
          <w:sz w:val="24"/>
          <w:szCs w:val="24"/>
          <w:rtl/>
        </w:rPr>
        <w:t xml:space="preserve">או על השפפ וכל זה </w:t>
      </w:r>
    </w:p>
    <w:p w14:paraId="631B02FC" w14:textId="77777777" w:rsidR="001E2274" w:rsidRDefault="001E2274" w:rsidP="00121759">
      <w:pPr>
        <w:rPr>
          <w:b w:val="0"/>
          <w:bCs w:val="0"/>
          <w:caps/>
          <w:sz w:val="24"/>
          <w:szCs w:val="24"/>
          <w:rtl/>
        </w:rPr>
      </w:pPr>
    </w:p>
    <w:p w14:paraId="2B3E54B6" w14:textId="77777777" w:rsidR="001E2274" w:rsidRDefault="000A3DA6" w:rsidP="00121759">
      <w:pPr>
        <w:rPr>
          <w:caps/>
          <w:sz w:val="24"/>
          <w:szCs w:val="24"/>
          <w:u w:val="single"/>
          <w:rtl/>
        </w:rPr>
      </w:pPr>
      <w:r w:rsidRPr="000A3DA6">
        <w:rPr>
          <w:rFonts w:hint="cs"/>
          <w:caps/>
          <w:sz w:val="24"/>
          <w:szCs w:val="24"/>
          <w:u w:val="single"/>
          <w:rtl/>
        </w:rPr>
        <w:t>מר תומר דוידסון - נציג מנהל מקרקעי ישראל בוועדה המחוזית</w:t>
      </w:r>
      <w:r w:rsidR="001E2274">
        <w:rPr>
          <w:rFonts w:hint="cs"/>
          <w:caps/>
          <w:sz w:val="24"/>
          <w:szCs w:val="24"/>
          <w:u w:val="single"/>
          <w:rtl/>
        </w:rPr>
        <w:t>:</w:t>
      </w:r>
    </w:p>
    <w:p w14:paraId="2B70D241" w14:textId="7D5B1B96" w:rsidR="001E2274" w:rsidRDefault="00121759" w:rsidP="00121759">
      <w:pPr>
        <w:rPr>
          <w:b w:val="0"/>
          <w:bCs w:val="0"/>
          <w:caps/>
          <w:sz w:val="24"/>
          <w:szCs w:val="24"/>
          <w:rtl/>
        </w:rPr>
      </w:pPr>
      <w:r>
        <w:rPr>
          <w:rFonts w:hint="cs"/>
          <w:b w:val="0"/>
          <w:bCs w:val="0"/>
          <w:caps/>
          <w:sz w:val="24"/>
          <w:szCs w:val="24"/>
          <w:rtl/>
        </w:rPr>
        <w:t>אני מסכים</w:t>
      </w:r>
    </w:p>
    <w:p w14:paraId="1E4E6DCB" w14:textId="77777777" w:rsidR="001E2274" w:rsidRDefault="001E2274" w:rsidP="00121759">
      <w:pPr>
        <w:rPr>
          <w:b w:val="0"/>
          <w:bCs w:val="0"/>
          <w:caps/>
          <w:sz w:val="24"/>
          <w:szCs w:val="24"/>
          <w:rtl/>
        </w:rPr>
      </w:pPr>
    </w:p>
    <w:p w14:paraId="0E67614E" w14:textId="77777777" w:rsidR="001E2274" w:rsidRDefault="00E5536A" w:rsidP="00121759">
      <w:pPr>
        <w:rPr>
          <w:caps/>
          <w:sz w:val="24"/>
          <w:szCs w:val="24"/>
          <w:u w:val="single"/>
          <w:rtl/>
        </w:rPr>
      </w:pPr>
      <w:r w:rsidRPr="00E5536A">
        <w:rPr>
          <w:rFonts w:hint="cs"/>
          <w:caps/>
          <w:sz w:val="24"/>
          <w:szCs w:val="24"/>
          <w:u w:val="single"/>
          <w:rtl/>
        </w:rPr>
        <w:t>גב</w:t>
      </w:r>
      <w:r w:rsidRPr="00E5536A">
        <w:rPr>
          <w:caps/>
          <w:sz w:val="24"/>
          <w:szCs w:val="24"/>
          <w:u w:val="single"/>
          <w:rtl/>
        </w:rPr>
        <w:t>'</w:t>
      </w:r>
      <w:r w:rsidRPr="00E5536A">
        <w:rPr>
          <w:rFonts w:hint="cs"/>
          <w:caps/>
          <w:sz w:val="24"/>
          <w:szCs w:val="24"/>
          <w:u w:val="single"/>
          <w:rtl/>
        </w:rPr>
        <w:t xml:space="preserve"> רוני גרניט - נציגת משרד הבריאות בוועדה המחוזית</w:t>
      </w:r>
      <w:r w:rsidR="001E2274">
        <w:rPr>
          <w:rFonts w:hint="cs"/>
          <w:caps/>
          <w:sz w:val="24"/>
          <w:szCs w:val="24"/>
          <w:u w:val="single"/>
          <w:rtl/>
        </w:rPr>
        <w:t>:</w:t>
      </w:r>
    </w:p>
    <w:p w14:paraId="283B45FE" w14:textId="1144907A" w:rsidR="001E2274" w:rsidRDefault="00121759" w:rsidP="00121759">
      <w:pPr>
        <w:rPr>
          <w:b w:val="0"/>
          <w:bCs w:val="0"/>
          <w:caps/>
          <w:sz w:val="24"/>
          <w:szCs w:val="24"/>
          <w:rtl/>
        </w:rPr>
      </w:pPr>
      <w:r>
        <w:rPr>
          <w:rFonts w:hint="cs"/>
          <w:b w:val="0"/>
          <w:bCs w:val="0"/>
          <w:caps/>
          <w:sz w:val="24"/>
          <w:szCs w:val="24"/>
          <w:rtl/>
        </w:rPr>
        <w:lastRenderedPageBreak/>
        <w:t xml:space="preserve">זה משדרג </w:t>
      </w:r>
    </w:p>
    <w:p w14:paraId="41D6BBF8" w14:textId="77777777" w:rsidR="001E2274" w:rsidRDefault="001E2274" w:rsidP="00121759">
      <w:pPr>
        <w:rPr>
          <w:b w:val="0"/>
          <w:bCs w:val="0"/>
          <w:caps/>
          <w:sz w:val="24"/>
          <w:szCs w:val="24"/>
          <w:rtl/>
        </w:rPr>
      </w:pPr>
    </w:p>
    <w:p w14:paraId="120962AB" w14:textId="77777777" w:rsidR="001E2274" w:rsidRDefault="003109B2" w:rsidP="00121759">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18E154E0" w14:textId="2F0C9DAB" w:rsidR="001E2274" w:rsidRDefault="00121759" w:rsidP="00121759">
      <w:pPr>
        <w:rPr>
          <w:b w:val="0"/>
          <w:bCs w:val="0"/>
          <w:caps/>
          <w:sz w:val="24"/>
          <w:szCs w:val="24"/>
          <w:rtl/>
        </w:rPr>
      </w:pPr>
      <w:r>
        <w:rPr>
          <w:rFonts w:hint="cs"/>
          <w:b w:val="0"/>
          <w:bCs w:val="0"/>
          <w:caps/>
          <w:sz w:val="24"/>
          <w:szCs w:val="24"/>
          <w:rtl/>
        </w:rPr>
        <w:t>זה אפילו משדרג להם את המקום</w:t>
      </w:r>
    </w:p>
    <w:p w14:paraId="65F5EDE9" w14:textId="77777777" w:rsidR="001E2274" w:rsidRDefault="001E2274" w:rsidP="00121759">
      <w:pPr>
        <w:rPr>
          <w:b w:val="0"/>
          <w:bCs w:val="0"/>
          <w:caps/>
          <w:sz w:val="24"/>
          <w:szCs w:val="24"/>
          <w:rtl/>
        </w:rPr>
      </w:pPr>
    </w:p>
    <w:p w14:paraId="5FF9B725" w14:textId="77777777" w:rsidR="001E2274" w:rsidRDefault="00E5536A" w:rsidP="00121759">
      <w:pPr>
        <w:rPr>
          <w:caps/>
          <w:sz w:val="24"/>
          <w:szCs w:val="24"/>
          <w:u w:val="single"/>
          <w:rtl/>
        </w:rPr>
      </w:pPr>
      <w:r w:rsidRPr="00E5536A">
        <w:rPr>
          <w:rFonts w:hint="cs"/>
          <w:caps/>
          <w:sz w:val="24"/>
          <w:szCs w:val="24"/>
          <w:u w:val="single"/>
          <w:rtl/>
        </w:rPr>
        <w:t>גב</w:t>
      </w:r>
      <w:r w:rsidRPr="00E5536A">
        <w:rPr>
          <w:caps/>
          <w:sz w:val="24"/>
          <w:szCs w:val="24"/>
          <w:u w:val="single"/>
          <w:rtl/>
        </w:rPr>
        <w:t>'</w:t>
      </w:r>
      <w:r w:rsidRPr="00E5536A">
        <w:rPr>
          <w:rFonts w:hint="cs"/>
          <w:caps/>
          <w:sz w:val="24"/>
          <w:szCs w:val="24"/>
          <w:u w:val="single"/>
          <w:rtl/>
        </w:rPr>
        <w:t xml:space="preserve"> רוני גרניט - נציגת משרד הבריאות בוועדה המחוזית</w:t>
      </w:r>
      <w:r w:rsidR="001E2274">
        <w:rPr>
          <w:rFonts w:hint="cs"/>
          <w:caps/>
          <w:sz w:val="24"/>
          <w:szCs w:val="24"/>
          <w:u w:val="single"/>
          <w:rtl/>
        </w:rPr>
        <w:t>:</w:t>
      </w:r>
    </w:p>
    <w:p w14:paraId="722E20D6" w14:textId="0D1B00C8" w:rsidR="001E2274" w:rsidRDefault="00121759" w:rsidP="00121759">
      <w:pPr>
        <w:rPr>
          <w:b w:val="0"/>
          <w:bCs w:val="0"/>
          <w:caps/>
          <w:sz w:val="24"/>
          <w:szCs w:val="24"/>
          <w:rtl/>
        </w:rPr>
      </w:pPr>
      <w:r>
        <w:rPr>
          <w:rFonts w:hint="cs"/>
          <w:b w:val="0"/>
          <w:bCs w:val="0"/>
          <w:caps/>
          <w:sz w:val="24"/>
          <w:szCs w:val="24"/>
          <w:rtl/>
        </w:rPr>
        <w:t>כן</w:t>
      </w:r>
    </w:p>
    <w:p w14:paraId="26B4F52A" w14:textId="77777777" w:rsidR="001E2274" w:rsidRDefault="001E2274" w:rsidP="00121759">
      <w:pPr>
        <w:rPr>
          <w:b w:val="0"/>
          <w:bCs w:val="0"/>
          <w:caps/>
          <w:sz w:val="24"/>
          <w:szCs w:val="24"/>
          <w:rtl/>
        </w:rPr>
      </w:pPr>
    </w:p>
    <w:p w14:paraId="6EBE9B7E" w14:textId="77777777" w:rsidR="001E2274" w:rsidRDefault="000A3DA6" w:rsidP="00121759">
      <w:pPr>
        <w:rPr>
          <w:caps/>
          <w:sz w:val="24"/>
          <w:szCs w:val="24"/>
          <w:u w:val="single"/>
          <w:rtl/>
        </w:rPr>
      </w:pPr>
      <w:r w:rsidRPr="000A3DA6">
        <w:rPr>
          <w:rFonts w:hint="cs"/>
          <w:caps/>
          <w:sz w:val="24"/>
          <w:szCs w:val="24"/>
          <w:u w:val="single"/>
          <w:rtl/>
        </w:rPr>
        <w:t>מר תומר דוידסון - נציג מנהל מקרקעי ישראל בוועדה המחוזית</w:t>
      </w:r>
      <w:r w:rsidR="001E2274">
        <w:rPr>
          <w:rFonts w:hint="cs"/>
          <w:caps/>
          <w:sz w:val="24"/>
          <w:szCs w:val="24"/>
          <w:u w:val="single"/>
          <w:rtl/>
        </w:rPr>
        <w:t>:</w:t>
      </w:r>
    </w:p>
    <w:p w14:paraId="1D2AB45B" w14:textId="09F3F304" w:rsidR="001E2274" w:rsidRDefault="00121759" w:rsidP="00121759">
      <w:pPr>
        <w:rPr>
          <w:b w:val="0"/>
          <w:bCs w:val="0"/>
          <w:caps/>
          <w:sz w:val="24"/>
          <w:szCs w:val="24"/>
          <w:rtl/>
        </w:rPr>
      </w:pPr>
      <w:r>
        <w:rPr>
          <w:rFonts w:hint="cs"/>
          <w:b w:val="0"/>
          <w:bCs w:val="0"/>
          <w:caps/>
          <w:sz w:val="24"/>
          <w:szCs w:val="24"/>
          <w:rtl/>
        </w:rPr>
        <w:t>זה ייתן זה זה ייתן סוג של איכות</w:t>
      </w:r>
    </w:p>
    <w:p w14:paraId="072E06DB" w14:textId="77777777" w:rsidR="001E2274" w:rsidRDefault="001E2274" w:rsidP="00121759">
      <w:pPr>
        <w:rPr>
          <w:b w:val="0"/>
          <w:bCs w:val="0"/>
          <w:caps/>
          <w:sz w:val="24"/>
          <w:szCs w:val="24"/>
          <w:rtl/>
        </w:rPr>
      </w:pPr>
    </w:p>
    <w:p w14:paraId="03072FC7" w14:textId="77777777" w:rsidR="001E2274" w:rsidRDefault="00E5536A" w:rsidP="00121759">
      <w:pPr>
        <w:rPr>
          <w:caps/>
          <w:sz w:val="24"/>
          <w:szCs w:val="24"/>
          <w:u w:val="single"/>
          <w:rtl/>
        </w:rPr>
      </w:pPr>
      <w:r w:rsidRPr="00E5536A">
        <w:rPr>
          <w:rFonts w:hint="cs"/>
          <w:caps/>
          <w:sz w:val="24"/>
          <w:szCs w:val="24"/>
          <w:u w:val="single"/>
          <w:rtl/>
        </w:rPr>
        <w:t>גב</w:t>
      </w:r>
      <w:r w:rsidRPr="00E5536A">
        <w:rPr>
          <w:caps/>
          <w:sz w:val="24"/>
          <w:szCs w:val="24"/>
          <w:u w:val="single"/>
          <w:rtl/>
        </w:rPr>
        <w:t>'</w:t>
      </w:r>
      <w:r w:rsidRPr="00E5536A">
        <w:rPr>
          <w:rFonts w:hint="cs"/>
          <w:caps/>
          <w:sz w:val="24"/>
          <w:szCs w:val="24"/>
          <w:u w:val="single"/>
          <w:rtl/>
        </w:rPr>
        <w:t xml:space="preserve"> רוני גרניט - נציגת משרד הבריאות בוועדה המחוזית</w:t>
      </w:r>
      <w:r w:rsidR="001E2274">
        <w:rPr>
          <w:rFonts w:hint="cs"/>
          <w:caps/>
          <w:sz w:val="24"/>
          <w:szCs w:val="24"/>
          <w:u w:val="single"/>
          <w:rtl/>
        </w:rPr>
        <w:t>:</w:t>
      </w:r>
    </w:p>
    <w:p w14:paraId="3467D8B1" w14:textId="21603613" w:rsidR="001E2274" w:rsidRDefault="00121759" w:rsidP="00121759">
      <w:pPr>
        <w:rPr>
          <w:b w:val="0"/>
          <w:bCs w:val="0"/>
          <w:caps/>
          <w:sz w:val="24"/>
          <w:szCs w:val="24"/>
          <w:rtl/>
        </w:rPr>
      </w:pPr>
      <w:r>
        <w:rPr>
          <w:rFonts w:hint="cs"/>
          <w:b w:val="0"/>
          <w:bCs w:val="0"/>
          <w:caps/>
          <w:sz w:val="24"/>
          <w:szCs w:val="24"/>
          <w:rtl/>
        </w:rPr>
        <w:t xml:space="preserve">כן </w:t>
      </w:r>
    </w:p>
    <w:p w14:paraId="0BC9B4B0" w14:textId="77777777" w:rsidR="001E2274" w:rsidRDefault="001E2274" w:rsidP="00121759">
      <w:pPr>
        <w:rPr>
          <w:b w:val="0"/>
          <w:bCs w:val="0"/>
          <w:caps/>
          <w:sz w:val="24"/>
          <w:szCs w:val="24"/>
          <w:rtl/>
        </w:rPr>
      </w:pPr>
    </w:p>
    <w:p w14:paraId="07EB382B" w14:textId="77777777" w:rsidR="001E2274" w:rsidRDefault="003109B2" w:rsidP="00121759">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6151F30F" w14:textId="45C09399" w:rsidR="001E2274" w:rsidRDefault="00121759" w:rsidP="00121759">
      <w:pPr>
        <w:rPr>
          <w:b w:val="0"/>
          <w:bCs w:val="0"/>
          <w:caps/>
          <w:sz w:val="24"/>
          <w:szCs w:val="24"/>
          <w:rtl/>
        </w:rPr>
      </w:pPr>
      <w:r>
        <w:rPr>
          <w:rFonts w:hint="cs"/>
          <w:b w:val="0"/>
          <w:bCs w:val="0"/>
          <w:caps/>
          <w:sz w:val="24"/>
          <w:szCs w:val="24"/>
          <w:rtl/>
        </w:rPr>
        <w:t xml:space="preserve">בדיוק </w:t>
      </w:r>
    </w:p>
    <w:p w14:paraId="54256F18" w14:textId="77777777" w:rsidR="001E2274" w:rsidRDefault="001E2274" w:rsidP="00121759">
      <w:pPr>
        <w:rPr>
          <w:b w:val="0"/>
          <w:bCs w:val="0"/>
          <w:caps/>
          <w:sz w:val="24"/>
          <w:szCs w:val="24"/>
          <w:rtl/>
        </w:rPr>
      </w:pPr>
    </w:p>
    <w:p w14:paraId="7089F9C0" w14:textId="77777777" w:rsidR="001E2274" w:rsidRDefault="000A3DA6" w:rsidP="00121759">
      <w:pPr>
        <w:rPr>
          <w:caps/>
          <w:sz w:val="24"/>
          <w:szCs w:val="24"/>
          <w:u w:val="single"/>
          <w:rtl/>
        </w:rPr>
      </w:pPr>
      <w:r w:rsidRPr="000A3DA6">
        <w:rPr>
          <w:rFonts w:hint="cs"/>
          <w:caps/>
          <w:sz w:val="24"/>
          <w:szCs w:val="24"/>
          <w:u w:val="single"/>
          <w:rtl/>
        </w:rPr>
        <w:t>מר תומר דוידסון - נציג מנהל מקרקעי ישראל בוועדה המחוזית</w:t>
      </w:r>
      <w:r w:rsidR="001E2274">
        <w:rPr>
          <w:rFonts w:hint="cs"/>
          <w:caps/>
          <w:sz w:val="24"/>
          <w:szCs w:val="24"/>
          <w:u w:val="single"/>
          <w:rtl/>
        </w:rPr>
        <w:t>:</w:t>
      </w:r>
    </w:p>
    <w:p w14:paraId="38DECC54" w14:textId="65D67D18" w:rsidR="001E2274" w:rsidRDefault="00121759" w:rsidP="00121759">
      <w:pPr>
        <w:rPr>
          <w:b w:val="0"/>
          <w:bCs w:val="0"/>
          <w:caps/>
          <w:sz w:val="24"/>
          <w:szCs w:val="24"/>
          <w:rtl/>
        </w:rPr>
      </w:pPr>
      <w:r>
        <w:rPr>
          <w:rFonts w:hint="cs"/>
          <w:b w:val="0"/>
          <w:bCs w:val="0"/>
          <w:caps/>
          <w:sz w:val="24"/>
          <w:szCs w:val="24"/>
          <w:rtl/>
        </w:rPr>
        <w:t xml:space="preserve">כי </w:t>
      </w:r>
    </w:p>
    <w:p w14:paraId="3B23DD89" w14:textId="77777777" w:rsidR="001E2274" w:rsidRDefault="001E2274" w:rsidP="00121759">
      <w:pPr>
        <w:rPr>
          <w:b w:val="0"/>
          <w:bCs w:val="0"/>
          <w:caps/>
          <w:sz w:val="24"/>
          <w:szCs w:val="24"/>
          <w:rtl/>
        </w:rPr>
      </w:pPr>
    </w:p>
    <w:p w14:paraId="2CB4352A" w14:textId="77777777" w:rsidR="001E2274" w:rsidRDefault="00E5536A" w:rsidP="00121759">
      <w:pPr>
        <w:rPr>
          <w:caps/>
          <w:sz w:val="24"/>
          <w:szCs w:val="24"/>
          <w:u w:val="single"/>
          <w:rtl/>
        </w:rPr>
      </w:pPr>
      <w:r w:rsidRPr="00E5536A">
        <w:rPr>
          <w:rFonts w:hint="cs"/>
          <w:caps/>
          <w:sz w:val="24"/>
          <w:szCs w:val="24"/>
          <w:u w:val="single"/>
          <w:rtl/>
        </w:rPr>
        <w:t>גב</w:t>
      </w:r>
      <w:r w:rsidRPr="00E5536A">
        <w:rPr>
          <w:caps/>
          <w:sz w:val="24"/>
          <w:szCs w:val="24"/>
          <w:u w:val="single"/>
          <w:rtl/>
        </w:rPr>
        <w:t>'</w:t>
      </w:r>
      <w:r w:rsidRPr="00E5536A">
        <w:rPr>
          <w:rFonts w:hint="cs"/>
          <w:caps/>
          <w:sz w:val="24"/>
          <w:szCs w:val="24"/>
          <w:u w:val="single"/>
          <w:rtl/>
        </w:rPr>
        <w:t xml:space="preserve"> רוני גרניט - נציגת משרד הבריאות בוועדה המחוזית</w:t>
      </w:r>
      <w:r w:rsidR="001E2274">
        <w:rPr>
          <w:rFonts w:hint="cs"/>
          <w:caps/>
          <w:sz w:val="24"/>
          <w:szCs w:val="24"/>
          <w:u w:val="single"/>
          <w:rtl/>
        </w:rPr>
        <w:t>:</w:t>
      </w:r>
    </w:p>
    <w:p w14:paraId="4FB32C00" w14:textId="783F3A80" w:rsidR="001E2274" w:rsidRDefault="00121759" w:rsidP="00121759">
      <w:pPr>
        <w:rPr>
          <w:b w:val="0"/>
          <w:bCs w:val="0"/>
          <w:caps/>
          <w:sz w:val="24"/>
          <w:szCs w:val="24"/>
          <w:rtl/>
        </w:rPr>
      </w:pPr>
      <w:r>
        <w:rPr>
          <w:rFonts w:hint="cs"/>
          <w:b w:val="0"/>
          <w:bCs w:val="0"/>
          <w:caps/>
          <w:sz w:val="24"/>
          <w:szCs w:val="24"/>
          <w:rtl/>
        </w:rPr>
        <w:t xml:space="preserve">יותר נעים בעיניים למי שבא לבית קפה </w:t>
      </w:r>
    </w:p>
    <w:p w14:paraId="69F6A73C" w14:textId="77777777" w:rsidR="001E2274" w:rsidRDefault="001E2274" w:rsidP="00121759">
      <w:pPr>
        <w:rPr>
          <w:b w:val="0"/>
          <w:bCs w:val="0"/>
          <w:caps/>
          <w:sz w:val="24"/>
          <w:szCs w:val="24"/>
          <w:rtl/>
        </w:rPr>
      </w:pPr>
    </w:p>
    <w:p w14:paraId="77136AE8" w14:textId="77777777" w:rsidR="001E2274" w:rsidRDefault="000A3DA6" w:rsidP="00121759">
      <w:pPr>
        <w:rPr>
          <w:caps/>
          <w:sz w:val="24"/>
          <w:szCs w:val="24"/>
          <w:u w:val="single"/>
          <w:rtl/>
        </w:rPr>
      </w:pPr>
      <w:r w:rsidRPr="000A3DA6">
        <w:rPr>
          <w:rFonts w:hint="cs"/>
          <w:caps/>
          <w:sz w:val="24"/>
          <w:szCs w:val="24"/>
          <w:u w:val="single"/>
          <w:rtl/>
        </w:rPr>
        <w:t>מר תומר דוידסון - נציג מנהל מקרקעי ישראל בוועדה המחוזית</w:t>
      </w:r>
      <w:r w:rsidR="001E2274">
        <w:rPr>
          <w:rFonts w:hint="cs"/>
          <w:caps/>
          <w:sz w:val="24"/>
          <w:szCs w:val="24"/>
          <w:u w:val="single"/>
          <w:rtl/>
        </w:rPr>
        <w:t>:</w:t>
      </w:r>
    </w:p>
    <w:p w14:paraId="4630B53E" w14:textId="18685F0E" w:rsidR="001E2274" w:rsidRDefault="00121759" w:rsidP="00121759">
      <w:pPr>
        <w:rPr>
          <w:b w:val="0"/>
          <w:bCs w:val="0"/>
          <w:caps/>
          <w:sz w:val="24"/>
          <w:szCs w:val="24"/>
          <w:rtl/>
        </w:rPr>
      </w:pPr>
      <w:r>
        <w:rPr>
          <w:rFonts w:hint="cs"/>
          <w:b w:val="0"/>
          <w:bCs w:val="0"/>
          <w:caps/>
          <w:sz w:val="24"/>
          <w:szCs w:val="24"/>
          <w:rtl/>
        </w:rPr>
        <w:t>כי לשבת פה ולשבת פה על נים</w:t>
      </w:r>
    </w:p>
    <w:p w14:paraId="367A9A2A" w14:textId="77777777" w:rsidR="001E2274" w:rsidRDefault="001E2274" w:rsidP="00121759">
      <w:pPr>
        <w:rPr>
          <w:b w:val="0"/>
          <w:bCs w:val="0"/>
          <w:caps/>
          <w:sz w:val="24"/>
          <w:szCs w:val="24"/>
          <w:rtl/>
        </w:rPr>
      </w:pPr>
    </w:p>
    <w:p w14:paraId="69AB7BE7" w14:textId="77777777" w:rsidR="001E2274" w:rsidRDefault="00121759" w:rsidP="00121759">
      <w:pPr>
        <w:rPr>
          <w:b w:val="0"/>
          <w:bCs w:val="0"/>
          <w:caps/>
          <w:sz w:val="24"/>
          <w:szCs w:val="24"/>
          <w:rtl/>
        </w:rPr>
      </w:pPr>
      <w:r>
        <w:rPr>
          <w:rFonts w:hint="cs"/>
          <w:b w:val="0"/>
          <w:bCs w:val="0"/>
          <w:caps/>
          <w:sz w:val="24"/>
          <w:szCs w:val="24"/>
          <w:rtl/>
        </w:rPr>
        <w:t xml:space="preserve">(מדברים ביחד) </w:t>
      </w:r>
    </w:p>
    <w:p w14:paraId="18791048" w14:textId="77777777" w:rsidR="001E2274" w:rsidRDefault="001E2274" w:rsidP="00121759">
      <w:pPr>
        <w:rPr>
          <w:b w:val="0"/>
          <w:bCs w:val="0"/>
          <w:caps/>
          <w:sz w:val="24"/>
          <w:szCs w:val="24"/>
          <w:rtl/>
        </w:rPr>
      </w:pPr>
    </w:p>
    <w:p w14:paraId="7C904F1A" w14:textId="77777777" w:rsidR="001E2274" w:rsidRDefault="003361D4" w:rsidP="00121759">
      <w:pPr>
        <w:rPr>
          <w:caps/>
          <w:sz w:val="24"/>
          <w:szCs w:val="24"/>
          <w:u w:val="single"/>
          <w:rtl/>
        </w:rPr>
      </w:pPr>
      <w:r w:rsidRPr="003361D4">
        <w:rPr>
          <w:rFonts w:hint="cs"/>
          <w:caps/>
          <w:sz w:val="24"/>
          <w:szCs w:val="24"/>
          <w:u w:val="single"/>
          <w:rtl/>
        </w:rPr>
        <w:t>עורך דין ניצן בן ארויה - יועץ משפטי לוועדה המחוזית</w:t>
      </w:r>
      <w:r w:rsidR="001E2274">
        <w:rPr>
          <w:rFonts w:hint="cs"/>
          <w:caps/>
          <w:sz w:val="24"/>
          <w:szCs w:val="24"/>
          <w:u w:val="single"/>
          <w:rtl/>
        </w:rPr>
        <w:t>:</w:t>
      </w:r>
    </w:p>
    <w:p w14:paraId="5DA6C572" w14:textId="3EF949C8" w:rsidR="001E2274" w:rsidRDefault="00121759" w:rsidP="00121759">
      <w:pPr>
        <w:rPr>
          <w:b w:val="0"/>
          <w:bCs w:val="0"/>
          <w:caps/>
          <w:sz w:val="24"/>
          <w:szCs w:val="24"/>
          <w:rtl/>
        </w:rPr>
      </w:pPr>
      <w:r>
        <w:rPr>
          <w:rFonts w:hint="cs"/>
          <w:b w:val="0"/>
          <w:bCs w:val="0"/>
          <w:caps/>
          <w:sz w:val="24"/>
          <w:szCs w:val="24"/>
          <w:rtl/>
        </w:rPr>
        <w:t>כמה?</w:t>
      </w:r>
    </w:p>
    <w:p w14:paraId="77725785" w14:textId="77777777" w:rsidR="001E2274" w:rsidRDefault="001E2274" w:rsidP="00121759">
      <w:pPr>
        <w:rPr>
          <w:b w:val="0"/>
          <w:bCs w:val="0"/>
          <w:caps/>
          <w:sz w:val="24"/>
          <w:szCs w:val="24"/>
          <w:rtl/>
        </w:rPr>
      </w:pPr>
    </w:p>
    <w:p w14:paraId="37B4AEFC" w14:textId="77777777" w:rsidR="001E2274" w:rsidRDefault="000A5C33" w:rsidP="00121759">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48209C6F" w14:textId="4737834B" w:rsidR="001E2274" w:rsidRDefault="00121759" w:rsidP="00121759">
      <w:pPr>
        <w:rPr>
          <w:b w:val="0"/>
          <w:bCs w:val="0"/>
          <w:caps/>
          <w:sz w:val="24"/>
          <w:szCs w:val="24"/>
          <w:rtl/>
        </w:rPr>
      </w:pPr>
      <w:r>
        <w:rPr>
          <w:rFonts w:hint="cs"/>
          <w:b w:val="0"/>
          <w:bCs w:val="0"/>
          <w:caps/>
          <w:sz w:val="24"/>
          <w:szCs w:val="24"/>
          <w:rtl/>
        </w:rPr>
        <w:t>שמונה וחצי</w:t>
      </w:r>
    </w:p>
    <w:p w14:paraId="78948073" w14:textId="77777777" w:rsidR="001E2274" w:rsidRDefault="001E2274" w:rsidP="00121759">
      <w:pPr>
        <w:rPr>
          <w:b w:val="0"/>
          <w:bCs w:val="0"/>
          <w:caps/>
          <w:sz w:val="24"/>
          <w:szCs w:val="24"/>
          <w:rtl/>
        </w:rPr>
      </w:pPr>
    </w:p>
    <w:p w14:paraId="72EE70D5" w14:textId="77777777" w:rsidR="001E2274" w:rsidRDefault="003109B2" w:rsidP="00121759">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25B12F1B" w14:textId="29A9D21D" w:rsidR="001E2274" w:rsidRDefault="00121759" w:rsidP="00121759">
      <w:pPr>
        <w:rPr>
          <w:b w:val="0"/>
          <w:bCs w:val="0"/>
          <w:caps/>
          <w:sz w:val="24"/>
          <w:szCs w:val="24"/>
          <w:rtl/>
        </w:rPr>
      </w:pPr>
      <w:r>
        <w:rPr>
          <w:rFonts w:hint="cs"/>
          <w:b w:val="0"/>
          <w:bCs w:val="0"/>
          <w:caps/>
          <w:sz w:val="24"/>
          <w:szCs w:val="24"/>
          <w:rtl/>
        </w:rPr>
        <w:t xml:space="preserve">זה לא, </w:t>
      </w:r>
    </w:p>
    <w:p w14:paraId="7410B4C9" w14:textId="77777777" w:rsidR="001E2274" w:rsidRDefault="001E2274" w:rsidP="00121759">
      <w:pPr>
        <w:rPr>
          <w:b w:val="0"/>
          <w:bCs w:val="0"/>
          <w:caps/>
          <w:sz w:val="24"/>
          <w:szCs w:val="24"/>
          <w:rtl/>
        </w:rPr>
      </w:pPr>
    </w:p>
    <w:p w14:paraId="7A2B6115" w14:textId="77777777" w:rsidR="001E2274" w:rsidRDefault="000A3DA6" w:rsidP="00121759">
      <w:pPr>
        <w:rPr>
          <w:caps/>
          <w:sz w:val="24"/>
          <w:szCs w:val="24"/>
          <w:u w:val="single"/>
          <w:rtl/>
        </w:rPr>
      </w:pPr>
      <w:r w:rsidRPr="000A3DA6">
        <w:rPr>
          <w:rFonts w:hint="cs"/>
          <w:caps/>
          <w:sz w:val="24"/>
          <w:szCs w:val="24"/>
          <w:u w:val="single"/>
          <w:rtl/>
        </w:rPr>
        <w:t>מר תומר דוידסון - נציג מנהל מקרקעי ישראל בוועדה המחוזית</w:t>
      </w:r>
      <w:r w:rsidR="001E2274">
        <w:rPr>
          <w:rFonts w:hint="cs"/>
          <w:caps/>
          <w:sz w:val="24"/>
          <w:szCs w:val="24"/>
          <w:u w:val="single"/>
          <w:rtl/>
        </w:rPr>
        <w:t>:</w:t>
      </w:r>
    </w:p>
    <w:p w14:paraId="495416BE" w14:textId="406B9477" w:rsidR="001E2274" w:rsidRDefault="00121759" w:rsidP="00121759">
      <w:pPr>
        <w:rPr>
          <w:b w:val="0"/>
          <w:bCs w:val="0"/>
          <w:caps/>
          <w:sz w:val="24"/>
          <w:szCs w:val="24"/>
          <w:rtl/>
        </w:rPr>
      </w:pPr>
      <w:r>
        <w:rPr>
          <w:rFonts w:hint="cs"/>
          <w:b w:val="0"/>
          <w:bCs w:val="0"/>
          <w:caps/>
          <w:sz w:val="24"/>
          <w:szCs w:val="24"/>
          <w:rtl/>
        </w:rPr>
        <w:t xml:space="preserve">כשמהצד השני יש לך את הקיר האקוסטי </w:t>
      </w:r>
    </w:p>
    <w:p w14:paraId="3FF46A59" w14:textId="77777777" w:rsidR="001E2274" w:rsidRDefault="001E2274" w:rsidP="00121759">
      <w:pPr>
        <w:rPr>
          <w:b w:val="0"/>
          <w:bCs w:val="0"/>
          <w:caps/>
          <w:sz w:val="24"/>
          <w:szCs w:val="24"/>
          <w:rtl/>
        </w:rPr>
      </w:pPr>
    </w:p>
    <w:p w14:paraId="2850EA66" w14:textId="77777777" w:rsidR="001E2274" w:rsidRDefault="003109B2" w:rsidP="00121759">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19186207" w14:textId="6D386A3F" w:rsidR="001E2274" w:rsidRDefault="00121759" w:rsidP="00121759">
      <w:pPr>
        <w:rPr>
          <w:b w:val="0"/>
          <w:bCs w:val="0"/>
          <w:caps/>
          <w:sz w:val="24"/>
          <w:szCs w:val="24"/>
          <w:rtl/>
        </w:rPr>
      </w:pPr>
      <w:r>
        <w:rPr>
          <w:rFonts w:hint="cs"/>
          <w:b w:val="0"/>
          <w:bCs w:val="0"/>
          <w:caps/>
          <w:sz w:val="24"/>
          <w:szCs w:val="24"/>
          <w:rtl/>
        </w:rPr>
        <w:t>בתוך בית קפה ...</w:t>
      </w:r>
    </w:p>
    <w:p w14:paraId="1EA09E64" w14:textId="77777777" w:rsidR="001E2274" w:rsidRDefault="001E2274" w:rsidP="00121759">
      <w:pPr>
        <w:rPr>
          <w:b w:val="0"/>
          <w:bCs w:val="0"/>
          <w:caps/>
          <w:sz w:val="24"/>
          <w:szCs w:val="24"/>
          <w:rtl/>
        </w:rPr>
      </w:pPr>
    </w:p>
    <w:p w14:paraId="1A1F497D" w14:textId="77777777" w:rsidR="001E2274" w:rsidRDefault="000A3DA6" w:rsidP="00121759">
      <w:pPr>
        <w:rPr>
          <w:caps/>
          <w:sz w:val="24"/>
          <w:szCs w:val="24"/>
          <w:u w:val="single"/>
          <w:rtl/>
        </w:rPr>
      </w:pPr>
      <w:r w:rsidRPr="000A3DA6">
        <w:rPr>
          <w:rFonts w:hint="cs"/>
          <w:caps/>
          <w:sz w:val="24"/>
          <w:szCs w:val="24"/>
          <w:u w:val="single"/>
          <w:rtl/>
        </w:rPr>
        <w:t>מר תומר דוידסון - נציג מנהל מקרקעי ישראל בוועדה המחוזית</w:t>
      </w:r>
      <w:r w:rsidR="001E2274">
        <w:rPr>
          <w:rFonts w:hint="cs"/>
          <w:caps/>
          <w:sz w:val="24"/>
          <w:szCs w:val="24"/>
          <w:u w:val="single"/>
          <w:rtl/>
        </w:rPr>
        <w:t>:</w:t>
      </w:r>
    </w:p>
    <w:p w14:paraId="654B734A" w14:textId="433D1A1B" w:rsidR="001E2274" w:rsidRDefault="00121759" w:rsidP="00121759">
      <w:pPr>
        <w:rPr>
          <w:b w:val="0"/>
          <w:bCs w:val="0"/>
          <w:caps/>
          <w:sz w:val="24"/>
          <w:szCs w:val="24"/>
          <w:rtl/>
        </w:rPr>
      </w:pPr>
      <w:r>
        <w:rPr>
          <w:rFonts w:hint="cs"/>
          <w:b w:val="0"/>
          <w:bCs w:val="0"/>
          <w:caps/>
          <w:sz w:val="24"/>
          <w:szCs w:val="24"/>
          <w:rtl/>
        </w:rPr>
        <w:t xml:space="preserve">של ארבע שלוש אחד </w:t>
      </w:r>
    </w:p>
    <w:p w14:paraId="12E935CD" w14:textId="77777777" w:rsidR="001E2274" w:rsidRDefault="001E2274" w:rsidP="00121759">
      <w:pPr>
        <w:rPr>
          <w:b w:val="0"/>
          <w:bCs w:val="0"/>
          <w:caps/>
          <w:sz w:val="24"/>
          <w:szCs w:val="24"/>
          <w:rtl/>
        </w:rPr>
      </w:pPr>
    </w:p>
    <w:p w14:paraId="3503BEE0" w14:textId="77777777" w:rsidR="001E2274" w:rsidRDefault="003109B2" w:rsidP="00121759">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4BC35705" w14:textId="3D53056B" w:rsidR="001E2274" w:rsidRDefault="00121759" w:rsidP="00121759">
      <w:pPr>
        <w:rPr>
          <w:b w:val="0"/>
          <w:bCs w:val="0"/>
          <w:caps/>
          <w:sz w:val="24"/>
          <w:szCs w:val="24"/>
          <w:rtl/>
        </w:rPr>
      </w:pPr>
      <w:r>
        <w:rPr>
          <w:rFonts w:hint="cs"/>
          <w:b w:val="0"/>
          <w:bCs w:val="0"/>
          <w:caps/>
          <w:sz w:val="24"/>
          <w:szCs w:val="24"/>
          <w:rtl/>
        </w:rPr>
        <w:t>היא תיארה את זה כל כך רומנטי</w:t>
      </w:r>
    </w:p>
    <w:p w14:paraId="17C1BA4A" w14:textId="77777777" w:rsidR="001E2274" w:rsidRDefault="001E2274" w:rsidP="00121759">
      <w:pPr>
        <w:rPr>
          <w:b w:val="0"/>
          <w:bCs w:val="0"/>
          <w:caps/>
          <w:sz w:val="24"/>
          <w:szCs w:val="24"/>
          <w:rtl/>
        </w:rPr>
      </w:pPr>
    </w:p>
    <w:p w14:paraId="032FA67C" w14:textId="77777777" w:rsidR="001E2274" w:rsidRDefault="00E5536A" w:rsidP="00121759">
      <w:pPr>
        <w:rPr>
          <w:caps/>
          <w:sz w:val="24"/>
          <w:szCs w:val="24"/>
          <w:u w:val="single"/>
          <w:rtl/>
        </w:rPr>
      </w:pPr>
      <w:r w:rsidRPr="00E5536A">
        <w:rPr>
          <w:rFonts w:hint="cs"/>
          <w:caps/>
          <w:sz w:val="24"/>
          <w:szCs w:val="24"/>
          <w:u w:val="single"/>
          <w:rtl/>
        </w:rPr>
        <w:t>גב</w:t>
      </w:r>
      <w:r w:rsidRPr="00E5536A">
        <w:rPr>
          <w:caps/>
          <w:sz w:val="24"/>
          <w:szCs w:val="24"/>
          <w:u w:val="single"/>
          <w:rtl/>
        </w:rPr>
        <w:t>'</w:t>
      </w:r>
      <w:r w:rsidRPr="00E5536A">
        <w:rPr>
          <w:rFonts w:hint="cs"/>
          <w:caps/>
          <w:sz w:val="24"/>
          <w:szCs w:val="24"/>
          <w:u w:val="single"/>
          <w:rtl/>
        </w:rPr>
        <w:t xml:space="preserve"> רוני גרניט - נציגת משרד הבריאות בוועדה המחוזית</w:t>
      </w:r>
      <w:r w:rsidR="001E2274">
        <w:rPr>
          <w:rFonts w:hint="cs"/>
          <w:caps/>
          <w:sz w:val="24"/>
          <w:szCs w:val="24"/>
          <w:u w:val="single"/>
          <w:rtl/>
        </w:rPr>
        <w:t>:</w:t>
      </w:r>
    </w:p>
    <w:p w14:paraId="6F43AEC3" w14:textId="6BBE6B84" w:rsidR="001E2274" w:rsidRDefault="00121759" w:rsidP="00121759">
      <w:pPr>
        <w:rPr>
          <w:b w:val="0"/>
          <w:bCs w:val="0"/>
          <w:caps/>
          <w:sz w:val="24"/>
          <w:szCs w:val="24"/>
          <w:rtl/>
        </w:rPr>
      </w:pPr>
      <w:r>
        <w:rPr>
          <w:rFonts w:hint="cs"/>
          <w:b w:val="0"/>
          <w:bCs w:val="0"/>
          <w:caps/>
          <w:sz w:val="24"/>
          <w:szCs w:val="24"/>
          <w:rtl/>
        </w:rPr>
        <w:t xml:space="preserve">כן </w:t>
      </w:r>
    </w:p>
    <w:p w14:paraId="7E1460ED" w14:textId="77777777" w:rsidR="001E2274" w:rsidRDefault="001E2274" w:rsidP="00121759">
      <w:pPr>
        <w:rPr>
          <w:b w:val="0"/>
          <w:bCs w:val="0"/>
          <w:caps/>
          <w:sz w:val="24"/>
          <w:szCs w:val="24"/>
          <w:rtl/>
        </w:rPr>
      </w:pPr>
    </w:p>
    <w:p w14:paraId="230B5A03" w14:textId="77777777" w:rsidR="001E2274" w:rsidRDefault="003109B2" w:rsidP="00121759">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6174A1F3" w14:textId="56129C84" w:rsidR="001E2274" w:rsidRDefault="00121759" w:rsidP="00121759">
      <w:pPr>
        <w:rPr>
          <w:b w:val="0"/>
          <w:bCs w:val="0"/>
          <w:caps/>
          <w:sz w:val="24"/>
          <w:szCs w:val="24"/>
          <w:rtl/>
        </w:rPr>
      </w:pPr>
      <w:r>
        <w:rPr>
          <w:rFonts w:hint="cs"/>
          <w:b w:val="0"/>
          <w:bCs w:val="0"/>
          <w:caps/>
          <w:sz w:val="24"/>
          <w:szCs w:val="24"/>
          <w:rtl/>
        </w:rPr>
        <w:t>שאני רואה שם את הקפה ואז,</w:t>
      </w:r>
    </w:p>
    <w:p w14:paraId="6ED75F34" w14:textId="77777777" w:rsidR="001E2274" w:rsidRDefault="001E2274" w:rsidP="00121759">
      <w:pPr>
        <w:rPr>
          <w:b w:val="0"/>
          <w:bCs w:val="0"/>
          <w:caps/>
          <w:sz w:val="24"/>
          <w:szCs w:val="24"/>
          <w:rtl/>
        </w:rPr>
      </w:pPr>
    </w:p>
    <w:p w14:paraId="6DE064BC" w14:textId="77777777" w:rsidR="001E2274" w:rsidRDefault="003361D4" w:rsidP="00121759">
      <w:pPr>
        <w:rPr>
          <w:caps/>
          <w:sz w:val="24"/>
          <w:szCs w:val="24"/>
          <w:u w:val="single"/>
          <w:rtl/>
        </w:rPr>
      </w:pPr>
      <w:r w:rsidRPr="003361D4">
        <w:rPr>
          <w:rFonts w:hint="cs"/>
          <w:caps/>
          <w:sz w:val="24"/>
          <w:szCs w:val="24"/>
          <w:u w:val="single"/>
          <w:rtl/>
        </w:rPr>
        <w:t>עורך דין ניצן בן ארויה - יועץ משפטי לוועדה המחוזית</w:t>
      </w:r>
      <w:r w:rsidR="001E2274">
        <w:rPr>
          <w:rFonts w:hint="cs"/>
          <w:caps/>
          <w:sz w:val="24"/>
          <w:szCs w:val="24"/>
          <w:u w:val="single"/>
          <w:rtl/>
        </w:rPr>
        <w:t>:</w:t>
      </w:r>
    </w:p>
    <w:p w14:paraId="08231F5F" w14:textId="0588D858" w:rsidR="001E2274" w:rsidRDefault="00121759" w:rsidP="00121759">
      <w:pPr>
        <w:rPr>
          <w:b w:val="0"/>
          <w:bCs w:val="0"/>
          <w:caps/>
          <w:sz w:val="24"/>
          <w:szCs w:val="24"/>
          <w:rtl/>
        </w:rPr>
      </w:pPr>
      <w:r>
        <w:rPr>
          <w:rFonts w:hint="cs"/>
          <w:b w:val="0"/>
          <w:bCs w:val="0"/>
          <w:caps/>
          <w:sz w:val="24"/>
          <w:szCs w:val="24"/>
          <w:rtl/>
        </w:rPr>
        <w:t>קיר לקיר כאילו?</w:t>
      </w:r>
    </w:p>
    <w:p w14:paraId="576C3883" w14:textId="77777777" w:rsidR="001E2274" w:rsidRDefault="001E2274" w:rsidP="00121759">
      <w:pPr>
        <w:rPr>
          <w:b w:val="0"/>
          <w:bCs w:val="0"/>
          <w:caps/>
          <w:sz w:val="24"/>
          <w:szCs w:val="24"/>
          <w:rtl/>
        </w:rPr>
      </w:pPr>
    </w:p>
    <w:p w14:paraId="1CA8CDFA" w14:textId="77777777" w:rsidR="001E2274" w:rsidRDefault="000A5C33" w:rsidP="00121759">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7DF528E9" w14:textId="5485660C" w:rsidR="001E2274" w:rsidRDefault="00121759" w:rsidP="00121759">
      <w:pPr>
        <w:rPr>
          <w:b w:val="0"/>
          <w:bCs w:val="0"/>
          <w:caps/>
          <w:sz w:val="24"/>
          <w:szCs w:val="24"/>
          <w:rtl/>
        </w:rPr>
      </w:pPr>
      <w:r>
        <w:rPr>
          <w:rFonts w:hint="cs"/>
          <w:b w:val="0"/>
          <w:bCs w:val="0"/>
          <w:caps/>
          <w:sz w:val="24"/>
          <w:szCs w:val="24"/>
          <w:rtl/>
        </w:rPr>
        <w:t xml:space="preserve">קיר לקיר </w:t>
      </w:r>
    </w:p>
    <w:p w14:paraId="6DC0E5B5" w14:textId="77777777" w:rsidR="001E2274" w:rsidRDefault="001E2274" w:rsidP="00121759">
      <w:pPr>
        <w:rPr>
          <w:b w:val="0"/>
          <w:bCs w:val="0"/>
          <w:caps/>
          <w:sz w:val="24"/>
          <w:szCs w:val="24"/>
          <w:rtl/>
        </w:rPr>
      </w:pPr>
    </w:p>
    <w:p w14:paraId="02FEFA4F" w14:textId="77777777" w:rsidR="001E2274" w:rsidRDefault="003361D4" w:rsidP="00121759">
      <w:pPr>
        <w:rPr>
          <w:caps/>
          <w:sz w:val="24"/>
          <w:szCs w:val="24"/>
          <w:u w:val="single"/>
          <w:rtl/>
        </w:rPr>
      </w:pPr>
      <w:r w:rsidRPr="003361D4">
        <w:rPr>
          <w:rFonts w:hint="cs"/>
          <w:caps/>
          <w:sz w:val="24"/>
          <w:szCs w:val="24"/>
          <w:u w:val="single"/>
          <w:rtl/>
        </w:rPr>
        <w:t>עורך דין ניצן בן ארויה - יועץ משפטי לוועדה המחוזית</w:t>
      </w:r>
      <w:r w:rsidR="001E2274">
        <w:rPr>
          <w:rFonts w:hint="cs"/>
          <w:caps/>
          <w:sz w:val="24"/>
          <w:szCs w:val="24"/>
          <w:u w:val="single"/>
          <w:rtl/>
        </w:rPr>
        <w:t>:</w:t>
      </w:r>
    </w:p>
    <w:p w14:paraId="2D26D9F1" w14:textId="12F2ADB7" w:rsidR="001E2274" w:rsidRDefault="00121759" w:rsidP="00121759">
      <w:pPr>
        <w:rPr>
          <w:b w:val="0"/>
          <w:bCs w:val="0"/>
          <w:caps/>
          <w:sz w:val="24"/>
          <w:szCs w:val="24"/>
          <w:rtl/>
        </w:rPr>
      </w:pPr>
      <w:r>
        <w:rPr>
          <w:rFonts w:hint="cs"/>
          <w:b w:val="0"/>
          <w:bCs w:val="0"/>
          <w:caps/>
          <w:sz w:val="24"/>
          <w:szCs w:val="24"/>
          <w:rtl/>
        </w:rPr>
        <w:t>כל הקווי בניין כאילו</w:t>
      </w:r>
      <w:r w:rsidR="000F703D">
        <w:rPr>
          <w:rFonts w:hint="cs"/>
          <w:b w:val="0"/>
          <w:bCs w:val="0"/>
          <w:caps/>
          <w:sz w:val="24"/>
          <w:szCs w:val="24"/>
          <w:rtl/>
        </w:rPr>
        <w:t xml:space="preserve"> </w:t>
      </w:r>
      <w:r>
        <w:rPr>
          <w:rFonts w:hint="cs"/>
          <w:b w:val="0"/>
          <w:bCs w:val="0"/>
          <w:caps/>
          <w:sz w:val="24"/>
          <w:szCs w:val="24"/>
          <w:rtl/>
        </w:rPr>
        <w:t xml:space="preserve">... </w:t>
      </w:r>
    </w:p>
    <w:p w14:paraId="1C395514" w14:textId="77777777" w:rsidR="001E2274" w:rsidRDefault="001E2274" w:rsidP="00121759">
      <w:pPr>
        <w:rPr>
          <w:b w:val="0"/>
          <w:bCs w:val="0"/>
          <w:caps/>
          <w:sz w:val="24"/>
          <w:szCs w:val="24"/>
          <w:rtl/>
        </w:rPr>
      </w:pPr>
    </w:p>
    <w:p w14:paraId="36915846" w14:textId="77777777" w:rsidR="001E2274" w:rsidRDefault="000A3DA6" w:rsidP="00121759">
      <w:pPr>
        <w:rPr>
          <w:caps/>
          <w:sz w:val="24"/>
          <w:szCs w:val="24"/>
          <w:u w:val="single"/>
          <w:rtl/>
        </w:rPr>
      </w:pPr>
      <w:r w:rsidRPr="000A3DA6">
        <w:rPr>
          <w:rFonts w:hint="cs"/>
          <w:caps/>
          <w:sz w:val="24"/>
          <w:szCs w:val="24"/>
          <w:u w:val="single"/>
          <w:rtl/>
        </w:rPr>
        <w:t>מר תומר דוידסון - נציג מנהל מקרקעי ישראל בוועדה המחוזית</w:t>
      </w:r>
      <w:r w:rsidR="001E2274">
        <w:rPr>
          <w:rFonts w:hint="cs"/>
          <w:caps/>
          <w:sz w:val="24"/>
          <w:szCs w:val="24"/>
          <w:u w:val="single"/>
          <w:rtl/>
        </w:rPr>
        <w:t>:</w:t>
      </w:r>
    </w:p>
    <w:p w14:paraId="5925ABE8" w14:textId="0AD55E5A" w:rsidR="001E2274" w:rsidRDefault="00121759" w:rsidP="00121759">
      <w:pPr>
        <w:rPr>
          <w:b w:val="0"/>
          <w:bCs w:val="0"/>
          <w:caps/>
          <w:sz w:val="24"/>
          <w:szCs w:val="24"/>
          <w:rtl/>
        </w:rPr>
      </w:pPr>
      <w:r>
        <w:rPr>
          <w:rFonts w:hint="cs"/>
          <w:b w:val="0"/>
          <w:bCs w:val="0"/>
          <w:caps/>
          <w:sz w:val="24"/>
          <w:szCs w:val="24"/>
          <w:rtl/>
        </w:rPr>
        <w:t xml:space="preserve">שדרות </w:t>
      </w:r>
    </w:p>
    <w:p w14:paraId="5E81B1B6" w14:textId="77777777" w:rsidR="001E2274" w:rsidRDefault="001E2274" w:rsidP="00121759">
      <w:pPr>
        <w:rPr>
          <w:b w:val="0"/>
          <w:bCs w:val="0"/>
          <w:caps/>
          <w:sz w:val="24"/>
          <w:szCs w:val="24"/>
          <w:rtl/>
        </w:rPr>
      </w:pPr>
    </w:p>
    <w:p w14:paraId="348962A5" w14:textId="77777777" w:rsidR="001E2274" w:rsidRDefault="003109B2" w:rsidP="00121759">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23BBF1BD" w14:textId="00F43B08" w:rsidR="001E2274" w:rsidRDefault="00121759" w:rsidP="00121759">
      <w:pPr>
        <w:rPr>
          <w:b w:val="0"/>
          <w:bCs w:val="0"/>
          <w:caps/>
          <w:sz w:val="24"/>
          <w:szCs w:val="24"/>
          <w:rtl/>
        </w:rPr>
      </w:pPr>
      <w:r>
        <w:rPr>
          <w:rFonts w:hint="cs"/>
          <w:b w:val="0"/>
          <w:bCs w:val="0"/>
          <w:caps/>
          <w:sz w:val="24"/>
          <w:szCs w:val="24"/>
          <w:rtl/>
        </w:rPr>
        <w:t>שדרות ...</w:t>
      </w:r>
    </w:p>
    <w:p w14:paraId="308B7DF7" w14:textId="77777777" w:rsidR="001E2274" w:rsidRDefault="001E2274" w:rsidP="00121759">
      <w:pPr>
        <w:rPr>
          <w:b w:val="0"/>
          <w:bCs w:val="0"/>
          <w:caps/>
          <w:sz w:val="24"/>
          <w:szCs w:val="24"/>
          <w:rtl/>
        </w:rPr>
      </w:pPr>
    </w:p>
    <w:p w14:paraId="567F32F8" w14:textId="77777777" w:rsidR="001E2274" w:rsidRDefault="000A3DA6" w:rsidP="00121759">
      <w:pPr>
        <w:rPr>
          <w:caps/>
          <w:sz w:val="24"/>
          <w:szCs w:val="24"/>
          <w:u w:val="single"/>
          <w:rtl/>
        </w:rPr>
      </w:pPr>
      <w:r w:rsidRPr="000A3DA6">
        <w:rPr>
          <w:rFonts w:hint="cs"/>
          <w:caps/>
          <w:sz w:val="24"/>
          <w:szCs w:val="24"/>
          <w:u w:val="single"/>
          <w:rtl/>
        </w:rPr>
        <w:t>מר תומר דוידסון - נציג מנהל מקרקעי ישראל בוועדה המחוזית</w:t>
      </w:r>
      <w:r w:rsidR="001E2274">
        <w:rPr>
          <w:rFonts w:hint="cs"/>
          <w:caps/>
          <w:sz w:val="24"/>
          <w:szCs w:val="24"/>
          <w:u w:val="single"/>
          <w:rtl/>
        </w:rPr>
        <w:t>:</w:t>
      </w:r>
    </w:p>
    <w:p w14:paraId="2A736817" w14:textId="159A2B63" w:rsidR="001E2274" w:rsidRDefault="00121759" w:rsidP="00121759">
      <w:pPr>
        <w:rPr>
          <w:b w:val="0"/>
          <w:bCs w:val="0"/>
          <w:caps/>
          <w:sz w:val="24"/>
          <w:szCs w:val="24"/>
          <w:rtl/>
        </w:rPr>
      </w:pPr>
      <w:r>
        <w:rPr>
          <w:rFonts w:hint="cs"/>
          <w:b w:val="0"/>
          <w:bCs w:val="0"/>
          <w:caps/>
          <w:sz w:val="24"/>
          <w:szCs w:val="24"/>
          <w:rtl/>
        </w:rPr>
        <w:t xml:space="preserve">הקיר ה, הקיר האקוסטי מאוד מוצדק כי הרעש פה הוא </w:t>
      </w:r>
    </w:p>
    <w:p w14:paraId="726C4751" w14:textId="77777777" w:rsidR="001E2274" w:rsidRDefault="001E2274" w:rsidP="00121759">
      <w:pPr>
        <w:rPr>
          <w:b w:val="0"/>
          <w:bCs w:val="0"/>
          <w:caps/>
          <w:sz w:val="24"/>
          <w:szCs w:val="24"/>
          <w:rtl/>
        </w:rPr>
      </w:pPr>
    </w:p>
    <w:p w14:paraId="077AD847" w14:textId="77777777" w:rsidR="001E2274" w:rsidRDefault="000A5C33" w:rsidP="00121759">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35E1E597" w14:textId="68D3268D" w:rsidR="001E2274" w:rsidRDefault="00121759" w:rsidP="00121759">
      <w:pPr>
        <w:rPr>
          <w:b w:val="0"/>
          <w:bCs w:val="0"/>
          <w:caps/>
          <w:sz w:val="24"/>
          <w:szCs w:val="24"/>
          <w:rtl/>
        </w:rPr>
      </w:pPr>
      <w:r>
        <w:rPr>
          <w:rFonts w:hint="cs"/>
          <w:b w:val="0"/>
          <w:bCs w:val="0"/>
          <w:caps/>
          <w:sz w:val="24"/>
          <w:szCs w:val="24"/>
          <w:rtl/>
        </w:rPr>
        <w:t>תשמע בשלוש קומות זה שלוש מטר ושלוש מטר זה שש מטר</w:t>
      </w:r>
      <w:r w:rsidR="000F703D">
        <w:rPr>
          <w:rFonts w:hint="cs"/>
          <w:b w:val="0"/>
          <w:bCs w:val="0"/>
          <w:caps/>
          <w:sz w:val="24"/>
          <w:szCs w:val="24"/>
          <w:rtl/>
        </w:rPr>
        <w:t xml:space="preserve"> </w:t>
      </w:r>
      <w:r>
        <w:rPr>
          <w:rFonts w:hint="cs"/>
          <w:b w:val="0"/>
          <w:bCs w:val="0"/>
          <w:caps/>
          <w:sz w:val="24"/>
          <w:szCs w:val="24"/>
          <w:rtl/>
        </w:rPr>
        <w:t>...</w:t>
      </w:r>
    </w:p>
    <w:p w14:paraId="3EF8DF6B" w14:textId="77777777" w:rsidR="001E2274" w:rsidRDefault="001E2274" w:rsidP="00121759">
      <w:pPr>
        <w:rPr>
          <w:b w:val="0"/>
          <w:bCs w:val="0"/>
          <w:caps/>
          <w:sz w:val="24"/>
          <w:szCs w:val="24"/>
          <w:rtl/>
        </w:rPr>
      </w:pPr>
    </w:p>
    <w:p w14:paraId="2073323E" w14:textId="77777777" w:rsidR="001E2274" w:rsidRDefault="003361D4" w:rsidP="00121759">
      <w:pPr>
        <w:rPr>
          <w:caps/>
          <w:sz w:val="24"/>
          <w:szCs w:val="24"/>
          <w:u w:val="single"/>
          <w:rtl/>
        </w:rPr>
      </w:pPr>
      <w:r w:rsidRPr="003361D4">
        <w:rPr>
          <w:rFonts w:hint="cs"/>
          <w:caps/>
          <w:sz w:val="24"/>
          <w:szCs w:val="24"/>
          <w:u w:val="single"/>
          <w:rtl/>
        </w:rPr>
        <w:t>עורך דין ניצן בן ארויה - יועץ משפטי לוועדה המחוזית</w:t>
      </w:r>
      <w:r w:rsidR="001E2274">
        <w:rPr>
          <w:rFonts w:hint="cs"/>
          <w:caps/>
          <w:sz w:val="24"/>
          <w:szCs w:val="24"/>
          <w:u w:val="single"/>
          <w:rtl/>
        </w:rPr>
        <w:t>:</w:t>
      </w:r>
    </w:p>
    <w:p w14:paraId="05AA61D0" w14:textId="0EC7C23C" w:rsidR="001E2274" w:rsidRDefault="00121759" w:rsidP="00121759">
      <w:pPr>
        <w:rPr>
          <w:b w:val="0"/>
          <w:bCs w:val="0"/>
          <w:caps/>
          <w:sz w:val="24"/>
          <w:szCs w:val="24"/>
          <w:rtl/>
        </w:rPr>
      </w:pPr>
      <w:r>
        <w:rPr>
          <w:rFonts w:hint="cs"/>
          <w:b w:val="0"/>
          <w:bCs w:val="0"/>
          <w:caps/>
          <w:sz w:val="24"/>
          <w:szCs w:val="24"/>
          <w:rtl/>
        </w:rPr>
        <w:t xml:space="preserve">כן </w:t>
      </w:r>
    </w:p>
    <w:p w14:paraId="6C9FE269" w14:textId="77777777" w:rsidR="001E2274" w:rsidRDefault="001E2274" w:rsidP="00121759">
      <w:pPr>
        <w:rPr>
          <w:b w:val="0"/>
          <w:bCs w:val="0"/>
          <w:caps/>
          <w:sz w:val="24"/>
          <w:szCs w:val="24"/>
          <w:rtl/>
        </w:rPr>
      </w:pPr>
    </w:p>
    <w:p w14:paraId="0E02ACAB" w14:textId="77777777" w:rsidR="001E2274" w:rsidRDefault="000A5C33" w:rsidP="00121759">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3D7761B2" w14:textId="7E5B4212" w:rsidR="001E2274" w:rsidRDefault="00121759" w:rsidP="00121759">
      <w:pPr>
        <w:rPr>
          <w:b w:val="0"/>
          <w:bCs w:val="0"/>
          <w:caps/>
          <w:sz w:val="24"/>
          <w:szCs w:val="24"/>
          <w:rtl/>
        </w:rPr>
      </w:pPr>
      <w:r>
        <w:rPr>
          <w:rFonts w:hint="cs"/>
          <w:b w:val="0"/>
          <w:bCs w:val="0"/>
          <w:caps/>
          <w:sz w:val="24"/>
          <w:szCs w:val="24"/>
          <w:rtl/>
        </w:rPr>
        <w:t xml:space="preserve">... אז זה שלוש קומות זה שתי קומות אפילו </w:t>
      </w:r>
    </w:p>
    <w:p w14:paraId="4CBDCE7B" w14:textId="77777777" w:rsidR="001E2274" w:rsidRDefault="001E2274" w:rsidP="00121759">
      <w:pPr>
        <w:rPr>
          <w:b w:val="0"/>
          <w:bCs w:val="0"/>
          <w:caps/>
          <w:sz w:val="24"/>
          <w:szCs w:val="24"/>
          <w:rtl/>
        </w:rPr>
      </w:pPr>
    </w:p>
    <w:p w14:paraId="78F7C9E7" w14:textId="77777777" w:rsidR="001E2274" w:rsidRDefault="00AE2D5F" w:rsidP="00121759">
      <w:pPr>
        <w:rPr>
          <w:caps/>
          <w:sz w:val="24"/>
          <w:szCs w:val="24"/>
          <w:u w:val="single"/>
          <w:rtl/>
        </w:rPr>
      </w:pPr>
      <w:r w:rsidRPr="00AE2D5F">
        <w:rPr>
          <w:rFonts w:hint="cs"/>
          <w:caps/>
          <w:sz w:val="24"/>
          <w:szCs w:val="24"/>
          <w:u w:val="single"/>
          <w:rtl/>
        </w:rPr>
        <w:t>מר ארז שעני - נציג לשכת התכנון</w:t>
      </w:r>
      <w:r w:rsidR="001E2274">
        <w:rPr>
          <w:rFonts w:hint="cs"/>
          <w:caps/>
          <w:sz w:val="24"/>
          <w:szCs w:val="24"/>
          <w:u w:val="single"/>
          <w:rtl/>
        </w:rPr>
        <w:t>:</w:t>
      </w:r>
    </w:p>
    <w:p w14:paraId="7B78D940" w14:textId="17A6E6FA" w:rsidR="001E2274" w:rsidRDefault="00121759" w:rsidP="00121759">
      <w:pPr>
        <w:rPr>
          <w:b w:val="0"/>
          <w:bCs w:val="0"/>
          <w:caps/>
          <w:sz w:val="24"/>
          <w:szCs w:val="24"/>
          <w:rtl/>
        </w:rPr>
      </w:pPr>
      <w:r>
        <w:rPr>
          <w:rFonts w:hint="cs"/>
          <w:b w:val="0"/>
          <w:bCs w:val="0"/>
          <w:caps/>
          <w:sz w:val="24"/>
          <w:szCs w:val="24"/>
          <w:rtl/>
        </w:rPr>
        <w:t xml:space="preserve">אבל אבל כן השימושים שמציעים בגג הם הם כן הגג שם זה בעייתי שהוא יהיה פעיל כמו שהם מציעים </w:t>
      </w:r>
    </w:p>
    <w:p w14:paraId="28A713BC" w14:textId="77777777" w:rsidR="001E2274" w:rsidRDefault="001E2274" w:rsidP="00121759">
      <w:pPr>
        <w:rPr>
          <w:b w:val="0"/>
          <w:bCs w:val="0"/>
          <w:caps/>
          <w:sz w:val="24"/>
          <w:szCs w:val="24"/>
          <w:rtl/>
        </w:rPr>
      </w:pPr>
    </w:p>
    <w:p w14:paraId="6ABB90ED" w14:textId="77777777" w:rsidR="001E2274" w:rsidRDefault="000A5C33" w:rsidP="00121759">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200262F3" w14:textId="55098EE4" w:rsidR="001E2274" w:rsidRDefault="00121759" w:rsidP="00121759">
      <w:pPr>
        <w:rPr>
          <w:b w:val="0"/>
          <w:bCs w:val="0"/>
          <w:caps/>
          <w:sz w:val="24"/>
          <w:szCs w:val="24"/>
          <w:rtl/>
        </w:rPr>
      </w:pPr>
      <w:r>
        <w:rPr>
          <w:rFonts w:hint="cs"/>
          <w:b w:val="0"/>
          <w:bCs w:val="0"/>
          <w:caps/>
          <w:sz w:val="24"/>
          <w:szCs w:val="24"/>
          <w:rtl/>
        </w:rPr>
        <w:t xml:space="preserve">אז ש, אז שיציע את השימושים שהם הציעו בגג למטה, ב, ב, בקרקע שיהיה שיהיה ספורט ללא זכויות </w:t>
      </w:r>
    </w:p>
    <w:p w14:paraId="2CACDEFA" w14:textId="77777777" w:rsidR="001E2274" w:rsidRDefault="001E2274" w:rsidP="00121759">
      <w:pPr>
        <w:rPr>
          <w:b w:val="0"/>
          <w:bCs w:val="0"/>
          <w:caps/>
          <w:sz w:val="24"/>
          <w:szCs w:val="24"/>
          <w:rtl/>
        </w:rPr>
      </w:pPr>
    </w:p>
    <w:p w14:paraId="61247659" w14:textId="77777777" w:rsidR="001E2274" w:rsidRDefault="00E5536A" w:rsidP="00121759">
      <w:pPr>
        <w:rPr>
          <w:caps/>
          <w:sz w:val="24"/>
          <w:szCs w:val="24"/>
          <w:u w:val="single"/>
          <w:rtl/>
        </w:rPr>
      </w:pPr>
      <w:r w:rsidRPr="00E5536A">
        <w:rPr>
          <w:rFonts w:hint="cs"/>
          <w:caps/>
          <w:sz w:val="24"/>
          <w:szCs w:val="24"/>
          <w:u w:val="single"/>
          <w:rtl/>
        </w:rPr>
        <w:t>גב</w:t>
      </w:r>
      <w:r w:rsidRPr="00E5536A">
        <w:rPr>
          <w:caps/>
          <w:sz w:val="24"/>
          <w:szCs w:val="24"/>
          <w:u w:val="single"/>
          <w:rtl/>
        </w:rPr>
        <w:t>'</w:t>
      </w:r>
      <w:r w:rsidRPr="00E5536A">
        <w:rPr>
          <w:rFonts w:hint="cs"/>
          <w:caps/>
          <w:sz w:val="24"/>
          <w:szCs w:val="24"/>
          <w:u w:val="single"/>
          <w:rtl/>
        </w:rPr>
        <w:t xml:space="preserve"> רוני גרניט - נציגת משרד הבריאות בוועדה המחוזית</w:t>
      </w:r>
      <w:r w:rsidR="001E2274">
        <w:rPr>
          <w:rFonts w:hint="cs"/>
          <w:caps/>
          <w:sz w:val="24"/>
          <w:szCs w:val="24"/>
          <w:u w:val="single"/>
          <w:rtl/>
        </w:rPr>
        <w:t>:</w:t>
      </w:r>
    </w:p>
    <w:p w14:paraId="29A524A0" w14:textId="38B3B49B" w:rsidR="001E2274" w:rsidRDefault="00121759" w:rsidP="00121759">
      <w:pPr>
        <w:rPr>
          <w:b w:val="0"/>
          <w:bCs w:val="0"/>
          <w:caps/>
          <w:sz w:val="24"/>
          <w:szCs w:val="24"/>
          <w:rtl/>
        </w:rPr>
      </w:pPr>
      <w:r>
        <w:rPr>
          <w:rFonts w:hint="cs"/>
          <w:b w:val="0"/>
          <w:bCs w:val="0"/>
          <w:caps/>
          <w:sz w:val="24"/>
          <w:szCs w:val="24"/>
          <w:rtl/>
        </w:rPr>
        <w:t xml:space="preserve">כן </w:t>
      </w:r>
    </w:p>
    <w:p w14:paraId="7EF2E1D3" w14:textId="77777777" w:rsidR="001E2274" w:rsidRDefault="001E2274" w:rsidP="00121759">
      <w:pPr>
        <w:rPr>
          <w:b w:val="0"/>
          <w:bCs w:val="0"/>
          <w:caps/>
          <w:sz w:val="24"/>
          <w:szCs w:val="24"/>
          <w:rtl/>
        </w:rPr>
      </w:pPr>
    </w:p>
    <w:p w14:paraId="13EB0356" w14:textId="77777777" w:rsidR="001E2274" w:rsidRDefault="000A5C33" w:rsidP="00121759">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65971718" w14:textId="4EDD1E94" w:rsidR="001E2274" w:rsidRDefault="00121759" w:rsidP="00121759">
      <w:pPr>
        <w:rPr>
          <w:b w:val="0"/>
          <w:bCs w:val="0"/>
          <w:caps/>
          <w:sz w:val="24"/>
          <w:szCs w:val="24"/>
          <w:rtl/>
        </w:rPr>
      </w:pPr>
      <w:r>
        <w:rPr>
          <w:rFonts w:hint="cs"/>
          <w:b w:val="0"/>
          <w:bCs w:val="0"/>
          <w:caps/>
          <w:sz w:val="24"/>
          <w:szCs w:val="24"/>
          <w:rtl/>
        </w:rPr>
        <w:t>תעשה עליו הנחיות מיוחדות יהיה שטח ספורט ללא זכויות והם יכולים לחנות מתחת</w:t>
      </w:r>
    </w:p>
    <w:p w14:paraId="46CE6705" w14:textId="77777777" w:rsidR="001E2274" w:rsidRDefault="001E2274" w:rsidP="00121759">
      <w:pPr>
        <w:rPr>
          <w:b w:val="0"/>
          <w:bCs w:val="0"/>
          <w:caps/>
          <w:sz w:val="24"/>
          <w:szCs w:val="24"/>
          <w:rtl/>
        </w:rPr>
      </w:pPr>
    </w:p>
    <w:p w14:paraId="241D7EDE" w14:textId="77777777" w:rsidR="001E2274" w:rsidRDefault="00E5536A" w:rsidP="00121759">
      <w:pPr>
        <w:rPr>
          <w:caps/>
          <w:sz w:val="24"/>
          <w:szCs w:val="24"/>
          <w:u w:val="single"/>
          <w:rtl/>
        </w:rPr>
      </w:pPr>
      <w:r w:rsidRPr="00E5536A">
        <w:rPr>
          <w:rFonts w:hint="cs"/>
          <w:caps/>
          <w:sz w:val="24"/>
          <w:szCs w:val="24"/>
          <w:u w:val="single"/>
          <w:rtl/>
        </w:rPr>
        <w:t>גב</w:t>
      </w:r>
      <w:r w:rsidRPr="00E5536A">
        <w:rPr>
          <w:caps/>
          <w:sz w:val="24"/>
          <w:szCs w:val="24"/>
          <w:u w:val="single"/>
          <w:rtl/>
        </w:rPr>
        <w:t>'</w:t>
      </w:r>
      <w:r w:rsidRPr="00E5536A">
        <w:rPr>
          <w:rFonts w:hint="cs"/>
          <w:caps/>
          <w:sz w:val="24"/>
          <w:szCs w:val="24"/>
          <w:u w:val="single"/>
          <w:rtl/>
        </w:rPr>
        <w:t xml:space="preserve"> רוני גרניט - נציגת משרד הבריאות בוועדה המחוזית</w:t>
      </w:r>
      <w:r w:rsidR="001E2274">
        <w:rPr>
          <w:rFonts w:hint="cs"/>
          <w:caps/>
          <w:sz w:val="24"/>
          <w:szCs w:val="24"/>
          <w:u w:val="single"/>
          <w:rtl/>
        </w:rPr>
        <w:t>:</w:t>
      </w:r>
    </w:p>
    <w:p w14:paraId="24A44C77" w14:textId="39EBBF7A" w:rsidR="001E2274" w:rsidRDefault="00121759" w:rsidP="00121759">
      <w:pPr>
        <w:rPr>
          <w:b w:val="0"/>
          <w:bCs w:val="0"/>
          <w:caps/>
          <w:sz w:val="24"/>
          <w:szCs w:val="24"/>
          <w:rtl/>
        </w:rPr>
      </w:pPr>
      <w:r>
        <w:rPr>
          <w:rFonts w:hint="cs"/>
          <w:b w:val="0"/>
          <w:bCs w:val="0"/>
          <w:caps/>
          <w:sz w:val="24"/>
          <w:szCs w:val="24"/>
          <w:rtl/>
        </w:rPr>
        <w:t>בדיוק</w:t>
      </w:r>
    </w:p>
    <w:p w14:paraId="7752FEF5" w14:textId="77777777" w:rsidR="001E2274" w:rsidRDefault="001E2274" w:rsidP="00121759">
      <w:pPr>
        <w:rPr>
          <w:b w:val="0"/>
          <w:bCs w:val="0"/>
          <w:caps/>
          <w:sz w:val="24"/>
          <w:szCs w:val="24"/>
          <w:rtl/>
        </w:rPr>
      </w:pPr>
    </w:p>
    <w:p w14:paraId="73CDA03F" w14:textId="77777777" w:rsidR="001E2274" w:rsidRDefault="003109B2" w:rsidP="00121759">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2C1D0D94" w14:textId="1A98D26F" w:rsidR="001E2274" w:rsidRDefault="00121759" w:rsidP="00121759">
      <w:pPr>
        <w:rPr>
          <w:b w:val="0"/>
          <w:bCs w:val="0"/>
          <w:caps/>
          <w:sz w:val="24"/>
          <w:szCs w:val="24"/>
          <w:rtl/>
        </w:rPr>
      </w:pPr>
      <w:r>
        <w:rPr>
          <w:rFonts w:hint="cs"/>
          <w:b w:val="0"/>
          <w:bCs w:val="0"/>
          <w:caps/>
          <w:sz w:val="24"/>
          <w:szCs w:val="24"/>
          <w:rtl/>
        </w:rPr>
        <w:t xml:space="preserve">לגבי הקיר האקוסטי בנים צריך לראות כי אני לא בטוחה זאת אומרת יכול להיות שהמבנה כן יחצוץ טיפה אבל יכול להיות שאנחנו עדיין נצטרך להישאר עם הקיר האקוסטי כי זה אז צריך לחשוב גם וגם </w:t>
      </w:r>
    </w:p>
    <w:p w14:paraId="460BFC88" w14:textId="77777777" w:rsidR="001E2274" w:rsidRDefault="001E2274" w:rsidP="00121759">
      <w:pPr>
        <w:rPr>
          <w:b w:val="0"/>
          <w:bCs w:val="0"/>
          <w:caps/>
          <w:sz w:val="24"/>
          <w:szCs w:val="24"/>
          <w:rtl/>
        </w:rPr>
      </w:pPr>
    </w:p>
    <w:p w14:paraId="61DAD92C" w14:textId="77777777" w:rsidR="001E2274" w:rsidRDefault="000A5C33" w:rsidP="00121759">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0FE0CCD3" w14:textId="32898C5F" w:rsidR="001E2274" w:rsidRDefault="00121759" w:rsidP="00121759">
      <w:pPr>
        <w:rPr>
          <w:b w:val="0"/>
          <w:bCs w:val="0"/>
          <w:caps/>
          <w:sz w:val="24"/>
          <w:szCs w:val="24"/>
          <w:rtl/>
        </w:rPr>
      </w:pPr>
      <w:r>
        <w:rPr>
          <w:rFonts w:hint="cs"/>
          <w:b w:val="0"/>
          <w:bCs w:val="0"/>
          <w:caps/>
          <w:sz w:val="24"/>
          <w:szCs w:val="24"/>
          <w:rtl/>
        </w:rPr>
        <w:t>איזה קיר אקוסטי?</w:t>
      </w:r>
    </w:p>
    <w:p w14:paraId="54E3CD3D" w14:textId="77777777" w:rsidR="001E2274" w:rsidRDefault="001E2274" w:rsidP="00121759">
      <w:pPr>
        <w:rPr>
          <w:b w:val="0"/>
          <w:bCs w:val="0"/>
          <w:caps/>
          <w:sz w:val="24"/>
          <w:szCs w:val="24"/>
          <w:rtl/>
        </w:rPr>
      </w:pPr>
    </w:p>
    <w:p w14:paraId="26644C47" w14:textId="77777777" w:rsidR="001E2274" w:rsidRDefault="003109B2" w:rsidP="00121759">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6C99BFF1" w14:textId="23CA63D3" w:rsidR="001E2274" w:rsidRDefault="00121759" w:rsidP="00121759">
      <w:pPr>
        <w:rPr>
          <w:b w:val="0"/>
          <w:bCs w:val="0"/>
          <w:caps/>
          <w:sz w:val="24"/>
          <w:szCs w:val="24"/>
          <w:rtl/>
        </w:rPr>
      </w:pPr>
      <w:r>
        <w:rPr>
          <w:rFonts w:hint="cs"/>
          <w:b w:val="0"/>
          <w:bCs w:val="0"/>
          <w:caps/>
          <w:sz w:val="24"/>
          <w:szCs w:val="24"/>
          <w:rtl/>
        </w:rPr>
        <w:t>יש היום קיר אקוסטי בנים בדיוק שם</w:t>
      </w:r>
    </w:p>
    <w:p w14:paraId="42458336" w14:textId="77777777" w:rsidR="001E2274" w:rsidRDefault="001E2274" w:rsidP="00121759">
      <w:pPr>
        <w:rPr>
          <w:b w:val="0"/>
          <w:bCs w:val="0"/>
          <w:caps/>
          <w:sz w:val="24"/>
          <w:szCs w:val="24"/>
          <w:rtl/>
        </w:rPr>
      </w:pPr>
    </w:p>
    <w:p w14:paraId="50BBB431" w14:textId="77777777" w:rsidR="001E2274" w:rsidRDefault="000A5C33" w:rsidP="00121759">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1F11CDF9" w14:textId="70CF033A" w:rsidR="001E2274" w:rsidRDefault="00121759" w:rsidP="00121759">
      <w:pPr>
        <w:rPr>
          <w:b w:val="0"/>
          <w:bCs w:val="0"/>
          <w:caps/>
          <w:sz w:val="24"/>
          <w:szCs w:val="24"/>
          <w:rtl/>
        </w:rPr>
      </w:pPr>
      <w:r>
        <w:rPr>
          <w:rFonts w:hint="cs"/>
          <w:b w:val="0"/>
          <w:bCs w:val="0"/>
          <w:caps/>
          <w:sz w:val="24"/>
          <w:szCs w:val="24"/>
          <w:rtl/>
        </w:rPr>
        <w:t>והם נוגעים בו?</w:t>
      </w:r>
    </w:p>
    <w:p w14:paraId="7FC79797" w14:textId="77777777" w:rsidR="001E2274" w:rsidRDefault="001E2274" w:rsidP="00121759">
      <w:pPr>
        <w:rPr>
          <w:b w:val="0"/>
          <w:bCs w:val="0"/>
          <w:caps/>
          <w:sz w:val="24"/>
          <w:szCs w:val="24"/>
          <w:rtl/>
        </w:rPr>
      </w:pPr>
    </w:p>
    <w:p w14:paraId="34A67F02" w14:textId="77777777" w:rsidR="001E2274" w:rsidRDefault="003109B2" w:rsidP="00121759">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5EF2DCC4" w14:textId="4BFC99D6" w:rsidR="001E2274" w:rsidRDefault="00121759" w:rsidP="00121759">
      <w:pPr>
        <w:rPr>
          <w:b w:val="0"/>
          <w:bCs w:val="0"/>
          <w:caps/>
          <w:sz w:val="24"/>
          <w:szCs w:val="24"/>
          <w:rtl/>
        </w:rPr>
      </w:pPr>
      <w:r>
        <w:rPr>
          <w:rFonts w:hint="cs"/>
          <w:b w:val="0"/>
          <w:bCs w:val="0"/>
          <w:caps/>
          <w:sz w:val="24"/>
          <w:szCs w:val="24"/>
          <w:rtl/>
        </w:rPr>
        <w:t>מה? הם אמרו שהם מורידים אותו</w:t>
      </w:r>
    </w:p>
    <w:p w14:paraId="270F680E" w14:textId="77777777" w:rsidR="001E2274" w:rsidRDefault="001E2274" w:rsidP="00121759">
      <w:pPr>
        <w:rPr>
          <w:b w:val="0"/>
          <w:bCs w:val="0"/>
          <w:caps/>
          <w:sz w:val="24"/>
          <w:szCs w:val="24"/>
          <w:rtl/>
        </w:rPr>
      </w:pPr>
    </w:p>
    <w:p w14:paraId="65E1D328" w14:textId="77777777" w:rsidR="001E2274" w:rsidRDefault="000A3DA6" w:rsidP="00121759">
      <w:pPr>
        <w:rPr>
          <w:caps/>
          <w:sz w:val="24"/>
          <w:szCs w:val="24"/>
          <w:u w:val="single"/>
          <w:rtl/>
        </w:rPr>
      </w:pPr>
      <w:r w:rsidRPr="000A3DA6">
        <w:rPr>
          <w:rFonts w:hint="cs"/>
          <w:caps/>
          <w:sz w:val="24"/>
          <w:szCs w:val="24"/>
          <w:u w:val="single"/>
          <w:rtl/>
        </w:rPr>
        <w:t>מר תומר דוידסון - נציג מנהל מקרקעי ישראל בוועדה המחוזית</w:t>
      </w:r>
      <w:r w:rsidR="001E2274">
        <w:rPr>
          <w:rFonts w:hint="cs"/>
          <w:caps/>
          <w:sz w:val="24"/>
          <w:szCs w:val="24"/>
          <w:u w:val="single"/>
          <w:rtl/>
        </w:rPr>
        <w:t>:</w:t>
      </w:r>
    </w:p>
    <w:p w14:paraId="3C46B91D" w14:textId="72634884" w:rsidR="001E2274" w:rsidRDefault="00121759" w:rsidP="00121759">
      <w:pPr>
        <w:rPr>
          <w:b w:val="0"/>
          <w:bCs w:val="0"/>
          <w:caps/>
          <w:sz w:val="24"/>
          <w:szCs w:val="24"/>
          <w:rtl/>
        </w:rPr>
      </w:pPr>
      <w:r>
        <w:rPr>
          <w:rFonts w:hint="cs"/>
          <w:b w:val="0"/>
          <w:bCs w:val="0"/>
          <w:caps/>
          <w:sz w:val="24"/>
          <w:szCs w:val="24"/>
          <w:rtl/>
        </w:rPr>
        <w:t>לא, הם אמרו שהבניין ...</w:t>
      </w:r>
    </w:p>
    <w:p w14:paraId="15179FA7" w14:textId="77777777" w:rsidR="001E2274" w:rsidRDefault="001E2274" w:rsidP="00121759">
      <w:pPr>
        <w:rPr>
          <w:b w:val="0"/>
          <w:bCs w:val="0"/>
          <w:caps/>
          <w:sz w:val="24"/>
          <w:szCs w:val="24"/>
          <w:rtl/>
        </w:rPr>
      </w:pPr>
    </w:p>
    <w:p w14:paraId="63ED9097" w14:textId="77777777" w:rsidR="001E2274" w:rsidRDefault="003361D4" w:rsidP="00121759">
      <w:pPr>
        <w:rPr>
          <w:caps/>
          <w:sz w:val="24"/>
          <w:szCs w:val="24"/>
          <w:u w:val="single"/>
          <w:rtl/>
        </w:rPr>
      </w:pPr>
      <w:r w:rsidRPr="003361D4">
        <w:rPr>
          <w:rFonts w:hint="cs"/>
          <w:caps/>
          <w:sz w:val="24"/>
          <w:szCs w:val="24"/>
          <w:u w:val="single"/>
          <w:rtl/>
        </w:rPr>
        <w:t>עורך דין ניצן בן ארויה - יועץ משפטי לוועדה המחוזית</w:t>
      </w:r>
      <w:r w:rsidR="001E2274">
        <w:rPr>
          <w:rFonts w:hint="cs"/>
          <w:caps/>
          <w:sz w:val="24"/>
          <w:szCs w:val="24"/>
          <w:u w:val="single"/>
          <w:rtl/>
        </w:rPr>
        <w:t>:</w:t>
      </w:r>
    </w:p>
    <w:p w14:paraId="68A7FCF0" w14:textId="236E9241" w:rsidR="001E2274" w:rsidRDefault="00121759" w:rsidP="00121759">
      <w:pPr>
        <w:rPr>
          <w:b w:val="0"/>
          <w:bCs w:val="0"/>
          <w:caps/>
          <w:sz w:val="24"/>
          <w:szCs w:val="24"/>
          <w:rtl/>
        </w:rPr>
      </w:pPr>
      <w:r>
        <w:rPr>
          <w:rFonts w:hint="cs"/>
          <w:b w:val="0"/>
          <w:bCs w:val="0"/>
          <w:caps/>
          <w:sz w:val="24"/>
          <w:szCs w:val="24"/>
          <w:rtl/>
        </w:rPr>
        <w:t>שהבניין יהיה ...</w:t>
      </w:r>
    </w:p>
    <w:p w14:paraId="465496D8" w14:textId="77777777" w:rsidR="001E2274" w:rsidRDefault="001E2274" w:rsidP="00121759">
      <w:pPr>
        <w:rPr>
          <w:b w:val="0"/>
          <w:bCs w:val="0"/>
          <w:caps/>
          <w:sz w:val="24"/>
          <w:szCs w:val="24"/>
          <w:rtl/>
        </w:rPr>
      </w:pPr>
    </w:p>
    <w:p w14:paraId="0943E38E" w14:textId="77777777" w:rsidR="001E2274" w:rsidRDefault="000A3DA6" w:rsidP="00121759">
      <w:pPr>
        <w:rPr>
          <w:caps/>
          <w:sz w:val="24"/>
          <w:szCs w:val="24"/>
          <w:u w:val="single"/>
          <w:rtl/>
        </w:rPr>
      </w:pPr>
      <w:r w:rsidRPr="000A3DA6">
        <w:rPr>
          <w:rFonts w:hint="cs"/>
          <w:caps/>
          <w:sz w:val="24"/>
          <w:szCs w:val="24"/>
          <w:u w:val="single"/>
          <w:rtl/>
        </w:rPr>
        <w:t>מר תומר דוידסון - נציג מנהל מקרקעי ישראל בוועדה המחוזית</w:t>
      </w:r>
      <w:r w:rsidR="001E2274">
        <w:rPr>
          <w:rFonts w:hint="cs"/>
          <w:caps/>
          <w:sz w:val="24"/>
          <w:szCs w:val="24"/>
          <w:u w:val="single"/>
          <w:rtl/>
        </w:rPr>
        <w:t>:</w:t>
      </w:r>
    </w:p>
    <w:p w14:paraId="64667563" w14:textId="2BD0EDEA" w:rsidR="001E2274" w:rsidRDefault="00121759" w:rsidP="00121759">
      <w:pPr>
        <w:rPr>
          <w:b w:val="0"/>
          <w:bCs w:val="0"/>
          <w:caps/>
          <w:sz w:val="24"/>
          <w:szCs w:val="24"/>
          <w:rtl/>
        </w:rPr>
      </w:pPr>
      <w:r>
        <w:rPr>
          <w:rFonts w:hint="cs"/>
          <w:b w:val="0"/>
          <w:bCs w:val="0"/>
          <w:caps/>
          <w:sz w:val="24"/>
          <w:szCs w:val="24"/>
          <w:rtl/>
        </w:rPr>
        <w:t>הבניין יורידו אותו</w:t>
      </w:r>
      <w:r w:rsidR="000F703D">
        <w:rPr>
          <w:rFonts w:hint="cs"/>
          <w:b w:val="0"/>
          <w:bCs w:val="0"/>
          <w:caps/>
          <w:sz w:val="24"/>
          <w:szCs w:val="24"/>
          <w:rtl/>
        </w:rPr>
        <w:t xml:space="preserve"> </w:t>
      </w:r>
      <w:r>
        <w:rPr>
          <w:rFonts w:hint="cs"/>
          <w:b w:val="0"/>
          <w:bCs w:val="0"/>
          <w:caps/>
          <w:sz w:val="24"/>
          <w:szCs w:val="24"/>
          <w:rtl/>
        </w:rPr>
        <w:t>...</w:t>
      </w:r>
    </w:p>
    <w:p w14:paraId="362BB9C1" w14:textId="77777777" w:rsidR="001E2274" w:rsidRDefault="001E2274" w:rsidP="00121759">
      <w:pPr>
        <w:rPr>
          <w:b w:val="0"/>
          <w:bCs w:val="0"/>
          <w:caps/>
          <w:sz w:val="24"/>
          <w:szCs w:val="24"/>
          <w:rtl/>
        </w:rPr>
      </w:pPr>
    </w:p>
    <w:p w14:paraId="466D8060" w14:textId="77777777" w:rsidR="001E2274" w:rsidRDefault="000A5C33" w:rsidP="00121759">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1E0D8383" w14:textId="0C7D853F" w:rsidR="001E2274" w:rsidRDefault="00121759" w:rsidP="00121759">
      <w:pPr>
        <w:rPr>
          <w:b w:val="0"/>
          <w:bCs w:val="0"/>
          <w:caps/>
          <w:sz w:val="24"/>
          <w:szCs w:val="24"/>
          <w:rtl/>
        </w:rPr>
      </w:pPr>
      <w:r>
        <w:rPr>
          <w:rFonts w:hint="cs"/>
          <w:b w:val="0"/>
          <w:bCs w:val="0"/>
          <w:caps/>
          <w:sz w:val="24"/>
          <w:szCs w:val="24"/>
          <w:rtl/>
        </w:rPr>
        <w:t>כי הם תיכננו את הבניין לאורך כל החלקה</w:t>
      </w:r>
    </w:p>
    <w:p w14:paraId="4682006C" w14:textId="77777777" w:rsidR="001E2274" w:rsidRDefault="001E2274" w:rsidP="00121759">
      <w:pPr>
        <w:rPr>
          <w:b w:val="0"/>
          <w:bCs w:val="0"/>
          <w:caps/>
          <w:sz w:val="24"/>
          <w:szCs w:val="24"/>
          <w:rtl/>
        </w:rPr>
      </w:pPr>
    </w:p>
    <w:p w14:paraId="253D29D3" w14:textId="77777777" w:rsidR="001E2274" w:rsidRDefault="000A3DA6" w:rsidP="00121759">
      <w:pPr>
        <w:rPr>
          <w:caps/>
          <w:sz w:val="24"/>
          <w:szCs w:val="24"/>
          <w:u w:val="single"/>
          <w:rtl/>
        </w:rPr>
      </w:pPr>
      <w:r w:rsidRPr="000A3DA6">
        <w:rPr>
          <w:rFonts w:hint="cs"/>
          <w:caps/>
          <w:sz w:val="24"/>
          <w:szCs w:val="24"/>
          <w:u w:val="single"/>
          <w:rtl/>
        </w:rPr>
        <w:t>מר תומר דוידסון - נציג מנהל מקרקעי ישראל בוועדה המחוזית</w:t>
      </w:r>
      <w:r w:rsidR="001E2274">
        <w:rPr>
          <w:rFonts w:hint="cs"/>
          <w:caps/>
          <w:sz w:val="24"/>
          <w:szCs w:val="24"/>
          <w:u w:val="single"/>
          <w:rtl/>
        </w:rPr>
        <w:t>:</w:t>
      </w:r>
    </w:p>
    <w:p w14:paraId="162709B1" w14:textId="71E2CF72" w:rsidR="001E2274" w:rsidRDefault="00121759" w:rsidP="00121759">
      <w:pPr>
        <w:rPr>
          <w:b w:val="0"/>
          <w:bCs w:val="0"/>
          <w:caps/>
          <w:sz w:val="24"/>
          <w:szCs w:val="24"/>
          <w:rtl/>
        </w:rPr>
      </w:pPr>
      <w:r>
        <w:rPr>
          <w:rFonts w:hint="cs"/>
          <w:b w:val="0"/>
          <w:bCs w:val="0"/>
          <w:caps/>
          <w:sz w:val="24"/>
          <w:szCs w:val="24"/>
          <w:rtl/>
        </w:rPr>
        <w:t xml:space="preserve">הבניין יפה והבניין אמור להוות את הקיר האקוסטי </w:t>
      </w:r>
    </w:p>
    <w:p w14:paraId="04570AE0" w14:textId="77777777" w:rsidR="001E2274" w:rsidRDefault="001E2274" w:rsidP="00121759">
      <w:pPr>
        <w:rPr>
          <w:b w:val="0"/>
          <w:bCs w:val="0"/>
          <w:caps/>
          <w:sz w:val="24"/>
          <w:szCs w:val="24"/>
          <w:rtl/>
        </w:rPr>
      </w:pPr>
    </w:p>
    <w:p w14:paraId="0A6535DF" w14:textId="77777777" w:rsidR="001E2274" w:rsidRDefault="000A5C33" w:rsidP="00121759">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7705A3FC" w14:textId="367A3C39" w:rsidR="001E2274" w:rsidRDefault="00121759" w:rsidP="00121759">
      <w:pPr>
        <w:rPr>
          <w:b w:val="0"/>
          <w:bCs w:val="0"/>
          <w:caps/>
          <w:sz w:val="24"/>
          <w:szCs w:val="24"/>
          <w:rtl/>
        </w:rPr>
      </w:pPr>
      <w:r>
        <w:rPr>
          <w:rFonts w:hint="cs"/>
          <w:b w:val="0"/>
          <w:bCs w:val="0"/>
          <w:caps/>
          <w:sz w:val="24"/>
          <w:szCs w:val="24"/>
          <w:rtl/>
        </w:rPr>
        <w:t xml:space="preserve">אז איפה שאין בינוי אז לא יהיה קיר אקוסטי </w:t>
      </w:r>
    </w:p>
    <w:p w14:paraId="1A48EC79" w14:textId="77777777" w:rsidR="001E2274" w:rsidRDefault="001E2274" w:rsidP="00121759">
      <w:pPr>
        <w:rPr>
          <w:b w:val="0"/>
          <w:bCs w:val="0"/>
          <w:caps/>
          <w:sz w:val="24"/>
          <w:szCs w:val="24"/>
          <w:rtl/>
        </w:rPr>
      </w:pPr>
    </w:p>
    <w:p w14:paraId="3E1A6509" w14:textId="77777777" w:rsidR="001E2274" w:rsidRDefault="003109B2" w:rsidP="00121759">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114E71D3" w14:textId="67D05359" w:rsidR="001E2274" w:rsidRDefault="00121759" w:rsidP="00121759">
      <w:pPr>
        <w:rPr>
          <w:b w:val="0"/>
          <w:bCs w:val="0"/>
          <w:caps/>
          <w:sz w:val="24"/>
          <w:szCs w:val="24"/>
          <w:rtl/>
        </w:rPr>
      </w:pPr>
      <w:r>
        <w:rPr>
          <w:rFonts w:hint="cs"/>
          <w:b w:val="0"/>
          <w:bCs w:val="0"/>
          <w:caps/>
          <w:sz w:val="24"/>
          <w:szCs w:val="24"/>
          <w:rtl/>
        </w:rPr>
        <w:t xml:space="preserve">מה? לא אז קודם כל </w:t>
      </w:r>
    </w:p>
    <w:p w14:paraId="7AA4A12A" w14:textId="77777777" w:rsidR="001E2274" w:rsidRDefault="001E2274" w:rsidP="00121759">
      <w:pPr>
        <w:rPr>
          <w:b w:val="0"/>
          <w:bCs w:val="0"/>
          <w:caps/>
          <w:sz w:val="24"/>
          <w:szCs w:val="24"/>
          <w:rtl/>
        </w:rPr>
      </w:pPr>
    </w:p>
    <w:p w14:paraId="21950032" w14:textId="77777777" w:rsidR="001E2274" w:rsidRDefault="000A5C33" w:rsidP="00121759">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662778F7" w14:textId="15A2CCBC" w:rsidR="001E2274" w:rsidRDefault="00121759" w:rsidP="00121759">
      <w:pPr>
        <w:rPr>
          <w:b w:val="0"/>
          <w:bCs w:val="0"/>
          <w:caps/>
          <w:sz w:val="24"/>
          <w:szCs w:val="24"/>
          <w:rtl/>
        </w:rPr>
      </w:pPr>
      <w:r>
        <w:rPr>
          <w:rFonts w:hint="cs"/>
          <w:b w:val="0"/>
          <w:bCs w:val="0"/>
          <w:caps/>
          <w:sz w:val="24"/>
          <w:szCs w:val="24"/>
          <w:rtl/>
        </w:rPr>
        <w:t xml:space="preserve">איפה שלא יהיה בינוי לא יהיה ... </w:t>
      </w:r>
    </w:p>
    <w:p w14:paraId="18C7C5D7" w14:textId="77777777" w:rsidR="001E2274" w:rsidRDefault="001E2274" w:rsidP="00121759">
      <w:pPr>
        <w:rPr>
          <w:b w:val="0"/>
          <w:bCs w:val="0"/>
          <w:caps/>
          <w:sz w:val="24"/>
          <w:szCs w:val="24"/>
          <w:rtl/>
        </w:rPr>
      </w:pPr>
    </w:p>
    <w:p w14:paraId="52A3D0E2" w14:textId="77777777" w:rsidR="001E2274" w:rsidRDefault="000A3DA6" w:rsidP="00121759">
      <w:pPr>
        <w:rPr>
          <w:caps/>
          <w:sz w:val="24"/>
          <w:szCs w:val="24"/>
          <w:u w:val="single"/>
          <w:rtl/>
        </w:rPr>
      </w:pPr>
      <w:r w:rsidRPr="000A3DA6">
        <w:rPr>
          <w:rFonts w:hint="cs"/>
          <w:caps/>
          <w:sz w:val="24"/>
          <w:szCs w:val="24"/>
          <w:u w:val="single"/>
          <w:rtl/>
        </w:rPr>
        <w:t>מר תומר דוידסון - נציג מנהל מקרקעי ישראל בוועדה המחוזית</w:t>
      </w:r>
      <w:r w:rsidR="001E2274">
        <w:rPr>
          <w:rFonts w:hint="cs"/>
          <w:caps/>
          <w:sz w:val="24"/>
          <w:szCs w:val="24"/>
          <w:u w:val="single"/>
          <w:rtl/>
        </w:rPr>
        <w:t>:</w:t>
      </w:r>
    </w:p>
    <w:p w14:paraId="19EAAC68" w14:textId="6C3544F8" w:rsidR="001E2274" w:rsidRDefault="00121759" w:rsidP="00121759">
      <w:pPr>
        <w:rPr>
          <w:b w:val="0"/>
          <w:bCs w:val="0"/>
          <w:caps/>
          <w:sz w:val="24"/>
          <w:szCs w:val="24"/>
          <w:rtl/>
        </w:rPr>
      </w:pPr>
      <w:r>
        <w:rPr>
          <w:rFonts w:hint="cs"/>
          <w:b w:val="0"/>
          <w:bCs w:val="0"/>
          <w:caps/>
          <w:sz w:val="24"/>
          <w:szCs w:val="24"/>
          <w:rtl/>
        </w:rPr>
        <w:t>הבניין אמור ל, ל, הם אמרו שהבניין</w:t>
      </w:r>
      <w:r w:rsidR="000F703D">
        <w:rPr>
          <w:rFonts w:hint="cs"/>
          <w:b w:val="0"/>
          <w:bCs w:val="0"/>
          <w:caps/>
          <w:sz w:val="24"/>
          <w:szCs w:val="24"/>
          <w:rtl/>
        </w:rPr>
        <w:t xml:space="preserve"> </w:t>
      </w:r>
      <w:r w:rsidR="00F077AF">
        <w:rPr>
          <w:rFonts w:hint="cs"/>
          <w:b w:val="0"/>
          <w:bCs w:val="0"/>
          <w:caps/>
          <w:sz w:val="24"/>
          <w:szCs w:val="24"/>
          <w:rtl/>
        </w:rPr>
        <w:t xml:space="preserve">... את הקיר האקוסטי </w:t>
      </w:r>
    </w:p>
    <w:p w14:paraId="42FD8D11" w14:textId="77777777" w:rsidR="001E2274" w:rsidRDefault="001E2274" w:rsidP="00121759">
      <w:pPr>
        <w:rPr>
          <w:b w:val="0"/>
          <w:bCs w:val="0"/>
          <w:caps/>
          <w:sz w:val="24"/>
          <w:szCs w:val="24"/>
          <w:rtl/>
        </w:rPr>
      </w:pPr>
    </w:p>
    <w:p w14:paraId="6F14281D" w14:textId="77777777" w:rsidR="001E2274" w:rsidRDefault="000A5C33" w:rsidP="00121759">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1FD282DE" w14:textId="7191526E" w:rsidR="001E2274" w:rsidRDefault="00F077AF" w:rsidP="00121759">
      <w:pPr>
        <w:rPr>
          <w:b w:val="0"/>
          <w:bCs w:val="0"/>
          <w:caps/>
          <w:sz w:val="24"/>
          <w:szCs w:val="24"/>
          <w:rtl/>
        </w:rPr>
      </w:pPr>
      <w:r>
        <w:rPr>
          <w:rFonts w:hint="cs"/>
          <w:b w:val="0"/>
          <w:bCs w:val="0"/>
          <w:caps/>
          <w:sz w:val="24"/>
          <w:szCs w:val="24"/>
          <w:rtl/>
        </w:rPr>
        <w:t xml:space="preserve">לפי ההחלטה שלנו הבניין לא ישתרע על כל המגרש </w:t>
      </w:r>
    </w:p>
    <w:p w14:paraId="1419955A" w14:textId="77777777" w:rsidR="001E2274" w:rsidRDefault="001E2274" w:rsidP="00121759">
      <w:pPr>
        <w:rPr>
          <w:b w:val="0"/>
          <w:bCs w:val="0"/>
          <w:caps/>
          <w:sz w:val="24"/>
          <w:szCs w:val="24"/>
          <w:rtl/>
        </w:rPr>
      </w:pPr>
    </w:p>
    <w:p w14:paraId="739C8782" w14:textId="77777777" w:rsidR="001E2274" w:rsidRDefault="000A3DA6" w:rsidP="00121759">
      <w:pPr>
        <w:rPr>
          <w:caps/>
          <w:sz w:val="24"/>
          <w:szCs w:val="24"/>
          <w:u w:val="single"/>
          <w:rtl/>
        </w:rPr>
      </w:pPr>
      <w:r w:rsidRPr="000A3DA6">
        <w:rPr>
          <w:rFonts w:hint="cs"/>
          <w:caps/>
          <w:sz w:val="24"/>
          <w:szCs w:val="24"/>
          <w:u w:val="single"/>
          <w:rtl/>
        </w:rPr>
        <w:t>מר תומר דוידסון - נציג מנהל מקרקעי ישראל בוועדה המחוזית</w:t>
      </w:r>
      <w:r w:rsidR="001E2274">
        <w:rPr>
          <w:rFonts w:hint="cs"/>
          <w:caps/>
          <w:sz w:val="24"/>
          <w:szCs w:val="24"/>
          <w:u w:val="single"/>
          <w:rtl/>
        </w:rPr>
        <w:t>:</w:t>
      </w:r>
    </w:p>
    <w:p w14:paraId="3EBEF412" w14:textId="7353DEF0" w:rsidR="001E2274" w:rsidRDefault="00F077AF" w:rsidP="00121759">
      <w:pPr>
        <w:rPr>
          <w:b w:val="0"/>
          <w:bCs w:val="0"/>
          <w:caps/>
          <w:sz w:val="24"/>
          <w:szCs w:val="24"/>
          <w:rtl/>
        </w:rPr>
      </w:pPr>
      <w:r>
        <w:rPr>
          <w:rFonts w:hint="cs"/>
          <w:b w:val="0"/>
          <w:bCs w:val="0"/>
          <w:caps/>
          <w:sz w:val="24"/>
          <w:szCs w:val="24"/>
          <w:rtl/>
        </w:rPr>
        <w:lastRenderedPageBreak/>
        <w:t xml:space="preserve">אוקיי </w:t>
      </w:r>
    </w:p>
    <w:p w14:paraId="34835ECF" w14:textId="77777777" w:rsidR="001E2274" w:rsidRDefault="001E2274" w:rsidP="00121759">
      <w:pPr>
        <w:rPr>
          <w:b w:val="0"/>
          <w:bCs w:val="0"/>
          <w:caps/>
          <w:sz w:val="24"/>
          <w:szCs w:val="24"/>
          <w:rtl/>
        </w:rPr>
      </w:pPr>
    </w:p>
    <w:p w14:paraId="554D0C43" w14:textId="77777777" w:rsidR="001E2274" w:rsidRDefault="000A5C33" w:rsidP="00121759">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294C5E3F" w14:textId="57077CD6" w:rsidR="001E2274" w:rsidRDefault="00F077AF" w:rsidP="00121759">
      <w:pPr>
        <w:rPr>
          <w:b w:val="0"/>
          <w:bCs w:val="0"/>
          <w:caps/>
          <w:sz w:val="24"/>
          <w:szCs w:val="24"/>
          <w:rtl/>
        </w:rPr>
      </w:pPr>
      <w:r>
        <w:rPr>
          <w:rFonts w:hint="cs"/>
          <w:b w:val="0"/>
          <w:bCs w:val="0"/>
          <w:caps/>
          <w:sz w:val="24"/>
          <w:szCs w:val="24"/>
          <w:rtl/>
        </w:rPr>
        <w:t xml:space="preserve">אנחנו מצמצמים אותו </w:t>
      </w:r>
    </w:p>
    <w:p w14:paraId="2ED8FF1F" w14:textId="77777777" w:rsidR="001E2274" w:rsidRDefault="001E2274" w:rsidP="00121759">
      <w:pPr>
        <w:rPr>
          <w:b w:val="0"/>
          <w:bCs w:val="0"/>
          <w:caps/>
          <w:sz w:val="24"/>
          <w:szCs w:val="24"/>
          <w:rtl/>
        </w:rPr>
      </w:pPr>
    </w:p>
    <w:p w14:paraId="27211BB0" w14:textId="77777777" w:rsidR="001E2274" w:rsidRDefault="000A3DA6" w:rsidP="00121759">
      <w:pPr>
        <w:rPr>
          <w:caps/>
          <w:sz w:val="24"/>
          <w:szCs w:val="24"/>
          <w:u w:val="single"/>
          <w:rtl/>
        </w:rPr>
      </w:pPr>
      <w:r w:rsidRPr="000A3DA6">
        <w:rPr>
          <w:rFonts w:hint="cs"/>
          <w:caps/>
          <w:sz w:val="24"/>
          <w:szCs w:val="24"/>
          <w:u w:val="single"/>
          <w:rtl/>
        </w:rPr>
        <w:t>מר תומר דוידסון - נציג מנהל מקרקעי ישראל בוועדה המחוזית</w:t>
      </w:r>
      <w:r w:rsidR="001E2274">
        <w:rPr>
          <w:rFonts w:hint="cs"/>
          <w:caps/>
          <w:sz w:val="24"/>
          <w:szCs w:val="24"/>
          <w:u w:val="single"/>
          <w:rtl/>
        </w:rPr>
        <w:t>:</w:t>
      </w:r>
    </w:p>
    <w:p w14:paraId="30E5CE95" w14:textId="07DC3D1C" w:rsidR="001E2274" w:rsidRDefault="00F077AF" w:rsidP="00121759">
      <w:pPr>
        <w:rPr>
          <w:b w:val="0"/>
          <w:bCs w:val="0"/>
          <w:caps/>
          <w:sz w:val="24"/>
          <w:szCs w:val="24"/>
          <w:rtl/>
        </w:rPr>
      </w:pPr>
      <w:r>
        <w:rPr>
          <w:rFonts w:hint="cs"/>
          <w:b w:val="0"/>
          <w:bCs w:val="0"/>
          <w:caps/>
          <w:sz w:val="24"/>
          <w:szCs w:val="24"/>
          <w:rtl/>
        </w:rPr>
        <w:t>אז יישאר קיר אקוסטי איפה שנשאר פתוח</w:t>
      </w:r>
    </w:p>
    <w:p w14:paraId="55C00C85" w14:textId="77777777" w:rsidR="001E2274" w:rsidRDefault="001E2274" w:rsidP="00121759">
      <w:pPr>
        <w:rPr>
          <w:b w:val="0"/>
          <w:bCs w:val="0"/>
          <w:caps/>
          <w:sz w:val="24"/>
          <w:szCs w:val="24"/>
          <w:rtl/>
        </w:rPr>
      </w:pPr>
    </w:p>
    <w:p w14:paraId="164F9430" w14:textId="77777777" w:rsidR="001E2274" w:rsidRDefault="000A5C33" w:rsidP="00121759">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46154374" w14:textId="3C2FF179" w:rsidR="001E2274" w:rsidRDefault="00F077AF" w:rsidP="00121759">
      <w:pPr>
        <w:rPr>
          <w:b w:val="0"/>
          <w:bCs w:val="0"/>
          <w:caps/>
          <w:sz w:val="24"/>
          <w:szCs w:val="24"/>
          <w:rtl/>
        </w:rPr>
      </w:pPr>
      <w:r>
        <w:rPr>
          <w:rFonts w:hint="cs"/>
          <w:b w:val="0"/>
          <w:bCs w:val="0"/>
          <w:caps/>
          <w:sz w:val="24"/>
          <w:szCs w:val="24"/>
          <w:rtl/>
        </w:rPr>
        <w:t xml:space="preserve">יישאר בניין יישאר קיר אקוסטי </w:t>
      </w:r>
    </w:p>
    <w:p w14:paraId="43AD365D" w14:textId="77777777" w:rsidR="001E2274" w:rsidRDefault="001E2274" w:rsidP="00121759">
      <w:pPr>
        <w:rPr>
          <w:b w:val="0"/>
          <w:bCs w:val="0"/>
          <w:caps/>
          <w:sz w:val="24"/>
          <w:szCs w:val="24"/>
          <w:rtl/>
        </w:rPr>
      </w:pPr>
    </w:p>
    <w:p w14:paraId="1848706E" w14:textId="77777777" w:rsidR="001E2274" w:rsidRDefault="000A3DA6" w:rsidP="00121759">
      <w:pPr>
        <w:rPr>
          <w:caps/>
          <w:sz w:val="24"/>
          <w:szCs w:val="24"/>
          <w:u w:val="single"/>
          <w:rtl/>
        </w:rPr>
      </w:pPr>
      <w:r w:rsidRPr="000A3DA6">
        <w:rPr>
          <w:rFonts w:hint="cs"/>
          <w:caps/>
          <w:sz w:val="24"/>
          <w:szCs w:val="24"/>
          <w:u w:val="single"/>
          <w:rtl/>
        </w:rPr>
        <w:t>מר תומר דוידסון - נציג מנהל מקרקעי ישראל בוועדה המחוזית</w:t>
      </w:r>
      <w:r w:rsidR="001E2274">
        <w:rPr>
          <w:rFonts w:hint="cs"/>
          <w:caps/>
          <w:sz w:val="24"/>
          <w:szCs w:val="24"/>
          <w:u w:val="single"/>
          <w:rtl/>
        </w:rPr>
        <w:t>:</w:t>
      </w:r>
    </w:p>
    <w:p w14:paraId="4C53F9D9" w14:textId="05F4B821" w:rsidR="001E2274" w:rsidRDefault="00965663" w:rsidP="00121759">
      <w:pPr>
        <w:rPr>
          <w:b w:val="0"/>
          <w:bCs w:val="0"/>
          <w:caps/>
          <w:sz w:val="24"/>
          <w:szCs w:val="24"/>
          <w:rtl/>
        </w:rPr>
      </w:pPr>
      <w:r>
        <w:rPr>
          <w:rFonts w:hint="cs"/>
          <w:b w:val="0"/>
          <w:bCs w:val="0"/>
          <w:caps/>
          <w:sz w:val="24"/>
          <w:szCs w:val="24"/>
          <w:rtl/>
        </w:rPr>
        <w:t xml:space="preserve">ואז גם יהיה נעים לשבת שם מאחורנית אולי </w:t>
      </w:r>
    </w:p>
    <w:p w14:paraId="670B64C6" w14:textId="77777777" w:rsidR="001E2274" w:rsidRDefault="001E2274" w:rsidP="00121759">
      <w:pPr>
        <w:rPr>
          <w:b w:val="0"/>
          <w:bCs w:val="0"/>
          <w:caps/>
          <w:sz w:val="24"/>
          <w:szCs w:val="24"/>
          <w:rtl/>
        </w:rPr>
      </w:pPr>
    </w:p>
    <w:p w14:paraId="664CF154" w14:textId="77777777" w:rsidR="001E2274" w:rsidRDefault="000A5C33" w:rsidP="00121759">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7C603574" w14:textId="2E0DE668" w:rsidR="001E2274" w:rsidRDefault="00965663" w:rsidP="00121759">
      <w:pPr>
        <w:rPr>
          <w:b w:val="0"/>
          <w:bCs w:val="0"/>
          <w:caps/>
          <w:sz w:val="24"/>
          <w:szCs w:val="24"/>
          <w:rtl/>
        </w:rPr>
      </w:pPr>
      <w:r>
        <w:rPr>
          <w:rFonts w:hint="cs"/>
          <w:b w:val="0"/>
          <w:bCs w:val="0"/>
          <w:caps/>
          <w:sz w:val="24"/>
          <w:szCs w:val="24"/>
          <w:rtl/>
        </w:rPr>
        <w:t>טוב</w:t>
      </w:r>
    </w:p>
    <w:p w14:paraId="3B25FBB6" w14:textId="77777777" w:rsidR="001E2274" w:rsidRDefault="001E2274" w:rsidP="00121759">
      <w:pPr>
        <w:rPr>
          <w:b w:val="0"/>
          <w:bCs w:val="0"/>
          <w:caps/>
          <w:sz w:val="24"/>
          <w:szCs w:val="24"/>
          <w:rtl/>
        </w:rPr>
      </w:pPr>
    </w:p>
    <w:p w14:paraId="2F0B3BA5" w14:textId="77777777" w:rsidR="001E2274" w:rsidRDefault="003109B2" w:rsidP="00121759">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4C2FB584" w14:textId="30D323A5" w:rsidR="001E2274" w:rsidRDefault="00965663" w:rsidP="00121759">
      <w:pPr>
        <w:rPr>
          <w:b w:val="0"/>
          <w:bCs w:val="0"/>
          <w:caps/>
          <w:sz w:val="24"/>
          <w:szCs w:val="24"/>
          <w:rtl/>
        </w:rPr>
      </w:pPr>
      <w:r>
        <w:rPr>
          <w:rFonts w:hint="cs"/>
          <w:b w:val="0"/>
          <w:bCs w:val="0"/>
          <w:caps/>
          <w:sz w:val="24"/>
          <w:szCs w:val="24"/>
          <w:rtl/>
        </w:rPr>
        <w:t>יהיה נעים לשבת שם ...</w:t>
      </w:r>
    </w:p>
    <w:p w14:paraId="3B3651A7" w14:textId="77777777" w:rsidR="001E2274" w:rsidRDefault="001E2274" w:rsidP="00121759">
      <w:pPr>
        <w:rPr>
          <w:b w:val="0"/>
          <w:bCs w:val="0"/>
          <w:caps/>
          <w:sz w:val="24"/>
          <w:szCs w:val="24"/>
          <w:rtl/>
        </w:rPr>
      </w:pPr>
    </w:p>
    <w:p w14:paraId="4B905DFE" w14:textId="77777777" w:rsidR="001E2274" w:rsidRDefault="000A5C33" w:rsidP="00121759">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0186944B" w14:textId="5CFC0673" w:rsidR="001E2274" w:rsidRDefault="00965663" w:rsidP="00121759">
      <w:pPr>
        <w:rPr>
          <w:b w:val="0"/>
          <w:bCs w:val="0"/>
          <w:caps/>
          <w:sz w:val="24"/>
          <w:szCs w:val="24"/>
          <w:rtl/>
        </w:rPr>
      </w:pPr>
      <w:r>
        <w:rPr>
          <w:rFonts w:hint="cs"/>
          <w:b w:val="0"/>
          <w:bCs w:val="0"/>
          <w:caps/>
          <w:sz w:val="24"/>
          <w:szCs w:val="24"/>
          <w:rtl/>
        </w:rPr>
        <w:t xml:space="preserve">אז אתה יכול </w:t>
      </w:r>
    </w:p>
    <w:p w14:paraId="2DE75A05" w14:textId="77777777" w:rsidR="001E2274" w:rsidRDefault="001E2274" w:rsidP="00121759">
      <w:pPr>
        <w:rPr>
          <w:b w:val="0"/>
          <w:bCs w:val="0"/>
          <w:caps/>
          <w:sz w:val="24"/>
          <w:szCs w:val="24"/>
          <w:rtl/>
        </w:rPr>
      </w:pPr>
    </w:p>
    <w:p w14:paraId="55B8E371" w14:textId="77777777" w:rsidR="001E2274" w:rsidRDefault="00E5536A" w:rsidP="00965663">
      <w:pPr>
        <w:rPr>
          <w:caps/>
          <w:sz w:val="24"/>
          <w:szCs w:val="24"/>
          <w:u w:val="single"/>
          <w:rtl/>
        </w:rPr>
      </w:pPr>
      <w:r w:rsidRPr="00E5536A">
        <w:rPr>
          <w:rFonts w:hint="cs"/>
          <w:caps/>
          <w:sz w:val="24"/>
          <w:szCs w:val="24"/>
          <w:u w:val="single"/>
          <w:rtl/>
        </w:rPr>
        <w:t>גב</w:t>
      </w:r>
      <w:r w:rsidRPr="00E5536A">
        <w:rPr>
          <w:caps/>
          <w:sz w:val="24"/>
          <w:szCs w:val="24"/>
          <w:u w:val="single"/>
          <w:rtl/>
        </w:rPr>
        <w:t>'</w:t>
      </w:r>
      <w:r w:rsidRPr="00E5536A">
        <w:rPr>
          <w:rFonts w:hint="cs"/>
          <w:caps/>
          <w:sz w:val="24"/>
          <w:szCs w:val="24"/>
          <w:u w:val="single"/>
          <w:rtl/>
        </w:rPr>
        <w:t xml:space="preserve"> רוני גרניט - נציגת משרד הבריאות בוועדה המחוזית</w:t>
      </w:r>
      <w:r w:rsidR="001E2274">
        <w:rPr>
          <w:rFonts w:hint="cs"/>
          <w:caps/>
          <w:sz w:val="24"/>
          <w:szCs w:val="24"/>
          <w:u w:val="single"/>
          <w:rtl/>
        </w:rPr>
        <w:t>:</w:t>
      </w:r>
    </w:p>
    <w:p w14:paraId="529DF4D7" w14:textId="7C72A88B" w:rsidR="001E2274" w:rsidRDefault="00965663" w:rsidP="00965663">
      <w:pPr>
        <w:rPr>
          <w:b w:val="0"/>
          <w:bCs w:val="0"/>
          <w:caps/>
          <w:sz w:val="24"/>
          <w:szCs w:val="24"/>
          <w:rtl/>
        </w:rPr>
      </w:pPr>
      <w:r>
        <w:rPr>
          <w:rFonts w:hint="cs"/>
          <w:b w:val="0"/>
          <w:bCs w:val="0"/>
          <w:caps/>
          <w:sz w:val="24"/>
          <w:szCs w:val="24"/>
          <w:rtl/>
        </w:rPr>
        <w:t>בוא נגיד נעים יותר זה משדרג</w:t>
      </w:r>
    </w:p>
    <w:p w14:paraId="1F75504E" w14:textId="77777777" w:rsidR="001E2274" w:rsidRDefault="001E2274" w:rsidP="00965663">
      <w:pPr>
        <w:rPr>
          <w:b w:val="0"/>
          <w:bCs w:val="0"/>
          <w:caps/>
          <w:sz w:val="24"/>
          <w:szCs w:val="24"/>
          <w:rtl/>
        </w:rPr>
      </w:pPr>
    </w:p>
    <w:p w14:paraId="0C3B1673" w14:textId="77777777" w:rsidR="001E2274" w:rsidRDefault="000A3DA6" w:rsidP="00965663">
      <w:pPr>
        <w:rPr>
          <w:caps/>
          <w:sz w:val="24"/>
          <w:szCs w:val="24"/>
          <w:u w:val="single"/>
          <w:rtl/>
        </w:rPr>
      </w:pPr>
      <w:r w:rsidRPr="000A3DA6">
        <w:rPr>
          <w:rFonts w:hint="cs"/>
          <w:caps/>
          <w:sz w:val="24"/>
          <w:szCs w:val="24"/>
          <w:u w:val="single"/>
          <w:rtl/>
        </w:rPr>
        <w:t>מר תומר דוידסון - נציג מנהל מקרקעי ישראל בוועדה המחוזית</w:t>
      </w:r>
      <w:r w:rsidR="001E2274">
        <w:rPr>
          <w:rFonts w:hint="cs"/>
          <w:caps/>
          <w:sz w:val="24"/>
          <w:szCs w:val="24"/>
          <w:u w:val="single"/>
          <w:rtl/>
        </w:rPr>
        <w:t>:</w:t>
      </w:r>
    </w:p>
    <w:p w14:paraId="1ABFE9C0" w14:textId="30FA4523" w:rsidR="001E2274" w:rsidRDefault="00965663" w:rsidP="00965663">
      <w:pPr>
        <w:rPr>
          <w:b w:val="0"/>
          <w:bCs w:val="0"/>
          <w:caps/>
          <w:sz w:val="24"/>
          <w:szCs w:val="24"/>
          <w:rtl/>
        </w:rPr>
      </w:pPr>
      <w:r>
        <w:rPr>
          <w:rFonts w:hint="cs"/>
          <w:b w:val="0"/>
          <w:bCs w:val="0"/>
          <w:caps/>
          <w:sz w:val="24"/>
          <w:szCs w:val="24"/>
          <w:rtl/>
        </w:rPr>
        <w:t xml:space="preserve">נעים יותר </w:t>
      </w:r>
    </w:p>
    <w:p w14:paraId="729675AF" w14:textId="77777777" w:rsidR="001E2274" w:rsidRDefault="001E2274" w:rsidP="00965663">
      <w:pPr>
        <w:rPr>
          <w:b w:val="0"/>
          <w:bCs w:val="0"/>
          <w:caps/>
          <w:sz w:val="24"/>
          <w:szCs w:val="24"/>
          <w:rtl/>
        </w:rPr>
      </w:pPr>
    </w:p>
    <w:p w14:paraId="0CC48940" w14:textId="77777777" w:rsidR="001E2274" w:rsidRDefault="003109B2" w:rsidP="00965663">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4F62F5CE" w14:textId="51D8FF3C" w:rsidR="001E2274" w:rsidRDefault="00965663" w:rsidP="00965663">
      <w:pPr>
        <w:rPr>
          <w:b w:val="0"/>
          <w:bCs w:val="0"/>
          <w:caps/>
          <w:sz w:val="24"/>
          <w:szCs w:val="24"/>
          <w:rtl/>
        </w:rPr>
      </w:pPr>
      <w:r>
        <w:rPr>
          <w:rFonts w:hint="cs"/>
          <w:b w:val="0"/>
          <w:bCs w:val="0"/>
          <w:caps/>
          <w:sz w:val="24"/>
          <w:szCs w:val="24"/>
          <w:rtl/>
        </w:rPr>
        <w:t>נעים יותר</w:t>
      </w:r>
      <w:r w:rsidR="000F703D">
        <w:rPr>
          <w:rFonts w:hint="cs"/>
          <w:b w:val="0"/>
          <w:bCs w:val="0"/>
          <w:caps/>
          <w:sz w:val="24"/>
          <w:szCs w:val="24"/>
          <w:rtl/>
        </w:rPr>
        <w:t xml:space="preserve"> </w:t>
      </w:r>
      <w:r>
        <w:rPr>
          <w:rFonts w:hint="cs"/>
          <w:b w:val="0"/>
          <w:bCs w:val="0"/>
          <w:caps/>
          <w:sz w:val="24"/>
          <w:szCs w:val="24"/>
          <w:rtl/>
        </w:rPr>
        <w:t>...</w:t>
      </w:r>
    </w:p>
    <w:p w14:paraId="112DA101" w14:textId="77777777" w:rsidR="001E2274" w:rsidRDefault="001E2274" w:rsidP="00965663">
      <w:pPr>
        <w:rPr>
          <w:b w:val="0"/>
          <w:bCs w:val="0"/>
          <w:caps/>
          <w:sz w:val="24"/>
          <w:szCs w:val="24"/>
          <w:rtl/>
        </w:rPr>
      </w:pPr>
    </w:p>
    <w:p w14:paraId="18E2D689" w14:textId="77777777" w:rsidR="001E2274" w:rsidRDefault="00E5536A" w:rsidP="00965663">
      <w:pPr>
        <w:rPr>
          <w:caps/>
          <w:sz w:val="24"/>
          <w:szCs w:val="24"/>
          <w:u w:val="single"/>
          <w:rtl/>
        </w:rPr>
      </w:pPr>
      <w:r w:rsidRPr="00E5536A">
        <w:rPr>
          <w:rFonts w:hint="cs"/>
          <w:caps/>
          <w:sz w:val="24"/>
          <w:szCs w:val="24"/>
          <w:u w:val="single"/>
          <w:rtl/>
        </w:rPr>
        <w:t>גב</w:t>
      </w:r>
      <w:r w:rsidRPr="00E5536A">
        <w:rPr>
          <w:caps/>
          <w:sz w:val="24"/>
          <w:szCs w:val="24"/>
          <w:u w:val="single"/>
          <w:rtl/>
        </w:rPr>
        <w:t>'</w:t>
      </w:r>
      <w:r w:rsidRPr="00E5536A">
        <w:rPr>
          <w:rFonts w:hint="cs"/>
          <w:caps/>
          <w:sz w:val="24"/>
          <w:szCs w:val="24"/>
          <w:u w:val="single"/>
          <w:rtl/>
        </w:rPr>
        <w:t xml:space="preserve"> רוני גרניט - נציגת משרד הבריאות בוועדה המחוזית</w:t>
      </w:r>
      <w:r w:rsidR="001E2274">
        <w:rPr>
          <w:rFonts w:hint="cs"/>
          <w:caps/>
          <w:sz w:val="24"/>
          <w:szCs w:val="24"/>
          <w:u w:val="single"/>
          <w:rtl/>
        </w:rPr>
        <w:t>:</w:t>
      </w:r>
    </w:p>
    <w:p w14:paraId="273DEEDA" w14:textId="6AD217AA" w:rsidR="001E2274" w:rsidRDefault="00965663" w:rsidP="00965663">
      <w:pPr>
        <w:rPr>
          <w:b w:val="0"/>
          <w:bCs w:val="0"/>
          <w:caps/>
          <w:sz w:val="24"/>
          <w:szCs w:val="24"/>
          <w:rtl/>
        </w:rPr>
      </w:pPr>
      <w:r>
        <w:rPr>
          <w:rFonts w:hint="cs"/>
          <w:b w:val="0"/>
          <w:bCs w:val="0"/>
          <w:caps/>
          <w:sz w:val="24"/>
          <w:szCs w:val="24"/>
          <w:rtl/>
        </w:rPr>
        <w:t xml:space="preserve">כן כן </w:t>
      </w:r>
    </w:p>
    <w:p w14:paraId="1E866288" w14:textId="77777777" w:rsidR="001E2274" w:rsidRDefault="001E2274" w:rsidP="00965663">
      <w:pPr>
        <w:rPr>
          <w:b w:val="0"/>
          <w:bCs w:val="0"/>
          <w:caps/>
          <w:sz w:val="24"/>
          <w:szCs w:val="24"/>
          <w:rtl/>
        </w:rPr>
      </w:pPr>
    </w:p>
    <w:p w14:paraId="14780FBB" w14:textId="77777777" w:rsidR="001E2274" w:rsidRDefault="00AE2D5F" w:rsidP="00965663">
      <w:pPr>
        <w:rPr>
          <w:caps/>
          <w:sz w:val="24"/>
          <w:szCs w:val="24"/>
          <w:u w:val="single"/>
          <w:rtl/>
        </w:rPr>
      </w:pPr>
      <w:r w:rsidRPr="00AE2D5F">
        <w:rPr>
          <w:rFonts w:hint="cs"/>
          <w:caps/>
          <w:sz w:val="24"/>
          <w:szCs w:val="24"/>
          <w:u w:val="single"/>
          <w:rtl/>
        </w:rPr>
        <w:t>מר ארז שעני - נציג לשכת התכנון</w:t>
      </w:r>
      <w:r w:rsidR="001E2274">
        <w:rPr>
          <w:rFonts w:hint="cs"/>
          <w:caps/>
          <w:sz w:val="24"/>
          <w:szCs w:val="24"/>
          <w:u w:val="single"/>
          <w:rtl/>
        </w:rPr>
        <w:t>:</w:t>
      </w:r>
    </w:p>
    <w:p w14:paraId="312D1FB3" w14:textId="514D1053" w:rsidR="001E2274" w:rsidRDefault="00965663" w:rsidP="00965663">
      <w:pPr>
        <w:rPr>
          <w:b w:val="0"/>
          <w:bCs w:val="0"/>
          <w:caps/>
          <w:sz w:val="24"/>
          <w:szCs w:val="24"/>
          <w:rtl/>
        </w:rPr>
      </w:pPr>
      <w:r>
        <w:rPr>
          <w:rFonts w:hint="cs"/>
          <w:b w:val="0"/>
          <w:bCs w:val="0"/>
          <w:caps/>
          <w:sz w:val="24"/>
          <w:szCs w:val="24"/>
          <w:rtl/>
        </w:rPr>
        <w:t>טוב</w:t>
      </w:r>
    </w:p>
    <w:p w14:paraId="247EB39B" w14:textId="77777777" w:rsidR="001E2274" w:rsidRDefault="001E2274" w:rsidP="00965663">
      <w:pPr>
        <w:rPr>
          <w:b w:val="0"/>
          <w:bCs w:val="0"/>
          <w:caps/>
          <w:sz w:val="24"/>
          <w:szCs w:val="24"/>
          <w:rtl/>
        </w:rPr>
      </w:pPr>
    </w:p>
    <w:p w14:paraId="6A24D048" w14:textId="77777777" w:rsidR="001E2274" w:rsidRDefault="003109B2" w:rsidP="00965663">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11B637E0" w14:textId="5D0028A9" w:rsidR="001E2274" w:rsidRDefault="00965663" w:rsidP="00965663">
      <w:pPr>
        <w:rPr>
          <w:b w:val="0"/>
          <w:bCs w:val="0"/>
          <w:caps/>
          <w:sz w:val="24"/>
          <w:szCs w:val="24"/>
          <w:rtl/>
        </w:rPr>
      </w:pPr>
      <w:r>
        <w:rPr>
          <w:rFonts w:hint="cs"/>
          <w:b w:val="0"/>
          <w:bCs w:val="0"/>
          <w:caps/>
          <w:sz w:val="24"/>
          <w:szCs w:val="24"/>
          <w:rtl/>
        </w:rPr>
        <w:t>ואז הם יוכלו לעשות גם איזה שהוא מרכזון ספורט נגיד</w:t>
      </w:r>
    </w:p>
    <w:p w14:paraId="2BBCFDA1" w14:textId="77777777" w:rsidR="001E2274" w:rsidRDefault="001E2274" w:rsidP="00965663">
      <w:pPr>
        <w:rPr>
          <w:b w:val="0"/>
          <w:bCs w:val="0"/>
          <w:caps/>
          <w:sz w:val="24"/>
          <w:szCs w:val="24"/>
          <w:rtl/>
        </w:rPr>
      </w:pPr>
    </w:p>
    <w:p w14:paraId="2B837784" w14:textId="77777777" w:rsidR="001E2274" w:rsidRDefault="000A5C33" w:rsidP="00965663">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35584DD0" w14:textId="215741C9" w:rsidR="001E2274" w:rsidRDefault="00965663" w:rsidP="00965663">
      <w:pPr>
        <w:rPr>
          <w:b w:val="0"/>
          <w:bCs w:val="0"/>
          <w:caps/>
          <w:sz w:val="24"/>
          <w:szCs w:val="24"/>
          <w:rtl/>
        </w:rPr>
      </w:pPr>
      <w:r>
        <w:rPr>
          <w:rFonts w:hint="cs"/>
          <w:b w:val="0"/>
          <w:bCs w:val="0"/>
          <w:caps/>
          <w:sz w:val="24"/>
          <w:szCs w:val="24"/>
          <w:rtl/>
        </w:rPr>
        <w:t>האמת לפעילות ספורט</w:t>
      </w:r>
      <w:r w:rsidR="000F703D">
        <w:rPr>
          <w:rFonts w:hint="cs"/>
          <w:b w:val="0"/>
          <w:bCs w:val="0"/>
          <w:caps/>
          <w:sz w:val="24"/>
          <w:szCs w:val="24"/>
          <w:rtl/>
        </w:rPr>
        <w:t xml:space="preserve"> </w:t>
      </w:r>
      <w:r>
        <w:rPr>
          <w:rFonts w:hint="cs"/>
          <w:b w:val="0"/>
          <w:bCs w:val="0"/>
          <w:caps/>
          <w:sz w:val="24"/>
          <w:szCs w:val="24"/>
          <w:rtl/>
        </w:rPr>
        <w:t>....</w:t>
      </w:r>
    </w:p>
    <w:p w14:paraId="0C5AC56F" w14:textId="77777777" w:rsidR="001E2274" w:rsidRDefault="001E2274" w:rsidP="00965663">
      <w:pPr>
        <w:rPr>
          <w:b w:val="0"/>
          <w:bCs w:val="0"/>
          <w:caps/>
          <w:sz w:val="24"/>
          <w:szCs w:val="24"/>
          <w:rtl/>
        </w:rPr>
      </w:pPr>
    </w:p>
    <w:p w14:paraId="4B871CE4" w14:textId="77777777" w:rsidR="001E2274" w:rsidRDefault="000A3DA6" w:rsidP="00965663">
      <w:pPr>
        <w:rPr>
          <w:caps/>
          <w:sz w:val="24"/>
          <w:szCs w:val="24"/>
          <w:u w:val="single"/>
          <w:rtl/>
        </w:rPr>
      </w:pPr>
      <w:r w:rsidRPr="000A3DA6">
        <w:rPr>
          <w:rFonts w:hint="cs"/>
          <w:caps/>
          <w:sz w:val="24"/>
          <w:szCs w:val="24"/>
          <w:u w:val="single"/>
          <w:rtl/>
        </w:rPr>
        <w:t>מר תומר דוידסון - נציג מנהל מקרקעי ישראל בוועדה המחוזית</w:t>
      </w:r>
      <w:r w:rsidR="001E2274">
        <w:rPr>
          <w:rFonts w:hint="cs"/>
          <w:caps/>
          <w:sz w:val="24"/>
          <w:szCs w:val="24"/>
          <w:u w:val="single"/>
          <w:rtl/>
        </w:rPr>
        <w:t>:</w:t>
      </w:r>
    </w:p>
    <w:p w14:paraId="275C81BF" w14:textId="6D8CBEF8" w:rsidR="001E2274" w:rsidRDefault="00965663" w:rsidP="00965663">
      <w:pPr>
        <w:rPr>
          <w:b w:val="0"/>
          <w:bCs w:val="0"/>
          <w:caps/>
          <w:sz w:val="24"/>
          <w:szCs w:val="24"/>
          <w:rtl/>
        </w:rPr>
      </w:pPr>
      <w:r>
        <w:rPr>
          <w:rFonts w:hint="cs"/>
          <w:b w:val="0"/>
          <w:bCs w:val="0"/>
          <w:caps/>
          <w:sz w:val="24"/>
          <w:szCs w:val="24"/>
          <w:rtl/>
        </w:rPr>
        <w:t>איזה מרכזון</w:t>
      </w:r>
      <w:r w:rsidR="000F703D">
        <w:rPr>
          <w:rFonts w:hint="cs"/>
          <w:b w:val="0"/>
          <w:bCs w:val="0"/>
          <w:caps/>
          <w:sz w:val="24"/>
          <w:szCs w:val="24"/>
          <w:rtl/>
        </w:rPr>
        <w:t xml:space="preserve"> </w:t>
      </w:r>
      <w:r>
        <w:rPr>
          <w:rFonts w:hint="cs"/>
          <w:b w:val="0"/>
          <w:bCs w:val="0"/>
          <w:caps/>
          <w:sz w:val="24"/>
          <w:szCs w:val="24"/>
          <w:rtl/>
        </w:rPr>
        <w:t>ספורט? על הגג?</w:t>
      </w:r>
      <w:r>
        <w:rPr>
          <w:b w:val="0"/>
          <w:bCs w:val="0"/>
          <w:caps/>
          <w:sz w:val="24"/>
          <w:szCs w:val="24"/>
        </w:rPr>
        <w:t xml:space="preserve"> </w:t>
      </w:r>
      <w:r>
        <w:rPr>
          <w:rFonts w:hint="cs"/>
          <w:b w:val="0"/>
          <w:bCs w:val="0"/>
          <w:caps/>
          <w:sz w:val="24"/>
          <w:szCs w:val="24"/>
          <w:rtl/>
        </w:rPr>
        <w:t>איפה תעשי שמה ...</w:t>
      </w:r>
    </w:p>
    <w:p w14:paraId="1154F2CB" w14:textId="77777777" w:rsidR="001E2274" w:rsidRDefault="001E2274" w:rsidP="00965663">
      <w:pPr>
        <w:rPr>
          <w:b w:val="0"/>
          <w:bCs w:val="0"/>
          <w:caps/>
          <w:sz w:val="24"/>
          <w:szCs w:val="24"/>
          <w:rtl/>
        </w:rPr>
      </w:pPr>
    </w:p>
    <w:p w14:paraId="651872DD" w14:textId="77777777" w:rsidR="001E2274" w:rsidRDefault="000A5C33" w:rsidP="00965663">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128D00D7" w14:textId="196C26C7" w:rsidR="001E2274" w:rsidRDefault="00965663" w:rsidP="00965663">
      <w:pPr>
        <w:rPr>
          <w:b w:val="0"/>
          <w:bCs w:val="0"/>
          <w:caps/>
          <w:sz w:val="24"/>
          <w:szCs w:val="24"/>
          <w:rtl/>
        </w:rPr>
      </w:pPr>
      <w:r>
        <w:rPr>
          <w:rFonts w:hint="cs"/>
          <w:b w:val="0"/>
          <w:bCs w:val="0"/>
          <w:caps/>
          <w:sz w:val="24"/>
          <w:szCs w:val="24"/>
          <w:rtl/>
        </w:rPr>
        <w:lastRenderedPageBreak/>
        <w:t>על הגג ...</w:t>
      </w:r>
    </w:p>
    <w:p w14:paraId="02F30375" w14:textId="77777777" w:rsidR="001E2274" w:rsidRDefault="001E2274" w:rsidP="00965663">
      <w:pPr>
        <w:rPr>
          <w:b w:val="0"/>
          <w:bCs w:val="0"/>
          <w:caps/>
          <w:sz w:val="24"/>
          <w:szCs w:val="24"/>
          <w:rtl/>
        </w:rPr>
      </w:pPr>
    </w:p>
    <w:p w14:paraId="5AE69F4E" w14:textId="77777777" w:rsidR="001E2274" w:rsidRDefault="00965663" w:rsidP="00965663">
      <w:pPr>
        <w:rPr>
          <w:b w:val="0"/>
          <w:bCs w:val="0"/>
          <w:caps/>
          <w:sz w:val="24"/>
          <w:szCs w:val="24"/>
          <w:rtl/>
        </w:rPr>
      </w:pPr>
      <w:r>
        <w:rPr>
          <w:rFonts w:hint="cs"/>
          <w:b w:val="0"/>
          <w:bCs w:val="0"/>
          <w:caps/>
          <w:sz w:val="24"/>
          <w:szCs w:val="24"/>
          <w:rtl/>
        </w:rPr>
        <w:t>(מדברים ביחד)</w:t>
      </w:r>
    </w:p>
    <w:p w14:paraId="3FD84B56" w14:textId="77777777" w:rsidR="001E2274" w:rsidRDefault="001E2274" w:rsidP="00965663">
      <w:pPr>
        <w:rPr>
          <w:b w:val="0"/>
          <w:bCs w:val="0"/>
          <w:caps/>
          <w:sz w:val="24"/>
          <w:szCs w:val="24"/>
          <w:rtl/>
        </w:rPr>
      </w:pPr>
    </w:p>
    <w:p w14:paraId="48E76C2D" w14:textId="77777777" w:rsidR="001E2274" w:rsidRDefault="000A3DA6" w:rsidP="00965663">
      <w:pPr>
        <w:rPr>
          <w:caps/>
          <w:sz w:val="24"/>
          <w:szCs w:val="24"/>
          <w:u w:val="single"/>
          <w:rtl/>
        </w:rPr>
      </w:pPr>
      <w:r w:rsidRPr="000A3DA6">
        <w:rPr>
          <w:rFonts w:hint="cs"/>
          <w:caps/>
          <w:sz w:val="24"/>
          <w:szCs w:val="24"/>
          <w:u w:val="single"/>
          <w:rtl/>
        </w:rPr>
        <w:t>מר תומר דוידסון - נציג מנהל מקרקעי ישראל בוועדה המחוזית</w:t>
      </w:r>
      <w:r w:rsidR="001E2274">
        <w:rPr>
          <w:rFonts w:hint="cs"/>
          <w:caps/>
          <w:sz w:val="24"/>
          <w:szCs w:val="24"/>
          <w:u w:val="single"/>
          <w:rtl/>
        </w:rPr>
        <w:t>:</w:t>
      </w:r>
    </w:p>
    <w:p w14:paraId="07A6C23F" w14:textId="75FB6891" w:rsidR="001E2274" w:rsidRDefault="00965663" w:rsidP="00965663">
      <w:pPr>
        <w:rPr>
          <w:b w:val="0"/>
          <w:bCs w:val="0"/>
          <w:caps/>
          <w:sz w:val="24"/>
          <w:szCs w:val="24"/>
          <w:rtl/>
        </w:rPr>
      </w:pPr>
      <w:r>
        <w:rPr>
          <w:rFonts w:hint="cs"/>
          <w:b w:val="0"/>
          <w:bCs w:val="0"/>
          <w:caps/>
          <w:sz w:val="24"/>
          <w:szCs w:val="24"/>
          <w:rtl/>
        </w:rPr>
        <w:t xml:space="preserve">ספא? </w:t>
      </w:r>
    </w:p>
    <w:p w14:paraId="67CF060C" w14:textId="77777777" w:rsidR="001E2274" w:rsidRDefault="001E2274" w:rsidP="00965663">
      <w:pPr>
        <w:rPr>
          <w:b w:val="0"/>
          <w:bCs w:val="0"/>
          <w:caps/>
          <w:sz w:val="24"/>
          <w:szCs w:val="24"/>
          <w:rtl/>
        </w:rPr>
      </w:pPr>
    </w:p>
    <w:p w14:paraId="04C217AB" w14:textId="77777777" w:rsidR="001E2274" w:rsidRDefault="003109B2" w:rsidP="00965663">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272595BD" w14:textId="712DCA98" w:rsidR="001E2274" w:rsidRDefault="00965663" w:rsidP="00965663">
      <w:pPr>
        <w:rPr>
          <w:b w:val="0"/>
          <w:bCs w:val="0"/>
          <w:caps/>
          <w:sz w:val="24"/>
          <w:szCs w:val="24"/>
          <w:rtl/>
        </w:rPr>
      </w:pPr>
      <w:r>
        <w:rPr>
          <w:rFonts w:hint="cs"/>
          <w:b w:val="0"/>
          <w:bCs w:val="0"/>
          <w:caps/>
          <w:sz w:val="24"/>
          <w:szCs w:val="24"/>
          <w:rtl/>
        </w:rPr>
        <w:t>הם רצו שם ספא זה מה שהם כותבים</w:t>
      </w:r>
    </w:p>
    <w:p w14:paraId="0C27E91B" w14:textId="77777777" w:rsidR="001E2274" w:rsidRDefault="001E2274" w:rsidP="00965663">
      <w:pPr>
        <w:rPr>
          <w:b w:val="0"/>
          <w:bCs w:val="0"/>
          <w:caps/>
          <w:sz w:val="24"/>
          <w:szCs w:val="24"/>
          <w:rtl/>
        </w:rPr>
      </w:pPr>
    </w:p>
    <w:p w14:paraId="57458653" w14:textId="77777777" w:rsidR="001E2274" w:rsidRDefault="00E5536A" w:rsidP="00965663">
      <w:pPr>
        <w:rPr>
          <w:caps/>
          <w:sz w:val="24"/>
          <w:szCs w:val="24"/>
          <w:u w:val="single"/>
          <w:rtl/>
        </w:rPr>
      </w:pPr>
      <w:r w:rsidRPr="00E5536A">
        <w:rPr>
          <w:rFonts w:hint="cs"/>
          <w:caps/>
          <w:sz w:val="24"/>
          <w:szCs w:val="24"/>
          <w:u w:val="single"/>
          <w:rtl/>
        </w:rPr>
        <w:t>גב</w:t>
      </w:r>
      <w:r w:rsidRPr="00E5536A">
        <w:rPr>
          <w:caps/>
          <w:sz w:val="24"/>
          <w:szCs w:val="24"/>
          <w:u w:val="single"/>
          <w:rtl/>
        </w:rPr>
        <w:t>'</w:t>
      </w:r>
      <w:r w:rsidRPr="00E5536A">
        <w:rPr>
          <w:rFonts w:hint="cs"/>
          <w:caps/>
          <w:sz w:val="24"/>
          <w:szCs w:val="24"/>
          <w:u w:val="single"/>
          <w:rtl/>
        </w:rPr>
        <w:t xml:space="preserve"> רוני גרניט - נציגת משרד הבריאות בוועדה המחוזית</w:t>
      </w:r>
      <w:r w:rsidR="001E2274">
        <w:rPr>
          <w:rFonts w:hint="cs"/>
          <w:caps/>
          <w:sz w:val="24"/>
          <w:szCs w:val="24"/>
          <w:u w:val="single"/>
          <w:rtl/>
        </w:rPr>
        <w:t>:</w:t>
      </w:r>
    </w:p>
    <w:p w14:paraId="6F01EED0" w14:textId="2512A4B5" w:rsidR="001E2274" w:rsidRDefault="00965663" w:rsidP="00965663">
      <w:pPr>
        <w:rPr>
          <w:b w:val="0"/>
          <w:bCs w:val="0"/>
          <w:caps/>
          <w:sz w:val="24"/>
          <w:szCs w:val="24"/>
          <w:rtl/>
        </w:rPr>
      </w:pPr>
      <w:r>
        <w:rPr>
          <w:rFonts w:hint="cs"/>
          <w:b w:val="0"/>
          <w:bCs w:val="0"/>
          <w:caps/>
          <w:sz w:val="24"/>
          <w:szCs w:val="24"/>
          <w:rtl/>
        </w:rPr>
        <w:t>אני מסכימה איתך</w:t>
      </w:r>
    </w:p>
    <w:p w14:paraId="7226761D" w14:textId="77777777" w:rsidR="001E2274" w:rsidRDefault="001E2274" w:rsidP="00965663">
      <w:pPr>
        <w:rPr>
          <w:b w:val="0"/>
          <w:bCs w:val="0"/>
          <w:caps/>
          <w:sz w:val="24"/>
          <w:szCs w:val="24"/>
          <w:rtl/>
        </w:rPr>
      </w:pPr>
    </w:p>
    <w:p w14:paraId="08B3D1D4" w14:textId="77777777" w:rsidR="001E2274" w:rsidRDefault="003109B2" w:rsidP="00965663">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6490260B" w14:textId="213EFE70" w:rsidR="001E2274" w:rsidRDefault="00965663" w:rsidP="00965663">
      <w:pPr>
        <w:rPr>
          <w:b w:val="0"/>
          <w:bCs w:val="0"/>
          <w:caps/>
          <w:sz w:val="24"/>
          <w:szCs w:val="24"/>
          <w:rtl/>
        </w:rPr>
      </w:pPr>
      <w:r>
        <w:rPr>
          <w:rFonts w:hint="cs"/>
          <w:b w:val="0"/>
          <w:bCs w:val="0"/>
          <w:caps/>
          <w:sz w:val="24"/>
          <w:szCs w:val="24"/>
          <w:rtl/>
        </w:rPr>
        <w:t>אני לא נכנסת להם</w:t>
      </w:r>
    </w:p>
    <w:p w14:paraId="488E3769" w14:textId="77777777" w:rsidR="001E2274" w:rsidRDefault="001E2274" w:rsidP="00965663">
      <w:pPr>
        <w:rPr>
          <w:b w:val="0"/>
          <w:bCs w:val="0"/>
          <w:caps/>
          <w:sz w:val="24"/>
          <w:szCs w:val="24"/>
          <w:rtl/>
        </w:rPr>
      </w:pPr>
    </w:p>
    <w:p w14:paraId="18237500" w14:textId="77777777" w:rsidR="001E2274" w:rsidRDefault="00AE2D5F" w:rsidP="00965663">
      <w:pPr>
        <w:rPr>
          <w:caps/>
          <w:sz w:val="24"/>
          <w:szCs w:val="24"/>
          <w:u w:val="single"/>
          <w:rtl/>
        </w:rPr>
      </w:pPr>
      <w:r w:rsidRPr="00AE2D5F">
        <w:rPr>
          <w:rFonts w:hint="cs"/>
          <w:caps/>
          <w:sz w:val="24"/>
          <w:szCs w:val="24"/>
          <w:u w:val="single"/>
          <w:rtl/>
        </w:rPr>
        <w:t>מר ארז שעני - נציג לשכת התכנון</w:t>
      </w:r>
      <w:r w:rsidR="001E2274">
        <w:rPr>
          <w:rFonts w:hint="cs"/>
          <w:caps/>
          <w:sz w:val="24"/>
          <w:szCs w:val="24"/>
          <w:u w:val="single"/>
          <w:rtl/>
        </w:rPr>
        <w:t>:</w:t>
      </w:r>
    </w:p>
    <w:p w14:paraId="2F925E59" w14:textId="75855BE6" w:rsidR="001E2274" w:rsidRDefault="00965663" w:rsidP="00965663">
      <w:pPr>
        <w:rPr>
          <w:b w:val="0"/>
          <w:bCs w:val="0"/>
          <w:caps/>
          <w:sz w:val="24"/>
          <w:szCs w:val="24"/>
          <w:rtl/>
        </w:rPr>
      </w:pPr>
      <w:r>
        <w:rPr>
          <w:rFonts w:hint="cs"/>
          <w:b w:val="0"/>
          <w:bCs w:val="0"/>
          <w:caps/>
          <w:sz w:val="24"/>
          <w:szCs w:val="24"/>
          <w:rtl/>
        </w:rPr>
        <w:t>אוקיי</w:t>
      </w:r>
    </w:p>
    <w:p w14:paraId="12F0A12C" w14:textId="77777777" w:rsidR="001E2274" w:rsidRDefault="001E2274" w:rsidP="00965663">
      <w:pPr>
        <w:rPr>
          <w:b w:val="0"/>
          <w:bCs w:val="0"/>
          <w:caps/>
          <w:sz w:val="24"/>
          <w:szCs w:val="24"/>
          <w:rtl/>
        </w:rPr>
      </w:pPr>
    </w:p>
    <w:p w14:paraId="41CA4CD9" w14:textId="77777777" w:rsidR="001E2274" w:rsidRDefault="000A3DA6" w:rsidP="00965663">
      <w:pPr>
        <w:rPr>
          <w:caps/>
          <w:sz w:val="24"/>
          <w:szCs w:val="24"/>
          <w:u w:val="single"/>
          <w:rtl/>
        </w:rPr>
      </w:pPr>
      <w:r w:rsidRPr="000A3DA6">
        <w:rPr>
          <w:rFonts w:hint="cs"/>
          <w:caps/>
          <w:sz w:val="24"/>
          <w:szCs w:val="24"/>
          <w:u w:val="single"/>
          <w:rtl/>
        </w:rPr>
        <w:t>מר תומר דוידסון - נציג מנהל מקרקעי ישראל בוועדה המחוזית</w:t>
      </w:r>
      <w:r w:rsidR="001E2274">
        <w:rPr>
          <w:rFonts w:hint="cs"/>
          <w:caps/>
          <w:sz w:val="24"/>
          <w:szCs w:val="24"/>
          <w:u w:val="single"/>
          <w:rtl/>
        </w:rPr>
        <w:t>:</w:t>
      </w:r>
    </w:p>
    <w:p w14:paraId="61AAB4DF" w14:textId="234C50F3" w:rsidR="001E2274" w:rsidRDefault="00965663" w:rsidP="00965663">
      <w:pPr>
        <w:rPr>
          <w:b w:val="0"/>
          <w:bCs w:val="0"/>
          <w:caps/>
          <w:sz w:val="24"/>
          <w:szCs w:val="24"/>
          <w:rtl/>
        </w:rPr>
      </w:pPr>
      <w:r>
        <w:rPr>
          <w:rFonts w:hint="cs"/>
          <w:b w:val="0"/>
          <w:bCs w:val="0"/>
          <w:caps/>
          <w:sz w:val="24"/>
          <w:szCs w:val="24"/>
          <w:rtl/>
        </w:rPr>
        <w:t xml:space="preserve">לא לא לא חס וחלילה ספא, טוב </w:t>
      </w:r>
    </w:p>
    <w:p w14:paraId="3463C949" w14:textId="77777777" w:rsidR="001E2274" w:rsidRDefault="001E2274" w:rsidP="00965663">
      <w:pPr>
        <w:rPr>
          <w:b w:val="0"/>
          <w:bCs w:val="0"/>
          <w:caps/>
          <w:sz w:val="24"/>
          <w:szCs w:val="24"/>
          <w:rtl/>
        </w:rPr>
      </w:pPr>
    </w:p>
    <w:p w14:paraId="6D7E9F08" w14:textId="77777777" w:rsidR="001E2274" w:rsidRDefault="00AE2D5F" w:rsidP="00965663">
      <w:pPr>
        <w:rPr>
          <w:caps/>
          <w:sz w:val="24"/>
          <w:szCs w:val="24"/>
          <w:u w:val="single"/>
          <w:rtl/>
        </w:rPr>
      </w:pPr>
      <w:r w:rsidRPr="00AE2D5F">
        <w:rPr>
          <w:rFonts w:hint="cs"/>
          <w:caps/>
          <w:sz w:val="24"/>
          <w:szCs w:val="24"/>
          <w:u w:val="single"/>
          <w:rtl/>
        </w:rPr>
        <w:t>מר ארז שעני - נציג לשכת התכנון</w:t>
      </w:r>
      <w:r w:rsidR="001E2274">
        <w:rPr>
          <w:rFonts w:hint="cs"/>
          <w:caps/>
          <w:sz w:val="24"/>
          <w:szCs w:val="24"/>
          <w:u w:val="single"/>
          <w:rtl/>
        </w:rPr>
        <w:t>:</w:t>
      </w:r>
    </w:p>
    <w:p w14:paraId="3F39B73B" w14:textId="08F3011E" w:rsidR="001E2274" w:rsidRDefault="00965663" w:rsidP="00965663">
      <w:pPr>
        <w:rPr>
          <w:b w:val="0"/>
          <w:bCs w:val="0"/>
          <w:caps/>
          <w:sz w:val="24"/>
          <w:szCs w:val="24"/>
          <w:rtl/>
        </w:rPr>
      </w:pPr>
      <w:r>
        <w:rPr>
          <w:rFonts w:hint="cs"/>
          <w:b w:val="0"/>
          <w:bCs w:val="0"/>
          <w:caps/>
          <w:sz w:val="24"/>
          <w:szCs w:val="24"/>
          <w:rtl/>
        </w:rPr>
        <w:t>אז אני אקריא הצעה ואחרי זה תתקנו מה שצריך. לאחר ששמעה את נציגי נציגת הוועדה המקומית ואת עורכי התוכנית מחליטה הוועדה להפקיד</w:t>
      </w:r>
      <w:r w:rsidR="000F703D">
        <w:rPr>
          <w:rFonts w:hint="cs"/>
          <w:b w:val="0"/>
          <w:bCs w:val="0"/>
          <w:caps/>
          <w:sz w:val="24"/>
          <w:szCs w:val="24"/>
          <w:rtl/>
        </w:rPr>
        <w:t xml:space="preserve"> </w:t>
      </w:r>
      <w:r>
        <w:rPr>
          <w:rFonts w:hint="cs"/>
          <w:b w:val="0"/>
          <w:bCs w:val="0"/>
          <w:caps/>
          <w:sz w:val="24"/>
          <w:szCs w:val="24"/>
          <w:rtl/>
        </w:rPr>
        <w:t>את התוכנית מהנימוקים ובתנאים הבאים. אחד מדובר על שטח ביעוד ספורט בתוכנית המקורית לשכונה ללא זכויות בנייה ומשמש המשמש כיום כשטח פתוח ערכי הכולל עצים בוגרים רבים. הוועדה סבורה כי ישנה חשיבות לשמירה על שטח פתוח בשילוב עם בינוי לשימושים של תכליות ספורט בהתאם לתוכנית המאושרת עם מסחר נלווה לשימושים אלו. לאור זאת מחליטה הוועדה, א' התוכנית תחולק לשני תאי שטח, תא שטח מערבי ביעוד שאמרנו שנעשה אותו יש יעוד שנקרא מסחר ספורט ונופש. השאלה אם זה מתאים או מסחר ותעסוקה כמו שהם רצו</w:t>
      </w:r>
    </w:p>
    <w:p w14:paraId="732DC71D" w14:textId="77777777" w:rsidR="001E2274" w:rsidRDefault="001E2274" w:rsidP="00965663">
      <w:pPr>
        <w:rPr>
          <w:b w:val="0"/>
          <w:bCs w:val="0"/>
          <w:caps/>
          <w:sz w:val="24"/>
          <w:szCs w:val="24"/>
          <w:rtl/>
        </w:rPr>
      </w:pPr>
    </w:p>
    <w:p w14:paraId="1E29727A" w14:textId="77777777" w:rsidR="001E2274" w:rsidRDefault="003361D4" w:rsidP="00965663">
      <w:pPr>
        <w:rPr>
          <w:caps/>
          <w:sz w:val="24"/>
          <w:szCs w:val="24"/>
          <w:u w:val="single"/>
          <w:rtl/>
        </w:rPr>
      </w:pPr>
      <w:r w:rsidRPr="003361D4">
        <w:rPr>
          <w:rFonts w:hint="cs"/>
          <w:caps/>
          <w:sz w:val="24"/>
          <w:szCs w:val="24"/>
          <w:u w:val="single"/>
          <w:rtl/>
        </w:rPr>
        <w:t>עורך דין ניצן בן ארויה - יועץ משפטי לוועדה המחוזית</w:t>
      </w:r>
      <w:r w:rsidR="001E2274">
        <w:rPr>
          <w:rFonts w:hint="cs"/>
          <w:caps/>
          <w:sz w:val="24"/>
          <w:szCs w:val="24"/>
          <w:u w:val="single"/>
          <w:rtl/>
        </w:rPr>
        <w:t>:</w:t>
      </w:r>
    </w:p>
    <w:p w14:paraId="5C07FB91" w14:textId="2DA7EC85" w:rsidR="001E2274" w:rsidRDefault="00965663" w:rsidP="00965663">
      <w:pPr>
        <w:rPr>
          <w:b w:val="0"/>
          <w:bCs w:val="0"/>
          <w:caps/>
          <w:sz w:val="24"/>
          <w:szCs w:val="24"/>
          <w:rtl/>
        </w:rPr>
      </w:pPr>
      <w:r>
        <w:rPr>
          <w:rFonts w:hint="cs"/>
          <w:b w:val="0"/>
          <w:bCs w:val="0"/>
          <w:caps/>
          <w:sz w:val="24"/>
          <w:szCs w:val="24"/>
          <w:rtl/>
        </w:rPr>
        <w:t xml:space="preserve">רגע </w:t>
      </w:r>
    </w:p>
    <w:p w14:paraId="3E3C9C52" w14:textId="77777777" w:rsidR="001E2274" w:rsidRDefault="001E2274" w:rsidP="00965663">
      <w:pPr>
        <w:rPr>
          <w:b w:val="0"/>
          <w:bCs w:val="0"/>
          <w:caps/>
          <w:sz w:val="24"/>
          <w:szCs w:val="24"/>
          <w:rtl/>
        </w:rPr>
      </w:pPr>
    </w:p>
    <w:p w14:paraId="63ED3A15" w14:textId="77777777" w:rsidR="001E2274" w:rsidRDefault="000A3DA6" w:rsidP="00965663">
      <w:pPr>
        <w:rPr>
          <w:caps/>
          <w:sz w:val="24"/>
          <w:szCs w:val="24"/>
          <w:u w:val="single"/>
          <w:rtl/>
        </w:rPr>
      </w:pPr>
      <w:r w:rsidRPr="000A3DA6">
        <w:rPr>
          <w:rFonts w:hint="cs"/>
          <w:caps/>
          <w:sz w:val="24"/>
          <w:szCs w:val="24"/>
          <w:u w:val="single"/>
          <w:rtl/>
        </w:rPr>
        <w:t>מר תומר דוידסון - נציג מנהל מקרקעי ישראל בוועדה המחוזית</w:t>
      </w:r>
      <w:r w:rsidR="001E2274">
        <w:rPr>
          <w:rFonts w:hint="cs"/>
          <w:caps/>
          <w:sz w:val="24"/>
          <w:szCs w:val="24"/>
          <w:u w:val="single"/>
          <w:rtl/>
        </w:rPr>
        <w:t>:</w:t>
      </w:r>
    </w:p>
    <w:p w14:paraId="336106B6" w14:textId="371962BA" w:rsidR="001E2274" w:rsidRDefault="00965663" w:rsidP="00965663">
      <w:pPr>
        <w:rPr>
          <w:b w:val="0"/>
          <w:bCs w:val="0"/>
          <w:caps/>
          <w:sz w:val="24"/>
          <w:szCs w:val="24"/>
          <w:rtl/>
        </w:rPr>
      </w:pPr>
      <w:r>
        <w:rPr>
          <w:rFonts w:hint="cs"/>
          <w:b w:val="0"/>
          <w:bCs w:val="0"/>
          <w:caps/>
          <w:sz w:val="24"/>
          <w:szCs w:val="24"/>
          <w:rtl/>
        </w:rPr>
        <w:t xml:space="preserve">הם רצו תעסוקה </w:t>
      </w:r>
    </w:p>
    <w:p w14:paraId="3645C823" w14:textId="77777777" w:rsidR="001E2274" w:rsidRDefault="001E2274" w:rsidP="00965663">
      <w:pPr>
        <w:rPr>
          <w:b w:val="0"/>
          <w:bCs w:val="0"/>
          <w:caps/>
          <w:sz w:val="24"/>
          <w:szCs w:val="24"/>
          <w:rtl/>
        </w:rPr>
      </w:pPr>
    </w:p>
    <w:p w14:paraId="311EC046" w14:textId="77777777" w:rsidR="001E2274" w:rsidRDefault="003361D4" w:rsidP="00965663">
      <w:pPr>
        <w:rPr>
          <w:caps/>
          <w:sz w:val="24"/>
          <w:szCs w:val="24"/>
          <w:u w:val="single"/>
          <w:rtl/>
        </w:rPr>
      </w:pPr>
      <w:r w:rsidRPr="003361D4">
        <w:rPr>
          <w:rFonts w:hint="cs"/>
          <w:caps/>
          <w:sz w:val="24"/>
          <w:szCs w:val="24"/>
          <w:u w:val="single"/>
          <w:rtl/>
        </w:rPr>
        <w:t>עורך דין ניצן בן ארויה - יועץ משפטי לוועדה המחוזית</w:t>
      </w:r>
      <w:r w:rsidR="001E2274">
        <w:rPr>
          <w:rFonts w:hint="cs"/>
          <w:caps/>
          <w:sz w:val="24"/>
          <w:szCs w:val="24"/>
          <w:u w:val="single"/>
          <w:rtl/>
        </w:rPr>
        <w:t>:</w:t>
      </w:r>
    </w:p>
    <w:p w14:paraId="7C679A40" w14:textId="1EDA2088" w:rsidR="001E2274" w:rsidRDefault="00965663" w:rsidP="00965663">
      <w:pPr>
        <w:rPr>
          <w:b w:val="0"/>
          <w:bCs w:val="0"/>
          <w:caps/>
          <w:sz w:val="24"/>
          <w:szCs w:val="24"/>
          <w:rtl/>
        </w:rPr>
      </w:pPr>
      <w:r>
        <w:rPr>
          <w:rFonts w:hint="cs"/>
          <w:b w:val="0"/>
          <w:bCs w:val="0"/>
          <w:caps/>
          <w:sz w:val="24"/>
          <w:szCs w:val="24"/>
          <w:rtl/>
        </w:rPr>
        <w:t>אתה מדבר על החלק המבונה?</w:t>
      </w:r>
    </w:p>
    <w:p w14:paraId="2E1BB218" w14:textId="77777777" w:rsidR="001E2274" w:rsidRDefault="001E2274" w:rsidP="00965663">
      <w:pPr>
        <w:rPr>
          <w:b w:val="0"/>
          <w:bCs w:val="0"/>
          <w:caps/>
          <w:sz w:val="24"/>
          <w:szCs w:val="24"/>
          <w:rtl/>
        </w:rPr>
      </w:pPr>
    </w:p>
    <w:p w14:paraId="6AE84BB3" w14:textId="77777777" w:rsidR="001E2274" w:rsidRDefault="00AE2D5F" w:rsidP="00965663">
      <w:pPr>
        <w:rPr>
          <w:caps/>
          <w:sz w:val="24"/>
          <w:szCs w:val="24"/>
          <w:u w:val="single"/>
          <w:rtl/>
        </w:rPr>
      </w:pPr>
      <w:r w:rsidRPr="00AE2D5F">
        <w:rPr>
          <w:rFonts w:hint="cs"/>
          <w:caps/>
          <w:sz w:val="24"/>
          <w:szCs w:val="24"/>
          <w:u w:val="single"/>
          <w:rtl/>
        </w:rPr>
        <w:t>מר ארז שעני - נציג לשכת התכנון</w:t>
      </w:r>
      <w:r w:rsidR="001E2274">
        <w:rPr>
          <w:rFonts w:hint="cs"/>
          <w:caps/>
          <w:sz w:val="24"/>
          <w:szCs w:val="24"/>
          <w:u w:val="single"/>
          <w:rtl/>
        </w:rPr>
        <w:t>:</w:t>
      </w:r>
    </w:p>
    <w:p w14:paraId="23BC516E" w14:textId="03C3001F" w:rsidR="001E2274" w:rsidRDefault="00965663" w:rsidP="00965663">
      <w:pPr>
        <w:rPr>
          <w:b w:val="0"/>
          <w:bCs w:val="0"/>
          <w:caps/>
          <w:sz w:val="24"/>
          <w:szCs w:val="24"/>
          <w:rtl/>
        </w:rPr>
      </w:pPr>
      <w:r>
        <w:rPr>
          <w:rFonts w:hint="cs"/>
          <w:b w:val="0"/>
          <w:bCs w:val="0"/>
          <w:caps/>
          <w:sz w:val="24"/>
          <w:szCs w:val="24"/>
          <w:rtl/>
        </w:rPr>
        <w:t xml:space="preserve">החלק המבונה </w:t>
      </w:r>
    </w:p>
    <w:p w14:paraId="778C1237" w14:textId="77777777" w:rsidR="001E2274" w:rsidRDefault="001E2274" w:rsidP="00965663">
      <w:pPr>
        <w:rPr>
          <w:b w:val="0"/>
          <w:bCs w:val="0"/>
          <w:caps/>
          <w:sz w:val="24"/>
          <w:szCs w:val="24"/>
          <w:rtl/>
        </w:rPr>
      </w:pPr>
    </w:p>
    <w:p w14:paraId="41ECC94B" w14:textId="77777777" w:rsidR="001E2274" w:rsidRDefault="003361D4" w:rsidP="00965663">
      <w:pPr>
        <w:rPr>
          <w:caps/>
          <w:sz w:val="24"/>
          <w:szCs w:val="24"/>
          <w:u w:val="single"/>
          <w:rtl/>
        </w:rPr>
      </w:pPr>
      <w:r w:rsidRPr="003361D4">
        <w:rPr>
          <w:rFonts w:hint="cs"/>
          <w:caps/>
          <w:sz w:val="24"/>
          <w:szCs w:val="24"/>
          <w:u w:val="single"/>
          <w:rtl/>
        </w:rPr>
        <w:t>עורך דין ניצן בן ארויה - יועץ משפטי לוועדה המחוזית</w:t>
      </w:r>
      <w:r w:rsidR="001E2274">
        <w:rPr>
          <w:rFonts w:hint="cs"/>
          <w:caps/>
          <w:sz w:val="24"/>
          <w:szCs w:val="24"/>
          <w:u w:val="single"/>
          <w:rtl/>
        </w:rPr>
        <w:t>:</w:t>
      </w:r>
    </w:p>
    <w:p w14:paraId="21D7814F" w14:textId="6CACF2D5" w:rsidR="001E2274" w:rsidRDefault="00965663" w:rsidP="00965663">
      <w:pPr>
        <w:rPr>
          <w:b w:val="0"/>
          <w:bCs w:val="0"/>
          <w:caps/>
          <w:sz w:val="24"/>
          <w:szCs w:val="24"/>
          <w:rtl/>
        </w:rPr>
      </w:pPr>
      <w:r>
        <w:rPr>
          <w:rFonts w:hint="cs"/>
          <w:b w:val="0"/>
          <w:bCs w:val="0"/>
          <w:caps/>
          <w:sz w:val="24"/>
          <w:szCs w:val="24"/>
          <w:rtl/>
        </w:rPr>
        <w:t>אוקיי מה מה בוא בוא נגזור לפי השימושים מה אתם רוצים להציע שם?</w:t>
      </w:r>
    </w:p>
    <w:p w14:paraId="53A3BD78" w14:textId="77777777" w:rsidR="001E2274" w:rsidRDefault="001E2274" w:rsidP="00965663">
      <w:pPr>
        <w:rPr>
          <w:b w:val="0"/>
          <w:bCs w:val="0"/>
          <w:caps/>
          <w:sz w:val="24"/>
          <w:szCs w:val="24"/>
          <w:rtl/>
        </w:rPr>
      </w:pPr>
    </w:p>
    <w:p w14:paraId="108949AB" w14:textId="77777777" w:rsidR="001E2274" w:rsidRDefault="000A5C33" w:rsidP="00965663">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279B1FD3" w14:textId="33F31C16" w:rsidR="001E2274" w:rsidRDefault="00965663" w:rsidP="00965663">
      <w:pPr>
        <w:rPr>
          <w:b w:val="0"/>
          <w:bCs w:val="0"/>
          <w:caps/>
          <w:sz w:val="24"/>
          <w:szCs w:val="24"/>
          <w:rtl/>
        </w:rPr>
      </w:pPr>
      <w:r>
        <w:rPr>
          <w:rFonts w:hint="cs"/>
          <w:b w:val="0"/>
          <w:bCs w:val="0"/>
          <w:caps/>
          <w:sz w:val="24"/>
          <w:szCs w:val="24"/>
          <w:rtl/>
        </w:rPr>
        <w:t xml:space="preserve">ספורט </w:t>
      </w:r>
    </w:p>
    <w:p w14:paraId="4BA8773D" w14:textId="77777777" w:rsidR="001E2274" w:rsidRDefault="001E2274" w:rsidP="00965663">
      <w:pPr>
        <w:rPr>
          <w:b w:val="0"/>
          <w:bCs w:val="0"/>
          <w:caps/>
          <w:sz w:val="24"/>
          <w:szCs w:val="24"/>
          <w:rtl/>
        </w:rPr>
      </w:pPr>
    </w:p>
    <w:p w14:paraId="75FFF807" w14:textId="77777777" w:rsidR="001E2274" w:rsidRDefault="003109B2" w:rsidP="00965663">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5545AC46" w14:textId="7DDBD825" w:rsidR="001E2274" w:rsidRDefault="00965663" w:rsidP="00965663">
      <w:pPr>
        <w:rPr>
          <w:b w:val="0"/>
          <w:bCs w:val="0"/>
          <w:caps/>
          <w:sz w:val="24"/>
          <w:szCs w:val="24"/>
          <w:rtl/>
        </w:rPr>
      </w:pPr>
      <w:r>
        <w:rPr>
          <w:rFonts w:hint="cs"/>
          <w:b w:val="0"/>
          <w:bCs w:val="0"/>
          <w:caps/>
          <w:sz w:val="24"/>
          <w:szCs w:val="24"/>
          <w:rtl/>
        </w:rPr>
        <w:t>מה שהם רצו</w:t>
      </w:r>
      <w:r w:rsidR="000F703D">
        <w:rPr>
          <w:rFonts w:hint="cs"/>
          <w:b w:val="0"/>
          <w:bCs w:val="0"/>
          <w:caps/>
          <w:sz w:val="24"/>
          <w:szCs w:val="24"/>
          <w:rtl/>
        </w:rPr>
        <w:t xml:space="preserve"> </w:t>
      </w:r>
      <w:r>
        <w:rPr>
          <w:rFonts w:hint="cs"/>
          <w:b w:val="0"/>
          <w:bCs w:val="0"/>
          <w:caps/>
          <w:sz w:val="24"/>
          <w:szCs w:val="24"/>
          <w:rtl/>
        </w:rPr>
        <w:t>...</w:t>
      </w:r>
    </w:p>
    <w:p w14:paraId="18F3466A" w14:textId="77777777" w:rsidR="001E2274" w:rsidRDefault="001E2274" w:rsidP="00965663">
      <w:pPr>
        <w:rPr>
          <w:b w:val="0"/>
          <w:bCs w:val="0"/>
          <w:caps/>
          <w:sz w:val="24"/>
          <w:szCs w:val="24"/>
          <w:rtl/>
        </w:rPr>
      </w:pPr>
    </w:p>
    <w:p w14:paraId="2B011D73" w14:textId="77777777" w:rsidR="001E2274" w:rsidRDefault="00AE2D5F" w:rsidP="00965663">
      <w:pPr>
        <w:rPr>
          <w:caps/>
          <w:sz w:val="24"/>
          <w:szCs w:val="24"/>
          <w:u w:val="single"/>
          <w:rtl/>
        </w:rPr>
      </w:pPr>
      <w:r w:rsidRPr="00AE2D5F">
        <w:rPr>
          <w:rFonts w:hint="cs"/>
          <w:caps/>
          <w:sz w:val="24"/>
          <w:szCs w:val="24"/>
          <w:u w:val="single"/>
          <w:rtl/>
        </w:rPr>
        <w:t>מר ארז שעני - נציג לשכת התכנון</w:t>
      </w:r>
      <w:r w:rsidR="001E2274">
        <w:rPr>
          <w:rFonts w:hint="cs"/>
          <w:caps/>
          <w:sz w:val="24"/>
          <w:szCs w:val="24"/>
          <w:u w:val="single"/>
          <w:rtl/>
        </w:rPr>
        <w:t>:</w:t>
      </w:r>
    </w:p>
    <w:p w14:paraId="4F3D8143" w14:textId="77DB16A8" w:rsidR="001E2274" w:rsidRDefault="00965663" w:rsidP="00965663">
      <w:pPr>
        <w:rPr>
          <w:b w:val="0"/>
          <w:bCs w:val="0"/>
          <w:caps/>
          <w:sz w:val="24"/>
          <w:szCs w:val="24"/>
          <w:rtl/>
        </w:rPr>
      </w:pPr>
      <w:r>
        <w:rPr>
          <w:rFonts w:hint="cs"/>
          <w:b w:val="0"/>
          <w:bCs w:val="0"/>
          <w:caps/>
          <w:sz w:val="24"/>
          <w:szCs w:val="24"/>
          <w:rtl/>
        </w:rPr>
        <w:t xml:space="preserve">בשימושים שהם רצו הם רצו גם תעסוקה, יש אני </w:t>
      </w:r>
    </w:p>
    <w:p w14:paraId="47E10F86" w14:textId="77777777" w:rsidR="001E2274" w:rsidRDefault="001E2274" w:rsidP="00965663">
      <w:pPr>
        <w:rPr>
          <w:b w:val="0"/>
          <w:bCs w:val="0"/>
          <w:caps/>
          <w:sz w:val="24"/>
          <w:szCs w:val="24"/>
          <w:rtl/>
        </w:rPr>
      </w:pPr>
    </w:p>
    <w:p w14:paraId="21D58EF9" w14:textId="77777777" w:rsidR="001E2274" w:rsidRDefault="000A3DA6" w:rsidP="00965663">
      <w:pPr>
        <w:rPr>
          <w:caps/>
          <w:sz w:val="24"/>
          <w:szCs w:val="24"/>
          <w:u w:val="single"/>
          <w:rtl/>
        </w:rPr>
      </w:pPr>
      <w:r w:rsidRPr="000A3DA6">
        <w:rPr>
          <w:rFonts w:hint="cs"/>
          <w:caps/>
          <w:sz w:val="24"/>
          <w:szCs w:val="24"/>
          <w:u w:val="single"/>
          <w:rtl/>
        </w:rPr>
        <w:t>מר תומר דוידסון - נציג מנהל מקרקעי ישראל בוועדה המחוזית</w:t>
      </w:r>
      <w:r w:rsidR="001E2274">
        <w:rPr>
          <w:rFonts w:hint="cs"/>
          <w:caps/>
          <w:sz w:val="24"/>
          <w:szCs w:val="24"/>
          <w:u w:val="single"/>
          <w:rtl/>
        </w:rPr>
        <w:t>:</w:t>
      </w:r>
    </w:p>
    <w:p w14:paraId="714DACA2" w14:textId="64D38656" w:rsidR="001E2274" w:rsidRDefault="00965663" w:rsidP="00965663">
      <w:pPr>
        <w:rPr>
          <w:b w:val="0"/>
          <w:bCs w:val="0"/>
          <w:caps/>
          <w:sz w:val="24"/>
          <w:szCs w:val="24"/>
          <w:rtl/>
        </w:rPr>
      </w:pPr>
      <w:r>
        <w:rPr>
          <w:rFonts w:hint="cs"/>
          <w:b w:val="0"/>
          <w:bCs w:val="0"/>
          <w:caps/>
          <w:sz w:val="24"/>
          <w:szCs w:val="24"/>
          <w:rtl/>
        </w:rPr>
        <w:t xml:space="preserve">הם רצו קומת משרדים </w:t>
      </w:r>
    </w:p>
    <w:p w14:paraId="201D584E" w14:textId="77777777" w:rsidR="001E2274" w:rsidRDefault="001E2274" w:rsidP="00965663">
      <w:pPr>
        <w:rPr>
          <w:b w:val="0"/>
          <w:bCs w:val="0"/>
          <w:caps/>
          <w:sz w:val="24"/>
          <w:szCs w:val="24"/>
          <w:rtl/>
        </w:rPr>
      </w:pPr>
    </w:p>
    <w:p w14:paraId="19DF42FE" w14:textId="77777777" w:rsidR="001E2274" w:rsidRDefault="00AE2D5F" w:rsidP="00965663">
      <w:pPr>
        <w:rPr>
          <w:caps/>
          <w:sz w:val="24"/>
          <w:szCs w:val="24"/>
          <w:u w:val="single"/>
          <w:rtl/>
        </w:rPr>
      </w:pPr>
      <w:r w:rsidRPr="00AE2D5F">
        <w:rPr>
          <w:rFonts w:hint="cs"/>
          <w:caps/>
          <w:sz w:val="24"/>
          <w:szCs w:val="24"/>
          <w:u w:val="single"/>
          <w:rtl/>
        </w:rPr>
        <w:t>מר ארז שעני - נציג לשכת התכנון</w:t>
      </w:r>
      <w:r w:rsidR="001E2274">
        <w:rPr>
          <w:rFonts w:hint="cs"/>
          <w:caps/>
          <w:sz w:val="24"/>
          <w:szCs w:val="24"/>
          <w:u w:val="single"/>
          <w:rtl/>
        </w:rPr>
        <w:t>:</w:t>
      </w:r>
    </w:p>
    <w:p w14:paraId="29F49EC0" w14:textId="18DAB85B" w:rsidR="001E2274" w:rsidRDefault="00965663" w:rsidP="00965663">
      <w:pPr>
        <w:rPr>
          <w:b w:val="0"/>
          <w:bCs w:val="0"/>
          <w:caps/>
          <w:sz w:val="24"/>
          <w:szCs w:val="24"/>
          <w:rtl/>
        </w:rPr>
      </w:pPr>
      <w:r>
        <w:rPr>
          <w:rFonts w:hint="cs"/>
          <w:b w:val="0"/>
          <w:bCs w:val="0"/>
          <w:caps/>
          <w:sz w:val="24"/>
          <w:szCs w:val="24"/>
          <w:rtl/>
        </w:rPr>
        <w:t>רגע</w:t>
      </w:r>
    </w:p>
    <w:p w14:paraId="20D16CE6" w14:textId="77777777" w:rsidR="001E2274" w:rsidRDefault="001E2274" w:rsidP="00965663">
      <w:pPr>
        <w:rPr>
          <w:b w:val="0"/>
          <w:bCs w:val="0"/>
          <w:caps/>
          <w:sz w:val="24"/>
          <w:szCs w:val="24"/>
          <w:rtl/>
        </w:rPr>
      </w:pPr>
    </w:p>
    <w:p w14:paraId="69B92797" w14:textId="77777777" w:rsidR="001E2274" w:rsidRDefault="00E5536A" w:rsidP="00965663">
      <w:pPr>
        <w:rPr>
          <w:caps/>
          <w:sz w:val="24"/>
          <w:szCs w:val="24"/>
          <w:u w:val="single"/>
          <w:rtl/>
        </w:rPr>
      </w:pPr>
      <w:r w:rsidRPr="00E5536A">
        <w:rPr>
          <w:rFonts w:hint="cs"/>
          <w:caps/>
          <w:sz w:val="24"/>
          <w:szCs w:val="24"/>
          <w:u w:val="single"/>
          <w:rtl/>
        </w:rPr>
        <w:t>גב</w:t>
      </w:r>
      <w:r w:rsidRPr="00E5536A">
        <w:rPr>
          <w:caps/>
          <w:sz w:val="24"/>
          <w:szCs w:val="24"/>
          <w:u w:val="single"/>
          <w:rtl/>
        </w:rPr>
        <w:t>'</w:t>
      </w:r>
      <w:r w:rsidRPr="00E5536A">
        <w:rPr>
          <w:rFonts w:hint="cs"/>
          <w:caps/>
          <w:sz w:val="24"/>
          <w:szCs w:val="24"/>
          <w:u w:val="single"/>
          <w:rtl/>
        </w:rPr>
        <w:t xml:space="preserve"> רוני גרניט - נציגת משרד הבריאות בוועדה המחוזית</w:t>
      </w:r>
      <w:r w:rsidR="001E2274">
        <w:rPr>
          <w:rFonts w:hint="cs"/>
          <w:caps/>
          <w:sz w:val="24"/>
          <w:szCs w:val="24"/>
          <w:u w:val="single"/>
          <w:rtl/>
        </w:rPr>
        <w:t>:</w:t>
      </w:r>
    </w:p>
    <w:p w14:paraId="0268BC26" w14:textId="2519CC23" w:rsidR="001E2274" w:rsidRDefault="00965663" w:rsidP="00965663">
      <w:pPr>
        <w:rPr>
          <w:b w:val="0"/>
          <w:bCs w:val="0"/>
          <w:caps/>
          <w:sz w:val="24"/>
          <w:szCs w:val="24"/>
          <w:rtl/>
        </w:rPr>
      </w:pPr>
      <w:r>
        <w:rPr>
          <w:rFonts w:hint="cs"/>
          <w:b w:val="0"/>
          <w:bCs w:val="0"/>
          <w:caps/>
          <w:sz w:val="24"/>
          <w:szCs w:val="24"/>
          <w:rtl/>
        </w:rPr>
        <w:t xml:space="preserve">כי הם אמרו משרדים מרפאות היו להם ככה כל - מיני שימושים שהם, עם אופציות </w:t>
      </w:r>
    </w:p>
    <w:p w14:paraId="1D4B6EC0" w14:textId="77777777" w:rsidR="001E2274" w:rsidRDefault="001E2274" w:rsidP="00965663">
      <w:pPr>
        <w:rPr>
          <w:b w:val="0"/>
          <w:bCs w:val="0"/>
          <w:caps/>
          <w:sz w:val="24"/>
          <w:szCs w:val="24"/>
          <w:rtl/>
        </w:rPr>
      </w:pPr>
    </w:p>
    <w:p w14:paraId="0A681749" w14:textId="77777777" w:rsidR="001E2274" w:rsidRDefault="000A5C33" w:rsidP="00965663">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6DCD594E" w14:textId="7F30B3A1" w:rsidR="001E2274" w:rsidRDefault="00965663" w:rsidP="00965663">
      <w:pPr>
        <w:rPr>
          <w:b w:val="0"/>
          <w:bCs w:val="0"/>
          <w:caps/>
          <w:sz w:val="24"/>
          <w:szCs w:val="24"/>
          <w:rtl/>
        </w:rPr>
      </w:pPr>
      <w:r>
        <w:rPr>
          <w:rFonts w:hint="cs"/>
          <w:b w:val="0"/>
          <w:bCs w:val="0"/>
          <w:caps/>
          <w:sz w:val="24"/>
          <w:szCs w:val="24"/>
          <w:rtl/>
        </w:rPr>
        <w:t>לא אבל זה היה בהתחלה</w:t>
      </w:r>
    </w:p>
    <w:p w14:paraId="71E48241" w14:textId="77777777" w:rsidR="001E2274" w:rsidRDefault="001E2274" w:rsidP="00965663">
      <w:pPr>
        <w:rPr>
          <w:b w:val="0"/>
          <w:bCs w:val="0"/>
          <w:caps/>
          <w:sz w:val="24"/>
          <w:szCs w:val="24"/>
          <w:rtl/>
        </w:rPr>
      </w:pPr>
    </w:p>
    <w:p w14:paraId="22BBCDCB" w14:textId="77777777" w:rsidR="001E2274" w:rsidRDefault="003109B2" w:rsidP="00965663">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6FFCEAEA" w14:textId="5651FF4B" w:rsidR="001E2274" w:rsidRDefault="00965663" w:rsidP="00965663">
      <w:pPr>
        <w:rPr>
          <w:b w:val="0"/>
          <w:bCs w:val="0"/>
          <w:caps/>
          <w:sz w:val="24"/>
          <w:szCs w:val="24"/>
          <w:rtl/>
        </w:rPr>
      </w:pPr>
      <w:r>
        <w:rPr>
          <w:rFonts w:hint="cs"/>
          <w:b w:val="0"/>
          <w:bCs w:val="0"/>
          <w:caps/>
          <w:sz w:val="24"/>
          <w:szCs w:val="24"/>
          <w:rtl/>
        </w:rPr>
        <w:t xml:space="preserve">כן </w:t>
      </w:r>
    </w:p>
    <w:p w14:paraId="6665F4E4" w14:textId="77777777" w:rsidR="001E2274" w:rsidRDefault="001E2274" w:rsidP="00965663">
      <w:pPr>
        <w:rPr>
          <w:b w:val="0"/>
          <w:bCs w:val="0"/>
          <w:caps/>
          <w:sz w:val="24"/>
          <w:szCs w:val="24"/>
          <w:rtl/>
        </w:rPr>
      </w:pPr>
    </w:p>
    <w:p w14:paraId="425CAF64" w14:textId="77777777" w:rsidR="001E2274" w:rsidRDefault="000A5C33" w:rsidP="00965663">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18378464" w14:textId="19D2ADA7" w:rsidR="001E2274" w:rsidRDefault="00965663" w:rsidP="00965663">
      <w:pPr>
        <w:rPr>
          <w:b w:val="0"/>
          <w:bCs w:val="0"/>
          <w:caps/>
          <w:sz w:val="24"/>
          <w:szCs w:val="24"/>
          <w:rtl/>
        </w:rPr>
      </w:pPr>
      <w:r>
        <w:rPr>
          <w:rFonts w:hint="cs"/>
          <w:b w:val="0"/>
          <w:bCs w:val="0"/>
          <w:caps/>
          <w:sz w:val="24"/>
          <w:szCs w:val="24"/>
          <w:rtl/>
        </w:rPr>
        <w:t>אני חושב אנחנו דיברנו דיברנו איתם דיברנו עם העירייה ואז כנראה העירייה דיברה איתם והם באו כבר</w:t>
      </w:r>
    </w:p>
    <w:p w14:paraId="7070C3A4" w14:textId="77777777" w:rsidR="001E2274" w:rsidRDefault="001E2274" w:rsidP="00965663">
      <w:pPr>
        <w:rPr>
          <w:b w:val="0"/>
          <w:bCs w:val="0"/>
          <w:caps/>
          <w:sz w:val="24"/>
          <w:szCs w:val="24"/>
          <w:rtl/>
        </w:rPr>
      </w:pPr>
    </w:p>
    <w:p w14:paraId="307356B5" w14:textId="77777777" w:rsidR="001E2274" w:rsidRDefault="00AE2D5F" w:rsidP="00965663">
      <w:pPr>
        <w:rPr>
          <w:caps/>
          <w:sz w:val="24"/>
          <w:szCs w:val="24"/>
          <w:u w:val="single"/>
          <w:rtl/>
        </w:rPr>
      </w:pPr>
      <w:r w:rsidRPr="00AE2D5F">
        <w:rPr>
          <w:rFonts w:hint="cs"/>
          <w:caps/>
          <w:sz w:val="24"/>
          <w:szCs w:val="24"/>
          <w:u w:val="single"/>
          <w:rtl/>
        </w:rPr>
        <w:t>מר ארז שעני - נציג לשכת התכנון</w:t>
      </w:r>
      <w:r w:rsidR="001E2274">
        <w:rPr>
          <w:rFonts w:hint="cs"/>
          <w:caps/>
          <w:sz w:val="24"/>
          <w:szCs w:val="24"/>
          <w:u w:val="single"/>
          <w:rtl/>
        </w:rPr>
        <w:t>:</w:t>
      </w:r>
    </w:p>
    <w:p w14:paraId="2C682DAE" w14:textId="78C1735B" w:rsidR="001E2274" w:rsidRDefault="00965663" w:rsidP="00965663">
      <w:pPr>
        <w:rPr>
          <w:b w:val="0"/>
          <w:bCs w:val="0"/>
          <w:caps/>
          <w:sz w:val="24"/>
          <w:szCs w:val="24"/>
          <w:rtl/>
        </w:rPr>
      </w:pPr>
      <w:r>
        <w:rPr>
          <w:rFonts w:hint="cs"/>
          <w:b w:val="0"/>
          <w:bCs w:val="0"/>
          <w:caps/>
          <w:sz w:val="24"/>
          <w:szCs w:val="24"/>
          <w:rtl/>
        </w:rPr>
        <w:t xml:space="preserve">אתה, השימושים הם עשו לפי ה, לפי החלטה של הוועדה של הוועדה המקומית שזה שימושים קהילתיים חדר כושר חדרי חוגים ספא קופות חולים מרפאות </w:t>
      </w:r>
      <w:r w:rsidR="00BD35C6">
        <w:rPr>
          <w:rFonts w:hint="cs"/>
          <w:b w:val="0"/>
          <w:bCs w:val="0"/>
          <w:caps/>
          <w:sz w:val="24"/>
          <w:szCs w:val="24"/>
          <w:rtl/>
        </w:rPr>
        <w:t>בית מרחקת, חנויות שכונתיות מכבסה בית קפה וכו</w:t>
      </w:r>
    </w:p>
    <w:p w14:paraId="310E4B3D" w14:textId="77777777" w:rsidR="001E2274" w:rsidRDefault="001E2274" w:rsidP="00965663">
      <w:pPr>
        <w:rPr>
          <w:b w:val="0"/>
          <w:bCs w:val="0"/>
          <w:caps/>
          <w:sz w:val="24"/>
          <w:szCs w:val="24"/>
          <w:rtl/>
        </w:rPr>
      </w:pPr>
    </w:p>
    <w:p w14:paraId="3F1F3CC2" w14:textId="77777777" w:rsidR="001E2274" w:rsidRDefault="000A5C33" w:rsidP="00965663">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26285F59" w14:textId="53D21FEA" w:rsidR="001E2274" w:rsidRDefault="00BD35C6" w:rsidP="00965663">
      <w:pPr>
        <w:rPr>
          <w:b w:val="0"/>
          <w:bCs w:val="0"/>
          <w:caps/>
          <w:sz w:val="24"/>
          <w:szCs w:val="24"/>
          <w:rtl/>
        </w:rPr>
      </w:pPr>
      <w:r>
        <w:rPr>
          <w:rFonts w:hint="cs"/>
          <w:b w:val="0"/>
          <w:bCs w:val="0"/>
          <w:caps/>
          <w:sz w:val="24"/>
          <w:szCs w:val="24"/>
          <w:rtl/>
        </w:rPr>
        <w:t>מכבסה?</w:t>
      </w:r>
    </w:p>
    <w:p w14:paraId="0C6922ED" w14:textId="77777777" w:rsidR="001E2274" w:rsidRDefault="001E2274" w:rsidP="00965663">
      <w:pPr>
        <w:rPr>
          <w:b w:val="0"/>
          <w:bCs w:val="0"/>
          <w:caps/>
          <w:sz w:val="24"/>
          <w:szCs w:val="24"/>
          <w:rtl/>
        </w:rPr>
      </w:pPr>
    </w:p>
    <w:p w14:paraId="14CC117F" w14:textId="77777777" w:rsidR="001E2274" w:rsidRDefault="003361D4" w:rsidP="00965663">
      <w:pPr>
        <w:rPr>
          <w:caps/>
          <w:sz w:val="24"/>
          <w:szCs w:val="24"/>
          <w:u w:val="single"/>
          <w:rtl/>
        </w:rPr>
      </w:pPr>
      <w:r w:rsidRPr="003361D4">
        <w:rPr>
          <w:rFonts w:hint="cs"/>
          <w:caps/>
          <w:sz w:val="24"/>
          <w:szCs w:val="24"/>
          <w:u w:val="single"/>
          <w:rtl/>
        </w:rPr>
        <w:t>עורך דין ניצן בן ארויה - יועץ משפטי לוועדה המחוזית</w:t>
      </w:r>
      <w:r w:rsidR="001E2274">
        <w:rPr>
          <w:rFonts w:hint="cs"/>
          <w:caps/>
          <w:sz w:val="24"/>
          <w:szCs w:val="24"/>
          <w:u w:val="single"/>
          <w:rtl/>
        </w:rPr>
        <w:t>:</w:t>
      </w:r>
    </w:p>
    <w:p w14:paraId="1157D642" w14:textId="2C6AB5C5" w:rsidR="001E2274" w:rsidRDefault="00BD35C6" w:rsidP="00965663">
      <w:pPr>
        <w:rPr>
          <w:b w:val="0"/>
          <w:bCs w:val="0"/>
          <w:caps/>
          <w:sz w:val="24"/>
          <w:szCs w:val="24"/>
          <w:rtl/>
        </w:rPr>
      </w:pPr>
      <w:r>
        <w:rPr>
          <w:rFonts w:hint="cs"/>
          <w:b w:val="0"/>
          <w:bCs w:val="0"/>
          <w:caps/>
          <w:sz w:val="24"/>
          <w:szCs w:val="24"/>
          <w:rtl/>
        </w:rPr>
        <w:t>זה דריי קלינינג זה לא מכבסה</w:t>
      </w:r>
    </w:p>
    <w:p w14:paraId="386DA7AE" w14:textId="77777777" w:rsidR="001E2274" w:rsidRDefault="001E2274" w:rsidP="00965663">
      <w:pPr>
        <w:rPr>
          <w:b w:val="0"/>
          <w:bCs w:val="0"/>
          <w:caps/>
          <w:sz w:val="24"/>
          <w:szCs w:val="24"/>
          <w:rtl/>
        </w:rPr>
      </w:pPr>
    </w:p>
    <w:p w14:paraId="5AE27649" w14:textId="77777777" w:rsidR="001E2274" w:rsidRDefault="00AE2D5F" w:rsidP="00965663">
      <w:pPr>
        <w:rPr>
          <w:caps/>
          <w:sz w:val="24"/>
          <w:szCs w:val="24"/>
          <w:u w:val="single"/>
          <w:rtl/>
        </w:rPr>
      </w:pPr>
      <w:r w:rsidRPr="00AE2D5F">
        <w:rPr>
          <w:rFonts w:hint="cs"/>
          <w:caps/>
          <w:sz w:val="24"/>
          <w:szCs w:val="24"/>
          <w:u w:val="single"/>
          <w:rtl/>
        </w:rPr>
        <w:t>מר ארז שעני - נציג לשכת התכנון</w:t>
      </w:r>
      <w:r w:rsidR="001E2274">
        <w:rPr>
          <w:rFonts w:hint="cs"/>
          <w:caps/>
          <w:sz w:val="24"/>
          <w:szCs w:val="24"/>
          <w:u w:val="single"/>
          <w:rtl/>
        </w:rPr>
        <w:t>:</w:t>
      </w:r>
    </w:p>
    <w:p w14:paraId="00369A89" w14:textId="73C80130" w:rsidR="001E2274" w:rsidRDefault="00BD35C6" w:rsidP="00965663">
      <w:pPr>
        <w:rPr>
          <w:b w:val="0"/>
          <w:bCs w:val="0"/>
          <w:caps/>
          <w:sz w:val="24"/>
          <w:szCs w:val="24"/>
          <w:rtl/>
        </w:rPr>
      </w:pPr>
      <w:r>
        <w:rPr>
          <w:rFonts w:hint="cs"/>
          <w:b w:val="0"/>
          <w:bCs w:val="0"/>
          <w:caps/>
          <w:sz w:val="24"/>
          <w:szCs w:val="24"/>
          <w:rtl/>
        </w:rPr>
        <w:t>כמו שיש פה ליד ה ...</w:t>
      </w:r>
    </w:p>
    <w:p w14:paraId="61C67FEC" w14:textId="77777777" w:rsidR="001E2274" w:rsidRDefault="001E2274" w:rsidP="00965663">
      <w:pPr>
        <w:rPr>
          <w:b w:val="0"/>
          <w:bCs w:val="0"/>
          <w:caps/>
          <w:sz w:val="24"/>
          <w:szCs w:val="24"/>
          <w:rtl/>
        </w:rPr>
      </w:pPr>
    </w:p>
    <w:p w14:paraId="1602F0EB" w14:textId="77777777" w:rsidR="001E2274" w:rsidRDefault="003361D4" w:rsidP="00965663">
      <w:pPr>
        <w:rPr>
          <w:caps/>
          <w:sz w:val="24"/>
          <w:szCs w:val="24"/>
          <w:u w:val="single"/>
          <w:rtl/>
        </w:rPr>
      </w:pPr>
      <w:r w:rsidRPr="003361D4">
        <w:rPr>
          <w:rFonts w:hint="cs"/>
          <w:caps/>
          <w:sz w:val="24"/>
          <w:szCs w:val="24"/>
          <w:u w:val="single"/>
          <w:rtl/>
        </w:rPr>
        <w:t>עורך דין ניצן בן ארויה - יועץ משפטי לוועדה המחוזית</w:t>
      </w:r>
      <w:r w:rsidR="001E2274">
        <w:rPr>
          <w:rFonts w:hint="cs"/>
          <w:caps/>
          <w:sz w:val="24"/>
          <w:szCs w:val="24"/>
          <w:u w:val="single"/>
          <w:rtl/>
        </w:rPr>
        <w:t>:</w:t>
      </w:r>
    </w:p>
    <w:p w14:paraId="78839875" w14:textId="3CE0C56E" w:rsidR="001E2274" w:rsidRDefault="00BD35C6" w:rsidP="00965663">
      <w:pPr>
        <w:rPr>
          <w:b w:val="0"/>
          <w:bCs w:val="0"/>
          <w:caps/>
          <w:sz w:val="24"/>
          <w:szCs w:val="24"/>
          <w:rtl/>
        </w:rPr>
      </w:pPr>
      <w:r>
        <w:rPr>
          <w:rFonts w:hint="cs"/>
          <w:b w:val="0"/>
          <w:bCs w:val="0"/>
          <w:caps/>
          <w:sz w:val="24"/>
          <w:szCs w:val="24"/>
          <w:rtl/>
        </w:rPr>
        <w:t xml:space="preserve">כן כאלה מתחת </w:t>
      </w:r>
    </w:p>
    <w:p w14:paraId="1726660A" w14:textId="77777777" w:rsidR="001E2274" w:rsidRDefault="001E2274" w:rsidP="00965663">
      <w:pPr>
        <w:rPr>
          <w:b w:val="0"/>
          <w:bCs w:val="0"/>
          <w:caps/>
          <w:sz w:val="24"/>
          <w:szCs w:val="24"/>
          <w:rtl/>
        </w:rPr>
      </w:pPr>
    </w:p>
    <w:p w14:paraId="1D95F413" w14:textId="77777777" w:rsidR="001E2274" w:rsidRDefault="00E5536A" w:rsidP="00965663">
      <w:pPr>
        <w:rPr>
          <w:caps/>
          <w:sz w:val="24"/>
          <w:szCs w:val="24"/>
          <w:u w:val="single"/>
          <w:rtl/>
        </w:rPr>
      </w:pPr>
      <w:r w:rsidRPr="00E5536A">
        <w:rPr>
          <w:rFonts w:hint="cs"/>
          <w:caps/>
          <w:sz w:val="24"/>
          <w:szCs w:val="24"/>
          <w:u w:val="single"/>
          <w:rtl/>
        </w:rPr>
        <w:t>גב</w:t>
      </w:r>
      <w:r w:rsidRPr="00E5536A">
        <w:rPr>
          <w:caps/>
          <w:sz w:val="24"/>
          <w:szCs w:val="24"/>
          <w:u w:val="single"/>
          <w:rtl/>
        </w:rPr>
        <w:t>'</w:t>
      </w:r>
      <w:r w:rsidRPr="00E5536A">
        <w:rPr>
          <w:rFonts w:hint="cs"/>
          <w:caps/>
          <w:sz w:val="24"/>
          <w:szCs w:val="24"/>
          <w:u w:val="single"/>
          <w:rtl/>
        </w:rPr>
        <w:t xml:space="preserve"> רוני גרניט - נציגת משרד הבריאות בוועדה המחוזית</w:t>
      </w:r>
      <w:r w:rsidR="001E2274">
        <w:rPr>
          <w:rFonts w:hint="cs"/>
          <w:caps/>
          <w:sz w:val="24"/>
          <w:szCs w:val="24"/>
          <w:u w:val="single"/>
          <w:rtl/>
        </w:rPr>
        <w:t>:</w:t>
      </w:r>
    </w:p>
    <w:p w14:paraId="0C22AB03" w14:textId="09E126B0" w:rsidR="001E2274" w:rsidRDefault="00BD35C6" w:rsidP="00965663">
      <w:pPr>
        <w:rPr>
          <w:b w:val="0"/>
          <w:bCs w:val="0"/>
          <w:caps/>
          <w:sz w:val="24"/>
          <w:szCs w:val="24"/>
          <w:rtl/>
        </w:rPr>
      </w:pPr>
      <w:r>
        <w:rPr>
          <w:rFonts w:hint="cs"/>
          <w:b w:val="0"/>
          <w:bCs w:val="0"/>
          <w:caps/>
          <w:sz w:val="24"/>
          <w:szCs w:val="24"/>
          <w:rtl/>
        </w:rPr>
        <w:t xml:space="preserve">כן </w:t>
      </w:r>
    </w:p>
    <w:p w14:paraId="3725574A" w14:textId="77777777" w:rsidR="001E2274" w:rsidRDefault="001E2274" w:rsidP="00965663">
      <w:pPr>
        <w:rPr>
          <w:b w:val="0"/>
          <w:bCs w:val="0"/>
          <w:caps/>
          <w:sz w:val="24"/>
          <w:szCs w:val="24"/>
          <w:rtl/>
        </w:rPr>
      </w:pPr>
    </w:p>
    <w:p w14:paraId="3A80C9E0" w14:textId="77777777" w:rsidR="001E2274" w:rsidRDefault="00AE2D5F" w:rsidP="00965663">
      <w:pPr>
        <w:rPr>
          <w:caps/>
          <w:sz w:val="24"/>
          <w:szCs w:val="24"/>
          <w:u w:val="single"/>
          <w:rtl/>
        </w:rPr>
      </w:pPr>
      <w:r w:rsidRPr="00AE2D5F">
        <w:rPr>
          <w:rFonts w:hint="cs"/>
          <w:caps/>
          <w:sz w:val="24"/>
          <w:szCs w:val="24"/>
          <w:u w:val="single"/>
          <w:rtl/>
        </w:rPr>
        <w:t>מר ארז שעני - נציג לשכת התכנון</w:t>
      </w:r>
      <w:r w:rsidR="001E2274">
        <w:rPr>
          <w:rFonts w:hint="cs"/>
          <w:caps/>
          <w:sz w:val="24"/>
          <w:szCs w:val="24"/>
          <w:u w:val="single"/>
          <w:rtl/>
        </w:rPr>
        <w:t>:</w:t>
      </w:r>
    </w:p>
    <w:p w14:paraId="16EE3781" w14:textId="1CC130FB" w:rsidR="001E2274" w:rsidRDefault="00BD35C6" w:rsidP="00965663">
      <w:pPr>
        <w:rPr>
          <w:b w:val="0"/>
          <w:bCs w:val="0"/>
          <w:caps/>
          <w:sz w:val="24"/>
          <w:szCs w:val="24"/>
          <w:rtl/>
        </w:rPr>
      </w:pPr>
      <w:r>
        <w:rPr>
          <w:rFonts w:hint="cs"/>
          <w:b w:val="0"/>
          <w:bCs w:val="0"/>
          <w:caps/>
          <w:sz w:val="24"/>
          <w:szCs w:val="24"/>
          <w:rtl/>
        </w:rPr>
        <w:t>רגע</w:t>
      </w:r>
      <w:r w:rsidR="000F703D">
        <w:rPr>
          <w:rFonts w:hint="cs"/>
          <w:b w:val="0"/>
          <w:bCs w:val="0"/>
          <w:caps/>
          <w:sz w:val="24"/>
          <w:szCs w:val="24"/>
          <w:rtl/>
        </w:rPr>
        <w:t xml:space="preserve"> </w:t>
      </w:r>
      <w:r>
        <w:rPr>
          <w:rFonts w:hint="cs"/>
          <w:b w:val="0"/>
          <w:bCs w:val="0"/>
          <w:caps/>
          <w:sz w:val="24"/>
          <w:szCs w:val="24"/>
          <w:rtl/>
        </w:rPr>
        <w:t xml:space="preserve">אבל אבל כן יש </w:t>
      </w:r>
    </w:p>
    <w:p w14:paraId="2E927A91" w14:textId="77777777" w:rsidR="001E2274" w:rsidRDefault="001E2274" w:rsidP="00965663">
      <w:pPr>
        <w:rPr>
          <w:b w:val="0"/>
          <w:bCs w:val="0"/>
          <w:caps/>
          <w:sz w:val="24"/>
          <w:szCs w:val="24"/>
          <w:rtl/>
        </w:rPr>
      </w:pPr>
    </w:p>
    <w:p w14:paraId="5A14771E" w14:textId="77777777" w:rsidR="001E2274" w:rsidRDefault="003109B2" w:rsidP="00965663">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77B39D47" w14:textId="79CD7528" w:rsidR="001E2274" w:rsidRDefault="00BD35C6" w:rsidP="00965663">
      <w:pPr>
        <w:rPr>
          <w:b w:val="0"/>
          <w:bCs w:val="0"/>
          <w:caps/>
          <w:sz w:val="24"/>
          <w:szCs w:val="24"/>
          <w:rtl/>
        </w:rPr>
      </w:pPr>
      <w:r>
        <w:rPr>
          <w:rFonts w:hint="cs"/>
          <w:b w:val="0"/>
          <w:bCs w:val="0"/>
          <w:caps/>
          <w:sz w:val="24"/>
          <w:szCs w:val="24"/>
          <w:rtl/>
        </w:rPr>
        <w:lastRenderedPageBreak/>
        <w:t xml:space="preserve">לא זה זה צריך להיות </w:t>
      </w:r>
    </w:p>
    <w:p w14:paraId="4474C77F" w14:textId="77777777" w:rsidR="001E2274" w:rsidRDefault="001E2274" w:rsidP="00965663">
      <w:pPr>
        <w:rPr>
          <w:b w:val="0"/>
          <w:bCs w:val="0"/>
          <w:caps/>
          <w:sz w:val="24"/>
          <w:szCs w:val="24"/>
          <w:rtl/>
        </w:rPr>
      </w:pPr>
    </w:p>
    <w:p w14:paraId="21DD120F" w14:textId="77777777" w:rsidR="001E2274" w:rsidRDefault="00AE2D5F" w:rsidP="00965663">
      <w:pPr>
        <w:rPr>
          <w:caps/>
          <w:sz w:val="24"/>
          <w:szCs w:val="24"/>
          <w:u w:val="single"/>
          <w:rtl/>
        </w:rPr>
      </w:pPr>
      <w:r w:rsidRPr="00AE2D5F">
        <w:rPr>
          <w:rFonts w:hint="cs"/>
          <w:caps/>
          <w:sz w:val="24"/>
          <w:szCs w:val="24"/>
          <w:u w:val="single"/>
          <w:rtl/>
        </w:rPr>
        <w:t>מר ארז שעני - נציג לשכת התכנון</w:t>
      </w:r>
      <w:r w:rsidR="001E2274">
        <w:rPr>
          <w:rFonts w:hint="cs"/>
          <w:caps/>
          <w:sz w:val="24"/>
          <w:szCs w:val="24"/>
          <w:u w:val="single"/>
          <w:rtl/>
        </w:rPr>
        <w:t>:</w:t>
      </w:r>
    </w:p>
    <w:p w14:paraId="07B88FC4" w14:textId="5E2A8FD7" w:rsidR="001E2274" w:rsidRDefault="00BD35C6" w:rsidP="00965663">
      <w:pPr>
        <w:rPr>
          <w:b w:val="0"/>
          <w:bCs w:val="0"/>
          <w:caps/>
          <w:sz w:val="24"/>
          <w:szCs w:val="24"/>
          <w:rtl/>
        </w:rPr>
      </w:pPr>
      <w:r>
        <w:rPr>
          <w:rFonts w:hint="cs"/>
          <w:b w:val="0"/>
          <w:bCs w:val="0"/>
          <w:caps/>
          <w:sz w:val="24"/>
          <w:szCs w:val="24"/>
          <w:rtl/>
        </w:rPr>
        <w:t xml:space="preserve">רגע </w:t>
      </w:r>
    </w:p>
    <w:p w14:paraId="4F161D2A" w14:textId="77777777" w:rsidR="001E2274" w:rsidRDefault="001E2274" w:rsidP="00965663">
      <w:pPr>
        <w:rPr>
          <w:b w:val="0"/>
          <w:bCs w:val="0"/>
          <w:caps/>
          <w:sz w:val="24"/>
          <w:szCs w:val="24"/>
          <w:rtl/>
        </w:rPr>
      </w:pPr>
    </w:p>
    <w:p w14:paraId="65B47BBF" w14:textId="77777777" w:rsidR="001E2274" w:rsidRDefault="003109B2" w:rsidP="00965663">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37048DCE" w14:textId="390A92F4" w:rsidR="001E2274" w:rsidRDefault="00BD35C6" w:rsidP="00965663">
      <w:pPr>
        <w:rPr>
          <w:b w:val="0"/>
          <w:bCs w:val="0"/>
          <w:caps/>
          <w:sz w:val="24"/>
          <w:szCs w:val="24"/>
          <w:rtl/>
        </w:rPr>
      </w:pPr>
      <w:r>
        <w:rPr>
          <w:rFonts w:hint="cs"/>
          <w:b w:val="0"/>
          <w:bCs w:val="0"/>
          <w:caps/>
          <w:sz w:val="24"/>
          <w:szCs w:val="24"/>
          <w:rtl/>
        </w:rPr>
        <w:t>שימושים</w:t>
      </w:r>
      <w:r w:rsidR="000F703D">
        <w:rPr>
          <w:rFonts w:hint="cs"/>
          <w:b w:val="0"/>
          <w:bCs w:val="0"/>
          <w:caps/>
          <w:sz w:val="24"/>
          <w:szCs w:val="24"/>
          <w:rtl/>
        </w:rPr>
        <w:t xml:space="preserve"> </w:t>
      </w:r>
      <w:r>
        <w:rPr>
          <w:rFonts w:hint="cs"/>
          <w:b w:val="0"/>
          <w:bCs w:val="0"/>
          <w:caps/>
          <w:sz w:val="24"/>
          <w:szCs w:val="24"/>
          <w:rtl/>
        </w:rPr>
        <w:t>אבל שלא יהוו מטרד ל,</w:t>
      </w:r>
    </w:p>
    <w:p w14:paraId="1E69BFC8" w14:textId="77777777" w:rsidR="001E2274" w:rsidRDefault="001E2274" w:rsidP="00965663">
      <w:pPr>
        <w:rPr>
          <w:b w:val="0"/>
          <w:bCs w:val="0"/>
          <w:caps/>
          <w:sz w:val="24"/>
          <w:szCs w:val="24"/>
          <w:rtl/>
        </w:rPr>
      </w:pPr>
    </w:p>
    <w:p w14:paraId="01F5EFD9" w14:textId="77777777" w:rsidR="001E2274" w:rsidRDefault="00E5536A" w:rsidP="00BD35C6">
      <w:pPr>
        <w:rPr>
          <w:caps/>
          <w:sz w:val="24"/>
          <w:szCs w:val="24"/>
          <w:u w:val="single"/>
          <w:rtl/>
        </w:rPr>
      </w:pPr>
      <w:r w:rsidRPr="00E5536A">
        <w:rPr>
          <w:rFonts w:hint="cs"/>
          <w:caps/>
          <w:sz w:val="24"/>
          <w:szCs w:val="24"/>
          <w:u w:val="single"/>
          <w:rtl/>
        </w:rPr>
        <w:t>גב</w:t>
      </w:r>
      <w:r w:rsidRPr="00E5536A">
        <w:rPr>
          <w:caps/>
          <w:sz w:val="24"/>
          <w:szCs w:val="24"/>
          <w:u w:val="single"/>
          <w:rtl/>
        </w:rPr>
        <w:t>'</w:t>
      </w:r>
      <w:r w:rsidRPr="00E5536A">
        <w:rPr>
          <w:rFonts w:hint="cs"/>
          <w:caps/>
          <w:sz w:val="24"/>
          <w:szCs w:val="24"/>
          <w:u w:val="single"/>
          <w:rtl/>
        </w:rPr>
        <w:t xml:space="preserve"> רוני גרניט - נציגת משרד הבריאות בוועדה המחוזית</w:t>
      </w:r>
      <w:r w:rsidR="001E2274">
        <w:rPr>
          <w:rFonts w:hint="cs"/>
          <w:caps/>
          <w:sz w:val="24"/>
          <w:szCs w:val="24"/>
          <w:u w:val="single"/>
          <w:rtl/>
        </w:rPr>
        <w:t>:</w:t>
      </w:r>
    </w:p>
    <w:p w14:paraId="5A2CEEE6" w14:textId="57FC37CF" w:rsidR="001E2274" w:rsidRDefault="00BD35C6" w:rsidP="00BD35C6">
      <w:pPr>
        <w:rPr>
          <w:b w:val="0"/>
          <w:bCs w:val="0"/>
          <w:caps/>
          <w:sz w:val="24"/>
          <w:szCs w:val="24"/>
          <w:rtl/>
        </w:rPr>
      </w:pPr>
      <w:r>
        <w:rPr>
          <w:rFonts w:hint="cs"/>
          <w:b w:val="0"/>
          <w:bCs w:val="0"/>
          <w:caps/>
          <w:sz w:val="24"/>
          <w:szCs w:val="24"/>
          <w:rtl/>
        </w:rPr>
        <w:t>כן</w:t>
      </w:r>
      <w:r w:rsidR="000F703D">
        <w:rPr>
          <w:rFonts w:hint="cs"/>
          <w:b w:val="0"/>
          <w:bCs w:val="0"/>
          <w:caps/>
          <w:sz w:val="24"/>
          <w:szCs w:val="24"/>
          <w:rtl/>
        </w:rPr>
        <w:t xml:space="preserve"> </w:t>
      </w:r>
      <w:r>
        <w:rPr>
          <w:rFonts w:hint="cs"/>
          <w:b w:val="0"/>
          <w:bCs w:val="0"/>
          <w:caps/>
          <w:sz w:val="24"/>
          <w:szCs w:val="24"/>
          <w:rtl/>
        </w:rPr>
        <w:t xml:space="preserve">... קרוב </w:t>
      </w:r>
    </w:p>
    <w:p w14:paraId="59EF283B" w14:textId="77777777" w:rsidR="001E2274" w:rsidRDefault="001E2274" w:rsidP="00BD35C6">
      <w:pPr>
        <w:rPr>
          <w:b w:val="0"/>
          <w:bCs w:val="0"/>
          <w:caps/>
          <w:sz w:val="24"/>
          <w:szCs w:val="24"/>
          <w:rtl/>
        </w:rPr>
      </w:pPr>
    </w:p>
    <w:p w14:paraId="1B567EEA" w14:textId="77777777" w:rsidR="001E2274" w:rsidRDefault="00AE2D5F" w:rsidP="00BD35C6">
      <w:pPr>
        <w:rPr>
          <w:caps/>
          <w:sz w:val="24"/>
          <w:szCs w:val="24"/>
          <w:u w:val="single"/>
          <w:rtl/>
        </w:rPr>
      </w:pPr>
      <w:r w:rsidRPr="00AE2D5F">
        <w:rPr>
          <w:rFonts w:hint="cs"/>
          <w:caps/>
          <w:sz w:val="24"/>
          <w:szCs w:val="24"/>
          <w:u w:val="single"/>
          <w:rtl/>
        </w:rPr>
        <w:t>מר ארז שעני - נציג לשכת התכנון</w:t>
      </w:r>
      <w:r w:rsidR="001E2274">
        <w:rPr>
          <w:rFonts w:hint="cs"/>
          <w:caps/>
          <w:sz w:val="24"/>
          <w:szCs w:val="24"/>
          <w:u w:val="single"/>
          <w:rtl/>
        </w:rPr>
        <w:t>:</w:t>
      </w:r>
    </w:p>
    <w:p w14:paraId="41309F22" w14:textId="52FEFDAC" w:rsidR="001E2274" w:rsidRDefault="00BD35C6" w:rsidP="00BD35C6">
      <w:pPr>
        <w:rPr>
          <w:b w:val="0"/>
          <w:bCs w:val="0"/>
          <w:caps/>
          <w:sz w:val="24"/>
          <w:szCs w:val="24"/>
          <w:rtl/>
        </w:rPr>
      </w:pPr>
      <w:r>
        <w:rPr>
          <w:rFonts w:hint="cs"/>
          <w:b w:val="0"/>
          <w:bCs w:val="0"/>
          <w:caps/>
          <w:sz w:val="24"/>
          <w:szCs w:val="24"/>
          <w:rtl/>
        </w:rPr>
        <w:t xml:space="preserve">זה הם כותבים תעסוקה הכוללת שירותים עסקיים ומשרדים ומוסדות אקדמיים </w:t>
      </w:r>
    </w:p>
    <w:p w14:paraId="46E751B3" w14:textId="77777777" w:rsidR="001E2274" w:rsidRDefault="001E2274" w:rsidP="00BD35C6">
      <w:pPr>
        <w:rPr>
          <w:b w:val="0"/>
          <w:bCs w:val="0"/>
          <w:caps/>
          <w:sz w:val="24"/>
          <w:szCs w:val="24"/>
          <w:rtl/>
        </w:rPr>
      </w:pPr>
    </w:p>
    <w:p w14:paraId="674C9F89" w14:textId="77777777" w:rsidR="001E2274" w:rsidRDefault="00E5536A" w:rsidP="00BD35C6">
      <w:pPr>
        <w:rPr>
          <w:caps/>
          <w:sz w:val="24"/>
          <w:szCs w:val="24"/>
          <w:u w:val="single"/>
          <w:rtl/>
        </w:rPr>
      </w:pPr>
      <w:r w:rsidRPr="00E5536A">
        <w:rPr>
          <w:rFonts w:hint="cs"/>
          <w:caps/>
          <w:sz w:val="24"/>
          <w:szCs w:val="24"/>
          <w:u w:val="single"/>
          <w:rtl/>
        </w:rPr>
        <w:t>גב</w:t>
      </w:r>
      <w:r w:rsidRPr="00E5536A">
        <w:rPr>
          <w:caps/>
          <w:sz w:val="24"/>
          <w:szCs w:val="24"/>
          <w:u w:val="single"/>
          <w:rtl/>
        </w:rPr>
        <w:t>'</w:t>
      </w:r>
      <w:r w:rsidRPr="00E5536A">
        <w:rPr>
          <w:rFonts w:hint="cs"/>
          <w:caps/>
          <w:sz w:val="24"/>
          <w:szCs w:val="24"/>
          <w:u w:val="single"/>
          <w:rtl/>
        </w:rPr>
        <w:t xml:space="preserve"> רוני גרניט - נציגת משרד הבריאות בוועדה המחוזית</w:t>
      </w:r>
      <w:r w:rsidR="001E2274">
        <w:rPr>
          <w:rFonts w:hint="cs"/>
          <w:caps/>
          <w:sz w:val="24"/>
          <w:szCs w:val="24"/>
          <w:u w:val="single"/>
          <w:rtl/>
        </w:rPr>
        <w:t>:</w:t>
      </w:r>
    </w:p>
    <w:p w14:paraId="6035D365" w14:textId="604F8FCD" w:rsidR="001E2274" w:rsidRDefault="00BD35C6" w:rsidP="00BD35C6">
      <w:pPr>
        <w:rPr>
          <w:b w:val="0"/>
          <w:bCs w:val="0"/>
          <w:caps/>
          <w:sz w:val="24"/>
          <w:szCs w:val="24"/>
          <w:rtl/>
        </w:rPr>
      </w:pPr>
      <w:r>
        <w:rPr>
          <w:rFonts w:hint="cs"/>
          <w:b w:val="0"/>
          <w:bCs w:val="0"/>
          <w:caps/>
          <w:sz w:val="24"/>
          <w:szCs w:val="24"/>
          <w:rtl/>
        </w:rPr>
        <w:t>מה זה מוסדות אקדמיים?</w:t>
      </w:r>
    </w:p>
    <w:p w14:paraId="333619F1" w14:textId="77777777" w:rsidR="001E2274" w:rsidRDefault="001E2274" w:rsidP="00BD35C6">
      <w:pPr>
        <w:rPr>
          <w:b w:val="0"/>
          <w:bCs w:val="0"/>
          <w:caps/>
          <w:sz w:val="24"/>
          <w:szCs w:val="24"/>
          <w:rtl/>
        </w:rPr>
      </w:pPr>
    </w:p>
    <w:p w14:paraId="3A4A0E6B" w14:textId="77777777" w:rsidR="001E2274" w:rsidRDefault="00AE2D5F" w:rsidP="00BD35C6">
      <w:pPr>
        <w:rPr>
          <w:caps/>
          <w:sz w:val="24"/>
          <w:szCs w:val="24"/>
          <w:u w:val="single"/>
          <w:rtl/>
        </w:rPr>
      </w:pPr>
      <w:r w:rsidRPr="00AE2D5F">
        <w:rPr>
          <w:rFonts w:hint="cs"/>
          <w:caps/>
          <w:sz w:val="24"/>
          <w:szCs w:val="24"/>
          <w:u w:val="single"/>
          <w:rtl/>
        </w:rPr>
        <w:t>מר ארז שעני - נציג לשכת התכנון</w:t>
      </w:r>
      <w:r w:rsidR="001E2274">
        <w:rPr>
          <w:rFonts w:hint="cs"/>
          <w:caps/>
          <w:sz w:val="24"/>
          <w:szCs w:val="24"/>
          <w:u w:val="single"/>
          <w:rtl/>
        </w:rPr>
        <w:t>:</w:t>
      </w:r>
    </w:p>
    <w:p w14:paraId="3574AD9E" w14:textId="01913279" w:rsidR="001E2274" w:rsidRDefault="00BD35C6" w:rsidP="00BD35C6">
      <w:pPr>
        <w:rPr>
          <w:b w:val="0"/>
          <w:bCs w:val="0"/>
          <w:caps/>
          <w:sz w:val="24"/>
          <w:szCs w:val="24"/>
          <w:rtl/>
        </w:rPr>
      </w:pPr>
      <w:r>
        <w:rPr>
          <w:rFonts w:hint="cs"/>
          <w:b w:val="0"/>
          <w:bCs w:val="0"/>
          <w:caps/>
          <w:sz w:val="24"/>
          <w:szCs w:val="24"/>
          <w:rtl/>
        </w:rPr>
        <w:t>בדרך כלל,</w:t>
      </w:r>
    </w:p>
    <w:p w14:paraId="3D8E0B31" w14:textId="77777777" w:rsidR="001E2274" w:rsidRDefault="001E2274" w:rsidP="00BD35C6">
      <w:pPr>
        <w:rPr>
          <w:b w:val="0"/>
          <w:bCs w:val="0"/>
          <w:caps/>
          <w:sz w:val="24"/>
          <w:szCs w:val="24"/>
          <w:rtl/>
        </w:rPr>
      </w:pPr>
    </w:p>
    <w:p w14:paraId="2156D3A0" w14:textId="77777777" w:rsidR="001E2274" w:rsidRDefault="003361D4" w:rsidP="00BD35C6">
      <w:pPr>
        <w:rPr>
          <w:caps/>
          <w:sz w:val="24"/>
          <w:szCs w:val="24"/>
          <w:u w:val="single"/>
          <w:rtl/>
        </w:rPr>
      </w:pPr>
      <w:r w:rsidRPr="003361D4">
        <w:rPr>
          <w:rFonts w:hint="cs"/>
          <w:caps/>
          <w:sz w:val="24"/>
          <w:szCs w:val="24"/>
          <w:u w:val="single"/>
          <w:rtl/>
        </w:rPr>
        <w:t>עורך דין ניצן בן ארויה - יועץ משפטי לוועדה המחוזית</w:t>
      </w:r>
      <w:r w:rsidR="001E2274">
        <w:rPr>
          <w:rFonts w:hint="cs"/>
          <w:caps/>
          <w:sz w:val="24"/>
          <w:szCs w:val="24"/>
          <w:u w:val="single"/>
          <w:rtl/>
        </w:rPr>
        <w:t>:</w:t>
      </w:r>
    </w:p>
    <w:p w14:paraId="3E79A097" w14:textId="4617FD22" w:rsidR="001E2274" w:rsidRDefault="00BD35C6" w:rsidP="00BD35C6">
      <w:pPr>
        <w:rPr>
          <w:b w:val="0"/>
          <w:bCs w:val="0"/>
          <w:caps/>
          <w:sz w:val="24"/>
          <w:szCs w:val="24"/>
          <w:rtl/>
        </w:rPr>
      </w:pPr>
      <w:r>
        <w:rPr>
          <w:rFonts w:hint="cs"/>
          <w:b w:val="0"/>
          <w:bCs w:val="0"/>
          <w:caps/>
          <w:sz w:val="24"/>
          <w:szCs w:val="24"/>
          <w:rtl/>
        </w:rPr>
        <w:t xml:space="preserve">מכללה </w:t>
      </w:r>
    </w:p>
    <w:p w14:paraId="0D502C13" w14:textId="77777777" w:rsidR="001E2274" w:rsidRDefault="001E2274" w:rsidP="00BD35C6">
      <w:pPr>
        <w:rPr>
          <w:b w:val="0"/>
          <w:bCs w:val="0"/>
          <w:caps/>
          <w:sz w:val="24"/>
          <w:szCs w:val="24"/>
          <w:rtl/>
        </w:rPr>
      </w:pPr>
    </w:p>
    <w:p w14:paraId="1FA10C64" w14:textId="77777777" w:rsidR="001E2274" w:rsidRDefault="00AE2D5F" w:rsidP="00BD35C6">
      <w:pPr>
        <w:rPr>
          <w:caps/>
          <w:sz w:val="24"/>
          <w:szCs w:val="24"/>
          <w:u w:val="single"/>
          <w:rtl/>
        </w:rPr>
      </w:pPr>
      <w:r w:rsidRPr="00AE2D5F">
        <w:rPr>
          <w:rFonts w:hint="cs"/>
          <w:caps/>
          <w:sz w:val="24"/>
          <w:szCs w:val="24"/>
          <w:u w:val="single"/>
          <w:rtl/>
        </w:rPr>
        <w:t>מר ארז שעני - נציג לשכת התכנון</w:t>
      </w:r>
      <w:r w:rsidR="001E2274">
        <w:rPr>
          <w:rFonts w:hint="cs"/>
          <w:caps/>
          <w:sz w:val="24"/>
          <w:szCs w:val="24"/>
          <w:u w:val="single"/>
          <w:rtl/>
        </w:rPr>
        <w:t>:</w:t>
      </w:r>
    </w:p>
    <w:p w14:paraId="5D13DACA" w14:textId="1B01658A" w:rsidR="001E2274" w:rsidRDefault="00BD35C6" w:rsidP="00BD35C6">
      <w:pPr>
        <w:rPr>
          <w:b w:val="0"/>
          <w:bCs w:val="0"/>
          <w:caps/>
          <w:sz w:val="24"/>
          <w:szCs w:val="24"/>
          <w:rtl/>
        </w:rPr>
      </w:pPr>
      <w:r>
        <w:rPr>
          <w:rFonts w:hint="cs"/>
          <w:b w:val="0"/>
          <w:bCs w:val="0"/>
          <w:caps/>
          <w:sz w:val="24"/>
          <w:szCs w:val="24"/>
          <w:rtl/>
        </w:rPr>
        <w:t>חוגים מכללות כאלה</w:t>
      </w:r>
    </w:p>
    <w:p w14:paraId="57B77D23" w14:textId="77777777" w:rsidR="001E2274" w:rsidRDefault="001E2274" w:rsidP="00BD35C6">
      <w:pPr>
        <w:rPr>
          <w:b w:val="0"/>
          <w:bCs w:val="0"/>
          <w:caps/>
          <w:sz w:val="24"/>
          <w:szCs w:val="24"/>
          <w:rtl/>
        </w:rPr>
      </w:pPr>
    </w:p>
    <w:p w14:paraId="4399006F" w14:textId="77777777" w:rsidR="001E2274" w:rsidRDefault="003361D4" w:rsidP="00BD35C6">
      <w:pPr>
        <w:rPr>
          <w:caps/>
          <w:sz w:val="24"/>
          <w:szCs w:val="24"/>
          <w:u w:val="single"/>
          <w:rtl/>
        </w:rPr>
      </w:pPr>
      <w:r w:rsidRPr="003361D4">
        <w:rPr>
          <w:rFonts w:hint="cs"/>
          <w:caps/>
          <w:sz w:val="24"/>
          <w:szCs w:val="24"/>
          <w:u w:val="single"/>
          <w:rtl/>
        </w:rPr>
        <w:t>עורך דין ניצן בן ארויה - יועץ משפטי לוועדה המחוזית</w:t>
      </w:r>
      <w:r w:rsidR="001E2274">
        <w:rPr>
          <w:rFonts w:hint="cs"/>
          <w:caps/>
          <w:sz w:val="24"/>
          <w:szCs w:val="24"/>
          <w:u w:val="single"/>
          <w:rtl/>
        </w:rPr>
        <w:t>:</w:t>
      </w:r>
    </w:p>
    <w:p w14:paraId="42DBADA4" w14:textId="00652715" w:rsidR="001E2274" w:rsidRDefault="00BD35C6" w:rsidP="00BD35C6">
      <w:pPr>
        <w:rPr>
          <w:b w:val="0"/>
          <w:bCs w:val="0"/>
          <w:caps/>
          <w:sz w:val="24"/>
          <w:szCs w:val="24"/>
          <w:rtl/>
        </w:rPr>
      </w:pPr>
      <w:r>
        <w:rPr>
          <w:rFonts w:hint="cs"/>
          <w:b w:val="0"/>
          <w:bCs w:val="0"/>
          <w:caps/>
          <w:sz w:val="24"/>
          <w:szCs w:val="24"/>
          <w:rtl/>
        </w:rPr>
        <w:t xml:space="preserve">קורסים יש כל - מיני דברים כאלה </w:t>
      </w:r>
    </w:p>
    <w:p w14:paraId="3548964F" w14:textId="77777777" w:rsidR="001E2274" w:rsidRDefault="001E2274" w:rsidP="00BD35C6">
      <w:pPr>
        <w:rPr>
          <w:b w:val="0"/>
          <w:bCs w:val="0"/>
          <w:caps/>
          <w:sz w:val="24"/>
          <w:szCs w:val="24"/>
          <w:rtl/>
        </w:rPr>
      </w:pPr>
    </w:p>
    <w:p w14:paraId="5CAB7ED1" w14:textId="77777777" w:rsidR="001E2274" w:rsidRDefault="00AE2D5F" w:rsidP="00BD35C6">
      <w:pPr>
        <w:rPr>
          <w:caps/>
          <w:sz w:val="24"/>
          <w:szCs w:val="24"/>
          <w:u w:val="single"/>
          <w:rtl/>
        </w:rPr>
      </w:pPr>
      <w:r w:rsidRPr="00AE2D5F">
        <w:rPr>
          <w:rFonts w:hint="cs"/>
          <w:caps/>
          <w:sz w:val="24"/>
          <w:szCs w:val="24"/>
          <w:u w:val="single"/>
          <w:rtl/>
        </w:rPr>
        <w:t>מר ארז שעני - נציג לשכת התכנון</w:t>
      </w:r>
      <w:r w:rsidR="001E2274">
        <w:rPr>
          <w:rFonts w:hint="cs"/>
          <w:caps/>
          <w:sz w:val="24"/>
          <w:szCs w:val="24"/>
          <w:u w:val="single"/>
          <w:rtl/>
        </w:rPr>
        <w:t>:</w:t>
      </w:r>
    </w:p>
    <w:p w14:paraId="5260DD5C" w14:textId="5FB277D1" w:rsidR="001E2274" w:rsidRDefault="00BD35C6" w:rsidP="00BD35C6">
      <w:pPr>
        <w:rPr>
          <w:b w:val="0"/>
          <w:bCs w:val="0"/>
          <w:caps/>
          <w:sz w:val="24"/>
          <w:szCs w:val="24"/>
          <w:rtl/>
        </w:rPr>
      </w:pPr>
      <w:r>
        <w:rPr>
          <w:rFonts w:hint="cs"/>
          <w:b w:val="0"/>
          <w:bCs w:val="0"/>
          <w:caps/>
          <w:sz w:val="24"/>
          <w:szCs w:val="24"/>
          <w:rtl/>
        </w:rPr>
        <w:t>השאלה אם לתת אם אם נותנים להם את זה</w:t>
      </w:r>
      <w:r w:rsidR="000F703D">
        <w:rPr>
          <w:rFonts w:hint="cs"/>
          <w:b w:val="0"/>
          <w:bCs w:val="0"/>
          <w:caps/>
          <w:sz w:val="24"/>
          <w:szCs w:val="24"/>
          <w:rtl/>
        </w:rPr>
        <w:t xml:space="preserve"> </w:t>
      </w:r>
      <w:r>
        <w:rPr>
          <w:rFonts w:hint="cs"/>
          <w:b w:val="0"/>
          <w:bCs w:val="0"/>
          <w:caps/>
          <w:sz w:val="24"/>
          <w:szCs w:val="24"/>
          <w:rtl/>
        </w:rPr>
        <w:t xml:space="preserve">את כל מה שהם ביקשו אז </w:t>
      </w:r>
    </w:p>
    <w:p w14:paraId="3CBB326F" w14:textId="77777777" w:rsidR="001E2274" w:rsidRDefault="001E2274" w:rsidP="00BD35C6">
      <w:pPr>
        <w:rPr>
          <w:b w:val="0"/>
          <w:bCs w:val="0"/>
          <w:caps/>
          <w:sz w:val="24"/>
          <w:szCs w:val="24"/>
          <w:rtl/>
        </w:rPr>
      </w:pPr>
    </w:p>
    <w:p w14:paraId="69CDB7AA" w14:textId="77777777" w:rsidR="001E2274" w:rsidRDefault="000A5C33" w:rsidP="00BD35C6">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08A7B1DE" w14:textId="3A2CF55D" w:rsidR="001E2274" w:rsidRDefault="00BD35C6" w:rsidP="00BD35C6">
      <w:pPr>
        <w:rPr>
          <w:b w:val="0"/>
          <w:bCs w:val="0"/>
          <w:caps/>
          <w:sz w:val="24"/>
          <w:szCs w:val="24"/>
          <w:rtl/>
        </w:rPr>
      </w:pPr>
      <w:r>
        <w:rPr>
          <w:rFonts w:hint="cs"/>
          <w:b w:val="0"/>
          <w:bCs w:val="0"/>
          <w:caps/>
          <w:sz w:val="24"/>
          <w:szCs w:val="24"/>
          <w:rtl/>
        </w:rPr>
        <w:t xml:space="preserve">אני חושב ש, מה ש ... זה בסדר </w:t>
      </w:r>
    </w:p>
    <w:p w14:paraId="748AAF14" w14:textId="77777777" w:rsidR="001E2274" w:rsidRDefault="001E2274" w:rsidP="00BD35C6">
      <w:pPr>
        <w:rPr>
          <w:b w:val="0"/>
          <w:bCs w:val="0"/>
          <w:caps/>
          <w:sz w:val="24"/>
          <w:szCs w:val="24"/>
          <w:rtl/>
        </w:rPr>
      </w:pPr>
    </w:p>
    <w:p w14:paraId="28CA1E2A" w14:textId="77777777" w:rsidR="001E2274" w:rsidRDefault="003361D4" w:rsidP="00BD35C6">
      <w:pPr>
        <w:rPr>
          <w:caps/>
          <w:sz w:val="24"/>
          <w:szCs w:val="24"/>
          <w:u w:val="single"/>
          <w:rtl/>
        </w:rPr>
      </w:pPr>
      <w:r w:rsidRPr="003361D4">
        <w:rPr>
          <w:rFonts w:hint="cs"/>
          <w:caps/>
          <w:sz w:val="24"/>
          <w:szCs w:val="24"/>
          <w:u w:val="single"/>
          <w:rtl/>
        </w:rPr>
        <w:t>עורך דין ניצן בן ארויה - יועץ משפטי לוועדה המחוזית</w:t>
      </w:r>
      <w:r w:rsidR="001E2274">
        <w:rPr>
          <w:rFonts w:hint="cs"/>
          <w:caps/>
          <w:sz w:val="24"/>
          <w:szCs w:val="24"/>
          <w:u w:val="single"/>
          <w:rtl/>
        </w:rPr>
        <w:t>:</w:t>
      </w:r>
    </w:p>
    <w:p w14:paraId="168A5F08" w14:textId="140BEE85" w:rsidR="001E2274" w:rsidRDefault="00BD35C6" w:rsidP="00BD35C6">
      <w:pPr>
        <w:rPr>
          <w:b w:val="0"/>
          <w:bCs w:val="0"/>
          <w:caps/>
          <w:sz w:val="24"/>
          <w:szCs w:val="24"/>
          <w:rtl/>
        </w:rPr>
      </w:pPr>
      <w:r>
        <w:rPr>
          <w:rFonts w:hint="cs"/>
          <w:b w:val="0"/>
          <w:bCs w:val="0"/>
          <w:caps/>
          <w:sz w:val="24"/>
          <w:szCs w:val="24"/>
          <w:rtl/>
        </w:rPr>
        <w:t xml:space="preserve">מה, בפרופורציות עכשיו צריך לחשוב על זה </w:t>
      </w:r>
    </w:p>
    <w:p w14:paraId="076B7B8B" w14:textId="77777777" w:rsidR="001E2274" w:rsidRDefault="001E2274" w:rsidP="00BD35C6">
      <w:pPr>
        <w:rPr>
          <w:b w:val="0"/>
          <w:bCs w:val="0"/>
          <w:caps/>
          <w:sz w:val="24"/>
          <w:szCs w:val="24"/>
          <w:rtl/>
        </w:rPr>
      </w:pPr>
    </w:p>
    <w:p w14:paraId="64E842F7" w14:textId="77777777" w:rsidR="001E2274" w:rsidRDefault="000A5C33" w:rsidP="00BD35C6">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12C2617D" w14:textId="6CF3ED6C" w:rsidR="001E2274" w:rsidRDefault="00BD35C6" w:rsidP="00BD35C6">
      <w:pPr>
        <w:rPr>
          <w:b w:val="0"/>
          <w:bCs w:val="0"/>
          <w:caps/>
          <w:sz w:val="24"/>
          <w:szCs w:val="24"/>
          <w:rtl/>
        </w:rPr>
      </w:pPr>
      <w:r>
        <w:rPr>
          <w:rFonts w:hint="cs"/>
          <w:b w:val="0"/>
          <w:bCs w:val="0"/>
          <w:caps/>
          <w:sz w:val="24"/>
          <w:szCs w:val="24"/>
          <w:rtl/>
        </w:rPr>
        <w:t>זה שכונה מאוד</w:t>
      </w:r>
    </w:p>
    <w:p w14:paraId="416F3EEA" w14:textId="77777777" w:rsidR="001E2274" w:rsidRDefault="001E2274" w:rsidP="00BD35C6">
      <w:pPr>
        <w:rPr>
          <w:b w:val="0"/>
          <w:bCs w:val="0"/>
          <w:caps/>
          <w:sz w:val="24"/>
          <w:szCs w:val="24"/>
          <w:rtl/>
        </w:rPr>
      </w:pPr>
    </w:p>
    <w:p w14:paraId="5731AA88" w14:textId="77777777" w:rsidR="001E2274" w:rsidRDefault="003361D4" w:rsidP="00BD35C6">
      <w:pPr>
        <w:rPr>
          <w:caps/>
          <w:sz w:val="24"/>
          <w:szCs w:val="24"/>
          <w:u w:val="single"/>
          <w:rtl/>
        </w:rPr>
      </w:pPr>
      <w:r w:rsidRPr="003361D4">
        <w:rPr>
          <w:rFonts w:hint="cs"/>
          <w:caps/>
          <w:sz w:val="24"/>
          <w:szCs w:val="24"/>
          <w:u w:val="single"/>
          <w:rtl/>
        </w:rPr>
        <w:t>עורך דין ניצן בן ארויה - יועץ משפטי לוועדה המחוזית</w:t>
      </w:r>
      <w:r w:rsidR="001E2274">
        <w:rPr>
          <w:rFonts w:hint="cs"/>
          <w:caps/>
          <w:sz w:val="24"/>
          <w:szCs w:val="24"/>
          <w:u w:val="single"/>
          <w:rtl/>
        </w:rPr>
        <w:t>:</w:t>
      </w:r>
    </w:p>
    <w:p w14:paraId="07FBBB73" w14:textId="3D5DEBF3" w:rsidR="001E2274" w:rsidRDefault="00BD35C6" w:rsidP="00BD35C6">
      <w:pPr>
        <w:rPr>
          <w:b w:val="0"/>
          <w:bCs w:val="0"/>
          <w:caps/>
          <w:sz w:val="24"/>
          <w:szCs w:val="24"/>
          <w:rtl/>
        </w:rPr>
      </w:pPr>
      <w:r>
        <w:rPr>
          <w:rFonts w:hint="cs"/>
          <w:b w:val="0"/>
          <w:bCs w:val="0"/>
          <w:caps/>
          <w:sz w:val="24"/>
          <w:szCs w:val="24"/>
          <w:rtl/>
        </w:rPr>
        <w:t xml:space="preserve">... להיקף השטח הבנוי שאתה נותן כי </w:t>
      </w:r>
      <w:r w:rsidR="00335C03">
        <w:rPr>
          <w:rFonts w:hint="cs"/>
          <w:b w:val="0"/>
          <w:bCs w:val="0"/>
          <w:caps/>
          <w:sz w:val="24"/>
          <w:szCs w:val="24"/>
          <w:rtl/>
        </w:rPr>
        <w:t>יכול להיות שחלק מהדברים הם פחות רלוונטיים בהיקפים כאלה לא?</w:t>
      </w:r>
      <w:r w:rsidR="00335C03">
        <w:rPr>
          <w:b w:val="0"/>
          <w:bCs w:val="0"/>
          <w:caps/>
          <w:sz w:val="24"/>
          <w:szCs w:val="24"/>
        </w:rPr>
        <w:t xml:space="preserve"> </w:t>
      </w:r>
    </w:p>
    <w:p w14:paraId="63CD726B" w14:textId="77777777" w:rsidR="001E2274" w:rsidRDefault="001E2274" w:rsidP="00BD35C6">
      <w:pPr>
        <w:rPr>
          <w:b w:val="0"/>
          <w:bCs w:val="0"/>
          <w:caps/>
          <w:sz w:val="24"/>
          <w:szCs w:val="24"/>
          <w:rtl/>
        </w:rPr>
      </w:pPr>
    </w:p>
    <w:p w14:paraId="5FD7B89A" w14:textId="77777777" w:rsidR="001E2274" w:rsidRDefault="00AE2D5F" w:rsidP="00BD35C6">
      <w:pPr>
        <w:rPr>
          <w:caps/>
          <w:sz w:val="24"/>
          <w:szCs w:val="24"/>
          <w:u w:val="single"/>
          <w:rtl/>
        </w:rPr>
      </w:pPr>
      <w:r w:rsidRPr="00AE2D5F">
        <w:rPr>
          <w:rFonts w:hint="cs"/>
          <w:caps/>
          <w:sz w:val="24"/>
          <w:szCs w:val="24"/>
          <w:u w:val="single"/>
          <w:rtl/>
        </w:rPr>
        <w:t>מר ארז שעני - נציג לשכת התכנון</w:t>
      </w:r>
      <w:r w:rsidR="001E2274">
        <w:rPr>
          <w:rFonts w:hint="cs"/>
          <w:caps/>
          <w:sz w:val="24"/>
          <w:szCs w:val="24"/>
          <w:u w:val="single"/>
          <w:rtl/>
        </w:rPr>
        <w:t>:</w:t>
      </w:r>
    </w:p>
    <w:p w14:paraId="4D88B828" w14:textId="27681AC5" w:rsidR="001E2274" w:rsidRDefault="00335C03" w:rsidP="00BD35C6">
      <w:pPr>
        <w:rPr>
          <w:b w:val="0"/>
          <w:bCs w:val="0"/>
          <w:caps/>
          <w:sz w:val="24"/>
          <w:szCs w:val="24"/>
          <w:rtl/>
        </w:rPr>
      </w:pPr>
      <w:r>
        <w:rPr>
          <w:rFonts w:hint="cs"/>
          <w:b w:val="0"/>
          <w:bCs w:val="0"/>
          <w:caps/>
          <w:sz w:val="24"/>
          <w:szCs w:val="24"/>
          <w:rtl/>
        </w:rPr>
        <w:t>תלוי</w:t>
      </w:r>
      <w:r w:rsidR="000F703D">
        <w:rPr>
          <w:rFonts w:hint="cs"/>
          <w:b w:val="0"/>
          <w:bCs w:val="0"/>
          <w:caps/>
          <w:sz w:val="24"/>
          <w:szCs w:val="24"/>
          <w:rtl/>
        </w:rPr>
        <w:t xml:space="preserve"> </w:t>
      </w:r>
      <w:r>
        <w:rPr>
          <w:rFonts w:hint="cs"/>
          <w:b w:val="0"/>
          <w:bCs w:val="0"/>
          <w:caps/>
          <w:sz w:val="24"/>
          <w:szCs w:val="24"/>
          <w:rtl/>
        </w:rPr>
        <w:t xml:space="preserve">... הכל ביחד לא יהיה אפשר </w:t>
      </w:r>
    </w:p>
    <w:p w14:paraId="5BAB63C9" w14:textId="77777777" w:rsidR="001E2274" w:rsidRDefault="001E2274" w:rsidP="00BD35C6">
      <w:pPr>
        <w:rPr>
          <w:b w:val="0"/>
          <w:bCs w:val="0"/>
          <w:caps/>
          <w:sz w:val="24"/>
          <w:szCs w:val="24"/>
          <w:rtl/>
        </w:rPr>
      </w:pPr>
    </w:p>
    <w:p w14:paraId="1B6ED5B9" w14:textId="77777777" w:rsidR="001E2274" w:rsidRDefault="003361D4" w:rsidP="00BD35C6">
      <w:pPr>
        <w:rPr>
          <w:caps/>
          <w:sz w:val="24"/>
          <w:szCs w:val="24"/>
          <w:u w:val="single"/>
          <w:rtl/>
        </w:rPr>
      </w:pPr>
      <w:r w:rsidRPr="003361D4">
        <w:rPr>
          <w:rFonts w:hint="cs"/>
          <w:caps/>
          <w:sz w:val="24"/>
          <w:szCs w:val="24"/>
          <w:u w:val="single"/>
          <w:rtl/>
        </w:rPr>
        <w:t>עורך דין ניצן בן ארויה - יועץ משפטי לוועדה המחוזית</w:t>
      </w:r>
      <w:r w:rsidR="001E2274">
        <w:rPr>
          <w:rFonts w:hint="cs"/>
          <w:caps/>
          <w:sz w:val="24"/>
          <w:szCs w:val="24"/>
          <w:u w:val="single"/>
          <w:rtl/>
        </w:rPr>
        <w:t>:</w:t>
      </w:r>
    </w:p>
    <w:p w14:paraId="1A9298F5" w14:textId="71D1DF42" w:rsidR="001E2274" w:rsidRDefault="00335C03" w:rsidP="00BD35C6">
      <w:pPr>
        <w:rPr>
          <w:b w:val="0"/>
          <w:bCs w:val="0"/>
          <w:caps/>
          <w:sz w:val="24"/>
          <w:szCs w:val="24"/>
          <w:rtl/>
        </w:rPr>
      </w:pPr>
      <w:r>
        <w:rPr>
          <w:rFonts w:hint="cs"/>
          <w:b w:val="0"/>
          <w:bCs w:val="0"/>
          <w:caps/>
          <w:sz w:val="24"/>
          <w:szCs w:val="24"/>
          <w:rtl/>
        </w:rPr>
        <w:lastRenderedPageBreak/>
        <w:t>אתה יכול לקחת שימוש אחד ולהריץ ...</w:t>
      </w:r>
    </w:p>
    <w:p w14:paraId="59200BF5" w14:textId="77777777" w:rsidR="001E2274" w:rsidRDefault="001E2274" w:rsidP="00BD35C6">
      <w:pPr>
        <w:rPr>
          <w:b w:val="0"/>
          <w:bCs w:val="0"/>
          <w:caps/>
          <w:sz w:val="24"/>
          <w:szCs w:val="24"/>
          <w:rtl/>
        </w:rPr>
      </w:pPr>
    </w:p>
    <w:p w14:paraId="43D66535" w14:textId="77777777" w:rsidR="001E2274" w:rsidRDefault="000A5C33" w:rsidP="00BD35C6">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0332A7F4" w14:textId="0609DFAB" w:rsidR="001E2274" w:rsidRDefault="00335C03" w:rsidP="00BD35C6">
      <w:pPr>
        <w:rPr>
          <w:b w:val="0"/>
          <w:bCs w:val="0"/>
          <w:caps/>
          <w:sz w:val="24"/>
          <w:szCs w:val="24"/>
          <w:rtl/>
        </w:rPr>
      </w:pPr>
      <w:r>
        <w:rPr>
          <w:rFonts w:hint="cs"/>
          <w:b w:val="0"/>
          <w:bCs w:val="0"/>
          <w:caps/>
          <w:sz w:val="24"/>
          <w:szCs w:val="24"/>
          <w:rtl/>
        </w:rPr>
        <w:t>חדר כושר הוא יש</w:t>
      </w:r>
      <w:r w:rsidR="000F703D">
        <w:rPr>
          <w:rFonts w:hint="cs"/>
          <w:b w:val="0"/>
          <w:bCs w:val="0"/>
          <w:caps/>
          <w:sz w:val="24"/>
          <w:szCs w:val="24"/>
          <w:rtl/>
        </w:rPr>
        <w:t xml:space="preserve"> </w:t>
      </w:r>
      <w:r>
        <w:rPr>
          <w:rFonts w:hint="cs"/>
          <w:b w:val="0"/>
          <w:bCs w:val="0"/>
          <w:caps/>
          <w:sz w:val="24"/>
          <w:szCs w:val="24"/>
          <w:rtl/>
        </w:rPr>
        <w:t>...</w:t>
      </w:r>
    </w:p>
    <w:p w14:paraId="3D778C19" w14:textId="77777777" w:rsidR="001E2274" w:rsidRDefault="001E2274" w:rsidP="00BD35C6">
      <w:pPr>
        <w:rPr>
          <w:b w:val="0"/>
          <w:bCs w:val="0"/>
          <w:caps/>
          <w:sz w:val="24"/>
          <w:szCs w:val="24"/>
          <w:rtl/>
        </w:rPr>
      </w:pPr>
    </w:p>
    <w:p w14:paraId="6FD728AE" w14:textId="77777777" w:rsidR="001E2274" w:rsidRDefault="003361D4" w:rsidP="00BD35C6">
      <w:pPr>
        <w:rPr>
          <w:caps/>
          <w:sz w:val="24"/>
          <w:szCs w:val="24"/>
          <w:u w:val="single"/>
          <w:rtl/>
        </w:rPr>
      </w:pPr>
      <w:r w:rsidRPr="003361D4">
        <w:rPr>
          <w:rFonts w:hint="cs"/>
          <w:caps/>
          <w:sz w:val="24"/>
          <w:szCs w:val="24"/>
          <w:u w:val="single"/>
          <w:rtl/>
        </w:rPr>
        <w:t>עורך דין ניצן בן ארויה - יועץ משפטי לוועדה המחוזית</w:t>
      </w:r>
      <w:r w:rsidR="001E2274">
        <w:rPr>
          <w:rFonts w:hint="cs"/>
          <w:caps/>
          <w:sz w:val="24"/>
          <w:szCs w:val="24"/>
          <w:u w:val="single"/>
          <w:rtl/>
        </w:rPr>
        <w:t>:</w:t>
      </w:r>
    </w:p>
    <w:p w14:paraId="2982F55A" w14:textId="12F5840A" w:rsidR="001E2274" w:rsidRDefault="00335C03" w:rsidP="00BD35C6">
      <w:pPr>
        <w:rPr>
          <w:b w:val="0"/>
          <w:bCs w:val="0"/>
          <w:caps/>
          <w:sz w:val="24"/>
          <w:szCs w:val="24"/>
          <w:rtl/>
        </w:rPr>
      </w:pPr>
      <w:r>
        <w:rPr>
          <w:rFonts w:hint="cs"/>
          <w:b w:val="0"/>
          <w:bCs w:val="0"/>
          <w:caps/>
          <w:sz w:val="24"/>
          <w:szCs w:val="24"/>
          <w:rtl/>
        </w:rPr>
        <w:t>יש היום יש היום כל - מיני סוגים</w:t>
      </w:r>
    </w:p>
    <w:p w14:paraId="2E46699C" w14:textId="77777777" w:rsidR="001E2274" w:rsidRDefault="001E2274" w:rsidP="00BD35C6">
      <w:pPr>
        <w:rPr>
          <w:b w:val="0"/>
          <w:bCs w:val="0"/>
          <w:caps/>
          <w:sz w:val="24"/>
          <w:szCs w:val="24"/>
          <w:rtl/>
        </w:rPr>
      </w:pPr>
    </w:p>
    <w:p w14:paraId="434C9DA3" w14:textId="77777777" w:rsidR="001E2274" w:rsidRDefault="000A5C33" w:rsidP="00BD35C6">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645954E2" w14:textId="2C408C21" w:rsidR="001E2274" w:rsidRDefault="00335C03" w:rsidP="00BD35C6">
      <w:pPr>
        <w:rPr>
          <w:b w:val="0"/>
          <w:bCs w:val="0"/>
          <w:caps/>
          <w:sz w:val="24"/>
          <w:szCs w:val="24"/>
          <w:rtl/>
        </w:rPr>
      </w:pPr>
      <w:r>
        <w:rPr>
          <w:rFonts w:hint="cs"/>
          <w:b w:val="0"/>
          <w:bCs w:val="0"/>
          <w:caps/>
          <w:sz w:val="24"/>
          <w:szCs w:val="24"/>
          <w:rtl/>
        </w:rPr>
        <w:t xml:space="preserve">כן </w:t>
      </w:r>
    </w:p>
    <w:p w14:paraId="5E4E46EF" w14:textId="77777777" w:rsidR="001E2274" w:rsidRDefault="001E2274" w:rsidP="00BD35C6">
      <w:pPr>
        <w:rPr>
          <w:b w:val="0"/>
          <w:bCs w:val="0"/>
          <w:caps/>
          <w:sz w:val="24"/>
          <w:szCs w:val="24"/>
          <w:rtl/>
        </w:rPr>
      </w:pPr>
    </w:p>
    <w:p w14:paraId="0AAF9533" w14:textId="77777777" w:rsidR="001E2274" w:rsidRDefault="00AE2D5F" w:rsidP="00BD35C6">
      <w:pPr>
        <w:rPr>
          <w:caps/>
          <w:sz w:val="24"/>
          <w:szCs w:val="24"/>
          <w:u w:val="single"/>
          <w:rtl/>
        </w:rPr>
      </w:pPr>
      <w:r w:rsidRPr="00AE2D5F">
        <w:rPr>
          <w:rFonts w:hint="cs"/>
          <w:caps/>
          <w:sz w:val="24"/>
          <w:szCs w:val="24"/>
          <w:u w:val="single"/>
          <w:rtl/>
        </w:rPr>
        <w:t>מר ארז שעני - נציג לשכת התכנון</w:t>
      </w:r>
      <w:r w:rsidR="001E2274">
        <w:rPr>
          <w:rFonts w:hint="cs"/>
          <w:caps/>
          <w:sz w:val="24"/>
          <w:szCs w:val="24"/>
          <w:u w:val="single"/>
          <w:rtl/>
        </w:rPr>
        <w:t>:</w:t>
      </w:r>
    </w:p>
    <w:p w14:paraId="2C7AA75E" w14:textId="6D485346" w:rsidR="001E2274" w:rsidRDefault="00335C03" w:rsidP="00BD35C6">
      <w:pPr>
        <w:rPr>
          <w:b w:val="0"/>
          <w:bCs w:val="0"/>
          <w:caps/>
          <w:sz w:val="24"/>
          <w:szCs w:val="24"/>
          <w:rtl/>
        </w:rPr>
      </w:pPr>
      <w:r>
        <w:rPr>
          <w:rFonts w:hint="cs"/>
          <w:b w:val="0"/>
          <w:bCs w:val="0"/>
          <w:caps/>
          <w:sz w:val="24"/>
          <w:szCs w:val="24"/>
          <w:rtl/>
        </w:rPr>
        <w:t>אם אם אתה נותן נגיד ארבע מאות למטה וארבע</w:t>
      </w:r>
      <w:r w:rsidR="000F703D">
        <w:rPr>
          <w:rFonts w:hint="cs"/>
          <w:b w:val="0"/>
          <w:bCs w:val="0"/>
          <w:caps/>
          <w:sz w:val="24"/>
          <w:szCs w:val="24"/>
          <w:rtl/>
        </w:rPr>
        <w:t xml:space="preserve"> </w:t>
      </w:r>
      <w:r>
        <w:rPr>
          <w:rFonts w:hint="cs"/>
          <w:b w:val="0"/>
          <w:bCs w:val="0"/>
          <w:caps/>
          <w:sz w:val="24"/>
          <w:szCs w:val="24"/>
          <w:rtl/>
        </w:rPr>
        <w:t>מאות, ארבע מאות כל קומה אז,</w:t>
      </w:r>
    </w:p>
    <w:p w14:paraId="7C0420AD" w14:textId="77777777" w:rsidR="001E2274" w:rsidRDefault="001E2274" w:rsidP="00BD35C6">
      <w:pPr>
        <w:rPr>
          <w:b w:val="0"/>
          <w:bCs w:val="0"/>
          <w:caps/>
          <w:sz w:val="24"/>
          <w:szCs w:val="24"/>
          <w:rtl/>
        </w:rPr>
      </w:pPr>
    </w:p>
    <w:p w14:paraId="28801477" w14:textId="77777777" w:rsidR="001E2274" w:rsidRDefault="003361D4" w:rsidP="00BD35C6">
      <w:pPr>
        <w:rPr>
          <w:caps/>
          <w:sz w:val="24"/>
          <w:szCs w:val="24"/>
          <w:u w:val="single"/>
          <w:rtl/>
        </w:rPr>
      </w:pPr>
      <w:r w:rsidRPr="003361D4">
        <w:rPr>
          <w:rFonts w:hint="cs"/>
          <w:caps/>
          <w:sz w:val="24"/>
          <w:szCs w:val="24"/>
          <w:u w:val="single"/>
          <w:rtl/>
        </w:rPr>
        <w:t>עורך דין ניצן בן ארויה - יועץ משפטי לוועדה המחוזית</w:t>
      </w:r>
      <w:r w:rsidR="001E2274">
        <w:rPr>
          <w:rFonts w:hint="cs"/>
          <w:caps/>
          <w:sz w:val="24"/>
          <w:szCs w:val="24"/>
          <w:u w:val="single"/>
          <w:rtl/>
        </w:rPr>
        <w:t>:</w:t>
      </w:r>
    </w:p>
    <w:p w14:paraId="70ACA5FE" w14:textId="0CFB873E" w:rsidR="001E2274" w:rsidRDefault="00335C03" w:rsidP="00BD35C6">
      <w:pPr>
        <w:rPr>
          <w:b w:val="0"/>
          <w:bCs w:val="0"/>
          <w:caps/>
          <w:sz w:val="24"/>
          <w:szCs w:val="24"/>
          <w:rtl/>
        </w:rPr>
      </w:pPr>
      <w:r>
        <w:rPr>
          <w:rFonts w:hint="cs"/>
          <w:b w:val="0"/>
          <w:bCs w:val="0"/>
          <w:caps/>
          <w:sz w:val="24"/>
          <w:szCs w:val="24"/>
          <w:rtl/>
        </w:rPr>
        <w:t xml:space="preserve">... ארבע מאות </w:t>
      </w:r>
    </w:p>
    <w:p w14:paraId="45669597" w14:textId="77777777" w:rsidR="001E2274" w:rsidRDefault="001E2274" w:rsidP="00BD35C6">
      <w:pPr>
        <w:rPr>
          <w:b w:val="0"/>
          <w:bCs w:val="0"/>
          <w:caps/>
          <w:sz w:val="24"/>
          <w:szCs w:val="24"/>
          <w:rtl/>
        </w:rPr>
      </w:pPr>
    </w:p>
    <w:p w14:paraId="4815E725" w14:textId="77777777" w:rsidR="001E2274" w:rsidRDefault="00AE2D5F" w:rsidP="00BD35C6">
      <w:pPr>
        <w:rPr>
          <w:caps/>
          <w:sz w:val="24"/>
          <w:szCs w:val="24"/>
          <w:u w:val="single"/>
          <w:rtl/>
        </w:rPr>
      </w:pPr>
      <w:r w:rsidRPr="00AE2D5F">
        <w:rPr>
          <w:rFonts w:hint="cs"/>
          <w:caps/>
          <w:sz w:val="24"/>
          <w:szCs w:val="24"/>
          <w:u w:val="single"/>
          <w:rtl/>
        </w:rPr>
        <w:t>מר ארז שעני - נציג לשכת התכנון</w:t>
      </w:r>
      <w:r w:rsidR="001E2274">
        <w:rPr>
          <w:rFonts w:hint="cs"/>
          <w:caps/>
          <w:sz w:val="24"/>
          <w:szCs w:val="24"/>
          <w:u w:val="single"/>
          <w:rtl/>
        </w:rPr>
        <w:t>:</w:t>
      </w:r>
    </w:p>
    <w:p w14:paraId="57FD51B6" w14:textId="549DE2E2" w:rsidR="001E2274" w:rsidRDefault="00335C03" w:rsidP="00BD35C6">
      <w:pPr>
        <w:rPr>
          <w:b w:val="0"/>
          <w:bCs w:val="0"/>
          <w:caps/>
          <w:sz w:val="24"/>
          <w:szCs w:val="24"/>
          <w:rtl/>
        </w:rPr>
      </w:pPr>
      <w:r>
        <w:rPr>
          <w:rFonts w:hint="cs"/>
          <w:b w:val="0"/>
          <w:bCs w:val="0"/>
          <w:caps/>
          <w:sz w:val="24"/>
          <w:szCs w:val="24"/>
          <w:rtl/>
        </w:rPr>
        <w:t>אז אתה יכול חדר כושר ו,</w:t>
      </w:r>
    </w:p>
    <w:p w14:paraId="0B85AEBB" w14:textId="77777777" w:rsidR="001E2274" w:rsidRDefault="001E2274" w:rsidP="00BD35C6">
      <w:pPr>
        <w:rPr>
          <w:b w:val="0"/>
          <w:bCs w:val="0"/>
          <w:caps/>
          <w:sz w:val="24"/>
          <w:szCs w:val="24"/>
          <w:rtl/>
        </w:rPr>
      </w:pPr>
    </w:p>
    <w:p w14:paraId="4A9B5F27" w14:textId="77777777" w:rsidR="001E2274" w:rsidRDefault="003361D4" w:rsidP="00BD35C6">
      <w:pPr>
        <w:rPr>
          <w:caps/>
          <w:sz w:val="24"/>
          <w:szCs w:val="24"/>
          <w:u w:val="single"/>
          <w:rtl/>
        </w:rPr>
      </w:pPr>
      <w:r w:rsidRPr="003361D4">
        <w:rPr>
          <w:rFonts w:hint="cs"/>
          <w:caps/>
          <w:sz w:val="24"/>
          <w:szCs w:val="24"/>
          <w:u w:val="single"/>
          <w:rtl/>
        </w:rPr>
        <w:t>עורך דין ניצן בן ארויה - יועץ משפטי לוועדה המחוזית</w:t>
      </w:r>
      <w:r w:rsidR="001E2274">
        <w:rPr>
          <w:rFonts w:hint="cs"/>
          <w:caps/>
          <w:sz w:val="24"/>
          <w:szCs w:val="24"/>
          <w:u w:val="single"/>
          <w:rtl/>
        </w:rPr>
        <w:t>:</w:t>
      </w:r>
    </w:p>
    <w:p w14:paraId="1E6C53F7" w14:textId="0B5157A0" w:rsidR="001E2274" w:rsidRDefault="00335C03" w:rsidP="00BD35C6">
      <w:pPr>
        <w:rPr>
          <w:b w:val="0"/>
          <w:bCs w:val="0"/>
          <w:caps/>
          <w:sz w:val="24"/>
          <w:szCs w:val="24"/>
          <w:rtl/>
        </w:rPr>
      </w:pPr>
      <w:r>
        <w:rPr>
          <w:rFonts w:hint="cs"/>
          <w:b w:val="0"/>
          <w:bCs w:val="0"/>
          <w:caps/>
          <w:sz w:val="24"/>
          <w:szCs w:val="24"/>
          <w:rtl/>
        </w:rPr>
        <w:t xml:space="preserve">כן כן כן </w:t>
      </w:r>
    </w:p>
    <w:p w14:paraId="228CEC7D" w14:textId="77777777" w:rsidR="001E2274" w:rsidRDefault="001E2274" w:rsidP="00BD35C6">
      <w:pPr>
        <w:rPr>
          <w:b w:val="0"/>
          <w:bCs w:val="0"/>
          <w:caps/>
          <w:sz w:val="24"/>
          <w:szCs w:val="24"/>
          <w:rtl/>
        </w:rPr>
      </w:pPr>
    </w:p>
    <w:p w14:paraId="640AC0E0" w14:textId="77777777" w:rsidR="001E2274" w:rsidRDefault="00AE2D5F" w:rsidP="00BD35C6">
      <w:pPr>
        <w:rPr>
          <w:caps/>
          <w:sz w:val="24"/>
          <w:szCs w:val="24"/>
          <w:u w:val="single"/>
          <w:rtl/>
        </w:rPr>
      </w:pPr>
      <w:r w:rsidRPr="00AE2D5F">
        <w:rPr>
          <w:rFonts w:hint="cs"/>
          <w:caps/>
          <w:sz w:val="24"/>
          <w:szCs w:val="24"/>
          <w:u w:val="single"/>
          <w:rtl/>
        </w:rPr>
        <w:t>מר ארז שעני - נציג לשכת התכנון</w:t>
      </w:r>
      <w:r w:rsidR="001E2274">
        <w:rPr>
          <w:rFonts w:hint="cs"/>
          <w:caps/>
          <w:sz w:val="24"/>
          <w:szCs w:val="24"/>
          <w:u w:val="single"/>
          <w:rtl/>
        </w:rPr>
        <w:t>:</w:t>
      </w:r>
    </w:p>
    <w:p w14:paraId="571F71E7" w14:textId="459E46B1" w:rsidR="001E2274" w:rsidRDefault="00335C03" w:rsidP="00BD35C6">
      <w:pPr>
        <w:rPr>
          <w:b w:val="0"/>
          <w:bCs w:val="0"/>
          <w:caps/>
          <w:sz w:val="24"/>
          <w:szCs w:val="24"/>
          <w:rtl/>
        </w:rPr>
      </w:pPr>
      <w:r>
        <w:rPr>
          <w:rFonts w:hint="cs"/>
          <w:b w:val="0"/>
          <w:bCs w:val="0"/>
          <w:caps/>
          <w:sz w:val="24"/>
          <w:szCs w:val="24"/>
          <w:rtl/>
        </w:rPr>
        <w:t>בית קפה למטה ועוד איזה חנות או איזה פיצוציה ו, למעלה מה ש, כאילו גם חוגים או משהו אחר, אז נשאיר את זה מסחר ותעסוקה עם השימושים שהם שהם ביקשו?</w:t>
      </w:r>
    </w:p>
    <w:p w14:paraId="135945DD" w14:textId="77777777" w:rsidR="001E2274" w:rsidRDefault="001E2274" w:rsidP="00BD35C6">
      <w:pPr>
        <w:rPr>
          <w:b w:val="0"/>
          <w:bCs w:val="0"/>
          <w:caps/>
          <w:sz w:val="24"/>
          <w:szCs w:val="24"/>
          <w:rtl/>
        </w:rPr>
      </w:pPr>
    </w:p>
    <w:p w14:paraId="1EADC47F" w14:textId="77777777" w:rsidR="001E2274" w:rsidRDefault="000A5C33" w:rsidP="00BD35C6">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35F59B1E" w14:textId="0B9643A5" w:rsidR="001E2274" w:rsidRDefault="00335C03" w:rsidP="00BD35C6">
      <w:pPr>
        <w:rPr>
          <w:b w:val="0"/>
          <w:bCs w:val="0"/>
          <w:caps/>
          <w:sz w:val="24"/>
          <w:szCs w:val="24"/>
          <w:rtl/>
        </w:rPr>
      </w:pPr>
      <w:r>
        <w:rPr>
          <w:rFonts w:hint="cs"/>
          <w:b w:val="0"/>
          <w:bCs w:val="0"/>
          <w:caps/>
          <w:sz w:val="24"/>
          <w:szCs w:val="24"/>
          <w:rtl/>
        </w:rPr>
        <w:t>איזה שימושים?</w:t>
      </w:r>
    </w:p>
    <w:p w14:paraId="62D9E994" w14:textId="77777777" w:rsidR="001E2274" w:rsidRDefault="001E2274" w:rsidP="00BD35C6">
      <w:pPr>
        <w:rPr>
          <w:b w:val="0"/>
          <w:bCs w:val="0"/>
          <w:caps/>
          <w:sz w:val="24"/>
          <w:szCs w:val="24"/>
          <w:rtl/>
        </w:rPr>
      </w:pPr>
    </w:p>
    <w:p w14:paraId="47622DC7" w14:textId="77777777" w:rsidR="001E2274" w:rsidRDefault="00E5536A" w:rsidP="00BD35C6">
      <w:pPr>
        <w:rPr>
          <w:caps/>
          <w:sz w:val="24"/>
          <w:szCs w:val="24"/>
          <w:u w:val="single"/>
          <w:rtl/>
        </w:rPr>
      </w:pPr>
      <w:r w:rsidRPr="00E5536A">
        <w:rPr>
          <w:rFonts w:hint="cs"/>
          <w:caps/>
          <w:sz w:val="24"/>
          <w:szCs w:val="24"/>
          <w:u w:val="single"/>
          <w:rtl/>
        </w:rPr>
        <w:t>גב</w:t>
      </w:r>
      <w:r w:rsidRPr="00E5536A">
        <w:rPr>
          <w:caps/>
          <w:sz w:val="24"/>
          <w:szCs w:val="24"/>
          <w:u w:val="single"/>
          <w:rtl/>
        </w:rPr>
        <w:t>'</w:t>
      </w:r>
      <w:r w:rsidRPr="00E5536A">
        <w:rPr>
          <w:rFonts w:hint="cs"/>
          <w:caps/>
          <w:sz w:val="24"/>
          <w:szCs w:val="24"/>
          <w:u w:val="single"/>
          <w:rtl/>
        </w:rPr>
        <w:t xml:space="preserve"> רוני גרניט - נציגת משרד הבריאות בוועדה המחוזית</w:t>
      </w:r>
      <w:r w:rsidR="001E2274">
        <w:rPr>
          <w:rFonts w:hint="cs"/>
          <w:caps/>
          <w:sz w:val="24"/>
          <w:szCs w:val="24"/>
          <w:u w:val="single"/>
          <w:rtl/>
        </w:rPr>
        <w:t>:</w:t>
      </w:r>
    </w:p>
    <w:p w14:paraId="12A652FB" w14:textId="0B57EE6B" w:rsidR="001E2274" w:rsidRDefault="00335C03" w:rsidP="00BD35C6">
      <w:pPr>
        <w:rPr>
          <w:b w:val="0"/>
          <w:bCs w:val="0"/>
          <w:caps/>
          <w:sz w:val="24"/>
          <w:szCs w:val="24"/>
          <w:rtl/>
        </w:rPr>
      </w:pPr>
      <w:r>
        <w:rPr>
          <w:rFonts w:hint="cs"/>
          <w:b w:val="0"/>
          <w:bCs w:val="0"/>
          <w:caps/>
          <w:sz w:val="24"/>
          <w:szCs w:val="24"/>
          <w:rtl/>
        </w:rPr>
        <w:t>יש פה הרבה</w:t>
      </w:r>
    </w:p>
    <w:p w14:paraId="5CE2B8BE" w14:textId="77777777" w:rsidR="001E2274" w:rsidRDefault="001E2274" w:rsidP="00BD35C6">
      <w:pPr>
        <w:rPr>
          <w:b w:val="0"/>
          <w:bCs w:val="0"/>
          <w:caps/>
          <w:sz w:val="24"/>
          <w:szCs w:val="24"/>
          <w:rtl/>
        </w:rPr>
      </w:pPr>
    </w:p>
    <w:p w14:paraId="67B98E6C" w14:textId="77777777" w:rsidR="001E2274" w:rsidRDefault="000A5C33" w:rsidP="00BD35C6">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1E6319F9" w14:textId="1C82F9E5" w:rsidR="001E2274" w:rsidRDefault="00335C03" w:rsidP="00BD35C6">
      <w:pPr>
        <w:rPr>
          <w:b w:val="0"/>
          <w:bCs w:val="0"/>
          <w:caps/>
          <w:sz w:val="24"/>
          <w:szCs w:val="24"/>
          <w:rtl/>
        </w:rPr>
      </w:pPr>
      <w:r>
        <w:rPr>
          <w:rFonts w:hint="cs"/>
          <w:b w:val="0"/>
          <w:bCs w:val="0"/>
          <w:caps/>
          <w:sz w:val="24"/>
          <w:szCs w:val="24"/>
          <w:rtl/>
        </w:rPr>
        <w:t>מסחר ותעסוקה נותן להם את הכל</w:t>
      </w:r>
    </w:p>
    <w:p w14:paraId="00D63309" w14:textId="77777777" w:rsidR="001E2274" w:rsidRDefault="001E2274" w:rsidP="00BD35C6">
      <w:pPr>
        <w:rPr>
          <w:b w:val="0"/>
          <w:bCs w:val="0"/>
          <w:caps/>
          <w:sz w:val="24"/>
          <w:szCs w:val="24"/>
          <w:rtl/>
        </w:rPr>
      </w:pPr>
    </w:p>
    <w:p w14:paraId="250DE6DA" w14:textId="77777777" w:rsidR="001E2274" w:rsidRDefault="00AE2D5F" w:rsidP="00BD35C6">
      <w:pPr>
        <w:rPr>
          <w:caps/>
          <w:sz w:val="24"/>
          <w:szCs w:val="24"/>
          <w:u w:val="single"/>
          <w:rtl/>
        </w:rPr>
      </w:pPr>
      <w:r w:rsidRPr="00AE2D5F">
        <w:rPr>
          <w:rFonts w:hint="cs"/>
          <w:caps/>
          <w:sz w:val="24"/>
          <w:szCs w:val="24"/>
          <w:u w:val="single"/>
          <w:rtl/>
        </w:rPr>
        <w:t>מר ארז שעני - נציג לשכת התכנון</w:t>
      </w:r>
      <w:r w:rsidR="001E2274">
        <w:rPr>
          <w:rFonts w:hint="cs"/>
          <w:caps/>
          <w:sz w:val="24"/>
          <w:szCs w:val="24"/>
          <w:u w:val="single"/>
          <w:rtl/>
        </w:rPr>
        <w:t>:</w:t>
      </w:r>
    </w:p>
    <w:p w14:paraId="6B81EC0F" w14:textId="5499A2F8" w:rsidR="001E2274" w:rsidRDefault="00335C03" w:rsidP="00BD35C6">
      <w:pPr>
        <w:rPr>
          <w:b w:val="0"/>
          <w:bCs w:val="0"/>
          <w:caps/>
          <w:sz w:val="24"/>
          <w:szCs w:val="24"/>
          <w:rtl/>
        </w:rPr>
      </w:pPr>
      <w:r>
        <w:rPr>
          <w:rFonts w:hint="cs"/>
          <w:b w:val="0"/>
          <w:bCs w:val="0"/>
          <w:caps/>
          <w:sz w:val="24"/>
          <w:szCs w:val="24"/>
          <w:rtl/>
        </w:rPr>
        <w:t xml:space="preserve">תעסוקה כוללת שירותי שירותים עסקיים ומשרדים </w:t>
      </w:r>
    </w:p>
    <w:p w14:paraId="347083DD" w14:textId="77777777" w:rsidR="001E2274" w:rsidRDefault="001E2274" w:rsidP="00BD35C6">
      <w:pPr>
        <w:rPr>
          <w:b w:val="0"/>
          <w:bCs w:val="0"/>
          <w:caps/>
          <w:sz w:val="24"/>
          <w:szCs w:val="24"/>
          <w:rtl/>
        </w:rPr>
      </w:pPr>
    </w:p>
    <w:p w14:paraId="2D9D7984" w14:textId="77777777" w:rsidR="001E2274" w:rsidRDefault="000A5C33" w:rsidP="00BD35C6">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3B05A1BB" w14:textId="215DFC1C" w:rsidR="001E2274" w:rsidRDefault="00335C03" w:rsidP="00BD35C6">
      <w:pPr>
        <w:rPr>
          <w:b w:val="0"/>
          <w:bCs w:val="0"/>
          <w:caps/>
          <w:sz w:val="24"/>
          <w:szCs w:val="24"/>
          <w:rtl/>
        </w:rPr>
      </w:pPr>
      <w:r>
        <w:rPr>
          <w:rFonts w:hint="cs"/>
          <w:b w:val="0"/>
          <w:bCs w:val="0"/>
          <w:caps/>
          <w:sz w:val="24"/>
          <w:szCs w:val="24"/>
          <w:rtl/>
        </w:rPr>
        <w:t xml:space="preserve">זה לא </w:t>
      </w:r>
    </w:p>
    <w:p w14:paraId="5B7F737A" w14:textId="77777777" w:rsidR="001E2274" w:rsidRDefault="001E2274" w:rsidP="00BD35C6">
      <w:pPr>
        <w:rPr>
          <w:b w:val="0"/>
          <w:bCs w:val="0"/>
          <w:caps/>
          <w:sz w:val="24"/>
          <w:szCs w:val="24"/>
          <w:rtl/>
        </w:rPr>
      </w:pPr>
    </w:p>
    <w:p w14:paraId="2715C4BB" w14:textId="77777777" w:rsidR="001E2274" w:rsidRDefault="00AE2D5F" w:rsidP="00BD35C6">
      <w:pPr>
        <w:rPr>
          <w:caps/>
          <w:sz w:val="24"/>
          <w:szCs w:val="24"/>
          <w:u w:val="single"/>
          <w:rtl/>
        </w:rPr>
      </w:pPr>
      <w:r w:rsidRPr="00AE2D5F">
        <w:rPr>
          <w:rFonts w:hint="cs"/>
          <w:caps/>
          <w:sz w:val="24"/>
          <w:szCs w:val="24"/>
          <w:u w:val="single"/>
          <w:rtl/>
        </w:rPr>
        <w:t>מר ארז שעני - נציג לשכת התכנון</w:t>
      </w:r>
      <w:r w:rsidR="001E2274">
        <w:rPr>
          <w:rFonts w:hint="cs"/>
          <w:caps/>
          <w:sz w:val="24"/>
          <w:szCs w:val="24"/>
          <w:u w:val="single"/>
          <w:rtl/>
        </w:rPr>
        <w:t>:</w:t>
      </w:r>
    </w:p>
    <w:p w14:paraId="7F305462" w14:textId="0D4B9167" w:rsidR="001E2274" w:rsidRDefault="00335C03" w:rsidP="00BD35C6">
      <w:pPr>
        <w:rPr>
          <w:b w:val="0"/>
          <w:bCs w:val="0"/>
          <w:caps/>
          <w:sz w:val="24"/>
          <w:szCs w:val="24"/>
          <w:rtl/>
        </w:rPr>
      </w:pPr>
      <w:r>
        <w:rPr>
          <w:rFonts w:hint="cs"/>
          <w:b w:val="0"/>
          <w:bCs w:val="0"/>
          <w:caps/>
          <w:sz w:val="24"/>
          <w:szCs w:val="24"/>
          <w:rtl/>
        </w:rPr>
        <w:t>לא?</w:t>
      </w:r>
    </w:p>
    <w:p w14:paraId="437DEB85" w14:textId="77777777" w:rsidR="001E2274" w:rsidRDefault="001E2274" w:rsidP="00BD35C6">
      <w:pPr>
        <w:rPr>
          <w:b w:val="0"/>
          <w:bCs w:val="0"/>
          <w:caps/>
          <w:sz w:val="24"/>
          <w:szCs w:val="24"/>
          <w:rtl/>
        </w:rPr>
      </w:pPr>
    </w:p>
    <w:p w14:paraId="065036F8" w14:textId="77777777" w:rsidR="001E2274" w:rsidRDefault="000A5C33" w:rsidP="00BD35C6">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485A42AE" w14:textId="09290923" w:rsidR="001E2274" w:rsidRDefault="00335C03" w:rsidP="00BD35C6">
      <w:pPr>
        <w:rPr>
          <w:b w:val="0"/>
          <w:bCs w:val="0"/>
          <w:caps/>
          <w:sz w:val="24"/>
          <w:szCs w:val="24"/>
          <w:rtl/>
        </w:rPr>
      </w:pPr>
      <w:r>
        <w:rPr>
          <w:rFonts w:hint="cs"/>
          <w:b w:val="0"/>
          <w:bCs w:val="0"/>
          <w:caps/>
          <w:sz w:val="24"/>
          <w:szCs w:val="24"/>
          <w:rtl/>
        </w:rPr>
        <w:t xml:space="preserve">... </w:t>
      </w:r>
    </w:p>
    <w:p w14:paraId="50C12788" w14:textId="77777777" w:rsidR="001E2274" w:rsidRDefault="001E2274" w:rsidP="00BD35C6">
      <w:pPr>
        <w:rPr>
          <w:b w:val="0"/>
          <w:bCs w:val="0"/>
          <w:caps/>
          <w:sz w:val="24"/>
          <w:szCs w:val="24"/>
          <w:rtl/>
        </w:rPr>
      </w:pPr>
    </w:p>
    <w:p w14:paraId="5B4AD1AC" w14:textId="77777777" w:rsidR="001E2274" w:rsidRDefault="003361D4" w:rsidP="009B7225">
      <w:pPr>
        <w:rPr>
          <w:caps/>
          <w:sz w:val="24"/>
          <w:szCs w:val="24"/>
          <w:u w:val="single"/>
          <w:rtl/>
        </w:rPr>
      </w:pPr>
      <w:r w:rsidRPr="003361D4">
        <w:rPr>
          <w:rFonts w:hint="cs"/>
          <w:caps/>
          <w:sz w:val="24"/>
          <w:szCs w:val="24"/>
          <w:u w:val="single"/>
          <w:rtl/>
        </w:rPr>
        <w:lastRenderedPageBreak/>
        <w:t>עורך דין ניצן בן ארויה - יועץ משפטי לוועדה המחוזית</w:t>
      </w:r>
      <w:r w:rsidR="001E2274">
        <w:rPr>
          <w:rFonts w:hint="cs"/>
          <w:caps/>
          <w:sz w:val="24"/>
          <w:szCs w:val="24"/>
          <w:u w:val="single"/>
          <w:rtl/>
        </w:rPr>
        <w:t>:</w:t>
      </w:r>
    </w:p>
    <w:p w14:paraId="7353A8F9" w14:textId="4E5984DC" w:rsidR="001E2274" w:rsidRDefault="009B7225" w:rsidP="009B7225">
      <w:pPr>
        <w:rPr>
          <w:b w:val="0"/>
          <w:bCs w:val="0"/>
          <w:caps/>
          <w:sz w:val="24"/>
          <w:szCs w:val="24"/>
          <w:rtl/>
        </w:rPr>
      </w:pPr>
      <w:r>
        <w:rPr>
          <w:rFonts w:hint="cs"/>
          <w:b w:val="0"/>
          <w:bCs w:val="0"/>
          <w:caps/>
          <w:sz w:val="24"/>
          <w:szCs w:val="24"/>
          <w:rtl/>
        </w:rPr>
        <w:t>אם אתה הולך על קטגורי אז מסחר ותעסוקה זה מכסה את כל</w:t>
      </w:r>
      <w:r w:rsidR="000F703D">
        <w:rPr>
          <w:rFonts w:hint="cs"/>
          <w:b w:val="0"/>
          <w:bCs w:val="0"/>
          <w:caps/>
          <w:sz w:val="24"/>
          <w:szCs w:val="24"/>
          <w:rtl/>
        </w:rPr>
        <w:t xml:space="preserve"> </w:t>
      </w:r>
      <w:r>
        <w:rPr>
          <w:rFonts w:hint="cs"/>
          <w:b w:val="0"/>
          <w:bCs w:val="0"/>
          <w:caps/>
          <w:sz w:val="24"/>
          <w:szCs w:val="24"/>
          <w:rtl/>
        </w:rPr>
        <w:t xml:space="preserve">... ויותר אפילו </w:t>
      </w:r>
    </w:p>
    <w:p w14:paraId="1D165A8F" w14:textId="77777777" w:rsidR="001E2274" w:rsidRDefault="001E2274" w:rsidP="009B7225">
      <w:pPr>
        <w:rPr>
          <w:b w:val="0"/>
          <w:bCs w:val="0"/>
          <w:caps/>
          <w:sz w:val="24"/>
          <w:szCs w:val="24"/>
          <w:rtl/>
        </w:rPr>
      </w:pPr>
    </w:p>
    <w:p w14:paraId="10C38E99" w14:textId="77777777" w:rsidR="001E2274" w:rsidRDefault="000A5C33" w:rsidP="009B7225">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021C5D8E" w14:textId="605AA6F2" w:rsidR="001E2274" w:rsidRDefault="009B7225" w:rsidP="009B7225">
      <w:pPr>
        <w:rPr>
          <w:b w:val="0"/>
          <w:bCs w:val="0"/>
          <w:caps/>
          <w:sz w:val="24"/>
          <w:szCs w:val="24"/>
          <w:rtl/>
        </w:rPr>
      </w:pPr>
      <w:r>
        <w:rPr>
          <w:rFonts w:hint="cs"/>
          <w:b w:val="0"/>
          <w:bCs w:val="0"/>
          <w:caps/>
          <w:sz w:val="24"/>
          <w:szCs w:val="24"/>
          <w:rtl/>
        </w:rPr>
        <w:t>לא,</w:t>
      </w:r>
      <w:r w:rsidR="000F703D">
        <w:rPr>
          <w:rFonts w:hint="cs"/>
          <w:b w:val="0"/>
          <w:bCs w:val="0"/>
          <w:caps/>
          <w:sz w:val="24"/>
          <w:szCs w:val="24"/>
          <w:rtl/>
        </w:rPr>
        <w:t xml:space="preserve"> </w:t>
      </w:r>
      <w:r>
        <w:rPr>
          <w:rFonts w:hint="cs"/>
          <w:b w:val="0"/>
          <w:bCs w:val="0"/>
          <w:caps/>
          <w:sz w:val="24"/>
          <w:szCs w:val="24"/>
          <w:rtl/>
        </w:rPr>
        <w:t>אתה יכול בשימושים</w:t>
      </w:r>
      <w:r w:rsidR="000F703D">
        <w:rPr>
          <w:rFonts w:hint="cs"/>
          <w:b w:val="0"/>
          <w:bCs w:val="0"/>
          <w:caps/>
          <w:sz w:val="24"/>
          <w:szCs w:val="24"/>
          <w:rtl/>
        </w:rPr>
        <w:t xml:space="preserve"> </w:t>
      </w:r>
      <w:r>
        <w:rPr>
          <w:rFonts w:hint="cs"/>
          <w:b w:val="0"/>
          <w:bCs w:val="0"/>
          <w:caps/>
          <w:sz w:val="24"/>
          <w:szCs w:val="24"/>
          <w:rtl/>
        </w:rPr>
        <w:t xml:space="preserve">... נגיד שימושים ב, ב, ב, של ספורט כאילו שימושים שקשורים לפעילות ספורט </w:t>
      </w:r>
    </w:p>
    <w:p w14:paraId="7D9CE4BB" w14:textId="77777777" w:rsidR="001E2274" w:rsidRDefault="001E2274" w:rsidP="009B7225">
      <w:pPr>
        <w:rPr>
          <w:b w:val="0"/>
          <w:bCs w:val="0"/>
          <w:caps/>
          <w:sz w:val="24"/>
          <w:szCs w:val="24"/>
          <w:rtl/>
        </w:rPr>
      </w:pPr>
    </w:p>
    <w:p w14:paraId="3DB6FB91" w14:textId="77777777" w:rsidR="001E2274" w:rsidRDefault="000A5C33" w:rsidP="009B7225">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2D189B5F" w14:textId="394240A6" w:rsidR="001E2274" w:rsidRDefault="00EB63E1" w:rsidP="009B7225">
      <w:pPr>
        <w:rPr>
          <w:b w:val="0"/>
          <w:bCs w:val="0"/>
          <w:caps/>
          <w:sz w:val="24"/>
          <w:szCs w:val="24"/>
          <w:rtl/>
        </w:rPr>
      </w:pPr>
      <w:r>
        <w:rPr>
          <w:rFonts w:hint="cs"/>
          <w:b w:val="0"/>
          <w:bCs w:val="0"/>
          <w:caps/>
          <w:sz w:val="24"/>
          <w:szCs w:val="24"/>
          <w:rtl/>
        </w:rPr>
        <w:t xml:space="preserve">אני לא יודע מה מה היעוד המבאתי ב ... </w:t>
      </w:r>
    </w:p>
    <w:p w14:paraId="06FFD066" w14:textId="77777777" w:rsidR="001E2274" w:rsidRDefault="001E2274" w:rsidP="009B7225">
      <w:pPr>
        <w:rPr>
          <w:b w:val="0"/>
          <w:bCs w:val="0"/>
          <w:caps/>
          <w:sz w:val="24"/>
          <w:szCs w:val="24"/>
          <w:rtl/>
        </w:rPr>
      </w:pPr>
    </w:p>
    <w:p w14:paraId="6B0120D8" w14:textId="77777777" w:rsidR="001E2274" w:rsidRDefault="00AE2D5F" w:rsidP="009B7225">
      <w:pPr>
        <w:rPr>
          <w:caps/>
          <w:sz w:val="24"/>
          <w:szCs w:val="24"/>
          <w:u w:val="single"/>
          <w:rtl/>
        </w:rPr>
      </w:pPr>
      <w:r w:rsidRPr="00AE2D5F">
        <w:rPr>
          <w:rFonts w:hint="cs"/>
          <w:caps/>
          <w:sz w:val="24"/>
          <w:szCs w:val="24"/>
          <w:u w:val="single"/>
          <w:rtl/>
        </w:rPr>
        <w:t>מר ארז שעני - נציג לשכת התכנון</w:t>
      </w:r>
      <w:r w:rsidR="001E2274">
        <w:rPr>
          <w:rFonts w:hint="cs"/>
          <w:caps/>
          <w:sz w:val="24"/>
          <w:szCs w:val="24"/>
          <w:u w:val="single"/>
          <w:rtl/>
        </w:rPr>
        <w:t>:</w:t>
      </w:r>
    </w:p>
    <w:p w14:paraId="6D3C6E76" w14:textId="2FDDCCA8" w:rsidR="001E2274" w:rsidRDefault="00EB63E1" w:rsidP="009B7225">
      <w:pPr>
        <w:rPr>
          <w:b w:val="0"/>
          <w:bCs w:val="0"/>
          <w:caps/>
          <w:sz w:val="24"/>
          <w:szCs w:val="24"/>
          <w:rtl/>
        </w:rPr>
      </w:pPr>
      <w:r>
        <w:rPr>
          <w:rFonts w:hint="cs"/>
          <w:b w:val="0"/>
          <w:bCs w:val="0"/>
          <w:caps/>
          <w:sz w:val="24"/>
          <w:szCs w:val="24"/>
          <w:rtl/>
        </w:rPr>
        <w:t>רגע אבל אבל זה גם לגבי ה, כי מה שהוועדה המקומית ביקשה זה גם קופות חולים מרפאות בית מרקחת</w:t>
      </w:r>
    </w:p>
    <w:p w14:paraId="1EEA9347" w14:textId="77777777" w:rsidR="001E2274" w:rsidRDefault="001E2274" w:rsidP="009B7225">
      <w:pPr>
        <w:rPr>
          <w:b w:val="0"/>
          <w:bCs w:val="0"/>
          <w:caps/>
          <w:sz w:val="24"/>
          <w:szCs w:val="24"/>
          <w:rtl/>
        </w:rPr>
      </w:pPr>
    </w:p>
    <w:p w14:paraId="6E6B65FD" w14:textId="77777777" w:rsidR="001E2274" w:rsidRDefault="003109B2" w:rsidP="009B7225">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7CE7425D" w14:textId="2555FA2D" w:rsidR="001E2274" w:rsidRDefault="00EB63E1" w:rsidP="009B7225">
      <w:pPr>
        <w:rPr>
          <w:b w:val="0"/>
          <w:bCs w:val="0"/>
          <w:caps/>
          <w:sz w:val="24"/>
          <w:szCs w:val="24"/>
          <w:rtl/>
        </w:rPr>
      </w:pPr>
      <w:r>
        <w:rPr>
          <w:rFonts w:hint="cs"/>
          <w:b w:val="0"/>
          <w:bCs w:val="0"/>
          <w:caps/>
          <w:sz w:val="24"/>
          <w:szCs w:val="24"/>
          <w:rtl/>
        </w:rPr>
        <w:t>וואו העמיסו יותר מדי</w:t>
      </w:r>
    </w:p>
    <w:p w14:paraId="2820C371" w14:textId="77777777" w:rsidR="001E2274" w:rsidRDefault="001E2274" w:rsidP="009B7225">
      <w:pPr>
        <w:rPr>
          <w:b w:val="0"/>
          <w:bCs w:val="0"/>
          <w:caps/>
          <w:sz w:val="24"/>
          <w:szCs w:val="24"/>
          <w:rtl/>
        </w:rPr>
      </w:pPr>
    </w:p>
    <w:p w14:paraId="5FF932D5" w14:textId="77777777" w:rsidR="001E2274" w:rsidRDefault="00E5536A" w:rsidP="009B7225">
      <w:pPr>
        <w:rPr>
          <w:caps/>
          <w:sz w:val="24"/>
          <w:szCs w:val="24"/>
          <w:u w:val="single"/>
          <w:rtl/>
        </w:rPr>
      </w:pPr>
      <w:r w:rsidRPr="00E5536A">
        <w:rPr>
          <w:rFonts w:hint="cs"/>
          <w:caps/>
          <w:sz w:val="24"/>
          <w:szCs w:val="24"/>
          <w:u w:val="single"/>
          <w:rtl/>
        </w:rPr>
        <w:t>גב</w:t>
      </w:r>
      <w:r w:rsidRPr="00E5536A">
        <w:rPr>
          <w:caps/>
          <w:sz w:val="24"/>
          <w:szCs w:val="24"/>
          <w:u w:val="single"/>
          <w:rtl/>
        </w:rPr>
        <w:t>'</w:t>
      </w:r>
      <w:r w:rsidRPr="00E5536A">
        <w:rPr>
          <w:rFonts w:hint="cs"/>
          <w:caps/>
          <w:sz w:val="24"/>
          <w:szCs w:val="24"/>
          <w:u w:val="single"/>
          <w:rtl/>
        </w:rPr>
        <w:t xml:space="preserve"> רוני גרניט - נציגת משרד הבריאות בוועדה המחוזית</w:t>
      </w:r>
      <w:r w:rsidR="001E2274">
        <w:rPr>
          <w:rFonts w:hint="cs"/>
          <w:caps/>
          <w:sz w:val="24"/>
          <w:szCs w:val="24"/>
          <w:u w:val="single"/>
          <w:rtl/>
        </w:rPr>
        <w:t>:</w:t>
      </w:r>
    </w:p>
    <w:p w14:paraId="3A40C6F3" w14:textId="29348C5A" w:rsidR="001E2274" w:rsidRDefault="00EB63E1" w:rsidP="009B7225">
      <w:pPr>
        <w:rPr>
          <w:b w:val="0"/>
          <w:bCs w:val="0"/>
          <w:caps/>
          <w:sz w:val="24"/>
          <w:szCs w:val="24"/>
          <w:rtl/>
        </w:rPr>
      </w:pPr>
      <w:r>
        <w:rPr>
          <w:rFonts w:hint="cs"/>
          <w:b w:val="0"/>
          <w:bCs w:val="0"/>
          <w:caps/>
          <w:sz w:val="24"/>
          <w:szCs w:val="24"/>
          <w:rtl/>
        </w:rPr>
        <w:t xml:space="preserve">זה כאילו המון דברים </w:t>
      </w:r>
    </w:p>
    <w:p w14:paraId="0BF685D1" w14:textId="77777777" w:rsidR="001E2274" w:rsidRDefault="001E2274" w:rsidP="009B7225">
      <w:pPr>
        <w:rPr>
          <w:b w:val="0"/>
          <w:bCs w:val="0"/>
          <w:caps/>
          <w:sz w:val="24"/>
          <w:szCs w:val="24"/>
          <w:rtl/>
        </w:rPr>
      </w:pPr>
    </w:p>
    <w:p w14:paraId="451D0701" w14:textId="77777777" w:rsidR="001E2274" w:rsidRDefault="00AE2D5F" w:rsidP="009B7225">
      <w:pPr>
        <w:rPr>
          <w:caps/>
          <w:sz w:val="24"/>
          <w:szCs w:val="24"/>
          <w:u w:val="single"/>
          <w:rtl/>
        </w:rPr>
      </w:pPr>
      <w:r w:rsidRPr="00AE2D5F">
        <w:rPr>
          <w:rFonts w:hint="cs"/>
          <w:caps/>
          <w:sz w:val="24"/>
          <w:szCs w:val="24"/>
          <w:u w:val="single"/>
          <w:rtl/>
        </w:rPr>
        <w:t>מר ארז שעני - נציג לשכת התכנון</w:t>
      </w:r>
      <w:r w:rsidR="001E2274">
        <w:rPr>
          <w:rFonts w:hint="cs"/>
          <w:caps/>
          <w:sz w:val="24"/>
          <w:szCs w:val="24"/>
          <w:u w:val="single"/>
          <w:rtl/>
        </w:rPr>
        <w:t>:</w:t>
      </w:r>
    </w:p>
    <w:p w14:paraId="744F3EF9" w14:textId="762002EC" w:rsidR="001E2274" w:rsidRDefault="00EB63E1" w:rsidP="009B7225">
      <w:pPr>
        <w:rPr>
          <w:b w:val="0"/>
          <w:bCs w:val="0"/>
          <w:caps/>
          <w:sz w:val="24"/>
          <w:szCs w:val="24"/>
          <w:rtl/>
        </w:rPr>
      </w:pPr>
      <w:r>
        <w:rPr>
          <w:rFonts w:hint="cs"/>
          <w:b w:val="0"/>
          <w:bCs w:val="0"/>
          <w:caps/>
          <w:sz w:val="24"/>
          <w:szCs w:val="24"/>
          <w:rtl/>
        </w:rPr>
        <w:t xml:space="preserve">זה לא זה בסדר זה זה אופציה זה בסוף זה בריאות אנחנו כותבים את זה נגיד בריאות ו, </w:t>
      </w:r>
    </w:p>
    <w:p w14:paraId="0B786C82" w14:textId="77777777" w:rsidR="001E2274" w:rsidRDefault="001E2274" w:rsidP="009B7225">
      <w:pPr>
        <w:rPr>
          <w:b w:val="0"/>
          <w:bCs w:val="0"/>
          <w:caps/>
          <w:sz w:val="24"/>
          <w:szCs w:val="24"/>
          <w:rtl/>
        </w:rPr>
      </w:pPr>
    </w:p>
    <w:p w14:paraId="4641ECE4" w14:textId="77777777" w:rsidR="001E2274" w:rsidRDefault="003361D4" w:rsidP="009B7225">
      <w:pPr>
        <w:rPr>
          <w:caps/>
          <w:sz w:val="24"/>
          <w:szCs w:val="24"/>
          <w:u w:val="single"/>
          <w:rtl/>
        </w:rPr>
      </w:pPr>
      <w:r w:rsidRPr="003361D4">
        <w:rPr>
          <w:rFonts w:hint="cs"/>
          <w:caps/>
          <w:sz w:val="24"/>
          <w:szCs w:val="24"/>
          <w:u w:val="single"/>
          <w:rtl/>
        </w:rPr>
        <w:t>עורך דין ניצן בן ארויה - יועץ משפטי לוועדה המחוזית</w:t>
      </w:r>
      <w:r w:rsidR="001E2274">
        <w:rPr>
          <w:rFonts w:hint="cs"/>
          <w:caps/>
          <w:sz w:val="24"/>
          <w:szCs w:val="24"/>
          <w:u w:val="single"/>
          <w:rtl/>
        </w:rPr>
        <w:t>:</w:t>
      </w:r>
    </w:p>
    <w:p w14:paraId="00C4D27A" w14:textId="05A2812A" w:rsidR="001E2274" w:rsidRDefault="00EB63E1" w:rsidP="009B7225">
      <w:pPr>
        <w:rPr>
          <w:b w:val="0"/>
          <w:bCs w:val="0"/>
          <w:caps/>
          <w:sz w:val="24"/>
          <w:szCs w:val="24"/>
          <w:rtl/>
        </w:rPr>
      </w:pPr>
      <w:r>
        <w:rPr>
          <w:rFonts w:hint="cs"/>
          <w:b w:val="0"/>
          <w:bCs w:val="0"/>
          <w:caps/>
          <w:sz w:val="24"/>
          <w:szCs w:val="24"/>
          <w:rtl/>
        </w:rPr>
        <w:t>מרפאות, לא בריאות, מרפאות</w:t>
      </w:r>
    </w:p>
    <w:p w14:paraId="25E778F1" w14:textId="77777777" w:rsidR="001E2274" w:rsidRDefault="001E2274" w:rsidP="009B7225">
      <w:pPr>
        <w:rPr>
          <w:b w:val="0"/>
          <w:bCs w:val="0"/>
          <w:caps/>
          <w:sz w:val="24"/>
          <w:szCs w:val="24"/>
          <w:rtl/>
        </w:rPr>
      </w:pPr>
    </w:p>
    <w:p w14:paraId="61049872" w14:textId="77777777" w:rsidR="001E2274" w:rsidRDefault="00E5536A" w:rsidP="009B7225">
      <w:pPr>
        <w:rPr>
          <w:caps/>
          <w:sz w:val="24"/>
          <w:szCs w:val="24"/>
          <w:u w:val="single"/>
          <w:rtl/>
        </w:rPr>
      </w:pPr>
      <w:r w:rsidRPr="00E5536A">
        <w:rPr>
          <w:rFonts w:hint="cs"/>
          <w:caps/>
          <w:sz w:val="24"/>
          <w:szCs w:val="24"/>
          <w:u w:val="single"/>
          <w:rtl/>
        </w:rPr>
        <w:t>גב</w:t>
      </w:r>
      <w:r w:rsidRPr="00E5536A">
        <w:rPr>
          <w:caps/>
          <w:sz w:val="24"/>
          <w:szCs w:val="24"/>
          <w:u w:val="single"/>
          <w:rtl/>
        </w:rPr>
        <w:t>'</w:t>
      </w:r>
      <w:r w:rsidRPr="00E5536A">
        <w:rPr>
          <w:rFonts w:hint="cs"/>
          <w:caps/>
          <w:sz w:val="24"/>
          <w:szCs w:val="24"/>
          <w:u w:val="single"/>
          <w:rtl/>
        </w:rPr>
        <w:t xml:space="preserve"> רוני גרניט - נציגת משרד הבריאות בוועדה המחוזית</w:t>
      </w:r>
      <w:r w:rsidR="001E2274">
        <w:rPr>
          <w:rFonts w:hint="cs"/>
          <w:caps/>
          <w:sz w:val="24"/>
          <w:szCs w:val="24"/>
          <w:u w:val="single"/>
          <w:rtl/>
        </w:rPr>
        <w:t>:</w:t>
      </w:r>
    </w:p>
    <w:p w14:paraId="5634459F" w14:textId="6A29CF5A" w:rsidR="001E2274" w:rsidRDefault="00EB63E1" w:rsidP="009B7225">
      <w:pPr>
        <w:rPr>
          <w:b w:val="0"/>
          <w:bCs w:val="0"/>
          <w:caps/>
          <w:sz w:val="24"/>
          <w:szCs w:val="24"/>
          <w:rtl/>
        </w:rPr>
      </w:pPr>
      <w:r>
        <w:rPr>
          <w:rFonts w:hint="cs"/>
          <w:b w:val="0"/>
          <w:bCs w:val="0"/>
          <w:caps/>
          <w:sz w:val="24"/>
          <w:szCs w:val="24"/>
          <w:rtl/>
        </w:rPr>
        <w:t xml:space="preserve">כן </w:t>
      </w:r>
    </w:p>
    <w:p w14:paraId="3C17747E" w14:textId="77777777" w:rsidR="001E2274" w:rsidRDefault="001E2274" w:rsidP="009B7225">
      <w:pPr>
        <w:rPr>
          <w:b w:val="0"/>
          <w:bCs w:val="0"/>
          <w:caps/>
          <w:sz w:val="24"/>
          <w:szCs w:val="24"/>
          <w:rtl/>
        </w:rPr>
      </w:pPr>
    </w:p>
    <w:p w14:paraId="5EE1FEAE" w14:textId="77777777" w:rsidR="001E2274" w:rsidRDefault="00AE2D5F" w:rsidP="009B7225">
      <w:pPr>
        <w:rPr>
          <w:caps/>
          <w:sz w:val="24"/>
          <w:szCs w:val="24"/>
          <w:u w:val="single"/>
          <w:rtl/>
        </w:rPr>
      </w:pPr>
      <w:r w:rsidRPr="00AE2D5F">
        <w:rPr>
          <w:rFonts w:hint="cs"/>
          <w:caps/>
          <w:sz w:val="24"/>
          <w:szCs w:val="24"/>
          <w:u w:val="single"/>
          <w:rtl/>
        </w:rPr>
        <w:t>מר ארז שעני - נציג לשכת התכנון</w:t>
      </w:r>
      <w:r w:rsidR="001E2274">
        <w:rPr>
          <w:rFonts w:hint="cs"/>
          <w:caps/>
          <w:sz w:val="24"/>
          <w:szCs w:val="24"/>
          <w:u w:val="single"/>
          <w:rtl/>
        </w:rPr>
        <w:t>:</w:t>
      </w:r>
    </w:p>
    <w:p w14:paraId="1AAEF062" w14:textId="085924B6" w:rsidR="001E2274" w:rsidRDefault="00EB63E1" w:rsidP="009B7225">
      <w:pPr>
        <w:rPr>
          <w:b w:val="0"/>
          <w:bCs w:val="0"/>
          <w:caps/>
          <w:sz w:val="24"/>
          <w:szCs w:val="24"/>
          <w:rtl/>
        </w:rPr>
      </w:pPr>
      <w:r>
        <w:rPr>
          <w:rFonts w:hint="cs"/>
          <w:b w:val="0"/>
          <w:bCs w:val="0"/>
          <w:caps/>
          <w:sz w:val="24"/>
          <w:szCs w:val="24"/>
          <w:rtl/>
        </w:rPr>
        <w:t>מרפאות ובית קפה</w:t>
      </w:r>
      <w:r w:rsidR="000F703D">
        <w:rPr>
          <w:rFonts w:hint="cs"/>
          <w:b w:val="0"/>
          <w:bCs w:val="0"/>
          <w:caps/>
          <w:sz w:val="24"/>
          <w:szCs w:val="24"/>
          <w:rtl/>
        </w:rPr>
        <w:t xml:space="preserve"> </w:t>
      </w:r>
      <w:r>
        <w:rPr>
          <w:rFonts w:hint="cs"/>
          <w:b w:val="0"/>
          <w:bCs w:val="0"/>
          <w:caps/>
          <w:sz w:val="24"/>
          <w:szCs w:val="24"/>
          <w:rtl/>
        </w:rPr>
        <w:t>...</w:t>
      </w:r>
    </w:p>
    <w:p w14:paraId="6ADCCF6D" w14:textId="77777777" w:rsidR="001E2274" w:rsidRDefault="001E2274" w:rsidP="009B7225">
      <w:pPr>
        <w:rPr>
          <w:b w:val="0"/>
          <w:bCs w:val="0"/>
          <w:caps/>
          <w:sz w:val="24"/>
          <w:szCs w:val="24"/>
          <w:rtl/>
        </w:rPr>
      </w:pPr>
    </w:p>
    <w:p w14:paraId="1D0620FA" w14:textId="77777777" w:rsidR="001E2274" w:rsidRDefault="000A5C33" w:rsidP="009B7225">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74E721BD" w14:textId="1EF44BA1" w:rsidR="001E2274" w:rsidRDefault="00EB63E1" w:rsidP="009B7225">
      <w:pPr>
        <w:rPr>
          <w:b w:val="0"/>
          <w:bCs w:val="0"/>
          <w:caps/>
          <w:sz w:val="24"/>
          <w:szCs w:val="24"/>
          <w:rtl/>
        </w:rPr>
      </w:pPr>
      <w:r>
        <w:rPr>
          <w:rFonts w:hint="cs"/>
          <w:b w:val="0"/>
          <w:bCs w:val="0"/>
          <w:caps/>
          <w:sz w:val="24"/>
          <w:szCs w:val="24"/>
          <w:rtl/>
        </w:rPr>
        <w:t xml:space="preserve">מרפאות ובית קפה בסדר </w:t>
      </w:r>
    </w:p>
    <w:p w14:paraId="340E77A4" w14:textId="77777777" w:rsidR="001E2274" w:rsidRDefault="001E2274" w:rsidP="009B7225">
      <w:pPr>
        <w:rPr>
          <w:b w:val="0"/>
          <w:bCs w:val="0"/>
          <w:caps/>
          <w:sz w:val="24"/>
          <w:szCs w:val="24"/>
          <w:rtl/>
        </w:rPr>
      </w:pPr>
    </w:p>
    <w:p w14:paraId="2252255D" w14:textId="77777777" w:rsidR="001E2274" w:rsidRDefault="00AE2D5F" w:rsidP="009B7225">
      <w:pPr>
        <w:rPr>
          <w:caps/>
          <w:sz w:val="24"/>
          <w:szCs w:val="24"/>
          <w:u w:val="single"/>
          <w:rtl/>
        </w:rPr>
      </w:pPr>
      <w:r w:rsidRPr="00AE2D5F">
        <w:rPr>
          <w:rFonts w:hint="cs"/>
          <w:caps/>
          <w:sz w:val="24"/>
          <w:szCs w:val="24"/>
          <w:u w:val="single"/>
          <w:rtl/>
        </w:rPr>
        <w:t>מר ארז שעני - נציג לשכת התכנון</w:t>
      </w:r>
      <w:r w:rsidR="001E2274">
        <w:rPr>
          <w:rFonts w:hint="cs"/>
          <w:caps/>
          <w:sz w:val="24"/>
          <w:szCs w:val="24"/>
          <w:u w:val="single"/>
          <w:rtl/>
        </w:rPr>
        <w:t>:</w:t>
      </w:r>
    </w:p>
    <w:p w14:paraId="1FCF0971" w14:textId="0F2BE739" w:rsidR="001E2274" w:rsidRDefault="00EB63E1" w:rsidP="009B7225">
      <w:pPr>
        <w:rPr>
          <w:b w:val="0"/>
          <w:bCs w:val="0"/>
          <w:caps/>
          <w:sz w:val="24"/>
          <w:szCs w:val="24"/>
          <w:rtl/>
        </w:rPr>
      </w:pPr>
      <w:r>
        <w:rPr>
          <w:rFonts w:hint="cs"/>
          <w:b w:val="0"/>
          <w:bCs w:val="0"/>
          <w:caps/>
          <w:sz w:val="24"/>
          <w:szCs w:val="24"/>
          <w:rtl/>
        </w:rPr>
        <w:t>מרפאות ובית קפה</w:t>
      </w:r>
    </w:p>
    <w:p w14:paraId="2A10AFE9" w14:textId="77777777" w:rsidR="001E2274" w:rsidRDefault="001E2274" w:rsidP="009B7225">
      <w:pPr>
        <w:rPr>
          <w:b w:val="0"/>
          <w:bCs w:val="0"/>
          <w:caps/>
          <w:sz w:val="24"/>
          <w:szCs w:val="24"/>
          <w:rtl/>
        </w:rPr>
      </w:pPr>
    </w:p>
    <w:p w14:paraId="1DC87D5B" w14:textId="77777777" w:rsidR="001E2274" w:rsidRDefault="003361D4" w:rsidP="009B7225">
      <w:pPr>
        <w:rPr>
          <w:caps/>
          <w:sz w:val="24"/>
          <w:szCs w:val="24"/>
          <w:u w:val="single"/>
          <w:rtl/>
        </w:rPr>
      </w:pPr>
      <w:r w:rsidRPr="003361D4">
        <w:rPr>
          <w:rFonts w:hint="cs"/>
          <w:caps/>
          <w:sz w:val="24"/>
          <w:szCs w:val="24"/>
          <w:u w:val="single"/>
          <w:rtl/>
        </w:rPr>
        <w:t>עורך דין ניצן בן ארויה - יועץ משפטי לוועדה המחוזית</w:t>
      </w:r>
      <w:r w:rsidR="001E2274">
        <w:rPr>
          <w:rFonts w:hint="cs"/>
          <w:caps/>
          <w:sz w:val="24"/>
          <w:szCs w:val="24"/>
          <w:u w:val="single"/>
          <w:rtl/>
        </w:rPr>
        <w:t>:</w:t>
      </w:r>
    </w:p>
    <w:p w14:paraId="7D6585FC" w14:textId="44702857" w:rsidR="001E2274" w:rsidRDefault="00EB63E1" w:rsidP="009B7225">
      <w:pPr>
        <w:rPr>
          <w:b w:val="0"/>
          <w:bCs w:val="0"/>
          <w:caps/>
          <w:sz w:val="24"/>
          <w:szCs w:val="24"/>
          <w:rtl/>
        </w:rPr>
      </w:pPr>
      <w:r>
        <w:rPr>
          <w:rFonts w:hint="cs"/>
          <w:b w:val="0"/>
          <w:bCs w:val="0"/>
          <w:caps/>
          <w:sz w:val="24"/>
          <w:szCs w:val="24"/>
          <w:rtl/>
        </w:rPr>
        <w:t>חדר כושר תכניס ...</w:t>
      </w:r>
    </w:p>
    <w:p w14:paraId="5D39559C" w14:textId="77777777" w:rsidR="001E2274" w:rsidRDefault="001E2274" w:rsidP="009B7225">
      <w:pPr>
        <w:rPr>
          <w:b w:val="0"/>
          <w:bCs w:val="0"/>
          <w:caps/>
          <w:sz w:val="24"/>
          <w:szCs w:val="24"/>
          <w:rtl/>
        </w:rPr>
      </w:pPr>
    </w:p>
    <w:p w14:paraId="074EEF41" w14:textId="77777777" w:rsidR="001E2274" w:rsidRDefault="00AE2D5F" w:rsidP="009B7225">
      <w:pPr>
        <w:rPr>
          <w:caps/>
          <w:sz w:val="24"/>
          <w:szCs w:val="24"/>
          <w:u w:val="single"/>
          <w:rtl/>
        </w:rPr>
      </w:pPr>
      <w:r w:rsidRPr="00AE2D5F">
        <w:rPr>
          <w:rFonts w:hint="cs"/>
          <w:caps/>
          <w:sz w:val="24"/>
          <w:szCs w:val="24"/>
          <w:u w:val="single"/>
          <w:rtl/>
        </w:rPr>
        <w:t>מר ארז שעני - נציג לשכת התכנון</w:t>
      </w:r>
      <w:r w:rsidR="001E2274">
        <w:rPr>
          <w:rFonts w:hint="cs"/>
          <w:caps/>
          <w:sz w:val="24"/>
          <w:szCs w:val="24"/>
          <w:u w:val="single"/>
          <w:rtl/>
        </w:rPr>
        <w:t>:</w:t>
      </w:r>
    </w:p>
    <w:p w14:paraId="7B10DA10" w14:textId="2F7DC72E" w:rsidR="001E2274" w:rsidRDefault="00EB63E1" w:rsidP="009B7225">
      <w:pPr>
        <w:rPr>
          <w:b w:val="0"/>
          <w:bCs w:val="0"/>
          <w:caps/>
          <w:sz w:val="24"/>
          <w:szCs w:val="24"/>
          <w:rtl/>
        </w:rPr>
      </w:pPr>
      <w:r>
        <w:rPr>
          <w:rFonts w:hint="cs"/>
          <w:b w:val="0"/>
          <w:bCs w:val="0"/>
          <w:caps/>
          <w:sz w:val="24"/>
          <w:szCs w:val="24"/>
          <w:rtl/>
        </w:rPr>
        <w:t xml:space="preserve">כן </w:t>
      </w:r>
    </w:p>
    <w:p w14:paraId="7B9624F3" w14:textId="77777777" w:rsidR="001E2274" w:rsidRDefault="001E2274" w:rsidP="009B7225">
      <w:pPr>
        <w:rPr>
          <w:b w:val="0"/>
          <w:bCs w:val="0"/>
          <w:caps/>
          <w:sz w:val="24"/>
          <w:szCs w:val="24"/>
          <w:rtl/>
        </w:rPr>
      </w:pPr>
    </w:p>
    <w:p w14:paraId="1B97F5F6" w14:textId="77777777" w:rsidR="001E2274" w:rsidRDefault="003109B2" w:rsidP="009B7225">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30E8BFEB" w14:textId="7A3D4549" w:rsidR="001E2274" w:rsidRDefault="00EB63E1" w:rsidP="009B7225">
      <w:pPr>
        <w:rPr>
          <w:b w:val="0"/>
          <w:bCs w:val="0"/>
          <w:caps/>
          <w:sz w:val="24"/>
          <w:szCs w:val="24"/>
          <w:rtl/>
        </w:rPr>
      </w:pPr>
      <w:r>
        <w:rPr>
          <w:rFonts w:hint="cs"/>
          <w:b w:val="0"/>
          <w:bCs w:val="0"/>
          <w:caps/>
          <w:sz w:val="24"/>
          <w:szCs w:val="24"/>
          <w:rtl/>
        </w:rPr>
        <w:t>אנחנו רוצים</w:t>
      </w:r>
      <w:r w:rsidR="000F703D">
        <w:rPr>
          <w:rFonts w:hint="cs"/>
          <w:b w:val="0"/>
          <w:bCs w:val="0"/>
          <w:caps/>
          <w:sz w:val="24"/>
          <w:szCs w:val="24"/>
          <w:rtl/>
        </w:rPr>
        <w:t xml:space="preserve"> </w:t>
      </w:r>
      <w:r>
        <w:rPr>
          <w:rFonts w:hint="cs"/>
          <w:b w:val="0"/>
          <w:bCs w:val="0"/>
          <w:caps/>
          <w:sz w:val="24"/>
          <w:szCs w:val="24"/>
          <w:rtl/>
        </w:rPr>
        <w:t>...</w:t>
      </w:r>
    </w:p>
    <w:p w14:paraId="4A1471F7" w14:textId="77777777" w:rsidR="001E2274" w:rsidRDefault="001E2274" w:rsidP="009B7225">
      <w:pPr>
        <w:rPr>
          <w:b w:val="0"/>
          <w:bCs w:val="0"/>
          <w:caps/>
          <w:sz w:val="24"/>
          <w:szCs w:val="24"/>
          <w:rtl/>
        </w:rPr>
      </w:pPr>
    </w:p>
    <w:p w14:paraId="7E514B08" w14:textId="77777777" w:rsidR="001E2274" w:rsidRDefault="00AE2D5F" w:rsidP="009B7225">
      <w:pPr>
        <w:rPr>
          <w:caps/>
          <w:sz w:val="24"/>
          <w:szCs w:val="24"/>
          <w:u w:val="single"/>
          <w:rtl/>
        </w:rPr>
      </w:pPr>
      <w:r w:rsidRPr="00AE2D5F">
        <w:rPr>
          <w:rFonts w:hint="cs"/>
          <w:caps/>
          <w:sz w:val="24"/>
          <w:szCs w:val="24"/>
          <w:u w:val="single"/>
          <w:rtl/>
        </w:rPr>
        <w:t>מר ארז שעני - נציג לשכת התכנון</w:t>
      </w:r>
      <w:r w:rsidR="001E2274">
        <w:rPr>
          <w:rFonts w:hint="cs"/>
          <w:caps/>
          <w:sz w:val="24"/>
          <w:szCs w:val="24"/>
          <w:u w:val="single"/>
          <w:rtl/>
        </w:rPr>
        <w:t>:</w:t>
      </w:r>
    </w:p>
    <w:p w14:paraId="2B4FA764" w14:textId="2FC39C56" w:rsidR="001E2274" w:rsidRDefault="00EB63E1" w:rsidP="009B7225">
      <w:pPr>
        <w:rPr>
          <w:b w:val="0"/>
          <w:bCs w:val="0"/>
          <w:caps/>
          <w:sz w:val="24"/>
          <w:szCs w:val="24"/>
          <w:rtl/>
        </w:rPr>
      </w:pPr>
      <w:r>
        <w:rPr>
          <w:rFonts w:hint="cs"/>
          <w:b w:val="0"/>
          <w:bCs w:val="0"/>
          <w:caps/>
          <w:sz w:val="24"/>
          <w:szCs w:val="24"/>
          <w:rtl/>
        </w:rPr>
        <w:t xml:space="preserve">שימושים הקשורים לפעילות ספורט ו, ומרפאות, ו, בית קפה </w:t>
      </w:r>
    </w:p>
    <w:p w14:paraId="0D64FBF5" w14:textId="77777777" w:rsidR="001E2274" w:rsidRDefault="001E2274" w:rsidP="009B7225">
      <w:pPr>
        <w:rPr>
          <w:b w:val="0"/>
          <w:bCs w:val="0"/>
          <w:caps/>
          <w:sz w:val="24"/>
          <w:szCs w:val="24"/>
          <w:rtl/>
        </w:rPr>
      </w:pPr>
    </w:p>
    <w:p w14:paraId="31B3B148" w14:textId="77777777" w:rsidR="001E2274" w:rsidRDefault="000A5C33" w:rsidP="009B7225">
      <w:pPr>
        <w:rPr>
          <w:caps/>
          <w:sz w:val="24"/>
          <w:szCs w:val="24"/>
          <w:u w:val="single"/>
          <w:rtl/>
        </w:rPr>
      </w:pPr>
      <w:r w:rsidRPr="000A5C33">
        <w:rPr>
          <w:rFonts w:hint="cs"/>
          <w:caps/>
          <w:sz w:val="24"/>
          <w:szCs w:val="24"/>
          <w:u w:val="single"/>
          <w:rtl/>
        </w:rPr>
        <w:lastRenderedPageBreak/>
        <w:t>מר מוחמד נאטור - סגן מתכננת המחוז</w:t>
      </w:r>
      <w:r w:rsidR="001E2274">
        <w:rPr>
          <w:rFonts w:hint="cs"/>
          <w:caps/>
          <w:sz w:val="24"/>
          <w:szCs w:val="24"/>
          <w:u w:val="single"/>
          <w:rtl/>
        </w:rPr>
        <w:t>:</w:t>
      </w:r>
    </w:p>
    <w:p w14:paraId="4784EA73" w14:textId="0FB8702A" w:rsidR="001E2274" w:rsidRDefault="0046476C" w:rsidP="009B7225">
      <w:pPr>
        <w:rPr>
          <w:b w:val="0"/>
          <w:bCs w:val="0"/>
          <w:caps/>
          <w:sz w:val="24"/>
          <w:szCs w:val="24"/>
          <w:rtl/>
        </w:rPr>
      </w:pPr>
      <w:r>
        <w:rPr>
          <w:rFonts w:hint="cs"/>
          <w:b w:val="0"/>
          <w:bCs w:val="0"/>
          <w:caps/>
          <w:sz w:val="24"/>
          <w:szCs w:val="24"/>
          <w:rtl/>
        </w:rPr>
        <w:t xml:space="preserve">הסעדה </w:t>
      </w:r>
    </w:p>
    <w:p w14:paraId="762296B4" w14:textId="77777777" w:rsidR="001E2274" w:rsidRDefault="001E2274" w:rsidP="009B7225">
      <w:pPr>
        <w:rPr>
          <w:b w:val="0"/>
          <w:bCs w:val="0"/>
          <w:caps/>
          <w:sz w:val="24"/>
          <w:szCs w:val="24"/>
          <w:rtl/>
        </w:rPr>
      </w:pPr>
    </w:p>
    <w:p w14:paraId="33879AC4" w14:textId="77777777" w:rsidR="001E2274" w:rsidRDefault="00AE2D5F" w:rsidP="009B7225">
      <w:pPr>
        <w:rPr>
          <w:caps/>
          <w:sz w:val="24"/>
          <w:szCs w:val="24"/>
          <w:u w:val="single"/>
          <w:rtl/>
        </w:rPr>
      </w:pPr>
      <w:r w:rsidRPr="00AE2D5F">
        <w:rPr>
          <w:rFonts w:hint="cs"/>
          <w:caps/>
          <w:sz w:val="24"/>
          <w:szCs w:val="24"/>
          <w:u w:val="single"/>
          <w:rtl/>
        </w:rPr>
        <w:t>מר ארז שעני - נציג לשכת התכנון</w:t>
      </w:r>
      <w:r w:rsidR="001E2274">
        <w:rPr>
          <w:rFonts w:hint="cs"/>
          <w:caps/>
          <w:sz w:val="24"/>
          <w:szCs w:val="24"/>
          <w:u w:val="single"/>
          <w:rtl/>
        </w:rPr>
        <w:t>:</w:t>
      </w:r>
    </w:p>
    <w:p w14:paraId="6519421A" w14:textId="55A4EF92" w:rsidR="001E2274" w:rsidRDefault="0046476C" w:rsidP="009B7225">
      <w:pPr>
        <w:rPr>
          <w:b w:val="0"/>
          <w:bCs w:val="0"/>
          <w:caps/>
          <w:sz w:val="24"/>
          <w:szCs w:val="24"/>
          <w:rtl/>
        </w:rPr>
      </w:pPr>
      <w:r>
        <w:rPr>
          <w:rFonts w:hint="cs"/>
          <w:b w:val="0"/>
          <w:bCs w:val="0"/>
          <w:caps/>
          <w:sz w:val="24"/>
          <w:szCs w:val="24"/>
          <w:rtl/>
        </w:rPr>
        <w:t>הסעדה</w:t>
      </w:r>
    </w:p>
    <w:p w14:paraId="27FC7A24" w14:textId="77777777" w:rsidR="001E2274" w:rsidRDefault="001E2274" w:rsidP="009B7225">
      <w:pPr>
        <w:rPr>
          <w:b w:val="0"/>
          <w:bCs w:val="0"/>
          <w:caps/>
          <w:sz w:val="24"/>
          <w:szCs w:val="24"/>
          <w:rtl/>
        </w:rPr>
      </w:pPr>
    </w:p>
    <w:p w14:paraId="363034BB" w14:textId="77777777" w:rsidR="001E2274" w:rsidRDefault="00E5536A" w:rsidP="009B7225">
      <w:pPr>
        <w:rPr>
          <w:caps/>
          <w:sz w:val="24"/>
          <w:szCs w:val="24"/>
          <w:u w:val="single"/>
          <w:rtl/>
        </w:rPr>
      </w:pPr>
      <w:r w:rsidRPr="00E5536A">
        <w:rPr>
          <w:rFonts w:hint="cs"/>
          <w:caps/>
          <w:sz w:val="24"/>
          <w:szCs w:val="24"/>
          <w:u w:val="single"/>
          <w:rtl/>
        </w:rPr>
        <w:t>גב</w:t>
      </w:r>
      <w:r w:rsidRPr="00E5536A">
        <w:rPr>
          <w:caps/>
          <w:sz w:val="24"/>
          <w:szCs w:val="24"/>
          <w:u w:val="single"/>
          <w:rtl/>
        </w:rPr>
        <w:t>'</w:t>
      </w:r>
      <w:r w:rsidRPr="00E5536A">
        <w:rPr>
          <w:rFonts w:hint="cs"/>
          <w:caps/>
          <w:sz w:val="24"/>
          <w:szCs w:val="24"/>
          <w:u w:val="single"/>
          <w:rtl/>
        </w:rPr>
        <w:t xml:space="preserve"> רוני גרניט - נציגת משרד הבריאות בוועדה המחוזית</w:t>
      </w:r>
      <w:r w:rsidR="001E2274">
        <w:rPr>
          <w:rFonts w:hint="cs"/>
          <w:caps/>
          <w:sz w:val="24"/>
          <w:szCs w:val="24"/>
          <w:u w:val="single"/>
          <w:rtl/>
        </w:rPr>
        <w:t>:</w:t>
      </w:r>
    </w:p>
    <w:p w14:paraId="053B8A56" w14:textId="74492C2A" w:rsidR="001E2274" w:rsidRDefault="0046476C" w:rsidP="009B7225">
      <w:pPr>
        <w:rPr>
          <w:b w:val="0"/>
          <w:bCs w:val="0"/>
          <w:caps/>
          <w:sz w:val="24"/>
          <w:szCs w:val="24"/>
          <w:rtl/>
        </w:rPr>
      </w:pPr>
      <w:r>
        <w:rPr>
          <w:rFonts w:hint="cs"/>
          <w:b w:val="0"/>
          <w:bCs w:val="0"/>
          <w:caps/>
          <w:sz w:val="24"/>
          <w:szCs w:val="24"/>
          <w:rtl/>
        </w:rPr>
        <w:t>לא הסעדה</w:t>
      </w:r>
    </w:p>
    <w:p w14:paraId="1BE68F92" w14:textId="77777777" w:rsidR="001E2274" w:rsidRDefault="001E2274" w:rsidP="009B7225">
      <w:pPr>
        <w:rPr>
          <w:b w:val="0"/>
          <w:bCs w:val="0"/>
          <w:caps/>
          <w:sz w:val="24"/>
          <w:szCs w:val="24"/>
          <w:rtl/>
        </w:rPr>
      </w:pPr>
    </w:p>
    <w:p w14:paraId="74C83DB9" w14:textId="77777777" w:rsidR="001E2274" w:rsidRDefault="00AE2D5F" w:rsidP="009B7225">
      <w:pPr>
        <w:rPr>
          <w:caps/>
          <w:sz w:val="24"/>
          <w:szCs w:val="24"/>
          <w:u w:val="single"/>
          <w:rtl/>
        </w:rPr>
      </w:pPr>
      <w:r w:rsidRPr="00AE2D5F">
        <w:rPr>
          <w:rFonts w:hint="cs"/>
          <w:caps/>
          <w:sz w:val="24"/>
          <w:szCs w:val="24"/>
          <w:u w:val="single"/>
          <w:rtl/>
        </w:rPr>
        <w:t>מר ארז שעני - נציג לשכת התכנון</w:t>
      </w:r>
      <w:r w:rsidR="001E2274">
        <w:rPr>
          <w:rFonts w:hint="cs"/>
          <w:caps/>
          <w:sz w:val="24"/>
          <w:szCs w:val="24"/>
          <w:u w:val="single"/>
          <w:rtl/>
        </w:rPr>
        <w:t>:</w:t>
      </w:r>
    </w:p>
    <w:p w14:paraId="46D16639" w14:textId="7263ABF1" w:rsidR="001E2274" w:rsidRDefault="0046476C" w:rsidP="009B7225">
      <w:pPr>
        <w:rPr>
          <w:b w:val="0"/>
          <w:bCs w:val="0"/>
          <w:caps/>
          <w:sz w:val="24"/>
          <w:szCs w:val="24"/>
          <w:rtl/>
        </w:rPr>
      </w:pPr>
      <w:r>
        <w:rPr>
          <w:rFonts w:hint="cs"/>
          <w:b w:val="0"/>
          <w:bCs w:val="0"/>
          <w:caps/>
          <w:sz w:val="24"/>
          <w:szCs w:val="24"/>
          <w:rtl/>
        </w:rPr>
        <w:t>הסעדה זה מסעדה כבר</w:t>
      </w:r>
    </w:p>
    <w:p w14:paraId="771E9B5E" w14:textId="77777777" w:rsidR="001E2274" w:rsidRDefault="001E2274" w:rsidP="009B7225">
      <w:pPr>
        <w:rPr>
          <w:b w:val="0"/>
          <w:bCs w:val="0"/>
          <w:caps/>
          <w:sz w:val="24"/>
          <w:szCs w:val="24"/>
          <w:rtl/>
        </w:rPr>
      </w:pPr>
    </w:p>
    <w:p w14:paraId="0E791E11" w14:textId="77777777" w:rsidR="001E2274" w:rsidRDefault="00E5536A" w:rsidP="009B7225">
      <w:pPr>
        <w:rPr>
          <w:caps/>
          <w:sz w:val="24"/>
          <w:szCs w:val="24"/>
          <w:u w:val="single"/>
          <w:rtl/>
        </w:rPr>
      </w:pPr>
      <w:r w:rsidRPr="00E5536A">
        <w:rPr>
          <w:rFonts w:hint="cs"/>
          <w:caps/>
          <w:sz w:val="24"/>
          <w:szCs w:val="24"/>
          <w:u w:val="single"/>
          <w:rtl/>
        </w:rPr>
        <w:t>גב</w:t>
      </w:r>
      <w:r w:rsidRPr="00E5536A">
        <w:rPr>
          <w:caps/>
          <w:sz w:val="24"/>
          <w:szCs w:val="24"/>
          <w:u w:val="single"/>
          <w:rtl/>
        </w:rPr>
        <w:t>'</w:t>
      </w:r>
      <w:r w:rsidRPr="00E5536A">
        <w:rPr>
          <w:rFonts w:hint="cs"/>
          <w:caps/>
          <w:sz w:val="24"/>
          <w:szCs w:val="24"/>
          <w:u w:val="single"/>
          <w:rtl/>
        </w:rPr>
        <w:t xml:space="preserve"> רוני גרניט - נציגת משרד הבריאות בוועדה המחוזית</w:t>
      </w:r>
      <w:r w:rsidR="001E2274">
        <w:rPr>
          <w:rFonts w:hint="cs"/>
          <w:caps/>
          <w:sz w:val="24"/>
          <w:szCs w:val="24"/>
          <w:u w:val="single"/>
          <w:rtl/>
        </w:rPr>
        <w:t>:</w:t>
      </w:r>
    </w:p>
    <w:p w14:paraId="0DFAA185" w14:textId="40F4E81B" w:rsidR="001E2274" w:rsidRDefault="0046476C" w:rsidP="009B7225">
      <w:pPr>
        <w:rPr>
          <w:b w:val="0"/>
          <w:bCs w:val="0"/>
          <w:caps/>
          <w:sz w:val="24"/>
          <w:szCs w:val="24"/>
          <w:rtl/>
        </w:rPr>
      </w:pPr>
      <w:r>
        <w:rPr>
          <w:rFonts w:hint="cs"/>
          <w:b w:val="0"/>
          <w:bCs w:val="0"/>
          <w:caps/>
          <w:sz w:val="24"/>
          <w:szCs w:val="24"/>
          <w:rtl/>
        </w:rPr>
        <w:t>הייתי אומרת מסחר -</w:t>
      </w:r>
      <w:r w:rsidR="000F703D">
        <w:rPr>
          <w:rFonts w:hint="cs"/>
          <w:b w:val="0"/>
          <w:bCs w:val="0"/>
          <w:caps/>
          <w:sz w:val="24"/>
          <w:szCs w:val="24"/>
          <w:rtl/>
        </w:rPr>
        <w:t xml:space="preserve"> </w:t>
      </w:r>
      <w:r>
        <w:rPr>
          <w:rFonts w:hint="cs"/>
          <w:b w:val="0"/>
          <w:bCs w:val="0"/>
          <w:caps/>
          <w:sz w:val="24"/>
          <w:szCs w:val="24"/>
          <w:rtl/>
        </w:rPr>
        <w:t>למה לא מסחר?</w:t>
      </w:r>
    </w:p>
    <w:p w14:paraId="6C3B625A" w14:textId="77777777" w:rsidR="001E2274" w:rsidRDefault="001E2274" w:rsidP="009B7225">
      <w:pPr>
        <w:rPr>
          <w:b w:val="0"/>
          <w:bCs w:val="0"/>
          <w:caps/>
          <w:sz w:val="24"/>
          <w:szCs w:val="24"/>
          <w:rtl/>
        </w:rPr>
      </w:pPr>
    </w:p>
    <w:p w14:paraId="5D50E8F3" w14:textId="77777777" w:rsidR="001E2274" w:rsidRDefault="000A5C33" w:rsidP="009B7225">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6C53382D" w14:textId="578325E0" w:rsidR="001E2274" w:rsidRDefault="0046476C" w:rsidP="009B7225">
      <w:pPr>
        <w:rPr>
          <w:b w:val="0"/>
          <w:bCs w:val="0"/>
          <w:caps/>
          <w:sz w:val="24"/>
          <w:szCs w:val="24"/>
          <w:rtl/>
        </w:rPr>
      </w:pPr>
      <w:r>
        <w:rPr>
          <w:rFonts w:hint="cs"/>
          <w:b w:val="0"/>
          <w:bCs w:val="0"/>
          <w:caps/>
          <w:sz w:val="24"/>
          <w:szCs w:val="24"/>
          <w:rtl/>
        </w:rPr>
        <w:t xml:space="preserve">בסדר </w:t>
      </w:r>
    </w:p>
    <w:p w14:paraId="3D39049E" w14:textId="77777777" w:rsidR="001E2274" w:rsidRDefault="001E2274" w:rsidP="009B7225">
      <w:pPr>
        <w:rPr>
          <w:b w:val="0"/>
          <w:bCs w:val="0"/>
          <w:caps/>
          <w:sz w:val="24"/>
          <w:szCs w:val="24"/>
          <w:rtl/>
        </w:rPr>
      </w:pPr>
    </w:p>
    <w:p w14:paraId="67B16078" w14:textId="77777777" w:rsidR="001E2274" w:rsidRDefault="003109B2" w:rsidP="0046476C">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5719B0C3" w14:textId="0405A5AC" w:rsidR="001E2274" w:rsidRDefault="0046476C" w:rsidP="0046476C">
      <w:pPr>
        <w:rPr>
          <w:b w:val="0"/>
          <w:bCs w:val="0"/>
          <w:caps/>
          <w:sz w:val="24"/>
          <w:szCs w:val="24"/>
          <w:rtl/>
        </w:rPr>
      </w:pPr>
      <w:r>
        <w:rPr>
          <w:rFonts w:hint="cs"/>
          <w:b w:val="0"/>
          <w:bCs w:val="0"/>
          <w:caps/>
          <w:sz w:val="24"/>
          <w:szCs w:val="24"/>
          <w:rtl/>
        </w:rPr>
        <w:t xml:space="preserve">לא כי אז את מכניסה אז הם יעשו הכל מסחר </w:t>
      </w:r>
    </w:p>
    <w:p w14:paraId="4F72E6DB" w14:textId="77777777" w:rsidR="001E2274" w:rsidRDefault="001E2274" w:rsidP="0046476C">
      <w:pPr>
        <w:rPr>
          <w:b w:val="0"/>
          <w:bCs w:val="0"/>
          <w:caps/>
          <w:sz w:val="24"/>
          <w:szCs w:val="24"/>
          <w:rtl/>
        </w:rPr>
      </w:pPr>
    </w:p>
    <w:p w14:paraId="09213D55" w14:textId="77777777" w:rsidR="001E2274" w:rsidRDefault="000A5C33" w:rsidP="0046476C">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493C8E72" w14:textId="1ACEC326" w:rsidR="001E2274" w:rsidRDefault="0046476C" w:rsidP="0046476C">
      <w:pPr>
        <w:rPr>
          <w:b w:val="0"/>
          <w:bCs w:val="0"/>
          <w:caps/>
          <w:sz w:val="24"/>
          <w:szCs w:val="24"/>
          <w:rtl/>
        </w:rPr>
      </w:pPr>
      <w:r>
        <w:rPr>
          <w:rFonts w:hint="cs"/>
          <w:b w:val="0"/>
          <w:bCs w:val="0"/>
          <w:caps/>
          <w:sz w:val="24"/>
          <w:szCs w:val="24"/>
          <w:rtl/>
        </w:rPr>
        <w:t>בסדר לא</w:t>
      </w:r>
      <w:r w:rsidR="000F703D">
        <w:rPr>
          <w:rFonts w:hint="cs"/>
          <w:b w:val="0"/>
          <w:bCs w:val="0"/>
          <w:caps/>
          <w:sz w:val="24"/>
          <w:szCs w:val="24"/>
          <w:rtl/>
        </w:rPr>
        <w:t xml:space="preserve"> </w:t>
      </w:r>
      <w:r>
        <w:rPr>
          <w:rFonts w:hint="cs"/>
          <w:b w:val="0"/>
          <w:bCs w:val="0"/>
          <w:caps/>
          <w:sz w:val="24"/>
          <w:szCs w:val="24"/>
          <w:rtl/>
        </w:rPr>
        <w:t>...</w:t>
      </w:r>
    </w:p>
    <w:p w14:paraId="060F4803" w14:textId="77777777" w:rsidR="001E2274" w:rsidRDefault="001E2274" w:rsidP="0046476C">
      <w:pPr>
        <w:rPr>
          <w:b w:val="0"/>
          <w:bCs w:val="0"/>
          <w:caps/>
          <w:sz w:val="24"/>
          <w:szCs w:val="24"/>
          <w:rtl/>
        </w:rPr>
      </w:pPr>
    </w:p>
    <w:p w14:paraId="73FFD3DF" w14:textId="77777777" w:rsidR="001E2274" w:rsidRDefault="003109B2" w:rsidP="0046476C">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6006AA32" w14:textId="5B3AA604" w:rsidR="001E2274" w:rsidRDefault="0046476C" w:rsidP="0046476C">
      <w:pPr>
        <w:rPr>
          <w:b w:val="0"/>
          <w:bCs w:val="0"/>
          <w:caps/>
          <w:sz w:val="24"/>
          <w:szCs w:val="24"/>
          <w:rtl/>
        </w:rPr>
      </w:pPr>
      <w:r>
        <w:rPr>
          <w:rFonts w:hint="cs"/>
          <w:b w:val="0"/>
          <w:bCs w:val="0"/>
          <w:caps/>
          <w:sz w:val="24"/>
          <w:szCs w:val="24"/>
          <w:rtl/>
        </w:rPr>
        <w:t>את יכולה לכתוב מסחר נלווה אוקיי? מסחר נלווה לספורט</w:t>
      </w:r>
    </w:p>
    <w:p w14:paraId="134A5683" w14:textId="77777777" w:rsidR="001E2274" w:rsidRDefault="001E2274" w:rsidP="0046476C">
      <w:pPr>
        <w:rPr>
          <w:b w:val="0"/>
          <w:bCs w:val="0"/>
          <w:caps/>
          <w:sz w:val="24"/>
          <w:szCs w:val="24"/>
          <w:rtl/>
        </w:rPr>
      </w:pPr>
    </w:p>
    <w:p w14:paraId="3D8344CC" w14:textId="77777777" w:rsidR="001E2274" w:rsidRDefault="000A3DA6" w:rsidP="0046476C">
      <w:pPr>
        <w:rPr>
          <w:caps/>
          <w:sz w:val="24"/>
          <w:szCs w:val="24"/>
          <w:u w:val="single"/>
          <w:rtl/>
        </w:rPr>
      </w:pPr>
      <w:r w:rsidRPr="000A3DA6">
        <w:rPr>
          <w:rFonts w:hint="cs"/>
          <w:caps/>
          <w:sz w:val="24"/>
          <w:szCs w:val="24"/>
          <w:u w:val="single"/>
          <w:rtl/>
        </w:rPr>
        <w:t>מר תומר דוידסון - נציג מנהל מקרקעי ישראל בוועדה המחוזית</w:t>
      </w:r>
      <w:r w:rsidR="001E2274">
        <w:rPr>
          <w:rFonts w:hint="cs"/>
          <w:caps/>
          <w:sz w:val="24"/>
          <w:szCs w:val="24"/>
          <w:u w:val="single"/>
          <w:rtl/>
        </w:rPr>
        <w:t>:</w:t>
      </w:r>
    </w:p>
    <w:p w14:paraId="10737705" w14:textId="38700BD9" w:rsidR="001E2274" w:rsidRDefault="0046476C" w:rsidP="0046476C">
      <w:pPr>
        <w:rPr>
          <w:b w:val="0"/>
          <w:bCs w:val="0"/>
          <w:caps/>
          <w:sz w:val="24"/>
          <w:szCs w:val="24"/>
          <w:rtl/>
        </w:rPr>
      </w:pPr>
      <w:r>
        <w:rPr>
          <w:rFonts w:hint="cs"/>
          <w:b w:val="0"/>
          <w:bCs w:val="0"/>
          <w:caps/>
          <w:sz w:val="24"/>
          <w:szCs w:val="24"/>
          <w:rtl/>
        </w:rPr>
        <w:t>בית קפה זה מקום יהיה פה בית קפה כי זה מקום ל,</w:t>
      </w:r>
    </w:p>
    <w:p w14:paraId="25E594A4" w14:textId="77777777" w:rsidR="001E2274" w:rsidRDefault="001E2274" w:rsidP="0046476C">
      <w:pPr>
        <w:rPr>
          <w:b w:val="0"/>
          <w:bCs w:val="0"/>
          <w:caps/>
          <w:sz w:val="24"/>
          <w:szCs w:val="24"/>
          <w:rtl/>
        </w:rPr>
      </w:pPr>
    </w:p>
    <w:p w14:paraId="5A23C138" w14:textId="77777777" w:rsidR="001E2274" w:rsidRDefault="003361D4" w:rsidP="0046476C">
      <w:pPr>
        <w:rPr>
          <w:caps/>
          <w:sz w:val="24"/>
          <w:szCs w:val="24"/>
          <w:u w:val="single"/>
          <w:rtl/>
        </w:rPr>
      </w:pPr>
      <w:r w:rsidRPr="003361D4">
        <w:rPr>
          <w:rFonts w:hint="cs"/>
          <w:caps/>
          <w:sz w:val="24"/>
          <w:szCs w:val="24"/>
          <w:u w:val="single"/>
          <w:rtl/>
        </w:rPr>
        <w:t>עורך דין ניצן בן ארויה - יועץ משפטי לוועדה המחוזית</w:t>
      </w:r>
      <w:r w:rsidR="001E2274">
        <w:rPr>
          <w:rFonts w:hint="cs"/>
          <w:caps/>
          <w:sz w:val="24"/>
          <w:szCs w:val="24"/>
          <w:u w:val="single"/>
          <w:rtl/>
        </w:rPr>
        <w:t>:</w:t>
      </w:r>
    </w:p>
    <w:p w14:paraId="72A9DC5A" w14:textId="6FF30C17" w:rsidR="001E2274" w:rsidRDefault="0046476C" w:rsidP="0046476C">
      <w:pPr>
        <w:rPr>
          <w:b w:val="0"/>
          <w:bCs w:val="0"/>
          <w:caps/>
          <w:sz w:val="24"/>
          <w:szCs w:val="24"/>
          <w:rtl/>
        </w:rPr>
      </w:pPr>
      <w:r>
        <w:rPr>
          <w:rFonts w:hint="cs"/>
          <w:b w:val="0"/>
          <w:bCs w:val="0"/>
          <w:caps/>
          <w:sz w:val="24"/>
          <w:szCs w:val="24"/>
          <w:rtl/>
        </w:rPr>
        <w:t xml:space="preserve">כן </w:t>
      </w:r>
    </w:p>
    <w:p w14:paraId="73842221" w14:textId="77777777" w:rsidR="001E2274" w:rsidRDefault="001E2274" w:rsidP="0046476C">
      <w:pPr>
        <w:rPr>
          <w:b w:val="0"/>
          <w:bCs w:val="0"/>
          <w:caps/>
          <w:sz w:val="24"/>
          <w:szCs w:val="24"/>
          <w:rtl/>
        </w:rPr>
      </w:pPr>
    </w:p>
    <w:p w14:paraId="462F8D7C" w14:textId="77777777" w:rsidR="001E2274" w:rsidRDefault="00E5536A" w:rsidP="0046476C">
      <w:pPr>
        <w:rPr>
          <w:caps/>
          <w:sz w:val="24"/>
          <w:szCs w:val="24"/>
          <w:u w:val="single"/>
          <w:rtl/>
        </w:rPr>
      </w:pPr>
      <w:r w:rsidRPr="00E5536A">
        <w:rPr>
          <w:rFonts w:hint="cs"/>
          <w:caps/>
          <w:sz w:val="24"/>
          <w:szCs w:val="24"/>
          <w:u w:val="single"/>
          <w:rtl/>
        </w:rPr>
        <w:t>גב</w:t>
      </w:r>
      <w:r w:rsidRPr="00E5536A">
        <w:rPr>
          <w:caps/>
          <w:sz w:val="24"/>
          <w:szCs w:val="24"/>
          <w:u w:val="single"/>
          <w:rtl/>
        </w:rPr>
        <w:t>'</w:t>
      </w:r>
      <w:r w:rsidRPr="00E5536A">
        <w:rPr>
          <w:rFonts w:hint="cs"/>
          <w:caps/>
          <w:sz w:val="24"/>
          <w:szCs w:val="24"/>
          <w:u w:val="single"/>
          <w:rtl/>
        </w:rPr>
        <w:t xml:space="preserve"> רוני גרניט - נציגת משרד הבריאות בוועדה המחוזית</w:t>
      </w:r>
      <w:r w:rsidR="001E2274">
        <w:rPr>
          <w:rFonts w:hint="cs"/>
          <w:caps/>
          <w:sz w:val="24"/>
          <w:szCs w:val="24"/>
          <w:u w:val="single"/>
          <w:rtl/>
        </w:rPr>
        <w:t>:</w:t>
      </w:r>
    </w:p>
    <w:p w14:paraId="0FEBA377" w14:textId="28B86CB8" w:rsidR="001E2274" w:rsidRDefault="0046476C" w:rsidP="0046476C">
      <w:pPr>
        <w:rPr>
          <w:b w:val="0"/>
          <w:bCs w:val="0"/>
          <w:caps/>
          <w:sz w:val="24"/>
          <w:szCs w:val="24"/>
          <w:rtl/>
        </w:rPr>
      </w:pPr>
      <w:r>
        <w:rPr>
          <w:rFonts w:hint="cs"/>
          <w:b w:val="0"/>
          <w:bCs w:val="0"/>
          <w:caps/>
          <w:sz w:val="24"/>
          <w:szCs w:val="24"/>
          <w:rtl/>
        </w:rPr>
        <w:t>כאילו ליד הפארק שאם הם משאירים את הירוק הזה זה יהיה נחמד שם</w:t>
      </w:r>
    </w:p>
    <w:p w14:paraId="2F1E41ED" w14:textId="77777777" w:rsidR="001E2274" w:rsidRDefault="001E2274" w:rsidP="0046476C">
      <w:pPr>
        <w:rPr>
          <w:b w:val="0"/>
          <w:bCs w:val="0"/>
          <w:caps/>
          <w:sz w:val="24"/>
          <w:szCs w:val="24"/>
          <w:rtl/>
        </w:rPr>
      </w:pPr>
    </w:p>
    <w:p w14:paraId="08820AF8" w14:textId="77777777" w:rsidR="001E2274" w:rsidRDefault="000A3DA6" w:rsidP="0046476C">
      <w:pPr>
        <w:rPr>
          <w:caps/>
          <w:sz w:val="24"/>
          <w:szCs w:val="24"/>
          <w:u w:val="single"/>
          <w:rtl/>
        </w:rPr>
      </w:pPr>
      <w:r w:rsidRPr="000A3DA6">
        <w:rPr>
          <w:rFonts w:hint="cs"/>
          <w:caps/>
          <w:sz w:val="24"/>
          <w:szCs w:val="24"/>
          <w:u w:val="single"/>
          <w:rtl/>
        </w:rPr>
        <w:t>מר תומר דוידסון - נציג מנהל מקרקעי ישראל בוועדה המחוזית</w:t>
      </w:r>
      <w:r w:rsidR="001E2274">
        <w:rPr>
          <w:rFonts w:hint="cs"/>
          <w:caps/>
          <w:sz w:val="24"/>
          <w:szCs w:val="24"/>
          <w:u w:val="single"/>
          <w:rtl/>
        </w:rPr>
        <w:t>:</w:t>
      </w:r>
    </w:p>
    <w:p w14:paraId="1F9FF9F8" w14:textId="2953A231" w:rsidR="001E2274" w:rsidRDefault="0046476C" w:rsidP="0046476C">
      <w:pPr>
        <w:rPr>
          <w:b w:val="0"/>
          <w:bCs w:val="0"/>
          <w:caps/>
          <w:sz w:val="24"/>
          <w:szCs w:val="24"/>
          <w:rtl/>
        </w:rPr>
      </w:pPr>
      <w:r>
        <w:rPr>
          <w:rFonts w:hint="cs"/>
          <w:b w:val="0"/>
          <w:bCs w:val="0"/>
          <w:caps/>
          <w:sz w:val="24"/>
          <w:szCs w:val="24"/>
          <w:rtl/>
        </w:rPr>
        <w:t>כן שכונה</w:t>
      </w:r>
      <w:r w:rsidR="000F703D">
        <w:rPr>
          <w:rFonts w:hint="cs"/>
          <w:b w:val="0"/>
          <w:bCs w:val="0"/>
          <w:caps/>
          <w:sz w:val="24"/>
          <w:szCs w:val="24"/>
          <w:rtl/>
        </w:rPr>
        <w:t xml:space="preserve"> </w:t>
      </w:r>
      <w:r>
        <w:rPr>
          <w:rFonts w:hint="cs"/>
          <w:b w:val="0"/>
          <w:bCs w:val="0"/>
          <w:caps/>
          <w:sz w:val="24"/>
          <w:szCs w:val="24"/>
          <w:rtl/>
        </w:rPr>
        <w:t xml:space="preserve">... </w:t>
      </w:r>
    </w:p>
    <w:p w14:paraId="36D3F757" w14:textId="77777777" w:rsidR="001E2274" w:rsidRDefault="001E2274" w:rsidP="0046476C">
      <w:pPr>
        <w:rPr>
          <w:b w:val="0"/>
          <w:bCs w:val="0"/>
          <w:caps/>
          <w:sz w:val="24"/>
          <w:szCs w:val="24"/>
          <w:rtl/>
        </w:rPr>
      </w:pPr>
    </w:p>
    <w:p w14:paraId="096A0BA1" w14:textId="77777777" w:rsidR="001E2274" w:rsidRDefault="003109B2" w:rsidP="0046476C">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1F27F406" w14:textId="7FEB8569" w:rsidR="001E2274" w:rsidRDefault="0046476C" w:rsidP="0046476C">
      <w:pPr>
        <w:rPr>
          <w:b w:val="0"/>
          <w:bCs w:val="0"/>
          <w:caps/>
          <w:sz w:val="24"/>
          <w:szCs w:val="24"/>
          <w:rtl/>
        </w:rPr>
      </w:pPr>
      <w:r>
        <w:rPr>
          <w:rFonts w:hint="cs"/>
          <w:b w:val="0"/>
          <w:bCs w:val="0"/>
          <w:caps/>
          <w:sz w:val="24"/>
          <w:szCs w:val="24"/>
          <w:rtl/>
        </w:rPr>
        <w:t>כן ויש שם המשכיות</w:t>
      </w:r>
    </w:p>
    <w:p w14:paraId="7CC4A110" w14:textId="77777777" w:rsidR="001E2274" w:rsidRDefault="001E2274" w:rsidP="0046476C">
      <w:pPr>
        <w:rPr>
          <w:b w:val="0"/>
          <w:bCs w:val="0"/>
          <w:caps/>
          <w:sz w:val="24"/>
          <w:szCs w:val="24"/>
          <w:rtl/>
        </w:rPr>
      </w:pPr>
    </w:p>
    <w:p w14:paraId="50073944" w14:textId="77777777" w:rsidR="001E2274" w:rsidRDefault="000A3DA6" w:rsidP="0046476C">
      <w:pPr>
        <w:rPr>
          <w:caps/>
          <w:sz w:val="24"/>
          <w:szCs w:val="24"/>
          <w:u w:val="single"/>
          <w:rtl/>
        </w:rPr>
      </w:pPr>
      <w:r w:rsidRPr="000A3DA6">
        <w:rPr>
          <w:rFonts w:hint="cs"/>
          <w:caps/>
          <w:sz w:val="24"/>
          <w:szCs w:val="24"/>
          <w:u w:val="single"/>
          <w:rtl/>
        </w:rPr>
        <w:t>מר תומר דוידסון - נציג מנהל מקרקעי ישראל בוועדה המחוזית</w:t>
      </w:r>
      <w:r w:rsidR="001E2274">
        <w:rPr>
          <w:rFonts w:hint="cs"/>
          <w:caps/>
          <w:sz w:val="24"/>
          <w:szCs w:val="24"/>
          <w:u w:val="single"/>
          <w:rtl/>
        </w:rPr>
        <w:t>:</w:t>
      </w:r>
    </w:p>
    <w:p w14:paraId="2DFAF554" w14:textId="444CC3FA" w:rsidR="001E2274" w:rsidRDefault="0046476C" w:rsidP="0046476C">
      <w:pPr>
        <w:rPr>
          <w:b w:val="0"/>
          <w:bCs w:val="0"/>
          <w:caps/>
          <w:sz w:val="24"/>
          <w:szCs w:val="24"/>
          <w:rtl/>
        </w:rPr>
      </w:pPr>
      <w:r>
        <w:rPr>
          <w:rFonts w:hint="cs"/>
          <w:b w:val="0"/>
          <w:bCs w:val="0"/>
          <w:caps/>
          <w:sz w:val="24"/>
          <w:szCs w:val="24"/>
          <w:rtl/>
        </w:rPr>
        <w:t xml:space="preserve">שכונה של קוטגים שרוצים לצאת זה זה יהיה שם בתי קפה </w:t>
      </w:r>
    </w:p>
    <w:p w14:paraId="1E63E890" w14:textId="77777777" w:rsidR="001E2274" w:rsidRDefault="001E2274" w:rsidP="0046476C">
      <w:pPr>
        <w:rPr>
          <w:b w:val="0"/>
          <w:bCs w:val="0"/>
          <w:caps/>
          <w:sz w:val="24"/>
          <w:szCs w:val="24"/>
          <w:rtl/>
        </w:rPr>
      </w:pPr>
    </w:p>
    <w:p w14:paraId="1274A9E0" w14:textId="77777777" w:rsidR="001E2274" w:rsidRDefault="00AE2D5F" w:rsidP="0046476C">
      <w:pPr>
        <w:rPr>
          <w:caps/>
          <w:sz w:val="24"/>
          <w:szCs w:val="24"/>
          <w:u w:val="single"/>
          <w:rtl/>
        </w:rPr>
      </w:pPr>
      <w:r w:rsidRPr="00AE2D5F">
        <w:rPr>
          <w:rFonts w:hint="cs"/>
          <w:caps/>
          <w:sz w:val="24"/>
          <w:szCs w:val="24"/>
          <w:u w:val="single"/>
          <w:rtl/>
        </w:rPr>
        <w:t>מר ארז שעני - נציג לשכת התכנון</w:t>
      </w:r>
      <w:r w:rsidR="001E2274">
        <w:rPr>
          <w:rFonts w:hint="cs"/>
          <w:caps/>
          <w:sz w:val="24"/>
          <w:szCs w:val="24"/>
          <w:u w:val="single"/>
          <w:rtl/>
        </w:rPr>
        <w:t>:</w:t>
      </w:r>
    </w:p>
    <w:p w14:paraId="099A5618" w14:textId="402CD1AD" w:rsidR="001E2274" w:rsidRDefault="0046476C" w:rsidP="0046476C">
      <w:pPr>
        <w:rPr>
          <w:b w:val="0"/>
          <w:bCs w:val="0"/>
          <w:caps/>
          <w:sz w:val="24"/>
          <w:szCs w:val="24"/>
          <w:rtl/>
        </w:rPr>
      </w:pPr>
      <w:r>
        <w:rPr>
          <w:rFonts w:hint="cs"/>
          <w:b w:val="0"/>
          <w:bCs w:val="0"/>
          <w:caps/>
          <w:sz w:val="24"/>
          <w:szCs w:val="24"/>
          <w:rtl/>
        </w:rPr>
        <w:lastRenderedPageBreak/>
        <w:t xml:space="preserve">מסחר נלווה לשימושים מסחר נלווה לשימושים אוקיי. אז כתבתי ביעוד מסחר ספורט ונופש בשימושים הקשורים לפעילות ספורט עם מרפאות ובית קפה ומסחר נלווה לשימושים אלו. תוך רגע, </w:t>
      </w:r>
      <w:r w:rsidR="004E6697">
        <w:rPr>
          <w:rFonts w:hint="cs"/>
          <w:b w:val="0"/>
          <w:bCs w:val="0"/>
          <w:caps/>
          <w:sz w:val="24"/>
          <w:szCs w:val="24"/>
          <w:rtl/>
        </w:rPr>
        <w:t>שניה ו, תא שטח מזרחי ביעוד שפפ, בוא ייקבעו הוראות לשמירה על השטח כשטח פתוח</w:t>
      </w:r>
    </w:p>
    <w:p w14:paraId="79DD98A0" w14:textId="77777777" w:rsidR="001E2274" w:rsidRDefault="001E2274" w:rsidP="0046476C">
      <w:pPr>
        <w:rPr>
          <w:b w:val="0"/>
          <w:bCs w:val="0"/>
          <w:caps/>
          <w:sz w:val="24"/>
          <w:szCs w:val="24"/>
          <w:rtl/>
        </w:rPr>
      </w:pPr>
    </w:p>
    <w:p w14:paraId="0E666263" w14:textId="77777777" w:rsidR="001E2274" w:rsidRDefault="000A5C33" w:rsidP="0046476C">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7064D315" w14:textId="20A5A98E" w:rsidR="001E2274" w:rsidRDefault="004E6697" w:rsidP="0046476C">
      <w:pPr>
        <w:rPr>
          <w:b w:val="0"/>
          <w:bCs w:val="0"/>
          <w:caps/>
          <w:sz w:val="24"/>
          <w:szCs w:val="24"/>
          <w:rtl/>
        </w:rPr>
      </w:pPr>
      <w:r>
        <w:rPr>
          <w:rFonts w:hint="cs"/>
          <w:b w:val="0"/>
          <w:bCs w:val="0"/>
          <w:caps/>
          <w:sz w:val="24"/>
          <w:szCs w:val="24"/>
          <w:rtl/>
        </w:rPr>
        <w:t xml:space="preserve">אמרנו שפפ או שאמרנו יהיה </w:t>
      </w:r>
    </w:p>
    <w:p w14:paraId="45353ACB" w14:textId="77777777" w:rsidR="001E2274" w:rsidRDefault="001E2274" w:rsidP="0046476C">
      <w:pPr>
        <w:rPr>
          <w:b w:val="0"/>
          <w:bCs w:val="0"/>
          <w:caps/>
          <w:sz w:val="24"/>
          <w:szCs w:val="24"/>
          <w:rtl/>
        </w:rPr>
      </w:pPr>
    </w:p>
    <w:p w14:paraId="0F989C0D" w14:textId="77777777" w:rsidR="001E2274" w:rsidRDefault="00AE2D5F" w:rsidP="0046476C">
      <w:pPr>
        <w:rPr>
          <w:caps/>
          <w:sz w:val="24"/>
          <w:szCs w:val="24"/>
          <w:u w:val="single"/>
          <w:rtl/>
        </w:rPr>
      </w:pPr>
      <w:r w:rsidRPr="00AE2D5F">
        <w:rPr>
          <w:rFonts w:hint="cs"/>
          <w:caps/>
          <w:sz w:val="24"/>
          <w:szCs w:val="24"/>
          <w:u w:val="single"/>
          <w:rtl/>
        </w:rPr>
        <w:t>מר ארז שעני - נציג לשכת התכנון</w:t>
      </w:r>
      <w:r w:rsidR="001E2274">
        <w:rPr>
          <w:rFonts w:hint="cs"/>
          <w:caps/>
          <w:sz w:val="24"/>
          <w:szCs w:val="24"/>
          <w:u w:val="single"/>
          <w:rtl/>
        </w:rPr>
        <w:t>:</w:t>
      </w:r>
    </w:p>
    <w:p w14:paraId="4D76943A" w14:textId="08D9337B" w:rsidR="001E2274" w:rsidRDefault="004E6697" w:rsidP="0046476C">
      <w:pPr>
        <w:rPr>
          <w:b w:val="0"/>
          <w:bCs w:val="0"/>
          <w:caps/>
          <w:sz w:val="24"/>
          <w:szCs w:val="24"/>
          <w:rtl/>
        </w:rPr>
      </w:pPr>
      <w:r>
        <w:rPr>
          <w:rFonts w:hint="cs"/>
          <w:b w:val="0"/>
          <w:bCs w:val="0"/>
          <w:caps/>
          <w:sz w:val="24"/>
          <w:szCs w:val="24"/>
          <w:rtl/>
        </w:rPr>
        <w:t xml:space="preserve">כן הבעיה כל דבר שהוא לא שפפ זה הפקעה </w:t>
      </w:r>
    </w:p>
    <w:p w14:paraId="261D6393" w14:textId="77777777" w:rsidR="001E2274" w:rsidRDefault="001E2274" w:rsidP="0046476C">
      <w:pPr>
        <w:rPr>
          <w:b w:val="0"/>
          <w:bCs w:val="0"/>
          <w:caps/>
          <w:sz w:val="24"/>
          <w:szCs w:val="24"/>
          <w:rtl/>
        </w:rPr>
      </w:pPr>
    </w:p>
    <w:p w14:paraId="6A094032" w14:textId="77777777" w:rsidR="001E2274" w:rsidRDefault="000A5C33" w:rsidP="004E6697">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3A1F7E7B" w14:textId="6CA75232" w:rsidR="001E2274" w:rsidRDefault="004E6697" w:rsidP="004E6697">
      <w:pPr>
        <w:rPr>
          <w:b w:val="0"/>
          <w:bCs w:val="0"/>
          <w:caps/>
          <w:sz w:val="24"/>
          <w:szCs w:val="24"/>
          <w:rtl/>
        </w:rPr>
      </w:pPr>
      <w:r>
        <w:rPr>
          <w:rFonts w:hint="cs"/>
          <w:b w:val="0"/>
          <w:bCs w:val="0"/>
          <w:caps/>
          <w:sz w:val="24"/>
          <w:szCs w:val="24"/>
          <w:rtl/>
        </w:rPr>
        <w:t xml:space="preserve">כן טוב, למה, אפשר באותו יעוד, זה לא בינוי </w:t>
      </w:r>
    </w:p>
    <w:p w14:paraId="5081D279" w14:textId="77777777" w:rsidR="001E2274" w:rsidRDefault="001E2274" w:rsidP="004E6697">
      <w:pPr>
        <w:rPr>
          <w:b w:val="0"/>
          <w:bCs w:val="0"/>
          <w:caps/>
          <w:sz w:val="24"/>
          <w:szCs w:val="24"/>
          <w:rtl/>
        </w:rPr>
      </w:pPr>
    </w:p>
    <w:p w14:paraId="51B86E56" w14:textId="77777777" w:rsidR="001E2274" w:rsidRDefault="00AE2D5F" w:rsidP="004E6697">
      <w:pPr>
        <w:rPr>
          <w:caps/>
          <w:sz w:val="24"/>
          <w:szCs w:val="24"/>
          <w:u w:val="single"/>
          <w:rtl/>
        </w:rPr>
      </w:pPr>
      <w:r w:rsidRPr="00AE2D5F">
        <w:rPr>
          <w:rFonts w:hint="cs"/>
          <w:caps/>
          <w:sz w:val="24"/>
          <w:szCs w:val="24"/>
          <w:u w:val="single"/>
          <w:rtl/>
        </w:rPr>
        <w:t>מר ארז שעני - נציג לשכת התכנון</w:t>
      </w:r>
      <w:r w:rsidR="001E2274">
        <w:rPr>
          <w:rFonts w:hint="cs"/>
          <w:caps/>
          <w:sz w:val="24"/>
          <w:szCs w:val="24"/>
          <w:u w:val="single"/>
          <w:rtl/>
        </w:rPr>
        <w:t>:</w:t>
      </w:r>
    </w:p>
    <w:p w14:paraId="39E7A576" w14:textId="7FF0BE10" w:rsidR="001E2274" w:rsidRDefault="000234A2" w:rsidP="004E6697">
      <w:pPr>
        <w:rPr>
          <w:b w:val="0"/>
          <w:bCs w:val="0"/>
          <w:caps/>
          <w:sz w:val="24"/>
          <w:szCs w:val="24"/>
          <w:rtl/>
        </w:rPr>
      </w:pPr>
      <w:r>
        <w:rPr>
          <w:rFonts w:hint="cs"/>
          <w:b w:val="0"/>
          <w:bCs w:val="0"/>
          <w:caps/>
          <w:sz w:val="24"/>
          <w:szCs w:val="24"/>
          <w:rtl/>
        </w:rPr>
        <w:t xml:space="preserve">אפשר לשמור על אותו יעוד </w:t>
      </w:r>
    </w:p>
    <w:p w14:paraId="1F743E28" w14:textId="77777777" w:rsidR="001E2274" w:rsidRDefault="001E2274" w:rsidP="004E6697">
      <w:pPr>
        <w:rPr>
          <w:b w:val="0"/>
          <w:bCs w:val="0"/>
          <w:caps/>
          <w:sz w:val="24"/>
          <w:szCs w:val="24"/>
          <w:rtl/>
        </w:rPr>
      </w:pPr>
    </w:p>
    <w:p w14:paraId="2CE8E25E" w14:textId="77777777" w:rsidR="001E2274" w:rsidRDefault="003109B2" w:rsidP="000234A2">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5D428E6C" w14:textId="2B6DC344" w:rsidR="001E2274" w:rsidRDefault="000234A2" w:rsidP="000234A2">
      <w:pPr>
        <w:rPr>
          <w:b w:val="0"/>
          <w:bCs w:val="0"/>
          <w:caps/>
          <w:sz w:val="24"/>
          <w:szCs w:val="24"/>
          <w:rtl/>
        </w:rPr>
      </w:pPr>
      <w:r>
        <w:rPr>
          <w:rFonts w:hint="cs"/>
          <w:b w:val="0"/>
          <w:bCs w:val="0"/>
          <w:caps/>
          <w:sz w:val="24"/>
          <w:szCs w:val="24"/>
          <w:rtl/>
        </w:rPr>
        <w:t>מה, שטח לספורט ... ?</w:t>
      </w:r>
    </w:p>
    <w:p w14:paraId="498141F9" w14:textId="77777777" w:rsidR="001E2274" w:rsidRDefault="001E2274" w:rsidP="000234A2">
      <w:pPr>
        <w:rPr>
          <w:b w:val="0"/>
          <w:bCs w:val="0"/>
          <w:caps/>
          <w:sz w:val="24"/>
          <w:szCs w:val="24"/>
          <w:rtl/>
        </w:rPr>
      </w:pPr>
    </w:p>
    <w:p w14:paraId="41ECCECF" w14:textId="77777777" w:rsidR="001E2274" w:rsidRDefault="00AE2D5F" w:rsidP="000234A2">
      <w:pPr>
        <w:rPr>
          <w:caps/>
          <w:sz w:val="24"/>
          <w:szCs w:val="24"/>
          <w:u w:val="single"/>
          <w:rtl/>
        </w:rPr>
      </w:pPr>
      <w:r w:rsidRPr="00AE2D5F">
        <w:rPr>
          <w:rFonts w:hint="cs"/>
          <w:caps/>
          <w:sz w:val="24"/>
          <w:szCs w:val="24"/>
          <w:u w:val="single"/>
          <w:rtl/>
        </w:rPr>
        <w:t>מר ארז שעני - נציג לשכת התכנון</w:t>
      </w:r>
      <w:r w:rsidR="001E2274">
        <w:rPr>
          <w:rFonts w:hint="cs"/>
          <w:caps/>
          <w:sz w:val="24"/>
          <w:szCs w:val="24"/>
          <w:u w:val="single"/>
          <w:rtl/>
        </w:rPr>
        <w:t>:</w:t>
      </w:r>
    </w:p>
    <w:p w14:paraId="2EB674F3" w14:textId="7D4101BE" w:rsidR="001E2274" w:rsidRDefault="000234A2" w:rsidP="000234A2">
      <w:pPr>
        <w:rPr>
          <w:b w:val="0"/>
          <w:bCs w:val="0"/>
          <w:caps/>
          <w:sz w:val="24"/>
          <w:szCs w:val="24"/>
          <w:rtl/>
        </w:rPr>
      </w:pPr>
      <w:r>
        <w:rPr>
          <w:rFonts w:hint="cs"/>
          <w:b w:val="0"/>
          <w:bCs w:val="0"/>
          <w:caps/>
          <w:sz w:val="24"/>
          <w:szCs w:val="24"/>
          <w:rtl/>
        </w:rPr>
        <w:t xml:space="preserve">לספורט כן </w:t>
      </w:r>
    </w:p>
    <w:p w14:paraId="7ECCC532" w14:textId="77777777" w:rsidR="001E2274" w:rsidRDefault="001E2274" w:rsidP="000234A2">
      <w:pPr>
        <w:rPr>
          <w:b w:val="0"/>
          <w:bCs w:val="0"/>
          <w:caps/>
          <w:sz w:val="24"/>
          <w:szCs w:val="24"/>
          <w:rtl/>
        </w:rPr>
      </w:pPr>
    </w:p>
    <w:p w14:paraId="44FC9F3D" w14:textId="77777777" w:rsidR="001E2274" w:rsidRDefault="000A5C33" w:rsidP="000234A2">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4D2053BE" w14:textId="34C6AD8C" w:rsidR="001E2274" w:rsidRDefault="000234A2" w:rsidP="000234A2">
      <w:pPr>
        <w:rPr>
          <w:b w:val="0"/>
          <w:bCs w:val="0"/>
          <w:caps/>
          <w:sz w:val="24"/>
          <w:szCs w:val="24"/>
          <w:rtl/>
        </w:rPr>
      </w:pPr>
      <w:r>
        <w:rPr>
          <w:rFonts w:hint="cs"/>
          <w:b w:val="0"/>
          <w:bCs w:val="0"/>
          <w:caps/>
          <w:sz w:val="24"/>
          <w:szCs w:val="24"/>
          <w:rtl/>
        </w:rPr>
        <w:t>יעשה הנחיות מיוחדות</w:t>
      </w:r>
    </w:p>
    <w:p w14:paraId="10B603E8" w14:textId="77777777" w:rsidR="001E2274" w:rsidRDefault="001E2274" w:rsidP="000234A2">
      <w:pPr>
        <w:rPr>
          <w:b w:val="0"/>
          <w:bCs w:val="0"/>
          <w:caps/>
          <w:sz w:val="24"/>
          <w:szCs w:val="24"/>
          <w:rtl/>
        </w:rPr>
      </w:pPr>
    </w:p>
    <w:p w14:paraId="00ED4086" w14:textId="77777777" w:rsidR="001E2274" w:rsidRDefault="003109B2" w:rsidP="000234A2">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29C17697" w14:textId="2A75B6A9" w:rsidR="001E2274" w:rsidRDefault="000234A2" w:rsidP="000234A2">
      <w:pPr>
        <w:rPr>
          <w:b w:val="0"/>
          <w:bCs w:val="0"/>
          <w:caps/>
          <w:sz w:val="24"/>
          <w:szCs w:val="24"/>
          <w:rtl/>
        </w:rPr>
      </w:pPr>
      <w:r>
        <w:rPr>
          <w:rFonts w:hint="cs"/>
          <w:b w:val="0"/>
          <w:bCs w:val="0"/>
          <w:caps/>
          <w:sz w:val="24"/>
          <w:szCs w:val="24"/>
          <w:rtl/>
        </w:rPr>
        <w:t xml:space="preserve">אפשר שטח יישאר השטח לספורט </w:t>
      </w:r>
    </w:p>
    <w:p w14:paraId="31C08EC2" w14:textId="77777777" w:rsidR="001E2274" w:rsidRDefault="001E2274" w:rsidP="000234A2">
      <w:pPr>
        <w:rPr>
          <w:b w:val="0"/>
          <w:bCs w:val="0"/>
          <w:caps/>
          <w:sz w:val="24"/>
          <w:szCs w:val="24"/>
          <w:rtl/>
        </w:rPr>
      </w:pPr>
    </w:p>
    <w:p w14:paraId="751EC49E" w14:textId="77777777" w:rsidR="001E2274" w:rsidRDefault="000A5C33" w:rsidP="000234A2">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06FF14A0" w14:textId="28D100F7" w:rsidR="001E2274" w:rsidRDefault="000234A2" w:rsidP="000234A2">
      <w:pPr>
        <w:rPr>
          <w:b w:val="0"/>
          <w:bCs w:val="0"/>
          <w:caps/>
          <w:sz w:val="24"/>
          <w:szCs w:val="24"/>
          <w:rtl/>
        </w:rPr>
      </w:pPr>
      <w:r>
        <w:rPr>
          <w:rFonts w:hint="cs"/>
          <w:b w:val="0"/>
          <w:bCs w:val="0"/>
          <w:caps/>
          <w:sz w:val="24"/>
          <w:szCs w:val="24"/>
          <w:rtl/>
        </w:rPr>
        <w:t>... יאפשר פעילות ספורטיבית</w:t>
      </w:r>
    </w:p>
    <w:p w14:paraId="43317A26" w14:textId="77777777" w:rsidR="001E2274" w:rsidRDefault="001E2274" w:rsidP="000234A2">
      <w:pPr>
        <w:rPr>
          <w:b w:val="0"/>
          <w:bCs w:val="0"/>
          <w:caps/>
          <w:sz w:val="24"/>
          <w:szCs w:val="24"/>
          <w:rtl/>
        </w:rPr>
      </w:pPr>
    </w:p>
    <w:p w14:paraId="4EB4CD2D" w14:textId="77777777" w:rsidR="001E2274" w:rsidRDefault="003109B2" w:rsidP="000234A2">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087A6D25" w14:textId="3869D247" w:rsidR="001E2274" w:rsidRDefault="000234A2" w:rsidP="000234A2">
      <w:pPr>
        <w:rPr>
          <w:b w:val="0"/>
          <w:bCs w:val="0"/>
          <w:caps/>
          <w:sz w:val="24"/>
          <w:szCs w:val="24"/>
          <w:rtl/>
        </w:rPr>
      </w:pPr>
      <w:r>
        <w:rPr>
          <w:rFonts w:hint="cs"/>
          <w:b w:val="0"/>
          <w:bCs w:val="0"/>
          <w:caps/>
          <w:sz w:val="24"/>
          <w:szCs w:val="24"/>
          <w:rtl/>
        </w:rPr>
        <w:t xml:space="preserve">ללא בינוי </w:t>
      </w:r>
    </w:p>
    <w:p w14:paraId="5C27DD31" w14:textId="77777777" w:rsidR="001E2274" w:rsidRDefault="001E2274" w:rsidP="000234A2">
      <w:pPr>
        <w:rPr>
          <w:b w:val="0"/>
          <w:bCs w:val="0"/>
          <w:caps/>
          <w:sz w:val="24"/>
          <w:szCs w:val="24"/>
          <w:rtl/>
        </w:rPr>
      </w:pPr>
    </w:p>
    <w:p w14:paraId="156080FB" w14:textId="77777777" w:rsidR="001E2274" w:rsidRDefault="00AE2D5F" w:rsidP="000234A2">
      <w:pPr>
        <w:rPr>
          <w:caps/>
          <w:sz w:val="24"/>
          <w:szCs w:val="24"/>
          <w:u w:val="single"/>
          <w:rtl/>
        </w:rPr>
      </w:pPr>
      <w:r w:rsidRPr="00AE2D5F">
        <w:rPr>
          <w:rFonts w:hint="cs"/>
          <w:caps/>
          <w:sz w:val="24"/>
          <w:szCs w:val="24"/>
          <w:u w:val="single"/>
          <w:rtl/>
        </w:rPr>
        <w:t>מר ארז שעני - נציג לשכת התכנון</w:t>
      </w:r>
      <w:r w:rsidR="001E2274">
        <w:rPr>
          <w:rFonts w:hint="cs"/>
          <w:caps/>
          <w:sz w:val="24"/>
          <w:szCs w:val="24"/>
          <w:u w:val="single"/>
          <w:rtl/>
        </w:rPr>
        <w:t>:</w:t>
      </w:r>
    </w:p>
    <w:p w14:paraId="69355465" w14:textId="093019F5" w:rsidR="001E2274" w:rsidRDefault="00E00A87" w:rsidP="000234A2">
      <w:pPr>
        <w:rPr>
          <w:b w:val="0"/>
          <w:bCs w:val="0"/>
          <w:caps/>
          <w:sz w:val="24"/>
          <w:szCs w:val="24"/>
          <w:rtl/>
        </w:rPr>
      </w:pPr>
      <w:r>
        <w:rPr>
          <w:rFonts w:hint="cs"/>
          <w:b w:val="0"/>
          <w:bCs w:val="0"/>
          <w:caps/>
          <w:sz w:val="24"/>
          <w:szCs w:val="24"/>
          <w:rtl/>
        </w:rPr>
        <w:t xml:space="preserve">ספורט </w:t>
      </w:r>
    </w:p>
    <w:p w14:paraId="005D9565" w14:textId="77777777" w:rsidR="001E2274" w:rsidRDefault="001E2274" w:rsidP="000234A2">
      <w:pPr>
        <w:rPr>
          <w:b w:val="0"/>
          <w:bCs w:val="0"/>
          <w:caps/>
          <w:sz w:val="24"/>
          <w:szCs w:val="24"/>
          <w:rtl/>
        </w:rPr>
      </w:pPr>
    </w:p>
    <w:p w14:paraId="7DFBB942" w14:textId="77777777" w:rsidR="001E2274" w:rsidRDefault="003109B2" w:rsidP="000234A2">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0361BDA4" w14:textId="3240E0C5" w:rsidR="001E2274" w:rsidRDefault="00E00A87" w:rsidP="000234A2">
      <w:pPr>
        <w:rPr>
          <w:b w:val="0"/>
          <w:bCs w:val="0"/>
          <w:caps/>
          <w:sz w:val="24"/>
          <w:szCs w:val="24"/>
          <w:rtl/>
        </w:rPr>
      </w:pPr>
      <w:r>
        <w:rPr>
          <w:rFonts w:hint="cs"/>
          <w:b w:val="0"/>
          <w:bCs w:val="0"/>
          <w:caps/>
          <w:sz w:val="24"/>
          <w:szCs w:val="24"/>
          <w:rtl/>
        </w:rPr>
        <w:t xml:space="preserve">ב, בתא שטח השני יישאר השטח לספורט </w:t>
      </w:r>
    </w:p>
    <w:p w14:paraId="2138E915" w14:textId="77777777" w:rsidR="001E2274" w:rsidRDefault="001E2274" w:rsidP="000234A2">
      <w:pPr>
        <w:rPr>
          <w:b w:val="0"/>
          <w:bCs w:val="0"/>
          <w:caps/>
          <w:sz w:val="24"/>
          <w:szCs w:val="24"/>
          <w:rtl/>
        </w:rPr>
      </w:pPr>
    </w:p>
    <w:p w14:paraId="20D7B27F" w14:textId="77777777" w:rsidR="001E2274" w:rsidRDefault="00AE2D5F" w:rsidP="000234A2">
      <w:pPr>
        <w:rPr>
          <w:caps/>
          <w:sz w:val="24"/>
          <w:szCs w:val="24"/>
          <w:u w:val="single"/>
          <w:rtl/>
        </w:rPr>
      </w:pPr>
      <w:r w:rsidRPr="00AE2D5F">
        <w:rPr>
          <w:rFonts w:hint="cs"/>
          <w:caps/>
          <w:sz w:val="24"/>
          <w:szCs w:val="24"/>
          <w:u w:val="single"/>
          <w:rtl/>
        </w:rPr>
        <w:t>מר ארז שעני - נציג לשכת התכנון</w:t>
      </w:r>
      <w:r w:rsidR="001E2274">
        <w:rPr>
          <w:rFonts w:hint="cs"/>
          <w:caps/>
          <w:sz w:val="24"/>
          <w:szCs w:val="24"/>
          <w:u w:val="single"/>
          <w:rtl/>
        </w:rPr>
        <w:t>:</w:t>
      </w:r>
    </w:p>
    <w:p w14:paraId="2577FB98" w14:textId="3CFF150F" w:rsidR="001E2274" w:rsidRDefault="00E00A87" w:rsidP="000234A2">
      <w:pPr>
        <w:rPr>
          <w:b w:val="0"/>
          <w:bCs w:val="0"/>
          <w:caps/>
          <w:sz w:val="24"/>
          <w:szCs w:val="24"/>
          <w:rtl/>
        </w:rPr>
      </w:pPr>
      <w:r>
        <w:rPr>
          <w:rFonts w:hint="cs"/>
          <w:b w:val="0"/>
          <w:bCs w:val="0"/>
          <w:caps/>
          <w:sz w:val="24"/>
          <w:szCs w:val="24"/>
          <w:rtl/>
        </w:rPr>
        <w:t xml:space="preserve">ללא בינוי מעל הקרקע </w:t>
      </w:r>
    </w:p>
    <w:p w14:paraId="1F52969C" w14:textId="77777777" w:rsidR="001E2274" w:rsidRDefault="001E2274" w:rsidP="000234A2">
      <w:pPr>
        <w:rPr>
          <w:b w:val="0"/>
          <w:bCs w:val="0"/>
          <w:caps/>
          <w:sz w:val="24"/>
          <w:szCs w:val="24"/>
          <w:rtl/>
        </w:rPr>
      </w:pPr>
    </w:p>
    <w:p w14:paraId="06596E5A" w14:textId="77777777" w:rsidR="001E2274" w:rsidRDefault="000A5C33" w:rsidP="00E00A87">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1DAA8F18" w14:textId="0DE78802" w:rsidR="001E2274" w:rsidRDefault="00E00A87" w:rsidP="00E00A87">
      <w:pPr>
        <w:rPr>
          <w:b w:val="0"/>
          <w:bCs w:val="0"/>
          <w:caps/>
          <w:sz w:val="24"/>
          <w:szCs w:val="24"/>
          <w:rtl/>
        </w:rPr>
      </w:pPr>
      <w:r>
        <w:rPr>
          <w:rFonts w:hint="cs"/>
          <w:b w:val="0"/>
          <w:bCs w:val="0"/>
          <w:caps/>
          <w:sz w:val="24"/>
          <w:szCs w:val="24"/>
          <w:rtl/>
        </w:rPr>
        <w:t>ללא בינוי מעל הקרקע</w:t>
      </w:r>
      <w:r w:rsidR="000F703D">
        <w:rPr>
          <w:rFonts w:hint="cs"/>
          <w:b w:val="0"/>
          <w:bCs w:val="0"/>
          <w:caps/>
          <w:sz w:val="24"/>
          <w:szCs w:val="24"/>
          <w:rtl/>
        </w:rPr>
        <w:t xml:space="preserve"> </w:t>
      </w:r>
      <w:r>
        <w:rPr>
          <w:rFonts w:hint="cs"/>
          <w:b w:val="0"/>
          <w:bCs w:val="0"/>
          <w:caps/>
          <w:sz w:val="24"/>
          <w:szCs w:val="24"/>
          <w:rtl/>
        </w:rPr>
        <w:t>לפעילות ספורטיבית פתוחה</w:t>
      </w:r>
      <w:r w:rsidR="000F703D">
        <w:rPr>
          <w:rFonts w:hint="cs"/>
          <w:b w:val="0"/>
          <w:bCs w:val="0"/>
          <w:caps/>
          <w:sz w:val="24"/>
          <w:szCs w:val="24"/>
          <w:rtl/>
        </w:rPr>
        <w:t xml:space="preserve"> </w:t>
      </w:r>
      <w:r w:rsidR="00EE1FD2">
        <w:rPr>
          <w:rFonts w:hint="cs"/>
          <w:b w:val="0"/>
          <w:bCs w:val="0"/>
          <w:caps/>
          <w:sz w:val="24"/>
          <w:szCs w:val="24"/>
          <w:rtl/>
        </w:rPr>
        <w:t xml:space="preserve">... לעשות שמה יוגה על הכביש, אחלה </w:t>
      </w:r>
    </w:p>
    <w:p w14:paraId="3E68A794" w14:textId="77777777" w:rsidR="001E2274" w:rsidRDefault="001E2274" w:rsidP="00E00A87">
      <w:pPr>
        <w:rPr>
          <w:b w:val="0"/>
          <w:bCs w:val="0"/>
          <w:caps/>
          <w:sz w:val="24"/>
          <w:szCs w:val="24"/>
          <w:rtl/>
        </w:rPr>
      </w:pPr>
    </w:p>
    <w:p w14:paraId="694FACBC" w14:textId="77777777" w:rsidR="001E2274" w:rsidRDefault="00AE2D5F" w:rsidP="00EE1FD2">
      <w:pPr>
        <w:rPr>
          <w:caps/>
          <w:sz w:val="24"/>
          <w:szCs w:val="24"/>
          <w:u w:val="single"/>
          <w:rtl/>
        </w:rPr>
      </w:pPr>
      <w:r w:rsidRPr="00AE2D5F">
        <w:rPr>
          <w:rFonts w:hint="cs"/>
          <w:caps/>
          <w:sz w:val="24"/>
          <w:szCs w:val="24"/>
          <w:u w:val="single"/>
          <w:rtl/>
        </w:rPr>
        <w:t>מר ארז שעני - נציג לשכת התכנון</w:t>
      </w:r>
      <w:r w:rsidR="001E2274">
        <w:rPr>
          <w:rFonts w:hint="cs"/>
          <w:caps/>
          <w:sz w:val="24"/>
          <w:szCs w:val="24"/>
          <w:u w:val="single"/>
          <w:rtl/>
        </w:rPr>
        <w:t>:</w:t>
      </w:r>
    </w:p>
    <w:p w14:paraId="36107FE4" w14:textId="2FEB19F6" w:rsidR="001E2274" w:rsidRDefault="00EE1FD2" w:rsidP="00EE1FD2">
      <w:pPr>
        <w:rPr>
          <w:b w:val="0"/>
          <w:bCs w:val="0"/>
          <w:caps/>
          <w:sz w:val="24"/>
          <w:szCs w:val="24"/>
          <w:rtl/>
        </w:rPr>
      </w:pPr>
      <w:r>
        <w:rPr>
          <w:rFonts w:hint="cs"/>
          <w:b w:val="0"/>
          <w:bCs w:val="0"/>
          <w:caps/>
          <w:sz w:val="24"/>
          <w:szCs w:val="24"/>
          <w:rtl/>
        </w:rPr>
        <w:t>ניתן יהיה לבנות חניון ...</w:t>
      </w:r>
      <w:r w:rsidR="000F703D">
        <w:rPr>
          <w:rFonts w:hint="cs"/>
          <w:b w:val="0"/>
          <w:bCs w:val="0"/>
          <w:caps/>
          <w:sz w:val="24"/>
          <w:szCs w:val="24"/>
          <w:rtl/>
        </w:rPr>
        <w:t xml:space="preserve"> </w:t>
      </w:r>
      <w:r>
        <w:rPr>
          <w:rFonts w:hint="cs"/>
          <w:b w:val="0"/>
          <w:bCs w:val="0"/>
          <w:caps/>
          <w:sz w:val="24"/>
          <w:szCs w:val="24"/>
          <w:rtl/>
        </w:rPr>
        <w:t xml:space="preserve">בתת הקרקע </w:t>
      </w:r>
    </w:p>
    <w:p w14:paraId="4FF1A87D" w14:textId="77777777" w:rsidR="001E2274" w:rsidRDefault="001E2274" w:rsidP="00EE1FD2">
      <w:pPr>
        <w:rPr>
          <w:b w:val="0"/>
          <w:bCs w:val="0"/>
          <w:caps/>
          <w:sz w:val="24"/>
          <w:szCs w:val="24"/>
          <w:rtl/>
        </w:rPr>
      </w:pPr>
    </w:p>
    <w:p w14:paraId="68444968" w14:textId="77777777" w:rsidR="001E2274" w:rsidRDefault="003109B2" w:rsidP="00EE1FD2">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1FA16685" w14:textId="30A2953E" w:rsidR="001E2274" w:rsidRDefault="00EE1FD2" w:rsidP="00EE1FD2">
      <w:pPr>
        <w:rPr>
          <w:b w:val="0"/>
          <w:bCs w:val="0"/>
          <w:caps/>
          <w:sz w:val="24"/>
          <w:szCs w:val="24"/>
          <w:rtl/>
        </w:rPr>
      </w:pPr>
      <w:r>
        <w:rPr>
          <w:rFonts w:hint="cs"/>
          <w:b w:val="0"/>
          <w:bCs w:val="0"/>
          <w:caps/>
          <w:sz w:val="24"/>
          <w:szCs w:val="24"/>
          <w:rtl/>
        </w:rPr>
        <w:t>כן אבל ל, צריך ה, כל העניין של העצים שם צריך להקפיד שלא יהרסו לנו בסוף את כל העצים</w:t>
      </w:r>
    </w:p>
    <w:p w14:paraId="04D9A772" w14:textId="77777777" w:rsidR="001E2274" w:rsidRDefault="001E2274" w:rsidP="00EE1FD2">
      <w:pPr>
        <w:rPr>
          <w:b w:val="0"/>
          <w:bCs w:val="0"/>
          <w:caps/>
          <w:sz w:val="24"/>
          <w:szCs w:val="24"/>
          <w:rtl/>
        </w:rPr>
      </w:pPr>
    </w:p>
    <w:p w14:paraId="6EE201FD" w14:textId="77777777" w:rsidR="001E2274" w:rsidRDefault="00AE2D5F" w:rsidP="00EE1FD2">
      <w:pPr>
        <w:rPr>
          <w:caps/>
          <w:sz w:val="24"/>
          <w:szCs w:val="24"/>
          <w:u w:val="single"/>
          <w:rtl/>
        </w:rPr>
      </w:pPr>
      <w:r w:rsidRPr="00AE2D5F">
        <w:rPr>
          <w:rFonts w:hint="cs"/>
          <w:caps/>
          <w:sz w:val="24"/>
          <w:szCs w:val="24"/>
          <w:u w:val="single"/>
          <w:rtl/>
        </w:rPr>
        <w:t>מר ארז שעני - נציג לשכת התכנון</w:t>
      </w:r>
      <w:r w:rsidR="001E2274">
        <w:rPr>
          <w:rFonts w:hint="cs"/>
          <w:caps/>
          <w:sz w:val="24"/>
          <w:szCs w:val="24"/>
          <w:u w:val="single"/>
          <w:rtl/>
        </w:rPr>
        <w:t>:</w:t>
      </w:r>
    </w:p>
    <w:p w14:paraId="6B70CF2E" w14:textId="1EC10B7A" w:rsidR="001E2274" w:rsidRDefault="00EE1FD2" w:rsidP="00EE1FD2">
      <w:pPr>
        <w:rPr>
          <w:b w:val="0"/>
          <w:bCs w:val="0"/>
          <w:caps/>
          <w:sz w:val="24"/>
          <w:szCs w:val="24"/>
          <w:rtl/>
        </w:rPr>
      </w:pPr>
      <w:r>
        <w:rPr>
          <w:rFonts w:hint="cs"/>
          <w:b w:val="0"/>
          <w:bCs w:val="0"/>
          <w:caps/>
          <w:sz w:val="24"/>
          <w:szCs w:val="24"/>
          <w:rtl/>
        </w:rPr>
        <w:t xml:space="preserve">כן יש לי היתר יש לי </w:t>
      </w:r>
    </w:p>
    <w:p w14:paraId="2CF96056" w14:textId="77777777" w:rsidR="001E2274" w:rsidRDefault="001E2274" w:rsidP="00EE1FD2">
      <w:pPr>
        <w:rPr>
          <w:b w:val="0"/>
          <w:bCs w:val="0"/>
          <w:caps/>
          <w:sz w:val="24"/>
          <w:szCs w:val="24"/>
          <w:rtl/>
        </w:rPr>
      </w:pPr>
    </w:p>
    <w:p w14:paraId="3006C8B3" w14:textId="77777777" w:rsidR="001E2274" w:rsidRDefault="003109B2" w:rsidP="00EE1FD2">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608C82C9" w14:textId="6F73295D" w:rsidR="001E2274" w:rsidRDefault="00EE1FD2" w:rsidP="00EE1FD2">
      <w:pPr>
        <w:rPr>
          <w:b w:val="0"/>
          <w:bCs w:val="0"/>
          <w:caps/>
          <w:sz w:val="24"/>
          <w:szCs w:val="24"/>
          <w:rtl/>
        </w:rPr>
      </w:pPr>
      <w:r>
        <w:rPr>
          <w:rFonts w:hint="cs"/>
          <w:b w:val="0"/>
          <w:bCs w:val="0"/>
          <w:caps/>
          <w:sz w:val="24"/>
          <w:szCs w:val="24"/>
          <w:rtl/>
        </w:rPr>
        <w:t>יש שם עצים ערכיים</w:t>
      </w:r>
    </w:p>
    <w:p w14:paraId="75F18540" w14:textId="77777777" w:rsidR="001E2274" w:rsidRDefault="001E2274" w:rsidP="00EE1FD2">
      <w:pPr>
        <w:rPr>
          <w:b w:val="0"/>
          <w:bCs w:val="0"/>
          <w:caps/>
          <w:sz w:val="24"/>
          <w:szCs w:val="24"/>
          <w:rtl/>
        </w:rPr>
      </w:pPr>
    </w:p>
    <w:p w14:paraId="4B1A9A52" w14:textId="77777777" w:rsidR="001E2274" w:rsidRDefault="00AE2D5F" w:rsidP="00EE1FD2">
      <w:pPr>
        <w:rPr>
          <w:caps/>
          <w:sz w:val="24"/>
          <w:szCs w:val="24"/>
          <w:u w:val="single"/>
          <w:rtl/>
        </w:rPr>
      </w:pPr>
      <w:r w:rsidRPr="00AE2D5F">
        <w:rPr>
          <w:rFonts w:hint="cs"/>
          <w:caps/>
          <w:sz w:val="24"/>
          <w:szCs w:val="24"/>
          <w:u w:val="single"/>
          <w:rtl/>
        </w:rPr>
        <w:t>מר ארז שעני - נציג לשכת התכנון</w:t>
      </w:r>
      <w:r w:rsidR="001E2274">
        <w:rPr>
          <w:rFonts w:hint="cs"/>
          <w:caps/>
          <w:sz w:val="24"/>
          <w:szCs w:val="24"/>
          <w:u w:val="single"/>
          <w:rtl/>
        </w:rPr>
        <w:t>:</w:t>
      </w:r>
    </w:p>
    <w:p w14:paraId="3A0A6146" w14:textId="0F4E54DF" w:rsidR="001E2274" w:rsidRDefault="00EE1FD2" w:rsidP="00EE1FD2">
      <w:pPr>
        <w:rPr>
          <w:b w:val="0"/>
          <w:bCs w:val="0"/>
          <w:caps/>
          <w:sz w:val="24"/>
          <w:szCs w:val="24"/>
          <w:rtl/>
        </w:rPr>
      </w:pPr>
      <w:r>
        <w:rPr>
          <w:rFonts w:hint="cs"/>
          <w:b w:val="0"/>
          <w:bCs w:val="0"/>
          <w:caps/>
          <w:sz w:val="24"/>
          <w:szCs w:val="24"/>
          <w:rtl/>
        </w:rPr>
        <w:t>לא, תראי הם יהרסו, ל, לחפירה של החניון בכל מקרה יהרסו את העצים</w:t>
      </w:r>
    </w:p>
    <w:p w14:paraId="4D91E96D" w14:textId="77777777" w:rsidR="001E2274" w:rsidRDefault="001E2274" w:rsidP="00EE1FD2">
      <w:pPr>
        <w:rPr>
          <w:b w:val="0"/>
          <w:bCs w:val="0"/>
          <w:caps/>
          <w:sz w:val="24"/>
          <w:szCs w:val="24"/>
          <w:rtl/>
        </w:rPr>
      </w:pPr>
    </w:p>
    <w:p w14:paraId="2FFC53F0" w14:textId="77777777" w:rsidR="001E2274" w:rsidRDefault="003109B2" w:rsidP="00EE1FD2">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6B14CED6" w14:textId="569F152D" w:rsidR="001E2274" w:rsidRDefault="00EE1FD2" w:rsidP="00EE1FD2">
      <w:pPr>
        <w:rPr>
          <w:b w:val="0"/>
          <w:bCs w:val="0"/>
          <w:caps/>
          <w:sz w:val="24"/>
          <w:szCs w:val="24"/>
          <w:rtl/>
        </w:rPr>
      </w:pPr>
      <w:r>
        <w:rPr>
          <w:rFonts w:hint="cs"/>
          <w:b w:val="0"/>
          <w:bCs w:val="0"/>
          <w:caps/>
          <w:sz w:val="24"/>
          <w:szCs w:val="24"/>
          <w:rtl/>
        </w:rPr>
        <w:t>אבל כרגע יכול להיות שאנחנו מאפשרים להם את הכל צריך לבדוק ש ...</w:t>
      </w:r>
    </w:p>
    <w:p w14:paraId="71B4DA21" w14:textId="77777777" w:rsidR="001E2274" w:rsidRDefault="001E2274" w:rsidP="00EE1FD2">
      <w:pPr>
        <w:rPr>
          <w:b w:val="0"/>
          <w:bCs w:val="0"/>
          <w:caps/>
          <w:sz w:val="24"/>
          <w:szCs w:val="24"/>
          <w:rtl/>
        </w:rPr>
      </w:pPr>
    </w:p>
    <w:p w14:paraId="1C178E88" w14:textId="77777777" w:rsidR="001E2274" w:rsidRDefault="00AE2D5F" w:rsidP="00EE1FD2">
      <w:pPr>
        <w:rPr>
          <w:caps/>
          <w:sz w:val="24"/>
          <w:szCs w:val="24"/>
          <w:u w:val="single"/>
          <w:rtl/>
        </w:rPr>
      </w:pPr>
      <w:r w:rsidRPr="00AE2D5F">
        <w:rPr>
          <w:rFonts w:hint="cs"/>
          <w:caps/>
          <w:sz w:val="24"/>
          <w:szCs w:val="24"/>
          <w:u w:val="single"/>
          <w:rtl/>
        </w:rPr>
        <w:t>מר ארז שעני - נציג לשכת התכנון</w:t>
      </w:r>
      <w:r w:rsidR="001E2274">
        <w:rPr>
          <w:rFonts w:hint="cs"/>
          <w:caps/>
          <w:sz w:val="24"/>
          <w:szCs w:val="24"/>
          <w:u w:val="single"/>
          <w:rtl/>
        </w:rPr>
        <w:t>:</w:t>
      </w:r>
    </w:p>
    <w:p w14:paraId="3BDB4887" w14:textId="7E2CE9F0" w:rsidR="001E2274" w:rsidRDefault="00EE1FD2" w:rsidP="00EE1FD2">
      <w:pPr>
        <w:rPr>
          <w:b w:val="0"/>
          <w:bCs w:val="0"/>
          <w:caps/>
          <w:sz w:val="24"/>
          <w:szCs w:val="24"/>
          <w:rtl/>
        </w:rPr>
      </w:pPr>
      <w:r>
        <w:rPr>
          <w:rFonts w:hint="cs"/>
          <w:b w:val="0"/>
          <w:bCs w:val="0"/>
          <w:caps/>
          <w:sz w:val="24"/>
          <w:szCs w:val="24"/>
          <w:rtl/>
        </w:rPr>
        <w:t xml:space="preserve">לא, אבל החניון בכל מקרה החניון בכל מקרה יהיה על כל השטח, הם לא יכולים לעשות חניון על חצי מהשטח </w:t>
      </w:r>
    </w:p>
    <w:p w14:paraId="42211488" w14:textId="77777777" w:rsidR="001E2274" w:rsidRDefault="001E2274" w:rsidP="00EE1FD2">
      <w:pPr>
        <w:rPr>
          <w:b w:val="0"/>
          <w:bCs w:val="0"/>
          <w:caps/>
          <w:sz w:val="24"/>
          <w:szCs w:val="24"/>
          <w:rtl/>
        </w:rPr>
      </w:pPr>
    </w:p>
    <w:p w14:paraId="4493655C" w14:textId="77777777" w:rsidR="001E2274" w:rsidRDefault="003109B2" w:rsidP="00EE1FD2">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3F0377D6" w14:textId="4EC3B213" w:rsidR="001E2274" w:rsidRDefault="00EE1FD2" w:rsidP="00EE1FD2">
      <w:pPr>
        <w:rPr>
          <w:b w:val="0"/>
          <w:bCs w:val="0"/>
          <w:caps/>
          <w:sz w:val="24"/>
          <w:szCs w:val="24"/>
          <w:rtl/>
        </w:rPr>
      </w:pPr>
      <w:r>
        <w:rPr>
          <w:rFonts w:hint="cs"/>
          <w:b w:val="0"/>
          <w:bCs w:val="0"/>
          <w:caps/>
          <w:sz w:val="24"/>
          <w:szCs w:val="24"/>
          <w:rtl/>
        </w:rPr>
        <w:t>למה?</w:t>
      </w:r>
    </w:p>
    <w:p w14:paraId="0A1D78A8" w14:textId="77777777" w:rsidR="001E2274" w:rsidRDefault="001E2274" w:rsidP="00EE1FD2">
      <w:pPr>
        <w:rPr>
          <w:b w:val="0"/>
          <w:bCs w:val="0"/>
          <w:caps/>
          <w:sz w:val="24"/>
          <w:szCs w:val="24"/>
          <w:rtl/>
        </w:rPr>
      </w:pPr>
    </w:p>
    <w:p w14:paraId="6A64357A" w14:textId="77777777" w:rsidR="001E2274" w:rsidRDefault="00AE2D5F" w:rsidP="00EE1FD2">
      <w:pPr>
        <w:rPr>
          <w:caps/>
          <w:sz w:val="24"/>
          <w:szCs w:val="24"/>
          <w:u w:val="single"/>
          <w:rtl/>
        </w:rPr>
      </w:pPr>
      <w:r w:rsidRPr="00AE2D5F">
        <w:rPr>
          <w:rFonts w:hint="cs"/>
          <w:caps/>
          <w:sz w:val="24"/>
          <w:szCs w:val="24"/>
          <w:u w:val="single"/>
          <w:rtl/>
        </w:rPr>
        <w:t>מר ארז שעני - נציג לשכת התכנון</w:t>
      </w:r>
      <w:r w:rsidR="001E2274">
        <w:rPr>
          <w:rFonts w:hint="cs"/>
          <w:caps/>
          <w:sz w:val="24"/>
          <w:szCs w:val="24"/>
          <w:u w:val="single"/>
          <w:rtl/>
        </w:rPr>
        <w:t>:</w:t>
      </w:r>
    </w:p>
    <w:p w14:paraId="7E096A7E" w14:textId="65A447D2" w:rsidR="001E2274" w:rsidRDefault="00EE1FD2" w:rsidP="00EE1FD2">
      <w:pPr>
        <w:rPr>
          <w:b w:val="0"/>
          <w:bCs w:val="0"/>
          <w:caps/>
          <w:sz w:val="24"/>
          <w:szCs w:val="24"/>
          <w:rtl/>
        </w:rPr>
      </w:pPr>
      <w:r>
        <w:rPr>
          <w:rFonts w:hint="cs"/>
          <w:b w:val="0"/>
          <w:bCs w:val="0"/>
          <w:caps/>
          <w:sz w:val="24"/>
          <w:szCs w:val="24"/>
          <w:rtl/>
        </w:rPr>
        <w:t>כי הרמפה לא אין להם מקום שהרמפה תרד כאילו הרמפה</w:t>
      </w:r>
    </w:p>
    <w:p w14:paraId="27AA70F1" w14:textId="77777777" w:rsidR="001E2274" w:rsidRDefault="001E2274" w:rsidP="00EE1FD2">
      <w:pPr>
        <w:rPr>
          <w:b w:val="0"/>
          <w:bCs w:val="0"/>
          <w:caps/>
          <w:sz w:val="24"/>
          <w:szCs w:val="24"/>
          <w:rtl/>
        </w:rPr>
      </w:pPr>
    </w:p>
    <w:p w14:paraId="27F43740" w14:textId="77777777" w:rsidR="001E2274" w:rsidRDefault="003109B2" w:rsidP="00EE1FD2">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5F3F8E76" w14:textId="216482A2" w:rsidR="001E2274" w:rsidRDefault="00AB51D6" w:rsidP="00EE1FD2">
      <w:pPr>
        <w:rPr>
          <w:b w:val="0"/>
          <w:bCs w:val="0"/>
          <w:caps/>
          <w:sz w:val="24"/>
          <w:szCs w:val="24"/>
          <w:rtl/>
        </w:rPr>
      </w:pPr>
      <w:r>
        <w:rPr>
          <w:rFonts w:hint="cs"/>
          <w:b w:val="0"/>
          <w:bCs w:val="0"/>
          <w:caps/>
          <w:sz w:val="24"/>
          <w:szCs w:val="24"/>
          <w:rtl/>
        </w:rPr>
        <w:t xml:space="preserve">עכשיו אנחנו </w:t>
      </w:r>
    </w:p>
    <w:p w14:paraId="50BB91F6" w14:textId="77777777" w:rsidR="001E2274" w:rsidRDefault="001E2274" w:rsidP="00EE1FD2">
      <w:pPr>
        <w:rPr>
          <w:b w:val="0"/>
          <w:bCs w:val="0"/>
          <w:caps/>
          <w:sz w:val="24"/>
          <w:szCs w:val="24"/>
          <w:rtl/>
        </w:rPr>
      </w:pPr>
    </w:p>
    <w:p w14:paraId="7A99C88F" w14:textId="77777777" w:rsidR="001E2274" w:rsidRDefault="00AE2D5F" w:rsidP="00EE1FD2">
      <w:pPr>
        <w:rPr>
          <w:caps/>
          <w:sz w:val="24"/>
          <w:szCs w:val="24"/>
          <w:u w:val="single"/>
          <w:rtl/>
        </w:rPr>
      </w:pPr>
      <w:r w:rsidRPr="00AE2D5F">
        <w:rPr>
          <w:rFonts w:hint="cs"/>
          <w:caps/>
          <w:sz w:val="24"/>
          <w:szCs w:val="24"/>
          <w:u w:val="single"/>
          <w:rtl/>
        </w:rPr>
        <w:t>מר ארז שעני - נציג לשכת התכנון</w:t>
      </w:r>
      <w:r w:rsidR="001E2274">
        <w:rPr>
          <w:rFonts w:hint="cs"/>
          <w:caps/>
          <w:sz w:val="24"/>
          <w:szCs w:val="24"/>
          <w:u w:val="single"/>
          <w:rtl/>
        </w:rPr>
        <w:t>:</w:t>
      </w:r>
    </w:p>
    <w:p w14:paraId="4B8381BA" w14:textId="5EF86724" w:rsidR="001E2274" w:rsidRDefault="00AB51D6" w:rsidP="00EE1FD2">
      <w:pPr>
        <w:rPr>
          <w:b w:val="0"/>
          <w:bCs w:val="0"/>
          <w:caps/>
          <w:sz w:val="24"/>
          <w:szCs w:val="24"/>
          <w:rtl/>
        </w:rPr>
      </w:pPr>
      <w:r>
        <w:rPr>
          <w:rFonts w:hint="cs"/>
          <w:b w:val="0"/>
          <w:bCs w:val="0"/>
          <w:caps/>
          <w:sz w:val="24"/>
          <w:szCs w:val="24"/>
          <w:rtl/>
        </w:rPr>
        <w:t xml:space="preserve">ה, זה אומר שיטעו שם עצים חדשים ו, </w:t>
      </w:r>
    </w:p>
    <w:p w14:paraId="46DB5DFD" w14:textId="77777777" w:rsidR="001E2274" w:rsidRDefault="001E2274" w:rsidP="00EE1FD2">
      <w:pPr>
        <w:rPr>
          <w:b w:val="0"/>
          <w:bCs w:val="0"/>
          <w:caps/>
          <w:sz w:val="24"/>
          <w:szCs w:val="24"/>
          <w:rtl/>
        </w:rPr>
      </w:pPr>
    </w:p>
    <w:p w14:paraId="16C1A2BF" w14:textId="77777777" w:rsidR="001E2274" w:rsidRDefault="003109B2" w:rsidP="00AB51D6">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248AA6F1" w14:textId="78B01925" w:rsidR="001E2274" w:rsidRDefault="00AB51D6" w:rsidP="00AB51D6">
      <w:pPr>
        <w:rPr>
          <w:b w:val="0"/>
          <w:bCs w:val="0"/>
          <w:caps/>
          <w:sz w:val="24"/>
          <w:szCs w:val="24"/>
          <w:rtl/>
        </w:rPr>
      </w:pPr>
      <w:r>
        <w:rPr>
          <w:rFonts w:hint="cs"/>
          <w:b w:val="0"/>
          <w:bCs w:val="0"/>
          <w:caps/>
          <w:sz w:val="24"/>
          <w:szCs w:val="24"/>
          <w:rtl/>
        </w:rPr>
        <w:t>לא, צריך ל, צריך לראות מה לשימור</w:t>
      </w:r>
      <w:r w:rsidR="000F703D">
        <w:rPr>
          <w:rFonts w:hint="cs"/>
          <w:b w:val="0"/>
          <w:bCs w:val="0"/>
          <w:caps/>
          <w:sz w:val="24"/>
          <w:szCs w:val="24"/>
          <w:rtl/>
        </w:rPr>
        <w:t xml:space="preserve"> </w:t>
      </w:r>
      <w:r>
        <w:rPr>
          <w:rFonts w:hint="cs"/>
          <w:b w:val="0"/>
          <w:bCs w:val="0"/>
          <w:caps/>
          <w:sz w:val="24"/>
          <w:szCs w:val="24"/>
          <w:rtl/>
        </w:rPr>
        <w:t xml:space="preserve">מה לא לשימור </w:t>
      </w:r>
    </w:p>
    <w:p w14:paraId="68B181A8" w14:textId="77777777" w:rsidR="001E2274" w:rsidRDefault="001E2274" w:rsidP="00AB51D6">
      <w:pPr>
        <w:rPr>
          <w:b w:val="0"/>
          <w:bCs w:val="0"/>
          <w:caps/>
          <w:sz w:val="24"/>
          <w:szCs w:val="24"/>
          <w:rtl/>
        </w:rPr>
      </w:pPr>
    </w:p>
    <w:p w14:paraId="4B46F43C" w14:textId="77777777" w:rsidR="001E2274" w:rsidRDefault="00AE2D5F" w:rsidP="00AB51D6">
      <w:pPr>
        <w:rPr>
          <w:caps/>
          <w:sz w:val="24"/>
          <w:szCs w:val="24"/>
          <w:u w:val="single"/>
          <w:rtl/>
        </w:rPr>
      </w:pPr>
      <w:r w:rsidRPr="00AE2D5F">
        <w:rPr>
          <w:rFonts w:hint="cs"/>
          <w:caps/>
          <w:sz w:val="24"/>
          <w:szCs w:val="24"/>
          <w:u w:val="single"/>
          <w:rtl/>
        </w:rPr>
        <w:t>מר ארז שעני - נציג לשכת התכנון</w:t>
      </w:r>
      <w:r w:rsidR="001E2274">
        <w:rPr>
          <w:rFonts w:hint="cs"/>
          <w:caps/>
          <w:sz w:val="24"/>
          <w:szCs w:val="24"/>
          <w:u w:val="single"/>
          <w:rtl/>
        </w:rPr>
        <w:t>:</w:t>
      </w:r>
    </w:p>
    <w:p w14:paraId="0DB36DDF" w14:textId="1D8D2812" w:rsidR="001E2274" w:rsidRDefault="00AB51D6" w:rsidP="00AB51D6">
      <w:pPr>
        <w:rPr>
          <w:b w:val="0"/>
          <w:bCs w:val="0"/>
          <w:caps/>
          <w:sz w:val="24"/>
          <w:szCs w:val="24"/>
          <w:rtl/>
        </w:rPr>
      </w:pPr>
      <w:r>
        <w:rPr>
          <w:rFonts w:hint="cs"/>
          <w:b w:val="0"/>
          <w:bCs w:val="0"/>
          <w:caps/>
          <w:sz w:val="24"/>
          <w:szCs w:val="24"/>
          <w:rtl/>
        </w:rPr>
        <w:t>החניון זה</w:t>
      </w:r>
      <w:r w:rsidR="000F703D">
        <w:rPr>
          <w:rFonts w:hint="cs"/>
          <w:b w:val="0"/>
          <w:bCs w:val="0"/>
          <w:caps/>
          <w:sz w:val="24"/>
          <w:szCs w:val="24"/>
          <w:rtl/>
        </w:rPr>
        <w:t xml:space="preserve"> </w:t>
      </w:r>
      <w:r>
        <w:rPr>
          <w:rFonts w:hint="cs"/>
          <w:b w:val="0"/>
          <w:bCs w:val="0"/>
          <w:caps/>
          <w:sz w:val="24"/>
          <w:szCs w:val="24"/>
          <w:rtl/>
        </w:rPr>
        <w:t xml:space="preserve">ה, כן </w:t>
      </w:r>
    </w:p>
    <w:p w14:paraId="7CC8068F" w14:textId="77777777" w:rsidR="001E2274" w:rsidRDefault="001E2274" w:rsidP="00AB51D6">
      <w:pPr>
        <w:rPr>
          <w:b w:val="0"/>
          <w:bCs w:val="0"/>
          <w:caps/>
          <w:sz w:val="24"/>
          <w:szCs w:val="24"/>
          <w:rtl/>
        </w:rPr>
      </w:pPr>
    </w:p>
    <w:p w14:paraId="380EB6F1" w14:textId="77777777" w:rsidR="001E2274" w:rsidRDefault="003109B2" w:rsidP="00AB51D6">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3F9C4715" w14:textId="7C147663" w:rsidR="001E2274" w:rsidRDefault="00AB51D6" w:rsidP="00AB51D6">
      <w:pPr>
        <w:rPr>
          <w:b w:val="0"/>
          <w:bCs w:val="0"/>
          <w:caps/>
          <w:sz w:val="24"/>
          <w:szCs w:val="24"/>
          <w:rtl/>
        </w:rPr>
      </w:pPr>
      <w:r>
        <w:rPr>
          <w:rFonts w:hint="cs"/>
          <w:b w:val="0"/>
          <w:bCs w:val="0"/>
          <w:caps/>
          <w:sz w:val="24"/>
          <w:szCs w:val="24"/>
          <w:rtl/>
        </w:rPr>
        <w:t>הם יצטרכו להתמודד עם זה</w:t>
      </w:r>
    </w:p>
    <w:p w14:paraId="20B097CF" w14:textId="77777777" w:rsidR="001E2274" w:rsidRDefault="001E2274" w:rsidP="00AB51D6">
      <w:pPr>
        <w:rPr>
          <w:b w:val="0"/>
          <w:bCs w:val="0"/>
          <w:caps/>
          <w:sz w:val="24"/>
          <w:szCs w:val="24"/>
          <w:rtl/>
        </w:rPr>
      </w:pPr>
    </w:p>
    <w:p w14:paraId="67A60F97" w14:textId="77777777" w:rsidR="001E2274" w:rsidRDefault="000A5C33" w:rsidP="00AB51D6">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1C83DEED" w14:textId="278D0282" w:rsidR="001E2274" w:rsidRDefault="00AB51D6" w:rsidP="00AB51D6">
      <w:pPr>
        <w:rPr>
          <w:b w:val="0"/>
          <w:bCs w:val="0"/>
          <w:caps/>
          <w:sz w:val="24"/>
          <w:szCs w:val="24"/>
          <w:rtl/>
        </w:rPr>
      </w:pPr>
      <w:r>
        <w:rPr>
          <w:rFonts w:hint="cs"/>
          <w:b w:val="0"/>
          <w:bCs w:val="0"/>
          <w:caps/>
          <w:sz w:val="24"/>
          <w:szCs w:val="24"/>
          <w:rtl/>
        </w:rPr>
        <w:t xml:space="preserve">יש נספח עצים </w:t>
      </w:r>
    </w:p>
    <w:p w14:paraId="31BC9D6B" w14:textId="77777777" w:rsidR="001E2274" w:rsidRDefault="001E2274" w:rsidP="00AB51D6">
      <w:pPr>
        <w:rPr>
          <w:b w:val="0"/>
          <w:bCs w:val="0"/>
          <w:caps/>
          <w:sz w:val="24"/>
          <w:szCs w:val="24"/>
          <w:rtl/>
        </w:rPr>
      </w:pPr>
    </w:p>
    <w:p w14:paraId="66F1D374" w14:textId="77777777" w:rsidR="001E2274" w:rsidRDefault="00AE2D5F" w:rsidP="00AB51D6">
      <w:pPr>
        <w:rPr>
          <w:caps/>
          <w:sz w:val="24"/>
          <w:szCs w:val="24"/>
          <w:u w:val="single"/>
          <w:rtl/>
        </w:rPr>
      </w:pPr>
      <w:r w:rsidRPr="00AE2D5F">
        <w:rPr>
          <w:rFonts w:hint="cs"/>
          <w:caps/>
          <w:sz w:val="24"/>
          <w:szCs w:val="24"/>
          <w:u w:val="single"/>
          <w:rtl/>
        </w:rPr>
        <w:t>מר ארז שעני - נציג לשכת התכנון</w:t>
      </w:r>
      <w:r w:rsidR="001E2274">
        <w:rPr>
          <w:rFonts w:hint="cs"/>
          <w:caps/>
          <w:sz w:val="24"/>
          <w:szCs w:val="24"/>
          <w:u w:val="single"/>
          <w:rtl/>
        </w:rPr>
        <w:t>:</w:t>
      </w:r>
    </w:p>
    <w:p w14:paraId="43AAF041" w14:textId="68B0EFF1" w:rsidR="001E2274" w:rsidRDefault="00AB51D6" w:rsidP="00AB51D6">
      <w:pPr>
        <w:rPr>
          <w:b w:val="0"/>
          <w:bCs w:val="0"/>
          <w:caps/>
          <w:sz w:val="24"/>
          <w:szCs w:val="24"/>
          <w:rtl/>
        </w:rPr>
      </w:pPr>
      <w:r>
        <w:rPr>
          <w:rFonts w:hint="cs"/>
          <w:b w:val="0"/>
          <w:bCs w:val="0"/>
          <w:caps/>
          <w:sz w:val="24"/>
          <w:szCs w:val="24"/>
          <w:rtl/>
        </w:rPr>
        <w:t>הם יעשו נספח הם יעשו</w:t>
      </w:r>
      <w:r w:rsidR="000F703D">
        <w:rPr>
          <w:rFonts w:hint="cs"/>
          <w:b w:val="0"/>
          <w:bCs w:val="0"/>
          <w:caps/>
          <w:sz w:val="24"/>
          <w:szCs w:val="24"/>
          <w:rtl/>
        </w:rPr>
        <w:t xml:space="preserve"> </w:t>
      </w:r>
      <w:r>
        <w:rPr>
          <w:rFonts w:hint="cs"/>
          <w:b w:val="0"/>
          <w:bCs w:val="0"/>
          <w:caps/>
          <w:sz w:val="24"/>
          <w:szCs w:val="24"/>
          <w:rtl/>
        </w:rPr>
        <w:t>...</w:t>
      </w:r>
    </w:p>
    <w:p w14:paraId="2BEFD4B5" w14:textId="77777777" w:rsidR="001E2274" w:rsidRDefault="001E2274" w:rsidP="00AB51D6">
      <w:pPr>
        <w:rPr>
          <w:b w:val="0"/>
          <w:bCs w:val="0"/>
          <w:caps/>
          <w:sz w:val="24"/>
          <w:szCs w:val="24"/>
          <w:rtl/>
        </w:rPr>
      </w:pPr>
    </w:p>
    <w:p w14:paraId="3FFC5629" w14:textId="77777777" w:rsidR="001E2274" w:rsidRDefault="000A5C33" w:rsidP="00AB51D6">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48E86A74" w14:textId="664A0059" w:rsidR="001E2274" w:rsidRDefault="00AB51D6" w:rsidP="00AB51D6">
      <w:pPr>
        <w:rPr>
          <w:b w:val="0"/>
          <w:bCs w:val="0"/>
          <w:caps/>
          <w:sz w:val="24"/>
          <w:szCs w:val="24"/>
          <w:rtl/>
        </w:rPr>
      </w:pPr>
      <w:r>
        <w:rPr>
          <w:rFonts w:hint="cs"/>
          <w:b w:val="0"/>
          <w:bCs w:val="0"/>
          <w:caps/>
          <w:sz w:val="24"/>
          <w:szCs w:val="24"/>
          <w:rtl/>
        </w:rPr>
        <w:t xml:space="preserve">נספח עצים </w:t>
      </w:r>
    </w:p>
    <w:p w14:paraId="2ABFFE7E" w14:textId="77777777" w:rsidR="001E2274" w:rsidRDefault="001E2274" w:rsidP="00AB51D6">
      <w:pPr>
        <w:rPr>
          <w:b w:val="0"/>
          <w:bCs w:val="0"/>
          <w:caps/>
          <w:sz w:val="24"/>
          <w:szCs w:val="24"/>
          <w:rtl/>
        </w:rPr>
      </w:pPr>
    </w:p>
    <w:p w14:paraId="74AE91FC" w14:textId="77777777" w:rsidR="001E2274" w:rsidRDefault="003109B2" w:rsidP="00AB51D6">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5EFE1C94" w14:textId="4E823816" w:rsidR="001E2274" w:rsidRDefault="00AB51D6" w:rsidP="00AB51D6">
      <w:pPr>
        <w:rPr>
          <w:b w:val="0"/>
          <w:bCs w:val="0"/>
          <w:caps/>
          <w:sz w:val="24"/>
          <w:szCs w:val="24"/>
          <w:rtl/>
        </w:rPr>
      </w:pPr>
      <w:r>
        <w:rPr>
          <w:rFonts w:hint="cs"/>
          <w:b w:val="0"/>
          <w:bCs w:val="0"/>
          <w:caps/>
          <w:sz w:val="24"/>
          <w:szCs w:val="24"/>
          <w:rtl/>
        </w:rPr>
        <w:t xml:space="preserve">הם עשו נספח עצים אבל לא </w:t>
      </w:r>
    </w:p>
    <w:p w14:paraId="22930057" w14:textId="77777777" w:rsidR="001E2274" w:rsidRDefault="001E2274" w:rsidP="00AB51D6">
      <w:pPr>
        <w:rPr>
          <w:b w:val="0"/>
          <w:bCs w:val="0"/>
          <w:caps/>
          <w:sz w:val="24"/>
          <w:szCs w:val="24"/>
          <w:rtl/>
        </w:rPr>
      </w:pPr>
    </w:p>
    <w:p w14:paraId="30A3DEC7" w14:textId="77777777" w:rsidR="001E2274" w:rsidRDefault="00AE2D5F" w:rsidP="00AB51D6">
      <w:pPr>
        <w:rPr>
          <w:caps/>
          <w:sz w:val="24"/>
          <w:szCs w:val="24"/>
          <w:u w:val="single"/>
          <w:rtl/>
        </w:rPr>
      </w:pPr>
      <w:r w:rsidRPr="00AE2D5F">
        <w:rPr>
          <w:rFonts w:hint="cs"/>
          <w:caps/>
          <w:sz w:val="24"/>
          <w:szCs w:val="24"/>
          <w:u w:val="single"/>
          <w:rtl/>
        </w:rPr>
        <w:t>מר ארז שעני - נציג לשכת התכנון</w:t>
      </w:r>
      <w:r w:rsidR="001E2274">
        <w:rPr>
          <w:rFonts w:hint="cs"/>
          <w:caps/>
          <w:sz w:val="24"/>
          <w:szCs w:val="24"/>
          <w:u w:val="single"/>
          <w:rtl/>
        </w:rPr>
        <w:t>:</w:t>
      </w:r>
    </w:p>
    <w:p w14:paraId="0EA7B113" w14:textId="68236343" w:rsidR="001E2274" w:rsidRDefault="00AB51D6" w:rsidP="00AB51D6">
      <w:pPr>
        <w:rPr>
          <w:b w:val="0"/>
          <w:bCs w:val="0"/>
          <w:caps/>
          <w:sz w:val="24"/>
          <w:szCs w:val="24"/>
          <w:rtl/>
        </w:rPr>
      </w:pPr>
      <w:r>
        <w:rPr>
          <w:rFonts w:hint="cs"/>
          <w:b w:val="0"/>
          <w:bCs w:val="0"/>
          <w:caps/>
          <w:sz w:val="24"/>
          <w:szCs w:val="24"/>
          <w:rtl/>
        </w:rPr>
        <w:t>זה גם ב, זה גם בהצעה אני</w:t>
      </w:r>
      <w:r w:rsidR="000F703D">
        <w:rPr>
          <w:rFonts w:hint="cs"/>
          <w:b w:val="0"/>
          <w:bCs w:val="0"/>
          <w:caps/>
          <w:sz w:val="24"/>
          <w:szCs w:val="24"/>
          <w:rtl/>
        </w:rPr>
        <w:t xml:space="preserve"> </w:t>
      </w:r>
      <w:r>
        <w:rPr>
          <w:rFonts w:hint="cs"/>
          <w:b w:val="0"/>
          <w:bCs w:val="0"/>
          <w:caps/>
          <w:sz w:val="24"/>
          <w:szCs w:val="24"/>
          <w:rtl/>
        </w:rPr>
        <w:t>...</w:t>
      </w:r>
    </w:p>
    <w:p w14:paraId="7C80D7E7" w14:textId="77777777" w:rsidR="001E2274" w:rsidRDefault="001E2274" w:rsidP="00AB51D6">
      <w:pPr>
        <w:rPr>
          <w:b w:val="0"/>
          <w:bCs w:val="0"/>
          <w:caps/>
          <w:sz w:val="24"/>
          <w:szCs w:val="24"/>
          <w:rtl/>
        </w:rPr>
      </w:pPr>
    </w:p>
    <w:p w14:paraId="19D274BF" w14:textId="77777777" w:rsidR="001E2274" w:rsidRDefault="003109B2" w:rsidP="00AB51D6">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652E5001" w14:textId="19A63F2E" w:rsidR="001E2274" w:rsidRDefault="00AB51D6" w:rsidP="00AB51D6">
      <w:pPr>
        <w:rPr>
          <w:b w:val="0"/>
          <w:bCs w:val="0"/>
          <w:caps/>
          <w:sz w:val="24"/>
          <w:szCs w:val="24"/>
          <w:rtl/>
        </w:rPr>
      </w:pPr>
      <w:r>
        <w:rPr>
          <w:rFonts w:hint="cs"/>
          <w:b w:val="0"/>
          <w:bCs w:val="0"/>
          <w:caps/>
          <w:sz w:val="24"/>
          <w:szCs w:val="24"/>
          <w:rtl/>
        </w:rPr>
        <w:t>הם לא כתבו את הערכיות</w:t>
      </w:r>
    </w:p>
    <w:p w14:paraId="75E7B200" w14:textId="77777777" w:rsidR="001E2274" w:rsidRDefault="001E2274" w:rsidP="00AB51D6">
      <w:pPr>
        <w:rPr>
          <w:b w:val="0"/>
          <w:bCs w:val="0"/>
          <w:caps/>
          <w:sz w:val="24"/>
          <w:szCs w:val="24"/>
          <w:rtl/>
        </w:rPr>
      </w:pPr>
    </w:p>
    <w:p w14:paraId="4E3222F7" w14:textId="77777777" w:rsidR="001E2274" w:rsidRDefault="00AE2D5F" w:rsidP="00AB51D6">
      <w:pPr>
        <w:rPr>
          <w:caps/>
          <w:sz w:val="24"/>
          <w:szCs w:val="24"/>
          <w:u w:val="single"/>
          <w:rtl/>
        </w:rPr>
      </w:pPr>
      <w:r w:rsidRPr="00AE2D5F">
        <w:rPr>
          <w:rFonts w:hint="cs"/>
          <w:caps/>
          <w:sz w:val="24"/>
          <w:szCs w:val="24"/>
          <w:u w:val="single"/>
          <w:rtl/>
        </w:rPr>
        <w:t>מר ארז שעני - נציג לשכת התכנון</w:t>
      </w:r>
      <w:r w:rsidR="001E2274">
        <w:rPr>
          <w:rFonts w:hint="cs"/>
          <w:caps/>
          <w:sz w:val="24"/>
          <w:szCs w:val="24"/>
          <w:u w:val="single"/>
          <w:rtl/>
        </w:rPr>
        <w:t>:</w:t>
      </w:r>
    </w:p>
    <w:p w14:paraId="66A8A37F" w14:textId="39D57D3B" w:rsidR="001E2274" w:rsidRDefault="00AB51D6" w:rsidP="00AB51D6">
      <w:pPr>
        <w:rPr>
          <w:b w:val="0"/>
          <w:bCs w:val="0"/>
          <w:caps/>
          <w:sz w:val="24"/>
          <w:szCs w:val="24"/>
          <w:rtl/>
        </w:rPr>
      </w:pPr>
      <w:r>
        <w:rPr>
          <w:rFonts w:hint="cs"/>
          <w:b w:val="0"/>
          <w:bCs w:val="0"/>
          <w:caps/>
          <w:sz w:val="24"/>
          <w:szCs w:val="24"/>
          <w:rtl/>
        </w:rPr>
        <w:t xml:space="preserve">זה גם בהצעה אני תכף זה. זכויות הבנייה ביעוד למסחר ספורט ונופש מסחר ספורט ונופש יהיו תשע מאות מטר כולל עיקרי פלוס שירות ויותר בינוי של שתי קומות, בשפפ לא יהיו זכויות בנייה מעל הקרקע. הגבול בין תאי השטח יהיה בהמשך לרחוב קמפינסקי בצפון שזה מה שהראינו קודם בערך, בתיאום עם לשכת התכנון, אם יצטרכו איזה מטר או שניים מזרח מערב אז זה יהיה בסדר ו, יתאפשר קו קו בניין אפס לכיוון השפפ כמו שהראיתי קודם </w:t>
      </w:r>
    </w:p>
    <w:p w14:paraId="54A49838" w14:textId="77777777" w:rsidR="001E2274" w:rsidRDefault="001E2274" w:rsidP="00AB51D6">
      <w:pPr>
        <w:rPr>
          <w:b w:val="0"/>
          <w:bCs w:val="0"/>
          <w:caps/>
          <w:sz w:val="24"/>
          <w:szCs w:val="24"/>
          <w:rtl/>
        </w:rPr>
      </w:pPr>
    </w:p>
    <w:p w14:paraId="28B2D727" w14:textId="77777777" w:rsidR="001E2274" w:rsidRDefault="00E5536A" w:rsidP="00AB51D6">
      <w:pPr>
        <w:rPr>
          <w:caps/>
          <w:sz w:val="24"/>
          <w:szCs w:val="24"/>
          <w:u w:val="single"/>
          <w:rtl/>
        </w:rPr>
      </w:pPr>
      <w:r w:rsidRPr="00E5536A">
        <w:rPr>
          <w:rFonts w:hint="cs"/>
          <w:caps/>
          <w:sz w:val="24"/>
          <w:szCs w:val="24"/>
          <w:u w:val="single"/>
          <w:rtl/>
        </w:rPr>
        <w:t>גב</w:t>
      </w:r>
      <w:r w:rsidRPr="00E5536A">
        <w:rPr>
          <w:caps/>
          <w:sz w:val="24"/>
          <w:szCs w:val="24"/>
          <w:u w:val="single"/>
          <w:rtl/>
        </w:rPr>
        <w:t>'</w:t>
      </w:r>
      <w:r w:rsidRPr="00E5536A">
        <w:rPr>
          <w:rFonts w:hint="cs"/>
          <w:caps/>
          <w:sz w:val="24"/>
          <w:szCs w:val="24"/>
          <w:u w:val="single"/>
          <w:rtl/>
        </w:rPr>
        <w:t xml:space="preserve"> רוני גרניט - נציגת משרד הבריאות בוועדה המחוזית</w:t>
      </w:r>
      <w:r w:rsidR="001E2274">
        <w:rPr>
          <w:rFonts w:hint="cs"/>
          <w:caps/>
          <w:sz w:val="24"/>
          <w:szCs w:val="24"/>
          <w:u w:val="single"/>
          <w:rtl/>
        </w:rPr>
        <w:t>:</w:t>
      </w:r>
    </w:p>
    <w:p w14:paraId="23C815F1" w14:textId="74743219" w:rsidR="001E2274" w:rsidRDefault="00AB51D6" w:rsidP="00AB51D6">
      <w:pPr>
        <w:rPr>
          <w:b w:val="0"/>
          <w:bCs w:val="0"/>
          <w:caps/>
          <w:sz w:val="24"/>
          <w:szCs w:val="24"/>
          <w:rtl/>
        </w:rPr>
      </w:pPr>
      <w:r>
        <w:rPr>
          <w:rFonts w:hint="cs"/>
          <w:b w:val="0"/>
          <w:bCs w:val="0"/>
          <w:caps/>
          <w:sz w:val="24"/>
          <w:szCs w:val="24"/>
          <w:rtl/>
        </w:rPr>
        <w:t>ולכיוון המגורים?</w:t>
      </w:r>
    </w:p>
    <w:p w14:paraId="49707DAD" w14:textId="77777777" w:rsidR="001E2274" w:rsidRDefault="001E2274" w:rsidP="00AB51D6">
      <w:pPr>
        <w:rPr>
          <w:b w:val="0"/>
          <w:bCs w:val="0"/>
          <w:caps/>
          <w:sz w:val="24"/>
          <w:szCs w:val="24"/>
          <w:rtl/>
        </w:rPr>
      </w:pPr>
    </w:p>
    <w:p w14:paraId="1C726286" w14:textId="77777777" w:rsidR="001E2274" w:rsidRDefault="003109B2" w:rsidP="00AB51D6">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0043313E" w14:textId="6FF4C690" w:rsidR="001E2274" w:rsidRDefault="00AB51D6" w:rsidP="00AB51D6">
      <w:pPr>
        <w:rPr>
          <w:b w:val="0"/>
          <w:bCs w:val="0"/>
          <w:caps/>
          <w:sz w:val="24"/>
          <w:szCs w:val="24"/>
          <w:rtl/>
        </w:rPr>
      </w:pPr>
      <w:r>
        <w:rPr>
          <w:rFonts w:hint="cs"/>
          <w:b w:val="0"/>
          <w:bCs w:val="0"/>
          <w:caps/>
          <w:sz w:val="24"/>
          <w:szCs w:val="24"/>
          <w:rtl/>
        </w:rPr>
        <w:t xml:space="preserve">לא, יש להם רמפה ויש להם את ה, </w:t>
      </w:r>
    </w:p>
    <w:p w14:paraId="7B922DCF" w14:textId="77777777" w:rsidR="001E2274" w:rsidRDefault="001E2274" w:rsidP="00AB51D6">
      <w:pPr>
        <w:rPr>
          <w:b w:val="0"/>
          <w:bCs w:val="0"/>
          <w:caps/>
          <w:sz w:val="24"/>
          <w:szCs w:val="24"/>
          <w:rtl/>
        </w:rPr>
      </w:pPr>
    </w:p>
    <w:p w14:paraId="3B21DB34" w14:textId="77777777" w:rsidR="001E2274" w:rsidRDefault="00AE2D5F" w:rsidP="00AB51D6">
      <w:pPr>
        <w:rPr>
          <w:caps/>
          <w:sz w:val="24"/>
          <w:szCs w:val="24"/>
          <w:u w:val="single"/>
          <w:rtl/>
        </w:rPr>
      </w:pPr>
      <w:r w:rsidRPr="00AE2D5F">
        <w:rPr>
          <w:rFonts w:hint="cs"/>
          <w:caps/>
          <w:sz w:val="24"/>
          <w:szCs w:val="24"/>
          <w:u w:val="single"/>
          <w:rtl/>
        </w:rPr>
        <w:t>מר ארז שעני - נציג לשכת התכנון</w:t>
      </w:r>
      <w:r w:rsidR="001E2274">
        <w:rPr>
          <w:rFonts w:hint="cs"/>
          <w:caps/>
          <w:sz w:val="24"/>
          <w:szCs w:val="24"/>
          <w:u w:val="single"/>
          <w:rtl/>
        </w:rPr>
        <w:t>:</w:t>
      </w:r>
    </w:p>
    <w:p w14:paraId="67166FBA" w14:textId="6B3A6AD8" w:rsidR="001E2274" w:rsidRDefault="00AB51D6" w:rsidP="00AB51D6">
      <w:pPr>
        <w:rPr>
          <w:b w:val="0"/>
          <w:bCs w:val="0"/>
          <w:caps/>
          <w:sz w:val="24"/>
          <w:szCs w:val="24"/>
          <w:rtl/>
        </w:rPr>
      </w:pPr>
      <w:r>
        <w:rPr>
          <w:rFonts w:hint="cs"/>
          <w:b w:val="0"/>
          <w:bCs w:val="0"/>
          <w:caps/>
          <w:sz w:val="24"/>
          <w:szCs w:val="24"/>
          <w:rtl/>
        </w:rPr>
        <w:t xml:space="preserve">... זה נשאר זה זה נשאר כמו שהוא זה </w:t>
      </w:r>
    </w:p>
    <w:p w14:paraId="31F467D8" w14:textId="77777777" w:rsidR="001E2274" w:rsidRDefault="001E2274" w:rsidP="00AB51D6">
      <w:pPr>
        <w:rPr>
          <w:b w:val="0"/>
          <w:bCs w:val="0"/>
          <w:caps/>
          <w:sz w:val="24"/>
          <w:szCs w:val="24"/>
          <w:rtl/>
        </w:rPr>
      </w:pPr>
    </w:p>
    <w:p w14:paraId="50927DA5" w14:textId="77777777" w:rsidR="001E2274" w:rsidRDefault="00E5536A" w:rsidP="00AB51D6">
      <w:pPr>
        <w:rPr>
          <w:caps/>
          <w:sz w:val="24"/>
          <w:szCs w:val="24"/>
          <w:u w:val="single"/>
          <w:rtl/>
        </w:rPr>
      </w:pPr>
      <w:r w:rsidRPr="00E5536A">
        <w:rPr>
          <w:rFonts w:hint="cs"/>
          <w:caps/>
          <w:sz w:val="24"/>
          <w:szCs w:val="24"/>
          <w:u w:val="single"/>
          <w:rtl/>
        </w:rPr>
        <w:t>גב</w:t>
      </w:r>
      <w:r w:rsidRPr="00E5536A">
        <w:rPr>
          <w:caps/>
          <w:sz w:val="24"/>
          <w:szCs w:val="24"/>
          <w:u w:val="single"/>
          <w:rtl/>
        </w:rPr>
        <w:t>'</w:t>
      </w:r>
      <w:r w:rsidRPr="00E5536A">
        <w:rPr>
          <w:rFonts w:hint="cs"/>
          <w:caps/>
          <w:sz w:val="24"/>
          <w:szCs w:val="24"/>
          <w:u w:val="single"/>
          <w:rtl/>
        </w:rPr>
        <w:t xml:space="preserve"> רוני גרניט - נציגת משרד הבריאות בוועדה המחוזית</w:t>
      </w:r>
      <w:r w:rsidR="001E2274">
        <w:rPr>
          <w:rFonts w:hint="cs"/>
          <w:caps/>
          <w:sz w:val="24"/>
          <w:szCs w:val="24"/>
          <w:u w:val="single"/>
          <w:rtl/>
        </w:rPr>
        <w:t>:</w:t>
      </w:r>
    </w:p>
    <w:p w14:paraId="04720A25" w14:textId="1CE321C0" w:rsidR="001E2274" w:rsidRDefault="00AB51D6" w:rsidP="00AB51D6">
      <w:pPr>
        <w:rPr>
          <w:b w:val="0"/>
          <w:bCs w:val="0"/>
          <w:caps/>
          <w:sz w:val="24"/>
          <w:szCs w:val="24"/>
          <w:rtl/>
        </w:rPr>
      </w:pPr>
      <w:r>
        <w:rPr>
          <w:rFonts w:hint="cs"/>
          <w:b w:val="0"/>
          <w:bCs w:val="0"/>
          <w:caps/>
          <w:sz w:val="24"/>
          <w:szCs w:val="24"/>
          <w:rtl/>
        </w:rPr>
        <w:t>כמה?</w:t>
      </w:r>
    </w:p>
    <w:p w14:paraId="084096E0" w14:textId="77777777" w:rsidR="001E2274" w:rsidRDefault="001E2274" w:rsidP="00AB51D6">
      <w:pPr>
        <w:rPr>
          <w:b w:val="0"/>
          <w:bCs w:val="0"/>
          <w:caps/>
          <w:sz w:val="24"/>
          <w:szCs w:val="24"/>
          <w:rtl/>
        </w:rPr>
      </w:pPr>
    </w:p>
    <w:p w14:paraId="369D2597" w14:textId="77777777" w:rsidR="001E2274" w:rsidRDefault="00AE2D5F" w:rsidP="00AB51D6">
      <w:pPr>
        <w:rPr>
          <w:caps/>
          <w:sz w:val="24"/>
          <w:szCs w:val="24"/>
          <w:u w:val="single"/>
          <w:rtl/>
        </w:rPr>
      </w:pPr>
      <w:r w:rsidRPr="00AE2D5F">
        <w:rPr>
          <w:rFonts w:hint="cs"/>
          <w:caps/>
          <w:sz w:val="24"/>
          <w:szCs w:val="24"/>
          <w:u w:val="single"/>
          <w:rtl/>
        </w:rPr>
        <w:t>מר ארז שעני - נציג לשכת התכנון</w:t>
      </w:r>
      <w:r w:rsidR="001E2274">
        <w:rPr>
          <w:rFonts w:hint="cs"/>
          <w:caps/>
          <w:sz w:val="24"/>
          <w:szCs w:val="24"/>
          <w:u w:val="single"/>
          <w:rtl/>
        </w:rPr>
        <w:t>:</w:t>
      </w:r>
    </w:p>
    <w:p w14:paraId="5A1EB4A2" w14:textId="1EEAF3F1" w:rsidR="001E2274" w:rsidRDefault="00AB51D6" w:rsidP="00AB51D6">
      <w:pPr>
        <w:rPr>
          <w:b w:val="0"/>
          <w:bCs w:val="0"/>
          <w:caps/>
          <w:sz w:val="24"/>
          <w:szCs w:val="24"/>
          <w:rtl/>
        </w:rPr>
      </w:pPr>
      <w:r>
        <w:rPr>
          <w:rFonts w:hint="cs"/>
          <w:b w:val="0"/>
          <w:bCs w:val="0"/>
          <w:caps/>
          <w:sz w:val="24"/>
          <w:szCs w:val="24"/>
          <w:rtl/>
        </w:rPr>
        <w:t xml:space="preserve">שניה </w:t>
      </w:r>
    </w:p>
    <w:p w14:paraId="30E8B4D7" w14:textId="77777777" w:rsidR="001E2274" w:rsidRDefault="001E2274" w:rsidP="00AB51D6">
      <w:pPr>
        <w:rPr>
          <w:b w:val="0"/>
          <w:bCs w:val="0"/>
          <w:caps/>
          <w:sz w:val="24"/>
          <w:szCs w:val="24"/>
          <w:rtl/>
        </w:rPr>
      </w:pPr>
    </w:p>
    <w:p w14:paraId="39EB7395" w14:textId="77777777" w:rsidR="001E2274" w:rsidRDefault="003109B2" w:rsidP="00AB51D6">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5211D2B7" w14:textId="45B7DECF" w:rsidR="001E2274" w:rsidRDefault="00AB51D6" w:rsidP="00AB51D6">
      <w:pPr>
        <w:rPr>
          <w:b w:val="0"/>
          <w:bCs w:val="0"/>
          <w:caps/>
          <w:sz w:val="24"/>
          <w:szCs w:val="24"/>
          <w:rtl/>
        </w:rPr>
      </w:pPr>
      <w:r>
        <w:rPr>
          <w:rFonts w:hint="cs"/>
          <w:b w:val="0"/>
          <w:bCs w:val="0"/>
          <w:caps/>
          <w:sz w:val="24"/>
          <w:szCs w:val="24"/>
          <w:rtl/>
        </w:rPr>
        <w:t>יש להם גם שביל</w:t>
      </w:r>
    </w:p>
    <w:p w14:paraId="6A6E6F0C" w14:textId="77777777" w:rsidR="001E2274" w:rsidRDefault="001E2274" w:rsidP="00AB51D6">
      <w:pPr>
        <w:rPr>
          <w:b w:val="0"/>
          <w:bCs w:val="0"/>
          <w:caps/>
          <w:sz w:val="24"/>
          <w:szCs w:val="24"/>
          <w:rtl/>
        </w:rPr>
      </w:pPr>
    </w:p>
    <w:p w14:paraId="47580333" w14:textId="77777777" w:rsidR="001E2274" w:rsidRDefault="00E5536A" w:rsidP="00AB51D6">
      <w:pPr>
        <w:rPr>
          <w:caps/>
          <w:sz w:val="24"/>
          <w:szCs w:val="24"/>
          <w:u w:val="single"/>
          <w:rtl/>
        </w:rPr>
      </w:pPr>
      <w:r w:rsidRPr="00E5536A">
        <w:rPr>
          <w:rFonts w:hint="cs"/>
          <w:caps/>
          <w:sz w:val="24"/>
          <w:szCs w:val="24"/>
          <w:u w:val="single"/>
          <w:rtl/>
        </w:rPr>
        <w:t>גב</w:t>
      </w:r>
      <w:r w:rsidRPr="00E5536A">
        <w:rPr>
          <w:caps/>
          <w:sz w:val="24"/>
          <w:szCs w:val="24"/>
          <w:u w:val="single"/>
          <w:rtl/>
        </w:rPr>
        <w:t>'</w:t>
      </w:r>
      <w:r w:rsidRPr="00E5536A">
        <w:rPr>
          <w:rFonts w:hint="cs"/>
          <w:caps/>
          <w:sz w:val="24"/>
          <w:szCs w:val="24"/>
          <w:u w:val="single"/>
          <w:rtl/>
        </w:rPr>
        <w:t xml:space="preserve"> רוני גרניט - נציגת משרד הבריאות בוועדה המחוזית</w:t>
      </w:r>
      <w:r w:rsidR="001E2274">
        <w:rPr>
          <w:rFonts w:hint="cs"/>
          <w:caps/>
          <w:sz w:val="24"/>
          <w:szCs w:val="24"/>
          <w:u w:val="single"/>
          <w:rtl/>
        </w:rPr>
        <w:t>:</w:t>
      </w:r>
    </w:p>
    <w:p w14:paraId="44463525" w14:textId="18BDE071" w:rsidR="001E2274" w:rsidRDefault="00AB51D6" w:rsidP="00AB51D6">
      <w:pPr>
        <w:rPr>
          <w:b w:val="0"/>
          <w:bCs w:val="0"/>
          <w:caps/>
          <w:sz w:val="24"/>
          <w:szCs w:val="24"/>
          <w:rtl/>
        </w:rPr>
      </w:pPr>
      <w:r>
        <w:rPr>
          <w:rFonts w:hint="cs"/>
          <w:b w:val="0"/>
          <w:bCs w:val="0"/>
          <w:caps/>
          <w:sz w:val="24"/>
          <w:szCs w:val="24"/>
          <w:rtl/>
        </w:rPr>
        <w:t>כן</w:t>
      </w:r>
      <w:r w:rsidR="000F703D">
        <w:rPr>
          <w:rFonts w:hint="cs"/>
          <w:b w:val="0"/>
          <w:bCs w:val="0"/>
          <w:caps/>
          <w:sz w:val="24"/>
          <w:szCs w:val="24"/>
          <w:rtl/>
        </w:rPr>
        <w:t xml:space="preserve"> </w:t>
      </w:r>
      <w:r>
        <w:rPr>
          <w:rFonts w:hint="cs"/>
          <w:b w:val="0"/>
          <w:bCs w:val="0"/>
          <w:caps/>
          <w:sz w:val="24"/>
          <w:szCs w:val="24"/>
          <w:rtl/>
        </w:rPr>
        <w:t xml:space="preserve">... שנראה שיש להם מספיק זה מה שאני </w:t>
      </w:r>
    </w:p>
    <w:p w14:paraId="29A7227C" w14:textId="77777777" w:rsidR="001E2274" w:rsidRDefault="001E2274" w:rsidP="00AB51D6">
      <w:pPr>
        <w:rPr>
          <w:b w:val="0"/>
          <w:bCs w:val="0"/>
          <w:caps/>
          <w:sz w:val="24"/>
          <w:szCs w:val="24"/>
          <w:rtl/>
        </w:rPr>
      </w:pPr>
    </w:p>
    <w:p w14:paraId="39FEECE3" w14:textId="77777777" w:rsidR="001E2274" w:rsidRDefault="00AE2D5F" w:rsidP="00AB51D6">
      <w:pPr>
        <w:rPr>
          <w:caps/>
          <w:sz w:val="24"/>
          <w:szCs w:val="24"/>
          <w:u w:val="single"/>
          <w:rtl/>
        </w:rPr>
      </w:pPr>
      <w:r w:rsidRPr="00AE2D5F">
        <w:rPr>
          <w:rFonts w:hint="cs"/>
          <w:caps/>
          <w:sz w:val="24"/>
          <w:szCs w:val="24"/>
          <w:u w:val="single"/>
          <w:rtl/>
        </w:rPr>
        <w:t>מר ארז שעני - נציג לשכת התכנון</w:t>
      </w:r>
      <w:r w:rsidR="001E2274">
        <w:rPr>
          <w:rFonts w:hint="cs"/>
          <w:caps/>
          <w:sz w:val="24"/>
          <w:szCs w:val="24"/>
          <w:u w:val="single"/>
          <w:rtl/>
        </w:rPr>
        <w:t>:</w:t>
      </w:r>
    </w:p>
    <w:p w14:paraId="0F95CA3E" w14:textId="167FA58E" w:rsidR="001E2274" w:rsidRDefault="00AB51D6" w:rsidP="00AB51D6">
      <w:pPr>
        <w:rPr>
          <w:b w:val="0"/>
          <w:bCs w:val="0"/>
          <w:caps/>
          <w:sz w:val="24"/>
          <w:szCs w:val="24"/>
          <w:rtl/>
        </w:rPr>
      </w:pPr>
      <w:r>
        <w:rPr>
          <w:rFonts w:hint="cs"/>
          <w:b w:val="0"/>
          <w:bCs w:val="0"/>
          <w:caps/>
          <w:sz w:val="24"/>
          <w:szCs w:val="24"/>
          <w:rtl/>
        </w:rPr>
        <w:t>הנה זה כמו זה פה איפה זה היה</w:t>
      </w:r>
      <w:r w:rsidR="000F703D">
        <w:rPr>
          <w:rFonts w:hint="cs"/>
          <w:b w:val="0"/>
          <w:bCs w:val="0"/>
          <w:caps/>
          <w:sz w:val="24"/>
          <w:szCs w:val="24"/>
          <w:rtl/>
        </w:rPr>
        <w:t xml:space="preserve"> </w:t>
      </w:r>
      <w:r>
        <w:rPr>
          <w:rFonts w:hint="cs"/>
          <w:b w:val="0"/>
          <w:bCs w:val="0"/>
          <w:caps/>
          <w:sz w:val="24"/>
          <w:szCs w:val="24"/>
          <w:rtl/>
        </w:rPr>
        <w:t>... הנה, יש כאן ארבעה מטר</w:t>
      </w:r>
    </w:p>
    <w:p w14:paraId="0BE2C3F2" w14:textId="77777777" w:rsidR="001E2274" w:rsidRDefault="001E2274" w:rsidP="00AB51D6">
      <w:pPr>
        <w:rPr>
          <w:b w:val="0"/>
          <w:bCs w:val="0"/>
          <w:caps/>
          <w:sz w:val="24"/>
          <w:szCs w:val="24"/>
          <w:rtl/>
        </w:rPr>
      </w:pPr>
    </w:p>
    <w:p w14:paraId="403A423C" w14:textId="77777777" w:rsidR="001E2274" w:rsidRDefault="00E5536A" w:rsidP="00AB51D6">
      <w:pPr>
        <w:rPr>
          <w:caps/>
          <w:sz w:val="24"/>
          <w:szCs w:val="24"/>
          <w:u w:val="single"/>
          <w:rtl/>
        </w:rPr>
      </w:pPr>
      <w:r w:rsidRPr="00E5536A">
        <w:rPr>
          <w:rFonts w:hint="cs"/>
          <w:caps/>
          <w:sz w:val="24"/>
          <w:szCs w:val="24"/>
          <w:u w:val="single"/>
          <w:rtl/>
        </w:rPr>
        <w:t>גב</w:t>
      </w:r>
      <w:r w:rsidRPr="00E5536A">
        <w:rPr>
          <w:caps/>
          <w:sz w:val="24"/>
          <w:szCs w:val="24"/>
          <w:u w:val="single"/>
          <w:rtl/>
        </w:rPr>
        <w:t>'</w:t>
      </w:r>
      <w:r w:rsidRPr="00E5536A">
        <w:rPr>
          <w:rFonts w:hint="cs"/>
          <w:caps/>
          <w:sz w:val="24"/>
          <w:szCs w:val="24"/>
          <w:u w:val="single"/>
          <w:rtl/>
        </w:rPr>
        <w:t xml:space="preserve"> רוני גרניט - נציגת משרד הבריאות בוועדה המחוזית</w:t>
      </w:r>
      <w:r w:rsidR="001E2274">
        <w:rPr>
          <w:rFonts w:hint="cs"/>
          <w:caps/>
          <w:sz w:val="24"/>
          <w:szCs w:val="24"/>
          <w:u w:val="single"/>
          <w:rtl/>
        </w:rPr>
        <w:t>:</w:t>
      </w:r>
    </w:p>
    <w:p w14:paraId="44F793CC" w14:textId="03D29211" w:rsidR="001E2274" w:rsidRDefault="00AB51D6" w:rsidP="00AB51D6">
      <w:pPr>
        <w:rPr>
          <w:b w:val="0"/>
          <w:bCs w:val="0"/>
          <w:caps/>
          <w:sz w:val="24"/>
          <w:szCs w:val="24"/>
          <w:rtl/>
        </w:rPr>
      </w:pPr>
      <w:r>
        <w:rPr>
          <w:rFonts w:hint="cs"/>
          <w:b w:val="0"/>
          <w:bCs w:val="0"/>
          <w:caps/>
          <w:sz w:val="24"/>
          <w:szCs w:val="24"/>
          <w:rtl/>
        </w:rPr>
        <w:t>אוקיי</w:t>
      </w:r>
    </w:p>
    <w:p w14:paraId="1583C6AD" w14:textId="77777777" w:rsidR="001E2274" w:rsidRDefault="001E2274" w:rsidP="00AB51D6">
      <w:pPr>
        <w:rPr>
          <w:b w:val="0"/>
          <w:bCs w:val="0"/>
          <w:caps/>
          <w:sz w:val="24"/>
          <w:szCs w:val="24"/>
          <w:rtl/>
        </w:rPr>
      </w:pPr>
    </w:p>
    <w:p w14:paraId="5D56B8D1" w14:textId="77777777" w:rsidR="001E2274" w:rsidRDefault="003109B2" w:rsidP="00AB51D6">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6909C2BA" w14:textId="160BCA25" w:rsidR="001E2274" w:rsidRDefault="00AB51D6" w:rsidP="00AB51D6">
      <w:pPr>
        <w:rPr>
          <w:b w:val="0"/>
          <w:bCs w:val="0"/>
          <w:caps/>
          <w:sz w:val="24"/>
          <w:szCs w:val="24"/>
          <w:rtl/>
        </w:rPr>
      </w:pPr>
      <w:r>
        <w:rPr>
          <w:rFonts w:hint="cs"/>
          <w:b w:val="0"/>
          <w:bCs w:val="0"/>
          <w:caps/>
          <w:sz w:val="24"/>
          <w:szCs w:val="24"/>
          <w:rtl/>
        </w:rPr>
        <w:t xml:space="preserve">כן </w:t>
      </w:r>
    </w:p>
    <w:p w14:paraId="7B699151" w14:textId="77777777" w:rsidR="001E2274" w:rsidRDefault="001E2274" w:rsidP="00AB51D6">
      <w:pPr>
        <w:rPr>
          <w:b w:val="0"/>
          <w:bCs w:val="0"/>
          <w:caps/>
          <w:sz w:val="24"/>
          <w:szCs w:val="24"/>
          <w:rtl/>
        </w:rPr>
      </w:pPr>
    </w:p>
    <w:p w14:paraId="23B95782" w14:textId="77777777" w:rsidR="001E2274" w:rsidRDefault="00AE2D5F" w:rsidP="00AB51D6">
      <w:pPr>
        <w:rPr>
          <w:caps/>
          <w:sz w:val="24"/>
          <w:szCs w:val="24"/>
          <w:u w:val="single"/>
          <w:rtl/>
        </w:rPr>
      </w:pPr>
      <w:r w:rsidRPr="00AE2D5F">
        <w:rPr>
          <w:rFonts w:hint="cs"/>
          <w:caps/>
          <w:sz w:val="24"/>
          <w:szCs w:val="24"/>
          <w:u w:val="single"/>
          <w:rtl/>
        </w:rPr>
        <w:t>מר ארז שעני - נציג לשכת התכנון</w:t>
      </w:r>
      <w:r w:rsidR="001E2274">
        <w:rPr>
          <w:rFonts w:hint="cs"/>
          <w:caps/>
          <w:sz w:val="24"/>
          <w:szCs w:val="24"/>
          <w:u w:val="single"/>
          <w:rtl/>
        </w:rPr>
        <w:t>:</w:t>
      </w:r>
    </w:p>
    <w:p w14:paraId="38353AA9" w14:textId="62FD1FC9" w:rsidR="001E2274" w:rsidRDefault="00603823" w:rsidP="00AB51D6">
      <w:pPr>
        <w:rPr>
          <w:b w:val="0"/>
          <w:bCs w:val="0"/>
          <w:caps/>
          <w:sz w:val="24"/>
          <w:szCs w:val="24"/>
          <w:rtl/>
        </w:rPr>
      </w:pPr>
      <w:r>
        <w:rPr>
          <w:rFonts w:hint="cs"/>
          <w:b w:val="0"/>
          <w:bCs w:val="0"/>
          <w:caps/>
          <w:sz w:val="24"/>
          <w:szCs w:val="24"/>
          <w:rtl/>
        </w:rPr>
        <w:lastRenderedPageBreak/>
        <w:t>זיקת הנאה אבל בחלק המערבי איפה שהם קרוב לרחוב גיבשטיין תצומצם לרוחב שלושה מטר הם הראו שם זיקת הנאה נורא גדולה וכדי שיהיה אפשר להכניס את הבינוי שאנחנו מצמצמים לתא שטח הזה אז כן צריך לקרב את זה לרחוב גיבשטיין ו, אבל שטח זיקת ההנאה הכללי בתוכנית לא ישתנה, ואז בעצם חלק מהזיקת הנאה ש, הייתה רחבה מצד אחד תעבור יכולה לעבור לצד שני</w:t>
      </w:r>
    </w:p>
    <w:p w14:paraId="1BF8D2A7" w14:textId="77777777" w:rsidR="001E2274" w:rsidRDefault="001E2274" w:rsidP="00AB51D6">
      <w:pPr>
        <w:rPr>
          <w:b w:val="0"/>
          <w:bCs w:val="0"/>
          <w:caps/>
          <w:sz w:val="24"/>
          <w:szCs w:val="24"/>
          <w:rtl/>
        </w:rPr>
      </w:pPr>
    </w:p>
    <w:p w14:paraId="0C189A44" w14:textId="77777777" w:rsidR="001E2274" w:rsidRDefault="003109B2" w:rsidP="00AB51D6">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7FAB9C30" w14:textId="185EE8E0" w:rsidR="001E2274" w:rsidRDefault="00603823" w:rsidP="00AB51D6">
      <w:pPr>
        <w:rPr>
          <w:b w:val="0"/>
          <w:bCs w:val="0"/>
          <w:caps/>
          <w:sz w:val="24"/>
          <w:szCs w:val="24"/>
          <w:rtl/>
        </w:rPr>
      </w:pPr>
      <w:r>
        <w:rPr>
          <w:rFonts w:hint="cs"/>
          <w:b w:val="0"/>
          <w:bCs w:val="0"/>
          <w:caps/>
          <w:sz w:val="24"/>
          <w:szCs w:val="24"/>
          <w:rtl/>
        </w:rPr>
        <w:t xml:space="preserve">לא בטוח שיהיה להם מספיק מקום ל, פריקה וטעינה הם צריכים להסתכל איפה </w:t>
      </w:r>
    </w:p>
    <w:p w14:paraId="33B61ED2" w14:textId="77777777" w:rsidR="001E2274" w:rsidRDefault="001E2274" w:rsidP="00AB51D6">
      <w:pPr>
        <w:rPr>
          <w:b w:val="0"/>
          <w:bCs w:val="0"/>
          <w:caps/>
          <w:sz w:val="24"/>
          <w:szCs w:val="24"/>
          <w:rtl/>
        </w:rPr>
      </w:pPr>
    </w:p>
    <w:p w14:paraId="06348FCC" w14:textId="77777777" w:rsidR="001E2274" w:rsidRDefault="00603823" w:rsidP="00AB51D6">
      <w:pPr>
        <w:rPr>
          <w:b w:val="0"/>
          <w:bCs w:val="0"/>
          <w:caps/>
          <w:sz w:val="24"/>
          <w:szCs w:val="24"/>
          <w:rtl/>
        </w:rPr>
      </w:pPr>
      <w:r>
        <w:rPr>
          <w:rFonts w:hint="cs"/>
          <w:b w:val="0"/>
          <w:bCs w:val="0"/>
          <w:caps/>
          <w:sz w:val="24"/>
          <w:szCs w:val="24"/>
          <w:rtl/>
        </w:rPr>
        <w:t xml:space="preserve">(הקלטה הופסקה) </w:t>
      </w:r>
    </w:p>
    <w:p w14:paraId="6CC92312" w14:textId="77777777" w:rsidR="001E2274" w:rsidRDefault="001E2274" w:rsidP="00AB51D6">
      <w:pPr>
        <w:rPr>
          <w:b w:val="0"/>
          <w:bCs w:val="0"/>
          <w:caps/>
          <w:sz w:val="24"/>
          <w:szCs w:val="24"/>
          <w:rtl/>
        </w:rPr>
      </w:pPr>
    </w:p>
    <w:p w14:paraId="68FA2077" w14:textId="77777777" w:rsidR="001E2274" w:rsidRDefault="003109B2" w:rsidP="00AB51D6">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4803BF9B" w14:textId="26E2E1B8" w:rsidR="001E2274" w:rsidRDefault="008B0BA6" w:rsidP="00AB51D6">
      <w:pPr>
        <w:rPr>
          <w:b w:val="0"/>
          <w:bCs w:val="0"/>
          <w:caps/>
          <w:sz w:val="24"/>
          <w:szCs w:val="24"/>
          <w:rtl/>
        </w:rPr>
      </w:pPr>
      <w:r>
        <w:rPr>
          <w:rFonts w:hint="cs"/>
          <w:b w:val="0"/>
          <w:bCs w:val="0"/>
          <w:caps/>
          <w:sz w:val="24"/>
          <w:szCs w:val="24"/>
          <w:rtl/>
        </w:rPr>
        <w:t>שיתמודדו</w:t>
      </w:r>
    </w:p>
    <w:p w14:paraId="7B535FFF" w14:textId="77777777" w:rsidR="001E2274" w:rsidRDefault="001E2274" w:rsidP="00AB51D6">
      <w:pPr>
        <w:rPr>
          <w:b w:val="0"/>
          <w:bCs w:val="0"/>
          <w:caps/>
          <w:sz w:val="24"/>
          <w:szCs w:val="24"/>
          <w:rtl/>
        </w:rPr>
      </w:pPr>
    </w:p>
    <w:p w14:paraId="7BC199B9" w14:textId="77777777" w:rsidR="001E2274" w:rsidRDefault="00AE2D5F" w:rsidP="008B0BA6">
      <w:pPr>
        <w:rPr>
          <w:caps/>
          <w:sz w:val="24"/>
          <w:szCs w:val="24"/>
          <w:u w:val="single"/>
          <w:rtl/>
        </w:rPr>
      </w:pPr>
      <w:r w:rsidRPr="00AE2D5F">
        <w:rPr>
          <w:rFonts w:hint="cs"/>
          <w:caps/>
          <w:sz w:val="24"/>
          <w:szCs w:val="24"/>
          <w:u w:val="single"/>
          <w:rtl/>
        </w:rPr>
        <w:t>מר ארז שעני - נציג לשכת התכנון</w:t>
      </w:r>
      <w:r w:rsidR="001E2274">
        <w:rPr>
          <w:rFonts w:hint="cs"/>
          <w:caps/>
          <w:sz w:val="24"/>
          <w:szCs w:val="24"/>
          <w:u w:val="single"/>
          <w:rtl/>
        </w:rPr>
        <w:t>:</w:t>
      </w:r>
    </w:p>
    <w:p w14:paraId="79A9E731" w14:textId="5EBC6027" w:rsidR="001E2274" w:rsidRDefault="008B0BA6" w:rsidP="008B0BA6">
      <w:pPr>
        <w:rPr>
          <w:b w:val="0"/>
          <w:bCs w:val="0"/>
          <w:caps/>
          <w:sz w:val="24"/>
          <w:szCs w:val="24"/>
          <w:rtl/>
        </w:rPr>
      </w:pPr>
      <w:r>
        <w:rPr>
          <w:rFonts w:hint="cs"/>
          <w:b w:val="0"/>
          <w:bCs w:val="0"/>
          <w:caps/>
          <w:sz w:val="24"/>
          <w:szCs w:val="24"/>
          <w:rtl/>
        </w:rPr>
        <w:t>הוראות התוכנית כרגע כתוב ש, פריקה וטעינה תהיה מתחת לקרקע הם אמנם סימנו את זה ב, נספח שזה מחוץ</w:t>
      </w:r>
      <w:r w:rsidR="000F703D">
        <w:rPr>
          <w:rFonts w:hint="cs"/>
          <w:b w:val="0"/>
          <w:bCs w:val="0"/>
          <w:caps/>
          <w:sz w:val="24"/>
          <w:szCs w:val="24"/>
          <w:rtl/>
        </w:rPr>
        <w:t xml:space="preserve"> </w:t>
      </w:r>
      <w:r>
        <w:rPr>
          <w:rFonts w:hint="cs"/>
          <w:b w:val="0"/>
          <w:bCs w:val="0"/>
          <w:caps/>
          <w:sz w:val="24"/>
          <w:szCs w:val="24"/>
          <w:rtl/>
        </w:rPr>
        <w:t>...</w:t>
      </w:r>
    </w:p>
    <w:p w14:paraId="4896C095" w14:textId="77777777" w:rsidR="001E2274" w:rsidRDefault="001E2274" w:rsidP="008B0BA6">
      <w:pPr>
        <w:rPr>
          <w:b w:val="0"/>
          <w:bCs w:val="0"/>
          <w:caps/>
          <w:sz w:val="24"/>
          <w:szCs w:val="24"/>
          <w:rtl/>
        </w:rPr>
      </w:pPr>
    </w:p>
    <w:p w14:paraId="416E4542" w14:textId="77777777" w:rsidR="001E2274" w:rsidRDefault="00E5536A" w:rsidP="008B0BA6">
      <w:pPr>
        <w:rPr>
          <w:caps/>
          <w:sz w:val="24"/>
          <w:szCs w:val="24"/>
          <w:u w:val="single"/>
          <w:rtl/>
        </w:rPr>
      </w:pPr>
      <w:r w:rsidRPr="00E5536A">
        <w:rPr>
          <w:rFonts w:hint="cs"/>
          <w:caps/>
          <w:sz w:val="24"/>
          <w:szCs w:val="24"/>
          <w:u w:val="single"/>
          <w:rtl/>
        </w:rPr>
        <w:t>גב</w:t>
      </w:r>
      <w:r w:rsidRPr="00E5536A">
        <w:rPr>
          <w:caps/>
          <w:sz w:val="24"/>
          <w:szCs w:val="24"/>
          <w:u w:val="single"/>
          <w:rtl/>
        </w:rPr>
        <w:t>'</w:t>
      </w:r>
      <w:r w:rsidRPr="00E5536A">
        <w:rPr>
          <w:rFonts w:hint="cs"/>
          <w:caps/>
          <w:sz w:val="24"/>
          <w:szCs w:val="24"/>
          <w:u w:val="single"/>
          <w:rtl/>
        </w:rPr>
        <w:t xml:space="preserve"> רוני גרניט - נציגת משרד הבריאות בוועדה המחוזית</w:t>
      </w:r>
      <w:r w:rsidR="001E2274">
        <w:rPr>
          <w:rFonts w:hint="cs"/>
          <w:caps/>
          <w:sz w:val="24"/>
          <w:szCs w:val="24"/>
          <w:u w:val="single"/>
          <w:rtl/>
        </w:rPr>
        <w:t>:</w:t>
      </w:r>
    </w:p>
    <w:p w14:paraId="24D1FC79" w14:textId="4D333B14" w:rsidR="001E2274" w:rsidRDefault="008B0BA6" w:rsidP="008B0BA6">
      <w:pPr>
        <w:rPr>
          <w:b w:val="0"/>
          <w:bCs w:val="0"/>
          <w:caps/>
          <w:sz w:val="24"/>
          <w:szCs w:val="24"/>
          <w:rtl/>
        </w:rPr>
      </w:pPr>
      <w:r>
        <w:rPr>
          <w:rFonts w:hint="cs"/>
          <w:b w:val="0"/>
          <w:bCs w:val="0"/>
          <w:caps/>
          <w:sz w:val="24"/>
          <w:szCs w:val="24"/>
          <w:rtl/>
        </w:rPr>
        <w:t>אבל הם אבל הם הציגו שהם כן יעשו את זה בתת הקרקע</w:t>
      </w:r>
    </w:p>
    <w:p w14:paraId="5A66F336" w14:textId="77777777" w:rsidR="001E2274" w:rsidRDefault="001E2274" w:rsidP="008B0BA6">
      <w:pPr>
        <w:rPr>
          <w:b w:val="0"/>
          <w:bCs w:val="0"/>
          <w:caps/>
          <w:sz w:val="24"/>
          <w:szCs w:val="24"/>
          <w:rtl/>
        </w:rPr>
      </w:pPr>
    </w:p>
    <w:p w14:paraId="1558613B" w14:textId="77777777" w:rsidR="001E2274" w:rsidRDefault="00AE2D5F" w:rsidP="008B0BA6">
      <w:pPr>
        <w:rPr>
          <w:caps/>
          <w:sz w:val="24"/>
          <w:szCs w:val="24"/>
          <w:u w:val="single"/>
          <w:rtl/>
        </w:rPr>
      </w:pPr>
      <w:r w:rsidRPr="00AE2D5F">
        <w:rPr>
          <w:rFonts w:hint="cs"/>
          <w:caps/>
          <w:sz w:val="24"/>
          <w:szCs w:val="24"/>
          <w:u w:val="single"/>
          <w:rtl/>
        </w:rPr>
        <w:t>מר ארז שעני - נציג לשכת התכנון</w:t>
      </w:r>
      <w:r w:rsidR="001E2274">
        <w:rPr>
          <w:rFonts w:hint="cs"/>
          <w:caps/>
          <w:sz w:val="24"/>
          <w:szCs w:val="24"/>
          <w:u w:val="single"/>
          <w:rtl/>
        </w:rPr>
        <w:t>:</w:t>
      </w:r>
    </w:p>
    <w:p w14:paraId="0C2C2226" w14:textId="3E63CA65" w:rsidR="001E2274" w:rsidRDefault="008B0BA6" w:rsidP="008B0BA6">
      <w:pPr>
        <w:rPr>
          <w:b w:val="0"/>
          <w:bCs w:val="0"/>
          <w:caps/>
          <w:sz w:val="24"/>
          <w:szCs w:val="24"/>
          <w:rtl/>
        </w:rPr>
      </w:pPr>
      <w:r>
        <w:rPr>
          <w:rFonts w:hint="cs"/>
          <w:b w:val="0"/>
          <w:bCs w:val="0"/>
          <w:caps/>
          <w:sz w:val="24"/>
          <w:szCs w:val="24"/>
          <w:rtl/>
        </w:rPr>
        <w:t xml:space="preserve">כן הם גם כתבו שאסור לעשות את זה מעל הקרקע זה בהוראות </w:t>
      </w:r>
    </w:p>
    <w:p w14:paraId="3A8D4BB7" w14:textId="77777777" w:rsidR="001E2274" w:rsidRDefault="001E2274" w:rsidP="008B0BA6">
      <w:pPr>
        <w:rPr>
          <w:b w:val="0"/>
          <w:bCs w:val="0"/>
          <w:caps/>
          <w:sz w:val="24"/>
          <w:szCs w:val="24"/>
          <w:rtl/>
        </w:rPr>
      </w:pPr>
    </w:p>
    <w:p w14:paraId="076011B9" w14:textId="77777777" w:rsidR="001E2274" w:rsidRDefault="000A3DA6" w:rsidP="008B0BA6">
      <w:pPr>
        <w:rPr>
          <w:caps/>
          <w:sz w:val="24"/>
          <w:szCs w:val="24"/>
          <w:u w:val="single"/>
          <w:rtl/>
        </w:rPr>
      </w:pPr>
      <w:r w:rsidRPr="000A3DA6">
        <w:rPr>
          <w:rFonts w:hint="cs"/>
          <w:caps/>
          <w:sz w:val="24"/>
          <w:szCs w:val="24"/>
          <w:u w:val="single"/>
          <w:rtl/>
        </w:rPr>
        <w:t>מר תומר דוידסון - נציג מנהל מקרקעי ישראל בוועדה המחוזית</w:t>
      </w:r>
      <w:r w:rsidR="001E2274">
        <w:rPr>
          <w:rFonts w:hint="cs"/>
          <w:caps/>
          <w:sz w:val="24"/>
          <w:szCs w:val="24"/>
          <w:u w:val="single"/>
          <w:rtl/>
        </w:rPr>
        <w:t>:</w:t>
      </w:r>
    </w:p>
    <w:p w14:paraId="758F961B" w14:textId="7A96D46B" w:rsidR="001E2274" w:rsidRDefault="008B0BA6" w:rsidP="008B0BA6">
      <w:pPr>
        <w:rPr>
          <w:b w:val="0"/>
          <w:bCs w:val="0"/>
          <w:caps/>
          <w:sz w:val="24"/>
          <w:szCs w:val="24"/>
          <w:rtl/>
        </w:rPr>
      </w:pPr>
      <w:r>
        <w:rPr>
          <w:rFonts w:hint="cs"/>
          <w:b w:val="0"/>
          <w:bCs w:val="0"/>
          <w:caps/>
          <w:sz w:val="24"/>
          <w:szCs w:val="24"/>
          <w:rtl/>
        </w:rPr>
        <w:t>... פריקה וטעינה?</w:t>
      </w:r>
    </w:p>
    <w:p w14:paraId="599E70F0" w14:textId="77777777" w:rsidR="001E2274" w:rsidRDefault="001E2274" w:rsidP="008B0BA6">
      <w:pPr>
        <w:rPr>
          <w:b w:val="0"/>
          <w:bCs w:val="0"/>
          <w:caps/>
          <w:sz w:val="24"/>
          <w:szCs w:val="24"/>
          <w:rtl/>
        </w:rPr>
      </w:pPr>
    </w:p>
    <w:p w14:paraId="5F235CE2" w14:textId="77777777" w:rsidR="001E2274" w:rsidRDefault="003109B2" w:rsidP="008B0BA6">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0656A1A6" w14:textId="0B949BA2" w:rsidR="001E2274" w:rsidRDefault="008B0BA6" w:rsidP="008B0BA6">
      <w:pPr>
        <w:rPr>
          <w:b w:val="0"/>
          <w:bCs w:val="0"/>
          <w:caps/>
          <w:sz w:val="24"/>
          <w:szCs w:val="24"/>
          <w:rtl/>
        </w:rPr>
      </w:pPr>
      <w:r>
        <w:rPr>
          <w:rFonts w:hint="cs"/>
          <w:b w:val="0"/>
          <w:bCs w:val="0"/>
          <w:caps/>
          <w:sz w:val="24"/>
          <w:szCs w:val="24"/>
          <w:rtl/>
        </w:rPr>
        <w:t xml:space="preserve">זה הבעיה שזה לא מסונכרן </w:t>
      </w:r>
    </w:p>
    <w:p w14:paraId="2E5F8FA4" w14:textId="77777777" w:rsidR="001E2274" w:rsidRDefault="001E2274" w:rsidP="008B0BA6">
      <w:pPr>
        <w:rPr>
          <w:b w:val="0"/>
          <w:bCs w:val="0"/>
          <w:caps/>
          <w:sz w:val="24"/>
          <w:szCs w:val="24"/>
          <w:rtl/>
        </w:rPr>
      </w:pPr>
    </w:p>
    <w:p w14:paraId="5D22194A" w14:textId="77777777" w:rsidR="001E2274" w:rsidRDefault="003361D4" w:rsidP="008B0BA6">
      <w:pPr>
        <w:rPr>
          <w:caps/>
          <w:sz w:val="24"/>
          <w:szCs w:val="24"/>
          <w:u w:val="single"/>
          <w:rtl/>
        </w:rPr>
      </w:pPr>
      <w:r w:rsidRPr="003361D4">
        <w:rPr>
          <w:rFonts w:hint="cs"/>
          <w:caps/>
          <w:sz w:val="24"/>
          <w:szCs w:val="24"/>
          <w:u w:val="single"/>
          <w:rtl/>
        </w:rPr>
        <w:t>עורך דין ניצן בן ארויה - יועץ משפטי לוועדה המחוזית</w:t>
      </w:r>
      <w:r w:rsidR="001E2274">
        <w:rPr>
          <w:rFonts w:hint="cs"/>
          <w:caps/>
          <w:sz w:val="24"/>
          <w:szCs w:val="24"/>
          <w:u w:val="single"/>
          <w:rtl/>
        </w:rPr>
        <w:t>:</w:t>
      </w:r>
    </w:p>
    <w:p w14:paraId="4892392B" w14:textId="6AAF2B6E" w:rsidR="001E2274" w:rsidRDefault="008B0BA6" w:rsidP="008B0BA6">
      <w:pPr>
        <w:rPr>
          <w:b w:val="0"/>
          <w:bCs w:val="0"/>
          <w:caps/>
          <w:sz w:val="24"/>
          <w:szCs w:val="24"/>
          <w:rtl/>
        </w:rPr>
      </w:pPr>
      <w:r>
        <w:rPr>
          <w:rFonts w:hint="cs"/>
          <w:b w:val="0"/>
          <w:bCs w:val="0"/>
          <w:caps/>
          <w:sz w:val="24"/>
          <w:szCs w:val="24"/>
          <w:rtl/>
        </w:rPr>
        <w:t>... של הוועדה המקומית</w:t>
      </w:r>
      <w:r w:rsidR="000F703D">
        <w:rPr>
          <w:rFonts w:hint="cs"/>
          <w:b w:val="0"/>
          <w:bCs w:val="0"/>
          <w:caps/>
          <w:sz w:val="24"/>
          <w:szCs w:val="24"/>
          <w:rtl/>
        </w:rPr>
        <w:t xml:space="preserve"> </w:t>
      </w:r>
      <w:r>
        <w:rPr>
          <w:rFonts w:hint="cs"/>
          <w:b w:val="0"/>
          <w:bCs w:val="0"/>
          <w:caps/>
          <w:sz w:val="24"/>
          <w:szCs w:val="24"/>
          <w:rtl/>
        </w:rPr>
        <w:t>...</w:t>
      </w:r>
    </w:p>
    <w:p w14:paraId="23164200" w14:textId="77777777" w:rsidR="001E2274" w:rsidRDefault="001E2274" w:rsidP="008B0BA6">
      <w:pPr>
        <w:rPr>
          <w:b w:val="0"/>
          <w:bCs w:val="0"/>
          <w:caps/>
          <w:sz w:val="24"/>
          <w:szCs w:val="24"/>
          <w:rtl/>
        </w:rPr>
      </w:pPr>
    </w:p>
    <w:p w14:paraId="751F8B95" w14:textId="77777777" w:rsidR="001E2274" w:rsidRDefault="00AE2D5F" w:rsidP="008B0BA6">
      <w:pPr>
        <w:rPr>
          <w:caps/>
          <w:sz w:val="24"/>
          <w:szCs w:val="24"/>
          <w:u w:val="single"/>
          <w:rtl/>
        </w:rPr>
      </w:pPr>
      <w:r w:rsidRPr="00AE2D5F">
        <w:rPr>
          <w:rFonts w:hint="cs"/>
          <w:caps/>
          <w:sz w:val="24"/>
          <w:szCs w:val="24"/>
          <w:u w:val="single"/>
          <w:rtl/>
        </w:rPr>
        <w:t>מר ארז שעני - נציג לשכת התכנון</w:t>
      </w:r>
      <w:r w:rsidR="001E2274">
        <w:rPr>
          <w:rFonts w:hint="cs"/>
          <w:caps/>
          <w:sz w:val="24"/>
          <w:szCs w:val="24"/>
          <w:u w:val="single"/>
          <w:rtl/>
        </w:rPr>
        <w:t>:</w:t>
      </w:r>
    </w:p>
    <w:p w14:paraId="2BCECF0E" w14:textId="00310F2B" w:rsidR="001E2274" w:rsidRDefault="008B0BA6" w:rsidP="008B0BA6">
      <w:pPr>
        <w:rPr>
          <w:b w:val="0"/>
          <w:bCs w:val="0"/>
          <w:caps/>
          <w:sz w:val="24"/>
          <w:szCs w:val="24"/>
          <w:rtl/>
        </w:rPr>
      </w:pPr>
      <w:r>
        <w:rPr>
          <w:rFonts w:hint="cs"/>
          <w:b w:val="0"/>
          <w:bCs w:val="0"/>
          <w:caps/>
          <w:sz w:val="24"/>
          <w:szCs w:val="24"/>
          <w:rtl/>
        </w:rPr>
        <w:t>כן בסדר הם ציירו את ב, בנספח יש מעל הקרקע אבל בהוראות אסור. ניתן יהיה למקם חניה מתחת לשפפ ולחבר את החניון התת קרקעי לחניון תא שטח המערבי תוך מתן מענה ראוי שיאפשר נטיעה והתפתחות עצי צל</w:t>
      </w:r>
    </w:p>
    <w:p w14:paraId="27EEAF0D" w14:textId="77777777" w:rsidR="001E2274" w:rsidRDefault="001E2274" w:rsidP="008B0BA6">
      <w:pPr>
        <w:rPr>
          <w:b w:val="0"/>
          <w:bCs w:val="0"/>
          <w:caps/>
          <w:sz w:val="24"/>
          <w:szCs w:val="24"/>
          <w:rtl/>
        </w:rPr>
      </w:pPr>
    </w:p>
    <w:p w14:paraId="26A5683A" w14:textId="77777777" w:rsidR="001E2274" w:rsidRDefault="003109B2" w:rsidP="008B0BA6">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0E524A33" w14:textId="563ABE5A" w:rsidR="001E2274" w:rsidRDefault="004A1B9B" w:rsidP="008B0BA6">
      <w:pPr>
        <w:rPr>
          <w:b w:val="0"/>
          <w:bCs w:val="0"/>
          <w:caps/>
          <w:sz w:val="24"/>
          <w:szCs w:val="24"/>
          <w:rtl/>
        </w:rPr>
      </w:pPr>
      <w:r>
        <w:rPr>
          <w:rFonts w:hint="cs"/>
          <w:b w:val="0"/>
          <w:bCs w:val="0"/>
          <w:caps/>
          <w:sz w:val="24"/>
          <w:szCs w:val="24"/>
          <w:rtl/>
        </w:rPr>
        <w:t xml:space="preserve">ושמירה על על העצים הערכיים הקיימים </w:t>
      </w:r>
    </w:p>
    <w:p w14:paraId="0ABE5048" w14:textId="77777777" w:rsidR="001E2274" w:rsidRDefault="001E2274" w:rsidP="008B0BA6">
      <w:pPr>
        <w:rPr>
          <w:b w:val="0"/>
          <w:bCs w:val="0"/>
          <w:caps/>
          <w:sz w:val="24"/>
          <w:szCs w:val="24"/>
          <w:rtl/>
        </w:rPr>
      </w:pPr>
    </w:p>
    <w:p w14:paraId="2D1AE063" w14:textId="77777777" w:rsidR="001E2274" w:rsidRDefault="00AE2D5F" w:rsidP="008B0BA6">
      <w:pPr>
        <w:rPr>
          <w:caps/>
          <w:sz w:val="24"/>
          <w:szCs w:val="24"/>
          <w:u w:val="single"/>
          <w:rtl/>
        </w:rPr>
      </w:pPr>
      <w:r w:rsidRPr="00AE2D5F">
        <w:rPr>
          <w:rFonts w:hint="cs"/>
          <w:caps/>
          <w:sz w:val="24"/>
          <w:szCs w:val="24"/>
          <w:u w:val="single"/>
          <w:rtl/>
        </w:rPr>
        <w:t>מר ארז שעני - נציג לשכת התכנון</w:t>
      </w:r>
      <w:r w:rsidR="001E2274">
        <w:rPr>
          <w:rFonts w:hint="cs"/>
          <w:caps/>
          <w:sz w:val="24"/>
          <w:szCs w:val="24"/>
          <w:u w:val="single"/>
          <w:rtl/>
        </w:rPr>
        <w:t>:</w:t>
      </w:r>
    </w:p>
    <w:p w14:paraId="51A86187" w14:textId="329C3145" w:rsidR="001E2274" w:rsidRDefault="004A1B9B" w:rsidP="008B0BA6">
      <w:pPr>
        <w:rPr>
          <w:b w:val="0"/>
          <w:bCs w:val="0"/>
          <w:caps/>
          <w:sz w:val="24"/>
          <w:szCs w:val="24"/>
          <w:rtl/>
        </w:rPr>
      </w:pPr>
      <w:r>
        <w:rPr>
          <w:rFonts w:hint="cs"/>
          <w:b w:val="0"/>
          <w:bCs w:val="0"/>
          <w:caps/>
          <w:sz w:val="24"/>
          <w:szCs w:val="24"/>
          <w:rtl/>
        </w:rPr>
        <w:t xml:space="preserve">ו, </w:t>
      </w:r>
    </w:p>
    <w:p w14:paraId="421A835E" w14:textId="77777777" w:rsidR="001E2274" w:rsidRDefault="001E2274" w:rsidP="008B0BA6">
      <w:pPr>
        <w:rPr>
          <w:b w:val="0"/>
          <w:bCs w:val="0"/>
          <w:caps/>
          <w:sz w:val="24"/>
          <w:szCs w:val="24"/>
          <w:rtl/>
        </w:rPr>
      </w:pPr>
    </w:p>
    <w:p w14:paraId="6D33371B" w14:textId="77777777" w:rsidR="001E2274" w:rsidRDefault="00E5536A" w:rsidP="008B0BA6">
      <w:pPr>
        <w:rPr>
          <w:caps/>
          <w:sz w:val="24"/>
          <w:szCs w:val="24"/>
          <w:u w:val="single"/>
          <w:rtl/>
        </w:rPr>
      </w:pPr>
      <w:r w:rsidRPr="00E5536A">
        <w:rPr>
          <w:rFonts w:hint="cs"/>
          <w:caps/>
          <w:sz w:val="24"/>
          <w:szCs w:val="24"/>
          <w:u w:val="single"/>
          <w:rtl/>
        </w:rPr>
        <w:t>גב</w:t>
      </w:r>
      <w:r w:rsidRPr="00E5536A">
        <w:rPr>
          <w:caps/>
          <w:sz w:val="24"/>
          <w:szCs w:val="24"/>
          <w:u w:val="single"/>
          <w:rtl/>
        </w:rPr>
        <w:t>'</w:t>
      </w:r>
      <w:r w:rsidRPr="00E5536A">
        <w:rPr>
          <w:rFonts w:hint="cs"/>
          <w:caps/>
          <w:sz w:val="24"/>
          <w:szCs w:val="24"/>
          <w:u w:val="single"/>
          <w:rtl/>
        </w:rPr>
        <w:t xml:space="preserve"> רוני גרניט - נציגת משרד הבריאות בוועדה המחוזית</w:t>
      </w:r>
      <w:r w:rsidR="001E2274">
        <w:rPr>
          <w:rFonts w:hint="cs"/>
          <w:caps/>
          <w:sz w:val="24"/>
          <w:szCs w:val="24"/>
          <w:u w:val="single"/>
          <w:rtl/>
        </w:rPr>
        <w:t>:</w:t>
      </w:r>
    </w:p>
    <w:p w14:paraId="4E485443" w14:textId="7B1EF1E7" w:rsidR="001E2274" w:rsidRDefault="004A1B9B" w:rsidP="008B0BA6">
      <w:pPr>
        <w:rPr>
          <w:b w:val="0"/>
          <w:bCs w:val="0"/>
          <w:caps/>
          <w:sz w:val="24"/>
          <w:szCs w:val="24"/>
          <w:rtl/>
        </w:rPr>
      </w:pPr>
      <w:r>
        <w:rPr>
          <w:rFonts w:hint="cs"/>
          <w:b w:val="0"/>
          <w:bCs w:val="0"/>
          <w:caps/>
          <w:sz w:val="24"/>
          <w:szCs w:val="24"/>
          <w:rtl/>
        </w:rPr>
        <w:t xml:space="preserve">זה גם חשוב ליוגה שיעשו שם אחר כך ב, שטח הפתוח </w:t>
      </w:r>
    </w:p>
    <w:p w14:paraId="0E2E833F" w14:textId="77777777" w:rsidR="001E2274" w:rsidRDefault="001E2274" w:rsidP="008B0BA6">
      <w:pPr>
        <w:rPr>
          <w:b w:val="0"/>
          <w:bCs w:val="0"/>
          <w:caps/>
          <w:sz w:val="24"/>
          <w:szCs w:val="24"/>
          <w:rtl/>
        </w:rPr>
      </w:pPr>
    </w:p>
    <w:p w14:paraId="0CFD59AB" w14:textId="77777777" w:rsidR="001E2274" w:rsidRDefault="00AE2D5F" w:rsidP="008B0BA6">
      <w:pPr>
        <w:rPr>
          <w:caps/>
          <w:sz w:val="24"/>
          <w:szCs w:val="24"/>
          <w:u w:val="single"/>
          <w:rtl/>
        </w:rPr>
      </w:pPr>
      <w:r w:rsidRPr="00AE2D5F">
        <w:rPr>
          <w:rFonts w:hint="cs"/>
          <w:caps/>
          <w:sz w:val="24"/>
          <w:szCs w:val="24"/>
          <w:u w:val="single"/>
          <w:rtl/>
        </w:rPr>
        <w:t>מר ארז שעני - נציג לשכת התכנון</w:t>
      </w:r>
      <w:r w:rsidR="001E2274">
        <w:rPr>
          <w:rFonts w:hint="cs"/>
          <w:caps/>
          <w:sz w:val="24"/>
          <w:szCs w:val="24"/>
          <w:u w:val="single"/>
          <w:rtl/>
        </w:rPr>
        <w:t>:</w:t>
      </w:r>
    </w:p>
    <w:p w14:paraId="5D23BE17" w14:textId="60D60151" w:rsidR="001E2274" w:rsidRDefault="004A1B9B" w:rsidP="008B0BA6">
      <w:pPr>
        <w:rPr>
          <w:b w:val="0"/>
          <w:bCs w:val="0"/>
          <w:caps/>
          <w:sz w:val="24"/>
          <w:szCs w:val="24"/>
          <w:rtl/>
        </w:rPr>
      </w:pPr>
      <w:r>
        <w:rPr>
          <w:rFonts w:hint="cs"/>
          <w:b w:val="0"/>
          <w:bCs w:val="0"/>
          <w:caps/>
          <w:sz w:val="24"/>
          <w:szCs w:val="24"/>
          <w:rtl/>
        </w:rPr>
        <w:t>למה?</w:t>
      </w:r>
    </w:p>
    <w:p w14:paraId="296DB00D" w14:textId="77777777" w:rsidR="001E2274" w:rsidRDefault="001E2274" w:rsidP="008B0BA6">
      <w:pPr>
        <w:rPr>
          <w:b w:val="0"/>
          <w:bCs w:val="0"/>
          <w:caps/>
          <w:sz w:val="24"/>
          <w:szCs w:val="24"/>
          <w:rtl/>
        </w:rPr>
      </w:pPr>
    </w:p>
    <w:p w14:paraId="4EED5123" w14:textId="77777777" w:rsidR="001E2274" w:rsidRDefault="00E5536A" w:rsidP="008B0BA6">
      <w:pPr>
        <w:rPr>
          <w:caps/>
          <w:sz w:val="24"/>
          <w:szCs w:val="24"/>
          <w:u w:val="single"/>
          <w:rtl/>
        </w:rPr>
      </w:pPr>
      <w:r w:rsidRPr="00E5536A">
        <w:rPr>
          <w:rFonts w:hint="cs"/>
          <w:caps/>
          <w:sz w:val="24"/>
          <w:szCs w:val="24"/>
          <w:u w:val="single"/>
          <w:rtl/>
        </w:rPr>
        <w:lastRenderedPageBreak/>
        <w:t>גב</w:t>
      </w:r>
      <w:r w:rsidRPr="00E5536A">
        <w:rPr>
          <w:caps/>
          <w:sz w:val="24"/>
          <w:szCs w:val="24"/>
          <w:u w:val="single"/>
          <w:rtl/>
        </w:rPr>
        <w:t>'</w:t>
      </w:r>
      <w:r w:rsidRPr="00E5536A">
        <w:rPr>
          <w:rFonts w:hint="cs"/>
          <w:caps/>
          <w:sz w:val="24"/>
          <w:szCs w:val="24"/>
          <w:u w:val="single"/>
          <w:rtl/>
        </w:rPr>
        <w:t xml:space="preserve"> רוני גרניט - נציגת משרד הבריאות בוועדה המחוזית</w:t>
      </w:r>
      <w:r w:rsidR="001E2274">
        <w:rPr>
          <w:rFonts w:hint="cs"/>
          <w:caps/>
          <w:sz w:val="24"/>
          <w:szCs w:val="24"/>
          <w:u w:val="single"/>
          <w:rtl/>
        </w:rPr>
        <w:t>:</w:t>
      </w:r>
    </w:p>
    <w:p w14:paraId="49119973" w14:textId="6E65B568" w:rsidR="001E2274" w:rsidRDefault="004A1B9B" w:rsidP="008B0BA6">
      <w:pPr>
        <w:rPr>
          <w:b w:val="0"/>
          <w:bCs w:val="0"/>
          <w:caps/>
          <w:sz w:val="24"/>
          <w:szCs w:val="24"/>
          <w:rtl/>
        </w:rPr>
      </w:pPr>
      <w:r>
        <w:rPr>
          <w:rFonts w:hint="cs"/>
          <w:b w:val="0"/>
          <w:bCs w:val="0"/>
          <w:caps/>
          <w:sz w:val="24"/>
          <w:szCs w:val="24"/>
          <w:rtl/>
        </w:rPr>
        <w:t xml:space="preserve">ליוגה אמרנו שיהיה שטח פתוח וזה אז שיהיה נעים </w:t>
      </w:r>
    </w:p>
    <w:p w14:paraId="7007A3FC" w14:textId="77777777" w:rsidR="001E2274" w:rsidRDefault="001E2274" w:rsidP="008B0BA6">
      <w:pPr>
        <w:rPr>
          <w:b w:val="0"/>
          <w:bCs w:val="0"/>
          <w:caps/>
          <w:sz w:val="24"/>
          <w:szCs w:val="24"/>
          <w:rtl/>
        </w:rPr>
      </w:pPr>
    </w:p>
    <w:p w14:paraId="3FF88122" w14:textId="77777777" w:rsidR="001E2274" w:rsidRDefault="00AE2D5F" w:rsidP="008B0BA6">
      <w:pPr>
        <w:rPr>
          <w:caps/>
          <w:sz w:val="24"/>
          <w:szCs w:val="24"/>
          <w:u w:val="single"/>
          <w:rtl/>
        </w:rPr>
      </w:pPr>
      <w:r w:rsidRPr="00AE2D5F">
        <w:rPr>
          <w:rFonts w:hint="cs"/>
          <w:caps/>
          <w:sz w:val="24"/>
          <w:szCs w:val="24"/>
          <w:u w:val="single"/>
          <w:rtl/>
        </w:rPr>
        <w:t>מר ארז שעני - נציג לשכת התכנון</w:t>
      </w:r>
      <w:r w:rsidR="001E2274">
        <w:rPr>
          <w:rFonts w:hint="cs"/>
          <w:caps/>
          <w:sz w:val="24"/>
          <w:szCs w:val="24"/>
          <w:u w:val="single"/>
          <w:rtl/>
        </w:rPr>
        <w:t>:</w:t>
      </w:r>
    </w:p>
    <w:p w14:paraId="0B17B9E2" w14:textId="014E9D63" w:rsidR="001E2274" w:rsidRDefault="00527106" w:rsidP="008B0BA6">
      <w:pPr>
        <w:rPr>
          <w:b w:val="0"/>
          <w:bCs w:val="0"/>
          <w:caps/>
          <w:sz w:val="24"/>
          <w:szCs w:val="24"/>
          <w:rtl/>
        </w:rPr>
      </w:pPr>
      <w:r>
        <w:rPr>
          <w:rFonts w:hint="cs"/>
          <w:b w:val="0"/>
          <w:bCs w:val="0"/>
          <w:caps/>
          <w:sz w:val="24"/>
          <w:szCs w:val="24"/>
          <w:rtl/>
        </w:rPr>
        <w:t xml:space="preserve">מאחר ומדובר במבנה ציבורי בקרבה גדולה לבתי מגורים שטח הגג לא יתפקד כשטח פתוח לשהייה של משתמשי הבניין ולא תתאפשר בו התקנת אלמנטים של הצללה </w:t>
      </w:r>
    </w:p>
    <w:p w14:paraId="702ADC67" w14:textId="77777777" w:rsidR="001E2274" w:rsidRDefault="001E2274" w:rsidP="008B0BA6">
      <w:pPr>
        <w:rPr>
          <w:b w:val="0"/>
          <w:bCs w:val="0"/>
          <w:caps/>
          <w:sz w:val="24"/>
          <w:szCs w:val="24"/>
          <w:rtl/>
        </w:rPr>
      </w:pPr>
    </w:p>
    <w:p w14:paraId="09E27352" w14:textId="77777777" w:rsidR="001E2274" w:rsidRDefault="003109B2" w:rsidP="008B0BA6">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04656BF0" w14:textId="3B7EC899" w:rsidR="001E2274" w:rsidRDefault="00527106" w:rsidP="008B0BA6">
      <w:pPr>
        <w:rPr>
          <w:b w:val="0"/>
          <w:bCs w:val="0"/>
          <w:caps/>
          <w:sz w:val="24"/>
          <w:szCs w:val="24"/>
          <w:rtl/>
        </w:rPr>
      </w:pPr>
      <w:r>
        <w:rPr>
          <w:rFonts w:hint="cs"/>
          <w:b w:val="0"/>
          <w:bCs w:val="0"/>
          <w:caps/>
          <w:sz w:val="24"/>
          <w:szCs w:val="24"/>
          <w:rtl/>
        </w:rPr>
        <w:t>למה?</w:t>
      </w:r>
    </w:p>
    <w:p w14:paraId="37563DF3" w14:textId="77777777" w:rsidR="001E2274" w:rsidRDefault="001E2274" w:rsidP="008B0BA6">
      <w:pPr>
        <w:rPr>
          <w:b w:val="0"/>
          <w:bCs w:val="0"/>
          <w:caps/>
          <w:sz w:val="24"/>
          <w:szCs w:val="24"/>
          <w:rtl/>
        </w:rPr>
      </w:pPr>
    </w:p>
    <w:p w14:paraId="68C246FC" w14:textId="77777777" w:rsidR="001E2274" w:rsidRDefault="00AE2D5F" w:rsidP="008B0BA6">
      <w:pPr>
        <w:rPr>
          <w:caps/>
          <w:sz w:val="24"/>
          <w:szCs w:val="24"/>
          <w:u w:val="single"/>
          <w:rtl/>
        </w:rPr>
      </w:pPr>
      <w:r w:rsidRPr="00AE2D5F">
        <w:rPr>
          <w:rFonts w:hint="cs"/>
          <w:caps/>
          <w:sz w:val="24"/>
          <w:szCs w:val="24"/>
          <w:u w:val="single"/>
          <w:rtl/>
        </w:rPr>
        <w:t>מר ארז שעני - נציג לשכת התכנון</w:t>
      </w:r>
      <w:r w:rsidR="001E2274">
        <w:rPr>
          <w:rFonts w:hint="cs"/>
          <w:caps/>
          <w:sz w:val="24"/>
          <w:szCs w:val="24"/>
          <w:u w:val="single"/>
          <w:rtl/>
        </w:rPr>
        <w:t>:</w:t>
      </w:r>
    </w:p>
    <w:p w14:paraId="7538C37B" w14:textId="4F6ECD2E" w:rsidR="001E2274" w:rsidRDefault="00527106" w:rsidP="008B0BA6">
      <w:pPr>
        <w:rPr>
          <w:b w:val="0"/>
          <w:bCs w:val="0"/>
          <w:caps/>
          <w:sz w:val="24"/>
          <w:szCs w:val="24"/>
          <w:rtl/>
        </w:rPr>
      </w:pPr>
      <w:r>
        <w:rPr>
          <w:rFonts w:hint="cs"/>
          <w:b w:val="0"/>
          <w:bCs w:val="0"/>
          <w:caps/>
          <w:sz w:val="24"/>
          <w:szCs w:val="24"/>
          <w:rtl/>
        </w:rPr>
        <w:t>כי אז הם יעשו מסיבות ואירועים על הגג</w:t>
      </w:r>
    </w:p>
    <w:p w14:paraId="029367BA" w14:textId="77777777" w:rsidR="001E2274" w:rsidRDefault="001E2274" w:rsidP="008B0BA6">
      <w:pPr>
        <w:rPr>
          <w:b w:val="0"/>
          <w:bCs w:val="0"/>
          <w:caps/>
          <w:sz w:val="24"/>
          <w:szCs w:val="24"/>
          <w:rtl/>
        </w:rPr>
      </w:pPr>
    </w:p>
    <w:p w14:paraId="6931790E" w14:textId="77777777" w:rsidR="001E2274" w:rsidRDefault="003109B2" w:rsidP="008B0BA6">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6DE63505" w14:textId="002A1342" w:rsidR="001E2274" w:rsidRDefault="00527106" w:rsidP="008B0BA6">
      <w:pPr>
        <w:rPr>
          <w:b w:val="0"/>
          <w:bCs w:val="0"/>
          <w:caps/>
          <w:sz w:val="24"/>
          <w:szCs w:val="24"/>
          <w:rtl/>
        </w:rPr>
      </w:pPr>
      <w:r>
        <w:rPr>
          <w:rFonts w:hint="cs"/>
          <w:b w:val="0"/>
          <w:bCs w:val="0"/>
          <w:caps/>
          <w:sz w:val="24"/>
          <w:szCs w:val="24"/>
          <w:rtl/>
        </w:rPr>
        <w:t>אז אז תגדיר ש ...</w:t>
      </w:r>
    </w:p>
    <w:p w14:paraId="6BFEF2E1" w14:textId="77777777" w:rsidR="001E2274" w:rsidRDefault="001E2274" w:rsidP="008B0BA6">
      <w:pPr>
        <w:rPr>
          <w:b w:val="0"/>
          <w:bCs w:val="0"/>
          <w:caps/>
          <w:sz w:val="24"/>
          <w:szCs w:val="24"/>
          <w:rtl/>
        </w:rPr>
      </w:pPr>
    </w:p>
    <w:p w14:paraId="10CAC037" w14:textId="77777777" w:rsidR="001E2274" w:rsidRDefault="000A5C33" w:rsidP="00527106">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2F5BA7D7" w14:textId="29FE0321" w:rsidR="001E2274" w:rsidRDefault="00527106" w:rsidP="00527106">
      <w:pPr>
        <w:rPr>
          <w:b w:val="0"/>
          <w:bCs w:val="0"/>
          <w:caps/>
          <w:sz w:val="24"/>
          <w:szCs w:val="24"/>
          <w:rtl/>
        </w:rPr>
      </w:pPr>
      <w:r>
        <w:rPr>
          <w:rFonts w:hint="cs"/>
          <w:b w:val="0"/>
          <w:bCs w:val="0"/>
          <w:caps/>
          <w:sz w:val="24"/>
          <w:szCs w:val="24"/>
          <w:rtl/>
        </w:rPr>
        <w:t>... יושבים יושבים לחברה ב, בכמעט ב,</w:t>
      </w:r>
      <w:r w:rsidR="000F703D">
        <w:rPr>
          <w:rFonts w:hint="cs"/>
          <w:b w:val="0"/>
          <w:bCs w:val="0"/>
          <w:caps/>
          <w:sz w:val="24"/>
          <w:szCs w:val="24"/>
          <w:rtl/>
        </w:rPr>
        <w:t xml:space="preserve"> </w:t>
      </w:r>
      <w:r>
        <w:rPr>
          <w:rFonts w:hint="cs"/>
          <w:b w:val="0"/>
          <w:bCs w:val="0"/>
          <w:caps/>
          <w:sz w:val="24"/>
          <w:szCs w:val="24"/>
          <w:rtl/>
        </w:rPr>
        <w:t>...</w:t>
      </w:r>
      <w:r w:rsidR="000F703D">
        <w:rPr>
          <w:rFonts w:hint="cs"/>
          <w:b w:val="0"/>
          <w:bCs w:val="0"/>
          <w:caps/>
          <w:sz w:val="24"/>
          <w:szCs w:val="24"/>
          <w:rtl/>
        </w:rPr>
        <w:t xml:space="preserve"> </w:t>
      </w:r>
      <w:r>
        <w:rPr>
          <w:rFonts w:hint="cs"/>
          <w:b w:val="0"/>
          <w:bCs w:val="0"/>
          <w:caps/>
          <w:sz w:val="24"/>
          <w:szCs w:val="24"/>
          <w:rtl/>
        </w:rPr>
        <w:t>זה מול המרפסת שלהם</w:t>
      </w:r>
    </w:p>
    <w:p w14:paraId="2EB8974E" w14:textId="77777777" w:rsidR="001E2274" w:rsidRDefault="001E2274" w:rsidP="00527106">
      <w:pPr>
        <w:rPr>
          <w:b w:val="0"/>
          <w:bCs w:val="0"/>
          <w:caps/>
          <w:sz w:val="24"/>
          <w:szCs w:val="24"/>
          <w:rtl/>
        </w:rPr>
      </w:pPr>
    </w:p>
    <w:p w14:paraId="2BB00FD8" w14:textId="77777777" w:rsidR="001E2274" w:rsidRDefault="003109B2" w:rsidP="00527106">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7381DD52" w14:textId="4D3CAC6F" w:rsidR="001E2274" w:rsidRDefault="00527106" w:rsidP="00527106">
      <w:pPr>
        <w:rPr>
          <w:b w:val="0"/>
          <w:bCs w:val="0"/>
          <w:caps/>
          <w:sz w:val="24"/>
          <w:szCs w:val="24"/>
          <w:rtl/>
        </w:rPr>
      </w:pPr>
      <w:r>
        <w:rPr>
          <w:rFonts w:hint="cs"/>
          <w:b w:val="0"/>
          <w:bCs w:val="0"/>
          <w:caps/>
          <w:sz w:val="24"/>
          <w:szCs w:val="24"/>
          <w:rtl/>
        </w:rPr>
        <w:t>כן הבנתי הבנתי אבל אפשר להגביל את זה</w:t>
      </w:r>
      <w:r w:rsidR="000F703D">
        <w:rPr>
          <w:rFonts w:hint="cs"/>
          <w:b w:val="0"/>
          <w:bCs w:val="0"/>
          <w:caps/>
          <w:sz w:val="24"/>
          <w:szCs w:val="24"/>
          <w:rtl/>
        </w:rPr>
        <w:t xml:space="preserve"> </w:t>
      </w:r>
      <w:r>
        <w:rPr>
          <w:rFonts w:hint="cs"/>
          <w:b w:val="0"/>
          <w:bCs w:val="0"/>
          <w:caps/>
          <w:sz w:val="24"/>
          <w:szCs w:val="24"/>
          <w:rtl/>
        </w:rPr>
        <w:t>... בסדר לא משנה</w:t>
      </w:r>
    </w:p>
    <w:p w14:paraId="7A915596" w14:textId="77777777" w:rsidR="001E2274" w:rsidRDefault="001E2274" w:rsidP="00527106">
      <w:pPr>
        <w:rPr>
          <w:b w:val="0"/>
          <w:bCs w:val="0"/>
          <w:caps/>
          <w:sz w:val="24"/>
          <w:szCs w:val="24"/>
          <w:rtl/>
        </w:rPr>
      </w:pPr>
    </w:p>
    <w:p w14:paraId="25761D4D" w14:textId="77777777" w:rsidR="001E2274" w:rsidRDefault="00D17364" w:rsidP="00527106">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46465393" w14:textId="1C5C8C11" w:rsidR="001E2274" w:rsidRDefault="00527106" w:rsidP="00527106">
      <w:pPr>
        <w:rPr>
          <w:b w:val="0"/>
          <w:bCs w:val="0"/>
          <w:caps/>
          <w:sz w:val="24"/>
          <w:szCs w:val="24"/>
          <w:rtl/>
        </w:rPr>
      </w:pPr>
      <w:r>
        <w:rPr>
          <w:rFonts w:hint="cs"/>
          <w:b w:val="0"/>
          <w:bCs w:val="0"/>
          <w:caps/>
          <w:sz w:val="24"/>
          <w:szCs w:val="24"/>
          <w:rtl/>
        </w:rPr>
        <w:t xml:space="preserve">... אתה צודק כן הלאה </w:t>
      </w:r>
    </w:p>
    <w:p w14:paraId="348D5BEC" w14:textId="77777777" w:rsidR="001E2274" w:rsidRDefault="001E2274" w:rsidP="00527106">
      <w:pPr>
        <w:rPr>
          <w:b w:val="0"/>
          <w:bCs w:val="0"/>
          <w:caps/>
          <w:sz w:val="24"/>
          <w:szCs w:val="24"/>
          <w:rtl/>
        </w:rPr>
      </w:pPr>
    </w:p>
    <w:p w14:paraId="50A0A797" w14:textId="77777777" w:rsidR="001E2274" w:rsidRDefault="00AE2D5F" w:rsidP="00527106">
      <w:pPr>
        <w:rPr>
          <w:caps/>
          <w:sz w:val="24"/>
          <w:szCs w:val="24"/>
          <w:u w:val="single"/>
          <w:rtl/>
        </w:rPr>
      </w:pPr>
      <w:r w:rsidRPr="00AE2D5F">
        <w:rPr>
          <w:rFonts w:hint="cs"/>
          <w:caps/>
          <w:sz w:val="24"/>
          <w:szCs w:val="24"/>
          <w:u w:val="single"/>
          <w:rtl/>
        </w:rPr>
        <w:t>מר ארז שעני - נציג לשכת התכנון</w:t>
      </w:r>
      <w:r w:rsidR="001E2274">
        <w:rPr>
          <w:rFonts w:hint="cs"/>
          <w:caps/>
          <w:sz w:val="24"/>
          <w:szCs w:val="24"/>
          <w:u w:val="single"/>
          <w:rtl/>
        </w:rPr>
        <w:t>:</w:t>
      </w:r>
    </w:p>
    <w:p w14:paraId="654733A7" w14:textId="3F4EE47F" w:rsidR="001E2274" w:rsidRDefault="00527106" w:rsidP="00527106">
      <w:pPr>
        <w:rPr>
          <w:b w:val="0"/>
          <w:bCs w:val="0"/>
          <w:caps/>
          <w:sz w:val="24"/>
          <w:szCs w:val="24"/>
          <w:rtl/>
        </w:rPr>
      </w:pPr>
      <w:r>
        <w:rPr>
          <w:rFonts w:hint="cs"/>
          <w:b w:val="0"/>
          <w:bCs w:val="0"/>
          <w:caps/>
          <w:sz w:val="24"/>
          <w:szCs w:val="24"/>
          <w:rtl/>
        </w:rPr>
        <w:t>ו, באותו הקשר לא יותרו מרפסות או רחבות פתו</w:t>
      </w:r>
      <w:r w:rsidR="001E3032">
        <w:rPr>
          <w:rFonts w:hint="cs"/>
          <w:b w:val="0"/>
          <w:bCs w:val="0"/>
          <w:caps/>
          <w:sz w:val="24"/>
          <w:szCs w:val="24"/>
          <w:rtl/>
        </w:rPr>
        <w:t xml:space="preserve">חות בקומה השנייה לכיוון צפון ו, נספח התנועה יתואם עם יועץ התנועה לוועדה. שניה סקר העצים יעודכן בהתאם להחלטה ויועבר להתייחסות פקיד היערות. סעיף שמירה על עצים בוגרים יעודכן בתיאום לשכת התכנון, סימון חניה תפעולית מעל הקרקע אנחנו כתבנו יוסר מ, מנספח התנועה בגלל ש, בגלל שכתוב בהוראות שאסור. אם אם זה מקובל אז, </w:t>
      </w:r>
    </w:p>
    <w:p w14:paraId="2E0C2D19" w14:textId="77777777" w:rsidR="001E2274" w:rsidRDefault="001E2274" w:rsidP="00527106">
      <w:pPr>
        <w:rPr>
          <w:b w:val="0"/>
          <w:bCs w:val="0"/>
          <w:caps/>
          <w:sz w:val="24"/>
          <w:szCs w:val="24"/>
          <w:rtl/>
        </w:rPr>
      </w:pPr>
    </w:p>
    <w:p w14:paraId="3D139528" w14:textId="77777777" w:rsidR="001E2274" w:rsidRDefault="003109B2" w:rsidP="00527106">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3BC0C248" w14:textId="3E4A2253" w:rsidR="001E2274" w:rsidRDefault="001E3032" w:rsidP="00527106">
      <w:pPr>
        <w:rPr>
          <w:b w:val="0"/>
          <w:bCs w:val="0"/>
          <w:caps/>
          <w:sz w:val="24"/>
          <w:szCs w:val="24"/>
          <w:rtl/>
        </w:rPr>
      </w:pPr>
      <w:r>
        <w:rPr>
          <w:rFonts w:hint="cs"/>
          <w:b w:val="0"/>
          <w:bCs w:val="0"/>
          <w:caps/>
          <w:sz w:val="24"/>
          <w:szCs w:val="24"/>
          <w:rtl/>
        </w:rPr>
        <w:t>עוד פעם?</w:t>
      </w:r>
    </w:p>
    <w:p w14:paraId="242AF30C" w14:textId="77777777" w:rsidR="001E2274" w:rsidRDefault="001E2274" w:rsidP="00527106">
      <w:pPr>
        <w:rPr>
          <w:b w:val="0"/>
          <w:bCs w:val="0"/>
          <w:caps/>
          <w:sz w:val="24"/>
          <w:szCs w:val="24"/>
          <w:rtl/>
        </w:rPr>
      </w:pPr>
    </w:p>
    <w:p w14:paraId="505EEEF4" w14:textId="77777777" w:rsidR="001E2274" w:rsidRDefault="00AE2D5F" w:rsidP="00527106">
      <w:pPr>
        <w:rPr>
          <w:caps/>
          <w:sz w:val="24"/>
          <w:szCs w:val="24"/>
          <w:u w:val="single"/>
          <w:rtl/>
        </w:rPr>
      </w:pPr>
      <w:r w:rsidRPr="00AE2D5F">
        <w:rPr>
          <w:rFonts w:hint="cs"/>
          <w:caps/>
          <w:sz w:val="24"/>
          <w:szCs w:val="24"/>
          <w:u w:val="single"/>
          <w:rtl/>
        </w:rPr>
        <w:t>מר ארז שעני - נציג לשכת התכנון</w:t>
      </w:r>
      <w:r w:rsidR="001E2274">
        <w:rPr>
          <w:rFonts w:hint="cs"/>
          <w:caps/>
          <w:sz w:val="24"/>
          <w:szCs w:val="24"/>
          <w:u w:val="single"/>
          <w:rtl/>
        </w:rPr>
        <w:t>:</w:t>
      </w:r>
    </w:p>
    <w:p w14:paraId="569414D6" w14:textId="334DF28E" w:rsidR="001E2274" w:rsidRDefault="00695A68" w:rsidP="00527106">
      <w:pPr>
        <w:rPr>
          <w:b w:val="0"/>
          <w:bCs w:val="0"/>
          <w:caps/>
          <w:sz w:val="24"/>
          <w:szCs w:val="24"/>
          <w:rtl/>
        </w:rPr>
      </w:pPr>
      <w:r>
        <w:rPr>
          <w:rFonts w:hint="cs"/>
          <w:b w:val="0"/>
          <w:bCs w:val="0"/>
          <w:caps/>
          <w:sz w:val="24"/>
          <w:szCs w:val="24"/>
          <w:rtl/>
        </w:rPr>
        <w:t>סימון סימון החניה התפעולית מעל הקרקע יוסר מנספח התנועה. כי זה היה כזה זה היה רק בנספח תנועה אבל בהוראות היה כתוב שאסור לעשות את זה</w:t>
      </w:r>
    </w:p>
    <w:p w14:paraId="1EBADA78" w14:textId="77777777" w:rsidR="001E2274" w:rsidRDefault="001E2274" w:rsidP="00527106">
      <w:pPr>
        <w:rPr>
          <w:b w:val="0"/>
          <w:bCs w:val="0"/>
          <w:caps/>
          <w:sz w:val="24"/>
          <w:szCs w:val="24"/>
          <w:rtl/>
        </w:rPr>
      </w:pPr>
    </w:p>
    <w:p w14:paraId="12B1D002" w14:textId="77777777" w:rsidR="001E2274" w:rsidRDefault="003109B2" w:rsidP="00695A68">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6AAC9CF4" w14:textId="6501D769" w:rsidR="001E2274" w:rsidRDefault="00695A68" w:rsidP="00695A68">
      <w:pPr>
        <w:rPr>
          <w:b w:val="0"/>
          <w:bCs w:val="0"/>
          <w:caps/>
          <w:sz w:val="24"/>
          <w:szCs w:val="24"/>
          <w:rtl/>
        </w:rPr>
      </w:pPr>
      <w:r>
        <w:rPr>
          <w:rFonts w:hint="cs"/>
          <w:b w:val="0"/>
          <w:bCs w:val="0"/>
          <w:caps/>
          <w:sz w:val="24"/>
          <w:szCs w:val="24"/>
          <w:rtl/>
        </w:rPr>
        <w:t xml:space="preserve">אבל הם אמרו שאין אפשרות </w:t>
      </w:r>
    </w:p>
    <w:p w14:paraId="015BEF89" w14:textId="77777777" w:rsidR="001E2274" w:rsidRDefault="001E2274" w:rsidP="00695A68">
      <w:pPr>
        <w:rPr>
          <w:b w:val="0"/>
          <w:bCs w:val="0"/>
          <w:caps/>
          <w:sz w:val="24"/>
          <w:szCs w:val="24"/>
          <w:rtl/>
        </w:rPr>
      </w:pPr>
    </w:p>
    <w:p w14:paraId="00E5CD79" w14:textId="77777777" w:rsidR="001E2274" w:rsidRDefault="00AE2D5F" w:rsidP="00695A68">
      <w:pPr>
        <w:rPr>
          <w:caps/>
          <w:sz w:val="24"/>
          <w:szCs w:val="24"/>
          <w:u w:val="single"/>
          <w:rtl/>
        </w:rPr>
      </w:pPr>
      <w:r w:rsidRPr="00AE2D5F">
        <w:rPr>
          <w:rFonts w:hint="cs"/>
          <w:caps/>
          <w:sz w:val="24"/>
          <w:szCs w:val="24"/>
          <w:u w:val="single"/>
          <w:rtl/>
        </w:rPr>
        <w:t>מר ארז שעני - נציג לשכת התכנון</w:t>
      </w:r>
      <w:r w:rsidR="001E2274">
        <w:rPr>
          <w:rFonts w:hint="cs"/>
          <w:caps/>
          <w:sz w:val="24"/>
          <w:szCs w:val="24"/>
          <w:u w:val="single"/>
          <w:rtl/>
        </w:rPr>
        <w:t>:</w:t>
      </w:r>
    </w:p>
    <w:p w14:paraId="3625A8AF" w14:textId="4A858FAD" w:rsidR="001E2274" w:rsidRDefault="00695A68" w:rsidP="00695A68">
      <w:pPr>
        <w:rPr>
          <w:b w:val="0"/>
          <w:bCs w:val="0"/>
          <w:caps/>
          <w:sz w:val="24"/>
          <w:szCs w:val="24"/>
          <w:rtl/>
        </w:rPr>
      </w:pPr>
      <w:r>
        <w:rPr>
          <w:rFonts w:hint="cs"/>
          <w:b w:val="0"/>
          <w:bCs w:val="0"/>
          <w:caps/>
          <w:sz w:val="24"/>
          <w:szCs w:val="24"/>
          <w:rtl/>
        </w:rPr>
        <w:t>הם אמרו זהו אז עכשיו הם אמרו ש,</w:t>
      </w:r>
    </w:p>
    <w:p w14:paraId="3F010840" w14:textId="77777777" w:rsidR="001E2274" w:rsidRDefault="001E2274" w:rsidP="00695A68">
      <w:pPr>
        <w:rPr>
          <w:b w:val="0"/>
          <w:bCs w:val="0"/>
          <w:caps/>
          <w:sz w:val="24"/>
          <w:szCs w:val="24"/>
          <w:rtl/>
        </w:rPr>
      </w:pPr>
    </w:p>
    <w:p w14:paraId="57377B32" w14:textId="77777777" w:rsidR="001E2274" w:rsidRDefault="003109B2" w:rsidP="00695A68">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18DA1991" w14:textId="0B084479" w:rsidR="001E2274" w:rsidRDefault="00695A68" w:rsidP="00695A68">
      <w:pPr>
        <w:rPr>
          <w:b w:val="0"/>
          <w:bCs w:val="0"/>
          <w:caps/>
          <w:sz w:val="24"/>
          <w:szCs w:val="24"/>
          <w:rtl/>
        </w:rPr>
      </w:pPr>
      <w:r>
        <w:rPr>
          <w:rFonts w:hint="cs"/>
          <w:b w:val="0"/>
          <w:bCs w:val="0"/>
          <w:caps/>
          <w:sz w:val="24"/>
          <w:szCs w:val="24"/>
          <w:rtl/>
        </w:rPr>
        <w:t xml:space="preserve">אני לא </w:t>
      </w:r>
    </w:p>
    <w:p w14:paraId="25A662E8" w14:textId="77777777" w:rsidR="001E2274" w:rsidRDefault="001E2274" w:rsidP="00695A68">
      <w:pPr>
        <w:rPr>
          <w:b w:val="0"/>
          <w:bCs w:val="0"/>
          <w:caps/>
          <w:sz w:val="24"/>
          <w:szCs w:val="24"/>
          <w:rtl/>
        </w:rPr>
      </w:pPr>
    </w:p>
    <w:p w14:paraId="2F2E0CEA" w14:textId="77777777" w:rsidR="001E2274" w:rsidRDefault="00AE2D5F" w:rsidP="00695A68">
      <w:pPr>
        <w:rPr>
          <w:caps/>
          <w:sz w:val="24"/>
          <w:szCs w:val="24"/>
          <w:u w:val="single"/>
          <w:rtl/>
        </w:rPr>
      </w:pPr>
      <w:r w:rsidRPr="00AE2D5F">
        <w:rPr>
          <w:rFonts w:hint="cs"/>
          <w:caps/>
          <w:sz w:val="24"/>
          <w:szCs w:val="24"/>
          <w:u w:val="single"/>
          <w:rtl/>
        </w:rPr>
        <w:t>מר ארז שעני - נציג לשכת התכנון</w:t>
      </w:r>
      <w:r w:rsidR="001E2274">
        <w:rPr>
          <w:rFonts w:hint="cs"/>
          <w:caps/>
          <w:sz w:val="24"/>
          <w:szCs w:val="24"/>
          <w:u w:val="single"/>
          <w:rtl/>
        </w:rPr>
        <w:t>:</w:t>
      </w:r>
    </w:p>
    <w:p w14:paraId="0B811D29" w14:textId="067E1D13" w:rsidR="001E2274" w:rsidRDefault="00695A68" w:rsidP="00695A68">
      <w:pPr>
        <w:rPr>
          <w:b w:val="0"/>
          <w:bCs w:val="0"/>
          <w:caps/>
          <w:sz w:val="24"/>
          <w:szCs w:val="24"/>
          <w:rtl/>
        </w:rPr>
      </w:pPr>
      <w:r>
        <w:rPr>
          <w:rFonts w:hint="cs"/>
          <w:b w:val="0"/>
          <w:bCs w:val="0"/>
          <w:caps/>
          <w:sz w:val="24"/>
          <w:szCs w:val="24"/>
          <w:rtl/>
        </w:rPr>
        <w:lastRenderedPageBreak/>
        <w:t>אני יכול למחוק את זה</w:t>
      </w:r>
      <w:r w:rsidR="000F703D">
        <w:rPr>
          <w:rFonts w:hint="cs"/>
          <w:b w:val="0"/>
          <w:bCs w:val="0"/>
          <w:caps/>
          <w:sz w:val="24"/>
          <w:szCs w:val="24"/>
          <w:rtl/>
        </w:rPr>
        <w:t xml:space="preserve"> </w:t>
      </w:r>
      <w:r>
        <w:rPr>
          <w:rFonts w:hint="cs"/>
          <w:b w:val="0"/>
          <w:bCs w:val="0"/>
          <w:caps/>
          <w:sz w:val="24"/>
          <w:szCs w:val="24"/>
          <w:rtl/>
        </w:rPr>
        <w:t xml:space="preserve">... פשוט </w:t>
      </w:r>
    </w:p>
    <w:p w14:paraId="7B2D338C" w14:textId="77777777" w:rsidR="001E2274" w:rsidRDefault="001E2274" w:rsidP="00695A68">
      <w:pPr>
        <w:rPr>
          <w:b w:val="0"/>
          <w:bCs w:val="0"/>
          <w:caps/>
          <w:sz w:val="24"/>
          <w:szCs w:val="24"/>
          <w:rtl/>
        </w:rPr>
      </w:pPr>
    </w:p>
    <w:p w14:paraId="12163564" w14:textId="77777777" w:rsidR="001E2274" w:rsidRDefault="003109B2" w:rsidP="00695A68">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4154904F" w14:textId="14B22A87" w:rsidR="001E2274" w:rsidRDefault="00695A68" w:rsidP="00695A68">
      <w:pPr>
        <w:rPr>
          <w:b w:val="0"/>
          <w:bCs w:val="0"/>
          <w:caps/>
          <w:sz w:val="24"/>
          <w:szCs w:val="24"/>
          <w:rtl/>
        </w:rPr>
      </w:pPr>
      <w:r>
        <w:rPr>
          <w:rFonts w:hint="cs"/>
          <w:b w:val="0"/>
          <w:bCs w:val="0"/>
          <w:caps/>
          <w:sz w:val="24"/>
          <w:szCs w:val="24"/>
          <w:rtl/>
        </w:rPr>
        <w:t xml:space="preserve">אני לא זאת אומרת צריך לראות יכול להיות שהם באמת הם לא מצליחים </w:t>
      </w:r>
    </w:p>
    <w:p w14:paraId="101F76D3" w14:textId="77777777" w:rsidR="001E2274" w:rsidRDefault="001E2274" w:rsidP="00695A68">
      <w:pPr>
        <w:rPr>
          <w:b w:val="0"/>
          <w:bCs w:val="0"/>
          <w:caps/>
          <w:sz w:val="24"/>
          <w:szCs w:val="24"/>
          <w:rtl/>
        </w:rPr>
      </w:pPr>
    </w:p>
    <w:p w14:paraId="372EB932" w14:textId="77777777" w:rsidR="001E2274" w:rsidRDefault="00AE2D5F" w:rsidP="00695A68">
      <w:pPr>
        <w:rPr>
          <w:caps/>
          <w:sz w:val="24"/>
          <w:szCs w:val="24"/>
          <w:u w:val="single"/>
          <w:rtl/>
        </w:rPr>
      </w:pPr>
      <w:r w:rsidRPr="00AE2D5F">
        <w:rPr>
          <w:rFonts w:hint="cs"/>
          <w:caps/>
          <w:sz w:val="24"/>
          <w:szCs w:val="24"/>
          <w:u w:val="single"/>
          <w:rtl/>
        </w:rPr>
        <w:t>מר ארז שעני - נציג לשכת התכנון</w:t>
      </w:r>
      <w:r w:rsidR="001E2274">
        <w:rPr>
          <w:rFonts w:hint="cs"/>
          <w:caps/>
          <w:sz w:val="24"/>
          <w:szCs w:val="24"/>
          <w:u w:val="single"/>
          <w:rtl/>
        </w:rPr>
        <w:t>:</w:t>
      </w:r>
    </w:p>
    <w:p w14:paraId="2340DEAD" w14:textId="790B0794" w:rsidR="001E2274" w:rsidRDefault="00695A68" w:rsidP="00695A68">
      <w:pPr>
        <w:rPr>
          <w:b w:val="0"/>
          <w:bCs w:val="0"/>
          <w:caps/>
          <w:sz w:val="24"/>
          <w:szCs w:val="24"/>
          <w:rtl/>
        </w:rPr>
      </w:pPr>
      <w:r>
        <w:rPr>
          <w:rFonts w:hint="cs"/>
          <w:b w:val="0"/>
          <w:bCs w:val="0"/>
          <w:caps/>
          <w:sz w:val="24"/>
          <w:szCs w:val="24"/>
          <w:rtl/>
        </w:rPr>
        <w:t xml:space="preserve">כן זה אז אני מוחק את זה </w:t>
      </w:r>
    </w:p>
    <w:p w14:paraId="221E44F6" w14:textId="77777777" w:rsidR="001E2274" w:rsidRDefault="001E2274" w:rsidP="00695A68">
      <w:pPr>
        <w:rPr>
          <w:b w:val="0"/>
          <w:bCs w:val="0"/>
          <w:caps/>
          <w:sz w:val="24"/>
          <w:szCs w:val="24"/>
          <w:rtl/>
        </w:rPr>
      </w:pPr>
    </w:p>
    <w:p w14:paraId="4BF3DD01" w14:textId="77777777" w:rsidR="001E2274" w:rsidRDefault="003109B2" w:rsidP="00695A68">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7D8AF656" w14:textId="16837388" w:rsidR="001E2274" w:rsidRDefault="00695A68" w:rsidP="00695A68">
      <w:pPr>
        <w:rPr>
          <w:b w:val="0"/>
          <w:bCs w:val="0"/>
          <w:caps/>
          <w:sz w:val="24"/>
          <w:szCs w:val="24"/>
          <w:rtl/>
        </w:rPr>
      </w:pPr>
      <w:r>
        <w:rPr>
          <w:rFonts w:hint="cs"/>
          <w:b w:val="0"/>
          <w:bCs w:val="0"/>
          <w:caps/>
          <w:sz w:val="24"/>
          <w:szCs w:val="24"/>
          <w:rtl/>
        </w:rPr>
        <w:t>אנחנו מעדיפים עדיפות תכתוב</w:t>
      </w:r>
    </w:p>
    <w:p w14:paraId="7E484FB4" w14:textId="77777777" w:rsidR="001E2274" w:rsidRDefault="001E2274" w:rsidP="00695A68">
      <w:pPr>
        <w:rPr>
          <w:b w:val="0"/>
          <w:bCs w:val="0"/>
          <w:caps/>
          <w:sz w:val="24"/>
          <w:szCs w:val="24"/>
          <w:rtl/>
        </w:rPr>
      </w:pPr>
    </w:p>
    <w:p w14:paraId="6F603FAD" w14:textId="77777777" w:rsidR="001E2274" w:rsidRDefault="00E5536A" w:rsidP="00695A68">
      <w:pPr>
        <w:rPr>
          <w:caps/>
          <w:sz w:val="24"/>
          <w:szCs w:val="24"/>
          <w:u w:val="single"/>
          <w:rtl/>
        </w:rPr>
      </w:pPr>
      <w:r w:rsidRPr="00E5536A">
        <w:rPr>
          <w:rFonts w:hint="cs"/>
          <w:caps/>
          <w:sz w:val="24"/>
          <w:szCs w:val="24"/>
          <w:u w:val="single"/>
          <w:rtl/>
        </w:rPr>
        <w:t>גב</w:t>
      </w:r>
      <w:r w:rsidRPr="00E5536A">
        <w:rPr>
          <w:caps/>
          <w:sz w:val="24"/>
          <w:szCs w:val="24"/>
          <w:u w:val="single"/>
          <w:rtl/>
        </w:rPr>
        <w:t>'</w:t>
      </w:r>
      <w:r w:rsidRPr="00E5536A">
        <w:rPr>
          <w:rFonts w:hint="cs"/>
          <w:caps/>
          <w:sz w:val="24"/>
          <w:szCs w:val="24"/>
          <w:u w:val="single"/>
          <w:rtl/>
        </w:rPr>
        <w:t xml:space="preserve"> רוני גרניט - נציגת משרד הבריאות בוועדה המחוזית</w:t>
      </w:r>
      <w:r w:rsidR="001E2274">
        <w:rPr>
          <w:rFonts w:hint="cs"/>
          <w:caps/>
          <w:sz w:val="24"/>
          <w:szCs w:val="24"/>
          <w:u w:val="single"/>
          <w:rtl/>
        </w:rPr>
        <w:t>:</w:t>
      </w:r>
    </w:p>
    <w:p w14:paraId="7EF813FB" w14:textId="65725CD5" w:rsidR="001E2274" w:rsidRDefault="00695A68" w:rsidP="00695A68">
      <w:pPr>
        <w:rPr>
          <w:b w:val="0"/>
          <w:bCs w:val="0"/>
          <w:caps/>
          <w:sz w:val="24"/>
          <w:szCs w:val="24"/>
          <w:rtl/>
        </w:rPr>
      </w:pPr>
      <w:r>
        <w:rPr>
          <w:rFonts w:hint="cs"/>
          <w:b w:val="0"/>
          <w:bCs w:val="0"/>
          <w:caps/>
          <w:sz w:val="24"/>
          <w:szCs w:val="24"/>
          <w:rtl/>
        </w:rPr>
        <w:t xml:space="preserve">כן </w:t>
      </w:r>
    </w:p>
    <w:p w14:paraId="3726B164" w14:textId="77777777" w:rsidR="001E2274" w:rsidRDefault="001E2274" w:rsidP="00695A68">
      <w:pPr>
        <w:rPr>
          <w:b w:val="0"/>
          <w:bCs w:val="0"/>
          <w:caps/>
          <w:sz w:val="24"/>
          <w:szCs w:val="24"/>
          <w:rtl/>
        </w:rPr>
      </w:pPr>
    </w:p>
    <w:p w14:paraId="408F5ED1" w14:textId="77777777" w:rsidR="001E2274" w:rsidRDefault="003109B2" w:rsidP="00695A68">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1CF639C8" w14:textId="5A77CA0E" w:rsidR="001E2274" w:rsidRDefault="00695A68" w:rsidP="00695A68">
      <w:pPr>
        <w:rPr>
          <w:b w:val="0"/>
          <w:bCs w:val="0"/>
          <w:caps/>
          <w:sz w:val="24"/>
          <w:szCs w:val="24"/>
          <w:rtl/>
        </w:rPr>
      </w:pPr>
      <w:r>
        <w:rPr>
          <w:rFonts w:hint="cs"/>
          <w:b w:val="0"/>
          <w:bCs w:val="0"/>
          <w:caps/>
          <w:sz w:val="24"/>
          <w:szCs w:val="24"/>
          <w:rtl/>
        </w:rPr>
        <w:t>עדיפות ל,</w:t>
      </w:r>
    </w:p>
    <w:p w14:paraId="62700CB0" w14:textId="77777777" w:rsidR="001E2274" w:rsidRDefault="001E2274" w:rsidP="00695A68">
      <w:pPr>
        <w:rPr>
          <w:b w:val="0"/>
          <w:bCs w:val="0"/>
          <w:caps/>
          <w:sz w:val="24"/>
          <w:szCs w:val="24"/>
          <w:rtl/>
        </w:rPr>
      </w:pPr>
    </w:p>
    <w:p w14:paraId="3232CD86" w14:textId="77777777" w:rsidR="001E2274" w:rsidRDefault="00AE2D5F" w:rsidP="00695A68">
      <w:pPr>
        <w:rPr>
          <w:caps/>
          <w:sz w:val="24"/>
          <w:szCs w:val="24"/>
          <w:u w:val="single"/>
          <w:rtl/>
        </w:rPr>
      </w:pPr>
      <w:r w:rsidRPr="00AE2D5F">
        <w:rPr>
          <w:rFonts w:hint="cs"/>
          <w:caps/>
          <w:sz w:val="24"/>
          <w:szCs w:val="24"/>
          <w:u w:val="single"/>
          <w:rtl/>
        </w:rPr>
        <w:t>מר ארז שעני - נציג לשכת התכנון</w:t>
      </w:r>
      <w:r w:rsidR="001E2274">
        <w:rPr>
          <w:rFonts w:hint="cs"/>
          <w:caps/>
          <w:sz w:val="24"/>
          <w:szCs w:val="24"/>
          <w:u w:val="single"/>
          <w:rtl/>
        </w:rPr>
        <w:t>:</w:t>
      </w:r>
    </w:p>
    <w:p w14:paraId="3993676E" w14:textId="573548B3" w:rsidR="001E2274" w:rsidRDefault="00695A68" w:rsidP="00695A68">
      <w:pPr>
        <w:rPr>
          <w:b w:val="0"/>
          <w:bCs w:val="0"/>
          <w:caps/>
          <w:sz w:val="24"/>
          <w:szCs w:val="24"/>
          <w:rtl/>
        </w:rPr>
      </w:pPr>
      <w:r>
        <w:rPr>
          <w:rFonts w:hint="cs"/>
          <w:b w:val="0"/>
          <w:bCs w:val="0"/>
          <w:caps/>
          <w:sz w:val="24"/>
          <w:szCs w:val="24"/>
          <w:rtl/>
        </w:rPr>
        <w:t xml:space="preserve">כתוב, כרגע כתוב ש, </w:t>
      </w:r>
    </w:p>
    <w:p w14:paraId="7FA3A116" w14:textId="77777777" w:rsidR="001E2274" w:rsidRDefault="001E2274" w:rsidP="00695A68">
      <w:pPr>
        <w:rPr>
          <w:b w:val="0"/>
          <w:bCs w:val="0"/>
          <w:caps/>
          <w:sz w:val="24"/>
          <w:szCs w:val="24"/>
          <w:rtl/>
        </w:rPr>
      </w:pPr>
    </w:p>
    <w:p w14:paraId="37930BE5" w14:textId="77777777" w:rsidR="001E2274" w:rsidRDefault="003109B2" w:rsidP="00695A68">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0A268991" w14:textId="620366FE" w:rsidR="001E2274" w:rsidRDefault="00695A68" w:rsidP="00695A68">
      <w:pPr>
        <w:rPr>
          <w:b w:val="0"/>
          <w:bCs w:val="0"/>
          <w:caps/>
          <w:sz w:val="24"/>
          <w:szCs w:val="24"/>
          <w:rtl/>
        </w:rPr>
      </w:pPr>
      <w:r>
        <w:rPr>
          <w:rFonts w:hint="cs"/>
          <w:b w:val="0"/>
          <w:bCs w:val="0"/>
          <w:caps/>
          <w:sz w:val="24"/>
          <w:szCs w:val="24"/>
          <w:rtl/>
        </w:rPr>
        <w:t>מומלץ</w:t>
      </w:r>
    </w:p>
    <w:p w14:paraId="4367D170" w14:textId="77777777" w:rsidR="001E2274" w:rsidRDefault="001E2274" w:rsidP="00695A68">
      <w:pPr>
        <w:rPr>
          <w:b w:val="0"/>
          <w:bCs w:val="0"/>
          <w:caps/>
          <w:sz w:val="24"/>
          <w:szCs w:val="24"/>
          <w:rtl/>
        </w:rPr>
      </w:pPr>
    </w:p>
    <w:p w14:paraId="60A6F7C7" w14:textId="77777777" w:rsidR="001E2274" w:rsidRDefault="00AE2D5F" w:rsidP="00695A68">
      <w:pPr>
        <w:rPr>
          <w:caps/>
          <w:sz w:val="24"/>
          <w:szCs w:val="24"/>
          <w:u w:val="single"/>
          <w:rtl/>
        </w:rPr>
      </w:pPr>
      <w:r w:rsidRPr="00AE2D5F">
        <w:rPr>
          <w:rFonts w:hint="cs"/>
          <w:caps/>
          <w:sz w:val="24"/>
          <w:szCs w:val="24"/>
          <w:u w:val="single"/>
          <w:rtl/>
        </w:rPr>
        <w:t>מר ארז שעני - נציג לשכת התכנון</w:t>
      </w:r>
      <w:r w:rsidR="001E2274">
        <w:rPr>
          <w:rFonts w:hint="cs"/>
          <w:caps/>
          <w:sz w:val="24"/>
          <w:szCs w:val="24"/>
          <w:u w:val="single"/>
          <w:rtl/>
        </w:rPr>
        <w:t>:</w:t>
      </w:r>
    </w:p>
    <w:p w14:paraId="218E47E8" w14:textId="1F3C2011" w:rsidR="001E2274" w:rsidRDefault="00695A68" w:rsidP="00695A68">
      <w:pPr>
        <w:rPr>
          <w:b w:val="0"/>
          <w:bCs w:val="0"/>
          <w:caps/>
          <w:sz w:val="24"/>
          <w:szCs w:val="24"/>
          <w:rtl/>
        </w:rPr>
      </w:pPr>
      <w:r>
        <w:rPr>
          <w:rFonts w:hint="cs"/>
          <w:b w:val="0"/>
          <w:bCs w:val="0"/>
          <w:caps/>
          <w:sz w:val="24"/>
          <w:szCs w:val="24"/>
          <w:rtl/>
        </w:rPr>
        <w:t>כרגע הם כתבו בהוראות שאסור,</w:t>
      </w:r>
    </w:p>
    <w:p w14:paraId="00DA86B0" w14:textId="77777777" w:rsidR="001E2274" w:rsidRDefault="001E2274" w:rsidP="00695A68">
      <w:pPr>
        <w:rPr>
          <w:b w:val="0"/>
          <w:bCs w:val="0"/>
          <w:caps/>
          <w:sz w:val="24"/>
          <w:szCs w:val="24"/>
          <w:rtl/>
        </w:rPr>
      </w:pPr>
    </w:p>
    <w:p w14:paraId="4122A2CA" w14:textId="77777777" w:rsidR="001E2274" w:rsidRDefault="000A5C33" w:rsidP="00695A68">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6F68E64A" w14:textId="007C71B3" w:rsidR="001E2274" w:rsidRDefault="00695A68" w:rsidP="00695A68">
      <w:pPr>
        <w:rPr>
          <w:b w:val="0"/>
          <w:bCs w:val="0"/>
          <w:caps/>
          <w:sz w:val="24"/>
          <w:szCs w:val="24"/>
          <w:rtl/>
        </w:rPr>
      </w:pPr>
      <w:r>
        <w:rPr>
          <w:rFonts w:hint="cs"/>
          <w:b w:val="0"/>
          <w:bCs w:val="0"/>
          <w:caps/>
          <w:sz w:val="24"/>
          <w:szCs w:val="24"/>
          <w:rtl/>
        </w:rPr>
        <w:t>אסור, מה עדיפות?</w:t>
      </w:r>
    </w:p>
    <w:p w14:paraId="5A6DCEF9" w14:textId="77777777" w:rsidR="001E2274" w:rsidRDefault="001E2274" w:rsidP="00695A68">
      <w:pPr>
        <w:rPr>
          <w:b w:val="0"/>
          <w:bCs w:val="0"/>
          <w:caps/>
          <w:sz w:val="24"/>
          <w:szCs w:val="24"/>
          <w:rtl/>
        </w:rPr>
      </w:pPr>
    </w:p>
    <w:p w14:paraId="733C0751" w14:textId="77777777" w:rsidR="001E2274" w:rsidRDefault="00E5536A" w:rsidP="00695A68">
      <w:pPr>
        <w:rPr>
          <w:caps/>
          <w:sz w:val="24"/>
          <w:szCs w:val="24"/>
          <w:u w:val="single"/>
          <w:rtl/>
        </w:rPr>
      </w:pPr>
      <w:r w:rsidRPr="00E5536A">
        <w:rPr>
          <w:rFonts w:hint="cs"/>
          <w:caps/>
          <w:sz w:val="24"/>
          <w:szCs w:val="24"/>
          <w:u w:val="single"/>
          <w:rtl/>
        </w:rPr>
        <w:t>גב</w:t>
      </w:r>
      <w:r w:rsidRPr="00E5536A">
        <w:rPr>
          <w:caps/>
          <w:sz w:val="24"/>
          <w:szCs w:val="24"/>
          <w:u w:val="single"/>
          <w:rtl/>
        </w:rPr>
        <w:t>'</w:t>
      </w:r>
      <w:r w:rsidRPr="00E5536A">
        <w:rPr>
          <w:rFonts w:hint="cs"/>
          <w:caps/>
          <w:sz w:val="24"/>
          <w:szCs w:val="24"/>
          <w:u w:val="single"/>
          <w:rtl/>
        </w:rPr>
        <w:t xml:space="preserve"> רוני גרניט - נציגת משרד הבריאות בוועדה המחוזית</w:t>
      </w:r>
      <w:r w:rsidR="001E2274">
        <w:rPr>
          <w:rFonts w:hint="cs"/>
          <w:caps/>
          <w:sz w:val="24"/>
          <w:szCs w:val="24"/>
          <w:u w:val="single"/>
          <w:rtl/>
        </w:rPr>
        <w:t>:</w:t>
      </w:r>
    </w:p>
    <w:p w14:paraId="151DAD4C" w14:textId="68CBF327" w:rsidR="001E2274" w:rsidRDefault="00695A68" w:rsidP="00695A68">
      <w:pPr>
        <w:rPr>
          <w:b w:val="0"/>
          <w:bCs w:val="0"/>
          <w:caps/>
          <w:sz w:val="24"/>
          <w:szCs w:val="24"/>
          <w:rtl/>
        </w:rPr>
      </w:pPr>
      <w:r>
        <w:rPr>
          <w:rFonts w:hint="cs"/>
          <w:b w:val="0"/>
          <w:bCs w:val="0"/>
          <w:caps/>
          <w:sz w:val="24"/>
          <w:szCs w:val="24"/>
          <w:rtl/>
        </w:rPr>
        <w:t>אז אסור אם אסור</w:t>
      </w:r>
    </w:p>
    <w:p w14:paraId="41AA19C6" w14:textId="77777777" w:rsidR="001E2274" w:rsidRDefault="001E2274" w:rsidP="00695A68">
      <w:pPr>
        <w:rPr>
          <w:b w:val="0"/>
          <w:bCs w:val="0"/>
          <w:caps/>
          <w:sz w:val="24"/>
          <w:szCs w:val="24"/>
          <w:rtl/>
        </w:rPr>
      </w:pPr>
    </w:p>
    <w:p w14:paraId="2FC88AA3" w14:textId="77777777" w:rsidR="001E2274" w:rsidRDefault="000A5C33" w:rsidP="00695A68">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41EC63FD" w14:textId="60F19AB2" w:rsidR="001E2274" w:rsidRDefault="00695A68" w:rsidP="00695A68">
      <w:pPr>
        <w:rPr>
          <w:b w:val="0"/>
          <w:bCs w:val="0"/>
          <w:caps/>
          <w:sz w:val="24"/>
          <w:szCs w:val="24"/>
          <w:rtl/>
        </w:rPr>
      </w:pPr>
      <w:r>
        <w:rPr>
          <w:rFonts w:hint="cs"/>
          <w:b w:val="0"/>
          <w:bCs w:val="0"/>
          <w:caps/>
          <w:sz w:val="24"/>
          <w:szCs w:val="24"/>
          <w:rtl/>
        </w:rPr>
        <w:t>עכשיו הם הם לא אוסרים את זה ואנחנו רוצים להחזיר להם את זה?</w:t>
      </w:r>
    </w:p>
    <w:p w14:paraId="35AB94C7" w14:textId="77777777" w:rsidR="001E2274" w:rsidRDefault="001E2274" w:rsidP="00695A68">
      <w:pPr>
        <w:rPr>
          <w:b w:val="0"/>
          <w:bCs w:val="0"/>
          <w:caps/>
          <w:sz w:val="24"/>
          <w:szCs w:val="24"/>
          <w:rtl/>
        </w:rPr>
      </w:pPr>
    </w:p>
    <w:p w14:paraId="070180B4" w14:textId="77777777" w:rsidR="001E2274" w:rsidRDefault="00E5536A" w:rsidP="00695A68">
      <w:pPr>
        <w:rPr>
          <w:caps/>
          <w:sz w:val="24"/>
          <w:szCs w:val="24"/>
          <w:u w:val="single"/>
          <w:rtl/>
        </w:rPr>
      </w:pPr>
      <w:r w:rsidRPr="00E5536A">
        <w:rPr>
          <w:rFonts w:hint="cs"/>
          <w:caps/>
          <w:sz w:val="24"/>
          <w:szCs w:val="24"/>
          <w:u w:val="single"/>
          <w:rtl/>
        </w:rPr>
        <w:t>גב</w:t>
      </w:r>
      <w:r w:rsidRPr="00E5536A">
        <w:rPr>
          <w:caps/>
          <w:sz w:val="24"/>
          <w:szCs w:val="24"/>
          <w:u w:val="single"/>
          <w:rtl/>
        </w:rPr>
        <w:t>'</w:t>
      </w:r>
      <w:r w:rsidRPr="00E5536A">
        <w:rPr>
          <w:rFonts w:hint="cs"/>
          <w:caps/>
          <w:sz w:val="24"/>
          <w:szCs w:val="24"/>
          <w:u w:val="single"/>
          <w:rtl/>
        </w:rPr>
        <w:t xml:space="preserve"> רוני גרניט - נציגת משרד הבריאות בוועדה המחוזית</w:t>
      </w:r>
      <w:r w:rsidR="001E2274">
        <w:rPr>
          <w:rFonts w:hint="cs"/>
          <w:caps/>
          <w:sz w:val="24"/>
          <w:szCs w:val="24"/>
          <w:u w:val="single"/>
          <w:rtl/>
        </w:rPr>
        <w:t>:</w:t>
      </w:r>
    </w:p>
    <w:p w14:paraId="2E35EC09" w14:textId="3B7B5F3D" w:rsidR="001E2274" w:rsidRDefault="00695A68" w:rsidP="00695A68">
      <w:pPr>
        <w:rPr>
          <w:b w:val="0"/>
          <w:bCs w:val="0"/>
          <w:caps/>
          <w:sz w:val="24"/>
          <w:szCs w:val="24"/>
          <w:rtl/>
        </w:rPr>
      </w:pPr>
      <w:r>
        <w:rPr>
          <w:rFonts w:hint="cs"/>
          <w:b w:val="0"/>
          <w:bCs w:val="0"/>
          <w:caps/>
          <w:sz w:val="24"/>
          <w:szCs w:val="24"/>
          <w:rtl/>
        </w:rPr>
        <w:t>אז אסור יותר טוב</w:t>
      </w:r>
    </w:p>
    <w:p w14:paraId="12775396" w14:textId="77777777" w:rsidR="001E2274" w:rsidRDefault="001E2274" w:rsidP="00695A68">
      <w:pPr>
        <w:rPr>
          <w:b w:val="0"/>
          <w:bCs w:val="0"/>
          <w:caps/>
          <w:sz w:val="24"/>
          <w:szCs w:val="24"/>
          <w:rtl/>
        </w:rPr>
      </w:pPr>
    </w:p>
    <w:p w14:paraId="78262E4F" w14:textId="77777777" w:rsidR="001E2274" w:rsidRDefault="003109B2" w:rsidP="00695A68">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4CA4A6EB" w14:textId="5FB32F30" w:rsidR="001E2274" w:rsidRDefault="00695A68" w:rsidP="00695A68">
      <w:pPr>
        <w:rPr>
          <w:b w:val="0"/>
          <w:bCs w:val="0"/>
          <w:caps/>
          <w:sz w:val="24"/>
          <w:szCs w:val="24"/>
          <w:rtl/>
        </w:rPr>
      </w:pPr>
      <w:r>
        <w:rPr>
          <w:rFonts w:hint="cs"/>
          <w:b w:val="0"/>
          <w:bCs w:val="0"/>
          <w:caps/>
          <w:sz w:val="24"/>
          <w:szCs w:val="24"/>
          <w:rtl/>
        </w:rPr>
        <w:t xml:space="preserve">טוב אסור בסדר </w:t>
      </w:r>
    </w:p>
    <w:p w14:paraId="06CE6B4D" w14:textId="77777777" w:rsidR="001E2274" w:rsidRDefault="001E2274" w:rsidP="00695A68">
      <w:pPr>
        <w:rPr>
          <w:b w:val="0"/>
          <w:bCs w:val="0"/>
          <w:caps/>
          <w:sz w:val="24"/>
          <w:szCs w:val="24"/>
          <w:rtl/>
        </w:rPr>
      </w:pPr>
    </w:p>
    <w:p w14:paraId="78F24238" w14:textId="77777777" w:rsidR="001E2274" w:rsidRDefault="000A3DA6" w:rsidP="00695A68">
      <w:pPr>
        <w:rPr>
          <w:caps/>
          <w:sz w:val="24"/>
          <w:szCs w:val="24"/>
          <w:u w:val="single"/>
          <w:rtl/>
        </w:rPr>
      </w:pPr>
      <w:r w:rsidRPr="000A3DA6">
        <w:rPr>
          <w:rFonts w:hint="cs"/>
          <w:caps/>
          <w:sz w:val="24"/>
          <w:szCs w:val="24"/>
          <w:u w:val="single"/>
          <w:rtl/>
        </w:rPr>
        <w:t>מר תומר דוידסון - נציג מנהל מקרקעי ישראל בוועדה המחוזית</w:t>
      </w:r>
      <w:r w:rsidR="001E2274">
        <w:rPr>
          <w:rFonts w:hint="cs"/>
          <w:caps/>
          <w:sz w:val="24"/>
          <w:szCs w:val="24"/>
          <w:u w:val="single"/>
          <w:rtl/>
        </w:rPr>
        <w:t>:</w:t>
      </w:r>
    </w:p>
    <w:p w14:paraId="5D99DFF4" w14:textId="6BCB7FC9" w:rsidR="001E2274" w:rsidRDefault="00695A68" w:rsidP="00695A68">
      <w:pPr>
        <w:rPr>
          <w:b w:val="0"/>
          <w:bCs w:val="0"/>
          <w:caps/>
          <w:sz w:val="24"/>
          <w:szCs w:val="24"/>
          <w:rtl/>
        </w:rPr>
      </w:pPr>
      <w:r>
        <w:rPr>
          <w:rFonts w:hint="cs"/>
          <w:b w:val="0"/>
          <w:bCs w:val="0"/>
          <w:caps/>
          <w:sz w:val="24"/>
          <w:szCs w:val="24"/>
          <w:rtl/>
        </w:rPr>
        <w:t>הם</w:t>
      </w:r>
      <w:r w:rsidR="000F703D">
        <w:rPr>
          <w:rFonts w:hint="cs"/>
          <w:b w:val="0"/>
          <w:bCs w:val="0"/>
          <w:caps/>
          <w:sz w:val="24"/>
          <w:szCs w:val="24"/>
          <w:rtl/>
        </w:rPr>
        <w:t xml:space="preserve"> </w:t>
      </w:r>
      <w:r>
        <w:rPr>
          <w:rFonts w:hint="cs"/>
          <w:b w:val="0"/>
          <w:bCs w:val="0"/>
          <w:caps/>
          <w:sz w:val="24"/>
          <w:szCs w:val="24"/>
          <w:rtl/>
        </w:rPr>
        <w:t>...</w:t>
      </w:r>
    </w:p>
    <w:p w14:paraId="37F7193A" w14:textId="77777777" w:rsidR="001E2274" w:rsidRDefault="001E2274" w:rsidP="00695A68">
      <w:pPr>
        <w:rPr>
          <w:b w:val="0"/>
          <w:bCs w:val="0"/>
          <w:caps/>
          <w:sz w:val="24"/>
          <w:szCs w:val="24"/>
          <w:rtl/>
        </w:rPr>
      </w:pPr>
    </w:p>
    <w:p w14:paraId="2C788093" w14:textId="77777777" w:rsidR="001E2274" w:rsidRDefault="00AE2D5F" w:rsidP="00695A68">
      <w:pPr>
        <w:rPr>
          <w:caps/>
          <w:sz w:val="24"/>
          <w:szCs w:val="24"/>
          <w:u w:val="single"/>
          <w:rtl/>
        </w:rPr>
      </w:pPr>
      <w:r w:rsidRPr="00AE2D5F">
        <w:rPr>
          <w:rFonts w:hint="cs"/>
          <w:caps/>
          <w:sz w:val="24"/>
          <w:szCs w:val="24"/>
          <w:u w:val="single"/>
          <w:rtl/>
        </w:rPr>
        <w:t>מר ארז שעני - נציג לשכת התכנון</w:t>
      </w:r>
      <w:r w:rsidR="001E2274">
        <w:rPr>
          <w:rFonts w:hint="cs"/>
          <w:caps/>
          <w:sz w:val="24"/>
          <w:szCs w:val="24"/>
          <w:u w:val="single"/>
          <w:rtl/>
        </w:rPr>
        <w:t>:</w:t>
      </w:r>
    </w:p>
    <w:p w14:paraId="13E762CF" w14:textId="00E35675" w:rsidR="001E2274" w:rsidRDefault="00695A68" w:rsidP="00695A68">
      <w:pPr>
        <w:rPr>
          <w:b w:val="0"/>
          <w:bCs w:val="0"/>
          <w:caps/>
          <w:sz w:val="24"/>
          <w:szCs w:val="24"/>
          <w:rtl/>
        </w:rPr>
      </w:pPr>
      <w:r>
        <w:rPr>
          <w:rFonts w:hint="cs"/>
          <w:b w:val="0"/>
          <w:bCs w:val="0"/>
          <w:caps/>
          <w:sz w:val="24"/>
          <w:szCs w:val="24"/>
          <w:rtl/>
        </w:rPr>
        <w:t>התוכנית תכלול יעד</w:t>
      </w:r>
    </w:p>
    <w:p w14:paraId="1D8F9F03" w14:textId="77777777" w:rsidR="001E2274" w:rsidRDefault="001E2274" w:rsidP="00695A68">
      <w:pPr>
        <w:rPr>
          <w:b w:val="0"/>
          <w:bCs w:val="0"/>
          <w:caps/>
          <w:sz w:val="24"/>
          <w:szCs w:val="24"/>
          <w:rtl/>
        </w:rPr>
      </w:pPr>
    </w:p>
    <w:p w14:paraId="03F413D5" w14:textId="77777777" w:rsidR="001E2274" w:rsidRDefault="003109B2" w:rsidP="00695A68">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488AA9FF" w14:textId="25E9587A" w:rsidR="001E2274" w:rsidRDefault="00695A68" w:rsidP="00695A68">
      <w:pPr>
        <w:rPr>
          <w:b w:val="0"/>
          <w:bCs w:val="0"/>
          <w:caps/>
          <w:sz w:val="24"/>
          <w:szCs w:val="24"/>
          <w:rtl/>
        </w:rPr>
      </w:pPr>
      <w:r>
        <w:rPr>
          <w:rFonts w:hint="cs"/>
          <w:b w:val="0"/>
          <w:bCs w:val="0"/>
          <w:caps/>
          <w:sz w:val="24"/>
          <w:szCs w:val="24"/>
          <w:rtl/>
        </w:rPr>
        <w:lastRenderedPageBreak/>
        <w:t xml:space="preserve">לא אבל הם אמרו שהם היו פה הם אמרו שאין להם אפשרות </w:t>
      </w:r>
    </w:p>
    <w:p w14:paraId="29D400DF" w14:textId="77777777" w:rsidR="001E2274" w:rsidRDefault="001E2274" w:rsidP="00695A68">
      <w:pPr>
        <w:rPr>
          <w:b w:val="0"/>
          <w:bCs w:val="0"/>
          <w:caps/>
          <w:sz w:val="24"/>
          <w:szCs w:val="24"/>
          <w:rtl/>
        </w:rPr>
      </w:pPr>
    </w:p>
    <w:p w14:paraId="1326684F" w14:textId="77777777" w:rsidR="001E2274" w:rsidRDefault="000A3DA6" w:rsidP="00695A68">
      <w:pPr>
        <w:rPr>
          <w:caps/>
          <w:sz w:val="24"/>
          <w:szCs w:val="24"/>
          <w:u w:val="single"/>
          <w:rtl/>
        </w:rPr>
      </w:pPr>
      <w:r w:rsidRPr="000A3DA6">
        <w:rPr>
          <w:rFonts w:hint="cs"/>
          <w:caps/>
          <w:sz w:val="24"/>
          <w:szCs w:val="24"/>
          <w:u w:val="single"/>
          <w:rtl/>
        </w:rPr>
        <w:t>מר תומר דוידסון - נציג מנהל מקרקעי ישראל בוועדה המחוזית</w:t>
      </w:r>
      <w:r w:rsidR="001E2274">
        <w:rPr>
          <w:rFonts w:hint="cs"/>
          <w:caps/>
          <w:sz w:val="24"/>
          <w:szCs w:val="24"/>
          <w:u w:val="single"/>
          <w:rtl/>
        </w:rPr>
        <w:t>:</w:t>
      </w:r>
    </w:p>
    <w:p w14:paraId="64AF143F" w14:textId="45A9837F" w:rsidR="001E2274" w:rsidRDefault="00695A68" w:rsidP="00695A68">
      <w:pPr>
        <w:rPr>
          <w:b w:val="0"/>
          <w:bCs w:val="0"/>
          <w:caps/>
          <w:sz w:val="24"/>
          <w:szCs w:val="24"/>
          <w:rtl/>
        </w:rPr>
      </w:pPr>
      <w:r>
        <w:rPr>
          <w:rFonts w:hint="cs"/>
          <w:b w:val="0"/>
          <w:bCs w:val="0"/>
          <w:caps/>
          <w:sz w:val="24"/>
          <w:szCs w:val="24"/>
          <w:rtl/>
        </w:rPr>
        <w:t>אז הם יחזרו ויגידו</w:t>
      </w:r>
    </w:p>
    <w:p w14:paraId="45322921" w14:textId="77777777" w:rsidR="001E2274" w:rsidRDefault="001E2274" w:rsidP="00695A68">
      <w:pPr>
        <w:rPr>
          <w:b w:val="0"/>
          <w:bCs w:val="0"/>
          <w:caps/>
          <w:sz w:val="24"/>
          <w:szCs w:val="24"/>
          <w:rtl/>
        </w:rPr>
      </w:pPr>
    </w:p>
    <w:p w14:paraId="12AE826E" w14:textId="77777777" w:rsidR="001E2274" w:rsidRDefault="00E5536A" w:rsidP="00695A68">
      <w:pPr>
        <w:rPr>
          <w:caps/>
          <w:sz w:val="24"/>
          <w:szCs w:val="24"/>
          <w:u w:val="single"/>
          <w:rtl/>
        </w:rPr>
      </w:pPr>
      <w:r w:rsidRPr="00E5536A">
        <w:rPr>
          <w:rFonts w:hint="cs"/>
          <w:caps/>
          <w:sz w:val="24"/>
          <w:szCs w:val="24"/>
          <w:u w:val="single"/>
          <w:rtl/>
        </w:rPr>
        <w:t>גב</w:t>
      </w:r>
      <w:r w:rsidRPr="00E5536A">
        <w:rPr>
          <w:caps/>
          <w:sz w:val="24"/>
          <w:szCs w:val="24"/>
          <w:u w:val="single"/>
          <w:rtl/>
        </w:rPr>
        <w:t>'</w:t>
      </w:r>
      <w:r w:rsidRPr="00E5536A">
        <w:rPr>
          <w:rFonts w:hint="cs"/>
          <w:caps/>
          <w:sz w:val="24"/>
          <w:szCs w:val="24"/>
          <w:u w:val="single"/>
          <w:rtl/>
        </w:rPr>
        <w:t xml:space="preserve"> רוני גרניט - נציגת משרד הבריאות בוועדה המחוזית</w:t>
      </w:r>
      <w:r w:rsidR="001E2274">
        <w:rPr>
          <w:rFonts w:hint="cs"/>
          <w:caps/>
          <w:sz w:val="24"/>
          <w:szCs w:val="24"/>
          <w:u w:val="single"/>
          <w:rtl/>
        </w:rPr>
        <w:t>:</w:t>
      </w:r>
    </w:p>
    <w:p w14:paraId="6DB864EA" w14:textId="437C4D4E" w:rsidR="001E2274" w:rsidRDefault="00695A68" w:rsidP="00695A68">
      <w:pPr>
        <w:rPr>
          <w:b w:val="0"/>
          <w:bCs w:val="0"/>
          <w:caps/>
          <w:sz w:val="24"/>
          <w:szCs w:val="24"/>
          <w:rtl/>
        </w:rPr>
      </w:pPr>
      <w:r>
        <w:rPr>
          <w:rFonts w:hint="cs"/>
          <w:b w:val="0"/>
          <w:bCs w:val="0"/>
          <w:caps/>
          <w:sz w:val="24"/>
          <w:szCs w:val="24"/>
          <w:rtl/>
        </w:rPr>
        <w:t xml:space="preserve">הם הגישו מסמכים סותרים בקיצור </w:t>
      </w:r>
    </w:p>
    <w:p w14:paraId="3060A0B8" w14:textId="77777777" w:rsidR="001E2274" w:rsidRDefault="001E2274" w:rsidP="00695A68">
      <w:pPr>
        <w:rPr>
          <w:b w:val="0"/>
          <w:bCs w:val="0"/>
          <w:caps/>
          <w:sz w:val="24"/>
          <w:szCs w:val="24"/>
          <w:rtl/>
        </w:rPr>
      </w:pPr>
    </w:p>
    <w:p w14:paraId="4884A14D" w14:textId="77777777" w:rsidR="001E2274" w:rsidRDefault="003109B2" w:rsidP="00695A68">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0F6FBAAF" w14:textId="4BCE6850" w:rsidR="001E2274" w:rsidRDefault="00695A68" w:rsidP="00695A68">
      <w:pPr>
        <w:rPr>
          <w:b w:val="0"/>
          <w:bCs w:val="0"/>
          <w:caps/>
          <w:sz w:val="24"/>
          <w:szCs w:val="24"/>
          <w:rtl/>
        </w:rPr>
      </w:pPr>
      <w:r>
        <w:rPr>
          <w:rFonts w:hint="cs"/>
          <w:b w:val="0"/>
          <w:bCs w:val="0"/>
          <w:caps/>
          <w:sz w:val="24"/>
          <w:szCs w:val="24"/>
          <w:rtl/>
        </w:rPr>
        <w:t>נכון אבל</w:t>
      </w:r>
      <w:r w:rsidR="000F703D">
        <w:rPr>
          <w:rFonts w:hint="cs"/>
          <w:b w:val="0"/>
          <w:bCs w:val="0"/>
          <w:caps/>
          <w:sz w:val="24"/>
          <w:szCs w:val="24"/>
          <w:rtl/>
        </w:rPr>
        <w:t xml:space="preserve"> </w:t>
      </w:r>
      <w:r>
        <w:rPr>
          <w:rFonts w:hint="cs"/>
          <w:b w:val="0"/>
          <w:bCs w:val="0"/>
          <w:caps/>
          <w:sz w:val="24"/>
          <w:szCs w:val="24"/>
          <w:rtl/>
        </w:rPr>
        <w:t>...</w:t>
      </w:r>
    </w:p>
    <w:p w14:paraId="0602827F" w14:textId="77777777" w:rsidR="001E2274" w:rsidRDefault="001E2274" w:rsidP="00695A68">
      <w:pPr>
        <w:rPr>
          <w:b w:val="0"/>
          <w:bCs w:val="0"/>
          <w:caps/>
          <w:sz w:val="24"/>
          <w:szCs w:val="24"/>
          <w:rtl/>
        </w:rPr>
      </w:pPr>
    </w:p>
    <w:p w14:paraId="096C17C0" w14:textId="77777777" w:rsidR="001E2274" w:rsidRDefault="00AE2D5F" w:rsidP="00695A68">
      <w:pPr>
        <w:rPr>
          <w:caps/>
          <w:sz w:val="24"/>
          <w:szCs w:val="24"/>
          <w:u w:val="single"/>
          <w:rtl/>
        </w:rPr>
      </w:pPr>
      <w:r w:rsidRPr="00AE2D5F">
        <w:rPr>
          <w:rFonts w:hint="cs"/>
          <w:caps/>
          <w:sz w:val="24"/>
          <w:szCs w:val="24"/>
          <w:u w:val="single"/>
          <w:rtl/>
        </w:rPr>
        <w:t>מר ארז שעני - נציג לשכת התכנון</w:t>
      </w:r>
      <w:r w:rsidR="001E2274">
        <w:rPr>
          <w:rFonts w:hint="cs"/>
          <w:caps/>
          <w:sz w:val="24"/>
          <w:szCs w:val="24"/>
          <w:u w:val="single"/>
          <w:rtl/>
        </w:rPr>
        <w:t>:</w:t>
      </w:r>
    </w:p>
    <w:p w14:paraId="4E4936DA" w14:textId="232CD174" w:rsidR="001E2274" w:rsidRDefault="00695A68" w:rsidP="00695A68">
      <w:pPr>
        <w:rPr>
          <w:b w:val="0"/>
          <w:bCs w:val="0"/>
          <w:caps/>
          <w:sz w:val="24"/>
          <w:szCs w:val="24"/>
          <w:rtl/>
        </w:rPr>
      </w:pPr>
      <w:r>
        <w:rPr>
          <w:rFonts w:hint="cs"/>
          <w:b w:val="0"/>
          <w:bCs w:val="0"/>
          <w:caps/>
          <w:sz w:val="24"/>
          <w:szCs w:val="24"/>
          <w:rtl/>
        </w:rPr>
        <w:t>לא אז בסדר אז אם אנחנו,</w:t>
      </w:r>
    </w:p>
    <w:p w14:paraId="2954F8D6" w14:textId="77777777" w:rsidR="001E2274" w:rsidRDefault="001E2274" w:rsidP="00695A68">
      <w:pPr>
        <w:rPr>
          <w:b w:val="0"/>
          <w:bCs w:val="0"/>
          <w:caps/>
          <w:sz w:val="24"/>
          <w:szCs w:val="24"/>
          <w:rtl/>
        </w:rPr>
      </w:pPr>
    </w:p>
    <w:p w14:paraId="7D03E618" w14:textId="77777777" w:rsidR="001E2274" w:rsidRDefault="003109B2" w:rsidP="00695A68">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1351F939" w14:textId="12D7D49A" w:rsidR="001E2274" w:rsidRDefault="00695A68" w:rsidP="00695A68">
      <w:pPr>
        <w:rPr>
          <w:b w:val="0"/>
          <w:bCs w:val="0"/>
          <w:caps/>
          <w:sz w:val="24"/>
          <w:szCs w:val="24"/>
          <w:rtl/>
        </w:rPr>
      </w:pPr>
      <w:r>
        <w:rPr>
          <w:rFonts w:hint="cs"/>
          <w:b w:val="0"/>
          <w:bCs w:val="0"/>
          <w:caps/>
          <w:sz w:val="24"/>
          <w:szCs w:val="24"/>
          <w:rtl/>
        </w:rPr>
        <w:t>... שמה שהוא אמר</w:t>
      </w:r>
    </w:p>
    <w:p w14:paraId="3BDAF426" w14:textId="77777777" w:rsidR="001E2274" w:rsidRDefault="001E2274" w:rsidP="00695A68">
      <w:pPr>
        <w:rPr>
          <w:b w:val="0"/>
          <w:bCs w:val="0"/>
          <w:caps/>
          <w:sz w:val="24"/>
          <w:szCs w:val="24"/>
          <w:rtl/>
        </w:rPr>
      </w:pPr>
    </w:p>
    <w:p w14:paraId="067D41E7" w14:textId="77777777" w:rsidR="001E2274" w:rsidRDefault="000A3DA6" w:rsidP="00695A68">
      <w:pPr>
        <w:rPr>
          <w:caps/>
          <w:sz w:val="24"/>
          <w:szCs w:val="24"/>
          <w:u w:val="single"/>
          <w:rtl/>
        </w:rPr>
      </w:pPr>
      <w:r w:rsidRPr="000A3DA6">
        <w:rPr>
          <w:rFonts w:hint="cs"/>
          <w:caps/>
          <w:sz w:val="24"/>
          <w:szCs w:val="24"/>
          <w:u w:val="single"/>
          <w:rtl/>
        </w:rPr>
        <w:t>מר תומר דוידסון - נציג מנהל מקרקעי ישראל בוועדה המחוזית</w:t>
      </w:r>
      <w:r w:rsidR="001E2274">
        <w:rPr>
          <w:rFonts w:hint="cs"/>
          <w:caps/>
          <w:sz w:val="24"/>
          <w:szCs w:val="24"/>
          <w:u w:val="single"/>
          <w:rtl/>
        </w:rPr>
        <w:t>:</w:t>
      </w:r>
    </w:p>
    <w:p w14:paraId="1188C6DC" w14:textId="199F11DE" w:rsidR="001E2274" w:rsidRDefault="00695A68" w:rsidP="00695A68">
      <w:pPr>
        <w:rPr>
          <w:b w:val="0"/>
          <w:bCs w:val="0"/>
          <w:caps/>
          <w:sz w:val="24"/>
          <w:szCs w:val="24"/>
          <w:rtl/>
        </w:rPr>
      </w:pPr>
      <w:r>
        <w:rPr>
          <w:rFonts w:hint="cs"/>
          <w:b w:val="0"/>
          <w:bCs w:val="0"/>
          <w:caps/>
          <w:sz w:val="24"/>
          <w:szCs w:val="24"/>
          <w:rtl/>
        </w:rPr>
        <w:t xml:space="preserve">אז הם יחזרו ויגידו </w:t>
      </w:r>
    </w:p>
    <w:p w14:paraId="59D51771" w14:textId="77777777" w:rsidR="001E2274" w:rsidRDefault="001E2274" w:rsidP="00695A68">
      <w:pPr>
        <w:rPr>
          <w:b w:val="0"/>
          <w:bCs w:val="0"/>
          <w:caps/>
          <w:sz w:val="24"/>
          <w:szCs w:val="24"/>
          <w:rtl/>
        </w:rPr>
      </w:pPr>
    </w:p>
    <w:p w14:paraId="0EFE2904" w14:textId="77777777" w:rsidR="001E2274" w:rsidRDefault="003109B2" w:rsidP="00695A68">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39104CAD" w14:textId="0E55DCA4" w:rsidR="001E2274" w:rsidRDefault="00695A68" w:rsidP="00695A68">
      <w:pPr>
        <w:rPr>
          <w:b w:val="0"/>
          <w:bCs w:val="0"/>
          <w:caps/>
          <w:sz w:val="24"/>
          <w:szCs w:val="24"/>
          <w:rtl/>
        </w:rPr>
      </w:pPr>
      <w:r>
        <w:rPr>
          <w:rFonts w:hint="cs"/>
          <w:b w:val="0"/>
          <w:bCs w:val="0"/>
          <w:caps/>
          <w:sz w:val="24"/>
          <w:szCs w:val="24"/>
          <w:rtl/>
        </w:rPr>
        <w:t>לא יודעת</w:t>
      </w:r>
    </w:p>
    <w:p w14:paraId="5EF12862" w14:textId="77777777" w:rsidR="001E2274" w:rsidRDefault="001E2274" w:rsidP="00695A68">
      <w:pPr>
        <w:rPr>
          <w:b w:val="0"/>
          <w:bCs w:val="0"/>
          <w:caps/>
          <w:sz w:val="24"/>
          <w:szCs w:val="24"/>
          <w:rtl/>
        </w:rPr>
      </w:pPr>
    </w:p>
    <w:p w14:paraId="6BB28B84" w14:textId="77777777" w:rsidR="001E2274" w:rsidRDefault="000A5C33" w:rsidP="00695A68">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0E32298B" w14:textId="47784316" w:rsidR="001E2274" w:rsidRDefault="00695A68" w:rsidP="00695A68">
      <w:pPr>
        <w:rPr>
          <w:b w:val="0"/>
          <w:bCs w:val="0"/>
          <w:caps/>
          <w:sz w:val="24"/>
          <w:szCs w:val="24"/>
          <w:rtl/>
        </w:rPr>
      </w:pPr>
      <w:r>
        <w:rPr>
          <w:rFonts w:hint="cs"/>
          <w:b w:val="0"/>
          <w:bCs w:val="0"/>
          <w:caps/>
          <w:sz w:val="24"/>
          <w:szCs w:val="24"/>
          <w:rtl/>
        </w:rPr>
        <w:t>הם לא יחזרו ויגידו</w:t>
      </w:r>
    </w:p>
    <w:p w14:paraId="64A72BBD" w14:textId="77777777" w:rsidR="001E2274" w:rsidRDefault="001E2274" w:rsidP="00695A68">
      <w:pPr>
        <w:rPr>
          <w:b w:val="0"/>
          <w:bCs w:val="0"/>
          <w:caps/>
          <w:sz w:val="24"/>
          <w:szCs w:val="24"/>
          <w:rtl/>
        </w:rPr>
      </w:pPr>
    </w:p>
    <w:p w14:paraId="64F5E3D4" w14:textId="77777777" w:rsidR="001E2274" w:rsidRDefault="000A3DA6" w:rsidP="00695A68">
      <w:pPr>
        <w:rPr>
          <w:caps/>
          <w:sz w:val="24"/>
          <w:szCs w:val="24"/>
          <w:u w:val="single"/>
          <w:rtl/>
        </w:rPr>
      </w:pPr>
      <w:r w:rsidRPr="000A3DA6">
        <w:rPr>
          <w:rFonts w:hint="cs"/>
          <w:caps/>
          <w:sz w:val="24"/>
          <w:szCs w:val="24"/>
          <w:u w:val="single"/>
          <w:rtl/>
        </w:rPr>
        <w:t>מר תומר דוידסון - נציג מנהל מקרקעי ישראל בוועדה המחוזית</w:t>
      </w:r>
      <w:r w:rsidR="001E2274">
        <w:rPr>
          <w:rFonts w:hint="cs"/>
          <w:caps/>
          <w:sz w:val="24"/>
          <w:szCs w:val="24"/>
          <w:u w:val="single"/>
          <w:rtl/>
        </w:rPr>
        <w:t>:</w:t>
      </w:r>
    </w:p>
    <w:p w14:paraId="4E8FA955" w14:textId="3B9F2FB4" w:rsidR="001E2274" w:rsidRDefault="00695A68" w:rsidP="00695A68">
      <w:pPr>
        <w:rPr>
          <w:b w:val="0"/>
          <w:bCs w:val="0"/>
          <w:caps/>
          <w:sz w:val="24"/>
          <w:szCs w:val="24"/>
          <w:rtl/>
        </w:rPr>
      </w:pPr>
      <w:r>
        <w:rPr>
          <w:rFonts w:hint="cs"/>
          <w:b w:val="0"/>
          <w:bCs w:val="0"/>
          <w:caps/>
          <w:sz w:val="24"/>
          <w:szCs w:val="24"/>
          <w:rtl/>
        </w:rPr>
        <w:t>אם אם אם הם לא יצליחו אם</w:t>
      </w:r>
    </w:p>
    <w:p w14:paraId="7C45E053" w14:textId="77777777" w:rsidR="001E2274" w:rsidRDefault="001E2274" w:rsidP="00695A68">
      <w:pPr>
        <w:rPr>
          <w:b w:val="0"/>
          <w:bCs w:val="0"/>
          <w:caps/>
          <w:sz w:val="24"/>
          <w:szCs w:val="24"/>
          <w:rtl/>
        </w:rPr>
      </w:pPr>
    </w:p>
    <w:p w14:paraId="4A17A3B2" w14:textId="77777777" w:rsidR="001E2274" w:rsidRDefault="000A5C33" w:rsidP="00695A68">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6E46BCBB" w14:textId="48323B3E" w:rsidR="001E2274" w:rsidRDefault="00695A68" w:rsidP="00695A68">
      <w:pPr>
        <w:rPr>
          <w:b w:val="0"/>
          <w:bCs w:val="0"/>
          <w:caps/>
          <w:sz w:val="24"/>
          <w:szCs w:val="24"/>
          <w:rtl/>
        </w:rPr>
      </w:pPr>
      <w:r>
        <w:rPr>
          <w:rFonts w:hint="cs"/>
          <w:b w:val="0"/>
          <w:bCs w:val="0"/>
          <w:caps/>
          <w:sz w:val="24"/>
          <w:szCs w:val="24"/>
          <w:rtl/>
        </w:rPr>
        <w:t>אתה בשביל להפקיד את התוכנית הם יגישו, הראשונים שיתנגדו לתוכנית זה</w:t>
      </w:r>
      <w:r w:rsidR="000F703D">
        <w:rPr>
          <w:rFonts w:hint="cs"/>
          <w:b w:val="0"/>
          <w:bCs w:val="0"/>
          <w:caps/>
          <w:sz w:val="24"/>
          <w:szCs w:val="24"/>
          <w:rtl/>
        </w:rPr>
        <w:t xml:space="preserve"> </w:t>
      </w:r>
      <w:r>
        <w:rPr>
          <w:rFonts w:hint="cs"/>
          <w:b w:val="0"/>
          <w:bCs w:val="0"/>
          <w:caps/>
          <w:sz w:val="24"/>
          <w:szCs w:val="24"/>
          <w:rtl/>
        </w:rPr>
        <w:t>...</w:t>
      </w:r>
    </w:p>
    <w:p w14:paraId="1FBBDB39" w14:textId="77777777" w:rsidR="001E2274" w:rsidRDefault="001E2274" w:rsidP="00695A68">
      <w:pPr>
        <w:rPr>
          <w:b w:val="0"/>
          <w:bCs w:val="0"/>
          <w:caps/>
          <w:sz w:val="24"/>
          <w:szCs w:val="24"/>
          <w:rtl/>
        </w:rPr>
      </w:pPr>
    </w:p>
    <w:p w14:paraId="157C1610" w14:textId="77777777" w:rsidR="001E2274" w:rsidRDefault="00AE2D5F" w:rsidP="00695A68">
      <w:pPr>
        <w:rPr>
          <w:caps/>
          <w:sz w:val="24"/>
          <w:szCs w:val="24"/>
          <w:u w:val="single"/>
          <w:rtl/>
        </w:rPr>
      </w:pPr>
      <w:r w:rsidRPr="00AE2D5F">
        <w:rPr>
          <w:rFonts w:hint="cs"/>
          <w:caps/>
          <w:sz w:val="24"/>
          <w:szCs w:val="24"/>
          <w:u w:val="single"/>
          <w:rtl/>
        </w:rPr>
        <w:t>מר ארז שעני - נציג לשכת התכנון</w:t>
      </w:r>
      <w:r w:rsidR="001E2274">
        <w:rPr>
          <w:rFonts w:hint="cs"/>
          <w:caps/>
          <w:sz w:val="24"/>
          <w:szCs w:val="24"/>
          <w:u w:val="single"/>
          <w:rtl/>
        </w:rPr>
        <w:t>:</w:t>
      </w:r>
    </w:p>
    <w:p w14:paraId="29BDD62D" w14:textId="07EFCC45" w:rsidR="001E2274" w:rsidRDefault="00695A68" w:rsidP="00695A68">
      <w:pPr>
        <w:rPr>
          <w:b w:val="0"/>
          <w:bCs w:val="0"/>
          <w:caps/>
          <w:sz w:val="24"/>
          <w:szCs w:val="24"/>
          <w:rtl/>
        </w:rPr>
      </w:pPr>
      <w:r>
        <w:rPr>
          <w:rFonts w:hint="cs"/>
          <w:b w:val="0"/>
          <w:bCs w:val="0"/>
          <w:caps/>
          <w:sz w:val="24"/>
          <w:szCs w:val="24"/>
          <w:rtl/>
        </w:rPr>
        <w:t xml:space="preserve">לא, זה התושבים </w:t>
      </w:r>
    </w:p>
    <w:p w14:paraId="04D5D1FB" w14:textId="77777777" w:rsidR="001E2274" w:rsidRDefault="001E2274" w:rsidP="00695A68">
      <w:pPr>
        <w:rPr>
          <w:b w:val="0"/>
          <w:bCs w:val="0"/>
          <w:caps/>
          <w:sz w:val="24"/>
          <w:szCs w:val="24"/>
          <w:rtl/>
        </w:rPr>
      </w:pPr>
    </w:p>
    <w:p w14:paraId="10F56F11" w14:textId="77777777" w:rsidR="001E2274" w:rsidRDefault="000A5C33" w:rsidP="00695A68">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64F6F153" w14:textId="5467109E" w:rsidR="001E2274" w:rsidRDefault="00695A68" w:rsidP="00695A68">
      <w:pPr>
        <w:rPr>
          <w:b w:val="0"/>
          <w:bCs w:val="0"/>
          <w:caps/>
          <w:sz w:val="24"/>
          <w:szCs w:val="24"/>
          <w:rtl/>
        </w:rPr>
      </w:pPr>
      <w:r>
        <w:rPr>
          <w:rFonts w:hint="cs"/>
          <w:b w:val="0"/>
          <w:bCs w:val="0"/>
          <w:caps/>
          <w:sz w:val="24"/>
          <w:szCs w:val="24"/>
          <w:rtl/>
        </w:rPr>
        <w:t xml:space="preserve">הם הם הם יתנגדו לפני התושבים </w:t>
      </w:r>
    </w:p>
    <w:p w14:paraId="19E54D79" w14:textId="77777777" w:rsidR="001E2274" w:rsidRDefault="001E2274" w:rsidP="00695A68">
      <w:pPr>
        <w:rPr>
          <w:b w:val="0"/>
          <w:bCs w:val="0"/>
          <w:caps/>
          <w:sz w:val="24"/>
          <w:szCs w:val="24"/>
          <w:rtl/>
        </w:rPr>
      </w:pPr>
    </w:p>
    <w:p w14:paraId="0AD89E01" w14:textId="77777777" w:rsidR="001E2274" w:rsidRDefault="003109B2" w:rsidP="00695A68">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723D78AC" w14:textId="32B2A7B5" w:rsidR="001E2274" w:rsidRDefault="00695A68" w:rsidP="00695A68">
      <w:pPr>
        <w:rPr>
          <w:b w:val="0"/>
          <w:bCs w:val="0"/>
          <w:caps/>
          <w:sz w:val="24"/>
          <w:szCs w:val="24"/>
          <w:rtl/>
        </w:rPr>
      </w:pPr>
      <w:r>
        <w:rPr>
          <w:rFonts w:hint="cs"/>
          <w:b w:val="0"/>
          <w:bCs w:val="0"/>
          <w:caps/>
          <w:sz w:val="24"/>
          <w:szCs w:val="24"/>
          <w:rtl/>
        </w:rPr>
        <w:t>תסבירו להם שאם הם שההתנגדויות של התושבים יהיו יותר</w:t>
      </w:r>
      <w:r w:rsidR="000F703D">
        <w:rPr>
          <w:rFonts w:hint="cs"/>
          <w:b w:val="0"/>
          <w:bCs w:val="0"/>
          <w:caps/>
          <w:sz w:val="24"/>
          <w:szCs w:val="24"/>
          <w:rtl/>
        </w:rPr>
        <w:t xml:space="preserve"> </w:t>
      </w:r>
      <w:r>
        <w:rPr>
          <w:rFonts w:hint="cs"/>
          <w:b w:val="0"/>
          <w:bCs w:val="0"/>
          <w:caps/>
          <w:sz w:val="24"/>
          <w:szCs w:val="24"/>
          <w:rtl/>
        </w:rPr>
        <w:t>... אם זה כמו שזה יוגש</w:t>
      </w:r>
    </w:p>
    <w:p w14:paraId="0CD9D2C8" w14:textId="77777777" w:rsidR="001E2274" w:rsidRDefault="001E2274" w:rsidP="00695A68">
      <w:pPr>
        <w:rPr>
          <w:b w:val="0"/>
          <w:bCs w:val="0"/>
          <w:caps/>
          <w:sz w:val="24"/>
          <w:szCs w:val="24"/>
          <w:rtl/>
        </w:rPr>
      </w:pPr>
    </w:p>
    <w:p w14:paraId="28A599D7" w14:textId="77777777" w:rsidR="001E2274" w:rsidRDefault="000A5C33" w:rsidP="00695A68">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082A07D2" w14:textId="33323846" w:rsidR="001E2274" w:rsidRDefault="00695A68" w:rsidP="00695A68">
      <w:pPr>
        <w:rPr>
          <w:b w:val="0"/>
          <w:bCs w:val="0"/>
          <w:caps/>
          <w:sz w:val="24"/>
          <w:szCs w:val="24"/>
          <w:rtl/>
        </w:rPr>
      </w:pPr>
      <w:r>
        <w:rPr>
          <w:rFonts w:hint="cs"/>
          <w:b w:val="0"/>
          <w:bCs w:val="0"/>
          <w:caps/>
          <w:sz w:val="24"/>
          <w:szCs w:val="24"/>
          <w:rtl/>
        </w:rPr>
        <w:t>כן ...</w:t>
      </w:r>
    </w:p>
    <w:p w14:paraId="1B78027F" w14:textId="77777777" w:rsidR="001E2274" w:rsidRDefault="001E2274" w:rsidP="00695A68">
      <w:pPr>
        <w:rPr>
          <w:b w:val="0"/>
          <w:bCs w:val="0"/>
          <w:caps/>
          <w:sz w:val="24"/>
          <w:szCs w:val="24"/>
          <w:rtl/>
        </w:rPr>
      </w:pPr>
    </w:p>
    <w:p w14:paraId="7D21CE51" w14:textId="77777777" w:rsidR="001E2274" w:rsidRDefault="00AE2D5F" w:rsidP="00695A68">
      <w:pPr>
        <w:rPr>
          <w:caps/>
          <w:sz w:val="24"/>
          <w:szCs w:val="24"/>
          <w:u w:val="single"/>
          <w:rtl/>
        </w:rPr>
      </w:pPr>
      <w:r w:rsidRPr="00AE2D5F">
        <w:rPr>
          <w:rFonts w:hint="cs"/>
          <w:caps/>
          <w:sz w:val="24"/>
          <w:szCs w:val="24"/>
          <w:u w:val="single"/>
          <w:rtl/>
        </w:rPr>
        <w:t>מר ארז שעני - נציג לשכת התכנון</w:t>
      </w:r>
      <w:r w:rsidR="001E2274">
        <w:rPr>
          <w:rFonts w:hint="cs"/>
          <w:caps/>
          <w:sz w:val="24"/>
          <w:szCs w:val="24"/>
          <w:u w:val="single"/>
          <w:rtl/>
        </w:rPr>
        <w:t>:</w:t>
      </w:r>
    </w:p>
    <w:p w14:paraId="3560C170" w14:textId="740BA0B9" w:rsidR="001E2274" w:rsidRDefault="00695A68" w:rsidP="00695A68">
      <w:pPr>
        <w:rPr>
          <w:b w:val="0"/>
          <w:bCs w:val="0"/>
          <w:caps/>
          <w:sz w:val="24"/>
          <w:szCs w:val="24"/>
          <w:rtl/>
        </w:rPr>
      </w:pPr>
      <w:r>
        <w:rPr>
          <w:rFonts w:hint="cs"/>
          <w:b w:val="0"/>
          <w:bCs w:val="0"/>
          <w:caps/>
          <w:sz w:val="24"/>
          <w:szCs w:val="24"/>
          <w:rtl/>
        </w:rPr>
        <w:t>התוכנית תכלול יעד יעד ניהול נגר מינימלי בהתאם ל, לתמא אחת. הוראות התוכנית בניהול בנוגע לניהול מי נגר יעודכנו בהתאם בתיאום עם לשכת התכנון ו,</w:t>
      </w:r>
      <w:r w:rsidR="000F703D">
        <w:rPr>
          <w:rFonts w:hint="cs"/>
          <w:b w:val="0"/>
          <w:bCs w:val="0"/>
          <w:caps/>
          <w:sz w:val="24"/>
          <w:szCs w:val="24"/>
          <w:rtl/>
        </w:rPr>
        <w:t xml:space="preserve"> </w:t>
      </w:r>
      <w:r w:rsidR="00CA1BCE">
        <w:rPr>
          <w:rFonts w:hint="cs"/>
          <w:b w:val="0"/>
          <w:bCs w:val="0"/>
          <w:caps/>
          <w:sz w:val="24"/>
          <w:szCs w:val="24"/>
          <w:rtl/>
        </w:rPr>
        <w:t xml:space="preserve">... דיוק הקו הכחול המוצע ביחס לגבול החלק ככל שיהיה </w:t>
      </w:r>
      <w:r w:rsidR="00CA1BCE">
        <w:rPr>
          <w:rFonts w:hint="cs"/>
          <w:b w:val="0"/>
          <w:bCs w:val="0"/>
          <w:caps/>
          <w:sz w:val="24"/>
          <w:szCs w:val="24"/>
          <w:rtl/>
        </w:rPr>
        <w:lastRenderedPageBreak/>
        <w:t>צורך, יותאם הקו הכחול לגבול החלקה. יש שם איזה בעיה שכנראה שזה בעיה של התצא אבל לא בטוח ו, החלטה זו תהיה בטלה בתוך שבעה חודשים אם לא ימולאו התנאים הקבועים בה</w:t>
      </w:r>
    </w:p>
    <w:p w14:paraId="660492AF" w14:textId="77777777" w:rsidR="001E2274" w:rsidRDefault="001E2274" w:rsidP="00695A68">
      <w:pPr>
        <w:rPr>
          <w:b w:val="0"/>
          <w:bCs w:val="0"/>
          <w:caps/>
          <w:sz w:val="24"/>
          <w:szCs w:val="24"/>
          <w:rtl/>
        </w:rPr>
      </w:pPr>
    </w:p>
    <w:p w14:paraId="148F6D72" w14:textId="77777777" w:rsidR="001E2274" w:rsidRDefault="00E5536A" w:rsidP="00695A68">
      <w:pPr>
        <w:rPr>
          <w:caps/>
          <w:sz w:val="24"/>
          <w:szCs w:val="24"/>
          <w:u w:val="single"/>
          <w:rtl/>
        </w:rPr>
      </w:pPr>
      <w:r w:rsidRPr="00E5536A">
        <w:rPr>
          <w:rFonts w:hint="cs"/>
          <w:caps/>
          <w:sz w:val="24"/>
          <w:szCs w:val="24"/>
          <w:u w:val="single"/>
          <w:rtl/>
        </w:rPr>
        <w:t>גב</w:t>
      </w:r>
      <w:r w:rsidRPr="00E5536A">
        <w:rPr>
          <w:caps/>
          <w:sz w:val="24"/>
          <w:szCs w:val="24"/>
          <w:u w:val="single"/>
          <w:rtl/>
        </w:rPr>
        <w:t>'</w:t>
      </w:r>
      <w:r w:rsidRPr="00E5536A">
        <w:rPr>
          <w:rFonts w:hint="cs"/>
          <w:caps/>
          <w:sz w:val="24"/>
          <w:szCs w:val="24"/>
          <w:u w:val="single"/>
          <w:rtl/>
        </w:rPr>
        <w:t xml:space="preserve"> רוני גרניט - נציגת משרד הבריאות בוועדה המחוזית</w:t>
      </w:r>
      <w:r w:rsidR="001E2274">
        <w:rPr>
          <w:rFonts w:hint="cs"/>
          <w:caps/>
          <w:sz w:val="24"/>
          <w:szCs w:val="24"/>
          <w:u w:val="single"/>
          <w:rtl/>
        </w:rPr>
        <w:t>:</w:t>
      </w:r>
    </w:p>
    <w:p w14:paraId="5E73D8C3" w14:textId="14F4F609" w:rsidR="001E2274" w:rsidRDefault="00CA1BCE" w:rsidP="00695A68">
      <w:pPr>
        <w:rPr>
          <w:b w:val="0"/>
          <w:bCs w:val="0"/>
          <w:caps/>
          <w:sz w:val="24"/>
          <w:szCs w:val="24"/>
          <w:rtl/>
        </w:rPr>
      </w:pPr>
      <w:r>
        <w:rPr>
          <w:rFonts w:hint="cs"/>
          <w:b w:val="0"/>
          <w:bCs w:val="0"/>
          <w:caps/>
          <w:sz w:val="24"/>
          <w:szCs w:val="24"/>
          <w:rtl/>
        </w:rPr>
        <w:t>אוקיי</w:t>
      </w:r>
    </w:p>
    <w:p w14:paraId="587C2787" w14:textId="77777777" w:rsidR="001E2274" w:rsidRDefault="001E2274" w:rsidP="00695A68">
      <w:pPr>
        <w:rPr>
          <w:b w:val="0"/>
          <w:bCs w:val="0"/>
          <w:caps/>
          <w:sz w:val="24"/>
          <w:szCs w:val="24"/>
          <w:rtl/>
        </w:rPr>
      </w:pPr>
    </w:p>
    <w:p w14:paraId="3DA643E7" w14:textId="77777777" w:rsidR="001E2274" w:rsidRDefault="003109B2" w:rsidP="00695A68">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68C044F0" w14:textId="5D666E67" w:rsidR="001E2274" w:rsidRDefault="00B66B9B" w:rsidP="00695A68">
      <w:pPr>
        <w:rPr>
          <w:b w:val="0"/>
          <w:bCs w:val="0"/>
          <w:caps/>
          <w:sz w:val="24"/>
          <w:szCs w:val="24"/>
          <w:rtl/>
        </w:rPr>
      </w:pPr>
      <w:r>
        <w:rPr>
          <w:rFonts w:hint="cs"/>
          <w:b w:val="0"/>
          <w:bCs w:val="0"/>
          <w:caps/>
          <w:sz w:val="24"/>
          <w:szCs w:val="24"/>
          <w:rtl/>
        </w:rPr>
        <w:t>טוב</w:t>
      </w:r>
    </w:p>
    <w:p w14:paraId="2E054BB9" w14:textId="77777777" w:rsidR="001E2274" w:rsidRDefault="001E2274" w:rsidP="00695A68">
      <w:pPr>
        <w:rPr>
          <w:b w:val="0"/>
          <w:bCs w:val="0"/>
          <w:caps/>
          <w:sz w:val="24"/>
          <w:szCs w:val="24"/>
          <w:rtl/>
        </w:rPr>
      </w:pPr>
    </w:p>
    <w:p w14:paraId="2B5B96EB" w14:textId="77777777" w:rsidR="001E2274" w:rsidRDefault="00D17364" w:rsidP="00695A68">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2C995932" w14:textId="2E87D0A2" w:rsidR="001E2274" w:rsidRDefault="00B66B9B" w:rsidP="00695A68">
      <w:pPr>
        <w:rPr>
          <w:b w:val="0"/>
          <w:bCs w:val="0"/>
          <w:caps/>
          <w:sz w:val="24"/>
          <w:szCs w:val="24"/>
          <w:rtl/>
        </w:rPr>
      </w:pPr>
      <w:r>
        <w:rPr>
          <w:rFonts w:hint="cs"/>
          <w:b w:val="0"/>
          <w:bCs w:val="0"/>
          <w:caps/>
          <w:sz w:val="24"/>
          <w:szCs w:val="24"/>
          <w:rtl/>
        </w:rPr>
        <w:t>טוב חוזרים חזרה ליהוד</w:t>
      </w:r>
    </w:p>
    <w:p w14:paraId="1C36BE58" w14:textId="77777777" w:rsidR="001E2274" w:rsidRDefault="001E2274" w:rsidP="00695A68">
      <w:pPr>
        <w:rPr>
          <w:b w:val="0"/>
          <w:bCs w:val="0"/>
          <w:caps/>
          <w:sz w:val="24"/>
          <w:szCs w:val="24"/>
          <w:rtl/>
        </w:rPr>
      </w:pPr>
    </w:p>
    <w:p w14:paraId="2CB5AA76" w14:textId="77777777" w:rsidR="001E2274" w:rsidRDefault="000A3DA6" w:rsidP="00695A68">
      <w:pPr>
        <w:rPr>
          <w:caps/>
          <w:sz w:val="24"/>
          <w:szCs w:val="24"/>
          <w:u w:val="single"/>
          <w:rtl/>
        </w:rPr>
      </w:pPr>
      <w:r w:rsidRPr="000A3DA6">
        <w:rPr>
          <w:rFonts w:hint="cs"/>
          <w:caps/>
          <w:sz w:val="24"/>
          <w:szCs w:val="24"/>
          <w:u w:val="single"/>
          <w:rtl/>
        </w:rPr>
        <w:t>מר תומר דוידסון - נציג מנהל מקרקעי ישראל בוועדה המחוזית</w:t>
      </w:r>
      <w:r w:rsidR="001E2274">
        <w:rPr>
          <w:rFonts w:hint="cs"/>
          <w:caps/>
          <w:sz w:val="24"/>
          <w:szCs w:val="24"/>
          <w:u w:val="single"/>
          <w:rtl/>
        </w:rPr>
        <w:t>:</w:t>
      </w:r>
    </w:p>
    <w:p w14:paraId="0B9E958C" w14:textId="73B97475" w:rsidR="001E2274" w:rsidRDefault="00B66B9B" w:rsidP="00695A68">
      <w:pPr>
        <w:rPr>
          <w:b w:val="0"/>
          <w:bCs w:val="0"/>
          <w:caps/>
          <w:sz w:val="24"/>
          <w:szCs w:val="24"/>
          <w:rtl/>
        </w:rPr>
      </w:pPr>
      <w:r>
        <w:rPr>
          <w:rFonts w:hint="cs"/>
          <w:b w:val="0"/>
          <w:bCs w:val="0"/>
          <w:caps/>
          <w:sz w:val="24"/>
          <w:szCs w:val="24"/>
          <w:rtl/>
        </w:rPr>
        <w:t>ליהוד</w:t>
      </w:r>
    </w:p>
    <w:p w14:paraId="7B30EA0A" w14:textId="77777777" w:rsidR="001E2274" w:rsidRDefault="001E2274" w:rsidP="00695A68">
      <w:pPr>
        <w:rPr>
          <w:b w:val="0"/>
          <w:bCs w:val="0"/>
          <w:caps/>
          <w:sz w:val="24"/>
          <w:szCs w:val="24"/>
          <w:rtl/>
        </w:rPr>
      </w:pPr>
    </w:p>
    <w:p w14:paraId="08C83F24" w14:textId="77777777" w:rsidR="001E2274" w:rsidRDefault="003109B2" w:rsidP="00695A68">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79DB905C" w14:textId="50593161" w:rsidR="001E2274" w:rsidRDefault="00B66B9B" w:rsidP="00695A68">
      <w:pPr>
        <w:rPr>
          <w:b w:val="0"/>
          <w:bCs w:val="0"/>
          <w:caps/>
          <w:sz w:val="24"/>
          <w:szCs w:val="24"/>
          <w:rtl/>
        </w:rPr>
      </w:pPr>
      <w:r>
        <w:rPr>
          <w:rFonts w:hint="cs"/>
          <w:b w:val="0"/>
          <w:bCs w:val="0"/>
          <w:caps/>
          <w:sz w:val="24"/>
          <w:szCs w:val="24"/>
          <w:rtl/>
        </w:rPr>
        <w:t>יהוד וואי וואי</w:t>
      </w:r>
    </w:p>
    <w:p w14:paraId="1E8F8B0E" w14:textId="77777777" w:rsidR="001E2274" w:rsidRDefault="001E2274" w:rsidP="00695A68">
      <w:pPr>
        <w:rPr>
          <w:b w:val="0"/>
          <w:bCs w:val="0"/>
          <w:caps/>
          <w:sz w:val="24"/>
          <w:szCs w:val="24"/>
          <w:rtl/>
        </w:rPr>
      </w:pPr>
    </w:p>
    <w:p w14:paraId="5EB63499" w14:textId="77777777" w:rsidR="001E2274" w:rsidRDefault="00D46C52" w:rsidP="00695A68">
      <w:pPr>
        <w:rPr>
          <w:caps/>
          <w:sz w:val="24"/>
          <w:szCs w:val="24"/>
          <w:u w:val="single"/>
          <w:rtl/>
        </w:rPr>
      </w:pPr>
      <w:r w:rsidRPr="00D46C52">
        <w:rPr>
          <w:rFonts w:hint="cs"/>
          <w:caps/>
          <w:sz w:val="24"/>
          <w:szCs w:val="24"/>
          <w:u w:val="single"/>
          <w:rtl/>
        </w:rPr>
        <w:t>מר אלון מתן - צוות התוכנית</w:t>
      </w:r>
      <w:r w:rsidR="001E2274">
        <w:rPr>
          <w:rFonts w:hint="cs"/>
          <w:caps/>
          <w:sz w:val="24"/>
          <w:szCs w:val="24"/>
          <w:u w:val="single"/>
          <w:rtl/>
        </w:rPr>
        <w:t>:</w:t>
      </w:r>
    </w:p>
    <w:p w14:paraId="38CEA86F" w14:textId="052B06F2" w:rsidR="001E2274" w:rsidRDefault="00B66B9B" w:rsidP="00695A68">
      <w:pPr>
        <w:rPr>
          <w:b w:val="0"/>
          <w:bCs w:val="0"/>
          <w:caps/>
          <w:sz w:val="24"/>
          <w:szCs w:val="24"/>
          <w:rtl/>
        </w:rPr>
      </w:pPr>
      <w:r>
        <w:rPr>
          <w:rFonts w:hint="cs"/>
          <w:b w:val="0"/>
          <w:bCs w:val="0"/>
          <w:caps/>
          <w:sz w:val="24"/>
          <w:szCs w:val="24"/>
          <w:rtl/>
        </w:rPr>
        <w:t>הבית על הנחל</w:t>
      </w:r>
    </w:p>
    <w:p w14:paraId="03D650A9" w14:textId="77777777" w:rsidR="001E2274" w:rsidRDefault="001E2274" w:rsidP="00695A68">
      <w:pPr>
        <w:rPr>
          <w:b w:val="0"/>
          <w:bCs w:val="0"/>
          <w:caps/>
          <w:sz w:val="24"/>
          <w:szCs w:val="24"/>
          <w:rtl/>
        </w:rPr>
      </w:pPr>
    </w:p>
    <w:p w14:paraId="77E4B431" w14:textId="77777777" w:rsidR="001E2274" w:rsidRDefault="000A3DA6" w:rsidP="00695A68">
      <w:pPr>
        <w:rPr>
          <w:caps/>
          <w:sz w:val="24"/>
          <w:szCs w:val="24"/>
          <w:u w:val="single"/>
          <w:rtl/>
        </w:rPr>
      </w:pPr>
      <w:r w:rsidRPr="000A3DA6">
        <w:rPr>
          <w:rFonts w:hint="cs"/>
          <w:caps/>
          <w:sz w:val="24"/>
          <w:szCs w:val="24"/>
          <w:u w:val="single"/>
          <w:rtl/>
        </w:rPr>
        <w:t>מר תומר דוידסון - נציג מנהל מקרקעי ישראל בוועדה המחוזית</w:t>
      </w:r>
      <w:r w:rsidR="001E2274">
        <w:rPr>
          <w:rFonts w:hint="cs"/>
          <w:caps/>
          <w:sz w:val="24"/>
          <w:szCs w:val="24"/>
          <w:u w:val="single"/>
          <w:rtl/>
        </w:rPr>
        <w:t>:</w:t>
      </w:r>
    </w:p>
    <w:p w14:paraId="79BE74D2" w14:textId="0F0CC4C0" w:rsidR="001E2274" w:rsidRDefault="00B66B9B" w:rsidP="00695A68">
      <w:pPr>
        <w:rPr>
          <w:b w:val="0"/>
          <w:bCs w:val="0"/>
          <w:caps/>
          <w:sz w:val="24"/>
          <w:szCs w:val="24"/>
          <w:rtl/>
        </w:rPr>
      </w:pPr>
      <w:r>
        <w:rPr>
          <w:rFonts w:hint="cs"/>
          <w:b w:val="0"/>
          <w:bCs w:val="0"/>
          <w:caps/>
          <w:sz w:val="24"/>
          <w:szCs w:val="24"/>
          <w:rtl/>
        </w:rPr>
        <w:t>הנחל שיש לו בית</w:t>
      </w:r>
    </w:p>
    <w:p w14:paraId="4FE11C31" w14:textId="77777777" w:rsidR="001E2274" w:rsidRDefault="001E2274" w:rsidP="00695A68">
      <w:pPr>
        <w:rPr>
          <w:b w:val="0"/>
          <w:bCs w:val="0"/>
          <w:caps/>
          <w:sz w:val="24"/>
          <w:szCs w:val="24"/>
          <w:rtl/>
        </w:rPr>
      </w:pPr>
    </w:p>
    <w:p w14:paraId="3C1ED952" w14:textId="77777777" w:rsidR="001E2274" w:rsidRDefault="000A5C33" w:rsidP="00695A68">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27640282" w14:textId="1BE1AFB8" w:rsidR="001E2274" w:rsidRDefault="00B66B9B" w:rsidP="00695A68">
      <w:pPr>
        <w:rPr>
          <w:b w:val="0"/>
          <w:bCs w:val="0"/>
          <w:caps/>
          <w:sz w:val="24"/>
          <w:szCs w:val="24"/>
          <w:rtl/>
        </w:rPr>
      </w:pPr>
      <w:r>
        <w:rPr>
          <w:rFonts w:hint="cs"/>
          <w:b w:val="0"/>
          <w:bCs w:val="0"/>
          <w:caps/>
          <w:sz w:val="24"/>
          <w:szCs w:val="24"/>
          <w:rtl/>
        </w:rPr>
        <w:t xml:space="preserve">אישרנו את הנחל עכשיו צריך לאשר את הבית </w:t>
      </w:r>
    </w:p>
    <w:p w14:paraId="0A035181" w14:textId="77777777" w:rsidR="001E2274" w:rsidRDefault="001E2274" w:rsidP="00695A68">
      <w:pPr>
        <w:rPr>
          <w:b w:val="0"/>
          <w:bCs w:val="0"/>
          <w:caps/>
          <w:sz w:val="24"/>
          <w:szCs w:val="24"/>
          <w:rtl/>
        </w:rPr>
      </w:pPr>
    </w:p>
    <w:p w14:paraId="0EACB843" w14:textId="77777777" w:rsidR="001E2274" w:rsidRDefault="003109B2" w:rsidP="00695A68">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562134CC" w14:textId="0683F077" w:rsidR="001E2274" w:rsidRDefault="00FF14FD" w:rsidP="00695A68">
      <w:pPr>
        <w:rPr>
          <w:b w:val="0"/>
          <w:bCs w:val="0"/>
          <w:caps/>
          <w:sz w:val="24"/>
          <w:szCs w:val="24"/>
          <w:rtl/>
        </w:rPr>
      </w:pPr>
      <w:r>
        <w:rPr>
          <w:rFonts w:hint="cs"/>
          <w:b w:val="0"/>
          <w:bCs w:val="0"/>
          <w:caps/>
          <w:sz w:val="24"/>
          <w:szCs w:val="24"/>
          <w:rtl/>
        </w:rPr>
        <w:t>יש לי גם עוד הצעות מפתות</w:t>
      </w:r>
    </w:p>
    <w:p w14:paraId="3C5A8334" w14:textId="77777777" w:rsidR="001E2274" w:rsidRDefault="001E2274" w:rsidP="00695A68">
      <w:pPr>
        <w:rPr>
          <w:b w:val="0"/>
          <w:bCs w:val="0"/>
          <w:caps/>
          <w:sz w:val="24"/>
          <w:szCs w:val="24"/>
          <w:rtl/>
        </w:rPr>
      </w:pPr>
    </w:p>
    <w:p w14:paraId="2233B8A5" w14:textId="77777777" w:rsidR="001E2274" w:rsidRDefault="000A3DA6" w:rsidP="00695A68">
      <w:pPr>
        <w:rPr>
          <w:caps/>
          <w:sz w:val="24"/>
          <w:szCs w:val="24"/>
          <w:u w:val="single"/>
          <w:rtl/>
        </w:rPr>
      </w:pPr>
      <w:r w:rsidRPr="000A3DA6">
        <w:rPr>
          <w:rFonts w:hint="cs"/>
          <w:caps/>
          <w:sz w:val="24"/>
          <w:szCs w:val="24"/>
          <w:u w:val="single"/>
          <w:rtl/>
        </w:rPr>
        <w:t>מר תומר דוידסון - נציג מנהל מקרקעי ישראל בוועדה המחוזית</w:t>
      </w:r>
      <w:r w:rsidR="001E2274">
        <w:rPr>
          <w:rFonts w:hint="cs"/>
          <w:caps/>
          <w:sz w:val="24"/>
          <w:szCs w:val="24"/>
          <w:u w:val="single"/>
          <w:rtl/>
        </w:rPr>
        <w:t>:</w:t>
      </w:r>
    </w:p>
    <w:p w14:paraId="797285B4" w14:textId="13258A34" w:rsidR="001E2274" w:rsidRDefault="00FF14FD" w:rsidP="00695A68">
      <w:pPr>
        <w:rPr>
          <w:b w:val="0"/>
          <w:bCs w:val="0"/>
          <w:caps/>
          <w:sz w:val="24"/>
          <w:szCs w:val="24"/>
          <w:rtl/>
        </w:rPr>
      </w:pPr>
      <w:r>
        <w:rPr>
          <w:rFonts w:hint="cs"/>
          <w:b w:val="0"/>
          <w:bCs w:val="0"/>
          <w:caps/>
          <w:sz w:val="24"/>
          <w:szCs w:val="24"/>
          <w:rtl/>
        </w:rPr>
        <w:t xml:space="preserve">זה זה מפתה מספיק </w:t>
      </w:r>
    </w:p>
    <w:p w14:paraId="77682459" w14:textId="77777777" w:rsidR="001E2274" w:rsidRDefault="001E2274" w:rsidP="00695A68">
      <w:pPr>
        <w:rPr>
          <w:b w:val="0"/>
          <w:bCs w:val="0"/>
          <w:caps/>
          <w:sz w:val="24"/>
          <w:szCs w:val="24"/>
          <w:rtl/>
        </w:rPr>
      </w:pPr>
    </w:p>
    <w:p w14:paraId="5B02E141" w14:textId="77777777" w:rsidR="001E2274" w:rsidRDefault="000A5C33" w:rsidP="00695A68">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60824D39" w14:textId="353F5DEB" w:rsidR="001E2274" w:rsidRDefault="00FF14FD" w:rsidP="00695A68">
      <w:pPr>
        <w:rPr>
          <w:b w:val="0"/>
          <w:bCs w:val="0"/>
          <w:caps/>
          <w:sz w:val="24"/>
          <w:szCs w:val="24"/>
          <w:rtl/>
        </w:rPr>
      </w:pPr>
      <w:r>
        <w:rPr>
          <w:rFonts w:hint="cs"/>
          <w:b w:val="0"/>
          <w:bCs w:val="0"/>
          <w:caps/>
          <w:sz w:val="24"/>
          <w:szCs w:val="24"/>
          <w:rtl/>
        </w:rPr>
        <w:t xml:space="preserve">יערה </w:t>
      </w:r>
    </w:p>
    <w:p w14:paraId="71476EF4" w14:textId="77777777" w:rsidR="001E2274" w:rsidRDefault="001E2274" w:rsidP="00695A68">
      <w:pPr>
        <w:rPr>
          <w:b w:val="0"/>
          <w:bCs w:val="0"/>
          <w:caps/>
          <w:sz w:val="24"/>
          <w:szCs w:val="24"/>
          <w:rtl/>
        </w:rPr>
      </w:pPr>
    </w:p>
    <w:p w14:paraId="4050A0FF" w14:textId="77777777" w:rsidR="001E2274" w:rsidRDefault="003109B2" w:rsidP="00695A68">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39951215" w14:textId="18884F23" w:rsidR="001E2274" w:rsidRDefault="00FF14FD" w:rsidP="00695A68">
      <w:pPr>
        <w:rPr>
          <w:b w:val="0"/>
          <w:bCs w:val="0"/>
          <w:caps/>
          <w:sz w:val="24"/>
          <w:szCs w:val="24"/>
          <w:rtl/>
        </w:rPr>
      </w:pPr>
      <w:r>
        <w:rPr>
          <w:rFonts w:hint="cs"/>
          <w:b w:val="0"/>
          <w:bCs w:val="0"/>
          <w:caps/>
          <w:sz w:val="24"/>
          <w:szCs w:val="24"/>
          <w:rtl/>
        </w:rPr>
        <w:t>טוב</w:t>
      </w:r>
    </w:p>
    <w:p w14:paraId="5C7873F6" w14:textId="77777777" w:rsidR="001E2274" w:rsidRDefault="001E2274" w:rsidP="00695A68">
      <w:pPr>
        <w:rPr>
          <w:b w:val="0"/>
          <w:bCs w:val="0"/>
          <w:caps/>
          <w:sz w:val="24"/>
          <w:szCs w:val="24"/>
          <w:rtl/>
        </w:rPr>
      </w:pPr>
    </w:p>
    <w:p w14:paraId="74434377" w14:textId="77777777" w:rsidR="001E2274" w:rsidRDefault="000A5C33" w:rsidP="00695A68">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24A89769" w14:textId="703D21B6" w:rsidR="001E2274" w:rsidRDefault="00FF14FD" w:rsidP="00695A68">
      <w:pPr>
        <w:rPr>
          <w:b w:val="0"/>
          <w:bCs w:val="0"/>
          <w:caps/>
          <w:sz w:val="24"/>
          <w:szCs w:val="24"/>
          <w:rtl/>
        </w:rPr>
      </w:pPr>
      <w:r>
        <w:rPr>
          <w:rFonts w:hint="cs"/>
          <w:b w:val="0"/>
          <w:bCs w:val="0"/>
          <w:caps/>
          <w:sz w:val="24"/>
          <w:szCs w:val="24"/>
          <w:rtl/>
        </w:rPr>
        <w:t xml:space="preserve">שאלו אותי האם יש אפשרות שנתקן את ה, החלטה על הנחל שניה, </w:t>
      </w:r>
    </w:p>
    <w:p w14:paraId="14057ECF" w14:textId="77777777" w:rsidR="001E2274" w:rsidRDefault="001E2274" w:rsidP="00695A68">
      <w:pPr>
        <w:rPr>
          <w:b w:val="0"/>
          <w:bCs w:val="0"/>
          <w:caps/>
          <w:sz w:val="24"/>
          <w:szCs w:val="24"/>
          <w:rtl/>
        </w:rPr>
      </w:pPr>
    </w:p>
    <w:p w14:paraId="7815A5FB" w14:textId="77777777" w:rsidR="001E2274" w:rsidRDefault="003109B2" w:rsidP="00462A61">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75E65D47" w14:textId="53803247" w:rsidR="001E2274" w:rsidRDefault="00FF14FD" w:rsidP="00462A61">
      <w:pPr>
        <w:rPr>
          <w:b w:val="0"/>
          <w:bCs w:val="0"/>
          <w:caps/>
          <w:sz w:val="24"/>
          <w:szCs w:val="24"/>
          <w:rtl/>
        </w:rPr>
      </w:pPr>
      <w:r>
        <w:rPr>
          <w:rFonts w:hint="cs"/>
          <w:b w:val="0"/>
          <w:bCs w:val="0"/>
          <w:caps/>
          <w:sz w:val="24"/>
          <w:szCs w:val="24"/>
          <w:rtl/>
        </w:rPr>
        <w:t>כן</w:t>
      </w:r>
      <w:r w:rsidR="000F703D">
        <w:rPr>
          <w:rFonts w:hint="cs"/>
          <w:b w:val="0"/>
          <w:bCs w:val="0"/>
          <w:caps/>
          <w:sz w:val="24"/>
          <w:szCs w:val="24"/>
          <w:rtl/>
        </w:rPr>
        <w:t xml:space="preserve"> </w:t>
      </w:r>
      <w:r w:rsidR="00462A61">
        <w:rPr>
          <w:rFonts w:hint="cs"/>
          <w:b w:val="0"/>
          <w:bCs w:val="0"/>
          <w:caps/>
          <w:sz w:val="24"/>
          <w:szCs w:val="24"/>
          <w:rtl/>
        </w:rPr>
        <w:t xml:space="preserve">... </w:t>
      </w:r>
    </w:p>
    <w:p w14:paraId="31DE87E4" w14:textId="77777777" w:rsidR="001E2274" w:rsidRDefault="001E2274" w:rsidP="00462A61">
      <w:pPr>
        <w:rPr>
          <w:b w:val="0"/>
          <w:bCs w:val="0"/>
          <w:caps/>
          <w:sz w:val="24"/>
          <w:szCs w:val="24"/>
          <w:rtl/>
        </w:rPr>
      </w:pPr>
    </w:p>
    <w:p w14:paraId="5D68AB79" w14:textId="77777777" w:rsidR="001E2274" w:rsidRDefault="000A5C33" w:rsidP="00462A61">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0E3A75C6" w14:textId="718D865E" w:rsidR="001E2274" w:rsidRDefault="00462A61" w:rsidP="00462A61">
      <w:pPr>
        <w:rPr>
          <w:b w:val="0"/>
          <w:bCs w:val="0"/>
          <w:caps/>
          <w:sz w:val="24"/>
          <w:szCs w:val="24"/>
          <w:rtl/>
        </w:rPr>
      </w:pPr>
      <w:r>
        <w:rPr>
          <w:rFonts w:hint="cs"/>
          <w:b w:val="0"/>
          <w:bCs w:val="0"/>
          <w:caps/>
          <w:sz w:val="24"/>
          <w:szCs w:val="24"/>
          <w:rtl/>
        </w:rPr>
        <w:t>טוב לא יודע מה קרה</w:t>
      </w:r>
    </w:p>
    <w:p w14:paraId="4110149D" w14:textId="77777777" w:rsidR="001E2274" w:rsidRDefault="001E2274" w:rsidP="00462A61">
      <w:pPr>
        <w:rPr>
          <w:b w:val="0"/>
          <w:bCs w:val="0"/>
          <w:caps/>
          <w:sz w:val="24"/>
          <w:szCs w:val="24"/>
          <w:rtl/>
        </w:rPr>
      </w:pPr>
    </w:p>
    <w:p w14:paraId="43E4B5B5" w14:textId="77777777" w:rsidR="001E2274" w:rsidRDefault="003109B2" w:rsidP="00462A61">
      <w:pPr>
        <w:rPr>
          <w:caps/>
          <w:sz w:val="24"/>
          <w:szCs w:val="24"/>
          <w:u w:val="single"/>
          <w:rtl/>
        </w:rPr>
      </w:pPr>
      <w:r w:rsidRPr="003109B2">
        <w:rPr>
          <w:rFonts w:hint="cs"/>
          <w:caps/>
          <w:sz w:val="24"/>
          <w:szCs w:val="24"/>
          <w:u w:val="single"/>
          <w:rtl/>
        </w:rPr>
        <w:lastRenderedPageBreak/>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25E1D541" w14:textId="13872D62" w:rsidR="001E2274" w:rsidRDefault="00462A61" w:rsidP="00462A61">
      <w:pPr>
        <w:rPr>
          <w:b w:val="0"/>
          <w:bCs w:val="0"/>
          <w:caps/>
          <w:sz w:val="24"/>
          <w:szCs w:val="24"/>
          <w:rtl/>
        </w:rPr>
      </w:pPr>
      <w:r>
        <w:rPr>
          <w:rFonts w:hint="cs"/>
          <w:b w:val="0"/>
          <w:bCs w:val="0"/>
          <w:caps/>
          <w:sz w:val="24"/>
          <w:szCs w:val="24"/>
          <w:rtl/>
        </w:rPr>
        <w:t>מה שאלו</w:t>
      </w:r>
    </w:p>
    <w:p w14:paraId="20F39C42" w14:textId="77777777" w:rsidR="001E2274" w:rsidRDefault="001E2274" w:rsidP="00462A61">
      <w:pPr>
        <w:rPr>
          <w:b w:val="0"/>
          <w:bCs w:val="0"/>
          <w:caps/>
          <w:sz w:val="24"/>
          <w:szCs w:val="24"/>
          <w:rtl/>
        </w:rPr>
      </w:pPr>
    </w:p>
    <w:p w14:paraId="1CD1D3E0" w14:textId="77777777" w:rsidR="001E2274" w:rsidRDefault="000A5C33" w:rsidP="00462A61">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764AF014" w14:textId="381BC7EE" w:rsidR="001E2274" w:rsidRDefault="00462A61" w:rsidP="00462A61">
      <w:pPr>
        <w:rPr>
          <w:b w:val="0"/>
          <w:bCs w:val="0"/>
          <w:caps/>
          <w:sz w:val="24"/>
          <w:szCs w:val="24"/>
          <w:rtl/>
        </w:rPr>
      </w:pPr>
      <w:r>
        <w:rPr>
          <w:rFonts w:hint="cs"/>
          <w:b w:val="0"/>
          <w:bCs w:val="0"/>
          <w:caps/>
          <w:sz w:val="24"/>
          <w:szCs w:val="24"/>
          <w:rtl/>
        </w:rPr>
        <w:t>מחקה את ה,</w:t>
      </w:r>
    </w:p>
    <w:p w14:paraId="3CBE65EB" w14:textId="77777777" w:rsidR="001E2274" w:rsidRDefault="001E2274" w:rsidP="00462A61">
      <w:pPr>
        <w:rPr>
          <w:b w:val="0"/>
          <w:bCs w:val="0"/>
          <w:caps/>
          <w:sz w:val="24"/>
          <w:szCs w:val="24"/>
          <w:rtl/>
        </w:rPr>
      </w:pPr>
    </w:p>
    <w:p w14:paraId="4ED664A9" w14:textId="77777777" w:rsidR="001E2274" w:rsidRDefault="003109B2" w:rsidP="00462A61">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3734D381" w14:textId="38B9E6C2" w:rsidR="001E2274" w:rsidRDefault="00462A61" w:rsidP="00462A61">
      <w:pPr>
        <w:rPr>
          <w:b w:val="0"/>
          <w:bCs w:val="0"/>
          <w:caps/>
          <w:sz w:val="24"/>
          <w:szCs w:val="24"/>
          <w:rtl/>
        </w:rPr>
      </w:pPr>
      <w:r>
        <w:rPr>
          <w:rFonts w:hint="cs"/>
          <w:b w:val="0"/>
          <w:bCs w:val="0"/>
          <w:caps/>
          <w:sz w:val="24"/>
          <w:szCs w:val="24"/>
          <w:rtl/>
        </w:rPr>
        <w:t>מה הייתה רוח הדברים מי?</w:t>
      </w:r>
    </w:p>
    <w:p w14:paraId="6F58CF52" w14:textId="77777777" w:rsidR="001E2274" w:rsidRDefault="001E2274" w:rsidP="00462A61">
      <w:pPr>
        <w:rPr>
          <w:b w:val="0"/>
          <w:bCs w:val="0"/>
          <w:caps/>
          <w:sz w:val="24"/>
          <w:szCs w:val="24"/>
          <w:rtl/>
        </w:rPr>
      </w:pPr>
    </w:p>
    <w:p w14:paraId="6E79D911" w14:textId="77777777" w:rsidR="001E2274" w:rsidRDefault="000A5C33" w:rsidP="00462A61">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57E2F2B6" w14:textId="11E08C7A" w:rsidR="001E2274" w:rsidRDefault="00462A61" w:rsidP="00462A61">
      <w:pPr>
        <w:rPr>
          <w:b w:val="0"/>
          <w:bCs w:val="0"/>
          <w:caps/>
          <w:sz w:val="24"/>
          <w:szCs w:val="24"/>
          <w:rtl/>
        </w:rPr>
      </w:pPr>
      <w:r>
        <w:rPr>
          <w:rFonts w:hint="cs"/>
          <w:b w:val="0"/>
          <w:bCs w:val="0"/>
          <w:caps/>
          <w:sz w:val="24"/>
          <w:szCs w:val="24"/>
          <w:rtl/>
        </w:rPr>
        <w:t>לגבי ה, לגבי הבקשה ל, לכל ה, נושא של הזיהום זה יכול להיות משהו (לא ברור)</w:t>
      </w:r>
    </w:p>
    <w:p w14:paraId="3D166CA8" w14:textId="77777777" w:rsidR="001E2274" w:rsidRDefault="001E2274" w:rsidP="00462A61">
      <w:pPr>
        <w:rPr>
          <w:b w:val="0"/>
          <w:bCs w:val="0"/>
          <w:caps/>
          <w:sz w:val="24"/>
          <w:szCs w:val="24"/>
          <w:rtl/>
        </w:rPr>
      </w:pPr>
    </w:p>
    <w:p w14:paraId="57B1A043" w14:textId="77777777" w:rsidR="001E2274" w:rsidRDefault="003109B2" w:rsidP="00462A61">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75D4EE07" w14:textId="53895C95" w:rsidR="001E2274" w:rsidRDefault="008A374F" w:rsidP="00462A61">
      <w:pPr>
        <w:rPr>
          <w:b w:val="0"/>
          <w:bCs w:val="0"/>
          <w:caps/>
          <w:sz w:val="24"/>
          <w:szCs w:val="24"/>
          <w:rtl/>
        </w:rPr>
      </w:pPr>
      <w:r>
        <w:rPr>
          <w:rFonts w:hint="cs"/>
          <w:b w:val="0"/>
          <w:bCs w:val="0"/>
          <w:caps/>
          <w:sz w:val="24"/>
          <w:szCs w:val="24"/>
          <w:rtl/>
        </w:rPr>
        <w:t>על הבית על הנחל?</w:t>
      </w:r>
    </w:p>
    <w:p w14:paraId="20534A37" w14:textId="77777777" w:rsidR="001E2274" w:rsidRDefault="001E2274" w:rsidP="00462A61">
      <w:pPr>
        <w:rPr>
          <w:b w:val="0"/>
          <w:bCs w:val="0"/>
          <w:caps/>
          <w:sz w:val="24"/>
          <w:szCs w:val="24"/>
          <w:rtl/>
        </w:rPr>
      </w:pPr>
    </w:p>
    <w:p w14:paraId="36154769" w14:textId="77777777" w:rsidR="001E2274" w:rsidRDefault="000A5C33" w:rsidP="00462A61">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250C949F" w14:textId="545E05E7" w:rsidR="001E2274" w:rsidRDefault="008A374F" w:rsidP="00462A61">
      <w:pPr>
        <w:rPr>
          <w:b w:val="0"/>
          <w:bCs w:val="0"/>
          <w:caps/>
          <w:sz w:val="24"/>
          <w:szCs w:val="24"/>
          <w:rtl/>
        </w:rPr>
      </w:pPr>
      <w:r>
        <w:rPr>
          <w:rFonts w:hint="cs"/>
          <w:b w:val="0"/>
          <w:bCs w:val="0"/>
          <w:caps/>
          <w:sz w:val="24"/>
          <w:szCs w:val="24"/>
          <w:rtl/>
        </w:rPr>
        <w:t xml:space="preserve">לא, על ה, נחל הבית עריף </w:t>
      </w:r>
    </w:p>
    <w:p w14:paraId="3652EA03" w14:textId="77777777" w:rsidR="001E2274" w:rsidRDefault="001E2274" w:rsidP="00462A61">
      <w:pPr>
        <w:rPr>
          <w:b w:val="0"/>
          <w:bCs w:val="0"/>
          <w:caps/>
          <w:sz w:val="24"/>
          <w:szCs w:val="24"/>
          <w:rtl/>
        </w:rPr>
      </w:pPr>
    </w:p>
    <w:p w14:paraId="550C7529" w14:textId="77777777" w:rsidR="001E2274" w:rsidRDefault="00E5536A" w:rsidP="00462A61">
      <w:pPr>
        <w:rPr>
          <w:caps/>
          <w:sz w:val="24"/>
          <w:szCs w:val="24"/>
          <w:u w:val="single"/>
          <w:rtl/>
        </w:rPr>
      </w:pPr>
      <w:r w:rsidRPr="00E5536A">
        <w:rPr>
          <w:rFonts w:hint="cs"/>
          <w:caps/>
          <w:sz w:val="24"/>
          <w:szCs w:val="24"/>
          <w:u w:val="single"/>
          <w:rtl/>
        </w:rPr>
        <w:t>גב</w:t>
      </w:r>
      <w:r w:rsidRPr="00E5536A">
        <w:rPr>
          <w:caps/>
          <w:sz w:val="24"/>
          <w:szCs w:val="24"/>
          <w:u w:val="single"/>
          <w:rtl/>
        </w:rPr>
        <w:t>'</w:t>
      </w:r>
      <w:r w:rsidRPr="00E5536A">
        <w:rPr>
          <w:rFonts w:hint="cs"/>
          <w:caps/>
          <w:sz w:val="24"/>
          <w:szCs w:val="24"/>
          <w:u w:val="single"/>
          <w:rtl/>
        </w:rPr>
        <w:t xml:space="preserve"> רוני גרניט - נציגת משרד הבריאות בוועדה המחוזית</w:t>
      </w:r>
      <w:r w:rsidR="001E2274">
        <w:rPr>
          <w:rFonts w:hint="cs"/>
          <w:caps/>
          <w:sz w:val="24"/>
          <w:szCs w:val="24"/>
          <w:u w:val="single"/>
          <w:rtl/>
        </w:rPr>
        <w:t>:</w:t>
      </w:r>
    </w:p>
    <w:p w14:paraId="1C382F04" w14:textId="69614E79" w:rsidR="001E2274" w:rsidRDefault="008A374F" w:rsidP="00462A61">
      <w:pPr>
        <w:rPr>
          <w:b w:val="0"/>
          <w:bCs w:val="0"/>
          <w:caps/>
          <w:sz w:val="24"/>
          <w:szCs w:val="24"/>
          <w:rtl/>
        </w:rPr>
      </w:pPr>
      <w:r>
        <w:rPr>
          <w:rFonts w:hint="cs"/>
          <w:b w:val="0"/>
          <w:bCs w:val="0"/>
          <w:caps/>
          <w:sz w:val="24"/>
          <w:szCs w:val="24"/>
          <w:rtl/>
        </w:rPr>
        <w:t xml:space="preserve">מפעל ניקוז </w:t>
      </w:r>
    </w:p>
    <w:p w14:paraId="25E83A40" w14:textId="77777777" w:rsidR="001E2274" w:rsidRDefault="001E2274" w:rsidP="00462A61">
      <w:pPr>
        <w:rPr>
          <w:b w:val="0"/>
          <w:bCs w:val="0"/>
          <w:caps/>
          <w:sz w:val="24"/>
          <w:szCs w:val="24"/>
          <w:rtl/>
        </w:rPr>
      </w:pPr>
    </w:p>
    <w:p w14:paraId="09EB9E71" w14:textId="77777777" w:rsidR="001E2274" w:rsidRDefault="000A3DA6" w:rsidP="00462A61">
      <w:pPr>
        <w:rPr>
          <w:caps/>
          <w:sz w:val="24"/>
          <w:szCs w:val="24"/>
          <w:u w:val="single"/>
          <w:rtl/>
        </w:rPr>
      </w:pPr>
      <w:r w:rsidRPr="000A3DA6">
        <w:rPr>
          <w:rFonts w:hint="cs"/>
          <w:caps/>
          <w:sz w:val="24"/>
          <w:szCs w:val="24"/>
          <w:u w:val="single"/>
          <w:rtl/>
        </w:rPr>
        <w:t>מר תומר דוידסון - נציג מנהל מקרקעי ישראל בוועדה המחוזית</w:t>
      </w:r>
      <w:r w:rsidR="001E2274">
        <w:rPr>
          <w:rFonts w:hint="cs"/>
          <w:caps/>
          <w:sz w:val="24"/>
          <w:szCs w:val="24"/>
          <w:u w:val="single"/>
          <w:rtl/>
        </w:rPr>
        <w:t>:</w:t>
      </w:r>
    </w:p>
    <w:p w14:paraId="23B659C8" w14:textId="59F793BD" w:rsidR="001E2274" w:rsidRDefault="008A374F" w:rsidP="00462A61">
      <w:pPr>
        <w:rPr>
          <w:b w:val="0"/>
          <w:bCs w:val="0"/>
          <w:caps/>
          <w:sz w:val="24"/>
          <w:szCs w:val="24"/>
          <w:rtl/>
        </w:rPr>
      </w:pPr>
      <w:r>
        <w:rPr>
          <w:rFonts w:hint="cs"/>
          <w:b w:val="0"/>
          <w:bCs w:val="0"/>
          <w:caps/>
          <w:sz w:val="24"/>
          <w:szCs w:val="24"/>
          <w:rtl/>
        </w:rPr>
        <w:t xml:space="preserve">מפעל ניקוז </w:t>
      </w:r>
    </w:p>
    <w:p w14:paraId="590F75D3" w14:textId="77777777" w:rsidR="001E2274" w:rsidRDefault="001E2274" w:rsidP="00462A61">
      <w:pPr>
        <w:rPr>
          <w:b w:val="0"/>
          <w:bCs w:val="0"/>
          <w:caps/>
          <w:sz w:val="24"/>
          <w:szCs w:val="24"/>
          <w:rtl/>
        </w:rPr>
      </w:pPr>
    </w:p>
    <w:p w14:paraId="7C594068" w14:textId="77777777" w:rsidR="001E2274" w:rsidRDefault="00E5536A" w:rsidP="00462A61">
      <w:pPr>
        <w:rPr>
          <w:caps/>
          <w:sz w:val="24"/>
          <w:szCs w:val="24"/>
          <w:u w:val="single"/>
          <w:rtl/>
        </w:rPr>
      </w:pPr>
      <w:r w:rsidRPr="00E5536A">
        <w:rPr>
          <w:rFonts w:hint="cs"/>
          <w:caps/>
          <w:sz w:val="24"/>
          <w:szCs w:val="24"/>
          <w:u w:val="single"/>
          <w:rtl/>
        </w:rPr>
        <w:t>גב</w:t>
      </w:r>
      <w:r w:rsidRPr="00E5536A">
        <w:rPr>
          <w:caps/>
          <w:sz w:val="24"/>
          <w:szCs w:val="24"/>
          <w:u w:val="single"/>
          <w:rtl/>
        </w:rPr>
        <w:t>'</w:t>
      </w:r>
      <w:r w:rsidRPr="00E5536A">
        <w:rPr>
          <w:rFonts w:hint="cs"/>
          <w:caps/>
          <w:sz w:val="24"/>
          <w:szCs w:val="24"/>
          <w:u w:val="single"/>
          <w:rtl/>
        </w:rPr>
        <w:t xml:space="preserve"> רוני גרניט - נציגת משרד הבריאות בוועדה המחוזית</w:t>
      </w:r>
      <w:r w:rsidR="001E2274">
        <w:rPr>
          <w:rFonts w:hint="cs"/>
          <w:caps/>
          <w:sz w:val="24"/>
          <w:szCs w:val="24"/>
          <w:u w:val="single"/>
          <w:rtl/>
        </w:rPr>
        <w:t>:</w:t>
      </w:r>
    </w:p>
    <w:p w14:paraId="17358427" w14:textId="2F2A144B" w:rsidR="001E2274" w:rsidRDefault="008A374F" w:rsidP="00462A61">
      <w:pPr>
        <w:rPr>
          <w:b w:val="0"/>
          <w:bCs w:val="0"/>
          <w:caps/>
          <w:sz w:val="24"/>
          <w:szCs w:val="24"/>
          <w:rtl/>
        </w:rPr>
      </w:pPr>
      <w:r>
        <w:rPr>
          <w:rFonts w:hint="cs"/>
          <w:b w:val="0"/>
          <w:bCs w:val="0"/>
          <w:caps/>
          <w:sz w:val="24"/>
          <w:szCs w:val="24"/>
          <w:rtl/>
        </w:rPr>
        <w:t>מה שדיברנו</w:t>
      </w:r>
    </w:p>
    <w:p w14:paraId="412811EB" w14:textId="77777777" w:rsidR="001E2274" w:rsidRDefault="001E2274" w:rsidP="00462A61">
      <w:pPr>
        <w:rPr>
          <w:b w:val="0"/>
          <w:bCs w:val="0"/>
          <w:caps/>
          <w:sz w:val="24"/>
          <w:szCs w:val="24"/>
          <w:rtl/>
        </w:rPr>
      </w:pPr>
    </w:p>
    <w:p w14:paraId="79BB0E38" w14:textId="77777777" w:rsidR="001E2274" w:rsidRDefault="003109B2" w:rsidP="00462A61">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2FAB0A05" w14:textId="0708DAB5" w:rsidR="001E2274" w:rsidRDefault="008A374F" w:rsidP="00462A61">
      <w:pPr>
        <w:rPr>
          <w:b w:val="0"/>
          <w:bCs w:val="0"/>
          <w:caps/>
          <w:sz w:val="24"/>
          <w:szCs w:val="24"/>
          <w:rtl/>
        </w:rPr>
      </w:pPr>
      <w:r>
        <w:rPr>
          <w:rFonts w:hint="cs"/>
          <w:b w:val="0"/>
          <w:bCs w:val="0"/>
          <w:caps/>
          <w:sz w:val="24"/>
          <w:szCs w:val="24"/>
          <w:rtl/>
        </w:rPr>
        <w:t>בקשר ל, איזה זיהום, אה בדיוק דיברתי עם ורד</w:t>
      </w:r>
    </w:p>
    <w:p w14:paraId="39443E49" w14:textId="77777777" w:rsidR="001E2274" w:rsidRDefault="001E2274" w:rsidP="00462A61">
      <w:pPr>
        <w:rPr>
          <w:b w:val="0"/>
          <w:bCs w:val="0"/>
          <w:caps/>
          <w:sz w:val="24"/>
          <w:szCs w:val="24"/>
          <w:rtl/>
        </w:rPr>
      </w:pPr>
    </w:p>
    <w:p w14:paraId="3B8EDA3A" w14:textId="77777777" w:rsidR="001E2274" w:rsidRDefault="000A5C33" w:rsidP="00462A61">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1B0D45F2" w14:textId="181D6A97" w:rsidR="001E2274" w:rsidRDefault="008A374F" w:rsidP="00462A61">
      <w:pPr>
        <w:rPr>
          <w:b w:val="0"/>
          <w:bCs w:val="0"/>
          <w:caps/>
          <w:sz w:val="24"/>
          <w:szCs w:val="24"/>
          <w:rtl/>
        </w:rPr>
      </w:pPr>
      <w:r>
        <w:rPr>
          <w:rFonts w:hint="cs"/>
          <w:b w:val="0"/>
          <w:bCs w:val="0"/>
          <w:caps/>
          <w:sz w:val="24"/>
          <w:szCs w:val="24"/>
          <w:rtl/>
        </w:rPr>
        <w:t xml:space="preserve">כן </w:t>
      </w:r>
    </w:p>
    <w:p w14:paraId="0A164F2A" w14:textId="77777777" w:rsidR="001E2274" w:rsidRDefault="001E2274" w:rsidP="00462A61">
      <w:pPr>
        <w:rPr>
          <w:b w:val="0"/>
          <w:bCs w:val="0"/>
          <w:caps/>
          <w:sz w:val="24"/>
          <w:szCs w:val="24"/>
          <w:rtl/>
        </w:rPr>
      </w:pPr>
    </w:p>
    <w:p w14:paraId="05F018EE" w14:textId="77777777" w:rsidR="001E2274" w:rsidRDefault="003109B2" w:rsidP="00462A61">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72932F3E" w14:textId="7256C5D3" w:rsidR="001E2274" w:rsidRDefault="008A374F" w:rsidP="00462A61">
      <w:pPr>
        <w:rPr>
          <w:b w:val="0"/>
          <w:bCs w:val="0"/>
          <w:caps/>
          <w:sz w:val="24"/>
          <w:szCs w:val="24"/>
          <w:rtl/>
        </w:rPr>
      </w:pPr>
      <w:r>
        <w:rPr>
          <w:rFonts w:hint="cs"/>
          <w:b w:val="0"/>
          <w:bCs w:val="0"/>
          <w:caps/>
          <w:sz w:val="24"/>
          <w:szCs w:val="24"/>
          <w:rtl/>
        </w:rPr>
        <w:t xml:space="preserve">היא כתבה, אנחנו ביקשנו משהו מאוד מאוד ממוקד. היא כתבה אין לי ברירה זה מופיע רק ככתמים במפת הזיהומים, אני בדיוק שאלתי אותה, האם אפשר בלי, </w:t>
      </w:r>
      <w:r w:rsidR="00914028">
        <w:rPr>
          <w:rFonts w:hint="cs"/>
          <w:b w:val="0"/>
          <w:bCs w:val="0"/>
          <w:caps/>
          <w:sz w:val="24"/>
          <w:szCs w:val="24"/>
          <w:rtl/>
        </w:rPr>
        <w:t xml:space="preserve">אז אנחנו אני ו, הרכז הוא פשוט ביום חופש אחרת הוא היה עונה לי </w:t>
      </w:r>
    </w:p>
    <w:p w14:paraId="14E7AD2A" w14:textId="77777777" w:rsidR="001E2274" w:rsidRDefault="001E2274" w:rsidP="00462A61">
      <w:pPr>
        <w:rPr>
          <w:b w:val="0"/>
          <w:bCs w:val="0"/>
          <w:caps/>
          <w:sz w:val="24"/>
          <w:szCs w:val="24"/>
          <w:rtl/>
        </w:rPr>
      </w:pPr>
    </w:p>
    <w:p w14:paraId="7DFC1C26" w14:textId="77777777" w:rsidR="001E2274" w:rsidRDefault="000A5C33" w:rsidP="00462A61">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2162DD53" w14:textId="66F91DE1" w:rsidR="001E2274" w:rsidRDefault="00914028" w:rsidP="00462A61">
      <w:pPr>
        <w:rPr>
          <w:b w:val="0"/>
          <w:bCs w:val="0"/>
          <w:caps/>
          <w:sz w:val="24"/>
          <w:szCs w:val="24"/>
          <w:rtl/>
        </w:rPr>
      </w:pPr>
      <w:r>
        <w:rPr>
          <w:rFonts w:hint="cs"/>
          <w:b w:val="0"/>
          <w:bCs w:val="0"/>
          <w:caps/>
          <w:sz w:val="24"/>
          <w:szCs w:val="24"/>
          <w:rtl/>
        </w:rPr>
        <w:t>טוב</w:t>
      </w:r>
    </w:p>
    <w:p w14:paraId="16EAF2DC" w14:textId="77777777" w:rsidR="001E2274" w:rsidRDefault="001E2274" w:rsidP="00462A61">
      <w:pPr>
        <w:rPr>
          <w:b w:val="0"/>
          <w:bCs w:val="0"/>
          <w:caps/>
          <w:sz w:val="24"/>
          <w:szCs w:val="24"/>
          <w:rtl/>
        </w:rPr>
      </w:pPr>
    </w:p>
    <w:p w14:paraId="24975EDC" w14:textId="77777777" w:rsidR="001E2274" w:rsidRDefault="003109B2" w:rsidP="00462A61">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32FF1FDC" w14:textId="4BD0CEB9" w:rsidR="001E2274" w:rsidRDefault="00914028" w:rsidP="00462A61">
      <w:pPr>
        <w:rPr>
          <w:b w:val="0"/>
          <w:bCs w:val="0"/>
          <w:caps/>
          <w:sz w:val="24"/>
          <w:szCs w:val="24"/>
          <w:rtl/>
        </w:rPr>
      </w:pPr>
      <w:r>
        <w:rPr>
          <w:rFonts w:hint="cs"/>
          <w:b w:val="0"/>
          <w:bCs w:val="0"/>
          <w:caps/>
          <w:sz w:val="24"/>
          <w:szCs w:val="24"/>
          <w:rtl/>
        </w:rPr>
        <w:t xml:space="preserve">אז אני </w:t>
      </w:r>
    </w:p>
    <w:p w14:paraId="4E73AA27" w14:textId="77777777" w:rsidR="001E2274" w:rsidRDefault="001E2274" w:rsidP="00462A61">
      <w:pPr>
        <w:rPr>
          <w:b w:val="0"/>
          <w:bCs w:val="0"/>
          <w:caps/>
          <w:sz w:val="24"/>
          <w:szCs w:val="24"/>
          <w:rtl/>
        </w:rPr>
      </w:pPr>
    </w:p>
    <w:p w14:paraId="5FCFA22A" w14:textId="77777777" w:rsidR="001E2274" w:rsidRDefault="000A5C33" w:rsidP="00462A61">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12179390" w14:textId="5E1ED49E" w:rsidR="001E2274" w:rsidRDefault="00914028" w:rsidP="00462A61">
      <w:pPr>
        <w:rPr>
          <w:b w:val="0"/>
          <w:bCs w:val="0"/>
          <w:caps/>
          <w:sz w:val="24"/>
          <w:szCs w:val="24"/>
          <w:rtl/>
        </w:rPr>
      </w:pPr>
      <w:r>
        <w:rPr>
          <w:rFonts w:hint="cs"/>
          <w:b w:val="0"/>
          <w:bCs w:val="0"/>
          <w:caps/>
          <w:sz w:val="24"/>
          <w:szCs w:val="24"/>
          <w:rtl/>
        </w:rPr>
        <w:t>אין לך יכולת ...</w:t>
      </w:r>
    </w:p>
    <w:p w14:paraId="465377E7" w14:textId="77777777" w:rsidR="001E2274" w:rsidRDefault="001E2274" w:rsidP="00462A61">
      <w:pPr>
        <w:rPr>
          <w:b w:val="0"/>
          <w:bCs w:val="0"/>
          <w:caps/>
          <w:sz w:val="24"/>
          <w:szCs w:val="24"/>
          <w:rtl/>
        </w:rPr>
      </w:pPr>
    </w:p>
    <w:p w14:paraId="2D427B50" w14:textId="77777777" w:rsidR="001E2274" w:rsidRDefault="003109B2" w:rsidP="00462A61">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0351B609" w14:textId="3B8D0D42" w:rsidR="001E2274" w:rsidRDefault="00914028" w:rsidP="00462A61">
      <w:pPr>
        <w:rPr>
          <w:b w:val="0"/>
          <w:bCs w:val="0"/>
          <w:caps/>
          <w:sz w:val="24"/>
          <w:szCs w:val="24"/>
          <w:rtl/>
        </w:rPr>
      </w:pPr>
      <w:r>
        <w:rPr>
          <w:rFonts w:hint="cs"/>
          <w:b w:val="0"/>
          <w:bCs w:val="0"/>
          <w:caps/>
          <w:sz w:val="24"/>
          <w:szCs w:val="24"/>
          <w:rtl/>
        </w:rPr>
        <w:lastRenderedPageBreak/>
        <w:t>אין לי יכולת להחליט בדבר</w:t>
      </w:r>
    </w:p>
    <w:p w14:paraId="0B2BBBAD" w14:textId="77777777" w:rsidR="001E2274" w:rsidRDefault="001E2274" w:rsidP="00462A61">
      <w:pPr>
        <w:rPr>
          <w:b w:val="0"/>
          <w:bCs w:val="0"/>
          <w:caps/>
          <w:sz w:val="24"/>
          <w:szCs w:val="24"/>
          <w:rtl/>
        </w:rPr>
      </w:pPr>
    </w:p>
    <w:p w14:paraId="042BF56A" w14:textId="77777777" w:rsidR="001E2274" w:rsidRDefault="000A5C33" w:rsidP="00462A61">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38DA5F51" w14:textId="6A8179D6" w:rsidR="001E2274" w:rsidRDefault="00914028" w:rsidP="00462A61">
      <w:pPr>
        <w:rPr>
          <w:b w:val="0"/>
          <w:bCs w:val="0"/>
          <w:caps/>
          <w:sz w:val="24"/>
          <w:szCs w:val="24"/>
          <w:rtl/>
        </w:rPr>
      </w:pPr>
      <w:r>
        <w:rPr>
          <w:rFonts w:hint="cs"/>
          <w:b w:val="0"/>
          <w:bCs w:val="0"/>
          <w:caps/>
          <w:sz w:val="24"/>
          <w:szCs w:val="24"/>
          <w:rtl/>
        </w:rPr>
        <w:t xml:space="preserve">בסדר </w:t>
      </w:r>
    </w:p>
    <w:p w14:paraId="27CB9EC3" w14:textId="77777777" w:rsidR="001E2274" w:rsidRDefault="001E2274" w:rsidP="00462A61">
      <w:pPr>
        <w:rPr>
          <w:b w:val="0"/>
          <w:bCs w:val="0"/>
          <w:caps/>
          <w:sz w:val="24"/>
          <w:szCs w:val="24"/>
          <w:rtl/>
        </w:rPr>
      </w:pPr>
    </w:p>
    <w:p w14:paraId="39B7E078" w14:textId="77777777" w:rsidR="001E2274" w:rsidRDefault="003109B2" w:rsidP="00462A61">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6D0B3558" w14:textId="2572A1DA" w:rsidR="001E2274" w:rsidRDefault="00914028" w:rsidP="00462A61">
      <w:pPr>
        <w:rPr>
          <w:b w:val="0"/>
          <w:bCs w:val="0"/>
          <w:caps/>
          <w:sz w:val="24"/>
          <w:szCs w:val="24"/>
          <w:rtl/>
        </w:rPr>
      </w:pPr>
      <w:r>
        <w:rPr>
          <w:rFonts w:hint="cs"/>
          <w:b w:val="0"/>
          <w:bCs w:val="0"/>
          <w:caps/>
          <w:sz w:val="24"/>
          <w:szCs w:val="24"/>
          <w:rtl/>
        </w:rPr>
        <w:t>אוקיי?</w:t>
      </w:r>
    </w:p>
    <w:p w14:paraId="49965A2F" w14:textId="77777777" w:rsidR="001E2274" w:rsidRDefault="001E2274" w:rsidP="00462A61">
      <w:pPr>
        <w:rPr>
          <w:b w:val="0"/>
          <w:bCs w:val="0"/>
          <w:caps/>
          <w:sz w:val="24"/>
          <w:szCs w:val="24"/>
          <w:rtl/>
        </w:rPr>
      </w:pPr>
    </w:p>
    <w:p w14:paraId="374C7BED" w14:textId="77777777" w:rsidR="001E2274" w:rsidRDefault="000A5C33" w:rsidP="00462A61">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37BD4DA4" w14:textId="5E2B1EE1" w:rsidR="001E2274" w:rsidRDefault="00914028" w:rsidP="00462A61">
      <w:pPr>
        <w:rPr>
          <w:b w:val="0"/>
          <w:bCs w:val="0"/>
          <w:caps/>
          <w:sz w:val="24"/>
          <w:szCs w:val="24"/>
          <w:rtl/>
        </w:rPr>
      </w:pPr>
      <w:r>
        <w:rPr>
          <w:rFonts w:hint="cs"/>
          <w:b w:val="0"/>
          <w:bCs w:val="0"/>
          <w:caps/>
          <w:sz w:val="24"/>
          <w:szCs w:val="24"/>
          <w:rtl/>
        </w:rPr>
        <w:t xml:space="preserve">כן </w:t>
      </w:r>
    </w:p>
    <w:p w14:paraId="280E9185" w14:textId="77777777" w:rsidR="001E2274" w:rsidRDefault="001E2274" w:rsidP="00462A61">
      <w:pPr>
        <w:rPr>
          <w:b w:val="0"/>
          <w:bCs w:val="0"/>
          <w:caps/>
          <w:sz w:val="24"/>
          <w:szCs w:val="24"/>
          <w:rtl/>
        </w:rPr>
      </w:pPr>
    </w:p>
    <w:p w14:paraId="4C86B1BC" w14:textId="77777777" w:rsidR="001E2274" w:rsidRDefault="003109B2" w:rsidP="00462A61">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3275AFF5" w14:textId="0C3AF2F1" w:rsidR="001E2274" w:rsidRDefault="00914028" w:rsidP="00462A61">
      <w:pPr>
        <w:rPr>
          <w:b w:val="0"/>
          <w:bCs w:val="0"/>
          <w:caps/>
          <w:sz w:val="24"/>
          <w:szCs w:val="24"/>
          <w:rtl/>
        </w:rPr>
      </w:pPr>
      <w:r>
        <w:rPr>
          <w:rFonts w:hint="cs"/>
          <w:b w:val="0"/>
          <w:bCs w:val="0"/>
          <w:caps/>
          <w:sz w:val="24"/>
          <w:szCs w:val="24"/>
          <w:rtl/>
        </w:rPr>
        <w:t xml:space="preserve">אני מאוד הייתי רוצה כי זה באמת נחל וזה, אבל זה מופיע וגם אמרנו נעשו שם סקרים באזור, הם </w:t>
      </w:r>
      <w:r w:rsidR="00FE68DF">
        <w:rPr>
          <w:rFonts w:hint="cs"/>
          <w:b w:val="0"/>
          <w:bCs w:val="0"/>
          <w:caps/>
          <w:sz w:val="24"/>
          <w:szCs w:val="24"/>
          <w:rtl/>
        </w:rPr>
        <w:t xml:space="preserve">צריכים רק לאגד לראות </w:t>
      </w:r>
      <w:r w:rsidR="005B26D2">
        <w:rPr>
          <w:rFonts w:hint="cs"/>
          <w:b w:val="0"/>
          <w:bCs w:val="0"/>
          <w:caps/>
          <w:sz w:val="24"/>
          <w:szCs w:val="24"/>
          <w:rtl/>
        </w:rPr>
        <w:t xml:space="preserve">ואנחנו ניתן הנחיות זה באמת לא כמו בינוי רגיל אבל ואנחנו לא רוצים לעכב את זה, אבל </w:t>
      </w:r>
    </w:p>
    <w:p w14:paraId="51F169FE" w14:textId="77777777" w:rsidR="001E2274" w:rsidRDefault="001E2274" w:rsidP="00462A61">
      <w:pPr>
        <w:rPr>
          <w:b w:val="0"/>
          <w:bCs w:val="0"/>
          <w:caps/>
          <w:sz w:val="24"/>
          <w:szCs w:val="24"/>
          <w:rtl/>
        </w:rPr>
      </w:pPr>
    </w:p>
    <w:p w14:paraId="26CF45EE" w14:textId="77777777" w:rsidR="001E2274" w:rsidRDefault="000A5C33" w:rsidP="005B26D2">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7FD084C6" w14:textId="665D5D40" w:rsidR="001E2274" w:rsidRDefault="005B26D2" w:rsidP="005B26D2">
      <w:pPr>
        <w:rPr>
          <w:b w:val="0"/>
          <w:bCs w:val="0"/>
          <w:caps/>
          <w:sz w:val="24"/>
          <w:szCs w:val="24"/>
          <w:rtl/>
        </w:rPr>
      </w:pPr>
      <w:r>
        <w:rPr>
          <w:rFonts w:hint="cs"/>
          <w:b w:val="0"/>
          <w:bCs w:val="0"/>
          <w:caps/>
          <w:sz w:val="24"/>
          <w:szCs w:val="24"/>
          <w:rtl/>
        </w:rPr>
        <w:t xml:space="preserve">אבל כמה חלופות יש לך ... </w:t>
      </w:r>
    </w:p>
    <w:p w14:paraId="357C0479" w14:textId="77777777" w:rsidR="001E2274" w:rsidRDefault="001E2274" w:rsidP="005B26D2">
      <w:pPr>
        <w:rPr>
          <w:b w:val="0"/>
          <w:bCs w:val="0"/>
          <w:caps/>
          <w:sz w:val="24"/>
          <w:szCs w:val="24"/>
          <w:rtl/>
        </w:rPr>
      </w:pPr>
    </w:p>
    <w:p w14:paraId="260A7EA9" w14:textId="77777777" w:rsidR="001E2274" w:rsidRDefault="00FC27D6" w:rsidP="005B26D2">
      <w:pPr>
        <w:rPr>
          <w:caps/>
          <w:sz w:val="24"/>
          <w:szCs w:val="24"/>
          <w:u w:val="single"/>
          <w:rtl/>
        </w:rPr>
      </w:pPr>
      <w:r w:rsidRPr="00FC27D6">
        <w:rPr>
          <w:rFonts w:hint="cs"/>
          <w:caps/>
          <w:sz w:val="24"/>
          <w:szCs w:val="24"/>
          <w:u w:val="single"/>
          <w:rtl/>
        </w:rPr>
        <w:t>מר ליאור רגב - נציג לשכת התכנון</w:t>
      </w:r>
      <w:r w:rsidR="001E2274">
        <w:rPr>
          <w:rFonts w:hint="cs"/>
          <w:caps/>
          <w:sz w:val="24"/>
          <w:szCs w:val="24"/>
          <w:u w:val="single"/>
          <w:rtl/>
        </w:rPr>
        <w:t>:</w:t>
      </w:r>
    </w:p>
    <w:p w14:paraId="7F75FE96" w14:textId="78BA8197" w:rsidR="001E2274" w:rsidRDefault="005B26D2" w:rsidP="005B26D2">
      <w:pPr>
        <w:rPr>
          <w:b w:val="0"/>
          <w:bCs w:val="0"/>
          <w:caps/>
          <w:sz w:val="24"/>
          <w:szCs w:val="24"/>
          <w:rtl/>
        </w:rPr>
      </w:pPr>
      <w:r>
        <w:rPr>
          <w:rFonts w:hint="cs"/>
          <w:b w:val="0"/>
          <w:bCs w:val="0"/>
          <w:caps/>
          <w:sz w:val="24"/>
          <w:szCs w:val="24"/>
          <w:rtl/>
        </w:rPr>
        <w:t xml:space="preserve">מחפש את ה, אחרונה </w:t>
      </w:r>
    </w:p>
    <w:p w14:paraId="71C46F92" w14:textId="77777777" w:rsidR="001E2274" w:rsidRDefault="001E2274" w:rsidP="005B26D2">
      <w:pPr>
        <w:rPr>
          <w:b w:val="0"/>
          <w:bCs w:val="0"/>
          <w:caps/>
          <w:sz w:val="24"/>
          <w:szCs w:val="24"/>
          <w:rtl/>
        </w:rPr>
      </w:pPr>
    </w:p>
    <w:p w14:paraId="3D89C8A6" w14:textId="77777777" w:rsidR="001E2274" w:rsidRDefault="000A5C33" w:rsidP="005B26D2">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114DF433" w14:textId="7BA9D628" w:rsidR="001E2274" w:rsidRDefault="0042134F" w:rsidP="005B26D2">
      <w:pPr>
        <w:rPr>
          <w:b w:val="0"/>
          <w:bCs w:val="0"/>
          <w:caps/>
          <w:sz w:val="24"/>
          <w:szCs w:val="24"/>
          <w:rtl/>
        </w:rPr>
      </w:pPr>
      <w:r>
        <w:rPr>
          <w:rFonts w:hint="cs"/>
          <w:b w:val="0"/>
          <w:bCs w:val="0"/>
          <w:caps/>
          <w:sz w:val="24"/>
          <w:szCs w:val="24"/>
          <w:rtl/>
        </w:rPr>
        <w:t xml:space="preserve">הנה זה </w:t>
      </w:r>
    </w:p>
    <w:p w14:paraId="17F9172C" w14:textId="77777777" w:rsidR="001E2274" w:rsidRDefault="001E2274" w:rsidP="005B26D2">
      <w:pPr>
        <w:rPr>
          <w:b w:val="0"/>
          <w:bCs w:val="0"/>
          <w:caps/>
          <w:sz w:val="24"/>
          <w:szCs w:val="24"/>
          <w:rtl/>
        </w:rPr>
      </w:pPr>
    </w:p>
    <w:p w14:paraId="51560CD7" w14:textId="77777777" w:rsidR="001E2274" w:rsidRDefault="00FC27D6" w:rsidP="005B26D2">
      <w:pPr>
        <w:rPr>
          <w:caps/>
          <w:sz w:val="24"/>
          <w:szCs w:val="24"/>
          <w:u w:val="single"/>
          <w:rtl/>
        </w:rPr>
      </w:pPr>
      <w:r w:rsidRPr="00FC27D6">
        <w:rPr>
          <w:rFonts w:hint="cs"/>
          <w:caps/>
          <w:sz w:val="24"/>
          <w:szCs w:val="24"/>
          <w:u w:val="single"/>
          <w:rtl/>
        </w:rPr>
        <w:t>מר ליאור רגב - נציג לשכת התכנון</w:t>
      </w:r>
      <w:r w:rsidR="001E2274">
        <w:rPr>
          <w:rFonts w:hint="cs"/>
          <w:caps/>
          <w:sz w:val="24"/>
          <w:szCs w:val="24"/>
          <w:u w:val="single"/>
          <w:rtl/>
        </w:rPr>
        <w:t>:</w:t>
      </w:r>
    </w:p>
    <w:p w14:paraId="52817EAE" w14:textId="69E3558E" w:rsidR="001E2274" w:rsidRDefault="0042134F" w:rsidP="005B26D2">
      <w:pPr>
        <w:rPr>
          <w:b w:val="0"/>
          <w:bCs w:val="0"/>
          <w:caps/>
          <w:sz w:val="24"/>
          <w:szCs w:val="24"/>
          <w:rtl/>
        </w:rPr>
      </w:pPr>
      <w:r>
        <w:rPr>
          <w:rFonts w:hint="cs"/>
          <w:b w:val="0"/>
          <w:bCs w:val="0"/>
          <w:caps/>
          <w:sz w:val="24"/>
          <w:szCs w:val="24"/>
          <w:rtl/>
        </w:rPr>
        <w:t xml:space="preserve">זה כן </w:t>
      </w:r>
    </w:p>
    <w:p w14:paraId="49FAB273" w14:textId="77777777" w:rsidR="001E2274" w:rsidRDefault="001E2274" w:rsidP="005B26D2">
      <w:pPr>
        <w:rPr>
          <w:b w:val="0"/>
          <w:bCs w:val="0"/>
          <w:caps/>
          <w:sz w:val="24"/>
          <w:szCs w:val="24"/>
          <w:rtl/>
        </w:rPr>
      </w:pPr>
    </w:p>
    <w:p w14:paraId="02B56C43" w14:textId="77777777" w:rsidR="001E2274" w:rsidRDefault="000A5C33" w:rsidP="005B26D2">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63D7F99A" w14:textId="6D376F4A" w:rsidR="001E2274" w:rsidRDefault="0042134F" w:rsidP="005B26D2">
      <w:pPr>
        <w:rPr>
          <w:b w:val="0"/>
          <w:bCs w:val="0"/>
          <w:caps/>
          <w:sz w:val="24"/>
          <w:szCs w:val="24"/>
          <w:rtl/>
        </w:rPr>
      </w:pPr>
      <w:r>
        <w:rPr>
          <w:rFonts w:hint="cs"/>
          <w:b w:val="0"/>
          <w:bCs w:val="0"/>
          <w:caps/>
          <w:sz w:val="24"/>
          <w:szCs w:val="24"/>
          <w:rtl/>
        </w:rPr>
        <w:t xml:space="preserve">זה </w:t>
      </w:r>
    </w:p>
    <w:p w14:paraId="319CB9D9" w14:textId="77777777" w:rsidR="001E2274" w:rsidRDefault="001E2274" w:rsidP="005B26D2">
      <w:pPr>
        <w:rPr>
          <w:b w:val="0"/>
          <w:bCs w:val="0"/>
          <w:caps/>
          <w:sz w:val="24"/>
          <w:szCs w:val="24"/>
          <w:rtl/>
        </w:rPr>
      </w:pPr>
    </w:p>
    <w:p w14:paraId="77FB14FA" w14:textId="77777777" w:rsidR="001E2274" w:rsidRDefault="00FC27D6" w:rsidP="005B26D2">
      <w:pPr>
        <w:rPr>
          <w:caps/>
          <w:sz w:val="24"/>
          <w:szCs w:val="24"/>
          <w:u w:val="single"/>
          <w:rtl/>
        </w:rPr>
      </w:pPr>
      <w:r w:rsidRPr="00FC27D6">
        <w:rPr>
          <w:rFonts w:hint="cs"/>
          <w:caps/>
          <w:sz w:val="24"/>
          <w:szCs w:val="24"/>
          <w:u w:val="single"/>
          <w:rtl/>
        </w:rPr>
        <w:t>מר ליאור רגב - נציג לשכת התכנון</w:t>
      </w:r>
      <w:r w:rsidR="001E2274">
        <w:rPr>
          <w:rFonts w:hint="cs"/>
          <w:caps/>
          <w:sz w:val="24"/>
          <w:szCs w:val="24"/>
          <w:u w:val="single"/>
          <w:rtl/>
        </w:rPr>
        <w:t>:</w:t>
      </w:r>
    </w:p>
    <w:p w14:paraId="151526C6" w14:textId="0506FBEB" w:rsidR="001E2274" w:rsidRDefault="0042134F" w:rsidP="005B26D2">
      <w:pPr>
        <w:rPr>
          <w:b w:val="0"/>
          <w:bCs w:val="0"/>
          <w:caps/>
          <w:sz w:val="24"/>
          <w:szCs w:val="24"/>
          <w:rtl/>
        </w:rPr>
      </w:pPr>
      <w:r>
        <w:rPr>
          <w:rFonts w:hint="cs"/>
          <w:b w:val="0"/>
          <w:bCs w:val="0"/>
          <w:caps/>
          <w:sz w:val="24"/>
          <w:szCs w:val="24"/>
          <w:rtl/>
        </w:rPr>
        <w:t>... הם קצת האריכו את זה פה</w:t>
      </w:r>
    </w:p>
    <w:p w14:paraId="64928C07" w14:textId="77777777" w:rsidR="001E2274" w:rsidRDefault="001E2274" w:rsidP="005B26D2">
      <w:pPr>
        <w:rPr>
          <w:b w:val="0"/>
          <w:bCs w:val="0"/>
          <w:caps/>
          <w:sz w:val="24"/>
          <w:szCs w:val="24"/>
          <w:rtl/>
        </w:rPr>
      </w:pPr>
    </w:p>
    <w:p w14:paraId="758946CB" w14:textId="77777777" w:rsidR="001E2274" w:rsidRDefault="000A5C33" w:rsidP="005B26D2">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00664454" w14:textId="7660AAE7" w:rsidR="001E2274" w:rsidRDefault="0042134F" w:rsidP="005B26D2">
      <w:pPr>
        <w:rPr>
          <w:b w:val="0"/>
          <w:bCs w:val="0"/>
          <w:caps/>
          <w:sz w:val="24"/>
          <w:szCs w:val="24"/>
          <w:rtl/>
        </w:rPr>
      </w:pPr>
      <w:r>
        <w:rPr>
          <w:rFonts w:hint="cs"/>
          <w:b w:val="0"/>
          <w:bCs w:val="0"/>
          <w:caps/>
          <w:sz w:val="24"/>
          <w:szCs w:val="24"/>
          <w:rtl/>
        </w:rPr>
        <w:t xml:space="preserve">כן </w:t>
      </w:r>
    </w:p>
    <w:p w14:paraId="6512CC58" w14:textId="77777777" w:rsidR="001E2274" w:rsidRDefault="001E2274" w:rsidP="005B26D2">
      <w:pPr>
        <w:rPr>
          <w:b w:val="0"/>
          <w:bCs w:val="0"/>
          <w:caps/>
          <w:sz w:val="24"/>
          <w:szCs w:val="24"/>
          <w:rtl/>
        </w:rPr>
      </w:pPr>
    </w:p>
    <w:p w14:paraId="43D3F91D" w14:textId="77777777" w:rsidR="001E2274" w:rsidRDefault="003109B2" w:rsidP="005B26D2">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0D2E0D81" w14:textId="2E6DC2B9" w:rsidR="001E2274" w:rsidRDefault="0042134F" w:rsidP="005B26D2">
      <w:pPr>
        <w:rPr>
          <w:b w:val="0"/>
          <w:bCs w:val="0"/>
          <w:caps/>
          <w:sz w:val="24"/>
          <w:szCs w:val="24"/>
          <w:rtl/>
        </w:rPr>
      </w:pPr>
      <w:r>
        <w:rPr>
          <w:rFonts w:hint="cs"/>
          <w:b w:val="0"/>
          <w:bCs w:val="0"/>
          <w:caps/>
          <w:sz w:val="24"/>
          <w:szCs w:val="24"/>
          <w:rtl/>
        </w:rPr>
        <w:t xml:space="preserve">אנחנו לא ראינו את החלופות שאר החלופות של ה, בית על הנחל זאת אומרת </w:t>
      </w:r>
    </w:p>
    <w:p w14:paraId="1D364A13" w14:textId="77777777" w:rsidR="001E2274" w:rsidRDefault="001E2274" w:rsidP="005B26D2">
      <w:pPr>
        <w:rPr>
          <w:b w:val="0"/>
          <w:bCs w:val="0"/>
          <w:caps/>
          <w:sz w:val="24"/>
          <w:szCs w:val="24"/>
          <w:rtl/>
        </w:rPr>
      </w:pPr>
    </w:p>
    <w:p w14:paraId="07BEA062" w14:textId="77777777" w:rsidR="001E2274" w:rsidRDefault="00E5536A" w:rsidP="005B26D2">
      <w:pPr>
        <w:rPr>
          <w:caps/>
          <w:sz w:val="24"/>
          <w:szCs w:val="24"/>
          <w:u w:val="single"/>
          <w:rtl/>
        </w:rPr>
      </w:pPr>
      <w:r w:rsidRPr="00E5536A">
        <w:rPr>
          <w:rFonts w:hint="cs"/>
          <w:caps/>
          <w:sz w:val="24"/>
          <w:szCs w:val="24"/>
          <w:u w:val="single"/>
          <w:rtl/>
        </w:rPr>
        <w:t>גב</w:t>
      </w:r>
      <w:r w:rsidRPr="00E5536A">
        <w:rPr>
          <w:caps/>
          <w:sz w:val="24"/>
          <w:szCs w:val="24"/>
          <w:u w:val="single"/>
          <w:rtl/>
        </w:rPr>
        <w:t>'</w:t>
      </w:r>
      <w:r w:rsidRPr="00E5536A">
        <w:rPr>
          <w:rFonts w:hint="cs"/>
          <w:caps/>
          <w:sz w:val="24"/>
          <w:szCs w:val="24"/>
          <w:u w:val="single"/>
          <w:rtl/>
        </w:rPr>
        <w:t xml:space="preserve"> רוני גרניט - נציגת משרד הבריאות בוועדה המחוזית</w:t>
      </w:r>
      <w:r w:rsidR="001E2274">
        <w:rPr>
          <w:rFonts w:hint="cs"/>
          <w:caps/>
          <w:sz w:val="24"/>
          <w:szCs w:val="24"/>
          <w:u w:val="single"/>
          <w:rtl/>
        </w:rPr>
        <w:t>:</w:t>
      </w:r>
    </w:p>
    <w:p w14:paraId="18BD44E3" w14:textId="3608B96F" w:rsidR="001E2274" w:rsidRDefault="0042134F" w:rsidP="005B26D2">
      <w:pPr>
        <w:rPr>
          <w:b w:val="0"/>
          <w:bCs w:val="0"/>
          <w:caps/>
          <w:sz w:val="24"/>
          <w:szCs w:val="24"/>
          <w:rtl/>
        </w:rPr>
      </w:pPr>
      <w:r>
        <w:rPr>
          <w:rFonts w:hint="cs"/>
          <w:b w:val="0"/>
          <w:bCs w:val="0"/>
          <w:caps/>
          <w:sz w:val="24"/>
          <w:szCs w:val="24"/>
          <w:rtl/>
        </w:rPr>
        <w:t>ראינו שתיים רק</w:t>
      </w:r>
    </w:p>
    <w:p w14:paraId="46C48947" w14:textId="77777777" w:rsidR="001E2274" w:rsidRDefault="001E2274" w:rsidP="005B26D2">
      <w:pPr>
        <w:rPr>
          <w:b w:val="0"/>
          <w:bCs w:val="0"/>
          <w:caps/>
          <w:sz w:val="24"/>
          <w:szCs w:val="24"/>
          <w:rtl/>
        </w:rPr>
      </w:pPr>
    </w:p>
    <w:p w14:paraId="36130158" w14:textId="77777777" w:rsidR="001E2274" w:rsidRDefault="003109B2" w:rsidP="005B26D2">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4230C2AE" w14:textId="371B86E6" w:rsidR="001E2274" w:rsidRDefault="0042134F" w:rsidP="005B26D2">
      <w:pPr>
        <w:rPr>
          <w:b w:val="0"/>
          <w:bCs w:val="0"/>
          <w:caps/>
          <w:sz w:val="24"/>
          <w:szCs w:val="24"/>
          <w:rtl/>
        </w:rPr>
      </w:pPr>
      <w:r>
        <w:rPr>
          <w:rFonts w:hint="cs"/>
          <w:b w:val="0"/>
          <w:bCs w:val="0"/>
          <w:caps/>
          <w:sz w:val="24"/>
          <w:szCs w:val="24"/>
          <w:rtl/>
        </w:rPr>
        <w:t xml:space="preserve">לא, היה את התוכנית שהוגשה </w:t>
      </w:r>
    </w:p>
    <w:p w14:paraId="7CD3427B" w14:textId="77777777" w:rsidR="001E2274" w:rsidRDefault="001E2274" w:rsidP="005B26D2">
      <w:pPr>
        <w:rPr>
          <w:b w:val="0"/>
          <w:bCs w:val="0"/>
          <w:caps/>
          <w:sz w:val="24"/>
          <w:szCs w:val="24"/>
          <w:rtl/>
        </w:rPr>
      </w:pPr>
    </w:p>
    <w:p w14:paraId="09CE6556" w14:textId="77777777" w:rsidR="001E2274" w:rsidRDefault="00E5536A" w:rsidP="005B26D2">
      <w:pPr>
        <w:rPr>
          <w:caps/>
          <w:sz w:val="24"/>
          <w:szCs w:val="24"/>
          <w:u w:val="single"/>
          <w:rtl/>
        </w:rPr>
      </w:pPr>
      <w:r w:rsidRPr="00E5536A">
        <w:rPr>
          <w:rFonts w:hint="cs"/>
          <w:caps/>
          <w:sz w:val="24"/>
          <w:szCs w:val="24"/>
          <w:u w:val="single"/>
          <w:rtl/>
        </w:rPr>
        <w:t>גב</w:t>
      </w:r>
      <w:r w:rsidRPr="00E5536A">
        <w:rPr>
          <w:caps/>
          <w:sz w:val="24"/>
          <w:szCs w:val="24"/>
          <w:u w:val="single"/>
          <w:rtl/>
        </w:rPr>
        <w:t>'</w:t>
      </w:r>
      <w:r w:rsidRPr="00E5536A">
        <w:rPr>
          <w:rFonts w:hint="cs"/>
          <w:caps/>
          <w:sz w:val="24"/>
          <w:szCs w:val="24"/>
          <w:u w:val="single"/>
          <w:rtl/>
        </w:rPr>
        <w:t xml:space="preserve"> רוני גרניט - נציגת משרד הבריאות בוועדה המחוזית</w:t>
      </w:r>
      <w:r w:rsidR="001E2274">
        <w:rPr>
          <w:rFonts w:hint="cs"/>
          <w:caps/>
          <w:sz w:val="24"/>
          <w:szCs w:val="24"/>
          <w:u w:val="single"/>
          <w:rtl/>
        </w:rPr>
        <w:t>:</w:t>
      </w:r>
    </w:p>
    <w:p w14:paraId="1FC7E12D" w14:textId="12275401" w:rsidR="001E2274" w:rsidRDefault="0042134F" w:rsidP="005B26D2">
      <w:pPr>
        <w:rPr>
          <w:b w:val="0"/>
          <w:bCs w:val="0"/>
          <w:caps/>
          <w:sz w:val="24"/>
          <w:szCs w:val="24"/>
          <w:rtl/>
        </w:rPr>
      </w:pPr>
      <w:r>
        <w:rPr>
          <w:rFonts w:hint="cs"/>
          <w:b w:val="0"/>
          <w:bCs w:val="0"/>
          <w:caps/>
          <w:sz w:val="24"/>
          <w:szCs w:val="24"/>
          <w:rtl/>
        </w:rPr>
        <w:t xml:space="preserve">והחדשה עכשיו </w:t>
      </w:r>
    </w:p>
    <w:p w14:paraId="4FAA52C8" w14:textId="77777777" w:rsidR="001E2274" w:rsidRDefault="001E2274" w:rsidP="005B26D2">
      <w:pPr>
        <w:rPr>
          <w:b w:val="0"/>
          <w:bCs w:val="0"/>
          <w:caps/>
          <w:sz w:val="24"/>
          <w:szCs w:val="24"/>
          <w:rtl/>
        </w:rPr>
      </w:pPr>
    </w:p>
    <w:p w14:paraId="2E0E52C0" w14:textId="77777777" w:rsidR="001E2274" w:rsidRDefault="003109B2" w:rsidP="005B26D2">
      <w:pPr>
        <w:rPr>
          <w:caps/>
          <w:sz w:val="24"/>
          <w:szCs w:val="24"/>
          <w:u w:val="single"/>
          <w:rtl/>
        </w:rPr>
      </w:pPr>
      <w:r w:rsidRPr="003109B2">
        <w:rPr>
          <w:rFonts w:hint="cs"/>
          <w:caps/>
          <w:sz w:val="24"/>
          <w:szCs w:val="24"/>
          <w:u w:val="single"/>
          <w:rtl/>
        </w:rPr>
        <w:lastRenderedPageBreak/>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0CA74E0D" w14:textId="4E1245D8" w:rsidR="001E2274" w:rsidRDefault="0042134F" w:rsidP="005B26D2">
      <w:pPr>
        <w:rPr>
          <w:b w:val="0"/>
          <w:bCs w:val="0"/>
          <w:caps/>
          <w:sz w:val="24"/>
          <w:szCs w:val="24"/>
          <w:rtl/>
        </w:rPr>
      </w:pPr>
      <w:r>
        <w:rPr>
          <w:rFonts w:hint="cs"/>
          <w:b w:val="0"/>
          <w:bCs w:val="0"/>
          <w:caps/>
          <w:sz w:val="24"/>
          <w:szCs w:val="24"/>
          <w:rtl/>
        </w:rPr>
        <w:t>והחדשה שהיא בעייתית ב, ברמות שלה</w:t>
      </w:r>
    </w:p>
    <w:p w14:paraId="5436A449" w14:textId="77777777" w:rsidR="001E2274" w:rsidRDefault="001E2274" w:rsidP="005B26D2">
      <w:pPr>
        <w:rPr>
          <w:b w:val="0"/>
          <w:bCs w:val="0"/>
          <w:caps/>
          <w:sz w:val="24"/>
          <w:szCs w:val="24"/>
          <w:rtl/>
        </w:rPr>
      </w:pPr>
    </w:p>
    <w:p w14:paraId="0EC48D21" w14:textId="77777777" w:rsidR="001E2274" w:rsidRDefault="00E5536A" w:rsidP="005B26D2">
      <w:pPr>
        <w:rPr>
          <w:caps/>
          <w:sz w:val="24"/>
          <w:szCs w:val="24"/>
          <w:u w:val="single"/>
          <w:rtl/>
        </w:rPr>
      </w:pPr>
      <w:r w:rsidRPr="00E5536A">
        <w:rPr>
          <w:rFonts w:hint="cs"/>
          <w:caps/>
          <w:sz w:val="24"/>
          <w:szCs w:val="24"/>
          <w:u w:val="single"/>
          <w:rtl/>
        </w:rPr>
        <w:t>גב</w:t>
      </w:r>
      <w:r w:rsidRPr="00E5536A">
        <w:rPr>
          <w:caps/>
          <w:sz w:val="24"/>
          <w:szCs w:val="24"/>
          <w:u w:val="single"/>
          <w:rtl/>
        </w:rPr>
        <w:t>'</w:t>
      </w:r>
      <w:r w:rsidRPr="00E5536A">
        <w:rPr>
          <w:rFonts w:hint="cs"/>
          <w:caps/>
          <w:sz w:val="24"/>
          <w:szCs w:val="24"/>
          <w:u w:val="single"/>
          <w:rtl/>
        </w:rPr>
        <w:t xml:space="preserve"> רוני גרניט - נציגת משרד הבריאות בוועדה המחוזית</w:t>
      </w:r>
      <w:r w:rsidR="001E2274">
        <w:rPr>
          <w:rFonts w:hint="cs"/>
          <w:caps/>
          <w:sz w:val="24"/>
          <w:szCs w:val="24"/>
          <w:u w:val="single"/>
          <w:rtl/>
        </w:rPr>
        <w:t>:</w:t>
      </w:r>
    </w:p>
    <w:p w14:paraId="5592E1F7" w14:textId="76895D13" w:rsidR="001E2274" w:rsidRDefault="0042134F" w:rsidP="005B26D2">
      <w:pPr>
        <w:rPr>
          <w:b w:val="0"/>
          <w:bCs w:val="0"/>
          <w:caps/>
          <w:sz w:val="24"/>
          <w:szCs w:val="24"/>
          <w:rtl/>
        </w:rPr>
      </w:pPr>
      <w:r>
        <w:rPr>
          <w:rFonts w:hint="cs"/>
          <w:b w:val="0"/>
          <w:bCs w:val="0"/>
          <w:caps/>
          <w:sz w:val="24"/>
          <w:szCs w:val="24"/>
          <w:rtl/>
        </w:rPr>
        <w:t xml:space="preserve">כן </w:t>
      </w:r>
    </w:p>
    <w:p w14:paraId="4F49785C" w14:textId="77777777" w:rsidR="001E2274" w:rsidRDefault="001E2274" w:rsidP="005B26D2">
      <w:pPr>
        <w:rPr>
          <w:b w:val="0"/>
          <w:bCs w:val="0"/>
          <w:caps/>
          <w:sz w:val="24"/>
          <w:szCs w:val="24"/>
          <w:rtl/>
        </w:rPr>
      </w:pPr>
    </w:p>
    <w:p w14:paraId="7609D18E" w14:textId="77777777" w:rsidR="001E2274" w:rsidRDefault="003109B2" w:rsidP="005B26D2">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6831F51A" w14:textId="2566DBC5" w:rsidR="001E2274" w:rsidRDefault="00FB39DB" w:rsidP="005B26D2">
      <w:pPr>
        <w:rPr>
          <w:b w:val="0"/>
          <w:bCs w:val="0"/>
          <w:caps/>
          <w:sz w:val="24"/>
          <w:szCs w:val="24"/>
          <w:rtl/>
        </w:rPr>
      </w:pPr>
      <w:r>
        <w:rPr>
          <w:rFonts w:hint="cs"/>
          <w:b w:val="0"/>
          <w:bCs w:val="0"/>
          <w:caps/>
          <w:sz w:val="24"/>
          <w:szCs w:val="24"/>
          <w:rtl/>
        </w:rPr>
        <w:t xml:space="preserve">ה, טוב, שתגידו שנתחיל </w:t>
      </w:r>
    </w:p>
    <w:p w14:paraId="509B3438" w14:textId="77777777" w:rsidR="001E2274" w:rsidRDefault="001E2274" w:rsidP="005B26D2">
      <w:pPr>
        <w:rPr>
          <w:b w:val="0"/>
          <w:bCs w:val="0"/>
          <w:caps/>
          <w:sz w:val="24"/>
          <w:szCs w:val="24"/>
          <w:rtl/>
        </w:rPr>
      </w:pPr>
    </w:p>
    <w:p w14:paraId="685644B3" w14:textId="77777777" w:rsidR="001E2274" w:rsidRDefault="000A5C33" w:rsidP="005B26D2">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7DE360D3" w14:textId="71B92F3E" w:rsidR="001E2274" w:rsidRDefault="00FB39DB" w:rsidP="005B26D2">
      <w:pPr>
        <w:rPr>
          <w:b w:val="0"/>
          <w:bCs w:val="0"/>
          <w:caps/>
          <w:sz w:val="24"/>
          <w:szCs w:val="24"/>
          <w:rtl/>
        </w:rPr>
      </w:pPr>
      <w:r>
        <w:rPr>
          <w:rFonts w:hint="cs"/>
          <w:b w:val="0"/>
          <w:bCs w:val="0"/>
          <w:caps/>
          <w:sz w:val="24"/>
          <w:szCs w:val="24"/>
          <w:rtl/>
        </w:rPr>
        <w:t>כן מיכה</w:t>
      </w:r>
    </w:p>
    <w:p w14:paraId="6D2F172A" w14:textId="77777777" w:rsidR="001E2274" w:rsidRDefault="001E2274" w:rsidP="005B26D2">
      <w:pPr>
        <w:rPr>
          <w:b w:val="0"/>
          <w:bCs w:val="0"/>
          <w:caps/>
          <w:sz w:val="24"/>
          <w:szCs w:val="24"/>
          <w:rtl/>
        </w:rPr>
      </w:pPr>
    </w:p>
    <w:p w14:paraId="34C12E4E" w14:textId="77777777" w:rsidR="001E2274" w:rsidRDefault="00D17364" w:rsidP="00FB39DB">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1D97C7B5" w14:textId="50966583" w:rsidR="001E2274" w:rsidRDefault="00FB39DB" w:rsidP="00FB39DB">
      <w:pPr>
        <w:rPr>
          <w:b w:val="0"/>
          <w:bCs w:val="0"/>
          <w:caps/>
          <w:sz w:val="24"/>
          <w:szCs w:val="24"/>
          <w:rtl/>
        </w:rPr>
      </w:pPr>
      <w:r>
        <w:rPr>
          <w:rFonts w:hint="cs"/>
          <w:b w:val="0"/>
          <w:bCs w:val="0"/>
          <w:caps/>
          <w:sz w:val="24"/>
          <w:szCs w:val="24"/>
          <w:rtl/>
        </w:rPr>
        <w:t>טוב</w:t>
      </w:r>
    </w:p>
    <w:p w14:paraId="4298A9C2" w14:textId="77777777" w:rsidR="001E2274" w:rsidRDefault="001E2274" w:rsidP="00FB39DB">
      <w:pPr>
        <w:rPr>
          <w:b w:val="0"/>
          <w:bCs w:val="0"/>
          <w:caps/>
          <w:sz w:val="24"/>
          <w:szCs w:val="24"/>
          <w:rtl/>
        </w:rPr>
      </w:pPr>
    </w:p>
    <w:p w14:paraId="703FFC81" w14:textId="77777777" w:rsidR="001E2274" w:rsidRDefault="003361D4" w:rsidP="00FB39DB">
      <w:pPr>
        <w:rPr>
          <w:caps/>
          <w:sz w:val="24"/>
          <w:szCs w:val="24"/>
          <w:u w:val="single"/>
          <w:rtl/>
        </w:rPr>
      </w:pPr>
      <w:r w:rsidRPr="003361D4">
        <w:rPr>
          <w:rFonts w:hint="cs"/>
          <w:caps/>
          <w:sz w:val="24"/>
          <w:szCs w:val="24"/>
          <w:u w:val="single"/>
          <w:rtl/>
        </w:rPr>
        <w:t>עורך דין ניצן בן ארויה - יועץ משפטי לוועדה המחוזית</w:t>
      </w:r>
      <w:r w:rsidR="001E2274">
        <w:rPr>
          <w:rFonts w:hint="cs"/>
          <w:caps/>
          <w:sz w:val="24"/>
          <w:szCs w:val="24"/>
          <w:u w:val="single"/>
          <w:rtl/>
        </w:rPr>
        <w:t>:</w:t>
      </w:r>
    </w:p>
    <w:p w14:paraId="764FA2EA" w14:textId="721A2666" w:rsidR="001E2274" w:rsidRDefault="00FB39DB" w:rsidP="00FB39DB">
      <w:pPr>
        <w:rPr>
          <w:b w:val="0"/>
          <w:bCs w:val="0"/>
          <w:caps/>
          <w:sz w:val="24"/>
          <w:szCs w:val="24"/>
          <w:rtl/>
        </w:rPr>
      </w:pPr>
      <w:r>
        <w:rPr>
          <w:rFonts w:hint="cs"/>
          <w:b w:val="0"/>
          <w:bCs w:val="0"/>
          <w:caps/>
          <w:sz w:val="24"/>
          <w:szCs w:val="24"/>
          <w:rtl/>
        </w:rPr>
        <w:t>רגע אז אז רק ליאור תזכיר רק את המסגרת התוכנית הוגשה עם המאתיים חמישים לא על השצפ נכון?</w:t>
      </w:r>
    </w:p>
    <w:p w14:paraId="75B548EC" w14:textId="77777777" w:rsidR="001E2274" w:rsidRDefault="001E2274" w:rsidP="00FB39DB">
      <w:pPr>
        <w:rPr>
          <w:b w:val="0"/>
          <w:bCs w:val="0"/>
          <w:caps/>
          <w:sz w:val="24"/>
          <w:szCs w:val="24"/>
          <w:rtl/>
        </w:rPr>
      </w:pPr>
    </w:p>
    <w:p w14:paraId="25649E8C" w14:textId="77777777" w:rsidR="001E2274" w:rsidRDefault="00FC27D6" w:rsidP="00FB39DB">
      <w:pPr>
        <w:rPr>
          <w:caps/>
          <w:sz w:val="24"/>
          <w:szCs w:val="24"/>
          <w:u w:val="single"/>
          <w:rtl/>
        </w:rPr>
      </w:pPr>
      <w:r w:rsidRPr="00FC27D6">
        <w:rPr>
          <w:rFonts w:hint="cs"/>
          <w:caps/>
          <w:sz w:val="24"/>
          <w:szCs w:val="24"/>
          <w:u w:val="single"/>
          <w:rtl/>
        </w:rPr>
        <w:t>מר ליאור רגב - נציג לשכת התכנון</w:t>
      </w:r>
      <w:r w:rsidR="001E2274">
        <w:rPr>
          <w:rFonts w:hint="cs"/>
          <w:caps/>
          <w:sz w:val="24"/>
          <w:szCs w:val="24"/>
          <w:u w:val="single"/>
          <w:rtl/>
        </w:rPr>
        <w:t>:</w:t>
      </w:r>
    </w:p>
    <w:p w14:paraId="5A28757C" w14:textId="61C6DEF7" w:rsidR="001E2274" w:rsidRDefault="00FB39DB" w:rsidP="00FB39DB">
      <w:pPr>
        <w:rPr>
          <w:b w:val="0"/>
          <w:bCs w:val="0"/>
          <w:caps/>
          <w:sz w:val="24"/>
          <w:szCs w:val="24"/>
          <w:rtl/>
        </w:rPr>
      </w:pPr>
      <w:r>
        <w:rPr>
          <w:rFonts w:hint="cs"/>
          <w:b w:val="0"/>
          <w:bCs w:val="0"/>
          <w:caps/>
          <w:sz w:val="24"/>
          <w:szCs w:val="24"/>
          <w:rtl/>
        </w:rPr>
        <w:t>ככה</w:t>
      </w:r>
    </w:p>
    <w:p w14:paraId="46BB7095" w14:textId="77777777" w:rsidR="001E2274" w:rsidRDefault="001E2274" w:rsidP="00FB39DB">
      <w:pPr>
        <w:rPr>
          <w:b w:val="0"/>
          <w:bCs w:val="0"/>
          <w:caps/>
          <w:sz w:val="24"/>
          <w:szCs w:val="24"/>
          <w:rtl/>
        </w:rPr>
      </w:pPr>
    </w:p>
    <w:p w14:paraId="7DD58D24" w14:textId="77777777" w:rsidR="001E2274" w:rsidRDefault="003361D4" w:rsidP="00FB39DB">
      <w:pPr>
        <w:rPr>
          <w:caps/>
          <w:sz w:val="24"/>
          <w:szCs w:val="24"/>
          <w:u w:val="single"/>
          <w:rtl/>
        </w:rPr>
      </w:pPr>
      <w:r w:rsidRPr="003361D4">
        <w:rPr>
          <w:rFonts w:hint="cs"/>
          <w:caps/>
          <w:sz w:val="24"/>
          <w:szCs w:val="24"/>
          <w:u w:val="single"/>
          <w:rtl/>
        </w:rPr>
        <w:t>עורך דין ניצן בן ארויה - יועץ משפטי לוועדה המחוזית</w:t>
      </w:r>
      <w:r w:rsidR="001E2274">
        <w:rPr>
          <w:rFonts w:hint="cs"/>
          <w:caps/>
          <w:sz w:val="24"/>
          <w:szCs w:val="24"/>
          <w:u w:val="single"/>
          <w:rtl/>
        </w:rPr>
        <w:t>:</w:t>
      </w:r>
    </w:p>
    <w:p w14:paraId="07F667D5" w14:textId="20231B28" w:rsidR="001E2274" w:rsidRDefault="00FB39DB" w:rsidP="00FB39DB">
      <w:pPr>
        <w:rPr>
          <w:b w:val="0"/>
          <w:bCs w:val="0"/>
          <w:caps/>
          <w:sz w:val="24"/>
          <w:szCs w:val="24"/>
          <w:rtl/>
        </w:rPr>
      </w:pPr>
      <w:r>
        <w:rPr>
          <w:rFonts w:hint="cs"/>
          <w:b w:val="0"/>
          <w:bCs w:val="0"/>
          <w:caps/>
          <w:sz w:val="24"/>
          <w:szCs w:val="24"/>
          <w:rtl/>
        </w:rPr>
        <w:t xml:space="preserve">ואז בהחלטה בהחלטה הראשונה הוועדה שלחה אותנו לבדוק </w:t>
      </w:r>
    </w:p>
    <w:p w14:paraId="1FDADEDF" w14:textId="77777777" w:rsidR="001E2274" w:rsidRDefault="001E2274" w:rsidP="00FB39DB">
      <w:pPr>
        <w:rPr>
          <w:b w:val="0"/>
          <w:bCs w:val="0"/>
          <w:caps/>
          <w:sz w:val="24"/>
          <w:szCs w:val="24"/>
          <w:rtl/>
        </w:rPr>
      </w:pPr>
    </w:p>
    <w:p w14:paraId="55C253BB" w14:textId="77777777" w:rsidR="001E2274" w:rsidRDefault="00FC27D6" w:rsidP="00FB39DB">
      <w:pPr>
        <w:rPr>
          <w:caps/>
          <w:sz w:val="24"/>
          <w:szCs w:val="24"/>
          <w:u w:val="single"/>
          <w:rtl/>
        </w:rPr>
      </w:pPr>
      <w:r w:rsidRPr="00FC27D6">
        <w:rPr>
          <w:rFonts w:hint="cs"/>
          <w:caps/>
          <w:sz w:val="24"/>
          <w:szCs w:val="24"/>
          <w:u w:val="single"/>
          <w:rtl/>
        </w:rPr>
        <w:t>מר ליאור רגב - נציג לשכת התכנון</w:t>
      </w:r>
      <w:r w:rsidR="001E2274">
        <w:rPr>
          <w:rFonts w:hint="cs"/>
          <w:caps/>
          <w:sz w:val="24"/>
          <w:szCs w:val="24"/>
          <w:u w:val="single"/>
          <w:rtl/>
        </w:rPr>
        <w:t>:</w:t>
      </w:r>
    </w:p>
    <w:p w14:paraId="646FCDCD" w14:textId="0494A674" w:rsidR="001E2274" w:rsidRDefault="00FB39DB" w:rsidP="00FB39DB">
      <w:pPr>
        <w:rPr>
          <w:b w:val="0"/>
          <w:bCs w:val="0"/>
          <w:caps/>
          <w:sz w:val="24"/>
          <w:szCs w:val="24"/>
          <w:rtl/>
        </w:rPr>
      </w:pPr>
      <w:r>
        <w:rPr>
          <w:rFonts w:hint="cs"/>
          <w:b w:val="0"/>
          <w:bCs w:val="0"/>
          <w:caps/>
          <w:sz w:val="24"/>
          <w:szCs w:val="24"/>
          <w:rtl/>
        </w:rPr>
        <w:t xml:space="preserve">רגע שניה שניה תן לי אני אעשה סדר. בהתחלה הייתה תוכנית אחרת שנקראה מולטי קומפלקס </w:t>
      </w:r>
    </w:p>
    <w:p w14:paraId="2AA4C337" w14:textId="77777777" w:rsidR="001E2274" w:rsidRDefault="001E2274" w:rsidP="00FB39DB">
      <w:pPr>
        <w:rPr>
          <w:b w:val="0"/>
          <w:bCs w:val="0"/>
          <w:caps/>
          <w:sz w:val="24"/>
          <w:szCs w:val="24"/>
          <w:rtl/>
        </w:rPr>
      </w:pPr>
    </w:p>
    <w:p w14:paraId="4592B91C" w14:textId="77777777" w:rsidR="001E2274" w:rsidRDefault="003109B2" w:rsidP="00FB39DB">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1F73F157" w14:textId="1B13117D" w:rsidR="001E2274" w:rsidRDefault="00FB39DB" w:rsidP="00FB39DB">
      <w:pPr>
        <w:rPr>
          <w:b w:val="0"/>
          <w:bCs w:val="0"/>
          <w:caps/>
          <w:sz w:val="24"/>
          <w:szCs w:val="24"/>
          <w:rtl/>
        </w:rPr>
      </w:pPr>
      <w:r>
        <w:rPr>
          <w:rFonts w:hint="cs"/>
          <w:b w:val="0"/>
          <w:bCs w:val="0"/>
          <w:caps/>
          <w:sz w:val="24"/>
          <w:szCs w:val="24"/>
          <w:rtl/>
        </w:rPr>
        <w:t xml:space="preserve">... פלקס </w:t>
      </w:r>
    </w:p>
    <w:p w14:paraId="0DE1E349" w14:textId="77777777" w:rsidR="001E2274" w:rsidRDefault="001E2274" w:rsidP="00FB39DB">
      <w:pPr>
        <w:rPr>
          <w:b w:val="0"/>
          <w:bCs w:val="0"/>
          <w:caps/>
          <w:sz w:val="24"/>
          <w:szCs w:val="24"/>
          <w:rtl/>
        </w:rPr>
      </w:pPr>
    </w:p>
    <w:p w14:paraId="6FA9DA76" w14:textId="77777777" w:rsidR="001E2274" w:rsidRDefault="00FC27D6" w:rsidP="00FB39DB">
      <w:pPr>
        <w:rPr>
          <w:caps/>
          <w:sz w:val="24"/>
          <w:szCs w:val="24"/>
          <w:u w:val="single"/>
          <w:rtl/>
        </w:rPr>
      </w:pPr>
      <w:r w:rsidRPr="00FC27D6">
        <w:rPr>
          <w:rFonts w:hint="cs"/>
          <w:caps/>
          <w:sz w:val="24"/>
          <w:szCs w:val="24"/>
          <w:u w:val="single"/>
          <w:rtl/>
        </w:rPr>
        <w:t>מר ליאור רגב - נציג לשכת התכנון</w:t>
      </w:r>
      <w:r w:rsidR="001E2274">
        <w:rPr>
          <w:rFonts w:hint="cs"/>
          <w:caps/>
          <w:sz w:val="24"/>
          <w:szCs w:val="24"/>
          <w:u w:val="single"/>
          <w:rtl/>
        </w:rPr>
        <w:t>:</w:t>
      </w:r>
    </w:p>
    <w:p w14:paraId="55FD44D2" w14:textId="28D432B4" w:rsidR="001E2274" w:rsidRDefault="00FB39DB" w:rsidP="00FB39DB">
      <w:pPr>
        <w:rPr>
          <w:b w:val="0"/>
          <w:bCs w:val="0"/>
          <w:caps/>
          <w:sz w:val="24"/>
          <w:szCs w:val="24"/>
          <w:rtl/>
        </w:rPr>
      </w:pPr>
      <w:r>
        <w:rPr>
          <w:rFonts w:hint="cs"/>
          <w:b w:val="0"/>
          <w:bCs w:val="0"/>
          <w:caps/>
          <w:sz w:val="24"/>
          <w:szCs w:val="24"/>
          <w:rtl/>
        </w:rPr>
        <w:t>שהם הגישו לפה שהיא כללה עירוב של כמה דברים מגורים וכזה</w:t>
      </w:r>
    </w:p>
    <w:p w14:paraId="2DD913E1" w14:textId="77777777" w:rsidR="001E2274" w:rsidRDefault="001E2274" w:rsidP="00FB39DB">
      <w:pPr>
        <w:rPr>
          <w:b w:val="0"/>
          <w:bCs w:val="0"/>
          <w:caps/>
          <w:sz w:val="24"/>
          <w:szCs w:val="24"/>
          <w:rtl/>
        </w:rPr>
      </w:pPr>
    </w:p>
    <w:p w14:paraId="38A60215" w14:textId="77777777" w:rsidR="001E2274" w:rsidRDefault="00E5536A" w:rsidP="00FB39DB">
      <w:pPr>
        <w:rPr>
          <w:caps/>
          <w:sz w:val="24"/>
          <w:szCs w:val="24"/>
          <w:u w:val="single"/>
          <w:rtl/>
        </w:rPr>
      </w:pPr>
      <w:r w:rsidRPr="00E5536A">
        <w:rPr>
          <w:rFonts w:hint="cs"/>
          <w:caps/>
          <w:sz w:val="24"/>
          <w:szCs w:val="24"/>
          <w:u w:val="single"/>
          <w:rtl/>
        </w:rPr>
        <w:t>גב</w:t>
      </w:r>
      <w:r w:rsidRPr="00E5536A">
        <w:rPr>
          <w:caps/>
          <w:sz w:val="24"/>
          <w:szCs w:val="24"/>
          <w:u w:val="single"/>
          <w:rtl/>
        </w:rPr>
        <w:t>'</w:t>
      </w:r>
      <w:r w:rsidRPr="00E5536A">
        <w:rPr>
          <w:rFonts w:hint="cs"/>
          <w:caps/>
          <w:sz w:val="24"/>
          <w:szCs w:val="24"/>
          <w:u w:val="single"/>
          <w:rtl/>
        </w:rPr>
        <w:t xml:space="preserve"> רוני גרניט - נציגת משרד הבריאות בוועדה המחוזית</w:t>
      </w:r>
      <w:r w:rsidR="001E2274">
        <w:rPr>
          <w:rFonts w:hint="cs"/>
          <w:caps/>
          <w:sz w:val="24"/>
          <w:szCs w:val="24"/>
          <w:u w:val="single"/>
          <w:rtl/>
        </w:rPr>
        <w:t>:</w:t>
      </w:r>
    </w:p>
    <w:p w14:paraId="769208C0" w14:textId="622ECE1C" w:rsidR="001E2274" w:rsidRDefault="00FB39DB" w:rsidP="00FB39DB">
      <w:pPr>
        <w:rPr>
          <w:b w:val="0"/>
          <w:bCs w:val="0"/>
          <w:caps/>
          <w:sz w:val="24"/>
          <w:szCs w:val="24"/>
          <w:rtl/>
        </w:rPr>
      </w:pPr>
      <w:r>
        <w:rPr>
          <w:rFonts w:hint="cs"/>
          <w:b w:val="0"/>
          <w:bCs w:val="0"/>
          <w:caps/>
          <w:sz w:val="24"/>
          <w:szCs w:val="24"/>
          <w:rtl/>
        </w:rPr>
        <w:t>מה היעוד של הקרקע שם?</w:t>
      </w:r>
    </w:p>
    <w:p w14:paraId="7BDC6697" w14:textId="77777777" w:rsidR="001E2274" w:rsidRDefault="001E2274" w:rsidP="00FB39DB">
      <w:pPr>
        <w:rPr>
          <w:b w:val="0"/>
          <w:bCs w:val="0"/>
          <w:caps/>
          <w:sz w:val="24"/>
          <w:szCs w:val="24"/>
          <w:rtl/>
        </w:rPr>
      </w:pPr>
    </w:p>
    <w:p w14:paraId="54E5416F" w14:textId="77777777" w:rsidR="001E2274" w:rsidRDefault="00FC27D6" w:rsidP="00FB39DB">
      <w:pPr>
        <w:rPr>
          <w:caps/>
          <w:sz w:val="24"/>
          <w:szCs w:val="24"/>
          <w:u w:val="single"/>
          <w:rtl/>
        </w:rPr>
      </w:pPr>
      <w:r w:rsidRPr="00FC27D6">
        <w:rPr>
          <w:rFonts w:hint="cs"/>
          <w:caps/>
          <w:sz w:val="24"/>
          <w:szCs w:val="24"/>
          <w:u w:val="single"/>
          <w:rtl/>
        </w:rPr>
        <w:t>מר ליאור רגב - נציג לשכת התכנון</w:t>
      </w:r>
      <w:r w:rsidR="001E2274">
        <w:rPr>
          <w:rFonts w:hint="cs"/>
          <w:caps/>
          <w:sz w:val="24"/>
          <w:szCs w:val="24"/>
          <w:u w:val="single"/>
          <w:rtl/>
        </w:rPr>
        <w:t>:</w:t>
      </w:r>
    </w:p>
    <w:p w14:paraId="14A48F9A" w14:textId="53AAA769" w:rsidR="001E2274" w:rsidRDefault="00FB39DB" w:rsidP="00FB39DB">
      <w:pPr>
        <w:rPr>
          <w:b w:val="0"/>
          <w:bCs w:val="0"/>
          <w:caps/>
          <w:sz w:val="24"/>
          <w:szCs w:val="24"/>
          <w:rtl/>
        </w:rPr>
      </w:pPr>
      <w:r>
        <w:rPr>
          <w:rFonts w:hint="cs"/>
          <w:b w:val="0"/>
          <w:bCs w:val="0"/>
          <w:caps/>
          <w:sz w:val="24"/>
          <w:szCs w:val="24"/>
          <w:rtl/>
        </w:rPr>
        <w:t>אנחנו אנחנו אמרנו</w:t>
      </w:r>
    </w:p>
    <w:p w14:paraId="5158B67A" w14:textId="77777777" w:rsidR="001E2274" w:rsidRDefault="001E2274" w:rsidP="00FB39DB">
      <w:pPr>
        <w:rPr>
          <w:b w:val="0"/>
          <w:bCs w:val="0"/>
          <w:caps/>
          <w:sz w:val="24"/>
          <w:szCs w:val="24"/>
          <w:rtl/>
        </w:rPr>
      </w:pPr>
    </w:p>
    <w:p w14:paraId="3C791A14" w14:textId="77777777" w:rsidR="001E2274" w:rsidRDefault="003361D4" w:rsidP="00FB39DB">
      <w:pPr>
        <w:rPr>
          <w:caps/>
          <w:sz w:val="24"/>
          <w:szCs w:val="24"/>
          <w:u w:val="single"/>
          <w:rtl/>
        </w:rPr>
      </w:pPr>
      <w:r w:rsidRPr="003361D4">
        <w:rPr>
          <w:rFonts w:hint="cs"/>
          <w:caps/>
          <w:sz w:val="24"/>
          <w:szCs w:val="24"/>
          <w:u w:val="single"/>
          <w:rtl/>
        </w:rPr>
        <w:t>עורך דין ניצן בן ארויה - יועץ משפטי לוועדה המחוזית</w:t>
      </w:r>
      <w:r w:rsidR="001E2274">
        <w:rPr>
          <w:rFonts w:hint="cs"/>
          <w:caps/>
          <w:sz w:val="24"/>
          <w:szCs w:val="24"/>
          <w:u w:val="single"/>
          <w:rtl/>
        </w:rPr>
        <w:t>:</w:t>
      </w:r>
    </w:p>
    <w:p w14:paraId="5F0B6689" w14:textId="7A0C1471" w:rsidR="001E2274" w:rsidRDefault="00FB39DB" w:rsidP="00FB39DB">
      <w:pPr>
        <w:rPr>
          <w:b w:val="0"/>
          <w:bCs w:val="0"/>
          <w:caps/>
          <w:sz w:val="24"/>
          <w:szCs w:val="24"/>
          <w:rtl/>
        </w:rPr>
      </w:pPr>
      <w:r>
        <w:rPr>
          <w:rFonts w:hint="cs"/>
          <w:b w:val="0"/>
          <w:bCs w:val="0"/>
          <w:caps/>
          <w:sz w:val="24"/>
          <w:szCs w:val="24"/>
          <w:rtl/>
        </w:rPr>
        <w:t xml:space="preserve">דיור מוגן </w:t>
      </w:r>
    </w:p>
    <w:p w14:paraId="535D3778" w14:textId="77777777" w:rsidR="001E2274" w:rsidRDefault="001E2274" w:rsidP="00FB39DB">
      <w:pPr>
        <w:rPr>
          <w:b w:val="0"/>
          <w:bCs w:val="0"/>
          <w:caps/>
          <w:sz w:val="24"/>
          <w:szCs w:val="24"/>
          <w:rtl/>
        </w:rPr>
      </w:pPr>
    </w:p>
    <w:p w14:paraId="11EBAC85" w14:textId="77777777" w:rsidR="001E2274" w:rsidRDefault="00D17364" w:rsidP="00FB39DB">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02D41E2D" w14:textId="0CEA41D1" w:rsidR="001E2274" w:rsidRDefault="00FB39DB" w:rsidP="00FB39DB">
      <w:pPr>
        <w:rPr>
          <w:b w:val="0"/>
          <w:bCs w:val="0"/>
          <w:caps/>
          <w:sz w:val="24"/>
          <w:szCs w:val="24"/>
          <w:rtl/>
        </w:rPr>
      </w:pPr>
      <w:r>
        <w:rPr>
          <w:rFonts w:hint="cs"/>
          <w:b w:val="0"/>
          <w:bCs w:val="0"/>
          <w:caps/>
          <w:sz w:val="24"/>
          <w:szCs w:val="24"/>
          <w:rtl/>
        </w:rPr>
        <w:t xml:space="preserve">דיור מוגן </w:t>
      </w:r>
    </w:p>
    <w:p w14:paraId="3A25C592" w14:textId="77777777" w:rsidR="001E2274" w:rsidRDefault="001E2274" w:rsidP="00FB39DB">
      <w:pPr>
        <w:rPr>
          <w:b w:val="0"/>
          <w:bCs w:val="0"/>
          <w:caps/>
          <w:sz w:val="24"/>
          <w:szCs w:val="24"/>
          <w:rtl/>
        </w:rPr>
      </w:pPr>
    </w:p>
    <w:p w14:paraId="33B7F1FC" w14:textId="77777777" w:rsidR="001E2274" w:rsidRDefault="00FC27D6" w:rsidP="00FB39DB">
      <w:pPr>
        <w:rPr>
          <w:caps/>
          <w:sz w:val="24"/>
          <w:szCs w:val="24"/>
          <w:u w:val="single"/>
          <w:rtl/>
        </w:rPr>
      </w:pPr>
      <w:r w:rsidRPr="00FC27D6">
        <w:rPr>
          <w:rFonts w:hint="cs"/>
          <w:caps/>
          <w:sz w:val="24"/>
          <w:szCs w:val="24"/>
          <w:u w:val="single"/>
          <w:rtl/>
        </w:rPr>
        <w:t>מר ליאור רגב - נציג לשכת התכנון</w:t>
      </w:r>
      <w:r w:rsidR="001E2274">
        <w:rPr>
          <w:rFonts w:hint="cs"/>
          <w:caps/>
          <w:sz w:val="24"/>
          <w:szCs w:val="24"/>
          <w:u w:val="single"/>
          <w:rtl/>
        </w:rPr>
        <w:t>:</w:t>
      </w:r>
    </w:p>
    <w:p w14:paraId="6157DC27" w14:textId="194629A2" w:rsidR="001E2274" w:rsidRDefault="00FB39DB" w:rsidP="00FB39DB">
      <w:pPr>
        <w:rPr>
          <w:b w:val="0"/>
          <w:bCs w:val="0"/>
          <w:caps/>
          <w:sz w:val="24"/>
          <w:szCs w:val="24"/>
          <w:rtl/>
        </w:rPr>
      </w:pPr>
      <w:r>
        <w:rPr>
          <w:rFonts w:hint="cs"/>
          <w:b w:val="0"/>
          <w:bCs w:val="0"/>
          <w:caps/>
          <w:sz w:val="24"/>
          <w:szCs w:val="24"/>
          <w:rtl/>
        </w:rPr>
        <w:t>אנחנו אנחנו אמרנו להם</w:t>
      </w:r>
    </w:p>
    <w:p w14:paraId="561936BF" w14:textId="77777777" w:rsidR="001E2274" w:rsidRDefault="001E2274" w:rsidP="00FB39DB">
      <w:pPr>
        <w:rPr>
          <w:b w:val="0"/>
          <w:bCs w:val="0"/>
          <w:caps/>
          <w:sz w:val="24"/>
          <w:szCs w:val="24"/>
          <w:rtl/>
        </w:rPr>
      </w:pPr>
    </w:p>
    <w:p w14:paraId="373CE89A" w14:textId="77777777" w:rsidR="001E2274" w:rsidRDefault="003361D4" w:rsidP="00FB39DB">
      <w:pPr>
        <w:rPr>
          <w:caps/>
          <w:sz w:val="24"/>
          <w:szCs w:val="24"/>
          <w:u w:val="single"/>
          <w:rtl/>
        </w:rPr>
      </w:pPr>
      <w:r w:rsidRPr="003361D4">
        <w:rPr>
          <w:rFonts w:hint="cs"/>
          <w:caps/>
          <w:sz w:val="24"/>
          <w:szCs w:val="24"/>
          <w:u w:val="single"/>
          <w:rtl/>
        </w:rPr>
        <w:lastRenderedPageBreak/>
        <w:t>עורך דין ניצן בן ארויה - יועץ משפטי לוועדה המחוזית</w:t>
      </w:r>
      <w:r w:rsidR="001E2274">
        <w:rPr>
          <w:rFonts w:hint="cs"/>
          <w:caps/>
          <w:sz w:val="24"/>
          <w:szCs w:val="24"/>
          <w:u w:val="single"/>
          <w:rtl/>
        </w:rPr>
        <w:t>:</w:t>
      </w:r>
    </w:p>
    <w:p w14:paraId="5422A64F" w14:textId="32CB2AFD" w:rsidR="001E2274" w:rsidRDefault="00FB39DB" w:rsidP="00FB39DB">
      <w:pPr>
        <w:rPr>
          <w:b w:val="0"/>
          <w:bCs w:val="0"/>
          <w:caps/>
          <w:sz w:val="24"/>
          <w:szCs w:val="24"/>
          <w:rtl/>
        </w:rPr>
      </w:pPr>
      <w:r>
        <w:rPr>
          <w:rFonts w:hint="cs"/>
          <w:b w:val="0"/>
          <w:bCs w:val="0"/>
          <w:caps/>
          <w:sz w:val="24"/>
          <w:szCs w:val="24"/>
          <w:rtl/>
        </w:rPr>
        <w:t>אבל בהחלטת ועדה הוועדה אמרה זה לא?</w:t>
      </w:r>
      <w:r>
        <w:rPr>
          <w:b w:val="0"/>
          <w:bCs w:val="0"/>
          <w:caps/>
          <w:sz w:val="24"/>
          <w:szCs w:val="24"/>
        </w:rPr>
        <w:t xml:space="preserve"> </w:t>
      </w:r>
    </w:p>
    <w:p w14:paraId="20562CE2" w14:textId="77777777" w:rsidR="001E2274" w:rsidRDefault="001E2274" w:rsidP="00FB39DB">
      <w:pPr>
        <w:rPr>
          <w:b w:val="0"/>
          <w:bCs w:val="0"/>
          <w:caps/>
          <w:sz w:val="24"/>
          <w:szCs w:val="24"/>
          <w:rtl/>
        </w:rPr>
      </w:pPr>
    </w:p>
    <w:p w14:paraId="3B3DE928" w14:textId="77777777" w:rsidR="001E2274" w:rsidRDefault="00D17364" w:rsidP="00FB39DB">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46A8A4AC" w14:textId="36B43ABB" w:rsidR="001E2274" w:rsidRDefault="00FB39DB" w:rsidP="00FB39DB">
      <w:pPr>
        <w:rPr>
          <w:b w:val="0"/>
          <w:bCs w:val="0"/>
          <w:caps/>
          <w:sz w:val="24"/>
          <w:szCs w:val="24"/>
          <w:rtl/>
        </w:rPr>
      </w:pPr>
      <w:r>
        <w:rPr>
          <w:rFonts w:hint="cs"/>
          <w:b w:val="0"/>
          <w:bCs w:val="0"/>
          <w:caps/>
          <w:sz w:val="24"/>
          <w:szCs w:val="24"/>
          <w:rtl/>
        </w:rPr>
        <w:t>לא רק שאמרה להם זה לא</w:t>
      </w:r>
    </w:p>
    <w:p w14:paraId="2504985E" w14:textId="77777777" w:rsidR="001E2274" w:rsidRDefault="001E2274" w:rsidP="00FB39DB">
      <w:pPr>
        <w:rPr>
          <w:b w:val="0"/>
          <w:bCs w:val="0"/>
          <w:caps/>
          <w:sz w:val="24"/>
          <w:szCs w:val="24"/>
          <w:rtl/>
        </w:rPr>
      </w:pPr>
    </w:p>
    <w:p w14:paraId="4C0EFDE8" w14:textId="77777777" w:rsidR="001E2274" w:rsidRDefault="00FC27D6" w:rsidP="00FB39DB">
      <w:pPr>
        <w:rPr>
          <w:caps/>
          <w:sz w:val="24"/>
          <w:szCs w:val="24"/>
          <w:u w:val="single"/>
          <w:rtl/>
        </w:rPr>
      </w:pPr>
      <w:r w:rsidRPr="00FC27D6">
        <w:rPr>
          <w:rFonts w:hint="cs"/>
          <w:caps/>
          <w:sz w:val="24"/>
          <w:szCs w:val="24"/>
          <w:u w:val="single"/>
          <w:rtl/>
        </w:rPr>
        <w:t>מר ליאור רגב - נציג לשכת התכנון</w:t>
      </w:r>
      <w:r w:rsidR="001E2274">
        <w:rPr>
          <w:rFonts w:hint="cs"/>
          <w:caps/>
          <w:sz w:val="24"/>
          <w:szCs w:val="24"/>
          <w:u w:val="single"/>
          <w:rtl/>
        </w:rPr>
        <w:t>:</w:t>
      </w:r>
    </w:p>
    <w:p w14:paraId="270F6AB9" w14:textId="51267979" w:rsidR="001E2274" w:rsidRDefault="00FB39DB" w:rsidP="00FB39DB">
      <w:pPr>
        <w:rPr>
          <w:b w:val="0"/>
          <w:bCs w:val="0"/>
          <w:caps/>
          <w:sz w:val="24"/>
          <w:szCs w:val="24"/>
          <w:rtl/>
        </w:rPr>
      </w:pPr>
      <w:r>
        <w:rPr>
          <w:rFonts w:hint="cs"/>
          <w:b w:val="0"/>
          <w:bCs w:val="0"/>
          <w:caps/>
          <w:sz w:val="24"/>
          <w:szCs w:val="24"/>
          <w:rtl/>
        </w:rPr>
        <w:t>היא אמרה להם בדיון ממליצים לכם</w:t>
      </w:r>
    </w:p>
    <w:p w14:paraId="3C5625D1" w14:textId="77777777" w:rsidR="001E2274" w:rsidRDefault="001E2274" w:rsidP="00FB39DB">
      <w:pPr>
        <w:rPr>
          <w:b w:val="0"/>
          <w:bCs w:val="0"/>
          <w:caps/>
          <w:sz w:val="24"/>
          <w:szCs w:val="24"/>
          <w:rtl/>
        </w:rPr>
      </w:pPr>
    </w:p>
    <w:p w14:paraId="1BAC9BEA" w14:textId="77777777" w:rsidR="001E2274" w:rsidRDefault="00D17364" w:rsidP="00FB39DB">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718E3359" w14:textId="762F9D25" w:rsidR="001E2274" w:rsidRDefault="00FB39DB" w:rsidP="00FB39DB">
      <w:pPr>
        <w:rPr>
          <w:b w:val="0"/>
          <w:bCs w:val="0"/>
          <w:caps/>
          <w:sz w:val="24"/>
          <w:szCs w:val="24"/>
          <w:rtl/>
        </w:rPr>
      </w:pPr>
      <w:r>
        <w:rPr>
          <w:rFonts w:hint="cs"/>
          <w:b w:val="0"/>
          <w:bCs w:val="0"/>
          <w:caps/>
          <w:sz w:val="24"/>
          <w:szCs w:val="24"/>
          <w:rtl/>
        </w:rPr>
        <w:t>אנחנו ממליצים ממליצים לכם למשוך ...</w:t>
      </w:r>
    </w:p>
    <w:p w14:paraId="4FF58A55" w14:textId="77777777" w:rsidR="001E2274" w:rsidRDefault="001E2274" w:rsidP="00FB39DB">
      <w:pPr>
        <w:rPr>
          <w:b w:val="0"/>
          <w:bCs w:val="0"/>
          <w:caps/>
          <w:sz w:val="24"/>
          <w:szCs w:val="24"/>
          <w:rtl/>
        </w:rPr>
      </w:pPr>
    </w:p>
    <w:p w14:paraId="62DC32D1" w14:textId="77777777" w:rsidR="001E2274" w:rsidRDefault="00FC27D6" w:rsidP="00FB39DB">
      <w:pPr>
        <w:rPr>
          <w:caps/>
          <w:sz w:val="24"/>
          <w:szCs w:val="24"/>
          <w:u w:val="single"/>
          <w:rtl/>
        </w:rPr>
      </w:pPr>
      <w:r w:rsidRPr="00FC27D6">
        <w:rPr>
          <w:rFonts w:hint="cs"/>
          <w:caps/>
          <w:sz w:val="24"/>
          <w:szCs w:val="24"/>
          <w:u w:val="single"/>
          <w:rtl/>
        </w:rPr>
        <w:t>מר ליאור רגב - נציג לשכת התכנון</w:t>
      </w:r>
      <w:r w:rsidR="001E2274">
        <w:rPr>
          <w:rFonts w:hint="cs"/>
          <w:caps/>
          <w:sz w:val="24"/>
          <w:szCs w:val="24"/>
          <w:u w:val="single"/>
          <w:rtl/>
        </w:rPr>
        <w:t>:</w:t>
      </w:r>
    </w:p>
    <w:p w14:paraId="09577F1A" w14:textId="47E62312" w:rsidR="001E2274" w:rsidRDefault="00FB39DB" w:rsidP="00FB39DB">
      <w:pPr>
        <w:rPr>
          <w:b w:val="0"/>
          <w:bCs w:val="0"/>
          <w:caps/>
          <w:sz w:val="24"/>
          <w:szCs w:val="24"/>
          <w:rtl/>
        </w:rPr>
      </w:pPr>
      <w:r>
        <w:rPr>
          <w:rFonts w:hint="cs"/>
          <w:b w:val="0"/>
          <w:bCs w:val="0"/>
          <w:caps/>
          <w:sz w:val="24"/>
          <w:szCs w:val="24"/>
          <w:rtl/>
        </w:rPr>
        <w:t xml:space="preserve">והם משכו את התוכנית </w:t>
      </w:r>
    </w:p>
    <w:p w14:paraId="19C8BCB1" w14:textId="77777777" w:rsidR="001E2274" w:rsidRDefault="001E2274" w:rsidP="00FB39DB">
      <w:pPr>
        <w:rPr>
          <w:b w:val="0"/>
          <w:bCs w:val="0"/>
          <w:caps/>
          <w:sz w:val="24"/>
          <w:szCs w:val="24"/>
          <w:rtl/>
        </w:rPr>
      </w:pPr>
    </w:p>
    <w:p w14:paraId="0A19A733" w14:textId="77777777" w:rsidR="001E2274" w:rsidRDefault="003361D4" w:rsidP="00FB39DB">
      <w:pPr>
        <w:rPr>
          <w:caps/>
          <w:sz w:val="24"/>
          <w:szCs w:val="24"/>
          <w:u w:val="single"/>
          <w:rtl/>
        </w:rPr>
      </w:pPr>
      <w:r w:rsidRPr="003361D4">
        <w:rPr>
          <w:rFonts w:hint="cs"/>
          <w:caps/>
          <w:sz w:val="24"/>
          <w:szCs w:val="24"/>
          <w:u w:val="single"/>
          <w:rtl/>
        </w:rPr>
        <w:t>עורך דין ניצן בן ארויה - יועץ משפטי לוועדה המחוזית</w:t>
      </w:r>
      <w:r w:rsidR="001E2274">
        <w:rPr>
          <w:rFonts w:hint="cs"/>
          <w:caps/>
          <w:sz w:val="24"/>
          <w:szCs w:val="24"/>
          <w:u w:val="single"/>
          <w:rtl/>
        </w:rPr>
        <w:t>:</w:t>
      </w:r>
    </w:p>
    <w:p w14:paraId="62974D1B" w14:textId="34966E7E" w:rsidR="001E2274" w:rsidRDefault="00FB39DB" w:rsidP="00FB39DB">
      <w:pPr>
        <w:rPr>
          <w:b w:val="0"/>
          <w:bCs w:val="0"/>
          <w:caps/>
          <w:sz w:val="24"/>
          <w:szCs w:val="24"/>
          <w:rtl/>
        </w:rPr>
      </w:pPr>
      <w:r>
        <w:rPr>
          <w:rFonts w:hint="cs"/>
          <w:b w:val="0"/>
          <w:bCs w:val="0"/>
          <w:caps/>
          <w:sz w:val="24"/>
          <w:szCs w:val="24"/>
          <w:rtl/>
        </w:rPr>
        <w:t xml:space="preserve">אוקיי </w:t>
      </w:r>
    </w:p>
    <w:p w14:paraId="44FB95A9" w14:textId="77777777" w:rsidR="001E2274" w:rsidRDefault="001E2274" w:rsidP="00FB39DB">
      <w:pPr>
        <w:rPr>
          <w:b w:val="0"/>
          <w:bCs w:val="0"/>
          <w:caps/>
          <w:sz w:val="24"/>
          <w:szCs w:val="24"/>
          <w:rtl/>
        </w:rPr>
      </w:pPr>
    </w:p>
    <w:p w14:paraId="71096B57" w14:textId="77777777" w:rsidR="001E2274" w:rsidRDefault="00D17364" w:rsidP="00FB39DB">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57F3F936" w14:textId="153017B0" w:rsidR="001E2274" w:rsidRDefault="00FB39DB" w:rsidP="00FB39DB">
      <w:pPr>
        <w:rPr>
          <w:b w:val="0"/>
          <w:bCs w:val="0"/>
          <w:caps/>
          <w:sz w:val="24"/>
          <w:szCs w:val="24"/>
          <w:rtl/>
        </w:rPr>
      </w:pPr>
      <w:r>
        <w:rPr>
          <w:rFonts w:hint="cs"/>
          <w:b w:val="0"/>
          <w:bCs w:val="0"/>
          <w:caps/>
          <w:sz w:val="24"/>
          <w:szCs w:val="24"/>
          <w:rtl/>
        </w:rPr>
        <w:t xml:space="preserve">ממשיכים למשוך את התוכנית </w:t>
      </w:r>
    </w:p>
    <w:p w14:paraId="02A9598D" w14:textId="77777777" w:rsidR="001E2274" w:rsidRDefault="001E2274" w:rsidP="00FB39DB">
      <w:pPr>
        <w:rPr>
          <w:b w:val="0"/>
          <w:bCs w:val="0"/>
          <w:caps/>
          <w:sz w:val="24"/>
          <w:szCs w:val="24"/>
          <w:rtl/>
        </w:rPr>
      </w:pPr>
    </w:p>
    <w:p w14:paraId="568F8AA8" w14:textId="77777777" w:rsidR="001E2274" w:rsidRDefault="000A3DA6" w:rsidP="00FB39DB">
      <w:pPr>
        <w:rPr>
          <w:caps/>
          <w:sz w:val="24"/>
          <w:szCs w:val="24"/>
          <w:u w:val="single"/>
          <w:rtl/>
        </w:rPr>
      </w:pPr>
      <w:r w:rsidRPr="000A3DA6">
        <w:rPr>
          <w:rFonts w:hint="cs"/>
          <w:caps/>
          <w:sz w:val="24"/>
          <w:szCs w:val="24"/>
          <w:u w:val="single"/>
          <w:rtl/>
        </w:rPr>
        <w:t>מר תומר דוידסון - נציג מנהל מקרקעי ישראל בוועדה המחוזית</w:t>
      </w:r>
      <w:r w:rsidR="001E2274">
        <w:rPr>
          <w:rFonts w:hint="cs"/>
          <w:caps/>
          <w:sz w:val="24"/>
          <w:szCs w:val="24"/>
          <w:u w:val="single"/>
          <w:rtl/>
        </w:rPr>
        <w:t>:</w:t>
      </w:r>
    </w:p>
    <w:p w14:paraId="6DD2AAF9" w14:textId="1167CF7C" w:rsidR="001E2274" w:rsidRDefault="00FB39DB" w:rsidP="00FB39DB">
      <w:pPr>
        <w:rPr>
          <w:b w:val="0"/>
          <w:bCs w:val="0"/>
          <w:caps/>
          <w:sz w:val="24"/>
          <w:szCs w:val="24"/>
          <w:rtl/>
        </w:rPr>
      </w:pPr>
      <w:r>
        <w:rPr>
          <w:rFonts w:hint="cs"/>
          <w:b w:val="0"/>
          <w:bCs w:val="0"/>
          <w:caps/>
          <w:sz w:val="24"/>
          <w:szCs w:val="24"/>
          <w:rtl/>
        </w:rPr>
        <w:t xml:space="preserve">של המולטי פל ... </w:t>
      </w:r>
    </w:p>
    <w:p w14:paraId="35DD31F1" w14:textId="77777777" w:rsidR="001E2274" w:rsidRDefault="001E2274" w:rsidP="00FB39DB">
      <w:pPr>
        <w:rPr>
          <w:b w:val="0"/>
          <w:bCs w:val="0"/>
          <w:caps/>
          <w:sz w:val="24"/>
          <w:szCs w:val="24"/>
          <w:rtl/>
        </w:rPr>
      </w:pPr>
    </w:p>
    <w:p w14:paraId="05380501" w14:textId="77777777" w:rsidR="001E2274" w:rsidRDefault="00D17364" w:rsidP="00FB39DB">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6F3A8BEF" w14:textId="5BC73B3A" w:rsidR="001E2274" w:rsidRDefault="00FB39DB" w:rsidP="00FB39DB">
      <w:pPr>
        <w:rPr>
          <w:b w:val="0"/>
          <w:bCs w:val="0"/>
          <w:caps/>
          <w:sz w:val="24"/>
          <w:szCs w:val="24"/>
          <w:rtl/>
        </w:rPr>
      </w:pPr>
      <w:r>
        <w:rPr>
          <w:rFonts w:hint="cs"/>
          <w:b w:val="0"/>
          <w:bCs w:val="0"/>
          <w:caps/>
          <w:sz w:val="24"/>
          <w:szCs w:val="24"/>
          <w:rtl/>
        </w:rPr>
        <w:t xml:space="preserve">ותבואו ותחזרו לפה עם עם דיור מוגן </w:t>
      </w:r>
    </w:p>
    <w:p w14:paraId="01D1BB7B" w14:textId="77777777" w:rsidR="001E2274" w:rsidRDefault="001E2274" w:rsidP="00FB39DB">
      <w:pPr>
        <w:rPr>
          <w:b w:val="0"/>
          <w:bCs w:val="0"/>
          <w:caps/>
          <w:sz w:val="24"/>
          <w:szCs w:val="24"/>
          <w:rtl/>
        </w:rPr>
      </w:pPr>
    </w:p>
    <w:p w14:paraId="04D501A3" w14:textId="77777777" w:rsidR="001E2274" w:rsidRDefault="003361D4" w:rsidP="00FB39DB">
      <w:pPr>
        <w:rPr>
          <w:caps/>
          <w:sz w:val="24"/>
          <w:szCs w:val="24"/>
          <w:u w:val="single"/>
          <w:rtl/>
        </w:rPr>
      </w:pPr>
      <w:r w:rsidRPr="003361D4">
        <w:rPr>
          <w:rFonts w:hint="cs"/>
          <w:caps/>
          <w:sz w:val="24"/>
          <w:szCs w:val="24"/>
          <w:u w:val="single"/>
          <w:rtl/>
        </w:rPr>
        <w:t>עורך דין ניצן בן ארויה - יועץ משפטי לוועדה המחוזית</w:t>
      </w:r>
      <w:r w:rsidR="001E2274">
        <w:rPr>
          <w:rFonts w:hint="cs"/>
          <w:caps/>
          <w:sz w:val="24"/>
          <w:szCs w:val="24"/>
          <w:u w:val="single"/>
          <w:rtl/>
        </w:rPr>
        <w:t>:</w:t>
      </w:r>
    </w:p>
    <w:p w14:paraId="6BDFC81C" w14:textId="51249E2D" w:rsidR="001E2274" w:rsidRDefault="00FB39DB" w:rsidP="00FB39DB">
      <w:pPr>
        <w:rPr>
          <w:b w:val="0"/>
          <w:bCs w:val="0"/>
          <w:caps/>
          <w:sz w:val="24"/>
          <w:szCs w:val="24"/>
          <w:rtl/>
        </w:rPr>
      </w:pPr>
      <w:r>
        <w:rPr>
          <w:rFonts w:hint="cs"/>
          <w:b w:val="0"/>
          <w:bCs w:val="0"/>
          <w:caps/>
          <w:sz w:val="24"/>
          <w:szCs w:val="24"/>
          <w:rtl/>
        </w:rPr>
        <w:t>אוקיי</w:t>
      </w:r>
    </w:p>
    <w:p w14:paraId="66120864" w14:textId="77777777" w:rsidR="001E2274" w:rsidRDefault="001E2274" w:rsidP="00FB39DB">
      <w:pPr>
        <w:rPr>
          <w:b w:val="0"/>
          <w:bCs w:val="0"/>
          <w:caps/>
          <w:sz w:val="24"/>
          <w:szCs w:val="24"/>
          <w:rtl/>
        </w:rPr>
      </w:pPr>
    </w:p>
    <w:p w14:paraId="47309788" w14:textId="77777777" w:rsidR="001E2274" w:rsidRDefault="00FC27D6" w:rsidP="00FB39DB">
      <w:pPr>
        <w:rPr>
          <w:caps/>
          <w:sz w:val="24"/>
          <w:szCs w:val="24"/>
          <w:u w:val="single"/>
          <w:rtl/>
        </w:rPr>
      </w:pPr>
      <w:r w:rsidRPr="00FC27D6">
        <w:rPr>
          <w:rFonts w:hint="cs"/>
          <w:caps/>
          <w:sz w:val="24"/>
          <w:szCs w:val="24"/>
          <w:u w:val="single"/>
          <w:rtl/>
        </w:rPr>
        <w:t>מר ליאור רגב - נציג לשכת התכנון</w:t>
      </w:r>
      <w:r w:rsidR="001E2274">
        <w:rPr>
          <w:rFonts w:hint="cs"/>
          <w:caps/>
          <w:sz w:val="24"/>
          <w:szCs w:val="24"/>
          <w:u w:val="single"/>
          <w:rtl/>
        </w:rPr>
        <w:t>:</w:t>
      </w:r>
    </w:p>
    <w:p w14:paraId="30983FE5" w14:textId="7AAC8328" w:rsidR="001E2274" w:rsidRDefault="00FB39DB" w:rsidP="00FB39DB">
      <w:pPr>
        <w:rPr>
          <w:b w:val="0"/>
          <w:bCs w:val="0"/>
          <w:caps/>
          <w:sz w:val="24"/>
          <w:szCs w:val="24"/>
          <w:rtl/>
        </w:rPr>
      </w:pPr>
      <w:r>
        <w:rPr>
          <w:rFonts w:hint="cs"/>
          <w:b w:val="0"/>
          <w:bCs w:val="0"/>
          <w:caps/>
          <w:sz w:val="24"/>
          <w:szCs w:val="24"/>
          <w:rtl/>
        </w:rPr>
        <w:t xml:space="preserve">עם דיור מוגן שנהיה ... להעצים אותו </w:t>
      </w:r>
    </w:p>
    <w:p w14:paraId="5CD8D2B3" w14:textId="77777777" w:rsidR="001E2274" w:rsidRDefault="001E2274" w:rsidP="00FB39DB">
      <w:pPr>
        <w:rPr>
          <w:b w:val="0"/>
          <w:bCs w:val="0"/>
          <w:caps/>
          <w:sz w:val="24"/>
          <w:szCs w:val="24"/>
          <w:rtl/>
        </w:rPr>
      </w:pPr>
    </w:p>
    <w:p w14:paraId="5366B6BB" w14:textId="77777777" w:rsidR="001E2274" w:rsidRDefault="00D17364" w:rsidP="00FB39DB">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1A991E26" w14:textId="2E321BF1" w:rsidR="001E2274" w:rsidRDefault="00FB39DB" w:rsidP="00FB39DB">
      <w:pPr>
        <w:rPr>
          <w:b w:val="0"/>
          <w:bCs w:val="0"/>
          <w:caps/>
          <w:sz w:val="24"/>
          <w:szCs w:val="24"/>
          <w:rtl/>
        </w:rPr>
      </w:pPr>
      <w:r>
        <w:rPr>
          <w:rFonts w:hint="cs"/>
          <w:b w:val="0"/>
          <w:bCs w:val="0"/>
          <w:caps/>
          <w:sz w:val="24"/>
          <w:szCs w:val="24"/>
          <w:rtl/>
        </w:rPr>
        <w:t>וגם אמרנו להם מאתיים חמישים יחידות דיור אני חושב</w:t>
      </w:r>
    </w:p>
    <w:p w14:paraId="0517FCDD" w14:textId="77777777" w:rsidR="001E2274" w:rsidRDefault="001E2274" w:rsidP="00FB39DB">
      <w:pPr>
        <w:rPr>
          <w:b w:val="0"/>
          <w:bCs w:val="0"/>
          <w:caps/>
          <w:sz w:val="24"/>
          <w:szCs w:val="24"/>
          <w:rtl/>
        </w:rPr>
      </w:pPr>
    </w:p>
    <w:p w14:paraId="231DB23E" w14:textId="77777777" w:rsidR="001E2274" w:rsidRDefault="00FC27D6" w:rsidP="00FB39DB">
      <w:pPr>
        <w:rPr>
          <w:caps/>
          <w:sz w:val="24"/>
          <w:szCs w:val="24"/>
          <w:u w:val="single"/>
          <w:rtl/>
        </w:rPr>
      </w:pPr>
      <w:r w:rsidRPr="00FC27D6">
        <w:rPr>
          <w:rFonts w:hint="cs"/>
          <w:caps/>
          <w:sz w:val="24"/>
          <w:szCs w:val="24"/>
          <w:u w:val="single"/>
          <w:rtl/>
        </w:rPr>
        <w:t>מר ליאור רגב - נציג לשכת התכנון</w:t>
      </w:r>
      <w:r w:rsidR="001E2274">
        <w:rPr>
          <w:rFonts w:hint="cs"/>
          <w:caps/>
          <w:sz w:val="24"/>
          <w:szCs w:val="24"/>
          <w:u w:val="single"/>
          <w:rtl/>
        </w:rPr>
        <w:t>:</w:t>
      </w:r>
    </w:p>
    <w:p w14:paraId="53AAC522" w14:textId="267CF708" w:rsidR="001E2274" w:rsidRDefault="00FB39DB" w:rsidP="00FB39DB">
      <w:pPr>
        <w:rPr>
          <w:b w:val="0"/>
          <w:bCs w:val="0"/>
          <w:caps/>
          <w:sz w:val="24"/>
          <w:szCs w:val="24"/>
          <w:rtl/>
        </w:rPr>
      </w:pPr>
      <w:r>
        <w:rPr>
          <w:rFonts w:hint="cs"/>
          <w:b w:val="0"/>
          <w:bCs w:val="0"/>
          <w:caps/>
          <w:sz w:val="24"/>
          <w:szCs w:val="24"/>
          <w:rtl/>
        </w:rPr>
        <w:t>כן</w:t>
      </w:r>
      <w:r w:rsidR="000F703D">
        <w:rPr>
          <w:rFonts w:hint="cs"/>
          <w:b w:val="0"/>
          <w:bCs w:val="0"/>
          <w:caps/>
          <w:sz w:val="24"/>
          <w:szCs w:val="24"/>
          <w:rtl/>
        </w:rPr>
        <w:t xml:space="preserve"> </w:t>
      </w:r>
      <w:r>
        <w:rPr>
          <w:rFonts w:hint="cs"/>
          <w:b w:val="0"/>
          <w:bCs w:val="0"/>
          <w:caps/>
          <w:sz w:val="24"/>
          <w:szCs w:val="24"/>
          <w:rtl/>
        </w:rPr>
        <w:t>גם הם אמרו גם הם לבד ידעו את זה גם בלי שאמרנו להם</w:t>
      </w:r>
    </w:p>
    <w:p w14:paraId="044C69FA" w14:textId="77777777" w:rsidR="001E2274" w:rsidRDefault="001E2274" w:rsidP="00FB39DB">
      <w:pPr>
        <w:rPr>
          <w:b w:val="0"/>
          <w:bCs w:val="0"/>
          <w:caps/>
          <w:sz w:val="24"/>
          <w:szCs w:val="24"/>
          <w:rtl/>
        </w:rPr>
      </w:pPr>
    </w:p>
    <w:p w14:paraId="063EAE39" w14:textId="77777777" w:rsidR="001E2274" w:rsidRDefault="00D17364" w:rsidP="00FB39DB">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07B0D8E7" w14:textId="454BC12D" w:rsidR="001E2274" w:rsidRDefault="00FB39DB" w:rsidP="00FB39DB">
      <w:pPr>
        <w:rPr>
          <w:b w:val="0"/>
          <w:bCs w:val="0"/>
          <w:caps/>
          <w:sz w:val="24"/>
          <w:szCs w:val="24"/>
          <w:rtl/>
        </w:rPr>
      </w:pPr>
      <w:r>
        <w:rPr>
          <w:rFonts w:hint="cs"/>
          <w:b w:val="0"/>
          <w:bCs w:val="0"/>
          <w:caps/>
          <w:sz w:val="24"/>
          <w:szCs w:val="24"/>
          <w:rtl/>
        </w:rPr>
        <w:t xml:space="preserve">הנחינו אותם פשוט הנחינו אותם להגיש לנו תוכנית של מאתיים חמישים יחידות דיור </w:t>
      </w:r>
    </w:p>
    <w:p w14:paraId="028A5E70" w14:textId="77777777" w:rsidR="001E2274" w:rsidRDefault="001E2274" w:rsidP="00FB39DB">
      <w:pPr>
        <w:rPr>
          <w:b w:val="0"/>
          <w:bCs w:val="0"/>
          <w:caps/>
          <w:sz w:val="24"/>
          <w:szCs w:val="24"/>
          <w:rtl/>
        </w:rPr>
      </w:pPr>
    </w:p>
    <w:p w14:paraId="1810C7BB" w14:textId="77777777" w:rsidR="001E2274" w:rsidRDefault="003361D4" w:rsidP="00FB39DB">
      <w:pPr>
        <w:rPr>
          <w:caps/>
          <w:sz w:val="24"/>
          <w:szCs w:val="24"/>
          <w:u w:val="single"/>
          <w:rtl/>
        </w:rPr>
      </w:pPr>
      <w:r w:rsidRPr="003361D4">
        <w:rPr>
          <w:rFonts w:hint="cs"/>
          <w:caps/>
          <w:sz w:val="24"/>
          <w:szCs w:val="24"/>
          <w:u w:val="single"/>
          <w:rtl/>
        </w:rPr>
        <w:t>עורך דין ניצן בן ארויה - יועץ משפטי לוועדה המחוזית</w:t>
      </w:r>
      <w:r w:rsidR="001E2274">
        <w:rPr>
          <w:rFonts w:hint="cs"/>
          <w:caps/>
          <w:sz w:val="24"/>
          <w:szCs w:val="24"/>
          <w:u w:val="single"/>
          <w:rtl/>
        </w:rPr>
        <w:t>:</w:t>
      </w:r>
    </w:p>
    <w:p w14:paraId="4D36A631" w14:textId="2DAE7023" w:rsidR="001E2274" w:rsidRDefault="00FB39DB" w:rsidP="00FB39DB">
      <w:pPr>
        <w:rPr>
          <w:b w:val="0"/>
          <w:bCs w:val="0"/>
          <w:caps/>
          <w:sz w:val="24"/>
          <w:szCs w:val="24"/>
          <w:rtl/>
        </w:rPr>
      </w:pPr>
      <w:r>
        <w:rPr>
          <w:rFonts w:hint="cs"/>
          <w:b w:val="0"/>
          <w:bCs w:val="0"/>
          <w:caps/>
          <w:sz w:val="24"/>
          <w:szCs w:val="24"/>
          <w:rtl/>
        </w:rPr>
        <w:t xml:space="preserve">אוקיי </w:t>
      </w:r>
    </w:p>
    <w:p w14:paraId="11558E29" w14:textId="77777777" w:rsidR="001E2274" w:rsidRDefault="001E2274" w:rsidP="00FB39DB">
      <w:pPr>
        <w:rPr>
          <w:b w:val="0"/>
          <w:bCs w:val="0"/>
          <w:caps/>
          <w:sz w:val="24"/>
          <w:szCs w:val="24"/>
          <w:rtl/>
        </w:rPr>
      </w:pPr>
    </w:p>
    <w:p w14:paraId="49FE4D92" w14:textId="77777777" w:rsidR="001E2274" w:rsidRDefault="00D17364" w:rsidP="00FB39DB">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11061229" w14:textId="56CB22AE" w:rsidR="001E2274" w:rsidRDefault="00FB39DB" w:rsidP="00FB39DB">
      <w:pPr>
        <w:rPr>
          <w:b w:val="0"/>
          <w:bCs w:val="0"/>
          <w:caps/>
          <w:sz w:val="24"/>
          <w:szCs w:val="24"/>
          <w:rtl/>
        </w:rPr>
      </w:pPr>
      <w:r>
        <w:rPr>
          <w:rFonts w:hint="cs"/>
          <w:b w:val="0"/>
          <w:bCs w:val="0"/>
          <w:caps/>
          <w:sz w:val="24"/>
          <w:szCs w:val="24"/>
          <w:rtl/>
        </w:rPr>
        <w:t xml:space="preserve">דיור מוגן </w:t>
      </w:r>
    </w:p>
    <w:p w14:paraId="1A3B7977" w14:textId="77777777" w:rsidR="001E2274" w:rsidRDefault="001E2274" w:rsidP="00FB39DB">
      <w:pPr>
        <w:rPr>
          <w:b w:val="0"/>
          <w:bCs w:val="0"/>
          <w:caps/>
          <w:sz w:val="24"/>
          <w:szCs w:val="24"/>
          <w:rtl/>
        </w:rPr>
      </w:pPr>
    </w:p>
    <w:p w14:paraId="668FEB91" w14:textId="77777777" w:rsidR="001E2274" w:rsidRDefault="003361D4" w:rsidP="00FB39DB">
      <w:pPr>
        <w:rPr>
          <w:caps/>
          <w:sz w:val="24"/>
          <w:szCs w:val="24"/>
          <w:u w:val="single"/>
          <w:rtl/>
        </w:rPr>
      </w:pPr>
      <w:r w:rsidRPr="003361D4">
        <w:rPr>
          <w:rFonts w:hint="cs"/>
          <w:caps/>
          <w:sz w:val="24"/>
          <w:szCs w:val="24"/>
          <w:u w:val="single"/>
          <w:rtl/>
        </w:rPr>
        <w:lastRenderedPageBreak/>
        <w:t>עורך דין ניצן בן ארויה - יועץ משפטי לוועדה המחוזית</w:t>
      </w:r>
      <w:r w:rsidR="001E2274">
        <w:rPr>
          <w:rFonts w:hint="cs"/>
          <w:caps/>
          <w:sz w:val="24"/>
          <w:szCs w:val="24"/>
          <w:u w:val="single"/>
          <w:rtl/>
        </w:rPr>
        <w:t>:</w:t>
      </w:r>
    </w:p>
    <w:p w14:paraId="7CEE6159" w14:textId="3BF2A425" w:rsidR="001E2274" w:rsidRDefault="00FB39DB" w:rsidP="00FB39DB">
      <w:pPr>
        <w:rPr>
          <w:b w:val="0"/>
          <w:bCs w:val="0"/>
          <w:caps/>
          <w:sz w:val="24"/>
          <w:szCs w:val="24"/>
          <w:rtl/>
        </w:rPr>
      </w:pPr>
      <w:r>
        <w:rPr>
          <w:rFonts w:hint="cs"/>
          <w:b w:val="0"/>
          <w:bCs w:val="0"/>
          <w:caps/>
          <w:sz w:val="24"/>
          <w:szCs w:val="24"/>
          <w:rtl/>
        </w:rPr>
        <w:t>ואז הם הלכו עשו שיעורי בית הגישו</w:t>
      </w:r>
    </w:p>
    <w:p w14:paraId="76AF880B" w14:textId="77777777" w:rsidR="001E2274" w:rsidRDefault="001E2274" w:rsidP="00FB39DB">
      <w:pPr>
        <w:rPr>
          <w:b w:val="0"/>
          <w:bCs w:val="0"/>
          <w:caps/>
          <w:sz w:val="24"/>
          <w:szCs w:val="24"/>
          <w:rtl/>
        </w:rPr>
      </w:pPr>
    </w:p>
    <w:p w14:paraId="384BBC6A" w14:textId="77777777" w:rsidR="001E2274" w:rsidRDefault="00D17364" w:rsidP="00FB39DB">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088E9DDD" w14:textId="3A4D087F" w:rsidR="001E2274" w:rsidRDefault="00FB39DB" w:rsidP="00FB39DB">
      <w:pPr>
        <w:rPr>
          <w:b w:val="0"/>
          <w:bCs w:val="0"/>
          <w:caps/>
          <w:sz w:val="24"/>
          <w:szCs w:val="24"/>
          <w:rtl/>
        </w:rPr>
      </w:pPr>
      <w:r>
        <w:rPr>
          <w:rFonts w:hint="cs"/>
          <w:b w:val="0"/>
          <w:bCs w:val="0"/>
          <w:caps/>
          <w:sz w:val="24"/>
          <w:szCs w:val="24"/>
          <w:rtl/>
        </w:rPr>
        <w:t xml:space="preserve">הגישו תוכנית לדיור מוגן </w:t>
      </w:r>
    </w:p>
    <w:p w14:paraId="47030894" w14:textId="77777777" w:rsidR="001E2274" w:rsidRDefault="001E2274" w:rsidP="00FB39DB">
      <w:pPr>
        <w:rPr>
          <w:b w:val="0"/>
          <w:bCs w:val="0"/>
          <w:caps/>
          <w:sz w:val="24"/>
          <w:szCs w:val="24"/>
          <w:rtl/>
        </w:rPr>
      </w:pPr>
    </w:p>
    <w:p w14:paraId="1930D5F5" w14:textId="77777777" w:rsidR="001E2274" w:rsidRDefault="00FC27D6" w:rsidP="00FB39DB">
      <w:pPr>
        <w:rPr>
          <w:caps/>
          <w:sz w:val="24"/>
          <w:szCs w:val="24"/>
          <w:u w:val="single"/>
          <w:rtl/>
        </w:rPr>
      </w:pPr>
      <w:r w:rsidRPr="00FC27D6">
        <w:rPr>
          <w:rFonts w:hint="cs"/>
          <w:caps/>
          <w:sz w:val="24"/>
          <w:szCs w:val="24"/>
          <w:u w:val="single"/>
          <w:rtl/>
        </w:rPr>
        <w:t>מר ליאור רגב - נציג לשכת התכנון</w:t>
      </w:r>
      <w:r w:rsidR="001E2274">
        <w:rPr>
          <w:rFonts w:hint="cs"/>
          <w:caps/>
          <w:sz w:val="24"/>
          <w:szCs w:val="24"/>
          <w:u w:val="single"/>
          <w:rtl/>
        </w:rPr>
        <w:t>:</w:t>
      </w:r>
    </w:p>
    <w:p w14:paraId="24C06E9D" w14:textId="4C8804E6" w:rsidR="001E2274" w:rsidRDefault="00FB39DB" w:rsidP="00FB39DB">
      <w:pPr>
        <w:rPr>
          <w:b w:val="0"/>
          <w:bCs w:val="0"/>
          <w:caps/>
          <w:sz w:val="24"/>
          <w:szCs w:val="24"/>
          <w:rtl/>
        </w:rPr>
      </w:pPr>
      <w:r>
        <w:rPr>
          <w:rFonts w:hint="cs"/>
          <w:b w:val="0"/>
          <w:bCs w:val="0"/>
          <w:caps/>
          <w:sz w:val="24"/>
          <w:szCs w:val="24"/>
          <w:rtl/>
        </w:rPr>
        <w:t>והשתנה לה השם לבית על הנחל</w:t>
      </w:r>
    </w:p>
    <w:p w14:paraId="5A6CF5E6" w14:textId="77777777" w:rsidR="001E2274" w:rsidRDefault="001E2274" w:rsidP="00FB39DB">
      <w:pPr>
        <w:rPr>
          <w:b w:val="0"/>
          <w:bCs w:val="0"/>
          <w:caps/>
          <w:sz w:val="24"/>
          <w:szCs w:val="24"/>
          <w:rtl/>
        </w:rPr>
      </w:pPr>
    </w:p>
    <w:p w14:paraId="10FF8404" w14:textId="77777777" w:rsidR="001E2274" w:rsidRDefault="003361D4" w:rsidP="00FB39DB">
      <w:pPr>
        <w:rPr>
          <w:caps/>
          <w:sz w:val="24"/>
          <w:szCs w:val="24"/>
          <w:u w:val="single"/>
          <w:rtl/>
        </w:rPr>
      </w:pPr>
      <w:r w:rsidRPr="003361D4">
        <w:rPr>
          <w:rFonts w:hint="cs"/>
          <w:caps/>
          <w:sz w:val="24"/>
          <w:szCs w:val="24"/>
          <w:u w:val="single"/>
          <w:rtl/>
        </w:rPr>
        <w:t>עורך דין ניצן בן ארויה - יועץ משפטי לוועדה המחוזית</w:t>
      </w:r>
      <w:r w:rsidR="001E2274">
        <w:rPr>
          <w:rFonts w:hint="cs"/>
          <w:caps/>
          <w:sz w:val="24"/>
          <w:szCs w:val="24"/>
          <w:u w:val="single"/>
          <w:rtl/>
        </w:rPr>
        <w:t>:</w:t>
      </w:r>
    </w:p>
    <w:p w14:paraId="263D2143" w14:textId="018CC8C9" w:rsidR="001E2274" w:rsidRDefault="00FB39DB" w:rsidP="00FB39DB">
      <w:pPr>
        <w:rPr>
          <w:b w:val="0"/>
          <w:bCs w:val="0"/>
          <w:caps/>
          <w:sz w:val="24"/>
          <w:szCs w:val="24"/>
          <w:rtl/>
        </w:rPr>
      </w:pPr>
      <w:r>
        <w:rPr>
          <w:rFonts w:hint="cs"/>
          <w:b w:val="0"/>
          <w:bCs w:val="0"/>
          <w:caps/>
          <w:sz w:val="24"/>
          <w:szCs w:val="24"/>
          <w:rtl/>
        </w:rPr>
        <w:t>אוקיי</w:t>
      </w:r>
    </w:p>
    <w:p w14:paraId="2122541F" w14:textId="77777777" w:rsidR="001E2274" w:rsidRDefault="001E2274" w:rsidP="00FB39DB">
      <w:pPr>
        <w:rPr>
          <w:b w:val="0"/>
          <w:bCs w:val="0"/>
          <w:caps/>
          <w:sz w:val="24"/>
          <w:szCs w:val="24"/>
          <w:rtl/>
        </w:rPr>
      </w:pPr>
    </w:p>
    <w:p w14:paraId="608B1134" w14:textId="77777777" w:rsidR="001E2274" w:rsidRDefault="00D17364" w:rsidP="00FB39DB">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48D70300" w14:textId="35783B63" w:rsidR="001E2274" w:rsidRDefault="00FB39DB" w:rsidP="00FB39DB">
      <w:pPr>
        <w:rPr>
          <w:b w:val="0"/>
          <w:bCs w:val="0"/>
          <w:caps/>
          <w:sz w:val="24"/>
          <w:szCs w:val="24"/>
          <w:rtl/>
        </w:rPr>
      </w:pPr>
      <w:r>
        <w:rPr>
          <w:rFonts w:hint="cs"/>
          <w:b w:val="0"/>
          <w:bCs w:val="0"/>
          <w:caps/>
          <w:sz w:val="24"/>
          <w:szCs w:val="24"/>
          <w:rtl/>
        </w:rPr>
        <w:t>ו, במהלך</w:t>
      </w:r>
      <w:r w:rsidR="000F703D">
        <w:rPr>
          <w:rFonts w:hint="cs"/>
          <w:b w:val="0"/>
          <w:bCs w:val="0"/>
          <w:caps/>
          <w:sz w:val="24"/>
          <w:szCs w:val="24"/>
          <w:rtl/>
        </w:rPr>
        <w:t xml:space="preserve"> </w:t>
      </w:r>
      <w:r>
        <w:rPr>
          <w:rFonts w:hint="cs"/>
          <w:b w:val="0"/>
          <w:bCs w:val="0"/>
          <w:caps/>
          <w:sz w:val="24"/>
          <w:szCs w:val="24"/>
          <w:rtl/>
        </w:rPr>
        <w:t>...</w:t>
      </w:r>
    </w:p>
    <w:p w14:paraId="3D01DB64" w14:textId="77777777" w:rsidR="001E2274" w:rsidRDefault="001E2274" w:rsidP="00FB39DB">
      <w:pPr>
        <w:rPr>
          <w:b w:val="0"/>
          <w:bCs w:val="0"/>
          <w:caps/>
          <w:sz w:val="24"/>
          <w:szCs w:val="24"/>
          <w:rtl/>
        </w:rPr>
      </w:pPr>
    </w:p>
    <w:p w14:paraId="2B924F87" w14:textId="77777777" w:rsidR="001E2274" w:rsidRDefault="003109B2" w:rsidP="00FB39DB">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45728C62" w14:textId="521FDDF1" w:rsidR="001E2274" w:rsidRDefault="00FB39DB" w:rsidP="00FB39DB">
      <w:pPr>
        <w:rPr>
          <w:b w:val="0"/>
          <w:bCs w:val="0"/>
          <w:caps/>
          <w:sz w:val="24"/>
          <w:szCs w:val="24"/>
          <w:rtl/>
        </w:rPr>
      </w:pPr>
      <w:r>
        <w:rPr>
          <w:rFonts w:hint="cs"/>
          <w:b w:val="0"/>
          <w:bCs w:val="0"/>
          <w:caps/>
          <w:sz w:val="24"/>
          <w:szCs w:val="24"/>
          <w:rtl/>
        </w:rPr>
        <w:t>כי הוא באמת על הנחל</w:t>
      </w:r>
    </w:p>
    <w:p w14:paraId="0B4A52AA" w14:textId="77777777" w:rsidR="001E2274" w:rsidRDefault="001E2274" w:rsidP="00FB39DB">
      <w:pPr>
        <w:rPr>
          <w:b w:val="0"/>
          <w:bCs w:val="0"/>
          <w:caps/>
          <w:sz w:val="24"/>
          <w:szCs w:val="24"/>
          <w:rtl/>
        </w:rPr>
      </w:pPr>
    </w:p>
    <w:p w14:paraId="075E7D4F" w14:textId="77777777" w:rsidR="001E2274" w:rsidRDefault="00D17364" w:rsidP="00FB39DB">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5F85F42E" w14:textId="2701B3E1" w:rsidR="001E2274" w:rsidRDefault="00FB39DB" w:rsidP="00FB39DB">
      <w:pPr>
        <w:rPr>
          <w:b w:val="0"/>
          <w:bCs w:val="0"/>
          <w:caps/>
          <w:sz w:val="24"/>
          <w:szCs w:val="24"/>
          <w:rtl/>
        </w:rPr>
      </w:pPr>
      <w:r>
        <w:rPr>
          <w:rFonts w:hint="cs"/>
          <w:b w:val="0"/>
          <w:bCs w:val="0"/>
          <w:caps/>
          <w:sz w:val="24"/>
          <w:szCs w:val="24"/>
          <w:rtl/>
        </w:rPr>
        <w:t>במהלך הדיון האחרון במהלך הדיון האחרון שמע את כל מה ש, כל מה שהם אמרו פה כבר כבר שמענו ואז אנחנו באנו עם הרעיון אמרנו אולי בכלל אולי נעשה את ההצרכה פשוט נעשה את התזוזות האלה</w:t>
      </w:r>
    </w:p>
    <w:p w14:paraId="3D51F43D" w14:textId="77777777" w:rsidR="001E2274" w:rsidRDefault="001E2274" w:rsidP="00FB39DB">
      <w:pPr>
        <w:rPr>
          <w:b w:val="0"/>
          <w:bCs w:val="0"/>
          <w:caps/>
          <w:sz w:val="24"/>
          <w:szCs w:val="24"/>
          <w:rtl/>
        </w:rPr>
      </w:pPr>
    </w:p>
    <w:p w14:paraId="640D0CE0" w14:textId="77777777" w:rsidR="001E2274" w:rsidRDefault="003361D4" w:rsidP="00FB39DB">
      <w:pPr>
        <w:rPr>
          <w:caps/>
          <w:sz w:val="24"/>
          <w:szCs w:val="24"/>
          <w:u w:val="single"/>
          <w:rtl/>
        </w:rPr>
      </w:pPr>
      <w:r w:rsidRPr="003361D4">
        <w:rPr>
          <w:rFonts w:hint="cs"/>
          <w:caps/>
          <w:sz w:val="24"/>
          <w:szCs w:val="24"/>
          <w:u w:val="single"/>
          <w:rtl/>
        </w:rPr>
        <w:t>עורך דין ניצן בן ארויה - יועץ משפטי לוועדה המחוזית</w:t>
      </w:r>
      <w:r w:rsidR="001E2274">
        <w:rPr>
          <w:rFonts w:hint="cs"/>
          <w:caps/>
          <w:sz w:val="24"/>
          <w:szCs w:val="24"/>
          <w:u w:val="single"/>
          <w:rtl/>
        </w:rPr>
        <w:t>:</w:t>
      </w:r>
    </w:p>
    <w:p w14:paraId="7CFDD4CD" w14:textId="4EF9E683" w:rsidR="001E2274" w:rsidRDefault="00FB39DB" w:rsidP="00FB39DB">
      <w:pPr>
        <w:rPr>
          <w:b w:val="0"/>
          <w:bCs w:val="0"/>
          <w:caps/>
          <w:sz w:val="24"/>
          <w:szCs w:val="24"/>
          <w:rtl/>
        </w:rPr>
      </w:pPr>
      <w:r>
        <w:rPr>
          <w:rFonts w:hint="cs"/>
          <w:b w:val="0"/>
          <w:bCs w:val="0"/>
          <w:caps/>
          <w:sz w:val="24"/>
          <w:szCs w:val="24"/>
          <w:rtl/>
        </w:rPr>
        <w:t xml:space="preserve">כן </w:t>
      </w:r>
    </w:p>
    <w:p w14:paraId="0C138FA5" w14:textId="77777777" w:rsidR="001E2274" w:rsidRDefault="001E2274" w:rsidP="00FB39DB">
      <w:pPr>
        <w:rPr>
          <w:b w:val="0"/>
          <w:bCs w:val="0"/>
          <w:caps/>
          <w:sz w:val="24"/>
          <w:szCs w:val="24"/>
          <w:rtl/>
        </w:rPr>
      </w:pPr>
    </w:p>
    <w:p w14:paraId="03C03137" w14:textId="77777777" w:rsidR="001E2274" w:rsidRDefault="00D17364" w:rsidP="00FB39DB">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54BC8253" w14:textId="63B3CCAF" w:rsidR="001E2274" w:rsidRDefault="00FB39DB" w:rsidP="00FB39DB">
      <w:pPr>
        <w:rPr>
          <w:b w:val="0"/>
          <w:bCs w:val="0"/>
          <w:caps/>
          <w:sz w:val="24"/>
          <w:szCs w:val="24"/>
          <w:rtl/>
        </w:rPr>
      </w:pPr>
      <w:r>
        <w:rPr>
          <w:rFonts w:hint="cs"/>
          <w:b w:val="0"/>
          <w:bCs w:val="0"/>
          <w:caps/>
          <w:sz w:val="24"/>
          <w:szCs w:val="24"/>
          <w:rtl/>
        </w:rPr>
        <w:t>בסדר?</w:t>
      </w:r>
    </w:p>
    <w:p w14:paraId="657A6B5B" w14:textId="77777777" w:rsidR="001E2274" w:rsidRDefault="001E2274" w:rsidP="00FB39DB">
      <w:pPr>
        <w:rPr>
          <w:b w:val="0"/>
          <w:bCs w:val="0"/>
          <w:caps/>
          <w:sz w:val="24"/>
          <w:szCs w:val="24"/>
          <w:rtl/>
        </w:rPr>
      </w:pPr>
    </w:p>
    <w:p w14:paraId="736AF679" w14:textId="77777777" w:rsidR="001E2274" w:rsidRDefault="000A3DA6" w:rsidP="00FB39DB">
      <w:pPr>
        <w:rPr>
          <w:caps/>
          <w:sz w:val="24"/>
          <w:szCs w:val="24"/>
          <w:u w:val="single"/>
          <w:rtl/>
        </w:rPr>
      </w:pPr>
      <w:r w:rsidRPr="000A3DA6">
        <w:rPr>
          <w:rFonts w:hint="cs"/>
          <w:caps/>
          <w:sz w:val="24"/>
          <w:szCs w:val="24"/>
          <w:u w:val="single"/>
          <w:rtl/>
        </w:rPr>
        <w:t>מר תומר דוידסון - נציג מנהל מקרקעי ישראל בוועדה המחוזית</w:t>
      </w:r>
      <w:r w:rsidR="001E2274">
        <w:rPr>
          <w:rFonts w:hint="cs"/>
          <w:caps/>
          <w:sz w:val="24"/>
          <w:szCs w:val="24"/>
          <w:u w:val="single"/>
          <w:rtl/>
        </w:rPr>
        <w:t>:</w:t>
      </w:r>
    </w:p>
    <w:p w14:paraId="7F72E97A" w14:textId="7F2CC413" w:rsidR="001E2274" w:rsidRDefault="00FB39DB" w:rsidP="00FB39DB">
      <w:pPr>
        <w:rPr>
          <w:b w:val="0"/>
          <w:bCs w:val="0"/>
          <w:caps/>
          <w:sz w:val="24"/>
          <w:szCs w:val="24"/>
          <w:rtl/>
        </w:rPr>
      </w:pPr>
      <w:r>
        <w:rPr>
          <w:rFonts w:hint="cs"/>
          <w:b w:val="0"/>
          <w:bCs w:val="0"/>
          <w:caps/>
          <w:sz w:val="24"/>
          <w:szCs w:val="24"/>
          <w:rtl/>
        </w:rPr>
        <w:t xml:space="preserve">כן </w:t>
      </w:r>
    </w:p>
    <w:p w14:paraId="247567AA" w14:textId="77777777" w:rsidR="001E2274" w:rsidRDefault="001E2274" w:rsidP="00FB39DB">
      <w:pPr>
        <w:rPr>
          <w:b w:val="0"/>
          <w:bCs w:val="0"/>
          <w:caps/>
          <w:sz w:val="24"/>
          <w:szCs w:val="24"/>
          <w:rtl/>
        </w:rPr>
      </w:pPr>
    </w:p>
    <w:p w14:paraId="34A5BB0A" w14:textId="77777777" w:rsidR="001E2274" w:rsidRDefault="003361D4" w:rsidP="00FB39DB">
      <w:pPr>
        <w:rPr>
          <w:caps/>
          <w:sz w:val="24"/>
          <w:szCs w:val="24"/>
          <w:u w:val="single"/>
          <w:rtl/>
        </w:rPr>
      </w:pPr>
      <w:r w:rsidRPr="003361D4">
        <w:rPr>
          <w:rFonts w:hint="cs"/>
          <w:caps/>
          <w:sz w:val="24"/>
          <w:szCs w:val="24"/>
          <w:u w:val="single"/>
          <w:rtl/>
        </w:rPr>
        <w:t>עורך דין ניצן בן ארויה - יועץ משפטי לוועדה המחוזית</w:t>
      </w:r>
      <w:r w:rsidR="001E2274">
        <w:rPr>
          <w:rFonts w:hint="cs"/>
          <w:caps/>
          <w:sz w:val="24"/>
          <w:szCs w:val="24"/>
          <w:u w:val="single"/>
          <w:rtl/>
        </w:rPr>
        <w:t>:</w:t>
      </w:r>
    </w:p>
    <w:p w14:paraId="025C76ED" w14:textId="697E7D9C" w:rsidR="001E2274" w:rsidRDefault="00FB39DB" w:rsidP="00FB39DB">
      <w:pPr>
        <w:rPr>
          <w:b w:val="0"/>
          <w:bCs w:val="0"/>
          <w:caps/>
          <w:sz w:val="24"/>
          <w:szCs w:val="24"/>
          <w:rtl/>
        </w:rPr>
      </w:pPr>
      <w:r>
        <w:rPr>
          <w:rFonts w:hint="cs"/>
          <w:b w:val="0"/>
          <w:bCs w:val="0"/>
          <w:caps/>
          <w:sz w:val="24"/>
          <w:szCs w:val="24"/>
          <w:rtl/>
        </w:rPr>
        <w:t xml:space="preserve">ואז שלחנו אותם שוב לחשוב מול הרשות לנסות לתאם את זה </w:t>
      </w:r>
    </w:p>
    <w:p w14:paraId="4716A3EC" w14:textId="77777777" w:rsidR="001E2274" w:rsidRDefault="001E2274" w:rsidP="00FB39DB">
      <w:pPr>
        <w:rPr>
          <w:b w:val="0"/>
          <w:bCs w:val="0"/>
          <w:caps/>
          <w:sz w:val="24"/>
          <w:szCs w:val="24"/>
          <w:rtl/>
        </w:rPr>
      </w:pPr>
    </w:p>
    <w:p w14:paraId="45B48766" w14:textId="77777777" w:rsidR="001E2274" w:rsidRDefault="00D17364" w:rsidP="00FB39DB">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213D6720" w14:textId="550541A7" w:rsidR="001E2274" w:rsidRDefault="00FB39DB" w:rsidP="00FB39DB">
      <w:pPr>
        <w:rPr>
          <w:b w:val="0"/>
          <w:bCs w:val="0"/>
          <w:caps/>
          <w:sz w:val="24"/>
          <w:szCs w:val="24"/>
          <w:rtl/>
        </w:rPr>
      </w:pPr>
      <w:r>
        <w:rPr>
          <w:rFonts w:hint="cs"/>
          <w:b w:val="0"/>
          <w:bCs w:val="0"/>
          <w:caps/>
          <w:sz w:val="24"/>
          <w:szCs w:val="24"/>
          <w:rtl/>
        </w:rPr>
        <w:t>אמרנו שלחנו אותם לדבר מול הרשות כן</w:t>
      </w:r>
      <w:r w:rsidR="000F703D">
        <w:rPr>
          <w:rFonts w:hint="cs"/>
          <w:b w:val="0"/>
          <w:bCs w:val="0"/>
          <w:caps/>
          <w:sz w:val="24"/>
          <w:szCs w:val="24"/>
          <w:rtl/>
        </w:rPr>
        <w:t xml:space="preserve"> </w:t>
      </w:r>
      <w:r>
        <w:rPr>
          <w:rFonts w:hint="cs"/>
          <w:b w:val="0"/>
          <w:bCs w:val="0"/>
          <w:caps/>
          <w:sz w:val="24"/>
          <w:szCs w:val="24"/>
          <w:rtl/>
        </w:rPr>
        <w:t>תצא עכשיו מהקלטה אם אפשר רגע להפסיק הקלטה</w:t>
      </w:r>
    </w:p>
    <w:p w14:paraId="4A9B734B" w14:textId="77777777" w:rsidR="001E2274" w:rsidRDefault="001E2274" w:rsidP="00FB39DB">
      <w:pPr>
        <w:rPr>
          <w:b w:val="0"/>
          <w:bCs w:val="0"/>
          <w:caps/>
          <w:sz w:val="24"/>
          <w:szCs w:val="24"/>
          <w:rtl/>
        </w:rPr>
      </w:pPr>
    </w:p>
    <w:p w14:paraId="10E287AF" w14:textId="77777777" w:rsidR="001E2274" w:rsidRDefault="00FB39DB" w:rsidP="00FB39DB">
      <w:pPr>
        <w:rPr>
          <w:b w:val="0"/>
          <w:bCs w:val="0"/>
          <w:caps/>
          <w:sz w:val="24"/>
          <w:szCs w:val="24"/>
          <w:rtl/>
        </w:rPr>
      </w:pPr>
      <w:r>
        <w:rPr>
          <w:rFonts w:hint="cs"/>
          <w:b w:val="0"/>
          <w:bCs w:val="0"/>
          <w:caps/>
          <w:sz w:val="24"/>
          <w:szCs w:val="24"/>
          <w:rtl/>
        </w:rPr>
        <w:t>(הקלטה הופסקה)</w:t>
      </w:r>
    </w:p>
    <w:p w14:paraId="48A2E6ED" w14:textId="77777777" w:rsidR="001E2274" w:rsidRDefault="001E2274" w:rsidP="00FB39DB">
      <w:pPr>
        <w:rPr>
          <w:b w:val="0"/>
          <w:bCs w:val="0"/>
          <w:caps/>
          <w:sz w:val="24"/>
          <w:szCs w:val="24"/>
          <w:rtl/>
        </w:rPr>
      </w:pPr>
    </w:p>
    <w:p w14:paraId="5B80AB83" w14:textId="77777777" w:rsidR="001E2274" w:rsidRDefault="003109B2" w:rsidP="00FB39DB">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7FBB5B17" w14:textId="39BB24D4" w:rsidR="001E2274" w:rsidRDefault="00FB39DB" w:rsidP="00FB39DB">
      <w:pPr>
        <w:rPr>
          <w:b w:val="0"/>
          <w:bCs w:val="0"/>
          <w:caps/>
          <w:sz w:val="24"/>
          <w:szCs w:val="24"/>
          <w:rtl/>
        </w:rPr>
      </w:pPr>
      <w:r>
        <w:rPr>
          <w:rFonts w:hint="cs"/>
          <w:b w:val="0"/>
          <w:bCs w:val="0"/>
          <w:caps/>
          <w:sz w:val="24"/>
          <w:szCs w:val="24"/>
          <w:rtl/>
        </w:rPr>
        <w:t xml:space="preserve">לא רק לא רק זה, אנחנו כרגע מאושר לו מאה עשרים, זאת אומרת, שאנחנו עד מאתיים ארבעים ותשע יכולים לאשר לו כל כל מספר </w:t>
      </w:r>
    </w:p>
    <w:p w14:paraId="2C81F468" w14:textId="77777777" w:rsidR="001E2274" w:rsidRDefault="001E2274" w:rsidP="00FB39DB">
      <w:pPr>
        <w:rPr>
          <w:b w:val="0"/>
          <w:bCs w:val="0"/>
          <w:caps/>
          <w:sz w:val="24"/>
          <w:szCs w:val="24"/>
          <w:rtl/>
        </w:rPr>
      </w:pPr>
    </w:p>
    <w:p w14:paraId="335D208A" w14:textId="77777777" w:rsidR="001E2274" w:rsidRDefault="00D17364" w:rsidP="00FB39DB">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529082E7" w14:textId="724099E7" w:rsidR="001E2274" w:rsidRDefault="00FB39DB" w:rsidP="00FB39DB">
      <w:pPr>
        <w:rPr>
          <w:b w:val="0"/>
          <w:bCs w:val="0"/>
          <w:caps/>
          <w:sz w:val="24"/>
          <w:szCs w:val="24"/>
          <w:rtl/>
        </w:rPr>
      </w:pPr>
      <w:r>
        <w:rPr>
          <w:rFonts w:hint="cs"/>
          <w:b w:val="0"/>
          <w:bCs w:val="0"/>
          <w:caps/>
          <w:sz w:val="24"/>
          <w:szCs w:val="24"/>
          <w:rtl/>
        </w:rPr>
        <w:t>מה זאת אומרת?</w:t>
      </w:r>
    </w:p>
    <w:p w14:paraId="1089F940" w14:textId="77777777" w:rsidR="001E2274" w:rsidRDefault="001E2274" w:rsidP="00FB39DB">
      <w:pPr>
        <w:rPr>
          <w:b w:val="0"/>
          <w:bCs w:val="0"/>
          <w:caps/>
          <w:sz w:val="24"/>
          <w:szCs w:val="24"/>
          <w:rtl/>
        </w:rPr>
      </w:pPr>
    </w:p>
    <w:p w14:paraId="63ACDE33" w14:textId="77777777" w:rsidR="001E2274" w:rsidRDefault="003109B2" w:rsidP="00FB39DB">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6D76F638" w14:textId="16B61E16" w:rsidR="001E2274" w:rsidRDefault="00FB39DB" w:rsidP="00FB39DB">
      <w:pPr>
        <w:rPr>
          <w:b w:val="0"/>
          <w:bCs w:val="0"/>
          <w:caps/>
          <w:sz w:val="24"/>
          <w:szCs w:val="24"/>
          <w:rtl/>
        </w:rPr>
      </w:pPr>
      <w:r>
        <w:rPr>
          <w:rFonts w:hint="cs"/>
          <w:b w:val="0"/>
          <w:bCs w:val="0"/>
          <w:caps/>
          <w:sz w:val="24"/>
          <w:szCs w:val="24"/>
          <w:rtl/>
        </w:rPr>
        <w:t>כי הוא כרגע</w:t>
      </w:r>
    </w:p>
    <w:p w14:paraId="182BB9F6" w14:textId="77777777" w:rsidR="001E2274" w:rsidRDefault="001E2274" w:rsidP="00FB39DB">
      <w:pPr>
        <w:rPr>
          <w:b w:val="0"/>
          <w:bCs w:val="0"/>
          <w:caps/>
          <w:sz w:val="24"/>
          <w:szCs w:val="24"/>
          <w:rtl/>
        </w:rPr>
      </w:pPr>
    </w:p>
    <w:p w14:paraId="01D830B4" w14:textId="77777777" w:rsidR="001E2274" w:rsidRDefault="00D17364" w:rsidP="00FB39DB">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730A9D12" w14:textId="79D52ACF" w:rsidR="001E2274" w:rsidRDefault="00FB39DB" w:rsidP="00FB39DB">
      <w:pPr>
        <w:rPr>
          <w:b w:val="0"/>
          <w:bCs w:val="0"/>
          <w:caps/>
          <w:sz w:val="24"/>
          <w:szCs w:val="24"/>
          <w:rtl/>
        </w:rPr>
      </w:pPr>
      <w:r>
        <w:rPr>
          <w:rFonts w:hint="cs"/>
          <w:b w:val="0"/>
          <w:bCs w:val="0"/>
          <w:caps/>
          <w:sz w:val="24"/>
          <w:szCs w:val="24"/>
          <w:rtl/>
        </w:rPr>
        <w:t>לא הבנתי</w:t>
      </w:r>
    </w:p>
    <w:p w14:paraId="6089BE33" w14:textId="77777777" w:rsidR="001E2274" w:rsidRDefault="001E2274" w:rsidP="00FB39DB">
      <w:pPr>
        <w:rPr>
          <w:b w:val="0"/>
          <w:bCs w:val="0"/>
          <w:caps/>
          <w:sz w:val="24"/>
          <w:szCs w:val="24"/>
          <w:rtl/>
        </w:rPr>
      </w:pPr>
    </w:p>
    <w:p w14:paraId="38DD52E1" w14:textId="77777777" w:rsidR="001E2274" w:rsidRDefault="000A5C33" w:rsidP="00FB39DB">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5FDCBCAC" w14:textId="5DD11346" w:rsidR="001E2274" w:rsidRDefault="00FB39DB" w:rsidP="00FB39DB">
      <w:pPr>
        <w:rPr>
          <w:b w:val="0"/>
          <w:bCs w:val="0"/>
          <w:caps/>
          <w:sz w:val="24"/>
          <w:szCs w:val="24"/>
          <w:rtl/>
        </w:rPr>
      </w:pPr>
      <w:r>
        <w:rPr>
          <w:rFonts w:hint="cs"/>
          <w:b w:val="0"/>
          <w:bCs w:val="0"/>
          <w:caps/>
          <w:sz w:val="24"/>
          <w:szCs w:val="24"/>
          <w:rtl/>
        </w:rPr>
        <w:t xml:space="preserve">לא, באמת יערה </w:t>
      </w:r>
    </w:p>
    <w:p w14:paraId="1F528E56" w14:textId="77777777" w:rsidR="001E2274" w:rsidRDefault="001E2274" w:rsidP="00FB39DB">
      <w:pPr>
        <w:rPr>
          <w:b w:val="0"/>
          <w:bCs w:val="0"/>
          <w:caps/>
          <w:sz w:val="24"/>
          <w:szCs w:val="24"/>
          <w:rtl/>
        </w:rPr>
      </w:pPr>
    </w:p>
    <w:p w14:paraId="1A149A48" w14:textId="77777777" w:rsidR="001E2274" w:rsidRDefault="000A3DA6" w:rsidP="00FB39DB">
      <w:pPr>
        <w:rPr>
          <w:caps/>
          <w:sz w:val="24"/>
          <w:szCs w:val="24"/>
          <w:u w:val="single"/>
          <w:rtl/>
        </w:rPr>
      </w:pPr>
      <w:r w:rsidRPr="000A3DA6">
        <w:rPr>
          <w:rFonts w:hint="cs"/>
          <w:caps/>
          <w:sz w:val="24"/>
          <w:szCs w:val="24"/>
          <w:u w:val="single"/>
          <w:rtl/>
        </w:rPr>
        <w:t>מר תומר דוידסון - נציג מנהל מקרקעי ישראל בוועדה המחוזית</w:t>
      </w:r>
      <w:r w:rsidR="001E2274">
        <w:rPr>
          <w:rFonts w:hint="cs"/>
          <w:caps/>
          <w:sz w:val="24"/>
          <w:szCs w:val="24"/>
          <w:u w:val="single"/>
          <w:rtl/>
        </w:rPr>
        <w:t>:</w:t>
      </w:r>
    </w:p>
    <w:p w14:paraId="759A3E53" w14:textId="1DC1422E" w:rsidR="001E2274" w:rsidRDefault="00FB39DB" w:rsidP="00FB39DB">
      <w:pPr>
        <w:rPr>
          <w:b w:val="0"/>
          <w:bCs w:val="0"/>
          <w:caps/>
          <w:sz w:val="24"/>
          <w:szCs w:val="24"/>
          <w:rtl/>
        </w:rPr>
      </w:pPr>
      <w:r>
        <w:rPr>
          <w:rFonts w:hint="cs"/>
          <w:b w:val="0"/>
          <w:bCs w:val="0"/>
          <w:caps/>
          <w:sz w:val="24"/>
          <w:szCs w:val="24"/>
          <w:rtl/>
        </w:rPr>
        <w:t xml:space="preserve">אבל צריך לוודא שזה כלכלי </w:t>
      </w:r>
    </w:p>
    <w:p w14:paraId="3D2B2A9F" w14:textId="77777777" w:rsidR="001E2274" w:rsidRDefault="001E2274" w:rsidP="00FB39DB">
      <w:pPr>
        <w:rPr>
          <w:b w:val="0"/>
          <w:bCs w:val="0"/>
          <w:caps/>
          <w:sz w:val="24"/>
          <w:szCs w:val="24"/>
          <w:rtl/>
        </w:rPr>
      </w:pPr>
    </w:p>
    <w:p w14:paraId="52A8BE39" w14:textId="77777777" w:rsidR="001E2274" w:rsidRDefault="00FB39DB" w:rsidP="00FB39DB">
      <w:pPr>
        <w:rPr>
          <w:b w:val="0"/>
          <w:bCs w:val="0"/>
          <w:caps/>
          <w:sz w:val="24"/>
          <w:szCs w:val="24"/>
          <w:rtl/>
        </w:rPr>
      </w:pPr>
      <w:r>
        <w:rPr>
          <w:rFonts w:hint="cs"/>
          <w:b w:val="0"/>
          <w:bCs w:val="0"/>
          <w:caps/>
          <w:sz w:val="24"/>
          <w:szCs w:val="24"/>
          <w:rtl/>
        </w:rPr>
        <w:t>(מדברים ביחד)</w:t>
      </w:r>
    </w:p>
    <w:p w14:paraId="3C0EE423" w14:textId="77777777" w:rsidR="001E2274" w:rsidRDefault="001E2274" w:rsidP="00FB39DB">
      <w:pPr>
        <w:rPr>
          <w:b w:val="0"/>
          <w:bCs w:val="0"/>
          <w:caps/>
          <w:sz w:val="24"/>
          <w:szCs w:val="24"/>
          <w:rtl/>
        </w:rPr>
      </w:pPr>
    </w:p>
    <w:p w14:paraId="076D70C2" w14:textId="77777777" w:rsidR="001E2274" w:rsidRDefault="003109B2" w:rsidP="00FB39DB">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4CBF6F20" w14:textId="236F7F25" w:rsidR="001E2274" w:rsidRDefault="00FB39DB" w:rsidP="00FB39DB">
      <w:pPr>
        <w:rPr>
          <w:b w:val="0"/>
          <w:bCs w:val="0"/>
          <w:caps/>
          <w:sz w:val="24"/>
          <w:szCs w:val="24"/>
          <w:rtl/>
        </w:rPr>
      </w:pPr>
      <w:r>
        <w:rPr>
          <w:rFonts w:hint="cs"/>
          <w:b w:val="0"/>
          <w:bCs w:val="0"/>
          <w:caps/>
          <w:sz w:val="24"/>
          <w:szCs w:val="24"/>
          <w:rtl/>
        </w:rPr>
        <w:t>בסדר אבל</w:t>
      </w:r>
      <w:r w:rsidR="000F703D">
        <w:rPr>
          <w:rFonts w:hint="cs"/>
          <w:b w:val="0"/>
          <w:bCs w:val="0"/>
          <w:caps/>
          <w:sz w:val="24"/>
          <w:szCs w:val="24"/>
          <w:rtl/>
        </w:rPr>
        <w:t xml:space="preserve"> </w:t>
      </w:r>
      <w:r>
        <w:rPr>
          <w:rFonts w:hint="cs"/>
          <w:b w:val="0"/>
          <w:bCs w:val="0"/>
          <w:caps/>
          <w:sz w:val="24"/>
          <w:szCs w:val="24"/>
          <w:rtl/>
        </w:rPr>
        <w:t>...</w:t>
      </w:r>
    </w:p>
    <w:p w14:paraId="2252EC68" w14:textId="77777777" w:rsidR="001E2274" w:rsidRDefault="001E2274" w:rsidP="00FB39DB">
      <w:pPr>
        <w:rPr>
          <w:b w:val="0"/>
          <w:bCs w:val="0"/>
          <w:caps/>
          <w:sz w:val="24"/>
          <w:szCs w:val="24"/>
          <w:rtl/>
        </w:rPr>
      </w:pPr>
    </w:p>
    <w:p w14:paraId="5BCBD3BC" w14:textId="77777777" w:rsidR="001E2274" w:rsidRDefault="00D17364" w:rsidP="00FB39DB">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5599976E" w14:textId="0C8B6C71" w:rsidR="001E2274" w:rsidRDefault="00FB39DB" w:rsidP="00FB39DB">
      <w:pPr>
        <w:rPr>
          <w:b w:val="0"/>
          <w:bCs w:val="0"/>
          <w:caps/>
          <w:sz w:val="24"/>
          <w:szCs w:val="24"/>
          <w:rtl/>
        </w:rPr>
      </w:pPr>
      <w:r>
        <w:rPr>
          <w:rFonts w:hint="cs"/>
          <w:b w:val="0"/>
          <w:bCs w:val="0"/>
          <w:caps/>
          <w:sz w:val="24"/>
          <w:szCs w:val="24"/>
          <w:rtl/>
        </w:rPr>
        <w:t>אין כלכליות בפחות ממאתיים</w:t>
      </w:r>
      <w:r w:rsidR="000F703D">
        <w:rPr>
          <w:rFonts w:hint="cs"/>
          <w:b w:val="0"/>
          <w:bCs w:val="0"/>
          <w:caps/>
          <w:sz w:val="24"/>
          <w:szCs w:val="24"/>
          <w:rtl/>
        </w:rPr>
        <w:t xml:space="preserve"> </w:t>
      </w:r>
      <w:r w:rsidR="00A10B5D">
        <w:rPr>
          <w:rFonts w:hint="cs"/>
          <w:b w:val="0"/>
          <w:bCs w:val="0"/>
          <w:caps/>
          <w:sz w:val="24"/>
          <w:szCs w:val="24"/>
          <w:rtl/>
        </w:rPr>
        <w:t>...</w:t>
      </w:r>
    </w:p>
    <w:p w14:paraId="62441584" w14:textId="77777777" w:rsidR="001E2274" w:rsidRDefault="001E2274" w:rsidP="00FB39DB">
      <w:pPr>
        <w:rPr>
          <w:b w:val="0"/>
          <w:bCs w:val="0"/>
          <w:caps/>
          <w:sz w:val="24"/>
          <w:szCs w:val="24"/>
          <w:rtl/>
        </w:rPr>
      </w:pPr>
    </w:p>
    <w:p w14:paraId="0E4D5F9E" w14:textId="77777777" w:rsidR="001E2274" w:rsidRDefault="000A3DA6" w:rsidP="00FB39DB">
      <w:pPr>
        <w:rPr>
          <w:caps/>
          <w:sz w:val="24"/>
          <w:szCs w:val="24"/>
          <w:u w:val="single"/>
          <w:rtl/>
        </w:rPr>
      </w:pPr>
      <w:r w:rsidRPr="000A3DA6">
        <w:rPr>
          <w:rFonts w:hint="cs"/>
          <w:caps/>
          <w:sz w:val="24"/>
          <w:szCs w:val="24"/>
          <w:u w:val="single"/>
          <w:rtl/>
        </w:rPr>
        <w:t>מר תומר דוידסון - נציג מנהל מקרקעי ישראל בוועדה המחוזית</w:t>
      </w:r>
      <w:r w:rsidR="001E2274">
        <w:rPr>
          <w:rFonts w:hint="cs"/>
          <w:caps/>
          <w:sz w:val="24"/>
          <w:szCs w:val="24"/>
          <w:u w:val="single"/>
          <w:rtl/>
        </w:rPr>
        <w:t>:</w:t>
      </w:r>
    </w:p>
    <w:p w14:paraId="6E822D43" w14:textId="3586C557" w:rsidR="001E2274" w:rsidRDefault="00A10B5D" w:rsidP="00FB39DB">
      <w:pPr>
        <w:rPr>
          <w:b w:val="0"/>
          <w:bCs w:val="0"/>
          <w:caps/>
          <w:sz w:val="24"/>
          <w:szCs w:val="24"/>
          <w:rtl/>
        </w:rPr>
      </w:pPr>
      <w:r>
        <w:rPr>
          <w:rFonts w:hint="cs"/>
          <w:b w:val="0"/>
          <w:bCs w:val="0"/>
          <w:caps/>
          <w:sz w:val="24"/>
          <w:szCs w:val="24"/>
          <w:rtl/>
        </w:rPr>
        <w:t xml:space="preserve">תתני לו מאה שישים מאה שמונים </w:t>
      </w:r>
    </w:p>
    <w:p w14:paraId="68FA4A95" w14:textId="77777777" w:rsidR="001E2274" w:rsidRDefault="001E2274" w:rsidP="00FB39DB">
      <w:pPr>
        <w:rPr>
          <w:b w:val="0"/>
          <w:bCs w:val="0"/>
          <w:caps/>
          <w:sz w:val="24"/>
          <w:szCs w:val="24"/>
          <w:rtl/>
        </w:rPr>
      </w:pPr>
    </w:p>
    <w:p w14:paraId="1A3426C8" w14:textId="77777777" w:rsidR="001E2274" w:rsidRDefault="003109B2" w:rsidP="00FB39DB">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02B73D53" w14:textId="4959EF0A" w:rsidR="001E2274" w:rsidRDefault="00A10B5D" w:rsidP="00FB39DB">
      <w:pPr>
        <w:rPr>
          <w:b w:val="0"/>
          <w:bCs w:val="0"/>
          <w:caps/>
          <w:sz w:val="24"/>
          <w:szCs w:val="24"/>
          <w:rtl/>
        </w:rPr>
      </w:pPr>
      <w:r>
        <w:rPr>
          <w:rFonts w:hint="cs"/>
          <w:b w:val="0"/>
          <w:bCs w:val="0"/>
          <w:caps/>
          <w:sz w:val="24"/>
          <w:szCs w:val="24"/>
          <w:rtl/>
        </w:rPr>
        <w:t>אבל אני לא צריכה לדאוג לו לכלכליות שלו</w:t>
      </w:r>
    </w:p>
    <w:p w14:paraId="650C29F7" w14:textId="77777777" w:rsidR="001E2274" w:rsidRDefault="001E2274" w:rsidP="00FB39DB">
      <w:pPr>
        <w:rPr>
          <w:b w:val="0"/>
          <w:bCs w:val="0"/>
          <w:caps/>
          <w:sz w:val="24"/>
          <w:szCs w:val="24"/>
          <w:rtl/>
        </w:rPr>
      </w:pPr>
    </w:p>
    <w:p w14:paraId="3C005D30" w14:textId="77777777" w:rsidR="001E2274" w:rsidRDefault="00D17364" w:rsidP="00FB39DB">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1CC333A6" w14:textId="5DC07975" w:rsidR="001E2274" w:rsidRDefault="00A10B5D" w:rsidP="00FB39DB">
      <w:pPr>
        <w:rPr>
          <w:b w:val="0"/>
          <w:bCs w:val="0"/>
          <w:caps/>
          <w:sz w:val="24"/>
          <w:szCs w:val="24"/>
          <w:rtl/>
        </w:rPr>
      </w:pPr>
      <w:r>
        <w:rPr>
          <w:rFonts w:hint="cs"/>
          <w:b w:val="0"/>
          <w:bCs w:val="0"/>
          <w:caps/>
          <w:sz w:val="24"/>
          <w:szCs w:val="24"/>
          <w:rtl/>
        </w:rPr>
        <w:t xml:space="preserve">אז (לא ברור) </w:t>
      </w:r>
    </w:p>
    <w:p w14:paraId="1EB2E1E4" w14:textId="77777777" w:rsidR="001E2274" w:rsidRDefault="001E2274" w:rsidP="00FB39DB">
      <w:pPr>
        <w:rPr>
          <w:b w:val="0"/>
          <w:bCs w:val="0"/>
          <w:caps/>
          <w:sz w:val="24"/>
          <w:szCs w:val="24"/>
          <w:rtl/>
        </w:rPr>
      </w:pPr>
    </w:p>
    <w:p w14:paraId="2EB15C71" w14:textId="77777777" w:rsidR="001E2274" w:rsidRDefault="000A3DA6" w:rsidP="00FB39DB">
      <w:pPr>
        <w:rPr>
          <w:caps/>
          <w:sz w:val="24"/>
          <w:szCs w:val="24"/>
          <w:u w:val="single"/>
          <w:rtl/>
        </w:rPr>
      </w:pPr>
      <w:r w:rsidRPr="000A3DA6">
        <w:rPr>
          <w:rFonts w:hint="cs"/>
          <w:caps/>
          <w:sz w:val="24"/>
          <w:szCs w:val="24"/>
          <w:u w:val="single"/>
          <w:rtl/>
        </w:rPr>
        <w:t>מר תומר דוידסון - נציג מנהל מקרקעי ישראל בוועדה המחוזית</w:t>
      </w:r>
      <w:r w:rsidR="001E2274">
        <w:rPr>
          <w:rFonts w:hint="cs"/>
          <w:caps/>
          <w:sz w:val="24"/>
          <w:szCs w:val="24"/>
          <w:u w:val="single"/>
          <w:rtl/>
        </w:rPr>
        <w:t>:</w:t>
      </w:r>
    </w:p>
    <w:p w14:paraId="27B59503" w14:textId="7503D28D" w:rsidR="001E2274" w:rsidRDefault="00A10B5D" w:rsidP="00FB39DB">
      <w:pPr>
        <w:rPr>
          <w:b w:val="0"/>
          <w:bCs w:val="0"/>
          <w:caps/>
          <w:sz w:val="24"/>
          <w:szCs w:val="24"/>
          <w:rtl/>
        </w:rPr>
      </w:pPr>
      <w:r>
        <w:rPr>
          <w:rFonts w:hint="cs"/>
          <w:b w:val="0"/>
          <w:bCs w:val="0"/>
          <w:caps/>
          <w:sz w:val="24"/>
          <w:szCs w:val="24"/>
          <w:rtl/>
        </w:rPr>
        <w:t>את את את לא יכולה לתת</w:t>
      </w:r>
      <w:r w:rsidR="000F703D">
        <w:rPr>
          <w:rFonts w:hint="cs"/>
          <w:b w:val="0"/>
          <w:bCs w:val="0"/>
          <w:caps/>
          <w:sz w:val="24"/>
          <w:szCs w:val="24"/>
          <w:rtl/>
        </w:rPr>
        <w:t xml:space="preserve"> </w:t>
      </w:r>
      <w:r>
        <w:rPr>
          <w:rFonts w:hint="cs"/>
          <w:b w:val="0"/>
          <w:bCs w:val="0"/>
          <w:caps/>
          <w:sz w:val="24"/>
          <w:szCs w:val="24"/>
          <w:rtl/>
        </w:rPr>
        <w:t xml:space="preserve">... </w:t>
      </w:r>
    </w:p>
    <w:p w14:paraId="4F90B6A7" w14:textId="77777777" w:rsidR="001E2274" w:rsidRDefault="001E2274" w:rsidP="00FB39DB">
      <w:pPr>
        <w:rPr>
          <w:b w:val="0"/>
          <w:bCs w:val="0"/>
          <w:caps/>
          <w:sz w:val="24"/>
          <w:szCs w:val="24"/>
          <w:rtl/>
        </w:rPr>
      </w:pPr>
    </w:p>
    <w:p w14:paraId="1BC48432" w14:textId="77777777" w:rsidR="001E2274" w:rsidRDefault="003109B2" w:rsidP="00A10B5D">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342B8E29" w14:textId="65342035" w:rsidR="001E2274" w:rsidRDefault="00A10B5D" w:rsidP="00A10B5D">
      <w:pPr>
        <w:rPr>
          <w:b w:val="0"/>
          <w:bCs w:val="0"/>
          <w:caps/>
          <w:sz w:val="24"/>
          <w:szCs w:val="24"/>
          <w:rtl/>
        </w:rPr>
      </w:pPr>
      <w:r>
        <w:rPr>
          <w:rFonts w:hint="cs"/>
          <w:b w:val="0"/>
          <w:bCs w:val="0"/>
          <w:caps/>
          <w:sz w:val="24"/>
          <w:szCs w:val="24"/>
          <w:rtl/>
        </w:rPr>
        <w:t>... יש לו היתר שיבנה על ההיתר</w:t>
      </w:r>
    </w:p>
    <w:p w14:paraId="7DBC01CD" w14:textId="77777777" w:rsidR="001E2274" w:rsidRDefault="001E2274" w:rsidP="00A10B5D">
      <w:pPr>
        <w:rPr>
          <w:b w:val="0"/>
          <w:bCs w:val="0"/>
          <w:caps/>
          <w:sz w:val="24"/>
          <w:szCs w:val="24"/>
          <w:rtl/>
        </w:rPr>
      </w:pPr>
    </w:p>
    <w:p w14:paraId="5329EC17" w14:textId="77777777" w:rsidR="001E2274" w:rsidRDefault="000A3DA6" w:rsidP="00A10B5D">
      <w:pPr>
        <w:rPr>
          <w:caps/>
          <w:sz w:val="24"/>
          <w:szCs w:val="24"/>
          <w:u w:val="single"/>
          <w:rtl/>
        </w:rPr>
      </w:pPr>
      <w:r w:rsidRPr="000A3DA6">
        <w:rPr>
          <w:rFonts w:hint="cs"/>
          <w:caps/>
          <w:sz w:val="24"/>
          <w:szCs w:val="24"/>
          <w:u w:val="single"/>
          <w:rtl/>
        </w:rPr>
        <w:t>מר תומר דוידסון - נציג מנהל מקרקעי ישראל בוועדה המחוזית</w:t>
      </w:r>
      <w:r w:rsidR="001E2274">
        <w:rPr>
          <w:rFonts w:hint="cs"/>
          <w:caps/>
          <w:sz w:val="24"/>
          <w:szCs w:val="24"/>
          <w:u w:val="single"/>
          <w:rtl/>
        </w:rPr>
        <w:t>:</w:t>
      </w:r>
    </w:p>
    <w:p w14:paraId="7397F118" w14:textId="5D103E11" w:rsidR="001E2274" w:rsidRDefault="00A10B5D" w:rsidP="00A10B5D">
      <w:pPr>
        <w:rPr>
          <w:b w:val="0"/>
          <w:bCs w:val="0"/>
          <w:caps/>
          <w:sz w:val="24"/>
          <w:szCs w:val="24"/>
          <w:rtl/>
        </w:rPr>
      </w:pPr>
      <w:r>
        <w:rPr>
          <w:rFonts w:hint="cs"/>
          <w:b w:val="0"/>
          <w:bCs w:val="0"/>
          <w:caps/>
          <w:sz w:val="24"/>
          <w:szCs w:val="24"/>
          <w:rtl/>
        </w:rPr>
        <w:t>אבל הוא לא יבנה</w:t>
      </w:r>
    </w:p>
    <w:p w14:paraId="309E0D36" w14:textId="77777777" w:rsidR="001E2274" w:rsidRDefault="001E2274" w:rsidP="00A10B5D">
      <w:pPr>
        <w:rPr>
          <w:b w:val="0"/>
          <w:bCs w:val="0"/>
          <w:caps/>
          <w:sz w:val="24"/>
          <w:szCs w:val="24"/>
          <w:rtl/>
        </w:rPr>
      </w:pPr>
    </w:p>
    <w:p w14:paraId="2E4039E8" w14:textId="77777777" w:rsidR="001E2274" w:rsidRDefault="00D17364" w:rsidP="00A10B5D">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358CBC5C" w14:textId="0A530700" w:rsidR="001E2274" w:rsidRDefault="00A10B5D" w:rsidP="00A10B5D">
      <w:pPr>
        <w:rPr>
          <w:b w:val="0"/>
          <w:bCs w:val="0"/>
          <w:caps/>
          <w:sz w:val="24"/>
          <w:szCs w:val="24"/>
          <w:rtl/>
        </w:rPr>
      </w:pPr>
      <w:r>
        <w:rPr>
          <w:rFonts w:hint="cs"/>
          <w:b w:val="0"/>
          <w:bCs w:val="0"/>
          <w:caps/>
          <w:sz w:val="24"/>
          <w:szCs w:val="24"/>
          <w:rtl/>
        </w:rPr>
        <w:t>אז אני</w:t>
      </w:r>
      <w:r w:rsidR="000F703D">
        <w:rPr>
          <w:rFonts w:hint="cs"/>
          <w:b w:val="0"/>
          <w:bCs w:val="0"/>
          <w:caps/>
          <w:sz w:val="24"/>
          <w:szCs w:val="24"/>
          <w:rtl/>
        </w:rPr>
        <w:t xml:space="preserve"> </w:t>
      </w:r>
      <w:r>
        <w:rPr>
          <w:rFonts w:hint="cs"/>
          <w:b w:val="0"/>
          <w:bCs w:val="0"/>
          <w:caps/>
          <w:sz w:val="24"/>
          <w:szCs w:val="24"/>
          <w:rtl/>
        </w:rPr>
        <w:t xml:space="preserve">... </w:t>
      </w:r>
    </w:p>
    <w:p w14:paraId="3A6D8E49" w14:textId="77777777" w:rsidR="001E2274" w:rsidRDefault="001E2274" w:rsidP="00A10B5D">
      <w:pPr>
        <w:rPr>
          <w:b w:val="0"/>
          <w:bCs w:val="0"/>
          <w:caps/>
          <w:sz w:val="24"/>
          <w:szCs w:val="24"/>
          <w:rtl/>
        </w:rPr>
      </w:pPr>
    </w:p>
    <w:p w14:paraId="4CA47155" w14:textId="77777777" w:rsidR="001E2274" w:rsidRDefault="003109B2" w:rsidP="00A10B5D">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52872F9D" w14:textId="70FA47E1" w:rsidR="001E2274" w:rsidRDefault="00A10B5D" w:rsidP="00A10B5D">
      <w:pPr>
        <w:rPr>
          <w:b w:val="0"/>
          <w:bCs w:val="0"/>
          <w:caps/>
          <w:sz w:val="24"/>
          <w:szCs w:val="24"/>
          <w:rtl/>
        </w:rPr>
      </w:pPr>
      <w:r>
        <w:rPr>
          <w:rFonts w:hint="cs"/>
          <w:b w:val="0"/>
          <w:bCs w:val="0"/>
          <w:caps/>
          <w:sz w:val="24"/>
          <w:szCs w:val="24"/>
          <w:rtl/>
        </w:rPr>
        <w:t>אז זה מה ש ...</w:t>
      </w:r>
    </w:p>
    <w:p w14:paraId="17F84CCE" w14:textId="77777777" w:rsidR="001E2274" w:rsidRDefault="001E2274" w:rsidP="00A10B5D">
      <w:pPr>
        <w:rPr>
          <w:b w:val="0"/>
          <w:bCs w:val="0"/>
          <w:caps/>
          <w:sz w:val="24"/>
          <w:szCs w:val="24"/>
          <w:rtl/>
        </w:rPr>
      </w:pPr>
    </w:p>
    <w:p w14:paraId="23D714CB" w14:textId="77777777" w:rsidR="001E2274" w:rsidRDefault="000A3DA6" w:rsidP="00A10B5D">
      <w:pPr>
        <w:rPr>
          <w:caps/>
          <w:sz w:val="24"/>
          <w:szCs w:val="24"/>
          <w:u w:val="single"/>
          <w:rtl/>
        </w:rPr>
      </w:pPr>
      <w:r w:rsidRPr="000A3DA6">
        <w:rPr>
          <w:rFonts w:hint="cs"/>
          <w:caps/>
          <w:sz w:val="24"/>
          <w:szCs w:val="24"/>
          <w:u w:val="single"/>
          <w:rtl/>
        </w:rPr>
        <w:t>מר תומר דוידסון - נציג מנהל מקרקעי ישראל בוועדה המחוזית</w:t>
      </w:r>
      <w:r w:rsidR="001E2274">
        <w:rPr>
          <w:rFonts w:hint="cs"/>
          <w:caps/>
          <w:sz w:val="24"/>
          <w:szCs w:val="24"/>
          <w:u w:val="single"/>
          <w:rtl/>
        </w:rPr>
        <w:t>:</w:t>
      </w:r>
    </w:p>
    <w:p w14:paraId="058CB014" w14:textId="5B9CA79D" w:rsidR="001E2274" w:rsidRDefault="00A10B5D" w:rsidP="00A10B5D">
      <w:pPr>
        <w:rPr>
          <w:b w:val="0"/>
          <w:bCs w:val="0"/>
          <w:caps/>
          <w:sz w:val="24"/>
          <w:szCs w:val="24"/>
          <w:rtl/>
        </w:rPr>
      </w:pPr>
      <w:r>
        <w:rPr>
          <w:rFonts w:hint="cs"/>
          <w:b w:val="0"/>
          <w:bCs w:val="0"/>
          <w:caps/>
          <w:sz w:val="24"/>
          <w:szCs w:val="24"/>
          <w:rtl/>
        </w:rPr>
        <w:t>אז מה תשאירי את מעדיפה שזה יעמוד ריק ככה?</w:t>
      </w:r>
    </w:p>
    <w:p w14:paraId="2BA73CD9" w14:textId="77777777" w:rsidR="001E2274" w:rsidRDefault="001E2274" w:rsidP="00A10B5D">
      <w:pPr>
        <w:rPr>
          <w:b w:val="0"/>
          <w:bCs w:val="0"/>
          <w:caps/>
          <w:sz w:val="24"/>
          <w:szCs w:val="24"/>
          <w:rtl/>
        </w:rPr>
      </w:pPr>
    </w:p>
    <w:p w14:paraId="3C4C78BD" w14:textId="77777777" w:rsidR="001E2274" w:rsidRDefault="00D17364" w:rsidP="00A10B5D">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626B9E22" w14:textId="0D4572A9" w:rsidR="001E2274" w:rsidRDefault="00A10B5D" w:rsidP="00A10B5D">
      <w:pPr>
        <w:rPr>
          <w:b w:val="0"/>
          <w:bCs w:val="0"/>
          <w:caps/>
          <w:sz w:val="24"/>
          <w:szCs w:val="24"/>
          <w:rtl/>
        </w:rPr>
      </w:pPr>
      <w:r>
        <w:rPr>
          <w:rFonts w:hint="cs"/>
          <w:b w:val="0"/>
          <w:bCs w:val="0"/>
          <w:caps/>
          <w:sz w:val="24"/>
          <w:szCs w:val="24"/>
          <w:rtl/>
        </w:rPr>
        <w:t>יערה</w:t>
      </w:r>
      <w:r w:rsidR="000F703D">
        <w:rPr>
          <w:rFonts w:hint="cs"/>
          <w:b w:val="0"/>
          <w:bCs w:val="0"/>
          <w:caps/>
          <w:sz w:val="24"/>
          <w:szCs w:val="24"/>
          <w:rtl/>
        </w:rPr>
        <w:t xml:space="preserve"> </w:t>
      </w:r>
      <w:r>
        <w:rPr>
          <w:rFonts w:hint="cs"/>
          <w:b w:val="0"/>
          <w:bCs w:val="0"/>
          <w:caps/>
          <w:sz w:val="24"/>
          <w:szCs w:val="24"/>
          <w:rtl/>
        </w:rPr>
        <w:t>... את זה במאה עשרים, הוא לא אין</w:t>
      </w:r>
      <w:r w:rsidR="000F703D">
        <w:rPr>
          <w:rFonts w:hint="cs"/>
          <w:b w:val="0"/>
          <w:bCs w:val="0"/>
          <w:caps/>
          <w:sz w:val="24"/>
          <w:szCs w:val="24"/>
          <w:rtl/>
        </w:rPr>
        <w:t xml:space="preserve"> </w:t>
      </w:r>
    </w:p>
    <w:p w14:paraId="49D62BA5" w14:textId="77777777" w:rsidR="001E2274" w:rsidRDefault="001E2274" w:rsidP="00A10B5D">
      <w:pPr>
        <w:rPr>
          <w:b w:val="0"/>
          <w:bCs w:val="0"/>
          <w:caps/>
          <w:sz w:val="24"/>
          <w:szCs w:val="24"/>
          <w:rtl/>
        </w:rPr>
      </w:pPr>
    </w:p>
    <w:p w14:paraId="69703D7B" w14:textId="77777777" w:rsidR="001E2274" w:rsidRDefault="000A3DA6" w:rsidP="00A10B5D">
      <w:pPr>
        <w:rPr>
          <w:caps/>
          <w:sz w:val="24"/>
          <w:szCs w:val="24"/>
          <w:u w:val="single"/>
          <w:rtl/>
        </w:rPr>
      </w:pPr>
      <w:r w:rsidRPr="000A3DA6">
        <w:rPr>
          <w:rFonts w:hint="cs"/>
          <w:caps/>
          <w:sz w:val="24"/>
          <w:szCs w:val="24"/>
          <w:u w:val="single"/>
          <w:rtl/>
        </w:rPr>
        <w:lastRenderedPageBreak/>
        <w:t>מר תומר דוידסון - נציג מנהל מקרקעי ישראל בוועדה המחוזית</w:t>
      </w:r>
      <w:r w:rsidR="001E2274">
        <w:rPr>
          <w:rFonts w:hint="cs"/>
          <w:caps/>
          <w:sz w:val="24"/>
          <w:szCs w:val="24"/>
          <w:u w:val="single"/>
          <w:rtl/>
        </w:rPr>
        <w:t>:</w:t>
      </w:r>
    </w:p>
    <w:p w14:paraId="5CC37B9B" w14:textId="5CC0BF1A" w:rsidR="001E2274" w:rsidRDefault="00A10B5D" w:rsidP="00A10B5D">
      <w:pPr>
        <w:rPr>
          <w:b w:val="0"/>
          <w:bCs w:val="0"/>
          <w:caps/>
          <w:sz w:val="24"/>
          <w:szCs w:val="24"/>
          <w:rtl/>
        </w:rPr>
      </w:pPr>
      <w:r>
        <w:rPr>
          <w:rFonts w:hint="cs"/>
          <w:b w:val="0"/>
          <w:bCs w:val="0"/>
          <w:caps/>
          <w:sz w:val="24"/>
          <w:szCs w:val="24"/>
          <w:rtl/>
        </w:rPr>
        <w:t>הוא לא הוא לא יבנה בפחות ממאתיים חמישים זה לא כלכלי</w:t>
      </w:r>
    </w:p>
    <w:p w14:paraId="3855387A" w14:textId="77777777" w:rsidR="001E2274" w:rsidRDefault="001E2274" w:rsidP="00A10B5D">
      <w:pPr>
        <w:rPr>
          <w:b w:val="0"/>
          <w:bCs w:val="0"/>
          <w:caps/>
          <w:sz w:val="24"/>
          <w:szCs w:val="24"/>
          <w:rtl/>
        </w:rPr>
      </w:pPr>
    </w:p>
    <w:p w14:paraId="477E8380" w14:textId="77777777" w:rsidR="001E2274" w:rsidRDefault="00D17364" w:rsidP="00A10B5D">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16644436" w14:textId="11F38D40" w:rsidR="001E2274" w:rsidRDefault="00A10B5D" w:rsidP="00A10B5D">
      <w:pPr>
        <w:rPr>
          <w:b w:val="0"/>
          <w:bCs w:val="0"/>
          <w:caps/>
          <w:sz w:val="24"/>
          <w:szCs w:val="24"/>
          <w:rtl/>
        </w:rPr>
      </w:pPr>
      <w:r>
        <w:rPr>
          <w:rFonts w:hint="cs"/>
          <w:b w:val="0"/>
          <w:bCs w:val="0"/>
          <w:caps/>
          <w:sz w:val="24"/>
          <w:szCs w:val="24"/>
          <w:rtl/>
        </w:rPr>
        <w:t xml:space="preserve">היום לא כלכלי לבנות דיור מוגן בפחות ממאתיים ארבעים ותשע ... </w:t>
      </w:r>
    </w:p>
    <w:p w14:paraId="38646A80" w14:textId="77777777" w:rsidR="001E2274" w:rsidRDefault="001E2274" w:rsidP="00A10B5D">
      <w:pPr>
        <w:rPr>
          <w:b w:val="0"/>
          <w:bCs w:val="0"/>
          <w:caps/>
          <w:sz w:val="24"/>
          <w:szCs w:val="24"/>
          <w:rtl/>
        </w:rPr>
      </w:pPr>
    </w:p>
    <w:p w14:paraId="7E5D0E3D" w14:textId="77777777" w:rsidR="001E2274" w:rsidRDefault="000A3DA6" w:rsidP="00A10B5D">
      <w:pPr>
        <w:rPr>
          <w:caps/>
          <w:sz w:val="24"/>
          <w:szCs w:val="24"/>
          <w:u w:val="single"/>
          <w:rtl/>
        </w:rPr>
      </w:pPr>
      <w:r w:rsidRPr="000A3DA6">
        <w:rPr>
          <w:rFonts w:hint="cs"/>
          <w:caps/>
          <w:sz w:val="24"/>
          <w:szCs w:val="24"/>
          <w:u w:val="single"/>
          <w:rtl/>
        </w:rPr>
        <w:t>מר תומר דוידסון - נציג מנהל מקרקעי ישראל בוועדה המחוזית</w:t>
      </w:r>
      <w:r w:rsidR="001E2274">
        <w:rPr>
          <w:rFonts w:hint="cs"/>
          <w:caps/>
          <w:sz w:val="24"/>
          <w:szCs w:val="24"/>
          <w:u w:val="single"/>
          <w:rtl/>
        </w:rPr>
        <w:t>:</w:t>
      </w:r>
    </w:p>
    <w:p w14:paraId="32C43BE7" w14:textId="5B87A8A1" w:rsidR="001E2274" w:rsidRDefault="00A10B5D" w:rsidP="00A10B5D">
      <w:pPr>
        <w:rPr>
          <w:b w:val="0"/>
          <w:bCs w:val="0"/>
          <w:caps/>
          <w:sz w:val="24"/>
          <w:szCs w:val="24"/>
          <w:rtl/>
        </w:rPr>
      </w:pPr>
      <w:r>
        <w:rPr>
          <w:rFonts w:hint="cs"/>
          <w:b w:val="0"/>
          <w:bCs w:val="0"/>
          <w:caps/>
          <w:sz w:val="24"/>
          <w:szCs w:val="24"/>
          <w:rtl/>
        </w:rPr>
        <w:t>ברור ברור לא כדאי</w:t>
      </w:r>
    </w:p>
    <w:p w14:paraId="7F568398" w14:textId="77777777" w:rsidR="001E2274" w:rsidRDefault="001E2274" w:rsidP="00A10B5D">
      <w:pPr>
        <w:rPr>
          <w:b w:val="0"/>
          <w:bCs w:val="0"/>
          <w:caps/>
          <w:sz w:val="24"/>
          <w:szCs w:val="24"/>
          <w:rtl/>
        </w:rPr>
      </w:pPr>
    </w:p>
    <w:p w14:paraId="15FB2985" w14:textId="77777777" w:rsidR="001E2274" w:rsidRDefault="00D17364" w:rsidP="00A10B5D">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1AA1D9C2" w14:textId="52F82DA0" w:rsidR="001E2274" w:rsidRDefault="00A10B5D" w:rsidP="00A10B5D">
      <w:pPr>
        <w:rPr>
          <w:b w:val="0"/>
          <w:bCs w:val="0"/>
          <w:caps/>
          <w:sz w:val="24"/>
          <w:szCs w:val="24"/>
          <w:rtl/>
        </w:rPr>
      </w:pPr>
      <w:r>
        <w:rPr>
          <w:rFonts w:hint="cs"/>
          <w:b w:val="0"/>
          <w:bCs w:val="0"/>
          <w:caps/>
          <w:sz w:val="24"/>
          <w:szCs w:val="24"/>
          <w:rtl/>
        </w:rPr>
        <w:t>את רוצה אם אם זה את רוצה פחות נשאיר את זה במאה עשרים אז בואו בואו נדחה את התוכנית</w:t>
      </w:r>
      <w:r w:rsidR="000F703D">
        <w:rPr>
          <w:rFonts w:hint="cs"/>
          <w:b w:val="0"/>
          <w:bCs w:val="0"/>
          <w:caps/>
          <w:sz w:val="24"/>
          <w:szCs w:val="24"/>
          <w:rtl/>
        </w:rPr>
        <w:t xml:space="preserve"> </w:t>
      </w:r>
      <w:r>
        <w:rPr>
          <w:rFonts w:hint="cs"/>
          <w:b w:val="0"/>
          <w:bCs w:val="0"/>
          <w:caps/>
          <w:sz w:val="24"/>
          <w:szCs w:val="24"/>
          <w:rtl/>
        </w:rPr>
        <w:t>...</w:t>
      </w:r>
    </w:p>
    <w:p w14:paraId="350348EB" w14:textId="77777777" w:rsidR="001E2274" w:rsidRDefault="001E2274" w:rsidP="00A10B5D">
      <w:pPr>
        <w:rPr>
          <w:b w:val="0"/>
          <w:bCs w:val="0"/>
          <w:caps/>
          <w:sz w:val="24"/>
          <w:szCs w:val="24"/>
          <w:rtl/>
        </w:rPr>
      </w:pPr>
    </w:p>
    <w:p w14:paraId="16DF2ED7" w14:textId="77777777" w:rsidR="001E2274" w:rsidRDefault="000A5C33" w:rsidP="00A10B5D">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7963A7AA" w14:textId="5F74975A" w:rsidR="001E2274" w:rsidRDefault="00A10B5D" w:rsidP="00A10B5D">
      <w:pPr>
        <w:rPr>
          <w:b w:val="0"/>
          <w:bCs w:val="0"/>
          <w:caps/>
          <w:sz w:val="24"/>
          <w:szCs w:val="24"/>
          <w:rtl/>
        </w:rPr>
      </w:pPr>
      <w:r>
        <w:rPr>
          <w:rFonts w:hint="cs"/>
          <w:b w:val="0"/>
          <w:bCs w:val="0"/>
          <w:caps/>
          <w:sz w:val="24"/>
          <w:szCs w:val="24"/>
          <w:rtl/>
        </w:rPr>
        <w:t>אני אגיד לך למה זה מאתיים ארבעים ותשע ולא מאתיים חמישים</w:t>
      </w:r>
    </w:p>
    <w:p w14:paraId="5A112C05" w14:textId="77777777" w:rsidR="001E2274" w:rsidRDefault="001E2274" w:rsidP="00A10B5D">
      <w:pPr>
        <w:rPr>
          <w:b w:val="0"/>
          <w:bCs w:val="0"/>
          <w:caps/>
          <w:sz w:val="24"/>
          <w:szCs w:val="24"/>
          <w:rtl/>
        </w:rPr>
      </w:pPr>
    </w:p>
    <w:p w14:paraId="32F4B261" w14:textId="77777777" w:rsidR="001E2274" w:rsidRDefault="00D17364" w:rsidP="00A10B5D">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23884F8B" w14:textId="0B14AB1A" w:rsidR="001E2274" w:rsidRDefault="00A10B5D" w:rsidP="00A10B5D">
      <w:pPr>
        <w:rPr>
          <w:b w:val="0"/>
          <w:bCs w:val="0"/>
          <w:caps/>
          <w:sz w:val="24"/>
          <w:szCs w:val="24"/>
          <w:rtl/>
        </w:rPr>
      </w:pPr>
      <w:r>
        <w:rPr>
          <w:rFonts w:hint="cs"/>
          <w:b w:val="0"/>
          <w:bCs w:val="0"/>
          <w:caps/>
          <w:sz w:val="24"/>
          <w:szCs w:val="24"/>
          <w:rtl/>
        </w:rPr>
        <w:t xml:space="preserve">כי אז הוא צריך </w:t>
      </w:r>
    </w:p>
    <w:p w14:paraId="5FD2B50C" w14:textId="77777777" w:rsidR="001E2274" w:rsidRDefault="001E2274" w:rsidP="00A10B5D">
      <w:pPr>
        <w:rPr>
          <w:b w:val="0"/>
          <w:bCs w:val="0"/>
          <w:caps/>
          <w:sz w:val="24"/>
          <w:szCs w:val="24"/>
          <w:rtl/>
        </w:rPr>
      </w:pPr>
    </w:p>
    <w:p w14:paraId="787B9542" w14:textId="77777777" w:rsidR="001E2274" w:rsidRDefault="003109B2" w:rsidP="00A10B5D">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66B95AFE" w14:textId="706BF3F9" w:rsidR="001E2274" w:rsidRDefault="00A10B5D" w:rsidP="00A10B5D">
      <w:pPr>
        <w:rPr>
          <w:b w:val="0"/>
          <w:bCs w:val="0"/>
          <w:caps/>
          <w:sz w:val="24"/>
          <w:szCs w:val="24"/>
          <w:rtl/>
        </w:rPr>
      </w:pPr>
      <w:r>
        <w:rPr>
          <w:rFonts w:hint="cs"/>
          <w:b w:val="0"/>
          <w:bCs w:val="0"/>
          <w:caps/>
          <w:sz w:val="24"/>
          <w:szCs w:val="24"/>
          <w:rtl/>
        </w:rPr>
        <w:t>אז הוא צריך סיעודי</w:t>
      </w:r>
    </w:p>
    <w:p w14:paraId="31788984" w14:textId="77777777" w:rsidR="001E2274" w:rsidRDefault="001E2274" w:rsidP="00A10B5D">
      <w:pPr>
        <w:rPr>
          <w:b w:val="0"/>
          <w:bCs w:val="0"/>
          <w:caps/>
          <w:sz w:val="24"/>
          <w:szCs w:val="24"/>
          <w:rtl/>
        </w:rPr>
      </w:pPr>
    </w:p>
    <w:p w14:paraId="59230902" w14:textId="77777777" w:rsidR="001E2274" w:rsidRDefault="00D17364" w:rsidP="00A10B5D">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749BD4C1" w14:textId="381A0448" w:rsidR="001E2274" w:rsidRDefault="00A10B5D" w:rsidP="00A10B5D">
      <w:pPr>
        <w:rPr>
          <w:b w:val="0"/>
          <w:bCs w:val="0"/>
          <w:caps/>
          <w:sz w:val="24"/>
          <w:szCs w:val="24"/>
          <w:rtl/>
        </w:rPr>
      </w:pPr>
      <w:r>
        <w:rPr>
          <w:rFonts w:hint="cs"/>
          <w:b w:val="0"/>
          <w:bCs w:val="0"/>
          <w:caps/>
          <w:sz w:val="24"/>
          <w:szCs w:val="24"/>
          <w:rtl/>
        </w:rPr>
        <w:t>אז הוא צריך סיעודי</w:t>
      </w:r>
    </w:p>
    <w:p w14:paraId="784065F7" w14:textId="77777777" w:rsidR="001E2274" w:rsidRDefault="001E2274" w:rsidP="00A10B5D">
      <w:pPr>
        <w:rPr>
          <w:b w:val="0"/>
          <w:bCs w:val="0"/>
          <w:caps/>
          <w:sz w:val="24"/>
          <w:szCs w:val="24"/>
          <w:rtl/>
        </w:rPr>
      </w:pPr>
    </w:p>
    <w:p w14:paraId="7657ECF4" w14:textId="77777777" w:rsidR="001E2274" w:rsidRDefault="000A5C33" w:rsidP="00A10B5D">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34604C50" w14:textId="301D7D2D" w:rsidR="001E2274" w:rsidRDefault="00A10B5D" w:rsidP="00A10B5D">
      <w:pPr>
        <w:rPr>
          <w:b w:val="0"/>
          <w:bCs w:val="0"/>
          <w:caps/>
          <w:sz w:val="24"/>
          <w:szCs w:val="24"/>
          <w:rtl/>
        </w:rPr>
      </w:pPr>
      <w:r>
        <w:rPr>
          <w:rFonts w:hint="cs"/>
          <w:b w:val="0"/>
          <w:bCs w:val="0"/>
          <w:caps/>
          <w:sz w:val="24"/>
          <w:szCs w:val="24"/>
          <w:rtl/>
        </w:rPr>
        <w:t>אז את מבינה שהוא הולך על הסף התחתון של הכלכליות שלו?</w:t>
      </w:r>
    </w:p>
    <w:p w14:paraId="5994ACD7" w14:textId="77777777" w:rsidR="001E2274" w:rsidRDefault="001E2274" w:rsidP="00A10B5D">
      <w:pPr>
        <w:rPr>
          <w:b w:val="0"/>
          <w:bCs w:val="0"/>
          <w:caps/>
          <w:sz w:val="24"/>
          <w:szCs w:val="24"/>
          <w:rtl/>
        </w:rPr>
      </w:pPr>
    </w:p>
    <w:p w14:paraId="3E5A3D15" w14:textId="77777777" w:rsidR="001E2274" w:rsidRDefault="00E5536A" w:rsidP="00A10B5D">
      <w:pPr>
        <w:rPr>
          <w:caps/>
          <w:sz w:val="24"/>
          <w:szCs w:val="24"/>
          <w:u w:val="single"/>
          <w:rtl/>
        </w:rPr>
      </w:pPr>
      <w:r w:rsidRPr="00E5536A">
        <w:rPr>
          <w:rFonts w:hint="cs"/>
          <w:caps/>
          <w:sz w:val="24"/>
          <w:szCs w:val="24"/>
          <w:u w:val="single"/>
          <w:rtl/>
        </w:rPr>
        <w:t>גב</w:t>
      </w:r>
      <w:r w:rsidRPr="00E5536A">
        <w:rPr>
          <w:caps/>
          <w:sz w:val="24"/>
          <w:szCs w:val="24"/>
          <w:u w:val="single"/>
          <w:rtl/>
        </w:rPr>
        <w:t>'</w:t>
      </w:r>
      <w:r w:rsidRPr="00E5536A">
        <w:rPr>
          <w:rFonts w:hint="cs"/>
          <w:caps/>
          <w:sz w:val="24"/>
          <w:szCs w:val="24"/>
          <w:u w:val="single"/>
          <w:rtl/>
        </w:rPr>
        <w:t xml:space="preserve"> רוני גרניט - נציגת משרד הבריאות בוועדה המחוזית</w:t>
      </w:r>
      <w:r w:rsidR="001E2274">
        <w:rPr>
          <w:rFonts w:hint="cs"/>
          <w:caps/>
          <w:sz w:val="24"/>
          <w:szCs w:val="24"/>
          <w:u w:val="single"/>
          <w:rtl/>
        </w:rPr>
        <w:t>:</w:t>
      </w:r>
    </w:p>
    <w:p w14:paraId="2C661F30" w14:textId="262A4307" w:rsidR="001E2274" w:rsidRDefault="00A10B5D" w:rsidP="00A10B5D">
      <w:pPr>
        <w:rPr>
          <w:b w:val="0"/>
          <w:bCs w:val="0"/>
          <w:caps/>
          <w:sz w:val="24"/>
          <w:szCs w:val="24"/>
          <w:rtl/>
        </w:rPr>
      </w:pPr>
      <w:r>
        <w:rPr>
          <w:rFonts w:hint="cs"/>
          <w:b w:val="0"/>
          <w:bCs w:val="0"/>
          <w:caps/>
          <w:sz w:val="24"/>
          <w:szCs w:val="24"/>
          <w:rtl/>
        </w:rPr>
        <w:t xml:space="preserve">כן </w:t>
      </w:r>
    </w:p>
    <w:p w14:paraId="37B7948A" w14:textId="77777777" w:rsidR="001E2274" w:rsidRDefault="001E2274" w:rsidP="00A10B5D">
      <w:pPr>
        <w:rPr>
          <w:b w:val="0"/>
          <w:bCs w:val="0"/>
          <w:caps/>
          <w:sz w:val="24"/>
          <w:szCs w:val="24"/>
          <w:rtl/>
        </w:rPr>
      </w:pPr>
    </w:p>
    <w:p w14:paraId="67047141" w14:textId="77777777" w:rsidR="001E2274" w:rsidRDefault="003109B2" w:rsidP="00A10B5D">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3D27895C" w14:textId="26E62ACB" w:rsidR="001E2274" w:rsidRDefault="00A10B5D" w:rsidP="00A10B5D">
      <w:pPr>
        <w:rPr>
          <w:b w:val="0"/>
          <w:bCs w:val="0"/>
          <w:caps/>
          <w:sz w:val="24"/>
          <w:szCs w:val="24"/>
          <w:rtl/>
        </w:rPr>
      </w:pPr>
      <w:r>
        <w:rPr>
          <w:rFonts w:hint="cs"/>
          <w:b w:val="0"/>
          <w:bCs w:val="0"/>
          <w:caps/>
          <w:sz w:val="24"/>
          <w:szCs w:val="24"/>
          <w:rtl/>
        </w:rPr>
        <w:t>לא, הוא הולך על הסף העליון של הכלכליות שלו</w:t>
      </w:r>
    </w:p>
    <w:p w14:paraId="18CA4335" w14:textId="77777777" w:rsidR="001E2274" w:rsidRDefault="001E2274" w:rsidP="00A10B5D">
      <w:pPr>
        <w:rPr>
          <w:b w:val="0"/>
          <w:bCs w:val="0"/>
          <w:caps/>
          <w:sz w:val="24"/>
          <w:szCs w:val="24"/>
          <w:rtl/>
        </w:rPr>
      </w:pPr>
    </w:p>
    <w:p w14:paraId="496F7C3B" w14:textId="77777777" w:rsidR="001E2274" w:rsidRDefault="000A5C33" w:rsidP="00A10B5D">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4800257A" w14:textId="3079BDB4" w:rsidR="001E2274" w:rsidRDefault="00A10B5D" w:rsidP="00A10B5D">
      <w:pPr>
        <w:rPr>
          <w:b w:val="0"/>
          <w:bCs w:val="0"/>
          <w:caps/>
          <w:sz w:val="24"/>
          <w:szCs w:val="24"/>
          <w:rtl/>
        </w:rPr>
      </w:pPr>
      <w:r>
        <w:rPr>
          <w:rFonts w:hint="cs"/>
          <w:b w:val="0"/>
          <w:bCs w:val="0"/>
          <w:caps/>
          <w:sz w:val="24"/>
          <w:szCs w:val="24"/>
          <w:rtl/>
        </w:rPr>
        <w:t>על הסף התחתון הוא הולך</w:t>
      </w:r>
    </w:p>
    <w:p w14:paraId="22811043" w14:textId="77777777" w:rsidR="001E2274" w:rsidRDefault="001E2274" w:rsidP="00A10B5D">
      <w:pPr>
        <w:rPr>
          <w:b w:val="0"/>
          <w:bCs w:val="0"/>
          <w:caps/>
          <w:sz w:val="24"/>
          <w:szCs w:val="24"/>
          <w:rtl/>
        </w:rPr>
      </w:pPr>
    </w:p>
    <w:p w14:paraId="2419A633" w14:textId="77777777" w:rsidR="001E2274" w:rsidRDefault="000A3DA6" w:rsidP="00A10B5D">
      <w:pPr>
        <w:rPr>
          <w:caps/>
          <w:sz w:val="24"/>
          <w:szCs w:val="24"/>
          <w:u w:val="single"/>
          <w:rtl/>
        </w:rPr>
      </w:pPr>
      <w:r w:rsidRPr="000A3DA6">
        <w:rPr>
          <w:rFonts w:hint="cs"/>
          <w:caps/>
          <w:sz w:val="24"/>
          <w:szCs w:val="24"/>
          <w:u w:val="single"/>
          <w:rtl/>
        </w:rPr>
        <w:t>מר תומר דוידסון - נציג מנהל מקרקעי ישראל בוועדה המחוזית</w:t>
      </w:r>
      <w:r w:rsidR="001E2274">
        <w:rPr>
          <w:rFonts w:hint="cs"/>
          <w:caps/>
          <w:sz w:val="24"/>
          <w:szCs w:val="24"/>
          <w:u w:val="single"/>
          <w:rtl/>
        </w:rPr>
        <w:t>:</w:t>
      </w:r>
    </w:p>
    <w:p w14:paraId="741E6C4F" w14:textId="54FDB51B" w:rsidR="001E2274" w:rsidRDefault="00A10B5D" w:rsidP="00A10B5D">
      <w:pPr>
        <w:rPr>
          <w:b w:val="0"/>
          <w:bCs w:val="0"/>
          <w:caps/>
          <w:sz w:val="24"/>
          <w:szCs w:val="24"/>
          <w:rtl/>
        </w:rPr>
      </w:pPr>
      <w:r>
        <w:rPr>
          <w:rFonts w:hint="cs"/>
          <w:b w:val="0"/>
          <w:bCs w:val="0"/>
          <w:caps/>
          <w:sz w:val="24"/>
          <w:szCs w:val="24"/>
          <w:rtl/>
        </w:rPr>
        <w:t xml:space="preserve">לא נכון לא אם כי אם כי מחלקה סיעודית מגדילה לו את העלויות </w:t>
      </w:r>
    </w:p>
    <w:p w14:paraId="4C59A32B" w14:textId="77777777" w:rsidR="001E2274" w:rsidRDefault="001E2274" w:rsidP="00A10B5D">
      <w:pPr>
        <w:rPr>
          <w:b w:val="0"/>
          <w:bCs w:val="0"/>
          <w:caps/>
          <w:sz w:val="24"/>
          <w:szCs w:val="24"/>
          <w:rtl/>
        </w:rPr>
      </w:pPr>
    </w:p>
    <w:p w14:paraId="1C3477DE" w14:textId="77777777" w:rsidR="001E2274" w:rsidRDefault="000A5C33" w:rsidP="00A10B5D">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26B7B373" w14:textId="0709C0C2" w:rsidR="001E2274" w:rsidRDefault="00A10B5D" w:rsidP="00A10B5D">
      <w:pPr>
        <w:rPr>
          <w:b w:val="0"/>
          <w:bCs w:val="0"/>
          <w:caps/>
          <w:sz w:val="24"/>
          <w:szCs w:val="24"/>
          <w:rtl/>
        </w:rPr>
      </w:pPr>
      <w:r>
        <w:rPr>
          <w:rFonts w:hint="cs"/>
          <w:b w:val="0"/>
          <w:bCs w:val="0"/>
          <w:caps/>
          <w:sz w:val="24"/>
          <w:szCs w:val="24"/>
          <w:rtl/>
        </w:rPr>
        <w:t xml:space="preserve">בוודאי </w:t>
      </w:r>
    </w:p>
    <w:p w14:paraId="25D597BE" w14:textId="77777777" w:rsidR="001E2274" w:rsidRDefault="001E2274" w:rsidP="00A10B5D">
      <w:pPr>
        <w:rPr>
          <w:b w:val="0"/>
          <w:bCs w:val="0"/>
          <w:caps/>
          <w:sz w:val="24"/>
          <w:szCs w:val="24"/>
          <w:rtl/>
        </w:rPr>
      </w:pPr>
    </w:p>
    <w:p w14:paraId="7B4D1A01" w14:textId="77777777" w:rsidR="001E2274" w:rsidRDefault="000A3DA6" w:rsidP="00A10B5D">
      <w:pPr>
        <w:rPr>
          <w:caps/>
          <w:sz w:val="24"/>
          <w:szCs w:val="24"/>
          <w:u w:val="single"/>
          <w:rtl/>
        </w:rPr>
      </w:pPr>
      <w:r w:rsidRPr="000A3DA6">
        <w:rPr>
          <w:rFonts w:hint="cs"/>
          <w:caps/>
          <w:sz w:val="24"/>
          <w:szCs w:val="24"/>
          <w:u w:val="single"/>
          <w:rtl/>
        </w:rPr>
        <w:t>מר תומר דוידסון - נציג מנהל מקרקעי ישראל בוועדה המחוזית</w:t>
      </w:r>
      <w:r w:rsidR="001E2274">
        <w:rPr>
          <w:rFonts w:hint="cs"/>
          <w:caps/>
          <w:sz w:val="24"/>
          <w:szCs w:val="24"/>
          <w:u w:val="single"/>
          <w:rtl/>
        </w:rPr>
        <w:t>:</w:t>
      </w:r>
    </w:p>
    <w:p w14:paraId="7D063CE2" w14:textId="23E74BA1" w:rsidR="001E2274" w:rsidRDefault="00A10B5D" w:rsidP="00A10B5D">
      <w:pPr>
        <w:rPr>
          <w:b w:val="0"/>
          <w:bCs w:val="0"/>
          <w:caps/>
          <w:sz w:val="24"/>
          <w:szCs w:val="24"/>
          <w:rtl/>
        </w:rPr>
      </w:pPr>
      <w:r>
        <w:rPr>
          <w:rFonts w:hint="cs"/>
          <w:b w:val="0"/>
          <w:bCs w:val="0"/>
          <w:caps/>
          <w:sz w:val="24"/>
          <w:szCs w:val="24"/>
          <w:rtl/>
        </w:rPr>
        <w:t xml:space="preserve">זה מקטין </w:t>
      </w:r>
    </w:p>
    <w:p w14:paraId="0E2B15D0" w14:textId="77777777" w:rsidR="001E2274" w:rsidRDefault="001E2274" w:rsidP="00A10B5D">
      <w:pPr>
        <w:rPr>
          <w:b w:val="0"/>
          <w:bCs w:val="0"/>
          <w:caps/>
          <w:sz w:val="24"/>
          <w:szCs w:val="24"/>
          <w:rtl/>
        </w:rPr>
      </w:pPr>
    </w:p>
    <w:p w14:paraId="037CAD89" w14:textId="77777777" w:rsidR="001E2274" w:rsidRDefault="003109B2" w:rsidP="00A10B5D">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41EF2837" w14:textId="57EB933F" w:rsidR="001E2274" w:rsidRDefault="00A10B5D" w:rsidP="00A10B5D">
      <w:pPr>
        <w:rPr>
          <w:b w:val="0"/>
          <w:bCs w:val="0"/>
          <w:caps/>
          <w:sz w:val="24"/>
          <w:szCs w:val="24"/>
          <w:rtl/>
        </w:rPr>
      </w:pPr>
      <w:r>
        <w:rPr>
          <w:rFonts w:hint="cs"/>
          <w:b w:val="0"/>
          <w:bCs w:val="0"/>
          <w:caps/>
          <w:sz w:val="24"/>
          <w:szCs w:val="24"/>
          <w:rtl/>
        </w:rPr>
        <w:t>הוא הולך על הסף זה הסף</w:t>
      </w:r>
    </w:p>
    <w:p w14:paraId="25F09279" w14:textId="77777777" w:rsidR="001E2274" w:rsidRDefault="001E2274" w:rsidP="00A10B5D">
      <w:pPr>
        <w:rPr>
          <w:b w:val="0"/>
          <w:bCs w:val="0"/>
          <w:caps/>
          <w:sz w:val="24"/>
          <w:szCs w:val="24"/>
          <w:rtl/>
        </w:rPr>
      </w:pPr>
    </w:p>
    <w:p w14:paraId="3E514009" w14:textId="77777777" w:rsidR="001E2274" w:rsidRDefault="000A3DA6" w:rsidP="00A10B5D">
      <w:pPr>
        <w:rPr>
          <w:caps/>
          <w:sz w:val="24"/>
          <w:szCs w:val="24"/>
          <w:u w:val="single"/>
          <w:rtl/>
        </w:rPr>
      </w:pPr>
      <w:r w:rsidRPr="000A3DA6">
        <w:rPr>
          <w:rFonts w:hint="cs"/>
          <w:caps/>
          <w:sz w:val="24"/>
          <w:szCs w:val="24"/>
          <w:u w:val="single"/>
          <w:rtl/>
        </w:rPr>
        <w:lastRenderedPageBreak/>
        <w:t>מר תומר דוידסון - נציג מנהל מקרקעי ישראל בוועדה המחוזית</w:t>
      </w:r>
      <w:r w:rsidR="001E2274">
        <w:rPr>
          <w:rFonts w:hint="cs"/>
          <w:caps/>
          <w:sz w:val="24"/>
          <w:szCs w:val="24"/>
          <w:u w:val="single"/>
          <w:rtl/>
        </w:rPr>
        <w:t>:</w:t>
      </w:r>
    </w:p>
    <w:p w14:paraId="1237BD0D" w14:textId="611A057C" w:rsidR="001E2274" w:rsidRDefault="00A10B5D" w:rsidP="00A10B5D">
      <w:pPr>
        <w:rPr>
          <w:b w:val="0"/>
          <w:bCs w:val="0"/>
          <w:caps/>
          <w:sz w:val="24"/>
          <w:szCs w:val="24"/>
          <w:rtl/>
        </w:rPr>
      </w:pPr>
      <w:r>
        <w:rPr>
          <w:rFonts w:hint="cs"/>
          <w:b w:val="0"/>
          <w:bCs w:val="0"/>
          <w:caps/>
          <w:sz w:val="24"/>
          <w:szCs w:val="24"/>
          <w:rtl/>
        </w:rPr>
        <w:t xml:space="preserve">מאתיים חמישים פחות כלכלי ממאתיים ארבעים ותשע </w:t>
      </w:r>
    </w:p>
    <w:p w14:paraId="192FF17E" w14:textId="77777777" w:rsidR="001E2274" w:rsidRDefault="001E2274" w:rsidP="00A10B5D">
      <w:pPr>
        <w:rPr>
          <w:b w:val="0"/>
          <w:bCs w:val="0"/>
          <w:caps/>
          <w:sz w:val="24"/>
          <w:szCs w:val="24"/>
          <w:rtl/>
        </w:rPr>
      </w:pPr>
    </w:p>
    <w:p w14:paraId="35B420E3" w14:textId="77777777" w:rsidR="001E2274" w:rsidRDefault="000A5C33" w:rsidP="00A10B5D">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0D283FB7" w14:textId="4E1278E1" w:rsidR="001E2274" w:rsidRDefault="00A10B5D" w:rsidP="00A10B5D">
      <w:pPr>
        <w:rPr>
          <w:b w:val="0"/>
          <w:bCs w:val="0"/>
          <w:caps/>
          <w:sz w:val="24"/>
          <w:szCs w:val="24"/>
          <w:rtl/>
        </w:rPr>
      </w:pPr>
      <w:r>
        <w:rPr>
          <w:rFonts w:hint="cs"/>
          <w:b w:val="0"/>
          <w:bCs w:val="0"/>
          <w:caps/>
          <w:sz w:val="24"/>
          <w:szCs w:val="24"/>
          <w:rtl/>
        </w:rPr>
        <w:t xml:space="preserve">נכון </w:t>
      </w:r>
    </w:p>
    <w:p w14:paraId="5F5037D4" w14:textId="77777777" w:rsidR="001E2274" w:rsidRDefault="001E2274" w:rsidP="00A10B5D">
      <w:pPr>
        <w:rPr>
          <w:b w:val="0"/>
          <w:bCs w:val="0"/>
          <w:caps/>
          <w:sz w:val="24"/>
          <w:szCs w:val="24"/>
          <w:rtl/>
        </w:rPr>
      </w:pPr>
    </w:p>
    <w:p w14:paraId="747F7AC2" w14:textId="77777777" w:rsidR="001E2274" w:rsidRDefault="00FC27D6" w:rsidP="00A10B5D">
      <w:pPr>
        <w:rPr>
          <w:caps/>
          <w:sz w:val="24"/>
          <w:szCs w:val="24"/>
          <w:u w:val="single"/>
          <w:rtl/>
        </w:rPr>
      </w:pPr>
      <w:r w:rsidRPr="00FC27D6">
        <w:rPr>
          <w:rFonts w:hint="cs"/>
          <w:caps/>
          <w:sz w:val="24"/>
          <w:szCs w:val="24"/>
          <w:u w:val="single"/>
          <w:rtl/>
        </w:rPr>
        <w:t>מר ליאור רגב - נציג לשכת התכנון</w:t>
      </w:r>
      <w:r w:rsidR="001E2274">
        <w:rPr>
          <w:rFonts w:hint="cs"/>
          <w:caps/>
          <w:sz w:val="24"/>
          <w:szCs w:val="24"/>
          <w:u w:val="single"/>
          <w:rtl/>
        </w:rPr>
        <w:t>:</w:t>
      </w:r>
    </w:p>
    <w:p w14:paraId="5977546F" w14:textId="5A5E7370" w:rsidR="001E2274" w:rsidRDefault="00A10B5D" w:rsidP="00A10B5D">
      <w:pPr>
        <w:rPr>
          <w:b w:val="0"/>
          <w:bCs w:val="0"/>
          <w:caps/>
          <w:sz w:val="24"/>
          <w:szCs w:val="24"/>
          <w:rtl/>
        </w:rPr>
      </w:pPr>
      <w:r>
        <w:rPr>
          <w:rFonts w:hint="cs"/>
          <w:b w:val="0"/>
          <w:bCs w:val="0"/>
          <w:caps/>
          <w:sz w:val="24"/>
          <w:szCs w:val="24"/>
          <w:rtl/>
        </w:rPr>
        <w:t xml:space="preserve">גם מאתיים ארבעים ושתיים או מאתיים ארבעים זה היה עובר </w:t>
      </w:r>
    </w:p>
    <w:p w14:paraId="237A9DAE" w14:textId="77777777" w:rsidR="001E2274" w:rsidRDefault="001E2274" w:rsidP="00A10B5D">
      <w:pPr>
        <w:rPr>
          <w:b w:val="0"/>
          <w:bCs w:val="0"/>
          <w:caps/>
          <w:sz w:val="24"/>
          <w:szCs w:val="24"/>
          <w:rtl/>
        </w:rPr>
      </w:pPr>
    </w:p>
    <w:p w14:paraId="50C335B9" w14:textId="77777777" w:rsidR="001E2274" w:rsidRDefault="000A3DA6" w:rsidP="00A10B5D">
      <w:pPr>
        <w:rPr>
          <w:caps/>
          <w:sz w:val="24"/>
          <w:szCs w:val="24"/>
          <w:u w:val="single"/>
          <w:rtl/>
        </w:rPr>
      </w:pPr>
      <w:r w:rsidRPr="000A3DA6">
        <w:rPr>
          <w:rFonts w:hint="cs"/>
          <w:caps/>
          <w:sz w:val="24"/>
          <w:szCs w:val="24"/>
          <w:u w:val="single"/>
          <w:rtl/>
        </w:rPr>
        <w:t>מר תומר דוידסון - נציג מנהל מקרקעי ישראל בוועדה המחוזית</w:t>
      </w:r>
      <w:r w:rsidR="001E2274">
        <w:rPr>
          <w:rFonts w:hint="cs"/>
          <w:caps/>
          <w:sz w:val="24"/>
          <w:szCs w:val="24"/>
          <w:u w:val="single"/>
          <w:rtl/>
        </w:rPr>
        <w:t>:</w:t>
      </w:r>
    </w:p>
    <w:p w14:paraId="4FEADA17" w14:textId="599553F8" w:rsidR="001E2274" w:rsidRDefault="00A10B5D" w:rsidP="00A10B5D">
      <w:pPr>
        <w:rPr>
          <w:b w:val="0"/>
          <w:bCs w:val="0"/>
          <w:caps/>
          <w:sz w:val="24"/>
          <w:szCs w:val="24"/>
          <w:rtl/>
        </w:rPr>
      </w:pPr>
      <w:r>
        <w:rPr>
          <w:rFonts w:hint="cs"/>
          <w:b w:val="0"/>
          <w:bCs w:val="0"/>
          <w:caps/>
          <w:sz w:val="24"/>
          <w:szCs w:val="24"/>
          <w:rtl/>
        </w:rPr>
        <w:t xml:space="preserve">בסדר </w:t>
      </w:r>
    </w:p>
    <w:p w14:paraId="31FFD1A3" w14:textId="77777777" w:rsidR="001E2274" w:rsidRDefault="001E2274" w:rsidP="00A10B5D">
      <w:pPr>
        <w:rPr>
          <w:b w:val="0"/>
          <w:bCs w:val="0"/>
          <w:caps/>
          <w:sz w:val="24"/>
          <w:szCs w:val="24"/>
          <w:rtl/>
        </w:rPr>
      </w:pPr>
    </w:p>
    <w:p w14:paraId="10B045C9" w14:textId="77777777" w:rsidR="001E2274" w:rsidRDefault="003109B2" w:rsidP="00A10B5D">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62BF9D7C" w14:textId="6BF0D1DF" w:rsidR="001E2274" w:rsidRDefault="00A10B5D" w:rsidP="00A10B5D">
      <w:pPr>
        <w:rPr>
          <w:b w:val="0"/>
          <w:bCs w:val="0"/>
          <w:caps/>
          <w:sz w:val="24"/>
          <w:szCs w:val="24"/>
          <w:rtl/>
        </w:rPr>
      </w:pPr>
      <w:r>
        <w:rPr>
          <w:rFonts w:hint="cs"/>
          <w:b w:val="0"/>
          <w:bCs w:val="0"/>
          <w:caps/>
          <w:sz w:val="24"/>
          <w:szCs w:val="24"/>
          <w:rtl/>
        </w:rPr>
        <w:t xml:space="preserve">אנחנו </w:t>
      </w:r>
    </w:p>
    <w:p w14:paraId="3E1A213F" w14:textId="77777777" w:rsidR="001E2274" w:rsidRDefault="001E2274" w:rsidP="00A10B5D">
      <w:pPr>
        <w:rPr>
          <w:b w:val="0"/>
          <w:bCs w:val="0"/>
          <w:caps/>
          <w:sz w:val="24"/>
          <w:szCs w:val="24"/>
          <w:rtl/>
        </w:rPr>
      </w:pPr>
    </w:p>
    <w:p w14:paraId="0DCC89D4" w14:textId="77777777" w:rsidR="001E2274" w:rsidRDefault="000A3DA6" w:rsidP="00A10B5D">
      <w:pPr>
        <w:rPr>
          <w:caps/>
          <w:sz w:val="24"/>
          <w:szCs w:val="24"/>
          <w:u w:val="single"/>
          <w:rtl/>
        </w:rPr>
      </w:pPr>
      <w:r w:rsidRPr="000A3DA6">
        <w:rPr>
          <w:rFonts w:hint="cs"/>
          <w:caps/>
          <w:sz w:val="24"/>
          <w:szCs w:val="24"/>
          <w:u w:val="single"/>
          <w:rtl/>
        </w:rPr>
        <w:t>מר תומר דוידסון - נציג מנהל מקרקעי ישראל בוועדה המחוזית</w:t>
      </w:r>
      <w:r w:rsidR="001E2274">
        <w:rPr>
          <w:rFonts w:hint="cs"/>
          <w:caps/>
          <w:sz w:val="24"/>
          <w:szCs w:val="24"/>
          <w:u w:val="single"/>
          <w:rtl/>
        </w:rPr>
        <w:t>:</w:t>
      </w:r>
    </w:p>
    <w:p w14:paraId="5046BE4A" w14:textId="5571E78A" w:rsidR="001E2274" w:rsidRDefault="00A10B5D" w:rsidP="00A10B5D">
      <w:pPr>
        <w:rPr>
          <w:b w:val="0"/>
          <w:bCs w:val="0"/>
          <w:caps/>
          <w:sz w:val="24"/>
          <w:szCs w:val="24"/>
          <w:rtl/>
        </w:rPr>
      </w:pPr>
      <w:r>
        <w:rPr>
          <w:rFonts w:hint="cs"/>
          <w:b w:val="0"/>
          <w:bCs w:val="0"/>
          <w:caps/>
          <w:sz w:val="24"/>
          <w:szCs w:val="24"/>
          <w:rtl/>
        </w:rPr>
        <w:t xml:space="preserve">אבל לא אבל לא מאה שמונים אבל לא </w:t>
      </w:r>
    </w:p>
    <w:p w14:paraId="0B7A4F39" w14:textId="77777777" w:rsidR="001E2274" w:rsidRDefault="001E2274" w:rsidP="00A10B5D">
      <w:pPr>
        <w:rPr>
          <w:b w:val="0"/>
          <w:bCs w:val="0"/>
          <w:caps/>
          <w:sz w:val="24"/>
          <w:szCs w:val="24"/>
          <w:rtl/>
        </w:rPr>
      </w:pPr>
    </w:p>
    <w:p w14:paraId="22E7D008" w14:textId="77777777" w:rsidR="001E2274" w:rsidRDefault="00FC27D6" w:rsidP="00A10B5D">
      <w:pPr>
        <w:rPr>
          <w:caps/>
          <w:sz w:val="24"/>
          <w:szCs w:val="24"/>
          <w:u w:val="single"/>
          <w:rtl/>
        </w:rPr>
      </w:pPr>
      <w:r w:rsidRPr="00FC27D6">
        <w:rPr>
          <w:rFonts w:hint="cs"/>
          <w:caps/>
          <w:sz w:val="24"/>
          <w:szCs w:val="24"/>
          <w:u w:val="single"/>
          <w:rtl/>
        </w:rPr>
        <w:t>מר ליאור רגב - נציג לשכת התכנון</w:t>
      </w:r>
      <w:r w:rsidR="001E2274">
        <w:rPr>
          <w:rFonts w:hint="cs"/>
          <w:caps/>
          <w:sz w:val="24"/>
          <w:szCs w:val="24"/>
          <w:u w:val="single"/>
          <w:rtl/>
        </w:rPr>
        <w:t>:</w:t>
      </w:r>
    </w:p>
    <w:p w14:paraId="37D6C1C9" w14:textId="7AD044AE" w:rsidR="001E2274" w:rsidRDefault="00A10B5D" w:rsidP="00A10B5D">
      <w:pPr>
        <w:rPr>
          <w:b w:val="0"/>
          <w:bCs w:val="0"/>
          <w:caps/>
          <w:sz w:val="24"/>
          <w:szCs w:val="24"/>
          <w:rtl/>
        </w:rPr>
      </w:pPr>
      <w:r>
        <w:rPr>
          <w:rFonts w:hint="cs"/>
          <w:b w:val="0"/>
          <w:bCs w:val="0"/>
          <w:caps/>
          <w:sz w:val="24"/>
          <w:szCs w:val="24"/>
          <w:rtl/>
        </w:rPr>
        <w:t>זה נכון</w:t>
      </w:r>
    </w:p>
    <w:p w14:paraId="6E3DEF4F" w14:textId="77777777" w:rsidR="001E2274" w:rsidRDefault="001E2274" w:rsidP="00A10B5D">
      <w:pPr>
        <w:rPr>
          <w:b w:val="0"/>
          <w:bCs w:val="0"/>
          <w:caps/>
          <w:sz w:val="24"/>
          <w:szCs w:val="24"/>
          <w:rtl/>
        </w:rPr>
      </w:pPr>
    </w:p>
    <w:p w14:paraId="3FC6B245" w14:textId="77777777" w:rsidR="001E2274" w:rsidRDefault="000A3DA6" w:rsidP="00A10B5D">
      <w:pPr>
        <w:rPr>
          <w:caps/>
          <w:sz w:val="24"/>
          <w:szCs w:val="24"/>
          <w:u w:val="single"/>
          <w:rtl/>
        </w:rPr>
      </w:pPr>
      <w:r w:rsidRPr="000A3DA6">
        <w:rPr>
          <w:rFonts w:hint="cs"/>
          <w:caps/>
          <w:sz w:val="24"/>
          <w:szCs w:val="24"/>
          <w:u w:val="single"/>
          <w:rtl/>
        </w:rPr>
        <w:t>מר תומר דוידסון - נציג מנהל מקרקעי ישראל בוועדה המחוזית</w:t>
      </w:r>
      <w:r w:rsidR="001E2274">
        <w:rPr>
          <w:rFonts w:hint="cs"/>
          <w:caps/>
          <w:sz w:val="24"/>
          <w:szCs w:val="24"/>
          <w:u w:val="single"/>
          <w:rtl/>
        </w:rPr>
        <w:t>:</w:t>
      </w:r>
    </w:p>
    <w:p w14:paraId="297D9E1C" w14:textId="32249075" w:rsidR="001E2274" w:rsidRDefault="00A10B5D" w:rsidP="00A10B5D">
      <w:pPr>
        <w:rPr>
          <w:b w:val="0"/>
          <w:bCs w:val="0"/>
          <w:caps/>
          <w:sz w:val="24"/>
          <w:szCs w:val="24"/>
          <w:rtl/>
        </w:rPr>
      </w:pPr>
      <w:r>
        <w:rPr>
          <w:rFonts w:hint="cs"/>
          <w:b w:val="0"/>
          <w:bCs w:val="0"/>
          <w:caps/>
          <w:sz w:val="24"/>
          <w:szCs w:val="24"/>
          <w:rtl/>
        </w:rPr>
        <w:t>אבל לא מאה שמונים מאתיים</w:t>
      </w:r>
    </w:p>
    <w:p w14:paraId="59128CFA" w14:textId="77777777" w:rsidR="001E2274" w:rsidRDefault="001E2274" w:rsidP="00A10B5D">
      <w:pPr>
        <w:rPr>
          <w:b w:val="0"/>
          <w:bCs w:val="0"/>
          <w:caps/>
          <w:sz w:val="24"/>
          <w:szCs w:val="24"/>
          <w:rtl/>
        </w:rPr>
      </w:pPr>
    </w:p>
    <w:p w14:paraId="73E32213" w14:textId="77777777" w:rsidR="001E2274" w:rsidRDefault="00FC27D6" w:rsidP="00A10B5D">
      <w:pPr>
        <w:rPr>
          <w:caps/>
          <w:sz w:val="24"/>
          <w:szCs w:val="24"/>
          <w:u w:val="single"/>
          <w:rtl/>
        </w:rPr>
      </w:pPr>
      <w:r w:rsidRPr="00FC27D6">
        <w:rPr>
          <w:rFonts w:hint="cs"/>
          <w:caps/>
          <w:sz w:val="24"/>
          <w:szCs w:val="24"/>
          <w:u w:val="single"/>
          <w:rtl/>
        </w:rPr>
        <w:t>מר ליאור רגב - נציג לשכת התכנון</w:t>
      </w:r>
      <w:r w:rsidR="001E2274">
        <w:rPr>
          <w:rFonts w:hint="cs"/>
          <w:caps/>
          <w:sz w:val="24"/>
          <w:szCs w:val="24"/>
          <w:u w:val="single"/>
          <w:rtl/>
        </w:rPr>
        <w:t>:</w:t>
      </w:r>
    </w:p>
    <w:p w14:paraId="7D148E70" w14:textId="44B1CBC5" w:rsidR="001E2274" w:rsidRDefault="00A10B5D" w:rsidP="00A10B5D">
      <w:pPr>
        <w:rPr>
          <w:b w:val="0"/>
          <w:bCs w:val="0"/>
          <w:caps/>
          <w:sz w:val="24"/>
          <w:szCs w:val="24"/>
          <w:rtl/>
        </w:rPr>
      </w:pPr>
      <w:r>
        <w:rPr>
          <w:rFonts w:hint="cs"/>
          <w:b w:val="0"/>
          <w:bCs w:val="0"/>
          <w:caps/>
          <w:sz w:val="24"/>
          <w:szCs w:val="24"/>
          <w:rtl/>
        </w:rPr>
        <w:t xml:space="preserve">נכון </w:t>
      </w:r>
    </w:p>
    <w:p w14:paraId="37B74696" w14:textId="77777777" w:rsidR="001E2274" w:rsidRDefault="001E2274" w:rsidP="00A10B5D">
      <w:pPr>
        <w:rPr>
          <w:b w:val="0"/>
          <w:bCs w:val="0"/>
          <w:caps/>
          <w:sz w:val="24"/>
          <w:szCs w:val="24"/>
          <w:rtl/>
        </w:rPr>
      </w:pPr>
    </w:p>
    <w:p w14:paraId="53AC793F" w14:textId="77777777" w:rsidR="001E2274" w:rsidRDefault="003109B2" w:rsidP="00A10B5D">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57BD34C0" w14:textId="6B9F271D" w:rsidR="001E2274" w:rsidRDefault="00A10B5D" w:rsidP="00A10B5D">
      <w:pPr>
        <w:rPr>
          <w:b w:val="0"/>
          <w:bCs w:val="0"/>
          <w:caps/>
          <w:sz w:val="24"/>
          <w:szCs w:val="24"/>
          <w:rtl/>
        </w:rPr>
      </w:pPr>
      <w:r>
        <w:rPr>
          <w:rFonts w:hint="cs"/>
          <w:b w:val="0"/>
          <w:bCs w:val="0"/>
          <w:caps/>
          <w:sz w:val="24"/>
          <w:szCs w:val="24"/>
          <w:rtl/>
        </w:rPr>
        <w:t>אם המטרה שלנו</w:t>
      </w:r>
    </w:p>
    <w:p w14:paraId="0D1BB453" w14:textId="77777777" w:rsidR="001E2274" w:rsidRDefault="001E2274" w:rsidP="00A10B5D">
      <w:pPr>
        <w:rPr>
          <w:b w:val="0"/>
          <w:bCs w:val="0"/>
          <w:caps/>
          <w:sz w:val="24"/>
          <w:szCs w:val="24"/>
          <w:rtl/>
        </w:rPr>
      </w:pPr>
    </w:p>
    <w:p w14:paraId="120E7C73" w14:textId="77777777" w:rsidR="001E2274" w:rsidRDefault="000A3DA6" w:rsidP="00A10B5D">
      <w:pPr>
        <w:rPr>
          <w:caps/>
          <w:sz w:val="24"/>
          <w:szCs w:val="24"/>
          <w:u w:val="single"/>
          <w:rtl/>
        </w:rPr>
      </w:pPr>
      <w:r w:rsidRPr="000A3DA6">
        <w:rPr>
          <w:rFonts w:hint="cs"/>
          <w:caps/>
          <w:sz w:val="24"/>
          <w:szCs w:val="24"/>
          <w:u w:val="single"/>
          <w:rtl/>
        </w:rPr>
        <w:t>מר תומר דוידסון - נציג מנהל מקרקעי ישראל בוועדה המחוזית</w:t>
      </w:r>
      <w:r w:rsidR="001E2274">
        <w:rPr>
          <w:rFonts w:hint="cs"/>
          <w:caps/>
          <w:sz w:val="24"/>
          <w:szCs w:val="24"/>
          <w:u w:val="single"/>
          <w:rtl/>
        </w:rPr>
        <w:t>:</w:t>
      </w:r>
    </w:p>
    <w:p w14:paraId="1D8846A0" w14:textId="1AB44D84" w:rsidR="001E2274" w:rsidRDefault="00A10B5D" w:rsidP="00A10B5D">
      <w:pPr>
        <w:rPr>
          <w:b w:val="0"/>
          <w:bCs w:val="0"/>
          <w:caps/>
          <w:sz w:val="24"/>
          <w:szCs w:val="24"/>
          <w:rtl/>
        </w:rPr>
      </w:pPr>
      <w:r>
        <w:rPr>
          <w:rFonts w:hint="cs"/>
          <w:b w:val="0"/>
          <w:bCs w:val="0"/>
          <w:caps/>
          <w:sz w:val="24"/>
          <w:szCs w:val="24"/>
          <w:rtl/>
        </w:rPr>
        <w:t>בסדר</w:t>
      </w:r>
    </w:p>
    <w:p w14:paraId="7AE180BB" w14:textId="77777777" w:rsidR="001E2274" w:rsidRDefault="001E2274" w:rsidP="00A10B5D">
      <w:pPr>
        <w:rPr>
          <w:b w:val="0"/>
          <w:bCs w:val="0"/>
          <w:caps/>
          <w:sz w:val="24"/>
          <w:szCs w:val="24"/>
          <w:rtl/>
        </w:rPr>
      </w:pPr>
    </w:p>
    <w:p w14:paraId="4AA36F8B" w14:textId="77777777" w:rsidR="001E2274" w:rsidRDefault="00FC27D6" w:rsidP="00A10B5D">
      <w:pPr>
        <w:rPr>
          <w:caps/>
          <w:sz w:val="24"/>
          <w:szCs w:val="24"/>
          <w:u w:val="single"/>
          <w:rtl/>
        </w:rPr>
      </w:pPr>
      <w:r w:rsidRPr="00FC27D6">
        <w:rPr>
          <w:rFonts w:hint="cs"/>
          <w:caps/>
          <w:sz w:val="24"/>
          <w:szCs w:val="24"/>
          <w:u w:val="single"/>
          <w:rtl/>
        </w:rPr>
        <w:t>מר ליאור רגב - נציג לשכת התכנון</w:t>
      </w:r>
      <w:r w:rsidR="001E2274">
        <w:rPr>
          <w:rFonts w:hint="cs"/>
          <w:caps/>
          <w:sz w:val="24"/>
          <w:szCs w:val="24"/>
          <w:u w:val="single"/>
          <w:rtl/>
        </w:rPr>
        <w:t>:</w:t>
      </w:r>
    </w:p>
    <w:p w14:paraId="317757C5" w14:textId="50C903CB" w:rsidR="001E2274" w:rsidRDefault="00A10B5D" w:rsidP="00A10B5D">
      <w:pPr>
        <w:rPr>
          <w:b w:val="0"/>
          <w:bCs w:val="0"/>
          <w:caps/>
          <w:sz w:val="24"/>
          <w:szCs w:val="24"/>
          <w:rtl/>
        </w:rPr>
      </w:pPr>
      <w:r>
        <w:rPr>
          <w:rFonts w:hint="cs"/>
          <w:b w:val="0"/>
          <w:bCs w:val="0"/>
          <w:caps/>
          <w:sz w:val="24"/>
          <w:szCs w:val="24"/>
          <w:rtl/>
        </w:rPr>
        <w:t xml:space="preserve">מאתיים אני לא יודע </w:t>
      </w:r>
    </w:p>
    <w:p w14:paraId="3814890F" w14:textId="77777777" w:rsidR="001E2274" w:rsidRDefault="001E2274" w:rsidP="00A10B5D">
      <w:pPr>
        <w:rPr>
          <w:b w:val="0"/>
          <w:bCs w:val="0"/>
          <w:caps/>
          <w:sz w:val="24"/>
          <w:szCs w:val="24"/>
          <w:rtl/>
        </w:rPr>
      </w:pPr>
    </w:p>
    <w:p w14:paraId="08F3A2FD" w14:textId="77777777" w:rsidR="001E2274" w:rsidRDefault="003109B2" w:rsidP="00A10B5D">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45E9C937" w14:textId="7AFAF771" w:rsidR="001E2274" w:rsidRDefault="00A10B5D" w:rsidP="00A10B5D">
      <w:pPr>
        <w:rPr>
          <w:b w:val="0"/>
          <w:bCs w:val="0"/>
          <w:caps/>
          <w:sz w:val="24"/>
          <w:szCs w:val="24"/>
          <w:rtl/>
        </w:rPr>
      </w:pPr>
      <w:r>
        <w:rPr>
          <w:rFonts w:hint="cs"/>
          <w:b w:val="0"/>
          <w:bCs w:val="0"/>
          <w:caps/>
          <w:sz w:val="24"/>
          <w:szCs w:val="24"/>
          <w:rtl/>
        </w:rPr>
        <w:t>להשיג שתי מטרות, אם</w:t>
      </w:r>
      <w:r w:rsidR="000F703D">
        <w:rPr>
          <w:rFonts w:hint="cs"/>
          <w:b w:val="0"/>
          <w:bCs w:val="0"/>
          <w:caps/>
          <w:sz w:val="24"/>
          <w:szCs w:val="24"/>
          <w:rtl/>
        </w:rPr>
        <w:t xml:space="preserve"> </w:t>
      </w:r>
      <w:r>
        <w:rPr>
          <w:rFonts w:hint="cs"/>
          <w:b w:val="0"/>
          <w:bCs w:val="0"/>
          <w:caps/>
          <w:sz w:val="24"/>
          <w:szCs w:val="24"/>
          <w:rtl/>
        </w:rPr>
        <w:t>...</w:t>
      </w:r>
    </w:p>
    <w:p w14:paraId="06DAD97F" w14:textId="77777777" w:rsidR="001E2274" w:rsidRDefault="001E2274" w:rsidP="00A10B5D">
      <w:pPr>
        <w:rPr>
          <w:b w:val="0"/>
          <w:bCs w:val="0"/>
          <w:caps/>
          <w:sz w:val="24"/>
          <w:szCs w:val="24"/>
          <w:rtl/>
        </w:rPr>
      </w:pPr>
    </w:p>
    <w:p w14:paraId="44ADD742" w14:textId="77777777" w:rsidR="001E2274" w:rsidRDefault="000A5C33" w:rsidP="00A10B5D">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374ABE15" w14:textId="05C07DFC" w:rsidR="001E2274" w:rsidRDefault="00A10B5D" w:rsidP="00A10B5D">
      <w:pPr>
        <w:rPr>
          <w:b w:val="0"/>
          <w:bCs w:val="0"/>
          <w:caps/>
          <w:sz w:val="24"/>
          <w:szCs w:val="24"/>
          <w:rtl/>
        </w:rPr>
      </w:pPr>
      <w:r>
        <w:rPr>
          <w:rFonts w:hint="cs"/>
          <w:b w:val="0"/>
          <w:bCs w:val="0"/>
          <w:caps/>
          <w:sz w:val="24"/>
          <w:szCs w:val="24"/>
          <w:rtl/>
        </w:rPr>
        <w:t>אם נוריד את אם נוריד את ה,</w:t>
      </w:r>
    </w:p>
    <w:p w14:paraId="14D696D6" w14:textId="77777777" w:rsidR="001E2274" w:rsidRDefault="001E2274" w:rsidP="00A10B5D">
      <w:pPr>
        <w:rPr>
          <w:b w:val="0"/>
          <w:bCs w:val="0"/>
          <w:caps/>
          <w:sz w:val="24"/>
          <w:szCs w:val="24"/>
          <w:rtl/>
        </w:rPr>
      </w:pPr>
    </w:p>
    <w:p w14:paraId="7D097A60" w14:textId="77777777" w:rsidR="001E2274" w:rsidRDefault="000A3DA6" w:rsidP="00A10B5D">
      <w:pPr>
        <w:rPr>
          <w:caps/>
          <w:sz w:val="24"/>
          <w:szCs w:val="24"/>
          <w:u w:val="single"/>
          <w:rtl/>
        </w:rPr>
      </w:pPr>
      <w:r w:rsidRPr="000A3DA6">
        <w:rPr>
          <w:rFonts w:hint="cs"/>
          <w:caps/>
          <w:sz w:val="24"/>
          <w:szCs w:val="24"/>
          <w:u w:val="single"/>
          <w:rtl/>
        </w:rPr>
        <w:t>מר תומר דוידסון - נציג מנהל מקרקעי ישראל בוועדה המחוזית</w:t>
      </w:r>
      <w:r w:rsidR="001E2274">
        <w:rPr>
          <w:rFonts w:hint="cs"/>
          <w:caps/>
          <w:sz w:val="24"/>
          <w:szCs w:val="24"/>
          <w:u w:val="single"/>
          <w:rtl/>
        </w:rPr>
        <w:t>:</w:t>
      </w:r>
    </w:p>
    <w:p w14:paraId="3B7165EC" w14:textId="5C27C6FB" w:rsidR="001E2274" w:rsidRDefault="00A10B5D" w:rsidP="00A10B5D">
      <w:pPr>
        <w:rPr>
          <w:b w:val="0"/>
          <w:bCs w:val="0"/>
          <w:caps/>
          <w:sz w:val="24"/>
          <w:szCs w:val="24"/>
          <w:rtl/>
        </w:rPr>
      </w:pPr>
      <w:r>
        <w:rPr>
          <w:rFonts w:hint="cs"/>
          <w:b w:val="0"/>
          <w:bCs w:val="0"/>
          <w:caps/>
          <w:sz w:val="24"/>
          <w:szCs w:val="24"/>
          <w:rtl/>
        </w:rPr>
        <w:t xml:space="preserve">הבנתי </w:t>
      </w:r>
    </w:p>
    <w:p w14:paraId="07653DFA" w14:textId="77777777" w:rsidR="001E2274" w:rsidRDefault="001E2274" w:rsidP="00A10B5D">
      <w:pPr>
        <w:rPr>
          <w:b w:val="0"/>
          <w:bCs w:val="0"/>
          <w:caps/>
          <w:sz w:val="24"/>
          <w:szCs w:val="24"/>
          <w:rtl/>
        </w:rPr>
      </w:pPr>
    </w:p>
    <w:p w14:paraId="33A82F80" w14:textId="77777777" w:rsidR="001E2274" w:rsidRDefault="000A5C33" w:rsidP="00A10B5D">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3A120573" w14:textId="6FA8A3FE" w:rsidR="001E2274" w:rsidRDefault="00A10B5D" w:rsidP="00A10B5D">
      <w:pPr>
        <w:rPr>
          <w:b w:val="0"/>
          <w:bCs w:val="0"/>
          <w:caps/>
          <w:sz w:val="24"/>
          <w:szCs w:val="24"/>
          <w:rtl/>
        </w:rPr>
      </w:pPr>
      <w:r>
        <w:rPr>
          <w:rFonts w:hint="cs"/>
          <w:b w:val="0"/>
          <w:bCs w:val="0"/>
          <w:caps/>
          <w:sz w:val="24"/>
          <w:szCs w:val="24"/>
          <w:rtl/>
        </w:rPr>
        <w:t xml:space="preserve">את ה, את ה, </w:t>
      </w:r>
    </w:p>
    <w:p w14:paraId="52075611" w14:textId="77777777" w:rsidR="001E2274" w:rsidRDefault="001E2274" w:rsidP="00A10B5D">
      <w:pPr>
        <w:rPr>
          <w:b w:val="0"/>
          <w:bCs w:val="0"/>
          <w:caps/>
          <w:sz w:val="24"/>
          <w:szCs w:val="24"/>
          <w:rtl/>
        </w:rPr>
      </w:pPr>
    </w:p>
    <w:p w14:paraId="7FBE4085" w14:textId="77777777" w:rsidR="001E2274" w:rsidRDefault="003109B2" w:rsidP="00A10B5D">
      <w:pPr>
        <w:rPr>
          <w:caps/>
          <w:sz w:val="24"/>
          <w:szCs w:val="24"/>
          <w:u w:val="single"/>
          <w:rtl/>
        </w:rPr>
      </w:pPr>
      <w:r w:rsidRPr="003109B2">
        <w:rPr>
          <w:rFonts w:hint="cs"/>
          <w:caps/>
          <w:sz w:val="24"/>
          <w:szCs w:val="24"/>
          <w:u w:val="single"/>
          <w:rtl/>
        </w:rPr>
        <w:lastRenderedPageBreak/>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0231B5A3" w14:textId="56330E73" w:rsidR="001E2274" w:rsidRDefault="00A10B5D" w:rsidP="00A10B5D">
      <w:pPr>
        <w:rPr>
          <w:b w:val="0"/>
          <w:bCs w:val="0"/>
          <w:caps/>
          <w:sz w:val="24"/>
          <w:szCs w:val="24"/>
          <w:rtl/>
        </w:rPr>
      </w:pPr>
      <w:r>
        <w:rPr>
          <w:rFonts w:hint="cs"/>
          <w:b w:val="0"/>
          <w:bCs w:val="0"/>
          <w:caps/>
          <w:sz w:val="24"/>
          <w:szCs w:val="24"/>
          <w:rtl/>
        </w:rPr>
        <w:t>עכשיו אני חייבת להגיד לכם שמבחינת השטחים הפתוחים התוכנית של מולטיפלקס השתמשה בפחות שטחים מאשר התוכנית הזו</w:t>
      </w:r>
    </w:p>
    <w:p w14:paraId="7E7DB77E" w14:textId="77777777" w:rsidR="001E2274" w:rsidRDefault="001E2274" w:rsidP="00A10B5D">
      <w:pPr>
        <w:rPr>
          <w:b w:val="0"/>
          <w:bCs w:val="0"/>
          <w:caps/>
          <w:sz w:val="24"/>
          <w:szCs w:val="24"/>
          <w:rtl/>
        </w:rPr>
      </w:pPr>
    </w:p>
    <w:p w14:paraId="57F7D97F" w14:textId="77777777" w:rsidR="001E2274" w:rsidRDefault="00FC27D6" w:rsidP="00A10B5D">
      <w:pPr>
        <w:rPr>
          <w:caps/>
          <w:sz w:val="24"/>
          <w:szCs w:val="24"/>
          <w:u w:val="single"/>
          <w:rtl/>
        </w:rPr>
      </w:pPr>
      <w:r w:rsidRPr="00FC27D6">
        <w:rPr>
          <w:rFonts w:hint="cs"/>
          <w:caps/>
          <w:sz w:val="24"/>
          <w:szCs w:val="24"/>
          <w:u w:val="single"/>
          <w:rtl/>
        </w:rPr>
        <w:t>מר ליאור רגב - נציג לשכת התכנון</w:t>
      </w:r>
      <w:r w:rsidR="001E2274">
        <w:rPr>
          <w:rFonts w:hint="cs"/>
          <w:caps/>
          <w:sz w:val="24"/>
          <w:szCs w:val="24"/>
          <w:u w:val="single"/>
          <w:rtl/>
        </w:rPr>
        <w:t>:</w:t>
      </w:r>
    </w:p>
    <w:p w14:paraId="5B28A2CB" w14:textId="40BE19FD" w:rsidR="001E2274" w:rsidRDefault="00A10B5D" w:rsidP="00A10B5D">
      <w:pPr>
        <w:rPr>
          <w:b w:val="0"/>
          <w:bCs w:val="0"/>
          <w:caps/>
          <w:sz w:val="24"/>
          <w:szCs w:val="24"/>
          <w:rtl/>
        </w:rPr>
      </w:pPr>
      <w:r>
        <w:rPr>
          <w:rFonts w:hint="cs"/>
          <w:b w:val="0"/>
          <w:bCs w:val="0"/>
          <w:caps/>
          <w:sz w:val="24"/>
          <w:szCs w:val="24"/>
          <w:rtl/>
        </w:rPr>
        <w:t>מה זאת אומרת? השטח ...</w:t>
      </w:r>
    </w:p>
    <w:p w14:paraId="37F55D80" w14:textId="77777777" w:rsidR="001E2274" w:rsidRDefault="001E2274" w:rsidP="00A10B5D">
      <w:pPr>
        <w:rPr>
          <w:b w:val="0"/>
          <w:bCs w:val="0"/>
          <w:caps/>
          <w:sz w:val="24"/>
          <w:szCs w:val="24"/>
          <w:rtl/>
        </w:rPr>
      </w:pPr>
    </w:p>
    <w:p w14:paraId="28739E88" w14:textId="77777777" w:rsidR="001E2274" w:rsidRDefault="003109B2" w:rsidP="00A10B5D">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73BD2260" w14:textId="5A5FCE21" w:rsidR="001E2274" w:rsidRDefault="00A10B5D" w:rsidP="00A10B5D">
      <w:pPr>
        <w:rPr>
          <w:b w:val="0"/>
          <w:bCs w:val="0"/>
          <w:caps/>
          <w:sz w:val="24"/>
          <w:szCs w:val="24"/>
          <w:rtl/>
        </w:rPr>
      </w:pPr>
      <w:r>
        <w:rPr>
          <w:rFonts w:hint="cs"/>
          <w:b w:val="0"/>
          <w:bCs w:val="0"/>
          <w:caps/>
          <w:sz w:val="24"/>
          <w:szCs w:val="24"/>
          <w:rtl/>
        </w:rPr>
        <w:t>היא נתנה את כל השטח לנחל פתוח, היא הייתה פה, כל זה היה זיקת הנאה שלא היה לכיוון הנחל</w:t>
      </w:r>
    </w:p>
    <w:p w14:paraId="5B10D3BC" w14:textId="77777777" w:rsidR="001E2274" w:rsidRDefault="001E2274" w:rsidP="00A10B5D">
      <w:pPr>
        <w:rPr>
          <w:b w:val="0"/>
          <w:bCs w:val="0"/>
          <w:caps/>
          <w:sz w:val="24"/>
          <w:szCs w:val="24"/>
          <w:rtl/>
        </w:rPr>
      </w:pPr>
    </w:p>
    <w:p w14:paraId="6429ED23" w14:textId="77777777" w:rsidR="001E2274" w:rsidRDefault="00FC27D6" w:rsidP="00A10B5D">
      <w:pPr>
        <w:rPr>
          <w:caps/>
          <w:sz w:val="24"/>
          <w:szCs w:val="24"/>
          <w:u w:val="single"/>
          <w:rtl/>
        </w:rPr>
      </w:pPr>
      <w:r w:rsidRPr="00FC27D6">
        <w:rPr>
          <w:rFonts w:hint="cs"/>
          <w:caps/>
          <w:sz w:val="24"/>
          <w:szCs w:val="24"/>
          <w:u w:val="single"/>
          <w:rtl/>
        </w:rPr>
        <w:t>מר ליאור רגב - נציג לשכת התכנון</w:t>
      </w:r>
      <w:r w:rsidR="001E2274">
        <w:rPr>
          <w:rFonts w:hint="cs"/>
          <w:caps/>
          <w:sz w:val="24"/>
          <w:szCs w:val="24"/>
          <w:u w:val="single"/>
          <w:rtl/>
        </w:rPr>
        <w:t>:</w:t>
      </w:r>
    </w:p>
    <w:p w14:paraId="21237D26" w14:textId="76959960" w:rsidR="001E2274" w:rsidRDefault="00A10B5D" w:rsidP="00A10B5D">
      <w:pPr>
        <w:rPr>
          <w:b w:val="0"/>
          <w:bCs w:val="0"/>
          <w:caps/>
          <w:sz w:val="24"/>
          <w:szCs w:val="24"/>
          <w:rtl/>
        </w:rPr>
      </w:pPr>
      <w:r>
        <w:rPr>
          <w:rFonts w:hint="cs"/>
          <w:b w:val="0"/>
          <w:bCs w:val="0"/>
          <w:caps/>
          <w:sz w:val="24"/>
          <w:szCs w:val="24"/>
          <w:rtl/>
        </w:rPr>
        <w:t xml:space="preserve">לא הבנתי אותך, זו זו התוכנית המקורית </w:t>
      </w:r>
    </w:p>
    <w:p w14:paraId="2F97C424" w14:textId="77777777" w:rsidR="001E2274" w:rsidRDefault="001E2274" w:rsidP="00A10B5D">
      <w:pPr>
        <w:rPr>
          <w:b w:val="0"/>
          <w:bCs w:val="0"/>
          <w:caps/>
          <w:sz w:val="24"/>
          <w:szCs w:val="24"/>
          <w:rtl/>
        </w:rPr>
      </w:pPr>
    </w:p>
    <w:p w14:paraId="0DB5946A" w14:textId="77777777" w:rsidR="001E2274" w:rsidRDefault="003109B2" w:rsidP="00A10B5D">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6BC2ED0A" w14:textId="377B3BE5" w:rsidR="001E2274" w:rsidRDefault="00A10B5D" w:rsidP="00A10B5D">
      <w:pPr>
        <w:rPr>
          <w:b w:val="0"/>
          <w:bCs w:val="0"/>
          <w:caps/>
          <w:sz w:val="24"/>
          <w:szCs w:val="24"/>
          <w:rtl/>
        </w:rPr>
      </w:pPr>
      <w:r>
        <w:rPr>
          <w:rFonts w:hint="cs"/>
          <w:b w:val="0"/>
          <w:bCs w:val="0"/>
          <w:caps/>
          <w:sz w:val="24"/>
          <w:szCs w:val="24"/>
          <w:rtl/>
        </w:rPr>
        <w:t xml:space="preserve">זו התוכנית, לא, זו התוכנית המקורית של זה. </w:t>
      </w:r>
      <w:r w:rsidR="000319BB">
        <w:rPr>
          <w:rFonts w:hint="cs"/>
          <w:b w:val="0"/>
          <w:bCs w:val="0"/>
          <w:caps/>
          <w:sz w:val="24"/>
          <w:szCs w:val="24"/>
          <w:rtl/>
        </w:rPr>
        <w:t>מולטיפלקס לא משנה מבחינת השימושים היא נתנה את כל השטח הזה לכיוון הנחל</w:t>
      </w:r>
    </w:p>
    <w:p w14:paraId="6C4C61AE" w14:textId="77777777" w:rsidR="001E2274" w:rsidRDefault="001E2274" w:rsidP="00A10B5D">
      <w:pPr>
        <w:rPr>
          <w:b w:val="0"/>
          <w:bCs w:val="0"/>
          <w:caps/>
          <w:sz w:val="24"/>
          <w:szCs w:val="24"/>
          <w:rtl/>
        </w:rPr>
      </w:pPr>
    </w:p>
    <w:p w14:paraId="71795F5A" w14:textId="77777777" w:rsidR="001E2274" w:rsidRDefault="00FC27D6" w:rsidP="00A10B5D">
      <w:pPr>
        <w:rPr>
          <w:caps/>
          <w:sz w:val="24"/>
          <w:szCs w:val="24"/>
          <w:u w:val="single"/>
          <w:rtl/>
        </w:rPr>
      </w:pPr>
      <w:r w:rsidRPr="00FC27D6">
        <w:rPr>
          <w:rFonts w:hint="cs"/>
          <w:caps/>
          <w:sz w:val="24"/>
          <w:szCs w:val="24"/>
          <w:u w:val="single"/>
          <w:rtl/>
        </w:rPr>
        <w:t>מר ליאור רגב - נציג לשכת התכנון</w:t>
      </w:r>
      <w:r w:rsidR="001E2274">
        <w:rPr>
          <w:rFonts w:hint="cs"/>
          <w:caps/>
          <w:sz w:val="24"/>
          <w:szCs w:val="24"/>
          <w:u w:val="single"/>
          <w:rtl/>
        </w:rPr>
        <w:t>:</w:t>
      </w:r>
    </w:p>
    <w:p w14:paraId="0A18C826" w14:textId="0A0B6048" w:rsidR="001E2274" w:rsidRDefault="000319BB" w:rsidP="00A10B5D">
      <w:pPr>
        <w:rPr>
          <w:b w:val="0"/>
          <w:bCs w:val="0"/>
          <w:caps/>
          <w:sz w:val="24"/>
          <w:szCs w:val="24"/>
          <w:rtl/>
        </w:rPr>
      </w:pPr>
      <w:r>
        <w:rPr>
          <w:rFonts w:hint="cs"/>
          <w:b w:val="0"/>
          <w:bCs w:val="0"/>
          <w:caps/>
          <w:sz w:val="24"/>
          <w:szCs w:val="24"/>
          <w:rtl/>
        </w:rPr>
        <w:t>אה אוקיי זה ש, זה מגורים אוקיי</w:t>
      </w:r>
    </w:p>
    <w:p w14:paraId="494C50CA" w14:textId="77777777" w:rsidR="001E2274" w:rsidRDefault="001E2274" w:rsidP="00A10B5D">
      <w:pPr>
        <w:rPr>
          <w:b w:val="0"/>
          <w:bCs w:val="0"/>
          <w:caps/>
          <w:sz w:val="24"/>
          <w:szCs w:val="24"/>
          <w:rtl/>
        </w:rPr>
      </w:pPr>
    </w:p>
    <w:p w14:paraId="76712EA0" w14:textId="77777777" w:rsidR="001E2274" w:rsidRDefault="003109B2" w:rsidP="00A10B5D">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3E4B52FC" w14:textId="584BFE8C" w:rsidR="001E2274" w:rsidRDefault="000319BB" w:rsidP="00A10B5D">
      <w:pPr>
        <w:rPr>
          <w:b w:val="0"/>
          <w:bCs w:val="0"/>
          <w:caps/>
          <w:sz w:val="24"/>
          <w:szCs w:val="24"/>
          <w:rtl/>
        </w:rPr>
      </w:pPr>
      <w:r>
        <w:rPr>
          <w:rFonts w:hint="cs"/>
          <w:b w:val="0"/>
          <w:bCs w:val="0"/>
          <w:caps/>
          <w:sz w:val="24"/>
          <w:szCs w:val="24"/>
          <w:rtl/>
        </w:rPr>
        <w:t>אוקיי אבל בואו נעבור לחלופות שהם הציעו עכשיו זאת אומרת גם זה היה יכול להיות אחרת, הם התפרסו יותר לכיוון הנחל אוקיי</w:t>
      </w:r>
    </w:p>
    <w:p w14:paraId="0FC42389" w14:textId="77777777" w:rsidR="001E2274" w:rsidRDefault="001E2274" w:rsidP="00A10B5D">
      <w:pPr>
        <w:rPr>
          <w:b w:val="0"/>
          <w:bCs w:val="0"/>
          <w:caps/>
          <w:sz w:val="24"/>
          <w:szCs w:val="24"/>
          <w:rtl/>
        </w:rPr>
      </w:pPr>
    </w:p>
    <w:p w14:paraId="550FB155" w14:textId="77777777" w:rsidR="001E2274" w:rsidRDefault="00FC27D6" w:rsidP="00A10B5D">
      <w:pPr>
        <w:rPr>
          <w:caps/>
          <w:sz w:val="24"/>
          <w:szCs w:val="24"/>
          <w:u w:val="single"/>
          <w:rtl/>
        </w:rPr>
      </w:pPr>
      <w:r w:rsidRPr="00FC27D6">
        <w:rPr>
          <w:rFonts w:hint="cs"/>
          <w:caps/>
          <w:sz w:val="24"/>
          <w:szCs w:val="24"/>
          <w:u w:val="single"/>
          <w:rtl/>
        </w:rPr>
        <w:t>מר ליאור רגב - נציג לשכת התכנון</w:t>
      </w:r>
      <w:r w:rsidR="001E2274">
        <w:rPr>
          <w:rFonts w:hint="cs"/>
          <w:caps/>
          <w:sz w:val="24"/>
          <w:szCs w:val="24"/>
          <w:u w:val="single"/>
          <w:rtl/>
        </w:rPr>
        <w:t>:</w:t>
      </w:r>
    </w:p>
    <w:p w14:paraId="174EF9C6" w14:textId="6F16B44C" w:rsidR="001E2274" w:rsidRDefault="000319BB" w:rsidP="00A10B5D">
      <w:pPr>
        <w:rPr>
          <w:b w:val="0"/>
          <w:bCs w:val="0"/>
          <w:caps/>
          <w:sz w:val="24"/>
          <w:szCs w:val="24"/>
          <w:rtl/>
        </w:rPr>
      </w:pPr>
      <w:r>
        <w:rPr>
          <w:rFonts w:hint="cs"/>
          <w:b w:val="0"/>
          <w:bCs w:val="0"/>
          <w:caps/>
          <w:sz w:val="24"/>
          <w:szCs w:val="24"/>
          <w:rtl/>
        </w:rPr>
        <w:t xml:space="preserve">יש פה הרבה חלופות רצו פה חלופות </w:t>
      </w:r>
    </w:p>
    <w:p w14:paraId="7294038D" w14:textId="77777777" w:rsidR="001E2274" w:rsidRDefault="001E2274" w:rsidP="00A10B5D">
      <w:pPr>
        <w:rPr>
          <w:b w:val="0"/>
          <w:bCs w:val="0"/>
          <w:caps/>
          <w:sz w:val="24"/>
          <w:szCs w:val="24"/>
          <w:rtl/>
        </w:rPr>
      </w:pPr>
    </w:p>
    <w:p w14:paraId="2F6BC7DC" w14:textId="77777777" w:rsidR="001E2274" w:rsidRDefault="003109B2" w:rsidP="00A10B5D">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435E4E8C" w14:textId="5612EF1B" w:rsidR="001E2274" w:rsidRDefault="000319BB" w:rsidP="00A10B5D">
      <w:pPr>
        <w:rPr>
          <w:b w:val="0"/>
          <w:bCs w:val="0"/>
          <w:caps/>
          <w:sz w:val="24"/>
          <w:szCs w:val="24"/>
          <w:rtl/>
        </w:rPr>
      </w:pPr>
      <w:r>
        <w:rPr>
          <w:rFonts w:hint="cs"/>
          <w:b w:val="0"/>
          <w:bCs w:val="0"/>
          <w:caps/>
          <w:sz w:val="24"/>
          <w:szCs w:val="24"/>
          <w:rtl/>
        </w:rPr>
        <w:t>לא, בואו בואו נראה חלופות תראו, ה, אם אנחנו חוזרים לתוכנית לקודם, אוקיי, לפה, עוד אחד עוד אחד כאן, ברור, שאם אנחנו רוצים</w:t>
      </w:r>
    </w:p>
    <w:p w14:paraId="33592EAF" w14:textId="77777777" w:rsidR="001E2274" w:rsidRDefault="001E2274" w:rsidP="00A10B5D">
      <w:pPr>
        <w:rPr>
          <w:b w:val="0"/>
          <w:bCs w:val="0"/>
          <w:caps/>
          <w:sz w:val="24"/>
          <w:szCs w:val="24"/>
          <w:rtl/>
        </w:rPr>
      </w:pPr>
    </w:p>
    <w:p w14:paraId="0C6B0D05" w14:textId="77777777" w:rsidR="001E2274" w:rsidRDefault="00E5536A" w:rsidP="00A10B5D">
      <w:pPr>
        <w:rPr>
          <w:caps/>
          <w:sz w:val="24"/>
          <w:szCs w:val="24"/>
          <w:u w:val="single"/>
          <w:rtl/>
        </w:rPr>
      </w:pPr>
      <w:r w:rsidRPr="00E5536A">
        <w:rPr>
          <w:rFonts w:hint="cs"/>
          <w:caps/>
          <w:sz w:val="24"/>
          <w:szCs w:val="24"/>
          <w:u w:val="single"/>
          <w:rtl/>
        </w:rPr>
        <w:t>גב</w:t>
      </w:r>
      <w:r w:rsidRPr="00E5536A">
        <w:rPr>
          <w:caps/>
          <w:sz w:val="24"/>
          <w:szCs w:val="24"/>
          <w:u w:val="single"/>
          <w:rtl/>
        </w:rPr>
        <w:t>'</w:t>
      </w:r>
      <w:r w:rsidRPr="00E5536A">
        <w:rPr>
          <w:rFonts w:hint="cs"/>
          <w:caps/>
          <w:sz w:val="24"/>
          <w:szCs w:val="24"/>
          <w:u w:val="single"/>
          <w:rtl/>
        </w:rPr>
        <w:t xml:space="preserve"> רוני גרניט - נציגת משרד הבריאות בוועדה המחוזית</w:t>
      </w:r>
      <w:r w:rsidR="001E2274">
        <w:rPr>
          <w:rFonts w:hint="cs"/>
          <w:caps/>
          <w:sz w:val="24"/>
          <w:szCs w:val="24"/>
          <w:u w:val="single"/>
          <w:rtl/>
        </w:rPr>
        <w:t>:</w:t>
      </w:r>
    </w:p>
    <w:p w14:paraId="3D3A023A" w14:textId="54DF0FB9" w:rsidR="001E2274" w:rsidRDefault="000319BB" w:rsidP="00A10B5D">
      <w:pPr>
        <w:rPr>
          <w:b w:val="0"/>
          <w:bCs w:val="0"/>
          <w:caps/>
          <w:sz w:val="24"/>
          <w:szCs w:val="24"/>
          <w:rtl/>
        </w:rPr>
      </w:pPr>
      <w:r>
        <w:rPr>
          <w:rFonts w:hint="cs"/>
          <w:b w:val="0"/>
          <w:bCs w:val="0"/>
          <w:caps/>
          <w:sz w:val="24"/>
          <w:szCs w:val="24"/>
          <w:rtl/>
        </w:rPr>
        <w:t xml:space="preserve">זה הראשונים בעצם </w:t>
      </w:r>
    </w:p>
    <w:p w14:paraId="7F60D027" w14:textId="77777777" w:rsidR="001E2274" w:rsidRDefault="001E2274" w:rsidP="00A10B5D">
      <w:pPr>
        <w:rPr>
          <w:b w:val="0"/>
          <w:bCs w:val="0"/>
          <w:caps/>
          <w:sz w:val="24"/>
          <w:szCs w:val="24"/>
          <w:rtl/>
        </w:rPr>
      </w:pPr>
    </w:p>
    <w:p w14:paraId="67DBA020" w14:textId="77777777" w:rsidR="001E2274" w:rsidRDefault="003109B2" w:rsidP="00A10B5D">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6DAB91AC" w14:textId="01DF2002" w:rsidR="001E2274" w:rsidRDefault="000319BB" w:rsidP="00A10B5D">
      <w:pPr>
        <w:rPr>
          <w:b w:val="0"/>
          <w:bCs w:val="0"/>
          <w:caps/>
          <w:sz w:val="24"/>
          <w:szCs w:val="24"/>
          <w:rtl/>
        </w:rPr>
      </w:pPr>
      <w:r>
        <w:rPr>
          <w:rFonts w:hint="cs"/>
          <w:b w:val="0"/>
          <w:bCs w:val="0"/>
          <w:caps/>
          <w:sz w:val="24"/>
          <w:szCs w:val="24"/>
          <w:rtl/>
        </w:rPr>
        <w:t>זה זה מה שהם מציעים כרגע. ברור שאם אנחנו חושבים איך שהוא בעתיד לשמור על הנחל, ברור שעדיף לשים את זה אפילו בשטח המופר</w:t>
      </w:r>
    </w:p>
    <w:p w14:paraId="401E6D8A" w14:textId="77777777" w:rsidR="001E2274" w:rsidRDefault="001E2274" w:rsidP="00A10B5D">
      <w:pPr>
        <w:rPr>
          <w:b w:val="0"/>
          <w:bCs w:val="0"/>
          <w:caps/>
          <w:sz w:val="24"/>
          <w:szCs w:val="24"/>
          <w:rtl/>
        </w:rPr>
      </w:pPr>
    </w:p>
    <w:p w14:paraId="231166D1" w14:textId="77777777" w:rsidR="001E2274" w:rsidRDefault="00FC27D6" w:rsidP="00A10B5D">
      <w:pPr>
        <w:rPr>
          <w:caps/>
          <w:sz w:val="24"/>
          <w:szCs w:val="24"/>
          <w:u w:val="single"/>
          <w:rtl/>
        </w:rPr>
      </w:pPr>
      <w:r w:rsidRPr="00FC27D6">
        <w:rPr>
          <w:rFonts w:hint="cs"/>
          <w:caps/>
          <w:sz w:val="24"/>
          <w:szCs w:val="24"/>
          <w:u w:val="single"/>
          <w:rtl/>
        </w:rPr>
        <w:t>מר ליאור רגב - נציג לשכת התכנון</w:t>
      </w:r>
      <w:r w:rsidR="001E2274">
        <w:rPr>
          <w:rFonts w:hint="cs"/>
          <w:caps/>
          <w:sz w:val="24"/>
          <w:szCs w:val="24"/>
          <w:u w:val="single"/>
          <w:rtl/>
        </w:rPr>
        <w:t>:</w:t>
      </w:r>
    </w:p>
    <w:p w14:paraId="32441027" w14:textId="6F9ADCB1" w:rsidR="001E2274" w:rsidRDefault="000319BB" w:rsidP="00A10B5D">
      <w:pPr>
        <w:rPr>
          <w:b w:val="0"/>
          <w:bCs w:val="0"/>
          <w:caps/>
          <w:sz w:val="24"/>
          <w:szCs w:val="24"/>
          <w:rtl/>
        </w:rPr>
      </w:pPr>
      <w:r>
        <w:rPr>
          <w:rFonts w:hint="cs"/>
          <w:b w:val="0"/>
          <w:bCs w:val="0"/>
          <w:caps/>
          <w:sz w:val="24"/>
          <w:szCs w:val="24"/>
          <w:rtl/>
        </w:rPr>
        <w:t xml:space="preserve">נכון </w:t>
      </w:r>
    </w:p>
    <w:p w14:paraId="6A5D2D42" w14:textId="77777777" w:rsidR="001E2274" w:rsidRDefault="001E2274" w:rsidP="00A10B5D">
      <w:pPr>
        <w:rPr>
          <w:b w:val="0"/>
          <w:bCs w:val="0"/>
          <w:caps/>
          <w:sz w:val="24"/>
          <w:szCs w:val="24"/>
          <w:rtl/>
        </w:rPr>
      </w:pPr>
    </w:p>
    <w:p w14:paraId="006A0A17" w14:textId="77777777" w:rsidR="001E2274" w:rsidRDefault="003109B2" w:rsidP="00A10B5D">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2F704CDF" w14:textId="6DA224C8" w:rsidR="001E2274" w:rsidRDefault="000319BB" w:rsidP="00A10B5D">
      <w:pPr>
        <w:rPr>
          <w:b w:val="0"/>
          <w:bCs w:val="0"/>
          <w:caps/>
          <w:sz w:val="24"/>
          <w:szCs w:val="24"/>
          <w:rtl/>
        </w:rPr>
      </w:pPr>
      <w:r>
        <w:rPr>
          <w:rFonts w:hint="cs"/>
          <w:b w:val="0"/>
          <w:bCs w:val="0"/>
          <w:caps/>
          <w:sz w:val="24"/>
          <w:szCs w:val="24"/>
          <w:rtl/>
        </w:rPr>
        <w:t xml:space="preserve">כמה שיותר צמוד לשדרות </w:t>
      </w:r>
    </w:p>
    <w:p w14:paraId="139E2CEC" w14:textId="77777777" w:rsidR="001E2274" w:rsidRDefault="001E2274" w:rsidP="00A10B5D">
      <w:pPr>
        <w:rPr>
          <w:b w:val="0"/>
          <w:bCs w:val="0"/>
          <w:caps/>
          <w:sz w:val="24"/>
          <w:szCs w:val="24"/>
          <w:rtl/>
        </w:rPr>
      </w:pPr>
    </w:p>
    <w:p w14:paraId="68938365" w14:textId="77777777" w:rsidR="001E2274" w:rsidRDefault="00FC27D6" w:rsidP="00A10B5D">
      <w:pPr>
        <w:rPr>
          <w:caps/>
          <w:sz w:val="24"/>
          <w:szCs w:val="24"/>
          <w:u w:val="single"/>
          <w:rtl/>
        </w:rPr>
      </w:pPr>
      <w:r w:rsidRPr="00FC27D6">
        <w:rPr>
          <w:rFonts w:hint="cs"/>
          <w:caps/>
          <w:sz w:val="24"/>
          <w:szCs w:val="24"/>
          <w:u w:val="single"/>
          <w:rtl/>
        </w:rPr>
        <w:t>מר ליאור רגב - נציג לשכת התכנון</w:t>
      </w:r>
      <w:r w:rsidR="001E2274">
        <w:rPr>
          <w:rFonts w:hint="cs"/>
          <w:caps/>
          <w:sz w:val="24"/>
          <w:szCs w:val="24"/>
          <w:u w:val="single"/>
          <w:rtl/>
        </w:rPr>
        <w:t>:</w:t>
      </w:r>
    </w:p>
    <w:p w14:paraId="46BD365E" w14:textId="7F11CA86" w:rsidR="001E2274" w:rsidRDefault="000319BB" w:rsidP="00A10B5D">
      <w:pPr>
        <w:rPr>
          <w:b w:val="0"/>
          <w:bCs w:val="0"/>
          <w:caps/>
          <w:sz w:val="24"/>
          <w:szCs w:val="24"/>
          <w:rtl/>
        </w:rPr>
      </w:pPr>
      <w:r>
        <w:rPr>
          <w:rFonts w:hint="cs"/>
          <w:b w:val="0"/>
          <w:bCs w:val="0"/>
          <w:caps/>
          <w:sz w:val="24"/>
          <w:szCs w:val="24"/>
          <w:rtl/>
        </w:rPr>
        <w:t>לשקד?</w:t>
      </w:r>
    </w:p>
    <w:p w14:paraId="362E1B73" w14:textId="77777777" w:rsidR="001E2274" w:rsidRDefault="001E2274" w:rsidP="00A10B5D">
      <w:pPr>
        <w:rPr>
          <w:b w:val="0"/>
          <w:bCs w:val="0"/>
          <w:caps/>
          <w:sz w:val="24"/>
          <w:szCs w:val="24"/>
          <w:rtl/>
        </w:rPr>
      </w:pPr>
    </w:p>
    <w:p w14:paraId="5F16B93A" w14:textId="77777777" w:rsidR="001E2274" w:rsidRDefault="003109B2" w:rsidP="00A10B5D">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133D782F" w14:textId="7E24A68F" w:rsidR="001E2274" w:rsidRDefault="000319BB" w:rsidP="00A10B5D">
      <w:pPr>
        <w:rPr>
          <w:b w:val="0"/>
          <w:bCs w:val="0"/>
          <w:caps/>
          <w:sz w:val="24"/>
          <w:szCs w:val="24"/>
          <w:rtl/>
        </w:rPr>
      </w:pPr>
      <w:r>
        <w:rPr>
          <w:rFonts w:hint="cs"/>
          <w:b w:val="0"/>
          <w:bCs w:val="0"/>
          <w:caps/>
          <w:sz w:val="24"/>
          <w:szCs w:val="24"/>
          <w:rtl/>
        </w:rPr>
        <w:lastRenderedPageBreak/>
        <w:t xml:space="preserve">כן </w:t>
      </w:r>
    </w:p>
    <w:p w14:paraId="21DFC9B8" w14:textId="77777777" w:rsidR="001E2274" w:rsidRDefault="001E2274" w:rsidP="00A10B5D">
      <w:pPr>
        <w:rPr>
          <w:b w:val="0"/>
          <w:bCs w:val="0"/>
          <w:caps/>
          <w:sz w:val="24"/>
          <w:szCs w:val="24"/>
          <w:rtl/>
        </w:rPr>
      </w:pPr>
    </w:p>
    <w:p w14:paraId="1EF5F0C3" w14:textId="77777777" w:rsidR="001E2274" w:rsidRDefault="00FC27D6" w:rsidP="00A10B5D">
      <w:pPr>
        <w:rPr>
          <w:caps/>
          <w:sz w:val="24"/>
          <w:szCs w:val="24"/>
          <w:u w:val="single"/>
          <w:rtl/>
        </w:rPr>
      </w:pPr>
      <w:r w:rsidRPr="00FC27D6">
        <w:rPr>
          <w:rFonts w:hint="cs"/>
          <w:caps/>
          <w:sz w:val="24"/>
          <w:szCs w:val="24"/>
          <w:u w:val="single"/>
          <w:rtl/>
        </w:rPr>
        <w:t>מר ליאור רגב - נציג לשכת התכנון</w:t>
      </w:r>
      <w:r w:rsidR="001E2274">
        <w:rPr>
          <w:rFonts w:hint="cs"/>
          <w:caps/>
          <w:sz w:val="24"/>
          <w:szCs w:val="24"/>
          <w:u w:val="single"/>
          <w:rtl/>
        </w:rPr>
        <w:t>:</w:t>
      </w:r>
    </w:p>
    <w:p w14:paraId="68F64E57" w14:textId="05CCDAE3" w:rsidR="001E2274" w:rsidRDefault="000319BB" w:rsidP="00A10B5D">
      <w:pPr>
        <w:rPr>
          <w:b w:val="0"/>
          <w:bCs w:val="0"/>
          <w:caps/>
          <w:sz w:val="24"/>
          <w:szCs w:val="24"/>
          <w:rtl/>
        </w:rPr>
      </w:pPr>
      <w:r>
        <w:rPr>
          <w:rFonts w:hint="cs"/>
          <w:b w:val="0"/>
          <w:bCs w:val="0"/>
          <w:caps/>
          <w:sz w:val="24"/>
          <w:szCs w:val="24"/>
          <w:rtl/>
        </w:rPr>
        <w:t>כמה שיותר דרומה לארבע ארבע מאות ושתים עשרה</w:t>
      </w:r>
    </w:p>
    <w:p w14:paraId="214A6180" w14:textId="77777777" w:rsidR="001E2274" w:rsidRDefault="001E2274" w:rsidP="00A10B5D">
      <w:pPr>
        <w:rPr>
          <w:b w:val="0"/>
          <w:bCs w:val="0"/>
          <w:caps/>
          <w:sz w:val="24"/>
          <w:szCs w:val="24"/>
          <w:rtl/>
        </w:rPr>
      </w:pPr>
    </w:p>
    <w:p w14:paraId="2576CC26" w14:textId="77777777" w:rsidR="001E2274" w:rsidRDefault="003109B2" w:rsidP="00A10B5D">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2B61BF7E" w14:textId="5C222874" w:rsidR="001E2274" w:rsidRDefault="000319BB" w:rsidP="00A10B5D">
      <w:pPr>
        <w:rPr>
          <w:b w:val="0"/>
          <w:bCs w:val="0"/>
          <w:caps/>
          <w:sz w:val="24"/>
          <w:szCs w:val="24"/>
          <w:rtl/>
        </w:rPr>
      </w:pPr>
      <w:r>
        <w:rPr>
          <w:rFonts w:hint="cs"/>
          <w:b w:val="0"/>
          <w:bCs w:val="0"/>
          <w:caps/>
          <w:sz w:val="24"/>
          <w:szCs w:val="24"/>
          <w:rtl/>
        </w:rPr>
        <w:t>כמה שיותר מזרחה ועל שטח מופר כרגע כי השטח היום הוא כרגע הוא עצים הוא אקולוגיית נחל</w:t>
      </w:r>
    </w:p>
    <w:p w14:paraId="3D8B342E" w14:textId="77777777" w:rsidR="001E2274" w:rsidRDefault="001E2274" w:rsidP="00A10B5D">
      <w:pPr>
        <w:rPr>
          <w:b w:val="0"/>
          <w:bCs w:val="0"/>
          <w:caps/>
          <w:sz w:val="24"/>
          <w:szCs w:val="24"/>
          <w:rtl/>
        </w:rPr>
      </w:pPr>
    </w:p>
    <w:p w14:paraId="0204D209" w14:textId="77777777" w:rsidR="001E2274" w:rsidRDefault="00E5536A" w:rsidP="00A10B5D">
      <w:pPr>
        <w:rPr>
          <w:caps/>
          <w:sz w:val="24"/>
          <w:szCs w:val="24"/>
          <w:u w:val="single"/>
          <w:rtl/>
        </w:rPr>
      </w:pPr>
      <w:r w:rsidRPr="00E5536A">
        <w:rPr>
          <w:rFonts w:hint="cs"/>
          <w:caps/>
          <w:sz w:val="24"/>
          <w:szCs w:val="24"/>
          <w:u w:val="single"/>
          <w:rtl/>
        </w:rPr>
        <w:t>גב</w:t>
      </w:r>
      <w:r w:rsidRPr="00E5536A">
        <w:rPr>
          <w:caps/>
          <w:sz w:val="24"/>
          <w:szCs w:val="24"/>
          <w:u w:val="single"/>
          <w:rtl/>
        </w:rPr>
        <w:t>'</w:t>
      </w:r>
      <w:r w:rsidRPr="00E5536A">
        <w:rPr>
          <w:rFonts w:hint="cs"/>
          <w:caps/>
          <w:sz w:val="24"/>
          <w:szCs w:val="24"/>
          <w:u w:val="single"/>
          <w:rtl/>
        </w:rPr>
        <w:t xml:space="preserve"> רוני גרניט - נציגת משרד הבריאות בוועדה המחוזית</w:t>
      </w:r>
      <w:r w:rsidR="001E2274">
        <w:rPr>
          <w:rFonts w:hint="cs"/>
          <w:caps/>
          <w:sz w:val="24"/>
          <w:szCs w:val="24"/>
          <w:u w:val="single"/>
          <w:rtl/>
        </w:rPr>
        <w:t>:</w:t>
      </w:r>
    </w:p>
    <w:p w14:paraId="390666EE" w14:textId="598297C2" w:rsidR="001E2274" w:rsidRDefault="000319BB" w:rsidP="00A10B5D">
      <w:pPr>
        <w:rPr>
          <w:b w:val="0"/>
          <w:bCs w:val="0"/>
          <w:caps/>
          <w:sz w:val="24"/>
          <w:szCs w:val="24"/>
          <w:rtl/>
        </w:rPr>
      </w:pPr>
      <w:r>
        <w:rPr>
          <w:rFonts w:hint="cs"/>
          <w:b w:val="0"/>
          <w:bCs w:val="0"/>
          <w:caps/>
          <w:sz w:val="24"/>
          <w:szCs w:val="24"/>
          <w:rtl/>
        </w:rPr>
        <w:t>אז זה ההצעה החדשה ...</w:t>
      </w:r>
    </w:p>
    <w:p w14:paraId="205DA9E5" w14:textId="77777777" w:rsidR="001E2274" w:rsidRDefault="001E2274" w:rsidP="00A10B5D">
      <w:pPr>
        <w:rPr>
          <w:b w:val="0"/>
          <w:bCs w:val="0"/>
          <w:caps/>
          <w:sz w:val="24"/>
          <w:szCs w:val="24"/>
          <w:rtl/>
        </w:rPr>
      </w:pPr>
    </w:p>
    <w:p w14:paraId="567FFED6" w14:textId="77777777" w:rsidR="001E2274" w:rsidRDefault="000A5C33" w:rsidP="00A10B5D">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4B64DAB0" w14:textId="0DFA4D9B" w:rsidR="001E2274" w:rsidRDefault="000319BB" w:rsidP="00A10B5D">
      <w:pPr>
        <w:rPr>
          <w:b w:val="0"/>
          <w:bCs w:val="0"/>
          <w:caps/>
          <w:sz w:val="24"/>
          <w:szCs w:val="24"/>
          <w:rtl/>
        </w:rPr>
      </w:pPr>
      <w:r>
        <w:rPr>
          <w:rFonts w:hint="cs"/>
          <w:b w:val="0"/>
          <w:bCs w:val="0"/>
          <w:caps/>
          <w:sz w:val="24"/>
          <w:szCs w:val="24"/>
          <w:rtl/>
        </w:rPr>
        <w:t>זה התוכנית המוצעת אבל</w:t>
      </w:r>
    </w:p>
    <w:p w14:paraId="444B8038" w14:textId="77777777" w:rsidR="001E2274" w:rsidRDefault="001E2274" w:rsidP="00A10B5D">
      <w:pPr>
        <w:rPr>
          <w:b w:val="0"/>
          <w:bCs w:val="0"/>
          <w:caps/>
          <w:sz w:val="24"/>
          <w:szCs w:val="24"/>
          <w:rtl/>
        </w:rPr>
      </w:pPr>
    </w:p>
    <w:p w14:paraId="145764E5" w14:textId="77777777" w:rsidR="001E2274" w:rsidRDefault="003109B2" w:rsidP="00A10B5D">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055BBA99" w14:textId="07604C2F" w:rsidR="001E2274" w:rsidRDefault="000319BB" w:rsidP="00A10B5D">
      <w:pPr>
        <w:rPr>
          <w:b w:val="0"/>
          <w:bCs w:val="0"/>
          <w:caps/>
          <w:sz w:val="24"/>
          <w:szCs w:val="24"/>
          <w:rtl/>
        </w:rPr>
      </w:pPr>
      <w:r>
        <w:rPr>
          <w:rFonts w:hint="cs"/>
          <w:b w:val="0"/>
          <w:bCs w:val="0"/>
          <w:caps/>
          <w:sz w:val="24"/>
          <w:szCs w:val="24"/>
          <w:rtl/>
        </w:rPr>
        <w:t>לא, ההצעה החדשה היא מעין משהו כזה ...</w:t>
      </w:r>
    </w:p>
    <w:p w14:paraId="1F82CFDE" w14:textId="77777777" w:rsidR="001E2274" w:rsidRDefault="001E2274" w:rsidP="00A10B5D">
      <w:pPr>
        <w:rPr>
          <w:b w:val="0"/>
          <w:bCs w:val="0"/>
          <w:caps/>
          <w:sz w:val="24"/>
          <w:szCs w:val="24"/>
          <w:rtl/>
        </w:rPr>
      </w:pPr>
    </w:p>
    <w:p w14:paraId="0E6CD37F" w14:textId="77777777" w:rsidR="001E2274" w:rsidRDefault="00D17364" w:rsidP="00A10B5D">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19216435" w14:textId="77C6530B" w:rsidR="001E2274" w:rsidRDefault="000319BB" w:rsidP="00A10B5D">
      <w:pPr>
        <w:rPr>
          <w:b w:val="0"/>
          <w:bCs w:val="0"/>
          <w:caps/>
          <w:sz w:val="24"/>
          <w:szCs w:val="24"/>
          <w:rtl/>
        </w:rPr>
      </w:pPr>
      <w:r>
        <w:rPr>
          <w:rFonts w:hint="cs"/>
          <w:b w:val="0"/>
          <w:bCs w:val="0"/>
          <w:caps/>
          <w:sz w:val="24"/>
          <w:szCs w:val="24"/>
          <w:rtl/>
        </w:rPr>
        <w:t>כאילו</w:t>
      </w:r>
      <w:r w:rsidR="000F703D">
        <w:rPr>
          <w:rFonts w:hint="cs"/>
          <w:b w:val="0"/>
          <w:bCs w:val="0"/>
          <w:caps/>
          <w:sz w:val="24"/>
          <w:szCs w:val="24"/>
          <w:rtl/>
        </w:rPr>
        <w:t xml:space="preserve"> </w:t>
      </w:r>
      <w:r>
        <w:rPr>
          <w:rFonts w:hint="cs"/>
          <w:b w:val="0"/>
          <w:bCs w:val="0"/>
          <w:caps/>
          <w:sz w:val="24"/>
          <w:szCs w:val="24"/>
          <w:rtl/>
        </w:rPr>
        <w:t>... הוא באמת הוא משאיר</w:t>
      </w:r>
      <w:r w:rsidR="000F703D">
        <w:rPr>
          <w:rFonts w:hint="cs"/>
          <w:b w:val="0"/>
          <w:bCs w:val="0"/>
          <w:caps/>
          <w:sz w:val="24"/>
          <w:szCs w:val="24"/>
          <w:rtl/>
        </w:rPr>
        <w:t xml:space="preserve"> </w:t>
      </w:r>
      <w:r>
        <w:rPr>
          <w:rFonts w:hint="cs"/>
          <w:b w:val="0"/>
          <w:bCs w:val="0"/>
          <w:caps/>
          <w:sz w:val="24"/>
          <w:szCs w:val="24"/>
          <w:rtl/>
        </w:rPr>
        <w:t>.... קו בניין של מטר מכל ה, מכל ה ...</w:t>
      </w:r>
    </w:p>
    <w:p w14:paraId="786D4439" w14:textId="77777777" w:rsidR="001E2274" w:rsidRDefault="001E2274" w:rsidP="00A10B5D">
      <w:pPr>
        <w:rPr>
          <w:b w:val="0"/>
          <w:bCs w:val="0"/>
          <w:caps/>
          <w:sz w:val="24"/>
          <w:szCs w:val="24"/>
          <w:rtl/>
        </w:rPr>
      </w:pPr>
    </w:p>
    <w:p w14:paraId="43EAEF9A" w14:textId="77777777" w:rsidR="001E2274" w:rsidRDefault="003109B2" w:rsidP="00A10B5D">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1839C32A" w14:textId="7FFA6468" w:rsidR="001E2274" w:rsidRDefault="000319BB" w:rsidP="00A10B5D">
      <w:pPr>
        <w:rPr>
          <w:b w:val="0"/>
          <w:bCs w:val="0"/>
          <w:caps/>
          <w:sz w:val="24"/>
          <w:szCs w:val="24"/>
          <w:rtl/>
        </w:rPr>
      </w:pPr>
      <w:r>
        <w:rPr>
          <w:rFonts w:hint="cs"/>
          <w:b w:val="0"/>
          <w:bCs w:val="0"/>
          <w:caps/>
          <w:sz w:val="24"/>
          <w:szCs w:val="24"/>
          <w:rtl/>
        </w:rPr>
        <w:t>בואו נצמצם את זה, אם אנחנו מחליטים שזה הכיוון</w:t>
      </w:r>
    </w:p>
    <w:p w14:paraId="12DF30FA" w14:textId="77777777" w:rsidR="001E2274" w:rsidRDefault="001E2274" w:rsidP="00A10B5D">
      <w:pPr>
        <w:rPr>
          <w:b w:val="0"/>
          <w:bCs w:val="0"/>
          <w:caps/>
          <w:sz w:val="24"/>
          <w:szCs w:val="24"/>
          <w:rtl/>
        </w:rPr>
      </w:pPr>
    </w:p>
    <w:p w14:paraId="65B01546" w14:textId="77777777" w:rsidR="001E2274" w:rsidRDefault="00FC27D6" w:rsidP="00A10B5D">
      <w:pPr>
        <w:rPr>
          <w:caps/>
          <w:sz w:val="24"/>
          <w:szCs w:val="24"/>
          <w:u w:val="single"/>
          <w:rtl/>
        </w:rPr>
      </w:pPr>
      <w:r w:rsidRPr="00FC27D6">
        <w:rPr>
          <w:rFonts w:hint="cs"/>
          <w:caps/>
          <w:sz w:val="24"/>
          <w:szCs w:val="24"/>
          <w:u w:val="single"/>
          <w:rtl/>
        </w:rPr>
        <w:t>מר ליאור רגב - נציג לשכת התכנון</w:t>
      </w:r>
      <w:r w:rsidR="001E2274">
        <w:rPr>
          <w:rFonts w:hint="cs"/>
          <w:caps/>
          <w:sz w:val="24"/>
          <w:szCs w:val="24"/>
          <w:u w:val="single"/>
          <w:rtl/>
        </w:rPr>
        <w:t>:</w:t>
      </w:r>
    </w:p>
    <w:p w14:paraId="1406EC92" w14:textId="26F6D0AC" w:rsidR="001E2274" w:rsidRDefault="000319BB" w:rsidP="00A10B5D">
      <w:pPr>
        <w:rPr>
          <w:b w:val="0"/>
          <w:bCs w:val="0"/>
          <w:caps/>
          <w:sz w:val="24"/>
          <w:szCs w:val="24"/>
          <w:rtl/>
        </w:rPr>
      </w:pPr>
      <w:r>
        <w:rPr>
          <w:rFonts w:hint="cs"/>
          <w:b w:val="0"/>
          <w:bCs w:val="0"/>
          <w:caps/>
          <w:sz w:val="24"/>
          <w:szCs w:val="24"/>
          <w:rtl/>
        </w:rPr>
        <w:t>שוב זה מאוד סכימתי כנראה שכן</w:t>
      </w:r>
    </w:p>
    <w:p w14:paraId="17669A73" w14:textId="77777777" w:rsidR="001E2274" w:rsidRDefault="001E2274" w:rsidP="00A10B5D">
      <w:pPr>
        <w:rPr>
          <w:b w:val="0"/>
          <w:bCs w:val="0"/>
          <w:caps/>
          <w:sz w:val="24"/>
          <w:szCs w:val="24"/>
          <w:rtl/>
        </w:rPr>
      </w:pPr>
    </w:p>
    <w:p w14:paraId="6C797283" w14:textId="77777777" w:rsidR="001E2274" w:rsidRDefault="003109B2" w:rsidP="00A10B5D">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0A5080F1" w14:textId="2F2D0083" w:rsidR="001E2274" w:rsidRDefault="000319BB" w:rsidP="00A10B5D">
      <w:pPr>
        <w:rPr>
          <w:b w:val="0"/>
          <w:bCs w:val="0"/>
          <w:caps/>
          <w:sz w:val="24"/>
          <w:szCs w:val="24"/>
          <w:rtl/>
        </w:rPr>
      </w:pPr>
      <w:r>
        <w:rPr>
          <w:rFonts w:hint="cs"/>
          <w:b w:val="0"/>
          <w:bCs w:val="0"/>
          <w:caps/>
          <w:sz w:val="24"/>
          <w:szCs w:val="24"/>
          <w:rtl/>
        </w:rPr>
        <w:t xml:space="preserve">בואו נצמצם אותו יותר </w:t>
      </w:r>
    </w:p>
    <w:p w14:paraId="563FE706" w14:textId="77777777" w:rsidR="001E2274" w:rsidRDefault="001E2274" w:rsidP="00A10B5D">
      <w:pPr>
        <w:rPr>
          <w:b w:val="0"/>
          <w:bCs w:val="0"/>
          <w:caps/>
          <w:sz w:val="24"/>
          <w:szCs w:val="24"/>
          <w:rtl/>
        </w:rPr>
      </w:pPr>
    </w:p>
    <w:p w14:paraId="2BAD7354" w14:textId="77777777" w:rsidR="001E2274" w:rsidRDefault="00FC27D6" w:rsidP="00A10B5D">
      <w:pPr>
        <w:rPr>
          <w:caps/>
          <w:sz w:val="24"/>
          <w:szCs w:val="24"/>
          <w:u w:val="single"/>
          <w:rtl/>
        </w:rPr>
      </w:pPr>
      <w:r w:rsidRPr="00FC27D6">
        <w:rPr>
          <w:rFonts w:hint="cs"/>
          <w:caps/>
          <w:sz w:val="24"/>
          <w:szCs w:val="24"/>
          <w:u w:val="single"/>
          <w:rtl/>
        </w:rPr>
        <w:t>מר ליאור רגב - נציג לשכת התכנון</w:t>
      </w:r>
      <w:r w:rsidR="001E2274">
        <w:rPr>
          <w:rFonts w:hint="cs"/>
          <w:caps/>
          <w:sz w:val="24"/>
          <w:szCs w:val="24"/>
          <w:u w:val="single"/>
          <w:rtl/>
        </w:rPr>
        <w:t>:</w:t>
      </w:r>
    </w:p>
    <w:p w14:paraId="0CD2ABDF" w14:textId="0A2AEC07" w:rsidR="001E2274" w:rsidRDefault="000319BB" w:rsidP="00A10B5D">
      <w:pPr>
        <w:rPr>
          <w:b w:val="0"/>
          <w:bCs w:val="0"/>
          <w:caps/>
          <w:sz w:val="24"/>
          <w:szCs w:val="24"/>
          <w:rtl/>
        </w:rPr>
      </w:pPr>
      <w:r>
        <w:rPr>
          <w:rFonts w:hint="cs"/>
          <w:b w:val="0"/>
          <w:bCs w:val="0"/>
          <w:caps/>
          <w:sz w:val="24"/>
          <w:szCs w:val="24"/>
          <w:rtl/>
        </w:rPr>
        <w:t xml:space="preserve">הוא לא הוא </w:t>
      </w:r>
    </w:p>
    <w:p w14:paraId="6C8EA253" w14:textId="77777777" w:rsidR="001E2274" w:rsidRDefault="001E2274" w:rsidP="00A10B5D">
      <w:pPr>
        <w:rPr>
          <w:b w:val="0"/>
          <w:bCs w:val="0"/>
          <w:caps/>
          <w:sz w:val="24"/>
          <w:szCs w:val="24"/>
          <w:rtl/>
        </w:rPr>
      </w:pPr>
    </w:p>
    <w:p w14:paraId="5E6DA27B" w14:textId="77777777" w:rsidR="001E2274" w:rsidRDefault="00D17364" w:rsidP="00A10B5D">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2891C7CD" w14:textId="382E2C7E" w:rsidR="001E2274" w:rsidRDefault="000319BB" w:rsidP="00A10B5D">
      <w:pPr>
        <w:rPr>
          <w:b w:val="0"/>
          <w:bCs w:val="0"/>
          <w:caps/>
          <w:sz w:val="24"/>
          <w:szCs w:val="24"/>
          <w:rtl/>
        </w:rPr>
      </w:pPr>
      <w:r>
        <w:rPr>
          <w:rFonts w:hint="cs"/>
          <w:b w:val="0"/>
          <w:bCs w:val="0"/>
          <w:caps/>
          <w:sz w:val="24"/>
          <w:szCs w:val="24"/>
          <w:rtl/>
        </w:rPr>
        <w:t>מה?</w:t>
      </w:r>
    </w:p>
    <w:p w14:paraId="36F63F7E" w14:textId="77777777" w:rsidR="001E2274" w:rsidRDefault="001E2274" w:rsidP="00A10B5D">
      <w:pPr>
        <w:rPr>
          <w:b w:val="0"/>
          <w:bCs w:val="0"/>
          <w:caps/>
          <w:sz w:val="24"/>
          <w:szCs w:val="24"/>
          <w:rtl/>
        </w:rPr>
      </w:pPr>
    </w:p>
    <w:p w14:paraId="101AFAFB" w14:textId="77777777" w:rsidR="001E2274" w:rsidRDefault="00FC27D6" w:rsidP="00A10B5D">
      <w:pPr>
        <w:rPr>
          <w:caps/>
          <w:sz w:val="24"/>
          <w:szCs w:val="24"/>
          <w:u w:val="single"/>
          <w:rtl/>
        </w:rPr>
      </w:pPr>
      <w:r w:rsidRPr="00FC27D6">
        <w:rPr>
          <w:rFonts w:hint="cs"/>
          <w:caps/>
          <w:sz w:val="24"/>
          <w:szCs w:val="24"/>
          <w:u w:val="single"/>
          <w:rtl/>
        </w:rPr>
        <w:t>מר ליאור רגב - נציג לשכת התכנון</w:t>
      </w:r>
      <w:r w:rsidR="001E2274">
        <w:rPr>
          <w:rFonts w:hint="cs"/>
          <w:caps/>
          <w:sz w:val="24"/>
          <w:szCs w:val="24"/>
          <w:u w:val="single"/>
          <w:rtl/>
        </w:rPr>
        <w:t>:</w:t>
      </w:r>
    </w:p>
    <w:p w14:paraId="748F96A7" w14:textId="2EFF382E" w:rsidR="001E2274" w:rsidRDefault="000319BB" w:rsidP="00A10B5D">
      <w:pPr>
        <w:rPr>
          <w:b w:val="0"/>
          <w:bCs w:val="0"/>
          <w:caps/>
          <w:sz w:val="24"/>
          <w:szCs w:val="24"/>
          <w:rtl/>
        </w:rPr>
      </w:pPr>
      <w:r>
        <w:rPr>
          <w:rFonts w:hint="cs"/>
          <w:b w:val="0"/>
          <w:bCs w:val="0"/>
          <w:caps/>
          <w:sz w:val="24"/>
          <w:szCs w:val="24"/>
          <w:rtl/>
        </w:rPr>
        <w:t xml:space="preserve">הוא כן הוא </w:t>
      </w:r>
    </w:p>
    <w:p w14:paraId="1FEE89A3" w14:textId="77777777" w:rsidR="001E2274" w:rsidRDefault="001E2274" w:rsidP="00A10B5D">
      <w:pPr>
        <w:rPr>
          <w:b w:val="0"/>
          <w:bCs w:val="0"/>
          <w:caps/>
          <w:sz w:val="24"/>
          <w:szCs w:val="24"/>
          <w:rtl/>
        </w:rPr>
      </w:pPr>
    </w:p>
    <w:p w14:paraId="09BA22D2" w14:textId="77777777" w:rsidR="001E2274" w:rsidRDefault="000A5C33" w:rsidP="00A10B5D">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4A5C3FB6" w14:textId="761B207C" w:rsidR="001E2274" w:rsidRDefault="000319BB" w:rsidP="00A10B5D">
      <w:pPr>
        <w:rPr>
          <w:b w:val="0"/>
          <w:bCs w:val="0"/>
          <w:caps/>
          <w:sz w:val="24"/>
          <w:szCs w:val="24"/>
          <w:rtl/>
        </w:rPr>
      </w:pPr>
      <w:r>
        <w:rPr>
          <w:rFonts w:hint="cs"/>
          <w:b w:val="0"/>
          <w:bCs w:val="0"/>
          <w:caps/>
          <w:sz w:val="24"/>
          <w:szCs w:val="24"/>
          <w:rtl/>
        </w:rPr>
        <w:t>לא, אנחנו נבקש שיהיה לו קו בניין של ארבעה מטר מ,</w:t>
      </w:r>
      <w:r w:rsidR="000F703D">
        <w:rPr>
          <w:rFonts w:hint="cs"/>
          <w:b w:val="0"/>
          <w:bCs w:val="0"/>
          <w:caps/>
          <w:sz w:val="24"/>
          <w:szCs w:val="24"/>
          <w:rtl/>
        </w:rPr>
        <w:t xml:space="preserve"> </w:t>
      </w:r>
      <w:r>
        <w:rPr>
          <w:rFonts w:hint="cs"/>
          <w:b w:val="0"/>
          <w:bCs w:val="0"/>
          <w:caps/>
          <w:sz w:val="24"/>
          <w:szCs w:val="24"/>
          <w:rtl/>
        </w:rPr>
        <w:t xml:space="preserve">... מצד אחד מצד </w:t>
      </w:r>
    </w:p>
    <w:p w14:paraId="1D22E2EC" w14:textId="77777777" w:rsidR="001E2274" w:rsidRDefault="001E2274" w:rsidP="00A10B5D">
      <w:pPr>
        <w:rPr>
          <w:b w:val="0"/>
          <w:bCs w:val="0"/>
          <w:caps/>
          <w:sz w:val="24"/>
          <w:szCs w:val="24"/>
          <w:rtl/>
        </w:rPr>
      </w:pPr>
    </w:p>
    <w:p w14:paraId="7571BAE3" w14:textId="77777777" w:rsidR="001E2274" w:rsidRDefault="003109B2" w:rsidP="00A10B5D">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6DD4FB39" w14:textId="44D689D0" w:rsidR="001E2274" w:rsidRDefault="000319BB" w:rsidP="00A10B5D">
      <w:pPr>
        <w:rPr>
          <w:b w:val="0"/>
          <w:bCs w:val="0"/>
          <w:caps/>
          <w:sz w:val="24"/>
          <w:szCs w:val="24"/>
          <w:rtl/>
        </w:rPr>
      </w:pPr>
      <w:r>
        <w:rPr>
          <w:rFonts w:hint="cs"/>
          <w:b w:val="0"/>
          <w:bCs w:val="0"/>
          <w:caps/>
          <w:sz w:val="24"/>
          <w:szCs w:val="24"/>
          <w:rtl/>
        </w:rPr>
        <w:t>זה על שטח מופר</w:t>
      </w:r>
    </w:p>
    <w:p w14:paraId="5E682DC2" w14:textId="77777777" w:rsidR="001E2274" w:rsidRDefault="001E2274" w:rsidP="00A10B5D">
      <w:pPr>
        <w:rPr>
          <w:b w:val="0"/>
          <w:bCs w:val="0"/>
          <w:caps/>
          <w:sz w:val="24"/>
          <w:szCs w:val="24"/>
          <w:rtl/>
        </w:rPr>
      </w:pPr>
    </w:p>
    <w:p w14:paraId="6983E373" w14:textId="77777777" w:rsidR="001E2274" w:rsidRDefault="000A5C33" w:rsidP="00A10B5D">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678DC727" w14:textId="271B9DDD" w:rsidR="001E2274" w:rsidRDefault="008477E0" w:rsidP="00A10B5D">
      <w:pPr>
        <w:rPr>
          <w:b w:val="0"/>
          <w:bCs w:val="0"/>
          <w:caps/>
          <w:sz w:val="24"/>
          <w:szCs w:val="24"/>
          <w:rtl/>
        </w:rPr>
      </w:pPr>
      <w:r>
        <w:rPr>
          <w:rFonts w:hint="cs"/>
          <w:b w:val="0"/>
          <w:bCs w:val="0"/>
          <w:caps/>
          <w:sz w:val="24"/>
          <w:szCs w:val="24"/>
          <w:rtl/>
        </w:rPr>
        <w:t>בצד</w:t>
      </w:r>
    </w:p>
    <w:p w14:paraId="5DB043E4" w14:textId="77777777" w:rsidR="001E2274" w:rsidRDefault="001E2274" w:rsidP="00A10B5D">
      <w:pPr>
        <w:rPr>
          <w:b w:val="0"/>
          <w:bCs w:val="0"/>
          <w:caps/>
          <w:sz w:val="24"/>
          <w:szCs w:val="24"/>
          <w:rtl/>
        </w:rPr>
      </w:pPr>
    </w:p>
    <w:p w14:paraId="0542424D" w14:textId="77777777" w:rsidR="001E2274" w:rsidRDefault="00D17364" w:rsidP="008477E0">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5B3B8370" w14:textId="03B9AD84" w:rsidR="001E2274" w:rsidRDefault="008477E0" w:rsidP="008477E0">
      <w:pPr>
        <w:rPr>
          <w:b w:val="0"/>
          <w:bCs w:val="0"/>
          <w:caps/>
          <w:sz w:val="24"/>
          <w:szCs w:val="24"/>
          <w:rtl/>
        </w:rPr>
      </w:pPr>
      <w:r>
        <w:rPr>
          <w:rFonts w:hint="cs"/>
          <w:b w:val="0"/>
          <w:bCs w:val="0"/>
          <w:caps/>
          <w:sz w:val="24"/>
          <w:szCs w:val="24"/>
          <w:rtl/>
        </w:rPr>
        <w:lastRenderedPageBreak/>
        <w:t>... הוא צריך להיכנס למרחקים למרחקים של, ה,</w:t>
      </w:r>
    </w:p>
    <w:p w14:paraId="4E29688E" w14:textId="77777777" w:rsidR="001E2274" w:rsidRDefault="001E2274" w:rsidP="008477E0">
      <w:pPr>
        <w:rPr>
          <w:b w:val="0"/>
          <w:bCs w:val="0"/>
          <w:caps/>
          <w:sz w:val="24"/>
          <w:szCs w:val="24"/>
          <w:rtl/>
        </w:rPr>
      </w:pPr>
    </w:p>
    <w:p w14:paraId="54BFF3B3" w14:textId="77777777" w:rsidR="001E2274" w:rsidRDefault="003109B2" w:rsidP="008477E0">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6BB3D0FA" w14:textId="59F630EE" w:rsidR="001E2274" w:rsidRDefault="008510D5" w:rsidP="008477E0">
      <w:pPr>
        <w:rPr>
          <w:b w:val="0"/>
          <w:bCs w:val="0"/>
          <w:caps/>
          <w:sz w:val="24"/>
          <w:szCs w:val="24"/>
          <w:rtl/>
        </w:rPr>
      </w:pPr>
      <w:r>
        <w:rPr>
          <w:rFonts w:hint="cs"/>
          <w:b w:val="0"/>
          <w:bCs w:val="0"/>
          <w:caps/>
          <w:sz w:val="24"/>
          <w:szCs w:val="24"/>
          <w:rtl/>
        </w:rPr>
        <w:t>אבל אני מדברת תכנון</w:t>
      </w:r>
    </w:p>
    <w:p w14:paraId="259CEA8D" w14:textId="77777777" w:rsidR="001E2274" w:rsidRDefault="001E2274" w:rsidP="008477E0">
      <w:pPr>
        <w:rPr>
          <w:b w:val="0"/>
          <w:bCs w:val="0"/>
          <w:caps/>
          <w:sz w:val="24"/>
          <w:szCs w:val="24"/>
          <w:rtl/>
        </w:rPr>
      </w:pPr>
    </w:p>
    <w:p w14:paraId="6C27E734" w14:textId="77777777" w:rsidR="001E2274" w:rsidRDefault="008510D5" w:rsidP="008477E0">
      <w:pPr>
        <w:rPr>
          <w:caps/>
          <w:sz w:val="24"/>
          <w:szCs w:val="24"/>
          <w:u w:val="single"/>
          <w:rtl/>
        </w:rPr>
      </w:pPr>
      <w:r>
        <w:rPr>
          <w:rFonts w:hint="cs"/>
          <w:b w:val="0"/>
          <w:bCs w:val="0"/>
          <w:caps/>
          <w:sz w:val="24"/>
          <w:szCs w:val="24"/>
          <w:rtl/>
        </w:rPr>
        <w:t xml:space="preserve"> </w:t>
      </w:r>
      <w:r w:rsidR="00D17364"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3FEA98BB" w14:textId="62F500AD" w:rsidR="001E2274" w:rsidRDefault="008510D5" w:rsidP="008477E0">
      <w:pPr>
        <w:rPr>
          <w:b w:val="0"/>
          <w:bCs w:val="0"/>
          <w:caps/>
          <w:sz w:val="24"/>
          <w:szCs w:val="24"/>
          <w:rtl/>
        </w:rPr>
      </w:pPr>
      <w:r>
        <w:rPr>
          <w:rFonts w:hint="cs"/>
          <w:b w:val="0"/>
          <w:bCs w:val="0"/>
          <w:caps/>
          <w:sz w:val="24"/>
          <w:szCs w:val="24"/>
          <w:rtl/>
        </w:rPr>
        <w:t>מרחקים של החמש מטר</w:t>
      </w:r>
    </w:p>
    <w:p w14:paraId="0FDEEA55" w14:textId="77777777" w:rsidR="001E2274" w:rsidRDefault="001E2274" w:rsidP="008477E0">
      <w:pPr>
        <w:rPr>
          <w:b w:val="0"/>
          <w:bCs w:val="0"/>
          <w:caps/>
          <w:sz w:val="24"/>
          <w:szCs w:val="24"/>
          <w:rtl/>
        </w:rPr>
      </w:pPr>
    </w:p>
    <w:p w14:paraId="3F6F019C" w14:textId="77777777" w:rsidR="001E2274" w:rsidRDefault="003109B2" w:rsidP="008477E0">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688B20C8" w14:textId="51DDA77B" w:rsidR="001E2274" w:rsidRDefault="008510D5" w:rsidP="008477E0">
      <w:pPr>
        <w:rPr>
          <w:b w:val="0"/>
          <w:bCs w:val="0"/>
          <w:caps/>
          <w:sz w:val="24"/>
          <w:szCs w:val="24"/>
          <w:rtl/>
        </w:rPr>
      </w:pPr>
      <w:r>
        <w:rPr>
          <w:rFonts w:hint="cs"/>
          <w:b w:val="0"/>
          <w:bCs w:val="0"/>
          <w:caps/>
          <w:sz w:val="24"/>
          <w:szCs w:val="24"/>
          <w:rtl/>
        </w:rPr>
        <w:t xml:space="preserve">אני מדברת תכנון </w:t>
      </w:r>
    </w:p>
    <w:p w14:paraId="75D080D0" w14:textId="77777777" w:rsidR="001E2274" w:rsidRDefault="001E2274" w:rsidP="008477E0">
      <w:pPr>
        <w:rPr>
          <w:b w:val="0"/>
          <w:bCs w:val="0"/>
          <w:caps/>
          <w:sz w:val="24"/>
          <w:szCs w:val="24"/>
          <w:rtl/>
        </w:rPr>
      </w:pPr>
    </w:p>
    <w:p w14:paraId="586B7287" w14:textId="77777777" w:rsidR="001E2274" w:rsidRDefault="00FC27D6" w:rsidP="008477E0">
      <w:pPr>
        <w:rPr>
          <w:caps/>
          <w:sz w:val="24"/>
          <w:szCs w:val="24"/>
          <w:u w:val="single"/>
          <w:rtl/>
        </w:rPr>
      </w:pPr>
      <w:r w:rsidRPr="00FC27D6">
        <w:rPr>
          <w:rFonts w:hint="cs"/>
          <w:caps/>
          <w:sz w:val="24"/>
          <w:szCs w:val="24"/>
          <w:u w:val="single"/>
          <w:rtl/>
        </w:rPr>
        <w:t>מר ליאור רגב - נציג לשכת התכנון</w:t>
      </w:r>
      <w:r w:rsidR="001E2274">
        <w:rPr>
          <w:rFonts w:hint="cs"/>
          <w:caps/>
          <w:sz w:val="24"/>
          <w:szCs w:val="24"/>
          <w:u w:val="single"/>
          <w:rtl/>
        </w:rPr>
        <w:t>:</w:t>
      </w:r>
    </w:p>
    <w:p w14:paraId="3A47BD46" w14:textId="209D950A" w:rsidR="001E2274" w:rsidRDefault="008510D5" w:rsidP="008477E0">
      <w:pPr>
        <w:rPr>
          <w:b w:val="0"/>
          <w:bCs w:val="0"/>
          <w:caps/>
          <w:sz w:val="24"/>
          <w:szCs w:val="24"/>
          <w:rtl/>
        </w:rPr>
      </w:pPr>
      <w:r>
        <w:rPr>
          <w:rFonts w:hint="cs"/>
          <w:b w:val="0"/>
          <w:bCs w:val="0"/>
          <w:caps/>
          <w:sz w:val="24"/>
          <w:szCs w:val="24"/>
          <w:rtl/>
        </w:rPr>
        <w:t>זה יש לו זה הוא עומד הוא עומד אפילו עשרה מטרים</w:t>
      </w:r>
    </w:p>
    <w:p w14:paraId="5AEAA5C5" w14:textId="77777777" w:rsidR="001E2274" w:rsidRDefault="001E2274" w:rsidP="008477E0">
      <w:pPr>
        <w:rPr>
          <w:b w:val="0"/>
          <w:bCs w:val="0"/>
          <w:caps/>
          <w:sz w:val="24"/>
          <w:szCs w:val="24"/>
          <w:rtl/>
        </w:rPr>
      </w:pPr>
    </w:p>
    <w:p w14:paraId="3E258B3E" w14:textId="77777777" w:rsidR="001E2274" w:rsidRDefault="008510D5" w:rsidP="008477E0">
      <w:pPr>
        <w:rPr>
          <w:b w:val="0"/>
          <w:bCs w:val="0"/>
          <w:caps/>
          <w:sz w:val="24"/>
          <w:szCs w:val="24"/>
          <w:rtl/>
        </w:rPr>
      </w:pPr>
      <w:r>
        <w:rPr>
          <w:rFonts w:hint="cs"/>
          <w:b w:val="0"/>
          <w:bCs w:val="0"/>
          <w:caps/>
          <w:sz w:val="24"/>
          <w:szCs w:val="24"/>
          <w:rtl/>
        </w:rPr>
        <w:t>(מדברים ביחד)</w:t>
      </w:r>
    </w:p>
    <w:p w14:paraId="76E65A4B" w14:textId="77777777" w:rsidR="001E2274" w:rsidRDefault="001E2274" w:rsidP="008477E0">
      <w:pPr>
        <w:rPr>
          <w:b w:val="0"/>
          <w:bCs w:val="0"/>
          <w:caps/>
          <w:sz w:val="24"/>
          <w:szCs w:val="24"/>
          <w:rtl/>
        </w:rPr>
      </w:pPr>
    </w:p>
    <w:p w14:paraId="2FC23278" w14:textId="77777777" w:rsidR="001E2274" w:rsidRDefault="003109B2" w:rsidP="008477E0">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0D3305BB" w14:textId="2D159357" w:rsidR="001E2274" w:rsidRDefault="008510D5" w:rsidP="008477E0">
      <w:pPr>
        <w:rPr>
          <w:b w:val="0"/>
          <w:bCs w:val="0"/>
          <w:caps/>
          <w:sz w:val="24"/>
          <w:szCs w:val="24"/>
          <w:rtl/>
        </w:rPr>
      </w:pPr>
      <w:r>
        <w:rPr>
          <w:rFonts w:hint="cs"/>
          <w:b w:val="0"/>
          <w:bCs w:val="0"/>
          <w:caps/>
          <w:sz w:val="24"/>
          <w:szCs w:val="24"/>
          <w:rtl/>
        </w:rPr>
        <w:t>אם זה השטח</w:t>
      </w:r>
    </w:p>
    <w:p w14:paraId="7E22E661" w14:textId="77777777" w:rsidR="001E2274" w:rsidRDefault="001E2274" w:rsidP="008477E0">
      <w:pPr>
        <w:rPr>
          <w:b w:val="0"/>
          <w:bCs w:val="0"/>
          <w:caps/>
          <w:sz w:val="24"/>
          <w:szCs w:val="24"/>
          <w:rtl/>
        </w:rPr>
      </w:pPr>
    </w:p>
    <w:p w14:paraId="3360CD5F" w14:textId="77777777" w:rsidR="001E2274" w:rsidRDefault="00D17364" w:rsidP="008477E0">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62DECDBD" w14:textId="4816F278" w:rsidR="001E2274" w:rsidRDefault="008510D5" w:rsidP="008477E0">
      <w:pPr>
        <w:rPr>
          <w:b w:val="0"/>
          <w:bCs w:val="0"/>
          <w:caps/>
          <w:sz w:val="24"/>
          <w:szCs w:val="24"/>
          <w:rtl/>
        </w:rPr>
      </w:pPr>
      <w:r>
        <w:rPr>
          <w:rFonts w:hint="cs"/>
          <w:b w:val="0"/>
          <w:bCs w:val="0"/>
          <w:caps/>
          <w:sz w:val="24"/>
          <w:szCs w:val="24"/>
          <w:rtl/>
        </w:rPr>
        <w:t xml:space="preserve">מה? </w:t>
      </w:r>
    </w:p>
    <w:p w14:paraId="1BED1040" w14:textId="77777777" w:rsidR="001E2274" w:rsidRDefault="001E2274" w:rsidP="008477E0">
      <w:pPr>
        <w:rPr>
          <w:b w:val="0"/>
          <w:bCs w:val="0"/>
          <w:caps/>
          <w:sz w:val="24"/>
          <w:szCs w:val="24"/>
          <w:rtl/>
        </w:rPr>
      </w:pPr>
    </w:p>
    <w:p w14:paraId="3819BDB1" w14:textId="77777777" w:rsidR="001E2274" w:rsidRDefault="00FC27D6" w:rsidP="008477E0">
      <w:pPr>
        <w:rPr>
          <w:caps/>
          <w:sz w:val="24"/>
          <w:szCs w:val="24"/>
          <w:u w:val="single"/>
          <w:rtl/>
        </w:rPr>
      </w:pPr>
      <w:r w:rsidRPr="00FC27D6">
        <w:rPr>
          <w:rFonts w:hint="cs"/>
          <w:caps/>
          <w:sz w:val="24"/>
          <w:szCs w:val="24"/>
          <w:u w:val="single"/>
          <w:rtl/>
        </w:rPr>
        <w:t>מר ליאור רגב - נציג לשכת התכנון</w:t>
      </w:r>
      <w:r w:rsidR="001E2274">
        <w:rPr>
          <w:rFonts w:hint="cs"/>
          <w:caps/>
          <w:sz w:val="24"/>
          <w:szCs w:val="24"/>
          <w:u w:val="single"/>
          <w:rtl/>
        </w:rPr>
        <w:t>:</w:t>
      </w:r>
    </w:p>
    <w:p w14:paraId="67321552" w14:textId="23B37EF2" w:rsidR="001E2274" w:rsidRDefault="008510D5" w:rsidP="008477E0">
      <w:pPr>
        <w:rPr>
          <w:b w:val="0"/>
          <w:bCs w:val="0"/>
          <w:caps/>
          <w:sz w:val="24"/>
          <w:szCs w:val="24"/>
          <w:rtl/>
        </w:rPr>
      </w:pPr>
      <w:r>
        <w:rPr>
          <w:rFonts w:hint="cs"/>
          <w:b w:val="0"/>
          <w:bCs w:val="0"/>
          <w:caps/>
          <w:sz w:val="24"/>
          <w:szCs w:val="24"/>
          <w:rtl/>
        </w:rPr>
        <w:t>הוא עומד אפילו עשרה מטרים</w:t>
      </w:r>
    </w:p>
    <w:p w14:paraId="70952836" w14:textId="77777777" w:rsidR="001E2274" w:rsidRDefault="001E2274" w:rsidP="008477E0">
      <w:pPr>
        <w:rPr>
          <w:b w:val="0"/>
          <w:bCs w:val="0"/>
          <w:caps/>
          <w:sz w:val="24"/>
          <w:szCs w:val="24"/>
          <w:rtl/>
        </w:rPr>
      </w:pPr>
    </w:p>
    <w:p w14:paraId="5D92BBF3" w14:textId="77777777" w:rsidR="001E2274" w:rsidRDefault="003109B2" w:rsidP="008477E0">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7170FB99" w14:textId="4E8EF67B" w:rsidR="001E2274" w:rsidRDefault="008510D5" w:rsidP="008477E0">
      <w:pPr>
        <w:rPr>
          <w:b w:val="0"/>
          <w:bCs w:val="0"/>
          <w:caps/>
          <w:sz w:val="24"/>
          <w:szCs w:val="24"/>
          <w:rtl/>
        </w:rPr>
      </w:pPr>
      <w:r>
        <w:rPr>
          <w:rFonts w:hint="cs"/>
          <w:b w:val="0"/>
          <w:bCs w:val="0"/>
          <w:caps/>
          <w:sz w:val="24"/>
          <w:szCs w:val="24"/>
          <w:rtl/>
        </w:rPr>
        <w:t>קחו את ה ... פחות או יותר שימו אותה פה</w:t>
      </w:r>
    </w:p>
    <w:p w14:paraId="25348BF7" w14:textId="77777777" w:rsidR="001E2274" w:rsidRDefault="001E2274" w:rsidP="008477E0">
      <w:pPr>
        <w:rPr>
          <w:b w:val="0"/>
          <w:bCs w:val="0"/>
          <w:caps/>
          <w:sz w:val="24"/>
          <w:szCs w:val="24"/>
          <w:rtl/>
        </w:rPr>
      </w:pPr>
    </w:p>
    <w:p w14:paraId="218E86D1" w14:textId="77777777" w:rsidR="001E2274" w:rsidRDefault="000A5C33" w:rsidP="008477E0">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2816097A" w14:textId="61414F5D" w:rsidR="001E2274" w:rsidRDefault="008510D5" w:rsidP="008477E0">
      <w:pPr>
        <w:rPr>
          <w:b w:val="0"/>
          <w:bCs w:val="0"/>
          <w:caps/>
          <w:sz w:val="24"/>
          <w:szCs w:val="24"/>
          <w:rtl/>
        </w:rPr>
      </w:pPr>
      <w:r>
        <w:rPr>
          <w:rFonts w:hint="cs"/>
          <w:b w:val="0"/>
          <w:bCs w:val="0"/>
          <w:caps/>
          <w:sz w:val="24"/>
          <w:szCs w:val="24"/>
          <w:rtl/>
        </w:rPr>
        <w:t>(לא ברור) הוא מתרחק מהנחל</w:t>
      </w:r>
    </w:p>
    <w:p w14:paraId="6BEA4F61" w14:textId="77777777" w:rsidR="001E2274" w:rsidRDefault="001E2274" w:rsidP="008477E0">
      <w:pPr>
        <w:rPr>
          <w:b w:val="0"/>
          <w:bCs w:val="0"/>
          <w:caps/>
          <w:sz w:val="24"/>
          <w:szCs w:val="24"/>
          <w:rtl/>
        </w:rPr>
      </w:pPr>
    </w:p>
    <w:p w14:paraId="117EC7A2" w14:textId="77777777" w:rsidR="001E2274" w:rsidRDefault="00FC27D6" w:rsidP="008477E0">
      <w:pPr>
        <w:rPr>
          <w:caps/>
          <w:sz w:val="24"/>
          <w:szCs w:val="24"/>
          <w:u w:val="single"/>
          <w:rtl/>
        </w:rPr>
      </w:pPr>
      <w:r w:rsidRPr="00FC27D6">
        <w:rPr>
          <w:rFonts w:hint="cs"/>
          <w:caps/>
          <w:sz w:val="24"/>
          <w:szCs w:val="24"/>
          <w:u w:val="single"/>
          <w:rtl/>
        </w:rPr>
        <w:t>מר ליאור רגב - נציג לשכת התכנון</w:t>
      </w:r>
      <w:r w:rsidR="001E2274">
        <w:rPr>
          <w:rFonts w:hint="cs"/>
          <w:caps/>
          <w:sz w:val="24"/>
          <w:szCs w:val="24"/>
          <w:u w:val="single"/>
          <w:rtl/>
        </w:rPr>
        <w:t>:</w:t>
      </w:r>
    </w:p>
    <w:p w14:paraId="3A2FE91E" w14:textId="73D6C635" w:rsidR="001E2274" w:rsidRDefault="008510D5" w:rsidP="008477E0">
      <w:pPr>
        <w:rPr>
          <w:b w:val="0"/>
          <w:bCs w:val="0"/>
          <w:caps/>
          <w:sz w:val="24"/>
          <w:szCs w:val="24"/>
          <w:rtl/>
        </w:rPr>
      </w:pPr>
      <w:r>
        <w:rPr>
          <w:rFonts w:hint="cs"/>
          <w:b w:val="0"/>
          <w:bCs w:val="0"/>
          <w:caps/>
          <w:sz w:val="24"/>
          <w:szCs w:val="24"/>
          <w:rtl/>
        </w:rPr>
        <w:t xml:space="preserve">הנה יש את זה פה, רגע </w:t>
      </w:r>
    </w:p>
    <w:p w14:paraId="16F4357A" w14:textId="77777777" w:rsidR="001E2274" w:rsidRDefault="001E2274" w:rsidP="008477E0">
      <w:pPr>
        <w:rPr>
          <w:b w:val="0"/>
          <w:bCs w:val="0"/>
          <w:caps/>
          <w:sz w:val="24"/>
          <w:szCs w:val="24"/>
          <w:rtl/>
        </w:rPr>
      </w:pPr>
    </w:p>
    <w:p w14:paraId="4341B761" w14:textId="77777777" w:rsidR="001E2274" w:rsidRDefault="003109B2" w:rsidP="008477E0">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779D9133" w14:textId="47BD4660" w:rsidR="001E2274" w:rsidRDefault="008510D5" w:rsidP="008477E0">
      <w:pPr>
        <w:rPr>
          <w:b w:val="0"/>
          <w:bCs w:val="0"/>
          <w:caps/>
          <w:sz w:val="24"/>
          <w:szCs w:val="24"/>
          <w:rtl/>
        </w:rPr>
      </w:pPr>
      <w:r>
        <w:rPr>
          <w:rFonts w:hint="cs"/>
          <w:b w:val="0"/>
          <w:bCs w:val="0"/>
          <w:caps/>
          <w:sz w:val="24"/>
          <w:szCs w:val="24"/>
          <w:rtl/>
        </w:rPr>
        <w:t xml:space="preserve">אוקיי אתם יכולים </w:t>
      </w:r>
    </w:p>
    <w:p w14:paraId="31B438E7" w14:textId="77777777" w:rsidR="001E2274" w:rsidRDefault="001E2274" w:rsidP="008477E0">
      <w:pPr>
        <w:rPr>
          <w:b w:val="0"/>
          <w:bCs w:val="0"/>
          <w:caps/>
          <w:sz w:val="24"/>
          <w:szCs w:val="24"/>
          <w:rtl/>
        </w:rPr>
      </w:pPr>
    </w:p>
    <w:p w14:paraId="5D719914" w14:textId="77777777" w:rsidR="001E2274" w:rsidRDefault="00FC27D6" w:rsidP="008477E0">
      <w:pPr>
        <w:rPr>
          <w:caps/>
          <w:sz w:val="24"/>
          <w:szCs w:val="24"/>
          <w:u w:val="single"/>
          <w:rtl/>
        </w:rPr>
      </w:pPr>
      <w:r w:rsidRPr="00FC27D6">
        <w:rPr>
          <w:rFonts w:hint="cs"/>
          <w:caps/>
          <w:sz w:val="24"/>
          <w:szCs w:val="24"/>
          <w:u w:val="single"/>
          <w:rtl/>
        </w:rPr>
        <w:t>מר ליאור רגב - נציג לשכת התכנון</w:t>
      </w:r>
      <w:r w:rsidR="001E2274">
        <w:rPr>
          <w:rFonts w:hint="cs"/>
          <w:caps/>
          <w:sz w:val="24"/>
          <w:szCs w:val="24"/>
          <w:u w:val="single"/>
          <w:rtl/>
        </w:rPr>
        <w:t>:</w:t>
      </w:r>
    </w:p>
    <w:p w14:paraId="7463A9BE" w14:textId="4B24CA4C" w:rsidR="001E2274" w:rsidRDefault="008510D5" w:rsidP="008477E0">
      <w:pPr>
        <w:rPr>
          <w:b w:val="0"/>
          <w:bCs w:val="0"/>
          <w:caps/>
          <w:sz w:val="24"/>
          <w:szCs w:val="24"/>
          <w:rtl/>
        </w:rPr>
      </w:pPr>
      <w:r>
        <w:rPr>
          <w:rFonts w:hint="cs"/>
          <w:b w:val="0"/>
          <w:bCs w:val="0"/>
          <w:caps/>
          <w:sz w:val="24"/>
          <w:szCs w:val="24"/>
          <w:rtl/>
        </w:rPr>
        <w:t xml:space="preserve">סליחה </w:t>
      </w:r>
    </w:p>
    <w:p w14:paraId="69F7B681" w14:textId="77777777" w:rsidR="001E2274" w:rsidRDefault="001E2274" w:rsidP="008477E0">
      <w:pPr>
        <w:rPr>
          <w:b w:val="0"/>
          <w:bCs w:val="0"/>
          <w:caps/>
          <w:sz w:val="24"/>
          <w:szCs w:val="24"/>
          <w:rtl/>
        </w:rPr>
      </w:pPr>
    </w:p>
    <w:p w14:paraId="2F2E7C76" w14:textId="77777777" w:rsidR="001E2274" w:rsidRDefault="003109B2" w:rsidP="008477E0">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59CAF3D5" w14:textId="6A0A7B71" w:rsidR="001E2274" w:rsidRDefault="008510D5" w:rsidP="008477E0">
      <w:pPr>
        <w:rPr>
          <w:b w:val="0"/>
          <w:bCs w:val="0"/>
          <w:caps/>
          <w:sz w:val="24"/>
          <w:szCs w:val="24"/>
          <w:rtl/>
        </w:rPr>
      </w:pPr>
      <w:r>
        <w:rPr>
          <w:rFonts w:hint="cs"/>
          <w:b w:val="0"/>
          <w:bCs w:val="0"/>
          <w:caps/>
          <w:sz w:val="24"/>
          <w:szCs w:val="24"/>
          <w:rtl/>
        </w:rPr>
        <w:t>על - ידי משחק, התוכנית הזו</w:t>
      </w:r>
    </w:p>
    <w:p w14:paraId="5F2162BB" w14:textId="77777777" w:rsidR="001E2274" w:rsidRDefault="001E2274" w:rsidP="008477E0">
      <w:pPr>
        <w:rPr>
          <w:b w:val="0"/>
          <w:bCs w:val="0"/>
          <w:caps/>
          <w:sz w:val="24"/>
          <w:szCs w:val="24"/>
          <w:rtl/>
        </w:rPr>
      </w:pPr>
    </w:p>
    <w:p w14:paraId="5DB73E38" w14:textId="77777777" w:rsidR="001E2274" w:rsidRDefault="000A5C33" w:rsidP="008510D5">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2C736739" w14:textId="25698F9D" w:rsidR="001E2274" w:rsidRDefault="008510D5" w:rsidP="008510D5">
      <w:pPr>
        <w:rPr>
          <w:b w:val="0"/>
          <w:bCs w:val="0"/>
          <w:caps/>
          <w:sz w:val="24"/>
          <w:szCs w:val="24"/>
          <w:rtl/>
        </w:rPr>
      </w:pPr>
      <w:r>
        <w:rPr>
          <w:rFonts w:hint="cs"/>
          <w:b w:val="0"/>
          <w:bCs w:val="0"/>
          <w:caps/>
          <w:sz w:val="24"/>
          <w:szCs w:val="24"/>
          <w:rtl/>
        </w:rPr>
        <w:t xml:space="preserve">כן זה אחד עשרה מטר אתה רואה </w:t>
      </w:r>
    </w:p>
    <w:p w14:paraId="1ED5810B" w14:textId="77777777" w:rsidR="001E2274" w:rsidRDefault="001E2274" w:rsidP="008510D5">
      <w:pPr>
        <w:rPr>
          <w:b w:val="0"/>
          <w:bCs w:val="0"/>
          <w:caps/>
          <w:sz w:val="24"/>
          <w:szCs w:val="24"/>
          <w:rtl/>
        </w:rPr>
      </w:pPr>
    </w:p>
    <w:p w14:paraId="3A543D59" w14:textId="77777777" w:rsidR="001E2274" w:rsidRDefault="00FC27D6" w:rsidP="008510D5">
      <w:pPr>
        <w:rPr>
          <w:caps/>
          <w:sz w:val="24"/>
          <w:szCs w:val="24"/>
          <w:u w:val="single"/>
          <w:rtl/>
        </w:rPr>
      </w:pPr>
      <w:r w:rsidRPr="00FC27D6">
        <w:rPr>
          <w:rFonts w:hint="cs"/>
          <w:caps/>
          <w:sz w:val="24"/>
          <w:szCs w:val="24"/>
          <w:u w:val="single"/>
          <w:rtl/>
        </w:rPr>
        <w:t>מר ליאור רגב - נציג לשכת התכנון</w:t>
      </w:r>
      <w:r w:rsidR="001E2274">
        <w:rPr>
          <w:rFonts w:hint="cs"/>
          <w:caps/>
          <w:sz w:val="24"/>
          <w:szCs w:val="24"/>
          <w:u w:val="single"/>
          <w:rtl/>
        </w:rPr>
        <w:t>:</w:t>
      </w:r>
    </w:p>
    <w:p w14:paraId="63FB332A" w14:textId="59DACF6C" w:rsidR="001E2274" w:rsidRDefault="008510D5" w:rsidP="008510D5">
      <w:pPr>
        <w:rPr>
          <w:b w:val="0"/>
          <w:bCs w:val="0"/>
          <w:caps/>
          <w:sz w:val="24"/>
          <w:szCs w:val="24"/>
          <w:rtl/>
        </w:rPr>
      </w:pPr>
      <w:r>
        <w:rPr>
          <w:rFonts w:hint="cs"/>
          <w:b w:val="0"/>
          <w:bCs w:val="0"/>
          <w:caps/>
          <w:sz w:val="24"/>
          <w:szCs w:val="24"/>
          <w:rtl/>
        </w:rPr>
        <w:t xml:space="preserve">אה הנה </w:t>
      </w:r>
    </w:p>
    <w:p w14:paraId="7FC4460E" w14:textId="77777777" w:rsidR="001E2274" w:rsidRDefault="001E2274" w:rsidP="008510D5">
      <w:pPr>
        <w:rPr>
          <w:b w:val="0"/>
          <w:bCs w:val="0"/>
          <w:caps/>
          <w:sz w:val="24"/>
          <w:szCs w:val="24"/>
          <w:rtl/>
        </w:rPr>
      </w:pPr>
    </w:p>
    <w:p w14:paraId="562BC6EF" w14:textId="77777777" w:rsidR="001E2274" w:rsidRDefault="000A5C33" w:rsidP="008510D5">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2C9A6DEC" w14:textId="4CC25460" w:rsidR="001E2274" w:rsidRDefault="008510D5" w:rsidP="008510D5">
      <w:pPr>
        <w:rPr>
          <w:b w:val="0"/>
          <w:bCs w:val="0"/>
          <w:caps/>
          <w:sz w:val="24"/>
          <w:szCs w:val="24"/>
          <w:rtl/>
        </w:rPr>
      </w:pPr>
      <w:r>
        <w:rPr>
          <w:rFonts w:hint="cs"/>
          <w:b w:val="0"/>
          <w:bCs w:val="0"/>
          <w:caps/>
          <w:sz w:val="24"/>
          <w:szCs w:val="24"/>
          <w:rtl/>
        </w:rPr>
        <w:t xml:space="preserve">הנה הנה פה </w:t>
      </w:r>
    </w:p>
    <w:p w14:paraId="27C076BB" w14:textId="77777777" w:rsidR="001E2274" w:rsidRDefault="001E2274" w:rsidP="008510D5">
      <w:pPr>
        <w:rPr>
          <w:b w:val="0"/>
          <w:bCs w:val="0"/>
          <w:caps/>
          <w:sz w:val="24"/>
          <w:szCs w:val="24"/>
          <w:rtl/>
        </w:rPr>
      </w:pPr>
    </w:p>
    <w:p w14:paraId="67D34C7B" w14:textId="77777777" w:rsidR="001E2274" w:rsidRDefault="003109B2" w:rsidP="008510D5">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5A5E3DA4" w14:textId="687B936B" w:rsidR="001E2274" w:rsidRDefault="008510D5" w:rsidP="008510D5">
      <w:pPr>
        <w:rPr>
          <w:b w:val="0"/>
          <w:bCs w:val="0"/>
          <w:caps/>
          <w:sz w:val="24"/>
          <w:szCs w:val="24"/>
          <w:rtl/>
        </w:rPr>
      </w:pPr>
      <w:r>
        <w:rPr>
          <w:rFonts w:hint="cs"/>
          <w:b w:val="0"/>
          <w:bCs w:val="0"/>
          <w:caps/>
          <w:sz w:val="24"/>
          <w:szCs w:val="24"/>
          <w:rtl/>
        </w:rPr>
        <w:t>יש התוכנית הזו</w:t>
      </w:r>
      <w:r w:rsidR="000F703D">
        <w:rPr>
          <w:rFonts w:hint="cs"/>
          <w:b w:val="0"/>
          <w:bCs w:val="0"/>
          <w:caps/>
          <w:sz w:val="24"/>
          <w:szCs w:val="24"/>
          <w:rtl/>
        </w:rPr>
        <w:t xml:space="preserve"> </w:t>
      </w:r>
      <w:r>
        <w:rPr>
          <w:rFonts w:hint="cs"/>
          <w:b w:val="0"/>
          <w:bCs w:val="0"/>
          <w:caps/>
          <w:sz w:val="24"/>
          <w:szCs w:val="24"/>
          <w:rtl/>
        </w:rPr>
        <w:t>...</w:t>
      </w:r>
    </w:p>
    <w:p w14:paraId="1D97B04A" w14:textId="77777777" w:rsidR="001E2274" w:rsidRDefault="001E2274" w:rsidP="008510D5">
      <w:pPr>
        <w:rPr>
          <w:b w:val="0"/>
          <w:bCs w:val="0"/>
          <w:caps/>
          <w:sz w:val="24"/>
          <w:szCs w:val="24"/>
          <w:rtl/>
        </w:rPr>
      </w:pPr>
    </w:p>
    <w:p w14:paraId="551C18BA" w14:textId="77777777" w:rsidR="001E2274" w:rsidRDefault="000A5C33" w:rsidP="008510D5">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442908A6" w14:textId="3029F801" w:rsidR="001E2274" w:rsidRDefault="008510D5" w:rsidP="008510D5">
      <w:pPr>
        <w:rPr>
          <w:b w:val="0"/>
          <w:bCs w:val="0"/>
          <w:caps/>
          <w:sz w:val="24"/>
          <w:szCs w:val="24"/>
          <w:rtl/>
        </w:rPr>
      </w:pPr>
      <w:r>
        <w:rPr>
          <w:rFonts w:hint="cs"/>
          <w:b w:val="0"/>
          <w:bCs w:val="0"/>
          <w:caps/>
          <w:sz w:val="24"/>
          <w:szCs w:val="24"/>
          <w:rtl/>
        </w:rPr>
        <w:t>אחד עשרה מטר</w:t>
      </w:r>
    </w:p>
    <w:p w14:paraId="5F52BDE1" w14:textId="77777777" w:rsidR="001E2274" w:rsidRDefault="001E2274" w:rsidP="008510D5">
      <w:pPr>
        <w:rPr>
          <w:b w:val="0"/>
          <w:bCs w:val="0"/>
          <w:caps/>
          <w:sz w:val="24"/>
          <w:szCs w:val="24"/>
          <w:rtl/>
        </w:rPr>
      </w:pPr>
    </w:p>
    <w:p w14:paraId="7D7AD6EF" w14:textId="77777777" w:rsidR="001E2274" w:rsidRDefault="00D17364" w:rsidP="008510D5">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26B6EAA7" w14:textId="31ED73A9" w:rsidR="001E2274" w:rsidRDefault="008510D5" w:rsidP="008510D5">
      <w:pPr>
        <w:rPr>
          <w:b w:val="0"/>
          <w:bCs w:val="0"/>
          <w:caps/>
          <w:sz w:val="24"/>
          <w:szCs w:val="24"/>
          <w:rtl/>
        </w:rPr>
      </w:pPr>
      <w:r>
        <w:rPr>
          <w:rFonts w:hint="cs"/>
          <w:b w:val="0"/>
          <w:bCs w:val="0"/>
          <w:caps/>
          <w:sz w:val="24"/>
          <w:szCs w:val="24"/>
          <w:rtl/>
        </w:rPr>
        <w:t>לא זה לא זה לא זה לך לתוכנית</w:t>
      </w:r>
    </w:p>
    <w:p w14:paraId="044B4705" w14:textId="77777777" w:rsidR="001E2274" w:rsidRDefault="001E2274" w:rsidP="008510D5">
      <w:pPr>
        <w:rPr>
          <w:b w:val="0"/>
          <w:bCs w:val="0"/>
          <w:caps/>
          <w:sz w:val="24"/>
          <w:szCs w:val="24"/>
          <w:rtl/>
        </w:rPr>
      </w:pPr>
    </w:p>
    <w:p w14:paraId="18E6E0D0" w14:textId="77777777" w:rsidR="001E2274" w:rsidRDefault="003109B2" w:rsidP="008510D5">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154CE1D4" w14:textId="6C948608" w:rsidR="001E2274" w:rsidRDefault="008510D5" w:rsidP="008510D5">
      <w:pPr>
        <w:rPr>
          <w:b w:val="0"/>
          <w:bCs w:val="0"/>
          <w:caps/>
          <w:sz w:val="24"/>
          <w:szCs w:val="24"/>
          <w:rtl/>
        </w:rPr>
      </w:pPr>
      <w:r>
        <w:rPr>
          <w:rFonts w:hint="cs"/>
          <w:b w:val="0"/>
          <w:bCs w:val="0"/>
          <w:caps/>
          <w:sz w:val="24"/>
          <w:szCs w:val="24"/>
          <w:rtl/>
        </w:rPr>
        <w:t>זה באמת קוטע את כל ה, ...</w:t>
      </w:r>
    </w:p>
    <w:p w14:paraId="56F03BF8" w14:textId="77777777" w:rsidR="001E2274" w:rsidRDefault="001E2274" w:rsidP="008510D5">
      <w:pPr>
        <w:rPr>
          <w:b w:val="0"/>
          <w:bCs w:val="0"/>
          <w:caps/>
          <w:sz w:val="24"/>
          <w:szCs w:val="24"/>
          <w:rtl/>
        </w:rPr>
      </w:pPr>
    </w:p>
    <w:p w14:paraId="1E1A302B" w14:textId="77777777" w:rsidR="001E2274" w:rsidRDefault="00D17364" w:rsidP="008510D5">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69B7B90E" w14:textId="6C4B416F" w:rsidR="001E2274" w:rsidRDefault="008510D5" w:rsidP="008510D5">
      <w:pPr>
        <w:rPr>
          <w:b w:val="0"/>
          <w:bCs w:val="0"/>
          <w:caps/>
          <w:sz w:val="24"/>
          <w:szCs w:val="24"/>
          <w:rtl/>
        </w:rPr>
      </w:pPr>
      <w:r>
        <w:rPr>
          <w:rFonts w:hint="cs"/>
          <w:b w:val="0"/>
          <w:bCs w:val="0"/>
          <w:caps/>
          <w:sz w:val="24"/>
          <w:szCs w:val="24"/>
          <w:rtl/>
        </w:rPr>
        <w:t xml:space="preserve">... איפה התוכנית שהוא הגיש עזוב את זה </w:t>
      </w:r>
    </w:p>
    <w:p w14:paraId="593978ED" w14:textId="77777777" w:rsidR="001E2274" w:rsidRDefault="001E2274" w:rsidP="008510D5">
      <w:pPr>
        <w:rPr>
          <w:b w:val="0"/>
          <w:bCs w:val="0"/>
          <w:caps/>
          <w:sz w:val="24"/>
          <w:szCs w:val="24"/>
          <w:rtl/>
        </w:rPr>
      </w:pPr>
    </w:p>
    <w:p w14:paraId="13B30D07" w14:textId="77777777" w:rsidR="001E2274" w:rsidRDefault="00FC27D6" w:rsidP="008510D5">
      <w:pPr>
        <w:rPr>
          <w:caps/>
          <w:sz w:val="24"/>
          <w:szCs w:val="24"/>
          <w:u w:val="single"/>
          <w:rtl/>
        </w:rPr>
      </w:pPr>
      <w:r w:rsidRPr="00FC27D6">
        <w:rPr>
          <w:rFonts w:hint="cs"/>
          <w:caps/>
          <w:sz w:val="24"/>
          <w:szCs w:val="24"/>
          <w:u w:val="single"/>
          <w:rtl/>
        </w:rPr>
        <w:t>מר ליאור רגב - נציג לשכת התכנון</w:t>
      </w:r>
      <w:r w:rsidR="001E2274">
        <w:rPr>
          <w:rFonts w:hint="cs"/>
          <w:caps/>
          <w:sz w:val="24"/>
          <w:szCs w:val="24"/>
          <w:u w:val="single"/>
          <w:rtl/>
        </w:rPr>
        <w:t>:</w:t>
      </w:r>
    </w:p>
    <w:p w14:paraId="704E09D8" w14:textId="6DB6AA60" w:rsidR="001E2274" w:rsidRDefault="008510D5" w:rsidP="008510D5">
      <w:pPr>
        <w:rPr>
          <w:b w:val="0"/>
          <w:bCs w:val="0"/>
          <w:caps/>
          <w:sz w:val="24"/>
          <w:szCs w:val="24"/>
          <w:rtl/>
        </w:rPr>
      </w:pPr>
      <w:r>
        <w:rPr>
          <w:rFonts w:hint="cs"/>
          <w:b w:val="0"/>
          <w:bCs w:val="0"/>
          <w:caps/>
          <w:sz w:val="24"/>
          <w:szCs w:val="24"/>
          <w:rtl/>
        </w:rPr>
        <w:t xml:space="preserve">זה זה זה זה </w:t>
      </w:r>
    </w:p>
    <w:p w14:paraId="0CE10227" w14:textId="77777777" w:rsidR="001E2274" w:rsidRDefault="001E2274" w:rsidP="008510D5">
      <w:pPr>
        <w:rPr>
          <w:b w:val="0"/>
          <w:bCs w:val="0"/>
          <w:caps/>
          <w:sz w:val="24"/>
          <w:szCs w:val="24"/>
          <w:rtl/>
        </w:rPr>
      </w:pPr>
    </w:p>
    <w:p w14:paraId="5783666A" w14:textId="77777777" w:rsidR="001E2274" w:rsidRDefault="00D17364" w:rsidP="008510D5">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559F6867" w14:textId="57078B9A" w:rsidR="001E2274" w:rsidRDefault="008510D5" w:rsidP="008510D5">
      <w:pPr>
        <w:rPr>
          <w:b w:val="0"/>
          <w:bCs w:val="0"/>
          <w:caps/>
          <w:sz w:val="24"/>
          <w:szCs w:val="24"/>
          <w:rtl/>
        </w:rPr>
      </w:pPr>
      <w:r>
        <w:rPr>
          <w:rFonts w:hint="cs"/>
          <w:b w:val="0"/>
          <w:bCs w:val="0"/>
          <w:caps/>
          <w:sz w:val="24"/>
          <w:szCs w:val="24"/>
          <w:rtl/>
        </w:rPr>
        <w:t xml:space="preserve">לא, </w:t>
      </w:r>
    </w:p>
    <w:p w14:paraId="2F1C54C8" w14:textId="77777777" w:rsidR="001E2274" w:rsidRDefault="001E2274" w:rsidP="008510D5">
      <w:pPr>
        <w:rPr>
          <w:b w:val="0"/>
          <w:bCs w:val="0"/>
          <w:caps/>
          <w:sz w:val="24"/>
          <w:szCs w:val="24"/>
          <w:rtl/>
        </w:rPr>
      </w:pPr>
    </w:p>
    <w:p w14:paraId="0CEB32FD" w14:textId="77777777" w:rsidR="001E2274" w:rsidRDefault="003109B2" w:rsidP="008510D5">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5D4FBA80" w14:textId="66FCD7AF" w:rsidR="001E2274" w:rsidRDefault="008510D5" w:rsidP="008510D5">
      <w:pPr>
        <w:rPr>
          <w:b w:val="0"/>
          <w:bCs w:val="0"/>
          <w:caps/>
          <w:sz w:val="24"/>
          <w:szCs w:val="24"/>
          <w:rtl/>
        </w:rPr>
      </w:pPr>
      <w:r>
        <w:rPr>
          <w:rFonts w:hint="cs"/>
          <w:b w:val="0"/>
          <w:bCs w:val="0"/>
          <w:caps/>
          <w:sz w:val="24"/>
          <w:szCs w:val="24"/>
          <w:rtl/>
        </w:rPr>
        <w:t>זה שארית זה שארית</w:t>
      </w:r>
    </w:p>
    <w:p w14:paraId="6CED427D" w14:textId="77777777" w:rsidR="001E2274" w:rsidRDefault="001E2274" w:rsidP="008510D5">
      <w:pPr>
        <w:rPr>
          <w:b w:val="0"/>
          <w:bCs w:val="0"/>
          <w:caps/>
          <w:sz w:val="24"/>
          <w:szCs w:val="24"/>
          <w:rtl/>
        </w:rPr>
      </w:pPr>
    </w:p>
    <w:p w14:paraId="159D7B6F" w14:textId="77777777" w:rsidR="001E2274" w:rsidRDefault="00D17364" w:rsidP="008510D5">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50CACE9B" w14:textId="360FC24B" w:rsidR="001E2274" w:rsidRDefault="008510D5" w:rsidP="008510D5">
      <w:pPr>
        <w:rPr>
          <w:b w:val="0"/>
          <w:bCs w:val="0"/>
          <w:caps/>
          <w:sz w:val="24"/>
          <w:szCs w:val="24"/>
          <w:rtl/>
        </w:rPr>
      </w:pPr>
      <w:r>
        <w:rPr>
          <w:rFonts w:hint="cs"/>
          <w:b w:val="0"/>
          <w:bCs w:val="0"/>
          <w:caps/>
          <w:sz w:val="24"/>
          <w:szCs w:val="24"/>
          <w:rtl/>
        </w:rPr>
        <w:t>לך לתוכנית המקורית זה מה ...</w:t>
      </w:r>
    </w:p>
    <w:p w14:paraId="651C9A56" w14:textId="77777777" w:rsidR="001E2274" w:rsidRDefault="001E2274" w:rsidP="008510D5">
      <w:pPr>
        <w:rPr>
          <w:b w:val="0"/>
          <w:bCs w:val="0"/>
          <w:caps/>
          <w:sz w:val="24"/>
          <w:szCs w:val="24"/>
          <w:rtl/>
        </w:rPr>
      </w:pPr>
    </w:p>
    <w:p w14:paraId="52952ABF" w14:textId="77777777" w:rsidR="001E2274" w:rsidRDefault="00FC27D6" w:rsidP="008510D5">
      <w:pPr>
        <w:rPr>
          <w:caps/>
          <w:sz w:val="24"/>
          <w:szCs w:val="24"/>
          <w:u w:val="single"/>
          <w:rtl/>
        </w:rPr>
      </w:pPr>
      <w:r w:rsidRPr="00FC27D6">
        <w:rPr>
          <w:rFonts w:hint="cs"/>
          <w:caps/>
          <w:sz w:val="24"/>
          <w:szCs w:val="24"/>
          <w:u w:val="single"/>
          <w:rtl/>
        </w:rPr>
        <w:t>מר ליאור רגב - נציג לשכת התכנון</w:t>
      </w:r>
      <w:r w:rsidR="001E2274">
        <w:rPr>
          <w:rFonts w:hint="cs"/>
          <w:caps/>
          <w:sz w:val="24"/>
          <w:szCs w:val="24"/>
          <w:u w:val="single"/>
          <w:rtl/>
        </w:rPr>
        <w:t>:</w:t>
      </w:r>
    </w:p>
    <w:p w14:paraId="3C10C6B3" w14:textId="5595100A" w:rsidR="001E2274" w:rsidRDefault="008510D5" w:rsidP="008510D5">
      <w:pPr>
        <w:rPr>
          <w:b w:val="0"/>
          <w:bCs w:val="0"/>
          <w:caps/>
          <w:sz w:val="24"/>
          <w:szCs w:val="24"/>
          <w:rtl/>
        </w:rPr>
      </w:pPr>
      <w:r>
        <w:rPr>
          <w:rFonts w:hint="cs"/>
          <w:b w:val="0"/>
          <w:bCs w:val="0"/>
          <w:caps/>
          <w:sz w:val="24"/>
          <w:szCs w:val="24"/>
          <w:rtl/>
        </w:rPr>
        <w:t>אה המקורית</w:t>
      </w:r>
    </w:p>
    <w:p w14:paraId="1559C8DC" w14:textId="77777777" w:rsidR="001E2274" w:rsidRDefault="001E2274" w:rsidP="008510D5">
      <w:pPr>
        <w:rPr>
          <w:b w:val="0"/>
          <w:bCs w:val="0"/>
          <w:caps/>
          <w:sz w:val="24"/>
          <w:szCs w:val="24"/>
          <w:rtl/>
        </w:rPr>
      </w:pPr>
    </w:p>
    <w:p w14:paraId="6D847A04" w14:textId="77777777" w:rsidR="001E2274" w:rsidRDefault="000A5C33" w:rsidP="008510D5">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629A5400" w14:textId="3F95B66E" w:rsidR="001E2274" w:rsidRDefault="008510D5" w:rsidP="008510D5">
      <w:pPr>
        <w:rPr>
          <w:b w:val="0"/>
          <w:bCs w:val="0"/>
          <w:caps/>
          <w:sz w:val="24"/>
          <w:szCs w:val="24"/>
          <w:rtl/>
        </w:rPr>
      </w:pPr>
      <w:r>
        <w:rPr>
          <w:rFonts w:hint="cs"/>
          <w:b w:val="0"/>
          <w:bCs w:val="0"/>
          <w:caps/>
          <w:sz w:val="24"/>
          <w:szCs w:val="24"/>
          <w:rtl/>
        </w:rPr>
        <w:t>המקורית</w:t>
      </w:r>
    </w:p>
    <w:p w14:paraId="307B5DD0" w14:textId="77777777" w:rsidR="001E2274" w:rsidRDefault="001E2274" w:rsidP="008510D5">
      <w:pPr>
        <w:rPr>
          <w:b w:val="0"/>
          <w:bCs w:val="0"/>
          <w:caps/>
          <w:sz w:val="24"/>
          <w:szCs w:val="24"/>
          <w:rtl/>
        </w:rPr>
      </w:pPr>
    </w:p>
    <w:p w14:paraId="441926D5" w14:textId="77777777" w:rsidR="001E2274" w:rsidRDefault="003109B2" w:rsidP="008510D5">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3B63EED6" w14:textId="0E49E66A" w:rsidR="001E2274" w:rsidRDefault="008510D5" w:rsidP="008510D5">
      <w:pPr>
        <w:rPr>
          <w:b w:val="0"/>
          <w:bCs w:val="0"/>
          <w:caps/>
          <w:sz w:val="24"/>
          <w:szCs w:val="24"/>
          <w:rtl/>
        </w:rPr>
      </w:pPr>
      <w:r>
        <w:rPr>
          <w:rFonts w:hint="cs"/>
          <w:b w:val="0"/>
          <w:bCs w:val="0"/>
          <w:caps/>
          <w:sz w:val="24"/>
          <w:szCs w:val="24"/>
          <w:rtl/>
        </w:rPr>
        <w:t xml:space="preserve">איפה החלופות הנוספות חוץ מ ... </w:t>
      </w:r>
    </w:p>
    <w:p w14:paraId="07CACFC1" w14:textId="77777777" w:rsidR="001E2274" w:rsidRDefault="001E2274" w:rsidP="008510D5">
      <w:pPr>
        <w:rPr>
          <w:b w:val="0"/>
          <w:bCs w:val="0"/>
          <w:caps/>
          <w:sz w:val="24"/>
          <w:szCs w:val="24"/>
          <w:rtl/>
        </w:rPr>
      </w:pPr>
    </w:p>
    <w:p w14:paraId="009A9195" w14:textId="77777777" w:rsidR="001E2274" w:rsidRDefault="00D17364" w:rsidP="008510D5">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2B540505" w14:textId="13F3874F" w:rsidR="001E2274" w:rsidRDefault="008510D5" w:rsidP="008510D5">
      <w:pPr>
        <w:rPr>
          <w:b w:val="0"/>
          <w:bCs w:val="0"/>
          <w:caps/>
          <w:sz w:val="24"/>
          <w:szCs w:val="24"/>
          <w:rtl/>
        </w:rPr>
      </w:pPr>
      <w:r>
        <w:rPr>
          <w:rFonts w:hint="cs"/>
          <w:b w:val="0"/>
          <w:bCs w:val="0"/>
          <w:caps/>
          <w:sz w:val="24"/>
          <w:szCs w:val="24"/>
          <w:rtl/>
        </w:rPr>
        <w:t>לך</w:t>
      </w:r>
      <w:r w:rsidR="000F703D">
        <w:rPr>
          <w:rFonts w:hint="cs"/>
          <w:b w:val="0"/>
          <w:bCs w:val="0"/>
          <w:caps/>
          <w:sz w:val="24"/>
          <w:szCs w:val="24"/>
          <w:rtl/>
        </w:rPr>
        <w:t xml:space="preserve"> </w:t>
      </w:r>
      <w:r>
        <w:rPr>
          <w:rFonts w:hint="cs"/>
          <w:b w:val="0"/>
          <w:bCs w:val="0"/>
          <w:caps/>
          <w:sz w:val="24"/>
          <w:szCs w:val="24"/>
          <w:rtl/>
        </w:rPr>
        <w:t>למקורית לך למקורית</w:t>
      </w:r>
    </w:p>
    <w:p w14:paraId="0A90D4C4" w14:textId="77777777" w:rsidR="001E2274" w:rsidRDefault="001E2274" w:rsidP="008510D5">
      <w:pPr>
        <w:rPr>
          <w:b w:val="0"/>
          <w:bCs w:val="0"/>
          <w:caps/>
          <w:sz w:val="24"/>
          <w:szCs w:val="24"/>
          <w:rtl/>
        </w:rPr>
      </w:pPr>
    </w:p>
    <w:p w14:paraId="6FB50B74" w14:textId="77777777" w:rsidR="001E2274" w:rsidRDefault="003109B2" w:rsidP="008510D5">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23605A3D" w14:textId="44CFB73A" w:rsidR="001E2274" w:rsidRDefault="008510D5" w:rsidP="008510D5">
      <w:pPr>
        <w:rPr>
          <w:b w:val="0"/>
          <w:bCs w:val="0"/>
          <w:caps/>
          <w:sz w:val="24"/>
          <w:szCs w:val="24"/>
          <w:rtl/>
        </w:rPr>
      </w:pPr>
      <w:r>
        <w:rPr>
          <w:rFonts w:hint="cs"/>
          <w:b w:val="0"/>
          <w:bCs w:val="0"/>
          <w:caps/>
          <w:sz w:val="24"/>
          <w:szCs w:val="24"/>
          <w:rtl/>
        </w:rPr>
        <w:t>מהריש הזה שיש באמצע</w:t>
      </w:r>
    </w:p>
    <w:p w14:paraId="713F18C6" w14:textId="77777777" w:rsidR="001E2274" w:rsidRDefault="001E2274" w:rsidP="008510D5">
      <w:pPr>
        <w:rPr>
          <w:b w:val="0"/>
          <w:bCs w:val="0"/>
          <w:caps/>
          <w:sz w:val="24"/>
          <w:szCs w:val="24"/>
          <w:rtl/>
        </w:rPr>
      </w:pPr>
    </w:p>
    <w:p w14:paraId="083C9E04" w14:textId="77777777" w:rsidR="001E2274" w:rsidRDefault="000A5C33" w:rsidP="008510D5">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0CE219A3" w14:textId="0F854F37" w:rsidR="001E2274" w:rsidRDefault="008510D5" w:rsidP="008510D5">
      <w:pPr>
        <w:rPr>
          <w:b w:val="0"/>
          <w:bCs w:val="0"/>
          <w:caps/>
          <w:sz w:val="24"/>
          <w:szCs w:val="24"/>
          <w:rtl/>
        </w:rPr>
      </w:pPr>
      <w:r>
        <w:rPr>
          <w:rFonts w:hint="cs"/>
          <w:b w:val="0"/>
          <w:bCs w:val="0"/>
          <w:caps/>
          <w:sz w:val="24"/>
          <w:szCs w:val="24"/>
          <w:rtl/>
        </w:rPr>
        <w:t>זה נכון?</w:t>
      </w:r>
    </w:p>
    <w:p w14:paraId="1CA65F44" w14:textId="77777777" w:rsidR="001E2274" w:rsidRDefault="001E2274" w:rsidP="008510D5">
      <w:pPr>
        <w:rPr>
          <w:b w:val="0"/>
          <w:bCs w:val="0"/>
          <w:caps/>
          <w:sz w:val="24"/>
          <w:szCs w:val="24"/>
          <w:rtl/>
        </w:rPr>
      </w:pPr>
    </w:p>
    <w:p w14:paraId="037F7B25" w14:textId="77777777" w:rsidR="001E2274" w:rsidRDefault="00FC27D6" w:rsidP="008510D5">
      <w:pPr>
        <w:rPr>
          <w:caps/>
          <w:sz w:val="24"/>
          <w:szCs w:val="24"/>
          <w:u w:val="single"/>
          <w:rtl/>
        </w:rPr>
      </w:pPr>
      <w:r w:rsidRPr="00FC27D6">
        <w:rPr>
          <w:rFonts w:hint="cs"/>
          <w:caps/>
          <w:sz w:val="24"/>
          <w:szCs w:val="24"/>
          <w:u w:val="single"/>
          <w:rtl/>
        </w:rPr>
        <w:t>מר ליאור רגב - נציג לשכת התכנון</w:t>
      </w:r>
      <w:r w:rsidR="001E2274">
        <w:rPr>
          <w:rFonts w:hint="cs"/>
          <w:caps/>
          <w:sz w:val="24"/>
          <w:szCs w:val="24"/>
          <w:u w:val="single"/>
          <w:rtl/>
        </w:rPr>
        <w:t>:</w:t>
      </w:r>
    </w:p>
    <w:p w14:paraId="5B0FC1A4" w14:textId="1886B94D" w:rsidR="001E2274" w:rsidRDefault="008510D5" w:rsidP="008510D5">
      <w:pPr>
        <w:rPr>
          <w:b w:val="0"/>
          <w:bCs w:val="0"/>
          <w:caps/>
          <w:sz w:val="24"/>
          <w:szCs w:val="24"/>
          <w:rtl/>
        </w:rPr>
      </w:pPr>
      <w:r>
        <w:rPr>
          <w:rFonts w:hint="cs"/>
          <w:b w:val="0"/>
          <w:bCs w:val="0"/>
          <w:caps/>
          <w:sz w:val="24"/>
          <w:szCs w:val="24"/>
          <w:rtl/>
        </w:rPr>
        <w:t xml:space="preserve">כן זה </w:t>
      </w:r>
    </w:p>
    <w:p w14:paraId="35A16695" w14:textId="77777777" w:rsidR="001E2274" w:rsidRDefault="001E2274" w:rsidP="008510D5">
      <w:pPr>
        <w:rPr>
          <w:b w:val="0"/>
          <w:bCs w:val="0"/>
          <w:caps/>
          <w:sz w:val="24"/>
          <w:szCs w:val="24"/>
          <w:rtl/>
        </w:rPr>
      </w:pPr>
    </w:p>
    <w:p w14:paraId="47194B7C" w14:textId="77777777" w:rsidR="001E2274" w:rsidRDefault="000A5C33" w:rsidP="008510D5">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17A6C3BE" w14:textId="4CA3E872" w:rsidR="001E2274" w:rsidRDefault="008510D5" w:rsidP="008510D5">
      <w:pPr>
        <w:rPr>
          <w:b w:val="0"/>
          <w:bCs w:val="0"/>
          <w:caps/>
          <w:sz w:val="24"/>
          <w:szCs w:val="24"/>
          <w:rtl/>
        </w:rPr>
      </w:pPr>
      <w:r>
        <w:rPr>
          <w:rFonts w:hint="cs"/>
          <w:b w:val="0"/>
          <w:bCs w:val="0"/>
          <w:caps/>
          <w:sz w:val="24"/>
          <w:szCs w:val="24"/>
          <w:rtl/>
        </w:rPr>
        <w:t xml:space="preserve">זה המקורית </w:t>
      </w:r>
    </w:p>
    <w:p w14:paraId="0BE9226C" w14:textId="77777777" w:rsidR="001E2274" w:rsidRDefault="001E2274" w:rsidP="008510D5">
      <w:pPr>
        <w:rPr>
          <w:b w:val="0"/>
          <w:bCs w:val="0"/>
          <w:caps/>
          <w:sz w:val="24"/>
          <w:szCs w:val="24"/>
          <w:rtl/>
        </w:rPr>
      </w:pPr>
    </w:p>
    <w:p w14:paraId="132E9A64" w14:textId="77777777" w:rsidR="001E2274" w:rsidRDefault="00D17364" w:rsidP="008510D5">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5DAEB84B" w14:textId="3071A75E" w:rsidR="001E2274" w:rsidRDefault="008510D5" w:rsidP="008510D5">
      <w:pPr>
        <w:rPr>
          <w:b w:val="0"/>
          <w:bCs w:val="0"/>
          <w:caps/>
          <w:sz w:val="24"/>
          <w:szCs w:val="24"/>
          <w:rtl/>
        </w:rPr>
      </w:pPr>
      <w:r>
        <w:rPr>
          <w:rFonts w:hint="cs"/>
          <w:b w:val="0"/>
          <w:bCs w:val="0"/>
          <w:caps/>
          <w:sz w:val="24"/>
          <w:szCs w:val="24"/>
          <w:rtl/>
        </w:rPr>
        <w:t>כמה כמה כמה הוא נשאר מרחק מהנחל?</w:t>
      </w:r>
    </w:p>
    <w:p w14:paraId="09DA36DF" w14:textId="77777777" w:rsidR="001E2274" w:rsidRDefault="001E2274" w:rsidP="008510D5">
      <w:pPr>
        <w:rPr>
          <w:b w:val="0"/>
          <w:bCs w:val="0"/>
          <w:caps/>
          <w:sz w:val="24"/>
          <w:szCs w:val="24"/>
          <w:rtl/>
        </w:rPr>
      </w:pPr>
    </w:p>
    <w:p w14:paraId="6F68B764" w14:textId="77777777" w:rsidR="001E2274" w:rsidRDefault="000A5C33" w:rsidP="008510D5">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064A2113" w14:textId="7DE5AE9D" w:rsidR="001E2274" w:rsidRDefault="008510D5" w:rsidP="008510D5">
      <w:pPr>
        <w:rPr>
          <w:b w:val="0"/>
          <w:bCs w:val="0"/>
          <w:caps/>
          <w:sz w:val="24"/>
          <w:szCs w:val="24"/>
          <w:rtl/>
        </w:rPr>
      </w:pPr>
      <w:r>
        <w:rPr>
          <w:rFonts w:hint="cs"/>
          <w:b w:val="0"/>
          <w:bCs w:val="0"/>
          <w:caps/>
          <w:sz w:val="24"/>
          <w:szCs w:val="24"/>
          <w:rtl/>
        </w:rPr>
        <w:t>חמש</w:t>
      </w:r>
    </w:p>
    <w:p w14:paraId="1377ADE1" w14:textId="77777777" w:rsidR="001E2274" w:rsidRDefault="001E2274" w:rsidP="008510D5">
      <w:pPr>
        <w:rPr>
          <w:b w:val="0"/>
          <w:bCs w:val="0"/>
          <w:caps/>
          <w:sz w:val="24"/>
          <w:szCs w:val="24"/>
          <w:rtl/>
        </w:rPr>
      </w:pPr>
    </w:p>
    <w:p w14:paraId="6AD8C73D" w14:textId="77777777" w:rsidR="001E2274" w:rsidRDefault="00FC27D6" w:rsidP="008510D5">
      <w:pPr>
        <w:rPr>
          <w:caps/>
          <w:sz w:val="24"/>
          <w:szCs w:val="24"/>
          <w:u w:val="single"/>
          <w:rtl/>
        </w:rPr>
      </w:pPr>
      <w:r w:rsidRPr="00FC27D6">
        <w:rPr>
          <w:rFonts w:hint="cs"/>
          <w:caps/>
          <w:sz w:val="24"/>
          <w:szCs w:val="24"/>
          <w:u w:val="single"/>
          <w:rtl/>
        </w:rPr>
        <w:t>מר ליאור רגב - נציג לשכת התכנון</w:t>
      </w:r>
      <w:r w:rsidR="001E2274">
        <w:rPr>
          <w:rFonts w:hint="cs"/>
          <w:caps/>
          <w:sz w:val="24"/>
          <w:szCs w:val="24"/>
          <w:u w:val="single"/>
          <w:rtl/>
        </w:rPr>
        <w:t>:</w:t>
      </w:r>
    </w:p>
    <w:p w14:paraId="3976A306" w14:textId="1F5068FF" w:rsidR="001E2274" w:rsidRDefault="008510D5" w:rsidP="008510D5">
      <w:pPr>
        <w:rPr>
          <w:b w:val="0"/>
          <w:bCs w:val="0"/>
          <w:caps/>
          <w:sz w:val="24"/>
          <w:szCs w:val="24"/>
          <w:rtl/>
        </w:rPr>
      </w:pPr>
      <w:r>
        <w:rPr>
          <w:rFonts w:hint="cs"/>
          <w:b w:val="0"/>
          <w:bCs w:val="0"/>
          <w:caps/>
          <w:sz w:val="24"/>
          <w:szCs w:val="24"/>
          <w:rtl/>
        </w:rPr>
        <w:t>אז פה הוא עושה שתיים שלוש</w:t>
      </w:r>
    </w:p>
    <w:p w14:paraId="7156524C" w14:textId="77777777" w:rsidR="001E2274" w:rsidRDefault="001E2274" w:rsidP="008510D5">
      <w:pPr>
        <w:rPr>
          <w:b w:val="0"/>
          <w:bCs w:val="0"/>
          <w:caps/>
          <w:sz w:val="24"/>
          <w:szCs w:val="24"/>
          <w:rtl/>
        </w:rPr>
      </w:pPr>
    </w:p>
    <w:p w14:paraId="23AB73D0" w14:textId="77777777" w:rsidR="001E2274" w:rsidRDefault="003109B2" w:rsidP="008510D5">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3F580580" w14:textId="19606FBD" w:rsidR="001E2274" w:rsidRDefault="008510D5" w:rsidP="008510D5">
      <w:pPr>
        <w:rPr>
          <w:b w:val="0"/>
          <w:bCs w:val="0"/>
          <w:caps/>
          <w:sz w:val="24"/>
          <w:szCs w:val="24"/>
          <w:rtl/>
        </w:rPr>
      </w:pPr>
      <w:r>
        <w:rPr>
          <w:rFonts w:hint="cs"/>
          <w:b w:val="0"/>
          <w:bCs w:val="0"/>
          <w:caps/>
          <w:sz w:val="24"/>
          <w:szCs w:val="24"/>
          <w:rtl/>
        </w:rPr>
        <w:t>חמש הוא כלום הוא אפילו זה לא</w:t>
      </w:r>
      <w:r w:rsidR="000F703D">
        <w:rPr>
          <w:rFonts w:hint="cs"/>
          <w:b w:val="0"/>
          <w:bCs w:val="0"/>
          <w:caps/>
          <w:sz w:val="24"/>
          <w:szCs w:val="24"/>
          <w:rtl/>
        </w:rPr>
        <w:t xml:space="preserve"> </w:t>
      </w:r>
      <w:r>
        <w:rPr>
          <w:rFonts w:hint="cs"/>
          <w:b w:val="0"/>
          <w:bCs w:val="0"/>
          <w:caps/>
          <w:sz w:val="24"/>
          <w:szCs w:val="24"/>
          <w:rtl/>
        </w:rPr>
        <w:t>...</w:t>
      </w:r>
    </w:p>
    <w:p w14:paraId="17A02B58" w14:textId="77777777" w:rsidR="001E2274" w:rsidRDefault="001E2274" w:rsidP="008510D5">
      <w:pPr>
        <w:rPr>
          <w:b w:val="0"/>
          <w:bCs w:val="0"/>
          <w:caps/>
          <w:sz w:val="24"/>
          <w:szCs w:val="24"/>
          <w:rtl/>
        </w:rPr>
      </w:pPr>
    </w:p>
    <w:p w14:paraId="6234A16E" w14:textId="77777777" w:rsidR="001E2274" w:rsidRDefault="000A5C33" w:rsidP="008510D5">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0BD685E8" w14:textId="0386B75A" w:rsidR="001E2274" w:rsidRDefault="008510D5" w:rsidP="008510D5">
      <w:pPr>
        <w:rPr>
          <w:b w:val="0"/>
          <w:bCs w:val="0"/>
          <w:caps/>
          <w:sz w:val="24"/>
          <w:szCs w:val="24"/>
          <w:rtl/>
        </w:rPr>
      </w:pPr>
      <w:r>
        <w:rPr>
          <w:rFonts w:hint="cs"/>
          <w:b w:val="0"/>
          <w:bCs w:val="0"/>
          <w:caps/>
          <w:sz w:val="24"/>
          <w:szCs w:val="24"/>
          <w:rtl/>
        </w:rPr>
        <w:t>חמש חמש הוא על הקו בניין על הקו בניין של קו בניין גבול מגרש</w:t>
      </w:r>
    </w:p>
    <w:p w14:paraId="76AB7AA6" w14:textId="77777777" w:rsidR="001E2274" w:rsidRDefault="001E2274" w:rsidP="008510D5">
      <w:pPr>
        <w:rPr>
          <w:b w:val="0"/>
          <w:bCs w:val="0"/>
          <w:caps/>
          <w:sz w:val="24"/>
          <w:szCs w:val="24"/>
          <w:rtl/>
        </w:rPr>
      </w:pPr>
    </w:p>
    <w:p w14:paraId="65A0A8A2" w14:textId="77777777" w:rsidR="001E2274" w:rsidRDefault="003109B2" w:rsidP="008510D5">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1739C2C1" w14:textId="1821D979" w:rsidR="001E2274" w:rsidRDefault="008510D5" w:rsidP="008510D5">
      <w:pPr>
        <w:rPr>
          <w:b w:val="0"/>
          <w:bCs w:val="0"/>
          <w:caps/>
          <w:sz w:val="24"/>
          <w:szCs w:val="24"/>
          <w:rtl/>
        </w:rPr>
      </w:pPr>
      <w:r>
        <w:rPr>
          <w:rFonts w:hint="cs"/>
          <w:b w:val="0"/>
          <w:bCs w:val="0"/>
          <w:caps/>
          <w:sz w:val="24"/>
          <w:szCs w:val="24"/>
          <w:rtl/>
        </w:rPr>
        <w:t xml:space="preserve">כן </w:t>
      </w:r>
    </w:p>
    <w:p w14:paraId="2B8D2E8A" w14:textId="77777777" w:rsidR="001E2274" w:rsidRDefault="001E2274" w:rsidP="008510D5">
      <w:pPr>
        <w:rPr>
          <w:b w:val="0"/>
          <w:bCs w:val="0"/>
          <w:caps/>
          <w:sz w:val="24"/>
          <w:szCs w:val="24"/>
          <w:rtl/>
        </w:rPr>
      </w:pPr>
    </w:p>
    <w:p w14:paraId="3C0563A7" w14:textId="77777777" w:rsidR="001E2274" w:rsidRDefault="00D17364" w:rsidP="008510D5">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04CF3907" w14:textId="5F723919" w:rsidR="001E2274" w:rsidRDefault="008510D5" w:rsidP="008510D5">
      <w:pPr>
        <w:rPr>
          <w:b w:val="0"/>
          <w:bCs w:val="0"/>
          <w:caps/>
          <w:sz w:val="24"/>
          <w:szCs w:val="24"/>
          <w:rtl/>
        </w:rPr>
      </w:pPr>
      <w:r>
        <w:rPr>
          <w:rFonts w:hint="cs"/>
          <w:b w:val="0"/>
          <w:bCs w:val="0"/>
          <w:caps/>
          <w:sz w:val="24"/>
          <w:szCs w:val="24"/>
          <w:rtl/>
        </w:rPr>
        <w:t>הוא יושב הוא יושב על החמש?</w:t>
      </w:r>
    </w:p>
    <w:p w14:paraId="623F1DE7" w14:textId="77777777" w:rsidR="001E2274" w:rsidRDefault="001E2274" w:rsidP="008510D5">
      <w:pPr>
        <w:rPr>
          <w:b w:val="0"/>
          <w:bCs w:val="0"/>
          <w:caps/>
          <w:sz w:val="24"/>
          <w:szCs w:val="24"/>
          <w:rtl/>
        </w:rPr>
      </w:pPr>
    </w:p>
    <w:p w14:paraId="0B5DEB77" w14:textId="77777777" w:rsidR="001E2274" w:rsidRDefault="000A5C33" w:rsidP="008510D5">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3EE8179A" w14:textId="35CCC2E7" w:rsidR="001E2274" w:rsidRDefault="008510D5" w:rsidP="008510D5">
      <w:pPr>
        <w:rPr>
          <w:b w:val="0"/>
          <w:bCs w:val="0"/>
          <w:caps/>
          <w:sz w:val="24"/>
          <w:szCs w:val="24"/>
          <w:rtl/>
        </w:rPr>
      </w:pPr>
      <w:r>
        <w:rPr>
          <w:rFonts w:hint="cs"/>
          <w:b w:val="0"/>
          <w:bCs w:val="0"/>
          <w:caps/>
          <w:sz w:val="24"/>
          <w:szCs w:val="24"/>
          <w:rtl/>
        </w:rPr>
        <w:t>זה הקו בניין</w:t>
      </w:r>
      <w:r w:rsidR="000F703D">
        <w:rPr>
          <w:rFonts w:hint="cs"/>
          <w:b w:val="0"/>
          <w:bCs w:val="0"/>
          <w:caps/>
          <w:sz w:val="24"/>
          <w:szCs w:val="24"/>
          <w:rtl/>
        </w:rPr>
        <w:t xml:space="preserve"> </w:t>
      </w:r>
      <w:r>
        <w:rPr>
          <w:rFonts w:hint="cs"/>
          <w:b w:val="0"/>
          <w:bCs w:val="0"/>
          <w:caps/>
          <w:sz w:val="24"/>
          <w:szCs w:val="24"/>
          <w:rtl/>
        </w:rPr>
        <w:t>...</w:t>
      </w:r>
    </w:p>
    <w:p w14:paraId="2A6B027B" w14:textId="77777777" w:rsidR="001E2274" w:rsidRDefault="001E2274" w:rsidP="008510D5">
      <w:pPr>
        <w:rPr>
          <w:b w:val="0"/>
          <w:bCs w:val="0"/>
          <w:caps/>
          <w:sz w:val="24"/>
          <w:szCs w:val="24"/>
          <w:rtl/>
        </w:rPr>
      </w:pPr>
    </w:p>
    <w:p w14:paraId="18B6D962" w14:textId="77777777" w:rsidR="001E2274" w:rsidRDefault="003109B2" w:rsidP="008510D5">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5393146E" w14:textId="2D1EFC03" w:rsidR="001E2274" w:rsidRDefault="008510D5" w:rsidP="008510D5">
      <w:pPr>
        <w:rPr>
          <w:b w:val="0"/>
          <w:bCs w:val="0"/>
          <w:caps/>
          <w:sz w:val="24"/>
          <w:szCs w:val="24"/>
          <w:rtl/>
        </w:rPr>
      </w:pPr>
      <w:r>
        <w:rPr>
          <w:rFonts w:hint="cs"/>
          <w:b w:val="0"/>
          <w:bCs w:val="0"/>
          <w:caps/>
          <w:sz w:val="24"/>
          <w:szCs w:val="24"/>
          <w:rtl/>
        </w:rPr>
        <w:t xml:space="preserve">הוא יושב על החמש כן </w:t>
      </w:r>
    </w:p>
    <w:p w14:paraId="664B012C" w14:textId="77777777" w:rsidR="001E2274" w:rsidRDefault="001E2274" w:rsidP="008510D5">
      <w:pPr>
        <w:rPr>
          <w:b w:val="0"/>
          <w:bCs w:val="0"/>
          <w:caps/>
          <w:sz w:val="24"/>
          <w:szCs w:val="24"/>
          <w:rtl/>
        </w:rPr>
      </w:pPr>
    </w:p>
    <w:p w14:paraId="50C51116" w14:textId="77777777" w:rsidR="001E2274" w:rsidRDefault="000A5C33" w:rsidP="008510D5">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63FA86FC" w14:textId="39BE335C" w:rsidR="001E2274" w:rsidRDefault="008510D5" w:rsidP="008510D5">
      <w:pPr>
        <w:rPr>
          <w:b w:val="0"/>
          <w:bCs w:val="0"/>
          <w:caps/>
          <w:sz w:val="24"/>
          <w:szCs w:val="24"/>
          <w:rtl/>
        </w:rPr>
      </w:pPr>
      <w:r>
        <w:rPr>
          <w:rFonts w:hint="cs"/>
          <w:b w:val="0"/>
          <w:bCs w:val="0"/>
          <w:caps/>
          <w:sz w:val="24"/>
          <w:szCs w:val="24"/>
          <w:rtl/>
        </w:rPr>
        <w:t>אתה רואה יש לו פה חמש זה החתך שהוא הראה</w:t>
      </w:r>
    </w:p>
    <w:p w14:paraId="6678E2AD" w14:textId="77777777" w:rsidR="001E2274" w:rsidRDefault="001E2274" w:rsidP="008510D5">
      <w:pPr>
        <w:rPr>
          <w:b w:val="0"/>
          <w:bCs w:val="0"/>
          <w:caps/>
          <w:sz w:val="24"/>
          <w:szCs w:val="24"/>
          <w:rtl/>
        </w:rPr>
      </w:pPr>
    </w:p>
    <w:p w14:paraId="6B683737" w14:textId="77777777" w:rsidR="001E2274" w:rsidRDefault="00D17364" w:rsidP="008510D5">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5584B1D9" w14:textId="332D4977" w:rsidR="001E2274" w:rsidRDefault="008510D5" w:rsidP="008510D5">
      <w:pPr>
        <w:rPr>
          <w:b w:val="0"/>
          <w:bCs w:val="0"/>
          <w:caps/>
          <w:sz w:val="24"/>
          <w:szCs w:val="24"/>
          <w:rtl/>
        </w:rPr>
      </w:pPr>
      <w:r>
        <w:rPr>
          <w:rFonts w:hint="cs"/>
          <w:b w:val="0"/>
          <w:bCs w:val="0"/>
          <w:caps/>
          <w:sz w:val="24"/>
          <w:szCs w:val="24"/>
          <w:rtl/>
        </w:rPr>
        <w:t>זה החמש</w:t>
      </w:r>
    </w:p>
    <w:p w14:paraId="469D040E" w14:textId="77777777" w:rsidR="001E2274" w:rsidRDefault="001E2274" w:rsidP="008510D5">
      <w:pPr>
        <w:rPr>
          <w:b w:val="0"/>
          <w:bCs w:val="0"/>
          <w:caps/>
          <w:sz w:val="24"/>
          <w:szCs w:val="24"/>
          <w:rtl/>
        </w:rPr>
      </w:pPr>
    </w:p>
    <w:p w14:paraId="6412186A" w14:textId="77777777" w:rsidR="001E2274" w:rsidRDefault="000A5C33" w:rsidP="008510D5">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729EBA52" w14:textId="181B22C8" w:rsidR="001E2274" w:rsidRDefault="008510D5" w:rsidP="008510D5">
      <w:pPr>
        <w:rPr>
          <w:b w:val="0"/>
          <w:bCs w:val="0"/>
          <w:caps/>
          <w:sz w:val="24"/>
          <w:szCs w:val="24"/>
          <w:rtl/>
        </w:rPr>
      </w:pPr>
      <w:r>
        <w:rPr>
          <w:rFonts w:hint="cs"/>
          <w:b w:val="0"/>
          <w:bCs w:val="0"/>
          <w:caps/>
          <w:sz w:val="24"/>
          <w:szCs w:val="24"/>
          <w:rtl/>
        </w:rPr>
        <w:t xml:space="preserve">כן </w:t>
      </w:r>
    </w:p>
    <w:p w14:paraId="10B15492" w14:textId="77777777" w:rsidR="001E2274" w:rsidRDefault="001E2274" w:rsidP="008510D5">
      <w:pPr>
        <w:rPr>
          <w:b w:val="0"/>
          <w:bCs w:val="0"/>
          <w:caps/>
          <w:sz w:val="24"/>
          <w:szCs w:val="24"/>
          <w:rtl/>
        </w:rPr>
      </w:pPr>
    </w:p>
    <w:p w14:paraId="0EFD64E5" w14:textId="77777777" w:rsidR="001E2274" w:rsidRDefault="003109B2" w:rsidP="008510D5">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127235C3" w14:textId="253F7878" w:rsidR="001E2274" w:rsidRDefault="008510D5" w:rsidP="008510D5">
      <w:pPr>
        <w:rPr>
          <w:b w:val="0"/>
          <w:bCs w:val="0"/>
          <w:caps/>
          <w:sz w:val="24"/>
          <w:szCs w:val="24"/>
          <w:rtl/>
        </w:rPr>
      </w:pPr>
      <w:r>
        <w:rPr>
          <w:rFonts w:hint="cs"/>
          <w:b w:val="0"/>
          <w:bCs w:val="0"/>
          <w:caps/>
          <w:sz w:val="24"/>
          <w:szCs w:val="24"/>
          <w:rtl/>
        </w:rPr>
        <w:t xml:space="preserve">עכשיו התוכנית הקודמת הוא אפילו התרחק מהחמש וכאן זה אפילו יושב על החמש אבל </w:t>
      </w:r>
    </w:p>
    <w:p w14:paraId="7E062373" w14:textId="77777777" w:rsidR="001E2274" w:rsidRDefault="001E2274" w:rsidP="008510D5">
      <w:pPr>
        <w:rPr>
          <w:b w:val="0"/>
          <w:bCs w:val="0"/>
          <w:caps/>
          <w:sz w:val="24"/>
          <w:szCs w:val="24"/>
          <w:rtl/>
        </w:rPr>
      </w:pPr>
    </w:p>
    <w:p w14:paraId="6A10447D" w14:textId="77777777" w:rsidR="001E2274" w:rsidRDefault="000A5C33" w:rsidP="008510D5">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79AAC42C" w14:textId="2A145BBE" w:rsidR="001E2274" w:rsidRDefault="008510D5" w:rsidP="008510D5">
      <w:pPr>
        <w:rPr>
          <w:b w:val="0"/>
          <w:bCs w:val="0"/>
          <w:caps/>
          <w:sz w:val="24"/>
          <w:szCs w:val="24"/>
          <w:rtl/>
        </w:rPr>
      </w:pPr>
      <w:r>
        <w:rPr>
          <w:rFonts w:hint="cs"/>
          <w:b w:val="0"/>
          <w:bCs w:val="0"/>
          <w:caps/>
          <w:sz w:val="24"/>
          <w:szCs w:val="24"/>
          <w:rtl/>
        </w:rPr>
        <w:t xml:space="preserve">יהיה חבל מיכה אני חושב שזה חבל מאוד </w:t>
      </w:r>
    </w:p>
    <w:p w14:paraId="4C8AFEBE" w14:textId="77777777" w:rsidR="001E2274" w:rsidRDefault="001E2274" w:rsidP="008510D5">
      <w:pPr>
        <w:rPr>
          <w:b w:val="0"/>
          <w:bCs w:val="0"/>
          <w:caps/>
          <w:sz w:val="24"/>
          <w:szCs w:val="24"/>
          <w:rtl/>
        </w:rPr>
      </w:pPr>
    </w:p>
    <w:p w14:paraId="2E026741" w14:textId="77777777" w:rsidR="001E2274" w:rsidRDefault="00D17364" w:rsidP="008510D5">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08D04FD8" w14:textId="0D205FA8" w:rsidR="001E2274" w:rsidRDefault="008510D5" w:rsidP="008510D5">
      <w:pPr>
        <w:rPr>
          <w:b w:val="0"/>
          <w:bCs w:val="0"/>
          <w:caps/>
          <w:sz w:val="24"/>
          <w:szCs w:val="24"/>
          <w:rtl/>
        </w:rPr>
      </w:pPr>
      <w:r>
        <w:rPr>
          <w:rFonts w:hint="cs"/>
          <w:b w:val="0"/>
          <w:bCs w:val="0"/>
          <w:caps/>
          <w:sz w:val="24"/>
          <w:szCs w:val="24"/>
          <w:rtl/>
        </w:rPr>
        <w:t>מה?</w:t>
      </w:r>
    </w:p>
    <w:p w14:paraId="0B5BA48E" w14:textId="77777777" w:rsidR="001E2274" w:rsidRDefault="001E2274" w:rsidP="008510D5">
      <w:pPr>
        <w:rPr>
          <w:b w:val="0"/>
          <w:bCs w:val="0"/>
          <w:caps/>
          <w:sz w:val="24"/>
          <w:szCs w:val="24"/>
          <w:rtl/>
        </w:rPr>
      </w:pPr>
    </w:p>
    <w:p w14:paraId="0AEA567B" w14:textId="77777777" w:rsidR="001E2274" w:rsidRDefault="000A5C33" w:rsidP="008510D5">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59E9BF0F" w14:textId="2D3FFD6F" w:rsidR="001E2274" w:rsidRDefault="008510D5" w:rsidP="008510D5">
      <w:pPr>
        <w:rPr>
          <w:b w:val="0"/>
          <w:bCs w:val="0"/>
          <w:caps/>
          <w:sz w:val="24"/>
          <w:szCs w:val="24"/>
          <w:rtl/>
        </w:rPr>
      </w:pPr>
      <w:r>
        <w:rPr>
          <w:rFonts w:hint="cs"/>
          <w:b w:val="0"/>
          <w:bCs w:val="0"/>
          <w:caps/>
          <w:sz w:val="24"/>
          <w:szCs w:val="24"/>
          <w:rtl/>
        </w:rPr>
        <w:t xml:space="preserve">זה חבל מאוד להחזיר אותו לחמש </w:t>
      </w:r>
    </w:p>
    <w:p w14:paraId="55C493C8" w14:textId="77777777" w:rsidR="001E2274" w:rsidRDefault="001E2274" w:rsidP="008510D5">
      <w:pPr>
        <w:rPr>
          <w:b w:val="0"/>
          <w:bCs w:val="0"/>
          <w:caps/>
          <w:sz w:val="24"/>
          <w:szCs w:val="24"/>
          <w:rtl/>
        </w:rPr>
      </w:pPr>
    </w:p>
    <w:p w14:paraId="52FAEA48" w14:textId="77777777" w:rsidR="001E2274" w:rsidRDefault="00D17364" w:rsidP="008510D5">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7E76236B" w14:textId="5B046747" w:rsidR="001E2274" w:rsidRDefault="008510D5" w:rsidP="008510D5">
      <w:pPr>
        <w:rPr>
          <w:b w:val="0"/>
          <w:bCs w:val="0"/>
          <w:caps/>
          <w:sz w:val="24"/>
          <w:szCs w:val="24"/>
          <w:rtl/>
        </w:rPr>
      </w:pPr>
      <w:r>
        <w:rPr>
          <w:rFonts w:hint="cs"/>
          <w:b w:val="0"/>
          <w:bCs w:val="0"/>
          <w:caps/>
          <w:sz w:val="24"/>
          <w:szCs w:val="24"/>
          <w:rtl/>
        </w:rPr>
        <w:t>אז מה אתה רוצה ל ...</w:t>
      </w:r>
    </w:p>
    <w:p w14:paraId="71664256" w14:textId="77777777" w:rsidR="001E2274" w:rsidRDefault="001E2274" w:rsidP="008510D5">
      <w:pPr>
        <w:rPr>
          <w:b w:val="0"/>
          <w:bCs w:val="0"/>
          <w:caps/>
          <w:sz w:val="24"/>
          <w:szCs w:val="24"/>
          <w:rtl/>
        </w:rPr>
      </w:pPr>
    </w:p>
    <w:p w14:paraId="6F7FE7A9" w14:textId="77777777" w:rsidR="001E2274" w:rsidRDefault="003109B2" w:rsidP="008510D5">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25C5F822" w14:textId="7EFA9DAD" w:rsidR="001E2274" w:rsidRDefault="008510D5" w:rsidP="008510D5">
      <w:pPr>
        <w:rPr>
          <w:b w:val="0"/>
          <w:bCs w:val="0"/>
          <w:caps/>
          <w:sz w:val="24"/>
          <w:szCs w:val="24"/>
          <w:rtl/>
        </w:rPr>
      </w:pPr>
      <w:r>
        <w:rPr>
          <w:rFonts w:hint="cs"/>
          <w:b w:val="0"/>
          <w:bCs w:val="0"/>
          <w:caps/>
          <w:sz w:val="24"/>
          <w:szCs w:val="24"/>
          <w:rtl/>
        </w:rPr>
        <w:t>חבל מאוד גם להשאיר אותו על הנחל כי אין אפשרות לשקם את הנחל</w:t>
      </w:r>
    </w:p>
    <w:p w14:paraId="7B0BBF8B" w14:textId="77777777" w:rsidR="001E2274" w:rsidRDefault="001E2274" w:rsidP="008510D5">
      <w:pPr>
        <w:rPr>
          <w:b w:val="0"/>
          <w:bCs w:val="0"/>
          <w:caps/>
          <w:sz w:val="24"/>
          <w:szCs w:val="24"/>
          <w:rtl/>
        </w:rPr>
      </w:pPr>
    </w:p>
    <w:p w14:paraId="79DACB04" w14:textId="77777777" w:rsidR="001E2274" w:rsidRDefault="00FC27D6" w:rsidP="008510D5">
      <w:pPr>
        <w:rPr>
          <w:caps/>
          <w:sz w:val="24"/>
          <w:szCs w:val="24"/>
          <w:u w:val="single"/>
          <w:rtl/>
        </w:rPr>
      </w:pPr>
      <w:r w:rsidRPr="00FC27D6">
        <w:rPr>
          <w:rFonts w:hint="cs"/>
          <w:caps/>
          <w:sz w:val="24"/>
          <w:szCs w:val="24"/>
          <w:u w:val="single"/>
          <w:rtl/>
        </w:rPr>
        <w:t>מר ליאור רגב - נציג לשכת התכנון</w:t>
      </w:r>
      <w:r w:rsidR="001E2274">
        <w:rPr>
          <w:rFonts w:hint="cs"/>
          <w:caps/>
          <w:sz w:val="24"/>
          <w:szCs w:val="24"/>
          <w:u w:val="single"/>
          <w:rtl/>
        </w:rPr>
        <w:t>:</w:t>
      </w:r>
    </w:p>
    <w:p w14:paraId="5B24670D" w14:textId="18E73B4D" w:rsidR="001E2274" w:rsidRDefault="008510D5" w:rsidP="008510D5">
      <w:pPr>
        <w:rPr>
          <w:b w:val="0"/>
          <w:bCs w:val="0"/>
          <w:caps/>
          <w:sz w:val="24"/>
          <w:szCs w:val="24"/>
          <w:rtl/>
        </w:rPr>
      </w:pPr>
      <w:r>
        <w:rPr>
          <w:rFonts w:hint="cs"/>
          <w:b w:val="0"/>
          <w:bCs w:val="0"/>
          <w:caps/>
          <w:sz w:val="24"/>
          <w:szCs w:val="24"/>
          <w:rtl/>
        </w:rPr>
        <w:t xml:space="preserve">תראו אפשר </w:t>
      </w:r>
    </w:p>
    <w:p w14:paraId="0CC043B1" w14:textId="77777777" w:rsidR="001E2274" w:rsidRDefault="001E2274" w:rsidP="008510D5">
      <w:pPr>
        <w:rPr>
          <w:b w:val="0"/>
          <w:bCs w:val="0"/>
          <w:caps/>
          <w:sz w:val="24"/>
          <w:szCs w:val="24"/>
          <w:rtl/>
        </w:rPr>
      </w:pPr>
    </w:p>
    <w:p w14:paraId="1CDC9DB6" w14:textId="77777777" w:rsidR="001E2274" w:rsidRDefault="000A5C33" w:rsidP="008510D5">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5D595335" w14:textId="59AB54AF" w:rsidR="001E2274" w:rsidRDefault="008510D5" w:rsidP="008510D5">
      <w:pPr>
        <w:rPr>
          <w:b w:val="0"/>
          <w:bCs w:val="0"/>
          <w:caps/>
          <w:sz w:val="24"/>
          <w:szCs w:val="24"/>
          <w:rtl/>
        </w:rPr>
      </w:pPr>
      <w:r>
        <w:rPr>
          <w:rFonts w:hint="cs"/>
          <w:b w:val="0"/>
          <w:bCs w:val="0"/>
          <w:caps/>
          <w:sz w:val="24"/>
          <w:szCs w:val="24"/>
          <w:rtl/>
        </w:rPr>
        <w:t>(לא ברור) לדעתי</w:t>
      </w:r>
    </w:p>
    <w:p w14:paraId="46F18B15" w14:textId="77777777" w:rsidR="001E2274" w:rsidRDefault="001E2274" w:rsidP="008510D5">
      <w:pPr>
        <w:rPr>
          <w:b w:val="0"/>
          <w:bCs w:val="0"/>
          <w:caps/>
          <w:sz w:val="24"/>
          <w:szCs w:val="24"/>
          <w:rtl/>
        </w:rPr>
      </w:pPr>
    </w:p>
    <w:p w14:paraId="14016FEB" w14:textId="77777777" w:rsidR="001E2274" w:rsidRDefault="000A3DA6" w:rsidP="008510D5">
      <w:pPr>
        <w:rPr>
          <w:caps/>
          <w:sz w:val="24"/>
          <w:szCs w:val="24"/>
          <w:u w:val="single"/>
          <w:rtl/>
        </w:rPr>
      </w:pPr>
      <w:r w:rsidRPr="000A3DA6">
        <w:rPr>
          <w:rFonts w:hint="cs"/>
          <w:caps/>
          <w:sz w:val="24"/>
          <w:szCs w:val="24"/>
          <w:u w:val="single"/>
          <w:rtl/>
        </w:rPr>
        <w:t>מר תומר דוידסון - נציג מנהל מקרקעי ישראל בוועדה המחוזית</w:t>
      </w:r>
      <w:r w:rsidR="001E2274">
        <w:rPr>
          <w:rFonts w:hint="cs"/>
          <w:caps/>
          <w:sz w:val="24"/>
          <w:szCs w:val="24"/>
          <w:u w:val="single"/>
          <w:rtl/>
        </w:rPr>
        <w:t>:</w:t>
      </w:r>
    </w:p>
    <w:p w14:paraId="203CCEA1" w14:textId="569B0451" w:rsidR="001E2274" w:rsidRDefault="008510D5" w:rsidP="008510D5">
      <w:pPr>
        <w:rPr>
          <w:b w:val="0"/>
          <w:bCs w:val="0"/>
          <w:caps/>
          <w:sz w:val="24"/>
          <w:szCs w:val="24"/>
          <w:rtl/>
        </w:rPr>
      </w:pPr>
      <w:r>
        <w:rPr>
          <w:rFonts w:hint="cs"/>
          <w:b w:val="0"/>
          <w:bCs w:val="0"/>
          <w:caps/>
          <w:sz w:val="24"/>
          <w:szCs w:val="24"/>
          <w:rtl/>
        </w:rPr>
        <w:t xml:space="preserve">נכון </w:t>
      </w:r>
    </w:p>
    <w:p w14:paraId="3B717DCB" w14:textId="77777777" w:rsidR="001E2274" w:rsidRDefault="001E2274" w:rsidP="008510D5">
      <w:pPr>
        <w:rPr>
          <w:b w:val="0"/>
          <w:bCs w:val="0"/>
          <w:caps/>
          <w:sz w:val="24"/>
          <w:szCs w:val="24"/>
          <w:rtl/>
        </w:rPr>
      </w:pPr>
    </w:p>
    <w:p w14:paraId="305E3D3C" w14:textId="77777777" w:rsidR="001E2274" w:rsidRDefault="003109B2" w:rsidP="008510D5">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4E76E182" w14:textId="162F51B5" w:rsidR="001E2274" w:rsidRDefault="008510D5" w:rsidP="008510D5">
      <w:pPr>
        <w:rPr>
          <w:b w:val="0"/>
          <w:bCs w:val="0"/>
          <w:caps/>
          <w:sz w:val="24"/>
          <w:szCs w:val="24"/>
          <w:rtl/>
        </w:rPr>
      </w:pPr>
      <w:r>
        <w:rPr>
          <w:rFonts w:hint="cs"/>
          <w:b w:val="0"/>
          <w:bCs w:val="0"/>
          <w:caps/>
          <w:sz w:val="24"/>
          <w:szCs w:val="24"/>
          <w:rtl/>
        </w:rPr>
        <w:t>אין פשט הצפה לא כל ה,</w:t>
      </w:r>
      <w:r w:rsidR="000F703D">
        <w:rPr>
          <w:rFonts w:hint="cs"/>
          <w:b w:val="0"/>
          <w:bCs w:val="0"/>
          <w:caps/>
          <w:sz w:val="24"/>
          <w:szCs w:val="24"/>
          <w:rtl/>
        </w:rPr>
        <w:t xml:space="preserve"> </w:t>
      </w:r>
      <w:r>
        <w:rPr>
          <w:rFonts w:hint="cs"/>
          <w:b w:val="0"/>
          <w:bCs w:val="0"/>
          <w:caps/>
          <w:sz w:val="24"/>
          <w:szCs w:val="24"/>
          <w:rtl/>
        </w:rPr>
        <w:t>... שמעו הכל</w:t>
      </w:r>
    </w:p>
    <w:p w14:paraId="0BF3B46F" w14:textId="77777777" w:rsidR="001E2274" w:rsidRDefault="001E2274" w:rsidP="008510D5">
      <w:pPr>
        <w:rPr>
          <w:b w:val="0"/>
          <w:bCs w:val="0"/>
          <w:caps/>
          <w:sz w:val="24"/>
          <w:szCs w:val="24"/>
          <w:rtl/>
        </w:rPr>
      </w:pPr>
    </w:p>
    <w:p w14:paraId="3D44FE92" w14:textId="77777777" w:rsidR="001E2274" w:rsidRDefault="003361D4" w:rsidP="008510D5">
      <w:pPr>
        <w:rPr>
          <w:caps/>
          <w:sz w:val="24"/>
          <w:szCs w:val="24"/>
          <w:u w:val="single"/>
          <w:rtl/>
        </w:rPr>
      </w:pPr>
      <w:r w:rsidRPr="003361D4">
        <w:rPr>
          <w:rFonts w:hint="cs"/>
          <w:caps/>
          <w:sz w:val="24"/>
          <w:szCs w:val="24"/>
          <w:u w:val="single"/>
          <w:rtl/>
        </w:rPr>
        <w:t>עורך דין ניצן בן ארויה - יועץ משפטי לוועדה המחוזית</w:t>
      </w:r>
      <w:r w:rsidR="001E2274">
        <w:rPr>
          <w:rFonts w:hint="cs"/>
          <w:caps/>
          <w:sz w:val="24"/>
          <w:szCs w:val="24"/>
          <w:u w:val="single"/>
          <w:rtl/>
        </w:rPr>
        <w:t>:</w:t>
      </w:r>
    </w:p>
    <w:p w14:paraId="511DB5B5" w14:textId="2A5FEE48" w:rsidR="001E2274" w:rsidRDefault="008510D5" w:rsidP="008510D5">
      <w:pPr>
        <w:rPr>
          <w:b w:val="0"/>
          <w:bCs w:val="0"/>
          <w:caps/>
          <w:sz w:val="24"/>
          <w:szCs w:val="24"/>
          <w:rtl/>
        </w:rPr>
      </w:pPr>
      <w:r>
        <w:rPr>
          <w:rFonts w:hint="cs"/>
          <w:b w:val="0"/>
          <w:bCs w:val="0"/>
          <w:caps/>
          <w:sz w:val="24"/>
          <w:szCs w:val="24"/>
          <w:rtl/>
        </w:rPr>
        <w:t>איך אנחנו מתגברים על החמישים מטר מהנחל</w:t>
      </w:r>
    </w:p>
    <w:p w14:paraId="1F5DB814" w14:textId="77777777" w:rsidR="001E2274" w:rsidRDefault="001E2274" w:rsidP="008510D5">
      <w:pPr>
        <w:rPr>
          <w:b w:val="0"/>
          <w:bCs w:val="0"/>
          <w:caps/>
          <w:sz w:val="24"/>
          <w:szCs w:val="24"/>
          <w:rtl/>
        </w:rPr>
      </w:pPr>
    </w:p>
    <w:p w14:paraId="2CDCD51C" w14:textId="77777777" w:rsidR="001E2274" w:rsidRDefault="000A3DA6" w:rsidP="008510D5">
      <w:pPr>
        <w:rPr>
          <w:caps/>
          <w:sz w:val="24"/>
          <w:szCs w:val="24"/>
          <w:u w:val="single"/>
          <w:rtl/>
        </w:rPr>
      </w:pPr>
      <w:r w:rsidRPr="000A3DA6">
        <w:rPr>
          <w:rFonts w:hint="cs"/>
          <w:caps/>
          <w:sz w:val="24"/>
          <w:szCs w:val="24"/>
          <w:u w:val="single"/>
          <w:rtl/>
        </w:rPr>
        <w:t>מר תומר דוידסון - נציג מנהל מקרקעי ישראל בוועדה המחוזית</w:t>
      </w:r>
      <w:r w:rsidR="001E2274">
        <w:rPr>
          <w:rFonts w:hint="cs"/>
          <w:caps/>
          <w:sz w:val="24"/>
          <w:szCs w:val="24"/>
          <w:u w:val="single"/>
          <w:rtl/>
        </w:rPr>
        <w:t>:</w:t>
      </w:r>
    </w:p>
    <w:p w14:paraId="4E2A06AB" w14:textId="1AE70CA5" w:rsidR="001E2274" w:rsidRDefault="008510D5" w:rsidP="008510D5">
      <w:pPr>
        <w:rPr>
          <w:b w:val="0"/>
          <w:bCs w:val="0"/>
          <w:caps/>
          <w:sz w:val="24"/>
          <w:szCs w:val="24"/>
          <w:rtl/>
        </w:rPr>
      </w:pPr>
      <w:r>
        <w:rPr>
          <w:rFonts w:hint="cs"/>
          <w:b w:val="0"/>
          <w:bCs w:val="0"/>
          <w:caps/>
          <w:sz w:val="24"/>
          <w:szCs w:val="24"/>
          <w:rtl/>
        </w:rPr>
        <w:t xml:space="preserve">לכן לכן זה שאנחנו מרחיקים אותו קצת בכל זאת </w:t>
      </w:r>
    </w:p>
    <w:p w14:paraId="696BA21E" w14:textId="77777777" w:rsidR="001E2274" w:rsidRDefault="001E2274" w:rsidP="008510D5">
      <w:pPr>
        <w:rPr>
          <w:b w:val="0"/>
          <w:bCs w:val="0"/>
          <w:caps/>
          <w:sz w:val="24"/>
          <w:szCs w:val="24"/>
          <w:rtl/>
        </w:rPr>
      </w:pPr>
    </w:p>
    <w:p w14:paraId="20A037D5" w14:textId="77777777" w:rsidR="001E2274" w:rsidRDefault="003109B2" w:rsidP="008510D5">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70E5E3A8" w14:textId="2EE84B5F" w:rsidR="001E2274" w:rsidRDefault="008510D5" w:rsidP="008510D5">
      <w:pPr>
        <w:rPr>
          <w:b w:val="0"/>
          <w:bCs w:val="0"/>
          <w:caps/>
          <w:sz w:val="24"/>
          <w:szCs w:val="24"/>
          <w:rtl/>
        </w:rPr>
      </w:pPr>
      <w:r>
        <w:rPr>
          <w:rFonts w:hint="cs"/>
          <w:b w:val="0"/>
          <w:bCs w:val="0"/>
          <w:caps/>
          <w:sz w:val="24"/>
          <w:szCs w:val="24"/>
          <w:rtl/>
        </w:rPr>
        <w:t>יותר טוב</w:t>
      </w:r>
    </w:p>
    <w:p w14:paraId="61374458" w14:textId="77777777" w:rsidR="001E2274" w:rsidRDefault="001E2274" w:rsidP="008510D5">
      <w:pPr>
        <w:rPr>
          <w:b w:val="0"/>
          <w:bCs w:val="0"/>
          <w:caps/>
          <w:sz w:val="24"/>
          <w:szCs w:val="24"/>
          <w:rtl/>
        </w:rPr>
      </w:pPr>
    </w:p>
    <w:p w14:paraId="0520C3C6" w14:textId="77777777" w:rsidR="001E2274" w:rsidRDefault="008510D5" w:rsidP="008510D5">
      <w:pPr>
        <w:rPr>
          <w:b w:val="0"/>
          <w:bCs w:val="0"/>
          <w:caps/>
          <w:sz w:val="24"/>
          <w:szCs w:val="24"/>
          <w:rtl/>
        </w:rPr>
      </w:pPr>
      <w:r>
        <w:rPr>
          <w:rFonts w:hint="cs"/>
          <w:b w:val="0"/>
          <w:bCs w:val="0"/>
          <w:caps/>
          <w:sz w:val="24"/>
          <w:szCs w:val="24"/>
          <w:rtl/>
        </w:rPr>
        <w:t>(מדברים ביחד)</w:t>
      </w:r>
    </w:p>
    <w:p w14:paraId="2045CFF1" w14:textId="77777777" w:rsidR="001E2274" w:rsidRDefault="001E2274" w:rsidP="008510D5">
      <w:pPr>
        <w:rPr>
          <w:b w:val="0"/>
          <w:bCs w:val="0"/>
          <w:caps/>
          <w:sz w:val="24"/>
          <w:szCs w:val="24"/>
          <w:rtl/>
        </w:rPr>
      </w:pPr>
    </w:p>
    <w:p w14:paraId="0A82099F" w14:textId="77777777" w:rsidR="001E2274" w:rsidRDefault="000A3DA6" w:rsidP="008510D5">
      <w:pPr>
        <w:rPr>
          <w:caps/>
          <w:sz w:val="24"/>
          <w:szCs w:val="24"/>
          <w:u w:val="single"/>
          <w:rtl/>
        </w:rPr>
      </w:pPr>
      <w:r w:rsidRPr="000A3DA6">
        <w:rPr>
          <w:rFonts w:hint="cs"/>
          <w:caps/>
          <w:sz w:val="24"/>
          <w:szCs w:val="24"/>
          <w:u w:val="single"/>
          <w:rtl/>
        </w:rPr>
        <w:t>מר תומר דוידסון - נציג מנהל מקרקעי ישראל בוועדה המחוזית</w:t>
      </w:r>
      <w:r w:rsidR="001E2274">
        <w:rPr>
          <w:rFonts w:hint="cs"/>
          <w:caps/>
          <w:sz w:val="24"/>
          <w:szCs w:val="24"/>
          <w:u w:val="single"/>
          <w:rtl/>
        </w:rPr>
        <w:t>:</w:t>
      </w:r>
    </w:p>
    <w:p w14:paraId="7E379DA1" w14:textId="3D8AA252" w:rsidR="001E2274" w:rsidRDefault="008B1AE9" w:rsidP="008510D5">
      <w:pPr>
        <w:rPr>
          <w:b w:val="0"/>
          <w:bCs w:val="0"/>
          <w:caps/>
          <w:sz w:val="24"/>
          <w:szCs w:val="24"/>
          <w:rtl/>
        </w:rPr>
      </w:pPr>
      <w:r>
        <w:rPr>
          <w:rFonts w:hint="cs"/>
          <w:b w:val="0"/>
          <w:bCs w:val="0"/>
          <w:caps/>
          <w:sz w:val="24"/>
          <w:szCs w:val="24"/>
          <w:rtl/>
        </w:rPr>
        <w:t xml:space="preserve">זה לא אידיאלי </w:t>
      </w:r>
    </w:p>
    <w:p w14:paraId="31472093" w14:textId="77777777" w:rsidR="001E2274" w:rsidRDefault="001E2274" w:rsidP="008510D5">
      <w:pPr>
        <w:rPr>
          <w:b w:val="0"/>
          <w:bCs w:val="0"/>
          <w:caps/>
          <w:sz w:val="24"/>
          <w:szCs w:val="24"/>
          <w:rtl/>
        </w:rPr>
      </w:pPr>
    </w:p>
    <w:p w14:paraId="5A45BBCA" w14:textId="77777777" w:rsidR="001E2274" w:rsidRDefault="003109B2" w:rsidP="008510D5">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7426C23F" w14:textId="39B7C678" w:rsidR="001E2274" w:rsidRDefault="008B1AE9" w:rsidP="008510D5">
      <w:pPr>
        <w:rPr>
          <w:b w:val="0"/>
          <w:bCs w:val="0"/>
          <w:caps/>
          <w:sz w:val="24"/>
          <w:szCs w:val="24"/>
          <w:rtl/>
        </w:rPr>
      </w:pPr>
      <w:r>
        <w:rPr>
          <w:rFonts w:hint="cs"/>
          <w:b w:val="0"/>
          <w:bCs w:val="0"/>
          <w:caps/>
          <w:sz w:val="24"/>
          <w:szCs w:val="24"/>
          <w:rtl/>
        </w:rPr>
        <w:t>... שהוא הציע היא לא טובה</w:t>
      </w:r>
    </w:p>
    <w:p w14:paraId="10B980F2" w14:textId="77777777" w:rsidR="001E2274" w:rsidRDefault="001E2274" w:rsidP="008510D5">
      <w:pPr>
        <w:rPr>
          <w:b w:val="0"/>
          <w:bCs w:val="0"/>
          <w:caps/>
          <w:sz w:val="24"/>
          <w:szCs w:val="24"/>
          <w:rtl/>
        </w:rPr>
      </w:pPr>
    </w:p>
    <w:p w14:paraId="42A6C12E" w14:textId="77777777" w:rsidR="001E2274" w:rsidRDefault="000A3DA6" w:rsidP="008510D5">
      <w:pPr>
        <w:rPr>
          <w:caps/>
          <w:sz w:val="24"/>
          <w:szCs w:val="24"/>
          <w:u w:val="single"/>
          <w:rtl/>
        </w:rPr>
      </w:pPr>
      <w:r w:rsidRPr="000A3DA6">
        <w:rPr>
          <w:rFonts w:hint="cs"/>
          <w:caps/>
          <w:sz w:val="24"/>
          <w:szCs w:val="24"/>
          <w:u w:val="single"/>
          <w:rtl/>
        </w:rPr>
        <w:t>מר תומר דוידסון - נציג מנהל מקרקעי ישראל בוועדה המחוזית</w:t>
      </w:r>
      <w:r w:rsidR="001E2274">
        <w:rPr>
          <w:rFonts w:hint="cs"/>
          <w:caps/>
          <w:sz w:val="24"/>
          <w:szCs w:val="24"/>
          <w:u w:val="single"/>
          <w:rtl/>
        </w:rPr>
        <w:t>:</w:t>
      </w:r>
    </w:p>
    <w:p w14:paraId="343F9F94" w14:textId="40421830" w:rsidR="001E2274" w:rsidRDefault="008B1AE9" w:rsidP="008510D5">
      <w:pPr>
        <w:rPr>
          <w:b w:val="0"/>
          <w:bCs w:val="0"/>
          <w:caps/>
          <w:sz w:val="24"/>
          <w:szCs w:val="24"/>
          <w:rtl/>
        </w:rPr>
      </w:pPr>
      <w:r>
        <w:rPr>
          <w:rFonts w:hint="cs"/>
          <w:b w:val="0"/>
          <w:bCs w:val="0"/>
          <w:caps/>
          <w:sz w:val="24"/>
          <w:szCs w:val="24"/>
          <w:rtl/>
        </w:rPr>
        <w:t>מה?</w:t>
      </w:r>
    </w:p>
    <w:p w14:paraId="379479B7" w14:textId="77777777" w:rsidR="001E2274" w:rsidRDefault="001E2274" w:rsidP="008510D5">
      <w:pPr>
        <w:rPr>
          <w:b w:val="0"/>
          <w:bCs w:val="0"/>
          <w:caps/>
          <w:sz w:val="24"/>
          <w:szCs w:val="24"/>
          <w:rtl/>
        </w:rPr>
      </w:pPr>
    </w:p>
    <w:p w14:paraId="4E34B5AE" w14:textId="77777777" w:rsidR="001E2274" w:rsidRDefault="003109B2" w:rsidP="008510D5">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187EBAA9" w14:textId="124DD017" w:rsidR="001E2274" w:rsidRDefault="008B1AE9" w:rsidP="008510D5">
      <w:pPr>
        <w:rPr>
          <w:b w:val="0"/>
          <w:bCs w:val="0"/>
          <w:caps/>
          <w:sz w:val="24"/>
          <w:szCs w:val="24"/>
          <w:rtl/>
        </w:rPr>
      </w:pPr>
      <w:r>
        <w:rPr>
          <w:rFonts w:hint="cs"/>
          <w:b w:val="0"/>
          <w:bCs w:val="0"/>
          <w:caps/>
          <w:sz w:val="24"/>
          <w:szCs w:val="24"/>
          <w:rtl/>
        </w:rPr>
        <w:t>התוכנית שהוא הציע היא לא טובה</w:t>
      </w:r>
    </w:p>
    <w:p w14:paraId="560E24FD" w14:textId="77777777" w:rsidR="001E2274" w:rsidRDefault="001E2274" w:rsidP="008510D5">
      <w:pPr>
        <w:rPr>
          <w:b w:val="0"/>
          <w:bCs w:val="0"/>
          <w:caps/>
          <w:sz w:val="24"/>
          <w:szCs w:val="24"/>
          <w:rtl/>
        </w:rPr>
      </w:pPr>
    </w:p>
    <w:p w14:paraId="04A11F4A" w14:textId="77777777" w:rsidR="001E2274" w:rsidRDefault="008B1AE9" w:rsidP="008510D5">
      <w:pPr>
        <w:rPr>
          <w:b w:val="0"/>
          <w:bCs w:val="0"/>
          <w:caps/>
          <w:sz w:val="24"/>
          <w:szCs w:val="24"/>
          <w:rtl/>
        </w:rPr>
      </w:pPr>
      <w:r>
        <w:rPr>
          <w:rFonts w:hint="cs"/>
          <w:b w:val="0"/>
          <w:bCs w:val="0"/>
          <w:caps/>
          <w:sz w:val="24"/>
          <w:szCs w:val="24"/>
          <w:rtl/>
        </w:rPr>
        <w:lastRenderedPageBreak/>
        <w:t xml:space="preserve">(מדברים ביחד) </w:t>
      </w:r>
    </w:p>
    <w:p w14:paraId="77ADF0FF" w14:textId="77777777" w:rsidR="001E2274" w:rsidRDefault="001E2274" w:rsidP="008510D5">
      <w:pPr>
        <w:rPr>
          <w:b w:val="0"/>
          <w:bCs w:val="0"/>
          <w:caps/>
          <w:sz w:val="24"/>
          <w:szCs w:val="24"/>
          <w:rtl/>
        </w:rPr>
      </w:pPr>
    </w:p>
    <w:p w14:paraId="1DD3BE55" w14:textId="77777777" w:rsidR="001E2274" w:rsidRDefault="003361D4" w:rsidP="008510D5">
      <w:pPr>
        <w:rPr>
          <w:caps/>
          <w:sz w:val="24"/>
          <w:szCs w:val="24"/>
          <w:u w:val="single"/>
          <w:rtl/>
        </w:rPr>
      </w:pPr>
      <w:r w:rsidRPr="003361D4">
        <w:rPr>
          <w:rFonts w:hint="cs"/>
          <w:caps/>
          <w:sz w:val="24"/>
          <w:szCs w:val="24"/>
          <w:u w:val="single"/>
          <w:rtl/>
        </w:rPr>
        <w:t>עורך דין ניצן בן ארויה - יועץ משפטי לוועדה המחוזית</w:t>
      </w:r>
      <w:r w:rsidR="001E2274">
        <w:rPr>
          <w:rFonts w:hint="cs"/>
          <w:caps/>
          <w:sz w:val="24"/>
          <w:szCs w:val="24"/>
          <w:u w:val="single"/>
          <w:rtl/>
        </w:rPr>
        <w:t>:</w:t>
      </w:r>
    </w:p>
    <w:p w14:paraId="422174C7" w14:textId="572ABE4F" w:rsidR="001E2274" w:rsidRDefault="008B1AE9" w:rsidP="008510D5">
      <w:pPr>
        <w:rPr>
          <w:b w:val="0"/>
          <w:bCs w:val="0"/>
          <w:caps/>
          <w:sz w:val="24"/>
          <w:szCs w:val="24"/>
          <w:rtl/>
        </w:rPr>
      </w:pPr>
      <w:r>
        <w:rPr>
          <w:rFonts w:hint="cs"/>
          <w:b w:val="0"/>
          <w:bCs w:val="0"/>
          <w:caps/>
          <w:sz w:val="24"/>
          <w:szCs w:val="24"/>
          <w:rtl/>
        </w:rPr>
        <w:t>שניה אם יש הוראת גמישות שמאפשרת אנחנו צריכים לדעת איך לנסח את זה</w:t>
      </w:r>
    </w:p>
    <w:p w14:paraId="670366D6" w14:textId="77777777" w:rsidR="001E2274" w:rsidRDefault="001E2274" w:rsidP="008510D5">
      <w:pPr>
        <w:rPr>
          <w:b w:val="0"/>
          <w:bCs w:val="0"/>
          <w:caps/>
          <w:sz w:val="24"/>
          <w:szCs w:val="24"/>
          <w:rtl/>
        </w:rPr>
      </w:pPr>
    </w:p>
    <w:p w14:paraId="3E63C5DB" w14:textId="77777777" w:rsidR="001E2274" w:rsidRDefault="000A3DA6" w:rsidP="008B1AE9">
      <w:pPr>
        <w:rPr>
          <w:caps/>
          <w:sz w:val="24"/>
          <w:szCs w:val="24"/>
          <w:u w:val="single"/>
          <w:rtl/>
        </w:rPr>
      </w:pPr>
      <w:r w:rsidRPr="000A3DA6">
        <w:rPr>
          <w:rFonts w:hint="cs"/>
          <w:caps/>
          <w:sz w:val="24"/>
          <w:szCs w:val="24"/>
          <w:u w:val="single"/>
          <w:rtl/>
        </w:rPr>
        <w:t>מר תומר דוידסון - נציג מנהל מקרקעי ישראל בוועדה המחוזית</w:t>
      </w:r>
      <w:r w:rsidR="001E2274">
        <w:rPr>
          <w:rFonts w:hint="cs"/>
          <w:caps/>
          <w:sz w:val="24"/>
          <w:szCs w:val="24"/>
          <w:u w:val="single"/>
          <w:rtl/>
        </w:rPr>
        <w:t>:</w:t>
      </w:r>
    </w:p>
    <w:p w14:paraId="217E198F" w14:textId="5F39905A" w:rsidR="001E2274" w:rsidRDefault="008B1AE9" w:rsidP="008B1AE9">
      <w:pPr>
        <w:rPr>
          <w:b w:val="0"/>
          <w:bCs w:val="0"/>
          <w:caps/>
          <w:sz w:val="24"/>
          <w:szCs w:val="24"/>
          <w:rtl/>
        </w:rPr>
      </w:pPr>
      <w:r>
        <w:rPr>
          <w:rFonts w:hint="cs"/>
          <w:b w:val="0"/>
          <w:bCs w:val="0"/>
          <w:caps/>
          <w:sz w:val="24"/>
          <w:szCs w:val="24"/>
          <w:rtl/>
        </w:rPr>
        <w:t>יש לך תוכנית יותר טובה? היא הרע במיעוטו היא לא אידיאלית</w:t>
      </w:r>
    </w:p>
    <w:p w14:paraId="088D17DB" w14:textId="77777777" w:rsidR="001E2274" w:rsidRDefault="001E2274" w:rsidP="008B1AE9">
      <w:pPr>
        <w:rPr>
          <w:b w:val="0"/>
          <w:bCs w:val="0"/>
          <w:caps/>
          <w:sz w:val="24"/>
          <w:szCs w:val="24"/>
          <w:rtl/>
        </w:rPr>
      </w:pPr>
    </w:p>
    <w:p w14:paraId="603559BC" w14:textId="77777777" w:rsidR="001E2274" w:rsidRDefault="003109B2" w:rsidP="008B1AE9">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49A5A2A3" w14:textId="14AA3163" w:rsidR="001E2274" w:rsidRDefault="008B1AE9" w:rsidP="008B1AE9">
      <w:pPr>
        <w:rPr>
          <w:b w:val="0"/>
          <w:bCs w:val="0"/>
          <w:caps/>
          <w:sz w:val="24"/>
          <w:szCs w:val="24"/>
          <w:rtl/>
        </w:rPr>
      </w:pPr>
      <w:r>
        <w:rPr>
          <w:rFonts w:hint="cs"/>
          <w:b w:val="0"/>
          <w:bCs w:val="0"/>
          <w:caps/>
          <w:sz w:val="24"/>
          <w:szCs w:val="24"/>
          <w:rtl/>
        </w:rPr>
        <w:t>לא לא לא היא לא טובה</w:t>
      </w:r>
    </w:p>
    <w:p w14:paraId="27D8E68E" w14:textId="77777777" w:rsidR="001E2274" w:rsidRDefault="001E2274" w:rsidP="008B1AE9">
      <w:pPr>
        <w:rPr>
          <w:b w:val="0"/>
          <w:bCs w:val="0"/>
          <w:caps/>
          <w:sz w:val="24"/>
          <w:szCs w:val="24"/>
          <w:rtl/>
        </w:rPr>
      </w:pPr>
    </w:p>
    <w:p w14:paraId="67F00BC9" w14:textId="77777777" w:rsidR="001E2274" w:rsidRDefault="003361D4" w:rsidP="008B1AE9">
      <w:pPr>
        <w:rPr>
          <w:caps/>
          <w:sz w:val="24"/>
          <w:szCs w:val="24"/>
          <w:u w:val="single"/>
          <w:rtl/>
        </w:rPr>
      </w:pPr>
      <w:r w:rsidRPr="003361D4">
        <w:rPr>
          <w:rFonts w:hint="cs"/>
          <w:caps/>
          <w:sz w:val="24"/>
          <w:szCs w:val="24"/>
          <w:u w:val="single"/>
          <w:rtl/>
        </w:rPr>
        <w:t>עורך דין ניצן בן ארויה - יועץ משפטי לוועדה המחוזית</w:t>
      </w:r>
      <w:r w:rsidR="001E2274">
        <w:rPr>
          <w:rFonts w:hint="cs"/>
          <w:caps/>
          <w:sz w:val="24"/>
          <w:szCs w:val="24"/>
          <w:u w:val="single"/>
          <w:rtl/>
        </w:rPr>
        <w:t>:</w:t>
      </w:r>
    </w:p>
    <w:p w14:paraId="72E71F33" w14:textId="79C07907" w:rsidR="001E2274" w:rsidRDefault="008B1AE9" w:rsidP="008B1AE9">
      <w:pPr>
        <w:rPr>
          <w:b w:val="0"/>
          <w:bCs w:val="0"/>
          <w:caps/>
          <w:sz w:val="24"/>
          <w:szCs w:val="24"/>
          <w:rtl/>
        </w:rPr>
      </w:pPr>
      <w:r>
        <w:rPr>
          <w:rFonts w:hint="cs"/>
          <w:b w:val="0"/>
          <w:bCs w:val="0"/>
          <w:caps/>
          <w:sz w:val="24"/>
          <w:szCs w:val="24"/>
          <w:rtl/>
        </w:rPr>
        <w:t>... כי בתוכנית</w:t>
      </w:r>
      <w:r w:rsidR="000F703D">
        <w:rPr>
          <w:rFonts w:hint="cs"/>
          <w:b w:val="0"/>
          <w:bCs w:val="0"/>
          <w:caps/>
          <w:sz w:val="24"/>
          <w:szCs w:val="24"/>
          <w:rtl/>
        </w:rPr>
        <w:t xml:space="preserve"> </w:t>
      </w:r>
      <w:r>
        <w:rPr>
          <w:rFonts w:hint="cs"/>
          <w:b w:val="0"/>
          <w:bCs w:val="0"/>
          <w:caps/>
          <w:sz w:val="24"/>
          <w:szCs w:val="24"/>
          <w:rtl/>
        </w:rPr>
        <w:t>... אני צריך</w:t>
      </w:r>
      <w:r w:rsidR="000F703D">
        <w:rPr>
          <w:rFonts w:hint="cs"/>
          <w:b w:val="0"/>
          <w:bCs w:val="0"/>
          <w:caps/>
          <w:sz w:val="24"/>
          <w:szCs w:val="24"/>
          <w:rtl/>
        </w:rPr>
        <w:t xml:space="preserve"> </w:t>
      </w:r>
      <w:r>
        <w:rPr>
          <w:rFonts w:hint="cs"/>
          <w:b w:val="0"/>
          <w:bCs w:val="0"/>
          <w:caps/>
          <w:sz w:val="24"/>
          <w:szCs w:val="24"/>
          <w:rtl/>
        </w:rPr>
        <w:t>...</w:t>
      </w:r>
    </w:p>
    <w:p w14:paraId="47119FB1" w14:textId="77777777" w:rsidR="001E2274" w:rsidRDefault="001E2274" w:rsidP="008B1AE9">
      <w:pPr>
        <w:rPr>
          <w:b w:val="0"/>
          <w:bCs w:val="0"/>
          <w:caps/>
          <w:sz w:val="24"/>
          <w:szCs w:val="24"/>
          <w:rtl/>
        </w:rPr>
      </w:pPr>
    </w:p>
    <w:p w14:paraId="63EF3C0E" w14:textId="77777777" w:rsidR="001E2274" w:rsidRDefault="003109B2" w:rsidP="008B1AE9">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76D00920" w14:textId="7F00FCCD" w:rsidR="001E2274" w:rsidRDefault="008B1AE9" w:rsidP="008B1AE9">
      <w:pPr>
        <w:rPr>
          <w:b w:val="0"/>
          <w:bCs w:val="0"/>
          <w:caps/>
          <w:sz w:val="24"/>
          <w:szCs w:val="24"/>
          <w:rtl/>
        </w:rPr>
      </w:pPr>
      <w:r>
        <w:rPr>
          <w:rFonts w:hint="cs"/>
          <w:b w:val="0"/>
          <w:bCs w:val="0"/>
          <w:caps/>
          <w:sz w:val="24"/>
          <w:szCs w:val="24"/>
          <w:rtl/>
        </w:rPr>
        <w:t xml:space="preserve">היא לא טובה מבחינה תכנונית אדריכלית ה, ה, </w:t>
      </w:r>
    </w:p>
    <w:p w14:paraId="0A28156E" w14:textId="77777777" w:rsidR="001E2274" w:rsidRDefault="001E2274" w:rsidP="008B1AE9">
      <w:pPr>
        <w:rPr>
          <w:b w:val="0"/>
          <w:bCs w:val="0"/>
          <w:caps/>
          <w:sz w:val="24"/>
          <w:szCs w:val="24"/>
          <w:rtl/>
        </w:rPr>
      </w:pPr>
    </w:p>
    <w:p w14:paraId="06D6A049" w14:textId="77777777" w:rsidR="001E2274" w:rsidRDefault="003361D4" w:rsidP="008B1AE9">
      <w:pPr>
        <w:rPr>
          <w:caps/>
          <w:sz w:val="24"/>
          <w:szCs w:val="24"/>
          <w:u w:val="single"/>
          <w:rtl/>
        </w:rPr>
      </w:pPr>
      <w:r w:rsidRPr="003361D4">
        <w:rPr>
          <w:rFonts w:hint="cs"/>
          <w:caps/>
          <w:sz w:val="24"/>
          <w:szCs w:val="24"/>
          <w:u w:val="single"/>
          <w:rtl/>
        </w:rPr>
        <w:t>עורך דין ניצן בן ארויה - יועץ משפטי לוועדה המחוזית</w:t>
      </w:r>
      <w:r w:rsidR="001E2274">
        <w:rPr>
          <w:rFonts w:hint="cs"/>
          <w:caps/>
          <w:sz w:val="24"/>
          <w:szCs w:val="24"/>
          <w:u w:val="single"/>
          <w:rtl/>
        </w:rPr>
        <w:t>:</w:t>
      </w:r>
    </w:p>
    <w:p w14:paraId="5B34C779" w14:textId="6BDFE164" w:rsidR="001E2274" w:rsidRDefault="008B1AE9" w:rsidP="008B1AE9">
      <w:pPr>
        <w:rPr>
          <w:b w:val="0"/>
          <w:bCs w:val="0"/>
          <w:caps/>
          <w:sz w:val="24"/>
          <w:szCs w:val="24"/>
          <w:rtl/>
        </w:rPr>
      </w:pPr>
      <w:r>
        <w:rPr>
          <w:rFonts w:hint="cs"/>
          <w:b w:val="0"/>
          <w:bCs w:val="0"/>
          <w:caps/>
          <w:sz w:val="24"/>
          <w:szCs w:val="24"/>
          <w:rtl/>
        </w:rPr>
        <w:t xml:space="preserve">אבל אם יש לנו צריך לבדוק את זה כי זה </w:t>
      </w:r>
    </w:p>
    <w:p w14:paraId="3ECAE56B" w14:textId="77777777" w:rsidR="001E2274" w:rsidRDefault="001E2274" w:rsidP="008B1AE9">
      <w:pPr>
        <w:rPr>
          <w:b w:val="0"/>
          <w:bCs w:val="0"/>
          <w:caps/>
          <w:sz w:val="24"/>
          <w:szCs w:val="24"/>
          <w:rtl/>
        </w:rPr>
      </w:pPr>
    </w:p>
    <w:p w14:paraId="2531FB3F" w14:textId="77777777" w:rsidR="001E2274" w:rsidRDefault="003109B2" w:rsidP="008B1AE9">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47E288BB" w14:textId="72CFB3CF" w:rsidR="001E2274" w:rsidRDefault="008B1AE9" w:rsidP="008B1AE9">
      <w:pPr>
        <w:rPr>
          <w:b w:val="0"/>
          <w:bCs w:val="0"/>
          <w:caps/>
          <w:sz w:val="24"/>
          <w:szCs w:val="24"/>
          <w:rtl/>
        </w:rPr>
      </w:pPr>
      <w:r>
        <w:rPr>
          <w:rFonts w:hint="cs"/>
          <w:b w:val="0"/>
          <w:bCs w:val="0"/>
          <w:caps/>
          <w:sz w:val="24"/>
          <w:szCs w:val="24"/>
          <w:rtl/>
        </w:rPr>
        <w:t xml:space="preserve">שטח הפנים מאוד גדול </w:t>
      </w:r>
    </w:p>
    <w:p w14:paraId="08D00627" w14:textId="77777777" w:rsidR="001E2274" w:rsidRDefault="001E2274" w:rsidP="008B1AE9">
      <w:pPr>
        <w:rPr>
          <w:b w:val="0"/>
          <w:bCs w:val="0"/>
          <w:caps/>
          <w:sz w:val="24"/>
          <w:szCs w:val="24"/>
          <w:rtl/>
        </w:rPr>
      </w:pPr>
    </w:p>
    <w:p w14:paraId="1C2A5B87" w14:textId="77777777" w:rsidR="001E2274" w:rsidRDefault="000A5C33" w:rsidP="008B1AE9">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4ACE6538" w14:textId="09805ADC" w:rsidR="001E2274" w:rsidRDefault="008B1AE9" w:rsidP="008B1AE9">
      <w:pPr>
        <w:rPr>
          <w:b w:val="0"/>
          <w:bCs w:val="0"/>
          <w:caps/>
          <w:sz w:val="24"/>
          <w:szCs w:val="24"/>
          <w:rtl/>
        </w:rPr>
      </w:pPr>
      <w:r>
        <w:rPr>
          <w:rFonts w:hint="cs"/>
          <w:b w:val="0"/>
          <w:bCs w:val="0"/>
          <w:caps/>
          <w:sz w:val="24"/>
          <w:szCs w:val="24"/>
          <w:rtl/>
        </w:rPr>
        <w:t xml:space="preserve">(לא ברור) </w:t>
      </w:r>
    </w:p>
    <w:p w14:paraId="2F88B633" w14:textId="77777777" w:rsidR="001E2274" w:rsidRDefault="001E2274" w:rsidP="008B1AE9">
      <w:pPr>
        <w:rPr>
          <w:b w:val="0"/>
          <w:bCs w:val="0"/>
          <w:caps/>
          <w:sz w:val="24"/>
          <w:szCs w:val="24"/>
          <w:rtl/>
        </w:rPr>
      </w:pPr>
    </w:p>
    <w:p w14:paraId="2245D8B2" w14:textId="77777777" w:rsidR="001E2274" w:rsidRDefault="000A3DA6" w:rsidP="008B1AE9">
      <w:pPr>
        <w:rPr>
          <w:caps/>
          <w:sz w:val="24"/>
          <w:szCs w:val="24"/>
          <w:u w:val="single"/>
          <w:rtl/>
        </w:rPr>
      </w:pPr>
      <w:r w:rsidRPr="000A3DA6">
        <w:rPr>
          <w:rFonts w:hint="cs"/>
          <w:caps/>
          <w:sz w:val="24"/>
          <w:szCs w:val="24"/>
          <w:u w:val="single"/>
          <w:rtl/>
        </w:rPr>
        <w:t>מר תומר דוידסון - נציג מנהל מקרקעי ישראל בוועדה המחוזית</w:t>
      </w:r>
      <w:r w:rsidR="001E2274">
        <w:rPr>
          <w:rFonts w:hint="cs"/>
          <w:caps/>
          <w:sz w:val="24"/>
          <w:szCs w:val="24"/>
          <w:u w:val="single"/>
          <w:rtl/>
        </w:rPr>
        <w:t>:</w:t>
      </w:r>
    </w:p>
    <w:p w14:paraId="6295F7A8" w14:textId="200606F6" w:rsidR="001E2274" w:rsidRDefault="008B1AE9" w:rsidP="008B1AE9">
      <w:pPr>
        <w:rPr>
          <w:b w:val="0"/>
          <w:bCs w:val="0"/>
          <w:caps/>
          <w:sz w:val="24"/>
          <w:szCs w:val="24"/>
          <w:rtl/>
        </w:rPr>
      </w:pPr>
      <w:r>
        <w:rPr>
          <w:rFonts w:hint="cs"/>
          <w:b w:val="0"/>
          <w:bCs w:val="0"/>
          <w:caps/>
          <w:sz w:val="24"/>
          <w:szCs w:val="24"/>
          <w:rtl/>
        </w:rPr>
        <w:t>אין לך אפשרות לשחק עם זה</w:t>
      </w:r>
    </w:p>
    <w:p w14:paraId="2AC28690" w14:textId="77777777" w:rsidR="001E2274" w:rsidRDefault="001E2274" w:rsidP="008B1AE9">
      <w:pPr>
        <w:rPr>
          <w:b w:val="0"/>
          <w:bCs w:val="0"/>
          <w:caps/>
          <w:sz w:val="24"/>
          <w:szCs w:val="24"/>
          <w:rtl/>
        </w:rPr>
      </w:pPr>
    </w:p>
    <w:p w14:paraId="748990BE" w14:textId="77777777" w:rsidR="001E2274" w:rsidRDefault="003109B2" w:rsidP="008B1AE9">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7A49F557" w14:textId="6C96E985" w:rsidR="001E2274" w:rsidRDefault="008B1AE9" w:rsidP="008B1AE9">
      <w:pPr>
        <w:rPr>
          <w:b w:val="0"/>
          <w:bCs w:val="0"/>
          <w:caps/>
          <w:sz w:val="24"/>
          <w:szCs w:val="24"/>
          <w:rtl/>
        </w:rPr>
      </w:pPr>
      <w:r>
        <w:rPr>
          <w:rFonts w:hint="cs"/>
          <w:b w:val="0"/>
          <w:bCs w:val="0"/>
          <w:caps/>
          <w:sz w:val="24"/>
          <w:szCs w:val="24"/>
          <w:rtl/>
        </w:rPr>
        <w:t>יש לך מקום</w:t>
      </w:r>
    </w:p>
    <w:p w14:paraId="03B11975" w14:textId="77777777" w:rsidR="001E2274" w:rsidRDefault="001E2274" w:rsidP="008B1AE9">
      <w:pPr>
        <w:rPr>
          <w:b w:val="0"/>
          <w:bCs w:val="0"/>
          <w:caps/>
          <w:sz w:val="24"/>
          <w:szCs w:val="24"/>
          <w:rtl/>
        </w:rPr>
      </w:pPr>
    </w:p>
    <w:p w14:paraId="20D6032A" w14:textId="77777777" w:rsidR="001E2274" w:rsidRDefault="000A3DA6" w:rsidP="008B1AE9">
      <w:pPr>
        <w:rPr>
          <w:caps/>
          <w:sz w:val="24"/>
          <w:szCs w:val="24"/>
          <w:u w:val="single"/>
          <w:rtl/>
        </w:rPr>
      </w:pPr>
      <w:r w:rsidRPr="000A3DA6">
        <w:rPr>
          <w:rFonts w:hint="cs"/>
          <w:caps/>
          <w:sz w:val="24"/>
          <w:szCs w:val="24"/>
          <w:u w:val="single"/>
          <w:rtl/>
        </w:rPr>
        <w:t>מר תומר דוידסון - נציג מנהל מקרקעי ישראל בוועדה המחוזית</w:t>
      </w:r>
      <w:r w:rsidR="001E2274">
        <w:rPr>
          <w:rFonts w:hint="cs"/>
          <w:caps/>
          <w:sz w:val="24"/>
          <w:szCs w:val="24"/>
          <w:u w:val="single"/>
          <w:rtl/>
        </w:rPr>
        <w:t>:</w:t>
      </w:r>
    </w:p>
    <w:p w14:paraId="21A9C2D5" w14:textId="5C82CBEC" w:rsidR="001E2274" w:rsidRDefault="008B1AE9" w:rsidP="008B1AE9">
      <w:pPr>
        <w:rPr>
          <w:b w:val="0"/>
          <w:bCs w:val="0"/>
          <w:caps/>
          <w:sz w:val="24"/>
          <w:szCs w:val="24"/>
          <w:rtl/>
        </w:rPr>
      </w:pPr>
      <w:r>
        <w:rPr>
          <w:rFonts w:hint="cs"/>
          <w:b w:val="0"/>
          <w:bCs w:val="0"/>
          <w:caps/>
          <w:sz w:val="24"/>
          <w:szCs w:val="24"/>
          <w:rtl/>
        </w:rPr>
        <w:t>איך איך?</w:t>
      </w:r>
      <w:r w:rsidR="000F703D">
        <w:rPr>
          <w:rFonts w:hint="cs"/>
          <w:b w:val="0"/>
          <w:bCs w:val="0"/>
          <w:caps/>
          <w:sz w:val="24"/>
          <w:szCs w:val="24"/>
          <w:rtl/>
        </w:rPr>
        <w:t xml:space="preserve"> </w:t>
      </w:r>
    </w:p>
    <w:p w14:paraId="3C2A5A7F" w14:textId="77777777" w:rsidR="001E2274" w:rsidRDefault="001E2274" w:rsidP="008B1AE9">
      <w:pPr>
        <w:rPr>
          <w:b w:val="0"/>
          <w:bCs w:val="0"/>
          <w:caps/>
          <w:sz w:val="24"/>
          <w:szCs w:val="24"/>
          <w:rtl/>
        </w:rPr>
      </w:pPr>
    </w:p>
    <w:p w14:paraId="49C02AEC" w14:textId="77777777" w:rsidR="001E2274" w:rsidRDefault="003109B2" w:rsidP="008B1AE9">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22FE097B" w14:textId="4D442159" w:rsidR="001E2274" w:rsidRDefault="008B1AE9" w:rsidP="008B1AE9">
      <w:pPr>
        <w:rPr>
          <w:b w:val="0"/>
          <w:bCs w:val="0"/>
          <w:caps/>
          <w:sz w:val="24"/>
          <w:szCs w:val="24"/>
          <w:rtl/>
        </w:rPr>
      </w:pPr>
      <w:r>
        <w:rPr>
          <w:rFonts w:hint="cs"/>
          <w:b w:val="0"/>
          <w:bCs w:val="0"/>
          <w:caps/>
          <w:sz w:val="24"/>
          <w:szCs w:val="24"/>
          <w:rtl/>
        </w:rPr>
        <w:t xml:space="preserve">אפילו היית לוקח את אותו דבר שם פה, </w:t>
      </w:r>
    </w:p>
    <w:p w14:paraId="3FDE8E6E" w14:textId="77777777" w:rsidR="001E2274" w:rsidRDefault="001E2274" w:rsidP="008B1AE9">
      <w:pPr>
        <w:rPr>
          <w:b w:val="0"/>
          <w:bCs w:val="0"/>
          <w:caps/>
          <w:sz w:val="24"/>
          <w:szCs w:val="24"/>
          <w:rtl/>
        </w:rPr>
      </w:pPr>
    </w:p>
    <w:p w14:paraId="42A517B3" w14:textId="77777777" w:rsidR="001E2274" w:rsidRDefault="003361D4" w:rsidP="008B1AE9">
      <w:pPr>
        <w:rPr>
          <w:caps/>
          <w:sz w:val="24"/>
          <w:szCs w:val="24"/>
          <w:u w:val="single"/>
          <w:rtl/>
        </w:rPr>
      </w:pPr>
      <w:r w:rsidRPr="003361D4">
        <w:rPr>
          <w:rFonts w:hint="cs"/>
          <w:caps/>
          <w:sz w:val="24"/>
          <w:szCs w:val="24"/>
          <w:u w:val="single"/>
          <w:rtl/>
        </w:rPr>
        <w:t>עורך דין ניצן בן ארויה - יועץ משפטי לוועדה המחוזית</w:t>
      </w:r>
      <w:r w:rsidR="001E2274">
        <w:rPr>
          <w:rFonts w:hint="cs"/>
          <w:caps/>
          <w:sz w:val="24"/>
          <w:szCs w:val="24"/>
          <w:u w:val="single"/>
          <w:rtl/>
        </w:rPr>
        <w:t>:</w:t>
      </w:r>
    </w:p>
    <w:p w14:paraId="4B952477" w14:textId="6C3B8689" w:rsidR="001E2274" w:rsidRDefault="008B1AE9" w:rsidP="008B1AE9">
      <w:pPr>
        <w:rPr>
          <w:b w:val="0"/>
          <w:bCs w:val="0"/>
          <w:caps/>
          <w:sz w:val="24"/>
          <w:szCs w:val="24"/>
          <w:rtl/>
        </w:rPr>
      </w:pPr>
      <w:r>
        <w:rPr>
          <w:rFonts w:hint="cs"/>
          <w:b w:val="0"/>
          <w:bCs w:val="0"/>
          <w:caps/>
          <w:sz w:val="24"/>
          <w:szCs w:val="24"/>
          <w:rtl/>
        </w:rPr>
        <w:t>אבל צריך צריך לראות ש,</w:t>
      </w:r>
      <w:r w:rsidR="000F703D">
        <w:rPr>
          <w:rFonts w:hint="cs"/>
          <w:b w:val="0"/>
          <w:bCs w:val="0"/>
          <w:caps/>
          <w:sz w:val="24"/>
          <w:szCs w:val="24"/>
          <w:rtl/>
        </w:rPr>
        <w:t xml:space="preserve"> </w:t>
      </w:r>
      <w:r>
        <w:rPr>
          <w:rFonts w:hint="cs"/>
          <w:b w:val="0"/>
          <w:bCs w:val="0"/>
          <w:caps/>
          <w:sz w:val="24"/>
          <w:szCs w:val="24"/>
          <w:rtl/>
        </w:rPr>
        <w:t>...</w:t>
      </w:r>
    </w:p>
    <w:p w14:paraId="580AF910" w14:textId="77777777" w:rsidR="001E2274" w:rsidRDefault="001E2274" w:rsidP="008B1AE9">
      <w:pPr>
        <w:rPr>
          <w:b w:val="0"/>
          <w:bCs w:val="0"/>
          <w:caps/>
          <w:sz w:val="24"/>
          <w:szCs w:val="24"/>
          <w:rtl/>
        </w:rPr>
      </w:pPr>
    </w:p>
    <w:p w14:paraId="3D0F866C" w14:textId="77777777" w:rsidR="001E2274" w:rsidRDefault="000A3DA6" w:rsidP="008B1AE9">
      <w:pPr>
        <w:rPr>
          <w:caps/>
          <w:sz w:val="24"/>
          <w:szCs w:val="24"/>
          <w:u w:val="single"/>
          <w:rtl/>
        </w:rPr>
      </w:pPr>
      <w:r w:rsidRPr="000A3DA6">
        <w:rPr>
          <w:rFonts w:hint="cs"/>
          <w:caps/>
          <w:sz w:val="24"/>
          <w:szCs w:val="24"/>
          <w:u w:val="single"/>
          <w:rtl/>
        </w:rPr>
        <w:t>מר תומר דוידסון - נציג מנהל מקרקעי ישראל בוועדה המחוזית</w:t>
      </w:r>
      <w:r w:rsidR="001E2274">
        <w:rPr>
          <w:rFonts w:hint="cs"/>
          <w:caps/>
          <w:sz w:val="24"/>
          <w:szCs w:val="24"/>
          <w:u w:val="single"/>
          <w:rtl/>
        </w:rPr>
        <w:t>:</w:t>
      </w:r>
    </w:p>
    <w:p w14:paraId="504737D6" w14:textId="528B1773" w:rsidR="001E2274" w:rsidRDefault="008B1AE9" w:rsidP="008B1AE9">
      <w:pPr>
        <w:rPr>
          <w:b w:val="0"/>
          <w:bCs w:val="0"/>
          <w:caps/>
          <w:sz w:val="24"/>
          <w:szCs w:val="24"/>
          <w:rtl/>
        </w:rPr>
      </w:pPr>
      <w:r>
        <w:rPr>
          <w:rFonts w:hint="cs"/>
          <w:b w:val="0"/>
          <w:bCs w:val="0"/>
          <w:caps/>
          <w:sz w:val="24"/>
          <w:szCs w:val="24"/>
          <w:rtl/>
        </w:rPr>
        <w:t>מה, את בדרך לאן?</w:t>
      </w:r>
    </w:p>
    <w:p w14:paraId="3801B241" w14:textId="77777777" w:rsidR="001E2274" w:rsidRDefault="001E2274" w:rsidP="008B1AE9">
      <w:pPr>
        <w:rPr>
          <w:b w:val="0"/>
          <w:bCs w:val="0"/>
          <w:caps/>
          <w:sz w:val="24"/>
          <w:szCs w:val="24"/>
          <w:rtl/>
        </w:rPr>
      </w:pPr>
    </w:p>
    <w:p w14:paraId="2304FD1D" w14:textId="77777777" w:rsidR="001E2274" w:rsidRDefault="003361D4" w:rsidP="008B1AE9">
      <w:pPr>
        <w:rPr>
          <w:caps/>
          <w:sz w:val="24"/>
          <w:szCs w:val="24"/>
          <w:u w:val="single"/>
          <w:rtl/>
        </w:rPr>
      </w:pPr>
      <w:r w:rsidRPr="003361D4">
        <w:rPr>
          <w:rFonts w:hint="cs"/>
          <w:caps/>
          <w:sz w:val="24"/>
          <w:szCs w:val="24"/>
          <w:u w:val="single"/>
          <w:rtl/>
        </w:rPr>
        <w:t>עורך דין ניצן בן ארויה - יועץ משפטי לוועדה המחוזית</w:t>
      </w:r>
      <w:r w:rsidR="001E2274">
        <w:rPr>
          <w:rFonts w:hint="cs"/>
          <w:caps/>
          <w:sz w:val="24"/>
          <w:szCs w:val="24"/>
          <w:u w:val="single"/>
          <w:rtl/>
        </w:rPr>
        <w:t>:</w:t>
      </w:r>
    </w:p>
    <w:p w14:paraId="72AD1D84" w14:textId="17A4A970" w:rsidR="001E2274" w:rsidRDefault="008B1AE9" w:rsidP="008B1AE9">
      <w:pPr>
        <w:rPr>
          <w:b w:val="0"/>
          <w:bCs w:val="0"/>
          <w:caps/>
          <w:sz w:val="24"/>
          <w:szCs w:val="24"/>
          <w:rtl/>
        </w:rPr>
      </w:pPr>
      <w:r>
        <w:rPr>
          <w:rFonts w:hint="cs"/>
          <w:b w:val="0"/>
          <w:bCs w:val="0"/>
          <w:caps/>
          <w:sz w:val="24"/>
          <w:szCs w:val="24"/>
          <w:rtl/>
        </w:rPr>
        <w:t>... נותנת לנו אפשרות ...</w:t>
      </w:r>
    </w:p>
    <w:p w14:paraId="3420407B" w14:textId="77777777" w:rsidR="001E2274" w:rsidRDefault="001E2274" w:rsidP="008B1AE9">
      <w:pPr>
        <w:rPr>
          <w:b w:val="0"/>
          <w:bCs w:val="0"/>
          <w:caps/>
          <w:sz w:val="24"/>
          <w:szCs w:val="24"/>
          <w:rtl/>
        </w:rPr>
      </w:pPr>
    </w:p>
    <w:p w14:paraId="6BD3A211" w14:textId="77777777" w:rsidR="001E2274" w:rsidRDefault="00E5536A" w:rsidP="008B1AE9">
      <w:pPr>
        <w:rPr>
          <w:caps/>
          <w:sz w:val="24"/>
          <w:szCs w:val="24"/>
          <w:u w:val="single"/>
          <w:rtl/>
        </w:rPr>
      </w:pPr>
      <w:r w:rsidRPr="00E5536A">
        <w:rPr>
          <w:rFonts w:hint="cs"/>
          <w:caps/>
          <w:sz w:val="24"/>
          <w:szCs w:val="24"/>
          <w:u w:val="single"/>
          <w:rtl/>
        </w:rPr>
        <w:t>גב</w:t>
      </w:r>
      <w:r w:rsidRPr="00E5536A">
        <w:rPr>
          <w:caps/>
          <w:sz w:val="24"/>
          <w:szCs w:val="24"/>
          <w:u w:val="single"/>
          <w:rtl/>
        </w:rPr>
        <w:t>'</w:t>
      </w:r>
      <w:r w:rsidRPr="00E5536A">
        <w:rPr>
          <w:rFonts w:hint="cs"/>
          <w:caps/>
          <w:sz w:val="24"/>
          <w:szCs w:val="24"/>
          <w:u w:val="single"/>
          <w:rtl/>
        </w:rPr>
        <w:t xml:space="preserve"> רוני גרניט - נציגת משרד הבריאות בוועדה המחוזית</w:t>
      </w:r>
      <w:r w:rsidR="001E2274">
        <w:rPr>
          <w:rFonts w:hint="cs"/>
          <w:caps/>
          <w:sz w:val="24"/>
          <w:szCs w:val="24"/>
          <w:u w:val="single"/>
          <w:rtl/>
        </w:rPr>
        <w:t>:</w:t>
      </w:r>
    </w:p>
    <w:p w14:paraId="02D6D322" w14:textId="116F09B2" w:rsidR="001E2274" w:rsidRDefault="00DB76EF" w:rsidP="008B1AE9">
      <w:pPr>
        <w:rPr>
          <w:b w:val="0"/>
          <w:bCs w:val="0"/>
          <w:caps/>
          <w:sz w:val="24"/>
          <w:szCs w:val="24"/>
          <w:rtl/>
        </w:rPr>
      </w:pPr>
      <w:r>
        <w:rPr>
          <w:rFonts w:hint="cs"/>
          <w:b w:val="0"/>
          <w:bCs w:val="0"/>
          <w:caps/>
          <w:sz w:val="24"/>
          <w:szCs w:val="24"/>
          <w:rtl/>
        </w:rPr>
        <w:lastRenderedPageBreak/>
        <w:t xml:space="preserve">... על הכביש </w:t>
      </w:r>
    </w:p>
    <w:p w14:paraId="5456727E" w14:textId="77777777" w:rsidR="001E2274" w:rsidRDefault="001E2274" w:rsidP="008B1AE9">
      <w:pPr>
        <w:rPr>
          <w:b w:val="0"/>
          <w:bCs w:val="0"/>
          <w:caps/>
          <w:sz w:val="24"/>
          <w:szCs w:val="24"/>
          <w:rtl/>
        </w:rPr>
      </w:pPr>
    </w:p>
    <w:p w14:paraId="0081D4B4" w14:textId="77777777" w:rsidR="001E2274" w:rsidRDefault="000A3DA6" w:rsidP="008B1AE9">
      <w:pPr>
        <w:rPr>
          <w:caps/>
          <w:sz w:val="24"/>
          <w:szCs w:val="24"/>
          <w:u w:val="single"/>
          <w:rtl/>
        </w:rPr>
      </w:pPr>
      <w:r w:rsidRPr="000A3DA6">
        <w:rPr>
          <w:rFonts w:hint="cs"/>
          <w:caps/>
          <w:sz w:val="24"/>
          <w:szCs w:val="24"/>
          <w:u w:val="single"/>
          <w:rtl/>
        </w:rPr>
        <w:t>מר תומר דוידסון - נציג מנהל מקרקעי ישראל בוועדה המחוזית</w:t>
      </w:r>
      <w:r w:rsidR="001E2274">
        <w:rPr>
          <w:rFonts w:hint="cs"/>
          <w:caps/>
          <w:sz w:val="24"/>
          <w:szCs w:val="24"/>
          <w:u w:val="single"/>
          <w:rtl/>
        </w:rPr>
        <w:t>:</w:t>
      </w:r>
    </w:p>
    <w:p w14:paraId="72E3BE0E" w14:textId="30FD4D0E" w:rsidR="001E2274" w:rsidRDefault="00DB76EF" w:rsidP="008B1AE9">
      <w:pPr>
        <w:rPr>
          <w:b w:val="0"/>
          <w:bCs w:val="0"/>
          <w:caps/>
          <w:sz w:val="24"/>
          <w:szCs w:val="24"/>
          <w:rtl/>
        </w:rPr>
      </w:pPr>
      <w:r>
        <w:rPr>
          <w:rFonts w:hint="cs"/>
          <w:b w:val="0"/>
          <w:bCs w:val="0"/>
          <w:caps/>
          <w:sz w:val="24"/>
          <w:szCs w:val="24"/>
          <w:rtl/>
        </w:rPr>
        <w:t xml:space="preserve">אין לך יש לך את הכביש את נצמדת לכביש מצד אחד, לקו הבניין של ארבע אחד שתיים, אין לך איך לשחק שם </w:t>
      </w:r>
    </w:p>
    <w:p w14:paraId="13733460" w14:textId="77777777" w:rsidR="001E2274" w:rsidRDefault="001E2274" w:rsidP="008B1AE9">
      <w:pPr>
        <w:rPr>
          <w:b w:val="0"/>
          <w:bCs w:val="0"/>
          <w:caps/>
          <w:sz w:val="24"/>
          <w:szCs w:val="24"/>
          <w:rtl/>
        </w:rPr>
      </w:pPr>
    </w:p>
    <w:p w14:paraId="449388DA" w14:textId="77777777" w:rsidR="001E2274" w:rsidRDefault="003109B2" w:rsidP="008B1AE9">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06577EA6" w14:textId="0FC99CDD" w:rsidR="001E2274" w:rsidRDefault="00DB76EF" w:rsidP="008B1AE9">
      <w:pPr>
        <w:rPr>
          <w:b w:val="0"/>
          <w:bCs w:val="0"/>
          <w:caps/>
          <w:sz w:val="24"/>
          <w:szCs w:val="24"/>
          <w:rtl/>
        </w:rPr>
      </w:pPr>
      <w:r>
        <w:rPr>
          <w:rFonts w:hint="cs"/>
          <w:b w:val="0"/>
          <w:bCs w:val="0"/>
          <w:caps/>
          <w:sz w:val="24"/>
          <w:szCs w:val="24"/>
          <w:rtl/>
        </w:rPr>
        <w:t>לא, יש לך אפשרות לשחק</w:t>
      </w:r>
    </w:p>
    <w:p w14:paraId="45AD103B" w14:textId="77777777" w:rsidR="001E2274" w:rsidRDefault="001E2274" w:rsidP="008B1AE9">
      <w:pPr>
        <w:rPr>
          <w:b w:val="0"/>
          <w:bCs w:val="0"/>
          <w:caps/>
          <w:sz w:val="24"/>
          <w:szCs w:val="24"/>
          <w:rtl/>
        </w:rPr>
      </w:pPr>
    </w:p>
    <w:p w14:paraId="7766B5E8" w14:textId="77777777" w:rsidR="001E2274" w:rsidRDefault="000A3DA6" w:rsidP="008B1AE9">
      <w:pPr>
        <w:rPr>
          <w:caps/>
          <w:sz w:val="24"/>
          <w:szCs w:val="24"/>
          <w:u w:val="single"/>
          <w:rtl/>
        </w:rPr>
      </w:pPr>
      <w:r w:rsidRPr="000A3DA6">
        <w:rPr>
          <w:rFonts w:hint="cs"/>
          <w:caps/>
          <w:sz w:val="24"/>
          <w:szCs w:val="24"/>
          <w:u w:val="single"/>
          <w:rtl/>
        </w:rPr>
        <w:t>מר תומר דוידסון - נציג מנהל מקרקעי ישראל בוועדה המחוזית</w:t>
      </w:r>
      <w:r w:rsidR="001E2274">
        <w:rPr>
          <w:rFonts w:hint="cs"/>
          <w:caps/>
          <w:sz w:val="24"/>
          <w:szCs w:val="24"/>
          <w:u w:val="single"/>
          <w:rtl/>
        </w:rPr>
        <w:t>:</w:t>
      </w:r>
    </w:p>
    <w:p w14:paraId="0459CEEC" w14:textId="6AF5EBDF" w:rsidR="001E2274" w:rsidRDefault="00DB76EF" w:rsidP="008B1AE9">
      <w:pPr>
        <w:rPr>
          <w:b w:val="0"/>
          <w:bCs w:val="0"/>
          <w:caps/>
          <w:sz w:val="24"/>
          <w:szCs w:val="24"/>
          <w:rtl/>
        </w:rPr>
      </w:pPr>
      <w:r>
        <w:rPr>
          <w:rFonts w:hint="cs"/>
          <w:b w:val="0"/>
          <w:bCs w:val="0"/>
          <w:caps/>
          <w:sz w:val="24"/>
          <w:szCs w:val="24"/>
          <w:rtl/>
        </w:rPr>
        <w:t xml:space="preserve">לא </w:t>
      </w:r>
    </w:p>
    <w:p w14:paraId="1B547A9B" w14:textId="77777777" w:rsidR="001E2274" w:rsidRDefault="001E2274" w:rsidP="008B1AE9">
      <w:pPr>
        <w:rPr>
          <w:b w:val="0"/>
          <w:bCs w:val="0"/>
          <w:caps/>
          <w:sz w:val="24"/>
          <w:szCs w:val="24"/>
          <w:rtl/>
        </w:rPr>
      </w:pPr>
    </w:p>
    <w:p w14:paraId="2E52D4C4" w14:textId="77777777" w:rsidR="001E2274" w:rsidRDefault="003109B2" w:rsidP="008B1AE9">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58869703" w14:textId="3A5D74B3" w:rsidR="001E2274" w:rsidRDefault="00DB76EF" w:rsidP="008B1AE9">
      <w:pPr>
        <w:rPr>
          <w:b w:val="0"/>
          <w:bCs w:val="0"/>
          <w:caps/>
          <w:sz w:val="24"/>
          <w:szCs w:val="24"/>
          <w:rtl/>
        </w:rPr>
      </w:pPr>
      <w:r>
        <w:rPr>
          <w:rFonts w:hint="cs"/>
          <w:b w:val="0"/>
          <w:bCs w:val="0"/>
          <w:caps/>
          <w:sz w:val="24"/>
          <w:szCs w:val="24"/>
          <w:rtl/>
        </w:rPr>
        <w:t>יש לך את ה, את המגרש חניה היום</w:t>
      </w:r>
    </w:p>
    <w:p w14:paraId="12F0579D" w14:textId="77777777" w:rsidR="001E2274" w:rsidRDefault="001E2274" w:rsidP="008B1AE9">
      <w:pPr>
        <w:rPr>
          <w:b w:val="0"/>
          <w:bCs w:val="0"/>
          <w:caps/>
          <w:sz w:val="24"/>
          <w:szCs w:val="24"/>
          <w:rtl/>
        </w:rPr>
      </w:pPr>
    </w:p>
    <w:p w14:paraId="6AFDF37E" w14:textId="77777777" w:rsidR="001E2274" w:rsidRDefault="000A3DA6" w:rsidP="008B1AE9">
      <w:pPr>
        <w:rPr>
          <w:caps/>
          <w:sz w:val="24"/>
          <w:szCs w:val="24"/>
          <w:u w:val="single"/>
          <w:rtl/>
        </w:rPr>
      </w:pPr>
      <w:r w:rsidRPr="000A3DA6">
        <w:rPr>
          <w:rFonts w:hint="cs"/>
          <w:caps/>
          <w:sz w:val="24"/>
          <w:szCs w:val="24"/>
          <w:u w:val="single"/>
          <w:rtl/>
        </w:rPr>
        <w:t>מר תומר דוידסון - נציג מנהל מקרקעי ישראל בוועדה המחוזית</w:t>
      </w:r>
      <w:r w:rsidR="001E2274">
        <w:rPr>
          <w:rFonts w:hint="cs"/>
          <w:caps/>
          <w:sz w:val="24"/>
          <w:szCs w:val="24"/>
          <w:u w:val="single"/>
          <w:rtl/>
        </w:rPr>
        <w:t>:</w:t>
      </w:r>
    </w:p>
    <w:p w14:paraId="0BA29CB2" w14:textId="3AB91F99" w:rsidR="001E2274" w:rsidRDefault="00DB76EF" w:rsidP="008B1AE9">
      <w:pPr>
        <w:rPr>
          <w:b w:val="0"/>
          <w:bCs w:val="0"/>
          <w:caps/>
          <w:sz w:val="24"/>
          <w:szCs w:val="24"/>
          <w:rtl/>
        </w:rPr>
      </w:pPr>
      <w:r>
        <w:rPr>
          <w:rFonts w:hint="cs"/>
          <w:b w:val="0"/>
          <w:bCs w:val="0"/>
          <w:caps/>
          <w:sz w:val="24"/>
          <w:szCs w:val="24"/>
          <w:rtl/>
        </w:rPr>
        <w:t>הם על הם בונים עכשיו על המגרש חניה</w:t>
      </w:r>
    </w:p>
    <w:p w14:paraId="295DEA91" w14:textId="77777777" w:rsidR="001E2274" w:rsidRDefault="001E2274" w:rsidP="008B1AE9">
      <w:pPr>
        <w:rPr>
          <w:b w:val="0"/>
          <w:bCs w:val="0"/>
          <w:caps/>
          <w:sz w:val="24"/>
          <w:szCs w:val="24"/>
          <w:rtl/>
        </w:rPr>
      </w:pPr>
    </w:p>
    <w:p w14:paraId="7765E520" w14:textId="77777777" w:rsidR="001E2274" w:rsidRDefault="003109B2" w:rsidP="008B1AE9">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7A69571A" w14:textId="2B730A7B" w:rsidR="001E2274" w:rsidRDefault="00DB76EF" w:rsidP="008B1AE9">
      <w:pPr>
        <w:rPr>
          <w:b w:val="0"/>
          <w:bCs w:val="0"/>
          <w:caps/>
          <w:sz w:val="24"/>
          <w:szCs w:val="24"/>
          <w:rtl/>
        </w:rPr>
      </w:pPr>
      <w:r>
        <w:rPr>
          <w:rFonts w:hint="cs"/>
          <w:b w:val="0"/>
          <w:bCs w:val="0"/>
          <w:caps/>
          <w:sz w:val="24"/>
          <w:szCs w:val="24"/>
          <w:rtl/>
        </w:rPr>
        <w:t xml:space="preserve">לא זהו לא לא הם בונים טיפה והם מתפרשים </w:t>
      </w:r>
    </w:p>
    <w:p w14:paraId="12FC8FED" w14:textId="77777777" w:rsidR="001E2274" w:rsidRDefault="001E2274" w:rsidP="008B1AE9">
      <w:pPr>
        <w:rPr>
          <w:b w:val="0"/>
          <w:bCs w:val="0"/>
          <w:caps/>
          <w:sz w:val="24"/>
          <w:szCs w:val="24"/>
          <w:rtl/>
        </w:rPr>
      </w:pPr>
    </w:p>
    <w:p w14:paraId="672AD61B" w14:textId="77777777" w:rsidR="001E2274" w:rsidRDefault="000A3DA6" w:rsidP="008B1AE9">
      <w:pPr>
        <w:rPr>
          <w:caps/>
          <w:sz w:val="24"/>
          <w:szCs w:val="24"/>
          <w:u w:val="single"/>
          <w:rtl/>
        </w:rPr>
      </w:pPr>
      <w:r w:rsidRPr="000A3DA6">
        <w:rPr>
          <w:rFonts w:hint="cs"/>
          <w:caps/>
          <w:sz w:val="24"/>
          <w:szCs w:val="24"/>
          <w:u w:val="single"/>
          <w:rtl/>
        </w:rPr>
        <w:t>מר תומר דוידסון - נציג מנהל מקרקעי ישראל בוועדה המחוזית</w:t>
      </w:r>
      <w:r w:rsidR="001E2274">
        <w:rPr>
          <w:rFonts w:hint="cs"/>
          <w:caps/>
          <w:sz w:val="24"/>
          <w:szCs w:val="24"/>
          <w:u w:val="single"/>
          <w:rtl/>
        </w:rPr>
        <w:t>:</w:t>
      </w:r>
    </w:p>
    <w:p w14:paraId="687F1440" w14:textId="1B13F1AA" w:rsidR="001E2274" w:rsidRDefault="00DB76EF" w:rsidP="008B1AE9">
      <w:pPr>
        <w:rPr>
          <w:b w:val="0"/>
          <w:bCs w:val="0"/>
          <w:caps/>
          <w:sz w:val="24"/>
          <w:szCs w:val="24"/>
          <w:rtl/>
        </w:rPr>
      </w:pPr>
      <w:r>
        <w:rPr>
          <w:rFonts w:hint="cs"/>
          <w:b w:val="0"/>
          <w:bCs w:val="0"/>
          <w:caps/>
          <w:sz w:val="24"/>
          <w:szCs w:val="24"/>
          <w:rtl/>
        </w:rPr>
        <w:t>הם בונים על המגרש חניה</w:t>
      </w:r>
      <w:r w:rsidR="000F703D">
        <w:rPr>
          <w:rFonts w:hint="cs"/>
          <w:b w:val="0"/>
          <w:bCs w:val="0"/>
          <w:caps/>
          <w:sz w:val="24"/>
          <w:szCs w:val="24"/>
          <w:rtl/>
        </w:rPr>
        <w:t xml:space="preserve"> </w:t>
      </w:r>
      <w:r>
        <w:rPr>
          <w:rFonts w:hint="cs"/>
          <w:b w:val="0"/>
          <w:bCs w:val="0"/>
          <w:caps/>
          <w:sz w:val="24"/>
          <w:szCs w:val="24"/>
          <w:rtl/>
        </w:rPr>
        <w:t>...</w:t>
      </w:r>
    </w:p>
    <w:p w14:paraId="7E2A2301" w14:textId="77777777" w:rsidR="001E2274" w:rsidRDefault="001E2274" w:rsidP="008B1AE9">
      <w:pPr>
        <w:rPr>
          <w:b w:val="0"/>
          <w:bCs w:val="0"/>
          <w:caps/>
          <w:sz w:val="24"/>
          <w:szCs w:val="24"/>
          <w:rtl/>
        </w:rPr>
      </w:pPr>
    </w:p>
    <w:p w14:paraId="31A2109D" w14:textId="77777777" w:rsidR="001E2274" w:rsidRDefault="00DB76EF" w:rsidP="008B1AE9">
      <w:pPr>
        <w:rPr>
          <w:b w:val="0"/>
          <w:bCs w:val="0"/>
          <w:caps/>
          <w:sz w:val="24"/>
          <w:szCs w:val="24"/>
          <w:rtl/>
        </w:rPr>
      </w:pPr>
      <w:r>
        <w:rPr>
          <w:rFonts w:hint="cs"/>
          <w:b w:val="0"/>
          <w:bCs w:val="0"/>
          <w:caps/>
          <w:sz w:val="24"/>
          <w:szCs w:val="24"/>
          <w:rtl/>
        </w:rPr>
        <w:t>(מדברים ביחד)</w:t>
      </w:r>
    </w:p>
    <w:p w14:paraId="318DC823" w14:textId="77777777" w:rsidR="001E2274" w:rsidRDefault="001E2274" w:rsidP="008B1AE9">
      <w:pPr>
        <w:rPr>
          <w:b w:val="0"/>
          <w:bCs w:val="0"/>
          <w:caps/>
          <w:sz w:val="24"/>
          <w:szCs w:val="24"/>
          <w:rtl/>
        </w:rPr>
      </w:pPr>
    </w:p>
    <w:p w14:paraId="3EF4F14F" w14:textId="77777777" w:rsidR="001E2274" w:rsidRDefault="000A3DA6" w:rsidP="008B1AE9">
      <w:pPr>
        <w:rPr>
          <w:caps/>
          <w:sz w:val="24"/>
          <w:szCs w:val="24"/>
          <w:u w:val="single"/>
          <w:rtl/>
        </w:rPr>
      </w:pPr>
      <w:r w:rsidRPr="000A3DA6">
        <w:rPr>
          <w:rFonts w:hint="cs"/>
          <w:caps/>
          <w:sz w:val="24"/>
          <w:szCs w:val="24"/>
          <w:u w:val="single"/>
          <w:rtl/>
        </w:rPr>
        <w:t>מר תומר דוידסון - נציג מנהל מקרקעי ישראל בוועדה המחוזית</w:t>
      </w:r>
      <w:r w:rsidR="001E2274">
        <w:rPr>
          <w:rFonts w:hint="cs"/>
          <w:caps/>
          <w:sz w:val="24"/>
          <w:szCs w:val="24"/>
          <w:u w:val="single"/>
          <w:rtl/>
        </w:rPr>
        <w:t>:</w:t>
      </w:r>
    </w:p>
    <w:p w14:paraId="5F974BDE" w14:textId="7164B15B" w:rsidR="001E2274" w:rsidRDefault="00DB76EF" w:rsidP="008B1AE9">
      <w:pPr>
        <w:rPr>
          <w:b w:val="0"/>
          <w:bCs w:val="0"/>
          <w:caps/>
          <w:sz w:val="24"/>
          <w:szCs w:val="24"/>
          <w:rtl/>
        </w:rPr>
      </w:pPr>
      <w:r>
        <w:rPr>
          <w:rFonts w:hint="cs"/>
          <w:b w:val="0"/>
          <w:bCs w:val="0"/>
          <w:caps/>
          <w:sz w:val="24"/>
          <w:szCs w:val="24"/>
          <w:rtl/>
        </w:rPr>
        <w:t xml:space="preserve">הם בונים על המגרש חניה </w:t>
      </w:r>
    </w:p>
    <w:p w14:paraId="2743BA69" w14:textId="77777777" w:rsidR="001E2274" w:rsidRDefault="001E2274" w:rsidP="008B1AE9">
      <w:pPr>
        <w:rPr>
          <w:b w:val="0"/>
          <w:bCs w:val="0"/>
          <w:caps/>
          <w:sz w:val="24"/>
          <w:szCs w:val="24"/>
          <w:rtl/>
        </w:rPr>
      </w:pPr>
    </w:p>
    <w:p w14:paraId="326052D2" w14:textId="77777777" w:rsidR="001E2274" w:rsidRDefault="003109B2" w:rsidP="008B1AE9">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77AC4E75" w14:textId="55DA4A46" w:rsidR="001E2274" w:rsidRDefault="00DB76EF" w:rsidP="008B1AE9">
      <w:pPr>
        <w:rPr>
          <w:b w:val="0"/>
          <w:bCs w:val="0"/>
          <w:caps/>
          <w:sz w:val="24"/>
          <w:szCs w:val="24"/>
          <w:rtl/>
        </w:rPr>
      </w:pPr>
      <w:r>
        <w:rPr>
          <w:rFonts w:hint="cs"/>
          <w:b w:val="0"/>
          <w:bCs w:val="0"/>
          <w:caps/>
          <w:sz w:val="24"/>
          <w:szCs w:val="24"/>
          <w:rtl/>
        </w:rPr>
        <w:t>חצי</w:t>
      </w:r>
    </w:p>
    <w:p w14:paraId="6C5323DC" w14:textId="77777777" w:rsidR="001E2274" w:rsidRDefault="001E2274" w:rsidP="008B1AE9">
      <w:pPr>
        <w:rPr>
          <w:b w:val="0"/>
          <w:bCs w:val="0"/>
          <w:caps/>
          <w:sz w:val="24"/>
          <w:szCs w:val="24"/>
          <w:rtl/>
        </w:rPr>
      </w:pPr>
    </w:p>
    <w:p w14:paraId="64EF81C4" w14:textId="77777777" w:rsidR="001E2274" w:rsidRDefault="000A3DA6" w:rsidP="008B1AE9">
      <w:pPr>
        <w:rPr>
          <w:caps/>
          <w:sz w:val="24"/>
          <w:szCs w:val="24"/>
          <w:u w:val="single"/>
          <w:rtl/>
        </w:rPr>
      </w:pPr>
      <w:r w:rsidRPr="000A3DA6">
        <w:rPr>
          <w:rFonts w:hint="cs"/>
          <w:caps/>
          <w:sz w:val="24"/>
          <w:szCs w:val="24"/>
          <w:u w:val="single"/>
          <w:rtl/>
        </w:rPr>
        <w:t>מר תומר דוידסון - נציג מנהל מקרקעי ישראל בוועדה המחוזית</w:t>
      </w:r>
      <w:r w:rsidR="001E2274">
        <w:rPr>
          <w:rFonts w:hint="cs"/>
          <w:caps/>
          <w:sz w:val="24"/>
          <w:szCs w:val="24"/>
          <w:u w:val="single"/>
          <w:rtl/>
        </w:rPr>
        <w:t>:</w:t>
      </w:r>
    </w:p>
    <w:p w14:paraId="70EA2A02" w14:textId="345611A4" w:rsidR="001E2274" w:rsidRDefault="00DB76EF" w:rsidP="008B1AE9">
      <w:pPr>
        <w:rPr>
          <w:b w:val="0"/>
          <w:bCs w:val="0"/>
          <w:caps/>
          <w:sz w:val="24"/>
          <w:szCs w:val="24"/>
          <w:rtl/>
        </w:rPr>
      </w:pPr>
      <w:r>
        <w:rPr>
          <w:rFonts w:hint="cs"/>
          <w:b w:val="0"/>
          <w:bCs w:val="0"/>
          <w:caps/>
          <w:sz w:val="24"/>
          <w:szCs w:val="24"/>
          <w:rtl/>
        </w:rPr>
        <w:t>לא לא לא הם בונים על</w:t>
      </w:r>
      <w:r w:rsidR="000F703D">
        <w:rPr>
          <w:rFonts w:hint="cs"/>
          <w:b w:val="0"/>
          <w:bCs w:val="0"/>
          <w:caps/>
          <w:sz w:val="24"/>
          <w:szCs w:val="24"/>
          <w:rtl/>
        </w:rPr>
        <w:t xml:space="preserve"> </w:t>
      </w:r>
      <w:r>
        <w:rPr>
          <w:rFonts w:hint="cs"/>
          <w:b w:val="0"/>
          <w:bCs w:val="0"/>
          <w:caps/>
          <w:sz w:val="24"/>
          <w:szCs w:val="24"/>
          <w:rtl/>
        </w:rPr>
        <w:t>...</w:t>
      </w:r>
    </w:p>
    <w:p w14:paraId="4C93A755" w14:textId="77777777" w:rsidR="001E2274" w:rsidRDefault="001E2274" w:rsidP="008B1AE9">
      <w:pPr>
        <w:rPr>
          <w:b w:val="0"/>
          <w:bCs w:val="0"/>
          <w:caps/>
          <w:sz w:val="24"/>
          <w:szCs w:val="24"/>
          <w:rtl/>
        </w:rPr>
      </w:pPr>
    </w:p>
    <w:p w14:paraId="0F4CB3DC" w14:textId="77777777" w:rsidR="001E2274" w:rsidRDefault="003109B2" w:rsidP="008B1AE9">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74E24AD9" w14:textId="53521717" w:rsidR="001E2274" w:rsidRDefault="00DB76EF" w:rsidP="008B1AE9">
      <w:pPr>
        <w:rPr>
          <w:b w:val="0"/>
          <w:bCs w:val="0"/>
          <w:caps/>
          <w:sz w:val="24"/>
          <w:szCs w:val="24"/>
          <w:rtl/>
        </w:rPr>
      </w:pPr>
      <w:r>
        <w:rPr>
          <w:rFonts w:hint="cs"/>
          <w:b w:val="0"/>
          <w:bCs w:val="0"/>
          <w:caps/>
          <w:sz w:val="24"/>
          <w:szCs w:val="24"/>
          <w:rtl/>
        </w:rPr>
        <w:t>אני לא קיבלתי</w:t>
      </w:r>
      <w:r w:rsidR="000F703D">
        <w:rPr>
          <w:rFonts w:hint="cs"/>
          <w:b w:val="0"/>
          <w:bCs w:val="0"/>
          <w:caps/>
          <w:sz w:val="24"/>
          <w:szCs w:val="24"/>
          <w:rtl/>
        </w:rPr>
        <w:t xml:space="preserve"> </w:t>
      </w:r>
      <w:r>
        <w:rPr>
          <w:rFonts w:hint="cs"/>
          <w:b w:val="0"/>
          <w:bCs w:val="0"/>
          <w:caps/>
          <w:sz w:val="24"/>
          <w:szCs w:val="24"/>
          <w:rtl/>
        </w:rPr>
        <w:t>...</w:t>
      </w:r>
    </w:p>
    <w:p w14:paraId="57873DD2" w14:textId="77777777" w:rsidR="001E2274" w:rsidRDefault="001E2274" w:rsidP="008B1AE9">
      <w:pPr>
        <w:rPr>
          <w:b w:val="0"/>
          <w:bCs w:val="0"/>
          <w:caps/>
          <w:sz w:val="24"/>
          <w:szCs w:val="24"/>
          <w:rtl/>
        </w:rPr>
      </w:pPr>
    </w:p>
    <w:p w14:paraId="753DA4A7" w14:textId="77777777" w:rsidR="001E2274" w:rsidRDefault="000A5C33" w:rsidP="008B1AE9">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4065A588" w14:textId="0C9CC4FC" w:rsidR="001E2274" w:rsidRDefault="00DB76EF" w:rsidP="008B1AE9">
      <w:pPr>
        <w:rPr>
          <w:b w:val="0"/>
          <w:bCs w:val="0"/>
          <w:caps/>
          <w:sz w:val="24"/>
          <w:szCs w:val="24"/>
          <w:rtl/>
        </w:rPr>
      </w:pPr>
      <w:r>
        <w:rPr>
          <w:rFonts w:hint="cs"/>
          <w:b w:val="0"/>
          <w:bCs w:val="0"/>
          <w:caps/>
          <w:sz w:val="24"/>
          <w:szCs w:val="24"/>
          <w:rtl/>
        </w:rPr>
        <w:t>למה למה חמישים</w:t>
      </w:r>
      <w:r w:rsidR="000F703D">
        <w:rPr>
          <w:rFonts w:hint="cs"/>
          <w:b w:val="0"/>
          <w:bCs w:val="0"/>
          <w:caps/>
          <w:sz w:val="24"/>
          <w:szCs w:val="24"/>
          <w:rtl/>
        </w:rPr>
        <w:t xml:space="preserve"> </w:t>
      </w:r>
      <w:r>
        <w:rPr>
          <w:rFonts w:hint="cs"/>
          <w:b w:val="0"/>
          <w:bCs w:val="0"/>
          <w:caps/>
          <w:sz w:val="24"/>
          <w:szCs w:val="24"/>
          <w:rtl/>
        </w:rPr>
        <w:t>...</w:t>
      </w:r>
    </w:p>
    <w:p w14:paraId="7A5B883D" w14:textId="77777777" w:rsidR="001E2274" w:rsidRDefault="001E2274" w:rsidP="008B1AE9">
      <w:pPr>
        <w:rPr>
          <w:b w:val="0"/>
          <w:bCs w:val="0"/>
          <w:caps/>
          <w:sz w:val="24"/>
          <w:szCs w:val="24"/>
          <w:rtl/>
        </w:rPr>
      </w:pPr>
    </w:p>
    <w:p w14:paraId="049C19F5" w14:textId="77777777" w:rsidR="001E2274" w:rsidRDefault="000A3DA6" w:rsidP="008B1AE9">
      <w:pPr>
        <w:rPr>
          <w:caps/>
          <w:sz w:val="24"/>
          <w:szCs w:val="24"/>
          <w:u w:val="single"/>
          <w:rtl/>
        </w:rPr>
      </w:pPr>
      <w:r w:rsidRPr="000A3DA6">
        <w:rPr>
          <w:rFonts w:hint="cs"/>
          <w:caps/>
          <w:sz w:val="24"/>
          <w:szCs w:val="24"/>
          <w:u w:val="single"/>
          <w:rtl/>
        </w:rPr>
        <w:t>מר תומר דוידסון - נציג מנהל מקרקעי ישראל בוועדה המחוזית</w:t>
      </w:r>
      <w:r w:rsidR="001E2274">
        <w:rPr>
          <w:rFonts w:hint="cs"/>
          <w:caps/>
          <w:sz w:val="24"/>
          <w:szCs w:val="24"/>
          <w:u w:val="single"/>
          <w:rtl/>
        </w:rPr>
        <w:t>:</w:t>
      </w:r>
    </w:p>
    <w:p w14:paraId="49CCA2FC" w14:textId="58E281D8" w:rsidR="001E2274" w:rsidRDefault="00DB76EF" w:rsidP="008B1AE9">
      <w:pPr>
        <w:rPr>
          <w:b w:val="0"/>
          <w:bCs w:val="0"/>
          <w:caps/>
          <w:sz w:val="24"/>
          <w:szCs w:val="24"/>
          <w:rtl/>
        </w:rPr>
      </w:pPr>
      <w:r>
        <w:rPr>
          <w:rFonts w:hint="cs"/>
          <w:b w:val="0"/>
          <w:bCs w:val="0"/>
          <w:caps/>
          <w:sz w:val="24"/>
          <w:szCs w:val="24"/>
          <w:rtl/>
        </w:rPr>
        <w:t xml:space="preserve">הם בונים שניה הם בונים לא אני חושב ש, </w:t>
      </w:r>
    </w:p>
    <w:p w14:paraId="24867C08" w14:textId="77777777" w:rsidR="001E2274" w:rsidRDefault="001E2274" w:rsidP="008B1AE9">
      <w:pPr>
        <w:rPr>
          <w:b w:val="0"/>
          <w:bCs w:val="0"/>
          <w:caps/>
          <w:sz w:val="24"/>
          <w:szCs w:val="24"/>
          <w:rtl/>
        </w:rPr>
      </w:pPr>
    </w:p>
    <w:p w14:paraId="561B401F" w14:textId="77777777" w:rsidR="001E2274" w:rsidRDefault="00FC27D6" w:rsidP="008B1AE9">
      <w:pPr>
        <w:rPr>
          <w:caps/>
          <w:sz w:val="24"/>
          <w:szCs w:val="24"/>
          <w:u w:val="single"/>
          <w:rtl/>
        </w:rPr>
      </w:pPr>
      <w:r w:rsidRPr="00FC27D6">
        <w:rPr>
          <w:rFonts w:hint="cs"/>
          <w:caps/>
          <w:sz w:val="24"/>
          <w:szCs w:val="24"/>
          <w:u w:val="single"/>
          <w:rtl/>
        </w:rPr>
        <w:t>מר ליאור רגב - נציג לשכת התכנון</w:t>
      </w:r>
      <w:r w:rsidR="001E2274">
        <w:rPr>
          <w:rFonts w:hint="cs"/>
          <w:caps/>
          <w:sz w:val="24"/>
          <w:szCs w:val="24"/>
          <w:u w:val="single"/>
          <w:rtl/>
        </w:rPr>
        <w:t>:</w:t>
      </w:r>
    </w:p>
    <w:p w14:paraId="28849AC9" w14:textId="739C815A" w:rsidR="001E2274" w:rsidRDefault="00DB76EF" w:rsidP="008B1AE9">
      <w:pPr>
        <w:rPr>
          <w:b w:val="0"/>
          <w:bCs w:val="0"/>
          <w:caps/>
          <w:sz w:val="24"/>
          <w:szCs w:val="24"/>
          <w:rtl/>
        </w:rPr>
      </w:pPr>
      <w:r>
        <w:rPr>
          <w:rFonts w:hint="cs"/>
          <w:b w:val="0"/>
          <w:bCs w:val="0"/>
          <w:caps/>
          <w:sz w:val="24"/>
          <w:szCs w:val="24"/>
          <w:rtl/>
        </w:rPr>
        <w:t xml:space="preserve">זה זה כבר (לא ברור) </w:t>
      </w:r>
    </w:p>
    <w:p w14:paraId="5650F9B9" w14:textId="77777777" w:rsidR="001E2274" w:rsidRDefault="001E2274" w:rsidP="008B1AE9">
      <w:pPr>
        <w:rPr>
          <w:b w:val="0"/>
          <w:bCs w:val="0"/>
          <w:caps/>
          <w:sz w:val="24"/>
          <w:szCs w:val="24"/>
          <w:rtl/>
        </w:rPr>
      </w:pPr>
    </w:p>
    <w:p w14:paraId="04AB85F2" w14:textId="77777777" w:rsidR="001E2274" w:rsidRDefault="000A3DA6" w:rsidP="008B1AE9">
      <w:pPr>
        <w:rPr>
          <w:caps/>
          <w:sz w:val="24"/>
          <w:szCs w:val="24"/>
          <w:u w:val="single"/>
          <w:rtl/>
        </w:rPr>
      </w:pPr>
      <w:r w:rsidRPr="000A3DA6">
        <w:rPr>
          <w:rFonts w:hint="cs"/>
          <w:caps/>
          <w:sz w:val="24"/>
          <w:szCs w:val="24"/>
          <w:u w:val="single"/>
          <w:rtl/>
        </w:rPr>
        <w:t>מר תומר דוידסון - נציג מנהל מקרקעי ישראל בוועדה המחוזית</w:t>
      </w:r>
      <w:r w:rsidR="001E2274">
        <w:rPr>
          <w:rFonts w:hint="cs"/>
          <w:caps/>
          <w:sz w:val="24"/>
          <w:szCs w:val="24"/>
          <w:u w:val="single"/>
          <w:rtl/>
        </w:rPr>
        <w:t>:</w:t>
      </w:r>
    </w:p>
    <w:p w14:paraId="18A9EA76" w14:textId="6E77CAC9" w:rsidR="001E2274" w:rsidRDefault="00DB76EF" w:rsidP="008B1AE9">
      <w:pPr>
        <w:rPr>
          <w:b w:val="0"/>
          <w:bCs w:val="0"/>
          <w:caps/>
          <w:sz w:val="24"/>
          <w:szCs w:val="24"/>
          <w:rtl/>
        </w:rPr>
      </w:pPr>
      <w:r>
        <w:rPr>
          <w:rFonts w:hint="cs"/>
          <w:b w:val="0"/>
          <w:bCs w:val="0"/>
          <w:caps/>
          <w:sz w:val="24"/>
          <w:szCs w:val="24"/>
          <w:rtl/>
        </w:rPr>
        <w:t>לא אין לי את זה פה ... אם אדון ליאור יואיל בטובו להחזיר ...</w:t>
      </w:r>
    </w:p>
    <w:p w14:paraId="7B891E99" w14:textId="77777777" w:rsidR="001E2274" w:rsidRDefault="001E2274" w:rsidP="008B1AE9">
      <w:pPr>
        <w:rPr>
          <w:b w:val="0"/>
          <w:bCs w:val="0"/>
          <w:caps/>
          <w:sz w:val="24"/>
          <w:szCs w:val="24"/>
          <w:rtl/>
        </w:rPr>
      </w:pPr>
    </w:p>
    <w:p w14:paraId="48C4E67B" w14:textId="77777777" w:rsidR="001E2274" w:rsidRDefault="003109B2" w:rsidP="00DB76EF">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04236B31" w14:textId="433E5162" w:rsidR="001E2274" w:rsidRDefault="00DB76EF" w:rsidP="00DB76EF">
      <w:pPr>
        <w:rPr>
          <w:b w:val="0"/>
          <w:bCs w:val="0"/>
          <w:caps/>
          <w:sz w:val="24"/>
          <w:szCs w:val="24"/>
          <w:rtl/>
        </w:rPr>
      </w:pPr>
      <w:r>
        <w:rPr>
          <w:rFonts w:hint="cs"/>
          <w:b w:val="0"/>
          <w:bCs w:val="0"/>
          <w:caps/>
          <w:sz w:val="24"/>
          <w:szCs w:val="24"/>
          <w:rtl/>
        </w:rPr>
        <w:t>ליאור הם הציגו עוד חלופות חוץ מהחלופת ריש, עם שטח פנים ענקית?</w:t>
      </w:r>
    </w:p>
    <w:p w14:paraId="5667BF1A" w14:textId="77777777" w:rsidR="001E2274" w:rsidRDefault="001E2274" w:rsidP="00DB76EF">
      <w:pPr>
        <w:rPr>
          <w:b w:val="0"/>
          <w:bCs w:val="0"/>
          <w:caps/>
          <w:sz w:val="24"/>
          <w:szCs w:val="24"/>
          <w:rtl/>
        </w:rPr>
      </w:pPr>
    </w:p>
    <w:p w14:paraId="35245DE3" w14:textId="77777777" w:rsidR="001E2274" w:rsidRDefault="00FC27D6" w:rsidP="00DB76EF">
      <w:pPr>
        <w:rPr>
          <w:caps/>
          <w:sz w:val="24"/>
          <w:szCs w:val="24"/>
          <w:u w:val="single"/>
          <w:rtl/>
        </w:rPr>
      </w:pPr>
      <w:r w:rsidRPr="00FC27D6">
        <w:rPr>
          <w:rFonts w:hint="cs"/>
          <w:caps/>
          <w:sz w:val="24"/>
          <w:szCs w:val="24"/>
          <w:u w:val="single"/>
          <w:rtl/>
        </w:rPr>
        <w:t>מר ליאור רגב - נציג לשכת התכנון</w:t>
      </w:r>
      <w:r w:rsidR="001E2274">
        <w:rPr>
          <w:rFonts w:hint="cs"/>
          <w:caps/>
          <w:sz w:val="24"/>
          <w:szCs w:val="24"/>
          <w:u w:val="single"/>
          <w:rtl/>
        </w:rPr>
        <w:t>:</w:t>
      </w:r>
    </w:p>
    <w:p w14:paraId="4980AE01" w14:textId="44CADA45" w:rsidR="001E2274" w:rsidRDefault="00DB76EF" w:rsidP="00DB76EF">
      <w:pPr>
        <w:rPr>
          <w:b w:val="0"/>
          <w:bCs w:val="0"/>
          <w:caps/>
          <w:sz w:val="24"/>
          <w:szCs w:val="24"/>
          <w:rtl/>
        </w:rPr>
      </w:pPr>
      <w:r>
        <w:rPr>
          <w:rFonts w:hint="cs"/>
          <w:b w:val="0"/>
          <w:bCs w:val="0"/>
          <w:caps/>
          <w:sz w:val="24"/>
          <w:szCs w:val="24"/>
          <w:rtl/>
        </w:rPr>
        <w:t xml:space="preserve">שניה </w:t>
      </w:r>
    </w:p>
    <w:p w14:paraId="651B3B75" w14:textId="77777777" w:rsidR="001E2274" w:rsidRDefault="001E2274" w:rsidP="00DB76EF">
      <w:pPr>
        <w:rPr>
          <w:b w:val="0"/>
          <w:bCs w:val="0"/>
          <w:caps/>
          <w:sz w:val="24"/>
          <w:szCs w:val="24"/>
          <w:rtl/>
        </w:rPr>
      </w:pPr>
    </w:p>
    <w:p w14:paraId="6315C65B" w14:textId="77777777" w:rsidR="001E2274" w:rsidRDefault="003109B2" w:rsidP="00DB76EF">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7C596BAF" w14:textId="4F32989E" w:rsidR="001E2274" w:rsidRDefault="00DB76EF" w:rsidP="00DB76EF">
      <w:pPr>
        <w:rPr>
          <w:b w:val="0"/>
          <w:bCs w:val="0"/>
          <w:caps/>
          <w:sz w:val="24"/>
          <w:szCs w:val="24"/>
          <w:rtl/>
        </w:rPr>
      </w:pPr>
      <w:r>
        <w:rPr>
          <w:rFonts w:hint="cs"/>
          <w:b w:val="0"/>
          <w:bCs w:val="0"/>
          <w:caps/>
          <w:sz w:val="24"/>
          <w:szCs w:val="24"/>
          <w:rtl/>
        </w:rPr>
        <w:t xml:space="preserve">כי אנחנו לא ראינו חלופות אחרות בואו </w:t>
      </w:r>
    </w:p>
    <w:p w14:paraId="60C4F0BC" w14:textId="77777777" w:rsidR="001E2274" w:rsidRDefault="001E2274" w:rsidP="00DB76EF">
      <w:pPr>
        <w:rPr>
          <w:b w:val="0"/>
          <w:bCs w:val="0"/>
          <w:caps/>
          <w:sz w:val="24"/>
          <w:szCs w:val="24"/>
          <w:rtl/>
        </w:rPr>
      </w:pPr>
    </w:p>
    <w:p w14:paraId="7BBC0861" w14:textId="77777777" w:rsidR="001E2274" w:rsidRDefault="00FC27D6" w:rsidP="00DB76EF">
      <w:pPr>
        <w:rPr>
          <w:caps/>
          <w:sz w:val="24"/>
          <w:szCs w:val="24"/>
          <w:u w:val="single"/>
          <w:rtl/>
        </w:rPr>
      </w:pPr>
      <w:r w:rsidRPr="00FC27D6">
        <w:rPr>
          <w:rFonts w:hint="cs"/>
          <w:caps/>
          <w:sz w:val="24"/>
          <w:szCs w:val="24"/>
          <w:u w:val="single"/>
          <w:rtl/>
        </w:rPr>
        <w:t>מר ליאור רגב - נציג לשכת התכנון</w:t>
      </w:r>
      <w:r w:rsidR="001E2274">
        <w:rPr>
          <w:rFonts w:hint="cs"/>
          <w:caps/>
          <w:sz w:val="24"/>
          <w:szCs w:val="24"/>
          <w:u w:val="single"/>
          <w:rtl/>
        </w:rPr>
        <w:t>:</w:t>
      </w:r>
    </w:p>
    <w:p w14:paraId="3F33041A" w14:textId="55676C8C" w:rsidR="001E2274" w:rsidRDefault="00DB76EF" w:rsidP="00DB76EF">
      <w:pPr>
        <w:rPr>
          <w:b w:val="0"/>
          <w:bCs w:val="0"/>
          <w:caps/>
          <w:sz w:val="24"/>
          <w:szCs w:val="24"/>
          <w:rtl/>
        </w:rPr>
      </w:pPr>
      <w:r>
        <w:rPr>
          <w:rFonts w:hint="cs"/>
          <w:b w:val="0"/>
          <w:bCs w:val="0"/>
          <w:caps/>
          <w:sz w:val="24"/>
          <w:szCs w:val="24"/>
          <w:rtl/>
        </w:rPr>
        <w:t>תכף רגע פה</w:t>
      </w:r>
    </w:p>
    <w:p w14:paraId="7E545873" w14:textId="77777777" w:rsidR="001E2274" w:rsidRDefault="001E2274" w:rsidP="00DB76EF">
      <w:pPr>
        <w:rPr>
          <w:b w:val="0"/>
          <w:bCs w:val="0"/>
          <w:caps/>
          <w:sz w:val="24"/>
          <w:szCs w:val="24"/>
          <w:rtl/>
        </w:rPr>
      </w:pPr>
    </w:p>
    <w:p w14:paraId="78D6E6A0" w14:textId="77777777" w:rsidR="001E2274" w:rsidRDefault="003109B2" w:rsidP="00DB76EF">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7D4BE48C" w14:textId="779A630D" w:rsidR="001E2274" w:rsidRDefault="00DB76EF" w:rsidP="00DB76EF">
      <w:pPr>
        <w:rPr>
          <w:b w:val="0"/>
          <w:bCs w:val="0"/>
          <w:caps/>
          <w:sz w:val="24"/>
          <w:szCs w:val="24"/>
          <w:rtl/>
        </w:rPr>
      </w:pPr>
      <w:r>
        <w:rPr>
          <w:rFonts w:hint="cs"/>
          <w:b w:val="0"/>
          <w:bCs w:val="0"/>
          <w:caps/>
          <w:sz w:val="24"/>
          <w:szCs w:val="24"/>
          <w:rtl/>
        </w:rPr>
        <w:t>או שיציגו</w:t>
      </w:r>
    </w:p>
    <w:p w14:paraId="04D23329" w14:textId="77777777" w:rsidR="001E2274" w:rsidRDefault="001E2274" w:rsidP="00DB76EF">
      <w:pPr>
        <w:rPr>
          <w:b w:val="0"/>
          <w:bCs w:val="0"/>
          <w:caps/>
          <w:sz w:val="24"/>
          <w:szCs w:val="24"/>
          <w:rtl/>
        </w:rPr>
      </w:pPr>
    </w:p>
    <w:p w14:paraId="1601DDB7" w14:textId="77777777" w:rsidR="001E2274" w:rsidRDefault="00FC27D6" w:rsidP="00DB76EF">
      <w:pPr>
        <w:rPr>
          <w:caps/>
          <w:sz w:val="24"/>
          <w:szCs w:val="24"/>
          <w:u w:val="single"/>
          <w:rtl/>
        </w:rPr>
      </w:pPr>
      <w:r w:rsidRPr="00FC27D6">
        <w:rPr>
          <w:rFonts w:hint="cs"/>
          <w:caps/>
          <w:sz w:val="24"/>
          <w:szCs w:val="24"/>
          <w:u w:val="single"/>
          <w:rtl/>
        </w:rPr>
        <w:t>מר ליאור רגב - נציג לשכת התכנון</w:t>
      </w:r>
      <w:r w:rsidR="001E2274">
        <w:rPr>
          <w:rFonts w:hint="cs"/>
          <w:caps/>
          <w:sz w:val="24"/>
          <w:szCs w:val="24"/>
          <w:u w:val="single"/>
          <w:rtl/>
        </w:rPr>
        <w:t>:</w:t>
      </w:r>
    </w:p>
    <w:p w14:paraId="1F5E33E9" w14:textId="675A8088" w:rsidR="001E2274" w:rsidRDefault="00DB76EF" w:rsidP="00DB76EF">
      <w:pPr>
        <w:rPr>
          <w:b w:val="0"/>
          <w:bCs w:val="0"/>
          <w:caps/>
          <w:sz w:val="24"/>
          <w:szCs w:val="24"/>
          <w:rtl/>
        </w:rPr>
      </w:pPr>
      <w:r>
        <w:rPr>
          <w:rFonts w:hint="cs"/>
          <w:b w:val="0"/>
          <w:bCs w:val="0"/>
          <w:caps/>
          <w:sz w:val="24"/>
          <w:szCs w:val="24"/>
          <w:rtl/>
        </w:rPr>
        <w:t xml:space="preserve">... ניצן זה אמרנו שזה </w:t>
      </w:r>
    </w:p>
    <w:p w14:paraId="0F015748" w14:textId="77777777" w:rsidR="001E2274" w:rsidRDefault="001E2274" w:rsidP="00DB76EF">
      <w:pPr>
        <w:rPr>
          <w:b w:val="0"/>
          <w:bCs w:val="0"/>
          <w:caps/>
          <w:sz w:val="24"/>
          <w:szCs w:val="24"/>
          <w:rtl/>
        </w:rPr>
      </w:pPr>
    </w:p>
    <w:p w14:paraId="79F55A0A" w14:textId="77777777" w:rsidR="001E2274" w:rsidRDefault="003361D4" w:rsidP="00DB76EF">
      <w:pPr>
        <w:rPr>
          <w:caps/>
          <w:sz w:val="24"/>
          <w:szCs w:val="24"/>
          <w:u w:val="single"/>
          <w:rtl/>
        </w:rPr>
      </w:pPr>
      <w:r w:rsidRPr="003361D4">
        <w:rPr>
          <w:rFonts w:hint="cs"/>
          <w:caps/>
          <w:sz w:val="24"/>
          <w:szCs w:val="24"/>
          <w:u w:val="single"/>
          <w:rtl/>
        </w:rPr>
        <w:t>עורך דין ניצן בן ארויה - יועץ משפטי לוועדה המחוזית</w:t>
      </w:r>
      <w:r w:rsidR="001E2274">
        <w:rPr>
          <w:rFonts w:hint="cs"/>
          <w:caps/>
          <w:sz w:val="24"/>
          <w:szCs w:val="24"/>
          <w:u w:val="single"/>
          <w:rtl/>
        </w:rPr>
        <w:t>:</w:t>
      </w:r>
    </w:p>
    <w:p w14:paraId="51B0855E" w14:textId="60A37611" w:rsidR="001E2274" w:rsidRDefault="00DB76EF" w:rsidP="00DB76EF">
      <w:pPr>
        <w:rPr>
          <w:b w:val="0"/>
          <w:bCs w:val="0"/>
          <w:caps/>
          <w:sz w:val="24"/>
          <w:szCs w:val="24"/>
          <w:rtl/>
        </w:rPr>
      </w:pPr>
      <w:r>
        <w:rPr>
          <w:rFonts w:hint="cs"/>
          <w:b w:val="0"/>
          <w:bCs w:val="0"/>
          <w:caps/>
          <w:sz w:val="24"/>
          <w:szCs w:val="24"/>
          <w:rtl/>
        </w:rPr>
        <w:t>נחל משני לא?</w:t>
      </w:r>
    </w:p>
    <w:p w14:paraId="417E1F27" w14:textId="77777777" w:rsidR="001E2274" w:rsidRDefault="001E2274" w:rsidP="00DB76EF">
      <w:pPr>
        <w:rPr>
          <w:b w:val="0"/>
          <w:bCs w:val="0"/>
          <w:caps/>
          <w:sz w:val="24"/>
          <w:szCs w:val="24"/>
          <w:rtl/>
        </w:rPr>
      </w:pPr>
    </w:p>
    <w:p w14:paraId="227783DF" w14:textId="77777777" w:rsidR="001E2274" w:rsidRDefault="00FC27D6" w:rsidP="00DB76EF">
      <w:pPr>
        <w:rPr>
          <w:caps/>
          <w:sz w:val="24"/>
          <w:szCs w:val="24"/>
          <w:u w:val="single"/>
          <w:rtl/>
        </w:rPr>
      </w:pPr>
      <w:r w:rsidRPr="00FC27D6">
        <w:rPr>
          <w:rFonts w:hint="cs"/>
          <w:caps/>
          <w:sz w:val="24"/>
          <w:szCs w:val="24"/>
          <w:u w:val="single"/>
          <w:rtl/>
        </w:rPr>
        <w:t>מר ליאור רגב - נציג לשכת התכנון</w:t>
      </w:r>
      <w:r w:rsidR="001E2274">
        <w:rPr>
          <w:rFonts w:hint="cs"/>
          <w:caps/>
          <w:sz w:val="24"/>
          <w:szCs w:val="24"/>
          <w:u w:val="single"/>
          <w:rtl/>
        </w:rPr>
        <w:t>:</w:t>
      </w:r>
    </w:p>
    <w:p w14:paraId="1673B24D" w14:textId="548C391A" w:rsidR="001E2274" w:rsidRDefault="00DB76EF" w:rsidP="00DB76EF">
      <w:pPr>
        <w:rPr>
          <w:b w:val="0"/>
          <w:bCs w:val="0"/>
          <w:caps/>
          <w:sz w:val="24"/>
          <w:szCs w:val="24"/>
          <w:rtl/>
        </w:rPr>
      </w:pPr>
      <w:r>
        <w:rPr>
          <w:rFonts w:hint="cs"/>
          <w:b w:val="0"/>
          <w:bCs w:val="0"/>
          <w:caps/>
          <w:sz w:val="24"/>
          <w:szCs w:val="24"/>
          <w:rtl/>
        </w:rPr>
        <w:t>כן זה נחל משני</w:t>
      </w:r>
    </w:p>
    <w:p w14:paraId="1E7DE546" w14:textId="77777777" w:rsidR="001E2274" w:rsidRDefault="001E2274" w:rsidP="00DB76EF">
      <w:pPr>
        <w:rPr>
          <w:b w:val="0"/>
          <w:bCs w:val="0"/>
          <w:caps/>
          <w:sz w:val="24"/>
          <w:szCs w:val="24"/>
          <w:rtl/>
        </w:rPr>
      </w:pPr>
    </w:p>
    <w:p w14:paraId="5F25C872" w14:textId="77777777" w:rsidR="001E2274" w:rsidRDefault="003109B2" w:rsidP="00DB76EF">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54F448B6" w14:textId="5E0ACB4A" w:rsidR="001E2274" w:rsidRDefault="00DB76EF" w:rsidP="00DB76EF">
      <w:pPr>
        <w:rPr>
          <w:b w:val="0"/>
          <w:bCs w:val="0"/>
          <w:caps/>
          <w:sz w:val="24"/>
          <w:szCs w:val="24"/>
          <w:rtl/>
        </w:rPr>
      </w:pPr>
      <w:r>
        <w:rPr>
          <w:rFonts w:hint="cs"/>
          <w:b w:val="0"/>
          <w:bCs w:val="0"/>
          <w:caps/>
          <w:sz w:val="24"/>
          <w:szCs w:val="24"/>
          <w:rtl/>
        </w:rPr>
        <w:t xml:space="preserve">נחל משני חמישים מטר </w:t>
      </w:r>
    </w:p>
    <w:p w14:paraId="5ED17A8E" w14:textId="77777777" w:rsidR="001E2274" w:rsidRDefault="001E2274" w:rsidP="00DB76EF">
      <w:pPr>
        <w:rPr>
          <w:b w:val="0"/>
          <w:bCs w:val="0"/>
          <w:caps/>
          <w:sz w:val="24"/>
          <w:szCs w:val="24"/>
          <w:rtl/>
        </w:rPr>
      </w:pPr>
    </w:p>
    <w:p w14:paraId="3BF29A0C" w14:textId="77777777" w:rsidR="001E2274" w:rsidRDefault="003361D4" w:rsidP="00DB76EF">
      <w:pPr>
        <w:rPr>
          <w:caps/>
          <w:sz w:val="24"/>
          <w:szCs w:val="24"/>
          <w:u w:val="single"/>
          <w:rtl/>
        </w:rPr>
      </w:pPr>
      <w:r w:rsidRPr="003361D4">
        <w:rPr>
          <w:rFonts w:hint="cs"/>
          <w:caps/>
          <w:sz w:val="24"/>
          <w:szCs w:val="24"/>
          <w:u w:val="single"/>
          <w:rtl/>
        </w:rPr>
        <w:t>עורך דין ניצן בן ארויה - יועץ משפטי לוועדה המחוזית</w:t>
      </w:r>
      <w:r w:rsidR="001E2274">
        <w:rPr>
          <w:rFonts w:hint="cs"/>
          <w:caps/>
          <w:sz w:val="24"/>
          <w:szCs w:val="24"/>
          <w:u w:val="single"/>
          <w:rtl/>
        </w:rPr>
        <w:t>:</w:t>
      </w:r>
    </w:p>
    <w:p w14:paraId="0711A5F2" w14:textId="4787B334" w:rsidR="001E2274" w:rsidRDefault="00DB76EF" w:rsidP="00DB76EF">
      <w:pPr>
        <w:rPr>
          <w:b w:val="0"/>
          <w:bCs w:val="0"/>
          <w:caps/>
          <w:sz w:val="24"/>
          <w:szCs w:val="24"/>
          <w:rtl/>
        </w:rPr>
      </w:pPr>
      <w:r>
        <w:rPr>
          <w:rFonts w:hint="cs"/>
          <w:b w:val="0"/>
          <w:bCs w:val="0"/>
          <w:caps/>
          <w:sz w:val="24"/>
          <w:szCs w:val="24"/>
          <w:rtl/>
        </w:rPr>
        <w:t>רגע חכי אני מחפש את ההקלות</w:t>
      </w:r>
    </w:p>
    <w:p w14:paraId="25578868" w14:textId="77777777" w:rsidR="001E2274" w:rsidRDefault="001E2274" w:rsidP="00DB76EF">
      <w:pPr>
        <w:rPr>
          <w:b w:val="0"/>
          <w:bCs w:val="0"/>
          <w:caps/>
          <w:sz w:val="24"/>
          <w:szCs w:val="24"/>
          <w:rtl/>
        </w:rPr>
      </w:pPr>
    </w:p>
    <w:p w14:paraId="2EC1D381" w14:textId="77777777" w:rsidR="001E2274" w:rsidRDefault="00FC27D6" w:rsidP="00DB76EF">
      <w:pPr>
        <w:rPr>
          <w:caps/>
          <w:sz w:val="24"/>
          <w:szCs w:val="24"/>
          <w:u w:val="single"/>
          <w:rtl/>
        </w:rPr>
      </w:pPr>
      <w:r w:rsidRPr="00FC27D6">
        <w:rPr>
          <w:rFonts w:hint="cs"/>
          <w:caps/>
          <w:sz w:val="24"/>
          <w:szCs w:val="24"/>
          <w:u w:val="single"/>
          <w:rtl/>
        </w:rPr>
        <w:t>מר ליאור רגב - נציג לשכת התכנון</w:t>
      </w:r>
      <w:r w:rsidR="001E2274">
        <w:rPr>
          <w:rFonts w:hint="cs"/>
          <w:caps/>
          <w:sz w:val="24"/>
          <w:szCs w:val="24"/>
          <w:u w:val="single"/>
          <w:rtl/>
        </w:rPr>
        <w:t>:</w:t>
      </w:r>
    </w:p>
    <w:p w14:paraId="1D481358" w14:textId="650C9520" w:rsidR="001E2274" w:rsidRDefault="00DB76EF" w:rsidP="00DB76EF">
      <w:pPr>
        <w:rPr>
          <w:b w:val="0"/>
          <w:bCs w:val="0"/>
          <w:caps/>
          <w:sz w:val="24"/>
          <w:szCs w:val="24"/>
          <w:rtl/>
        </w:rPr>
      </w:pPr>
      <w:r>
        <w:rPr>
          <w:rFonts w:hint="cs"/>
          <w:b w:val="0"/>
          <w:bCs w:val="0"/>
          <w:caps/>
          <w:sz w:val="24"/>
          <w:szCs w:val="24"/>
          <w:rtl/>
        </w:rPr>
        <w:t>רגע הנה אני נותן לך זה</w:t>
      </w:r>
      <w:r w:rsidR="000F703D">
        <w:rPr>
          <w:rFonts w:hint="cs"/>
          <w:b w:val="0"/>
          <w:bCs w:val="0"/>
          <w:caps/>
          <w:sz w:val="24"/>
          <w:szCs w:val="24"/>
          <w:rtl/>
        </w:rPr>
        <w:t xml:space="preserve"> </w:t>
      </w:r>
      <w:r>
        <w:rPr>
          <w:rFonts w:hint="cs"/>
          <w:b w:val="0"/>
          <w:bCs w:val="0"/>
          <w:caps/>
          <w:sz w:val="24"/>
          <w:szCs w:val="24"/>
          <w:rtl/>
        </w:rPr>
        <w:t>איך זה נקרא אה רגע זה לא נחל זה לא נחלים כן זה פה, אנחנו פה ב, איך קראו למקטע הזה רגע אני ראיתי את זה</w:t>
      </w:r>
      <w:r w:rsidR="000F703D">
        <w:rPr>
          <w:rFonts w:hint="cs"/>
          <w:b w:val="0"/>
          <w:bCs w:val="0"/>
          <w:caps/>
          <w:sz w:val="24"/>
          <w:szCs w:val="24"/>
          <w:rtl/>
        </w:rPr>
        <w:t xml:space="preserve"> </w:t>
      </w:r>
      <w:r>
        <w:rPr>
          <w:rFonts w:hint="cs"/>
          <w:b w:val="0"/>
          <w:bCs w:val="0"/>
          <w:caps/>
          <w:sz w:val="24"/>
          <w:szCs w:val="24"/>
          <w:rtl/>
        </w:rPr>
        <w:t xml:space="preserve">... </w:t>
      </w:r>
      <w:r w:rsidR="004F5DB8">
        <w:rPr>
          <w:rFonts w:hint="cs"/>
          <w:b w:val="0"/>
          <w:bCs w:val="0"/>
          <w:caps/>
          <w:sz w:val="24"/>
          <w:szCs w:val="24"/>
          <w:rtl/>
        </w:rPr>
        <w:t>נחל,</w:t>
      </w:r>
      <w:r w:rsidR="000F703D">
        <w:rPr>
          <w:rFonts w:hint="cs"/>
          <w:b w:val="0"/>
          <w:bCs w:val="0"/>
          <w:caps/>
          <w:sz w:val="24"/>
          <w:szCs w:val="24"/>
          <w:rtl/>
        </w:rPr>
        <w:t xml:space="preserve"> </w:t>
      </w:r>
      <w:r w:rsidR="004F5DB8">
        <w:rPr>
          <w:rFonts w:hint="cs"/>
          <w:b w:val="0"/>
          <w:bCs w:val="0"/>
          <w:caps/>
          <w:sz w:val="24"/>
          <w:szCs w:val="24"/>
          <w:rtl/>
        </w:rPr>
        <w:t>... ספיקת ...</w:t>
      </w:r>
    </w:p>
    <w:p w14:paraId="2A18CA0F" w14:textId="77777777" w:rsidR="001E2274" w:rsidRDefault="001E2274" w:rsidP="00DB76EF">
      <w:pPr>
        <w:rPr>
          <w:b w:val="0"/>
          <w:bCs w:val="0"/>
          <w:caps/>
          <w:sz w:val="24"/>
          <w:szCs w:val="24"/>
          <w:rtl/>
        </w:rPr>
      </w:pPr>
    </w:p>
    <w:p w14:paraId="75243448" w14:textId="77777777" w:rsidR="001E2274" w:rsidRDefault="003109B2" w:rsidP="00DB76EF">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3911746A" w14:textId="5CDBBE66" w:rsidR="001E2274" w:rsidRDefault="004F5DB8" w:rsidP="00DB76EF">
      <w:pPr>
        <w:rPr>
          <w:b w:val="0"/>
          <w:bCs w:val="0"/>
          <w:caps/>
          <w:sz w:val="24"/>
          <w:szCs w:val="24"/>
          <w:rtl/>
        </w:rPr>
      </w:pPr>
      <w:r>
        <w:rPr>
          <w:rFonts w:hint="cs"/>
          <w:b w:val="0"/>
          <w:bCs w:val="0"/>
          <w:caps/>
          <w:sz w:val="24"/>
          <w:szCs w:val="24"/>
          <w:rtl/>
        </w:rPr>
        <w:t>יש לך נחל עירוני</w:t>
      </w:r>
    </w:p>
    <w:p w14:paraId="140C77D8" w14:textId="77777777" w:rsidR="001E2274" w:rsidRDefault="001E2274" w:rsidP="00DB76EF">
      <w:pPr>
        <w:rPr>
          <w:b w:val="0"/>
          <w:bCs w:val="0"/>
          <w:caps/>
          <w:sz w:val="24"/>
          <w:szCs w:val="24"/>
          <w:rtl/>
        </w:rPr>
      </w:pPr>
    </w:p>
    <w:p w14:paraId="77139934" w14:textId="77777777" w:rsidR="001E2274" w:rsidRDefault="00FC27D6" w:rsidP="00DB76EF">
      <w:pPr>
        <w:rPr>
          <w:caps/>
          <w:sz w:val="24"/>
          <w:szCs w:val="24"/>
          <w:u w:val="single"/>
          <w:rtl/>
        </w:rPr>
      </w:pPr>
      <w:r w:rsidRPr="00FC27D6">
        <w:rPr>
          <w:rFonts w:hint="cs"/>
          <w:caps/>
          <w:sz w:val="24"/>
          <w:szCs w:val="24"/>
          <w:u w:val="single"/>
          <w:rtl/>
        </w:rPr>
        <w:t>מר ליאור רגב - נציג לשכת התכנון</w:t>
      </w:r>
      <w:r w:rsidR="001E2274">
        <w:rPr>
          <w:rFonts w:hint="cs"/>
          <w:caps/>
          <w:sz w:val="24"/>
          <w:szCs w:val="24"/>
          <w:u w:val="single"/>
          <w:rtl/>
        </w:rPr>
        <w:t>:</w:t>
      </w:r>
    </w:p>
    <w:p w14:paraId="601151D0" w14:textId="08F69736" w:rsidR="001E2274" w:rsidRDefault="004F5DB8" w:rsidP="00DB76EF">
      <w:pPr>
        <w:rPr>
          <w:b w:val="0"/>
          <w:bCs w:val="0"/>
          <w:caps/>
          <w:sz w:val="24"/>
          <w:szCs w:val="24"/>
          <w:rtl/>
        </w:rPr>
      </w:pPr>
      <w:r>
        <w:rPr>
          <w:rFonts w:hint="cs"/>
          <w:b w:val="0"/>
          <w:bCs w:val="0"/>
          <w:caps/>
          <w:sz w:val="24"/>
          <w:szCs w:val="24"/>
          <w:rtl/>
        </w:rPr>
        <w:t>שטח הצפה שיקום נחל רגע הנה פה תוכנית, מקודם ראיתי את זה</w:t>
      </w:r>
      <w:r w:rsidR="000F703D">
        <w:rPr>
          <w:rFonts w:hint="cs"/>
          <w:b w:val="0"/>
          <w:bCs w:val="0"/>
          <w:caps/>
          <w:sz w:val="24"/>
          <w:szCs w:val="24"/>
          <w:rtl/>
        </w:rPr>
        <w:t xml:space="preserve"> </w:t>
      </w:r>
      <w:r>
        <w:rPr>
          <w:rFonts w:hint="cs"/>
          <w:b w:val="0"/>
          <w:bCs w:val="0"/>
          <w:caps/>
          <w:sz w:val="24"/>
          <w:szCs w:val="24"/>
          <w:rtl/>
        </w:rPr>
        <w:t>... שימושים מפורטים</w:t>
      </w:r>
    </w:p>
    <w:p w14:paraId="3D5E5D81" w14:textId="77777777" w:rsidR="001E2274" w:rsidRDefault="001E2274" w:rsidP="00DB76EF">
      <w:pPr>
        <w:rPr>
          <w:b w:val="0"/>
          <w:bCs w:val="0"/>
          <w:caps/>
          <w:sz w:val="24"/>
          <w:szCs w:val="24"/>
          <w:rtl/>
        </w:rPr>
      </w:pPr>
    </w:p>
    <w:p w14:paraId="227A88AD" w14:textId="77777777" w:rsidR="001E2274" w:rsidRDefault="00E5536A" w:rsidP="00DB76EF">
      <w:pPr>
        <w:rPr>
          <w:caps/>
          <w:sz w:val="24"/>
          <w:szCs w:val="24"/>
          <w:u w:val="single"/>
          <w:rtl/>
        </w:rPr>
      </w:pPr>
      <w:r w:rsidRPr="00E5536A">
        <w:rPr>
          <w:rFonts w:hint="cs"/>
          <w:caps/>
          <w:sz w:val="24"/>
          <w:szCs w:val="24"/>
          <w:u w:val="single"/>
          <w:rtl/>
        </w:rPr>
        <w:t>גב</w:t>
      </w:r>
      <w:r w:rsidRPr="00E5536A">
        <w:rPr>
          <w:caps/>
          <w:sz w:val="24"/>
          <w:szCs w:val="24"/>
          <w:u w:val="single"/>
          <w:rtl/>
        </w:rPr>
        <w:t>'</w:t>
      </w:r>
      <w:r w:rsidRPr="00E5536A">
        <w:rPr>
          <w:rFonts w:hint="cs"/>
          <w:caps/>
          <w:sz w:val="24"/>
          <w:szCs w:val="24"/>
          <w:u w:val="single"/>
          <w:rtl/>
        </w:rPr>
        <w:t xml:space="preserve"> רוני גרניט - נציגת משרד הבריאות בוועדה המחוזית</w:t>
      </w:r>
      <w:r w:rsidR="001E2274">
        <w:rPr>
          <w:rFonts w:hint="cs"/>
          <w:caps/>
          <w:sz w:val="24"/>
          <w:szCs w:val="24"/>
          <w:u w:val="single"/>
          <w:rtl/>
        </w:rPr>
        <w:t>:</w:t>
      </w:r>
    </w:p>
    <w:p w14:paraId="72C09531" w14:textId="45E94EA2" w:rsidR="001E2274" w:rsidRDefault="004F5DB8" w:rsidP="00DB76EF">
      <w:pPr>
        <w:rPr>
          <w:b w:val="0"/>
          <w:bCs w:val="0"/>
          <w:caps/>
          <w:sz w:val="24"/>
          <w:szCs w:val="24"/>
          <w:rtl/>
        </w:rPr>
      </w:pPr>
      <w:r>
        <w:rPr>
          <w:rFonts w:hint="cs"/>
          <w:b w:val="0"/>
          <w:bCs w:val="0"/>
          <w:caps/>
          <w:sz w:val="24"/>
          <w:szCs w:val="24"/>
          <w:rtl/>
        </w:rPr>
        <w:t>מה זה הוראות התוכנית או על נחלים ...</w:t>
      </w:r>
    </w:p>
    <w:p w14:paraId="6835F501" w14:textId="77777777" w:rsidR="001E2274" w:rsidRDefault="001E2274" w:rsidP="00DB76EF">
      <w:pPr>
        <w:rPr>
          <w:b w:val="0"/>
          <w:bCs w:val="0"/>
          <w:caps/>
          <w:sz w:val="24"/>
          <w:szCs w:val="24"/>
          <w:rtl/>
        </w:rPr>
      </w:pPr>
    </w:p>
    <w:p w14:paraId="36AEB09B" w14:textId="77777777" w:rsidR="001E2274" w:rsidRDefault="003109B2" w:rsidP="00DB76EF">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45FE06C0" w14:textId="51DA16EF" w:rsidR="001E2274" w:rsidRDefault="004F5DB8" w:rsidP="00DB76EF">
      <w:pPr>
        <w:rPr>
          <w:b w:val="0"/>
          <w:bCs w:val="0"/>
          <w:caps/>
          <w:sz w:val="24"/>
          <w:szCs w:val="24"/>
          <w:rtl/>
        </w:rPr>
      </w:pPr>
      <w:r>
        <w:rPr>
          <w:rFonts w:hint="cs"/>
          <w:b w:val="0"/>
          <w:bCs w:val="0"/>
          <w:caps/>
          <w:sz w:val="24"/>
          <w:szCs w:val="24"/>
          <w:rtl/>
        </w:rPr>
        <w:t>לא לא זה תמא אחת</w:t>
      </w:r>
    </w:p>
    <w:p w14:paraId="79050AB7" w14:textId="77777777" w:rsidR="001E2274" w:rsidRDefault="001E2274" w:rsidP="00DB76EF">
      <w:pPr>
        <w:rPr>
          <w:b w:val="0"/>
          <w:bCs w:val="0"/>
          <w:caps/>
          <w:sz w:val="24"/>
          <w:szCs w:val="24"/>
          <w:rtl/>
        </w:rPr>
      </w:pPr>
    </w:p>
    <w:p w14:paraId="097A54C4" w14:textId="77777777" w:rsidR="001E2274" w:rsidRDefault="003361D4" w:rsidP="00DB76EF">
      <w:pPr>
        <w:rPr>
          <w:caps/>
          <w:sz w:val="24"/>
          <w:szCs w:val="24"/>
          <w:u w:val="single"/>
          <w:rtl/>
        </w:rPr>
      </w:pPr>
      <w:r w:rsidRPr="003361D4">
        <w:rPr>
          <w:rFonts w:hint="cs"/>
          <w:caps/>
          <w:sz w:val="24"/>
          <w:szCs w:val="24"/>
          <w:u w:val="single"/>
          <w:rtl/>
        </w:rPr>
        <w:t>עורך דין ניצן בן ארויה - יועץ משפטי לוועדה המחוזית</w:t>
      </w:r>
      <w:r w:rsidR="001E2274">
        <w:rPr>
          <w:rFonts w:hint="cs"/>
          <w:caps/>
          <w:sz w:val="24"/>
          <w:szCs w:val="24"/>
          <w:u w:val="single"/>
          <w:rtl/>
        </w:rPr>
        <w:t>:</w:t>
      </w:r>
    </w:p>
    <w:p w14:paraId="5CAB4233" w14:textId="66BA05B8" w:rsidR="001E2274" w:rsidRDefault="004F5DB8" w:rsidP="00DB76EF">
      <w:pPr>
        <w:rPr>
          <w:b w:val="0"/>
          <w:bCs w:val="0"/>
          <w:caps/>
          <w:sz w:val="24"/>
          <w:szCs w:val="24"/>
          <w:rtl/>
        </w:rPr>
      </w:pPr>
      <w:r>
        <w:rPr>
          <w:rFonts w:hint="cs"/>
          <w:b w:val="0"/>
          <w:bCs w:val="0"/>
          <w:caps/>
          <w:sz w:val="24"/>
          <w:szCs w:val="24"/>
          <w:rtl/>
        </w:rPr>
        <w:lastRenderedPageBreak/>
        <w:t>... אפשר להתפשר על להסתדר עם הנחל</w:t>
      </w:r>
    </w:p>
    <w:p w14:paraId="51790923" w14:textId="77777777" w:rsidR="001E2274" w:rsidRDefault="001E2274" w:rsidP="00DB76EF">
      <w:pPr>
        <w:rPr>
          <w:b w:val="0"/>
          <w:bCs w:val="0"/>
          <w:caps/>
          <w:sz w:val="24"/>
          <w:szCs w:val="24"/>
          <w:rtl/>
        </w:rPr>
      </w:pPr>
    </w:p>
    <w:p w14:paraId="23A1949A" w14:textId="77777777" w:rsidR="001E2274" w:rsidRDefault="00E5536A" w:rsidP="00DB76EF">
      <w:pPr>
        <w:rPr>
          <w:caps/>
          <w:sz w:val="24"/>
          <w:szCs w:val="24"/>
          <w:u w:val="single"/>
          <w:rtl/>
        </w:rPr>
      </w:pPr>
      <w:r w:rsidRPr="00E5536A">
        <w:rPr>
          <w:rFonts w:hint="cs"/>
          <w:caps/>
          <w:sz w:val="24"/>
          <w:szCs w:val="24"/>
          <w:u w:val="single"/>
          <w:rtl/>
        </w:rPr>
        <w:t>גב</w:t>
      </w:r>
      <w:r w:rsidRPr="00E5536A">
        <w:rPr>
          <w:caps/>
          <w:sz w:val="24"/>
          <w:szCs w:val="24"/>
          <w:u w:val="single"/>
          <w:rtl/>
        </w:rPr>
        <w:t>'</w:t>
      </w:r>
      <w:r w:rsidRPr="00E5536A">
        <w:rPr>
          <w:rFonts w:hint="cs"/>
          <w:caps/>
          <w:sz w:val="24"/>
          <w:szCs w:val="24"/>
          <w:u w:val="single"/>
          <w:rtl/>
        </w:rPr>
        <w:t xml:space="preserve"> רוני גרניט - נציגת משרד הבריאות בוועדה המחוזית</w:t>
      </w:r>
      <w:r w:rsidR="001E2274">
        <w:rPr>
          <w:rFonts w:hint="cs"/>
          <w:caps/>
          <w:sz w:val="24"/>
          <w:szCs w:val="24"/>
          <w:u w:val="single"/>
          <w:rtl/>
        </w:rPr>
        <w:t>:</w:t>
      </w:r>
    </w:p>
    <w:p w14:paraId="6AD7B444" w14:textId="35128C6A" w:rsidR="001E2274" w:rsidRDefault="004F5DB8" w:rsidP="00DB76EF">
      <w:pPr>
        <w:rPr>
          <w:b w:val="0"/>
          <w:bCs w:val="0"/>
          <w:caps/>
          <w:sz w:val="24"/>
          <w:szCs w:val="24"/>
          <w:rtl/>
        </w:rPr>
      </w:pPr>
      <w:r>
        <w:rPr>
          <w:rFonts w:hint="cs"/>
          <w:b w:val="0"/>
          <w:bCs w:val="0"/>
          <w:caps/>
          <w:sz w:val="24"/>
          <w:szCs w:val="24"/>
          <w:rtl/>
        </w:rPr>
        <w:t xml:space="preserve">הבנתי </w:t>
      </w:r>
    </w:p>
    <w:p w14:paraId="2B606AE5" w14:textId="77777777" w:rsidR="001E2274" w:rsidRDefault="001E2274" w:rsidP="00DB76EF">
      <w:pPr>
        <w:rPr>
          <w:b w:val="0"/>
          <w:bCs w:val="0"/>
          <w:caps/>
          <w:sz w:val="24"/>
          <w:szCs w:val="24"/>
          <w:rtl/>
        </w:rPr>
      </w:pPr>
    </w:p>
    <w:p w14:paraId="7AD53137" w14:textId="77777777" w:rsidR="001E2274" w:rsidRDefault="00FC27D6" w:rsidP="004F5DB8">
      <w:pPr>
        <w:rPr>
          <w:caps/>
          <w:sz w:val="24"/>
          <w:szCs w:val="24"/>
          <w:u w:val="single"/>
          <w:rtl/>
        </w:rPr>
      </w:pPr>
      <w:r w:rsidRPr="00FC27D6">
        <w:rPr>
          <w:rFonts w:hint="cs"/>
          <w:caps/>
          <w:sz w:val="24"/>
          <w:szCs w:val="24"/>
          <w:u w:val="single"/>
          <w:rtl/>
        </w:rPr>
        <w:t>מר ליאור רגב - נציג לשכת התכנון</w:t>
      </w:r>
      <w:r w:rsidR="001E2274">
        <w:rPr>
          <w:rFonts w:hint="cs"/>
          <w:caps/>
          <w:sz w:val="24"/>
          <w:szCs w:val="24"/>
          <w:u w:val="single"/>
          <w:rtl/>
        </w:rPr>
        <w:t>:</w:t>
      </w:r>
    </w:p>
    <w:p w14:paraId="07FFB791" w14:textId="08CEA679" w:rsidR="001E2274" w:rsidRDefault="004F5DB8" w:rsidP="004F5DB8">
      <w:pPr>
        <w:rPr>
          <w:b w:val="0"/>
          <w:bCs w:val="0"/>
          <w:caps/>
          <w:sz w:val="24"/>
          <w:szCs w:val="24"/>
          <w:rtl/>
        </w:rPr>
      </w:pPr>
      <w:r>
        <w:rPr>
          <w:rFonts w:hint="cs"/>
          <w:b w:val="0"/>
          <w:bCs w:val="0"/>
          <w:caps/>
          <w:sz w:val="24"/>
          <w:szCs w:val="24"/>
          <w:rtl/>
        </w:rPr>
        <w:t>הוראות גמישות הנה</w:t>
      </w:r>
    </w:p>
    <w:p w14:paraId="2CF18B3D" w14:textId="77777777" w:rsidR="001E2274" w:rsidRDefault="001E2274" w:rsidP="004F5DB8">
      <w:pPr>
        <w:rPr>
          <w:b w:val="0"/>
          <w:bCs w:val="0"/>
          <w:caps/>
          <w:sz w:val="24"/>
          <w:szCs w:val="24"/>
          <w:rtl/>
        </w:rPr>
      </w:pPr>
    </w:p>
    <w:p w14:paraId="7FC36E0E" w14:textId="77777777" w:rsidR="001E2274" w:rsidRDefault="00E5536A" w:rsidP="004F5DB8">
      <w:pPr>
        <w:rPr>
          <w:caps/>
          <w:sz w:val="24"/>
          <w:szCs w:val="24"/>
          <w:u w:val="single"/>
          <w:rtl/>
        </w:rPr>
      </w:pPr>
      <w:r w:rsidRPr="00E5536A">
        <w:rPr>
          <w:rFonts w:hint="cs"/>
          <w:caps/>
          <w:sz w:val="24"/>
          <w:szCs w:val="24"/>
          <w:u w:val="single"/>
          <w:rtl/>
        </w:rPr>
        <w:t>גב</w:t>
      </w:r>
      <w:r w:rsidRPr="00E5536A">
        <w:rPr>
          <w:caps/>
          <w:sz w:val="24"/>
          <w:szCs w:val="24"/>
          <w:u w:val="single"/>
          <w:rtl/>
        </w:rPr>
        <w:t>'</w:t>
      </w:r>
      <w:r w:rsidRPr="00E5536A">
        <w:rPr>
          <w:rFonts w:hint="cs"/>
          <w:caps/>
          <w:sz w:val="24"/>
          <w:szCs w:val="24"/>
          <w:u w:val="single"/>
          <w:rtl/>
        </w:rPr>
        <w:t xml:space="preserve"> רוני גרניט - נציגת משרד הבריאות בוועדה המחוזית</w:t>
      </w:r>
      <w:r w:rsidR="001E2274">
        <w:rPr>
          <w:rFonts w:hint="cs"/>
          <w:caps/>
          <w:sz w:val="24"/>
          <w:szCs w:val="24"/>
          <w:u w:val="single"/>
          <w:rtl/>
        </w:rPr>
        <w:t>:</w:t>
      </w:r>
    </w:p>
    <w:p w14:paraId="3E4E7E1F" w14:textId="5FCE1333" w:rsidR="001E2274" w:rsidRDefault="004F5DB8" w:rsidP="004F5DB8">
      <w:pPr>
        <w:rPr>
          <w:b w:val="0"/>
          <w:bCs w:val="0"/>
          <w:caps/>
          <w:sz w:val="24"/>
          <w:szCs w:val="24"/>
          <w:rtl/>
        </w:rPr>
      </w:pPr>
      <w:r>
        <w:rPr>
          <w:rFonts w:hint="cs"/>
          <w:b w:val="0"/>
          <w:bCs w:val="0"/>
          <w:caps/>
          <w:sz w:val="24"/>
          <w:szCs w:val="24"/>
          <w:rtl/>
        </w:rPr>
        <w:t>זה נחל משני</w:t>
      </w:r>
    </w:p>
    <w:p w14:paraId="497777E7" w14:textId="77777777" w:rsidR="001E2274" w:rsidRDefault="001E2274" w:rsidP="004F5DB8">
      <w:pPr>
        <w:rPr>
          <w:b w:val="0"/>
          <w:bCs w:val="0"/>
          <w:caps/>
          <w:sz w:val="24"/>
          <w:szCs w:val="24"/>
          <w:rtl/>
        </w:rPr>
      </w:pPr>
    </w:p>
    <w:p w14:paraId="571F8525" w14:textId="77777777" w:rsidR="001E2274" w:rsidRDefault="00FC27D6" w:rsidP="004F5DB8">
      <w:pPr>
        <w:rPr>
          <w:caps/>
          <w:sz w:val="24"/>
          <w:szCs w:val="24"/>
          <w:u w:val="single"/>
          <w:rtl/>
        </w:rPr>
      </w:pPr>
      <w:r w:rsidRPr="00FC27D6">
        <w:rPr>
          <w:rFonts w:hint="cs"/>
          <w:caps/>
          <w:sz w:val="24"/>
          <w:szCs w:val="24"/>
          <w:u w:val="single"/>
          <w:rtl/>
        </w:rPr>
        <w:t>מר ליאור רגב - נציג לשכת התכנון</w:t>
      </w:r>
      <w:r w:rsidR="001E2274">
        <w:rPr>
          <w:rFonts w:hint="cs"/>
          <w:caps/>
          <w:sz w:val="24"/>
          <w:szCs w:val="24"/>
          <w:u w:val="single"/>
          <w:rtl/>
        </w:rPr>
        <w:t>:</w:t>
      </w:r>
    </w:p>
    <w:p w14:paraId="750D5B5F" w14:textId="076209D3" w:rsidR="001E2274" w:rsidRDefault="004F5DB8" w:rsidP="004F5DB8">
      <w:pPr>
        <w:rPr>
          <w:b w:val="0"/>
          <w:bCs w:val="0"/>
          <w:caps/>
          <w:sz w:val="24"/>
          <w:szCs w:val="24"/>
          <w:rtl/>
        </w:rPr>
      </w:pPr>
      <w:r>
        <w:rPr>
          <w:rFonts w:hint="cs"/>
          <w:b w:val="0"/>
          <w:bCs w:val="0"/>
          <w:caps/>
          <w:sz w:val="24"/>
          <w:szCs w:val="24"/>
          <w:rtl/>
        </w:rPr>
        <w:t>בתוכנית ניתן לקבוע פעולות ושימושים נוספים</w:t>
      </w:r>
      <w:r w:rsidR="000F703D">
        <w:rPr>
          <w:rFonts w:hint="cs"/>
          <w:b w:val="0"/>
          <w:bCs w:val="0"/>
          <w:caps/>
          <w:sz w:val="24"/>
          <w:szCs w:val="24"/>
          <w:rtl/>
        </w:rPr>
        <w:t xml:space="preserve"> </w:t>
      </w:r>
      <w:r>
        <w:rPr>
          <w:rFonts w:hint="cs"/>
          <w:b w:val="0"/>
          <w:bCs w:val="0"/>
          <w:caps/>
          <w:sz w:val="24"/>
          <w:szCs w:val="24"/>
          <w:rtl/>
        </w:rPr>
        <w:t xml:space="preserve">... באפיק ברצועת המגן אנחנו מדברים פה על רצועת המגן, ברצוע ההשפעה סליחה ברצועת ההשפעה כל שימוש באישור הוועדה המחוזית לאחר ששקלה חלופות מחוץ לרצועת ההשפעה ואת מיתון ההשפעות הצפויות של התוכנית על הנחל </w:t>
      </w:r>
    </w:p>
    <w:p w14:paraId="073FC378" w14:textId="77777777" w:rsidR="001E2274" w:rsidRDefault="001E2274" w:rsidP="004F5DB8">
      <w:pPr>
        <w:rPr>
          <w:b w:val="0"/>
          <w:bCs w:val="0"/>
          <w:caps/>
          <w:sz w:val="24"/>
          <w:szCs w:val="24"/>
          <w:rtl/>
        </w:rPr>
      </w:pPr>
    </w:p>
    <w:p w14:paraId="14D14D07" w14:textId="77777777" w:rsidR="001E2274" w:rsidRDefault="003361D4" w:rsidP="004F5DB8">
      <w:pPr>
        <w:rPr>
          <w:caps/>
          <w:sz w:val="24"/>
          <w:szCs w:val="24"/>
          <w:u w:val="single"/>
          <w:rtl/>
        </w:rPr>
      </w:pPr>
      <w:r w:rsidRPr="003361D4">
        <w:rPr>
          <w:rFonts w:hint="cs"/>
          <w:caps/>
          <w:sz w:val="24"/>
          <w:szCs w:val="24"/>
          <w:u w:val="single"/>
          <w:rtl/>
        </w:rPr>
        <w:t>עורך דין ניצן בן ארויה - יועץ משפטי לוועדה המחוזית</w:t>
      </w:r>
      <w:r w:rsidR="001E2274">
        <w:rPr>
          <w:rFonts w:hint="cs"/>
          <w:caps/>
          <w:sz w:val="24"/>
          <w:szCs w:val="24"/>
          <w:u w:val="single"/>
          <w:rtl/>
        </w:rPr>
        <w:t>:</w:t>
      </w:r>
    </w:p>
    <w:p w14:paraId="64AD79D1" w14:textId="6F43BDB2" w:rsidR="001E2274" w:rsidRDefault="004F5DB8" w:rsidP="004F5DB8">
      <w:pPr>
        <w:rPr>
          <w:b w:val="0"/>
          <w:bCs w:val="0"/>
          <w:caps/>
          <w:sz w:val="24"/>
          <w:szCs w:val="24"/>
          <w:rtl/>
        </w:rPr>
      </w:pPr>
      <w:r>
        <w:rPr>
          <w:rFonts w:hint="cs"/>
          <w:b w:val="0"/>
          <w:bCs w:val="0"/>
          <w:caps/>
          <w:sz w:val="24"/>
          <w:szCs w:val="24"/>
          <w:rtl/>
        </w:rPr>
        <w:t xml:space="preserve">לא, צריך לבדוק </w:t>
      </w:r>
    </w:p>
    <w:p w14:paraId="343A914F" w14:textId="77777777" w:rsidR="001E2274" w:rsidRDefault="001E2274" w:rsidP="004F5DB8">
      <w:pPr>
        <w:rPr>
          <w:b w:val="0"/>
          <w:bCs w:val="0"/>
          <w:caps/>
          <w:sz w:val="24"/>
          <w:szCs w:val="24"/>
          <w:rtl/>
        </w:rPr>
      </w:pPr>
    </w:p>
    <w:p w14:paraId="4CC5EEF3" w14:textId="77777777" w:rsidR="001E2274" w:rsidRDefault="003109B2" w:rsidP="004F5DB8">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0E6972BC" w14:textId="3C84C6A8" w:rsidR="001E2274" w:rsidRDefault="004F5DB8" w:rsidP="004F5DB8">
      <w:pPr>
        <w:rPr>
          <w:b w:val="0"/>
          <w:bCs w:val="0"/>
          <w:caps/>
          <w:sz w:val="24"/>
          <w:szCs w:val="24"/>
          <w:rtl/>
        </w:rPr>
      </w:pPr>
      <w:r>
        <w:rPr>
          <w:rFonts w:hint="cs"/>
          <w:b w:val="0"/>
          <w:bCs w:val="0"/>
          <w:caps/>
          <w:sz w:val="24"/>
          <w:szCs w:val="24"/>
          <w:rtl/>
        </w:rPr>
        <w:t xml:space="preserve">בדיוק </w:t>
      </w:r>
    </w:p>
    <w:p w14:paraId="45E55ED0" w14:textId="77777777" w:rsidR="001E2274" w:rsidRDefault="001E2274" w:rsidP="004F5DB8">
      <w:pPr>
        <w:rPr>
          <w:b w:val="0"/>
          <w:bCs w:val="0"/>
          <w:caps/>
          <w:sz w:val="24"/>
          <w:szCs w:val="24"/>
          <w:rtl/>
        </w:rPr>
      </w:pPr>
    </w:p>
    <w:p w14:paraId="48B0C59A" w14:textId="77777777" w:rsidR="001E2274" w:rsidRDefault="003361D4" w:rsidP="004F5DB8">
      <w:pPr>
        <w:rPr>
          <w:caps/>
          <w:sz w:val="24"/>
          <w:szCs w:val="24"/>
          <w:u w:val="single"/>
          <w:rtl/>
        </w:rPr>
      </w:pPr>
      <w:r w:rsidRPr="003361D4">
        <w:rPr>
          <w:rFonts w:hint="cs"/>
          <w:caps/>
          <w:sz w:val="24"/>
          <w:szCs w:val="24"/>
          <w:u w:val="single"/>
          <w:rtl/>
        </w:rPr>
        <w:t>עורך דין ניצן בן ארויה - יועץ משפטי לוועדה המחוזית</w:t>
      </w:r>
      <w:r w:rsidR="001E2274">
        <w:rPr>
          <w:rFonts w:hint="cs"/>
          <w:caps/>
          <w:sz w:val="24"/>
          <w:szCs w:val="24"/>
          <w:u w:val="single"/>
          <w:rtl/>
        </w:rPr>
        <w:t>:</w:t>
      </w:r>
    </w:p>
    <w:p w14:paraId="7CD70FB0" w14:textId="606CCAE6" w:rsidR="001E2274" w:rsidRDefault="004F5DB8" w:rsidP="004F5DB8">
      <w:pPr>
        <w:rPr>
          <w:b w:val="0"/>
          <w:bCs w:val="0"/>
          <w:caps/>
          <w:sz w:val="24"/>
          <w:szCs w:val="24"/>
          <w:rtl/>
        </w:rPr>
      </w:pPr>
      <w:r>
        <w:rPr>
          <w:rFonts w:hint="cs"/>
          <w:b w:val="0"/>
          <w:bCs w:val="0"/>
          <w:caps/>
          <w:sz w:val="24"/>
          <w:szCs w:val="24"/>
          <w:rtl/>
        </w:rPr>
        <w:t>מה זה מיתון ההשפעות ואז כאילו שיהיו הוראות על הדברים האלה אבל בסדר כאילו זה</w:t>
      </w:r>
      <w:r w:rsidR="000F703D">
        <w:rPr>
          <w:rFonts w:hint="cs"/>
          <w:b w:val="0"/>
          <w:bCs w:val="0"/>
          <w:caps/>
          <w:sz w:val="24"/>
          <w:szCs w:val="24"/>
          <w:rtl/>
        </w:rPr>
        <w:t xml:space="preserve"> </w:t>
      </w:r>
      <w:r>
        <w:rPr>
          <w:rFonts w:hint="cs"/>
          <w:b w:val="0"/>
          <w:bCs w:val="0"/>
          <w:caps/>
          <w:sz w:val="24"/>
          <w:szCs w:val="24"/>
          <w:rtl/>
        </w:rPr>
        <w:t>...</w:t>
      </w:r>
    </w:p>
    <w:p w14:paraId="0B73269C" w14:textId="77777777" w:rsidR="001E2274" w:rsidRDefault="001E2274" w:rsidP="004F5DB8">
      <w:pPr>
        <w:rPr>
          <w:b w:val="0"/>
          <w:bCs w:val="0"/>
          <w:caps/>
          <w:sz w:val="24"/>
          <w:szCs w:val="24"/>
          <w:rtl/>
        </w:rPr>
      </w:pPr>
    </w:p>
    <w:p w14:paraId="5B347B9B" w14:textId="77777777" w:rsidR="001E2274" w:rsidRDefault="00FC27D6" w:rsidP="004F5DB8">
      <w:pPr>
        <w:rPr>
          <w:caps/>
          <w:sz w:val="24"/>
          <w:szCs w:val="24"/>
          <w:u w:val="single"/>
          <w:rtl/>
        </w:rPr>
      </w:pPr>
      <w:r w:rsidRPr="00FC27D6">
        <w:rPr>
          <w:rFonts w:hint="cs"/>
          <w:caps/>
          <w:sz w:val="24"/>
          <w:szCs w:val="24"/>
          <w:u w:val="single"/>
          <w:rtl/>
        </w:rPr>
        <w:t>מר ליאור רגב - נציג לשכת התכנון</w:t>
      </w:r>
      <w:r w:rsidR="001E2274">
        <w:rPr>
          <w:rFonts w:hint="cs"/>
          <w:caps/>
          <w:sz w:val="24"/>
          <w:szCs w:val="24"/>
          <w:u w:val="single"/>
          <w:rtl/>
        </w:rPr>
        <w:t>:</w:t>
      </w:r>
    </w:p>
    <w:p w14:paraId="3F3EF940" w14:textId="40997BF0" w:rsidR="001E2274" w:rsidRDefault="004F5DB8" w:rsidP="004F5DB8">
      <w:pPr>
        <w:rPr>
          <w:b w:val="0"/>
          <w:bCs w:val="0"/>
          <w:caps/>
          <w:sz w:val="24"/>
          <w:szCs w:val="24"/>
          <w:rtl/>
        </w:rPr>
      </w:pPr>
      <w:r>
        <w:rPr>
          <w:rFonts w:hint="cs"/>
          <w:b w:val="0"/>
          <w:bCs w:val="0"/>
          <w:caps/>
          <w:sz w:val="24"/>
          <w:szCs w:val="24"/>
          <w:rtl/>
        </w:rPr>
        <w:t>זה זה זה הסעיף שבע שלוש</w:t>
      </w:r>
    </w:p>
    <w:p w14:paraId="5B9CE85E" w14:textId="77777777" w:rsidR="001E2274" w:rsidRDefault="001E2274" w:rsidP="004F5DB8">
      <w:pPr>
        <w:rPr>
          <w:b w:val="0"/>
          <w:bCs w:val="0"/>
          <w:caps/>
          <w:sz w:val="24"/>
          <w:szCs w:val="24"/>
          <w:rtl/>
        </w:rPr>
      </w:pPr>
    </w:p>
    <w:p w14:paraId="7290D5D1" w14:textId="77777777" w:rsidR="001E2274" w:rsidRDefault="003361D4" w:rsidP="004F5DB8">
      <w:pPr>
        <w:rPr>
          <w:caps/>
          <w:sz w:val="24"/>
          <w:szCs w:val="24"/>
          <w:u w:val="single"/>
          <w:rtl/>
        </w:rPr>
      </w:pPr>
      <w:r w:rsidRPr="003361D4">
        <w:rPr>
          <w:rFonts w:hint="cs"/>
          <w:caps/>
          <w:sz w:val="24"/>
          <w:szCs w:val="24"/>
          <w:u w:val="single"/>
          <w:rtl/>
        </w:rPr>
        <w:t>עורך דין ניצן בן ארויה - יועץ משפטי לוועדה המחוזית</w:t>
      </w:r>
      <w:r w:rsidR="001E2274">
        <w:rPr>
          <w:rFonts w:hint="cs"/>
          <w:caps/>
          <w:sz w:val="24"/>
          <w:szCs w:val="24"/>
          <w:u w:val="single"/>
          <w:rtl/>
        </w:rPr>
        <w:t>:</w:t>
      </w:r>
    </w:p>
    <w:p w14:paraId="0B91CD65" w14:textId="0776C5D9" w:rsidR="001E2274" w:rsidRDefault="004F5DB8" w:rsidP="004F5DB8">
      <w:pPr>
        <w:rPr>
          <w:b w:val="0"/>
          <w:bCs w:val="0"/>
          <w:caps/>
          <w:sz w:val="24"/>
          <w:szCs w:val="24"/>
          <w:rtl/>
        </w:rPr>
      </w:pPr>
      <w:r>
        <w:rPr>
          <w:rFonts w:hint="cs"/>
          <w:b w:val="0"/>
          <w:bCs w:val="0"/>
          <w:caps/>
          <w:sz w:val="24"/>
          <w:szCs w:val="24"/>
          <w:rtl/>
        </w:rPr>
        <w:t>... לעשות מחוץ ל,</w:t>
      </w:r>
    </w:p>
    <w:p w14:paraId="2D8B32BE" w14:textId="77777777" w:rsidR="001E2274" w:rsidRDefault="001E2274" w:rsidP="004F5DB8">
      <w:pPr>
        <w:rPr>
          <w:b w:val="0"/>
          <w:bCs w:val="0"/>
          <w:caps/>
          <w:sz w:val="24"/>
          <w:szCs w:val="24"/>
          <w:rtl/>
        </w:rPr>
      </w:pPr>
    </w:p>
    <w:p w14:paraId="5B0202B7" w14:textId="77777777" w:rsidR="001E2274" w:rsidRDefault="00FC27D6" w:rsidP="004F5DB8">
      <w:pPr>
        <w:rPr>
          <w:caps/>
          <w:sz w:val="24"/>
          <w:szCs w:val="24"/>
          <w:u w:val="single"/>
          <w:rtl/>
        </w:rPr>
      </w:pPr>
      <w:r w:rsidRPr="00FC27D6">
        <w:rPr>
          <w:rFonts w:hint="cs"/>
          <w:caps/>
          <w:sz w:val="24"/>
          <w:szCs w:val="24"/>
          <w:u w:val="single"/>
          <w:rtl/>
        </w:rPr>
        <w:t>מר ליאור רגב - נציג לשכת התכנון</w:t>
      </w:r>
      <w:r w:rsidR="001E2274">
        <w:rPr>
          <w:rFonts w:hint="cs"/>
          <w:caps/>
          <w:sz w:val="24"/>
          <w:szCs w:val="24"/>
          <w:u w:val="single"/>
          <w:rtl/>
        </w:rPr>
        <w:t>:</w:t>
      </w:r>
    </w:p>
    <w:p w14:paraId="2CEE51F3" w14:textId="3967B7C6" w:rsidR="001E2274" w:rsidRDefault="004F5DB8" w:rsidP="004F5DB8">
      <w:pPr>
        <w:rPr>
          <w:b w:val="0"/>
          <w:bCs w:val="0"/>
          <w:caps/>
          <w:sz w:val="24"/>
          <w:szCs w:val="24"/>
          <w:rtl/>
        </w:rPr>
      </w:pPr>
      <w:r>
        <w:rPr>
          <w:rFonts w:hint="cs"/>
          <w:b w:val="0"/>
          <w:bCs w:val="0"/>
          <w:caps/>
          <w:sz w:val="24"/>
          <w:szCs w:val="24"/>
          <w:rtl/>
        </w:rPr>
        <w:t xml:space="preserve">כן </w:t>
      </w:r>
    </w:p>
    <w:p w14:paraId="50267FA2" w14:textId="77777777" w:rsidR="001E2274" w:rsidRDefault="001E2274" w:rsidP="004F5DB8">
      <w:pPr>
        <w:rPr>
          <w:b w:val="0"/>
          <w:bCs w:val="0"/>
          <w:caps/>
          <w:sz w:val="24"/>
          <w:szCs w:val="24"/>
          <w:rtl/>
        </w:rPr>
      </w:pPr>
    </w:p>
    <w:p w14:paraId="641A59B4" w14:textId="77777777" w:rsidR="001E2274" w:rsidRDefault="003361D4" w:rsidP="004F5DB8">
      <w:pPr>
        <w:rPr>
          <w:caps/>
          <w:sz w:val="24"/>
          <w:szCs w:val="24"/>
          <w:u w:val="single"/>
          <w:rtl/>
        </w:rPr>
      </w:pPr>
      <w:r w:rsidRPr="003361D4">
        <w:rPr>
          <w:rFonts w:hint="cs"/>
          <w:caps/>
          <w:sz w:val="24"/>
          <w:szCs w:val="24"/>
          <w:u w:val="single"/>
          <w:rtl/>
        </w:rPr>
        <w:t>עורך דין ניצן בן ארויה - יועץ משפטי לוועדה המחוזית</w:t>
      </w:r>
      <w:r w:rsidR="001E2274">
        <w:rPr>
          <w:rFonts w:hint="cs"/>
          <w:caps/>
          <w:sz w:val="24"/>
          <w:szCs w:val="24"/>
          <w:u w:val="single"/>
          <w:rtl/>
        </w:rPr>
        <w:t>:</w:t>
      </w:r>
    </w:p>
    <w:p w14:paraId="4B4553AD" w14:textId="772F13DF" w:rsidR="001E2274" w:rsidRDefault="004F5DB8" w:rsidP="004F5DB8">
      <w:pPr>
        <w:rPr>
          <w:b w:val="0"/>
          <w:bCs w:val="0"/>
          <w:caps/>
          <w:sz w:val="24"/>
          <w:szCs w:val="24"/>
          <w:rtl/>
        </w:rPr>
      </w:pPr>
      <w:r>
        <w:rPr>
          <w:rFonts w:hint="cs"/>
          <w:b w:val="0"/>
          <w:bCs w:val="0"/>
          <w:caps/>
          <w:sz w:val="24"/>
          <w:szCs w:val="24"/>
          <w:rtl/>
        </w:rPr>
        <w:t xml:space="preserve">זה, </w:t>
      </w:r>
      <w:r w:rsidR="00D15B62">
        <w:rPr>
          <w:rFonts w:hint="cs"/>
          <w:b w:val="0"/>
          <w:bCs w:val="0"/>
          <w:caps/>
          <w:sz w:val="24"/>
          <w:szCs w:val="24"/>
          <w:rtl/>
        </w:rPr>
        <w:t>תזכור</w:t>
      </w:r>
      <w:r w:rsidR="000F703D">
        <w:rPr>
          <w:rFonts w:hint="cs"/>
          <w:b w:val="0"/>
          <w:bCs w:val="0"/>
          <w:caps/>
          <w:sz w:val="24"/>
          <w:szCs w:val="24"/>
          <w:rtl/>
        </w:rPr>
        <w:t xml:space="preserve"> </w:t>
      </w:r>
      <w:r>
        <w:rPr>
          <w:rFonts w:hint="cs"/>
          <w:b w:val="0"/>
          <w:bCs w:val="0"/>
          <w:caps/>
          <w:sz w:val="24"/>
          <w:szCs w:val="24"/>
          <w:rtl/>
        </w:rPr>
        <w:t xml:space="preserve">שזה שבע שלוש שתיים </w:t>
      </w:r>
      <w:r w:rsidR="00D15B62">
        <w:rPr>
          <w:rFonts w:hint="cs"/>
          <w:b w:val="0"/>
          <w:bCs w:val="0"/>
          <w:caps/>
          <w:sz w:val="24"/>
          <w:szCs w:val="24"/>
          <w:rtl/>
        </w:rPr>
        <w:t xml:space="preserve">אחד פרק ה, מים </w:t>
      </w:r>
      <w:r w:rsidR="00762FA5">
        <w:rPr>
          <w:rFonts w:hint="cs"/>
          <w:b w:val="0"/>
          <w:bCs w:val="0"/>
          <w:caps/>
          <w:sz w:val="24"/>
          <w:szCs w:val="24"/>
          <w:rtl/>
        </w:rPr>
        <w:t xml:space="preserve">נחלים ... </w:t>
      </w:r>
    </w:p>
    <w:p w14:paraId="6FFB572B" w14:textId="77777777" w:rsidR="001E2274" w:rsidRDefault="001E2274" w:rsidP="004F5DB8">
      <w:pPr>
        <w:rPr>
          <w:b w:val="0"/>
          <w:bCs w:val="0"/>
          <w:caps/>
          <w:sz w:val="24"/>
          <w:szCs w:val="24"/>
          <w:rtl/>
        </w:rPr>
      </w:pPr>
    </w:p>
    <w:p w14:paraId="5ABEF1FE" w14:textId="77777777" w:rsidR="001E2274" w:rsidRDefault="00FC27D6" w:rsidP="004F5DB8">
      <w:pPr>
        <w:rPr>
          <w:caps/>
          <w:sz w:val="24"/>
          <w:szCs w:val="24"/>
          <w:u w:val="single"/>
          <w:rtl/>
        </w:rPr>
      </w:pPr>
      <w:r w:rsidRPr="00FC27D6">
        <w:rPr>
          <w:rFonts w:hint="cs"/>
          <w:caps/>
          <w:sz w:val="24"/>
          <w:szCs w:val="24"/>
          <w:u w:val="single"/>
          <w:rtl/>
        </w:rPr>
        <w:t>מר ליאור רגב - נציג לשכת התכנון</w:t>
      </w:r>
      <w:r w:rsidR="001E2274">
        <w:rPr>
          <w:rFonts w:hint="cs"/>
          <w:caps/>
          <w:sz w:val="24"/>
          <w:szCs w:val="24"/>
          <w:u w:val="single"/>
          <w:rtl/>
        </w:rPr>
        <w:t>:</w:t>
      </w:r>
    </w:p>
    <w:p w14:paraId="5CCCDF21" w14:textId="61F04CCB" w:rsidR="001E2274" w:rsidRDefault="00762FA5" w:rsidP="004F5DB8">
      <w:pPr>
        <w:rPr>
          <w:b w:val="0"/>
          <w:bCs w:val="0"/>
          <w:caps/>
          <w:sz w:val="24"/>
          <w:szCs w:val="24"/>
          <w:rtl/>
        </w:rPr>
      </w:pPr>
      <w:r>
        <w:rPr>
          <w:rFonts w:hint="cs"/>
          <w:b w:val="0"/>
          <w:bCs w:val="0"/>
          <w:caps/>
          <w:sz w:val="24"/>
          <w:szCs w:val="24"/>
          <w:rtl/>
        </w:rPr>
        <w:t xml:space="preserve">אוקיי אז זה יש לנו את ה, זה, עכשיו רציתם לראות חלופות </w:t>
      </w:r>
    </w:p>
    <w:p w14:paraId="184C0D5A" w14:textId="77777777" w:rsidR="001E2274" w:rsidRDefault="001E2274" w:rsidP="004F5DB8">
      <w:pPr>
        <w:rPr>
          <w:b w:val="0"/>
          <w:bCs w:val="0"/>
          <w:caps/>
          <w:sz w:val="24"/>
          <w:szCs w:val="24"/>
          <w:rtl/>
        </w:rPr>
      </w:pPr>
    </w:p>
    <w:p w14:paraId="1565FFB5" w14:textId="77777777" w:rsidR="001E2274" w:rsidRDefault="003109B2" w:rsidP="004F5DB8">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173D412E" w14:textId="6A568CD7" w:rsidR="001E2274" w:rsidRDefault="00762FA5" w:rsidP="004F5DB8">
      <w:pPr>
        <w:rPr>
          <w:b w:val="0"/>
          <w:bCs w:val="0"/>
          <w:caps/>
          <w:sz w:val="24"/>
          <w:szCs w:val="24"/>
          <w:rtl/>
        </w:rPr>
      </w:pPr>
      <w:r>
        <w:rPr>
          <w:rFonts w:hint="cs"/>
          <w:b w:val="0"/>
          <w:bCs w:val="0"/>
          <w:caps/>
          <w:sz w:val="24"/>
          <w:szCs w:val="24"/>
          <w:rtl/>
        </w:rPr>
        <w:t xml:space="preserve">האמת היא שלא ראינו חלופות וחבל כאילו </w:t>
      </w:r>
    </w:p>
    <w:p w14:paraId="38A8EB92" w14:textId="77777777" w:rsidR="001E2274" w:rsidRDefault="001E2274" w:rsidP="004F5DB8">
      <w:pPr>
        <w:rPr>
          <w:b w:val="0"/>
          <w:bCs w:val="0"/>
          <w:caps/>
          <w:sz w:val="24"/>
          <w:szCs w:val="24"/>
          <w:rtl/>
        </w:rPr>
      </w:pPr>
    </w:p>
    <w:p w14:paraId="3C4611F8" w14:textId="77777777" w:rsidR="001E2274" w:rsidRDefault="000A5C33" w:rsidP="004F5DB8">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5B7185C4" w14:textId="050F6FF1" w:rsidR="001E2274" w:rsidRDefault="00762FA5" w:rsidP="004F5DB8">
      <w:pPr>
        <w:rPr>
          <w:b w:val="0"/>
          <w:bCs w:val="0"/>
          <w:caps/>
          <w:sz w:val="24"/>
          <w:szCs w:val="24"/>
          <w:rtl/>
        </w:rPr>
      </w:pPr>
      <w:r>
        <w:rPr>
          <w:rFonts w:hint="cs"/>
          <w:b w:val="0"/>
          <w:bCs w:val="0"/>
          <w:caps/>
          <w:sz w:val="24"/>
          <w:szCs w:val="24"/>
          <w:rtl/>
        </w:rPr>
        <w:t>יש יש תוכנית שהוגשה</w:t>
      </w:r>
    </w:p>
    <w:p w14:paraId="43620A85" w14:textId="77777777" w:rsidR="001E2274" w:rsidRDefault="001E2274" w:rsidP="004F5DB8">
      <w:pPr>
        <w:rPr>
          <w:b w:val="0"/>
          <w:bCs w:val="0"/>
          <w:caps/>
          <w:sz w:val="24"/>
          <w:szCs w:val="24"/>
          <w:rtl/>
        </w:rPr>
      </w:pPr>
    </w:p>
    <w:p w14:paraId="256F51B9" w14:textId="77777777" w:rsidR="001E2274" w:rsidRDefault="003109B2" w:rsidP="004F5DB8">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0CB8AF7E" w14:textId="672C3161" w:rsidR="001E2274" w:rsidRDefault="00762FA5" w:rsidP="004F5DB8">
      <w:pPr>
        <w:rPr>
          <w:b w:val="0"/>
          <w:bCs w:val="0"/>
          <w:caps/>
          <w:sz w:val="24"/>
          <w:szCs w:val="24"/>
          <w:rtl/>
        </w:rPr>
      </w:pPr>
      <w:r>
        <w:rPr>
          <w:rFonts w:hint="cs"/>
          <w:b w:val="0"/>
          <w:bCs w:val="0"/>
          <w:caps/>
          <w:sz w:val="24"/>
          <w:szCs w:val="24"/>
          <w:rtl/>
        </w:rPr>
        <w:t>התוכנית אני התייחסתי</w:t>
      </w:r>
    </w:p>
    <w:p w14:paraId="233A58ED" w14:textId="77777777" w:rsidR="001E2274" w:rsidRDefault="001E2274" w:rsidP="004F5DB8">
      <w:pPr>
        <w:rPr>
          <w:b w:val="0"/>
          <w:bCs w:val="0"/>
          <w:caps/>
          <w:sz w:val="24"/>
          <w:szCs w:val="24"/>
          <w:rtl/>
        </w:rPr>
      </w:pPr>
    </w:p>
    <w:p w14:paraId="7D0BC97B" w14:textId="77777777" w:rsidR="001E2274" w:rsidRDefault="000A5C33" w:rsidP="004F5DB8">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247CBB54" w14:textId="3A9EE6DF" w:rsidR="001E2274" w:rsidRDefault="00762FA5" w:rsidP="004F5DB8">
      <w:pPr>
        <w:rPr>
          <w:b w:val="0"/>
          <w:bCs w:val="0"/>
          <w:caps/>
          <w:sz w:val="24"/>
          <w:szCs w:val="24"/>
          <w:rtl/>
        </w:rPr>
      </w:pPr>
      <w:r>
        <w:rPr>
          <w:rFonts w:hint="cs"/>
          <w:b w:val="0"/>
          <w:bCs w:val="0"/>
          <w:caps/>
          <w:sz w:val="24"/>
          <w:szCs w:val="24"/>
          <w:rtl/>
        </w:rPr>
        <w:t xml:space="preserve">רגע שניה שאלת שאלה את רוצה תשובה </w:t>
      </w:r>
      <w:r>
        <w:rPr>
          <w:b w:val="0"/>
          <w:bCs w:val="0"/>
          <w:caps/>
          <w:sz w:val="24"/>
          <w:szCs w:val="24"/>
          <w:rtl/>
        </w:rPr>
        <w:t>–</w:t>
      </w:r>
      <w:r>
        <w:rPr>
          <w:rFonts w:hint="cs"/>
          <w:b w:val="0"/>
          <w:bCs w:val="0"/>
          <w:caps/>
          <w:sz w:val="24"/>
          <w:szCs w:val="24"/>
          <w:rtl/>
        </w:rPr>
        <w:t xml:space="preserve"> היה דיון, יש תהליך שנעשה בסוף זה החלופה המשנית ש, ש, ש, ש, שהוצגה אין פה אין פה אין פה אפשרות להרבה חלופות </w:t>
      </w:r>
    </w:p>
    <w:p w14:paraId="10722FF4" w14:textId="77777777" w:rsidR="001E2274" w:rsidRDefault="001E2274" w:rsidP="004F5DB8">
      <w:pPr>
        <w:rPr>
          <w:b w:val="0"/>
          <w:bCs w:val="0"/>
          <w:caps/>
          <w:sz w:val="24"/>
          <w:szCs w:val="24"/>
          <w:rtl/>
        </w:rPr>
      </w:pPr>
    </w:p>
    <w:p w14:paraId="790C57C7" w14:textId="77777777" w:rsidR="001E2274" w:rsidRDefault="003109B2" w:rsidP="004F5DB8">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77A14A23" w14:textId="483D7708" w:rsidR="001E2274" w:rsidRDefault="00762FA5" w:rsidP="004F5DB8">
      <w:pPr>
        <w:rPr>
          <w:b w:val="0"/>
          <w:bCs w:val="0"/>
          <w:caps/>
          <w:sz w:val="24"/>
          <w:szCs w:val="24"/>
          <w:rtl/>
        </w:rPr>
      </w:pPr>
      <w:r>
        <w:rPr>
          <w:rFonts w:hint="cs"/>
          <w:b w:val="0"/>
          <w:bCs w:val="0"/>
          <w:caps/>
          <w:sz w:val="24"/>
          <w:szCs w:val="24"/>
          <w:rtl/>
        </w:rPr>
        <w:t>יש כאן</w:t>
      </w:r>
    </w:p>
    <w:p w14:paraId="07A64B6E" w14:textId="77777777" w:rsidR="001E2274" w:rsidRDefault="001E2274" w:rsidP="004F5DB8">
      <w:pPr>
        <w:rPr>
          <w:b w:val="0"/>
          <w:bCs w:val="0"/>
          <w:caps/>
          <w:sz w:val="24"/>
          <w:szCs w:val="24"/>
          <w:rtl/>
        </w:rPr>
      </w:pPr>
    </w:p>
    <w:p w14:paraId="62CE6970" w14:textId="77777777" w:rsidR="001E2274" w:rsidRDefault="000A5C33" w:rsidP="00762FA5">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6BF7CFFD" w14:textId="69906061" w:rsidR="001E2274" w:rsidRDefault="00762FA5" w:rsidP="00762FA5">
      <w:pPr>
        <w:rPr>
          <w:b w:val="0"/>
          <w:bCs w:val="0"/>
          <w:caps/>
          <w:sz w:val="24"/>
          <w:szCs w:val="24"/>
          <w:rtl/>
        </w:rPr>
      </w:pPr>
      <w:r>
        <w:rPr>
          <w:rFonts w:hint="cs"/>
          <w:b w:val="0"/>
          <w:bCs w:val="0"/>
          <w:caps/>
          <w:sz w:val="24"/>
          <w:szCs w:val="24"/>
          <w:rtl/>
        </w:rPr>
        <w:t>או שאתה עושה את זה ככה או שאתה עושה את זה ככה</w:t>
      </w:r>
    </w:p>
    <w:p w14:paraId="11A87FC0" w14:textId="77777777" w:rsidR="001E2274" w:rsidRDefault="001E2274" w:rsidP="00762FA5">
      <w:pPr>
        <w:rPr>
          <w:b w:val="0"/>
          <w:bCs w:val="0"/>
          <w:caps/>
          <w:sz w:val="24"/>
          <w:szCs w:val="24"/>
          <w:rtl/>
        </w:rPr>
      </w:pPr>
    </w:p>
    <w:p w14:paraId="2E0CC399" w14:textId="77777777" w:rsidR="001E2274" w:rsidRDefault="003109B2" w:rsidP="00762FA5">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0E1DA767" w14:textId="23AFE5BA" w:rsidR="001E2274" w:rsidRDefault="00762FA5" w:rsidP="00762FA5">
      <w:pPr>
        <w:rPr>
          <w:b w:val="0"/>
          <w:bCs w:val="0"/>
          <w:caps/>
          <w:sz w:val="24"/>
          <w:szCs w:val="24"/>
          <w:rtl/>
        </w:rPr>
      </w:pPr>
      <w:r>
        <w:rPr>
          <w:rFonts w:hint="cs"/>
          <w:b w:val="0"/>
          <w:bCs w:val="0"/>
          <w:caps/>
          <w:sz w:val="24"/>
          <w:szCs w:val="24"/>
          <w:rtl/>
        </w:rPr>
        <w:t>אבל זה שטח פנים</w:t>
      </w:r>
    </w:p>
    <w:p w14:paraId="0839927D" w14:textId="77777777" w:rsidR="001E2274" w:rsidRDefault="001E2274" w:rsidP="00762FA5">
      <w:pPr>
        <w:rPr>
          <w:b w:val="0"/>
          <w:bCs w:val="0"/>
          <w:caps/>
          <w:sz w:val="24"/>
          <w:szCs w:val="24"/>
          <w:rtl/>
        </w:rPr>
      </w:pPr>
    </w:p>
    <w:p w14:paraId="55E4DAF3" w14:textId="77777777" w:rsidR="001E2274" w:rsidRDefault="000A5C33" w:rsidP="00762FA5">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3FDE9D9A" w14:textId="3AB892CF" w:rsidR="001E2274" w:rsidRDefault="00762FA5" w:rsidP="00762FA5">
      <w:pPr>
        <w:rPr>
          <w:b w:val="0"/>
          <w:bCs w:val="0"/>
          <w:caps/>
          <w:sz w:val="24"/>
          <w:szCs w:val="24"/>
          <w:rtl/>
        </w:rPr>
      </w:pPr>
      <w:r>
        <w:rPr>
          <w:rFonts w:hint="cs"/>
          <w:b w:val="0"/>
          <w:bCs w:val="0"/>
          <w:caps/>
          <w:sz w:val="24"/>
          <w:szCs w:val="24"/>
          <w:rtl/>
        </w:rPr>
        <w:t>איזה איזה איזה חלופה איזה חלופה את רוצה?</w:t>
      </w:r>
    </w:p>
    <w:p w14:paraId="23B57F8E" w14:textId="77777777" w:rsidR="001E2274" w:rsidRDefault="001E2274" w:rsidP="00762FA5">
      <w:pPr>
        <w:rPr>
          <w:b w:val="0"/>
          <w:bCs w:val="0"/>
          <w:caps/>
          <w:sz w:val="24"/>
          <w:szCs w:val="24"/>
          <w:rtl/>
        </w:rPr>
      </w:pPr>
    </w:p>
    <w:p w14:paraId="5B5C2448" w14:textId="77777777" w:rsidR="001E2274" w:rsidRDefault="003109B2" w:rsidP="00762FA5">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114AD447" w14:textId="47B08E9E" w:rsidR="001E2274" w:rsidRDefault="00762FA5" w:rsidP="00762FA5">
      <w:pPr>
        <w:rPr>
          <w:b w:val="0"/>
          <w:bCs w:val="0"/>
          <w:caps/>
          <w:sz w:val="24"/>
          <w:szCs w:val="24"/>
          <w:rtl/>
        </w:rPr>
      </w:pPr>
      <w:r>
        <w:rPr>
          <w:rFonts w:hint="cs"/>
          <w:b w:val="0"/>
          <w:bCs w:val="0"/>
          <w:caps/>
          <w:sz w:val="24"/>
          <w:szCs w:val="24"/>
          <w:rtl/>
        </w:rPr>
        <w:t>אני אני אגיד לך מה</w:t>
      </w:r>
    </w:p>
    <w:p w14:paraId="04EB42A1" w14:textId="77777777" w:rsidR="001E2274" w:rsidRDefault="001E2274" w:rsidP="00762FA5">
      <w:pPr>
        <w:rPr>
          <w:b w:val="0"/>
          <w:bCs w:val="0"/>
          <w:caps/>
          <w:sz w:val="24"/>
          <w:szCs w:val="24"/>
          <w:rtl/>
        </w:rPr>
      </w:pPr>
    </w:p>
    <w:p w14:paraId="121B6C7E" w14:textId="77777777" w:rsidR="001E2274" w:rsidRDefault="000A5C33" w:rsidP="00762FA5">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7EFFA57A" w14:textId="78E8B2AC" w:rsidR="001E2274" w:rsidRDefault="00762FA5" w:rsidP="00762FA5">
      <w:pPr>
        <w:rPr>
          <w:b w:val="0"/>
          <w:bCs w:val="0"/>
          <w:caps/>
          <w:sz w:val="24"/>
          <w:szCs w:val="24"/>
          <w:rtl/>
        </w:rPr>
      </w:pPr>
      <w:r>
        <w:rPr>
          <w:rFonts w:hint="cs"/>
          <w:b w:val="0"/>
          <w:bCs w:val="0"/>
          <w:caps/>
          <w:sz w:val="24"/>
          <w:szCs w:val="24"/>
          <w:rtl/>
        </w:rPr>
        <w:t>אין אין חלופות יש העמדה</w:t>
      </w:r>
    </w:p>
    <w:p w14:paraId="5067DE5F" w14:textId="77777777" w:rsidR="001E2274" w:rsidRDefault="001E2274" w:rsidP="00762FA5">
      <w:pPr>
        <w:rPr>
          <w:b w:val="0"/>
          <w:bCs w:val="0"/>
          <w:caps/>
          <w:sz w:val="24"/>
          <w:szCs w:val="24"/>
          <w:rtl/>
        </w:rPr>
      </w:pPr>
    </w:p>
    <w:p w14:paraId="337DAD0E" w14:textId="77777777" w:rsidR="001E2274" w:rsidRDefault="003109B2" w:rsidP="00762FA5">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54E6CD23" w14:textId="411DE8ED" w:rsidR="001E2274" w:rsidRDefault="00762FA5" w:rsidP="00762FA5">
      <w:pPr>
        <w:rPr>
          <w:b w:val="0"/>
          <w:bCs w:val="0"/>
          <w:caps/>
          <w:sz w:val="24"/>
          <w:szCs w:val="24"/>
          <w:rtl/>
        </w:rPr>
      </w:pPr>
      <w:r>
        <w:rPr>
          <w:rFonts w:hint="cs"/>
          <w:b w:val="0"/>
          <w:bCs w:val="0"/>
          <w:caps/>
          <w:sz w:val="24"/>
          <w:szCs w:val="24"/>
          <w:rtl/>
        </w:rPr>
        <w:t xml:space="preserve">אוקיי </w:t>
      </w:r>
    </w:p>
    <w:p w14:paraId="3BCAD215" w14:textId="77777777" w:rsidR="001E2274" w:rsidRDefault="001E2274" w:rsidP="00762FA5">
      <w:pPr>
        <w:rPr>
          <w:b w:val="0"/>
          <w:bCs w:val="0"/>
          <w:caps/>
          <w:sz w:val="24"/>
          <w:szCs w:val="24"/>
          <w:rtl/>
        </w:rPr>
      </w:pPr>
    </w:p>
    <w:p w14:paraId="712F51EC" w14:textId="77777777" w:rsidR="001E2274" w:rsidRDefault="000A5C33" w:rsidP="00762FA5">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03E25257" w14:textId="7764CD92" w:rsidR="001E2274" w:rsidRDefault="00762FA5" w:rsidP="00762FA5">
      <w:pPr>
        <w:rPr>
          <w:b w:val="0"/>
          <w:bCs w:val="0"/>
          <w:caps/>
          <w:sz w:val="24"/>
          <w:szCs w:val="24"/>
          <w:rtl/>
        </w:rPr>
      </w:pPr>
      <w:r>
        <w:rPr>
          <w:rFonts w:hint="cs"/>
          <w:b w:val="0"/>
          <w:bCs w:val="0"/>
          <w:caps/>
          <w:sz w:val="24"/>
          <w:szCs w:val="24"/>
          <w:rtl/>
        </w:rPr>
        <w:t xml:space="preserve">זה לא חלופות, זה אין אין אין אין אפשרות לחלופות אפילו </w:t>
      </w:r>
    </w:p>
    <w:p w14:paraId="6EEA34DC" w14:textId="77777777" w:rsidR="001E2274" w:rsidRDefault="001E2274" w:rsidP="00762FA5">
      <w:pPr>
        <w:rPr>
          <w:b w:val="0"/>
          <w:bCs w:val="0"/>
          <w:caps/>
          <w:sz w:val="24"/>
          <w:szCs w:val="24"/>
          <w:rtl/>
        </w:rPr>
      </w:pPr>
    </w:p>
    <w:p w14:paraId="635C43C3" w14:textId="77777777" w:rsidR="001E2274" w:rsidRDefault="003109B2" w:rsidP="00762FA5">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57B925C4" w14:textId="3F66BC8D" w:rsidR="001E2274" w:rsidRDefault="00762FA5" w:rsidP="00762FA5">
      <w:pPr>
        <w:rPr>
          <w:b w:val="0"/>
          <w:bCs w:val="0"/>
          <w:caps/>
          <w:sz w:val="24"/>
          <w:szCs w:val="24"/>
          <w:rtl/>
        </w:rPr>
      </w:pPr>
      <w:r>
        <w:rPr>
          <w:rFonts w:hint="cs"/>
          <w:b w:val="0"/>
          <w:bCs w:val="0"/>
          <w:caps/>
          <w:sz w:val="24"/>
          <w:szCs w:val="24"/>
          <w:rtl/>
        </w:rPr>
        <w:t>תראה מבחינת מבחינת הדברים שאנחנו</w:t>
      </w:r>
      <w:r w:rsidR="000F703D">
        <w:rPr>
          <w:rFonts w:hint="cs"/>
          <w:b w:val="0"/>
          <w:bCs w:val="0"/>
          <w:caps/>
          <w:sz w:val="24"/>
          <w:szCs w:val="24"/>
          <w:rtl/>
        </w:rPr>
        <w:t xml:space="preserve"> </w:t>
      </w:r>
      <w:r>
        <w:rPr>
          <w:rFonts w:hint="cs"/>
          <w:b w:val="0"/>
          <w:bCs w:val="0"/>
          <w:caps/>
          <w:sz w:val="24"/>
          <w:szCs w:val="24"/>
          <w:rtl/>
        </w:rPr>
        <w:t>...</w:t>
      </w:r>
    </w:p>
    <w:p w14:paraId="29FAD5D5" w14:textId="77777777" w:rsidR="001E2274" w:rsidRDefault="001E2274" w:rsidP="00762FA5">
      <w:pPr>
        <w:rPr>
          <w:b w:val="0"/>
          <w:bCs w:val="0"/>
          <w:caps/>
          <w:sz w:val="24"/>
          <w:szCs w:val="24"/>
          <w:rtl/>
        </w:rPr>
      </w:pPr>
    </w:p>
    <w:p w14:paraId="5A94F53F" w14:textId="77777777" w:rsidR="001E2274" w:rsidRDefault="000A5C33" w:rsidP="00762FA5">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491386B3" w14:textId="65A0882C" w:rsidR="001E2274" w:rsidRDefault="00762FA5" w:rsidP="00762FA5">
      <w:pPr>
        <w:rPr>
          <w:b w:val="0"/>
          <w:bCs w:val="0"/>
          <w:caps/>
          <w:sz w:val="24"/>
          <w:szCs w:val="24"/>
          <w:rtl/>
        </w:rPr>
      </w:pPr>
      <w:r>
        <w:rPr>
          <w:rFonts w:hint="cs"/>
          <w:b w:val="0"/>
          <w:bCs w:val="0"/>
          <w:caps/>
          <w:sz w:val="24"/>
          <w:szCs w:val="24"/>
          <w:rtl/>
        </w:rPr>
        <w:t>יש, שניה יש לך כביש ארצי שעובר מדרום, יש לך כניסה לישוב ויש לך יש לך נחל</w:t>
      </w:r>
    </w:p>
    <w:p w14:paraId="16EA143D" w14:textId="77777777" w:rsidR="001E2274" w:rsidRDefault="001E2274" w:rsidP="00762FA5">
      <w:pPr>
        <w:rPr>
          <w:b w:val="0"/>
          <w:bCs w:val="0"/>
          <w:caps/>
          <w:sz w:val="24"/>
          <w:szCs w:val="24"/>
          <w:rtl/>
        </w:rPr>
      </w:pPr>
    </w:p>
    <w:p w14:paraId="259CBE87" w14:textId="77777777" w:rsidR="001E2274" w:rsidRDefault="000A3DA6" w:rsidP="00762FA5">
      <w:pPr>
        <w:rPr>
          <w:caps/>
          <w:sz w:val="24"/>
          <w:szCs w:val="24"/>
          <w:u w:val="single"/>
          <w:rtl/>
        </w:rPr>
      </w:pPr>
      <w:r w:rsidRPr="000A3DA6">
        <w:rPr>
          <w:rFonts w:hint="cs"/>
          <w:caps/>
          <w:sz w:val="24"/>
          <w:szCs w:val="24"/>
          <w:u w:val="single"/>
          <w:rtl/>
        </w:rPr>
        <w:t>מר תומר דוידסון - נציג מנהל מקרקעי ישראל בוועדה המחוזית</w:t>
      </w:r>
      <w:r w:rsidR="001E2274">
        <w:rPr>
          <w:rFonts w:hint="cs"/>
          <w:caps/>
          <w:sz w:val="24"/>
          <w:szCs w:val="24"/>
          <w:u w:val="single"/>
          <w:rtl/>
        </w:rPr>
        <w:t>:</w:t>
      </w:r>
    </w:p>
    <w:p w14:paraId="36033E1D" w14:textId="1F9155FE" w:rsidR="001E2274" w:rsidRDefault="00762FA5" w:rsidP="00762FA5">
      <w:pPr>
        <w:rPr>
          <w:b w:val="0"/>
          <w:bCs w:val="0"/>
          <w:caps/>
          <w:sz w:val="24"/>
          <w:szCs w:val="24"/>
          <w:rtl/>
        </w:rPr>
      </w:pPr>
      <w:r>
        <w:rPr>
          <w:rFonts w:hint="cs"/>
          <w:b w:val="0"/>
          <w:bCs w:val="0"/>
          <w:caps/>
          <w:sz w:val="24"/>
          <w:szCs w:val="24"/>
          <w:rtl/>
        </w:rPr>
        <w:t>אין אין לך איפה לשחק שם</w:t>
      </w:r>
    </w:p>
    <w:p w14:paraId="2D17230E" w14:textId="77777777" w:rsidR="001E2274" w:rsidRDefault="001E2274" w:rsidP="00762FA5">
      <w:pPr>
        <w:rPr>
          <w:b w:val="0"/>
          <w:bCs w:val="0"/>
          <w:caps/>
          <w:sz w:val="24"/>
          <w:szCs w:val="24"/>
          <w:rtl/>
        </w:rPr>
      </w:pPr>
    </w:p>
    <w:p w14:paraId="5D51F203" w14:textId="77777777" w:rsidR="001E2274" w:rsidRDefault="000A5C33" w:rsidP="00762FA5">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75D3F6B2" w14:textId="0945FEF0" w:rsidR="001E2274" w:rsidRDefault="00762FA5" w:rsidP="00762FA5">
      <w:pPr>
        <w:rPr>
          <w:b w:val="0"/>
          <w:bCs w:val="0"/>
          <w:caps/>
          <w:sz w:val="24"/>
          <w:szCs w:val="24"/>
          <w:rtl/>
        </w:rPr>
      </w:pPr>
      <w:r>
        <w:rPr>
          <w:rFonts w:hint="cs"/>
          <w:b w:val="0"/>
          <w:bCs w:val="0"/>
          <w:caps/>
          <w:sz w:val="24"/>
          <w:szCs w:val="24"/>
          <w:rtl/>
        </w:rPr>
        <w:t xml:space="preserve">ו ... איפה איפה איפה </w:t>
      </w:r>
    </w:p>
    <w:p w14:paraId="6BA8A115" w14:textId="77777777" w:rsidR="001E2274" w:rsidRDefault="001E2274" w:rsidP="00762FA5">
      <w:pPr>
        <w:rPr>
          <w:b w:val="0"/>
          <w:bCs w:val="0"/>
          <w:caps/>
          <w:sz w:val="24"/>
          <w:szCs w:val="24"/>
          <w:rtl/>
        </w:rPr>
      </w:pPr>
    </w:p>
    <w:p w14:paraId="3BA17662" w14:textId="77777777" w:rsidR="001E2274" w:rsidRDefault="000A3DA6" w:rsidP="00762FA5">
      <w:pPr>
        <w:rPr>
          <w:caps/>
          <w:sz w:val="24"/>
          <w:szCs w:val="24"/>
          <w:u w:val="single"/>
          <w:rtl/>
        </w:rPr>
      </w:pPr>
      <w:r w:rsidRPr="000A3DA6">
        <w:rPr>
          <w:rFonts w:hint="cs"/>
          <w:caps/>
          <w:sz w:val="24"/>
          <w:szCs w:val="24"/>
          <w:u w:val="single"/>
          <w:rtl/>
        </w:rPr>
        <w:t>מר תומר דוידסון - נציג מנהל מקרקעי ישראל בוועדה המחוזית</w:t>
      </w:r>
      <w:r w:rsidR="001E2274">
        <w:rPr>
          <w:rFonts w:hint="cs"/>
          <w:caps/>
          <w:sz w:val="24"/>
          <w:szCs w:val="24"/>
          <w:u w:val="single"/>
          <w:rtl/>
        </w:rPr>
        <w:t>:</w:t>
      </w:r>
    </w:p>
    <w:p w14:paraId="6E08EA83" w14:textId="2BBE391A" w:rsidR="001E2274" w:rsidRDefault="00762FA5" w:rsidP="00762FA5">
      <w:pPr>
        <w:rPr>
          <w:b w:val="0"/>
          <w:bCs w:val="0"/>
          <w:caps/>
          <w:sz w:val="24"/>
          <w:szCs w:val="24"/>
          <w:rtl/>
        </w:rPr>
      </w:pPr>
      <w:r>
        <w:rPr>
          <w:rFonts w:hint="cs"/>
          <w:b w:val="0"/>
          <w:bCs w:val="0"/>
          <w:caps/>
          <w:sz w:val="24"/>
          <w:szCs w:val="24"/>
          <w:rtl/>
        </w:rPr>
        <w:t xml:space="preserve">את מתעקשת אבל הם נצמדים לדרך מצד אחד </w:t>
      </w:r>
    </w:p>
    <w:p w14:paraId="3F388A08" w14:textId="77777777" w:rsidR="001E2274" w:rsidRDefault="001E2274" w:rsidP="00762FA5">
      <w:pPr>
        <w:rPr>
          <w:b w:val="0"/>
          <w:bCs w:val="0"/>
          <w:caps/>
          <w:sz w:val="24"/>
          <w:szCs w:val="24"/>
          <w:rtl/>
        </w:rPr>
      </w:pPr>
    </w:p>
    <w:p w14:paraId="199D5422" w14:textId="77777777" w:rsidR="001E2274" w:rsidRDefault="000A5C33" w:rsidP="00762FA5">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4BFB48B1" w14:textId="3C476292" w:rsidR="001E2274" w:rsidRDefault="00762FA5" w:rsidP="00762FA5">
      <w:pPr>
        <w:rPr>
          <w:b w:val="0"/>
          <w:bCs w:val="0"/>
          <w:caps/>
          <w:sz w:val="24"/>
          <w:szCs w:val="24"/>
          <w:rtl/>
        </w:rPr>
      </w:pPr>
      <w:r>
        <w:rPr>
          <w:rFonts w:hint="cs"/>
          <w:b w:val="0"/>
          <w:bCs w:val="0"/>
          <w:caps/>
          <w:sz w:val="24"/>
          <w:szCs w:val="24"/>
          <w:rtl/>
        </w:rPr>
        <w:t>כמה כל ה ... הזה שם</w:t>
      </w:r>
      <w:r w:rsidR="000F703D">
        <w:rPr>
          <w:rFonts w:hint="cs"/>
          <w:b w:val="0"/>
          <w:bCs w:val="0"/>
          <w:caps/>
          <w:sz w:val="24"/>
          <w:szCs w:val="24"/>
          <w:rtl/>
        </w:rPr>
        <w:t xml:space="preserve"> </w:t>
      </w:r>
      <w:r>
        <w:rPr>
          <w:rFonts w:hint="cs"/>
          <w:b w:val="0"/>
          <w:bCs w:val="0"/>
          <w:caps/>
          <w:sz w:val="24"/>
          <w:szCs w:val="24"/>
          <w:rtl/>
        </w:rPr>
        <w:t>...</w:t>
      </w:r>
    </w:p>
    <w:p w14:paraId="771421DB" w14:textId="77777777" w:rsidR="001E2274" w:rsidRDefault="001E2274" w:rsidP="00762FA5">
      <w:pPr>
        <w:rPr>
          <w:b w:val="0"/>
          <w:bCs w:val="0"/>
          <w:caps/>
          <w:sz w:val="24"/>
          <w:szCs w:val="24"/>
          <w:rtl/>
        </w:rPr>
      </w:pPr>
    </w:p>
    <w:p w14:paraId="04252BA2" w14:textId="77777777" w:rsidR="001E2274" w:rsidRDefault="000A3DA6" w:rsidP="00762FA5">
      <w:pPr>
        <w:rPr>
          <w:caps/>
          <w:sz w:val="24"/>
          <w:szCs w:val="24"/>
          <w:u w:val="single"/>
          <w:rtl/>
        </w:rPr>
      </w:pPr>
      <w:r w:rsidRPr="000A3DA6">
        <w:rPr>
          <w:rFonts w:hint="cs"/>
          <w:caps/>
          <w:sz w:val="24"/>
          <w:szCs w:val="24"/>
          <w:u w:val="single"/>
          <w:rtl/>
        </w:rPr>
        <w:t>מר תומר דוידסון - נציג מנהל מקרקעי ישראל בוועדה המחוזית</w:t>
      </w:r>
      <w:r w:rsidR="001E2274">
        <w:rPr>
          <w:rFonts w:hint="cs"/>
          <w:caps/>
          <w:sz w:val="24"/>
          <w:szCs w:val="24"/>
          <w:u w:val="single"/>
          <w:rtl/>
        </w:rPr>
        <w:t>:</w:t>
      </w:r>
    </w:p>
    <w:p w14:paraId="0470894A" w14:textId="43B14EB4" w:rsidR="001E2274" w:rsidRDefault="00762FA5" w:rsidP="00762FA5">
      <w:pPr>
        <w:rPr>
          <w:b w:val="0"/>
          <w:bCs w:val="0"/>
          <w:caps/>
          <w:sz w:val="24"/>
          <w:szCs w:val="24"/>
          <w:rtl/>
        </w:rPr>
      </w:pPr>
      <w:r>
        <w:rPr>
          <w:rFonts w:hint="cs"/>
          <w:b w:val="0"/>
          <w:bCs w:val="0"/>
          <w:caps/>
          <w:sz w:val="24"/>
          <w:szCs w:val="24"/>
          <w:rtl/>
        </w:rPr>
        <w:lastRenderedPageBreak/>
        <w:t xml:space="preserve">ולקו הבניין של ארבע אחד שתיים אין להם לאן ללכת יותר </w:t>
      </w:r>
    </w:p>
    <w:p w14:paraId="5A63BD4D" w14:textId="77777777" w:rsidR="001E2274" w:rsidRDefault="001E2274" w:rsidP="00762FA5">
      <w:pPr>
        <w:rPr>
          <w:b w:val="0"/>
          <w:bCs w:val="0"/>
          <w:caps/>
          <w:sz w:val="24"/>
          <w:szCs w:val="24"/>
          <w:rtl/>
        </w:rPr>
      </w:pPr>
    </w:p>
    <w:p w14:paraId="3944B7B3" w14:textId="77777777" w:rsidR="001E2274" w:rsidRDefault="000A5C33" w:rsidP="00762FA5">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06EEFFBD" w14:textId="210789F8" w:rsidR="001E2274" w:rsidRDefault="00762FA5" w:rsidP="00762FA5">
      <w:pPr>
        <w:rPr>
          <w:b w:val="0"/>
          <w:bCs w:val="0"/>
          <w:caps/>
          <w:sz w:val="24"/>
          <w:szCs w:val="24"/>
          <w:rtl/>
        </w:rPr>
      </w:pPr>
      <w:r>
        <w:rPr>
          <w:rFonts w:hint="cs"/>
          <w:b w:val="0"/>
          <w:bCs w:val="0"/>
          <w:caps/>
          <w:sz w:val="24"/>
          <w:szCs w:val="24"/>
          <w:rtl/>
        </w:rPr>
        <w:t>השצפ</w:t>
      </w:r>
      <w:r w:rsidR="000F703D">
        <w:rPr>
          <w:rFonts w:hint="cs"/>
          <w:b w:val="0"/>
          <w:bCs w:val="0"/>
          <w:caps/>
          <w:sz w:val="24"/>
          <w:szCs w:val="24"/>
          <w:rtl/>
        </w:rPr>
        <w:t xml:space="preserve"> </w:t>
      </w:r>
      <w:r>
        <w:rPr>
          <w:rFonts w:hint="cs"/>
          <w:b w:val="0"/>
          <w:bCs w:val="0"/>
          <w:caps/>
          <w:sz w:val="24"/>
          <w:szCs w:val="24"/>
          <w:rtl/>
        </w:rPr>
        <w:t>...</w:t>
      </w:r>
    </w:p>
    <w:p w14:paraId="3F621ECB" w14:textId="77777777" w:rsidR="001E2274" w:rsidRDefault="001E2274" w:rsidP="00762FA5">
      <w:pPr>
        <w:rPr>
          <w:b w:val="0"/>
          <w:bCs w:val="0"/>
          <w:caps/>
          <w:sz w:val="24"/>
          <w:szCs w:val="24"/>
          <w:rtl/>
        </w:rPr>
      </w:pPr>
    </w:p>
    <w:p w14:paraId="173CA0AD" w14:textId="77777777" w:rsidR="001E2274" w:rsidRDefault="000A3DA6" w:rsidP="00762FA5">
      <w:pPr>
        <w:rPr>
          <w:caps/>
          <w:sz w:val="24"/>
          <w:szCs w:val="24"/>
          <w:u w:val="single"/>
          <w:rtl/>
        </w:rPr>
      </w:pPr>
      <w:r w:rsidRPr="000A3DA6">
        <w:rPr>
          <w:rFonts w:hint="cs"/>
          <w:caps/>
          <w:sz w:val="24"/>
          <w:szCs w:val="24"/>
          <w:u w:val="single"/>
          <w:rtl/>
        </w:rPr>
        <w:t>מר תומר דוידסון - נציג מנהל מקרקעי ישראל בוועדה המחוזית</w:t>
      </w:r>
      <w:r w:rsidR="001E2274">
        <w:rPr>
          <w:rFonts w:hint="cs"/>
          <w:caps/>
          <w:sz w:val="24"/>
          <w:szCs w:val="24"/>
          <w:u w:val="single"/>
          <w:rtl/>
        </w:rPr>
        <w:t>:</w:t>
      </w:r>
    </w:p>
    <w:p w14:paraId="318E2309" w14:textId="1C48283E" w:rsidR="001E2274" w:rsidRDefault="00762FA5" w:rsidP="00762FA5">
      <w:pPr>
        <w:rPr>
          <w:b w:val="0"/>
          <w:bCs w:val="0"/>
          <w:caps/>
          <w:sz w:val="24"/>
          <w:szCs w:val="24"/>
          <w:rtl/>
        </w:rPr>
      </w:pPr>
      <w:r>
        <w:rPr>
          <w:rFonts w:hint="cs"/>
          <w:b w:val="0"/>
          <w:bCs w:val="0"/>
          <w:caps/>
          <w:sz w:val="24"/>
          <w:szCs w:val="24"/>
          <w:rtl/>
        </w:rPr>
        <w:t>והם לא יכולים לעלות עוד קומה לגובה בגלל המגבלות של נתבג אין להם, אין להם ...</w:t>
      </w:r>
    </w:p>
    <w:p w14:paraId="32443A33" w14:textId="77777777" w:rsidR="001E2274" w:rsidRDefault="001E2274" w:rsidP="00762FA5">
      <w:pPr>
        <w:rPr>
          <w:b w:val="0"/>
          <w:bCs w:val="0"/>
          <w:caps/>
          <w:sz w:val="24"/>
          <w:szCs w:val="24"/>
          <w:rtl/>
        </w:rPr>
      </w:pPr>
    </w:p>
    <w:p w14:paraId="364D10D1" w14:textId="77777777" w:rsidR="001E2274" w:rsidRDefault="00762FA5" w:rsidP="00762FA5">
      <w:pPr>
        <w:rPr>
          <w:b w:val="0"/>
          <w:bCs w:val="0"/>
          <w:caps/>
          <w:sz w:val="24"/>
          <w:szCs w:val="24"/>
          <w:rtl/>
        </w:rPr>
      </w:pPr>
      <w:r>
        <w:rPr>
          <w:rFonts w:hint="cs"/>
          <w:b w:val="0"/>
          <w:bCs w:val="0"/>
          <w:caps/>
          <w:sz w:val="24"/>
          <w:szCs w:val="24"/>
          <w:rtl/>
        </w:rPr>
        <w:t>(מדברים ביחד)</w:t>
      </w:r>
    </w:p>
    <w:p w14:paraId="7E7971F1" w14:textId="77777777" w:rsidR="001E2274" w:rsidRDefault="001E2274" w:rsidP="00762FA5">
      <w:pPr>
        <w:rPr>
          <w:b w:val="0"/>
          <w:bCs w:val="0"/>
          <w:caps/>
          <w:sz w:val="24"/>
          <w:szCs w:val="24"/>
          <w:rtl/>
        </w:rPr>
      </w:pPr>
    </w:p>
    <w:p w14:paraId="173303F4" w14:textId="77777777" w:rsidR="001E2274" w:rsidRDefault="003109B2" w:rsidP="00762FA5">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50A60A07" w14:textId="0BECD1A3" w:rsidR="001E2274" w:rsidRDefault="00762FA5" w:rsidP="00762FA5">
      <w:pPr>
        <w:rPr>
          <w:b w:val="0"/>
          <w:bCs w:val="0"/>
          <w:caps/>
          <w:sz w:val="24"/>
          <w:szCs w:val="24"/>
          <w:rtl/>
        </w:rPr>
      </w:pPr>
      <w:r>
        <w:rPr>
          <w:rFonts w:hint="cs"/>
          <w:b w:val="0"/>
          <w:bCs w:val="0"/>
          <w:caps/>
          <w:sz w:val="24"/>
          <w:szCs w:val="24"/>
          <w:rtl/>
        </w:rPr>
        <w:t xml:space="preserve">א' לא חייבים לאשר להם את המאתיים חמישים </w:t>
      </w:r>
    </w:p>
    <w:p w14:paraId="14152C54" w14:textId="77777777" w:rsidR="001E2274" w:rsidRDefault="001E2274" w:rsidP="00762FA5">
      <w:pPr>
        <w:rPr>
          <w:b w:val="0"/>
          <w:bCs w:val="0"/>
          <w:caps/>
          <w:sz w:val="24"/>
          <w:szCs w:val="24"/>
          <w:rtl/>
        </w:rPr>
      </w:pPr>
    </w:p>
    <w:p w14:paraId="6A53340F" w14:textId="77777777" w:rsidR="001E2274" w:rsidRDefault="000A5C33" w:rsidP="00762FA5">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4F4C5DFD" w14:textId="1B2B61CA" w:rsidR="001E2274" w:rsidRDefault="00762FA5" w:rsidP="00762FA5">
      <w:pPr>
        <w:rPr>
          <w:b w:val="0"/>
          <w:bCs w:val="0"/>
          <w:caps/>
          <w:sz w:val="24"/>
          <w:szCs w:val="24"/>
          <w:rtl/>
        </w:rPr>
      </w:pPr>
      <w:r>
        <w:rPr>
          <w:rFonts w:hint="cs"/>
          <w:b w:val="0"/>
          <w:bCs w:val="0"/>
          <w:caps/>
          <w:sz w:val="24"/>
          <w:szCs w:val="24"/>
          <w:rtl/>
        </w:rPr>
        <w:t>... חלופות חלופות</w:t>
      </w:r>
    </w:p>
    <w:p w14:paraId="0B525D13" w14:textId="77777777" w:rsidR="001E2274" w:rsidRDefault="001E2274" w:rsidP="00762FA5">
      <w:pPr>
        <w:rPr>
          <w:b w:val="0"/>
          <w:bCs w:val="0"/>
          <w:caps/>
          <w:sz w:val="24"/>
          <w:szCs w:val="24"/>
          <w:rtl/>
        </w:rPr>
      </w:pPr>
    </w:p>
    <w:p w14:paraId="6477553B" w14:textId="77777777" w:rsidR="001E2274" w:rsidRDefault="000A3DA6" w:rsidP="00762FA5">
      <w:pPr>
        <w:rPr>
          <w:caps/>
          <w:sz w:val="24"/>
          <w:szCs w:val="24"/>
          <w:u w:val="single"/>
          <w:rtl/>
        </w:rPr>
      </w:pPr>
      <w:r w:rsidRPr="000A3DA6">
        <w:rPr>
          <w:rFonts w:hint="cs"/>
          <w:caps/>
          <w:sz w:val="24"/>
          <w:szCs w:val="24"/>
          <w:u w:val="single"/>
          <w:rtl/>
        </w:rPr>
        <w:t>מר תומר דוידסון - נציג מנהל מקרקעי ישראל בוועדה המחוזית</w:t>
      </w:r>
      <w:r w:rsidR="001E2274">
        <w:rPr>
          <w:rFonts w:hint="cs"/>
          <w:caps/>
          <w:sz w:val="24"/>
          <w:szCs w:val="24"/>
          <w:u w:val="single"/>
          <w:rtl/>
        </w:rPr>
        <w:t>:</w:t>
      </w:r>
    </w:p>
    <w:p w14:paraId="50E8DDA4" w14:textId="15010DB3" w:rsidR="001E2274" w:rsidRDefault="00762FA5" w:rsidP="00762FA5">
      <w:pPr>
        <w:rPr>
          <w:b w:val="0"/>
          <w:bCs w:val="0"/>
          <w:caps/>
          <w:sz w:val="24"/>
          <w:szCs w:val="24"/>
          <w:rtl/>
        </w:rPr>
      </w:pPr>
      <w:r>
        <w:rPr>
          <w:rFonts w:hint="cs"/>
          <w:b w:val="0"/>
          <w:bCs w:val="0"/>
          <w:caps/>
          <w:sz w:val="24"/>
          <w:szCs w:val="24"/>
          <w:rtl/>
        </w:rPr>
        <w:t>זה לא יהיה כלכלי</w:t>
      </w:r>
    </w:p>
    <w:p w14:paraId="71C94B1C" w14:textId="77777777" w:rsidR="001E2274" w:rsidRDefault="001E2274" w:rsidP="00762FA5">
      <w:pPr>
        <w:rPr>
          <w:b w:val="0"/>
          <w:bCs w:val="0"/>
          <w:caps/>
          <w:sz w:val="24"/>
          <w:szCs w:val="24"/>
          <w:rtl/>
        </w:rPr>
      </w:pPr>
    </w:p>
    <w:p w14:paraId="135A9A74" w14:textId="77777777" w:rsidR="001E2274" w:rsidRDefault="003109B2" w:rsidP="00762FA5">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11518ADB" w14:textId="510DA408" w:rsidR="001E2274" w:rsidRDefault="00762FA5" w:rsidP="00762FA5">
      <w:pPr>
        <w:rPr>
          <w:b w:val="0"/>
          <w:bCs w:val="0"/>
          <w:caps/>
          <w:sz w:val="24"/>
          <w:szCs w:val="24"/>
          <w:rtl/>
        </w:rPr>
      </w:pPr>
      <w:r>
        <w:rPr>
          <w:rFonts w:hint="cs"/>
          <w:b w:val="0"/>
          <w:bCs w:val="0"/>
          <w:caps/>
          <w:sz w:val="24"/>
          <w:szCs w:val="24"/>
          <w:rtl/>
        </w:rPr>
        <w:t xml:space="preserve">בסדר </w:t>
      </w:r>
    </w:p>
    <w:p w14:paraId="52536DA1" w14:textId="77777777" w:rsidR="001E2274" w:rsidRDefault="001E2274" w:rsidP="00762FA5">
      <w:pPr>
        <w:rPr>
          <w:b w:val="0"/>
          <w:bCs w:val="0"/>
          <w:caps/>
          <w:sz w:val="24"/>
          <w:szCs w:val="24"/>
          <w:rtl/>
        </w:rPr>
      </w:pPr>
    </w:p>
    <w:p w14:paraId="6B100705" w14:textId="77777777" w:rsidR="001E2274" w:rsidRDefault="000A5C33" w:rsidP="00762FA5">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365E952D" w14:textId="15E41BED" w:rsidR="001E2274" w:rsidRDefault="00762FA5" w:rsidP="00762FA5">
      <w:pPr>
        <w:rPr>
          <w:b w:val="0"/>
          <w:bCs w:val="0"/>
          <w:caps/>
          <w:sz w:val="24"/>
          <w:szCs w:val="24"/>
          <w:rtl/>
        </w:rPr>
      </w:pPr>
      <w:r>
        <w:rPr>
          <w:rFonts w:hint="cs"/>
          <w:b w:val="0"/>
          <w:bCs w:val="0"/>
          <w:caps/>
          <w:sz w:val="24"/>
          <w:szCs w:val="24"/>
          <w:rtl/>
        </w:rPr>
        <w:t>הנה תסתכלי תשתף</w:t>
      </w:r>
    </w:p>
    <w:p w14:paraId="65A18816" w14:textId="77777777" w:rsidR="001E2274" w:rsidRDefault="001E2274" w:rsidP="00762FA5">
      <w:pPr>
        <w:rPr>
          <w:b w:val="0"/>
          <w:bCs w:val="0"/>
          <w:caps/>
          <w:sz w:val="24"/>
          <w:szCs w:val="24"/>
          <w:rtl/>
        </w:rPr>
      </w:pPr>
    </w:p>
    <w:p w14:paraId="1697B8A3" w14:textId="77777777" w:rsidR="001E2274" w:rsidRDefault="003109B2" w:rsidP="00762FA5">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45C6027F" w14:textId="60EA464C" w:rsidR="001E2274" w:rsidRDefault="00762FA5" w:rsidP="00762FA5">
      <w:pPr>
        <w:rPr>
          <w:b w:val="0"/>
          <w:bCs w:val="0"/>
          <w:caps/>
          <w:sz w:val="24"/>
          <w:szCs w:val="24"/>
          <w:rtl/>
        </w:rPr>
      </w:pPr>
      <w:r>
        <w:rPr>
          <w:rFonts w:hint="cs"/>
          <w:b w:val="0"/>
          <w:bCs w:val="0"/>
          <w:caps/>
          <w:sz w:val="24"/>
          <w:szCs w:val="24"/>
          <w:rtl/>
        </w:rPr>
        <w:t>בסדר אנחנו לא צריכים לחשוב ...</w:t>
      </w:r>
    </w:p>
    <w:p w14:paraId="00EEA297" w14:textId="77777777" w:rsidR="001E2274" w:rsidRDefault="001E2274" w:rsidP="00762FA5">
      <w:pPr>
        <w:rPr>
          <w:b w:val="0"/>
          <w:bCs w:val="0"/>
          <w:caps/>
          <w:sz w:val="24"/>
          <w:szCs w:val="24"/>
          <w:rtl/>
        </w:rPr>
      </w:pPr>
    </w:p>
    <w:p w14:paraId="06B3DDED" w14:textId="77777777" w:rsidR="001E2274" w:rsidRDefault="000A3DA6" w:rsidP="00762FA5">
      <w:pPr>
        <w:rPr>
          <w:caps/>
          <w:sz w:val="24"/>
          <w:szCs w:val="24"/>
          <w:u w:val="single"/>
          <w:rtl/>
        </w:rPr>
      </w:pPr>
      <w:r w:rsidRPr="000A3DA6">
        <w:rPr>
          <w:rFonts w:hint="cs"/>
          <w:caps/>
          <w:sz w:val="24"/>
          <w:szCs w:val="24"/>
          <w:u w:val="single"/>
          <w:rtl/>
        </w:rPr>
        <w:t>מר תומר דוידסון - נציג מנהל מקרקעי ישראל בוועדה המחוזית</w:t>
      </w:r>
      <w:r w:rsidR="001E2274">
        <w:rPr>
          <w:rFonts w:hint="cs"/>
          <w:caps/>
          <w:sz w:val="24"/>
          <w:szCs w:val="24"/>
          <w:u w:val="single"/>
          <w:rtl/>
        </w:rPr>
        <w:t>:</w:t>
      </w:r>
    </w:p>
    <w:p w14:paraId="0DCD7D1C" w14:textId="559315B0" w:rsidR="001E2274" w:rsidRDefault="00762FA5" w:rsidP="00762FA5">
      <w:pPr>
        <w:rPr>
          <w:b w:val="0"/>
          <w:bCs w:val="0"/>
          <w:caps/>
          <w:sz w:val="24"/>
          <w:szCs w:val="24"/>
          <w:rtl/>
        </w:rPr>
      </w:pPr>
      <w:r>
        <w:rPr>
          <w:rFonts w:hint="cs"/>
          <w:b w:val="0"/>
          <w:bCs w:val="0"/>
          <w:caps/>
          <w:sz w:val="24"/>
          <w:szCs w:val="24"/>
          <w:rtl/>
        </w:rPr>
        <w:t xml:space="preserve">לא, את חייבת את לא את לא את לא יכולה </w:t>
      </w:r>
    </w:p>
    <w:p w14:paraId="5DE0323A" w14:textId="77777777" w:rsidR="001E2274" w:rsidRDefault="001E2274" w:rsidP="00762FA5">
      <w:pPr>
        <w:rPr>
          <w:b w:val="0"/>
          <w:bCs w:val="0"/>
          <w:caps/>
          <w:sz w:val="24"/>
          <w:szCs w:val="24"/>
          <w:rtl/>
        </w:rPr>
      </w:pPr>
    </w:p>
    <w:p w14:paraId="16969D88" w14:textId="77777777" w:rsidR="001E2274" w:rsidRDefault="00D17364" w:rsidP="00762FA5">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55C008ED" w14:textId="3D559089" w:rsidR="001E2274" w:rsidRDefault="00762FA5" w:rsidP="00762FA5">
      <w:pPr>
        <w:rPr>
          <w:b w:val="0"/>
          <w:bCs w:val="0"/>
          <w:caps/>
          <w:sz w:val="24"/>
          <w:szCs w:val="24"/>
          <w:rtl/>
        </w:rPr>
      </w:pPr>
      <w:r>
        <w:rPr>
          <w:rFonts w:hint="cs"/>
          <w:b w:val="0"/>
          <w:bCs w:val="0"/>
          <w:caps/>
          <w:sz w:val="24"/>
          <w:szCs w:val="24"/>
          <w:rtl/>
        </w:rPr>
        <w:t xml:space="preserve">חברה בואו בואו בואו </w:t>
      </w:r>
    </w:p>
    <w:p w14:paraId="7CF3BDD3" w14:textId="77777777" w:rsidR="001E2274" w:rsidRDefault="001E2274" w:rsidP="00762FA5">
      <w:pPr>
        <w:rPr>
          <w:b w:val="0"/>
          <w:bCs w:val="0"/>
          <w:caps/>
          <w:sz w:val="24"/>
          <w:szCs w:val="24"/>
          <w:rtl/>
        </w:rPr>
      </w:pPr>
    </w:p>
    <w:p w14:paraId="70F351A8" w14:textId="77777777" w:rsidR="001E2274" w:rsidRDefault="000A3DA6" w:rsidP="00762FA5">
      <w:pPr>
        <w:rPr>
          <w:caps/>
          <w:sz w:val="24"/>
          <w:szCs w:val="24"/>
          <w:u w:val="single"/>
          <w:rtl/>
        </w:rPr>
      </w:pPr>
      <w:r w:rsidRPr="000A3DA6">
        <w:rPr>
          <w:rFonts w:hint="cs"/>
          <w:caps/>
          <w:sz w:val="24"/>
          <w:szCs w:val="24"/>
          <w:u w:val="single"/>
          <w:rtl/>
        </w:rPr>
        <w:t>מר תומר דוידסון - נציג מנהל מקרקעי ישראל בוועדה המחוזית</w:t>
      </w:r>
      <w:r w:rsidR="001E2274">
        <w:rPr>
          <w:rFonts w:hint="cs"/>
          <w:caps/>
          <w:sz w:val="24"/>
          <w:szCs w:val="24"/>
          <w:u w:val="single"/>
          <w:rtl/>
        </w:rPr>
        <w:t>:</w:t>
      </w:r>
    </w:p>
    <w:p w14:paraId="39115D95" w14:textId="2B262201" w:rsidR="001E2274" w:rsidRDefault="00762FA5" w:rsidP="00762FA5">
      <w:pPr>
        <w:rPr>
          <w:b w:val="0"/>
          <w:bCs w:val="0"/>
          <w:caps/>
          <w:sz w:val="24"/>
          <w:szCs w:val="24"/>
          <w:rtl/>
        </w:rPr>
      </w:pPr>
      <w:r>
        <w:rPr>
          <w:rFonts w:hint="cs"/>
          <w:b w:val="0"/>
          <w:bCs w:val="0"/>
          <w:caps/>
          <w:sz w:val="24"/>
          <w:szCs w:val="24"/>
          <w:rtl/>
        </w:rPr>
        <w:t>להשאיר פרויקט שלא ייבנה</w:t>
      </w:r>
    </w:p>
    <w:p w14:paraId="2DC63C64" w14:textId="77777777" w:rsidR="001E2274" w:rsidRDefault="001E2274" w:rsidP="00762FA5">
      <w:pPr>
        <w:rPr>
          <w:b w:val="0"/>
          <w:bCs w:val="0"/>
          <w:caps/>
          <w:sz w:val="24"/>
          <w:szCs w:val="24"/>
          <w:rtl/>
        </w:rPr>
      </w:pPr>
    </w:p>
    <w:p w14:paraId="63EF9C2A" w14:textId="77777777" w:rsidR="001E2274" w:rsidRDefault="00D17364" w:rsidP="00762FA5">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302B769A" w14:textId="41909D4E" w:rsidR="001E2274" w:rsidRDefault="00762FA5" w:rsidP="00762FA5">
      <w:pPr>
        <w:rPr>
          <w:b w:val="0"/>
          <w:bCs w:val="0"/>
          <w:caps/>
          <w:sz w:val="24"/>
          <w:szCs w:val="24"/>
          <w:rtl/>
        </w:rPr>
      </w:pPr>
      <w:r>
        <w:rPr>
          <w:rFonts w:hint="cs"/>
          <w:b w:val="0"/>
          <w:bCs w:val="0"/>
          <w:caps/>
          <w:sz w:val="24"/>
          <w:szCs w:val="24"/>
          <w:rtl/>
        </w:rPr>
        <w:t>בואו נתחיל מהסוף</w:t>
      </w:r>
    </w:p>
    <w:p w14:paraId="2907A22B" w14:textId="77777777" w:rsidR="001E2274" w:rsidRDefault="001E2274" w:rsidP="00762FA5">
      <w:pPr>
        <w:rPr>
          <w:b w:val="0"/>
          <w:bCs w:val="0"/>
          <w:caps/>
          <w:sz w:val="24"/>
          <w:szCs w:val="24"/>
          <w:rtl/>
        </w:rPr>
      </w:pPr>
    </w:p>
    <w:p w14:paraId="0D2BF717" w14:textId="77777777" w:rsidR="001E2274" w:rsidRDefault="000A3DA6" w:rsidP="00762FA5">
      <w:pPr>
        <w:rPr>
          <w:caps/>
          <w:sz w:val="24"/>
          <w:szCs w:val="24"/>
          <w:u w:val="single"/>
          <w:rtl/>
        </w:rPr>
      </w:pPr>
      <w:r w:rsidRPr="000A3DA6">
        <w:rPr>
          <w:rFonts w:hint="cs"/>
          <w:caps/>
          <w:sz w:val="24"/>
          <w:szCs w:val="24"/>
          <w:u w:val="single"/>
          <w:rtl/>
        </w:rPr>
        <w:t>מר תומר דוידסון - נציג מנהל מקרקעי ישראל בוועדה המחוזית</w:t>
      </w:r>
      <w:r w:rsidR="001E2274">
        <w:rPr>
          <w:rFonts w:hint="cs"/>
          <w:caps/>
          <w:sz w:val="24"/>
          <w:szCs w:val="24"/>
          <w:u w:val="single"/>
          <w:rtl/>
        </w:rPr>
        <w:t>:</w:t>
      </w:r>
    </w:p>
    <w:p w14:paraId="34620671" w14:textId="7A46E77F" w:rsidR="001E2274" w:rsidRDefault="00762FA5" w:rsidP="00762FA5">
      <w:pPr>
        <w:rPr>
          <w:b w:val="0"/>
          <w:bCs w:val="0"/>
          <w:caps/>
          <w:sz w:val="24"/>
          <w:szCs w:val="24"/>
          <w:rtl/>
        </w:rPr>
      </w:pPr>
      <w:r>
        <w:rPr>
          <w:rFonts w:hint="cs"/>
          <w:b w:val="0"/>
          <w:bCs w:val="0"/>
          <w:caps/>
          <w:sz w:val="24"/>
          <w:szCs w:val="24"/>
          <w:rtl/>
        </w:rPr>
        <w:t>חבל</w:t>
      </w:r>
    </w:p>
    <w:p w14:paraId="24E51D4B" w14:textId="77777777" w:rsidR="001E2274" w:rsidRDefault="001E2274" w:rsidP="00762FA5">
      <w:pPr>
        <w:rPr>
          <w:b w:val="0"/>
          <w:bCs w:val="0"/>
          <w:caps/>
          <w:sz w:val="24"/>
          <w:szCs w:val="24"/>
          <w:rtl/>
        </w:rPr>
      </w:pPr>
    </w:p>
    <w:p w14:paraId="6AAA6595" w14:textId="77777777" w:rsidR="001E2274" w:rsidRDefault="00D17364" w:rsidP="00762FA5">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67667671" w14:textId="6AB2DBE2" w:rsidR="001E2274" w:rsidRDefault="00762FA5" w:rsidP="00762FA5">
      <w:pPr>
        <w:rPr>
          <w:b w:val="0"/>
          <w:bCs w:val="0"/>
          <w:caps/>
          <w:sz w:val="24"/>
          <w:szCs w:val="24"/>
          <w:rtl/>
        </w:rPr>
      </w:pPr>
      <w:r>
        <w:rPr>
          <w:rFonts w:hint="cs"/>
          <w:b w:val="0"/>
          <w:bCs w:val="0"/>
          <w:caps/>
          <w:sz w:val="24"/>
          <w:szCs w:val="24"/>
          <w:rtl/>
        </w:rPr>
        <w:t>קודם כל אני שואל שואל שאלה אני רוצה רגע להבין את התשובה</w:t>
      </w:r>
    </w:p>
    <w:p w14:paraId="04A19FA4" w14:textId="77777777" w:rsidR="001E2274" w:rsidRDefault="001E2274" w:rsidP="00762FA5">
      <w:pPr>
        <w:rPr>
          <w:b w:val="0"/>
          <w:bCs w:val="0"/>
          <w:caps/>
          <w:sz w:val="24"/>
          <w:szCs w:val="24"/>
          <w:rtl/>
        </w:rPr>
      </w:pPr>
    </w:p>
    <w:p w14:paraId="1D345A61" w14:textId="77777777" w:rsidR="001E2274" w:rsidRDefault="000A3DA6" w:rsidP="00762FA5">
      <w:pPr>
        <w:rPr>
          <w:caps/>
          <w:sz w:val="24"/>
          <w:szCs w:val="24"/>
          <w:u w:val="single"/>
          <w:rtl/>
        </w:rPr>
      </w:pPr>
      <w:r w:rsidRPr="000A3DA6">
        <w:rPr>
          <w:rFonts w:hint="cs"/>
          <w:caps/>
          <w:sz w:val="24"/>
          <w:szCs w:val="24"/>
          <w:u w:val="single"/>
          <w:rtl/>
        </w:rPr>
        <w:t>מר תומר דוידסון - נציג מנהל מקרקעי ישראל בוועדה המחוזית</w:t>
      </w:r>
      <w:r w:rsidR="001E2274">
        <w:rPr>
          <w:rFonts w:hint="cs"/>
          <w:caps/>
          <w:sz w:val="24"/>
          <w:szCs w:val="24"/>
          <w:u w:val="single"/>
          <w:rtl/>
        </w:rPr>
        <w:t>:</w:t>
      </w:r>
    </w:p>
    <w:p w14:paraId="11463367" w14:textId="26080855" w:rsidR="001E2274" w:rsidRDefault="00762FA5" w:rsidP="00762FA5">
      <w:pPr>
        <w:rPr>
          <w:b w:val="0"/>
          <w:bCs w:val="0"/>
          <w:caps/>
          <w:sz w:val="24"/>
          <w:szCs w:val="24"/>
          <w:rtl/>
        </w:rPr>
      </w:pPr>
      <w:r>
        <w:rPr>
          <w:rFonts w:hint="cs"/>
          <w:b w:val="0"/>
          <w:bCs w:val="0"/>
          <w:caps/>
          <w:sz w:val="24"/>
          <w:szCs w:val="24"/>
          <w:rtl/>
        </w:rPr>
        <w:t xml:space="preserve">זה לא נכון </w:t>
      </w:r>
    </w:p>
    <w:p w14:paraId="4775FE71" w14:textId="77777777" w:rsidR="001E2274" w:rsidRDefault="001E2274" w:rsidP="00762FA5">
      <w:pPr>
        <w:rPr>
          <w:b w:val="0"/>
          <w:bCs w:val="0"/>
          <w:caps/>
          <w:sz w:val="24"/>
          <w:szCs w:val="24"/>
          <w:rtl/>
        </w:rPr>
      </w:pPr>
    </w:p>
    <w:p w14:paraId="3D7B465F" w14:textId="77777777" w:rsidR="001E2274" w:rsidRDefault="003109B2" w:rsidP="00762FA5">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04D4E41B" w14:textId="7C7C093C" w:rsidR="001E2274" w:rsidRDefault="00762FA5" w:rsidP="00762FA5">
      <w:pPr>
        <w:rPr>
          <w:b w:val="0"/>
          <w:bCs w:val="0"/>
          <w:caps/>
          <w:sz w:val="24"/>
          <w:szCs w:val="24"/>
          <w:rtl/>
        </w:rPr>
      </w:pPr>
      <w:r>
        <w:rPr>
          <w:rFonts w:hint="cs"/>
          <w:b w:val="0"/>
          <w:bCs w:val="0"/>
          <w:caps/>
          <w:sz w:val="24"/>
          <w:szCs w:val="24"/>
          <w:rtl/>
        </w:rPr>
        <w:t>אבל מאושר להם פרויקט של מאה עשרים</w:t>
      </w:r>
    </w:p>
    <w:p w14:paraId="14AF00CE" w14:textId="77777777" w:rsidR="001E2274" w:rsidRDefault="001E2274" w:rsidP="00762FA5">
      <w:pPr>
        <w:rPr>
          <w:b w:val="0"/>
          <w:bCs w:val="0"/>
          <w:caps/>
          <w:sz w:val="24"/>
          <w:szCs w:val="24"/>
          <w:rtl/>
        </w:rPr>
      </w:pPr>
    </w:p>
    <w:p w14:paraId="7B73C4F3" w14:textId="77777777" w:rsidR="001E2274" w:rsidRDefault="00D17364" w:rsidP="00762FA5">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17BDDFDE" w14:textId="3D4782DA" w:rsidR="001E2274" w:rsidRDefault="00762FA5" w:rsidP="00762FA5">
      <w:pPr>
        <w:rPr>
          <w:b w:val="0"/>
          <w:bCs w:val="0"/>
          <w:caps/>
          <w:sz w:val="24"/>
          <w:szCs w:val="24"/>
          <w:rtl/>
        </w:rPr>
      </w:pPr>
      <w:r>
        <w:rPr>
          <w:rFonts w:hint="cs"/>
          <w:b w:val="0"/>
          <w:bCs w:val="0"/>
          <w:caps/>
          <w:sz w:val="24"/>
          <w:szCs w:val="24"/>
          <w:rtl/>
        </w:rPr>
        <w:t>אני מבין שיש אני מבין שיש</w:t>
      </w:r>
    </w:p>
    <w:p w14:paraId="18BEAAD1" w14:textId="77777777" w:rsidR="001E2274" w:rsidRDefault="001E2274" w:rsidP="00762FA5">
      <w:pPr>
        <w:rPr>
          <w:b w:val="0"/>
          <w:bCs w:val="0"/>
          <w:caps/>
          <w:sz w:val="24"/>
          <w:szCs w:val="24"/>
          <w:rtl/>
        </w:rPr>
      </w:pPr>
    </w:p>
    <w:p w14:paraId="7430DD60" w14:textId="77777777" w:rsidR="001E2274" w:rsidRDefault="000A3DA6" w:rsidP="00762FA5">
      <w:pPr>
        <w:rPr>
          <w:caps/>
          <w:sz w:val="24"/>
          <w:szCs w:val="24"/>
          <w:u w:val="single"/>
          <w:rtl/>
        </w:rPr>
      </w:pPr>
      <w:r w:rsidRPr="000A3DA6">
        <w:rPr>
          <w:rFonts w:hint="cs"/>
          <w:caps/>
          <w:sz w:val="24"/>
          <w:szCs w:val="24"/>
          <w:u w:val="single"/>
          <w:rtl/>
        </w:rPr>
        <w:t>מר תומר דוידסון - נציג מנהל מקרקעי ישראל בוועדה המחוזית</w:t>
      </w:r>
      <w:r w:rsidR="001E2274">
        <w:rPr>
          <w:rFonts w:hint="cs"/>
          <w:caps/>
          <w:sz w:val="24"/>
          <w:szCs w:val="24"/>
          <w:u w:val="single"/>
          <w:rtl/>
        </w:rPr>
        <w:t>:</w:t>
      </w:r>
    </w:p>
    <w:p w14:paraId="4EDAB858" w14:textId="2357A3BA" w:rsidR="001E2274" w:rsidRDefault="00762FA5" w:rsidP="00762FA5">
      <w:pPr>
        <w:rPr>
          <w:b w:val="0"/>
          <w:bCs w:val="0"/>
          <w:caps/>
          <w:sz w:val="24"/>
          <w:szCs w:val="24"/>
          <w:rtl/>
        </w:rPr>
      </w:pPr>
      <w:r>
        <w:rPr>
          <w:rFonts w:hint="cs"/>
          <w:b w:val="0"/>
          <w:bCs w:val="0"/>
          <w:caps/>
          <w:sz w:val="24"/>
          <w:szCs w:val="24"/>
          <w:rtl/>
        </w:rPr>
        <w:t xml:space="preserve">... שלא ייבנה </w:t>
      </w:r>
    </w:p>
    <w:p w14:paraId="65ABCE71" w14:textId="77777777" w:rsidR="001E2274" w:rsidRDefault="001E2274" w:rsidP="00762FA5">
      <w:pPr>
        <w:rPr>
          <w:b w:val="0"/>
          <w:bCs w:val="0"/>
          <w:caps/>
          <w:sz w:val="24"/>
          <w:szCs w:val="24"/>
          <w:rtl/>
        </w:rPr>
      </w:pPr>
    </w:p>
    <w:p w14:paraId="3338C417" w14:textId="77777777" w:rsidR="001E2274" w:rsidRDefault="00D17364" w:rsidP="00762FA5">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0CB8CCD7" w14:textId="11A99EAB" w:rsidR="001E2274" w:rsidRDefault="00762FA5" w:rsidP="00762FA5">
      <w:pPr>
        <w:rPr>
          <w:b w:val="0"/>
          <w:bCs w:val="0"/>
          <w:caps/>
          <w:sz w:val="24"/>
          <w:szCs w:val="24"/>
          <w:rtl/>
        </w:rPr>
      </w:pPr>
      <w:r>
        <w:rPr>
          <w:rFonts w:hint="cs"/>
          <w:b w:val="0"/>
          <w:bCs w:val="0"/>
          <w:caps/>
          <w:sz w:val="24"/>
          <w:szCs w:val="24"/>
          <w:rtl/>
        </w:rPr>
        <w:t>אני מבין שיש רצועת השפעה של חמישים מטר. כל עוד אני לא זז מהתוכנית התקפה, אז אני מה לעשות יש לנו תוכנית תקפה אז אני לא צריך להתמודד עם החמישים מטר כי יש שמה תוכנית תקפה,</w:t>
      </w:r>
      <w:r w:rsidR="000F703D">
        <w:rPr>
          <w:rFonts w:hint="cs"/>
          <w:b w:val="0"/>
          <w:bCs w:val="0"/>
          <w:caps/>
          <w:sz w:val="24"/>
          <w:szCs w:val="24"/>
          <w:rtl/>
        </w:rPr>
        <w:t xml:space="preserve"> </w:t>
      </w:r>
      <w:r>
        <w:rPr>
          <w:rFonts w:hint="cs"/>
          <w:b w:val="0"/>
          <w:bCs w:val="0"/>
          <w:caps/>
          <w:sz w:val="24"/>
          <w:szCs w:val="24"/>
          <w:rtl/>
        </w:rPr>
        <w:t>... אני רק צריך לשמור שלא יהיה לי בינוי בתוך ה, בתוך החמש מטר</w:t>
      </w:r>
    </w:p>
    <w:p w14:paraId="0B1BBFF0" w14:textId="77777777" w:rsidR="001E2274" w:rsidRDefault="001E2274" w:rsidP="00762FA5">
      <w:pPr>
        <w:rPr>
          <w:b w:val="0"/>
          <w:bCs w:val="0"/>
          <w:caps/>
          <w:sz w:val="24"/>
          <w:szCs w:val="24"/>
          <w:rtl/>
        </w:rPr>
      </w:pPr>
    </w:p>
    <w:p w14:paraId="330D23B2" w14:textId="77777777" w:rsidR="001E2274" w:rsidRDefault="003361D4" w:rsidP="00762FA5">
      <w:pPr>
        <w:rPr>
          <w:caps/>
          <w:sz w:val="24"/>
          <w:szCs w:val="24"/>
          <w:u w:val="single"/>
          <w:rtl/>
        </w:rPr>
      </w:pPr>
      <w:r w:rsidRPr="003361D4">
        <w:rPr>
          <w:rFonts w:hint="cs"/>
          <w:caps/>
          <w:sz w:val="24"/>
          <w:szCs w:val="24"/>
          <w:u w:val="single"/>
          <w:rtl/>
        </w:rPr>
        <w:t>עורך דין ניצן בן ארויה - יועץ משפטי לוועדה המחוזית</w:t>
      </w:r>
      <w:r w:rsidR="001E2274">
        <w:rPr>
          <w:rFonts w:hint="cs"/>
          <w:caps/>
          <w:sz w:val="24"/>
          <w:szCs w:val="24"/>
          <w:u w:val="single"/>
          <w:rtl/>
        </w:rPr>
        <w:t>:</w:t>
      </w:r>
    </w:p>
    <w:p w14:paraId="1D49763D" w14:textId="23C76226" w:rsidR="001E2274" w:rsidRDefault="00762FA5" w:rsidP="00762FA5">
      <w:pPr>
        <w:rPr>
          <w:b w:val="0"/>
          <w:bCs w:val="0"/>
          <w:caps/>
          <w:sz w:val="24"/>
          <w:szCs w:val="24"/>
          <w:rtl/>
        </w:rPr>
      </w:pPr>
      <w:r>
        <w:rPr>
          <w:rFonts w:hint="cs"/>
          <w:b w:val="0"/>
          <w:bCs w:val="0"/>
          <w:caps/>
          <w:sz w:val="24"/>
          <w:szCs w:val="24"/>
          <w:rtl/>
        </w:rPr>
        <w:t>אנחנו נלך להוראת גמישות כי אתה יודע</w:t>
      </w:r>
    </w:p>
    <w:p w14:paraId="429F0978" w14:textId="77777777" w:rsidR="001E2274" w:rsidRDefault="001E2274" w:rsidP="00762FA5">
      <w:pPr>
        <w:rPr>
          <w:b w:val="0"/>
          <w:bCs w:val="0"/>
          <w:caps/>
          <w:sz w:val="24"/>
          <w:szCs w:val="24"/>
          <w:rtl/>
        </w:rPr>
      </w:pPr>
    </w:p>
    <w:p w14:paraId="3BE62B45" w14:textId="77777777" w:rsidR="001E2274" w:rsidRDefault="000A5C33" w:rsidP="00762FA5">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70E98755" w14:textId="1A1F3FFA" w:rsidR="001E2274" w:rsidRDefault="00762FA5" w:rsidP="00762FA5">
      <w:pPr>
        <w:rPr>
          <w:b w:val="0"/>
          <w:bCs w:val="0"/>
          <w:caps/>
          <w:sz w:val="24"/>
          <w:szCs w:val="24"/>
          <w:rtl/>
        </w:rPr>
      </w:pPr>
      <w:r>
        <w:rPr>
          <w:rFonts w:hint="cs"/>
          <w:b w:val="0"/>
          <w:bCs w:val="0"/>
          <w:caps/>
          <w:sz w:val="24"/>
          <w:szCs w:val="24"/>
          <w:rtl/>
        </w:rPr>
        <w:t>יש הוראת גמישות</w:t>
      </w:r>
      <w:r w:rsidR="000F703D">
        <w:rPr>
          <w:rFonts w:hint="cs"/>
          <w:b w:val="0"/>
          <w:bCs w:val="0"/>
          <w:caps/>
          <w:sz w:val="24"/>
          <w:szCs w:val="24"/>
          <w:rtl/>
        </w:rPr>
        <w:t xml:space="preserve"> </w:t>
      </w:r>
      <w:r>
        <w:rPr>
          <w:rFonts w:hint="cs"/>
          <w:b w:val="0"/>
          <w:bCs w:val="0"/>
          <w:caps/>
          <w:sz w:val="24"/>
          <w:szCs w:val="24"/>
          <w:rtl/>
        </w:rPr>
        <w:t>...</w:t>
      </w:r>
    </w:p>
    <w:p w14:paraId="6A3B0BAB" w14:textId="77777777" w:rsidR="001E2274" w:rsidRDefault="001E2274" w:rsidP="00762FA5">
      <w:pPr>
        <w:rPr>
          <w:b w:val="0"/>
          <w:bCs w:val="0"/>
          <w:caps/>
          <w:sz w:val="24"/>
          <w:szCs w:val="24"/>
          <w:rtl/>
        </w:rPr>
      </w:pPr>
    </w:p>
    <w:p w14:paraId="6AFF8DCF" w14:textId="77777777" w:rsidR="001E2274" w:rsidRDefault="003361D4" w:rsidP="00762FA5">
      <w:pPr>
        <w:rPr>
          <w:caps/>
          <w:sz w:val="24"/>
          <w:szCs w:val="24"/>
          <w:u w:val="single"/>
          <w:rtl/>
        </w:rPr>
      </w:pPr>
      <w:r w:rsidRPr="003361D4">
        <w:rPr>
          <w:rFonts w:hint="cs"/>
          <w:caps/>
          <w:sz w:val="24"/>
          <w:szCs w:val="24"/>
          <w:u w:val="single"/>
          <w:rtl/>
        </w:rPr>
        <w:t>עורך דין ניצן בן ארויה - יועץ משפטי לוועדה המחוזית</w:t>
      </w:r>
      <w:r w:rsidR="001E2274">
        <w:rPr>
          <w:rFonts w:hint="cs"/>
          <w:caps/>
          <w:sz w:val="24"/>
          <w:szCs w:val="24"/>
          <w:u w:val="single"/>
          <w:rtl/>
        </w:rPr>
        <w:t>:</w:t>
      </w:r>
    </w:p>
    <w:p w14:paraId="7EF40F95" w14:textId="0816BA8E" w:rsidR="001E2274" w:rsidRDefault="00762FA5" w:rsidP="00762FA5">
      <w:pPr>
        <w:rPr>
          <w:b w:val="0"/>
          <w:bCs w:val="0"/>
          <w:caps/>
          <w:sz w:val="24"/>
          <w:szCs w:val="24"/>
          <w:rtl/>
        </w:rPr>
      </w:pPr>
      <w:r>
        <w:rPr>
          <w:rFonts w:hint="cs"/>
          <w:b w:val="0"/>
          <w:bCs w:val="0"/>
          <w:caps/>
          <w:sz w:val="24"/>
          <w:szCs w:val="24"/>
          <w:rtl/>
        </w:rPr>
        <w:t>ברגע שאנחנו בתוכנית חדשה אנחנו חייבים לעמוד</w:t>
      </w:r>
      <w:r w:rsidR="000F703D">
        <w:rPr>
          <w:rFonts w:hint="cs"/>
          <w:b w:val="0"/>
          <w:bCs w:val="0"/>
          <w:caps/>
          <w:sz w:val="24"/>
          <w:szCs w:val="24"/>
          <w:rtl/>
        </w:rPr>
        <w:t xml:space="preserve"> </w:t>
      </w:r>
      <w:r>
        <w:rPr>
          <w:rFonts w:hint="cs"/>
          <w:b w:val="0"/>
          <w:bCs w:val="0"/>
          <w:caps/>
          <w:sz w:val="24"/>
          <w:szCs w:val="24"/>
          <w:rtl/>
        </w:rPr>
        <w:t>... יש הוראת גמישות אנחנו נשתמש בה</w:t>
      </w:r>
    </w:p>
    <w:p w14:paraId="763B9F78" w14:textId="77777777" w:rsidR="001E2274" w:rsidRDefault="001E2274" w:rsidP="00762FA5">
      <w:pPr>
        <w:rPr>
          <w:b w:val="0"/>
          <w:bCs w:val="0"/>
          <w:caps/>
          <w:sz w:val="24"/>
          <w:szCs w:val="24"/>
          <w:rtl/>
        </w:rPr>
      </w:pPr>
    </w:p>
    <w:p w14:paraId="614F4157" w14:textId="77777777" w:rsidR="001E2274" w:rsidRDefault="00D17364" w:rsidP="00762FA5">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1B89E98A" w14:textId="68F02F30" w:rsidR="001E2274" w:rsidRDefault="00762FA5" w:rsidP="00762FA5">
      <w:pPr>
        <w:rPr>
          <w:b w:val="0"/>
          <w:bCs w:val="0"/>
          <w:caps/>
          <w:sz w:val="24"/>
          <w:szCs w:val="24"/>
          <w:rtl/>
        </w:rPr>
      </w:pPr>
      <w:r>
        <w:rPr>
          <w:rFonts w:hint="cs"/>
          <w:b w:val="0"/>
          <w:bCs w:val="0"/>
          <w:caps/>
          <w:sz w:val="24"/>
          <w:szCs w:val="24"/>
          <w:rtl/>
        </w:rPr>
        <w:t xml:space="preserve">זה מה שאמרתי </w:t>
      </w:r>
    </w:p>
    <w:p w14:paraId="6861C490" w14:textId="77777777" w:rsidR="001E2274" w:rsidRDefault="001E2274" w:rsidP="00762FA5">
      <w:pPr>
        <w:rPr>
          <w:b w:val="0"/>
          <w:bCs w:val="0"/>
          <w:caps/>
          <w:sz w:val="24"/>
          <w:szCs w:val="24"/>
          <w:rtl/>
        </w:rPr>
      </w:pPr>
    </w:p>
    <w:p w14:paraId="39005273" w14:textId="77777777" w:rsidR="001E2274" w:rsidRDefault="003361D4" w:rsidP="00762FA5">
      <w:pPr>
        <w:rPr>
          <w:caps/>
          <w:sz w:val="24"/>
          <w:szCs w:val="24"/>
          <w:u w:val="single"/>
          <w:rtl/>
        </w:rPr>
      </w:pPr>
      <w:r w:rsidRPr="003361D4">
        <w:rPr>
          <w:rFonts w:hint="cs"/>
          <w:caps/>
          <w:sz w:val="24"/>
          <w:szCs w:val="24"/>
          <w:u w:val="single"/>
          <w:rtl/>
        </w:rPr>
        <w:t>עורך דין ניצן בן ארויה - יועץ משפטי לוועדה המחוזית</w:t>
      </w:r>
      <w:r w:rsidR="001E2274">
        <w:rPr>
          <w:rFonts w:hint="cs"/>
          <w:caps/>
          <w:sz w:val="24"/>
          <w:szCs w:val="24"/>
          <w:u w:val="single"/>
          <w:rtl/>
        </w:rPr>
        <w:t>:</w:t>
      </w:r>
    </w:p>
    <w:p w14:paraId="5B80129A" w14:textId="388A9EF1" w:rsidR="001E2274" w:rsidRDefault="00762FA5" w:rsidP="00762FA5">
      <w:pPr>
        <w:rPr>
          <w:b w:val="0"/>
          <w:bCs w:val="0"/>
          <w:caps/>
          <w:sz w:val="24"/>
          <w:szCs w:val="24"/>
          <w:rtl/>
        </w:rPr>
      </w:pPr>
      <w:r>
        <w:rPr>
          <w:rFonts w:hint="cs"/>
          <w:b w:val="0"/>
          <w:bCs w:val="0"/>
          <w:caps/>
          <w:sz w:val="24"/>
          <w:szCs w:val="24"/>
          <w:rtl/>
        </w:rPr>
        <w:t xml:space="preserve">בסדר </w:t>
      </w:r>
    </w:p>
    <w:p w14:paraId="09BEBFD4" w14:textId="77777777" w:rsidR="001E2274" w:rsidRDefault="001E2274" w:rsidP="00762FA5">
      <w:pPr>
        <w:rPr>
          <w:b w:val="0"/>
          <w:bCs w:val="0"/>
          <w:caps/>
          <w:sz w:val="24"/>
          <w:szCs w:val="24"/>
          <w:rtl/>
        </w:rPr>
      </w:pPr>
    </w:p>
    <w:p w14:paraId="1984505B" w14:textId="77777777" w:rsidR="001E2274" w:rsidRDefault="00D17364" w:rsidP="00762FA5">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3DEA5F53" w14:textId="5C67E9E1" w:rsidR="001E2274" w:rsidRDefault="00762FA5" w:rsidP="00762FA5">
      <w:pPr>
        <w:rPr>
          <w:b w:val="0"/>
          <w:bCs w:val="0"/>
          <w:caps/>
          <w:sz w:val="24"/>
          <w:szCs w:val="24"/>
          <w:rtl/>
        </w:rPr>
      </w:pPr>
      <w:r>
        <w:rPr>
          <w:rFonts w:hint="cs"/>
          <w:b w:val="0"/>
          <w:bCs w:val="0"/>
          <w:caps/>
          <w:sz w:val="24"/>
          <w:szCs w:val="24"/>
          <w:rtl/>
        </w:rPr>
        <w:t>כל זמן שאני לא זז מהתוכנית התקפה, אז אני לא מתעסק עם הסיפור של החמישים מטר כ</w:t>
      </w:r>
      <w:r w:rsidR="007D4F63">
        <w:rPr>
          <w:rFonts w:hint="cs"/>
          <w:b w:val="0"/>
          <w:bCs w:val="0"/>
          <w:caps/>
          <w:sz w:val="24"/>
          <w:szCs w:val="24"/>
          <w:rtl/>
        </w:rPr>
        <w:t xml:space="preserve">י יש לי תוכנית תקפה </w:t>
      </w:r>
    </w:p>
    <w:p w14:paraId="75D1D0A0" w14:textId="77777777" w:rsidR="001E2274" w:rsidRDefault="001E2274" w:rsidP="00762FA5">
      <w:pPr>
        <w:rPr>
          <w:b w:val="0"/>
          <w:bCs w:val="0"/>
          <w:caps/>
          <w:sz w:val="24"/>
          <w:szCs w:val="24"/>
          <w:rtl/>
        </w:rPr>
      </w:pPr>
    </w:p>
    <w:p w14:paraId="45F8F577" w14:textId="77777777" w:rsidR="001E2274" w:rsidRDefault="003361D4" w:rsidP="00762FA5">
      <w:pPr>
        <w:rPr>
          <w:caps/>
          <w:sz w:val="24"/>
          <w:szCs w:val="24"/>
          <w:u w:val="single"/>
          <w:rtl/>
        </w:rPr>
      </w:pPr>
      <w:r w:rsidRPr="003361D4">
        <w:rPr>
          <w:rFonts w:hint="cs"/>
          <w:caps/>
          <w:sz w:val="24"/>
          <w:szCs w:val="24"/>
          <w:u w:val="single"/>
          <w:rtl/>
        </w:rPr>
        <w:t>עורך דין ניצן בן ארויה - יועץ משפטי לוועדה המחוזית</w:t>
      </w:r>
      <w:r w:rsidR="001E2274">
        <w:rPr>
          <w:rFonts w:hint="cs"/>
          <w:caps/>
          <w:sz w:val="24"/>
          <w:szCs w:val="24"/>
          <w:u w:val="single"/>
          <w:rtl/>
        </w:rPr>
        <w:t>:</w:t>
      </w:r>
    </w:p>
    <w:p w14:paraId="53D89743" w14:textId="040B70F4" w:rsidR="001E2274" w:rsidRDefault="007D4F63" w:rsidP="00762FA5">
      <w:pPr>
        <w:rPr>
          <w:b w:val="0"/>
          <w:bCs w:val="0"/>
          <w:caps/>
          <w:sz w:val="24"/>
          <w:szCs w:val="24"/>
          <w:rtl/>
        </w:rPr>
      </w:pPr>
      <w:r>
        <w:rPr>
          <w:rFonts w:hint="cs"/>
          <w:b w:val="0"/>
          <w:bCs w:val="0"/>
          <w:caps/>
          <w:sz w:val="24"/>
          <w:szCs w:val="24"/>
          <w:rtl/>
        </w:rPr>
        <w:t>לא זה לא</w:t>
      </w:r>
      <w:r w:rsidR="000F703D">
        <w:rPr>
          <w:rFonts w:hint="cs"/>
          <w:b w:val="0"/>
          <w:bCs w:val="0"/>
          <w:caps/>
          <w:sz w:val="24"/>
          <w:szCs w:val="24"/>
          <w:rtl/>
        </w:rPr>
        <w:t xml:space="preserve"> </w:t>
      </w:r>
      <w:r>
        <w:rPr>
          <w:rFonts w:hint="cs"/>
          <w:b w:val="0"/>
          <w:bCs w:val="0"/>
          <w:caps/>
          <w:sz w:val="24"/>
          <w:szCs w:val="24"/>
          <w:rtl/>
        </w:rPr>
        <w:t>...</w:t>
      </w:r>
    </w:p>
    <w:p w14:paraId="0D3D7533" w14:textId="77777777" w:rsidR="001E2274" w:rsidRDefault="001E2274" w:rsidP="00762FA5">
      <w:pPr>
        <w:rPr>
          <w:b w:val="0"/>
          <w:bCs w:val="0"/>
          <w:caps/>
          <w:sz w:val="24"/>
          <w:szCs w:val="24"/>
          <w:rtl/>
        </w:rPr>
      </w:pPr>
    </w:p>
    <w:p w14:paraId="0BDBD077" w14:textId="77777777" w:rsidR="001E2274" w:rsidRDefault="000A5C33" w:rsidP="00762FA5">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5F13F274" w14:textId="7AEDB23D" w:rsidR="001E2274" w:rsidRDefault="007D4F63" w:rsidP="00762FA5">
      <w:pPr>
        <w:rPr>
          <w:b w:val="0"/>
          <w:bCs w:val="0"/>
          <w:caps/>
          <w:sz w:val="24"/>
          <w:szCs w:val="24"/>
          <w:rtl/>
        </w:rPr>
      </w:pPr>
      <w:r>
        <w:rPr>
          <w:rFonts w:hint="cs"/>
          <w:b w:val="0"/>
          <w:bCs w:val="0"/>
          <w:caps/>
          <w:sz w:val="24"/>
          <w:szCs w:val="24"/>
          <w:rtl/>
        </w:rPr>
        <w:t xml:space="preserve">לא לא </w:t>
      </w:r>
    </w:p>
    <w:p w14:paraId="09C5EEBC" w14:textId="77777777" w:rsidR="001E2274" w:rsidRDefault="001E2274" w:rsidP="00762FA5">
      <w:pPr>
        <w:rPr>
          <w:b w:val="0"/>
          <w:bCs w:val="0"/>
          <w:caps/>
          <w:sz w:val="24"/>
          <w:szCs w:val="24"/>
          <w:rtl/>
        </w:rPr>
      </w:pPr>
    </w:p>
    <w:p w14:paraId="44DDB1B4" w14:textId="77777777" w:rsidR="001E2274" w:rsidRDefault="003361D4" w:rsidP="00762FA5">
      <w:pPr>
        <w:rPr>
          <w:caps/>
          <w:sz w:val="24"/>
          <w:szCs w:val="24"/>
          <w:u w:val="single"/>
          <w:rtl/>
        </w:rPr>
      </w:pPr>
      <w:r w:rsidRPr="003361D4">
        <w:rPr>
          <w:rFonts w:hint="cs"/>
          <w:caps/>
          <w:sz w:val="24"/>
          <w:szCs w:val="24"/>
          <w:u w:val="single"/>
          <w:rtl/>
        </w:rPr>
        <w:t>עורך דין ניצן בן ארויה - יועץ משפטי לוועדה המחוזית</w:t>
      </w:r>
      <w:r w:rsidR="001E2274">
        <w:rPr>
          <w:rFonts w:hint="cs"/>
          <w:caps/>
          <w:sz w:val="24"/>
          <w:szCs w:val="24"/>
          <w:u w:val="single"/>
          <w:rtl/>
        </w:rPr>
        <w:t>:</w:t>
      </w:r>
    </w:p>
    <w:p w14:paraId="74F010CA" w14:textId="0AD913EA" w:rsidR="001E2274" w:rsidRDefault="007D4F63" w:rsidP="00762FA5">
      <w:pPr>
        <w:rPr>
          <w:b w:val="0"/>
          <w:bCs w:val="0"/>
          <w:caps/>
          <w:sz w:val="24"/>
          <w:szCs w:val="24"/>
          <w:rtl/>
        </w:rPr>
      </w:pPr>
      <w:r>
        <w:rPr>
          <w:rFonts w:hint="cs"/>
          <w:b w:val="0"/>
          <w:bCs w:val="0"/>
          <w:caps/>
          <w:sz w:val="24"/>
          <w:szCs w:val="24"/>
          <w:rtl/>
        </w:rPr>
        <w:t>זה רק אם אתה מוציא היתר לפי התוכנית התקפה אז אז ה, כאילו אתה יודע</w:t>
      </w:r>
    </w:p>
    <w:p w14:paraId="09646789" w14:textId="77777777" w:rsidR="001E2274" w:rsidRDefault="001E2274" w:rsidP="00762FA5">
      <w:pPr>
        <w:rPr>
          <w:b w:val="0"/>
          <w:bCs w:val="0"/>
          <w:caps/>
          <w:sz w:val="24"/>
          <w:szCs w:val="24"/>
          <w:rtl/>
        </w:rPr>
      </w:pPr>
    </w:p>
    <w:p w14:paraId="2DD31229" w14:textId="77777777" w:rsidR="001E2274" w:rsidRDefault="00D17364" w:rsidP="00762FA5">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0445722D" w14:textId="07F71AFD" w:rsidR="001E2274" w:rsidRDefault="007D4F63" w:rsidP="00762FA5">
      <w:pPr>
        <w:rPr>
          <w:b w:val="0"/>
          <w:bCs w:val="0"/>
          <w:caps/>
          <w:sz w:val="24"/>
          <w:szCs w:val="24"/>
          <w:rtl/>
        </w:rPr>
      </w:pPr>
      <w:r>
        <w:rPr>
          <w:rFonts w:hint="cs"/>
          <w:b w:val="0"/>
          <w:bCs w:val="0"/>
          <w:caps/>
          <w:sz w:val="24"/>
          <w:szCs w:val="24"/>
          <w:rtl/>
        </w:rPr>
        <w:t>זה מה שאמרתי אה,</w:t>
      </w:r>
    </w:p>
    <w:p w14:paraId="6BE49FF3" w14:textId="77777777" w:rsidR="001E2274" w:rsidRDefault="001E2274" w:rsidP="00762FA5">
      <w:pPr>
        <w:rPr>
          <w:b w:val="0"/>
          <w:bCs w:val="0"/>
          <w:caps/>
          <w:sz w:val="24"/>
          <w:szCs w:val="24"/>
          <w:rtl/>
        </w:rPr>
      </w:pPr>
    </w:p>
    <w:p w14:paraId="7CF2068E" w14:textId="77777777" w:rsidR="001E2274" w:rsidRDefault="003361D4" w:rsidP="00762FA5">
      <w:pPr>
        <w:rPr>
          <w:caps/>
          <w:sz w:val="24"/>
          <w:szCs w:val="24"/>
          <w:u w:val="single"/>
          <w:rtl/>
        </w:rPr>
      </w:pPr>
      <w:r w:rsidRPr="003361D4">
        <w:rPr>
          <w:rFonts w:hint="cs"/>
          <w:caps/>
          <w:sz w:val="24"/>
          <w:szCs w:val="24"/>
          <w:u w:val="single"/>
          <w:rtl/>
        </w:rPr>
        <w:t>עורך דין ניצן בן ארויה - יועץ משפטי לוועדה המחוזית</w:t>
      </w:r>
      <w:r w:rsidR="001E2274">
        <w:rPr>
          <w:rFonts w:hint="cs"/>
          <w:caps/>
          <w:sz w:val="24"/>
          <w:szCs w:val="24"/>
          <w:u w:val="single"/>
          <w:rtl/>
        </w:rPr>
        <w:t>:</w:t>
      </w:r>
    </w:p>
    <w:p w14:paraId="1AC974F0" w14:textId="156C75DB" w:rsidR="001E2274" w:rsidRDefault="007D4F63" w:rsidP="00762FA5">
      <w:pPr>
        <w:rPr>
          <w:b w:val="0"/>
          <w:bCs w:val="0"/>
          <w:caps/>
          <w:sz w:val="24"/>
          <w:szCs w:val="24"/>
          <w:rtl/>
        </w:rPr>
      </w:pPr>
      <w:r>
        <w:rPr>
          <w:rFonts w:hint="cs"/>
          <w:b w:val="0"/>
          <w:bCs w:val="0"/>
          <w:caps/>
          <w:sz w:val="24"/>
          <w:szCs w:val="24"/>
          <w:rtl/>
        </w:rPr>
        <w:t>ב, בהיתר, בתבע חדשה</w:t>
      </w:r>
    </w:p>
    <w:p w14:paraId="3CD91B6C" w14:textId="77777777" w:rsidR="001E2274" w:rsidRDefault="001E2274" w:rsidP="00762FA5">
      <w:pPr>
        <w:rPr>
          <w:b w:val="0"/>
          <w:bCs w:val="0"/>
          <w:caps/>
          <w:sz w:val="24"/>
          <w:szCs w:val="24"/>
          <w:rtl/>
        </w:rPr>
      </w:pPr>
    </w:p>
    <w:p w14:paraId="4FF3D440" w14:textId="77777777" w:rsidR="001E2274" w:rsidRDefault="00D17364" w:rsidP="00762FA5">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4F55ECD9" w14:textId="6BF27809" w:rsidR="001E2274" w:rsidRDefault="007D4F63" w:rsidP="00762FA5">
      <w:pPr>
        <w:rPr>
          <w:b w:val="0"/>
          <w:bCs w:val="0"/>
          <w:caps/>
          <w:sz w:val="24"/>
          <w:szCs w:val="24"/>
          <w:rtl/>
        </w:rPr>
      </w:pPr>
      <w:r>
        <w:rPr>
          <w:rFonts w:hint="cs"/>
          <w:b w:val="0"/>
          <w:bCs w:val="0"/>
          <w:caps/>
          <w:sz w:val="24"/>
          <w:szCs w:val="24"/>
          <w:rtl/>
        </w:rPr>
        <w:t>אבל בתבע</w:t>
      </w:r>
    </w:p>
    <w:p w14:paraId="6FFDD8AC" w14:textId="77777777" w:rsidR="001E2274" w:rsidRDefault="001E2274" w:rsidP="00762FA5">
      <w:pPr>
        <w:rPr>
          <w:b w:val="0"/>
          <w:bCs w:val="0"/>
          <w:caps/>
          <w:sz w:val="24"/>
          <w:szCs w:val="24"/>
          <w:rtl/>
        </w:rPr>
      </w:pPr>
    </w:p>
    <w:p w14:paraId="3CA80864" w14:textId="77777777" w:rsidR="001E2274" w:rsidRDefault="003361D4" w:rsidP="00762FA5">
      <w:pPr>
        <w:rPr>
          <w:caps/>
          <w:sz w:val="24"/>
          <w:szCs w:val="24"/>
          <w:u w:val="single"/>
          <w:rtl/>
        </w:rPr>
      </w:pPr>
      <w:r w:rsidRPr="003361D4">
        <w:rPr>
          <w:rFonts w:hint="cs"/>
          <w:caps/>
          <w:sz w:val="24"/>
          <w:szCs w:val="24"/>
          <w:u w:val="single"/>
          <w:rtl/>
        </w:rPr>
        <w:t>עורך דין ניצן בן ארויה - יועץ משפטי לוועדה המחוזית</w:t>
      </w:r>
      <w:r w:rsidR="001E2274">
        <w:rPr>
          <w:rFonts w:hint="cs"/>
          <w:caps/>
          <w:sz w:val="24"/>
          <w:szCs w:val="24"/>
          <w:u w:val="single"/>
          <w:rtl/>
        </w:rPr>
        <w:t>:</w:t>
      </w:r>
    </w:p>
    <w:p w14:paraId="7C6986ED" w14:textId="58227324" w:rsidR="001E2274" w:rsidRDefault="007D4F63" w:rsidP="00762FA5">
      <w:pPr>
        <w:rPr>
          <w:b w:val="0"/>
          <w:bCs w:val="0"/>
          <w:caps/>
          <w:sz w:val="24"/>
          <w:szCs w:val="24"/>
          <w:rtl/>
        </w:rPr>
      </w:pPr>
      <w:r>
        <w:rPr>
          <w:rFonts w:hint="cs"/>
          <w:b w:val="0"/>
          <w:bCs w:val="0"/>
          <w:caps/>
          <w:sz w:val="24"/>
          <w:szCs w:val="24"/>
          <w:rtl/>
        </w:rPr>
        <w:t>אתה יודע הם אומרים גם בתבע קודמת הייתה צריכה לעמוד אבל עזוב</w:t>
      </w:r>
    </w:p>
    <w:p w14:paraId="786E2189" w14:textId="77777777" w:rsidR="001E2274" w:rsidRDefault="001E2274" w:rsidP="00762FA5">
      <w:pPr>
        <w:rPr>
          <w:b w:val="0"/>
          <w:bCs w:val="0"/>
          <w:caps/>
          <w:sz w:val="24"/>
          <w:szCs w:val="24"/>
          <w:rtl/>
        </w:rPr>
      </w:pPr>
    </w:p>
    <w:p w14:paraId="3A8857C7" w14:textId="77777777" w:rsidR="001E2274" w:rsidRDefault="00D17364" w:rsidP="007D4F63">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19BC20DF" w14:textId="1556B5C7" w:rsidR="001E2274" w:rsidRDefault="007D4F63" w:rsidP="007D4F63">
      <w:pPr>
        <w:rPr>
          <w:b w:val="0"/>
          <w:bCs w:val="0"/>
          <w:caps/>
          <w:sz w:val="24"/>
          <w:szCs w:val="24"/>
          <w:rtl/>
        </w:rPr>
      </w:pPr>
      <w:r>
        <w:rPr>
          <w:rFonts w:hint="cs"/>
          <w:b w:val="0"/>
          <w:bCs w:val="0"/>
          <w:caps/>
          <w:sz w:val="24"/>
          <w:szCs w:val="24"/>
          <w:rtl/>
        </w:rPr>
        <w:t>אבל אבל אבל בתבע</w:t>
      </w:r>
    </w:p>
    <w:p w14:paraId="34098A11" w14:textId="77777777" w:rsidR="001E2274" w:rsidRDefault="001E2274" w:rsidP="007D4F63">
      <w:pPr>
        <w:rPr>
          <w:b w:val="0"/>
          <w:bCs w:val="0"/>
          <w:caps/>
          <w:sz w:val="24"/>
          <w:szCs w:val="24"/>
          <w:rtl/>
        </w:rPr>
      </w:pPr>
    </w:p>
    <w:p w14:paraId="557E73BB" w14:textId="77777777" w:rsidR="001E2274" w:rsidRDefault="003361D4" w:rsidP="007D4F63">
      <w:pPr>
        <w:rPr>
          <w:caps/>
          <w:sz w:val="24"/>
          <w:szCs w:val="24"/>
          <w:u w:val="single"/>
          <w:rtl/>
        </w:rPr>
      </w:pPr>
      <w:r w:rsidRPr="003361D4">
        <w:rPr>
          <w:rFonts w:hint="cs"/>
          <w:caps/>
          <w:sz w:val="24"/>
          <w:szCs w:val="24"/>
          <w:u w:val="single"/>
          <w:rtl/>
        </w:rPr>
        <w:t>עורך דין ניצן בן ארויה - יועץ משפטי לוועדה המחוזית</w:t>
      </w:r>
      <w:r w:rsidR="001E2274">
        <w:rPr>
          <w:rFonts w:hint="cs"/>
          <w:caps/>
          <w:sz w:val="24"/>
          <w:szCs w:val="24"/>
          <w:u w:val="single"/>
          <w:rtl/>
        </w:rPr>
        <w:t>:</w:t>
      </w:r>
    </w:p>
    <w:p w14:paraId="4D78F9EC" w14:textId="1B9C47E2" w:rsidR="001E2274" w:rsidRDefault="007D4F63" w:rsidP="007D4F63">
      <w:pPr>
        <w:rPr>
          <w:b w:val="0"/>
          <w:bCs w:val="0"/>
          <w:caps/>
          <w:sz w:val="24"/>
          <w:szCs w:val="24"/>
          <w:rtl/>
        </w:rPr>
      </w:pPr>
      <w:r>
        <w:rPr>
          <w:rFonts w:hint="cs"/>
          <w:b w:val="0"/>
          <w:bCs w:val="0"/>
          <w:caps/>
          <w:sz w:val="24"/>
          <w:szCs w:val="24"/>
          <w:rtl/>
        </w:rPr>
        <w:t>... כשאני פותח פותח</w:t>
      </w:r>
      <w:r w:rsidR="000F703D">
        <w:rPr>
          <w:rFonts w:hint="cs"/>
          <w:b w:val="0"/>
          <w:bCs w:val="0"/>
          <w:caps/>
          <w:sz w:val="24"/>
          <w:szCs w:val="24"/>
          <w:rtl/>
        </w:rPr>
        <w:t xml:space="preserve"> </w:t>
      </w:r>
      <w:r>
        <w:rPr>
          <w:rFonts w:hint="cs"/>
          <w:b w:val="0"/>
          <w:bCs w:val="0"/>
          <w:caps/>
          <w:sz w:val="24"/>
          <w:szCs w:val="24"/>
          <w:rtl/>
        </w:rPr>
        <w:t>את התוכנית אני צריך לעמוד בכל הוראות ה ...</w:t>
      </w:r>
      <w:r w:rsidR="000F703D">
        <w:rPr>
          <w:rFonts w:hint="cs"/>
          <w:b w:val="0"/>
          <w:bCs w:val="0"/>
          <w:caps/>
          <w:sz w:val="24"/>
          <w:szCs w:val="24"/>
          <w:rtl/>
        </w:rPr>
        <w:t xml:space="preserve"> </w:t>
      </w:r>
      <w:r>
        <w:rPr>
          <w:rFonts w:hint="cs"/>
          <w:b w:val="0"/>
          <w:bCs w:val="0"/>
          <w:caps/>
          <w:sz w:val="24"/>
          <w:szCs w:val="24"/>
          <w:rtl/>
        </w:rPr>
        <w:t>אבל יש לי דרך להתמודד עם זה</w:t>
      </w:r>
    </w:p>
    <w:p w14:paraId="6D028D68" w14:textId="77777777" w:rsidR="001E2274" w:rsidRDefault="001E2274" w:rsidP="007D4F63">
      <w:pPr>
        <w:rPr>
          <w:b w:val="0"/>
          <w:bCs w:val="0"/>
          <w:caps/>
          <w:sz w:val="24"/>
          <w:szCs w:val="24"/>
          <w:rtl/>
        </w:rPr>
      </w:pPr>
    </w:p>
    <w:p w14:paraId="51CE514B" w14:textId="77777777" w:rsidR="001E2274" w:rsidRDefault="00D17364" w:rsidP="007D4F63">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349D67EA" w14:textId="6F2AA379" w:rsidR="001E2274" w:rsidRDefault="007D4F63" w:rsidP="007D4F63">
      <w:pPr>
        <w:rPr>
          <w:b w:val="0"/>
          <w:bCs w:val="0"/>
          <w:caps/>
          <w:sz w:val="24"/>
          <w:szCs w:val="24"/>
          <w:rtl/>
        </w:rPr>
      </w:pPr>
      <w:r>
        <w:rPr>
          <w:rFonts w:hint="cs"/>
          <w:b w:val="0"/>
          <w:bCs w:val="0"/>
          <w:caps/>
          <w:sz w:val="24"/>
          <w:szCs w:val="24"/>
          <w:rtl/>
        </w:rPr>
        <w:t xml:space="preserve">אוקיי </w:t>
      </w:r>
    </w:p>
    <w:p w14:paraId="15F7C9D1" w14:textId="77777777" w:rsidR="001E2274" w:rsidRDefault="001E2274" w:rsidP="007D4F63">
      <w:pPr>
        <w:rPr>
          <w:b w:val="0"/>
          <w:bCs w:val="0"/>
          <w:caps/>
          <w:sz w:val="24"/>
          <w:szCs w:val="24"/>
          <w:rtl/>
        </w:rPr>
      </w:pPr>
    </w:p>
    <w:p w14:paraId="0067244B" w14:textId="77777777" w:rsidR="001E2274" w:rsidRDefault="003361D4" w:rsidP="007D4F63">
      <w:pPr>
        <w:rPr>
          <w:caps/>
          <w:sz w:val="24"/>
          <w:szCs w:val="24"/>
          <w:u w:val="single"/>
          <w:rtl/>
        </w:rPr>
      </w:pPr>
      <w:r w:rsidRPr="003361D4">
        <w:rPr>
          <w:rFonts w:hint="cs"/>
          <w:caps/>
          <w:sz w:val="24"/>
          <w:szCs w:val="24"/>
          <w:u w:val="single"/>
          <w:rtl/>
        </w:rPr>
        <w:t>עורך דין ניצן בן ארויה - יועץ משפטי לוועדה המחוזית</w:t>
      </w:r>
      <w:r w:rsidR="001E2274">
        <w:rPr>
          <w:rFonts w:hint="cs"/>
          <w:caps/>
          <w:sz w:val="24"/>
          <w:szCs w:val="24"/>
          <w:u w:val="single"/>
          <w:rtl/>
        </w:rPr>
        <w:t>:</w:t>
      </w:r>
    </w:p>
    <w:p w14:paraId="030C5E26" w14:textId="7311794B" w:rsidR="001E2274" w:rsidRDefault="007D4F63" w:rsidP="007D4F63">
      <w:pPr>
        <w:rPr>
          <w:b w:val="0"/>
          <w:bCs w:val="0"/>
          <w:caps/>
          <w:sz w:val="24"/>
          <w:szCs w:val="24"/>
          <w:rtl/>
        </w:rPr>
      </w:pPr>
      <w:r>
        <w:rPr>
          <w:rFonts w:hint="cs"/>
          <w:b w:val="0"/>
          <w:bCs w:val="0"/>
          <w:caps/>
          <w:sz w:val="24"/>
          <w:szCs w:val="24"/>
          <w:rtl/>
        </w:rPr>
        <w:t xml:space="preserve">סעיף שבע שלוש אנחנו נתמודד עם זה </w:t>
      </w:r>
    </w:p>
    <w:p w14:paraId="5E06144A" w14:textId="77777777" w:rsidR="001E2274" w:rsidRDefault="001E2274" w:rsidP="007D4F63">
      <w:pPr>
        <w:rPr>
          <w:b w:val="0"/>
          <w:bCs w:val="0"/>
          <w:caps/>
          <w:sz w:val="24"/>
          <w:szCs w:val="24"/>
          <w:rtl/>
        </w:rPr>
      </w:pPr>
    </w:p>
    <w:p w14:paraId="4FF0A293" w14:textId="77777777" w:rsidR="001E2274" w:rsidRDefault="00D17364" w:rsidP="007D4F63">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1786FECE" w14:textId="0FE7F00B" w:rsidR="001E2274" w:rsidRDefault="007D4F63" w:rsidP="007D4F63">
      <w:pPr>
        <w:rPr>
          <w:b w:val="0"/>
          <w:bCs w:val="0"/>
          <w:caps/>
          <w:sz w:val="24"/>
          <w:szCs w:val="24"/>
          <w:rtl/>
        </w:rPr>
      </w:pPr>
      <w:r>
        <w:rPr>
          <w:rFonts w:hint="cs"/>
          <w:b w:val="0"/>
          <w:bCs w:val="0"/>
          <w:caps/>
          <w:sz w:val="24"/>
          <w:szCs w:val="24"/>
          <w:rtl/>
        </w:rPr>
        <w:t xml:space="preserve">אוקיי אז בואו קודם כל בואו בואו נתחיל מהסוף בואו נקבל פה החלטה קודם כל בואו נקבל החלטה אסטרטגית בסדר? האם אנחנו נשארים בתוכנית ה, התקפה או שאנחנו עוברים לחלופה. אני אני </w:t>
      </w:r>
    </w:p>
    <w:p w14:paraId="2A455205" w14:textId="77777777" w:rsidR="001E2274" w:rsidRDefault="001E2274" w:rsidP="007D4F63">
      <w:pPr>
        <w:rPr>
          <w:b w:val="0"/>
          <w:bCs w:val="0"/>
          <w:caps/>
          <w:sz w:val="24"/>
          <w:szCs w:val="24"/>
          <w:rtl/>
        </w:rPr>
      </w:pPr>
    </w:p>
    <w:p w14:paraId="6DC19278" w14:textId="77777777" w:rsidR="001E2274" w:rsidRDefault="003361D4" w:rsidP="007D4F63">
      <w:pPr>
        <w:rPr>
          <w:caps/>
          <w:sz w:val="24"/>
          <w:szCs w:val="24"/>
          <w:u w:val="single"/>
          <w:rtl/>
        </w:rPr>
      </w:pPr>
      <w:r w:rsidRPr="003361D4">
        <w:rPr>
          <w:rFonts w:hint="cs"/>
          <w:caps/>
          <w:sz w:val="24"/>
          <w:szCs w:val="24"/>
          <w:u w:val="single"/>
          <w:rtl/>
        </w:rPr>
        <w:t>עורך דין ניצן בן ארויה - יועץ משפטי לוועדה המחוזית</w:t>
      </w:r>
      <w:r w:rsidR="001E2274">
        <w:rPr>
          <w:rFonts w:hint="cs"/>
          <w:caps/>
          <w:sz w:val="24"/>
          <w:szCs w:val="24"/>
          <w:u w:val="single"/>
          <w:rtl/>
        </w:rPr>
        <w:t>:</w:t>
      </w:r>
    </w:p>
    <w:p w14:paraId="3F677EF2" w14:textId="5D99BBAC" w:rsidR="001E2274" w:rsidRDefault="007D4F63" w:rsidP="007D4F63">
      <w:pPr>
        <w:rPr>
          <w:b w:val="0"/>
          <w:bCs w:val="0"/>
          <w:caps/>
          <w:sz w:val="24"/>
          <w:szCs w:val="24"/>
          <w:rtl/>
        </w:rPr>
      </w:pPr>
      <w:r>
        <w:rPr>
          <w:rFonts w:hint="cs"/>
          <w:b w:val="0"/>
          <w:bCs w:val="0"/>
          <w:caps/>
          <w:sz w:val="24"/>
          <w:szCs w:val="24"/>
          <w:rtl/>
        </w:rPr>
        <w:t>התקפה או שהוגשה</w:t>
      </w:r>
    </w:p>
    <w:p w14:paraId="40685C50" w14:textId="77777777" w:rsidR="001E2274" w:rsidRDefault="001E2274" w:rsidP="007D4F63">
      <w:pPr>
        <w:rPr>
          <w:b w:val="0"/>
          <w:bCs w:val="0"/>
          <w:caps/>
          <w:sz w:val="24"/>
          <w:szCs w:val="24"/>
          <w:rtl/>
        </w:rPr>
      </w:pPr>
    </w:p>
    <w:p w14:paraId="0F18BB74" w14:textId="77777777" w:rsidR="001E2274" w:rsidRDefault="00D17364" w:rsidP="007D4F63">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77E59A9A" w14:textId="361CEF65" w:rsidR="001E2274" w:rsidRDefault="007D4F63" w:rsidP="007D4F63">
      <w:pPr>
        <w:rPr>
          <w:b w:val="0"/>
          <w:bCs w:val="0"/>
          <w:caps/>
          <w:sz w:val="24"/>
          <w:szCs w:val="24"/>
          <w:rtl/>
        </w:rPr>
      </w:pPr>
      <w:r>
        <w:rPr>
          <w:rFonts w:hint="cs"/>
          <w:b w:val="0"/>
          <w:bCs w:val="0"/>
          <w:caps/>
          <w:sz w:val="24"/>
          <w:szCs w:val="24"/>
          <w:rtl/>
        </w:rPr>
        <w:t xml:space="preserve">לא האם אנחנו לא האם אנחנו </w:t>
      </w:r>
    </w:p>
    <w:p w14:paraId="7EAA4260" w14:textId="77777777" w:rsidR="001E2274" w:rsidRDefault="001E2274" w:rsidP="007D4F63">
      <w:pPr>
        <w:rPr>
          <w:b w:val="0"/>
          <w:bCs w:val="0"/>
          <w:caps/>
          <w:sz w:val="24"/>
          <w:szCs w:val="24"/>
          <w:rtl/>
        </w:rPr>
      </w:pPr>
    </w:p>
    <w:p w14:paraId="0E480BF6" w14:textId="77777777" w:rsidR="001E2274" w:rsidRDefault="00FC27D6" w:rsidP="007D4F63">
      <w:pPr>
        <w:rPr>
          <w:caps/>
          <w:sz w:val="24"/>
          <w:szCs w:val="24"/>
          <w:u w:val="single"/>
          <w:rtl/>
        </w:rPr>
      </w:pPr>
      <w:r w:rsidRPr="00FC27D6">
        <w:rPr>
          <w:rFonts w:hint="cs"/>
          <w:caps/>
          <w:sz w:val="24"/>
          <w:szCs w:val="24"/>
          <w:u w:val="single"/>
          <w:rtl/>
        </w:rPr>
        <w:t>מר ליאור רגב - נציג לשכת התכנון</w:t>
      </w:r>
      <w:r w:rsidR="001E2274">
        <w:rPr>
          <w:rFonts w:hint="cs"/>
          <w:caps/>
          <w:sz w:val="24"/>
          <w:szCs w:val="24"/>
          <w:u w:val="single"/>
          <w:rtl/>
        </w:rPr>
        <w:t>:</w:t>
      </w:r>
    </w:p>
    <w:p w14:paraId="4FC5ABA1" w14:textId="42DC08BD" w:rsidR="001E2274" w:rsidRDefault="007D4F63" w:rsidP="007D4F63">
      <w:pPr>
        <w:rPr>
          <w:b w:val="0"/>
          <w:bCs w:val="0"/>
          <w:caps/>
          <w:sz w:val="24"/>
          <w:szCs w:val="24"/>
          <w:rtl/>
        </w:rPr>
      </w:pPr>
      <w:r>
        <w:rPr>
          <w:rFonts w:hint="cs"/>
          <w:b w:val="0"/>
          <w:bCs w:val="0"/>
          <w:caps/>
          <w:sz w:val="24"/>
          <w:szCs w:val="24"/>
          <w:rtl/>
        </w:rPr>
        <w:t xml:space="preserve">במיקום המגרש </w:t>
      </w:r>
    </w:p>
    <w:p w14:paraId="64C14A7E" w14:textId="77777777" w:rsidR="001E2274" w:rsidRDefault="001E2274" w:rsidP="007D4F63">
      <w:pPr>
        <w:rPr>
          <w:b w:val="0"/>
          <w:bCs w:val="0"/>
          <w:caps/>
          <w:sz w:val="24"/>
          <w:szCs w:val="24"/>
          <w:rtl/>
        </w:rPr>
      </w:pPr>
    </w:p>
    <w:p w14:paraId="73B3FDD6" w14:textId="77777777" w:rsidR="001E2274" w:rsidRDefault="00D17364" w:rsidP="007D4F63">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47A56832" w14:textId="7CFF92E9" w:rsidR="001E2274" w:rsidRDefault="007D4F63" w:rsidP="007D4F63">
      <w:pPr>
        <w:rPr>
          <w:b w:val="0"/>
          <w:bCs w:val="0"/>
          <w:caps/>
          <w:sz w:val="24"/>
          <w:szCs w:val="24"/>
          <w:rtl/>
        </w:rPr>
      </w:pPr>
      <w:r>
        <w:rPr>
          <w:rFonts w:hint="cs"/>
          <w:b w:val="0"/>
          <w:bCs w:val="0"/>
          <w:caps/>
          <w:sz w:val="24"/>
          <w:szCs w:val="24"/>
          <w:rtl/>
        </w:rPr>
        <w:t>... האם אנחנו הולכים למגרש כפי שהוגש שזה מה ש, יש לנו עכשיו לזה מצד ימין שזו התוכנית שהוגשה אוקיי? האם אנחנו מאשרים אותה להפקדה ובא לציון גואל או שאנחנו הולכים להגיד להם, לכו תכינו לנו תגישו לנו תוכנית עם החלופה. אני מתלבט בעניין הזה כי אם ה, אם הרשות המקומית אני אני זה לא לגמרי מופרך שזה לא באמת יוצר שצפ משמעותי. הדבר היחיד האמיתי שזה פותר שהכניסה לא תצטרך להיות דרך השכונה, אגב, זה הייתי יכול לפתור בצורה בצורה יותר בצורה יותר קלה כי אם הרשות המקומית הייתה משתפת איתי פעולה הייתי ... הייתי יוצר דרך גישה, הייתי יוצר דרך גישה מהרחוב הראשי אוקיי?</w:t>
      </w:r>
      <w:r>
        <w:rPr>
          <w:b w:val="0"/>
          <w:bCs w:val="0"/>
          <w:caps/>
          <w:sz w:val="24"/>
          <w:szCs w:val="24"/>
        </w:rPr>
        <w:t xml:space="preserve"> </w:t>
      </w:r>
      <w:r>
        <w:rPr>
          <w:rFonts w:hint="cs"/>
          <w:b w:val="0"/>
          <w:bCs w:val="0"/>
          <w:caps/>
          <w:sz w:val="24"/>
          <w:szCs w:val="24"/>
          <w:rtl/>
        </w:rPr>
        <w:t xml:space="preserve">מכניס עושה מכניס את זה לתוך הקו הכחול ו, נותן להם דרך גישה ובא לציון גואל </w:t>
      </w:r>
    </w:p>
    <w:p w14:paraId="6653BA15" w14:textId="77777777" w:rsidR="001E2274" w:rsidRDefault="001E2274" w:rsidP="007D4F63">
      <w:pPr>
        <w:rPr>
          <w:b w:val="0"/>
          <w:bCs w:val="0"/>
          <w:caps/>
          <w:sz w:val="24"/>
          <w:szCs w:val="24"/>
          <w:rtl/>
        </w:rPr>
      </w:pPr>
    </w:p>
    <w:p w14:paraId="25CF8314" w14:textId="77777777" w:rsidR="001E2274" w:rsidRDefault="003361D4" w:rsidP="007D4F63">
      <w:pPr>
        <w:rPr>
          <w:caps/>
          <w:sz w:val="24"/>
          <w:szCs w:val="24"/>
          <w:u w:val="single"/>
          <w:rtl/>
        </w:rPr>
      </w:pPr>
      <w:r w:rsidRPr="003361D4">
        <w:rPr>
          <w:rFonts w:hint="cs"/>
          <w:caps/>
          <w:sz w:val="24"/>
          <w:szCs w:val="24"/>
          <w:u w:val="single"/>
          <w:rtl/>
        </w:rPr>
        <w:t>עורך דין ניצן בן ארויה - יועץ משפטי לוועדה המחוזית</w:t>
      </w:r>
      <w:r w:rsidR="001E2274">
        <w:rPr>
          <w:rFonts w:hint="cs"/>
          <w:caps/>
          <w:sz w:val="24"/>
          <w:szCs w:val="24"/>
          <w:u w:val="single"/>
          <w:rtl/>
        </w:rPr>
        <w:t>:</w:t>
      </w:r>
    </w:p>
    <w:p w14:paraId="43F0AD64" w14:textId="5B1DEB0F" w:rsidR="001E2274" w:rsidRDefault="007D4F63" w:rsidP="007D4F63">
      <w:pPr>
        <w:rPr>
          <w:b w:val="0"/>
          <w:bCs w:val="0"/>
          <w:caps/>
          <w:sz w:val="24"/>
          <w:szCs w:val="24"/>
          <w:rtl/>
        </w:rPr>
      </w:pPr>
      <w:r>
        <w:rPr>
          <w:rFonts w:hint="cs"/>
          <w:b w:val="0"/>
          <w:bCs w:val="0"/>
          <w:caps/>
          <w:sz w:val="24"/>
          <w:szCs w:val="24"/>
          <w:rtl/>
        </w:rPr>
        <w:t>אבל איך הדרך הם בכלל יכולים לבצע את הדרך גישה בתוכנית שהם הגישו בלי הרשות? זה כאילו זה בתוך השטח שלהם הדרך גישה?</w:t>
      </w:r>
    </w:p>
    <w:p w14:paraId="3516B090" w14:textId="77777777" w:rsidR="001E2274" w:rsidRDefault="001E2274" w:rsidP="007D4F63">
      <w:pPr>
        <w:rPr>
          <w:b w:val="0"/>
          <w:bCs w:val="0"/>
          <w:caps/>
          <w:sz w:val="24"/>
          <w:szCs w:val="24"/>
          <w:rtl/>
        </w:rPr>
      </w:pPr>
    </w:p>
    <w:p w14:paraId="6A5A313B" w14:textId="77777777" w:rsidR="001E2274" w:rsidRDefault="00D17364" w:rsidP="007D4F63">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22C82E09" w14:textId="24E46DEF" w:rsidR="001E2274" w:rsidRDefault="007D4F63" w:rsidP="007D4F63">
      <w:pPr>
        <w:rPr>
          <w:b w:val="0"/>
          <w:bCs w:val="0"/>
          <w:caps/>
          <w:sz w:val="24"/>
          <w:szCs w:val="24"/>
          <w:rtl/>
        </w:rPr>
      </w:pPr>
      <w:r>
        <w:rPr>
          <w:rFonts w:hint="cs"/>
          <w:b w:val="0"/>
          <w:bCs w:val="0"/>
          <w:caps/>
          <w:sz w:val="24"/>
          <w:szCs w:val="24"/>
          <w:rtl/>
        </w:rPr>
        <w:t xml:space="preserve">לא אי אפשר, בוודאי </w:t>
      </w:r>
    </w:p>
    <w:p w14:paraId="42806498" w14:textId="77777777" w:rsidR="001E2274" w:rsidRDefault="001E2274" w:rsidP="007D4F63">
      <w:pPr>
        <w:rPr>
          <w:b w:val="0"/>
          <w:bCs w:val="0"/>
          <w:caps/>
          <w:sz w:val="24"/>
          <w:szCs w:val="24"/>
          <w:rtl/>
        </w:rPr>
      </w:pPr>
    </w:p>
    <w:p w14:paraId="50D46E3F" w14:textId="77777777" w:rsidR="001E2274" w:rsidRDefault="00FC27D6" w:rsidP="007D4F63">
      <w:pPr>
        <w:rPr>
          <w:caps/>
          <w:sz w:val="24"/>
          <w:szCs w:val="24"/>
          <w:u w:val="single"/>
          <w:rtl/>
        </w:rPr>
      </w:pPr>
      <w:r w:rsidRPr="00FC27D6">
        <w:rPr>
          <w:rFonts w:hint="cs"/>
          <w:caps/>
          <w:sz w:val="24"/>
          <w:szCs w:val="24"/>
          <w:u w:val="single"/>
          <w:rtl/>
        </w:rPr>
        <w:lastRenderedPageBreak/>
        <w:t>מר ליאור רגב - נציג לשכת התכנון</w:t>
      </w:r>
      <w:r w:rsidR="001E2274">
        <w:rPr>
          <w:rFonts w:hint="cs"/>
          <w:caps/>
          <w:sz w:val="24"/>
          <w:szCs w:val="24"/>
          <w:u w:val="single"/>
          <w:rtl/>
        </w:rPr>
        <w:t>:</w:t>
      </w:r>
    </w:p>
    <w:p w14:paraId="6177798B" w14:textId="211F823F" w:rsidR="001E2274" w:rsidRDefault="007D4F63" w:rsidP="007D4F63">
      <w:pPr>
        <w:rPr>
          <w:b w:val="0"/>
          <w:bCs w:val="0"/>
          <w:caps/>
          <w:sz w:val="24"/>
          <w:szCs w:val="24"/>
          <w:rtl/>
        </w:rPr>
      </w:pPr>
      <w:r>
        <w:rPr>
          <w:rFonts w:hint="cs"/>
          <w:b w:val="0"/>
          <w:bCs w:val="0"/>
          <w:caps/>
          <w:sz w:val="24"/>
          <w:szCs w:val="24"/>
          <w:rtl/>
        </w:rPr>
        <w:t xml:space="preserve">זה בתוך השצפ </w:t>
      </w:r>
    </w:p>
    <w:p w14:paraId="52A004B8" w14:textId="77777777" w:rsidR="001E2274" w:rsidRDefault="001E2274" w:rsidP="007D4F63">
      <w:pPr>
        <w:rPr>
          <w:b w:val="0"/>
          <w:bCs w:val="0"/>
          <w:caps/>
          <w:sz w:val="24"/>
          <w:szCs w:val="24"/>
          <w:rtl/>
        </w:rPr>
      </w:pPr>
    </w:p>
    <w:p w14:paraId="20EFFDB7" w14:textId="77777777" w:rsidR="001E2274" w:rsidRDefault="00D17364" w:rsidP="007D4F63">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668106AB" w14:textId="00964C0B" w:rsidR="001E2274" w:rsidRDefault="007D4F63" w:rsidP="007D4F63">
      <w:pPr>
        <w:rPr>
          <w:b w:val="0"/>
          <w:bCs w:val="0"/>
          <w:caps/>
          <w:sz w:val="24"/>
          <w:szCs w:val="24"/>
          <w:rtl/>
        </w:rPr>
      </w:pPr>
      <w:r>
        <w:rPr>
          <w:rFonts w:hint="cs"/>
          <w:b w:val="0"/>
          <w:bCs w:val="0"/>
          <w:caps/>
          <w:sz w:val="24"/>
          <w:szCs w:val="24"/>
          <w:rtl/>
        </w:rPr>
        <w:t>היום והיום זה בתוך השצפ. אז אני אומר שוב, אם היה לי שיתוף פעולה עם הרשות, אז הייתי יכול להשאיר את זה כאן במקום,</w:t>
      </w:r>
      <w:r w:rsidR="000F703D">
        <w:rPr>
          <w:rFonts w:hint="cs"/>
          <w:b w:val="0"/>
          <w:bCs w:val="0"/>
          <w:caps/>
          <w:sz w:val="24"/>
          <w:szCs w:val="24"/>
          <w:rtl/>
        </w:rPr>
        <w:t xml:space="preserve"> </w:t>
      </w:r>
      <w:r>
        <w:rPr>
          <w:rFonts w:hint="cs"/>
          <w:b w:val="0"/>
          <w:bCs w:val="0"/>
          <w:caps/>
          <w:sz w:val="24"/>
          <w:szCs w:val="24"/>
          <w:rtl/>
        </w:rPr>
        <w:t>... יוצרת דרך גישה כדי שלא נצטרך לעבור דרך ה, כדי שלא נצטרך לעבור דרך השכונה</w:t>
      </w:r>
    </w:p>
    <w:p w14:paraId="5FE1D717" w14:textId="77777777" w:rsidR="001E2274" w:rsidRDefault="001E2274" w:rsidP="007D4F63">
      <w:pPr>
        <w:rPr>
          <w:b w:val="0"/>
          <w:bCs w:val="0"/>
          <w:caps/>
          <w:sz w:val="24"/>
          <w:szCs w:val="24"/>
          <w:rtl/>
        </w:rPr>
      </w:pPr>
    </w:p>
    <w:p w14:paraId="3EFF295A" w14:textId="77777777" w:rsidR="001E2274" w:rsidRDefault="003361D4" w:rsidP="007D4F63">
      <w:pPr>
        <w:rPr>
          <w:caps/>
          <w:sz w:val="24"/>
          <w:szCs w:val="24"/>
          <w:u w:val="single"/>
          <w:rtl/>
        </w:rPr>
      </w:pPr>
      <w:r w:rsidRPr="003361D4">
        <w:rPr>
          <w:rFonts w:hint="cs"/>
          <w:caps/>
          <w:sz w:val="24"/>
          <w:szCs w:val="24"/>
          <w:u w:val="single"/>
          <w:rtl/>
        </w:rPr>
        <w:t>עורך דין ניצן בן ארויה - יועץ משפטי לוועדה המחוזית</w:t>
      </w:r>
      <w:r w:rsidR="001E2274">
        <w:rPr>
          <w:rFonts w:hint="cs"/>
          <w:caps/>
          <w:sz w:val="24"/>
          <w:szCs w:val="24"/>
          <w:u w:val="single"/>
          <w:rtl/>
        </w:rPr>
        <w:t>:</w:t>
      </w:r>
    </w:p>
    <w:p w14:paraId="5759C3B3" w14:textId="31E52668" w:rsidR="001E2274" w:rsidRDefault="007D4F63" w:rsidP="007D4F63">
      <w:pPr>
        <w:rPr>
          <w:b w:val="0"/>
          <w:bCs w:val="0"/>
          <w:caps/>
          <w:sz w:val="24"/>
          <w:szCs w:val="24"/>
          <w:rtl/>
        </w:rPr>
      </w:pPr>
      <w:r>
        <w:rPr>
          <w:rFonts w:hint="cs"/>
          <w:b w:val="0"/>
          <w:bCs w:val="0"/>
          <w:caps/>
          <w:sz w:val="24"/>
          <w:szCs w:val="24"/>
          <w:rtl/>
        </w:rPr>
        <w:t>תראו מה מה ש, מה שחשוב שאם מייצרים לאור הקונפליקט בתוכנית הזו ו, ויש יש ל, יש ליהוד לפחות שתיים שלוש תוכניות שאני מכיר בהיסטוריה ש, יצרו דרכים דרך שטחים ציבוריים וזה והם השתמשו בזה ככלי, הם לא איפשרו את זה בשלב הרישוי והם צודקים כי בסוף אתה צריך להגיע למי שהקניין שלו, לא איפשרו את זה וזה סיכל פרויקטים. הם הגיעו עם פרויקט אחד להתחדשות עירונית הם הגיעו עד לעליון ורק בעליון באיזה שהיא פשרה בסוף אולי הם</w:t>
      </w:r>
      <w:r w:rsidR="000F703D">
        <w:rPr>
          <w:rFonts w:hint="cs"/>
          <w:b w:val="0"/>
          <w:bCs w:val="0"/>
          <w:caps/>
          <w:sz w:val="24"/>
          <w:szCs w:val="24"/>
          <w:rtl/>
        </w:rPr>
        <w:t xml:space="preserve"> </w:t>
      </w:r>
      <w:r>
        <w:rPr>
          <w:rFonts w:hint="cs"/>
          <w:b w:val="0"/>
          <w:bCs w:val="0"/>
          <w:caps/>
          <w:sz w:val="24"/>
          <w:szCs w:val="24"/>
          <w:rtl/>
        </w:rPr>
        <w:t>... את הפרויקט, הם עשו ממקופית חסמו, ה, ממקופית חסמה את הגישה לבנייני התחדשות עירונית ו, עשתה אותם על שצפים ואז ב, במתכונת כזו או אחרת לא איפשרו את זה. עכשיו פה אם אנחנו נישען על ה, על איזה שהיא גישה שהיא לא בתת הקרקע</w:t>
      </w:r>
      <w:r w:rsidR="000F703D">
        <w:rPr>
          <w:rFonts w:hint="cs"/>
          <w:b w:val="0"/>
          <w:bCs w:val="0"/>
          <w:caps/>
          <w:sz w:val="24"/>
          <w:szCs w:val="24"/>
          <w:rtl/>
        </w:rPr>
        <w:t xml:space="preserve"> </w:t>
      </w:r>
      <w:r>
        <w:rPr>
          <w:rFonts w:hint="cs"/>
          <w:b w:val="0"/>
          <w:bCs w:val="0"/>
          <w:caps/>
          <w:sz w:val="24"/>
          <w:szCs w:val="24"/>
          <w:rtl/>
        </w:rPr>
        <w:t xml:space="preserve">של השצפ ו, אני לא יודע מה נצטרך לנסוע על הזה </w:t>
      </w:r>
      <w:r>
        <w:rPr>
          <w:b w:val="0"/>
          <w:bCs w:val="0"/>
          <w:caps/>
          <w:sz w:val="24"/>
          <w:szCs w:val="24"/>
          <w:rtl/>
        </w:rPr>
        <w:t>–</w:t>
      </w:r>
      <w:r>
        <w:rPr>
          <w:rFonts w:hint="cs"/>
          <w:b w:val="0"/>
          <w:bCs w:val="0"/>
          <w:caps/>
          <w:sz w:val="24"/>
          <w:szCs w:val="24"/>
          <w:rtl/>
        </w:rPr>
        <w:t xml:space="preserve"> זה לא יקרה, כי</w:t>
      </w:r>
      <w:r w:rsidR="000F703D">
        <w:rPr>
          <w:rFonts w:hint="cs"/>
          <w:b w:val="0"/>
          <w:bCs w:val="0"/>
          <w:caps/>
          <w:sz w:val="24"/>
          <w:szCs w:val="24"/>
          <w:rtl/>
        </w:rPr>
        <w:t xml:space="preserve"> </w:t>
      </w:r>
      <w:r>
        <w:rPr>
          <w:rFonts w:hint="cs"/>
          <w:b w:val="0"/>
          <w:bCs w:val="0"/>
          <w:caps/>
          <w:sz w:val="24"/>
          <w:szCs w:val="24"/>
          <w:rtl/>
        </w:rPr>
        <w:t xml:space="preserve">... כשנגיע לשלב ההיתר, גם אם סימנת את זה בתוכנית </w:t>
      </w:r>
    </w:p>
    <w:p w14:paraId="76057BCC" w14:textId="77777777" w:rsidR="001E2274" w:rsidRDefault="001E2274" w:rsidP="007D4F63">
      <w:pPr>
        <w:rPr>
          <w:b w:val="0"/>
          <w:bCs w:val="0"/>
          <w:caps/>
          <w:sz w:val="24"/>
          <w:szCs w:val="24"/>
          <w:rtl/>
        </w:rPr>
      </w:pPr>
    </w:p>
    <w:p w14:paraId="4BF46E40" w14:textId="77777777" w:rsidR="001E2274" w:rsidRDefault="00D17364" w:rsidP="007D4F63">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67C66299" w14:textId="5DE2416A" w:rsidR="001E2274" w:rsidRDefault="007D4F63" w:rsidP="007D4F63">
      <w:pPr>
        <w:rPr>
          <w:b w:val="0"/>
          <w:bCs w:val="0"/>
          <w:caps/>
          <w:sz w:val="24"/>
          <w:szCs w:val="24"/>
          <w:rtl/>
        </w:rPr>
      </w:pPr>
      <w:r>
        <w:rPr>
          <w:rFonts w:hint="cs"/>
          <w:b w:val="0"/>
          <w:bCs w:val="0"/>
          <w:caps/>
          <w:sz w:val="24"/>
          <w:szCs w:val="24"/>
          <w:rtl/>
        </w:rPr>
        <w:t>אני אני מסכים איתך</w:t>
      </w:r>
    </w:p>
    <w:p w14:paraId="4B6B3745" w14:textId="77777777" w:rsidR="001E2274" w:rsidRDefault="001E2274" w:rsidP="007D4F63">
      <w:pPr>
        <w:rPr>
          <w:b w:val="0"/>
          <w:bCs w:val="0"/>
          <w:caps/>
          <w:sz w:val="24"/>
          <w:szCs w:val="24"/>
          <w:rtl/>
        </w:rPr>
      </w:pPr>
    </w:p>
    <w:p w14:paraId="73C9D03F" w14:textId="77777777" w:rsidR="001E2274" w:rsidRDefault="003361D4" w:rsidP="007D4F63">
      <w:pPr>
        <w:rPr>
          <w:caps/>
          <w:sz w:val="24"/>
          <w:szCs w:val="24"/>
          <w:u w:val="single"/>
          <w:rtl/>
        </w:rPr>
      </w:pPr>
      <w:r w:rsidRPr="003361D4">
        <w:rPr>
          <w:rFonts w:hint="cs"/>
          <w:caps/>
          <w:sz w:val="24"/>
          <w:szCs w:val="24"/>
          <w:u w:val="single"/>
          <w:rtl/>
        </w:rPr>
        <w:t>עורך דין ניצן בן ארויה - יועץ משפטי לוועדה המחוזית</w:t>
      </w:r>
      <w:r w:rsidR="001E2274">
        <w:rPr>
          <w:rFonts w:hint="cs"/>
          <w:caps/>
          <w:sz w:val="24"/>
          <w:szCs w:val="24"/>
          <w:u w:val="single"/>
          <w:rtl/>
        </w:rPr>
        <w:t>:</w:t>
      </w:r>
    </w:p>
    <w:p w14:paraId="1ED7B789" w14:textId="7B3678EB" w:rsidR="001E2274" w:rsidRDefault="007D4F63" w:rsidP="007D4F63">
      <w:pPr>
        <w:rPr>
          <w:b w:val="0"/>
          <w:bCs w:val="0"/>
          <w:caps/>
          <w:sz w:val="24"/>
          <w:szCs w:val="24"/>
          <w:rtl/>
        </w:rPr>
      </w:pPr>
      <w:r>
        <w:rPr>
          <w:rFonts w:hint="cs"/>
          <w:b w:val="0"/>
          <w:bCs w:val="0"/>
          <w:caps/>
          <w:sz w:val="24"/>
          <w:szCs w:val="24"/>
          <w:rtl/>
        </w:rPr>
        <w:t>בסוף קניינית קניינית</w:t>
      </w:r>
    </w:p>
    <w:p w14:paraId="6B343D23" w14:textId="77777777" w:rsidR="001E2274" w:rsidRDefault="001E2274" w:rsidP="007D4F63">
      <w:pPr>
        <w:rPr>
          <w:b w:val="0"/>
          <w:bCs w:val="0"/>
          <w:caps/>
          <w:sz w:val="24"/>
          <w:szCs w:val="24"/>
          <w:rtl/>
        </w:rPr>
      </w:pPr>
    </w:p>
    <w:p w14:paraId="5BAEC762" w14:textId="77777777" w:rsidR="001E2274" w:rsidRDefault="00D17364" w:rsidP="007D4F63">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6A5792C5" w14:textId="2046EAEA" w:rsidR="001E2274" w:rsidRDefault="007D4F63" w:rsidP="007D4F63">
      <w:pPr>
        <w:rPr>
          <w:b w:val="0"/>
          <w:bCs w:val="0"/>
          <w:caps/>
          <w:sz w:val="24"/>
          <w:szCs w:val="24"/>
          <w:rtl/>
        </w:rPr>
      </w:pPr>
      <w:r>
        <w:rPr>
          <w:rFonts w:hint="cs"/>
          <w:b w:val="0"/>
          <w:bCs w:val="0"/>
          <w:caps/>
          <w:sz w:val="24"/>
          <w:szCs w:val="24"/>
          <w:rtl/>
        </w:rPr>
        <w:t>לא ...</w:t>
      </w:r>
    </w:p>
    <w:p w14:paraId="4E1A5735" w14:textId="77777777" w:rsidR="001E2274" w:rsidRDefault="001E2274" w:rsidP="007D4F63">
      <w:pPr>
        <w:rPr>
          <w:b w:val="0"/>
          <w:bCs w:val="0"/>
          <w:caps/>
          <w:sz w:val="24"/>
          <w:szCs w:val="24"/>
          <w:rtl/>
        </w:rPr>
      </w:pPr>
    </w:p>
    <w:p w14:paraId="0868E6ED" w14:textId="77777777" w:rsidR="001E2274" w:rsidRDefault="003361D4" w:rsidP="007D4F63">
      <w:pPr>
        <w:rPr>
          <w:caps/>
          <w:sz w:val="24"/>
          <w:szCs w:val="24"/>
          <w:u w:val="single"/>
          <w:rtl/>
        </w:rPr>
      </w:pPr>
      <w:r w:rsidRPr="003361D4">
        <w:rPr>
          <w:rFonts w:hint="cs"/>
          <w:caps/>
          <w:sz w:val="24"/>
          <w:szCs w:val="24"/>
          <w:u w:val="single"/>
          <w:rtl/>
        </w:rPr>
        <w:t>עורך דין ניצן בן ארויה - יועץ משפטי לוועדה המחוזית</w:t>
      </w:r>
      <w:r w:rsidR="001E2274">
        <w:rPr>
          <w:rFonts w:hint="cs"/>
          <w:caps/>
          <w:sz w:val="24"/>
          <w:szCs w:val="24"/>
          <w:u w:val="single"/>
          <w:rtl/>
        </w:rPr>
        <w:t>:</w:t>
      </w:r>
    </w:p>
    <w:p w14:paraId="36CB8ED5" w14:textId="5B23D32A" w:rsidR="001E2274" w:rsidRDefault="007D4F63" w:rsidP="007D4F63">
      <w:pPr>
        <w:rPr>
          <w:b w:val="0"/>
          <w:bCs w:val="0"/>
          <w:caps/>
          <w:sz w:val="24"/>
          <w:szCs w:val="24"/>
          <w:rtl/>
        </w:rPr>
      </w:pPr>
      <w:r>
        <w:rPr>
          <w:rFonts w:hint="cs"/>
          <w:b w:val="0"/>
          <w:bCs w:val="0"/>
          <w:caps/>
          <w:sz w:val="24"/>
          <w:szCs w:val="24"/>
          <w:rtl/>
        </w:rPr>
        <w:t xml:space="preserve">זה מה שקרה עם החניה בתת הקרקע </w:t>
      </w:r>
    </w:p>
    <w:p w14:paraId="639070E1" w14:textId="77777777" w:rsidR="001E2274" w:rsidRDefault="001E2274" w:rsidP="007D4F63">
      <w:pPr>
        <w:rPr>
          <w:b w:val="0"/>
          <w:bCs w:val="0"/>
          <w:caps/>
          <w:sz w:val="24"/>
          <w:szCs w:val="24"/>
          <w:rtl/>
        </w:rPr>
      </w:pPr>
    </w:p>
    <w:p w14:paraId="48EA565C" w14:textId="77777777" w:rsidR="001E2274" w:rsidRDefault="00D17364" w:rsidP="007D4F63">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0972E13F" w14:textId="3B6FBE75" w:rsidR="001E2274" w:rsidRDefault="007D4F63" w:rsidP="007D4F63">
      <w:pPr>
        <w:rPr>
          <w:b w:val="0"/>
          <w:bCs w:val="0"/>
          <w:caps/>
          <w:sz w:val="24"/>
          <w:szCs w:val="24"/>
          <w:rtl/>
        </w:rPr>
      </w:pPr>
      <w:r>
        <w:rPr>
          <w:rFonts w:hint="cs"/>
          <w:b w:val="0"/>
          <w:bCs w:val="0"/>
          <w:caps/>
          <w:sz w:val="24"/>
          <w:szCs w:val="24"/>
          <w:rtl/>
        </w:rPr>
        <w:t>הדבר היחיד ...</w:t>
      </w:r>
    </w:p>
    <w:p w14:paraId="374765C5" w14:textId="77777777" w:rsidR="001E2274" w:rsidRDefault="001E2274" w:rsidP="007D4F63">
      <w:pPr>
        <w:rPr>
          <w:b w:val="0"/>
          <w:bCs w:val="0"/>
          <w:caps/>
          <w:sz w:val="24"/>
          <w:szCs w:val="24"/>
          <w:rtl/>
        </w:rPr>
      </w:pPr>
    </w:p>
    <w:p w14:paraId="548E2C35" w14:textId="77777777" w:rsidR="001E2274" w:rsidRDefault="003361D4" w:rsidP="007D4F63">
      <w:pPr>
        <w:rPr>
          <w:caps/>
          <w:sz w:val="24"/>
          <w:szCs w:val="24"/>
          <w:u w:val="single"/>
          <w:rtl/>
        </w:rPr>
      </w:pPr>
      <w:r w:rsidRPr="003361D4">
        <w:rPr>
          <w:rFonts w:hint="cs"/>
          <w:caps/>
          <w:sz w:val="24"/>
          <w:szCs w:val="24"/>
          <w:u w:val="single"/>
          <w:rtl/>
        </w:rPr>
        <w:t>עורך דין ניצן בן ארויה - יועץ משפטי לוועדה המחוזית</w:t>
      </w:r>
      <w:r w:rsidR="001E2274">
        <w:rPr>
          <w:rFonts w:hint="cs"/>
          <w:caps/>
          <w:sz w:val="24"/>
          <w:szCs w:val="24"/>
          <w:u w:val="single"/>
          <w:rtl/>
        </w:rPr>
        <w:t>:</w:t>
      </w:r>
    </w:p>
    <w:p w14:paraId="014EAB67" w14:textId="60FFE8AD" w:rsidR="001E2274" w:rsidRDefault="007D4F63" w:rsidP="007D4F63">
      <w:pPr>
        <w:rPr>
          <w:b w:val="0"/>
          <w:bCs w:val="0"/>
          <w:caps/>
          <w:sz w:val="24"/>
          <w:szCs w:val="24"/>
          <w:rtl/>
        </w:rPr>
      </w:pPr>
      <w:r>
        <w:rPr>
          <w:rFonts w:hint="cs"/>
          <w:b w:val="0"/>
          <w:bCs w:val="0"/>
          <w:caps/>
          <w:sz w:val="24"/>
          <w:szCs w:val="24"/>
          <w:rtl/>
        </w:rPr>
        <w:t>התוכנית סימנה את זה ובסוף,</w:t>
      </w:r>
    </w:p>
    <w:p w14:paraId="4917FDF9" w14:textId="77777777" w:rsidR="001E2274" w:rsidRDefault="001E2274" w:rsidP="007D4F63">
      <w:pPr>
        <w:rPr>
          <w:b w:val="0"/>
          <w:bCs w:val="0"/>
          <w:caps/>
          <w:sz w:val="24"/>
          <w:szCs w:val="24"/>
          <w:rtl/>
        </w:rPr>
      </w:pPr>
    </w:p>
    <w:p w14:paraId="37E4FDFC" w14:textId="77777777" w:rsidR="001E2274" w:rsidRDefault="00D17364" w:rsidP="007D4F63">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79415D4E" w14:textId="6D42D4A7" w:rsidR="001E2274" w:rsidRDefault="007D4F63" w:rsidP="007D4F63">
      <w:pPr>
        <w:rPr>
          <w:b w:val="0"/>
          <w:bCs w:val="0"/>
          <w:caps/>
          <w:sz w:val="24"/>
          <w:szCs w:val="24"/>
          <w:rtl/>
        </w:rPr>
      </w:pPr>
      <w:r>
        <w:rPr>
          <w:rFonts w:hint="cs"/>
          <w:b w:val="0"/>
          <w:bCs w:val="0"/>
          <w:caps/>
          <w:sz w:val="24"/>
          <w:szCs w:val="24"/>
          <w:rtl/>
        </w:rPr>
        <w:t>ניצן הדבר היחיד שיכול לקרות זה שאם אני מפקיד אנחנו מפקידים את התוכנית</w:t>
      </w:r>
      <w:r w:rsidR="000F703D">
        <w:rPr>
          <w:rFonts w:hint="cs"/>
          <w:b w:val="0"/>
          <w:bCs w:val="0"/>
          <w:caps/>
          <w:sz w:val="24"/>
          <w:szCs w:val="24"/>
          <w:rtl/>
        </w:rPr>
        <w:t xml:space="preserve"> </w:t>
      </w:r>
      <w:r>
        <w:rPr>
          <w:rFonts w:hint="cs"/>
          <w:b w:val="0"/>
          <w:bCs w:val="0"/>
          <w:caps/>
          <w:sz w:val="24"/>
          <w:szCs w:val="24"/>
          <w:rtl/>
        </w:rPr>
        <w:t>בצורה כזו והם יבינו שהמשמעות היא שכל התנועה הולכת לעבור עכשיו דרך השכונה</w:t>
      </w:r>
    </w:p>
    <w:p w14:paraId="38771745" w14:textId="77777777" w:rsidR="001E2274" w:rsidRDefault="001E2274" w:rsidP="007D4F63">
      <w:pPr>
        <w:rPr>
          <w:b w:val="0"/>
          <w:bCs w:val="0"/>
          <w:caps/>
          <w:sz w:val="24"/>
          <w:szCs w:val="24"/>
          <w:rtl/>
        </w:rPr>
      </w:pPr>
    </w:p>
    <w:p w14:paraId="31C573A4" w14:textId="77777777" w:rsidR="001E2274" w:rsidRDefault="00E5536A" w:rsidP="007D4F63">
      <w:pPr>
        <w:rPr>
          <w:caps/>
          <w:sz w:val="24"/>
          <w:szCs w:val="24"/>
          <w:u w:val="single"/>
          <w:rtl/>
        </w:rPr>
      </w:pPr>
      <w:r w:rsidRPr="00E5536A">
        <w:rPr>
          <w:rFonts w:hint="cs"/>
          <w:caps/>
          <w:sz w:val="24"/>
          <w:szCs w:val="24"/>
          <w:u w:val="single"/>
          <w:rtl/>
        </w:rPr>
        <w:t>גב</w:t>
      </w:r>
      <w:r w:rsidRPr="00E5536A">
        <w:rPr>
          <w:caps/>
          <w:sz w:val="24"/>
          <w:szCs w:val="24"/>
          <w:u w:val="single"/>
          <w:rtl/>
        </w:rPr>
        <w:t>'</w:t>
      </w:r>
      <w:r w:rsidRPr="00E5536A">
        <w:rPr>
          <w:rFonts w:hint="cs"/>
          <w:caps/>
          <w:sz w:val="24"/>
          <w:szCs w:val="24"/>
          <w:u w:val="single"/>
          <w:rtl/>
        </w:rPr>
        <w:t xml:space="preserve"> רוני גרניט - נציגת משרד הבריאות בוועדה המחוזית</w:t>
      </w:r>
      <w:r w:rsidR="001E2274">
        <w:rPr>
          <w:rFonts w:hint="cs"/>
          <w:caps/>
          <w:sz w:val="24"/>
          <w:szCs w:val="24"/>
          <w:u w:val="single"/>
          <w:rtl/>
        </w:rPr>
        <w:t>:</w:t>
      </w:r>
    </w:p>
    <w:p w14:paraId="39A21724" w14:textId="66F07500" w:rsidR="001E2274" w:rsidRDefault="007D4F63" w:rsidP="007D4F63">
      <w:pPr>
        <w:rPr>
          <w:b w:val="0"/>
          <w:bCs w:val="0"/>
          <w:caps/>
          <w:sz w:val="24"/>
          <w:szCs w:val="24"/>
          <w:rtl/>
        </w:rPr>
      </w:pPr>
      <w:r>
        <w:rPr>
          <w:rFonts w:hint="cs"/>
          <w:b w:val="0"/>
          <w:bCs w:val="0"/>
          <w:caps/>
          <w:sz w:val="24"/>
          <w:szCs w:val="24"/>
          <w:rtl/>
        </w:rPr>
        <w:t>אז אולי הם ירצו לעשות</w:t>
      </w:r>
    </w:p>
    <w:p w14:paraId="4BC4756D" w14:textId="77777777" w:rsidR="001E2274" w:rsidRDefault="001E2274" w:rsidP="007D4F63">
      <w:pPr>
        <w:rPr>
          <w:b w:val="0"/>
          <w:bCs w:val="0"/>
          <w:caps/>
          <w:sz w:val="24"/>
          <w:szCs w:val="24"/>
          <w:rtl/>
        </w:rPr>
      </w:pPr>
    </w:p>
    <w:p w14:paraId="2C4D847E" w14:textId="77777777" w:rsidR="001E2274" w:rsidRDefault="00D17364" w:rsidP="007D4F63">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767D8CAE" w14:textId="7EF230F8" w:rsidR="001E2274" w:rsidRDefault="007D4F63" w:rsidP="007D4F63">
      <w:pPr>
        <w:rPr>
          <w:b w:val="0"/>
          <w:bCs w:val="0"/>
          <w:caps/>
          <w:sz w:val="24"/>
          <w:szCs w:val="24"/>
          <w:rtl/>
        </w:rPr>
      </w:pPr>
      <w:r>
        <w:rPr>
          <w:rFonts w:hint="cs"/>
          <w:b w:val="0"/>
          <w:bCs w:val="0"/>
          <w:caps/>
          <w:sz w:val="24"/>
          <w:szCs w:val="24"/>
          <w:rtl/>
        </w:rPr>
        <w:t>אז במסגרת ההתנגדויות אולי נוכל לעשות איתם מאה ושש ב'</w:t>
      </w:r>
    </w:p>
    <w:p w14:paraId="4AD9BBC0" w14:textId="77777777" w:rsidR="001E2274" w:rsidRDefault="001E2274" w:rsidP="007D4F63">
      <w:pPr>
        <w:rPr>
          <w:b w:val="0"/>
          <w:bCs w:val="0"/>
          <w:caps/>
          <w:sz w:val="24"/>
          <w:szCs w:val="24"/>
          <w:rtl/>
        </w:rPr>
      </w:pPr>
    </w:p>
    <w:p w14:paraId="2A56705D" w14:textId="77777777" w:rsidR="001E2274" w:rsidRDefault="00FC27D6" w:rsidP="007D4F63">
      <w:pPr>
        <w:rPr>
          <w:caps/>
          <w:sz w:val="24"/>
          <w:szCs w:val="24"/>
          <w:u w:val="single"/>
          <w:rtl/>
        </w:rPr>
      </w:pPr>
      <w:r w:rsidRPr="00FC27D6">
        <w:rPr>
          <w:rFonts w:hint="cs"/>
          <w:caps/>
          <w:sz w:val="24"/>
          <w:szCs w:val="24"/>
          <w:u w:val="single"/>
          <w:rtl/>
        </w:rPr>
        <w:t>מר ליאור רגב - נציג לשכת התכנון</w:t>
      </w:r>
      <w:r w:rsidR="001E2274">
        <w:rPr>
          <w:rFonts w:hint="cs"/>
          <w:caps/>
          <w:sz w:val="24"/>
          <w:szCs w:val="24"/>
          <w:u w:val="single"/>
          <w:rtl/>
        </w:rPr>
        <w:t>:</w:t>
      </w:r>
    </w:p>
    <w:p w14:paraId="5ED69051" w14:textId="34E0ACEB" w:rsidR="001E2274" w:rsidRDefault="007D4F63" w:rsidP="007D4F63">
      <w:pPr>
        <w:rPr>
          <w:b w:val="0"/>
          <w:bCs w:val="0"/>
          <w:caps/>
          <w:sz w:val="24"/>
          <w:szCs w:val="24"/>
          <w:rtl/>
        </w:rPr>
      </w:pPr>
      <w:r>
        <w:rPr>
          <w:rFonts w:hint="cs"/>
          <w:b w:val="0"/>
          <w:bCs w:val="0"/>
          <w:caps/>
          <w:sz w:val="24"/>
          <w:szCs w:val="24"/>
          <w:rtl/>
        </w:rPr>
        <w:t xml:space="preserve">כן </w:t>
      </w:r>
    </w:p>
    <w:p w14:paraId="1E0496D5" w14:textId="77777777" w:rsidR="001E2274" w:rsidRDefault="001E2274" w:rsidP="007D4F63">
      <w:pPr>
        <w:rPr>
          <w:b w:val="0"/>
          <w:bCs w:val="0"/>
          <w:caps/>
          <w:sz w:val="24"/>
          <w:szCs w:val="24"/>
          <w:rtl/>
        </w:rPr>
      </w:pPr>
    </w:p>
    <w:p w14:paraId="0B6F0A5F" w14:textId="77777777" w:rsidR="001E2274" w:rsidRDefault="00D17364" w:rsidP="007D4F63">
      <w:pPr>
        <w:rPr>
          <w:caps/>
          <w:sz w:val="24"/>
          <w:szCs w:val="24"/>
          <w:u w:val="single"/>
          <w:rtl/>
        </w:rPr>
      </w:pPr>
      <w:r w:rsidRPr="00D17364">
        <w:rPr>
          <w:rFonts w:hint="cs"/>
          <w:caps/>
          <w:sz w:val="24"/>
          <w:szCs w:val="24"/>
          <w:u w:val="single"/>
          <w:rtl/>
        </w:rPr>
        <w:lastRenderedPageBreak/>
        <w:t>יושב ראש הוועדה המחוזית - מר מיכה גדרון</w:t>
      </w:r>
      <w:r w:rsidR="001E2274">
        <w:rPr>
          <w:rFonts w:hint="cs"/>
          <w:caps/>
          <w:sz w:val="24"/>
          <w:szCs w:val="24"/>
          <w:u w:val="single"/>
          <w:rtl/>
        </w:rPr>
        <w:t>:</w:t>
      </w:r>
    </w:p>
    <w:p w14:paraId="05A0EC1D" w14:textId="51217414" w:rsidR="001E2274" w:rsidRDefault="007D4F63" w:rsidP="007D4F63">
      <w:pPr>
        <w:rPr>
          <w:b w:val="0"/>
          <w:bCs w:val="0"/>
          <w:caps/>
          <w:sz w:val="24"/>
          <w:szCs w:val="24"/>
          <w:rtl/>
        </w:rPr>
      </w:pPr>
      <w:r>
        <w:rPr>
          <w:rFonts w:hint="cs"/>
          <w:b w:val="0"/>
          <w:bCs w:val="0"/>
          <w:caps/>
          <w:sz w:val="24"/>
          <w:szCs w:val="24"/>
          <w:rtl/>
        </w:rPr>
        <w:t xml:space="preserve">ואז הם יסכימו שהכניסה תהיה דרך השצפ </w:t>
      </w:r>
    </w:p>
    <w:p w14:paraId="311B3A4D" w14:textId="77777777" w:rsidR="001E2274" w:rsidRDefault="001E2274" w:rsidP="007D4F63">
      <w:pPr>
        <w:rPr>
          <w:b w:val="0"/>
          <w:bCs w:val="0"/>
          <w:caps/>
          <w:sz w:val="24"/>
          <w:szCs w:val="24"/>
          <w:rtl/>
        </w:rPr>
      </w:pPr>
    </w:p>
    <w:p w14:paraId="5DAA6CB8" w14:textId="77777777" w:rsidR="001E2274" w:rsidRDefault="003361D4" w:rsidP="007D4F63">
      <w:pPr>
        <w:rPr>
          <w:caps/>
          <w:sz w:val="24"/>
          <w:szCs w:val="24"/>
          <w:u w:val="single"/>
          <w:rtl/>
        </w:rPr>
      </w:pPr>
      <w:r w:rsidRPr="003361D4">
        <w:rPr>
          <w:rFonts w:hint="cs"/>
          <w:caps/>
          <w:sz w:val="24"/>
          <w:szCs w:val="24"/>
          <w:u w:val="single"/>
          <w:rtl/>
        </w:rPr>
        <w:t>עורך דין ניצן בן ארויה - יועץ משפטי לוועדה המחוזית</w:t>
      </w:r>
      <w:r w:rsidR="001E2274">
        <w:rPr>
          <w:rFonts w:hint="cs"/>
          <w:caps/>
          <w:sz w:val="24"/>
          <w:szCs w:val="24"/>
          <w:u w:val="single"/>
          <w:rtl/>
        </w:rPr>
        <w:t>:</w:t>
      </w:r>
    </w:p>
    <w:p w14:paraId="60271FE7" w14:textId="3DED8F97" w:rsidR="001E2274" w:rsidRDefault="007D4F63" w:rsidP="007D4F63">
      <w:pPr>
        <w:rPr>
          <w:b w:val="0"/>
          <w:bCs w:val="0"/>
          <w:caps/>
          <w:sz w:val="24"/>
          <w:szCs w:val="24"/>
          <w:rtl/>
        </w:rPr>
      </w:pPr>
      <w:r>
        <w:rPr>
          <w:rFonts w:hint="cs"/>
          <w:b w:val="0"/>
          <w:bCs w:val="0"/>
          <w:caps/>
          <w:sz w:val="24"/>
          <w:szCs w:val="24"/>
          <w:rtl/>
        </w:rPr>
        <w:t xml:space="preserve">כן אבל אז אבל אז אני אומר </w:t>
      </w:r>
    </w:p>
    <w:p w14:paraId="7C987C67" w14:textId="77777777" w:rsidR="001E2274" w:rsidRDefault="001E2274" w:rsidP="007D4F63">
      <w:pPr>
        <w:rPr>
          <w:b w:val="0"/>
          <w:bCs w:val="0"/>
          <w:caps/>
          <w:sz w:val="24"/>
          <w:szCs w:val="24"/>
          <w:rtl/>
        </w:rPr>
      </w:pPr>
    </w:p>
    <w:p w14:paraId="6BDBB70D" w14:textId="77777777" w:rsidR="001E2274" w:rsidRDefault="00D17364" w:rsidP="007D4F63">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436FD117" w14:textId="6E19B904" w:rsidR="001E2274" w:rsidRDefault="007D4F63" w:rsidP="007D4F63">
      <w:pPr>
        <w:rPr>
          <w:b w:val="0"/>
          <w:bCs w:val="0"/>
          <w:caps/>
          <w:sz w:val="24"/>
          <w:szCs w:val="24"/>
          <w:rtl/>
        </w:rPr>
      </w:pPr>
      <w:r>
        <w:rPr>
          <w:rFonts w:hint="cs"/>
          <w:b w:val="0"/>
          <w:bCs w:val="0"/>
          <w:caps/>
          <w:sz w:val="24"/>
          <w:szCs w:val="24"/>
          <w:rtl/>
        </w:rPr>
        <w:t>וזה יהיה בהסכמה איתם</w:t>
      </w:r>
    </w:p>
    <w:p w14:paraId="00E972DC" w14:textId="77777777" w:rsidR="001E2274" w:rsidRDefault="001E2274" w:rsidP="007D4F63">
      <w:pPr>
        <w:rPr>
          <w:b w:val="0"/>
          <w:bCs w:val="0"/>
          <w:caps/>
          <w:sz w:val="24"/>
          <w:szCs w:val="24"/>
          <w:rtl/>
        </w:rPr>
      </w:pPr>
    </w:p>
    <w:p w14:paraId="13AF8B4D" w14:textId="77777777" w:rsidR="001E2274" w:rsidRDefault="003361D4" w:rsidP="007D4F63">
      <w:pPr>
        <w:rPr>
          <w:caps/>
          <w:sz w:val="24"/>
          <w:szCs w:val="24"/>
          <w:u w:val="single"/>
          <w:rtl/>
        </w:rPr>
      </w:pPr>
      <w:r w:rsidRPr="003361D4">
        <w:rPr>
          <w:rFonts w:hint="cs"/>
          <w:caps/>
          <w:sz w:val="24"/>
          <w:szCs w:val="24"/>
          <w:u w:val="single"/>
          <w:rtl/>
        </w:rPr>
        <w:t>עורך דין ניצן בן ארויה - יועץ משפטי לוועדה המחוזית</w:t>
      </w:r>
      <w:r w:rsidR="001E2274">
        <w:rPr>
          <w:rFonts w:hint="cs"/>
          <w:caps/>
          <w:sz w:val="24"/>
          <w:szCs w:val="24"/>
          <w:u w:val="single"/>
          <w:rtl/>
        </w:rPr>
        <w:t>:</w:t>
      </w:r>
    </w:p>
    <w:p w14:paraId="7005E26F" w14:textId="670A5D70" w:rsidR="001E2274" w:rsidRDefault="007D4F63" w:rsidP="007D4F63">
      <w:pPr>
        <w:rPr>
          <w:b w:val="0"/>
          <w:bCs w:val="0"/>
          <w:caps/>
          <w:sz w:val="24"/>
          <w:szCs w:val="24"/>
          <w:rtl/>
        </w:rPr>
      </w:pPr>
      <w:r>
        <w:rPr>
          <w:rFonts w:hint="cs"/>
          <w:b w:val="0"/>
          <w:bCs w:val="0"/>
          <w:caps/>
          <w:sz w:val="24"/>
          <w:szCs w:val="24"/>
          <w:rtl/>
        </w:rPr>
        <w:t xml:space="preserve">גם אם תכנונית אתה תעשה את זה דרך השצפ </w:t>
      </w:r>
    </w:p>
    <w:p w14:paraId="16E803B8" w14:textId="77777777" w:rsidR="001E2274" w:rsidRDefault="001E2274" w:rsidP="007D4F63">
      <w:pPr>
        <w:rPr>
          <w:b w:val="0"/>
          <w:bCs w:val="0"/>
          <w:caps/>
          <w:sz w:val="24"/>
          <w:szCs w:val="24"/>
          <w:rtl/>
        </w:rPr>
      </w:pPr>
    </w:p>
    <w:p w14:paraId="4E4B0683" w14:textId="77777777" w:rsidR="001E2274" w:rsidRDefault="00D17364" w:rsidP="007D4F63">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1300DA32" w14:textId="507FB4E1" w:rsidR="001E2274" w:rsidRDefault="007D4F63" w:rsidP="007D4F63">
      <w:pPr>
        <w:rPr>
          <w:b w:val="0"/>
          <w:bCs w:val="0"/>
          <w:caps/>
          <w:sz w:val="24"/>
          <w:szCs w:val="24"/>
          <w:rtl/>
        </w:rPr>
      </w:pPr>
      <w:r>
        <w:rPr>
          <w:rFonts w:hint="cs"/>
          <w:b w:val="0"/>
          <w:bCs w:val="0"/>
          <w:caps/>
          <w:sz w:val="24"/>
          <w:szCs w:val="24"/>
          <w:rtl/>
        </w:rPr>
        <w:t xml:space="preserve">לא אז </w:t>
      </w:r>
    </w:p>
    <w:p w14:paraId="5DE35A3F" w14:textId="77777777" w:rsidR="001E2274" w:rsidRDefault="001E2274" w:rsidP="007D4F63">
      <w:pPr>
        <w:rPr>
          <w:b w:val="0"/>
          <w:bCs w:val="0"/>
          <w:caps/>
          <w:sz w:val="24"/>
          <w:szCs w:val="24"/>
          <w:rtl/>
        </w:rPr>
      </w:pPr>
    </w:p>
    <w:p w14:paraId="1D931D5F" w14:textId="77777777" w:rsidR="001E2274" w:rsidRDefault="003361D4" w:rsidP="007D4F63">
      <w:pPr>
        <w:rPr>
          <w:caps/>
          <w:sz w:val="24"/>
          <w:szCs w:val="24"/>
          <w:u w:val="single"/>
          <w:rtl/>
        </w:rPr>
      </w:pPr>
      <w:r w:rsidRPr="003361D4">
        <w:rPr>
          <w:rFonts w:hint="cs"/>
          <w:caps/>
          <w:sz w:val="24"/>
          <w:szCs w:val="24"/>
          <w:u w:val="single"/>
          <w:rtl/>
        </w:rPr>
        <w:t>עורך דין ניצן בן ארויה - יועץ משפטי לוועדה המחוזית</w:t>
      </w:r>
      <w:r w:rsidR="001E2274">
        <w:rPr>
          <w:rFonts w:hint="cs"/>
          <w:caps/>
          <w:sz w:val="24"/>
          <w:szCs w:val="24"/>
          <w:u w:val="single"/>
          <w:rtl/>
        </w:rPr>
        <w:t>:</w:t>
      </w:r>
    </w:p>
    <w:p w14:paraId="0CD6B34D" w14:textId="2F45A336" w:rsidR="001E2274" w:rsidRDefault="007D4F63" w:rsidP="007D4F63">
      <w:pPr>
        <w:rPr>
          <w:b w:val="0"/>
          <w:bCs w:val="0"/>
          <w:caps/>
          <w:sz w:val="24"/>
          <w:szCs w:val="24"/>
          <w:rtl/>
        </w:rPr>
      </w:pPr>
      <w:r>
        <w:rPr>
          <w:rFonts w:hint="cs"/>
          <w:b w:val="0"/>
          <w:bCs w:val="0"/>
          <w:caps/>
          <w:sz w:val="24"/>
          <w:szCs w:val="24"/>
          <w:rtl/>
        </w:rPr>
        <w:t>כי עדיין זה ידרוש ב, שלב ה,</w:t>
      </w:r>
    </w:p>
    <w:p w14:paraId="760A1543" w14:textId="77777777" w:rsidR="001E2274" w:rsidRDefault="001E2274" w:rsidP="007D4F63">
      <w:pPr>
        <w:rPr>
          <w:b w:val="0"/>
          <w:bCs w:val="0"/>
          <w:caps/>
          <w:sz w:val="24"/>
          <w:szCs w:val="24"/>
          <w:rtl/>
        </w:rPr>
      </w:pPr>
    </w:p>
    <w:p w14:paraId="6AD379EB" w14:textId="77777777" w:rsidR="001E2274" w:rsidRDefault="00D17364" w:rsidP="007D4F63">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576F55AC" w14:textId="2FDA7551" w:rsidR="001E2274" w:rsidRDefault="007D4F63" w:rsidP="007D4F63">
      <w:pPr>
        <w:rPr>
          <w:b w:val="0"/>
          <w:bCs w:val="0"/>
          <w:caps/>
          <w:sz w:val="24"/>
          <w:szCs w:val="24"/>
          <w:rtl/>
        </w:rPr>
      </w:pPr>
      <w:r>
        <w:rPr>
          <w:rFonts w:hint="cs"/>
          <w:b w:val="0"/>
          <w:bCs w:val="0"/>
          <w:caps/>
          <w:sz w:val="24"/>
          <w:szCs w:val="24"/>
          <w:rtl/>
        </w:rPr>
        <w:t xml:space="preserve">לא </w:t>
      </w:r>
    </w:p>
    <w:p w14:paraId="7BDEA2EC" w14:textId="77777777" w:rsidR="001E2274" w:rsidRDefault="001E2274" w:rsidP="007D4F63">
      <w:pPr>
        <w:rPr>
          <w:b w:val="0"/>
          <w:bCs w:val="0"/>
          <w:caps/>
          <w:sz w:val="24"/>
          <w:szCs w:val="24"/>
          <w:rtl/>
        </w:rPr>
      </w:pPr>
    </w:p>
    <w:p w14:paraId="66E2E69B" w14:textId="77777777" w:rsidR="001E2274" w:rsidRDefault="003361D4" w:rsidP="007D4F63">
      <w:pPr>
        <w:rPr>
          <w:caps/>
          <w:sz w:val="24"/>
          <w:szCs w:val="24"/>
          <w:u w:val="single"/>
          <w:rtl/>
        </w:rPr>
      </w:pPr>
      <w:r w:rsidRPr="003361D4">
        <w:rPr>
          <w:rFonts w:hint="cs"/>
          <w:caps/>
          <w:sz w:val="24"/>
          <w:szCs w:val="24"/>
          <w:u w:val="single"/>
          <w:rtl/>
        </w:rPr>
        <w:t>עורך דין ניצן בן ארויה - יועץ משפטי לוועדה המחוזית</w:t>
      </w:r>
      <w:r w:rsidR="001E2274">
        <w:rPr>
          <w:rFonts w:hint="cs"/>
          <w:caps/>
          <w:sz w:val="24"/>
          <w:szCs w:val="24"/>
          <w:u w:val="single"/>
          <w:rtl/>
        </w:rPr>
        <w:t>:</w:t>
      </w:r>
    </w:p>
    <w:p w14:paraId="451B7117" w14:textId="4DF90FE0" w:rsidR="001E2274" w:rsidRDefault="007D4F63" w:rsidP="007D4F63">
      <w:pPr>
        <w:rPr>
          <w:b w:val="0"/>
          <w:bCs w:val="0"/>
          <w:caps/>
          <w:sz w:val="24"/>
          <w:szCs w:val="24"/>
          <w:rtl/>
        </w:rPr>
      </w:pPr>
      <w:r>
        <w:rPr>
          <w:rFonts w:hint="cs"/>
          <w:b w:val="0"/>
          <w:bCs w:val="0"/>
          <w:caps/>
          <w:sz w:val="24"/>
          <w:szCs w:val="24"/>
          <w:rtl/>
        </w:rPr>
        <w:t>בשלב הזה</w:t>
      </w:r>
    </w:p>
    <w:p w14:paraId="271D340B" w14:textId="77777777" w:rsidR="001E2274" w:rsidRDefault="001E2274" w:rsidP="007D4F63">
      <w:pPr>
        <w:rPr>
          <w:b w:val="0"/>
          <w:bCs w:val="0"/>
          <w:caps/>
          <w:sz w:val="24"/>
          <w:szCs w:val="24"/>
          <w:rtl/>
        </w:rPr>
      </w:pPr>
    </w:p>
    <w:p w14:paraId="38DAF4D0" w14:textId="77777777" w:rsidR="001E2274" w:rsidRDefault="00E5536A" w:rsidP="007D4F63">
      <w:pPr>
        <w:rPr>
          <w:caps/>
          <w:sz w:val="24"/>
          <w:szCs w:val="24"/>
          <w:u w:val="single"/>
          <w:rtl/>
        </w:rPr>
      </w:pPr>
      <w:r w:rsidRPr="00E5536A">
        <w:rPr>
          <w:rFonts w:hint="cs"/>
          <w:caps/>
          <w:sz w:val="24"/>
          <w:szCs w:val="24"/>
          <w:u w:val="single"/>
          <w:rtl/>
        </w:rPr>
        <w:t>גב</w:t>
      </w:r>
      <w:r w:rsidRPr="00E5536A">
        <w:rPr>
          <w:caps/>
          <w:sz w:val="24"/>
          <w:szCs w:val="24"/>
          <w:u w:val="single"/>
          <w:rtl/>
        </w:rPr>
        <w:t>'</w:t>
      </w:r>
      <w:r w:rsidRPr="00E5536A">
        <w:rPr>
          <w:rFonts w:hint="cs"/>
          <w:caps/>
          <w:sz w:val="24"/>
          <w:szCs w:val="24"/>
          <w:u w:val="single"/>
          <w:rtl/>
        </w:rPr>
        <w:t xml:space="preserve"> רוני גרניט - נציגת משרד הבריאות בוועדה המחוזית</w:t>
      </w:r>
      <w:r w:rsidR="001E2274">
        <w:rPr>
          <w:rFonts w:hint="cs"/>
          <w:caps/>
          <w:sz w:val="24"/>
          <w:szCs w:val="24"/>
          <w:u w:val="single"/>
          <w:rtl/>
        </w:rPr>
        <w:t>:</w:t>
      </w:r>
    </w:p>
    <w:p w14:paraId="5A79F5BA" w14:textId="29B5A72B" w:rsidR="001E2274" w:rsidRDefault="007D4F63" w:rsidP="007D4F63">
      <w:pPr>
        <w:rPr>
          <w:b w:val="0"/>
          <w:bCs w:val="0"/>
          <w:caps/>
          <w:sz w:val="24"/>
          <w:szCs w:val="24"/>
          <w:rtl/>
        </w:rPr>
      </w:pPr>
      <w:r>
        <w:rPr>
          <w:rFonts w:hint="cs"/>
          <w:b w:val="0"/>
          <w:bCs w:val="0"/>
          <w:caps/>
          <w:sz w:val="24"/>
          <w:szCs w:val="24"/>
          <w:rtl/>
        </w:rPr>
        <w:t>לקבל היתר בנייה בסוף</w:t>
      </w:r>
    </w:p>
    <w:p w14:paraId="26624AA9" w14:textId="77777777" w:rsidR="001E2274" w:rsidRDefault="001E2274" w:rsidP="007D4F63">
      <w:pPr>
        <w:rPr>
          <w:b w:val="0"/>
          <w:bCs w:val="0"/>
          <w:caps/>
          <w:sz w:val="24"/>
          <w:szCs w:val="24"/>
          <w:rtl/>
        </w:rPr>
      </w:pPr>
    </w:p>
    <w:p w14:paraId="57B213ED" w14:textId="77777777" w:rsidR="001E2274" w:rsidRDefault="003361D4" w:rsidP="007D4F63">
      <w:pPr>
        <w:rPr>
          <w:caps/>
          <w:sz w:val="24"/>
          <w:szCs w:val="24"/>
          <w:u w:val="single"/>
          <w:rtl/>
        </w:rPr>
      </w:pPr>
      <w:r w:rsidRPr="003361D4">
        <w:rPr>
          <w:rFonts w:hint="cs"/>
          <w:caps/>
          <w:sz w:val="24"/>
          <w:szCs w:val="24"/>
          <w:u w:val="single"/>
          <w:rtl/>
        </w:rPr>
        <w:t>עורך דין ניצן בן ארויה - יועץ משפטי לוועדה המחוזית</w:t>
      </w:r>
      <w:r w:rsidR="001E2274">
        <w:rPr>
          <w:rFonts w:hint="cs"/>
          <w:caps/>
          <w:sz w:val="24"/>
          <w:szCs w:val="24"/>
          <w:u w:val="single"/>
          <w:rtl/>
        </w:rPr>
        <w:t>:</w:t>
      </w:r>
    </w:p>
    <w:p w14:paraId="3E624C65" w14:textId="42EEA162" w:rsidR="001E2274" w:rsidRDefault="007D4F63" w:rsidP="007D4F63">
      <w:pPr>
        <w:rPr>
          <w:b w:val="0"/>
          <w:bCs w:val="0"/>
          <w:caps/>
          <w:sz w:val="24"/>
          <w:szCs w:val="24"/>
          <w:rtl/>
        </w:rPr>
      </w:pPr>
      <w:r>
        <w:rPr>
          <w:rFonts w:hint="cs"/>
          <w:b w:val="0"/>
          <w:bCs w:val="0"/>
          <w:caps/>
          <w:sz w:val="24"/>
          <w:szCs w:val="24"/>
          <w:rtl/>
        </w:rPr>
        <w:t>איזה שהוא קניין משהו קנייני ובלי הסכמה של בעל הקרקע</w:t>
      </w:r>
    </w:p>
    <w:p w14:paraId="23D705DF" w14:textId="77777777" w:rsidR="001E2274" w:rsidRDefault="001E2274" w:rsidP="007D4F63">
      <w:pPr>
        <w:rPr>
          <w:b w:val="0"/>
          <w:bCs w:val="0"/>
          <w:caps/>
          <w:sz w:val="24"/>
          <w:szCs w:val="24"/>
          <w:rtl/>
        </w:rPr>
      </w:pPr>
    </w:p>
    <w:p w14:paraId="2C2E7CEB" w14:textId="77777777" w:rsidR="001E2274" w:rsidRDefault="00D17364" w:rsidP="007D4F63">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07951058" w14:textId="65B35771" w:rsidR="001E2274" w:rsidRDefault="007D4F63" w:rsidP="007D4F63">
      <w:pPr>
        <w:rPr>
          <w:b w:val="0"/>
          <w:bCs w:val="0"/>
          <w:caps/>
          <w:sz w:val="24"/>
          <w:szCs w:val="24"/>
          <w:rtl/>
        </w:rPr>
      </w:pPr>
      <w:r>
        <w:rPr>
          <w:rFonts w:hint="cs"/>
          <w:b w:val="0"/>
          <w:bCs w:val="0"/>
          <w:caps/>
          <w:sz w:val="24"/>
          <w:szCs w:val="24"/>
          <w:rtl/>
        </w:rPr>
        <w:t>רגע רגע ניצן יש לי שאלה אחרת. אפשר לייצר זיקת הנאה על שצפ?</w:t>
      </w:r>
    </w:p>
    <w:p w14:paraId="0B08F2A3" w14:textId="77777777" w:rsidR="001E2274" w:rsidRDefault="001E2274" w:rsidP="007D4F63">
      <w:pPr>
        <w:rPr>
          <w:b w:val="0"/>
          <w:bCs w:val="0"/>
          <w:caps/>
          <w:sz w:val="24"/>
          <w:szCs w:val="24"/>
          <w:rtl/>
        </w:rPr>
      </w:pPr>
    </w:p>
    <w:p w14:paraId="20FA7660" w14:textId="77777777" w:rsidR="001E2274" w:rsidRDefault="00FC27D6" w:rsidP="007D4F63">
      <w:pPr>
        <w:rPr>
          <w:caps/>
          <w:sz w:val="24"/>
          <w:szCs w:val="24"/>
          <w:u w:val="single"/>
          <w:rtl/>
        </w:rPr>
      </w:pPr>
      <w:r w:rsidRPr="00FC27D6">
        <w:rPr>
          <w:rFonts w:hint="cs"/>
          <w:caps/>
          <w:sz w:val="24"/>
          <w:szCs w:val="24"/>
          <w:u w:val="single"/>
          <w:rtl/>
        </w:rPr>
        <w:t>מר ליאור רגב - נציג לשכת התכנון</w:t>
      </w:r>
      <w:r w:rsidR="001E2274">
        <w:rPr>
          <w:rFonts w:hint="cs"/>
          <w:caps/>
          <w:sz w:val="24"/>
          <w:szCs w:val="24"/>
          <w:u w:val="single"/>
          <w:rtl/>
        </w:rPr>
        <w:t>:</w:t>
      </w:r>
    </w:p>
    <w:p w14:paraId="3E5F2F55" w14:textId="0E7B084F" w:rsidR="001E2274" w:rsidRDefault="00BC3F78" w:rsidP="007D4F63">
      <w:pPr>
        <w:rPr>
          <w:b w:val="0"/>
          <w:bCs w:val="0"/>
          <w:caps/>
          <w:sz w:val="24"/>
          <w:szCs w:val="24"/>
          <w:rtl/>
        </w:rPr>
      </w:pPr>
      <w:r>
        <w:rPr>
          <w:rFonts w:hint="cs"/>
          <w:b w:val="0"/>
          <w:bCs w:val="0"/>
          <w:caps/>
          <w:sz w:val="24"/>
          <w:szCs w:val="24"/>
          <w:rtl/>
        </w:rPr>
        <w:t>זה בדיוק הדיון של ה,</w:t>
      </w:r>
    </w:p>
    <w:p w14:paraId="71511AA6" w14:textId="77777777" w:rsidR="001E2274" w:rsidRDefault="001E2274" w:rsidP="007D4F63">
      <w:pPr>
        <w:rPr>
          <w:b w:val="0"/>
          <w:bCs w:val="0"/>
          <w:caps/>
          <w:sz w:val="24"/>
          <w:szCs w:val="24"/>
          <w:rtl/>
        </w:rPr>
      </w:pPr>
    </w:p>
    <w:p w14:paraId="50BD9515" w14:textId="77777777" w:rsidR="001E2274" w:rsidRDefault="003361D4" w:rsidP="007D4F63">
      <w:pPr>
        <w:rPr>
          <w:caps/>
          <w:sz w:val="24"/>
          <w:szCs w:val="24"/>
          <w:u w:val="single"/>
          <w:rtl/>
        </w:rPr>
      </w:pPr>
      <w:r w:rsidRPr="003361D4">
        <w:rPr>
          <w:rFonts w:hint="cs"/>
          <w:caps/>
          <w:sz w:val="24"/>
          <w:szCs w:val="24"/>
          <w:u w:val="single"/>
          <w:rtl/>
        </w:rPr>
        <w:t>עורך דין ניצן בן ארויה - יועץ משפטי לוועדה המחוזית</w:t>
      </w:r>
      <w:r w:rsidR="001E2274">
        <w:rPr>
          <w:rFonts w:hint="cs"/>
          <w:caps/>
          <w:sz w:val="24"/>
          <w:szCs w:val="24"/>
          <w:u w:val="single"/>
          <w:rtl/>
        </w:rPr>
        <w:t>:</w:t>
      </w:r>
    </w:p>
    <w:p w14:paraId="6CFC37FE" w14:textId="439BF2C7" w:rsidR="001E2274" w:rsidRDefault="00BC3F78" w:rsidP="007D4F63">
      <w:pPr>
        <w:rPr>
          <w:b w:val="0"/>
          <w:bCs w:val="0"/>
          <w:caps/>
          <w:sz w:val="24"/>
          <w:szCs w:val="24"/>
          <w:rtl/>
        </w:rPr>
      </w:pPr>
      <w:r>
        <w:rPr>
          <w:rFonts w:hint="cs"/>
          <w:b w:val="0"/>
          <w:bCs w:val="0"/>
          <w:caps/>
          <w:sz w:val="24"/>
          <w:szCs w:val="24"/>
          <w:rtl/>
        </w:rPr>
        <w:t xml:space="preserve">זה תראה תיאורטית אני לא חושב שאי אפשר אתה יודע אתה אומר זיקת הנאה לטובת ה, דיור המוגן אבל עדיין </w:t>
      </w:r>
    </w:p>
    <w:p w14:paraId="4F783E6D" w14:textId="77777777" w:rsidR="001E2274" w:rsidRDefault="001E2274" w:rsidP="007D4F63">
      <w:pPr>
        <w:rPr>
          <w:b w:val="0"/>
          <w:bCs w:val="0"/>
          <w:caps/>
          <w:sz w:val="24"/>
          <w:szCs w:val="24"/>
          <w:rtl/>
        </w:rPr>
      </w:pPr>
    </w:p>
    <w:p w14:paraId="580ABD19" w14:textId="77777777" w:rsidR="001E2274" w:rsidRDefault="00D17364" w:rsidP="007D4F63">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6E36B3BB" w14:textId="140D29D6" w:rsidR="001E2274" w:rsidRDefault="00BC3F78" w:rsidP="007D4F63">
      <w:pPr>
        <w:rPr>
          <w:b w:val="0"/>
          <w:bCs w:val="0"/>
          <w:caps/>
          <w:sz w:val="24"/>
          <w:szCs w:val="24"/>
          <w:rtl/>
        </w:rPr>
      </w:pPr>
      <w:r>
        <w:rPr>
          <w:rFonts w:hint="cs"/>
          <w:b w:val="0"/>
          <w:bCs w:val="0"/>
          <w:caps/>
          <w:sz w:val="24"/>
          <w:szCs w:val="24"/>
          <w:rtl/>
        </w:rPr>
        <w:t xml:space="preserve">אבל אז אי אפשר לחסום אותי לא </w:t>
      </w:r>
    </w:p>
    <w:p w14:paraId="52FFB9A2" w14:textId="77777777" w:rsidR="001E2274" w:rsidRDefault="001E2274" w:rsidP="007D4F63">
      <w:pPr>
        <w:rPr>
          <w:b w:val="0"/>
          <w:bCs w:val="0"/>
          <w:caps/>
          <w:sz w:val="24"/>
          <w:szCs w:val="24"/>
          <w:rtl/>
        </w:rPr>
      </w:pPr>
    </w:p>
    <w:p w14:paraId="7AF7C749" w14:textId="77777777" w:rsidR="001E2274" w:rsidRDefault="003361D4" w:rsidP="007D4F63">
      <w:pPr>
        <w:rPr>
          <w:caps/>
          <w:sz w:val="24"/>
          <w:szCs w:val="24"/>
          <w:u w:val="single"/>
          <w:rtl/>
        </w:rPr>
      </w:pPr>
      <w:r w:rsidRPr="003361D4">
        <w:rPr>
          <w:rFonts w:hint="cs"/>
          <w:caps/>
          <w:sz w:val="24"/>
          <w:szCs w:val="24"/>
          <w:u w:val="single"/>
          <w:rtl/>
        </w:rPr>
        <w:t>עורך דין ניצן בן ארויה - יועץ משפטי לוועדה המחוזית</w:t>
      </w:r>
      <w:r w:rsidR="001E2274">
        <w:rPr>
          <w:rFonts w:hint="cs"/>
          <w:caps/>
          <w:sz w:val="24"/>
          <w:szCs w:val="24"/>
          <w:u w:val="single"/>
          <w:rtl/>
        </w:rPr>
        <w:t>:</w:t>
      </w:r>
    </w:p>
    <w:p w14:paraId="13154858" w14:textId="2F05576D" w:rsidR="001E2274" w:rsidRDefault="00BC3F78" w:rsidP="007D4F63">
      <w:pPr>
        <w:rPr>
          <w:b w:val="0"/>
          <w:bCs w:val="0"/>
          <w:caps/>
          <w:sz w:val="24"/>
          <w:szCs w:val="24"/>
          <w:rtl/>
        </w:rPr>
      </w:pPr>
      <w:r>
        <w:rPr>
          <w:rFonts w:hint="cs"/>
          <w:b w:val="0"/>
          <w:bCs w:val="0"/>
          <w:caps/>
          <w:sz w:val="24"/>
          <w:szCs w:val="24"/>
          <w:rtl/>
        </w:rPr>
        <w:t xml:space="preserve">כי זיקת הנאה זה כבר לא קניין </w:t>
      </w:r>
    </w:p>
    <w:p w14:paraId="3781541E" w14:textId="77777777" w:rsidR="001E2274" w:rsidRDefault="001E2274" w:rsidP="007D4F63">
      <w:pPr>
        <w:rPr>
          <w:b w:val="0"/>
          <w:bCs w:val="0"/>
          <w:caps/>
          <w:sz w:val="24"/>
          <w:szCs w:val="24"/>
          <w:rtl/>
        </w:rPr>
      </w:pPr>
    </w:p>
    <w:p w14:paraId="74D9CF67" w14:textId="77777777" w:rsidR="001E2274" w:rsidRDefault="00D17364" w:rsidP="007D4F63">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4A9E681B" w14:textId="0EA541CB" w:rsidR="001E2274" w:rsidRDefault="00BC3F78" w:rsidP="007D4F63">
      <w:pPr>
        <w:rPr>
          <w:b w:val="0"/>
          <w:bCs w:val="0"/>
          <w:caps/>
          <w:sz w:val="24"/>
          <w:szCs w:val="24"/>
          <w:rtl/>
        </w:rPr>
      </w:pPr>
      <w:r>
        <w:rPr>
          <w:rFonts w:hint="cs"/>
          <w:b w:val="0"/>
          <w:bCs w:val="0"/>
          <w:caps/>
          <w:sz w:val="24"/>
          <w:szCs w:val="24"/>
          <w:rtl/>
        </w:rPr>
        <w:t>זיקת הנאה</w:t>
      </w:r>
      <w:r w:rsidR="000F703D">
        <w:rPr>
          <w:rFonts w:hint="cs"/>
          <w:b w:val="0"/>
          <w:bCs w:val="0"/>
          <w:caps/>
          <w:sz w:val="24"/>
          <w:szCs w:val="24"/>
          <w:rtl/>
        </w:rPr>
        <w:t xml:space="preserve"> </w:t>
      </w:r>
      <w:r>
        <w:rPr>
          <w:rFonts w:hint="cs"/>
          <w:b w:val="0"/>
          <w:bCs w:val="0"/>
          <w:caps/>
          <w:sz w:val="24"/>
          <w:szCs w:val="24"/>
          <w:rtl/>
        </w:rPr>
        <w:t xml:space="preserve">... זה קנייני זיקת הנאה אתה לא יכול זיקת הנאה אתה לא יכול לחסום אותי </w:t>
      </w:r>
    </w:p>
    <w:p w14:paraId="7784DBAF" w14:textId="77777777" w:rsidR="001E2274" w:rsidRDefault="001E2274" w:rsidP="007D4F63">
      <w:pPr>
        <w:rPr>
          <w:b w:val="0"/>
          <w:bCs w:val="0"/>
          <w:caps/>
          <w:sz w:val="24"/>
          <w:szCs w:val="24"/>
          <w:rtl/>
        </w:rPr>
      </w:pPr>
    </w:p>
    <w:p w14:paraId="26B04ECA" w14:textId="77777777" w:rsidR="001E2274" w:rsidRDefault="003361D4" w:rsidP="007D4F63">
      <w:pPr>
        <w:rPr>
          <w:caps/>
          <w:sz w:val="24"/>
          <w:szCs w:val="24"/>
          <w:u w:val="single"/>
          <w:rtl/>
        </w:rPr>
      </w:pPr>
      <w:r w:rsidRPr="003361D4">
        <w:rPr>
          <w:rFonts w:hint="cs"/>
          <w:caps/>
          <w:sz w:val="24"/>
          <w:szCs w:val="24"/>
          <w:u w:val="single"/>
          <w:rtl/>
        </w:rPr>
        <w:t>עורך דין ניצן בן ארויה - יועץ משפטי לוועדה המחוזית</w:t>
      </w:r>
      <w:r w:rsidR="001E2274">
        <w:rPr>
          <w:rFonts w:hint="cs"/>
          <w:caps/>
          <w:sz w:val="24"/>
          <w:szCs w:val="24"/>
          <w:u w:val="single"/>
          <w:rtl/>
        </w:rPr>
        <w:t>:</w:t>
      </w:r>
    </w:p>
    <w:p w14:paraId="7531E0B7" w14:textId="62F68745" w:rsidR="001E2274" w:rsidRDefault="00BC3F78" w:rsidP="007D4F63">
      <w:pPr>
        <w:rPr>
          <w:b w:val="0"/>
          <w:bCs w:val="0"/>
          <w:caps/>
          <w:sz w:val="24"/>
          <w:szCs w:val="24"/>
          <w:rtl/>
        </w:rPr>
      </w:pPr>
      <w:r>
        <w:rPr>
          <w:rFonts w:hint="cs"/>
          <w:b w:val="0"/>
          <w:bCs w:val="0"/>
          <w:caps/>
          <w:sz w:val="24"/>
          <w:szCs w:val="24"/>
          <w:rtl/>
        </w:rPr>
        <w:t>יכול להיות שזה ...</w:t>
      </w:r>
    </w:p>
    <w:p w14:paraId="3EECD225" w14:textId="77777777" w:rsidR="001E2274" w:rsidRDefault="001E2274" w:rsidP="007D4F63">
      <w:pPr>
        <w:rPr>
          <w:b w:val="0"/>
          <w:bCs w:val="0"/>
          <w:caps/>
          <w:sz w:val="24"/>
          <w:szCs w:val="24"/>
          <w:rtl/>
        </w:rPr>
      </w:pPr>
    </w:p>
    <w:p w14:paraId="69D92E12" w14:textId="77777777" w:rsidR="001E2274" w:rsidRDefault="00BC3F78" w:rsidP="007D4F63">
      <w:pPr>
        <w:rPr>
          <w:b w:val="0"/>
          <w:bCs w:val="0"/>
          <w:caps/>
          <w:sz w:val="24"/>
          <w:szCs w:val="24"/>
          <w:rtl/>
        </w:rPr>
      </w:pPr>
      <w:r>
        <w:rPr>
          <w:rFonts w:hint="cs"/>
          <w:b w:val="0"/>
          <w:bCs w:val="0"/>
          <w:caps/>
          <w:sz w:val="24"/>
          <w:szCs w:val="24"/>
          <w:rtl/>
        </w:rPr>
        <w:t>(מדברים ביחד)</w:t>
      </w:r>
    </w:p>
    <w:p w14:paraId="1E469BCD" w14:textId="77777777" w:rsidR="001E2274" w:rsidRDefault="001E2274" w:rsidP="007D4F63">
      <w:pPr>
        <w:rPr>
          <w:b w:val="0"/>
          <w:bCs w:val="0"/>
          <w:caps/>
          <w:sz w:val="24"/>
          <w:szCs w:val="24"/>
          <w:rtl/>
        </w:rPr>
      </w:pPr>
    </w:p>
    <w:p w14:paraId="19D61A7B" w14:textId="77777777" w:rsidR="001E2274" w:rsidRDefault="00D17364" w:rsidP="007D4F63">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6BC9D9F3" w14:textId="54CB645D" w:rsidR="001E2274" w:rsidRDefault="00BC3F78" w:rsidP="007D4F63">
      <w:pPr>
        <w:rPr>
          <w:b w:val="0"/>
          <w:bCs w:val="0"/>
          <w:caps/>
          <w:sz w:val="24"/>
          <w:szCs w:val="24"/>
          <w:rtl/>
        </w:rPr>
      </w:pPr>
      <w:r>
        <w:rPr>
          <w:rFonts w:hint="cs"/>
          <w:b w:val="0"/>
          <w:bCs w:val="0"/>
          <w:caps/>
          <w:sz w:val="24"/>
          <w:szCs w:val="24"/>
          <w:rtl/>
        </w:rPr>
        <w:t>זיקת הנאה</w:t>
      </w:r>
      <w:r w:rsidR="000F703D">
        <w:rPr>
          <w:rFonts w:hint="cs"/>
          <w:b w:val="0"/>
          <w:bCs w:val="0"/>
          <w:caps/>
          <w:sz w:val="24"/>
          <w:szCs w:val="24"/>
          <w:rtl/>
        </w:rPr>
        <w:t xml:space="preserve"> </w:t>
      </w:r>
      <w:r>
        <w:rPr>
          <w:rFonts w:hint="cs"/>
          <w:b w:val="0"/>
          <w:bCs w:val="0"/>
          <w:caps/>
          <w:sz w:val="24"/>
          <w:szCs w:val="24"/>
          <w:rtl/>
        </w:rPr>
        <w:t xml:space="preserve">... </w:t>
      </w:r>
    </w:p>
    <w:p w14:paraId="15D3D075" w14:textId="77777777" w:rsidR="001E2274" w:rsidRDefault="001E2274" w:rsidP="007D4F63">
      <w:pPr>
        <w:rPr>
          <w:b w:val="0"/>
          <w:bCs w:val="0"/>
          <w:caps/>
          <w:sz w:val="24"/>
          <w:szCs w:val="24"/>
          <w:rtl/>
        </w:rPr>
      </w:pPr>
    </w:p>
    <w:p w14:paraId="55A39017" w14:textId="77777777" w:rsidR="001E2274" w:rsidRDefault="003361D4" w:rsidP="007D4F63">
      <w:pPr>
        <w:rPr>
          <w:caps/>
          <w:sz w:val="24"/>
          <w:szCs w:val="24"/>
          <w:u w:val="single"/>
          <w:rtl/>
        </w:rPr>
      </w:pPr>
      <w:r w:rsidRPr="003361D4">
        <w:rPr>
          <w:rFonts w:hint="cs"/>
          <w:caps/>
          <w:sz w:val="24"/>
          <w:szCs w:val="24"/>
          <w:u w:val="single"/>
          <w:rtl/>
        </w:rPr>
        <w:t>עורך דין ניצן בן ארויה - יועץ משפטי לוועדה המחוזית</w:t>
      </w:r>
      <w:r w:rsidR="001E2274">
        <w:rPr>
          <w:rFonts w:hint="cs"/>
          <w:caps/>
          <w:sz w:val="24"/>
          <w:szCs w:val="24"/>
          <w:u w:val="single"/>
          <w:rtl/>
        </w:rPr>
        <w:t>:</w:t>
      </w:r>
    </w:p>
    <w:p w14:paraId="3AF76539" w14:textId="45C29A3A" w:rsidR="001E2274" w:rsidRDefault="00BC3F78" w:rsidP="007D4F63">
      <w:pPr>
        <w:rPr>
          <w:b w:val="0"/>
          <w:bCs w:val="0"/>
          <w:caps/>
          <w:sz w:val="24"/>
          <w:szCs w:val="24"/>
          <w:rtl/>
        </w:rPr>
      </w:pPr>
      <w:r>
        <w:rPr>
          <w:rFonts w:hint="cs"/>
          <w:b w:val="0"/>
          <w:bCs w:val="0"/>
          <w:caps/>
          <w:sz w:val="24"/>
          <w:szCs w:val="24"/>
          <w:rtl/>
        </w:rPr>
        <w:t xml:space="preserve">יכול להיות שזה הטריק יכול להיות שזה הטריק שיעבוד כי </w:t>
      </w:r>
    </w:p>
    <w:p w14:paraId="79F0C8D4" w14:textId="77777777" w:rsidR="001E2274" w:rsidRDefault="001E2274" w:rsidP="007D4F63">
      <w:pPr>
        <w:rPr>
          <w:b w:val="0"/>
          <w:bCs w:val="0"/>
          <w:caps/>
          <w:sz w:val="24"/>
          <w:szCs w:val="24"/>
          <w:rtl/>
        </w:rPr>
      </w:pPr>
    </w:p>
    <w:p w14:paraId="4BAA88D3" w14:textId="77777777" w:rsidR="001E2274" w:rsidRDefault="00D17364" w:rsidP="007D4F63">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1BE2E916" w14:textId="7EDBA735" w:rsidR="001E2274" w:rsidRDefault="00BC3F78" w:rsidP="007D4F63">
      <w:pPr>
        <w:rPr>
          <w:b w:val="0"/>
          <w:bCs w:val="0"/>
          <w:caps/>
          <w:sz w:val="24"/>
          <w:szCs w:val="24"/>
          <w:rtl/>
        </w:rPr>
      </w:pPr>
      <w:r>
        <w:rPr>
          <w:rFonts w:hint="cs"/>
          <w:b w:val="0"/>
          <w:bCs w:val="0"/>
          <w:caps/>
          <w:sz w:val="24"/>
          <w:szCs w:val="24"/>
          <w:rtl/>
        </w:rPr>
        <w:t>זיקת הנאה</w:t>
      </w:r>
      <w:r w:rsidR="000F703D">
        <w:rPr>
          <w:rFonts w:hint="cs"/>
          <w:b w:val="0"/>
          <w:bCs w:val="0"/>
          <w:caps/>
          <w:sz w:val="24"/>
          <w:szCs w:val="24"/>
          <w:rtl/>
        </w:rPr>
        <w:t xml:space="preserve"> </w:t>
      </w:r>
      <w:r>
        <w:rPr>
          <w:rFonts w:hint="cs"/>
          <w:b w:val="0"/>
          <w:bCs w:val="0"/>
          <w:caps/>
          <w:sz w:val="24"/>
          <w:szCs w:val="24"/>
          <w:rtl/>
        </w:rPr>
        <w:t xml:space="preserve">.. זיקת הנאה </w:t>
      </w:r>
    </w:p>
    <w:p w14:paraId="2555734A" w14:textId="77777777" w:rsidR="001E2274" w:rsidRDefault="001E2274" w:rsidP="007D4F63">
      <w:pPr>
        <w:rPr>
          <w:b w:val="0"/>
          <w:bCs w:val="0"/>
          <w:caps/>
          <w:sz w:val="24"/>
          <w:szCs w:val="24"/>
          <w:rtl/>
        </w:rPr>
      </w:pPr>
    </w:p>
    <w:p w14:paraId="5C894641" w14:textId="77777777" w:rsidR="001E2274" w:rsidRDefault="003361D4" w:rsidP="007D4F63">
      <w:pPr>
        <w:rPr>
          <w:caps/>
          <w:sz w:val="24"/>
          <w:szCs w:val="24"/>
          <w:u w:val="single"/>
          <w:rtl/>
        </w:rPr>
      </w:pPr>
      <w:r w:rsidRPr="003361D4">
        <w:rPr>
          <w:rFonts w:hint="cs"/>
          <w:caps/>
          <w:sz w:val="24"/>
          <w:szCs w:val="24"/>
          <w:u w:val="single"/>
          <w:rtl/>
        </w:rPr>
        <w:t>עורך דין ניצן בן ארויה - יועץ משפטי לוועדה המחוזית</w:t>
      </w:r>
      <w:r w:rsidR="001E2274">
        <w:rPr>
          <w:rFonts w:hint="cs"/>
          <w:caps/>
          <w:sz w:val="24"/>
          <w:szCs w:val="24"/>
          <w:u w:val="single"/>
          <w:rtl/>
        </w:rPr>
        <w:t>:</w:t>
      </w:r>
    </w:p>
    <w:p w14:paraId="368FD3B8" w14:textId="684FE822" w:rsidR="001E2274" w:rsidRDefault="00BC3F78" w:rsidP="007D4F63">
      <w:pPr>
        <w:rPr>
          <w:b w:val="0"/>
          <w:bCs w:val="0"/>
          <w:caps/>
          <w:sz w:val="24"/>
          <w:szCs w:val="24"/>
          <w:rtl/>
        </w:rPr>
      </w:pPr>
      <w:r>
        <w:rPr>
          <w:rFonts w:hint="cs"/>
          <w:b w:val="0"/>
          <w:bCs w:val="0"/>
          <w:caps/>
          <w:sz w:val="24"/>
          <w:szCs w:val="24"/>
          <w:rtl/>
        </w:rPr>
        <w:t>כל זכות קניינית ש ...</w:t>
      </w:r>
    </w:p>
    <w:p w14:paraId="5A34A48A" w14:textId="77777777" w:rsidR="001E2274" w:rsidRDefault="001E2274" w:rsidP="007D4F63">
      <w:pPr>
        <w:rPr>
          <w:b w:val="0"/>
          <w:bCs w:val="0"/>
          <w:caps/>
          <w:sz w:val="24"/>
          <w:szCs w:val="24"/>
          <w:rtl/>
        </w:rPr>
      </w:pPr>
    </w:p>
    <w:p w14:paraId="076102BF" w14:textId="77777777" w:rsidR="001E2274" w:rsidRDefault="000A5C33" w:rsidP="007D4F63">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78777751" w14:textId="195906A7" w:rsidR="001E2274" w:rsidRDefault="00BC3F78" w:rsidP="007D4F63">
      <w:pPr>
        <w:rPr>
          <w:b w:val="0"/>
          <w:bCs w:val="0"/>
          <w:caps/>
          <w:sz w:val="24"/>
          <w:szCs w:val="24"/>
          <w:rtl/>
        </w:rPr>
      </w:pPr>
      <w:r>
        <w:rPr>
          <w:rFonts w:hint="cs"/>
          <w:b w:val="0"/>
          <w:bCs w:val="0"/>
          <w:caps/>
          <w:sz w:val="24"/>
          <w:szCs w:val="24"/>
          <w:rtl/>
        </w:rPr>
        <w:t>יש לי יש לי רעיון בשבילך</w:t>
      </w:r>
    </w:p>
    <w:p w14:paraId="309926FD" w14:textId="77777777" w:rsidR="001E2274" w:rsidRDefault="001E2274" w:rsidP="007D4F63">
      <w:pPr>
        <w:rPr>
          <w:b w:val="0"/>
          <w:bCs w:val="0"/>
          <w:caps/>
          <w:sz w:val="24"/>
          <w:szCs w:val="24"/>
          <w:rtl/>
        </w:rPr>
      </w:pPr>
    </w:p>
    <w:p w14:paraId="048DFA1D" w14:textId="77777777" w:rsidR="001E2274" w:rsidRDefault="00D17364" w:rsidP="007D4F63">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40C92A46" w14:textId="2FB31734" w:rsidR="001E2274" w:rsidRDefault="00BC3F78" w:rsidP="007D4F63">
      <w:pPr>
        <w:rPr>
          <w:b w:val="0"/>
          <w:bCs w:val="0"/>
          <w:caps/>
          <w:sz w:val="24"/>
          <w:szCs w:val="24"/>
          <w:rtl/>
        </w:rPr>
      </w:pPr>
      <w:r>
        <w:rPr>
          <w:rFonts w:hint="cs"/>
          <w:b w:val="0"/>
          <w:bCs w:val="0"/>
          <w:caps/>
          <w:sz w:val="24"/>
          <w:szCs w:val="24"/>
          <w:rtl/>
        </w:rPr>
        <w:t>זיקת הנאה זה יותר חזק מדרך</w:t>
      </w:r>
    </w:p>
    <w:p w14:paraId="7E797E1D" w14:textId="77777777" w:rsidR="001E2274" w:rsidRDefault="001E2274" w:rsidP="007D4F63">
      <w:pPr>
        <w:rPr>
          <w:b w:val="0"/>
          <w:bCs w:val="0"/>
          <w:caps/>
          <w:sz w:val="24"/>
          <w:szCs w:val="24"/>
          <w:rtl/>
        </w:rPr>
      </w:pPr>
    </w:p>
    <w:p w14:paraId="64035FE5" w14:textId="77777777" w:rsidR="001E2274" w:rsidRDefault="003361D4" w:rsidP="007D4F63">
      <w:pPr>
        <w:rPr>
          <w:caps/>
          <w:sz w:val="24"/>
          <w:szCs w:val="24"/>
          <w:u w:val="single"/>
          <w:rtl/>
        </w:rPr>
      </w:pPr>
      <w:r w:rsidRPr="003361D4">
        <w:rPr>
          <w:rFonts w:hint="cs"/>
          <w:caps/>
          <w:sz w:val="24"/>
          <w:szCs w:val="24"/>
          <w:u w:val="single"/>
          <w:rtl/>
        </w:rPr>
        <w:t>עורך דין ניצן בן ארויה - יועץ משפטי לוועדה המחוזית</w:t>
      </w:r>
      <w:r w:rsidR="001E2274">
        <w:rPr>
          <w:rFonts w:hint="cs"/>
          <w:caps/>
          <w:sz w:val="24"/>
          <w:szCs w:val="24"/>
          <w:u w:val="single"/>
          <w:rtl/>
        </w:rPr>
        <w:t>:</w:t>
      </w:r>
    </w:p>
    <w:p w14:paraId="6368B004" w14:textId="55C0E44E" w:rsidR="001E2274" w:rsidRDefault="00BC3F78" w:rsidP="007D4F63">
      <w:pPr>
        <w:rPr>
          <w:b w:val="0"/>
          <w:bCs w:val="0"/>
          <w:caps/>
          <w:sz w:val="24"/>
          <w:szCs w:val="24"/>
          <w:rtl/>
        </w:rPr>
      </w:pPr>
      <w:r>
        <w:rPr>
          <w:rFonts w:hint="cs"/>
          <w:b w:val="0"/>
          <w:bCs w:val="0"/>
          <w:caps/>
          <w:sz w:val="24"/>
          <w:szCs w:val="24"/>
          <w:rtl/>
        </w:rPr>
        <w:t xml:space="preserve">כן אבל </w:t>
      </w:r>
    </w:p>
    <w:p w14:paraId="15E8264F" w14:textId="77777777" w:rsidR="001E2274" w:rsidRDefault="001E2274" w:rsidP="007D4F63">
      <w:pPr>
        <w:rPr>
          <w:b w:val="0"/>
          <w:bCs w:val="0"/>
          <w:caps/>
          <w:sz w:val="24"/>
          <w:szCs w:val="24"/>
          <w:rtl/>
        </w:rPr>
      </w:pPr>
    </w:p>
    <w:p w14:paraId="65E73AB0" w14:textId="77777777" w:rsidR="001E2274" w:rsidRDefault="000A5C33" w:rsidP="007D4F63">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0D37A05F" w14:textId="7082D30B" w:rsidR="001E2274" w:rsidRDefault="00BC3F78" w:rsidP="007D4F63">
      <w:pPr>
        <w:rPr>
          <w:b w:val="0"/>
          <w:bCs w:val="0"/>
          <w:caps/>
          <w:sz w:val="24"/>
          <w:szCs w:val="24"/>
          <w:rtl/>
        </w:rPr>
      </w:pPr>
      <w:r>
        <w:rPr>
          <w:rFonts w:hint="cs"/>
          <w:b w:val="0"/>
          <w:bCs w:val="0"/>
          <w:caps/>
          <w:sz w:val="24"/>
          <w:szCs w:val="24"/>
          <w:rtl/>
        </w:rPr>
        <w:t>מיכה</w:t>
      </w:r>
    </w:p>
    <w:p w14:paraId="06125D46" w14:textId="77777777" w:rsidR="001E2274" w:rsidRDefault="001E2274" w:rsidP="007D4F63">
      <w:pPr>
        <w:rPr>
          <w:b w:val="0"/>
          <w:bCs w:val="0"/>
          <w:caps/>
          <w:sz w:val="24"/>
          <w:szCs w:val="24"/>
          <w:rtl/>
        </w:rPr>
      </w:pPr>
    </w:p>
    <w:p w14:paraId="4E8BA5EC" w14:textId="77777777" w:rsidR="001E2274" w:rsidRDefault="003361D4" w:rsidP="007D4F63">
      <w:pPr>
        <w:rPr>
          <w:caps/>
          <w:sz w:val="24"/>
          <w:szCs w:val="24"/>
          <w:u w:val="single"/>
          <w:rtl/>
        </w:rPr>
      </w:pPr>
      <w:r w:rsidRPr="003361D4">
        <w:rPr>
          <w:rFonts w:hint="cs"/>
          <w:caps/>
          <w:sz w:val="24"/>
          <w:szCs w:val="24"/>
          <w:u w:val="single"/>
          <w:rtl/>
        </w:rPr>
        <w:t>עורך דין ניצן בן ארויה - יועץ משפטי לוועדה המחוזית</w:t>
      </w:r>
      <w:r w:rsidR="001E2274">
        <w:rPr>
          <w:rFonts w:hint="cs"/>
          <w:caps/>
          <w:sz w:val="24"/>
          <w:szCs w:val="24"/>
          <w:u w:val="single"/>
          <w:rtl/>
        </w:rPr>
        <w:t>:</w:t>
      </w:r>
    </w:p>
    <w:p w14:paraId="04EFCDF0" w14:textId="77777777" w:rsidR="001E2274" w:rsidRDefault="00BC3F78" w:rsidP="007D4F63">
      <w:pPr>
        <w:rPr>
          <w:caps/>
          <w:sz w:val="24"/>
          <w:szCs w:val="24"/>
          <w:u w:val="single"/>
          <w:rtl/>
        </w:rPr>
      </w:pPr>
      <w:r>
        <w:rPr>
          <w:rFonts w:hint="cs"/>
          <w:b w:val="0"/>
          <w:bCs w:val="0"/>
          <w:caps/>
          <w:sz w:val="24"/>
          <w:szCs w:val="24"/>
          <w:rtl/>
        </w:rPr>
        <w:t xml:space="preserve">אבל אבל אתה מבין ש, </w:t>
      </w:r>
      <w:r>
        <w:rPr>
          <w:b w:val="0"/>
          <w:bCs w:val="0"/>
          <w:caps/>
          <w:sz w:val="24"/>
          <w:szCs w:val="24"/>
          <w:rtl/>
        </w:rPr>
        <w:br/>
      </w:r>
      <w:r w:rsidR="000A5C33" w:rsidRPr="000A5C33">
        <w:rPr>
          <w:rFonts w:hint="cs"/>
          <w:caps/>
          <w:sz w:val="24"/>
          <w:szCs w:val="24"/>
          <w:u w:val="single"/>
          <w:rtl/>
        </w:rPr>
        <w:t>מר מוחמד נאטור - סגן מתכננת המחוז</w:t>
      </w:r>
      <w:r w:rsidR="001E2274">
        <w:rPr>
          <w:rFonts w:hint="cs"/>
          <w:caps/>
          <w:sz w:val="24"/>
          <w:szCs w:val="24"/>
          <w:u w:val="single"/>
          <w:rtl/>
        </w:rPr>
        <w:t>:</w:t>
      </w:r>
    </w:p>
    <w:p w14:paraId="7C3B1B08" w14:textId="5E6933A9" w:rsidR="001E2274" w:rsidRDefault="00BC3F78" w:rsidP="007D4F63">
      <w:pPr>
        <w:rPr>
          <w:b w:val="0"/>
          <w:bCs w:val="0"/>
          <w:caps/>
          <w:sz w:val="24"/>
          <w:szCs w:val="24"/>
          <w:rtl/>
        </w:rPr>
      </w:pPr>
      <w:r>
        <w:rPr>
          <w:rFonts w:hint="cs"/>
          <w:b w:val="0"/>
          <w:bCs w:val="0"/>
          <w:caps/>
          <w:sz w:val="24"/>
          <w:szCs w:val="24"/>
          <w:rtl/>
        </w:rPr>
        <w:t xml:space="preserve">תראה מה נעשה. נעשה נעשה גישה מהשצפ ונשאיר את הגישה ונשאיר ונשאיר את הגישה הזו ש ... מאיפה הם רוצים להיכנס </w:t>
      </w:r>
    </w:p>
    <w:p w14:paraId="0990FF3B" w14:textId="77777777" w:rsidR="001E2274" w:rsidRDefault="001E2274" w:rsidP="007D4F63">
      <w:pPr>
        <w:rPr>
          <w:b w:val="0"/>
          <w:bCs w:val="0"/>
          <w:caps/>
          <w:sz w:val="24"/>
          <w:szCs w:val="24"/>
          <w:rtl/>
        </w:rPr>
      </w:pPr>
    </w:p>
    <w:p w14:paraId="13353C7C" w14:textId="77777777" w:rsidR="001E2274" w:rsidRDefault="003361D4" w:rsidP="007D4F63">
      <w:pPr>
        <w:rPr>
          <w:caps/>
          <w:sz w:val="24"/>
          <w:szCs w:val="24"/>
          <w:u w:val="single"/>
          <w:rtl/>
        </w:rPr>
      </w:pPr>
      <w:r w:rsidRPr="003361D4">
        <w:rPr>
          <w:rFonts w:hint="cs"/>
          <w:caps/>
          <w:sz w:val="24"/>
          <w:szCs w:val="24"/>
          <w:u w:val="single"/>
          <w:rtl/>
        </w:rPr>
        <w:t>עורך דין ניצן בן ארויה - יועץ משפטי לוועדה המחוזית</w:t>
      </w:r>
      <w:r w:rsidR="001E2274">
        <w:rPr>
          <w:rFonts w:hint="cs"/>
          <w:caps/>
          <w:sz w:val="24"/>
          <w:szCs w:val="24"/>
          <w:u w:val="single"/>
          <w:rtl/>
        </w:rPr>
        <w:t>:</w:t>
      </w:r>
    </w:p>
    <w:p w14:paraId="2B7653E6" w14:textId="7EBC271B" w:rsidR="001E2274" w:rsidRDefault="00BC3F78" w:rsidP="007D4F63">
      <w:pPr>
        <w:rPr>
          <w:b w:val="0"/>
          <w:bCs w:val="0"/>
          <w:caps/>
          <w:sz w:val="24"/>
          <w:szCs w:val="24"/>
          <w:rtl/>
        </w:rPr>
      </w:pPr>
      <w:r>
        <w:rPr>
          <w:rFonts w:hint="cs"/>
          <w:b w:val="0"/>
          <w:bCs w:val="0"/>
          <w:caps/>
          <w:sz w:val="24"/>
          <w:szCs w:val="24"/>
          <w:rtl/>
        </w:rPr>
        <w:t>כשאין פתרונות גישה למגרש?</w:t>
      </w:r>
    </w:p>
    <w:p w14:paraId="1A9C21C6" w14:textId="77777777" w:rsidR="001E2274" w:rsidRDefault="001E2274" w:rsidP="007D4F63">
      <w:pPr>
        <w:rPr>
          <w:b w:val="0"/>
          <w:bCs w:val="0"/>
          <w:caps/>
          <w:sz w:val="24"/>
          <w:szCs w:val="24"/>
          <w:rtl/>
        </w:rPr>
      </w:pPr>
    </w:p>
    <w:p w14:paraId="408B273F" w14:textId="77777777" w:rsidR="001E2274" w:rsidRDefault="000A5C33" w:rsidP="007D4F63">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008AF9DA" w14:textId="7C5E1651" w:rsidR="001E2274" w:rsidRDefault="00BC3F78" w:rsidP="007D4F63">
      <w:pPr>
        <w:rPr>
          <w:b w:val="0"/>
          <w:bCs w:val="0"/>
          <w:caps/>
          <w:sz w:val="24"/>
          <w:szCs w:val="24"/>
          <w:rtl/>
        </w:rPr>
      </w:pPr>
      <w:r>
        <w:rPr>
          <w:rFonts w:hint="cs"/>
          <w:b w:val="0"/>
          <w:bCs w:val="0"/>
          <w:caps/>
          <w:sz w:val="24"/>
          <w:szCs w:val="24"/>
          <w:rtl/>
        </w:rPr>
        <w:t xml:space="preserve">כן </w:t>
      </w:r>
    </w:p>
    <w:p w14:paraId="72C86A44" w14:textId="77777777" w:rsidR="001E2274" w:rsidRDefault="001E2274" w:rsidP="007D4F63">
      <w:pPr>
        <w:rPr>
          <w:b w:val="0"/>
          <w:bCs w:val="0"/>
          <w:caps/>
          <w:sz w:val="24"/>
          <w:szCs w:val="24"/>
          <w:rtl/>
        </w:rPr>
      </w:pPr>
    </w:p>
    <w:p w14:paraId="45AB96D3" w14:textId="77777777" w:rsidR="001E2274" w:rsidRDefault="00D17364" w:rsidP="007D4F63">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048541DD" w14:textId="356D859D" w:rsidR="001E2274" w:rsidRDefault="00BC3F78" w:rsidP="007D4F63">
      <w:pPr>
        <w:rPr>
          <w:b w:val="0"/>
          <w:bCs w:val="0"/>
          <w:caps/>
          <w:sz w:val="24"/>
          <w:szCs w:val="24"/>
          <w:rtl/>
        </w:rPr>
      </w:pPr>
      <w:r>
        <w:rPr>
          <w:rFonts w:hint="cs"/>
          <w:b w:val="0"/>
          <w:bCs w:val="0"/>
          <w:caps/>
          <w:sz w:val="24"/>
          <w:szCs w:val="24"/>
          <w:rtl/>
        </w:rPr>
        <w:t xml:space="preserve">טוב חברים בואו </w:t>
      </w:r>
    </w:p>
    <w:p w14:paraId="0DA19B88" w14:textId="77777777" w:rsidR="001E2274" w:rsidRDefault="001E2274" w:rsidP="007D4F63">
      <w:pPr>
        <w:rPr>
          <w:b w:val="0"/>
          <w:bCs w:val="0"/>
          <w:caps/>
          <w:sz w:val="24"/>
          <w:szCs w:val="24"/>
          <w:rtl/>
        </w:rPr>
      </w:pPr>
    </w:p>
    <w:p w14:paraId="60CA4338" w14:textId="77777777" w:rsidR="001E2274" w:rsidRDefault="003109B2" w:rsidP="007D4F63">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723C282D" w14:textId="62C5FEBB" w:rsidR="001E2274" w:rsidRDefault="00BC3F78" w:rsidP="007D4F63">
      <w:pPr>
        <w:rPr>
          <w:b w:val="0"/>
          <w:bCs w:val="0"/>
          <w:caps/>
          <w:sz w:val="24"/>
          <w:szCs w:val="24"/>
          <w:rtl/>
        </w:rPr>
      </w:pPr>
      <w:r>
        <w:rPr>
          <w:rFonts w:hint="cs"/>
          <w:b w:val="0"/>
          <w:bCs w:val="0"/>
          <w:caps/>
          <w:sz w:val="24"/>
          <w:szCs w:val="24"/>
          <w:rtl/>
        </w:rPr>
        <w:t xml:space="preserve">רגע </w:t>
      </w:r>
    </w:p>
    <w:p w14:paraId="0BD86862" w14:textId="77777777" w:rsidR="001E2274" w:rsidRDefault="001E2274" w:rsidP="007D4F63">
      <w:pPr>
        <w:rPr>
          <w:b w:val="0"/>
          <w:bCs w:val="0"/>
          <w:caps/>
          <w:sz w:val="24"/>
          <w:szCs w:val="24"/>
          <w:rtl/>
        </w:rPr>
      </w:pPr>
    </w:p>
    <w:p w14:paraId="6941F25D" w14:textId="77777777" w:rsidR="001E2274" w:rsidRDefault="000A5C33" w:rsidP="007D4F63">
      <w:pPr>
        <w:rPr>
          <w:caps/>
          <w:sz w:val="24"/>
          <w:szCs w:val="24"/>
          <w:u w:val="single"/>
          <w:rtl/>
        </w:rPr>
      </w:pPr>
      <w:r w:rsidRPr="000A5C33">
        <w:rPr>
          <w:rFonts w:hint="cs"/>
          <w:caps/>
          <w:sz w:val="24"/>
          <w:szCs w:val="24"/>
          <w:u w:val="single"/>
          <w:rtl/>
        </w:rPr>
        <w:lastRenderedPageBreak/>
        <w:t>מר מוחמד נאטור - סגן מתכננת המחוז</w:t>
      </w:r>
      <w:r w:rsidR="001E2274">
        <w:rPr>
          <w:rFonts w:hint="cs"/>
          <w:caps/>
          <w:sz w:val="24"/>
          <w:szCs w:val="24"/>
          <w:u w:val="single"/>
          <w:rtl/>
        </w:rPr>
        <w:t>:</w:t>
      </w:r>
    </w:p>
    <w:p w14:paraId="34ABE662" w14:textId="4A819BC7" w:rsidR="001E2274" w:rsidRDefault="00BC3F78" w:rsidP="007D4F63">
      <w:pPr>
        <w:rPr>
          <w:b w:val="0"/>
          <w:bCs w:val="0"/>
          <w:caps/>
          <w:sz w:val="24"/>
          <w:szCs w:val="24"/>
          <w:rtl/>
        </w:rPr>
      </w:pPr>
      <w:r>
        <w:rPr>
          <w:rFonts w:hint="cs"/>
          <w:b w:val="0"/>
          <w:bCs w:val="0"/>
          <w:caps/>
          <w:sz w:val="24"/>
          <w:szCs w:val="24"/>
          <w:rtl/>
        </w:rPr>
        <w:t>אני בטוח ש, הרשות המקומית תרוץ לאפשר להם מהשצפ</w:t>
      </w:r>
    </w:p>
    <w:p w14:paraId="08291F05" w14:textId="77777777" w:rsidR="001E2274" w:rsidRDefault="001E2274" w:rsidP="007D4F63">
      <w:pPr>
        <w:rPr>
          <w:b w:val="0"/>
          <w:bCs w:val="0"/>
          <w:caps/>
          <w:sz w:val="24"/>
          <w:szCs w:val="24"/>
          <w:rtl/>
        </w:rPr>
      </w:pPr>
    </w:p>
    <w:p w14:paraId="533A6F5C" w14:textId="77777777" w:rsidR="001E2274" w:rsidRDefault="00D17364" w:rsidP="007D4F63">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36C73979" w14:textId="21FBC828" w:rsidR="001E2274" w:rsidRDefault="00BC3F78" w:rsidP="007D4F63">
      <w:pPr>
        <w:rPr>
          <w:b w:val="0"/>
          <w:bCs w:val="0"/>
          <w:caps/>
          <w:sz w:val="24"/>
          <w:szCs w:val="24"/>
          <w:rtl/>
        </w:rPr>
      </w:pPr>
      <w:r>
        <w:rPr>
          <w:rFonts w:hint="cs"/>
          <w:b w:val="0"/>
          <w:bCs w:val="0"/>
          <w:caps/>
          <w:sz w:val="24"/>
          <w:szCs w:val="24"/>
          <w:rtl/>
        </w:rPr>
        <w:t xml:space="preserve">לא אני אני אני אחרי כל הבלאגן אני בעד אני בעד להפקיד את התוכנית </w:t>
      </w:r>
    </w:p>
    <w:p w14:paraId="2C97A4C3" w14:textId="77777777" w:rsidR="001E2274" w:rsidRDefault="001E2274" w:rsidP="007D4F63">
      <w:pPr>
        <w:rPr>
          <w:b w:val="0"/>
          <w:bCs w:val="0"/>
          <w:caps/>
          <w:sz w:val="24"/>
          <w:szCs w:val="24"/>
          <w:rtl/>
        </w:rPr>
      </w:pPr>
    </w:p>
    <w:p w14:paraId="38FA9549" w14:textId="77777777" w:rsidR="001E2274" w:rsidRDefault="000A5C33" w:rsidP="007D4F63">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7E9C500B" w14:textId="03CF0B8B" w:rsidR="001E2274" w:rsidRDefault="00BC3F78" w:rsidP="007D4F63">
      <w:pPr>
        <w:rPr>
          <w:b w:val="0"/>
          <w:bCs w:val="0"/>
          <w:caps/>
          <w:sz w:val="24"/>
          <w:szCs w:val="24"/>
          <w:rtl/>
        </w:rPr>
      </w:pPr>
      <w:r>
        <w:rPr>
          <w:rFonts w:hint="cs"/>
          <w:b w:val="0"/>
          <w:bCs w:val="0"/>
          <w:caps/>
          <w:sz w:val="24"/>
          <w:szCs w:val="24"/>
          <w:rtl/>
        </w:rPr>
        <w:t xml:space="preserve">בואו חברה אנחנו משכנו אותם כמעט שנה </w:t>
      </w:r>
    </w:p>
    <w:p w14:paraId="50988B2E" w14:textId="77777777" w:rsidR="001E2274" w:rsidRDefault="001E2274" w:rsidP="007D4F63">
      <w:pPr>
        <w:rPr>
          <w:b w:val="0"/>
          <w:bCs w:val="0"/>
          <w:caps/>
          <w:sz w:val="24"/>
          <w:szCs w:val="24"/>
          <w:rtl/>
        </w:rPr>
      </w:pPr>
    </w:p>
    <w:p w14:paraId="5F7E5C7E" w14:textId="77777777" w:rsidR="001E2274" w:rsidRDefault="00D17364" w:rsidP="007D4F63">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19870FD7" w14:textId="003DD76F" w:rsidR="001E2274" w:rsidRDefault="00BC3F78" w:rsidP="007D4F63">
      <w:pPr>
        <w:rPr>
          <w:b w:val="0"/>
          <w:bCs w:val="0"/>
          <w:caps/>
          <w:sz w:val="24"/>
          <w:szCs w:val="24"/>
          <w:rtl/>
        </w:rPr>
      </w:pPr>
      <w:r>
        <w:rPr>
          <w:rFonts w:hint="cs"/>
          <w:b w:val="0"/>
          <w:bCs w:val="0"/>
          <w:caps/>
          <w:sz w:val="24"/>
          <w:szCs w:val="24"/>
          <w:rtl/>
        </w:rPr>
        <w:t xml:space="preserve">חברים אני אני בעד </w:t>
      </w:r>
    </w:p>
    <w:p w14:paraId="07204259" w14:textId="77777777" w:rsidR="001E2274" w:rsidRDefault="001E2274" w:rsidP="007D4F63">
      <w:pPr>
        <w:rPr>
          <w:b w:val="0"/>
          <w:bCs w:val="0"/>
          <w:caps/>
          <w:sz w:val="24"/>
          <w:szCs w:val="24"/>
          <w:rtl/>
        </w:rPr>
      </w:pPr>
    </w:p>
    <w:p w14:paraId="16CB6CDA" w14:textId="77777777" w:rsidR="001E2274" w:rsidRDefault="000A5C33" w:rsidP="007D4F63">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11C78C9D" w14:textId="0DAF3D32" w:rsidR="001E2274" w:rsidRDefault="00BC3F78" w:rsidP="007D4F63">
      <w:pPr>
        <w:rPr>
          <w:b w:val="0"/>
          <w:bCs w:val="0"/>
          <w:caps/>
          <w:sz w:val="24"/>
          <w:szCs w:val="24"/>
          <w:rtl/>
        </w:rPr>
      </w:pPr>
      <w:r>
        <w:rPr>
          <w:rFonts w:hint="cs"/>
          <w:b w:val="0"/>
          <w:bCs w:val="0"/>
          <w:caps/>
          <w:sz w:val="24"/>
          <w:szCs w:val="24"/>
          <w:rtl/>
        </w:rPr>
        <w:t>אנחנו מתגלגלים איתם</w:t>
      </w:r>
    </w:p>
    <w:p w14:paraId="7B9E139D" w14:textId="77777777" w:rsidR="001E2274" w:rsidRDefault="001E2274" w:rsidP="007D4F63">
      <w:pPr>
        <w:rPr>
          <w:b w:val="0"/>
          <w:bCs w:val="0"/>
          <w:caps/>
          <w:sz w:val="24"/>
          <w:szCs w:val="24"/>
          <w:rtl/>
        </w:rPr>
      </w:pPr>
    </w:p>
    <w:p w14:paraId="5E9C4F12" w14:textId="77777777" w:rsidR="001E2274" w:rsidRDefault="00D17364" w:rsidP="007D4F63">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6BB047FB" w14:textId="151B97D4" w:rsidR="001E2274" w:rsidRDefault="00BC3F78" w:rsidP="007D4F63">
      <w:pPr>
        <w:rPr>
          <w:b w:val="0"/>
          <w:bCs w:val="0"/>
          <w:caps/>
          <w:sz w:val="24"/>
          <w:szCs w:val="24"/>
          <w:rtl/>
        </w:rPr>
      </w:pPr>
      <w:r>
        <w:rPr>
          <w:rFonts w:hint="cs"/>
          <w:b w:val="0"/>
          <w:bCs w:val="0"/>
          <w:caps/>
          <w:sz w:val="24"/>
          <w:szCs w:val="24"/>
          <w:rtl/>
        </w:rPr>
        <w:t>אני</w:t>
      </w:r>
      <w:r w:rsidR="000F703D">
        <w:rPr>
          <w:rFonts w:hint="cs"/>
          <w:b w:val="0"/>
          <w:bCs w:val="0"/>
          <w:caps/>
          <w:sz w:val="24"/>
          <w:szCs w:val="24"/>
          <w:rtl/>
        </w:rPr>
        <w:t xml:space="preserve"> </w:t>
      </w:r>
      <w:r>
        <w:rPr>
          <w:rFonts w:hint="cs"/>
          <w:b w:val="0"/>
          <w:bCs w:val="0"/>
          <w:caps/>
          <w:sz w:val="24"/>
          <w:szCs w:val="24"/>
          <w:rtl/>
        </w:rPr>
        <w:t>... אני בעד לאפשר להם להפקיד את התוכנית כפי שהיא הוגשה</w:t>
      </w:r>
    </w:p>
    <w:p w14:paraId="7A637294" w14:textId="77777777" w:rsidR="001E2274" w:rsidRDefault="001E2274" w:rsidP="007D4F63">
      <w:pPr>
        <w:rPr>
          <w:b w:val="0"/>
          <w:bCs w:val="0"/>
          <w:caps/>
          <w:sz w:val="24"/>
          <w:szCs w:val="24"/>
          <w:rtl/>
        </w:rPr>
      </w:pPr>
    </w:p>
    <w:p w14:paraId="5EFDB941" w14:textId="77777777" w:rsidR="001E2274" w:rsidRDefault="000A5C33" w:rsidP="007D4F63">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05AE006D" w14:textId="2D924214" w:rsidR="001E2274" w:rsidRDefault="00BC3F78" w:rsidP="007D4F63">
      <w:pPr>
        <w:rPr>
          <w:b w:val="0"/>
          <w:bCs w:val="0"/>
          <w:caps/>
          <w:sz w:val="24"/>
          <w:szCs w:val="24"/>
          <w:rtl/>
        </w:rPr>
      </w:pPr>
      <w:r>
        <w:rPr>
          <w:rFonts w:hint="cs"/>
          <w:b w:val="0"/>
          <w:bCs w:val="0"/>
          <w:caps/>
          <w:sz w:val="24"/>
          <w:szCs w:val="24"/>
          <w:rtl/>
        </w:rPr>
        <w:t>כפי שהיא הוגשה?</w:t>
      </w:r>
    </w:p>
    <w:p w14:paraId="542FA468" w14:textId="77777777" w:rsidR="001E2274" w:rsidRDefault="001E2274" w:rsidP="007D4F63">
      <w:pPr>
        <w:rPr>
          <w:b w:val="0"/>
          <w:bCs w:val="0"/>
          <w:caps/>
          <w:sz w:val="24"/>
          <w:szCs w:val="24"/>
          <w:rtl/>
        </w:rPr>
      </w:pPr>
    </w:p>
    <w:p w14:paraId="3B3A87CB" w14:textId="77777777" w:rsidR="001E2274" w:rsidRDefault="003109B2" w:rsidP="007D4F63">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4042E375" w14:textId="46B8D119" w:rsidR="001E2274" w:rsidRDefault="00BC3F78" w:rsidP="007D4F63">
      <w:pPr>
        <w:rPr>
          <w:b w:val="0"/>
          <w:bCs w:val="0"/>
          <w:caps/>
          <w:sz w:val="24"/>
          <w:szCs w:val="24"/>
          <w:rtl/>
        </w:rPr>
      </w:pPr>
      <w:r>
        <w:rPr>
          <w:rFonts w:hint="cs"/>
          <w:b w:val="0"/>
          <w:bCs w:val="0"/>
          <w:caps/>
          <w:sz w:val="24"/>
          <w:szCs w:val="24"/>
          <w:rtl/>
        </w:rPr>
        <w:t>כפי שהוגשה?</w:t>
      </w:r>
    </w:p>
    <w:p w14:paraId="42C3015F" w14:textId="77777777" w:rsidR="001E2274" w:rsidRDefault="001E2274" w:rsidP="007D4F63">
      <w:pPr>
        <w:rPr>
          <w:b w:val="0"/>
          <w:bCs w:val="0"/>
          <w:caps/>
          <w:sz w:val="24"/>
          <w:szCs w:val="24"/>
          <w:rtl/>
        </w:rPr>
      </w:pPr>
    </w:p>
    <w:p w14:paraId="579B4670" w14:textId="77777777" w:rsidR="001E2274" w:rsidRDefault="00D17364" w:rsidP="004D2086">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41EAC6A5" w14:textId="4F785D2C" w:rsidR="001E2274" w:rsidRDefault="00BC3F78" w:rsidP="004D2086">
      <w:pPr>
        <w:rPr>
          <w:b w:val="0"/>
          <w:bCs w:val="0"/>
          <w:caps/>
          <w:sz w:val="24"/>
          <w:szCs w:val="24"/>
          <w:rtl/>
        </w:rPr>
      </w:pPr>
      <w:r>
        <w:rPr>
          <w:rFonts w:hint="cs"/>
          <w:b w:val="0"/>
          <w:bCs w:val="0"/>
          <w:caps/>
          <w:sz w:val="24"/>
          <w:szCs w:val="24"/>
          <w:rtl/>
        </w:rPr>
        <w:t>כפי ככה כפי</w:t>
      </w:r>
      <w:r w:rsidR="000F703D">
        <w:rPr>
          <w:rFonts w:hint="cs"/>
          <w:b w:val="0"/>
          <w:bCs w:val="0"/>
          <w:caps/>
          <w:sz w:val="24"/>
          <w:szCs w:val="24"/>
          <w:rtl/>
        </w:rPr>
        <w:t xml:space="preserve"> </w:t>
      </w:r>
      <w:r>
        <w:rPr>
          <w:rFonts w:hint="cs"/>
          <w:b w:val="0"/>
          <w:bCs w:val="0"/>
          <w:caps/>
          <w:sz w:val="24"/>
          <w:szCs w:val="24"/>
          <w:rtl/>
        </w:rPr>
        <w:t>שהוגשה</w:t>
      </w:r>
      <w:r w:rsidR="000F703D">
        <w:rPr>
          <w:rFonts w:hint="cs"/>
          <w:b w:val="0"/>
          <w:bCs w:val="0"/>
          <w:caps/>
          <w:sz w:val="24"/>
          <w:szCs w:val="24"/>
          <w:rtl/>
        </w:rPr>
        <w:t xml:space="preserve"> </w:t>
      </w:r>
      <w:r w:rsidR="004D2086">
        <w:rPr>
          <w:rFonts w:hint="cs"/>
          <w:b w:val="0"/>
          <w:bCs w:val="0"/>
          <w:caps/>
          <w:sz w:val="24"/>
          <w:szCs w:val="24"/>
          <w:rtl/>
        </w:rPr>
        <w:t xml:space="preserve">כן לא לא בחלופה </w:t>
      </w:r>
    </w:p>
    <w:p w14:paraId="4E188050" w14:textId="77777777" w:rsidR="001E2274" w:rsidRDefault="001E2274" w:rsidP="004D2086">
      <w:pPr>
        <w:rPr>
          <w:b w:val="0"/>
          <w:bCs w:val="0"/>
          <w:caps/>
          <w:sz w:val="24"/>
          <w:szCs w:val="24"/>
          <w:rtl/>
        </w:rPr>
      </w:pPr>
    </w:p>
    <w:p w14:paraId="0032A099" w14:textId="77777777" w:rsidR="001E2274" w:rsidRDefault="003109B2" w:rsidP="004D2086">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337E9696" w14:textId="7AEA0E47" w:rsidR="001E2274" w:rsidRDefault="004D2086" w:rsidP="004D2086">
      <w:pPr>
        <w:rPr>
          <w:b w:val="0"/>
          <w:bCs w:val="0"/>
          <w:caps/>
          <w:sz w:val="24"/>
          <w:szCs w:val="24"/>
          <w:rtl/>
        </w:rPr>
      </w:pPr>
      <w:r>
        <w:rPr>
          <w:rFonts w:hint="cs"/>
          <w:b w:val="0"/>
          <w:bCs w:val="0"/>
          <w:caps/>
          <w:sz w:val="24"/>
          <w:szCs w:val="24"/>
          <w:rtl/>
        </w:rPr>
        <w:t>לא עם החלופה?</w:t>
      </w:r>
    </w:p>
    <w:p w14:paraId="1CFF5EFF" w14:textId="77777777" w:rsidR="001E2274" w:rsidRDefault="001E2274" w:rsidP="004D2086">
      <w:pPr>
        <w:rPr>
          <w:b w:val="0"/>
          <w:bCs w:val="0"/>
          <w:caps/>
          <w:sz w:val="24"/>
          <w:szCs w:val="24"/>
          <w:rtl/>
        </w:rPr>
      </w:pPr>
    </w:p>
    <w:p w14:paraId="29FCA028" w14:textId="77777777" w:rsidR="001E2274" w:rsidRDefault="000A3DA6" w:rsidP="004D2086">
      <w:pPr>
        <w:rPr>
          <w:caps/>
          <w:sz w:val="24"/>
          <w:szCs w:val="24"/>
          <w:u w:val="single"/>
          <w:rtl/>
        </w:rPr>
      </w:pPr>
      <w:r w:rsidRPr="000A3DA6">
        <w:rPr>
          <w:rFonts w:hint="cs"/>
          <w:caps/>
          <w:sz w:val="24"/>
          <w:szCs w:val="24"/>
          <w:u w:val="single"/>
          <w:rtl/>
        </w:rPr>
        <w:t>מר תומר דוידסון - נציג מנהל מקרקעי ישראל בוועדה המחוזית</w:t>
      </w:r>
      <w:r w:rsidR="001E2274">
        <w:rPr>
          <w:rFonts w:hint="cs"/>
          <w:caps/>
          <w:sz w:val="24"/>
          <w:szCs w:val="24"/>
          <w:u w:val="single"/>
          <w:rtl/>
        </w:rPr>
        <w:t>:</w:t>
      </w:r>
    </w:p>
    <w:p w14:paraId="2C3292FA" w14:textId="3147C927" w:rsidR="001E2274" w:rsidRDefault="004D2086" w:rsidP="004D2086">
      <w:pPr>
        <w:rPr>
          <w:b w:val="0"/>
          <w:bCs w:val="0"/>
          <w:caps/>
          <w:sz w:val="24"/>
          <w:szCs w:val="24"/>
          <w:rtl/>
        </w:rPr>
      </w:pPr>
      <w:r>
        <w:rPr>
          <w:rFonts w:hint="cs"/>
          <w:b w:val="0"/>
          <w:bCs w:val="0"/>
          <w:caps/>
          <w:sz w:val="24"/>
          <w:szCs w:val="24"/>
          <w:rtl/>
        </w:rPr>
        <w:t>התוכנית שצמודה לנחל</w:t>
      </w:r>
    </w:p>
    <w:p w14:paraId="0BEC1FA0" w14:textId="77777777" w:rsidR="001E2274" w:rsidRDefault="001E2274" w:rsidP="004D2086">
      <w:pPr>
        <w:rPr>
          <w:b w:val="0"/>
          <w:bCs w:val="0"/>
          <w:caps/>
          <w:sz w:val="24"/>
          <w:szCs w:val="24"/>
          <w:rtl/>
        </w:rPr>
      </w:pPr>
    </w:p>
    <w:p w14:paraId="151E75F7" w14:textId="77777777" w:rsidR="001E2274" w:rsidRDefault="00D17364" w:rsidP="004D2086">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3745818A" w14:textId="5B98EF3A" w:rsidR="001E2274" w:rsidRDefault="004D2086" w:rsidP="004D2086">
      <w:pPr>
        <w:rPr>
          <w:b w:val="0"/>
          <w:bCs w:val="0"/>
          <w:caps/>
          <w:sz w:val="24"/>
          <w:szCs w:val="24"/>
          <w:rtl/>
        </w:rPr>
      </w:pPr>
      <w:r>
        <w:rPr>
          <w:rFonts w:hint="cs"/>
          <w:b w:val="0"/>
          <w:bCs w:val="0"/>
          <w:caps/>
          <w:sz w:val="24"/>
          <w:szCs w:val="24"/>
          <w:rtl/>
        </w:rPr>
        <w:t>... על מה מה החלופה בסוף נותנת לי?</w:t>
      </w:r>
      <w:r>
        <w:rPr>
          <w:b w:val="0"/>
          <w:bCs w:val="0"/>
          <w:caps/>
          <w:sz w:val="24"/>
          <w:szCs w:val="24"/>
        </w:rPr>
        <w:t xml:space="preserve"> </w:t>
      </w:r>
      <w:r>
        <w:rPr>
          <w:rFonts w:hint="cs"/>
          <w:b w:val="0"/>
          <w:bCs w:val="0"/>
          <w:caps/>
          <w:sz w:val="24"/>
          <w:szCs w:val="24"/>
          <w:rtl/>
        </w:rPr>
        <w:t>זה באמת לא</w:t>
      </w:r>
      <w:r w:rsidR="000F703D">
        <w:rPr>
          <w:rFonts w:hint="cs"/>
          <w:b w:val="0"/>
          <w:bCs w:val="0"/>
          <w:caps/>
          <w:sz w:val="24"/>
          <w:szCs w:val="24"/>
          <w:rtl/>
        </w:rPr>
        <w:t xml:space="preserve"> </w:t>
      </w:r>
      <w:r>
        <w:rPr>
          <w:rFonts w:hint="cs"/>
          <w:b w:val="0"/>
          <w:bCs w:val="0"/>
          <w:caps/>
          <w:sz w:val="24"/>
          <w:szCs w:val="24"/>
          <w:rtl/>
        </w:rPr>
        <w:t>...</w:t>
      </w:r>
    </w:p>
    <w:p w14:paraId="7C85FF6F" w14:textId="77777777" w:rsidR="001E2274" w:rsidRDefault="001E2274" w:rsidP="004D2086">
      <w:pPr>
        <w:rPr>
          <w:b w:val="0"/>
          <w:bCs w:val="0"/>
          <w:caps/>
          <w:sz w:val="24"/>
          <w:szCs w:val="24"/>
          <w:rtl/>
        </w:rPr>
      </w:pPr>
    </w:p>
    <w:p w14:paraId="3A2314B8" w14:textId="77777777" w:rsidR="001E2274" w:rsidRDefault="000A5C33" w:rsidP="004D2086">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4FE0A104" w14:textId="4CA03BCD" w:rsidR="001E2274" w:rsidRDefault="004D2086" w:rsidP="004D2086">
      <w:pPr>
        <w:rPr>
          <w:b w:val="0"/>
          <w:bCs w:val="0"/>
          <w:caps/>
          <w:sz w:val="24"/>
          <w:szCs w:val="24"/>
          <w:rtl/>
        </w:rPr>
      </w:pPr>
      <w:r>
        <w:rPr>
          <w:rFonts w:hint="cs"/>
          <w:b w:val="0"/>
          <w:bCs w:val="0"/>
          <w:caps/>
          <w:sz w:val="24"/>
          <w:szCs w:val="24"/>
          <w:rtl/>
        </w:rPr>
        <w:t>לא, אני אומר לך מה החלופה</w:t>
      </w:r>
      <w:r w:rsidR="000F703D">
        <w:rPr>
          <w:rFonts w:hint="cs"/>
          <w:b w:val="0"/>
          <w:bCs w:val="0"/>
          <w:caps/>
          <w:sz w:val="24"/>
          <w:szCs w:val="24"/>
          <w:rtl/>
        </w:rPr>
        <w:t xml:space="preserve"> </w:t>
      </w:r>
      <w:r>
        <w:rPr>
          <w:rFonts w:hint="cs"/>
          <w:b w:val="0"/>
          <w:bCs w:val="0"/>
          <w:caps/>
          <w:sz w:val="24"/>
          <w:szCs w:val="24"/>
          <w:rtl/>
        </w:rPr>
        <w:t>… יש יש שתי אפשרויות או שאנחנו מוותרים על שצפ איכותי או שאנחנו פוגעים בנחל באופן מהותי זה זה זה הבחירה שאנחנו רוצים לקבל זו ההחלטה שצריכה לקבל</w:t>
      </w:r>
    </w:p>
    <w:p w14:paraId="3BA53C03" w14:textId="77777777" w:rsidR="001E2274" w:rsidRDefault="001E2274" w:rsidP="004D2086">
      <w:pPr>
        <w:rPr>
          <w:b w:val="0"/>
          <w:bCs w:val="0"/>
          <w:caps/>
          <w:sz w:val="24"/>
          <w:szCs w:val="24"/>
          <w:rtl/>
        </w:rPr>
      </w:pPr>
    </w:p>
    <w:p w14:paraId="6F35C65E" w14:textId="77777777" w:rsidR="001E2274" w:rsidRDefault="00D17364" w:rsidP="004D2086">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79187806" w14:textId="6EDEAA3D" w:rsidR="001E2274" w:rsidRDefault="004D2086" w:rsidP="004D2086">
      <w:pPr>
        <w:rPr>
          <w:b w:val="0"/>
          <w:bCs w:val="0"/>
          <w:caps/>
          <w:sz w:val="24"/>
          <w:szCs w:val="24"/>
          <w:rtl/>
        </w:rPr>
      </w:pPr>
      <w:r>
        <w:rPr>
          <w:rFonts w:hint="cs"/>
          <w:b w:val="0"/>
          <w:bCs w:val="0"/>
          <w:caps/>
          <w:sz w:val="24"/>
          <w:szCs w:val="24"/>
          <w:rtl/>
        </w:rPr>
        <w:t>לא לא הבנתי אני עוד פעם לא</w:t>
      </w:r>
      <w:r w:rsidR="000F703D">
        <w:rPr>
          <w:rFonts w:hint="cs"/>
          <w:b w:val="0"/>
          <w:bCs w:val="0"/>
          <w:caps/>
          <w:sz w:val="24"/>
          <w:szCs w:val="24"/>
          <w:rtl/>
        </w:rPr>
        <w:t xml:space="preserve"> </w:t>
      </w:r>
      <w:r>
        <w:rPr>
          <w:rFonts w:hint="cs"/>
          <w:b w:val="0"/>
          <w:bCs w:val="0"/>
          <w:caps/>
          <w:sz w:val="24"/>
          <w:szCs w:val="24"/>
          <w:rtl/>
        </w:rPr>
        <w:t>...</w:t>
      </w:r>
    </w:p>
    <w:p w14:paraId="4CFC0E24" w14:textId="77777777" w:rsidR="001E2274" w:rsidRDefault="001E2274" w:rsidP="004D2086">
      <w:pPr>
        <w:rPr>
          <w:b w:val="0"/>
          <w:bCs w:val="0"/>
          <w:caps/>
          <w:sz w:val="24"/>
          <w:szCs w:val="24"/>
          <w:rtl/>
        </w:rPr>
      </w:pPr>
    </w:p>
    <w:p w14:paraId="332975A8" w14:textId="77777777" w:rsidR="001E2274" w:rsidRDefault="000A5C33" w:rsidP="004D2086">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4EF20496" w14:textId="7D07E6AD" w:rsidR="001E2274" w:rsidRDefault="004D2086" w:rsidP="004D2086">
      <w:pPr>
        <w:rPr>
          <w:b w:val="0"/>
          <w:bCs w:val="0"/>
          <w:caps/>
          <w:sz w:val="24"/>
          <w:szCs w:val="24"/>
          <w:rtl/>
        </w:rPr>
      </w:pPr>
      <w:r>
        <w:rPr>
          <w:rFonts w:hint="cs"/>
          <w:b w:val="0"/>
          <w:bCs w:val="0"/>
          <w:caps/>
          <w:sz w:val="24"/>
          <w:szCs w:val="24"/>
          <w:rtl/>
        </w:rPr>
        <w:t xml:space="preserve">יש יש יש חלופה שהיא מיטיבה עם הנחל ויש חלופה </w:t>
      </w:r>
    </w:p>
    <w:p w14:paraId="7CB746C1" w14:textId="77777777" w:rsidR="001E2274" w:rsidRDefault="001E2274" w:rsidP="004D2086">
      <w:pPr>
        <w:rPr>
          <w:b w:val="0"/>
          <w:bCs w:val="0"/>
          <w:caps/>
          <w:sz w:val="24"/>
          <w:szCs w:val="24"/>
          <w:rtl/>
        </w:rPr>
      </w:pPr>
    </w:p>
    <w:p w14:paraId="2D26DAD3" w14:textId="77777777" w:rsidR="001E2274" w:rsidRDefault="00D17364" w:rsidP="004D2086">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32B73FC7" w14:textId="58937CC8" w:rsidR="001E2274" w:rsidRDefault="004D2086" w:rsidP="004D2086">
      <w:pPr>
        <w:rPr>
          <w:b w:val="0"/>
          <w:bCs w:val="0"/>
          <w:caps/>
          <w:sz w:val="24"/>
          <w:szCs w:val="24"/>
          <w:rtl/>
        </w:rPr>
      </w:pPr>
      <w:r>
        <w:rPr>
          <w:rFonts w:hint="cs"/>
          <w:b w:val="0"/>
          <w:bCs w:val="0"/>
          <w:caps/>
          <w:sz w:val="24"/>
          <w:szCs w:val="24"/>
          <w:rtl/>
        </w:rPr>
        <w:t>שזה</w:t>
      </w:r>
    </w:p>
    <w:p w14:paraId="1E22457D" w14:textId="77777777" w:rsidR="001E2274" w:rsidRDefault="001E2274" w:rsidP="004D2086">
      <w:pPr>
        <w:rPr>
          <w:b w:val="0"/>
          <w:bCs w:val="0"/>
          <w:caps/>
          <w:sz w:val="24"/>
          <w:szCs w:val="24"/>
          <w:rtl/>
        </w:rPr>
      </w:pPr>
    </w:p>
    <w:p w14:paraId="5BE3BCF2" w14:textId="77777777" w:rsidR="001E2274" w:rsidRDefault="000A5C33" w:rsidP="004D2086">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01D1BA8D" w14:textId="46A5A625" w:rsidR="001E2274" w:rsidRDefault="004D2086" w:rsidP="004D2086">
      <w:pPr>
        <w:rPr>
          <w:b w:val="0"/>
          <w:bCs w:val="0"/>
          <w:caps/>
          <w:sz w:val="24"/>
          <w:szCs w:val="24"/>
          <w:rtl/>
        </w:rPr>
      </w:pPr>
      <w:r>
        <w:rPr>
          <w:rFonts w:hint="cs"/>
          <w:b w:val="0"/>
          <w:bCs w:val="0"/>
          <w:caps/>
          <w:sz w:val="24"/>
          <w:szCs w:val="24"/>
          <w:rtl/>
        </w:rPr>
        <w:t xml:space="preserve">שהיא מיטיבה עם השצפ </w:t>
      </w:r>
    </w:p>
    <w:p w14:paraId="23D08B21" w14:textId="77777777" w:rsidR="001E2274" w:rsidRDefault="001E2274" w:rsidP="004D2086">
      <w:pPr>
        <w:rPr>
          <w:b w:val="0"/>
          <w:bCs w:val="0"/>
          <w:caps/>
          <w:sz w:val="24"/>
          <w:szCs w:val="24"/>
          <w:rtl/>
        </w:rPr>
      </w:pPr>
    </w:p>
    <w:p w14:paraId="532BD44D" w14:textId="77777777" w:rsidR="001E2274" w:rsidRDefault="00D17364" w:rsidP="004D2086">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12595824" w14:textId="4AD47225" w:rsidR="001E2274" w:rsidRDefault="004D2086" w:rsidP="004D2086">
      <w:pPr>
        <w:rPr>
          <w:b w:val="0"/>
          <w:bCs w:val="0"/>
          <w:caps/>
          <w:sz w:val="24"/>
          <w:szCs w:val="24"/>
          <w:rtl/>
        </w:rPr>
      </w:pPr>
      <w:r>
        <w:rPr>
          <w:rFonts w:hint="cs"/>
          <w:b w:val="0"/>
          <w:bCs w:val="0"/>
          <w:caps/>
          <w:sz w:val="24"/>
          <w:szCs w:val="24"/>
          <w:rtl/>
        </w:rPr>
        <w:t xml:space="preserve">מה מה מה </w:t>
      </w:r>
    </w:p>
    <w:p w14:paraId="127625BE" w14:textId="77777777" w:rsidR="001E2274" w:rsidRDefault="001E2274" w:rsidP="004D2086">
      <w:pPr>
        <w:rPr>
          <w:b w:val="0"/>
          <w:bCs w:val="0"/>
          <w:caps/>
          <w:sz w:val="24"/>
          <w:szCs w:val="24"/>
          <w:rtl/>
        </w:rPr>
      </w:pPr>
    </w:p>
    <w:p w14:paraId="66682B14" w14:textId="77777777" w:rsidR="001E2274" w:rsidRDefault="000A5C33" w:rsidP="004D2086">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5F7C0513" w14:textId="537C662A" w:rsidR="001E2274" w:rsidRDefault="004D2086" w:rsidP="004D2086">
      <w:pPr>
        <w:rPr>
          <w:b w:val="0"/>
          <w:bCs w:val="0"/>
          <w:caps/>
          <w:sz w:val="24"/>
          <w:szCs w:val="24"/>
          <w:rtl/>
        </w:rPr>
      </w:pPr>
      <w:r>
        <w:rPr>
          <w:rFonts w:hint="cs"/>
          <w:b w:val="0"/>
          <w:bCs w:val="0"/>
          <w:caps/>
          <w:sz w:val="24"/>
          <w:szCs w:val="24"/>
          <w:rtl/>
        </w:rPr>
        <w:t xml:space="preserve">מה עדיף לנן </w:t>
      </w:r>
      <w:r>
        <w:rPr>
          <w:b w:val="0"/>
          <w:bCs w:val="0"/>
          <w:caps/>
          <w:sz w:val="24"/>
          <w:szCs w:val="24"/>
          <w:rtl/>
        </w:rPr>
        <w:t>–</w:t>
      </w:r>
      <w:r>
        <w:rPr>
          <w:rFonts w:hint="cs"/>
          <w:b w:val="0"/>
          <w:bCs w:val="0"/>
          <w:caps/>
          <w:sz w:val="24"/>
          <w:szCs w:val="24"/>
          <w:rtl/>
        </w:rPr>
        <w:t xml:space="preserve"> לשמור על הנחל?</w:t>
      </w:r>
      <w:r>
        <w:rPr>
          <w:b w:val="0"/>
          <w:bCs w:val="0"/>
          <w:caps/>
          <w:sz w:val="24"/>
          <w:szCs w:val="24"/>
        </w:rPr>
        <w:t xml:space="preserve"> </w:t>
      </w:r>
    </w:p>
    <w:p w14:paraId="599298B4" w14:textId="77777777" w:rsidR="001E2274" w:rsidRDefault="001E2274" w:rsidP="004D2086">
      <w:pPr>
        <w:rPr>
          <w:b w:val="0"/>
          <w:bCs w:val="0"/>
          <w:caps/>
          <w:sz w:val="24"/>
          <w:szCs w:val="24"/>
          <w:rtl/>
        </w:rPr>
      </w:pPr>
    </w:p>
    <w:p w14:paraId="3096DE34" w14:textId="77777777" w:rsidR="001E2274" w:rsidRDefault="00D17364" w:rsidP="004D2086">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57DE8126" w14:textId="45498597" w:rsidR="001E2274" w:rsidRDefault="004D2086" w:rsidP="004D2086">
      <w:pPr>
        <w:rPr>
          <w:b w:val="0"/>
          <w:bCs w:val="0"/>
          <w:caps/>
          <w:sz w:val="24"/>
          <w:szCs w:val="24"/>
          <w:rtl/>
        </w:rPr>
      </w:pPr>
      <w:r>
        <w:rPr>
          <w:rFonts w:hint="cs"/>
          <w:b w:val="0"/>
          <w:bCs w:val="0"/>
          <w:caps/>
          <w:sz w:val="24"/>
          <w:szCs w:val="24"/>
          <w:rtl/>
        </w:rPr>
        <w:t>מה מה מה מה מיטיב אבל מה מיטיב עם ה, מה מיטיב עם השצפ? החלופה המקורית</w:t>
      </w:r>
    </w:p>
    <w:p w14:paraId="67F91172" w14:textId="77777777" w:rsidR="001E2274" w:rsidRDefault="001E2274" w:rsidP="004D2086">
      <w:pPr>
        <w:rPr>
          <w:b w:val="0"/>
          <w:bCs w:val="0"/>
          <w:caps/>
          <w:sz w:val="24"/>
          <w:szCs w:val="24"/>
          <w:rtl/>
        </w:rPr>
      </w:pPr>
    </w:p>
    <w:p w14:paraId="2A5B10A1" w14:textId="77777777" w:rsidR="001E2274" w:rsidRDefault="000A5C33" w:rsidP="004D2086">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6B578F90" w14:textId="26D73D65" w:rsidR="001E2274" w:rsidRDefault="004D2086" w:rsidP="004D2086">
      <w:pPr>
        <w:rPr>
          <w:b w:val="0"/>
          <w:bCs w:val="0"/>
          <w:caps/>
          <w:sz w:val="24"/>
          <w:szCs w:val="24"/>
          <w:rtl/>
        </w:rPr>
      </w:pPr>
      <w:r>
        <w:rPr>
          <w:rFonts w:hint="cs"/>
          <w:b w:val="0"/>
          <w:bCs w:val="0"/>
          <w:caps/>
          <w:sz w:val="24"/>
          <w:szCs w:val="24"/>
          <w:rtl/>
        </w:rPr>
        <w:t>המקורית</w:t>
      </w:r>
      <w:r w:rsidR="000F703D">
        <w:rPr>
          <w:rFonts w:hint="cs"/>
          <w:b w:val="0"/>
          <w:bCs w:val="0"/>
          <w:caps/>
          <w:sz w:val="24"/>
          <w:szCs w:val="24"/>
          <w:rtl/>
        </w:rPr>
        <w:t xml:space="preserve"> </w:t>
      </w:r>
      <w:r>
        <w:rPr>
          <w:rFonts w:hint="cs"/>
          <w:b w:val="0"/>
          <w:bCs w:val="0"/>
          <w:caps/>
          <w:sz w:val="24"/>
          <w:szCs w:val="24"/>
          <w:rtl/>
        </w:rPr>
        <w:t>... זו היא נותנת לך שצפ</w:t>
      </w:r>
    </w:p>
    <w:p w14:paraId="591F3D5F" w14:textId="77777777" w:rsidR="001E2274" w:rsidRDefault="001E2274" w:rsidP="004D2086">
      <w:pPr>
        <w:rPr>
          <w:b w:val="0"/>
          <w:bCs w:val="0"/>
          <w:caps/>
          <w:sz w:val="24"/>
          <w:szCs w:val="24"/>
          <w:rtl/>
        </w:rPr>
      </w:pPr>
    </w:p>
    <w:p w14:paraId="5BD50529" w14:textId="77777777" w:rsidR="001E2274" w:rsidRDefault="00E5536A" w:rsidP="004D2086">
      <w:pPr>
        <w:rPr>
          <w:caps/>
          <w:sz w:val="24"/>
          <w:szCs w:val="24"/>
          <w:u w:val="single"/>
          <w:rtl/>
        </w:rPr>
      </w:pPr>
      <w:r w:rsidRPr="00E5536A">
        <w:rPr>
          <w:rFonts w:hint="cs"/>
          <w:caps/>
          <w:sz w:val="24"/>
          <w:szCs w:val="24"/>
          <w:u w:val="single"/>
          <w:rtl/>
        </w:rPr>
        <w:t>גב</w:t>
      </w:r>
      <w:r w:rsidRPr="00E5536A">
        <w:rPr>
          <w:caps/>
          <w:sz w:val="24"/>
          <w:szCs w:val="24"/>
          <w:u w:val="single"/>
          <w:rtl/>
        </w:rPr>
        <w:t>'</w:t>
      </w:r>
      <w:r w:rsidRPr="00E5536A">
        <w:rPr>
          <w:rFonts w:hint="cs"/>
          <w:caps/>
          <w:sz w:val="24"/>
          <w:szCs w:val="24"/>
          <w:u w:val="single"/>
          <w:rtl/>
        </w:rPr>
        <w:t xml:space="preserve"> רוני גרניט - נציגת משרד הבריאות בוועדה המחוזית</w:t>
      </w:r>
      <w:r w:rsidR="001E2274">
        <w:rPr>
          <w:rFonts w:hint="cs"/>
          <w:caps/>
          <w:sz w:val="24"/>
          <w:szCs w:val="24"/>
          <w:u w:val="single"/>
          <w:rtl/>
        </w:rPr>
        <w:t>:</w:t>
      </w:r>
    </w:p>
    <w:p w14:paraId="6BC170DE" w14:textId="0299A82A" w:rsidR="001E2274" w:rsidRDefault="004D2086" w:rsidP="004D2086">
      <w:pPr>
        <w:rPr>
          <w:b w:val="0"/>
          <w:bCs w:val="0"/>
          <w:caps/>
          <w:sz w:val="24"/>
          <w:szCs w:val="24"/>
          <w:rtl/>
        </w:rPr>
      </w:pPr>
      <w:r>
        <w:rPr>
          <w:rFonts w:hint="cs"/>
          <w:b w:val="0"/>
          <w:bCs w:val="0"/>
          <w:caps/>
          <w:sz w:val="24"/>
          <w:szCs w:val="24"/>
          <w:rtl/>
        </w:rPr>
        <w:t xml:space="preserve">עם הנחל זה לא </w:t>
      </w:r>
    </w:p>
    <w:p w14:paraId="1E824220" w14:textId="77777777" w:rsidR="001E2274" w:rsidRDefault="001E2274" w:rsidP="004D2086">
      <w:pPr>
        <w:rPr>
          <w:b w:val="0"/>
          <w:bCs w:val="0"/>
          <w:caps/>
          <w:sz w:val="24"/>
          <w:szCs w:val="24"/>
          <w:rtl/>
        </w:rPr>
      </w:pPr>
    </w:p>
    <w:p w14:paraId="5C8D09C8" w14:textId="77777777" w:rsidR="001E2274" w:rsidRDefault="000A3DA6" w:rsidP="004D2086">
      <w:pPr>
        <w:rPr>
          <w:caps/>
          <w:sz w:val="24"/>
          <w:szCs w:val="24"/>
          <w:u w:val="single"/>
          <w:rtl/>
        </w:rPr>
      </w:pPr>
      <w:r w:rsidRPr="000A3DA6">
        <w:rPr>
          <w:rFonts w:hint="cs"/>
          <w:caps/>
          <w:sz w:val="24"/>
          <w:szCs w:val="24"/>
          <w:u w:val="single"/>
          <w:rtl/>
        </w:rPr>
        <w:t>מר תומר דוידסון - נציג מנהל מקרקעי ישראל בוועדה המחוזית</w:t>
      </w:r>
      <w:r w:rsidR="001E2274">
        <w:rPr>
          <w:rFonts w:hint="cs"/>
          <w:caps/>
          <w:sz w:val="24"/>
          <w:szCs w:val="24"/>
          <w:u w:val="single"/>
          <w:rtl/>
        </w:rPr>
        <w:t>:</w:t>
      </w:r>
    </w:p>
    <w:p w14:paraId="6C9AA927" w14:textId="1633CEB1" w:rsidR="001E2274" w:rsidRDefault="004D2086" w:rsidP="004D2086">
      <w:pPr>
        <w:rPr>
          <w:b w:val="0"/>
          <w:bCs w:val="0"/>
          <w:caps/>
          <w:sz w:val="24"/>
          <w:szCs w:val="24"/>
          <w:rtl/>
        </w:rPr>
      </w:pPr>
      <w:r>
        <w:rPr>
          <w:rFonts w:hint="cs"/>
          <w:b w:val="0"/>
          <w:bCs w:val="0"/>
          <w:caps/>
          <w:sz w:val="24"/>
          <w:szCs w:val="24"/>
          <w:rtl/>
        </w:rPr>
        <w:t>... מיטיב עם הנחל?</w:t>
      </w:r>
    </w:p>
    <w:p w14:paraId="062F8C96" w14:textId="77777777" w:rsidR="001E2274" w:rsidRDefault="001E2274" w:rsidP="004D2086">
      <w:pPr>
        <w:rPr>
          <w:b w:val="0"/>
          <w:bCs w:val="0"/>
          <w:caps/>
          <w:sz w:val="24"/>
          <w:szCs w:val="24"/>
          <w:rtl/>
        </w:rPr>
      </w:pPr>
    </w:p>
    <w:p w14:paraId="57B3C3DE" w14:textId="77777777" w:rsidR="001E2274" w:rsidRDefault="00D17364" w:rsidP="004D2086">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03B530FC" w14:textId="29BD2150" w:rsidR="001E2274" w:rsidRDefault="004D2086" w:rsidP="004D2086">
      <w:pPr>
        <w:rPr>
          <w:b w:val="0"/>
          <w:bCs w:val="0"/>
          <w:caps/>
          <w:sz w:val="24"/>
          <w:szCs w:val="24"/>
          <w:rtl/>
        </w:rPr>
      </w:pPr>
      <w:r>
        <w:rPr>
          <w:rFonts w:hint="cs"/>
          <w:b w:val="0"/>
          <w:bCs w:val="0"/>
          <w:caps/>
          <w:sz w:val="24"/>
          <w:szCs w:val="24"/>
          <w:rtl/>
        </w:rPr>
        <w:t>אבל אבל זה</w:t>
      </w:r>
      <w:r w:rsidR="000F703D">
        <w:rPr>
          <w:rFonts w:hint="cs"/>
          <w:b w:val="0"/>
          <w:bCs w:val="0"/>
          <w:caps/>
          <w:sz w:val="24"/>
          <w:szCs w:val="24"/>
          <w:rtl/>
        </w:rPr>
        <w:t xml:space="preserve"> </w:t>
      </w:r>
      <w:r>
        <w:rPr>
          <w:rFonts w:hint="cs"/>
          <w:b w:val="0"/>
          <w:bCs w:val="0"/>
          <w:caps/>
          <w:sz w:val="24"/>
          <w:szCs w:val="24"/>
          <w:rtl/>
        </w:rPr>
        <w:t>...</w:t>
      </w:r>
    </w:p>
    <w:p w14:paraId="69310A7E" w14:textId="77777777" w:rsidR="001E2274" w:rsidRDefault="001E2274" w:rsidP="004D2086">
      <w:pPr>
        <w:rPr>
          <w:b w:val="0"/>
          <w:bCs w:val="0"/>
          <w:caps/>
          <w:sz w:val="24"/>
          <w:szCs w:val="24"/>
          <w:rtl/>
        </w:rPr>
      </w:pPr>
    </w:p>
    <w:p w14:paraId="62F3F3A4" w14:textId="77777777" w:rsidR="001E2274" w:rsidRDefault="000A5C33" w:rsidP="004D2086">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1353D602" w14:textId="266DF244" w:rsidR="001E2274" w:rsidRDefault="004D2086" w:rsidP="004D2086">
      <w:pPr>
        <w:rPr>
          <w:b w:val="0"/>
          <w:bCs w:val="0"/>
          <w:caps/>
          <w:sz w:val="24"/>
          <w:szCs w:val="24"/>
          <w:rtl/>
        </w:rPr>
      </w:pPr>
      <w:r>
        <w:rPr>
          <w:rFonts w:hint="cs"/>
          <w:b w:val="0"/>
          <w:bCs w:val="0"/>
          <w:caps/>
          <w:sz w:val="24"/>
          <w:szCs w:val="24"/>
          <w:rtl/>
        </w:rPr>
        <w:t>בסדר זה המגרש</w:t>
      </w:r>
    </w:p>
    <w:p w14:paraId="196C5FDD" w14:textId="77777777" w:rsidR="001E2274" w:rsidRDefault="001E2274" w:rsidP="004D2086">
      <w:pPr>
        <w:rPr>
          <w:b w:val="0"/>
          <w:bCs w:val="0"/>
          <w:caps/>
          <w:sz w:val="24"/>
          <w:szCs w:val="24"/>
          <w:rtl/>
        </w:rPr>
      </w:pPr>
    </w:p>
    <w:p w14:paraId="22523653" w14:textId="77777777" w:rsidR="001E2274" w:rsidRDefault="000A3DA6" w:rsidP="004D2086">
      <w:pPr>
        <w:rPr>
          <w:caps/>
          <w:sz w:val="24"/>
          <w:szCs w:val="24"/>
          <w:u w:val="single"/>
          <w:rtl/>
        </w:rPr>
      </w:pPr>
      <w:r w:rsidRPr="000A3DA6">
        <w:rPr>
          <w:rFonts w:hint="cs"/>
          <w:caps/>
          <w:sz w:val="24"/>
          <w:szCs w:val="24"/>
          <w:u w:val="single"/>
          <w:rtl/>
        </w:rPr>
        <w:t>מר תומר דוידסון - נציג מנהל מקרקעי ישראל בוועדה המחוזית</w:t>
      </w:r>
      <w:r w:rsidR="001E2274">
        <w:rPr>
          <w:rFonts w:hint="cs"/>
          <w:caps/>
          <w:sz w:val="24"/>
          <w:szCs w:val="24"/>
          <w:u w:val="single"/>
          <w:rtl/>
        </w:rPr>
        <w:t>:</w:t>
      </w:r>
    </w:p>
    <w:p w14:paraId="4558F90E" w14:textId="43D6CBB8" w:rsidR="001E2274" w:rsidRDefault="004D2086" w:rsidP="004D2086">
      <w:pPr>
        <w:rPr>
          <w:b w:val="0"/>
          <w:bCs w:val="0"/>
          <w:caps/>
          <w:sz w:val="24"/>
          <w:szCs w:val="24"/>
          <w:rtl/>
        </w:rPr>
      </w:pPr>
      <w:r>
        <w:rPr>
          <w:rFonts w:hint="cs"/>
          <w:b w:val="0"/>
          <w:bCs w:val="0"/>
          <w:caps/>
          <w:sz w:val="24"/>
          <w:szCs w:val="24"/>
          <w:rtl/>
        </w:rPr>
        <w:t xml:space="preserve">חלופה </w:t>
      </w:r>
    </w:p>
    <w:p w14:paraId="6DA65DD3" w14:textId="77777777" w:rsidR="001E2274" w:rsidRDefault="001E2274" w:rsidP="004D2086">
      <w:pPr>
        <w:rPr>
          <w:b w:val="0"/>
          <w:bCs w:val="0"/>
          <w:caps/>
          <w:sz w:val="24"/>
          <w:szCs w:val="24"/>
          <w:rtl/>
        </w:rPr>
      </w:pPr>
    </w:p>
    <w:p w14:paraId="2038C8C1" w14:textId="77777777" w:rsidR="001E2274" w:rsidRDefault="00D17364" w:rsidP="004D2086">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29CD17F0" w14:textId="46FAD7E2" w:rsidR="001E2274" w:rsidRDefault="004D2086" w:rsidP="004D2086">
      <w:pPr>
        <w:rPr>
          <w:b w:val="0"/>
          <w:bCs w:val="0"/>
          <w:caps/>
          <w:sz w:val="24"/>
          <w:szCs w:val="24"/>
          <w:rtl/>
        </w:rPr>
      </w:pPr>
      <w:r>
        <w:rPr>
          <w:rFonts w:hint="cs"/>
          <w:b w:val="0"/>
          <w:bCs w:val="0"/>
          <w:caps/>
          <w:sz w:val="24"/>
          <w:szCs w:val="24"/>
          <w:rtl/>
        </w:rPr>
        <w:t xml:space="preserve">זו אבל </w:t>
      </w:r>
      <w:r w:rsidR="00A92CE3">
        <w:rPr>
          <w:rFonts w:hint="cs"/>
          <w:b w:val="0"/>
          <w:bCs w:val="0"/>
          <w:caps/>
          <w:sz w:val="24"/>
          <w:szCs w:val="24"/>
          <w:rtl/>
        </w:rPr>
        <w:t xml:space="preserve">וזו ברירת המחדל זו ברירת ... חברה חברה בואו בואו בואו בואו </w:t>
      </w:r>
    </w:p>
    <w:p w14:paraId="226A5EDE" w14:textId="77777777" w:rsidR="001E2274" w:rsidRDefault="001E2274" w:rsidP="004D2086">
      <w:pPr>
        <w:rPr>
          <w:b w:val="0"/>
          <w:bCs w:val="0"/>
          <w:caps/>
          <w:sz w:val="24"/>
          <w:szCs w:val="24"/>
          <w:rtl/>
        </w:rPr>
      </w:pPr>
    </w:p>
    <w:p w14:paraId="1794D7F8" w14:textId="77777777" w:rsidR="001E2274" w:rsidRDefault="00FC27D6" w:rsidP="004D2086">
      <w:pPr>
        <w:rPr>
          <w:caps/>
          <w:sz w:val="24"/>
          <w:szCs w:val="24"/>
          <w:u w:val="single"/>
          <w:rtl/>
        </w:rPr>
      </w:pPr>
      <w:r w:rsidRPr="00FC27D6">
        <w:rPr>
          <w:rFonts w:hint="cs"/>
          <w:caps/>
          <w:sz w:val="24"/>
          <w:szCs w:val="24"/>
          <w:u w:val="single"/>
          <w:rtl/>
        </w:rPr>
        <w:t>מר ליאור רגב - נציג לשכת התכנון</w:t>
      </w:r>
      <w:r w:rsidR="001E2274">
        <w:rPr>
          <w:rFonts w:hint="cs"/>
          <w:caps/>
          <w:sz w:val="24"/>
          <w:szCs w:val="24"/>
          <w:u w:val="single"/>
          <w:rtl/>
        </w:rPr>
        <w:t>:</w:t>
      </w:r>
    </w:p>
    <w:p w14:paraId="5BB9C666" w14:textId="3D7A4AD0" w:rsidR="001E2274" w:rsidRDefault="00A92CE3" w:rsidP="004D2086">
      <w:pPr>
        <w:rPr>
          <w:b w:val="0"/>
          <w:bCs w:val="0"/>
          <w:caps/>
          <w:sz w:val="24"/>
          <w:szCs w:val="24"/>
          <w:rtl/>
        </w:rPr>
      </w:pPr>
      <w:r>
        <w:rPr>
          <w:rFonts w:hint="cs"/>
          <w:b w:val="0"/>
          <w:bCs w:val="0"/>
          <w:caps/>
          <w:sz w:val="24"/>
          <w:szCs w:val="24"/>
          <w:rtl/>
        </w:rPr>
        <w:t>אני מזכיר לכם שבחלופה הזו</w:t>
      </w:r>
    </w:p>
    <w:p w14:paraId="65C61DD3" w14:textId="77777777" w:rsidR="001E2274" w:rsidRDefault="001E2274" w:rsidP="004D2086">
      <w:pPr>
        <w:rPr>
          <w:b w:val="0"/>
          <w:bCs w:val="0"/>
          <w:caps/>
          <w:sz w:val="24"/>
          <w:szCs w:val="24"/>
          <w:rtl/>
        </w:rPr>
      </w:pPr>
    </w:p>
    <w:p w14:paraId="34C51245" w14:textId="77777777" w:rsidR="001E2274" w:rsidRDefault="00D17364" w:rsidP="00A92CE3">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78FFE835" w14:textId="442E06BB" w:rsidR="001E2274" w:rsidRDefault="00A92CE3" w:rsidP="00A92CE3">
      <w:pPr>
        <w:rPr>
          <w:b w:val="0"/>
          <w:bCs w:val="0"/>
          <w:caps/>
          <w:sz w:val="24"/>
          <w:szCs w:val="24"/>
          <w:rtl/>
        </w:rPr>
      </w:pPr>
      <w:r>
        <w:rPr>
          <w:rFonts w:hint="cs"/>
          <w:b w:val="0"/>
          <w:bCs w:val="0"/>
          <w:caps/>
          <w:sz w:val="24"/>
          <w:szCs w:val="24"/>
          <w:rtl/>
        </w:rPr>
        <w:t>חברים יש לי</w:t>
      </w:r>
    </w:p>
    <w:p w14:paraId="7C7303D0" w14:textId="77777777" w:rsidR="001E2274" w:rsidRDefault="001E2274" w:rsidP="00A92CE3">
      <w:pPr>
        <w:rPr>
          <w:b w:val="0"/>
          <w:bCs w:val="0"/>
          <w:caps/>
          <w:sz w:val="24"/>
          <w:szCs w:val="24"/>
          <w:rtl/>
        </w:rPr>
      </w:pPr>
    </w:p>
    <w:p w14:paraId="3CF25CC6" w14:textId="77777777" w:rsidR="001E2274" w:rsidRDefault="000A5C33" w:rsidP="00A92CE3">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21793D44" w14:textId="075AAED9" w:rsidR="001E2274" w:rsidRDefault="00A92CE3" w:rsidP="00A92CE3">
      <w:pPr>
        <w:rPr>
          <w:b w:val="0"/>
          <w:bCs w:val="0"/>
          <w:caps/>
          <w:sz w:val="24"/>
          <w:szCs w:val="24"/>
          <w:rtl/>
        </w:rPr>
      </w:pPr>
      <w:r>
        <w:rPr>
          <w:rFonts w:hint="cs"/>
          <w:b w:val="0"/>
          <w:bCs w:val="0"/>
          <w:caps/>
          <w:sz w:val="24"/>
          <w:szCs w:val="24"/>
          <w:rtl/>
        </w:rPr>
        <w:t xml:space="preserve">קשה לי קשה לי </w:t>
      </w:r>
    </w:p>
    <w:p w14:paraId="63662C6F" w14:textId="77777777" w:rsidR="001E2274" w:rsidRDefault="001E2274" w:rsidP="00A92CE3">
      <w:pPr>
        <w:rPr>
          <w:b w:val="0"/>
          <w:bCs w:val="0"/>
          <w:caps/>
          <w:sz w:val="24"/>
          <w:szCs w:val="24"/>
          <w:rtl/>
        </w:rPr>
      </w:pPr>
    </w:p>
    <w:p w14:paraId="3731B17D" w14:textId="77777777" w:rsidR="001E2274" w:rsidRDefault="00FC27D6" w:rsidP="00A92CE3">
      <w:pPr>
        <w:rPr>
          <w:caps/>
          <w:sz w:val="24"/>
          <w:szCs w:val="24"/>
          <w:u w:val="single"/>
          <w:rtl/>
        </w:rPr>
      </w:pPr>
      <w:r w:rsidRPr="00FC27D6">
        <w:rPr>
          <w:rFonts w:hint="cs"/>
          <w:caps/>
          <w:sz w:val="24"/>
          <w:szCs w:val="24"/>
          <w:u w:val="single"/>
          <w:rtl/>
        </w:rPr>
        <w:t>מר ליאור רגב - נציג לשכת התכנון</w:t>
      </w:r>
      <w:r w:rsidR="001E2274">
        <w:rPr>
          <w:rFonts w:hint="cs"/>
          <w:caps/>
          <w:sz w:val="24"/>
          <w:szCs w:val="24"/>
          <w:u w:val="single"/>
          <w:rtl/>
        </w:rPr>
        <w:t>:</w:t>
      </w:r>
    </w:p>
    <w:p w14:paraId="51FFA8ED" w14:textId="38DDFCA2" w:rsidR="001E2274" w:rsidRDefault="00A92CE3" w:rsidP="00A92CE3">
      <w:pPr>
        <w:rPr>
          <w:b w:val="0"/>
          <w:bCs w:val="0"/>
          <w:caps/>
          <w:sz w:val="24"/>
          <w:szCs w:val="24"/>
          <w:rtl/>
        </w:rPr>
      </w:pPr>
      <w:r>
        <w:rPr>
          <w:rFonts w:hint="cs"/>
          <w:b w:val="0"/>
          <w:bCs w:val="0"/>
          <w:caps/>
          <w:sz w:val="24"/>
          <w:szCs w:val="24"/>
          <w:rtl/>
        </w:rPr>
        <w:t xml:space="preserve">החניון שלהם פה בחוץ </w:t>
      </w:r>
    </w:p>
    <w:p w14:paraId="61C3917D" w14:textId="77777777" w:rsidR="001E2274" w:rsidRDefault="001E2274" w:rsidP="00A92CE3">
      <w:pPr>
        <w:rPr>
          <w:b w:val="0"/>
          <w:bCs w:val="0"/>
          <w:caps/>
          <w:sz w:val="24"/>
          <w:szCs w:val="24"/>
          <w:rtl/>
        </w:rPr>
      </w:pPr>
    </w:p>
    <w:p w14:paraId="36FD49DA" w14:textId="77777777" w:rsidR="001E2274" w:rsidRDefault="00E5536A" w:rsidP="00A92CE3">
      <w:pPr>
        <w:rPr>
          <w:caps/>
          <w:sz w:val="24"/>
          <w:szCs w:val="24"/>
          <w:u w:val="single"/>
          <w:rtl/>
        </w:rPr>
      </w:pPr>
      <w:r w:rsidRPr="00E5536A">
        <w:rPr>
          <w:rFonts w:hint="cs"/>
          <w:caps/>
          <w:sz w:val="24"/>
          <w:szCs w:val="24"/>
          <w:u w:val="single"/>
          <w:rtl/>
        </w:rPr>
        <w:t>גב</w:t>
      </w:r>
      <w:r w:rsidRPr="00E5536A">
        <w:rPr>
          <w:caps/>
          <w:sz w:val="24"/>
          <w:szCs w:val="24"/>
          <w:u w:val="single"/>
          <w:rtl/>
        </w:rPr>
        <w:t>'</w:t>
      </w:r>
      <w:r w:rsidRPr="00E5536A">
        <w:rPr>
          <w:rFonts w:hint="cs"/>
          <w:caps/>
          <w:sz w:val="24"/>
          <w:szCs w:val="24"/>
          <w:u w:val="single"/>
          <w:rtl/>
        </w:rPr>
        <w:t xml:space="preserve"> רוני גרניט - נציגת משרד הבריאות בוועדה המחוזית</w:t>
      </w:r>
      <w:r w:rsidR="001E2274">
        <w:rPr>
          <w:rFonts w:hint="cs"/>
          <w:caps/>
          <w:sz w:val="24"/>
          <w:szCs w:val="24"/>
          <w:u w:val="single"/>
          <w:rtl/>
        </w:rPr>
        <w:t>:</w:t>
      </w:r>
    </w:p>
    <w:p w14:paraId="2CF470A1" w14:textId="0872CBB3" w:rsidR="001E2274" w:rsidRDefault="00A92CE3" w:rsidP="00A92CE3">
      <w:pPr>
        <w:rPr>
          <w:b w:val="0"/>
          <w:bCs w:val="0"/>
          <w:caps/>
          <w:sz w:val="24"/>
          <w:szCs w:val="24"/>
          <w:rtl/>
        </w:rPr>
      </w:pPr>
      <w:r>
        <w:rPr>
          <w:rFonts w:hint="cs"/>
          <w:b w:val="0"/>
          <w:bCs w:val="0"/>
          <w:caps/>
          <w:sz w:val="24"/>
          <w:szCs w:val="24"/>
          <w:rtl/>
        </w:rPr>
        <w:t>איפה?</w:t>
      </w:r>
    </w:p>
    <w:p w14:paraId="26B14938" w14:textId="77777777" w:rsidR="001E2274" w:rsidRDefault="001E2274" w:rsidP="00A92CE3">
      <w:pPr>
        <w:rPr>
          <w:b w:val="0"/>
          <w:bCs w:val="0"/>
          <w:caps/>
          <w:sz w:val="24"/>
          <w:szCs w:val="24"/>
          <w:rtl/>
        </w:rPr>
      </w:pPr>
    </w:p>
    <w:p w14:paraId="5B3359D1" w14:textId="77777777" w:rsidR="001E2274" w:rsidRDefault="000A5C33" w:rsidP="00A92CE3">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3AB755E6" w14:textId="2E06F009" w:rsidR="001E2274" w:rsidRDefault="00A92CE3" w:rsidP="00A92CE3">
      <w:pPr>
        <w:rPr>
          <w:b w:val="0"/>
          <w:bCs w:val="0"/>
          <w:caps/>
          <w:sz w:val="24"/>
          <w:szCs w:val="24"/>
          <w:rtl/>
        </w:rPr>
      </w:pPr>
      <w:r>
        <w:rPr>
          <w:rFonts w:hint="cs"/>
          <w:b w:val="0"/>
          <w:bCs w:val="0"/>
          <w:caps/>
          <w:sz w:val="24"/>
          <w:szCs w:val="24"/>
          <w:rtl/>
        </w:rPr>
        <w:t>מה?</w:t>
      </w:r>
    </w:p>
    <w:p w14:paraId="7A52B6E4" w14:textId="77777777" w:rsidR="001E2274" w:rsidRDefault="001E2274" w:rsidP="00A92CE3">
      <w:pPr>
        <w:rPr>
          <w:b w:val="0"/>
          <w:bCs w:val="0"/>
          <w:caps/>
          <w:sz w:val="24"/>
          <w:szCs w:val="24"/>
          <w:rtl/>
        </w:rPr>
      </w:pPr>
    </w:p>
    <w:p w14:paraId="7521BF6A" w14:textId="77777777" w:rsidR="001E2274" w:rsidRDefault="00E5536A" w:rsidP="00A92CE3">
      <w:pPr>
        <w:rPr>
          <w:caps/>
          <w:sz w:val="24"/>
          <w:szCs w:val="24"/>
          <w:u w:val="single"/>
          <w:rtl/>
        </w:rPr>
      </w:pPr>
      <w:r w:rsidRPr="00E5536A">
        <w:rPr>
          <w:rFonts w:hint="cs"/>
          <w:caps/>
          <w:sz w:val="24"/>
          <w:szCs w:val="24"/>
          <w:u w:val="single"/>
          <w:rtl/>
        </w:rPr>
        <w:t>גב</w:t>
      </w:r>
      <w:r w:rsidRPr="00E5536A">
        <w:rPr>
          <w:caps/>
          <w:sz w:val="24"/>
          <w:szCs w:val="24"/>
          <w:u w:val="single"/>
          <w:rtl/>
        </w:rPr>
        <w:t>'</w:t>
      </w:r>
      <w:r w:rsidRPr="00E5536A">
        <w:rPr>
          <w:rFonts w:hint="cs"/>
          <w:caps/>
          <w:sz w:val="24"/>
          <w:szCs w:val="24"/>
          <w:u w:val="single"/>
          <w:rtl/>
        </w:rPr>
        <w:t xml:space="preserve"> רוני גרניט - נציגת משרד הבריאות בוועדה המחוזית</w:t>
      </w:r>
      <w:r w:rsidR="001E2274">
        <w:rPr>
          <w:rFonts w:hint="cs"/>
          <w:caps/>
          <w:sz w:val="24"/>
          <w:szCs w:val="24"/>
          <w:u w:val="single"/>
          <w:rtl/>
        </w:rPr>
        <w:t>:</w:t>
      </w:r>
    </w:p>
    <w:p w14:paraId="41D0662F" w14:textId="5C098AE1" w:rsidR="001E2274" w:rsidRDefault="00A92CE3" w:rsidP="00A92CE3">
      <w:pPr>
        <w:rPr>
          <w:b w:val="0"/>
          <w:bCs w:val="0"/>
          <w:caps/>
          <w:sz w:val="24"/>
          <w:szCs w:val="24"/>
          <w:rtl/>
        </w:rPr>
      </w:pPr>
      <w:r>
        <w:rPr>
          <w:rFonts w:hint="cs"/>
          <w:b w:val="0"/>
          <w:bCs w:val="0"/>
          <w:caps/>
          <w:sz w:val="24"/>
          <w:szCs w:val="24"/>
          <w:rtl/>
        </w:rPr>
        <w:t>מה זה בחוץ?</w:t>
      </w:r>
    </w:p>
    <w:p w14:paraId="523F48F4" w14:textId="77777777" w:rsidR="001E2274" w:rsidRDefault="001E2274" w:rsidP="00A92CE3">
      <w:pPr>
        <w:rPr>
          <w:b w:val="0"/>
          <w:bCs w:val="0"/>
          <w:caps/>
          <w:sz w:val="24"/>
          <w:szCs w:val="24"/>
          <w:rtl/>
        </w:rPr>
      </w:pPr>
    </w:p>
    <w:p w14:paraId="1DC02ACE" w14:textId="77777777" w:rsidR="001E2274" w:rsidRDefault="00FC27D6" w:rsidP="00A92CE3">
      <w:pPr>
        <w:rPr>
          <w:caps/>
          <w:sz w:val="24"/>
          <w:szCs w:val="24"/>
          <w:u w:val="single"/>
          <w:rtl/>
        </w:rPr>
      </w:pPr>
      <w:r w:rsidRPr="00FC27D6">
        <w:rPr>
          <w:rFonts w:hint="cs"/>
          <w:caps/>
          <w:sz w:val="24"/>
          <w:szCs w:val="24"/>
          <w:u w:val="single"/>
          <w:rtl/>
        </w:rPr>
        <w:t>מר ליאור רגב - נציג לשכת התכנון</w:t>
      </w:r>
      <w:r w:rsidR="001E2274">
        <w:rPr>
          <w:rFonts w:hint="cs"/>
          <w:caps/>
          <w:sz w:val="24"/>
          <w:szCs w:val="24"/>
          <w:u w:val="single"/>
          <w:rtl/>
        </w:rPr>
        <w:t>:</w:t>
      </w:r>
    </w:p>
    <w:p w14:paraId="4058B54A" w14:textId="2AB93201" w:rsidR="001E2274" w:rsidRDefault="00A92CE3" w:rsidP="00A92CE3">
      <w:pPr>
        <w:rPr>
          <w:b w:val="0"/>
          <w:bCs w:val="0"/>
          <w:caps/>
          <w:sz w:val="24"/>
          <w:szCs w:val="24"/>
          <w:rtl/>
        </w:rPr>
      </w:pPr>
      <w:r>
        <w:rPr>
          <w:rFonts w:hint="cs"/>
          <w:b w:val="0"/>
          <w:bCs w:val="0"/>
          <w:caps/>
          <w:sz w:val="24"/>
          <w:szCs w:val="24"/>
          <w:rtl/>
        </w:rPr>
        <w:t>בחלופה</w:t>
      </w:r>
      <w:r w:rsidR="000F703D">
        <w:rPr>
          <w:rFonts w:hint="cs"/>
          <w:b w:val="0"/>
          <w:bCs w:val="0"/>
          <w:caps/>
          <w:sz w:val="24"/>
          <w:szCs w:val="24"/>
          <w:rtl/>
        </w:rPr>
        <w:t xml:space="preserve"> </w:t>
      </w:r>
      <w:r>
        <w:rPr>
          <w:rFonts w:hint="cs"/>
          <w:b w:val="0"/>
          <w:bCs w:val="0"/>
          <w:caps/>
          <w:sz w:val="24"/>
          <w:szCs w:val="24"/>
          <w:rtl/>
        </w:rPr>
        <w:t>הזו החניון שלהם נדמה לי כמו ב, הסכם בפשרה הוא</w:t>
      </w:r>
      <w:r w:rsidR="000F703D">
        <w:rPr>
          <w:rFonts w:hint="cs"/>
          <w:b w:val="0"/>
          <w:bCs w:val="0"/>
          <w:caps/>
          <w:sz w:val="24"/>
          <w:szCs w:val="24"/>
          <w:rtl/>
        </w:rPr>
        <w:t xml:space="preserve"> </w:t>
      </w:r>
      <w:r>
        <w:rPr>
          <w:rFonts w:hint="cs"/>
          <w:b w:val="0"/>
          <w:bCs w:val="0"/>
          <w:caps/>
          <w:sz w:val="24"/>
          <w:szCs w:val="24"/>
          <w:rtl/>
        </w:rPr>
        <w:t>…</w:t>
      </w:r>
    </w:p>
    <w:p w14:paraId="60DEA9DB" w14:textId="77777777" w:rsidR="001E2274" w:rsidRDefault="001E2274" w:rsidP="00A92CE3">
      <w:pPr>
        <w:rPr>
          <w:b w:val="0"/>
          <w:bCs w:val="0"/>
          <w:caps/>
          <w:sz w:val="24"/>
          <w:szCs w:val="24"/>
          <w:rtl/>
        </w:rPr>
      </w:pPr>
    </w:p>
    <w:p w14:paraId="03DD62D5" w14:textId="77777777" w:rsidR="001E2274" w:rsidRDefault="000A5C33" w:rsidP="00A92CE3">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34ABF12A" w14:textId="7036DD86" w:rsidR="001E2274" w:rsidRDefault="00A92CE3" w:rsidP="00A92CE3">
      <w:pPr>
        <w:rPr>
          <w:b w:val="0"/>
          <w:bCs w:val="0"/>
          <w:caps/>
          <w:sz w:val="24"/>
          <w:szCs w:val="24"/>
          <w:rtl/>
        </w:rPr>
      </w:pPr>
      <w:r>
        <w:rPr>
          <w:rFonts w:hint="cs"/>
          <w:b w:val="0"/>
          <w:bCs w:val="0"/>
          <w:caps/>
          <w:sz w:val="24"/>
          <w:szCs w:val="24"/>
          <w:rtl/>
        </w:rPr>
        <w:t xml:space="preserve">נכון </w:t>
      </w:r>
    </w:p>
    <w:p w14:paraId="59272201" w14:textId="77777777" w:rsidR="001E2274" w:rsidRDefault="001E2274" w:rsidP="00A92CE3">
      <w:pPr>
        <w:rPr>
          <w:b w:val="0"/>
          <w:bCs w:val="0"/>
          <w:caps/>
          <w:sz w:val="24"/>
          <w:szCs w:val="24"/>
          <w:rtl/>
        </w:rPr>
      </w:pPr>
    </w:p>
    <w:p w14:paraId="30BB49FA" w14:textId="77777777" w:rsidR="001E2274" w:rsidRDefault="00FC27D6" w:rsidP="00A92CE3">
      <w:pPr>
        <w:rPr>
          <w:caps/>
          <w:sz w:val="24"/>
          <w:szCs w:val="24"/>
          <w:u w:val="single"/>
          <w:rtl/>
        </w:rPr>
      </w:pPr>
      <w:r w:rsidRPr="00FC27D6">
        <w:rPr>
          <w:rFonts w:hint="cs"/>
          <w:caps/>
          <w:sz w:val="24"/>
          <w:szCs w:val="24"/>
          <w:u w:val="single"/>
          <w:rtl/>
        </w:rPr>
        <w:t>מר ליאור רגב - נציג לשכת התכנון</w:t>
      </w:r>
      <w:r w:rsidR="001E2274">
        <w:rPr>
          <w:rFonts w:hint="cs"/>
          <w:caps/>
          <w:sz w:val="24"/>
          <w:szCs w:val="24"/>
          <w:u w:val="single"/>
          <w:rtl/>
        </w:rPr>
        <w:t>:</w:t>
      </w:r>
    </w:p>
    <w:p w14:paraId="7C4114E0" w14:textId="5F253050" w:rsidR="001E2274" w:rsidRDefault="00A92CE3" w:rsidP="00A92CE3">
      <w:pPr>
        <w:rPr>
          <w:b w:val="0"/>
          <w:bCs w:val="0"/>
          <w:caps/>
          <w:sz w:val="24"/>
          <w:szCs w:val="24"/>
          <w:rtl/>
        </w:rPr>
      </w:pPr>
      <w:r>
        <w:rPr>
          <w:rFonts w:hint="cs"/>
          <w:b w:val="0"/>
          <w:bCs w:val="0"/>
          <w:caps/>
          <w:sz w:val="24"/>
          <w:szCs w:val="24"/>
          <w:rtl/>
        </w:rPr>
        <w:t>הוא פה בחוץ</w:t>
      </w:r>
    </w:p>
    <w:p w14:paraId="4D506C56" w14:textId="77777777" w:rsidR="001E2274" w:rsidRDefault="001E2274" w:rsidP="00A92CE3">
      <w:pPr>
        <w:rPr>
          <w:b w:val="0"/>
          <w:bCs w:val="0"/>
          <w:caps/>
          <w:sz w:val="24"/>
          <w:szCs w:val="24"/>
          <w:rtl/>
        </w:rPr>
      </w:pPr>
    </w:p>
    <w:p w14:paraId="6ED7B8C2" w14:textId="77777777" w:rsidR="001E2274" w:rsidRDefault="00D17364" w:rsidP="00A92CE3">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25A8D504" w14:textId="1C11B84A" w:rsidR="001E2274" w:rsidRDefault="00A92CE3" w:rsidP="00A92CE3">
      <w:pPr>
        <w:rPr>
          <w:b w:val="0"/>
          <w:bCs w:val="0"/>
          <w:caps/>
          <w:sz w:val="24"/>
          <w:szCs w:val="24"/>
          <w:rtl/>
        </w:rPr>
      </w:pPr>
      <w:r>
        <w:rPr>
          <w:rFonts w:hint="cs"/>
          <w:b w:val="0"/>
          <w:bCs w:val="0"/>
          <w:caps/>
          <w:sz w:val="24"/>
          <w:szCs w:val="24"/>
          <w:rtl/>
        </w:rPr>
        <w:t xml:space="preserve">חברים אני בואו אני רוצה רגע בואו </w:t>
      </w:r>
    </w:p>
    <w:p w14:paraId="2158EF45" w14:textId="77777777" w:rsidR="001E2274" w:rsidRDefault="001E2274" w:rsidP="00A92CE3">
      <w:pPr>
        <w:rPr>
          <w:b w:val="0"/>
          <w:bCs w:val="0"/>
          <w:caps/>
          <w:sz w:val="24"/>
          <w:szCs w:val="24"/>
          <w:rtl/>
        </w:rPr>
      </w:pPr>
    </w:p>
    <w:p w14:paraId="4AE2A07E" w14:textId="77777777" w:rsidR="001E2274" w:rsidRDefault="003109B2" w:rsidP="00A92CE3">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3F0C6535" w14:textId="64D7EE6C" w:rsidR="001E2274" w:rsidRDefault="00A92CE3" w:rsidP="00A92CE3">
      <w:pPr>
        <w:rPr>
          <w:b w:val="0"/>
          <w:bCs w:val="0"/>
          <w:caps/>
          <w:sz w:val="24"/>
          <w:szCs w:val="24"/>
          <w:rtl/>
        </w:rPr>
      </w:pPr>
      <w:r>
        <w:rPr>
          <w:rFonts w:hint="cs"/>
          <w:b w:val="0"/>
          <w:bCs w:val="0"/>
          <w:caps/>
          <w:sz w:val="24"/>
          <w:szCs w:val="24"/>
          <w:rtl/>
        </w:rPr>
        <w:t xml:space="preserve">לא לא </w:t>
      </w:r>
    </w:p>
    <w:p w14:paraId="6BDFDD3D" w14:textId="77777777" w:rsidR="001E2274" w:rsidRDefault="001E2274" w:rsidP="00A92CE3">
      <w:pPr>
        <w:rPr>
          <w:b w:val="0"/>
          <w:bCs w:val="0"/>
          <w:caps/>
          <w:sz w:val="24"/>
          <w:szCs w:val="24"/>
          <w:rtl/>
        </w:rPr>
      </w:pPr>
    </w:p>
    <w:p w14:paraId="2654D508" w14:textId="77777777" w:rsidR="001E2274" w:rsidRDefault="00FC27D6" w:rsidP="00A92CE3">
      <w:pPr>
        <w:rPr>
          <w:caps/>
          <w:sz w:val="24"/>
          <w:szCs w:val="24"/>
          <w:u w:val="single"/>
          <w:rtl/>
        </w:rPr>
      </w:pPr>
      <w:r w:rsidRPr="00FC27D6">
        <w:rPr>
          <w:rFonts w:hint="cs"/>
          <w:caps/>
          <w:sz w:val="24"/>
          <w:szCs w:val="24"/>
          <w:u w:val="single"/>
          <w:rtl/>
        </w:rPr>
        <w:t>מר ליאור רגב - נציג לשכת התכנון</w:t>
      </w:r>
      <w:r w:rsidR="001E2274">
        <w:rPr>
          <w:rFonts w:hint="cs"/>
          <w:caps/>
          <w:sz w:val="24"/>
          <w:szCs w:val="24"/>
          <w:u w:val="single"/>
          <w:rtl/>
        </w:rPr>
        <w:t>:</w:t>
      </w:r>
    </w:p>
    <w:p w14:paraId="46F6DCEC" w14:textId="7333D3E4" w:rsidR="001E2274" w:rsidRDefault="00A92CE3" w:rsidP="00A92CE3">
      <w:pPr>
        <w:rPr>
          <w:b w:val="0"/>
          <w:bCs w:val="0"/>
          <w:caps/>
          <w:sz w:val="24"/>
          <w:szCs w:val="24"/>
          <w:rtl/>
        </w:rPr>
      </w:pPr>
      <w:r>
        <w:rPr>
          <w:rFonts w:hint="cs"/>
          <w:b w:val="0"/>
          <w:bCs w:val="0"/>
          <w:caps/>
          <w:sz w:val="24"/>
          <w:szCs w:val="24"/>
          <w:rtl/>
        </w:rPr>
        <w:t>בתת הקרקע</w:t>
      </w:r>
    </w:p>
    <w:p w14:paraId="06376FB0" w14:textId="77777777" w:rsidR="001E2274" w:rsidRDefault="001E2274" w:rsidP="00A92CE3">
      <w:pPr>
        <w:rPr>
          <w:b w:val="0"/>
          <w:bCs w:val="0"/>
          <w:caps/>
          <w:sz w:val="24"/>
          <w:szCs w:val="24"/>
          <w:rtl/>
        </w:rPr>
      </w:pPr>
    </w:p>
    <w:p w14:paraId="2478C8A7" w14:textId="77777777" w:rsidR="001E2274" w:rsidRDefault="003109B2" w:rsidP="00A92CE3">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70BFC47F" w14:textId="1F7D497B" w:rsidR="001E2274" w:rsidRDefault="00A92CE3" w:rsidP="00A92CE3">
      <w:pPr>
        <w:rPr>
          <w:b w:val="0"/>
          <w:bCs w:val="0"/>
          <w:caps/>
          <w:sz w:val="24"/>
          <w:szCs w:val="24"/>
          <w:rtl/>
        </w:rPr>
      </w:pPr>
      <w:r>
        <w:rPr>
          <w:rFonts w:hint="cs"/>
          <w:b w:val="0"/>
          <w:bCs w:val="0"/>
          <w:caps/>
          <w:sz w:val="24"/>
          <w:szCs w:val="24"/>
          <w:rtl/>
        </w:rPr>
        <w:t>הוא בתת הקרקע אנחנו לא אפשרנו את זה</w:t>
      </w:r>
    </w:p>
    <w:p w14:paraId="17C4769A" w14:textId="77777777" w:rsidR="001E2274" w:rsidRDefault="001E2274" w:rsidP="00A92CE3">
      <w:pPr>
        <w:rPr>
          <w:b w:val="0"/>
          <w:bCs w:val="0"/>
          <w:caps/>
          <w:sz w:val="24"/>
          <w:szCs w:val="24"/>
          <w:rtl/>
        </w:rPr>
      </w:pPr>
    </w:p>
    <w:p w14:paraId="1D82F632" w14:textId="77777777" w:rsidR="001E2274" w:rsidRDefault="000A5C33" w:rsidP="00A92CE3">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4E01DDB4" w14:textId="48B687C2" w:rsidR="001E2274" w:rsidRDefault="00A92CE3" w:rsidP="00A92CE3">
      <w:pPr>
        <w:rPr>
          <w:b w:val="0"/>
          <w:bCs w:val="0"/>
          <w:caps/>
          <w:sz w:val="24"/>
          <w:szCs w:val="24"/>
          <w:rtl/>
        </w:rPr>
      </w:pPr>
      <w:r>
        <w:rPr>
          <w:rFonts w:hint="cs"/>
          <w:b w:val="0"/>
          <w:bCs w:val="0"/>
          <w:caps/>
          <w:sz w:val="24"/>
          <w:szCs w:val="24"/>
          <w:rtl/>
        </w:rPr>
        <w:t>מה לא אפשרת?</w:t>
      </w:r>
      <w:r>
        <w:rPr>
          <w:b w:val="0"/>
          <w:bCs w:val="0"/>
          <w:caps/>
          <w:sz w:val="24"/>
          <w:szCs w:val="24"/>
        </w:rPr>
        <w:t xml:space="preserve"> </w:t>
      </w:r>
      <w:r>
        <w:rPr>
          <w:rFonts w:hint="cs"/>
          <w:b w:val="0"/>
          <w:bCs w:val="0"/>
          <w:caps/>
          <w:sz w:val="24"/>
          <w:szCs w:val="24"/>
          <w:rtl/>
        </w:rPr>
        <w:t>זה מה שאושר להם</w:t>
      </w:r>
    </w:p>
    <w:p w14:paraId="6706A63E" w14:textId="77777777" w:rsidR="001E2274" w:rsidRDefault="001E2274" w:rsidP="00A92CE3">
      <w:pPr>
        <w:rPr>
          <w:b w:val="0"/>
          <w:bCs w:val="0"/>
          <w:caps/>
          <w:sz w:val="24"/>
          <w:szCs w:val="24"/>
          <w:rtl/>
        </w:rPr>
      </w:pPr>
    </w:p>
    <w:p w14:paraId="568E541C" w14:textId="77777777" w:rsidR="001E2274" w:rsidRDefault="00FC27D6" w:rsidP="00A92CE3">
      <w:pPr>
        <w:rPr>
          <w:caps/>
          <w:sz w:val="24"/>
          <w:szCs w:val="24"/>
          <w:u w:val="single"/>
          <w:rtl/>
        </w:rPr>
      </w:pPr>
      <w:r w:rsidRPr="00FC27D6">
        <w:rPr>
          <w:rFonts w:hint="cs"/>
          <w:caps/>
          <w:sz w:val="24"/>
          <w:szCs w:val="24"/>
          <w:u w:val="single"/>
          <w:rtl/>
        </w:rPr>
        <w:t>מר ליאור רגב - נציג לשכת התכנון</w:t>
      </w:r>
      <w:r w:rsidR="001E2274">
        <w:rPr>
          <w:rFonts w:hint="cs"/>
          <w:caps/>
          <w:sz w:val="24"/>
          <w:szCs w:val="24"/>
          <w:u w:val="single"/>
          <w:rtl/>
        </w:rPr>
        <w:t>:</w:t>
      </w:r>
    </w:p>
    <w:p w14:paraId="359EEC3C" w14:textId="442B920A" w:rsidR="001E2274" w:rsidRDefault="00A92CE3" w:rsidP="00A92CE3">
      <w:pPr>
        <w:rPr>
          <w:b w:val="0"/>
          <w:bCs w:val="0"/>
          <w:caps/>
          <w:sz w:val="24"/>
          <w:szCs w:val="24"/>
          <w:rtl/>
        </w:rPr>
      </w:pPr>
      <w:r>
        <w:rPr>
          <w:rFonts w:hint="cs"/>
          <w:b w:val="0"/>
          <w:bCs w:val="0"/>
          <w:caps/>
          <w:sz w:val="24"/>
          <w:szCs w:val="24"/>
          <w:rtl/>
        </w:rPr>
        <w:t>זה המצב התקף</w:t>
      </w:r>
    </w:p>
    <w:p w14:paraId="0524907D" w14:textId="77777777" w:rsidR="001E2274" w:rsidRDefault="001E2274" w:rsidP="00A92CE3">
      <w:pPr>
        <w:rPr>
          <w:b w:val="0"/>
          <w:bCs w:val="0"/>
          <w:caps/>
          <w:sz w:val="24"/>
          <w:szCs w:val="24"/>
          <w:rtl/>
        </w:rPr>
      </w:pPr>
    </w:p>
    <w:p w14:paraId="30F5304B" w14:textId="77777777" w:rsidR="001E2274" w:rsidRDefault="003109B2" w:rsidP="00A92CE3">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4DD866CC" w14:textId="2D3DA524" w:rsidR="001E2274" w:rsidRDefault="00A92CE3" w:rsidP="00A92CE3">
      <w:pPr>
        <w:rPr>
          <w:b w:val="0"/>
          <w:bCs w:val="0"/>
          <w:caps/>
          <w:sz w:val="24"/>
          <w:szCs w:val="24"/>
          <w:rtl/>
        </w:rPr>
      </w:pPr>
      <w:r>
        <w:rPr>
          <w:rFonts w:hint="cs"/>
          <w:b w:val="0"/>
          <w:bCs w:val="0"/>
          <w:caps/>
          <w:sz w:val="24"/>
          <w:szCs w:val="24"/>
          <w:rtl/>
        </w:rPr>
        <w:t>לא אבל זו תבע חדשה תבע חדשה אתה קובע לך את התנאים</w:t>
      </w:r>
    </w:p>
    <w:p w14:paraId="66C7B777" w14:textId="77777777" w:rsidR="001E2274" w:rsidRDefault="001E2274" w:rsidP="00A92CE3">
      <w:pPr>
        <w:rPr>
          <w:b w:val="0"/>
          <w:bCs w:val="0"/>
          <w:caps/>
          <w:sz w:val="24"/>
          <w:szCs w:val="24"/>
          <w:rtl/>
        </w:rPr>
      </w:pPr>
    </w:p>
    <w:p w14:paraId="496CBCD7" w14:textId="77777777" w:rsidR="001E2274" w:rsidRDefault="00FC27D6" w:rsidP="00A92CE3">
      <w:pPr>
        <w:rPr>
          <w:caps/>
          <w:sz w:val="24"/>
          <w:szCs w:val="24"/>
          <w:u w:val="single"/>
          <w:rtl/>
        </w:rPr>
      </w:pPr>
      <w:r w:rsidRPr="00FC27D6">
        <w:rPr>
          <w:rFonts w:hint="cs"/>
          <w:caps/>
          <w:sz w:val="24"/>
          <w:szCs w:val="24"/>
          <w:u w:val="single"/>
          <w:rtl/>
        </w:rPr>
        <w:t>מר ליאור רגב - נציג לשכת התכנון</w:t>
      </w:r>
      <w:r w:rsidR="001E2274">
        <w:rPr>
          <w:rFonts w:hint="cs"/>
          <w:caps/>
          <w:sz w:val="24"/>
          <w:szCs w:val="24"/>
          <w:u w:val="single"/>
          <w:rtl/>
        </w:rPr>
        <w:t>:</w:t>
      </w:r>
    </w:p>
    <w:p w14:paraId="01AA90CC" w14:textId="494A7B65" w:rsidR="001E2274" w:rsidRDefault="00A92CE3" w:rsidP="00A92CE3">
      <w:pPr>
        <w:rPr>
          <w:b w:val="0"/>
          <w:bCs w:val="0"/>
          <w:caps/>
          <w:sz w:val="24"/>
          <w:szCs w:val="24"/>
          <w:rtl/>
        </w:rPr>
      </w:pPr>
      <w:r>
        <w:rPr>
          <w:rFonts w:hint="cs"/>
          <w:b w:val="0"/>
          <w:bCs w:val="0"/>
          <w:caps/>
          <w:sz w:val="24"/>
          <w:szCs w:val="24"/>
          <w:rtl/>
        </w:rPr>
        <w:t>אז הם לא יכולים</w:t>
      </w:r>
    </w:p>
    <w:p w14:paraId="16D648F1" w14:textId="77777777" w:rsidR="001E2274" w:rsidRDefault="001E2274" w:rsidP="00A92CE3">
      <w:pPr>
        <w:rPr>
          <w:b w:val="0"/>
          <w:bCs w:val="0"/>
          <w:caps/>
          <w:sz w:val="24"/>
          <w:szCs w:val="24"/>
          <w:rtl/>
        </w:rPr>
      </w:pPr>
    </w:p>
    <w:p w14:paraId="5ACC2F66" w14:textId="77777777" w:rsidR="001E2274" w:rsidRDefault="000A5C33" w:rsidP="00A92CE3">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37C846A2" w14:textId="6B955434" w:rsidR="001E2274" w:rsidRDefault="00A92CE3" w:rsidP="00A92CE3">
      <w:pPr>
        <w:rPr>
          <w:b w:val="0"/>
          <w:bCs w:val="0"/>
          <w:caps/>
          <w:sz w:val="24"/>
          <w:szCs w:val="24"/>
          <w:rtl/>
        </w:rPr>
      </w:pPr>
      <w:r>
        <w:rPr>
          <w:rFonts w:hint="cs"/>
          <w:b w:val="0"/>
          <w:bCs w:val="0"/>
          <w:caps/>
          <w:sz w:val="24"/>
          <w:szCs w:val="24"/>
          <w:rtl/>
        </w:rPr>
        <w:t xml:space="preserve">אבל את הנה מיכה מציע לחזור לתבע המקורית </w:t>
      </w:r>
    </w:p>
    <w:p w14:paraId="35B910EE" w14:textId="77777777" w:rsidR="001E2274" w:rsidRDefault="001E2274" w:rsidP="00A92CE3">
      <w:pPr>
        <w:rPr>
          <w:b w:val="0"/>
          <w:bCs w:val="0"/>
          <w:caps/>
          <w:sz w:val="24"/>
          <w:szCs w:val="24"/>
          <w:rtl/>
        </w:rPr>
      </w:pPr>
    </w:p>
    <w:p w14:paraId="3B3266F8" w14:textId="77777777" w:rsidR="001E2274" w:rsidRDefault="003109B2" w:rsidP="00A92CE3">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2CEF6DA5" w14:textId="66433418" w:rsidR="001E2274" w:rsidRDefault="00A92CE3" w:rsidP="00A92CE3">
      <w:pPr>
        <w:rPr>
          <w:b w:val="0"/>
          <w:bCs w:val="0"/>
          <w:caps/>
          <w:sz w:val="24"/>
          <w:szCs w:val="24"/>
          <w:rtl/>
        </w:rPr>
      </w:pPr>
      <w:r>
        <w:rPr>
          <w:rFonts w:hint="cs"/>
          <w:b w:val="0"/>
          <w:bCs w:val="0"/>
          <w:caps/>
          <w:sz w:val="24"/>
          <w:szCs w:val="24"/>
          <w:rtl/>
        </w:rPr>
        <w:t>לא, כאן אתה בתבע המקורית</w:t>
      </w:r>
    </w:p>
    <w:p w14:paraId="17CB49F6" w14:textId="77777777" w:rsidR="001E2274" w:rsidRDefault="001E2274" w:rsidP="00A92CE3">
      <w:pPr>
        <w:rPr>
          <w:b w:val="0"/>
          <w:bCs w:val="0"/>
          <w:caps/>
          <w:sz w:val="24"/>
          <w:szCs w:val="24"/>
          <w:rtl/>
        </w:rPr>
      </w:pPr>
    </w:p>
    <w:p w14:paraId="302FAC35" w14:textId="77777777" w:rsidR="001E2274" w:rsidRDefault="000A5C33" w:rsidP="00A92CE3">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6F18C3E7" w14:textId="17A5014D" w:rsidR="001E2274" w:rsidRDefault="00A92CE3" w:rsidP="00A92CE3">
      <w:pPr>
        <w:rPr>
          <w:b w:val="0"/>
          <w:bCs w:val="0"/>
          <w:caps/>
          <w:sz w:val="24"/>
          <w:szCs w:val="24"/>
          <w:rtl/>
        </w:rPr>
      </w:pPr>
      <w:r>
        <w:rPr>
          <w:rFonts w:hint="cs"/>
          <w:b w:val="0"/>
          <w:bCs w:val="0"/>
          <w:caps/>
          <w:sz w:val="24"/>
          <w:szCs w:val="24"/>
          <w:rtl/>
        </w:rPr>
        <w:t>חברים יש פה יש פה חפירה</w:t>
      </w:r>
    </w:p>
    <w:p w14:paraId="6CE1317D" w14:textId="77777777" w:rsidR="001E2274" w:rsidRDefault="001E2274" w:rsidP="00A92CE3">
      <w:pPr>
        <w:rPr>
          <w:b w:val="0"/>
          <w:bCs w:val="0"/>
          <w:caps/>
          <w:sz w:val="24"/>
          <w:szCs w:val="24"/>
          <w:rtl/>
        </w:rPr>
      </w:pPr>
    </w:p>
    <w:p w14:paraId="6238C041" w14:textId="77777777" w:rsidR="001E2274" w:rsidRDefault="003109B2" w:rsidP="00A92CE3">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71D61400" w14:textId="2FEE40CD" w:rsidR="001E2274" w:rsidRDefault="00A92CE3" w:rsidP="00A92CE3">
      <w:pPr>
        <w:rPr>
          <w:b w:val="0"/>
          <w:bCs w:val="0"/>
          <w:caps/>
          <w:sz w:val="24"/>
          <w:szCs w:val="24"/>
          <w:rtl/>
        </w:rPr>
      </w:pPr>
      <w:r>
        <w:rPr>
          <w:rFonts w:hint="cs"/>
          <w:b w:val="0"/>
          <w:bCs w:val="0"/>
          <w:caps/>
          <w:sz w:val="24"/>
          <w:szCs w:val="24"/>
          <w:rtl/>
        </w:rPr>
        <w:t>בתבע המקורית</w:t>
      </w:r>
    </w:p>
    <w:p w14:paraId="1634816C" w14:textId="77777777" w:rsidR="001E2274" w:rsidRDefault="001E2274" w:rsidP="00A92CE3">
      <w:pPr>
        <w:rPr>
          <w:b w:val="0"/>
          <w:bCs w:val="0"/>
          <w:caps/>
          <w:sz w:val="24"/>
          <w:szCs w:val="24"/>
          <w:rtl/>
        </w:rPr>
      </w:pPr>
    </w:p>
    <w:p w14:paraId="111D0E0A" w14:textId="77777777" w:rsidR="001E2274" w:rsidRDefault="000A5C33" w:rsidP="00A92CE3">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2FD4E01D" w14:textId="363457E7" w:rsidR="001E2274" w:rsidRDefault="00A92CE3" w:rsidP="00A92CE3">
      <w:pPr>
        <w:rPr>
          <w:b w:val="0"/>
          <w:bCs w:val="0"/>
          <w:caps/>
          <w:sz w:val="24"/>
          <w:szCs w:val="24"/>
          <w:rtl/>
        </w:rPr>
      </w:pPr>
      <w:r>
        <w:rPr>
          <w:rFonts w:hint="cs"/>
          <w:b w:val="0"/>
          <w:bCs w:val="0"/>
          <w:caps/>
          <w:sz w:val="24"/>
          <w:szCs w:val="24"/>
          <w:rtl/>
        </w:rPr>
        <w:t xml:space="preserve">הם באים לחפור לך בתוך הנחל מרתפים זה באמת זה </w:t>
      </w:r>
    </w:p>
    <w:p w14:paraId="7755CD32" w14:textId="77777777" w:rsidR="001E2274" w:rsidRDefault="001E2274" w:rsidP="00A92CE3">
      <w:pPr>
        <w:rPr>
          <w:b w:val="0"/>
          <w:bCs w:val="0"/>
          <w:caps/>
          <w:sz w:val="24"/>
          <w:szCs w:val="24"/>
          <w:rtl/>
        </w:rPr>
      </w:pPr>
    </w:p>
    <w:p w14:paraId="61EB7215" w14:textId="77777777" w:rsidR="001E2274" w:rsidRDefault="00D17364" w:rsidP="00A92CE3">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51515AE1" w14:textId="22B0564C" w:rsidR="001E2274" w:rsidRDefault="00A92CE3" w:rsidP="00A92CE3">
      <w:pPr>
        <w:rPr>
          <w:b w:val="0"/>
          <w:bCs w:val="0"/>
          <w:caps/>
          <w:sz w:val="24"/>
          <w:szCs w:val="24"/>
          <w:rtl/>
        </w:rPr>
      </w:pPr>
      <w:r>
        <w:rPr>
          <w:rFonts w:hint="cs"/>
          <w:b w:val="0"/>
          <w:bCs w:val="0"/>
          <w:caps/>
          <w:sz w:val="24"/>
          <w:szCs w:val="24"/>
          <w:rtl/>
        </w:rPr>
        <w:t xml:space="preserve">לא לא יהיה מה פתאום </w:t>
      </w:r>
    </w:p>
    <w:p w14:paraId="31ADE383" w14:textId="77777777" w:rsidR="001E2274" w:rsidRDefault="001E2274" w:rsidP="00A92CE3">
      <w:pPr>
        <w:rPr>
          <w:b w:val="0"/>
          <w:bCs w:val="0"/>
          <w:caps/>
          <w:sz w:val="24"/>
          <w:szCs w:val="24"/>
          <w:rtl/>
        </w:rPr>
      </w:pPr>
    </w:p>
    <w:p w14:paraId="1347ACD6" w14:textId="77777777" w:rsidR="001E2274" w:rsidRDefault="003109B2" w:rsidP="00A92CE3">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1E9A1402" w14:textId="20846C9E" w:rsidR="001E2274" w:rsidRDefault="00A92CE3" w:rsidP="00A92CE3">
      <w:pPr>
        <w:rPr>
          <w:b w:val="0"/>
          <w:bCs w:val="0"/>
          <w:caps/>
          <w:sz w:val="24"/>
          <w:szCs w:val="24"/>
          <w:rtl/>
        </w:rPr>
      </w:pPr>
      <w:r>
        <w:rPr>
          <w:rFonts w:hint="cs"/>
          <w:b w:val="0"/>
          <w:bCs w:val="0"/>
          <w:caps/>
          <w:sz w:val="24"/>
          <w:szCs w:val="24"/>
          <w:rtl/>
        </w:rPr>
        <w:t xml:space="preserve">לא, </w:t>
      </w:r>
    </w:p>
    <w:p w14:paraId="76FDE53D" w14:textId="77777777" w:rsidR="001E2274" w:rsidRDefault="001E2274" w:rsidP="00A92CE3">
      <w:pPr>
        <w:rPr>
          <w:b w:val="0"/>
          <w:bCs w:val="0"/>
          <w:caps/>
          <w:sz w:val="24"/>
          <w:szCs w:val="24"/>
          <w:rtl/>
        </w:rPr>
      </w:pPr>
    </w:p>
    <w:p w14:paraId="03963377" w14:textId="77777777" w:rsidR="001E2274" w:rsidRDefault="000A5C33" w:rsidP="00A92CE3">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7BB94263" w14:textId="3FBE5380" w:rsidR="001E2274" w:rsidRDefault="00A92CE3" w:rsidP="00A92CE3">
      <w:pPr>
        <w:rPr>
          <w:b w:val="0"/>
          <w:bCs w:val="0"/>
          <w:caps/>
          <w:sz w:val="24"/>
          <w:szCs w:val="24"/>
          <w:rtl/>
        </w:rPr>
      </w:pPr>
      <w:r>
        <w:rPr>
          <w:rFonts w:hint="cs"/>
          <w:b w:val="0"/>
          <w:bCs w:val="0"/>
          <w:caps/>
          <w:sz w:val="24"/>
          <w:szCs w:val="24"/>
          <w:rtl/>
        </w:rPr>
        <w:t>מאיפה יעשו את המרתפים שלהם?</w:t>
      </w:r>
    </w:p>
    <w:p w14:paraId="05504E66" w14:textId="77777777" w:rsidR="001E2274" w:rsidRDefault="001E2274" w:rsidP="00A92CE3">
      <w:pPr>
        <w:rPr>
          <w:b w:val="0"/>
          <w:bCs w:val="0"/>
          <w:caps/>
          <w:sz w:val="24"/>
          <w:szCs w:val="24"/>
          <w:rtl/>
        </w:rPr>
      </w:pPr>
    </w:p>
    <w:p w14:paraId="3DBCB32B" w14:textId="77777777" w:rsidR="001E2274" w:rsidRDefault="003109B2" w:rsidP="00A92CE3">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73412F87" w14:textId="3441072A" w:rsidR="001E2274" w:rsidRDefault="00A92CE3" w:rsidP="00A92CE3">
      <w:pPr>
        <w:rPr>
          <w:b w:val="0"/>
          <w:bCs w:val="0"/>
          <w:caps/>
          <w:sz w:val="24"/>
          <w:szCs w:val="24"/>
          <w:rtl/>
        </w:rPr>
      </w:pPr>
      <w:r>
        <w:rPr>
          <w:rFonts w:hint="cs"/>
          <w:b w:val="0"/>
          <w:bCs w:val="0"/>
          <w:caps/>
          <w:sz w:val="24"/>
          <w:szCs w:val="24"/>
          <w:rtl/>
        </w:rPr>
        <w:t>אבל בתבע</w:t>
      </w:r>
    </w:p>
    <w:p w14:paraId="74DC4EA2" w14:textId="77777777" w:rsidR="001E2274" w:rsidRDefault="001E2274" w:rsidP="00A92CE3">
      <w:pPr>
        <w:rPr>
          <w:b w:val="0"/>
          <w:bCs w:val="0"/>
          <w:caps/>
          <w:sz w:val="24"/>
          <w:szCs w:val="24"/>
          <w:rtl/>
        </w:rPr>
      </w:pPr>
    </w:p>
    <w:p w14:paraId="25EB3B06" w14:textId="77777777" w:rsidR="001E2274" w:rsidRDefault="000A5C33" w:rsidP="00A92CE3">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6DD1E21F" w14:textId="0B325B74" w:rsidR="001E2274" w:rsidRDefault="00A92CE3" w:rsidP="00A92CE3">
      <w:pPr>
        <w:rPr>
          <w:b w:val="0"/>
          <w:bCs w:val="0"/>
          <w:caps/>
          <w:sz w:val="24"/>
          <w:szCs w:val="24"/>
          <w:rtl/>
        </w:rPr>
      </w:pPr>
      <w:r>
        <w:rPr>
          <w:rFonts w:hint="cs"/>
          <w:b w:val="0"/>
          <w:bCs w:val="0"/>
          <w:caps/>
          <w:sz w:val="24"/>
          <w:szCs w:val="24"/>
          <w:rtl/>
        </w:rPr>
        <w:t>במרחק של חמש מטר מהנחל?</w:t>
      </w:r>
    </w:p>
    <w:p w14:paraId="42C183CE" w14:textId="77777777" w:rsidR="001E2274" w:rsidRDefault="001E2274" w:rsidP="00A92CE3">
      <w:pPr>
        <w:rPr>
          <w:b w:val="0"/>
          <w:bCs w:val="0"/>
          <w:caps/>
          <w:sz w:val="24"/>
          <w:szCs w:val="24"/>
          <w:rtl/>
        </w:rPr>
      </w:pPr>
    </w:p>
    <w:p w14:paraId="699CA03C" w14:textId="77777777" w:rsidR="001E2274" w:rsidRDefault="003109B2" w:rsidP="00A92CE3">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4DB0FCAC" w14:textId="4C440C67" w:rsidR="001E2274" w:rsidRDefault="00A92CE3" w:rsidP="00A92CE3">
      <w:pPr>
        <w:rPr>
          <w:b w:val="0"/>
          <w:bCs w:val="0"/>
          <w:caps/>
          <w:sz w:val="24"/>
          <w:szCs w:val="24"/>
          <w:rtl/>
        </w:rPr>
      </w:pPr>
      <w:r>
        <w:rPr>
          <w:rFonts w:hint="cs"/>
          <w:b w:val="0"/>
          <w:bCs w:val="0"/>
          <w:caps/>
          <w:sz w:val="24"/>
          <w:szCs w:val="24"/>
          <w:rtl/>
        </w:rPr>
        <w:t>אז לכן התוכנית לא ישימה</w:t>
      </w:r>
    </w:p>
    <w:p w14:paraId="14EA3F7E" w14:textId="77777777" w:rsidR="001E2274" w:rsidRDefault="001E2274" w:rsidP="00A92CE3">
      <w:pPr>
        <w:rPr>
          <w:b w:val="0"/>
          <w:bCs w:val="0"/>
          <w:caps/>
          <w:sz w:val="24"/>
          <w:szCs w:val="24"/>
          <w:rtl/>
        </w:rPr>
      </w:pPr>
    </w:p>
    <w:p w14:paraId="21A45106" w14:textId="77777777" w:rsidR="001E2274" w:rsidRDefault="000A5C33" w:rsidP="00A92CE3">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54246612" w14:textId="38BC0F50" w:rsidR="001E2274" w:rsidRDefault="00A92CE3" w:rsidP="00A92CE3">
      <w:pPr>
        <w:rPr>
          <w:b w:val="0"/>
          <w:bCs w:val="0"/>
          <w:caps/>
          <w:sz w:val="24"/>
          <w:szCs w:val="24"/>
          <w:rtl/>
        </w:rPr>
      </w:pPr>
      <w:r>
        <w:rPr>
          <w:rFonts w:hint="cs"/>
          <w:b w:val="0"/>
          <w:bCs w:val="0"/>
          <w:caps/>
          <w:sz w:val="24"/>
          <w:szCs w:val="24"/>
          <w:rtl/>
        </w:rPr>
        <w:t xml:space="preserve">על הנחל </w:t>
      </w:r>
    </w:p>
    <w:p w14:paraId="79928D73" w14:textId="77777777" w:rsidR="001E2274" w:rsidRDefault="001E2274" w:rsidP="00A92CE3">
      <w:pPr>
        <w:rPr>
          <w:b w:val="0"/>
          <w:bCs w:val="0"/>
          <w:caps/>
          <w:sz w:val="24"/>
          <w:szCs w:val="24"/>
          <w:rtl/>
        </w:rPr>
      </w:pPr>
    </w:p>
    <w:p w14:paraId="1CDC69DC" w14:textId="77777777" w:rsidR="001E2274" w:rsidRDefault="003361D4" w:rsidP="00A92CE3">
      <w:pPr>
        <w:rPr>
          <w:caps/>
          <w:sz w:val="24"/>
          <w:szCs w:val="24"/>
          <w:u w:val="single"/>
          <w:rtl/>
        </w:rPr>
      </w:pPr>
      <w:r w:rsidRPr="003361D4">
        <w:rPr>
          <w:rFonts w:hint="cs"/>
          <w:caps/>
          <w:sz w:val="24"/>
          <w:szCs w:val="24"/>
          <w:u w:val="single"/>
          <w:rtl/>
        </w:rPr>
        <w:t>עורך דין ניצן בן ארויה - יועץ משפטי לוועדה המחוזית</w:t>
      </w:r>
      <w:r w:rsidR="001E2274">
        <w:rPr>
          <w:rFonts w:hint="cs"/>
          <w:caps/>
          <w:sz w:val="24"/>
          <w:szCs w:val="24"/>
          <w:u w:val="single"/>
          <w:rtl/>
        </w:rPr>
        <w:t>:</w:t>
      </w:r>
    </w:p>
    <w:p w14:paraId="33DA7791" w14:textId="37C5084E" w:rsidR="001E2274" w:rsidRDefault="00A92CE3" w:rsidP="00A92CE3">
      <w:pPr>
        <w:rPr>
          <w:b w:val="0"/>
          <w:bCs w:val="0"/>
          <w:caps/>
          <w:sz w:val="24"/>
          <w:szCs w:val="24"/>
          <w:rtl/>
        </w:rPr>
      </w:pPr>
      <w:r>
        <w:rPr>
          <w:rFonts w:hint="cs"/>
          <w:b w:val="0"/>
          <w:bCs w:val="0"/>
          <w:caps/>
          <w:sz w:val="24"/>
          <w:szCs w:val="24"/>
          <w:rtl/>
        </w:rPr>
        <w:t>... נחל משנה אני לא יודע בסוף אתה יודע יש הוראות התמא פה זה לא</w:t>
      </w:r>
      <w:r w:rsidR="000F703D">
        <w:rPr>
          <w:rFonts w:hint="cs"/>
          <w:b w:val="0"/>
          <w:bCs w:val="0"/>
          <w:caps/>
          <w:sz w:val="24"/>
          <w:szCs w:val="24"/>
          <w:rtl/>
        </w:rPr>
        <w:t xml:space="preserve"> </w:t>
      </w:r>
      <w:r>
        <w:rPr>
          <w:rFonts w:hint="cs"/>
          <w:b w:val="0"/>
          <w:bCs w:val="0"/>
          <w:caps/>
          <w:sz w:val="24"/>
          <w:szCs w:val="24"/>
          <w:rtl/>
        </w:rPr>
        <w:t xml:space="preserve">... </w:t>
      </w:r>
    </w:p>
    <w:p w14:paraId="06497C54" w14:textId="77777777" w:rsidR="001E2274" w:rsidRDefault="001E2274" w:rsidP="00A92CE3">
      <w:pPr>
        <w:rPr>
          <w:b w:val="0"/>
          <w:bCs w:val="0"/>
          <w:caps/>
          <w:sz w:val="24"/>
          <w:szCs w:val="24"/>
          <w:rtl/>
        </w:rPr>
      </w:pPr>
    </w:p>
    <w:p w14:paraId="7F408157" w14:textId="77777777" w:rsidR="001E2274" w:rsidRDefault="003109B2" w:rsidP="00A92CE3">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2B1F35B2" w14:textId="4ED5E860" w:rsidR="001E2274" w:rsidRDefault="00A92CE3" w:rsidP="00A92CE3">
      <w:pPr>
        <w:rPr>
          <w:b w:val="0"/>
          <w:bCs w:val="0"/>
          <w:caps/>
          <w:sz w:val="24"/>
          <w:szCs w:val="24"/>
          <w:rtl/>
        </w:rPr>
      </w:pPr>
      <w:r>
        <w:rPr>
          <w:rFonts w:hint="cs"/>
          <w:b w:val="0"/>
          <w:bCs w:val="0"/>
          <w:caps/>
          <w:sz w:val="24"/>
          <w:szCs w:val="24"/>
          <w:rtl/>
        </w:rPr>
        <w:t>אתה מעבר לקו הכחול אם אתה תבע חדשה</w:t>
      </w:r>
    </w:p>
    <w:p w14:paraId="4C334642" w14:textId="77777777" w:rsidR="001E2274" w:rsidRDefault="001E2274" w:rsidP="00A92CE3">
      <w:pPr>
        <w:rPr>
          <w:b w:val="0"/>
          <w:bCs w:val="0"/>
          <w:caps/>
          <w:sz w:val="24"/>
          <w:szCs w:val="24"/>
          <w:rtl/>
        </w:rPr>
      </w:pPr>
    </w:p>
    <w:p w14:paraId="16A03E8E" w14:textId="77777777" w:rsidR="001E2274" w:rsidRDefault="00D17364" w:rsidP="00A92CE3">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3115733F" w14:textId="68AED7F8" w:rsidR="001E2274" w:rsidRDefault="00A92CE3" w:rsidP="00A92CE3">
      <w:pPr>
        <w:rPr>
          <w:b w:val="0"/>
          <w:bCs w:val="0"/>
          <w:caps/>
          <w:sz w:val="24"/>
          <w:szCs w:val="24"/>
          <w:rtl/>
        </w:rPr>
      </w:pPr>
      <w:r>
        <w:rPr>
          <w:rFonts w:hint="cs"/>
          <w:b w:val="0"/>
          <w:bCs w:val="0"/>
          <w:caps/>
          <w:sz w:val="24"/>
          <w:szCs w:val="24"/>
          <w:rtl/>
        </w:rPr>
        <w:t>בואו בואו בואו בואו לא</w:t>
      </w:r>
      <w:r w:rsidR="000F703D">
        <w:rPr>
          <w:rFonts w:hint="cs"/>
          <w:b w:val="0"/>
          <w:bCs w:val="0"/>
          <w:caps/>
          <w:sz w:val="24"/>
          <w:szCs w:val="24"/>
          <w:rtl/>
        </w:rPr>
        <w:t xml:space="preserve"> </w:t>
      </w:r>
      <w:r>
        <w:rPr>
          <w:rFonts w:hint="cs"/>
          <w:b w:val="0"/>
          <w:bCs w:val="0"/>
          <w:caps/>
          <w:sz w:val="24"/>
          <w:szCs w:val="24"/>
          <w:rtl/>
        </w:rPr>
        <w:t xml:space="preserve">... </w:t>
      </w:r>
    </w:p>
    <w:p w14:paraId="661B1E1A" w14:textId="77777777" w:rsidR="001E2274" w:rsidRDefault="001E2274" w:rsidP="00A92CE3">
      <w:pPr>
        <w:rPr>
          <w:b w:val="0"/>
          <w:bCs w:val="0"/>
          <w:caps/>
          <w:sz w:val="24"/>
          <w:szCs w:val="24"/>
          <w:rtl/>
        </w:rPr>
      </w:pPr>
    </w:p>
    <w:p w14:paraId="57C6D763" w14:textId="77777777" w:rsidR="001E2274" w:rsidRDefault="003109B2" w:rsidP="00A92CE3">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4D06369D" w14:textId="1C8C91EC" w:rsidR="001E2274" w:rsidRDefault="00A92CE3" w:rsidP="00A92CE3">
      <w:pPr>
        <w:rPr>
          <w:b w:val="0"/>
          <w:bCs w:val="0"/>
          <w:caps/>
          <w:sz w:val="24"/>
          <w:szCs w:val="24"/>
          <w:rtl/>
        </w:rPr>
      </w:pPr>
      <w:r>
        <w:rPr>
          <w:rFonts w:hint="cs"/>
          <w:b w:val="0"/>
          <w:bCs w:val="0"/>
          <w:caps/>
          <w:sz w:val="24"/>
          <w:szCs w:val="24"/>
          <w:rtl/>
        </w:rPr>
        <w:t xml:space="preserve">התוכנית הזו יותר טובה </w:t>
      </w:r>
    </w:p>
    <w:p w14:paraId="395EBA44" w14:textId="77777777" w:rsidR="001E2274" w:rsidRDefault="001E2274" w:rsidP="00A92CE3">
      <w:pPr>
        <w:rPr>
          <w:b w:val="0"/>
          <w:bCs w:val="0"/>
          <w:caps/>
          <w:sz w:val="24"/>
          <w:szCs w:val="24"/>
          <w:rtl/>
        </w:rPr>
      </w:pPr>
    </w:p>
    <w:p w14:paraId="3002BE89" w14:textId="77777777" w:rsidR="001E2274" w:rsidRDefault="00D17364" w:rsidP="00A92CE3">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69EA2140" w14:textId="0241C3D7" w:rsidR="001E2274" w:rsidRDefault="00A92CE3" w:rsidP="00A92CE3">
      <w:pPr>
        <w:rPr>
          <w:b w:val="0"/>
          <w:bCs w:val="0"/>
          <w:caps/>
          <w:sz w:val="24"/>
          <w:szCs w:val="24"/>
          <w:rtl/>
        </w:rPr>
      </w:pPr>
      <w:r>
        <w:rPr>
          <w:rFonts w:hint="cs"/>
          <w:b w:val="0"/>
          <w:bCs w:val="0"/>
          <w:caps/>
          <w:sz w:val="24"/>
          <w:szCs w:val="24"/>
          <w:rtl/>
        </w:rPr>
        <w:t xml:space="preserve">... שתכף זה הירקון או שזה נחל אלכסנדר </w:t>
      </w:r>
    </w:p>
    <w:p w14:paraId="021C8EFC" w14:textId="77777777" w:rsidR="001E2274" w:rsidRDefault="001E2274" w:rsidP="00A92CE3">
      <w:pPr>
        <w:rPr>
          <w:b w:val="0"/>
          <w:bCs w:val="0"/>
          <w:caps/>
          <w:sz w:val="24"/>
          <w:szCs w:val="24"/>
          <w:rtl/>
        </w:rPr>
      </w:pPr>
    </w:p>
    <w:p w14:paraId="64F815C4" w14:textId="77777777" w:rsidR="001E2274" w:rsidRDefault="003109B2" w:rsidP="00A92CE3">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6615451E" w14:textId="745466C9" w:rsidR="001E2274" w:rsidRDefault="00A92CE3" w:rsidP="00A92CE3">
      <w:pPr>
        <w:rPr>
          <w:b w:val="0"/>
          <w:bCs w:val="0"/>
          <w:caps/>
          <w:sz w:val="24"/>
          <w:szCs w:val="24"/>
          <w:rtl/>
        </w:rPr>
      </w:pPr>
      <w:r>
        <w:rPr>
          <w:rFonts w:hint="cs"/>
          <w:b w:val="0"/>
          <w:bCs w:val="0"/>
          <w:caps/>
          <w:sz w:val="24"/>
          <w:szCs w:val="24"/>
          <w:rtl/>
        </w:rPr>
        <w:t xml:space="preserve">רגע רגע </w:t>
      </w:r>
    </w:p>
    <w:p w14:paraId="1CA60994" w14:textId="77777777" w:rsidR="001E2274" w:rsidRDefault="001E2274" w:rsidP="00A92CE3">
      <w:pPr>
        <w:rPr>
          <w:b w:val="0"/>
          <w:bCs w:val="0"/>
          <w:caps/>
          <w:sz w:val="24"/>
          <w:szCs w:val="24"/>
          <w:rtl/>
        </w:rPr>
      </w:pPr>
    </w:p>
    <w:p w14:paraId="5C886B97" w14:textId="77777777" w:rsidR="001E2274" w:rsidRDefault="00FC27D6" w:rsidP="00A92CE3">
      <w:pPr>
        <w:rPr>
          <w:caps/>
          <w:sz w:val="24"/>
          <w:szCs w:val="24"/>
          <w:u w:val="single"/>
          <w:rtl/>
        </w:rPr>
      </w:pPr>
      <w:r w:rsidRPr="00FC27D6">
        <w:rPr>
          <w:rFonts w:hint="cs"/>
          <w:caps/>
          <w:sz w:val="24"/>
          <w:szCs w:val="24"/>
          <w:u w:val="single"/>
          <w:rtl/>
        </w:rPr>
        <w:t>מר ליאור רגב - נציג לשכת התכנון</w:t>
      </w:r>
      <w:r w:rsidR="001E2274">
        <w:rPr>
          <w:rFonts w:hint="cs"/>
          <w:caps/>
          <w:sz w:val="24"/>
          <w:szCs w:val="24"/>
          <w:u w:val="single"/>
          <w:rtl/>
        </w:rPr>
        <w:t>:</w:t>
      </w:r>
    </w:p>
    <w:p w14:paraId="3E1BFB04" w14:textId="1C67FE03" w:rsidR="001E2274" w:rsidRDefault="00A92CE3" w:rsidP="00A92CE3">
      <w:pPr>
        <w:rPr>
          <w:b w:val="0"/>
          <w:bCs w:val="0"/>
          <w:caps/>
          <w:sz w:val="24"/>
          <w:szCs w:val="24"/>
          <w:rtl/>
        </w:rPr>
      </w:pPr>
      <w:r>
        <w:rPr>
          <w:rFonts w:hint="cs"/>
          <w:b w:val="0"/>
          <w:bCs w:val="0"/>
          <w:caps/>
          <w:sz w:val="24"/>
          <w:szCs w:val="24"/>
          <w:rtl/>
        </w:rPr>
        <w:t>זו?</w:t>
      </w:r>
    </w:p>
    <w:p w14:paraId="28CA36CE" w14:textId="77777777" w:rsidR="001E2274" w:rsidRDefault="001E2274" w:rsidP="00A92CE3">
      <w:pPr>
        <w:rPr>
          <w:b w:val="0"/>
          <w:bCs w:val="0"/>
          <w:caps/>
          <w:sz w:val="24"/>
          <w:szCs w:val="24"/>
          <w:rtl/>
        </w:rPr>
      </w:pPr>
    </w:p>
    <w:p w14:paraId="70B47724" w14:textId="77777777" w:rsidR="001E2274" w:rsidRDefault="003109B2" w:rsidP="00A92CE3">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7A1EFE2D" w14:textId="78946A07" w:rsidR="001E2274" w:rsidRDefault="00A92CE3" w:rsidP="00A92CE3">
      <w:pPr>
        <w:rPr>
          <w:b w:val="0"/>
          <w:bCs w:val="0"/>
          <w:caps/>
          <w:sz w:val="24"/>
          <w:szCs w:val="24"/>
          <w:rtl/>
        </w:rPr>
      </w:pPr>
      <w:r>
        <w:rPr>
          <w:rFonts w:hint="cs"/>
          <w:b w:val="0"/>
          <w:bCs w:val="0"/>
          <w:caps/>
          <w:sz w:val="24"/>
          <w:szCs w:val="24"/>
          <w:rtl/>
        </w:rPr>
        <w:t>כן יותר טובה</w:t>
      </w:r>
    </w:p>
    <w:p w14:paraId="70A5449D" w14:textId="77777777" w:rsidR="001E2274" w:rsidRDefault="001E2274" w:rsidP="00A92CE3">
      <w:pPr>
        <w:rPr>
          <w:b w:val="0"/>
          <w:bCs w:val="0"/>
          <w:caps/>
          <w:sz w:val="24"/>
          <w:szCs w:val="24"/>
          <w:rtl/>
        </w:rPr>
      </w:pPr>
    </w:p>
    <w:p w14:paraId="2BD8585B" w14:textId="77777777" w:rsidR="001E2274" w:rsidRDefault="00FC27D6" w:rsidP="00A92CE3">
      <w:pPr>
        <w:rPr>
          <w:caps/>
          <w:sz w:val="24"/>
          <w:szCs w:val="24"/>
          <w:u w:val="single"/>
          <w:rtl/>
        </w:rPr>
      </w:pPr>
      <w:r w:rsidRPr="00FC27D6">
        <w:rPr>
          <w:rFonts w:hint="cs"/>
          <w:caps/>
          <w:sz w:val="24"/>
          <w:szCs w:val="24"/>
          <w:u w:val="single"/>
          <w:rtl/>
        </w:rPr>
        <w:t>מר ליאור רגב - נציג לשכת התכנון</w:t>
      </w:r>
      <w:r w:rsidR="001E2274">
        <w:rPr>
          <w:rFonts w:hint="cs"/>
          <w:caps/>
          <w:sz w:val="24"/>
          <w:szCs w:val="24"/>
          <w:u w:val="single"/>
          <w:rtl/>
        </w:rPr>
        <w:t>:</w:t>
      </w:r>
    </w:p>
    <w:p w14:paraId="745A98D0" w14:textId="564B8FCC" w:rsidR="001E2274" w:rsidRDefault="00A92CE3" w:rsidP="00A92CE3">
      <w:pPr>
        <w:rPr>
          <w:b w:val="0"/>
          <w:bCs w:val="0"/>
          <w:caps/>
          <w:sz w:val="24"/>
          <w:szCs w:val="24"/>
          <w:rtl/>
        </w:rPr>
      </w:pPr>
      <w:r>
        <w:rPr>
          <w:rFonts w:hint="cs"/>
          <w:b w:val="0"/>
          <w:bCs w:val="0"/>
          <w:caps/>
          <w:sz w:val="24"/>
          <w:szCs w:val="24"/>
          <w:rtl/>
        </w:rPr>
        <w:t>לא אז הסיפור של</w:t>
      </w:r>
    </w:p>
    <w:p w14:paraId="0F463BB1" w14:textId="77777777" w:rsidR="001E2274" w:rsidRDefault="001E2274" w:rsidP="00A92CE3">
      <w:pPr>
        <w:rPr>
          <w:b w:val="0"/>
          <w:bCs w:val="0"/>
          <w:caps/>
          <w:sz w:val="24"/>
          <w:szCs w:val="24"/>
          <w:rtl/>
        </w:rPr>
      </w:pPr>
    </w:p>
    <w:p w14:paraId="2EE91A4A" w14:textId="77777777" w:rsidR="001E2274" w:rsidRDefault="003109B2" w:rsidP="00A92CE3">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0F1198EA" w14:textId="25C26D55" w:rsidR="001E2274" w:rsidRDefault="00A92CE3" w:rsidP="00A92CE3">
      <w:pPr>
        <w:rPr>
          <w:b w:val="0"/>
          <w:bCs w:val="0"/>
          <w:caps/>
          <w:sz w:val="24"/>
          <w:szCs w:val="24"/>
          <w:rtl/>
        </w:rPr>
      </w:pPr>
      <w:r>
        <w:rPr>
          <w:rFonts w:hint="cs"/>
          <w:b w:val="0"/>
          <w:bCs w:val="0"/>
          <w:caps/>
          <w:sz w:val="24"/>
          <w:szCs w:val="24"/>
          <w:rtl/>
        </w:rPr>
        <w:t>צריך אולי להרחיק אותה או לשחק איתה</w:t>
      </w:r>
    </w:p>
    <w:p w14:paraId="146CA422" w14:textId="77777777" w:rsidR="001E2274" w:rsidRDefault="001E2274" w:rsidP="00A92CE3">
      <w:pPr>
        <w:rPr>
          <w:b w:val="0"/>
          <w:bCs w:val="0"/>
          <w:caps/>
          <w:sz w:val="24"/>
          <w:szCs w:val="24"/>
          <w:rtl/>
        </w:rPr>
      </w:pPr>
    </w:p>
    <w:p w14:paraId="52C38F9D" w14:textId="77777777" w:rsidR="001E2274" w:rsidRDefault="00FC27D6" w:rsidP="00A92CE3">
      <w:pPr>
        <w:rPr>
          <w:caps/>
          <w:sz w:val="24"/>
          <w:szCs w:val="24"/>
          <w:u w:val="single"/>
          <w:rtl/>
        </w:rPr>
      </w:pPr>
      <w:r w:rsidRPr="00FC27D6">
        <w:rPr>
          <w:rFonts w:hint="cs"/>
          <w:caps/>
          <w:sz w:val="24"/>
          <w:szCs w:val="24"/>
          <w:u w:val="single"/>
          <w:rtl/>
        </w:rPr>
        <w:t>מר ליאור רגב - נציג לשכת התכנון</w:t>
      </w:r>
      <w:r w:rsidR="001E2274">
        <w:rPr>
          <w:rFonts w:hint="cs"/>
          <w:caps/>
          <w:sz w:val="24"/>
          <w:szCs w:val="24"/>
          <w:u w:val="single"/>
          <w:rtl/>
        </w:rPr>
        <w:t>:</w:t>
      </w:r>
    </w:p>
    <w:p w14:paraId="5904691C" w14:textId="3FA25C81" w:rsidR="001E2274" w:rsidRDefault="00A92CE3" w:rsidP="00A92CE3">
      <w:pPr>
        <w:rPr>
          <w:b w:val="0"/>
          <w:bCs w:val="0"/>
          <w:caps/>
          <w:sz w:val="24"/>
          <w:szCs w:val="24"/>
          <w:rtl/>
        </w:rPr>
      </w:pPr>
      <w:r>
        <w:rPr>
          <w:rFonts w:hint="cs"/>
          <w:b w:val="0"/>
          <w:bCs w:val="0"/>
          <w:caps/>
          <w:sz w:val="24"/>
          <w:szCs w:val="24"/>
          <w:rtl/>
        </w:rPr>
        <w:t xml:space="preserve">הסיפור של החלופה הזו יערה שזה שזה מה שראינו </w:t>
      </w:r>
    </w:p>
    <w:p w14:paraId="26E173FC" w14:textId="77777777" w:rsidR="001E2274" w:rsidRDefault="001E2274" w:rsidP="00A92CE3">
      <w:pPr>
        <w:rPr>
          <w:b w:val="0"/>
          <w:bCs w:val="0"/>
          <w:caps/>
          <w:sz w:val="24"/>
          <w:szCs w:val="24"/>
          <w:rtl/>
        </w:rPr>
      </w:pPr>
    </w:p>
    <w:p w14:paraId="6A36B062" w14:textId="77777777" w:rsidR="001E2274" w:rsidRDefault="003109B2" w:rsidP="00A92CE3">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2DD1F5D0" w14:textId="33695034" w:rsidR="001E2274" w:rsidRDefault="00A92CE3" w:rsidP="00A92CE3">
      <w:pPr>
        <w:rPr>
          <w:b w:val="0"/>
          <w:bCs w:val="0"/>
          <w:caps/>
          <w:sz w:val="24"/>
          <w:szCs w:val="24"/>
          <w:rtl/>
        </w:rPr>
      </w:pPr>
      <w:r>
        <w:rPr>
          <w:rFonts w:hint="cs"/>
          <w:b w:val="0"/>
          <w:bCs w:val="0"/>
          <w:caps/>
          <w:sz w:val="24"/>
          <w:szCs w:val="24"/>
          <w:rtl/>
        </w:rPr>
        <w:t>היא צמודה לנחל כאן יש לך שצפ טוב ונחל טוב</w:t>
      </w:r>
    </w:p>
    <w:p w14:paraId="322B56E6" w14:textId="77777777" w:rsidR="001E2274" w:rsidRDefault="001E2274" w:rsidP="00A92CE3">
      <w:pPr>
        <w:rPr>
          <w:b w:val="0"/>
          <w:bCs w:val="0"/>
          <w:caps/>
          <w:sz w:val="24"/>
          <w:szCs w:val="24"/>
          <w:rtl/>
        </w:rPr>
      </w:pPr>
    </w:p>
    <w:p w14:paraId="20C7850B" w14:textId="77777777" w:rsidR="001E2274" w:rsidRDefault="00FC27D6" w:rsidP="00A92CE3">
      <w:pPr>
        <w:rPr>
          <w:caps/>
          <w:sz w:val="24"/>
          <w:szCs w:val="24"/>
          <w:u w:val="single"/>
          <w:rtl/>
        </w:rPr>
      </w:pPr>
      <w:r w:rsidRPr="00FC27D6">
        <w:rPr>
          <w:rFonts w:hint="cs"/>
          <w:caps/>
          <w:sz w:val="24"/>
          <w:szCs w:val="24"/>
          <w:u w:val="single"/>
          <w:rtl/>
        </w:rPr>
        <w:t>מר ליאור רגב - נציג לשכת התכנון</w:t>
      </w:r>
      <w:r w:rsidR="001E2274">
        <w:rPr>
          <w:rFonts w:hint="cs"/>
          <w:caps/>
          <w:sz w:val="24"/>
          <w:szCs w:val="24"/>
          <w:u w:val="single"/>
          <w:rtl/>
        </w:rPr>
        <w:t>:</w:t>
      </w:r>
    </w:p>
    <w:p w14:paraId="33DFA530" w14:textId="4F19831B" w:rsidR="001E2274" w:rsidRDefault="00A92CE3" w:rsidP="00A92CE3">
      <w:pPr>
        <w:rPr>
          <w:b w:val="0"/>
          <w:bCs w:val="0"/>
          <w:caps/>
          <w:sz w:val="24"/>
          <w:szCs w:val="24"/>
          <w:rtl/>
        </w:rPr>
      </w:pPr>
      <w:r>
        <w:rPr>
          <w:rFonts w:hint="cs"/>
          <w:b w:val="0"/>
          <w:bCs w:val="0"/>
          <w:caps/>
          <w:sz w:val="24"/>
          <w:szCs w:val="24"/>
          <w:rtl/>
        </w:rPr>
        <w:t xml:space="preserve">ואז ואז ואז </w:t>
      </w:r>
    </w:p>
    <w:p w14:paraId="43B192EA" w14:textId="77777777" w:rsidR="001E2274" w:rsidRDefault="001E2274" w:rsidP="00A92CE3">
      <w:pPr>
        <w:rPr>
          <w:b w:val="0"/>
          <w:bCs w:val="0"/>
          <w:caps/>
          <w:sz w:val="24"/>
          <w:szCs w:val="24"/>
          <w:rtl/>
        </w:rPr>
      </w:pPr>
    </w:p>
    <w:p w14:paraId="56244CF7" w14:textId="77777777" w:rsidR="001E2274" w:rsidRDefault="003109B2" w:rsidP="00A92CE3">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693E153D" w14:textId="2147AF7F" w:rsidR="001E2274" w:rsidRDefault="00A92CE3" w:rsidP="00A92CE3">
      <w:pPr>
        <w:rPr>
          <w:b w:val="0"/>
          <w:bCs w:val="0"/>
          <w:caps/>
          <w:sz w:val="24"/>
          <w:szCs w:val="24"/>
          <w:rtl/>
        </w:rPr>
      </w:pPr>
      <w:r>
        <w:rPr>
          <w:rFonts w:hint="cs"/>
          <w:b w:val="0"/>
          <w:bCs w:val="0"/>
          <w:caps/>
          <w:sz w:val="24"/>
          <w:szCs w:val="24"/>
          <w:rtl/>
        </w:rPr>
        <w:t xml:space="preserve">אבל כאן יש לך בעיה </w:t>
      </w:r>
    </w:p>
    <w:p w14:paraId="0E5E014A" w14:textId="77777777" w:rsidR="001E2274" w:rsidRDefault="001E2274" w:rsidP="00A92CE3">
      <w:pPr>
        <w:rPr>
          <w:b w:val="0"/>
          <w:bCs w:val="0"/>
          <w:caps/>
          <w:sz w:val="24"/>
          <w:szCs w:val="24"/>
          <w:rtl/>
        </w:rPr>
      </w:pPr>
    </w:p>
    <w:p w14:paraId="0476158D" w14:textId="77777777" w:rsidR="001E2274" w:rsidRDefault="00FC27D6" w:rsidP="00A92CE3">
      <w:pPr>
        <w:rPr>
          <w:caps/>
          <w:sz w:val="24"/>
          <w:szCs w:val="24"/>
          <w:u w:val="single"/>
          <w:rtl/>
        </w:rPr>
      </w:pPr>
      <w:r w:rsidRPr="00FC27D6">
        <w:rPr>
          <w:rFonts w:hint="cs"/>
          <w:caps/>
          <w:sz w:val="24"/>
          <w:szCs w:val="24"/>
          <w:u w:val="single"/>
          <w:rtl/>
        </w:rPr>
        <w:t>מר ליאור רגב - נציג לשכת התכנון</w:t>
      </w:r>
      <w:r w:rsidR="001E2274">
        <w:rPr>
          <w:rFonts w:hint="cs"/>
          <w:caps/>
          <w:sz w:val="24"/>
          <w:szCs w:val="24"/>
          <w:u w:val="single"/>
          <w:rtl/>
        </w:rPr>
        <w:t>:</w:t>
      </w:r>
    </w:p>
    <w:p w14:paraId="2E2688DF" w14:textId="49A9718D" w:rsidR="001E2274" w:rsidRDefault="00A92CE3" w:rsidP="00A92CE3">
      <w:pPr>
        <w:rPr>
          <w:b w:val="0"/>
          <w:bCs w:val="0"/>
          <w:caps/>
          <w:sz w:val="24"/>
          <w:szCs w:val="24"/>
          <w:rtl/>
        </w:rPr>
      </w:pPr>
      <w:r>
        <w:rPr>
          <w:rFonts w:hint="cs"/>
          <w:b w:val="0"/>
          <w:bCs w:val="0"/>
          <w:caps/>
          <w:sz w:val="24"/>
          <w:szCs w:val="24"/>
          <w:rtl/>
        </w:rPr>
        <w:t>ואז עדית אמרה למה לא לקחת את זה ולסובב את זה ואז כל השטח הזה יהיה פתוח לפה. מפה מפה התחילה החלופה</w:t>
      </w:r>
      <w:r w:rsidR="000F703D">
        <w:rPr>
          <w:rFonts w:hint="cs"/>
          <w:b w:val="0"/>
          <w:bCs w:val="0"/>
          <w:caps/>
          <w:sz w:val="24"/>
          <w:szCs w:val="24"/>
          <w:rtl/>
        </w:rPr>
        <w:t xml:space="preserve"> </w:t>
      </w:r>
      <w:r>
        <w:rPr>
          <w:rFonts w:hint="cs"/>
          <w:b w:val="0"/>
          <w:bCs w:val="0"/>
          <w:caps/>
          <w:sz w:val="24"/>
          <w:szCs w:val="24"/>
          <w:rtl/>
        </w:rPr>
        <w:t>...</w:t>
      </w:r>
    </w:p>
    <w:p w14:paraId="47642509" w14:textId="77777777" w:rsidR="001E2274" w:rsidRDefault="001E2274" w:rsidP="00A92CE3">
      <w:pPr>
        <w:rPr>
          <w:b w:val="0"/>
          <w:bCs w:val="0"/>
          <w:caps/>
          <w:sz w:val="24"/>
          <w:szCs w:val="24"/>
          <w:rtl/>
        </w:rPr>
      </w:pPr>
    </w:p>
    <w:p w14:paraId="57E725C1" w14:textId="77777777" w:rsidR="001E2274" w:rsidRDefault="003109B2" w:rsidP="00A92CE3">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50D69773" w14:textId="41258835" w:rsidR="001E2274" w:rsidRDefault="00A92CE3" w:rsidP="00A92CE3">
      <w:pPr>
        <w:rPr>
          <w:b w:val="0"/>
          <w:bCs w:val="0"/>
          <w:caps/>
          <w:sz w:val="24"/>
          <w:szCs w:val="24"/>
          <w:rtl/>
        </w:rPr>
      </w:pPr>
      <w:r>
        <w:rPr>
          <w:rFonts w:hint="cs"/>
          <w:b w:val="0"/>
          <w:bCs w:val="0"/>
          <w:caps/>
          <w:sz w:val="24"/>
          <w:szCs w:val="24"/>
          <w:rtl/>
        </w:rPr>
        <w:t>אבל זה תוכנית שאתה יכול להיכנס ישר לחניה פה אוקיי נגיד</w:t>
      </w:r>
    </w:p>
    <w:p w14:paraId="67EDAA1A" w14:textId="77777777" w:rsidR="001E2274" w:rsidRDefault="001E2274" w:rsidP="00A92CE3">
      <w:pPr>
        <w:rPr>
          <w:b w:val="0"/>
          <w:bCs w:val="0"/>
          <w:caps/>
          <w:sz w:val="24"/>
          <w:szCs w:val="24"/>
          <w:rtl/>
        </w:rPr>
      </w:pPr>
    </w:p>
    <w:p w14:paraId="7506C22D" w14:textId="77777777" w:rsidR="001E2274" w:rsidRDefault="00FC27D6" w:rsidP="00A92CE3">
      <w:pPr>
        <w:rPr>
          <w:caps/>
          <w:sz w:val="24"/>
          <w:szCs w:val="24"/>
          <w:u w:val="single"/>
          <w:rtl/>
        </w:rPr>
      </w:pPr>
      <w:r w:rsidRPr="00FC27D6">
        <w:rPr>
          <w:rFonts w:hint="cs"/>
          <w:caps/>
          <w:sz w:val="24"/>
          <w:szCs w:val="24"/>
          <w:u w:val="single"/>
          <w:rtl/>
        </w:rPr>
        <w:t>מר ליאור רגב - נציג לשכת התכנון</w:t>
      </w:r>
      <w:r w:rsidR="001E2274">
        <w:rPr>
          <w:rFonts w:hint="cs"/>
          <w:caps/>
          <w:sz w:val="24"/>
          <w:szCs w:val="24"/>
          <w:u w:val="single"/>
          <w:rtl/>
        </w:rPr>
        <w:t>:</w:t>
      </w:r>
    </w:p>
    <w:p w14:paraId="3ABA0577" w14:textId="59A04869" w:rsidR="001E2274" w:rsidRDefault="00A92CE3" w:rsidP="00A92CE3">
      <w:pPr>
        <w:rPr>
          <w:b w:val="0"/>
          <w:bCs w:val="0"/>
          <w:caps/>
          <w:sz w:val="24"/>
          <w:szCs w:val="24"/>
          <w:rtl/>
        </w:rPr>
      </w:pPr>
      <w:r>
        <w:rPr>
          <w:rFonts w:hint="cs"/>
          <w:b w:val="0"/>
          <w:bCs w:val="0"/>
          <w:caps/>
          <w:sz w:val="24"/>
          <w:szCs w:val="24"/>
          <w:rtl/>
        </w:rPr>
        <w:t>נכון</w:t>
      </w:r>
    </w:p>
    <w:p w14:paraId="23A38D80" w14:textId="77777777" w:rsidR="001E2274" w:rsidRDefault="001E2274" w:rsidP="00A92CE3">
      <w:pPr>
        <w:rPr>
          <w:b w:val="0"/>
          <w:bCs w:val="0"/>
          <w:caps/>
          <w:sz w:val="24"/>
          <w:szCs w:val="24"/>
          <w:rtl/>
        </w:rPr>
      </w:pPr>
    </w:p>
    <w:p w14:paraId="7CCDEDC2" w14:textId="77777777" w:rsidR="001E2274" w:rsidRDefault="003109B2" w:rsidP="00A92CE3">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0E61A93C" w14:textId="1F5436FB" w:rsidR="001E2274" w:rsidRDefault="00A92CE3" w:rsidP="00A92CE3">
      <w:pPr>
        <w:rPr>
          <w:b w:val="0"/>
          <w:bCs w:val="0"/>
          <w:caps/>
          <w:sz w:val="24"/>
          <w:szCs w:val="24"/>
          <w:rtl/>
        </w:rPr>
      </w:pPr>
      <w:r>
        <w:rPr>
          <w:rFonts w:hint="cs"/>
          <w:b w:val="0"/>
          <w:bCs w:val="0"/>
          <w:caps/>
          <w:sz w:val="24"/>
          <w:szCs w:val="24"/>
          <w:rtl/>
        </w:rPr>
        <w:t xml:space="preserve">כאן יש לך פתיחות כלפי זה </w:t>
      </w:r>
    </w:p>
    <w:p w14:paraId="54782A1C" w14:textId="77777777" w:rsidR="001E2274" w:rsidRDefault="001E2274" w:rsidP="00A92CE3">
      <w:pPr>
        <w:rPr>
          <w:b w:val="0"/>
          <w:bCs w:val="0"/>
          <w:caps/>
          <w:sz w:val="24"/>
          <w:szCs w:val="24"/>
          <w:rtl/>
        </w:rPr>
      </w:pPr>
    </w:p>
    <w:p w14:paraId="0E81BE08" w14:textId="77777777" w:rsidR="001E2274" w:rsidRDefault="00FC27D6" w:rsidP="00A92CE3">
      <w:pPr>
        <w:rPr>
          <w:caps/>
          <w:sz w:val="24"/>
          <w:szCs w:val="24"/>
          <w:u w:val="single"/>
          <w:rtl/>
        </w:rPr>
      </w:pPr>
      <w:r w:rsidRPr="00FC27D6">
        <w:rPr>
          <w:rFonts w:hint="cs"/>
          <w:caps/>
          <w:sz w:val="24"/>
          <w:szCs w:val="24"/>
          <w:u w:val="single"/>
          <w:rtl/>
        </w:rPr>
        <w:t>מר ליאור רגב - נציג לשכת התכנון</w:t>
      </w:r>
      <w:r w:rsidR="001E2274">
        <w:rPr>
          <w:rFonts w:hint="cs"/>
          <w:caps/>
          <w:sz w:val="24"/>
          <w:szCs w:val="24"/>
          <w:u w:val="single"/>
          <w:rtl/>
        </w:rPr>
        <w:t>:</w:t>
      </w:r>
    </w:p>
    <w:p w14:paraId="603946DF" w14:textId="03271C9F" w:rsidR="001E2274" w:rsidRDefault="00A92CE3" w:rsidP="00A92CE3">
      <w:pPr>
        <w:rPr>
          <w:b w:val="0"/>
          <w:bCs w:val="0"/>
          <w:caps/>
          <w:sz w:val="24"/>
          <w:szCs w:val="24"/>
          <w:rtl/>
        </w:rPr>
      </w:pPr>
      <w:r>
        <w:rPr>
          <w:rFonts w:hint="cs"/>
          <w:b w:val="0"/>
          <w:bCs w:val="0"/>
          <w:caps/>
          <w:sz w:val="24"/>
          <w:szCs w:val="24"/>
          <w:rtl/>
        </w:rPr>
        <w:t xml:space="preserve">גם אם גם אם תסובבי את זה ב, ב, תשעים מעלות </w:t>
      </w:r>
    </w:p>
    <w:p w14:paraId="20F4605F" w14:textId="77777777" w:rsidR="001E2274" w:rsidRDefault="001E2274" w:rsidP="00A92CE3">
      <w:pPr>
        <w:rPr>
          <w:b w:val="0"/>
          <w:bCs w:val="0"/>
          <w:caps/>
          <w:sz w:val="24"/>
          <w:szCs w:val="24"/>
          <w:rtl/>
        </w:rPr>
      </w:pPr>
    </w:p>
    <w:p w14:paraId="6E1CF806" w14:textId="77777777" w:rsidR="001E2274" w:rsidRDefault="003109B2" w:rsidP="00A92CE3">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230543C3" w14:textId="2263EA37" w:rsidR="001E2274" w:rsidRDefault="00A92CE3" w:rsidP="00A92CE3">
      <w:pPr>
        <w:rPr>
          <w:b w:val="0"/>
          <w:bCs w:val="0"/>
          <w:caps/>
          <w:sz w:val="24"/>
          <w:szCs w:val="24"/>
          <w:rtl/>
        </w:rPr>
      </w:pPr>
      <w:r>
        <w:rPr>
          <w:rFonts w:hint="cs"/>
          <w:b w:val="0"/>
          <w:bCs w:val="0"/>
          <w:caps/>
          <w:sz w:val="24"/>
          <w:szCs w:val="24"/>
          <w:rtl/>
        </w:rPr>
        <w:t>אפילו קצת אפילו לקטום את זה קצת או להרחיק את זה בעוד מטר אתה יכול לשחק זה זה אופציה יותר טובה</w:t>
      </w:r>
    </w:p>
    <w:p w14:paraId="5A21DB13" w14:textId="77777777" w:rsidR="001E2274" w:rsidRDefault="001E2274" w:rsidP="00A92CE3">
      <w:pPr>
        <w:rPr>
          <w:b w:val="0"/>
          <w:bCs w:val="0"/>
          <w:caps/>
          <w:sz w:val="24"/>
          <w:szCs w:val="24"/>
          <w:rtl/>
        </w:rPr>
      </w:pPr>
    </w:p>
    <w:p w14:paraId="5E5F5024" w14:textId="77777777" w:rsidR="001E2274" w:rsidRDefault="000A5C33" w:rsidP="00A92CE3">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4FA4DF9E" w14:textId="77777777" w:rsidR="001E2274" w:rsidRDefault="00A92CE3" w:rsidP="00A92CE3">
      <w:pPr>
        <w:rPr>
          <w:caps/>
          <w:sz w:val="24"/>
          <w:szCs w:val="24"/>
          <w:u w:val="single"/>
          <w:rtl/>
        </w:rPr>
      </w:pPr>
      <w:r>
        <w:rPr>
          <w:rFonts w:hint="cs"/>
          <w:b w:val="0"/>
          <w:bCs w:val="0"/>
          <w:caps/>
          <w:sz w:val="24"/>
          <w:szCs w:val="24"/>
          <w:rtl/>
        </w:rPr>
        <w:t>תגיד זה נותן להם את כל ה, זה?</w:t>
      </w:r>
      <w:r>
        <w:rPr>
          <w:b w:val="0"/>
          <w:bCs w:val="0"/>
          <w:caps/>
          <w:sz w:val="24"/>
          <w:szCs w:val="24"/>
          <w:rtl/>
        </w:rPr>
        <w:br/>
      </w:r>
      <w:r w:rsidR="00E5536A" w:rsidRPr="00E5536A">
        <w:rPr>
          <w:rFonts w:hint="cs"/>
          <w:caps/>
          <w:sz w:val="24"/>
          <w:szCs w:val="24"/>
          <w:u w:val="single"/>
          <w:rtl/>
        </w:rPr>
        <w:t>גב</w:t>
      </w:r>
      <w:r w:rsidR="00E5536A" w:rsidRPr="00E5536A">
        <w:rPr>
          <w:caps/>
          <w:sz w:val="24"/>
          <w:szCs w:val="24"/>
          <w:u w:val="single"/>
          <w:rtl/>
        </w:rPr>
        <w:t>'</w:t>
      </w:r>
      <w:r w:rsidR="00E5536A" w:rsidRPr="00E5536A">
        <w:rPr>
          <w:rFonts w:hint="cs"/>
          <w:caps/>
          <w:sz w:val="24"/>
          <w:szCs w:val="24"/>
          <w:u w:val="single"/>
          <w:rtl/>
        </w:rPr>
        <w:t xml:space="preserve"> רוני גרניט - נציגת משרד הבריאות בוועדה המחוזית</w:t>
      </w:r>
      <w:r w:rsidR="001E2274">
        <w:rPr>
          <w:rFonts w:hint="cs"/>
          <w:caps/>
          <w:sz w:val="24"/>
          <w:szCs w:val="24"/>
          <w:u w:val="single"/>
          <w:rtl/>
        </w:rPr>
        <w:t>:</w:t>
      </w:r>
    </w:p>
    <w:p w14:paraId="6DDC75DD" w14:textId="09926121" w:rsidR="001E2274" w:rsidRDefault="00A92CE3" w:rsidP="00A92CE3">
      <w:pPr>
        <w:rPr>
          <w:b w:val="0"/>
          <w:bCs w:val="0"/>
          <w:caps/>
          <w:sz w:val="24"/>
          <w:szCs w:val="24"/>
          <w:rtl/>
        </w:rPr>
      </w:pPr>
      <w:r>
        <w:rPr>
          <w:rFonts w:hint="cs"/>
          <w:b w:val="0"/>
          <w:bCs w:val="0"/>
          <w:caps/>
          <w:sz w:val="24"/>
          <w:szCs w:val="24"/>
          <w:rtl/>
        </w:rPr>
        <w:t>למה הם לא בחרו את האופציה הזו?</w:t>
      </w:r>
    </w:p>
    <w:p w14:paraId="5FDE5B71" w14:textId="77777777" w:rsidR="001E2274" w:rsidRDefault="001E2274" w:rsidP="00A92CE3">
      <w:pPr>
        <w:rPr>
          <w:b w:val="0"/>
          <w:bCs w:val="0"/>
          <w:caps/>
          <w:sz w:val="24"/>
          <w:szCs w:val="24"/>
          <w:rtl/>
        </w:rPr>
      </w:pPr>
    </w:p>
    <w:p w14:paraId="04D17F77" w14:textId="77777777" w:rsidR="001E2274" w:rsidRDefault="003109B2" w:rsidP="00A92CE3">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56DBB7B2" w14:textId="032385D2" w:rsidR="001E2274" w:rsidRDefault="00A92CE3" w:rsidP="00A92CE3">
      <w:pPr>
        <w:rPr>
          <w:b w:val="0"/>
          <w:bCs w:val="0"/>
          <w:caps/>
          <w:sz w:val="24"/>
          <w:szCs w:val="24"/>
          <w:rtl/>
        </w:rPr>
      </w:pPr>
      <w:r>
        <w:rPr>
          <w:rFonts w:hint="cs"/>
          <w:b w:val="0"/>
          <w:bCs w:val="0"/>
          <w:caps/>
          <w:sz w:val="24"/>
          <w:szCs w:val="24"/>
          <w:rtl/>
        </w:rPr>
        <w:t>עכשיו זה אופציה יותר טובה</w:t>
      </w:r>
    </w:p>
    <w:p w14:paraId="7066DB55" w14:textId="77777777" w:rsidR="001E2274" w:rsidRDefault="001E2274" w:rsidP="00A92CE3">
      <w:pPr>
        <w:rPr>
          <w:b w:val="0"/>
          <w:bCs w:val="0"/>
          <w:caps/>
          <w:sz w:val="24"/>
          <w:szCs w:val="24"/>
          <w:rtl/>
        </w:rPr>
      </w:pPr>
    </w:p>
    <w:p w14:paraId="338F31D3" w14:textId="77777777" w:rsidR="001E2274" w:rsidRDefault="000A5C33" w:rsidP="00A92CE3">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64B40391" w14:textId="7413B838" w:rsidR="001E2274" w:rsidRDefault="00A92CE3" w:rsidP="00A92CE3">
      <w:pPr>
        <w:rPr>
          <w:b w:val="0"/>
          <w:bCs w:val="0"/>
          <w:caps/>
          <w:sz w:val="24"/>
          <w:szCs w:val="24"/>
          <w:rtl/>
        </w:rPr>
      </w:pPr>
      <w:r>
        <w:rPr>
          <w:rFonts w:hint="cs"/>
          <w:b w:val="0"/>
          <w:bCs w:val="0"/>
          <w:caps/>
          <w:sz w:val="24"/>
          <w:szCs w:val="24"/>
          <w:rtl/>
        </w:rPr>
        <w:t>זה נותן להם את כל הזכויות?</w:t>
      </w:r>
    </w:p>
    <w:p w14:paraId="34F9518D" w14:textId="77777777" w:rsidR="001E2274" w:rsidRDefault="001E2274" w:rsidP="00A92CE3">
      <w:pPr>
        <w:rPr>
          <w:b w:val="0"/>
          <w:bCs w:val="0"/>
          <w:caps/>
          <w:sz w:val="24"/>
          <w:szCs w:val="24"/>
          <w:rtl/>
        </w:rPr>
      </w:pPr>
    </w:p>
    <w:p w14:paraId="52592AFC" w14:textId="77777777" w:rsidR="001E2274" w:rsidRDefault="003109B2" w:rsidP="00A92CE3">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029472B3" w14:textId="17772F2A" w:rsidR="001E2274" w:rsidRDefault="00A92CE3" w:rsidP="00A92CE3">
      <w:pPr>
        <w:rPr>
          <w:b w:val="0"/>
          <w:bCs w:val="0"/>
          <w:caps/>
          <w:sz w:val="24"/>
          <w:szCs w:val="24"/>
          <w:rtl/>
        </w:rPr>
      </w:pPr>
      <w:r>
        <w:rPr>
          <w:rFonts w:hint="cs"/>
          <w:b w:val="0"/>
          <w:bCs w:val="0"/>
          <w:caps/>
          <w:sz w:val="24"/>
          <w:szCs w:val="24"/>
          <w:rtl/>
        </w:rPr>
        <w:t xml:space="preserve">תראה </w:t>
      </w:r>
    </w:p>
    <w:p w14:paraId="5BBA69DC" w14:textId="77777777" w:rsidR="001E2274" w:rsidRDefault="001E2274" w:rsidP="00A92CE3">
      <w:pPr>
        <w:rPr>
          <w:b w:val="0"/>
          <w:bCs w:val="0"/>
          <w:caps/>
          <w:sz w:val="24"/>
          <w:szCs w:val="24"/>
          <w:rtl/>
        </w:rPr>
      </w:pPr>
    </w:p>
    <w:p w14:paraId="51D0AAA3" w14:textId="77777777" w:rsidR="001E2274" w:rsidRDefault="00E5536A" w:rsidP="00A92CE3">
      <w:pPr>
        <w:rPr>
          <w:caps/>
          <w:sz w:val="24"/>
          <w:szCs w:val="24"/>
          <w:u w:val="single"/>
          <w:rtl/>
        </w:rPr>
      </w:pPr>
      <w:r w:rsidRPr="00E5536A">
        <w:rPr>
          <w:rFonts w:hint="cs"/>
          <w:caps/>
          <w:sz w:val="24"/>
          <w:szCs w:val="24"/>
          <w:u w:val="single"/>
          <w:rtl/>
        </w:rPr>
        <w:t>גב</w:t>
      </w:r>
      <w:r w:rsidRPr="00E5536A">
        <w:rPr>
          <w:caps/>
          <w:sz w:val="24"/>
          <w:szCs w:val="24"/>
          <w:u w:val="single"/>
          <w:rtl/>
        </w:rPr>
        <w:t>'</w:t>
      </w:r>
      <w:r w:rsidRPr="00E5536A">
        <w:rPr>
          <w:rFonts w:hint="cs"/>
          <w:caps/>
          <w:sz w:val="24"/>
          <w:szCs w:val="24"/>
          <w:u w:val="single"/>
          <w:rtl/>
        </w:rPr>
        <w:t xml:space="preserve"> רוני גרניט - נציגת משרד הבריאות בוועדה המחוזית</w:t>
      </w:r>
      <w:r w:rsidR="001E2274">
        <w:rPr>
          <w:rFonts w:hint="cs"/>
          <w:caps/>
          <w:sz w:val="24"/>
          <w:szCs w:val="24"/>
          <w:u w:val="single"/>
          <w:rtl/>
        </w:rPr>
        <w:t>:</w:t>
      </w:r>
    </w:p>
    <w:p w14:paraId="716F0A50" w14:textId="41D2DF63" w:rsidR="001E2274" w:rsidRDefault="00A92CE3" w:rsidP="00A92CE3">
      <w:pPr>
        <w:rPr>
          <w:b w:val="0"/>
          <w:bCs w:val="0"/>
          <w:caps/>
          <w:sz w:val="24"/>
          <w:szCs w:val="24"/>
          <w:rtl/>
        </w:rPr>
      </w:pPr>
      <w:r>
        <w:rPr>
          <w:rFonts w:hint="cs"/>
          <w:b w:val="0"/>
          <w:bCs w:val="0"/>
          <w:caps/>
          <w:sz w:val="24"/>
          <w:szCs w:val="24"/>
          <w:rtl/>
        </w:rPr>
        <w:t>היא נראית יותר טוב</w:t>
      </w:r>
    </w:p>
    <w:p w14:paraId="197BFC62" w14:textId="77777777" w:rsidR="001E2274" w:rsidRDefault="001E2274" w:rsidP="00A92CE3">
      <w:pPr>
        <w:rPr>
          <w:b w:val="0"/>
          <w:bCs w:val="0"/>
          <w:caps/>
          <w:sz w:val="24"/>
          <w:szCs w:val="24"/>
          <w:rtl/>
        </w:rPr>
      </w:pPr>
    </w:p>
    <w:p w14:paraId="2069F089" w14:textId="77777777" w:rsidR="001E2274" w:rsidRDefault="003109B2" w:rsidP="00A92CE3">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2F3DC0AE" w14:textId="4D2F089B" w:rsidR="001E2274" w:rsidRDefault="00A92CE3" w:rsidP="00A92CE3">
      <w:pPr>
        <w:rPr>
          <w:b w:val="0"/>
          <w:bCs w:val="0"/>
          <w:caps/>
          <w:sz w:val="24"/>
          <w:szCs w:val="24"/>
          <w:rtl/>
        </w:rPr>
      </w:pPr>
      <w:r>
        <w:rPr>
          <w:rFonts w:hint="cs"/>
          <w:b w:val="0"/>
          <w:bCs w:val="0"/>
          <w:caps/>
          <w:sz w:val="24"/>
          <w:szCs w:val="24"/>
          <w:rtl/>
        </w:rPr>
        <w:t>יש גם נגיד הם נשארים</w:t>
      </w:r>
    </w:p>
    <w:p w14:paraId="448DFED0" w14:textId="77777777" w:rsidR="001E2274" w:rsidRDefault="001E2274" w:rsidP="00A92CE3">
      <w:pPr>
        <w:rPr>
          <w:b w:val="0"/>
          <w:bCs w:val="0"/>
          <w:caps/>
          <w:sz w:val="24"/>
          <w:szCs w:val="24"/>
          <w:rtl/>
        </w:rPr>
      </w:pPr>
    </w:p>
    <w:p w14:paraId="21EB77A9" w14:textId="77777777" w:rsidR="001E2274" w:rsidRDefault="00FC27D6" w:rsidP="00A92CE3">
      <w:pPr>
        <w:rPr>
          <w:caps/>
          <w:sz w:val="24"/>
          <w:szCs w:val="24"/>
          <w:u w:val="single"/>
          <w:rtl/>
        </w:rPr>
      </w:pPr>
      <w:r w:rsidRPr="00FC27D6">
        <w:rPr>
          <w:rFonts w:hint="cs"/>
          <w:caps/>
          <w:sz w:val="24"/>
          <w:szCs w:val="24"/>
          <w:u w:val="single"/>
          <w:rtl/>
        </w:rPr>
        <w:t>מר ליאור רגב - נציג לשכת התכנון</w:t>
      </w:r>
      <w:r w:rsidR="001E2274">
        <w:rPr>
          <w:rFonts w:hint="cs"/>
          <w:caps/>
          <w:sz w:val="24"/>
          <w:szCs w:val="24"/>
          <w:u w:val="single"/>
          <w:rtl/>
        </w:rPr>
        <w:t>:</w:t>
      </w:r>
    </w:p>
    <w:p w14:paraId="45B101D3" w14:textId="1B3D8386" w:rsidR="001E2274" w:rsidRDefault="00A92CE3" w:rsidP="00A92CE3">
      <w:pPr>
        <w:rPr>
          <w:b w:val="0"/>
          <w:bCs w:val="0"/>
          <w:caps/>
          <w:sz w:val="24"/>
          <w:szCs w:val="24"/>
          <w:rtl/>
        </w:rPr>
      </w:pPr>
      <w:r>
        <w:rPr>
          <w:rFonts w:hint="cs"/>
          <w:b w:val="0"/>
          <w:bCs w:val="0"/>
          <w:caps/>
          <w:sz w:val="24"/>
          <w:szCs w:val="24"/>
          <w:rtl/>
        </w:rPr>
        <w:t xml:space="preserve">הרעיון </w:t>
      </w:r>
    </w:p>
    <w:p w14:paraId="167548C8" w14:textId="77777777" w:rsidR="001E2274" w:rsidRDefault="001E2274" w:rsidP="00A92CE3">
      <w:pPr>
        <w:rPr>
          <w:b w:val="0"/>
          <w:bCs w:val="0"/>
          <w:caps/>
          <w:sz w:val="24"/>
          <w:szCs w:val="24"/>
          <w:rtl/>
        </w:rPr>
      </w:pPr>
    </w:p>
    <w:p w14:paraId="5FAC0D86" w14:textId="77777777" w:rsidR="001E2274" w:rsidRDefault="003109B2" w:rsidP="00A92CE3">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2FFB9959" w14:textId="615A48E9" w:rsidR="001E2274" w:rsidRDefault="00A92CE3" w:rsidP="00A92CE3">
      <w:pPr>
        <w:rPr>
          <w:b w:val="0"/>
          <w:bCs w:val="0"/>
          <w:caps/>
          <w:sz w:val="24"/>
          <w:szCs w:val="24"/>
          <w:rtl/>
        </w:rPr>
      </w:pPr>
      <w:r>
        <w:rPr>
          <w:rFonts w:hint="cs"/>
          <w:b w:val="0"/>
          <w:bCs w:val="0"/>
          <w:caps/>
          <w:sz w:val="24"/>
          <w:szCs w:val="24"/>
          <w:rtl/>
        </w:rPr>
        <w:t>פה בשטח פתוח שבאמת נפתח</w:t>
      </w:r>
    </w:p>
    <w:p w14:paraId="2C75E49E" w14:textId="77777777" w:rsidR="001E2274" w:rsidRDefault="001E2274" w:rsidP="00A92CE3">
      <w:pPr>
        <w:rPr>
          <w:b w:val="0"/>
          <w:bCs w:val="0"/>
          <w:caps/>
          <w:sz w:val="24"/>
          <w:szCs w:val="24"/>
          <w:rtl/>
        </w:rPr>
      </w:pPr>
    </w:p>
    <w:p w14:paraId="35393004" w14:textId="77777777" w:rsidR="001E2274" w:rsidRDefault="00FC27D6" w:rsidP="00A92CE3">
      <w:pPr>
        <w:rPr>
          <w:caps/>
          <w:sz w:val="24"/>
          <w:szCs w:val="24"/>
          <w:u w:val="single"/>
          <w:rtl/>
        </w:rPr>
      </w:pPr>
      <w:r w:rsidRPr="00FC27D6">
        <w:rPr>
          <w:rFonts w:hint="cs"/>
          <w:caps/>
          <w:sz w:val="24"/>
          <w:szCs w:val="24"/>
          <w:u w:val="single"/>
          <w:rtl/>
        </w:rPr>
        <w:t>מר ליאור רגב - נציג לשכת התכנון</w:t>
      </w:r>
      <w:r w:rsidR="001E2274">
        <w:rPr>
          <w:rFonts w:hint="cs"/>
          <w:caps/>
          <w:sz w:val="24"/>
          <w:szCs w:val="24"/>
          <w:u w:val="single"/>
          <w:rtl/>
        </w:rPr>
        <w:t>:</w:t>
      </w:r>
    </w:p>
    <w:p w14:paraId="61405361" w14:textId="668FC9AF" w:rsidR="001E2274" w:rsidRDefault="00A92CE3" w:rsidP="00A92CE3">
      <w:pPr>
        <w:rPr>
          <w:b w:val="0"/>
          <w:bCs w:val="0"/>
          <w:caps/>
          <w:sz w:val="24"/>
          <w:szCs w:val="24"/>
          <w:rtl/>
        </w:rPr>
      </w:pPr>
      <w:r>
        <w:rPr>
          <w:rFonts w:hint="cs"/>
          <w:b w:val="0"/>
          <w:bCs w:val="0"/>
          <w:caps/>
          <w:sz w:val="24"/>
          <w:szCs w:val="24"/>
          <w:rtl/>
        </w:rPr>
        <w:t>תראו ברגע שהדופן הצרה</w:t>
      </w:r>
    </w:p>
    <w:p w14:paraId="41D05192" w14:textId="77777777" w:rsidR="001E2274" w:rsidRDefault="001E2274" w:rsidP="00A92CE3">
      <w:pPr>
        <w:rPr>
          <w:b w:val="0"/>
          <w:bCs w:val="0"/>
          <w:caps/>
          <w:sz w:val="24"/>
          <w:szCs w:val="24"/>
          <w:rtl/>
        </w:rPr>
      </w:pPr>
    </w:p>
    <w:p w14:paraId="406945A9" w14:textId="77777777" w:rsidR="001E2274" w:rsidRDefault="003109B2" w:rsidP="00A92CE3">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2F354655" w14:textId="6DF3E371" w:rsidR="001E2274" w:rsidRDefault="00A92CE3" w:rsidP="00A92CE3">
      <w:pPr>
        <w:rPr>
          <w:b w:val="0"/>
          <w:bCs w:val="0"/>
          <w:caps/>
          <w:sz w:val="24"/>
          <w:szCs w:val="24"/>
          <w:rtl/>
        </w:rPr>
      </w:pPr>
      <w:r>
        <w:rPr>
          <w:rFonts w:hint="cs"/>
          <w:b w:val="0"/>
          <w:bCs w:val="0"/>
          <w:caps/>
          <w:sz w:val="24"/>
          <w:szCs w:val="24"/>
          <w:rtl/>
        </w:rPr>
        <w:t>חבל שלא ראינו את האופציה הזה</w:t>
      </w:r>
    </w:p>
    <w:p w14:paraId="6FD63583" w14:textId="77777777" w:rsidR="001E2274" w:rsidRDefault="001E2274" w:rsidP="00A92CE3">
      <w:pPr>
        <w:rPr>
          <w:b w:val="0"/>
          <w:bCs w:val="0"/>
          <w:caps/>
          <w:sz w:val="24"/>
          <w:szCs w:val="24"/>
          <w:rtl/>
        </w:rPr>
      </w:pPr>
    </w:p>
    <w:p w14:paraId="66ECE478" w14:textId="77777777" w:rsidR="001E2274" w:rsidRDefault="00FC27D6" w:rsidP="00A92CE3">
      <w:pPr>
        <w:rPr>
          <w:caps/>
          <w:sz w:val="24"/>
          <w:szCs w:val="24"/>
          <w:u w:val="single"/>
          <w:rtl/>
        </w:rPr>
      </w:pPr>
      <w:r w:rsidRPr="00FC27D6">
        <w:rPr>
          <w:rFonts w:hint="cs"/>
          <w:caps/>
          <w:sz w:val="24"/>
          <w:szCs w:val="24"/>
          <w:u w:val="single"/>
          <w:rtl/>
        </w:rPr>
        <w:t>מר ליאור רגב - נציג לשכת התכנון</w:t>
      </w:r>
      <w:r w:rsidR="001E2274">
        <w:rPr>
          <w:rFonts w:hint="cs"/>
          <w:caps/>
          <w:sz w:val="24"/>
          <w:szCs w:val="24"/>
          <w:u w:val="single"/>
          <w:rtl/>
        </w:rPr>
        <w:t>:</w:t>
      </w:r>
    </w:p>
    <w:p w14:paraId="3AC57550" w14:textId="21A2358B" w:rsidR="001E2274" w:rsidRDefault="00A92CE3" w:rsidP="00A92CE3">
      <w:pPr>
        <w:rPr>
          <w:b w:val="0"/>
          <w:bCs w:val="0"/>
          <w:caps/>
          <w:sz w:val="24"/>
          <w:szCs w:val="24"/>
          <w:rtl/>
        </w:rPr>
      </w:pPr>
      <w:r>
        <w:rPr>
          <w:rFonts w:hint="cs"/>
          <w:b w:val="0"/>
          <w:bCs w:val="0"/>
          <w:caps/>
          <w:sz w:val="24"/>
          <w:szCs w:val="24"/>
          <w:rtl/>
        </w:rPr>
        <w:t>הצרה ולא רגע ברגע שהדופן הצרה ולא הארוכה היא תפנה תפנה לנחל אז כאילו יותר פתוח הנחל, תחשבו, לקחת את זה ולסובב</w:t>
      </w:r>
    </w:p>
    <w:p w14:paraId="07CFDCE0" w14:textId="77777777" w:rsidR="001E2274" w:rsidRDefault="001E2274" w:rsidP="00A92CE3">
      <w:pPr>
        <w:rPr>
          <w:b w:val="0"/>
          <w:bCs w:val="0"/>
          <w:caps/>
          <w:sz w:val="24"/>
          <w:szCs w:val="24"/>
          <w:rtl/>
        </w:rPr>
      </w:pPr>
    </w:p>
    <w:p w14:paraId="5BD6FB40" w14:textId="77777777" w:rsidR="001E2274" w:rsidRDefault="00E5536A" w:rsidP="00A92CE3">
      <w:pPr>
        <w:rPr>
          <w:caps/>
          <w:sz w:val="24"/>
          <w:szCs w:val="24"/>
          <w:u w:val="single"/>
          <w:rtl/>
        </w:rPr>
      </w:pPr>
      <w:r w:rsidRPr="00E5536A">
        <w:rPr>
          <w:rFonts w:hint="cs"/>
          <w:caps/>
          <w:sz w:val="24"/>
          <w:szCs w:val="24"/>
          <w:u w:val="single"/>
          <w:rtl/>
        </w:rPr>
        <w:t>גב</w:t>
      </w:r>
      <w:r w:rsidRPr="00E5536A">
        <w:rPr>
          <w:caps/>
          <w:sz w:val="24"/>
          <w:szCs w:val="24"/>
          <w:u w:val="single"/>
          <w:rtl/>
        </w:rPr>
        <w:t>'</w:t>
      </w:r>
      <w:r w:rsidRPr="00E5536A">
        <w:rPr>
          <w:rFonts w:hint="cs"/>
          <w:caps/>
          <w:sz w:val="24"/>
          <w:szCs w:val="24"/>
          <w:u w:val="single"/>
          <w:rtl/>
        </w:rPr>
        <w:t xml:space="preserve"> רוני גרניט - נציגת משרד הבריאות בוועדה המחוזית</w:t>
      </w:r>
      <w:r w:rsidR="001E2274">
        <w:rPr>
          <w:rFonts w:hint="cs"/>
          <w:caps/>
          <w:sz w:val="24"/>
          <w:szCs w:val="24"/>
          <w:u w:val="single"/>
          <w:rtl/>
        </w:rPr>
        <w:t>:</w:t>
      </w:r>
    </w:p>
    <w:p w14:paraId="2B98E1A6" w14:textId="2905BAAB" w:rsidR="001E2274" w:rsidRDefault="00A92CE3" w:rsidP="00A92CE3">
      <w:pPr>
        <w:rPr>
          <w:b w:val="0"/>
          <w:bCs w:val="0"/>
          <w:caps/>
          <w:sz w:val="24"/>
          <w:szCs w:val="24"/>
          <w:rtl/>
        </w:rPr>
      </w:pPr>
      <w:r>
        <w:rPr>
          <w:rFonts w:hint="cs"/>
          <w:b w:val="0"/>
          <w:bCs w:val="0"/>
          <w:caps/>
          <w:sz w:val="24"/>
          <w:szCs w:val="24"/>
          <w:rtl/>
        </w:rPr>
        <w:t xml:space="preserve">כן </w:t>
      </w:r>
    </w:p>
    <w:p w14:paraId="4C5941A2" w14:textId="77777777" w:rsidR="001E2274" w:rsidRDefault="001E2274" w:rsidP="00A92CE3">
      <w:pPr>
        <w:rPr>
          <w:b w:val="0"/>
          <w:bCs w:val="0"/>
          <w:caps/>
          <w:sz w:val="24"/>
          <w:szCs w:val="24"/>
          <w:rtl/>
        </w:rPr>
      </w:pPr>
    </w:p>
    <w:p w14:paraId="60B55167" w14:textId="77777777" w:rsidR="001E2274" w:rsidRDefault="00FC27D6" w:rsidP="00A92CE3">
      <w:pPr>
        <w:rPr>
          <w:caps/>
          <w:sz w:val="24"/>
          <w:szCs w:val="24"/>
          <w:u w:val="single"/>
          <w:rtl/>
        </w:rPr>
      </w:pPr>
      <w:r w:rsidRPr="00FC27D6">
        <w:rPr>
          <w:rFonts w:hint="cs"/>
          <w:caps/>
          <w:sz w:val="24"/>
          <w:szCs w:val="24"/>
          <w:u w:val="single"/>
          <w:rtl/>
        </w:rPr>
        <w:t>מר ליאור רגב - נציג לשכת התכנון</w:t>
      </w:r>
      <w:r w:rsidR="001E2274">
        <w:rPr>
          <w:rFonts w:hint="cs"/>
          <w:caps/>
          <w:sz w:val="24"/>
          <w:szCs w:val="24"/>
          <w:u w:val="single"/>
          <w:rtl/>
        </w:rPr>
        <w:t>:</w:t>
      </w:r>
    </w:p>
    <w:p w14:paraId="06EF9314" w14:textId="6171AAE1" w:rsidR="001E2274" w:rsidRDefault="00A92CE3" w:rsidP="00A92CE3">
      <w:pPr>
        <w:rPr>
          <w:b w:val="0"/>
          <w:bCs w:val="0"/>
          <w:caps/>
          <w:sz w:val="24"/>
          <w:szCs w:val="24"/>
          <w:rtl/>
        </w:rPr>
      </w:pPr>
      <w:r>
        <w:rPr>
          <w:rFonts w:hint="cs"/>
          <w:b w:val="0"/>
          <w:bCs w:val="0"/>
          <w:caps/>
          <w:sz w:val="24"/>
          <w:szCs w:val="24"/>
          <w:rtl/>
        </w:rPr>
        <w:t xml:space="preserve">ככה ואז, </w:t>
      </w:r>
    </w:p>
    <w:p w14:paraId="1737CFE7" w14:textId="77777777" w:rsidR="001E2274" w:rsidRDefault="001E2274" w:rsidP="00A92CE3">
      <w:pPr>
        <w:rPr>
          <w:b w:val="0"/>
          <w:bCs w:val="0"/>
          <w:caps/>
          <w:sz w:val="24"/>
          <w:szCs w:val="24"/>
          <w:rtl/>
        </w:rPr>
      </w:pPr>
    </w:p>
    <w:p w14:paraId="6459713F" w14:textId="77777777" w:rsidR="001E2274" w:rsidRDefault="003109B2" w:rsidP="00A92CE3">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77949076" w14:textId="2700CA31" w:rsidR="001E2274" w:rsidRDefault="00A92CE3" w:rsidP="00A92CE3">
      <w:pPr>
        <w:rPr>
          <w:b w:val="0"/>
          <w:bCs w:val="0"/>
          <w:caps/>
          <w:sz w:val="24"/>
          <w:szCs w:val="24"/>
          <w:rtl/>
        </w:rPr>
      </w:pPr>
      <w:r>
        <w:rPr>
          <w:rFonts w:hint="cs"/>
          <w:b w:val="0"/>
          <w:bCs w:val="0"/>
          <w:caps/>
          <w:sz w:val="24"/>
          <w:szCs w:val="24"/>
          <w:rtl/>
        </w:rPr>
        <w:t>אפשר</w:t>
      </w:r>
      <w:r w:rsidR="000F703D">
        <w:rPr>
          <w:rFonts w:hint="cs"/>
          <w:b w:val="0"/>
          <w:bCs w:val="0"/>
          <w:caps/>
          <w:sz w:val="24"/>
          <w:szCs w:val="24"/>
          <w:rtl/>
        </w:rPr>
        <w:t xml:space="preserve"> </w:t>
      </w:r>
      <w:r>
        <w:rPr>
          <w:rFonts w:hint="cs"/>
          <w:b w:val="0"/>
          <w:bCs w:val="0"/>
          <w:caps/>
          <w:sz w:val="24"/>
          <w:szCs w:val="24"/>
          <w:rtl/>
        </w:rPr>
        <w:t>...</w:t>
      </w:r>
    </w:p>
    <w:p w14:paraId="532F818C" w14:textId="77777777" w:rsidR="001E2274" w:rsidRDefault="001E2274" w:rsidP="00A92CE3">
      <w:pPr>
        <w:rPr>
          <w:b w:val="0"/>
          <w:bCs w:val="0"/>
          <w:caps/>
          <w:sz w:val="24"/>
          <w:szCs w:val="24"/>
          <w:rtl/>
        </w:rPr>
      </w:pPr>
    </w:p>
    <w:p w14:paraId="6545B0D3" w14:textId="77777777" w:rsidR="001E2274" w:rsidRDefault="00FC27D6" w:rsidP="00A92CE3">
      <w:pPr>
        <w:rPr>
          <w:caps/>
          <w:sz w:val="24"/>
          <w:szCs w:val="24"/>
          <w:u w:val="single"/>
          <w:rtl/>
        </w:rPr>
      </w:pPr>
      <w:r w:rsidRPr="00FC27D6">
        <w:rPr>
          <w:rFonts w:hint="cs"/>
          <w:caps/>
          <w:sz w:val="24"/>
          <w:szCs w:val="24"/>
          <w:u w:val="single"/>
          <w:rtl/>
        </w:rPr>
        <w:t>מר ליאור רגב - נציג לשכת התכנון</w:t>
      </w:r>
      <w:r w:rsidR="001E2274">
        <w:rPr>
          <w:rFonts w:hint="cs"/>
          <w:caps/>
          <w:sz w:val="24"/>
          <w:szCs w:val="24"/>
          <w:u w:val="single"/>
          <w:rtl/>
        </w:rPr>
        <w:t>:</w:t>
      </w:r>
    </w:p>
    <w:p w14:paraId="408FC32E" w14:textId="565A679C" w:rsidR="001E2274" w:rsidRDefault="00A92CE3" w:rsidP="00A92CE3">
      <w:pPr>
        <w:rPr>
          <w:b w:val="0"/>
          <w:bCs w:val="0"/>
          <w:caps/>
          <w:sz w:val="24"/>
          <w:szCs w:val="24"/>
          <w:rtl/>
        </w:rPr>
      </w:pPr>
      <w:r>
        <w:rPr>
          <w:rFonts w:hint="cs"/>
          <w:b w:val="0"/>
          <w:bCs w:val="0"/>
          <w:caps/>
          <w:sz w:val="24"/>
          <w:szCs w:val="24"/>
          <w:rtl/>
        </w:rPr>
        <w:t>פה הדופן הצרה ופה הדופן</w:t>
      </w:r>
      <w:r w:rsidR="000F703D">
        <w:rPr>
          <w:rFonts w:hint="cs"/>
          <w:b w:val="0"/>
          <w:bCs w:val="0"/>
          <w:caps/>
          <w:sz w:val="24"/>
          <w:szCs w:val="24"/>
          <w:rtl/>
        </w:rPr>
        <w:t xml:space="preserve"> </w:t>
      </w:r>
      <w:r>
        <w:rPr>
          <w:rFonts w:hint="cs"/>
          <w:b w:val="0"/>
          <w:bCs w:val="0"/>
          <w:caps/>
          <w:sz w:val="24"/>
          <w:szCs w:val="24"/>
          <w:rtl/>
        </w:rPr>
        <w:t>... מה שכן</w:t>
      </w:r>
      <w:r w:rsidR="000F703D">
        <w:rPr>
          <w:rFonts w:hint="cs"/>
          <w:b w:val="0"/>
          <w:bCs w:val="0"/>
          <w:caps/>
          <w:sz w:val="24"/>
          <w:szCs w:val="24"/>
          <w:rtl/>
        </w:rPr>
        <w:t xml:space="preserve"> </w:t>
      </w:r>
      <w:r>
        <w:rPr>
          <w:rFonts w:hint="cs"/>
          <w:b w:val="0"/>
          <w:bCs w:val="0"/>
          <w:caps/>
          <w:sz w:val="24"/>
          <w:szCs w:val="24"/>
          <w:rtl/>
        </w:rPr>
        <w:t>... שאת הדופן הזו הם האריכו עוד</w:t>
      </w:r>
    </w:p>
    <w:p w14:paraId="6089AD47" w14:textId="77777777" w:rsidR="001E2274" w:rsidRDefault="001E2274" w:rsidP="00A92CE3">
      <w:pPr>
        <w:rPr>
          <w:b w:val="0"/>
          <w:bCs w:val="0"/>
          <w:caps/>
          <w:sz w:val="24"/>
          <w:szCs w:val="24"/>
          <w:rtl/>
        </w:rPr>
      </w:pPr>
    </w:p>
    <w:p w14:paraId="5BFAAD38" w14:textId="77777777" w:rsidR="001E2274" w:rsidRDefault="00D17364" w:rsidP="00A92CE3">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4505C456" w14:textId="3D9D70BC" w:rsidR="001E2274" w:rsidRDefault="00A92CE3" w:rsidP="00A92CE3">
      <w:pPr>
        <w:rPr>
          <w:b w:val="0"/>
          <w:bCs w:val="0"/>
          <w:caps/>
          <w:sz w:val="24"/>
          <w:szCs w:val="24"/>
          <w:rtl/>
        </w:rPr>
      </w:pPr>
      <w:r>
        <w:rPr>
          <w:rFonts w:hint="cs"/>
          <w:b w:val="0"/>
          <w:bCs w:val="0"/>
          <w:caps/>
          <w:sz w:val="24"/>
          <w:szCs w:val="24"/>
          <w:rtl/>
        </w:rPr>
        <w:t xml:space="preserve">חברים אני </w:t>
      </w:r>
    </w:p>
    <w:p w14:paraId="1CC95955" w14:textId="77777777" w:rsidR="001E2274" w:rsidRDefault="001E2274" w:rsidP="00A92CE3">
      <w:pPr>
        <w:rPr>
          <w:b w:val="0"/>
          <w:bCs w:val="0"/>
          <w:caps/>
          <w:sz w:val="24"/>
          <w:szCs w:val="24"/>
          <w:rtl/>
        </w:rPr>
      </w:pPr>
    </w:p>
    <w:p w14:paraId="76872C5D" w14:textId="77777777" w:rsidR="001E2274" w:rsidRDefault="003109B2" w:rsidP="00A92CE3">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4855E09F" w14:textId="3AD41DC7" w:rsidR="001E2274" w:rsidRDefault="00A92CE3" w:rsidP="00A92CE3">
      <w:pPr>
        <w:rPr>
          <w:b w:val="0"/>
          <w:bCs w:val="0"/>
          <w:caps/>
          <w:sz w:val="24"/>
          <w:szCs w:val="24"/>
          <w:rtl/>
        </w:rPr>
      </w:pPr>
      <w:r>
        <w:rPr>
          <w:rFonts w:hint="cs"/>
          <w:b w:val="0"/>
          <w:bCs w:val="0"/>
          <w:caps/>
          <w:sz w:val="24"/>
          <w:szCs w:val="24"/>
          <w:rtl/>
        </w:rPr>
        <w:t>לא לא הם האריכו יותר מדי בוא</w:t>
      </w:r>
    </w:p>
    <w:p w14:paraId="7374D1DD" w14:textId="77777777" w:rsidR="001E2274" w:rsidRDefault="001E2274" w:rsidP="00A92CE3">
      <w:pPr>
        <w:rPr>
          <w:b w:val="0"/>
          <w:bCs w:val="0"/>
          <w:caps/>
          <w:sz w:val="24"/>
          <w:szCs w:val="24"/>
          <w:rtl/>
        </w:rPr>
      </w:pPr>
    </w:p>
    <w:p w14:paraId="2066F970" w14:textId="77777777" w:rsidR="001E2274" w:rsidRDefault="00FC27D6" w:rsidP="00A92CE3">
      <w:pPr>
        <w:rPr>
          <w:caps/>
          <w:sz w:val="24"/>
          <w:szCs w:val="24"/>
          <w:u w:val="single"/>
          <w:rtl/>
        </w:rPr>
      </w:pPr>
      <w:r w:rsidRPr="00FC27D6">
        <w:rPr>
          <w:rFonts w:hint="cs"/>
          <w:caps/>
          <w:sz w:val="24"/>
          <w:szCs w:val="24"/>
          <w:u w:val="single"/>
          <w:rtl/>
        </w:rPr>
        <w:t>מר ליאור רגב - נציג לשכת התכנון</w:t>
      </w:r>
      <w:r w:rsidR="001E2274">
        <w:rPr>
          <w:rFonts w:hint="cs"/>
          <w:caps/>
          <w:sz w:val="24"/>
          <w:szCs w:val="24"/>
          <w:u w:val="single"/>
          <w:rtl/>
        </w:rPr>
        <w:t>:</w:t>
      </w:r>
    </w:p>
    <w:p w14:paraId="326E741C" w14:textId="3ABDDA28" w:rsidR="001E2274" w:rsidRDefault="00A92CE3" w:rsidP="00A92CE3">
      <w:pPr>
        <w:rPr>
          <w:b w:val="0"/>
          <w:bCs w:val="0"/>
          <w:caps/>
          <w:sz w:val="24"/>
          <w:szCs w:val="24"/>
          <w:rtl/>
        </w:rPr>
      </w:pPr>
      <w:r>
        <w:rPr>
          <w:rFonts w:hint="cs"/>
          <w:b w:val="0"/>
          <w:bCs w:val="0"/>
          <w:caps/>
          <w:sz w:val="24"/>
          <w:szCs w:val="24"/>
          <w:rtl/>
        </w:rPr>
        <w:lastRenderedPageBreak/>
        <w:t>כן נכון</w:t>
      </w:r>
    </w:p>
    <w:p w14:paraId="63A41022" w14:textId="77777777" w:rsidR="001E2274" w:rsidRDefault="001E2274" w:rsidP="00A92CE3">
      <w:pPr>
        <w:rPr>
          <w:b w:val="0"/>
          <w:bCs w:val="0"/>
          <w:caps/>
          <w:sz w:val="24"/>
          <w:szCs w:val="24"/>
          <w:rtl/>
        </w:rPr>
      </w:pPr>
    </w:p>
    <w:p w14:paraId="171B592D" w14:textId="77777777" w:rsidR="001E2274" w:rsidRDefault="003109B2" w:rsidP="00A92CE3">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02C67D90" w14:textId="297C0D6A" w:rsidR="001E2274" w:rsidRDefault="00A92CE3" w:rsidP="00A92CE3">
      <w:pPr>
        <w:rPr>
          <w:b w:val="0"/>
          <w:bCs w:val="0"/>
          <w:caps/>
          <w:sz w:val="24"/>
          <w:szCs w:val="24"/>
          <w:rtl/>
        </w:rPr>
      </w:pPr>
      <w:r>
        <w:rPr>
          <w:rFonts w:hint="cs"/>
          <w:b w:val="0"/>
          <w:bCs w:val="0"/>
          <w:caps/>
          <w:sz w:val="24"/>
          <w:szCs w:val="24"/>
          <w:rtl/>
        </w:rPr>
        <w:t>אפשר אפשר לעשות משהו</w:t>
      </w:r>
      <w:r w:rsidR="000F703D">
        <w:rPr>
          <w:rFonts w:hint="cs"/>
          <w:b w:val="0"/>
          <w:bCs w:val="0"/>
          <w:caps/>
          <w:sz w:val="24"/>
          <w:szCs w:val="24"/>
          <w:rtl/>
        </w:rPr>
        <w:t xml:space="preserve"> </w:t>
      </w:r>
      <w:r>
        <w:rPr>
          <w:rFonts w:hint="cs"/>
          <w:b w:val="0"/>
          <w:bCs w:val="0"/>
          <w:caps/>
          <w:sz w:val="24"/>
          <w:szCs w:val="24"/>
          <w:rtl/>
        </w:rPr>
        <w:t>שהוא שם</w:t>
      </w:r>
      <w:r w:rsidR="000F703D">
        <w:rPr>
          <w:rFonts w:hint="cs"/>
          <w:b w:val="0"/>
          <w:bCs w:val="0"/>
          <w:caps/>
          <w:sz w:val="24"/>
          <w:szCs w:val="24"/>
          <w:rtl/>
        </w:rPr>
        <w:t xml:space="preserve"> </w:t>
      </w:r>
      <w:r>
        <w:rPr>
          <w:rFonts w:hint="cs"/>
          <w:b w:val="0"/>
          <w:bCs w:val="0"/>
          <w:caps/>
          <w:sz w:val="24"/>
          <w:szCs w:val="24"/>
          <w:rtl/>
        </w:rPr>
        <w:t>... בין זה לזה</w:t>
      </w:r>
    </w:p>
    <w:p w14:paraId="280BC424" w14:textId="77777777" w:rsidR="001E2274" w:rsidRDefault="001E2274" w:rsidP="00A92CE3">
      <w:pPr>
        <w:rPr>
          <w:b w:val="0"/>
          <w:bCs w:val="0"/>
          <w:caps/>
          <w:sz w:val="24"/>
          <w:szCs w:val="24"/>
          <w:rtl/>
        </w:rPr>
      </w:pPr>
    </w:p>
    <w:p w14:paraId="1301DDDE" w14:textId="77777777" w:rsidR="001E2274" w:rsidRDefault="000A3DA6" w:rsidP="00A92CE3">
      <w:pPr>
        <w:rPr>
          <w:caps/>
          <w:sz w:val="24"/>
          <w:szCs w:val="24"/>
          <w:u w:val="single"/>
          <w:rtl/>
        </w:rPr>
      </w:pPr>
      <w:r w:rsidRPr="000A3DA6">
        <w:rPr>
          <w:rFonts w:hint="cs"/>
          <w:caps/>
          <w:sz w:val="24"/>
          <w:szCs w:val="24"/>
          <w:u w:val="single"/>
          <w:rtl/>
        </w:rPr>
        <w:t>מר תומר דוידסון - נציג מנהל מקרקעי ישראל בוועדה המחוזית</w:t>
      </w:r>
      <w:r w:rsidR="001E2274">
        <w:rPr>
          <w:rFonts w:hint="cs"/>
          <w:caps/>
          <w:sz w:val="24"/>
          <w:szCs w:val="24"/>
          <w:u w:val="single"/>
          <w:rtl/>
        </w:rPr>
        <w:t>:</w:t>
      </w:r>
    </w:p>
    <w:p w14:paraId="24EB0B2F" w14:textId="0F38D9A2" w:rsidR="001E2274" w:rsidRDefault="00A92CE3" w:rsidP="00A92CE3">
      <w:pPr>
        <w:rPr>
          <w:b w:val="0"/>
          <w:bCs w:val="0"/>
          <w:caps/>
          <w:sz w:val="24"/>
          <w:szCs w:val="24"/>
          <w:rtl/>
        </w:rPr>
      </w:pPr>
      <w:r>
        <w:rPr>
          <w:rFonts w:hint="cs"/>
          <w:b w:val="0"/>
          <w:bCs w:val="0"/>
          <w:caps/>
          <w:sz w:val="24"/>
          <w:szCs w:val="24"/>
          <w:rtl/>
        </w:rPr>
        <w:t>צריך להחליט מיכה</w:t>
      </w:r>
    </w:p>
    <w:p w14:paraId="6670601C" w14:textId="77777777" w:rsidR="001E2274" w:rsidRDefault="001E2274" w:rsidP="00A92CE3">
      <w:pPr>
        <w:rPr>
          <w:b w:val="0"/>
          <w:bCs w:val="0"/>
          <w:caps/>
          <w:sz w:val="24"/>
          <w:szCs w:val="24"/>
          <w:rtl/>
        </w:rPr>
      </w:pPr>
    </w:p>
    <w:p w14:paraId="7D59989D" w14:textId="77777777" w:rsidR="001E2274" w:rsidRDefault="00D17364" w:rsidP="00A92CE3">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2328FB2A" w14:textId="49A94219" w:rsidR="001E2274" w:rsidRDefault="00A92CE3" w:rsidP="00A92CE3">
      <w:pPr>
        <w:rPr>
          <w:b w:val="0"/>
          <w:bCs w:val="0"/>
          <w:caps/>
          <w:sz w:val="24"/>
          <w:szCs w:val="24"/>
          <w:rtl/>
        </w:rPr>
      </w:pPr>
      <w:r>
        <w:rPr>
          <w:rFonts w:hint="cs"/>
          <w:b w:val="0"/>
          <w:bCs w:val="0"/>
          <w:caps/>
          <w:sz w:val="24"/>
          <w:szCs w:val="24"/>
          <w:rtl/>
        </w:rPr>
        <w:t xml:space="preserve">כן </w:t>
      </w:r>
    </w:p>
    <w:p w14:paraId="0023F382" w14:textId="77777777" w:rsidR="001E2274" w:rsidRDefault="001E2274" w:rsidP="00A92CE3">
      <w:pPr>
        <w:rPr>
          <w:b w:val="0"/>
          <w:bCs w:val="0"/>
          <w:caps/>
          <w:sz w:val="24"/>
          <w:szCs w:val="24"/>
          <w:rtl/>
        </w:rPr>
      </w:pPr>
    </w:p>
    <w:p w14:paraId="599C9402" w14:textId="77777777" w:rsidR="001E2274" w:rsidRDefault="003109B2" w:rsidP="00A92CE3">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6FF84134" w14:textId="7140AF93" w:rsidR="001E2274" w:rsidRDefault="00A92CE3" w:rsidP="00A92CE3">
      <w:pPr>
        <w:rPr>
          <w:b w:val="0"/>
          <w:bCs w:val="0"/>
          <w:caps/>
          <w:sz w:val="24"/>
          <w:szCs w:val="24"/>
          <w:rtl/>
        </w:rPr>
      </w:pPr>
      <w:r>
        <w:rPr>
          <w:rFonts w:hint="cs"/>
          <w:b w:val="0"/>
          <w:bCs w:val="0"/>
          <w:caps/>
          <w:sz w:val="24"/>
          <w:szCs w:val="24"/>
          <w:rtl/>
        </w:rPr>
        <w:t xml:space="preserve">לדעתי ה, התוכנית הזו </w:t>
      </w:r>
      <w:r w:rsidR="000109F2">
        <w:rPr>
          <w:rFonts w:hint="cs"/>
          <w:b w:val="0"/>
          <w:bCs w:val="0"/>
          <w:caps/>
          <w:sz w:val="24"/>
          <w:szCs w:val="24"/>
          <w:rtl/>
        </w:rPr>
        <w:t>היא מבחינת מה שנותן אין לך את ה .. של הנחל</w:t>
      </w:r>
    </w:p>
    <w:p w14:paraId="7E4173D3" w14:textId="77777777" w:rsidR="001E2274" w:rsidRDefault="001E2274" w:rsidP="00A92CE3">
      <w:pPr>
        <w:rPr>
          <w:b w:val="0"/>
          <w:bCs w:val="0"/>
          <w:caps/>
          <w:sz w:val="24"/>
          <w:szCs w:val="24"/>
          <w:rtl/>
        </w:rPr>
      </w:pPr>
    </w:p>
    <w:p w14:paraId="4861D911" w14:textId="77777777" w:rsidR="001E2274" w:rsidRDefault="00D17364" w:rsidP="00A92CE3">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3568A38A" w14:textId="66E7096F" w:rsidR="001E2274" w:rsidRDefault="000109F2" w:rsidP="00A92CE3">
      <w:pPr>
        <w:rPr>
          <w:b w:val="0"/>
          <w:bCs w:val="0"/>
          <w:caps/>
          <w:sz w:val="24"/>
          <w:szCs w:val="24"/>
          <w:rtl/>
        </w:rPr>
      </w:pPr>
      <w:r>
        <w:rPr>
          <w:rFonts w:hint="cs"/>
          <w:b w:val="0"/>
          <w:bCs w:val="0"/>
          <w:caps/>
          <w:sz w:val="24"/>
          <w:szCs w:val="24"/>
          <w:rtl/>
        </w:rPr>
        <w:t>חברים אני רוצה רגע להבין רבותיי אני מבקש רגע להבין</w:t>
      </w:r>
    </w:p>
    <w:p w14:paraId="30056F4C" w14:textId="77777777" w:rsidR="001E2274" w:rsidRDefault="001E2274" w:rsidP="00A92CE3">
      <w:pPr>
        <w:rPr>
          <w:b w:val="0"/>
          <w:bCs w:val="0"/>
          <w:caps/>
          <w:sz w:val="24"/>
          <w:szCs w:val="24"/>
          <w:rtl/>
        </w:rPr>
      </w:pPr>
    </w:p>
    <w:p w14:paraId="30452BF9" w14:textId="77777777" w:rsidR="001E2274" w:rsidRDefault="003109B2" w:rsidP="00A92CE3">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7706776E" w14:textId="6CD130AC" w:rsidR="001E2274" w:rsidRDefault="000109F2" w:rsidP="00A92CE3">
      <w:pPr>
        <w:rPr>
          <w:b w:val="0"/>
          <w:bCs w:val="0"/>
          <w:caps/>
          <w:sz w:val="24"/>
          <w:szCs w:val="24"/>
          <w:rtl/>
        </w:rPr>
      </w:pPr>
      <w:r>
        <w:rPr>
          <w:rFonts w:hint="cs"/>
          <w:b w:val="0"/>
          <w:bCs w:val="0"/>
          <w:caps/>
          <w:sz w:val="24"/>
          <w:szCs w:val="24"/>
          <w:rtl/>
        </w:rPr>
        <w:t>אתה יכול לשחק</w:t>
      </w:r>
    </w:p>
    <w:p w14:paraId="5B8B9265" w14:textId="77777777" w:rsidR="001E2274" w:rsidRDefault="001E2274" w:rsidP="00A92CE3">
      <w:pPr>
        <w:rPr>
          <w:b w:val="0"/>
          <w:bCs w:val="0"/>
          <w:caps/>
          <w:sz w:val="24"/>
          <w:szCs w:val="24"/>
          <w:rtl/>
        </w:rPr>
      </w:pPr>
    </w:p>
    <w:p w14:paraId="798746B1" w14:textId="77777777" w:rsidR="001E2274" w:rsidRDefault="00D17364" w:rsidP="00A92CE3">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1D3E5C1B" w14:textId="68B4C21A" w:rsidR="001E2274" w:rsidRDefault="000109F2" w:rsidP="00A92CE3">
      <w:pPr>
        <w:rPr>
          <w:b w:val="0"/>
          <w:bCs w:val="0"/>
          <w:caps/>
          <w:sz w:val="24"/>
          <w:szCs w:val="24"/>
          <w:rtl/>
        </w:rPr>
      </w:pPr>
      <w:r>
        <w:rPr>
          <w:rFonts w:hint="cs"/>
          <w:b w:val="0"/>
          <w:bCs w:val="0"/>
          <w:caps/>
          <w:sz w:val="24"/>
          <w:szCs w:val="24"/>
          <w:rtl/>
        </w:rPr>
        <w:t>חברים</w:t>
      </w:r>
      <w:r w:rsidR="000F703D">
        <w:rPr>
          <w:rFonts w:hint="cs"/>
          <w:b w:val="0"/>
          <w:bCs w:val="0"/>
          <w:caps/>
          <w:sz w:val="24"/>
          <w:szCs w:val="24"/>
          <w:rtl/>
        </w:rPr>
        <w:t xml:space="preserve"> </w:t>
      </w:r>
      <w:r>
        <w:rPr>
          <w:rFonts w:hint="cs"/>
          <w:b w:val="0"/>
          <w:bCs w:val="0"/>
          <w:caps/>
          <w:sz w:val="24"/>
          <w:szCs w:val="24"/>
          <w:rtl/>
        </w:rPr>
        <w:t>אני מבקש רגע</w:t>
      </w:r>
    </w:p>
    <w:p w14:paraId="147C1A17" w14:textId="77777777" w:rsidR="001E2274" w:rsidRDefault="001E2274" w:rsidP="00A92CE3">
      <w:pPr>
        <w:rPr>
          <w:b w:val="0"/>
          <w:bCs w:val="0"/>
          <w:caps/>
          <w:sz w:val="24"/>
          <w:szCs w:val="24"/>
          <w:rtl/>
        </w:rPr>
      </w:pPr>
    </w:p>
    <w:p w14:paraId="5BFE76B1" w14:textId="77777777" w:rsidR="001E2274" w:rsidRDefault="003109B2" w:rsidP="00A92CE3">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1BE025B1" w14:textId="55B0000B" w:rsidR="001E2274" w:rsidRDefault="000109F2" w:rsidP="00A92CE3">
      <w:pPr>
        <w:rPr>
          <w:b w:val="0"/>
          <w:bCs w:val="0"/>
          <w:caps/>
          <w:sz w:val="24"/>
          <w:szCs w:val="24"/>
          <w:rtl/>
        </w:rPr>
      </w:pPr>
      <w:r>
        <w:rPr>
          <w:rFonts w:hint="cs"/>
          <w:b w:val="0"/>
          <w:bCs w:val="0"/>
          <w:caps/>
          <w:sz w:val="24"/>
          <w:szCs w:val="24"/>
          <w:rtl/>
        </w:rPr>
        <w:t xml:space="preserve">כן </w:t>
      </w:r>
    </w:p>
    <w:p w14:paraId="78019F52" w14:textId="77777777" w:rsidR="001E2274" w:rsidRDefault="001E2274" w:rsidP="00A92CE3">
      <w:pPr>
        <w:rPr>
          <w:b w:val="0"/>
          <w:bCs w:val="0"/>
          <w:caps/>
          <w:sz w:val="24"/>
          <w:szCs w:val="24"/>
          <w:rtl/>
        </w:rPr>
      </w:pPr>
    </w:p>
    <w:p w14:paraId="7623733C" w14:textId="77777777" w:rsidR="001E2274" w:rsidRDefault="00FC27D6" w:rsidP="00A92CE3">
      <w:pPr>
        <w:rPr>
          <w:caps/>
          <w:sz w:val="24"/>
          <w:szCs w:val="24"/>
          <w:u w:val="single"/>
          <w:rtl/>
        </w:rPr>
      </w:pPr>
      <w:r w:rsidRPr="00FC27D6">
        <w:rPr>
          <w:rFonts w:hint="cs"/>
          <w:caps/>
          <w:sz w:val="24"/>
          <w:szCs w:val="24"/>
          <w:u w:val="single"/>
          <w:rtl/>
        </w:rPr>
        <w:t>מר ליאור רגב - נציג לשכת התכנון</w:t>
      </w:r>
      <w:r w:rsidR="001E2274">
        <w:rPr>
          <w:rFonts w:hint="cs"/>
          <w:caps/>
          <w:sz w:val="24"/>
          <w:szCs w:val="24"/>
          <w:u w:val="single"/>
          <w:rtl/>
        </w:rPr>
        <w:t>:</w:t>
      </w:r>
    </w:p>
    <w:p w14:paraId="406C1EFA" w14:textId="4C1C5631" w:rsidR="001E2274" w:rsidRDefault="000109F2" w:rsidP="00A92CE3">
      <w:pPr>
        <w:rPr>
          <w:b w:val="0"/>
          <w:bCs w:val="0"/>
          <w:caps/>
          <w:sz w:val="24"/>
          <w:szCs w:val="24"/>
          <w:rtl/>
        </w:rPr>
      </w:pPr>
      <w:r>
        <w:rPr>
          <w:rFonts w:hint="cs"/>
          <w:b w:val="0"/>
          <w:bCs w:val="0"/>
          <w:caps/>
          <w:sz w:val="24"/>
          <w:szCs w:val="24"/>
          <w:rtl/>
        </w:rPr>
        <w:t>... האריכו קצת הפכו את ה, זה זה נהיה ארוך וזה הקצר זה הקצר</w:t>
      </w:r>
    </w:p>
    <w:p w14:paraId="714A0B1E" w14:textId="77777777" w:rsidR="001E2274" w:rsidRDefault="001E2274" w:rsidP="00A92CE3">
      <w:pPr>
        <w:rPr>
          <w:b w:val="0"/>
          <w:bCs w:val="0"/>
          <w:caps/>
          <w:sz w:val="24"/>
          <w:szCs w:val="24"/>
          <w:rtl/>
        </w:rPr>
      </w:pPr>
    </w:p>
    <w:p w14:paraId="6DA3238A" w14:textId="77777777" w:rsidR="001E2274" w:rsidRDefault="003109B2" w:rsidP="000109F2">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2597C0CE" w14:textId="4908B20B" w:rsidR="001E2274" w:rsidRDefault="000109F2" w:rsidP="000109F2">
      <w:pPr>
        <w:rPr>
          <w:b w:val="0"/>
          <w:bCs w:val="0"/>
          <w:caps/>
          <w:sz w:val="24"/>
          <w:szCs w:val="24"/>
          <w:rtl/>
        </w:rPr>
      </w:pPr>
      <w:r>
        <w:rPr>
          <w:rFonts w:hint="cs"/>
          <w:b w:val="0"/>
          <w:bCs w:val="0"/>
          <w:caps/>
          <w:sz w:val="24"/>
          <w:szCs w:val="24"/>
          <w:rtl/>
        </w:rPr>
        <w:t xml:space="preserve">מה הגובה של הבניינים פה? </w:t>
      </w:r>
    </w:p>
    <w:p w14:paraId="40996154" w14:textId="77777777" w:rsidR="001E2274" w:rsidRDefault="001E2274" w:rsidP="000109F2">
      <w:pPr>
        <w:rPr>
          <w:b w:val="0"/>
          <w:bCs w:val="0"/>
          <w:caps/>
          <w:sz w:val="24"/>
          <w:szCs w:val="24"/>
          <w:rtl/>
        </w:rPr>
      </w:pPr>
    </w:p>
    <w:p w14:paraId="1662A53C" w14:textId="77777777" w:rsidR="001E2274" w:rsidRDefault="00FC27D6" w:rsidP="000109F2">
      <w:pPr>
        <w:rPr>
          <w:caps/>
          <w:sz w:val="24"/>
          <w:szCs w:val="24"/>
          <w:u w:val="single"/>
          <w:rtl/>
        </w:rPr>
      </w:pPr>
      <w:r w:rsidRPr="00FC27D6">
        <w:rPr>
          <w:rFonts w:hint="cs"/>
          <w:caps/>
          <w:sz w:val="24"/>
          <w:szCs w:val="24"/>
          <w:u w:val="single"/>
          <w:rtl/>
        </w:rPr>
        <w:t>מר ליאור רגב - נציג לשכת התכנון</w:t>
      </w:r>
      <w:r w:rsidR="001E2274">
        <w:rPr>
          <w:rFonts w:hint="cs"/>
          <w:caps/>
          <w:sz w:val="24"/>
          <w:szCs w:val="24"/>
          <w:u w:val="single"/>
          <w:rtl/>
        </w:rPr>
        <w:t>:</w:t>
      </w:r>
    </w:p>
    <w:p w14:paraId="437E04C1" w14:textId="26975347" w:rsidR="001E2274" w:rsidRDefault="000109F2" w:rsidP="000109F2">
      <w:pPr>
        <w:rPr>
          <w:b w:val="0"/>
          <w:bCs w:val="0"/>
          <w:caps/>
          <w:sz w:val="24"/>
          <w:szCs w:val="24"/>
          <w:rtl/>
        </w:rPr>
      </w:pPr>
      <w:r>
        <w:rPr>
          <w:rFonts w:hint="cs"/>
          <w:b w:val="0"/>
          <w:bCs w:val="0"/>
          <w:caps/>
          <w:sz w:val="24"/>
          <w:szCs w:val="24"/>
          <w:rtl/>
        </w:rPr>
        <w:t>חמש עשרה שבע עשרה קומות</w:t>
      </w:r>
    </w:p>
    <w:p w14:paraId="5737AEDA" w14:textId="77777777" w:rsidR="001E2274" w:rsidRDefault="001E2274" w:rsidP="000109F2">
      <w:pPr>
        <w:rPr>
          <w:b w:val="0"/>
          <w:bCs w:val="0"/>
          <w:caps/>
          <w:sz w:val="24"/>
          <w:szCs w:val="24"/>
          <w:rtl/>
        </w:rPr>
      </w:pPr>
    </w:p>
    <w:p w14:paraId="2DE4B932" w14:textId="77777777" w:rsidR="001E2274" w:rsidRDefault="003109B2" w:rsidP="000109F2">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4806587E" w14:textId="6169AB7D" w:rsidR="001E2274" w:rsidRDefault="000109F2" w:rsidP="000109F2">
      <w:pPr>
        <w:rPr>
          <w:b w:val="0"/>
          <w:bCs w:val="0"/>
          <w:caps/>
          <w:sz w:val="24"/>
          <w:szCs w:val="24"/>
          <w:rtl/>
        </w:rPr>
      </w:pPr>
      <w:r>
        <w:rPr>
          <w:rFonts w:hint="cs"/>
          <w:b w:val="0"/>
          <w:bCs w:val="0"/>
          <w:caps/>
          <w:sz w:val="24"/>
          <w:szCs w:val="24"/>
          <w:rtl/>
        </w:rPr>
        <w:t>צריך לדעתי צריך עוד מחשבה, קודם כל אנחנו צריכים לדעתי לקחת חלופה האם אנחנו מתרחקים מנחל ו, כניסה מהשקד זה החלטה אחת שאנחנו צריכים</w:t>
      </w:r>
      <w:r w:rsidR="000F703D">
        <w:rPr>
          <w:rFonts w:hint="cs"/>
          <w:b w:val="0"/>
          <w:bCs w:val="0"/>
          <w:caps/>
          <w:sz w:val="24"/>
          <w:szCs w:val="24"/>
          <w:rtl/>
        </w:rPr>
        <w:t xml:space="preserve"> </w:t>
      </w:r>
      <w:r>
        <w:rPr>
          <w:rFonts w:hint="cs"/>
          <w:b w:val="0"/>
          <w:bCs w:val="0"/>
          <w:caps/>
          <w:sz w:val="24"/>
          <w:szCs w:val="24"/>
          <w:rtl/>
        </w:rPr>
        <w:t>...</w:t>
      </w:r>
    </w:p>
    <w:p w14:paraId="0E3BCB26" w14:textId="77777777" w:rsidR="001E2274" w:rsidRDefault="001E2274" w:rsidP="000109F2">
      <w:pPr>
        <w:rPr>
          <w:b w:val="0"/>
          <w:bCs w:val="0"/>
          <w:caps/>
          <w:sz w:val="24"/>
          <w:szCs w:val="24"/>
          <w:rtl/>
        </w:rPr>
      </w:pPr>
    </w:p>
    <w:p w14:paraId="61609FE8" w14:textId="77777777" w:rsidR="001E2274" w:rsidRDefault="00FC27D6" w:rsidP="000109F2">
      <w:pPr>
        <w:rPr>
          <w:caps/>
          <w:sz w:val="24"/>
          <w:szCs w:val="24"/>
          <w:u w:val="single"/>
          <w:rtl/>
        </w:rPr>
      </w:pPr>
      <w:r w:rsidRPr="00FC27D6">
        <w:rPr>
          <w:rFonts w:hint="cs"/>
          <w:caps/>
          <w:sz w:val="24"/>
          <w:szCs w:val="24"/>
          <w:u w:val="single"/>
          <w:rtl/>
        </w:rPr>
        <w:t>מר ליאור רגב - נציג לשכת התכנון</w:t>
      </w:r>
      <w:r w:rsidR="001E2274">
        <w:rPr>
          <w:rFonts w:hint="cs"/>
          <w:caps/>
          <w:sz w:val="24"/>
          <w:szCs w:val="24"/>
          <w:u w:val="single"/>
          <w:rtl/>
        </w:rPr>
        <w:t>:</w:t>
      </w:r>
    </w:p>
    <w:p w14:paraId="2AC8E86D" w14:textId="3AA18463" w:rsidR="001E2274" w:rsidRDefault="000109F2" w:rsidP="000109F2">
      <w:pPr>
        <w:rPr>
          <w:b w:val="0"/>
          <w:bCs w:val="0"/>
          <w:caps/>
          <w:sz w:val="24"/>
          <w:szCs w:val="24"/>
          <w:rtl/>
        </w:rPr>
      </w:pPr>
      <w:r>
        <w:rPr>
          <w:rFonts w:hint="cs"/>
          <w:b w:val="0"/>
          <w:bCs w:val="0"/>
          <w:caps/>
          <w:sz w:val="24"/>
          <w:szCs w:val="24"/>
          <w:rtl/>
        </w:rPr>
        <w:t xml:space="preserve">את את תסכימי שניקח את התוכנית עוד קצת לכיוון ארבע מאות ושתים עשרה? </w:t>
      </w:r>
    </w:p>
    <w:p w14:paraId="26ED1E23" w14:textId="77777777" w:rsidR="001E2274" w:rsidRDefault="001E2274" w:rsidP="000109F2">
      <w:pPr>
        <w:rPr>
          <w:b w:val="0"/>
          <w:bCs w:val="0"/>
          <w:caps/>
          <w:sz w:val="24"/>
          <w:szCs w:val="24"/>
          <w:rtl/>
        </w:rPr>
      </w:pPr>
    </w:p>
    <w:p w14:paraId="7A08BD4C" w14:textId="77777777" w:rsidR="001E2274" w:rsidRDefault="00D17364" w:rsidP="000109F2">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6D82839C" w14:textId="52E36E3B" w:rsidR="001E2274" w:rsidRDefault="000109F2" w:rsidP="000109F2">
      <w:pPr>
        <w:rPr>
          <w:b w:val="0"/>
          <w:bCs w:val="0"/>
          <w:caps/>
          <w:sz w:val="24"/>
          <w:szCs w:val="24"/>
          <w:rtl/>
        </w:rPr>
      </w:pPr>
      <w:r>
        <w:rPr>
          <w:rFonts w:hint="cs"/>
          <w:b w:val="0"/>
          <w:bCs w:val="0"/>
          <w:caps/>
          <w:sz w:val="24"/>
          <w:szCs w:val="24"/>
          <w:rtl/>
        </w:rPr>
        <w:t>לא היא לא יכולה</w:t>
      </w:r>
    </w:p>
    <w:p w14:paraId="71A9FA6E" w14:textId="77777777" w:rsidR="001E2274" w:rsidRDefault="001E2274" w:rsidP="000109F2">
      <w:pPr>
        <w:rPr>
          <w:b w:val="0"/>
          <w:bCs w:val="0"/>
          <w:caps/>
          <w:sz w:val="24"/>
          <w:szCs w:val="24"/>
          <w:rtl/>
        </w:rPr>
      </w:pPr>
    </w:p>
    <w:p w14:paraId="5A362CB0" w14:textId="77777777" w:rsidR="001E2274" w:rsidRDefault="00E5536A" w:rsidP="000109F2">
      <w:pPr>
        <w:rPr>
          <w:caps/>
          <w:sz w:val="24"/>
          <w:szCs w:val="24"/>
          <w:u w:val="single"/>
          <w:rtl/>
        </w:rPr>
      </w:pPr>
      <w:r w:rsidRPr="00E5536A">
        <w:rPr>
          <w:rFonts w:hint="cs"/>
          <w:caps/>
          <w:sz w:val="24"/>
          <w:szCs w:val="24"/>
          <w:u w:val="single"/>
          <w:rtl/>
        </w:rPr>
        <w:t>גב</w:t>
      </w:r>
      <w:r w:rsidRPr="00E5536A">
        <w:rPr>
          <w:caps/>
          <w:sz w:val="24"/>
          <w:szCs w:val="24"/>
          <w:u w:val="single"/>
          <w:rtl/>
        </w:rPr>
        <w:t>'</w:t>
      </w:r>
      <w:r w:rsidRPr="00E5536A">
        <w:rPr>
          <w:rFonts w:hint="cs"/>
          <w:caps/>
          <w:sz w:val="24"/>
          <w:szCs w:val="24"/>
          <w:u w:val="single"/>
          <w:rtl/>
        </w:rPr>
        <w:t xml:space="preserve"> רוני גרניט - נציגת משרד הבריאות בוועדה המחוזית</w:t>
      </w:r>
      <w:r w:rsidR="001E2274">
        <w:rPr>
          <w:rFonts w:hint="cs"/>
          <w:caps/>
          <w:sz w:val="24"/>
          <w:szCs w:val="24"/>
          <w:u w:val="single"/>
          <w:rtl/>
        </w:rPr>
        <w:t>:</w:t>
      </w:r>
    </w:p>
    <w:p w14:paraId="5689B2D3" w14:textId="3C531415" w:rsidR="001E2274" w:rsidRDefault="000109F2" w:rsidP="000109F2">
      <w:pPr>
        <w:rPr>
          <w:b w:val="0"/>
          <w:bCs w:val="0"/>
          <w:caps/>
          <w:sz w:val="24"/>
          <w:szCs w:val="24"/>
          <w:rtl/>
        </w:rPr>
      </w:pPr>
      <w:r>
        <w:rPr>
          <w:rFonts w:hint="cs"/>
          <w:b w:val="0"/>
          <w:bCs w:val="0"/>
          <w:caps/>
          <w:sz w:val="24"/>
          <w:szCs w:val="24"/>
          <w:rtl/>
        </w:rPr>
        <w:t>אי אפשר?</w:t>
      </w:r>
    </w:p>
    <w:p w14:paraId="20F9465F" w14:textId="77777777" w:rsidR="001E2274" w:rsidRDefault="001E2274" w:rsidP="000109F2">
      <w:pPr>
        <w:rPr>
          <w:b w:val="0"/>
          <w:bCs w:val="0"/>
          <w:caps/>
          <w:sz w:val="24"/>
          <w:szCs w:val="24"/>
          <w:rtl/>
        </w:rPr>
      </w:pPr>
    </w:p>
    <w:p w14:paraId="75295F54" w14:textId="77777777" w:rsidR="001E2274" w:rsidRDefault="00D17364" w:rsidP="000109F2">
      <w:pPr>
        <w:rPr>
          <w:caps/>
          <w:sz w:val="24"/>
          <w:szCs w:val="24"/>
          <w:u w:val="single"/>
          <w:rtl/>
        </w:rPr>
      </w:pPr>
      <w:r w:rsidRPr="00D17364">
        <w:rPr>
          <w:rFonts w:hint="cs"/>
          <w:caps/>
          <w:sz w:val="24"/>
          <w:szCs w:val="24"/>
          <w:u w:val="single"/>
          <w:rtl/>
        </w:rPr>
        <w:lastRenderedPageBreak/>
        <w:t>יושב ראש הוועדה המחוזית - מר מיכה גדרון</w:t>
      </w:r>
      <w:r w:rsidR="001E2274">
        <w:rPr>
          <w:rFonts w:hint="cs"/>
          <w:caps/>
          <w:sz w:val="24"/>
          <w:szCs w:val="24"/>
          <w:u w:val="single"/>
          <w:rtl/>
        </w:rPr>
        <w:t>:</w:t>
      </w:r>
    </w:p>
    <w:p w14:paraId="615E1CC2" w14:textId="6B5D4B94" w:rsidR="001E2274" w:rsidRDefault="000109F2" w:rsidP="000109F2">
      <w:pPr>
        <w:rPr>
          <w:b w:val="0"/>
          <w:bCs w:val="0"/>
          <w:caps/>
          <w:sz w:val="24"/>
          <w:szCs w:val="24"/>
          <w:rtl/>
        </w:rPr>
      </w:pPr>
      <w:r>
        <w:rPr>
          <w:rFonts w:hint="cs"/>
          <w:b w:val="0"/>
          <w:bCs w:val="0"/>
          <w:caps/>
          <w:sz w:val="24"/>
          <w:szCs w:val="24"/>
          <w:rtl/>
        </w:rPr>
        <w:t xml:space="preserve">אי אפשר </w:t>
      </w:r>
    </w:p>
    <w:p w14:paraId="160D8075" w14:textId="77777777" w:rsidR="001E2274" w:rsidRDefault="001E2274" w:rsidP="000109F2">
      <w:pPr>
        <w:rPr>
          <w:b w:val="0"/>
          <w:bCs w:val="0"/>
          <w:caps/>
          <w:sz w:val="24"/>
          <w:szCs w:val="24"/>
          <w:rtl/>
        </w:rPr>
      </w:pPr>
    </w:p>
    <w:p w14:paraId="27C9CB70" w14:textId="77777777" w:rsidR="001E2274" w:rsidRDefault="000A3DA6" w:rsidP="000109F2">
      <w:pPr>
        <w:rPr>
          <w:caps/>
          <w:sz w:val="24"/>
          <w:szCs w:val="24"/>
          <w:u w:val="single"/>
          <w:rtl/>
        </w:rPr>
      </w:pPr>
      <w:r w:rsidRPr="000A3DA6">
        <w:rPr>
          <w:rFonts w:hint="cs"/>
          <w:caps/>
          <w:sz w:val="24"/>
          <w:szCs w:val="24"/>
          <w:u w:val="single"/>
          <w:rtl/>
        </w:rPr>
        <w:t>מר תומר דוידסון - נציג מנהל מקרקעי ישראל בוועדה המחוזית</w:t>
      </w:r>
      <w:r w:rsidR="001E2274">
        <w:rPr>
          <w:rFonts w:hint="cs"/>
          <w:caps/>
          <w:sz w:val="24"/>
          <w:szCs w:val="24"/>
          <w:u w:val="single"/>
          <w:rtl/>
        </w:rPr>
        <w:t>:</w:t>
      </w:r>
    </w:p>
    <w:p w14:paraId="60A0AC15" w14:textId="4F3B0F61" w:rsidR="001E2274" w:rsidRDefault="000109F2" w:rsidP="000109F2">
      <w:pPr>
        <w:rPr>
          <w:b w:val="0"/>
          <w:bCs w:val="0"/>
          <w:caps/>
          <w:sz w:val="24"/>
          <w:szCs w:val="24"/>
          <w:rtl/>
        </w:rPr>
      </w:pPr>
      <w:r>
        <w:rPr>
          <w:rFonts w:hint="cs"/>
          <w:b w:val="0"/>
          <w:bCs w:val="0"/>
          <w:caps/>
          <w:sz w:val="24"/>
          <w:szCs w:val="24"/>
          <w:rtl/>
        </w:rPr>
        <w:t xml:space="preserve">אתה לא יכול קו ב, </w:t>
      </w:r>
    </w:p>
    <w:p w14:paraId="1F05C918" w14:textId="77777777" w:rsidR="001E2274" w:rsidRDefault="001E2274" w:rsidP="000109F2">
      <w:pPr>
        <w:rPr>
          <w:b w:val="0"/>
          <w:bCs w:val="0"/>
          <w:caps/>
          <w:sz w:val="24"/>
          <w:szCs w:val="24"/>
          <w:rtl/>
        </w:rPr>
      </w:pPr>
    </w:p>
    <w:p w14:paraId="0837AA1B" w14:textId="77777777" w:rsidR="001E2274" w:rsidRDefault="000A5C33" w:rsidP="000109F2">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5A59DD8F" w14:textId="038E614E" w:rsidR="001E2274" w:rsidRDefault="000109F2" w:rsidP="000109F2">
      <w:pPr>
        <w:rPr>
          <w:b w:val="0"/>
          <w:bCs w:val="0"/>
          <w:caps/>
          <w:sz w:val="24"/>
          <w:szCs w:val="24"/>
          <w:rtl/>
        </w:rPr>
      </w:pPr>
      <w:r>
        <w:rPr>
          <w:rFonts w:hint="cs"/>
          <w:b w:val="0"/>
          <w:bCs w:val="0"/>
          <w:caps/>
          <w:sz w:val="24"/>
          <w:szCs w:val="24"/>
          <w:rtl/>
        </w:rPr>
        <w:t>אף אחד לא יאשר לנו את זה גם, גם</w:t>
      </w:r>
      <w:r w:rsidR="000F703D">
        <w:rPr>
          <w:rFonts w:hint="cs"/>
          <w:b w:val="0"/>
          <w:bCs w:val="0"/>
          <w:caps/>
          <w:sz w:val="24"/>
          <w:szCs w:val="24"/>
          <w:rtl/>
        </w:rPr>
        <w:t xml:space="preserve"> </w:t>
      </w:r>
      <w:r>
        <w:rPr>
          <w:rFonts w:hint="cs"/>
          <w:b w:val="0"/>
          <w:bCs w:val="0"/>
          <w:caps/>
          <w:sz w:val="24"/>
          <w:szCs w:val="24"/>
          <w:rtl/>
        </w:rPr>
        <w:t>...</w:t>
      </w:r>
    </w:p>
    <w:p w14:paraId="3C006739" w14:textId="77777777" w:rsidR="001E2274" w:rsidRDefault="001E2274" w:rsidP="000109F2">
      <w:pPr>
        <w:rPr>
          <w:b w:val="0"/>
          <w:bCs w:val="0"/>
          <w:caps/>
          <w:sz w:val="24"/>
          <w:szCs w:val="24"/>
          <w:rtl/>
        </w:rPr>
      </w:pPr>
    </w:p>
    <w:p w14:paraId="5086AAA1" w14:textId="77777777" w:rsidR="001E2274" w:rsidRDefault="003109B2" w:rsidP="000109F2">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0A5C78D9" w14:textId="5A858D32" w:rsidR="001E2274" w:rsidRDefault="000109F2" w:rsidP="000109F2">
      <w:pPr>
        <w:rPr>
          <w:b w:val="0"/>
          <w:bCs w:val="0"/>
          <w:caps/>
          <w:sz w:val="24"/>
          <w:szCs w:val="24"/>
          <w:rtl/>
        </w:rPr>
      </w:pPr>
      <w:r>
        <w:rPr>
          <w:rFonts w:hint="cs"/>
          <w:b w:val="0"/>
          <w:bCs w:val="0"/>
          <w:caps/>
          <w:sz w:val="24"/>
          <w:szCs w:val="24"/>
          <w:rtl/>
        </w:rPr>
        <w:t>אבל אני שוב</w:t>
      </w:r>
    </w:p>
    <w:p w14:paraId="7684D6D0" w14:textId="77777777" w:rsidR="001E2274" w:rsidRDefault="001E2274" w:rsidP="000109F2">
      <w:pPr>
        <w:rPr>
          <w:b w:val="0"/>
          <w:bCs w:val="0"/>
          <w:caps/>
          <w:sz w:val="24"/>
          <w:szCs w:val="24"/>
          <w:rtl/>
        </w:rPr>
      </w:pPr>
    </w:p>
    <w:p w14:paraId="6F5A9A43" w14:textId="77777777" w:rsidR="001E2274" w:rsidRDefault="000A3DA6" w:rsidP="000109F2">
      <w:pPr>
        <w:rPr>
          <w:caps/>
          <w:sz w:val="24"/>
          <w:szCs w:val="24"/>
          <w:u w:val="single"/>
          <w:rtl/>
        </w:rPr>
      </w:pPr>
      <w:r w:rsidRPr="000A3DA6">
        <w:rPr>
          <w:rFonts w:hint="cs"/>
          <w:caps/>
          <w:sz w:val="24"/>
          <w:szCs w:val="24"/>
          <w:u w:val="single"/>
          <w:rtl/>
        </w:rPr>
        <w:t>מר תומר דוידסון - נציג מנהל מקרקעי ישראל בוועדה המחוזית</w:t>
      </w:r>
      <w:r w:rsidR="001E2274">
        <w:rPr>
          <w:rFonts w:hint="cs"/>
          <w:caps/>
          <w:sz w:val="24"/>
          <w:szCs w:val="24"/>
          <w:u w:val="single"/>
          <w:rtl/>
        </w:rPr>
        <w:t>:</w:t>
      </w:r>
    </w:p>
    <w:p w14:paraId="37D30B88" w14:textId="594CB8CE" w:rsidR="001E2274" w:rsidRDefault="000109F2" w:rsidP="000109F2">
      <w:pPr>
        <w:rPr>
          <w:b w:val="0"/>
          <w:bCs w:val="0"/>
          <w:caps/>
          <w:sz w:val="24"/>
          <w:szCs w:val="24"/>
          <w:rtl/>
        </w:rPr>
      </w:pPr>
      <w:r>
        <w:rPr>
          <w:rFonts w:hint="cs"/>
          <w:b w:val="0"/>
          <w:bCs w:val="0"/>
          <w:caps/>
          <w:sz w:val="24"/>
          <w:szCs w:val="24"/>
          <w:rtl/>
        </w:rPr>
        <w:t>אפשר לקבל הקלה?</w:t>
      </w:r>
    </w:p>
    <w:p w14:paraId="6131D2FC" w14:textId="77777777" w:rsidR="001E2274" w:rsidRDefault="001E2274" w:rsidP="000109F2">
      <w:pPr>
        <w:rPr>
          <w:b w:val="0"/>
          <w:bCs w:val="0"/>
          <w:caps/>
          <w:sz w:val="24"/>
          <w:szCs w:val="24"/>
          <w:rtl/>
        </w:rPr>
      </w:pPr>
    </w:p>
    <w:p w14:paraId="1607CFDD" w14:textId="77777777" w:rsidR="001E2274" w:rsidRDefault="00FC27D6" w:rsidP="000109F2">
      <w:pPr>
        <w:rPr>
          <w:caps/>
          <w:sz w:val="24"/>
          <w:szCs w:val="24"/>
          <w:u w:val="single"/>
          <w:rtl/>
        </w:rPr>
      </w:pPr>
      <w:r w:rsidRPr="00FC27D6">
        <w:rPr>
          <w:rFonts w:hint="cs"/>
          <w:caps/>
          <w:sz w:val="24"/>
          <w:szCs w:val="24"/>
          <w:u w:val="single"/>
          <w:rtl/>
        </w:rPr>
        <w:t>מר ליאור רגב - נציג לשכת התכנון</w:t>
      </w:r>
      <w:r w:rsidR="001E2274">
        <w:rPr>
          <w:rFonts w:hint="cs"/>
          <w:caps/>
          <w:sz w:val="24"/>
          <w:szCs w:val="24"/>
          <w:u w:val="single"/>
          <w:rtl/>
        </w:rPr>
        <w:t>:</w:t>
      </w:r>
    </w:p>
    <w:p w14:paraId="780738A0" w14:textId="01DCFDF8" w:rsidR="001E2274" w:rsidRDefault="000109F2" w:rsidP="000109F2">
      <w:pPr>
        <w:rPr>
          <w:b w:val="0"/>
          <w:bCs w:val="0"/>
          <w:caps/>
          <w:sz w:val="24"/>
          <w:szCs w:val="24"/>
          <w:rtl/>
        </w:rPr>
      </w:pPr>
      <w:r>
        <w:rPr>
          <w:rFonts w:hint="cs"/>
          <w:b w:val="0"/>
          <w:bCs w:val="0"/>
          <w:caps/>
          <w:sz w:val="24"/>
          <w:szCs w:val="24"/>
          <w:rtl/>
        </w:rPr>
        <w:t>לא אמרתי כלום</w:t>
      </w:r>
    </w:p>
    <w:p w14:paraId="4F77FD44" w14:textId="77777777" w:rsidR="001E2274" w:rsidRDefault="001E2274" w:rsidP="000109F2">
      <w:pPr>
        <w:rPr>
          <w:b w:val="0"/>
          <w:bCs w:val="0"/>
          <w:caps/>
          <w:sz w:val="24"/>
          <w:szCs w:val="24"/>
          <w:rtl/>
        </w:rPr>
      </w:pPr>
    </w:p>
    <w:p w14:paraId="4A92A0F4" w14:textId="77777777" w:rsidR="001E2274" w:rsidRDefault="003109B2" w:rsidP="000109F2">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1F48ACB5" w14:textId="44BE10AD" w:rsidR="001E2274" w:rsidRDefault="000109F2" w:rsidP="000109F2">
      <w:pPr>
        <w:rPr>
          <w:b w:val="0"/>
          <w:bCs w:val="0"/>
          <w:caps/>
          <w:sz w:val="24"/>
          <w:szCs w:val="24"/>
          <w:rtl/>
        </w:rPr>
      </w:pPr>
      <w:r>
        <w:rPr>
          <w:rFonts w:hint="cs"/>
          <w:b w:val="0"/>
          <w:bCs w:val="0"/>
          <w:caps/>
          <w:sz w:val="24"/>
          <w:szCs w:val="24"/>
          <w:rtl/>
        </w:rPr>
        <w:t>אני שוב ואני שוב אומרת יכול להיות שצריך לעשות משחק אחר גם טיפה ביחידות ... 9</w:t>
      </w:r>
    </w:p>
    <w:p w14:paraId="493BECE0" w14:textId="77777777" w:rsidR="001E2274" w:rsidRDefault="001E2274" w:rsidP="000109F2">
      <w:pPr>
        <w:rPr>
          <w:b w:val="0"/>
          <w:bCs w:val="0"/>
          <w:caps/>
          <w:sz w:val="24"/>
          <w:szCs w:val="24"/>
          <w:rtl/>
        </w:rPr>
      </w:pPr>
    </w:p>
    <w:p w14:paraId="7D2B7814" w14:textId="77777777" w:rsidR="001E2274" w:rsidRDefault="00D17364" w:rsidP="000109F2">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10B1B06A" w14:textId="76357DE4" w:rsidR="001E2274" w:rsidRDefault="000109F2" w:rsidP="000109F2">
      <w:pPr>
        <w:rPr>
          <w:b w:val="0"/>
          <w:bCs w:val="0"/>
          <w:caps/>
          <w:sz w:val="24"/>
          <w:szCs w:val="24"/>
          <w:rtl/>
        </w:rPr>
      </w:pPr>
      <w:r>
        <w:rPr>
          <w:rFonts w:hint="cs"/>
          <w:b w:val="0"/>
          <w:bCs w:val="0"/>
          <w:caps/>
          <w:sz w:val="24"/>
          <w:szCs w:val="24"/>
          <w:rtl/>
        </w:rPr>
        <w:t xml:space="preserve">רגע מה </w:t>
      </w:r>
      <w:r w:rsidR="00600F2B">
        <w:rPr>
          <w:rFonts w:hint="cs"/>
          <w:b w:val="0"/>
          <w:bCs w:val="0"/>
          <w:caps/>
          <w:sz w:val="24"/>
          <w:szCs w:val="24"/>
          <w:rtl/>
        </w:rPr>
        <w:t>עם החלופה הזו ...</w:t>
      </w:r>
    </w:p>
    <w:p w14:paraId="1AFB18AE" w14:textId="77777777" w:rsidR="001E2274" w:rsidRDefault="001E2274" w:rsidP="000109F2">
      <w:pPr>
        <w:rPr>
          <w:b w:val="0"/>
          <w:bCs w:val="0"/>
          <w:caps/>
          <w:sz w:val="24"/>
          <w:szCs w:val="24"/>
          <w:rtl/>
        </w:rPr>
      </w:pPr>
    </w:p>
    <w:p w14:paraId="36BB25C1" w14:textId="77777777" w:rsidR="001E2274" w:rsidRDefault="003109B2" w:rsidP="000109F2">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1470BC36" w14:textId="07AA98F8" w:rsidR="001E2274" w:rsidRDefault="00600F2B" w:rsidP="000109F2">
      <w:pPr>
        <w:rPr>
          <w:b w:val="0"/>
          <w:bCs w:val="0"/>
          <w:caps/>
          <w:sz w:val="24"/>
          <w:szCs w:val="24"/>
          <w:rtl/>
        </w:rPr>
      </w:pPr>
      <w:r>
        <w:rPr>
          <w:rFonts w:hint="cs"/>
          <w:b w:val="0"/>
          <w:bCs w:val="0"/>
          <w:caps/>
          <w:sz w:val="24"/>
          <w:szCs w:val="24"/>
          <w:rtl/>
        </w:rPr>
        <w:t>כדי להגיע לאופציה יותר טובה</w:t>
      </w:r>
    </w:p>
    <w:p w14:paraId="2DEE93BE" w14:textId="77777777" w:rsidR="001E2274" w:rsidRDefault="001E2274" w:rsidP="000109F2">
      <w:pPr>
        <w:rPr>
          <w:b w:val="0"/>
          <w:bCs w:val="0"/>
          <w:caps/>
          <w:sz w:val="24"/>
          <w:szCs w:val="24"/>
          <w:rtl/>
        </w:rPr>
      </w:pPr>
    </w:p>
    <w:p w14:paraId="6AFC9EE3" w14:textId="77777777" w:rsidR="001E2274" w:rsidRDefault="00D17364" w:rsidP="000109F2">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54B48007" w14:textId="44A437C7" w:rsidR="001E2274" w:rsidRDefault="00600F2B" w:rsidP="000109F2">
      <w:pPr>
        <w:rPr>
          <w:b w:val="0"/>
          <w:bCs w:val="0"/>
          <w:caps/>
          <w:sz w:val="24"/>
          <w:szCs w:val="24"/>
          <w:rtl/>
        </w:rPr>
      </w:pPr>
      <w:r>
        <w:rPr>
          <w:rFonts w:hint="cs"/>
          <w:b w:val="0"/>
          <w:bCs w:val="0"/>
          <w:caps/>
          <w:sz w:val="24"/>
          <w:szCs w:val="24"/>
          <w:rtl/>
        </w:rPr>
        <w:t>מה מה עם החלופה</w:t>
      </w:r>
      <w:r w:rsidR="000F703D">
        <w:rPr>
          <w:rFonts w:hint="cs"/>
          <w:b w:val="0"/>
          <w:bCs w:val="0"/>
          <w:caps/>
          <w:sz w:val="24"/>
          <w:szCs w:val="24"/>
          <w:rtl/>
        </w:rPr>
        <w:t xml:space="preserve"> </w:t>
      </w:r>
      <w:r>
        <w:rPr>
          <w:rFonts w:hint="cs"/>
          <w:b w:val="0"/>
          <w:bCs w:val="0"/>
          <w:caps/>
          <w:sz w:val="24"/>
          <w:szCs w:val="24"/>
          <w:rtl/>
        </w:rPr>
        <w:t>...</w:t>
      </w:r>
    </w:p>
    <w:p w14:paraId="34A6B345" w14:textId="77777777" w:rsidR="001E2274" w:rsidRDefault="001E2274" w:rsidP="000109F2">
      <w:pPr>
        <w:rPr>
          <w:b w:val="0"/>
          <w:bCs w:val="0"/>
          <w:caps/>
          <w:sz w:val="24"/>
          <w:szCs w:val="24"/>
          <w:rtl/>
        </w:rPr>
      </w:pPr>
    </w:p>
    <w:p w14:paraId="57B46098" w14:textId="77777777" w:rsidR="001E2274" w:rsidRDefault="000A5C33" w:rsidP="000109F2">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704C7458" w14:textId="7868633F" w:rsidR="001E2274" w:rsidRDefault="00600F2B" w:rsidP="000109F2">
      <w:pPr>
        <w:rPr>
          <w:b w:val="0"/>
          <w:bCs w:val="0"/>
          <w:caps/>
          <w:sz w:val="24"/>
          <w:szCs w:val="24"/>
          <w:rtl/>
        </w:rPr>
      </w:pPr>
      <w:r>
        <w:rPr>
          <w:rFonts w:hint="cs"/>
          <w:b w:val="0"/>
          <w:bCs w:val="0"/>
          <w:caps/>
          <w:sz w:val="24"/>
          <w:szCs w:val="24"/>
          <w:rtl/>
        </w:rPr>
        <w:t>זה החלופה המועדפת על יערה</w:t>
      </w:r>
    </w:p>
    <w:p w14:paraId="7A383056" w14:textId="77777777" w:rsidR="001E2274" w:rsidRDefault="001E2274" w:rsidP="000109F2">
      <w:pPr>
        <w:rPr>
          <w:b w:val="0"/>
          <w:bCs w:val="0"/>
          <w:caps/>
          <w:sz w:val="24"/>
          <w:szCs w:val="24"/>
          <w:rtl/>
        </w:rPr>
      </w:pPr>
    </w:p>
    <w:p w14:paraId="6BFDC4BC" w14:textId="77777777" w:rsidR="001E2274" w:rsidRDefault="00D17364" w:rsidP="000109F2">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386467DE" w14:textId="3DEA9909" w:rsidR="001E2274" w:rsidRDefault="00600F2B" w:rsidP="000109F2">
      <w:pPr>
        <w:rPr>
          <w:b w:val="0"/>
          <w:bCs w:val="0"/>
          <w:caps/>
          <w:sz w:val="24"/>
          <w:szCs w:val="24"/>
          <w:rtl/>
        </w:rPr>
      </w:pPr>
      <w:r>
        <w:rPr>
          <w:rFonts w:hint="cs"/>
          <w:b w:val="0"/>
          <w:bCs w:val="0"/>
          <w:caps/>
          <w:sz w:val="24"/>
          <w:szCs w:val="24"/>
          <w:rtl/>
        </w:rPr>
        <w:t>זו?</w:t>
      </w:r>
    </w:p>
    <w:p w14:paraId="58A33E04" w14:textId="77777777" w:rsidR="001E2274" w:rsidRDefault="001E2274" w:rsidP="000109F2">
      <w:pPr>
        <w:rPr>
          <w:b w:val="0"/>
          <w:bCs w:val="0"/>
          <w:caps/>
          <w:sz w:val="24"/>
          <w:szCs w:val="24"/>
          <w:rtl/>
        </w:rPr>
      </w:pPr>
    </w:p>
    <w:p w14:paraId="7356B9DA" w14:textId="77777777" w:rsidR="001E2274" w:rsidRDefault="000A5C33" w:rsidP="000109F2">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7FD055A4" w14:textId="017151AB" w:rsidR="001E2274" w:rsidRDefault="00600F2B" w:rsidP="000109F2">
      <w:pPr>
        <w:rPr>
          <w:b w:val="0"/>
          <w:bCs w:val="0"/>
          <w:caps/>
          <w:sz w:val="24"/>
          <w:szCs w:val="24"/>
          <w:rtl/>
        </w:rPr>
      </w:pPr>
      <w:r>
        <w:rPr>
          <w:rFonts w:hint="cs"/>
          <w:b w:val="0"/>
          <w:bCs w:val="0"/>
          <w:caps/>
          <w:sz w:val="24"/>
          <w:szCs w:val="24"/>
          <w:rtl/>
        </w:rPr>
        <w:t>אני חושב שהיא חלופה לא לא רעה</w:t>
      </w:r>
    </w:p>
    <w:p w14:paraId="098EF327" w14:textId="77777777" w:rsidR="001E2274" w:rsidRDefault="001E2274" w:rsidP="000109F2">
      <w:pPr>
        <w:rPr>
          <w:b w:val="0"/>
          <w:bCs w:val="0"/>
          <w:caps/>
          <w:sz w:val="24"/>
          <w:szCs w:val="24"/>
          <w:rtl/>
        </w:rPr>
      </w:pPr>
    </w:p>
    <w:p w14:paraId="5B888B61" w14:textId="77777777" w:rsidR="001E2274" w:rsidRDefault="003109B2" w:rsidP="00600F2B">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7BD53E56" w14:textId="6124CAE5" w:rsidR="001E2274" w:rsidRDefault="00600F2B" w:rsidP="00600F2B">
      <w:pPr>
        <w:rPr>
          <w:b w:val="0"/>
          <w:bCs w:val="0"/>
          <w:caps/>
          <w:sz w:val="24"/>
          <w:szCs w:val="24"/>
          <w:rtl/>
        </w:rPr>
      </w:pPr>
      <w:r>
        <w:rPr>
          <w:rFonts w:hint="cs"/>
          <w:b w:val="0"/>
          <w:bCs w:val="0"/>
          <w:caps/>
          <w:sz w:val="24"/>
          <w:szCs w:val="24"/>
          <w:rtl/>
        </w:rPr>
        <w:t>לא אני לא ראיתי את החלופות עד עכשיו אני אומרת שבהתייחס</w:t>
      </w:r>
      <w:r w:rsidR="000F703D">
        <w:rPr>
          <w:rFonts w:hint="cs"/>
          <w:b w:val="0"/>
          <w:bCs w:val="0"/>
          <w:caps/>
          <w:sz w:val="24"/>
          <w:szCs w:val="24"/>
          <w:rtl/>
        </w:rPr>
        <w:t xml:space="preserve"> </w:t>
      </w:r>
      <w:r>
        <w:rPr>
          <w:rFonts w:hint="cs"/>
          <w:b w:val="0"/>
          <w:bCs w:val="0"/>
          <w:caps/>
          <w:sz w:val="24"/>
          <w:szCs w:val="24"/>
          <w:rtl/>
        </w:rPr>
        <w:t>בחלופה …</w:t>
      </w:r>
    </w:p>
    <w:p w14:paraId="4C12CE86" w14:textId="77777777" w:rsidR="001E2274" w:rsidRDefault="001E2274" w:rsidP="00600F2B">
      <w:pPr>
        <w:rPr>
          <w:b w:val="0"/>
          <w:bCs w:val="0"/>
          <w:caps/>
          <w:sz w:val="24"/>
          <w:szCs w:val="24"/>
          <w:rtl/>
        </w:rPr>
      </w:pPr>
    </w:p>
    <w:p w14:paraId="6B15168F" w14:textId="77777777" w:rsidR="001E2274" w:rsidRDefault="000A5C33" w:rsidP="00600F2B">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12ECDBD7" w14:textId="2058006D" w:rsidR="001E2274" w:rsidRDefault="00600F2B" w:rsidP="00600F2B">
      <w:pPr>
        <w:rPr>
          <w:b w:val="0"/>
          <w:bCs w:val="0"/>
          <w:caps/>
          <w:sz w:val="24"/>
          <w:szCs w:val="24"/>
          <w:rtl/>
        </w:rPr>
      </w:pPr>
      <w:r>
        <w:rPr>
          <w:rFonts w:hint="cs"/>
          <w:b w:val="0"/>
          <w:bCs w:val="0"/>
          <w:caps/>
          <w:sz w:val="24"/>
          <w:szCs w:val="24"/>
          <w:rtl/>
        </w:rPr>
        <w:t>היא לא רעה</w:t>
      </w:r>
    </w:p>
    <w:p w14:paraId="0889BCBB" w14:textId="77777777" w:rsidR="001E2274" w:rsidRDefault="001E2274" w:rsidP="00600F2B">
      <w:pPr>
        <w:rPr>
          <w:b w:val="0"/>
          <w:bCs w:val="0"/>
          <w:caps/>
          <w:sz w:val="24"/>
          <w:szCs w:val="24"/>
          <w:rtl/>
        </w:rPr>
      </w:pPr>
    </w:p>
    <w:p w14:paraId="1EBB2843" w14:textId="77777777" w:rsidR="001E2274" w:rsidRDefault="00D17364" w:rsidP="00600F2B">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5001C742" w14:textId="230F584C" w:rsidR="001E2274" w:rsidRDefault="00600F2B" w:rsidP="00600F2B">
      <w:pPr>
        <w:rPr>
          <w:b w:val="0"/>
          <w:bCs w:val="0"/>
          <w:caps/>
          <w:sz w:val="24"/>
          <w:szCs w:val="24"/>
          <w:rtl/>
        </w:rPr>
      </w:pPr>
      <w:r>
        <w:rPr>
          <w:rFonts w:hint="cs"/>
          <w:b w:val="0"/>
          <w:bCs w:val="0"/>
          <w:caps/>
          <w:sz w:val="24"/>
          <w:szCs w:val="24"/>
          <w:rtl/>
        </w:rPr>
        <w:t>היא לא היא לא רעה היא לא רעה בכלל כי פעם אחת</w:t>
      </w:r>
    </w:p>
    <w:p w14:paraId="271A0171" w14:textId="77777777" w:rsidR="001E2274" w:rsidRDefault="001E2274" w:rsidP="00600F2B">
      <w:pPr>
        <w:rPr>
          <w:b w:val="0"/>
          <w:bCs w:val="0"/>
          <w:caps/>
          <w:sz w:val="24"/>
          <w:szCs w:val="24"/>
          <w:rtl/>
        </w:rPr>
      </w:pPr>
    </w:p>
    <w:p w14:paraId="7CAB9E68" w14:textId="77777777" w:rsidR="001E2274" w:rsidRDefault="000A5C33" w:rsidP="00600F2B">
      <w:pPr>
        <w:rPr>
          <w:caps/>
          <w:sz w:val="24"/>
          <w:szCs w:val="24"/>
          <w:u w:val="single"/>
          <w:rtl/>
        </w:rPr>
      </w:pPr>
      <w:r w:rsidRPr="000A5C33">
        <w:rPr>
          <w:rFonts w:hint="cs"/>
          <w:caps/>
          <w:sz w:val="24"/>
          <w:szCs w:val="24"/>
          <w:u w:val="single"/>
          <w:rtl/>
        </w:rPr>
        <w:lastRenderedPageBreak/>
        <w:t>מר מוחמד נאטור - סגן מתכננת המחוז</w:t>
      </w:r>
      <w:r w:rsidR="001E2274">
        <w:rPr>
          <w:rFonts w:hint="cs"/>
          <w:caps/>
          <w:sz w:val="24"/>
          <w:szCs w:val="24"/>
          <w:u w:val="single"/>
          <w:rtl/>
        </w:rPr>
        <w:t>:</w:t>
      </w:r>
    </w:p>
    <w:p w14:paraId="5C42C72E" w14:textId="0D046537" w:rsidR="001E2274" w:rsidRDefault="00600F2B" w:rsidP="00600F2B">
      <w:pPr>
        <w:rPr>
          <w:b w:val="0"/>
          <w:bCs w:val="0"/>
          <w:caps/>
          <w:sz w:val="24"/>
          <w:szCs w:val="24"/>
          <w:rtl/>
        </w:rPr>
      </w:pPr>
      <w:r>
        <w:rPr>
          <w:rFonts w:hint="cs"/>
          <w:b w:val="0"/>
          <w:bCs w:val="0"/>
          <w:caps/>
          <w:sz w:val="24"/>
          <w:szCs w:val="24"/>
          <w:rtl/>
        </w:rPr>
        <w:t>היא ש</w:t>
      </w:r>
      <w:r w:rsidR="00D365AC">
        <w:rPr>
          <w:rFonts w:hint="cs"/>
          <w:b w:val="0"/>
          <w:bCs w:val="0"/>
          <w:caps/>
          <w:sz w:val="24"/>
          <w:szCs w:val="24"/>
          <w:rtl/>
        </w:rPr>
        <w:t xml:space="preserve">ומרת על הרציפות של השצפ </w:t>
      </w:r>
    </w:p>
    <w:p w14:paraId="2BB605AC" w14:textId="77777777" w:rsidR="001E2274" w:rsidRDefault="001E2274" w:rsidP="00600F2B">
      <w:pPr>
        <w:rPr>
          <w:b w:val="0"/>
          <w:bCs w:val="0"/>
          <w:caps/>
          <w:sz w:val="24"/>
          <w:szCs w:val="24"/>
          <w:rtl/>
        </w:rPr>
      </w:pPr>
    </w:p>
    <w:p w14:paraId="2AF825A5" w14:textId="77777777" w:rsidR="001E2274" w:rsidRDefault="003361D4" w:rsidP="00600F2B">
      <w:pPr>
        <w:rPr>
          <w:caps/>
          <w:sz w:val="24"/>
          <w:szCs w:val="24"/>
          <w:u w:val="single"/>
          <w:rtl/>
        </w:rPr>
      </w:pPr>
      <w:r w:rsidRPr="003361D4">
        <w:rPr>
          <w:rFonts w:hint="cs"/>
          <w:caps/>
          <w:sz w:val="24"/>
          <w:szCs w:val="24"/>
          <w:u w:val="single"/>
          <w:rtl/>
        </w:rPr>
        <w:t>עורך דין ניצן בן ארויה - יועץ משפטי לוועדה המחוזית</w:t>
      </w:r>
      <w:r w:rsidR="001E2274">
        <w:rPr>
          <w:rFonts w:hint="cs"/>
          <w:caps/>
          <w:sz w:val="24"/>
          <w:szCs w:val="24"/>
          <w:u w:val="single"/>
          <w:rtl/>
        </w:rPr>
        <w:t>:</w:t>
      </w:r>
    </w:p>
    <w:p w14:paraId="6A6E89EB" w14:textId="5EE8FB28" w:rsidR="001E2274" w:rsidRDefault="00D365AC" w:rsidP="00600F2B">
      <w:pPr>
        <w:rPr>
          <w:b w:val="0"/>
          <w:bCs w:val="0"/>
          <w:caps/>
          <w:sz w:val="24"/>
          <w:szCs w:val="24"/>
          <w:rtl/>
        </w:rPr>
      </w:pPr>
      <w:r>
        <w:rPr>
          <w:rFonts w:hint="cs"/>
          <w:b w:val="0"/>
          <w:bCs w:val="0"/>
          <w:caps/>
          <w:sz w:val="24"/>
          <w:szCs w:val="24"/>
          <w:rtl/>
        </w:rPr>
        <w:t xml:space="preserve">איפה הכניסה מוחמד? </w:t>
      </w:r>
    </w:p>
    <w:p w14:paraId="0104651D" w14:textId="77777777" w:rsidR="001E2274" w:rsidRDefault="001E2274" w:rsidP="00600F2B">
      <w:pPr>
        <w:rPr>
          <w:b w:val="0"/>
          <w:bCs w:val="0"/>
          <w:caps/>
          <w:sz w:val="24"/>
          <w:szCs w:val="24"/>
          <w:rtl/>
        </w:rPr>
      </w:pPr>
    </w:p>
    <w:p w14:paraId="1203954B" w14:textId="77777777" w:rsidR="001E2274" w:rsidRDefault="000A3DA6" w:rsidP="00600F2B">
      <w:pPr>
        <w:rPr>
          <w:caps/>
          <w:sz w:val="24"/>
          <w:szCs w:val="24"/>
          <w:u w:val="single"/>
          <w:rtl/>
        </w:rPr>
      </w:pPr>
      <w:r w:rsidRPr="000A3DA6">
        <w:rPr>
          <w:rFonts w:hint="cs"/>
          <w:caps/>
          <w:sz w:val="24"/>
          <w:szCs w:val="24"/>
          <w:u w:val="single"/>
          <w:rtl/>
        </w:rPr>
        <w:t>מר תומר דוידסון - נציג מנהל מקרקעי ישראל בוועדה המחוזית</w:t>
      </w:r>
      <w:r w:rsidR="001E2274">
        <w:rPr>
          <w:rFonts w:hint="cs"/>
          <w:caps/>
          <w:sz w:val="24"/>
          <w:szCs w:val="24"/>
          <w:u w:val="single"/>
          <w:rtl/>
        </w:rPr>
        <w:t>:</w:t>
      </w:r>
    </w:p>
    <w:p w14:paraId="4FA64215" w14:textId="0CC8E4F0" w:rsidR="001E2274" w:rsidRDefault="00D365AC" w:rsidP="00600F2B">
      <w:pPr>
        <w:rPr>
          <w:b w:val="0"/>
          <w:bCs w:val="0"/>
          <w:caps/>
          <w:sz w:val="24"/>
          <w:szCs w:val="24"/>
          <w:rtl/>
        </w:rPr>
      </w:pPr>
      <w:r>
        <w:rPr>
          <w:rFonts w:hint="cs"/>
          <w:b w:val="0"/>
          <w:bCs w:val="0"/>
          <w:caps/>
          <w:sz w:val="24"/>
          <w:szCs w:val="24"/>
          <w:rtl/>
        </w:rPr>
        <w:t>זה נראה כמו בתכסית קטן</w:t>
      </w:r>
      <w:r w:rsidR="000F703D">
        <w:rPr>
          <w:rFonts w:hint="cs"/>
          <w:b w:val="0"/>
          <w:bCs w:val="0"/>
          <w:caps/>
          <w:sz w:val="24"/>
          <w:szCs w:val="24"/>
          <w:rtl/>
        </w:rPr>
        <w:t xml:space="preserve"> </w:t>
      </w:r>
      <w:r>
        <w:rPr>
          <w:rFonts w:hint="cs"/>
          <w:b w:val="0"/>
          <w:bCs w:val="0"/>
          <w:caps/>
          <w:sz w:val="24"/>
          <w:szCs w:val="24"/>
          <w:rtl/>
        </w:rPr>
        <w:t xml:space="preserve">זה נראה קטן יותר מ ... </w:t>
      </w:r>
    </w:p>
    <w:p w14:paraId="20A7C3E8" w14:textId="77777777" w:rsidR="001E2274" w:rsidRDefault="001E2274" w:rsidP="00600F2B">
      <w:pPr>
        <w:rPr>
          <w:b w:val="0"/>
          <w:bCs w:val="0"/>
          <w:caps/>
          <w:sz w:val="24"/>
          <w:szCs w:val="24"/>
          <w:rtl/>
        </w:rPr>
      </w:pPr>
    </w:p>
    <w:p w14:paraId="78FD6D54" w14:textId="77777777" w:rsidR="001E2274" w:rsidRDefault="00D17364" w:rsidP="00600F2B">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061B0994" w14:textId="2E832A60" w:rsidR="001E2274" w:rsidRDefault="00D365AC" w:rsidP="00600F2B">
      <w:pPr>
        <w:rPr>
          <w:b w:val="0"/>
          <w:bCs w:val="0"/>
          <w:caps/>
          <w:sz w:val="24"/>
          <w:szCs w:val="24"/>
          <w:rtl/>
        </w:rPr>
      </w:pPr>
      <w:r>
        <w:rPr>
          <w:rFonts w:hint="cs"/>
          <w:b w:val="0"/>
          <w:bCs w:val="0"/>
          <w:caps/>
          <w:sz w:val="24"/>
          <w:szCs w:val="24"/>
          <w:rtl/>
        </w:rPr>
        <w:t>האמת האמת</w:t>
      </w:r>
    </w:p>
    <w:p w14:paraId="5F1361DD" w14:textId="77777777" w:rsidR="001E2274" w:rsidRDefault="001E2274" w:rsidP="00600F2B">
      <w:pPr>
        <w:rPr>
          <w:b w:val="0"/>
          <w:bCs w:val="0"/>
          <w:caps/>
          <w:sz w:val="24"/>
          <w:szCs w:val="24"/>
          <w:rtl/>
        </w:rPr>
      </w:pPr>
    </w:p>
    <w:p w14:paraId="29232F13" w14:textId="77777777" w:rsidR="001E2274" w:rsidRDefault="000A3DA6" w:rsidP="00600F2B">
      <w:pPr>
        <w:rPr>
          <w:caps/>
          <w:sz w:val="24"/>
          <w:szCs w:val="24"/>
          <w:u w:val="single"/>
          <w:rtl/>
        </w:rPr>
      </w:pPr>
      <w:r w:rsidRPr="000A3DA6">
        <w:rPr>
          <w:rFonts w:hint="cs"/>
          <w:caps/>
          <w:sz w:val="24"/>
          <w:szCs w:val="24"/>
          <w:u w:val="single"/>
          <w:rtl/>
        </w:rPr>
        <w:t>מר תומר דוידסון - נציג מנהל מקרקעי ישראל בוועדה המחוזית</w:t>
      </w:r>
      <w:r w:rsidR="001E2274">
        <w:rPr>
          <w:rFonts w:hint="cs"/>
          <w:caps/>
          <w:sz w:val="24"/>
          <w:szCs w:val="24"/>
          <w:u w:val="single"/>
          <w:rtl/>
        </w:rPr>
        <w:t>:</w:t>
      </w:r>
    </w:p>
    <w:p w14:paraId="4BE788C7" w14:textId="2D582228" w:rsidR="001E2274" w:rsidRDefault="00D365AC" w:rsidP="00600F2B">
      <w:pPr>
        <w:rPr>
          <w:b w:val="0"/>
          <w:bCs w:val="0"/>
          <w:caps/>
          <w:sz w:val="24"/>
          <w:szCs w:val="24"/>
          <w:rtl/>
        </w:rPr>
      </w:pPr>
      <w:r>
        <w:rPr>
          <w:rFonts w:hint="cs"/>
          <w:b w:val="0"/>
          <w:bCs w:val="0"/>
          <w:caps/>
          <w:sz w:val="24"/>
          <w:szCs w:val="24"/>
          <w:rtl/>
        </w:rPr>
        <w:t xml:space="preserve">מהחלופה שראינו קודם </w:t>
      </w:r>
    </w:p>
    <w:p w14:paraId="059E44AD" w14:textId="77777777" w:rsidR="001E2274" w:rsidRDefault="001E2274" w:rsidP="00600F2B">
      <w:pPr>
        <w:rPr>
          <w:b w:val="0"/>
          <w:bCs w:val="0"/>
          <w:caps/>
          <w:sz w:val="24"/>
          <w:szCs w:val="24"/>
          <w:rtl/>
        </w:rPr>
      </w:pPr>
    </w:p>
    <w:p w14:paraId="1A6E0947" w14:textId="77777777" w:rsidR="001E2274" w:rsidRDefault="003109B2" w:rsidP="00600F2B">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453F78FE" w14:textId="45D1BDE0" w:rsidR="001E2274" w:rsidRDefault="00D365AC" w:rsidP="00600F2B">
      <w:pPr>
        <w:rPr>
          <w:b w:val="0"/>
          <w:bCs w:val="0"/>
          <w:caps/>
          <w:sz w:val="24"/>
          <w:szCs w:val="24"/>
          <w:rtl/>
        </w:rPr>
      </w:pPr>
      <w:r>
        <w:rPr>
          <w:rFonts w:hint="cs"/>
          <w:b w:val="0"/>
          <w:bCs w:val="0"/>
          <w:caps/>
          <w:sz w:val="24"/>
          <w:szCs w:val="24"/>
          <w:rtl/>
        </w:rPr>
        <w:t>זה השטח פנים</w:t>
      </w:r>
    </w:p>
    <w:p w14:paraId="23BD5380" w14:textId="77777777" w:rsidR="001E2274" w:rsidRDefault="001E2274" w:rsidP="00600F2B">
      <w:pPr>
        <w:rPr>
          <w:b w:val="0"/>
          <w:bCs w:val="0"/>
          <w:caps/>
          <w:sz w:val="24"/>
          <w:szCs w:val="24"/>
          <w:rtl/>
        </w:rPr>
      </w:pPr>
    </w:p>
    <w:p w14:paraId="1F0FA306" w14:textId="77777777" w:rsidR="001E2274" w:rsidRDefault="00D17364" w:rsidP="00600F2B">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73D1B8FC" w14:textId="0A66A68A" w:rsidR="001E2274" w:rsidRDefault="00D365AC" w:rsidP="00600F2B">
      <w:pPr>
        <w:rPr>
          <w:b w:val="0"/>
          <w:bCs w:val="0"/>
          <w:caps/>
          <w:sz w:val="24"/>
          <w:szCs w:val="24"/>
          <w:rtl/>
        </w:rPr>
      </w:pPr>
      <w:r>
        <w:rPr>
          <w:rFonts w:hint="cs"/>
          <w:b w:val="0"/>
          <w:bCs w:val="0"/>
          <w:caps/>
          <w:sz w:val="24"/>
          <w:szCs w:val="24"/>
          <w:rtl/>
        </w:rPr>
        <w:t>חברים האמת היא האמת היא</w:t>
      </w:r>
    </w:p>
    <w:p w14:paraId="3139273F" w14:textId="77777777" w:rsidR="001E2274" w:rsidRDefault="001E2274" w:rsidP="00600F2B">
      <w:pPr>
        <w:rPr>
          <w:b w:val="0"/>
          <w:bCs w:val="0"/>
          <w:caps/>
          <w:sz w:val="24"/>
          <w:szCs w:val="24"/>
          <w:rtl/>
        </w:rPr>
      </w:pPr>
    </w:p>
    <w:p w14:paraId="00FA1CBB" w14:textId="77777777" w:rsidR="001E2274" w:rsidRDefault="003109B2" w:rsidP="00600F2B">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799C268F" w14:textId="35EDDB12" w:rsidR="001E2274" w:rsidRDefault="00D365AC" w:rsidP="00600F2B">
      <w:pPr>
        <w:rPr>
          <w:b w:val="0"/>
          <w:bCs w:val="0"/>
          <w:caps/>
          <w:sz w:val="24"/>
          <w:szCs w:val="24"/>
          <w:rtl/>
        </w:rPr>
      </w:pPr>
      <w:r>
        <w:rPr>
          <w:rFonts w:hint="cs"/>
          <w:b w:val="0"/>
          <w:bCs w:val="0"/>
          <w:caps/>
          <w:sz w:val="24"/>
          <w:szCs w:val="24"/>
          <w:rtl/>
        </w:rPr>
        <w:t xml:space="preserve">זה השטח פנים זה מה שאמרתי </w:t>
      </w:r>
    </w:p>
    <w:p w14:paraId="78A37C3E" w14:textId="77777777" w:rsidR="001E2274" w:rsidRDefault="001E2274" w:rsidP="00600F2B">
      <w:pPr>
        <w:rPr>
          <w:b w:val="0"/>
          <w:bCs w:val="0"/>
          <w:caps/>
          <w:sz w:val="24"/>
          <w:szCs w:val="24"/>
          <w:rtl/>
        </w:rPr>
      </w:pPr>
    </w:p>
    <w:p w14:paraId="53BD1B11" w14:textId="77777777" w:rsidR="001E2274" w:rsidRDefault="00D17364" w:rsidP="00600F2B">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257C990E" w14:textId="162CE796" w:rsidR="001E2274" w:rsidRDefault="00D365AC" w:rsidP="00600F2B">
      <w:pPr>
        <w:rPr>
          <w:b w:val="0"/>
          <w:bCs w:val="0"/>
          <w:caps/>
          <w:sz w:val="24"/>
          <w:szCs w:val="24"/>
          <w:rtl/>
        </w:rPr>
      </w:pPr>
      <w:r>
        <w:rPr>
          <w:rFonts w:hint="cs"/>
          <w:b w:val="0"/>
          <w:bCs w:val="0"/>
          <w:caps/>
          <w:sz w:val="24"/>
          <w:szCs w:val="24"/>
          <w:rtl/>
        </w:rPr>
        <w:t>האמת היא שזה חלופה הרבה יותר טובה</w:t>
      </w:r>
    </w:p>
    <w:p w14:paraId="32E246FE" w14:textId="77777777" w:rsidR="001E2274" w:rsidRDefault="001E2274" w:rsidP="00600F2B">
      <w:pPr>
        <w:rPr>
          <w:b w:val="0"/>
          <w:bCs w:val="0"/>
          <w:caps/>
          <w:sz w:val="24"/>
          <w:szCs w:val="24"/>
          <w:rtl/>
        </w:rPr>
      </w:pPr>
    </w:p>
    <w:p w14:paraId="3B3110A5" w14:textId="77777777" w:rsidR="001E2274" w:rsidRDefault="003109B2" w:rsidP="00600F2B">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66391C14" w14:textId="18C43BA6" w:rsidR="001E2274" w:rsidRDefault="00D365AC" w:rsidP="00600F2B">
      <w:pPr>
        <w:rPr>
          <w:b w:val="0"/>
          <w:bCs w:val="0"/>
          <w:caps/>
          <w:sz w:val="24"/>
          <w:szCs w:val="24"/>
          <w:rtl/>
        </w:rPr>
      </w:pPr>
      <w:r>
        <w:rPr>
          <w:rFonts w:hint="cs"/>
          <w:b w:val="0"/>
          <w:bCs w:val="0"/>
          <w:caps/>
          <w:sz w:val="24"/>
          <w:szCs w:val="24"/>
          <w:rtl/>
        </w:rPr>
        <w:t xml:space="preserve">כן גם אני חושבת </w:t>
      </w:r>
    </w:p>
    <w:p w14:paraId="2DCA4A7A" w14:textId="77777777" w:rsidR="001E2274" w:rsidRDefault="001E2274" w:rsidP="00600F2B">
      <w:pPr>
        <w:rPr>
          <w:b w:val="0"/>
          <w:bCs w:val="0"/>
          <w:caps/>
          <w:sz w:val="24"/>
          <w:szCs w:val="24"/>
          <w:rtl/>
        </w:rPr>
      </w:pPr>
    </w:p>
    <w:p w14:paraId="2A77E9AE" w14:textId="77777777" w:rsidR="001E2274" w:rsidRDefault="00D17364" w:rsidP="00600F2B">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3D5905F9" w14:textId="64584C67" w:rsidR="001E2274" w:rsidRDefault="00D365AC" w:rsidP="00600F2B">
      <w:pPr>
        <w:rPr>
          <w:b w:val="0"/>
          <w:bCs w:val="0"/>
          <w:caps/>
          <w:sz w:val="24"/>
          <w:szCs w:val="24"/>
          <w:rtl/>
        </w:rPr>
      </w:pPr>
      <w:r>
        <w:rPr>
          <w:rFonts w:hint="cs"/>
          <w:b w:val="0"/>
          <w:bCs w:val="0"/>
          <w:caps/>
          <w:sz w:val="24"/>
          <w:szCs w:val="24"/>
          <w:rtl/>
        </w:rPr>
        <w:t>חברים האמת היא שזו חלופה</w:t>
      </w:r>
      <w:r w:rsidR="000F703D">
        <w:rPr>
          <w:rFonts w:hint="cs"/>
          <w:b w:val="0"/>
          <w:bCs w:val="0"/>
          <w:caps/>
          <w:sz w:val="24"/>
          <w:szCs w:val="24"/>
          <w:rtl/>
        </w:rPr>
        <w:t xml:space="preserve"> </w:t>
      </w:r>
      <w:r>
        <w:rPr>
          <w:rFonts w:hint="cs"/>
          <w:b w:val="0"/>
          <w:bCs w:val="0"/>
          <w:caps/>
          <w:sz w:val="24"/>
          <w:szCs w:val="24"/>
          <w:rtl/>
        </w:rPr>
        <w:t>הרבה יותר טובה</w:t>
      </w:r>
    </w:p>
    <w:p w14:paraId="4497F9BF" w14:textId="77777777" w:rsidR="001E2274" w:rsidRDefault="001E2274" w:rsidP="00600F2B">
      <w:pPr>
        <w:rPr>
          <w:b w:val="0"/>
          <w:bCs w:val="0"/>
          <w:caps/>
          <w:sz w:val="24"/>
          <w:szCs w:val="24"/>
          <w:rtl/>
        </w:rPr>
      </w:pPr>
    </w:p>
    <w:p w14:paraId="72B1AF3E" w14:textId="77777777" w:rsidR="001E2274" w:rsidRDefault="000A5C33" w:rsidP="00D365AC">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482676F2" w14:textId="554C7F04" w:rsidR="001E2274" w:rsidRDefault="00D365AC" w:rsidP="00D365AC">
      <w:pPr>
        <w:rPr>
          <w:b w:val="0"/>
          <w:bCs w:val="0"/>
          <w:caps/>
          <w:sz w:val="24"/>
          <w:szCs w:val="24"/>
          <w:rtl/>
        </w:rPr>
      </w:pPr>
      <w:r>
        <w:rPr>
          <w:rFonts w:hint="cs"/>
          <w:b w:val="0"/>
          <w:bCs w:val="0"/>
          <w:caps/>
          <w:sz w:val="24"/>
          <w:szCs w:val="24"/>
          <w:rtl/>
        </w:rPr>
        <w:t>אני חושב ככה</w:t>
      </w:r>
    </w:p>
    <w:p w14:paraId="1554DC8C" w14:textId="77777777" w:rsidR="001E2274" w:rsidRDefault="001E2274" w:rsidP="00D365AC">
      <w:pPr>
        <w:rPr>
          <w:b w:val="0"/>
          <w:bCs w:val="0"/>
          <w:caps/>
          <w:sz w:val="24"/>
          <w:szCs w:val="24"/>
          <w:rtl/>
        </w:rPr>
      </w:pPr>
    </w:p>
    <w:p w14:paraId="09C5AA6E" w14:textId="77777777" w:rsidR="001E2274" w:rsidRDefault="00D17364" w:rsidP="00D365AC">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2458174C" w14:textId="259CC1DB" w:rsidR="001E2274" w:rsidRDefault="00D365AC" w:rsidP="00D365AC">
      <w:pPr>
        <w:rPr>
          <w:b w:val="0"/>
          <w:bCs w:val="0"/>
          <w:caps/>
          <w:sz w:val="24"/>
          <w:szCs w:val="24"/>
          <w:rtl/>
        </w:rPr>
      </w:pPr>
      <w:r>
        <w:rPr>
          <w:rFonts w:hint="cs"/>
          <w:b w:val="0"/>
          <w:bCs w:val="0"/>
          <w:caps/>
          <w:sz w:val="24"/>
          <w:szCs w:val="24"/>
          <w:rtl/>
        </w:rPr>
        <w:t>למה למה? פעם אחת פה אתה באמת מקבל פה שצפ גדול ויפה</w:t>
      </w:r>
    </w:p>
    <w:p w14:paraId="739D9743" w14:textId="77777777" w:rsidR="001E2274" w:rsidRDefault="001E2274" w:rsidP="00D365AC">
      <w:pPr>
        <w:rPr>
          <w:b w:val="0"/>
          <w:bCs w:val="0"/>
          <w:caps/>
          <w:sz w:val="24"/>
          <w:szCs w:val="24"/>
          <w:rtl/>
        </w:rPr>
      </w:pPr>
    </w:p>
    <w:p w14:paraId="3B26BEB2" w14:textId="77777777" w:rsidR="001E2274" w:rsidRDefault="000A3DA6" w:rsidP="00D365AC">
      <w:pPr>
        <w:rPr>
          <w:caps/>
          <w:sz w:val="24"/>
          <w:szCs w:val="24"/>
          <w:u w:val="single"/>
          <w:rtl/>
        </w:rPr>
      </w:pPr>
      <w:r w:rsidRPr="000A3DA6">
        <w:rPr>
          <w:rFonts w:hint="cs"/>
          <w:caps/>
          <w:sz w:val="24"/>
          <w:szCs w:val="24"/>
          <w:u w:val="single"/>
          <w:rtl/>
        </w:rPr>
        <w:t>מר תומר דוידסון - נציג מנהל מקרקעי ישראל בוועדה המחוזית</w:t>
      </w:r>
      <w:r w:rsidR="001E2274">
        <w:rPr>
          <w:rFonts w:hint="cs"/>
          <w:caps/>
          <w:sz w:val="24"/>
          <w:szCs w:val="24"/>
          <w:u w:val="single"/>
          <w:rtl/>
        </w:rPr>
        <w:t>:</w:t>
      </w:r>
    </w:p>
    <w:p w14:paraId="60DF011C" w14:textId="7F27F674" w:rsidR="001E2274" w:rsidRDefault="00D365AC" w:rsidP="00D365AC">
      <w:pPr>
        <w:rPr>
          <w:b w:val="0"/>
          <w:bCs w:val="0"/>
          <w:caps/>
          <w:sz w:val="24"/>
          <w:szCs w:val="24"/>
          <w:rtl/>
        </w:rPr>
      </w:pPr>
      <w:r>
        <w:rPr>
          <w:rFonts w:hint="cs"/>
          <w:b w:val="0"/>
          <w:bCs w:val="0"/>
          <w:caps/>
          <w:sz w:val="24"/>
          <w:szCs w:val="24"/>
          <w:rtl/>
        </w:rPr>
        <w:t xml:space="preserve">נכון </w:t>
      </w:r>
    </w:p>
    <w:p w14:paraId="7FC0CC36" w14:textId="77777777" w:rsidR="001E2274" w:rsidRDefault="001E2274" w:rsidP="00D365AC">
      <w:pPr>
        <w:rPr>
          <w:b w:val="0"/>
          <w:bCs w:val="0"/>
          <w:caps/>
          <w:sz w:val="24"/>
          <w:szCs w:val="24"/>
          <w:rtl/>
        </w:rPr>
      </w:pPr>
    </w:p>
    <w:p w14:paraId="22E0503F" w14:textId="77777777" w:rsidR="001E2274" w:rsidRDefault="003109B2" w:rsidP="00D365AC">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7D09C2FD" w14:textId="586E848F" w:rsidR="001E2274" w:rsidRDefault="00D365AC" w:rsidP="00D365AC">
      <w:pPr>
        <w:rPr>
          <w:b w:val="0"/>
          <w:bCs w:val="0"/>
          <w:caps/>
          <w:sz w:val="24"/>
          <w:szCs w:val="24"/>
          <w:rtl/>
        </w:rPr>
      </w:pPr>
      <w:r>
        <w:rPr>
          <w:rFonts w:hint="cs"/>
          <w:b w:val="0"/>
          <w:bCs w:val="0"/>
          <w:caps/>
          <w:sz w:val="24"/>
          <w:szCs w:val="24"/>
          <w:rtl/>
        </w:rPr>
        <w:t xml:space="preserve">נכון </w:t>
      </w:r>
    </w:p>
    <w:p w14:paraId="226742F5" w14:textId="77777777" w:rsidR="001E2274" w:rsidRDefault="001E2274" w:rsidP="00D365AC">
      <w:pPr>
        <w:rPr>
          <w:b w:val="0"/>
          <w:bCs w:val="0"/>
          <w:caps/>
          <w:sz w:val="24"/>
          <w:szCs w:val="24"/>
          <w:rtl/>
        </w:rPr>
      </w:pPr>
    </w:p>
    <w:p w14:paraId="6AD48CA0" w14:textId="77777777" w:rsidR="001E2274" w:rsidRDefault="00D17364" w:rsidP="00D365AC">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0377ED5B" w14:textId="127342C0" w:rsidR="001E2274" w:rsidRDefault="00D365AC" w:rsidP="00D365AC">
      <w:pPr>
        <w:rPr>
          <w:b w:val="0"/>
          <w:bCs w:val="0"/>
          <w:caps/>
          <w:sz w:val="24"/>
          <w:szCs w:val="24"/>
          <w:rtl/>
        </w:rPr>
      </w:pPr>
      <w:r>
        <w:rPr>
          <w:rFonts w:hint="cs"/>
          <w:b w:val="0"/>
          <w:bCs w:val="0"/>
          <w:caps/>
          <w:sz w:val="24"/>
          <w:szCs w:val="24"/>
          <w:rtl/>
        </w:rPr>
        <w:t>דבר מספר שתיים אני מתרחק מ, אני</w:t>
      </w:r>
      <w:r w:rsidR="000F703D">
        <w:rPr>
          <w:rFonts w:hint="cs"/>
          <w:b w:val="0"/>
          <w:bCs w:val="0"/>
          <w:caps/>
          <w:sz w:val="24"/>
          <w:szCs w:val="24"/>
          <w:rtl/>
        </w:rPr>
        <w:t xml:space="preserve"> </w:t>
      </w:r>
      <w:r>
        <w:rPr>
          <w:rFonts w:hint="cs"/>
          <w:b w:val="0"/>
          <w:bCs w:val="0"/>
          <w:caps/>
          <w:sz w:val="24"/>
          <w:szCs w:val="24"/>
          <w:rtl/>
        </w:rPr>
        <w:t>מתרחק מהנחל דבר שלישי החשיפה</w:t>
      </w:r>
    </w:p>
    <w:p w14:paraId="6E8076E9" w14:textId="77777777" w:rsidR="001E2274" w:rsidRDefault="001E2274" w:rsidP="00D365AC">
      <w:pPr>
        <w:rPr>
          <w:b w:val="0"/>
          <w:bCs w:val="0"/>
          <w:caps/>
          <w:sz w:val="24"/>
          <w:szCs w:val="24"/>
          <w:rtl/>
        </w:rPr>
      </w:pPr>
    </w:p>
    <w:p w14:paraId="3139106D" w14:textId="77777777" w:rsidR="001E2274" w:rsidRDefault="000A3DA6" w:rsidP="00D365AC">
      <w:pPr>
        <w:rPr>
          <w:caps/>
          <w:sz w:val="24"/>
          <w:szCs w:val="24"/>
          <w:u w:val="single"/>
          <w:rtl/>
        </w:rPr>
      </w:pPr>
      <w:r w:rsidRPr="000A3DA6">
        <w:rPr>
          <w:rFonts w:hint="cs"/>
          <w:caps/>
          <w:sz w:val="24"/>
          <w:szCs w:val="24"/>
          <w:u w:val="single"/>
          <w:rtl/>
        </w:rPr>
        <w:lastRenderedPageBreak/>
        <w:t>מר תומר דוידסון - נציג מנהל מקרקעי ישראל בוועדה המחוזית</w:t>
      </w:r>
      <w:r w:rsidR="001E2274">
        <w:rPr>
          <w:rFonts w:hint="cs"/>
          <w:caps/>
          <w:sz w:val="24"/>
          <w:szCs w:val="24"/>
          <w:u w:val="single"/>
          <w:rtl/>
        </w:rPr>
        <w:t>:</w:t>
      </w:r>
    </w:p>
    <w:p w14:paraId="4BCE066D" w14:textId="7723BDE6" w:rsidR="001E2274" w:rsidRDefault="00D365AC" w:rsidP="00D365AC">
      <w:pPr>
        <w:rPr>
          <w:b w:val="0"/>
          <w:bCs w:val="0"/>
          <w:caps/>
          <w:sz w:val="24"/>
          <w:szCs w:val="24"/>
          <w:rtl/>
        </w:rPr>
      </w:pPr>
      <w:r>
        <w:rPr>
          <w:rFonts w:hint="cs"/>
          <w:b w:val="0"/>
          <w:bCs w:val="0"/>
          <w:caps/>
          <w:sz w:val="24"/>
          <w:szCs w:val="24"/>
          <w:rtl/>
        </w:rPr>
        <w:t>בצד אחד ...</w:t>
      </w:r>
    </w:p>
    <w:p w14:paraId="515EB48A" w14:textId="77777777" w:rsidR="001E2274" w:rsidRDefault="001E2274" w:rsidP="00D365AC">
      <w:pPr>
        <w:rPr>
          <w:b w:val="0"/>
          <w:bCs w:val="0"/>
          <w:caps/>
          <w:sz w:val="24"/>
          <w:szCs w:val="24"/>
          <w:rtl/>
        </w:rPr>
      </w:pPr>
    </w:p>
    <w:p w14:paraId="7BA932E6" w14:textId="77777777" w:rsidR="001E2274" w:rsidRDefault="00D17364" w:rsidP="00D365AC">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19FCB2DC" w14:textId="7537E06A" w:rsidR="001E2274" w:rsidRDefault="00D365AC" w:rsidP="00D365AC">
      <w:pPr>
        <w:rPr>
          <w:b w:val="0"/>
          <w:bCs w:val="0"/>
          <w:caps/>
          <w:sz w:val="24"/>
          <w:szCs w:val="24"/>
          <w:rtl/>
        </w:rPr>
      </w:pPr>
      <w:r>
        <w:rPr>
          <w:rFonts w:hint="cs"/>
          <w:b w:val="0"/>
          <w:bCs w:val="0"/>
          <w:caps/>
          <w:sz w:val="24"/>
          <w:szCs w:val="24"/>
          <w:rtl/>
        </w:rPr>
        <w:t>החשיפה החשיפה לכביש ארבע אחד שתיים היא מאוד קטנה</w:t>
      </w:r>
    </w:p>
    <w:p w14:paraId="3941018D" w14:textId="77777777" w:rsidR="001E2274" w:rsidRDefault="001E2274" w:rsidP="00D365AC">
      <w:pPr>
        <w:rPr>
          <w:b w:val="0"/>
          <w:bCs w:val="0"/>
          <w:caps/>
          <w:sz w:val="24"/>
          <w:szCs w:val="24"/>
          <w:rtl/>
        </w:rPr>
      </w:pPr>
    </w:p>
    <w:p w14:paraId="53BB04EB" w14:textId="77777777" w:rsidR="001E2274" w:rsidRDefault="000A3DA6" w:rsidP="00D365AC">
      <w:pPr>
        <w:rPr>
          <w:caps/>
          <w:sz w:val="24"/>
          <w:szCs w:val="24"/>
          <w:u w:val="single"/>
          <w:rtl/>
        </w:rPr>
      </w:pPr>
      <w:r w:rsidRPr="000A3DA6">
        <w:rPr>
          <w:rFonts w:hint="cs"/>
          <w:caps/>
          <w:sz w:val="24"/>
          <w:szCs w:val="24"/>
          <w:u w:val="single"/>
          <w:rtl/>
        </w:rPr>
        <w:t>מר תומר דוידסון - נציג מנהל מקרקעי ישראל בוועדה המחוזית</w:t>
      </w:r>
      <w:r w:rsidR="001E2274">
        <w:rPr>
          <w:rFonts w:hint="cs"/>
          <w:caps/>
          <w:sz w:val="24"/>
          <w:szCs w:val="24"/>
          <w:u w:val="single"/>
          <w:rtl/>
        </w:rPr>
        <w:t>:</w:t>
      </w:r>
    </w:p>
    <w:p w14:paraId="3C2472AF" w14:textId="25128D14" w:rsidR="001E2274" w:rsidRDefault="00D365AC" w:rsidP="00D365AC">
      <w:pPr>
        <w:rPr>
          <w:b w:val="0"/>
          <w:bCs w:val="0"/>
          <w:caps/>
          <w:sz w:val="24"/>
          <w:szCs w:val="24"/>
          <w:rtl/>
        </w:rPr>
      </w:pPr>
      <w:r>
        <w:rPr>
          <w:rFonts w:hint="cs"/>
          <w:b w:val="0"/>
          <w:bCs w:val="0"/>
          <w:caps/>
          <w:sz w:val="24"/>
          <w:szCs w:val="24"/>
          <w:rtl/>
        </w:rPr>
        <w:t>היא מאוד קטנה</w:t>
      </w:r>
    </w:p>
    <w:p w14:paraId="0DE55BE3" w14:textId="77777777" w:rsidR="001E2274" w:rsidRDefault="001E2274" w:rsidP="00D365AC">
      <w:pPr>
        <w:rPr>
          <w:b w:val="0"/>
          <w:bCs w:val="0"/>
          <w:caps/>
          <w:sz w:val="24"/>
          <w:szCs w:val="24"/>
          <w:rtl/>
        </w:rPr>
      </w:pPr>
    </w:p>
    <w:p w14:paraId="68CFE650" w14:textId="77777777" w:rsidR="001E2274" w:rsidRDefault="003109B2" w:rsidP="00D365AC">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1FE2EE4D" w14:textId="48B87E3E" w:rsidR="001E2274" w:rsidRDefault="00D365AC" w:rsidP="00D365AC">
      <w:pPr>
        <w:rPr>
          <w:b w:val="0"/>
          <w:bCs w:val="0"/>
          <w:caps/>
          <w:sz w:val="24"/>
          <w:szCs w:val="24"/>
          <w:rtl/>
        </w:rPr>
      </w:pPr>
      <w:r>
        <w:rPr>
          <w:rFonts w:hint="cs"/>
          <w:b w:val="0"/>
          <w:bCs w:val="0"/>
          <w:caps/>
          <w:sz w:val="24"/>
          <w:szCs w:val="24"/>
          <w:rtl/>
        </w:rPr>
        <w:t>נכון</w:t>
      </w:r>
    </w:p>
    <w:p w14:paraId="3302C8E4" w14:textId="77777777" w:rsidR="001E2274" w:rsidRDefault="001E2274" w:rsidP="00D365AC">
      <w:pPr>
        <w:rPr>
          <w:b w:val="0"/>
          <w:bCs w:val="0"/>
          <w:caps/>
          <w:sz w:val="24"/>
          <w:szCs w:val="24"/>
          <w:rtl/>
        </w:rPr>
      </w:pPr>
    </w:p>
    <w:p w14:paraId="0AA2E2CD" w14:textId="77777777" w:rsidR="001E2274" w:rsidRDefault="00D17364" w:rsidP="00D365AC">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6984E177" w14:textId="0AC38A72" w:rsidR="001E2274" w:rsidRDefault="00D365AC" w:rsidP="00D365AC">
      <w:pPr>
        <w:rPr>
          <w:b w:val="0"/>
          <w:bCs w:val="0"/>
          <w:caps/>
          <w:sz w:val="24"/>
          <w:szCs w:val="24"/>
          <w:rtl/>
        </w:rPr>
      </w:pPr>
      <w:r>
        <w:rPr>
          <w:rFonts w:hint="cs"/>
          <w:b w:val="0"/>
          <w:bCs w:val="0"/>
          <w:caps/>
          <w:sz w:val="24"/>
          <w:szCs w:val="24"/>
          <w:rtl/>
        </w:rPr>
        <w:t xml:space="preserve">כי זה רק זה רק החלק ה, </w:t>
      </w:r>
    </w:p>
    <w:p w14:paraId="0CE199DD" w14:textId="77777777" w:rsidR="001E2274" w:rsidRDefault="001E2274" w:rsidP="00D365AC">
      <w:pPr>
        <w:rPr>
          <w:b w:val="0"/>
          <w:bCs w:val="0"/>
          <w:caps/>
          <w:sz w:val="24"/>
          <w:szCs w:val="24"/>
          <w:rtl/>
        </w:rPr>
      </w:pPr>
    </w:p>
    <w:p w14:paraId="2590A1B3" w14:textId="77777777" w:rsidR="001E2274" w:rsidRDefault="00E5536A" w:rsidP="00D365AC">
      <w:pPr>
        <w:rPr>
          <w:caps/>
          <w:sz w:val="24"/>
          <w:szCs w:val="24"/>
          <w:u w:val="single"/>
          <w:rtl/>
        </w:rPr>
      </w:pPr>
      <w:r w:rsidRPr="00E5536A">
        <w:rPr>
          <w:rFonts w:hint="cs"/>
          <w:caps/>
          <w:sz w:val="24"/>
          <w:szCs w:val="24"/>
          <w:u w:val="single"/>
          <w:rtl/>
        </w:rPr>
        <w:t>גב</w:t>
      </w:r>
      <w:r w:rsidRPr="00E5536A">
        <w:rPr>
          <w:caps/>
          <w:sz w:val="24"/>
          <w:szCs w:val="24"/>
          <w:u w:val="single"/>
          <w:rtl/>
        </w:rPr>
        <w:t>'</w:t>
      </w:r>
      <w:r w:rsidRPr="00E5536A">
        <w:rPr>
          <w:rFonts w:hint="cs"/>
          <w:caps/>
          <w:sz w:val="24"/>
          <w:szCs w:val="24"/>
          <w:u w:val="single"/>
          <w:rtl/>
        </w:rPr>
        <w:t xml:space="preserve"> רוני גרניט - נציגת משרד הבריאות בוועדה המחוזית</w:t>
      </w:r>
      <w:r w:rsidR="001E2274">
        <w:rPr>
          <w:rFonts w:hint="cs"/>
          <w:caps/>
          <w:sz w:val="24"/>
          <w:szCs w:val="24"/>
          <w:u w:val="single"/>
          <w:rtl/>
        </w:rPr>
        <w:t>:</w:t>
      </w:r>
    </w:p>
    <w:p w14:paraId="00F77B1C" w14:textId="25E38C78" w:rsidR="001E2274" w:rsidRDefault="00D365AC" w:rsidP="00D365AC">
      <w:pPr>
        <w:rPr>
          <w:b w:val="0"/>
          <w:bCs w:val="0"/>
          <w:caps/>
          <w:sz w:val="24"/>
          <w:szCs w:val="24"/>
          <w:rtl/>
        </w:rPr>
      </w:pPr>
      <w:r>
        <w:rPr>
          <w:rFonts w:hint="cs"/>
          <w:b w:val="0"/>
          <w:bCs w:val="0"/>
          <w:caps/>
          <w:sz w:val="24"/>
          <w:szCs w:val="24"/>
          <w:rtl/>
        </w:rPr>
        <w:t xml:space="preserve">זה מעט מעט יחידות דיור </w:t>
      </w:r>
    </w:p>
    <w:p w14:paraId="45D86E41" w14:textId="77777777" w:rsidR="001E2274" w:rsidRDefault="001E2274" w:rsidP="00D365AC">
      <w:pPr>
        <w:rPr>
          <w:b w:val="0"/>
          <w:bCs w:val="0"/>
          <w:caps/>
          <w:sz w:val="24"/>
          <w:szCs w:val="24"/>
          <w:rtl/>
        </w:rPr>
      </w:pPr>
    </w:p>
    <w:p w14:paraId="3E7CF2FD" w14:textId="77777777" w:rsidR="001E2274" w:rsidRDefault="000A5C33" w:rsidP="00D365AC">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0462FB68" w14:textId="38981C28" w:rsidR="001E2274" w:rsidRDefault="00D365AC" w:rsidP="00D365AC">
      <w:pPr>
        <w:rPr>
          <w:b w:val="0"/>
          <w:bCs w:val="0"/>
          <w:caps/>
          <w:sz w:val="24"/>
          <w:szCs w:val="24"/>
          <w:rtl/>
        </w:rPr>
      </w:pPr>
      <w:r>
        <w:rPr>
          <w:rFonts w:hint="cs"/>
          <w:b w:val="0"/>
          <w:bCs w:val="0"/>
          <w:caps/>
          <w:sz w:val="24"/>
          <w:szCs w:val="24"/>
          <w:rtl/>
        </w:rPr>
        <w:t>היא רחוקה</w:t>
      </w:r>
    </w:p>
    <w:p w14:paraId="1B0A8B95" w14:textId="77777777" w:rsidR="001E2274" w:rsidRDefault="001E2274" w:rsidP="00D365AC">
      <w:pPr>
        <w:rPr>
          <w:b w:val="0"/>
          <w:bCs w:val="0"/>
          <w:caps/>
          <w:sz w:val="24"/>
          <w:szCs w:val="24"/>
          <w:rtl/>
        </w:rPr>
      </w:pPr>
    </w:p>
    <w:p w14:paraId="604827D4" w14:textId="77777777" w:rsidR="001E2274" w:rsidRDefault="00D17364" w:rsidP="00D365AC">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48698BDA" w14:textId="5A82A030" w:rsidR="001E2274" w:rsidRDefault="00D365AC" w:rsidP="00D365AC">
      <w:pPr>
        <w:rPr>
          <w:b w:val="0"/>
          <w:bCs w:val="0"/>
          <w:caps/>
          <w:sz w:val="24"/>
          <w:szCs w:val="24"/>
          <w:rtl/>
        </w:rPr>
      </w:pPr>
      <w:r>
        <w:rPr>
          <w:rFonts w:hint="cs"/>
          <w:b w:val="0"/>
          <w:bCs w:val="0"/>
          <w:caps/>
          <w:sz w:val="24"/>
          <w:szCs w:val="24"/>
          <w:rtl/>
        </w:rPr>
        <w:t xml:space="preserve">מה? רק החלק הזה ... </w:t>
      </w:r>
    </w:p>
    <w:p w14:paraId="7E99900B" w14:textId="77777777" w:rsidR="001E2274" w:rsidRDefault="001E2274" w:rsidP="00D365AC">
      <w:pPr>
        <w:rPr>
          <w:b w:val="0"/>
          <w:bCs w:val="0"/>
          <w:caps/>
          <w:sz w:val="24"/>
          <w:szCs w:val="24"/>
          <w:rtl/>
        </w:rPr>
      </w:pPr>
    </w:p>
    <w:p w14:paraId="12C3EBA7" w14:textId="77777777" w:rsidR="001E2274" w:rsidRDefault="000A3DA6" w:rsidP="00D365AC">
      <w:pPr>
        <w:rPr>
          <w:caps/>
          <w:sz w:val="24"/>
          <w:szCs w:val="24"/>
          <w:u w:val="single"/>
          <w:rtl/>
        </w:rPr>
      </w:pPr>
      <w:r w:rsidRPr="000A3DA6">
        <w:rPr>
          <w:rFonts w:hint="cs"/>
          <w:caps/>
          <w:sz w:val="24"/>
          <w:szCs w:val="24"/>
          <w:u w:val="single"/>
          <w:rtl/>
        </w:rPr>
        <w:t>מר תומר דוידסון - נציג מנהל מקרקעי ישראל בוועדה המחוזית</w:t>
      </w:r>
      <w:r w:rsidR="001E2274">
        <w:rPr>
          <w:rFonts w:hint="cs"/>
          <w:caps/>
          <w:sz w:val="24"/>
          <w:szCs w:val="24"/>
          <w:u w:val="single"/>
          <w:rtl/>
        </w:rPr>
        <w:t>:</w:t>
      </w:r>
    </w:p>
    <w:p w14:paraId="78185999" w14:textId="4B2CDA6A" w:rsidR="001E2274" w:rsidRDefault="00D365AC" w:rsidP="00D365AC">
      <w:pPr>
        <w:rPr>
          <w:b w:val="0"/>
          <w:bCs w:val="0"/>
          <w:caps/>
          <w:sz w:val="24"/>
          <w:szCs w:val="24"/>
          <w:rtl/>
        </w:rPr>
      </w:pPr>
      <w:r>
        <w:rPr>
          <w:rFonts w:hint="cs"/>
          <w:b w:val="0"/>
          <w:bCs w:val="0"/>
          <w:caps/>
          <w:sz w:val="24"/>
          <w:szCs w:val="24"/>
          <w:rtl/>
        </w:rPr>
        <w:t>לכמה יחידות דיור אתה מגיע פה</w:t>
      </w:r>
    </w:p>
    <w:p w14:paraId="6437E9AF" w14:textId="77777777" w:rsidR="001E2274" w:rsidRDefault="001E2274" w:rsidP="00D365AC">
      <w:pPr>
        <w:rPr>
          <w:b w:val="0"/>
          <w:bCs w:val="0"/>
          <w:caps/>
          <w:sz w:val="24"/>
          <w:szCs w:val="24"/>
          <w:rtl/>
        </w:rPr>
      </w:pPr>
    </w:p>
    <w:p w14:paraId="482281B0" w14:textId="77777777" w:rsidR="001E2274" w:rsidRDefault="003361D4" w:rsidP="00D365AC">
      <w:pPr>
        <w:rPr>
          <w:caps/>
          <w:sz w:val="24"/>
          <w:szCs w:val="24"/>
          <w:u w:val="single"/>
          <w:rtl/>
        </w:rPr>
      </w:pPr>
      <w:r w:rsidRPr="003361D4">
        <w:rPr>
          <w:rFonts w:hint="cs"/>
          <w:caps/>
          <w:sz w:val="24"/>
          <w:szCs w:val="24"/>
          <w:u w:val="single"/>
          <w:rtl/>
        </w:rPr>
        <w:t>עורך דין ניצן בן ארויה - יועץ משפטי לוועדה המחוזית</w:t>
      </w:r>
      <w:r w:rsidR="001E2274">
        <w:rPr>
          <w:rFonts w:hint="cs"/>
          <w:caps/>
          <w:sz w:val="24"/>
          <w:szCs w:val="24"/>
          <w:u w:val="single"/>
          <w:rtl/>
        </w:rPr>
        <w:t>:</w:t>
      </w:r>
    </w:p>
    <w:p w14:paraId="56CBC6AB" w14:textId="013422AA" w:rsidR="001E2274" w:rsidRDefault="00D365AC" w:rsidP="00D365AC">
      <w:pPr>
        <w:rPr>
          <w:b w:val="0"/>
          <w:bCs w:val="0"/>
          <w:caps/>
          <w:sz w:val="24"/>
          <w:szCs w:val="24"/>
          <w:rtl/>
        </w:rPr>
      </w:pPr>
      <w:r>
        <w:rPr>
          <w:rFonts w:hint="cs"/>
          <w:b w:val="0"/>
          <w:bCs w:val="0"/>
          <w:caps/>
          <w:sz w:val="24"/>
          <w:szCs w:val="24"/>
          <w:rtl/>
        </w:rPr>
        <w:t>מאיפה מאיפה הכניסה?</w:t>
      </w:r>
    </w:p>
    <w:p w14:paraId="500CC9CC" w14:textId="77777777" w:rsidR="001E2274" w:rsidRDefault="001E2274" w:rsidP="00D365AC">
      <w:pPr>
        <w:rPr>
          <w:b w:val="0"/>
          <w:bCs w:val="0"/>
          <w:caps/>
          <w:sz w:val="24"/>
          <w:szCs w:val="24"/>
          <w:rtl/>
        </w:rPr>
      </w:pPr>
    </w:p>
    <w:p w14:paraId="2831768A" w14:textId="77777777" w:rsidR="001E2274" w:rsidRDefault="00D17364" w:rsidP="00D365AC">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1C3FBAE3" w14:textId="6ED6240A" w:rsidR="001E2274" w:rsidRDefault="00D365AC" w:rsidP="00D365AC">
      <w:pPr>
        <w:rPr>
          <w:b w:val="0"/>
          <w:bCs w:val="0"/>
          <w:caps/>
          <w:sz w:val="24"/>
          <w:szCs w:val="24"/>
          <w:rtl/>
        </w:rPr>
      </w:pPr>
      <w:r>
        <w:rPr>
          <w:rFonts w:hint="cs"/>
          <w:b w:val="0"/>
          <w:bCs w:val="0"/>
          <w:caps/>
          <w:sz w:val="24"/>
          <w:szCs w:val="24"/>
          <w:rtl/>
        </w:rPr>
        <w:t>מפה מכאן מכאן מכאן</w:t>
      </w:r>
    </w:p>
    <w:p w14:paraId="15A66E2E" w14:textId="77777777" w:rsidR="001E2274" w:rsidRDefault="001E2274" w:rsidP="00D365AC">
      <w:pPr>
        <w:rPr>
          <w:b w:val="0"/>
          <w:bCs w:val="0"/>
          <w:caps/>
          <w:sz w:val="24"/>
          <w:szCs w:val="24"/>
          <w:rtl/>
        </w:rPr>
      </w:pPr>
    </w:p>
    <w:p w14:paraId="0C04E2A7" w14:textId="77777777" w:rsidR="001E2274" w:rsidRDefault="00FC27D6" w:rsidP="00D365AC">
      <w:pPr>
        <w:rPr>
          <w:caps/>
          <w:sz w:val="24"/>
          <w:szCs w:val="24"/>
          <w:u w:val="single"/>
          <w:rtl/>
        </w:rPr>
      </w:pPr>
      <w:r w:rsidRPr="00FC27D6">
        <w:rPr>
          <w:rFonts w:hint="cs"/>
          <w:caps/>
          <w:sz w:val="24"/>
          <w:szCs w:val="24"/>
          <w:u w:val="single"/>
          <w:rtl/>
        </w:rPr>
        <w:t>מר ליאור רגב - נציג לשכת התכנון</w:t>
      </w:r>
      <w:r w:rsidR="001E2274">
        <w:rPr>
          <w:rFonts w:hint="cs"/>
          <w:caps/>
          <w:sz w:val="24"/>
          <w:szCs w:val="24"/>
          <w:u w:val="single"/>
          <w:rtl/>
        </w:rPr>
        <w:t>:</w:t>
      </w:r>
    </w:p>
    <w:p w14:paraId="6037D627" w14:textId="0C9D5CFC" w:rsidR="001E2274" w:rsidRDefault="00591789" w:rsidP="00D365AC">
      <w:pPr>
        <w:rPr>
          <w:b w:val="0"/>
          <w:bCs w:val="0"/>
          <w:caps/>
          <w:sz w:val="24"/>
          <w:szCs w:val="24"/>
          <w:rtl/>
        </w:rPr>
      </w:pPr>
      <w:r>
        <w:rPr>
          <w:rFonts w:hint="cs"/>
          <w:b w:val="0"/>
          <w:bCs w:val="0"/>
          <w:caps/>
          <w:sz w:val="24"/>
          <w:szCs w:val="24"/>
          <w:rtl/>
        </w:rPr>
        <w:t>אבל אז ה, אז הדופן לנחל היא יחסית ארוכה</w:t>
      </w:r>
    </w:p>
    <w:p w14:paraId="2CDD90BC" w14:textId="77777777" w:rsidR="001E2274" w:rsidRDefault="001E2274" w:rsidP="00D365AC">
      <w:pPr>
        <w:rPr>
          <w:b w:val="0"/>
          <w:bCs w:val="0"/>
          <w:caps/>
          <w:sz w:val="24"/>
          <w:szCs w:val="24"/>
          <w:rtl/>
        </w:rPr>
      </w:pPr>
    </w:p>
    <w:p w14:paraId="39602922" w14:textId="77777777" w:rsidR="001E2274" w:rsidRDefault="00D17364" w:rsidP="00D365AC">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610A2287" w14:textId="3277CF80" w:rsidR="001E2274" w:rsidRDefault="00591789" w:rsidP="00D365AC">
      <w:pPr>
        <w:rPr>
          <w:b w:val="0"/>
          <w:bCs w:val="0"/>
          <w:caps/>
          <w:sz w:val="24"/>
          <w:szCs w:val="24"/>
          <w:rtl/>
        </w:rPr>
      </w:pPr>
      <w:r>
        <w:rPr>
          <w:rFonts w:hint="cs"/>
          <w:b w:val="0"/>
          <w:bCs w:val="0"/>
          <w:caps/>
          <w:sz w:val="24"/>
          <w:szCs w:val="24"/>
          <w:rtl/>
        </w:rPr>
        <w:t>מה?</w:t>
      </w:r>
      <w:r w:rsidR="000F703D">
        <w:rPr>
          <w:b w:val="0"/>
          <w:bCs w:val="0"/>
          <w:caps/>
          <w:sz w:val="24"/>
          <w:szCs w:val="24"/>
          <w:rtl/>
        </w:rPr>
        <w:t xml:space="preserve"> </w:t>
      </w:r>
      <w:r>
        <w:rPr>
          <w:rFonts w:hint="cs"/>
          <w:b w:val="0"/>
          <w:bCs w:val="0"/>
          <w:caps/>
          <w:sz w:val="24"/>
          <w:szCs w:val="24"/>
          <w:rtl/>
        </w:rPr>
        <w:t>בסדר אבל זה לא משנה</w:t>
      </w:r>
    </w:p>
    <w:p w14:paraId="4B0654B6" w14:textId="77777777" w:rsidR="001E2274" w:rsidRDefault="001E2274" w:rsidP="00D365AC">
      <w:pPr>
        <w:rPr>
          <w:b w:val="0"/>
          <w:bCs w:val="0"/>
          <w:caps/>
          <w:sz w:val="24"/>
          <w:szCs w:val="24"/>
          <w:rtl/>
        </w:rPr>
      </w:pPr>
    </w:p>
    <w:p w14:paraId="3A44DBC0" w14:textId="77777777" w:rsidR="001E2274" w:rsidRDefault="003109B2" w:rsidP="00D365AC">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39B92967" w14:textId="3916C9B4" w:rsidR="001E2274" w:rsidRDefault="00591789" w:rsidP="00D365AC">
      <w:pPr>
        <w:rPr>
          <w:b w:val="0"/>
          <w:bCs w:val="0"/>
          <w:caps/>
          <w:sz w:val="24"/>
          <w:szCs w:val="24"/>
          <w:rtl/>
        </w:rPr>
      </w:pPr>
      <w:r>
        <w:rPr>
          <w:rFonts w:hint="cs"/>
          <w:b w:val="0"/>
          <w:bCs w:val="0"/>
          <w:caps/>
          <w:sz w:val="24"/>
          <w:szCs w:val="24"/>
          <w:rtl/>
        </w:rPr>
        <w:t>אתה יכול אבל לשחק עם זה</w:t>
      </w:r>
    </w:p>
    <w:p w14:paraId="4CECB0D8" w14:textId="77777777" w:rsidR="001E2274" w:rsidRDefault="001E2274" w:rsidP="00D365AC">
      <w:pPr>
        <w:rPr>
          <w:b w:val="0"/>
          <w:bCs w:val="0"/>
          <w:caps/>
          <w:sz w:val="24"/>
          <w:szCs w:val="24"/>
          <w:rtl/>
        </w:rPr>
      </w:pPr>
    </w:p>
    <w:p w14:paraId="23785310" w14:textId="77777777" w:rsidR="001E2274" w:rsidRDefault="00D17364" w:rsidP="00D365AC">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446476B7" w14:textId="7EAF3B06" w:rsidR="001E2274" w:rsidRDefault="00591789" w:rsidP="00D365AC">
      <w:pPr>
        <w:rPr>
          <w:b w:val="0"/>
          <w:bCs w:val="0"/>
          <w:caps/>
          <w:sz w:val="24"/>
          <w:szCs w:val="24"/>
          <w:rtl/>
        </w:rPr>
      </w:pPr>
      <w:r>
        <w:rPr>
          <w:rFonts w:hint="cs"/>
          <w:b w:val="0"/>
          <w:bCs w:val="0"/>
          <w:caps/>
          <w:sz w:val="24"/>
          <w:szCs w:val="24"/>
          <w:rtl/>
        </w:rPr>
        <w:t xml:space="preserve">אבל אני אבל אני מתרחק </w:t>
      </w:r>
    </w:p>
    <w:p w14:paraId="2F49296F" w14:textId="77777777" w:rsidR="001E2274" w:rsidRDefault="001E2274" w:rsidP="00D365AC">
      <w:pPr>
        <w:rPr>
          <w:b w:val="0"/>
          <w:bCs w:val="0"/>
          <w:caps/>
          <w:sz w:val="24"/>
          <w:szCs w:val="24"/>
          <w:rtl/>
        </w:rPr>
      </w:pPr>
    </w:p>
    <w:p w14:paraId="49F01E35" w14:textId="77777777" w:rsidR="001E2274" w:rsidRDefault="000A5C33" w:rsidP="00D365AC">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4B074DA0" w14:textId="5A174648" w:rsidR="001E2274" w:rsidRDefault="00591789" w:rsidP="00D365AC">
      <w:pPr>
        <w:rPr>
          <w:b w:val="0"/>
          <w:bCs w:val="0"/>
          <w:caps/>
          <w:sz w:val="24"/>
          <w:szCs w:val="24"/>
          <w:rtl/>
        </w:rPr>
      </w:pPr>
      <w:r>
        <w:rPr>
          <w:rFonts w:hint="cs"/>
          <w:b w:val="0"/>
          <w:bCs w:val="0"/>
          <w:caps/>
          <w:sz w:val="24"/>
          <w:szCs w:val="24"/>
          <w:rtl/>
        </w:rPr>
        <w:t>יש לך עשרה מטר פה</w:t>
      </w:r>
    </w:p>
    <w:p w14:paraId="24C74E6F" w14:textId="77777777" w:rsidR="001E2274" w:rsidRDefault="001E2274" w:rsidP="00D365AC">
      <w:pPr>
        <w:rPr>
          <w:b w:val="0"/>
          <w:bCs w:val="0"/>
          <w:caps/>
          <w:sz w:val="24"/>
          <w:szCs w:val="24"/>
          <w:rtl/>
        </w:rPr>
      </w:pPr>
    </w:p>
    <w:p w14:paraId="3FB25D44" w14:textId="77777777" w:rsidR="001E2274" w:rsidRDefault="00D17364" w:rsidP="00D365AC">
      <w:pPr>
        <w:rPr>
          <w:caps/>
          <w:sz w:val="24"/>
          <w:szCs w:val="24"/>
          <w:u w:val="single"/>
          <w:rtl/>
        </w:rPr>
      </w:pPr>
      <w:r w:rsidRPr="00D17364">
        <w:rPr>
          <w:rFonts w:hint="cs"/>
          <w:caps/>
          <w:sz w:val="24"/>
          <w:szCs w:val="24"/>
          <w:u w:val="single"/>
          <w:rtl/>
        </w:rPr>
        <w:lastRenderedPageBreak/>
        <w:t>יושב ראש הוועדה המחוזית - מר מיכה גדרון</w:t>
      </w:r>
      <w:r w:rsidR="001E2274">
        <w:rPr>
          <w:rFonts w:hint="cs"/>
          <w:caps/>
          <w:sz w:val="24"/>
          <w:szCs w:val="24"/>
          <w:u w:val="single"/>
          <w:rtl/>
        </w:rPr>
        <w:t>:</w:t>
      </w:r>
    </w:p>
    <w:p w14:paraId="14409756" w14:textId="1BC3C03B" w:rsidR="001E2274" w:rsidRDefault="00591789" w:rsidP="00D365AC">
      <w:pPr>
        <w:rPr>
          <w:b w:val="0"/>
          <w:bCs w:val="0"/>
          <w:caps/>
          <w:sz w:val="24"/>
          <w:szCs w:val="24"/>
          <w:rtl/>
        </w:rPr>
      </w:pPr>
      <w:r>
        <w:rPr>
          <w:rFonts w:hint="cs"/>
          <w:b w:val="0"/>
          <w:bCs w:val="0"/>
          <w:caps/>
          <w:sz w:val="24"/>
          <w:szCs w:val="24"/>
          <w:rtl/>
        </w:rPr>
        <w:t xml:space="preserve">אני מתרחק פה אני מתרחק פה תשעה מטר ופה אני מקבל </w:t>
      </w:r>
    </w:p>
    <w:p w14:paraId="0D18BA44" w14:textId="77777777" w:rsidR="001E2274" w:rsidRDefault="001E2274" w:rsidP="00D365AC">
      <w:pPr>
        <w:rPr>
          <w:b w:val="0"/>
          <w:bCs w:val="0"/>
          <w:caps/>
          <w:sz w:val="24"/>
          <w:szCs w:val="24"/>
          <w:rtl/>
        </w:rPr>
      </w:pPr>
    </w:p>
    <w:p w14:paraId="7459BA06" w14:textId="77777777" w:rsidR="001E2274" w:rsidRDefault="000A5C33" w:rsidP="00D365AC">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5F546BC9" w14:textId="38B0DEA2" w:rsidR="001E2274" w:rsidRDefault="00591789" w:rsidP="00D365AC">
      <w:pPr>
        <w:rPr>
          <w:b w:val="0"/>
          <w:bCs w:val="0"/>
          <w:caps/>
          <w:sz w:val="24"/>
          <w:szCs w:val="24"/>
          <w:rtl/>
        </w:rPr>
      </w:pPr>
      <w:r>
        <w:rPr>
          <w:rFonts w:hint="cs"/>
          <w:b w:val="0"/>
          <w:bCs w:val="0"/>
          <w:caps/>
          <w:sz w:val="24"/>
          <w:szCs w:val="24"/>
          <w:rtl/>
        </w:rPr>
        <w:t xml:space="preserve">אנחנו נגדיל את זה </w:t>
      </w:r>
      <w:r w:rsidR="009356A8">
        <w:rPr>
          <w:rFonts w:hint="cs"/>
          <w:b w:val="0"/>
          <w:bCs w:val="0"/>
          <w:caps/>
          <w:sz w:val="24"/>
          <w:szCs w:val="24"/>
          <w:rtl/>
        </w:rPr>
        <w:t>בעשרה מטר</w:t>
      </w:r>
    </w:p>
    <w:p w14:paraId="08AE7030" w14:textId="77777777" w:rsidR="001E2274" w:rsidRDefault="001E2274" w:rsidP="00D365AC">
      <w:pPr>
        <w:rPr>
          <w:b w:val="0"/>
          <w:bCs w:val="0"/>
          <w:caps/>
          <w:sz w:val="24"/>
          <w:szCs w:val="24"/>
          <w:rtl/>
        </w:rPr>
      </w:pPr>
    </w:p>
    <w:p w14:paraId="5E955366" w14:textId="77777777" w:rsidR="001E2274" w:rsidRDefault="00D17364" w:rsidP="00D365AC">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11325B53" w14:textId="31427BD4" w:rsidR="001E2274" w:rsidRDefault="00591789" w:rsidP="00D365AC">
      <w:pPr>
        <w:rPr>
          <w:b w:val="0"/>
          <w:bCs w:val="0"/>
          <w:caps/>
          <w:sz w:val="24"/>
          <w:szCs w:val="24"/>
          <w:rtl/>
        </w:rPr>
      </w:pPr>
      <w:r>
        <w:rPr>
          <w:rFonts w:hint="cs"/>
          <w:b w:val="0"/>
          <w:bCs w:val="0"/>
          <w:caps/>
          <w:sz w:val="24"/>
          <w:szCs w:val="24"/>
          <w:rtl/>
        </w:rPr>
        <w:t>ופה אני מקבל תשמע ופה אני מקבל שצפ משמעותי</w:t>
      </w:r>
    </w:p>
    <w:p w14:paraId="27129EBB" w14:textId="77777777" w:rsidR="001E2274" w:rsidRDefault="001E2274" w:rsidP="00D365AC">
      <w:pPr>
        <w:rPr>
          <w:b w:val="0"/>
          <w:bCs w:val="0"/>
          <w:caps/>
          <w:sz w:val="24"/>
          <w:szCs w:val="24"/>
          <w:rtl/>
        </w:rPr>
      </w:pPr>
    </w:p>
    <w:p w14:paraId="1148F8BC" w14:textId="77777777" w:rsidR="001E2274" w:rsidRDefault="003109B2" w:rsidP="00D365AC">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665FE508" w14:textId="21AD52AA" w:rsidR="001E2274" w:rsidRDefault="00591789" w:rsidP="00D365AC">
      <w:pPr>
        <w:rPr>
          <w:b w:val="0"/>
          <w:bCs w:val="0"/>
          <w:caps/>
          <w:sz w:val="24"/>
          <w:szCs w:val="24"/>
          <w:rtl/>
        </w:rPr>
      </w:pPr>
      <w:r>
        <w:rPr>
          <w:rFonts w:hint="cs"/>
          <w:b w:val="0"/>
          <w:bCs w:val="0"/>
          <w:caps/>
          <w:sz w:val="24"/>
          <w:szCs w:val="24"/>
          <w:rtl/>
        </w:rPr>
        <w:t xml:space="preserve">כן </w:t>
      </w:r>
    </w:p>
    <w:p w14:paraId="106035BE" w14:textId="77777777" w:rsidR="001E2274" w:rsidRDefault="001E2274" w:rsidP="00D365AC">
      <w:pPr>
        <w:rPr>
          <w:b w:val="0"/>
          <w:bCs w:val="0"/>
          <w:caps/>
          <w:sz w:val="24"/>
          <w:szCs w:val="24"/>
          <w:rtl/>
        </w:rPr>
      </w:pPr>
    </w:p>
    <w:p w14:paraId="05EA3CCD" w14:textId="77777777" w:rsidR="001E2274" w:rsidRDefault="000A3DA6" w:rsidP="00D365AC">
      <w:pPr>
        <w:rPr>
          <w:caps/>
          <w:sz w:val="24"/>
          <w:szCs w:val="24"/>
          <w:u w:val="single"/>
          <w:rtl/>
        </w:rPr>
      </w:pPr>
      <w:r w:rsidRPr="000A3DA6">
        <w:rPr>
          <w:rFonts w:hint="cs"/>
          <w:caps/>
          <w:sz w:val="24"/>
          <w:szCs w:val="24"/>
          <w:u w:val="single"/>
          <w:rtl/>
        </w:rPr>
        <w:t>מר תומר דוידסון - נציג מנהל מקרקעי ישראל בוועדה המחוזית</w:t>
      </w:r>
      <w:r w:rsidR="001E2274">
        <w:rPr>
          <w:rFonts w:hint="cs"/>
          <w:caps/>
          <w:sz w:val="24"/>
          <w:szCs w:val="24"/>
          <w:u w:val="single"/>
          <w:rtl/>
        </w:rPr>
        <w:t>:</w:t>
      </w:r>
    </w:p>
    <w:p w14:paraId="66AC3FDC" w14:textId="377B07E2" w:rsidR="001E2274" w:rsidRDefault="00591789" w:rsidP="00D365AC">
      <w:pPr>
        <w:rPr>
          <w:b w:val="0"/>
          <w:bCs w:val="0"/>
          <w:caps/>
          <w:sz w:val="24"/>
          <w:szCs w:val="24"/>
          <w:rtl/>
        </w:rPr>
      </w:pPr>
      <w:r>
        <w:rPr>
          <w:rFonts w:hint="cs"/>
          <w:b w:val="0"/>
          <w:bCs w:val="0"/>
          <w:caps/>
          <w:sz w:val="24"/>
          <w:szCs w:val="24"/>
          <w:rtl/>
        </w:rPr>
        <w:t>הרע במיעוטו מה אני אגיד לכם</w:t>
      </w:r>
    </w:p>
    <w:p w14:paraId="55FA6A47" w14:textId="77777777" w:rsidR="001E2274" w:rsidRDefault="001E2274" w:rsidP="00D365AC">
      <w:pPr>
        <w:rPr>
          <w:b w:val="0"/>
          <w:bCs w:val="0"/>
          <w:caps/>
          <w:sz w:val="24"/>
          <w:szCs w:val="24"/>
          <w:rtl/>
        </w:rPr>
      </w:pPr>
    </w:p>
    <w:p w14:paraId="42701E10" w14:textId="77777777" w:rsidR="001E2274" w:rsidRDefault="00D17364" w:rsidP="00D365AC">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35E189AF" w14:textId="062B33D5" w:rsidR="001E2274" w:rsidRDefault="00591789" w:rsidP="00D365AC">
      <w:pPr>
        <w:rPr>
          <w:b w:val="0"/>
          <w:bCs w:val="0"/>
          <w:caps/>
          <w:sz w:val="24"/>
          <w:szCs w:val="24"/>
          <w:rtl/>
        </w:rPr>
      </w:pPr>
      <w:r>
        <w:rPr>
          <w:rFonts w:hint="cs"/>
          <w:b w:val="0"/>
          <w:bCs w:val="0"/>
          <w:caps/>
          <w:sz w:val="24"/>
          <w:szCs w:val="24"/>
          <w:rtl/>
        </w:rPr>
        <w:t>אם תשים פה עשרה מטר</w:t>
      </w:r>
    </w:p>
    <w:p w14:paraId="02CBFEBD" w14:textId="77777777" w:rsidR="001E2274" w:rsidRDefault="001E2274" w:rsidP="00D365AC">
      <w:pPr>
        <w:rPr>
          <w:b w:val="0"/>
          <w:bCs w:val="0"/>
          <w:caps/>
          <w:sz w:val="24"/>
          <w:szCs w:val="24"/>
          <w:rtl/>
        </w:rPr>
      </w:pPr>
    </w:p>
    <w:p w14:paraId="049EF033" w14:textId="77777777" w:rsidR="001E2274" w:rsidRDefault="000A5C33" w:rsidP="00D365AC">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73D5791F" w14:textId="623E21AE" w:rsidR="001E2274" w:rsidRDefault="00591789" w:rsidP="00D365AC">
      <w:pPr>
        <w:rPr>
          <w:b w:val="0"/>
          <w:bCs w:val="0"/>
          <w:caps/>
          <w:sz w:val="24"/>
          <w:szCs w:val="24"/>
          <w:rtl/>
        </w:rPr>
      </w:pPr>
      <w:r>
        <w:rPr>
          <w:rFonts w:hint="cs"/>
          <w:b w:val="0"/>
          <w:bCs w:val="0"/>
          <w:caps/>
          <w:sz w:val="24"/>
          <w:szCs w:val="24"/>
          <w:rtl/>
        </w:rPr>
        <w:t>... נעשה מזה עשרה מטר</w:t>
      </w:r>
    </w:p>
    <w:p w14:paraId="66F83D13" w14:textId="77777777" w:rsidR="001E2274" w:rsidRDefault="001E2274" w:rsidP="00D365AC">
      <w:pPr>
        <w:rPr>
          <w:b w:val="0"/>
          <w:bCs w:val="0"/>
          <w:caps/>
          <w:sz w:val="24"/>
          <w:szCs w:val="24"/>
          <w:rtl/>
        </w:rPr>
      </w:pPr>
    </w:p>
    <w:p w14:paraId="7CA6D51D" w14:textId="77777777" w:rsidR="001E2274" w:rsidRDefault="00D17364" w:rsidP="003E127F">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5DF02168" w14:textId="60717BCA" w:rsidR="001E2274" w:rsidRDefault="00591789" w:rsidP="003E127F">
      <w:pPr>
        <w:rPr>
          <w:b w:val="0"/>
          <w:bCs w:val="0"/>
          <w:caps/>
          <w:sz w:val="24"/>
          <w:szCs w:val="24"/>
          <w:rtl/>
        </w:rPr>
      </w:pPr>
      <w:r>
        <w:rPr>
          <w:rFonts w:hint="cs"/>
          <w:b w:val="0"/>
          <w:bCs w:val="0"/>
          <w:caps/>
          <w:sz w:val="24"/>
          <w:szCs w:val="24"/>
          <w:rtl/>
        </w:rPr>
        <w:t xml:space="preserve">עשרה </w:t>
      </w:r>
      <w:r w:rsidR="009356A8">
        <w:rPr>
          <w:rFonts w:hint="cs"/>
          <w:b w:val="0"/>
          <w:bCs w:val="0"/>
          <w:caps/>
          <w:sz w:val="24"/>
          <w:szCs w:val="24"/>
          <w:rtl/>
        </w:rPr>
        <w:t>מטר אז הוא יוריד פה הוא יוריד פה הוא יוריד פה את השפיץ תקשיב</w:t>
      </w:r>
    </w:p>
    <w:p w14:paraId="5C4BE662" w14:textId="77777777" w:rsidR="001E2274" w:rsidRDefault="001E2274" w:rsidP="003E127F">
      <w:pPr>
        <w:rPr>
          <w:b w:val="0"/>
          <w:bCs w:val="0"/>
          <w:caps/>
          <w:sz w:val="24"/>
          <w:szCs w:val="24"/>
          <w:rtl/>
        </w:rPr>
      </w:pPr>
    </w:p>
    <w:p w14:paraId="750AB4B1" w14:textId="77777777" w:rsidR="001E2274" w:rsidRDefault="001E2274" w:rsidP="003E127F">
      <w:pPr>
        <w:rPr>
          <w:b w:val="0"/>
          <w:bCs w:val="0"/>
          <w:caps/>
          <w:sz w:val="24"/>
          <w:szCs w:val="24"/>
          <w:rtl/>
        </w:rPr>
      </w:pPr>
    </w:p>
    <w:p w14:paraId="66D21E55" w14:textId="77777777" w:rsidR="001E2274" w:rsidRDefault="001E2274" w:rsidP="003E127F">
      <w:pPr>
        <w:rPr>
          <w:b w:val="0"/>
          <w:bCs w:val="0"/>
          <w:caps/>
          <w:sz w:val="24"/>
          <w:szCs w:val="24"/>
          <w:rtl/>
        </w:rPr>
      </w:pPr>
    </w:p>
    <w:p w14:paraId="75E19AB7" w14:textId="77777777" w:rsidR="001E2274" w:rsidRDefault="003109B2" w:rsidP="003E127F">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1570AF2F" w14:textId="274AA67C" w:rsidR="001E2274" w:rsidRDefault="009356A8" w:rsidP="003E127F">
      <w:pPr>
        <w:rPr>
          <w:b w:val="0"/>
          <w:bCs w:val="0"/>
          <w:caps/>
          <w:sz w:val="24"/>
          <w:szCs w:val="24"/>
          <w:rtl/>
        </w:rPr>
      </w:pPr>
      <w:r>
        <w:rPr>
          <w:rFonts w:hint="cs"/>
          <w:b w:val="0"/>
          <w:bCs w:val="0"/>
          <w:caps/>
          <w:sz w:val="24"/>
          <w:szCs w:val="24"/>
          <w:rtl/>
        </w:rPr>
        <w:t>וכאן</w:t>
      </w:r>
      <w:r w:rsidR="000F703D">
        <w:rPr>
          <w:rFonts w:hint="cs"/>
          <w:b w:val="0"/>
          <w:bCs w:val="0"/>
          <w:caps/>
          <w:sz w:val="24"/>
          <w:szCs w:val="24"/>
          <w:rtl/>
        </w:rPr>
        <w:t xml:space="preserve"> </w:t>
      </w:r>
      <w:r>
        <w:rPr>
          <w:rFonts w:hint="cs"/>
          <w:b w:val="0"/>
          <w:bCs w:val="0"/>
          <w:caps/>
          <w:sz w:val="24"/>
          <w:szCs w:val="24"/>
          <w:rtl/>
        </w:rPr>
        <w:t>זה הכניסה להולכי</w:t>
      </w:r>
    </w:p>
    <w:p w14:paraId="25E28FD4" w14:textId="77777777" w:rsidR="001E2274" w:rsidRDefault="001E2274" w:rsidP="003E127F">
      <w:pPr>
        <w:rPr>
          <w:b w:val="0"/>
          <w:bCs w:val="0"/>
          <w:caps/>
          <w:sz w:val="24"/>
          <w:szCs w:val="24"/>
          <w:rtl/>
        </w:rPr>
      </w:pPr>
    </w:p>
    <w:p w14:paraId="7B75D41C" w14:textId="77777777" w:rsidR="001E2274" w:rsidRDefault="00D17364" w:rsidP="003E127F">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290C4558" w14:textId="6AF95D1B" w:rsidR="001E2274" w:rsidRDefault="009356A8" w:rsidP="003E127F">
      <w:pPr>
        <w:rPr>
          <w:b w:val="0"/>
          <w:bCs w:val="0"/>
          <w:caps/>
          <w:sz w:val="24"/>
          <w:szCs w:val="24"/>
          <w:rtl/>
        </w:rPr>
      </w:pPr>
      <w:r>
        <w:rPr>
          <w:rFonts w:hint="cs"/>
          <w:b w:val="0"/>
          <w:bCs w:val="0"/>
          <w:caps/>
          <w:sz w:val="24"/>
          <w:szCs w:val="24"/>
          <w:rtl/>
        </w:rPr>
        <w:t>תקשיב הוא יוריד פה מטר זה</w:t>
      </w:r>
      <w:r w:rsidR="000F703D">
        <w:rPr>
          <w:rFonts w:hint="cs"/>
          <w:b w:val="0"/>
          <w:bCs w:val="0"/>
          <w:caps/>
          <w:sz w:val="24"/>
          <w:szCs w:val="24"/>
          <w:rtl/>
        </w:rPr>
        <w:t xml:space="preserve"> </w:t>
      </w:r>
      <w:r>
        <w:rPr>
          <w:rFonts w:hint="cs"/>
          <w:b w:val="0"/>
          <w:bCs w:val="0"/>
          <w:caps/>
          <w:sz w:val="24"/>
          <w:szCs w:val="24"/>
          <w:rtl/>
        </w:rPr>
        <w:t>לא משנה</w:t>
      </w:r>
    </w:p>
    <w:p w14:paraId="7FB46F89" w14:textId="77777777" w:rsidR="001E2274" w:rsidRDefault="001E2274" w:rsidP="003E127F">
      <w:pPr>
        <w:rPr>
          <w:b w:val="0"/>
          <w:bCs w:val="0"/>
          <w:caps/>
          <w:sz w:val="24"/>
          <w:szCs w:val="24"/>
          <w:rtl/>
        </w:rPr>
      </w:pPr>
    </w:p>
    <w:p w14:paraId="148EEC7D" w14:textId="77777777" w:rsidR="001E2274" w:rsidRDefault="000A5C33" w:rsidP="003E127F">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5F52713C" w14:textId="72572763" w:rsidR="001E2274" w:rsidRDefault="009356A8" w:rsidP="003E127F">
      <w:pPr>
        <w:rPr>
          <w:b w:val="0"/>
          <w:bCs w:val="0"/>
          <w:caps/>
          <w:sz w:val="24"/>
          <w:szCs w:val="24"/>
          <w:rtl/>
        </w:rPr>
      </w:pPr>
      <w:r>
        <w:rPr>
          <w:rFonts w:hint="cs"/>
          <w:b w:val="0"/>
          <w:bCs w:val="0"/>
          <w:caps/>
          <w:sz w:val="24"/>
          <w:szCs w:val="24"/>
          <w:rtl/>
        </w:rPr>
        <w:t xml:space="preserve">כן נכון </w:t>
      </w:r>
    </w:p>
    <w:p w14:paraId="4827CB76" w14:textId="77777777" w:rsidR="001E2274" w:rsidRDefault="001E2274" w:rsidP="003E127F">
      <w:pPr>
        <w:rPr>
          <w:b w:val="0"/>
          <w:bCs w:val="0"/>
          <w:caps/>
          <w:sz w:val="24"/>
          <w:szCs w:val="24"/>
          <w:rtl/>
        </w:rPr>
      </w:pPr>
    </w:p>
    <w:p w14:paraId="6026ECAE" w14:textId="77777777" w:rsidR="001E2274" w:rsidRDefault="00D17364" w:rsidP="003E127F">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7FAF2BFF" w14:textId="4A134410" w:rsidR="001E2274" w:rsidRDefault="009356A8" w:rsidP="003E127F">
      <w:pPr>
        <w:rPr>
          <w:b w:val="0"/>
          <w:bCs w:val="0"/>
          <w:caps/>
          <w:sz w:val="24"/>
          <w:szCs w:val="24"/>
          <w:rtl/>
        </w:rPr>
      </w:pPr>
      <w:r>
        <w:rPr>
          <w:rFonts w:hint="cs"/>
          <w:b w:val="0"/>
          <w:bCs w:val="0"/>
          <w:caps/>
          <w:sz w:val="24"/>
          <w:szCs w:val="24"/>
          <w:rtl/>
        </w:rPr>
        <w:t>הוא יוריד פה מטר זה כלום בסדר? הוא יוריד פה מטר</w:t>
      </w:r>
    </w:p>
    <w:p w14:paraId="39B54EE6" w14:textId="77777777" w:rsidR="001E2274" w:rsidRDefault="001E2274" w:rsidP="003E127F">
      <w:pPr>
        <w:rPr>
          <w:b w:val="0"/>
          <w:bCs w:val="0"/>
          <w:caps/>
          <w:sz w:val="24"/>
          <w:szCs w:val="24"/>
          <w:rtl/>
        </w:rPr>
      </w:pPr>
    </w:p>
    <w:p w14:paraId="1350AE2B" w14:textId="77777777" w:rsidR="001E2274" w:rsidRDefault="000A5C33" w:rsidP="003E127F">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348E19C4" w14:textId="5052CB5E" w:rsidR="001E2274" w:rsidRDefault="009356A8" w:rsidP="003E127F">
      <w:pPr>
        <w:rPr>
          <w:b w:val="0"/>
          <w:bCs w:val="0"/>
          <w:caps/>
          <w:sz w:val="24"/>
          <w:szCs w:val="24"/>
          <w:rtl/>
        </w:rPr>
      </w:pPr>
      <w:r>
        <w:rPr>
          <w:rFonts w:hint="cs"/>
          <w:b w:val="0"/>
          <w:bCs w:val="0"/>
          <w:caps/>
          <w:sz w:val="24"/>
          <w:szCs w:val="24"/>
          <w:rtl/>
        </w:rPr>
        <w:t>אני</w:t>
      </w:r>
      <w:r w:rsidR="000F703D">
        <w:rPr>
          <w:rFonts w:hint="cs"/>
          <w:b w:val="0"/>
          <w:bCs w:val="0"/>
          <w:caps/>
          <w:sz w:val="24"/>
          <w:szCs w:val="24"/>
          <w:rtl/>
        </w:rPr>
        <w:t xml:space="preserve"> </w:t>
      </w:r>
      <w:r>
        <w:rPr>
          <w:rFonts w:hint="cs"/>
          <w:b w:val="0"/>
          <w:bCs w:val="0"/>
          <w:caps/>
          <w:sz w:val="24"/>
          <w:szCs w:val="24"/>
          <w:rtl/>
        </w:rPr>
        <w:t>... חושב שזה מטר ...</w:t>
      </w:r>
    </w:p>
    <w:p w14:paraId="7BA0B002" w14:textId="77777777" w:rsidR="001E2274" w:rsidRDefault="001E2274" w:rsidP="003E127F">
      <w:pPr>
        <w:rPr>
          <w:b w:val="0"/>
          <w:bCs w:val="0"/>
          <w:caps/>
          <w:sz w:val="24"/>
          <w:szCs w:val="24"/>
          <w:rtl/>
        </w:rPr>
      </w:pPr>
    </w:p>
    <w:p w14:paraId="541B2DB8" w14:textId="77777777" w:rsidR="001E2274" w:rsidRDefault="00D17364" w:rsidP="003E127F">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6E5A774F" w14:textId="19365302" w:rsidR="001E2274" w:rsidRDefault="009356A8" w:rsidP="003E127F">
      <w:pPr>
        <w:rPr>
          <w:b w:val="0"/>
          <w:bCs w:val="0"/>
          <w:caps/>
          <w:sz w:val="24"/>
          <w:szCs w:val="24"/>
          <w:rtl/>
        </w:rPr>
      </w:pPr>
      <w:r>
        <w:rPr>
          <w:rFonts w:hint="cs"/>
          <w:b w:val="0"/>
          <w:bCs w:val="0"/>
          <w:caps/>
          <w:sz w:val="24"/>
          <w:szCs w:val="24"/>
          <w:rtl/>
        </w:rPr>
        <w:t>הוא יוריד פה בדיוק הוא יוריד פה מטר</w:t>
      </w:r>
    </w:p>
    <w:p w14:paraId="5E8D307D" w14:textId="77777777" w:rsidR="001E2274" w:rsidRDefault="001E2274" w:rsidP="003E127F">
      <w:pPr>
        <w:rPr>
          <w:b w:val="0"/>
          <w:bCs w:val="0"/>
          <w:caps/>
          <w:sz w:val="24"/>
          <w:szCs w:val="24"/>
          <w:rtl/>
        </w:rPr>
      </w:pPr>
    </w:p>
    <w:p w14:paraId="28D1B531" w14:textId="77777777" w:rsidR="001E2274" w:rsidRDefault="003109B2" w:rsidP="003E127F">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0FD5B110" w14:textId="31B5DC50" w:rsidR="001E2274" w:rsidRDefault="009356A8" w:rsidP="003E127F">
      <w:pPr>
        <w:rPr>
          <w:b w:val="0"/>
          <w:bCs w:val="0"/>
          <w:caps/>
          <w:sz w:val="24"/>
          <w:szCs w:val="24"/>
          <w:rtl/>
        </w:rPr>
      </w:pPr>
      <w:r>
        <w:rPr>
          <w:rFonts w:hint="cs"/>
          <w:b w:val="0"/>
          <w:bCs w:val="0"/>
          <w:caps/>
          <w:sz w:val="24"/>
          <w:szCs w:val="24"/>
          <w:rtl/>
        </w:rPr>
        <w:t>גם אני חושבת צריך</w:t>
      </w:r>
      <w:r w:rsidR="000F703D">
        <w:rPr>
          <w:rFonts w:hint="cs"/>
          <w:b w:val="0"/>
          <w:bCs w:val="0"/>
          <w:caps/>
          <w:sz w:val="24"/>
          <w:szCs w:val="24"/>
          <w:rtl/>
        </w:rPr>
        <w:t xml:space="preserve"> </w:t>
      </w:r>
      <w:r>
        <w:rPr>
          <w:rFonts w:hint="cs"/>
          <w:b w:val="0"/>
          <w:bCs w:val="0"/>
          <w:caps/>
          <w:sz w:val="24"/>
          <w:szCs w:val="24"/>
          <w:rtl/>
        </w:rPr>
        <w:t>...</w:t>
      </w:r>
    </w:p>
    <w:p w14:paraId="698A1DAC" w14:textId="77777777" w:rsidR="001E2274" w:rsidRDefault="001E2274" w:rsidP="003E127F">
      <w:pPr>
        <w:rPr>
          <w:b w:val="0"/>
          <w:bCs w:val="0"/>
          <w:caps/>
          <w:sz w:val="24"/>
          <w:szCs w:val="24"/>
          <w:rtl/>
        </w:rPr>
      </w:pPr>
    </w:p>
    <w:p w14:paraId="586E6D41" w14:textId="77777777" w:rsidR="001E2274" w:rsidRDefault="00D17364" w:rsidP="003E127F">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3C90F89C" w14:textId="1020E142" w:rsidR="001E2274" w:rsidRDefault="009356A8" w:rsidP="003E127F">
      <w:pPr>
        <w:rPr>
          <w:b w:val="0"/>
          <w:bCs w:val="0"/>
          <w:caps/>
          <w:sz w:val="24"/>
          <w:szCs w:val="24"/>
          <w:rtl/>
        </w:rPr>
      </w:pPr>
      <w:r>
        <w:rPr>
          <w:rFonts w:hint="cs"/>
          <w:b w:val="0"/>
          <w:bCs w:val="0"/>
          <w:caps/>
          <w:sz w:val="24"/>
          <w:szCs w:val="24"/>
          <w:rtl/>
        </w:rPr>
        <w:lastRenderedPageBreak/>
        <w:t>רגע יערה רגע רגע אתה מקבל עשרה אחוז אתה מקבל פה הכל אתה מקבל פה עשרה מטר מהנחל מקבל כניסה מכאן, מקבל פה שצפ מאוד מאוד גדול ויפה ומשמעותי. פה כבר אין הבעיה שפיצלתי שעשיתי שפיצלתי אני מאפשר פה מעבר גם מי שרוצה לבוא מפה לשצפ יכול לעבור. יצרתי פה שצפ מאוד אפקטיבי מאוד יפה ו, ו, והמעבר</w:t>
      </w:r>
    </w:p>
    <w:p w14:paraId="72A14FC2" w14:textId="77777777" w:rsidR="001E2274" w:rsidRDefault="001E2274" w:rsidP="003E127F">
      <w:pPr>
        <w:rPr>
          <w:b w:val="0"/>
          <w:bCs w:val="0"/>
          <w:caps/>
          <w:sz w:val="24"/>
          <w:szCs w:val="24"/>
          <w:rtl/>
        </w:rPr>
      </w:pPr>
    </w:p>
    <w:p w14:paraId="146569C4" w14:textId="77777777" w:rsidR="001E2274" w:rsidRDefault="000A5C33" w:rsidP="00C62386">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3AA4C564" w14:textId="1F622D02" w:rsidR="001E2274" w:rsidRDefault="00C62386" w:rsidP="00C62386">
      <w:pPr>
        <w:rPr>
          <w:b w:val="0"/>
          <w:bCs w:val="0"/>
          <w:caps/>
          <w:sz w:val="24"/>
          <w:szCs w:val="24"/>
          <w:rtl/>
        </w:rPr>
      </w:pPr>
      <w:r>
        <w:rPr>
          <w:rFonts w:hint="cs"/>
          <w:b w:val="0"/>
          <w:bCs w:val="0"/>
          <w:caps/>
          <w:sz w:val="24"/>
          <w:szCs w:val="24"/>
          <w:rtl/>
        </w:rPr>
        <w:t>(לא ברור)</w:t>
      </w:r>
    </w:p>
    <w:p w14:paraId="317DC47B" w14:textId="77777777" w:rsidR="001E2274" w:rsidRDefault="001E2274" w:rsidP="00C62386">
      <w:pPr>
        <w:rPr>
          <w:b w:val="0"/>
          <w:bCs w:val="0"/>
          <w:caps/>
          <w:sz w:val="24"/>
          <w:szCs w:val="24"/>
          <w:rtl/>
        </w:rPr>
      </w:pPr>
    </w:p>
    <w:p w14:paraId="70D86489" w14:textId="77777777" w:rsidR="001E2274" w:rsidRDefault="00D17364" w:rsidP="00C62386">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7C7EF277" w14:textId="119734FC" w:rsidR="001E2274" w:rsidRDefault="00C62386" w:rsidP="00C62386">
      <w:pPr>
        <w:rPr>
          <w:b w:val="0"/>
          <w:bCs w:val="0"/>
          <w:caps/>
          <w:sz w:val="24"/>
          <w:szCs w:val="24"/>
          <w:rtl/>
        </w:rPr>
      </w:pPr>
      <w:r>
        <w:rPr>
          <w:rFonts w:hint="cs"/>
          <w:b w:val="0"/>
          <w:bCs w:val="0"/>
          <w:caps/>
          <w:sz w:val="24"/>
          <w:szCs w:val="24"/>
          <w:rtl/>
        </w:rPr>
        <w:t>והמעבר הוא מכאן ואני רחוק אני רחוק מ, מכביש ארבע אחד שתיים כי רוב המגורים הם לא</w:t>
      </w:r>
      <w:r w:rsidR="000F703D">
        <w:rPr>
          <w:rFonts w:hint="cs"/>
          <w:b w:val="0"/>
          <w:bCs w:val="0"/>
          <w:caps/>
          <w:sz w:val="24"/>
          <w:szCs w:val="24"/>
          <w:rtl/>
        </w:rPr>
        <w:t xml:space="preserve"> </w:t>
      </w:r>
      <w:r>
        <w:rPr>
          <w:rFonts w:hint="cs"/>
          <w:b w:val="0"/>
          <w:bCs w:val="0"/>
          <w:caps/>
          <w:sz w:val="24"/>
          <w:szCs w:val="24"/>
          <w:rtl/>
        </w:rPr>
        <w:t xml:space="preserve">... פה גם פה תראה גם אלה החלונות שלהם יהיו לצדדים לא יהיו לכיוון הכביש </w:t>
      </w:r>
    </w:p>
    <w:p w14:paraId="40E77807" w14:textId="77777777" w:rsidR="001E2274" w:rsidRDefault="001E2274" w:rsidP="00C62386">
      <w:pPr>
        <w:rPr>
          <w:b w:val="0"/>
          <w:bCs w:val="0"/>
          <w:caps/>
          <w:sz w:val="24"/>
          <w:szCs w:val="24"/>
          <w:rtl/>
        </w:rPr>
      </w:pPr>
    </w:p>
    <w:p w14:paraId="674FFAC6" w14:textId="77777777" w:rsidR="001E2274" w:rsidRDefault="000A3DA6" w:rsidP="00C62386">
      <w:pPr>
        <w:rPr>
          <w:caps/>
          <w:sz w:val="24"/>
          <w:szCs w:val="24"/>
          <w:u w:val="single"/>
          <w:rtl/>
        </w:rPr>
      </w:pPr>
      <w:r w:rsidRPr="000A3DA6">
        <w:rPr>
          <w:rFonts w:hint="cs"/>
          <w:caps/>
          <w:sz w:val="24"/>
          <w:szCs w:val="24"/>
          <w:u w:val="single"/>
          <w:rtl/>
        </w:rPr>
        <w:t>מר תומר דוידסון - נציג מנהל מקרקעי ישראל בוועדה המחוזית</w:t>
      </w:r>
      <w:r w:rsidR="001E2274">
        <w:rPr>
          <w:rFonts w:hint="cs"/>
          <w:caps/>
          <w:sz w:val="24"/>
          <w:szCs w:val="24"/>
          <w:u w:val="single"/>
          <w:rtl/>
        </w:rPr>
        <w:t>:</w:t>
      </w:r>
    </w:p>
    <w:p w14:paraId="243997C7" w14:textId="3895D66E" w:rsidR="001E2274" w:rsidRDefault="00C62386" w:rsidP="00C62386">
      <w:pPr>
        <w:rPr>
          <w:b w:val="0"/>
          <w:bCs w:val="0"/>
          <w:caps/>
          <w:sz w:val="24"/>
          <w:szCs w:val="24"/>
          <w:rtl/>
        </w:rPr>
      </w:pPr>
      <w:r>
        <w:rPr>
          <w:rFonts w:hint="cs"/>
          <w:b w:val="0"/>
          <w:bCs w:val="0"/>
          <w:caps/>
          <w:sz w:val="24"/>
          <w:szCs w:val="24"/>
          <w:rtl/>
        </w:rPr>
        <w:t>לא יהיו דרומה</w:t>
      </w:r>
    </w:p>
    <w:p w14:paraId="0AF47A1D" w14:textId="77777777" w:rsidR="001E2274" w:rsidRDefault="001E2274" w:rsidP="00C62386">
      <w:pPr>
        <w:rPr>
          <w:b w:val="0"/>
          <w:bCs w:val="0"/>
          <w:caps/>
          <w:sz w:val="24"/>
          <w:szCs w:val="24"/>
          <w:rtl/>
        </w:rPr>
      </w:pPr>
    </w:p>
    <w:p w14:paraId="79674A59" w14:textId="77777777" w:rsidR="001E2274" w:rsidRDefault="00D17364" w:rsidP="00C62386">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570F1938" w14:textId="02545C58" w:rsidR="001E2274" w:rsidRDefault="00C62386" w:rsidP="00C62386">
      <w:pPr>
        <w:rPr>
          <w:b w:val="0"/>
          <w:bCs w:val="0"/>
          <w:caps/>
          <w:sz w:val="24"/>
          <w:szCs w:val="24"/>
          <w:rtl/>
        </w:rPr>
      </w:pPr>
      <w:r>
        <w:rPr>
          <w:rFonts w:hint="cs"/>
          <w:b w:val="0"/>
          <w:bCs w:val="0"/>
          <w:caps/>
          <w:sz w:val="24"/>
          <w:szCs w:val="24"/>
          <w:rtl/>
        </w:rPr>
        <w:t>לא יהיו לכיוון הכביש</w:t>
      </w:r>
    </w:p>
    <w:p w14:paraId="5FFD6EA5" w14:textId="77777777" w:rsidR="001E2274" w:rsidRDefault="001E2274" w:rsidP="00C62386">
      <w:pPr>
        <w:rPr>
          <w:b w:val="0"/>
          <w:bCs w:val="0"/>
          <w:caps/>
          <w:sz w:val="24"/>
          <w:szCs w:val="24"/>
          <w:rtl/>
        </w:rPr>
      </w:pPr>
    </w:p>
    <w:p w14:paraId="22F30DE6" w14:textId="77777777" w:rsidR="001E2274" w:rsidRDefault="003109B2" w:rsidP="00C62386">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27A88FFC" w14:textId="0A9C22E3" w:rsidR="001E2274" w:rsidRDefault="00C62386" w:rsidP="00C62386">
      <w:pPr>
        <w:rPr>
          <w:b w:val="0"/>
          <w:bCs w:val="0"/>
          <w:caps/>
          <w:sz w:val="24"/>
          <w:szCs w:val="24"/>
          <w:rtl/>
        </w:rPr>
      </w:pPr>
      <w:r>
        <w:rPr>
          <w:rFonts w:hint="cs"/>
          <w:b w:val="0"/>
          <w:bCs w:val="0"/>
          <w:caps/>
          <w:sz w:val="24"/>
          <w:szCs w:val="24"/>
          <w:rtl/>
        </w:rPr>
        <w:t xml:space="preserve">נכון </w:t>
      </w:r>
    </w:p>
    <w:p w14:paraId="188A8E0E" w14:textId="77777777" w:rsidR="001E2274" w:rsidRDefault="001E2274" w:rsidP="00C62386">
      <w:pPr>
        <w:rPr>
          <w:b w:val="0"/>
          <w:bCs w:val="0"/>
          <w:caps/>
          <w:sz w:val="24"/>
          <w:szCs w:val="24"/>
          <w:rtl/>
        </w:rPr>
      </w:pPr>
    </w:p>
    <w:p w14:paraId="0FE13A01" w14:textId="77777777" w:rsidR="001E2274" w:rsidRDefault="00D17364" w:rsidP="00C62386">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7C378A61" w14:textId="6168E334" w:rsidR="001E2274" w:rsidRDefault="00C62386" w:rsidP="00C62386">
      <w:pPr>
        <w:rPr>
          <w:b w:val="0"/>
          <w:bCs w:val="0"/>
          <w:caps/>
          <w:sz w:val="24"/>
          <w:szCs w:val="24"/>
          <w:rtl/>
        </w:rPr>
      </w:pPr>
      <w:r>
        <w:rPr>
          <w:rFonts w:hint="cs"/>
          <w:b w:val="0"/>
          <w:bCs w:val="0"/>
          <w:caps/>
          <w:sz w:val="24"/>
          <w:szCs w:val="24"/>
          <w:rtl/>
        </w:rPr>
        <w:t xml:space="preserve">אז בואו בואו נגיד להם שהם בואו </w:t>
      </w:r>
    </w:p>
    <w:p w14:paraId="167867F6" w14:textId="77777777" w:rsidR="001E2274" w:rsidRDefault="001E2274" w:rsidP="00C62386">
      <w:pPr>
        <w:rPr>
          <w:b w:val="0"/>
          <w:bCs w:val="0"/>
          <w:caps/>
          <w:sz w:val="24"/>
          <w:szCs w:val="24"/>
          <w:rtl/>
        </w:rPr>
      </w:pPr>
    </w:p>
    <w:p w14:paraId="5DB07D86" w14:textId="77777777" w:rsidR="001E2274" w:rsidRDefault="000A5C33" w:rsidP="00C62386">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1503BACA" w14:textId="4E7AF25B" w:rsidR="001E2274" w:rsidRDefault="00C62386" w:rsidP="00C62386">
      <w:pPr>
        <w:rPr>
          <w:b w:val="0"/>
          <w:bCs w:val="0"/>
          <w:caps/>
          <w:sz w:val="24"/>
          <w:szCs w:val="24"/>
          <w:rtl/>
        </w:rPr>
      </w:pPr>
      <w:r>
        <w:rPr>
          <w:rFonts w:hint="cs"/>
          <w:b w:val="0"/>
          <w:bCs w:val="0"/>
          <w:caps/>
          <w:sz w:val="24"/>
          <w:szCs w:val="24"/>
          <w:rtl/>
        </w:rPr>
        <w:t>זה</w:t>
      </w:r>
      <w:r w:rsidR="000F703D">
        <w:rPr>
          <w:rFonts w:hint="cs"/>
          <w:b w:val="0"/>
          <w:bCs w:val="0"/>
          <w:caps/>
          <w:sz w:val="24"/>
          <w:szCs w:val="24"/>
          <w:rtl/>
        </w:rPr>
        <w:t xml:space="preserve"> </w:t>
      </w:r>
      <w:r>
        <w:rPr>
          <w:rFonts w:hint="cs"/>
          <w:b w:val="0"/>
          <w:bCs w:val="0"/>
          <w:caps/>
          <w:sz w:val="24"/>
          <w:szCs w:val="24"/>
          <w:rtl/>
        </w:rPr>
        <w:t>זה החלופה לדעתי</w:t>
      </w:r>
    </w:p>
    <w:p w14:paraId="2438F6AD" w14:textId="77777777" w:rsidR="001E2274" w:rsidRDefault="001E2274" w:rsidP="00C62386">
      <w:pPr>
        <w:rPr>
          <w:b w:val="0"/>
          <w:bCs w:val="0"/>
          <w:caps/>
          <w:sz w:val="24"/>
          <w:szCs w:val="24"/>
          <w:rtl/>
        </w:rPr>
      </w:pPr>
    </w:p>
    <w:p w14:paraId="7BF81070" w14:textId="77777777" w:rsidR="001E2274" w:rsidRDefault="00D17364" w:rsidP="00C62386">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5CB855EF" w14:textId="56CC702B" w:rsidR="001E2274" w:rsidRDefault="00C62386" w:rsidP="00C62386">
      <w:pPr>
        <w:rPr>
          <w:b w:val="0"/>
          <w:bCs w:val="0"/>
          <w:caps/>
          <w:sz w:val="24"/>
          <w:szCs w:val="24"/>
          <w:rtl/>
        </w:rPr>
      </w:pPr>
      <w:r>
        <w:rPr>
          <w:rFonts w:hint="cs"/>
          <w:b w:val="0"/>
          <w:bCs w:val="0"/>
          <w:caps/>
          <w:sz w:val="24"/>
          <w:szCs w:val="24"/>
          <w:rtl/>
        </w:rPr>
        <w:t xml:space="preserve">נכון </w:t>
      </w:r>
    </w:p>
    <w:p w14:paraId="385C0811" w14:textId="77777777" w:rsidR="001E2274" w:rsidRDefault="001E2274" w:rsidP="00C62386">
      <w:pPr>
        <w:rPr>
          <w:b w:val="0"/>
          <w:bCs w:val="0"/>
          <w:caps/>
          <w:sz w:val="24"/>
          <w:szCs w:val="24"/>
          <w:rtl/>
        </w:rPr>
      </w:pPr>
    </w:p>
    <w:p w14:paraId="483CEC0F" w14:textId="77777777" w:rsidR="001E2274" w:rsidRDefault="000A3DA6" w:rsidP="00C62386">
      <w:pPr>
        <w:rPr>
          <w:caps/>
          <w:sz w:val="24"/>
          <w:szCs w:val="24"/>
          <w:u w:val="single"/>
          <w:rtl/>
        </w:rPr>
      </w:pPr>
      <w:r w:rsidRPr="000A3DA6">
        <w:rPr>
          <w:rFonts w:hint="cs"/>
          <w:caps/>
          <w:sz w:val="24"/>
          <w:szCs w:val="24"/>
          <w:u w:val="single"/>
          <w:rtl/>
        </w:rPr>
        <w:t>מר תומר דוידסון - נציג מנהל מקרקעי ישראל בוועדה המחוזית</w:t>
      </w:r>
      <w:r w:rsidR="001E2274">
        <w:rPr>
          <w:rFonts w:hint="cs"/>
          <w:caps/>
          <w:sz w:val="24"/>
          <w:szCs w:val="24"/>
          <w:u w:val="single"/>
          <w:rtl/>
        </w:rPr>
        <w:t>:</w:t>
      </w:r>
    </w:p>
    <w:p w14:paraId="32376A76" w14:textId="769B8B53" w:rsidR="001E2274" w:rsidRDefault="00C62386" w:rsidP="00C62386">
      <w:pPr>
        <w:rPr>
          <w:b w:val="0"/>
          <w:bCs w:val="0"/>
          <w:caps/>
          <w:sz w:val="24"/>
          <w:szCs w:val="24"/>
          <w:rtl/>
        </w:rPr>
      </w:pPr>
      <w:r>
        <w:rPr>
          <w:rFonts w:hint="cs"/>
          <w:b w:val="0"/>
          <w:bCs w:val="0"/>
          <w:caps/>
          <w:sz w:val="24"/>
          <w:szCs w:val="24"/>
          <w:rtl/>
        </w:rPr>
        <w:t xml:space="preserve">כן </w:t>
      </w:r>
    </w:p>
    <w:p w14:paraId="3DAE3703" w14:textId="77777777" w:rsidR="001E2274" w:rsidRDefault="001E2274" w:rsidP="00C62386">
      <w:pPr>
        <w:rPr>
          <w:b w:val="0"/>
          <w:bCs w:val="0"/>
          <w:caps/>
          <w:sz w:val="24"/>
          <w:szCs w:val="24"/>
          <w:rtl/>
        </w:rPr>
      </w:pPr>
    </w:p>
    <w:p w14:paraId="72305700" w14:textId="77777777" w:rsidR="001E2274" w:rsidRDefault="00D17364" w:rsidP="00C62386">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687AA963" w14:textId="6438CD7E" w:rsidR="001E2274" w:rsidRDefault="00C62386" w:rsidP="00C62386">
      <w:pPr>
        <w:rPr>
          <w:b w:val="0"/>
          <w:bCs w:val="0"/>
          <w:caps/>
          <w:sz w:val="24"/>
          <w:szCs w:val="24"/>
          <w:rtl/>
        </w:rPr>
      </w:pPr>
      <w:r>
        <w:rPr>
          <w:rFonts w:hint="cs"/>
          <w:b w:val="0"/>
          <w:bCs w:val="0"/>
          <w:caps/>
          <w:sz w:val="24"/>
          <w:szCs w:val="24"/>
          <w:rtl/>
        </w:rPr>
        <w:t>ואז יש לך שבע עשרה מטר שבע עשרה מטר הם הם יקפצו לשמים</w:t>
      </w:r>
    </w:p>
    <w:p w14:paraId="5F8148D4" w14:textId="77777777" w:rsidR="001E2274" w:rsidRDefault="001E2274" w:rsidP="00C62386">
      <w:pPr>
        <w:rPr>
          <w:b w:val="0"/>
          <w:bCs w:val="0"/>
          <w:caps/>
          <w:sz w:val="24"/>
          <w:szCs w:val="24"/>
          <w:rtl/>
        </w:rPr>
      </w:pPr>
    </w:p>
    <w:p w14:paraId="1EE8A109" w14:textId="77777777" w:rsidR="001E2274" w:rsidRDefault="000A3DA6" w:rsidP="00C62386">
      <w:pPr>
        <w:rPr>
          <w:caps/>
          <w:sz w:val="24"/>
          <w:szCs w:val="24"/>
          <w:u w:val="single"/>
          <w:rtl/>
        </w:rPr>
      </w:pPr>
      <w:r w:rsidRPr="000A3DA6">
        <w:rPr>
          <w:rFonts w:hint="cs"/>
          <w:caps/>
          <w:sz w:val="24"/>
          <w:szCs w:val="24"/>
          <w:u w:val="single"/>
          <w:rtl/>
        </w:rPr>
        <w:t>מר תומר דוידסון - נציג מנהל מקרקעי ישראל בוועדה המחוזית</w:t>
      </w:r>
      <w:r w:rsidR="001E2274">
        <w:rPr>
          <w:rFonts w:hint="cs"/>
          <w:caps/>
          <w:sz w:val="24"/>
          <w:szCs w:val="24"/>
          <w:u w:val="single"/>
          <w:rtl/>
        </w:rPr>
        <w:t>:</w:t>
      </w:r>
    </w:p>
    <w:p w14:paraId="11526EED" w14:textId="4386A159" w:rsidR="001E2274" w:rsidRDefault="00C62386" w:rsidP="00C62386">
      <w:pPr>
        <w:rPr>
          <w:b w:val="0"/>
          <w:bCs w:val="0"/>
          <w:caps/>
          <w:sz w:val="24"/>
          <w:szCs w:val="24"/>
          <w:rtl/>
        </w:rPr>
      </w:pPr>
      <w:r>
        <w:rPr>
          <w:rFonts w:hint="cs"/>
          <w:b w:val="0"/>
          <w:bCs w:val="0"/>
          <w:caps/>
          <w:sz w:val="24"/>
          <w:szCs w:val="24"/>
          <w:rtl/>
        </w:rPr>
        <w:t>אם הם מכניסים את הזכויות יאללה בואו נלך על זה</w:t>
      </w:r>
    </w:p>
    <w:p w14:paraId="7DD3C594" w14:textId="77777777" w:rsidR="001E2274" w:rsidRDefault="001E2274" w:rsidP="00C62386">
      <w:pPr>
        <w:rPr>
          <w:b w:val="0"/>
          <w:bCs w:val="0"/>
          <w:caps/>
          <w:sz w:val="24"/>
          <w:szCs w:val="24"/>
          <w:rtl/>
        </w:rPr>
      </w:pPr>
    </w:p>
    <w:p w14:paraId="29A2FE23" w14:textId="77777777" w:rsidR="001E2274" w:rsidRDefault="00D17364" w:rsidP="00C62386">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18E8DE4C" w14:textId="5D76979B" w:rsidR="001E2274" w:rsidRDefault="00C62386" w:rsidP="00C62386">
      <w:pPr>
        <w:rPr>
          <w:b w:val="0"/>
          <w:bCs w:val="0"/>
          <w:caps/>
          <w:sz w:val="24"/>
          <w:szCs w:val="24"/>
          <w:rtl/>
        </w:rPr>
      </w:pPr>
      <w:r>
        <w:rPr>
          <w:rFonts w:hint="cs"/>
          <w:b w:val="0"/>
          <w:bCs w:val="0"/>
          <w:caps/>
          <w:sz w:val="24"/>
          <w:szCs w:val="24"/>
          <w:rtl/>
        </w:rPr>
        <w:t>עכשיו בכלל דפקנו</w:t>
      </w:r>
      <w:r w:rsidR="000F703D">
        <w:rPr>
          <w:rFonts w:hint="cs"/>
          <w:b w:val="0"/>
          <w:bCs w:val="0"/>
          <w:caps/>
          <w:sz w:val="24"/>
          <w:szCs w:val="24"/>
          <w:rtl/>
        </w:rPr>
        <w:t xml:space="preserve"> </w:t>
      </w:r>
      <w:r>
        <w:rPr>
          <w:rFonts w:hint="cs"/>
          <w:b w:val="0"/>
          <w:bCs w:val="0"/>
          <w:caps/>
          <w:sz w:val="24"/>
          <w:szCs w:val="24"/>
          <w:rtl/>
        </w:rPr>
        <w:t>את שני הבניינים של של של</w:t>
      </w:r>
      <w:r w:rsidR="000F703D">
        <w:rPr>
          <w:rFonts w:hint="cs"/>
          <w:b w:val="0"/>
          <w:bCs w:val="0"/>
          <w:caps/>
          <w:sz w:val="24"/>
          <w:szCs w:val="24"/>
          <w:rtl/>
        </w:rPr>
        <w:t xml:space="preserve"> </w:t>
      </w:r>
      <w:r>
        <w:rPr>
          <w:rFonts w:hint="cs"/>
          <w:b w:val="0"/>
          <w:bCs w:val="0"/>
          <w:caps/>
          <w:sz w:val="24"/>
          <w:szCs w:val="24"/>
          <w:rtl/>
        </w:rPr>
        <w:t>...</w:t>
      </w:r>
    </w:p>
    <w:p w14:paraId="404FB36E" w14:textId="77777777" w:rsidR="001E2274" w:rsidRDefault="001E2274" w:rsidP="00C62386">
      <w:pPr>
        <w:rPr>
          <w:b w:val="0"/>
          <w:bCs w:val="0"/>
          <w:caps/>
          <w:sz w:val="24"/>
          <w:szCs w:val="24"/>
          <w:rtl/>
        </w:rPr>
      </w:pPr>
    </w:p>
    <w:p w14:paraId="23AE19D8" w14:textId="77777777" w:rsidR="001E2274" w:rsidRDefault="000A3DA6" w:rsidP="00C62386">
      <w:pPr>
        <w:rPr>
          <w:caps/>
          <w:sz w:val="24"/>
          <w:szCs w:val="24"/>
          <w:u w:val="single"/>
          <w:rtl/>
        </w:rPr>
      </w:pPr>
      <w:r w:rsidRPr="000A3DA6">
        <w:rPr>
          <w:rFonts w:hint="cs"/>
          <w:caps/>
          <w:sz w:val="24"/>
          <w:szCs w:val="24"/>
          <w:u w:val="single"/>
          <w:rtl/>
        </w:rPr>
        <w:t>מר תומר דוידסון - נציג מנהל מקרקעי ישראל בוועדה המחוזית</w:t>
      </w:r>
      <w:r w:rsidR="001E2274">
        <w:rPr>
          <w:rFonts w:hint="cs"/>
          <w:caps/>
          <w:sz w:val="24"/>
          <w:szCs w:val="24"/>
          <w:u w:val="single"/>
          <w:rtl/>
        </w:rPr>
        <w:t>:</w:t>
      </w:r>
    </w:p>
    <w:p w14:paraId="3803D1AF" w14:textId="6CFC3C9C" w:rsidR="001E2274" w:rsidRDefault="00C62386" w:rsidP="00C62386">
      <w:pPr>
        <w:rPr>
          <w:b w:val="0"/>
          <w:bCs w:val="0"/>
          <w:caps/>
          <w:sz w:val="24"/>
          <w:szCs w:val="24"/>
          <w:rtl/>
        </w:rPr>
      </w:pPr>
      <w:r>
        <w:rPr>
          <w:rFonts w:hint="cs"/>
          <w:b w:val="0"/>
          <w:bCs w:val="0"/>
          <w:caps/>
          <w:sz w:val="24"/>
          <w:szCs w:val="24"/>
          <w:rtl/>
        </w:rPr>
        <w:t xml:space="preserve">של של </w:t>
      </w:r>
    </w:p>
    <w:p w14:paraId="4CA355C2" w14:textId="77777777" w:rsidR="001E2274" w:rsidRDefault="001E2274" w:rsidP="00C62386">
      <w:pPr>
        <w:rPr>
          <w:b w:val="0"/>
          <w:bCs w:val="0"/>
          <w:caps/>
          <w:sz w:val="24"/>
          <w:szCs w:val="24"/>
          <w:rtl/>
        </w:rPr>
      </w:pPr>
    </w:p>
    <w:p w14:paraId="61FCF864" w14:textId="77777777" w:rsidR="001E2274" w:rsidRDefault="000A5C33" w:rsidP="00C62386">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01774F43" w14:textId="69223FF8" w:rsidR="001E2274" w:rsidRDefault="00C62386" w:rsidP="00C62386">
      <w:pPr>
        <w:rPr>
          <w:b w:val="0"/>
          <w:bCs w:val="0"/>
          <w:caps/>
          <w:sz w:val="24"/>
          <w:szCs w:val="24"/>
          <w:rtl/>
        </w:rPr>
      </w:pPr>
      <w:r>
        <w:rPr>
          <w:rFonts w:hint="cs"/>
          <w:b w:val="0"/>
          <w:bCs w:val="0"/>
          <w:caps/>
          <w:sz w:val="24"/>
          <w:szCs w:val="24"/>
          <w:rtl/>
        </w:rPr>
        <w:t xml:space="preserve">... של שלושים </w:t>
      </w:r>
    </w:p>
    <w:p w14:paraId="311DC24D" w14:textId="77777777" w:rsidR="001E2274" w:rsidRDefault="001E2274" w:rsidP="00C62386">
      <w:pPr>
        <w:rPr>
          <w:b w:val="0"/>
          <w:bCs w:val="0"/>
          <w:caps/>
          <w:sz w:val="24"/>
          <w:szCs w:val="24"/>
          <w:rtl/>
        </w:rPr>
      </w:pPr>
    </w:p>
    <w:p w14:paraId="514BB20D" w14:textId="77777777" w:rsidR="001E2274" w:rsidRDefault="003361D4" w:rsidP="00C62386">
      <w:pPr>
        <w:rPr>
          <w:caps/>
          <w:sz w:val="24"/>
          <w:szCs w:val="24"/>
          <w:u w:val="single"/>
          <w:rtl/>
        </w:rPr>
      </w:pPr>
      <w:r w:rsidRPr="003361D4">
        <w:rPr>
          <w:rFonts w:hint="cs"/>
          <w:caps/>
          <w:sz w:val="24"/>
          <w:szCs w:val="24"/>
          <w:u w:val="single"/>
          <w:rtl/>
        </w:rPr>
        <w:lastRenderedPageBreak/>
        <w:t>עורך דין ניצן בן ארויה - יועץ משפטי לוועדה המחוזית</w:t>
      </w:r>
      <w:r w:rsidR="001E2274">
        <w:rPr>
          <w:rFonts w:hint="cs"/>
          <w:caps/>
          <w:sz w:val="24"/>
          <w:szCs w:val="24"/>
          <w:u w:val="single"/>
          <w:rtl/>
        </w:rPr>
        <w:t>:</w:t>
      </w:r>
    </w:p>
    <w:p w14:paraId="1630FE42" w14:textId="40D1F25D" w:rsidR="001E2274" w:rsidRDefault="00C62386" w:rsidP="00C62386">
      <w:pPr>
        <w:rPr>
          <w:b w:val="0"/>
          <w:bCs w:val="0"/>
          <w:caps/>
          <w:sz w:val="24"/>
          <w:szCs w:val="24"/>
          <w:rtl/>
        </w:rPr>
      </w:pPr>
      <w:r>
        <w:rPr>
          <w:rFonts w:hint="cs"/>
          <w:b w:val="0"/>
          <w:bCs w:val="0"/>
          <w:caps/>
          <w:sz w:val="24"/>
          <w:szCs w:val="24"/>
          <w:rtl/>
        </w:rPr>
        <w:t>לא לא דפקנו ...</w:t>
      </w:r>
    </w:p>
    <w:p w14:paraId="5DB3E11B" w14:textId="77777777" w:rsidR="001E2274" w:rsidRDefault="001E2274" w:rsidP="00C62386">
      <w:pPr>
        <w:rPr>
          <w:b w:val="0"/>
          <w:bCs w:val="0"/>
          <w:caps/>
          <w:sz w:val="24"/>
          <w:szCs w:val="24"/>
          <w:rtl/>
        </w:rPr>
      </w:pPr>
    </w:p>
    <w:p w14:paraId="267B05CC" w14:textId="77777777" w:rsidR="001E2274" w:rsidRDefault="00D17364" w:rsidP="00C62386">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664A5E98" w14:textId="5FFA7583" w:rsidR="001E2274" w:rsidRDefault="00C62386" w:rsidP="00C62386">
      <w:pPr>
        <w:rPr>
          <w:b w:val="0"/>
          <w:bCs w:val="0"/>
          <w:caps/>
          <w:sz w:val="24"/>
          <w:szCs w:val="24"/>
          <w:rtl/>
        </w:rPr>
      </w:pPr>
      <w:r>
        <w:rPr>
          <w:rFonts w:hint="cs"/>
          <w:b w:val="0"/>
          <w:bCs w:val="0"/>
          <w:caps/>
          <w:sz w:val="24"/>
          <w:szCs w:val="24"/>
          <w:rtl/>
        </w:rPr>
        <w:t>למה</w:t>
      </w:r>
    </w:p>
    <w:p w14:paraId="58CFC08B" w14:textId="77777777" w:rsidR="001E2274" w:rsidRDefault="001E2274" w:rsidP="00C62386">
      <w:pPr>
        <w:rPr>
          <w:b w:val="0"/>
          <w:bCs w:val="0"/>
          <w:caps/>
          <w:sz w:val="24"/>
          <w:szCs w:val="24"/>
          <w:rtl/>
        </w:rPr>
      </w:pPr>
    </w:p>
    <w:p w14:paraId="2D35A993" w14:textId="77777777" w:rsidR="001E2274" w:rsidRDefault="000A3DA6" w:rsidP="00C62386">
      <w:pPr>
        <w:rPr>
          <w:caps/>
          <w:sz w:val="24"/>
          <w:szCs w:val="24"/>
          <w:u w:val="single"/>
          <w:rtl/>
        </w:rPr>
      </w:pPr>
      <w:r w:rsidRPr="000A3DA6">
        <w:rPr>
          <w:rFonts w:hint="cs"/>
          <w:caps/>
          <w:sz w:val="24"/>
          <w:szCs w:val="24"/>
          <w:u w:val="single"/>
          <w:rtl/>
        </w:rPr>
        <w:t>מר תומר דוידסון - נציג מנהל מקרקעי ישראל בוועדה המחוזית</w:t>
      </w:r>
      <w:r w:rsidR="001E2274">
        <w:rPr>
          <w:rFonts w:hint="cs"/>
          <w:caps/>
          <w:sz w:val="24"/>
          <w:szCs w:val="24"/>
          <w:u w:val="single"/>
          <w:rtl/>
        </w:rPr>
        <w:t>:</w:t>
      </w:r>
    </w:p>
    <w:p w14:paraId="720CEBE2" w14:textId="589A2977" w:rsidR="001E2274" w:rsidRDefault="00C62386" w:rsidP="00C62386">
      <w:pPr>
        <w:rPr>
          <w:b w:val="0"/>
          <w:bCs w:val="0"/>
          <w:caps/>
          <w:sz w:val="24"/>
          <w:szCs w:val="24"/>
          <w:rtl/>
        </w:rPr>
      </w:pPr>
      <w:r>
        <w:rPr>
          <w:rFonts w:hint="cs"/>
          <w:b w:val="0"/>
          <w:bCs w:val="0"/>
          <w:caps/>
          <w:sz w:val="24"/>
          <w:szCs w:val="24"/>
          <w:rtl/>
        </w:rPr>
        <w:t>אל תדאג הם יבכו</w:t>
      </w:r>
    </w:p>
    <w:p w14:paraId="351A7860" w14:textId="77777777" w:rsidR="001E2274" w:rsidRDefault="001E2274" w:rsidP="00C62386">
      <w:pPr>
        <w:rPr>
          <w:b w:val="0"/>
          <w:bCs w:val="0"/>
          <w:caps/>
          <w:sz w:val="24"/>
          <w:szCs w:val="24"/>
          <w:rtl/>
        </w:rPr>
      </w:pPr>
    </w:p>
    <w:p w14:paraId="5795CFA0" w14:textId="77777777" w:rsidR="001E2274" w:rsidRDefault="00D17364" w:rsidP="00C62386">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1BC00CF9" w14:textId="7EB74317" w:rsidR="001E2274" w:rsidRDefault="00C62386" w:rsidP="00C62386">
      <w:pPr>
        <w:rPr>
          <w:b w:val="0"/>
          <w:bCs w:val="0"/>
          <w:caps/>
          <w:sz w:val="24"/>
          <w:szCs w:val="24"/>
          <w:rtl/>
        </w:rPr>
      </w:pPr>
      <w:r>
        <w:rPr>
          <w:rFonts w:hint="cs"/>
          <w:b w:val="0"/>
          <w:bCs w:val="0"/>
          <w:caps/>
          <w:sz w:val="24"/>
          <w:szCs w:val="24"/>
          <w:rtl/>
        </w:rPr>
        <w:t>עכשיו בכלל הלך להם כל הנוף, עכשיו פתחתי את את שני הבניינים</w:t>
      </w:r>
    </w:p>
    <w:p w14:paraId="5388D995" w14:textId="77777777" w:rsidR="001E2274" w:rsidRDefault="001E2274" w:rsidP="00C62386">
      <w:pPr>
        <w:rPr>
          <w:b w:val="0"/>
          <w:bCs w:val="0"/>
          <w:caps/>
          <w:sz w:val="24"/>
          <w:szCs w:val="24"/>
          <w:rtl/>
        </w:rPr>
      </w:pPr>
    </w:p>
    <w:p w14:paraId="4136E24C" w14:textId="77777777" w:rsidR="001E2274" w:rsidRDefault="000A3DA6" w:rsidP="00C62386">
      <w:pPr>
        <w:rPr>
          <w:caps/>
          <w:sz w:val="24"/>
          <w:szCs w:val="24"/>
          <w:u w:val="single"/>
          <w:rtl/>
        </w:rPr>
      </w:pPr>
      <w:r w:rsidRPr="000A3DA6">
        <w:rPr>
          <w:rFonts w:hint="cs"/>
          <w:caps/>
          <w:sz w:val="24"/>
          <w:szCs w:val="24"/>
          <w:u w:val="single"/>
          <w:rtl/>
        </w:rPr>
        <w:t>מר תומר דוידסון - נציג מנהל מקרקעי ישראל בוועדה המחוזית</w:t>
      </w:r>
      <w:r w:rsidR="001E2274">
        <w:rPr>
          <w:rFonts w:hint="cs"/>
          <w:caps/>
          <w:sz w:val="24"/>
          <w:szCs w:val="24"/>
          <w:u w:val="single"/>
          <w:rtl/>
        </w:rPr>
        <w:t>:</w:t>
      </w:r>
    </w:p>
    <w:p w14:paraId="303EBA2C" w14:textId="294B1A26" w:rsidR="001E2274" w:rsidRDefault="00C62386" w:rsidP="00C62386">
      <w:pPr>
        <w:rPr>
          <w:b w:val="0"/>
          <w:bCs w:val="0"/>
          <w:caps/>
          <w:sz w:val="24"/>
          <w:szCs w:val="24"/>
          <w:rtl/>
        </w:rPr>
      </w:pPr>
      <w:r>
        <w:rPr>
          <w:rFonts w:hint="cs"/>
          <w:b w:val="0"/>
          <w:bCs w:val="0"/>
          <w:caps/>
          <w:sz w:val="24"/>
          <w:szCs w:val="24"/>
          <w:rtl/>
        </w:rPr>
        <w:t xml:space="preserve">פתחת את אור יהודה </w:t>
      </w:r>
    </w:p>
    <w:p w14:paraId="441019BF" w14:textId="77777777" w:rsidR="001E2274" w:rsidRDefault="001E2274" w:rsidP="00C62386">
      <w:pPr>
        <w:rPr>
          <w:b w:val="0"/>
          <w:bCs w:val="0"/>
          <w:caps/>
          <w:sz w:val="24"/>
          <w:szCs w:val="24"/>
          <w:rtl/>
        </w:rPr>
      </w:pPr>
    </w:p>
    <w:p w14:paraId="5FFA8A55" w14:textId="77777777" w:rsidR="001E2274" w:rsidRDefault="00D17364" w:rsidP="00C62386">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4A3B6E25" w14:textId="719443D1" w:rsidR="001E2274" w:rsidRDefault="00C62386" w:rsidP="00C62386">
      <w:pPr>
        <w:rPr>
          <w:b w:val="0"/>
          <w:bCs w:val="0"/>
          <w:caps/>
          <w:sz w:val="24"/>
          <w:szCs w:val="24"/>
          <w:rtl/>
        </w:rPr>
      </w:pPr>
      <w:r>
        <w:rPr>
          <w:rFonts w:hint="cs"/>
          <w:b w:val="0"/>
          <w:bCs w:val="0"/>
          <w:caps/>
          <w:sz w:val="24"/>
          <w:szCs w:val="24"/>
          <w:rtl/>
        </w:rPr>
        <w:t>את אור יהודה פתחתי</w:t>
      </w:r>
    </w:p>
    <w:p w14:paraId="38B88E74" w14:textId="77777777" w:rsidR="001E2274" w:rsidRDefault="001E2274" w:rsidP="00C62386">
      <w:pPr>
        <w:rPr>
          <w:b w:val="0"/>
          <w:bCs w:val="0"/>
          <w:caps/>
          <w:sz w:val="24"/>
          <w:szCs w:val="24"/>
          <w:rtl/>
        </w:rPr>
      </w:pPr>
    </w:p>
    <w:p w14:paraId="0A13B3BA" w14:textId="77777777" w:rsidR="001E2274" w:rsidRDefault="000A3DA6" w:rsidP="00C62386">
      <w:pPr>
        <w:rPr>
          <w:caps/>
          <w:sz w:val="24"/>
          <w:szCs w:val="24"/>
          <w:u w:val="single"/>
          <w:rtl/>
        </w:rPr>
      </w:pPr>
      <w:r w:rsidRPr="000A3DA6">
        <w:rPr>
          <w:rFonts w:hint="cs"/>
          <w:caps/>
          <w:sz w:val="24"/>
          <w:szCs w:val="24"/>
          <w:u w:val="single"/>
          <w:rtl/>
        </w:rPr>
        <w:t>מר תומר דוידסון - נציג מנהל מקרקעי ישראל בוועדה המחוזית</w:t>
      </w:r>
      <w:r w:rsidR="001E2274">
        <w:rPr>
          <w:rFonts w:hint="cs"/>
          <w:caps/>
          <w:sz w:val="24"/>
          <w:szCs w:val="24"/>
          <w:u w:val="single"/>
          <w:rtl/>
        </w:rPr>
        <w:t>:</w:t>
      </w:r>
    </w:p>
    <w:p w14:paraId="5FF520FD" w14:textId="2999BDD1" w:rsidR="001E2274" w:rsidRDefault="00C62386" w:rsidP="00C62386">
      <w:pPr>
        <w:rPr>
          <w:b w:val="0"/>
          <w:bCs w:val="0"/>
          <w:caps/>
          <w:sz w:val="24"/>
          <w:szCs w:val="24"/>
          <w:rtl/>
        </w:rPr>
      </w:pPr>
      <w:r>
        <w:rPr>
          <w:rFonts w:hint="cs"/>
          <w:b w:val="0"/>
          <w:bCs w:val="0"/>
          <w:caps/>
          <w:sz w:val="24"/>
          <w:szCs w:val="24"/>
          <w:rtl/>
        </w:rPr>
        <w:t>לגמרי</w:t>
      </w:r>
    </w:p>
    <w:p w14:paraId="1B3DB85B" w14:textId="77777777" w:rsidR="001E2274" w:rsidRDefault="001E2274" w:rsidP="00C62386">
      <w:pPr>
        <w:rPr>
          <w:b w:val="0"/>
          <w:bCs w:val="0"/>
          <w:caps/>
          <w:sz w:val="24"/>
          <w:szCs w:val="24"/>
          <w:rtl/>
        </w:rPr>
      </w:pPr>
    </w:p>
    <w:p w14:paraId="7E6AE4FB" w14:textId="77777777" w:rsidR="001E2274" w:rsidRDefault="00D17364" w:rsidP="00C62386">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6BD0EB12" w14:textId="30E28DE9" w:rsidR="001E2274" w:rsidRDefault="00C62386" w:rsidP="00C62386">
      <w:pPr>
        <w:rPr>
          <w:b w:val="0"/>
          <w:bCs w:val="0"/>
          <w:caps/>
          <w:sz w:val="24"/>
          <w:szCs w:val="24"/>
          <w:rtl/>
        </w:rPr>
      </w:pPr>
      <w:r>
        <w:rPr>
          <w:rFonts w:hint="cs"/>
          <w:b w:val="0"/>
          <w:bCs w:val="0"/>
          <w:caps/>
          <w:sz w:val="24"/>
          <w:szCs w:val="24"/>
          <w:rtl/>
        </w:rPr>
        <w:t xml:space="preserve">ודחפתי את זה לתוך הפרצוף של של של </w:t>
      </w:r>
    </w:p>
    <w:p w14:paraId="29D64816" w14:textId="77777777" w:rsidR="001E2274" w:rsidRDefault="001E2274" w:rsidP="00C62386">
      <w:pPr>
        <w:rPr>
          <w:b w:val="0"/>
          <w:bCs w:val="0"/>
          <w:caps/>
          <w:sz w:val="24"/>
          <w:szCs w:val="24"/>
          <w:rtl/>
        </w:rPr>
      </w:pPr>
    </w:p>
    <w:p w14:paraId="448CDD10" w14:textId="77777777" w:rsidR="001E2274" w:rsidRDefault="000A3DA6" w:rsidP="00C62386">
      <w:pPr>
        <w:rPr>
          <w:caps/>
          <w:sz w:val="24"/>
          <w:szCs w:val="24"/>
          <w:u w:val="single"/>
          <w:rtl/>
        </w:rPr>
      </w:pPr>
      <w:r w:rsidRPr="000A3DA6">
        <w:rPr>
          <w:rFonts w:hint="cs"/>
          <w:caps/>
          <w:sz w:val="24"/>
          <w:szCs w:val="24"/>
          <w:u w:val="single"/>
          <w:rtl/>
        </w:rPr>
        <w:t>מר תומר דוידסון - נציג מנהל מקרקעי ישראל בוועדה המחוזית</w:t>
      </w:r>
      <w:r w:rsidR="001E2274">
        <w:rPr>
          <w:rFonts w:hint="cs"/>
          <w:caps/>
          <w:sz w:val="24"/>
          <w:szCs w:val="24"/>
          <w:u w:val="single"/>
          <w:rtl/>
        </w:rPr>
        <w:t>:</w:t>
      </w:r>
    </w:p>
    <w:p w14:paraId="59779137" w14:textId="65DF5A02" w:rsidR="001E2274" w:rsidRDefault="00C62386" w:rsidP="00C62386">
      <w:pPr>
        <w:rPr>
          <w:b w:val="0"/>
          <w:bCs w:val="0"/>
          <w:caps/>
          <w:sz w:val="24"/>
          <w:szCs w:val="24"/>
          <w:rtl/>
        </w:rPr>
      </w:pPr>
      <w:r>
        <w:rPr>
          <w:rFonts w:hint="cs"/>
          <w:b w:val="0"/>
          <w:bCs w:val="0"/>
          <w:caps/>
          <w:sz w:val="24"/>
          <w:szCs w:val="24"/>
          <w:rtl/>
        </w:rPr>
        <w:t>של יהוד</w:t>
      </w:r>
    </w:p>
    <w:p w14:paraId="1C984358" w14:textId="77777777" w:rsidR="001E2274" w:rsidRDefault="001E2274" w:rsidP="00C62386">
      <w:pPr>
        <w:rPr>
          <w:b w:val="0"/>
          <w:bCs w:val="0"/>
          <w:caps/>
          <w:sz w:val="24"/>
          <w:szCs w:val="24"/>
          <w:rtl/>
        </w:rPr>
      </w:pPr>
    </w:p>
    <w:p w14:paraId="65FD7529" w14:textId="77777777" w:rsidR="001E2274" w:rsidRDefault="00D17364" w:rsidP="00C62386">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5CE77E2F" w14:textId="6B097C96" w:rsidR="001E2274" w:rsidRDefault="00C62386" w:rsidP="00C62386">
      <w:pPr>
        <w:rPr>
          <w:b w:val="0"/>
          <w:bCs w:val="0"/>
          <w:caps/>
          <w:sz w:val="24"/>
          <w:szCs w:val="24"/>
          <w:rtl/>
        </w:rPr>
      </w:pPr>
      <w:r>
        <w:rPr>
          <w:rFonts w:hint="cs"/>
          <w:b w:val="0"/>
          <w:bCs w:val="0"/>
          <w:caps/>
          <w:sz w:val="24"/>
          <w:szCs w:val="24"/>
          <w:rtl/>
        </w:rPr>
        <w:t xml:space="preserve">של יהוד אבל מה אבל זה לא </w:t>
      </w:r>
    </w:p>
    <w:p w14:paraId="185C4829" w14:textId="77777777" w:rsidR="001E2274" w:rsidRDefault="001E2274" w:rsidP="00C62386">
      <w:pPr>
        <w:rPr>
          <w:b w:val="0"/>
          <w:bCs w:val="0"/>
          <w:caps/>
          <w:sz w:val="24"/>
          <w:szCs w:val="24"/>
          <w:rtl/>
        </w:rPr>
      </w:pPr>
    </w:p>
    <w:p w14:paraId="42C8CE16" w14:textId="77777777" w:rsidR="001E2274" w:rsidRDefault="00E5536A" w:rsidP="00C62386">
      <w:pPr>
        <w:rPr>
          <w:caps/>
          <w:sz w:val="24"/>
          <w:szCs w:val="24"/>
          <w:u w:val="single"/>
          <w:rtl/>
        </w:rPr>
      </w:pPr>
      <w:r w:rsidRPr="00E5536A">
        <w:rPr>
          <w:rFonts w:hint="cs"/>
          <w:caps/>
          <w:sz w:val="24"/>
          <w:szCs w:val="24"/>
          <w:u w:val="single"/>
          <w:rtl/>
        </w:rPr>
        <w:t>גב</w:t>
      </w:r>
      <w:r w:rsidRPr="00E5536A">
        <w:rPr>
          <w:caps/>
          <w:sz w:val="24"/>
          <w:szCs w:val="24"/>
          <w:u w:val="single"/>
          <w:rtl/>
        </w:rPr>
        <w:t>'</w:t>
      </w:r>
      <w:r w:rsidRPr="00E5536A">
        <w:rPr>
          <w:rFonts w:hint="cs"/>
          <w:caps/>
          <w:sz w:val="24"/>
          <w:szCs w:val="24"/>
          <w:u w:val="single"/>
          <w:rtl/>
        </w:rPr>
        <w:t xml:space="preserve"> רוני גרניט - נציגת משרד הבריאות בוועדה המחוזית</w:t>
      </w:r>
      <w:r w:rsidR="001E2274">
        <w:rPr>
          <w:rFonts w:hint="cs"/>
          <w:caps/>
          <w:sz w:val="24"/>
          <w:szCs w:val="24"/>
          <w:u w:val="single"/>
          <w:rtl/>
        </w:rPr>
        <w:t>:</w:t>
      </w:r>
    </w:p>
    <w:p w14:paraId="48E3C5E4" w14:textId="47848AAC" w:rsidR="001E2274" w:rsidRDefault="00C62386" w:rsidP="00C62386">
      <w:pPr>
        <w:rPr>
          <w:b w:val="0"/>
          <w:bCs w:val="0"/>
          <w:caps/>
          <w:sz w:val="24"/>
          <w:szCs w:val="24"/>
          <w:rtl/>
        </w:rPr>
      </w:pPr>
      <w:r>
        <w:rPr>
          <w:rFonts w:hint="cs"/>
          <w:b w:val="0"/>
          <w:bCs w:val="0"/>
          <w:caps/>
          <w:sz w:val="24"/>
          <w:szCs w:val="24"/>
          <w:rtl/>
        </w:rPr>
        <w:t>אבל אתה נותן להם עוד מטר</w:t>
      </w:r>
    </w:p>
    <w:p w14:paraId="2749016C" w14:textId="77777777" w:rsidR="001E2274" w:rsidRDefault="001E2274" w:rsidP="00C62386">
      <w:pPr>
        <w:rPr>
          <w:b w:val="0"/>
          <w:bCs w:val="0"/>
          <w:caps/>
          <w:sz w:val="24"/>
          <w:szCs w:val="24"/>
          <w:rtl/>
        </w:rPr>
      </w:pPr>
    </w:p>
    <w:p w14:paraId="390857E0" w14:textId="77777777" w:rsidR="001E2274" w:rsidRDefault="00D17364" w:rsidP="00C62386">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403D2F65" w14:textId="2C970786" w:rsidR="001E2274" w:rsidRDefault="00C62386" w:rsidP="00C62386">
      <w:pPr>
        <w:rPr>
          <w:b w:val="0"/>
          <w:bCs w:val="0"/>
          <w:caps/>
          <w:sz w:val="24"/>
          <w:szCs w:val="24"/>
          <w:rtl/>
        </w:rPr>
      </w:pPr>
      <w:r>
        <w:rPr>
          <w:rFonts w:hint="cs"/>
          <w:b w:val="0"/>
          <w:bCs w:val="0"/>
          <w:caps/>
          <w:sz w:val="24"/>
          <w:szCs w:val="24"/>
          <w:rtl/>
        </w:rPr>
        <w:t>אבל מה אבל זה לא אבל חברים אבל זה לא תכנוני מה זה אנחנו זה לא זה, מבחינה תכנונית</w:t>
      </w:r>
    </w:p>
    <w:p w14:paraId="36C84C60" w14:textId="77777777" w:rsidR="001E2274" w:rsidRDefault="001E2274" w:rsidP="00C62386">
      <w:pPr>
        <w:rPr>
          <w:b w:val="0"/>
          <w:bCs w:val="0"/>
          <w:caps/>
          <w:sz w:val="24"/>
          <w:szCs w:val="24"/>
          <w:rtl/>
        </w:rPr>
      </w:pPr>
    </w:p>
    <w:p w14:paraId="38EE6E65" w14:textId="77777777" w:rsidR="001E2274" w:rsidRDefault="000A5C33" w:rsidP="00C62386">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0BB0E49A" w14:textId="10200F0F" w:rsidR="001E2274" w:rsidRDefault="00C62386" w:rsidP="00C62386">
      <w:pPr>
        <w:rPr>
          <w:b w:val="0"/>
          <w:bCs w:val="0"/>
          <w:caps/>
          <w:sz w:val="24"/>
          <w:szCs w:val="24"/>
          <w:rtl/>
        </w:rPr>
      </w:pPr>
      <w:r>
        <w:rPr>
          <w:rFonts w:hint="cs"/>
          <w:b w:val="0"/>
          <w:bCs w:val="0"/>
          <w:caps/>
          <w:sz w:val="24"/>
          <w:szCs w:val="24"/>
          <w:rtl/>
        </w:rPr>
        <w:t xml:space="preserve">זה לא שיקול תכנוני </w:t>
      </w:r>
    </w:p>
    <w:p w14:paraId="3D26C4EF" w14:textId="77777777" w:rsidR="001E2274" w:rsidRDefault="001E2274" w:rsidP="00C62386">
      <w:pPr>
        <w:rPr>
          <w:b w:val="0"/>
          <w:bCs w:val="0"/>
          <w:caps/>
          <w:sz w:val="24"/>
          <w:szCs w:val="24"/>
          <w:rtl/>
        </w:rPr>
      </w:pPr>
    </w:p>
    <w:p w14:paraId="642A4A99" w14:textId="77777777" w:rsidR="001E2274" w:rsidRDefault="00E5536A" w:rsidP="00C62386">
      <w:pPr>
        <w:rPr>
          <w:caps/>
          <w:sz w:val="24"/>
          <w:szCs w:val="24"/>
          <w:u w:val="single"/>
          <w:rtl/>
        </w:rPr>
      </w:pPr>
      <w:r w:rsidRPr="00E5536A">
        <w:rPr>
          <w:rFonts w:hint="cs"/>
          <w:caps/>
          <w:sz w:val="24"/>
          <w:szCs w:val="24"/>
          <w:u w:val="single"/>
          <w:rtl/>
        </w:rPr>
        <w:t>גב</w:t>
      </w:r>
      <w:r w:rsidRPr="00E5536A">
        <w:rPr>
          <w:caps/>
          <w:sz w:val="24"/>
          <w:szCs w:val="24"/>
          <w:u w:val="single"/>
          <w:rtl/>
        </w:rPr>
        <w:t>'</w:t>
      </w:r>
      <w:r w:rsidRPr="00E5536A">
        <w:rPr>
          <w:rFonts w:hint="cs"/>
          <w:caps/>
          <w:sz w:val="24"/>
          <w:szCs w:val="24"/>
          <w:u w:val="single"/>
          <w:rtl/>
        </w:rPr>
        <w:t xml:space="preserve"> רוני גרניט - נציגת משרד הבריאות בוועדה המחוזית</w:t>
      </w:r>
      <w:r w:rsidR="001E2274">
        <w:rPr>
          <w:rFonts w:hint="cs"/>
          <w:caps/>
          <w:sz w:val="24"/>
          <w:szCs w:val="24"/>
          <w:u w:val="single"/>
          <w:rtl/>
        </w:rPr>
        <w:t>:</w:t>
      </w:r>
    </w:p>
    <w:p w14:paraId="75848DAF" w14:textId="2E0DD828" w:rsidR="001E2274" w:rsidRDefault="00C62386" w:rsidP="00C62386">
      <w:pPr>
        <w:rPr>
          <w:b w:val="0"/>
          <w:bCs w:val="0"/>
          <w:caps/>
          <w:sz w:val="24"/>
          <w:szCs w:val="24"/>
          <w:rtl/>
        </w:rPr>
      </w:pPr>
      <w:r>
        <w:rPr>
          <w:rFonts w:hint="cs"/>
          <w:b w:val="0"/>
          <w:bCs w:val="0"/>
          <w:caps/>
          <w:sz w:val="24"/>
          <w:szCs w:val="24"/>
          <w:rtl/>
        </w:rPr>
        <w:t xml:space="preserve">כן </w:t>
      </w:r>
    </w:p>
    <w:p w14:paraId="135DD84C" w14:textId="77777777" w:rsidR="001E2274" w:rsidRDefault="001E2274" w:rsidP="00C62386">
      <w:pPr>
        <w:rPr>
          <w:b w:val="0"/>
          <w:bCs w:val="0"/>
          <w:caps/>
          <w:sz w:val="24"/>
          <w:szCs w:val="24"/>
          <w:rtl/>
        </w:rPr>
      </w:pPr>
    </w:p>
    <w:p w14:paraId="5F16F0E2" w14:textId="77777777" w:rsidR="001E2274" w:rsidRDefault="00D17364" w:rsidP="00C62386">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05F8CEC1" w14:textId="457CC824" w:rsidR="001E2274" w:rsidRDefault="00C62386" w:rsidP="00C62386">
      <w:pPr>
        <w:rPr>
          <w:b w:val="0"/>
          <w:bCs w:val="0"/>
          <w:caps/>
          <w:sz w:val="24"/>
          <w:szCs w:val="24"/>
          <w:rtl/>
        </w:rPr>
      </w:pPr>
      <w:r>
        <w:rPr>
          <w:rFonts w:hint="cs"/>
          <w:b w:val="0"/>
          <w:bCs w:val="0"/>
          <w:caps/>
          <w:sz w:val="24"/>
          <w:szCs w:val="24"/>
          <w:rtl/>
        </w:rPr>
        <w:t>מבחינה מבחינה תכנונית</w:t>
      </w:r>
    </w:p>
    <w:p w14:paraId="123F9C6D" w14:textId="77777777" w:rsidR="001E2274" w:rsidRDefault="001E2274" w:rsidP="00C62386">
      <w:pPr>
        <w:rPr>
          <w:b w:val="0"/>
          <w:bCs w:val="0"/>
          <w:caps/>
          <w:sz w:val="24"/>
          <w:szCs w:val="24"/>
          <w:rtl/>
        </w:rPr>
      </w:pPr>
    </w:p>
    <w:p w14:paraId="12355DD9" w14:textId="77777777" w:rsidR="001E2274" w:rsidRDefault="000A3DA6" w:rsidP="00C62386">
      <w:pPr>
        <w:rPr>
          <w:caps/>
          <w:sz w:val="24"/>
          <w:szCs w:val="24"/>
          <w:u w:val="single"/>
          <w:rtl/>
        </w:rPr>
      </w:pPr>
      <w:r w:rsidRPr="000A3DA6">
        <w:rPr>
          <w:rFonts w:hint="cs"/>
          <w:caps/>
          <w:sz w:val="24"/>
          <w:szCs w:val="24"/>
          <w:u w:val="single"/>
          <w:rtl/>
        </w:rPr>
        <w:t>מר תומר דוידסון - נציג מנהל מקרקעי ישראל בוועדה המחוזית</w:t>
      </w:r>
      <w:r w:rsidR="001E2274">
        <w:rPr>
          <w:rFonts w:hint="cs"/>
          <w:caps/>
          <w:sz w:val="24"/>
          <w:szCs w:val="24"/>
          <w:u w:val="single"/>
          <w:rtl/>
        </w:rPr>
        <w:t>:</w:t>
      </w:r>
    </w:p>
    <w:p w14:paraId="2130BE8B" w14:textId="0E23E5D9" w:rsidR="001E2274" w:rsidRDefault="00C62386" w:rsidP="00C62386">
      <w:pPr>
        <w:rPr>
          <w:b w:val="0"/>
          <w:bCs w:val="0"/>
          <w:caps/>
          <w:sz w:val="24"/>
          <w:szCs w:val="24"/>
          <w:rtl/>
        </w:rPr>
      </w:pPr>
      <w:r>
        <w:rPr>
          <w:rFonts w:hint="cs"/>
          <w:b w:val="0"/>
          <w:bCs w:val="0"/>
          <w:caps/>
          <w:sz w:val="24"/>
          <w:szCs w:val="24"/>
          <w:rtl/>
        </w:rPr>
        <w:t>לא זה,</w:t>
      </w:r>
    </w:p>
    <w:p w14:paraId="2D60B9A5" w14:textId="77777777" w:rsidR="001E2274" w:rsidRDefault="001E2274" w:rsidP="00C62386">
      <w:pPr>
        <w:rPr>
          <w:b w:val="0"/>
          <w:bCs w:val="0"/>
          <w:caps/>
          <w:sz w:val="24"/>
          <w:szCs w:val="24"/>
          <w:rtl/>
        </w:rPr>
      </w:pPr>
    </w:p>
    <w:p w14:paraId="455F45A1" w14:textId="77777777" w:rsidR="001E2274" w:rsidRDefault="00E5536A" w:rsidP="00C62386">
      <w:pPr>
        <w:rPr>
          <w:caps/>
          <w:sz w:val="24"/>
          <w:szCs w:val="24"/>
          <w:u w:val="single"/>
          <w:rtl/>
        </w:rPr>
      </w:pPr>
      <w:r w:rsidRPr="00E5536A">
        <w:rPr>
          <w:rFonts w:hint="cs"/>
          <w:caps/>
          <w:sz w:val="24"/>
          <w:szCs w:val="24"/>
          <w:u w:val="single"/>
          <w:rtl/>
        </w:rPr>
        <w:lastRenderedPageBreak/>
        <w:t>גב</w:t>
      </w:r>
      <w:r w:rsidRPr="00E5536A">
        <w:rPr>
          <w:caps/>
          <w:sz w:val="24"/>
          <w:szCs w:val="24"/>
          <w:u w:val="single"/>
          <w:rtl/>
        </w:rPr>
        <w:t>'</w:t>
      </w:r>
      <w:r w:rsidRPr="00E5536A">
        <w:rPr>
          <w:rFonts w:hint="cs"/>
          <w:caps/>
          <w:sz w:val="24"/>
          <w:szCs w:val="24"/>
          <w:u w:val="single"/>
          <w:rtl/>
        </w:rPr>
        <w:t xml:space="preserve"> רוני גרניט - נציגת משרד הבריאות בוועדה המחוזית</w:t>
      </w:r>
      <w:r w:rsidR="001E2274">
        <w:rPr>
          <w:rFonts w:hint="cs"/>
          <w:caps/>
          <w:sz w:val="24"/>
          <w:szCs w:val="24"/>
          <w:u w:val="single"/>
          <w:rtl/>
        </w:rPr>
        <w:t>:</w:t>
      </w:r>
    </w:p>
    <w:p w14:paraId="062DC8AF" w14:textId="245E0129" w:rsidR="001E2274" w:rsidRDefault="00C62386" w:rsidP="00C62386">
      <w:pPr>
        <w:rPr>
          <w:b w:val="0"/>
          <w:bCs w:val="0"/>
          <w:caps/>
          <w:sz w:val="24"/>
          <w:szCs w:val="24"/>
          <w:rtl/>
        </w:rPr>
      </w:pPr>
      <w:r>
        <w:rPr>
          <w:rFonts w:hint="cs"/>
          <w:b w:val="0"/>
          <w:bCs w:val="0"/>
          <w:caps/>
          <w:sz w:val="24"/>
          <w:szCs w:val="24"/>
          <w:rtl/>
        </w:rPr>
        <w:t xml:space="preserve">נכון </w:t>
      </w:r>
    </w:p>
    <w:p w14:paraId="72BEC3AF" w14:textId="77777777" w:rsidR="001E2274" w:rsidRDefault="001E2274" w:rsidP="00C62386">
      <w:pPr>
        <w:rPr>
          <w:b w:val="0"/>
          <w:bCs w:val="0"/>
          <w:caps/>
          <w:sz w:val="24"/>
          <w:szCs w:val="24"/>
          <w:rtl/>
        </w:rPr>
      </w:pPr>
    </w:p>
    <w:p w14:paraId="3E8D59BD" w14:textId="77777777" w:rsidR="001E2274" w:rsidRDefault="00D17364" w:rsidP="00C62386">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50981DE1" w14:textId="72FF131E" w:rsidR="001E2274" w:rsidRDefault="00C62386" w:rsidP="00C62386">
      <w:pPr>
        <w:rPr>
          <w:b w:val="0"/>
          <w:bCs w:val="0"/>
          <w:caps/>
          <w:sz w:val="24"/>
          <w:szCs w:val="24"/>
          <w:rtl/>
        </w:rPr>
      </w:pPr>
      <w:r>
        <w:rPr>
          <w:rFonts w:hint="cs"/>
          <w:b w:val="0"/>
          <w:bCs w:val="0"/>
          <w:caps/>
          <w:sz w:val="24"/>
          <w:szCs w:val="24"/>
          <w:rtl/>
        </w:rPr>
        <w:t xml:space="preserve">חבל ש ... </w:t>
      </w:r>
    </w:p>
    <w:p w14:paraId="1B65FB20" w14:textId="77777777" w:rsidR="001E2274" w:rsidRDefault="001E2274" w:rsidP="00C62386">
      <w:pPr>
        <w:rPr>
          <w:b w:val="0"/>
          <w:bCs w:val="0"/>
          <w:caps/>
          <w:sz w:val="24"/>
          <w:szCs w:val="24"/>
          <w:rtl/>
        </w:rPr>
      </w:pPr>
    </w:p>
    <w:p w14:paraId="73446911" w14:textId="77777777" w:rsidR="001E2274" w:rsidRDefault="000A3DA6" w:rsidP="00C62386">
      <w:pPr>
        <w:rPr>
          <w:caps/>
          <w:sz w:val="24"/>
          <w:szCs w:val="24"/>
          <w:u w:val="single"/>
          <w:rtl/>
        </w:rPr>
      </w:pPr>
      <w:r w:rsidRPr="000A3DA6">
        <w:rPr>
          <w:rFonts w:hint="cs"/>
          <w:caps/>
          <w:sz w:val="24"/>
          <w:szCs w:val="24"/>
          <w:u w:val="single"/>
          <w:rtl/>
        </w:rPr>
        <w:t>מר תומר דוידסון - נציג מנהל מקרקעי ישראל בוועדה המחוזית</w:t>
      </w:r>
      <w:r w:rsidR="001E2274">
        <w:rPr>
          <w:rFonts w:hint="cs"/>
          <w:caps/>
          <w:sz w:val="24"/>
          <w:szCs w:val="24"/>
          <w:u w:val="single"/>
          <w:rtl/>
        </w:rPr>
        <w:t>:</w:t>
      </w:r>
    </w:p>
    <w:p w14:paraId="702DB327" w14:textId="4FB87A9B" w:rsidR="001E2274" w:rsidRDefault="008E5F10" w:rsidP="00C62386">
      <w:pPr>
        <w:rPr>
          <w:b w:val="0"/>
          <w:bCs w:val="0"/>
          <w:caps/>
          <w:sz w:val="24"/>
          <w:szCs w:val="24"/>
          <w:rtl/>
        </w:rPr>
      </w:pPr>
      <w:r>
        <w:rPr>
          <w:rFonts w:hint="cs"/>
          <w:b w:val="0"/>
          <w:bCs w:val="0"/>
          <w:caps/>
          <w:sz w:val="24"/>
          <w:szCs w:val="24"/>
          <w:rtl/>
        </w:rPr>
        <w:t xml:space="preserve">זה שאנחנו חוסמים להם את הנוף זה לא שיקול תכנוני </w:t>
      </w:r>
    </w:p>
    <w:p w14:paraId="325FB97E" w14:textId="77777777" w:rsidR="001E2274" w:rsidRDefault="001E2274" w:rsidP="00C62386">
      <w:pPr>
        <w:rPr>
          <w:b w:val="0"/>
          <w:bCs w:val="0"/>
          <w:caps/>
          <w:sz w:val="24"/>
          <w:szCs w:val="24"/>
          <w:rtl/>
        </w:rPr>
      </w:pPr>
    </w:p>
    <w:p w14:paraId="1706F086" w14:textId="77777777" w:rsidR="001E2274" w:rsidRDefault="00D17364" w:rsidP="00C62386">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7A63D74D" w14:textId="227FAC6F" w:rsidR="001E2274" w:rsidRDefault="008E5F10" w:rsidP="00C62386">
      <w:pPr>
        <w:rPr>
          <w:b w:val="0"/>
          <w:bCs w:val="0"/>
          <w:caps/>
          <w:sz w:val="24"/>
          <w:szCs w:val="24"/>
          <w:rtl/>
        </w:rPr>
      </w:pPr>
      <w:r>
        <w:rPr>
          <w:rFonts w:hint="cs"/>
          <w:b w:val="0"/>
          <w:bCs w:val="0"/>
          <w:caps/>
          <w:sz w:val="24"/>
          <w:szCs w:val="24"/>
          <w:rtl/>
        </w:rPr>
        <w:t xml:space="preserve">מבחינה תכנונית </w:t>
      </w:r>
    </w:p>
    <w:p w14:paraId="1D5BD976" w14:textId="77777777" w:rsidR="001E2274" w:rsidRDefault="001E2274" w:rsidP="00C62386">
      <w:pPr>
        <w:rPr>
          <w:b w:val="0"/>
          <w:bCs w:val="0"/>
          <w:caps/>
          <w:sz w:val="24"/>
          <w:szCs w:val="24"/>
          <w:rtl/>
        </w:rPr>
      </w:pPr>
    </w:p>
    <w:p w14:paraId="18CC3701" w14:textId="77777777" w:rsidR="001E2274" w:rsidRDefault="000A3DA6" w:rsidP="00C62386">
      <w:pPr>
        <w:rPr>
          <w:caps/>
          <w:sz w:val="24"/>
          <w:szCs w:val="24"/>
          <w:u w:val="single"/>
          <w:rtl/>
        </w:rPr>
      </w:pPr>
      <w:r w:rsidRPr="000A3DA6">
        <w:rPr>
          <w:rFonts w:hint="cs"/>
          <w:caps/>
          <w:sz w:val="24"/>
          <w:szCs w:val="24"/>
          <w:u w:val="single"/>
          <w:rtl/>
        </w:rPr>
        <w:t>מר תומר דוידסון - נציג מנהל מקרקעי ישראל בוועדה המחוזית</w:t>
      </w:r>
      <w:r w:rsidR="001E2274">
        <w:rPr>
          <w:rFonts w:hint="cs"/>
          <w:caps/>
          <w:sz w:val="24"/>
          <w:szCs w:val="24"/>
          <w:u w:val="single"/>
          <w:rtl/>
        </w:rPr>
        <w:t>:</w:t>
      </w:r>
    </w:p>
    <w:p w14:paraId="2FA65DA3" w14:textId="00460220" w:rsidR="001E2274" w:rsidRDefault="008E5F10" w:rsidP="00C62386">
      <w:pPr>
        <w:rPr>
          <w:b w:val="0"/>
          <w:bCs w:val="0"/>
          <w:caps/>
          <w:sz w:val="24"/>
          <w:szCs w:val="24"/>
          <w:rtl/>
        </w:rPr>
      </w:pPr>
      <w:r>
        <w:rPr>
          <w:rFonts w:hint="cs"/>
          <w:b w:val="0"/>
          <w:bCs w:val="0"/>
          <w:caps/>
          <w:sz w:val="24"/>
          <w:szCs w:val="24"/>
          <w:rtl/>
        </w:rPr>
        <w:t>נכון</w:t>
      </w:r>
    </w:p>
    <w:p w14:paraId="67B250AB" w14:textId="77777777" w:rsidR="001E2274" w:rsidRDefault="001E2274" w:rsidP="00C62386">
      <w:pPr>
        <w:rPr>
          <w:b w:val="0"/>
          <w:bCs w:val="0"/>
          <w:caps/>
          <w:sz w:val="24"/>
          <w:szCs w:val="24"/>
          <w:rtl/>
        </w:rPr>
      </w:pPr>
    </w:p>
    <w:p w14:paraId="21080DB8" w14:textId="77777777" w:rsidR="001E2274" w:rsidRDefault="00D17364" w:rsidP="00C62386">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3FDF4439" w14:textId="6D66EFBD" w:rsidR="001E2274" w:rsidRDefault="008E5F10" w:rsidP="00C62386">
      <w:pPr>
        <w:rPr>
          <w:b w:val="0"/>
          <w:bCs w:val="0"/>
          <w:caps/>
          <w:sz w:val="24"/>
          <w:szCs w:val="24"/>
          <w:rtl/>
        </w:rPr>
      </w:pPr>
      <w:r>
        <w:rPr>
          <w:rFonts w:hint="cs"/>
          <w:b w:val="0"/>
          <w:bCs w:val="0"/>
          <w:caps/>
          <w:sz w:val="24"/>
          <w:szCs w:val="24"/>
          <w:rtl/>
        </w:rPr>
        <w:t xml:space="preserve">זה אני חושב שזו שזו באמת </w:t>
      </w:r>
    </w:p>
    <w:p w14:paraId="3ECD90EE" w14:textId="77777777" w:rsidR="001E2274" w:rsidRDefault="001E2274" w:rsidP="00C62386">
      <w:pPr>
        <w:rPr>
          <w:b w:val="0"/>
          <w:bCs w:val="0"/>
          <w:caps/>
          <w:sz w:val="24"/>
          <w:szCs w:val="24"/>
          <w:rtl/>
        </w:rPr>
      </w:pPr>
    </w:p>
    <w:p w14:paraId="09EF5D19" w14:textId="77777777" w:rsidR="001E2274" w:rsidRDefault="000A3DA6" w:rsidP="00C62386">
      <w:pPr>
        <w:rPr>
          <w:caps/>
          <w:sz w:val="24"/>
          <w:szCs w:val="24"/>
          <w:u w:val="single"/>
          <w:rtl/>
        </w:rPr>
      </w:pPr>
      <w:r w:rsidRPr="000A3DA6">
        <w:rPr>
          <w:rFonts w:hint="cs"/>
          <w:caps/>
          <w:sz w:val="24"/>
          <w:szCs w:val="24"/>
          <w:u w:val="single"/>
          <w:rtl/>
        </w:rPr>
        <w:t>מר תומר דוידסון - נציג מנהל מקרקעי ישראל בוועדה המחוזית</w:t>
      </w:r>
      <w:r w:rsidR="001E2274">
        <w:rPr>
          <w:rFonts w:hint="cs"/>
          <w:caps/>
          <w:sz w:val="24"/>
          <w:szCs w:val="24"/>
          <w:u w:val="single"/>
          <w:rtl/>
        </w:rPr>
        <w:t>:</w:t>
      </w:r>
    </w:p>
    <w:p w14:paraId="22612AF0" w14:textId="4D0312A7" w:rsidR="001E2274" w:rsidRDefault="008E5F10" w:rsidP="00C62386">
      <w:pPr>
        <w:rPr>
          <w:b w:val="0"/>
          <w:bCs w:val="0"/>
          <w:caps/>
          <w:sz w:val="24"/>
          <w:szCs w:val="24"/>
          <w:rtl/>
        </w:rPr>
      </w:pPr>
      <w:r>
        <w:rPr>
          <w:rFonts w:hint="cs"/>
          <w:b w:val="0"/>
          <w:bCs w:val="0"/>
          <w:caps/>
          <w:sz w:val="24"/>
          <w:szCs w:val="24"/>
          <w:rtl/>
        </w:rPr>
        <w:t xml:space="preserve">שייחנקו </w:t>
      </w:r>
    </w:p>
    <w:p w14:paraId="6F3DC802" w14:textId="77777777" w:rsidR="001E2274" w:rsidRDefault="001E2274" w:rsidP="00C62386">
      <w:pPr>
        <w:rPr>
          <w:b w:val="0"/>
          <w:bCs w:val="0"/>
          <w:caps/>
          <w:sz w:val="24"/>
          <w:szCs w:val="24"/>
          <w:rtl/>
        </w:rPr>
      </w:pPr>
    </w:p>
    <w:p w14:paraId="4A331C84" w14:textId="77777777" w:rsidR="001E2274" w:rsidRDefault="003109B2" w:rsidP="008E5F10">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211420D4" w14:textId="3ED3460C" w:rsidR="001E2274" w:rsidRDefault="008E5F10" w:rsidP="008E5F10">
      <w:pPr>
        <w:rPr>
          <w:b w:val="0"/>
          <w:bCs w:val="0"/>
          <w:caps/>
          <w:sz w:val="24"/>
          <w:szCs w:val="24"/>
          <w:rtl/>
        </w:rPr>
      </w:pPr>
      <w:r>
        <w:rPr>
          <w:rFonts w:hint="cs"/>
          <w:b w:val="0"/>
          <w:bCs w:val="0"/>
          <w:caps/>
          <w:sz w:val="24"/>
          <w:szCs w:val="24"/>
          <w:rtl/>
        </w:rPr>
        <w:t>חלופה יותר טובה</w:t>
      </w:r>
    </w:p>
    <w:p w14:paraId="302EF4DB" w14:textId="77777777" w:rsidR="001E2274" w:rsidRDefault="001E2274" w:rsidP="008E5F10">
      <w:pPr>
        <w:rPr>
          <w:b w:val="0"/>
          <w:bCs w:val="0"/>
          <w:caps/>
          <w:sz w:val="24"/>
          <w:szCs w:val="24"/>
          <w:rtl/>
        </w:rPr>
      </w:pPr>
    </w:p>
    <w:p w14:paraId="2F6DF9C8" w14:textId="77777777" w:rsidR="001E2274" w:rsidRDefault="00D17364" w:rsidP="008E5F10">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273675F7" w14:textId="25D9CBD9" w:rsidR="001E2274" w:rsidRDefault="008E5F10" w:rsidP="008E5F10">
      <w:pPr>
        <w:rPr>
          <w:b w:val="0"/>
          <w:bCs w:val="0"/>
          <w:caps/>
          <w:sz w:val="24"/>
          <w:szCs w:val="24"/>
          <w:rtl/>
        </w:rPr>
      </w:pPr>
      <w:r>
        <w:rPr>
          <w:rFonts w:hint="cs"/>
          <w:b w:val="0"/>
          <w:bCs w:val="0"/>
          <w:caps/>
          <w:sz w:val="24"/>
          <w:szCs w:val="24"/>
          <w:rtl/>
        </w:rPr>
        <w:t>זה עכשיו להגיד פה</w:t>
      </w:r>
    </w:p>
    <w:p w14:paraId="1474406A" w14:textId="77777777" w:rsidR="001E2274" w:rsidRDefault="001E2274" w:rsidP="008E5F10">
      <w:pPr>
        <w:rPr>
          <w:b w:val="0"/>
          <w:bCs w:val="0"/>
          <w:caps/>
          <w:sz w:val="24"/>
          <w:szCs w:val="24"/>
          <w:rtl/>
        </w:rPr>
      </w:pPr>
    </w:p>
    <w:p w14:paraId="08C5B34C" w14:textId="77777777" w:rsidR="001E2274" w:rsidRDefault="000A3DA6" w:rsidP="008E5F10">
      <w:pPr>
        <w:rPr>
          <w:caps/>
          <w:sz w:val="24"/>
          <w:szCs w:val="24"/>
          <w:u w:val="single"/>
          <w:rtl/>
        </w:rPr>
      </w:pPr>
      <w:r w:rsidRPr="000A3DA6">
        <w:rPr>
          <w:rFonts w:hint="cs"/>
          <w:caps/>
          <w:sz w:val="24"/>
          <w:szCs w:val="24"/>
          <w:u w:val="single"/>
          <w:rtl/>
        </w:rPr>
        <w:t>מר תומר דוידסון - נציג מנהל מקרקעי ישראל בוועדה המחוזית</w:t>
      </w:r>
      <w:r w:rsidR="001E2274">
        <w:rPr>
          <w:rFonts w:hint="cs"/>
          <w:caps/>
          <w:sz w:val="24"/>
          <w:szCs w:val="24"/>
          <w:u w:val="single"/>
          <w:rtl/>
        </w:rPr>
        <w:t>:</w:t>
      </w:r>
    </w:p>
    <w:p w14:paraId="721CEF98" w14:textId="29143F1B" w:rsidR="001E2274" w:rsidRDefault="008E5F10" w:rsidP="008E5F10">
      <w:pPr>
        <w:rPr>
          <w:b w:val="0"/>
          <w:bCs w:val="0"/>
          <w:caps/>
          <w:sz w:val="24"/>
          <w:szCs w:val="24"/>
          <w:rtl/>
        </w:rPr>
      </w:pPr>
      <w:r>
        <w:rPr>
          <w:rFonts w:hint="cs"/>
          <w:b w:val="0"/>
          <w:bCs w:val="0"/>
          <w:caps/>
          <w:sz w:val="24"/>
          <w:szCs w:val="24"/>
          <w:rtl/>
        </w:rPr>
        <w:t>כן חלופה יותר טובה אני מסכים</w:t>
      </w:r>
    </w:p>
    <w:p w14:paraId="4AD7E797" w14:textId="77777777" w:rsidR="001E2274" w:rsidRDefault="001E2274" w:rsidP="008E5F10">
      <w:pPr>
        <w:rPr>
          <w:b w:val="0"/>
          <w:bCs w:val="0"/>
          <w:caps/>
          <w:sz w:val="24"/>
          <w:szCs w:val="24"/>
          <w:rtl/>
        </w:rPr>
      </w:pPr>
    </w:p>
    <w:p w14:paraId="6BB7C25E" w14:textId="77777777" w:rsidR="001E2274" w:rsidRDefault="00D17364" w:rsidP="008E5F10">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10EDE169" w14:textId="237C1ED6" w:rsidR="001E2274" w:rsidRDefault="008E5F10" w:rsidP="008E5F10">
      <w:pPr>
        <w:rPr>
          <w:b w:val="0"/>
          <w:bCs w:val="0"/>
          <w:caps/>
          <w:sz w:val="24"/>
          <w:szCs w:val="24"/>
          <w:rtl/>
        </w:rPr>
      </w:pPr>
      <w:r>
        <w:rPr>
          <w:rFonts w:hint="cs"/>
          <w:b w:val="0"/>
          <w:bCs w:val="0"/>
          <w:caps/>
          <w:sz w:val="24"/>
          <w:szCs w:val="24"/>
          <w:rtl/>
        </w:rPr>
        <w:t>... כל התושבים עכשיו פה הם יישבו לי על</w:t>
      </w:r>
      <w:r w:rsidR="000F703D">
        <w:rPr>
          <w:rFonts w:hint="cs"/>
          <w:b w:val="0"/>
          <w:bCs w:val="0"/>
          <w:caps/>
          <w:sz w:val="24"/>
          <w:szCs w:val="24"/>
          <w:rtl/>
        </w:rPr>
        <w:t xml:space="preserve"> </w:t>
      </w:r>
      <w:r>
        <w:rPr>
          <w:rFonts w:hint="cs"/>
          <w:b w:val="0"/>
          <w:bCs w:val="0"/>
          <w:caps/>
          <w:sz w:val="24"/>
          <w:szCs w:val="24"/>
          <w:rtl/>
        </w:rPr>
        <w:t>קו אפס אבל זה לא מעניין אותי, קו האפס שלהם קו האפס שלהם</w:t>
      </w:r>
    </w:p>
    <w:p w14:paraId="57DC77D3" w14:textId="77777777" w:rsidR="001E2274" w:rsidRDefault="001E2274" w:rsidP="008E5F10">
      <w:pPr>
        <w:rPr>
          <w:b w:val="0"/>
          <w:bCs w:val="0"/>
          <w:caps/>
          <w:sz w:val="24"/>
          <w:szCs w:val="24"/>
          <w:rtl/>
        </w:rPr>
      </w:pPr>
    </w:p>
    <w:p w14:paraId="74382421" w14:textId="77777777" w:rsidR="001E2274" w:rsidRDefault="003361D4" w:rsidP="008E5F10">
      <w:pPr>
        <w:rPr>
          <w:caps/>
          <w:sz w:val="24"/>
          <w:szCs w:val="24"/>
          <w:u w:val="single"/>
          <w:rtl/>
        </w:rPr>
      </w:pPr>
      <w:r w:rsidRPr="003361D4">
        <w:rPr>
          <w:rFonts w:hint="cs"/>
          <w:caps/>
          <w:sz w:val="24"/>
          <w:szCs w:val="24"/>
          <w:u w:val="single"/>
          <w:rtl/>
        </w:rPr>
        <w:t>עורך דין ניצן בן ארויה - יועץ משפטי לוועדה המחוזית</w:t>
      </w:r>
      <w:r w:rsidR="001E2274">
        <w:rPr>
          <w:rFonts w:hint="cs"/>
          <w:caps/>
          <w:sz w:val="24"/>
          <w:szCs w:val="24"/>
          <w:u w:val="single"/>
          <w:rtl/>
        </w:rPr>
        <w:t>:</w:t>
      </w:r>
    </w:p>
    <w:p w14:paraId="7B07FADC" w14:textId="03A88D0F" w:rsidR="001E2274" w:rsidRDefault="008E5F10" w:rsidP="008E5F10">
      <w:pPr>
        <w:rPr>
          <w:b w:val="0"/>
          <w:bCs w:val="0"/>
          <w:caps/>
          <w:sz w:val="24"/>
          <w:szCs w:val="24"/>
          <w:rtl/>
        </w:rPr>
      </w:pPr>
      <w:r>
        <w:rPr>
          <w:rFonts w:hint="cs"/>
          <w:b w:val="0"/>
          <w:bCs w:val="0"/>
          <w:caps/>
          <w:sz w:val="24"/>
          <w:szCs w:val="24"/>
          <w:rtl/>
        </w:rPr>
        <w:t>... מיכה?</w:t>
      </w:r>
    </w:p>
    <w:p w14:paraId="3FEDD00A" w14:textId="77777777" w:rsidR="001E2274" w:rsidRDefault="001E2274" w:rsidP="008E5F10">
      <w:pPr>
        <w:rPr>
          <w:b w:val="0"/>
          <w:bCs w:val="0"/>
          <w:caps/>
          <w:sz w:val="24"/>
          <w:szCs w:val="24"/>
          <w:rtl/>
        </w:rPr>
      </w:pPr>
    </w:p>
    <w:p w14:paraId="2894FE7A" w14:textId="77777777" w:rsidR="001E2274" w:rsidRDefault="003109B2" w:rsidP="008E5F10">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3AA1823D" w14:textId="28CF0239" w:rsidR="001E2274" w:rsidRDefault="008E5F10" w:rsidP="008E5F10">
      <w:pPr>
        <w:rPr>
          <w:b w:val="0"/>
          <w:bCs w:val="0"/>
          <w:caps/>
          <w:sz w:val="24"/>
          <w:szCs w:val="24"/>
          <w:rtl/>
        </w:rPr>
      </w:pPr>
      <w:r>
        <w:rPr>
          <w:rFonts w:hint="cs"/>
          <w:b w:val="0"/>
          <w:bCs w:val="0"/>
          <w:caps/>
          <w:sz w:val="24"/>
          <w:szCs w:val="24"/>
          <w:rtl/>
        </w:rPr>
        <w:t>מה זה קו האפס?</w:t>
      </w:r>
    </w:p>
    <w:p w14:paraId="2152E92D" w14:textId="77777777" w:rsidR="001E2274" w:rsidRDefault="001E2274" w:rsidP="008E5F10">
      <w:pPr>
        <w:rPr>
          <w:b w:val="0"/>
          <w:bCs w:val="0"/>
          <w:caps/>
          <w:sz w:val="24"/>
          <w:szCs w:val="24"/>
          <w:rtl/>
        </w:rPr>
      </w:pPr>
    </w:p>
    <w:p w14:paraId="7331DB97" w14:textId="77777777" w:rsidR="001E2274" w:rsidRDefault="00D17364" w:rsidP="008E5F10">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49505477" w14:textId="76F369E1" w:rsidR="001E2274" w:rsidRDefault="008E5F10" w:rsidP="008E5F10">
      <w:pPr>
        <w:rPr>
          <w:b w:val="0"/>
          <w:bCs w:val="0"/>
          <w:caps/>
          <w:sz w:val="24"/>
          <w:szCs w:val="24"/>
          <w:rtl/>
        </w:rPr>
      </w:pPr>
      <w:r>
        <w:rPr>
          <w:rFonts w:hint="cs"/>
          <w:b w:val="0"/>
          <w:bCs w:val="0"/>
          <w:caps/>
          <w:sz w:val="24"/>
          <w:szCs w:val="24"/>
          <w:rtl/>
        </w:rPr>
        <w:t xml:space="preserve">הם יבנו פה הם יבנו </w:t>
      </w:r>
    </w:p>
    <w:p w14:paraId="04C81926" w14:textId="77777777" w:rsidR="001E2274" w:rsidRDefault="001E2274" w:rsidP="008E5F10">
      <w:pPr>
        <w:rPr>
          <w:b w:val="0"/>
          <w:bCs w:val="0"/>
          <w:caps/>
          <w:sz w:val="24"/>
          <w:szCs w:val="24"/>
          <w:rtl/>
        </w:rPr>
      </w:pPr>
    </w:p>
    <w:p w14:paraId="63F76102" w14:textId="77777777" w:rsidR="001E2274" w:rsidRDefault="000A3DA6" w:rsidP="008E5F10">
      <w:pPr>
        <w:rPr>
          <w:caps/>
          <w:sz w:val="24"/>
          <w:szCs w:val="24"/>
          <w:u w:val="single"/>
          <w:rtl/>
        </w:rPr>
      </w:pPr>
      <w:r w:rsidRPr="000A3DA6">
        <w:rPr>
          <w:rFonts w:hint="cs"/>
          <w:caps/>
          <w:sz w:val="24"/>
          <w:szCs w:val="24"/>
          <w:u w:val="single"/>
          <w:rtl/>
        </w:rPr>
        <w:t>מר תומר דוידסון - נציג מנהל מקרקעי ישראל בוועדה המחוזית</w:t>
      </w:r>
      <w:r w:rsidR="001E2274">
        <w:rPr>
          <w:rFonts w:hint="cs"/>
          <w:caps/>
          <w:sz w:val="24"/>
          <w:szCs w:val="24"/>
          <w:u w:val="single"/>
          <w:rtl/>
        </w:rPr>
        <w:t>:</w:t>
      </w:r>
    </w:p>
    <w:p w14:paraId="7316E4A8" w14:textId="5AC21DA0" w:rsidR="001E2274" w:rsidRDefault="008E5F10" w:rsidP="008E5F10">
      <w:pPr>
        <w:rPr>
          <w:b w:val="0"/>
          <w:bCs w:val="0"/>
          <w:caps/>
          <w:sz w:val="24"/>
          <w:szCs w:val="24"/>
          <w:rtl/>
        </w:rPr>
      </w:pPr>
      <w:r>
        <w:rPr>
          <w:rFonts w:hint="cs"/>
          <w:b w:val="0"/>
          <w:bCs w:val="0"/>
          <w:caps/>
          <w:sz w:val="24"/>
          <w:szCs w:val="24"/>
          <w:rtl/>
        </w:rPr>
        <w:t>איפה אתה בקו האפס?</w:t>
      </w:r>
    </w:p>
    <w:p w14:paraId="0B798A52" w14:textId="77777777" w:rsidR="001E2274" w:rsidRDefault="001E2274" w:rsidP="008E5F10">
      <w:pPr>
        <w:rPr>
          <w:b w:val="0"/>
          <w:bCs w:val="0"/>
          <w:caps/>
          <w:sz w:val="24"/>
          <w:szCs w:val="24"/>
          <w:rtl/>
        </w:rPr>
      </w:pPr>
    </w:p>
    <w:p w14:paraId="64D23BE7" w14:textId="77777777" w:rsidR="001E2274" w:rsidRDefault="00D17364" w:rsidP="008E5F10">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1F2A4F0C" w14:textId="24517A6C" w:rsidR="001E2274" w:rsidRDefault="008E5F10" w:rsidP="008E5F10">
      <w:pPr>
        <w:rPr>
          <w:b w:val="0"/>
          <w:bCs w:val="0"/>
          <w:caps/>
          <w:sz w:val="24"/>
          <w:szCs w:val="24"/>
          <w:rtl/>
        </w:rPr>
      </w:pPr>
      <w:r>
        <w:rPr>
          <w:rFonts w:hint="cs"/>
          <w:b w:val="0"/>
          <w:bCs w:val="0"/>
          <w:caps/>
          <w:sz w:val="24"/>
          <w:szCs w:val="24"/>
          <w:rtl/>
        </w:rPr>
        <w:t>פה אם הם יבנו על קו על קו אפס,</w:t>
      </w:r>
    </w:p>
    <w:p w14:paraId="50BC1227" w14:textId="77777777" w:rsidR="001E2274" w:rsidRDefault="001E2274" w:rsidP="008E5F10">
      <w:pPr>
        <w:rPr>
          <w:b w:val="0"/>
          <w:bCs w:val="0"/>
          <w:caps/>
          <w:sz w:val="24"/>
          <w:szCs w:val="24"/>
          <w:rtl/>
        </w:rPr>
      </w:pPr>
    </w:p>
    <w:p w14:paraId="6BFC0346" w14:textId="77777777" w:rsidR="001E2274" w:rsidRDefault="000A5C33" w:rsidP="008E5F10">
      <w:pPr>
        <w:rPr>
          <w:caps/>
          <w:sz w:val="24"/>
          <w:szCs w:val="24"/>
          <w:u w:val="single"/>
          <w:rtl/>
        </w:rPr>
      </w:pPr>
      <w:r w:rsidRPr="000A5C33">
        <w:rPr>
          <w:rFonts w:hint="cs"/>
          <w:caps/>
          <w:sz w:val="24"/>
          <w:szCs w:val="24"/>
          <w:u w:val="single"/>
          <w:rtl/>
        </w:rPr>
        <w:lastRenderedPageBreak/>
        <w:t>מר מוחמד נאטור - סגן מתכננת המחוז</w:t>
      </w:r>
      <w:r w:rsidR="001E2274">
        <w:rPr>
          <w:rFonts w:hint="cs"/>
          <w:caps/>
          <w:sz w:val="24"/>
          <w:szCs w:val="24"/>
          <w:u w:val="single"/>
          <w:rtl/>
        </w:rPr>
        <w:t>:</w:t>
      </w:r>
    </w:p>
    <w:p w14:paraId="396D0E4D" w14:textId="7050EF5F" w:rsidR="001E2274" w:rsidRDefault="008E5F10" w:rsidP="008E5F10">
      <w:pPr>
        <w:rPr>
          <w:b w:val="0"/>
          <w:bCs w:val="0"/>
          <w:caps/>
          <w:sz w:val="24"/>
          <w:szCs w:val="24"/>
          <w:rtl/>
        </w:rPr>
      </w:pPr>
      <w:r>
        <w:rPr>
          <w:rFonts w:hint="cs"/>
          <w:b w:val="0"/>
          <w:bCs w:val="0"/>
          <w:caps/>
          <w:sz w:val="24"/>
          <w:szCs w:val="24"/>
          <w:rtl/>
        </w:rPr>
        <w:t>לא, ברור</w:t>
      </w:r>
    </w:p>
    <w:p w14:paraId="5A113C01" w14:textId="77777777" w:rsidR="001E2274" w:rsidRDefault="001E2274" w:rsidP="008E5F10">
      <w:pPr>
        <w:rPr>
          <w:b w:val="0"/>
          <w:bCs w:val="0"/>
          <w:caps/>
          <w:sz w:val="24"/>
          <w:szCs w:val="24"/>
          <w:rtl/>
        </w:rPr>
      </w:pPr>
    </w:p>
    <w:p w14:paraId="013A34A8" w14:textId="77777777" w:rsidR="001E2274" w:rsidRDefault="00D17364" w:rsidP="008E5F10">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30320754" w14:textId="3E1686B2" w:rsidR="001E2274" w:rsidRDefault="008E5F10" w:rsidP="008E5F10">
      <w:pPr>
        <w:rPr>
          <w:b w:val="0"/>
          <w:bCs w:val="0"/>
          <w:caps/>
          <w:sz w:val="24"/>
          <w:szCs w:val="24"/>
          <w:rtl/>
        </w:rPr>
      </w:pPr>
      <w:r>
        <w:rPr>
          <w:rFonts w:hint="cs"/>
          <w:b w:val="0"/>
          <w:bCs w:val="0"/>
          <w:caps/>
          <w:sz w:val="24"/>
          <w:szCs w:val="24"/>
          <w:rtl/>
        </w:rPr>
        <w:t>הם עדיין במרחק של עשר מטר מהנחל, פה עשר מטר</w:t>
      </w:r>
    </w:p>
    <w:p w14:paraId="6237EA66" w14:textId="77777777" w:rsidR="001E2274" w:rsidRDefault="001E2274" w:rsidP="008E5F10">
      <w:pPr>
        <w:rPr>
          <w:b w:val="0"/>
          <w:bCs w:val="0"/>
          <w:caps/>
          <w:sz w:val="24"/>
          <w:szCs w:val="24"/>
          <w:rtl/>
        </w:rPr>
      </w:pPr>
    </w:p>
    <w:p w14:paraId="5316D6F1" w14:textId="77777777" w:rsidR="001E2274" w:rsidRDefault="000A3DA6" w:rsidP="008E5F10">
      <w:pPr>
        <w:rPr>
          <w:caps/>
          <w:sz w:val="24"/>
          <w:szCs w:val="24"/>
          <w:u w:val="single"/>
          <w:rtl/>
        </w:rPr>
      </w:pPr>
      <w:r w:rsidRPr="000A3DA6">
        <w:rPr>
          <w:rFonts w:hint="cs"/>
          <w:caps/>
          <w:sz w:val="24"/>
          <w:szCs w:val="24"/>
          <w:u w:val="single"/>
          <w:rtl/>
        </w:rPr>
        <w:t>מר תומר דוידסון - נציג מנהל מקרקעי ישראל בוועדה המחוזית</w:t>
      </w:r>
      <w:r w:rsidR="001E2274">
        <w:rPr>
          <w:rFonts w:hint="cs"/>
          <w:caps/>
          <w:sz w:val="24"/>
          <w:szCs w:val="24"/>
          <w:u w:val="single"/>
          <w:rtl/>
        </w:rPr>
        <w:t>:</w:t>
      </w:r>
    </w:p>
    <w:p w14:paraId="2F7AAEA9" w14:textId="3102CA47" w:rsidR="001E2274" w:rsidRDefault="008E5F10" w:rsidP="008E5F10">
      <w:pPr>
        <w:rPr>
          <w:b w:val="0"/>
          <w:bCs w:val="0"/>
          <w:caps/>
          <w:sz w:val="24"/>
          <w:szCs w:val="24"/>
          <w:rtl/>
        </w:rPr>
      </w:pPr>
      <w:r>
        <w:rPr>
          <w:rFonts w:hint="cs"/>
          <w:b w:val="0"/>
          <w:bCs w:val="0"/>
          <w:caps/>
          <w:sz w:val="24"/>
          <w:szCs w:val="24"/>
          <w:rtl/>
        </w:rPr>
        <w:t>מה רוחב רצועת השצפ שאתה משאיר</w:t>
      </w:r>
    </w:p>
    <w:p w14:paraId="16282472" w14:textId="77777777" w:rsidR="001E2274" w:rsidRDefault="001E2274" w:rsidP="008E5F10">
      <w:pPr>
        <w:rPr>
          <w:b w:val="0"/>
          <w:bCs w:val="0"/>
          <w:caps/>
          <w:sz w:val="24"/>
          <w:szCs w:val="24"/>
          <w:rtl/>
        </w:rPr>
      </w:pPr>
    </w:p>
    <w:p w14:paraId="0393FDDE" w14:textId="77777777" w:rsidR="001E2274" w:rsidRDefault="00D17364" w:rsidP="008E5F10">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03BDC28E" w14:textId="2E40B607" w:rsidR="001E2274" w:rsidRDefault="008E5F10" w:rsidP="008E5F10">
      <w:pPr>
        <w:rPr>
          <w:b w:val="0"/>
          <w:bCs w:val="0"/>
          <w:caps/>
          <w:sz w:val="24"/>
          <w:szCs w:val="24"/>
          <w:rtl/>
        </w:rPr>
      </w:pPr>
      <w:r>
        <w:rPr>
          <w:rFonts w:hint="cs"/>
          <w:b w:val="0"/>
          <w:bCs w:val="0"/>
          <w:caps/>
          <w:sz w:val="24"/>
          <w:szCs w:val="24"/>
          <w:rtl/>
        </w:rPr>
        <w:t xml:space="preserve">קו אפס הם עדיין יהיו יהיו יהיו עשר מטר מהרחוב </w:t>
      </w:r>
    </w:p>
    <w:p w14:paraId="1D0AF7A4" w14:textId="77777777" w:rsidR="001E2274" w:rsidRDefault="001E2274" w:rsidP="008E5F10">
      <w:pPr>
        <w:rPr>
          <w:b w:val="0"/>
          <w:bCs w:val="0"/>
          <w:caps/>
          <w:sz w:val="24"/>
          <w:szCs w:val="24"/>
          <w:rtl/>
        </w:rPr>
      </w:pPr>
    </w:p>
    <w:p w14:paraId="21785B55" w14:textId="77777777" w:rsidR="001E2274" w:rsidRDefault="000A3DA6" w:rsidP="008E5F10">
      <w:pPr>
        <w:rPr>
          <w:caps/>
          <w:sz w:val="24"/>
          <w:szCs w:val="24"/>
          <w:u w:val="single"/>
          <w:rtl/>
        </w:rPr>
      </w:pPr>
      <w:r w:rsidRPr="000A3DA6">
        <w:rPr>
          <w:rFonts w:hint="cs"/>
          <w:caps/>
          <w:sz w:val="24"/>
          <w:szCs w:val="24"/>
          <w:u w:val="single"/>
          <w:rtl/>
        </w:rPr>
        <w:t>מר תומר דוידסון - נציג מנהל מקרקעי ישראל בוועדה המחוזית</w:t>
      </w:r>
      <w:r w:rsidR="001E2274">
        <w:rPr>
          <w:rFonts w:hint="cs"/>
          <w:caps/>
          <w:sz w:val="24"/>
          <w:szCs w:val="24"/>
          <w:u w:val="single"/>
          <w:rtl/>
        </w:rPr>
        <w:t>:</w:t>
      </w:r>
    </w:p>
    <w:p w14:paraId="7B0255C7" w14:textId="5F7EE086" w:rsidR="001E2274" w:rsidRDefault="008E5F10" w:rsidP="008E5F10">
      <w:pPr>
        <w:rPr>
          <w:b w:val="0"/>
          <w:bCs w:val="0"/>
          <w:caps/>
          <w:sz w:val="24"/>
          <w:szCs w:val="24"/>
          <w:rtl/>
        </w:rPr>
      </w:pPr>
      <w:r>
        <w:rPr>
          <w:rFonts w:hint="cs"/>
          <w:b w:val="0"/>
          <w:bCs w:val="0"/>
          <w:caps/>
          <w:sz w:val="24"/>
          <w:szCs w:val="24"/>
          <w:rtl/>
        </w:rPr>
        <w:t xml:space="preserve">מה רוחב השצפ שנשאר שם אני לא מצליח לראות </w:t>
      </w:r>
    </w:p>
    <w:p w14:paraId="48CB1A55" w14:textId="77777777" w:rsidR="001E2274" w:rsidRDefault="001E2274" w:rsidP="008E5F10">
      <w:pPr>
        <w:rPr>
          <w:b w:val="0"/>
          <w:bCs w:val="0"/>
          <w:caps/>
          <w:sz w:val="24"/>
          <w:szCs w:val="24"/>
          <w:rtl/>
        </w:rPr>
      </w:pPr>
    </w:p>
    <w:p w14:paraId="46861F9A" w14:textId="77777777" w:rsidR="001E2274" w:rsidRDefault="00FC27D6" w:rsidP="008E5F10">
      <w:pPr>
        <w:rPr>
          <w:caps/>
          <w:sz w:val="24"/>
          <w:szCs w:val="24"/>
          <w:u w:val="single"/>
          <w:rtl/>
        </w:rPr>
      </w:pPr>
      <w:r w:rsidRPr="00FC27D6">
        <w:rPr>
          <w:rFonts w:hint="cs"/>
          <w:caps/>
          <w:sz w:val="24"/>
          <w:szCs w:val="24"/>
          <w:u w:val="single"/>
          <w:rtl/>
        </w:rPr>
        <w:t>מר ליאור רגב - נציג לשכת התכנון</w:t>
      </w:r>
      <w:r w:rsidR="001E2274">
        <w:rPr>
          <w:rFonts w:hint="cs"/>
          <w:caps/>
          <w:sz w:val="24"/>
          <w:szCs w:val="24"/>
          <w:u w:val="single"/>
          <w:rtl/>
        </w:rPr>
        <w:t>:</w:t>
      </w:r>
    </w:p>
    <w:p w14:paraId="1FBF59C9" w14:textId="21549FE0" w:rsidR="001E2274" w:rsidRDefault="008E5F10" w:rsidP="008E5F10">
      <w:pPr>
        <w:rPr>
          <w:b w:val="0"/>
          <w:bCs w:val="0"/>
          <w:caps/>
          <w:sz w:val="24"/>
          <w:szCs w:val="24"/>
          <w:rtl/>
        </w:rPr>
      </w:pPr>
      <w:r>
        <w:rPr>
          <w:rFonts w:hint="cs"/>
          <w:b w:val="0"/>
          <w:bCs w:val="0"/>
          <w:caps/>
          <w:sz w:val="24"/>
          <w:szCs w:val="24"/>
          <w:rtl/>
        </w:rPr>
        <w:t xml:space="preserve">תשע, </w:t>
      </w:r>
    </w:p>
    <w:p w14:paraId="32BDFADB" w14:textId="77777777" w:rsidR="001E2274" w:rsidRDefault="001E2274" w:rsidP="008E5F10">
      <w:pPr>
        <w:rPr>
          <w:b w:val="0"/>
          <w:bCs w:val="0"/>
          <w:caps/>
          <w:sz w:val="24"/>
          <w:szCs w:val="24"/>
          <w:rtl/>
        </w:rPr>
      </w:pPr>
    </w:p>
    <w:p w14:paraId="53B3C861" w14:textId="77777777" w:rsidR="001E2274" w:rsidRDefault="003109B2" w:rsidP="00EB0529">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560D0422" w14:textId="22773EDF" w:rsidR="001E2274" w:rsidRDefault="008E5F10" w:rsidP="00EB0529">
      <w:pPr>
        <w:rPr>
          <w:b w:val="0"/>
          <w:bCs w:val="0"/>
          <w:caps/>
          <w:sz w:val="24"/>
          <w:szCs w:val="24"/>
          <w:rtl/>
        </w:rPr>
      </w:pPr>
      <w:r>
        <w:rPr>
          <w:rFonts w:hint="cs"/>
          <w:b w:val="0"/>
          <w:bCs w:val="0"/>
          <w:caps/>
          <w:sz w:val="24"/>
          <w:szCs w:val="24"/>
          <w:rtl/>
        </w:rPr>
        <w:t>אולי אנחנו</w:t>
      </w:r>
      <w:r w:rsidR="000F703D">
        <w:rPr>
          <w:rFonts w:hint="cs"/>
          <w:b w:val="0"/>
          <w:bCs w:val="0"/>
          <w:caps/>
          <w:sz w:val="24"/>
          <w:szCs w:val="24"/>
          <w:rtl/>
        </w:rPr>
        <w:t xml:space="preserve"> </w:t>
      </w:r>
      <w:r>
        <w:rPr>
          <w:rFonts w:hint="cs"/>
          <w:b w:val="0"/>
          <w:bCs w:val="0"/>
          <w:caps/>
          <w:sz w:val="24"/>
          <w:szCs w:val="24"/>
          <w:rtl/>
        </w:rPr>
        <w:t>...</w:t>
      </w:r>
    </w:p>
    <w:p w14:paraId="3D4D8471" w14:textId="77777777" w:rsidR="001E2274" w:rsidRDefault="001E2274" w:rsidP="00EB0529">
      <w:pPr>
        <w:rPr>
          <w:b w:val="0"/>
          <w:bCs w:val="0"/>
          <w:caps/>
          <w:sz w:val="24"/>
          <w:szCs w:val="24"/>
          <w:rtl/>
        </w:rPr>
      </w:pPr>
    </w:p>
    <w:p w14:paraId="2E541DA6" w14:textId="77777777" w:rsidR="001E2274" w:rsidRDefault="00FC27D6" w:rsidP="00EB0529">
      <w:pPr>
        <w:rPr>
          <w:caps/>
          <w:sz w:val="24"/>
          <w:szCs w:val="24"/>
          <w:u w:val="single"/>
          <w:rtl/>
        </w:rPr>
      </w:pPr>
      <w:r w:rsidRPr="00FC27D6">
        <w:rPr>
          <w:rFonts w:hint="cs"/>
          <w:caps/>
          <w:sz w:val="24"/>
          <w:szCs w:val="24"/>
          <w:u w:val="single"/>
          <w:rtl/>
        </w:rPr>
        <w:t>מר ליאור רגב - נציג לשכת התכנון</w:t>
      </w:r>
      <w:r w:rsidR="001E2274">
        <w:rPr>
          <w:rFonts w:hint="cs"/>
          <w:caps/>
          <w:sz w:val="24"/>
          <w:szCs w:val="24"/>
          <w:u w:val="single"/>
          <w:rtl/>
        </w:rPr>
        <w:t>:</w:t>
      </w:r>
    </w:p>
    <w:p w14:paraId="75DF3361" w14:textId="331B0323" w:rsidR="001E2274" w:rsidRDefault="00EB0529" w:rsidP="00EB0529">
      <w:pPr>
        <w:rPr>
          <w:b w:val="0"/>
          <w:bCs w:val="0"/>
          <w:caps/>
          <w:sz w:val="24"/>
          <w:szCs w:val="24"/>
          <w:rtl/>
        </w:rPr>
      </w:pPr>
      <w:r>
        <w:rPr>
          <w:rFonts w:hint="cs"/>
          <w:b w:val="0"/>
          <w:bCs w:val="0"/>
          <w:caps/>
          <w:sz w:val="24"/>
          <w:szCs w:val="24"/>
          <w:rtl/>
        </w:rPr>
        <w:t xml:space="preserve">פה פה רשום תשע </w:t>
      </w:r>
    </w:p>
    <w:p w14:paraId="61DEB791" w14:textId="77777777" w:rsidR="001E2274" w:rsidRDefault="001E2274" w:rsidP="00EB0529">
      <w:pPr>
        <w:rPr>
          <w:b w:val="0"/>
          <w:bCs w:val="0"/>
          <w:caps/>
          <w:sz w:val="24"/>
          <w:szCs w:val="24"/>
          <w:rtl/>
        </w:rPr>
      </w:pPr>
    </w:p>
    <w:p w14:paraId="2A3EDD80" w14:textId="77777777" w:rsidR="001E2274" w:rsidRDefault="00E5536A" w:rsidP="00EB0529">
      <w:pPr>
        <w:rPr>
          <w:caps/>
          <w:sz w:val="24"/>
          <w:szCs w:val="24"/>
          <w:u w:val="single"/>
          <w:rtl/>
        </w:rPr>
      </w:pPr>
      <w:r w:rsidRPr="00E5536A">
        <w:rPr>
          <w:rFonts w:hint="cs"/>
          <w:caps/>
          <w:sz w:val="24"/>
          <w:szCs w:val="24"/>
          <w:u w:val="single"/>
          <w:rtl/>
        </w:rPr>
        <w:t>גב</w:t>
      </w:r>
      <w:r w:rsidRPr="00E5536A">
        <w:rPr>
          <w:caps/>
          <w:sz w:val="24"/>
          <w:szCs w:val="24"/>
          <w:u w:val="single"/>
          <w:rtl/>
        </w:rPr>
        <w:t>'</w:t>
      </w:r>
      <w:r w:rsidRPr="00E5536A">
        <w:rPr>
          <w:rFonts w:hint="cs"/>
          <w:caps/>
          <w:sz w:val="24"/>
          <w:szCs w:val="24"/>
          <w:u w:val="single"/>
          <w:rtl/>
        </w:rPr>
        <w:t xml:space="preserve"> רוני גרניט - נציגת משרד הבריאות בוועדה המחוזית</w:t>
      </w:r>
      <w:r w:rsidR="001E2274">
        <w:rPr>
          <w:rFonts w:hint="cs"/>
          <w:caps/>
          <w:sz w:val="24"/>
          <w:szCs w:val="24"/>
          <w:u w:val="single"/>
          <w:rtl/>
        </w:rPr>
        <w:t>:</w:t>
      </w:r>
    </w:p>
    <w:p w14:paraId="78863EF6" w14:textId="6C022B2A" w:rsidR="001E2274" w:rsidRDefault="00EB0529" w:rsidP="00EB0529">
      <w:pPr>
        <w:rPr>
          <w:b w:val="0"/>
          <w:bCs w:val="0"/>
          <w:caps/>
          <w:sz w:val="24"/>
          <w:szCs w:val="24"/>
          <w:rtl/>
        </w:rPr>
      </w:pPr>
      <w:r>
        <w:rPr>
          <w:rFonts w:hint="cs"/>
          <w:b w:val="0"/>
          <w:bCs w:val="0"/>
          <w:caps/>
          <w:sz w:val="24"/>
          <w:szCs w:val="24"/>
          <w:rtl/>
        </w:rPr>
        <w:t>זה יהיה עשר</w:t>
      </w:r>
    </w:p>
    <w:p w14:paraId="383531AF" w14:textId="77777777" w:rsidR="001E2274" w:rsidRDefault="001E2274" w:rsidP="00EB0529">
      <w:pPr>
        <w:rPr>
          <w:b w:val="0"/>
          <w:bCs w:val="0"/>
          <w:caps/>
          <w:sz w:val="24"/>
          <w:szCs w:val="24"/>
          <w:rtl/>
        </w:rPr>
      </w:pPr>
    </w:p>
    <w:p w14:paraId="2ACDF22E" w14:textId="77777777" w:rsidR="001E2274" w:rsidRDefault="00FC27D6" w:rsidP="00EB0529">
      <w:pPr>
        <w:rPr>
          <w:caps/>
          <w:sz w:val="24"/>
          <w:szCs w:val="24"/>
          <w:u w:val="single"/>
          <w:rtl/>
        </w:rPr>
      </w:pPr>
      <w:r w:rsidRPr="00FC27D6">
        <w:rPr>
          <w:rFonts w:hint="cs"/>
          <w:caps/>
          <w:sz w:val="24"/>
          <w:szCs w:val="24"/>
          <w:u w:val="single"/>
          <w:rtl/>
        </w:rPr>
        <w:t>מר ליאור רגב - נציג לשכת התכנון</w:t>
      </w:r>
      <w:r w:rsidR="001E2274">
        <w:rPr>
          <w:rFonts w:hint="cs"/>
          <w:caps/>
          <w:sz w:val="24"/>
          <w:szCs w:val="24"/>
          <w:u w:val="single"/>
          <w:rtl/>
        </w:rPr>
        <w:t>:</w:t>
      </w:r>
    </w:p>
    <w:p w14:paraId="42C9D872" w14:textId="48C43910" w:rsidR="001E2274" w:rsidRDefault="00EB0529" w:rsidP="00EB0529">
      <w:pPr>
        <w:rPr>
          <w:b w:val="0"/>
          <w:bCs w:val="0"/>
          <w:caps/>
          <w:sz w:val="24"/>
          <w:szCs w:val="24"/>
          <w:rtl/>
        </w:rPr>
      </w:pPr>
      <w:r>
        <w:rPr>
          <w:rFonts w:hint="cs"/>
          <w:b w:val="0"/>
          <w:bCs w:val="0"/>
          <w:caps/>
          <w:sz w:val="24"/>
          <w:szCs w:val="24"/>
          <w:rtl/>
        </w:rPr>
        <w:t>אנחנו</w:t>
      </w:r>
      <w:r w:rsidR="000F703D">
        <w:rPr>
          <w:rFonts w:hint="cs"/>
          <w:b w:val="0"/>
          <w:bCs w:val="0"/>
          <w:caps/>
          <w:sz w:val="24"/>
          <w:szCs w:val="24"/>
          <w:rtl/>
        </w:rPr>
        <w:t xml:space="preserve"> </w:t>
      </w:r>
      <w:r>
        <w:rPr>
          <w:rFonts w:hint="cs"/>
          <w:b w:val="0"/>
          <w:bCs w:val="0"/>
          <w:caps/>
          <w:sz w:val="24"/>
          <w:szCs w:val="24"/>
          <w:rtl/>
        </w:rPr>
        <w:t>... שנזיז עוד מטר</w:t>
      </w:r>
    </w:p>
    <w:p w14:paraId="6BBFD1A6" w14:textId="77777777" w:rsidR="001E2274" w:rsidRDefault="001E2274" w:rsidP="00EB0529">
      <w:pPr>
        <w:rPr>
          <w:b w:val="0"/>
          <w:bCs w:val="0"/>
          <w:caps/>
          <w:sz w:val="24"/>
          <w:szCs w:val="24"/>
          <w:rtl/>
        </w:rPr>
      </w:pPr>
    </w:p>
    <w:p w14:paraId="13AE489B" w14:textId="77777777" w:rsidR="001E2274" w:rsidRDefault="000A3DA6" w:rsidP="00EB0529">
      <w:pPr>
        <w:rPr>
          <w:caps/>
          <w:sz w:val="24"/>
          <w:szCs w:val="24"/>
          <w:u w:val="single"/>
          <w:rtl/>
        </w:rPr>
      </w:pPr>
      <w:r w:rsidRPr="000A3DA6">
        <w:rPr>
          <w:rFonts w:hint="cs"/>
          <w:caps/>
          <w:sz w:val="24"/>
          <w:szCs w:val="24"/>
          <w:u w:val="single"/>
          <w:rtl/>
        </w:rPr>
        <w:t>מר תומר דוידסון - נציג מנהל מקרקעי ישראל בוועדה המחוזית</w:t>
      </w:r>
      <w:r w:rsidR="001E2274">
        <w:rPr>
          <w:rFonts w:hint="cs"/>
          <w:caps/>
          <w:sz w:val="24"/>
          <w:szCs w:val="24"/>
          <w:u w:val="single"/>
          <w:rtl/>
        </w:rPr>
        <w:t>:</w:t>
      </w:r>
    </w:p>
    <w:p w14:paraId="0CDC6F15" w14:textId="39D0A09C" w:rsidR="001E2274" w:rsidRDefault="00EB0529" w:rsidP="00EB0529">
      <w:pPr>
        <w:rPr>
          <w:b w:val="0"/>
          <w:bCs w:val="0"/>
          <w:caps/>
          <w:sz w:val="24"/>
          <w:szCs w:val="24"/>
          <w:rtl/>
        </w:rPr>
      </w:pPr>
      <w:r>
        <w:rPr>
          <w:rFonts w:hint="cs"/>
          <w:b w:val="0"/>
          <w:bCs w:val="0"/>
          <w:caps/>
          <w:sz w:val="24"/>
          <w:szCs w:val="24"/>
          <w:rtl/>
        </w:rPr>
        <w:t>שמונה?</w:t>
      </w:r>
    </w:p>
    <w:p w14:paraId="38DACDA8" w14:textId="77777777" w:rsidR="001E2274" w:rsidRDefault="001E2274" w:rsidP="00EB0529">
      <w:pPr>
        <w:rPr>
          <w:b w:val="0"/>
          <w:bCs w:val="0"/>
          <w:caps/>
          <w:sz w:val="24"/>
          <w:szCs w:val="24"/>
          <w:rtl/>
        </w:rPr>
      </w:pPr>
    </w:p>
    <w:p w14:paraId="258C78DD" w14:textId="77777777" w:rsidR="001E2274" w:rsidRDefault="00D17364" w:rsidP="00EB0529">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68C34A96" w14:textId="2024242C" w:rsidR="001E2274" w:rsidRDefault="00EB0529" w:rsidP="00EB0529">
      <w:pPr>
        <w:rPr>
          <w:b w:val="0"/>
          <w:bCs w:val="0"/>
          <w:caps/>
          <w:sz w:val="24"/>
          <w:szCs w:val="24"/>
          <w:rtl/>
        </w:rPr>
      </w:pPr>
      <w:r>
        <w:rPr>
          <w:rFonts w:hint="cs"/>
          <w:b w:val="0"/>
          <w:bCs w:val="0"/>
          <w:caps/>
          <w:sz w:val="24"/>
          <w:szCs w:val="24"/>
          <w:rtl/>
        </w:rPr>
        <w:t xml:space="preserve">תראה יש יש עוד חלופות שלא ראינו מה כל החלופות </w:t>
      </w:r>
    </w:p>
    <w:p w14:paraId="3D1085B7" w14:textId="77777777" w:rsidR="001E2274" w:rsidRDefault="001E2274" w:rsidP="00EB0529">
      <w:pPr>
        <w:rPr>
          <w:b w:val="0"/>
          <w:bCs w:val="0"/>
          <w:caps/>
          <w:sz w:val="24"/>
          <w:szCs w:val="24"/>
          <w:rtl/>
        </w:rPr>
      </w:pPr>
    </w:p>
    <w:p w14:paraId="01CDD776" w14:textId="77777777" w:rsidR="001E2274" w:rsidRDefault="003109B2" w:rsidP="00EB0529">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368E58B7" w14:textId="190577B3" w:rsidR="001E2274" w:rsidRDefault="00EB0529" w:rsidP="00EB0529">
      <w:pPr>
        <w:rPr>
          <w:b w:val="0"/>
          <w:bCs w:val="0"/>
          <w:caps/>
          <w:sz w:val="24"/>
          <w:szCs w:val="24"/>
          <w:rtl/>
        </w:rPr>
      </w:pPr>
      <w:r>
        <w:rPr>
          <w:rFonts w:hint="cs"/>
          <w:b w:val="0"/>
          <w:bCs w:val="0"/>
          <w:caps/>
          <w:sz w:val="24"/>
          <w:szCs w:val="24"/>
          <w:rtl/>
        </w:rPr>
        <w:t>אולי כן אני חושבת שהדיון היה צריך לדון</w:t>
      </w:r>
    </w:p>
    <w:p w14:paraId="3DE69599" w14:textId="77777777" w:rsidR="001E2274" w:rsidRDefault="001E2274" w:rsidP="00EB0529">
      <w:pPr>
        <w:rPr>
          <w:b w:val="0"/>
          <w:bCs w:val="0"/>
          <w:caps/>
          <w:sz w:val="24"/>
          <w:szCs w:val="24"/>
          <w:rtl/>
        </w:rPr>
      </w:pPr>
    </w:p>
    <w:p w14:paraId="4313EA20" w14:textId="77777777" w:rsidR="001E2274" w:rsidRDefault="00D17364" w:rsidP="00EB0529">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5CE003C7" w14:textId="50CF7DA4" w:rsidR="001E2274" w:rsidRDefault="00EB0529" w:rsidP="00EB0529">
      <w:pPr>
        <w:rPr>
          <w:b w:val="0"/>
          <w:bCs w:val="0"/>
          <w:caps/>
          <w:sz w:val="24"/>
          <w:szCs w:val="24"/>
          <w:rtl/>
        </w:rPr>
      </w:pPr>
      <w:r>
        <w:rPr>
          <w:rFonts w:hint="cs"/>
          <w:b w:val="0"/>
          <w:bCs w:val="0"/>
          <w:caps/>
          <w:sz w:val="24"/>
          <w:szCs w:val="24"/>
          <w:rtl/>
        </w:rPr>
        <w:t xml:space="preserve">חבל שלא ראינו </w:t>
      </w:r>
    </w:p>
    <w:p w14:paraId="5205D96F" w14:textId="77777777" w:rsidR="001E2274" w:rsidRDefault="001E2274" w:rsidP="00EB0529">
      <w:pPr>
        <w:rPr>
          <w:b w:val="0"/>
          <w:bCs w:val="0"/>
          <w:caps/>
          <w:sz w:val="24"/>
          <w:szCs w:val="24"/>
          <w:rtl/>
        </w:rPr>
      </w:pPr>
    </w:p>
    <w:p w14:paraId="0453276E" w14:textId="77777777" w:rsidR="001E2274" w:rsidRDefault="003109B2" w:rsidP="00EB0529">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18015CE5" w14:textId="6E09AD88" w:rsidR="001E2274" w:rsidRDefault="00EB0529" w:rsidP="00EB0529">
      <w:pPr>
        <w:rPr>
          <w:b w:val="0"/>
          <w:bCs w:val="0"/>
          <w:caps/>
          <w:sz w:val="24"/>
          <w:szCs w:val="24"/>
          <w:rtl/>
        </w:rPr>
      </w:pPr>
      <w:r>
        <w:rPr>
          <w:rFonts w:hint="cs"/>
          <w:b w:val="0"/>
          <w:bCs w:val="0"/>
          <w:caps/>
          <w:sz w:val="24"/>
          <w:szCs w:val="24"/>
          <w:rtl/>
        </w:rPr>
        <w:t>דיון בחלופות</w:t>
      </w:r>
    </w:p>
    <w:p w14:paraId="457362C5" w14:textId="77777777" w:rsidR="001E2274" w:rsidRDefault="001E2274" w:rsidP="00EB0529">
      <w:pPr>
        <w:rPr>
          <w:b w:val="0"/>
          <w:bCs w:val="0"/>
          <w:caps/>
          <w:sz w:val="24"/>
          <w:szCs w:val="24"/>
          <w:rtl/>
        </w:rPr>
      </w:pPr>
    </w:p>
    <w:p w14:paraId="2D6FB938" w14:textId="77777777" w:rsidR="001E2274" w:rsidRDefault="00E5536A" w:rsidP="00EB0529">
      <w:pPr>
        <w:rPr>
          <w:caps/>
          <w:sz w:val="24"/>
          <w:szCs w:val="24"/>
          <w:u w:val="single"/>
          <w:rtl/>
        </w:rPr>
      </w:pPr>
      <w:r w:rsidRPr="00E5536A">
        <w:rPr>
          <w:rFonts w:hint="cs"/>
          <w:caps/>
          <w:sz w:val="24"/>
          <w:szCs w:val="24"/>
          <w:u w:val="single"/>
          <w:rtl/>
        </w:rPr>
        <w:t>גב</w:t>
      </w:r>
      <w:r w:rsidRPr="00E5536A">
        <w:rPr>
          <w:caps/>
          <w:sz w:val="24"/>
          <w:szCs w:val="24"/>
          <w:u w:val="single"/>
          <w:rtl/>
        </w:rPr>
        <w:t>'</w:t>
      </w:r>
      <w:r w:rsidRPr="00E5536A">
        <w:rPr>
          <w:rFonts w:hint="cs"/>
          <w:caps/>
          <w:sz w:val="24"/>
          <w:szCs w:val="24"/>
          <w:u w:val="single"/>
          <w:rtl/>
        </w:rPr>
        <w:t xml:space="preserve"> רוני גרניט - נציגת משרד הבריאות בוועדה המחוזית</w:t>
      </w:r>
      <w:r w:rsidR="001E2274">
        <w:rPr>
          <w:rFonts w:hint="cs"/>
          <w:caps/>
          <w:sz w:val="24"/>
          <w:szCs w:val="24"/>
          <w:u w:val="single"/>
          <w:rtl/>
        </w:rPr>
        <w:t>:</w:t>
      </w:r>
    </w:p>
    <w:p w14:paraId="2929C398" w14:textId="051C6588" w:rsidR="001E2274" w:rsidRDefault="00EB0529" w:rsidP="00EB0529">
      <w:pPr>
        <w:rPr>
          <w:b w:val="0"/>
          <w:bCs w:val="0"/>
          <w:caps/>
          <w:sz w:val="24"/>
          <w:szCs w:val="24"/>
          <w:rtl/>
        </w:rPr>
      </w:pPr>
      <w:r>
        <w:rPr>
          <w:rFonts w:hint="cs"/>
          <w:b w:val="0"/>
          <w:bCs w:val="0"/>
          <w:caps/>
          <w:sz w:val="24"/>
          <w:szCs w:val="24"/>
          <w:rtl/>
        </w:rPr>
        <w:t xml:space="preserve">כן </w:t>
      </w:r>
    </w:p>
    <w:p w14:paraId="76A10B89" w14:textId="77777777" w:rsidR="001E2274" w:rsidRDefault="001E2274" w:rsidP="00EB0529">
      <w:pPr>
        <w:rPr>
          <w:b w:val="0"/>
          <w:bCs w:val="0"/>
          <w:caps/>
          <w:sz w:val="24"/>
          <w:szCs w:val="24"/>
          <w:rtl/>
        </w:rPr>
      </w:pPr>
    </w:p>
    <w:p w14:paraId="48D0DDCC" w14:textId="77777777" w:rsidR="001E2274" w:rsidRDefault="00D17364" w:rsidP="00EB0529">
      <w:pPr>
        <w:rPr>
          <w:caps/>
          <w:sz w:val="24"/>
          <w:szCs w:val="24"/>
          <w:u w:val="single"/>
          <w:rtl/>
        </w:rPr>
      </w:pPr>
      <w:r w:rsidRPr="00D17364">
        <w:rPr>
          <w:rFonts w:hint="cs"/>
          <w:caps/>
          <w:sz w:val="24"/>
          <w:szCs w:val="24"/>
          <w:u w:val="single"/>
          <w:rtl/>
        </w:rPr>
        <w:lastRenderedPageBreak/>
        <w:t>יושב ראש הוועדה המחוזית - מר מיכה גדרון</w:t>
      </w:r>
      <w:r w:rsidR="001E2274">
        <w:rPr>
          <w:rFonts w:hint="cs"/>
          <w:caps/>
          <w:sz w:val="24"/>
          <w:szCs w:val="24"/>
          <w:u w:val="single"/>
          <w:rtl/>
        </w:rPr>
        <w:t>:</w:t>
      </w:r>
    </w:p>
    <w:p w14:paraId="70BDCCAD" w14:textId="322176A1" w:rsidR="001E2274" w:rsidRDefault="00EB0529" w:rsidP="00EB0529">
      <w:pPr>
        <w:rPr>
          <w:b w:val="0"/>
          <w:bCs w:val="0"/>
          <w:caps/>
          <w:sz w:val="24"/>
          <w:szCs w:val="24"/>
          <w:rtl/>
        </w:rPr>
      </w:pPr>
      <w:r>
        <w:rPr>
          <w:rFonts w:hint="cs"/>
          <w:b w:val="0"/>
          <w:bCs w:val="0"/>
          <w:caps/>
          <w:sz w:val="24"/>
          <w:szCs w:val="24"/>
          <w:rtl/>
        </w:rPr>
        <w:t>חבל שלא זהו</w:t>
      </w:r>
    </w:p>
    <w:p w14:paraId="1B447D29" w14:textId="77777777" w:rsidR="001E2274" w:rsidRDefault="001E2274" w:rsidP="00EB0529">
      <w:pPr>
        <w:rPr>
          <w:b w:val="0"/>
          <w:bCs w:val="0"/>
          <w:caps/>
          <w:sz w:val="24"/>
          <w:szCs w:val="24"/>
          <w:rtl/>
        </w:rPr>
      </w:pPr>
    </w:p>
    <w:p w14:paraId="2E449CD9" w14:textId="77777777" w:rsidR="001E2274" w:rsidRDefault="003109B2" w:rsidP="00EB0529">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2C2B762D" w14:textId="0FD9B6C0" w:rsidR="001E2274" w:rsidRDefault="00EB0529" w:rsidP="00EB0529">
      <w:pPr>
        <w:rPr>
          <w:b w:val="0"/>
          <w:bCs w:val="0"/>
          <w:caps/>
          <w:sz w:val="24"/>
          <w:szCs w:val="24"/>
          <w:rtl/>
        </w:rPr>
      </w:pPr>
      <w:r>
        <w:rPr>
          <w:rFonts w:hint="cs"/>
          <w:b w:val="0"/>
          <w:bCs w:val="0"/>
          <w:caps/>
          <w:sz w:val="24"/>
          <w:szCs w:val="24"/>
          <w:rtl/>
        </w:rPr>
        <w:t xml:space="preserve">זה אחד הדברים ש, ציינתי שלא ראינו </w:t>
      </w:r>
    </w:p>
    <w:p w14:paraId="2D824112" w14:textId="77777777" w:rsidR="001E2274" w:rsidRDefault="001E2274" w:rsidP="00EB0529">
      <w:pPr>
        <w:rPr>
          <w:b w:val="0"/>
          <w:bCs w:val="0"/>
          <w:caps/>
          <w:sz w:val="24"/>
          <w:szCs w:val="24"/>
          <w:rtl/>
        </w:rPr>
      </w:pPr>
    </w:p>
    <w:p w14:paraId="123C2137" w14:textId="77777777" w:rsidR="001E2274" w:rsidRDefault="00D17364" w:rsidP="00EB0529">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147A16AA" w14:textId="1941F40C" w:rsidR="001E2274" w:rsidRDefault="00EB0529" w:rsidP="00EB0529">
      <w:pPr>
        <w:rPr>
          <w:b w:val="0"/>
          <w:bCs w:val="0"/>
          <w:caps/>
          <w:sz w:val="24"/>
          <w:szCs w:val="24"/>
          <w:rtl/>
        </w:rPr>
      </w:pPr>
      <w:r>
        <w:rPr>
          <w:rFonts w:hint="cs"/>
          <w:b w:val="0"/>
          <w:bCs w:val="0"/>
          <w:caps/>
          <w:sz w:val="24"/>
          <w:szCs w:val="24"/>
          <w:rtl/>
        </w:rPr>
        <w:t>תראה לנו עוד חלופות</w:t>
      </w:r>
    </w:p>
    <w:p w14:paraId="79072BB3" w14:textId="77777777" w:rsidR="001E2274" w:rsidRDefault="001E2274" w:rsidP="00EB0529">
      <w:pPr>
        <w:rPr>
          <w:b w:val="0"/>
          <w:bCs w:val="0"/>
          <w:caps/>
          <w:sz w:val="24"/>
          <w:szCs w:val="24"/>
          <w:rtl/>
        </w:rPr>
      </w:pPr>
    </w:p>
    <w:p w14:paraId="648B33B9" w14:textId="77777777" w:rsidR="001E2274" w:rsidRDefault="00FC27D6" w:rsidP="00EB0529">
      <w:pPr>
        <w:rPr>
          <w:caps/>
          <w:sz w:val="24"/>
          <w:szCs w:val="24"/>
          <w:u w:val="single"/>
          <w:rtl/>
        </w:rPr>
      </w:pPr>
      <w:r w:rsidRPr="00FC27D6">
        <w:rPr>
          <w:rFonts w:hint="cs"/>
          <w:caps/>
          <w:sz w:val="24"/>
          <w:szCs w:val="24"/>
          <w:u w:val="single"/>
          <w:rtl/>
        </w:rPr>
        <w:t>מר ליאור רגב - נציג לשכת התכנון</w:t>
      </w:r>
      <w:r w:rsidR="001E2274">
        <w:rPr>
          <w:rFonts w:hint="cs"/>
          <w:caps/>
          <w:sz w:val="24"/>
          <w:szCs w:val="24"/>
          <w:u w:val="single"/>
          <w:rtl/>
        </w:rPr>
        <w:t>:</w:t>
      </w:r>
    </w:p>
    <w:p w14:paraId="5FCD1D64" w14:textId="27D2FEF1" w:rsidR="001E2274" w:rsidRDefault="00EB0529" w:rsidP="00EB0529">
      <w:pPr>
        <w:rPr>
          <w:b w:val="0"/>
          <w:bCs w:val="0"/>
          <w:caps/>
          <w:sz w:val="24"/>
          <w:szCs w:val="24"/>
          <w:rtl/>
        </w:rPr>
      </w:pPr>
      <w:r>
        <w:rPr>
          <w:rFonts w:hint="cs"/>
          <w:b w:val="0"/>
          <w:bCs w:val="0"/>
          <w:caps/>
          <w:sz w:val="24"/>
          <w:szCs w:val="24"/>
          <w:rtl/>
        </w:rPr>
        <w:t>רגע</w:t>
      </w:r>
    </w:p>
    <w:p w14:paraId="23245BE7" w14:textId="77777777" w:rsidR="001E2274" w:rsidRDefault="001E2274" w:rsidP="00EB0529">
      <w:pPr>
        <w:rPr>
          <w:b w:val="0"/>
          <w:bCs w:val="0"/>
          <w:caps/>
          <w:sz w:val="24"/>
          <w:szCs w:val="24"/>
          <w:rtl/>
        </w:rPr>
      </w:pPr>
    </w:p>
    <w:p w14:paraId="439B387E" w14:textId="77777777" w:rsidR="001E2274" w:rsidRDefault="000A5C33" w:rsidP="00EB0529">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6A4C8B5D" w14:textId="4B4C27AF" w:rsidR="001E2274" w:rsidRDefault="00EB0529" w:rsidP="00EB0529">
      <w:pPr>
        <w:rPr>
          <w:b w:val="0"/>
          <w:bCs w:val="0"/>
          <w:caps/>
          <w:sz w:val="24"/>
          <w:szCs w:val="24"/>
          <w:rtl/>
        </w:rPr>
      </w:pPr>
      <w:r>
        <w:rPr>
          <w:rFonts w:hint="cs"/>
          <w:b w:val="0"/>
          <w:bCs w:val="0"/>
          <w:caps/>
          <w:sz w:val="24"/>
          <w:szCs w:val="24"/>
          <w:rtl/>
        </w:rPr>
        <w:t>היא יותר מצומצמת ויותר קומפקטית</w:t>
      </w:r>
    </w:p>
    <w:p w14:paraId="44E679B8" w14:textId="77777777" w:rsidR="001E2274" w:rsidRDefault="001E2274" w:rsidP="00EB0529">
      <w:pPr>
        <w:rPr>
          <w:b w:val="0"/>
          <w:bCs w:val="0"/>
          <w:caps/>
          <w:sz w:val="24"/>
          <w:szCs w:val="24"/>
          <w:rtl/>
        </w:rPr>
      </w:pPr>
    </w:p>
    <w:p w14:paraId="232822BD" w14:textId="77777777" w:rsidR="001E2274" w:rsidRDefault="00D17364" w:rsidP="00EB0529">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6890EED5" w14:textId="34D32466" w:rsidR="001E2274" w:rsidRDefault="00EB0529" w:rsidP="00EB0529">
      <w:pPr>
        <w:rPr>
          <w:b w:val="0"/>
          <w:bCs w:val="0"/>
          <w:caps/>
          <w:sz w:val="24"/>
          <w:szCs w:val="24"/>
          <w:rtl/>
        </w:rPr>
      </w:pPr>
      <w:r>
        <w:rPr>
          <w:rFonts w:hint="cs"/>
          <w:b w:val="0"/>
          <w:bCs w:val="0"/>
          <w:caps/>
          <w:sz w:val="24"/>
          <w:szCs w:val="24"/>
          <w:rtl/>
        </w:rPr>
        <w:t>הרבה יותר טובה</w:t>
      </w:r>
    </w:p>
    <w:p w14:paraId="58D868A6" w14:textId="77777777" w:rsidR="001E2274" w:rsidRDefault="001E2274" w:rsidP="00EB0529">
      <w:pPr>
        <w:rPr>
          <w:b w:val="0"/>
          <w:bCs w:val="0"/>
          <w:caps/>
          <w:sz w:val="24"/>
          <w:szCs w:val="24"/>
          <w:rtl/>
        </w:rPr>
      </w:pPr>
    </w:p>
    <w:p w14:paraId="2ECC7316" w14:textId="77777777" w:rsidR="001E2274" w:rsidRDefault="003109B2" w:rsidP="00EB0529">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0B9C3D9C" w14:textId="55C983A7" w:rsidR="001E2274" w:rsidRDefault="00EB0529" w:rsidP="00EB0529">
      <w:pPr>
        <w:rPr>
          <w:b w:val="0"/>
          <w:bCs w:val="0"/>
          <w:caps/>
          <w:sz w:val="24"/>
          <w:szCs w:val="24"/>
          <w:rtl/>
        </w:rPr>
      </w:pPr>
      <w:r>
        <w:rPr>
          <w:rFonts w:hint="cs"/>
          <w:b w:val="0"/>
          <w:bCs w:val="0"/>
          <w:caps/>
          <w:sz w:val="24"/>
          <w:szCs w:val="24"/>
          <w:rtl/>
        </w:rPr>
        <w:t>פחות שטח פנים</w:t>
      </w:r>
    </w:p>
    <w:p w14:paraId="01339C39" w14:textId="77777777" w:rsidR="001E2274" w:rsidRDefault="001E2274" w:rsidP="00EB0529">
      <w:pPr>
        <w:rPr>
          <w:b w:val="0"/>
          <w:bCs w:val="0"/>
          <w:caps/>
          <w:sz w:val="24"/>
          <w:szCs w:val="24"/>
          <w:rtl/>
        </w:rPr>
      </w:pPr>
    </w:p>
    <w:p w14:paraId="525CF465" w14:textId="77777777" w:rsidR="001E2274" w:rsidRDefault="00D17364" w:rsidP="00EB0529">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18B8D97B" w14:textId="7467EF87" w:rsidR="001E2274" w:rsidRDefault="00EB0529" w:rsidP="00EB0529">
      <w:pPr>
        <w:rPr>
          <w:b w:val="0"/>
          <w:bCs w:val="0"/>
          <w:caps/>
          <w:sz w:val="24"/>
          <w:szCs w:val="24"/>
          <w:rtl/>
        </w:rPr>
      </w:pPr>
      <w:r>
        <w:rPr>
          <w:rFonts w:hint="cs"/>
          <w:b w:val="0"/>
          <w:bCs w:val="0"/>
          <w:caps/>
          <w:sz w:val="24"/>
          <w:szCs w:val="24"/>
          <w:rtl/>
        </w:rPr>
        <w:t xml:space="preserve">כן גם גם כן </w:t>
      </w:r>
    </w:p>
    <w:p w14:paraId="33FCEA1C" w14:textId="77777777" w:rsidR="001E2274" w:rsidRDefault="001E2274" w:rsidP="00EB0529">
      <w:pPr>
        <w:rPr>
          <w:b w:val="0"/>
          <w:bCs w:val="0"/>
          <w:caps/>
          <w:sz w:val="24"/>
          <w:szCs w:val="24"/>
          <w:rtl/>
        </w:rPr>
      </w:pPr>
    </w:p>
    <w:p w14:paraId="738B4ACC" w14:textId="77777777" w:rsidR="001E2274" w:rsidRDefault="00E5536A" w:rsidP="00EB0529">
      <w:pPr>
        <w:rPr>
          <w:caps/>
          <w:sz w:val="24"/>
          <w:szCs w:val="24"/>
          <w:u w:val="single"/>
          <w:rtl/>
        </w:rPr>
      </w:pPr>
      <w:r w:rsidRPr="00E5536A">
        <w:rPr>
          <w:rFonts w:hint="cs"/>
          <w:caps/>
          <w:sz w:val="24"/>
          <w:szCs w:val="24"/>
          <w:u w:val="single"/>
          <w:rtl/>
        </w:rPr>
        <w:t>גב</w:t>
      </w:r>
      <w:r w:rsidRPr="00E5536A">
        <w:rPr>
          <w:caps/>
          <w:sz w:val="24"/>
          <w:szCs w:val="24"/>
          <w:u w:val="single"/>
          <w:rtl/>
        </w:rPr>
        <w:t>'</w:t>
      </w:r>
      <w:r w:rsidRPr="00E5536A">
        <w:rPr>
          <w:rFonts w:hint="cs"/>
          <w:caps/>
          <w:sz w:val="24"/>
          <w:szCs w:val="24"/>
          <w:u w:val="single"/>
          <w:rtl/>
        </w:rPr>
        <w:t xml:space="preserve"> רוני גרניט - נציגת משרד הבריאות בוועדה המחוזית</w:t>
      </w:r>
      <w:r w:rsidR="001E2274">
        <w:rPr>
          <w:rFonts w:hint="cs"/>
          <w:caps/>
          <w:sz w:val="24"/>
          <w:szCs w:val="24"/>
          <w:u w:val="single"/>
          <w:rtl/>
        </w:rPr>
        <w:t>:</w:t>
      </w:r>
    </w:p>
    <w:p w14:paraId="711E8497" w14:textId="5318A553" w:rsidR="001E2274" w:rsidRDefault="00EB0529" w:rsidP="00EB0529">
      <w:pPr>
        <w:rPr>
          <w:b w:val="0"/>
          <w:bCs w:val="0"/>
          <w:caps/>
          <w:sz w:val="24"/>
          <w:szCs w:val="24"/>
          <w:rtl/>
        </w:rPr>
      </w:pPr>
      <w:r>
        <w:rPr>
          <w:rFonts w:hint="cs"/>
          <w:b w:val="0"/>
          <w:bCs w:val="0"/>
          <w:caps/>
          <w:sz w:val="24"/>
          <w:szCs w:val="24"/>
          <w:rtl/>
        </w:rPr>
        <w:t xml:space="preserve">היא נראית נכונה יותר </w:t>
      </w:r>
    </w:p>
    <w:p w14:paraId="08ADFEE1" w14:textId="77777777" w:rsidR="001E2274" w:rsidRDefault="001E2274" w:rsidP="00EB0529">
      <w:pPr>
        <w:rPr>
          <w:b w:val="0"/>
          <w:bCs w:val="0"/>
          <w:caps/>
          <w:sz w:val="24"/>
          <w:szCs w:val="24"/>
          <w:rtl/>
        </w:rPr>
      </w:pPr>
    </w:p>
    <w:p w14:paraId="363EAB4F" w14:textId="77777777" w:rsidR="001E2274" w:rsidRDefault="003109B2" w:rsidP="00EB0529">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61A0105B" w14:textId="41C178A8" w:rsidR="001E2274" w:rsidRDefault="00EB0529" w:rsidP="00EB0529">
      <w:pPr>
        <w:rPr>
          <w:b w:val="0"/>
          <w:bCs w:val="0"/>
          <w:caps/>
          <w:sz w:val="24"/>
          <w:szCs w:val="24"/>
          <w:rtl/>
        </w:rPr>
      </w:pPr>
      <w:r>
        <w:rPr>
          <w:rFonts w:hint="cs"/>
          <w:b w:val="0"/>
          <w:bCs w:val="0"/>
          <w:caps/>
          <w:sz w:val="24"/>
          <w:szCs w:val="24"/>
          <w:rtl/>
        </w:rPr>
        <w:t xml:space="preserve">כן </w:t>
      </w:r>
    </w:p>
    <w:p w14:paraId="1617C064" w14:textId="77777777" w:rsidR="001E2274" w:rsidRDefault="001E2274" w:rsidP="00EB0529">
      <w:pPr>
        <w:rPr>
          <w:b w:val="0"/>
          <w:bCs w:val="0"/>
          <w:caps/>
          <w:sz w:val="24"/>
          <w:szCs w:val="24"/>
          <w:rtl/>
        </w:rPr>
      </w:pPr>
    </w:p>
    <w:p w14:paraId="0D5396D1" w14:textId="77777777" w:rsidR="001E2274" w:rsidRDefault="00FC27D6" w:rsidP="00EB0529">
      <w:pPr>
        <w:rPr>
          <w:caps/>
          <w:sz w:val="24"/>
          <w:szCs w:val="24"/>
          <w:u w:val="single"/>
          <w:rtl/>
        </w:rPr>
      </w:pPr>
      <w:r w:rsidRPr="00FC27D6">
        <w:rPr>
          <w:rFonts w:hint="cs"/>
          <w:caps/>
          <w:sz w:val="24"/>
          <w:szCs w:val="24"/>
          <w:u w:val="single"/>
          <w:rtl/>
        </w:rPr>
        <w:t>מר ליאור רגב - נציג לשכת התכנון</w:t>
      </w:r>
      <w:r w:rsidR="001E2274">
        <w:rPr>
          <w:rFonts w:hint="cs"/>
          <w:caps/>
          <w:sz w:val="24"/>
          <w:szCs w:val="24"/>
          <w:u w:val="single"/>
          <w:rtl/>
        </w:rPr>
        <w:t>:</w:t>
      </w:r>
    </w:p>
    <w:p w14:paraId="147CCD96" w14:textId="1D3ECD38" w:rsidR="001E2274" w:rsidRDefault="00EB0529" w:rsidP="00EB0529">
      <w:pPr>
        <w:rPr>
          <w:b w:val="0"/>
          <w:bCs w:val="0"/>
          <w:caps/>
          <w:sz w:val="24"/>
          <w:szCs w:val="24"/>
          <w:rtl/>
        </w:rPr>
      </w:pPr>
      <w:r>
        <w:rPr>
          <w:rFonts w:hint="cs"/>
          <w:b w:val="0"/>
          <w:bCs w:val="0"/>
          <w:caps/>
          <w:sz w:val="24"/>
          <w:szCs w:val="24"/>
          <w:rtl/>
        </w:rPr>
        <w:t xml:space="preserve">פה זה העמדה של זה </w:t>
      </w:r>
    </w:p>
    <w:p w14:paraId="283C7277" w14:textId="77777777" w:rsidR="001E2274" w:rsidRDefault="001E2274" w:rsidP="00EB0529">
      <w:pPr>
        <w:rPr>
          <w:b w:val="0"/>
          <w:bCs w:val="0"/>
          <w:caps/>
          <w:sz w:val="24"/>
          <w:szCs w:val="24"/>
          <w:rtl/>
        </w:rPr>
      </w:pPr>
    </w:p>
    <w:p w14:paraId="1B0B6303" w14:textId="77777777" w:rsidR="001E2274" w:rsidRDefault="003109B2" w:rsidP="00EB0529">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37711B60" w14:textId="5ACD8F9D" w:rsidR="001E2274" w:rsidRDefault="00EB0529" w:rsidP="00EB0529">
      <w:pPr>
        <w:rPr>
          <w:b w:val="0"/>
          <w:bCs w:val="0"/>
          <w:caps/>
          <w:sz w:val="24"/>
          <w:szCs w:val="24"/>
          <w:rtl/>
        </w:rPr>
      </w:pPr>
      <w:r>
        <w:rPr>
          <w:rFonts w:hint="cs"/>
          <w:b w:val="0"/>
          <w:bCs w:val="0"/>
          <w:caps/>
          <w:sz w:val="24"/>
          <w:szCs w:val="24"/>
          <w:rtl/>
        </w:rPr>
        <w:t xml:space="preserve">הנה זה החלופה </w:t>
      </w:r>
    </w:p>
    <w:p w14:paraId="32000EEB" w14:textId="77777777" w:rsidR="001E2274" w:rsidRDefault="001E2274" w:rsidP="00EB0529">
      <w:pPr>
        <w:rPr>
          <w:b w:val="0"/>
          <w:bCs w:val="0"/>
          <w:caps/>
          <w:sz w:val="24"/>
          <w:szCs w:val="24"/>
          <w:rtl/>
        </w:rPr>
      </w:pPr>
    </w:p>
    <w:p w14:paraId="665555A9" w14:textId="77777777" w:rsidR="001E2274" w:rsidRDefault="00FC27D6" w:rsidP="00EB0529">
      <w:pPr>
        <w:rPr>
          <w:caps/>
          <w:sz w:val="24"/>
          <w:szCs w:val="24"/>
          <w:u w:val="single"/>
          <w:rtl/>
        </w:rPr>
      </w:pPr>
      <w:r w:rsidRPr="00FC27D6">
        <w:rPr>
          <w:rFonts w:hint="cs"/>
          <w:caps/>
          <w:sz w:val="24"/>
          <w:szCs w:val="24"/>
          <w:u w:val="single"/>
          <w:rtl/>
        </w:rPr>
        <w:t>מר ליאור רגב - נציג לשכת התכנון</w:t>
      </w:r>
      <w:r w:rsidR="001E2274">
        <w:rPr>
          <w:rFonts w:hint="cs"/>
          <w:caps/>
          <w:sz w:val="24"/>
          <w:szCs w:val="24"/>
          <w:u w:val="single"/>
          <w:rtl/>
        </w:rPr>
        <w:t>:</w:t>
      </w:r>
    </w:p>
    <w:p w14:paraId="23F97365" w14:textId="1EE22FED" w:rsidR="001E2274" w:rsidRDefault="00EB0529" w:rsidP="00EB0529">
      <w:pPr>
        <w:rPr>
          <w:b w:val="0"/>
          <w:bCs w:val="0"/>
          <w:caps/>
          <w:sz w:val="24"/>
          <w:szCs w:val="24"/>
          <w:rtl/>
        </w:rPr>
      </w:pPr>
      <w:r>
        <w:rPr>
          <w:rFonts w:hint="cs"/>
          <w:b w:val="0"/>
          <w:bCs w:val="0"/>
          <w:caps/>
          <w:sz w:val="24"/>
          <w:szCs w:val="24"/>
          <w:rtl/>
        </w:rPr>
        <w:t xml:space="preserve">זו </w:t>
      </w:r>
    </w:p>
    <w:p w14:paraId="47491ABC" w14:textId="77777777" w:rsidR="001E2274" w:rsidRDefault="001E2274" w:rsidP="00EB0529">
      <w:pPr>
        <w:rPr>
          <w:b w:val="0"/>
          <w:bCs w:val="0"/>
          <w:caps/>
          <w:sz w:val="24"/>
          <w:szCs w:val="24"/>
          <w:rtl/>
        </w:rPr>
      </w:pPr>
    </w:p>
    <w:p w14:paraId="6A3CD91C" w14:textId="77777777" w:rsidR="001E2274" w:rsidRDefault="003109B2" w:rsidP="00EB0529">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1F444648" w14:textId="72C427EE" w:rsidR="001E2274" w:rsidRDefault="00653EFE" w:rsidP="00EB0529">
      <w:pPr>
        <w:rPr>
          <w:b w:val="0"/>
          <w:bCs w:val="0"/>
          <w:caps/>
          <w:sz w:val="24"/>
          <w:szCs w:val="24"/>
          <w:rtl/>
        </w:rPr>
      </w:pPr>
      <w:r>
        <w:rPr>
          <w:rFonts w:hint="cs"/>
          <w:b w:val="0"/>
          <w:bCs w:val="0"/>
          <w:caps/>
          <w:sz w:val="24"/>
          <w:szCs w:val="24"/>
          <w:rtl/>
        </w:rPr>
        <w:t xml:space="preserve">זו החלופה הזו </w:t>
      </w:r>
    </w:p>
    <w:p w14:paraId="5A9379D2" w14:textId="77777777" w:rsidR="001E2274" w:rsidRDefault="001E2274" w:rsidP="00EB0529">
      <w:pPr>
        <w:rPr>
          <w:b w:val="0"/>
          <w:bCs w:val="0"/>
          <w:caps/>
          <w:sz w:val="24"/>
          <w:szCs w:val="24"/>
          <w:rtl/>
        </w:rPr>
      </w:pPr>
    </w:p>
    <w:p w14:paraId="35D6B831" w14:textId="77777777" w:rsidR="001E2274" w:rsidRDefault="00FC27D6" w:rsidP="00EB0529">
      <w:pPr>
        <w:rPr>
          <w:caps/>
          <w:sz w:val="24"/>
          <w:szCs w:val="24"/>
          <w:u w:val="single"/>
          <w:rtl/>
        </w:rPr>
      </w:pPr>
      <w:r w:rsidRPr="00FC27D6">
        <w:rPr>
          <w:rFonts w:hint="cs"/>
          <w:caps/>
          <w:sz w:val="24"/>
          <w:szCs w:val="24"/>
          <w:u w:val="single"/>
          <w:rtl/>
        </w:rPr>
        <w:t>מר ליאור רגב - נציג לשכת התכנון</w:t>
      </w:r>
      <w:r w:rsidR="001E2274">
        <w:rPr>
          <w:rFonts w:hint="cs"/>
          <w:caps/>
          <w:sz w:val="24"/>
          <w:szCs w:val="24"/>
          <w:u w:val="single"/>
          <w:rtl/>
        </w:rPr>
        <w:t>:</w:t>
      </w:r>
    </w:p>
    <w:p w14:paraId="2F8E4169" w14:textId="3B61E68E" w:rsidR="001E2274" w:rsidRDefault="00653EFE" w:rsidP="00EB0529">
      <w:pPr>
        <w:rPr>
          <w:b w:val="0"/>
          <w:bCs w:val="0"/>
          <w:caps/>
          <w:sz w:val="24"/>
          <w:szCs w:val="24"/>
          <w:rtl/>
        </w:rPr>
      </w:pPr>
      <w:r>
        <w:rPr>
          <w:rFonts w:hint="cs"/>
          <w:b w:val="0"/>
          <w:bCs w:val="0"/>
          <w:caps/>
          <w:sz w:val="24"/>
          <w:szCs w:val="24"/>
          <w:rtl/>
        </w:rPr>
        <w:t xml:space="preserve">זו </w:t>
      </w:r>
    </w:p>
    <w:p w14:paraId="66B55570" w14:textId="77777777" w:rsidR="001E2274" w:rsidRDefault="001E2274" w:rsidP="00EB0529">
      <w:pPr>
        <w:rPr>
          <w:b w:val="0"/>
          <w:bCs w:val="0"/>
          <w:caps/>
          <w:sz w:val="24"/>
          <w:szCs w:val="24"/>
          <w:rtl/>
        </w:rPr>
      </w:pPr>
    </w:p>
    <w:p w14:paraId="046927AB" w14:textId="77777777" w:rsidR="001E2274" w:rsidRDefault="003109B2" w:rsidP="00EB0529">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692CD480" w14:textId="09650B24" w:rsidR="001E2274" w:rsidRDefault="00653EFE" w:rsidP="00EB0529">
      <w:pPr>
        <w:rPr>
          <w:b w:val="0"/>
          <w:bCs w:val="0"/>
          <w:caps/>
          <w:sz w:val="24"/>
          <w:szCs w:val="24"/>
          <w:rtl/>
        </w:rPr>
      </w:pPr>
      <w:r>
        <w:rPr>
          <w:rFonts w:hint="cs"/>
          <w:b w:val="0"/>
          <w:bCs w:val="0"/>
          <w:caps/>
          <w:sz w:val="24"/>
          <w:szCs w:val="24"/>
          <w:rtl/>
        </w:rPr>
        <w:t>שראינו מול החלופה</w:t>
      </w:r>
    </w:p>
    <w:p w14:paraId="559B95F5" w14:textId="77777777" w:rsidR="001E2274" w:rsidRDefault="001E2274" w:rsidP="00EB0529">
      <w:pPr>
        <w:rPr>
          <w:b w:val="0"/>
          <w:bCs w:val="0"/>
          <w:caps/>
          <w:sz w:val="24"/>
          <w:szCs w:val="24"/>
          <w:rtl/>
        </w:rPr>
      </w:pPr>
    </w:p>
    <w:p w14:paraId="248D344B" w14:textId="77777777" w:rsidR="001E2274" w:rsidRDefault="00653EFE" w:rsidP="00EB0529">
      <w:pPr>
        <w:rPr>
          <w:b w:val="0"/>
          <w:bCs w:val="0"/>
          <w:caps/>
          <w:sz w:val="24"/>
          <w:szCs w:val="24"/>
          <w:rtl/>
        </w:rPr>
      </w:pPr>
      <w:r>
        <w:rPr>
          <w:rFonts w:hint="cs"/>
          <w:b w:val="0"/>
          <w:bCs w:val="0"/>
          <w:caps/>
          <w:sz w:val="24"/>
          <w:szCs w:val="24"/>
          <w:rtl/>
        </w:rPr>
        <w:lastRenderedPageBreak/>
        <w:t xml:space="preserve">(הקלטה הופסקה) </w:t>
      </w:r>
    </w:p>
    <w:p w14:paraId="4CD4C3E6" w14:textId="77777777" w:rsidR="001E2274" w:rsidRDefault="001E2274" w:rsidP="00EB0529">
      <w:pPr>
        <w:rPr>
          <w:b w:val="0"/>
          <w:bCs w:val="0"/>
          <w:caps/>
          <w:sz w:val="24"/>
          <w:szCs w:val="24"/>
          <w:rtl/>
        </w:rPr>
      </w:pPr>
    </w:p>
    <w:p w14:paraId="58D0CFDB" w14:textId="77777777" w:rsidR="001E2274" w:rsidRDefault="003109B2" w:rsidP="00EB0529">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72026978" w14:textId="51237874" w:rsidR="001E2274" w:rsidRDefault="00653EFE" w:rsidP="00EB0529">
      <w:pPr>
        <w:rPr>
          <w:b w:val="0"/>
          <w:bCs w:val="0"/>
          <w:caps/>
          <w:sz w:val="24"/>
          <w:szCs w:val="24"/>
          <w:rtl/>
        </w:rPr>
      </w:pPr>
      <w:r>
        <w:rPr>
          <w:rFonts w:hint="cs"/>
          <w:b w:val="0"/>
          <w:bCs w:val="0"/>
          <w:caps/>
          <w:sz w:val="24"/>
          <w:szCs w:val="24"/>
          <w:rtl/>
        </w:rPr>
        <w:t xml:space="preserve">היא גם מתקשרת היא מבחינה תכנונית היא מתקשרת יותר לבניינים פה, צריך לשחק, מאשר החלופה שהיא כאילו </w:t>
      </w:r>
    </w:p>
    <w:p w14:paraId="196C3DFA" w14:textId="77777777" w:rsidR="001E2274" w:rsidRDefault="001E2274" w:rsidP="00EB0529">
      <w:pPr>
        <w:rPr>
          <w:b w:val="0"/>
          <w:bCs w:val="0"/>
          <w:caps/>
          <w:sz w:val="24"/>
          <w:szCs w:val="24"/>
          <w:rtl/>
        </w:rPr>
      </w:pPr>
    </w:p>
    <w:p w14:paraId="1C6F8BF7" w14:textId="77777777" w:rsidR="001E2274" w:rsidRDefault="00E5536A" w:rsidP="00EB0529">
      <w:pPr>
        <w:rPr>
          <w:caps/>
          <w:sz w:val="24"/>
          <w:szCs w:val="24"/>
          <w:u w:val="single"/>
          <w:rtl/>
        </w:rPr>
      </w:pPr>
      <w:r w:rsidRPr="00E5536A">
        <w:rPr>
          <w:rFonts w:hint="cs"/>
          <w:caps/>
          <w:sz w:val="24"/>
          <w:szCs w:val="24"/>
          <w:u w:val="single"/>
          <w:rtl/>
        </w:rPr>
        <w:t>גב</w:t>
      </w:r>
      <w:r w:rsidRPr="00E5536A">
        <w:rPr>
          <w:caps/>
          <w:sz w:val="24"/>
          <w:szCs w:val="24"/>
          <w:u w:val="single"/>
          <w:rtl/>
        </w:rPr>
        <w:t>'</w:t>
      </w:r>
      <w:r w:rsidRPr="00E5536A">
        <w:rPr>
          <w:rFonts w:hint="cs"/>
          <w:caps/>
          <w:sz w:val="24"/>
          <w:szCs w:val="24"/>
          <w:u w:val="single"/>
          <w:rtl/>
        </w:rPr>
        <w:t xml:space="preserve"> רוני גרניט - נציגת משרד הבריאות בוועדה המחוזית</w:t>
      </w:r>
      <w:r w:rsidR="001E2274">
        <w:rPr>
          <w:rFonts w:hint="cs"/>
          <w:caps/>
          <w:sz w:val="24"/>
          <w:szCs w:val="24"/>
          <w:u w:val="single"/>
          <w:rtl/>
        </w:rPr>
        <w:t>:</w:t>
      </w:r>
    </w:p>
    <w:p w14:paraId="16485111" w14:textId="5DC2FCF8" w:rsidR="001E2274" w:rsidRDefault="00653EFE" w:rsidP="00EB0529">
      <w:pPr>
        <w:rPr>
          <w:b w:val="0"/>
          <w:bCs w:val="0"/>
          <w:caps/>
          <w:sz w:val="24"/>
          <w:szCs w:val="24"/>
          <w:rtl/>
        </w:rPr>
      </w:pPr>
      <w:r>
        <w:rPr>
          <w:rFonts w:hint="cs"/>
          <w:b w:val="0"/>
          <w:bCs w:val="0"/>
          <w:caps/>
          <w:sz w:val="24"/>
          <w:szCs w:val="24"/>
          <w:rtl/>
        </w:rPr>
        <w:t xml:space="preserve">כן </w:t>
      </w:r>
    </w:p>
    <w:p w14:paraId="6892571E" w14:textId="77777777" w:rsidR="001E2274" w:rsidRDefault="001E2274" w:rsidP="00EB0529">
      <w:pPr>
        <w:rPr>
          <w:b w:val="0"/>
          <w:bCs w:val="0"/>
          <w:caps/>
          <w:sz w:val="24"/>
          <w:szCs w:val="24"/>
          <w:rtl/>
        </w:rPr>
      </w:pPr>
    </w:p>
    <w:p w14:paraId="406D1652" w14:textId="77777777" w:rsidR="001E2274" w:rsidRDefault="003109B2" w:rsidP="00EB0529">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3909504B" w14:textId="7E593C59" w:rsidR="001E2274" w:rsidRDefault="00653EFE" w:rsidP="00EB0529">
      <w:pPr>
        <w:rPr>
          <w:b w:val="0"/>
          <w:bCs w:val="0"/>
          <w:caps/>
          <w:sz w:val="24"/>
          <w:szCs w:val="24"/>
          <w:rtl/>
        </w:rPr>
      </w:pPr>
      <w:r>
        <w:rPr>
          <w:rFonts w:hint="cs"/>
          <w:b w:val="0"/>
          <w:bCs w:val="0"/>
          <w:caps/>
          <w:sz w:val="24"/>
          <w:szCs w:val="24"/>
          <w:rtl/>
        </w:rPr>
        <w:t>גולם ב, מרכז</w:t>
      </w:r>
    </w:p>
    <w:p w14:paraId="5124F5AF" w14:textId="77777777" w:rsidR="001E2274" w:rsidRDefault="001E2274" w:rsidP="00EB0529">
      <w:pPr>
        <w:rPr>
          <w:b w:val="0"/>
          <w:bCs w:val="0"/>
          <w:caps/>
          <w:sz w:val="24"/>
          <w:szCs w:val="24"/>
          <w:rtl/>
        </w:rPr>
      </w:pPr>
    </w:p>
    <w:p w14:paraId="38656343" w14:textId="77777777" w:rsidR="001E2274" w:rsidRDefault="00D17364" w:rsidP="00EB0529">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65026DE6" w14:textId="33FE2886" w:rsidR="001E2274" w:rsidRDefault="00653EFE" w:rsidP="00EB0529">
      <w:pPr>
        <w:rPr>
          <w:b w:val="0"/>
          <w:bCs w:val="0"/>
          <w:caps/>
          <w:sz w:val="24"/>
          <w:szCs w:val="24"/>
          <w:rtl/>
        </w:rPr>
      </w:pPr>
      <w:r>
        <w:rPr>
          <w:rFonts w:hint="cs"/>
          <w:b w:val="0"/>
          <w:bCs w:val="0"/>
          <w:caps/>
          <w:sz w:val="24"/>
          <w:szCs w:val="24"/>
          <w:rtl/>
        </w:rPr>
        <w:t>אני אני בואו בואו בואו בואו נבקש מהם תראה לי שוב תראה את שלושת החלופות, הזיגזג הזה הוא נורא</w:t>
      </w:r>
    </w:p>
    <w:p w14:paraId="11F227F9" w14:textId="77777777" w:rsidR="001E2274" w:rsidRDefault="001E2274" w:rsidP="00EB0529">
      <w:pPr>
        <w:rPr>
          <w:b w:val="0"/>
          <w:bCs w:val="0"/>
          <w:caps/>
          <w:sz w:val="24"/>
          <w:szCs w:val="24"/>
          <w:rtl/>
        </w:rPr>
      </w:pPr>
    </w:p>
    <w:p w14:paraId="57897E66" w14:textId="77777777" w:rsidR="001E2274" w:rsidRDefault="000A5C33" w:rsidP="00EB0529">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16C7F284" w14:textId="249DDF3A" w:rsidR="001E2274" w:rsidRDefault="00653EFE" w:rsidP="00EB0529">
      <w:pPr>
        <w:rPr>
          <w:b w:val="0"/>
          <w:bCs w:val="0"/>
          <w:caps/>
          <w:sz w:val="24"/>
          <w:szCs w:val="24"/>
          <w:rtl/>
        </w:rPr>
      </w:pPr>
      <w:r>
        <w:rPr>
          <w:rFonts w:hint="cs"/>
          <w:b w:val="0"/>
          <w:bCs w:val="0"/>
          <w:caps/>
          <w:sz w:val="24"/>
          <w:szCs w:val="24"/>
          <w:rtl/>
        </w:rPr>
        <w:t>לא, זה</w:t>
      </w:r>
    </w:p>
    <w:p w14:paraId="11F4366E" w14:textId="77777777" w:rsidR="001E2274" w:rsidRDefault="001E2274" w:rsidP="00EB0529">
      <w:pPr>
        <w:rPr>
          <w:b w:val="0"/>
          <w:bCs w:val="0"/>
          <w:caps/>
          <w:sz w:val="24"/>
          <w:szCs w:val="24"/>
          <w:rtl/>
        </w:rPr>
      </w:pPr>
    </w:p>
    <w:p w14:paraId="61815E72" w14:textId="77777777" w:rsidR="001E2274" w:rsidRDefault="003109B2" w:rsidP="00EB0529">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0A5EB880" w14:textId="50C2F016" w:rsidR="001E2274" w:rsidRDefault="00653EFE" w:rsidP="00EB0529">
      <w:pPr>
        <w:rPr>
          <w:b w:val="0"/>
          <w:bCs w:val="0"/>
          <w:caps/>
          <w:sz w:val="24"/>
          <w:szCs w:val="24"/>
          <w:rtl/>
        </w:rPr>
      </w:pPr>
      <w:r>
        <w:rPr>
          <w:rFonts w:hint="cs"/>
          <w:b w:val="0"/>
          <w:bCs w:val="0"/>
          <w:caps/>
          <w:sz w:val="24"/>
          <w:szCs w:val="24"/>
          <w:rtl/>
        </w:rPr>
        <w:t xml:space="preserve">לא לא הוא </w:t>
      </w:r>
    </w:p>
    <w:p w14:paraId="60D8CB90" w14:textId="77777777" w:rsidR="001E2274" w:rsidRDefault="001E2274" w:rsidP="00EB0529">
      <w:pPr>
        <w:rPr>
          <w:b w:val="0"/>
          <w:bCs w:val="0"/>
          <w:caps/>
          <w:sz w:val="24"/>
          <w:szCs w:val="24"/>
          <w:rtl/>
        </w:rPr>
      </w:pPr>
    </w:p>
    <w:p w14:paraId="1D4BC38A" w14:textId="77777777" w:rsidR="001E2274" w:rsidRDefault="000A5C33" w:rsidP="00EB0529">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5653BA33" w14:textId="3B112F2E" w:rsidR="001E2274" w:rsidRDefault="00653EFE" w:rsidP="00EB0529">
      <w:pPr>
        <w:rPr>
          <w:b w:val="0"/>
          <w:bCs w:val="0"/>
          <w:caps/>
          <w:sz w:val="24"/>
          <w:szCs w:val="24"/>
          <w:rtl/>
        </w:rPr>
      </w:pPr>
      <w:r>
        <w:rPr>
          <w:rFonts w:hint="cs"/>
          <w:b w:val="0"/>
          <w:bCs w:val="0"/>
          <w:caps/>
          <w:sz w:val="24"/>
          <w:szCs w:val="24"/>
          <w:rtl/>
        </w:rPr>
        <w:t xml:space="preserve">בשביל לא להחליט </w:t>
      </w:r>
    </w:p>
    <w:p w14:paraId="78063697" w14:textId="77777777" w:rsidR="001E2274" w:rsidRDefault="001E2274" w:rsidP="00EB0529">
      <w:pPr>
        <w:rPr>
          <w:b w:val="0"/>
          <w:bCs w:val="0"/>
          <w:caps/>
          <w:sz w:val="24"/>
          <w:szCs w:val="24"/>
          <w:rtl/>
        </w:rPr>
      </w:pPr>
    </w:p>
    <w:p w14:paraId="5BD4D407" w14:textId="77777777" w:rsidR="001E2274" w:rsidRDefault="003109B2" w:rsidP="00EB0529">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688EF415" w14:textId="7E995813" w:rsidR="001E2274" w:rsidRDefault="00653EFE" w:rsidP="00EB0529">
      <w:pPr>
        <w:rPr>
          <w:b w:val="0"/>
          <w:bCs w:val="0"/>
          <w:caps/>
          <w:sz w:val="24"/>
          <w:szCs w:val="24"/>
          <w:rtl/>
        </w:rPr>
      </w:pPr>
      <w:r>
        <w:rPr>
          <w:rFonts w:hint="cs"/>
          <w:b w:val="0"/>
          <w:bCs w:val="0"/>
          <w:caps/>
          <w:sz w:val="24"/>
          <w:szCs w:val="24"/>
          <w:rtl/>
        </w:rPr>
        <w:t>שטח פנים עצום</w:t>
      </w:r>
    </w:p>
    <w:p w14:paraId="2169328C" w14:textId="77777777" w:rsidR="001E2274" w:rsidRDefault="001E2274" w:rsidP="00EB0529">
      <w:pPr>
        <w:rPr>
          <w:b w:val="0"/>
          <w:bCs w:val="0"/>
          <w:caps/>
          <w:sz w:val="24"/>
          <w:szCs w:val="24"/>
          <w:rtl/>
        </w:rPr>
      </w:pPr>
    </w:p>
    <w:p w14:paraId="65328B8C" w14:textId="77777777" w:rsidR="001E2274" w:rsidRDefault="00D17364" w:rsidP="00EB0529">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3D99EB7F" w14:textId="0ED6E597" w:rsidR="001E2274" w:rsidRDefault="00653EFE" w:rsidP="00EB0529">
      <w:pPr>
        <w:rPr>
          <w:b w:val="0"/>
          <w:bCs w:val="0"/>
          <w:caps/>
          <w:sz w:val="24"/>
          <w:szCs w:val="24"/>
          <w:rtl/>
        </w:rPr>
      </w:pPr>
      <w:r>
        <w:rPr>
          <w:rFonts w:hint="cs"/>
          <w:b w:val="0"/>
          <w:bCs w:val="0"/>
          <w:caps/>
          <w:sz w:val="24"/>
          <w:szCs w:val="24"/>
          <w:rtl/>
        </w:rPr>
        <w:t xml:space="preserve">לא, הוא בכלל הרג את השצפ </w:t>
      </w:r>
    </w:p>
    <w:p w14:paraId="5BC4E9B8" w14:textId="77777777" w:rsidR="001E2274" w:rsidRDefault="001E2274" w:rsidP="00EB0529">
      <w:pPr>
        <w:rPr>
          <w:b w:val="0"/>
          <w:bCs w:val="0"/>
          <w:caps/>
          <w:sz w:val="24"/>
          <w:szCs w:val="24"/>
          <w:rtl/>
        </w:rPr>
      </w:pPr>
    </w:p>
    <w:p w14:paraId="7B2E5289" w14:textId="77777777" w:rsidR="001E2274" w:rsidRDefault="003109B2" w:rsidP="00EB0529">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03AAA445" w14:textId="5F2074D1" w:rsidR="001E2274" w:rsidRDefault="00653EFE" w:rsidP="00EB0529">
      <w:pPr>
        <w:rPr>
          <w:b w:val="0"/>
          <w:bCs w:val="0"/>
          <w:caps/>
          <w:sz w:val="24"/>
          <w:szCs w:val="24"/>
          <w:rtl/>
        </w:rPr>
      </w:pPr>
      <w:r>
        <w:rPr>
          <w:rFonts w:hint="cs"/>
          <w:b w:val="0"/>
          <w:bCs w:val="0"/>
          <w:caps/>
          <w:sz w:val="24"/>
          <w:szCs w:val="24"/>
          <w:rtl/>
        </w:rPr>
        <w:t xml:space="preserve">כן </w:t>
      </w:r>
    </w:p>
    <w:p w14:paraId="2C470EE9" w14:textId="77777777" w:rsidR="001E2274" w:rsidRDefault="001E2274" w:rsidP="00EB0529">
      <w:pPr>
        <w:rPr>
          <w:b w:val="0"/>
          <w:bCs w:val="0"/>
          <w:caps/>
          <w:sz w:val="24"/>
          <w:szCs w:val="24"/>
          <w:rtl/>
        </w:rPr>
      </w:pPr>
    </w:p>
    <w:p w14:paraId="057E2FCC" w14:textId="77777777" w:rsidR="001E2274" w:rsidRDefault="00D17364" w:rsidP="00EB0529">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33F9E085" w14:textId="3B213F17" w:rsidR="001E2274" w:rsidRDefault="00653EFE" w:rsidP="00EB0529">
      <w:pPr>
        <w:rPr>
          <w:b w:val="0"/>
          <w:bCs w:val="0"/>
          <w:caps/>
          <w:sz w:val="24"/>
          <w:szCs w:val="24"/>
          <w:rtl/>
        </w:rPr>
      </w:pPr>
      <w:r>
        <w:rPr>
          <w:rFonts w:hint="cs"/>
          <w:b w:val="0"/>
          <w:bCs w:val="0"/>
          <w:caps/>
          <w:sz w:val="24"/>
          <w:szCs w:val="24"/>
          <w:rtl/>
        </w:rPr>
        <w:t>אני אני אני חושב שאנחנו צריכים</w:t>
      </w:r>
      <w:r w:rsidR="000F703D">
        <w:rPr>
          <w:rFonts w:hint="cs"/>
          <w:b w:val="0"/>
          <w:bCs w:val="0"/>
          <w:caps/>
          <w:sz w:val="24"/>
          <w:szCs w:val="24"/>
          <w:rtl/>
        </w:rPr>
        <w:t xml:space="preserve"> </w:t>
      </w:r>
      <w:r>
        <w:rPr>
          <w:rFonts w:hint="cs"/>
          <w:b w:val="0"/>
          <w:bCs w:val="0"/>
          <w:caps/>
          <w:sz w:val="24"/>
          <w:szCs w:val="24"/>
          <w:rtl/>
        </w:rPr>
        <w:t>...</w:t>
      </w:r>
    </w:p>
    <w:p w14:paraId="3D13DD08" w14:textId="77777777" w:rsidR="001E2274" w:rsidRDefault="001E2274" w:rsidP="00EB0529">
      <w:pPr>
        <w:rPr>
          <w:b w:val="0"/>
          <w:bCs w:val="0"/>
          <w:caps/>
          <w:sz w:val="24"/>
          <w:szCs w:val="24"/>
          <w:rtl/>
        </w:rPr>
      </w:pPr>
    </w:p>
    <w:p w14:paraId="7140D441" w14:textId="77777777" w:rsidR="001E2274" w:rsidRDefault="003109B2" w:rsidP="00EB0529">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19FCE8FA" w14:textId="54FC61CD" w:rsidR="001E2274" w:rsidRDefault="00653EFE" w:rsidP="00EB0529">
      <w:pPr>
        <w:rPr>
          <w:b w:val="0"/>
          <w:bCs w:val="0"/>
          <w:caps/>
          <w:sz w:val="24"/>
          <w:szCs w:val="24"/>
          <w:rtl/>
        </w:rPr>
      </w:pPr>
      <w:r>
        <w:rPr>
          <w:rFonts w:hint="cs"/>
          <w:b w:val="0"/>
          <w:bCs w:val="0"/>
          <w:caps/>
          <w:sz w:val="24"/>
          <w:szCs w:val="24"/>
          <w:rtl/>
        </w:rPr>
        <w:t>זה הם לקחו את כל השצפ אליהם</w:t>
      </w:r>
    </w:p>
    <w:p w14:paraId="3E135452" w14:textId="77777777" w:rsidR="001E2274" w:rsidRDefault="001E2274" w:rsidP="00EB0529">
      <w:pPr>
        <w:rPr>
          <w:b w:val="0"/>
          <w:bCs w:val="0"/>
          <w:caps/>
          <w:sz w:val="24"/>
          <w:szCs w:val="24"/>
          <w:rtl/>
        </w:rPr>
      </w:pPr>
    </w:p>
    <w:p w14:paraId="459CAF78" w14:textId="77777777" w:rsidR="001E2274" w:rsidRDefault="00D17364" w:rsidP="00EB0529">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41EBAE1E" w14:textId="5F1BB932" w:rsidR="001E2274" w:rsidRDefault="00653EFE" w:rsidP="00EB0529">
      <w:pPr>
        <w:rPr>
          <w:b w:val="0"/>
          <w:bCs w:val="0"/>
          <w:caps/>
          <w:sz w:val="24"/>
          <w:szCs w:val="24"/>
          <w:rtl/>
        </w:rPr>
      </w:pPr>
      <w:r>
        <w:rPr>
          <w:rFonts w:hint="cs"/>
          <w:b w:val="0"/>
          <w:bCs w:val="0"/>
          <w:caps/>
          <w:sz w:val="24"/>
          <w:szCs w:val="24"/>
          <w:rtl/>
        </w:rPr>
        <w:t xml:space="preserve">אני חושב שההחלטה צריכה להיות ככה שאנחנו אחרי ששקלנו גם את הטענות שלהם שבעצם ה, החלופה הקודמת היא הורגת את השצפ, אנחנו חושבים שהחלופה הזו היא באמת </w:t>
      </w:r>
    </w:p>
    <w:p w14:paraId="0696B485" w14:textId="77777777" w:rsidR="001E2274" w:rsidRDefault="001E2274" w:rsidP="00EB0529">
      <w:pPr>
        <w:rPr>
          <w:b w:val="0"/>
          <w:bCs w:val="0"/>
          <w:caps/>
          <w:sz w:val="24"/>
          <w:szCs w:val="24"/>
          <w:rtl/>
        </w:rPr>
      </w:pPr>
    </w:p>
    <w:p w14:paraId="711E455D" w14:textId="77777777" w:rsidR="001E2274" w:rsidRDefault="000A5C33" w:rsidP="00EB0529">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34E9CA11" w14:textId="2704758C" w:rsidR="001E2274" w:rsidRDefault="00653EFE" w:rsidP="00EB0529">
      <w:pPr>
        <w:rPr>
          <w:b w:val="0"/>
          <w:bCs w:val="0"/>
          <w:caps/>
          <w:sz w:val="24"/>
          <w:szCs w:val="24"/>
          <w:rtl/>
        </w:rPr>
      </w:pPr>
      <w:r>
        <w:rPr>
          <w:rFonts w:hint="cs"/>
          <w:b w:val="0"/>
          <w:bCs w:val="0"/>
          <w:caps/>
          <w:sz w:val="24"/>
          <w:szCs w:val="24"/>
          <w:rtl/>
        </w:rPr>
        <w:t>מיטבית</w:t>
      </w:r>
    </w:p>
    <w:p w14:paraId="5E9806EA" w14:textId="77777777" w:rsidR="001E2274" w:rsidRDefault="001E2274" w:rsidP="00EB0529">
      <w:pPr>
        <w:rPr>
          <w:b w:val="0"/>
          <w:bCs w:val="0"/>
          <w:caps/>
          <w:sz w:val="24"/>
          <w:szCs w:val="24"/>
          <w:rtl/>
        </w:rPr>
      </w:pPr>
    </w:p>
    <w:p w14:paraId="1381D141" w14:textId="77777777" w:rsidR="001E2274" w:rsidRDefault="00D17364" w:rsidP="00EB0529">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2CDB4D29" w14:textId="3157E1E5" w:rsidR="001E2274" w:rsidRDefault="00653EFE" w:rsidP="00EB0529">
      <w:pPr>
        <w:rPr>
          <w:b w:val="0"/>
          <w:bCs w:val="0"/>
          <w:caps/>
          <w:sz w:val="24"/>
          <w:szCs w:val="24"/>
          <w:rtl/>
        </w:rPr>
      </w:pPr>
      <w:r>
        <w:rPr>
          <w:rFonts w:hint="cs"/>
          <w:b w:val="0"/>
          <w:bCs w:val="0"/>
          <w:caps/>
          <w:sz w:val="24"/>
          <w:szCs w:val="24"/>
          <w:rtl/>
        </w:rPr>
        <w:t xml:space="preserve">היא מיטבית כי היא באמת יוצרת, </w:t>
      </w:r>
    </w:p>
    <w:p w14:paraId="094E2C7B" w14:textId="77777777" w:rsidR="001E2274" w:rsidRDefault="001E2274" w:rsidP="00EB0529">
      <w:pPr>
        <w:rPr>
          <w:b w:val="0"/>
          <w:bCs w:val="0"/>
          <w:caps/>
          <w:sz w:val="24"/>
          <w:szCs w:val="24"/>
          <w:rtl/>
        </w:rPr>
      </w:pPr>
    </w:p>
    <w:p w14:paraId="617BE464" w14:textId="77777777" w:rsidR="001E2274" w:rsidRDefault="00E5536A" w:rsidP="00EB0529">
      <w:pPr>
        <w:rPr>
          <w:caps/>
          <w:sz w:val="24"/>
          <w:szCs w:val="24"/>
          <w:u w:val="single"/>
          <w:rtl/>
        </w:rPr>
      </w:pPr>
      <w:r w:rsidRPr="00E5536A">
        <w:rPr>
          <w:rFonts w:hint="cs"/>
          <w:caps/>
          <w:sz w:val="24"/>
          <w:szCs w:val="24"/>
          <w:u w:val="single"/>
          <w:rtl/>
        </w:rPr>
        <w:t>גב</w:t>
      </w:r>
      <w:r w:rsidRPr="00E5536A">
        <w:rPr>
          <w:caps/>
          <w:sz w:val="24"/>
          <w:szCs w:val="24"/>
          <w:u w:val="single"/>
          <w:rtl/>
        </w:rPr>
        <w:t>'</w:t>
      </w:r>
      <w:r w:rsidRPr="00E5536A">
        <w:rPr>
          <w:rFonts w:hint="cs"/>
          <w:caps/>
          <w:sz w:val="24"/>
          <w:szCs w:val="24"/>
          <w:u w:val="single"/>
          <w:rtl/>
        </w:rPr>
        <w:t xml:space="preserve"> רוני גרניט - נציגת משרד הבריאות בוועדה המחוזית</w:t>
      </w:r>
      <w:r w:rsidR="001E2274">
        <w:rPr>
          <w:rFonts w:hint="cs"/>
          <w:caps/>
          <w:sz w:val="24"/>
          <w:szCs w:val="24"/>
          <w:u w:val="single"/>
          <w:rtl/>
        </w:rPr>
        <w:t>:</w:t>
      </w:r>
    </w:p>
    <w:p w14:paraId="4C692E5C" w14:textId="764573E4" w:rsidR="001E2274" w:rsidRDefault="00653EFE" w:rsidP="00EB0529">
      <w:pPr>
        <w:rPr>
          <w:b w:val="0"/>
          <w:bCs w:val="0"/>
          <w:caps/>
          <w:sz w:val="24"/>
          <w:szCs w:val="24"/>
          <w:rtl/>
        </w:rPr>
      </w:pPr>
      <w:r>
        <w:rPr>
          <w:rFonts w:hint="cs"/>
          <w:b w:val="0"/>
          <w:bCs w:val="0"/>
          <w:caps/>
          <w:sz w:val="24"/>
          <w:szCs w:val="24"/>
          <w:rtl/>
        </w:rPr>
        <w:t>שצפ איכותי</w:t>
      </w:r>
    </w:p>
    <w:p w14:paraId="170D2CA0" w14:textId="77777777" w:rsidR="001E2274" w:rsidRDefault="001E2274" w:rsidP="00EB0529">
      <w:pPr>
        <w:rPr>
          <w:b w:val="0"/>
          <w:bCs w:val="0"/>
          <w:caps/>
          <w:sz w:val="24"/>
          <w:szCs w:val="24"/>
          <w:rtl/>
        </w:rPr>
      </w:pPr>
    </w:p>
    <w:p w14:paraId="37C114ED" w14:textId="77777777" w:rsidR="001E2274" w:rsidRDefault="00D17364" w:rsidP="00EB0529">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11D748FC" w14:textId="68F5C630" w:rsidR="001E2274" w:rsidRDefault="00653EFE" w:rsidP="00EB0529">
      <w:pPr>
        <w:rPr>
          <w:b w:val="0"/>
          <w:bCs w:val="0"/>
          <w:caps/>
          <w:sz w:val="24"/>
          <w:szCs w:val="24"/>
          <w:rtl/>
        </w:rPr>
      </w:pPr>
      <w:r>
        <w:rPr>
          <w:rFonts w:hint="cs"/>
          <w:b w:val="0"/>
          <w:bCs w:val="0"/>
          <w:caps/>
          <w:sz w:val="24"/>
          <w:szCs w:val="24"/>
          <w:rtl/>
        </w:rPr>
        <w:t>שצפ איכותי גדול ורצוף בסדר?</w:t>
      </w:r>
      <w:r w:rsidR="000F703D">
        <w:rPr>
          <w:rFonts w:hint="cs"/>
          <w:b w:val="0"/>
          <w:bCs w:val="0"/>
          <w:caps/>
          <w:sz w:val="24"/>
          <w:szCs w:val="24"/>
          <w:rtl/>
        </w:rPr>
        <w:t xml:space="preserve"> </w:t>
      </w:r>
      <w:r w:rsidR="009006D4">
        <w:rPr>
          <w:rFonts w:hint="cs"/>
          <w:b w:val="0"/>
          <w:bCs w:val="0"/>
          <w:caps/>
          <w:sz w:val="24"/>
          <w:szCs w:val="24"/>
          <w:rtl/>
        </w:rPr>
        <w:t>... והיא מרחיקה מהנחל</w:t>
      </w:r>
    </w:p>
    <w:p w14:paraId="6F75A39B" w14:textId="77777777" w:rsidR="001E2274" w:rsidRDefault="001E2274" w:rsidP="00EB0529">
      <w:pPr>
        <w:rPr>
          <w:b w:val="0"/>
          <w:bCs w:val="0"/>
          <w:caps/>
          <w:sz w:val="24"/>
          <w:szCs w:val="24"/>
          <w:rtl/>
        </w:rPr>
      </w:pPr>
    </w:p>
    <w:p w14:paraId="66D95246" w14:textId="77777777" w:rsidR="001E2274" w:rsidRDefault="000A3DA6" w:rsidP="00EB0529">
      <w:pPr>
        <w:rPr>
          <w:caps/>
          <w:sz w:val="24"/>
          <w:szCs w:val="24"/>
          <w:u w:val="single"/>
          <w:rtl/>
        </w:rPr>
      </w:pPr>
      <w:r w:rsidRPr="000A3DA6">
        <w:rPr>
          <w:rFonts w:hint="cs"/>
          <w:caps/>
          <w:sz w:val="24"/>
          <w:szCs w:val="24"/>
          <w:u w:val="single"/>
          <w:rtl/>
        </w:rPr>
        <w:t>מר תומר דוידסון - נציג מנהל מקרקעי ישראל בוועדה המחוזית</w:t>
      </w:r>
      <w:r w:rsidR="001E2274">
        <w:rPr>
          <w:rFonts w:hint="cs"/>
          <w:caps/>
          <w:sz w:val="24"/>
          <w:szCs w:val="24"/>
          <w:u w:val="single"/>
          <w:rtl/>
        </w:rPr>
        <w:t>:</w:t>
      </w:r>
    </w:p>
    <w:p w14:paraId="7D32B90B" w14:textId="054C9ABF" w:rsidR="001E2274" w:rsidRDefault="009006D4" w:rsidP="00EB0529">
      <w:pPr>
        <w:rPr>
          <w:b w:val="0"/>
          <w:bCs w:val="0"/>
          <w:caps/>
          <w:sz w:val="24"/>
          <w:szCs w:val="24"/>
          <w:rtl/>
        </w:rPr>
      </w:pPr>
      <w:r>
        <w:rPr>
          <w:rFonts w:hint="cs"/>
          <w:b w:val="0"/>
          <w:bCs w:val="0"/>
          <w:caps/>
          <w:sz w:val="24"/>
          <w:szCs w:val="24"/>
          <w:rtl/>
        </w:rPr>
        <w:t>והיא מרחיקה ...</w:t>
      </w:r>
    </w:p>
    <w:p w14:paraId="0F1254F7" w14:textId="77777777" w:rsidR="001E2274" w:rsidRDefault="001E2274" w:rsidP="00EB0529">
      <w:pPr>
        <w:rPr>
          <w:b w:val="0"/>
          <w:bCs w:val="0"/>
          <w:caps/>
          <w:sz w:val="24"/>
          <w:szCs w:val="24"/>
          <w:rtl/>
        </w:rPr>
      </w:pPr>
    </w:p>
    <w:p w14:paraId="4B61D1D2" w14:textId="77777777" w:rsidR="001E2274" w:rsidRDefault="00E5536A" w:rsidP="00EB0529">
      <w:pPr>
        <w:rPr>
          <w:caps/>
          <w:sz w:val="24"/>
          <w:szCs w:val="24"/>
          <w:u w:val="single"/>
          <w:rtl/>
        </w:rPr>
      </w:pPr>
      <w:r w:rsidRPr="00E5536A">
        <w:rPr>
          <w:rFonts w:hint="cs"/>
          <w:caps/>
          <w:sz w:val="24"/>
          <w:szCs w:val="24"/>
          <w:u w:val="single"/>
          <w:rtl/>
        </w:rPr>
        <w:t>גב</w:t>
      </w:r>
      <w:r w:rsidRPr="00E5536A">
        <w:rPr>
          <w:caps/>
          <w:sz w:val="24"/>
          <w:szCs w:val="24"/>
          <w:u w:val="single"/>
          <w:rtl/>
        </w:rPr>
        <w:t>'</w:t>
      </w:r>
      <w:r w:rsidRPr="00E5536A">
        <w:rPr>
          <w:rFonts w:hint="cs"/>
          <w:caps/>
          <w:sz w:val="24"/>
          <w:szCs w:val="24"/>
          <w:u w:val="single"/>
          <w:rtl/>
        </w:rPr>
        <w:t xml:space="preserve"> רוני גרניט - נציגת משרד הבריאות בוועדה המחוזית</w:t>
      </w:r>
      <w:r w:rsidR="001E2274">
        <w:rPr>
          <w:rFonts w:hint="cs"/>
          <w:caps/>
          <w:sz w:val="24"/>
          <w:szCs w:val="24"/>
          <w:u w:val="single"/>
          <w:rtl/>
        </w:rPr>
        <w:t>:</w:t>
      </w:r>
    </w:p>
    <w:p w14:paraId="36F7820E" w14:textId="3A362CCF" w:rsidR="001E2274" w:rsidRDefault="009006D4" w:rsidP="00EB0529">
      <w:pPr>
        <w:rPr>
          <w:b w:val="0"/>
          <w:bCs w:val="0"/>
          <w:caps/>
          <w:sz w:val="24"/>
          <w:szCs w:val="24"/>
          <w:rtl/>
        </w:rPr>
      </w:pPr>
      <w:r>
        <w:rPr>
          <w:rFonts w:hint="cs"/>
          <w:b w:val="0"/>
          <w:bCs w:val="0"/>
          <w:caps/>
          <w:sz w:val="24"/>
          <w:szCs w:val="24"/>
          <w:rtl/>
        </w:rPr>
        <w:t xml:space="preserve">ואפשרות גישה מהרחוב ולא דרך השכונה </w:t>
      </w:r>
    </w:p>
    <w:p w14:paraId="4D5251AF" w14:textId="77777777" w:rsidR="001E2274" w:rsidRDefault="001E2274" w:rsidP="00EB0529">
      <w:pPr>
        <w:rPr>
          <w:b w:val="0"/>
          <w:bCs w:val="0"/>
          <w:caps/>
          <w:sz w:val="24"/>
          <w:szCs w:val="24"/>
          <w:rtl/>
        </w:rPr>
      </w:pPr>
    </w:p>
    <w:p w14:paraId="6701092C" w14:textId="77777777" w:rsidR="001E2274" w:rsidRDefault="00D17364" w:rsidP="00EB0529">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13376EA1" w14:textId="02BB5037" w:rsidR="001E2274" w:rsidRDefault="009006D4" w:rsidP="00EB0529">
      <w:pPr>
        <w:rPr>
          <w:b w:val="0"/>
          <w:bCs w:val="0"/>
          <w:caps/>
          <w:sz w:val="24"/>
          <w:szCs w:val="24"/>
          <w:rtl/>
        </w:rPr>
      </w:pPr>
      <w:r>
        <w:rPr>
          <w:rFonts w:hint="cs"/>
          <w:b w:val="0"/>
          <w:bCs w:val="0"/>
          <w:caps/>
          <w:sz w:val="24"/>
          <w:szCs w:val="24"/>
          <w:rtl/>
        </w:rPr>
        <w:t>והיא מאפשרת והיא מאפשרת גישה מהרחוב והיא גם מצמצמת את ה, את החזית שפונה לארבע אחד שתיים</w:t>
      </w:r>
    </w:p>
    <w:p w14:paraId="6A148B20" w14:textId="77777777" w:rsidR="001E2274" w:rsidRDefault="001E2274" w:rsidP="00EB0529">
      <w:pPr>
        <w:rPr>
          <w:b w:val="0"/>
          <w:bCs w:val="0"/>
          <w:caps/>
          <w:sz w:val="24"/>
          <w:szCs w:val="24"/>
          <w:rtl/>
        </w:rPr>
      </w:pPr>
    </w:p>
    <w:p w14:paraId="3151C47B" w14:textId="77777777" w:rsidR="001E2274" w:rsidRDefault="000A3DA6" w:rsidP="00EB0529">
      <w:pPr>
        <w:rPr>
          <w:caps/>
          <w:sz w:val="24"/>
          <w:szCs w:val="24"/>
          <w:u w:val="single"/>
          <w:rtl/>
        </w:rPr>
      </w:pPr>
      <w:r w:rsidRPr="000A3DA6">
        <w:rPr>
          <w:rFonts w:hint="cs"/>
          <w:caps/>
          <w:sz w:val="24"/>
          <w:szCs w:val="24"/>
          <w:u w:val="single"/>
          <w:rtl/>
        </w:rPr>
        <w:t>מר תומר דוידסון - נציג מנהל מקרקעי ישראל בוועדה המחוזית</w:t>
      </w:r>
      <w:r w:rsidR="001E2274">
        <w:rPr>
          <w:rFonts w:hint="cs"/>
          <w:caps/>
          <w:sz w:val="24"/>
          <w:szCs w:val="24"/>
          <w:u w:val="single"/>
          <w:rtl/>
        </w:rPr>
        <w:t>:</w:t>
      </w:r>
    </w:p>
    <w:p w14:paraId="401221AB" w14:textId="2DC9C9DC" w:rsidR="001E2274" w:rsidRDefault="009006D4" w:rsidP="00EB0529">
      <w:pPr>
        <w:rPr>
          <w:b w:val="0"/>
          <w:bCs w:val="0"/>
          <w:caps/>
          <w:sz w:val="24"/>
          <w:szCs w:val="24"/>
          <w:rtl/>
        </w:rPr>
      </w:pPr>
      <w:r>
        <w:rPr>
          <w:rFonts w:hint="cs"/>
          <w:b w:val="0"/>
          <w:bCs w:val="0"/>
          <w:caps/>
          <w:sz w:val="24"/>
          <w:szCs w:val="24"/>
          <w:rtl/>
        </w:rPr>
        <w:t xml:space="preserve">כן </w:t>
      </w:r>
    </w:p>
    <w:p w14:paraId="312A41B0" w14:textId="77777777" w:rsidR="001E2274" w:rsidRDefault="001E2274" w:rsidP="00EB0529">
      <w:pPr>
        <w:rPr>
          <w:b w:val="0"/>
          <w:bCs w:val="0"/>
          <w:caps/>
          <w:sz w:val="24"/>
          <w:szCs w:val="24"/>
          <w:rtl/>
        </w:rPr>
      </w:pPr>
    </w:p>
    <w:p w14:paraId="6A0435A8" w14:textId="77777777" w:rsidR="001E2274" w:rsidRDefault="00E5536A" w:rsidP="00EB0529">
      <w:pPr>
        <w:rPr>
          <w:caps/>
          <w:sz w:val="24"/>
          <w:szCs w:val="24"/>
          <w:u w:val="single"/>
          <w:rtl/>
        </w:rPr>
      </w:pPr>
      <w:r w:rsidRPr="00E5536A">
        <w:rPr>
          <w:rFonts w:hint="cs"/>
          <w:caps/>
          <w:sz w:val="24"/>
          <w:szCs w:val="24"/>
          <w:u w:val="single"/>
          <w:rtl/>
        </w:rPr>
        <w:t>גב</w:t>
      </w:r>
      <w:r w:rsidRPr="00E5536A">
        <w:rPr>
          <w:caps/>
          <w:sz w:val="24"/>
          <w:szCs w:val="24"/>
          <w:u w:val="single"/>
          <w:rtl/>
        </w:rPr>
        <w:t>'</w:t>
      </w:r>
      <w:r w:rsidRPr="00E5536A">
        <w:rPr>
          <w:rFonts w:hint="cs"/>
          <w:caps/>
          <w:sz w:val="24"/>
          <w:szCs w:val="24"/>
          <w:u w:val="single"/>
          <w:rtl/>
        </w:rPr>
        <w:t xml:space="preserve"> רוני גרניט - נציגת משרד הבריאות בוועדה המחוזית</w:t>
      </w:r>
      <w:r w:rsidR="001E2274">
        <w:rPr>
          <w:rFonts w:hint="cs"/>
          <w:caps/>
          <w:sz w:val="24"/>
          <w:szCs w:val="24"/>
          <w:u w:val="single"/>
          <w:rtl/>
        </w:rPr>
        <w:t>:</w:t>
      </w:r>
    </w:p>
    <w:p w14:paraId="685F3F65" w14:textId="28EB6812" w:rsidR="001E2274" w:rsidRDefault="009006D4" w:rsidP="00EB0529">
      <w:pPr>
        <w:rPr>
          <w:b w:val="0"/>
          <w:bCs w:val="0"/>
          <w:caps/>
          <w:sz w:val="24"/>
          <w:szCs w:val="24"/>
          <w:rtl/>
        </w:rPr>
      </w:pPr>
      <w:r>
        <w:rPr>
          <w:rFonts w:hint="cs"/>
          <w:b w:val="0"/>
          <w:bCs w:val="0"/>
          <w:caps/>
          <w:sz w:val="24"/>
          <w:szCs w:val="24"/>
          <w:rtl/>
        </w:rPr>
        <w:t>נכון</w:t>
      </w:r>
    </w:p>
    <w:p w14:paraId="3D26C877" w14:textId="77777777" w:rsidR="001E2274" w:rsidRDefault="001E2274" w:rsidP="00EB0529">
      <w:pPr>
        <w:rPr>
          <w:b w:val="0"/>
          <w:bCs w:val="0"/>
          <w:caps/>
          <w:sz w:val="24"/>
          <w:szCs w:val="24"/>
          <w:rtl/>
        </w:rPr>
      </w:pPr>
    </w:p>
    <w:p w14:paraId="021FD2DE" w14:textId="77777777" w:rsidR="001E2274" w:rsidRDefault="00D17364" w:rsidP="00EB0529">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2330EB2C" w14:textId="3E8B53EF" w:rsidR="001E2274" w:rsidRDefault="009006D4" w:rsidP="00EB0529">
      <w:pPr>
        <w:rPr>
          <w:b w:val="0"/>
          <w:bCs w:val="0"/>
          <w:caps/>
          <w:sz w:val="24"/>
          <w:szCs w:val="24"/>
          <w:rtl/>
        </w:rPr>
      </w:pPr>
      <w:r>
        <w:rPr>
          <w:rFonts w:hint="cs"/>
          <w:b w:val="0"/>
          <w:bCs w:val="0"/>
          <w:caps/>
          <w:sz w:val="24"/>
          <w:szCs w:val="24"/>
          <w:rtl/>
        </w:rPr>
        <w:t>מכל הבחינות זו החלופה הטובה שיציגו לנו בבקשה שיציגנו לנו בבקשה את החלופה הזו זה ואנחנו נאשר ונפקיד את התוכנית לא צריך דיון נוסף</w:t>
      </w:r>
    </w:p>
    <w:p w14:paraId="13E55AAB" w14:textId="77777777" w:rsidR="001E2274" w:rsidRDefault="001E2274" w:rsidP="00EB0529">
      <w:pPr>
        <w:rPr>
          <w:b w:val="0"/>
          <w:bCs w:val="0"/>
          <w:caps/>
          <w:sz w:val="24"/>
          <w:szCs w:val="24"/>
          <w:rtl/>
        </w:rPr>
      </w:pPr>
    </w:p>
    <w:p w14:paraId="22D74B9B" w14:textId="77777777" w:rsidR="001E2274" w:rsidRDefault="003109B2" w:rsidP="00EB0529">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403C3117" w14:textId="19E9365D" w:rsidR="001E2274" w:rsidRDefault="009006D4" w:rsidP="00EB0529">
      <w:pPr>
        <w:rPr>
          <w:b w:val="0"/>
          <w:bCs w:val="0"/>
          <w:caps/>
          <w:sz w:val="24"/>
          <w:szCs w:val="24"/>
          <w:rtl/>
        </w:rPr>
      </w:pPr>
      <w:r>
        <w:rPr>
          <w:rFonts w:hint="cs"/>
          <w:b w:val="0"/>
          <w:bCs w:val="0"/>
          <w:caps/>
          <w:sz w:val="24"/>
          <w:szCs w:val="24"/>
          <w:rtl/>
        </w:rPr>
        <w:t>לא אנחנו לא רוצים</w:t>
      </w:r>
    </w:p>
    <w:p w14:paraId="60D41900" w14:textId="77777777" w:rsidR="001E2274" w:rsidRDefault="001E2274" w:rsidP="00EB0529">
      <w:pPr>
        <w:rPr>
          <w:b w:val="0"/>
          <w:bCs w:val="0"/>
          <w:caps/>
          <w:sz w:val="24"/>
          <w:szCs w:val="24"/>
          <w:rtl/>
        </w:rPr>
      </w:pPr>
    </w:p>
    <w:p w14:paraId="1169CEB1" w14:textId="77777777" w:rsidR="001E2274" w:rsidRDefault="000A5C33" w:rsidP="00EB0529">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5E2ADE6F" w14:textId="387C3E2B" w:rsidR="001E2274" w:rsidRDefault="009006D4" w:rsidP="00EB0529">
      <w:pPr>
        <w:rPr>
          <w:b w:val="0"/>
          <w:bCs w:val="0"/>
          <w:caps/>
          <w:sz w:val="24"/>
          <w:szCs w:val="24"/>
          <w:rtl/>
        </w:rPr>
      </w:pPr>
      <w:r>
        <w:rPr>
          <w:rFonts w:hint="cs"/>
          <w:b w:val="0"/>
          <w:bCs w:val="0"/>
          <w:caps/>
          <w:sz w:val="24"/>
          <w:szCs w:val="24"/>
          <w:rtl/>
        </w:rPr>
        <w:t>למה?</w:t>
      </w:r>
    </w:p>
    <w:p w14:paraId="43D00EC2" w14:textId="77777777" w:rsidR="001E2274" w:rsidRDefault="001E2274" w:rsidP="00EB0529">
      <w:pPr>
        <w:rPr>
          <w:b w:val="0"/>
          <w:bCs w:val="0"/>
          <w:caps/>
          <w:sz w:val="24"/>
          <w:szCs w:val="24"/>
          <w:rtl/>
        </w:rPr>
      </w:pPr>
    </w:p>
    <w:p w14:paraId="466AD291" w14:textId="77777777" w:rsidR="001E2274" w:rsidRDefault="00D17364" w:rsidP="00EB0529">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72FAAB4E" w14:textId="232B1253" w:rsidR="001E2274" w:rsidRDefault="009006D4" w:rsidP="00EB0529">
      <w:pPr>
        <w:rPr>
          <w:b w:val="0"/>
          <w:bCs w:val="0"/>
          <w:caps/>
          <w:sz w:val="24"/>
          <w:szCs w:val="24"/>
          <w:rtl/>
        </w:rPr>
      </w:pPr>
      <w:r>
        <w:rPr>
          <w:rFonts w:hint="cs"/>
          <w:b w:val="0"/>
          <w:bCs w:val="0"/>
          <w:caps/>
          <w:sz w:val="24"/>
          <w:szCs w:val="24"/>
          <w:rtl/>
        </w:rPr>
        <w:t xml:space="preserve">למה </w:t>
      </w:r>
    </w:p>
    <w:p w14:paraId="1FD308B0" w14:textId="77777777" w:rsidR="001E2274" w:rsidRDefault="001E2274" w:rsidP="00EB0529">
      <w:pPr>
        <w:rPr>
          <w:b w:val="0"/>
          <w:bCs w:val="0"/>
          <w:caps/>
          <w:sz w:val="24"/>
          <w:szCs w:val="24"/>
          <w:rtl/>
        </w:rPr>
      </w:pPr>
    </w:p>
    <w:p w14:paraId="6F7FA961" w14:textId="77777777" w:rsidR="001E2274" w:rsidRDefault="000A3DA6" w:rsidP="00EB0529">
      <w:pPr>
        <w:rPr>
          <w:caps/>
          <w:sz w:val="24"/>
          <w:szCs w:val="24"/>
          <w:u w:val="single"/>
          <w:rtl/>
        </w:rPr>
      </w:pPr>
      <w:r w:rsidRPr="000A3DA6">
        <w:rPr>
          <w:rFonts w:hint="cs"/>
          <w:caps/>
          <w:sz w:val="24"/>
          <w:szCs w:val="24"/>
          <w:u w:val="single"/>
          <w:rtl/>
        </w:rPr>
        <w:t>מר תומר דוידסון - נציג מנהל מקרקעי ישראל בוועדה המחוזית</w:t>
      </w:r>
      <w:r w:rsidR="001E2274">
        <w:rPr>
          <w:rFonts w:hint="cs"/>
          <w:caps/>
          <w:sz w:val="24"/>
          <w:szCs w:val="24"/>
          <w:u w:val="single"/>
          <w:rtl/>
        </w:rPr>
        <w:t>:</w:t>
      </w:r>
    </w:p>
    <w:p w14:paraId="22E073AB" w14:textId="0B1CEB68" w:rsidR="001E2274" w:rsidRDefault="009006D4" w:rsidP="00EB0529">
      <w:pPr>
        <w:rPr>
          <w:b w:val="0"/>
          <w:bCs w:val="0"/>
          <w:caps/>
          <w:sz w:val="24"/>
          <w:szCs w:val="24"/>
          <w:rtl/>
        </w:rPr>
      </w:pPr>
      <w:r>
        <w:rPr>
          <w:rFonts w:hint="cs"/>
          <w:b w:val="0"/>
          <w:bCs w:val="0"/>
          <w:caps/>
          <w:sz w:val="24"/>
          <w:szCs w:val="24"/>
          <w:rtl/>
        </w:rPr>
        <w:t>למה מה את צריכה דיון נוסף</w:t>
      </w:r>
    </w:p>
    <w:p w14:paraId="7E01041A" w14:textId="77777777" w:rsidR="001E2274" w:rsidRDefault="001E2274" w:rsidP="00EB0529">
      <w:pPr>
        <w:rPr>
          <w:b w:val="0"/>
          <w:bCs w:val="0"/>
          <w:caps/>
          <w:sz w:val="24"/>
          <w:szCs w:val="24"/>
          <w:rtl/>
        </w:rPr>
      </w:pPr>
    </w:p>
    <w:p w14:paraId="69A69720" w14:textId="77777777" w:rsidR="001E2274" w:rsidRDefault="00D17364" w:rsidP="00EB0529">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010EA152" w14:textId="0F91DBB6" w:rsidR="001E2274" w:rsidRDefault="009006D4" w:rsidP="00EB0529">
      <w:pPr>
        <w:rPr>
          <w:b w:val="0"/>
          <w:bCs w:val="0"/>
          <w:caps/>
          <w:sz w:val="24"/>
          <w:szCs w:val="24"/>
          <w:rtl/>
        </w:rPr>
      </w:pPr>
      <w:r>
        <w:rPr>
          <w:rFonts w:hint="cs"/>
          <w:b w:val="0"/>
          <w:bCs w:val="0"/>
          <w:caps/>
          <w:sz w:val="24"/>
          <w:szCs w:val="24"/>
          <w:rtl/>
        </w:rPr>
        <w:t>את רוצה דיון</w:t>
      </w:r>
    </w:p>
    <w:p w14:paraId="0807542E" w14:textId="77777777" w:rsidR="001E2274" w:rsidRDefault="001E2274" w:rsidP="00EB0529">
      <w:pPr>
        <w:rPr>
          <w:b w:val="0"/>
          <w:bCs w:val="0"/>
          <w:caps/>
          <w:sz w:val="24"/>
          <w:szCs w:val="24"/>
          <w:rtl/>
        </w:rPr>
      </w:pPr>
    </w:p>
    <w:p w14:paraId="2F324302" w14:textId="77777777" w:rsidR="001E2274" w:rsidRDefault="003109B2" w:rsidP="00EB0529">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4C8FA66B" w14:textId="3700A7CD" w:rsidR="001E2274" w:rsidRDefault="009006D4" w:rsidP="00EB0529">
      <w:pPr>
        <w:rPr>
          <w:b w:val="0"/>
          <w:bCs w:val="0"/>
          <w:caps/>
          <w:sz w:val="24"/>
          <w:szCs w:val="24"/>
          <w:rtl/>
        </w:rPr>
      </w:pPr>
      <w:r>
        <w:rPr>
          <w:rFonts w:hint="cs"/>
          <w:b w:val="0"/>
          <w:bCs w:val="0"/>
          <w:caps/>
          <w:sz w:val="24"/>
          <w:szCs w:val="24"/>
          <w:rtl/>
        </w:rPr>
        <w:t>כי</w:t>
      </w:r>
      <w:r w:rsidR="000F703D">
        <w:rPr>
          <w:rFonts w:hint="cs"/>
          <w:b w:val="0"/>
          <w:bCs w:val="0"/>
          <w:caps/>
          <w:sz w:val="24"/>
          <w:szCs w:val="24"/>
          <w:rtl/>
        </w:rPr>
        <w:t xml:space="preserve"> </w:t>
      </w:r>
      <w:r>
        <w:rPr>
          <w:rFonts w:hint="cs"/>
          <w:b w:val="0"/>
          <w:bCs w:val="0"/>
          <w:caps/>
          <w:sz w:val="24"/>
          <w:szCs w:val="24"/>
          <w:rtl/>
        </w:rPr>
        <w:t>...</w:t>
      </w:r>
    </w:p>
    <w:p w14:paraId="1C353092" w14:textId="77777777" w:rsidR="001E2274" w:rsidRDefault="001E2274" w:rsidP="00EB0529">
      <w:pPr>
        <w:rPr>
          <w:b w:val="0"/>
          <w:bCs w:val="0"/>
          <w:caps/>
          <w:sz w:val="24"/>
          <w:szCs w:val="24"/>
          <w:rtl/>
        </w:rPr>
      </w:pPr>
    </w:p>
    <w:p w14:paraId="07223061" w14:textId="77777777" w:rsidR="001E2274" w:rsidRDefault="00D17364" w:rsidP="00EB0529">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0C3CD3A4" w14:textId="36416DE8" w:rsidR="001E2274" w:rsidRDefault="009006D4" w:rsidP="00EB0529">
      <w:pPr>
        <w:rPr>
          <w:b w:val="0"/>
          <w:bCs w:val="0"/>
          <w:caps/>
          <w:sz w:val="24"/>
          <w:szCs w:val="24"/>
          <w:rtl/>
        </w:rPr>
      </w:pPr>
      <w:r>
        <w:rPr>
          <w:rFonts w:hint="cs"/>
          <w:b w:val="0"/>
          <w:bCs w:val="0"/>
          <w:caps/>
          <w:sz w:val="24"/>
          <w:szCs w:val="24"/>
          <w:rtl/>
        </w:rPr>
        <w:t>רגע את רוצה דיון נוסף? אני רוצה את המקורי די לא</w:t>
      </w:r>
      <w:r w:rsidR="000F703D">
        <w:rPr>
          <w:rFonts w:hint="cs"/>
          <w:b w:val="0"/>
          <w:bCs w:val="0"/>
          <w:caps/>
          <w:sz w:val="24"/>
          <w:szCs w:val="24"/>
          <w:rtl/>
        </w:rPr>
        <w:t xml:space="preserve"> </w:t>
      </w:r>
      <w:r>
        <w:rPr>
          <w:rFonts w:hint="cs"/>
          <w:b w:val="0"/>
          <w:bCs w:val="0"/>
          <w:caps/>
          <w:sz w:val="24"/>
          <w:szCs w:val="24"/>
          <w:rtl/>
        </w:rPr>
        <w:t>רוצה</w:t>
      </w:r>
      <w:r w:rsidR="000F703D">
        <w:rPr>
          <w:rFonts w:hint="cs"/>
          <w:b w:val="0"/>
          <w:bCs w:val="0"/>
          <w:caps/>
          <w:sz w:val="24"/>
          <w:szCs w:val="24"/>
          <w:rtl/>
        </w:rPr>
        <w:t xml:space="preserve"> </w:t>
      </w:r>
      <w:r>
        <w:rPr>
          <w:rFonts w:hint="cs"/>
          <w:b w:val="0"/>
          <w:bCs w:val="0"/>
          <w:caps/>
          <w:sz w:val="24"/>
          <w:szCs w:val="24"/>
          <w:rtl/>
        </w:rPr>
        <w:t>... את רוצה דיון נוסף אני רוצה את המקורי זהו</w:t>
      </w:r>
    </w:p>
    <w:p w14:paraId="3F950BEF" w14:textId="77777777" w:rsidR="001E2274" w:rsidRDefault="001E2274" w:rsidP="00EB0529">
      <w:pPr>
        <w:rPr>
          <w:b w:val="0"/>
          <w:bCs w:val="0"/>
          <w:caps/>
          <w:sz w:val="24"/>
          <w:szCs w:val="24"/>
          <w:rtl/>
        </w:rPr>
      </w:pPr>
    </w:p>
    <w:p w14:paraId="28C37D0E" w14:textId="77777777" w:rsidR="001E2274" w:rsidRDefault="003109B2" w:rsidP="00EB0529">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6E54A4A9" w14:textId="45A6BD93" w:rsidR="001E2274" w:rsidRDefault="009006D4" w:rsidP="00EB0529">
      <w:pPr>
        <w:rPr>
          <w:b w:val="0"/>
          <w:bCs w:val="0"/>
          <w:caps/>
          <w:sz w:val="24"/>
          <w:szCs w:val="24"/>
          <w:rtl/>
        </w:rPr>
      </w:pPr>
      <w:r>
        <w:rPr>
          <w:rFonts w:hint="cs"/>
          <w:b w:val="0"/>
          <w:bCs w:val="0"/>
          <w:caps/>
          <w:sz w:val="24"/>
          <w:szCs w:val="24"/>
          <w:rtl/>
        </w:rPr>
        <w:lastRenderedPageBreak/>
        <w:t xml:space="preserve">אבל זה סקיצה </w:t>
      </w:r>
    </w:p>
    <w:p w14:paraId="53F7A0D2" w14:textId="77777777" w:rsidR="001E2274" w:rsidRDefault="001E2274" w:rsidP="00EB0529">
      <w:pPr>
        <w:rPr>
          <w:b w:val="0"/>
          <w:bCs w:val="0"/>
          <w:caps/>
          <w:sz w:val="24"/>
          <w:szCs w:val="24"/>
          <w:rtl/>
        </w:rPr>
      </w:pPr>
    </w:p>
    <w:p w14:paraId="3E4510CC" w14:textId="77777777" w:rsidR="001E2274" w:rsidRDefault="00D17364" w:rsidP="00EB0529">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20962C24" w14:textId="6EA154F4" w:rsidR="001E2274" w:rsidRDefault="009006D4" w:rsidP="00EB0529">
      <w:pPr>
        <w:rPr>
          <w:b w:val="0"/>
          <w:bCs w:val="0"/>
          <w:caps/>
          <w:sz w:val="24"/>
          <w:szCs w:val="24"/>
          <w:rtl/>
        </w:rPr>
      </w:pPr>
      <w:r>
        <w:rPr>
          <w:rFonts w:hint="cs"/>
          <w:b w:val="0"/>
          <w:bCs w:val="0"/>
          <w:caps/>
          <w:sz w:val="24"/>
          <w:szCs w:val="24"/>
          <w:rtl/>
        </w:rPr>
        <w:t>זהו לא רוצה את רוצה דיון נוסף? אני רוצה עכשיו להפקיד את המקורי</w:t>
      </w:r>
    </w:p>
    <w:p w14:paraId="5DE17FB0" w14:textId="77777777" w:rsidR="001E2274" w:rsidRDefault="001E2274" w:rsidP="00EB0529">
      <w:pPr>
        <w:rPr>
          <w:b w:val="0"/>
          <w:bCs w:val="0"/>
          <w:caps/>
          <w:sz w:val="24"/>
          <w:szCs w:val="24"/>
          <w:rtl/>
        </w:rPr>
      </w:pPr>
    </w:p>
    <w:p w14:paraId="3CC5EC3E" w14:textId="77777777" w:rsidR="001E2274" w:rsidRDefault="000A5C33" w:rsidP="00EB0529">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33BD5A60" w14:textId="7AA23B32" w:rsidR="001E2274" w:rsidRDefault="009006D4" w:rsidP="00EB0529">
      <w:pPr>
        <w:rPr>
          <w:b w:val="0"/>
          <w:bCs w:val="0"/>
          <w:caps/>
          <w:sz w:val="24"/>
          <w:szCs w:val="24"/>
          <w:rtl/>
        </w:rPr>
      </w:pPr>
      <w:r>
        <w:rPr>
          <w:rFonts w:hint="cs"/>
          <w:b w:val="0"/>
          <w:bCs w:val="0"/>
          <w:caps/>
          <w:sz w:val="24"/>
          <w:szCs w:val="24"/>
          <w:rtl/>
        </w:rPr>
        <w:t xml:space="preserve">לא אי אפשר לדון בתוכנית עשר פעמים יערה </w:t>
      </w:r>
    </w:p>
    <w:p w14:paraId="2EEC7641" w14:textId="77777777" w:rsidR="001E2274" w:rsidRDefault="001E2274" w:rsidP="00EB0529">
      <w:pPr>
        <w:rPr>
          <w:b w:val="0"/>
          <w:bCs w:val="0"/>
          <w:caps/>
          <w:sz w:val="24"/>
          <w:szCs w:val="24"/>
          <w:rtl/>
        </w:rPr>
      </w:pPr>
    </w:p>
    <w:p w14:paraId="267C1D52" w14:textId="77777777" w:rsidR="001E2274" w:rsidRDefault="003109B2" w:rsidP="00EB0529">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15C463D0" w14:textId="1004E2C3" w:rsidR="001E2274" w:rsidRDefault="009006D4" w:rsidP="00EB0529">
      <w:pPr>
        <w:rPr>
          <w:b w:val="0"/>
          <w:bCs w:val="0"/>
          <w:caps/>
          <w:sz w:val="24"/>
          <w:szCs w:val="24"/>
          <w:rtl/>
        </w:rPr>
      </w:pPr>
      <w:r>
        <w:rPr>
          <w:rFonts w:hint="cs"/>
          <w:b w:val="0"/>
          <w:bCs w:val="0"/>
          <w:caps/>
          <w:sz w:val="24"/>
          <w:szCs w:val="24"/>
          <w:rtl/>
        </w:rPr>
        <w:t>אבל זה סקיצה</w:t>
      </w:r>
    </w:p>
    <w:p w14:paraId="408163FF" w14:textId="77777777" w:rsidR="001E2274" w:rsidRDefault="001E2274" w:rsidP="00EB0529">
      <w:pPr>
        <w:rPr>
          <w:b w:val="0"/>
          <w:bCs w:val="0"/>
          <w:caps/>
          <w:sz w:val="24"/>
          <w:szCs w:val="24"/>
          <w:rtl/>
        </w:rPr>
      </w:pPr>
    </w:p>
    <w:p w14:paraId="27BF4BE8" w14:textId="77777777" w:rsidR="001E2274" w:rsidRDefault="000A5C33" w:rsidP="00EB0529">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7A39C61C" w14:textId="027D9B66" w:rsidR="001E2274" w:rsidRDefault="009006D4" w:rsidP="00EB0529">
      <w:pPr>
        <w:rPr>
          <w:b w:val="0"/>
          <w:bCs w:val="0"/>
          <w:caps/>
          <w:sz w:val="24"/>
          <w:szCs w:val="24"/>
          <w:rtl/>
        </w:rPr>
      </w:pPr>
      <w:r>
        <w:rPr>
          <w:rFonts w:hint="cs"/>
          <w:b w:val="0"/>
          <w:bCs w:val="0"/>
          <w:caps/>
          <w:sz w:val="24"/>
          <w:szCs w:val="24"/>
          <w:rtl/>
        </w:rPr>
        <w:t>מה … בסדר</w:t>
      </w:r>
    </w:p>
    <w:p w14:paraId="3EE5F2F2" w14:textId="77777777" w:rsidR="001E2274" w:rsidRDefault="001E2274" w:rsidP="00EB0529">
      <w:pPr>
        <w:rPr>
          <w:b w:val="0"/>
          <w:bCs w:val="0"/>
          <w:caps/>
          <w:sz w:val="24"/>
          <w:szCs w:val="24"/>
          <w:rtl/>
        </w:rPr>
      </w:pPr>
    </w:p>
    <w:p w14:paraId="6FA26B1C" w14:textId="77777777" w:rsidR="001E2274" w:rsidRDefault="000A3DA6" w:rsidP="00EB0529">
      <w:pPr>
        <w:rPr>
          <w:caps/>
          <w:sz w:val="24"/>
          <w:szCs w:val="24"/>
          <w:u w:val="single"/>
          <w:rtl/>
        </w:rPr>
      </w:pPr>
      <w:r w:rsidRPr="000A3DA6">
        <w:rPr>
          <w:rFonts w:hint="cs"/>
          <w:caps/>
          <w:sz w:val="24"/>
          <w:szCs w:val="24"/>
          <w:u w:val="single"/>
          <w:rtl/>
        </w:rPr>
        <w:t>מר תומר דוידסון - נציג מנהל מקרקעי ישראל בוועדה המחוזית</w:t>
      </w:r>
      <w:r w:rsidR="001E2274">
        <w:rPr>
          <w:rFonts w:hint="cs"/>
          <w:caps/>
          <w:sz w:val="24"/>
          <w:szCs w:val="24"/>
          <w:u w:val="single"/>
          <w:rtl/>
        </w:rPr>
        <w:t>:</w:t>
      </w:r>
    </w:p>
    <w:p w14:paraId="00F8D181" w14:textId="70CFD16E" w:rsidR="001E2274" w:rsidRDefault="009006D4" w:rsidP="00EB0529">
      <w:pPr>
        <w:rPr>
          <w:b w:val="0"/>
          <w:bCs w:val="0"/>
          <w:caps/>
          <w:sz w:val="24"/>
          <w:szCs w:val="24"/>
          <w:rtl/>
        </w:rPr>
      </w:pPr>
      <w:r>
        <w:rPr>
          <w:rFonts w:hint="cs"/>
          <w:b w:val="0"/>
          <w:bCs w:val="0"/>
          <w:caps/>
          <w:sz w:val="24"/>
          <w:szCs w:val="24"/>
          <w:rtl/>
        </w:rPr>
        <w:t>את לא סומכת על</w:t>
      </w:r>
      <w:r w:rsidR="000F703D">
        <w:rPr>
          <w:rFonts w:hint="cs"/>
          <w:b w:val="0"/>
          <w:bCs w:val="0"/>
          <w:caps/>
          <w:sz w:val="24"/>
          <w:szCs w:val="24"/>
          <w:rtl/>
        </w:rPr>
        <w:t xml:space="preserve"> </w:t>
      </w:r>
      <w:r>
        <w:rPr>
          <w:rFonts w:hint="cs"/>
          <w:b w:val="0"/>
          <w:bCs w:val="0"/>
          <w:caps/>
          <w:sz w:val="24"/>
          <w:szCs w:val="24"/>
          <w:rtl/>
        </w:rPr>
        <w:t>...</w:t>
      </w:r>
    </w:p>
    <w:p w14:paraId="16A6086E" w14:textId="77777777" w:rsidR="001E2274" w:rsidRDefault="001E2274" w:rsidP="00EB0529">
      <w:pPr>
        <w:rPr>
          <w:b w:val="0"/>
          <w:bCs w:val="0"/>
          <w:caps/>
          <w:sz w:val="24"/>
          <w:szCs w:val="24"/>
          <w:rtl/>
        </w:rPr>
      </w:pPr>
    </w:p>
    <w:p w14:paraId="5F7CC1F4" w14:textId="77777777" w:rsidR="001E2274" w:rsidRDefault="00D17364" w:rsidP="00EB0529">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1E4F522F" w14:textId="44F3FEA4" w:rsidR="001E2274" w:rsidRDefault="009006D4" w:rsidP="00EB0529">
      <w:pPr>
        <w:rPr>
          <w:b w:val="0"/>
          <w:bCs w:val="0"/>
          <w:caps/>
          <w:sz w:val="24"/>
          <w:szCs w:val="24"/>
          <w:rtl/>
        </w:rPr>
      </w:pPr>
      <w:r>
        <w:rPr>
          <w:rFonts w:hint="cs"/>
          <w:b w:val="0"/>
          <w:bCs w:val="0"/>
          <w:caps/>
          <w:sz w:val="24"/>
          <w:szCs w:val="24"/>
          <w:rtl/>
        </w:rPr>
        <w:t>לא, יהיה דיון פנימי נוסף פנימי יצטרכו להציג לנו את זה</w:t>
      </w:r>
    </w:p>
    <w:p w14:paraId="7A9E279E" w14:textId="77777777" w:rsidR="001E2274" w:rsidRDefault="001E2274" w:rsidP="00EB0529">
      <w:pPr>
        <w:rPr>
          <w:b w:val="0"/>
          <w:bCs w:val="0"/>
          <w:caps/>
          <w:sz w:val="24"/>
          <w:szCs w:val="24"/>
          <w:rtl/>
        </w:rPr>
      </w:pPr>
    </w:p>
    <w:p w14:paraId="6464A9AC" w14:textId="77777777" w:rsidR="001E2274" w:rsidRDefault="00FC27D6" w:rsidP="00EB0529">
      <w:pPr>
        <w:rPr>
          <w:caps/>
          <w:sz w:val="24"/>
          <w:szCs w:val="24"/>
          <w:u w:val="single"/>
          <w:rtl/>
        </w:rPr>
      </w:pPr>
      <w:r w:rsidRPr="00FC27D6">
        <w:rPr>
          <w:rFonts w:hint="cs"/>
          <w:caps/>
          <w:sz w:val="24"/>
          <w:szCs w:val="24"/>
          <w:u w:val="single"/>
          <w:rtl/>
        </w:rPr>
        <w:t>מר ליאור רגב - נציג לשכת התכנון</w:t>
      </w:r>
      <w:r w:rsidR="001E2274">
        <w:rPr>
          <w:rFonts w:hint="cs"/>
          <w:caps/>
          <w:sz w:val="24"/>
          <w:szCs w:val="24"/>
          <w:u w:val="single"/>
          <w:rtl/>
        </w:rPr>
        <w:t>:</w:t>
      </w:r>
    </w:p>
    <w:p w14:paraId="0D9F0D08" w14:textId="50298874" w:rsidR="001E2274" w:rsidRDefault="009006D4" w:rsidP="00EB0529">
      <w:pPr>
        <w:rPr>
          <w:b w:val="0"/>
          <w:bCs w:val="0"/>
          <w:caps/>
          <w:sz w:val="24"/>
          <w:szCs w:val="24"/>
          <w:rtl/>
        </w:rPr>
      </w:pPr>
      <w:r>
        <w:rPr>
          <w:rFonts w:hint="cs"/>
          <w:b w:val="0"/>
          <w:bCs w:val="0"/>
          <w:caps/>
          <w:sz w:val="24"/>
          <w:szCs w:val="24"/>
          <w:rtl/>
        </w:rPr>
        <w:t>כן להציג להציג את זה לפני הפקדה</w:t>
      </w:r>
    </w:p>
    <w:p w14:paraId="2062D96D" w14:textId="77777777" w:rsidR="001E2274" w:rsidRDefault="001E2274" w:rsidP="00EB0529">
      <w:pPr>
        <w:rPr>
          <w:b w:val="0"/>
          <w:bCs w:val="0"/>
          <w:caps/>
          <w:sz w:val="24"/>
          <w:szCs w:val="24"/>
          <w:rtl/>
        </w:rPr>
      </w:pPr>
    </w:p>
    <w:p w14:paraId="72160BA3" w14:textId="77777777" w:rsidR="001E2274" w:rsidRDefault="003361D4" w:rsidP="00EB0529">
      <w:pPr>
        <w:rPr>
          <w:caps/>
          <w:sz w:val="24"/>
          <w:szCs w:val="24"/>
          <w:u w:val="single"/>
          <w:rtl/>
        </w:rPr>
      </w:pPr>
      <w:r w:rsidRPr="003361D4">
        <w:rPr>
          <w:rFonts w:hint="cs"/>
          <w:caps/>
          <w:sz w:val="24"/>
          <w:szCs w:val="24"/>
          <w:u w:val="single"/>
          <w:rtl/>
        </w:rPr>
        <w:t>עורך דין ניצן בן ארויה - יועץ משפטי לוועדה המחוזית</w:t>
      </w:r>
      <w:r w:rsidR="001E2274">
        <w:rPr>
          <w:rFonts w:hint="cs"/>
          <w:caps/>
          <w:sz w:val="24"/>
          <w:szCs w:val="24"/>
          <w:u w:val="single"/>
          <w:rtl/>
        </w:rPr>
        <w:t>:</w:t>
      </w:r>
    </w:p>
    <w:p w14:paraId="5C1D4526" w14:textId="04CE1C08" w:rsidR="001E2274" w:rsidRDefault="009006D4" w:rsidP="00EB0529">
      <w:pPr>
        <w:rPr>
          <w:b w:val="0"/>
          <w:bCs w:val="0"/>
          <w:caps/>
          <w:sz w:val="24"/>
          <w:szCs w:val="24"/>
          <w:rtl/>
        </w:rPr>
      </w:pPr>
      <w:r>
        <w:rPr>
          <w:rFonts w:hint="cs"/>
          <w:b w:val="0"/>
          <w:bCs w:val="0"/>
          <w:caps/>
          <w:sz w:val="24"/>
          <w:szCs w:val="24"/>
          <w:rtl/>
        </w:rPr>
        <w:t>הצגה לפני הפקדה אתם מחליטים להפקיד ויהיה הצגת התשריט לפני הפקדה</w:t>
      </w:r>
    </w:p>
    <w:p w14:paraId="0B3BFC59" w14:textId="77777777" w:rsidR="001E2274" w:rsidRDefault="001E2274" w:rsidP="00EB0529">
      <w:pPr>
        <w:rPr>
          <w:b w:val="0"/>
          <w:bCs w:val="0"/>
          <w:caps/>
          <w:sz w:val="24"/>
          <w:szCs w:val="24"/>
          <w:rtl/>
        </w:rPr>
      </w:pPr>
    </w:p>
    <w:p w14:paraId="11181BAA" w14:textId="77777777" w:rsidR="001E2274" w:rsidRDefault="003109B2" w:rsidP="00EB0529">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017A027C" w14:textId="52C956E9" w:rsidR="001E2274" w:rsidRDefault="009006D4" w:rsidP="00EB0529">
      <w:pPr>
        <w:rPr>
          <w:b w:val="0"/>
          <w:bCs w:val="0"/>
          <w:caps/>
          <w:sz w:val="24"/>
          <w:szCs w:val="24"/>
          <w:rtl/>
        </w:rPr>
      </w:pPr>
      <w:r>
        <w:rPr>
          <w:rFonts w:hint="cs"/>
          <w:b w:val="0"/>
          <w:bCs w:val="0"/>
          <w:caps/>
          <w:sz w:val="24"/>
          <w:szCs w:val="24"/>
          <w:rtl/>
        </w:rPr>
        <w:t>אבל אין לי שום מידע עליה אני צריכה ...</w:t>
      </w:r>
    </w:p>
    <w:p w14:paraId="174C9C54" w14:textId="77777777" w:rsidR="001E2274" w:rsidRDefault="001E2274" w:rsidP="00EB0529">
      <w:pPr>
        <w:rPr>
          <w:b w:val="0"/>
          <w:bCs w:val="0"/>
          <w:caps/>
          <w:sz w:val="24"/>
          <w:szCs w:val="24"/>
          <w:rtl/>
        </w:rPr>
      </w:pPr>
    </w:p>
    <w:p w14:paraId="7E73077E" w14:textId="77777777" w:rsidR="001E2274" w:rsidRDefault="00D17364" w:rsidP="00EB0529">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7A4D9170" w14:textId="64E9F543" w:rsidR="001E2274" w:rsidRDefault="009006D4" w:rsidP="00EB0529">
      <w:pPr>
        <w:rPr>
          <w:b w:val="0"/>
          <w:bCs w:val="0"/>
          <w:caps/>
          <w:sz w:val="24"/>
          <w:szCs w:val="24"/>
          <w:rtl/>
        </w:rPr>
      </w:pPr>
      <w:r>
        <w:rPr>
          <w:rFonts w:hint="cs"/>
          <w:b w:val="0"/>
          <w:bCs w:val="0"/>
          <w:caps/>
          <w:sz w:val="24"/>
          <w:szCs w:val="24"/>
          <w:rtl/>
        </w:rPr>
        <w:t>אבל אז יהיה לנו דיון פנימי אני לא רוצה</w:t>
      </w:r>
      <w:r w:rsidR="000F703D">
        <w:rPr>
          <w:rFonts w:hint="cs"/>
          <w:b w:val="0"/>
          <w:bCs w:val="0"/>
          <w:caps/>
          <w:sz w:val="24"/>
          <w:szCs w:val="24"/>
          <w:rtl/>
        </w:rPr>
        <w:t xml:space="preserve"> </w:t>
      </w:r>
      <w:r>
        <w:rPr>
          <w:rFonts w:hint="cs"/>
          <w:b w:val="0"/>
          <w:bCs w:val="0"/>
          <w:caps/>
          <w:sz w:val="24"/>
          <w:szCs w:val="24"/>
          <w:rtl/>
        </w:rPr>
        <w:t>עוד דיון פומבי</w:t>
      </w:r>
    </w:p>
    <w:p w14:paraId="71160C9E" w14:textId="77777777" w:rsidR="001E2274" w:rsidRDefault="001E2274" w:rsidP="00EB0529">
      <w:pPr>
        <w:rPr>
          <w:b w:val="0"/>
          <w:bCs w:val="0"/>
          <w:caps/>
          <w:sz w:val="24"/>
          <w:szCs w:val="24"/>
          <w:rtl/>
        </w:rPr>
      </w:pPr>
    </w:p>
    <w:p w14:paraId="1E88E5EB" w14:textId="77777777" w:rsidR="001E2274" w:rsidRDefault="003109B2" w:rsidP="00EB0529">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176BBC40" w14:textId="1DF36C27" w:rsidR="001E2274" w:rsidRDefault="009006D4" w:rsidP="00EB0529">
      <w:pPr>
        <w:rPr>
          <w:b w:val="0"/>
          <w:bCs w:val="0"/>
          <w:caps/>
          <w:sz w:val="24"/>
          <w:szCs w:val="24"/>
          <w:rtl/>
        </w:rPr>
      </w:pPr>
      <w:r>
        <w:rPr>
          <w:rFonts w:hint="cs"/>
          <w:b w:val="0"/>
          <w:bCs w:val="0"/>
          <w:caps/>
          <w:sz w:val="24"/>
          <w:szCs w:val="24"/>
          <w:rtl/>
        </w:rPr>
        <w:t>דיון פנימי בסדר דיון פנימי</w:t>
      </w:r>
    </w:p>
    <w:p w14:paraId="75EEFBE3" w14:textId="77777777" w:rsidR="001E2274" w:rsidRDefault="001E2274" w:rsidP="00EB0529">
      <w:pPr>
        <w:rPr>
          <w:b w:val="0"/>
          <w:bCs w:val="0"/>
          <w:caps/>
          <w:sz w:val="24"/>
          <w:szCs w:val="24"/>
          <w:rtl/>
        </w:rPr>
      </w:pPr>
    </w:p>
    <w:p w14:paraId="7ED83A40" w14:textId="77777777" w:rsidR="001E2274" w:rsidRDefault="000A5C33" w:rsidP="00EB0529">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1B6EBD6B" w14:textId="04E9225F" w:rsidR="001E2274" w:rsidRDefault="009006D4" w:rsidP="00EB0529">
      <w:pPr>
        <w:rPr>
          <w:b w:val="0"/>
          <w:bCs w:val="0"/>
          <w:caps/>
          <w:sz w:val="24"/>
          <w:szCs w:val="24"/>
          <w:rtl/>
        </w:rPr>
      </w:pPr>
      <w:r>
        <w:rPr>
          <w:rFonts w:hint="cs"/>
          <w:b w:val="0"/>
          <w:bCs w:val="0"/>
          <w:caps/>
          <w:sz w:val="24"/>
          <w:szCs w:val="24"/>
          <w:rtl/>
        </w:rPr>
        <w:t>את יודעת מה ...</w:t>
      </w:r>
    </w:p>
    <w:p w14:paraId="6C422248" w14:textId="77777777" w:rsidR="001E2274" w:rsidRDefault="001E2274" w:rsidP="00EB0529">
      <w:pPr>
        <w:rPr>
          <w:b w:val="0"/>
          <w:bCs w:val="0"/>
          <w:caps/>
          <w:sz w:val="24"/>
          <w:szCs w:val="24"/>
          <w:rtl/>
        </w:rPr>
      </w:pPr>
    </w:p>
    <w:p w14:paraId="4B46907B" w14:textId="77777777" w:rsidR="001E2274" w:rsidRDefault="00D17364" w:rsidP="009006D4">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112751E0" w14:textId="483F9BBE" w:rsidR="001E2274" w:rsidRDefault="009006D4" w:rsidP="009006D4">
      <w:pPr>
        <w:rPr>
          <w:b w:val="0"/>
          <w:bCs w:val="0"/>
          <w:caps/>
          <w:sz w:val="24"/>
          <w:szCs w:val="24"/>
          <w:rtl/>
        </w:rPr>
      </w:pPr>
      <w:r>
        <w:rPr>
          <w:rFonts w:hint="cs"/>
          <w:b w:val="0"/>
          <w:bCs w:val="0"/>
          <w:caps/>
          <w:sz w:val="24"/>
          <w:szCs w:val="24"/>
          <w:rtl/>
        </w:rPr>
        <w:t>יצטרכו להציג לנו את זה ...</w:t>
      </w:r>
    </w:p>
    <w:p w14:paraId="402A16DF" w14:textId="77777777" w:rsidR="001E2274" w:rsidRDefault="001E2274" w:rsidP="009006D4">
      <w:pPr>
        <w:rPr>
          <w:b w:val="0"/>
          <w:bCs w:val="0"/>
          <w:caps/>
          <w:sz w:val="24"/>
          <w:szCs w:val="24"/>
          <w:rtl/>
        </w:rPr>
      </w:pPr>
    </w:p>
    <w:p w14:paraId="3ADCD5C3" w14:textId="77777777" w:rsidR="001E2274" w:rsidRDefault="000A5C33" w:rsidP="009006D4">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3DBF7C3B" w14:textId="6D218AF5" w:rsidR="001E2274" w:rsidRDefault="009006D4" w:rsidP="009006D4">
      <w:pPr>
        <w:rPr>
          <w:b w:val="0"/>
          <w:bCs w:val="0"/>
          <w:caps/>
          <w:sz w:val="24"/>
          <w:szCs w:val="24"/>
          <w:rtl/>
        </w:rPr>
      </w:pPr>
      <w:r>
        <w:rPr>
          <w:rFonts w:hint="cs"/>
          <w:b w:val="0"/>
          <w:bCs w:val="0"/>
          <w:caps/>
          <w:sz w:val="24"/>
          <w:szCs w:val="24"/>
          <w:rtl/>
        </w:rPr>
        <w:t xml:space="preserve">... יקחו לך יקחו לך את אותה אותה אותו אותו מידע </w:t>
      </w:r>
      <w:r>
        <w:rPr>
          <w:b w:val="0"/>
          <w:bCs w:val="0"/>
          <w:caps/>
          <w:sz w:val="24"/>
          <w:szCs w:val="24"/>
          <w:rtl/>
        </w:rPr>
        <w:t>–</w:t>
      </w:r>
      <w:r>
        <w:rPr>
          <w:rFonts w:hint="cs"/>
          <w:b w:val="0"/>
          <w:bCs w:val="0"/>
          <w:caps/>
          <w:sz w:val="24"/>
          <w:szCs w:val="24"/>
          <w:rtl/>
        </w:rPr>
        <w:t xml:space="preserve"> ילבישו אותו על זה </w:t>
      </w:r>
    </w:p>
    <w:p w14:paraId="29BC4673" w14:textId="77777777" w:rsidR="001E2274" w:rsidRDefault="001E2274" w:rsidP="009006D4">
      <w:pPr>
        <w:rPr>
          <w:b w:val="0"/>
          <w:bCs w:val="0"/>
          <w:caps/>
          <w:sz w:val="24"/>
          <w:szCs w:val="24"/>
          <w:rtl/>
        </w:rPr>
      </w:pPr>
    </w:p>
    <w:p w14:paraId="607E1163" w14:textId="77777777" w:rsidR="001E2274" w:rsidRDefault="00D17364" w:rsidP="009006D4">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2BB1FE4F" w14:textId="45015DF3" w:rsidR="001E2274" w:rsidRDefault="009006D4" w:rsidP="009006D4">
      <w:pPr>
        <w:rPr>
          <w:b w:val="0"/>
          <w:bCs w:val="0"/>
          <w:caps/>
          <w:sz w:val="24"/>
          <w:szCs w:val="24"/>
          <w:rtl/>
        </w:rPr>
      </w:pPr>
      <w:r>
        <w:rPr>
          <w:rFonts w:hint="cs"/>
          <w:b w:val="0"/>
          <w:bCs w:val="0"/>
          <w:caps/>
          <w:sz w:val="24"/>
          <w:szCs w:val="24"/>
          <w:rtl/>
        </w:rPr>
        <w:t xml:space="preserve">אני אומר לך שאם אני אני אני אומר לך אני רק אומר לך דבר אחד אם אנחנו אני רק אומר לך דבר אחד </w:t>
      </w:r>
      <w:r>
        <w:rPr>
          <w:b w:val="0"/>
          <w:bCs w:val="0"/>
          <w:caps/>
          <w:sz w:val="24"/>
          <w:szCs w:val="24"/>
          <w:rtl/>
        </w:rPr>
        <w:t>–</w:t>
      </w:r>
      <w:r>
        <w:rPr>
          <w:rFonts w:hint="cs"/>
          <w:b w:val="0"/>
          <w:bCs w:val="0"/>
          <w:caps/>
          <w:sz w:val="24"/>
          <w:szCs w:val="24"/>
          <w:rtl/>
        </w:rPr>
        <w:t xml:space="preserve"> אם אתם הולכים לחלופה הזו להתנגד ולהגיד לי עוד פעם חמישים מטר וזה אז אני מפקיד את המקורי </w:t>
      </w:r>
    </w:p>
    <w:p w14:paraId="36E770A9" w14:textId="77777777" w:rsidR="001E2274" w:rsidRDefault="001E2274" w:rsidP="009006D4">
      <w:pPr>
        <w:rPr>
          <w:b w:val="0"/>
          <w:bCs w:val="0"/>
          <w:caps/>
          <w:sz w:val="24"/>
          <w:szCs w:val="24"/>
          <w:rtl/>
        </w:rPr>
      </w:pPr>
    </w:p>
    <w:p w14:paraId="158B9333" w14:textId="77777777" w:rsidR="001E2274" w:rsidRDefault="000A5C33" w:rsidP="009006D4">
      <w:pPr>
        <w:rPr>
          <w:caps/>
          <w:sz w:val="24"/>
          <w:szCs w:val="24"/>
          <w:u w:val="single"/>
          <w:rtl/>
        </w:rPr>
      </w:pPr>
      <w:r w:rsidRPr="000A5C33">
        <w:rPr>
          <w:rFonts w:hint="cs"/>
          <w:caps/>
          <w:sz w:val="24"/>
          <w:szCs w:val="24"/>
          <w:u w:val="single"/>
          <w:rtl/>
        </w:rPr>
        <w:lastRenderedPageBreak/>
        <w:t>מר מוחמד נאטור - סגן מתכננת המחוז</w:t>
      </w:r>
      <w:r w:rsidR="001E2274">
        <w:rPr>
          <w:rFonts w:hint="cs"/>
          <w:caps/>
          <w:sz w:val="24"/>
          <w:szCs w:val="24"/>
          <w:u w:val="single"/>
          <w:rtl/>
        </w:rPr>
        <w:t>:</w:t>
      </w:r>
    </w:p>
    <w:p w14:paraId="12EB0A2D" w14:textId="5F6DE232" w:rsidR="001E2274" w:rsidRDefault="009006D4" w:rsidP="009006D4">
      <w:pPr>
        <w:rPr>
          <w:b w:val="0"/>
          <w:bCs w:val="0"/>
          <w:caps/>
          <w:sz w:val="24"/>
          <w:szCs w:val="24"/>
          <w:rtl/>
        </w:rPr>
      </w:pPr>
      <w:r>
        <w:rPr>
          <w:rFonts w:hint="cs"/>
          <w:b w:val="0"/>
          <w:bCs w:val="0"/>
          <w:caps/>
          <w:sz w:val="24"/>
          <w:szCs w:val="24"/>
          <w:rtl/>
        </w:rPr>
        <w:t xml:space="preserve">לא לא לא </w:t>
      </w:r>
    </w:p>
    <w:p w14:paraId="67D9D6CA" w14:textId="77777777" w:rsidR="001E2274" w:rsidRDefault="001E2274" w:rsidP="009006D4">
      <w:pPr>
        <w:rPr>
          <w:b w:val="0"/>
          <w:bCs w:val="0"/>
          <w:caps/>
          <w:sz w:val="24"/>
          <w:szCs w:val="24"/>
          <w:rtl/>
        </w:rPr>
      </w:pPr>
    </w:p>
    <w:p w14:paraId="1B140A3A" w14:textId="77777777" w:rsidR="001E2274" w:rsidRDefault="00D17364" w:rsidP="009006D4">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7F53C06F" w14:textId="269AC8BF" w:rsidR="001E2274" w:rsidRDefault="009006D4" w:rsidP="009006D4">
      <w:pPr>
        <w:rPr>
          <w:b w:val="0"/>
          <w:bCs w:val="0"/>
          <w:caps/>
          <w:sz w:val="24"/>
          <w:szCs w:val="24"/>
          <w:rtl/>
        </w:rPr>
      </w:pPr>
      <w:r>
        <w:rPr>
          <w:rFonts w:hint="cs"/>
          <w:b w:val="0"/>
          <w:bCs w:val="0"/>
          <w:caps/>
          <w:sz w:val="24"/>
          <w:szCs w:val="24"/>
          <w:rtl/>
        </w:rPr>
        <w:t>אני</w:t>
      </w:r>
      <w:r w:rsidR="000F703D">
        <w:rPr>
          <w:rFonts w:hint="cs"/>
          <w:b w:val="0"/>
          <w:bCs w:val="0"/>
          <w:caps/>
          <w:sz w:val="24"/>
          <w:szCs w:val="24"/>
          <w:rtl/>
        </w:rPr>
        <w:t xml:space="preserve"> </w:t>
      </w:r>
      <w:r>
        <w:rPr>
          <w:rFonts w:hint="cs"/>
          <w:b w:val="0"/>
          <w:bCs w:val="0"/>
          <w:caps/>
          <w:sz w:val="24"/>
          <w:szCs w:val="24"/>
          <w:rtl/>
        </w:rPr>
        <w:t>אני אומר לך אם אתם אני אני הולך על החלופה</w:t>
      </w:r>
    </w:p>
    <w:p w14:paraId="2B11E398" w14:textId="77777777" w:rsidR="001E2274" w:rsidRDefault="001E2274" w:rsidP="009006D4">
      <w:pPr>
        <w:rPr>
          <w:b w:val="0"/>
          <w:bCs w:val="0"/>
          <w:caps/>
          <w:sz w:val="24"/>
          <w:szCs w:val="24"/>
          <w:rtl/>
        </w:rPr>
      </w:pPr>
    </w:p>
    <w:p w14:paraId="22FF78FB" w14:textId="77777777" w:rsidR="001E2274" w:rsidRDefault="003109B2" w:rsidP="009006D4">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12701D03" w14:textId="6AD90771" w:rsidR="001E2274" w:rsidRDefault="009006D4" w:rsidP="009006D4">
      <w:pPr>
        <w:rPr>
          <w:b w:val="0"/>
          <w:bCs w:val="0"/>
          <w:caps/>
          <w:sz w:val="24"/>
          <w:szCs w:val="24"/>
          <w:rtl/>
        </w:rPr>
      </w:pPr>
      <w:r>
        <w:rPr>
          <w:rFonts w:hint="cs"/>
          <w:b w:val="0"/>
          <w:bCs w:val="0"/>
          <w:caps/>
          <w:sz w:val="24"/>
          <w:szCs w:val="24"/>
          <w:rtl/>
        </w:rPr>
        <w:t>(לא ברור) ברגע שנקבל ...</w:t>
      </w:r>
    </w:p>
    <w:p w14:paraId="6854FA62" w14:textId="77777777" w:rsidR="001E2274" w:rsidRDefault="001E2274" w:rsidP="009006D4">
      <w:pPr>
        <w:rPr>
          <w:b w:val="0"/>
          <w:bCs w:val="0"/>
          <w:caps/>
          <w:sz w:val="24"/>
          <w:szCs w:val="24"/>
          <w:rtl/>
        </w:rPr>
      </w:pPr>
    </w:p>
    <w:p w14:paraId="16853E83" w14:textId="77777777" w:rsidR="001E2274" w:rsidRDefault="00D17364" w:rsidP="009006D4">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2AECBFE4" w14:textId="3DD103A2" w:rsidR="001E2274" w:rsidRDefault="009006D4" w:rsidP="009006D4">
      <w:pPr>
        <w:rPr>
          <w:b w:val="0"/>
          <w:bCs w:val="0"/>
          <w:caps/>
          <w:sz w:val="24"/>
          <w:szCs w:val="24"/>
          <w:rtl/>
        </w:rPr>
      </w:pPr>
      <w:r>
        <w:rPr>
          <w:rFonts w:hint="cs"/>
          <w:b w:val="0"/>
          <w:bCs w:val="0"/>
          <w:caps/>
          <w:sz w:val="24"/>
          <w:szCs w:val="24"/>
          <w:rtl/>
        </w:rPr>
        <w:t xml:space="preserve">רגע תקשיבי לא לא תקשיבי אני הולך על החלופה הזו רק בגלל שזה מתרחק מהנחל. זה אופטימלי זה לא אידיאלי זה אופטימלי. אם אני אם אם אתם לא אומרים לי שאתם תומכים ב, ב, ב, בחלופה הזו, אז אני רוצה היום להפקיד את זה </w:t>
      </w:r>
      <w:r>
        <w:rPr>
          <w:b w:val="0"/>
          <w:bCs w:val="0"/>
          <w:caps/>
          <w:sz w:val="24"/>
          <w:szCs w:val="24"/>
          <w:rtl/>
        </w:rPr>
        <w:t>–</w:t>
      </w:r>
      <w:r>
        <w:rPr>
          <w:rFonts w:hint="cs"/>
          <w:b w:val="0"/>
          <w:bCs w:val="0"/>
          <w:caps/>
          <w:sz w:val="24"/>
          <w:szCs w:val="24"/>
          <w:rtl/>
        </w:rPr>
        <w:t xml:space="preserve"> אני לא רוצה יותר לריב אתכם. אם את אומרת לי אנחנו תומכים אנחנו מבינים ואנחנו תומכים אנחנו תומכים בחלופה הזו, אנחנו פה מעבר לחמש מטר אנחנו כבר עשר</w:t>
      </w:r>
      <w:r w:rsidR="000F703D">
        <w:rPr>
          <w:rFonts w:hint="cs"/>
          <w:b w:val="0"/>
          <w:bCs w:val="0"/>
          <w:caps/>
          <w:sz w:val="24"/>
          <w:szCs w:val="24"/>
          <w:rtl/>
        </w:rPr>
        <w:t xml:space="preserve"> </w:t>
      </w:r>
      <w:r>
        <w:rPr>
          <w:rFonts w:hint="cs"/>
          <w:b w:val="0"/>
          <w:bCs w:val="0"/>
          <w:caps/>
          <w:sz w:val="24"/>
          <w:szCs w:val="24"/>
          <w:rtl/>
        </w:rPr>
        <w:t>מטר אוקיי, זהו, אם אתם,</w:t>
      </w:r>
      <w:r w:rsidR="000F703D">
        <w:rPr>
          <w:rFonts w:hint="cs"/>
          <w:b w:val="0"/>
          <w:bCs w:val="0"/>
          <w:caps/>
          <w:sz w:val="24"/>
          <w:szCs w:val="24"/>
          <w:rtl/>
        </w:rPr>
        <w:t xml:space="preserve"> </w:t>
      </w:r>
      <w:r>
        <w:rPr>
          <w:rFonts w:hint="cs"/>
          <w:b w:val="0"/>
          <w:bCs w:val="0"/>
          <w:caps/>
          <w:sz w:val="24"/>
          <w:szCs w:val="24"/>
          <w:rtl/>
        </w:rPr>
        <w:t>...</w:t>
      </w:r>
      <w:r w:rsidR="000F703D">
        <w:rPr>
          <w:rFonts w:hint="cs"/>
          <w:b w:val="0"/>
          <w:bCs w:val="0"/>
          <w:caps/>
          <w:sz w:val="24"/>
          <w:szCs w:val="24"/>
          <w:rtl/>
        </w:rPr>
        <w:t xml:space="preserve"> </w:t>
      </w:r>
      <w:r>
        <w:rPr>
          <w:rFonts w:hint="cs"/>
          <w:b w:val="0"/>
          <w:bCs w:val="0"/>
          <w:caps/>
          <w:sz w:val="24"/>
          <w:szCs w:val="24"/>
          <w:rtl/>
        </w:rPr>
        <w:t>אני רוצה אני רוצה לא</w:t>
      </w:r>
    </w:p>
    <w:p w14:paraId="1F167C56" w14:textId="77777777" w:rsidR="001E2274" w:rsidRDefault="001E2274" w:rsidP="009006D4">
      <w:pPr>
        <w:rPr>
          <w:b w:val="0"/>
          <w:bCs w:val="0"/>
          <w:caps/>
          <w:sz w:val="24"/>
          <w:szCs w:val="24"/>
          <w:rtl/>
        </w:rPr>
      </w:pPr>
    </w:p>
    <w:p w14:paraId="13A197E6" w14:textId="77777777" w:rsidR="001E2274" w:rsidRDefault="000A5C33" w:rsidP="009006D4">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4BB13C00" w14:textId="10BBE735" w:rsidR="001E2274" w:rsidRDefault="009006D4" w:rsidP="009006D4">
      <w:pPr>
        <w:rPr>
          <w:b w:val="0"/>
          <w:bCs w:val="0"/>
          <w:caps/>
          <w:sz w:val="24"/>
          <w:szCs w:val="24"/>
          <w:rtl/>
        </w:rPr>
      </w:pPr>
      <w:r>
        <w:rPr>
          <w:rFonts w:hint="cs"/>
          <w:b w:val="0"/>
          <w:bCs w:val="0"/>
          <w:caps/>
          <w:sz w:val="24"/>
          <w:szCs w:val="24"/>
          <w:rtl/>
        </w:rPr>
        <w:t xml:space="preserve">תומר תומר תומר איזה חלופה </w:t>
      </w:r>
    </w:p>
    <w:p w14:paraId="3CACB6F3" w14:textId="77777777" w:rsidR="001E2274" w:rsidRDefault="001E2274" w:rsidP="009006D4">
      <w:pPr>
        <w:rPr>
          <w:b w:val="0"/>
          <w:bCs w:val="0"/>
          <w:caps/>
          <w:sz w:val="24"/>
          <w:szCs w:val="24"/>
          <w:rtl/>
        </w:rPr>
      </w:pPr>
    </w:p>
    <w:p w14:paraId="5E4B8BC7" w14:textId="77777777" w:rsidR="001E2274" w:rsidRDefault="000A3DA6" w:rsidP="009006D4">
      <w:pPr>
        <w:rPr>
          <w:caps/>
          <w:sz w:val="24"/>
          <w:szCs w:val="24"/>
          <w:u w:val="single"/>
          <w:rtl/>
        </w:rPr>
      </w:pPr>
      <w:r w:rsidRPr="000A3DA6">
        <w:rPr>
          <w:rFonts w:hint="cs"/>
          <w:caps/>
          <w:sz w:val="24"/>
          <w:szCs w:val="24"/>
          <w:u w:val="single"/>
          <w:rtl/>
        </w:rPr>
        <w:t>מר תומר דוידסון - נציג מנהל מקרקעי ישראל בוועדה המחוזית</w:t>
      </w:r>
      <w:r w:rsidR="001E2274">
        <w:rPr>
          <w:rFonts w:hint="cs"/>
          <w:caps/>
          <w:sz w:val="24"/>
          <w:szCs w:val="24"/>
          <w:u w:val="single"/>
          <w:rtl/>
        </w:rPr>
        <w:t>:</w:t>
      </w:r>
    </w:p>
    <w:p w14:paraId="0133EA74" w14:textId="394D1C82" w:rsidR="001E2274" w:rsidRDefault="009006D4" w:rsidP="009006D4">
      <w:pPr>
        <w:rPr>
          <w:b w:val="0"/>
          <w:bCs w:val="0"/>
          <w:caps/>
          <w:sz w:val="24"/>
          <w:szCs w:val="24"/>
          <w:rtl/>
        </w:rPr>
      </w:pPr>
      <w:r>
        <w:rPr>
          <w:rFonts w:hint="cs"/>
          <w:b w:val="0"/>
          <w:bCs w:val="0"/>
          <w:caps/>
          <w:sz w:val="24"/>
          <w:szCs w:val="24"/>
          <w:rtl/>
        </w:rPr>
        <w:t>אני אני אני אני הולך אתכם</w:t>
      </w:r>
    </w:p>
    <w:p w14:paraId="48F35B99" w14:textId="77777777" w:rsidR="001E2274" w:rsidRDefault="001E2274" w:rsidP="009006D4">
      <w:pPr>
        <w:rPr>
          <w:b w:val="0"/>
          <w:bCs w:val="0"/>
          <w:caps/>
          <w:sz w:val="24"/>
          <w:szCs w:val="24"/>
          <w:rtl/>
        </w:rPr>
      </w:pPr>
    </w:p>
    <w:p w14:paraId="576A9696" w14:textId="77777777" w:rsidR="001E2274" w:rsidRDefault="00D17364" w:rsidP="009006D4">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3FDCDAE9" w14:textId="133E485B" w:rsidR="001E2274" w:rsidRDefault="009006D4" w:rsidP="009006D4">
      <w:pPr>
        <w:rPr>
          <w:b w:val="0"/>
          <w:bCs w:val="0"/>
          <w:caps/>
          <w:sz w:val="24"/>
          <w:szCs w:val="24"/>
          <w:rtl/>
        </w:rPr>
      </w:pPr>
      <w:r>
        <w:rPr>
          <w:rFonts w:hint="cs"/>
          <w:b w:val="0"/>
          <w:bCs w:val="0"/>
          <w:caps/>
          <w:sz w:val="24"/>
          <w:szCs w:val="24"/>
          <w:rtl/>
        </w:rPr>
        <w:t xml:space="preserve">אני רוצה שהמשרד אני רוצה שהגנת הסביבה תגיד היום שהיא תומכת בזה, אם היא לא תומכת בזה אני רוצה להפקיד את זה ולא רוצה יותר זהו אני מפקיד את התוכנית הימנית ובזה נגמר העניין </w:t>
      </w:r>
    </w:p>
    <w:p w14:paraId="3B0DD5D2" w14:textId="77777777" w:rsidR="001E2274" w:rsidRDefault="001E2274" w:rsidP="009006D4">
      <w:pPr>
        <w:rPr>
          <w:b w:val="0"/>
          <w:bCs w:val="0"/>
          <w:caps/>
          <w:sz w:val="24"/>
          <w:szCs w:val="24"/>
          <w:rtl/>
        </w:rPr>
      </w:pPr>
    </w:p>
    <w:p w14:paraId="735ED257" w14:textId="77777777" w:rsidR="001E2274" w:rsidRDefault="000A5C33" w:rsidP="009006D4">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1A0BCCB4" w14:textId="2F1FD5EE" w:rsidR="001E2274" w:rsidRDefault="009006D4" w:rsidP="009006D4">
      <w:pPr>
        <w:rPr>
          <w:b w:val="0"/>
          <w:bCs w:val="0"/>
          <w:caps/>
          <w:sz w:val="24"/>
          <w:szCs w:val="24"/>
          <w:rtl/>
        </w:rPr>
      </w:pPr>
      <w:r>
        <w:rPr>
          <w:rFonts w:hint="cs"/>
          <w:b w:val="0"/>
          <w:bCs w:val="0"/>
          <w:caps/>
          <w:sz w:val="24"/>
          <w:szCs w:val="24"/>
          <w:rtl/>
        </w:rPr>
        <w:t xml:space="preserve">למה למה למה מיכה, המשרד להגנת הסביבה זה חבר אחד מ ... מהוועדה יש עוד </w:t>
      </w:r>
    </w:p>
    <w:p w14:paraId="1CD0BFF1" w14:textId="77777777" w:rsidR="001E2274" w:rsidRDefault="001E2274" w:rsidP="009006D4">
      <w:pPr>
        <w:rPr>
          <w:b w:val="0"/>
          <w:bCs w:val="0"/>
          <w:caps/>
          <w:sz w:val="24"/>
          <w:szCs w:val="24"/>
          <w:rtl/>
        </w:rPr>
      </w:pPr>
    </w:p>
    <w:p w14:paraId="147CC912" w14:textId="77777777" w:rsidR="001E2274" w:rsidRDefault="00D17364" w:rsidP="009006D4">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2AAF9CD1" w14:textId="17B84D5E" w:rsidR="001E2274" w:rsidRDefault="009006D4" w:rsidP="009006D4">
      <w:pPr>
        <w:rPr>
          <w:b w:val="0"/>
          <w:bCs w:val="0"/>
          <w:caps/>
          <w:sz w:val="24"/>
          <w:szCs w:val="24"/>
          <w:rtl/>
        </w:rPr>
      </w:pPr>
      <w:r>
        <w:rPr>
          <w:rFonts w:hint="cs"/>
          <w:b w:val="0"/>
          <w:bCs w:val="0"/>
          <w:caps/>
          <w:sz w:val="24"/>
          <w:szCs w:val="24"/>
          <w:rtl/>
        </w:rPr>
        <w:t>אבל</w:t>
      </w:r>
      <w:r w:rsidR="000F703D">
        <w:rPr>
          <w:rFonts w:hint="cs"/>
          <w:b w:val="0"/>
          <w:bCs w:val="0"/>
          <w:caps/>
          <w:sz w:val="24"/>
          <w:szCs w:val="24"/>
          <w:rtl/>
        </w:rPr>
        <w:t xml:space="preserve"> </w:t>
      </w:r>
      <w:r>
        <w:rPr>
          <w:rFonts w:hint="cs"/>
          <w:b w:val="0"/>
          <w:bCs w:val="0"/>
          <w:caps/>
          <w:sz w:val="24"/>
          <w:szCs w:val="24"/>
          <w:rtl/>
        </w:rPr>
        <w:t>... לא לא אני לא כי אני לא רוצה לריב איתם</w:t>
      </w:r>
    </w:p>
    <w:p w14:paraId="0F60548C" w14:textId="77777777" w:rsidR="001E2274" w:rsidRDefault="001E2274" w:rsidP="009006D4">
      <w:pPr>
        <w:rPr>
          <w:b w:val="0"/>
          <w:bCs w:val="0"/>
          <w:caps/>
          <w:sz w:val="24"/>
          <w:szCs w:val="24"/>
          <w:rtl/>
        </w:rPr>
      </w:pPr>
    </w:p>
    <w:p w14:paraId="68810F18" w14:textId="77777777" w:rsidR="001E2274" w:rsidRDefault="000A5C33" w:rsidP="009006D4">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4FFE8D4D" w14:textId="123A7AAE" w:rsidR="001E2274" w:rsidRDefault="009006D4" w:rsidP="009006D4">
      <w:pPr>
        <w:rPr>
          <w:b w:val="0"/>
          <w:bCs w:val="0"/>
          <w:caps/>
          <w:sz w:val="24"/>
          <w:szCs w:val="24"/>
          <w:rtl/>
        </w:rPr>
      </w:pPr>
      <w:r>
        <w:rPr>
          <w:rFonts w:hint="cs"/>
          <w:b w:val="0"/>
          <w:bCs w:val="0"/>
          <w:caps/>
          <w:sz w:val="24"/>
          <w:szCs w:val="24"/>
          <w:rtl/>
        </w:rPr>
        <w:t xml:space="preserve">מה זה לריב איתם </w:t>
      </w:r>
    </w:p>
    <w:p w14:paraId="7D984A15" w14:textId="77777777" w:rsidR="001E2274" w:rsidRDefault="001E2274" w:rsidP="009006D4">
      <w:pPr>
        <w:rPr>
          <w:b w:val="0"/>
          <w:bCs w:val="0"/>
          <w:caps/>
          <w:sz w:val="24"/>
          <w:szCs w:val="24"/>
          <w:rtl/>
        </w:rPr>
      </w:pPr>
    </w:p>
    <w:p w14:paraId="6A85ED0E" w14:textId="77777777" w:rsidR="001E2274" w:rsidRDefault="00D17364" w:rsidP="009006D4">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07AF83D5" w14:textId="3A2CFA2A" w:rsidR="001E2274" w:rsidRDefault="009006D4" w:rsidP="009006D4">
      <w:pPr>
        <w:rPr>
          <w:b w:val="0"/>
          <w:bCs w:val="0"/>
          <w:caps/>
          <w:sz w:val="24"/>
          <w:szCs w:val="24"/>
          <w:rtl/>
        </w:rPr>
      </w:pPr>
      <w:r>
        <w:rPr>
          <w:rFonts w:hint="cs"/>
          <w:b w:val="0"/>
          <w:bCs w:val="0"/>
          <w:caps/>
          <w:sz w:val="24"/>
          <w:szCs w:val="24"/>
          <w:rtl/>
        </w:rPr>
        <w:t>לא כי אי אפשר לא אי אפשר אי אפשר בשיטת ה, אי אפשר בשיטת הזה,</w:t>
      </w:r>
      <w:r w:rsidR="000F703D">
        <w:rPr>
          <w:rFonts w:hint="cs"/>
          <w:b w:val="0"/>
          <w:bCs w:val="0"/>
          <w:caps/>
          <w:sz w:val="24"/>
          <w:szCs w:val="24"/>
          <w:rtl/>
        </w:rPr>
        <w:t xml:space="preserve"> </w:t>
      </w:r>
      <w:r>
        <w:rPr>
          <w:rFonts w:hint="cs"/>
          <w:b w:val="0"/>
          <w:bCs w:val="0"/>
          <w:caps/>
          <w:sz w:val="24"/>
          <w:szCs w:val="24"/>
          <w:rtl/>
        </w:rPr>
        <w:t>...</w:t>
      </w:r>
    </w:p>
    <w:p w14:paraId="565F15EB" w14:textId="77777777" w:rsidR="001E2274" w:rsidRDefault="001E2274" w:rsidP="009006D4">
      <w:pPr>
        <w:rPr>
          <w:b w:val="0"/>
          <w:bCs w:val="0"/>
          <w:caps/>
          <w:sz w:val="24"/>
          <w:szCs w:val="24"/>
          <w:rtl/>
        </w:rPr>
      </w:pPr>
    </w:p>
    <w:p w14:paraId="53B4A8B9" w14:textId="77777777" w:rsidR="001E2274" w:rsidRDefault="009006D4" w:rsidP="009006D4">
      <w:pPr>
        <w:rPr>
          <w:b w:val="0"/>
          <w:bCs w:val="0"/>
          <w:caps/>
          <w:sz w:val="24"/>
          <w:szCs w:val="24"/>
          <w:rtl/>
        </w:rPr>
      </w:pPr>
      <w:r>
        <w:rPr>
          <w:rFonts w:hint="cs"/>
          <w:b w:val="0"/>
          <w:bCs w:val="0"/>
          <w:caps/>
          <w:sz w:val="24"/>
          <w:szCs w:val="24"/>
          <w:rtl/>
        </w:rPr>
        <w:t xml:space="preserve">(מדברים ביחד) </w:t>
      </w:r>
    </w:p>
    <w:p w14:paraId="18D8AFD1" w14:textId="77777777" w:rsidR="001E2274" w:rsidRDefault="001E2274" w:rsidP="009006D4">
      <w:pPr>
        <w:rPr>
          <w:b w:val="0"/>
          <w:bCs w:val="0"/>
          <w:caps/>
          <w:sz w:val="24"/>
          <w:szCs w:val="24"/>
          <w:rtl/>
        </w:rPr>
      </w:pPr>
    </w:p>
    <w:p w14:paraId="003C9728" w14:textId="77777777" w:rsidR="001E2274" w:rsidRDefault="003109B2" w:rsidP="009006D4">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0EE3DCE9" w14:textId="2EE41D16" w:rsidR="001E2274" w:rsidRDefault="009006D4" w:rsidP="009006D4">
      <w:pPr>
        <w:rPr>
          <w:b w:val="0"/>
          <w:bCs w:val="0"/>
          <w:caps/>
          <w:sz w:val="24"/>
          <w:szCs w:val="24"/>
          <w:rtl/>
        </w:rPr>
      </w:pPr>
      <w:r>
        <w:rPr>
          <w:rFonts w:hint="cs"/>
          <w:b w:val="0"/>
          <w:bCs w:val="0"/>
          <w:caps/>
          <w:sz w:val="24"/>
          <w:szCs w:val="24"/>
          <w:rtl/>
        </w:rPr>
        <w:t>... אבל אנחנו פעם ראשונה שאני רואה את זה</w:t>
      </w:r>
    </w:p>
    <w:p w14:paraId="4BDD976D" w14:textId="77777777" w:rsidR="001E2274" w:rsidRDefault="001E2274" w:rsidP="009006D4">
      <w:pPr>
        <w:rPr>
          <w:b w:val="0"/>
          <w:bCs w:val="0"/>
          <w:caps/>
          <w:sz w:val="24"/>
          <w:szCs w:val="24"/>
          <w:rtl/>
        </w:rPr>
      </w:pPr>
    </w:p>
    <w:p w14:paraId="4D8D5DAA" w14:textId="77777777" w:rsidR="001E2274" w:rsidRDefault="000A5C33" w:rsidP="009006D4">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61B729C9" w14:textId="2F7F9BEB" w:rsidR="001E2274" w:rsidRDefault="009006D4" w:rsidP="009006D4">
      <w:pPr>
        <w:rPr>
          <w:b w:val="0"/>
          <w:bCs w:val="0"/>
          <w:caps/>
          <w:sz w:val="24"/>
          <w:szCs w:val="24"/>
          <w:rtl/>
        </w:rPr>
      </w:pPr>
      <w:r>
        <w:rPr>
          <w:rFonts w:hint="cs"/>
          <w:b w:val="0"/>
          <w:bCs w:val="0"/>
          <w:caps/>
          <w:sz w:val="24"/>
          <w:szCs w:val="24"/>
          <w:rtl/>
        </w:rPr>
        <w:t>אי אפשר אבל אי אפשר</w:t>
      </w:r>
      <w:r w:rsidR="000F703D">
        <w:rPr>
          <w:rFonts w:hint="cs"/>
          <w:b w:val="0"/>
          <w:bCs w:val="0"/>
          <w:caps/>
          <w:sz w:val="24"/>
          <w:szCs w:val="24"/>
          <w:rtl/>
        </w:rPr>
        <w:t xml:space="preserve"> </w:t>
      </w:r>
      <w:r>
        <w:rPr>
          <w:rFonts w:hint="cs"/>
          <w:b w:val="0"/>
          <w:bCs w:val="0"/>
          <w:caps/>
          <w:sz w:val="24"/>
          <w:szCs w:val="24"/>
          <w:rtl/>
        </w:rPr>
        <w:t xml:space="preserve">... החלטה </w:t>
      </w:r>
    </w:p>
    <w:p w14:paraId="0F071AC6" w14:textId="77777777" w:rsidR="001E2274" w:rsidRDefault="001E2274" w:rsidP="009006D4">
      <w:pPr>
        <w:rPr>
          <w:b w:val="0"/>
          <w:bCs w:val="0"/>
          <w:caps/>
          <w:sz w:val="24"/>
          <w:szCs w:val="24"/>
          <w:rtl/>
        </w:rPr>
      </w:pPr>
    </w:p>
    <w:p w14:paraId="4CF4CC29" w14:textId="77777777" w:rsidR="001E2274" w:rsidRDefault="003109B2" w:rsidP="009006D4">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76177AE4" w14:textId="434F1C13" w:rsidR="001E2274" w:rsidRDefault="009006D4" w:rsidP="009006D4">
      <w:pPr>
        <w:rPr>
          <w:b w:val="0"/>
          <w:bCs w:val="0"/>
          <w:caps/>
          <w:sz w:val="24"/>
          <w:szCs w:val="24"/>
          <w:rtl/>
        </w:rPr>
      </w:pPr>
      <w:r>
        <w:rPr>
          <w:rFonts w:hint="cs"/>
          <w:b w:val="0"/>
          <w:bCs w:val="0"/>
          <w:caps/>
          <w:sz w:val="24"/>
          <w:szCs w:val="24"/>
          <w:rtl/>
        </w:rPr>
        <w:t xml:space="preserve">אני רוצה </w:t>
      </w:r>
    </w:p>
    <w:p w14:paraId="1E9AE02B" w14:textId="77777777" w:rsidR="001E2274" w:rsidRDefault="001E2274" w:rsidP="009006D4">
      <w:pPr>
        <w:rPr>
          <w:b w:val="0"/>
          <w:bCs w:val="0"/>
          <w:caps/>
          <w:sz w:val="24"/>
          <w:szCs w:val="24"/>
          <w:rtl/>
        </w:rPr>
      </w:pPr>
    </w:p>
    <w:p w14:paraId="1C15212C" w14:textId="77777777" w:rsidR="001E2274" w:rsidRDefault="000A3DA6" w:rsidP="009006D4">
      <w:pPr>
        <w:rPr>
          <w:caps/>
          <w:sz w:val="24"/>
          <w:szCs w:val="24"/>
          <w:u w:val="single"/>
          <w:rtl/>
        </w:rPr>
      </w:pPr>
      <w:r w:rsidRPr="000A3DA6">
        <w:rPr>
          <w:rFonts w:hint="cs"/>
          <w:caps/>
          <w:sz w:val="24"/>
          <w:szCs w:val="24"/>
          <w:u w:val="single"/>
          <w:rtl/>
        </w:rPr>
        <w:t>מר תומר דוידסון - נציג מנהל מקרקעי ישראל בוועדה המחוזית</w:t>
      </w:r>
      <w:r w:rsidR="001E2274">
        <w:rPr>
          <w:rFonts w:hint="cs"/>
          <w:caps/>
          <w:sz w:val="24"/>
          <w:szCs w:val="24"/>
          <w:u w:val="single"/>
          <w:rtl/>
        </w:rPr>
        <w:t>:</w:t>
      </w:r>
    </w:p>
    <w:p w14:paraId="600D5479" w14:textId="664910C4" w:rsidR="001E2274" w:rsidRDefault="009006D4" w:rsidP="009006D4">
      <w:pPr>
        <w:rPr>
          <w:b w:val="0"/>
          <w:bCs w:val="0"/>
          <w:caps/>
          <w:sz w:val="24"/>
          <w:szCs w:val="24"/>
          <w:rtl/>
        </w:rPr>
      </w:pPr>
      <w:r>
        <w:rPr>
          <w:rFonts w:hint="cs"/>
          <w:b w:val="0"/>
          <w:bCs w:val="0"/>
          <w:caps/>
          <w:sz w:val="24"/>
          <w:szCs w:val="24"/>
          <w:rtl/>
        </w:rPr>
        <w:t xml:space="preserve">מה איזה מידע את חושבת שתקבלי שאת לא יודעת עכשיו </w:t>
      </w:r>
    </w:p>
    <w:p w14:paraId="36969AFA" w14:textId="77777777" w:rsidR="001E2274" w:rsidRDefault="001E2274" w:rsidP="009006D4">
      <w:pPr>
        <w:rPr>
          <w:b w:val="0"/>
          <w:bCs w:val="0"/>
          <w:caps/>
          <w:sz w:val="24"/>
          <w:szCs w:val="24"/>
          <w:rtl/>
        </w:rPr>
      </w:pPr>
    </w:p>
    <w:p w14:paraId="14CBF64F" w14:textId="77777777" w:rsidR="001E2274" w:rsidRDefault="00E5536A" w:rsidP="009006D4">
      <w:pPr>
        <w:rPr>
          <w:caps/>
          <w:sz w:val="24"/>
          <w:szCs w:val="24"/>
          <w:u w:val="single"/>
          <w:rtl/>
        </w:rPr>
      </w:pPr>
      <w:r w:rsidRPr="00E5536A">
        <w:rPr>
          <w:rFonts w:hint="cs"/>
          <w:caps/>
          <w:sz w:val="24"/>
          <w:szCs w:val="24"/>
          <w:u w:val="single"/>
          <w:rtl/>
        </w:rPr>
        <w:t>גב</w:t>
      </w:r>
      <w:r w:rsidRPr="00E5536A">
        <w:rPr>
          <w:caps/>
          <w:sz w:val="24"/>
          <w:szCs w:val="24"/>
          <w:u w:val="single"/>
          <w:rtl/>
        </w:rPr>
        <w:t>'</w:t>
      </w:r>
      <w:r w:rsidRPr="00E5536A">
        <w:rPr>
          <w:rFonts w:hint="cs"/>
          <w:caps/>
          <w:sz w:val="24"/>
          <w:szCs w:val="24"/>
          <w:u w:val="single"/>
          <w:rtl/>
        </w:rPr>
        <w:t xml:space="preserve"> רוני גרניט - נציגת משרד הבריאות בוועדה המחוזית</w:t>
      </w:r>
      <w:r w:rsidR="001E2274">
        <w:rPr>
          <w:rFonts w:hint="cs"/>
          <w:caps/>
          <w:sz w:val="24"/>
          <w:szCs w:val="24"/>
          <w:u w:val="single"/>
          <w:rtl/>
        </w:rPr>
        <w:t>:</w:t>
      </w:r>
    </w:p>
    <w:p w14:paraId="67FC83E0" w14:textId="71A65306" w:rsidR="001E2274" w:rsidRDefault="009006D4" w:rsidP="009006D4">
      <w:pPr>
        <w:rPr>
          <w:b w:val="0"/>
          <w:bCs w:val="0"/>
          <w:caps/>
          <w:sz w:val="24"/>
          <w:szCs w:val="24"/>
          <w:rtl/>
        </w:rPr>
      </w:pPr>
      <w:r>
        <w:rPr>
          <w:rFonts w:hint="cs"/>
          <w:b w:val="0"/>
          <w:bCs w:val="0"/>
          <w:caps/>
          <w:sz w:val="24"/>
          <w:szCs w:val="24"/>
          <w:rtl/>
        </w:rPr>
        <w:t xml:space="preserve">(לא ברור) את המצב הקיים </w:t>
      </w:r>
    </w:p>
    <w:p w14:paraId="4AC43BFE" w14:textId="77777777" w:rsidR="001E2274" w:rsidRDefault="001E2274" w:rsidP="009006D4">
      <w:pPr>
        <w:rPr>
          <w:b w:val="0"/>
          <w:bCs w:val="0"/>
          <w:caps/>
          <w:sz w:val="24"/>
          <w:szCs w:val="24"/>
          <w:rtl/>
        </w:rPr>
      </w:pPr>
    </w:p>
    <w:p w14:paraId="0955E25F" w14:textId="77777777" w:rsidR="001E2274" w:rsidRDefault="003109B2" w:rsidP="009006D4">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5CA888DF" w14:textId="6FB4E22E" w:rsidR="001E2274" w:rsidRDefault="009006D4" w:rsidP="009006D4">
      <w:pPr>
        <w:rPr>
          <w:b w:val="0"/>
          <w:bCs w:val="0"/>
          <w:caps/>
          <w:sz w:val="24"/>
          <w:szCs w:val="24"/>
          <w:rtl/>
        </w:rPr>
      </w:pPr>
      <w:r>
        <w:rPr>
          <w:rFonts w:hint="cs"/>
          <w:b w:val="0"/>
          <w:bCs w:val="0"/>
          <w:caps/>
          <w:sz w:val="24"/>
          <w:szCs w:val="24"/>
          <w:rtl/>
        </w:rPr>
        <w:t xml:space="preserve">רגע רגע </w:t>
      </w:r>
    </w:p>
    <w:p w14:paraId="653E4A93" w14:textId="77777777" w:rsidR="001E2274" w:rsidRDefault="001E2274" w:rsidP="009006D4">
      <w:pPr>
        <w:rPr>
          <w:b w:val="0"/>
          <w:bCs w:val="0"/>
          <w:caps/>
          <w:sz w:val="24"/>
          <w:szCs w:val="24"/>
          <w:rtl/>
        </w:rPr>
      </w:pPr>
    </w:p>
    <w:p w14:paraId="4B5C9C00" w14:textId="77777777" w:rsidR="001E2274" w:rsidRDefault="00E5536A" w:rsidP="009006D4">
      <w:pPr>
        <w:rPr>
          <w:caps/>
          <w:sz w:val="24"/>
          <w:szCs w:val="24"/>
          <w:u w:val="single"/>
          <w:rtl/>
        </w:rPr>
      </w:pPr>
      <w:r w:rsidRPr="00E5536A">
        <w:rPr>
          <w:rFonts w:hint="cs"/>
          <w:caps/>
          <w:sz w:val="24"/>
          <w:szCs w:val="24"/>
          <w:u w:val="single"/>
          <w:rtl/>
        </w:rPr>
        <w:t>גב</w:t>
      </w:r>
      <w:r w:rsidRPr="00E5536A">
        <w:rPr>
          <w:caps/>
          <w:sz w:val="24"/>
          <w:szCs w:val="24"/>
          <w:u w:val="single"/>
          <w:rtl/>
        </w:rPr>
        <w:t>'</w:t>
      </w:r>
      <w:r w:rsidRPr="00E5536A">
        <w:rPr>
          <w:rFonts w:hint="cs"/>
          <w:caps/>
          <w:sz w:val="24"/>
          <w:szCs w:val="24"/>
          <w:u w:val="single"/>
          <w:rtl/>
        </w:rPr>
        <w:t xml:space="preserve"> רוני גרניט - נציגת משרד הבריאות בוועדה המחוזית</w:t>
      </w:r>
      <w:r w:rsidR="001E2274">
        <w:rPr>
          <w:rFonts w:hint="cs"/>
          <w:caps/>
          <w:sz w:val="24"/>
          <w:szCs w:val="24"/>
          <w:u w:val="single"/>
          <w:rtl/>
        </w:rPr>
        <w:t>:</w:t>
      </w:r>
    </w:p>
    <w:p w14:paraId="3D3F1A73" w14:textId="3ED9FA1A" w:rsidR="001E2274" w:rsidRDefault="009006D4" w:rsidP="009006D4">
      <w:pPr>
        <w:rPr>
          <w:b w:val="0"/>
          <w:bCs w:val="0"/>
          <w:caps/>
          <w:sz w:val="24"/>
          <w:szCs w:val="24"/>
          <w:rtl/>
        </w:rPr>
      </w:pPr>
      <w:r>
        <w:rPr>
          <w:rFonts w:hint="cs"/>
          <w:b w:val="0"/>
          <w:bCs w:val="0"/>
          <w:caps/>
          <w:sz w:val="24"/>
          <w:szCs w:val="24"/>
          <w:rtl/>
        </w:rPr>
        <w:t xml:space="preserve">הוא משפר </w:t>
      </w:r>
    </w:p>
    <w:p w14:paraId="21BFD84C" w14:textId="77777777" w:rsidR="001E2274" w:rsidRDefault="001E2274" w:rsidP="009006D4">
      <w:pPr>
        <w:rPr>
          <w:b w:val="0"/>
          <w:bCs w:val="0"/>
          <w:caps/>
          <w:sz w:val="24"/>
          <w:szCs w:val="24"/>
          <w:rtl/>
        </w:rPr>
      </w:pPr>
    </w:p>
    <w:p w14:paraId="4491AA8E" w14:textId="77777777" w:rsidR="001E2274" w:rsidRDefault="003109B2" w:rsidP="009006D4">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4939131B" w14:textId="3AD97CB3" w:rsidR="001E2274" w:rsidRDefault="009006D4" w:rsidP="009006D4">
      <w:pPr>
        <w:rPr>
          <w:b w:val="0"/>
          <w:bCs w:val="0"/>
          <w:caps/>
          <w:sz w:val="24"/>
          <w:szCs w:val="24"/>
          <w:rtl/>
        </w:rPr>
      </w:pPr>
      <w:r>
        <w:rPr>
          <w:rFonts w:hint="cs"/>
          <w:b w:val="0"/>
          <w:bCs w:val="0"/>
          <w:caps/>
          <w:sz w:val="24"/>
          <w:szCs w:val="24"/>
          <w:rtl/>
        </w:rPr>
        <w:t xml:space="preserve">העניין </w:t>
      </w:r>
    </w:p>
    <w:p w14:paraId="57D9AEDB" w14:textId="77777777" w:rsidR="001E2274" w:rsidRDefault="001E2274" w:rsidP="009006D4">
      <w:pPr>
        <w:rPr>
          <w:b w:val="0"/>
          <w:bCs w:val="0"/>
          <w:caps/>
          <w:sz w:val="24"/>
          <w:szCs w:val="24"/>
          <w:rtl/>
        </w:rPr>
      </w:pPr>
    </w:p>
    <w:p w14:paraId="3ED39810" w14:textId="77777777" w:rsidR="001E2274" w:rsidRDefault="00D17364" w:rsidP="009006D4">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4DC44524" w14:textId="2348E706" w:rsidR="001E2274" w:rsidRDefault="009006D4" w:rsidP="009006D4">
      <w:pPr>
        <w:rPr>
          <w:b w:val="0"/>
          <w:bCs w:val="0"/>
          <w:caps/>
          <w:sz w:val="24"/>
          <w:szCs w:val="24"/>
          <w:rtl/>
        </w:rPr>
      </w:pPr>
      <w:r>
        <w:rPr>
          <w:rFonts w:hint="cs"/>
          <w:b w:val="0"/>
          <w:bCs w:val="0"/>
          <w:caps/>
          <w:sz w:val="24"/>
          <w:szCs w:val="24"/>
          <w:rtl/>
        </w:rPr>
        <w:t xml:space="preserve">אני לא חברים אני לא בשיטת הסלאמי זה פעם אחת עברתי את זה בתוכנית אחרת שאני פסול מלדון בה, עברתי את זה פעם אחת בשיטת הסלאמי </w:t>
      </w:r>
      <w:r>
        <w:rPr>
          <w:b w:val="0"/>
          <w:bCs w:val="0"/>
          <w:caps/>
          <w:sz w:val="24"/>
          <w:szCs w:val="24"/>
          <w:rtl/>
        </w:rPr>
        <w:t>–</w:t>
      </w:r>
      <w:r>
        <w:rPr>
          <w:rFonts w:hint="cs"/>
          <w:b w:val="0"/>
          <w:bCs w:val="0"/>
          <w:caps/>
          <w:sz w:val="24"/>
          <w:szCs w:val="24"/>
          <w:rtl/>
        </w:rPr>
        <w:t xml:space="preserve"> לא משחק יותר בשיטת הסלאמי. פעם אחת, או שאני מגיע אתכם להסכמות או שאני מפקיד את הימני, לא רוצה יותר</w:t>
      </w:r>
    </w:p>
    <w:p w14:paraId="5515D9D4" w14:textId="77777777" w:rsidR="001E2274" w:rsidRDefault="001E2274" w:rsidP="009006D4">
      <w:pPr>
        <w:rPr>
          <w:b w:val="0"/>
          <w:bCs w:val="0"/>
          <w:caps/>
          <w:sz w:val="24"/>
          <w:szCs w:val="24"/>
          <w:rtl/>
        </w:rPr>
      </w:pPr>
    </w:p>
    <w:p w14:paraId="256CDE77" w14:textId="77777777" w:rsidR="001E2274" w:rsidRDefault="003109B2" w:rsidP="009006D4">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3E8F7561" w14:textId="567D7135" w:rsidR="001E2274" w:rsidRDefault="009006D4" w:rsidP="009006D4">
      <w:pPr>
        <w:rPr>
          <w:b w:val="0"/>
          <w:bCs w:val="0"/>
          <w:caps/>
          <w:sz w:val="24"/>
          <w:szCs w:val="24"/>
          <w:rtl/>
        </w:rPr>
      </w:pPr>
      <w:r>
        <w:rPr>
          <w:rFonts w:hint="cs"/>
          <w:b w:val="0"/>
          <w:bCs w:val="0"/>
          <w:caps/>
          <w:sz w:val="24"/>
          <w:szCs w:val="24"/>
          <w:rtl/>
        </w:rPr>
        <w:t>אני חייבת</w:t>
      </w:r>
      <w:r w:rsidR="000F703D">
        <w:rPr>
          <w:rFonts w:hint="cs"/>
          <w:b w:val="0"/>
          <w:bCs w:val="0"/>
          <w:caps/>
          <w:sz w:val="24"/>
          <w:szCs w:val="24"/>
          <w:rtl/>
        </w:rPr>
        <w:t xml:space="preserve"> </w:t>
      </w:r>
      <w:r>
        <w:rPr>
          <w:rFonts w:hint="cs"/>
          <w:b w:val="0"/>
          <w:bCs w:val="0"/>
          <w:caps/>
          <w:sz w:val="24"/>
          <w:szCs w:val="24"/>
          <w:rtl/>
        </w:rPr>
        <w:t xml:space="preserve">... </w:t>
      </w:r>
    </w:p>
    <w:p w14:paraId="425284CA" w14:textId="77777777" w:rsidR="001E2274" w:rsidRDefault="001E2274" w:rsidP="009006D4">
      <w:pPr>
        <w:rPr>
          <w:b w:val="0"/>
          <w:bCs w:val="0"/>
          <w:caps/>
          <w:sz w:val="24"/>
          <w:szCs w:val="24"/>
          <w:rtl/>
        </w:rPr>
      </w:pPr>
    </w:p>
    <w:p w14:paraId="631D186C" w14:textId="77777777" w:rsidR="001E2274" w:rsidRDefault="00D17364" w:rsidP="009006D4">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1EBE9683" w14:textId="5C9F3765" w:rsidR="001E2274" w:rsidRDefault="009006D4" w:rsidP="009006D4">
      <w:pPr>
        <w:rPr>
          <w:b w:val="0"/>
          <w:bCs w:val="0"/>
          <w:caps/>
          <w:sz w:val="24"/>
          <w:szCs w:val="24"/>
          <w:rtl/>
        </w:rPr>
      </w:pPr>
      <w:r>
        <w:rPr>
          <w:rFonts w:hint="cs"/>
          <w:b w:val="0"/>
          <w:bCs w:val="0"/>
          <w:caps/>
          <w:sz w:val="24"/>
          <w:szCs w:val="24"/>
          <w:rtl/>
        </w:rPr>
        <w:t xml:space="preserve">מה לא </w:t>
      </w:r>
    </w:p>
    <w:p w14:paraId="72BD0D00" w14:textId="77777777" w:rsidR="001E2274" w:rsidRDefault="001E2274" w:rsidP="009006D4">
      <w:pPr>
        <w:rPr>
          <w:b w:val="0"/>
          <w:bCs w:val="0"/>
          <w:caps/>
          <w:sz w:val="24"/>
          <w:szCs w:val="24"/>
          <w:rtl/>
        </w:rPr>
      </w:pPr>
    </w:p>
    <w:p w14:paraId="7B89E4A7" w14:textId="77777777" w:rsidR="001E2274" w:rsidRDefault="003109B2" w:rsidP="009006D4">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0644947A" w14:textId="6E3ED54D" w:rsidR="001E2274" w:rsidRDefault="009006D4" w:rsidP="009006D4">
      <w:pPr>
        <w:rPr>
          <w:b w:val="0"/>
          <w:bCs w:val="0"/>
          <w:caps/>
          <w:sz w:val="24"/>
          <w:szCs w:val="24"/>
          <w:rtl/>
        </w:rPr>
      </w:pPr>
      <w:r>
        <w:rPr>
          <w:rFonts w:hint="cs"/>
          <w:b w:val="0"/>
          <w:bCs w:val="0"/>
          <w:caps/>
          <w:sz w:val="24"/>
          <w:szCs w:val="24"/>
          <w:rtl/>
        </w:rPr>
        <w:t xml:space="preserve">אני רוצה לצטט אותך גם לתוכניות אחרות </w:t>
      </w:r>
    </w:p>
    <w:p w14:paraId="59A8AE1D" w14:textId="77777777" w:rsidR="001E2274" w:rsidRDefault="001E2274" w:rsidP="009006D4">
      <w:pPr>
        <w:rPr>
          <w:b w:val="0"/>
          <w:bCs w:val="0"/>
          <w:caps/>
          <w:sz w:val="24"/>
          <w:szCs w:val="24"/>
          <w:rtl/>
        </w:rPr>
      </w:pPr>
    </w:p>
    <w:p w14:paraId="05636FCC" w14:textId="77777777" w:rsidR="001E2274" w:rsidRDefault="00D17364" w:rsidP="009006D4">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68FBD05A" w14:textId="7415DA45" w:rsidR="001E2274" w:rsidRDefault="009006D4" w:rsidP="009006D4">
      <w:pPr>
        <w:rPr>
          <w:b w:val="0"/>
          <w:bCs w:val="0"/>
          <w:caps/>
          <w:sz w:val="24"/>
          <w:szCs w:val="24"/>
          <w:rtl/>
        </w:rPr>
      </w:pPr>
      <w:r>
        <w:rPr>
          <w:rFonts w:hint="cs"/>
          <w:b w:val="0"/>
          <w:bCs w:val="0"/>
          <w:caps/>
          <w:sz w:val="24"/>
          <w:szCs w:val="24"/>
          <w:rtl/>
        </w:rPr>
        <w:t xml:space="preserve">מה לא אני לא רוצה אני עשיתי פעם אחת עברתי אתכם את הסאגה הזו </w:t>
      </w:r>
      <w:r>
        <w:rPr>
          <w:b w:val="0"/>
          <w:bCs w:val="0"/>
          <w:caps/>
          <w:sz w:val="24"/>
          <w:szCs w:val="24"/>
          <w:rtl/>
        </w:rPr>
        <w:t>–</w:t>
      </w:r>
      <w:r>
        <w:rPr>
          <w:rFonts w:hint="cs"/>
          <w:b w:val="0"/>
          <w:bCs w:val="0"/>
          <w:caps/>
          <w:sz w:val="24"/>
          <w:szCs w:val="24"/>
          <w:rtl/>
        </w:rPr>
        <w:t xml:space="preserve"> הלכנו הלכנו הלכנו</w:t>
      </w:r>
    </w:p>
    <w:p w14:paraId="372C64C7" w14:textId="77777777" w:rsidR="001E2274" w:rsidRDefault="001E2274" w:rsidP="009006D4">
      <w:pPr>
        <w:rPr>
          <w:b w:val="0"/>
          <w:bCs w:val="0"/>
          <w:caps/>
          <w:sz w:val="24"/>
          <w:szCs w:val="24"/>
          <w:rtl/>
        </w:rPr>
      </w:pPr>
    </w:p>
    <w:p w14:paraId="5B4C8218" w14:textId="77777777" w:rsidR="001E2274" w:rsidRDefault="000A5C33" w:rsidP="009006D4">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1042DD9E" w14:textId="52C499C8" w:rsidR="001E2274" w:rsidRDefault="009006D4" w:rsidP="009006D4">
      <w:pPr>
        <w:rPr>
          <w:b w:val="0"/>
          <w:bCs w:val="0"/>
          <w:caps/>
          <w:sz w:val="24"/>
          <w:szCs w:val="24"/>
          <w:rtl/>
        </w:rPr>
      </w:pPr>
      <w:r>
        <w:rPr>
          <w:rFonts w:hint="cs"/>
          <w:b w:val="0"/>
          <w:bCs w:val="0"/>
          <w:caps/>
          <w:sz w:val="24"/>
          <w:szCs w:val="24"/>
          <w:rtl/>
        </w:rPr>
        <w:t>יערה עד ש, עד ש,</w:t>
      </w:r>
    </w:p>
    <w:p w14:paraId="3D2302C1" w14:textId="77777777" w:rsidR="001E2274" w:rsidRDefault="001E2274" w:rsidP="009006D4">
      <w:pPr>
        <w:rPr>
          <w:b w:val="0"/>
          <w:bCs w:val="0"/>
          <w:caps/>
          <w:sz w:val="24"/>
          <w:szCs w:val="24"/>
          <w:rtl/>
        </w:rPr>
      </w:pPr>
    </w:p>
    <w:p w14:paraId="0BA069C7" w14:textId="77777777" w:rsidR="001E2274" w:rsidRDefault="00D17364" w:rsidP="009006D4">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48B37C9A" w14:textId="2127B6E6" w:rsidR="001E2274" w:rsidRDefault="009006D4" w:rsidP="009006D4">
      <w:pPr>
        <w:rPr>
          <w:b w:val="0"/>
          <w:bCs w:val="0"/>
          <w:caps/>
          <w:sz w:val="24"/>
          <w:szCs w:val="24"/>
          <w:rtl/>
        </w:rPr>
      </w:pPr>
      <w:r>
        <w:rPr>
          <w:rFonts w:hint="cs"/>
          <w:b w:val="0"/>
          <w:bCs w:val="0"/>
          <w:caps/>
          <w:sz w:val="24"/>
          <w:szCs w:val="24"/>
          <w:rtl/>
        </w:rPr>
        <w:t xml:space="preserve">סיכום סיכום סיכום בסוף התנגדתם בסוף התנגדתם לתוכנית </w:t>
      </w:r>
    </w:p>
    <w:p w14:paraId="032D8580" w14:textId="77777777" w:rsidR="001E2274" w:rsidRDefault="001E2274" w:rsidP="009006D4">
      <w:pPr>
        <w:rPr>
          <w:b w:val="0"/>
          <w:bCs w:val="0"/>
          <w:caps/>
          <w:sz w:val="24"/>
          <w:szCs w:val="24"/>
          <w:rtl/>
        </w:rPr>
      </w:pPr>
    </w:p>
    <w:p w14:paraId="2FC38E60" w14:textId="77777777" w:rsidR="001E2274" w:rsidRDefault="000A5C33" w:rsidP="009006D4">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7E695F2D" w14:textId="2406B111" w:rsidR="001E2274" w:rsidRDefault="009006D4" w:rsidP="009006D4">
      <w:pPr>
        <w:rPr>
          <w:b w:val="0"/>
          <w:bCs w:val="0"/>
          <w:caps/>
          <w:sz w:val="24"/>
          <w:szCs w:val="24"/>
          <w:rtl/>
        </w:rPr>
      </w:pPr>
      <w:r>
        <w:rPr>
          <w:rFonts w:hint="cs"/>
          <w:b w:val="0"/>
          <w:bCs w:val="0"/>
          <w:caps/>
          <w:sz w:val="24"/>
          <w:szCs w:val="24"/>
          <w:rtl/>
        </w:rPr>
        <w:t>כל החלופה כל החלופה זה ההמלצה שלך ואת עכשיו</w:t>
      </w:r>
      <w:r w:rsidR="000F703D">
        <w:rPr>
          <w:rFonts w:hint="cs"/>
          <w:b w:val="0"/>
          <w:bCs w:val="0"/>
          <w:caps/>
          <w:sz w:val="24"/>
          <w:szCs w:val="24"/>
          <w:rtl/>
        </w:rPr>
        <w:t xml:space="preserve"> </w:t>
      </w:r>
      <w:r>
        <w:rPr>
          <w:rFonts w:hint="cs"/>
          <w:b w:val="0"/>
          <w:bCs w:val="0"/>
          <w:caps/>
          <w:sz w:val="24"/>
          <w:szCs w:val="24"/>
          <w:rtl/>
        </w:rPr>
        <w:t>...</w:t>
      </w:r>
    </w:p>
    <w:p w14:paraId="04673BBF" w14:textId="77777777" w:rsidR="001E2274" w:rsidRDefault="001E2274" w:rsidP="009006D4">
      <w:pPr>
        <w:rPr>
          <w:b w:val="0"/>
          <w:bCs w:val="0"/>
          <w:caps/>
          <w:sz w:val="24"/>
          <w:szCs w:val="24"/>
          <w:rtl/>
        </w:rPr>
      </w:pPr>
    </w:p>
    <w:p w14:paraId="5121CA7B" w14:textId="77777777" w:rsidR="001E2274" w:rsidRDefault="003109B2" w:rsidP="009006D4">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1A682D7B" w14:textId="7C39D15D" w:rsidR="001E2274" w:rsidRDefault="009006D4" w:rsidP="009006D4">
      <w:pPr>
        <w:rPr>
          <w:b w:val="0"/>
          <w:bCs w:val="0"/>
          <w:caps/>
          <w:sz w:val="24"/>
          <w:szCs w:val="24"/>
          <w:rtl/>
        </w:rPr>
      </w:pPr>
      <w:r>
        <w:rPr>
          <w:rFonts w:hint="cs"/>
          <w:b w:val="0"/>
          <w:bCs w:val="0"/>
          <w:caps/>
          <w:sz w:val="24"/>
          <w:szCs w:val="24"/>
          <w:rtl/>
        </w:rPr>
        <w:t>אנחנו</w:t>
      </w:r>
      <w:r w:rsidR="000F703D">
        <w:rPr>
          <w:rFonts w:hint="cs"/>
          <w:b w:val="0"/>
          <w:bCs w:val="0"/>
          <w:caps/>
          <w:sz w:val="24"/>
          <w:szCs w:val="24"/>
          <w:rtl/>
        </w:rPr>
        <w:t xml:space="preserve"> </w:t>
      </w:r>
      <w:r>
        <w:rPr>
          <w:rFonts w:hint="cs"/>
          <w:b w:val="0"/>
          <w:bCs w:val="0"/>
          <w:caps/>
          <w:sz w:val="24"/>
          <w:szCs w:val="24"/>
          <w:rtl/>
        </w:rPr>
        <w:t>...</w:t>
      </w:r>
    </w:p>
    <w:p w14:paraId="076BC35E" w14:textId="77777777" w:rsidR="001E2274" w:rsidRDefault="001E2274" w:rsidP="009006D4">
      <w:pPr>
        <w:rPr>
          <w:b w:val="0"/>
          <w:bCs w:val="0"/>
          <w:caps/>
          <w:sz w:val="24"/>
          <w:szCs w:val="24"/>
          <w:rtl/>
        </w:rPr>
      </w:pPr>
    </w:p>
    <w:p w14:paraId="7564AD86" w14:textId="77777777" w:rsidR="001E2274" w:rsidRDefault="00D17364" w:rsidP="009006D4">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1C8DE445" w14:textId="1861A787" w:rsidR="001E2274" w:rsidRDefault="009006D4" w:rsidP="009006D4">
      <w:pPr>
        <w:rPr>
          <w:b w:val="0"/>
          <w:bCs w:val="0"/>
          <w:caps/>
          <w:sz w:val="24"/>
          <w:szCs w:val="24"/>
          <w:rtl/>
        </w:rPr>
      </w:pPr>
      <w:r>
        <w:rPr>
          <w:rFonts w:hint="cs"/>
          <w:b w:val="0"/>
          <w:bCs w:val="0"/>
          <w:caps/>
          <w:sz w:val="24"/>
          <w:szCs w:val="24"/>
          <w:rtl/>
        </w:rPr>
        <w:t>אנחנו רוצים אנחנו הולכים אני פה הולך לעשות בוגאראס הולך לעשות זה בשביל להתרחק מהנחל בשביל להתרחק, זו הסיבה היחידה שאני עושה, בשביל להתרחק מהנחל</w:t>
      </w:r>
    </w:p>
    <w:p w14:paraId="4C32A15D" w14:textId="77777777" w:rsidR="001E2274" w:rsidRDefault="001E2274" w:rsidP="009006D4">
      <w:pPr>
        <w:rPr>
          <w:b w:val="0"/>
          <w:bCs w:val="0"/>
          <w:caps/>
          <w:sz w:val="24"/>
          <w:szCs w:val="24"/>
          <w:rtl/>
        </w:rPr>
      </w:pPr>
    </w:p>
    <w:p w14:paraId="6DD3B82E" w14:textId="77777777" w:rsidR="001E2274" w:rsidRDefault="00E5536A" w:rsidP="009006D4">
      <w:pPr>
        <w:rPr>
          <w:caps/>
          <w:sz w:val="24"/>
          <w:szCs w:val="24"/>
          <w:u w:val="single"/>
          <w:rtl/>
        </w:rPr>
      </w:pPr>
      <w:r w:rsidRPr="00E5536A">
        <w:rPr>
          <w:rFonts w:hint="cs"/>
          <w:caps/>
          <w:sz w:val="24"/>
          <w:szCs w:val="24"/>
          <w:u w:val="single"/>
          <w:rtl/>
        </w:rPr>
        <w:t>גב</w:t>
      </w:r>
      <w:r w:rsidRPr="00E5536A">
        <w:rPr>
          <w:caps/>
          <w:sz w:val="24"/>
          <w:szCs w:val="24"/>
          <w:u w:val="single"/>
          <w:rtl/>
        </w:rPr>
        <w:t>'</w:t>
      </w:r>
      <w:r w:rsidRPr="00E5536A">
        <w:rPr>
          <w:rFonts w:hint="cs"/>
          <w:caps/>
          <w:sz w:val="24"/>
          <w:szCs w:val="24"/>
          <w:u w:val="single"/>
          <w:rtl/>
        </w:rPr>
        <w:t xml:space="preserve"> רוני גרניט - נציגת משרד הבריאות בוועדה המחוזית</w:t>
      </w:r>
      <w:r w:rsidR="001E2274">
        <w:rPr>
          <w:rFonts w:hint="cs"/>
          <w:caps/>
          <w:sz w:val="24"/>
          <w:szCs w:val="24"/>
          <w:u w:val="single"/>
          <w:rtl/>
        </w:rPr>
        <w:t>:</w:t>
      </w:r>
    </w:p>
    <w:p w14:paraId="4B432B44" w14:textId="3261D276" w:rsidR="001E2274" w:rsidRDefault="009006D4" w:rsidP="009006D4">
      <w:pPr>
        <w:rPr>
          <w:b w:val="0"/>
          <w:bCs w:val="0"/>
          <w:caps/>
          <w:sz w:val="24"/>
          <w:szCs w:val="24"/>
          <w:rtl/>
        </w:rPr>
      </w:pPr>
      <w:r>
        <w:rPr>
          <w:rFonts w:hint="cs"/>
          <w:b w:val="0"/>
          <w:bCs w:val="0"/>
          <w:caps/>
          <w:sz w:val="24"/>
          <w:szCs w:val="24"/>
          <w:rtl/>
        </w:rPr>
        <w:t xml:space="preserve">שצפ וגם שצפ איכותי </w:t>
      </w:r>
    </w:p>
    <w:p w14:paraId="4D654E85" w14:textId="77777777" w:rsidR="001E2274" w:rsidRDefault="001E2274" w:rsidP="009006D4">
      <w:pPr>
        <w:rPr>
          <w:b w:val="0"/>
          <w:bCs w:val="0"/>
          <w:caps/>
          <w:sz w:val="24"/>
          <w:szCs w:val="24"/>
          <w:rtl/>
        </w:rPr>
      </w:pPr>
    </w:p>
    <w:p w14:paraId="346130B2" w14:textId="77777777" w:rsidR="001E2274" w:rsidRDefault="00D17364" w:rsidP="009006D4">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17AFA355" w14:textId="6E4DA934" w:rsidR="001E2274" w:rsidRDefault="009006D4" w:rsidP="009006D4">
      <w:pPr>
        <w:rPr>
          <w:b w:val="0"/>
          <w:bCs w:val="0"/>
          <w:caps/>
          <w:sz w:val="24"/>
          <w:szCs w:val="24"/>
          <w:rtl/>
        </w:rPr>
      </w:pPr>
      <w:r>
        <w:rPr>
          <w:rFonts w:hint="cs"/>
          <w:b w:val="0"/>
          <w:bCs w:val="0"/>
          <w:caps/>
          <w:sz w:val="24"/>
          <w:szCs w:val="24"/>
          <w:rtl/>
        </w:rPr>
        <w:t xml:space="preserve">אוקיי, </w:t>
      </w:r>
      <w:r w:rsidR="002C2CE2">
        <w:rPr>
          <w:rFonts w:hint="cs"/>
          <w:b w:val="0"/>
          <w:bCs w:val="0"/>
          <w:caps/>
          <w:sz w:val="24"/>
          <w:szCs w:val="24"/>
          <w:rtl/>
        </w:rPr>
        <w:t>וגם שצפ איכותי אבל אני אבל אני אומר לא גם אם אני משאיר את זה גם יש לי שצפ איכותי</w:t>
      </w:r>
    </w:p>
    <w:p w14:paraId="4282202E" w14:textId="77777777" w:rsidR="001E2274" w:rsidRDefault="001E2274" w:rsidP="009006D4">
      <w:pPr>
        <w:rPr>
          <w:b w:val="0"/>
          <w:bCs w:val="0"/>
          <w:caps/>
          <w:sz w:val="24"/>
          <w:szCs w:val="24"/>
          <w:rtl/>
        </w:rPr>
      </w:pPr>
    </w:p>
    <w:p w14:paraId="02C336B8" w14:textId="77777777" w:rsidR="001E2274" w:rsidRDefault="003109B2" w:rsidP="009006D4">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79C128C4" w14:textId="0F95D96F" w:rsidR="001E2274" w:rsidRDefault="002C2CE2" w:rsidP="009006D4">
      <w:pPr>
        <w:rPr>
          <w:b w:val="0"/>
          <w:bCs w:val="0"/>
          <w:caps/>
          <w:sz w:val="24"/>
          <w:szCs w:val="24"/>
          <w:rtl/>
        </w:rPr>
      </w:pPr>
      <w:r>
        <w:rPr>
          <w:rFonts w:hint="cs"/>
          <w:b w:val="0"/>
          <w:bCs w:val="0"/>
          <w:caps/>
          <w:sz w:val="24"/>
          <w:szCs w:val="24"/>
          <w:rtl/>
        </w:rPr>
        <w:t>איפה?</w:t>
      </w:r>
    </w:p>
    <w:p w14:paraId="151952B7" w14:textId="77777777" w:rsidR="001E2274" w:rsidRDefault="001E2274" w:rsidP="009006D4">
      <w:pPr>
        <w:rPr>
          <w:b w:val="0"/>
          <w:bCs w:val="0"/>
          <w:caps/>
          <w:sz w:val="24"/>
          <w:szCs w:val="24"/>
          <w:rtl/>
        </w:rPr>
      </w:pPr>
    </w:p>
    <w:p w14:paraId="05594574" w14:textId="77777777" w:rsidR="001E2274" w:rsidRDefault="00D17364" w:rsidP="009006D4">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7F909E86" w14:textId="1616D796" w:rsidR="001E2274" w:rsidRDefault="002C2CE2" w:rsidP="009006D4">
      <w:pPr>
        <w:rPr>
          <w:b w:val="0"/>
          <w:bCs w:val="0"/>
          <w:caps/>
          <w:sz w:val="24"/>
          <w:szCs w:val="24"/>
          <w:rtl/>
        </w:rPr>
      </w:pPr>
      <w:r>
        <w:rPr>
          <w:rFonts w:hint="cs"/>
          <w:b w:val="0"/>
          <w:bCs w:val="0"/>
          <w:caps/>
          <w:sz w:val="24"/>
          <w:szCs w:val="24"/>
          <w:rtl/>
        </w:rPr>
        <w:t>אני במקורי יש לי שצפ איכותי במקור. אני עושה אני עושה את זה אך ורק בשביל בשביל להתרחק מהנחל אבל אני רוצה פעם אחת שאני אדע שאתם מסכימים איתי. לא, תגיד לי זו נקודת מוצא ואחר כך תתנגדו. עשיתם לי את זה פעם אחת במקום אחד, די למדנו את הלקח. או שאני מצליח או שאני יכול להגיע אתכם להסכמות או שאי אפשר להגיע אתכם להסכמות. אז אז זהו, אז אם יש הסכמה שאנחנו כופים עליהם את החלופה הזו כי זה אופטימלי, זה לא יהיה אידיאלי אבל זה אופטימלי</w:t>
      </w:r>
    </w:p>
    <w:p w14:paraId="0786ED55" w14:textId="77777777" w:rsidR="001E2274" w:rsidRDefault="001E2274" w:rsidP="009006D4">
      <w:pPr>
        <w:rPr>
          <w:b w:val="0"/>
          <w:bCs w:val="0"/>
          <w:caps/>
          <w:sz w:val="24"/>
          <w:szCs w:val="24"/>
          <w:rtl/>
        </w:rPr>
      </w:pPr>
    </w:p>
    <w:p w14:paraId="015AF708" w14:textId="77777777" w:rsidR="001E2274" w:rsidRDefault="000A3DA6" w:rsidP="009006D4">
      <w:pPr>
        <w:rPr>
          <w:caps/>
          <w:sz w:val="24"/>
          <w:szCs w:val="24"/>
          <w:u w:val="single"/>
          <w:rtl/>
        </w:rPr>
      </w:pPr>
      <w:r w:rsidRPr="000A3DA6">
        <w:rPr>
          <w:rFonts w:hint="cs"/>
          <w:caps/>
          <w:sz w:val="24"/>
          <w:szCs w:val="24"/>
          <w:u w:val="single"/>
          <w:rtl/>
        </w:rPr>
        <w:t>מר תומר דוידסון - נציג מנהל מקרקעי ישראל בוועדה המחוזית</w:t>
      </w:r>
      <w:r w:rsidR="001E2274">
        <w:rPr>
          <w:rFonts w:hint="cs"/>
          <w:caps/>
          <w:sz w:val="24"/>
          <w:szCs w:val="24"/>
          <w:u w:val="single"/>
          <w:rtl/>
        </w:rPr>
        <w:t>:</w:t>
      </w:r>
    </w:p>
    <w:p w14:paraId="1E62B5B8" w14:textId="4CCA20D9" w:rsidR="001E2274" w:rsidRDefault="002C2CE2" w:rsidP="009006D4">
      <w:pPr>
        <w:rPr>
          <w:b w:val="0"/>
          <w:bCs w:val="0"/>
          <w:caps/>
          <w:sz w:val="24"/>
          <w:szCs w:val="24"/>
          <w:rtl/>
        </w:rPr>
      </w:pPr>
      <w:r>
        <w:rPr>
          <w:rFonts w:hint="cs"/>
          <w:b w:val="0"/>
          <w:bCs w:val="0"/>
          <w:caps/>
          <w:sz w:val="24"/>
          <w:szCs w:val="24"/>
          <w:rtl/>
        </w:rPr>
        <w:t xml:space="preserve">נכון </w:t>
      </w:r>
    </w:p>
    <w:p w14:paraId="5E4B87DB" w14:textId="77777777" w:rsidR="001E2274" w:rsidRDefault="001E2274" w:rsidP="009006D4">
      <w:pPr>
        <w:rPr>
          <w:b w:val="0"/>
          <w:bCs w:val="0"/>
          <w:caps/>
          <w:sz w:val="24"/>
          <w:szCs w:val="24"/>
          <w:rtl/>
        </w:rPr>
      </w:pPr>
    </w:p>
    <w:p w14:paraId="02914D14" w14:textId="77777777" w:rsidR="001E2274" w:rsidRDefault="00D17364" w:rsidP="009006D4">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7779B60C" w14:textId="19C3AB5A" w:rsidR="001E2274" w:rsidRDefault="002C2CE2" w:rsidP="009006D4">
      <w:pPr>
        <w:rPr>
          <w:b w:val="0"/>
          <w:bCs w:val="0"/>
          <w:caps/>
          <w:sz w:val="24"/>
          <w:szCs w:val="24"/>
          <w:rtl/>
        </w:rPr>
      </w:pPr>
      <w:r>
        <w:rPr>
          <w:rFonts w:hint="cs"/>
          <w:b w:val="0"/>
          <w:bCs w:val="0"/>
          <w:caps/>
          <w:sz w:val="24"/>
          <w:szCs w:val="24"/>
          <w:rtl/>
        </w:rPr>
        <w:t xml:space="preserve">זה אידיאלי </w:t>
      </w:r>
    </w:p>
    <w:p w14:paraId="12A7BC52" w14:textId="77777777" w:rsidR="001E2274" w:rsidRDefault="001E2274" w:rsidP="009006D4">
      <w:pPr>
        <w:rPr>
          <w:b w:val="0"/>
          <w:bCs w:val="0"/>
          <w:caps/>
          <w:sz w:val="24"/>
          <w:szCs w:val="24"/>
          <w:rtl/>
        </w:rPr>
      </w:pPr>
    </w:p>
    <w:p w14:paraId="0138D9A3" w14:textId="77777777" w:rsidR="001E2274" w:rsidRDefault="000A3DA6" w:rsidP="009006D4">
      <w:pPr>
        <w:rPr>
          <w:caps/>
          <w:sz w:val="24"/>
          <w:szCs w:val="24"/>
          <w:u w:val="single"/>
          <w:rtl/>
        </w:rPr>
      </w:pPr>
      <w:r w:rsidRPr="000A3DA6">
        <w:rPr>
          <w:rFonts w:hint="cs"/>
          <w:caps/>
          <w:sz w:val="24"/>
          <w:szCs w:val="24"/>
          <w:u w:val="single"/>
          <w:rtl/>
        </w:rPr>
        <w:t>מר תומר דוידסון - נציג מנהל מקרקעי ישראל בוועדה המחוזית</w:t>
      </w:r>
      <w:r w:rsidR="001E2274">
        <w:rPr>
          <w:rFonts w:hint="cs"/>
          <w:caps/>
          <w:sz w:val="24"/>
          <w:szCs w:val="24"/>
          <w:u w:val="single"/>
          <w:rtl/>
        </w:rPr>
        <w:t>:</w:t>
      </w:r>
    </w:p>
    <w:p w14:paraId="095C4580" w14:textId="1B46ABC8" w:rsidR="001E2274" w:rsidRDefault="002C2CE2" w:rsidP="009006D4">
      <w:pPr>
        <w:rPr>
          <w:b w:val="0"/>
          <w:bCs w:val="0"/>
          <w:caps/>
          <w:sz w:val="24"/>
          <w:szCs w:val="24"/>
          <w:rtl/>
        </w:rPr>
      </w:pPr>
      <w:r>
        <w:rPr>
          <w:rFonts w:hint="cs"/>
          <w:b w:val="0"/>
          <w:bCs w:val="0"/>
          <w:caps/>
          <w:sz w:val="24"/>
          <w:szCs w:val="24"/>
          <w:rtl/>
        </w:rPr>
        <w:t xml:space="preserve">נכון </w:t>
      </w:r>
    </w:p>
    <w:p w14:paraId="47F04E82" w14:textId="77777777" w:rsidR="001E2274" w:rsidRDefault="001E2274" w:rsidP="009006D4">
      <w:pPr>
        <w:rPr>
          <w:b w:val="0"/>
          <w:bCs w:val="0"/>
          <w:caps/>
          <w:sz w:val="24"/>
          <w:szCs w:val="24"/>
          <w:rtl/>
        </w:rPr>
      </w:pPr>
    </w:p>
    <w:p w14:paraId="4F6DA6B6" w14:textId="77777777" w:rsidR="001E2274" w:rsidRDefault="00D17364" w:rsidP="009006D4">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1D9E3CDA" w14:textId="7D01F700" w:rsidR="001E2274" w:rsidRDefault="002C2CE2" w:rsidP="009006D4">
      <w:pPr>
        <w:rPr>
          <w:b w:val="0"/>
          <w:bCs w:val="0"/>
          <w:caps/>
          <w:sz w:val="24"/>
          <w:szCs w:val="24"/>
          <w:rtl/>
        </w:rPr>
      </w:pPr>
      <w:r>
        <w:rPr>
          <w:rFonts w:hint="cs"/>
          <w:b w:val="0"/>
          <w:bCs w:val="0"/>
          <w:caps/>
          <w:sz w:val="24"/>
          <w:szCs w:val="24"/>
          <w:rtl/>
        </w:rPr>
        <w:t xml:space="preserve">זה אופטימלי זו תוכנית אופטימלית. אז אם אתם אומרים לי אנחנו תומכים בתוכנית הזו </w:t>
      </w:r>
      <w:r>
        <w:rPr>
          <w:b w:val="0"/>
          <w:bCs w:val="0"/>
          <w:caps/>
          <w:sz w:val="24"/>
          <w:szCs w:val="24"/>
          <w:rtl/>
        </w:rPr>
        <w:t>–</w:t>
      </w:r>
      <w:r>
        <w:rPr>
          <w:rFonts w:hint="cs"/>
          <w:b w:val="0"/>
          <w:bCs w:val="0"/>
          <w:caps/>
          <w:sz w:val="24"/>
          <w:szCs w:val="24"/>
          <w:rtl/>
        </w:rPr>
        <w:t xml:space="preserve"> יאללה. אבל אתם אומרים לי עכשיו אנחנו</w:t>
      </w:r>
      <w:r w:rsidR="000F703D">
        <w:rPr>
          <w:rFonts w:hint="cs"/>
          <w:b w:val="0"/>
          <w:bCs w:val="0"/>
          <w:caps/>
          <w:sz w:val="24"/>
          <w:szCs w:val="24"/>
          <w:rtl/>
        </w:rPr>
        <w:t xml:space="preserve"> </w:t>
      </w:r>
      <w:r>
        <w:rPr>
          <w:rFonts w:hint="cs"/>
          <w:b w:val="0"/>
          <w:bCs w:val="0"/>
          <w:caps/>
          <w:sz w:val="24"/>
          <w:szCs w:val="24"/>
          <w:rtl/>
        </w:rPr>
        <w:t xml:space="preserve">... להפקדה ואז נתחיל אתכם עוד פעם זה, לא רוצה, אז אני רוצה להפקיד את הימני את הימני וזהו וזה נפקיד ניתן לו ללכת ושלום על ישראל די אי אפשר, זה, </w:t>
      </w:r>
      <w:r w:rsidR="00CC732D">
        <w:rPr>
          <w:rFonts w:hint="cs"/>
          <w:b w:val="0"/>
          <w:bCs w:val="0"/>
          <w:caps/>
          <w:sz w:val="24"/>
          <w:szCs w:val="24"/>
          <w:rtl/>
        </w:rPr>
        <w:t xml:space="preserve">תגידו שאתם מסכימים לזה, המשרד להגנת הסביבה </w:t>
      </w:r>
    </w:p>
    <w:p w14:paraId="6900BE52" w14:textId="77777777" w:rsidR="001E2274" w:rsidRDefault="001E2274" w:rsidP="009006D4">
      <w:pPr>
        <w:rPr>
          <w:b w:val="0"/>
          <w:bCs w:val="0"/>
          <w:caps/>
          <w:sz w:val="24"/>
          <w:szCs w:val="24"/>
          <w:rtl/>
        </w:rPr>
      </w:pPr>
    </w:p>
    <w:p w14:paraId="177FE7A1" w14:textId="77777777" w:rsidR="001E2274" w:rsidRDefault="003109B2" w:rsidP="009006D4">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2CA4C00E" w14:textId="3CA16A83" w:rsidR="001E2274" w:rsidRDefault="00CC732D" w:rsidP="009006D4">
      <w:pPr>
        <w:rPr>
          <w:b w:val="0"/>
          <w:bCs w:val="0"/>
          <w:caps/>
          <w:sz w:val="24"/>
          <w:szCs w:val="24"/>
          <w:rtl/>
        </w:rPr>
      </w:pPr>
      <w:r>
        <w:rPr>
          <w:rFonts w:hint="cs"/>
          <w:b w:val="0"/>
          <w:bCs w:val="0"/>
          <w:caps/>
          <w:sz w:val="24"/>
          <w:szCs w:val="24"/>
          <w:rtl/>
        </w:rPr>
        <w:t xml:space="preserve">אנחנו אנחנו מסכימים להצגת החלופה הזו אנחנו מסכימים להצגת החלופה בפנינו ויהיה דיון פנימי זה מה שאנחנו </w:t>
      </w:r>
    </w:p>
    <w:p w14:paraId="5C923B9C" w14:textId="77777777" w:rsidR="001E2274" w:rsidRDefault="001E2274" w:rsidP="009006D4">
      <w:pPr>
        <w:rPr>
          <w:b w:val="0"/>
          <w:bCs w:val="0"/>
          <w:caps/>
          <w:sz w:val="24"/>
          <w:szCs w:val="24"/>
          <w:rtl/>
        </w:rPr>
      </w:pPr>
    </w:p>
    <w:p w14:paraId="2874600F" w14:textId="77777777" w:rsidR="001E2274" w:rsidRDefault="003361D4" w:rsidP="009006D4">
      <w:pPr>
        <w:rPr>
          <w:caps/>
          <w:sz w:val="24"/>
          <w:szCs w:val="24"/>
          <w:u w:val="single"/>
          <w:rtl/>
        </w:rPr>
      </w:pPr>
      <w:r w:rsidRPr="003361D4">
        <w:rPr>
          <w:rFonts w:hint="cs"/>
          <w:caps/>
          <w:sz w:val="24"/>
          <w:szCs w:val="24"/>
          <w:u w:val="single"/>
          <w:rtl/>
        </w:rPr>
        <w:t>עורך דין ניצן בן ארויה - יועץ משפטי לוועדה המחוזית</w:t>
      </w:r>
      <w:r w:rsidR="001E2274">
        <w:rPr>
          <w:rFonts w:hint="cs"/>
          <w:caps/>
          <w:sz w:val="24"/>
          <w:szCs w:val="24"/>
          <w:u w:val="single"/>
          <w:rtl/>
        </w:rPr>
        <w:t>:</w:t>
      </w:r>
    </w:p>
    <w:p w14:paraId="6A150E33" w14:textId="20E5BC45" w:rsidR="001E2274" w:rsidRDefault="00CC732D" w:rsidP="009006D4">
      <w:pPr>
        <w:rPr>
          <w:b w:val="0"/>
          <w:bCs w:val="0"/>
          <w:caps/>
          <w:sz w:val="24"/>
          <w:szCs w:val="24"/>
          <w:rtl/>
        </w:rPr>
      </w:pPr>
      <w:r>
        <w:rPr>
          <w:rFonts w:hint="cs"/>
          <w:b w:val="0"/>
          <w:bCs w:val="0"/>
          <w:caps/>
          <w:sz w:val="24"/>
          <w:szCs w:val="24"/>
          <w:rtl/>
        </w:rPr>
        <w:t>מה זה,</w:t>
      </w:r>
    </w:p>
    <w:p w14:paraId="7105B81F" w14:textId="77777777" w:rsidR="001E2274" w:rsidRDefault="001E2274" w:rsidP="009006D4">
      <w:pPr>
        <w:rPr>
          <w:b w:val="0"/>
          <w:bCs w:val="0"/>
          <w:caps/>
          <w:sz w:val="24"/>
          <w:szCs w:val="24"/>
          <w:rtl/>
        </w:rPr>
      </w:pPr>
    </w:p>
    <w:p w14:paraId="7AB4A71F" w14:textId="77777777" w:rsidR="001E2274" w:rsidRDefault="00D17364" w:rsidP="009006D4">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429A7F7F" w14:textId="1395F3BF" w:rsidR="001E2274" w:rsidRDefault="00CC732D" w:rsidP="009006D4">
      <w:pPr>
        <w:rPr>
          <w:b w:val="0"/>
          <w:bCs w:val="0"/>
          <w:caps/>
          <w:sz w:val="24"/>
          <w:szCs w:val="24"/>
          <w:rtl/>
        </w:rPr>
      </w:pPr>
      <w:r>
        <w:rPr>
          <w:rFonts w:hint="cs"/>
          <w:b w:val="0"/>
          <w:bCs w:val="0"/>
          <w:caps/>
          <w:sz w:val="24"/>
          <w:szCs w:val="24"/>
          <w:rtl/>
        </w:rPr>
        <w:t>מה זה</w:t>
      </w:r>
      <w:r w:rsidR="000F703D">
        <w:rPr>
          <w:rFonts w:hint="cs"/>
          <w:b w:val="0"/>
          <w:bCs w:val="0"/>
          <w:caps/>
          <w:sz w:val="24"/>
          <w:szCs w:val="24"/>
          <w:rtl/>
        </w:rPr>
        <w:t xml:space="preserve"> </w:t>
      </w:r>
      <w:r>
        <w:rPr>
          <w:rFonts w:hint="cs"/>
          <w:b w:val="0"/>
          <w:bCs w:val="0"/>
          <w:caps/>
          <w:sz w:val="24"/>
          <w:szCs w:val="24"/>
          <w:rtl/>
        </w:rPr>
        <w:t>...</w:t>
      </w:r>
    </w:p>
    <w:p w14:paraId="03755F0C" w14:textId="77777777" w:rsidR="001E2274" w:rsidRDefault="001E2274" w:rsidP="009006D4">
      <w:pPr>
        <w:rPr>
          <w:b w:val="0"/>
          <w:bCs w:val="0"/>
          <w:caps/>
          <w:sz w:val="24"/>
          <w:szCs w:val="24"/>
          <w:rtl/>
        </w:rPr>
      </w:pPr>
    </w:p>
    <w:p w14:paraId="5ECBBB1D" w14:textId="77777777" w:rsidR="001E2274" w:rsidRDefault="003361D4" w:rsidP="009006D4">
      <w:pPr>
        <w:rPr>
          <w:caps/>
          <w:sz w:val="24"/>
          <w:szCs w:val="24"/>
          <w:u w:val="single"/>
          <w:rtl/>
        </w:rPr>
      </w:pPr>
      <w:r w:rsidRPr="003361D4">
        <w:rPr>
          <w:rFonts w:hint="cs"/>
          <w:caps/>
          <w:sz w:val="24"/>
          <w:szCs w:val="24"/>
          <w:u w:val="single"/>
          <w:rtl/>
        </w:rPr>
        <w:t>עורך דין ניצן בן ארויה - יועץ משפטי לוועדה המחוזית</w:t>
      </w:r>
      <w:r w:rsidR="001E2274">
        <w:rPr>
          <w:rFonts w:hint="cs"/>
          <w:caps/>
          <w:sz w:val="24"/>
          <w:szCs w:val="24"/>
          <w:u w:val="single"/>
          <w:rtl/>
        </w:rPr>
        <w:t>:</w:t>
      </w:r>
    </w:p>
    <w:p w14:paraId="03BDD4A5" w14:textId="7F7C4E10" w:rsidR="001E2274" w:rsidRDefault="00CC732D" w:rsidP="009006D4">
      <w:pPr>
        <w:rPr>
          <w:b w:val="0"/>
          <w:bCs w:val="0"/>
          <w:caps/>
          <w:sz w:val="24"/>
          <w:szCs w:val="24"/>
          <w:rtl/>
        </w:rPr>
      </w:pPr>
      <w:r>
        <w:rPr>
          <w:rFonts w:hint="cs"/>
          <w:b w:val="0"/>
          <w:bCs w:val="0"/>
          <w:caps/>
          <w:sz w:val="24"/>
          <w:szCs w:val="24"/>
          <w:rtl/>
        </w:rPr>
        <w:t xml:space="preserve">מקבלים החלטת הפקדה ... </w:t>
      </w:r>
    </w:p>
    <w:p w14:paraId="48CC047C" w14:textId="77777777" w:rsidR="001E2274" w:rsidRDefault="001E2274" w:rsidP="009006D4">
      <w:pPr>
        <w:rPr>
          <w:b w:val="0"/>
          <w:bCs w:val="0"/>
          <w:caps/>
          <w:sz w:val="24"/>
          <w:szCs w:val="24"/>
          <w:rtl/>
        </w:rPr>
      </w:pPr>
    </w:p>
    <w:p w14:paraId="5D4C0932" w14:textId="77777777" w:rsidR="001E2274" w:rsidRDefault="00D17364" w:rsidP="009006D4">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0D6F4910" w14:textId="48D638C0" w:rsidR="001E2274" w:rsidRDefault="00CC732D" w:rsidP="009006D4">
      <w:pPr>
        <w:rPr>
          <w:b w:val="0"/>
          <w:bCs w:val="0"/>
          <w:caps/>
          <w:sz w:val="24"/>
          <w:szCs w:val="24"/>
          <w:rtl/>
        </w:rPr>
      </w:pPr>
      <w:r>
        <w:rPr>
          <w:rFonts w:hint="cs"/>
          <w:b w:val="0"/>
          <w:bCs w:val="0"/>
          <w:caps/>
          <w:sz w:val="24"/>
          <w:szCs w:val="24"/>
          <w:rtl/>
        </w:rPr>
        <w:t>אני רוצה</w:t>
      </w:r>
      <w:r w:rsidR="000F703D">
        <w:rPr>
          <w:rFonts w:hint="cs"/>
          <w:b w:val="0"/>
          <w:bCs w:val="0"/>
          <w:caps/>
          <w:sz w:val="24"/>
          <w:szCs w:val="24"/>
          <w:rtl/>
        </w:rPr>
        <w:t xml:space="preserve"> </w:t>
      </w:r>
      <w:r>
        <w:rPr>
          <w:rFonts w:hint="cs"/>
          <w:b w:val="0"/>
          <w:bCs w:val="0"/>
          <w:caps/>
          <w:sz w:val="24"/>
          <w:szCs w:val="24"/>
          <w:rtl/>
        </w:rPr>
        <w:t>...</w:t>
      </w:r>
    </w:p>
    <w:p w14:paraId="55D4DA91" w14:textId="77777777" w:rsidR="001E2274" w:rsidRDefault="001E2274" w:rsidP="009006D4">
      <w:pPr>
        <w:rPr>
          <w:b w:val="0"/>
          <w:bCs w:val="0"/>
          <w:caps/>
          <w:sz w:val="24"/>
          <w:szCs w:val="24"/>
          <w:rtl/>
        </w:rPr>
      </w:pPr>
    </w:p>
    <w:p w14:paraId="1390A1BE" w14:textId="77777777" w:rsidR="001E2274" w:rsidRDefault="003361D4" w:rsidP="009006D4">
      <w:pPr>
        <w:rPr>
          <w:caps/>
          <w:sz w:val="24"/>
          <w:szCs w:val="24"/>
          <w:u w:val="single"/>
          <w:rtl/>
        </w:rPr>
      </w:pPr>
      <w:r w:rsidRPr="003361D4">
        <w:rPr>
          <w:rFonts w:hint="cs"/>
          <w:caps/>
          <w:sz w:val="24"/>
          <w:szCs w:val="24"/>
          <w:u w:val="single"/>
          <w:rtl/>
        </w:rPr>
        <w:lastRenderedPageBreak/>
        <w:t>עורך דין ניצן בן ארויה - יועץ משפטי לוועדה המחוזית</w:t>
      </w:r>
      <w:r w:rsidR="001E2274">
        <w:rPr>
          <w:rFonts w:hint="cs"/>
          <w:caps/>
          <w:sz w:val="24"/>
          <w:szCs w:val="24"/>
          <w:u w:val="single"/>
          <w:rtl/>
        </w:rPr>
        <w:t>:</w:t>
      </w:r>
    </w:p>
    <w:p w14:paraId="15E5F234" w14:textId="4909AF23" w:rsidR="001E2274" w:rsidRDefault="00CC732D" w:rsidP="009006D4">
      <w:pPr>
        <w:rPr>
          <w:b w:val="0"/>
          <w:bCs w:val="0"/>
          <w:caps/>
          <w:sz w:val="24"/>
          <w:szCs w:val="24"/>
          <w:rtl/>
        </w:rPr>
      </w:pPr>
      <w:r>
        <w:rPr>
          <w:rFonts w:hint="cs"/>
          <w:b w:val="0"/>
          <w:bCs w:val="0"/>
          <w:caps/>
          <w:sz w:val="24"/>
          <w:szCs w:val="24"/>
          <w:rtl/>
        </w:rPr>
        <w:t xml:space="preserve">וזה המסמכים יוצגו טרם הפקדה בפני הוועדה </w:t>
      </w:r>
    </w:p>
    <w:p w14:paraId="61D1DE7D" w14:textId="77777777" w:rsidR="001E2274" w:rsidRDefault="001E2274" w:rsidP="009006D4">
      <w:pPr>
        <w:rPr>
          <w:b w:val="0"/>
          <w:bCs w:val="0"/>
          <w:caps/>
          <w:sz w:val="24"/>
          <w:szCs w:val="24"/>
          <w:rtl/>
        </w:rPr>
      </w:pPr>
    </w:p>
    <w:p w14:paraId="57FCE5B0" w14:textId="77777777" w:rsidR="001E2274" w:rsidRDefault="00D17364" w:rsidP="009006D4">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6D339A7A" w14:textId="2E99A933" w:rsidR="001E2274" w:rsidRDefault="00CC732D" w:rsidP="009006D4">
      <w:pPr>
        <w:rPr>
          <w:b w:val="0"/>
          <w:bCs w:val="0"/>
          <w:caps/>
          <w:sz w:val="24"/>
          <w:szCs w:val="24"/>
          <w:rtl/>
        </w:rPr>
      </w:pPr>
      <w:r>
        <w:rPr>
          <w:rFonts w:hint="cs"/>
          <w:b w:val="0"/>
          <w:bCs w:val="0"/>
          <w:caps/>
          <w:sz w:val="24"/>
          <w:szCs w:val="24"/>
          <w:rtl/>
        </w:rPr>
        <w:t>אבל אני לא רוצה שזה ואתם ...</w:t>
      </w:r>
    </w:p>
    <w:p w14:paraId="4B515E3E" w14:textId="77777777" w:rsidR="001E2274" w:rsidRDefault="001E2274" w:rsidP="009006D4">
      <w:pPr>
        <w:rPr>
          <w:b w:val="0"/>
          <w:bCs w:val="0"/>
          <w:caps/>
          <w:sz w:val="24"/>
          <w:szCs w:val="24"/>
          <w:rtl/>
        </w:rPr>
      </w:pPr>
    </w:p>
    <w:p w14:paraId="72E84A49" w14:textId="77777777" w:rsidR="001E2274" w:rsidRDefault="003109B2" w:rsidP="009006D4">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61F5E8C0" w14:textId="1C047AD0" w:rsidR="001E2274" w:rsidRDefault="00CC732D" w:rsidP="009006D4">
      <w:pPr>
        <w:rPr>
          <w:b w:val="0"/>
          <w:bCs w:val="0"/>
          <w:caps/>
          <w:sz w:val="24"/>
          <w:szCs w:val="24"/>
          <w:rtl/>
        </w:rPr>
      </w:pPr>
      <w:r>
        <w:rPr>
          <w:rFonts w:hint="cs"/>
          <w:b w:val="0"/>
          <w:bCs w:val="0"/>
          <w:caps/>
          <w:sz w:val="24"/>
          <w:szCs w:val="24"/>
          <w:rtl/>
        </w:rPr>
        <w:t>אבל שוב זה סקיצה</w:t>
      </w:r>
    </w:p>
    <w:p w14:paraId="0B993B88" w14:textId="77777777" w:rsidR="001E2274" w:rsidRDefault="001E2274" w:rsidP="009006D4">
      <w:pPr>
        <w:rPr>
          <w:b w:val="0"/>
          <w:bCs w:val="0"/>
          <w:caps/>
          <w:sz w:val="24"/>
          <w:szCs w:val="24"/>
          <w:rtl/>
        </w:rPr>
      </w:pPr>
    </w:p>
    <w:p w14:paraId="6D7ED4F4" w14:textId="77777777" w:rsidR="001E2274" w:rsidRDefault="00D17364" w:rsidP="009006D4">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0DB61B3C" w14:textId="5476D2B9" w:rsidR="001E2274" w:rsidRDefault="00CC732D" w:rsidP="009006D4">
      <w:pPr>
        <w:rPr>
          <w:b w:val="0"/>
          <w:bCs w:val="0"/>
          <w:caps/>
          <w:sz w:val="24"/>
          <w:szCs w:val="24"/>
          <w:rtl/>
        </w:rPr>
      </w:pPr>
      <w:r>
        <w:rPr>
          <w:rFonts w:hint="cs"/>
          <w:b w:val="0"/>
          <w:bCs w:val="0"/>
          <w:caps/>
          <w:sz w:val="24"/>
          <w:szCs w:val="24"/>
          <w:rtl/>
        </w:rPr>
        <w:t xml:space="preserve">אבל לא אנחנו </w:t>
      </w:r>
    </w:p>
    <w:p w14:paraId="108D7D11" w14:textId="77777777" w:rsidR="001E2274" w:rsidRDefault="001E2274" w:rsidP="009006D4">
      <w:pPr>
        <w:rPr>
          <w:b w:val="0"/>
          <w:bCs w:val="0"/>
          <w:caps/>
          <w:sz w:val="24"/>
          <w:szCs w:val="24"/>
          <w:rtl/>
        </w:rPr>
      </w:pPr>
    </w:p>
    <w:p w14:paraId="19E14B42" w14:textId="77777777" w:rsidR="001E2274" w:rsidRDefault="000A5C33" w:rsidP="009006D4">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1F19053A" w14:textId="35BC7500" w:rsidR="001E2274" w:rsidRDefault="00CC732D" w:rsidP="009006D4">
      <w:pPr>
        <w:rPr>
          <w:b w:val="0"/>
          <w:bCs w:val="0"/>
          <w:caps/>
          <w:sz w:val="24"/>
          <w:szCs w:val="24"/>
          <w:rtl/>
        </w:rPr>
      </w:pPr>
      <w:r>
        <w:rPr>
          <w:rFonts w:hint="cs"/>
          <w:b w:val="0"/>
          <w:bCs w:val="0"/>
          <w:caps/>
          <w:sz w:val="24"/>
          <w:szCs w:val="24"/>
          <w:rtl/>
        </w:rPr>
        <w:t xml:space="preserve">יערה יערה בכל תוכנית בכל תוכנית שמתקבלת החלטה לערוך בה שינויים, מחליטים להפקיד </w:t>
      </w:r>
    </w:p>
    <w:p w14:paraId="1F03B28B" w14:textId="77777777" w:rsidR="001E2274" w:rsidRDefault="001E2274" w:rsidP="009006D4">
      <w:pPr>
        <w:rPr>
          <w:b w:val="0"/>
          <w:bCs w:val="0"/>
          <w:caps/>
          <w:sz w:val="24"/>
          <w:szCs w:val="24"/>
          <w:rtl/>
        </w:rPr>
      </w:pPr>
    </w:p>
    <w:p w14:paraId="6808916C" w14:textId="77777777" w:rsidR="001E2274" w:rsidRDefault="003109B2" w:rsidP="009006D4">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41F7805D" w14:textId="7310D6AD" w:rsidR="001E2274" w:rsidRDefault="00CC732D" w:rsidP="009006D4">
      <w:pPr>
        <w:rPr>
          <w:b w:val="0"/>
          <w:bCs w:val="0"/>
          <w:caps/>
          <w:sz w:val="24"/>
          <w:szCs w:val="24"/>
          <w:rtl/>
        </w:rPr>
      </w:pPr>
      <w:r>
        <w:rPr>
          <w:rFonts w:hint="cs"/>
          <w:b w:val="0"/>
          <w:bCs w:val="0"/>
          <w:caps/>
          <w:sz w:val="24"/>
          <w:szCs w:val="24"/>
          <w:rtl/>
        </w:rPr>
        <w:t>ברור</w:t>
      </w:r>
      <w:r w:rsidR="000F703D">
        <w:rPr>
          <w:rFonts w:hint="cs"/>
          <w:b w:val="0"/>
          <w:bCs w:val="0"/>
          <w:caps/>
          <w:sz w:val="24"/>
          <w:szCs w:val="24"/>
          <w:rtl/>
        </w:rPr>
        <w:t xml:space="preserve"> </w:t>
      </w:r>
      <w:r>
        <w:rPr>
          <w:rFonts w:hint="cs"/>
          <w:b w:val="0"/>
          <w:bCs w:val="0"/>
          <w:caps/>
          <w:sz w:val="24"/>
          <w:szCs w:val="24"/>
          <w:rtl/>
        </w:rPr>
        <w:t>...</w:t>
      </w:r>
    </w:p>
    <w:p w14:paraId="6BE54F44" w14:textId="77777777" w:rsidR="001E2274" w:rsidRDefault="001E2274" w:rsidP="009006D4">
      <w:pPr>
        <w:rPr>
          <w:b w:val="0"/>
          <w:bCs w:val="0"/>
          <w:caps/>
          <w:sz w:val="24"/>
          <w:szCs w:val="24"/>
          <w:rtl/>
        </w:rPr>
      </w:pPr>
    </w:p>
    <w:p w14:paraId="788FDC57" w14:textId="77777777" w:rsidR="001E2274" w:rsidRDefault="000A5C33" w:rsidP="009006D4">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3AEB263D" w14:textId="2BBFCFB3" w:rsidR="001E2274" w:rsidRDefault="00CC732D" w:rsidP="009006D4">
      <w:pPr>
        <w:rPr>
          <w:b w:val="0"/>
          <w:bCs w:val="0"/>
          <w:caps/>
          <w:sz w:val="24"/>
          <w:szCs w:val="24"/>
          <w:rtl/>
        </w:rPr>
      </w:pPr>
      <w:r>
        <w:rPr>
          <w:rFonts w:hint="cs"/>
          <w:b w:val="0"/>
          <w:bCs w:val="0"/>
          <w:caps/>
          <w:sz w:val="24"/>
          <w:szCs w:val="24"/>
          <w:rtl/>
        </w:rPr>
        <w:t xml:space="preserve">אין, שניה </w:t>
      </w:r>
    </w:p>
    <w:p w14:paraId="571EDC90" w14:textId="77777777" w:rsidR="001E2274" w:rsidRDefault="001E2274" w:rsidP="009006D4">
      <w:pPr>
        <w:rPr>
          <w:b w:val="0"/>
          <w:bCs w:val="0"/>
          <w:caps/>
          <w:sz w:val="24"/>
          <w:szCs w:val="24"/>
          <w:rtl/>
        </w:rPr>
      </w:pPr>
    </w:p>
    <w:p w14:paraId="54C6C764" w14:textId="77777777" w:rsidR="001E2274" w:rsidRDefault="00D17364" w:rsidP="009006D4">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0EBE5D97" w14:textId="4204FF66" w:rsidR="001E2274" w:rsidRDefault="00CC732D" w:rsidP="009006D4">
      <w:pPr>
        <w:rPr>
          <w:b w:val="0"/>
          <w:bCs w:val="0"/>
          <w:caps/>
          <w:sz w:val="24"/>
          <w:szCs w:val="24"/>
          <w:rtl/>
        </w:rPr>
      </w:pPr>
      <w:r>
        <w:rPr>
          <w:rFonts w:hint="cs"/>
          <w:b w:val="0"/>
          <w:bCs w:val="0"/>
          <w:caps/>
          <w:sz w:val="24"/>
          <w:szCs w:val="24"/>
          <w:rtl/>
        </w:rPr>
        <w:t xml:space="preserve">רגע </w:t>
      </w:r>
    </w:p>
    <w:p w14:paraId="560059B3" w14:textId="77777777" w:rsidR="001E2274" w:rsidRDefault="001E2274" w:rsidP="009006D4">
      <w:pPr>
        <w:rPr>
          <w:b w:val="0"/>
          <w:bCs w:val="0"/>
          <w:caps/>
          <w:sz w:val="24"/>
          <w:szCs w:val="24"/>
          <w:rtl/>
        </w:rPr>
      </w:pPr>
    </w:p>
    <w:p w14:paraId="625B447C" w14:textId="77777777" w:rsidR="001E2274" w:rsidRDefault="000A5C33" w:rsidP="00CC732D">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6F45D191" w14:textId="68DC3146" w:rsidR="001E2274" w:rsidRDefault="00CC732D" w:rsidP="00CC732D">
      <w:pPr>
        <w:rPr>
          <w:b w:val="0"/>
          <w:bCs w:val="0"/>
          <w:caps/>
          <w:sz w:val="24"/>
          <w:szCs w:val="24"/>
          <w:rtl/>
        </w:rPr>
      </w:pPr>
      <w:r>
        <w:rPr>
          <w:rFonts w:hint="cs"/>
          <w:b w:val="0"/>
          <w:bCs w:val="0"/>
          <w:caps/>
          <w:sz w:val="24"/>
          <w:szCs w:val="24"/>
          <w:rtl/>
        </w:rPr>
        <w:t xml:space="preserve">מחליטים להפקיד ובסופו בסוף ההחלטה כותבים את המשפט הבא </w:t>
      </w:r>
      <w:r>
        <w:rPr>
          <w:b w:val="0"/>
          <w:bCs w:val="0"/>
          <w:caps/>
          <w:sz w:val="24"/>
          <w:szCs w:val="24"/>
          <w:rtl/>
        </w:rPr>
        <w:t>–</w:t>
      </w:r>
      <w:r>
        <w:rPr>
          <w:rFonts w:hint="cs"/>
          <w:b w:val="0"/>
          <w:bCs w:val="0"/>
          <w:caps/>
          <w:sz w:val="24"/>
          <w:szCs w:val="24"/>
          <w:rtl/>
        </w:rPr>
        <w:t xml:space="preserve"> לאחר תיקון התוכנית</w:t>
      </w:r>
    </w:p>
    <w:p w14:paraId="667E1C9D" w14:textId="77777777" w:rsidR="001E2274" w:rsidRDefault="001E2274" w:rsidP="00CC732D">
      <w:pPr>
        <w:rPr>
          <w:b w:val="0"/>
          <w:bCs w:val="0"/>
          <w:caps/>
          <w:sz w:val="24"/>
          <w:szCs w:val="24"/>
          <w:rtl/>
        </w:rPr>
      </w:pPr>
    </w:p>
    <w:p w14:paraId="7BEBD508" w14:textId="77777777" w:rsidR="001E2274" w:rsidRDefault="00D17364" w:rsidP="00CC732D">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4140B13A" w14:textId="625F4520" w:rsidR="001E2274" w:rsidRDefault="00CC732D" w:rsidP="00CC732D">
      <w:pPr>
        <w:rPr>
          <w:b w:val="0"/>
          <w:bCs w:val="0"/>
          <w:caps/>
          <w:sz w:val="24"/>
          <w:szCs w:val="24"/>
          <w:rtl/>
        </w:rPr>
      </w:pPr>
      <w:r>
        <w:rPr>
          <w:rFonts w:hint="cs"/>
          <w:b w:val="0"/>
          <w:bCs w:val="0"/>
          <w:caps/>
          <w:sz w:val="24"/>
          <w:szCs w:val="24"/>
          <w:rtl/>
        </w:rPr>
        <w:t>תוצג ...</w:t>
      </w:r>
    </w:p>
    <w:p w14:paraId="0F1CA527" w14:textId="77777777" w:rsidR="001E2274" w:rsidRDefault="001E2274" w:rsidP="00CC732D">
      <w:pPr>
        <w:rPr>
          <w:b w:val="0"/>
          <w:bCs w:val="0"/>
          <w:caps/>
          <w:sz w:val="24"/>
          <w:szCs w:val="24"/>
          <w:rtl/>
        </w:rPr>
      </w:pPr>
    </w:p>
    <w:p w14:paraId="5D9E6ED9" w14:textId="77777777" w:rsidR="001E2274" w:rsidRDefault="003361D4" w:rsidP="00CC732D">
      <w:pPr>
        <w:rPr>
          <w:caps/>
          <w:sz w:val="24"/>
          <w:szCs w:val="24"/>
          <w:u w:val="single"/>
          <w:rtl/>
        </w:rPr>
      </w:pPr>
      <w:r w:rsidRPr="003361D4">
        <w:rPr>
          <w:rFonts w:hint="cs"/>
          <w:caps/>
          <w:sz w:val="24"/>
          <w:szCs w:val="24"/>
          <w:u w:val="single"/>
          <w:rtl/>
        </w:rPr>
        <w:t>עורך דין ניצן בן ארויה - יועץ משפטי לוועדה המחוזית</w:t>
      </w:r>
      <w:r w:rsidR="001E2274">
        <w:rPr>
          <w:rFonts w:hint="cs"/>
          <w:caps/>
          <w:sz w:val="24"/>
          <w:szCs w:val="24"/>
          <w:u w:val="single"/>
          <w:rtl/>
        </w:rPr>
        <w:t>:</w:t>
      </w:r>
    </w:p>
    <w:p w14:paraId="6F45B95C" w14:textId="21589024" w:rsidR="001E2274" w:rsidRDefault="00CC732D" w:rsidP="00CC732D">
      <w:pPr>
        <w:rPr>
          <w:b w:val="0"/>
          <w:bCs w:val="0"/>
          <w:caps/>
          <w:sz w:val="24"/>
          <w:szCs w:val="24"/>
          <w:rtl/>
        </w:rPr>
      </w:pPr>
      <w:r>
        <w:rPr>
          <w:rFonts w:hint="cs"/>
          <w:b w:val="0"/>
          <w:bCs w:val="0"/>
          <w:caps/>
          <w:sz w:val="24"/>
          <w:szCs w:val="24"/>
          <w:rtl/>
        </w:rPr>
        <w:t>מסמכי התוכנית</w:t>
      </w:r>
      <w:r w:rsidR="000F703D">
        <w:rPr>
          <w:rFonts w:hint="cs"/>
          <w:b w:val="0"/>
          <w:bCs w:val="0"/>
          <w:caps/>
          <w:sz w:val="24"/>
          <w:szCs w:val="24"/>
          <w:rtl/>
        </w:rPr>
        <w:t xml:space="preserve"> </w:t>
      </w:r>
      <w:r>
        <w:rPr>
          <w:rFonts w:hint="cs"/>
          <w:b w:val="0"/>
          <w:bCs w:val="0"/>
          <w:caps/>
          <w:sz w:val="24"/>
          <w:szCs w:val="24"/>
          <w:rtl/>
        </w:rPr>
        <w:t>...</w:t>
      </w:r>
    </w:p>
    <w:p w14:paraId="58F89525" w14:textId="77777777" w:rsidR="001E2274" w:rsidRDefault="001E2274" w:rsidP="00CC732D">
      <w:pPr>
        <w:rPr>
          <w:b w:val="0"/>
          <w:bCs w:val="0"/>
          <w:caps/>
          <w:sz w:val="24"/>
          <w:szCs w:val="24"/>
          <w:rtl/>
        </w:rPr>
      </w:pPr>
    </w:p>
    <w:p w14:paraId="4172392F" w14:textId="77777777" w:rsidR="001E2274" w:rsidRDefault="000A5C33" w:rsidP="00CC732D">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06983917" w14:textId="220F5666" w:rsidR="001E2274" w:rsidRDefault="00CC732D" w:rsidP="00CC732D">
      <w:pPr>
        <w:rPr>
          <w:b w:val="0"/>
          <w:bCs w:val="0"/>
          <w:caps/>
          <w:sz w:val="24"/>
          <w:szCs w:val="24"/>
          <w:rtl/>
        </w:rPr>
      </w:pPr>
      <w:r>
        <w:rPr>
          <w:rFonts w:hint="cs"/>
          <w:b w:val="0"/>
          <w:bCs w:val="0"/>
          <w:caps/>
          <w:sz w:val="24"/>
          <w:szCs w:val="24"/>
          <w:rtl/>
        </w:rPr>
        <w:t xml:space="preserve">תוצג בפני הוועדה </w:t>
      </w:r>
    </w:p>
    <w:p w14:paraId="537E8D53" w14:textId="77777777" w:rsidR="001E2274" w:rsidRDefault="001E2274" w:rsidP="00CC732D">
      <w:pPr>
        <w:rPr>
          <w:b w:val="0"/>
          <w:bCs w:val="0"/>
          <w:caps/>
          <w:sz w:val="24"/>
          <w:szCs w:val="24"/>
          <w:rtl/>
        </w:rPr>
      </w:pPr>
    </w:p>
    <w:p w14:paraId="203F77A0" w14:textId="77777777" w:rsidR="001E2274" w:rsidRDefault="00D17364" w:rsidP="00CC732D">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22A826FC" w14:textId="56088768" w:rsidR="001E2274" w:rsidRDefault="00CC732D" w:rsidP="00CC732D">
      <w:pPr>
        <w:rPr>
          <w:b w:val="0"/>
          <w:bCs w:val="0"/>
          <w:caps/>
          <w:sz w:val="24"/>
          <w:szCs w:val="24"/>
          <w:rtl/>
        </w:rPr>
      </w:pPr>
      <w:r>
        <w:rPr>
          <w:rFonts w:hint="cs"/>
          <w:b w:val="0"/>
          <w:bCs w:val="0"/>
          <w:caps/>
          <w:sz w:val="24"/>
          <w:szCs w:val="24"/>
          <w:rtl/>
        </w:rPr>
        <w:t>ואז יהיה פיין טיוניג</w:t>
      </w:r>
    </w:p>
    <w:p w14:paraId="39007DAC" w14:textId="77777777" w:rsidR="001E2274" w:rsidRDefault="001E2274" w:rsidP="00CC732D">
      <w:pPr>
        <w:rPr>
          <w:b w:val="0"/>
          <w:bCs w:val="0"/>
          <w:caps/>
          <w:sz w:val="24"/>
          <w:szCs w:val="24"/>
          <w:rtl/>
        </w:rPr>
      </w:pPr>
    </w:p>
    <w:p w14:paraId="61D3AB16" w14:textId="77777777" w:rsidR="001E2274" w:rsidRDefault="000A5C33" w:rsidP="00CC732D">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3E7747B0" w14:textId="3DDCFC9B" w:rsidR="001E2274" w:rsidRDefault="00CC732D" w:rsidP="00CC732D">
      <w:pPr>
        <w:rPr>
          <w:b w:val="0"/>
          <w:bCs w:val="0"/>
          <w:caps/>
          <w:sz w:val="24"/>
          <w:szCs w:val="24"/>
          <w:rtl/>
        </w:rPr>
      </w:pPr>
      <w:r>
        <w:rPr>
          <w:rFonts w:hint="cs"/>
          <w:b w:val="0"/>
          <w:bCs w:val="0"/>
          <w:caps/>
          <w:sz w:val="24"/>
          <w:szCs w:val="24"/>
          <w:rtl/>
        </w:rPr>
        <w:t>... זה החלטה שמקבלים כל יום שני וכל יום רביעי</w:t>
      </w:r>
    </w:p>
    <w:p w14:paraId="62E20520" w14:textId="77777777" w:rsidR="001E2274" w:rsidRDefault="001E2274" w:rsidP="00CC732D">
      <w:pPr>
        <w:rPr>
          <w:b w:val="0"/>
          <w:bCs w:val="0"/>
          <w:caps/>
          <w:sz w:val="24"/>
          <w:szCs w:val="24"/>
          <w:rtl/>
        </w:rPr>
      </w:pPr>
    </w:p>
    <w:p w14:paraId="00BBBCC0" w14:textId="77777777" w:rsidR="001E2274" w:rsidRDefault="003109B2" w:rsidP="00CC732D">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0F53B526" w14:textId="10575099" w:rsidR="001E2274" w:rsidRDefault="00CC732D" w:rsidP="00CC732D">
      <w:pPr>
        <w:rPr>
          <w:b w:val="0"/>
          <w:bCs w:val="0"/>
          <w:caps/>
          <w:sz w:val="24"/>
          <w:szCs w:val="24"/>
          <w:rtl/>
        </w:rPr>
      </w:pPr>
      <w:r>
        <w:rPr>
          <w:rFonts w:hint="cs"/>
          <w:b w:val="0"/>
          <w:bCs w:val="0"/>
          <w:caps/>
          <w:sz w:val="24"/>
          <w:szCs w:val="24"/>
          <w:rtl/>
        </w:rPr>
        <w:t>אז שוב, יכול להיות שיש משמעויות שאני לא יודעת ...</w:t>
      </w:r>
    </w:p>
    <w:p w14:paraId="13EB8E12" w14:textId="77777777" w:rsidR="001E2274" w:rsidRDefault="001E2274" w:rsidP="00CC732D">
      <w:pPr>
        <w:rPr>
          <w:b w:val="0"/>
          <w:bCs w:val="0"/>
          <w:caps/>
          <w:sz w:val="24"/>
          <w:szCs w:val="24"/>
          <w:rtl/>
        </w:rPr>
      </w:pPr>
    </w:p>
    <w:p w14:paraId="13042B99" w14:textId="77777777" w:rsidR="001E2274" w:rsidRDefault="000A5C33" w:rsidP="00CC732D">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2CC0C987" w14:textId="3D44C9F2" w:rsidR="001E2274" w:rsidRDefault="00D27592" w:rsidP="00CC732D">
      <w:pPr>
        <w:rPr>
          <w:b w:val="0"/>
          <w:bCs w:val="0"/>
          <w:caps/>
          <w:sz w:val="24"/>
          <w:szCs w:val="24"/>
          <w:rtl/>
        </w:rPr>
      </w:pPr>
      <w:r>
        <w:rPr>
          <w:rFonts w:hint="cs"/>
          <w:b w:val="0"/>
          <w:bCs w:val="0"/>
          <w:caps/>
          <w:sz w:val="24"/>
          <w:szCs w:val="24"/>
          <w:rtl/>
        </w:rPr>
        <w:t>יכול להיות</w:t>
      </w:r>
    </w:p>
    <w:p w14:paraId="4EB5FC2A" w14:textId="77777777" w:rsidR="001E2274" w:rsidRDefault="001E2274" w:rsidP="00CC732D">
      <w:pPr>
        <w:rPr>
          <w:b w:val="0"/>
          <w:bCs w:val="0"/>
          <w:caps/>
          <w:sz w:val="24"/>
          <w:szCs w:val="24"/>
          <w:rtl/>
        </w:rPr>
      </w:pPr>
    </w:p>
    <w:p w14:paraId="5AE7EEB8" w14:textId="77777777" w:rsidR="001E2274" w:rsidRDefault="000A3DA6" w:rsidP="00CC732D">
      <w:pPr>
        <w:rPr>
          <w:caps/>
          <w:sz w:val="24"/>
          <w:szCs w:val="24"/>
          <w:u w:val="single"/>
          <w:rtl/>
        </w:rPr>
      </w:pPr>
      <w:r w:rsidRPr="000A3DA6">
        <w:rPr>
          <w:rFonts w:hint="cs"/>
          <w:caps/>
          <w:sz w:val="24"/>
          <w:szCs w:val="24"/>
          <w:u w:val="single"/>
          <w:rtl/>
        </w:rPr>
        <w:lastRenderedPageBreak/>
        <w:t>מר תומר דוידסון - נציג מנהל מקרקעי ישראל בוועדה המחוזית</w:t>
      </w:r>
      <w:r w:rsidR="001E2274">
        <w:rPr>
          <w:rFonts w:hint="cs"/>
          <w:caps/>
          <w:sz w:val="24"/>
          <w:szCs w:val="24"/>
          <w:u w:val="single"/>
          <w:rtl/>
        </w:rPr>
        <w:t>:</w:t>
      </w:r>
    </w:p>
    <w:p w14:paraId="3747D6DE" w14:textId="220953FE" w:rsidR="001E2274" w:rsidRDefault="00D27592" w:rsidP="00CC732D">
      <w:pPr>
        <w:rPr>
          <w:b w:val="0"/>
          <w:bCs w:val="0"/>
          <w:caps/>
          <w:sz w:val="24"/>
          <w:szCs w:val="24"/>
          <w:rtl/>
        </w:rPr>
      </w:pPr>
      <w:r>
        <w:rPr>
          <w:rFonts w:hint="cs"/>
          <w:b w:val="0"/>
          <w:bCs w:val="0"/>
          <w:caps/>
          <w:sz w:val="24"/>
          <w:szCs w:val="24"/>
          <w:rtl/>
        </w:rPr>
        <w:t>איזה משמעויות?</w:t>
      </w:r>
    </w:p>
    <w:p w14:paraId="3697B6DE" w14:textId="77777777" w:rsidR="001E2274" w:rsidRDefault="001E2274" w:rsidP="00CC732D">
      <w:pPr>
        <w:rPr>
          <w:b w:val="0"/>
          <w:bCs w:val="0"/>
          <w:caps/>
          <w:sz w:val="24"/>
          <w:szCs w:val="24"/>
          <w:rtl/>
        </w:rPr>
      </w:pPr>
    </w:p>
    <w:p w14:paraId="280F89D5" w14:textId="77777777" w:rsidR="001E2274" w:rsidRDefault="000A5C33" w:rsidP="00CC732D">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19B728D9" w14:textId="0EBDF292" w:rsidR="001E2274" w:rsidRDefault="00D27592" w:rsidP="00CC732D">
      <w:pPr>
        <w:rPr>
          <w:b w:val="0"/>
          <w:bCs w:val="0"/>
          <w:caps/>
          <w:sz w:val="24"/>
          <w:szCs w:val="24"/>
          <w:rtl/>
        </w:rPr>
      </w:pPr>
      <w:r>
        <w:rPr>
          <w:rFonts w:hint="cs"/>
          <w:b w:val="0"/>
          <w:bCs w:val="0"/>
          <w:caps/>
          <w:sz w:val="24"/>
          <w:szCs w:val="24"/>
          <w:rtl/>
        </w:rPr>
        <w:t xml:space="preserve">ויכול להיות ויכול להיות מה לבנות על תילי תילים על יכול להיות שלכם? בואי אנחנו בשעה שבע עוד מעט בואו נתקדם אנחנו גם רוצים להגיע הביתה </w:t>
      </w:r>
    </w:p>
    <w:p w14:paraId="754F33CB" w14:textId="77777777" w:rsidR="001E2274" w:rsidRDefault="001E2274" w:rsidP="00CC732D">
      <w:pPr>
        <w:rPr>
          <w:b w:val="0"/>
          <w:bCs w:val="0"/>
          <w:caps/>
          <w:sz w:val="24"/>
          <w:szCs w:val="24"/>
          <w:rtl/>
        </w:rPr>
      </w:pPr>
    </w:p>
    <w:p w14:paraId="3E6ACC01" w14:textId="77777777" w:rsidR="001E2274" w:rsidRDefault="00D17364" w:rsidP="00CC732D">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110DD924" w14:textId="77276C18" w:rsidR="001E2274" w:rsidRDefault="00D27592" w:rsidP="00CC732D">
      <w:pPr>
        <w:rPr>
          <w:b w:val="0"/>
          <w:bCs w:val="0"/>
          <w:caps/>
          <w:sz w:val="24"/>
          <w:szCs w:val="24"/>
          <w:rtl/>
        </w:rPr>
      </w:pPr>
      <w:r>
        <w:rPr>
          <w:rFonts w:hint="cs"/>
          <w:b w:val="0"/>
          <w:bCs w:val="0"/>
          <w:caps/>
          <w:sz w:val="24"/>
          <w:szCs w:val="24"/>
          <w:rtl/>
        </w:rPr>
        <w:t xml:space="preserve">די באמת אי אפשר זה זה זה, תכנון זה גם להתפשר, אוקיי זה גם להתפשר, אבל אני רוצה לדעת שאם אני הולך על המהלך הזה, עושה פה בוגאראס שלם, אני רוצה לדעת ש, זה אתם שגם המשרד להגנת הסביבה תומכת בזה. אם לא </w:t>
      </w:r>
      <w:r>
        <w:rPr>
          <w:b w:val="0"/>
          <w:bCs w:val="0"/>
          <w:caps/>
          <w:sz w:val="24"/>
          <w:szCs w:val="24"/>
          <w:rtl/>
        </w:rPr>
        <w:t>–</w:t>
      </w:r>
      <w:r>
        <w:rPr>
          <w:rFonts w:hint="cs"/>
          <w:b w:val="0"/>
          <w:bCs w:val="0"/>
          <w:caps/>
          <w:sz w:val="24"/>
          <w:szCs w:val="24"/>
          <w:rtl/>
        </w:rPr>
        <w:t xml:space="preserve"> לא רוצה. אני אומר לך שוב זה זה</w:t>
      </w:r>
      <w:r w:rsidR="000F703D">
        <w:rPr>
          <w:rFonts w:hint="cs"/>
          <w:b w:val="0"/>
          <w:bCs w:val="0"/>
          <w:caps/>
          <w:sz w:val="24"/>
          <w:szCs w:val="24"/>
          <w:rtl/>
        </w:rPr>
        <w:t xml:space="preserve"> </w:t>
      </w:r>
      <w:r>
        <w:rPr>
          <w:rFonts w:hint="cs"/>
          <w:b w:val="0"/>
          <w:bCs w:val="0"/>
          <w:caps/>
          <w:sz w:val="24"/>
          <w:szCs w:val="24"/>
          <w:rtl/>
        </w:rPr>
        <w:t>... אני יודע איך זה. זה עכשיו אנחנו עכשיו, זה ניתן להם הוראה להפקדה, נגיע אחר כך לדיון להפקדה ונגיע להתנגדויות אז אתם</w:t>
      </w:r>
      <w:r w:rsidR="000F703D">
        <w:rPr>
          <w:rFonts w:hint="cs"/>
          <w:b w:val="0"/>
          <w:bCs w:val="0"/>
          <w:caps/>
          <w:sz w:val="24"/>
          <w:szCs w:val="24"/>
          <w:rtl/>
        </w:rPr>
        <w:t xml:space="preserve"> </w:t>
      </w:r>
      <w:r>
        <w:rPr>
          <w:rFonts w:hint="cs"/>
          <w:b w:val="0"/>
          <w:bCs w:val="0"/>
          <w:caps/>
          <w:sz w:val="24"/>
          <w:szCs w:val="24"/>
          <w:rtl/>
        </w:rPr>
        <w:t>תגידו לא לא אנחנו לא אנחנו כן אנחנו תורידו תזוזו וזה, לא אז אני לא רוצה אז יאללה נלך כבר על המקורי. אני אומר שוב אני אני לומד מניסיון</w:t>
      </w:r>
    </w:p>
    <w:p w14:paraId="7A82E815" w14:textId="77777777" w:rsidR="001E2274" w:rsidRDefault="001E2274" w:rsidP="00CC732D">
      <w:pPr>
        <w:rPr>
          <w:b w:val="0"/>
          <w:bCs w:val="0"/>
          <w:caps/>
          <w:sz w:val="24"/>
          <w:szCs w:val="24"/>
          <w:rtl/>
        </w:rPr>
      </w:pPr>
    </w:p>
    <w:p w14:paraId="6C40BD2E" w14:textId="77777777" w:rsidR="001E2274" w:rsidRDefault="000A5C33" w:rsidP="00CC732D">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43519378" w14:textId="222122CC" w:rsidR="001E2274" w:rsidRDefault="00BB41EC" w:rsidP="00CC732D">
      <w:pPr>
        <w:rPr>
          <w:b w:val="0"/>
          <w:bCs w:val="0"/>
          <w:caps/>
          <w:sz w:val="24"/>
          <w:szCs w:val="24"/>
          <w:rtl/>
        </w:rPr>
      </w:pPr>
      <w:r>
        <w:rPr>
          <w:rFonts w:hint="cs"/>
          <w:b w:val="0"/>
          <w:bCs w:val="0"/>
          <w:caps/>
          <w:sz w:val="24"/>
          <w:szCs w:val="24"/>
          <w:rtl/>
        </w:rPr>
        <w:t>טוב</w:t>
      </w:r>
    </w:p>
    <w:p w14:paraId="0B0E58DB" w14:textId="77777777" w:rsidR="001E2274" w:rsidRDefault="001E2274" w:rsidP="00CC732D">
      <w:pPr>
        <w:rPr>
          <w:b w:val="0"/>
          <w:bCs w:val="0"/>
          <w:caps/>
          <w:sz w:val="24"/>
          <w:szCs w:val="24"/>
          <w:rtl/>
        </w:rPr>
      </w:pPr>
    </w:p>
    <w:p w14:paraId="2FF2FA89" w14:textId="77777777" w:rsidR="001E2274" w:rsidRDefault="00D17364" w:rsidP="00BB41EC">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5FC4164C" w14:textId="0AA67C15" w:rsidR="001E2274" w:rsidRDefault="00BB41EC" w:rsidP="00BB41EC">
      <w:pPr>
        <w:rPr>
          <w:b w:val="0"/>
          <w:bCs w:val="0"/>
          <w:caps/>
          <w:sz w:val="24"/>
          <w:szCs w:val="24"/>
          <w:rtl/>
        </w:rPr>
      </w:pPr>
      <w:r>
        <w:rPr>
          <w:rFonts w:hint="cs"/>
          <w:b w:val="0"/>
          <w:bCs w:val="0"/>
          <w:caps/>
          <w:sz w:val="24"/>
          <w:szCs w:val="24"/>
          <w:rtl/>
        </w:rPr>
        <w:t xml:space="preserve">טוב תחשבי מה שאת, זהו, את לא רוצה </w:t>
      </w:r>
      <w:r>
        <w:rPr>
          <w:b w:val="0"/>
          <w:bCs w:val="0"/>
          <w:caps/>
          <w:sz w:val="24"/>
          <w:szCs w:val="24"/>
          <w:rtl/>
        </w:rPr>
        <w:t>–</w:t>
      </w:r>
      <w:r>
        <w:rPr>
          <w:rFonts w:hint="cs"/>
          <w:b w:val="0"/>
          <w:bCs w:val="0"/>
          <w:caps/>
          <w:sz w:val="24"/>
          <w:szCs w:val="24"/>
          <w:rtl/>
        </w:rPr>
        <w:t xml:space="preserve"> אני הולך על התוכנית הימנית, די מספיק </w:t>
      </w:r>
    </w:p>
    <w:p w14:paraId="40737A56" w14:textId="77777777" w:rsidR="001E2274" w:rsidRDefault="001E2274" w:rsidP="00BB41EC">
      <w:pPr>
        <w:rPr>
          <w:b w:val="0"/>
          <w:bCs w:val="0"/>
          <w:caps/>
          <w:sz w:val="24"/>
          <w:szCs w:val="24"/>
          <w:rtl/>
        </w:rPr>
      </w:pPr>
    </w:p>
    <w:p w14:paraId="777EAACD" w14:textId="77777777" w:rsidR="001E2274" w:rsidRDefault="003109B2" w:rsidP="00BB41EC">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3D55D260" w14:textId="1782297F" w:rsidR="001E2274" w:rsidRDefault="00BB41EC" w:rsidP="00BB41EC">
      <w:pPr>
        <w:rPr>
          <w:b w:val="0"/>
          <w:bCs w:val="0"/>
          <w:caps/>
          <w:sz w:val="24"/>
          <w:szCs w:val="24"/>
          <w:rtl/>
        </w:rPr>
      </w:pPr>
      <w:r>
        <w:rPr>
          <w:rFonts w:hint="cs"/>
          <w:b w:val="0"/>
          <w:bCs w:val="0"/>
          <w:caps/>
          <w:sz w:val="24"/>
          <w:szCs w:val="24"/>
          <w:rtl/>
        </w:rPr>
        <w:t>אני רוצה לחשוב על זה שתי דקות</w:t>
      </w:r>
    </w:p>
    <w:p w14:paraId="29291899" w14:textId="77777777" w:rsidR="001E2274" w:rsidRDefault="001E2274" w:rsidP="00BB41EC">
      <w:pPr>
        <w:rPr>
          <w:b w:val="0"/>
          <w:bCs w:val="0"/>
          <w:caps/>
          <w:sz w:val="24"/>
          <w:szCs w:val="24"/>
          <w:rtl/>
        </w:rPr>
      </w:pPr>
    </w:p>
    <w:p w14:paraId="205FD26D" w14:textId="77777777" w:rsidR="001E2274" w:rsidRDefault="00D17364" w:rsidP="00BB41EC">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186F1F35" w14:textId="516B671E" w:rsidR="001E2274" w:rsidRDefault="00BB41EC" w:rsidP="00BB41EC">
      <w:pPr>
        <w:rPr>
          <w:b w:val="0"/>
          <w:bCs w:val="0"/>
          <w:caps/>
          <w:sz w:val="24"/>
          <w:szCs w:val="24"/>
          <w:rtl/>
        </w:rPr>
      </w:pPr>
      <w:r>
        <w:rPr>
          <w:rFonts w:hint="cs"/>
          <w:b w:val="0"/>
          <w:bCs w:val="0"/>
          <w:caps/>
          <w:sz w:val="24"/>
          <w:szCs w:val="24"/>
          <w:rtl/>
        </w:rPr>
        <w:t>אז תחשבי שתי דקות, בואי באמת, זה באמת זו תוכנית אופטימלית, לא אידיאלית אבל אנחנו מתרחקים</w:t>
      </w:r>
    </w:p>
    <w:p w14:paraId="28A179E1" w14:textId="77777777" w:rsidR="001E2274" w:rsidRDefault="001E2274" w:rsidP="00BB41EC">
      <w:pPr>
        <w:rPr>
          <w:b w:val="0"/>
          <w:bCs w:val="0"/>
          <w:caps/>
          <w:sz w:val="24"/>
          <w:szCs w:val="24"/>
          <w:rtl/>
        </w:rPr>
      </w:pPr>
    </w:p>
    <w:p w14:paraId="1D73D7D7" w14:textId="77777777" w:rsidR="001E2274" w:rsidRDefault="000A5C33" w:rsidP="00BB41EC">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71693672" w14:textId="171861FD" w:rsidR="001E2274" w:rsidRDefault="00BB41EC" w:rsidP="00BB41EC">
      <w:pPr>
        <w:rPr>
          <w:b w:val="0"/>
          <w:bCs w:val="0"/>
          <w:caps/>
          <w:sz w:val="24"/>
          <w:szCs w:val="24"/>
          <w:rtl/>
        </w:rPr>
      </w:pPr>
      <w:r>
        <w:rPr>
          <w:rFonts w:hint="cs"/>
          <w:b w:val="0"/>
          <w:bCs w:val="0"/>
          <w:caps/>
          <w:sz w:val="24"/>
          <w:szCs w:val="24"/>
          <w:rtl/>
        </w:rPr>
        <w:t>אידיאלית אנחנו רחוקים</w:t>
      </w:r>
      <w:r w:rsidR="000F703D">
        <w:rPr>
          <w:rFonts w:hint="cs"/>
          <w:b w:val="0"/>
          <w:bCs w:val="0"/>
          <w:caps/>
          <w:sz w:val="24"/>
          <w:szCs w:val="24"/>
          <w:rtl/>
        </w:rPr>
        <w:t xml:space="preserve"> </w:t>
      </w:r>
      <w:r>
        <w:rPr>
          <w:rFonts w:hint="cs"/>
          <w:b w:val="0"/>
          <w:bCs w:val="0"/>
          <w:caps/>
          <w:sz w:val="24"/>
          <w:szCs w:val="24"/>
          <w:rtl/>
        </w:rPr>
        <w:t xml:space="preserve">... </w:t>
      </w:r>
    </w:p>
    <w:p w14:paraId="55CD6D7A" w14:textId="77777777" w:rsidR="001E2274" w:rsidRDefault="001E2274" w:rsidP="00BB41EC">
      <w:pPr>
        <w:rPr>
          <w:b w:val="0"/>
          <w:bCs w:val="0"/>
          <w:caps/>
          <w:sz w:val="24"/>
          <w:szCs w:val="24"/>
          <w:rtl/>
        </w:rPr>
      </w:pPr>
    </w:p>
    <w:p w14:paraId="37890B53" w14:textId="77777777" w:rsidR="001E2274" w:rsidRDefault="00D17364" w:rsidP="00BB41EC">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0E6E1FD5" w14:textId="002C1E0A" w:rsidR="001E2274" w:rsidRDefault="00BB41EC" w:rsidP="00BB41EC">
      <w:pPr>
        <w:rPr>
          <w:b w:val="0"/>
          <w:bCs w:val="0"/>
          <w:caps/>
          <w:sz w:val="24"/>
          <w:szCs w:val="24"/>
          <w:rtl/>
        </w:rPr>
      </w:pPr>
      <w:r>
        <w:rPr>
          <w:rFonts w:hint="cs"/>
          <w:b w:val="0"/>
          <w:bCs w:val="0"/>
          <w:caps/>
          <w:sz w:val="24"/>
          <w:szCs w:val="24"/>
          <w:rtl/>
        </w:rPr>
        <w:t>... עשרה מטר</w:t>
      </w:r>
    </w:p>
    <w:p w14:paraId="44EDB8C3" w14:textId="77777777" w:rsidR="001E2274" w:rsidRDefault="001E2274" w:rsidP="00BB41EC">
      <w:pPr>
        <w:rPr>
          <w:b w:val="0"/>
          <w:bCs w:val="0"/>
          <w:caps/>
          <w:sz w:val="24"/>
          <w:szCs w:val="24"/>
          <w:rtl/>
        </w:rPr>
      </w:pPr>
    </w:p>
    <w:p w14:paraId="2D4AE25D" w14:textId="77777777" w:rsidR="001E2274" w:rsidRDefault="000A5C33" w:rsidP="00BB41EC">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594F95EA" w14:textId="1F8430A5" w:rsidR="001E2274" w:rsidRDefault="00BB41EC" w:rsidP="00BB41EC">
      <w:pPr>
        <w:rPr>
          <w:b w:val="0"/>
          <w:bCs w:val="0"/>
          <w:caps/>
          <w:sz w:val="24"/>
          <w:szCs w:val="24"/>
          <w:rtl/>
        </w:rPr>
      </w:pPr>
      <w:r>
        <w:rPr>
          <w:rFonts w:hint="cs"/>
          <w:b w:val="0"/>
          <w:bCs w:val="0"/>
          <w:caps/>
          <w:sz w:val="24"/>
          <w:szCs w:val="24"/>
          <w:rtl/>
        </w:rPr>
        <w:t xml:space="preserve">אי אפשר לייצר פה אידיאלי </w:t>
      </w:r>
    </w:p>
    <w:p w14:paraId="6ED5E9B4" w14:textId="77777777" w:rsidR="001E2274" w:rsidRDefault="001E2274" w:rsidP="00BB41EC">
      <w:pPr>
        <w:rPr>
          <w:b w:val="0"/>
          <w:bCs w:val="0"/>
          <w:caps/>
          <w:sz w:val="24"/>
          <w:szCs w:val="24"/>
          <w:rtl/>
        </w:rPr>
      </w:pPr>
    </w:p>
    <w:p w14:paraId="6310B1AB" w14:textId="77777777" w:rsidR="001E2274" w:rsidRDefault="00D17364" w:rsidP="00BB41EC">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0339DD6B" w14:textId="2CDADB02" w:rsidR="001E2274" w:rsidRDefault="00BB41EC" w:rsidP="00BB41EC">
      <w:pPr>
        <w:rPr>
          <w:b w:val="0"/>
          <w:bCs w:val="0"/>
          <w:caps/>
          <w:sz w:val="24"/>
          <w:szCs w:val="24"/>
          <w:rtl/>
        </w:rPr>
      </w:pPr>
      <w:r>
        <w:rPr>
          <w:rFonts w:hint="cs"/>
          <w:b w:val="0"/>
          <w:bCs w:val="0"/>
          <w:caps/>
          <w:sz w:val="24"/>
          <w:szCs w:val="24"/>
          <w:rtl/>
        </w:rPr>
        <w:t>מה, מתרחקים</w:t>
      </w:r>
    </w:p>
    <w:p w14:paraId="1F738891" w14:textId="77777777" w:rsidR="001E2274" w:rsidRDefault="001E2274" w:rsidP="00BB41EC">
      <w:pPr>
        <w:rPr>
          <w:b w:val="0"/>
          <w:bCs w:val="0"/>
          <w:caps/>
          <w:sz w:val="24"/>
          <w:szCs w:val="24"/>
          <w:rtl/>
        </w:rPr>
      </w:pPr>
    </w:p>
    <w:p w14:paraId="59E0A668" w14:textId="77777777" w:rsidR="001E2274" w:rsidRDefault="000A5C33" w:rsidP="00BB41EC">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37BABC1A" w14:textId="127CD413" w:rsidR="001E2274" w:rsidRDefault="00BB41EC" w:rsidP="00BB41EC">
      <w:pPr>
        <w:rPr>
          <w:b w:val="0"/>
          <w:bCs w:val="0"/>
          <w:caps/>
          <w:sz w:val="24"/>
          <w:szCs w:val="24"/>
          <w:rtl/>
        </w:rPr>
      </w:pPr>
      <w:r>
        <w:rPr>
          <w:rFonts w:hint="cs"/>
          <w:b w:val="0"/>
          <w:bCs w:val="0"/>
          <w:caps/>
          <w:sz w:val="24"/>
          <w:szCs w:val="24"/>
          <w:rtl/>
        </w:rPr>
        <w:t xml:space="preserve">אי אפשר לייצר פה אידיאלי אנחנו </w:t>
      </w:r>
    </w:p>
    <w:p w14:paraId="2E4AE4FD" w14:textId="77777777" w:rsidR="001E2274" w:rsidRDefault="001E2274" w:rsidP="00BB41EC">
      <w:pPr>
        <w:rPr>
          <w:b w:val="0"/>
          <w:bCs w:val="0"/>
          <w:caps/>
          <w:sz w:val="24"/>
          <w:szCs w:val="24"/>
          <w:rtl/>
        </w:rPr>
      </w:pPr>
    </w:p>
    <w:p w14:paraId="73FA21E3" w14:textId="77777777" w:rsidR="001E2274" w:rsidRDefault="00D17364" w:rsidP="00BB41EC">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09B8CEE0" w14:textId="1A5CC4E4" w:rsidR="001E2274" w:rsidRDefault="00BB41EC" w:rsidP="00BB41EC">
      <w:pPr>
        <w:rPr>
          <w:b w:val="0"/>
          <w:bCs w:val="0"/>
          <w:caps/>
          <w:sz w:val="24"/>
          <w:szCs w:val="24"/>
          <w:rtl/>
        </w:rPr>
      </w:pPr>
      <w:r>
        <w:rPr>
          <w:rFonts w:hint="cs"/>
          <w:b w:val="0"/>
          <w:bCs w:val="0"/>
          <w:caps/>
          <w:sz w:val="24"/>
          <w:szCs w:val="24"/>
          <w:rtl/>
        </w:rPr>
        <w:t>נכון נכון, מתרחקים פה עשרה מטר מתרחקים כאן עשרה מטר שזה נותן נותן פה רווח זה, תחשבי התוכנית המקורית תראי איך היא יושבת על הנחל. את תראי איך היא יושבת ...</w:t>
      </w:r>
    </w:p>
    <w:p w14:paraId="0A3F8E3D" w14:textId="77777777" w:rsidR="001E2274" w:rsidRDefault="001E2274" w:rsidP="00BB41EC">
      <w:pPr>
        <w:rPr>
          <w:b w:val="0"/>
          <w:bCs w:val="0"/>
          <w:caps/>
          <w:sz w:val="24"/>
          <w:szCs w:val="24"/>
          <w:rtl/>
        </w:rPr>
      </w:pPr>
    </w:p>
    <w:p w14:paraId="4C188B86" w14:textId="77777777" w:rsidR="001E2274" w:rsidRDefault="003109B2" w:rsidP="00BB41EC">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5ED224C7" w14:textId="5DF2F11B" w:rsidR="001E2274" w:rsidRDefault="00BB41EC" w:rsidP="00BB41EC">
      <w:pPr>
        <w:rPr>
          <w:b w:val="0"/>
          <w:bCs w:val="0"/>
          <w:caps/>
          <w:sz w:val="24"/>
          <w:szCs w:val="24"/>
          <w:rtl/>
        </w:rPr>
      </w:pPr>
      <w:r>
        <w:rPr>
          <w:rFonts w:hint="cs"/>
          <w:b w:val="0"/>
          <w:bCs w:val="0"/>
          <w:caps/>
          <w:sz w:val="24"/>
          <w:szCs w:val="24"/>
          <w:rtl/>
        </w:rPr>
        <w:t>אני מסכימה</w:t>
      </w:r>
    </w:p>
    <w:p w14:paraId="434062D9" w14:textId="77777777" w:rsidR="001E2274" w:rsidRDefault="001E2274" w:rsidP="00BB41EC">
      <w:pPr>
        <w:rPr>
          <w:b w:val="0"/>
          <w:bCs w:val="0"/>
          <w:caps/>
          <w:sz w:val="24"/>
          <w:szCs w:val="24"/>
          <w:rtl/>
        </w:rPr>
      </w:pPr>
    </w:p>
    <w:p w14:paraId="6CD672E8" w14:textId="77777777" w:rsidR="001E2274" w:rsidRDefault="000A3DA6" w:rsidP="00BB41EC">
      <w:pPr>
        <w:rPr>
          <w:caps/>
          <w:sz w:val="24"/>
          <w:szCs w:val="24"/>
          <w:u w:val="single"/>
          <w:rtl/>
        </w:rPr>
      </w:pPr>
      <w:r w:rsidRPr="000A3DA6">
        <w:rPr>
          <w:rFonts w:hint="cs"/>
          <w:caps/>
          <w:sz w:val="24"/>
          <w:szCs w:val="24"/>
          <w:u w:val="single"/>
          <w:rtl/>
        </w:rPr>
        <w:t>מר תומר דוידסון - נציג מנהל מקרקעי ישראל בוועדה המחוזית</w:t>
      </w:r>
      <w:r w:rsidR="001E2274">
        <w:rPr>
          <w:rFonts w:hint="cs"/>
          <w:caps/>
          <w:sz w:val="24"/>
          <w:szCs w:val="24"/>
          <w:u w:val="single"/>
          <w:rtl/>
        </w:rPr>
        <w:t>:</w:t>
      </w:r>
    </w:p>
    <w:p w14:paraId="01D0E9A6" w14:textId="64AD710A" w:rsidR="001E2274" w:rsidRDefault="00BB41EC" w:rsidP="00BB41EC">
      <w:pPr>
        <w:rPr>
          <w:b w:val="0"/>
          <w:bCs w:val="0"/>
          <w:caps/>
          <w:sz w:val="24"/>
          <w:szCs w:val="24"/>
          <w:rtl/>
        </w:rPr>
      </w:pPr>
      <w:r>
        <w:rPr>
          <w:rFonts w:hint="cs"/>
          <w:b w:val="0"/>
          <w:bCs w:val="0"/>
          <w:caps/>
          <w:sz w:val="24"/>
          <w:szCs w:val="24"/>
          <w:rtl/>
        </w:rPr>
        <w:t>את רוצה אותה את התוכנית המקורית?</w:t>
      </w:r>
    </w:p>
    <w:p w14:paraId="181CEA83" w14:textId="77777777" w:rsidR="001E2274" w:rsidRDefault="001E2274" w:rsidP="00BB41EC">
      <w:pPr>
        <w:rPr>
          <w:b w:val="0"/>
          <w:bCs w:val="0"/>
          <w:caps/>
          <w:sz w:val="24"/>
          <w:szCs w:val="24"/>
          <w:rtl/>
        </w:rPr>
      </w:pPr>
    </w:p>
    <w:p w14:paraId="66C200BA" w14:textId="77777777" w:rsidR="001E2274" w:rsidRDefault="003109B2" w:rsidP="00BB41EC">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4E203755" w14:textId="7A032C28" w:rsidR="001E2274" w:rsidRDefault="00BB41EC" w:rsidP="00BB41EC">
      <w:pPr>
        <w:rPr>
          <w:b w:val="0"/>
          <w:bCs w:val="0"/>
          <w:caps/>
          <w:sz w:val="24"/>
          <w:szCs w:val="24"/>
          <w:rtl/>
        </w:rPr>
      </w:pPr>
      <w:r>
        <w:rPr>
          <w:rFonts w:hint="cs"/>
          <w:b w:val="0"/>
          <w:bCs w:val="0"/>
          <w:caps/>
          <w:sz w:val="24"/>
          <w:szCs w:val="24"/>
          <w:rtl/>
        </w:rPr>
        <w:t>אני מסכימה שהתוכנית הזו שהוצגה לנו כרגע החלופה</w:t>
      </w:r>
      <w:r w:rsidR="000F703D">
        <w:rPr>
          <w:rFonts w:hint="cs"/>
          <w:b w:val="0"/>
          <w:bCs w:val="0"/>
          <w:caps/>
          <w:sz w:val="24"/>
          <w:szCs w:val="24"/>
          <w:rtl/>
        </w:rPr>
        <w:t xml:space="preserve"> </w:t>
      </w:r>
      <w:r>
        <w:rPr>
          <w:rFonts w:hint="cs"/>
          <w:b w:val="0"/>
          <w:bCs w:val="0"/>
          <w:caps/>
          <w:sz w:val="24"/>
          <w:szCs w:val="24"/>
          <w:rtl/>
        </w:rPr>
        <w:t>הזו היא חלפה שגם היא מרוחקת יותר מהנחל וגם קרובה יותר לכביש מה שיכול לאפשר</w:t>
      </w:r>
      <w:r w:rsidR="000F703D">
        <w:rPr>
          <w:rFonts w:hint="cs"/>
          <w:b w:val="0"/>
          <w:bCs w:val="0"/>
          <w:caps/>
          <w:sz w:val="24"/>
          <w:szCs w:val="24"/>
          <w:rtl/>
        </w:rPr>
        <w:t xml:space="preserve"> </w:t>
      </w:r>
      <w:r>
        <w:rPr>
          <w:rFonts w:hint="cs"/>
          <w:b w:val="0"/>
          <w:bCs w:val="0"/>
          <w:caps/>
          <w:sz w:val="24"/>
          <w:szCs w:val="24"/>
          <w:rtl/>
        </w:rPr>
        <w:t>...</w:t>
      </w:r>
    </w:p>
    <w:p w14:paraId="285D689A" w14:textId="77777777" w:rsidR="001E2274" w:rsidRDefault="001E2274" w:rsidP="00BB41EC">
      <w:pPr>
        <w:rPr>
          <w:b w:val="0"/>
          <w:bCs w:val="0"/>
          <w:caps/>
          <w:sz w:val="24"/>
          <w:szCs w:val="24"/>
          <w:rtl/>
        </w:rPr>
      </w:pPr>
    </w:p>
    <w:p w14:paraId="6E872D9B" w14:textId="77777777" w:rsidR="001E2274" w:rsidRDefault="00D17364" w:rsidP="00BB41EC">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32F44734" w14:textId="3BA2C5B3" w:rsidR="001E2274" w:rsidRDefault="00BB41EC" w:rsidP="00BB41EC">
      <w:pPr>
        <w:rPr>
          <w:b w:val="0"/>
          <w:bCs w:val="0"/>
          <w:caps/>
          <w:sz w:val="24"/>
          <w:szCs w:val="24"/>
          <w:rtl/>
        </w:rPr>
      </w:pPr>
      <w:r>
        <w:rPr>
          <w:rFonts w:hint="cs"/>
          <w:b w:val="0"/>
          <w:bCs w:val="0"/>
          <w:caps/>
          <w:sz w:val="24"/>
          <w:szCs w:val="24"/>
          <w:rtl/>
        </w:rPr>
        <w:t xml:space="preserve">לא זה זה את לא צריכה להסכים </w:t>
      </w:r>
      <w:r>
        <w:rPr>
          <w:b w:val="0"/>
          <w:bCs w:val="0"/>
          <w:caps/>
          <w:sz w:val="24"/>
          <w:szCs w:val="24"/>
          <w:rtl/>
        </w:rPr>
        <w:t>–</w:t>
      </w:r>
      <w:r>
        <w:rPr>
          <w:rFonts w:hint="cs"/>
          <w:b w:val="0"/>
          <w:bCs w:val="0"/>
          <w:caps/>
          <w:sz w:val="24"/>
          <w:szCs w:val="24"/>
          <w:rtl/>
        </w:rPr>
        <w:t xml:space="preserve"> זו עובדה,</w:t>
      </w:r>
    </w:p>
    <w:p w14:paraId="22829A96" w14:textId="77777777" w:rsidR="001E2274" w:rsidRDefault="001E2274" w:rsidP="00BB41EC">
      <w:pPr>
        <w:rPr>
          <w:b w:val="0"/>
          <w:bCs w:val="0"/>
          <w:caps/>
          <w:sz w:val="24"/>
          <w:szCs w:val="24"/>
          <w:rtl/>
        </w:rPr>
      </w:pPr>
    </w:p>
    <w:p w14:paraId="7BA343FA" w14:textId="77777777" w:rsidR="001E2274" w:rsidRDefault="003109B2" w:rsidP="00BB41EC">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542D592E" w14:textId="52ED7B62" w:rsidR="001E2274" w:rsidRDefault="00BB41EC" w:rsidP="00BB41EC">
      <w:pPr>
        <w:rPr>
          <w:b w:val="0"/>
          <w:bCs w:val="0"/>
          <w:caps/>
          <w:sz w:val="24"/>
          <w:szCs w:val="24"/>
          <w:rtl/>
        </w:rPr>
      </w:pPr>
      <w:r>
        <w:rPr>
          <w:rFonts w:hint="cs"/>
          <w:b w:val="0"/>
          <w:bCs w:val="0"/>
          <w:caps/>
          <w:sz w:val="24"/>
          <w:szCs w:val="24"/>
          <w:rtl/>
        </w:rPr>
        <w:t xml:space="preserve">לא </w:t>
      </w:r>
    </w:p>
    <w:p w14:paraId="077140A4" w14:textId="77777777" w:rsidR="001E2274" w:rsidRDefault="001E2274" w:rsidP="00BB41EC">
      <w:pPr>
        <w:rPr>
          <w:b w:val="0"/>
          <w:bCs w:val="0"/>
          <w:caps/>
          <w:sz w:val="24"/>
          <w:szCs w:val="24"/>
          <w:rtl/>
        </w:rPr>
      </w:pPr>
    </w:p>
    <w:p w14:paraId="1151FDC3" w14:textId="77777777" w:rsidR="001E2274" w:rsidRDefault="00D17364" w:rsidP="00BB41EC">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4D1C4A54" w14:textId="4173C4CF" w:rsidR="001E2274" w:rsidRDefault="00BB41EC" w:rsidP="00BB41EC">
      <w:pPr>
        <w:rPr>
          <w:b w:val="0"/>
          <w:bCs w:val="0"/>
          <w:caps/>
          <w:sz w:val="24"/>
          <w:szCs w:val="24"/>
          <w:rtl/>
        </w:rPr>
      </w:pPr>
      <w:r>
        <w:rPr>
          <w:rFonts w:hint="cs"/>
          <w:b w:val="0"/>
          <w:bCs w:val="0"/>
          <w:caps/>
          <w:sz w:val="24"/>
          <w:szCs w:val="24"/>
          <w:rtl/>
        </w:rPr>
        <w:t>זו עובדה, זה את לא צריכה להסכים</w:t>
      </w:r>
    </w:p>
    <w:p w14:paraId="1EC98662" w14:textId="77777777" w:rsidR="001E2274" w:rsidRDefault="001E2274" w:rsidP="00BB41EC">
      <w:pPr>
        <w:rPr>
          <w:b w:val="0"/>
          <w:bCs w:val="0"/>
          <w:caps/>
          <w:sz w:val="24"/>
          <w:szCs w:val="24"/>
          <w:rtl/>
        </w:rPr>
      </w:pPr>
    </w:p>
    <w:p w14:paraId="17AC68C8" w14:textId="77777777" w:rsidR="001E2274" w:rsidRDefault="003109B2" w:rsidP="00BB41EC">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3326F365" w14:textId="1180DD09" w:rsidR="001E2274" w:rsidRDefault="00BB41EC" w:rsidP="00BB41EC">
      <w:pPr>
        <w:rPr>
          <w:b w:val="0"/>
          <w:bCs w:val="0"/>
          <w:caps/>
          <w:sz w:val="24"/>
          <w:szCs w:val="24"/>
          <w:rtl/>
        </w:rPr>
      </w:pPr>
      <w:r>
        <w:rPr>
          <w:rFonts w:hint="cs"/>
          <w:b w:val="0"/>
          <w:bCs w:val="0"/>
          <w:caps/>
          <w:sz w:val="24"/>
          <w:szCs w:val="24"/>
          <w:rtl/>
        </w:rPr>
        <w:t xml:space="preserve">זה הדברים שהתנאי שאנחנו רצינו </w:t>
      </w:r>
    </w:p>
    <w:p w14:paraId="343516EC" w14:textId="77777777" w:rsidR="001E2274" w:rsidRDefault="001E2274" w:rsidP="00BB41EC">
      <w:pPr>
        <w:rPr>
          <w:b w:val="0"/>
          <w:bCs w:val="0"/>
          <w:caps/>
          <w:sz w:val="24"/>
          <w:szCs w:val="24"/>
          <w:rtl/>
        </w:rPr>
      </w:pPr>
    </w:p>
    <w:p w14:paraId="45CFF311" w14:textId="77777777" w:rsidR="001E2274" w:rsidRDefault="00D17364" w:rsidP="00BB41EC">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70AEBE0D" w14:textId="4C3C7136" w:rsidR="001E2274" w:rsidRDefault="00BB41EC" w:rsidP="00BB41EC">
      <w:pPr>
        <w:rPr>
          <w:b w:val="0"/>
          <w:bCs w:val="0"/>
          <w:caps/>
          <w:sz w:val="24"/>
          <w:szCs w:val="24"/>
          <w:rtl/>
        </w:rPr>
      </w:pPr>
      <w:r>
        <w:rPr>
          <w:rFonts w:hint="cs"/>
          <w:b w:val="0"/>
          <w:bCs w:val="0"/>
          <w:caps/>
          <w:sz w:val="24"/>
          <w:szCs w:val="24"/>
          <w:rtl/>
        </w:rPr>
        <w:t>מה?</w:t>
      </w:r>
    </w:p>
    <w:p w14:paraId="73BD33D9" w14:textId="77777777" w:rsidR="001E2274" w:rsidRDefault="001E2274" w:rsidP="00BB41EC">
      <w:pPr>
        <w:rPr>
          <w:b w:val="0"/>
          <w:bCs w:val="0"/>
          <w:caps/>
          <w:sz w:val="24"/>
          <w:szCs w:val="24"/>
          <w:rtl/>
        </w:rPr>
      </w:pPr>
    </w:p>
    <w:p w14:paraId="5D7BD85B" w14:textId="77777777" w:rsidR="001E2274" w:rsidRDefault="003109B2" w:rsidP="00BB41EC">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07873392" w14:textId="55ACB3D5" w:rsidR="001E2274" w:rsidRDefault="00BB41EC" w:rsidP="00BB41EC">
      <w:pPr>
        <w:rPr>
          <w:b w:val="0"/>
          <w:bCs w:val="0"/>
          <w:caps/>
          <w:sz w:val="24"/>
          <w:szCs w:val="24"/>
          <w:rtl/>
        </w:rPr>
      </w:pPr>
      <w:r>
        <w:rPr>
          <w:rFonts w:hint="cs"/>
          <w:b w:val="0"/>
          <w:bCs w:val="0"/>
          <w:caps/>
          <w:sz w:val="24"/>
          <w:szCs w:val="24"/>
          <w:rtl/>
        </w:rPr>
        <w:t>שכולם מסכימים עלינו שאנחנו רוצים להתרחק מהנחל ואנחנו רוצים דרך גישה יותר נכונה מהגשר</w:t>
      </w:r>
    </w:p>
    <w:p w14:paraId="3C7AFD0D" w14:textId="77777777" w:rsidR="001E2274" w:rsidRDefault="001E2274" w:rsidP="00BB41EC">
      <w:pPr>
        <w:rPr>
          <w:b w:val="0"/>
          <w:bCs w:val="0"/>
          <w:caps/>
          <w:sz w:val="24"/>
          <w:szCs w:val="24"/>
          <w:rtl/>
        </w:rPr>
      </w:pPr>
    </w:p>
    <w:p w14:paraId="60243F21" w14:textId="77777777" w:rsidR="001E2274" w:rsidRDefault="00D17364" w:rsidP="00BB41EC">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1FB69BAD" w14:textId="7327FD10" w:rsidR="001E2274" w:rsidRDefault="00BB41EC" w:rsidP="00BB41EC">
      <w:pPr>
        <w:rPr>
          <w:b w:val="0"/>
          <w:bCs w:val="0"/>
          <w:caps/>
          <w:sz w:val="24"/>
          <w:szCs w:val="24"/>
          <w:rtl/>
        </w:rPr>
      </w:pPr>
      <w:r>
        <w:rPr>
          <w:rFonts w:hint="cs"/>
          <w:b w:val="0"/>
          <w:bCs w:val="0"/>
          <w:caps/>
          <w:sz w:val="24"/>
          <w:szCs w:val="24"/>
          <w:rtl/>
        </w:rPr>
        <w:t xml:space="preserve">אז זה זה אז זה זה הפתרונות </w:t>
      </w:r>
    </w:p>
    <w:p w14:paraId="554AA0E1" w14:textId="77777777" w:rsidR="001E2274" w:rsidRDefault="001E2274" w:rsidP="00BB41EC">
      <w:pPr>
        <w:rPr>
          <w:b w:val="0"/>
          <w:bCs w:val="0"/>
          <w:caps/>
          <w:sz w:val="24"/>
          <w:szCs w:val="24"/>
          <w:rtl/>
        </w:rPr>
      </w:pPr>
    </w:p>
    <w:p w14:paraId="565BBA10" w14:textId="77777777" w:rsidR="001E2274" w:rsidRDefault="003109B2" w:rsidP="00BB41EC">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78509214" w14:textId="6996B99D" w:rsidR="001E2274" w:rsidRDefault="00BB41EC" w:rsidP="00BB41EC">
      <w:pPr>
        <w:rPr>
          <w:b w:val="0"/>
          <w:bCs w:val="0"/>
          <w:caps/>
          <w:sz w:val="24"/>
          <w:szCs w:val="24"/>
          <w:rtl/>
        </w:rPr>
      </w:pPr>
      <w:r>
        <w:rPr>
          <w:rFonts w:hint="cs"/>
          <w:b w:val="0"/>
          <w:bCs w:val="0"/>
          <w:caps/>
          <w:sz w:val="24"/>
          <w:szCs w:val="24"/>
          <w:rtl/>
        </w:rPr>
        <w:t xml:space="preserve">אז התוכנית הזו מאפשרת </w:t>
      </w:r>
    </w:p>
    <w:p w14:paraId="2B0ACAAE" w14:textId="77777777" w:rsidR="001E2274" w:rsidRDefault="001E2274" w:rsidP="00BB41EC">
      <w:pPr>
        <w:rPr>
          <w:b w:val="0"/>
          <w:bCs w:val="0"/>
          <w:caps/>
          <w:sz w:val="24"/>
          <w:szCs w:val="24"/>
          <w:rtl/>
        </w:rPr>
      </w:pPr>
    </w:p>
    <w:p w14:paraId="025D62F1" w14:textId="77777777" w:rsidR="001E2274" w:rsidRDefault="00D17364" w:rsidP="00BB41EC">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3F007801" w14:textId="17FDE596" w:rsidR="001E2274" w:rsidRDefault="00BB41EC" w:rsidP="00BB41EC">
      <w:pPr>
        <w:rPr>
          <w:b w:val="0"/>
          <w:bCs w:val="0"/>
          <w:caps/>
          <w:sz w:val="24"/>
          <w:szCs w:val="24"/>
          <w:rtl/>
        </w:rPr>
      </w:pPr>
      <w:r>
        <w:rPr>
          <w:rFonts w:hint="cs"/>
          <w:b w:val="0"/>
          <w:bCs w:val="0"/>
          <w:caps/>
          <w:sz w:val="24"/>
          <w:szCs w:val="24"/>
          <w:rtl/>
        </w:rPr>
        <w:t>זו זו זו התוכנית האופטימלית. היא מתרחקת מהנחל, מאפשרת גישה ללא גשר מעל הנחל, הרווחנו את הגשר מעל הנחל, היא מתרחקת מהנחל, והיא היא היא יוצרת שצפ משמעותי. תזכרו שמבחינת הגנס אנחנו מרוויחים פה פעמיים, גם אין גשר מעל הנחל כי זה כי אחרת חייב נצטרך לעשות פה גשר מעל הנחל כי כי כי</w:t>
      </w:r>
    </w:p>
    <w:p w14:paraId="580E411D" w14:textId="77777777" w:rsidR="001E2274" w:rsidRDefault="001E2274" w:rsidP="00BB41EC">
      <w:pPr>
        <w:rPr>
          <w:b w:val="0"/>
          <w:bCs w:val="0"/>
          <w:caps/>
          <w:sz w:val="24"/>
          <w:szCs w:val="24"/>
          <w:rtl/>
        </w:rPr>
      </w:pPr>
    </w:p>
    <w:p w14:paraId="27DD21CD" w14:textId="77777777" w:rsidR="001E2274" w:rsidRDefault="003109B2" w:rsidP="00BB41EC">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512B4CCA" w14:textId="53A97AE9" w:rsidR="001E2274" w:rsidRDefault="00BB41EC" w:rsidP="00BB41EC">
      <w:pPr>
        <w:rPr>
          <w:b w:val="0"/>
          <w:bCs w:val="0"/>
          <w:caps/>
          <w:sz w:val="24"/>
          <w:szCs w:val="24"/>
          <w:rtl/>
        </w:rPr>
      </w:pPr>
      <w:r>
        <w:rPr>
          <w:rFonts w:hint="cs"/>
          <w:b w:val="0"/>
          <w:bCs w:val="0"/>
          <w:caps/>
          <w:sz w:val="24"/>
          <w:szCs w:val="24"/>
          <w:rtl/>
        </w:rPr>
        <w:t>ברור</w:t>
      </w:r>
      <w:r w:rsidR="000F703D">
        <w:rPr>
          <w:rFonts w:hint="cs"/>
          <w:b w:val="0"/>
          <w:bCs w:val="0"/>
          <w:caps/>
          <w:sz w:val="24"/>
          <w:szCs w:val="24"/>
          <w:rtl/>
        </w:rPr>
        <w:t xml:space="preserve"> </w:t>
      </w:r>
      <w:r>
        <w:rPr>
          <w:rFonts w:hint="cs"/>
          <w:b w:val="0"/>
          <w:bCs w:val="0"/>
          <w:caps/>
          <w:sz w:val="24"/>
          <w:szCs w:val="24"/>
          <w:rtl/>
        </w:rPr>
        <w:t>...</w:t>
      </w:r>
    </w:p>
    <w:p w14:paraId="35E4CF73" w14:textId="77777777" w:rsidR="001E2274" w:rsidRDefault="001E2274" w:rsidP="00BB41EC">
      <w:pPr>
        <w:rPr>
          <w:b w:val="0"/>
          <w:bCs w:val="0"/>
          <w:caps/>
          <w:sz w:val="24"/>
          <w:szCs w:val="24"/>
          <w:rtl/>
        </w:rPr>
      </w:pPr>
    </w:p>
    <w:p w14:paraId="1D83AE06" w14:textId="77777777" w:rsidR="001E2274" w:rsidRDefault="00D17364" w:rsidP="00BB41EC">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2B7EFE8F" w14:textId="69668831" w:rsidR="001E2274" w:rsidRDefault="00BB41EC" w:rsidP="00BB41EC">
      <w:pPr>
        <w:rPr>
          <w:b w:val="0"/>
          <w:bCs w:val="0"/>
          <w:caps/>
          <w:sz w:val="24"/>
          <w:szCs w:val="24"/>
          <w:rtl/>
        </w:rPr>
      </w:pPr>
      <w:r>
        <w:rPr>
          <w:rFonts w:hint="cs"/>
          <w:b w:val="0"/>
          <w:bCs w:val="0"/>
          <w:caps/>
          <w:sz w:val="24"/>
          <w:szCs w:val="24"/>
          <w:rtl/>
        </w:rPr>
        <w:t xml:space="preserve">כי זה מגרש כלוא. אז גם אתם אנחנו גם מרוויחים את הגשר מעל הנחל, אנחנו גם מרוויחים התרחקות של התרחקות משמעותית מהנחל. אבל אם אנחנו מקבלים החלטה להפקיד את זה </w:t>
      </w:r>
      <w:r>
        <w:rPr>
          <w:b w:val="0"/>
          <w:bCs w:val="0"/>
          <w:caps/>
          <w:sz w:val="24"/>
          <w:szCs w:val="24"/>
          <w:rtl/>
        </w:rPr>
        <w:t>–</w:t>
      </w:r>
      <w:r>
        <w:rPr>
          <w:rFonts w:hint="cs"/>
          <w:b w:val="0"/>
          <w:bCs w:val="0"/>
          <w:caps/>
          <w:sz w:val="24"/>
          <w:szCs w:val="24"/>
          <w:rtl/>
        </w:rPr>
        <w:t xml:space="preserve"> אני רוצה לדעת שאתם תומכים בזה ולא אחר כך פותחים את זה מחדש. כי אחרת אני לא רוצה, אני רוצה להפקיד את התוכנית המקורית וגמרנו נגמר, לא רוצה עוד פעם, יאללה פעם אחת היה לי את זה, לא עובר את זה עוד פעם. ש, הסכמנו על משהו ככה זה, אחר כך התנגדתם. לא, גם</w:t>
      </w:r>
      <w:r w:rsidR="000F703D">
        <w:rPr>
          <w:rFonts w:hint="cs"/>
          <w:b w:val="0"/>
          <w:bCs w:val="0"/>
          <w:caps/>
          <w:sz w:val="24"/>
          <w:szCs w:val="24"/>
          <w:rtl/>
        </w:rPr>
        <w:t xml:space="preserve"> </w:t>
      </w:r>
      <w:r>
        <w:rPr>
          <w:rFonts w:hint="cs"/>
          <w:b w:val="0"/>
          <w:bCs w:val="0"/>
          <w:caps/>
          <w:sz w:val="24"/>
          <w:szCs w:val="24"/>
          <w:rtl/>
        </w:rPr>
        <w:t>אי אפשר לטרטר את ה, כמה אפשר לטרטר את היזם המסכן הזה, די</w:t>
      </w:r>
    </w:p>
    <w:p w14:paraId="25F7476B" w14:textId="77777777" w:rsidR="001E2274" w:rsidRDefault="001E2274" w:rsidP="00BB41EC">
      <w:pPr>
        <w:rPr>
          <w:b w:val="0"/>
          <w:bCs w:val="0"/>
          <w:caps/>
          <w:sz w:val="24"/>
          <w:szCs w:val="24"/>
          <w:rtl/>
        </w:rPr>
      </w:pPr>
    </w:p>
    <w:p w14:paraId="2AC2C4E7" w14:textId="77777777" w:rsidR="001E2274" w:rsidRDefault="00FC27D6" w:rsidP="00BB41EC">
      <w:pPr>
        <w:rPr>
          <w:caps/>
          <w:sz w:val="24"/>
          <w:szCs w:val="24"/>
          <w:u w:val="single"/>
          <w:rtl/>
        </w:rPr>
      </w:pPr>
      <w:r w:rsidRPr="00FC27D6">
        <w:rPr>
          <w:rFonts w:hint="cs"/>
          <w:caps/>
          <w:sz w:val="24"/>
          <w:szCs w:val="24"/>
          <w:u w:val="single"/>
          <w:rtl/>
        </w:rPr>
        <w:lastRenderedPageBreak/>
        <w:t>מר ליאור רגב - נציג לשכת התכנון</w:t>
      </w:r>
      <w:r w:rsidR="001E2274">
        <w:rPr>
          <w:rFonts w:hint="cs"/>
          <w:caps/>
          <w:sz w:val="24"/>
          <w:szCs w:val="24"/>
          <w:u w:val="single"/>
          <w:rtl/>
        </w:rPr>
        <w:t>:</w:t>
      </w:r>
    </w:p>
    <w:p w14:paraId="026D8FBA" w14:textId="5FB7D712" w:rsidR="001E2274" w:rsidRDefault="00BB41EC" w:rsidP="00BB41EC">
      <w:pPr>
        <w:rPr>
          <w:b w:val="0"/>
          <w:bCs w:val="0"/>
          <w:caps/>
          <w:sz w:val="24"/>
          <w:szCs w:val="24"/>
          <w:rtl/>
        </w:rPr>
      </w:pPr>
      <w:r>
        <w:rPr>
          <w:rFonts w:hint="cs"/>
          <w:b w:val="0"/>
          <w:bCs w:val="0"/>
          <w:caps/>
          <w:sz w:val="24"/>
          <w:szCs w:val="24"/>
          <w:rtl/>
        </w:rPr>
        <w:t xml:space="preserve">נכון </w:t>
      </w:r>
    </w:p>
    <w:p w14:paraId="1A7BA924" w14:textId="77777777" w:rsidR="001E2274" w:rsidRDefault="001E2274" w:rsidP="00BB41EC">
      <w:pPr>
        <w:rPr>
          <w:b w:val="0"/>
          <w:bCs w:val="0"/>
          <w:caps/>
          <w:sz w:val="24"/>
          <w:szCs w:val="24"/>
          <w:rtl/>
        </w:rPr>
      </w:pPr>
    </w:p>
    <w:p w14:paraId="1CFA8DF5" w14:textId="77777777" w:rsidR="001E2274" w:rsidRDefault="00D17364" w:rsidP="00BB41EC">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010749E3" w14:textId="0D0892F6" w:rsidR="001E2274" w:rsidRDefault="00BB41EC" w:rsidP="00BB41EC">
      <w:pPr>
        <w:rPr>
          <w:b w:val="0"/>
          <w:bCs w:val="0"/>
          <w:caps/>
          <w:sz w:val="24"/>
          <w:szCs w:val="24"/>
          <w:rtl/>
        </w:rPr>
      </w:pPr>
      <w:r>
        <w:rPr>
          <w:rFonts w:hint="cs"/>
          <w:b w:val="0"/>
          <w:bCs w:val="0"/>
          <w:caps/>
          <w:sz w:val="24"/>
          <w:szCs w:val="24"/>
          <w:rtl/>
        </w:rPr>
        <w:t xml:space="preserve">כמה אפשר לטרטר אותו </w:t>
      </w:r>
    </w:p>
    <w:p w14:paraId="151498AE" w14:textId="77777777" w:rsidR="001E2274" w:rsidRDefault="001E2274" w:rsidP="00BB41EC">
      <w:pPr>
        <w:rPr>
          <w:b w:val="0"/>
          <w:bCs w:val="0"/>
          <w:caps/>
          <w:sz w:val="24"/>
          <w:szCs w:val="24"/>
          <w:rtl/>
        </w:rPr>
      </w:pPr>
    </w:p>
    <w:p w14:paraId="42C27346" w14:textId="77777777" w:rsidR="001E2274" w:rsidRDefault="000A5C33" w:rsidP="00BB41EC">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6933703A" w14:textId="5324B862" w:rsidR="001E2274" w:rsidRDefault="00BB41EC" w:rsidP="00BB41EC">
      <w:pPr>
        <w:rPr>
          <w:b w:val="0"/>
          <w:bCs w:val="0"/>
          <w:caps/>
          <w:sz w:val="24"/>
          <w:szCs w:val="24"/>
          <w:rtl/>
        </w:rPr>
      </w:pPr>
      <w:r>
        <w:rPr>
          <w:rFonts w:hint="cs"/>
          <w:b w:val="0"/>
          <w:bCs w:val="0"/>
          <w:caps/>
          <w:sz w:val="24"/>
          <w:szCs w:val="24"/>
          <w:rtl/>
        </w:rPr>
        <w:t>מתי ישבנו את הפעם הראשונה הראשונה איתם?</w:t>
      </w:r>
    </w:p>
    <w:p w14:paraId="52321371" w14:textId="77777777" w:rsidR="001E2274" w:rsidRDefault="001E2274" w:rsidP="00BB41EC">
      <w:pPr>
        <w:rPr>
          <w:b w:val="0"/>
          <w:bCs w:val="0"/>
          <w:caps/>
          <w:sz w:val="24"/>
          <w:szCs w:val="24"/>
          <w:rtl/>
        </w:rPr>
      </w:pPr>
    </w:p>
    <w:p w14:paraId="3028ED93" w14:textId="77777777" w:rsidR="001E2274" w:rsidRDefault="00FC27D6" w:rsidP="00BB41EC">
      <w:pPr>
        <w:rPr>
          <w:caps/>
          <w:sz w:val="24"/>
          <w:szCs w:val="24"/>
          <w:u w:val="single"/>
          <w:rtl/>
        </w:rPr>
      </w:pPr>
      <w:r w:rsidRPr="00FC27D6">
        <w:rPr>
          <w:rFonts w:hint="cs"/>
          <w:caps/>
          <w:sz w:val="24"/>
          <w:szCs w:val="24"/>
          <w:u w:val="single"/>
          <w:rtl/>
        </w:rPr>
        <w:t>מר ליאור רגב - נציג לשכת התכנון</w:t>
      </w:r>
      <w:r w:rsidR="001E2274">
        <w:rPr>
          <w:rFonts w:hint="cs"/>
          <w:caps/>
          <w:sz w:val="24"/>
          <w:szCs w:val="24"/>
          <w:u w:val="single"/>
          <w:rtl/>
        </w:rPr>
        <w:t>:</w:t>
      </w:r>
    </w:p>
    <w:p w14:paraId="39C69984" w14:textId="38CD1EF2" w:rsidR="001E2274" w:rsidRDefault="00BB41EC" w:rsidP="00BB41EC">
      <w:pPr>
        <w:rPr>
          <w:b w:val="0"/>
          <w:bCs w:val="0"/>
          <w:caps/>
          <w:sz w:val="24"/>
          <w:szCs w:val="24"/>
          <w:rtl/>
        </w:rPr>
      </w:pPr>
      <w:r>
        <w:rPr>
          <w:rFonts w:hint="cs"/>
          <w:b w:val="0"/>
          <w:bCs w:val="0"/>
          <w:caps/>
          <w:sz w:val="24"/>
          <w:szCs w:val="24"/>
          <w:rtl/>
        </w:rPr>
        <w:t>מלא פעמים מלא פעמים ישבנו איתם</w:t>
      </w:r>
    </w:p>
    <w:p w14:paraId="6620B3C9" w14:textId="77777777" w:rsidR="001E2274" w:rsidRDefault="001E2274" w:rsidP="00BB41EC">
      <w:pPr>
        <w:rPr>
          <w:b w:val="0"/>
          <w:bCs w:val="0"/>
          <w:caps/>
          <w:sz w:val="24"/>
          <w:szCs w:val="24"/>
          <w:rtl/>
        </w:rPr>
      </w:pPr>
    </w:p>
    <w:p w14:paraId="7E628CC5" w14:textId="77777777" w:rsidR="001E2274" w:rsidRDefault="000A5C33" w:rsidP="00BB41EC">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715C0108" w14:textId="2D2EFB11" w:rsidR="001E2274" w:rsidRDefault="00BB41EC" w:rsidP="00BB41EC">
      <w:pPr>
        <w:rPr>
          <w:b w:val="0"/>
          <w:bCs w:val="0"/>
          <w:caps/>
          <w:sz w:val="24"/>
          <w:szCs w:val="24"/>
          <w:rtl/>
        </w:rPr>
      </w:pPr>
      <w:r>
        <w:rPr>
          <w:rFonts w:hint="cs"/>
          <w:b w:val="0"/>
          <w:bCs w:val="0"/>
          <w:caps/>
          <w:sz w:val="24"/>
          <w:szCs w:val="24"/>
          <w:rtl/>
        </w:rPr>
        <w:t>שנתיים לפחות?</w:t>
      </w:r>
    </w:p>
    <w:p w14:paraId="0F9E08C7" w14:textId="77777777" w:rsidR="001E2274" w:rsidRDefault="001E2274" w:rsidP="00BB41EC">
      <w:pPr>
        <w:rPr>
          <w:b w:val="0"/>
          <w:bCs w:val="0"/>
          <w:caps/>
          <w:sz w:val="24"/>
          <w:szCs w:val="24"/>
          <w:rtl/>
        </w:rPr>
      </w:pPr>
    </w:p>
    <w:p w14:paraId="38FA010B" w14:textId="77777777" w:rsidR="001E2274" w:rsidRDefault="00FC27D6" w:rsidP="00BB41EC">
      <w:pPr>
        <w:rPr>
          <w:caps/>
          <w:sz w:val="24"/>
          <w:szCs w:val="24"/>
          <w:u w:val="single"/>
          <w:rtl/>
        </w:rPr>
      </w:pPr>
      <w:r w:rsidRPr="00FC27D6">
        <w:rPr>
          <w:rFonts w:hint="cs"/>
          <w:caps/>
          <w:sz w:val="24"/>
          <w:szCs w:val="24"/>
          <w:u w:val="single"/>
          <w:rtl/>
        </w:rPr>
        <w:t>מר ליאור רגב - נציג לשכת התכנון</w:t>
      </w:r>
      <w:r w:rsidR="001E2274">
        <w:rPr>
          <w:rFonts w:hint="cs"/>
          <w:caps/>
          <w:sz w:val="24"/>
          <w:szCs w:val="24"/>
          <w:u w:val="single"/>
          <w:rtl/>
        </w:rPr>
        <w:t>:</w:t>
      </w:r>
    </w:p>
    <w:p w14:paraId="750BFE10" w14:textId="25BF5A5A" w:rsidR="001E2274" w:rsidRDefault="00BB41EC" w:rsidP="00BB41EC">
      <w:pPr>
        <w:rPr>
          <w:b w:val="0"/>
          <w:bCs w:val="0"/>
          <w:caps/>
          <w:sz w:val="24"/>
          <w:szCs w:val="24"/>
          <w:rtl/>
        </w:rPr>
      </w:pPr>
      <w:r>
        <w:rPr>
          <w:rFonts w:hint="cs"/>
          <w:b w:val="0"/>
          <w:bCs w:val="0"/>
          <w:caps/>
          <w:sz w:val="24"/>
          <w:szCs w:val="24"/>
          <w:rtl/>
        </w:rPr>
        <w:t xml:space="preserve">כן כן </w:t>
      </w:r>
    </w:p>
    <w:p w14:paraId="3CC37D34" w14:textId="77777777" w:rsidR="001E2274" w:rsidRDefault="001E2274" w:rsidP="00BB41EC">
      <w:pPr>
        <w:rPr>
          <w:b w:val="0"/>
          <w:bCs w:val="0"/>
          <w:caps/>
          <w:sz w:val="24"/>
          <w:szCs w:val="24"/>
          <w:rtl/>
        </w:rPr>
      </w:pPr>
    </w:p>
    <w:p w14:paraId="22280860" w14:textId="77777777" w:rsidR="001E2274" w:rsidRDefault="00D17364" w:rsidP="00BB41EC">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22B0F8A3" w14:textId="6A06CE5F" w:rsidR="001E2274" w:rsidRDefault="00BB41EC" w:rsidP="00BB41EC">
      <w:pPr>
        <w:rPr>
          <w:b w:val="0"/>
          <w:bCs w:val="0"/>
          <w:caps/>
          <w:sz w:val="24"/>
          <w:szCs w:val="24"/>
          <w:rtl/>
        </w:rPr>
      </w:pPr>
      <w:r>
        <w:rPr>
          <w:rFonts w:hint="cs"/>
          <w:b w:val="0"/>
          <w:bCs w:val="0"/>
          <w:caps/>
          <w:sz w:val="24"/>
          <w:szCs w:val="24"/>
          <w:rtl/>
        </w:rPr>
        <w:t>לא תחשוב אנחנו הוא עשה עכשיו מה שאנחנו הנחינו אותו לעשות</w:t>
      </w:r>
    </w:p>
    <w:p w14:paraId="32A71599" w14:textId="77777777" w:rsidR="001E2274" w:rsidRDefault="001E2274" w:rsidP="00BB41EC">
      <w:pPr>
        <w:rPr>
          <w:b w:val="0"/>
          <w:bCs w:val="0"/>
          <w:caps/>
          <w:sz w:val="24"/>
          <w:szCs w:val="24"/>
          <w:rtl/>
        </w:rPr>
      </w:pPr>
    </w:p>
    <w:p w14:paraId="54B044A5" w14:textId="77777777" w:rsidR="001E2274" w:rsidRDefault="000A3DA6" w:rsidP="00BB41EC">
      <w:pPr>
        <w:rPr>
          <w:caps/>
          <w:sz w:val="24"/>
          <w:szCs w:val="24"/>
          <w:u w:val="single"/>
          <w:rtl/>
        </w:rPr>
      </w:pPr>
      <w:r w:rsidRPr="000A3DA6">
        <w:rPr>
          <w:rFonts w:hint="cs"/>
          <w:caps/>
          <w:sz w:val="24"/>
          <w:szCs w:val="24"/>
          <w:u w:val="single"/>
          <w:rtl/>
        </w:rPr>
        <w:t>מר תומר דוידסון - נציג מנהל מקרקעי ישראל בוועדה המחוזית</w:t>
      </w:r>
      <w:r w:rsidR="001E2274">
        <w:rPr>
          <w:rFonts w:hint="cs"/>
          <w:caps/>
          <w:sz w:val="24"/>
          <w:szCs w:val="24"/>
          <w:u w:val="single"/>
          <w:rtl/>
        </w:rPr>
        <w:t>:</w:t>
      </w:r>
    </w:p>
    <w:p w14:paraId="5E49AE3E" w14:textId="74D619FF" w:rsidR="001E2274" w:rsidRDefault="00BB41EC" w:rsidP="00BB41EC">
      <w:pPr>
        <w:rPr>
          <w:b w:val="0"/>
          <w:bCs w:val="0"/>
          <w:caps/>
          <w:sz w:val="24"/>
          <w:szCs w:val="24"/>
          <w:rtl/>
        </w:rPr>
      </w:pPr>
      <w:r>
        <w:rPr>
          <w:rFonts w:hint="cs"/>
          <w:b w:val="0"/>
          <w:bCs w:val="0"/>
          <w:caps/>
          <w:sz w:val="24"/>
          <w:szCs w:val="24"/>
          <w:rtl/>
        </w:rPr>
        <w:t xml:space="preserve">בדיוק </w:t>
      </w:r>
    </w:p>
    <w:p w14:paraId="4EF46307" w14:textId="77777777" w:rsidR="001E2274" w:rsidRDefault="001E2274" w:rsidP="00BB41EC">
      <w:pPr>
        <w:rPr>
          <w:b w:val="0"/>
          <w:bCs w:val="0"/>
          <w:caps/>
          <w:sz w:val="24"/>
          <w:szCs w:val="24"/>
          <w:rtl/>
        </w:rPr>
      </w:pPr>
    </w:p>
    <w:p w14:paraId="6A41FE0C" w14:textId="77777777" w:rsidR="001E2274" w:rsidRDefault="00D17364" w:rsidP="00BB41EC">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21E4E196" w14:textId="09465545" w:rsidR="001E2274" w:rsidRDefault="00BB41EC" w:rsidP="00BB41EC">
      <w:pPr>
        <w:rPr>
          <w:b w:val="0"/>
          <w:bCs w:val="0"/>
          <w:caps/>
          <w:sz w:val="24"/>
          <w:szCs w:val="24"/>
          <w:rtl/>
        </w:rPr>
      </w:pPr>
      <w:r>
        <w:rPr>
          <w:rFonts w:hint="cs"/>
          <w:b w:val="0"/>
          <w:bCs w:val="0"/>
          <w:caps/>
          <w:sz w:val="24"/>
          <w:szCs w:val="24"/>
          <w:rtl/>
        </w:rPr>
        <w:t xml:space="preserve">אנחנו, מחק הוא מחק את התוכנית, </w:t>
      </w:r>
    </w:p>
    <w:p w14:paraId="1087D239" w14:textId="77777777" w:rsidR="001E2274" w:rsidRDefault="001E2274" w:rsidP="00BB41EC">
      <w:pPr>
        <w:rPr>
          <w:b w:val="0"/>
          <w:bCs w:val="0"/>
          <w:caps/>
          <w:sz w:val="24"/>
          <w:szCs w:val="24"/>
          <w:rtl/>
        </w:rPr>
      </w:pPr>
    </w:p>
    <w:p w14:paraId="48214701" w14:textId="77777777" w:rsidR="001E2274" w:rsidRDefault="000A3DA6" w:rsidP="00BB41EC">
      <w:pPr>
        <w:rPr>
          <w:caps/>
          <w:sz w:val="24"/>
          <w:szCs w:val="24"/>
          <w:u w:val="single"/>
          <w:rtl/>
        </w:rPr>
      </w:pPr>
      <w:r w:rsidRPr="000A3DA6">
        <w:rPr>
          <w:rFonts w:hint="cs"/>
          <w:caps/>
          <w:sz w:val="24"/>
          <w:szCs w:val="24"/>
          <w:u w:val="single"/>
          <w:rtl/>
        </w:rPr>
        <w:t>מר תומר דוידסון - נציג מנהל מקרקעי ישראל בוועדה המחוזית</w:t>
      </w:r>
      <w:r w:rsidR="001E2274">
        <w:rPr>
          <w:rFonts w:hint="cs"/>
          <w:caps/>
          <w:sz w:val="24"/>
          <w:szCs w:val="24"/>
          <w:u w:val="single"/>
          <w:rtl/>
        </w:rPr>
        <w:t>:</w:t>
      </w:r>
    </w:p>
    <w:p w14:paraId="10F45502" w14:textId="00BC053B" w:rsidR="001E2274" w:rsidRDefault="00BB41EC" w:rsidP="00BB41EC">
      <w:pPr>
        <w:rPr>
          <w:b w:val="0"/>
          <w:bCs w:val="0"/>
          <w:caps/>
          <w:sz w:val="24"/>
          <w:szCs w:val="24"/>
          <w:rtl/>
        </w:rPr>
      </w:pPr>
      <w:r>
        <w:rPr>
          <w:rFonts w:hint="cs"/>
          <w:b w:val="0"/>
          <w:bCs w:val="0"/>
          <w:caps/>
          <w:sz w:val="24"/>
          <w:szCs w:val="24"/>
          <w:rtl/>
        </w:rPr>
        <w:t>אנחנו שלחנו אותו</w:t>
      </w:r>
    </w:p>
    <w:p w14:paraId="45987D8B" w14:textId="77777777" w:rsidR="001E2274" w:rsidRDefault="001E2274" w:rsidP="00BB41EC">
      <w:pPr>
        <w:rPr>
          <w:b w:val="0"/>
          <w:bCs w:val="0"/>
          <w:caps/>
          <w:sz w:val="24"/>
          <w:szCs w:val="24"/>
          <w:rtl/>
        </w:rPr>
      </w:pPr>
    </w:p>
    <w:p w14:paraId="09FA5FCA" w14:textId="77777777" w:rsidR="001E2274" w:rsidRDefault="00D17364" w:rsidP="00BB41EC">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3514D256" w14:textId="3FADCF66" w:rsidR="001E2274" w:rsidRDefault="00BB41EC" w:rsidP="00BB41EC">
      <w:pPr>
        <w:rPr>
          <w:b w:val="0"/>
          <w:bCs w:val="0"/>
          <w:caps/>
          <w:sz w:val="24"/>
          <w:szCs w:val="24"/>
          <w:rtl/>
        </w:rPr>
      </w:pPr>
      <w:r>
        <w:rPr>
          <w:rFonts w:hint="cs"/>
          <w:b w:val="0"/>
          <w:bCs w:val="0"/>
          <w:caps/>
          <w:sz w:val="24"/>
          <w:szCs w:val="24"/>
          <w:rtl/>
        </w:rPr>
        <w:t>הוא הגיש תוכנית לפי מה שאנחנו הנחינו אותו</w:t>
      </w:r>
    </w:p>
    <w:p w14:paraId="0615171D" w14:textId="77777777" w:rsidR="001E2274" w:rsidRDefault="001E2274" w:rsidP="00BB41EC">
      <w:pPr>
        <w:rPr>
          <w:b w:val="0"/>
          <w:bCs w:val="0"/>
          <w:caps/>
          <w:sz w:val="24"/>
          <w:szCs w:val="24"/>
          <w:rtl/>
        </w:rPr>
      </w:pPr>
    </w:p>
    <w:p w14:paraId="67F5A83D" w14:textId="77777777" w:rsidR="001E2274" w:rsidRDefault="000A3DA6" w:rsidP="00BB41EC">
      <w:pPr>
        <w:rPr>
          <w:caps/>
          <w:sz w:val="24"/>
          <w:szCs w:val="24"/>
          <w:u w:val="single"/>
          <w:rtl/>
        </w:rPr>
      </w:pPr>
      <w:r w:rsidRPr="000A3DA6">
        <w:rPr>
          <w:rFonts w:hint="cs"/>
          <w:caps/>
          <w:sz w:val="24"/>
          <w:szCs w:val="24"/>
          <w:u w:val="single"/>
          <w:rtl/>
        </w:rPr>
        <w:t>מר תומר דוידסון - נציג מנהל מקרקעי ישראל בוועדה המחוזית</w:t>
      </w:r>
      <w:r w:rsidR="001E2274">
        <w:rPr>
          <w:rFonts w:hint="cs"/>
          <w:caps/>
          <w:sz w:val="24"/>
          <w:szCs w:val="24"/>
          <w:u w:val="single"/>
          <w:rtl/>
        </w:rPr>
        <w:t>:</w:t>
      </w:r>
    </w:p>
    <w:p w14:paraId="700B341F" w14:textId="653972CA" w:rsidR="001E2274" w:rsidRDefault="00BB41EC" w:rsidP="00BB41EC">
      <w:pPr>
        <w:rPr>
          <w:b w:val="0"/>
          <w:bCs w:val="0"/>
          <w:caps/>
          <w:sz w:val="24"/>
          <w:szCs w:val="24"/>
          <w:rtl/>
        </w:rPr>
      </w:pPr>
      <w:r>
        <w:rPr>
          <w:rFonts w:hint="cs"/>
          <w:b w:val="0"/>
          <w:bCs w:val="0"/>
          <w:caps/>
          <w:sz w:val="24"/>
          <w:szCs w:val="24"/>
          <w:rtl/>
        </w:rPr>
        <w:t xml:space="preserve">נכון </w:t>
      </w:r>
    </w:p>
    <w:p w14:paraId="7224704D" w14:textId="77777777" w:rsidR="001E2274" w:rsidRDefault="001E2274" w:rsidP="00BB41EC">
      <w:pPr>
        <w:rPr>
          <w:b w:val="0"/>
          <w:bCs w:val="0"/>
          <w:caps/>
          <w:sz w:val="24"/>
          <w:szCs w:val="24"/>
          <w:rtl/>
        </w:rPr>
      </w:pPr>
    </w:p>
    <w:p w14:paraId="10529E5E" w14:textId="77777777" w:rsidR="001E2274" w:rsidRDefault="00D17364" w:rsidP="00BB41EC">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4F5B82BA" w14:textId="56442BD6" w:rsidR="001E2274" w:rsidRDefault="00BB41EC" w:rsidP="00BB41EC">
      <w:pPr>
        <w:rPr>
          <w:b w:val="0"/>
          <w:bCs w:val="0"/>
          <w:caps/>
          <w:sz w:val="24"/>
          <w:szCs w:val="24"/>
          <w:rtl/>
        </w:rPr>
      </w:pPr>
      <w:r>
        <w:rPr>
          <w:rFonts w:hint="cs"/>
          <w:b w:val="0"/>
          <w:bCs w:val="0"/>
          <w:caps/>
          <w:sz w:val="24"/>
          <w:szCs w:val="24"/>
          <w:rtl/>
        </w:rPr>
        <w:t xml:space="preserve">אנחנו לא הנחינו אותו אז להגיש תוכנית להתרחק מהנחל. אנחנו אמרנו לו </w:t>
      </w:r>
      <w:r>
        <w:rPr>
          <w:b w:val="0"/>
          <w:bCs w:val="0"/>
          <w:caps/>
          <w:sz w:val="24"/>
          <w:szCs w:val="24"/>
          <w:rtl/>
        </w:rPr>
        <w:t>–</w:t>
      </w:r>
      <w:r>
        <w:rPr>
          <w:rFonts w:hint="cs"/>
          <w:b w:val="0"/>
          <w:bCs w:val="0"/>
          <w:caps/>
          <w:sz w:val="24"/>
          <w:szCs w:val="24"/>
          <w:rtl/>
        </w:rPr>
        <w:t xml:space="preserve"> תחזור אלינו עם תוכנית של מאתיים ארבעים ותשע דיור מוגן </w:t>
      </w:r>
      <w:r>
        <w:rPr>
          <w:b w:val="0"/>
          <w:bCs w:val="0"/>
          <w:caps/>
          <w:sz w:val="24"/>
          <w:szCs w:val="24"/>
          <w:rtl/>
        </w:rPr>
        <w:t>–</w:t>
      </w:r>
      <w:r>
        <w:rPr>
          <w:rFonts w:hint="cs"/>
          <w:b w:val="0"/>
          <w:bCs w:val="0"/>
          <w:caps/>
          <w:sz w:val="24"/>
          <w:szCs w:val="24"/>
          <w:rtl/>
        </w:rPr>
        <w:t xml:space="preserve"> הלך והגיש. ואז באנו עם הרעיונות האלה שאולי נתרחק אולי נתרחק</w:t>
      </w:r>
      <w:r w:rsidR="000F703D">
        <w:rPr>
          <w:rFonts w:hint="cs"/>
          <w:b w:val="0"/>
          <w:bCs w:val="0"/>
          <w:caps/>
          <w:sz w:val="24"/>
          <w:szCs w:val="24"/>
          <w:rtl/>
        </w:rPr>
        <w:t xml:space="preserve"> </w:t>
      </w:r>
      <w:r>
        <w:rPr>
          <w:rFonts w:hint="cs"/>
          <w:b w:val="0"/>
          <w:bCs w:val="0"/>
          <w:caps/>
          <w:sz w:val="24"/>
          <w:szCs w:val="24"/>
          <w:rtl/>
        </w:rPr>
        <w:t>... זה וכו וכו. ודרך אגב הוא</w:t>
      </w:r>
      <w:r w:rsidR="000F703D">
        <w:rPr>
          <w:rFonts w:hint="cs"/>
          <w:b w:val="0"/>
          <w:bCs w:val="0"/>
          <w:caps/>
          <w:sz w:val="24"/>
          <w:szCs w:val="24"/>
          <w:rtl/>
        </w:rPr>
        <w:t xml:space="preserve"> </w:t>
      </w:r>
      <w:r>
        <w:rPr>
          <w:rFonts w:hint="cs"/>
          <w:b w:val="0"/>
          <w:bCs w:val="0"/>
          <w:caps/>
          <w:sz w:val="24"/>
          <w:szCs w:val="24"/>
          <w:rtl/>
        </w:rPr>
        <w:t>לא קפץ כי היה יכול גם לקפוץ לשמיים להגיד חברה</w:t>
      </w:r>
    </w:p>
    <w:p w14:paraId="7AF51FB9" w14:textId="77777777" w:rsidR="001E2274" w:rsidRDefault="001E2274" w:rsidP="00BB41EC">
      <w:pPr>
        <w:rPr>
          <w:b w:val="0"/>
          <w:bCs w:val="0"/>
          <w:caps/>
          <w:sz w:val="24"/>
          <w:szCs w:val="24"/>
          <w:rtl/>
        </w:rPr>
      </w:pPr>
    </w:p>
    <w:p w14:paraId="1DBB9000" w14:textId="77777777" w:rsidR="001E2274" w:rsidRDefault="000A5C33" w:rsidP="00BB41EC">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77CB8AF9" w14:textId="4C9225A9" w:rsidR="001E2274" w:rsidRDefault="00BB41EC" w:rsidP="00BB41EC">
      <w:pPr>
        <w:rPr>
          <w:b w:val="0"/>
          <w:bCs w:val="0"/>
          <w:caps/>
          <w:sz w:val="24"/>
          <w:szCs w:val="24"/>
          <w:rtl/>
        </w:rPr>
      </w:pPr>
      <w:r>
        <w:rPr>
          <w:rFonts w:hint="cs"/>
          <w:b w:val="0"/>
          <w:bCs w:val="0"/>
          <w:caps/>
          <w:sz w:val="24"/>
          <w:szCs w:val="24"/>
          <w:rtl/>
        </w:rPr>
        <w:t xml:space="preserve">כן הוא </w:t>
      </w:r>
    </w:p>
    <w:p w14:paraId="28CEEFD3" w14:textId="77777777" w:rsidR="001E2274" w:rsidRDefault="001E2274" w:rsidP="00BB41EC">
      <w:pPr>
        <w:rPr>
          <w:b w:val="0"/>
          <w:bCs w:val="0"/>
          <w:caps/>
          <w:sz w:val="24"/>
          <w:szCs w:val="24"/>
          <w:rtl/>
        </w:rPr>
      </w:pPr>
    </w:p>
    <w:p w14:paraId="14777EC3" w14:textId="77777777" w:rsidR="001E2274" w:rsidRDefault="00D17364" w:rsidP="00BB41EC">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5A3B7F3D" w14:textId="3F900E0A" w:rsidR="001E2274" w:rsidRDefault="00BB41EC" w:rsidP="00BB41EC">
      <w:pPr>
        <w:rPr>
          <w:b w:val="0"/>
          <w:bCs w:val="0"/>
          <w:caps/>
          <w:sz w:val="24"/>
          <w:szCs w:val="24"/>
          <w:rtl/>
        </w:rPr>
      </w:pPr>
      <w:r>
        <w:rPr>
          <w:rFonts w:hint="cs"/>
          <w:b w:val="0"/>
          <w:bCs w:val="0"/>
          <w:caps/>
          <w:sz w:val="24"/>
          <w:szCs w:val="24"/>
          <w:rtl/>
        </w:rPr>
        <w:t>בואו בואו אל</w:t>
      </w:r>
      <w:r w:rsidR="000F703D">
        <w:rPr>
          <w:rFonts w:hint="cs"/>
          <w:b w:val="0"/>
          <w:bCs w:val="0"/>
          <w:caps/>
          <w:sz w:val="24"/>
          <w:szCs w:val="24"/>
          <w:rtl/>
        </w:rPr>
        <w:t xml:space="preserve"> </w:t>
      </w:r>
      <w:r>
        <w:rPr>
          <w:rFonts w:hint="cs"/>
          <w:b w:val="0"/>
          <w:bCs w:val="0"/>
          <w:caps/>
          <w:sz w:val="24"/>
          <w:szCs w:val="24"/>
          <w:rtl/>
        </w:rPr>
        <w:t xml:space="preserve">... אל תהרגו אותי, יאללה בואו תן לי ללכת. גם היה יכול </w:t>
      </w:r>
    </w:p>
    <w:p w14:paraId="25D32F9F" w14:textId="77777777" w:rsidR="001E2274" w:rsidRDefault="001E2274" w:rsidP="00BB41EC">
      <w:pPr>
        <w:rPr>
          <w:b w:val="0"/>
          <w:bCs w:val="0"/>
          <w:caps/>
          <w:sz w:val="24"/>
          <w:szCs w:val="24"/>
          <w:rtl/>
        </w:rPr>
      </w:pPr>
    </w:p>
    <w:p w14:paraId="7D4AC992" w14:textId="77777777" w:rsidR="001E2274" w:rsidRDefault="000A5C33" w:rsidP="00BB41EC">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5334B696" w14:textId="4746AC3F" w:rsidR="001E2274" w:rsidRDefault="00BB41EC" w:rsidP="00BB41EC">
      <w:pPr>
        <w:rPr>
          <w:b w:val="0"/>
          <w:bCs w:val="0"/>
          <w:caps/>
          <w:sz w:val="24"/>
          <w:szCs w:val="24"/>
          <w:rtl/>
        </w:rPr>
      </w:pPr>
      <w:r>
        <w:rPr>
          <w:rFonts w:hint="cs"/>
          <w:b w:val="0"/>
          <w:bCs w:val="0"/>
          <w:caps/>
          <w:sz w:val="24"/>
          <w:szCs w:val="24"/>
          <w:rtl/>
        </w:rPr>
        <w:lastRenderedPageBreak/>
        <w:t xml:space="preserve">מאוד ממושמע </w:t>
      </w:r>
    </w:p>
    <w:p w14:paraId="31D6A28E" w14:textId="77777777" w:rsidR="001E2274" w:rsidRDefault="001E2274" w:rsidP="00BB41EC">
      <w:pPr>
        <w:rPr>
          <w:b w:val="0"/>
          <w:bCs w:val="0"/>
          <w:caps/>
          <w:sz w:val="24"/>
          <w:szCs w:val="24"/>
          <w:rtl/>
        </w:rPr>
      </w:pPr>
    </w:p>
    <w:p w14:paraId="2F7B9EC2" w14:textId="77777777" w:rsidR="001E2274" w:rsidRDefault="00D17364" w:rsidP="00BB41EC">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4EB98116" w14:textId="3923DA54" w:rsidR="001E2274" w:rsidRDefault="00BB41EC" w:rsidP="00BB41EC">
      <w:pPr>
        <w:rPr>
          <w:b w:val="0"/>
          <w:bCs w:val="0"/>
          <w:caps/>
          <w:sz w:val="24"/>
          <w:szCs w:val="24"/>
          <w:rtl/>
        </w:rPr>
      </w:pPr>
      <w:r>
        <w:rPr>
          <w:rFonts w:hint="cs"/>
          <w:b w:val="0"/>
          <w:bCs w:val="0"/>
          <w:caps/>
          <w:sz w:val="24"/>
          <w:szCs w:val="24"/>
          <w:rtl/>
        </w:rPr>
        <w:t xml:space="preserve">מה? </w:t>
      </w:r>
    </w:p>
    <w:p w14:paraId="1226F97B" w14:textId="77777777" w:rsidR="001E2274" w:rsidRDefault="001E2274" w:rsidP="00BB41EC">
      <w:pPr>
        <w:rPr>
          <w:b w:val="0"/>
          <w:bCs w:val="0"/>
          <w:caps/>
          <w:sz w:val="24"/>
          <w:szCs w:val="24"/>
          <w:rtl/>
        </w:rPr>
      </w:pPr>
    </w:p>
    <w:p w14:paraId="20755A93" w14:textId="77777777" w:rsidR="001E2274" w:rsidRDefault="000A5C33" w:rsidP="00BB41EC">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3546DBB0" w14:textId="348654F0" w:rsidR="001E2274" w:rsidRDefault="00BB41EC" w:rsidP="00BB41EC">
      <w:pPr>
        <w:rPr>
          <w:b w:val="0"/>
          <w:bCs w:val="0"/>
          <w:caps/>
          <w:sz w:val="24"/>
          <w:szCs w:val="24"/>
          <w:rtl/>
        </w:rPr>
      </w:pPr>
      <w:r>
        <w:rPr>
          <w:rFonts w:hint="cs"/>
          <w:b w:val="0"/>
          <w:bCs w:val="0"/>
          <w:caps/>
          <w:sz w:val="24"/>
          <w:szCs w:val="24"/>
          <w:rtl/>
        </w:rPr>
        <w:t>הוא מאוד ממושמע מה שאתה מה שאנחנו מבקשים</w:t>
      </w:r>
      <w:r w:rsidR="000F703D">
        <w:rPr>
          <w:rFonts w:hint="cs"/>
          <w:b w:val="0"/>
          <w:bCs w:val="0"/>
          <w:caps/>
          <w:sz w:val="24"/>
          <w:szCs w:val="24"/>
          <w:rtl/>
        </w:rPr>
        <w:t xml:space="preserve"> </w:t>
      </w:r>
      <w:r>
        <w:rPr>
          <w:rFonts w:hint="cs"/>
          <w:b w:val="0"/>
          <w:bCs w:val="0"/>
          <w:caps/>
          <w:sz w:val="24"/>
          <w:szCs w:val="24"/>
          <w:rtl/>
        </w:rPr>
        <w:t>...</w:t>
      </w:r>
    </w:p>
    <w:p w14:paraId="7C3D99A1" w14:textId="77777777" w:rsidR="001E2274" w:rsidRDefault="001E2274" w:rsidP="00BB41EC">
      <w:pPr>
        <w:rPr>
          <w:b w:val="0"/>
          <w:bCs w:val="0"/>
          <w:caps/>
          <w:sz w:val="24"/>
          <w:szCs w:val="24"/>
          <w:rtl/>
        </w:rPr>
      </w:pPr>
    </w:p>
    <w:p w14:paraId="654E1647" w14:textId="77777777" w:rsidR="001E2274" w:rsidRDefault="003109B2" w:rsidP="00BB41EC">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0558123A" w14:textId="512075A5" w:rsidR="001E2274" w:rsidRDefault="00BB41EC" w:rsidP="00BB41EC">
      <w:pPr>
        <w:rPr>
          <w:b w:val="0"/>
          <w:bCs w:val="0"/>
          <w:caps/>
          <w:sz w:val="24"/>
          <w:szCs w:val="24"/>
          <w:rtl/>
        </w:rPr>
      </w:pPr>
      <w:r>
        <w:rPr>
          <w:rFonts w:hint="cs"/>
          <w:b w:val="0"/>
          <w:bCs w:val="0"/>
          <w:caps/>
          <w:sz w:val="24"/>
          <w:szCs w:val="24"/>
          <w:rtl/>
        </w:rPr>
        <w:t>בטח הוא</w:t>
      </w:r>
      <w:r w:rsidR="000F703D">
        <w:rPr>
          <w:rFonts w:hint="cs"/>
          <w:b w:val="0"/>
          <w:bCs w:val="0"/>
          <w:caps/>
          <w:sz w:val="24"/>
          <w:szCs w:val="24"/>
          <w:rtl/>
        </w:rPr>
        <w:t xml:space="preserve"> </w:t>
      </w:r>
      <w:r>
        <w:rPr>
          <w:rFonts w:hint="cs"/>
          <w:b w:val="0"/>
          <w:bCs w:val="0"/>
          <w:caps/>
          <w:sz w:val="24"/>
          <w:szCs w:val="24"/>
          <w:rtl/>
        </w:rPr>
        <w:t xml:space="preserve">... </w:t>
      </w:r>
    </w:p>
    <w:p w14:paraId="623BAD4C" w14:textId="77777777" w:rsidR="001E2274" w:rsidRDefault="001E2274" w:rsidP="00BB41EC">
      <w:pPr>
        <w:rPr>
          <w:b w:val="0"/>
          <w:bCs w:val="0"/>
          <w:caps/>
          <w:sz w:val="24"/>
          <w:szCs w:val="24"/>
          <w:rtl/>
        </w:rPr>
      </w:pPr>
    </w:p>
    <w:p w14:paraId="0C32CBB9" w14:textId="77777777" w:rsidR="001E2274" w:rsidRDefault="00D17364" w:rsidP="00BB41EC">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6378B8BD" w14:textId="7FB98BBD" w:rsidR="001E2274" w:rsidRDefault="00BB41EC" w:rsidP="00BB41EC">
      <w:pPr>
        <w:rPr>
          <w:b w:val="0"/>
          <w:bCs w:val="0"/>
          <w:caps/>
          <w:sz w:val="24"/>
          <w:szCs w:val="24"/>
          <w:rtl/>
        </w:rPr>
      </w:pPr>
      <w:r>
        <w:rPr>
          <w:rFonts w:hint="cs"/>
          <w:b w:val="0"/>
          <w:bCs w:val="0"/>
          <w:caps/>
          <w:sz w:val="24"/>
          <w:szCs w:val="24"/>
          <w:rtl/>
        </w:rPr>
        <w:t xml:space="preserve">לא לא, יש לו יתרונות, לא, יש לו יתרונות, תראה הפריסה הפריסה הזו </w:t>
      </w:r>
    </w:p>
    <w:p w14:paraId="26742789" w14:textId="77777777" w:rsidR="001E2274" w:rsidRDefault="001E2274" w:rsidP="00BB41EC">
      <w:pPr>
        <w:rPr>
          <w:b w:val="0"/>
          <w:bCs w:val="0"/>
          <w:caps/>
          <w:sz w:val="24"/>
          <w:szCs w:val="24"/>
          <w:rtl/>
        </w:rPr>
      </w:pPr>
    </w:p>
    <w:p w14:paraId="0103713C" w14:textId="77777777" w:rsidR="001E2274" w:rsidRDefault="000A5C33" w:rsidP="00BB41EC">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31A3CCF4" w14:textId="13BE27A4" w:rsidR="001E2274" w:rsidRDefault="00BB41EC" w:rsidP="00BB41EC">
      <w:pPr>
        <w:rPr>
          <w:b w:val="0"/>
          <w:bCs w:val="0"/>
          <w:caps/>
          <w:sz w:val="24"/>
          <w:szCs w:val="24"/>
          <w:rtl/>
        </w:rPr>
      </w:pPr>
      <w:r>
        <w:rPr>
          <w:rFonts w:hint="cs"/>
          <w:b w:val="0"/>
          <w:bCs w:val="0"/>
          <w:caps/>
          <w:sz w:val="24"/>
          <w:szCs w:val="24"/>
          <w:rtl/>
        </w:rPr>
        <w:t xml:space="preserve">לא קשור יתרונות אבל </w:t>
      </w:r>
    </w:p>
    <w:p w14:paraId="511D6DF6" w14:textId="77777777" w:rsidR="001E2274" w:rsidRDefault="001E2274" w:rsidP="00BB41EC">
      <w:pPr>
        <w:rPr>
          <w:b w:val="0"/>
          <w:bCs w:val="0"/>
          <w:caps/>
          <w:sz w:val="24"/>
          <w:szCs w:val="24"/>
          <w:rtl/>
        </w:rPr>
      </w:pPr>
    </w:p>
    <w:p w14:paraId="4E28E312" w14:textId="77777777" w:rsidR="001E2274" w:rsidRDefault="00D17364" w:rsidP="00BB41EC">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1D10DBE4" w14:textId="7C1BB62D" w:rsidR="001E2274" w:rsidRDefault="00BB41EC" w:rsidP="00BB41EC">
      <w:pPr>
        <w:rPr>
          <w:b w:val="0"/>
          <w:bCs w:val="0"/>
          <w:caps/>
          <w:sz w:val="24"/>
          <w:szCs w:val="24"/>
          <w:rtl/>
        </w:rPr>
      </w:pPr>
      <w:r>
        <w:rPr>
          <w:rFonts w:hint="cs"/>
          <w:b w:val="0"/>
          <w:bCs w:val="0"/>
          <w:caps/>
          <w:sz w:val="24"/>
          <w:szCs w:val="24"/>
          <w:rtl/>
        </w:rPr>
        <w:t>היא נותנת לו פריסה יותר יפה ש, היא נותנת לו פריסה יותר יפה של הבניין מאשר לבנות כזה בניין אחד ...</w:t>
      </w:r>
    </w:p>
    <w:p w14:paraId="7110633C" w14:textId="77777777" w:rsidR="001E2274" w:rsidRDefault="001E2274" w:rsidP="00BB41EC">
      <w:pPr>
        <w:rPr>
          <w:b w:val="0"/>
          <w:bCs w:val="0"/>
          <w:caps/>
          <w:sz w:val="24"/>
          <w:szCs w:val="24"/>
          <w:rtl/>
        </w:rPr>
      </w:pPr>
    </w:p>
    <w:p w14:paraId="28997927" w14:textId="77777777" w:rsidR="001E2274" w:rsidRDefault="00E5536A" w:rsidP="00BB41EC">
      <w:pPr>
        <w:rPr>
          <w:caps/>
          <w:sz w:val="24"/>
          <w:szCs w:val="24"/>
          <w:u w:val="single"/>
          <w:rtl/>
        </w:rPr>
      </w:pPr>
      <w:r w:rsidRPr="00E5536A">
        <w:rPr>
          <w:rFonts w:hint="cs"/>
          <w:caps/>
          <w:sz w:val="24"/>
          <w:szCs w:val="24"/>
          <w:u w:val="single"/>
          <w:rtl/>
        </w:rPr>
        <w:t>גב</w:t>
      </w:r>
      <w:r w:rsidRPr="00E5536A">
        <w:rPr>
          <w:caps/>
          <w:sz w:val="24"/>
          <w:szCs w:val="24"/>
          <w:u w:val="single"/>
          <w:rtl/>
        </w:rPr>
        <w:t>'</w:t>
      </w:r>
      <w:r w:rsidRPr="00E5536A">
        <w:rPr>
          <w:rFonts w:hint="cs"/>
          <w:caps/>
          <w:sz w:val="24"/>
          <w:szCs w:val="24"/>
          <w:u w:val="single"/>
          <w:rtl/>
        </w:rPr>
        <w:t xml:space="preserve"> רוני גרניט - נציגת משרד הבריאות בוועדה המחוזית</w:t>
      </w:r>
      <w:r w:rsidR="001E2274">
        <w:rPr>
          <w:rFonts w:hint="cs"/>
          <w:caps/>
          <w:sz w:val="24"/>
          <w:szCs w:val="24"/>
          <w:u w:val="single"/>
          <w:rtl/>
        </w:rPr>
        <w:t>:</w:t>
      </w:r>
    </w:p>
    <w:p w14:paraId="0548A0D9" w14:textId="119BFF2F" w:rsidR="001E2274" w:rsidRDefault="00BB41EC" w:rsidP="00BB41EC">
      <w:pPr>
        <w:rPr>
          <w:b w:val="0"/>
          <w:bCs w:val="0"/>
          <w:caps/>
          <w:sz w:val="24"/>
          <w:szCs w:val="24"/>
          <w:rtl/>
        </w:rPr>
      </w:pPr>
      <w:r>
        <w:rPr>
          <w:rFonts w:hint="cs"/>
          <w:b w:val="0"/>
          <w:bCs w:val="0"/>
          <w:caps/>
          <w:sz w:val="24"/>
          <w:szCs w:val="24"/>
          <w:rtl/>
        </w:rPr>
        <w:t xml:space="preserve">נכון </w:t>
      </w:r>
    </w:p>
    <w:p w14:paraId="1CBBF214" w14:textId="77777777" w:rsidR="001E2274" w:rsidRDefault="001E2274" w:rsidP="00BB41EC">
      <w:pPr>
        <w:rPr>
          <w:b w:val="0"/>
          <w:bCs w:val="0"/>
          <w:caps/>
          <w:sz w:val="24"/>
          <w:szCs w:val="24"/>
          <w:rtl/>
        </w:rPr>
      </w:pPr>
    </w:p>
    <w:p w14:paraId="2D1E8924" w14:textId="77777777" w:rsidR="001E2274" w:rsidRDefault="00D17364" w:rsidP="00BB41EC">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7FF23CE6" w14:textId="22C9A729" w:rsidR="001E2274" w:rsidRDefault="00BB41EC" w:rsidP="00BB41EC">
      <w:pPr>
        <w:rPr>
          <w:b w:val="0"/>
          <w:bCs w:val="0"/>
          <w:caps/>
          <w:sz w:val="24"/>
          <w:szCs w:val="24"/>
          <w:rtl/>
        </w:rPr>
      </w:pPr>
      <w:r>
        <w:rPr>
          <w:rFonts w:hint="cs"/>
          <w:b w:val="0"/>
          <w:bCs w:val="0"/>
          <w:caps/>
          <w:sz w:val="24"/>
          <w:szCs w:val="24"/>
          <w:rtl/>
        </w:rPr>
        <w:t>את מבינה? היא נותנת לו פריסה. הוא יכול לייצר פה משהו יותר יפה הוא הוא גם הוא מרוויח מזה</w:t>
      </w:r>
    </w:p>
    <w:p w14:paraId="7142B7B6" w14:textId="77777777" w:rsidR="001E2274" w:rsidRDefault="001E2274" w:rsidP="00BB41EC">
      <w:pPr>
        <w:rPr>
          <w:b w:val="0"/>
          <w:bCs w:val="0"/>
          <w:caps/>
          <w:sz w:val="24"/>
          <w:szCs w:val="24"/>
          <w:rtl/>
        </w:rPr>
      </w:pPr>
    </w:p>
    <w:p w14:paraId="53D5AF0B" w14:textId="77777777" w:rsidR="001E2274" w:rsidRDefault="00E5536A" w:rsidP="00BB41EC">
      <w:pPr>
        <w:rPr>
          <w:caps/>
          <w:sz w:val="24"/>
          <w:szCs w:val="24"/>
          <w:u w:val="single"/>
          <w:rtl/>
        </w:rPr>
      </w:pPr>
      <w:r w:rsidRPr="00E5536A">
        <w:rPr>
          <w:rFonts w:hint="cs"/>
          <w:caps/>
          <w:sz w:val="24"/>
          <w:szCs w:val="24"/>
          <w:u w:val="single"/>
          <w:rtl/>
        </w:rPr>
        <w:t>גב</w:t>
      </w:r>
      <w:r w:rsidRPr="00E5536A">
        <w:rPr>
          <w:caps/>
          <w:sz w:val="24"/>
          <w:szCs w:val="24"/>
          <w:u w:val="single"/>
          <w:rtl/>
        </w:rPr>
        <w:t>'</w:t>
      </w:r>
      <w:r w:rsidRPr="00E5536A">
        <w:rPr>
          <w:rFonts w:hint="cs"/>
          <w:caps/>
          <w:sz w:val="24"/>
          <w:szCs w:val="24"/>
          <w:u w:val="single"/>
          <w:rtl/>
        </w:rPr>
        <w:t xml:space="preserve"> רוני גרניט - נציגת משרד הבריאות בוועדה המחוזית</w:t>
      </w:r>
      <w:r w:rsidR="001E2274">
        <w:rPr>
          <w:rFonts w:hint="cs"/>
          <w:caps/>
          <w:sz w:val="24"/>
          <w:szCs w:val="24"/>
          <w:u w:val="single"/>
          <w:rtl/>
        </w:rPr>
        <w:t>:</w:t>
      </w:r>
    </w:p>
    <w:p w14:paraId="28DE6A69" w14:textId="077FFB3B" w:rsidR="001E2274" w:rsidRDefault="00BB41EC" w:rsidP="00BB41EC">
      <w:pPr>
        <w:rPr>
          <w:b w:val="0"/>
          <w:bCs w:val="0"/>
          <w:caps/>
          <w:sz w:val="24"/>
          <w:szCs w:val="24"/>
          <w:rtl/>
        </w:rPr>
      </w:pPr>
      <w:r>
        <w:rPr>
          <w:rFonts w:hint="cs"/>
          <w:b w:val="0"/>
          <w:bCs w:val="0"/>
          <w:caps/>
          <w:sz w:val="24"/>
          <w:szCs w:val="24"/>
          <w:rtl/>
        </w:rPr>
        <w:t xml:space="preserve">כן </w:t>
      </w:r>
    </w:p>
    <w:p w14:paraId="278EC824" w14:textId="77777777" w:rsidR="001E2274" w:rsidRDefault="001E2274" w:rsidP="00BB41EC">
      <w:pPr>
        <w:rPr>
          <w:b w:val="0"/>
          <w:bCs w:val="0"/>
          <w:caps/>
          <w:sz w:val="24"/>
          <w:szCs w:val="24"/>
          <w:rtl/>
        </w:rPr>
      </w:pPr>
    </w:p>
    <w:p w14:paraId="3ED98FAB" w14:textId="77777777" w:rsidR="001E2274" w:rsidRDefault="00D17364" w:rsidP="00BB41EC">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41A0FE8D" w14:textId="47A92412" w:rsidR="001E2274" w:rsidRDefault="00BB41EC" w:rsidP="00BB41EC">
      <w:pPr>
        <w:rPr>
          <w:b w:val="0"/>
          <w:bCs w:val="0"/>
          <w:caps/>
          <w:sz w:val="24"/>
          <w:szCs w:val="24"/>
          <w:rtl/>
        </w:rPr>
      </w:pPr>
      <w:r>
        <w:rPr>
          <w:rFonts w:hint="cs"/>
          <w:b w:val="0"/>
          <w:bCs w:val="0"/>
          <w:caps/>
          <w:sz w:val="24"/>
          <w:szCs w:val="24"/>
          <w:rtl/>
        </w:rPr>
        <w:t>הוא הוא לא הוא לא פילנטרופ אבל בואו אי אפשר לטרטר אותו</w:t>
      </w:r>
    </w:p>
    <w:p w14:paraId="2BA0CCD8" w14:textId="77777777" w:rsidR="001E2274" w:rsidRDefault="001E2274" w:rsidP="00BB41EC">
      <w:pPr>
        <w:rPr>
          <w:b w:val="0"/>
          <w:bCs w:val="0"/>
          <w:caps/>
          <w:sz w:val="24"/>
          <w:szCs w:val="24"/>
          <w:rtl/>
        </w:rPr>
      </w:pPr>
    </w:p>
    <w:p w14:paraId="5823D86A" w14:textId="77777777" w:rsidR="001E2274" w:rsidRDefault="000A5C33" w:rsidP="00BB41EC">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735B7831" w14:textId="3B6977C0" w:rsidR="001E2274" w:rsidRDefault="00BB41EC" w:rsidP="00BB41EC">
      <w:pPr>
        <w:rPr>
          <w:b w:val="0"/>
          <w:bCs w:val="0"/>
          <w:caps/>
          <w:sz w:val="24"/>
          <w:szCs w:val="24"/>
          <w:rtl/>
        </w:rPr>
      </w:pPr>
      <w:r>
        <w:rPr>
          <w:rFonts w:hint="cs"/>
          <w:b w:val="0"/>
          <w:bCs w:val="0"/>
          <w:caps/>
          <w:sz w:val="24"/>
          <w:szCs w:val="24"/>
          <w:rtl/>
        </w:rPr>
        <w:t>פילנטרופ</w:t>
      </w:r>
      <w:r w:rsidR="000F703D">
        <w:rPr>
          <w:rFonts w:hint="cs"/>
          <w:b w:val="0"/>
          <w:bCs w:val="0"/>
          <w:caps/>
          <w:sz w:val="24"/>
          <w:szCs w:val="24"/>
          <w:rtl/>
        </w:rPr>
        <w:t xml:space="preserve"> </w:t>
      </w:r>
      <w:r>
        <w:rPr>
          <w:rFonts w:hint="cs"/>
          <w:b w:val="0"/>
          <w:bCs w:val="0"/>
          <w:caps/>
          <w:sz w:val="24"/>
          <w:szCs w:val="24"/>
          <w:rtl/>
        </w:rPr>
        <w:t xml:space="preserve">לא אבל אנחנו כלשכת תכנון כוועדה מחוזית גם יש לנו אינטרס ש, ה, שהזכויות פה ימומשו והפיתוח יהיה </w:t>
      </w:r>
    </w:p>
    <w:p w14:paraId="52DF440C" w14:textId="77777777" w:rsidR="001E2274" w:rsidRDefault="001E2274" w:rsidP="00BB41EC">
      <w:pPr>
        <w:rPr>
          <w:b w:val="0"/>
          <w:bCs w:val="0"/>
          <w:caps/>
          <w:sz w:val="24"/>
          <w:szCs w:val="24"/>
          <w:rtl/>
        </w:rPr>
      </w:pPr>
    </w:p>
    <w:p w14:paraId="0E0BA99B" w14:textId="77777777" w:rsidR="001E2274" w:rsidRDefault="00D17364" w:rsidP="00BB41EC">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21B0F9A6" w14:textId="72324846" w:rsidR="001E2274" w:rsidRDefault="00BB41EC" w:rsidP="00BB41EC">
      <w:pPr>
        <w:rPr>
          <w:b w:val="0"/>
          <w:bCs w:val="0"/>
          <w:caps/>
          <w:sz w:val="24"/>
          <w:szCs w:val="24"/>
          <w:rtl/>
        </w:rPr>
      </w:pPr>
      <w:r>
        <w:rPr>
          <w:rFonts w:hint="cs"/>
          <w:b w:val="0"/>
          <w:bCs w:val="0"/>
          <w:caps/>
          <w:sz w:val="24"/>
          <w:szCs w:val="24"/>
          <w:rtl/>
        </w:rPr>
        <w:t>נכון</w:t>
      </w:r>
    </w:p>
    <w:p w14:paraId="5A42686F" w14:textId="77777777" w:rsidR="001E2274" w:rsidRDefault="001E2274" w:rsidP="00BB41EC">
      <w:pPr>
        <w:rPr>
          <w:b w:val="0"/>
          <w:bCs w:val="0"/>
          <w:caps/>
          <w:sz w:val="24"/>
          <w:szCs w:val="24"/>
          <w:rtl/>
        </w:rPr>
      </w:pPr>
    </w:p>
    <w:p w14:paraId="08B41F47" w14:textId="77777777" w:rsidR="001E2274" w:rsidRDefault="000A5C33" w:rsidP="00BB41EC">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2FA934A0" w14:textId="707662AB" w:rsidR="001E2274" w:rsidRDefault="00BB41EC" w:rsidP="00BB41EC">
      <w:pPr>
        <w:rPr>
          <w:b w:val="0"/>
          <w:bCs w:val="0"/>
          <w:caps/>
          <w:sz w:val="24"/>
          <w:szCs w:val="24"/>
          <w:rtl/>
        </w:rPr>
      </w:pPr>
      <w:r>
        <w:rPr>
          <w:rFonts w:hint="cs"/>
          <w:b w:val="0"/>
          <w:bCs w:val="0"/>
          <w:caps/>
          <w:sz w:val="24"/>
          <w:szCs w:val="24"/>
          <w:rtl/>
        </w:rPr>
        <w:t>כאילו בשביל זה אנחנו גם מאשרים תוכניות ומקדמים תוכניות, לא בשביל שיהיו רק על הנייר</w:t>
      </w:r>
    </w:p>
    <w:p w14:paraId="40AD4FA1" w14:textId="77777777" w:rsidR="001E2274" w:rsidRDefault="001E2274" w:rsidP="00BB41EC">
      <w:pPr>
        <w:rPr>
          <w:b w:val="0"/>
          <w:bCs w:val="0"/>
          <w:caps/>
          <w:sz w:val="24"/>
          <w:szCs w:val="24"/>
          <w:rtl/>
        </w:rPr>
      </w:pPr>
    </w:p>
    <w:p w14:paraId="5C0D0C41" w14:textId="77777777" w:rsidR="001E2274" w:rsidRDefault="00D17364" w:rsidP="00BB41EC">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65CE0004" w14:textId="0120A2AA" w:rsidR="001E2274" w:rsidRDefault="00BB41EC" w:rsidP="00BB41EC">
      <w:pPr>
        <w:rPr>
          <w:b w:val="0"/>
          <w:bCs w:val="0"/>
          <w:caps/>
          <w:sz w:val="24"/>
          <w:szCs w:val="24"/>
          <w:rtl/>
        </w:rPr>
      </w:pPr>
      <w:r>
        <w:rPr>
          <w:rFonts w:hint="cs"/>
          <w:b w:val="0"/>
          <w:bCs w:val="0"/>
          <w:caps/>
          <w:sz w:val="24"/>
          <w:szCs w:val="24"/>
          <w:rtl/>
        </w:rPr>
        <w:t xml:space="preserve">טוב חברים יאללה </w:t>
      </w:r>
      <w:r>
        <w:rPr>
          <w:b w:val="0"/>
          <w:bCs w:val="0"/>
          <w:caps/>
          <w:sz w:val="24"/>
          <w:szCs w:val="24"/>
          <w:rtl/>
        </w:rPr>
        <w:t>–</w:t>
      </w:r>
      <w:r>
        <w:rPr>
          <w:rFonts w:hint="cs"/>
          <w:b w:val="0"/>
          <w:bCs w:val="0"/>
          <w:caps/>
          <w:sz w:val="24"/>
          <w:szCs w:val="24"/>
          <w:rtl/>
        </w:rPr>
        <w:t xml:space="preserve"> הגנס מה העמדה שלכם?</w:t>
      </w:r>
    </w:p>
    <w:p w14:paraId="53D49D24" w14:textId="77777777" w:rsidR="001E2274" w:rsidRDefault="001E2274" w:rsidP="00BB41EC">
      <w:pPr>
        <w:rPr>
          <w:b w:val="0"/>
          <w:bCs w:val="0"/>
          <w:caps/>
          <w:sz w:val="24"/>
          <w:szCs w:val="24"/>
          <w:rtl/>
        </w:rPr>
      </w:pPr>
    </w:p>
    <w:p w14:paraId="28984920" w14:textId="77777777" w:rsidR="001E2274" w:rsidRDefault="003109B2" w:rsidP="00BB41EC">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4BFDF5F0" w14:textId="7B9BF1CD" w:rsidR="001E2274" w:rsidRDefault="00B85C11" w:rsidP="00BB41EC">
      <w:pPr>
        <w:rPr>
          <w:b w:val="0"/>
          <w:bCs w:val="0"/>
          <w:caps/>
          <w:sz w:val="24"/>
          <w:szCs w:val="24"/>
          <w:rtl/>
        </w:rPr>
      </w:pPr>
      <w:r>
        <w:rPr>
          <w:rFonts w:hint="cs"/>
          <w:b w:val="0"/>
          <w:bCs w:val="0"/>
          <w:caps/>
          <w:sz w:val="24"/>
          <w:szCs w:val="24"/>
          <w:rtl/>
        </w:rPr>
        <w:t>יש לכם רוב בכל מקרה לא?</w:t>
      </w:r>
    </w:p>
    <w:p w14:paraId="1E9D5D20" w14:textId="77777777" w:rsidR="001E2274" w:rsidRDefault="001E2274" w:rsidP="00BB41EC">
      <w:pPr>
        <w:rPr>
          <w:b w:val="0"/>
          <w:bCs w:val="0"/>
          <w:caps/>
          <w:sz w:val="24"/>
          <w:szCs w:val="24"/>
          <w:rtl/>
        </w:rPr>
      </w:pPr>
    </w:p>
    <w:p w14:paraId="4E90E18C" w14:textId="77777777" w:rsidR="001E2274" w:rsidRDefault="00D17364" w:rsidP="00BB41EC">
      <w:pPr>
        <w:rPr>
          <w:caps/>
          <w:sz w:val="24"/>
          <w:szCs w:val="24"/>
          <w:u w:val="single"/>
          <w:rtl/>
        </w:rPr>
      </w:pPr>
      <w:r w:rsidRPr="00D17364">
        <w:rPr>
          <w:rFonts w:hint="cs"/>
          <w:caps/>
          <w:sz w:val="24"/>
          <w:szCs w:val="24"/>
          <w:u w:val="single"/>
          <w:rtl/>
        </w:rPr>
        <w:lastRenderedPageBreak/>
        <w:t>יושב ראש הוועדה המחוזית - מר מיכה גדרון</w:t>
      </w:r>
      <w:r w:rsidR="001E2274">
        <w:rPr>
          <w:rFonts w:hint="cs"/>
          <w:caps/>
          <w:sz w:val="24"/>
          <w:szCs w:val="24"/>
          <w:u w:val="single"/>
          <w:rtl/>
        </w:rPr>
        <w:t>:</w:t>
      </w:r>
    </w:p>
    <w:p w14:paraId="2DB3D4FA" w14:textId="753A09A4" w:rsidR="001E2274" w:rsidRDefault="00B85C11" w:rsidP="00BB41EC">
      <w:pPr>
        <w:rPr>
          <w:b w:val="0"/>
          <w:bCs w:val="0"/>
          <w:caps/>
          <w:sz w:val="24"/>
          <w:szCs w:val="24"/>
          <w:rtl/>
        </w:rPr>
      </w:pPr>
      <w:r>
        <w:rPr>
          <w:rFonts w:hint="cs"/>
          <w:b w:val="0"/>
          <w:bCs w:val="0"/>
          <w:caps/>
          <w:sz w:val="24"/>
          <w:szCs w:val="24"/>
          <w:rtl/>
        </w:rPr>
        <w:t xml:space="preserve">לא אני לא לא </w:t>
      </w:r>
    </w:p>
    <w:p w14:paraId="160A4F72" w14:textId="77777777" w:rsidR="001E2274" w:rsidRDefault="001E2274" w:rsidP="00BB41EC">
      <w:pPr>
        <w:rPr>
          <w:b w:val="0"/>
          <w:bCs w:val="0"/>
          <w:caps/>
          <w:sz w:val="24"/>
          <w:szCs w:val="24"/>
          <w:rtl/>
        </w:rPr>
      </w:pPr>
    </w:p>
    <w:p w14:paraId="0100CF1E" w14:textId="77777777" w:rsidR="001E2274" w:rsidRDefault="000A5C33" w:rsidP="00BB41EC">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53E77BA0" w14:textId="27299333" w:rsidR="001E2274" w:rsidRDefault="00B85C11" w:rsidP="00BB41EC">
      <w:pPr>
        <w:rPr>
          <w:b w:val="0"/>
          <w:bCs w:val="0"/>
          <w:caps/>
          <w:sz w:val="24"/>
          <w:szCs w:val="24"/>
          <w:rtl/>
        </w:rPr>
      </w:pPr>
      <w:r>
        <w:rPr>
          <w:rFonts w:hint="cs"/>
          <w:b w:val="0"/>
          <w:bCs w:val="0"/>
          <w:caps/>
          <w:sz w:val="24"/>
          <w:szCs w:val="24"/>
          <w:rtl/>
        </w:rPr>
        <w:t>(לא ברור) לא עומד להצבעה</w:t>
      </w:r>
    </w:p>
    <w:p w14:paraId="24969272" w14:textId="77777777" w:rsidR="001E2274" w:rsidRDefault="001E2274" w:rsidP="00BB41EC">
      <w:pPr>
        <w:rPr>
          <w:b w:val="0"/>
          <w:bCs w:val="0"/>
          <w:caps/>
          <w:sz w:val="24"/>
          <w:szCs w:val="24"/>
          <w:rtl/>
        </w:rPr>
      </w:pPr>
    </w:p>
    <w:p w14:paraId="50503027" w14:textId="77777777" w:rsidR="001E2274" w:rsidRDefault="00D17364" w:rsidP="00BB41EC">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069D98D4" w14:textId="17165F3C" w:rsidR="001E2274" w:rsidRDefault="00B85C11" w:rsidP="00BB41EC">
      <w:pPr>
        <w:rPr>
          <w:b w:val="0"/>
          <w:bCs w:val="0"/>
          <w:caps/>
          <w:sz w:val="24"/>
          <w:szCs w:val="24"/>
          <w:rtl/>
        </w:rPr>
      </w:pPr>
      <w:r>
        <w:rPr>
          <w:rFonts w:hint="cs"/>
          <w:b w:val="0"/>
          <w:bCs w:val="0"/>
          <w:caps/>
          <w:sz w:val="24"/>
          <w:szCs w:val="24"/>
          <w:rtl/>
        </w:rPr>
        <w:t xml:space="preserve">התשובה היא לא, אני נשבע לך אני באמת אני לא מוכן להפקיד את התוכנית הזו, ולהפיל עליו את התיק הזה כדי להתרחק מהנחל ואז אחר כך תתנגדו לזה. לא רוצה אז בואו אני רוצה להפקיד אני בעד להפקיד את התוכנית הראשונה. לא אני לא, אני לא, אני לא אשגע אותו בשביל להתרחק מהנחל אוקיי, בלי בקשתכם, ואחר כך תתנגדו לתוכנית, גמרנו לא מסכים </w:t>
      </w:r>
    </w:p>
    <w:p w14:paraId="3F7CE493" w14:textId="77777777" w:rsidR="001E2274" w:rsidRDefault="001E2274" w:rsidP="00BB41EC">
      <w:pPr>
        <w:rPr>
          <w:b w:val="0"/>
          <w:bCs w:val="0"/>
          <w:caps/>
          <w:sz w:val="24"/>
          <w:szCs w:val="24"/>
          <w:rtl/>
        </w:rPr>
      </w:pPr>
    </w:p>
    <w:p w14:paraId="4A37C209" w14:textId="77777777" w:rsidR="001E2274" w:rsidRDefault="000A5C33" w:rsidP="00BB41EC">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3D6D1015" w14:textId="2F5425B8" w:rsidR="001E2274" w:rsidRDefault="00B85C11" w:rsidP="00BB41EC">
      <w:pPr>
        <w:rPr>
          <w:b w:val="0"/>
          <w:bCs w:val="0"/>
          <w:caps/>
          <w:sz w:val="24"/>
          <w:szCs w:val="24"/>
          <w:rtl/>
        </w:rPr>
      </w:pPr>
      <w:r>
        <w:rPr>
          <w:rFonts w:hint="cs"/>
          <w:b w:val="0"/>
          <w:bCs w:val="0"/>
          <w:caps/>
          <w:sz w:val="24"/>
          <w:szCs w:val="24"/>
          <w:rtl/>
        </w:rPr>
        <w:t xml:space="preserve">יערה יערה </w:t>
      </w:r>
    </w:p>
    <w:p w14:paraId="3559A7FB" w14:textId="77777777" w:rsidR="001E2274" w:rsidRDefault="001E2274" w:rsidP="00BB41EC">
      <w:pPr>
        <w:rPr>
          <w:b w:val="0"/>
          <w:bCs w:val="0"/>
          <w:caps/>
          <w:sz w:val="24"/>
          <w:szCs w:val="24"/>
          <w:rtl/>
        </w:rPr>
      </w:pPr>
    </w:p>
    <w:p w14:paraId="376E2C9F" w14:textId="77777777" w:rsidR="001E2274" w:rsidRDefault="00D17364" w:rsidP="00BB41EC">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7B04502A" w14:textId="581BA3F7" w:rsidR="001E2274" w:rsidRDefault="00B85C11" w:rsidP="00BB41EC">
      <w:pPr>
        <w:rPr>
          <w:b w:val="0"/>
          <w:bCs w:val="0"/>
          <w:caps/>
          <w:sz w:val="24"/>
          <w:szCs w:val="24"/>
          <w:rtl/>
        </w:rPr>
      </w:pPr>
      <w:r>
        <w:rPr>
          <w:rFonts w:hint="cs"/>
          <w:b w:val="0"/>
          <w:bCs w:val="0"/>
          <w:caps/>
          <w:sz w:val="24"/>
          <w:szCs w:val="24"/>
          <w:rtl/>
        </w:rPr>
        <w:t xml:space="preserve">לא לא רוצה לא רוצה </w:t>
      </w:r>
    </w:p>
    <w:p w14:paraId="4B8E1416" w14:textId="77777777" w:rsidR="001E2274" w:rsidRDefault="001E2274" w:rsidP="00BB41EC">
      <w:pPr>
        <w:rPr>
          <w:b w:val="0"/>
          <w:bCs w:val="0"/>
          <w:caps/>
          <w:sz w:val="24"/>
          <w:szCs w:val="24"/>
          <w:rtl/>
        </w:rPr>
      </w:pPr>
    </w:p>
    <w:p w14:paraId="19AB446A" w14:textId="77777777" w:rsidR="001E2274" w:rsidRDefault="000A5C33" w:rsidP="00BB41EC">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46A5B37E" w14:textId="18B2AD33" w:rsidR="001E2274" w:rsidRDefault="00B85C11" w:rsidP="00BB41EC">
      <w:pPr>
        <w:rPr>
          <w:b w:val="0"/>
          <w:bCs w:val="0"/>
          <w:caps/>
          <w:sz w:val="24"/>
          <w:szCs w:val="24"/>
          <w:rtl/>
        </w:rPr>
      </w:pPr>
      <w:r>
        <w:rPr>
          <w:rFonts w:hint="cs"/>
          <w:b w:val="0"/>
          <w:bCs w:val="0"/>
          <w:caps/>
          <w:sz w:val="24"/>
          <w:szCs w:val="24"/>
          <w:rtl/>
        </w:rPr>
        <w:t xml:space="preserve">שניה </w:t>
      </w:r>
    </w:p>
    <w:p w14:paraId="24A569E8" w14:textId="77777777" w:rsidR="001E2274" w:rsidRDefault="001E2274" w:rsidP="00BB41EC">
      <w:pPr>
        <w:rPr>
          <w:b w:val="0"/>
          <w:bCs w:val="0"/>
          <w:caps/>
          <w:sz w:val="24"/>
          <w:szCs w:val="24"/>
          <w:rtl/>
        </w:rPr>
      </w:pPr>
    </w:p>
    <w:p w14:paraId="0667E558" w14:textId="77777777" w:rsidR="001E2274" w:rsidRDefault="00D17364" w:rsidP="00BB41EC">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5A590F96" w14:textId="5A6C438A" w:rsidR="001E2274" w:rsidRDefault="00B85C11" w:rsidP="00BB41EC">
      <w:pPr>
        <w:rPr>
          <w:b w:val="0"/>
          <w:bCs w:val="0"/>
          <w:caps/>
          <w:sz w:val="24"/>
          <w:szCs w:val="24"/>
          <w:rtl/>
        </w:rPr>
      </w:pPr>
      <w:r>
        <w:rPr>
          <w:rFonts w:hint="cs"/>
          <w:b w:val="0"/>
          <w:bCs w:val="0"/>
          <w:caps/>
          <w:sz w:val="24"/>
          <w:szCs w:val="24"/>
          <w:rtl/>
        </w:rPr>
        <w:t>אז אני רוצה את התוכנית הראשונה</w:t>
      </w:r>
    </w:p>
    <w:p w14:paraId="78DCC1EB" w14:textId="77777777" w:rsidR="001E2274" w:rsidRDefault="001E2274" w:rsidP="00BB41EC">
      <w:pPr>
        <w:rPr>
          <w:b w:val="0"/>
          <w:bCs w:val="0"/>
          <w:caps/>
          <w:sz w:val="24"/>
          <w:szCs w:val="24"/>
          <w:rtl/>
        </w:rPr>
      </w:pPr>
    </w:p>
    <w:p w14:paraId="63289C15" w14:textId="77777777" w:rsidR="001E2274" w:rsidRDefault="000A5C33" w:rsidP="00BB41EC">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7425470E" w14:textId="5AD61D23" w:rsidR="001E2274" w:rsidRDefault="00B85C11" w:rsidP="00BB41EC">
      <w:pPr>
        <w:rPr>
          <w:b w:val="0"/>
          <w:bCs w:val="0"/>
          <w:caps/>
          <w:sz w:val="24"/>
          <w:szCs w:val="24"/>
          <w:rtl/>
        </w:rPr>
      </w:pPr>
      <w:r>
        <w:rPr>
          <w:rFonts w:hint="cs"/>
          <w:b w:val="0"/>
          <w:bCs w:val="0"/>
          <w:caps/>
          <w:sz w:val="24"/>
          <w:szCs w:val="24"/>
          <w:rtl/>
        </w:rPr>
        <w:t>מה מה ממה נפשך</w:t>
      </w:r>
    </w:p>
    <w:p w14:paraId="48085001" w14:textId="77777777" w:rsidR="001E2274" w:rsidRDefault="001E2274" w:rsidP="00BB41EC">
      <w:pPr>
        <w:rPr>
          <w:b w:val="0"/>
          <w:bCs w:val="0"/>
          <w:caps/>
          <w:sz w:val="24"/>
          <w:szCs w:val="24"/>
          <w:rtl/>
        </w:rPr>
      </w:pPr>
    </w:p>
    <w:p w14:paraId="0CDF095A" w14:textId="77777777" w:rsidR="001E2274" w:rsidRDefault="00D17364" w:rsidP="00BB41EC">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2E590EEB" w14:textId="27F8BFB3" w:rsidR="001E2274" w:rsidRDefault="00B85C11" w:rsidP="00BB41EC">
      <w:pPr>
        <w:rPr>
          <w:b w:val="0"/>
          <w:bCs w:val="0"/>
          <w:caps/>
          <w:sz w:val="24"/>
          <w:szCs w:val="24"/>
          <w:rtl/>
        </w:rPr>
      </w:pPr>
      <w:r>
        <w:rPr>
          <w:rFonts w:hint="cs"/>
          <w:b w:val="0"/>
          <w:bCs w:val="0"/>
          <w:caps/>
          <w:sz w:val="24"/>
          <w:szCs w:val="24"/>
          <w:rtl/>
        </w:rPr>
        <w:t xml:space="preserve">די מספיק </w:t>
      </w:r>
    </w:p>
    <w:p w14:paraId="01F2051E" w14:textId="77777777" w:rsidR="001E2274" w:rsidRDefault="001E2274" w:rsidP="00BB41EC">
      <w:pPr>
        <w:rPr>
          <w:b w:val="0"/>
          <w:bCs w:val="0"/>
          <w:caps/>
          <w:sz w:val="24"/>
          <w:szCs w:val="24"/>
          <w:rtl/>
        </w:rPr>
      </w:pPr>
    </w:p>
    <w:p w14:paraId="5262EBB1" w14:textId="77777777" w:rsidR="001E2274" w:rsidRDefault="000A5C33" w:rsidP="00BB41EC">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5AC9EF1E" w14:textId="63767492" w:rsidR="001E2274" w:rsidRDefault="00B85C11" w:rsidP="00BB41EC">
      <w:pPr>
        <w:rPr>
          <w:b w:val="0"/>
          <w:bCs w:val="0"/>
          <w:caps/>
          <w:sz w:val="24"/>
          <w:szCs w:val="24"/>
          <w:rtl/>
        </w:rPr>
      </w:pPr>
      <w:r>
        <w:rPr>
          <w:rFonts w:hint="cs"/>
          <w:b w:val="0"/>
          <w:bCs w:val="0"/>
          <w:caps/>
          <w:sz w:val="24"/>
          <w:szCs w:val="24"/>
          <w:rtl/>
        </w:rPr>
        <w:t>ממה את חוששת כאילו יש אין,</w:t>
      </w:r>
    </w:p>
    <w:p w14:paraId="3CBAFFB4" w14:textId="77777777" w:rsidR="001E2274" w:rsidRDefault="001E2274" w:rsidP="00BB41EC">
      <w:pPr>
        <w:rPr>
          <w:b w:val="0"/>
          <w:bCs w:val="0"/>
          <w:caps/>
          <w:sz w:val="24"/>
          <w:szCs w:val="24"/>
          <w:rtl/>
        </w:rPr>
      </w:pPr>
    </w:p>
    <w:p w14:paraId="5BE963D6" w14:textId="77777777" w:rsidR="001E2274" w:rsidRDefault="00D17364" w:rsidP="00B85C11">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2D5CCF6C" w14:textId="37F8B94C" w:rsidR="001E2274" w:rsidRDefault="00B85C11" w:rsidP="00B85C11">
      <w:pPr>
        <w:rPr>
          <w:b w:val="0"/>
          <w:bCs w:val="0"/>
          <w:caps/>
          <w:sz w:val="24"/>
          <w:szCs w:val="24"/>
          <w:rtl/>
        </w:rPr>
      </w:pPr>
      <w:r>
        <w:rPr>
          <w:rFonts w:hint="cs"/>
          <w:b w:val="0"/>
          <w:bCs w:val="0"/>
          <w:caps/>
          <w:sz w:val="24"/>
          <w:szCs w:val="24"/>
          <w:rtl/>
        </w:rPr>
        <w:t>עשיתם לי את זה פעם אחת ...</w:t>
      </w:r>
    </w:p>
    <w:p w14:paraId="6CF071E2" w14:textId="77777777" w:rsidR="001E2274" w:rsidRDefault="001E2274" w:rsidP="00B85C11">
      <w:pPr>
        <w:rPr>
          <w:b w:val="0"/>
          <w:bCs w:val="0"/>
          <w:caps/>
          <w:sz w:val="24"/>
          <w:szCs w:val="24"/>
          <w:rtl/>
        </w:rPr>
      </w:pPr>
    </w:p>
    <w:p w14:paraId="7CC8A77C" w14:textId="77777777" w:rsidR="001E2274" w:rsidRDefault="003109B2" w:rsidP="00B85C11">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5FF00A6F" w14:textId="23A7F0AB" w:rsidR="001E2274" w:rsidRDefault="00B85C11" w:rsidP="00B85C11">
      <w:pPr>
        <w:rPr>
          <w:b w:val="0"/>
          <w:bCs w:val="0"/>
          <w:caps/>
          <w:sz w:val="24"/>
          <w:szCs w:val="24"/>
          <w:rtl/>
        </w:rPr>
      </w:pPr>
      <w:r>
        <w:rPr>
          <w:rFonts w:hint="cs"/>
          <w:b w:val="0"/>
          <w:bCs w:val="0"/>
          <w:caps/>
          <w:sz w:val="24"/>
          <w:szCs w:val="24"/>
          <w:rtl/>
        </w:rPr>
        <w:t xml:space="preserve">כי יש (לא ברור) </w:t>
      </w:r>
    </w:p>
    <w:p w14:paraId="5F4DE59C" w14:textId="77777777" w:rsidR="001E2274" w:rsidRDefault="001E2274" w:rsidP="00B85C11">
      <w:pPr>
        <w:rPr>
          <w:b w:val="0"/>
          <w:bCs w:val="0"/>
          <w:caps/>
          <w:sz w:val="24"/>
          <w:szCs w:val="24"/>
          <w:rtl/>
        </w:rPr>
      </w:pPr>
    </w:p>
    <w:p w14:paraId="5A52F6B4" w14:textId="77777777" w:rsidR="001E2274" w:rsidRDefault="00D17364" w:rsidP="00B85C11">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35539BEF" w14:textId="38CE384F" w:rsidR="001E2274" w:rsidRDefault="00B85C11" w:rsidP="00B85C11">
      <w:pPr>
        <w:rPr>
          <w:b w:val="0"/>
          <w:bCs w:val="0"/>
          <w:caps/>
          <w:sz w:val="24"/>
          <w:szCs w:val="24"/>
          <w:rtl/>
        </w:rPr>
      </w:pPr>
      <w:r>
        <w:rPr>
          <w:rFonts w:hint="cs"/>
          <w:b w:val="0"/>
          <w:bCs w:val="0"/>
          <w:caps/>
          <w:sz w:val="24"/>
          <w:szCs w:val="24"/>
          <w:rtl/>
        </w:rPr>
        <w:t>פעם אחת עשיתם לי את זה בכוכב - יאיר</w:t>
      </w:r>
    </w:p>
    <w:p w14:paraId="4A6E6AE9" w14:textId="77777777" w:rsidR="001E2274" w:rsidRDefault="001E2274" w:rsidP="00B85C11">
      <w:pPr>
        <w:rPr>
          <w:b w:val="0"/>
          <w:bCs w:val="0"/>
          <w:caps/>
          <w:sz w:val="24"/>
          <w:szCs w:val="24"/>
          <w:rtl/>
        </w:rPr>
      </w:pPr>
    </w:p>
    <w:p w14:paraId="19D3B140" w14:textId="77777777" w:rsidR="001E2274" w:rsidRDefault="000A5C33" w:rsidP="00B85C11">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31991F13" w14:textId="3BCF4696" w:rsidR="001E2274" w:rsidRDefault="00B85C11" w:rsidP="00B85C11">
      <w:pPr>
        <w:rPr>
          <w:b w:val="0"/>
          <w:bCs w:val="0"/>
          <w:caps/>
          <w:sz w:val="24"/>
          <w:szCs w:val="24"/>
          <w:rtl/>
        </w:rPr>
      </w:pPr>
      <w:r>
        <w:rPr>
          <w:rFonts w:hint="cs"/>
          <w:b w:val="0"/>
          <w:bCs w:val="0"/>
          <w:caps/>
          <w:sz w:val="24"/>
          <w:szCs w:val="24"/>
          <w:rtl/>
        </w:rPr>
        <w:t>מה?</w:t>
      </w:r>
    </w:p>
    <w:p w14:paraId="0908534D" w14:textId="77777777" w:rsidR="001E2274" w:rsidRDefault="001E2274" w:rsidP="00B85C11">
      <w:pPr>
        <w:rPr>
          <w:b w:val="0"/>
          <w:bCs w:val="0"/>
          <w:caps/>
          <w:sz w:val="24"/>
          <w:szCs w:val="24"/>
          <w:rtl/>
        </w:rPr>
      </w:pPr>
    </w:p>
    <w:p w14:paraId="6345938A" w14:textId="77777777" w:rsidR="001E2274" w:rsidRDefault="00D17364" w:rsidP="00B85C11">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3C9C2BB9" w14:textId="6943A609" w:rsidR="001E2274" w:rsidRDefault="00B85C11" w:rsidP="00B85C11">
      <w:pPr>
        <w:rPr>
          <w:b w:val="0"/>
          <w:bCs w:val="0"/>
          <w:caps/>
          <w:sz w:val="24"/>
          <w:szCs w:val="24"/>
          <w:rtl/>
        </w:rPr>
      </w:pPr>
      <w:r>
        <w:rPr>
          <w:rFonts w:hint="cs"/>
          <w:b w:val="0"/>
          <w:bCs w:val="0"/>
          <w:caps/>
          <w:sz w:val="24"/>
          <w:szCs w:val="24"/>
          <w:rtl/>
        </w:rPr>
        <w:t>לא תעשו את זה</w:t>
      </w:r>
      <w:r w:rsidR="000F703D">
        <w:rPr>
          <w:rFonts w:hint="cs"/>
          <w:b w:val="0"/>
          <w:bCs w:val="0"/>
          <w:caps/>
          <w:sz w:val="24"/>
          <w:szCs w:val="24"/>
          <w:rtl/>
        </w:rPr>
        <w:t xml:space="preserve"> </w:t>
      </w:r>
      <w:r>
        <w:rPr>
          <w:rFonts w:hint="cs"/>
          <w:b w:val="0"/>
          <w:bCs w:val="0"/>
          <w:caps/>
          <w:sz w:val="24"/>
          <w:szCs w:val="24"/>
          <w:rtl/>
        </w:rPr>
        <w:t xml:space="preserve">... </w:t>
      </w:r>
    </w:p>
    <w:p w14:paraId="1F705E9B" w14:textId="77777777" w:rsidR="001E2274" w:rsidRDefault="001E2274" w:rsidP="00B85C11">
      <w:pPr>
        <w:rPr>
          <w:b w:val="0"/>
          <w:bCs w:val="0"/>
          <w:caps/>
          <w:sz w:val="24"/>
          <w:szCs w:val="24"/>
          <w:rtl/>
        </w:rPr>
      </w:pPr>
    </w:p>
    <w:p w14:paraId="6F4658F5" w14:textId="77777777" w:rsidR="001E2274" w:rsidRDefault="000A3DA6" w:rsidP="00B85C11">
      <w:pPr>
        <w:rPr>
          <w:caps/>
          <w:sz w:val="24"/>
          <w:szCs w:val="24"/>
          <w:u w:val="single"/>
          <w:rtl/>
        </w:rPr>
      </w:pPr>
      <w:r w:rsidRPr="000A3DA6">
        <w:rPr>
          <w:rFonts w:hint="cs"/>
          <w:caps/>
          <w:sz w:val="24"/>
          <w:szCs w:val="24"/>
          <w:u w:val="single"/>
          <w:rtl/>
        </w:rPr>
        <w:lastRenderedPageBreak/>
        <w:t>מר תומר דוידסון - נציג מנהל מקרקעי ישראל בוועדה המחוזית</w:t>
      </w:r>
      <w:r w:rsidR="001E2274">
        <w:rPr>
          <w:rFonts w:hint="cs"/>
          <w:caps/>
          <w:sz w:val="24"/>
          <w:szCs w:val="24"/>
          <w:u w:val="single"/>
          <w:rtl/>
        </w:rPr>
        <w:t>:</w:t>
      </w:r>
    </w:p>
    <w:p w14:paraId="5A0F895C" w14:textId="7F3A0107" w:rsidR="001E2274" w:rsidRDefault="00B85C11" w:rsidP="00B85C11">
      <w:pPr>
        <w:rPr>
          <w:b w:val="0"/>
          <w:bCs w:val="0"/>
          <w:caps/>
          <w:sz w:val="24"/>
          <w:szCs w:val="24"/>
          <w:rtl/>
        </w:rPr>
      </w:pPr>
      <w:r>
        <w:rPr>
          <w:rFonts w:hint="cs"/>
          <w:b w:val="0"/>
          <w:bCs w:val="0"/>
          <w:caps/>
          <w:sz w:val="24"/>
          <w:szCs w:val="24"/>
          <w:rtl/>
        </w:rPr>
        <w:t>נו אז מה הן?</w:t>
      </w:r>
    </w:p>
    <w:p w14:paraId="34EA2B8A" w14:textId="77777777" w:rsidR="001E2274" w:rsidRDefault="001E2274" w:rsidP="00B85C11">
      <w:pPr>
        <w:rPr>
          <w:b w:val="0"/>
          <w:bCs w:val="0"/>
          <w:caps/>
          <w:sz w:val="24"/>
          <w:szCs w:val="24"/>
          <w:rtl/>
        </w:rPr>
      </w:pPr>
    </w:p>
    <w:p w14:paraId="2ED3BCA0" w14:textId="77777777" w:rsidR="001E2274" w:rsidRDefault="00B85C11" w:rsidP="00B85C11">
      <w:pPr>
        <w:rPr>
          <w:b w:val="0"/>
          <w:bCs w:val="0"/>
          <w:caps/>
          <w:sz w:val="24"/>
          <w:szCs w:val="24"/>
          <w:rtl/>
        </w:rPr>
      </w:pPr>
      <w:r>
        <w:rPr>
          <w:rFonts w:hint="cs"/>
          <w:b w:val="0"/>
          <w:bCs w:val="0"/>
          <w:caps/>
          <w:sz w:val="24"/>
          <w:szCs w:val="24"/>
          <w:rtl/>
        </w:rPr>
        <w:t>(מדברים ביחד)</w:t>
      </w:r>
    </w:p>
    <w:p w14:paraId="16950EB3" w14:textId="77777777" w:rsidR="001E2274" w:rsidRDefault="001E2274" w:rsidP="00B85C11">
      <w:pPr>
        <w:rPr>
          <w:b w:val="0"/>
          <w:bCs w:val="0"/>
          <w:caps/>
          <w:sz w:val="24"/>
          <w:szCs w:val="24"/>
          <w:rtl/>
        </w:rPr>
      </w:pPr>
    </w:p>
    <w:p w14:paraId="5316CF46" w14:textId="77777777" w:rsidR="001E2274" w:rsidRDefault="000A5C33" w:rsidP="00B85C11">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55A05A2D" w14:textId="78CFB319" w:rsidR="001E2274" w:rsidRDefault="00B85C11" w:rsidP="00B85C11">
      <w:pPr>
        <w:rPr>
          <w:b w:val="0"/>
          <w:bCs w:val="0"/>
          <w:caps/>
          <w:sz w:val="24"/>
          <w:szCs w:val="24"/>
          <w:rtl/>
        </w:rPr>
      </w:pPr>
      <w:r>
        <w:rPr>
          <w:rFonts w:hint="cs"/>
          <w:b w:val="0"/>
          <w:bCs w:val="0"/>
          <w:caps/>
          <w:sz w:val="24"/>
          <w:szCs w:val="24"/>
          <w:rtl/>
        </w:rPr>
        <w:t>רגע שניה</w:t>
      </w:r>
      <w:r w:rsidR="000F703D">
        <w:rPr>
          <w:rFonts w:hint="cs"/>
          <w:b w:val="0"/>
          <w:bCs w:val="0"/>
          <w:caps/>
          <w:sz w:val="24"/>
          <w:szCs w:val="24"/>
          <w:rtl/>
        </w:rPr>
        <w:t xml:space="preserve"> </w:t>
      </w:r>
      <w:r>
        <w:rPr>
          <w:rFonts w:hint="cs"/>
          <w:b w:val="0"/>
          <w:bCs w:val="0"/>
          <w:caps/>
          <w:sz w:val="24"/>
          <w:szCs w:val="24"/>
          <w:rtl/>
        </w:rPr>
        <w:t>...</w:t>
      </w:r>
    </w:p>
    <w:p w14:paraId="6F619A07" w14:textId="77777777" w:rsidR="001E2274" w:rsidRDefault="001E2274" w:rsidP="00B85C11">
      <w:pPr>
        <w:rPr>
          <w:b w:val="0"/>
          <w:bCs w:val="0"/>
          <w:caps/>
          <w:sz w:val="24"/>
          <w:szCs w:val="24"/>
          <w:rtl/>
        </w:rPr>
      </w:pPr>
    </w:p>
    <w:p w14:paraId="7195A3F0" w14:textId="77777777" w:rsidR="001E2274" w:rsidRDefault="000A3DA6" w:rsidP="00B85C11">
      <w:pPr>
        <w:rPr>
          <w:caps/>
          <w:sz w:val="24"/>
          <w:szCs w:val="24"/>
          <w:u w:val="single"/>
          <w:rtl/>
        </w:rPr>
      </w:pPr>
      <w:r w:rsidRPr="000A3DA6">
        <w:rPr>
          <w:rFonts w:hint="cs"/>
          <w:caps/>
          <w:sz w:val="24"/>
          <w:szCs w:val="24"/>
          <w:u w:val="single"/>
          <w:rtl/>
        </w:rPr>
        <w:t>מר תומר דוידסון - נציג מנהל מקרקעי ישראל בוועדה המחוזית</w:t>
      </w:r>
      <w:r w:rsidR="001E2274">
        <w:rPr>
          <w:rFonts w:hint="cs"/>
          <w:caps/>
          <w:sz w:val="24"/>
          <w:szCs w:val="24"/>
          <w:u w:val="single"/>
          <w:rtl/>
        </w:rPr>
        <w:t>:</w:t>
      </w:r>
    </w:p>
    <w:p w14:paraId="4DA924A8" w14:textId="2D1AA0C0" w:rsidR="001E2274" w:rsidRDefault="00B85C11" w:rsidP="00B85C11">
      <w:pPr>
        <w:rPr>
          <w:b w:val="0"/>
          <w:bCs w:val="0"/>
          <w:caps/>
          <w:sz w:val="24"/>
          <w:szCs w:val="24"/>
          <w:rtl/>
        </w:rPr>
      </w:pPr>
      <w:r>
        <w:rPr>
          <w:rFonts w:hint="cs"/>
          <w:b w:val="0"/>
          <w:bCs w:val="0"/>
          <w:caps/>
          <w:sz w:val="24"/>
          <w:szCs w:val="24"/>
          <w:rtl/>
        </w:rPr>
        <w:t>ממה את חוששת?</w:t>
      </w:r>
    </w:p>
    <w:p w14:paraId="0E5EF6CE" w14:textId="77777777" w:rsidR="001E2274" w:rsidRDefault="001E2274" w:rsidP="00B85C11">
      <w:pPr>
        <w:rPr>
          <w:b w:val="0"/>
          <w:bCs w:val="0"/>
          <w:caps/>
          <w:sz w:val="24"/>
          <w:szCs w:val="24"/>
          <w:rtl/>
        </w:rPr>
      </w:pPr>
    </w:p>
    <w:p w14:paraId="0404D3DB" w14:textId="77777777" w:rsidR="001E2274" w:rsidRDefault="000A5C33" w:rsidP="00B85C11">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0ECBF51C" w14:textId="14BF2540" w:rsidR="001E2274" w:rsidRDefault="00B85C11" w:rsidP="00B85C11">
      <w:pPr>
        <w:rPr>
          <w:b w:val="0"/>
          <w:bCs w:val="0"/>
          <w:caps/>
          <w:sz w:val="24"/>
          <w:szCs w:val="24"/>
          <w:rtl/>
        </w:rPr>
      </w:pPr>
      <w:r>
        <w:rPr>
          <w:rFonts w:hint="cs"/>
          <w:b w:val="0"/>
          <w:bCs w:val="0"/>
          <w:caps/>
          <w:sz w:val="24"/>
          <w:szCs w:val="24"/>
          <w:rtl/>
        </w:rPr>
        <w:t>... אנחנו חוזרים בלאו הכי לדיון נוסף דיון פנימי שאת תהיי חלק ממנו</w:t>
      </w:r>
    </w:p>
    <w:p w14:paraId="6C2F04D7" w14:textId="77777777" w:rsidR="001E2274" w:rsidRDefault="001E2274" w:rsidP="00B85C11">
      <w:pPr>
        <w:rPr>
          <w:b w:val="0"/>
          <w:bCs w:val="0"/>
          <w:caps/>
          <w:sz w:val="24"/>
          <w:szCs w:val="24"/>
          <w:rtl/>
        </w:rPr>
      </w:pPr>
    </w:p>
    <w:p w14:paraId="627B74B4" w14:textId="77777777" w:rsidR="001E2274" w:rsidRDefault="00D17364" w:rsidP="00B85C11">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116D63F6" w14:textId="48403699" w:rsidR="001E2274" w:rsidRDefault="00B85C11" w:rsidP="00B85C11">
      <w:pPr>
        <w:rPr>
          <w:b w:val="0"/>
          <w:bCs w:val="0"/>
          <w:caps/>
          <w:sz w:val="24"/>
          <w:szCs w:val="24"/>
          <w:rtl/>
        </w:rPr>
      </w:pPr>
      <w:r>
        <w:rPr>
          <w:rFonts w:hint="cs"/>
          <w:b w:val="0"/>
          <w:bCs w:val="0"/>
          <w:caps/>
          <w:sz w:val="24"/>
          <w:szCs w:val="24"/>
          <w:rtl/>
        </w:rPr>
        <w:t>לא אבל היא שם לא תוכל להתנגד היא לא תוכל עכשיו</w:t>
      </w:r>
      <w:r w:rsidR="000F703D">
        <w:rPr>
          <w:rFonts w:hint="cs"/>
          <w:b w:val="0"/>
          <w:bCs w:val="0"/>
          <w:caps/>
          <w:sz w:val="24"/>
          <w:szCs w:val="24"/>
          <w:rtl/>
        </w:rPr>
        <w:t xml:space="preserve"> </w:t>
      </w:r>
      <w:r>
        <w:rPr>
          <w:rFonts w:hint="cs"/>
          <w:b w:val="0"/>
          <w:bCs w:val="0"/>
          <w:caps/>
          <w:sz w:val="24"/>
          <w:szCs w:val="24"/>
          <w:rtl/>
        </w:rPr>
        <w:t>... זה</w:t>
      </w:r>
    </w:p>
    <w:p w14:paraId="62D99B4C" w14:textId="77777777" w:rsidR="001E2274" w:rsidRDefault="001E2274" w:rsidP="00B85C11">
      <w:pPr>
        <w:rPr>
          <w:b w:val="0"/>
          <w:bCs w:val="0"/>
          <w:caps/>
          <w:sz w:val="24"/>
          <w:szCs w:val="24"/>
          <w:rtl/>
        </w:rPr>
      </w:pPr>
    </w:p>
    <w:p w14:paraId="6A484C5D" w14:textId="77777777" w:rsidR="001E2274" w:rsidRDefault="003109B2" w:rsidP="00B85C11">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14552684" w14:textId="35391786" w:rsidR="001E2274" w:rsidRDefault="00B85C11" w:rsidP="00B85C11">
      <w:pPr>
        <w:rPr>
          <w:b w:val="0"/>
          <w:bCs w:val="0"/>
          <w:caps/>
          <w:sz w:val="24"/>
          <w:szCs w:val="24"/>
          <w:rtl/>
        </w:rPr>
      </w:pPr>
      <w:r>
        <w:rPr>
          <w:rFonts w:hint="cs"/>
          <w:b w:val="0"/>
          <w:bCs w:val="0"/>
          <w:caps/>
          <w:sz w:val="24"/>
          <w:szCs w:val="24"/>
          <w:rtl/>
        </w:rPr>
        <w:t xml:space="preserve">הוא נותן לי אין אפשרות להתנגד </w:t>
      </w:r>
    </w:p>
    <w:p w14:paraId="5127A1BA" w14:textId="77777777" w:rsidR="001E2274" w:rsidRDefault="001E2274" w:rsidP="00B85C11">
      <w:pPr>
        <w:rPr>
          <w:b w:val="0"/>
          <w:bCs w:val="0"/>
          <w:caps/>
          <w:sz w:val="24"/>
          <w:szCs w:val="24"/>
          <w:rtl/>
        </w:rPr>
      </w:pPr>
    </w:p>
    <w:p w14:paraId="788C2F24" w14:textId="77777777" w:rsidR="001E2274" w:rsidRDefault="00D17364" w:rsidP="00B85C11">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6CFF32FA" w14:textId="72A68012" w:rsidR="001E2274" w:rsidRDefault="00B85C11" w:rsidP="00B85C11">
      <w:pPr>
        <w:rPr>
          <w:b w:val="0"/>
          <w:bCs w:val="0"/>
          <w:caps/>
          <w:sz w:val="24"/>
          <w:szCs w:val="24"/>
          <w:rtl/>
        </w:rPr>
      </w:pPr>
      <w:r>
        <w:rPr>
          <w:rFonts w:hint="cs"/>
          <w:b w:val="0"/>
          <w:bCs w:val="0"/>
          <w:caps/>
          <w:sz w:val="24"/>
          <w:szCs w:val="24"/>
          <w:rtl/>
        </w:rPr>
        <w:t>היא לא תוכל אז להתנגד, אז שמה זה יהיה הפיין טיונינג</w:t>
      </w:r>
    </w:p>
    <w:p w14:paraId="787444B8" w14:textId="77777777" w:rsidR="001E2274" w:rsidRDefault="001E2274" w:rsidP="00B85C11">
      <w:pPr>
        <w:rPr>
          <w:b w:val="0"/>
          <w:bCs w:val="0"/>
          <w:caps/>
          <w:sz w:val="24"/>
          <w:szCs w:val="24"/>
          <w:rtl/>
        </w:rPr>
      </w:pPr>
    </w:p>
    <w:p w14:paraId="61EFAF3F" w14:textId="77777777" w:rsidR="001E2274" w:rsidRDefault="003109B2" w:rsidP="00B85C11">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12C65E65" w14:textId="34F97AFB" w:rsidR="001E2274" w:rsidRDefault="00B85C11" w:rsidP="00B85C11">
      <w:pPr>
        <w:rPr>
          <w:b w:val="0"/>
          <w:bCs w:val="0"/>
          <w:caps/>
          <w:sz w:val="24"/>
          <w:szCs w:val="24"/>
          <w:rtl/>
        </w:rPr>
      </w:pPr>
      <w:r>
        <w:rPr>
          <w:rFonts w:hint="cs"/>
          <w:b w:val="0"/>
          <w:bCs w:val="0"/>
          <w:caps/>
          <w:sz w:val="24"/>
          <w:szCs w:val="24"/>
          <w:rtl/>
        </w:rPr>
        <w:t xml:space="preserve">אני בשביל זה אני רוצה </w:t>
      </w:r>
    </w:p>
    <w:p w14:paraId="1F7D331E" w14:textId="77777777" w:rsidR="001E2274" w:rsidRDefault="001E2274" w:rsidP="00B85C11">
      <w:pPr>
        <w:rPr>
          <w:b w:val="0"/>
          <w:bCs w:val="0"/>
          <w:caps/>
          <w:sz w:val="24"/>
          <w:szCs w:val="24"/>
          <w:rtl/>
        </w:rPr>
      </w:pPr>
    </w:p>
    <w:p w14:paraId="2D5E8633" w14:textId="77777777" w:rsidR="001E2274" w:rsidRDefault="00D17364" w:rsidP="00B85C11">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02040EB7" w14:textId="4322E957" w:rsidR="001E2274" w:rsidRDefault="00B85C11" w:rsidP="00B85C11">
      <w:pPr>
        <w:rPr>
          <w:b w:val="0"/>
          <w:bCs w:val="0"/>
          <w:caps/>
          <w:sz w:val="24"/>
          <w:szCs w:val="24"/>
          <w:rtl/>
        </w:rPr>
      </w:pPr>
      <w:r>
        <w:rPr>
          <w:rFonts w:hint="cs"/>
          <w:b w:val="0"/>
          <w:bCs w:val="0"/>
          <w:caps/>
          <w:sz w:val="24"/>
          <w:szCs w:val="24"/>
          <w:rtl/>
        </w:rPr>
        <w:t>אנחנו לא נגיע לדיונים</w:t>
      </w:r>
    </w:p>
    <w:p w14:paraId="211ECB82" w14:textId="77777777" w:rsidR="001E2274" w:rsidRDefault="001E2274" w:rsidP="00B85C11">
      <w:pPr>
        <w:rPr>
          <w:b w:val="0"/>
          <w:bCs w:val="0"/>
          <w:caps/>
          <w:sz w:val="24"/>
          <w:szCs w:val="24"/>
          <w:rtl/>
        </w:rPr>
      </w:pPr>
    </w:p>
    <w:p w14:paraId="5A976FA9" w14:textId="77777777" w:rsidR="001E2274" w:rsidRDefault="000A5C33" w:rsidP="00B85C11">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6759E2B5" w14:textId="1E4F12F8" w:rsidR="001E2274" w:rsidRDefault="00B85C11" w:rsidP="00B85C11">
      <w:pPr>
        <w:rPr>
          <w:b w:val="0"/>
          <w:bCs w:val="0"/>
          <w:caps/>
          <w:sz w:val="24"/>
          <w:szCs w:val="24"/>
          <w:rtl/>
        </w:rPr>
      </w:pPr>
      <w:r>
        <w:rPr>
          <w:rFonts w:hint="cs"/>
          <w:b w:val="0"/>
          <w:bCs w:val="0"/>
          <w:caps/>
          <w:sz w:val="24"/>
          <w:szCs w:val="24"/>
          <w:rtl/>
        </w:rPr>
        <w:t>אני לא חושב שהחלטה שנקבל בין אם זה תמנע מ ... להתנגד זה לא קשור להחלטה</w:t>
      </w:r>
    </w:p>
    <w:p w14:paraId="35720A40" w14:textId="77777777" w:rsidR="001E2274" w:rsidRDefault="001E2274" w:rsidP="00B85C11">
      <w:pPr>
        <w:rPr>
          <w:b w:val="0"/>
          <w:bCs w:val="0"/>
          <w:caps/>
          <w:sz w:val="24"/>
          <w:szCs w:val="24"/>
          <w:rtl/>
        </w:rPr>
      </w:pPr>
    </w:p>
    <w:p w14:paraId="63CE54B2" w14:textId="77777777" w:rsidR="001E2274" w:rsidRDefault="003109B2" w:rsidP="00B85C11">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58D2E4B4" w14:textId="7EA38FBD" w:rsidR="001E2274" w:rsidRDefault="00B85C11" w:rsidP="00B85C11">
      <w:pPr>
        <w:rPr>
          <w:b w:val="0"/>
          <w:bCs w:val="0"/>
          <w:caps/>
          <w:sz w:val="24"/>
          <w:szCs w:val="24"/>
          <w:rtl/>
        </w:rPr>
      </w:pPr>
      <w:r>
        <w:rPr>
          <w:rFonts w:hint="cs"/>
          <w:b w:val="0"/>
          <w:bCs w:val="0"/>
          <w:caps/>
          <w:sz w:val="24"/>
          <w:szCs w:val="24"/>
          <w:rtl/>
        </w:rPr>
        <w:t>האם יש לי אפשרות לצאת החוצה</w:t>
      </w:r>
    </w:p>
    <w:p w14:paraId="730012C9" w14:textId="77777777" w:rsidR="001E2274" w:rsidRDefault="001E2274" w:rsidP="00B85C11">
      <w:pPr>
        <w:rPr>
          <w:b w:val="0"/>
          <w:bCs w:val="0"/>
          <w:caps/>
          <w:sz w:val="24"/>
          <w:szCs w:val="24"/>
          <w:rtl/>
        </w:rPr>
      </w:pPr>
    </w:p>
    <w:p w14:paraId="37B9569E" w14:textId="77777777" w:rsidR="001E2274" w:rsidRDefault="00D17364" w:rsidP="00B85C11">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32814F1D" w14:textId="7D94276C" w:rsidR="001E2274" w:rsidRDefault="00B85C11" w:rsidP="00B85C11">
      <w:pPr>
        <w:rPr>
          <w:b w:val="0"/>
          <w:bCs w:val="0"/>
          <w:caps/>
          <w:sz w:val="24"/>
          <w:szCs w:val="24"/>
          <w:rtl/>
        </w:rPr>
      </w:pPr>
      <w:r>
        <w:rPr>
          <w:rFonts w:hint="cs"/>
          <w:b w:val="0"/>
          <w:bCs w:val="0"/>
          <w:caps/>
          <w:sz w:val="24"/>
          <w:szCs w:val="24"/>
          <w:rtl/>
        </w:rPr>
        <w:t>לא היא לא יכולה להתנגד ...</w:t>
      </w:r>
    </w:p>
    <w:p w14:paraId="64DDAB8B" w14:textId="77777777" w:rsidR="001E2274" w:rsidRDefault="001E2274" w:rsidP="00B85C11">
      <w:pPr>
        <w:rPr>
          <w:b w:val="0"/>
          <w:bCs w:val="0"/>
          <w:caps/>
          <w:sz w:val="24"/>
          <w:szCs w:val="24"/>
          <w:rtl/>
        </w:rPr>
      </w:pPr>
    </w:p>
    <w:p w14:paraId="1FAA2664" w14:textId="77777777" w:rsidR="001E2274" w:rsidRDefault="000A5C33" w:rsidP="00B85C11">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7B5855B9" w14:textId="5C3CB2F4" w:rsidR="001E2274" w:rsidRDefault="00B85C11" w:rsidP="00B85C11">
      <w:pPr>
        <w:rPr>
          <w:b w:val="0"/>
          <w:bCs w:val="0"/>
          <w:caps/>
          <w:sz w:val="24"/>
          <w:szCs w:val="24"/>
          <w:rtl/>
        </w:rPr>
      </w:pPr>
      <w:r>
        <w:rPr>
          <w:rFonts w:hint="cs"/>
          <w:b w:val="0"/>
          <w:bCs w:val="0"/>
          <w:caps/>
          <w:sz w:val="24"/>
          <w:szCs w:val="24"/>
          <w:rtl/>
        </w:rPr>
        <w:t xml:space="preserve">מה? </w:t>
      </w:r>
    </w:p>
    <w:p w14:paraId="270ADD85" w14:textId="77777777" w:rsidR="001E2274" w:rsidRDefault="001E2274" w:rsidP="00B85C11">
      <w:pPr>
        <w:rPr>
          <w:b w:val="0"/>
          <w:bCs w:val="0"/>
          <w:caps/>
          <w:sz w:val="24"/>
          <w:szCs w:val="24"/>
          <w:rtl/>
        </w:rPr>
      </w:pPr>
    </w:p>
    <w:p w14:paraId="65FF4C51" w14:textId="77777777" w:rsidR="001E2274" w:rsidRDefault="003109B2" w:rsidP="00B85C11">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0D97A33F" w14:textId="5D8F8572" w:rsidR="001E2274" w:rsidRDefault="00B85C11" w:rsidP="00B85C11">
      <w:pPr>
        <w:rPr>
          <w:b w:val="0"/>
          <w:bCs w:val="0"/>
          <w:caps/>
          <w:sz w:val="24"/>
          <w:szCs w:val="24"/>
          <w:rtl/>
        </w:rPr>
      </w:pPr>
      <w:r>
        <w:rPr>
          <w:rFonts w:hint="cs"/>
          <w:b w:val="0"/>
          <w:bCs w:val="0"/>
          <w:caps/>
          <w:sz w:val="24"/>
          <w:szCs w:val="24"/>
          <w:rtl/>
        </w:rPr>
        <w:t xml:space="preserve">משהו עם ורד </w:t>
      </w:r>
    </w:p>
    <w:p w14:paraId="66E111FA" w14:textId="77777777" w:rsidR="001E2274" w:rsidRDefault="001E2274" w:rsidP="00B85C11">
      <w:pPr>
        <w:rPr>
          <w:b w:val="0"/>
          <w:bCs w:val="0"/>
          <w:caps/>
          <w:sz w:val="24"/>
          <w:szCs w:val="24"/>
          <w:rtl/>
        </w:rPr>
      </w:pPr>
    </w:p>
    <w:p w14:paraId="6D75954E" w14:textId="77777777" w:rsidR="001E2274" w:rsidRDefault="003361D4" w:rsidP="00B85C11">
      <w:pPr>
        <w:rPr>
          <w:caps/>
          <w:sz w:val="24"/>
          <w:szCs w:val="24"/>
          <w:u w:val="single"/>
          <w:rtl/>
        </w:rPr>
      </w:pPr>
      <w:r w:rsidRPr="003361D4">
        <w:rPr>
          <w:rFonts w:hint="cs"/>
          <w:caps/>
          <w:sz w:val="24"/>
          <w:szCs w:val="24"/>
          <w:u w:val="single"/>
          <w:rtl/>
        </w:rPr>
        <w:t>עורך דין ניצן בן ארויה - יועץ משפטי לוועדה המחוזית</w:t>
      </w:r>
      <w:r w:rsidR="001E2274">
        <w:rPr>
          <w:rFonts w:hint="cs"/>
          <w:caps/>
          <w:sz w:val="24"/>
          <w:szCs w:val="24"/>
          <w:u w:val="single"/>
          <w:rtl/>
        </w:rPr>
        <w:t>:</w:t>
      </w:r>
    </w:p>
    <w:p w14:paraId="036861E4" w14:textId="0E1F9A78" w:rsidR="001E2274" w:rsidRDefault="00B85C11" w:rsidP="00B85C11">
      <w:pPr>
        <w:rPr>
          <w:b w:val="0"/>
          <w:bCs w:val="0"/>
          <w:caps/>
          <w:sz w:val="24"/>
          <w:szCs w:val="24"/>
          <w:rtl/>
        </w:rPr>
      </w:pPr>
      <w:r>
        <w:rPr>
          <w:rFonts w:hint="cs"/>
          <w:b w:val="0"/>
          <w:bCs w:val="0"/>
          <w:caps/>
          <w:sz w:val="24"/>
          <w:szCs w:val="24"/>
          <w:rtl/>
        </w:rPr>
        <w:t>בואו נעשה הפסקה</w:t>
      </w:r>
    </w:p>
    <w:p w14:paraId="637B9BC7" w14:textId="77777777" w:rsidR="001E2274" w:rsidRDefault="001E2274" w:rsidP="00B85C11">
      <w:pPr>
        <w:rPr>
          <w:b w:val="0"/>
          <w:bCs w:val="0"/>
          <w:caps/>
          <w:sz w:val="24"/>
          <w:szCs w:val="24"/>
          <w:rtl/>
        </w:rPr>
      </w:pPr>
    </w:p>
    <w:p w14:paraId="04595D40" w14:textId="77777777" w:rsidR="001E2274" w:rsidRDefault="003109B2" w:rsidP="00B85C11">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25C9519E" w14:textId="52EDB584" w:rsidR="001E2274" w:rsidRDefault="00B85C11" w:rsidP="00B85C11">
      <w:pPr>
        <w:rPr>
          <w:b w:val="0"/>
          <w:bCs w:val="0"/>
          <w:caps/>
          <w:sz w:val="24"/>
          <w:szCs w:val="24"/>
          <w:rtl/>
        </w:rPr>
      </w:pPr>
      <w:r>
        <w:rPr>
          <w:rFonts w:hint="cs"/>
          <w:b w:val="0"/>
          <w:bCs w:val="0"/>
          <w:caps/>
          <w:sz w:val="24"/>
          <w:szCs w:val="24"/>
          <w:rtl/>
        </w:rPr>
        <w:lastRenderedPageBreak/>
        <w:t>האם אני יכולה לעשות הפסקה?</w:t>
      </w:r>
    </w:p>
    <w:p w14:paraId="18141A15" w14:textId="77777777" w:rsidR="001E2274" w:rsidRDefault="001E2274" w:rsidP="00B85C11">
      <w:pPr>
        <w:rPr>
          <w:b w:val="0"/>
          <w:bCs w:val="0"/>
          <w:caps/>
          <w:sz w:val="24"/>
          <w:szCs w:val="24"/>
          <w:rtl/>
        </w:rPr>
      </w:pPr>
    </w:p>
    <w:p w14:paraId="0A0D615B" w14:textId="77777777" w:rsidR="001E2274" w:rsidRDefault="00D17364" w:rsidP="00B85C11">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5B117B95" w14:textId="735B20FC" w:rsidR="001E2274" w:rsidRDefault="00B85C11" w:rsidP="00B85C11">
      <w:pPr>
        <w:rPr>
          <w:b w:val="0"/>
          <w:bCs w:val="0"/>
          <w:caps/>
          <w:sz w:val="24"/>
          <w:szCs w:val="24"/>
          <w:rtl/>
        </w:rPr>
      </w:pPr>
      <w:r>
        <w:rPr>
          <w:rFonts w:hint="cs"/>
          <w:b w:val="0"/>
          <w:bCs w:val="0"/>
          <w:caps/>
          <w:sz w:val="24"/>
          <w:szCs w:val="24"/>
          <w:rtl/>
        </w:rPr>
        <w:t>תעשו הפסקה</w:t>
      </w:r>
    </w:p>
    <w:p w14:paraId="5639439C" w14:textId="77777777" w:rsidR="001E2274" w:rsidRDefault="001E2274" w:rsidP="00B85C11">
      <w:pPr>
        <w:rPr>
          <w:b w:val="0"/>
          <w:bCs w:val="0"/>
          <w:caps/>
          <w:sz w:val="24"/>
          <w:szCs w:val="24"/>
          <w:rtl/>
        </w:rPr>
      </w:pPr>
    </w:p>
    <w:p w14:paraId="007241FF" w14:textId="77777777" w:rsidR="001E2274" w:rsidRDefault="003361D4" w:rsidP="00B85C11">
      <w:pPr>
        <w:rPr>
          <w:caps/>
          <w:sz w:val="24"/>
          <w:szCs w:val="24"/>
          <w:u w:val="single"/>
          <w:rtl/>
        </w:rPr>
      </w:pPr>
      <w:r w:rsidRPr="003361D4">
        <w:rPr>
          <w:rFonts w:hint="cs"/>
          <w:caps/>
          <w:sz w:val="24"/>
          <w:szCs w:val="24"/>
          <w:u w:val="single"/>
          <w:rtl/>
        </w:rPr>
        <w:t>עורך דין ניצן בן ארויה - יועץ משפטי לוועדה המחוזית</w:t>
      </w:r>
      <w:r w:rsidR="001E2274">
        <w:rPr>
          <w:rFonts w:hint="cs"/>
          <w:caps/>
          <w:sz w:val="24"/>
          <w:szCs w:val="24"/>
          <w:u w:val="single"/>
          <w:rtl/>
        </w:rPr>
        <w:t>:</w:t>
      </w:r>
    </w:p>
    <w:p w14:paraId="08797D00" w14:textId="3E5C92A3" w:rsidR="001E2274" w:rsidRDefault="00B85C11" w:rsidP="00B85C11">
      <w:pPr>
        <w:rPr>
          <w:b w:val="0"/>
          <w:bCs w:val="0"/>
          <w:caps/>
          <w:sz w:val="24"/>
          <w:szCs w:val="24"/>
          <w:rtl/>
        </w:rPr>
      </w:pPr>
      <w:r>
        <w:rPr>
          <w:rFonts w:hint="cs"/>
          <w:b w:val="0"/>
          <w:bCs w:val="0"/>
          <w:caps/>
          <w:sz w:val="24"/>
          <w:szCs w:val="24"/>
          <w:rtl/>
        </w:rPr>
        <w:t>תעשי הפסקה</w:t>
      </w:r>
    </w:p>
    <w:p w14:paraId="6DE3A969" w14:textId="77777777" w:rsidR="001E2274" w:rsidRDefault="001E2274" w:rsidP="00B85C11">
      <w:pPr>
        <w:rPr>
          <w:b w:val="0"/>
          <w:bCs w:val="0"/>
          <w:caps/>
          <w:sz w:val="24"/>
          <w:szCs w:val="24"/>
          <w:rtl/>
        </w:rPr>
      </w:pPr>
    </w:p>
    <w:p w14:paraId="3F9662D8" w14:textId="77777777" w:rsidR="001E2274" w:rsidRDefault="000A3DA6" w:rsidP="00B85C11">
      <w:pPr>
        <w:rPr>
          <w:caps/>
          <w:sz w:val="24"/>
          <w:szCs w:val="24"/>
          <w:u w:val="single"/>
          <w:rtl/>
        </w:rPr>
      </w:pPr>
      <w:r w:rsidRPr="000A3DA6">
        <w:rPr>
          <w:rFonts w:hint="cs"/>
          <w:caps/>
          <w:sz w:val="24"/>
          <w:szCs w:val="24"/>
          <w:u w:val="single"/>
          <w:rtl/>
        </w:rPr>
        <w:t>מר תומר דוידסון - נציג מנהל מקרקעי ישראל בוועדה המחוזית</w:t>
      </w:r>
      <w:r w:rsidR="001E2274">
        <w:rPr>
          <w:rFonts w:hint="cs"/>
          <w:caps/>
          <w:sz w:val="24"/>
          <w:szCs w:val="24"/>
          <w:u w:val="single"/>
          <w:rtl/>
        </w:rPr>
        <w:t>:</w:t>
      </w:r>
    </w:p>
    <w:p w14:paraId="6C802A8A" w14:textId="3A5A91C1" w:rsidR="001E2274" w:rsidRDefault="00B85C11" w:rsidP="00B85C11">
      <w:pPr>
        <w:rPr>
          <w:b w:val="0"/>
          <w:bCs w:val="0"/>
          <w:caps/>
          <w:sz w:val="24"/>
          <w:szCs w:val="24"/>
          <w:rtl/>
        </w:rPr>
      </w:pPr>
      <w:r>
        <w:rPr>
          <w:rFonts w:hint="cs"/>
          <w:b w:val="0"/>
          <w:bCs w:val="0"/>
          <w:caps/>
          <w:sz w:val="24"/>
          <w:szCs w:val="24"/>
          <w:rtl/>
        </w:rPr>
        <w:t>לכי דברי עם ורד</w:t>
      </w:r>
    </w:p>
    <w:p w14:paraId="51E71702" w14:textId="77777777" w:rsidR="001E2274" w:rsidRDefault="001E2274" w:rsidP="00B85C11">
      <w:pPr>
        <w:rPr>
          <w:b w:val="0"/>
          <w:bCs w:val="0"/>
          <w:caps/>
          <w:sz w:val="24"/>
          <w:szCs w:val="24"/>
          <w:rtl/>
        </w:rPr>
      </w:pPr>
    </w:p>
    <w:p w14:paraId="2F0348AC" w14:textId="77777777" w:rsidR="001E2274" w:rsidRDefault="00B85C11" w:rsidP="00B85C11">
      <w:pPr>
        <w:rPr>
          <w:b w:val="0"/>
          <w:bCs w:val="0"/>
          <w:caps/>
          <w:sz w:val="24"/>
          <w:szCs w:val="24"/>
          <w:rtl/>
        </w:rPr>
      </w:pPr>
      <w:r>
        <w:rPr>
          <w:rFonts w:hint="cs"/>
          <w:b w:val="0"/>
          <w:bCs w:val="0"/>
          <w:caps/>
          <w:sz w:val="24"/>
          <w:szCs w:val="24"/>
          <w:rtl/>
        </w:rPr>
        <w:t>(הקלטה הופסקה)</w:t>
      </w:r>
    </w:p>
    <w:p w14:paraId="296A76ED" w14:textId="77777777" w:rsidR="001E2274" w:rsidRDefault="001E2274" w:rsidP="00B85C11">
      <w:pPr>
        <w:rPr>
          <w:b w:val="0"/>
          <w:bCs w:val="0"/>
          <w:caps/>
          <w:sz w:val="24"/>
          <w:szCs w:val="24"/>
          <w:rtl/>
        </w:rPr>
      </w:pPr>
    </w:p>
    <w:p w14:paraId="4273D02C" w14:textId="77777777" w:rsidR="001E2274" w:rsidRDefault="00D17364" w:rsidP="00B85C11">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636BCCCD" w14:textId="075AD396" w:rsidR="001E2274" w:rsidRDefault="00B85C11" w:rsidP="00B85C11">
      <w:pPr>
        <w:rPr>
          <w:b w:val="0"/>
          <w:bCs w:val="0"/>
          <w:caps/>
          <w:sz w:val="24"/>
          <w:szCs w:val="24"/>
          <w:rtl/>
        </w:rPr>
      </w:pPr>
      <w:r>
        <w:rPr>
          <w:rFonts w:hint="cs"/>
          <w:b w:val="0"/>
          <w:bCs w:val="0"/>
          <w:caps/>
          <w:sz w:val="24"/>
          <w:szCs w:val="24"/>
          <w:rtl/>
        </w:rPr>
        <w:t>אני מבהיר את הדברים, כל מה שאני מבקש</w:t>
      </w:r>
    </w:p>
    <w:p w14:paraId="74613BB6" w14:textId="77777777" w:rsidR="001E2274" w:rsidRDefault="001E2274" w:rsidP="00B85C11">
      <w:pPr>
        <w:rPr>
          <w:b w:val="0"/>
          <w:bCs w:val="0"/>
          <w:caps/>
          <w:sz w:val="24"/>
          <w:szCs w:val="24"/>
          <w:rtl/>
        </w:rPr>
      </w:pPr>
    </w:p>
    <w:p w14:paraId="326F6297" w14:textId="77777777" w:rsidR="001E2274" w:rsidRDefault="003361D4" w:rsidP="00B85C11">
      <w:pPr>
        <w:rPr>
          <w:caps/>
          <w:sz w:val="24"/>
          <w:szCs w:val="24"/>
          <w:u w:val="single"/>
          <w:rtl/>
        </w:rPr>
      </w:pPr>
      <w:r w:rsidRPr="003361D4">
        <w:rPr>
          <w:rFonts w:hint="cs"/>
          <w:caps/>
          <w:sz w:val="24"/>
          <w:szCs w:val="24"/>
          <w:u w:val="single"/>
          <w:rtl/>
        </w:rPr>
        <w:t>עורך דין ניצן בן ארויה - יועץ משפטי לוועדה המחוזית</w:t>
      </w:r>
      <w:r w:rsidR="001E2274">
        <w:rPr>
          <w:rFonts w:hint="cs"/>
          <w:caps/>
          <w:sz w:val="24"/>
          <w:szCs w:val="24"/>
          <w:u w:val="single"/>
          <w:rtl/>
        </w:rPr>
        <w:t>:</w:t>
      </w:r>
    </w:p>
    <w:p w14:paraId="415A82B6" w14:textId="7006080A" w:rsidR="001E2274" w:rsidRDefault="00B85C11" w:rsidP="00B85C11">
      <w:pPr>
        <w:rPr>
          <w:b w:val="0"/>
          <w:bCs w:val="0"/>
          <w:caps/>
          <w:sz w:val="24"/>
          <w:szCs w:val="24"/>
          <w:rtl/>
        </w:rPr>
      </w:pPr>
      <w:r>
        <w:rPr>
          <w:rFonts w:hint="cs"/>
          <w:b w:val="0"/>
          <w:bCs w:val="0"/>
          <w:caps/>
          <w:sz w:val="24"/>
          <w:szCs w:val="24"/>
          <w:rtl/>
        </w:rPr>
        <w:t xml:space="preserve">מוקלט נכון? </w:t>
      </w:r>
    </w:p>
    <w:p w14:paraId="513C983F" w14:textId="77777777" w:rsidR="001E2274" w:rsidRDefault="001E2274" w:rsidP="00B85C11">
      <w:pPr>
        <w:rPr>
          <w:b w:val="0"/>
          <w:bCs w:val="0"/>
          <w:caps/>
          <w:sz w:val="24"/>
          <w:szCs w:val="24"/>
          <w:rtl/>
        </w:rPr>
      </w:pPr>
    </w:p>
    <w:p w14:paraId="2E61FD6C" w14:textId="77777777" w:rsidR="001E2274" w:rsidRDefault="00D17364" w:rsidP="00B85C11">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17B0ED44" w14:textId="7626178A" w:rsidR="001E2274" w:rsidRDefault="00B85C11" w:rsidP="00B85C11">
      <w:pPr>
        <w:rPr>
          <w:b w:val="0"/>
          <w:bCs w:val="0"/>
          <w:caps/>
          <w:sz w:val="24"/>
          <w:szCs w:val="24"/>
          <w:rtl/>
        </w:rPr>
      </w:pPr>
      <w:r>
        <w:rPr>
          <w:rFonts w:hint="cs"/>
          <w:b w:val="0"/>
          <w:bCs w:val="0"/>
          <w:caps/>
          <w:sz w:val="24"/>
          <w:szCs w:val="24"/>
          <w:rtl/>
        </w:rPr>
        <w:t>כל מה שאני מבקש שכל חברי הוועדה, שאם אנחנו מקבלים החלטה, ש, הם צריכים להציג בפנינו את החלופה הזו, אני מבקש שכל, אני פשוט מבקש כל מה שביקשתי זה, ש, אם אנחנו, זו החלטה שמתקבלת פה אחד, אז אנחנו אחר כך לא נעלה טענות נגד המתווה העקרוני. זה ברור שאם בעקבות זה כשיוגש יעלו נושאים גם סביבתיים מהותיים שלא עלו, אוקיי, אז ברור שצריך לדון בהם, לא לא אני לא אומר ש ...</w:t>
      </w:r>
    </w:p>
    <w:p w14:paraId="1CA98EB7" w14:textId="77777777" w:rsidR="001E2274" w:rsidRDefault="001E2274" w:rsidP="00B85C11">
      <w:pPr>
        <w:rPr>
          <w:b w:val="0"/>
          <w:bCs w:val="0"/>
          <w:caps/>
          <w:sz w:val="24"/>
          <w:szCs w:val="24"/>
          <w:rtl/>
        </w:rPr>
      </w:pPr>
    </w:p>
    <w:p w14:paraId="49209AC8" w14:textId="77777777" w:rsidR="001E2274" w:rsidRDefault="000A5C33" w:rsidP="00B85C11">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594DB8D6" w14:textId="0043EE7B" w:rsidR="001E2274" w:rsidRDefault="00B85C11" w:rsidP="00B85C11">
      <w:pPr>
        <w:rPr>
          <w:b w:val="0"/>
          <w:bCs w:val="0"/>
          <w:caps/>
          <w:sz w:val="24"/>
          <w:szCs w:val="24"/>
          <w:rtl/>
        </w:rPr>
      </w:pPr>
      <w:r>
        <w:rPr>
          <w:rFonts w:hint="cs"/>
          <w:b w:val="0"/>
          <w:bCs w:val="0"/>
          <w:caps/>
          <w:sz w:val="24"/>
          <w:szCs w:val="24"/>
          <w:rtl/>
        </w:rPr>
        <w:t xml:space="preserve">גם נושאים שקשורים לרמי דרך אגב </w:t>
      </w:r>
    </w:p>
    <w:p w14:paraId="2FD4D68D" w14:textId="77777777" w:rsidR="001E2274" w:rsidRDefault="001E2274" w:rsidP="00B85C11">
      <w:pPr>
        <w:rPr>
          <w:b w:val="0"/>
          <w:bCs w:val="0"/>
          <w:caps/>
          <w:sz w:val="24"/>
          <w:szCs w:val="24"/>
          <w:rtl/>
        </w:rPr>
      </w:pPr>
    </w:p>
    <w:p w14:paraId="37F9D2A0" w14:textId="77777777" w:rsidR="001E2274" w:rsidRDefault="00D17364" w:rsidP="00B85C11">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3B5FF81C" w14:textId="02DECA0C" w:rsidR="001E2274" w:rsidRDefault="00B85C11" w:rsidP="00B85C11">
      <w:pPr>
        <w:rPr>
          <w:b w:val="0"/>
          <w:bCs w:val="0"/>
          <w:caps/>
          <w:sz w:val="24"/>
          <w:szCs w:val="24"/>
          <w:rtl/>
        </w:rPr>
      </w:pPr>
      <w:r>
        <w:rPr>
          <w:rFonts w:hint="cs"/>
          <w:b w:val="0"/>
          <w:bCs w:val="0"/>
          <w:caps/>
          <w:sz w:val="24"/>
          <w:szCs w:val="24"/>
          <w:rtl/>
        </w:rPr>
        <w:t xml:space="preserve">גם נכון </w:t>
      </w:r>
    </w:p>
    <w:p w14:paraId="1337B16C" w14:textId="77777777" w:rsidR="001E2274" w:rsidRDefault="001E2274" w:rsidP="00B85C11">
      <w:pPr>
        <w:rPr>
          <w:b w:val="0"/>
          <w:bCs w:val="0"/>
          <w:caps/>
          <w:sz w:val="24"/>
          <w:szCs w:val="24"/>
          <w:rtl/>
        </w:rPr>
      </w:pPr>
    </w:p>
    <w:p w14:paraId="7F95FB18" w14:textId="77777777" w:rsidR="001E2274" w:rsidRDefault="000A5C33" w:rsidP="00B85C11">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3BF86394" w14:textId="06121AAC" w:rsidR="001E2274" w:rsidRDefault="00B85C11" w:rsidP="00B85C11">
      <w:pPr>
        <w:rPr>
          <w:b w:val="0"/>
          <w:bCs w:val="0"/>
          <w:caps/>
          <w:sz w:val="24"/>
          <w:szCs w:val="24"/>
          <w:rtl/>
        </w:rPr>
      </w:pPr>
      <w:r>
        <w:rPr>
          <w:rFonts w:hint="cs"/>
          <w:b w:val="0"/>
          <w:bCs w:val="0"/>
          <w:caps/>
          <w:sz w:val="24"/>
          <w:szCs w:val="24"/>
          <w:rtl/>
        </w:rPr>
        <w:t>לפני רגע דיברנו על זה</w:t>
      </w:r>
    </w:p>
    <w:p w14:paraId="5A9E39AD" w14:textId="77777777" w:rsidR="001E2274" w:rsidRDefault="001E2274" w:rsidP="00B85C11">
      <w:pPr>
        <w:rPr>
          <w:b w:val="0"/>
          <w:bCs w:val="0"/>
          <w:caps/>
          <w:sz w:val="24"/>
          <w:szCs w:val="24"/>
          <w:rtl/>
        </w:rPr>
      </w:pPr>
    </w:p>
    <w:p w14:paraId="0FD8FCF1" w14:textId="77777777" w:rsidR="001E2274" w:rsidRDefault="00D17364" w:rsidP="00B85C11">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533D41C1" w14:textId="37CEB3EB" w:rsidR="001E2274" w:rsidRDefault="00B85C11" w:rsidP="00B85C11">
      <w:pPr>
        <w:rPr>
          <w:b w:val="0"/>
          <w:bCs w:val="0"/>
          <w:caps/>
          <w:sz w:val="24"/>
          <w:szCs w:val="24"/>
          <w:rtl/>
        </w:rPr>
      </w:pPr>
      <w:r>
        <w:rPr>
          <w:rFonts w:hint="cs"/>
          <w:b w:val="0"/>
          <w:bCs w:val="0"/>
          <w:caps/>
          <w:sz w:val="24"/>
          <w:szCs w:val="24"/>
          <w:rtl/>
        </w:rPr>
        <w:t>נכון אני לא אני לא אני אין לי שום כוונה לחסום אף אחד מלהעלות כל נושא ענייני. אני רוצה לא רוצה מצב שאנחנו עכשיו נגיד להם בואו נפקיד את זה בעשרה מטר, נגיע לדיון הבא ויגיע חבר</w:t>
      </w:r>
      <w:r w:rsidR="000F703D">
        <w:rPr>
          <w:rFonts w:hint="cs"/>
          <w:b w:val="0"/>
          <w:bCs w:val="0"/>
          <w:caps/>
          <w:sz w:val="24"/>
          <w:szCs w:val="24"/>
          <w:rtl/>
        </w:rPr>
        <w:t xml:space="preserve"> </w:t>
      </w:r>
      <w:r>
        <w:rPr>
          <w:rFonts w:hint="cs"/>
          <w:b w:val="0"/>
          <w:bCs w:val="0"/>
          <w:caps/>
          <w:sz w:val="24"/>
          <w:szCs w:val="24"/>
          <w:rtl/>
        </w:rPr>
        <w:t xml:space="preserve">... יגיד לא לא אני רוצה חמש עשרה מטר, את מבינה? כי זה לא זאת אומרת אני אני רוצה שכולנו נסכים למתווה העקרוני וברגע שהסכמנו למתווה העקרוני </w:t>
      </w:r>
      <w:r>
        <w:rPr>
          <w:b w:val="0"/>
          <w:bCs w:val="0"/>
          <w:caps/>
          <w:sz w:val="24"/>
          <w:szCs w:val="24"/>
          <w:rtl/>
        </w:rPr>
        <w:t>–</w:t>
      </w:r>
      <w:r>
        <w:rPr>
          <w:rFonts w:hint="cs"/>
          <w:b w:val="0"/>
          <w:bCs w:val="0"/>
          <w:caps/>
          <w:sz w:val="24"/>
          <w:szCs w:val="24"/>
          <w:rtl/>
        </w:rPr>
        <w:t xml:space="preserve"> זה המתווה העקרוני. עכשיו עכשיו אני אגיד לכם אני אגיד לכם עוד משהו בסדר? הם יציגו את זה בפנינו, אנחנו נצטרך גם לשמוע נצטרך גם לשמוע התייחסות של ה, </w:t>
      </w:r>
    </w:p>
    <w:p w14:paraId="03177998" w14:textId="77777777" w:rsidR="001E2274" w:rsidRDefault="001E2274" w:rsidP="00B85C11">
      <w:pPr>
        <w:rPr>
          <w:b w:val="0"/>
          <w:bCs w:val="0"/>
          <w:caps/>
          <w:sz w:val="24"/>
          <w:szCs w:val="24"/>
          <w:rtl/>
        </w:rPr>
      </w:pPr>
    </w:p>
    <w:p w14:paraId="6053DD12" w14:textId="77777777" w:rsidR="001E2274" w:rsidRDefault="003361D4" w:rsidP="00B85C11">
      <w:pPr>
        <w:rPr>
          <w:caps/>
          <w:sz w:val="24"/>
          <w:szCs w:val="24"/>
          <w:u w:val="single"/>
          <w:rtl/>
        </w:rPr>
      </w:pPr>
      <w:r w:rsidRPr="003361D4">
        <w:rPr>
          <w:rFonts w:hint="cs"/>
          <w:caps/>
          <w:sz w:val="24"/>
          <w:szCs w:val="24"/>
          <w:u w:val="single"/>
          <w:rtl/>
        </w:rPr>
        <w:t>עורך דין ניצן בן ארויה - יועץ משפטי לוועדה המחוזית</w:t>
      </w:r>
      <w:r w:rsidR="001E2274">
        <w:rPr>
          <w:rFonts w:hint="cs"/>
          <w:caps/>
          <w:sz w:val="24"/>
          <w:szCs w:val="24"/>
          <w:u w:val="single"/>
          <w:rtl/>
        </w:rPr>
        <w:t>:</w:t>
      </w:r>
    </w:p>
    <w:p w14:paraId="7B07FF40" w14:textId="126C505E" w:rsidR="001E2274" w:rsidRDefault="00B85C11" w:rsidP="00B85C11">
      <w:pPr>
        <w:rPr>
          <w:b w:val="0"/>
          <w:bCs w:val="0"/>
          <w:caps/>
          <w:sz w:val="24"/>
          <w:szCs w:val="24"/>
          <w:rtl/>
        </w:rPr>
      </w:pPr>
      <w:r>
        <w:rPr>
          <w:rFonts w:hint="cs"/>
          <w:b w:val="0"/>
          <w:bCs w:val="0"/>
          <w:caps/>
          <w:sz w:val="24"/>
          <w:szCs w:val="24"/>
          <w:rtl/>
        </w:rPr>
        <w:t xml:space="preserve">הוועדה המקומית </w:t>
      </w:r>
    </w:p>
    <w:p w14:paraId="36A0643B" w14:textId="77777777" w:rsidR="001E2274" w:rsidRDefault="001E2274" w:rsidP="00B85C11">
      <w:pPr>
        <w:rPr>
          <w:b w:val="0"/>
          <w:bCs w:val="0"/>
          <w:caps/>
          <w:sz w:val="24"/>
          <w:szCs w:val="24"/>
          <w:rtl/>
        </w:rPr>
      </w:pPr>
    </w:p>
    <w:p w14:paraId="2E5C9279" w14:textId="77777777" w:rsidR="001E2274" w:rsidRDefault="00D17364" w:rsidP="00B85C11">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4273B3D9" w14:textId="0C54DADA" w:rsidR="001E2274" w:rsidRDefault="00B85C11" w:rsidP="00B85C11">
      <w:pPr>
        <w:rPr>
          <w:b w:val="0"/>
          <w:bCs w:val="0"/>
          <w:caps/>
          <w:sz w:val="24"/>
          <w:szCs w:val="24"/>
          <w:rtl/>
        </w:rPr>
      </w:pPr>
      <w:r>
        <w:rPr>
          <w:rFonts w:hint="cs"/>
          <w:b w:val="0"/>
          <w:bCs w:val="0"/>
          <w:caps/>
          <w:sz w:val="24"/>
          <w:szCs w:val="24"/>
          <w:rtl/>
        </w:rPr>
        <w:t>של הוועדה המקומית יכול להיות שהוועדה המקומית תסביר לנו</w:t>
      </w:r>
      <w:r w:rsidR="000F703D">
        <w:rPr>
          <w:rFonts w:hint="cs"/>
          <w:b w:val="0"/>
          <w:bCs w:val="0"/>
          <w:caps/>
          <w:sz w:val="24"/>
          <w:szCs w:val="24"/>
          <w:rtl/>
        </w:rPr>
        <w:t xml:space="preserve"> </w:t>
      </w:r>
      <w:r>
        <w:rPr>
          <w:rFonts w:hint="cs"/>
          <w:b w:val="0"/>
          <w:bCs w:val="0"/>
          <w:caps/>
          <w:sz w:val="24"/>
          <w:szCs w:val="24"/>
          <w:rtl/>
        </w:rPr>
        <w:t>...</w:t>
      </w:r>
    </w:p>
    <w:p w14:paraId="42320520" w14:textId="77777777" w:rsidR="001E2274" w:rsidRDefault="001E2274" w:rsidP="00B85C11">
      <w:pPr>
        <w:rPr>
          <w:b w:val="0"/>
          <w:bCs w:val="0"/>
          <w:caps/>
          <w:sz w:val="24"/>
          <w:szCs w:val="24"/>
          <w:rtl/>
        </w:rPr>
      </w:pPr>
    </w:p>
    <w:p w14:paraId="363F0D4C" w14:textId="77777777" w:rsidR="001E2274" w:rsidRDefault="003109B2" w:rsidP="00B85C11">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6490B09C" w14:textId="306BE50E" w:rsidR="001E2274" w:rsidRDefault="00B85C11" w:rsidP="00B85C11">
      <w:pPr>
        <w:rPr>
          <w:b w:val="0"/>
          <w:bCs w:val="0"/>
          <w:caps/>
          <w:sz w:val="24"/>
          <w:szCs w:val="24"/>
          <w:rtl/>
        </w:rPr>
      </w:pPr>
      <w:r>
        <w:rPr>
          <w:rFonts w:hint="cs"/>
          <w:b w:val="0"/>
          <w:bCs w:val="0"/>
          <w:caps/>
          <w:sz w:val="24"/>
          <w:szCs w:val="24"/>
          <w:rtl/>
        </w:rPr>
        <w:lastRenderedPageBreak/>
        <w:t xml:space="preserve">... עושים דיון פנימי </w:t>
      </w:r>
    </w:p>
    <w:p w14:paraId="13FB775E" w14:textId="77777777" w:rsidR="001E2274" w:rsidRDefault="001E2274" w:rsidP="00B85C11">
      <w:pPr>
        <w:rPr>
          <w:b w:val="0"/>
          <w:bCs w:val="0"/>
          <w:caps/>
          <w:sz w:val="24"/>
          <w:szCs w:val="24"/>
          <w:rtl/>
        </w:rPr>
      </w:pPr>
    </w:p>
    <w:p w14:paraId="62AFCFF9" w14:textId="77777777" w:rsidR="001E2274" w:rsidRDefault="003361D4" w:rsidP="00B85C11">
      <w:pPr>
        <w:rPr>
          <w:caps/>
          <w:sz w:val="24"/>
          <w:szCs w:val="24"/>
          <w:u w:val="single"/>
          <w:rtl/>
        </w:rPr>
      </w:pPr>
      <w:r w:rsidRPr="003361D4">
        <w:rPr>
          <w:rFonts w:hint="cs"/>
          <w:caps/>
          <w:sz w:val="24"/>
          <w:szCs w:val="24"/>
          <w:u w:val="single"/>
          <w:rtl/>
        </w:rPr>
        <w:t>עורך דין ניצן בן ארויה - יועץ משפטי לוועדה המחוזית</w:t>
      </w:r>
      <w:r w:rsidR="001E2274">
        <w:rPr>
          <w:rFonts w:hint="cs"/>
          <w:caps/>
          <w:sz w:val="24"/>
          <w:szCs w:val="24"/>
          <w:u w:val="single"/>
          <w:rtl/>
        </w:rPr>
        <w:t>:</w:t>
      </w:r>
    </w:p>
    <w:p w14:paraId="45683ED4" w14:textId="2BEDF3D4" w:rsidR="001E2274" w:rsidRDefault="00B85C11" w:rsidP="00B85C11">
      <w:pPr>
        <w:rPr>
          <w:b w:val="0"/>
          <w:bCs w:val="0"/>
          <w:caps/>
          <w:sz w:val="24"/>
          <w:szCs w:val="24"/>
          <w:rtl/>
        </w:rPr>
      </w:pPr>
      <w:r>
        <w:rPr>
          <w:rFonts w:hint="cs"/>
          <w:b w:val="0"/>
          <w:bCs w:val="0"/>
          <w:caps/>
          <w:sz w:val="24"/>
          <w:szCs w:val="24"/>
          <w:rtl/>
        </w:rPr>
        <w:t>... גורמי המקצוע,</w:t>
      </w:r>
      <w:r w:rsidR="000F703D">
        <w:rPr>
          <w:rFonts w:hint="cs"/>
          <w:b w:val="0"/>
          <w:bCs w:val="0"/>
          <w:caps/>
          <w:sz w:val="24"/>
          <w:szCs w:val="24"/>
          <w:rtl/>
        </w:rPr>
        <w:t xml:space="preserve"> </w:t>
      </w:r>
      <w:r>
        <w:rPr>
          <w:rFonts w:hint="cs"/>
          <w:b w:val="0"/>
          <w:bCs w:val="0"/>
          <w:caps/>
          <w:sz w:val="24"/>
          <w:szCs w:val="24"/>
          <w:rtl/>
        </w:rPr>
        <w:t xml:space="preserve">לא זה יהיה דיון פנימי </w:t>
      </w:r>
    </w:p>
    <w:p w14:paraId="311F035A" w14:textId="77777777" w:rsidR="001E2274" w:rsidRDefault="001E2274" w:rsidP="00B85C11">
      <w:pPr>
        <w:rPr>
          <w:b w:val="0"/>
          <w:bCs w:val="0"/>
          <w:caps/>
          <w:sz w:val="24"/>
          <w:szCs w:val="24"/>
          <w:rtl/>
        </w:rPr>
      </w:pPr>
    </w:p>
    <w:p w14:paraId="2BB6ECC0" w14:textId="77777777" w:rsidR="001E2274" w:rsidRDefault="000A5C33" w:rsidP="00B85C11">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4CCF86F9" w14:textId="0DCA79FF" w:rsidR="001E2274" w:rsidRDefault="00B85C11" w:rsidP="00B85C11">
      <w:pPr>
        <w:rPr>
          <w:b w:val="0"/>
          <w:bCs w:val="0"/>
          <w:caps/>
          <w:sz w:val="24"/>
          <w:szCs w:val="24"/>
          <w:rtl/>
        </w:rPr>
      </w:pPr>
      <w:r>
        <w:rPr>
          <w:rFonts w:hint="cs"/>
          <w:b w:val="0"/>
          <w:bCs w:val="0"/>
          <w:caps/>
          <w:sz w:val="24"/>
          <w:szCs w:val="24"/>
          <w:rtl/>
        </w:rPr>
        <w:t xml:space="preserve">... דיון פנימי </w:t>
      </w:r>
    </w:p>
    <w:p w14:paraId="0DD06200" w14:textId="77777777" w:rsidR="001E2274" w:rsidRDefault="001E2274" w:rsidP="00B85C11">
      <w:pPr>
        <w:rPr>
          <w:b w:val="0"/>
          <w:bCs w:val="0"/>
          <w:caps/>
          <w:sz w:val="24"/>
          <w:szCs w:val="24"/>
          <w:rtl/>
        </w:rPr>
      </w:pPr>
    </w:p>
    <w:p w14:paraId="18D46BBF" w14:textId="77777777" w:rsidR="001E2274" w:rsidRDefault="00D17364" w:rsidP="00B85C11">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635FB259" w14:textId="23A555AC" w:rsidR="001E2274" w:rsidRDefault="00B85C11" w:rsidP="00B85C11">
      <w:pPr>
        <w:rPr>
          <w:b w:val="0"/>
          <w:bCs w:val="0"/>
          <w:caps/>
          <w:sz w:val="24"/>
          <w:szCs w:val="24"/>
          <w:rtl/>
        </w:rPr>
      </w:pPr>
      <w:r>
        <w:rPr>
          <w:rFonts w:hint="cs"/>
          <w:b w:val="0"/>
          <w:bCs w:val="0"/>
          <w:caps/>
          <w:sz w:val="24"/>
          <w:szCs w:val="24"/>
          <w:rtl/>
        </w:rPr>
        <w:t>יכול להיות</w:t>
      </w:r>
      <w:r w:rsidR="000F703D">
        <w:rPr>
          <w:rFonts w:hint="cs"/>
          <w:b w:val="0"/>
          <w:bCs w:val="0"/>
          <w:caps/>
          <w:sz w:val="24"/>
          <w:szCs w:val="24"/>
          <w:rtl/>
        </w:rPr>
        <w:t xml:space="preserve"> </w:t>
      </w:r>
      <w:r>
        <w:rPr>
          <w:rFonts w:hint="cs"/>
          <w:b w:val="0"/>
          <w:bCs w:val="0"/>
          <w:caps/>
          <w:sz w:val="24"/>
          <w:szCs w:val="24"/>
          <w:rtl/>
        </w:rPr>
        <w:t xml:space="preserve">ש, יכול להיות ש ... יכול להיות שגם הוועדה המקומית פתאום תסביר לנו </w:t>
      </w:r>
    </w:p>
    <w:p w14:paraId="0E4C465C" w14:textId="77777777" w:rsidR="001E2274" w:rsidRDefault="001E2274" w:rsidP="00B85C11">
      <w:pPr>
        <w:rPr>
          <w:b w:val="0"/>
          <w:bCs w:val="0"/>
          <w:caps/>
          <w:sz w:val="24"/>
          <w:szCs w:val="24"/>
          <w:rtl/>
        </w:rPr>
      </w:pPr>
    </w:p>
    <w:p w14:paraId="44DE3D88" w14:textId="77777777" w:rsidR="001E2274" w:rsidRDefault="003109B2" w:rsidP="00B85C11">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493982D3" w14:textId="28364412" w:rsidR="001E2274" w:rsidRDefault="00B85C11" w:rsidP="00B85C11">
      <w:pPr>
        <w:rPr>
          <w:b w:val="0"/>
          <w:bCs w:val="0"/>
          <w:caps/>
          <w:sz w:val="24"/>
          <w:szCs w:val="24"/>
          <w:rtl/>
        </w:rPr>
      </w:pPr>
      <w:r>
        <w:rPr>
          <w:rFonts w:hint="cs"/>
          <w:b w:val="0"/>
          <w:bCs w:val="0"/>
          <w:caps/>
          <w:sz w:val="24"/>
          <w:szCs w:val="24"/>
          <w:rtl/>
        </w:rPr>
        <w:t>בסדר</w:t>
      </w:r>
    </w:p>
    <w:p w14:paraId="1F33FF48" w14:textId="77777777" w:rsidR="001E2274" w:rsidRDefault="001E2274" w:rsidP="00B85C11">
      <w:pPr>
        <w:rPr>
          <w:b w:val="0"/>
          <w:bCs w:val="0"/>
          <w:caps/>
          <w:sz w:val="24"/>
          <w:szCs w:val="24"/>
          <w:rtl/>
        </w:rPr>
      </w:pPr>
    </w:p>
    <w:p w14:paraId="0CC7FE31" w14:textId="77777777" w:rsidR="001E2274" w:rsidRDefault="00D17364" w:rsidP="00B85C11">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1D00F6F6" w14:textId="1CEB5FD4" w:rsidR="001E2274" w:rsidRDefault="00B85C11" w:rsidP="00B85C11">
      <w:pPr>
        <w:rPr>
          <w:b w:val="0"/>
          <w:bCs w:val="0"/>
          <w:caps/>
          <w:sz w:val="24"/>
          <w:szCs w:val="24"/>
          <w:rtl/>
        </w:rPr>
      </w:pPr>
      <w:r>
        <w:rPr>
          <w:rFonts w:hint="cs"/>
          <w:b w:val="0"/>
          <w:bCs w:val="0"/>
          <w:caps/>
          <w:sz w:val="24"/>
          <w:szCs w:val="24"/>
          <w:rtl/>
        </w:rPr>
        <w:t>למה זה לא למה זה צריך להיות שתים עשרה מטר ולא עשר מטר</w:t>
      </w:r>
      <w:r w:rsidR="000F703D">
        <w:rPr>
          <w:rFonts w:hint="cs"/>
          <w:b w:val="0"/>
          <w:bCs w:val="0"/>
          <w:caps/>
          <w:sz w:val="24"/>
          <w:szCs w:val="24"/>
          <w:rtl/>
        </w:rPr>
        <w:t xml:space="preserve"> </w:t>
      </w:r>
      <w:r>
        <w:rPr>
          <w:rFonts w:hint="cs"/>
          <w:b w:val="0"/>
          <w:bCs w:val="0"/>
          <w:caps/>
          <w:sz w:val="24"/>
          <w:szCs w:val="24"/>
          <w:rtl/>
        </w:rPr>
        <w:t>...</w:t>
      </w:r>
    </w:p>
    <w:p w14:paraId="28D5280D" w14:textId="77777777" w:rsidR="001E2274" w:rsidRDefault="001E2274" w:rsidP="00B85C11">
      <w:pPr>
        <w:rPr>
          <w:b w:val="0"/>
          <w:bCs w:val="0"/>
          <w:caps/>
          <w:sz w:val="24"/>
          <w:szCs w:val="24"/>
          <w:rtl/>
        </w:rPr>
      </w:pPr>
    </w:p>
    <w:p w14:paraId="1285D752" w14:textId="77777777" w:rsidR="001E2274" w:rsidRDefault="00B85C11" w:rsidP="00B85C11">
      <w:pPr>
        <w:rPr>
          <w:b w:val="0"/>
          <w:bCs w:val="0"/>
          <w:caps/>
          <w:sz w:val="24"/>
          <w:szCs w:val="24"/>
          <w:rtl/>
        </w:rPr>
      </w:pPr>
      <w:r>
        <w:rPr>
          <w:rFonts w:hint="cs"/>
          <w:b w:val="0"/>
          <w:bCs w:val="0"/>
          <w:caps/>
          <w:sz w:val="24"/>
          <w:szCs w:val="24"/>
          <w:rtl/>
        </w:rPr>
        <w:t>(מדברים ביחד)</w:t>
      </w:r>
    </w:p>
    <w:p w14:paraId="146E4BB9" w14:textId="77777777" w:rsidR="001E2274" w:rsidRDefault="001E2274" w:rsidP="00B85C11">
      <w:pPr>
        <w:rPr>
          <w:b w:val="0"/>
          <w:bCs w:val="0"/>
          <w:caps/>
          <w:sz w:val="24"/>
          <w:szCs w:val="24"/>
          <w:rtl/>
        </w:rPr>
      </w:pPr>
    </w:p>
    <w:p w14:paraId="1E6DECDF" w14:textId="77777777" w:rsidR="001E2274" w:rsidRDefault="003361D4" w:rsidP="00B85C11">
      <w:pPr>
        <w:rPr>
          <w:caps/>
          <w:sz w:val="24"/>
          <w:szCs w:val="24"/>
          <w:u w:val="single"/>
          <w:rtl/>
        </w:rPr>
      </w:pPr>
      <w:r w:rsidRPr="003361D4">
        <w:rPr>
          <w:rFonts w:hint="cs"/>
          <w:caps/>
          <w:sz w:val="24"/>
          <w:szCs w:val="24"/>
          <w:u w:val="single"/>
          <w:rtl/>
        </w:rPr>
        <w:t>עורך דין ניצן בן ארויה - יועץ משפטי לוועדה המחוזית</w:t>
      </w:r>
      <w:r w:rsidR="001E2274">
        <w:rPr>
          <w:rFonts w:hint="cs"/>
          <w:caps/>
          <w:sz w:val="24"/>
          <w:szCs w:val="24"/>
          <w:u w:val="single"/>
          <w:rtl/>
        </w:rPr>
        <w:t>:</w:t>
      </w:r>
    </w:p>
    <w:p w14:paraId="52FD9029" w14:textId="6F6F5DC9" w:rsidR="001E2274" w:rsidRDefault="00B85C11" w:rsidP="00B85C11">
      <w:pPr>
        <w:rPr>
          <w:b w:val="0"/>
          <w:bCs w:val="0"/>
          <w:caps/>
          <w:sz w:val="24"/>
          <w:szCs w:val="24"/>
          <w:rtl/>
        </w:rPr>
      </w:pPr>
      <w:r>
        <w:rPr>
          <w:rFonts w:hint="cs"/>
          <w:b w:val="0"/>
          <w:bCs w:val="0"/>
          <w:caps/>
          <w:sz w:val="24"/>
          <w:szCs w:val="24"/>
          <w:rtl/>
        </w:rPr>
        <w:t>כאן יש</w:t>
      </w:r>
      <w:r w:rsidR="000F703D">
        <w:rPr>
          <w:rFonts w:hint="cs"/>
          <w:b w:val="0"/>
          <w:bCs w:val="0"/>
          <w:caps/>
          <w:sz w:val="24"/>
          <w:szCs w:val="24"/>
          <w:rtl/>
        </w:rPr>
        <w:t xml:space="preserve"> </w:t>
      </w:r>
      <w:r>
        <w:rPr>
          <w:rFonts w:hint="cs"/>
          <w:b w:val="0"/>
          <w:bCs w:val="0"/>
          <w:caps/>
          <w:sz w:val="24"/>
          <w:szCs w:val="24"/>
          <w:rtl/>
        </w:rPr>
        <w:t>...</w:t>
      </w:r>
    </w:p>
    <w:p w14:paraId="665BB93E" w14:textId="77777777" w:rsidR="001E2274" w:rsidRDefault="001E2274" w:rsidP="00B85C11">
      <w:pPr>
        <w:rPr>
          <w:b w:val="0"/>
          <w:bCs w:val="0"/>
          <w:caps/>
          <w:sz w:val="24"/>
          <w:szCs w:val="24"/>
          <w:rtl/>
        </w:rPr>
      </w:pPr>
    </w:p>
    <w:p w14:paraId="73297BB7" w14:textId="77777777" w:rsidR="001E2274" w:rsidRDefault="000A3DA6" w:rsidP="00B85C11">
      <w:pPr>
        <w:rPr>
          <w:caps/>
          <w:sz w:val="24"/>
          <w:szCs w:val="24"/>
          <w:u w:val="single"/>
          <w:rtl/>
        </w:rPr>
      </w:pPr>
      <w:r w:rsidRPr="000A3DA6">
        <w:rPr>
          <w:rFonts w:hint="cs"/>
          <w:caps/>
          <w:sz w:val="24"/>
          <w:szCs w:val="24"/>
          <w:u w:val="single"/>
          <w:rtl/>
        </w:rPr>
        <w:t>מר תומר דוידסון - נציג מנהל מקרקעי ישראל בוועדה המחוזית</w:t>
      </w:r>
      <w:r w:rsidR="001E2274">
        <w:rPr>
          <w:rFonts w:hint="cs"/>
          <w:caps/>
          <w:sz w:val="24"/>
          <w:szCs w:val="24"/>
          <w:u w:val="single"/>
          <w:rtl/>
        </w:rPr>
        <w:t>:</w:t>
      </w:r>
    </w:p>
    <w:p w14:paraId="526CE62A" w14:textId="7A24DC6F" w:rsidR="001E2274" w:rsidRDefault="00B85C11" w:rsidP="00B85C11">
      <w:pPr>
        <w:rPr>
          <w:b w:val="0"/>
          <w:bCs w:val="0"/>
          <w:caps/>
          <w:sz w:val="24"/>
          <w:szCs w:val="24"/>
          <w:rtl/>
        </w:rPr>
      </w:pPr>
      <w:r>
        <w:rPr>
          <w:rFonts w:hint="cs"/>
          <w:b w:val="0"/>
          <w:bCs w:val="0"/>
          <w:caps/>
          <w:sz w:val="24"/>
          <w:szCs w:val="24"/>
          <w:rtl/>
        </w:rPr>
        <w:t>האילוצים ש, החלופה הזו ... ועדה מקומית</w:t>
      </w:r>
      <w:r w:rsidR="000F703D">
        <w:rPr>
          <w:rFonts w:hint="cs"/>
          <w:b w:val="0"/>
          <w:bCs w:val="0"/>
          <w:caps/>
          <w:sz w:val="24"/>
          <w:szCs w:val="24"/>
          <w:rtl/>
        </w:rPr>
        <w:t xml:space="preserve"> </w:t>
      </w:r>
      <w:r>
        <w:rPr>
          <w:rFonts w:hint="cs"/>
          <w:b w:val="0"/>
          <w:bCs w:val="0"/>
          <w:caps/>
          <w:sz w:val="24"/>
          <w:szCs w:val="24"/>
          <w:rtl/>
        </w:rPr>
        <w:t xml:space="preserve">... </w:t>
      </w:r>
    </w:p>
    <w:p w14:paraId="67DE72D6" w14:textId="77777777" w:rsidR="001E2274" w:rsidRDefault="001E2274" w:rsidP="00B85C11">
      <w:pPr>
        <w:rPr>
          <w:b w:val="0"/>
          <w:bCs w:val="0"/>
          <w:caps/>
          <w:sz w:val="24"/>
          <w:szCs w:val="24"/>
          <w:rtl/>
        </w:rPr>
      </w:pPr>
    </w:p>
    <w:p w14:paraId="4A5E4D63" w14:textId="77777777" w:rsidR="001E2274" w:rsidRDefault="003361D4" w:rsidP="00B85C11">
      <w:pPr>
        <w:rPr>
          <w:caps/>
          <w:sz w:val="24"/>
          <w:szCs w:val="24"/>
          <w:u w:val="single"/>
          <w:rtl/>
        </w:rPr>
      </w:pPr>
      <w:r w:rsidRPr="003361D4">
        <w:rPr>
          <w:rFonts w:hint="cs"/>
          <w:caps/>
          <w:sz w:val="24"/>
          <w:szCs w:val="24"/>
          <w:u w:val="single"/>
          <w:rtl/>
        </w:rPr>
        <w:t>עורך דין ניצן בן ארויה - יועץ משפטי לוועדה המחוזית</w:t>
      </w:r>
      <w:r w:rsidR="001E2274">
        <w:rPr>
          <w:rFonts w:hint="cs"/>
          <w:caps/>
          <w:sz w:val="24"/>
          <w:szCs w:val="24"/>
          <w:u w:val="single"/>
          <w:rtl/>
        </w:rPr>
        <w:t>:</w:t>
      </w:r>
    </w:p>
    <w:p w14:paraId="52E4D1B6" w14:textId="197C232E" w:rsidR="001E2274" w:rsidRDefault="00B85C11" w:rsidP="00B85C11">
      <w:pPr>
        <w:rPr>
          <w:b w:val="0"/>
          <w:bCs w:val="0"/>
          <w:caps/>
          <w:sz w:val="24"/>
          <w:szCs w:val="24"/>
          <w:rtl/>
        </w:rPr>
      </w:pPr>
      <w:r>
        <w:rPr>
          <w:rFonts w:hint="cs"/>
          <w:b w:val="0"/>
          <w:bCs w:val="0"/>
          <w:caps/>
          <w:sz w:val="24"/>
          <w:szCs w:val="24"/>
          <w:rtl/>
        </w:rPr>
        <w:t xml:space="preserve">שיש קונצנזוס, </w:t>
      </w:r>
    </w:p>
    <w:p w14:paraId="5BE86A7C" w14:textId="77777777" w:rsidR="001E2274" w:rsidRDefault="001E2274" w:rsidP="00B85C11">
      <w:pPr>
        <w:rPr>
          <w:b w:val="0"/>
          <w:bCs w:val="0"/>
          <w:caps/>
          <w:sz w:val="24"/>
          <w:szCs w:val="24"/>
          <w:rtl/>
        </w:rPr>
      </w:pPr>
    </w:p>
    <w:p w14:paraId="088D3C30" w14:textId="77777777" w:rsidR="001E2274" w:rsidRDefault="00D17364" w:rsidP="00B85C11">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57F7637C" w14:textId="1ECBB937" w:rsidR="001E2274" w:rsidRDefault="00B85C11" w:rsidP="00B85C11">
      <w:pPr>
        <w:rPr>
          <w:b w:val="0"/>
          <w:bCs w:val="0"/>
          <w:caps/>
          <w:sz w:val="24"/>
          <w:szCs w:val="24"/>
          <w:rtl/>
        </w:rPr>
      </w:pPr>
      <w:r>
        <w:rPr>
          <w:rFonts w:hint="cs"/>
          <w:b w:val="0"/>
          <w:bCs w:val="0"/>
          <w:caps/>
          <w:sz w:val="24"/>
          <w:szCs w:val="24"/>
          <w:rtl/>
        </w:rPr>
        <w:t>אנחנו לא ננעלים</w:t>
      </w:r>
    </w:p>
    <w:p w14:paraId="7E4A02B7" w14:textId="77777777" w:rsidR="001E2274" w:rsidRDefault="001E2274" w:rsidP="00B85C11">
      <w:pPr>
        <w:rPr>
          <w:b w:val="0"/>
          <w:bCs w:val="0"/>
          <w:caps/>
          <w:sz w:val="24"/>
          <w:szCs w:val="24"/>
          <w:rtl/>
        </w:rPr>
      </w:pPr>
    </w:p>
    <w:p w14:paraId="281B1408" w14:textId="77777777" w:rsidR="001E2274" w:rsidRDefault="003361D4" w:rsidP="00B85C11">
      <w:pPr>
        <w:rPr>
          <w:caps/>
          <w:sz w:val="24"/>
          <w:szCs w:val="24"/>
          <w:u w:val="single"/>
          <w:rtl/>
        </w:rPr>
      </w:pPr>
      <w:r w:rsidRPr="003361D4">
        <w:rPr>
          <w:rFonts w:hint="cs"/>
          <w:caps/>
          <w:sz w:val="24"/>
          <w:szCs w:val="24"/>
          <w:u w:val="single"/>
          <w:rtl/>
        </w:rPr>
        <w:t>עורך דין ניצן בן ארויה - יועץ משפטי לוועדה המחוזית</w:t>
      </w:r>
      <w:r w:rsidR="001E2274">
        <w:rPr>
          <w:rFonts w:hint="cs"/>
          <w:caps/>
          <w:sz w:val="24"/>
          <w:szCs w:val="24"/>
          <w:u w:val="single"/>
          <w:rtl/>
        </w:rPr>
        <w:t>:</w:t>
      </w:r>
    </w:p>
    <w:p w14:paraId="2F3D7C47" w14:textId="2D4AC2AC" w:rsidR="001E2274" w:rsidRDefault="00B85C11" w:rsidP="00B85C11">
      <w:pPr>
        <w:rPr>
          <w:b w:val="0"/>
          <w:bCs w:val="0"/>
          <w:caps/>
          <w:sz w:val="24"/>
          <w:szCs w:val="24"/>
          <w:rtl/>
        </w:rPr>
      </w:pPr>
      <w:r>
        <w:rPr>
          <w:rFonts w:hint="cs"/>
          <w:b w:val="0"/>
          <w:bCs w:val="0"/>
          <w:caps/>
          <w:sz w:val="24"/>
          <w:szCs w:val="24"/>
          <w:rtl/>
        </w:rPr>
        <w:t>לא, אנחנו לא מחזירים לוועדה המקומית</w:t>
      </w:r>
    </w:p>
    <w:p w14:paraId="7857275B" w14:textId="77777777" w:rsidR="001E2274" w:rsidRDefault="001E2274" w:rsidP="00B85C11">
      <w:pPr>
        <w:rPr>
          <w:b w:val="0"/>
          <w:bCs w:val="0"/>
          <w:caps/>
          <w:sz w:val="24"/>
          <w:szCs w:val="24"/>
          <w:rtl/>
        </w:rPr>
      </w:pPr>
    </w:p>
    <w:p w14:paraId="695DC039" w14:textId="77777777" w:rsidR="001E2274" w:rsidRDefault="000A3DA6" w:rsidP="00B85C11">
      <w:pPr>
        <w:rPr>
          <w:caps/>
          <w:sz w:val="24"/>
          <w:szCs w:val="24"/>
          <w:u w:val="single"/>
          <w:rtl/>
        </w:rPr>
      </w:pPr>
      <w:r w:rsidRPr="000A3DA6">
        <w:rPr>
          <w:rFonts w:hint="cs"/>
          <w:caps/>
          <w:sz w:val="24"/>
          <w:szCs w:val="24"/>
          <w:u w:val="single"/>
          <w:rtl/>
        </w:rPr>
        <w:t>מר תומר דוידסון - נציג מנהל מקרקעי ישראל בוועדה המחוזית</w:t>
      </w:r>
      <w:r w:rsidR="001E2274">
        <w:rPr>
          <w:rFonts w:hint="cs"/>
          <w:caps/>
          <w:sz w:val="24"/>
          <w:szCs w:val="24"/>
          <w:u w:val="single"/>
          <w:rtl/>
        </w:rPr>
        <w:t>:</w:t>
      </w:r>
    </w:p>
    <w:p w14:paraId="099BDE79" w14:textId="31DC3EB0" w:rsidR="001E2274" w:rsidRDefault="00B85C11" w:rsidP="00B85C11">
      <w:pPr>
        <w:rPr>
          <w:b w:val="0"/>
          <w:bCs w:val="0"/>
          <w:caps/>
          <w:sz w:val="24"/>
          <w:szCs w:val="24"/>
          <w:rtl/>
        </w:rPr>
      </w:pPr>
      <w:r>
        <w:rPr>
          <w:rFonts w:hint="cs"/>
          <w:b w:val="0"/>
          <w:bCs w:val="0"/>
          <w:caps/>
          <w:sz w:val="24"/>
          <w:szCs w:val="24"/>
          <w:rtl/>
        </w:rPr>
        <w:t xml:space="preserve">לא </w:t>
      </w:r>
    </w:p>
    <w:p w14:paraId="428DB815" w14:textId="77777777" w:rsidR="001E2274" w:rsidRDefault="001E2274" w:rsidP="00B85C11">
      <w:pPr>
        <w:rPr>
          <w:b w:val="0"/>
          <w:bCs w:val="0"/>
          <w:caps/>
          <w:sz w:val="24"/>
          <w:szCs w:val="24"/>
          <w:rtl/>
        </w:rPr>
      </w:pPr>
    </w:p>
    <w:p w14:paraId="55258677" w14:textId="77777777" w:rsidR="001E2274" w:rsidRDefault="003361D4" w:rsidP="00B85C11">
      <w:pPr>
        <w:rPr>
          <w:caps/>
          <w:sz w:val="24"/>
          <w:szCs w:val="24"/>
          <w:u w:val="single"/>
          <w:rtl/>
        </w:rPr>
      </w:pPr>
      <w:r w:rsidRPr="003361D4">
        <w:rPr>
          <w:rFonts w:hint="cs"/>
          <w:caps/>
          <w:sz w:val="24"/>
          <w:szCs w:val="24"/>
          <w:u w:val="single"/>
          <w:rtl/>
        </w:rPr>
        <w:t>עורך דין ניצן בן ארויה - יועץ משפטי לוועדה המחוזית</w:t>
      </w:r>
      <w:r w:rsidR="001E2274">
        <w:rPr>
          <w:rFonts w:hint="cs"/>
          <w:caps/>
          <w:sz w:val="24"/>
          <w:szCs w:val="24"/>
          <w:u w:val="single"/>
          <w:rtl/>
        </w:rPr>
        <w:t>:</w:t>
      </w:r>
    </w:p>
    <w:p w14:paraId="6A19D97D" w14:textId="4CA44630" w:rsidR="001E2274" w:rsidRDefault="00B85C11" w:rsidP="00B85C11">
      <w:pPr>
        <w:rPr>
          <w:b w:val="0"/>
          <w:bCs w:val="0"/>
          <w:caps/>
          <w:sz w:val="24"/>
          <w:szCs w:val="24"/>
          <w:rtl/>
        </w:rPr>
      </w:pPr>
      <w:r>
        <w:rPr>
          <w:rFonts w:hint="cs"/>
          <w:b w:val="0"/>
          <w:bCs w:val="0"/>
          <w:caps/>
          <w:sz w:val="24"/>
          <w:szCs w:val="24"/>
          <w:rtl/>
        </w:rPr>
        <w:t>אבל</w:t>
      </w:r>
      <w:r w:rsidR="000F703D">
        <w:rPr>
          <w:rFonts w:hint="cs"/>
          <w:b w:val="0"/>
          <w:bCs w:val="0"/>
          <w:caps/>
          <w:sz w:val="24"/>
          <w:szCs w:val="24"/>
          <w:rtl/>
        </w:rPr>
        <w:t xml:space="preserve"> </w:t>
      </w:r>
      <w:r>
        <w:rPr>
          <w:rFonts w:hint="cs"/>
          <w:b w:val="0"/>
          <w:bCs w:val="0"/>
          <w:caps/>
          <w:sz w:val="24"/>
          <w:szCs w:val="24"/>
          <w:rtl/>
        </w:rPr>
        <w:t>... יוצג ל, דיון ה, ...</w:t>
      </w:r>
    </w:p>
    <w:p w14:paraId="51DBD85E" w14:textId="77777777" w:rsidR="001E2274" w:rsidRDefault="001E2274" w:rsidP="00B85C11">
      <w:pPr>
        <w:rPr>
          <w:b w:val="0"/>
          <w:bCs w:val="0"/>
          <w:caps/>
          <w:sz w:val="24"/>
          <w:szCs w:val="24"/>
          <w:rtl/>
        </w:rPr>
      </w:pPr>
    </w:p>
    <w:p w14:paraId="0A2BFD61" w14:textId="77777777" w:rsidR="001E2274" w:rsidRDefault="00D17364" w:rsidP="00B85C11">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1E1D4FD7" w14:textId="1BA453B5" w:rsidR="001E2274" w:rsidRDefault="00B85C11" w:rsidP="00B85C11">
      <w:pPr>
        <w:rPr>
          <w:b w:val="0"/>
          <w:bCs w:val="0"/>
          <w:caps/>
          <w:sz w:val="24"/>
          <w:szCs w:val="24"/>
          <w:rtl/>
        </w:rPr>
      </w:pPr>
      <w:r>
        <w:rPr>
          <w:rFonts w:hint="cs"/>
          <w:b w:val="0"/>
          <w:bCs w:val="0"/>
          <w:caps/>
          <w:sz w:val="24"/>
          <w:szCs w:val="24"/>
          <w:rtl/>
        </w:rPr>
        <w:t>יוצג בדיון אוקיי ...</w:t>
      </w:r>
    </w:p>
    <w:p w14:paraId="7A0866B6" w14:textId="77777777" w:rsidR="001E2274" w:rsidRDefault="001E2274" w:rsidP="00B85C11">
      <w:pPr>
        <w:rPr>
          <w:b w:val="0"/>
          <w:bCs w:val="0"/>
          <w:caps/>
          <w:sz w:val="24"/>
          <w:szCs w:val="24"/>
          <w:rtl/>
        </w:rPr>
      </w:pPr>
    </w:p>
    <w:p w14:paraId="3AABF39B" w14:textId="77777777" w:rsidR="001E2274" w:rsidRDefault="003361D4" w:rsidP="00B85C11">
      <w:pPr>
        <w:rPr>
          <w:caps/>
          <w:sz w:val="24"/>
          <w:szCs w:val="24"/>
          <w:u w:val="single"/>
          <w:rtl/>
        </w:rPr>
      </w:pPr>
      <w:r w:rsidRPr="003361D4">
        <w:rPr>
          <w:rFonts w:hint="cs"/>
          <w:caps/>
          <w:sz w:val="24"/>
          <w:szCs w:val="24"/>
          <w:u w:val="single"/>
          <w:rtl/>
        </w:rPr>
        <w:t>עורך דין ניצן בן ארויה - יועץ משפטי לוועדה המחוזית</w:t>
      </w:r>
      <w:r w:rsidR="001E2274">
        <w:rPr>
          <w:rFonts w:hint="cs"/>
          <w:caps/>
          <w:sz w:val="24"/>
          <w:szCs w:val="24"/>
          <w:u w:val="single"/>
          <w:rtl/>
        </w:rPr>
        <w:t>:</w:t>
      </w:r>
    </w:p>
    <w:p w14:paraId="3E51683B" w14:textId="54A435AC" w:rsidR="001E2274" w:rsidRDefault="00B85C11" w:rsidP="00B85C11">
      <w:pPr>
        <w:rPr>
          <w:b w:val="0"/>
          <w:bCs w:val="0"/>
          <w:caps/>
          <w:sz w:val="24"/>
          <w:szCs w:val="24"/>
          <w:rtl/>
        </w:rPr>
      </w:pPr>
      <w:r>
        <w:rPr>
          <w:rFonts w:hint="cs"/>
          <w:b w:val="0"/>
          <w:bCs w:val="0"/>
          <w:caps/>
          <w:sz w:val="24"/>
          <w:szCs w:val="24"/>
          <w:rtl/>
        </w:rPr>
        <w:t>יישלח גם לוועדה המקומית מבעוד מועד</w:t>
      </w:r>
    </w:p>
    <w:p w14:paraId="2F5948C8" w14:textId="77777777" w:rsidR="001E2274" w:rsidRDefault="001E2274" w:rsidP="00B85C11">
      <w:pPr>
        <w:rPr>
          <w:b w:val="0"/>
          <w:bCs w:val="0"/>
          <w:caps/>
          <w:sz w:val="24"/>
          <w:szCs w:val="24"/>
          <w:rtl/>
        </w:rPr>
      </w:pPr>
    </w:p>
    <w:p w14:paraId="232CAB5E" w14:textId="77777777" w:rsidR="001E2274" w:rsidRDefault="000A3DA6" w:rsidP="00B85C11">
      <w:pPr>
        <w:rPr>
          <w:caps/>
          <w:sz w:val="24"/>
          <w:szCs w:val="24"/>
          <w:u w:val="single"/>
          <w:rtl/>
        </w:rPr>
      </w:pPr>
      <w:r w:rsidRPr="000A3DA6">
        <w:rPr>
          <w:rFonts w:hint="cs"/>
          <w:caps/>
          <w:sz w:val="24"/>
          <w:szCs w:val="24"/>
          <w:u w:val="single"/>
          <w:rtl/>
        </w:rPr>
        <w:t>מר תומר דוידסון - נציג מנהל מקרקעי ישראל בוועדה המחוזית</w:t>
      </w:r>
      <w:r w:rsidR="001E2274">
        <w:rPr>
          <w:rFonts w:hint="cs"/>
          <w:caps/>
          <w:sz w:val="24"/>
          <w:szCs w:val="24"/>
          <w:u w:val="single"/>
          <w:rtl/>
        </w:rPr>
        <w:t>:</w:t>
      </w:r>
    </w:p>
    <w:p w14:paraId="079B5A32" w14:textId="71AD5F44" w:rsidR="001E2274" w:rsidRDefault="00B85C11" w:rsidP="00B85C11">
      <w:pPr>
        <w:rPr>
          <w:b w:val="0"/>
          <w:bCs w:val="0"/>
          <w:caps/>
          <w:sz w:val="24"/>
          <w:szCs w:val="24"/>
          <w:rtl/>
        </w:rPr>
      </w:pPr>
      <w:r>
        <w:rPr>
          <w:rFonts w:hint="cs"/>
          <w:b w:val="0"/>
          <w:bCs w:val="0"/>
          <w:caps/>
          <w:sz w:val="24"/>
          <w:szCs w:val="24"/>
          <w:rtl/>
        </w:rPr>
        <w:t>זהו</w:t>
      </w:r>
    </w:p>
    <w:p w14:paraId="0F49F375" w14:textId="77777777" w:rsidR="001E2274" w:rsidRDefault="001E2274" w:rsidP="00B85C11">
      <w:pPr>
        <w:rPr>
          <w:b w:val="0"/>
          <w:bCs w:val="0"/>
          <w:caps/>
          <w:sz w:val="24"/>
          <w:szCs w:val="24"/>
          <w:rtl/>
        </w:rPr>
      </w:pPr>
    </w:p>
    <w:p w14:paraId="1B7FCE5E" w14:textId="77777777" w:rsidR="001E2274" w:rsidRDefault="003361D4" w:rsidP="00B85C11">
      <w:pPr>
        <w:rPr>
          <w:caps/>
          <w:sz w:val="24"/>
          <w:szCs w:val="24"/>
          <w:u w:val="single"/>
          <w:rtl/>
        </w:rPr>
      </w:pPr>
      <w:r w:rsidRPr="003361D4">
        <w:rPr>
          <w:rFonts w:hint="cs"/>
          <w:caps/>
          <w:sz w:val="24"/>
          <w:szCs w:val="24"/>
          <w:u w:val="single"/>
          <w:rtl/>
        </w:rPr>
        <w:t>עורך דין ניצן בן ארויה - יועץ משפטי לוועדה המחוזית</w:t>
      </w:r>
      <w:r w:rsidR="001E2274">
        <w:rPr>
          <w:rFonts w:hint="cs"/>
          <w:caps/>
          <w:sz w:val="24"/>
          <w:szCs w:val="24"/>
          <w:u w:val="single"/>
          <w:rtl/>
        </w:rPr>
        <w:t>:</w:t>
      </w:r>
    </w:p>
    <w:p w14:paraId="57D08E44" w14:textId="03B6EBC6" w:rsidR="001E2274" w:rsidRDefault="00B85C11" w:rsidP="00B85C11">
      <w:pPr>
        <w:rPr>
          <w:b w:val="0"/>
          <w:bCs w:val="0"/>
          <w:caps/>
          <w:sz w:val="24"/>
          <w:szCs w:val="24"/>
          <w:rtl/>
        </w:rPr>
      </w:pPr>
      <w:r>
        <w:rPr>
          <w:rFonts w:hint="cs"/>
          <w:b w:val="0"/>
          <w:bCs w:val="0"/>
          <w:caps/>
          <w:sz w:val="24"/>
          <w:szCs w:val="24"/>
          <w:rtl/>
        </w:rPr>
        <w:t xml:space="preserve">ירצו יתכנסו ו ... </w:t>
      </w:r>
    </w:p>
    <w:p w14:paraId="230D77F8" w14:textId="77777777" w:rsidR="001E2274" w:rsidRDefault="001E2274" w:rsidP="00B85C11">
      <w:pPr>
        <w:rPr>
          <w:b w:val="0"/>
          <w:bCs w:val="0"/>
          <w:caps/>
          <w:sz w:val="24"/>
          <w:szCs w:val="24"/>
          <w:rtl/>
        </w:rPr>
      </w:pPr>
    </w:p>
    <w:p w14:paraId="14E1EF3F" w14:textId="77777777" w:rsidR="001E2274" w:rsidRDefault="00D17364" w:rsidP="00B85C11">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6BDF8A33" w14:textId="111CB1E9" w:rsidR="001E2274" w:rsidRDefault="00B85C11" w:rsidP="00B85C11">
      <w:pPr>
        <w:rPr>
          <w:b w:val="0"/>
          <w:bCs w:val="0"/>
          <w:caps/>
          <w:sz w:val="24"/>
          <w:szCs w:val="24"/>
          <w:rtl/>
        </w:rPr>
      </w:pPr>
      <w:r>
        <w:rPr>
          <w:rFonts w:hint="cs"/>
          <w:b w:val="0"/>
          <w:bCs w:val="0"/>
          <w:caps/>
          <w:sz w:val="24"/>
          <w:szCs w:val="24"/>
          <w:rtl/>
        </w:rPr>
        <w:t xml:space="preserve">אנחנו לא נועלים </w:t>
      </w:r>
    </w:p>
    <w:p w14:paraId="56C01BDE" w14:textId="77777777" w:rsidR="001E2274" w:rsidRDefault="001E2274" w:rsidP="00B85C11">
      <w:pPr>
        <w:rPr>
          <w:b w:val="0"/>
          <w:bCs w:val="0"/>
          <w:caps/>
          <w:sz w:val="24"/>
          <w:szCs w:val="24"/>
          <w:rtl/>
        </w:rPr>
      </w:pPr>
    </w:p>
    <w:p w14:paraId="3E0DCB33" w14:textId="77777777" w:rsidR="001E2274" w:rsidRDefault="003361D4" w:rsidP="00B85C11">
      <w:pPr>
        <w:rPr>
          <w:caps/>
          <w:sz w:val="24"/>
          <w:szCs w:val="24"/>
          <w:u w:val="single"/>
          <w:rtl/>
        </w:rPr>
      </w:pPr>
      <w:r w:rsidRPr="003361D4">
        <w:rPr>
          <w:rFonts w:hint="cs"/>
          <w:caps/>
          <w:sz w:val="24"/>
          <w:szCs w:val="24"/>
          <w:u w:val="single"/>
          <w:rtl/>
        </w:rPr>
        <w:t>עורך דין ניצן בן ארויה - יועץ משפטי לוועדה המחוזית</w:t>
      </w:r>
      <w:r w:rsidR="001E2274">
        <w:rPr>
          <w:rFonts w:hint="cs"/>
          <w:caps/>
          <w:sz w:val="24"/>
          <w:szCs w:val="24"/>
          <w:u w:val="single"/>
          <w:rtl/>
        </w:rPr>
        <w:t>:</w:t>
      </w:r>
    </w:p>
    <w:p w14:paraId="6498FF11" w14:textId="3AA3EED2" w:rsidR="001E2274" w:rsidRDefault="00B85C11" w:rsidP="00B85C11">
      <w:pPr>
        <w:rPr>
          <w:b w:val="0"/>
          <w:bCs w:val="0"/>
          <w:caps/>
          <w:sz w:val="24"/>
          <w:szCs w:val="24"/>
          <w:rtl/>
        </w:rPr>
      </w:pPr>
      <w:r>
        <w:rPr>
          <w:rFonts w:hint="cs"/>
          <w:b w:val="0"/>
          <w:bCs w:val="0"/>
          <w:caps/>
          <w:sz w:val="24"/>
          <w:szCs w:val="24"/>
          <w:rtl/>
        </w:rPr>
        <w:t xml:space="preserve">ידונו, לא ירצו לא יתכנסו ... מנהל ההנדסה ייתן התייחסות </w:t>
      </w:r>
    </w:p>
    <w:p w14:paraId="22F9E506" w14:textId="77777777" w:rsidR="001E2274" w:rsidRDefault="001E2274" w:rsidP="00B85C11">
      <w:pPr>
        <w:rPr>
          <w:b w:val="0"/>
          <w:bCs w:val="0"/>
          <w:caps/>
          <w:sz w:val="24"/>
          <w:szCs w:val="24"/>
          <w:rtl/>
        </w:rPr>
      </w:pPr>
    </w:p>
    <w:p w14:paraId="5A4D014D" w14:textId="77777777" w:rsidR="001E2274" w:rsidRDefault="00D17364" w:rsidP="00B85C11">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4D5AF671" w14:textId="3239465C" w:rsidR="001E2274" w:rsidRDefault="00B85C11" w:rsidP="00B85C11">
      <w:pPr>
        <w:rPr>
          <w:b w:val="0"/>
          <w:bCs w:val="0"/>
          <w:caps/>
          <w:sz w:val="24"/>
          <w:szCs w:val="24"/>
          <w:rtl/>
        </w:rPr>
      </w:pPr>
      <w:r>
        <w:rPr>
          <w:rFonts w:hint="cs"/>
          <w:b w:val="0"/>
          <w:bCs w:val="0"/>
          <w:caps/>
          <w:sz w:val="24"/>
          <w:szCs w:val="24"/>
          <w:rtl/>
        </w:rPr>
        <w:t>אנחנו לא אנחנו לא נועלים את עצמנו, לא לא רק שלא נועלים את עצמנו, תראה מה זה התוכנית תופקד ונשמע התנגדויות גם בהתנגדויות נצטרך לשמוע נצטרך גם כן לשמוע ו, ולקבל פה החלטות ... כל מה שביקשתי מהגנס וזה אני חוזר ואומר, שאם אנחנו הולכים על המתווה העקרוני הזה של התרחקות של עשרה מטר שלא יבואו בדיון הבא ויגיד זה רגע חשבנו זה בעצם זה צריך להיות חמש עשרה מטר אוקיי? אלא אם כן יעלו דברים שלא חשבנו עליהם עכשיו, שהם יגידו ש ... אני לא אמרתי, אם יש משהו שלא חשבנו עליהם</w:t>
      </w:r>
      <w:r w:rsidR="000F703D">
        <w:rPr>
          <w:rFonts w:hint="cs"/>
          <w:b w:val="0"/>
          <w:bCs w:val="0"/>
          <w:caps/>
          <w:sz w:val="24"/>
          <w:szCs w:val="24"/>
          <w:rtl/>
        </w:rPr>
        <w:t xml:space="preserve"> </w:t>
      </w:r>
      <w:r>
        <w:rPr>
          <w:rFonts w:hint="cs"/>
          <w:b w:val="0"/>
          <w:bCs w:val="0"/>
          <w:caps/>
          <w:sz w:val="24"/>
          <w:szCs w:val="24"/>
          <w:rtl/>
        </w:rPr>
        <w:t xml:space="preserve">עכשיו </w:t>
      </w:r>
    </w:p>
    <w:p w14:paraId="67D3D4B2" w14:textId="77777777" w:rsidR="001E2274" w:rsidRDefault="001E2274" w:rsidP="00B85C11">
      <w:pPr>
        <w:rPr>
          <w:b w:val="0"/>
          <w:bCs w:val="0"/>
          <w:caps/>
          <w:sz w:val="24"/>
          <w:szCs w:val="24"/>
          <w:rtl/>
        </w:rPr>
      </w:pPr>
    </w:p>
    <w:p w14:paraId="117C76C5" w14:textId="77777777" w:rsidR="001E2274" w:rsidRDefault="000A3DA6" w:rsidP="00B85C11">
      <w:pPr>
        <w:rPr>
          <w:caps/>
          <w:sz w:val="24"/>
          <w:szCs w:val="24"/>
          <w:u w:val="single"/>
          <w:rtl/>
        </w:rPr>
      </w:pPr>
      <w:r w:rsidRPr="000A3DA6">
        <w:rPr>
          <w:rFonts w:hint="cs"/>
          <w:caps/>
          <w:sz w:val="24"/>
          <w:szCs w:val="24"/>
          <w:u w:val="single"/>
          <w:rtl/>
        </w:rPr>
        <w:t>מר תומר דוידסון - נציג מנהל מקרקעי ישראל בוועדה המחוזית</w:t>
      </w:r>
      <w:r w:rsidR="001E2274">
        <w:rPr>
          <w:rFonts w:hint="cs"/>
          <w:caps/>
          <w:sz w:val="24"/>
          <w:szCs w:val="24"/>
          <w:u w:val="single"/>
          <w:rtl/>
        </w:rPr>
        <w:t>:</w:t>
      </w:r>
    </w:p>
    <w:p w14:paraId="782CAA94" w14:textId="5737C48F" w:rsidR="001E2274" w:rsidRDefault="00B85C11" w:rsidP="00B85C11">
      <w:pPr>
        <w:rPr>
          <w:b w:val="0"/>
          <w:bCs w:val="0"/>
          <w:caps/>
          <w:sz w:val="24"/>
          <w:szCs w:val="24"/>
          <w:rtl/>
        </w:rPr>
      </w:pPr>
      <w:r>
        <w:rPr>
          <w:rFonts w:hint="cs"/>
          <w:b w:val="0"/>
          <w:bCs w:val="0"/>
          <w:caps/>
          <w:sz w:val="24"/>
          <w:szCs w:val="24"/>
          <w:rtl/>
        </w:rPr>
        <w:t xml:space="preserve">ברור </w:t>
      </w:r>
    </w:p>
    <w:p w14:paraId="44938F60" w14:textId="77777777" w:rsidR="001E2274" w:rsidRDefault="001E2274" w:rsidP="00B85C11">
      <w:pPr>
        <w:rPr>
          <w:b w:val="0"/>
          <w:bCs w:val="0"/>
          <w:caps/>
          <w:sz w:val="24"/>
          <w:szCs w:val="24"/>
          <w:rtl/>
        </w:rPr>
      </w:pPr>
    </w:p>
    <w:p w14:paraId="693E29CC" w14:textId="77777777" w:rsidR="001E2274" w:rsidRDefault="00D17364" w:rsidP="00B85C11">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09459C96" w14:textId="6EE52EB8" w:rsidR="001E2274" w:rsidRDefault="00B71B6E" w:rsidP="00B85C11">
      <w:pPr>
        <w:rPr>
          <w:b w:val="0"/>
          <w:bCs w:val="0"/>
          <w:caps/>
          <w:sz w:val="24"/>
          <w:szCs w:val="24"/>
          <w:rtl/>
        </w:rPr>
      </w:pPr>
      <w:r>
        <w:rPr>
          <w:rFonts w:hint="cs"/>
          <w:b w:val="0"/>
          <w:bCs w:val="0"/>
          <w:caps/>
          <w:sz w:val="24"/>
          <w:szCs w:val="24"/>
          <w:rtl/>
        </w:rPr>
        <w:t>אז, טוב, אז עכשיו</w:t>
      </w:r>
      <w:r w:rsidR="000F703D">
        <w:rPr>
          <w:rFonts w:hint="cs"/>
          <w:b w:val="0"/>
          <w:bCs w:val="0"/>
          <w:caps/>
          <w:sz w:val="24"/>
          <w:szCs w:val="24"/>
          <w:rtl/>
        </w:rPr>
        <w:t xml:space="preserve"> </w:t>
      </w:r>
      <w:r>
        <w:rPr>
          <w:rFonts w:hint="cs"/>
          <w:b w:val="0"/>
          <w:bCs w:val="0"/>
          <w:caps/>
          <w:sz w:val="24"/>
          <w:szCs w:val="24"/>
          <w:rtl/>
        </w:rPr>
        <w:t>... אני חושב שהבהרתי את זה, הבהרתי את הדברים</w:t>
      </w:r>
    </w:p>
    <w:p w14:paraId="6BF02020" w14:textId="77777777" w:rsidR="001E2274" w:rsidRDefault="001E2274" w:rsidP="00B85C11">
      <w:pPr>
        <w:rPr>
          <w:b w:val="0"/>
          <w:bCs w:val="0"/>
          <w:caps/>
          <w:sz w:val="24"/>
          <w:szCs w:val="24"/>
          <w:rtl/>
        </w:rPr>
      </w:pPr>
    </w:p>
    <w:p w14:paraId="0EF106A2" w14:textId="77777777" w:rsidR="001E2274" w:rsidRDefault="000A3DA6" w:rsidP="00B85C11">
      <w:pPr>
        <w:rPr>
          <w:caps/>
          <w:sz w:val="24"/>
          <w:szCs w:val="24"/>
          <w:u w:val="single"/>
          <w:rtl/>
        </w:rPr>
      </w:pPr>
      <w:r w:rsidRPr="000A3DA6">
        <w:rPr>
          <w:rFonts w:hint="cs"/>
          <w:caps/>
          <w:sz w:val="24"/>
          <w:szCs w:val="24"/>
          <w:u w:val="single"/>
          <w:rtl/>
        </w:rPr>
        <w:t>מר תומר דוידסון - נציג מנהל מקרקעי ישראל בוועדה המחוזית</w:t>
      </w:r>
      <w:r w:rsidR="001E2274">
        <w:rPr>
          <w:rFonts w:hint="cs"/>
          <w:caps/>
          <w:sz w:val="24"/>
          <w:szCs w:val="24"/>
          <w:u w:val="single"/>
          <w:rtl/>
        </w:rPr>
        <w:t>:</w:t>
      </w:r>
    </w:p>
    <w:p w14:paraId="76F8B965" w14:textId="10D6791D" w:rsidR="001E2274" w:rsidRDefault="00B71B6E" w:rsidP="00B85C11">
      <w:pPr>
        <w:rPr>
          <w:b w:val="0"/>
          <w:bCs w:val="0"/>
          <w:caps/>
          <w:sz w:val="24"/>
          <w:szCs w:val="24"/>
          <w:rtl/>
        </w:rPr>
      </w:pPr>
      <w:r>
        <w:rPr>
          <w:rFonts w:hint="cs"/>
          <w:b w:val="0"/>
          <w:bCs w:val="0"/>
          <w:caps/>
          <w:sz w:val="24"/>
          <w:szCs w:val="24"/>
          <w:rtl/>
        </w:rPr>
        <w:t xml:space="preserve">יאללה </w:t>
      </w:r>
    </w:p>
    <w:p w14:paraId="760D6C0D" w14:textId="77777777" w:rsidR="001E2274" w:rsidRDefault="001E2274" w:rsidP="00B85C11">
      <w:pPr>
        <w:rPr>
          <w:b w:val="0"/>
          <w:bCs w:val="0"/>
          <w:caps/>
          <w:sz w:val="24"/>
          <w:szCs w:val="24"/>
          <w:rtl/>
        </w:rPr>
      </w:pPr>
    </w:p>
    <w:p w14:paraId="1DAB9508" w14:textId="77777777" w:rsidR="001E2274" w:rsidRDefault="00D17364" w:rsidP="00B71B6E">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725EE01A" w14:textId="4F983810" w:rsidR="001E2274" w:rsidRDefault="00B71B6E" w:rsidP="00B71B6E">
      <w:pPr>
        <w:rPr>
          <w:b w:val="0"/>
          <w:bCs w:val="0"/>
          <w:caps/>
          <w:sz w:val="24"/>
          <w:szCs w:val="24"/>
          <w:rtl/>
        </w:rPr>
      </w:pPr>
      <w:r>
        <w:rPr>
          <w:rFonts w:hint="cs"/>
          <w:b w:val="0"/>
          <w:bCs w:val="0"/>
          <w:caps/>
          <w:sz w:val="24"/>
          <w:szCs w:val="24"/>
          <w:rtl/>
        </w:rPr>
        <w:t xml:space="preserve">אז אנחנו בוא בוא תקריא בבקשה את ההמלצה בשביל כולם </w:t>
      </w:r>
    </w:p>
    <w:p w14:paraId="7BF71572" w14:textId="77777777" w:rsidR="001E2274" w:rsidRDefault="001E2274" w:rsidP="00B71B6E">
      <w:pPr>
        <w:rPr>
          <w:b w:val="0"/>
          <w:bCs w:val="0"/>
          <w:caps/>
          <w:sz w:val="24"/>
          <w:szCs w:val="24"/>
          <w:rtl/>
        </w:rPr>
      </w:pPr>
    </w:p>
    <w:p w14:paraId="257D6FD3" w14:textId="77777777" w:rsidR="001E2274" w:rsidRDefault="00FC27D6" w:rsidP="00B71B6E">
      <w:pPr>
        <w:rPr>
          <w:caps/>
          <w:sz w:val="24"/>
          <w:szCs w:val="24"/>
          <w:u w:val="single"/>
          <w:rtl/>
        </w:rPr>
      </w:pPr>
      <w:r w:rsidRPr="00FC27D6">
        <w:rPr>
          <w:rFonts w:hint="cs"/>
          <w:caps/>
          <w:sz w:val="24"/>
          <w:szCs w:val="24"/>
          <w:u w:val="single"/>
          <w:rtl/>
        </w:rPr>
        <w:t>מר ליאור רגב - נציג לשכת התכנון</w:t>
      </w:r>
      <w:r w:rsidR="001E2274">
        <w:rPr>
          <w:rFonts w:hint="cs"/>
          <w:caps/>
          <w:sz w:val="24"/>
          <w:szCs w:val="24"/>
          <w:u w:val="single"/>
          <w:rtl/>
        </w:rPr>
        <w:t>:</w:t>
      </w:r>
    </w:p>
    <w:p w14:paraId="00F8BEE6" w14:textId="5A8117DD" w:rsidR="001E2274" w:rsidRDefault="00B71B6E" w:rsidP="00B71B6E">
      <w:pPr>
        <w:rPr>
          <w:b w:val="0"/>
          <w:bCs w:val="0"/>
          <w:caps/>
          <w:sz w:val="24"/>
          <w:szCs w:val="24"/>
          <w:rtl/>
        </w:rPr>
      </w:pPr>
      <w:r>
        <w:rPr>
          <w:rFonts w:hint="cs"/>
          <w:b w:val="0"/>
          <w:bCs w:val="0"/>
          <w:caps/>
          <w:sz w:val="24"/>
          <w:szCs w:val="24"/>
          <w:rtl/>
        </w:rPr>
        <w:t>טוב</w:t>
      </w:r>
    </w:p>
    <w:p w14:paraId="50FEB7D1" w14:textId="77777777" w:rsidR="001E2274" w:rsidRDefault="001E2274" w:rsidP="00B71B6E">
      <w:pPr>
        <w:rPr>
          <w:b w:val="0"/>
          <w:bCs w:val="0"/>
          <w:caps/>
          <w:sz w:val="24"/>
          <w:szCs w:val="24"/>
          <w:rtl/>
        </w:rPr>
      </w:pPr>
    </w:p>
    <w:p w14:paraId="6BD1DD1F" w14:textId="77777777" w:rsidR="001E2274" w:rsidRDefault="00D17364" w:rsidP="00B71B6E">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382345EC" w14:textId="5837B2C4" w:rsidR="001E2274" w:rsidRDefault="00B71B6E" w:rsidP="00B71B6E">
      <w:pPr>
        <w:rPr>
          <w:b w:val="0"/>
          <w:bCs w:val="0"/>
          <w:caps/>
          <w:sz w:val="24"/>
          <w:szCs w:val="24"/>
          <w:rtl/>
        </w:rPr>
      </w:pPr>
      <w:r>
        <w:rPr>
          <w:rFonts w:hint="cs"/>
          <w:b w:val="0"/>
          <w:bCs w:val="0"/>
          <w:caps/>
          <w:sz w:val="24"/>
          <w:szCs w:val="24"/>
          <w:rtl/>
        </w:rPr>
        <w:t>... יערה תסתכלי זה יוצר לנו על, זה גם יוצר תראי איזה שצפ יפה זה מייצר על ה, על ה, נחל זה מייצר אחלה חוץ מהקטע הקטן הזה -</w:t>
      </w:r>
      <w:r w:rsidR="000F703D">
        <w:rPr>
          <w:rFonts w:hint="cs"/>
          <w:b w:val="0"/>
          <w:bCs w:val="0"/>
          <w:caps/>
          <w:sz w:val="24"/>
          <w:szCs w:val="24"/>
          <w:rtl/>
        </w:rPr>
        <w:t xml:space="preserve"> </w:t>
      </w:r>
      <w:r>
        <w:rPr>
          <w:rFonts w:hint="cs"/>
          <w:b w:val="0"/>
          <w:bCs w:val="0"/>
          <w:caps/>
          <w:sz w:val="24"/>
          <w:szCs w:val="24"/>
          <w:rtl/>
        </w:rPr>
        <w:t xml:space="preserve">זה מייצר אחלה שצפ על הנחל כן בבקשה </w:t>
      </w:r>
    </w:p>
    <w:p w14:paraId="56DE9B13" w14:textId="77777777" w:rsidR="001E2274" w:rsidRDefault="001E2274" w:rsidP="00B71B6E">
      <w:pPr>
        <w:rPr>
          <w:b w:val="0"/>
          <w:bCs w:val="0"/>
          <w:caps/>
          <w:sz w:val="24"/>
          <w:szCs w:val="24"/>
          <w:rtl/>
        </w:rPr>
      </w:pPr>
    </w:p>
    <w:p w14:paraId="06B9423A" w14:textId="77777777" w:rsidR="001E2274" w:rsidRDefault="00FC27D6" w:rsidP="00B71B6E">
      <w:pPr>
        <w:rPr>
          <w:caps/>
          <w:sz w:val="24"/>
          <w:szCs w:val="24"/>
          <w:u w:val="single"/>
          <w:rtl/>
        </w:rPr>
      </w:pPr>
      <w:r w:rsidRPr="00FC27D6">
        <w:rPr>
          <w:rFonts w:hint="cs"/>
          <w:caps/>
          <w:sz w:val="24"/>
          <w:szCs w:val="24"/>
          <w:u w:val="single"/>
          <w:rtl/>
        </w:rPr>
        <w:t>מר ליאור רגב - נציג לשכת התכנון</w:t>
      </w:r>
      <w:r w:rsidR="001E2274">
        <w:rPr>
          <w:rFonts w:hint="cs"/>
          <w:caps/>
          <w:sz w:val="24"/>
          <w:szCs w:val="24"/>
          <w:u w:val="single"/>
          <w:rtl/>
        </w:rPr>
        <w:t>:</w:t>
      </w:r>
    </w:p>
    <w:p w14:paraId="36D952A4" w14:textId="6D1CD8E2" w:rsidR="001E2274" w:rsidRDefault="00B71B6E" w:rsidP="00B71B6E">
      <w:pPr>
        <w:rPr>
          <w:b w:val="0"/>
          <w:bCs w:val="0"/>
          <w:caps/>
          <w:sz w:val="24"/>
          <w:szCs w:val="24"/>
          <w:rtl/>
        </w:rPr>
      </w:pPr>
      <w:r>
        <w:rPr>
          <w:rFonts w:hint="cs"/>
          <w:b w:val="0"/>
          <w:bCs w:val="0"/>
          <w:caps/>
          <w:sz w:val="24"/>
          <w:szCs w:val="24"/>
          <w:rtl/>
        </w:rPr>
        <w:t>אחרי שמיעת הדברים ושקילת הדברים הוועדה סבורה כי חלופה ג' ואני פותח סוגריים אני בהחלטה אשתול צילום</w:t>
      </w:r>
      <w:r w:rsidR="000F703D">
        <w:rPr>
          <w:rFonts w:hint="cs"/>
          <w:b w:val="0"/>
          <w:bCs w:val="0"/>
          <w:caps/>
          <w:sz w:val="24"/>
          <w:szCs w:val="24"/>
          <w:rtl/>
        </w:rPr>
        <w:t xml:space="preserve"> </w:t>
      </w:r>
      <w:r>
        <w:rPr>
          <w:rFonts w:hint="cs"/>
          <w:b w:val="0"/>
          <w:bCs w:val="0"/>
          <w:caps/>
          <w:sz w:val="24"/>
          <w:szCs w:val="24"/>
          <w:rtl/>
        </w:rPr>
        <w:t>...</w:t>
      </w:r>
    </w:p>
    <w:p w14:paraId="34F0130D" w14:textId="77777777" w:rsidR="001E2274" w:rsidRDefault="001E2274" w:rsidP="00B71B6E">
      <w:pPr>
        <w:rPr>
          <w:b w:val="0"/>
          <w:bCs w:val="0"/>
          <w:caps/>
          <w:sz w:val="24"/>
          <w:szCs w:val="24"/>
          <w:rtl/>
        </w:rPr>
      </w:pPr>
    </w:p>
    <w:p w14:paraId="6A8EEB49" w14:textId="77777777" w:rsidR="001E2274" w:rsidRDefault="003361D4" w:rsidP="00B71B6E">
      <w:pPr>
        <w:rPr>
          <w:caps/>
          <w:sz w:val="24"/>
          <w:szCs w:val="24"/>
          <w:u w:val="single"/>
          <w:rtl/>
        </w:rPr>
      </w:pPr>
      <w:r w:rsidRPr="003361D4">
        <w:rPr>
          <w:rFonts w:hint="cs"/>
          <w:caps/>
          <w:sz w:val="24"/>
          <w:szCs w:val="24"/>
          <w:u w:val="single"/>
          <w:rtl/>
        </w:rPr>
        <w:t>עורך דין ניצן בן ארויה - יועץ משפטי לוועדה המחוזית</w:t>
      </w:r>
      <w:r w:rsidR="001E2274">
        <w:rPr>
          <w:rFonts w:hint="cs"/>
          <w:caps/>
          <w:sz w:val="24"/>
          <w:szCs w:val="24"/>
          <w:u w:val="single"/>
          <w:rtl/>
        </w:rPr>
        <w:t>:</w:t>
      </w:r>
    </w:p>
    <w:p w14:paraId="5A2FFB45" w14:textId="0C2E62BF" w:rsidR="001E2274" w:rsidRDefault="00B71B6E" w:rsidP="00B71B6E">
      <w:pPr>
        <w:rPr>
          <w:b w:val="0"/>
          <w:bCs w:val="0"/>
          <w:caps/>
          <w:sz w:val="24"/>
          <w:szCs w:val="24"/>
          <w:rtl/>
        </w:rPr>
      </w:pPr>
      <w:r>
        <w:rPr>
          <w:rFonts w:hint="cs"/>
          <w:b w:val="0"/>
          <w:bCs w:val="0"/>
          <w:caps/>
          <w:sz w:val="24"/>
          <w:szCs w:val="24"/>
          <w:rtl/>
        </w:rPr>
        <w:t xml:space="preserve">כן </w:t>
      </w:r>
    </w:p>
    <w:p w14:paraId="7917A9D1" w14:textId="77777777" w:rsidR="001E2274" w:rsidRDefault="001E2274" w:rsidP="00B71B6E">
      <w:pPr>
        <w:rPr>
          <w:b w:val="0"/>
          <w:bCs w:val="0"/>
          <w:caps/>
          <w:sz w:val="24"/>
          <w:szCs w:val="24"/>
          <w:rtl/>
        </w:rPr>
      </w:pPr>
    </w:p>
    <w:p w14:paraId="0307FFB2" w14:textId="77777777" w:rsidR="001E2274" w:rsidRDefault="003109B2" w:rsidP="00B71B6E">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387C08E2" w14:textId="07E54EAD" w:rsidR="001E2274" w:rsidRDefault="00B71B6E" w:rsidP="00B71B6E">
      <w:pPr>
        <w:rPr>
          <w:b w:val="0"/>
          <w:bCs w:val="0"/>
          <w:caps/>
          <w:sz w:val="24"/>
          <w:szCs w:val="24"/>
          <w:rtl/>
        </w:rPr>
      </w:pPr>
      <w:r>
        <w:rPr>
          <w:rFonts w:hint="cs"/>
          <w:b w:val="0"/>
          <w:bCs w:val="0"/>
          <w:caps/>
          <w:sz w:val="24"/>
          <w:szCs w:val="24"/>
          <w:rtl/>
        </w:rPr>
        <w:t xml:space="preserve">בדיוק </w:t>
      </w:r>
    </w:p>
    <w:p w14:paraId="1BDABDCD" w14:textId="77777777" w:rsidR="001E2274" w:rsidRDefault="001E2274" w:rsidP="00B71B6E">
      <w:pPr>
        <w:rPr>
          <w:b w:val="0"/>
          <w:bCs w:val="0"/>
          <w:caps/>
          <w:sz w:val="24"/>
          <w:szCs w:val="24"/>
          <w:rtl/>
        </w:rPr>
      </w:pPr>
    </w:p>
    <w:p w14:paraId="573EEF60" w14:textId="77777777" w:rsidR="001E2274" w:rsidRDefault="003361D4" w:rsidP="00B71B6E">
      <w:pPr>
        <w:rPr>
          <w:caps/>
          <w:sz w:val="24"/>
          <w:szCs w:val="24"/>
          <w:u w:val="single"/>
          <w:rtl/>
        </w:rPr>
      </w:pPr>
      <w:r w:rsidRPr="003361D4">
        <w:rPr>
          <w:rFonts w:hint="cs"/>
          <w:caps/>
          <w:sz w:val="24"/>
          <w:szCs w:val="24"/>
          <w:u w:val="single"/>
          <w:rtl/>
        </w:rPr>
        <w:t>עורך דין ניצן בן ארויה - יועץ משפטי לוועדה המחוזית</w:t>
      </w:r>
      <w:r w:rsidR="001E2274">
        <w:rPr>
          <w:rFonts w:hint="cs"/>
          <w:caps/>
          <w:sz w:val="24"/>
          <w:szCs w:val="24"/>
          <w:u w:val="single"/>
          <w:rtl/>
        </w:rPr>
        <w:t>:</w:t>
      </w:r>
    </w:p>
    <w:p w14:paraId="4E4400D9" w14:textId="64E8EFA8" w:rsidR="001E2274" w:rsidRDefault="00B71B6E" w:rsidP="00B71B6E">
      <w:pPr>
        <w:rPr>
          <w:b w:val="0"/>
          <w:bCs w:val="0"/>
          <w:caps/>
          <w:sz w:val="24"/>
          <w:szCs w:val="24"/>
          <w:rtl/>
        </w:rPr>
      </w:pPr>
      <w:r>
        <w:rPr>
          <w:rFonts w:hint="cs"/>
          <w:b w:val="0"/>
          <w:bCs w:val="0"/>
          <w:caps/>
          <w:sz w:val="24"/>
          <w:szCs w:val="24"/>
          <w:rtl/>
        </w:rPr>
        <w:t xml:space="preserve">כן כן ברור </w:t>
      </w:r>
    </w:p>
    <w:p w14:paraId="31B01327" w14:textId="77777777" w:rsidR="001E2274" w:rsidRDefault="001E2274" w:rsidP="00B71B6E">
      <w:pPr>
        <w:rPr>
          <w:b w:val="0"/>
          <w:bCs w:val="0"/>
          <w:caps/>
          <w:sz w:val="24"/>
          <w:szCs w:val="24"/>
          <w:rtl/>
        </w:rPr>
      </w:pPr>
    </w:p>
    <w:p w14:paraId="49CB6EE1" w14:textId="77777777" w:rsidR="001E2274" w:rsidRDefault="00FC27D6" w:rsidP="00B71B6E">
      <w:pPr>
        <w:rPr>
          <w:caps/>
          <w:sz w:val="24"/>
          <w:szCs w:val="24"/>
          <w:u w:val="single"/>
          <w:rtl/>
        </w:rPr>
      </w:pPr>
      <w:r w:rsidRPr="00FC27D6">
        <w:rPr>
          <w:rFonts w:hint="cs"/>
          <w:caps/>
          <w:sz w:val="24"/>
          <w:szCs w:val="24"/>
          <w:u w:val="single"/>
          <w:rtl/>
        </w:rPr>
        <w:t>מר ליאור רגב - נציג לשכת התכנון</w:t>
      </w:r>
      <w:r w:rsidR="001E2274">
        <w:rPr>
          <w:rFonts w:hint="cs"/>
          <w:caps/>
          <w:sz w:val="24"/>
          <w:szCs w:val="24"/>
          <w:u w:val="single"/>
          <w:rtl/>
        </w:rPr>
        <w:t>:</w:t>
      </w:r>
    </w:p>
    <w:p w14:paraId="19671F20" w14:textId="24722392" w:rsidR="001E2274" w:rsidRDefault="00B71B6E" w:rsidP="00B71B6E">
      <w:pPr>
        <w:rPr>
          <w:b w:val="0"/>
          <w:bCs w:val="0"/>
          <w:caps/>
          <w:sz w:val="24"/>
          <w:szCs w:val="24"/>
          <w:rtl/>
        </w:rPr>
      </w:pPr>
      <w:r>
        <w:rPr>
          <w:rFonts w:hint="cs"/>
          <w:b w:val="0"/>
          <w:bCs w:val="0"/>
          <w:caps/>
          <w:sz w:val="24"/>
          <w:szCs w:val="24"/>
          <w:rtl/>
        </w:rPr>
        <w:t>כי חלופה ג' היא העדיפה ככל שתשמור</w:t>
      </w:r>
    </w:p>
    <w:p w14:paraId="4ADB830D" w14:textId="77777777" w:rsidR="001E2274" w:rsidRDefault="001E2274" w:rsidP="00B71B6E">
      <w:pPr>
        <w:rPr>
          <w:b w:val="0"/>
          <w:bCs w:val="0"/>
          <w:caps/>
          <w:sz w:val="24"/>
          <w:szCs w:val="24"/>
          <w:rtl/>
        </w:rPr>
      </w:pPr>
    </w:p>
    <w:p w14:paraId="1A8287E9" w14:textId="77777777" w:rsidR="001E2274" w:rsidRDefault="000A5C33" w:rsidP="00B71B6E">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19520B91" w14:textId="1C699B96" w:rsidR="001E2274" w:rsidRDefault="00B71B6E" w:rsidP="00B71B6E">
      <w:pPr>
        <w:rPr>
          <w:b w:val="0"/>
          <w:bCs w:val="0"/>
          <w:caps/>
          <w:sz w:val="24"/>
          <w:szCs w:val="24"/>
          <w:rtl/>
        </w:rPr>
      </w:pPr>
      <w:r>
        <w:rPr>
          <w:rFonts w:hint="cs"/>
          <w:b w:val="0"/>
          <w:bCs w:val="0"/>
          <w:caps/>
          <w:sz w:val="24"/>
          <w:szCs w:val="24"/>
          <w:rtl/>
        </w:rPr>
        <w:t xml:space="preserve">תגיד שמבין החלופות הרבות שהוצגו ... </w:t>
      </w:r>
    </w:p>
    <w:p w14:paraId="623F794A" w14:textId="77777777" w:rsidR="001E2274" w:rsidRDefault="001E2274" w:rsidP="00B71B6E">
      <w:pPr>
        <w:rPr>
          <w:b w:val="0"/>
          <w:bCs w:val="0"/>
          <w:caps/>
          <w:sz w:val="24"/>
          <w:szCs w:val="24"/>
          <w:rtl/>
        </w:rPr>
      </w:pPr>
    </w:p>
    <w:p w14:paraId="75BC27A0" w14:textId="77777777" w:rsidR="001E2274" w:rsidRDefault="00FC27D6" w:rsidP="00B71B6E">
      <w:pPr>
        <w:rPr>
          <w:caps/>
          <w:sz w:val="24"/>
          <w:szCs w:val="24"/>
          <w:u w:val="single"/>
          <w:rtl/>
        </w:rPr>
      </w:pPr>
      <w:r w:rsidRPr="00FC27D6">
        <w:rPr>
          <w:rFonts w:hint="cs"/>
          <w:caps/>
          <w:sz w:val="24"/>
          <w:szCs w:val="24"/>
          <w:u w:val="single"/>
          <w:rtl/>
        </w:rPr>
        <w:t>מר ליאור רגב - נציג לשכת התכנון</w:t>
      </w:r>
      <w:r w:rsidR="001E2274">
        <w:rPr>
          <w:rFonts w:hint="cs"/>
          <w:caps/>
          <w:sz w:val="24"/>
          <w:szCs w:val="24"/>
          <w:u w:val="single"/>
          <w:rtl/>
        </w:rPr>
        <w:t>:</w:t>
      </w:r>
    </w:p>
    <w:p w14:paraId="62ABDB3B" w14:textId="1CA4B4E3" w:rsidR="001E2274" w:rsidRDefault="00B71B6E" w:rsidP="00B71B6E">
      <w:pPr>
        <w:rPr>
          <w:b w:val="0"/>
          <w:bCs w:val="0"/>
          <w:caps/>
          <w:sz w:val="24"/>
          <w:szCs w:val="24"/>
          <w:rtl/>
        </w:rPr>
      </w:pPr>
      <w:r>
        <w:rPr>
          <w:rFonts w:hint="cs"/>
          <w:b w:val="0"/>
          <w:bCs w:val="0"/>
          <w:caps/>
          <w:sz w:val="24"/>
          <w:szCs w:val="24"/>
          <w:rtl/>
        </w:rPr>
        <w:t xml:space="preserve">חלופה </w:t>
      </w:r>
    </w:p>
    <w:p w14:paraId="381CF77B" w14:textId="77777777" w:rsidR="001E2274" w:rsidRDefault="001E2274" w:rsidP="00B71B6E">
      <w:pPr>
        <w:rPr>
          <w:b w:val="0"/>
          <w:bCs w:val="0"/>
          <w:caps/>
          <w:sz w:val="24"/>
          <w:szCs w:val="24"/>
          <w:rtl/>
        </w:rPr>
      </w:pPr>
    </w:p>
    <w:p w14:paraId="67DEF130" w14:textId="77777777" w:rsidR="001E2274" w:rsidRDefault="000A5C33" w:rsidP="00B71B6E">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5B7464C7" w14:textId="4E492A0C" w:rsidR="001E2274" w:rsidRDefault="00B71B6E" w:rsidP="00B71B6E">
      <w:pPr>
        <w:rPr>
          <w:b w:val="0"/>
          <w:bCs w:val="0"/>
          <w:caps/>
          <w:sz w:val="24"/>
          <w:szCs w:val="24"/>
          <w:rtl/>
        </w:rPr>
      </w:pPr>
      <w:r>
        <w:rPr>
          <w:rFonts w:hint="cs"/>
          <w:b w:val="0"/>
          <w:bCs w:val="0"/>
          <w:caps/>
          <w:sz w:val="24"/>
          <w:szCs w:val="24"/>
          <w:rtl/>
        </w:rPr>
        <w:t>כן כי היו</w:t>
      </w:r>
      <w:r w:rsidR="000F703D">
        <w:rPr>
          <w:rFonts w:hint="cs"/>
          <w:b w:val="0"/>
          <w:bCs w:val="0"/>
          <w:caps/>
          <w:sz w:val="24"/>
          <w:szCs w:val="24"/>
          <w:rtl/>
        </w:rPr>
        <w:t xml:space="preserve"> </w:t>
      </w:r>
      <w:r>
        <w:rPr>
          <w:rFonts w:hint="cs"/>
          <w:b w:val="0"/>
          <w:bCs w:val="0"/>
          <w:caps/>
          <w:sz w:val="24"/>
          <w:szCs w:val="24"/>
          <w:rtl/>
        </w:rPr>
        <w:t>...</w:t>
      </w:r>
    </w:p>
    <w:p w14:paraId="4A4EFD3A" w14:textId="77777777" w:rsidR="001E2274" w:rsidRDefault="001E2274" w:rsidP="00B71B6E">
      <w:pPr>
        <w:rPr>
          <w:b w:val="0"/>
          <w:bCs w:val="0"/>
          <w:caps/>
          <w:sz w:val="24"/>
          <w:szCs w:val="24"/>
          <w:rtl/>
        </w:rPr>
      </w:pPr>
    </w:p>
    <w:p w14:paraId="635526CB" w14:textId="77777777" w:rsidR="001E2274" w:rsidRDefault="00FC27D6" w:rsidP="00B71B6E">
      <w:pPr>
        <w:rPr>
          <w:caps/>
          <w:sz w:val="24"/>
          <w:szCs w:val="24"/>
          <w:u w:val="single"/>
          <w:rtl/>
        </w:rPr>
      </w:pPr>
      <w:r w:rsidRPr="00FC27D6">
        <w:rPr>
          <w:rFonts w:hint="cs"/>
          <w:caps/>
          <w:sz w:val="24"/>
          <w:szCs w:val="24"/>
          <w:u w:val="single"/>
          <w:rtl/>
        </w:rPr>
        <w:t>מר ליאור רגב - נציג לשכת התכנון</w:t>
      </w:r>
      <w:r w:rsidR="001E2274">
        <w:rPr>
          <w:rFonts w:hint="cs"/>
          <w:caps/>
          <w:sz w:val="24"/>
          <w:szCs w:val="24"/>
          <w:u w:val="single"/>
          <w:rtl/>
        </w:rPr>
        <w:t>:</w:t>
      </w:r>
    </w:p>
    <w:p w14:paraId="49EC2D24" w14:textId="6ED7AEAD" w:rsidR="001E2274" w:rsidRDefault="00B71B6E" w:rsidP="00B71B6E">
      <w:pPr>
        <w:rPr>
          <w:b w:val="0"/>
          <w:bCs w:val="0"/>
          <w:caps/>
          <w:sz w:val="24"/>
          <w:szCs w:val="24"/>
          <w:rtl/>
        </w:rPr>
      </w:pPr>
      <w:r>
        <w:rPr>
          <w:rFonts w:hint="cs"/>
          <w:b w:val="0"/>
          <w:bCs w:val="0"/>
          <w:caps/>
          <w:sz w:val="24"/>
          <w:szCs w:val="24"/>
          <w:rtl/>
        </w:rPr>
        <w:t>מבין החלופות ש, הוצגו לוועדה, חלופה ג' היא העדיפה ככל שתשמור על מרחק של עשרה מטר מגדת הנחל. לאחר שמיעת עורך התוכנית מגיש</w:t>
      </w:r>
    </w:p>
    <w:p w14:paraId="53558837" w14:textId="77777777" w:rsidR="001E2274" w:rsidRDefault="001E2274" w:rsidP="00B71B6E">
      <w:pPr>
        <w:rPr>
          <w:b w:val="0"/>
          <w:bCs w:val="0"/>
          <w:caps/>
          <w:sz w:val="24"/>
          <w:szCs w:val="24"/>
          <w:rtl/>
        </w:rPr>
      </w:pPr>
    </w:p>
    <w:p w14:paraId="2004397D" w14:textId="77777777" w:rsidR="001E2274" w:rsidRDefault="00D17364" w:rsidP="00B71B6E">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617CA9F7" w14:textId="54BE3501" w:rsidR="001E2274" w:rsidRDefault="00B71B6E" w:rsidP="00B71B6E">
      <w:pPr>
        <w:rPr>
          <w:b w:val="0"/>
          <w:bCs w:val="0"/>
          <w:caps/>
          <w:sz w:val="24"/>
          <w:szCs w:val="24"/>
          <w:rtl/>
        </w:rPr>
      </w:pPr>
      <w:r>
        <w:rPr>
          <w:rFonts w:hint="cs"/>
          <w:b w:val="0"/>
          <w:bCs w:val="0"/>
          <w:caps/>
          <w:sz w:val="24"/>
          <w:szCs w:val="24"/>
          <w:rtl/>
        </w:rPr>
        <w:t xml:space="preserve">החלופה מחייבת את את שינוי הקו הכחול </w:t>
      </w:r>
    </w:p>
    <w:p w14:paraId="13578046" w14:textId="77777777" w:rsidR="001E2274" w:rsidRDefault="001E2274" w:rsidP="00B71B6E">
      <w:pPr>
        <w:rPr>
          <w:b w:val="0"/>
          <w:bCs w:val="0"/>
          <w:caps/>
          <w:sz w:val="24"/>
          <w:szCs w:val="24"/>
          <w:rtl/>
        </w:rPr>
      </w:pPr>
    </w:p>
    <w:p w14:paraId="68C687F6" w14:textId="77777777" w:rsidR="001E2274" w:rsidRDefault="00FC27D6" w:rsidP="00B71B6E">
      <w:pPr>
        <w:rPr>
          <w:caps/>
          <w:sz w:val="24"/>
          <w:szCs w:val="24"/>
          <w:u w:val="single"/>
          <w:rtl/>
        </w:rPr>
      </w:pPr>
      <w:r w:rsidRPr="00FC27D6">
        <w:rPr>
          <w:rFonts w:hint="cs"/>
          <w:caps/>
          <w:sz w:val="24"/>
          <w:szCs w:val="24"/>
          <w:u w:val="single"/>
          <w:rtl/>
        </w:rPr>
        <w:t>מר ליאור רגב - נציג לשכת התכנון</w:t>
      </w:r>
      <w:r w:rsidR="001E2274">
        <w:rPr>
          <w:rFonts w:hint="cs"/>
          <w:caps/>
          <w:sz w:val="24"/>
          <w:szCs w:val="24"/>
          <w:u w:val="single"/>
          <w:rtl/>
        </w:rPr>
        <w:t>:</w:t>
      </w:r>
    </w:p>
    <w:p w14:paraId="746D8B07" w14:textId="5D1E26E2" w:rsidR="001E2274" w:rsidRDefault="00B71B6E" w:rsidP="00B71B6E">
      <w:pPr>
        <w:rPr>
          <w:b w:val="0"/>
          <w:bCs w:val="0"/>
          <w:caps/>
          <w:sz w:val="24"/>
          <w:szCs w:val="24"/>
          <w:rtl/>
        </w:rPr>
      </w:pPr>
      <w:r>
        <w:rPr>
          <w:rFonts w:hint="cs"/>
          <w:b w:val="0"/>
          <w:bCs w:val="0"/>
          <w:caps/>
          <w:sz w:val="24"/>
          <w:szCs w:val="24"/>
          <w:rtl/>
        </w:rPr>
        <w:t>רגע ב,</w:t>
      </w:r>
      <w:r w:rsidR="000F703D">
        <w:rPr>
          <w:rFonts w:hint="cs"/>
          <w:b w:val="0"/>
          <w:bCs w:val="0"/>
          <w:caps/>
          <w:sz w:val="24"/>
          <w:szCs w:val="24"/>
          <w:rtl/>
        </w:rPr>
        <w:t xml:space="preserve"> </w:t>
      </w:r>
      <w:r>
        <w:rPr>
          <w:rFonts w:hint="cs"/>
          <w:b w:val="0"/>
          <w:bCs w:val="0"/>
          <w:caps/>
          <w:sz w:val="24"/>
          <w:szCs w:val="24"/>
          <w:rtl/>
        </w:rPr>
        <w:t>...</w:t>
      </w:r>
    </w:p>
    <w:p w14:paraId="1EE0AC30" w14:textId="77777777" w:rsidR="001E2274" w:rsidRDefault="001E2274" w:rsidP="00B71B6E">
      <w:pPr>
        <w:rPr>
          <w:b w:val="0"/>
          <w:bCs w:val="0"/>
          <w:caps/>
          <w:sz w:val="24"/>
          <w:szCs w:val="24"/>
          <w:rtl/>
        </w:rPr>
      </w:pPr>
    </w:p>
    <w:p w14:paraId="6FD2CF24" w14:textId="77777777" w:rsidR="001E2274" w:rsidRDefault="00D17364" w:rsidP="00B71B6E">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2099EA93" w14:textId="235ADCBC" w:rsidR="001E2274" w:rsidRDefault="00B71B6E" w:rsidP="00B71B6E">
      <w:pPr>
        <w:rPr>
          <w:b w:val="0"/>
          <w:bCs w:val="0"/>
          <w:caps/>
          <w:sz w:val="24"/>
          <w:szCs w:val="24"/>
          <w:rtl/>
        </w:rPr>
      </w:pPr>
      <w:r>
        <w:rPr>
          <w:rFonts w:hint="cs"/>
          <w:b w:val="0"/>
          <w:bCs w:val="0"/>
          <w:caps/>
          <w:sz w:val="24"/>
          <w:szCs w:val="24"/>
          <w:rtl/>
        </w:rPr>
        <w:t xml:space="preserve">אוקיי בסדר </w:t>
      </w:r>
    </w:p>
    <w:p w14:paraId="2C3A6E1A" w14:textId="77777777" w:rsidR="001E2274" w:rsidRDefault="001E2274" w:rsidP="00B71B6E">
      <w:pPr>
        <w:rPr>
          <w:b w:val="0"/>
          <w:bCs w:val="0"/>
          <w:caps/>
          <w:sz w:val="24"/>
          <w:szCs w:val="24"/>
          <w:rtl/>
        </w:rPr>
      </w:pPr>
    </w:p>
    <w:p w14:paraId="0BE2567E" w14:textId="77777777" w:rsidR="001E2274" w:rsidRDefault="00FC27D6" w:rsidP="00B71B6E">
      <w:pPr>
        <w:rPr>
          <w:caps/>
          <w:sz w:val="24"/>
          <w:szCs w:val="24"/>
          <w:u w:val="single"/>
          <w:rtl/>
        </w:rPr>
      </w:pPr>
      <w:r w:rsidRPr="00FC27D6">
        <w:rPr>
          <w:rFonts w:hint="cs"/>
          <w:caps/>
          <w:sz w:val="24"/>
          <w:szCs w:val="24"/>
          <w:u w:val="single"/>
          <w:rtl/>
        </w:rPr>
        <w:t>מר ליאור רגב - נציג לשכת התכנון</w:t>
      </w:r>
      <w:r w:rsidR="001E2274">
        <w:rPr>
          <w:rFonts w:hint="cs"/>
          <w:caps/>
          <w:sz w:val="24"/>
          <w:szCs w:val="24"/>
          <w:u w:val="single"/>
          <w:rtl/>
        </w:rPr>
        <w:t>:</w:t>
      </w:r>
    </w:p>
    <w:p w14:paraId="2C59DB36" w14:textId="056196C9" w:rsidR="001E2274" w:rsidRDefault="00B71B6E" w:rsidP="00B71B6E">
      <w:pPr>
        <w:rPr>
          <w:b w:val="0"/>
          <w:bCs w:val="0"/>
          <w:caps/>
          <w:sz w:val="24"/>
          <w:szCs w:val="24"/>
          <w:rtl/>
        </w:rPr>
      </w:pPr>
      <w:r>
        <w:rPr>
          <w:rFonts w:hint="cs"/>
          <w:b w:val="0"/>
          <w:bCs w:val="0"/>
          <w:caps/>
          <w:sz w:val="24"/>
          <w:szCs w:val="24"/>
          <w:rtl/>
        </w:rPr>
        <w:t xml:space="preserve">יודע מה, </w:t>
      </w:r>
    </w:p>
    <w:p w14:paraId="589EABEB" w14:textId="77777777" w:rsidR="001E2274" w:rsidRDefault="001E2274" w:rsidP="00B71B6E">
      <w:pPr>
        <w:rPr>
          <w:b w:val="0"/>
          <w:bCs w:val="0"/>
          <w:caps/>
          <w:sz w:val="24"/>
          <w:szCs w:val="24"/>
          <w:rtl/>
        </w:rPr>
      </w:pPr>
    </w:p>
    <w:p w14:paraId="3FB59AD8" w14:textId="77777777" w:rsidR="001E2274" w:rsidRDefault="00D17364" w:rsidP="00B71B6E">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3A5E2410" w14:textId="051CDF77" w:rsidR="001E2274" w:rsidRDefault="00B71B6E" w:rsidP="00B71B6E">
      <w:pPr>
        <w:rPr>
          <w:b w:val="0"/>
          <w:bCs w:val="0"/>
          <w:caps/>
          <w:sz w:val="24"/>
          <w:szCs w:val="24"/>
          <w:rtl/>
        </w:rPr>
      </w:pPr>
      <w:r>
        <w:rPr>
          <w:rFonts w:hint="cs"/>
          <w:b w:val="0"/>
          <w:bCs w:val="0"/>
          <w:caps/>
          <w:sz w:val="24"/>
          <w:szCs w:val="24"/>
          <w:rtl/>
        </w:rPr>
        <w:t>... עכשיו צריך להכניס את הכל לתוך הקו הכחול ודרך אגב</w:t>
      </w:r>
      <w:r w:rsidR="000F703D">
        <w:rPr>
          <w:rFonts w:hint="cs"/>
          <w:b w:val="0"/>
          <w:bCs w:val="0"/>
          <w:caps/>
          <w:sz w:val="24"/>
          <w:szCs w:val="24"/>
          <w:rtl/>
        </w:rPr>
        <w:t xml:space="preserve"> </w:t>
      </w:r>
      <w:r>
        <w:rPr>
          <w:rFonts w:hint="cs"/>
          <w:b w:val="0"/>
          <w:bCs w:val="0"/>
          <w:caps/>
          <w:sz w:val="24"/>
          <w:szCs w:val="24"/>
          <w:rtl/>
        </w:rPr>
        <w:t>...</w:t>
      </w:r>
    </w:p>
    <w:p w14:paraId="5A36335B" w14:textId="77777777" w:rsidR="001E2274" w:rsidRDefault="001E2274" w:rsidP="00B71B6E">
      <w:pPr>
        <w:rPr>
          <w:b w:val="0"/>
          <w:bCs w:val="0"/>
          <w:caps/>
          <w:sz w:val="24"/>
          <w:szCs w:val="24"/>
          <w:rtl/>
        </w:rPr>
      </w:pPr>
    </w:p>
    <w:p w14:paraId="2C1E6CE7" w14:textId="77777777" w:rsidR="001E2274" w:rsidRDefault="00FC27D6" w:rsidP="00B71B6E">
      <w:pPr>
        <w:rPr>
          <w:caps/>
          <w:sz w:val="24"/>
          <w:szCs w:val="24"/>
          <w:u w:val="single"/>
          <w:rtl/>
        </w:rPr>
      </w:pPr>
      <w:r w:rsidRPr="00FC27D6">
        <w:rPr>
          <w:rFonts w:hint="cs"/>
          <w:caps/>
          <w:sz w:val="24"/>
          <w:szCs w:val="24"/>
          <w:u w:val="single"/>
          <w:rtl/>
        </w:rPr>
        <w:t>מר ליאור רגב - נציג לשכת התכנון</w:t>
      </w:r>
      <w:r w:rsidR="001E2274">
        <w:rPr>
          <w:rFonts w:hint="cs"/>
          <w:caps/>
          <w:sz w:val="24"/>
          <w:szCs w:val="24"/>
          <w:u w:val="single"/>
          <w:rtl/>
        </w:rPr>
        <w:t>:</w:t>
      </w:r>
    </w:p>
    <w:p w14:paraId="60F5275A" w14:textId="3502164E" w:rsidR="001E2274" w:rsidRDefault="00B71B6E" w:rsidP="00B71B6E">
      <w:pPr>
        <w:rPr>
          <w:b w:val="0"/>
          <w:bCs w:val="0"/>
          <w:caps/>
          <w:sz w:val="24"/>
          <w:szCs w:val="24"/>
          <w:rtl/>
        </w:rPr>
      </w:pPr>
      <w:r>
        <w:rPr>
          <w:rFonts w:hint="cs"/>
          <w:b w:val="0"/>
          <w:bCs w:val="0"/>
          <w:caps/>
          <w:sz w:val="24"/>
          <w:szCs w:val="24"/>
          <w:rtl/>
        </w:rPr>
        <w:t>אני חושב שכתבנו את זה בהמשך</w:t>
      </w:r>
    </w:p>
    <w:p w14:paraId="6C5D13DB" w14:textId="77777777" w:rsidR="001E2274" w:rsidRDefault="001E2274" w:rsidP="00B71B6E">
      <w:pPr>
        <w:rPr>
          <w:b w:val="0"/>
          <w:bCs w:val="0"/>
          <w:caps/>
          <w:sz w:val="24"/>
          <w:szCs w:val="24"/>
          <w:rtl/>
        </w:rPr>
      </w:pPr>
    </w:p>
    <w:p w14:paraId="32CB2101" w14:textId="77777777" w:rsidR="001E2274" w:rsidRDefault="00D17364" w:rsidP="00B71B6E">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7FF23045" w14:textId="2644A719" w:rsidR="001E2274" w:rsidRDefault="00B71B6E" w:rsidP="00B71B6E">
      <w:pPr>
        <w:rPr>
          <w:b w:val="0"/>
          <w:bCs w:val="0"/>
          <w:caps/>
          <w:sz w:val="24"/>
          <w:szCs w:val="24"/>
          <w:rtl/>
        </w:rPr>
      </w:pPr>
      <w:r>
        <w:rPr>
          <w:rFonts w:hint="cs"/>
          <w:b w:val="0"/>
          <w:bCs w:val="0"/>
          <w:caps/>
          <w:sz w:val="24"/>
          <w:szCs w:val="24"/>
          <w:rtl/>
        </w:rPr>
        <w:t xml:space="preserve">רגע ניצן רק שאלה אחת שלא, זה, עכשיו בעצם גם עדיין כאן עניין אוקיי עדיין יש לנו עדיין זאת אומרת אם אתה שואל אותי רגע לא למה למה עשיתי את זה? תחזיר אני </w:t>
      </w:r>
    </w:p>
    <w:p w14:paraId="49CFA4AE" w14:textId="77777777" w:rsidR="001E2274" w:rsidRDefault="001E2274" w:rsidP="00B71B6E">
      <w:pPr>
        <w:rPr>
          <w:b w:val="0"/>
          <w:bCs w:val="0"/>
          <w:caps/>
          <w:sz w:val="24"/>
          <w:szCs w:val="24"/>
          <w:rtl/>
        </w:rPr>
      </w:pPr>
    </w:p>
    <w:p w14:paraId="55795C1F" w14:textId="77777777" w:rsidR="001E2274" w:rsidRDefault="003361D4" w:rsidP="00B71B6E">
      <w:pPr>
        <w:rPr>
          <w:caps/>
          <w:sz w:val="24"/>
          <w:szCs w:val="24"/>
          <w:u w:val="single"/>
          <w:rtl/>
        </w:rPr>
      </w:pPr>
      <w:r w:rsidRPr="003361D4">
        <w:rPr>
          <w:rFonts w:hint="cs"/>
          <w:caps/>
          <w:sz w:val="24"/>
          <w:szCs w:val="24"/>
          <w:u w:val="single"/>
          <w:rtl/>
        </w:rPr>
        <w:t>עורך דין ניצן בן ארויה - יועץ משפטי לוועדה המחוזית</w:t>
      </w:r>
      <w:r w:rsidR="001E2274">
        <w:rPr>
          <w:rFonts w:hint="cs"/>
          <w:caps/>
          <w:sz w:val="24"/>
          <w:szCs w:val="24"/>
          <w:u w:val="single"/>
          <w:rtl/>
        </w:rPr>
        <w:t>:</w:t>
      </w:r>
    </w:p>
    <w:p w14:paraId="16863A2C" w14:textId="35BE02AC" w:rsidR="001E2274" w:rsidRDefault="00B71B6E" w:rsidP="00B71B6E">
      <w:pPr>
        <w:rPr>
          <w:b w:val="0"/>
          <w:bCs w:val="0"/>
          <w:caps/>
          <w:sz w:val="24"/>
          <w:szCs w:val="24"/>
          <w:rtl/>
        </w:rPr>
      </w:pPr>
      <w:r>
        <w:rPr>
          <w:rFonts w:hint="cs"/>
          <w:b w:val="0"/>
          <w:bCs w:val="0"/>
          <w:caps/>
          <w:sz w:val="24"/>
          <w:szCs w:val="24"/>
          <w:rtl/>
        </w:rPr>
        <w:t xml:space="preserve">השיתוף ברח </w:t>
      </w:r>
    </w:p>
    <w:p w14:paraId="3DED853F" w14:textId="77777777" w:rsidR="001E2274" w:rsidRDefault="001E2274" w:rsidP="00B71B6E">
      <w:pPr>
        <w:rPr>
          <w:b w:val="0"/>
          <w:bCs w:val="0"/>
          <w:caps/>
          <w:sz w:val="24"/>
          <w:szCs w:val="24"/>
          <w:rtl/>
        </w:rPr>
      </w:pPr>
    </w:p>
    <w:p w14:paraId="6352AC6A" w14:textId="77777777" w:rsidR="001E2274" w:rsidRDefault="00D17364" w:rsidP="00B71B6E">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01DF587B" w14:textId="2BCFF0B9" w:rsidR="001E2274" w:rsidRDefault="00B71B6E" w:rsidP="00B71B6E">
      <w:pPr>
        <w:rPr>
          <w:b w:val="0"/>
          <w:bCs w:val="0"/>
          <w:caps/>
          <w:sz w:val="24"/>
          <w:szCs w:val="24"/>
          <w:rtl/>
        </w:rPr>
      </w:pPr>
      <w:r>
        <w:rPr>
          <w:rFonts w:hint="cs"/>
          <w:b w:val="0"/>
          <w:bCs w:val="0"/>
          <w:caps/>
          <w:sz w:val="24"/>
          <w:szCs w:val="24"/>
          <w:rtl/>
        </w:rPr>
        <w:t xml:space="preserve">אם אתה שואל אותי </w:t>
      </w:r>
      <w:r w:rsidR="00F55DBE">
        <w:rPr>
          <w:b w:val="0"/>
          <w:bCs w:val="0"/>
          <w:caps/>
          <w:sz w:val="24"/>
          <w:szCs w:val="24"/>
          <w:rtl/>
        </w:rPr>
        <w:t>–</w:t>
      </w:r>
      <w:r>
        <w:rPr>
          <w:rFonts w:hint="cs"/>
          <w:b w:val="0"/>
          <w:bCs w:val="0"/>
          <w:caps/>
          <w:sz w:val="24"/>
          <w:szCs w:val="24"/>
          <w:rtl/>
        </w:rPr>
        <w:t xml:space="preserve"> </w:t>
      </w:r>
      <w:r w:rsidR="00F55DBE">
        <w:rPr>
          <w:rFonts w:hint="cs"/>
          <w:b w:val="0"/>
          <w:bCs w:val="0"/>
          <w:caps/>
          <w:sz w:val="24"/>
          <w:szCs w:val="24"/>
          <w:rtl/>
        </w:rPr>
        <w:t>אני אגיד לך מה הייתי עושה. אם אתה שואל אותי בסדר, אני אתה תכף תצחק על מה שאני אעשה אבל אני אני מסכים שתצחקו עליי. אני הייתי אפילו לוקח את המגרש הזה ו, חותך אותו כאן כדי לייצר כאן, דרך. שהוא חלק מהמגרש, ואז אני פותר את ה, פותר את כל הבעיה אני הייתי הייתי איך שהוא יוצר פה דרך</w:t>
      </w:r>
    </w:p>
    <w:p w14:paraId="5C1D9A27" w14:textId="77777777" w:rsidR="001E2274" w:rsidRDefault="001E2274" w:rsidP="00B71B6E">
      <w:pPr>
        <w:rPr>
          <w:b w:val="0"/>
          <w:bCs w:val="0"/>
          <w:caps/>
          <w:sz w:val="24"/>
          <w:szCs w:val="24"/>
          <w:rtl/>
        </w:rPr>
      </w:pPr>
    </w:p>
    <w:p w14:paraId="16B2A251" w14:textId="77777777" w:rsidR="001E2274" w:rsidRDefault="003109B2" w:rsidP="00B71B6E">
      <w:pPr>
        <w:rPr>
          <w:caps/>
          <w:sz w:val="24"/>
          <w:szCs w:val="24"/>
          <w:u w:val="single"/>
          <w:rtl/>
        </w:rPr>
      </w:pPr>
      <w:r w:rsidRPr="003109B2">
        <w:rPr>
          <w:rFonts w:hint="cs"/>
          <w:caps/>
          <w:sz w:val="24"/>
          <w:szCs w:val="24"/>
          <w:u w:val="single"/>
          <w:rtl/>
        </w:rPr>
        <w:lastRenderedPageBreak/>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1CE7F941" w14:textId="75AD5C16" w:rsidR="001E2274" w:rsidRDefault="00F55DBE" w:rsidP="00B71B6E">
      <w:pPr>
        <w:rPr>
          <w:b w:val="0"/>
          <w:bCs w:val="0"/>
          <w:caps/>
          <w:sz w:val="24"/>
          <w:szCs w:val="24"/>
          <w:rtl/>
        </w:rPr>
      </w:pPr>
      <w:r>
        <w:rPr>
          <w:rFonts w:hint="cs"/>
          <w:b w:val="0"/>
          <w:bCs w:val="0"/>
          <w:caps/>
          <w:sz w:val="24"/>
          <w:szCs w:val="24"/>
          <w:rtl/>
        </w:rPr>
        <w:t xml:space="preserve">איפה </w:t>
      </w:r>
    </w:p>
    <w:p w14:paraId="76AFA2F4" w14:textId="77777777" w:rsidR="001E2274" w:rsidRDefault="001E2274" w:rsidP="00B71B6E">
      <w:pPr>
        <w:rPr>
          <w:b w:val="0"/>
          <w:bCs w:val="0"/>
          <w:caps/>
          <w:sz w:val="24"/>
          <w:szCs w:val="24"/>
          <w:rtl/>
        </w:rPr>
      </w:pPr>
    </w:p>
    <w:p w14:paraId="39242DEE" w14:textId="77777777" w:rsidR="001E2274" w:rsidRDefault="00D17364" w:rsidP="00B71B6E">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0E1C7E66" w14:textId="5E09CDAC" w:rsidR="001E2274" w:rsidRDefault="00F55DBE" w:rsidP="00B71B6E">
      <w:pPr>
        <w:rPr>
          <w:b w:val="0"/>
          <w:bCs w:val="0"/>
          <w:caps/>
          <w:sz w:val="24"/>
          <w:szCs w:val="24"/>
          <w:rtl/>
        </w:rPr>
      </w:pPr>
      <w:r>
        <w:rPr>
          <w:rFonts w:hint="cs"/>
          <w:b w:val="0"/>
          <w:bCs w:val="0"/>
          <w:caps/>
          <w:sz w:val="24"/>
          <w:szCs w:val="24"/>
          <w:rtl/>
        </w:rPr>
        <w:t xml:space="preserve">שמחבר את המגרש לכביש הראשי </w:t>
      </w:r>
    </w:p>
    <w:p w14:paraId="4B0B7435" w14:textId="77777777" w:rsidR="001E2274" w:rsidRDefault="001E2274" w:rsidP="00B71B6E">
      <w:pPr>
        <w:rPr>
          <w:b w:val="0"/>
          <w:bCs w:val="0"/>
          <w:caps/>
          <w:sz w:val="24"/>
          <w:szCs w:val="24"/>
          <w:rtl/>
        </w:rPr>
      </w:pPr>
    </w:p>
    <w:p w14:paraId="536F75F9" w14:textId="77777777" w:rsidR="001E2274" w:rsidRDefault="00E5536A" w:rsidP="00F55DBE">
      <w:pPr>
        <w:rPr>
          <w:caps/>
          <w:sz w:val="24"/>
          <w:szCs w:val="24"/>
          <w:u w:val="single"/>
          <w:rtl/>
        </w:rPr>
      </w:pPr>
      <w:r w:rsidRPr="00E5536A">
        <w:rPr>
          <w:rFonts w:hint="cs"/>
          <w:caps/>
          <w:sz w:val="24"/>
          <w:szCs w:val="24"/>
          <w:u w:val="single"/>
          <w:rtl/>
        </w:rPr>
        <w:t>גב</w:t>
      </w:r>
      <w:r w:rsidRPr="00E5536A">
        <w:rPr>
          <w:caps/>
          <w:sz w:val="24"/>
          <w:szCs w:val="24"/>
          <w:u w:val="single"/>
          <w:rtl/>
        </w:rPr>
        <w:t>'</w:t>
      </w:r>
      <w:r w:rsidRPr="00E5536A">
        <w:rPr>
          <w:rFonts w:hint="cs"/>
          <w:caps/>
          <w:sz w:val="24"/>
          <w:szCs w:val="24"/>
          <w:u w:val="single"/>
          <w:rtl/>
        </w:rPr>
        <w:t xml:space="preserve"> רוני גרניט - נציגת משרד הבריאות בוועדה המחוזית</w:t>
      </w:r>
      <w:r w:rsidR="001E2274">
        <w:rPr>
          <w:rFonts w:hint="cs"/>
          <w:caps/>
          <w:sz w:val="24"/>
          <w:szCs w:val="24"/>
          <w:u w:val="single"/>
          <w:rtl/>
        </w:rPr>
        <w:t>:</w:t>
      </w:r>
    </w:p>
    <w:p w14:paraId="12ACD822" w14:textId="3C02D343" w:rsidR="001E2274" w:rsidRDefault="00F55DBE" w:rsidP="00F55DBE">
      <w:pPr>
        <w:rPr>
          <w:b w:val="0"/>
          <w:bCs w:val="0"/>
          <w:caps/>
          <w:sz w:val="24"/>
          <w:szCs w:val="24"/>
          <w:rtl/>
        </w:rPr>
      </w:pPr>
      <w:r>
        <w:rPr>
          <w:rFonts w:hint="cs"/>
          <w:b w:val="0"/>
          <w:bCs w:val="0"/>
          <w:caps/>
          <w:sz w:val="24"/>
          <w:szCs w:val="24"/>
          <w:rtl/>
        </w:rPr>
        <w:t>כי הוא רשם פה כניסה</w:t>
      </w:r>
    </w:p>
    <w:p w14:paraId="117601FA" w14:textId="77777777" w:rsidR="001E2274" w:rsidRDefault="001E2274" w:rsidP="00F55DBE">
      <w:pPr>
        <w:rPr>
          <w:b w:val="0"/>
          <w:bCs w:val="0"/>
          <w:caps/>
          <w:sz w:val="24"/>
          <w:szCs w:val="24"/>
          <w:rtl/>
        </w:rPr>
      </w:pPr>
    </w:p>
    <w:p w14:paraId="07A4BAF0" w14:textId="77777777" w:rsidR="001E2274" w:rsidRDefault="003109B2" w:rsidP="00F55DBE">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7ECE716B" w14:textId="760DB9FB" w:rsidR="001E2274" w:rsidRDefault="00F55DBE" w:rsidP="00F55DBE">
      <w:pPr>
        <w:rPr>
          <w:b w:val="0"/>
          <w:bCs w:val="0"/>
          <w:caps/>
          <w:sz w:val="24"/>
          <w:szCs w:val="24"/>
          <w:rtl/>
        </w:rPr>
      </w:pPr>
      <w:r>
        <w:rPr>
          <w:rFonts w:hint="cs"/>
          <w:b w:val="0"/>
          <w:bCs w:val="0"/>
          <w:caps/>
          <w:sz w:val="24"/>
          <w:szCs w:val="24"/>
          <w:rtl/>
        </w:rPr>
        <w:t xml:space="preserve">הוא כתוב הוא כתוב שם </w:t>
      </w:r>
    </w:p>
    <w:p w14:paraId="77369CCC" w14:textId="77777777" w:rsidR="001E2274" w:rsidRDefault="001E2274" w:rsidP="00F55DBE">
      <w:pPr>
        <w:rPr>
          <w:b w:val="0"/>
          <w:bCs w:val="0"/>
          <w:caps/>
          <w:sz w:val="24"/>
          <w:szCs w:val="24"/>
          <w:rtl/>
        </w:rPr>
      </w:pPr>
    </w:p>
    <w:p w14:paraId="185C1B92" w14:textId="77777777" w:rsidR="001E2274" w:rsidRDefault="00D17364" w:rsidP="00F55DBE">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002C60DC" w14:textId="55A43A44" w:rsidR="001E2274" w:rsidRDefault="00F55DBE" w:rsidP="00F55DBE">
      <w:pPr>
        <w:rPr>
          <w:b w:val="0"/>
          <w:bCs w:val="0"/>
          <w:caps/>
          <w:sz w:val="24"/>
          <w:szCs w:val="24"/>
          <w:rtl/>
        </w:rPr>
      </w:pPr>
      <w:r>
        <w:rPr>
          <w:rFonts w:hint="cs"/>
          <w:b w:val="0"/>
          <w:bCs w:val="0"/>
          <w:caps/>
          <w:sz w:val="24"/>
          <w:szCs w:val="24"/>
          <w:rtl/>
        </w:rPr>
        <w:t xml:space="preserve">אבל אבל הכניסה הזו חוצה שצפ </w:t>
      </w:r>
    </w:p>
    <w:p w14:paraId="052A3B2B" w14:textId="77777777" w:rsidR="001E2274" w:rsidRDefault="001E2274" w:rsidP="00F55DBE">
      <w:pPr>
        <w:rPr>
          <w:b w:val="0"/>
          <w:bCs w:val="0"/>
          <w:caps/>
          <w:sz w:val="24"/>
          <w:szCs w:val="24"/>
          <w:rtl/>
        </w:rPr>
      </w:pPr>
    </w:p>
    <w:p w14:paraId="605B346E" w14:textId="77777777" w:rsidR="001E2274" w:rsidRDefault="00E5536A" w:rsidP="00F55DBE">
      <w:pPr>
        <w:rPr>
          <w:caps/>
          <w:sz w:val="24"/>
          <w:szCs w:val="24"/>
          <w:u w:val="single"/>
          <w:rtl/>
        </w:rPr>
      </w:pPr>
      <w:r w:rsidRPr="00E5536A">
        <w:rPr>
          <w:rFonts w:hint="cs"/>
          <w:caps/>
          <w:sz w:val="24"/>
          <w:szCs w:val="24"/>
          <w:u w:val="single"/>
          <w:rtl/>
        </w:rPr>
        <w:t>גב</w:t>
      </w:r>
      <w:r w:rsidRPr="00E5536A">
        <w:rPr>
          <w:caps/>
          <w:sz w:val="24"/>
          <w:szCs w:val="24"/>
          <w:u w:val="single"/>
          <w:rtl/>
        </w:rPr>
        <w:t>'</w:t>
      </w:r>
      <w:r w:rsidRPr="00E5536A">
        <w:rPr>
          <w:rFonts w:hint="cs"/>
          <w:caps/>
          <w:sz w:val="24"/>
          <w:szCs w:val="24"/>
          <w:u w:val="single"/>
          <w:rtl/>
        </w:rPr>
        <w:t xml:space="preserve"> רוני גרניט - נציגת משרד הבריאות בוועדה המחוזית</w:t>
      </w:r>
      <w:r w:rsidR="001E2274">
        <w:rPr>
          <w:rFonts w:hint="cs"/>
          <w:caps/>
          <w:sz w:val="24"/>
          <w:szCs w:val="24"/>
          <w:u w:val="single"/>
          <w:rtl/>
        </w:rPr>
        <w:t>:</w:t>
      </w:r>
    </w:p>
    <w:p w14:paraId="54CC02A9" w14:textId="209A73DA" w:rsidR="001E2274" w:rsidRDefault="00F55DBE" w:rsidP="00F55DBE">
      <w:pPr>
        <w:rPr>
          <w:b w:val="0"/>
          <w:bCs w:val="0"/>
          <w:caps/>
          <w:sz w:val="24"/>
          <w:szCs w:val="24"/>
          <w:rtl/>
        </w:rPr>
      </w:pPr>
      <w:r>
        <w:rPr>
          <w:rFonts w:hint="cs"/>
          <w:b w:val="0"/>
          <w:bCs w:val="0"/>
          <w:caps/>
          <w:sz w:val="24"/>
          <w:szCs w:val="24"/>
          <w:rtl/>
        </w:rPr>
        <w:t xml:space="preserve">הבנתי </w:t>
      </w:r>
    </w:p>
    <w:p w14:paraId="402C9A3E" w14:textId="77777777" w:rsidR="001E2274" w:rsidRDefault="001E2274" w:rsidP="00F55DBE">
      <w:pPr>
        <w:rPr>
          <w:b w:val="0"/>
          <w:bCs w:val="0"/>
          <w:caps/>
          <w:sz w:val="24"/>
          <w:szCs w:val="24"/>
          <w:rtl/>
        </w:rPr>
      </w:pPr>
    </w:p>
    <w:p w14:paraId="1BB89962" w14:textId="77777777" w:rsidR="001E2274" w:rsidRDefault="00D17364" w:rsidP="00F55DBE">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7C5FD8F8" w14:textId="25F74FAE" w:rsidR="001E2274" w:rsidRDefault="00F55DBE" w:rsidP="00F55DBE">
      <w:pPr>
        <w:rPr>
          <w:b w:val="0"/>
          <w:bCs w:val="0"/>
          <w:caps/>
          <w:sz w:val="24"/>
          <w:szCs w:val="24"/>
          <w:rtl/>
        </w:rPr>
      </w:pPr>
      <w:r>
        <w:rPr>
          <w:rFonts w:hint="cs"/>
          <w:b w:val="0"/>
          <w:bCs w:val="0"/>
          <w:caps/>
          <w:sz w:val="24"/>
          <w:szCs w:val="24"/>
          <w:rtl/>
        </w:rPr>
        <w:t>הכניסה הזו</w:t>
      </w:r>
    </w:p>
    <w:p w14:paraId="0A260A27" w14:textId="77777777" w:rsidR="001E2274" w:rsidRDefault="001E2274" w:rsidP="00F55DBE">
      <w:pPr>
        <w:rPr>
          <w:b w:val="0"/>
          <w:bCs w:val="0"/>
          <w:caps/>
          <w:sz w:val="24"/>
          <w:szCs w:val="24"/>
          <w:rtl/>
        </w:rPr>
      </w:pPr>
    </w:p>
    <w:p w14:paraId="3C2BFFD0" w14:textId="77777777" w:rsidR="001E2274" w:rsidRDefault="00FC27D6" w:rsidP="00F55DBE">
      <w:pPr>
        <w:rPr>
          <w:caps/>
          <w:sz w:val="24"/>
          <w:szCs w:val="24"/>
          <w:u w:val="single"/>
          <w:rtl/>
        </w:rPr>
      </w:pPr>
      <w:r w:rsidRPr="00FC27D6">
        <w:rPr>
          <w:rFonts w:hint="cs"/>
          <w:caps/>
          <w:sz w:val="24"/>
          <w:szCs w:val="24"/>
          <w:u w:val="single"/>
          <w:rtl/>
        </w:rPr>
        <w:t>מר ליאור רגב - נציג לשכת התכנון</w:t>
      </w:r>
      <w:r w:rsidR="001E2274">
        <w:rPr>
          <w:rFonts w:hint="cs"/>
          <w:caps/>
          <w:sz w:val="24"/>
          <w:szCs w:val="24"/>
          <w:u w:val="single"/>
          <w:rtl/>
        </w:rPr>
        <w:t>:</w:t>
      </w:r>
    </w:p>
    <w:p w14:paraId="402CE64D" w14:textId="13E10FE8" w:rsidR="001E2274" w:rsidRDefault="00F55DBE" w:rsidP="00F55DBE">
      <w:pPr>
        <w:rPr>
          <w:b w:val="0"/>
          <w:bCs w:val="0"/>
          <w:caps/>
          <w:sz w:val="24"/>
          <w:szCs w:val="24"/>
          <w:rtl/>
        </w:rPr>
      </w:pPr>
      <w:r>
        <w:rPr>
          <w:rFonts w:hint="cs"/>
          <w:b w:val="0"/>
          <w:bCs w:val="0"/>
          <w:caps/>
          <w:sz w:val="24"/>
          <w:szCs w:val="24"/>
          <w:rtl/>
        </w:rPr>
        <w:t xml:space="preserve">זה כמו </w:t>
      </w:r>
    </w:p>
    <w:p w14:paraId="70603489" w14:textId="77777777" w:rsidR="001E2274" w:rsidRDefault="001E2274" w:rsidP="00F55DBE">
      <w:pPr>
        <w:rPr>
          <w:b w:val="0"/>
          <w:bCs w:val="0"/>
          <w:caps/>
          <w:sz w:val="24"/>
          <w:szCs w:val="24"/>
          <w:rtl/>
        </w:rPr>
      </w:pPr>
    </w:p>
    <w:p w14:paraId="7CA95478" w14:textId="77777777" w:rsidR="001E2274" w:rsidRDefault="003109B2" w:rsidP="00F55DBE">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7F38C6A4" w14:textId="7F01A1CE" w:rsidR="001E2274" w:rsidRDefault="00F55DBE" w:rsidP="00F55DBE">
      <w:pPr>
        <w:rPr>
          <w:b w:val="0"/>
          <w:bCs w:val="0"/>
          <w:caps/>
          <w:sz w:val="24"/>
          <w:szCs w:val="24"/>
          <w:rtl/>
        </w:rPr>
      </w:pPr>
      <w:r>
        <w:rPr>
          <w:rFonts w:hint="cs"/>
          <w:b w:val="0"/>
          <w:bCs w:val="0"/>
          <w:caps/>
          <w:sz w:val="24"/>
          <w:szCs w:val="24"/>
          <w:rtl/>
        </w:rPr>
        <w:t xml:space="preserve">אה כאילו ממש לעשות אותה </w:t>
      </w:r>
    </w:p>
    <w:p w14:paraId="35CC58B7" w14:textId="77777777" w:rsidR="001E2274" w:rsidRDefault="001E2274" w:rsidP="00F55DBE">
      <w:pPr>
        <w:rPr>
          <w:b w:val="0"/>
          <w:bCs w:val="0"/>
          <w:caps/>
          <w:sz w:val="24"/>
          <w:szCs w:val="24"/>
          <w:rtl/>
        </w:rPr>
      </w:pPr>
    </w:p>
    <w:p w14:paraId="1B752B96" w14:textId="77777777" w:rsidR="001E2274" w:rsidRDefault="003361D4" w:rsidP="00F55DBE">
      <w:pPr>
        <w:rPr>
          <w:caps/>
          <w:sz w:val="24"/>
          <w:szCs w:val="24"/>
          <w:u w:val="single"/>
          <w:rtl/>
        </w:rPr>
      </w:pPr>
      <w:r w:rsidRPr="003361D4">
        <w:rPr>
          <w:rFonts w:hint="cs"/>
          <w:caps/>
          <w:sz w:val="24"/>
          <w:szCs w:val="24"/>
          <w:u w:val="single"/>
          <w:rtl/>
        </w:rPr>
        <w:t>עורך דין ניצן בן ארויה - יועץ משפטי לוועדה המחוזית</w:t>
      </w:r>
      <w:r w:rsidR="001E2274">
        <w:rPr>
          <w:rFonts w:hint="cs"/>
          <w:caps/>
          <w:sz w:val="24"/>
          <w:szCs w:val="24"/>
          <w:u w:val="single"/>
          <w:rtl/>
        </w:rPr>
        <w:t>:</w:t>
      </w:r>
    </w:p>
    <w:p w14:paraId="5B9C9B75" w14:textId="071A6A85" w:rsidR="001E2274" w:rsidRDefault="00F55DBE" w:rsidP="00F55DBE">
      <w:pPr>
        <w:rPr>
          <w:b w:val="0"/>
          <w:bCs w:val="0"/>
          <w:caps/>
          <w:sz w:val="24"/>
          <w:szCs w:val="24"/>
          <w:rtl/>
        </w:rPr>
      </w:pPr>
      <w:r>
        <w:rPr>
          <w:rFonts w:hint="cs"/>
          <w:b w:val="0"/>
          <w:bCs w:val="0"/>
          <w:caps/>
          <w:sz w:val="24"/>
          <w:szCs w:val="24"/>
          <w:rtl/>
        </w:rPr>
        <w:t>מאיפה לעשות מאיפה לעשות</w:t>
      </w:r>
    </w:p>
    <w:p w14:paraId="7B744283" w14:textId="77777777" w:rsidR="001E2274" w:rsidRDefault="001E2274" w:rsidP="00F55DBE">
      <w:pPr>
        <w:rPr>
          <w:b w:val="0"/>
          <w:bCs w:val="0"/>
          <w:caps/>
          <w:sz w:val="24"/>
          <w:szCs w:val="24"/>
          <w:rtl/>
        </w:rPr>
      </w:pPr>
    </w:p>
    <w:p w14:paraId="584A8AE3" w14:textId="77777777" w:rsidR="001E2274" w:rsidRDefault="00D17364" w:rsidP="00F55DBE">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07D7C05C" w14:textId="7915E6F7" w:rsidR="001E2274" w:rsidRDefault="00F55DBE" w:rsidP="00F55DBE">
      <w:pPr>
        <w:rPr>
          <w:b w:val="0"/>
          <w:bCs w:val="0"/>
          <w:caps/>
          <w:sz w:val="24"/>
          <w:szCs w:val="24"/>
          <w:rtl/>
        </w:rPr>
      </w:pPr>
      <w:r>
        <w:rPr>
          <w:rFonts w:hint="cs"/>
          <w:b w:val="0"/>
          <w:bCs w:val="0"/>
          <w:caps/>
          <w:sz w:val="24"/>
          <w:szCs w:val="24"/>
          <w:rtl/>
        </w:rPr>
        <w:t>רגע רגע רגע שניה אחת רגע</w:t>
      </w:r>
    </w:p>
    <w:p w14:paraId="36289A38" w14:textId="77777777" w:rsidR="001E2274" w:rsidRDefault="001E2274" w:rsidP="00F55DBE">
      <w:pPr>
        <w:rPr>
          <w:b w:val="0"/>
          <w:bCs w:val="0"/>
          <w:caps/>
          <w:sz w:val="24"/>
          <w:szCs w:val="24"/>
          <w:rtl/>
        </w:rPr>
      </w:pPr>
    </w:p>
    <w:p w14:paraId="449792AD" w14:textId="77777777" w:rsidR="001E2274" w:rsidRDefault="000A3DA6" w:rsidP="00F55DBE">
      <w:pPr>
        <w:rPr>
          <w:caps/>
          <w:sz w:val="24"/>
          <w:szCs w:val="24"/>
          <w:u w:val="single"/>
          <w:rtl/>
        </w:rPr>
      </w:pPr>
      <w:r w:rsidRPr="000A3DA6">
        <w:rPr>
          <w:rFonts w:hint="cs"/>
          <w:caps/>
          <w:sz w:val="24"/>
          <w:szCs w:val="24"/>
          <w:u w:val="single"/>
          <w:rtl/>
        </w:rPr>
        <w:t>מר תומר דוידסון - נציג מנהל מקרקעי ישראל בוועדה המחוזית</w:t>
      </w:r>
      <w:r w:rsidR="001E2274">
        <w:rPr>
          <w:rFonts w:hint="cs"/>
          <w:caps/>
          <w:sz w:val="24"/>
          <w:szCs w:val="24"/>
          <w:u w:val="single"/>
          <w:rtl/>
        </w:rPr>
        <w:t>:</w:t>
      </w:r>
    </w:p>
    <w:p w14:paraId="721E0DD0" w14:textId="3EBF1BBA" w:rsidR="001E2274" w:rsidRDefault="00F55DBE" w:rsidP="00F55DBE">
      <w:pPr>
        <w:rPr>
          <w:b w:val="0"/>
          <w:bCs w:val="0"/>
          <w:caps/>
          <w:sz w:val="24"/>
          <w:szCs w:val="24"/>
          <w:rtl/>
        </w:rPr>
      </w:pPr>
      <w:r>
        <w:rPr>
          <w:rFonts w:hint="cs"/>
          <w:b w:val="0"/>
          <w:bCs w:val="0"/>
          <w:caps/>
          <w:sz w:val="24"/>
          <w:szCs w:val="24"/>
          <w:rtl/>
        </w:rPr>
        <w:t>עוד פעם</w:t>
      </w:r>
    </w:p>
    <w:p w14:paraId="4EB12F48" w14:textId="77777777" w:rsidR="001E2274" w:rsidRDefault="001E2274" w:rsidP="00F55DBE">
      <w:pPr>
        <w:rPr>
          <w:b w:val="0"/>
          <w:bCs w:val="0"/>
          <w:caps/>
          <w:sz w:val="24"/>
          <w:szCs w:val="24"/>
          <w:rtl/>
        </w:rPr>
      </w:pPr>
    </w:p>
    <w:p w14:paraId="6789D756" w14:textId="77777777" w:rsidR="001E2274" w:rsidRDefault="003109B2" w:rsidP="00F55DBE">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443E74B5" w14:textId="05E2C41A" w:rsidR="001E2274" w:rsidRDefault="00F55DBE" w:rsidP="00F55DBE">
      <w:pPr>
        <w:rPr>
          <w:b w:val="0"/>
          <w:bCs w:val="0"/>
          <w:caps/>
          <w:sz w:val="24"/>
          <w:szCs w:val="24"/>
          <w:rtl/>
        </w:rPr>
      </w:pPr>
      <w:r>
        <w:rPr>
          <w:rFonts w:hint="cs"/>
          <w:b w:val="0"/>
          <w:bCs w:val="0"/>
          <w:caps/>
          <w:sz w:val="24"/>
          <w:szCs w:val="24"/>
          <w:rtl/>
        </w:rPr>
        <w:t xml:space="preserve">את הצופציקים הקטנים שם </w:t>
      </w:r>
    </w:p>
    <w:p w14:paraId="7E6FCE4B" w14:textId="77777777" w:rsidR="001E2274" w:rsidRDefault="001E2274" w:rsidP="00F55DBE">
      <w:pPr>
        <w:rPr>
          <w:b w:val="0"/>
          <w:bCs w:val="0"/>
          <w:caps/>
          <w:sz w:val="24"/>
          <w:szCs w:val="24"/>
          <w:rtl/>
        </w:rPr>
      </w:pPr>
    </w:p>
    <w:p w14:paraId="3DA02CF9" w14:textId="77777777" w:rsidR="001E2274" w:rsidRDefault="00D17364" w:rsidP="00F55DBE">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62B1366C" w14:textId="2E16D96E" w:rsidR="001E2274" w:rsidRDefault="00F55DBE" w:rsidP="00F55DBE">
      <w:pPr>
        <w:rPr>
          <w:b w:val="0"/>
          <w:bCs w:val="0"/>
          <w:caps/>
          <w:sz w:val="24"/>
          <w:szCs w:val="24"/>
          <w:rtl/>
        </w:rPr>
      </w:pPr>
      <w:r>
        <w:rPr>
          <w:rFonts w:hint="cs"/>
          <w:b w:val="0"/>
          <w:bCs w:val="0"/>
          <w:caps/>
          <w:sz w:val="24"/>
          <w:szCs w:val="24"/>
          <w:rtl/>
        </w:rPr>
        <w:t>רגע רגע עוד פעם תבינו את הבעיה, ה, עדיין הכניסה</w:t>
      </w:r>
    </w:p>
    <w:p w14:paraId="224A1E17" w14:textId="77777777" w:rsidR="001E2274" w:rsidRDefault="001E2274" w:rsidP="00F55DBE">
      <w:pPr>
        <w:rPr>
          <w:b w:val="0"/>
          <w:bCs w:val="0"/>
          <w:caps/>
          <w:sz w:val="24"/>
          <w:szCs w:val="24"/>
          <w:rtl/>
        </w:rPr>
      </w:pPr>
    </w:p>
    <w:p w14:paraId="661C7FA8" w14:textId="77777777" w:rsidR="001E2274" w:rsidRDefault="003361D4" w:rsidP="00F55DBE">
      <w:pPr>
        <w:rPr>
          <w:caps/>
          <w:sz w:val="24"/>
          <w:szCs w:val="24"/>
          <w:u w:val="single"/>
          <w:rtl/>
        </w:rPr>
      </w:pPr>
      <w:r w:rsidRPr="003361D4">
        <w:rPr>
          <w:rFonts w:hint="cs"/>
          <w:caps/>
          <w:sz w:val="24"/>
          <w:szCs w:val="24"/>
          <w:u w:val="single"/>
          <w:rtl/>
        </w:rPr>
        <w:t>עורך דין ניצן בן ארויה - יועץ משפטי לוועדה המחוזית</w:t>
      </w:r>
      <w:r w:rsidR="001E2274">
        <w:rPr>
          <w:rFonts w:hint="cs"/>
          <w:caps/>
          <w:sz w:val="24"/>
          <w:szCs w:val="24"/>
          <w:u w:val="single"/>
          <w:rtl/>
        </w:rPr>
        <w:t>:</w:t>
      </w:r>
    </w:p>
    <w:p w14:paraId="519F7784" w14:textId="44EA2865" w:rsidR="001E2274" w:rsidRDefault="00F55DBE" w:rsidP="00F55DBE">
      <w:pPr>
        <w:rPr>
          <w:b w:val="0"/>
          <w:bCs w:val="0"/>
          <w:caps/>
          <w:sz w:val="24"/>
          <w:szCs w:val="24"/>
          <w:rtl/>
        </w:rPr>
      </w:pPr>
      <w:r>
        <w:rPr>
          <w:rFonts w:hint="cs"/>
          <w:b w:val="0"/>
          <w:bCs w:val="0"/>
          <w:caps/>
          <w:sz w:val="24"/>
          <w:szCs w:val="24"/>
          <w:rtl/>
        </w:rPr>
        <w:t xml:space="preserve">אבל מאיפה אתה יכול איפה אתה יכול לפתור את החיבור שהוא לא יהיה דרך השצפ? אתה חייב </w:t>
      </w:r>
    </w:p>
    <w:p w14:paraId="1071222A" w14:textId="77777777" w:rsidR="001E2274" w:rsidRDefault="001E2274" w:rsidP="00F55DBE">
      <w:pPr>
        <w:rPr>
          <w:b w:val="0"/>
          <w:bCs w:val="0"/>
          <w:caps/>
          <w:sz w:val="24"/>
          <w:szCs w:val="24"/>
          <w:rtl/>
        </w:rPr>
      </w:pPr>
    </w:p>
    <w:p w14:paraId="19A820C4" w14:textId="77777777" w:rsidR="001E2274" w:rsidRDefault="00D17364" w:rsidP="00F55DBE">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54077F2E" w14:textId="6E5A4F7B" w:rsidR="001E2274" w:rsidRDefault="00F55DBE" w:rsidP="00F55DBE">
      <w:pPr>
        <w:rPr>
          <w:b w:val="0"/>
          <w:bCs w:val="0"/>
          <w:caps/>
          <w:sz w:val="24"/>
          <w:szCs w:val="24"/>
          <w:rtl/>
        </w:rPr>
      </w:pPr>
      <w:r>
        <w:rPr>
          <w:rFonts w:hint="cs"/>
          <w:b w:val="0"/>
          <w:bCs w:val="0"/>
          <w:caps/>
          <w:sz w:val="24"/>
          <w:szCs w:val="24"/>
          <w:rtl/>
        </w:rPr>
        <w:t>לא אני</w:t>
      </w:r>
      <w:r w:rsidR="000F703D">
        <w:rPr>
          <w:rFonts w:hint="cs"/>
          <w:b w:val="0"/>
          <w:bCs w:val="0"/>
          <w:caps/>
          <w:sz w:val="24"/>
          <w:szCs w:val="24"/>
          <w:rtl/>
        </w:rPr>
        <w:t xml:space="preserve"> </w:t>
      </w:r>
      <w:r>
        <w:rPr>
          <w:rFonts w:hint="cs"/>
          <w:b w:val="0"/>
          <w:bCs w:val="0"/>
          <w:caps/>
          <w:sz w:val="24"/>
          <w:szCs w:val="24"/>
          <w:rtl/>
        </w:rPr>
        <w:t>...</w:t>
      </w:r>
    </w:p>
    <w:p w14:paraId="5F385583" w14:textId="77777777" w:rsidR="001E2274" w:rsidRDefault="001E2274" w:rsidP="00F55DBE">
      <w:pPr>
        <w:rPr>
          <w:b w:val="0"/>
          <w:bCs w:val="0"/>
          <w:caps/>
          <w:sz w:val="24"/>
          <w:szCs w:val="24"/>
          <w:rtl/>
        </w:rPr>
      </w:pPr>
    </w:p>
    <w:p w14:paraId="5D188ABE" w14:textId="77777777" w:rsidR="001E2274" w:rsidRDefault="003361D4" w:rsidP="00F55DBE">
      <w:pPr>
        <w:rPr>
          <w:caps/>
          <w:sz w:val="24"/>
          <w:szCs w:val="24"/>
          <w:u w:val="single"/>
          <w:rtl/>
        </w:rPr>
      </w:pPr>
      <w:r w:rsidRPr="003361D4">
        <w:rPr>
          <w:rFonts w:hint="cs"/>
          <w:caps/>
          <w:sz w:val="24"/>
          <w:szCs w:val="24"/>
          <w:u w:val="single"/>
          <w:rtl/>
        </w:rPr>
        <w:lastRenderedPageBreak/>
        <w:t>עורך דין ניצן בן ארויה - יועץ משפטי לוועדה המחוזית</w:t>
      </w:r>
      <w:r w:rsidR="001E2274">
        <w:rPr>
          <w:rFonts w:hint="cs"/>
          <w:caps/>
          <w:sz w:val="24"/>
          <w:szCs w:val="24"/>
          <w:u w:val="single"/>
          <w:rtl/>
        </w:rPr>
        <w:t>:</w:t>
      </w:r>
    </w:p>
    <w:p w14:paraId="618DC918" w14:textId="61FDB513" w:rsidR="001E2274" w:rsidRDefault="00F55DBE" w:rsidP="00F55DBE">
      <w:pPr>
        <w:rPr>
          <w:b w:val="0"/>
          <w:bCs w:val="0"/>
          <w:caps/>
          <w:sz w:val="24"/>
          <w:szCs w:val="24"/>
          <w:rtl/>
        </w:rPr>
      </w:pPr>
      <w:r>
        <w:rPr>
          <w:rFonts w:hint="cs"/>
          <w:b w:val="0"/>
          <w:bCs w:val="0"/>
          <w:caps/>
          <w:sz w:val="24"/>
          <w:szCs w:val="24"/>
          <w:rtl/>
        </w:rPr>
        <w:t>... לא?</w:t>
      </w:r>
      <w:r>
        <w:rPr>
          <w:b w:val="0"/>
          <w:bCs w:val="0"/>
          <w:caps/>
          <w:sz w:val="24"/>
          <w:szCs w:val="24"/>
        </w:rPr>
        <w:t xml:space="preserve"> </w:t>
      </w:r>
    </w:p>
    <w:p w14:paraId="0F355B88" w14:textId="77777777" w:rsidR="001E2274" w:rsidRDefault="001E2274" w:rsidP="00F55DBE">
      <w:pPr>
        <w:rPr>
          <w:b w:val="0"/>
          <w:bCs w:val="0"/>
          <w:caps/>
          <w:sz w:val="24"/>
          <w:szCs w:val="24"/>
          <w:rtl/>
        </w:rPr>
      </w:pPr>
    </w:p>
    <w:p w14:paraId="4AADAF7D" w14:textId="77777777" w:rsidR="001E2274" w:rsidRDefault="00D17364" w:rsidP="00F55DBE">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57CC4C8A" w14:textId="118F89FF" w:rsidR="001E2274" w:rsidRDefault="00F55DBE" w:rsidP="00F55DBE">
      <w:pPr>
        <w:rPr>
          <w:b w:val="0"/>
          <w:bCs w:val="0"/>
          <w:caps/>
          <w:sz w:val="24"/>
          <w:szCs w:val="24"/>
          <w:rtl/>
        </w:rPr>
      </w:pPr>
      <w:r>
        <w:rPr>
          <w:rFonts w:hint="cs"/>
          <w:b w:val="0"/>
          <w:bCs w:val="0"/>
          <w:caps/>
          <w:sz w:val="24"/>
          <w:szCs w:val="24"/>
          <w:rtl/>
        </w:rPr>
        <w:t xml:space="preserve">לא </w:t>
      </w:r>
    </w:p>
    <w:p w14:paraId="0D053B30" w14:textId="77777777" w:rsidR="001E2274" w:rsidRDefault="001E2274" w:rsidP="00F55DBE">
      <w:pPr>
        <w:rPr>
          <w:b w:val="0"/>
          <w:bCs w:val="0"/>
          <w:caps/>
          <w:sz w:val="24"/>
          <w:szCs w:val="24"/>
          <w:rtl/>
        </w:rPr>
      </w:pPr>
    </w:p>
    <w:p w14:paraId="117E851A" w14:textId="77777777" w:rsidR="001E2274" w:rsidRDefault="003109B2" w:rsidP="00F55DBE">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3201A7A2" w14:textId="04321C90" w:rsidR="001E2274" w:rsidRDefault="00F55DBE" w:rsidP="00F55DBE">
      <w:pPr>
        <w:rPr>
          <w:b w:val="0"/>
          <w:bCs w:val="0"/>
          <w:caps/>
          <w:sz w:val="24"/>
          <w:szCs w:val="24"/>
          <w:rtl/>
        </w:rPr>
      </w:pPr>
      <w:r>
        <w:rPr>
          <w:rFonts w:hint="cs"/>
          <w:b w:val="0"/>
          <w:bCs w:val="0"/>
          <w:caps/>
          <w:sz w:val="24"/>
          <w:szCs w:val="24"/>
          <w:rtl/>
        </w:rPr>
        <w:t>הוא רוצה לעשות כאן ...</w:t>
      </w:r>
    </w:p>
    <w:p w14:paraId="1CBC5E8E" w14:textId="77777777" w:rsidR="001E2274" w:rsidRDefault="001E2274" w:rsidP="00F55DBE">
      <w:pPr>
        <w:rPr>
          <w:b w:val="0"/>
          <w:bCs w:val="0"/>
          <w:caps/>
          <w:sz w:val="24"/>
          <w:szCs w:val="24"/>
          <w:rtl/>
        </w:rPr>
      </w:pPr>
    </w:p>
    <w:p w14:paraId="44D92538" w14:textId="77777777" w:rsidR="001E2274" w:rsidRDefault="00D17364" w:rsidP="000D21B9">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1B7F62C9" w14:textId="3DC4E02E" w:rsidR="001E2274" w:rsidRDefault="00F55DBE" w:rsidP="000D21B9">
      <w:pPr>
        <w:rPr>
          <w:b w:val="0"/>
          <w:bCs w:val="0"/>
          <w:caps/>
          <w:sz w:val="24"/>
          <w:szCs w:val="24"/>
          <w:rtl/>
        </w:rPr>
      </w:pPr>
      <w:r>
        <w:rPr>
          <w:rFonts w:hint="cs"/>
          <w:b w:val="0"/>
          <w:bCs w:val="0"/>
          <w:caps/>
          <w:sz w:val="24"/>
          <w:szCs w:val="24"/>
          <w:rtl/>
        </w:rPr>
        <w:t>אני באיחוד וחלוקה</w:t>
      </w:r>
      <w:r w:rsidR="000D21B9">
        <w:rPr>
          <w:rFonts w:hint="cs"/>
          <w:b w:val="0"/>
          <w:bCs w:val="0"/>
          <w:caps/>
          <w:sz w:val="24"/>
          <w:szCs w:val="24"/>
          <w:rtl/>
        </w:rPr>
        <w:t xml:space="preserve">, המגרש המגרש ייראה ככה, המגרש ייראה ככה, ככה ייראה המגרש </w:t>
      </w:r>
    </w:p>
    <w:p w14:paraId="01843752" w14:textId="77777777" w:rsidR="001E2274" w:rsidRDefault="001E2274" w:rsidP="000D21B9">
      <w:pPr>
        <w:rPr>
          <w:b w:val="0"/>
          <w:bCs w:val="0"/>
          <w:caps/>
          <w:sz w:val="24"/>
          <w:szCs w:val="24"/>
          <w:rtl/>
        </w:rPr>
      </w:pPr>
    </w:p>
    <w:p w14:paraId="128972DA" w14:textId="77777777" w:rsidR="001E2274" w:rsidRDefault="003109B2" w:rsidP="000D21B9">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576358B6" w14:textId="5975AD62" w:rsidR="001E2274" w:rsidRDefault="000D21B9" w:rsidP="000D21B9">
      <w:pPr>
        <w:rPr>
          <w:b w:val="0"/>
          <w:bCs w:val="0"/>
          <w:caps/>
          <w:sz w:val="24"/>
          <w:szCs w:val="24"/>
          <w:rtl/>
        </w:rPr>
      </w:pPr>
      <w:r>
        <w:rPr>
          <w:rFonts w:hint="cs"/>
          <w:b w:val="0"/>
          <w:bCs w:val="0"/>
          <w:caps/>
          <w:sz w:val="24"/>
          <w:szCs w:val="24"/>
          <w:rtl/>
        </w:rPr>
        <w:t>אה הבנתי וכאן הוא</w:t>
      </w:r>
      <w:r w:rsidR="000F703D">
        <w:rPr>
          <w:rFonts w:hint="cs"/>
          <w:b w:val="0"/>
          <w:bCs w:val="0"/>
          <w:caps/>
          <w:sz w:val="24"/>
          <w:szCs w:val="24"/>
          <w:rtl/>
        </w:rPr>
        <w:t xml:space="preserve"> </w:t>
      </w:r>
      <w:r>
        <w:rPr>
          <w:rFonts w:hint="cs"/>
          <w:b w:val="0"/>
          <w:bCs w:val="0"/>
          <w:caps/>
          <w:sz w:val="24"/>
          <w:szCs w:val="24"/>
          <w:rtl/>
        </w:rPr>
        <w:t>...</w:t>
      </w:r>
    </w:p>
    <w:p w14:paraId="484AEE13" w14:textId="77777777" w:rsidR="001E2274" w:rsidRDefault="001E2274" w:rsidP="000D21B9">
      <w:pPr>
        <w:rPr>
          <w:b w:val="0"/>
          <w:bCs w:val="0"/>
          <w:caps/>
          <w:sz w:val="24"/>
          <w:szCs w:val="24"/>
          <w:rtl/>
        </w:rPr>
      </w:pPr>
    </w:p>
    <w:p w14:paraId="4EEBDAA7" w14:textId="77777777" w:rsidR="001E2274" w:rsidRDefault="00D17364" w:rsidP="000D21B9">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38144158" w14:textId="3E07DE67" w:rsidR="001E2274" w:rsidRDefault="000D21B9" w:rsidP="000D21B9">
      <w:pPr>
        <w:rPr>
          <w:b w:val="0"/>
          <w:bCs w:val="0"/>
          <w:caps/>
          <w:sz w:val="24"/>
          <w:szCs w:val="24"/>
          <w:rtl/>
        </w:rPr>
      </w:pPr>
      <w:r>
        <w:rPr>
          <w:rFonts w:hint="cs"/>
          <w:b w:val="0"/>
          <w:bCs w:val="0"/>
          <w:caps/>
          <w:sz w:val="24"/>
          <w:szCs w:val="24"/>
          <w:rtl/>
        </w:rPr>
        <w:t>המגרש ייראה ככה המגרש ייראה</w:t>
      </w:r>
    </w:p>
    <w:p w14:paraId="7D9C2BF6" w14:textId="77777777" w:rsidR="001E2274" w:rsidRDefault="001E2274" w:rsidP="000D21B9">
      <w:pPr>
        <w:rPr>
          <w:b w:val="0"/>
          <w:bCs w:val="0"/>
          <w:caps/>
          <w:sz w:val="24"/>
          <w:szCs w:val="24"/>
          <w:rtl/>
        </w:rPr>
      </w:pPr>
    </w:p>
    <w:p w14:paraId="535161C3" w14:textId="77777777" w:rsidR="001E2274" w:rsidRDefault="000A3DA6" w:rsidP="000D21B9">
      <w:pPr>
        <w:rPr>
          <w:caps/>
          <w:sz w:val="24"/>
          <w:szCs w:val="24"/>
          <w:u w:val="single"/>
          <w:rtl/>
        </w:rPr>
      </w:pPr>
      <w:r w:rsidRPr="000A3DA6">
        <w:rPr>
          <w:rFonts w:hint="cs"/>
          <w:caps/>
          <w:sz w:val="24"/>
          <w:szCs w:val="24"/>
          <w:u w:val="single"/>
          <w:rtl/>
        </w:rPr>
        <w:t>מר תומר דוידסון - נציג מנהל מקרקעי ישראל בוועדה המחוזית</w:t>
      </w:r>
      <w:r w:rsidR="001E2274">
        <w:rPr>
          <w:rFonts w:hint="cs"/>
          <w:caps/>
          <w:sz w:val="24"/>
          <w:szCs w:val="24"/>
          <w:u w:val="single"/>
          <w:rtl/>
        </w:rPr>
        <w:t>:</w:t>
      </w:r>
    </w:p>
    <w:p w14:paraId="1074A97E" w14:textId="49300C36" w:rsidR="001E2274" w:rsidRDefault="000D21B9" w:rsidP="000D21B9">
      <w:pPr>
        <w:rPr>
          <w:b w:val="0"/>
          <w:bCs w:val="0"/>
          <w:caps/>
          <w:sz w:val="24"/>
          <w:szCs w:val="24"/>
          <w:rtl/>
        </w:rPr>
      </w:pPr>
      <w:r>
        <w:rPr>
          <w:rFonts w:hint="cs"/>
          <w:b w:val="0"/>
          <w:bCs w:val="0"/>
          <w:caps/>
          <w:sz w:val="24"/>
          <w:szCs w:val="24"/>
          <w:rtl/>
        </w:rPr>
        <w:t xml:space="preserve">עם ה, </w:t>
      </w:r>
    </w:p>
    <w:p w14:paraId="6B4F7899" w14:textId="77777777" w:rsidR="001E2274" w:rsidRDefault="001E2274" w:rsidP="000D21B9">
      <w:pPr>
        <w:rPr>
          <w:b w:val="0"/>
          <w:bCs w:val="0"/>
          <w:caps/>
          <w:sz w:val="24"/>
          <w:szCs w:val="24"/>
          <w:rtl/>
        </w:rPr>
      </w:pPr>
    </w:p>
    <w:p w14:paraId="16AED71C" w14:textId="77777777" w:rsidR="001E2274" w:rsidRDefault="000A5C33" w:rsidP="000D21B9">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22EDAF72" w14:textId="74205020" w:rsidR="001E2274" w:rsidRDefault="000D21B9" w:rsidP="000D21B9">
      <w:pPr>
        <w:rPr>
          <w:b w:val="0"/>
          <w:bCs w:val="0"/>
          <w:caps/>
          <w:sz w:val="24"/>
          <w:szCs w:val="24"/>
          <w:rtl/>
        </w:rPr>
      </w:pPr>
      <w:r>
        <w:rPr>
          <w:rFonts w:hint="cs"/>
          <w:b w:val="0"/>
          <w:bCs w:val="0"/>
          <w:caps/>
          <w:sz w:val="24"/>
          <w:szCs w:val="24"/>
          <w:rtl/>
        </w:rPr>
        <w:t>אתה לא עושה דרך אתה מושך את המגרש עד לכביש</w:t>
      </w:r>
      <w:r w:rsidR="000F703D">
        <w:rPr>
          <w:rFonts w:hint="cs"/>
          <w:b w:val="0"/>
          <w:bCs w:val="0"/>
          <w:caps/>
          <w:sz w:val="24"/>
          <w:szCs w:val="24"/>
          <w:rtl/>
        </w:rPr>
        <w:t xml:space="preserve"> </w:t>
      </w:r>
      <w:r>
        <w:rPr>
          <w:rFonts w:hint="cs"/>
          <w:b w:val="0"/>
          <w:bCs w:val="0"/>
          <w:caps/>
          <w:sz w:val="24"/>
          <w:szCs w:val="24"/>
          <w:rtl/>
        </w:rPr>
        <w:t xml:space="preserve">... </w:t>
      </w:r>
    </w:p>
    <w:p w14:paraId="62D265B7" w14:textId="77777777" w:rsidR="001E2274" w:rsidRDefault="001E2274" w:rsidP="000D21B9">
      <w:pPr>
        <w:rPr>
          <w:b w:val="0"/>
          <w:bCs w:val="0"/>
          <w:caps/>
          <w:sz w:val="24"/>
          <w:szCs w:val="24"/>
          <w:rtl/>
        </w:rPr>
      </w:pPr>
    </w:p>
    <w:p w14:paraId="41429B37" w14:textId="77777777" w:rsidR="001E2274" w:rsidRDefault="00FC27D6" w:rsidP="000D21B9">
      <w:pPr>
        <w:rPr>
          <w:caps/>
          <w:sz w:val="24"/>
          <w:szCs w:val="24"/>
          <w:u w:val="single"/>
          <w:rtl/>
        </w:rPr>
      </w:pPr>
      <w:r w:rsidRPr="00FC27D6">
        <w:rPr>
          <w:rFonts w:hint="cs"/>
          <w:caps/>
          <w:sz w:val="24"/>
          <w:szCs w:val="24"/>
          <w:u w:val="single"/>
          <w:rtl/>
        </w:rPr>
        <w:t>מר ליאור רגב - נציג לשכת התכנון</w:t>
      </w:r>
      <w:r w:rsidR="001E2274">
        <w:rPr>
          <w:rFonts w:hint="cs"/>
          <w:caps/>
          <w:sz w:val="24"/>
          <w:szCs w:val="24"/>
          <w:u w:val="single"/>
          <w:rtl/>
        </w:rPr>
        <w:t>:</w:t>
      </w:r>
    </w:p>
    <w:p w14:paraId="72E986BB" w14:textId="4C7F0DD6" w:rsidR="001E2274" w:rsidRDefault="000D21B9" w:rsidP="000D21B9">
      <w:pPr>
        <w:rPr>
          <w:b w:val="0"/>
          <w:bCs w:val="0"/>
          <w:caps/>
          <w:sz w:val="24"/>
          <w:szCs w:val="24"/>
          <w:rtl/>
        </w:rPr>
      </w:pPr>
      <w:r>
        <w:rPr>
          <w:rFonts w:hint="cs"/>
          <w:b w:val="0"/>
          <w:bCs w:val="0"/>
          <w:caps/>
          <w:sz w:val="24"/>
          <w:szCs w:val="24"/>
          <w:rtl/>
        </w:rPr>
        <w:t xml:space="preserve">לא, מספיק מספיק כניסה ויציאה אחת, לא צריך שתיים אפילו </w:t>
      </w:r>
    </w:p>
    <w:p w14:paraId="3C94F91E" w14:textId="77777777" w:rsidR="001E2274" w:rsidRDefault="001E2274" w:rsidP="000D21B9">
      <w:pPr>
        <w:rPr>
          <w:b w:val="0"/>
          <w:bCs w:val="0"/>
          <w:caps/>
          <w:sz w:val="24"/>
          <w:szCs w:val="24"/>
          <w:rtl/>
        </w:rPr>
      </w:pPr>
    </w:p>
    <w:p w14:paraId="22731288" w14:textId="77777777" w:rsidR="001E2274" w:rsidRDefault="00D17364" w:rsidP="000D21B9">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049F38E7" w14:textId="334969F8" w:rsidR="001E2274" w:rsidRDefault="000D21B9" w:rsidP="000D21B9">
      <w:pPr>
        <w:rPr>
          <w:b w:val="0"/>
          <w:bCs w:val="0"/>
          <w:caps/>
          <w:sz w:val="24"/>
          <w:szCs w:val="24"/>
          <w:rtl/>
        </w:rPr>
      </w:pPr>
      <w:r>
        <w:rPr>
          <w:rFonts w:hint="cs"/>
          <w:b w:val="0"/>
          <w:bCs w:val="0"/>
          <w:caps/>
          <w:sz w:val="24"/>
          <w:szCs w:val="24"/>
          <w:rtl/>
        </w:rPr>
        <w:t xml:space="preserve">אני אני אני המגרש ייראה ככה, </w:t>
      </w:r>
    </w:p>
    <w:p w14:paraId="3A25D35C" w14:textId="77777777" w:rsidR="001E2274" w:rsidRDefault="001E2274" w:rsidP="000D21B9">
      <w:pPr>
        <w:rPr>
          <w:b w:val="0"/>
          <w:bCs w:val="0"/>
          <w:caps/>
          <w:sz w:val="24"/>
          <w:szCs w:val="24"/>
          <w:rtl/>
        </w:rPr>
      </w:pPr>
    </w:p>
    <w:p w14:paraId="508B7638" w14:textId="77777777" w:rsidR="001E2274" w:rsidRDefault="003109B2" w:rsidP="000D21B9">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3516B356" w14:textId="339AB12A" w:rsidR="001E2274" w:rsidRDefault="000D21B9" w:rsidP="000D21B9">
      <w:pPr>
        <w:rPr>
          <w:b w:val="0"/>
          <w:bCs w:val="0"/>
          <w:caps/>
          <w:sz w:val="24"/>
          <w:szCs w:val="24"/>
          <w:rtl/>
        </w:rPr>
      </w:pPr>
      <w:r>
        <w:rPr>
          <w:rFonts w:hint="cs"/>
          <w:b w:val="0"/>
          <w:bCs w:val="0"/>
          <w:caps/>
          <w:sz w:val="24"/>
          <w:szCs w:val="24"/>
          <w:rtl/>
        </w:rPr>
        <w:t>אתה יכול</w:t>
      </w:r>
      <w:r w:rsidR="000F703D">
        <w:rPr>
          <w:rFonts w:hint="cs"/>
          <w:b w:val="0"/>
          <w:bCs w:val="0"/>
          <w:caps/>
          <w:sz w:val="24"/>
          <w:szCs w:val="24"/>
          <w:rtl/>
        </w:rPr>
        <w:t xml:space="preserve"> </w:t>
      </w:r>
      <w:r>
        <w:rPr>
          <w:rFonts w:hint="cs"/>
          <w:b w:val="0"/>
          <w:bCs w:val="0"/>
          <w:caps/>
          <w:sz w:val="24"/>
          <w:szCs w:val="24"/>
          <w:rtl/>
        </w:rPr>
        <w:t>לעשות</w:t>
      </w:r>
      <w:r w:rsidR="000F703D">
        <w:rPr>
          <w:rFonts w:hint="cs"/>
          <w:b w:val="0"/>
          <w:bCs w:val="0"/>
          <w:caps/>
          <w:sz w:val="24"/>
          <w:szCs w:val="24"/>
          <w:rtl/>
        </w:rPr>
        <w:t xml:space="preserve"> </w:t>
      </w:r>
      <w:r>
        <w:rPr>
          <w:rFonts w:hint="cs"/>
          <w:b w:val="0"/>
          <w:bCs w:val="0"/>
          <w:caps/>
          <w:sz w:val="24"/>
          <w:szCs w:val="24"/>
          <w:rtl/>
        </w:rPr>
        <w:t>...</w:t>
      </w:r>
    </w:p>
    <w:p w14:paraId="582A33A2" w14:textId="77777777" w:rsidR="001E2274" w:rsidRDefault="001E2274" w:rsidP="000D21B9">
      <w:pPr>
        <w:rPr>
          <w:b w:val="0"/>
          <w:bCs w:val="0"/>
          <w:caps/>
          <w:sz w:val="24"/>
          <w:szCs w:val="24"/>
          <w:rtl/>
        </w:rPr>
      </w:pPr>
    </w:p>
    <w:p w14:paraId="5555577D" w14:textId="77777777" w:rsidR="001E2274" w:rsidRDefault="00D17364" w:rsidP="000D21B9">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7098C664" w14:textId="114313A5" w:rsidR="001E2274" w:rsidRDefault="000D21B9" w:rsidP="000D21B9">
      <w:pPr>
        <w:rPr>
          <w:b w:val="0"/>
          <w:bCs w:val="0"/>
          <w:caps/>
          <w:sz w:val="24"/>
          <w:szCs w:val="24"/>
          <w:rtl/>
        </w:rPr>
      </w:pPr>
      <w:r>
        <w:rPr>
          <w:rFonts w:hint="cs"/>
          <w:b w:val="0"/>
          <w:bCs w:val="0"/>
          <w:caps/>
          <w:sz w:val="24"/>
          <w:szCs w:val="24"/>
          <w:rtl/>
        </w:rPr>
        <w:t xml:space="preserve">עכשיו מכיוון שאני באיחוד וחלוקה אז מה שאני נותן פה אני צריך איך שהוא להוריד פה, אני יודע, לא לא </w:t>
      </w:r>
    </w:p>
    <w:p w14:paraId="660BA511" w14:textId="77777777" w:rsidR="001E2274" w:rsidRDefault="001E2274" w:rsidP="000D21B9">
      <w:pPr>
        <w:rPr>
          <w:b w:val="0"/>
          <w:bCs w:val="0"/>
          <w:caps/>
          <w:sz w:val="24"/>
          <w:szCs w:val="24"/>
          <w:rtl/>
        </w:rPr>
      </w:pPr>
    </w:p>
    <w:p w14:paraId="1142C968" w14:textId="77777777" w:rsidR="001E2274" w:rsidRDefault="003109B2" w:rsidP="000D21B9">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5FB6199C" w14:textId="460A393E" w:rsidR="001E2274" w:rsidRDefault="000D21B9" w:rsidP="000D21B9">
      <w:pPr>
        <w:rPr>
          <w:b w:val="0"/>
          <w:bCs w:val="0"/>
          <w:caps/>
          <w:sz w:val="24"/>
          <w:szCs w:val="24"/>
          <w:rtl/>
        </w:rPr>
      </w:pPr>
      <w:r>
        <w:rPr>
          <w:rFonts w:hint="cs"/>
          <w:b w:val="0"/>
          <w:bCs w:val="0"/>
          <w:caps/>
          <w:sz w:val="24"/>
          <w:szCs w:val="24"/>
          <w:rtl/>
        </w:rPr>
        <w:t>אתה יכול לעשות משהו אחר</w:t>
      </w:r>
    </w:p>
    <w:p w14:paraId="67C8677F" w14:textId="77777777" w:rsidR="001E2274" w:rsidRDefault="001E2274" w:rsidP="000D21B9">
      <w:pPr>
        <w:rPr>
          <w:b w:val="0"/>
          <w:bCs w:val="0"/>
          <w:caps/>
          <w:sz w:val="24"/>
          <w:szCs w:val="24"/>
          <w:rtl/>
        </w:rPr>
      </w:pPr>
    </w:p>
    <w:p w14:paraId="7A97C52E" w14:textId="77777777" w:rsidR="001E2274" w:rsidRDefault="00D17364" w:rsidP="000D21B9">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5B9133AE" w14:textId="4A355201" w:rsidR="001E2274" w:rsidRDefault="000D21B9" w:rsidP="000D21B9">
      <w:pPr>
        <w:rPr>
          <w:b w:val="0"/>
          <w:bCs w:val="0"/>
          <w:caps/>
          <w:sz w:val="24"/>
          <w:szCs w:val="24"/>
          <w:rtl/>
        </w:rPr>
      </w:pPr>
      <w:r>
        <w:rPr>
          <w:rFonts w:hint="cs"/>
          <w:b w:val="0"/>
          <w:bCs w:val="0"/>
          <w:caps/>
          <w:sz w:val="24"/>
          <w:szCs w:val="24"/>
          <w:rtl/>
        </w:rPr>
        <w:t>אני אצטרך להוריד פה ...</w:t>
      </w:r>
    </w:p>
    <w:p w14:paraId="0E3769AD" w14:textId="77777777" w:rsidR="001E2274" w:rsidRDefault="001E2274" w:rsidP="000D21B9">
      <w:pPr>
        <w:rPr>
          <w:b w:val="0"/>
          <w:bCs w:val="0"/>
          <w:caps/>
          <w:sz w:val="24"/>
          <w:szCs w:val="24"/>
          <w:rtl/>
        </w:rPr>
      </w:pPr>
    </w:p>
    <w:p w14:paraId="2BA8FD1B" w14:textId="77777777" w:rsidR="001E2274" w:rsidRDefault="003109B2" w:rsidP="000D21B9">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4189C19C" w14:textId="2B74673B" w:rsidR="001E2274" w:rsidRDefault="000D21B9" w:rsidP="000D21B9">
      <w:pPr>
        <w:rPr>
          <w:b w:val="0"/>
          <w:bCs w:val="0"/>
          <w:caps/>
          <w:sz w:val="24"/>
          <w:szCs w:val="24"/>
          <w:rtl/>
        </w:rPr>
      </w:pPr>
      <w:r>
        <w:rPr>
          <w:rFonts w:hint="cs"/>
          <w:b w:val="0"/>
          <w:bCs w:val="0"/>
          <w:caps/>
          <w:sz w:val="24"/>
          <w:szCs w:val="24"/>
          <w:rtl/>
        </w:rPr>
        <w:t xml:space="preserve">שהקו הכחול יהיה פה </w:t>
      </w:r>
    </w:p>
    <w:p w14:paraId="7EDDD2F5" w14:textId="77777777" w:rsidR="001E2274" w:rsidRDefault="001E2274" w:rsidP="000D21B9">
      <w:pPr>
        <w:rPr>
          <w:b w:val="0"/>
          <w:bCs w:val="0"/>
          <w:caps/>
          <w:sz w:val="24"/>
          <w:szCs w:val="24"/>
          <w:rtl/>
        </w:rPr>
      </w:pPr>
    </w:p>
    <w:p w14:paraId="3B495B52" w14:textId="77777777" w:rsidR="001E2274" w:rsidRDefault="00D17364" w:rsidP="000D21B9">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497D1CB7" w14:textId="0D02B0E8" w:rsidR="001E2274" w:rsidRDefault="000D21B9" w:rsidP="000D21B9">
      <w:pPr>
        <w:rPr>
          <w:b w:val="0"/>
          <w:bCs w:val="0"/>
          <w:caps/>
          <w:sz w:val="24"/>
          <w:szCs w:val="24"/>
          <w:rtl/>
        </w:rPr>
      </w:pPr>
      <w:r>
        <w:rPr>
          <w:rFonts w:hint="cs"/>
          <w:b w:val="0"/>
          <w:bCs w:val="0"/>
          <w:caps/>
          <w:sz w:val="24"/>
          <w:szCs w:val="24"/>
          <w:rtl/>
        </w:rPr>
        <w:t>אני צריך באיזה שהוא מקום להוריד את זה אבל</w:t>
      </w:r>
    </w:p>
    <w:p w14:paraId="1EF2FB4A" w14:textId="77777777" w:rsidR="001E2274" w:rsidRDefault="001E2274" w:rsidP="000D21B9">
      <w:pPr>
        <w:rPr>
          <w:b w:val="0"/>
          <w:bCs w:val="0"/>
          <w:caps/>
          <w:sz w:val="24"/>
          <w:szCs w:val="24"/>
          <w:rtl/>
        </w:rPr>
      </w:pPr>
    </w:p>
    <w:p w14:paraId="46269458" w14:textId="77777777" w:rsidR="001E2274" w:rsidRDefault="003109B2" w:rsidP="000D21B9">
      <w:pPr>
        <w:rPr>
          <w:caps/>
          <w:sz w:val="24"/>
          <w:szCs w:val="24"/>
          <w:u w:val="single"/>
          <w:rtl/>
        </w:rPr>
      </w:pPr>
      <w:r w:rsidRPr="003109B2">
        <w:rPr>
          <w:rFonts w:hint="cs"/>
          <w:caps/>
          <w:sz w:val="24"/>
          <w:szCs w:val="24"/>
          <w:u w:val="single"/>
          <w:rtl/>
        </w:rPr>
        <w:lastRenderedPageBreak/>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32E5704B" w14:textId="0841249F" w:rsidR="001E2274" w:rsidRDefault="000D21B9" w:rsidP="000D21B9">
      <w:pPr>
        <w:rPr>
          <w:b w:val="0"/>
          <w:bCs w:val="0"/>
          <w:caps/>
          <w:sz w:val="24"/>
          <w:szCs w:val="24"/>
          <w:rtl/>
        </w:rPr>
      </w:pPr>
      <w:r>
        <w:rPr>
          <w:rFonts w:hint="cs"/>
          <w:b w:val="0"/>
          <w:bCs w:val="0"/>
          <w:caps/>
          <w:sz w:val="24"/>
          <w:szCs w:val="24"/>
          <w:rtl/>
        </w:rPr>
        <w:t xml:space="preserve">וזה יהיה שטח שצפ </w:t>
      </w:r>
    </w:p>
    <w:p w14:paraId="6A9F0A24" w14:textId="77777777" w:rsidR="001E2274" w:rsidRDefault="001E2274" w:rsidP="000D21B9">
      <w:pPr>
        <w:rPr>
          <w:b w:val="0"/>
          <w:bCs w:val="0"/>
          <w:caps/>
          <w:sz w:val="24"/>
          <w:szCs w:val="24"/>
          <w:rtl/>
        </w:rPr>
      </w:pPr>
    </w:p>
    <w:p w14:paraId="4CF56AD4" w14:textId="77777777" w:rsidR="001E2274" w:rsidRDefault="00D17364" w:rsidP="000D21B9">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62AFC725" w14:textId="5115D0BB" w:rsidR="001E2274" w:rsidRDefault="000D21B9" w:rsidP="000D21B9">
      <w:pPr>
        <w:rPr>
          <w:b w:val="0"/>
          <w:bCs w:val="0"/>
          <w:caps/>
          <w:sz w:val="24"/>
          <w:szCs w:val="24"/>
          <w:rtl/>
        </w:rPr>
      </w:pPr>
      <w:r>
        <w:rPr>
          <w:rFonts w:hint="cs"/>
          <w:b w:val="0"/>
          <w:bCs w:val="0"/>
          <w:caps/>
          <w:sz w:val="24"/>
          <w:szCs w:val="24"/>
          <w:rtl/>
        </w:rPr>
        <w:t xml:space="preserve">או, </w:t>
      </w:r>
    </w:p>
    <w:p w14:paraId="7254F31F" w14:textId="77777777" w:rsidR="001E2274" w:rsidRDefault="001E2274" w:rsidP="000D21B9">
      <w:pPr>
        <w:rPr>
          <w:b w:val="0"/>
          <w:bCs w:val="0"/>
          <w:caps/>
          <w:sz w:val="24"/>
          <w:szCs w:val="24"/>
          <w:rtl/>
        </w:rPr>
      </w:pPr>
    </w:p>
    <w:p w14:paraId="4AA1308D" w14:textId="77777777" w:rsidR="001E2274" w:rsidRDefault="000A5C33" w:rsidP="000D21B9">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4D05A762" w14:textId="7E101922" w:rsidR="001E2274" w:rsidRDefault="000D21B9" w:rsidP="000D21B9">
      <w:pPr>
        <w:rPr>
          <w:b w:val="0"/>
          <w:bCs w:val="0"/>
          <w:caps/>
          <w:sz w:val="24"/>
          <w:szCs w:val="24"/>
          <w:rtl/>
        </w:rPr>
      </w:pPr>
      <w:r>
        <w:rPr>
          <w:rFonts w:hint="cs"/>
          <w:b w:val="0"/>
          <w:bCs w:val="0"/>
          <w:caps/>
          <w:sz w:val="24"/>
          <w:szCs w:val="24"/>
          <w:rtl/>
        </w:rPr>
        <w:t xml:space="preserve">... תעגל את זה </w:t>
      </w:r>
    </w:p>
    <w:p w14:paraId="3FFFE99E" w14:textId="77777777" w:rsidR="001E2274" w:rsidRDefault="001E2274" w:rsidP="000D21B9">
      <w:pPr>
        <w:rPr>
          <w:b w:val="0"/>
          <w:bCs w:val="0"/>
          <w:caps/>
          <w:sz w:val="24"/>
          <w:szCs w:val="24"/>
          <w:rtl/>
        </w:rPr>
      </w:pPr>
    </w:p>
    <w:p w14:paraId="6AF892DC" w14:textId="77777777" w:rsidR="001E2274" w:rsidRDefault="00D17364" w:rsidP="000D21B9">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473C9A97" w14:textId="24D06D29" w:rsidR="001E2274" w:rsidRDefault="000D21B9" w:rsidP="000D21B9">
      <w:pPr>
        <w:rPr>
          <w:b w:val="0"/>
          <w:bCs w:val="0"/>
          <w:caps/>
          <w:sz w:val="24"/>
          <w:szCs w:val="24"/>
          <w:rtl/>
        </w:rPr>
      </w:pPr>
      <w:r>
        <w:rPr>
          <w:rFonts w:hint="cs"/>
          <w:b w:val="0"/>
          <w:bCs w:val="0"/>
          <w:caps/>
          <w:sz w:val="24"/>
          <w:szCs w:val="24"/>
          <w:rtl/>
        </w:rPr>
        <w:t xml:space="preserve">כן </w:t>
      </w:r>
    </w:p>
    <w:p w14:paraId="57B227E4" w14:textId="77777777" w:rsidR="001E2274" w:rsidRDefault="001E2274" w:rsidP="000D21B9">
      <w:pPr>
        <w:rPr>
          <w:b w:val="0"/>
          <w:bCs w:val="0"/>
          <w:caps/>
          <w:sz w:val="24"/>
          <w:szCs w:val="24"/>
          <w:rtl/>
        </w:rPr>
      </w:pPr>
    </w:p>
    <w:p w14:paraId="3C6C98AA" w14:textId="77777777" w:rsidR="001E2274" w:rsidRDefault="000A5C33" w:rsidP="000D21B9">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679DF6FF" w14:textId="5D270160" w:rsidR="001E2274" w:rsidRDefault="000D21B9" w:rsidP="000D21B9">
      <w:pPr>
        <w:rPr>
          <w:b w:val="0"/>
          <w:bCs w:val="0"/>
          <w:caps/>
          <w:sz w:val="24"/>
          <w:szCs w:val="24"/>
          <w:rtl/>
        </w:rPr>
      </w:pPr>
      <w:r>
        <w:rPr>
          <w:rFonts w:hint="cs"/>
          <w:b w:val="0"/>
          <w:bCs w:val="0"/>
          <w:caps/>
          <w:sz w:val="24"/>
          <w:szCs w:val="24"/>
          <w:rtl/>
        </w:rPr>
        <w:t>ככה</w:t>
      </w:r>
    </w:p>
    <w:p w14:paraId="68B13955" w14:textId="77777777" w:rsidR="001E2274" w:rsidRDefault="001E2274" w:rsidP="000D21B9">
      <w:pPr>
        <w:rPr>
          <w:b w:val="0"/>
          <w:bCs w:val="0"/>
          <w:caps/>
          <w:sz w:val="24"/>
          <w:szCs w:val="24"/>
          <w:rtl/>
        </w:rPr>
      </w:pPr>
    </w:p>
    <w:p w14:paraId="2F448E17" w14:textId="77777777" w:rsidR="001E2274" w:rsidRDefault="00D17364" w:rsidP="000D21B9">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3A5DB7F1" w14:textId="2D2994F7" w:rsidR="001E2274" w:rsidRDefault="000D21B9" w:rsidP="000D21B9">
      <w:pPr>
        <w:rPr>
          <w:b w:val="0"/>
          <w:bCs w:val="0"/>
          <w:caps/>
          <w:sz w:val="24"/>
          <w:szCs w:val="24"/>
          <w:rtl/>
        </w:rPr>
      </w:pPr>
      <w:r>
        <w:rPr>
          <w:rFonts w:hint="cs"/>
          <w:b w:val="0"/>
          <w:bCs w:val="0"/>
          <w:caps/>
          <w:sz w:val="24"/>
          <w:szCs w:val="24"/>
          <w:rtl/>
        </w:rPr>
        <w:t xml:space="preserve">בדיוק בדיוק יכול להיות ... </w:t>
      </w:r>
    </w:p>
    <w:p w14:paraId="71F1541B" w14:textId="77777777" w:rsidR="001E2274" w:rsidRDefault="001E2274" w:rsidP="000D21B9">
      <w:pPr>
        <w:rPr>
          <w:b w:val="0"/>
          <w:bCs w:val="0"/>
          <w:caps/>
          <w:sz w:val="24"/>
          <w:szCs w:val="24"/>
          <w:rtl/>
        </w:rPr>
      </w:pPr>
    </w:p>
    <w:p w14:paraId="046AA6F0" w14:textId="77777777" w:rsidR="001E2274" w:rsidRDefault="000A5C33" w:rsidP="000D21B9">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7E018BA3" w14:textId="740BD155" w:rsidR="001E2274" w:rsidRDefault="000D21B9" w:rsidP="000D21B9">
      <w:pPr>
        <w:rPr>
          <w:b w:val="0"/>
          <w:bCs w:val="0"/>
          <w:caps/>
          <w:sz w:val="24"/>
          <w:szCs w:val="24"/>
          <w:rtl/>
        </w:rPr>
      </w:pPr>
      <w:r>
        <w:rPr>
          <w:rFonts w:hint="cs"/>
          <w:b w:val="0"/>
          <w:bCs w:val="0"/>
          <w:caps/>
          <w:sz w:val="24"/>
          <w:szCs w:val="24"/>
          <w:rtl/>
        </w:rPr>
        <w:t xml:space="preserve">גם ייתן לך פתיחה לשצפ ... </w:t>
      </w:r>
    </w:p>
    <w:p w14:paraId="52349508" w14:textId="77777777" w:rsidR="001E2274" w:rsidRDefault="001E2274" w:rsidP="000D21B9">
      <w:pPr>
        <w:rPr>
          <w:b w:val="0"/>
          <w:bCs w:val="0"/>
          <w:caps/>
          <w:sz w:val="24"/>
          <w:szCs w:val="24"/>
          <w:rtl/>
        </w:rPr>
      </w:pPr>
    </w:p>
    <w:p w14:paraId="444618D3" w14:textId="77777777" w:rsidR="001E2274" w:rsidRDefault="003361D4" w:rsidP="000D21B9">
      <w:pPr>
        <w:rPr>
          <w:caps/>
          <w:sz w:val="24"/>
          <w:szCs w:val="24"/>
          <w:u w:val="single"/>
          <w:rtl/>
        </w:rPr>
      </w:pPr>
      <w:r w:rsidRPr="003361D4">
        <w:rPr>
          <w:rFonts w:hint="cs"/>
          <w:caps/>
          <w:sz w:val="24"/>
          <w:szCs w:val="24"/>
          <w:u w:val="single"/>
          <w:rtl/>
        </w:rPr>
        <w:t>עורך דין ניצן בן ארויה - יועץ משפטי לוועדה המחוזית</w:t>
      </w:r>
      <w:r w:rsidR="001E2274">
        <w:rPr>
          <w:rFonts w:hint="cs"/>
          <w:caps/>
          <w:sz w:val="24"/>
          <w:szCs w:val="24"/>
          <w:u w:val="single"/>
          <w:rtl/>
        </w:rPr>
        <w:t>:</w:t>
      </w:r>
    </w:p>
    <w:p w14:paraId="0660914A" w14:textId="0A92FED0" w:rsidR="001E2274" w:rsidRDefault="000D21B9" w:rsidP="000D21B9">
      <w:pPr>
        <w:rPr>
          <w:b w:val="0"/>
          <w:bCs w:val="0"/>
          <w:caps/>
          <w:sz w:val="24"/>
          <w:szCs w:val="24"/>
          <w:rtl/>
        </w:rPr>
      </w:pPr>
      <w:r>
        <w:rPr>
          <w:rFonts w:hint="cs"/>
          <w:b w:val="0"/>
          <w:bCs w:val="0"/>
          <w:caps/>
          <w:sz w:val="24"/>
          <w:szCs w:val="24"/>
          <w:rtl/>
        </w:rPr>
        <w:t>כלומר זה יהיה דרך מוצעת על השצפ כאילו?</w:t>
      </w:r>
      <w:r>
        <w:rPr>
          <w:b w:val="0"/>
          <w:bCs w:val="0"/>
          <w:caps/>
          <w:sz w:val="24"/>
          <w:szCs w:val="24"/>
        </w:rPr>
        <w:t xml:space="preserve"> </w:t>
      </w:r>
    </w:p>
    <w:p w14:paraId="46462C3F" w14:textId="77777777" w:rsidR="001E2274" w:rsidRDefault="001E2274" w:rsidP="000D21B9">
      <w:pPr>
        <w:rPr>
          <w:b w:val="0"/>
          <w:bCs w:val="0"/>
          <w:caps/>
          <w:sz w:val="24"/>
          <w:szCs w:val="24"/>
          <w:rtl/>
        </w:rPr>
      </w:pPr>
    </w:p>
    <w:p w14:paraId="57E0978C" w14:textId="77777777" w:rsidR="001E2274" w:rsidRDefault="003109B2" w:rsidP="000D21B9">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3A1084C4" w14:textId="50333762" w:rsidR="001E2274" w:rsidRDefault="000D21B9" w:rsidP="000D21B9">
      <w:pPr>
        <w:rPr>
          <w:b w:val="0"/>
          <w:bCs w:val="0"/>
          <w:caps/>
          <w:sz w:val="24"/>
          <w:szCs w:val="24"/>
          <w:rtl/>
        </w:rPr>
      </w:pPr>
      <w:r>
        <w:rPr>
          <w:rFonts w:hint="cs"/>
          <w:b w:val="0"/>
          <w:bCs w:val="0"/>
          <w:caps/>
          <w:sz w:val="24"/>
          <w:szCs w:val="24"/>
          <w:rtl/>
        </w:rPr>
        <w:t>רגע אם הקו הכחול יהיה עד לפה</w:t>
      </w:r>
    </w:p>
    <w:p w14:paraId="0D1C4CA6" w14:textId="77777777" w:rsidR="001E2274" w:rsidRDefault="001E2274" w:rsidP="000D21B9">
      <w:pPr>
        <w:rPr>
          <w:b w:val="0"/>
          <w:bCs w:val="0"/>
          <w:caps/>
          <w:sz w:val="24"/>
          <w:szCs w:val="24"/>
          <w:rtl/>
        </w:rPr>
      </w:pPr>
    </w:p>
    <w:p w14:paraId="745670B6" w14:textId="77777777" w:rsidR="001E2274" w:rsidRDefault="000A5C33" w:rsidP="000D21B9">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5BC2B041" w14:textId="5E22B3BE" w:rsidR="001E2274" w:rsidRDefault="000D21B9" w:rsidP="000D21B9">
      <w:pPr>
        <w:rPr>
          <w:b w:val="0"/>
          <w:bCs w:val="0"/>
          <w:caps/>
          <w:sz w:val="24"/>
          <w:szCs w:val="24"/>
          <w:rtl/>
        </w:rPr>
      </w:pPr>
      <w:r>
        <w:rPr>
          <w:rFonts w:hint="cs"/>
          <w:b w:val="0"/>
          <w:bCs w:val="0"/>
          <w:caps/>
          <w:sz w:val="24"/>
          <w:szCs w:val="24"/>
          <w:rtl/>
        </w:rPr>
        <w:t>לא לא</w:t>
      </w:r>
      <w:r w:rsidR="000F703D">
        <w:rPr>
          <w:rFonts w:hint="cs"/>
          <w:b w:val="0"/>
          <w:bCs w:val="0"/>
          <w:caps/>
          <w:sz w:val="24"/>
          <w:szCs w:val="24"/>
          <w:rtl/>
        </w:rPr>
        <w:t xml:space="preserve"> </w:t>
      </w:r>
      <w:r>
        <w:rPr>
          <w:rFonts w:hint="cs"/>
          <w:b w:val="0"/>
          <w:bCs w:val="0"/>
          <w:caps/>
          <w:sz w:val="24"/>
          <w:szCs w:val="24"/>
          <w:rtl/>
        </w:rPr>
        <w:t>לא לא לא לא</w:t>
      </w:r>
      <w:r w:rsidR="000F703D">
        <w:rPr>
          <w:rFonts w:hint="cs"/>
          <w:b w:val="0"/>
          <w:bCs w:val="0"/>
          <w:caps/>
          <w:sz w:val="24"/>
          <w:szCs w:val="24"/>
          <w:rtl/>
        </w:rPr>
        <w:t xml:space="preserve"> </w:t>
      </w:r>
    </w:p>
    <w:p w14:paraId="11B53507" w14:textId="77777777" w:rsidR="001E2274" w:rsidRDefault="001E2274" w:rsidP="000D21B9">
      <w:pPr>
        <w:rPr>
          <w:b w:val="0"/>
          <w:bCs w:val="0"/>
          <w:caps/>
          <w:sz w:val="24"/>
          <w:szCs w:val="24"/>
          <w:rtl/>
        </w:rPr>
      </w:pPr>
    </w:p>
    <w:p w14:paraId="2CC06D1F" w14:textId="77777777" w:rsidR="001E2274" w:rsidRDefault="00D17364" w:rsidP="000D21B9">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04CAAE4D" w14:textId="332EFD84" w:rsidR="001E2274" w:rsidRDefault="000D21B9" w:rsidP="000D21B9">
      <w:pPr>
        <w:rPr>
          <w:b w:val="0"/>
          <w:bCs w:val="0"/>
          <w:caps/>
          <w:sz w:val="24"/>
          <w:szCs w:val="24"/>
          <w:rtl/>
        </w:rPr>
      </w:pPr>
      <w:r>
        <w:rPr>
          <w:rFonts w:hint="cs"/>
          <w:b w:val="0"/>
          <w:bCs w:val="0"/>
          <w:caps/>
          <w:sz w:val="24"/>
          <w:szCs w:val="24"/>
          <w:rtl/>
        </w:rPr>
        <w:t xml:space="preserve">כן לא, </w:t>
      </w:r>
    </w:p>
    <w:p w14:paraId="6FC01446" w14:textId="77777777" w:rsidR="001E2274" w:rsidRDefault="001E2274" w:rsidP="000D21B9">
      <w:pPr>
        <w:rPr>
          <w:b w:val="0"/>
          <w:bCs w:val="0"/>
          <w:caps/>
          <w:sz w:val="24"/>
          <w:szCs w:val="24"/>
          <w:rtl/>
        </w:rPr>
      </w:pPr>
    </w:p>
    <w:p w14:paraId="0F029890" w14:textId="77777777" w:rsidR="001E2274" w:rsidRDefault="000A5C33" w:rsidP="000D21B9">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2682ACB2" w14:textId="6D2712A1" w:rsidR="001E2274" w:rsidRDefault="000D21B9" w:rsidP="000D21B9">
      <w:pPr>
        <w:rPr>
          <w:b w:val="0"/>
          <w:bCs w:val="0"/>
          <w:caps/>
          <w:sz w:val="24"/>
          <w:szCs w:val="24"/>
          <w:rtl/>
        </w:rPr>
      </w:pPr>
      <w:r>
        <w:rPr>
          <w:rFonts w:hint="cs"/>
          <w:b w:val="0"/>
          <w:bCs w:val="0"/>
          <w:caps/>
          <w:sz w:val="24"/>
          <w:szCs w:val="24"/>
          <w:rtl/>
        </w:rPr>
        <w:t xml:space="preserve">המגרש יגיע עד לפה, ואף יהיה לו אף כזה </w:t>
      </w:r>
    </w:p>
    <w:p w14:paraId="36D6AD41" w14:textId="77777777" w:rsidR="001E2274" w:rsidRDefault="001E2274" w:rsidP="000D21B9">
      <w:pPr>
        <w:rPr>
          <w:b w:val="0"/>
          <w:bCs w:val="0"/>
          <w:caps/>
          <w:sz w:val="24"/>
          <w:szCs w:val="24"/>
          <w:rtl/>
        </w:rPr>
      </w:pPr>
    </w:p>
    <w:p w14:paraId="2773052E" w14:textId="77777777" w:rsidR="001E2274" w:rsidRDefault="003109B2" w:rsidP="000D21B9">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70AF9586" w14:textId="71A37957" w:rsidR="001E2274" w:rsidRDefault="000D21B9" w:rsidP="000D21B9">
      <w:pPr>
        <w:rPr>
          <w:b w:val="0"/>
          <w:bCs w:val="0"/>
          <w:caps/>
          <w:sz w:val="24"/>
          <w:szCs w:val="24"/>
          <w:rtl/>
        </w:rPr>
      </w:pPr>
      <w:r>
        <w:rPr>
          <w:rFonts w:hint="cs"/>
          <w:b w:val="0"/>
          <w:bCs w:val="0"/>
          <w:caps/>
          <w:sz w:val="24"/>
          <w:szCs w:val="24"/>
          <w:rtl/>
        </w:rPr>
        <w:t xml:space="preserve">ו, אבל השטח הזה יהיה פתוח עד ... </w:t>
      </w:r>
    </w:p>
    <w:p w14:paraId="64C158C6" w14:textId="77777777" w:rsidR="001E2274" w:rsidRDefault="001E2274" w:rsidP="000D21B9">
      <w:pPr>
        <w:rPr>
          <w:b w:val="0"/>
          <w:bCs w:val="0"/>
          <w:caps/>
          <w:sz w:val="24"/>
          <w:szCs w:val="24"/>
          <w:rtl/>
        </w:rPr>
      </w:pPr>
    </w:p>
    <w:p w14:paraId="7A0F991B" w14:textId="77777777" w:rsidR="001E2274" w:rsidRDefault="003361D4" w:rsidP="000D21B9">
      <w:pPr>
        <w:rPr>
          <w:caps/>
          <w:sz w:val="24"/>
          <w:szCs w:val="24"/>
          <w:u w:val="single"/>
          <w:rtl/>
        </w:rPr>
      </w:pPr>
      <w:r w:rsidRPr="003361D4">
        <w:rPr>
          <w:rFonts w:hint="cs"/>
          <w:caps/>
          <w:sz w:val="24"/>
          <w:szCs w:val="24"/>
          <w:u w:val="single"/>
          <w:rtl/>
        </w:rPr>
        <w:t>עורך דין ניצן בן ארויה - יועץ משפטי לוועדה המחוזית</w:t>
      </w:r>
      <w:r w:rsidR="001E2274">
        <w:rPr>
          <w:rFonts w:hint="cs"/>
          <w:caps/>
          <w:sz w:val="24"/>
          <w:szCs w:val="24"/>
          <w:u w:val="single"/>
          <w:rtl/>
        </w:rPr>
        <w:t>:</w:t>
      </w:r>
    </w:p>
    <w:p w14:paraId="5E0E9166" w14:textId="029A71E2" w:rsidR="001E2274" w:rsidRDefault="000D21B9" w:rsidP="000D21B9">
      <w:pPr>
        <w:rPr>
          <w:b w:val="0"/>
          <w:bCs w:val="0"/>
          <w:caps/>
          <w:sz w:val="24"/>
          <w:szCs w:val="24"/>
          <w:rtl/>
        </w:rPr>
      </w:pPr>
      <w:r>
        <w:rPr>
          <w:rFonts w:hint="cs"/>
          <w:b w:val="0"/>
          <w:bCs w:val="0"/>
          <w:caps/>
          <w:sz w:val="24"/>
          <w:szCs w:val="24"/>
          <w:rtl/>
        </w:rPr>
        <w:t>אה, יהיה לו יהיה לו אף, הבנתי</w:t>
      </w:r>
      <w:r w:rsidR="000F703D">
        <w:rPr>
          <w:rFonts w:hint="cs"/>
          <w:b w:val="0"/>
          <w:bCs w:val="0"/>
          <w:caps/>
          <w:sz w:val="24"/>
          <w:szCs w:val="24"/>
          <w:rtl/>
        </w:rPr>
        <w:t xml:space="preserve"> </w:t>
      </w:r>
      <w:r>
        <w:rPr>
          <w:rFonts w:hint="cs"/>
          <w:b w:val="0"/>
          <w:bCs w:val="0"/>
          <w:caps/>
          <w:sz w:val="24"/>
          <w:szCs w:val="24"/>
          <w:rtl/>
        </w:rPr>
        <w:t>.... הבנתי הבנתי</w:t>
      </w:r>
    </w:p>
    <w:p w14:paraId="68778CAD" w14:textId="77777777" w:rsidR="001E2274" w:rsidRDefault="001E2274" w:rsidP="000D21B9">
      <w:pPr>
        <w:rPr>
          <w:b w:val="0"/>
          <w:bCs w:val="0"/>
          <w:caps/>
          <w:sz w:val="24"/>
          <w:szCs w:val="24"/>
          <w:rtl/>
        </w:rPr>
      </w:pPr>
    </w:p>
    <w:p w14:paraId="7683380F" w14:textId="77777777" w:rsidR="001E2274" w:rsidRDefault="00D17364" w:rsidP="000D21B9">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30857A59" w14:textId="43718EE1" w:rsidR="001E2274" w:rsidRDefault="000D21B9" w:rsidP="000D21B9">
      <w:pPr>
        <w:rPr>
          <w:b w:val="0"/>
          <w:bCs w:val="0"/>
          <w:caps/>
          <w:sz w:val="24"/>
          <w:szCs w:val="24"/>
          <w:rtl/>
        </w:rPr>
      </w:pPr>
      <w:r>
        <w:rPr>
          <w:rFonts w:hint="cs"/>
          <w:b w:val="0"/>
          <w:bCs w:val="0"/>
          <w:caps/>
          <w:sz w:val="24"/>
          <w:szCs w:val="24"/>
          <w:rtl/>
        </w:rPr>
        <w:t>יהיה לו שני אפים</w:t>
      </w:r>
    </w:p>
    <w:p w14:paraId="4D5CC680" w14:textId="77777777" w:rsidR="001E2274" w:rsidRDefault="001E2274" w:rsidP="000D21B9">
      <w:pPr>
        <w:rPr>
          <w:b w:val="0"/>
          <w:bCs w:val="0"/>
          <w:caps/>
          <w:sz w:val="24"/>
          <w:szCs w:val="24"/>
          <w:rtl/>
        </w:rPr>
      </w:pPr>
    </w:p>
    <w:p w14:paraId="66F5E42C" w14:textId="77777777" w:rsidR="001E2274" w:rsidRDefault="003361D4" w:rsidP="000D21B9">
      <w:pPr>
        <w:rPr>
          <w:caps/>
          <w:sz w:val="24"/>
          <w:szCs w:val="24"/>
          <w:u w:val="single"/>
          <w:rtl/>
        </w:rPr>
      </w:pPr>
      <w:r w:rsidRPr="003361D4">
        <w:rPr>
          <w:rFonts w:hint="cs"/>
          <w:caps/>
          <w:sz w:val="24"/>
          <w:szCs w:val="24"/>
          <w:u w:val="single"/>
          <w:rtl/>
        </w:rPr>
        <w:t>עורך דין ניצן בן ארויה - יועץ משפטי לוועדה המחוזית</w:t>
      </w:r>
      <w:r w:rsidR="001E2274">
        <w:rPr>
          <w:rFonts w:hint="cs"/>
          <w:caps/>
          <w:sz w:val="24"/>
          <w:szCs w:val="24"/>
          <w:u w:val="single"/>
          <w:rtl/>
        </w:rPr>
        <w:t>:</w:t>
      </w:r>
    </w:p>
    <w:p w14:paraId="425D956E" w14:textId="230A8DFD" w:rsidR="001E2274" w:rsidRDefault="000D21B9" w:rsidP="000D21B9">
      <w:pPr>
        <w:rPr>
          <w:b w:val="0"/>
          <w:bCs w:val="0"/>
          <w:caps/>
          <w:sz w:val="24"/>
          <w:szCs w:val="24"/>
          <w:rtl/>
        </w:rPr>
      </w:pPr>
      <w:r>
        <w:rPr>
          <w:rFonts w:hint="cs"/>
          <w:b w:val="0"/>
          <w:bCs w:val="0"/>
          <w:caps/>
          <w:sz w:val="24"/>
          <w:szCs w:val="24"/>
          <w:rtl/>
        </w:rPr>
        <w:t xml:space="preserve">הבנתי הבנתי הבנתי </w:t>
      </w:r>
    </w:p>
    <w:p w14:paraId="7B380DCA" w14:textId="77777777" w:rsidR="001E2274" w:rsidRDefault="001E2274" w:rsidP="000D21B9">
      <w:pPr>
        <w:rPr>
          <w:b w:val="0"/>
          <w:bCs w:val="0"/>
          <w:caps/>
          <w:sz w:val="24"/>
          <w:szCs w:val="24"/>
          <w:rtl/>
        </w:rPr>
      </w:pPr>
    </w:p>
    <w:p w14:paraId="519A137C" w14:textId="77777777" w:rsidR="001E2274" w:rsidRDefault="00D17364" w:rsidP="000D21B9">
      <w:pPr>
        <w:rPr>
          <w:caps/>
          <w:sz w:val="24"/>
          <w:szCs w:val="24"/>
          <w:u w:val="single"/>
          <w:rtl/>
        </w:rPr>
      </w:pPr>
      <w:r w:rsidRPr="00D17364">
        <w:rPr>
          <w:rFonts w:hint="cs"/>
          <w:caps/>
          <w:sz w:val="24"/>
          <w:szCs w:val="24"/>
          <w:u w:val="single"/>
          <w:rtl/>
        </w:rPr>
        <w:lastRenderedPageBreak/>
        <w:t>יושב ראש הוועדה המחוזית - מר מיכה גדרון</w:t>
      </w:r>
      <w:r w:rsidR="001E2274">
        <w:rPr>
          <w:rFonts w:hint="cs"/>
          <w:caps/>
          <w:sz w:val="24"/>
          <w:szCs w:val="24"/>
          <w:u w:val="single"/>
          <w:rtl/>
        </w:rPr>
        <w:t>:</w:t>
      </w:r>
    </w:p>
    <w:p w14:paraId="3E079E2F" w14:textId="023F4DD8" w:rsidR="001E2274" w:rsidRDefault="000D21B9" w:rsidP="000D21B9">
      <w:pPr>
        <w:rPr>
          <w:b w:val="0"/>
          <w:bCs w:val="0"/>
          <w:caps/>
          <w:sz w:val="24"/>
          <w:szCs w:val="24"/>
          <w:rtl/>
        </w:rPr>
      </w:pPr>
      <w:r>
        <w:rPr>
          <w:rFonts w:hint="cs"/>
          <w:b w:val="0"/>
          <w:bCs w:val="0"/>
          <w:caps/>
          <w:sz w:val="24"/>
          <w:szCs w:val="24"/>
          <w:rtl/>
        </w:rPr>
        <w:t>יהיו לו שני אפים</w:t>
      </w:r>
    </w:p>
    <w:p w14:paraId="3075F0CD" w14:textId="77777777" w:rsidR="001E2274" w:rsidRDefault="001E2274" w:rsidP="000D21B9">
      <w:pPr>
        <w:rPr>
          <w:b w:val="0"/>
          <w:bCs w:val="0"/>
          <w:caps/>
          <w:sz w:val="24"/>
          <w:szCs w:val="24"/>
          <w:rtl/>
        </w:rPr>
      </w:pPr>
    </w:p>
    <w:p w14:paraId="21C50D6C" w14:textId="77777777" w:rsidR="001E2274" w:rsidRDefault="000A5C33" w:rsidP="000D21B9">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5A87894C" w14:textId="1EEA68D9" w:rsidR="001E2274" w:rsidRDefault="000D21B9" w:rsidP="000D21B9">
      <w:pPr>
        <w:rPr>
          <w:b w:val="0"/>
          <w:bCs w:val="0"/>
          <w:caps/>
          <w:sz w:val="24"/>
          <w:szCs w:val="24"/>
          <w:rtl/>
        </w:rPr>
      </w:pPr>
      <w:r>
        <w:rPr>
          <w:rFonts w:hint="cs"/>
          <w:b w:val="0"/>
          <w:bCs w:val="0"/>
          <w:caps/>
          <w:sz w:val="24"/>
          <w:szCs w:val="24"/>
          <w:rtl/>
        </w:rPr>
        <w:t xml:space="preserve">למה שניים? </w:t>
      </w:r>
    </w:p>
    <w:p w14:paraId="37A3AA09" w14:textId="77777777" w:rsidR="001E2274" w:rsidRDefault="001E2274" w:rsidP="000D21B9">
      <w:pPr>
        <w:rPr>
          <w:b w:val="0"/>
          <w:bCs w:val="0"/>
          <w:caps/>
          <w:sz w:val="24"/>
          <w:szCs w:val="24"/>
          <w:rtl/>
        </w:rPr>
      </w:pPr>
    </w:p>
    <w:p w14:paraId="72CF80C4" w14:textId="77777777" w:rsidR="001E2274" w:rsidRDefault="003109B2" w:rsidP="000D21B9">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7ACA1631" w14:textId="1FA0B1BE" w:rsidR="001E2274" w:rsidRDefault="000D21B9" w:rsidP="000D21B9">
      <w:pPr>
        <w:rPr>
          <w:b w:val="0"/>
          <w:bCs w:val="0"/>
          <w:caps/>
          <w:sz w:val="24"/>
          <w:szCs w:val="24"/>
          <w:rtl/>
        </w:rPr>
      </w:pPr>
      <w:r>
        <w:rPr>
          <w:rFonts w:hint="cs"/>
          <w:b w:val="0"/>
          <w:bCs w:val="0"/>
          <w:caps/>
          <w:sz w:val="24"/>
          <w:szCs w:val="24"/>
          <w:rtl/>
        </w:rPr>
        <w:t>רגע מיכה</w:t>
      </w:r>
    </w:p>
    <w:p w14:paraId="1CBEF2A3" w14:textId="77777777" w:rsidR="001E2274" w:rsidRDefault="001E2274" w:rsidP="000D21B9">
      <w:pPr>
        <w:rPr>
          <w:b w:val="0"/>
          <w:bCs w:val="0"/>
          <w:caps/>
          <w:sz w:val="24"/>
          <w:szCs w:val="24"/>
          <w:rtl/>
        </w:rPr>
      </w:pPr>
    </w:p>
    <w:p w14:paraId="169C91D9" w14:textId="77777777" w:rsidR="001E2274" w:rsidRDefault="00D17364" w:rsidP="000D21B9">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04F46558" w14:textId="1D8BC8A1" w:rsidR="001E2274" w:rsidRDefault="000D21B9" w:rsidP="000D21B9">
      <w:pPr>
        <w:rPr>
          <w:b w:val="0"/>
          <w:bCs w:val="0"/>
          <w:caps/>
          <w:sz w:val="24"/>
          <w:szCs w:val="24"/>
          <w:rtl/>
        </w:rPr>
      </w:pPr>
      <w:r>
        <w:rPr>
          <w:rFonts w:hint="cs"/>
          <w:b w:val="0"/>
          <w:bCs w:val="0"/>
          <w:caps/>
          <w:sz w:val="24"/>
          <w:szCs w:val="24"/>
          <w:rtl/>
        </w:rPr>
        <w:t>כי גם כניסה ויציאה אה נכון אחד, סליחה רק אחד</w:t>
      </w:r>
    </w:p>
    <w:p w14:paraId="646F291C" w14:textId="77777777" w:rsidR="001E2274" w:rsidRDefault="001E2274" w:rsidP="000D21B9">
      <w:pPr>
        <w:rPr>
          <w:b w:val="0"/>
          <w:bCs w:val="0"/>
          <w:caps/>
          <w:sz w:val="24"/>
          <w:szCs w:val="24"/>
          <w:rtl/>
        </w:rPr>
      </w:pPr>
    </w:p>
    <w:p w14:paraId="36D104E2" w14:textId="77777777" w:rsidR="001E2274" w:rsidRDefault="003109B2" w:rsidP="000D21B9">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5EAC1C3F" w14:textId="0F93DEA4" w:rsidR="001E2274" w:rsidRDefault="000D21B9" w:rsidP="000D21B9">
      <w:pPr>
        <w:rPr>
          <w:b w:val="0"/>
          <w:bCs w:val="0"/>
          <w:caps/>
          <w:sz w:val="24"/>
          <w:szCs w:val="24"/>
          <w:rtl/>
        </w:rPr>
      </w:pPr>
      <w:r>
        <w:rPr>
          <w:rFonts w:hint="cs"/>
          <w:b w:val="0"/>
          <w:bCs w:val="0"/>
          <w:caps/>
          <w:sz w:val="24"/>
          <w:szCs w:val="24"/>
          <w:rtl/>
        </w:rPr>
        <w:t xml:space="preserve">שאלה </w:t>
      </w:r>
    </w:p>
    <w:p w14:paraId="17890578" w14:textId="77777777" w:rsidR="001E2274" w:rsidRDefault="001E2274" w:rsidP="000D21B9">
      <w:pPr>
        <w:rPr>
          <w:b w:val="0"/>
          <w:bCs w:val="0"/>
          <w:caps/>
          <w:sz w:val="24"/>
          <w:szCs w:val="24"/>
          <w:rtl/>
        </w:rPr>
      </w:pPr>
    </w:p>
    <w:p w14:paraId="3DCB8C19" w14:textId="77777777" w:rsidR="001E2274" w:rsidRDefault="000A5C33" w:rsidP="000D21B9">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629C6BCA" w14:textId="0BB51AA3" w:rsidR="001E2274" w:rsidRDefault="000D21B9" w:rsidP="000D21B9">
      <w:pPr>
        <w:rPr>
          <w:b w:val="0"/>
          <w:bCs w:val="0"/>
          <w:caps/>
          <w:sz w:val="24"/>
          <w:szCs w:val="24"/>
          <w:rtl/>
        </w:rPr>
      </w:pPr>
      <w:r>
        <w:rPr>
          <w:rFonts w:hint="cs"/>
          <w:b w:val="0"/>
          <w:bCs w:val="0"/>
          <w:caps/>
          <w:sz w:val="24"/>
          <w:szCs w:val="24"/>
          <w:rtl/>
        </w:rPr>
        <w:t>רק אחד</w:t>
      </w:r>
    </w:p>
    <w:p w14:paraId="7EA38E74" w14:textId="77777777" w:rsidR="001E2274" w:rsidRDefault="001E2274" w:rsidP="000D21B9">
      <w:pPr>
        <w:rPr>
          <w:b w:val="0"/>
          <w:bCs w:val="0"/>
          <w:caps/>
          <w:sz w:val="24"/>
          <w:szCs w:val="24"/>
          <w:rtl/>
        </w:rPr>
      </w:pPr>
    </w:p>
    <w:p w14:paraId="24D20078" w14:textId="77777777" w:rsidR="001E2274" w:rsidRDefault="00D17364" w:rsidP="000D21B9">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08B0CA7C" w14:textId="44CA6D5A" w:rsidR="001E2274" w:rsidRDefault="000D21B9" w:rsidP="000D21B9">
      <w:pPr>
        <w:rPr>
          <w:b w:val="0"/>
          <w:bCs w:val="0"/>
          <w:caps/>
          <w:sz w:val="24"/>
          <w:szCs w:val="24"/>
          <w:rtl/>
        </w:rPr>
      </w:pPr>
      <w:r>
        <w:rPr>
          <w:rFonts w:hint="cs"/>
          <w:b w:val="0"/>
          <w:bCs w:val="0"/>
          <w:caps/>
          <w:sz w:val="24"/>
          <w:szCs w:val="24"/>
          <w:rtl/>
        </w:rPr>
        <w:t>רגע אז נכון יהיה לו יהיה לו אף</w:t>
      </w:r>
    </w:p>
    <w:p w14:paraId="639CEB61" w14:textId="77777777" w:rsidR="001E2274" w:rsidRDefault="001E2274" w:rsidP="000D21B9">
      <w:pPr>
        <w:rPr>
          <w:b w:val="0"/>
          <w:bCs w:val="0"/>
          <w:caps/>
          <w:sz w:val="24"/>
          <w:szCs w:val="24"/>
          <w:rtl/>
        </w:rPr>
      </w:pPr>
    </w:p>
    <w:p w14:paraId="7AE23FBA" w14:textId="77777777" w:rsidR="001E2274" w:rsidRDefault="000A5C33" w:rsidP="000D21B9">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4872DC92" w14:textId="2768CF37" w:rsidR="001E2274" w:rsidRDefault="000D21B9" w:rsidP="000D21B9">
      <w:pPr>
        <w:rPr>
          <w:b w:val="0"/>
          <w:bCs w:val="0"/>
          <w:caps/>
          <w:sz w:val="24"/>
          <w:szCs w:val="24"/>
          <w:rtl/>
        </w:rPr>
      </w:pPr>
      <w:r>
        <w:rPr>
          <w:rFonts w:hint="cs"/>
          <w:b w:val="0"/>
          <w:bCs w:val="0"/>
          <w:caps/>
          <w:sz w:val="24"/>
          <w:szCs w:val="24"/>
          <w:rtl/>
        </w:rPr>
        <w:t>בחלק הצפוני</w:t>
      </w:r>
    </w:p>
    <w:p w14:paraId="15FED02B" w14:textId="77777777" w:rsidR="001E2274" w:rsidRDefault="001E2274" w:rsidP="000D21B9">
      <w:pPr>
        <w:rPr>
          <w:b w:val="0"/>
          <w:bCs w:val="0"/>
          <w:caps/>
          <w:sz w:val="24"/>
          <w:szCs w:val="24"/>
          <w:rtl/>
        </w:rPr>
      </w:pPr>
    </w:p>
    <w:p w14:paraId="0EB71E17" w14:textId="77777777" w:rsidR="001E2274" w:rsidRDefault="00D17364" w:rsidP="000D21B9">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63B17985" w14:textId="54B3BF1A" w:rsidR="001E2274" w:rsidRDefault="000D21B9" w:rsidP="000D21B9">
      <w:pPr>
        <w:rPr>
          <w:b w:val="0"/>
          <w:bCs w:val="0"/>
          <w:caps/>
          <w:sz w:val="24"/>
          <w:szCs w:val="24"/>
          <w:rtl/>
        </w:rPr>
      </w:pPr>
      <w:r>
        <w:rPr>
          <w:rFonts w:hint="cs"/>
          <w:b w:val="0"/>
          <w:bCs w:val="0"/>
          <w:caps/>
          <w:sz w:val="24"/>
          <w:szCs w:val="24"/>
          <w:rtl/>
        </w:rPr>
        <w:t xml:space="preserve">נכון נכון </w:t>
      </w:r>
    </w:p>
    <w:p w14:paraId="6B84B29F" w14:textId="77777777" w:rsidR="001E2274" w:rsidRDefault="001E2274" w:rsidP="000D21B9">
      <w:pPr>
        <w:rPr>
          <w:b w:val="0"/>
          <w:bCs w:val="0"/>
          <w:caps/>
          <w:sz w:val="24"/>
          <w:szCs w:val="24"/>
          <w:rtl/>
        </w:rPr>
      </w:pPr>
    </w:p>
    <w:p w14:paraId="79FE334F" w14:textId="77777777" w:rsidR="001E2274" w:rsidRDefault="000A5C33" w:rsidP="000D21B9">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10E89C83" w14:textId="220A2370" w:rsidR="001E2274" w:rsidRDefault="000D21B9" w:rsidP="000D21B9">
      <w:pPr>
        <w:rPr>
          <w:b w:val="0"/>
          <w:bCs w:val="0"/>
          <w:caps/>
          <w:sz w:val="24"/>
          <w:szCs w:val="24"/>
          <w:rtl/>
        </w:rPr>
      </w:pPr>
      <w:r>
        <w:rPr>
          <w:rFonts w:hint="cs"/>
          <w:b w:val="0"/>
          <w:bCs w:val="0"/>
          <w:caps/>
          <w:sz w:val="24"/>
          <w:szCs w:val="24"/>
          <w:rtl/>
        </w:rPr>
        <w:t>יצטרכו להתרחק מפה כמה שניתן</w:t>
      </w:r>
    </w:p>
    <w:p w14:paraId="5CC57605" w14:textId="77777777" w:rsidR="001E2274" w:rsidRDefault="001E2274" w:rsidP="000D21B9">
      <w:pPr>
        <w:rPr>
          <w:b w:val="0"/>
          <w:bCs w:val="0"/>
          <w:caps/>
          <w:sz w:val="24"/>
          <w:szCs w:val="24"/>
          <w:rtl/>
        </w:rPr>
      </w:pPr>
    </w:p>
    <w:p w14:paraId="25138EA2" w14:textId="77777777" w:rsidR="001E2274" w:rsidRDefault="00FC27D6" w:rsidP="000D21B9">
      <w:pPr>
        <w:rPr>
          <w:caps/>
          <w:sz w:val="24"/>
          <w:szCs w:val="24"/>
          <w:u w:val="single"/>
          <w:rtl/>
        </w:rPr>
      </w:pPr>
      <w:r w:rsidRPr="00FC27D6">
        <w:rPr>
          <w:rFonts w:hint="cs"/>
          <w:caps/>
          <w:sz w:val="24"/>
          <w:szCs w:val="24"/>
          <w:u w:val="single"/>
          <w:rtl/>
        </w:rPr>
        <w:t>מר ליאור רגב - נציג לשכת התכנון</w:t>
      </w:r>
      <w:r w:rsidR="001E2274">
        <w:rPr>
          <w:rFonts w:hint="cs"/>
          <w:caps/>
          <w:sz w:val="24"/>
          <w:szCs w:val="24"/>
          <w:u w:val="single"/>
          <w:rtl/>
        </w:rPr>
        <w:t>:</w:t>
      </w:r>
    </w:p>
    <w:p w14:paraId="77B7E7AA" w14:textId="280363AC" w:rsidR="001E2274" w:rsidRDefault="000D21B9" w:rsidP="000D21B9">
      <w:pPr>
        <w:rPr>
          <w:b w:val="0"/>
          <w:bCs w:val="0"/>
          <w:caps/>
          <w:sz w:val="24"/>
          <w:szCs w:val="24"/>
          <w:rtl/>
        </w:rPr>
      </w:pPr>
      <w:r>
        <w:rPr>
          <w:rFonts w:hint="cs"/>
          <w:b w:val="0"/>
          <w:bCs w:val="0"/>
          <w:caps/>
          <w:sz w:val="24"/>
          <w:szCs w:val="24"/>
          <w:rtl/>
        </w:rPr>
        <w:t>פה איפה שהוא</w:t>
      </w:r>
    </w:p>
    <w:p w14:paraId="1E4D8C30" w14:textId="77777777" w:rsidR="001E2274" w:rsidRDefault="001E2274" w:rsidP="000D21B9">
      <w:pPr>
        <w:rPr>
          <w:b w:val="0"/>
          <w:bCs w:val="0"/>
          <w:caps/>
          <w:sz w:val="24"/>
          <w:szCs w:val="24"/>
          <w:rtl/>
        </w:rPr>
      </w:pPr>
    </w:p>
    <w:p w14:paraId="76F3A8B9" w14:textId="77777777" w:rsidR="001E2274" w:rsidRDefault="003109B2" w:rsidP="000D21B9">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1081359C" w14:textId="7A53ABD3" w:rsidR="001E2274" w:rsidRDefault="000D21B9" w:rsidP="000D21B9">
      <w:pPr>
        <w:rPr>
          <w:b w:val="0"/>
          <w:bCs w:val="0"/>
          <w:caps/>
          <w:sz w:val="24"/>
          <w:szCs w:val="24"/>
          <w:rtl/>
        </w:rPr>
      </w:pPr>
      <w:r>
        <w:rPr>
          <w:rFonts w:hint="cs"/>
          <w:b w:val="0"/>
          <w:bCs w:val="0"/>
          <w:caps/>
          <w:sz w:val="24"/>
          <w:szCs w:val="24"/>
          <w:rtl/>
        </w:rPr>
        <w:t xml:space="preserve">רגע </w:t>
      </w:r>
    </w:p>
    <w:p w14:paraId="2007D645" w14:textId="77777777" w:rsidR="001E2274" w:rsidRDefault="001E2274" w:rsidP="000D21B9">
      <w:pPr>
        <w:rPr>
          <w:b w:val="0"/>
          <w:bCs w:val="0"/>
          <w:caps/>
          <w:sz w:val="24"/>
          <w:szCs w:val="24"/>
          <w:rtl/>
        </w:rPr>
      </w:pPr>
    </w:p>
    <w:p w14:paraId="2236879B" w14:textId="77777777" w:rsidR="001E2274" w:rsidRDefault="00D17364" w:rsidP="000D21B9">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3FB17A33" w14:textId="7C9CB0C6" w:rsidR="001E2274" w:rsidRDefault="009F36CC" w:rsidP="000D21B9">
      <w:pPr>
        <w:rPr>
          <w:b w:val="0"/>
          <w:bCs w:val="0"/>
          <w:caps/>
          <w:sz w:val="24"/>
          <w:szCs w:val="24"/>
          <w:rtl/>
        </w:rPr>
      </w:pPr>
      <w:r>
        <w:rPr>
          <w:rFonts w:hint="cs"/>
          <w:b w:val="0"/>
          <w:bCs w:val="0"/>
          <w:caps/>
          <w:sz w:val="24"/>
          <w:szCs w:val="24"/>
          <w:rtl/>
        </w:rPr>
        <w:t>נכון יהיה לו אף רק שניה אחת יהיה לו אף</w:t>
      </w:r>
    </w:p>
    <w:p w14:paraId="67B3DDD2" w14:textId="77777777" w:rsidR="001E2274" w:rsidRDefault="001E2274" w:rsidP="000D21B9">
      <w:pPr>
        <w:rPr>
          <w:b w:val="0"/>
          <w:bCs w:val="0"/>
          <w:caps/>
          <w:sz w:val="24"/>
          <w:szCs w:val="24"/>
          <w:rtl/>
        </w:rPr>
      </w:pPr>
    </w:p>
    <w:p w14:paraId="23FDC766" w14:textId="77777777" w:rsidR="001E2274" w:rsidRDefault="000A5C33" w:rsidP="000D21B9">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3C91AA22" w14:textId="20FCF989" w:rsidR="001E2274" w:rsidRDefault="009F36CC" w:rsidP="000D21B9">
      <w:pPr>
        <w:rPr>
          <w:b w:val="0"/>
          <w:bCs w:val="0"/>
          <w:caps/>
          <w:sz w:val="24"/>
          <w:szCs w:val="24"/>
          <w:rtl/>
        </w:rPr>
      </w:pPr>
      <w:r>
        <w:rPr>
          <w:rFonts w:hint="cs"/>
          <w:b w:val="0"/>
          <w:bCs w:val="0"/>
          <w:caps/>
          <w:sz w:val="24"/>
          <w:szCs w:val="24"/>
          <w:rtl/>
        </w:rPr>
        <w:t>בדיוק זה האף ש ...</w:t>
      </w:r>
    </w:p>
    <w:p w14:paraId="7A51A970" w14:textId="77777777" w:rsidR="001E2274" w:rsidRDefault="001E2274" w:rsidP="000D21B9">
      <w:pPr>
        <w:rPr>
          <w:b w:val="0"/>
          <w:bCs w:val="0"/>
          <w:caps/>
          <w:sz w:val="24"/>
          <w:szCs w:val="24"/>
          <w:rtl/>
        </w:rPr>
      </w:pPr>
    </w:p>
    <w:p w14:paraId="3821418E" w14:textId="77777777" w:rsidR="001E2274" w:rsidRDefault="00D17364" w:rsidP="000D21B9">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2C336A7E" w14:textId="59D76A98" w:rsidR="001E2274" w:rsidRDefault="009F36CC" w:rsidP="000D21B9">
      <w:pPr>
        <w:rPr>
          <w:b w:val="0"/>
          <w:bCs w:val="0"/>
          <w:caps/>
          <w:sz w:val="24"/>
          <w:szCs w:val="24"/>
          <w:rtl/>
        </w:rPr>
      </w:pPr>
      <w:r>
        <w:rPr>
          <w:rFonts w:hint="cs"/>
          <w:b w:val="0"/>
          <w:bCs w:val="0"/>
          <w:caps/>
          <w:sz w:val="24"/>
          <w:szCs w:val="24"/>
          <w:rtl/>
        </w:rPr>
        <w:t xml:space="preserve">בדיוק יהיה לו אף בדיוק יהיה לו אף </w:t>
      </w:r>
    </w:p>
    <w:p w14:paraId="29DE19F6" w14:textId="77777777" w:rsidR="001E2274" w:rsidRDefault="001E2274" w:rsidP="000D21B9">
      <w:pPr>
        <w:rPr>
          <w:b w:val="0"/>
          <w:bCs w:val="0"/>
          <w:caps/>
          <w:sz w:val="24"/>
          <w:szCs w:val="24"/>
          <w:rtl/>
        </w:rPr>
      </w:pPr>
    </w:p>
    <w:p w14:paraId="23DE8027" w14:textId="77777777" w:rsidR="001E2274" w:rsidRDefault="000A5C33" w:rsidP="000D21B9">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7B043D0D" w14:textId="6EDCB37C" w:rsidR="001E2274" w:rsidRDefault="009F36CC" w:rsidP="000D21B9">
      <w:pPr>
        <w:rPr>
          <w:b w:val="0"/>
          <w:bCs w:val="0"/>
          <w:caps/>
          <w:sz w:val="24"/>
          <w:szCs w:val="24"/>
          <w:rtl/>
        </w:rPr>
      </w:pPr>
      <w:r>
        <w:rPr>
          <w:rFonts w:hint="cs"/>
          <w:b w:val="0"/>
          <w:bCs w:val="0"/>
          <w:caps/>
          <w:sz w:val="24"/>
          <w:szCs w:val="24"/>
          <w:rtl/>
        </w:rPr>
        <w:t>ופה תהיה</w:t>
      </w:r>
      <w:r w:rsidR="000F703D">
        <w:rPr>
          <w:rFonts w:hint="cs"/>
          <w:b w:val="0"/>
          <w:bCs w:val="0"/>
          <w:caps/>
          <w:sz w:val="24"/>
          <w:szCs w:val="24"/>
          <w:rtl/>
        </w:rPr>
        <w:t xml:space="preserve"> </w:t>
      </w:r>
      <w:r>
        <w:rPr>
          <w:rFonts w:hint="cs"/>
          <w:b w:val="0"/>
          <w:bCs w:val="0"/>
          <w:caps/>
          <w:sz w:val="24"/>
          <w:szCs w:val="24"/>
          <w:rtl/>
        </w:rPr>
        <w:t>... כזה</w:t>
      </w:r>
    </w:p>
    <w:p w14:paraId="4896B7FA" w14:textId="77777777" w:rsidR="001E2274" w:rsidRDefault="001E2274" w:rsidP="000D21B9">
      <w:pPr>
        <w:rPr>
          <w:b w:val="0"/>
          <w:bCs w:val="0"/>
          <w:caps/>
          <w:sz w:val="24"/>
          <w:szCs w:val="24"/>
          <w:rtl/>
        </w:rPr>
      </w:pPr>
    </w:p>
    <w:p w14:paraId="23935E21" w14:textId="77777777" w:rsidR="001E2274" w:rsidRDefault="00D17364" w:rsidP="000D21B9">
      <w:pPr>
        <w:rPr>
          <w:caps/>
          <w:sz w:val="24"/>
          <w:szCs w:val="24"/>
          <w:u w:val="single"/>
          <w:rtl/>
        </w:rPr>
      </w:pPr>
      <w:r w:rsidRPr="00D17364">
        <w:rPr>
          <w:rFonts w:hint="cs"/>
          <w:caps/>
          <w:sz w:val="24"/>
          <w:szCs w:val="24"/>
          <w:u w:val="single"/>
          <w:rtl/>
        </w:rPr>
        <w:lastRenderedPageBreak/>
        <w:t>יושב ראש הוועדה המחוזית - מר מיכה גדרון</w:t>
      </w:r>
      <w:r w:rsidR="001E2274">
        <w:rPr>
          <w:rFonts w:hint="cs"/>
          <w:caps/>
          <w:sz w:val="24"/>
          <w:szCs w:val="24"/>
          <w:u w:val="single"/>
          <w:rtl/>
        </w:rPr>
        <w:t>:</w:t>
      </w:r>
    </w:p>
    <w:p w14:paraId="63471FD4" w14:textId="29E7256C" w:rsidR="001E2274" w:rsidRDefault="009F36CC" w:rsidP="000D21B9">
      <w:pPr>
        <w:rPr>
          <w:b w:val="0"/>
          <w:bCs w:val="0"/>
          <w:caps/>
          <w:sz w:val="24"/>
          <w:szCs w:val="24"/>
          <w:rtl/>
        </w:rPr>
      </w:pPr>
      <w:r>
        <w:rPr>
          <w:rFonts w:hint="cs"/>
          <w:b w:val="0"/>
          <w:bCs w:val="0"/>
          <w:caps/>
          <w:sz w:val="24"/>
          <w:szCs w:val="24"/>
          <w:rtl/>
        </w:rPr>
        <w:t>ואת זה ואת זה אנחנו נעגל</w:t>
      </w:r>
    </w:p>
    <w:p w14:paraId="591CC1D8" w14:textId="77777777" w:rsidR="001E2274" w:rsidRDefault="001E2274" w:rsidP="000D21B9">
      <w:pPr>
        <w:rPr>
          <w:b w:val="0"/>
          <w:bCs w:val="0"/>
          <w:caps/>
          <w:sz w:val="24"/>
          <w:szCs w:val="24"/>
          <w:rtl/>
        </w:rPr>
      </w:pPr>
    </w:p>
    <w:p w14:paraId="6C542392" w14:textId="77777777" w:rsidR="001E2274" w:rsidRDefault="000A5C33" w:rsidP="000D21B9">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475A29B8" w14:textId="678ECCD0" w:rsidR="001E2274" w:rsidRDefault="009F36CC" w:rsidP="000D21B9">
      <w:pPr>
        <w:rPr>
          <w:b w:val="0"/>
          <w:bCs w:val="0"/>
          <w:caps/>
          <w:sz w:val="24"/>
          <w:szCs w:val="24"/>
          <w:rtl/>
        </w:rPr>
      </w:pPr>
      <w:r>
        <w:rPr>
          <w:rFonts w:hint="cs"/>
          <w:b w:val="0"/>
          <w:bCs w:val="0"/>
          <w:caps/>
          <w:sz w:val="24"/>
          <w:szCs w:val="24"/>
          <w:rtl/>
        </w:rPr>
        <w:t xml:space="preserve">כן </w:t>
      </w:r>
    </w:p>
    <w:p w14:paraId="3F455502" w14:textId="77777777" w:rsidR="001E2274" w:rsidRDefault="001E2274" w:rsidP="000D21B9">
      <w:pPr>
        <w:rPr>
          <w:b w:val="0"/>
          <w:bCs w:val="0"/>
          <w:caps/>
          <w:sz w:val="24"/>
          <w:szCs w:val="24"/>
          <w:rtl/>
        </w:rPr>
      </w:pPr>
    </w:p>
    <w:p w14:paraId="6D5ED0A6" w14:textId="77777777" w:rsidR="001E2274" w:rsidRDefault="00D17364" w:rsidP="000D21B9">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0080F967" w14:textId="72E59A56" w:rsidR="001E2274" w:rsidRDefault="009F36CC" w:rsidP="000D21B9">
      <w:pPr>
        <w:rPr>
          <w:b w:val="0"/>
          <w:bCs w:val="0"/>
          <w:caps/>
          <w:sz w:val="24"/>
          <w:szCs w:val="24"/>
          <w:rtl/>
        </w:rPr>
      </w:pPr>
      <w:r>
        <w:rPr>
          <w:rFonts w:hint="cs"/>
          <w:b w:val="0"/>
          <w:bCs w:val="0"/>
          <w:caps/>
          <w:sz w:val="24"/>
          <w:szCs w:val="24"/>
          <w:rtl/>
        </w:rPr>
        <w:t>אנחנו נעגל ו, השטח הזה יהיה שווה לשטח הזה</w:t>
      </w:r>
    </w:p>
    <w:p w14:paraId="61DB09E3" w14:textId="77777777" w:rsidR="001E2274" w:rsidRDefault="001E2274" w:rsidP="000D21B9">
      <w:pPr>
        <w:rPr>
          <w:b w:val="0"/>
          <w:bCs w:val="0"/>
          <w:caps/>
          <w:sz w:val="24"/>
          <w:szCs w:val="24"/>
          <w:rtl/>
        </w:rPr>
      </w:pPr>
    </w:p>
    <w:p w14:paraId="2155B454" w14:textId="77777777" w:rsidR="001E2274" w:rsidRDefault="000A5C33" w:rsidP="000D21B9">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3AF575AB" w14:textId="6977506F" w:rsidR="001E2274" w:rsidRDefault="009F36CC" w:rsidP="000D21B9">
      <w:pPr>
        <w:rPr>
          <w:b w:val="0"/>
          <w:bCs w:val="0"/>
          <w:caps/>
          <w:sz w:val="24"/>
          <w:szCs w:val="24"/>
          <w:rtl/>
        </w:rPr>
      </w:pPr>
      <w:r>
        <w:rPr>
          <w:rFonts w:hint="cs"/>
          <w:b w:val="0"/>
          <w:bCs w:val="0"/>
          <w:caps/>
          <w:sz w:val="24"/>
          <w:szCs w:val="24"/>
          <w:rtl/>
        </w:rPr>
        <w:t xml:space="preserve">ואתה יוצר מפתח יותר נכון </w:t>
      </w:r>
    </w:p>
    <w:p w14:paraId="2B173357" w14:textId="77777777" w:rsidR="001E2274" w:rsidRDefault="001E2274" w:rsidP="000D21B9">
      <w:pPr>
        <w:rPr>
          <w:b w:val="0"/>
          <w:bCs w:val="0"/>
          <w:caps/>
          <w:sz w:val="24"/>
          <w:szCs w:val="24"/>
          <w:rtl/>
        </w:rPr>
      </w:pPr>
    </w:p>
    <w:p w14:paraId="733E513E" w14:textId="77777777" w:rsidR="001E2274" w:rsidRDefault="00D17364" w:rsidP="000D21B9">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791C2356" w14:textId="6FF3B39C" w:rsidR="001E2274" w:rsidRDefault="009F36CC" w:rsidP="000D21B9">
      <w:pPr>
        <w:rPr>
          <w:b w:val="0"/>
          <w:bCs w:val="0"/>
          <w:caps/>
          <w:sz w:val="24"/>
          <w:szCs w:val="24"/>
          <w:rtl/>
        </w:rPr>
      </w:pPr>
      <w:r>
        <w:rPr>
          <w:rFonts w:hint="cs"/>
          <w:b w:val="0"/>
          <w:bCs w:val="0"/>
          <w:caps/>
          <w:sz w:val="24"/>
          <w:szCs w:val="24"/>
          <w:rtl/>
        </w:rPr>
        <w:t>אני נותן מפתח יותר פה, ואני פותר את הבעיה שאתה העלית ניצן שאחר כך יגבילו אותה כן עובר לא עובר</w:t>
      </w:r>
    </w:p>
    <w:p w14:paraId="34195D55" w14:textId="77777777" w:rsidR="001E2274" w:rsidRDefault="001E2274" w:rsidP="000D21B9">
      <w:pPr>
        <w:rPr>
          <w:b w:val="0"/>
          <w:bCs w:val="0"/>
          <w:caps/>
          <w:sz w:val="24"/>
          <w:szCs w:val="24"/>
          <w:rtl/>
        </w:rPr>
      </w:pPr>
    </w:p>
    <w:p w14:paraId="2D9670B7" w14:textId="77777777" w:rsidR="001E2274" w:rsidRDefault="000A5C33" w:rsidP="009F36CC">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6F9FF0F3" w14:textId="38BFB52E" w:rsidR="001E2274" w:rsidRDefault="009F36CC" w:rsidP="009F36CC">
      <w:pPr>
        <w:rPr>
          <w:b w:val="0"/>
          <w:bCs w:val="0"/>
          <w:caps/>
          <w:sz w:val="24"/>
          <w:szCs w:val="24"/>
          <w:rtl/>
        </w:rPr>
      </w:pPr>
      <w:r>
        <w:rPr>
          <w:rFonts w:hint="cs"/>
          <w:b w:val="0"/>
          <w:bCs w:val="0"/>
          <w:caps/>
          <w:sz w:val="24"/>
          <w:szCs w:val="24"/>
          <w:rtl/>
        </w:rPr>
        <w:t>אז תהיה לו גישה פתוחה</w:t>
      </w:r>
    </w:p>
    <w:p w14:paraId="4C1E5FB8" w14:textId="77777777" w:rsidR="001E2274" w:rsidRDefault="001E2274" w:rsidP="009F36CC">
      <w:pPr>
        <w:rPr>
          <w:b w:val="0"/>
          <w:bCs w:val="0"/>
          <w:caps/>
          <w:sz w:val="24"/>
          <w:szCs w:val="24"/>
          <w:rtl/>
        </w:rPr>
      </w:pPr>
    </w:p>
    <w:p w14:paraId="5DE6E53A" w14:textId="77777777" w:rsidR="001E2274" w:rsidRDefault="00D17364" w:rsidP="009F36CC">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34E13257" w14:textId="7F6EEF7F" w:rsidR="001E2274" w:rsidRDefault="009F36CC" w:rsidP="009F36CC">
      <w:pPr>
        <w:rPr>
          <w:b w:val="0"/>
          <w:bCs w:val="0"/>
          <w:caps/>
          <w:sz w:val="24"/>
          <w:szCs w:val="24"/>
          <w:rtl/>
        </w:rPr>
      </w:pPr>
      <w:r>
        <w:rPr>
          <w:rFonts w:hint="cs"/>
          <w:b w:val="0"/>
          <w:bCs w:val="0"/>
          <w:caps/>
          <w:sz w:val="24"/>
          <w:szCs w:val="24"/>
          <w:rtl/>
        </w:rPr>
        <w:t xml:space="preserve">אני פשוט </w:t>
      </w:r>
    </w:p>
    <w:p w14:paraId="444AE784" w14:textId="77777777" w:rsidR="001E2274" w:rsidRDefault="001E2274" w:rsidP="009F36CC">
      <w:pPr>
        <w:rPr>
          <w:b w:val="0"/>
          <w:bCs w:val="0"/>
          <w:caps/>
          <w:sz w:val="24"/>
          <w:szCs w:val="24"/>
          <w:rtl/>
        </w:rPr>
      </w:pPr>
    </w:p>
    <w:p w14:paraId="3540789F" w14:textId="77777777" w:rsidR="001E2274" w:rsidRDefault="003361D4" w:rsidP="009F36CC">
      <w:pPr>
        <w:rPr>
          <w:caps/>
          <w:sz w:val="24"/>
          <w:szCs w:val="24"/>
          <w:u w:val="single"/>
          <w:rtl/>
        </w:rPr>
      </w:pPr>
      <w:r w:rsidRPr="003361D4">
        <w:rPr>
          <w:rFonts w:hint="cs"/>
          <w:caps/>
          <w:sz w:val="24"/>
          <w:szCs w:val="24"/>
          <w:u w:val="single"/>
          <w:rtl/>
        </w:rPr>
        <w:t>עורך דין ניצן בן ארויה - יועץ משפטי לוועדה המחוזית</w:t>
      </w:r>
      <w:r w:rsidR="001E2274">
        <w:rPr>
          <w:rFonts w:hint="cs"/>
          <w:caps/>
          <w:sz w:val="24"/>
          <w:szCs w:val="24"/>
          <w:u w:val="single"/>
          <w:rtl/>
        </w:rPr>
        <w:t>:</w:t>
      </w:r>
    </w:p>
    <w:p w14:paraId="23680AC0" w14:textId="7DF4D947" w:rsidR="001E2274" w:rsidRDefault="009F36CC" w:rsidP="009F36CC">
      <w:pPr>
        <w:rPr>
          <w:b w:val="0"/>
          <w:bCs w:val="0"/>
          <w:caps/>
          <w:sz w:val="24"/>
          <w:szCs w:val="24"/>
          <w:rtl/>
        </w:rPr>
      </w:pPr>
      <w:r>
        <w:rPr>
          <w:rFonts w:hint="cs"/>
          <w:b w:val="0"/>
          <w:bCs w:val="0"/>
          <w:caps/>
          <w:sz w:val="24"/>
          <w:szCs w:val="24"/>
          <w:rtl/>
        </w:rPr>
        <w:t>גישה עצמאית</w:t>
      </w:r>
      <w:r w:rsidR="000F703D">
        <w:rPr>
          <w:rFonts w:hint="cs"/>
          <w:b w:val="0"/>
          <w:bCs w:val="0"/>
          <w:caps/>
          <w:sz w:val="24"/>
          <w:szCs w:val="24"/>
          <w:rtl/>
        </w:rPr>
        <w:t xml:space="preserve"> </w:t>
      </w:r>
      <w:r>
        <w:rPr>
          <w:rFonts w:hint="cs"/>
          <w:b w:val="0"/>
          <w:bCs w:val="0"/>
          <w:caps/>
          <w:sz w:val="24"/>
          <w:szCs w:val="24"/>
          <w:rtl/>
        </w:rPr>
        <w:t>...</w:t>
      </w:r>
    </w:p>
    <w:p w14:paraId="08A08C59" w14:textId="77777777" w:rsidR="001E2274" w:rsidRDefault="001E2274" w:rsidP="009F36CC">
      <w:pPr>
        <w:rPr>
          <w:b w:val="0"/>
          <w:bCs w:val="0"/>
          <w:caps/>
          <w:sz w:val="24"/>
          <w:szCs w:val="24"/>
          <w:rtl/>
        </w:rPr>
      </w:pPr>
    </w:p>
    <w:p w14:paraId="58AE7E60" w14:textId="77777777" w:rsidR="001E2274" w:rsidRDefault="00D17364" w:rsidP="009F36CC">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07EE046F" w14:textId="0560411C" w:rsidR="001E2274" w:rsidRDefault="009F36CC" w:rsidP="009F36CC">
      <w:pPr>
        <w:rPr>
          <w:b w:val="0"/>
          <w:bCs w:val="0"/>
          <w:caps/>
          <w:sz w:val="24"/>
          <w:szCs w:val="24"/>
          <w:rtl/>
        </w:rPr>
      </w:pPr>
      <w:r>
        <w:rPr>
          <w:rFonts w:hint="cs"/>
          <w:b w:val="0"/>
          <w:bCs w:val="0"/>
          <w:caps/>
          <w:sz w:val="24"/>
          <w:szCs w:val="24"/>
          <w:rtl/>
        </w:rPr>
        <w:t>בדיוק אז אני פותר את הבעיה הזו בסדר?</w:t>
      </w:r>
    </w:p>
    <w:p w14:paraId="1234DA32" w14:textId="77777777" w:rsidR="001E2274" w:rsidRDefault="001E2274" w:rsidP="009F36CC">
      <w:pPr>
        <w:rPr>
          <w:b w:val="0"/>
          <w:bCs w:val="0"/>
          <w:caps/>
          <w:sz w:val="24"/>
          <w:szCs w:val="24"/>
          <w:rtl/>
        </w:rPr>
      </w:pPr>
    </w:p>
    <w:p w14:paraId="777A1B70" w14:textId="77777777" w:rsidR="001E2274" w:rsidRDefault="003109B2" w:rsidP="009F36CC">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523B6668" w14:textId="39331359" w:rsidR="001E2274" w:rsidRDefault="009F36CC" w:rsidP="009F36CC">
      <w:pPr>
        <w:rPr>
          <w:b w:val="0"/>
          <w:bCs w:val="0"/>
          <w:caps/>
          <w:sz w:val="24"/>
          <w:szCs w:val="24"/>
          <w:rtl/>
        </w:rPr>
      </w:pPr>
      <w:r>
        <w:rPr>
          <w:rFonts w:hint="cs"/>
          <w:b w:val="0"/>
          <w:bCs w:val="0"/>
          <w:caps/>
          <w:sz w:val="24"/>
          <w:szCs w:val="24"/>
          <w:rtl/>
        </w:rPr>
        <w:t xml:space="preserve">שניה הולכת לכיוון שלך </w:t>
      </w:r>
    </w:p>
    <w:p w14:paraId="10A37BEB" w14:textId="77777777" w:rsidR="001E2274" w:rsidRDefault="001E2274" w:rsidP="009F36CC">
      <w:pPr>
        <w:rPr>
          <w:b w:val="0"/>
          <w:bCs w:val="0"/>
          <w:caps/>
          <w:sz w:val="24"/>
          <w:szCs w:val="24"/>
          <w:rtl/>
        </w:rPr>
      </w:pPr>
    </w:p>
    <w:p w14:paraId="7B4DCE43" w14:textId="77777777" w:rsidR="001E2274" w:rsidRDefault="00D17364" w:rsidP="009F36CC">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52E803DE" w14:textId="227B9D49" w:rsidR="001E2274" w:rsidRDefault="009F36CC" w:rsidP="009F36CC">
      <w:pPr>
        <w:rPr>
          <w:b w:val="0"/>
          <w:bCs w:val="0"/>
          <w:caps/>
          <w:sz w:val="24"/>
          <w:szCs w:val="24"/>
          <w:rtl/>
        </w:rPr>
      </w:pPr>
      <w:r>
        <w:rPr>
          <w:rFonts w:hint="cs"/>
          <w:b w:val="0"/>
          <w:bCs w:val="0"/>
          <w:caps/>
          <w:sz w:val="24"/>
          <w:szCs w:val="24"/>
          <w:rtl/>
        </w:rPr>
        <w:t xml:space="preserve">טוב </w:t>
      </w:r>
    </w:p>
    <w:p w14:paraId="6AD5B259" w14:textId="77777777" w:rsidR="001E2274" w:rsidRDefault="001E2274" w:rsidP="009F36CC">
      <w:pPr>
        <w:rPr>
          <w:b w:val="0"/>
          <w:bCs w:val="0"/>
          <w:caps/>
          <w:sz w:val="24"/>
          <w:szCs w:val="24"/>
          <w:rtl/>
        </w:rPr>
      </w:pPr>
    </w:p>
    <w:p w14:paraId="4DEA4BB1" w14:textId="77777777" w:rsidR="001E2274" w:rsidRDefault="000A5C33" w:rsidP="009F36CC">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0FA7EF9B" w14:textId="72EECAE3" w:rsidR="001E2274" w:rsidRDefault="009F36CC" w:rsidP="009F36CC">
      <w:pPr>
        <w:rPr>
          <w:b w:val="0"/>
          <w:bCs w:val="0"/>
          <w:caps/>
          <w:sz w:val="24"/>
          <w:szCs w:val="24"/>
          <w:rtl/>
        </w:rPr>
      </w:pPr>
      <w:r>
        <w:rPr>
          <w:rFonts w:hint="cs"/>
          <w:b w:val="0"/>
          <w:bCs w:val="0"/>
          <w:caps/>
          <w:sz w:val="24"/>
          <w:szCs w:val="24"/>
          <w:rtl/>
        </w:rPr>
        <w:t>אני לא מרגיש שהשעה שבע</w:t>
      </w:r>
    </w:p>
    <w:p w14:paraId="2327E137" w14:textId="77777777" w:rsidR="001E2274" w:rsidRDefault="001E2274" w:rsidP="009F36CC">
      <w:pPr>
        <w:rPr>
          <w:b w:val="0"/>
          <w:bCs w:val="0"/>
          <w:caps/>
          <w:sz w:val="24"/>
          <w:szCs w:val="24"/>
          <w:rtl/>
        </w:rPr>
      </w:pPr>
    </w:p>
    <w:p w14:paraId="6E3E5F5D" w14:textId="77777777" w:rsidR="001E2274" w:rsidRDefault="00D17364" w:rsidP="009F36CC">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1F9834D1" w14:textId="3066AE6D" w:rsidR="001E2274" w:rsidRDefault="009F36CC" w:rsidP="009F36CC">
      <w:pPr>
        <w:rPr>
          <w:b w:val="0"/>
          <w:bCs w:val="0"/>
          <w:caps/>
          <w:sz w:val="24"/>
          <w:szCs w:val="24"/>
          <w:rtl/>
        </w:rPr>
      </w:pPr>
      <w:r>
        <w:rPr>
          <w:rFonts w:hint="cs"/>
          <w:b w:val="0"/>
          <w:bCs w:val="0"/>
          <w:caps/>
          <w:sz w:val="24"/>
          <w:szCs w:val="24"/>
          <w:rtl/>
        </w:rPr>
        <w:t xml:space="preserve">לא </w:t>
      </w:r>
    </w:p>
    <w:p w14:paraId="4BF7CF93" w14:textId="77777777" w:rsidR="001E2274" w:rsidRDefault="001E2274" w:rsidP="009F36CC">
      <w:pPr>
        <w:rPr>
          <w:b w:val="0"/>
          <w:bCs w:val="0"/>
          <w:caps/>
          <w:sz w:val="24"/>
          <w:szCs w:val="24"/>
          <w:rtl/>
        </w:rPr>
      </w:pPr>
    </w:p>
    <w:p w14:paraId="6FFE60BD" w14:textId="77777777" w:rsidR="001E2274" w:rsidRDefault="003109B2" w:rsidP="009F36CC">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65BF008F" w14:textId="69DD75D5" w:rsidR="001E2274" w:rsidRDefault="009F36CC" w:rsidP="009F36CC">
      <w:pPr>
        <w:rPr>
          <w:b w:val="0"/>
          <w:bCs w:val="0"/>
          <w:caps/>
          <w:sz w:val="24"/>
          <w:szCs w:val="24"/>
          <w:rtl/>
        </w:rPr>
      </w:pPr>
      <w:r>
        <w:rPr>
          <w:rFonts w:hint="cs"/>
          <w:b w:val="0"/>
          <w:bCs w:val="0"/>
          <w:caps/>
          <w:sz w:val="24"/>
          <w:szCs w:val="24"/>
          <w:rtl/>
        </w:rPr>
        <w:t xml:space="preserve">אני לא יודעת איפה מבחינה </w:t>
      </w:r>
    </w:p>
    <w:p w14:paraId="7CE31703" w14:textId="77777777" w:rsidR="001E2274" w:rsidRDefault="001E2274" w:rsidP="009F36CC">
      <w:pPr>
        <w:rPr>
          <w:b w:val="0"/>
          <w:bCs w:val="0"/>
          <w:caps/>
          <w:sz w:val="24"/>
          <w:szCs w:val="24"/>
          <w:rtl/>
        </w:rPr>
      </w:pPr>
    </w:p>
    <w:p w14:paraId="77777422" w14:textId="77777777" w:rsidR="001E2274" w:rsidRDefault="00D17364" w:rsidP="009F36CC">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0E655B53" w14:textId="0CD2363D" w:rsidR="001E2274" w:rsidRDefault="009F36CC" w:rsidP="009F36CC">
      <w:pPr>
        <w:rPr>
          <w:b w:val="0"/>
          <w:bCs w:val="0"/>
          <w:caps/>
          <w:sz w:val="24"/>
          <w:szCs w:val="24"/>
          <w:rtl/>
        </w:rPr>
      </w:pPr>
      <w:r>
        <w:rPr>
          <w:rFonts w:hint="cs"/>
          <w:b w:val="0"/>
          <w:bCs w:val="0"/>
          <w:caps/>
          <w:sz w:val="24"/>
          <w:szCs w:val="24"/>
          <w:rtl/>
        </w:rPr>
        <w:t>תחבורתית</w:t>
      </w:r>
    </w:p>
    <w:p w14:paraId="2EF6BB69" w14:textId="77777777" w:rsidR="001E2274" w:rsidRDefault="001E2274" w:rsidP="009F36CC">
      <w:pPr>
        <w:rPr>
          <w:b w:val="0"/>
          <w:bCs w:val="0"/>
          <w:caps/>
          <w:sz w:val="24"/>
          <w:szCs w:val="24"/>
          <w:rtl/>
        </w:rPr>
      </w:pPr>
    </w:p>
    <w:p w14:paraId="2A95FB31" w14:textId="77777777" w:rsidR="001E2274" w:rsidRDefault="003109B2" w:rsidP="009F36CC">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78F00243" w14:textId="3CAF4279" w:rsidR="001E2274" w:rsidRDefault="009F36CC" w:rsidP="009F36CC">
      <w:pPr>
        <w:rPr>
          <w:b w:val="0"/>
          <w:bCs w:val="0"/>
          <w:caps/>
          <w:sz w:val="24"/>
          <w:szCs w:val="24"/>
          <w:rtl/>
        </w:rPr>
      </w:pPr>
      <w:r>
        <w:rPr>
          <w:rFonts w:hint="cs"/>
          <w:b w:val="0"/>
          <w:bCs w:val="0"/>
          <w:caps/>
          <w:sz w:val="24"/>
          <w:szCs w:val="24"/>
          <w:rtl/>
        </w:rPr>
        <w:t>תחבורתית הוא יהיה, אני אומרת בואו ניקח את הקו הכחול עד לפה</w:t>
      </w:r>
    </w:p>
    <w:p w14:paraId="4A808595" w14:textId="77777777" w:rsidR="001E2274" w:rsidRDefault="001E2274" w:rsidP="009F36CC">
      <w:pPr>
        <w:rPr>
          <w:b w:val="0"/>
          <w:bCs w:val="0"/>
          <w:caps/>
          <w:sz w:val="24"/>
          <w:szCs w:val="24"/>
          <w:rtl/>
        </w:rPr>
      </w:pPr>
    </w:p>
    <w:p w14:paraId="5F0BEE2C" w14:textId="77777777" w:rsidR="001E2274" w:rsidRDefault="00D17364" w:rsidP="009F36CC">
      <w:pPr>
        <w:rPr>
          <w:caps/>
          <w:sz w:val="24"/>
          <w:szCs w:val="24"/>
          <w:u w:val="single"/>
          <w:rtl/>
        </w:rPr>
      </w:pPr>
      <w:r w:rsidRPr="00D17364">
        <w:rPr>
          <w:rFonts w:hint="cs"/>
          <w:caps/>
          <w:sz w:val="24"/>
          <w:szCs w:val="24"/>
          <w:u w:val="single"/>
          <w:rtl/>
        </w:rPr>
        <w:lastRenderedPageBreak/>
        <w:t>יושב ראש הוועדה המחוזית - מר מיכה גדרון</w:t>
      </w:r>
      <w:r w:rsidR="001E2274">
        <w:rPr>
          <w:rFonts w:hint="cs"/>
          <w:caps/>
          <w:sz w:val="24"/>
          <w:szCs w:val="24"/>
          <w:u w:val="single"/>
          <w:rtl/>
        </w:rPr>
        <w:t>:</w:t>
      </w:r>
    </w:p>
    <w:p w14:paraId="76D98F55" w14:textId="56D25B78" w:rsidR="001E2274" w:rsidRDefault="009F36CC" w:rsidP="009F36CC">
      <w:pPr>
        <w:rPr>
          <w:b w:val="0"/>
          <w:bCs w:val="0"/>
          <w:caps/>
          <w:sz w:val="24"/>
          <w:szCs w:val="24"/>
          <w:rtl/>
        </w:rPr>
      </w:pPr>
      <w:r>
        <w:rPr>
          <w:rFonts w:hint="cs"/>
          <w:b w:val="0"/>
          <w:bCs w:val="0"/>
          <w:caps/>
          <w:sz w:val="24"/>
          <w:szCs w:val="24"/>
          <w:rtl/>
        </w:rPr>
        <w:t xml:space="preserve">כן </w:t>
      </w:r>
    </w:p>
    <w:p w14:paraId="3F91882F" w14:textId="77777777" w:rsidR="001E2274" w:rsidRDefault="001E2274" w:rsidP="009F36CC">
      <w:pPr>
        <w:rPr>
          <w:b w:val="0"/>
          <w:bCs w:val="0"/>
          <w:caps/>
          <w:sz w:val="24"/>
          <w:szCs w:val="24"/>
          <w:rtl/>
        </w:rPr>
      </w:pPr>
    </w:p>
    <w:p w14:paraId="5763A0D0" w14:textId="77777777" w:rsidR="001E2274" w:rsidRDefault="003109B2" w:rsidP="009F36CC">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123FB6E1" w14:textId="67BCF72E" w:rsidR="001E2274" w:rsidRDefault="009F36CC" w:rsidP="009F36CC">
      <w:pPr>
        <w:rPr>
          <w:b w:val="0"/>
          <w:bCs w:val="0"/>
          <w:caps/>
          <w:sz w:val="24"/>
          <w:szCs w:val="24"/>
          <w:rtl/>
        </w:rPr>
      </w:pPr>
      <w:r>
        <w:rPr>
          <w:rFonts w:hint="cs"/>
          <w:b w:val="0"/>
          <w:bCs w:val="0"/>
          <w:caps/>
          <w:sz w:val="24"/>
          <w:szCs w:val="24"/>
          <w:rtl/>
        </w:rPr>
        <w:t>אוקיי נשאיר את זה שצפ כאילו שפפ או משהו ואיפה שהוא יצטרך הוא יעשה</w:t>
      </w:r>
      <w:r w:rsidR="000F703D">
        <w:rPr>
          <w:rFonts w:hint="cs"/>
          <w:b w:val="0"/>
          <w:bCs w:val="0"/>
          <w:caps/>
          <w:sz w:val="24"/>
          <w:szCs w:val="24"/>
          <w:rtl/>
        </w:rPr>
        <w:t xml:space="preserve"> </w:t>
      </w:r>
      <w:r>
        <w:rPr>
          <w:rFonts w:hint="cs"/>
          <w:b w:val="0"/>
          <w:bCs w:val="0"/>
          <w:caps/>
          <w:sz w:val="24"/>
          <w:szCs w:val="24"/>
          <w:rtl/>
        </w:rPr>
        <w:t>...</w:t>
      </w:r>
    </w:p>
    <w:p w14:paraId="4D2251DC" w14:textId="77777777" w:rsidR="001E2274" w:rsidRDefault="001E2274" w:rsidP="009F36CC">
      <w:pPr>
        <w:rPr>
          <w:b w:val="0"/>
          <w:bCs w:val="0"/>
          <w:caps/>
          <w:sz w:val="24"/>
          <w:szCs w:val="24"/>
          <w:rtl/>
        </w:rPr>
      </w:pPr>
    </w:p>
    <w:p w14:paraId="0CFFD44B" w14:textId="77777777" w:rsidR="001E2274" w:rsidRDefault="00D17364" w:rsidP="009F36CC">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5F0A9628" w14:textId="241D2421" w:rsidR="001E2274" w:rsidRDefault="009F36CC" w:rsidP="009F36CC">
      <w:pPr>
        <w:rPr>
          <w:b w:val="0"/>
          <w:bCs w:val="0"/>
          <w:caps/>
          <w:sz w:val="24"/>
          <w:szCs w:val="24"/>
          <w:rtl/>
        </w:rPr>
      </w:pPr>
      <w:r>
        <w:rPr>
          <w:rFonts w:hint="cs"/>
          <w:b w:val="0"/>
          <w:bCs w:val="0"/>
          <w:caps/>
          <w:sz w:val="24"/>
          <w:szCs w:val="24"/>
          <w:rtl/>
        </w:rPr>
        <w:t xml:space="preserve">לא אני לא יכול </w:t>
      </w:r>
    </w:p>
    <w:p w14:paraId="38AB3625" w14:textId="77777777" w:rsidR="001E2274" w:rsidRDefault="001E2274" w:rsidP="009F36CC">
      <w:pPr>
        <w:rPr>
          <w:b w:val="0"/>
          <w:bCs w:val="0"/>
          <w:caps/>
          <w:sz w:val="24"/>
          <w:szCs w:val="24"/>
          <w:rtl/>
        </w:rPr>
      </w:pPr>
    </w:p>
    <w:p w14:paraId="3FCB1B2A" w14:textId="77777777" w:rsidR="001E2274" w:rsidRDefault="000A5C33" w:rsidP="009F36CC">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396BBDFC" w14:textId="4D7FED9A" w:rsidR="001E2274" w:rsidRDefault="009F36CC" w:rsidP="009F36CC">
      <w:pPr>
        <w:rPr>
          <w:b w:val="0"/>
          <w:bCs w:val="0"/>
          <w:caps/>
          <w:sz w:val="24"/>
          <w:szCs w:val="24"/>
          <w:rtl/>
        </w:rPr>
      </w:pPr>
      <w:r>
        <w:rPr>
          <w:rFonts w:hint="cs"/>
          <w:b w:val="0"/>
          <w:bCs w:val="0"/>
          <w:caps/>
          <w:sz w:val="24"/>
          <w:szCs w:val="24"/>
          <w:rtl/>
        </w:rPr>
        <w:t xml:space="preserve">לא לא לא לא לא אני </w:t>
      </w:r>
    </w:p>
    <w:p w14:paraId="1B48FF63" w14:textId="77777777" w:rsidR="001E2274" w:rsidRDefault="001E2274" w:rsidP="009F36CC">
      <w:pPr>
        <w:rPr>
          <w:b w:val="0"/>
          <w:bCs w:val="0"/>
          <w:caps/>
          <w:sz w:val="24"/>
          <w:szCs w:val="24"/>
          <w:rtl/>
        </w:rPr>
      </w:pPr>
    </w:p>
    <w:p w14:paraId="7806C7F3" w14:textId="77777777" w:rsidR="001E2274" w:rsidRDefault="00D17364" w:rsidP="009F36CC">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074054FC" w14:textId="6DDDFB83" w:rsidR="001E2274" w:rsidRDefault="009F36CC" w:rsidP="009F36CC">
      <w:pPr>
        <w:rPr>
          <w:b w:val="0"/>
          <w:bCs w:val="0"/>
          <w:caps/>
          <w:sz w:val="24"/>
          <w:szCs w:val="24"/>
          <w:rtl/>
        </w:rPr>
      </w:pPr>
      <w:r>
        <w:rPr>
          <w:rFonts w:hint="cs"/>
          <w:b w:val="0"/>
          <w:bCs w:val="0"/>
          <w:caps/>
          <w:sz w:val="24"/>
          <w:szCs w:val="24"/>
          <w:rtl/>
        </w:rPr>
        <w:t>כי אני באיחוד וחלוקה רגע רגע רגע רגע</w:t>
      </w:r>
      <w:r w:rsidR="000F703D">
        <w:rPr>
          <w:rFonts w:hint="cs"/>
          <w:b w:val="0"/>
          <w:bCs w:val="0"/>
          <w:caps/>
          <w:sz w:val="24"/>
          <w:szCs w:val="24"/>
          <w:rtl/>
        </w:rPr>
        <w:t xml:space="preserve"> </w:t>
      </w:r>
      <w:r>
        <w:rPr>
          <w:rFonts w:hint="cs"/>
          <w:b w:val="0"/>
          <w:bCs w:val="0"/>
          <w:caps/>
          <w:sz w:val="24"/>
          <w:szCs w:val="24"/>
          <w:rtl/>
        </w:rPr>
        <w:t>...</w:t>
      </w:r>
    </w:p>
    <w:p w14:paraId="5A7A398D" w14:textId="77777777" w:rsidR="001E2274" w:rsidRDefault="001E2274" w:rsidP="009F36CC">
      <w:pPr>
        <w:rPr>
          <w:b w:val="0"/>
          <w:bCs w:val="0"/>
          <w:caps/>
          <w:sz w:val="24"/>
          <w:szCs w:val="24"/>
          <w:rtl/>
        </w:rPr>
      </w:pPr>
    </w:p>
    <w:p w14:paraId="05576C1D" w14:textId="77777777" w:rsidR="001E2274" w:rsidRDefault="00FC27D6" w:rsidP="009F36CC">
      <w:pPr>
        <w:rPr>
          <w:caps/>
          <w:sz w:val="24"/>
          <w:szCs w:val="24"/>
          <w:u w:val="single"/>
          <w:rtl/>
        </w:rPr>
      </w:pPr>
      <w:r w:rsidRPr="00FC27D6">
        <w:rPr>
          <w:rFonts w:hint="cs"/>
          <w:caps/>
          <w:sz w:val="24"/>
          <w:szCs w:val="24"/>
          <w:u w:val="single"/>
          <w:rtl/>
        </w:rPr>
        <w:t>מר ליאור רגב - נציג לשכת התכנון</w:t>
      </w:r>
      <w:r w:rsidR="001E2274">
        <w:rPr>
          <w:rFonts w:hint="cs"/>
          <w:caps/>
          <w:sz w:val="24"/>
          <w:szCs w:val="24"/>
          <w:u w:val="single"/>
          <w:rtl/>
        </w:rPr>
        <w:t>:</w:t>
      </w:r>
    </w:p>
    <w:p w14:paraId="5E103AEA" w14:textId="37319CC1" w:rsidR="001E2274" w:rsidRDefault="009F36CC" w:rsidP="009F36CC">
      <w:pPr>
        <w:rPr>
          <w:b w:val="0"/>
          <w:bCs w:val="0"/>
          <w:caps/>
          <w:sz w:val="24"/>
          <w:szCs w:val="24"/>
          <w:rtl/>
        </w:rPr>
      </w:pPr>
      <w:r>
        <w:rPr>
          <w:rFonts w:hint="cs"/>
          <w:b w:val="0"/>
          <w:bCs w:val="0"/>
          <w:caps/>
          <w:sz w:val="24"/>
          <w:szCs w:val="24"/>
          <w:rtl/>
        </w:rPr>
        <w:t>הקו הכחול כולל את הכל</w:t>
      </w:r>
    </w:p>
    <w:p w14:paraId="1DFEC618" w14:textId="77777777" w:rsidR="001E2274" w:rsidRDefault="001E2274" w:rsidP="009F36CC">
      <w:pPr>
        <w:rPr>
          <w:b w:val="0"/>
          <w:bCs w:val="0"/>
          <w:caps/>
          <w:sz w:val="24"/>
          <w:szCs w:val="24"/>
          <w:rtl/>
        </w:rPr>
      </w:pPr>
    </w:p>
    <w:p w14:paraId="4635E5FB" w14:textId="77777777" w:rsidR="001E2274" w:rsidRDefault="003109B2" w:rsidP="009F36CC">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5008A6E2" w14:textId="05DB3967" w:rsidR="001E2274" w:rsidRDefault="009F36CC" w:rsidP="009F36CC">
      <w:pPr>
        <w:rPr>
          <w:b w:val="0"/>
          <w:bCs w:val="0"/>
          <w:caps/>
          <w:sz w:val="24"/>
          <w:szCs w:val="24"/>
          <w:rtl/>
        </w:rPr>
      </w:pPr>
      <w:r>
        <w:rPr>
          <w:rFonts w:hint="cs"/>
          <w:b w:val="0"/>
          <w:bCs w:val="0"/>
          <w:caps/>
          <w:sz w:val="24"/>
          <w:szCs w:val="24"/>
          <w:rtl/>
        </w:rPr>
        <w:t xml:space="preserve">כן </w:t>
      </w:r>
    </w:p>
    <w:p w14:paraId="52024176" w14:textId="77777777" w:rsidR="001E2274" w:rsidRDefault="001E2274" w:rsidP="009F36CC">
      <w:pPr>
        <w:rPr>
          <w:b w:val="0"/>
          <w:bCs w:val="0"/>
          <w:caps/>
          <w:sz w:val="24"/>
          <w:szCs w:val="24"/>
          <w:rtl/>
        </w:rPr>
      </w:pPr>
    </w:p>
    <w:p w14:paraId="3F0FE41F" w14:textId="77777777" w:rsidR="001E2274" w:rsidRDefault="00D17364" w:rsidP="009F36CC">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77AB4185" w14:textId="1CC4A58D" w:rsidR="001E2274" w:rsidRDefault="009F36CC" w:rsidP="009F36CC">
      <w:pPr>
        <w:rPr>
          <w:b w:val="0"/>
          <w:bCs w:val="0"/>
          <w:caps/>
          <w:sz w:val="24"/>
          <w:szCs w:val="24"/>
          <w:rtl/>
        </w:rPr>
      </w:pPr>
      <w:r>
        <w:rPr>
          <w:rFonts w:hint="cs"/>
          <w:b w:val="0"/>
          <w:bCs w:val="0"/>
          <w:caps/>
          <w:sz w:val="24"/>
          <w:szCs w:val="24"/>
          <w:rtl/>
        </w:rPr>
        <w:t>רגע רגע רגע רגע רגע רגע אני לא יכול תקשיבי רגע</w:t>
      </w:r>
    </w:p>
    <w:p w14:paraId="3B96354B" w14:textId="77777777" w:rsidR="001E2274" w:rsidRDefault="001E2274" w:rsidP="009F36CC">
      <w:pPr>
        <w:rPr>
          <w:b w:val="0"/>
          <w:bCs w:val="0"/>
          <w:caps/>
          <w:sz w:val="24"/>
          <w:szCs w:val="24"/>
          <w:rtl/>
        </w:rPr>
      </w:pPr>
    </w:p>
    <w:p w14:paraId="6164DD06" w14:textId="77777777" w:rsidR="001E2274" w:rsidRDefault="000A5C33" w:rsidP="009F36CC">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08B0ED06" w14:textId="5FAF4131" w:rsidR="001E2274" w:rsidRDefault="009F36CC" w:rsidP="009F36CC">
      <w:pPr>
        <w:rPr>
          <w:b w:val="0"/>
          <w:bCs w:val="0"/>
          <w:caps/>
          <w:sz w:val="24"/>
          <w:szCs w:val="24"/>
          <w:rtl/>
        </w:rPr>
      </w:pPr>
      <w:r>
        <w:rPr>
          <w:rFonts w:hint="cs"/>
          <w:b w:val="0"/>
          <w:bCs w:val="0"/>
          <w:caps/>
          <w:sz w:val="24"/>
          <w:szCs w:val="24"/>
          <w:rtl/>
        </w:rPr>
        <w:t xml:space="preserve">זה איחוד וחלוקה </w:t>
      </w:r>
    </w:p>
    <w:p w14:paraId="0C874788" w14:textId="77777777" w:rsidR="001E2274" w:rsidRDefault="001E2274" w:rsidP="009F36CC">
      <w:pPr>
        <w:rPr>
          <w:b w:val="0"/>
          <w:bCs w:val="0"/>
          <w:caps/>
          <w:sz w:val="24"/>
          <w:szCs w:val="24"/>
          <w:rtl/>
        </w:rPr>
      </w:pPr>
    </w:p>
    <w:p w14:paraId="4FB54AA5" w14:textId="77777777" w:rsidR="001E2274" w:rsidRDefault="00D17364" w:rsidP="009F36CC">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1BFB47F7" w14:textId="7580226B" w:rsidR="001E2274" w:rsidRDefault="009F36CC" w:rsidP="009F36CC">
      <w:pPr>
        <w:rPr>
          <w:b w:val="0"/>
          <w:bCs w:val="0"/>
          <w:caps/>
          <w:sz w:val="24"/>
          <w:szCs w:val="24"/>
          <w:rtl/>
        </w:rPr>
      </w:pPr>
      <w:r>
        <w:rPr>
          <w:rFonts w:hint="cs"/>
          <w:b w:val="0"/>
          <w:bCs w:val="0"/>
          <w:caps/>
          <w:sz w:val="24"/>
          <w:szCs w:val="24"/>
          <w:rtl/>
        </w:rPr>
        <w:t xml:space="preserve">אנחנו באיחוד וחלוקה שבו אנחנו שומרים בדיוק על היחסיות של השטחים </w:t>
      </w:r>
    </w:p>
    <w:p w14:paraId="3CCFD23F" w14:textId="77777777" w:rsidR="001E2274" w:rsidRDefault="001E2274" w:rsidP="009F36CC">
      <w:pPr>
        <w:rPr>
          <w:b w:val="0"/>
          <w:bCs w:val="0"/>
          <w:caps/>
          <w:sz w:val="24"/>
          <w:szCs w:val="24"/>
          <w:rtl/>
        </w:rPr>
      </w:pPr>
    </w:p>
    <w:p w14:paraId="31E9654F" w14:textId="77777777" w:rsidR="001E2274" w:rsidRDefault="000A5C33" w:rsidP="009F36CC">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699364DE" w14:textId="78FD8BCE" w:rsidR="001E2274" w:rsidRDefault="009F36CC" w:rsidP="009F36CC">
      <w:pPr>
        <w:rPr>
          <w:b w:val="0"/>
          <w:bCs w:val="0"/>
          <w:caps/>
          <w:sz w:val="24"/>
          <w:szCs w:val="24"/>
          <w:rtl/>
        </w:rPr>
      </w:pPr>
      <w:r>
        <w:rPr>
          <w:rFonts w:hint="cs"/>
          <w:b w:val="0"/>
          <w:bCs w:val="0"/>
          <w:caps/>
          <w:sz w:val="24"/>
          <w:szCs w:val="24"/>
          <w:rtl/>
        </w:rPr>
        <w:t>והנגישות למגרש צריכה להיות הכי צפונית שאפשר</w:t>
      </w:r>
    </w:p>
    <w:p w14:paraId="0BC18A50" w14:textId="77777777" w:rsidR="001E2274" w:rsidRDefault="001E2274" w:rsidP="009F36CC">
      <w:pPr>
        <w:rPr>
          <w:b w:val="0"/>
          <w:bCs w:val="0"/>
          <w:caps/>
          <w:sz w:val="24"/>
          <w:szCs w:val="24"/>
          <w:rtl/>
        </w:rPr>
      </w:pPr>
    </w:p>
    <w:p w14:paraId="74A0E41E" w14:textId="77777777" w:rsidR="001E2274" w:rsidRDefault="003109B2" w:rsidP="009F36CC">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72652829" w14:textId="61E04AC2" w:rsidR="001E2274" w:rsidRDefault="009F36CC" w:rsidP="009F36CC">
      <w:pPr>
        <w:rPr>
          <w:b w:val="0"/>
          <w:bCs w:val="0"/>
          <w:caps/>
          <w:sz w:val="24"/>
          <w:szCs w:val="24"/>
          <w:rtl/>
        </w:rPr>
      </w:pPr>
      <w:r>
        <w:rPr>
          <w:rFonts w:hint="cs"/>
          <w:b w:val="0"/>
          <w:bCs w:val="0"/>
          <w:caps/>
          <w:sz w:val="24"/>
          <w:szCs w:val="24"/>
          <w:rtl/>
        </w:rPr>
        <w:t>לא, אז תחתוך לו שם, תחתוך לו שם, כמו שאתה רוצה פה תחתוך עוד טיפה</w:t>
      </w:r>
    </w:p>
    <w:p w14:paraId="1AE3E739" w14:textId="77777777" w:rsidR="001E2274" w:rsidRDefault="001E2274" w:rsidP="009F36CC">
      <w:pPr>
        <w:rPr>
          <w:b w:val="0"/>
          <w:bCs w:val="0"/>
          <w:caps/>
          <w:sz w:val="24"/>
          <w:szCs w:val="24"/>
          <w:rtl/>
        </w:rPr>
      </w:pPr>
    </w:p>
    <w:p w14:paraId="5A4E1DEB" w14:textId="77777777" w:rsidR="001E2274" w:rsidRDefault="009F36CC" w:rsidP="009F36CC">
      <w:pPr>
        <w:rPr>
          <w:b w:val="0"/>
          <w:bCs w:val="0"/>
          <w:caps/>
          <w:sz w:val="24"/>
          <w:szCs w:val="24"/>
          <w:rtl/>
        </w:rPr>
      </w:pPr>
      <w:r>
        <w:rPr>
          <w:rFonts w:hint="cs"/>
          <w:b w:val="0"/>
          <w:bCs w:val="0"/>
          <w:caps/>
          <w:sz w:val="24"/>
          <w:szCs w:val="24"/>
          <w:rtl/>
        </w:rPr>
        <w:t xml:space="preserve">(מדברים ביחד) </w:t>
      </w:r>
    </w:p>
    <w:p w14:paraId="342A261D" w14:textId="77777777" w:rsidR="001E2274" w:rsidRDefault="001E2274" w:rsidP="009F36CC">
      <w:pPr>
        <w:rPr>
          <w:b w:val="0"/>
          <w:bCs w:val="0"/>
          <w:caps/>
          <w:sz w:val="24"/>
          <w:szCs w:val="24"/>
          <w:rtl/>
        </w:rPr>
      </w:pPr>
    </w:p>
    <w:p w14:paraId="7DE1B5BA" w14:textId="77777777" w:rsidR="001E2274" w:rsidRDefault="00D17364" w:rsidP="009F36CC">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4F11D483" w14:textId="5B5C4576" w:rsidR="001E2274" w:rsidRDefault="009F36CC" w:rsidP="009F36CC">
      <w:pPr>
        <w:rPr>
          <w:b w:val="0"/>
          <w:bCs w:val="0"/>
          <w:caps/>
          <w:sz w:val="24"/>
          <w:szCs w:val="24"/>
          <w:rtl/>
        </w:rPr>
      </w:pPr>
      <w:r>
        <w:rPr>
          <w:rFonts w:hint="cs"/>
          <w:b w:val="0"/>
          <w:bCs w:val="0"/>
          <w:caps/>
          <w:sz w:val="24"/>
          <w:szCs w:val="24"/>
          <w:rtl/>
        </w:rPr>
        <w:t xml:space="preserve">כן אבל אני לא רוצה </w:t>
      </w:r>
    </w:p>
    <w:p w14:paraId="5004E70C" w14:textId="77777777" w:rsidR="001E2274" w:rsidRDefault="001E2274" w:rsidP="009F36CC">
      <w:pPr>
        <w:rPr>
          <w:b w:val="0"/>
          <w:bCs w:val="0"/>
          <w:caps/>
          <w:sz w:val="24"/>
          <w:szCs w:val="24"/>
          <w:rtl/>
        </w:rPr>
      </w:pPr>
    </w:p>
    <w:p w14:paraId="0C5A9019" w14:textId="77777777" w:rsidR="001E2274" w:rsidRDefault="003109B2" w:rsidP="009F36CC">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001120C1" w14:textId="5705960F" w:rsidR="001E2274" w:rsidRDefault="009F36CC" w:rsidP="009F36CC">
      <w:pPr>
        <w:rPr>
          <w:b w:val="0"/>
          <w:bCs w:val="0"/>
          <w:caps/>
          <w:sz w:val="24"/>
          <w:szCs w:val="24"/>
          <w:rtl/>
        </w:rPr>
      </w:pPr>
      <w:r>
        <w:rPr>
          <w:rFonts w:hint="cs"/>
          <w:b w:val="0"/>
          <w:bCs w:val="0"/>
          <w:caps/>
          <w:sz w:val="24"/>
          <w:szCs w:val="24"/>
          <w:rtl/>
        </w:rPr>
        <w:t>תחתוך פה</w:t>
      </w:r>
    </w:p>
    <w:p w14:paraId="6720A042" w14:textId="77777777" w:rsidR="001E2274" w:rsidRDefault="001E2274" w:rsidP="009F36CC">
      <w:pPr>
        <w:rPr>
          <w:b w:val="0"/>
          <w:bCs w:val="0"/>
          <w:caps/>
          <w:sz w:val="24"/>
          <w:szCs w:val="24"/>
          <w:rtl/>
        </w:rPr>
      </w:pPr>
    </w:p>
    <w:p w14:paraId="62754278" w14:textId="77777777" w:rsidR="001E2274" w:rsidRDefault="003361D4" w:rsidP="009F36CC">
      <w:pPr>
        <w:rPr>
          <w:caps/>
          <w:sz w:val="24"/>
          <w:szCs w:val="24"/>
          <w:u w:val="single"/>
          <w:rtl/>
        </w:rPr>
      </w:pPr>
      <w:r w:rsidRPr="003361D4">
        <w:rPr>
          <w:rFonts w:hint="cs"/>
          <w:caps/>
          <w:sz w:val="24"/>
          <w:szCs w:val="24"/>
          <w:u w:val="single"/>
          <w:rtl/>
        </w:rPr>
        <w:t>עורך דין ניצן בן ארויה - יועץ משפטי לוועדה המחוזית</w:t>
      </w:r>
      <w:r w:rsidR="001E2274">
        <w:rPr>
          <w:rFonts w:hint="cs"/>
          <w:caps/>
          <w:sz w:val="24"/>
          <w:szCs w:val="24"/>
          <w:u w:val="single"/>
          <w:rtl/>
        </w:rPr>
        <w:t>:</w:t>
      </w:r>
    </w:p>
    <w:p w14:paraId="62E5E11A" w14:textId="0956CFF9" w:rsidR="001E2274" w:rsidRDefault="009F36CC" w:rsidP="009F36CC">
      <w:pPr>
        <w:rPr>
          <w:b w:val="0"/>
          <w:bCs w:val="0"/>
          <w:caps/>
          <w:sz w:val="24"/>
          <w:szCs w:val="24"/>
          <w:rtl/>
        </w:rPr>
      </w:pPr>
      <w:r>
        <w:rPr>
          <w:rFonts w:hint="cs"/>
          <w:b w:val="0"/>
          <w:bCs w:val="0"/>
          <w:caps/>
          <w:sz w:val="24"/>
          <w:szCs w:val="24"/>
          <w:rtl/>
        </w:rPr>
        <w:t>לא לא, בסדר</w:t>
      </w:r>
    </w:p>
    <w:p w14:paraId="69B0E934" w14:textId="77777777" w:rsidR="001E2274" w:rsidRDefault="001E2274" w:rsidP="009F36CC">
      <w:pPr>
        <w:rPr>
          <w:b w:val="0"/>
          <w:bCs w:val="0"/>
          <w:caps/>
          <w:sz w:val="24"/>
          <w:szCs w:val="24"/>
          <w:rtl/>
        </w:rPr>
      </w:pPr>
    </w:p>
    <w:p w14:paraId="2B17D4B1" w14:textId="77777777" w:rsidR="001E2274" w:rsidRDefault="00D17364" w:rsidP="009F36CC">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398A9872" w14:textId="4783EC94" w:rsidR="001E2274" w:rsidRDefault="009F36CC" w:rsidP="009F36CC">
      <w:pPr>
        <w:rPr>
          <w:b w:val="0"/>
          <w:bCs w:val="0"/>
          <w:caps/>
          <w:sz w:val="24"/>
          <w:szCs w:val="24"/>
          <w:rtl/>
        </w:rPr>
      </w:pPr>
      <w:r>
        <w:rPr>
          <w:rFonts w:hint="cs"/>
          <w:b w:val="0"/>
          <w:bCs w:val="0"/>
          <w:caps/>
          <w:sz w:val="24"/>
          <w:szCs w:val="24"/>
          <w:rtl/>
        </w:rPr>
        <w:lastRenderedPageBreak/>
        <w:t>מה?</w:t>
      </w:r>
    </w:p>
    <w:p w14:paraId="42EF58F1" w14:textId="77777777" w:rsidR="001E2274" w:rsidRDefault="001E2274" w:rsidP="009F36CC">
      <w:pPr>
        <w:rPr>
          <w:b w:val="0"/>
          <w:bCs w:val="0"/>
          <w:caps/>
          <w:sz w:val="24"/>
          <w:szCs w:val="24"/>
          <w:rtl/>
        </w:rPr>
      </w:pPr>
    </w:p>
    <w:p w14:paraId="6541DFA4" w14:textId="77777777" w:rsidR="001E2274" w:rsidRDefault="003109B2" w:rsidP="009F36CC">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2A1FEAB7" w14:textId="4C47457E" w:rsidR="001E2274" w:rsidRDefault="009F36CC" w:rsidP="009F36CC">
      <w:pPr>
        <w:rPr>
          <w:b w:val="0"/>
          <w:bCs w:val="0"/>
          <w:caps/>
          <w:sz w:val="24"/>
          <w:szCs w:val="24"/>
          <w:rtl/>
        </w:rPr>
      </w:pPr>
      <w:r>
        <w:rPr>
          <w:rFonts w:hint="cs"/>
          <w:b w:val="0"/>
          <w:bCs w:val="0"/>
          <w:caps/>
          <w:sz w:val="24"/>
          <w:szCs w:val="24"/>
          <w:rtl/>
        </w:rPr>
        <w:t>אני אומרת אותו דבר, תחתוך פה עוד ותן לו יותר גמישות</w:t>
      </w:r>
    </w:p>
    <w:p w14:paraId="7333E259" w14:textId="77777777" w:rsidR="001E2274" w:rsidRDefault="001E2274" w:rsidP="009F36CC">
      <w:pPr>
        <w:rPr>
          <w:b w:val="0"/>
          <w:bCs w:val="0"/>
          <w:caps/>
          <w:sz w:val="24"/>
          <w:szCs w:val="24"/>
          <w:rtl/>
        </w:rPr>
      </w:pPr>
    </w:p>
    <w:p w14:paraId="0E8E2D60" w14:textId="77777777" w:rsidR="001E2274" w:rsidRDefault="00D17364" w:rsidP="009F36CC">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38C61E51" w14:textId="2B2D93DC" w:rsidR="001E2274" w:rsidRDefault="009F36CC" w:rsidP="009F36CC">
      <w:pPr>
        <w:rPr>
          <w:b w:val="0"/>
          <w:bCs w:val="0"/>
          <w:caps/>
          <w:sz w:val="24"/>
          <w:szCs w:val="24"/>
          <w:rtl/>
        </w:rPr>
      </w:pPr>
      <w:r>
        <w:rPr>
          <w:rFonts w:hint="cs"/>
          <w:b w:val="0"/>
          <w:bCs w:val="0"/>
          <w:caps/>
          <w:sz w:val="24"/>
          <w:szCs w:val="24"/>
          <w:rtl/>
        </w:rPr>
        <w:t>לא, זה לא באותן פרופורציות זה אני אוכל</w:t>
      </w:r>
      <w:r w:rsidR="00CB6AE3">
        <w:rPr>
          <w:rFonts w:hint="cs"/>
          <w:b w:val="0"/>
          <w:bCs w:val="0"/>
          <w:caps/>
          <w:sz w:val="24"/>
          <w:szCs w:val="24"/>
          <w:rtl/>
        </w:rPr>
        <w:t xml:space="preserve"> לו את כל הגינה אם הוא יעשה את זה</w:t>
      </w:r>
    </w:p>
    <w:p w14:paraId="287F7781" w14:textId="77777777" w:rsidR="001E2274" w:rsidRDefault="001E2274" w:rsidP="009F36CC">
      <w:pPr>
        <w:rPr>
          <w:b w:val="0"/>
          <w:bCs w:val="0"/>
          <w:caps/>
          <w:sz w:val="24"/>
          <w:szCs w:val="24"/>
          <w:rtl/>
        </w:rPr>
      </w:pPr>
    </w:p>
    <w:p w14:paraId="72153599" w14:textId="77777777" w:rsidR="001E2274" w:rsidRDefault="000A5C33" w:rsidP="009F36CC">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319ADF78" w14:textId="7F6F762A" w:rsidR="001E2274" w:rsidRDefault="00CB6AE3" w:rsidP="009F36CC">
      <w:pPr>
        <w:rPr>
          <w:b w:val="0"/>
          <w:bCs w:val="0"/>
          <w:caps/>
          <w:sz w:val="24"/>
          <w:szCs w:val="24"/>
          <w:rtl/>
        </w:rPr>
      </w:pPr>
      <w:r>
        <w:rPr>
          <w:rFonts w:hint="cs"/>
          <w:b w:val="0"/>
          <w:bCs w:val="0"/>
          <w:caps/>
          <w:sz w:val="24"/>
          <w:szCs w:val="24"/>
          <w:rtl/>
        </w:rPr>
        <w:t xml:space="preserve">לא אנחנו צריכים לשמור </w:t>
      </w:r>
    </w:p>
    <w:p w14:paraId="3D185D6A" w14:textId="77777777" w:rsidR="001E2274" w:rsidRDefault="001E2274" w:rsidP="009F36CC">
      <w:pPr>
        <w:rPr>
          <w:b w:val="0"/>
          <w:bCs w:val="0"/>
          <w:caps/>
          <w:sz w:val="24"/>
          <w:szCs w:val="24"/>
          <w:rtl/>
        </w:rPr>
      </w:pPr>
    </w:p>
    <w:p w14:paraId="0DAA1AC2" w14:textId="77777777" w:rsidR="001E2274" w:rsidRDefault="00D17364" w:rsidP="009F36CC">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2B33CEF6" w14:textId="32B610AA" w:rsidR="001E2274" w:rsidRDefault="00CB6AE3" w:rsidP="009F36CC">
      <w:pPr>
        <w:rPr>
          <w:b w:val="0"/>
          <w:bCs w:val="0"/>
          <w:caps/>
          <w:sz w:val="24"/>
          <w:szCs w:val="24"/>
          <w:rtl/>
        </w:rPr>
      </w:pPr>
      <w:r>
        <w:rPr>
          <w:rFonts w:hint="cs"/>
          <w:b w:val="0"/>
          <w:bCs w:val="0"/>
          <w:caps/>
          <w:sz w:val="24"/>
          <w:szCs w:val="24"/>
          <w:rtl/>
        </w:rPr>
        <w:t xml:space="preserve">רגע וגם לא גם לא </w:t>
      </w:r>
    </w:p>
    <w:p w14:paraId="6AC48545" w14:textId="77777777" w:rsidR="001E2274" w:rsidRDefault="001E2274" w:rsidP="009F36CC">
      <w:pPr>
        <w:rPr>
          <w:b w:val="0"/>
          <w:bCs w:val="0"/>
          <w:caps/>
          <w:sz w:val="24"/>
          <w:szCs w:val="24"/>
          <w:rtl/>
        </w:rPr>
      </w:pPr>
    </w:p>
    <w:p w14:paraId="6464A5E7" w14:textId="77777777" w:rsidR="001E2274" w:rsidRDefault="000A5C33" w:rsidP="009F36CC">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7F3322CC" w14:textId="51D14583" w:rsidR="001E2274" w:rsidRDefault="00CB6AE3" w:rsidP="009F36CC">
      <w:pPr>
        <w:rPr>
          <w:b w:val="0"/>
          <w:bCs w:val="0"/>
          <w:caps/>
          <w:sz w:val="24"/>
          <w:szCs w:val="24"/>
          <w:rtl/>
        </w:rPr>
      </w:pPr>
      <w:r>
        <w:rPr>
          <w:rFonts w:hint="cs"/>
          <w:b w:val="0"/>
          <w:bCs w:val="0"/>
          <w:caps/>
          <w:sz w:val="24"/>
          <w:szCs w:val="24"/>
          <w:rtl/>
        </w:rPr>
        <w:t xml:space="preserve">אני רוצה לשמור על השטח הירוק הזה כי הוא משתמש בו כחניה תת קרקעית </w:t>
      </w:r>
    </w:p>
    <w:p w14:paraId="10399923" w14:textId="77777777" w:rsidR="001E2274" w:rsidRDefault="001E2274" w:rsidP="009F36CC">
      <w:pPr>
        <w:rPr>
          <w:b w:val="0"/>
          <w:bCs w:val="0"/>
          <w:caps/>
          <w:sz w:val="24"/>
          <w:szCs w:val="24"/>
          <w:rtl/>
        </w:rPr>
      </w:pPr>
    </w:p>
    <w:p w14:paraId="460AA811" w14:textId="77777777" w:rsidR="001E2274" w:rsidRDefault="00FC27D6" w:rsidP="009F36CC">
      <w:pPr>
        <w:rPr>
          <w:caps/>
          <w:sz w:val="24"/>
          <w:szCs w:val="24"/>
          <w:u w:val="single"/>
          <w:rtl/>
        </w:rPr>
      </w:pPr>
      <w:r w:rsidRPr="00FC27D6">
        <w:rPr>
          <w:rFonts w:hint="cs"/>
          <w:caps/>
          <w:sz w:val="24"/>
          <w:szCs w:val="24"/>
          <w:u w:val="single"/>
          <w:rtl/>
        </w:rPr>
        <w:t>מר ליאור רגב - נציג לשכת התכנון</w:t>
      </w:r>
      <w:r w:rsidR="001E2274">
        <w:rPr>
          <w:rFonts w:hint="cs"/>
          <w:caps/>
          <w:sz w:val="24"/>
          <w:szCs w:val="24"/>
          <w:u w:val="single"/>
          <w:rtl/>
        </w:rPr>
        <w:t>:</w:t>
      </w:r>
    </w:p>
    <w:p w14:paraId="4CFD50A4" w14:textId="043D7DAA" w:rsidR="001E2274" w:rsidRDefault="00CB6AE3" w:rsidP="009F36CC">
      <w:pPr>
        <w:rPr>
          <w:b w:val="0"/>
          <w:bCs w:val="0"/>
          <w:caps/>
          <w:sz w:val="24"/>
          <w:szCs w:val="24"/>
          <w:rtl/>
        </w:rPr>
      </w:pPr>
      <w:r>
        <w:rPr>
          <w:rFonts w:hint="cs"/>
          <w:b w:val="0"/>
          <w:bCs w:val="0"/>
          <w:caps/>
          <w:sz w:val="24"/>
          <w:szCs w:val="24"/>
          <w:rtl/>
        </w:rPr>
        <w:t>כן זהו יש שם חניון</w:t>
      </w:r>
      <w:r w:rsidR="000F703D">
        <w:rPr>
          <w:rFonts w:hint="cs"/>
          <w:b w:val="0"/>
          <w:bCs w:val="0"/>
          <w:caps/>
          <w:sz w:val="24"/>
          <w:szCs w:val="24"/>
          <w:rtl/>
        </w:rPr>
        <w:t xml:space="preserve"> </w:t>
      </w:r>
      <w:r>
        <w:rPr>
          <w:rFonts w:hint="cs"/>
          <w:b w:val="0"/>
          <w:bCs w:val="0"/>
          <w:caps/>
          <w:sz w:val="24"/>
          <w:szCs w:val="24"/>
          <w:rtl/>
        </w:rPr>
        <w:t>...</w:t>
      </w:r>
    </w:p>
    <w:p w14:paraId="0CB48AF1" w14:textId="77777777" w:rsidR="001E2274" w:rsidRDefault="001E2274" w:rsidP="009F36CC">
      <w:pPr>
        <w:rPr>
          <w:b w:val="0"/>
          <w:bCs w:val="0"/>
          <w:caps/>
          <w:sz w:val="24"/>
          <w:szCs w:val="24"/>
          <w:rtl/>
        </w:rPr>
      </w:pPr>
    </w:p>
    <w:p w14:paraId="6D493FF5" w14:textId="77777777" w:rsidR="001E2274" w:rsidRDefault="00D17364" w:rsidP="009F36CC">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67EA194B" w14:textId="21DE6EB1" w:rsidR="001E2274" w:rsidRDefault="00CB6AE3" w:rsidP="009F36CC">
      <w:pPr>
        <w:rPr>
          <w:b w:val="0"/>
          <w:bCs w:val="0"/>
          <w:caps/>
          <w:sz w:val="24"/>
          <w:szCs w:val="24"/>
          <w:rtl/>
        </w:rPr>
      </w:pPr>
      <w:r>
        <w:rPr>
          <w:rFonts w:hint="cs"/>
          <w:b w:val="0"/>
          <w:bCs w:val="0"/>
          <w:caps/>
          <w:sz w:val="24"/>
          <w:szCs w:val="24"/>
          <w:rtl/>
        </w:rPr>
        <w:t>וחוץ מזה</w:t>
      </w:r>
    </w:p>
    <w:p w14:paraId="0542EE03" w14:textId="77777777" w:rsidR="001E2274" w:rsidRDefault="001E2274" w:rsidP="009F36CC">
      <w:pPr>
        <w:rPr>
          <w:b w:val="0"/>
          <w:bCs w:val="0"/>
          <w:caps/>
          <w:sz w:val="24"/>
          <w:szCs w:val="24"/>
          <w:rtl/>
        </w:rPr>
      </w:pPr>
    </w:p>
    <w:p w14:paraId="407353A7" w14:textId="77777777" w:rsidR="001E2274" w:rsidRDefault="000A3DA6" w:rsidP="009F36CC">
      <w:pPr>
        <w:rPr>
          <w:caps/>
          <w:sz w:val="24"/>
          <w:szCs w:val="24"/>
          <w:u w:val="single"/>
          <w:rtl/>
        </w:rPr>
      </w:pPr>
      <w:r w:rsidRPr="000A3DA6">
        <w:rPr>
          <w:rFonts w:hint="cs"/>
          <w:caps/>
          <w:sz w:val="24"/>
          <w:szCs w:val="24"/>
          <w:u w:val="single"/>
          <w:rtl/>
        </w:rPr>
        <w:t>מר תומר דוידסון - נציג מנהל מקרקעי ישראל בוועדה המחוזית</w:t>
      </w:r>
      <w:r w:rsidR="001E2274">
        <w:rPr>
          <w:rFonts w:hint="cs"/>
          <w:caps/>
          <w:sz w:val="24"/>
          <w:szCs w:val="24"/>
          <w:u w:val="single"/>
          <w:rtl/>
        </w:rPr>
        <w:t>:</w:t>
      </w:r>
    </w:p>
    <w:p w14:paraId="2BB326E8" w14:textId="2E279B08" w:rsidR="001E2274" w:rsidRDefault="00CB6AE3" w:rsidP="009F36CC">
      <w:pPr>
        <w:rPr>
          <w:b w:val="0"/>
          <w:bCs w:val="0"/>
          <w:caps/>
          <w:sz w:val="24"/>
          <w:szCs w:val="24"/>
          <w:rtl/>
        </w:rPr>
      </w:pPr>
      <w:r>
        <w:rPr>
          <w:rFonts w:hint="cs"/>
          <w:b w:val="0"/>
          <w:bCs w:val="0"/>
          <w:caps/>
          <w:sz w:val="24"/>
          <w:szCs w:val="24"/>
          <w:rtl/>
        </w:rPr>
        <w:t xml:space="preserve">כן </w:t>
      </w:r>
    </w:p>
    <w:p w14:paraId="73B18DE0" w14:textId="77777777" w:rsidR="001E2274" w:rsidRDefault="001E2274" w:rsidP="009F36CC">
      <w:pPr>
        <w:rPr>
          <w:b w:val="0"/>
          <w:bCs w:val="0"/>
          <w:caps/>
          <w:sz w:val="24"/>
          <w:szCs w:val="24"/>
          <w:rtl/>
        </w:rPr>
      </w:pPr>
    </w:p>
    <w:p w14:paraId="43EFECA6" w14:textId="77777777" w:rsidR="001E2274" w:rsidRDefault="00D17364" w:rsidP="009F36CC">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6AE21D3D" w14:textId="235D0E07" w:rsidR="001E2274" w:rsidRDefault="00CB6AE3" w:rsidP="009F36CC">
      <w:pPr>
        <w:rPr>
          <w:b w:val="0"/>
          <w:bCs w:val="0"/>
          <w:caps/>
          <w:sz w:val="24"/>
          <w:szCs w:val="24"/>
          <w:rtl/>
        </w:rPr>
      </w:pPr>
      <w:r>
        <w:rPr>
          <w:rFonts w:hint="cs"/>
          <w:b w:val="0"/>
          <w:bCs w:val="0"/>
          <w:caps/>
          <w:sz w:val="24"/>
          <w:szCs w:val="24"/>
          <w:rtl/>
        </w:rPr>
        <w:t xml:space="preserve">וחוץ מזה יערה </w:t>
      </w:r>
    </w:p>
    <w:p w14:paraId="7D9CD1B1" w14:textId="77777777" w:rsidR="001E2274" w:rsidRDefault="001E2274" w:rsidP="009F36CC">
      <w:pPr>
        <w:rPr>
          <w:b w:val="0"/>
          <w:bCs w:val="0"/>
          <w:caps/>
          <w:sz w:val="24"/>
          <w:szCs w:val="24"/>
          <w:rtl/>
        </w:rPr>
      </w:pPr>
    </w:p>
    <w:p w14:paraId="1BF132C8" w14:textId="77777777" w:rsidR="001E2274" w:rsidRDefault="000A3DA6" w:rsidP="009F36CC">
      <w:pPr>
        <w:rPr>
          <w:caps/>
          <w:sz w:val="24"/>
          <w:szCs w:val="24"/>
          <w:u w:val="single"/>
          <w:rtl/>
        </w:rPr>
      </w:pPr>
      <w:r w:rsidRPr="000A3DA6">
        <w:rPr>
          <w:rFonts w:hint="cs"/>
          <w:caps/>
          <w:sz w:val="24"/>
          <w:szCs w:val="24"/>
          <w:u w:val="single"/>
          <w:rtl/>
        </w:rPr>
        <w:t>מר תומר דוידסון - נציג מנהל מקרקעי ישראל בוועדה המחוזית</w:t>
      </w:r>
      <w:r w:rsidR="001E2274">
        <w:rPr>
          <w:rFonts w:hint="cs"/>
          <w:caps/>
          <w:sz w:val="24"/>
          <w:szCs w:val="24"/>
          <w:u w:val="single"/>
          <w:rtl/>
        </w:rPr>
        <w:t>:</w:t>
      </w:r>
    </w:p>
    <w:p w14:paraId="30768992" w14:textId="6656686E" w:rsidR="001E2274" w:rsidRDefault="00CB6AE3" w:rsidP="009F36CC">
      <w:pPr>
        <w:rPr>
          <w:b w:val="0"/>
          <w:bCs w:val="0"/>
          <w:caps/>
          <w:sz w:val="24"/>
          <w:szCs w:val="24"/>
          <w:rtl/>
        </w:rPr>
      </w:pPr>
      <w:r>
        <w:rPr>
          <w:rFonts w:hint="cs"/>
          <w:b w:val="0"/>
          <w:bCs w:val="0"/>
          <w:caps/>
          <w:sz w:val="24"/>
          <w:szCs w:val="24"/>
          <w:rtl/>
        </w:rPr>
        <w:t xml:space="preserve">אתה תקטין לו את השטח ה, </w:t>
      </w:r>
    </w:p>
    <w:p w14:paraId="0425754E" w14:textId="77777777" w:rsidR="001E2274" w:rsidRDefault="001E2274" w:rsidP="009F36CC">
      <w:pPr>
        <w:rPr>
          <w:b w:val="0"/>
          <w:bCs w:val="0"/>
          <w:caps/>
          <w:sz w:val="24"/>
          <w:szCs w:val="24"/>
          <w:rtl/>
        </w:rPr>
      </w:pPr>
    </w:p>
    <w:p w14:paraId="231C1D38" w14:textId="77777777" w:rsidR="001E2274" w:rsidRDefault="00D17364" w:rsidP="009F36CC">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0B36AD62" w14:textId="77777777" w:rsidR="001E2274" w:rsidRDefault="00CB6AE3" w:rsidP="009F36CC">
      <w:pPr>
        <w:rPr>
          <w:caps/>
          <w:sz w:val="24"/>
          <w:szCs w:val="24"/>
          <w:u w:val="single"/>
          <w:rtl/>
        </w:rPr>
      </w:pPr>
      <w:r>
        <w:rPr>
          <w:rFonts w:hint="cs"/>
          <w:b w:val="0"/>
          <w:bCs w:val="0"/>
          <w:caps/>
          <w:sz w:val="24"/>
          <w:szCs w:val="24"/>
          <w:rtl/>
        </w:rPr>
        <w:t>רגע ו, יערה וחוץ מזה</w:t>
      </w:r>
      <w:r>
        <w:rPr>
          <w:b w:val="0"/>
          <w:bCs w:val="0"/>
          <w:caps/>
          <w:sz w:val="24"/>
          <w:szCs w:val="24"/>
          <w:rtl/>
        </w:rPr>
        <w:br/>
      </w:r>
      <w:r w:rsidR="000A3DA6" w:rsidRPr="000A3DA6">
        <w:rPr>
          <w:rFonts w:hint="cs"/>
          <w:caps/>
          <w:sz w:val="24"/>
          <w:szCs w:val="24"/>
          <w:u w:val="single"/>
          <w:rtl/>
        </w:rPr>
        <w:t>מר תומר דוידסון - נציג מנהל מקרקעי ישראל בוועדה המחוזית</w:t>
      </w:r>
      <w:r w:rsidR="001E2274">
        <w:rPr>
          <w:rFonts w:hint="cs"/>
          <w:caps/>
          <w:sz w:val="24"/>
          <w:szCs w:val="24"/>
          <w:u w:val="single"/>
          <w:rtl/>
        </w:rPr>
        <w:t>:</w:t>
      </w:r>
    </w:p>
    <w:p w14:paraId="2574376A" w14:textId="0899B162" w:rsidR="001E2274" w:rsidRDefault="00CB6AE3" w:rsidP="009F36CC">
      <w:pPr>
        <w:rPr>
          <w:b w:val="0"/>
          <w:bCs w:val="0"/>
          <w:caps/>
          <w:sz w:val="24"/>
          <w:szCs w:val="24"/>
          <w:rtl/>
        </w:rPr>
      </w:pPr>
      <w:r>
        <w:rPr>
          <w:rFonts w:hint="cs"/>
          <w:b w:val="0"/>
          <w:bCs w:val="0"/>
          <w:caps/>
          <w:sz w:val="24"/>
          <w:szCs w:val="24"/>
          <w:rtl/>
        </w:rPr>
        <w:t xml:space="preserve">... צודק </w:t>
      </w:r>
    </w:p>
    <w:p w14:paraId="2C11EA82" w14:textId="77777777" w:rsidR="001E2274" w:rsidRDefault="001E2274" w:rsidP="009F36CC">
      <w:pPr>
        <w:rPr>
          <w:b w:val="0"/>
          <w:bCs w:val="0"/>
          <w:caps/>
          <w:sz w:val="24"/>
          <w:szCs w:val="24"/>
          <w:rtl/>
        </w:rPr>
      </w:pPr>
    </w:p>
    <w:p w14:paraId="44C8AC83" w14:textId="77777777" w:rsidR="001E2274" w:rsidRDefault="00D17364" w:rsidP="009F36CC">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59E1A53B" w14:textId="4BA64598" w:rsidR="001E2274" w:rsidRDefault="00CB6AE3" w:rsidP="009F36CC">
      <w:pPr>
        <w:rPr>
          <w:b w:val="0"/>
          <w:bCs w:val="0"/>
          <w:caps/>
          <w:sz w:val="24"/>
          <w:szCs w:val="24"/>
          <w:rtl/>
        </w:rPr>
      </w:pPr>
      <w:r>
        <w:rPr>
          <w:rFonts w:hint="cs"/>
          <w:b w:val="0"/>
          <w:bCs w:val="0"/>
          <w:caps/>
          <w:sz w:val="24"/>
          <w:szCs w:val="24"/>
          <w:rtl/>
        </w:rPr>
        <w:t xml:space="preserve">אני לא צריך להתלבט כי הכניסה צריכה להיות הכי רחוקה מהצומת </w:t>
      </w:r>
    </w:p>
    <w:p w14:paraId="465E4768" w14:textId="77777777" w:rsidR="001E2274" w:rsidRDefault="001E2274" w:rsidP="009F36CC">
      <w:pPr>
        <w:rPr>
          <w:b w:val="0"/>
          <w:bCs w:val="0"/>
          <w:caps/>
          <w:sz w:val="24"/>
          <w:szCs w:val="24"/>
          <w:rtl/>
        </w:rPr>
      </w:pPr>
    </w:p>
    <w:p w14:paraId="46B3D1BE" w14:textId="77777777" w:rsidR="001E2274" w:rsidRDefault="000A5C33" w:rsidP="009F36CC">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344DCCB2" w14:textId="618F04B0" w:rsidR="001E2274" w:rsidRDefault="00CB6AE3" w:rsidP="009F36CC">
      <w:pPr>
        <w:rPr>
          <w:b w:val="0"/>
          <w:bCs w:val="0"/>
          <w:caps/>
          <w:sz w:val="24"/>
          <w:szCs w:val="24"/>
          <w:rtl/>
        </w:rPr>
      </w:pPr>
      <w:r>
        <w:rPr>
          <w:rFonts w:hint="cs"/>
          <w:b w:val="0"/>
          <w:bCs w:val="0"/>
          <w:caps/>
          <w:sz w:val="24"/>
          <w:szCs w:val="24"/>
          <w:rtl/>
        </w:rPr>
        <w:t xml:space="preserve">נכון זה </w:t>
      </w:r>
    </w:p>
    <w:p w14:paraId="29E633E1" w14:textId="77777777" w:rsidR="001E2274" w:rsidRDefault="001E2274" w:rsidP="009F36CC">
      <w:pPr>
        <w:rPr>
          <w:b w:val="0"/>
          <w:bCs w:val="0"/>
          <w:caps/>
          <w:sz w:val="24"/>
          <w:szCs w:val="24"/>
          <w:rtl/>
        </w:rPr>
      </w:pPr>
    </w:p>
    <w:p w14:paraId="4EB374A3" w14:textId="77777777" w:rsidR="001E2274" w:rsidRDefault="00D17364" w:rsidP="009F36CC">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0D0CD90A" w14:textId="7B823EE3" w:rsidR="001E2274" w:rsidRDefault="00CB6AE3" w:rsidP="009F36CC">
      <w:pPr>
        <w:rPr>
          <w:b w:val="0"/>
          <w:bCs w:val="0"/>
          <w:caps/>
          <w:sz w:val="24"/>
          <w:szCs w:val="24"/>
          <w:rtl/>
        </w:rPr>
      </w:pPr>
      <w:r>
        <w:rPr>
          <w:rFonts w:hint="cs"/>
          <w:b w:val="0"/>
          <w:bCs w:val="0"/>
          <w:caps/>
          <w:sz w:val="24"/>
          <w:szCs w:val="24"/>
          <w:rtl/>
        </w:rPr>
        <w:t>אז אני אני</w:t>
      </w:r>
      <w:r w:rsidR="000F703D">
        <w:rPr>
          <w:rFonts w:hint="cs"/>
          <w:b w:val="0"/>
          <w:bCs w:val="0"/>
          <w:caps/>
          <w:sz w:val="24"/>
          <w:szCs w:val="24"/>
          <w:rtl/>
        </w:rPr>
        <w:t xml:space="preserve"> </w:t>
      </w:r>
      <w:r>
        <w:rPr>
          <w:rFonts w:hint="cs"/>
          <w:b w:val="0"/>
          <w:bCs w:val="0"/>
          <w:caps/>
          <w:sz w:val="24"/>
          <w:szCs w:val="24"/>
          <w:rtl/>
        </w:rPr>
        <w:t>...</w:t>
      </w:r>
    </w:p>
    <w:p w14:paraId="7F610312" w14:textId="77777777" w:rsidR="001E2274" w:rsidRDefault="001E2274" w:rsidP="009F36CC">
      <w:pPr>
        <w:rPr>
          <w:b w:val="0"/>
          <w:bCs w:val="0"/>
          <w:caps/>
          <w:sz w:val="24"/>
          <w:szCs w:val="24"/>
          <w:rtl/>
        </w:rPr>
      </w:pPr>
    </w:p>
    <w:p w14:paraId="55E6F026" w14:textId="77777777" w:rsidR="001E2274" w:rsidRDefault="003109B2" w:rsidP="009F36CC">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08BF9FBC" w14:textId="558E79E4" w:rsidR="001E2274" w:rsidRDefault="00CB6AE3" w:rsidP="009F36CC">
      <w:pPr>
        <w:rPr>
          <w:b w:val="0"/>
          <w:bCs w:val="0"/>
          <w:caps/>
          <w:sz w:val="24"/>
          <w:szCs w:val="24"/>
          <w:rtl/>
        </w:rPr>
      </w:pPr>
      <w:r>
        <w:rPr>
          <w:rFonts w:hint="cs"/>
          <w:b w:val="0"/>
          <w:bCs w:val="0"/>
          <w:caps/>
          <w:sz w:val="24"/>
          <w:szCs w:val="24"/>
          <w:rtl/>
        </w:rPr>
        <w:t xml:space="preserve">אבל שלא יהיה לו אחר כך איזה מישהו פתאום היועץ תנועה יגיד שיש בעיה תחבורתית </w:t>
      </w:r>
    </w:p>
    <w:p w14:paraId="47BFBC8E" w14:textId="77777777" w:rsidR="001E2274" w:rsidRDefault="001E2274" w:rsidP="009F36CC">
      <w:pPr>
        <w:rPr>
          <w:b w:val="0"/>
          <w:bCs w:val="0"/>
          <w:caps/>
          <w:sz w:val="24"/>
          <w:szCs w:val="24"/>
          <w:rtl/>
        </w:rPr>
      </w:pPr>
    </w:p>
    <w:p w14:paraId="37284B06" w14:textId="77777777" w:rsidR="001E2274" w:rsidRDefault="00D17364" w:rsidP="009F36CC">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5D4E696F" w14:textId="1797D738" w:rsidR="001E2274" w:rsidRDefault="00CB6AE3" w:rsidP="009F36CC">
      <w:pPr>
        <w:rPr>
          <w:b w:val="0"/>
          <w:bCs w:val="0"/>
          <w:caps/>
          <w:sz w:val="24"/>
          <w:szCs w:val="24"/>
          <w:rtl/>
        </w:rPr>
      </w:pPr>
      <w:r>
        <w:rPr>
          <w:rFonts w:hint="cs"/>
          <w:b w:val="0"/>
          <w:bCs w:val="0"/>
          <w:caps/>
          <w:sz w:val="24"/>
          <w:szCs w:val="24"/>
          <w:rtl/>
        </w:rPr>
        <w:t xml:space="preserve">אז יגיד את זה ב, יגיד את זה בתוכנית בהפקדת התוכנית </w:t>
      </w:r>
    </w:p>
    <w:p w14:paraId="21B16689" w14:textId="77777777" w:rsidR="001E2274" w:rsidRDefault="001E2274" w:rsidP="009F36CC">
      <w:pPr>
        <w:rPr>
          <w:b w:val="0"/>
          <w:bCs w:val="0"/>
          <w:caps/>
          <w:sz w:val="24"/>
          <w:szCs w:val="24"/>
          <w:rtl/>
        </w:rPr>
      </w:pPr>
    </w:p>
    <w:p w14:paraId="796F1870" w14:textId="77777777" w:rsidR="001E2274" w:rsidRDefault="000A3DA6" w:rsidP="009F36CC">
      <w:pPr>
        <w:rPr>
          <w:caps/>
          <w:sz w:val="24"/>
          <w:szCs w:val="24"/>
          <w:u w:val="single"/>
          <w:rtl/>
        </w:rPr>
      </w:pPr>
      <w:r w:rsidRPr="000A3DA6">
        <w:rPr>
          <w:rFonts w:hint="cs"/>
          <w:caps/>
          <w:sz w:val="24"/>
          <w:szCs w:val="24"/>
          <w:u w:val="single"/>
          <w:rtl/>
        </w:rPr>
        <w:t>מר תומר דוידסון - נציג מנהל מקרקעי ישראל בוועדה המחוזית</w:t>
      </w:r>
      <w:r w:rsidR="001E2274">
        <w:rPr>
          <w:rFonts w:hint="cs"/>
          <w:caps/>
          <w:sz w:val="24"/>
          <w:szCs w:val="24"/>
          <w:u w:val="single"/>
          <w:rtl/>
        </w:rPr>
        <w:t>:</w:t>
      </w:r>
    </w:p>
    <w:p w14:paraId="544B4A99" w14:textId="1FD2EA31" w:rsidR="001E2274" w:rsidRDefault="00CB6AE3" w:rsidP="009F36CC">
      <w:pPr>
        <w:rPr>
          <w:b w:val="0"/>
          <w:bCs w:val="0"/>
          <w:caps/>
          <w:sz w:val="24"/>
          <w:szCs w:val="24"/>
          <w:rtl/>
        </w:rPr>
      </w:pPr>
      <w:r>
        <w:rPr>
          <w:rFonts w:hint="cs"/>
          <w:b w:val="0"/>
          <w:bCs w:val="0"/>
          <w:caps/>
          <w:sz w:val="24"/>
          <w:szCs w:val="24"/>
          <w:rtl/>
        </w:rPr>
        <w:t xml:space="preserve">בדיוק </w:t>
      </w:r>
    </w:p>
    <w:p w14:paraId="2DB74C2B" w14:textId="77777777" w:rsidR="001E2274" w:rsidRDefault="001E2274" w:rsidP="009F36CC">
      <w:pPr>
        <w:rPr>
          <w:b w:val="0"/>
          <w:bCs w:val="0"/>
          <w:caps/>
          <w:sz w:val="24"/>
          <w:szCs w:val="24"/>
          <w:rtl/>
        </w:rPr>
      </w:pPr>
    </w:p>
    <w:p w14:paraId="24C80668" w14:textId="77777777" w:rsidR="001E2274" w:rsidRDefault="00E5536A" w:rsidP="009F36CC">
      <w:pPr>
        <w:rPr>
          <w:caps/>
          <w:sz w:val="24"/>
          <w:szCs w:val="24"/>
          <w:u w:val="single"/>
          <w:rtl/>
        </w:rPr>
      </w:pPr>
      <w:r w:rsidRPr="00E5536A">
        <w:rPr>
          <w:rFonts w:hint="cs"/>
          <w:caps/>
          <w:sz w:val="24"/>
          <w:szCs w:val="24"/>
          <w:u w:val="single"/>
          <w:rtl/>
        </w:rPr>
        <w:t>גב</w:t>
      </w:r>
      <w:r w:rsidRPr="00E5536A">
        <w:rPr>
          <w:caps/>
          <w:sz w:val="24"/>
          <w:szCs w:val="24"/>
          <w:u w:val="single"/>
          <w:rtl/>
        </w:rPr>
        <w:t>'</w:t>
      </w:r>
      <w:r w:rsidRPr="00E5536A">
        <w:rPr>
          <w:rFonts w:hint="cs"/>
          <w:caps/>
          <w:sz w:val="24"/>
          <w:szCs w:val="24"/>
          <w:u w:val="single"/>
          <w:rtl/>
        </w:rPr>
        <w:t xml:space="preserve"> רוני גרניט - נציגת משרד הבריאות בוועדה המחוזית</w:t>
      </w:r>
      <w:r w:rsidR="001E2274">
        <w:rPr>
          <w:rFonts w:hint="cs"/>
          <w:caps/>
          <w:sz w:val="24"/>
          <w:szCs w:val="24"/>
          <w:u w:val="single"/>
          <w:rtl/>
        </w:rPr>
        <w:t>:</w:t>
      </w:r>
    </w:p>
    <w:p w14:paraId="091203EB" w14:textId="36097B32" w:rsidR="001E2274" w:rsidRDefault="00CB6AE3" w:rsidP="009F36CC">
      <w:pPr>
        <w:rPr>
          <w:b w:val="0"/>
          <w:bCs w:val="0"/>
          <w:caps/>
          <w:sz w:val="24"/>
          <w:szCs w:val="24"/>
          <w:rtl/>
        </w:rPr>
      </w:pPr>
      <w:r>
        <w:rPr>
          <w:rFonts w:hint="cs"/>
          <w:b w:val="0"/>
          <w:bCs w:val="0"/>
          <w:caps/>
          <w:sz w:val="24"/>
          <w:szCs w:val="24"/>
          <w:rtl/>
        </w:rPr>
        <w:t xml:space="preserve">מקסימום נעשה שינויים </w:t>
      </w:r>
    </w:p>
    <w:p w14:paraId="6BF1E283" w14:textId="77777777" w:rsidR="001E2274" w:rsidRDefault="001E2274" w:rsidP="009F36CC">
      <w:pPr>
        <w:rPr>
          <w:b w:val="0"/>
          <w:bCs w:val="0"/>
          <w:caps/>
          <w:sz w:val="24"/>
          <w:szCs w:val="24"/>
          <w:rtl/>
        </w:rPr>
      </w:pPr>
    </w:p>
    <w:p w14:paraId="30997A89" w14:textId="77777777" w:rsidR="001E2274" w:rsidRDefault="00D17364" w:rsidP="009F36CC">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7B02E28A" w14:textId="28AA8412" w:rsidR="001E2274" w:rsidRDefault="00CB6AE3" w:rsidP="009F36CC">
      <w:pPr>
        <w:rPr>
          <w:b w:val="0"/>
          <w:bCs w:val="0"/>
          <w:caps/>
          <w:sz w:val="24"/>
          <w:szCs w:val="24"/>
          <w:rtl/>
        </w:rPr>
      </w:pPr>
      <w:r>
        <w:rPr>
          <w:rFonts w:hint="cs"/>
          <w:b w:val="0"/>
          <w:bCs w:val="0"/>
          <w:caps/>
          <w:sz w:val="24"/>
          <w:szCs w:val="24"/>
          <w:rtl/>
        </w:rPr>
        <w:t xml:space="preserve">בהפקדת התוכנית בהפקדת התוכנית </w:t>
      </w:r>
    </w:p>
    <w:p w14:paraId="398BB413" w14:textId="77777777" w:rsidR="001E2274" w:rsidRDefault="001E2274" w:rsidP="009F36CC">
      <w:pPr>
        <w:rPr>
          <w:b w:val="0"/>
          <w:bCs w:val="0"/>
          <w:caps/>
          <w:sz w:val="24"/>
          <w:szCs w:val="24"/>
          <w:rtl/>
        </w:rPr>
      </w:pPr>
    </w:p>
    <w:p w14:paraId="660CB28F" w14:textId="77777777" w:rsidR="001E2274" w:rsidRDefault="000A3DA6" w:rsidP="009F36CC">
      <w:pPr>
        <w:rPr>
          <w:caps/>
          <w:sz w:val="24"/>
          <w:szCs w:val="24"/>
          <w:u w:val="single"/>
          <w:rtl/>
        </w:rPr>
      </w:pPr>
      <w:r w:rsidRPr="000A3DA6">
        <w:rPr>
          <w:rFonts w:hint="cs"/>
          <w:caps/>
          <w:sz w:val="24"/>
          <w:szCs w:val="24"/>
          <w:u w:val="single"/>
          <w:rtl/>
        </w:rPr>
        <w:t>מר תומר דוידסון - נציג מנהל מקרקעי ישראל בוועדה המחוזית</w:t>
      </w:r>
      <w:r w:rsidR="001E2274">
        <w:rPr>
          <w:rFonts w:hint="cs"/>
          <w:caps/>
          <w:sz w:val="24"/>
          <w:szCs w:val="24"/>
          <w:u w:val="single"/>
          <w:rtl/>
        </w:rPr>
        <w:t>:</w:t>
      </w:r>
    </w:p>
    <w:p w14:paraId="08B71BA0" w14:textId="0AFEA500" w:rsidR="001E2274" w:rsidRDefault="00CB6AE3" w:rsidP="009F36CC">
      <w:pPr>
        <w:rPr>
          <w:b w:val="0"/>
          <w:bCs w:val="0"/>
          <w:caps/>
          <w:sz w:val="24"/>
          <w:szCs w:val="24"/>
          <w:rtl/>
        </w:rPr>
      </w:pPr>
      <w:r>
        <w:rPr>
          <w:rFonts w:hint="cs"/>
          <w:b w:val="0"/>
          <w:bCs w:val="0"/>
          <w:caps/>
          <w:sz w:val="24"/>
          <w:szCs w:val="24"/>
          <w:rtl/>
        </w:rPr>
        <w:t xml:space="preserve">לא אבל המקום הכי נכון לגישה הוא שם כי כל מקום אחר </w:t>
      </w:r>
    </w:p>
    <w:p w14:paraId="3F8819BD" w14:textId="77777777" w:rsidR="001E2274" w:rsidRDefault="001E2274" w:rsidP="009F36CC">
      <w:pPr>
        <w:rPr>
          <w:b w:val="0"/>
          <w:bCs w:val="0"/>
          <w:caps/>
          <w:sz w:val="24"/>
          <w:szCs w:val="24"/>
          <w:rtl/>
        </w:rPr>
      </w:pPr>
    </w:p>
    <w:p w14:paraId="5FEB861B" w14:textId="77777777" w:rsidR="001E2274" w:rsidRDefault="00D17364" w:rsidP="009F36CC">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49D7E326" w14:textId="102B15AF" w:rsidR="001E2274" w:rsidRDefault="00CB6AE3" w:rsidP="009F36CC">
      <w:pPr>
        <w:rPr>
          <w:b w:val="0"/>
          <w:bCs w:val="0"/>
          <w:caps/>
          <w:sz w:val="24"/>
          <w:szCs w:val="24"/>
          <w:rtl/>
        </w:rPr>
      </w:pPr>
      <w:r>
        <w:rPr>
          <w:rFonts w:hint="cs"/>
          <w:b w:val="0"/>
          <w:bCs w:val="0"/>
          <w:caps/>
          <w:sz w:val="24"/>
          <w:szCs w:val="24"/>
          <w:rtl/>
        </w:rPr>
        <w:t xml:space="preserve">בהפקדת התוכנית </w:t>
      </w:r>
    </w:p>
    <w:p w14:paraId="63504385" w14:textId="77777777" w:rsidR="001E2274" w:rsidRDefault="001E2274" w:rsidP="009F36CC">
      <w:pPr>
        <w:rPr>
          <w:b w:val="0"/>
          <w:bCs w:val="0"/>
          <w:caps/>
          <w:sz w:val="24"/>
          <w:szCs w:val="24"/>
          <w:rtl/>
        </w:rPr>
      </w:pPr>
    </w:p>
    <w:p w14:paraId="2131D5AC" w14:textId="77777777" w:rsidR="001E2274" w:rsidRDefault="003109B2" w:rsidP="009F36CC">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3E78D327" w14:textId="6984A81A" w:rsidR="001E2274" w:rsidRDefault="00CB6AE3" w:rsidP="009F36CC">
      <w:pPr>
        <w:rPr>
          <w:b w:val="0"/>
          <w:bCs w:val="0"/>
          <w:caps/>
          <w:sz w:val="24"/>
          <w:szCs w:val="24"/>
          <w:rtl/>
        </w:rPr>
      </w:pPr>
      <w:r>
        <w:rPr>
          <w:rFonts w:hint="cs"/>
          <w:b w:val="0"/>
          <w:bCs w:val="0"/>
          <w:caps/>
          <w:sz w:val="24"/>
          <w:szCs w:val="24"/>
          <w:rtl/>
        </w:rPr>
        <w:t>נכון כמה ...</w:t>
      </w:r>
    </w:p>
    <w:p w14:paraId="193B39AF" w14:textId="77777777" w:rsidR="001E2274" w:rsidRDefault="001E2274" w:rsidP="009F36CC">
      <w:pPr>
        <w:rPr>
          <w:b w:val="0"/>
          <w:bCs w:val="0"/>
          <w:caps/>
          <w:sz w:val="24"/>
          <w:szCs w:val="24"/>
          <w:rtl/>
        </w:rPr>
      </w:pPr>
    </w:p>
    <w:p w14:paraId="77515532" w14:textId="77777777" w:rsidR="001E2274" w:rsidRDefault="00D17364" w:rsidP="009F36CC">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40E5EF5F" w14:textId="0FDEF45D" w:rsidR="001E2274" w:rsidRDefault="00CB6AE3" w:rsidP="009F36CC">
      <w:pPr>
        <w:rPr>
          <w:b w:val="0"/>
          <w:bCs w:val="0"/>
          <w:caps/>
          <w:sz w:val="24"/>
          <w:szCs w:val="24"/>
          <w:rtl/>
        </w:rPr>
      </w:pPr>
      <w:r>
        <w:rPr>
          <w:rFonts w:hint="cs"/>
          <w:b w:val="0"/>
          <w:bCs w:val="0"/>
          <w:caps/>
          <w:sz w:val="24"/>
          <w:szCs w:val="24"/>
          <w:rtl/>
        </w:rPr>
        <w:t xml:space="preserve">בהפקדת התוכנית </w:t>
      </w:r>
      <w:r w:rsidR="00DA4A94">
        <w:rPr>
          <w:rFonts w:hint="cs"/>
          <w:b w:val="0"/>
          <w:bCs w:val="0"/>
          <w:caps/>
          <w:sz w:val="24"/>
          <w:szCs w:val="24"/>
          <w:rtl/>
        </w:rPr>
        <w:t xml:space="preserve">חברה בהפקדת התוכנית זה לכל היותר אנחנו ניכנס </w:t>
      </w:r>
    </w:p>
    <w:p w14:paraId="1020A56D" w14:textId="77777777" w:rsidR="001E2274" w:rsidRDefault="001E2274" w:rsidP="009F36CC">
      <w:pPr>
        <w:rPr>
          <w:b w:val="0"/>
          <w:bCs w:val="0"/>
          <w:caps/>
          <w:sz w:val="24"/>
          <w:szCs w:val="24"/>
          <w:rtl/>
        </w:rPr>
      </w:pPr>
    </w:p>
    <w:p w14:paraId="1F67E725" w14:textId="77777777" w:rsidR="001E2274" w:rsidRDefault="003109B2" w:rsidP="009F36CC">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2508C9A4" w14:textId="063E4EF6" w:rsidR="001E2274" w:rsidRDefault="00DA4A94" w:rsidP="009F36CC">
      <w:pPr>
        <w:rPr>
          <w:b w:val="0"/>
          <w:bCs w:val="0"/>
          <w:caps/>
          <w:sz w:val="24"/>
          <w:szCs w:val="24"/>
          <w:rtl/>
        </w:rPr>
      </w:pPr>
      <w:r>
        <w:rPr>
          <w:rFonts w:hint="cs"/>
          <w:b w:val="0"/>
          <w:bCs w:val="0"/>
          <w:caps/>
          <w:sz w:val="24"/>
          <w:szCs w:val="24"/>
          <w:rtl/>
        </w:rPr>
        <w:t>אין</w:t>
      </w:r>
      <w:r w:rsidR="000F703D">
        <w:rPr>
          <w:rFonts w:hint="cs"/>
          <w:b w:val="0"/>
          <w:bCs w:val="0"/>
          <w:caps/>
          <w:sz w:val="24"/>
          <w:szCs w:val="24"/>
          <w:rtl/>
        </w:rPr>
        <w:t xml:space="preserve"> </w:t>
      </w:r>
      <w:r>
        <w:rPr>
          <w:rFonts w:hint="cs"/>
          <w:b w:val="0"/>
          <w:bCs w:val="0"/>
          <w:caps/>
          <w:sz w:val="24"/>
          <w:szCs w:val="24"/>
          <w:rtl/>
        </w:rPr>
        <w:t xml:space="preserve">לו מספיק </w:t>
      </w:r>
    </w:p>
    <w:p w14:paraId="4F76F893" w14:textId="77777777" w:rsidR="001E2274" w:rsidRDefault="001E2274" w:rsidP="009F36CC">
      <w:pPr>
        <w:rPr>
          <w:b w:val="0"/>
          <w:bCs w:val="0"/>
          <w:caps/>
          <w:sz w:val="24"/>
          <w:szCs w:val="24"/>
          <w:rtl/>
        </w:rPr>
      </w:pPr>
    </w:p>
    <w:p w14:paraId="6017EC07" w14:textId="77777777" w:rsidR="001E2274" w:rsidRDefault="00D17364" w:rsidP="009F36CC">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3956F8E9" w14:textId="701B3D9F" w:rsidR="001E2274" w:rsidRDefault="00DA4A94" w:rsidP="009F36CC">
      <w:pPr>
        <w:rPr>
          <w:b w:val="0"/>
          <w:bCs w:val="0"/>
          <w:caps/>
          <w:sz w:val="24"/>
          <w:szCs w:val="24"/>
          <w:rtl/>
        </w:rPr>
      </w:pPr>
      <w:r>
        <w:rPr>
          <w:rFonts w:hint="cs"/>
          <w:b w:val="0"/>
          <w:bCs w:val="0"/>
          <w:caps/>
          <w:sz w:val="24"/>
          <w:szCs w:val="24"/>
          <w:rtl/>
        </w:rPr>
        <w:t>לכל היותר יערה הכי הרבה ניכנס דרך הנחל, סתם סתם סתם</w:t>
      </w:r>
    </w:p>
    <w:p w14:paraId="222AFF2A" w14:textId="77777777" w:rsidR="001E2274" w:rsidRDefault="001E2274" w:rsidP="009F36CC">
      <w:pPr>
        <w:rPr>
          <w:b w:val="0"/>
          <w:bCs w:val="0"/>
          <w:caps/>
          <w:sz w:val="24"/>
          <w:szCs w:val="24"/>
          <w:rtl/>
        </w:rPr>
      </w:pPr>
    </w:p>
    <w:p w14:paraId="338EEA64" w14:textId="77777777" w:rsidR="001E2274" w:rsidRDefault="000A3DA6" w:rsidP="009F36CC">
      <w:pPr>
        <w:rPr>
          <w:caps/>
          <w:sz w:val="24"/>
          <w:szCs w:val="24"/>
          <w:u w:val="single"/>
          <w:rtl/>
        </w:rPr>
      </w:pPr>
      <w:r w:rsidRPr="000A3DA6">
        <w:rPr>
          <w:rFonts w:hint="cs"/>
          <w:caps/>
          <w:sz w:val="24"/>
          <w:szCs w:val="24"/>
          <w:u w:val="single"/>
          <w:rtl/>
        </w:rPr>
        <w:t>מר תומר דוידסון - נציג מנהל מקרקעי ישראל בוועדה המחוזית</w:t>
      </w:r>
      <w:r w:rsidR="001E2274">
        <w:rPr>
          <w:rFonts w:hint="cs"/>
          <w:caps/>
          <w:sz w:val="24"/>
          <w:szCs w:val="24"/>
          <w:u w:val="single"/>
          <w:rtl/>
        </w:rPr>
        <w:t>:</w:t>
      </w:r>
    </w:p>
    <w:p w14:paraId="05887180" w14:textId="10C6BEB5" w:rsidR="001E2274" w:rsidRDefault="00DA4A94" w:rsidP="009F36CC">
      <w:pPr>
        <w:rPr>
          <w:b w:val="0"/>
          <w:bCs w:val="0"/>
          <w:caps/>
          <w:sz w:val="24"/>
          <w:szCs w:val="24"/>
          <w:rtl/>
        </w:rPr>
      </w:pPr>
      <w:r>
        <w:rPr>
          <w:rFonts w:hint="cs"/>
          <w:b w:val="0"/>
          <w:bCs w:val="0"/>
          <w:caps/>
          <w:sz w:val="24"/>
          <w:szCs w:val="24"/>
          <w:rtl/>
        </w:rPr>
        <w:t>גשר תלוי אני מציע מיכה</w:t>
      </w:r>
    </w:p>
    <w:p w14:paraId="668BA6FA" w14:textId="77777777" w:rsidR="001E2274" w:rsidRDefault="001E2274" w:rsidP="009F36CC">
      <w:pPr>
        <w:rPr>
          <w:b w:val="0"/>
          <w:bCs w:val="0"/>
          <w:caps/>
          <w:sz w:val="24"/>
          <w:szCs w:val="24"/>
          <w:rtl/>
        </w:rPr>
      </w:pPr>
    </w:p>
    <w:p w14:paraId="265F6429" w14:textId="77777777" w:rsidR="001E2274" w:rsidRDefault="00D17364" w:rsidP="009F36CC">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67733762" w14:textId="0CC2C07E" w:rsidR="001E2274" w:rsidRDefault="00DA4A94" w:rsidP="009F36CC">
      <w:pPr>
        <w:rPr>
          <w:b w:val="0"/>
          <w:bCs w:val="0"/>
          <w:caps/>
          <w:sz w:val="24"/>
          <w:szCs w:val="24"/>
          <w:rtl/>
        </w:rPr>
      </w:pPr>
      <w:r>
        <w:rPr>
          <w:rFonts w:hint="cs"/>
          <w:b w:val="0"/>
          <w:bCs w:val="0"/>
          <w:caps/>
          <w:sz w:val="24"/>
          <w:szCs w:val="24"/>
          <w:rtl/>
        </w:rPr>
        <w:t>מה?</w:t>
      </w:r>
    </w:p>
    <w:p w14:paraId="1691B1EB" w14:textId="77777777" w:rsidR="001E2274" w:rsidRDefault="001E2274" w:rsidP="009F36CC">
      <w:pPr>
        <w:rPr>
          <w:b w:val="0"/>
          <w:bCs w:val="0"/>
          <w:caps/>
          <w:sz w:val="24"/>
          <w:szCs w:val="24"/>
          <w:rtl/>
        </w:rPr>
      </w:pPr>
    </w:p>
    <w:p w14:paraId="6C1B0C5D" w14:textId="77777777" w:rsidR="001E2274" w:rsidRDefault="000A3DA6" w:rsidP="009F36CC">
      <w:pPr>
        <w:rPr>
          <w:caps/>
          <w:sz w:val="24"/>
          <w:szCs w:val="24"/>
          <w:u w:val="single"/>
          <w:rtl/>
        </w:rPr>
      </w:pPr>
      <w:r w:rsidRPr="000A3DA6">
        <w:rPr>
          <w:rFonts w:hint="cs"/>
          <w:caps/>
          <w:sz w:val="24"/>
          <w:szCs w:val="24"/>
          <w:u w:val="single"/>
          <w:rtl/>
        </w:rPr>
        <w:t>מר תומר דוידסון - נציג מנהל מקרקעי ישראל בוועדה המחוזית</w:t>
      </w:r>
      <w:r w:rsidR="001E2274">
        <w:rPr>
          <w:rFonts w:hint="cs"/>
          <w:caps/>
          <w:sz w:val="24"/>
          <w:szCs w:val="24"/>
          <w:u w:val="single"/>
          <w:rtl/>
        </w:rPr>
        <w:t>:</w:t>
      </w:r>
    </w:p>
    <w:p w14:paraId="4D36F424" w14:textId="34925030" w:rsidR="001E2274" w:rsidRDefault="00DA4A94" w:rsidP="009F36CC">
      <w:pPr>
        <w:rPr>
          <w:b w:val="0"/>
          <w:bCs w:val="0"/>
          <w:caps/>
          <w:sz w:val="24"/>
          <w:szCs w:val="24"/>
          <w:rtl/>
        </w:rPr>
      </w:pPr>
      <w:r>
        <w:rPr>
          <w:rFonts w:hint="cs"/>
          <w:b w:val="0"/>
          <w:bCs w:val="0"/>
          <w:caps/>
          <w:sz w:val="24"/>
          <w:szCs w:val="24"/>
          <w:rtl/>
        </w:rPr>
        <w:t>גשר תלוי</w:t>
      </w:r>
    </w:p>
    <w:p w14:paraId="6E6349D4" w14:textId="77777777" w:rsidR="001E2274" w:rsidRDefault="001E2274" w:rsidP="009F36CC">
      <w:pPr>
        <w:rPr>
          <w:b w:val="0"/>
          <w:bCs w:val="0"/>
          <w:caps/>
          <w:sz w:val="24"/>
          <w:szCs w:val="24"/>
          <w:rtl/>
        </w:rPr>
      </w:pPr>
    </w:p>
    <w:p w14:paraId="3E7D1274" w14:textId="77777777" w:rsidR="001E2274" w:rsidRDefault="003109B2" w:rsidP="009F36CC">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4D1E724F" w14:textId="64B63E33" w:rsidR="001E2274" w:rsidRDefault="00DA4A94" w:rsidP="009F36CC">
      <w:pPr>
        <w:rPr>
          <w:b w:val="0"/>
          <w:bCs w:val="0"/>
          <w:caps/>
          <w:sz w:val="24"/>
          <w:szCs w:val="24"/>
          <w:rtl/>
        </w:rPr>
      </w:pPr>
      <w:r>
        <w:rPr>
          <w:rFonts w:hint="cs"/>
          <w:b w:val="0"/>
          <w:bCs w:val="0"/>
          <w:caps/>
          <w:sz w:val="24"/>
          <w:szCs w:val="24"/>
          <w:rtl/>
        </w:rPr>
        <w:t xml:space="preserve">... מרחק כדי להיכנס לרמפה </w:t>
      </w:r>
    </w:p>
    <w:p w14:paraId="72143277" w14:textId="77777777" w:rsidR="001E2274" w:rsidRDefault="001E2274" w:rsidP="009F36CC">
      <w:pPr>
        <w:rPr>
          <w:b w:val="0"/>
          <w:bCs w:val="0"/>
          <w:caps/>
          <w:sz w:val="24"/>
          <w:szCs w:val="24"/>
          <w:rtl/>
        </w:rPr>
      </w:pPr>
    </w:p>
    <w:p w14:paraId="460E2420" w14:textId="77777777" w:rsidR="001E2274" w:rsidRDefault="000A3DA6" w:rsidP="009F36CC">
      <w:pPr>
        <w:rPr>
          <w:caps/>
          <w:sz w:val="24"/>
          <w:szCs w:val="24"/>
          <w:u w:val="single"/>
          <w:rtl/>
        </w:rPr>
      </w:pPr>
      <w:r w:rsidRPr="000A3DA6">
        <w:rPr>
          <w:rFonts w:hint="cs"/>
          <w:caps/>
          <w:sz w:val="24"/>
          <w:szCs w:val="24"/>
          <w:u w:val="single"/>
          <w:rtl/>
        </w:rPr>
        <w:t>מר תומר דוידסון - נציג מנהל מקרקעי ישראל בוועדה המחוזית</w:t>
      </w:r>
      <w:r w:rsidR="001E2274">
        <w:rPr>
          <w:rFonts w:hint="cs"/>
          <w:caps/>
          <w:sz w:val="24"/>
          <w:szCs w:val="24"/>
          <w:u w:val="single"/>
          <w:rtl/>
        </w:rPr>
        <w:t>:</w:t>
      </w:r>
    </w:p>
    <w:p w14:paraId="10AB3F8A" w14:textId="5F39C381" w:rsidR="001E2274" w:rsidRDefault="00DA4A94" w:rsidP="009F36CC">
      <w:pPr>
        <w:rPr>
          <w:b w:val="0"/>
          <w:bCs w:val="0"/>
          <w:caps/>
          <w:sz w:val="24"/>
          <w:szCs w:val="24"/>
          <w:rtl/>
        </w:rPr>
      </w:pPr>
      <w:r>
        <w:rPr>
          <w:rFonts w:hint="cs"/>
          <w:b w:val="0"/>
          <w:bCs w:val="0"/>
          <w:caps/>
          <w:sz w:val="24"/>
          <w:szCs w:val="24"/>
          <w:rtl/>
        </w:rPr>
        <w:t>לכן זה רק שם</w:t>
      </w:r>
    </w:p>
    <w:p w14:paraId="0BE0E12A" w14:textId="77777777" w:rsidR="001E2274" w:rsidRDefault="001E2274" w:rsidP="009F36CC">
      <w:pPr>
        <w:rPr>
          <w:b w:val="0"/>
          <w:bCs w:val="0"/>
          <w:caps/>
          <w:sz w:val="24"/>
          <w:szCs w:val="24"/>
          <w:rtl/>
        </w:rPr>
      </w:pPr>
    </w:p>
    <w:p w14:paraId="5A04DACF" w14:textId="77777777" w:rsidR="001E2274" w:rsidRDefault="00D17364" w:rsidP="009F36CC">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0AA918B5" w14:textId="278CA78F" w:rsidR="001E2274" w:rsidRDefault="00DA4A94" w:rsidP="009F36CC">
      <w:pPr>
        <w:rPr>
          <w:b w:val="0"/>
          <w:bCs w:val="0"/>
          <w:caps/>
          <w:sz w:val="24"/>
          <w:szCs w:val="24"/>
          <w:rtl/>
        </w:rPr>
      </w:pPr>
      <w:r>
        <w:rPr>
          <w:rFonts w:hint="cs"/>
          <w:b w:val="0"/>
          <w:bCs w:val="0"/>
          <w:caps/>
          <w:sz w:val="24"/>
          <w:szCs w:val="24"/>
          <w:rtl/>
        </w:rPr>
        <w:t xml:space="preserve">חברים חברים יאללה תקריא בבקשה </w:t>
      </w:r>
    </w:p>
    <w:p w14:paraId="4D2ACB51" w14:textId="77777777" w:rsidR="001E2274" w:rsidRDefault="001E2274" w:rsidP="009F36CC">
      <w:pPr>
        <w:rPr>
          <w:b w:val="0"/>
          <w:bCs w:val="0"/>
          <w:caps/>
          <w:sz w:val="24"/>
          <w:szCs w:val="24"/>
          <w:rtl/>
        </w:rPr>
      </w:pPr>
    </w:p>
    <w:p w14:paraId="69A7F276" w14:textId="77777777" w:rsidR="001E2274" w:rsidRDefault="000A3DA6" w:rsidP="009F36CC">
      <w:pPr>
        <w:rPr>
          <w:caps/>
          <w:sz w:val="24"/>
          <w:szCs w:val="24"/>
          <w:u w:val="single"/>
          <w:rtl/>
        </w:rPr>
      </w:pPr>
      <w:r w:rsidRPr="000A3DA6">
        <w:rPr>
          <w:rFonts w:hint="cs"/>
          <w:caps/>
          <w:sz w:val="24"/>
          <w:szCs w:val="24"/>
          <w:u w:val="single"/>
          <w:rtl/>
        </w:rPr>
        <w:t>מר תומר דוידסון - נציג מנהל מקרקעי ישראל בוועדה המחוזית</w:t>
      </w:r>
      <w:r w:rsidR="001E2274">
        <w:rPr>
          <w:rFonts w:hint="cs"/>
          <w:caps/>
          <w:sz w:val="24"/>
          <w:szCs w:val="24"/>
          <w:u w:val="single"/>
          <w:rtl/>
        </w:rPr>
        <w:t>:</w:t>
      </w:r>
    </w:p>
    <w:p w14:paraId="01BBD3CF" w14:textId="074B2A71" w:rsidR="001E2274" w:rsidRDefault="00DA4A94" w:rsidP="009F36CC">
      <w:pPr>
        <w:rPr>
          <w:b w:val="0"/>
          <w:bCs w:val="0"/>
          <w:caps/>
          <w:sz w:val="24"/>
          <w:szCs w:val="24"/>
          <w:rtl/>
        </w:rPr>
      </w:pPr>
      <w:r>
        <w:rPr>
          <w:rFonts w:hint="cs"/>
          <w:b w:val="0"/>
          <w:bCs w:val="0"/>
          <w:caps/>
          <w:sz w:val="24"/>
          <w:szCs w:val="24"/>
          <w:rtl/>
        </w:rPr>
        <w:t xml:space="preserve">קדימה </w:t>
      </w:r>
    </w:p>
    <w:p w14:paraId="7DC6D211" w14:textId="77777777" w:rsidR="001E2274" w:rsidRDefault="001E2274" w:rsidP="009F36CC">
      <w:pPr>
        <w:rPr>
          <w:b w:val="0"/>
          <w:bCs w:val="0"/>
          <w:caps/>
          <w:sz w:val="24"/>
          <w:szCs w:val="24"/>
          <w:rtl/>
        </w:rPr>
      </w:pPr>
    </w:p>
    <w:p w14:paraId="0140958A" w14:textId="77777777" w:rsidR="001E2274" w:rsidRDefault="000A5C33" w:rsidP="009F36CC">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5470BA12" w14:textId="6B0D88A8" w:rsidR="001E2274" w:rsidRDefault="00DA4A94" w:rsidP="009F36CC">
      <w:pPr>
        <w:rPr>
          <w:b w:val="0"/>
          <w:bCs w:val="0"/>
          <w:caps/>
          <w:sz w:val="24"/>
          <w:szCs w:val="24"/>
          <w:rtl/>
        </w:rPr>
      </w:pPr>
      <w:r>
        <w:rPr>
          <w:rFonts w:hint="cs"/>
          <w:b w:val="0"/>
          <w:bCs w:val="0"/>
          <w:caps/>
          <w:sz w:val="24"/>
          <w:szCs w:val="24"/>
          <w:rtl/>
        </w:rPr>
        <w:t xml:space="preserve">בואו </w:t>
      </w:r>
    </w:p>
    <w:p w14:paraId="4F75C8BE" w14:textId="77777777" w:rsidR="001E2274" w:rsidRDefault="001E2274" w:rsidP="009F36CC">
      <w:pPr>
        <w:rPr>
          <w:b w:val="0"/>
          <w:bCs w:val="0"/>
          <w:caps/>
          <w:sz w:val="24"/>
          <w:szCs w:val="24"/>
          <w:rtl/>
        </w:rPr>
      </w:pPr>
    </w:p>
    <w:p w14:paraId="3C978C6B" w14:textId="77777777" w:rsidR="001E2274" w:rsidRDefault="00D17364" w:rsidP="009F36CC">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174472CB" w14:textId="25B57007" w:rsidR="001E2274" w:rsidRDefault="00DA4A94" w:rsidP="009F36CC">
      <w:pPr>
        <w:rPr>
          <w:b w:val="0"/>
          <w:bCs w:val="0"/>
          <w:caps/>
          <w:sz w:val="24"/>
          <w:szCs w:val="24"/>
          <w:rtl/>
        </w:rPr>
      </w:pPr>
      <w:r>
        <w:rPr>
          <w:rFonts w:hint="cs"/>
          <w:b w:val="0"/>
          <w:bCs w:val="0"/>
          <w:caps/>
          <w:sz w:val="24"/>
          <w:szCs w:val="24"/>
          <w:rtl/>
        </w:rPr>
        <w:t>אז תכניס גם את הצופציק הזה בסדר?</w:t>
      </w:r>
      <w:r>
        <w:rPr>
          <w:b w:val="0"/>
          <w:bCs w:val="0"/>
          <w:caps/>
          <w:sz w:val="24"/>
          <w:szCs w:val="24"/>
        </w:rPr>
        <w:t xml:space="preserve"> </w:t>
      </w:r>
    </w:p>
    <w:p w14:paraId="74A2F085" w14:textId="77777777" w:rsidR="001E2274" w:rsidRDefault="001E2274" w:rsidP="009F36CC">
      <w:pPr>
        <w:rPr>
          <w:b w:val="0"/>
          <w:bCs w:val="0"/>
          <w:caps/>
          <w:sz w:val="24"/>
          <w:szCs w:val="24"/>
          <w:rtl/>
        </w:rPr>
      </w:pPr>
    </w:p>
    <w:p w14:paraId="2722328C" w14:textId="77777777" w:rsidR="001E2274" w:rsidRDefault="00FC27D6" w:rsidP="00DA4A94">
      <w:pPr>
        <w:rPr>
          <w:caps/>
          <w:sz w:val="24"/>
          <w:szCs w:val="24"/>
          <w:u w:val="single"/>
          <w:rtl/>
        </w:rPr>
      </w:pPr>
      <w:r w:rsidRPr="00FC27D6">
        <w:rPr>
          <w:rFonts w:hint="cs"/>
          <w:caps/>
          <w:sz w:val="24"/>
          <w:szCs w:val="24"/>
          <w:u w:val="single"/>
          <w:rtl/>
        </w:rPr>
        <w:t>מר ליאור רגב - נציג לשכת התכנון</w:t>
      </w:r>
      <w:r w:rsidR="001E2274">
        <w:rPr>
          <w:rFonts w:hint="cs"/>
          <w:caps/>
          <w:sz w:val="24"/>
          <w:szCs w:val="24"/>
          <w:u w:val="single"/>
          <w:rtl/>
        </w:rPr>
        <w:t>:</w:t>
      </w:r>
    </w:p>
    <w:p w14:paraId="5CD32194" w14:textId="1CF2BBFA" w:rsidR="001E2274" w:rsidRDefault="00DA4A94" w:rsidP="00DA4A94">
      <w:pPr>
        <w:rPr>
          <w:b w:val="0"/>
          <w:bCs w:val="0"/>
          <w:caps/>
          <w:sz w:val="24"/>
          <w:szCs w:val="24"/>
          <w:rtl/>
        </w:rPr>
      </w:pPr>
      <w:r>
        <w:rPr>
          <w:rFonts w:hint="cs"/>
          <w:b w:val="0"/>
          <w:bCs w:val="0"/>
          <w:caps/>
          <w:sz w:val="24"/>
          <w:szCs w:val="24"/>
          <w:rtl/>
        </w:rPr>
        <w:t>כן כן ברור</w:t>
      </w:r>
    </w:p>
    <w:p w14:paraId="29F213CE" w14:textId="77777777" w:rsidR="001E2274" w:rsidRDefault="001E2274" w:rsidP="00DA4A94">
      <w:pPr>
        <w:rPr>
          <w:b w:val="0"/>
          <w:bCs w:val="0"/>
          <w:caps/>
          <w:sz w:val="24"/>
          <w:szCs w:val="24"/>
          <w:rtl/>
        </w:rPr>
      </w:pPr>
    </w:p>
    <w:p w14:paraId="42ACEAB3" w14:textId="77777777" w:rsidR="001E2274" w:rsidRDefault="000A3DA6" w:rsidP="00DA4A94">
      <w:pPr>
        <w:rPr>
          <w:caps/>
          <w:sz w:val="24"/>
          <w:szCs w:val="24"/>
          <w:u w:val="single"/>
          <w:rtl/>
        </w:rPr>
      </w:pPr>
      <w:r w:rsidRPr="000A3DA6">
        <w:rPr>
          <w:rFonts w:hint="cs"/>
          <w:caps/>
          <w:sz w:val="24"/>
          <w:szCs w:val="24"/>
          <w:u w:val="single"/>
          <w:rtl/>
        </w:rPr>
        <w:t>מר תומר דוידסון - נציג מנהל מקרקעי ישראל בוועדה המחוזית</w:t>
      </w:r>
      <w:r w:rsidR="001E2274">
        <w:rPr>
          <w:rFonts w:hint="cs"/>
          <w:caps/>
          <w:sz w:val="24"/>
          <w:szCs w:val="24"/>
          <w:u w:val="single"/>
          <w:rtl/>
        </w:rPr>
        <w:t>:</w:t>
      </w:r>
    </w:p>
    <w:p w14:paraId="7A1B14C0" w14:textId="65F9FEB2" w:rsidR="001E2274" w:rsidRDefault="00DA4A94" w:rsidP="00DA4A94">
      <w:pPr>
        <w:rPr>
          <w:b w:val="0"/>
          <w:bCs w:val="0"/>
          <w:caps/>
          <w:sz w:val="24"/>
          <w:szCs w:val="24"/>
          <w:rtl/>
        </w:rPr>
      </w:pPr>
      <w:r>
        <w:rPr>
          <w:rFonts w:hint="cs"/>
          <w:b w:val="0"/>
          <w:bCs w:val="0"/>
          <w:caps/>
          <w:sz w:val="24"/>
          <w:szCs w:val="24"/>
          <w:rtl/>
        </w:rPr>
        <w:t xml:space="preserve">החלטה </w:t>
      </w:r>
    </w:p>
    <w:p w14:paraId="46EE987B" w14:textId="77777777" w:rsidR="001E2274" w:rsidRDefault="001E2274" w:rsidP="00DA4A94">
      <w:pPr>
        <w:rPr>
          <w:b w:val="0"/>
          <w:bCs w:val="0"/>
          <w:caps/>
          <w:sz w:val="24"/>
          <w:szCs w:val="24"/>
          <w:rtl/>
        </w:rPr>
      </w:pPr>
    </w:p>
    <w:p w14:paraId="74940D18" w14:textId="77777777" w:rsidR="001E2274" w:rsidRDefault="00D17364" w:rsidP="00DA4A94">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1167D764" w14:textId="7EB4AE6A" w:rsidR="001E2274" w:rsidRDefault="00DA4A94" w:rsidP="00DA4A94">
      <w:pPr>
        <w:rPr>
          <w:b w:val="0"/>
          <w:bCs w:val="0"/>
          <w:caps/>
          <w:sz w:val="24"/>
          <w:szCs w:val="24"/>
          <w:rtl/>
        </w:rPr>
      </w:pPr>
      <w:r>
        <w:rPr>
          <w:rFonts w:hint="cs"/>
          <w:b w:val="0"/>
          <w:bCs w:val="0"/>
          <w:caps/>
          <w:sz w:val="24"/>
          <w:szCs w:val="24"/>
          <w:rtl/>
        </w:rPr>
        <w:t>בסדר ואז אני פותר את כל הבעיה יאללה</w:t>
      </w:r>
    </w:p>
    <w:p w14:paraId="4A5C8DEF" w14:textId="77777777" w:rsidR="001E2274" w:rsidRDefault="001E2274" w:rsidP="00DA4A94">
      <w:pPr>
        <w:rPr>
          <w:b w:val="0"/>
          <w:bCs w:val="0"/>
          <w:caps/>
          <w:sz w:val="24"/>
          <w:szCs w:val="24"/>
          <w:rtl/>
        </w:rPr>
      </w:pPr>
    </w:p>
    <w:p w14:paraId="6D8234CB" w14:textId="77777777" w:rsidR="001E2274" w:rsidRDefault="00FC27D6" w:rsidP="00DA4A94">
      <w:pPr>
        <w:rPr>
          <w:caps/>
          <w:sz w:val="24"/>
          <w:szCs w:val="24"/>
          <w:u w:val="single"/>
          <w:rtl/>
        </w:rPr>
      </w:pPr>
      <w:r w:rsidRPr="00FC27D6">
        <w:rPr>
          <w:rFonts w:hint="cs"/>
          <w:caps/>
          <w:sz w:val="24"/>
          <w:szCs w:val="24"/>
          <w:u w:val="single"/>
          <w:rtl/>
        </w:rPr>
        <w:t>מר ליאור רגב - נציג לשכת התכנון</w:t>
      </w:r>
      <w:r w:rsidR="001E2274">
        <w:rPr>
          <w:rFonts w:hint="cs"/>
          <w:caps/>
          <w:sz w:val="24"/>
          <w:szCs w:val="24"/>
          <w:u w:val="single"/>
          <w:rtl/>
        </w:rPr>
        <w:t>:</w:t>
      </w:r>
    </w:p>
    <w:p w14:paraId="03B231CB" w14:textId="6EC743D5" w:rsidR="001E2274" w:rsidRDefault="00DA4A94" w:rsidP="00DA4A94">
      <w:pPr>
        <w:rPr>
          <w:b w:val="0"/>
          <w:bCs w:val="0"/>
          <w:caps/>
          <w:sz w:val="24"/>
          <w:szCs w:val="24"/>
          <w:rtl/>
        </w:rPr>
      </w:pPr>
      <w:r>
        <w:rPr>
          <w:rFonts w:hint="cs"/>
          <w:b w:val="0"/>
          <w:bCs w:val="0"/>
          <w:caps/>
          <w:sz w:val="24"/>
          <w:szCs w:val="24"/>
          <w:rtl/>
        </w:rPr>
        <w:t>אז בהמשך למה שהקראתי ...</w:t>
      </w:r>
    </w:p>
    <w:p w14:paraId="5BBDEF33" w14:textId="77777777" w:rsidR="001E2274" w:rsidRDefault="001E2274" w:rsidP="00DA4A94">
      <w:pPr>
        <w:rPr>
          <w:b w:val="0"/>
          <w:bCs w:val="0"/>
          <w:caps/>
          <w:sz w:val="24"/>
          <w:szCs w:val="24"/>
          <w:rtl/>
        </w:rPr>
      </w:pPr>
    </w:p>
    <w:p w14:paraId="4FD498ED" w14:textId="77777777" w:rsidR="001E2274" w:rsidRDefault="003109B2" w:rsidP="00DA4A94">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5AC614BC" w14:textId="373037AC" w:rsidR="001E2274" w:rsidRDefault="0012694D" w:rsidP="00DA4A94">
      <w:pPr>
        <w:rPr>
          <w:b w:val="0"/>
          <w:bCs w:val="0"/>
          <w:caps/>
          <w:sz w:val="24"/>
          <w:szCs w:val="24"/>
          <w:rtl/>
        </w:rPr>
      </w:pPr>
      <w:r>
        <w:rPr>
          <w:rFonts w:hint="cs"/>
          <w:b w:val="0"/>
          <w:bCs w:val="0"/>
          <w:caps/>
          <w:sz w:val="24"/>
          <w:szCs w:val="24"/>
          <w:rtl/>
        </w:rPr>
        <w:t>... להיכנס לרמפה פה</w:t>
      </w:r>
    </w:p>
    <w:p w14:paraId="208E6E84" w14:textId="77777777" w:rsidR="001E2274" w:rsidRDefault="001E2274" w:rsidP="00DA4A94">
      <w:pPr>
        <w:rPr>
          <w:b w:val="0"/>
          <w:bCs w:val="0"/>
          <w:caps/>
          <w:sz w:val="24"/>
          <w:szCs w:val="24"/>
          <w:rtl/>
        </w:rPr>
      </w:pPr>
    </w:p>
    <w:p w14:paraId="338E8B8B" w14:textId="77777777" w:rsidR="001E2274" w:rsidRDefault="000A3DA6" w:rsidP="00DA4A94">
      <w:pPr>
        <w:rPr>
          <w:caps/>
          <w:sz w:val="24"/>
          <w:szCs w:val="24"/>
          <w:u w:val="single"/>
          <w:rtl/>
        </w:rPr>
      </w:pPr>
      <w:r w:rsidRPr="000A3DA6">
        <w:rPr>
          <w:rFonts w:hint="cs"/>
          <w:caps/>
          <w:sz w:val="24"/>
          <w:szCs w:val="24"/>
          <w:u w:val="single"/>
          <w:rtl/>
        </w:rPr>
        <w:t>מר תומר דוידסון - נציג מנהל מקרקעי ישראל בוועדה המחוזית</w:t>
      </w:r>
      <w:r w:rsidR="001E2274">
        <w:rPr>
          <w:rFonts w:hint="cs"/>
          <w:caps/>
          <w:sz w:val="24"/>
          <w:szCs w:val="24"/>
          <w:u w:val="single"/>
          <w:rtl/>
        </w:rPr>
        <w:t>:</w:t>
      </w:r>
    </w:p>
    <w:p w14:paraId="6C8E4039" w14:textId="29FB94F7" w:rsidR="001E2274" w:rsidRDefault="0012694D" w:rsidP="00DA4A94">
      <w:pPr>
        <w:rPr>
          <w:b w:val="0"/>
          <w:bCs w:val="0"/>
          <w:caps/>
          <w:sz w:val="24"/>
          <w:szCs w:val="24"/>
          <w:rtl/>
        </w:rPr>
      </w:pPr>
      <w:r>
        <w:rPr>
          <w:rFonts w:hint="cs"/>
          <w:b w:val="0"/>
          <w:bCs w:val="0"/>
          <w:caps/>
          <w:sz w:val="24"/>
          <w:szCs w:val="24"/>
          <w:rtl/>
        </w:rPr>
        <w:t xml:space="preserve">למה, פה יהיה לו </w:t>
      </w:r>
    </w:p>
    <w:p w14:paraId="13328284" w14:textId="77777777" w:rsidR="001E2274" w:rsidRDefault="001E2274" w:rsidP="00DA4A94">
      <w:pPr>
        <w:rPr>
          <w:b w:val="0"/>
          <w:bCs w:val="0"/>
          <w:caps/>
          <w:sz w:val="24"/>
          <w:szCs w:val="24"/>
          <w:rtl/>
        </w:rPr>
      </w:pPr>
    </w:p>
    <w:p w14:paraId="5F2A96A6" w14:textId="77777777" w:rsidR="001E2274" w:rsidRDefault="003109B2" w:rsidP="00DA4A94">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5AF61E8D" w14:textId="7E8C15BB" w:rsidR="001E2274" w:rsidRDefault="0012694D" w:rsidP="00DA4A94">
      <w:pPr>
        <w:rPr>
          <w:b w:val="0"/>
          <w:bCs w:val="0"/>
          <w:caps/>
          <w:sz w:val="24"/>
          <w:szCs w:val="24"/>
          <w:rtl/>
        </w:rPr>
      </w:pPr>
      <w:r>
        <w:rPr>
          <w:rFonts w:hint="cs"/>
          <w:b w:val="0"/>
          <w:bCs w:val="0"/>
          <w:caps/>
          <w:sz w:val="24"/>
          <w:szCs w:val="24"/>
          <w:rtl/>
        </w:rPr>
        <w:t>לא</w:t>
      </w:r>
    </w:p>
    <w:p w14:paraId="13C5BD26" w14:textId="77777777" w:rsidR="001E2274" w:rsidRDefault="001E2274" w:rsidP="00DA4A94">
      <w:pPr>
        <w:rPr>
          <w:b w:val="0"/>
          <w:bCs w:val="0"/>
          <w:caps/>
          <w:sz w:val="24"/>
          <w:szCs w:val="24"/>
          <w:rtl/>
        </w:rPr>
      </w:pPr>
    </w:p>
    <w:p w14:paraId="29537E48" w14:textId="77777777" w:rsidR="001E2274" w:rsidRDefault="000A3DA6" w:rsidP="00DA4A94">
      <w:pPr>
        <w:rPr>
          <w:caps/>
          <w:sz w:val="24"/>
          <w:szCs w:val="24"/>
          <w:u w:val="single"/>
          <w:rtl/>
        </w:rPr>
      </w:pPr>
      <w:r w:rsidRPr="000A3DA6">
        <w:rPr>
          <w:rFonts w:hint="cs"/>
          <w:caps/>
          <w:sz w:val="24"/>
          <w:szCs w:val="24"/>
          <w:u w:val="single"/>
          <w:rtl/>
        </w:rPr>
        <w:t>מר תומר דוידסון - נציג מנהל מקרקעי ישראל בוועדה המחוזית</w:t>
      </w:r>
      <w:r w:rsidR="001E2274">
        <w:rPr>
          <w:rFonts w:hint="cs"/>
          <w:caps/>
          <w:sz w:val="24"/>
          <w:szCs w:val="24"/>
          <w:u w:val="single"/>
          <w:rtl/>
        </w:rPr>
        <w:t>:</w:t>
      </w:r>
    </w:p>
    <w:p w14:paraId="0DA33BF4" w14:textId="7FE257E9" w:rsidR="001E2274" w:rsidRDefault="0012694D" w:rsidP="00DA4A94">
      <w:pPr>
        <w:rPr>
          <w:b w:val="0"/>
          <w:bCs w:val="0"/>
          <w:caps/>
          <w:sz w:val="24"/>
          <w:szCs w:val="24"/>
          <w:rtl/>
        </w:rPr>
      </w:pPr>
      <w:r>
        <w:rPr>
          <w:rFonts w:hint="cs"/>
          <w:b w:val="0"/>
          <w:bCs w:val="0"/>
          <w:caps/>
          <w:sz w:val="24"/>
          <w:szCs w:val="24"/>
          <w:rtl/>
        </w:rPr>
        <w:t xml:space="preserve">יהיה לו יהיה לו </w:t>
      </w:r>
    </w:p>
    <w:p w14:paraId="23F62150" w14:textId="77777777" w:rsidR="001E2274" w:rsidRDefault="001E2274" w:rsidP="00DA4A94">
      <w:pPr>
        <w:rPr>
          <w:b w:val="0"/>
          <w:bCs w:val="0"/>
          <w:caps/>
          <w:sz w:val="24"/>
          <w:szCs w:val="24"/>
          <w:rtl/>
        </w:rPr>
      </w:pPr>
    </w:p>
    <w:p w14:paraId="0A5ED20A" w14:textId="77777777" w:rsidR="001E2274" w:rsidRDefault="00FC27D6" w:rsidP="00DA4A94">
      <w:pPr>
        <w:rPr>
          <w:caps/>
          <w:sz w:val="24"/>
          <w:szCs w:val="24"/>
          <w:u w:val="single"/>
          <w:rtl/>
        </w:rPr>
      </w:pPr>
      <w:r w:rsidRPr="00FC27D6">
        <w:rPr>
          <w:rFonts w:hint="cs"/>
          <w:caps/>
          <w:sz w:val="24"/>
          <w:szCs w:val="24"/>
          <w:u w:val="single"/>
          <w:rtl/>
        </w:rPr>
        <w:t>מר ליאור רגב - נציג לשכת התכנון</w:t>
      </w:r>
      <w:r w:rsidR="001E2274">
        <w:rPr>
          <w:rFonts w:hint="cs"/>
          <w:caps/>
          <w:sz w:val="24"/>
          <w:szCs w:val="24"/>
          <w:u w:val="single"/>
          <w:rtl/>
        </w:rPr>
        <w:t>:</w:t>
      </w:r>
    </w:p>
    <w:p w14:paraId="46894236" w14:textId="032054B8" w:rsidR="001E2274" w:rsidRDefault="0012694D" w:rsidP="00DA4A94">
      <w:pPr>
        <w:rPr>
          <w:b w:val="0"/>
          <w:bCs w:val="0"/>
          <w:caps/>
          <w:sz w:val="24"/>
          <w:szCs w:val="24"/>
          <w:rtl/>
        </w:rPr>
      </w:pPr>
      <w:r>
        <w:rPr>
          <w:rFonts w:hint="cs"/>
          <w:b w:val="0"/>
          <w:bCs w:val="0"/>
          <w:caps/>
          <w:sz w:val="24"/>
          <w:szCs w:val="24"/>
          <w:rtl/>
        </w:rPr>
        <w:t xml:space="preserve">לאחר ששמעה את עורך התוכנית מגיש התוכנית </w:t>
      </w:r>
    </w:p>
    <w:p w14:paraId="3468D0FB" w14:textId="77777777" w:rsidR="001E2274" w:rsidRDefault="001E2274" w:rsidP="00DA4A94">
      <w:pPr>
        <w:rPr>
          <w:b w:val="0"/>
          <w:bCs w:val="0"/>
          <w:caps/>
          <w:sz w:val="24"/>
          <w:szCs w:val="24"/>
          <w:rtl/>
        </w:rPr>
      </w:pPr>
    </w:p>
    <w:p w14:paraId="6122A2FD" w14:textId="77777777" w:rsidR="001E2274" w:rsidRDefault="003109B2" w:rsidP="0012694D">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196EA2F4" w14:textId="72AC9024" w:rsidR="001E2274" w:rsidRDefault="0012694D" w:rsidP="0012694D">
      <w:pPr>
        <w:rPr>
          <w:b w:val="0"/>
          <w:bCs w:val="0"/>
          <w:caps/>
          <w:sz w:val="24"/>
          <w:szCs w:val="24"/>
          <w:rtl/>
        </w:rPr>
      </w:pPr>
      <w:r>
        <w:rPr>
          <w:rFonts w:hint="cs"/>
          <w:b w:val="0"/>
          <w:bCs w:val="0"/>
          <w:caps/>
          <w:sz w:val="24"/>
          <w:szCs w:val="24"/>
          <w:rtl/>
        </w:rPr>
        <w:t>לא יהיה לו</w:t>
      </w:r>
    </w:p>
    <w:p w14:paraId="3425FBA2" w14:textId="77777777" w:rsidR="001E2274" w:rsidRDefault="001E2274" w:rsidP="0012694D">
      <w:pPr>
        <w:rPr>
          <w:b w:val="0"/>
          <w:bCs w:val="0"/>
          <w:caps/>
          <w:sz w:val="24"/>
          <w:szCs w:val="24"/>
          <w:rtl/>
        </w:rPr>
      </w:pPr>
    </w:p>
    <w:p w14:paraId="39BF1BC4" w14:textId="77777777" w:rsidR="001E2274" w:rsidRDefault="00FC27D6" w:rsidP="00DA4A94">
      <w:pPr>
        <w:rPr>
          <w:caps/>
          <w:sz w:val="24"/>
          <w:szCs w:val="24"/>
          <w:u w:val="single"/>
          <w:rtl/>
        </w:rPr>
      </w:pPr>
      <w:r w:rsidRPr="00FC27D6">
        <w:rPr>
          <w:rFonts w:hint="cs"/>
          <w:caps/>
          <w:sz w:val="24"/>
          <w:szCs w:val="24"/>
          <w:u w:val="single"/>
          <w:rtl/>
        </w:rPr>
        <w:t>מר ליאור רגב - נציג לשכת התכנון</w:t>
      </w:r>
      <w:r w:rsidR="001E2274">
        <w:rPr>
          <w:rFonts w:hint="cs"/>
          <w:caps/>
          <w:sz w:val="24"/>
          <w:szCs w:val="24"/>
          <w:u w:val="single"/>
          <w:rtl/>
        </w:rPr>
        <w:t>:</w:t>
      </w:r>
    </w:p>
    <w:p w14:paraId="3896F8AC" w14:textId="08D3A073" w:rsidR="001E2274" w:rsidRDefault="0012694D" w:rsidP="00DA4A94">
      <w:pPr>
        <w:rPr>
          <w:b w:val="0"/>
          <w:bCs w:val="0"/>
          <w:caps/>
          <w:sz w:val="24"/>
          <w:szCs w:val="24"/>
          <w:rtl/>
        </w:rPr>
      </w:pPr>
      <w:r>
        <w:rPr>
          <w:rFonts w:hint="cs"/>
          <w:b w:val="0"/>
          <w:bCs w:val="0"/>
          <w:caps/>
          <w:sz w:val="24"/>
          <w:szCs w:val="24"/>
          <w:rtl/>
        </w:rPr>
        <w:t>ונציגי העירייה והוועדה המקומית סבורה הוועדה כי אין לשנות זיקה את הזיקה הציבורית ליעוד הקרקע המאושר דיור מיוחד וכי שימוש השימוש המוצע לדיור מוגן יחידות דיור קטנות הינו תכלית העונה על הביקוש הקיים לטובת האוכלוסיה המבוגרת בעיר ובאזור.</w:t>
      </w:r>
      <w:r w:rsidR="000F703D">
        <w:rPr>
          <w:rFonts w:hint="cs"/>
          <w:b w:val="0"/>
          <w:bCs w:val="0"/>
          <w:caps/>
          <w:sz w:val="24"/>
          <w:szCs w:val="24"/>
          <w:rtl/>
        </w:rPr>
        <w:t xml:space="preserve"> </w:t>
      </w:r>
      <w:r>
        <w:rPr>
          <w:rFonts w:hint="cs"/>
          <w:b w:val="0"/>
          <w:bCs w:val="0"/>
          <w:caps/>
          <w:sz w:val="24"/>
          <w:szCs w:val="24"/>
          <w:rtl/>
        </w:rPr>
        <w:t>הוועדה ערה לכך</w:t>
      </w:r>
    </w:p>
    <w:p w14:paraId="30335683" w14:textId="77777777" w:rsidR="001E2274" w:rsidRDefault="001E2274" w:rsidP="00DA4A94">
      <w:pPr>
        <w:rPr>
          <w:b w:val="0"/>
          <w:bCs w:val="0"/>
          <w:caps/>
          <w:sz w:val="24"/>
          <w:szCs w:val="24"/>
          <w:rtl/>
        </w:rPr>
      </w:pPr>
    </w:p>
    <w:p w14:paraId="518897A6" w14:textId="77777777" w:rsidR="001E2274" w:rsidRDefault="00D17364" w:rsidP="00DA4A94">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7C1AC507" w14:textId="73990CAF" w:rsidR="001E2274" w:rsidRDefault="0012694D" w:rsidP="00DA4A94">
      <w:pPr>
        <w:rPr>
          <w:b w:val="0"/>
          <w:bCs w:val="0"/>
          <w:caps/>
          <w:sz w:val="24"/>
          <w:szCs w:val="24"/>
          <w:rtl/>
        </w:rPr>
      </w:pPr>
      <w:r>
        <w:rPr>
          <w:rFonts w:hint="cs"/>
          <w:b w:val="0"/>
          <w:bCs w:val="0"/>
          <w:caps/>
          <w:sz w:val="24"/>
          <w:szCs w:val="24"/>
          <w:rtl/>
        </w:rPr>
        <w:t>לא לביקוש, עונה על הצורך הציבורי ועונה על הצורך הציבורי בדיור מוגן, לא הביקוש</w:t>
      </w:r>
      <w:r w:rsidR="000F703D">
        <w:rPr>
          <w:rFonts w:hint="cs"/>
          <w:b w:val="0"/>
          <w:bCs w:val="0"/>
          <w:caps/>
          <w:sz w:val="24"/>
          <w:szCs w:val="24"/>
          <w:rtl/>
        </w:rPr>
        <w:t xml:space="preserve"> </w:t>
      </w:r>
      <w:r>
        <w:rPr>
          <w:rFonts w:hint="cs"/>
          <w:b w:val="0"/>
          <w:bCs w:val="0"/>
          <w:caps/>
          <w:sz w:val="24"/>
          <w:szCs w:val="24"/>
          <w:rtl/>
        </w:rPr>
        <w:t>...</w:t>
      </w:r>
    </w:p>
    <w:p w14:paraId="3C8A9F34" w14:textId="77777777" w:rsidR="001E2274" w:rsidRDefault="001E2274" w:rsidP="00DA4A94">
      <w:pPr>
        <w:rPr>
          <w:b w:val="0"/>
          <w:bCs w:val="0"/>
          <w:caps/>
          <w:sz w:val="24"/>
          <w:szCs w:val="24"/>
          <w:rtl/>
        </w:rPr>
      </w:pPr>
    </w:p>
    <w:p w14:paraId="17FF6864" w14:textId="77777777" w:rsidR="001E2274" w:rsidRDefault="00FC27D6" w:rsidP="00DA4A94">
      <w:pPr>
        <w:rPr>
          <w:caps/>
          <w:sz w:val="24"/>
          <w:szCs w:val="24"/>
          <w:u w:val="single"/>
          <w:rtl/>
        </w:rPr>
      </w:pPr>
      <w:r w:rsidRPr="00FC27D6">
        <w:rPr>
          <w:rFonts w:hint="cs"/>
          <w:caps/>
          <w:sz w:val="24"/>
          <w:szCs w:val="24"/>
          <w:u w:val="single"/>
          <w:rtl/>
        </w:rPr>
        <w:lastRenderedPageBreak/>
        <w:t>מר ליאור רגב - נציג לשכת התכנון</w:t>
      </w:r>
      <w:r w:rsidR="001E2274">
        <w:rPr>
          <w:rFonts w:hint="cs"/>
          <w:caps/>
          <w:sz w:val="24"/>
          <w:szCs w:val="24"/>
          <w:u w:val="single"/>
          <w:rtl/>
        </w:rPr>
        <w:t>:</w:t>
      </w:r>
    </w:p>
    <w:p w14:paraId="62C0FACC" w14:textId="002EA1BC" w:rsidR="001E2274" w:rsidRDefault="0012694D" w:rsidP="00DA4A94">
      <w:pPr>
        <w:rPr>
          <w:b w:val="0"/>
          <w:bCs w:val="0"/>
          <w:caps/>
          <w:sz w:val="24"/>
          <w:szCs w:val="24"/>
          <w:rtl/>
        </w:rPr>
      </w:pPr>
      <w:r>
        <w:rPr>
          <w:rFonts w:hint="cs"/>
          <w:b w:val="0"/>
          <w:bCs w:val="0"/>
          <w:caps/>
          <w:sz w:val="24"/>
          <w:szCs w:val="24"/>
          <w:rtl/>
        </w:rPr>
        <w:t xml:space="preserve">לצורך </w:t>
      </w:r>
    </w:p>
    <w:p w14:paraId="2D0A6FE6" w14:textId="77777777" w:rsidR="001E2274" w:rsidRDefault="001E2274" w:rsidP="00DA4A94">
      <w:pPr>
        <w:rPr>
          <w:b w:val="0"/>
          <w:bCs w:val="0"/>
          <w:caps/>
          <w:sz w:val="24"/>
          <w:szCs w:val="24"/>
          <w:rtl/>
        </w:rPr>
      </w:pPr>
    </w:p>
    <w:p w14:paraId="0F2EBDC2" w14:textId="77777777" w:rsidR="001E2274" w:rsidRDefault="003361D4" w:rsidP="0012694D">
      <w:pPr>
        <w:rPr>
          <w:caps/>
          <w:sz w:val="24"/>
          <w:szCs w:val="24"/>
          <w:u w:val="single"/>
          <w:rtl/>
        </w:rPr>
      </w:pPr>
      <w:r w:rsidRPr="003361D4">
        <w:rPr>
          <w:rFonts w:hint="cs"/>
          <w:caps/>
          <w:sz w:val="24"/>
          <w:szCs w:val="24"/>
          <w:u w:val="single"/>
          <w:rtl/>
        </w:rPr>
        <w:t>עורך דין ניצן בן ארויה - יועץ משפטי לוועדה המחוזית</w:t>
      </w:r>
      <w:r w:rsidR="001E2274">
        <w:rPr>
          <w:rFonts w:hint="cs"/>
          <w:caps/>
          <w:sz w:val="24"/>
          <w:szCs w:val="24"/>
          <w:u w:val="single"/>
          <w:rtl/>
        </w:rPr>
        <w:t>:</w:t>
      </w:r>
    </w:p>
    <w:p w14:paraId="10DBA4AF" w14:textId="3C54758F" w:rsidR="001E2274" w:rsidRDefault="0012694D" w:rsidP="0012694D">
      <w:pPr>
        <w:rPr>
          <w:b w:val="0"/>
          <w:bCs w:val="0"/>
          <w:caps/>
          <w:sz w:val="24"/>
          <w:szCs w:val="24"/>
          <w:rtl/>
        </w:rPr>
      </w:pPr>
      <w:r>
        <w:rPr>
          <w:rFonts w:hint="cs"/>
          <w:b w:val="0"/>
          <w:bCs w:val="0"/>
          <w:caps/>
          <w:sz w:val="24"/>
          <w:szCs w:val="24"/>
          <w:rtl/>
        </w:rPr>
        <w:t xml:space="preserve">הציבורי בדיור מוגן </w:t>
      </w:r>
    </w:p>
    <w:p w14:paraId="04739483" w14:textId="77777777" w:rsidR="001E2274" w:rsidRDefault="001E2274" w:rsidP="0012694D">
      <w:pPr>
        <w:rPr>
          <w:b w:val="0"/>
          <w:bCs w:val="0"/>
          <w:caps/>
          <w:sz w:val="24"/>
          <w:szCs w:val="24"/>
          <w:rtl/>
        </w:rPr>
      </w:pPr>
    </w:p>
    <w:p w14:paraId="1E83A50C" w14:textId="77777777" w:rsidR="001E2274" w:rsidRDefault="00FC27D6" w:rsidP="0012694D">
      <w:pPr>
        <w:rPr>
          <w:caps/>
          <w:sz w:val="24"/>
          <w:szCs w:val="24"/>
          <w:u w:val="single"/>
          <w:rtl/>
        </w:rPr>
      </w:pPr>
      <w:r w:rsidRPr="00FC27D6">
        <w:rPr>
          <w:rFonts w:hint="cs"/>
          <w:caps/>
          <w:sz w:val="24"/>
          <w:szCs w:val="24"/>
          <w:u w:val="single"/>
          <w:rtl/>
        </w:rPr>
        <w:t>מר ליאור רגב - נציג לשכת התכנון</w:t>
      </w:r>
      <w:r w:rsidR="001E2274">
        <w:rPr>
          <w:rFonts w:hint="cs"/>
          <w:caps/>
          <w:sz w:val="24"/>
          <w:szCs w:val="24"/>
          <w:u w:val="single"/>
          <w:rtl/>
        </w:rPr>
        <w:t>:</w:t>
      </w:r>
    </w:p>
    <w:p w14:paraId="757CED50" w14:textId="0F327A1F" w:rsidR="001E2274" w:rsidRDefault="0012694D" w:rsidP="0012694D">
      <w:pPr>
        <w:rPr>
          <w:b w:val="0"/>
          <w:bCs w:val="0"/>
          <w:caps/>
          <w:sz w:val="24"/>
          <w:szCs w:val="24"/>
          <w:rtl/>
        </w:rPr>
      </w:pPr>
      <w:r>
        <w:rPr>
          <w:rFonts w:hint="cs"/>
          <w:b w:val="0"/>
          <w:bCs w:val="0"/>
          <w:caps/>
          <w:sz w:val="24"/>
          <w:szCs w:val="24"/>
          <w:rtl/>
        </w:rPr>
        <w:t>הצורך הציבורי בדיור מוגן</w:t>
      </w:r>
      <w:r w:rsidR="000F703D">
        <w:rPr>
          <w:rFonts w:hint="cs"/>
          <w:b w:val="0"/>
          <w:bCs w:val="0"/>
          <w:caps/>
          <w:sz w:val="24"/>
          <w:szCs w:val="24"/>
          <w:rtl/>
        </w:rPr>
        <w:t xml:space="preserve"> </w:t>
      </w:r>
      <w:r w:rsidR="009101E6">
        <w:rPr>
          <w:rFonts w:hint="cs"/>
          <w:b w:val="0"/>
          <w:bCs w:val="0"/>
          <w:caps/>
          <w:sz w:val="24"/>
          <w:szCs w:val="24"/>
          <w:rtl/>
        </w:rPr>
        <w:t>... הוועדה ערה לכך כי על - מנת לאפשר פרויקט דיור מוגן כלכלי יש להעצים את היקפי הבנייה לדיור מוגן בתוכנית. עם - זאת בתוכנית נדרשים שינויים תכנוניים זאת נוכח מיקום ותנוחת המגרש שבבעלות יזם התוכנית שזה מגרש אלף וחמש עשרה לפי תוכנית יד שש אחת שמונה חמש, המגשים,</w:t>
      </w:r>
    </w:p>
    <w:p w14:paraId="611523C7" w14:textId="77777777" w:rsidR="001E2274" w:rsidRDefault="001E2274" w:rsidP="0012694D">
      <w:pPr>
        <w:rPr>
          <w:b w:val="0"/>
          <w:bCs w:val="0"/>
          <w:caps/>
          <w:sz w:val="24"/>
          <w:szCs w:val="24"/>
          <w:rtl/>
        </w:rPr>
      </w:pPr>
    </w:p>
    <w:p w14:paraId="575EB494" w14:textId="77777777" w:rsidR="001E2274" w:rsidRDefault="003361D4" w:rsidP="0012694D">
      <w:pPr>
        <w:rPr>
          <w:caps/>
          <w:sz w:val="24"/>
          <w:szCs w:val="24"/>
          <w:u w:val="single"/>
          <w:rtl/>
        </w:rPr>
      </w:pPr>
      <w:r w:rsidRPr="003361D4">
        <w:rPr>
          <w:rFonts w:hint="cs"/>
          <w:caps/>
          <w:sz w:val="24"/>
          <w:szCs w:val="24"/>
          <w:u w:val="single"/>
          <w:rtl/>
        </w:rPr>
        <w:t>עורך דין ניצן בן ארויה - יועץ משפטי לוועדה המחוזית</w:t>
      </w:r>
      <w:r w:rsidR="001E2274">
        <w:rPr>
          <w:rFonts w:hint="cs"/>
          <w:caps/>
          <w:sz w:val="24"/>
          <w:szCs w:val="24"/>
          <w:u w:val="single"/>
          <w:rtl/>
        </w:rPr>
        <w:t>:</w:t>
      </w:r>
    </w:p>
    <w:p w14:paraId="6E0EF38E" w14:textId="3B5F7029" w:rsidR="001E2274" w:rsidRDefault="009101E6" w:rsidP="0012694D">
      <w:pPr>
        <w:rPr>
          <w:b w:val="0"/>
          <w:bCs w:val="0"/>
          <w:caps/>
          <w:sz w:val="24"/>
          <w:szCs w:val="24"/>
          <w:rtl/>
        </w:rPr>
      </w:pPr>
      <w:r>
        <w:rPr>
          <w:rFonts w:hint="cs"/>
          <w:b w:val="0"/>
          <w:bCs w:val="0"/>
          <w:caps/>
          <w:sz w:val="24"/>
          <w:szCs w:val="24"/>
          <w:rtl/>
        </w:rPr>
        <w:t xml:space="preserve">מה זאת אומרת בעלות, נדרשת, נוכח המאפיינים של ה, של האזור נדרשים שינויים ב, זה </w:t>
      </w:r>
    </w:p>
    <w:p w14:paraId="030A805C" w14:textId="77777777" w:rsidR="001E2274" w:rsidRDefault="001E2274" w:rsidP="0012694D">
      <w:pPr>
        <w:rPr>
          <w:b w:val="0"/>
          <w:bCs w:val="0"/>
          <w:caps/>
          <w:sz w:val="24"/>
          <w:szCs w:val="24"/>
          <w:rtl/>
        </w:rPr>
      </w:pPr>
    </w:p>
    <w:p w14:paraId="79E4CDF4" w14:textId="77777777" w:rsidR="001E2274" w:rsidRDefault="00E5536A" w:rsidP="0012694D">
      <w:pPr>
        <w:rPr>
          <w:caps/>
          <w:sz w:val="24"/>
          <w:szCs w:val="24"/>
          <w:u w:val="single"/>
          <w:rtl/>
        </w:rPr>
      </w:pPr>
      <w:r w:rsidRPr="00E5536A">
        <w:rPr>
          <w:rFonts w:hint="cs"/>
          <w:caps/>
          <w:sz w:val="24"/>
          <w:szCs w:val="24"/>
          <w:u w:val="single"/>
          <w:rtl/>
        </w:rPr>
        <w:t>גב</w:t>
      </w:r>
      <w:r w:rsidRPr="00E5536A">
        <w:rPr>
          <w:caps/>
          <w:sz w:val="24"/>
          <w:szCs w:val="24"/>
          <w:u w:val="single"/>
          <w:rtl/>
        </w:rPr>
        <w:t>'</w:t>
      </w:r>
      <w:r w:rsidRPr="00E5536A">
        <w:rPr>
          <w:rFonts w:hint="cs"/>
          <w:caps/>
          <w:sz w:val="24"/>
          <w:szCs w:val="24"/>
          <w:u w:val="single"/>
          <w:rtl/>
        </w:rPr>
        <w:t xml:space="preserve"> רוני גרניט - נציגת משרד הבריאות בוועדה המחוזית</w:t>
      </w:r>
      <w:r w:rsidR="001E2274">
        <w:rPr>
          <w:rFonts w:hint="cs"/>
          <w:caps/>
          <w:sz w:val="24"/>
          <w:szCs w:val="24"/>
          <w:u w:val="single"/>
          <w:rtl/>
        </w:rPr>
        <w:t>:</w:t>
      </w:r>
    </w:p>
    <w:p w14:paraId="51F7E5BD" w14:textId="674269E1" w:rsidR="001E2274" w:rsidRDefault="009101E6" w:rsidP="0012694D">
      <w:pPr>
        <w:rPr>
          <w:b w:val="0"/>
          <w:bCs w:val="0"/>
          <w:caps/>
          <w:sz w:val="24"/>
          <w:szCs w:val="24"/>
          <w:rtl/>
        </w:rPr>
      </w:pPr>
      <w:r>
        <w:rPr>
          <w:rFonts w:hint="cs"/>
          <w:b w:val="0"/>
          <w:bCs w:val="0"/>
          <w:caps/>
          <w:sz w:val="24"/>
          <w:szCs w:val="24"/>
          <w:rtl/>
        </w:rPr>
        <w:t xml:space="preserve">זה רמז </w:t>
      </w:r>
    </w:p>
    <w:p w14:paraId="44EAEE96" w14:textId="77777777" w:rsidR="001E2274" w:rsidRDefault="001E2274" w:rsidP="0012694D">
      <w:pPr>
        <w:rPr>
          <w:b w:val="0"/>
          <w:bCs w:val="0"/>
          <w:caps/>
          <w:sz w:val="24"/>
          <w:szCs w:val="24"/>
          <w:rtl/>
        </w:rPr>
      </w:pPr>
    </w:p>
    <w:p w14:paraId="6770391D" w14:textId="77777777" w:rsidR="001E2274" w:rsidRDefault="003361D4" w:rsidP="0012694D">
      <w:pPr>
        <w:rPr>
          <w:caps/>
          <w:sz w:val="24"/>
          <w:szCs w:val="24"/>
          <w:u w:val="single"/>
          <w:rtl/>
        </w:rPr>
      </w:pPr>
      <w:r w:rsidRPr="003361D4">
        <w:rPr>
          <w:rFonts w:hint="cs"/>
          <w:caps/>
          <w:sz w:val="24"/>
          <w:szCs w:val="24"/>
          <w:u w:val="single"/>
          <w:rtl/>
        </w:rPr>
        <w:t>עורך דין ניצן בן ארויה - יועץ משפטי לוועדה המחוזית</w:t>
      </w:r>
      <w:r w:rsidR="001E2274">
        <w:rPr>
          <w:rFonts w:hint="cs"/>
          <w:caps/>
          <w:sz w:val="24"/>
          <w:szCs w:val="24"/>
          <w:u w:val="single"/>
          <w:rtl/>
        </w:rPr>
        <w:t>:</w:t>
      </w:r>
    </w:p>
    <w:p w14:paraId="752E04C7" w14:textId="59BDF516" w:rsidR="001E2274" w:rsidRDefault="009101E6" w:rsidP="0012694D">
      <w:pPr>
        <w:rPr>
          <w:b w:val="0"/>
          <w:bCs w:val="0"/>
          <w:caps/>
          <w:sz w:val="24"/>
          <w:szCs w:val="24"/>
          <w:rtl/>
        </w:rPr>
      </w:pPr>
      <w:r>
        <w:rPr>
          <w:rFonts w:hint="cs"/>
          <w:b w:val="0"/>
          <w:bCs w:val="0"/>
          <w:caps/>
          <w:sz w:val="24"/>
          <w:szCs w:val="24"/>
          <w:rtl/>
        </w:rPr>
        <w:t xml:space="preserve">בלי ה, </w:t>
      </w:r>
    </w:p>
    <w:p w14:paraId="03CFCDEF" w14:textId="77777777" w:rsidR="001E2274" w:rsidRDefault="001E2274" w:rsidP="0012694D">
      <w:pPr>
        <w:rPr>
          <w:b w:val="0"/>
          <w:bCs w:val="0"/>
          <w:caps/>
          <w:sz w:val="24"/>
          <w:szCs w:val="24"/>
          <w:rtl/>
        </w:rPr>
      </w:pPr>
    </w:p>
    <w:p w14:paraId="16963870" w14:textId="77777777" w:rsidR="001E2274" w:rsidRDefault="003109B2" w:rsidP="0012694D">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0498D48F" w14:textId="574BEB7E" w:rsidR="001E2274" w:rsidRDefault="009101E6" w:rsidP="0012694D">
      <w:pPr>
        <w:rPr>
          <w:b w:val="0"/>
          <w:bCs w:val="0"/>
          <w:caps/>
          <w:sz w:val="24"/>
          <w:szCs w:val="24"/>
          <w:rtl/>
        </w:rPr>
      </w:pPr>
      <w:r>
        <w:rPr>
          <w:rFonts w:hint="cs"/>
          <w:b w:val="0"/>
          <w:bCs w:val="0"/>
          <w:caps/>
          <w:sz w:val="24"/>
          <w:szCs w:val="24"/>
          <w:rtl/>
        </w:rPr>
        <w:t xml:space="preserve">נראה לי </w:t>
      </w:r>
    </w:p>
    <w:p w14:paraId="561C0158" w14:textId="77777777" w:rsidR="001E2274" w:rsidRDefault="001E2274" w:rsidP="0012694D">
      <w:pPr>
        <w:rPr>
          <w:b w:val="0"/>
          <w:bCs w:val="0"/>
          <w:caps/>
          <w:sz w:val="24"/>
          <w:szCs w:val="24"/>
          <w:rtl/>
        </w:rPr>
      </w:pPr>
    </w:p>
    <w:p w14:paraId="40F0FBA1" w14:textId="77777777" w:rsidR="001E2274" w:rsidRDefault="003361D4" w:rsidP="0012694D">
      <w:pPr>
        <w:rPr>
          <w:caps/>
          <w:sz w:val="24"/>
          <w:szCs w:val="24"/>
          <w:u w:val="single"/>
          <w:rtl/>
        </w:rPr>
      </w:pPr>
      <w:r w:rsidRPr="003361D4">
        <w:rPr>
          <w:rFonts w:hint="cs"/>
          <w:caps/>
          <w:sz w:val="24"/>
          <w:szCs w:val="24"/>
          <w:u w:val="single"/>
          <w:rtl/>
        </w:rPr>
        <w:t>עורך דין ניצן בן ארויה - יועץ משפטי לוועדה המחוזית</w:t>
      </w:r>
      <w:r w:rsidR="001E2274">
        <w:rPr>
          <w:rFonts w:hint="cs"/>
          <w:caps/>
          <w:sz w:val="24"/>
          <w:szCs w:val="24"/>
          <w:u w:val="single"/>
          <w:rtl/>
        </w:rPr>
        <w:t>:</w:t>
      </w:r>
    </w:p>
    <w:p w14:paraId="297CAEDF" w14:textId="1BFFD73D" w:rsidR="001E2274" w:rsidRDefault="009101E6" w:rsidP="0012694D">
      <w:pPr>
        <w:rPr>
          <w:b w:val="0"/>
          <w:bCs w:val="0"/>
          <w:caps/>
          <w:sz w:val="24"/>
          <w:szCs w:val="24"/>
          <w:rtl/>
        </w:rPr>
      </w:pPr>
      <w:r>
        <w:rPr>
          <w:rFonts w:hint="cs"/>
          <w:b w:val="0"/>
          <w:bCs w:val="0"/>
          <w:caps/>
          <w:sz w:val="24"/>
          <w:szCs w:val="24"/>
          <w:rtl/>
        </w:rPr>
        <w:t>... של הבעלות</w:t>
      </w:r>
    </w:p>
    <w:p w14:paraId="0B6C7DAA" w14:textId="77777777" w:rsidR="001E2274" w:rsidRDefault="001E2274" w:rsidP="0012694D">
      <w:pPr>
        <w:rPr>
          <w:b w:val="0"/>
          <w:bCs w:val="0"/>
          <w:caps/>
          <w:sz w:val="24"/>
          <w:szCs w:val="24"/>
          <w:rtl/>
        </w:rPr>
      </w:pPr>
    </w:p>
    <w:p w14:paraId="1DC408BC" w14:textId="77777777" w:rsidR="001E2274" w:rsidRDefault="000A3DA6" w:rsidP="009101E6">
      <w:pPr>
        <w:rPr>
          <w:caps/>
          <w:sz w:val="24"/>
          <w:szCs w:val="24"/>
          <w:u w:val="single"/>
          <w:rtl/>
        </w:rPr>
      </w:pPr>
      <w:r w:rsidRPr="000A3DA6">
        <w:rPr>
          <w:rFonts w:hint="cs"/>
          <w:caps/>
          <w:sz w:val="24"/>
          <w:szCs w:val="24"/>
          <w:u w:val="single"/>
          <w:rtl/>
        </w:rPr>
        <w:t>מר תומר דוידסון - נציג מנהל מקרקעי ישראל בוועדה המחוזית</w:t>
      </w:r>
      <w:r w:rsidR="001E2274">
        <w:rPr>
          <w:rFonts w:hint="cs"/>
          <w:caps/>
          <w:sz w:val="24"/>
          <w:szCs w:val="24"/>
          <w:u w:val="single"/>
          <w:rtl/>
        </w:rPr>
        <w:t>:</w:t>
      </w:r>
    </w:p>
    <w:p w14:paraId="630AEAF9" w14:textId="77F2195D" w:rsidR="001E2274" w:rsidRDefault="009101E6" w:rsidP="009101E6">
      <w:pPr>
        <w:rPr>
          <w:b w:val="0"/>
          <w:bCs w:val="0"/>
          <w:caps/>
          <w:sz w:val="24"/>
          <w:szCs w:val="24"/>
          <w:rtl/>
        </w:rPr>
      </w:pPr>
      <w:r>
        <w:rPr>
          <w:rFonts w:hint="cs"/>
          <w:b w:val="0"/>
          <w:bCs w:val="0"/>
          <w:caps/>
          <w:sz w:val="24"/>
          <w:szCs w:val="24"/>
          <w:rtl/>
        </w:rPr>
        <w:t>זה השעה גם פה יש שעה שהכל נכבה?</w:t>
      </w:r>
    </w:p>
    <w:p w14:paraId="5C1D9D6D" w14:textId="77777777" w:rsidR="001E2274" w:rsidRDefault="001E2274" w:rsidP="009101E6">
      <w:pPr>
        <w:rPr>
          <w:b w:val="0"/>
          <w:bCs w:val="0"/>
          <w:caps/>
          <w:sz w:val="24"/>
          <w:szCs w:val="24"/>
          <w:rtl/>
        </w:rPr>
      </w:pPr>
    </w:p>
    <w:p w14:paraId="1FF1CEED" w14:textId="77777777" w:rsidR="001E2274" w:rsidRDefault="003109B2" w:rsidP="009101E6">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2CDC977C" w14:textId="048FE932" w:rsidR="001E2274" w:rsidRDefault="009101E6" w:rsidP="009101E6">
      <w:pPr>
        <w:rPr>
          <w:b w:val="0"/>
          <w:bCs w:val="0"/>
          <w:caps/>
          <w:sz w:val="24"/>
          <w:szCs w:val="24"/>
          <w:rtl/>
        </w:rPr>
      </w:pPr>
      <w:r>
        <w:rPr>
          <w:rFonts w:hint="cs"/>
          <w:b w:val="0"/>
          <w:bCs w:val="0"/>
          <w:caps/>
          <w:sz w:val="24"/>
          <w:szCs w:val="24"/>
          <w:rtl/>
        </w:rPr>
        <w:t xml:space="preserve">כן </w:t>
      </w:r>
    </w:p>
    <w:p w14:paraId="772D410D" w14:textId="77777777" w:rsidR="001E2274" w:rsidRDefault="001E2274" w:rsidP="009101E6">
      <w:pPr>
        <w:rPr>
          <w:b w:val="0"/>
          <w:bCs w:val="0"/>
          <w:caps/>
          <w:sz w:val="24"/>
          <w:szCs w:val="24"/>
          <w:rtl/>
        </w:rPr>
      </w:pPr>
    </w:p>
    <w:p w14:paraId="70348CE6" w14:textId="77777777" w:rsidR="001E2274" w:rsidRDefault="00FC27D6" w:rsidP="009101E6">
      <w:pPr>
        <w:rPr>
          <w:caps/>
          <w:sz w:val="24"/>
          <w:szCs w:val="24"/>
          <w:u w:val="single"/>
          <w:rtl/>
        </w:rPr>
      </w:pPr>
      <w:r w:rsidRPr="00FC27D6">
        <w:rPr>
          <w:rFonts w:hint="cs"/>
          <w:caps/>
          <w:sz w:val="24"/>
          <w:szCs w:val="24"/>
          <w:u w:val="single"/>
          <w:rtl/>
        </w:rPr>
        <w:t>מר ליאור רגב - נציג לשכת התכנון</w:t>
      </w:r>
      <w:r w:rsidR="001E2274">
        <w:rPr>
          <w:rFonts w:hint="cs"/>
          <w:caps/>
          <w:sz w:val="24"/>
          <w:szCs w:val="24"/>
          <w:u w:val="single"/>
          <w:rtl/>
        </w:rPr>
        <w:t>:</w:t>
      </w:r>
    </w:p>
    <w:p w14:paraId="19D477E6" w14:textId="1A9C1093" w:rsidR="001E2274" w:rsidRDefault="009101E6" w:rsidP="009101E6">
      <w:pPr>
        <w:rPr>
          <w:b w:val="0"/>
          <w:bCs w:val="0"/>
          <w:caps/>
          <w:sz w:val="24"/>
          <w:szCs w:val="24"/>
          <w:rtl/>
        </w:rPr>
      </w:pPr>
      <w:r>
        <w:rPr>
          <w:rFonts w:hint="cs"/>
          <w:b w:val="0"/>
          <w:bCs w:val="0"/>
          <w:caps/>
          <w:sz w:val="24"/>
          <w:szCs w:val="24"/>
          <w:rtl/>
        </w:rPr>
        <w:t xml:space="preserve">... התכנון </w:t>
      </w:r>
    </w:p>
    <w:p w14:paraId="1E25837D" w14:textId="77777777" w:rsidR="001E2274" w:rsidRDefault="001E2274" w:rsidP="009101E6">
      <w:pPr>
        <w:rPr>
          <w:b w:val="0"/>
          <w:bCs w:val="0"/>
          <w:caps/>
          <w:sz w:val="24"/>
          <w:szCs w:val="24"/>
          <w:rtl/>
        </w:rPr>
      </w:pPr>
    </w:p>
    <w:p w14:paraId="5DE9DFA8" w14:textId="77777777" w:rsidR="001E2274" w:rsidRDefault="00D17364" w:rsidP="009101E6">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35CCB74E" w14:textId="2B0E47EC" w:rsidR="001E2274" w:rsidRDefault="004F3CC2" w:rsidP="009101E6">
      <w:pPr>
        <w:rPr>
          <w:b w:val="0"/>
          <w:bCs w:val="0"/>
          <w:caps/>
          <w:sz w:val="24"/>
          <w:szCs w:val="24"/>
          <w:rtl/>
        </w:rPr>
      </w:pPr>
      <w:r>
        <w:rPr>
          <w:rFonts w:hint="cs"/>
          <w:b w:val="0"/>
          <w:bCs w:val="0"/>
          <w:caps/>
          <w:sz w:val="24"/>
          <w:szCs w:val="24"/>
          <w:rtl/>
        </w:rPr>
        <w:t>ובין היתר על - מנת ובין היתר על - מנת לייצר מרחק הפרדה ראוי מ, מהנחל</w:t>
      </w:r>
    </w:p>
    <w:p w14:paraId="20321E51" w14:textId="77777777" w:rsidR="001E2274" w:rsidRDefault="001E2274" w:rsidP="009101E6">
      <w:pPr>
        <w:rPr>
          <w:b w:val="0"/>
          <w:bCs w:val="0"/>
          <w:caps/>
          <w:sz w:val="24"/>
          <w:szCs w:val="24"/>
          <w:rtl/>
        </w:rPr>
      </w:pPr>
    </w:p>
    <w:p w14:paraId="64F7583E" w14:textId="77777777" w:rsidR="001E2274" w:rsidRDefault="00FC27D6" w:rsidP="004F3CC2">
      <w:pPr>
        <w:rPr>
          <w:caps/>
          <w:sz w:val="24"/>
          <w:szCs w:val="24"/>
          <w:u w:val="single"/>
          <w:rtl/>
        </w:rPr>
      </w:pPr>
      <w:r w:rsidRPr="00FC27D6">
        <w:rPr>
          <w:rFonts w:hint="cs"/>
          <w:caps/>
          <w:sz w:val="24"/>
          <w:szCs w:val="24"/>
          <w:u w:val="single"/>
          <w:rtl/>
        </w:rPr>
        <w:t>מר ליאור רגב - נציג לשכת התכנון</w:t>
      </w:r>
      <w:r w:rsidR="001E2274">
        <w:rPr>
          <w:rFonts w:hint="cs"/>
          <w:caps/>
          <w:sz w:val="24"/>
          <w:szCs w:val="24"/>
          <w:u w:val="single"/>
          <w:rtl/>
        </w:rPr>
        <w:t>:</w:t>
      </w:r>
    </w:p>
    <w:p w14:paraId="6B5638D0" w14:textId="70360F56" w:rsidR="001E2274" w:rsidRDefault="004F3CC2" w:rsidP="004F3CC2">
      <w:pPr>
        <w:rPr>
          <w:b w:val="0"/>
          <w:bCs w:val="0"/>
          <w:caps/>
          <w:sz w:val="24"/>
          <w:szCs w:val="24"/>
          <w:rtl/>
        </w:rPr>
      </w:pPr>
      <w:r>
        <w:rPr>
          <w:rFonts w:hint="cs"/>
          <w:b w:val="0"/>
          <w:bCs w:val="0"/>
          <w:caps/>
          <w:sz w:val="24"/>
          <w:szCs w:val="24"/>
          <w:rtl/>
        </w:rPr>
        <w:t xml:space="preserve">רגע, </w:t>
      </w:r>
    </w:p>
    <w:p w14:paraId="3DC1BCFA" w14:textId="77777777" w:rsidR="001E2274" w:rsidRDefault="001E2274" w:rsidP="004F3CC2">
      <w:pPr>
        <w:rPr>
          <w:b w:val="0"/>
          <w:bCs w:val="0"/>
          <w:caps/>
          <w:sz w:val="24"/>
          <w:szCs w:val="24"/>
          <w:rtl/>
        </w:rPr>
      </w:pPr>
    </w:p>
    <w:p w14:paraId="468463A1" w14:textId="77777777" w:rsidR="001E2274" w:rsidRDefault="003109B2" w:rsidP="004F3CC2">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03B93193" w14:textId="00012210" w:rsidR="001E2274" w:rsidRDefault="00482885" w:rsidP="004F3CC2">
      <w:pPr>
        <w:rPr>
          <w:b w:val="0"/>
          <w:bCs w:val="0"/>
          <w:caps/>
          <w:sz w:val="24"/>
          <w:szCs w:val="24"/>
          <w:rtl/>
        </w:rPr>
      </w:pPr>
      <w:r>
        <w:rPr>
          <w:rFonts w:hint="cs"/>
          <w:b w:val="0"/>
          <w:bCs w:val="0"/>
          <w:caps/>
          <w:sz w:val="24"/>
          <w:szCs w:val="24"/>
          <w:rtl/>
        </w:rPr>
        <w:t xml:space="preserve">איך ייכנסו אבל לשצפ </w:t>
      </w:r>
    </w:p>
    <w:p w14:paraId="4C7B9B76" w14:textId="77777777" w:rsidR="001E2274" w:rsidRDefault="001E2274" w:rsidP="004F3CC2">
      <w:pPr>
        <w:rPr>
          <w:b w:val="0"/>
          <w:bCs w:val="0"/>
          <w:caps/>
          <w:sz w:val="24"/>
          <w:szCs w:val="24"/>
          <w:rtl/>
        </w:rPr>
      </w:pPr>
    </w:p>
    <w:p w14:paraId="6BAA4EB0" w14:textId="77777777" w:rsidR="001E2274" w:rsidRDefault="000A3DA6" w:rsidP="004F3CC2">
      <w:pPr>
        <w:rPr>
          <w:caps/>
          <w:sz w:val="24"/>
          <w:szCs w:val="24"/>
          <w:u w:val="single"/>
          <w:rtl/>
        </w:rPr>
      </w:pPr>
      <w:r w:rsidRPr="000A3DA6">
        <w:rPr>
          <w:rFonts w:hint="cs"/>
          <w:caps/>
          <w:sz w:val="24"/>
          <w:szCs w:val="24"/>
          <w:u w:val="single"/>
          <w:rtl/>
        </w:rPr>
        <w:t>מר תומר דוידסון - נציג מנהל מקרקעי ישראל בוועדה המחוזית</w:t>
      </w:r>
      <w:r w:rsidR="001E2274">
        <w:rPr>
          <w:rFonts w:hint="cs"/>
          <w:caps/>
          <w:sz w:val="24"/>
          <w:szCs w:val="24"/>
          <w:u w:val="single"/>
          <w:rtl/>
        </w:rPr>
        <w:t>:</w:t>
      </w:r>
    </w:p>
    <w:p w14:paraId="741109EE" w14:textId="5FEEEA95" w:rsidR="001E2274" w:rsidRDefault="00482885" w:rsidP="004F3CC2">
      <w:pPr>
        <w:rPr>
          <w:b w:val="0"/>
          <w:bCs w:val="0"/>
          <w:caps/>
          <w:sz w:val="24"/>
          <w:szCs w:val="24"/>
          <w:rtl/>
        </w:rPr>
      </w:pPr>
      <w:r>
        <w:rPr>
          <w:rFonts w:hint="cs"/>
          <w:b w:val="0"/>
          <w:bCs w:val="0"/>
          <w:caps/>
          <w:sz w:val="24"/>
          <w:szCs w:val="24"/>
          <w:rtl/>
        </w:rPr>
        <w:t>מה הבעיה את לא יכולה מלמטה?</w:t>
      </w:r>
    </w:p>
    <w:p w14:paraId="3D07D323" w14:textId="77777777" w:rsidR="001E2274" w:rsidRDefault="001E2274" w:rsidP="004F3CC2">
      <w:pPr>
        <w:rPr>
          <w:b w:val="0"/>
          <w:bCs w:val="0"/>
          <w:caps/>
          <w:sz w:val="24"/>
          <w:szCs w:val="24"/>
          <w:rtl/>
        </w:rPr>
      </w:pPr>
    </w:p>
    <w:p w14:paraId="42ABE5C4" w14:textId="77777777" w:rsidR="001E2274" w:rsidRDefault="003109B2" w:rsidP="004F3CC2">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463C85B6" w14:textId="7F9999BD" w:rsidR="001E2274" w:rsidRDefault="00482885" w:rsidP="004F3CC2">
      <w:pPr>
        <w:rPr>
          <w:b w:val="0"/>
          <w:bCs w:val="0"/>
          <w:caps/>
          <w:sz w:val="24"/>
          <w:szCs w:val="24"/>
          <w:rtl/>
        </w:rPr>
      </w:pPr>
      <w:r>
        <w:rPr>
          <w:rFonts w:hint="cs"/>
          <w:b w:val="0"/>
          <w:bCs w:val="0"/>
          <w:caps/>
          <w:sz w:val="24"/>
          <w:szCs w:val="24"/>
          <w:rtl/>
        </w:rPr>
        <w:lastRenderedPageBreak/>
        <w:t xml:space="preserve">קרוב מדי לצומת </w:t>
      </w:r>
    </w:p>
    <w:p w14:paraId="703BB450" w14:textId="77777777" w:rsidR="001E2274" w:rsidRDefault="001E2274" w:rsidP="004F3CC2">
      <w:pPr>
        <w:rPr>
          <w:b w:val="0"/>
          <w:bCs w:val="0"/>
          <w:caps/>
          <w:sz w:val="24"/>
          <w:szCs w:val="24"/>
          <w:rtl/>
        </w:rPr>
      </w:pPr>
    </w:p>
    <w:p w14:paraId="582E0D53" w14:textId="77777777" w:rsidR="001E2274" w:rsidRDefault="000A3DA6" w:rsidP="004F3CC2">
      <w:pPr>
        <w:rPr>
          <w:caps/>
          <w:sz w:val="24"/>
          <w:szCs w:val="24"/>
          <w:u w:val="single"/>
          <w:rtl/>
        </w:rPr>
      </w:pPr>
      <w:r w:rsidRPr="000A3DA6">
        <w:rPr>
          <w:rFonts w:hint="cs"/>
          <w:caps/>
          <w:sz w:val="24"/>
          <w:szCs w:val="24"/>
          <w:u w:val="single"/>
          <w:rtl/>
        </w:rPr>
        <w:t>מר תומר דוידסון - נציג מנהל מקרקעי ישראל בוועדה המחוזית</w:t>
      </w:r>
      <w:r w:rsidR="001E2274">
        <w:rPr>
          <w:rFonts w:hint="cs"/>
          <w:caps/>
          <w:sz w:val="24"/>
          <w:szCs w:val="24"/>
          <w:u w:val="single"/>
          <w:rtl/>
        </w:rPr>
        <w:t>:</w:t>
      </w:r>
    </w:p>
    <w:p w14:paraId="59909526" w14:textId="579A5EA7" w:rsidR="001E2274" w:rsidRDefault="00482885" w:rsidP="004F3CC2">
      <w:pPr>
        <w:rPr>
          <w:b w:val="0"/>
          <w:bCs w:val="0"/>
          <w:caps/>
          <w:sz w:val="24"/>
          <w:szCs w:val="24"/>
          <w:rtl/>
        </w:rPr>
      </w:pPr>
      <w:r>
        <w:rPr>
          <w:rFonts w:hint="cs"/>
          <w:b w:val="0"/>
          <w:bCs w:val="0"/>
          <w:caps/>
          <w:sz w:val="24"/>
          <w:szCs w:val="24"/>
          <w:rtl/>
        </w:rPr>
        <w:t>מה הבעיה</w:t>
      </w:r>
      <w:r w:rsidR="000F703D">
        <w:rPr>
          <w:rFonts w:hint="cs"/>
          <w:b w:val="0"/>
          <w:bCs w:val="0"/>
          <w:caps/>
          <w:sz w:val="24"/>
          <w:szCs w:val="24"/>
          <w:rtl/>
        </w:rPr>
        <w:t xml:space="preserve"> </w:t>
      </w:r>
      <w:r>
        <w:rPr>
          <w:rFonts w:hint="cs"/>
          <w:b w:val="0"/>
          <w:bCs w:val="0"/>
          <w:caps/>
          <w:sz w:val="24"/>
          <w:szCs w:val="24"/>
          <w:rtl/>
        </w:rPr>
        <w:t>...</w:t>
      </w:r>
    </w:p>
    <w:p w14:paraId="3D814FA8" w14:textId="77777777" w:rsidR="001E2274" w:rsidRDefault="001E2274" w:rsidP="004F3CC2">
      <w:pPr>
        <w:rPr>
          <w:b w:val="0"/>
          <w:bCs w:val="0"/>
          <w:caps/>
          <w:sz w:val="24"/>
          <w:szCs w:val="24"/>
          <w:rtl/>
        </w:rPr>
      </w:pPr>
    </w:p>
    <w:p w14:paraId="24CB46FF" w14:textId="77777777" w:rsidR="001E2274" w:rsidRDefault="00FC27D6" w:rsidP="004F3CC2">
      <w:pPr>
        <w:rPr>
          <w:caps/>
          <w:sz w:val="24"/>
          <w:szCs w:val="24"/>
          <w:u w:val="single"/>
          <w:rtl/>
        </w:rPr>
      </w:pPr>
      <w:r w:rsidRPr="00FC27D6">
        <w:rPr>
          <w:rFonts w:hint="cs"/>
          <w:caps/>
          <w:sz w:val="24"/>
          <w:szCs w:val="24"/>
          <w:u w:val="single"/>
          <w:rtl/>
        </w:rPr>
        <w:t>מר ליאור רגב - נציג לשכת התכנון</w:t>
      </w:r>
      <w:r w:rsidR="001E2274">
        <w:rPr>
          <w:rFonts w:hint="cs"/>
          <w:caps/>
          <w:sz w:val="24"/>
          <w:szCs w:val="24"/>
          <w:u w:val="single"/>
          <w:rtl/>
        </w:rPr>
        <w:t>:</w:t>
      </w:r>
    </w:p>
    <w:p w14:paraId="6F58AE36" w14:textId="79C20F20" w:rsidR="001E2274" w:rsidRDefault="00482885" w:rsidP="004F3CC2">
      <w:pPr>
        <w:rPr>
          <w:b w:val="0"/>
          <w:bCs w:val="0"/>
          <w:caps/>
          <w:sz w:val="24"/>
          <w:szCs w:val="24"/>
          <w:rtl/>
        </w:rPr>
      </w:pPr>
      <w:r>
        <w:rPr>
          <w:rFonts w:hint="cs"/>
          <w:b w:val="0"/>
          <w:bCs w:val="0"/>
          <w:caps/>
          <w:sz w:val="24"/>
          <w:szCs w:val="24"/>
          <w:rtl/>
        </w:rPr>
        <w:t>ממועד הדיון האחרון</w:t>
      </w:r>
      <w:r w:rsidR="000F703D">
        <w:rPr>
          <w:rFonts w:hint="cs"/>
          <w:b w:val="0"/>
          <w:bCs w:val="0"/>
          <w:caps/>
          <w:sz w:val="24"/>
          <w:szCs w:val="24"/>
          <w:rtl/>
        </w:rPr>
        <w:t xml:space="preserve"> </w:t>
      </w:r>
      <w:r>
        <w:rPr>
          <w:rFonts w:hint="cs"/>
          <w:b w:val="0"/>
          <w:bCs w:val="0"/>
          <w:caps/>
          <w:sz w:val="24"/>
          <w:szCs w:val="24"/>
          <w:rtl/>
        </w:rPr>
        <w:t xml:space="preserve">... </w:t>
      </w:r>
    </w:p>
    <w:p w14:paraId="24D9BDC5" w14:textId="77777777" w:rsidR="001E2274" w:rsidRDefault="001E2274" w:rsidP="004F3CC2">
      <w:pPr>
        <w:rPr>
          <w:b w:val="0"/>
          <w:bCs w:val="0"/>
          <w:caps/>
          <w:sz w:val="24"/>
          <w:szCs w:val="24"/>
          <w:rtl/>
        </w:rPr>
      </w:pPr>
    </w:p>
    <w:p w14:paraId="195609FD" w14:textId="77777777" w:rsidR="001E2274" w:rsidRDefault="00482885" w:rsidP="004F3CC2">
      <w:pPr>
        <w:rPr>
          <w:b w:val="0"/>
          <w:bCs w:val="0"/>
          <w:caps/>
          <w:sz w:val="24"/>
          <w:szCs w:val="24"/>
          <w:rtl/>
        </w:rPr>
      </w:pPr>
      <w:r>
        <w:rPr>
          <w:rFonts w:hint="cs"/>
          <w:b w:val="0"/>
          <w:bCs w:val="0"/>
          <w:caps/>
          <w:sz w:val="24"/>
          <w:szCs w:val="24"/>
          <w:rtl/>
        </w:rPr>
        <w:t xml:space="preserve">(מדברים ביחד) </w:t>
      </w:r>
    </w:p>
    <w:p w14:paraId="5051EAF5" w14:textId="77777777" w:rsidR="001E2274" w:rsidRDefault="001E2274" w:rsidP="004F3CC2">
      <w:pPr>
        <w:rPr>
          <w:b w:val="0"/>
          <w:bCs w:val="0"/>
          <w:caps/>
          <w:sz w:val="24"/>
          <w:szCs w:val="24"/>
          <w:rtl/>
        </w:rPr>
      </w:pPr>
    </w:p>
    <w:p w14:paraId="3EF27B69" w14:textId="77777777" w:rsidR="001E2274" w:rsidRDefault="00FC27D6" w:rsidP="004F3CC2">
      <w:pPr>
        <w:rPr>
          <w:caps/>
          <w:sz w:val="24"/>
          <w:szCs w:val="24"/>
          <w:u w:val="single"/>
          <w:rtl/>
        </w:rPr>
      </w:pPr>
      <w:r w:rsidRPr="00FC27D6">
        <w:rPr>
          <w:rFonts w:hint="cs"/>
          <w:caps/>
          <w:sz w:val="24"/>
          <w:szCs w:val="24"/>
          <w:u w:val="single"/>
          <w:rtl/>
        </w:rPr>
        <w:t>מר ליאור רגב - נציג לשכת התכנון</w:t>
      </w:r>
      <w:r w:rsidR="001E2274">
        <w:rPr>
          <w:rFonts w:hint="cs"/>
          <w:caps/>
          <w:sz w:val="24"/>
          <w:szCs w:val="24"/>
          <w:u w:val="single"/>
          <w:rtl/>
        </w:rPr>
        <w:t>:</w:t>
      </w:r>
    </w:p>
    <w:p w14:paraId="43F6928C" w14:textId="256F6E98" w:rsidR="001E2274" w:rsidRDefault="00482885" w:rsidP="004F3CC2">
      <w:pPr>
        <w:rPr>
          <w:b w:val="0"/>
          <w:bCs w:val="0"/>
          <w:caps/>
          <w:sz w:val="24"/>
          <w:szCs w:val="24"/>
          <w:rtl/>
        </w:rPr>
      </w:pPr>
      <w:r>
        <w:rPr>
          <w:rFonts w:hint="cs"/>
          <w:b w:val="0"/>
          <w:bCs w:val="0"/>
          <w:caps/>
          <w:sz w:val="24"/>
          <w:szCs w:val="24"/>
          <w:rtl/>
        </w:rPr>
        <w:t>בדצמבר עשרים וארבע נבחנו מספר חלופות כדי לתת מענה תכנוני לאותם אתגרים, והחלופה המועדפת היא חלופה ג' המאפשרת הרחקת המגרש לבנייה מגדת הנחל בעשרה מטרים</w:t>
      </w:r>
    </w:p>
    <w:p w14:paraId="71AFA247" w14:textId="77777777" w:rsidR="001E2274" w:rsidRDefault="001E2274" w:rsidP="004F3CC2">
      <w:pPr>
        <w:rPr>
          <w:b w:val="0"/>
          <w:bCs w:val="0"/>
          <w:caps/>
          <w:sz w:val="24"/>
          <w:szCs w:val="24"/>
          <w:rtl/>
        </w:rPr>
      </w:pPr>
    </w:p>
    <w:p w14:paraId="678598FF" w14:textId="77777777" w:rsidR="001E2274" w:rsidRDefault="000A3DA6" w:rsidP="004F3CC2">
      <w:pPr>
        <w:rPr>
          <w:caps/>
          <w:sz w:val="24"/>
          <w:szCs w:val="24"/>
          <w:u w:val="single"/>
          <w:rtl/>
        </w:rPr>
      </w:pPr>
      <w:r w:rsidRPr="000A3DA6">
        <w:rPr>
          <w:rFonts w:hint="cs"/>
          <w:caps/>
          <w:sz w:val="24"/>
          <w:szCs w:val="24"/>
          <w:u w:val="single"/>
          <w:rtl/>
        </w:rPr>
        <w:t>מר תומר דוידסון - נציג מנהל מקרקעי ישראל בוועדה המחוזית</w:t>
      </w:r>
      <w:r w:rsidR="001E2274">
        <w:rPr>
          <w:rFonts w:hint="cs"/>
          <w:caps/>
          <w:sz w:val="24"/>
          <w:szCs w:val="24"/>
          <w:u w:val="single"/>
          <w:rtl/>
        </w:rPr>
        <w:t>:</w:t>
      </w:r>
    </w:p>
    <w:p w14:paraId="70F6A9E8" w14:textId="77753BD7" w:rsidR="001E2274" w:rsidRDefault="00482885" w:rsidP="004F3CC2">
      <w:pPr>
        <w:rPr>
          <w:b w:val="0"/>
          <w:bCs w:val="0"/>
          <w:caps/>
          <w:sz w:val="24"/>
          <w:szCs w:val="24"/>
          <w:rtl/>
        </w:rPr>
      </w:pPr>
      <w:r>
        <w:rPr>
          <w:rFonts w:hint="cs"/>
          <w:b w:val="0"/>
          <w:bCs w:val="0"/>
          <w:caps/>
          <w:sz w:val="24"/>
          <w:szCs w:val="24"/>
          <w:rtl/>
        </w:rPr>
        <w:t xml:space="preserve">אפשר לפתור </w:t>
      </w:r>
    </w:p>
    <w:p w14:paraId="79F15F7F" w14:textId="77777777" w:rsidR="001E2274" w:rsidRDefault="001E2274" w:rsidP="004F3CC2">
      <w:pPr>
        <w:rPr>
          <w:b w:val="0"/>
          <w:bCs w:val="0"/>
          <w:caps/>
          <w:sz w:val="24"/>
          <w:szCs w:val="24"/>
          <w:rtl/>
        </w:rPr>
      </w:pPr>
    </w:p>
    <w:p w14:paraId="62B23BC8" w14:textId="77777777" w:rsidR="001E2274" w:rsidRDefault="00FC27D6" w:rsidP="004F3CC2">
      <w:pPr>
        <w:rPr>
          <w:caps/>
          <w:sz w:val="24"/>
          <w:szCs w:val="24"/>
          <w:u w:val="single"/>
          <w:rtl/>
        </w:rPr>
      </w:pPr>
      <w:r w:rsidRPr="00FC27D6">
        <w:rPr>
          <w:rFonts w:hint="cs"/>
          <w:caps/>
          <w:sz w:val="24"/>
          <w:szCs w:val="24"/>
          <w:u w:val="single"/>
          <w:rtl/>
        </w:rPr>
        <w:t>מר ליאור רגב - נציג לשכת התכנון</w:t>
      </w:r>
      <w:r w:rsidR="001E2274">
        <w:rPr>
          <w:rFonts w:hint="cs"/>
          <w:caps/>
          <w:sz w:val="24"/>
          <w:szCs w:val="24"/>
          <w:u w:val="single"/>
          <w:rtl/>
        </w:rPr>
        <w:t>:</w:t>
      </w:r>
    </w:p>
    <w:p w14:paraId="4E6A0A64" w14:textId="0B4B4C13" w:rsidR="001E2274" w:rsidRDefault="00482885" w:rsidP="004F3CC2">
      <w:pPr>
        <w:rPr>
          <w:b w:val="0"/>
          <w:bCs w:val="0"/>
          <w:caps/>
          <w:sz w:val="24"/>
          <w:szCs w:val="24"/>
          <w:rtl/>
        </w:rPr>
      </w:pPr>
      <w:r>
        <w:rPr>
          <w:rFonts w:hint="cs"/>
          <w:b w:val="0"/>
          <w:bCs w:val="0"/>
          <w:caps/>
          <w:sz w:val="24"/>
          <w:szCs w:val="24"/>
          <w:rtl/>
        </w:rPr>
        <w:t xml:space="preserve">גישה ישירה דרך רחוב השקד מה שמייתר את הצורך בגשר מעל נחל אונו, גשר כלי רכב. יצירת שצפ אפקטיבי ונגיש לתושבי העיר ובפרט עבור מתחם ההתחדשות העירונית ברחוב התמר. ושיפור בהיבט הנצפות במרחק במרחק ממבני המגורים הקיימים מצפון למגרש. לאור זאת מחליטה הוועדה על הפקדת התוכנית בתנאים הבאים. אחד, תחום התוכנית הקו הכחול יורחב ויכלול את המגרש הנדון והשטח הנדרש בשצפ אלף שלושים ושלוש בתיאום עם לשכת התכנון. שתיים, לא יותר בינוי במרחק של פחות מעשר מטר מקצה רצועת המגן של נחל אונו. שלוש, בהתאם לסמכותה, </w:t>
      </w:r>
    </w:p>
    <w:p w14:paraId="3BE985F2" w14:textId="77777777" w:rsidR="001E2274" w:rsidRDefault="001E2274" w:rsidP="004F3CC2">
      <w:pPr>
        <w:rPr>
          <w:b w:val="0"/>
          <w:bCs w:val="0"/>
          <w:caps/>
          <w:sz w:val="24"/>
          <w:szCs w:val="24"/>
          <w:rtl/>
        </w:rPr>
      </w:pPr>
    </w:p>
    <w:p w14:paraId="7221FFB7" w14:textId="77777777" w:rsidR="001E2274" w:rsidRDefault="003361D4" w:rsidP="004F3CC2">
      <w:pPr>
        <w:rPr>
          <w:caps/>
          <w:sz w:val="24"/>
          <w:szCs w:val="24"/>
          <w:u w:val="single"/>
          <w:rtl/>
        </w:rPr>
      </w:pPr>
      <w:r w:rsidRPr="003361D4">
        <w:rPr>
          <w:rFonts w:hint="cs"/>
          <w:caps/>
          <w:sz w:val="24"/>
          <w:szCs w:val="24"/>
          <w:u w:val="single"/>
          <w:rtl/>
        </w:rPr>
        <w:t>עורך דין ניצן בן ארויה - יועץ משפטי לוועדה המחוזית</w:t>
      </w:r>
      <w:r w:rsidR="001E2274">
        <w:rPr>
          <w:rFonts w:hint="cs"/>
          <w:caps/>
          <w:sz w:val="24"/>
          <w:szCs w:val="24"/>
          <w:u w:val="single"/>
          <w:rtl/>
        </w:rPr>
        <w:t>:</w:t>
      </w:r>
    </w:p>
    <w:p w14:paraId="55A510B0" w14:textId="6AAC616A" w:rsidR="001E2274" w:rsidRDefault="00482885" w:rsidP="004F3CC2">
      <w:pPr>
        <w:rPr>
          <w:b w:val="0"/>
          <w:bCs w:val="0"/>
          <w:caps/>
          <w:sz w:val="24"/>
          <w:szCs w:val="24"/>
          <w:rtl/>
        </w:rPr>
      </w:pPr>
      <w:r>
        <w:rPr>
          <w:rFonts w:hint="cs"/>
          <w:b w:val="0"/>
          <w:bCs w:val="0"/>
          <w:caps/>
          <w:sz w:val="24"/>
          <w:szCs w:val="24"/>
          <w:rtl/>
        </w:rPr>
        <w:t>... הראשונה במרחק של לפחות עשרה מטרים</w:t>
      </w:r>
    </w:p>
    <w:p w14:paraId="08C463AB" w14:textId="77777777" w:rsidR="001E2274" w:rsidRDefault="001E2274" w:rsidP="004F3CC2">
      <w:pPr>
        <w:rPr>
          <w:b w:val="0"/>
          <w:bCs w:val="0"/>
          <w:caps/>
          <w:sz w:val="24"/>
          <w:szCs w:val="24"/>
          <w:rtl/>
        </w:rPr>
      </w:pPr>
    </w:p>
    <w:p w14:paraId="6B603188" w14:textId="77777777" w:rsidR="001E2274" w:rsidRDefault="003109B2" w:rsidP="004F3CC2">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3697C05F" w14:textId="1D5BF203" w:rsidR="001E2274" w:rsidRDefault="00482885" w:rsidP="004F3CC2">
      <w:pPr>
        <w:rPr>
          <w:b w:val="0"/>
          <w:bCs w:val="0"/>
          <w:caps/>
          <w:sz w:val="24"/>
          <w:szCs w:val="24"/>
          <w:rtl/>
        </w:rPr>
      </w:pPr>
      <w:r>
        <w:rPr>
          <w:rFonts w:hint="cs"/>
          <w:b w:val="0"/>
          <w:bCs w:val="0"/>
          <w:caps/>
          <w:sz w:val="24"/>
          <w:szCs w:val="24"/>
          <w:rtl/>
        </w:rPr>
        <w:t xml:space="preserve">כן </w:t>
      </w:r>
    </w:p>
    <w:p w14:paraId="713046EC" w14:textId="77777777" w:rsidR="001E2274" w:rsidRDefault="001E2274" w:rsidP="004F3CC2">
      <w:pPr>
        <w:rPr>
          <w:b w:val="0"/>
          <w:bCs w:val="0"/>
          <w:caps/>
          <w:sz w:val="24"/>
          <w:szCs w:val="24"/>
          <w:rtl/>
        </w:rPr>
      </w:pPr>
    </w:p>
    <w:p w14:paraId="4AB19BC3" w14:textId="77777777" w:rsidR="001E2274" w:rsidRDefault="000A5C33" w:rsidP="004F3CC2">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12FBC8BB" w14:textId="64592371" w:rsidR="001E2274" w:rsidRDefault="00482885" w:rsidP="004F3CC2">
      <w:pPr>
        <w:rPr>
          <w:b w:val="0"/>
          <w:bCs w:val="0"/>
          <w:caps/>
          <w:sz w:val="24"/>
          <w:szCs w:val="24"/>
          <w:rtl/>
        </w:rPr>
      </w:pPr>
      <w:r>
        <w:rPr>
          <w:rFonts w:hint="cs"/>
          <w:b w:val="0"/>
          <w:bCs w:val="0"/>
          <w:caps/>
          <w:sz w:val="24"/>
          <w:szCs w:val="24"/>
          <w:rtl/>
        </w:rPr>
        <w:t>מציר הנחל מגדת ... גדולות הנחל</w:t>
      </w:r>
    </w:p>
    <w:p w14:paraId="641DC797" w14:textId="77777777" w:rsidR="001E2274" w:rsidRDefault="001E2274" w:rsidP="004F3CC2">
      <w:pPr>
        <w:rPr>
          <w:b w:val="0"/>
          <w:bCs w:val="0"/>
          <w:caps/>
          <w:sz w:val="24"/>
          <w:szCs w:val="24"/>
          <w:rtl/>
        </w:rPr>
      </w:pPr>
    </w:p>
    <w:p w14:paraId="240B2A38" w14:textId="77777777" w:rsidR="001E2274" w:rsidRDefault="003109B2" w:rsidP="004F3CC2">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6D6C66EA" w14:textId="1AB16F65" w:rsidR="001E2274" w:rsidRDefault="00482885" w:rsidP="004F3CC2">
      <w:pPr>
        <w:rPr>
          <w:b w:val="0"/>
          <w:bCs w:val="0"/>
          <w:caps/>
          <w:sz w:val="24"/>
          <w:szCs w:val="24"/>
          <w:rtl/>
        </w:rPr>
      </w:pPr>
      <w:r>
        <w:rPr>
          <w:rFonts w:hint="cs"/>
          <w:b w:val="0"/>
          <w:bCs w:val="0"/>
          <w:caps/>
          <w:sz w:val="24"/>
          <w:szCs w:val="24"/>
          <w:rtl/>
        </w:rPr>
        <w:t>לא, מרצועת מרצועת המגן</w:t>
      </w:r>
    </w:p>
    <w:p w14:paraId="657ECF6F" w14:textId="77777777" w:rsidR="001E2274" w:rsidRDefault="001E2274" w:rsidP="004F3CC2">
      <w:pPr>
        <w:rPr>
          <w:b w:val="0"/>
          <w:bCs w:val="0"/>
          <w:caps/>
          <w:sz w:val="24"/>
          <w:szCs w:val="24"/>
          <w:rtl/>
        </w:rPr>
      </w:pPr>
    </w:p>
    <w:p w14:paraId="75EB691A" w14:textId="77777777" w:rsidR="001E2274" w:rsidRDefault="003361D4" w:rsidP="004F3CC2">
      <w:pPr>
        <w:rPr>
          <w:caps/>
          <w:sz w:val="24"/>
          <w:szCs w:val="24"/>
          <w:u w:val="single"/>
          <w:rtl/>
        </w:rPr>
      </w:pPr>
      <w:r w:rsidRPr="003361D4">
        <w:rPr>
          <w:rFonts w:hint="cs"/>
          <w:caps/>
          <w:sz w:val="24"/>
          <w:szCs w:val="24"/>
          <w:u w:val="single"/>
          <w:rtl/>
        </w:rPr>
        <w:t>עורך דין ניצן בן ארויה - יועץ משפטי לוועדה המחוזית</w:t>
      </w:r>
      <w:r w:rsidR="001E2274">
        <w:rPr>
          <w:rFonts w:hint="cs"/>
          <w:caps/>
          <w:sz w:val="24"/>
          <w:szCs w:val="24"/>
          <w:u w:val="single"/>
          <w:rtl/>
        </w:rPr>
        <w:t>:</w:t>
      </w:r>
    </w:p>
    <w:p w14:paraId="57C6F7D7" w14:textId="5B5F667B" w:rsidR="001E2274" w:rsidRDefault="00482885" w:rsidP="004F3CC2">
      <w:pPr>
        <w:rPr>
          <w:b w:val="0"/>
          <w:bCs w:val="0"/>
          <w:caps/>
          <w:sz w:val="24"/>
          <w:szCs w:val="24"/>
          <w:rtl/>
        </w:rPr>
      </w:pPr>
      <w:r>
        <w:rPr>
          <w:rFonts w:hint="cs"/>
          <w:b w:val="0"/>
          <w:bCs w:val="0"/>
          <w:caps/>
          <w:sz w:val="24"/>
          <w:szCs w:val="24"/>
          <w:rtl/>
        </w:rPr>
        <w:t>רגע זה זה העשרה מטרים האלה</w:t>
      </w:r>
      <w:r w:rsidR="000F703D">
        <w:rPr>
          <w:rFonts w:hint="cs"/>
          <w:b w:val="0"/>
          <w:bCs w:val="0"/>
          <w:caps/>
          <w:sz w:val="24"/>
          <w:szCs w:val="24"/>
          <w:rtl/>
        </w:rPr>
        <w:t xml:space="preserve"> </w:t>
      </w:r>
      <w:r>
        <w:rPr>
          <w:rFonts w:hint="cs"/>
          <w:b w:val="0"/>
          <w:bCs w:val="0"/>
          <w:caps/>
          <w:sz w:val="24"/>
          <w:szCs w:val="24"/>
          <w:rtl/>
        </w:rPr>
        <w:t>...</w:t>
      </w:r>
    </w:p>
    <w:p w14:paraId="4CE8BE86" w14:textId="77777777" w:rsidR="001E2274" w:rsidRDefault="001E2274" w:rsidP="004F3CC2">
      <w:pPr>
        <w:rPr>
          <w:b w:val="0"/>
          <w:bCs w:val="0"/>
          <w:caps/>
          <w:sz w:val="24"/>
          <w:szCs w:val="24"/>
          <w:rtl/>
        </w:rPr>
      </w:pPr>
    </w:p>
    <w:p w14:paraId="2AACFF1F" w14:textId="77777777" w:rsidR="001E2274" w:rsidRDefault="000A5C33" w:rsidP="004F3CC2">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36D650C4" w14:textId="632C0447" w:rsidR="001E2274" w:rsidRDefault="00482885" w:rsidP="004F3CC2">
      <w:pPr>
        <w:rPr>
          <w:b w:val="0"/>
          <w:bCs w:val="0"/>
          <w:caps/>
          <w:sz w:val="24"/>
          <w:szCs w:val="24"/>
          <w:rtl/>
        </w:rPr>
      </w:pPr>
      <w:r>
        <w:rPr>
          <w:rFonts w:hint="cs"/>
          <w:b w:val="0"/>
          <w:bCs w:val="0"/>
          <w:caps/>
          <w:sz w:val="24"/>
          <w:szCs w:val="24"/>
          <w:rtl/>
        </w:rPr>
        <w:t>מגדת הנחל</w:t>
      </w:r>
    </w:p>
    <w:p w14:paraId="17E1F56C" w14:textId="77777777" w:rsidR="001E2274" w:rsidRDefault="001E2274" w:rsidP="004F3CC2">
      <w:pPr>
        <w:rPr>
          <w:b w:val="0"/>
          <w:bCs w:val="0"/>
          <w:caps/>
          <w:sz w:val="24"/>
          <w:szCs w:val="24"/>
          <w:rtl/>
        </w:rPr>
      </w:pPr>
    </w:p>
    <w:p w14:paraId="01635365" w14:textId="77777777" w:rsidR="001E2274" w:rsidRDefault="003361D4" w:rsidP="004F3CC2">
      <w:pPr>
        <w:rPr>
          <w:caps/>
          <w:sz w:val="24"/>
          <w:szCs w:val="24"/>
          <w:u w:val="single"/>
          <w:rtl/>
        </w:rPr>
      </w:pPr>
      <w:r w:rsidRPr="003361D4">
        <w:rPr>
          <w:rFonts w:hint="cs"/>
          <w:caps/>
          <w:sz w:val="24"/>
          <w:szCs w:val="24"/>
          <w:u w:val="single"/>
          <w:rtl/>
        </w:rPr>
        <w:t>עורך דין ניצן בן ארויה - יועץ משפטי לוועדה המחוזית</w:t>
      </w:r>
      <w:r w:rsidR="001E2274">
        <w:rPr>
          <w:rFonts w:hint="cs"/>
          <w:caps/>
          <w:sz w:val="24"/>
          <w:szCs w:val="24"/>
          <w:u w:val="single"/>
          <w:rtl/>
        </w:rPr>
        <w:t>:</w:t>
      </w:r>
    </w:p>
    <w:p w14:paraId="2F7B17A5" w14:textId="49C40E3F" w:rsidR="001E2274" w:rsidRDefault="00482885" w:rsidP="004F3CC2">
      <w:pPr>
        <w:rPr>
          <w:b w:val="0"/>
          <w:bCs w:val="0"/>
          <w:caps/>
          <w:sz w:val="24"/>
          <w:szCs w:val="24"/>
          <w:rtl/>
        </w:rPr>
      </w:pPr>
      <w:r>
        <w:rPr>
          <w:rFonts w:hint="cs"/>
          <w:b w:val="0"/>
          <w:bCs w:val="0"/>
          <w:caps/>
          <w:sz w:val="24"/>
          <w:szCs w:val="24"/>
          <w:rtl/>
        </w:rPr>
        <w:t xml:space="preserve">מפה? זה באמת </w:t>
      </w:r>
    </w:p>
    <w:p w14:paraId="5290E26F" w14:textId="77777777" w:rsidR="001E2274" w:rsidRDefault="001E2274" w:rsidP="004F3CC2">
      <w:pPr>
        <w:rPr>
          <w:b w:val="0"/>
          <w:bCs w:val="0"/>
          <w:caps/>
          <w:sz w:val="24"/>
          <w:szCs w:val="24"/>
          <w:rtl/>
        </w:rPr>
      </w:pPr>
    </w:p>
    <w:p w14:paraId="6B153060" w14:textId="77777777" w:rsidR="001E2274" w:rsidRDefault="003109B2" w:rsidP="004F3CC2">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70ABA31E" w14:textId="5A82E843" w:rsidR="001E2274" w:rsidRDefault="00482885" w:rsidP="004F3CC2">
      <w:pPr>
        <w:rPr>
          <w:b w:val="0"/>
          <w:bCs w:val="0"/>
          <w:caps/>
          <w:sz w:val="24"/>
          <w:szCs w:val="24"/>
          <w:rtl/>
        </w:rPr>
      </w:pPr>
      <w:r>
        <w:rPr>
          <w:rFonts w:hint="cs"/>
          <w:b w:val="0"/>
          <w:bCs w:val="0"/>
          <w:caps/>
          <w:sz w:val="24"/>
          <w:szCs w:val="24"/>
          <w:rtl/>
        </w:rPr>
        <w:t xml:space="preserve">מפה </w:t>
      </w:r>
    </w:p>
    <w:p w14:paraId="1B4BB0FD" w14:textId="77777777" w:rsidR="001E2274" w:rsidRDefault="001E2274" w:rsidP="004F3CC2">
      <w:pPr>
        <w:rPr>
          <w:b w:val="0"/>
          <w:bCs w:val="0"/>
          <w:caps/>
          <w:sz w:val="24"/>
          <w:szCs w:val="24"/>
          <w:rtl/>
        </w:rPr>
      </w:pPr>
    </w:p>
    <w:p w14:paraId="08832929" w14:textId="77777777" w:rsidR="001E2274" w:rsidRDefault="00FC27D6" w:rsidP="004F3CC2">
      <w:pPr>
        <w:rPr>
          <w:caps/>
          <w:sz w:val="24"/>
          <w:szCs w:val="24"/>
          <w:u w:val="single"/>
          <w:rtl/>
        </w:rPr>
      </w:pPr>
      <w:r w:rsidRPr="00FC27D6">
        <w:rPr>
          <w:rFonts w:hint="cs"/>
          <w:caps/>
          <w:sz w:val="24"/>
          <w:szCs w:val="24"/>
          <w:u w:val="single"/>
          <w:rtl/>
        </w:rPr>
        <w:t>מר ליאור רגב - נציג לשכת התכנון</w:t>
      </w:r>
      <w:r w:rsidR="001E2274">
        <w:rPr>
          <w:rFonts w:hint="cs"/>
          <w:caps/>
          <w:sz w:val="24"/>
          <w:szCs w:val="24"/>
          <w:u w:val="single"/>
          <w:rtl/>
        </w:rPr>
        <w:t>:</w:t>
      </w:r>
    </w:p>
    <w:p w14:paraId="40522901" w14:textId="26EDB69B" w:rsidR="001E2274" w:rsidRDefault="00482885" w:rsidP="004F3CC2">
      <w:pPr>
        <w:rPr>
          <w:b w:val="0"/>
          <w:bCs w:val="0"/>
          <w:caps/>
          <w:sz w:val="24"/>
          <w:szCs w:val="24"/>
          <w:rtl/>
        </w:rPr>
      </w:pPr>
      <w:r>
        <w:rPr>
          <w:rFonts w:hint="cs"/>
          <w:b w:val="0"/>
          <w:bCs w:val="0"/>
          <w:caps/>
          <w:sz w:val="24"/>
          <w:szCs w:val="24"/>
          <w:rtl/>
        </w:rPr>
        <w:t>של</w:t>
      </w:r>
      <w:r w:rsidR="000F703D">
        <w:rPr>
          <w:rFonts w:hint="cs"/>
          <w:b w:val="0"/>
          <w:bCs w:val="0"/>
          <w:caps/>
          <w:sz w:val="24"/>
          <w:szCs w:val="24"/>
          <w:rtl/>
        </w:rPr>
        <w:t xml:space="preserve"> </w:t>
      </w:r>
      <w:r>
        <w:rPr>
          <w:rFonts w:hint="cs"/>
          <w:b w:val="0"/>
          <w:bCs w:val="0"/>
          <w:caps/>
          <w:sz w:val="24"/>
          <w:szCs w:val="24"/>
          <w:rtl/>
        </w:rPr>
        <w:t xml:space="preserve">... </w:t>
      </w:r>
    </w:p>
    <w:p w14:paraId="41D1ACA2" w14:textId="77777777" w:rsidR="001E2274" w:rsidRDefault="001E2274" w:rsidP="004F3CC2">
      <w:pPr>
        <w:rPr>
          <w:b w:val="0"/>
          <w:bCs w:val="0"/>
          <w:caps/>
          <w:sz w:val="24"/>
          <w:szCs w:val="24"/>
          <w:rtl/>
        </w:rPr>
      </w:pPr>
    </w:p>
    <w:p w14:paraId="583557D4" w14:textId="77777777" w:rsidR="001E2274" w:rsidRDefault="003361D4" w:rsidP="004F3CC2">
      <w:pPr>
        <w:rPr>
          <w:caps/>
          <w:sz w:val="24"/>
          <w:szCs w:val="24"/>
          <w:u w:val="single"/>
          <w:rtl/>
        </w:rPr>
      </w:pPr>
      <w:r w:rsidRPr="003361D4">
        <w:rPr>
          <w:rFonts w:hint="cs"/>
          <w:caps/>
          <w:sz w:val="24"/>
          <w:szCs w:val="24"/>
          <w:u w:val="single"/>
          <w:rtl/>
        </w:rPr>
        <w:t>עורך דין ניצן בן ארויה - יועץ משפטי לוועדה המחוזית</w:t>
      </w:r>
      <w:r w:rsidR="001E2274">
        <w:rPr>
          <w:rFonts w:hint="cs"/>
          <w:caps/>
          <w:sz w:val="24"/>
          <w:szCs w:val="24"/>
          <w:u w:val="single"/>
          <w:rtl/>
        </w:rPr>
        <w:t>:</w:t>
      </w:r>
    </w:p>
    <w:p w14:paraId="78FC629F" w14:textId="2ACEBCFF" w:rsidR="001E2274" w:rsidRDefault="00482885" w:rsidP="004F3CC2">
      <w:pPr>
        <w:rPr>
          <w:b w:val="0"/>
          <w:bCs w:val="0"/>
          <w:caps/>
          <w:sz w:val="24"/>
          <w:szCs w:val="24"/>
          <w:rtl/>
        </w:rPr>
      </w:pPr>
      <w:r>
        <w:rPr>
          <w:rFonts w:hint="cs"/>
          <w:b w:val="0"/>
          <w:bCs w:val="0"/>
          <w:caps/>
          <w:sz w:val="24"/>
          <w:szCs w:val="24"/>
          <w:rtl/>
        </w:rPr>
        <w:t xml:space="preserve">לא אבל זה זה </w:t>
      </w:r>
    </w:p>
    <w:p w14:paraId="23D88AB6" w14:textId="77777777" w:rsidR="001E2274" w:rsidRDefault="001E2274" w:rsidP="004F3CC2">
      <w:pPr>
        <w:rPr>
          <w:b w:val="0"/>
          <w:bCs w:val="0"/>
          <w:caps/>
          <w:sz w:val="24"/>
          <w:szCs w:val="24"/>
          <w:rtl/>
        </w:rPr>
      </w:pPr>
    </w:p>
    <w:p w14:paraId="28F89572" w14:textId="77777777" w:rsidR="001E2274" w:rsidRDefault="000A5C33" w:rsidP="004F3CC2">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6CEB9079" w14:textId="11774E03" w:rsidR="001E2274" w:rsidRDefault="00482885" w:rsidP="004F3CC2">
      <w:pPr>
        <w:rPr>
          <w:b w:val="0"/>
          <w:bCs w:val="0"/>
          <w:caps/>
          <w:sz w:val="24"/>
          <w:szCs w:val="24"/>
          <w:rtl/>
        </w:rPr>
      </w:pPr>
      <w:r>
        <w:rPr>
          <w:rFonts w:hint="cs"/>
          <w:b w:val="0"/>
          <w:bCs w:val="0"/>
          <w:caps/>
          <w:sz w:val="24"/>
          <w:szCs w:val="24"/>
          <w:rtl/>
        </w:rPr>
        <w:t xml:space="preserve">אתה רואה את ה ... תשע? </w:t>
      </w:r>
    </w:p>
    <w:p w14:paraId="454E2303" w14:textId="77777777" w:rsidR="001E2274" w:rsidRDefault="001E2274" w:rsidP="004F3CC2">
      <w:pPr>
        <w:rPr>
          <w:b w:val="0"/>
          <w:bCs w:val="0"/>
          <w:caps/>
          <w:sz w:val="24"/>
          <w:szCs w:val="24"/>
          <w:rtl/>
        </w:rPr>
      </w:pPr>
    </w:p>
    <w:p w14:paraId="3D65BB6C" w14:textId="77777777" w:rsidR="001E2274" w:rsidRDefault="003361D4" w:rsidP="004F3CC2">
      <w:pPr>
        <w:rPr>
          <w:caps/>
          <w:sz w:val="24"/>
          <w:szCs w:val="24"/>
          <w:u w:val="single"/>
          <w:rtl/>
        </w:rPr>
      </w:pPr>
      <w:r w:rsidRPr="003361D4">
        <w:rPr>
          <w:rFonts w:hint="cs"/>
          <w:caps/>
          <w:sz w:val="24"/>
          <w:szCs w:val="24"/>
          <w:u w:val="single"/>
          <w:rtl/>
        </w:rPr>
        <w:t>עורך דין ניצן בן ארויה - יועץ משפטי לוועדה המחוזית</w:t>
      </w:r>
      <w:r w:rsidR="001E2274">
        <w:rPr>
          <w:rFonts w:hint="cs"/>
          <w:caps/>
          <w:sz w:val="24"/>
          <w:szCs w:val="24"/>
          <w:u w:val="single"/>
          <w:rtl/>
        </w:rPr>
        <w:t>:</w:t>
      </w:r>
    </w:p>
    <w:p w14:paraId="0A4B0BE5" w14:textId="6389ED69" w:rsidR="001E2274" w:rsidRDefault="00482885" w:rsidP="004F3CC2">
      <w:pPr>
        <w:rPr>
          <w:b w:val="0"/>
          <w:bCs w:val="0"/>
          <w:caps/>
          <w:sz w:val="24"/>
          <w:szCs w:val="24"/>
          <w:rtl/>
        </w:rPr>
      </w:pPr>
      <w:r>
        <w:rPr>
          <w:rFonts w:hint="cs"/>
          <w:b w:val="0"/>
          <w:bCs w:val="0"/>
          <w:caps/>
          <w:sz w:val="24"/>
          <w:szCs w:val="24"/>
          <w:rtl/>
        </w:rPr>
        <w:t xml:space="preserve">אה זה תשע אוקיי אז יש לנו את זה </w:t>
      </w:r>
    </w:p>
    <w:p w14:paraId="61A1FB16" w14:textId="77777777" w:rsidR="001E2274" w:rsidRDefault="001E2274" w:rsidP="004F3CC2">
      <w:pPr>
        <w:rPr>
          <w:b w:val="0"/>
          <w:bCs w:val="0"/>
          <w:caps/>
          <w:sz w:val="24"/>
          <w:szCs w:val="24"/>
          <w:rtl/>
        </w:rPr>
      </w:pPr>
    </w:p>
    <w:p w14:paraId="1887A696" w14:textId="77777777" w:rsidR="001E2274" w:rsidRDefault="003109B2" w:rsidP="004F3CC2">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7ECD6414" w14:textId="02D3F5C1" w:rsidR="001E2274" w:rsidRDefault="00482885" w:rsidP="004F3CC2">
      <w:pPr>
        <w:rPr>
          <w:b w:val="0"/>
          <w:bCs w:val="0"/>
          <w:caps/>
          <w:sz w:val="24"/>
          <w:szCs w:val="24"/>
          <w:rtl/>
        </w:rPr>
      </w:pPr>
      <w:r>
        <w:rPr>
          <w:rFonts w:hint="cs"/>
          <w:b w:val="0"/>
          <w:bCs w:val="0"/>
          <w:caps/>
          <w:sz w:val="24"/>
          <w:szCs w:val="24"/>
          <w:rtl/>
        </w:rPr>
        <w:t>מרצועת המגן</w:t>
      </w:r>
    </w:p>
    <w:p w14:paraId="1E2A6265" w14:textId="77777777" w:rsidR="001E2274" w:rsidRDefault="001E2274" w:rsidP="004F3CC2">
      <w:pPr>
        <w:rPr>
          <w:b w:val="0"/>
          <w:bCs w:val="0"/>
          <w:caps/>
          <w:sz w:val="24"/>
          <w:szCs w:val="24"/>
          <w:rtl/>
        </w:rPr>
      </w:pPr>
    </w:p>
    <w:p w14:paraId="738B4CB0" w14:textId="77777777" w:rsidR="001E2274" w:rsidRDefault="000A5C33" w:rsidP="004F3CC2">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52C20C43" w14:textId="270E882F" w:rsidR="001E2274" w:rsidRDefault="00482885" w:rsidP="004F3CC2">
      <w:pPr>
        <w:rPr>
          <w:b w:val="0"/>
          <w:bCs w:val="0"/>
          <w:caps/>
          <w:sz w:val="24"/>
          <w:szCs w:val="24"/>
          <w:rtl/>
        </w:rPr>
      </w:pPr>
      <w:r>
        <w:rPr>
          <w:rFonts w:hint="cs"/>
          <w:b w:val="0"/>
          <w:bCs w:val="0"/>
          <w:caps/>
          <w:sz w:val="24"/>
          <w:szCs w:val="24"/>
          <w:rtl/>
        </w:rPr>
        <w:t xml:space="preserve">כן </w:t>
      </w:r>
    </w:p>
    <w:p w14:paraId="5B0D89A4" w14:textId="77777777" w:rsidR="001E2274" w:rsidRDefault="001E2274" w:rsidP="004F3CC2">
      <w:pPr>
        <w:rPr>
          <w:b w:val="0"/>
          <w:bCs w:val="0"/>
          <w:caps/>
          <w:sz w:val="24"/>
          <w:szCs w:val="24"/>
          <w:rtl/>
        </w:rPr>
      </w:pPr>
    </w:p>
    <w:p w14:paraId="0FBF7502" w14:textId="77777777" w:rsidR="001E2274" w:rsidRDefault="003109B2" w:rsidP="004F3CC2">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7E9E7443" w14:textId="4209DF11" w:rsidR="001E2274" w:rsidRDefault="00482885" w:rsidP="004F3CC2">
      <w:pPr>
        <w:rPr>
          <w:b w:val="0"/>
          <w:bCs w:val="0"/>
          <w:caps/>
          <w:sz w:val="24"/>
          <w:szCs w:val="24"/>
          <w:rtl/>
        </w:rPr>
      </w:pPr>
      <w:r>
        <w:rPr>
          <w:rFonts w:hint="cs"/>
          <w:b w:val="0"/>
          <w:bCs w:val="0"/>
          <w:caps/>
          <w:sz w:val="24"/>
          <w:szCs w:val="24"/>
          <w:rtl/>
        </w:rPr>
        <w:t xml:space="preserve">כן כן </w:t>
      </w:r>
    </w:p>
    <w:p w14:paraId="31664753" w14:textId="77777777" w:rsidR="001E2274" w:rsidRDefault="001E2274" w:rsidP="004F3CC2">
      <w:pPr>
        <w:rPr>
          <w:b w:val="0"/>
          <w:bCs w:val="0"/>
          <w:caps/>
          <w:sz w:val="24"/>
          <w:szCs w:val="24"/>
          <w:rtl/>
        </w:rPr>
      </w:pPr>
    </w:p>
    <w:p w14:paraId="5DA42385" w14:textId="77777777" w:rsidR="001E2274" w:rsidRDefault="00E5536A" w:rsidP="004F3CC2">
      <w:pPr>
        <w:rPr>
          <w:caps/>
          <w:sz w:val="24"/>
          <w:szCs w:val="24"/>
          <w:u w:val="single"/>
          <w:rtl/>
        </w:rPr>
      </w:pPr>
      <w:r w:rsidRPr="00E5536A">
        <w:rPr>
          <w:rFonts w:hint="cs"/>
          <w:caps/>
          <w:sz w:val="24"/>
          <w:szCs w:val="24"/>
          <w:u w:val="single"/>
          <w:rtl/>
        </w:rPr>
        <w:t>גב</w:t>
      </w:r>
      <w:r w:rsidRPr="00E5536A">
        <w:rPr>
          <w:caps/>
          <w:sz w:val="24"/>
          <w:szCs w:val="24"/>
          <w:u w:val="single"/>
          <w:rtl/>
        </w:rPr>
        <w:t>'</w:t>
      </w:r>
      <w:r w:rsidRPr="00E5536A">
        <w:rPr>
          <w:rFonts w:hint="cs"/>
          <w:caps/>
          <w:sz w:val="24"/>
          <w:szCs w:val="24"/>
          <w:u w:val="single"/>
          <w:rtl/>
        </w:rPr>
        <w:t xml:space="preserve"> רוני גרניט - נציגת משרד הבריאות בוועדה המחוזית</w:t>
      </w:r>
      <w:r w:rsidR="001E2274">
        <w:rPr>
          <w:rFonts w:hint="cs"/>
          <w:caps/>
          <w:sz w:val="24"/>
          <w:szCs w:val="24"/>
          <w:u w:val="single"/>
          <w:rtl/>
        </w:rPr>
        <w:t>:</w:t>
      </w:r>
    </w:p>
    <w:p w14:paraId="02BD976D" w14:textId="3EF87B6F" w:rsidR="001E2274" w:rsidRDefault="00482885" w:rsidP="004F3CC2">
      <w:pPr>
        <w:rPr>
          <w:b w:val="0"/>
          <w:bCs w:val="0"/>
          <w:caps/>
          <w:sz w:val="24"/>
          <w:szCs w:val="24"/>
          <w:rtl/>
        </w:rPr>
      </w:pPr>
      <w:r>
        <w:rPr>
          <w:rFonts w:hint="cs"/>
          <w:b w:val="0"/>
          <w:bCs w:val="0"/>
          <w:caps/>
          <w:sz w:val="24"/>
          <w:szCs w:val="24"/>
          <w:rtl/>
        </w:rPr>
        <w:t>אבל אמרנו עשר</w:t>
      </w:r>
    </w:p>
    <w:p w14:paraId="3BCB0076" w14:textId="77777777" w:rsidR="001E2274" w:rsidRDefault="001E2274" w:rsidP="004F3CC2">
      <w:pPr>
        <w:rPr>
          <w:b w:val="0"/>
          <w:bCs w:val="0"/>
          <w:caps/>
          <w:sz w:val="24"/>
          <w:szCs w:val="24"/>
          <w:rtl/>
        </w:rPr>
      </w:pPr>
    </w:p>
    <w:p w14:paraId="25E04201" w14:textId="77777777" w:rsidR="001E2274" w:rsidRDefault="00D17364" w:rsidP="004F3CC2">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4B5F2B21" w14:textId="7CF3891E" w:rsidR="001E2274" w:rsidRDefault="00482885" w:rsidP="004F3CC2">
      <w:pPr>
        <w:rPr>
          <w:b w:val="0"/>
          <w:bCs w:val="0"/>
          <w:caps/>
          <w:sz w:val="24"/>
          <w:szCs w:val="24"/>
          <w:rtl/>
        </w:rPr>
      </w:pPr>
      <w:r>
        <w:rPr>
          <w:rFonts w:hint="cs"/>
          <w:b w:val="0"/>
          <w:bCs w:val="0"/>
          <w:caps/>
          <w:sz w:val="24"/>
          <w:szCs w:val="24"/>
          <w:rtl/>
        </w:rPr>
        <w:t>אנחנו אמרנו אמרנו עשרה מטר</w:t>
      </w:r>
    </w:p>
    <w:p w14:paraId="75DD8961" w14:textId="77777777" w:rsidR="001E2274" w:rsidRDefault="001E2274" w:rsidP="004F3CC2">
      <w:pPr>
        <w:rPr>
          <w:b w:val="0"/>
          <w:bCs w:val="0"/>
          <w:caps/>
          <w:sz w:val="24"/>
          <w:szCs w:val="24"/>
          <w:rtl/>
        </w:rPr>
      </w:pPr>
    </w:p>
    <w:p w14:paraId="66E68238" w14:textId="77777777" w:rsidR="001E2274" w:rsidRDefault="003361D4" w:rsidP="00482885">
      <w:pPr>
        <w:rPr>
          <w:caps/>
          <w:sz w:val="24"/>
          <w:szCs w:val="24"/>
          <w:u w:val="single"/>
          <w:rtl/>
        </w:rPr>
      </w:pPr>
      <w:r w:rsidRPr="003361D4">
        <w:rPr>
          <w:rFonts w:hint="cs"/>
          <w:caps/>
          <w:sz w:val="24"/>
          <w:szCs w:val="24"/>
          <w:u w:val="single"/>
          <w:rtl/>
        </w:rPr>
        <w:t>עורך דין ניצן בן ארויה - יועץ משפטי לוועדה המחוזית</w:t>
      </w:r>
      <w:r w:rsidR="001E2274">
        <w:rPr>
          <w:rFonts w:hint="cs"/>
          <w:caps/>
          <w:sz w:val="24"/>
          <w:szCs w:val="24"/>
          <w:u w:val="single"/>
          <w:rtl/>
        </w:rPr>
        <w:t>:</w:t>
      </w:r>
    </w:p>
    <w:p w14:paraId="5ED55B61" w14:textId="2750EED1" w:rsidR="001E2274" w:rsidRDefault="00482885" w:rsidP="00482885">
      <w:pPr>
        <w:rPr>
          <w:b w:val="0"/>
          <w:bCs w:val="0"/>
          <w:caps/>
          <w:sz w:val="24"/>
          <w:szCs w:val="24"/>
          <w:rtl/>
        </w:rPr>
      </w:pPr>
      <w:r>
        <w:rPr>
          <w:rFonts w:hint="cs"/>
          <w:b w:val="0"/>
          <w:bCs w:val="0"/>
          <w:caps/>
          <w:sz w:val="24"/>
          <w:szCs w:val="24"/>
          <w:rtl/>
        </w:rPr>
        <w:t>לא בסדר אני רק לא אני רק רציתי</w:t>
      </w:r>
      <w:r w:rsidR="000F703D">
        <w:rPr>
          <w:rFonts w:hint="cs"/>
          <w:b w:val="0"/>
          <w:bCs w:val="0"/>
          <w:caps/>
          <w:sz w:val="24"/>
          <w:szCs w:val="24"/>
          <w:rtl/>
        </w:rPr>
        <w:t xml:space="preserve"> </w:t>
      </w:r>
      <w:r>
        <w:rPr>
          <w:rFonts w:hint="cs"/>
          <w:b w:val="0"/>
          <w:bCs w:val="0"/>
          <w:caps/>
          <w:sz w:val="24"/>
          <w:szCs w:val="24"/>
          <w:rtl/>
        </w:rPr>
        <w:t xml:space="preserve">לראות שיש לפחות שהתשע קיים, העוד מטר זה בסדר </w:t>
      </w:r>
    </w:p>
    <w:p w14:paraId="4EEC3843" w14:textId="77777777" w:rsidR="001E2274" w:rsidRDefault="001E2274" w:rsidP="00482885">
      <w:pPr>
        <w:rPr>
          <w:b w:val="0"/>
          <w:bCs w:val="0"/>
          <w:caps/>
          <w:sz w:val="24"/>
          <w:szCs w:val="24"/>
          <w:rtl/>
        </w:rPr>
      </w:pPr>
    </w:p>
    <w:p w14:paraId="11C71FCC" w14:textId="77777777" w:rsidR="001E2274" w:rsidRDefault="003109B2" w:rsidP="00482885">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2FDEF2C2" w14:textId="341E8452" w:rsidR="001E2274" w:rsidRDefault="00482885" w:rsidP="00482885">
      <w:pPr>
        <w:rPr>
          <w:b w:val="0"/>
          <w:bCs w:val="0"/>
          <w:caps/>
          <w:sz w:val="24"/>
          <w:szCs w:val="24"/>
          <w:rtl/>
        </w:rPr>
      </w:pPr>
      <w:r>
        <w:rPr>
          <w:rFonts w:hint="cs"/>
          <w:b w:val="0"/>
          <w:bCs w:val="0"/>
          <w:caps/>
          <w:sz w:val="24"/>
          <w:szCs w:val="24"/>
          <w:rtl/>
        </w:rPr>
        <w:t xml:space="preserve">כן כן </w:t>
      </w:r>
    </w:p>
    <w:p w14:paraId="57373D14" w14:textId="77777777" w:rsidR="001E2274" w:rsidRDefault="001E2274" w:rsidP="00482885">
      <w:pPr>
        <w:rPr>
          <w:b w:val="0"/>
          <w:bCs w:val="0"/>
          <w:caps/>
          <w:sz w:val="24"/>
          <w:szCs w:val="24"/>
          <w:rtl/>
        </w:rPr>
      </w:pPr>
    </w:p>
    <w:p w14:paraId="01B20D5F" w14:textId="77777777" w:rsidR="001E2274" w:rsidRDefault="00FC27D6" w:rsidP="00482885">
      <w:pPr>
        <w:rPr>
          <w:caps/>
          <w:sz w:val="24"/>
          <w:szCs w:val="24"/>
          <w:u w:val="single"/>
          <w:rtl/>
        </w:rPr>
      </w:pPr>
      <w:r w:rsidRPr="00FC27D6">
        <w:rPr>
          <w:rFonts w:hint="cs"/>
          <w:caps/>
          <w:sz w:val="24"/>
          <w:szCs w:val="24"/>
          <w:u w:val="single"/>
          <w:rtl/>
        </w:rPr>
        <w:t>מר ליאור רגב - נציג לשכת התכנון</w:t>
      </w:r>
      <w:r w:rsidR="001E2274">
        <w:rPr>
          <w:rFonts w:hint="cs"/>
          <w:caps/>
          <w:sz w:val="24"/>
          <w:szCs w:val="24"/>
          <w:u w:val="single"/>
          <w:rtl/>
        </w:rPr>
        <w:t>:</w:t>
      </w:r>
    </w:p>
    <w:p w14:paraId="582260BE" w14:textId="1F1B9F11" w:rsidR="001E2274" w:rsidRDefault="00482885" w:rsidP="00482885">
      <w:pPr>
        <w:rPr>
          <w:b w:val="0"/>
          <w:bCs w:val="0"/>
          <w:caps/>
          <w:sz w:val="24"/>
          <w:szCs w:val="24"/>
          <w:rtl/>
        </w:rPr>
      </w:pPr>
      <w:r>
        <w:rPr>
          <w:rFonts w:hint="cs"/>
          <w:b w:val="0"/>
          <w:bCs w:val="0"/>
          <w:caps/>
          <w:sz w:val="24"/>
          <w:szCs w:val="24"/>
          <w:rtl/>
        </w:rPr>
        <w:t>מקצה נחל אונו</w:t>
      </w:r>
      <w:r w:rsidR="000F703D">
        <w:rPr>
          <w:rFonts w:hint="cs"/>
          <w:b w:val="0"/>
          <w:bCs w:val="0"/>
          <w:caps/>
          <w:sz w:val="24"/>
          <w:szCs w:val="24"/>
          <w:rtl/>
        </w:rPr>
        <w:t xml:space="preserve"> </w:t>
      </w:r>
      <w:r>
        <w:rPr>
          <w:rFonts w:hint="cs"/>
          <w:b w:val="0"/>
          <w:bCs w:val="0"/>
          <w:caps/>
          <w:sz w:val="24"/>
          <w:szCs w:val="24"/>
          <w:rtl/>
        </w:rPr>
        <w:t xml:space="preserve">... </w:t>
      </w:r>
    </w:p>
    <w:p w14:paraId="7D2F00D4" w14:textId="77777777" w:rsidR="001E2274" w:rsidRDefault="001E2274" w:rsidP="00482885">
      <w:pPr>
        <w:rPr>
          <w:b w:val="0"/>
          <w:bCs w:val="0"/>
          <w:caps/>
          <w:sz w:val="24"/>
          <w:szCs w:val="24"/>
          <w:rtl/>
        </w:rPr>
      </w:pPr>
    </w:p>
    <w:p w14:paraId="6D7C135C" w14:textId="77777777" w:rsidR="001E2274" w:rsidRDefault="003361D4" w:rsidP="00482885">
      <w:pPr>
        <w:rPr>
          <w:caps/>
          <w:sz w:val="24"/>
          <w:szCs w:val="24"/>
          <w:u w:val="single"/>
          <w:rtl/>
        </w:rPr>
      </w:pPr>
      <w:r w:rsidRPr="003361D4">
        <w:rPr>
          <w:rFonts w:hint="cs"/>
          <w:caps/>
          <w:sz w:val="24"/>
          <w:szCs w:val="24"/>
          <w:u w:val="single"/>
          <w:rtl/>
        </w:rPr>
        <w:t>עורך דין ניצן בן ארויה - יועץ משפטי לוועדה המחוזית</w:t>
      </w:r>
      <w:r w:rsidR="001E2274">
        <w:rPr>
          <w:rFonts w:hint="cs"/>
          <w:caps/>
          <w:sz w:val="24"/>
          <w:szCs w:val="24"/>
          <w:u w:val="single"/>
          <w:rtl/>
        </w:rPr>
        <w:t>:</w:t>
      </w:r>
    </w:p>
    <w:p w14:paraId="4AC7EE39" w14:textId="26B79FD9" w:rsidR="001E2274" w:rsidRDefault="00482885" w:rsidP="00482885">
      <w:pPr>
        <w:rPr>
          <w:b w:val="0"/>
          <w:bCs w:val="0"/>
          <w:caps/>
          <w:sz w:val="24"/>
          <w:szCs w:val="24"/>
          <w:rtl/>
        </w:rPr>
      </w:pPr>
      <w:r>
        <w:rPr>
          <w:rFonts w:hint="cs"/>
          <w:b w:val="0"/>
          <w:bCs w:val="0"/>
          <w:caps/>
          <w:sz w:val="24"/>
          <w:szCs w:val="24"/>
          <w:rtl/>
        </w:rPr>
        <w:t>(לא ברור) מהאמצע</w:t>
      </w:r>
    </w:p>
    <w:p w14:paraId="0F3FB9AF" w14:textId="77777777" w:rsidR="001E2274" w:rsidRDefault="001E2274" w:rsidP="00482885">
      <w:pPr>
        <w:rPr>
          <w:b w:val="0"/>
          <w:bCs w:val="0"/>
          <w:caps/>
          <w:sz w:val="24"/>
          <w:szCs w:val="24"/>
          <w:rtl/>
        </w:rPr>
      </w:pPr>
    </w:p>
    <w:p w14:paraId="29647041" w14:textId="77777777" w:rsidR="001E2274" w:rsidRDefault="000A3DA6" w:rsidP="00482885">
      <w:pPr>
        <w:rPr>
          <w:caps/>
          <w:sz w:val="24"/>
          <w:szCs w:val="24"/>
          <w:u w:val="single"/>
          <w:rtl/>
        </w:rPr>
      </w:pPr>
      <w:r w:rsidRPr="000A3DA6">
        <w:rPr>
          <w:rFonts w:hint="cs"/>
          <w:caps/>
          <w:sz w:val="24"/>
          <w:szCs w:val="24"/>
          <w:u w:val="single"/>
          <w:rtl/>
        </w:rPr>
        <w:t>מר תומר דוידסון - נציג מנהל מקרקעי ישראל בוועדה המחוזית</w:t>
      </w:r>
      <w:r w:rsidR="001E2274">
        <w:rPr>
          <w:rFonts w:hint="cs"/>
          <w:caps/>
          <w:sz w:val="24"/>
          <w:szCs w:val="24"/>
          <w:u w:val="single"/>
          <w:rtl/>
        </w:rPr>
        <w:t>:</w:t>
      </w:r>
    </w:p>
    <w:p w14:paraId="3F9DBED3" w14:textId="4BFFA4DC" w:rsidR="001E2274" w:rsidRDefault="00482885" w:rsidP="00482885">
      <w:pPr>
        <w:rPr>
          <w:b w:val="0"/>
          <w:bCs w:val="0"/>
          <w:caps/>
          <w:sz w:val="24"/>
          <w:szCs w:val="24"/>
          <w:rtl/>
        </w:rPr>
      </w:pPr>
      <w:r>
        <w:rPr>
          <w:rFonts w:hint="cs"/>
          <w:b w:val="0"/>
          <w:bCs w:val="0"/>
          <w:caps/>
          <w:sz w:val="24"/>
          <w:szCs w:val="24"/>
          <w:rtl/>
        </w:rPr>
        <w:t xml:space="preserve">בסדר גמור </w:t>
      </w:r>
    </w:p>
    <w:p w14:paraId="1AC31B02" w14:textId="77777777" w:rsidR="001E2274" w:rsidRDefault="001E2274" w:rsidP="00482885">
      <w:pPr>
        <w:rPr>
          <w:b w:val="0"/>
          <w:bCs w:val="0"/>
          <w:caps/>
          <w:sz w:val="24"/>
          <w:szCs w:val="24"/>
          <w:rtl/>
        </w:rPr>
      </w:pPr>
    </w:p>
    <w:p w14:paraId="7EC852AB" w14:textId="77777777" w:rsidR="001E2274" w:rsidRDefault="00FC27D6" w:rsidP="00482885">
      <w:pPr>
        <w:rPr>
          <w:caps/>
          <w:sz w:val="24"/>
          <w:szCs w:val="24"/>
          <w:u w:val="single"/>
          <w:rtl/>
        </w:rPr>
      </w:pPr>
      <w:r w:rsidRPr="00FC27D6">
        <w:rPr>
          <w:rFonts w:hint="cs"/>
          <w:caps/>
          <w:sz w:val="24"/>
          <w:szCs w:val="24"/>
          <w:u w:val="single"/>
          <w:rtl/>
        </w:rPr>
        <w:t>מר ליאור רגב - נציג לשכת התכנון</w:t>
      </w:r>
      <w:r w:rsidR="001E2274">
        <w:rPr>
          <w:rFonts w:hint="cs"/>
          <w:caps/>
          <w:sz w:val="24"/>
          <w:szCs w:val="24"/>
          <w:u w:val="single"/>
          <w:rtl/>
        </w:rPr>
        <w:t>:</w:t>
      </w:r>
    </w:p>
    <w:p w14:paraId="7B75EFD1" w14:textId="0D332969" w:rsidR="001E2274" w:rsidRDefault="00482885" w:rsidP="00482885">
      <w:pPr>
        <w:rPr>
          <w:b w:val="0"/>
          <w:bCs w:val="0"/>
          <w:caps/>
          <w:sz w:val="24"/>
          <w:szCs w:val="24"/>
          <w:rtl/>
        </w:rPr>
      </w:pPr>
      <w:r>
        <w:rPr>
          <w:rFonts w:hint="cs"/>
          <w:b w:val="0"/>
          <w:bCs w:val="0"/>
          <w:caps/>
          <w:sz w:val="24"/>
          <w:szCs w:val="24"/>
          <w:rtl/>
        </w:rPr>
        <w:t xml:space="preserve">מקצה נחל אונו. שלוש בהתאם לסמכותה הקבועה בתמא אחת הוועדה מאפשרת קו בניין של חמישים מטר מציר דרך ארבע מאות ושתים עשרה, </w:t>
      </w:r>
    </w:p>
    <w:p w14:paraId="49EFEA8D" w14:textId="77777777" w:rsidR="001E2274" w:rsidRDefault="001E2274" w:rsidP="00482885">
      <w:pPr>
        <w:rPr>
          <w:b w:val="0"/>
          <w:bCs w:val="0"/>
          <w:caps/>
          <w:sz w:val="24"/>
          <w:szCs w:val="24"/>
          <w:rtl/>
        </w:rPr>
      </w:pPr>
    </w:p>
    <w:p w14:paraId="52129F8E" w14:textId="77777777" w:rsidR="001E2274" w:rsidRDefault="003361D4" w:rsidP="00482885">
      <w:pPr>
        <w:rPr>
          <w:caps/>
          <w:sz w:val="24"/>
          <w:szCs w:val="24"/>
          <w:u w:val="single"/>
          <w:rtl/>
        </w:rPr>
      </w:pPr>
      <w:r w:rsidRPr="003361D4">
        <w:rPr>
          <w:rFonts w:hint="cs"/>
          <w:caps/>
          <w:sz w:val="24"/>
          <w:szCs w:val="24"/>
          <w:u w:val="single"/>
          <w:rtl/>
        </w:rPr>
        <w:t>עורך דין ניצן בן ארויה - יועץ משפטי לוועדה המחוזית</w:t>
      </w:r>
      <w:r w:rsidR="001E2274">
        <w:rPr>
          <w:rFonts w:hint="cs"/>
          <w:caps/>
          <w:sz w:val="24"/>
          <w:szCs w:val="24"/>
          <w:u w:val="single"/>
          <w:rtl/>
        </w:rPr>
        <w:t>:</w:t>
      </w:r>
    </w:p>
    <w:p w14:paraId="53C2C460" w14:textId="66186CCB" w:rsidR="001E2274" w:rsidRDefault="00482885" w:rsidP="00482885">
      <w:pPr>
        <w:rPr>
          <w:b w:val="0"/>
          <w:bCs w:val="0"/>
          <w:caps/>
          <w:sz w:val="24"/>
          <w:szCs w:val="24"/>
          <w:rtl/>
        </w:rPr>
      </w:pPr>
      <w:r>
        <w:rPr>
          <w:rFonts w:hint="cs"/>
          <w:b w:val="0"/>
          <w:bCs w:val="0"/>
          <w:caps/>
          <w:sz w:val="24"/>
          <w:szCs w:val="24"/>
          <w:rtl/>
        </w:rPr>
        <w:lastRenderedPageBreak/>
        <w:t xml:space="preserve">ולעניין רגע ולעניין הנחל תגיד </w:t>
      </w:r>
      <w:r w:rsidR="002458F7">
        <w:rPr>
          <w:rFonts w:hint="cs"/>
          <w:b w:val="0"/>
          <w:bCs w:val="0"/>
          <w:caps/>
          <w:sz w:val="24"/>
          <w:szCs w:val="24"/>
          <w:rtl/>
        </w:rPr>
        <w:t>שאנחנו עושים שימוש בסעיף שבע שלוש</w:t>
      </w:r>
    </w:p>
    <w:p w14:paraId="1406005D" w14:textId="77777777" w:rsidR="001E2274" w:rsidRDefault="001E2274" w:rsidP="00482885">
      <w:pPr>
        <w:rPr>
          <w:b w:val="0"/>
          <w:bCs w:val="0"/>
          <w:caps/>
          <w:sz w:val="24"/>
          <w:szCs w:val="24"/>
          <w:rtl/>
        </w:rPr>
      </w:pPr>
    </w:p>
    <w:p w14:paraId="5AF77DE9" w14:textId="77777777" w:rsidR="001E2274" w:rsidRDefault="00FC27D6" w:rsidP="00482885">
      <w:pPr>
        <w:rPr>
          <w:caps/>
          <w:sz w:val="24"/>
          <w:szCs w:val="24"/>
          <w:u w:val="single"/>
          <w:rtl/>
        </w:rPr>
      </w:pPr>
      <w:r w:rsidRPr="00FC27D6">
        <w:rPr>
          <w:rFonts w:hint="cs"/>
          <w:caps/>
          <w:sz w:val="24"/>
          <w:szCs w:val="24"/>
          <w:u w:val="single"/>
          <w:rtl/>
        </w:rPr>
        <w:t>מר ליאור רגב - נציג לשכת התכנון</w:t>
      </w:r>
      <w:r w:rsidR="001E2274">
        <w:rPr>
          <w:rFonts w:hint="cs"/>
          <w:caps/>
          <w:sz w:val="24"/>
          <w:szCs w:val="24"/>
          <w:u w:val="single"/>
          <w:rtl/>
        </w:rPr>
        <w:t>:</w:t>
      </w:r>
    </w:p>
    <w:p w14:paraId="11146AF6" w14:textId="2F7FF56F" w:rsidR="001E2274" w:rsidRDefault="002458F7" w:rsidP="00482885">
      <w:pPr>
        <w:rPr>
          <w:b w:val="0"/>
          <w:bCs w:val="0"/>
          <w:caps/>
          <w:sz w:val="24"/>
          <w:szCs w:val="24"/>
          <w:rtl/>
        </w:rPr>
      </w:pPr>
      <w:r>
        <w:rPr>
          <w:rFonts w:hint="cs"/>
          <w:b w:val="0"/>
          <w:bCs w:val="0"/>
          <w:caps/>
          <w:sz w:val="24"/>
          <w:szCs w:val="24"/>
          <w:rtl/>
        </w:rPr>
        <w:t xml:space="preserve">הנה הנה הנה הנה הסעיף הבא הוועדה בחנה מספר חלופות ובהתאם לסמכותה בסעיף שבע שלוש להוראות פרק הנחלים בתמא אחת סבורה כי זו החלופה המיטבית ועל כן מאשרה </w:t>
      </w:r>
    </w:p>
    <w:p w14:paraId="45489ACB" w14:textId="77777777" w:rsidR="001E2274" w:rsidRDefault="001E2274" w:rsidP="00482885">
      <w:pPr>
        <w:rPr>
          <w:b w:val="0"/>
          <w:bCs w:val="0"/>
          <w:caps/>
          <w:sz w:val="24"/>
          <w:szCs w:val="24"/>
          <w:rtl/>
        </w:rPr>
      </w:pPr>
    </w:p>
    <w:p w14:paraId="7CA3F7C1" w14:textId="77777777" w:rsidR="001E2274" w:rsidRDefault="003361D4" w:rsidP="00482885">
      <w:pPr>
        <w:rPr>
          <w:caps/>
          <w:sz w:val="24"/>
          <w:szCs w:val="24"/>
          <w:u w:val="single"/>
          <w:rtl/>
        </w:rPr>
      </w:pPr>
      <w:r w:rsidRPr="003361D4">
        <w:rPr>
          <w:rFonts w:hint="cs"/>
          <w:caps/>
          <w:sz w:val="24"/>
          <w:szCs w:val="24"/>
          <w:u w:val="single"/>
          <w:rtl/>
        </w:rPr>
        <w:t>עורך דין ניצן בן ארויה - יועץ משפטי לוועדה המחוזית</w:t>
      </w:r>
      <w:r w:rsidR="001E2274">
        <w:rPr>
          <w:rFonts w:hint="cs"/>
          <w:caps/>
          <w:sz w:val="24"/>
          <w:szCs w:val="24"/>
          <w:u w:val="single"/>
          <w:rtl/>
        </w:rPr>
        <w:t>:</w:t>
      </w:r>
    </w:p>
    <w:p w14:paraId="64A22BDB" w14:textId="63A644A2" w:rsidR="001E2274" w:rsidRDefault="002458F7" w:rsidP="00482885">
      <w:pPr>
        <w:rPr>
          <w:b w:val="0"/>
          <w:bCs w:val="0"/>
          <w:caps/>
          <w:sz w:val="24"/>
          <w:szCs w:val="24"/>
          <w:rtl/>
        </w:rPr>
      </w:pPr>
      <w:r>
        <w:rPr>
          <w:rFonts w:hint="cs"/>
          <w:b w:val="0"/>
          <w:bCs w:val="0"/>
          <w:caps/>
          <w:sz w:val="24"/>
          <w:szCs w:val="24"/>
          <w:rtl/>
        </w:rPr>
        <w:t>לא, היא</w:t>
      </w:r>
      <w:r w:rsidR="000F703D">
        <w:rPr>
          <w:rFonts w:hint="cs"/>
          <w:b w:val="0"/>
          <w:bCs w:val="0"/>
          <w:caps/>
          <w:sz w:val="24"/>
          <w:szCs w:val="24"/>
          <w:rtl/>
        </w:rPr>
        <w:t xml:space="preserve"> </w:t>
      </w:r>
      <w:r>
        <w:rPr>
          <w:rFonts w:hint="cs"/>
          <w:b w:val="0"/>
          <w:bCs w:val="0"/>
          <w:caps/>
          <w:sz w:val="24"/>
          <w:szCs w:val="24"/>
          <w:rtl/>
        </w:rPr>
        <w:t>... היא היא קובעת היא קובעת שימוש של שצפ ו, כלומר ה, ה, התוכנית הזו מסדירה את הממשק עם הנחל באופן שיש שצפ של עשרה מטרים מגדות הנחל</w:t>
      </w:r>
    </w:p>
    <w:p w14:paraId="0D6741A1" w14:textId="77777777" w:rsidR="001E2274" w:rsidRDefault="001E2274" w:rsidP="00482885">
      <w:pPr>
        <w:rPr>
          <w:b w:val="0"/>
          <w:bCs w:val="0"/>
          <w:caps/>
          <w:sz w:val="24"/>
          <w:szCs w:val="24"/>
          <w:rtl/>
        </w:rPr>
      </w:pPr>
    </w:p>
    <w:p w14:paraId="11809C54" w14:textId="77777777" w:rsidR="001E2274" w:rsidRDefault="002458F7" w:rsidP="00482885">
      <w:pPr>
        <w:rPr>
          <w:b w:val="0"/>
          <w:bCs w:val="0"/>
          <w:caps/>
          <w:sz w:val="24"/>
          <w:szCs w:val="24"/>
          <w:rtl/>
        </w:rPr>
      </w:pPr>
      <w:r>
        <w:rPr>
          <w:rFonts w:hint="cs"/>
          <w:b w:val="0"/>
          <w:bCs w:val="0"/>
          <w:caps/>
          <w:sz w:val="24"/>
          <w:szCs w:val="24"/>
          <w:rtl/>
        </w:rPr>
        <w:t>(מדברים ביחד)</w:t>
      </w:r>
    </w:p>
    <w:p w14:paraId="4D4D75D5" w14:textId="77777777" w:rsidR="001E2274" w:rsidRDefault="001E2274" w:rsidP="00482885">
      <w:pPr>
        <w:rPr>
          <w:b w:val="0"/>
          <w:bCs w:val="0"/>
          <w:caps/>
          <w:sz w:val="24"/>
          <w:szCs w:val="24"/>
          <w:rtl/>
        </w:rPr>
      </w:pPr>
    </w:p>
    <w:p w14:paraId="6445CDD3" w14:textId="77777777" w:rsidR="001E2274" w:rsidRDefault="00FC27D6" w:rsidP="00482885">
      <w:pPr>
        <w:rPr>
          <w:caps/>
          <w:sz w:val="24"/>
          <w:szCs w:val="24"/>
          <w:u w:val="single"/>
          <w:rtl/>
        </w:rPr>
      </w:pPr>
      <w:r w:rsidRPr="00FC27D6">
        <w:rPr>
          <w:rFonts w:hint="cs"/>
          <w:caps/>
          <w:sz w:val="24"/>
          <w:szCs w:val="24"/>
          <w:u w:val="single"/>
          <w:rtl/>
        </w:rPr>
        <w:t>מר ליאור רגב - נציג לשכת התכנון</w:t>
      </w:r>
      <w:r w:rsidR="001E2274">
        <w:rPr>
          <w:rFonts w:hint="cs"/>
          <w:caps/>
          <w:sz w:val="24"/>
          <w:szCs w:val="24"/>
          <w:u w:val="single"/>
          <w:rtl/>
        </w:rPr>
        <w:t>:</w:t>
      </w:r>
    </w:p>
    <w:p w14:paraId="2D10EFDC" w14:textId="39649F73" w:rsidR="001E2274" w:rsidRDefault="002458F7" w:rsidP="00482885">
      <w:pPr>
        <w:rPr>
          <w:b w:val="0"/>
          <w:bCs w:val="0"/>
          <w:caps/>
          <w:sz w:val="24"/>
          <w:szCs w:val="24"/>
          <w:rtl/>
        </w:rPr>
      </w:pPr>
      <w:r>
        <w:rPr>
          <w:rFonts w:hint="cs"/>
          <w:b w:val="0"/>
          <w:bCs w:val="0"/>
          <w:caps/>
          <w:sz w:val="24"/>
          <w:szCs w:val="24"/>
          <w:rtl/>
        </w:rPr>
        <w:t>הממשק</w:t>
      </w:r>
    </w:p>
    <w:p w14:paraId="2FAE5CFF" w14:textId="77777777" w:rsidR="001E2274" w:rsidRDefault="001E2274" w:rsidP="00482885">
      <w:pPr>
        <w:rPr>
          <w:b w:val="0"/>
          <w:bCs w:val="0"/>
          <w:caps/>
          <w:sz w:val="24"/>
          <w:szCs w:val="24"/>
          <w:rtl/>
        </w:rPr>
      </w:pPr>
    </w:p>
    <w:p w14:paraId="4DDEB6AC" w14:textId="77777777" w:rsidR="001E2274" w:rsidRDefault="003361D4" w:rsidP="00482885">
      <w:pPr>
        <w:rPr>
          <w:caps/>
          <w:sz w:val="24"/>
          <w:szCs w:val="24"/>
          <w:u w:val="single"/>
          <w:rtl/>
        </w:rPr>
      </w:pPr>
      <w:r w:rsidRPr="003361D4">
        <w:rPr>
          <w:rFonts w:hint="cs"/>
          <w:caps/>
          <w:sz w:val="24"/>
          <w:szCs w:val="24"/>
          <w:u w:val="single"/>
          <w:rtl/>
        </w:rPr>
        <w:t>עורך דין ניצן בן ארויה - יועץ משפטי לוועדה המחוזית</w:t>
      </w:r>
      <w:r w:rsidR="001E2274">
        <w:rPr>
          <w:rFonts w:hint="cs"/>
          <w:caps/>
          <w:sz w:val="24"/>
          <w:szCs w:val="24"/>
          <w:u w:val="single"/>
          <w:rtl/>
        </w:rPr>
        <w:t>:</w:t>
      </w:r>
    </w:p>
    <w:p w14:paraId="7C7C6F76" w14:textId="64F609B1" w:rsidR="001E2274" w:rsidRDefault="002458F7" w:rsidP="00482885">
      <w:pPr>
        <w:rPr>
          <w:b w:val="0"/>
          <w:bCs w:val="0"/>
          <w:caps/>
          <w:sz w:val="24"/>
          <w:szCs w:val="24"/>
          <w:rtl/>
        </w:rPr>
      </w:pPr>
      <w:r>
        <w:rPr>
          <w:rFonts w:hint="cs"/>
          <w:b w:val="0"/>
          <w:bCs w:val="0"/>
          <w:caps/>
          <w:sz w:val="24"/>
          <w:szCs w:val="24"/>
          <w:rtl/>
        </w:rPr>
        <w:t>על - פני מקטע על - פני מקטע של כמה זה המקטע הזה?</w:t>
      </w:r>
      <w:r>
        <w:rPr>
          <w:b w:val="0"/>
          <w:bCs w:val="0"/>
          <w:caps/>
          <w:sz w:val="24"/>
          <w:szCs w:val="24"/>
        </w:rPr>
        <w:t xml:space="preserve"> </w:t>
      </w:r>
    </w:p>
    <w:p w14:paraId="4F327CB3" w14:textId="77777777" w:rsidR="001E2274" w:rsidRDefault="001E2274" w:rsidP="00482885">
      <w:pPr>
        <w:rPr>
          <w:b w:val="0"/>
          <w:bCs w:val="0"/>
          <w:caps/>
          <w:sz w:val="24"/>
          <w:szCs w:val="24"/>
          <w:rtl/>
        </w:rPr>
      </w:pPr>
    </w:p>
    <w:p w14:paraId="0FC8948F" w14:textId="77777777" w:rsidR="001E2274" w:rsidRDefault="000A5C33" w:rsidP="00482885">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655979F8" w14:textId="7412C97C" w:rsidR="001E2274" w:rsidRDefault="002458F7" w:rsidP="00482885">
      <w:pPr>
        <w:rPr>
          <w:b w:val="0"/>
          <w:bCs w:val="0"/>
          <w:caps/>
          <w:sz w:val="24"/>
          <w:szCs w:val="24"/>
          <w:rtl/>
        </w:rPr>
      </w:pPr>
      <w:r>
        <w:rPr>
          <w:rFonts w:hint="cs"/>
          <w:b w:val="0"/>
          <w:bCs w:val="0"/>
          <w:caps/>
          <w:sz w:val="24"/>
          <w:szCs w:val="24"/>
          <w:rtl/>
        </w:rPr>
        <w:t xml:space="preserve">לאורך לאורך הבינוי המוצע ב, </w:t>
      </w:r>
    </w:p>
    <w:p w14:paraId="5EE6C59A" w14:textId="77777777" w:rsidR="001E2274" w:rsidRDefault="001E2274" w:rsidP="00482885">
      <w:pPr>
        <w:rPr>
          <w:b w:val="0"/>
          <w:bCs w:val="0"/>
          <w:caps/>
          <w:sz w:val="24"/>
          <w:szCs w:val="24"/>
          <w:rtl/>
        </w:rPr>
      </w:pPr>
    </w:p>
    <w:p w14:paraId="6D12594D" w14:textId="77777777" w:rsidR="001E2274" w:rsidRDefault="003361D4" w:rsidP="00482885">
      <w:pPr>
        <w:rPr>
          <w:caps/>
          <w:sz w:val="24"/>
          <w:szCs w:val="24"/>
          <w:u w:val="single"/>
          <w:rtl/>
        </w:rPr>
      </w:pPr>
      <w:r w:rsidRPr="003361D4">
        <w:rPr>
          <w:rFonts w:hint="cs"/>
          <w:caps/>
          <w:sz w:val="24"/>
          <w:szCs w:val="24"/>
          <w:u w:val="single"/>
          <w:rtl/>
        </w:rPr>
        <w:t>עורך דין ניצן בן ארויה - יועץ משפטי לוועדה המחוזית</w:t>
      </w:r>
      <w:r w:rsidR="001E2274">
        <w:rPr>
          <w:rFonts w:hint="cs"/>
          <w:caps/>
          <w:sz w:val="24"/>
          <w:szCs w:val="24"/>
          <w:u w:val="single"/>
          <w:rtl/>
        </w:rPr>
        <w:t>:</w:t>
      </w:r>
    </w:p>
    <w:p w14:paraId="1024634A" w14:textId="1CF7E4D4" w:rsidR="001E2274" w:rsidRDefault="002458F7" w:rsidP="00482885">
      <w:pPr>
        <w:rPr>
          <w:b w:val="0"/>
          <w:bCs w:val="0"/>
          <w:caps/>
          <w:sz w:val="24"/>
          <w:szCs w:val="24"/>
          <w:rtl/>
        </w:rPr>
      </w:pPr>
      <w:r>
        <w:rPr>
          <w:rFonts w:hint="cs"/>
          <w:b w:val="0"/>
          <w:bCs w:val="0"/>
          <w:caps/>
          <w:sz w:val="24"/>
          <w:szCs w:val="24"/>
          <w:rtl/>
        </w:rPr>
        <w:t>כן לאורך לאורך הבינוי המוצע כששאר השטח, הממשק עם שאר שאר תחום התוכנית מול הנחל הוא הוסדר בשצפ מה שיוצר מה שיוצר כאילו הסדרה הסדרה יפה של ה, מקטע הזה של הנחל בתחום התוכנית. למעט ה, מקטע הזה שאתה פה כאילו שומר על העשרה מטרים, כל השאר כאילו באמת</w:t>
      </w:r>
      <w:r w:rsidR="000F703D">
        <w:rPr>
          <w:rFonts w:hint="cs"/>
          <w:b w:val="0"/>
          <w:bCs w:val="0"/>
          <w:caps/>
          <w:sz w:val="24"/>
          <w:szCs w:val="24"/>
          <w:rtl/>
        </w:rPr>
        <w:t xml:space="preserve"> </w:t>
      </w:r>
      <w:r>
        <w:rPr>
          <w:rFonts w:hint="cs"/>
          <w:b w:val="0"/>
          <w:bCs w:val="0"/>
          <w:caps/>
          <w:sz w:val="24"/>
          <w:szCs w:val="24"/>
          <w:rtl/>
        </w:rPr>
        <w:t>...</w:t>
      </w:r>
    </w:p>
    <w:p w14:paraId="56379855" w14:textId="77777777" w:rsidR="001E2274" w:rsidRDefault="001E2274" w:rsidP="00482885">
      <w:pPr>
        <w:rPr>
          <w:b w:val="0"/>
          <w:bCs w:val="0"/>
          <w:caps/>
          <w:sz w:val="24"/>
          <w:szCs w:val="24"/>
          <w:rtl/>
        </w:rPr>
      </w:pPr>
    </w:p>
    <w:p w14:paraId="2CB65D2F" w14:textId="77777777" w:rsidR="001E2274" w:rsidRDefault="00FC27D6" w:rsidP="00482885">
      <w:pPr>
        <w:rPr>
          <w:caps/>
          <w:sz w:val="24"/>
          <w:szCs w:val="24"/>
          <w:u w:val="single"/>
          <w:rtl/>
        </w:rPr>
      </w:pPr>
      <w:r w:rsidRPr="00FC27D6">
        <w:rPr>
          <w:rFonts w:hint="cs"/>
          <w:caps/>
          <w:sz w:val="24"/>
          <w:szCs w:val="24"/>
          <w:u w:val="single"/>
          <w:rtl/>
        </w:rPr>
        <w:t>מר ליאור רגב - נציג לשכת התכנון</w:t>
      </w:r>
      <w:r w:rsidR="001E2274">
        <w:rPr>
          <w:rFonts w:hint="cs"/>
          <w:caps/>
          <w:sz w:val="24"/>
          <w:szCs w:val="24"/>
          <w:u w:val="single"/>
          <w:rtl/>
        </w:rPr>
        <w:t>:</w:t>
      </w:r>
    </w:p>
    <w:p w14:paraId="6F8F4EB8" w14:textId="73F8D954" w:rsidR="001E2274" w:rsidRDefault="002458F7" w:rsidP="00482885">
      <w:pPr>
        <w:rPr>
          <w:b w:val="0"/>
          <w:bCs w:val="0"/>
          <w:caps/>
          <w:sz w:val="24"/>
          <w:szCs w:val="24"/>
          <w:rtl/>
        </w:rPr>
      </w:pPr>
      <w:r>
        <w:rPr>
          <w:rFonts w:hint="cs"/>
          <w:b w:val="0"/>
          <w:bCs w:val="0"/>
          <w:caps/>
          <w:sz w:val="24"/>
          <w:szCs w:val="24"/>
          <w:rtl/>
        </w:rPr>
        <w:t>של רוב המקטע</w:t>
      </w:r>
    </w:p>
    <w:p w14:paraId="2DDBEA98" w14:textId="77777777" w:rsidR="001E2274" w:rsidRDefault="001E2274" w:rsidP="00482885">
      <w:pPr>
        <w:rPr>
          <w:b w:val="0"/>
          <w:bCs w:val="0"/>
          <w:caps/>
          <w:sz w:val="24"/>
          <w:szCs w:val="24"/>
          <w:rtl/>
        </w:rPr>
      </w:pPr>
    </w:p>
    <w:p w14:paraId="0384996E" w14:textId="77777777" w:rsidR="001E2274" w:rsidRDefault="003361D4" w:rsidP="00482885">
      <w:pPr>
        <w:rPr>
          <w:caps/>
          <w:sz w:val="24"/>
          <w:szCs w:val="24"/>
          <w:u w:val="single"/>
          <w:rtl/>
        </w:rPr>
      </w:pPr>
      <w:r w:rsidRPr="003361D4">
        <w:rPr>
          <w:rFonts w:hint="cs"/>
          <w:caps/>
          <w:sz w:val="24"/>
          <w:szCs w:val="24"/>
          <w:u w:val="single"/>
          <w:rtl/>
        </w:rPr>
        <w:t>עורך דין ניצן בן ארויה - יועץ משפטי לוועדה המחוזית</w:t>
      </w:r>
      <w:r w:rsidR="001E2274">
        <w:rPr>
          <w:rFonts w:hint="cs"/>
          <w:caps/>
          <w:sz w:val="24"/>
          <w:szCs w:val="24"/>
          <w:u w:val="single"/>
          <w:rtl/>
        </w:rPr>
        <w:t>:</w:t>
      </w:r>
    </w:p>
    <w:p w14:paraId="28D396BE" w14:textId="6B219CAD" w:rsidR="001E2274" w:rsidRDefault="002458F7" w:rsidP="00482885">
      <w:pPr>
        <w:rPr>
          <w:b w:val="0"/>
          <w:bCs w:val="0"/>
          <w:caps/>
          <w:sz w:val="24"/>
          <w:szCs w:val="24"/>
          <w:rtl/>
        </w:rPr>
      </w:pPr>
      <w:r>
        <w:rPr>
          <w:rFonts w:hint="cs"/>
          <w:b w:val="0"/>
          <w:bCs w:val="0"/>
          <w:caps/>
          <w:sz w:val="24"/>
          <w:szCs w:val="24"/>
          <w:rtl/>
        </w:rPr>
        <w:t xml:space="preserve">של רוב המקטע כן </w:t>
      </w:r>
    </w:p>
    <w:p w14:paraId="68C38A67" w14:textId="77777777" w:rsidR="001E2274" w:rsidRDefault="001E2274" w:rsidP="00482885">
      <w:pPr>
        <w:rPr>
          <w:b w:val="0"/>
          <w:bCs w:val="0"/>
          <w:caps/>
          <w:sz w:val="24"/>
          <w:szCs w:val="24"/>
          <w:rtl/>
        </w:rPr>
      </w:pPr>
    </w:p>
    <w:p w14:paraId="17026289" w14:textId="77777777" w:rsidR="001E2274" w:rsidRDefault="00FC27D6" w:rsidP="00482885">
      <w:pPr>
        <w:rPr>
          <w:caps/>
          <w:sz w:val="24"/>
          <w:szCs w:val="24"/>
          <w:u w:val="single"/>
          <w:rtl/>
        </w:rPr>
      </w:pPr>
      <w:r w:rsidRPr="00FC27D6">
        <w:rPr>
          <w:rFonts w:hint="cs"/>
          <w:caps/>
          <w:sz w:val="24"/>
          <w:szCs w:val="24"/>
          <w:u w:val="single"/>
          <w:rtl/>
        </w:rPr>
        <w:t>מר ליאור רגב - נציג לשכת התכנון</w:t>
      </w:r>
      <w:r w:rsidR="001E2274">
        <w:rPr>
          <w:rFonts w:hint="cs"/>
          <w:caps/>
          <w:sz w:val="24"/>
          <w:szCs w:val="24"/>
          <w:u w:val="single"/>
          <w:rtl/>
        </w:rPr>
        <w:t>:</w:t>
      </w:r>
    </w:p>
    <w:p w14:paraId="687A4FB4" w14:textId="10FEB8C0" w:rsidR="001E2274" w:rsidRDefault="002458F7" w:rsidP="00482885">
      <w:pPr>
        <w:rPr>
          <w:b w:val="0"/>
          <w:bCs w:val="0"/>
          <w:caps/>
          <w:sz w:val="24"/>
          <w:szCs w:val="24"/>
          <w:rtl/>
        </w:rPr>
      </w:pPr>
      <w:r>
        <w:rPr>
          <w:rFonts w:hint="cs"/>
          <w:b w:val="0"/>
          <w:bCs w:val="0"/>
          <w:caps/>
          <w:sz w:val="24"/>
          <w:szCs w:val="24"/>
          <w:rtl/>
        </w:rPr>
        <w:t>של רוב</w:t>
      </w:r>
    </w:p>
    <w:p w14:paraId="30A192AC" w14:textId="77777777" w:rsidR="001E2274" w:rsidRDefault="001E2274" w:rsidP="00482885">
      <w:pPr>
        <w:rPr>
          <w:b w:val="0"/>
          <w:bCs w:val="0"/>
          <w:caps/>
          <w:sz w:val="24"/>
          <w:szCs w:val="24"/>
          <w:rtl/>
        </w:rPr>
      </w:pPr>
    </w:p>
    <w:p w14:paraId="5A6DB228" w14:textId="77777777" w:rsidR="001E2274" w:rsidRDefault="003361D4" w:rsidP="00482885">
      <w:pPr>
        <w:rPr>
          <w:caps/>
          <w:sz w:val="24"/>
          <w:szCs w:val="24"/>
          <w:u w:val="single"/>
          <w:rtl/>
        </w:rPr>
      </w:pPr>
      <w:r w:rsidRPr="003361D4">
        <w:rPr>
          <w:rFonts w:hint="cs"/>
          <w:caps/>
          <w:sz w:val="24"/>
          <w:szCs w:val="24"/>
          <w:u w:val="single"/>
          <w:rtl/>
        </w:rPr>
        <w:t>עורך דין ניצן בן ארויה - יועץ משפטי לוועדה המחוזית</w:t>
      </w:r>
      <w:r w:rsidR="001E2274">
        <w:rPr>
          <w:rFonts w:hint="cs"/>
          <w:caps/>
          <w:sz w:val="24"/>
          <w:szCs w:val="24"/>
          <w:u w:val="single"/>
          <w:rtl/>
        </w:rPr>
        <w:t>:</w:t>
      </w:r>
    </w:p>
    <w:p w14:paraId="0C27BE0E" w14:textId="518AF1DE" w:rsidR="001E2274" w:rsidRDefault="002458F7" w:rsidP="00482885">
      <w:pPr>
        <w:rPr>
          <w:b w:val="0"/>
          <w:bCs w:val="0"/>
          <w:caps/>
          <w:sz w:val="24"/>
          <w:szCs w:val="24"/>
          <w:rtl/>
        </w:rPr>
      </w:pPr>
      <w:r>
        <w:rPr>
          <w:rFonts w:hint="cs"/>
          <w:b w:val="0"/>
          <w:bCs w:val="0"/>
          <w:caps/>
          <w:sz w:val="24"/>
          <w:szCs w:val="24"/>
          <w:rtl/>
        </w:rPr>
        <w:t>בחלק הזה בעשרה והיתר עם השצפ, אז</w:t>
      </w:r>
      <w:r w:rsidR="000F703D">
        <w:rPr>
          <w:rFonts w:hint="cs"/>
          <w:b w:val="0"/>
          <w:bCs w:val="0"/>
          <w:caps/>
          <w:sz w:val="24"/>
          <w:szCs w:val="24"/>
          <w:rtl/>
        </w:rPr>
        <w:t xml:space="preserve"> </w:t>
      </w:r>
      <w:r>
        <w:rPr>
          <w:rFonts w:hint="cs"/>
          <w:b w:val="0"/>
          <w:bCs w:val="0"/>
          <w:caps/>
          <w:sz w:val="24"/>
          <w:szCs w:val="24"/>
          <w:rtl/>
        </w:rPr>
        <w:t>...</w:t>
      </w:r>
    </w:p>
    <w:p w14:paraId="418490A0" w14:textId="77777777" w:rsidR="001E2274" w:rsidRDefault="001E2274" w:rsidP="00482885">
      <w:pPr>
        <w:rPr>
          <w:b w:val="0"/>
          <w:bCs w:val="0"/>
          <w:caps/>
          <w:sz w:val="24"/>
          <w:szCs w:val="24"/>
          <w:rtl/>
        </w:rPr>
      </w:pPr>
    </w:p>
    <w:p w14:paraId="07494B4B" w14:textId="77777777" w:rsidR="001E2274" w:rsidRDefault="00E5536A" w:rsidP="00482885">
      <w:pPr>
        <w:rPr>
          <w:caps/>
          <w:sz w:val="24"/>
          <w:szCs w:val="24"/>
          <w:u w:val="single"/>
          <w:rtl/>
        </w:rPr>
      </w:pPr>
      <w:r w:rsidRPr="00E5536A">
        <w:rPr>
          <w:rFonts w:hint="cs"/>
          <w:caps/>
          <w:sz w:val="24"/>
          <w:szCs w:val="24"/>
          <w:u w:val="single"/>
          <w:rtl/>
        </w:rPr>
        <w:t>גב</w:t>
      </w:r>
      <w:r w:rsidRPr="00E5536A">
        <w:rPr>
          <w:caps/>
          <w:sz w:val="24"/>
          <w:szCs w:val="24"/>
          <w:u w:val="single"/>
          <w:rtl/>
        </w:rPr>
        <w:t>'</w:t>
      </w:r>
      <w:r w:rsidRPr="00E5536A">
        <w:rPr>
          <w:rFonts w:hint="cs"/>
          <w:caps/>
          <w:sz w:val="24"/>
          <w:szCs w:val="24"/>
          <w:u w:val="single"/>
          <w:rtl/>
        </w:rPr>
        <w:t xml:space="preserve"> רוני גרניט - נציגת משרד הבריאות בוועדה המחוזית</w:t>
      </w:r>
      <w:r w:rsidR="001E2274">
        <w:rPr>
          <w:rFonts w:hint="cs"/>
          <w:caps/>
          <w:sz w:val="24"/>
          <w:szCs w:val="24"/>
          <w:u w:val="single"/>
          <w:rtl/>
        </w:rPr>
        <w:t>:</w:t>
      </w:r>
    </w:p>
    <w:p w14:paraId="0B422AF2" w14:textId="3D588093" w:rsidR="001E2274" w:rsidRDefault="002458F7" w:rsidP="00482885">
      <w:pPr>
        <w:rPr>
          <w:b w:val="0"/>
          <w:bCs w:val="0"/>
          <w:caps/>
          <w:sz w:val="24"/>
          <w:szCs w:val="24"/>
          <w:rtl/>
        </w:rPr>
      </w:pPr>
      <w:r>
        <w:rPr>
          <w:rFonts w:hint="cs"/>
          <w:b w:val="0"/>
          <w:bCs w:val="0"/>
          <w:caps/>
          <w:sz w:val="24"/>
          <w:szCs w:val="24"/>
          <w:rtl/>
        </w:rPr>
        <w:t xml:space="preserve">כן </w:t>
      </w:r>
    </w:p>
    <w:p w14:paraId="15AD1030" w14:textId="77777777" w:rsidR="001E2274" w:rsidRDefault="001E2274" w:rsidP="00482885">
      <w:pPr>
        <w:rPr>
          <w:b w:val="0"/>
          <w:bCs w:val="0"/>
          <w:caps/>
          <w:sz w:val="24"/>
          <w:szCs w:val="24"/>
          <w:rtl/>
        </w:rPr>
      </w:pPr>
    </w:p>
    <w:p w14:paraId="47E77A97" w14:textId="77777777" w:rsidR="001E2274" w:rsidRDefault="00FC27D6" w:rsidP="00482885">
      <w:pPr>
        <w:rPr>
          <w:caps/>
          <w:sz w:val="24"/>
          <w:szCs w:val="24"/>
          <w:u w:val="single"/>
          <w:rtl/>
        </w:rPr>
      </w:pPr>
      <w:r w:rsidRPr="00FC27D6">
        <w:rPr>
          <w:rFonts w:hint="cs"/>
          <w:caps/>
          <w:sz w:val="24"/>
          <w:szCs w:val="24"/>
          <w:u w:val="single"/>
          <w:rtl/>
        </w:rPr>
        <w:t>מר ליאור רגב - נציג לשכת התכנון</w:t>
      </w:r>
      <w:r w:rsidR="001E2274">
        <w:rPr>
          <w:rFonts w:hint="cs"/>
          <w:caps/>
          <w:sz w:val="24"/>
          <w:szCs w:val="24"/>
          <w:u w:val="single"/>
          <w:rtl/>
        </w:rPr>
        <w:t>:</w:t>
      </w:r>
    </w:p>
    <w:p w14:paraId="5AFCCC1A" w14:textId="21DA1F17" w:rsidR="001E2274" w:rsidRDefault="002458F7" w:rsidP="00482885">
      <w:pPr>
        <w:rPr>
          <w:b w:val="0"/>
          <w:bCs w:val="0"/>
          <w:caps/>
          <w:sz w:val="24"/>
          <w:szCs w:val="24"/>
          <w:rtl/>
        </w:rPr>
      </w:pPr>
      <w:r>
        <w:rPr>
          <w:rFonts w:hint="cs"/>
          <w:b w:val="0"/>
          <w:bCs w:val="0"/>
          <w:caps/>
          <w:sz w:val="24"/>
          <w:szCs w:val="24"/>
          <w:rtl/>
        </w:rPr>
        <w:t>אוקיי בסדר</w:t>
      </w:r>
    </w:p>
    <w:p w14:paraId="2B52AE8C" w14:textId="77777777" w:rsidR="001E2274" w:rsidRDefault="001E2274" w:rsidP="00482885">
      <w:pPr>
        <w:rPr>
          <w:b w:val="0"/>
          <w:bCs w:val="0"/>
          <w:caps/>
          <w:sz w:val="24"/>
          <w:szCs w:val="24"/>
          <w:rtl/>
        </w:rPr>
      </w:pPr>
    </w:p>
    <w:p w14:paraId="1A062534" w14:textId="77777777" w:rsidR="001E2274" w:rsidRDefault="003361D4" w:rsidP="00482885">
      <w:pPr>
        <w:rPr>
          <w:caps/>
          <w:sz w:val="24"/>
          <w:szCs w:val="24"/>
          <w:u w:val="single"/>
          <w:rtl/>
        </w:rPr>
      </w:pPr>
      <w:r w:rsidRPr="003361D4">
        <w:rPr>
          <w:rFonts w:hint="cs"/>
          <w:caps/>
          <w:sz w:val="24"/>
          <w:szCs w:val="24"/>
          <w:u w:val="single"/>
          <w:rtl/>
        </w:rPr>
        <w:t>עורך דין ניצן בן ארויה - יועץ משפטי לוועדה המחוזית</w:t>
      </w:r>
      <w:r w:rsidR="001E2274">
        <w:rPr>
          <w:rFonts w:hint="cs"/>
          <w:caps/>
          <w:sz w:val="24"/>
          <w:szCs w:val="24"/>
          <w:u w:val="single"/>
          <w:rtl/>
        </w:rPr>
        <w:t>:</w:t>
      </w:r>
    </w:p>
    <w:p w14:paraId="78E16EFF" w14:textId="1656C667" w:rsidR="001E2274" w:rsidRDefault="002458F7" w:rsidP="00482885">
      <w:pPr>
        <w:rPr>
          <w:b w:val="0"/>
          <w:bCs w:val="0"/>
          <w:caps/>
          <w:sz w:val="24"/>
          <w:szCs w:val="24"/>
          <w:rtl/>
        </w:rPr>
      </w:pPr>
      <w:r>
        <w:rPr>
          <w:rFonts w:hint="cs"/>
          <w:b w:val="0"/>
          <w:bCs w:val="0"/>
          <w:caps/>
          <w:sz w:val="24"/>
          <w:szCs w:val="24"/>
          <w:rtl/>
        </w:rPr>
        <w:t>יש איזה תועלת פה</w:t>
      </w:r>
    </w:p>
    <w:p w14:paraId="1DFEF1AD" w14:textId="77777777" w:rsidR="001E2274" w:rsidRDefault="001E2274" w:rsidP="00482885">
      <w:pPr>
        <w:rPr>
          <w:b w:val="0"/>
          <w:bCs w:val="0"/>
          <w:caps/>
          <w:sz w:val="24"/>
          <w:szCs w:val="24"/>
          <w:rtl/>
        </w:rPr>
      </w:pPr>
    </w:p>
    <w:p w14:paraId="0F75FA0C" w14:textId="77777777" w:rsidR="001E2274" w:rsidRDefault="00FC27D6" w:rsidP="00482885">
      <w:pPr>
        <w:rPr>
          <w:caps/>
          <w:sz w:val="24"/>
          <w:szCs w:val="24"/>
          <w:u w:val="single"/>
          <w:rtl/>
        </w:rPr>
      </w:pPr>
      <w:r w:rsidRPr="00FC27D6">
        <w:rPr>
          <w:rFonts w:hint="cs"/>
          <w:caps/>
          <w:sz w:val="24"/>
          <w:szCs w:val="24"/>
          <w:u w:val="single"/>
          <w:rtl/>
        </w:rPr>
        <w:t>מר ליאור רגב - נציג לשכת התכנון</w:t>
      </w:r>
      <w:r w:rsidR="001E2274">
        <w:rPr>
          <w:rFonts w:hint="cs"/>
          <w:caps/>
          <w:sz w:val="24"/>
          <w:szCs w:val="24"/>
          <w:u w:val="single"/>
          <w:rtl/>
        </w:rPr>
        <w:t>:</w:t>
      </w:r>
    </w:p>
    <w:p w14:paraId="6B6F96BA" w14:textId="78CDEFD0" w:rsidR="001E2274" w:rsidRDefault="002458F7" w:rsidP="00482885">
      <w:pPr>
        <w:rPr>
          <w:b w:val="0"/>
          <w:bCs w:val="0"/>
          <w:caps/>
          <w:sz w:val="24"/>
          <w:szCs w:val="24"/>
          <w:rtl/>
        </w:rPr>
      </w:pPr>
      <w:r>
        <w:rPr>
          <w:rFonts w:hint="cs"/>
          <w:b w:val="0"/>
          <w:bCs w:val="0"/>
          <w:caps/>
          <w:sz w:val="24"/>
          <w:szCs w:val="24"/>
          <w:rtl/>
        </w:rPr>
        <w:lastRenderedPageBreak/>
        <w:t xml:space="preserve">כן </w:t>
      </w:r>
    </w:p>
    <w:p w14:paraId="588A31E5" w14:textId="77777777" w:rsidR="001E2274" w:rsidRDefault="001E2274" w:rsidP="00482885">
      <w:pPr>
        <w:rPr>
          <w:b w:val="0"/>
          <w:bCs w:val="0"/>
          <w:caps/>
          <w:sz w:val="24"/>
          <w:szCs w:val="24"/>
          <w:rtl/>
        </w:rPr>
      </w:pPr>
    </w:p>
    <w:p w14:paraId="5B7839A7" w14:textId="77777777" w:rsidR="001E2274" w:rsidRDefault="00E5536A" w:rsidP="00482885">
      <w:pPr>
        <w:rPr>
          <w:caps/>
          <w:sz w:val="24"/>
          <w:szCs w:val="24"/>
          <w:u w:val="single"/>
          <w:rtl/>
        </w:rPr>
      </w:pPr>
      <w:r w:rsidRPr="00E5536A">
        <w:rPr>
          <w:rFonts w:hint="cs"/>
          <w:caps/>
          <w:sz w:val="24"/>
          <w:szCs w:val="24"/>
          <w:u w:val="single"/>
          <w:rtl/>
        </w:rPr>
        <w:t>גב</w:t>
      </w:r>
      <w:r w:rsidRPr="00E5536A">
        <w:rPr>
          <w:caps/>
          <w:sz w:val="24"/>
          <w:szCs w:val="24"/>
          <w:u w:val="single"/>
          <w:rtl/>
        </w:rPr>
        <w:t>'</w:t>
      </w:r>
      <w:r w:rsidRPr="00E5536A">
        <w:rPr>
          <w:rFonts w:hint="cs"/>
          <w:caps/>
          <w:sz w:val="24"/>
          <w:szCs w:val="24"/>
          <w:u w:val="single"/>
          <w:rtl/>
        </w:rPr>
        <w:t xml:space="preserve"> רוני גרניט - נציגת משרד הבריאות בוועדה המחוזית</w:t>
      </w:r>
      <w:r w:rsidR="001E2274">
        <w:rPr>
          <w:rFonts w:hint="cs"/>
          <w:caps/>
          <w:sz w:val="24"/>
          <w:szCs w:val="24"/>
          <w:u w:val="single"/>
          <w:rtl/>
        </w:rPr>
        <w:t>:</w:t>
      </w:r>
    </w:p>
    <w:p w14:paraId="28E13D14" w14:textId="3C065F06" w:rsidR="001E2274" w:rsidRDefault="002458F7" w:rsidP="00482885">
      <w:pPr>
        <w:rPr>
          <w:b w:val="0"/>
          <w:bCs w:val="0"/>
          <w:caps/>
          <w:sz w:val="24"/>
          <w:szCs w:val="24"/>
          <w:rtl/>
        </w:rPr>
      </w:pPr>
      <w:r>
        <w:rPr>
          <w:rFonts w:hint="cs"/>
          <w:b w:val="0"/>
          <w:bCs w:val="0"/>
          <w:caps/>
          <w:sz w:val="24"/>
          <w:szCs w:val="24"/>
          <w:rtl/>
        </w:rPr>
        <w:t xml:space="preserve">יש שטח חלחול גם גדול </w:t>
      </w:r>
    </w:p>
    <w:p w14:paraId="48A8F2EF" w14:textId="77777777" w:rsidR="001E2274" w:rsidRDefault="001E2274" w:rsidP="00482885">
      <w:pPr>
        <w:rPr>
          <w:b w:val="0"/>
          <w:bCs w:val="0"/>
          <w:caps/>
          <w:sz w:val="24"/>
          <w:szCs w:val="24"/>
          <w:rtl/>
        </w:rPr>
      </w:pPr>
    </w:p>
    <w:p w14:paraId="32152878" w14:textId="77777777" w:rsidR="001E2274" w:rsidRDefault="003361D4" w:rsidP="00482885">
      <w:pPr>
        <w:rPr>
          <w:caps/>
          <w:sz w:val="24"/>
          <w:szCs w:val="24"/>
          <w:u w:val="single"/>
          <w:rtl/>
        </w:rPr>
      </w:pPr>
      <w:r w:rsidRPr="003361D4">
        <w:rPr>
          <w:rFonts w:hint="cs"/>
          <w:caps/>
          <w:sz w:val="24"/>
          <w:szCs w:val="24"/>
          <w:u w:val="single"/>
          <w:rtl/>
        </w:rPr>
        <w:t>עורך דין ניצן בן ארויה - יועץ משפטי לוועדה המחוזית</w:t>
      </w:r>
      <w:r w:rsidR="001E2274">
        <w:rPr>
          <w:rFonts w:hint="cs"/>
          <w:caps/>
          <w:sz w:val="24"/>
          <w:szCs w:val="24"/>
          <w:u w:val="single"/>
          <w:rtl/>
        </w:rPr>
        <w:t>:</w:t>
      </w:r>
    </w:p>
    <w:p w14:paraId="67ABAEE5" w14:textId="2E4898A8" w:rsidR="001E2274" w:rsidRDefault="002458F7" w:rsidP="00482885">
      <w:pPr>
        <w:rPr>
          <w:b w:val="0"/>
          <w:bCs w:val="0"/>
          <w:caps/>
          <w:sz w:val="24"/>
          <w:szCs w:val="24"/>
          <w:rtl/>
        </w:rPr>
      </w:pPr>
      <w:r>
        <w:rPr>
          <w:rFonts w:hint="cs"/>
          <w:b w:val="0"/>
          <w:bCs w:val="0"/>
          <w:caps/>
          <w:sz w:val="24"/>
          <w:szCs w:val="24"/>
          <w:rtl/>
        </w:rPr>
        <w:t xml:space="preserve">כן </w:t>
      </w:r>
    </w:p>
    <w:p w14:paraId="147CA560" w14:textId="77777777" w:rsidR="001E2274" w:rsidRDefault="001E2274" w:rsidP="00482885">
      <w:pPr>
        <w:rPr>
          <w:b w:val="0"/>
          <w:bCs w:val="0"/>
          <w:caps/>
          <w:sz w:val="24"/>
          <w:szCs w:val="24"/>
          <w:rtl/>
        </w:rPr>
      </w:pPr>
    </w:p>
    <w:p w14:paraId="4F10DFA8" w14:textId="77777777" w:rsidR="001E2274" w:rsidRDefault="00E5536A" w:rsidP="00482885">
      <w:pPr>
        <w:rPr>
          <w:caps/>
          <w:sz w:val="24"/>
          <w:szCs w:val="24"/>
          <w:u w:val="single"/>
          <w:rtl/>
        </w:rPr>
      </w:pPr>
      <w:r w:rsidRPr="00E5536A">
        <w:rPr>
          <w:rFonts w:hint="cs"/>
          <w:caps/>
          <w:sz w:val="24"/>
          <w:szCs w:val="24"/>
          <w:u w:val="single"/>
          <w:rtl/>
        </w:rPr>
        <w:t>גב</w:t>
      </w:r>
      <w:r w:rsidRPr="00E5536A">
        <w:rPr>
          <w:caps/>
          <w:sz w:val="24"/>
          <w:szCs w:val="24"/>
          <w:u w:val="single"/>
          <w:rtl/>
        </w:rPr>
        <w:t>'</w:t>
      </w:r>
      <w:r w:rsidRPr="00E5536A">
        <w:rPr>
          <w:rFonts w:hint="cs"/>
          <w:caps/>
          <w:sz w:val="24"/>
          <w:szCs w:val="24"/>
          <w:u w:val="single"/>
          <w:rtl/>
        </w:rPr>
        <w:t xml:space="preserve"> רוני גרניט - נציגת משרד הבריאות בוועדה המחוזית</w:t>
      </w:r>
      <w:r w:rsidR="001E2274">
        <w:rPr>
          <w:rFonts w:hint="cs"/>
          <w:caps/>
          <w:sz w:val="24"/>
          <w:szCs w:val="24"/>
          <w:u w:val="single"/>
          <w:rtl/>
        </w:rPr>
        <w:t>:</w:t>
      </w:r>
    </w:p>
    <w:p w14:paraId="03B4537A" w14:textId="70BE4959" w:rsidR="001E2274" w:rsidRDefault="002458F7" w:rsidP="00482885">
      <w:pPr>
        <w:rPr>
          <w:b w:val="0"/>
          <w:bCs w:val="0"/>
          <w:caps/>
          <w:sz w:val="24"/>
          <w:szCs w:val="24"/>
          <w:rtl/>
        </w:rPr>
      </w:pPr>
      <w:r>
        <w:rPr>
          <w:rFonts w:hint="cs"/>
          <w:b w:val="0"/>
          <w:bCs w:val="0"/>
          <w:caps/>
          <w:sz w:val="24"/>
          <w:szCs w:val="24"/>
          <w:rtl/>
        </w:rPr>
        <w:t xml:space="preserve">בעצם </w:t>
      </w:r>
    </w:p>
    <w:p w14:paraId="0CE11298" w14:textId="77777777" w:rsidR="001E2274" w:rsidRDefault="001E2274" w:rsidP="00482885">
      <w:pPr>
        <w:rPr>
          <w:b w:val="0"/>
          <w:bCs w:val="0"/>
          <w:caps/>
          <w:sz w:val="24"/>
          <w:szCs w:val="24"/>
          <w:rtl/>
        </w:rPr>
      </w:pPr>
    </w:p>
    <w:p w14:paraId="0582902C" w14:textId="77777777" w:rsidR="001E2274" w:rsidRDefault="003109B2" w:rsidP="00482885">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16B720BF" w14:textId="5561017A" w:rsidR="001E2274" w:rsidRDefault="002458F7" w:rsidP="00482885">
      <w:pPr>
        <w:rPr>
          <w:b w:val="0"/>
          <w:bCs w:val="0"/>
          <w:caps/>
          <w:sz w:val="24"/>
          <w:szCs w:val="24"/>
          <w:rtl/>
        </w:rPr>
      </w:pPr>
      <w:r>
        <w:rPr>
          <w:rFonts w:hint="cs"/>
          <w:b w:val="0"/>
          <w:bCs w:val="0"/>
          <w:caps/>
          <w:sz w:val="24"/>
          <w:szCs w:val="24"/>
          <w:rtl/>
        </w:rPr>
        <w:t>העניין בתוכנית הזו היא יותר על השטח המופר</w:t>
      </w:r>
    </w:p>
    <w:p w14:paraId="319305F8" w14:textId="77777777" w:rsidR="001E2274" w:rsidRDefault="001E2274" w:rsidP="00482885">
      <w:pPr>
        <w:rPr>
          <w:b w:val="0"/>
          <w:bCs w:val="0"/>
          <w:caps/>
          <w:sz w:val="24"/>
          <w:szCs w:val="24"/>
          <w:rtl/>
        </w:rPr>
      </w:pPr>
    </w:p>
    <w:p w14:paraId="76328E3E" w14:textId="77777777" w:rsidR="001E2274" w:rsidRDefault="000A5C33" w:rsidP="00482885">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4252FE41" w14:textId="7CE19C35" w:rsidR="001E2274" w:rsidRDefault="002458F7" w:rsidP="00482885">
      <w:pPr>
        <w:rPr>
          <w:b w:val="0"/>
          <w:bCs w:val="0"/>
          <w:caps/>
          <w:sz w:val="24"/>
          <w:szCs w:val="24"/>
          <w:rtl/>
        </w:rPr>
      </w:pPr>
      <w:r>
        <w:rPr>
          <w:rFonts w:hint="cs"/>
          <w:b w:val="0"/>
          <w:bCs w:val="0"/>
          <w:caps/>
          <w:sz w:val="24"/>
          <w:szCs w:val="24"/>
          <w:rtl/>
        </w:rPr>
        <w:t>... זה זה בדיוק ה, מרווח</w:t>
      </w:r>
    </w:p>
    <w:p w14:paraId="7058D022" w14:textId="77777777" w:rsidR="001E2274" w:rsidRDefault="001E2274" w:rsidP="00482885">
      <w:pPr>
        <w:rPr>
          <w:b w:val="0"/>
          <w:bCs w:val="0"/>
          <w:caps/>
          <w:sz w:val="24"/>
          <w:szCs w:val="24"/>
          <w:rtl/>
        </w:rPr>
      </w:pPr>
    </w:p>
    <w:p w14:paraId="53469702" w14:textId="77777777" w:rsidR="001E2274" w:rsidRDefault="00FC27D6" w:rsidP="00482885">
      <w:pPr>
        <w:rPr>
          <w:caps/>
          <w:sz w:val="24"/>
          <w:szCs w:val="24"/>
          <w:u w:val="single"/>
          <w:rtl/>
        </w:rPr>
      </w:pPr>
      <w:r w:rsidRPr="00FC27D6">
        <w:rPr>
          <w:rFonts w:hint="cs"/>
          <w:caps/>
          <w:sz w:val="24"/>
          <w:szCs w:val="24"/>
          <w:u w:val="single"/>
          <w:rtl/>
        </w:rPr>
        <w:t>מר ליאור רגב - נציג לשכת התכנון</w:t>
      </w:r>
      <w:r w:rsidR="001E2274">
        <w:rPr>
          <w:rFonts w:hint="cs"/>
          <w:caps/>
          <w:sz w:val="24"/>
          <w:szCs w:val="24"/>
          <w:u w:val="single"/>
          <w:rtl/>
        </w:rPr>
        <w:t>:</w:t>
      </w:r>
    </w:p>
    <w:p w14:paraId="476DE214" w14:textId="0C87DD6F" w:rsidR="001E2274" w:rsidRDefault="002458F7" w:rsidP="00482885">
      <w:pPr>
        <w:rPr>
          <w:b w:val="0"/>
          <w:bCs w:val="0"/>
          <w:caps/>
          <w:sz w:val="24"/>
          <w:szCs w:val="24"/>
          <w:rtl/>
        </w:rPr>
      </w:pPr>
      <w:r>
        <w:rPr>
          <w:rFonts w:hint="cs"/>
          <w:b w:val="0"/>
          <w:bCs w:val="0"/>
          <w:caps/>
          <w:sz w:val="24"/>
          <w:szCs w:val="24"/>
          <w:rtl/>
        </w:rPr>
        <w:t xml:space="preserve">על השטח המופר של החניה זה ה, זה העניין גם </w:t>
      </w:r>
    </w:p>
    <w:p w14:paraId="1A35AEC7" w14:textId="77777777" w:rsidR="001E2274" w:rsidRDefault="001E2274" w:rsidP="00482885">
      <w:pPr>
        <w:rPr>
          <w:b w:val="0"/>
          <w:bCs w:val="0"/>
          <w:caps/>
          <w:sz w:val="24"/>
          <w:szCs w:val="24"/>
          <w:rtl/>
        </w:rPr>
      </w:pPr>
    </w:p>
    <w:p w14:paraId="0ADC9035" w14:textId="77777777" w:rsidR="001E2274" w:rsidRDefault="00E5536A" w:rsidP="00482885">
      <w:pPr>
        <w:rPr>
          <w:caps/>
          <w:sz w:val="24"/>
          <w:szCs w:val="24"/>
          <w:u w:val="single"/>
          <w:rtl/>
        </w:rPr>
      </w:pPr>
      <w:r w:rsidRPr="00E5536A">
        <w:rPr>
          <w:rFonts w:hint="cs"/>
          <w:caps/>
          <w:sz w:val="24"/>
          <w:szCs w:val="24"/>
          <w:u w:val="single"/>
          <w:rtl/>
        </w:rPr>
        <w:t>גב</w:t>
      </w:r>
      <w:r w:rsidRPr="00E5536A">
        <w:rPr>
          <w:caps/>
          <w:sz w:val="24"/>
          <w:szCs w:val="24"/>
          <w:u w:val="single"/>
          <w:rtl/>
        </w:rPr>
        <w:t>'</w:t>
      </w:r>
      <w:r w:rsidRPr="00E5536A">
        <w:rPr>
          <w:rFonts w:hint="cs"/>
          <w:caps/>
          <w:sz w:val="24"/>
          <w:szCs w:val="24"/>
          <w:u w:val="single"/>
          <w:rtl/>
        </w:rPr>
        <w:t xml:space="preserve"> רוני גרניט - נציגת משרד הבריאות בוועדה המחוזית</w:t>
      </w:r>
      <w:r w:rsidR="001E2274">
        <w:rPr>
          <w:rFonts w:hint="cs"/>
          <w:caps/>
          <w:sz w:val="24"/>
          <w:szCs w:val="24"/>
          <w:u w:val="single"/>
          <w:rtl/>
        </w:rPr>
        <w:t>:</w:t>
      </w:r>
    </w:p>
    <w:p w14:paraId="15EAC937" w14:textId="561BFD98" w:rsidR="001E2274" w:rsidRDefault="002458F7" w:rsidP="00482885">
      <w:pPr>
        <w:rPr>
          <w:b w:val="0"/>
          <w:bCs w:val="0"/>
          <w:caps/>
          <w:sz w:val="24"/>
          <w:szCs w:val="24"/>
          <w:rtl/>
        </w:rPr>
      </w:pPr>
      <w:r>
        <w:rPr>
          <w:rFonts w:hint="cs"/>
          <w:b w:val="0"/>
          <w:bCs w:val="0"/>
          <w:caps/>
          <w:sz w:val="24"/>
          <w:szCs w:val="24"/>
          <w:rtl/>
        </w:rPr>
        <w:t xml:space="preserve">נכון זה צריך גם להגיד </w:t>
      </w:r>
    </w:p>
    <w:p w14:paraId="187EB6AD" w14:textId="77777777" w:rsidR="001E2274" w:rsidRDefault="001E2274" w:rsidP="00482885">
      <w:pPr>
        <w:rPr>
          <w:b w:val="0"/>
          <w:bCs w:val="0"/>
          <w:caps/>
          <w:sz w:val="24"/>
          <w:szCs w:val="24"/>
          <w:rtl/>
        </w:rPr>
      </w:pPr>
    </w:p>
    <w:p w14:paraId="4DA8F0AF" w14:textId="77777777" w:rsidR="001E2274" w:rsidRDefault="003109B2" w:rsidP="00482885">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2BCDCC44" w14:textId="4A94E884" w:rsidR="001E2274" w:rsidRDefault="002458F7" w:rsidP="00482885">
      <w:pPr>
        <w:rPr>
          <w:b w:val="0"/>
          <w:bCs w:val="0"/>
          <w:caps/>
          <w:sz w:val="24"/>
          <w:szCs w:val="24"/>
          <w:rtl/>
        </w:rPr>
      </w:pPr>
      <w:r>
        <w:rPr>
          <w:rFonts w:hint="cs"/>
          <w:b w:val="0"/>
          <w:bCs w:val="0"/>
          <w:caps/>
          <w:sz w:val="24"/>
          <w:szCs w:val="24"/>
          <w:rtl/>
        </w:rPr>
        <w:t xml:space="preserve">זה על השטח של החניה </w:t>
      </w:r>
    </w:p>
    <w:p w14:paraId="5032CF08" w14:textId="77777777" w:rsidR="001E2274" w:rsidRDefault="001E2274" w:rsidP="00482885">
      <w:pPr>
        <w:rPr>
          <w:b w:val="0"/>
          <w:bCs w:val="0"/>
          <w:caps/>
          <w:sz w:val="24"/>
          <w:szCs w:val="24"/>
          <w:rtl/>
        </w:rPr>
      </w:pPr>
    </w:p>
    <w:p w14:paraId="0AD20A35" w14:textId="77777777" w:rsidR="001E2274" w:rsidRDefault="003361D4" w:rsidP="00482885">
      <w:pPr>
        <w:rPr>
          <w:caps/>
          <w:sz w:val="24"/>
          <w:szCs w:val="24"/>
          <w:u w:val="single"/>
          <w:rtl/>
        </w:rPr>
      </w:pPr>
      <w:r w:rsidRPr="003361D4">
        <w:rPr>
          <w:rFonts w:hint="cs"/>
          <w:caps/>
          <w:sz w:val="24"/>
          <w:szCs w:val="24"/>
          <w:u w:val="single"/>
          <w:rtl/>
        </w:rPr>
        <w:t>עורך דין ניצן בן ארויה - יועץ משפטי לוועדה המחוזית</w:t>
      </w:r>
      <w:r w:rsidR="001E2274">
        <w:rPr>
          <w:rFonts w:hint="cs"/>
          <w:caps/>
          <w:sz w:val="24"/>
          <w:szCs w:val="24"/>
          <w:u w:val="single"/>
          <w:rtl/>
        </w:rPr>
        <w:t>:</w:t>
      </w:r>
    </w:p>
    <w:p w14:paraId="2558D25A" w14:textId="65265685" w:rsidR="001E2274" w:rsidRDefault="002458F7" w:rsidP="00482885">
      <w:pPr>
        <w:rPr>
          <w:b w:val="0"/>
          <w:bCs w:val="0"/>
          <w:caps/>
          <w:sz w:val="24"/>
          <w:szCs w:val="24"/>
          <w:rtl/>
        </w:rPr>
      </w:pPr>
      <w:r>
        <w:rPr>
          <w:rFonts w:hint="cs"/>
          <w:b w:val="0"/>
          <w:bCs w:val="0"/>
          <w:caps/>
          <w:sz w:val="24"/>
          <w:szCs w:val="24"/>
          <w:rtl/>
        </w:rPr>
        <w:t xml:space="preserve">עכשיו תגיד </w:t>
      </w:r>
    </w:p>
    <w:p w14:paraId="483D4AFC" w14:textId="77777777" w:rsidR="001E2274" w:rsidRDefault="001E2274" w:rsidP="00482885">
      <w:pPr>
        <w:rPr>
          <w:b w:val="0"/>
          <w:bCs w:val="0"/>
          <w:caps/>
          <w:sz w:val="24"/>
          <w:szCs w:val="24"/>
          <w:rtl/>
        </w:rPr>
      </w:pPr>
    </w:p>
    <w:p w14:paraId="05F94061" w14:textId="77777777" w:rsidR="001E2274" w:rsidRDefault="00E5536A" w:rsidP="00482885">
      <w:pPr>
        <w:rPr>
          <w:caps/>
          <w:sz w:val="24"/>
          <w:szCs w:val="24"/>
          <w:u w:val="single"/>
          <w:rtl/>
        </w:rPr>
      </w:pPr>
      <w:r w:rsidRPr="00E5536A">
        <w:rPr>
          <w:rFonts w:hint="cs"/>
          <w:caps/>
          <w:sz w:val="24"/>
          <w:szCs w:val="24"/>
          <w:u w:val="single"/>
          <w:rtl/>
        </w:rPr>
        <w:t>גב</w:t>
      </w:r>
      <w:r w:rsidRPr="00E5536A">
        <w:rPr>
          <w:caps/>
          <w:sz w:val="24"/>
          <w:szCs w:val="24"/>
          <w:u w:val="single"/>
          <w:rtl/>
        </w:rPr>
        <w:t>'</w:t>
      </w:r>
      <w:r w:rsidRPr="00E5536A">
        <w:rPr>
          <w:rFonts w:hint="cs"/>
          <w:caps/>
          <w:sz w:val="24"/>
          <w:szCs w:val="24"/>
          <w:u w:val="single"/>
          <w:rtl/>
        </w:rPr>
        <w:t xml:space="preserve"> רוני גרניט - נציגת משרד הבריאות בוועדה המחוזית</w:t>
      </w:r>
      <w:r w:rsidR="001E2274">
        <w:rPr>
          <w:rFonts w:hint="cs"/>
          <w:caps/>
          <w:sz w:val="24"/>
          <w:szCs w:val="24"/>
          <w:u w:val="single"/>
          <w:rtl/>
        </w:rPr>
        <w:t>:</w:t>
      </w:r>
    </w:p>
    <w:p w14:paraId="1222304E" w14:textId="36DE3738" w:rsidR="001E2274" w:rsidRDefault="002458F7" w:rsidP="00482885">
      <w:pPr>
        <w:rPr>
          <w:b w:val="0"/>
          <w:bCs w:val="0"/>
          <w:caps/>
          <w:sz w:val="24"/>
          <w:szCs w:val="24"/>
          <w:rtl/>
        </w:rPr>
      </w:pPr>
      <w:r>
        <w:rPr>
          <w:rFonts w:hint="cs"/>
          <w:b w:val="0"/>
          <w:bCs w:val="0"/>
          <w:caps/>
          <w:sz w:val="24"/>
          <w:szCs w:val="24"/>
          <w:rtl/>
        </w:rPr>
        <w:t>צריך להגיד אזור התעשייה</w:t>
      </w:r>
    </w:p>
    <w:p w14:paraId="727280A8" w14:textId="77777777" w:rsidR="001E2274" w:rsidRDefault="001E2274" w:rsidP="00482885">
      <w:pPr>
        <w:rPr>
          <w:b w:val="0"/>
          <w:bCs w:val="0"/>
          <w:caps/>
          <w:sz w:val="24"/>
          <w:szCs w:val="24"/>
          <w:rtl/>
        </w:rPr>
      </w:pPr>
    </w:p>
    <w:p w14:paraId="7532DB47" w14:textId="77777777" w:rsidR="001E2274" w:rsidRDefault="003361D4" w:rsidP="00482885">
      <w:pPr>
        <w:rPr>
          <w:caps/>
          <w:sz w:val="24"/>
          <w:szCs w:val="24"/>
          <w:u w:val="single"/>
          <w:rtl/>
        </w:rPr>
      </w:pPr>
      <w:r w:rsidRPr="003361D4">
        <w:rPr>
          <w:rFonts w:hint="cs"/>
          <w:caps/>
          <w:sz w:val="24"/>
          <w:szCs w:val="24"/>
          <w:u w:val="single"/>
          <w:rtl/>
        </w:rPr>
        <w:t>עורך דין ניצן בן ארויה - יועץ משפטי לוועדה המחוזית</w:t>
      </w:r>
      <w:r w:rsidR="001E2274">
        <w:rPr>
          <w:rFonts w:hint="cs"/>
          <w:caps/>
          <w:sz w:val="24"/>
          <w:szCs w:val="24"/>
          <w:u w:val="single"/>
          <w:rtl/>
        </w:rPr>
        <w:t>:</w:t>
      </w:r>
    </w:p>
    <w:p w14:paraId="1FD52555" w14:textId="46278555" w:rsidR="001E2274" w:rsidRDefault="002458F7" w:rsidP="00482885">
      <w:pPr>
        <w:rPr>
          <w:b w:val="0"/>
          <w:bCs w:val="0"/>
          <w:caps/>
          <w:sz w:val="24"/>
          <w:szCs w:val="24"/>
          <w:rtl/>
        </w:rPr>
      </w:pPr>
      <w:r>
        <w:rPr>
          <w:rFonts w:hint="cs"/>
          <w:b w:val="0"/>
          <w:bCs w:val="0"/>
          <w:caps/>
          <w:sz w:val="24"/>
          <w:szCs w:val="24"/>
          <w:rtl/>
        </w:rPr>
        <w:t xml:space="preserve">ש, ב, בהקשר זה מציינת הוועדה כי התוכנית </w:t>
      </w:r>
    </w:p>
    <w:p w14:paraId="2DBEA871" w14:textId="77777777" w:rsidR="001E2274" w:rsidRDefault="001E2274" w:rsidP="00482885">
      <w:pPr>
        <w:rPr>
          <w:b w:val="0"/>
          <w:bCs w:val="0"/>
          <w:caps/>
          <w:sz w:val="24"/>
          <w:szCs w:val="24"/>
          <w:rtl/>
        </w:rPr>
      </w:pPr>
    </w:p>
    <w:p w14:paraId="687EAA7E" w14:textId="77777777" w:rsidR="001E2274" w:rsidRDefault="00E5536A" w:rsidP="00482885">
      <w:pPr>
        <w:rPr>
          <w:caps/>
          <w:sz w:val="24"/>
          <w:szCs w:val="24"/>
          <w:u w:val="single"/>
          <w:rtl/>
        </w:rPr>
      </w:pPr>
      <w:r w:rsidRPr="00E5536A">
        <w:rPr>
          <w:rFonts w:hint="cs"/>
          <w:caps/>
          <w:sz w:val="24"/>
          <w:szCs w:val="24"/>
          <w:u w:val="single"/>
          <w:rtl/>
        </w:rPr>
        <w:t>גב</w:t>
      </w:r>
      <w:r w:rsidRPr="00E5536A">
        <w:rPr>
          <w:caps/>
          <w:sz w:val="24"/>
          <w:szCs w:val="24"/>
          <w:u w:val="single"/>
          <w:rtl/>
        </w:rPr>
        <w:t>'</w:t>
      </w:r>
      <w:r w:rsidRPr="00E5536A">
        <w:rPr>
          <w:rFonts w:hint="cs"/>
          <w:caps/>
          <w:sz w:val="24"/>
          <w:szCs w:val="24"/>
          <w:u w:val="single"/>
          <w:rtl/>
        </w:rPr>
        <w:t xml:space="preserve"> רוני גרניט - נציגת משרד הבריאות בוועדה המחוזית</w:t>
      </w:r>
      <w:r w:rsidR="001E2274">
        <w:rPr>
          <w:rFonts w:hint="cs"/>
          <w:caps/>
          <w:sz w:val="24"/>
          <w:szCs w:val="24"/>
          <w:u w:val="single"/>
          <w:rtl/>
        </w:rPr>
        <w:t>:</w:t>
      </w:r>
    </w:p>
    <w:p w14:paraId="14285A64" w14:textId="3B1324FC" w:rsidR="001E2274" w:rsidRDefault="002458F7" w:rsidP="00482885">
      <w:pPr>
        <w:rPr>
          <w:b w:val="0"/>
          <w:bCs w:val="0"/>
          <w:caps/>
          <w:sz w:val="24"/>
          <w:szCs w:val="24"/>
          <w:rtl/>
        </w:rPr>
      </w:pPr>
      <w:r>
        <w:rPr>
          <w:rFonts w:hint="cs"/>
          <w:b w:val="0"/>
          <w:bCs w:val="0"/>
          <w:caps/>
          <w:sz w:val="24"/>
          <w:szCs w:val="24"/>
          <w:rtl/>
        </w:rPr>
        <w:t xml:space="preserve">כן </w:t>
      </w:r>
    </w:p>
    <w:p w14:paraId="0650B0D3" w14:textId="77777777" w:rsidR="001E2274" w:rsidRDefault="001E2274" w:rsidP="00482885">
      <w:pPr>
        <w:rPr>
          <w:b w:val="0"/>
          <w:bCs w:val="0"/>
          <w:caps/>
          <w:sz w:val="24"/>
          <w:szCs w:val="24"/>
          <w:rtl/>
        </w:rPr>
      </w:pPr>
    </w:p>
    <w:p w14:paraId="10D2DCAB" w14:textId="77777777" w:rsidR="001E2274" w:rsidRDefault="003361D4" w:rsidP="002458F7">
      <w:pPr>
        <w:rPr>
          <w:caps/>
          <w:sz w:val="24"/>
          <w:szCs w:val="24"/>
          <w:u w:val="single"/>
          <w:rtl/>
        </w:rPr>
      </w:pPr>
      <w:r w:rsidRPr="003361D4">
        <w:rPr>
          <w:rFonts w:hint="cs"/>
          <w:caps/>
          <w:sz w:val="24"/>
          <w:szCs w:val="24"/>
          <w:u w:val="single"/>
          <w:rtl/>
        </w:rPr>
        <w:t>עורך דין ניצן בן ארויה - יועץ משפטי לוועדה המחוזית</w:t>
      </w:r>
      <w:r w:rsidR="001E2274">
        <w:rPr>
          <w:rFonts w:hint="cs"/>
          <w:caps/>
          <w:sz w:val="24"/>
          <w:szCs w:val="24"/>
          <w:u w:val="single"/>
          <w:rtl/>
        </w:rPr>
        <w:t>:</w:t>
      </w:r>
    </w:p>
    <w:p w14:paraId="6E1A1A62" w14:textId="5E5F8088" w:rsidR="001E2274" w:rsidRDefault="002458F7" w:rsidP="002458F7">
      <w:pPr>
        <w:rPr>
          <w:b w:val="0"/>
          <w:bCs w:val="0"/>
          <w:caps/>
          <w:sz w:val="24"/>
          <w:szCs w:val="24"/>
          <w:rtl/>
        </w:rPr>
      </w:pPr>
      <w:r>
        <w:rPr>
          <w:rFonts w:hint="cs"/>
          <w:b w:val="0"/>
          <w:bCs w:val="0"/>
          <w:caps/>
          <w:sz w:val="24"/>
          <w:szCs w:val="24"/>
          <w:rtl/>
        </w:rPr>
        <w:t xml:space="preserve">המאושרת מאפשרת בינוי </w:t>
      </w:r>
    </w:p>
    <w:p w14:paraId="609C43DA" w14:textId="77777777" w:rsidR="001E2274" w:rsidRDefault="001E2274" w:rsidP="002458F7">
      <w:pPr>
        <w:rPr>
          <w:b w:val="0"/>
          <w:bCs w:val="0"/>
          <w:caps/>
          <w:sz w:val="24"/>
          <w:szCs w:val="24"/>
          <w:rtl/>
        </w:rPr>
      </w:pPr>
    </w:p>
    <w:p w14:paraId="2D348F93" w14:textId="77777777" w:rsidR="001E2274" w:rsidRDefault="000A5C33" w:rsidP="002458F7">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4CB8A2BA" w14:textId="046837E2" w:rsidR="001E2274" w:rsidRDefault="002458F7" w:rsidP="002458F7">
      <w:pPr>
        <w:rPr>
          <w:b w:val="0"/>
          <w:bCs w:val="0"/>
          <w:caps/>
          <w:sz w:val="24"/>
          <w:szCs w:val="24"/>
          <w:rtl/>
        </w:rPr>
      </w:pPr>
      <w:r>
        <w:rPr>
          <w:rFonts w:hint="cs"/>
          <w:b w:val="0"/>
          <w:bCs w:val="0"/>
          <w:caps/>
          <w:sz w:val="24"/>
          <w:szCs w:val="24"/>
          <w:rtl/>
        </w:rPr>
        <w:t>בינוי על על על</w:t>
      </w:r>
      <w:r w:rsidR="000F703D">
        <w:rPr>
          <w:rFonts w:hint="cs"/>
          <w:b w:val="0"/>
          <w:bCs w:val="0"/>
          <w:caps/>
          <w:sz w:val="24"/>
          <w:szCs w:val="24"/>
          <w:rtl/>
        </w:rPr>
        <w:t xml:space="preserve"> </w:t>
      </w:r>
      <w:r>
        <w:rPr>
          <w:rFonts w:hint="cs"/>
          <w:b w:val="0"/>
          <w:bCs w:val="0"/>
          <w:caps/>
          <w:sz w:val="24"/>
          <w:szCs w:val="24"/>
          <w:rtl/>
        </w:rPr>
        <w:t>...</w:t>
      </w:r>
    </w:p>
    <w:p w14:paraId="65E3DAAF" w14:textId="77777777" w:rsidR="001E2274" w:rsidRDefault="001E2274" w:rsidP="002458F7">
      <w:pPr>
        <w:rPr>
          <w:b w:val="0"/>
          <w:bCs w:val="0"/>
          <w:caps/>
          <w:sz w:val="24"/>
          <w:szCs w:val="24"/>
          <w:rtl/>
        </w:rPr>
      </w:pPr>
    </w:p>
    <w:p w14:paraId="214CBCB5" w14:textId="77777777" w:rsidR="001E2274" w:rsidRDefault="00FC27D6" w:rsidP="00590F16">
      <w:pPr>
        <w:rPr>
          <w:caps/>
          <w:sz w:val="24"/>
          <w:szCs w:val="24"/>
          <w:u w:val="single"/>
          <w:rtl/>
        </w:rPr>
      </w:pPr>
      <w:r w:rsidRPr="00FC27D6">
        <w:rPr>
          <w:rFonts w:hint="cs"/>
          <w:caps/>
          <w:sz w:val="24"/>
          <w:szCs w:val="24"/>
          <w:u w:val="single"/>
          <w:rtl/>
        </w:rPr>
        <w:t>מר ליאור רגב - נציג לשכת התכנון</w:t>
      </w:r>
      <w:r w:rsidR="001E2274">
        <w:rPr>
          <w:rFonts w:hint="cs"/>
          <w:caps/>
          <w:sz w:val="24"/>
          <w:szCs w:val="24"/>
          <w:u w:val="single"/>
          <w:rtl/>
        </w:rPr>
        <w:t>:</w:t>
      </w:r>
    </w:p>
    <w:p w14:paraId="37770355" w14:textId="5474D643" w:rsidR="001E2274" w:rsidRDefault="002458F7" w:rsidP="00590F16">
      <w:pPr>
        <w:rPr>
          <w:b w:val="0"/>
          <w:bCs w:val="0"/>
          <w:caps/>
          <w:sz w:val="24"/>
          <w:szCs w:val="24"/>
          <w:rtl/>
        </w:rPr>
      </w:pPr>
      <w:r>
        <w:rPr>
          <w:rFonts w:hint="cs"/>
          <w:b w:val="0"/>
          <w:bCs w:val="0"/>
          <w:caps/>
          <w:sz w:val="24"/>
          <w:szCs w:val="24"/>
          <w:rtl/>
        </w:rPr>
        <w:t xml:space="preserve">התוכנית התקפה מאפשרת </w:t>
      </w:r>
      <w:r w:rsidR="00590F16">
        <w:rPr>
          <w:rFonts w:hint="cs"/>
          <w:b w:val="0"/>
          <w:bCs w:val="0"/>
          <w:caps/>
          <w:sz w:val="24"/>
          <w:szCs w:val="24"/>
          <w:rtl/>
        </w:rPr>
        <w:t>בינוי על גדת הנחל</w:t>
      </w:r>
      <w:r w:rsidR="000F703D">
        <w:rPr>
          <w:rFonts w:hint="cs"/>
          <w:b w:val="0"/>
          <w:bCs w:val="0"/>
          <w:caps/>
          <w:sz w:val="24"/>
          <w:szCs w:val="24"/>
          <w:rtl/>
        </w:rPr>
        <w:t xml:space="preserve"> </w:t>
      </w:r>
      <w:r w:rsidR="00590F16">
        <w:rPr>
          <w:rFonts w:hint="cs"/>
          <w:b w:val="0"/>
          <w:bCs w:val="0"/>
          <w:caps/>
          <w:sz w:val="24"/>
          <w:szCs w:val="24"/>
          <w:rtl/>
        </w:rPr>
        <w:t>... אוקיי. חמש, הוראות למניעת מטרדים סביבתיים הנוגעים לקרבה לדרך ארבע מאות ושתים עשרה בנושא אקוסטיקה וזיהום אוויר יתואמו עם המשרד להגנת הסביבה ובהוראות התוכנית ייקבעו תנאים למתן היתר בנייה בהתאם</w:t>
      </w:r>
    </w:p>
    <w:p w14:paraId="71495944" w14:textId="77777777" w:rsidR="001E2274" w:rsidRDefault="001E2274" w:rsidP="00590F16">
      <w:pPr>
        <w:rPr>
          <w:b w:val="0"/>
          <w:bCs w:val="0"/>
          <w:caps/>
          <w:sz w:val="24"/>
          <w:szCs w:val="24"/>
          <w:rtl/>
        </w:rPr>
      </w:pPr>
    </w:p>
    <w:p w14:paraId="726C4648" w14:textId="77777777" w:rsidR="001E2274" w:rsidRDefault="003109B2" w:rsidP="00590F16">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1B06B386" w14:textId="17F0229B" w:rsidR="001E2274" w:rsidRDefault="00590F16" w:rsidP="00590F16">
      <w:pPr>
        <w:rPr>
          <w:b w:val="0"/>
          <w:bCs w:val="0"/>
          <w:caps/>
          <w:sz w:val="24"/>
          <w:szCs w:val="24"/>
          <w:rtl/>
        </w:rPr>
      </w:pPr>
      <w:r>
        <w:rPr>
          <w:rFonts w:hint="cs"/>
          <w:b w:val="0"/>
          <w:bCs w:val="0"/>
          <w:caps/>
          <w:sz w:val="24"/>
          <w:szCs w:val="24"/>
          <w:rtl/>
        </w:rPr>
        <w:t>יש</w:t>
      </w:r>
      <w:r w:rsidR="000F703D">
        <w:rPr>
          <w:rFonts w:hint="cs"/>
          <w:b w:val="0"/>
          <w:bCs w:val="0"/>
          <w:caps/>
          <w:sz w:val="24"/>
          <w:szCs w:val="24"/>
          <w:rtl/>
        </w:rPr>
        <w:t xml:space="preserve"> </w:t>
      </w:r>
      <w:r>
        <w:rPr>
          <w:rFonts w:hint="cs"/>
          <w:b w:val="0"/>
          <w:bCs w:val="0"/>
          <w:caps/>
          <w:sz w:val="24"/>
          <w:szCs w:val="24"/>
          <w:rtl/>
        </w:rPr>
        <w:t>... גם לכלפי הנחל יש לנו כל - מיני הוראות שזה היה קשור לתוכנית הזו ופשוט אותן הוראות</w:t>
      </w:r>
    </w:p>
    <w:p w14:paraId="25F282E9" w14:textId="77777777" w:rsidR="001E2274" w:rsidRDefault="001E2274" w:rsidP="00590F16">
      <w:pPr>
        <w:rPr>
          <w:b w:val="0"/>
          <w:bCs w:val="0"/>
          <w:caps/>
          <w:sz w:val="24"/>
          <w:szCs w:val="24"/>
          <w:rtl/>
        </w:rPr>
      </w:pPr>
    </w:p>
    <w:p w14:paraId="7C4F0906" w14:textId="77777777" w:rsidR="001E2274" w:rsidRDefault="00FC27D6" w:rsidP="00590F16">
      <w:pPr>
        <w:rPr>
          <w:caps/>
          <w:sz w:val="24"/>
          <w:szCs w:val="24"/>
          <w:u w:val="single"/>
          <w:rtl/>
        </w:rPr>
      </w:pPr>
      <w:r w:rsidRPr="00FC27D6">
        <w:rPr>
          <w:rFonts w:hint="cs"/>
          <w:caps/>
          <w:sz w:val="24"/>
          <w:szCs w:val="24"/>
          <w:u w:val="single"/>
          <w:rtl/>
        </w:rPr>
        <w:t>מר ליאור רגב - נציג לשכת התכנון</w:t>
      </w:r>
      <w:r w:rsidR="001E2274">
        <w:rPr>
          <w:rFonts w:hint="cs"/>
          <w:caps/>
          <w:sz w:val="24"/>
          <w:szCs w:val="24"/>
          <w:u w:val="single"/>
          <w:rtl/>
        </w:rPr>
        <w:t>:</w:t>
      </w:r>
    </w:p>
    <w:p w14:paraId="3960D388" w14:textId="3ED13E47" w:rsidR="001E2274" w:rsidRDefault="00590F16" w:rsidP="00590F16">
      <w:pPr>
        <w:rPr>
          <w:b w:val="0"/>
          <w:bCs w:val="0"/>
          <w:caps/>
          <w:sz w:val="24"/>
          <w:szCs w:val="24"/>
          <w:rtl/>
        </w:rPr>
      </w:pPr>
      <w:r>
        <w:rPr>
          <w:rFonts w:hint="cs"/>
          <w:b w:val="0"/>
          <w:bCs w:val="0"/>
          <w:caps/>
          <w:sz w:val="24"/>
          <w:szCs w:val="24"/>
          <w:rtl/>
        </w:rPr>
        <w:t xml:space="preserve">בסדר </w:t>
      </w:r>
    </w:p>
    <w:p w14:paraId="6394EC33" w14:textId="77777777" w:rsidR="001E2274" w:rsidRDefault="001E2274" w:rsidP="00590F16">
      <w:pPr>
        <w:rPr>
          <w:b w:val="0"/>
          <w:bCs w:val="0"/>
          <w:caps/>
          <w:sz w:val="24"/>
          <w:szCs w:val="24"/>
          <w:rtl/>
        </w:rPr>
      </w:pPr>
    </w:p>
    <w:p w14:paraId="2938C959" w14:textId="77777777" w:rsidR="001E2274" w:rsidRDefault="003109B2" w:rsidP="00590F16">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5CA60326" w14:textId="7F1A2635" w:rsidR="001E2274" w:rsidRDefault="00590F16" w:rsidP="00590F16">
      <w:pPr>
        <w:rPr>
          <w:b w:val="0"/>
          <w:bCs w:val="0"/>
          <w:caps/>
          <w:sz w:val="24"/>
          <w:szCs w:val="24"/>
          <w:rtl/>
        </w:rPr>
      </w:pPr>
      <w:r>
        <w:rPr>
          <w:rFonts w:hint="cs"/>
          <w:b w:val="0"/>
          <w:bCs w:val="0"/>
          <w:caps/>
          <w:sz w:val="24"/>
          <w:szCs w:val="24"/>
          <w:rtl/>
        </w:rPr>
        <w:t xml:space="preserve">כי הם עשו לנו נספח סביבתי ל, ל, קודם אז הם יצטרכו גם פה לעשות </w:t>
      </w:r>
    </w:p>
    <w:p w14:paraId="63364C46" w14:textId="77777777" w:rsidR="001E2274" w:rsidRDefault="001E2274" w:rsidP="00590F16">
      <w:pPr>
        <w:rPr>
          <w:b w:val="0"/>
          <w:bCs w:val="0"/>
          <w:caps/>
          <w:sz w:val="24"/>
          <w:szCs w:val="24"/>
          <w:rtl/>
        </w:rPr>
      </w:pPr>
    </w:p>
    <w:p w14:paraId="1658BA2E" w14:textId="77777777" w:rsidR="001E2274" w:rsidRDefault="00E5536A" w:rsidP="00590F16">
      <w:pPr>
        <w:rPr>
          <w:caps/>
          <w:sz w:val="24"/>
          <w:szCs w:val="24"/>
          <w:u w:val="single"/>
          <w:rtl/>
        </w:rPr>
      </w:pPr>
      <w:r w:rsidRPr="00E5536A">
        <w:rPr>
          <w:rFonts w:hint="cs"/>
          <w:caps/>
          <w:sz w:val="24"/>
          <w:szCs w:val="24"/>
          <w:u w:val="single"/>
          <w:rtl/>
        </w:rPr>
        <w:t>גב</w:t>
      </w:r>
      <w:r w:rsidRPr="00E5536A">
        <w:rPr>
          <w:caps/>
          <w:sz w:val="24"/>
          <w:szCs w:val="24"/>
          <w:u w:val="single"/>
          <w:rtl/>
        </w:rPr>
        <w:t>'</w:t>
      </w:r>
      <w:r w:rsidRPr="00E5536A">
        <w:rPr>
          <w:rFonts w:hint="cs"/>
          <w:caps/>
          <w:sz w:val="24"/>
          <w:szCs w:val="24"/>
          <w:u w:val="single"/>
          <w:rtl/>
        </w:rPr>
        <w:t xml:space="preserve"> רוני גרניט - נציגת משרד הבריאות בוועדה המחוזית</w:t>
      </w:r>
      <w:r w:rsidR="001E2274">
        <w:rPr>
          <w:rFonts w:hint="cs"/>
          <w:caps/>
          <w:sz w:val="24"/>
          <w:szCs w:val="24"/>
          <w:u w:val="single"/>
          <w:rtl/>
        </w:rPr>
        <w:t>:</w:t>
      </w:r>
    </w:p>
    <w:p w14:paraId="048C32C1" w14:textId="02912C2F" w:rsidR="001E2274" w:rsidRDefault="00590F16" w:rsidP="00590F16">
      <w:pPr>
        <w:rPr>
          <w:b w:val="0"/>
          <w:bCs w:val="0"/>
          <w:caps/>
          <w:sz w:val="24"/>
          <w:szCs w:val="24"/>
          <w:rtl/>
        </w:rPr>
      </w:pPr>
      <w:r>
        <w:rPr>
          <w:rFonts w:hint="cs"/>
          <w:b w:val="0"/>
          <w:bCs w:val="0"/>
          <w:caps/>
          <w:sz w:val="24"/>
          <w:szCs w:val="24"/>
          <w:rtl/>
        </w:rPr>
        <w:t xml:space="preserve">להתאים אותו </w:t>
      </w:r>
    </w:p>
    <w:p w14:paraId="3518FAEA" w14:textId="77777777" w:rsidR="001E2274" w:rsidRDefault="001E2274" w:rsidP="00590F16">
      <w:pPr>
        <w:rPr>
          <w:b w:val="0"/>
          <w:bCs w:val="0"/>
          <w:caps/>
          <w:sz w:val="24"/>
          <w:szCs w:val="24"/>
          <w:rtl/>
        </w:rPr>
      </w:pPr>
    </w:p>
    <w:p w14:paraId="2C0C2422" w14:textId="77777777" w:rsidR="001E2274" w:rsidRDefault="003109B2" w:rsidP="00590F16">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374D67A5" w14:textId="64EB258B" w:rsidR="001E2274" w:rsidRDefault="00590F16" w:rsidP="00590F16">
      <w:pPr>
        <w:rPr>
          <w:b w:val="0"/>
          <w:bCs w:val="0"/>
          <w:caps/>
          <w:sz w:val="24"/>
          <w:szCs w:val="24"/>
          <w:rtl/>
        </w:rPr>
      </w:pPr>
      <w:r>
        <w:rPr>
          <w:rFonts w:hint="cs"/>
          <w:b w:val="0"/>
          <w:bCs w:val="0"/>
          <w:caps/>
          <w:sz w:val="24"/>
          <w:szCs w:val="24"/>
          <w:rtl/>
        </w:rPr>
        <w:t>להתאים אותו</w:t>
      </w:r>
    </w:p>
    <w:p w14:paraId="1A5EA28D" w14:textId="77777777" w:rsidR="001E2274" w:rsidRDefault="001E2274" w:rsidP="00590F16">
      <w:pPr>
        <w:rPr>
          <w:b w:val="0"/>
          <w:bCs w:val="0"/>
          <w:caps/>
          <w:sz w:val="24"/>
          <w:szCs w:val="24"/>
          <w:rtl/>
        </w:rPr>
      </w:pPr>
    </w:p>
    <w:p w14:paraId="7F401E65" w14:textId="77777777" w:rsidR="001E2274" w:rsidRDefault="00FC27D6" w:rsidP="00590F16">
      <w:pPr>
        <w:rPr>
          <w:caps/>
          <w:sz w:val="24"/>
          <w:szCs w:val="24"/>
          <w:u w:val="single"/>
          <w:rtl/>
        </w:rPr>
      </w:pPr>
      <w:r w:rsidRPr="00FC27D6">
        <w:rPr>
          <w:rFonts w:hint="cs"/>
          <w:caps/>
          <w:sz w:val="24"/>
          <w:szCs w:val="24"/>
          <w:u w:val="single"/>
          <w:rtl/>
        </w:rPr>
        <w:t>מר ליאור רגב - נציג לשכת התכנון</w:t>
      </w:r>
      <w:r w:rsidR="001E2274">
        <w:rPr>
          <w:rFonts w:hint="cs"/>
          <w:caps/>
          <w:sz w:val="24"/>
          <w:szCs w:val="24"/>
          <w:u w:val="single"/>
          <w:rtl/>
        </w:rPr>
        <w:t>:</w:t>
      </w:r>
    </w:p>
    <w:p w14:paraId="47AEF99B" w14:textId="68D2EFA3" w:rsidR="001E2274" w:rsidRDefault="00590F16" w:rsidP="00590F16">
      <w:pPr>
        <w:rPr>
          <w:b w:val="0"/>
          <w:bCs w:val="0"/>
          <w:caps/>
          <w:sz w:val="24"/>
          <w:szCs w:val="24"/>
          <w:rtl/>
        </w:rPr>
      </w:pPr>
      <w:r>
        <w:rPr>
          <w:rFonts w:hint="cs"/>
          <w:b w:val="0"/>
          <w:bCs w:val="0"/>
          <w:caps/>
          <w:sz w:val="24"/>
          <w:szCs w:val="24"/>
          <w:rtl/>
        </w:rPr>
        <w:t>אוקיי בהתאם לתמא ארבע על שתיים גובה הבנייה המקסימלי לא יחרוג משמונים ושש מטר</w:t>
      </w:r>
      <w:r w:rsidR="000F703D">
        <w:rPr>
          <w:rFonts w:hint="cs"/>
          <w:b w:val="0"/>
          <w:bCs w:val="0"/>
          <w:caps/>
          <w:sz w:val="24"/>
          <w:szCs w:val="24"/>
          <w:rtl/>
        </w:rPr>
        <w:t xml:space="preserve"> </w:t>
      </w:r>
      <w:r>
        <w:rPr>
          <w:rFonts w:hint="cs"/>
          <w:b w:val="0"/>
          <w:bCs w:val="0"/>
          <w:caps/>
          <w:sz w:val="24"/>
          <w:szCs w:val="24"/>
          <w:rtl/>
        </w:rPr>
        <w:t>מעל פני הים בכפוף לאישור רתא ומשרד הבטחון. רשת, ומשרד הבטחון, זה לא צריך רשת ומשרד הבטחון. שבע, בתחום התוכנית, תחום התוכנית יכלול דרך, גישה, לא דרך, אני אכתוב גישה, גישה לרכב מרחוב השקד הסמוך תוך ביצוע התאמות סטטוטוריות ותנועתיות בכדי ש, תתממש הגישה המיטבית למשתמשי המתחם בתיאום עם לשכת התכנון. יעודי הקרקע ייקבעו לדיור מיוחד שצפ ודרך בלבד. ביעוד לדיור מיוחד יותר שימוש לדיור מוגן עם אופציה לשימוש נלווה למסחר אני מוחק את המבנים ומוסדות ציבור</w:t>
      </w:r>
      <w:r w:rsidR="000F703D">
        <w:rPr>
          <w:rFonts w:hint="cs"/>
          <w:b w:val="0"/>
          <w:bCs w:val="0"/>
          <w:caps/>
          <w:sz w:val="24"/>
          <w:szCs w:val="24"/>
          <w:rtl/>
        </w:rPr>
        <w:t xml:space="preserve"> </w:t>
      </w:r>
      <w:r>
        <w:rPr>
          <w:rFonts w:hint="cs"/>
          <w:b w:val="0"/>
          <w:bCs w:val="0"/>
          <w:caps/>
          <w:sz w:val="24"/>
          <w:szCs w:val="24"/>
          <w:rtl/>
        </w:rPr>
        <w:t xml:space="preserve">... </w:t>
      </w:r>
    </w:p>
    <w:p w14:paraId="3B8EAFE6" w14:textId="77777777" w:rsidR="001E2274" w:rsidRDefault="001E2274" w:rsidP="00590F16">
      <w:pPr>
        <w:rPr>
          <w:b w:val="0"/>
          <w:bCs w:val="0"/>
          <w:caps/>
          <w:sz w:val="24"/>
          <w:szCs w:val="24"/>
          <w:rtl/>
        </w:rPr>
      </w:pPr>
    </w:p>
    <w:p w14:paraId="44CB5586" w14:textId="77777777" w:rsidR="001E2274" w:rsidRDefault="00E5536A" w:rsidP="00590F16">
      <w:pPr>
        <w:rPr>
          <w:caps/>
          <w:sz w:val="24"/>
          <w:szCs w:val="24"/>
          <w:u w:val="single"/>
          <w:rtl/>
        </w:rPr>
      </w:pPr>
      <w:r w:rsidRPr="00E5536A">
        <w:rPr>
          <w:rFonts w:hint="cs"/>
          <w:caps/>
          <w:sz w:val="24"/>
          <w:szCs w:val="24"/>
          <w:u w:val="single"/>
          <w:rtl/>
        </w:rPr>
        <w:t>גב</w:t>
      </w:r>
      <w:r w:rsidRPr="00E5536A">
        <w:rPr>
          <w:caps/>
          <w:sz w:val="24"/>
          <w:szCs w:val="24"/>
          <w:u w:val="single"/>
          <w:rtl/>
        </w:rPr>
        <w:t>'</w:t>
      </w:r>
      <w:r w:rsidRPr="00E5536A">
        <w:rPr>
          <w:rFonts w:hint="cs"/>
          <w:caps/>
          <w:sz w:val="24"/>
          <w:szCs w:val="24"/>
          <w:u w:val="single"/>
          <w:rtl/>
        </w:rPr>
        <w:t xml:space="preserve"> רוני גרניט - נציגת משרד הבריאות בוועדה המחוזית</w:t>
      </w:r>
      <w:r w:rsidR="001E2274">
        <w:rPr>
          <w:rFonts w:hint="cs"/>
          <w:caps/>
          <w:sz w:val="24"/>
          <w:szCs w:val="24"/>
          <w:u w:val="single"/>
          <w:rtl/>
        </w:rPr>
        <w:t>:</w:t>
      </w:r>
    </w:p>
    <w:p w14:paraId="1FDE4771" w14:textId="59DB1541" w:rsidR="001E2274" w:rsidRDefault="00590F16" w:rsidP="00590F16">
      <w:pPr>
        <w:rPr>
          <w:b w:val="0"/>
          <w:bCs w:val="0"/>
          <w:caps/>
          <w:sz w:val="24"/>
          <w:szCs w:val="24"/>
          <w:rtl/>
        </w:rPr>
      </w:pPr>
      <w:r>
        <w:rPr>
          <w:rFonts w:hint="cs"/>
          <w:b w:val="0"/>
          <w:bCs w:val="0"/>
          <w:caps/>
          <w:sz w:val="24"/>
          <w:szCs w:val="24"/>
          <w:rtl/>
        </w:rPr>
        <w:t>אתה לא אמרת אבל על הקטע שעבר לדרך שיירד בעצם ...</w:t>
      </w:r>
    </w:p>
    <w:p w14:paraId="6BFED8A1" w14:textId="77777777" w:rsidR="001E2274" w:rsidRDefault="001E2274" w:rsidP="00590F16">
      <w:pPr>
        <w:rPr>
          <w:b w:val="0"/>
          <w:bCs w:val="0"/>
          <w:caps/>
          <w:sz w:val="24"/>
          <w:szCs w:val="24"/>
          <w:rtl/>
        </w:rPr>
      </w:pPr>
    </w:p>
    <w:p w14:paraId="67560187" w14:textId="77777777" w:rsidR="001E2274" w:rsidRDefault="00FC27D6" w:rsidP="00590F16">
      <w:pPr>
        <w:rPr>
          <w:caps/>
          <w:sz w:val="24"/>
          <w:szCs w:val="24"/>
          <w:u w:val="single"/>
          <w:rtl/>
        </w:rPr>
      </w:pPr>
      <w:r w:rsidRPr="00FC27D6">
        <w:rPr>
          <w:rFonts w:hint="cs"/>
          <w:caps/>
          <w:sz w:val="24"/>
          <w:szCs w:val="24"/>
          <w:u w:val="single"/>
          <w:rtl/>
        </w:rPr>
        <w:t>מר ליאור רגב - נציג לשכת התכנון</w:t>
      </w:r>
      <w:r w:rsidR="001E2274">
        <w:rPr>
          <w:rFonts w:hint="cs"/>
          <w:caps/>
          <w:sz w:val="24"/>
          <w:szCs w:val="24"/>
          <w:u w:val="single"/>
          <w:rtl/>
        </w:rPr>
        <w:t>:</w:t>
      </w:r>
    </w:p>
    <w:p w14:paraId="150B1B1E" w14:textId="479CD9A2" w:rsidR="001E2274" w:rsidRDefault="00590F16" w:rsidP="00590F16">
      <w:pPr>
        <w:rPr>
          <w:b w:val="0"/>
          <w:bCs w:val="0"/>
          <w:caps/>
          <w:sz w:val="24"/>
          <w:szCs w:val="24"/>
          <w:rtl/>
        </w:rPr>
      </w:pPr>
      <w:r>
        <w:rPr>
          <w:rFonts w:hint="cs"/>
          <w:b w:val="0"/>
          <w:bCs w:val="0"/>
          <w:caps/>
          <w:sz w:val="24"/>
          <w:szCs w:val="24"/>
          <w:rtl/>
        </w:rPr>
        <w:t>אמרתי רגע ...</w:t>
      </w:r>
    </w:p>
    <w:p w14:paraId="2AC97CAB" w14:textId="77777777" w:rsidR="001E2274" w:rsidRDefault="001E2274" w:rsidP="00590F16">
      <w:pPr>
        <w:rPr>
          <w:b w:val="0"/>
          <w:bCs w:val="0"/>
          <w:caps/>
          <w:sz w:val="24"/>
          <w:szCs w:val="24"/>
          <w:rtl/>
        </w:rPr>
      </w:pPr>
    </w:p>
    <w:p w14:paraId="423A7C92" w14:textId="77777777" w:rsidR="001E2274" w:rsidRDefault="00D17364" w:rsidP="00590F16">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66CC4426" w14:textId="69858489" w:rsidR="001E2274" w:rsidRDefault="00590F16" w:rsidP="00590F16">
      <w:pPr>
        <w:rPr>
          <w:b w:val="0"/>
          <w:bCs w:val="0"/>
          <w:caps/>
          <w:sz w:val="24"/>
          <w:szCs w:val="24"/>
          <w:rtl/>
        </w:rPr>
      </w:pPr>
      <w:r>
        <w:rPr>
          <w:rFonts w:hint="cs"/>
          <w:b w:val="0"/>
          <w:bCs w:val="0"/>
          <w:caps/>
          <w:sz w:val="24"/>
          <w:szCs w:val="24"/>
          <w:rtl/>
        </w:rPr>
        <w:t>סך השטח הכולל תגיד שטח ... סך ... תן תן להם לתכנן את זה</w:t>
      </w:r>
    </w:p>
    <w:p w14:paraId="0EC0806B" w14:textId="77777777" w:rsidR="001E2274" w:rsidRDefault="001E2274" w:rsidP="00590F16">
      <w:pPr>
        <w:rPr>
          <w:b w:val="0"/>
          <w:bCs w:val="0"/>
          <w:caps/>
          <w:sz w:val="24"/>
          <w:szCs w:val="24"/>
          <w:rtl/>
        </w:rPr>
      </w:pPr>
    </w:p>
    <w:p w14:paraId="51410781" w14:textId="77777777" w:rsidR="001E2274" w:rsidRDefault="000A3DA6" w:rsidP="00590F16">
      <w:pPr>
        <w:rPr>
          <w:caps/>
          <w:sz w:val="24"/>
          <w:szCs w:val="24"/>
          <w:u w:val="single"/>
          <w:rtl/>
        </w:rPr>
      </w:pPr>
      <w:r w:rsidRPr="000A3DA6">
        <w:rPr>
          <w:rFonts w:hint="cs"/>
          <w:caps/>
          <w:sz w:val="24"/>
          <w:szCs w:val="24"/>
          <w:u w:val="single"/>
          <w:rtl/>
        </w:rPr>
        <w:t>מר תומר דוידסון - נציג מנהל מקרקעי ישראל בוועדה המחוזית</w:t>
      </w:r>
      <w:r w:rsidR="001E2274">
        <w:rPr>
          <w:rFonts w:hint="cs"/>
          <w:caps/>
          <w:sz w:val="24"/>
          <w:szCs w:val="24"/>
          <w:u w:val="single"/>
          <w:rtl/>
        </w:rPr>
        <w:t>:</w:t>
      </w:r>
    </w:p>
    <w:p w14:paraId="7B1F4FEB" w14:textId="58C9D018" w:rsidR="001E2274" w:rsidRDefault="00590F16" w:rsidP="00590F16">
      <w:pPr>
        <w:rPr>
          <w:b w:val="0"/>
          <w:bCs w:val="0"/>
          <w:caps/>
          <w:sz w:val="24"/>
          <w:szCs w:val="24"/>
          <w:rtl/>
        </w:rPr>
      </w:pPr>
      <w:r>
        <w:rPr>
          <w:rFonts w:hint="cs"/>
          <w:b w:val="0"/>
          <w:bCs w:val="0"/>
          <w:caps/>
          <w:sz w:val="24"/>
          <w:szCs w:val="24"/>
          <w:rtl/>
        </w:rPr>
        <w:t>כן</w:t>
      </w:r>
    </w:p>
    <w:p w14:paraId="0A0B499D" w14:textId="77777777" w:rsidR="001E2274" w:rsidRDefault="001E2274" w:rsidP="00590F16">
      <w:pPr>
        <w:rPr>
          <w:b w:val="0"/>
          <w:bCs w:val="0"/>
          <w:caps/>
          <w:sz w:val="24"/>
          <w:szCs w:val="24"/>
          <w:rtl/>
        </w:rPr>
      </w:pPr>
    </w:p>
    <w:p w14:paraId="429B6EEF" w14:textId="77777777" w:rsidR="001E2274" w:rsidRDefault="00FC27D6" w:rsidP="00590F16">
      <w:pPr>
        <w:rPr>
          <w:caps/>
          <w:sz w:val="24"/>
          <w:szCs w:val="24"/>
          <w:u w:val="single"/>
          <w:rtl/>
        </w:rPr>
      </w:pPr>
      <w:r w:rsidRPr="00FC27D6">
        <w:rPr>
          <w:rFonts w:hint="cs"/>
          <w:caps/>
          <w:sz w:val="24"/>
          <w:szCs w:val="24"/>
          <w:u w:val="single"/>
          <w:rtl/>
        </w:rPr>
        <w:t>מר ליאור רגב - נציג לשכת התכנון</w:t>
      </w:r>
      <w:r w:rsidR="001E2274">
        <w:rPr>
          <w:rFonts w:hint="cs"/>
          <w:caps/>
          <w:sz w:val="24"/>
          <w:szCs w:val="24"/>
          <w:u w:val="single"/>
          <w:rtl/>
        </w:rPr>
        <w:t>:</w:t>
      </w:r>
    </w:p>
    <w:p w14:paraId="2579F4DA" w14:textId="46C9B116" w:rsidR="001E2274" w:rsidRDefault="00590F16" w:rsidP="00590F16">
      <w:pPr>
        <w:rPr>
          <w:b w:val="0"/>
          <w:bCs w:val="0"/>
          <w:caps/>
          <w:sz w:val="24"/>
          <w:szCs w:val="24"/>
          <w:rtl/>
        </w:rPr>
      </w:pPr>
      <w:r>
        <w:rPr>
          <w:rFonts w:hint="cs"/>
          <w:b w:val="0"/>
          <w:bCs w:val="0"/>
          <w:caps/>
          <w:sz w:val="24"/>
          <w:szCs w:val="24"/>
          <w:rtl/>
        </w:rPr>
        <w:t xml:space="preserve">בסך הכל יותרו עד מאתיים חמישים יחידות דיור </w:t>
      </w:r>
    </w:p>
    <w:p w14:paraId="6E13BD1C" w14:textId="77777777" w:rsidR="001E2274" w:rsidRDefault="001E2274" w:rsidP="00590F16">
      <w:pPr>
        <w:rPr>
          <w:b w:val="0"/>
          <w:bCs w:val="0"/>
          <w:caps/>
          <w:sz w:val="24"/>
          <w:szCs w:val="24"/>
          <w:rtl/>
        </w:rPr>
      </w:pPr>
    </w:p>
    <w:p w14:paraId="554674CC" w14:textId="77777777" w:rsidR="001E2274" w:rsidRDefault="00D17364" w:rsidP="00590F16">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06686518" w14:textId="5FFBADC6" w:rsidR="001E2274" w:rsidRDefault="00590F16" w:rsidP="00590F16">
      <w:pPr>
        <w:rPr>
          <w:b w:val="0"/>
          <w:bCs w:val="0"/>
          <w:caps/>
          <w:sz w:val="24"/>
          <w:szCs w:val="24"/>
          <w:rtl/>
        </w:rPr>
      </w:pPr>
      <w:r>
        <w:rPr>
          <w:rFonts w:hint="cs"/>
          <w:b w:val="0"/>
          <w:bCs w:val="0"/>
          <w:caps/>
          <w:sz w:val="24"/>
          <w:szCs w:val="24"/>
          <w:rtl/>
        </w:rPr>
        <w:t xml:space="preserve">מאתיים ארבעים ותשע </w:t>
      </w:r>
    </w:p>
    <w:p w14:paraId="064ADA67" w14:textId="77777777" w:rsidR="001E2274" w:rsidRDefault="001E2274" w:rsidP="00590F16">
      <w:pPr>
        <w:rPr>
          <w:b w:val="0"/>
          <w:bCs w:val="0"/>
          <w:caps/>
          <w:sz w:val="24"/>
          <w:szCs w:val="24"/>
          <w:rtl/>
        </w:rPr>
      </w:pPr>
    </w:p>
    <w:p w14:paraId="70E50267" w14:textId="77777777" w:rsidR="001E2274" w:rsidRDefault="003109B2" w:rsidP="00590F16">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528373BC" w14:textId="0AFB9738" w:rsidR="001E2274" w:rsidRDefault="00590F16" w:rsidP="00590F16">
      <w:pPr>
        <w:rPr>
          <w:b w:val="0"/>
          <w:bCs w:val="0"/>
          <w:caps/>
          <w:sz w:val="24"/>
          <w:szCs w:val="24"/>
          <w:rtl/>
        </w:rPr>
      </w:pPr>
      <w:r>
        <w:rPr>
          <w:rFonts w:hint="cs"/>
          <w:b w:val="0"/>
          <w:bCs w:val="0"/>
          <w:caps/>
          <w:sz w:val="24"/>
          <w:szCs w:val="24"/>
          <w:rtl/>
        </w:rPr>
        <w:t>מאתיים ארבעים ותשע</w:t>
      </w:r>
    </w:p>
    <w:p w14:paraId="00A96562" w14:textId="77777777" w:rsidR="001E2274" w:rsidRDefault="001E2274" w:rsidP="00590F16">
      <w:pPr>
        <w:rPr>
          <w:b w:val="0"/>
          <w:bCs w:val="0"/>
          <w:caps/>
          <w:sz w:val="24"/>
          <w:szCs w:val="24"/>
          <w:rtl/>
        </w:rPr>
      </w:pPr>
    </w:p>
    <w:p w14:paraId="5EC0472A" w14:textId="77777777" w:rsidR="001E2274" w:rsidRDefault="00FC27D6" w:rsidP="00590F16">
      <w:pPr>
        <w:rPr>
          <w:caps/>
          <w:sz w:val="24"/>
          <w:szCs w:val="24"/>
          <w:u w:val="single"/>
          <w:rtl/>
        </w:rPr>
      </w:pPr>
      <w:r w:rsidRPr="00FC27D6">
        <w:rPr>
          <w:rFonts w:hint="cs"/>
          <w:caps/>
          <w:sz w:val="24"/>
          <w:szCs w:val="24"/>
          <w:u w:val="single"/>
          <w:rtl/>
        </w:rPr>
        <w:t>מר ליאור רגב - נציג לשכת התכנון</w:t>
      </w:r>
      <w:r w:rsidR="001E2274">
        <w:rPr>
          <w:rFonts w:hint="cs"/>
          <w:caps/>
          <w:sz w:val="24"/>
          <w:szCs w:val="24"/>
          <w:u w:val="single"/>
          <w:rtl/>
        </w:rPr>
        <w:t>:</w:t>
      </w:r>
    </w:p>
    <w:p w14:paraId="1A526B5C" w14:textId="1C9A1910" w:rsidR="001E2274" w:rsidRDefault="00590F16" w:rsidP="00590F16">
      <w:pPr>
        <w:rPr>
          <w:b w:val="0"/>
          <w:bCs w:val="0"/>
          <w:caps/>
          <w:sz w:val="24"/>
          <w:szCs w:val="24"/>
          <w:rtl/>
        </w:rPr>
      </w:pPr>
      <w:r>
        <w:rPr>
          <w:rFonts w:hint="cs"/>
          <w:b w:val="0"/>
          <w:bCs w:val="0"/>
          <w:caps/>
          <w:sz w:val="24"/>
          <w:szCs w:val="24"/>
          <w:rtl/>
        </w:rPr>
        <w:t>מאתיים ארבעים ותשע</w:t>
      </w:r>
    </w:p>
    <w:p w14:paraId="7DA30A68" w14:textId="77777777" w:rsidR="001E2274" w:rsidRDefault="001E2274" w:rsidP="00590F16">
      <w:pPr>
        <w:rPr>
          <w:b w:val="0"/>
          <w:bCs w:val="0"/>
          <w:caps/>
          <w:sz w:val="24"/>
          <w:szCs w:val="24"/>
          <w:rtl/>
        </w:rPr>
      </w:pPr>
    </w:p>
    <w:p w14:paraId="1B6CDAAE" w14:textId="77777777" w:rsidR="001E2274" w:rsidRDefault="00D17364" w:rsidP="00590F16">
      <w:pPr>
        <w:rPr>
          <w:caps/>
          <w:sz w:val="24"/>
          <w:szCs w:val="24"/>
          <w:u w:val="single"/>
          <w:rtl/>
        </w:rPr>
      </w:pPr>
      <w:r w:rsidRPr="00D17364">
        <w:rPr>
          <w:rFonts w:hint="cs"/>
          <w:caps/>
          <w:sz w:val="24"/>
          <w:szCs w:val="24"/>
          <w:u w:val="single"/>
          <w:rtl/>
        </w:rPr>
        <w:lastRenderedPageBreak/>
        <w:t>יושב ראש הוועדה המחוזית - מר מיכה גדרון</w:t>
      </w:r>
      <w:r w:rsidR="001E2274">
        <w:rPr>
          <w:rFonts w:hint="cs"/>
          <w:caps/>
          <w:sz w:val="24"/>
          <w:szCs w:val="24"/>
          <w:u w:val="single"/>
          <w:rtl/>
        </w:rPr>
        <w:t>:</w:t>
      </w:r>
    </w:p>
    <w:p w14:paraId="74925220" w14:textId="1176F39F" w:rsidR="001E2274" w:rsidRDefault="00590F16" w:rsidP="00590F16">
      <w:pPr>
        <w:rPr>
          <w:b w:val="0"/>
          <w:bCs w:val="0"/>
          <w:caps/>
          <w:sz w:val="24"/>
          <w:szCs w:val="24"/>
          <w:rtl/>
        </w:rPr>
      </w:pPr>
      <w:r>
        <w:rPr>
          <w:rFonts w:hint="cs"/>
          <w:b w:val="0"/>
          <w:bCs w:val="0"/>
          <w:caps/>
          <w:sz w:val="24"/>
          <w:szCs w:val="24"/>
          <w:rtl/>
        </w:rPr>
        <w:t>עכשיו, אתה אל תגיד להם שהם יגידו שהם שהם</w:t>
      </w:r>
      <w:r w:rsidR="000F703D">
        <w:rPr>
          <w:rFonts w:hint="cs"/>
          <w:b w:val="0"/>
          <w:bCs w:val="0"/>
          <w:caps/>
          <w:sz w:val="24"/>
          <w:szCs w:val="24"/>
          <w:rtl/>
        </w:rPr>
        <w:t xml:space="preserve"> </w:t>
      </w:r>
      <w:r>
        <w:rPr>
          <w:rFonts w:hint="cs"/>
          <w:b w:val="0"/>
          <w:bCs w:val="0"/>
          <w:caps/>
          <w:sz w:val="24"/>
          <w:szCs w:val="24"/>
          <w:rtl/>
        </w:rPr>
        <w:t>יורידו את זה מאיפה שהם רוצים</w:t>
      </w:r>
    </w:p>
    <w:p w14:paraId="72D3459E" w14:textId="77777777" w:rsidR="001E2274" w:rsidRDefault="001E2274" w:rsidP="00590F16">
      <w:pPr>
        <w:rPr>
          <w:b w:val="0"/>
          <w:bCs w:val="0"/>
          <w:caps/>
          <w:sz w:val="24"/>
          <w:szCs w:val="24"/>
          <w:rtl/>
        </w:rPr>
      </w:pPr>
    </w:p>
    <w:p w14:paraId="44B12D9E" w14:textId="77777777" w:rsidR="001E2274" w:rsidRDefault="000A3DA6" w:rsidP="00590F16">
      <w:pPr>
        <w:rPr>
          <w:caps/>
          <w:sz w:val="24"/>
          <w:szCs w:val="24"/>
          <w:u w:val="single"/>
          <w:rtl/>
        </w:rPr>
      </w:pPr>
      <w:r w:rsidRPr="000A3DA6">
        <w:rPr>
          <w:rFonts w:hint="cs"/>
          <w:caps/>
          <w:sz w:val="24"/>
          <w:szCs w:val="24"/>
          <w:u w:val="single"/>
          <w:rtl/>
        </w:rPr>
        <w:t>מר תומר דוידסון - נציג מנהל מקרקעי ישראל בוועדה המחוזית</w:t>
      </w:r>
      <w:r w:rsidR="001E2274">
        <w:rPr>
          <w:rFonts w:hint="cs"/>
          <w:caps/>
          <w:sz w:val="24"/>
          <w:szCs w:val="24"/>
          <w:u w:val="single"/>
          <w:rtl/>
        </w:rPr>
        <w:t>:</w:t>
      </w:r>
    </w:p>
    <w:p w14:paraId="5AE24EE1" w14:textId="3A0DF65D" w:rsidR="001E2274" w:rsidRDefault="00590F16" w:rsidP="00590F16">
      <w:pPr>
        <w:rPr>
          <w:b w:val="0"/>
          <w:bCs w:val="0"/>
          <w:caps/>
          <w:sz w:val="24"/>
          <w:szCs w:val="24"/>
          <w:rtl/>
        </w:rPr>
      </w:pPr>
      <w:r>
        <w:rPr>
          <w:rFonts w:hint="cs"/>
          <w:b w:val="0"/>
          <w:bCs w:val="0"/>
          <w:caps/>
          <w:sz w:val="24"/>
          <w:szCs w:val="24"/>
          <w:rtl/>
        </w:rPr>
        <w:t xml:space="preserve">נכון בדיוק אתה שהם יתכננו, אני לא </w:t>
      </w:r>
    </w:p>
    <w:p w14:paraId="2E22C44C" w14:textId="77777777" w:rsidR="001E2274" w:rsidRDefault="001E2274" w:rsidP="00590F16">
      <w:pPr>
        <w:rPr>
          <w:b w:val="0"/>
          <w:bCs w:val="0"/>
          <w:caps/>
          <w:sz w:val="24"/>
          <w:szCs w:val="24"/>
          <w:rtl/>
        </w:rPr>
      </w:pPr>
    </w:p>
    <w:p w14:paraId="358EE0C1" w14:textId="77777777" w:rsidR="001E2274" w:rsidRDefault="00FC27D6" w:rsidP="00590F16">
      <w:pPr>
        <w:rPr>
          <w:caps/>
          <w:sz w:val="24"/>
          <w:szCs w:val="24"/>
          <w:u w:val="single"/>
          <w:rtl/>
        </w:rPr>
      </w:pPr>
      <w:r w:rsidRPr="00FC27D6">
        <w:rPr>
          <w:rFonts w:hint="cs"/>
          <w:caps/>
          <w:sz w:val="24"/>
          <w:szCs w:val="24"/>
          <w:u w:val="single"/>
          <w:rtl/>
        </w:rPr>
        <w:t>מר ליאור רגב - נציג לשכת התכנון</w:t>
      </w:r>
      <w:r w:rsidR="001E2274">
        <w:rPr>
          <w:rFonts w:hint="cs"/>
          <w:caps/>
          <w:sz w:val="24"/>
          <w:szCs w:val="24"/>
          <w:u w:val="single"/>
          <w:rtl/>
        </w:rPr>
        <w:t>:</w:t>
      </w:r>
    </w:p>
    <w:p w14:paraId="036E504E" w14:textId="5C2FEC73" w:rsidR="001E2274" w:rsidRDefault="00590F16" w:rsidP="00590F16">
      <w:pPr>
        <w:rPr>
          <w:b w:val="0"/>
          <w:bCs w:val="0"/>
          <w:caps/>
          <w:sz w:val="24"/>
          <w:szCs w:val="24"/>
          <w:rtl/>
        </w:rPr>
      </w:pPr>
      <w:r>
        <w:rPr>
          <w:rFonts w:hint="cs"/>
          <w:b w:val="0"/>
          <w:bCs w:val="0"/>
          <w:caps/>
          <w:sz w:val="24"/>
          <w:szCs w:val="24"/>
          <w:rtl/>
        </w:rPr>
        <w:t>אוקיי</w:t>
      </w:r>
    </w:p>
    <w:p w14:paraId="06D161DE" w14:textId="77777777" w:rsidR="001E2274" w:rsidRDefault="001E2274" w:rsidP="00590F16">
      <w:pPr>
        <w:rPr>
          <w:b w:val="0"/>
          <w:bCs w:val="0"/>
          <w:caps/>
          <w:sz w:val="24"/>
          <w:szCs w:val="24"/>
          <w:rtl/>
        </w:rPr>
      </w:pPr>
    </w:p>
    <w:p w14:paraId="522A55D7" w14:textId="77777777" w:rsidR="001E2274" w:rsidRDefault="00E5536A" w:rsidP="00590F16">
      <w:pPr>
        <w:rPr>
          <w:caps/>
          <w:sz w:val="24"/>
          <w:szCs w:val="24"/>
          <w:u w:val="single"/>
          <w:rtl/>
        </w:rPr>
      </w:pPr>
      <w:r w:rsidRPr="00E5536A">
        <w:rPr>
          <w:rFonts w:hint="cs"/>
          <w:caps/>
          <w:sz w:val="24"/>
          <w:szCs w:val="24"/>
          <w:u w:val="single"/>
          <w:rtl/>
        </w:rPr>
        <w:t>גב</w:t>
      </w:r>
      <w:r w:rsidRPr="00E5536A">
        <w:rPr>
          <w:caps/>
          <w:sz w:val="24"/>
          <w:szCs w:val="24"/>
          <w:u w:val="single"/>
          <w:rtl/>
        </w:rPr>
        <w:t>'</w:t>
      </w:r>
      <w:r w:rsidRPr="00E5536A">
        <w:rPr>
          <w:rFonts w:hint="cs"/>
          <w:caps/>
          <w:sz w:val="24"/>
          <w:szCs w:val="24"/>
          <w:u w:val="single"/>
          <w:rtl/>
        </w:rPr>
        <w:t xml:space="preserve"> רוני גרניט - נציגת משרד הבריאות בוועדה המחוזית</w:t>
      </w:r>
      <w:r w:rsidR="001E2274">
        <w:rPr>
          <w:rFonts w:hint="cs"/>
          <w:caps/>
          <w:sz w:val="24"/>
          <w:szCs w:val="24"/>
          <w:u w:val="single"/>
          <w:rtl/>
        </w:rPr>
        <w:t>:</w:t>
      </w:r>
    </w:p>
    <w:p w14:paraId="3DCFB4A3" w14:textId="455111F2" w:rsidR="001E2274" w:rsidRDefault="00590F16" w:rsidP="00590F16">
      <w:pPr>
        <w:rPr>
          <w:b w:val="0"/>
          <w:bCs w:val="0"/>
          <w:caps/>
          <w:sz w:val="24"/>
          <w:szCs w:val="24"/>
          <w:rtl/>
        </w:rPr>
      </w:pPr>
      <w:r>
        <w:rPr>
          <w:rFonts w:hint="cs"/>
          <w:b w:val="0"/>
          <w:bCs w:val="0"/>
          <w:caps/>
          <w:sz w:val="24"/>
          <w:szCs w:val="24"/>
          <w:rtl/>
        </w:rPr>
        <w:t xml:space="preserve">איפה שהכי נוח להם </w:t>
      </w:r>
    </w:p>
    <w:p w14:paraId="29A4355A" w14:textId="77777777" w:rsidR="001E2274" w:rsidRDefault="001E2274" w:rsidP="00590F16">
      <w:pPr>
        <w:rPr>
          <w:b w:val="0"/>
          <w:bCs w:val="0"/>
          <w:caps/>
          <w:sz w:val="24"/>
          <w:szCs w:val="24"/>
          <w:rtl/>
        </w:rPr>
      </w:pPr>
    </w:p>
    <w:p w14:paraId="5DEDF33A" w14:textId="77777777" w:rsidR="001E2274" w:rsidRDefault="000A3DA6" w:rsidP="00590F16">
      <w:pPr>
        <w:rPr>
          <w:caps/>
          <w:sz w:val="24"/>
          <w:szCs w:val="24"/>
          <w:u w:val="single"/>
          <w:rtl/>
        </w:rPr>
      </w:pPr>
      <w:r w:rsidRPr="000A3DA6">
        <w:rPr>
          <w:rFonts w:hint="cs"/>
          <w:caps/>
          <w:sz w:val="24"/>
          <w:szCs w:val="24"/>
          <w:u w:val="single"/>
          <w:rtl/>
        </w:rPr>
        <w:t>מר תומר דוידסון - נציג מנהל מקרקעי ישראל בוועדה המחוזית</w:t>
      </w:r>
      <w:r w:rsidR="001E2274">
        <w:rPr>
          <w:rFonts w:hint="cs"/>
          <w:caps/>
          <w:sz w:val="24"/>
          <w:szCs w:val="24"/>
          <w:u w:val="single"/>
          <w:rtl/>
        </w:rPr>
        <w:t>:</w:t>
      </w:r>
    </w:p>
    <w:p w14:paraId="7ABC38A9" w14:textId="3D2C0CA5" w:rsidR="001E2274" w:rsidRDefault="00590F16" w:rsidP="00590F16">
      <w:pPr>
        <w:rPr>
          <w:b w:val="0"/>
          <w:bCs w:val="0"/>
          <w:caps/>
          <w:sz w:val="24"/>
          <w:szCs w:val="24"/>
          <w:rtl/>
        </w:rPr>
      </w:pPr>
      <w:r>
        <w:rPr>
          <w:rFonts w:hint="cs"/>
          <w:b w:val="0"/>
          <w:bCs w:val="0"/>
          <w:caps/>
          <w:sz w:val="24"/>
          <w:szCs w:val="24"/>
          <w:rtl/>
        </w:rPr>
        <w:t>נכון</w:t>
      </w:r>
    </w:p>
    <w:p w14:paraId="1B9F7DE9" w14:textId="77777777" w:rsidR="001E2274" w:rsidRDefault="001E2274" w:rsidP="00590F16">
      <w:pPr>
        <w:rPr>
          <w:b w:val="0"/>
          <w:bCs w:val="0"/>
          <w:caps/>
          <w:sz w:val="24"/>
          <w:szCs w:val="24"/>
          <w:rtl/>
        </w:rPr>
      </w:pPr>
    </w:p>
    <w:p w14:paraId="5E8B7FE0" w14:textId="77777777" w:rsidR="001E2274" w:rsidRDefault="000A5C33" w:rsidP="00590F16">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17C9D875" w14:textId="0C98D762" w:rsidR="001E2274" w:rsidRDefault="00590F16" w:rsidP="00590F16">
      <w:pPr>
        <w:rPr>
          <w:b w:val="0"/>
          <w:bCs w:val="0"/>
          <w:caps/>
          <w:sz w:val="24"/>
          <w:szCs w:val="24"/>
          <w:rtl/>
        </w:rPr>
      </w:pPr>
      <w:r>
        <w:rPr>
          <w:rFonts w:hint="cs"/>
          <w:b w:val="0"/>
          <w:bCs w:val="0"/>
          <w:caps/>
          <w:sz w:val="24"/>
          <w:szCs w:val="24"/>
          <w:rtl/>
        </w:rPr>
        <w:t>את מה את הכניסה?</w:t>
      </w:r>
    </w:p>
    <w:p w14:paraId="50AE20AC" w14:textId="77777777" w:rsidR="001E2274" w:rsidRDefault="001E2274" w:rsidP="00590F16">
      <w:pPr>
        <w:rPr>
          <w:b w:val="0"/>
          <w:bCs w:val="0"/>
          <w:caps/>
          <w:sz w:val="24"/>
          <w:szCs w:val="24"/>
          <w:rtl/>
        </w:rPr>
      </w:pPr>
    </w:p>
    <w:p w14:paraId="58F53BF4" w14:textId="77777777" w:rsidR="001E2274" w:rsidRDefault="00D17364" w:rsidP="00590F16">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43BAA151" w14:textId="28B593D6" w:rsidR="001E2274" w:rsidRDefault="00590F16" w:rsidP="00590F16">
      <w:pPr>
        <w:rPr>
          <w:b w:val="0"/>
          <w:bCs w:val="0"/>
          <w:caps/>
          <w:sz w:val="24"/>
          <w:szCs w:val="24"/>
          <w:rtl/>
        </w:rPr>
      </w:pPr>
      <w:r>
        <w:rPr>
          <w:rFonts w:hint="cs"/>
          <w:b w:val="0"/>
          <w:bCs w:val="0"/>
          <w:caps/>
          <w:sz w:val="24"/>
          <w:szCs w:val="24"/>
          <w:rtl/>
        </w:rPr>
        <w:t>לא, את</w:t>
      </w:r>
      <w:r w:rsidR="000F703D">
        <w:rPr>
          <w:rFonts w:hint="cs"/>
          <w:b w:val="0"/>
          <w:bCs w:val="0"/>
          <w:caps/>
          <w:sz w:val="24"/>
          <w:szCs w:val="24"/>
          <w:rtl/>
        </w:rPr>
        <w:t xml:space="preserve"> </w:t>
      </w:r>
      <w:r>
        <w:rPr>
          <w:rFonts w:hint="cs"/>
          <w:b w:val="0"/>
          <w:bCs w:val="0"/>
          <w:caps/>
          <w:sz w:val="24"/>
          <w:szCs w:val="24"/>
          <w:rtl/>
        </w:rPr>
        <w:t>מה שהם לוקחים מפה אז שהם יחליטו</w:t>
      </w:r>
      <w:r w:rsidR="000F703D">
        <w:rPr>
          <w:rFonts w:hint="cs"/>
          <w:b w:val="0"/>
          <w:bCs w:val="0"/>
          <w:caps/>
          <w:sz w:val="24"/>
          <w:szCs w:val="24"/>
          <w:rtl/>
        </w:rPr>
        <w:t xml:space="preserve"> </w:t>
      </w:r>
      <w:r>
        <w:rPr>
          <w:rFonts w:hint="cs"/>
          <w:b w:val="0"/>
          <w:bCs w:val="0"/>
          <w:caps/>
          <w:sz w:val="24"/>
          <w:szCs w:val="24"/>
          <w:rtl/>
        </w:rPr>
        <w:t>איך הם רוצים להוריד את זה</w:t>
      </w:r>
    </w:p>
    <w:p w14:paraId="432835D5" w14:textId="77777777" w:rsidR="001E2274" w:rsidRDefault="001E2274" w:rsidP="00590F16">
      <w:pPr>
        <w:rPr>
          <w:b w:val="0"/>
          <w:bCs w:val="0"/>
          <w:caps/>
          <w:sz w:val="24"/>
          <w:szCs w:val="24"/>
          <w:rtl/>
        </w:rPr>
      </w:pPr>
    </w:p>
    <w:p w14:paraId="3B8479E2" w14:textId="77777777" w:rsidR="001E2274" w:rsidRDefault="000A3DA6" w:rsidP="00590F16">
      <w:pPr>
        <w:rPr>
          <w:caps/>
          <w:sz w:val="24"/>
          <w:szCs w:val="24"/>
          <w:u w:val="single"/>
          <w:rtl/>
        </w:rPr>
      </w:pPr>
      <w:r w:rsidRPr="000A3DA6">
        <w:rPr>
          <w:rFonts w:hint="cs"/>
          <w:caps/>
          <w:sz w:val="24"/>
          <w:szCs w:val="24"/>
          <w:u w:val="single"/>
          <w:rtl/>
        </w:rPr>
        <w:t>מר תומר דוידסון - נציג מנהל מקרקעי ישראל בוועדה המחוזית</w:t>
      </w:r>
      <w:r w:rsidR="001E2274">
        <w:rPr>
          <w:rFonts w:hint="cs"/>
          <w:caps/>
          <w:sz w:val="24"/>
          <w:szCs w:val="24"/>
          <w:u w:val="single"/>
          <w:rtl/>
        </w:rPr>
        <w:t>:</w:t>
      </w:r>
    </w:p>
    <w:p w14:paraId="7C3F6805" w14:textId="5309D6DB" w:rsidR="001E2274" w:rsidRDefault="00590F16" w:rsidP="00590F16">
      <w:pPr>
        <w:rPr>
          <w:b w:val="0"/>
          <w:bCs w:val="0"/>
          <w:caps/>
          <w:sz w:val="24"/>
          <w:szCs w:val="24"/>
          <w:rtl/>
        </w:rPr>
      </w:pPr>
      <w:r>
        <w:rPr>
          <w:rFonts w:hint="cs"/>
          <w:b w:val="0"/>
          <w:bCs w:val="0"/>
          <w:caps/>
          <w:sz w:val="24"/>
          <w:szCs w:val="24"/>
          <w:rtl/>
        </w:rPr>
        <w:t xml:space="preserve">נכון מאוד </w:t>
      </w:r>
    </w:p>
    <w:p w14:paraId="78A613ED" w14:textId="77777777" w:rsidR="001E2274" w:rsidRDefault="001E2274" w:rsidP="00590F16">
      <w:pPr>
        <w:rPr>
          <w:b w:val="0"/>
          <w:bCs w:val="0"/>
          <w:caps/>
          <w:sz w:val="24"/>
          <w:szCs w:val="24"/>
          <w:rtl/>
        </w:rPr>
      </w:pPr>
    </w:p>
    <w:p w14:paraId="38389BE8" w14:textId="77777777" w:rsidR="001E2274" w:rsidRDefault="003109B2" w:rsidP="00590F16">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4115573D" w14:textId="6444A346" w:rsidR="001E2274" w:rsidRDefault="00590F16" w:rsidP="00590F16">
      <w:pPr>
        <w:rPr>
          <w:b w:val="0"/>
          <w:bCs w:val="0"/>
          <w:caps/>
          <w:sz w:val="24"/>
          <w:szCs w:val="24"/>
          <w:rtl/>
        </w:rPr>
      </w:pPr>
      <w:r>
        <w:rPr>
          <w:rFonts w:hint="cs"/>
          <w:b w:val="0"/>
          <w:bCs w:val="0"/>
          <w:caps/>
          <w:sz w:val="24"/>
          <w:szCs w:val="24"/>
          <w:rtl/>
        </w:rPr>
        <w:t>אבל</w:t>
      </w:r>
      <w:r w:rsidR="000F703D">
        <w:rPr>
          <w:rFonts w:hint="cs"/>
          <w:b w:val="0"/>
          <w:bCs w:val="0"/>
          <w:caps/>
          <w:sz w:val="24"/>
          <w:szCs w:val="24"/>
          <w:rtl/>
        </w:rPr>
        <w:t xml:space="preserve"> </w:t>
      </w:r>
      <w:r>
        <w:rPr>
          <w:rFonts w:hint="cs"/>
          <w:b w:val="0"/>
          <w:bCs w:val="0"/>
          <w:caps/>
          <w:sz w:val="24"/>
          <w:szCs w:val="24"/>
          <w:rtl/>
        </w:rPr>
        <w:t>...</w:t>
      </w:r>
    </w:p>
    <w:p w14:paraId="16576C5A" w14:textId="77777777" w:rsidR="001E2274" w:rsidRDefault="001E2274" w:rsidP="00590F16">
      <w:pPr>
        <w:rPr>
          <w:b w:val="0"/>
          <w:bCs w:val="0"/>
          <w:caps/>
          <w:sz w:val="24"/>
          <w:szCs w:val="24"/>
          <w:rtl/>
        </w:rPr>
      </w:pPr>
    </w:p>
    <w:p w14:paraId="1FCF7A27" w14:textId="77777777" w:rsidR="001E2274" w:rsidRDefault="00FC27D6" w:rsidP="00590F16">
      <w:pPr>
        <w:rPr>
          <w:caps/>
          <w:sz w:val="24"/>
          <w:szCs w:val="24"/>
          <w:u w:val="single"/>
          <w:rtl/>
        </w:rPr>
      </w:pPr>
      <w:r w:rsidRPr="00FC27D6">
        <w:rPr>
          <w:rFonts w:hint="cs"/>
          <w:caps/>
          <w:sz w:val="24"/>
          <w:szCs w:val="24"/>
          <w:u w:val="single"/>
          <w:rtl/>
        </w:rPr>
        <w:t>מר ליאור רגב - נציג לשכת התכנון</w:t>
      </w:r>
      <w:r w:rsidR="001E2274">
        <w:rPr>
          <w:rFonts w:hint="cs"/>
          <w:caps/>
          <w:sz w:val="24"/>
          <w:szCs w:val="24"/>
          <w:u w:val="single"/>
          <w:rtl/>
        </w:rPr>
        <w:t>:</w:t>
      </w:r>
    </w:p>
    <w:p w14:paraId="1F2B714E" w14:textId="6EC1E733" w:rsidR="001E2274" w:rsidRDefault="00590F16" w:rsidP="00590F16">
      <w:pPr>
        <w:rPr>
          <w:b w:val="0"/>
          <w:bCs w:val="0"/>
          <w:caps/>
          <w:sz w:val="24"/>
          <w:szCs w:val="24"/>
          <w:rtl/>
        </w:rPr>
      </w:pPr>
      <w:r>
        <w:rPr>
          <w:rFonts w:hint="cs"/>
          <w:b w:val="0"/>
          <w:bCs w:val="0"/>
          <w:caps/>
          <w:sz w:val="24"/>
          <w:szCs w:val="24"/>
          <w:rtl/>
        </w:rPr>
        <w:t>בסדר זה ברור זה ברור זה ברור</w:t>
      </w:r>
    </w:p>
    <w:p w14:paraId="32E478E9" w14:textId="77777777" w:rsidR="001E2274" w:rsidRDefault="001E2274" w:rsidP="00590F16">
      <w:pPr>
        <w:rPr>
          <w:b w:val="0"/>
          <w:bCs w:val="0"/>
          <w:caps/>
          <w:sz w:val="24"/>
          <w:szCs w:val="24"/>
          <w:rtl/>
        </w:rPr>
      </w:pPr>
    </w:p>
    <w:p w14:paraId="613A350E" w14:textId="77777777" w:rsidR="001E2274" w:rsidRDefault="003109B2" w:rsidP="00590F16">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02EF5A97" w14:textId="758DEFEC" w:rsidR="001E2274" w:rsidRDefault="00590F16" w:rsidP="00590F16">
      <w:pPr>
        <w:rPr>
          <w:b w:val="0"/>
          <w:bCs w:val="0"/>
          <w:caps/>
          <w:sz w:val="24"/>
          <w:szCs w:val="24"/>
          <w:rtl/>
        </w:rPr>
      </w:pPr>
      <w:r>
        <w:rPr>
          <w:rFonts w:hint="cs"/>
          <w:b w:val="0"/>
          <w:bCs w:val="0"/>
          <w:caps/>
          <w:sz w:val="24"/>
          <w:szCs w:val="24"/>
          <w:rtl/>
        </w:rPr>
        <w:t>רגע אבל רוני צודקת לא אין לא נכתב לגבי ההצרכה</w:t>
      </w:r>
    </w:p>
    <w:p w14:paraId="01FF4FAD" w14:textId="77777777" w:rsidR="001E2274" w:rsidRDefault="001E2274" w:rsidP="00590F16">
      <w:pPr>
        <w:rPr>
          <w:b w:val="0"/>
          <w:bCs w:val="0"/>
          <w:caps/>
          <w:sz w:val="24"/>
          <w:szCs w:val="24"/>
          <w:rtl/>
        </w:rPr>
      </w:pPr>
    </w:p>
    <w:p w14:paraId="06DCA90B" w14:textId="77777777" w:rsidR="001E2274" w:rsidRDefault="00FC27D6" w:rsidP="00590F16">
      <w:pPr>
        <w:rPr>
          <w:caps/>
          <w:sz w:val="24"/>
          <w:szCs w:val="24"/>
          <w:u w:val="single"/>
          <w:rtl/>
        </w:rPr>
      </w:pPr>
      <w:r w:rsidRPr="00FC27D6">
        <w:rPr>
          <w:rFonts w:hint="cs"/>
          <w:caps/>
          <w:sz w:val="24"/>
          <w:szCs w:val="24"/>
          <w:u w:val="single"/>
          <w:rtl/>
        </w:rPr>
        <w:t>מר ליאור רגב - נציג לשכת התכנון</w:t>
      </w:r>
      <w:r w:rsidR="001E2274">
        <w:rPr>
          <w:rFonts w:hint="cs"/>
          <w:caps/>
          <w:sz w:val="24"/>
          <w:szCs w:val="24"/>
          <w:u w:val="single"/>
          <w:rtl/>
        </w:rPr>
        <w:t>:</w:t>
      </w:r>
    </w:p>
    <w:p w14:paraId="1039A18D" w14:textId="111251E6" w:rsidR="001E2274" w:rsidRDefault="00590F16" w:rsidP="00590F16">
      <w:pPr>
        <w:rPr>
          <w:b w:val="0"/>
          <w:bCs w:val="0"/>
          <w:caps/>
          <w:sz w:val="24"/>
          <w:szCs w:val="24"/>
          <w:rtl/>
        </w:rPr>
      </w:pPr>
      <w:r>
        <w:rPr>
          <w:rFonts w:hint="cs"/>
          <w:b w:val="0"/>
          <w:bCs w:val="0"/>
          <w:caps/>
          <w:sz w:val="24"/>
          <w:szCs w:val="24"/>
          <w:rtl/>
        </w:rPr>
        <w:t xml:space="preserve">שניה </w:t>
      </w:r>
    </w:p>
    <w:p w14:paraId="3AA048D6" w14:textId="77777777" w:rsidR="001E2274" w:rsidRDefault="001E2274" w:rsidP="00590F16">
      <w:pPr>
        <w:rPr>
          <w:b w:val="0"/>
          <w:bCs w:val="0"/>
          <w:caps/>
          <w:sz w:val="24"/>
          <w:szCs w:val="24"/>
          <w:rtl/>
        </w:rPr>
      </w:pPr>
    </w:p>
    <w:p w14:paraId="73ADB855" w14:textId="77777777" w:rsidR="001E2274" w:rsidRDefault="003109B2" w:rsidP="00590F16">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61DE9DA3" w14:textId="5A4DBF38" w:rsidR="001E2274" w:rsidRDefault="00590F16" w:rsidP="00590F16">
      <w:pPr>
        <w:rPr>
          <w:b w:val="0"/>
          <w:bCs w:val="0"/>
          <w:caps/>
          <w:sz w:val="24"/>
          <w:szCs w:val="24"/>
          <w:rtl/>
        </w:rPr>
      </w:pPr>
      <w:r>
        <w:rPr>
          <w:rFonts w:hint="cs"/>
          <w:b w:val="0"/>
          <w:bCs w:val="0"/>
          <w:caps/>
          <w:sz w:val="24"/>
          <w:szCs w:val="24"/>
          <w:rtl/>
        </w:rPr>
        <w:t xml:space="preserve">כאילו </w:t>
      </w:r>
    </w:p>
    <w:p w14:paraId="3216FAEF" w14:textId="77777777" w:rsidR="001E2274" w:rsidRDefault="001E2274" w:rsidP="00590F16">
      <w:pPr>
        <w:rPr>
          <w:b w:val="0"/>
          <w:bCs w:val="0"/>
          <w:caps/>
          <w:sz w:val="24"/>
          <w:szCs w:val="24"/>
          <w:rtl/>
        </w:rPr>
      </w:pPr>
    </w:p>
    <w:p w14:paraId="21369E11" w14:textId="77777777" w:rsidR="001E2274" w:rsidRDefault="00D17364" w:rsidP="00590F16">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3BED283A" w14:textId="6A8591C8" w:rsidR="001E2274" w:rsidRDefault="00590F16" w:rsidP="00590F16">
      <w:pPr>
        <w:rPr>
          <w:b w:val="0"/>
          <w:bCs w:val="0"/>
          <w:caps/>
          <w:sz w:val="24"/>
          <w:szCs w:val="24"/>
          <w:rtl/>
        </w:rPr>
      </w:pPr>
      <w:r>
        <w:rPr>
          <w:rFonts w:hint="cs"/>
          <w:b w:val="0"/>
          <w:bCs w:val="0"/>
          <w:caps/>
          <w:sz w:val="24"/>
          <w:szCs w:val="24"/>
          <w:rtl/>
        </w:rPr>
        <w:t xml:space="preserve"> ... זה לא אין פה הצרכה בסוף זה שטח כולל </w:t>
      </w:r>
    </w:p>
    <w:p w14:paraId="36A56E5A" w14:textId="77777777" w:rsidR="001E2274" w:rsidRDefault="001E2274" w:rsidP="00590F16">
      <w:pPr>
        <w:rPr>
          <w:b w:val="0"/>
          <w:bCs w:val="0"/>
          <w:caps/>
          <w:sz w:val="24"/>
          <w:szCs w:val="24"/>
          <w:rtl/>
        </w:rPr>
      </w:pPr>
    </w:p>
    <w:p w14:paraId="00B92DFC" w14:textId="77777777" w:rsidR="001E2274" w:rsidRDefault="003109B2" w:rsidP="00590F16">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1B477F22" w14:textId="475AC80B" w:rsidR="001E2274" w:rsidRDefault="00590F16" w:rsidP="00590F16">
      <w:pPr>
        <w:rPr>
          <w:b w:val="0"/>
          <w:bCs w:val="0"/>
          <w:caps/>
          <w:sz w:val="24"/>
          <w:szCs w:val="24"/>
          <w:rtl/>
        </w:rPr>
      </w:pPr>
      <w:r>
        <w:rPr>
          <w:rFonts w:hint="cs"/>
          <w:b w:val="0"/>
          <w:bCs w:val="0"/>
          <w:caps/>
          <w:sz w:val="24"/>
          <w:szCs w:val="24"/>
          <w:rtl/>
        </w:rPr>
        <w:t xml:space="preserve">שטח כולל </w:t>
      </w:r>
    </w:p>
    <w:p w14:paraId="03875023" w14:textId="77777777" w:rsidR="001E2274" w:rsidRDefault="001E2274" w:rsidP="00590F16">
      <w:pPr>
        <w:rPr>
          <w:b w:val="0"/>
          <w:bCs w:val="0"/>
          <w:caps/>
          <w:sz w:val="24"/>
          <w:szCs w:val="24"/>
          <w:rtl/>
        </w:rPr>
      </w:pPr>
    </w:p>
    <w:p w14:paraId="52D5BCEF" w14:textId="77777777" w:rsidR="001E2274" w:rsidRDefault="00D17364" w:rsidP="00590F16">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51E914E4" w14:textId="5B25C3CF" w:rsidR="001E2274" w:rsidRDefault="00590F16" w:rsidP="00590F16">
      <w:pPr>
        <w:rPr>
          <w:b w:val="0"/>
          <w:bCs w:val="0"/>
          <w:caps/>
          <w:sz w:val="24"/>
          <w:szCs w:val="24"/>
          <w:rtl/>
        </w:rPr>
      </w:pPr>
      <w:r>
        <w:rPr>
          <w:rFonts w:hint="cs"/>
          <w:b w:val="0"/>
          <w:bCs w:val="0"/>
          <w:caps/>
          <w:sz w:val="24"/>
          <w:szCs w:val="24"/>
          <w:rtl/>
        </w:rPr>
        <w:t xml:space="preserve">הם נכנסים עם ה, הם נכנסים עם שני דונם ויוצאים עם שני דונם </w:t>
      </w:r>
    </w:p>
    <w:p w14:paraId="7919EF3B" w14:textId="77777777" w:rsidR="001E2274" w:rsidRDefault="001E2274" w:rsidP="00590F16">
      <w:pPr>
        <w:rPr>
          <w:b w:val="0"/>
          <w:bCs w:val="0"/>
          <w:caps/>
          <w:sz w:val="24"/>
          <w:szCs w:val="24"/>
          <w:rtl/>
        </w:rPr>
      </w:pPr>
    </w:p>
    <w:p w14:paraId="4D81B6E1" w14:textId="77777777" w:rsidR="001E2274" w:rsidRDefault="000A3DA6" w:rsidP="00590F16">
      <w:pPr>
        <w:rPr>
          <w:caps/>
          <w:sz w:val="24"/>
          <w:szCs w:val="24"/>
          <w:u w:val="single"/>
          <w:rtl/>
        </w:rPr>
      </w:pPr>
      <w:r w:rsidRPr="000A3DA6">
        <w:rPr>
          <w:rFonts w:hint="cs"/>
          <w:caps/>
          <w:sz w:val="24"/>
          <w:szCs w:val="24"/>
          <w:u w:val="single"/>
          <w:rtl/>
        </w:rPr>
        <w:lastRenderedPageBreak/>
        <w:t>מר תומר דוידסון - נציג מנהל מקרקעי ישראל בוועדה המחוזית</w:t>
      </w:r>
      <w:r w:rsidR="001E2274">
        <w:rPr>
          <w:rFonts w:hint="cs"/>
          <w:caps/>
          <w:sz w:val="24"/>
          <w:szCs w:val="24"/>
          <w:u w:val="single"/>
          <w:rtl/>
        </w:rPr>
        <w:t>:</w:t>
      </w:r>
    </w:p>
    <w:p w14:paraId="28EEAD6B" w14:textId="6CBDEEDE" w:rsidR="001E2274" w:rsidRDefault="00590F16" w:rsidP="00590F16">
      <w:pPr>
        <w:rPr>
          <w:b w:val="0"/>
          <w:bCs w:val="0"/>
          <w:caps/>
          <w:sz w:val="24"/>
          <w:szCs w:val="24"/>
          <w:rtl/>
        </w:rPr>
      </w:pPr>
      <w:r>
        <w:rPr>
          <w:rFonts w:hint="cs"/>
          <w:b w:val="0"/>
          <w:bCs w:val="0"/>
          <w:caps/>
          <w:sz w:val="24"/>
          <w:szCs w:val="24"/>
          <w:rtl/>
        </w:rPr>
        <w:t xml:space="preserve">נכון </w:t>
      </w:r>
    </w:p>
    <w:p w14:paraId="72FBA430" w14:textId="77777777" w:rsidR="001E2274" w:rsidRDefault="001E2274" w:rsidP="00590F16">
      <w:pPr>
        <w:rPr>
          <w:b w:val="0"/>
          <w:bCs w:val="0"/>
          <w:caps/>
          <w:sz w:val="24"/>
          <w:szCs w:val="24"/>
          <w:rtl/>
        </w:rPr>
      </w:pPr>
    </w:p>
    <w:p w14:paraId="4DBB0793" w14:textId="77777777" w:rsidR="001E2274" w:rsidRDefault="003109B2" w:rsidP="00590F16">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0FB7D87D" w14:textId="0451B5E0" w:rsidR="001E2274" w:rsidRDefault="00590F16" w:rsidP="00590F16">
      <w:pPr>
        <w:rPr>
          <w:b w:val="0"/>
          <w:bCs w:val="0"/>
          <w:caps/>
          <w:sz w:val="24"/>
          <w:szCs w:val="24"/>
          <w:rtl/>
        </w:rPr>
      </w:pPr>
      <w:r>
        <w:rPr>
          <w:rFonts w:hint="cs"/>
          <w:b w:val="0"/>
          <w:bCs w:val="0"/>
          <w:caps/>
          <w:sz w:val="24"/>
          <w:szCs w:val="24"/>
          <w:rtl/>
        </w:rPr>
        <w:t xml:space="preserve">נכון </w:t>
      </w:r>
    </w:p>
    <w:p w14:paraId="3AD6CC16" w14:textId="77777777" w:rsidR="001E2274" w:rsidRDefault="001E2274" w:rsidP="00590F16">
      <w:pPr>
        <w:rPr>
          <w:b w:val="0"/>
          <w:bCs w:val="0"/>
          <w:caps/>
          <w:sz w:val="24"/>
          <w:szCs w:val="24"/>
          <w:rtl/>
        </w:rPr>
      </w:pPr>
    </w:p>
    <w:p w14:paraId="78F79A85" w14:textId="77777777" w:rsidR="001E2274" w:rsidRDefault="000A3DA6" w:rsidP="00590F16">
      <w:pPr>
        <w:rPr>
          <w:caps/>
          <w:sz w:val="24"/>
          <w:szCs w:val="24"/>
          <w:u w:val="single"/>
          <w:rtl/>
        </w:rPr>
      </w:pPr>
      <w:r w:rsidRPr="000A3DA6">
        <w:rPr>
          <w:rFonts w:hint="cs"/>
          <w:caps/>
          <w:sz w:val="24"/>
          <w:szCs w:val="24"/>
          <w:u w:val="single"/>
          <w:rtl/>
        </w:rPr>
        <w:t>מר תומר דוידסון - נציג מנהל מקרקעי ישראל בוועדה המחוזית</w:t>
      </w:r>
      <w:r w:rsidR="001E2274">
        <w:rPr>
          <w:rFonts w:hint="cs"/>
          <w:caps/>
          <w:sz w:val="24"/>
          <w:szCs w:val="24"/>
          <w:u w:val="single"/>
          <w:rtl/>
        </w:rPr>
        <w:t>:</w:t>
      </w:r>
    </w:p>
    <w:p w14:paraId="1C19AA84" w14:textId="1B1E6AE5" w:rsidR="001E2274" w:rsidRDefault="00590F16" w:rsidP="00590F16">
      <w:pPr>
        <w:rPr>
          <w:b w:val="0"/>
          <w:bCs w:val="0"/>
          <w:caps/>
          <w:sz w:val="24"/>
          <w:szCs w:val="24"/>
          <w:rtl/>
        </w:rPr>
      </w:pPr>
      <w:r>
        <w:rPr>
          <w:rFonts w:hint="cs"/>
          <w:b w:val="0"/>
          <w:bCs w:val="0"/>
          <w:caps/>
          <w:sz w:val="24"/>
          <w:szCs w:val="24"/>
          <w:rtl/>
        </w:rPr>
        <w:t xml:space="preserve">פשוט זז קצת </w:t>
      </w:r>
    </w:p>
    <w:p w14:paraId="5D602B34" w14:textId="77777777" w:rsidR="001E2274" w:rsidRDefault="001E2274" w:rsidP="00590F16">
      <w:pPr>
        <w:rPr>
          <w:b w:val="0"/>
          <w:bCs w:val="0"/>
          <w:caps/>
          <w:sz w:val="24"/>
          <w:szCs w:val="24"/>
          <w:rtl/>
        </w:rPr>
      </w:pPr>
    </w:p>
    <w:p w14:paraId="0612253D" w14:textId="77777777" w:rsidR="001E2274" w:rsidRDefault="00FC27D6" w:rsidP="00590F16">
      <w:pPr>
        <w:rPr>
          <w:caps/>
          <w:sz w:val="24"/>
          <w:szCs w:val="24"/>
          <w:u w:val="single"/>
          <w:rtl/>
        </w:rPr>
      </w:pPr>
      <w:r w:rsidRPr="00FC27D6">
        <w:rPr>
          <w:rFonts w:hint="cs"/>
          <w:caps/>
          <w:sz w:val="24"/>
          <w:szCs w:val="24"/>
          <w:u w:val="single"/>
          <w:rtl/>
        </w:rPr>
        <w:t>מר ליאור רגב - נציג לשכת התכנון</w:t>
      </w:r>
      <w:r w:rsidR="001E2274">
        <w:rPr>
          <w:rFonts w:hint="cs"/>
          <w:caps/>
          <w:sz w:val="24"/>
          <w:szCs w:val="24"/>
          <w:u w:val="single"/>
          <w:rtl/>
        </w:rPr>
        <w:t>:</w:t>
      </w:r>
    </w:p>
    <w:p w14:paraId="5F935E95" w14:textId="4DEFDD85" w:rsidR="001E2274" w:rsidRDefault="00590F16" w:rsidP="00590F16">
      <w:pPr>
        <w:rPr>
          <w:b w:val="0"/>
          <w:bCs w:val="0"/>
          <w:caps/>
          <w:sz w:val="24"/>
          <w:szCs w:val="24"/>
          <w:rtl/>
        </w:rPr>
      </w:pPr>
      <w:r>
        <w:rPr>
          <w:rFonts w:hint="cs"/>
          <w:b w:val="0"/>
          <w:bCs w:val="0"/>
          <w:caps/>
          <w:sz w:val="24"/>
          <w:szCs w:val="24"/>
          <w:rtl/>
        </w:rPr>
        <w:t xml:space="preserve">זה אולי בסעיף הראשון תכף אני אוסיף את זה. גודל ממוצע לדירה יהיה אנחנו כתבנו חמישים ושמונה מטר מרובע </w:t>
      </w:r>
    </w:p>
    <w:p w14:paraId="4D66411B" w14:textId="77777777" w:rsidR="001E2274" w:rsidRDefault="001E2274" w:rsidP="00590F16">
      <w:pPr>
        <w:rPr>
          <w:b w:val="0"/>
          <w:bCs w:val="0"/>
          <w:caps/>
          <w:sz w:val="24"/>
          <w:szCs w:val="24"/>
          <w:rtl/>
        </w:rPr>
      </w:pPr>
    </w:p>
    <w:p w14:paraId="773D67FA" w14:textId="77777777" w:rsidR="001E2274" w:rsidRDefault="00D17364" w:rsidP="00590F16">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23D902A2" w14:textId="012B5A8C" w:rsidR="001E2274" w:rsidRDefault="00590F16" w:rsidP="00590F16">
      <w:pPr>
        <w:rPr>
          <w:b w:val="0"/>
          <w:bCs w:val="0"/>
          <w:caps/>
          <w:sz w:val="24"/>
          <w:szCs w:val="24"/>
          <w:rtl/>
        </w:rPr>
      </w:pPr>
      <w:r>
        <w:rPr>
          <w:rFonts w:hint="cs"/>
          <w:b w:val="0"/>
          <w:bCs w:val="0"/>
          <w:caps/>
          <w:sz w:val="24"/>
          <w:szCs w:val="24"/>
          <w:rtl/>
        </w:rPr>
        <w:t xml:space="preserve">שישים מטר מרובע </w:t>
      </w:r>
    </w:p>
    <w:p w14:paraId="66DC9321" w14:textId="77777777" w:rsidR="001E2274" w:rsidRDefault="001E2274" w:rsidP="00590F16">
      <w:pPr>
        <w:rPr>
          <w:b w:val="0"/>
          <w:bCs w:val="0"/>
          <w:caps/>
          <w:sz w:val="24"/>
          <w:szCs w:val="24"/>
          <w:rtl/>
        </w:rPr>
      </w:pPr>
    </w:p>
    <w:p w14:paraId="435CEAC9" w14:textId="77777777" w:rsidR="001E2274" w:rsidRDefault="00FC27D6" w:rsidP="00590F16">
      <w:pPr>
        <w:rPr>
          <w:caps/>
          <w:sz w:val="24"/>
          <w:szCs w:val="24"/>
          <w:u w:val="single"/>
          <w:rtl/>
        </w:rPr>
      </w:pPr>
      <w:r w:rsidRPr="00FC27D6">
        <w:rPr>
          <w:rFonts w:hint="cs"/>
          <w:caps/>
          <w:sz w:val="24"/>
          <w:szCs w:val="24"/>
          <w:u w:val="single"/>
          <w:rtl/>
        </w:rPr>
        <w:t>מר ליאור רגב - נציג לשכת התכנון</w:t>
      </w:r>
      <w:r w:rsidR="001E2274">
        <w:rPr>
          <w:rFonts w:hint="cs"/>
          <w:caps/>
          <w:sz w:val="24"/>
          <w:szCs w:val="24"/>
          <w:u w:val="single"/>
          <w:rtl/>
        </w:rPr>
        <w:t>:</w:t>
      </w:r>
    </w:p>
    <w:p w14:paraId="34D7C5EF" w14:textId="09CAC7BA" w:rsidR="001E2274" w:rsidRDefault="00590F16" w:rsidP="00590F16">
      <w:pPr>
        <w:rPr>
          <w:b w:val="0"/>
          <w:bCs w:val="0"/>
          <w:caps/>
          <w:sz w:val="24"/>
          <w:szCs w:val="24"/>
          <w:rtl/>
        </w:rPr>
      </w:pPr>
      <w:r>
        <w:rPr>
          <w:rFonts w:hint="cs"/>
          <w:b w:val="0"/>
          <w:bCs w:val="0"/>
          <w:caps/>
          <w:sz w:val="24"/>
          <w:szCs w:val="24"/>
          <w:rtl/>
        </w:rPr>
        <w:t xml:space="preserve">שישים, </w:t>
      </w:r>
    </w:p>
    <w:p w14:paraId="37054F87" w14:textId="77777777" w:rsidR="001E2274" w:rsidRDefault="001E2274" w:rsidP="00590F16">
      <w:pPr>
        <w:rPr>
          <w:b w:val="0"/>
          <w:bCs w:val="0"/>
          <w:caps/>
          <w:sz w:val="24"/>
          <w:szCs w:val="24"/>
          <w:rtl/>
        </w:rPr>
      </w:pPr>
    </w:p>
    <w:p w14:paraId="6B6411B5" w14:textId="77777777" w:rsidR="001E2274" w:rsidRDefault="00D17364" w:rsidP="00590F16">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59A52C2F" w14:textId="5EA7EE0B" w:rsidR="001E2274" w:rsidRDefault="00590F16" w:rsidP="00590F16">
      <w:pPr>
        <w:rPr>
          <w:b w:val="0"/>
          <w:bCs w:val="0"/>
          <w:caps/>
          <w:sz w:val="24"/>
          <w:szCs w:val="24"/>
          <w:rtl/>
        </w:rPr>
      </w:pPr>
      <w:r>
        <w:rPr>
          <w:rFonts w:hint="cs"/>
          <w:b w:val="0"/>
          <w:bCs w:val="0"/>
          <w:caps/>
          <w:sz w:val="24"/>
          <w:szCs w:val="24"/>
          <w:rtl/>
        </w:rPr>
        <w:t>מה זה חמישים ושמונה ...</w:t>
      </w:r>
    </w:p>
    <w:p w14:paraId="61C8AF27" w14:textId="77777777" w:rsidR="001E2274" w:rsidRDefault="001E2274" w:rsidP="00590F16">
      <w:pPr>
        <w:rPr>
          <w:b w:val="0"/>
          <w:bCs w:val="0"/>
          <w:caps/>
          <w:sz w:val="24"/>
          <w:szCs w:val="24"/>
          <w:rtl/>
        </w:rPr>
      </w:pPr>
    </w:p>
    <w:p w14:paraId="4ACB6F60" w14:textId="77777777" w:rsidR="001E2274" w:rsidRDefault="00FC27D6" w:rsidP="00590F16">
      <w:pPr>
        <w:rPr>
          <w:caps/>
          <w:sz w:val="24"/>
          <w:szCs w:val="24"/>
          <w:u w:val="single"/>
          <w:rtl/>
        </w:rPr>
      </w:pPr>
      <w:r w:rsidRPr="00FC27D6">
        <w:rPr>
          <w:rFonts w:hint="cs"/>
          <w:caps/>
          <w:sz w:val="24"/>
          <w:szCs w:val="24"/>
          <w:u w:val="single"/>
          <w:rtl/>
        </w:rPr>
        <w:t>מר ליאור רגב - נציג לשכת התכנון</w:t>
      </w:r>
      <w:r w:rsidR="001E2274">
        <w:rPr>
          <w:rFonts w:hint="cs"/>
          <w:caps/>
          <w:sz w:val="24"/>
          <w:szCs w:val="24"/>
          <w:u w:val="single"/>
          <w:rtl/>
        </w:rPr>
        <w:t>:</w:t>
      </w:r>
    </w:p>
    <w:p w14:paraId="2A4CD6AB" w14:textId="7908344D" w:rsidR="001E2274" w:rsidRDefault="00590F16" w:rsidP="00590F16">
      <w:pPr>
        <w:rPr>
          <w:b w:val="0"/>
          <w:bCs w:val="0"/>
          <w:caps/>
          <w:sz w:val="24"/>
          <w:szCs w:val="24"/>
          <w:rtl/>
        </w:rPr>
      </w:pPr>
      <w:r>
        <w:rPr>
          <w:rFonts w:hint="cs"/>
          <w:b w:val="0"/>
          <w:bCs w:val="0"/>
          <w:caps/>
          <w:sz w:val="24"/>
          <w:szCs w:val="24"/>
          <w:rtl/>
        </w:rPr>
        <w:t xml:space="preserve">שישים מר עיקרי ושירות ועוד עשר מטר למרפסות לכל דירה. תמהיל שטחי הדירות יתואם עם לשכת התכנון ויציע מגוון תמהילים. יש להקצות טוב את זה אני חושב שאנחנו לא צריכים להגיד פה נכון את ההקצאה לשטחי ציבור זה בהתאם ל, </w:t>
      </w:r>
    </w:p>
    <w:p w14:paraId="6AF46573" w14:textId="77777777" w:rsidR="001E2274" w:rsidRDefault="001E2274" w:rsidP="00590F16">
      <w:pPr>
        <w:rPr>
          <w:b w:val="0"/>
          <w:bCs w:val="0"/>
          <w:caps/>
          <w:sz w:val="24"/>
          <w:szCs w:val="24"/>
          <w:rtl/>
        </w:rPr>
      </w:pPr>
    </w:p>
    <w:p w14:paraId="38E1C554" w14:textId="77777777" w:rsidR="001E2274" w:rsidRDefault="003109B2" w:rsidP="00590F16">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500F20AC" w14:textId="797C8406" w:rsidR="001E2274" w:rsidRDefault="00590F16" w:rsidP="00590F16">
      <w:pPr>
        <w:rPr>
          <w:b w:val="0"/>
          <w:bCs w:val="0"/>
          <w:caps/>
          <w:sz w:val="24"/>
          <w:szCs w:val="24"/>
          <w:rtl/>
        </w:rPr>
      </w:pPr>
      <w:r>
        <w:rPr>
          <w:rFonts w:hint="cs"/>
          <w:b w:val="0"/>
          <w:bCs w:val="0"/>
          <w:caps/>
          <w:sz w:val="24"/>
          <w:szCs w:val="24"/>
          <w:rtl/>
        </w:rPr>
        <w:t xml:space="preserve">פרוגרמה </w:t>
      </w:r>
    </w:p>
    <w:p w14:paraId="3CE4D767" w14:textId="77777777" w:rsidR="001E2274" w:rsidRDefault="001E2274" w:rsidP="00590F16">
      <w:pPr>
        <w:rPr>
          <w:b w:val="0"/>
          <w:bCs w:val="0"/>
          <w:caps/>
          <w:sz w:val="24"/>
          <w:szCs w:val="24"/>
          <w:rtl/>
        </w:rPr>
      </w:pPr>
    </w:p>
    <w:p w14:paraId="0B3CE24A" w14:textId="77777777" w:rsidR="001E2274" w:rsidRDefault="00FC27D6" w:rsidP="00590F16">
      <w:pPr>
        <w:rPr>
          <w:caps/>
          <w:sz w:val="24"/>
          <w:szCs w:val="24"/>
          <w:u w:val="single"/>
          <w:rtl/>
        </w:rPr>
      </w:pPr>
      <w:r w:rsidRPr="00FC27D6">
        <w:rPr>
          <w:rFonts w:hint="cs"/>
          <w:caps/>
          <w:sz w:val="24"/>
          <w:szCs w:val="24"/>
          <w:u w:val="single"/>
          <w:rtl/>
        </w:rPr>
        <w:t>מר ליאור רגב - נציג לשכת התכנון</w:t>
      </w:r>
      <w:r w:rsidR="001E2274">
        <w:rPr>
          <w:rFonts w:hint="cs"/>
          <w:caps/>
          <w:sz w:val="24"/>
          <w:szCs w:val="24"/>
          <w:u w:val="single"/>
          <w:rtl/>
        </w:rPr>
        <w:t>:</w:t>
      </w:r>
    </w:p>
    <w:p w14:paraId="2F8C1B59" w14:textId="485BF7C3" w:rsidR="001E2274" w:rsidRDefault="00590F16" w:rsidP="00590F16">
      <w:pPr>
        <w:rPr>
          <w:b w:val="0"/>
          <w:bCs w:val="0"/>
          <w:caps/>
          <w:sz w:val="24"/>
          <w:szCs w:val="24"/>
          <w:rtl/>
        </w:rPr>
      </w:pPr>
      <w:r>
        <w:rPr>
          <w:rFonts w:hint="cs"/>
          <w:b w:val="0"/>
          <w:bCs w:val="0"/>
          <w:caps/>
          <w:sz w:val="24"/>
          <w:szCs w:val="24"/>
          <w:rtl/>
        </w:rPr>
        <w:t xml:space="preserve">לפרוגרמה שתאושר להם </w:t>
      </w:r>
    </w:p>
    <w:p w14:paraId="3228502D" w14:textId="77777777" w:rsidR="001E2274" w:rsidRDefault="001E2274" w:rsidP="00590F16">
      <w:pPr>
        <w:rPr>
          <w:b w:val="0"/>
          <w:bCs w:val="0"/>
          <w:caps/>
          <w:sz w:val="24"/>
          <w:szCs w:val="24"/>
          <w:rtl/>
        </w:rPr>
      </w:pPr>
    </w:p>
    <w:p w14:paraId="5CE1406C" w14:textId="77777777" w:rsidR="001E2274" w:rsidRDefault="003361D4" w:rsidP="00590F16">
      <w:pPr>
        <w:rPr>
          <w:caps/>
          <w:sz w:val="24"/>
          <w:szCs w:val="24"/>
          <w:u w:val="single"/>
          <w:rtl/>
        </w:rPr>
      </w:pPr>
      <w:r w:rsidRPr="003361D4">
        <w:rPr>
          <w:rFonts w:hint="cs"/>
          <w:caps/>
          <w:sz w:val="24"/>
          <w:szCs w:val="24"/>
          <w:u w:val="single"/>
          <w:rtl/>
        </w:rPr>
        <w:t>עורך דין ניצן בן ארויה - יועץ משפטי לוועדה המחוזית</w:t>
      </w:r>
      <w:r w:rsidR="001E2274">
        <w:rPr>
          <w:rFonts w:hint="cs"/>
          <w:caps/>
          <w:sz w:val="24"/>
          <w:szCs w:val="24"/>
          <w:u w:val="single"/>
          <w:rtl/>
        </w:rPr>
        <w:t>:</w:t>
      </w:r>
    </w:p>
    <w:p w14:paraId="2F3C30CF" w14:textId="39C1DA52" w:rsidR="001E2274" w:rsidRDefault="00590F16" w:rsidP="00590F16">
      <w:pPr>
        <w:rPr>
          <w:b w:val="0"/>
          <w:bCs w:val="0"/>
          <w:caps/>
          <w:sz w:val="24"/>
          <w:szCs w:val="24"/>
          <w:rtl/>
        </w:rPr>
      </w:pPr>
      <w:r>
        <w:rPr>
          <w:rFonts w:hint="cs"/>
          <w:b w:val="0"/>
          <w:bCs w:val="0"/>
          <w:caps/>
          <w:sz w:val="24"/>
          <w:szCs w:val="24"/>
          <w:rtl/>
        </w:rPr>
        <w:t>אנחנו נחדד את הפסקה שהיצירה של ה, דרך שמיכה הציע היא תהיה כנגד</w:t>
      </w:r>
      <w:r w:rsidR="000F703D">
        <w:rPr>
          <w:rFonts w:hint="cs"/>
          <w:b w:val="0"/>
          <w:bCs w:val="0"/>
          <w:caps/>
          <w:sz w:val="24"/>
          <w:szCs w:val="24"/>
          <w:rtl/>
        </w:rPr>
        <w:t xml:space="preserve"> </w:t>
      </w:r>
      <w:r>
        <w:rPr>
          <w:rFonts w:hint="cs"/>
          <w:b w:val="0"/>
          <w:bCs w:val="0"/>
          <w:caps/>
          <w:sz w:val="24"/>
          <w:szCs w:val="24"/>
          <w:rtl/>
        </w:rPr>
        <w:t>... של שטח שצפ</w:t>
      </w:r>
      <w:r w:rsidR="000F703D">
        <w:rPr>
          <w:rFonts w:hint="cs"/>
          <w:b w:val="0"/>
          <w:bCs w:val="0"/>
          <w:caps/>
          <w:sz w:val="24"/>
          <w:szCs w:val="24"/>
          <w:rtl/>
        </w:rPr>
        <w:t xml:space="preserve"> </w:t>
      </w:r>
      <w:r>
        <w:rPr>
          <w:rFonts w:hint="cs"/>
          <w:b w:val="0"/>
          <w:bCs w:val="0"/>
          <w:caps/>
          <w:sz w:val="24"/>
          <w:szCs w:val="24"/>
          <w:rtl/>
        </w:rPr>
        <w:t>...</w:t>
      </w:r>
    </w:p>
    <w:p w14:paraId="4F98AC4F" w14:textId="77777777" w:rsidR="001E2274" w:rsidRDefault="001E2274" w:rsidP="00590F16">
      <w:pPr>
        <w:rPr>
          <w:b w:val="0"/>
          <w:bCs w:val="0"/>
          <w:caps/>
          <w:sz w:val="24"/>
          <w:szCs w:val="24"/>
          <w:rtl/>
        </w:rPr>
      </w:pPr>
    </w:p>
    <w:p w14:paraId="3F40963A" w14:textId="77777777" w:rsidR="001E2274" w:rsidRDefault="003109B2" w:rsidP="00590F16">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6B589D8E" w14:textId="487157C2" w:rsidR="001E2274" w:rsidRDefault="00590F16" w:rsidP="00590F16">
      <w:pPr>
        <w:rPr>
          <w:b w:val="0"/>
          <w:bCs w:val="0"/>
          <w:caps/>
          <w:sz w:val="24"/>
          <w:szCs w:val="24"/>
          <w:rtl/>
        </w:rPr>
      </w:pPr>
      <w:r>
        <w:rPr>
          <w:rFonts w:hint="cs"/>
          <w:b w:val="0"/>
          <w:bCs w:val="0"/>
          <w:caps/>
          <w:sz w:val="24"/>
          <w:szCs w:val="24"/>
          <w:rtl/>
        </w:rPr>
        <w:t>כן הוא הוא פשוט חסר</w:t>
      </w:r>
      <w:r w:rsidR="000F703D">
        <w:rPr>
          <w:rFonts w:hint="cs"/>
          <w:b w:val="0"/>
          <w:bCs w:val="0"/>
          <w:caps/>
          <w:sz w:val="24"/>
          <w:szCs w:val="24"/>
          <w:rtl/>
        </w:rPr>
        <w:t xml:space="preserve"> </w:t>
      </w:r>
      <w:r>
        <w:rPr>
          <w:rFonts w:hint="cs"/>
          <w:b w:val="0"/>
          <w:bCs w:val="0"/>
          <w:caps/>
          <w:sz w:val="24"/>
          <w:szCs w:val="24"/>
          <w:rtl/>
        </w:rPr>
        <w:t>...</w:t>
      </w:r>
    </w:p>
    <w:p w14:paraId="2F1723FF" w14:textId="77777777" w:rsidR="001E2274" w:rsidRDefault="001E2274" w:rsidP="00590F16">
      <w:pPr>
        <w:rPr>
          <w:b w:val="0"/>
          <w:bCs w:val="0"/>
          <w:caps/>
          <w:sz w:val="24"/>
          <w:szCs w:val="24"/>
          <w:rtl/>
        </w:rPr>
      </w:pPr>
    </w:p>
    <w:p w14:paraId="6690E8B6" w14:textId="77777777" w:rsidR="001E2274" w:rsidRDefault="003361D4" w:rsidP="00590F16">
      <w:pPr>
        <w:rPr>
          <w:caps/>
          <w:sz w:val="24"/>
          <w:szCs w:val="24"/>
          <w:u w:val="single"/>
          <w:rtl/>
        </w:rPr>
      </w:pPr>
      <w:r w:rsidRPr="003361D4">
        <w:rPr>
          <w:rFonts w:hint="cs"/>
          <w:caps/>
          <w:sz w:val="24"/>
          <w:szCs w:val="24"/>
          <w:u w:val="single"/>
          <w:rtl/>
        </w:rPr>
        <w:t>עורך דין ניצן בן ארויה - יועץ משפטי לוועדה המחוזית</w:t>
      </w:r>
      <w:r w:rsidR="001E2274">
        <w:rPr>
          <w:rFonts w:hint="cs"/>
          <w:caps/>
          <w:sz w:val="24"/>
          <w:szCs w:val="24"/>
          <w:u w:val="single"/>
          <w:rtl/>
        </w:rPr>
        <w:t>:</w:t>
      </w:r>
    </w:p>
    <w:p w14:paraId="473B9CBF" w14:textId="2BD0065D" w:rsidR="001E2274" w:rsidRDefault="00590F16" w:rsidP="00590F16">
      <w:pPr>
        <w:rPr>
          <w:b w:val="0"/>
          <w:bCs w:val="0"/>
          <w:caps/>
          <w:sz w:val="24"/>
          <w:szCs w:val="24"/>
          <w:rtl/>
        </w:rPr>
      </w:pPr>
      <w:r>
        <w:rPr>
          <w:rFonts w:hint="cs"/>
          <w:b w:val="0"/>
          <w:bCs w:val="0"/>
          <w:caps/>
          <w:sz w:val="24"/>
          <w:szCs w:val="24"/>
          <w:rtl/>
        </w:rPr>
        <w:t xml:space="preserve">כן לא לא הוא הוא יגיד הוא יגיד את זה ברור בסדר הרעיון זה אם המשפט לא מדויק אני אדייק אותו </w:t>
      </w:r>
    </w:p>
    <w:p w14:paraId="25CCCA8D" w14:textId="77777777" w:rsidR="001E2274" w:rsidRDefault="001E2274" w:rsidP="00590F16">
      <w:pPr>
        <w:rPr>
          <w:b w:val="0"/>
          <w:bCs w:val="0"/>
          <w:caps/>
          <w:sz w:val="24"/>
          <w:szCs w:val="24"/>
          <w:rtl/>
        </w:rPr>
      </w:pPr>
    </w:p>
    <w:p w14:paraId="0C1BC943" w14:textId="77777777" w:rsidR="001E2274" w:rsidRDefault="00FC27D6" w:rsidP="00590F16">
      <w:pPr>
        <w:rPr>
          <w:caps/>
          <w:sz w:val="24"/>
          <w:szCs w:val="24"/>
          <w:u w:val="single"/>
          <w:rtl/>
        </w:rPr>
      </w:pPr>
      <w:r w:rsidRPr="00FC27D6">
        <w:rPr>
          <w:rFonts w:hint="cs"/>
          <w:caps/>
          <w:sz w:val="24"/>
          <w:szCs w:val="24"/>
          <w:u w:val="single"/>
          <w:rtl/>
        </w:rPr>
        <w:t>מר ליאור רגב - נציג לשכת התכנון</w:t>
      </w:r>
      <w:r w:rsidR="001E2274">
        <w:rPr>
          <w:rFonts w:hint="cs"/>
          <w:caps/>
          <w:sz w:val="24"/>
          <w:szCs w:val="24"/>
          <w:u w:val="single"/>
          <w:rtl/>
        </w:rPr>
        <w:t>:</w:t>
      </w:r>
    </w:p>
    <w:p w14:paraId="70A686C9" w14:textId="603C8088" w:rsidR="001E2274" w:rsidRDefault="00590F16" w:rsidP="00590F16">
      <w:pPr>
        <w:rPr>
          <w:b w:val="0"/>
          <w:bCs w:val="0"/>
          <w:caps/>
          <w:sz w:val="24"/>
          <w:szCs w:val="24"/>
          <w:rtl/>
        </w:rPr>
      </w:pPr>
      <w:r>
        <w:rPr>
          <w:rFonts w:hint="cs"/>
          <w:b w:val="0"/>
          <w:bCs w:val="0"/>
          <w:caps/>
          <w:sz w:val="24"/>
          <w:szCs w:val="24"/>
          <w:rtl/>
        </w:rPr>
        <w:t xml:space="preserve">אני אומר ש, </w:t>
      </w:r>
    </w:p>
    <w:p w14:paraId="3C833FB1" w14:textId="77777777" w:rsidR="001E2274" w:rsidRDefault="001E2274" w:rsidP="00590F16">
      <w:pPr>
        <w:rPr>
          <w:b w:val="0"/>
          <w:bCs w:val="0"/>
          <w:caps/>
          <w:sz w:val="24"/>
          <w:szCs w:val="24"/>
          <w:rtl/>
        </w:rPr>
      </w:pPr>
    </w:p>
    <w:p w14:paraId="4D486DE4" w14:textId="77777777" w:rsidR="001E2274" w:rsidRDefault="003109B2" w:rsidP="00590F16">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738C9ABD" w14:textId="2104B960" w:rsidR="001E2274" w:rsidRDefault="00590F16" w:rsidP="00590F16">
      <w:pPr>
        <w:rPr>
          <w:b w:val="0"/>
          <w:bCs w:val="0"/>
          <w:caps/>
          <w:sz w:val="24"/>
          <w:szCs w:val="24"/>
          <w:rtl/>
        </w:rPr>
      </w:pPr>
      <w:r>
        <w:rPr>
          <w:rFonts w:hint="cs"/>
          <w:b w:val="0"/>
          <w:bCs w:val="0"/>
          <w:caps/>
          <w:sz w:val="24"/>
          <w:szCs w:val="24"/>
          <w:rtl/>
        </w:rPr>
        <w:t>מוסכם</w:t>
      </w:r>
    </w:p>
    <w:p w14:paraId="122F332F" w14:textId="77777777" w:rsidR="001E2274" w:rsidRDefault="001E2274" w:rsidP="00590F16">
      <w:pPr>
        <w:rPr>
          <w:b w:val="0"/>
          <w:bCs w:val="0"/>
          <w:caps/>
          <w:sz w:val="24"/>
          <w:szCs w:val="24"/>
          <w:rtl/>
        </w:rPr>
      </w:pPr>
    </w:p>
    <w:p w14:paraId="722BD822" w14:textId="77777777" w:rsidR="001E2274" w:rsidRDefault="003361D4" w:rsidP="00590F16">
      <w:pPr>
        <w:rPr>
          <w:caps/>
          <w:sz w:val="24"/>
          <w:szCs w:val="24"/>
          <w:u w:val="single"/>
          <w:rtl/>
        </w:rPr>
      </w:pPr>
      <w:r w:rsidRPr="003361D4">
        <w:rPr>
          <w:rFonts w:hint="cs"/>
          <w:caps/>
          <w:sz w:val="24"/>
          <w:szCs w:val="24"/>
          <w:u w:val="single"/>
          <w:rtl/>
        </w:rPr>
        <w:lastRenderedPageBreak/>
        <w:t>עורך דין ניצן בן ארויה - יועץ משפטי לוועדה המחוזית</w:t>
      </w:r>
      <w:r w:rsidR="001E2274">
        <w:rPr>
          <w:rFonts w:hint="cs"/>
          <w:caps/>
          <w:sz w:val="24"/>
          <w:szCs w:val="24"/>
          <w:u w:val="single"/>
          <w:rtl/>
        </w:rPr>
        <w:t>:</w:t>
      </w:r>
    </w:p>
    <w:p w14:paraId="2767648F" w14:textId="6EACB1BF" w:rsidR="001E2274" w:rsidRDefault="00590F16" w:rsidP="00590F16">
      <w:pPr>
        <w:rPr>
          <w:b w:val="0"/>
          <w:bCs w:val="0"/>
          <w:caps/>
          <w:sz w:val="24"/>
          <w:szCs w:val="24"/>
          <w:rtl/>
        </w:rPr>
      </w:pPr>
      <w:r>
        <w:rPr>
          <w:rFonts w:hint="cs"/>
          <w:b w:val="0"/>
          <w:bCs w:val="0"/>
          <w:caps/>
          <w:sz w:val="24"/>
          <w:szCs w:val="24"/>
          <w:rtl/>
        </w:rPr>
        <w:t xml:space="preserve">בסדר </w:t>
      </w:r>
    </w:p>
    <w:p w14:paraId="37CB494C" w14:textId="77777777" w:rsidR="001E2274" w:rsidRDefault="001E2274" w:rsidP="00590F16">
      <w:pPr>
        <w:rPr>
          <w:b w:val="0"/>
          <w:bCs w:val="0"/>
          <w:caps/>
          <w:sz w:val="24"/>
          <w:szCs w:val="24"/>
          <w:rtl/>
        </w:rPr>
      </w:pPr>
    </w:p>
    <w:p w14:paraId="46949E19" w14:textId="77777777" w:rsidR="001E2274" w:rsidRDefault="003109B2" w:rsidP="00590F16">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76D5AC7D" w14:textId="170F71FC" w:rsidR="001E2274" w:rsidRDefault="00590F16" w:rsidP="00590F16">
      <w:pPr>
        <w:rPr>
          <w:b w:val="0"/>
          <w:bCs w:val="0"/>
          <w:caps/>
          <w:sz w:val="24"/>
          <w:szCs w:val="24"/>
          <w:rtl/>
        </w:rPr>
      </w:pPr>
      <w:r>
        <w:rPr>
          <w:rFonts w:hint="cs"/>
          <w:b w:val="0"/>
          <w:bCs w:val="0"/>
          <w:caps/>
          <w:sz w:val="24"/>
          <w:szCs w:val="24"/>
          <w:rtl/>
        </w:rPr>
        <w:t>כן כן צריך לדייק אותו</w:t>
      </w:r>
    </w:p>
    <w:p w14:paraId="0CC7BD6F" w14:textId="77777777" w:rsidR="001E2274" w:rsidRDefault="001E2274" w:rsidP="00590F16">
      <w:pPr>
        <w:rPr>
          <w:b w:val="0"/>
          <w:bCs w:val="0"/>
          <w:caps/>
          <w:sz w:val="24"/>
          <w:szCs w:val="24"/>
          <w:rtl/>
        </w:rPr>
      </w:pPr>
    </w:p>
    <w:p w14:paraId="6C1A9588" w14:textId="77777777" w:rsidR="001E2274" w:rsidRDefault="00FC27D6" w:rsidP="00590F16">
      <w:pPr>
        <w:rPr>
          <w:caps/>
          <w:sz w:val="24"/>
          <w:szCs w:val="24"/>
          <w:u w:val="single"/>
          <w:rtl/>
        </w:rPr>
      </w:pPr>
      <w:r w:rsidRPr="00FC27D6">
        <w:rPr>
          <w:rFonts w:hint="cs"/>
          <w:caps/>
          <w:sz w:val="24"/>
          <w:szCs w:val="24"/>
          <w:u w:val="single"/>
          <w:rtl/>
        </w:rPr>
        <w:t>מר ליאור רגב - נציג לשכת התכנון</w:t>
      </w:r>
      <w:r w:rsidR="001E2274">
        <w:rPr>
          <w:rFonts w:hint="cs"/>
          <w:caps/>
          <w:sz w:val="24"/>
          <w:szCs w:val="24"/>
          <w:u w:val="single"/>
          <w:rtl/>
        </w:rPr>
        <w:t>:</w:t>
      </w:r>
    </w:p>
    <w:p w14:paraId="07F0CF13" w14:textId="4E81FED8" w:rsidR="001E2274" w:rsidRDefault="00590F16" w:rsidP="00590F16">
      <w:pPr>
        <w:rPr>
          <w:b w:val="0"/>
          <w:bCs w:val="0"/>
          <w:caps/>
          <w:sz w:val="24"/>
          <w:szCs w:val="24"/>
          <w:rtl/>
        </w:rPr>
      </w:pPr>
      <w:r>
        <w:rPr>
          <w:rFonts w:hint="cs"/>
          <w:b w:val="0"/>
          <w:bCs w:val="0"/>
          <w:caps/>
          <w:sz w:val="24"/>
          <w:szCs w:val="24"/>
          <w:rtl/>
        </w:rPr>
        <w:t>הקצאת הקצאת שטחי הציבור שהם צריכים שם זה בהתאם לפרוגרמה שתאושר. היקף הבנייה במרתפים ייקבע לפי שטחי שירות המשרתים באופן ישיר את הפונקציות מעל הקרקע ובהתאם לנדרש לפי תקן החניה התקף. הכל בכפוף לעמידה בדרישות ההנדסיות הנובעות מקרבה לנחל ובכדי למנוע הצפות. עוד עניין שהוספנו פה, יותר ניוד של עד חמש אחוז מכלל השטחים בין הקומות והמפלסים השונים כולל מתחת לקרקע,</w:t>
      </w:r>
      <w:r w:rsidR="000F703D">
        <w:rPr>
          <w:rFonts w:hint="cs"/>
          <w:b w:val="0"/>
          <w:bCs w:val="0"/>
          <w:caps/>
          <w:sz w:val="24"/>
          <w:szCs w:val="24"/>
          <w:rtl/>
        </w:rPr>
        <w:t xml:space="preserve"> </w:t>
      </w:r>
      <w:r>
        <w:rPr>
          <w:rFonts w:hint="cs"/>
          <w:b w:val="0"/>
          <w:bCs w:val="0"/>
          <w:caps/>
          <w:sz w:val="24"/>
          <w:szCs w:val="24"/>
          <w:rtl/>
        </w:rPr>
        <w:t>... את הגמישות כל שהיא שאפשר. ייקבעו הוראות לפיתוח השצפ שבתחום התוכנית כולל התייחסות בנספח בינוי ונוף בתיאום לשכת התכנון. בתחום התוכנית ייכלל</w:t>
      </w:r>
    </w:p>
    <w:p w14:paraId="65BAF01D" w14:textId="77777777" w:rsidR="001E2274" w:rsidRDefault="001E2274" w:rsidP="00590F16">
      <w:pPr>
        <w:rPr>
          <w:b w:val="0"/>
          <w:bCs w:val="0"/>
          <w:caps/>
          <w:sz w:val="24"/>
          <w:szCs w:val="24"/>
          <w:rtl/>
        </w:rPr>
      </w:pPr>
    </w:p>
    <w:p w14:paraId="17174602" w14:textId="77777777" w:rsidR="001E2274" w:rsidRDefault="003109B2" w:rsidP="00590F16">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4BDA4FA8" w14:textId="52E78647" w:rsidR="001E2274" w:rsidRDefault="00590F16" w:rsidP="00590F16">
      <w:pPr>
        <w:rPr>
          <w:b w:val="0"/>
          <w:bCs w:val="0"/>
          <w:caps/>
          <w:sz w:val="24"/>
          <w:szCs w:val="24"/>
          <w:rtl/>
        </w:rPr>
      </w:pPr>
      <w:r>
        <w:rPr>
          <w:rFonts w:hint="cs"/>
          <w:b w:val="0"/>
          <w:bCs w:val="0"/>
          <w:caps/>
          <w:sz w:val="24"/>
          <w:szCs w:val="24"/>
          <w:rtl/>
        </w:rPr>
        <w:t xml:space="preserve">בדרכים גם לשצפ </w:t>
      </w:r>
    </w:p>
    <w:p w14:paraId="4F9A697E" w14:textId="77777777" w:rsidR="001E2274" w:rsidRDefault="001E2274" w:rsidP="00590F16">
      <w:pPr>
        <w:rPr>
          <w:b w:val="0"/>
          <w:bCs w:val="0"/>
          <w:caps/>
          <w:sz w:val="24"/>
          <w:szCs w:val="24"/>
          <w:rtl/>
        </w:rPr>
      </w:pPr>
    </w:p>
    <w:p w14:paraId="6AEC0295" w14:textId="77777777" w:rsidR="001E2274" w:rsidRDefault="00D17364" w:rsidP="00590F16">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28C6FB9B" w14:textId="72E589FF" w:rsidR="001E2274" w:rsidRDefault="00590F16" w:rsidP="00590F16">
      <w:pPr>
        <w:rPr>
          <w:b w:val="0"/>
          <w:bCs w:val="0"/>
          <w:caps/>
          <w:sz w:val="24"/>
          <w:szCs w:val="24"/>
          <w:rtl/>
        </w:rPr>
      </w:pPr>
      <w:r>
        <w:rPr>
          <w:rFonts w:hint="cs"/>
          <w:b w:val="0"/>
          <w:bCs w:val="0"/>
          <w:caps/>
          <w:sz w:val="24"/>
          <w:szCs w:val="24"/>
          <w:rtl/>
        </w:rPr>
        <w:t xml:space="preserve">אמרתם שהם צריכים להשאיר פה את המטר הזה לצורך, את המטר מסביב? לקווי בניין לגבי קווי בניין </w:t>
      </w:r>
    </w:p>
    <w:p w14:paraId="71CDE242" w14:textId="77777777" w:rsidR="001E2274" w:rsidRDefault="001E2274" w:rsidP="00590F16">
      <w:pPr>
        <w:rPr>
          <w:b w:val="0"/>
          <w:bCs w:val="0"/>
          <w:caps/>
          <w:sz w:val="24"/>
          <w:szCs w:val="24"/>
          <w:rtl/>
        </w:rPr>
      </w:pPr>
    </w:p>
    <w:p w14:paraId="5F381DC9" w14:textId="77777777" w:rsidR="001E2274" w:rsidRDefault="00FC27D6" w:rsidP="00590F16">
      <w:pPr>
        <w:rPr>
          <w:caps/>
          <w:sz w:val="24"/>
          <w:szCs w:val="24"/>
          <w:u w:val="single"/>
          <w:rtl/>
        </w:rPr>
      </w:pPr>
      <w:r w:rsidRPr="00FC27D6">
        <w:rPr>
          <w:rFonts w:hint="cs"/>
          <w:caps/>
          <w:sz w:val="24"/>
          <w:szCs w:val="24"/>
          <w:u w:val="single"/>
          <w:rtl/>
        </w:rPr>
        <w:t>מר ליאור רגב - נציג לשכת התכנון</w:t>
      </w:r>
      <w:r w:rsidR="001E2274">
        <w:rPr>
          <w:rFonts w:hint="cs"/>
          <w:caps/>
          <w:sz w:val="24"/>
          <w:szCs w:val="24"/>
          <w:u w:val="single"/>
          <w:rtl/>
        </w:rPr>
        <w:t>:</w:t>
      </w:r>
    </w:p>
    <w:p w14:paraId="6F943B7C" w14:textId="7B2BED36" w:rsidR="001E2274" w:rsidRDefault="00590F16" w:rsidP="00590F16">
      <w:pPr>
        <w:rPr>
          <w:b w:val="0"/>
          <w:bCs w:val="0"/>
          <w:caps/>
          <w:sz w:val="24"/>
          <w:szCs w:val="24"/>
          <w:rtl/>
        </w:rPr>
      </w:pPr>
      <w:r>
        <w:rPr>
          <w:rFonts w:hint="cs"/>
          <w:b w:val="0"/>
          <w:bCs w:val="0"/>
          <w:caps/>
          <w:sz w:val="24"/>
          <w:szCs w:val="24"/>
          <w:rtl/>
        </w:rPr>
        <w:t>תכף תכף נוסיף</w:t>
      </w:r>
    </w:p>
    <w:p w14:paraId="026DF5DE" w14:textId="77777777" w:rsidR="001E2274" w:rsidRDefault="001E2274" w:rsidP="00590F16">
      <w:pPr>
        <w:rPr>
          <w:b w:val="0"/>
          <w:bCs w:val="0"/>
          <w:caps/>
          <w:sz w:val="24"/>
          <w:szCs w:val="24"/>
          <w:rtl/>
        </w:rPr>
      </w:pPr>
    </w:p>
    <w:p w14:paraId="31D1BB66" w14:textId="77777777" w:rsidR="001E2274" w:rsidRDefault="00D17364" w:rsidP="00590F16">
      <w:pPr>
        <w:rPr>
          <w:caps/>
          <w:sz w:val="24"/>
          <w:szCs w:val="24"/>
          <w:u w:val="single"/>
          <w:rtl/>
        </w:rPr>
      </w:pPr>
      <w:r w:rsidRPr="00D17364">
        <w:rPr>
          <w:rFonts w:hint="cs"/>
          <w:caps/>
          <w:sz w:val="24"/>
          <w:szCs w:val="24"/>
          <w:u w:val="single"/>
          <w:rtl/>
        </w:rPr>
        <w:t>יושב ראש הוועדה המחוזית - מר מיכה גדרון</w:t>
      </w:r>
      <w:r w:rsidR="001E2274">
        <w:rPr>
          <w:rFonts w:hint="cs"/>
          <w:caps/>
          <w:sz w:val="24"/>
          <w:szCs w:val="24"/>
          <w:u w:val="single"/>
          <w:rtl/>
        </w:rPr>
        <w:t>:</w:t>
      </w:r>
    </w:p>
    <w:p w14:paraId="2BE6279A" w14:textId="06DB9AE3" w:rsidR="001E2274" w:rsidRDefault="00590F16" w:rsidP="00590F16">
      <w:pPr>
        <w:rPr>
          <w:b w:val="0"/>
          <w:bCs w:val="0"/>
          <w:caps/>
          <w:sz w:val="24"/>
          <w:szCs w:val="24"/>
          <w:rtl/>
        </w:rPr>
      </w:pPr>
      <w:r>
        <w:rPr>
          <w:rFonts w:hint="cs"/>
          <w:b w:val="0"/>
          <w:bCs w:val="0"/>
          <w:caps/>
          <w:sz w:val="24"/>
          <w:szCs w:val="24"/>
          <w:rtl/>
        </w:rPr>
        <w:t xml:space="preserve">כן </w:t>
      </w:r>
    </w:p>
    <w:p w14:paraId="4F7DEABD" w14:textId="77777777" w:rsidR="001E2274" w:rsidRDefault="001E2274" w:rsidP="00590F16">
      <w:pPr>
        <w:rPr>
          <w:b w:val="0"/>
          <w:bCs w:val="0"/>
          <w:caps/>
          <w:sz w:val="24"/>
          <w:szCs w:val="24"/>
          <w:rtl/>
        </w:rPr>
      </w:pPr>
    </w:p>
    <w:p w14:paraId="1BCF48A0" w14:textId="77777777" w:rsidR="001E2274" w:rsidRDefault="00FC27D6" w:rsidP="00590F16">
      <w:pPr>
        <w:rPr>
          <w:caps/>
          <w:sz w:val="24"/>
          <w:szCs w:val="24"/>
          <w:u w:val="single"/>
          <w:rtl/>
        </w:rPr>
      </w:pPr>
      <w:r w:rsidRPr="00FC27D6">
        <w:rPr>
          <w:rFonts w:hint="cs"/>
          <w:caps/>
          <w:sz w:val="24"/>
          <w:szCs w:val="24"/>
          <w:u w:val="single"/>
          <w:rtl/>
        </w:rPr>
        <w:t>מר ליאור רגב - נציג לשכת התכנון</w:t>
      </w:r>
      <w:r w:rsidR="001E2274">
        <w:rPr>
          <w:rFonts w:hint="cs"/>
          <w:caps/>
          <w:sz w:val="24"/>
          <w:szCs w:val="24"/>
          <w:u w:val="single"/>
          <w:rtl/>
        </w:rPr>
        <w:t>:</w:t>
      </w:r>
    </w:p>
    <w:p w14:paraId="4A868579" w14:textId="560F1617" w:rsidR="001E2274" w:rsidRDefault="00D94546" w:rsidP="00590F16">
      <w:pPr>
        <w:rPr>
          <w:b w:val="0"/>
          <w:bCs w:val="0"/>
          <w:caps/>
          <w:sz w:val="24"/>
          <w:szCs w:val="24"/>
          <w:rtl/>
        </w:rPr>
      </w:pPr>
      <w:r>
        <w:rPr>
          <w:rFonts w:hint="cs"/>
          <w:b w:val="0"/>
          <w:bCs w:val="0"/>
          <w:caps/>
          <w:sz w:val="24"/>
          <w:szCs w:val="24"/>
          <w:rtl/>
        </w:rPr>
        <w:t>בתחום התוכנית תיכלל דרך הדרך המשולבת המשך רחוב התמר שתסומן לביטול, במקומה ייקבע יעוד שביל לתנועה בלתי מוטורית, לא מוטורית, לאפשר שם איזה שהוא שביל להולכי רגל לכיון ...</w:t>
      </w:r>
    </w:p>
    <w:p w14:paraId="2CA32B22" w14:textId="77777777" w:rsidR="001E2274" w:rsidRDefault="001E2274" w:rsidP="00590F16">
      <w:pPr>
        <w:rPr>
          <w:b w:val="0"/>
          <w:bCs w:val="0"/>
          <w:caps/>
          <w:sz w:val="24"/>
          <w:szCs w:val="24"/>
          <w:rtl/>
        </w:rPr>
      </w:pPr>
    </w:p>
    <w:p w14:paraId="7EE4086D" w14:textId="77777777" w:rsidR="001E2274" w:rsidRDefault="003109B2" w:rsidP="00590F16">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3F5E39A4" w14:textId="7A21D48C" w:rsidR="001E2274" w:rsidRDefault="00D94546" w:rsidP="00590F16">
      <w:pPr>
        <w:rPr>
          <w:b w:val="0"/>
          <w:bCs w:val="0"/>
          <w:caps/>
          <w:sz w:val="24"/>
          <w:szCs w:val="24"/>
          <w:rtl/>
        </w:rPr>
      </w:pPr>
      <w:r>
        <w:rPr>
          <w:rFonts w:hint="cs"/>
          <w:b w:val="0"/>
          <w:bCs w:val="0"/>
          <w:caps/>
          <w:sz w:val="24"/>
          <w:szCs w:val="24"/>
          <w:rtl/>
        </w:rPr>
        <w:t xml:space="preserve">כן כן </w:t>
      </w:r>
    </w:p>
    <w:p w14:paraId="0ABA7300" w14:textId="77777777" w:rsidR="001E2274" w:rsidRDefault="001E2274" w:rsidP="00590F16">
      <w:pPr>
        <w:rPr>
          <w:b w:val="0"/>
          <w:bCs w:val="0"/>
          <w:caps/>
          <w:sz w:val="24"/>
          <w:szCs w:val="24"/>
          <w:rtl/>
        </w:rPr>
      </w:pPr>
    </w:p>
    <w:p w14:paraId="3F7854D8" w14:textId="77777777" w:rsidR="001E2274" w:rsidRDefault="00FC27D6" w:rsidP="00590F16">
      <w:pPr>
        <w:rPr>
          <w:caps/>
          <w:sz w:val="24"/>
          <w:szCs w:val="24"/>
          <w:u w:val="single"/>
          <w:rtl/>
        </w:rPr>
      </w:pPr>
      <w:r w:rsidRPr="00FC27D6">
        <w:rPr>
          <w:rFonts w:hint="cs"/>
          <w:caps/>
          <w:sz w:val="24"/>
          <w:szCs w:val="24"/>
          <w:u w:val="single"/>
          <w:rtl/>
        </w:rPr>
        <w:t>מר ליאור רגב - נציג לשכת התכנון</w:t>
      </w:r>
      <w:r w:rsidR="001E2274">
        <w:rPr>
          <w:rFonts w:hint="cs"/>
          <w:caps/>
          <w:sz w:val="24"/>
          <w:szCs w:val="24"/>
          <w:u w:val="single"/>
          <w:rtl/>
        </w:rPr>
        <w:t>:</w:t>
      </w:r>
    </w:p>
    <w:p w14:paraId="544D02E4" w14:textId="0D242A52" w:rsidR="001E2274" w:rsidRDefault="00D94546" w:rsidP="00590F16">
      <w:pPr>
        <w:rPr>
          <w:b w:val="0"/>
          <w:bCs w:val="0"/>
          <w:caps/>
          <w:sz w:val="24"/>
          <w:szCs w:val="24"/>
          <w:rtl/>
        </w:rPr>
      </w:pPr>
      <w:r>
        <w:rPr>
          <w:rFonts w:hint="cs"/>
          <w:b w:val="0"/>
          <w:bCs w:val="0"/>
          <w:caps/>
          <w:sz w:val="24"/>
          <w:szCs w:val="24"/>
          <w:rtl/>
        </w:rPr>
        <w:t xml:space="preserve">זה בסדר </w:t>
      </w:r>
    </w:p>
    <w:p w14:paraId="2DDA6A98" w14:textId="77777777" w:rsidR="001E2274" w:rsidRDefault="001E2274" w:rsidP="00590F16">
      <w:pPr>
        <w:rPr>
          <w:b w:val="0"/>
          <w:bCs w:val="0"/>
          <w:caps/>
          <w:sz w:val="24"/>
          <w:szCs w:val="24"/>
          <w:rtl/>
        </w:rPr>
      </w:pPr>
    </w:p>
    <w:p w14:paraId="08E68DC7" w14:textId="77777777" w:rsidR="001E2274" w:rsidRDefault="003109B2" w:rsidP="00590F16">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4AD172B8" w14:textId="065BC022" w:rsidR="001E2274" w:rsidRDefault="00D94546" w:rsidP="00590F16">
      <w:pPr>
        <w:rPr>
          <w:b w:val="0"/>
          <w:bCs w:val="0"/>
          <w:caps/>
          <w:sz w:val="24"/>
          <w:szCs w:val="24"/>
          <w:rtl/>
        </w:rPr>
      </w:pPr>
      <w:r>
        <w:rPr>
          <w:rFonts w:hint="cs"/>
          <w:b w:val="0"/>
          <w:bCs w:val="0"/>
          <w:caps/>
          <w:sz w:val="24"/>
          <w:szCs w:val="24"/>
          <w:rtl/>
        </w:rPr>
        <w:t>כן</w:t>
      </w:r>
      <w:r w:rsidR="000F703D">
        <w:rPr>
          <w:rFonts w:hint="cs"/>
          <w:b w:val="0"/>
          <w:bCs w:val="0"/>
          <w:caps/>
          <w:sz w:val="24"/>
          <w:szCs w:val="24"/>
          <w:rtl/>
        </w:rPr>
        <w:t xml:space="preserve"> </w:t>
      </w:r>
      <w:r>
        <w:rPr>
          <w:rFonts w:hint="cs"/>
          <w:b w:val="0"/>
          <w:bCs w:val="0"/>
          <w:caps/>
          <w:sz w:val="24"/>
          <w:szCs w:val="24"/>
          <w:rtl/>
        </w:rPr>
        <w:t xml:space="preserve">... </w:t>
      </w:r>
    </w:p>
    <w:p w14:paraId="2F380769" w14:textId="77777777" w:rsidR="001E2274" w:rsidRDefault="001E2274" w:rsidP="00590F16">
      <w:pPr>
        <w:rPr>
          <w:b w:val="0"/>
          <w:bCs w:val="0"/>
          <w:caps/>
          <w:sz w:val="24"/>
          <w:szCs w:val="24"/>
          <w:rtl/>
        </w:rPr>
      </w:pPr>
    </w:p>
    <w:p w14:paraId="32669B7C" w14:textId="77777777" w:rsidR="001E2274" w:rsidRDefault="00FC27D6" w:rsidP="00590F16">
      <w:pPr>
        <w:rPr>
          <w:caps/>
          <w:sz w:val="24"/>
          <w:szCs w:val="24"/>
          <w:u w:val="single"/>
          <w:rtl/>
        </w:rPr>
      </w:pPr>
      <w:r w:rsidRPr="00FC27D6">
        <w:rPr>
          <w:rFonts w:hint="cs"/>
          <w:caps/>
          <w:sz w:val="24"/>
          <w:szCs w:val="24"/>
          <w:u w:val="single"/>
          <w:rtl/>
        </w:rPr>
        <w:t>מר ליאור רגב - נציג לשכת התכנון</w:t>
      </w:r>
      <w:r w:rsidR="001E2274">
        <w:rPr>
          <w:rFonts w:hint="cs"/>
          <w:caps/>
          <w:sz w:val="24"/>
          <w:szCs w:val="24"/>
          <w:u w:val="single"/>
          <w:rtl/>
        </w:rPr>
        <w:t>:</w:t>
      </w:r>
    </w:p>
    <w:p w14:paraId="0EAFC33F" w14:textId="0FD9D254" w:rsidR="001E2274" w:rsidRDefault="00D94546" w:rsidP="00590F16">
      <w:pPr>
        <w:rPr>
          <w:b w:val="0"/>
          <w:bCs w:val="0"/>
          <w:caps/>
          <w:sz w:val="24"/>
          <w:szCs w:val="24"/>
          <w:rtl/>
        </w:rPr>
      </w:pPr>
      <w:r>
        <w:rPr>
          <w:rFonts w:hint="cs"/>
          <w:b w:val="0"/>
          <w:bCs w:val="0"/>
          <w:caps/>
          <w:sz w:val="24"/>
          <w:szCs w:val="24"/>
          <w:rtl/>
        </w:rPr>
        <w:t>ניקוז. יש לעדכן את נספח הניקוז וההוראות לעניין בנייה משמרת מים בהתאם לתמא אחת על שמונה. כולל לעניין גובה מפלס ה, ההצפה של הנחל טוב אני לא כותב את כל ההסתברות של זה וזה</w:t>
      </w:r>
    </w:p>
    <w:p w14:paraId="138117D8" w14:textId="77777777" w:rsidR="001E2274" w:rsidRDefault="001E2274" w:rsidP="00590F16">
      <w:pPr>
        <w:rPr>
          <w:b w:val="0"/>
          <w:bCs w:val="0"/>
          <w:caps/>
          <w:sz w:val="24"/>
          <w:szCs w:val="24"/>
          <w:rtl/>
        </w:rPr>
      </w:pPr>
    </w:p>
    <w:p w14:paraId="17A4A25F" w14:textId="77777777" w:rsidR="001E2274" w:rsidRDefault="000A3DA6" w:rsidP="00590F16">
      <w:pPr>
        <w:rPr>
          <w:caps/>
          <w:sz w:val="24"/>
          <w:szCs w:val="24"/>
          <w:u w:val="single"/>
          <w:rtl/>
        </w:rPr>
      </w:pPr>
      <w:r w:rsidRPr="000A3DA6">
        <w:rPr>
          <w:rFonts w:hint="cs"/>
          <w:caps/>
          <w:sz w:val="24"/>
          <w:szCs w:val="24"/>
          <w:u w:val="single"/>
          <w:rtl/>
        </w:rPr>
        <w:t>מר תומר דוידסון - נציג מנהל מקרקעי ישראל בוועדה המחוזית</w:t>
      </w:r>
      <w:r w:rsidR="001E2274">
        <w:rPr>
          <w:rFonts w:hint="cs"/>
          <w:caps/>
          <w:sz w:val="24"/>
          <w:szCs w:val="24"/>
          <w:u w:val="single"/>
          <w:rtl/>
        </w:rPr>
        <w:t>:</w:t>
      </w:r>
    </w:p>
    <w:p w14:paraId="161CB1E3" w14:textId="2567BC04" w:rsidR="001E2274" w:rsidRDefault="00D94546" w:rsidP="00590F16">
      <w:pPr>
        <w:rPr>
          <w:b w:val="0"/>
          <w:bCs w:val="0"/>
          <w:caps/>
          <w:sz w:val="24"/>
          <w:szCs w:val="24"/>
          <w:rtl/>
        </w:rPr>
      </w:pPr>
      <w:r>
        <w:rPr>
          <w:rFonts w:hint="cs"/>
          <w:b w:val="0"/>
          <w:bCs w:val="0"/>
          <w:caps/>
          <w:sz w:val="24"/>
          <w:szCs w:val="24"/>
          <w:rtl/>
        </w:rPr>
        <w:t xml:space="preserve">לא </w:t>
      </w:r>
    </w:p>
    <w:p w14:paraId="5A7C84FF" w14:textId="77777777" w:rsidR="001E2274" w:rsidRDefault="001E2274" w:rsidP="00590F16">
      <w:pPr>
        <w:rPr>
          <w:b w:val="0"/>
          <w:bCs w:val="0"/>
          <w:caps/>
          <w:sz w:val="24"/>
          <w:szCs w:val="24"/>
          <w:rtl/>
        </w:rPr>
      </w:pPr>
    </w:p>
    <w:p w14:paraId="713273F6" w14:textId="77777777" w:rsidR="001E2274" w:rsidRDefault="00FC27D6" w:rsidP="00590F16">
      <w:pPr>
        <w:rPr>
          <w:caps/>
          <w:sz w:val="24"/>
          <w:szCs w:val="24"/>
          <w:u w:val="single"/>
          <w:rtl/>
        </w:rPr>
      </w:pPr>
      <w:r w:rsidRPr="00FC27D6">
        <w:rPr>
          <w:rFonts w:hint="cs"/>
          <w:caps/>
          <w:sz w:val="24"/>
          <w:szCs w:val="24"/>
          <w:u w:val="single"/>
          <w:rtl/>
        </w:rPr>
        <w:t>מר ליאור רגב - נציג לשכת התכנון</w:t>
      </w:r>
      <w:r w:rsidR="001E2274">
        <w:rPr>
          <w:rFonts w:hint="cs"/>
          <w:caps/>
          <w:sz w:val="24"/>
          <w:szCs w:val="24"/>
          <w:u w:val="single"/>
          <w:rtl/>
        </w:rPr>
        <w:t>:</w:t>
      </w:r>
    </w:p>
    <w:p w14:paraId="59EFA785" w14:textId="21F5E3D7" w:rsidR="001E2274" w:rsidRDefault="00D94546" w:rsidP="00590F16">
      <w:pPr>
        <w:rPr>
          <w:b w:val="0"/>
          <w:bCs w:val="0"/>
          <w:caps/>
          <w:sz w:val="24"/>
          <w:szCs w:val="24"/>
          <w:rtl/>
        </w:rPr>
      </w:pPr>
      <w:r>
        <w:rPr>
          <w:rFonts w:hint="cs"/>
          <w:b w:val="0"/>
          <w:bCs w:val="0"/>
          <w:caps/>
          <w:sz w:val="24"/>
          <w:szCs w:val="24"/>
          <w:rtl/>
        </w:rPr>
        <w:t xml:space="preserve">פיתוח המרתפים במפלס נמוך מזה של הנחל או באזור שקע אבסולוטי באישור יועץ הניקוז של לשכת התכנון, </w:t>
      </w:r>
    </w:p>
    <w:p w14:paraId="76070812" w14:textId="77777777" w:rsidR="001E2274" w:rsidRDefault="001E2274" w:rsidP="00590F16">
      <w:pPr>
        <w:rPr>
          <w:b w:val="0"/>
          <w:bCs w:val="0"/>
          <w:caps/>
          <w:sz w:val="24"/>
          <w:szCs w:val="24"/>
          <w:rtl/>
        </w:rPr>
      </w:pPr>
    </w:p>
    <w:p w14:paraId="4F26EBA5" w14:textId="77777777" w:rsidR="001E2274" w:rsidRDefault="003109B2" w:rsidP="00590F16">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77049407" w14:textId="3797A1CC" w:rsidR="001E2274" w:rsidRDefault="00D94546" w:rsidP="00590F16">
      <w:pPr>
        <w:rPr>
          <w:b w:val="0"/>
          <w:bCs w:val="0"/>
          <w:caps/>
          <w:sz w:val="24"/>
          <w:szCs w:val="24"/>
          <w:rtl/>
        </w:rPr>
      </w:pPr>
      <w:r>
        <w:rPr>
          <w:rFonts w:hint="cs"/>
          <w:b w:val="0"/>
          <w:bCs w:val="0"/>
          <w:caps/>
          <w:sz w:val="24"/>
          <w:szCs w:val="24"/>
          <w:rtl/>
        </w:rPr>
        <w:t xml:space="preserve">ורשות </w:t>
      </w:r>
    </w:p>
    <w:p w14:paraId="06CD87CA" w14:textId="77777777" w:rsidR="001E2274" w:rsidRDefault="001E2274" w:rsidP="00590F16">
      <w:pPr>
        <w:rPr>
          <w:b w:val="0"/>
          <w:bCs w:val="0"/>
          <w:caps/>
          <w:sz w:val="24"/>
          <w:szCs w:val="24"/>
          <w:rtl/>
        </w:rPr>
      </w:pPr>
    </w:p>
    <w:p w14:paraId="4390BEBB" w14:textId="77777777" w:rsidR="001E2274" w:rsidRDefault="00FC27D6" w:rsidP="00590F16">
      <w:pPr>
        <w:rPr>
          <w:caps/>
          <w:sz w:val="24"/>
          <w:szCs w:val="24"/>
          <w:u w:val="single"/>
          <w:rtl/>
        </w:rPr>
      </w:pPr>
      <w:r w:rsidRPr="00FC27D6">
        <w:rPr>
          <w:rFonts w:hint="cs"/>
          <w:caps/>
          <w:sz w:val="24"/>
          <w:szCs w:val="24"/>
          <w:u w:val="single"/>
          <w:rtl/>
        </w:rPr>
        <w:t>מר ליאור רגב - נציג לשכת התכנון</w:t>
      </w:r>
      <w:r w:rsidR="001E2274">
        <w:rPr>
          <w:rFonts w:hint="cs"/>
          <w:caps/>
          <w:sz w:val="24"/>
          <w:szCs w:val="24"/>
          <w:u w:val="single"/>
          <w:rtl/>
        </w:rPr>
        <w:t>:</w:t>
      </w:r>
    </w:p>
    <w:p w14:paraId="4AE51D29" w14:textId="232AFF4C" w:rsidR="001E2274" w:rsidRDefault="00D94546" w:rsidP="00590F16">
      <w:pPr>
        <w:rPr>
          <w:b w:val="0"/>
          <w:bCs w:val="0"/>
          <w:caps/>
          <w:sz w:val="24"/>
          <w:szCs w:val="24"/>
          <w:rtl/>
        </w:rPr>
      </w:pPr>
      <w:r>
        <w:rPr>
          <w:rFonts w:hint="cs"/>
          <w:b w:val="0"/>
          <w:bCs w:val="0"/>
          <w:caps/>
          <w:sz w:val="24"/>
          <w:szCs w:val="24"/>
          <w:rtl/>
        </w:rPr>
        <w:t>בתיאום, לא באישור, בתיאום</w:t>
      </w:r>
    </w:p>
    <w:p w14:paraId="15DEFD91" w14:textId="77777777" w:rsidR="001E2274" w:rsidRDefault="001E2274" w:rsidP="00590F16">
      <w:pPr>
        <w:rPr>
          <w:b w:val="0"/>
          <w:bCs w:val="0"/>
          <w:caps/>
          <w:sz w:val="24"/>
          <w:szCs w:val="24"/>
          <w:rtl/>
        </w:rPr>
      </w:pPr>
    </w:p>
    <w:p w14:paraId="35508B5F" w14:textId="77777777" w:rsidR="001E2274" w:rsidRDefault="003109B2" w:rsidP="00590F16">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2FE404FC" w14:textId="22F1E7A6" w:rsidR="001E2274" w:rsidRDefault="00D94546" w:rsidP="00590F16">
      <w:pPr>
        <w:rPr>
          <w:b w:val="0"/>
          <w:bCs w:val="0"/>
          <w:caps/>
          <w:sz w:val="24"/>
          <w:szCs w:val="24"/>
          <w:rtl/>
        </w:rPr>
      </w:pPr>
      <w:r>
        <w:rPr>
          <w:rFonts w:hint="cs"/>
          <w:b w:val="0"/>
          <w:bCs w:val="0"/>
          <w:caps/>
          <w:sz w:val="24"/>
          <w:szCs w:val="24"/>
          <w:rtl/>
        </w:rPr>
        <w:t xml:space="preserve">ותיאום גם רשות הניקוז </w:t>
      </w:r>
    </w:p>
    <w:p w14:paraId="26B26B75" w14:textId="77777777" w:rsidR="001E2274" w:rsidRDefault="001E2274" w:rsidP="00590F16">
      <w:pPr>
        <w:rPr>
          <w:b w:val="0"/>
          <w:bCs w:val="0"/>
          <w:caps/>
          <w:sz w:val="24"/>
          <w:szCs w:val="24"/>
          <w:rtl/>
        </w:rPr>
      </w:pPr>
    </w:p>
    <w:p w14:paraId="7D0F3D88" w14:textId="77777777" w:rsidR="001E2274" w:rsidRDefault="00FC27D6" w:rsidP="00590F16">
      <w:pPr>
        <w:rPr>
          <w:caps/>
          <w:sz w:val="24"/>
          <w:szCs w:val="24"/>
          <w:u w:val="single"/>
          <w:rtl/>
        </w:rPr>
      </w:pPr>
      <w:r w:rsidRPr="00FC27D6">
        <w:rPr>
          <w:rFonts w:hint="cs"/>
          <w:caps/>
          <w:sz w:val="24"/>
          <w:szCs w:val="24"/>
          <w:u w:val="single"/>
          <w:rtl/>
        </w:rPr>
        <w:t>מר ליאור רגב - נציג לשכת התכנון</w:t>
      </w:r>
      <w:r w:rsidR="001E2274">
        <w:rPr>
          <w:rFonts w:hint="cs"/>
          <w:caps/>
          <w:sz w:val="24"/>
          <w:szCs w:val="24"/>
          <w:u w:val="single"/>
          <w:rtl/>
        </w:rPr>
        <w:t>:</w:t>
      </w:r>
    </w:p>
    <w:p w14:paraId="6855469F" w14:textId="6DFF7A99" w:rsidR="001E2274" w:rsidRDefault="00D94546" w:rsidP="00590F16">
      <w:pPr>
        <w:rPr>
          <w:b w:val="0"/>
          <w:bCs w:val="0"/>
          <w:caps/>
          <w:sz w:val="24"/>
          <w:szCs w:val="24"/>
          <w:rtl/>
        </w:rPr>
      </w:pPr>
      <w:r>
        <w:rPr>
          <w:rFonts w:hint="cs"/>
          <w:b w:val="0"/>
          <w:bCs w:val="0"/>
          <w:caps/>
          <w:sz w:val="24"/>
          <w:szCs w:val="24"/>
          <w:rtl/>
        </w:rPr>
        <w:t>ותיאום יועץ הניקוז של לשכת התכנון ורשות הניקוז</w:t>
      </w:r>
      <w:r w:rsidR="00854B70">
        <w:rPr>
          <w:rFonts w:hint="cs"/>
          <w:b w:val="0"/>
          <w:bCs w:val="0"/>
          <w:caps/>
          <w:sz w:val="24"/>
          <w:szCs w:val="24"/>
          <w:rtl/>
        </w:rPr>
        <w:t xml:space="preserve">. המסחר יותר בקומת הקרקע בלבד בהיקף של עד מאתיים חמישים מטר מרובע שטח כולל. במסמכי התוכנית ייקבעו, </w:t>
      </w:r>
    </w:p>
    <w:p w14:paraId="25D141CB" w14:textId="77777777" w:rsidR="001E2274" w:rsidRDefault="001E2274" w:rsidP="00590F16">
      <w:pPr>
        <w:rPr>
          <w:b w:val="0"/>
          <w:bCs w:val="0"/>
          <w:caps/>
          <w:sz w:val="24"/>
          <w:szCs w:val="24"/>
          <w:rtl/>
        </w:rPr>
      </w:pPr>
    </w:p>
    <w:p w14:paraId="609E7DEA" w14:textId="77777777" w:rsidR="001E2274" w:rsidRDefault="003109B2" w:rsidP="00590F16">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260AEFCE" w14:textId="4CB897A5" w:rsidR="001E2274" w:rsidRDefault="00854B70" w:rsidP="00590F16">
      <w:pPr>
        <w:rPr>
          <w:b w:val="0"/>
          <w:bCs w:val="0"/>
          <w:caps/>
          <w:sz w:val="24"/>
          <w:szCs w:val="24"/>
          <w:rtl/>
        </w:rPr>
      </w:pPr>
      <w:r>
        <w:rPr>
          <w:rFonts w:hint="cs"/>
          <w:b w:val="0"/>
          <w:bCs w:val="0"/>
          <w:caps/>
          <w:sz w:val="24"/>
          <w:szCs w:val="24"/>
          <w:rtl/>
        </w:rPr>
        <w:t>כמה הם ביקשו עכשיו?</w:t>
      </w:r>
    </w:p>
    <w:p w14:paraId="67D5DDDD" w14:textId="77777777" w:rsidR="001E2274" w:rsidRDefault="001E2274" w:rsidP="00590F16">
      <w:pPr>
        <w:rPr>
          <w:b w:val="0"/>
          <w:bCs w:val="0"/>
          <w:caps/>
          <w:sz w:val="24"/>
          <w:szCs w:val="24"/>
          <w:rtl/>
        </w:rPr>
      </w:pPr>
    </w:p>
    <w:p w14:paraId="3CCABDD2" w14:textId="77777777" w:rsidR="001E2274" w:rsidRDefault="00FC27D6" w:rsidP="00590F16">
      <w:pPr>
        <w:rPr>
          <w:caps/>
          <w:sz w:val="24"/>
          <w:szCs w:val="24"/>
          <w:u w:val="single"/>
          <w:rtl/>
        </w:rPr>
      </w:pPr>
      <w:r w:rsidRPr="00FC27D6">
        <w:rPr>
          <w:rFonts w:hint="cs"/>
          <w:caps/>
          <w:sz w:val="24"/>
          <w:szCs w:val="24"/>
          <w:u w:val="single"/>
          <w:rtl/>
        </w:rPr>
        <w:t>מר ליאור רגב - נציג לשכת התכנון</w:t>
      </w:r>
      <w:r w:rsidR="001E2274">
        <w:rPr>
          <w:rFonts w:hint="cs"/>
          <w:caps/>
          <w:sz w:val="24"/>
          <w:szCs w:val="24"/>
          <w:u w:val="single"/>
          <w:rtl/>
        </w:rPr>
        <w:t>:</w:t>
      </w:r>
    </w:p>
    <w:p w14:paraId="6A0C0A1D" w14:textId="3B516634" w:rsidR="001E2274" w:rsidRDefault="00854B70" w:rsidP="00590F16">
      <w:pPr>
        <w:rPr>
          <w:b w:val="0"/>
          <w:bCs w:val="0"/>
          <w:caps/>
          <w:sz w:val="24"/>
          <w:szCs w:val="24"/>
          <w:rtl/>
        </w:rPr>
      </w:pPr>
      <w:r>
        <w:rPr>
          <w:rFonts w:hint="cs"/>
          <w:b w:val="0"/>
          <w:bCs w:val="0"/>
          <w:caps/>
          <w:sz w:val="24"/>
          <w:szCs w:val="24"/>
          <w:rtl/>
        </w:rPr>
        <w:t>גם כן משהו כזה נדמה לי שהם אמרו בדיון ארבע מאות תכף אני כתוב לי</w:t>
      </w:r>
      <w:r w:rsidR="000F703D">
        <w:rPr>
          <w:rFonts w:hint="cs"/>
          <w:b w:val="0"/>
          <w:bCs w:val="0"/>
          <w:caps/>
          <w:sz w:val="24"/>
          <w:szCs w:val="24"/>
          <w:rtl/>
        </w:rPr>
        <w:t xml:space="preserve"> </w:t>
      </w:r>
      <w:r>
        <w:rPr>
          <w:rFonts w:hint="cs"/>
          <w:b w:val="0"/>
          <w:bCs w:val="0"/>
          <w:caps/>
          <w:sz w:val="24"/>
          <w:szCs w:val="24"/>
          <w:rtl/>
        </w:rPr>
        <w:t>אני אגיד לכם</w:t>
      </w:r>
    </w:p>
    <w:p w14:paraId="12AD4E51" w14:textId="77777777" w:rsidR="001E2274" w:rsidRDefault="001E2274" w:rsidP="00590F16">
      <w:pPr>
        <w:rPr>
          <w:b w:val="0"/>
          <w:bCs w:val="0"/>
          <w:caps/>
          <w:sz w:val="24"/>
          <w:szCs w:val="24"/>
          <w:rtl/>
        </w:rPr>
      </w:pPr>
    </w:p>
    <w:p w14:paraId="78292883" w14:textId="77777777" w:rsidR="001E2274" w:rsidRDefault="003109B2" w:rsidP="00590F16">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796957AE" w14:textId="48E0EE77" w:rsidR="001E2274" w:rsidRDefault="00854B70" w:rsidP="00590F16">
      <w:pPr>
        <w:rPr>
          <w:b w:val="0"/>
          <w:bCs w:val="0"/>
          <w:caps/>
          <w:sz w:val="24"/>
          <w:szCs w:val="24"/>
          <w:rtl/>
        </w:rPr>
      </w:pPr>
      <w:r>
        <w:rPr>
          <w:rFonts w:hint="cs"/>
          <w:b w:val="0"/>
          <w:bCs w:val="0"/>
          <w:caps/>
          <w:sz w:val="24"/>
          <w:szCs w:val="24"/>
          <w:rtl/>
        </w:rPr>
        <w:t>בסדר לא כי</w:t>
      </w:r>
      <w:r w:rsidR="000F703D">
        <w:rPr>
          <w:rFonts w:hint="cs"/>
          <w:b w:val="0"/>
          <w:bCs w:val="0"/>
          <w:caps/>
          <w:sz w:val="24"/>
          <w:szCs w:val="24"/>
          <w:rtl/>
        </w:rPr>
        <w:t xml:space="preserve"> </w:t>
      </w:r>
      <w:r>
        <w:rPr>
          <w:rFonts w:hint="cs"/>
          <w:b w:val="0"/>
          <w:bCs w:val="0"/>
          <w:caps/>
          <w:sz w:val="24"/>
          <w:szCs w:val="24"/>
          <w:rtl/>
        </w:rPr>
        <w:t>...</w:t>
      </w:r>
    </w:p>
    <w:p w14:paraId="1DA2238A" w14:textId="77777777" w:rsidR="001E2274" w:rsidRDefault="001E2274" w:rsidP="00590F16">
      <w:pPr>
        <w:rPr>
          <w:b w:val="0"/>
          <w:bCs w:val="0"/>
          <w:caps/>
          <w:sz w:val="24"/>
          <w:szCs w:val="24"/>
          <w:rtl/>
        </w:rPr>
      </w:pPr>
    </w:p>
    <w:p w14:paraId="6195F8FA" w14:textId="77777777" w:rsidR="001E2274" w:rsidRDefault="00FC27D6" w:rsidP="00590F16">
      <w:pPr>
        <w:rPr>
          <w:caps/>
          <w:sz w:val="24"/>
          <w:szCs w:val="24"/>
          <w:u w:val="single"/>
          <w:rtl/>
        </w:rPr>
      </w:pPr>
      <w:r w:rsidRPr="00FC27D6">
        <w:rPr>
          <w:rFonts w:hint="cs"/>
          <w:caps/>
          <w:sz w:val="24"/>
          <w:szCs w:val="24"/>
          <w:u w:val="single"/>
          <w:rtl/>
        </w:rPr>
        <w:t>מר ליאור רגב - נציג לשכת התכנון</w:t>
      </w:r>
      <w:r w:rsidR="001E2274">
        <w:rPr>
          <w:rFonts w:hint="cs"/>
          <w:caps/>
          <w:sz w:val="24"/>
          <w:szCs w:val="24"/>
          <w:u w:val="single"/>
          <w:rtl/>
        </w:rPr>
        <w:t>:</w:t>
      </w:r>
    </w:p>
    <w:p w14:paraId="55701C6A" w14:textId="5E042F43" w:rsidR="001E2274" w:rsidRDefault="00024358" w:rsidP="00590F16">
      <w:pPr>
        <w:rPr>
          <w:b w:val="0"/>
          <w:bCs w:val="0"/>
          <w:caps/>
          <w:sz w:val="24"/>
          <w:szCs w:val="24"/>
          <w:rtl/>
        </w:rPr>
      </w:pPr>
      <w:r>
        <w:rPr>
          <w:rFonts w:hint="cs"/>
          <w:b w:val="0"/>
          <w:bCs w:val="0"/>
          <w:caps/>
          <w:sz w:val="24"/>
          <w:szCs w:val="24"/>
          <w:rtl/>
        </w:rPr>
        <w:t xml:space="preserve">כמה הם אמרו רגע אני אגיד לך אני כתבתי את זה בתחילת הדיון. מאתיים מטר למסחר אז אפשר אפילו להוריד עוד קצת. הם ביקשו מאתיים מטר רק אני לא יודע אם הוא התכוון לעיקרי או, </w:t>
      </w:r>
    </w:p>
    <w:p w14:paraId="703A1BC1" w14:textId="77777777" w:rsidR="001E2274" w:rsidRDefault="001E2274" w:rsidP="00590F16">
      <w:pPr>
        <w:rPr>
          <w:b w:val="0"/>
          <w:bCs w:val="0"/>
          <w:caps/>
          <w:sz w:val="24"/>
          <w:szCs w:val="24"/>
          <w:rtl/>
        </w:rPr>
      </w:pPr>
    </w:p>
    <w:p w14:paraId="53FC835E" w14:textId="77777777" w:rsidR="001E2274" w:rsidRDefault="00FC27D6" w:rsidP="00590F16">
      <w:pPr>
        <w:rPr>
          <w:caps/>
          <w:sz w:val="24"/>
          <w:szCs w:val="24"/>
          <w:u w:val="single"/>
          <w:rtl/>
        </w:rPr>
      </w:pPr>
      <w:r w:rsidRPr="00FC27D6">
        <w:rPr>
          <w:rFonts w:hint="cs"/>
          <w:caps/>
          <w:sz w:val="24"/>
          <w:szCs w:val="24"/>
          <w:u w:val="single"/>
          <w:rtl/>
        </w:rPr>
        <w:t>מר ליאור רגב - נציג לשכת התכנון</w:t>
      </w:r>
      <w:r w:rsidR="001E2274">
        <w:rPr>
          <w:rFonts w:hint="cs"/>
          <w:caps/>
          <w:sz w:val="24"/>
          <w:szCs w:val="24"/>
          <w:u w:val="single"/>
          <w:rtl/>
        </w:rPr>
        <w:t>:</w:t>
      </w:r>
    </w:p>
    <w:p w14:paraId="33E9AA12" w14:textId="517D6E47" w:rsidR="001E2274" w:rsidRDefault="00024358" w:rsidP="00590F16">
      <w:pPr>
        <w:rPr>
          <w:b w:val="0"/>
          <w:bCs w:val="0"/>
          <w:caps/>
          <w:sz w:val="24"/>
          <w:szCs w:val="24"/>
          <w:rtl/>
        </w:rPr>
      </w:pPr>
      <w:r>
        <w:rPr>
          <w:rFonts w:hint="cs"/>
          <w:b w:val="0"/>
          <w:bCs w:val="0"/>
          <w:caps/>
          <w:sz w:val="24"/>
          <w:szCs w:val="24"/>
          <w:rtl/>
        </w:rPr>
        <w:t xml:space="preserve">מאתיים מטר ביקשו זה מה ש ... </w:t>
      </w:r>
    </w:p>
    <w:p w14:paraId="0047A4EB" w14:textId="77777777" w:rsidR="001E2274" w:rsidRDefault="001E2274" w:rsidP="00590F16">
      <w:pPr>
        <w:rPr>
          <w:b w:val="0"/>
          <w:bCs w:val="0"/>
          <w:caps/>
          <w:sz w:val="24"/>
          <w:szCs w:val="24"/>
          <w:rtl/>
        </w:rPr>
      </w:pPr>
    </w:p>
    <w:p w14:paraId="0E0ACE1D" w14:textId="77777777" w:rsidR="001E2274" w:rsidRDefault="00FC27D6" w:rsidP="00590F16">
      <w:pPr>
        <w:rPr>
          <w:caps/>
          <w:sz w:val="24"/>
          <w:szCs w:val="24"/>
          <w:u w:val="single"/>
          <w:rtl/>
        </w:rPr>
      </w:pPr>
      <w:r w:rsidRPr="00FC27D6">
        <w:rPr>
          <w:rFonts w:hint="cs"/>
          <w:caps/>
          <w:sz w:val="24"/>
          <w:szCs w:val="24"/>
          <w:u w:val="single"/>
          <w:rtl/>
        </w:rPr>
        <w:t>מר ליאור רגב - נציג לשכת התכנון</w:t>
      </w:r>
      <w:r w:rsidR="001E2274">
        <w:rPr>
          <w:rFonts w:hint="cs"/>
          <w:caps/>
          <w:sz w:val="24"/>
          <w:szCs w:val="24"/>
          <w:u w:val="single"/>
          <w:rtl/>
        </w:rPr>
        <w:t>:</w:t>
      </w:r>
    </w:p>
    <w:p w14:paraId="55D17E46" w14:textId="1948845E" w:rsidR="001E2274" w:rsidRDefault="00024358" w:rsidP="00590F16">
      <w:pPr>
        <w:rPr>
          <w:b w:val="0"/>
          <w:bCs w:val="0"/>
          <w:caps/>
          <w:sz w:val="24"/>
          <w:szCs w:val="24"/>
          <w:rtl/>
        </w:rPr>
      </w:pPr>
      <w:r>
        <w:rPr>
          <w:rFonts w:hint="cs"/>
          <w:b w:val="0"/>
          <w:bCs w:val="0"/>
          <w:caps/>
          <w:sz w:val="24"/>
          <w:szCs w:val="24"/>
          <w:rtl/>
        </w:rPr>
        <w:t>אוקיי בסדר על זה לא נלך לרבנות אז מסחר אנחנו אומרים מאתיים מטר</w:t>
      </w:r>
    </w:p>
    <w:p w14:paraId="578E6AC4" w14:textId="77777777" w:rsidR="001E2274" w:rsidRDefault="001E2274" w:rsidP="00590F16">
      <w:pPr>
        <w:rPr>
          <w:b w:val="0"/>
          <w:bCs w:val="0"/>
          <w:caps/>
          <w:sz w:val="24"/>
          <w:szCs w:val="24"/>
          <w:rtl/>
        </w:rPr>
      </w:pPr>
    </w:p>
    <w:p w14:paraId="24917EA6" w14:textId="77777777" w:rsidR="001E2274" w:rsidRDefault="007F3EB1" w:rsidP="00590F16">
      <w:pPr>
        <w:rPr>
          <w:b w:val="0"/>
          <w:bCs w:val="0"/>
          <w:caps/>
          <w:sz w:val="24"/>
          <w:szCs w:val="24"/>
          <w:rtl/>
        </w:rPr>
      </w:pPr>
      <w:r>
        <w:rPr>
          <w:rFonts w:hint="cs"/>
          <w:b w:val="0"/>
          <w:bCs w:val="0"/>
          <w:caps/>
          <w:sz w:val="24"/>
          <w:szCs w:val="24"/>
          <w:rtl/>
        </w:rPr>
        <w:t xml:space="preserve">(הקלטה הופסקה) </w:t>
      </w:r>
    </w:p>
    <w:p w14:paraId="0DA2BF2B" w14:textId="77777777" w:rsidR="001E2274" w:rsidRDefault="001E2274" w:rsidP="00590F16">
      <w:pPr>
        <w:rPr>
          <w:b w:val="0"/>
          <w:bCs w:val="0"/>
          <w:caps/>
          <w:sz w:val="24"/>
          <w:szCs w:val="24"/>
          <w:rtl/>
        </w:rPr>
      </w:pPr>
    </w:p>
    <w:p w14:paraId="29258F72" w14:textId="77777777" w:rsidR="001E2274" w:rsidRDefault="00FC27D6" w:rsidP="00590F16">
      <w:pPr>
        <w:rPr>
          <w:caps/>
          <w:sz w:val="24"/>
          <w:szCs w:val="24"/>
          <w:u w:val="single"/>
          <w:rtl/>
        </w:rPr>
      </w:pPr>
      <w:r w:rsidRPr="00FC27D6">
        <w:rPr>
          <w:rFonts w:hint="cs"/>
          <w:caps/>
          <w:sz w:val="24"/>
          <w:szCs w:val="24"/>
          <w:u w:val="single"/>
          <w:rtl/>
        </w:rPr>
        <w:t>מר ליאור רגב - נציג לשכת התכנון</w:t>
      </w:r>
      <w:r w:rsidR="001E2274">
        <w:rPr>
          <w:rFonts w:hint="cs"/>
          <w:caps/>
          <w:sz w:val="24"/>
          <w:szCs w:val="24"/>
          <w:u w:val="single"/>
          <w:rtl/>
        </w:rPr>
        <w:t>:</w:t>
      </w:r>
    </w:p>
    <w:p w14:paraId="70E9661F" w14:textId="4F91D858" w:rsidR="001E2274" w:rsidRDefault="007F3EB1" w:rsidP="00590F16">
      <w:pPr>
        <w:rPr>
          <w:b w:val="0"/>
          <w:bCs w:val="0"/>
          <w:caps/>
          <w:sz w:val="24"/>
          <w:szCs w:val="24"/>
          <w:rtl/>
        </w:rPr>
      </w:pPr>
      <w:r>
        <w:rPr>
          <w:rFonts w:hint="cs"/>
          <w:b w:val="0"/>
          <w:bCs w:val="0"/>
          <w:caps/>
          <w:sz w:val="24"/>
          <w:szCs w:val="24"/>
          <w:rtl/>
        </w:rPr>
        <w:t xml:space="preserve">עד מאתיים מטר שטח כולל. במסמכי התוכנית ייקבעו הוראות לעירוב שימושים ואמצעים למניעת מטרדים סביבתיים בין השימושים השונים. </w:t>
      </w:r>
      <w:r w:rsidR="002B710B">
        <w:rPr>
          <w:rFonts w:hint="cs"/>
          <w:b w:val="0"/>
          <w:bCs w:val="0"/>
          <w:caps/>
          <w:sz w:val="24"/>
          <w:szCs w:val="24"/>
          <w:rtl/>
        </w:rPr>
        <w:t xml:space="preserve">את הסעיף הזה אנחנו נוריד. מסמכי התוכנית יכללו נספח סביבתי שיתואם תוך ארבעים וחמש יום לנציגי המשרד להגנת הסביבה. מסמכי התוכנית המעודכנים יתואמו עם, נתי, עיריית יהוד, </w:t>
      </w:r>
    </w:p>
    <w:p w14:paraId="378C8DF1" w14:textId="77777777" w:rsidR="001E2274" w:rsidRDefault="001E2274" w:rsidP="00590F16">
      <w:pPr>
        <w:rPr>
          <w:b w:val="0"/>
          <w:bCs w:val="0"/>
          <w:caps/>
          <w:sz w:val="24"/>
          <w:szCs w:val="24"/>
          <w:rtl/>
        </w:rPr>
      </w:pPr>
    </w:p>
    <w:p w14:paraId="1F9D9381" w14:textId="77777777" w:rsidR="001E2274" w:rsidRDefault="000A5C33" w:rsidP="00590F16">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54DC9E6C" w14:textId="20FCDC56" w:rsidR="001E2274" w:rsidRDefault="002B710B" w:rsidP="00590F16">
      <w:pPr>
        <w:rPr>
          <w:b w:val="0"/>
          <w:bCs w:val="0"/>
          <w:caps/>
          <w:sz w:val="24"/>
          <w:szCs w:val="24"/>
          <w:rtl/>
        </w:rPr>
      </w:pPr>
      <w:r>
        <w:rPr>
          <w:rFonts w:hint="cs"/>
          <w:b w:val="0"/>
          <w:bCs w:val="0"/>
          <w:caps/>
          <w:sz w:val="24"/>
          <w:szCs w:val="24"/>
          <w:rtl/>
        </w:rPr>
        <w:t xml:space="preserve">רגע לא מה ... </w:t>
      </w:r>
    </w:p>
    <w:p w14:paraId="262E2EAB" w14:textId="77777777" w:rsidR="001E2274" w:rsidRDefault="001E2274" w:rsidP="00590F16">
      <w:pPr>
        <w:rPr>
          <w:b w:val="0"/>
          <w:bCs w:val="0"/>
          <w:caps/>
          <w:sz w:val="24"/>
          <w:szCs w:val="24"/>
          <w:rtl/>
        </w:rPr>
      </w:pPr>
    </w:p>
    <w:p w14:paraId="0EE6AEDB" w14:textId="77777777" w:rsidR="001E2274" w:rsidRDefault="00FC27D6" w:rsidP="002B710B">
      <w:pPr>
        <w:rPr>
          <w:caps/>
          <w:sz w:val="24"/>
          <w:szCs w:val="24"/>
          <w:u w:val="single"/>
          <w:rtl/>
        </w:rPr>
      </w:pPr>
      <w:r w:rsidRPr="00FC27D6">
        <w:rPr>
          <w:rFonts w:hint="cs"/>
          <w:caps/>
          <w:sz w:val="24"/>
          <w:szCs w:val="24"/>
          <w:u w:val="single"/>
          <w:rtl/>
        </w:rPr>
        <w:t>מר ליאור רגב - נציג לשכת התכנון</w:t>
      </w:r>
      <w:r w:rsidR="001E2274">
        <w:rPr>
          <w:rFonts w:hint="cs"/>
          <w:caps/>
          <w:sz w:val="24"/>
          <w:szCs w:val="24"/>
          <w:u w:val="single"/>
          <w:rtl/>
        </w:rPr>
        <w:t>:</w:t>
      </w:r>
    </w:p>
    <w:p w14:paraId="5BE9933D" w14:textId="7B30818B" w:rsidR="001E2274" w:rsidRDefault="002B710B" w:rsidP="002B710B">
      <w:pPr>
        <w:rPr>
          <w:b w:val="0"/>
          <w:bCs w:val="0"/>
          <w:caps/>
          <w:sz w:val="24"/>
          <w:szCs w:val="24"/>
          <w:rtl/>
        </w:rPr>
      </w:pPr>
      <w:r>
        <w:rPr>
          <w:rFonts w:hint="cs"/>
          <w:b w:val="0"/>
          <w:bCs w:val="0"/>
          <w:caps/>
          <w:sz w:val="24"/>
          <w:szCs w:val="24"/>
          <w:rtl/>
        </w:rPr>
        <w:t>אתה לא רוצה ש, לאפשר להם תיאום?</w:t>
      </w:r>
    </w:p>
    <w:p w14:paraId="54C120F9" w14:textId="77777777" w:rsidR="001E2274" w:rsidRDefault="001E2274" w:rsidP="002B710B">
      <w:pPr>
        <w:rPr>
          <w:b w:val="0"/>
          <w:bCs w:val="0"/>
          <w:caps/>
          <w:sz w:val="24"/>
          <w:szCs w:val="24"/>
          <w:rtl/>
        </w:rPr>
      </w:pPr>
    </w:p>
    <w:p w14:paraId="0F436172" w14:textId="77777777" w:rsidR="001E2274" w:rsidRDefault="000A5C33" w:rsidP="002B710B">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1675B7C3" w14:textId="42CEB6B0" w:rsidR="001E2274" w:rsidRDefault="002B710B" w:rsidP="002B710B">
      <w:pPr>
        <w:rPr>
          <w:b w:val="0"/>
          <w:bCs w:val="0"/>
          <w:caps/>
          <w:sz w:val="24"/>
          <w:szCs w:val="24"/>
          <w:rtl/>
        </w:rPr>
      </w:pPr>
      <w:r>
        <w:rPr>
          <w:rFonts w:hint="cs"/>
          <w:b w:val="0"/>
          <w:bCs w:val="0"/>
          <w:caps/>
          <w:sz w:val="24"/>
          <w:szCs w:val="24"/>
          <w:rtl/>
        </w:rPr>
        <w:lastRenderedPageBreak/>
        <w:t xml:space="preserve">אני לא יודע מה התיאום הזה אז זה עוד שנה, לא חשוב, </w:t>
      </w:r>
    </w:p>
    <w:p w14:paraId="101ADBE8" w14:textId="77777777" w:rsidR="001E2274" w:rsidRDefault="001E2274" w:rsidP="002B710B">
      <w:pPr>
        <w:rPr>
          <w:b w:val="0"/>
          <w:bCs w:val="0"/>
          <w:caps/>
          <w:sz w:val="24"/>
          <w:szCs w:val="24"/>
          <w:rtl/>
        </w:rPr>
      </w:pPr>
    </w:p>
    <w:p w14:paraId="7B76BF03" w14:textId="77777777" w:rsidR="001E2274" w:rsidRDefault="00FC27D6" w:rsidP="002B710B">
      <w:pPr>
        <w:rPr>
          <w:caps/>
          <w:sz w:val="24"/>
          <w:szCs w:val="24"/>
          <w:u w:val="single"/>
          <w:rtl/>
        </w:rPr>
      </w:pPr>
      <w:r w:rsidRPr="00FC27D6">
        <w:rPr>
          <w:rFonts w:hint="cs"/>
          <w:caps/>
          <w:sz w:val="24"/>
          <w:szCs w:val="24"/>
          <w:u w:val="single"/>
          <w:rtl/>
        </w:rPr>
        <w:t>מר ליאור רגב - נציג לשכת התכנון</w:t>
      </w:r>
      <w:r w:rsidR="001E2274">
        <w:rPr>
          <w:rFonts w:hint="cs"/>
          <w:caps/>
          <w:sz w:val="24"/>
          <w:szCs w:val="24"/>
          <w:u w:val="single"/>
          <w:rtl/>
        </w:rPr>
        <w:t>:</w:t>
      </w:r>
    </w:p>
    <w:p w14:paraId="1CB2E19A" w14:textId="26FE0E49" w:rsidR="001E2274" w:rsidRDefault="002B710B" w:rsidP="002B710B">
      <w:pPr>
        <w:rPr>
          <w:b w:val="0"/>
          <w:bCs w:val="0"/>
          <w:caps/>
          <w:sz w:val="24"/>
          <w:szCs w:val="24"/>
          <w:rtl/>
        </w:rPr>
      </w:pPr>
      <w:r>
        <w:rPr>
          <w:rFonts w:hint="cs"/>
          <w:b w:val="0"/>
          <w:bCs w:val="0"/>
          <w:caps/>
          <w:sz w:val="24"/>
          <w:szCs w:val="24"/>
          <w:rtl/>
        </w:rPr>
        <w:t xml:space="preserve">אוקיי אז אני מוחק. עם נתי כן צריך. עם נתי, המשרד להגנת הסביבה </w:t>
      </w:r>
    </w:p>
    <w:p w14:paraId="717318E3" w14:textId="77777777" w:rsidR="001E2274" w:rsidRDefault="001E2274" w:rsidP="002B710B">
      <w:pPr>
        <w:rPr>
          <w:b w:val="0"/>
          <w:bCs w:val="0"/>
          <w:caps/>
          <w:sz w:val="24"/>
          <w:szCs w:val="24"/>
          <w:rtl/>
        </w:rPr>
      </w:pPr>
    </w:p>
    <w:p w14:paraId="0A0C8FD7" w14:textId="77777777" w:rsidR="001E2274" w:rsidRDefault="000A5C33" w:rsidP="002B710B">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21C6FF47" w14:textId="158AD4A6" w:rsidR="001E2274" w:rsidRDefault="002B710B" w:rsidP="002B710B">
      <w:pPr>
        <w:rPr>
          <w:b w:val="0"/>
          <w:bCs w:val="0"/>
          <w:caps/>
          <w:sz w:val="24"/>
          <w:szCs w:val="24"/>
          <w:rtl/>
        </w:rPr>
      </w:pPr>
      <w:r>
        <w:rPr>
          <w:rFonts w:hint="cs"/>
          <w:b w:val="0"/>
          <w:bCs w:val="0"/>
          <w:caps/>
          <w:sz w:val="24"/>
          <w:szCs w:val="24"/>
          <w:rtl/>
        </w:rPr>
        <w:t xml:space="preserve">רגע (לא ברור) יועברו להתייחסות </w:t>
      </w:r>
    </w:p>
    <w:p w14:paraId="678EB2D9" w14:textId="77777777" w:rsidR="001E2274" w:rsidRDefault="001E2274" w:rsidP="002B710B">
      <w:pPr>
        <w:rPr>
          <w:b w:val="0"/>
          <w:bCs w:val="0"/>
          <w:caps/>
          <w:sz w:val="24"/>
          <w:szCs w:val="24"/>
          <w:rtl/>
        </w:rPr>
      </w:pPr>
    </w:p>
    <w:p w14:paraId="02D68880" w14:textId="77777777" w:rsidR="001E2274" w:rsidRDefault="00FC27D6" w:rsidP="002B710B">
      <w:pPr>
        <w:rPr>
          <w:caps/>
          <w:sz w:val="24"/>
          <w:szCs w:val="24"/>
          <w:u w:val="single"/>
          <w:rtl/>
        </w:rPr>
      </w:pPr>
      <w:r w:rsidRPr="00FC27D6">
        <w:rPr>
          <w:rFonts w:hint="cs"/>
          <w:caps/>
          <w:sz w:val="24"/>
          <w:szCs w:val="24"/>
          <w:u w:val="single"/>
          <w:rtl/>
        </w:rPr>
        <w:t>מר ליאור רגב - נציג לשכת התכנון</w:t>
      </w:r>
      <w:r w:rsidR="001E2274">
        <w:rPr>
          <w:rFonts w:hint="cs"/>
          <w:caps/>
          <w:sz w:val="24"/>
          <w:szCs w:val="24"/>
          <w:u w:val="single"/>
          <w:rtl/>
        </w:rPr>
        <w:t>:</w:t>
      </w:r>
    </w:p>
    <w:p w14:paraId="66E2306B" w14:textId="1EF6F30A" w:rsidR="001E2274" w:rsidRDefault="002B710B" w:rsidP="002B710B">
      <w:pPr>
        <w:rPr>
          <w:b w:val="0"/>
          <w:bCs w:val="0"/>
          <w:caps/>
          <w:sz w:val="24"/>
          <w:szCs w:val="24"/>
          <w:rtl/>
        </w:rPr>
      </w:pPr>
      <w:r>
        <w:rPr>
          <w:rFonts w:hint="cs"/>
          <w:b w:val="0"/>
          <w:bCs w:val="0"/>
          <w:caps/>
          <w:sz w:val="24"/>
          <w:szCs w:val="24"/>
          <w:rtl/>
        </w:rPr>
        <w:t xml:space="preserve">אוקיי </w:t>
      </w:r>
    </w:p>
    <w:p w14:paraId="68702EBC" w14:textId="77777777" w:rsidR="001E2274" w:rsidRDefault="001E2274" w:rsidP="002B710B">
      <w:pPr>
        <w:rPr>
          <w:b w:val="0"/>
          <w:bCs w:val="0"/>
          <w:caps/>
          <w:sz w:val="24"/>
          <w:szCs w:val="24"/>
          <w:rtl/>
        </w:rPr>
      </w:pPr>
    </w:p>
    <w:p w14:paraId="441483DE" w14:textId="77777777" w:rsidR="001E2274" w:rsidRDefault="003109B2" w:rsidP="002B710B">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67E11BBE" w14:textId="7B3F3D03" w:rsidR="001E2274" w:rsidRDefault="002B710B" w:rsidP="002B710B">
      <w:pPr>
        <w:rPr>
          <w:b w:val="0"/>
          <w:bCs w:val="0"/>
          <w:caps/>
          <w:sz w:val="24"/>
          <w:szCs w:val="24"/>
          <w:rtl/>
        </w:rPr>
      </w:pPr>
      <w:r>
        <w:rPr>
          <w:rFonts w:hint="cs"/>
          <w:b w:val="0"/>
          <w:bCs w:val="0"/>
          <w:caps/>
          <w:sz w:val="24"/>
          <w:szCs w:val="24"/>
          <w:rtl/>
        </w:rPr>
        <w:t xml:space="preserve">כן בסדר </w:t>
      </w:r>
    </w:p>
    <w:p w14:paraId="32BDBE76" w14:textId="77777777" w:rsidR="001E2274" w:rsidRDefault="001E2274" w:rsidP="002B710B">
      <w:pPr>
        <w:rPr>
          <w:b w:val="0"/>
          <w:bCs w:val="0"/>
          <w:caps/>
          <w:sz w:val="24"/>
          <w:szCs w:val="24"/>
          <w:rtl/>
        </w:rPr>
      </w:pPr>
    </w:p>
    <w:p w14:paraId="2A2342B4" w14:textId="77777777" w:rsidR="001E2274" w:rsidRDefault="000A5C33" w:rsidP="002B710B">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6EBAE458" w14:textId="6213BC14" w:rsidR="001E2274" w:rsidRDefault="002B710B" w:rsidP="002B710B">
      <w:pPr>
        <w:rPr>
          <w:b w:val="0"/>
          <w:bCs w:val="0"/>
          <w:caps/>
          <w:sz w:val="24"/>
          <w:szCs w:val="24"/>
          <w:rtl/>
        </w:rPr>
      </w:pPr>
      <w:r>
        <w:rPr>
          <w:rFonts w:hint="cs"/>
          <w:b w:val="0"/>
          <w:bCs w:val="0"/>
          <w:caps/>
          <w:sz w:val="24"/>
          <w:szCs w:val="24"/>
          <w:rtl/>
        </w:rPr>
        <w:t>ואז יועברו להתייחסות ואז תגיד עיריית יהוד</w:t>
      </w:r>
    </w:p>
    <w:p w14:paraId="34407861" w14:textId="77777777" w:rsidR="001E2274" w:rsidRDefault="001E2274" w:rsidP="002B710B">
      <w:pPr>
        <w:rPr>
          <w:b w:val="0"/>
          <w:bCs w:val="0"/>
          <w:caps/>
          <w:sz w:val="24"/>
          <w:szCs w:val="24"/>
          <w:rtl/>
        </w:rPr>
      </w:pPr>
    </w:p>
    <w:p w14:paraId="3A9C00E3" w14:textId="77777777" w:rsidR="001E2274" w:rsidRDefault="00FC27D6" w:rsidP="002B710B">
      <w:pPr>
        <w:rPr>
          <w:caps/>
          <w:sz w:val="24"/>
          <w:szCs w:val="24"/>
          <w:u w:val="single"/>
          <w:rtl/>
        </w:rPr>
      </w:pPr>
      <w:r w:rsidRPr="00FC27D6">
        <w:rPr>
          <w:rFonts w:hint="cs"/>
          <w:caps/>
          <w:sz w:val="24"/>
          <w:szCs w:val="24"/>
          <w:u w:val="single"/>
          <w:rtl/>
        </w:rPr>
        <w:t>מר ליאור רגב - נציג לשכת התכנון</w:t>
      </w:r>
      <w:r w:rsidR="001E2274">
        <w:rPr>
          <w:rFonts w:hint="cs"/>
          <w:caps/>
          <w:sz w:val="24"/>
          <w:szCs w:val="24"/>
          <w:u w:val="single"/>
          <w:rtl/>
        </w:rPr>
        <w:t>:</w:t>
      </w:r>
    </w:p>
    <w:p w14:paraId="317022B7" w14:textId="25C2BB66" w:rsidR="001E2274" w:rsidRDefault="002B710B" w:rsidP="002B710B">
      <w:pPr>
        <w:rPr>
          <w:b w:val="0"/>
          <w:bCs w:val="0"/>
          <w:caps/>
          <w:sz w:val="24"/>
          <w:szCs w:val="24"/>
          <w:rtl/>
        </w:rPr>
      </w:pPr>
      <w:r>
        <w:rPr>
          <w:rFonts w:hint="cs"/>
          <w:b w:val="0"/>
          <w:bCs w:val="0"/>
          <w:caps/>
          <w:sz w:val="24"/>
          <w:szCs w:val="24"/>
          <w:rtl/>
        </w:rPr>
        <w:t xml:space="preserve">יועברו </w:t>
      </w:r>
    </w:p>
    <w:p w14:paraId="2856EDF7" w14:textId="77777777" w:rsidR="001E2274" w:rsidRDefault="001E2274" w:rsidP="002B710B">
      <w:pPr>
        <w:rPr>
          <w:b w:val="0"/>
          <w:bCs w:val="0"/>
          <w:caps/>
          <w:sz w:val="24"/>
          <w:szCs w:val="24"/>
          <w:rtl/>
        </w:rPr>
      </w:pPr>
    </w:p>
    <w:p w14:paraId="1DFFC57F" w14:textId="77777777" w:rsidR="001E2274" w:rsidRDefault="000A5C33" w:rsidP="002B710B">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0C3AE99D" w14:textId="0DDACD39" w:rsidR="001E2274" w:rsidRDefault="002B710B" w:rsidP="002B710B">
      <w:pPr>
        <w:rPr>
          <w:b w:val="0"/>
          <w:bCs w:val="0"/>
          <w:caps/>
          <w:sz w:val="24"/>
          <w:szCs w:val="24"/>
          <w:rtl/>
        </w:rPr>
      </w:pPr>
      <w:r>
        <w:rPr>
          <w:rFonts w:hint="cs"/>
          <w:b w:val="0"/>
          <w:bCs w:val="0"/>
          <w:caps/>
          <w:sz w:val="24"/>
          <w:szCs w:val="24"/>
          <w:rtl/>
        </w:rPr>
        <w:t xml:space="preserve">להתייחסות </w:t>
      </w:r>
    </w:p>
    <w:p w14:paraId="29F3F692" w14:textId="77777777" w:rsidR="001E2274" w:rsidRDefault="001E2274" w:rsidP="002B710B">
      <w:pPr>
        <w:rPr>
          <w:b w:val="0"/>
          <w:bCs w:val="0"/>
          <w:caps/>
          <w:sz w:val="24"/>
          <w:szCs w:val="24"/>
          <w:rtl/>
        </w:rPr>
      </w:pPr>
    </w:p>
    <w:p w14:paraId="0B7314E5" w14:textId="77777777" w:rsidR="001E2274" w:rsidRDefault="00FC27D6" w:rsidP="002B710B">
      <w:pPr>
        <w:rPr>
          <w:caps/>
          <w:sz w:val="24"/>
          <w:szCs w:val="24"/>
          <w:u w:val="single"/>
          <w:rtl/>
        </w:rPr>
      </w:pPr>
      <w:r w:rsidRPr="00FC27D6">
        <w:rPr>
          <w:rFonts w:hint="cs"/>
          <w:caps/>
          <w:sz w:val="24"/>
          <w:szCs w:val="24"/>
          <w:u w:val="single"/>
          <w:rtl/>
        </w:rPr>
        <w:t>מר ליאור רגב - נציג לשכת התכנון</w:t>
      </w:r>
      <w:r w:rsidR="001E2274">
        <w:rPr>
          <w:rFonts w:hint="cs"/>
          <w:caps/>
          <w:sz w:val="24"/>
          <w:szCs w:val="24"/>
          <w:u w:val="single"/>
          <w:rtl/>
        </w:rPr>
        <w:t>:</w:t>
      </w:r>
    </w:p>
    <w:p w14:paraId="195468B8" w14:textId="78485F0B" w:rsidR="001E2274" w:rsidRDefault="002B710B" w:rsidP="002B710B">
      <w:pPr>
        <w:rPr>
          <w:b w:val="0"/>
          <w:bCs w:val="0"/>
          <w:caps/>
          <w:sz w:val="24"/>
          <w:szCs w:val="24"/>
          <w:rtl/>
        </w:rPr>
      </w:pPr>
      <w:r>
        <w:rPr>
          <w:rFonts w:hint="cs"/>
          <w:b w:val="0"/>
          <w:bCs w:val="0"/>
          <w:caps/>
          <w:sz w:val="24"/>
          <w:szCs w:val="24"/>
          <w:rtl/>
        </w:rPr>
        <w:t xml:space="preserve">התייחסות </w:t>
      </w:r>
    </w:p>
    <w:p w14:paraId="0F4710B7" w14:textId="77777777" w:rsidR="001E2274" w:rsidRDefault="001E2274" w:rsidP="002B710B">
      <w:pPr>
        <w:rPr>
          <w:b w:val="0"/>
          <w:bCs w:val="0"/>
          <w:caps/>
          <w:sz w:val="24"/>
          <w:szCs w:val="24"/>
          <w:rtl/>
        </w:rPr>
      </w:pPr>
    </w:p>
    <w:p w14:paraId="582D748C" w14:textId="77777777" w:rsidR="001E2274" w:rsidRDefault="000A5C33" w:rsidP="002B710B">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4BF5D900" w14:textId="58F55E3F" w:rsidR="001E2274" w:rsidRDefault="002B710B" w:rsidP="002B710B">
      <w:pPr>
        <w:rPr>
          <w:b w:val="0"/>
          <w:bCs w:val="0"/>
          <w:caps/>
          <w:sz w:val="24"/>
          <w:szCs w:val="24"/>
          <w:rtl/>
        </w:rPr>
      </w:pPr>
      <w:r>
        <w:rPr>
          <w:rFonts w:hint="cs"/>
          <w:b w:val="0"/>
          <w:bCs w:val="0"/>
          <w:caps/>
          <w:sz w:val="24"/>
          <w:szCs w:val="24"/>
          <w:rtl/>
        </w:rPr>
        <w:t xml:space="preserve">אני לא רוצה תיאום כי תיאום זה </w:t>
      </w:r>
    </w:p>
    <w:p w14:paraId="3458EF82" w14:textId="77777777" w:rsidR="001E2274" w:rsidRDefault="001E2274" w:rsidP="002B710B">
      <w:pPr>
        <w:rPr>
          <w:b w:val="0"/>
          <w:bCs w:val="0"/>
          <w:caps/>
          <w:sz w:val="24"/>
          <w:szCs w:val="24"/>
          <w:rtl/>
        </w:rPr>
      </w:pPr>
    </w:p>
    <w:p w14:paraId="52887956" w14:textId="77777777" w:rsidR="001E2274" w:rsidRDefault="00FC27D6" w:rsidP="002B710B">
      <w:pPr>
        <w:rPr>
          <w:caps/>
          <w:sz w:val="24"/>
          <w:szCs w:val="24"/>
          <w:u w:val="single"/>
          <w:rtl/>
        </w:rPr>
      </w:pPr>
      <w:r w:rsidRPr="00FC27D6">
        <w:rPr>
          <w:rFonts w:hint="cs"/>
          <w:caps/>
          <w:sz w:val="24"/>
          <w:szCs w:val="24"/>
          <w:u w:val="single"/>
          <w:rtl/>
        </w:rPr>
        <w:t>מר ליאור רגב - נציג לשכת התכנון</w:t>
      </w:r>
      <w:r w:rsidR="001E2274">
        <w:rPr>
          <w:rFonts w:hint="cs"/>
          <w:caps/>
          <w:sz w:val="24"/>
          <w:szCs w:val="24"/>
          <w:u w:val="single"/>
          <w:rtl/>
        </w:rPr>
        <w:t>:</w:t>
      </w:r>
    </w:p>
    <w:p w14:paraId="1C71A229" w14:textId="62DCFAA5" w:rsidR="001E2274" w:rsidRDefault="002B710B" w:rsidP="002B710B">
      <w:pPr>
        <w:rPr>
          <w:b w:val="0"/>
          <w:bCs w:val="0"/>
          <w:caps/>
          <w:sz w:val="24"/>
          <w:szCs w:val="24"/>
          <w:rtl/>
        </w:rPr>
      </w:pPr>
      <w:r>
        <w:rPr>
          <w:rFonts w:hint="cs"/>
          <w:b w:val="0"/>
          <w:bCs w:val="0"/>
          <w:caps/>
          <w:sz w:val="24"/>
          <w:szCs w:val="24"/>
          <w:rtl/>
        </w:rPr>
        <w:t xml:space="preserve">כן </w:t>
      </w:r>
    </w:p>
    <w:p w14:paraId="52E91C73" w14:textId="77777777" w:rsidR="001E2274" w:rsidRDefault="001E2274" w:rsidP="002B710B">
      <w:pPr>
        <w:rPr>
          <w:b w:val="0"/>
          <w:bCs w:val="0"/>
          <w:caps/>
          <w:sz w:val="24"/>
          <w:szCs w:val="24"/>
          <w:rtl/>
        </w:rPr>
      </w:pPr>
    </w:p>
    <w:p w14:paraId="1C13145F" w14:textId="77777777" w:rsidR="001E2274" w:rsidRDefault="000A3DA6" w:rsidP="002B710B">
      <w:pPr>
        <w:rPr>
          <w:caps/>
          <w:sz w:val="24"/>
          <w:szCs w:val="24"/>
          <w:u w:val="single"/>
          <w:rtl/>
        </w:rPr>
      </w:pPr>
      <w:r w:rsidRPr="000A3DA6">
        <w:rPr>
          <w:rFonts w:hint="cs"/>
          <w:caps/>
          <w:sz w:val="24"/>
          <w:szCs w:val="24"/>
          <w:u w:val="single"/>
          <w:rtl/>
        </w:rPr>
        <w:t>מר תומר דוידסון - נציג מנהל מקרקעי ישראל בוועדה המחוזית</w:t>
      </w:r>
      <w:r w:rsidR="001E2274">
        <w:rPr>
          <w:rFonts w:hint="cs"/>
          <w:caps/>
          <w:sz w:val="24"/>
          <w:szCs w:val="24"/>
          <w:u w:val="single"/>
          <w:rtl/>
        </w:rPr>
        <w:t>:</w:t>
      </w:r>
    </w:p>
    <w:p w14:paraId="7BD6C24B" w14:textId="58A3B993" w:rsidR="001E2274" w:rsidRDefault="002B710B" w:rsidP="002B710B">
      <w:pPr>
        <w:rPr>
          <w:b w:val="0"/>
          <w:bCs w:val="0"/>
          <w:caps/>
          <w:sz w:val="24"/>
          <w:szCs w:val="24"/>
          <w:rtl/>
        </w:rPr>
      </w:pPr>
      <w:r>
        <w:rPr>
          <w:rFonts w:hint="cs"/>
          <w:b w:val="0"/>
          <w:bCs w:val="0"/>
          <w:caps/>
          <w:sz w:val="24"/>
          <w:szCs w:val="24"/>
          <w:rtl/>
        </w:rPr>
        <w:t xml:space="preserve">להתייחסות </w:t>
      </w:r>
    </w:p>
    <w:p w14:paraId="53F559E4" w14:textId="77777777" w:rsidR="001E2274" w:rsidRDefault="001E2274" w:rsidP="002B710B">
      <w:pPr>
        <w:rPr>
          <w:b w:val="0"/>
          <w:bCs w:val="0"/>
          <w:caps/>
          <w:sz w:val="24"/>
          <w:szCs w:val="24"/>
          <w:rtl/>
        </w:rPr>
      </w:pPr>
    </w:p>
    <w:p w14:paraId="019E724B" w14:textId="77777777" w:rsidR="001E2274" w:rsidRDefault="00FC27D6" w:rsidP="002B710B">
      <w:pPr>
        <w:rPr>
          <w:caps/>
          <w:sz w:val="24"/>
          <w:szCs w:val="24"/>
          <w:u w:val="single"/>
          <w:rtl/>
        </w:rPr>
      </w:pPr>
      <w:r w:rsidRPr="00FC27D6">
        <w:rPr>
          <w:rFonts w:hint="cs"/>
          <w:caps/>
          <w:sz w:val="24"/>
          <w:szCs w:val="24"/>
          <w:u w:val="single"/>
          <w:rtl/>
        </w:rPr>
        <w:t>מר ליאור רגב - נציג לשכת התכנון</w:t>
      </w:r>
      <w:r w:rsidR="001E2274">
        <w:rPr>
          <w:rFonts w:hint="cs"/>
          <w:caps/>
          <w:sz w:val="24"/>
          <w:szCs w:val="24"/>
          <w:u w:val="single"/>
          <w:rtl/>
        </w:rPr>
        <w:t>:</w:t>
      </w:r>
    </w:p>
    <w:p w14:paraId="66BFAB6C" w14:textId="23013D6E" w:rsidR="001E2274" w:rsidRDefault="002B710B" w:rsidP="002B710B">
      <w:pPr>
        <w:rPr>
          <w:b w:val="0"/>
          <w:bCs w:val="0"/>
          <w:caps/>
          <w:sz w:val="24"/>
          <w:szCs w:val="24"/>
          <w:rtl/>
        </w:rPr>
      </w:pPr>
      <w:r>
        <w:rPr>
          <w:rFonts w:hint="cs"/>
          <w:b w:val="0"/>
          <w:bCs w:val="0"/>
          <w:caps/>
          <w:sz w:val="24"/>
          <w:szCs w:val="24"/>
          <w:rtl/>
        </w:rPr>
        <w:t xml:space="preserve">התייחסות </w:t>
      </w:r>
    </w:p>
    <w:p w14:paraId="0686722C" w14:textId="77777777" w:rsidR="001E2274" w:rsidRDefault="001E2274" w:rsidP="002B710B">
      <w:pPr>
        <w:rPr>
          <w:b w:val="0"/>
          <w:bCs w:val="0"/>
          <w:caps/>
          <w:sz w:val="24"/>
          <w:szCs w:val="24"/>
          <w:rtl/>
        </w:rPr>
      </w:pPr>
    </w:p>
    <w:p w14:paraId="4AE76117" w14:textId="77777777" w:rsidR="001E2274" w:rsidRDefault="000A3DA6" w:rsidP="002B710B">
      <w:pPr>
        <w:rPr>
          <w:caps/>
          <w:sz w:val="24"/>
          <w:szCs w:val="24"/>
          <w:u w:val="single"/>
          <w:rtl/>
        </w:rPr>
      </w:pPr>
      <w:r w:rsidRPr="000A3DA6">
        <w:rPr>
          <w:rFonts w:hint="cs"/>
          <w:caps/>
          <w:sz w:val="24"/>
          <w:szCs w:val="24"/>
          <w:u w:val="single"/>
          <w:rtl/>
        </w:rPr>
        <w:t>מר תומר דוידסון - נציג מנהל מקרקעי ישראל בוועדה המחוזית</w:t>
      </w:r>
      <w:r w:rsidR="001E2274">
        <w:rPr>
          <w:rFonts w:hint="cs"/>
          <w:caps/>
          <w:sz w:val="24"/>
          <w:szCs w:val="24"/>
          <w:u w:val="single"/>
          <w:rtl/>
        </w:rPr>
        <w:t>:</w:t>
      </w:r>
    </w:p>
    <w:p w14:paraId="0BEA4AFB" w14:textId="369345BE" w:rsidR="001E2274" w:rsidRDefault="002B710B" w:rsidP="002B710B">
      <w:pPr>
        <w:rPr>
          <w:b w:val="0"/>
          <w:bCs w:val="0"/>
          <w:caps/>
          <w:sz w:val="24"/>
          <w:szCs w:val="24"/>
          <w:rtl/>
        </w:rPr>
      </w:pPr>
      <w:r>
        <w:rPr>
          <w:rFonts w:hint="cs"/>
          <w:b w:val="0"/>
          <w:bCs w:val="0"/>
          <w:caps/>
          <w:sz w:val="24"/>
          <w:szCs w:val="24"/>
          <w:rtl/>
        </w:rPr>
        <w:t>זהו, תיאום זה מילה כבדה</w:t>
      </w:r>
    </w:p>
    <w:p w14:paraId="6ED6BC80" w14:textId="77777777" w:rsidR="001E2274" w:rsidRDefault="001E2274" w:rsidP="002B710B">
      <w:pPr>
        <w:rPr>
          <w:b w:val="0"/>
          <w:bCs w:val="0"/>
          <w:caps/>
          <w:sz w:val="24"/>
          <w:szCs w:val="24"/>
          <w:rtl/>
        </w:rPr>
      </w:pPr>
    </w:p>
    <w:p w14:paraId="5EA99CA7" w14:textId="77777777" w:rsidR="001E2274" w:rsidRDefault="00FC27D6" w:rsidP="002B710B">
      <w:pPr>
        <w:rPr>
          <w:caps/>
          <w:sz w:val="24"/>
          <w:szCs w:val="24"/>
          <w:u w:val="single"/>
          <w:rtl/>
        </w:rPr>
      </w:pPr>
      <w:r w:rsidRPr="00FC27D6">
        <w:rPr>
          <w:rFonts w:hint="cs"/>
          <w:caps/>
          <w:sz w:val="24"/>
          <w:szCs w:val="24"/>
          <w:u w:val="single"/>
          <w:rtl/>
        </w:rPr>
        <w:t>מר ליאור רגב - נציג לשכת התכנון</w:t>
      </w:r>
      <w:r w:rsidR="001E2274">
        <w:rPr>
          <w:rFonts w:hint="cs"/>
          <w:caps/>
          <w:sz w:val="24"/>
          <w:szCs w:val="24"/>
          <w:u w:val="single"/>
          <w:rtl/>
        </w:rPr>
        <w:t>:</w:t>
      </w:r>
    </w:p>
    <w:p w14:paraId="6B03D139" w14:textId="29849735" w:rsidR="001E2274" w:rsidRDefault="002B710B" w:rsidP="002B710B">
      <w:pPr>
        <w:rPr>
          <w:b w:val="0"/>
          <w:bCs w:val="0"/>
          <w:caps/>
          <w:sz w:val="24"/>
          <w:szCs w:val="24"/>
          <w:rtl/>
        </w:rPr>
      </w:pPr>
      <w:r>
        <w:rPr>
          <w:rFonts w:hint="cs"/>
          <w:b w:val="0"/>
          <w:bCs w:val="0"/>
          <w:caps/>
          <w:sz w:val="24"/>
          <w:szCs w:val="24"/>
          <w:rtl/>
        </w:rPr>
        <w:t>נתי נתי</w:t>
      </w:r>
    </w:p>
    <w:p w14:paraId="3F0A7562" w14:textId="77777777" w:rsidR="001E2274" w:rsidRDefault="001E2274" w:rsidP="002B710B">
      <w:pPr>
        <w:rPr>
          <w:b w:val="0"/>
          <w:bCs w:val="0"/>
          <w:caps/>
          <w:sz w:val="24"/>
          <w:szCs w:val="24"/>
          <w:rtl/>
        </w:rPr>
      </w:pPr>
    </w:p>
    <w:p w14:paraId="05E78F7F" w14:textId="77777777" w:rsidR="001E2274" w:rsidRDefault="000A5C33" w:rsidP="002B710B">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1B7F72FF" w14:textId="2BEB88B0" w:rsidR="001E2274" w:rsidRDefault="002B710B" w:rsidP="002B710B">
      <w:pPr>
        <w:rPr>
          <w:b w:val="0"/>
          <w:bCs w:val="0"/>
          <w:caps/>
          <w:sz w:val="24"/>
          <w:szCs w:val="24"/>
          <w:rtl/>
        </w:rPr>
      </w:pPr>
      <w:r>
        <w:rPr>
          <w:rFonts w:hint="cs"/>
          <w:b w:val="0"/>
          <w:bCs w:val="0"/>
          <w:caps/>
          <w:sz w:val="24"/>
          <w:szCs w:val="24"/>
          <w:rtl/>
        </w:rPr>
        <w:t>לא אני לא בגללם, אלא בגלל יהוד, אתה שולח אותם לתיאום עם יהוד</w:t>
      </w:r>
      <w:r w:rsidR="000F703D">
        <w:rPr>
          <w:rFonts w:hint="cs"/>
          <w:b w:val="0"/>
          <w:bCs w:val="0"/>
          <w:caps/>
          <w:sz w:val="24"/>
          <w:szCs w:val="24"/>
          <w:rtl/>
        </w:rPr>
        <w:t xml:space="preserve"> </w:t>
      </w:r>
      <w:r>
        <w:rPr>
          <w:rFonts w:hint="cs"/>
          <w:b w:val="0"/>
          <w:bCs w:val="0"/>
          <w:caps/>
          <w:sz w:val="24"/>
          <w:szCs w:val="24"/>
          <w:rtl/>
        </w:rPr>
        <w:t>...</w:t>
      </w:r>
    </w:p>
    <w:p w14:paraId="0F46063F" w14:textId="77777777" w:rsidR="001E2274" w:rsidRDefault="001E2274" w:rsidP="002B710B">
      <w:pPr>
        <w:rPr>
          <w:b w:val="0"/>
          <w:bCs w:val="0"/>
          <w:caps/>
          <w:sz w:val="24"/>
          <w:szCs w:val="24"/>
          <w:rtl/>
        </w:rPr>
      </w:pPr>
    </w:p>
    <w:p w14:paraId="767E8FCC" w14:textId="77777777" w:rsidR="001E2274" w:rsidRDefault="000A3DA6" w:rsidP="002B710B">
      <w:pPr>
        <w:rPr>
          <w:caps/>
          <w:sz w:val="24"/>
          <w:szCs w:val="24"/>
          <w:u w:val="single"/>
          <w:rtl/>
        </w:rPr>
      </w:pPr>
      <w:r w:rsidRPr="000A3DA6">
        <w:rPr>
          <w:rFonts w:hint="cs"/>
          <w:caps/>
          <w:sz w:val="24"/>
          <w:szCs w:val="24"/>
          <w:u w:val="single"/>
          <w:rtl/>
        </w:rPr>
        <w:t>מר תומר דוידסון - נציג מנהל מקרקעי ישראל בוועדה המחוזית</w:t>
      </w:r>
      <w:r w:rsidR="001E2274">
        <w:rPr>
          <w:rFonts w:hint="cs"/>
          <w:caps/>
          <w:sz w:val="24"/>
          <w:szCs w:val="24"/>
          <w:u w:val="single"/>
          <w:rtl/>
        </w:rPr>
        <w:t>:</w:t>
      </w:r>
    </w:p>
    <w:p w14:paraId="7E6F02D9" w14:textId="1F78C086" w:rsidR="001E2274" w:rsidRDefault="002B710B" w:rsidP="002B710B">
      <w:pPr>
        <w:rPr>
          <w:b w:val="0"/>
          <w:bCs w:val="0"/>
          <w:caps/>
          <w:sz w:val="24"/>
          <w:szCs w:val="24"/>
          <w:rtl/>
        </w:rPr>
      </w:pPr>
      <w:r>
        <w:rPr>
          <w:rFonts w:hint="cs"/>
          <w:b w:val="0"/>
          <w:bCs w:val="0"/>
          <w:caps/>
          <w:sz w:val="24"/>
          <w:szCs w:val="24"/>
          <w:rtl/>
        </w:rPr>
        <w:lastRenderedPageBreak/>
        <w:t>רק הם, אתה אתה תקעת אותם מחדש</w:t>
      </w:r>
    </w:p>
    <w:p w14:paraId="0C6A69F8" w14:textId="77777777" w:rsidR="001E2274" w:rsidRDefault="001E2274" w:rsidP="002B710B">
      <w:pPr>
        <w:rPr>
          <w:b w:val="0"/>
          <w:bCs w:val="0"/>
          <w:caps/>
          <w:sz w:val="24"/>
          <w:szCs w:val="24"/>
          <w:rtl/>
        </w:rPr>
      </w:pPr>
    </w:p>
    <w:p w14:paraId="17992D21" w14:textId="77777777" w:rsidR="001E2274" w:rsidRDefault="000A5C33" w:rsidP="002B710B">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54D8B80D" w14:textId="705F6B02" w:rsidR="001E2274" w:rsidRDefault="002B710B" w:rsidP="002B710B">
      <w:pPr>
        <w:rPr>
          <w:b w:val="0"/>
          <w:bCs w:val="0"/>
          <w:caps/>
          <w:sz w:val="24"/>
          <w:szCs w:val="24"/>
          <w:rtl/>
        </w:rPr>
      </w:pPr>
      <w:r>
        <w:rPr>
          <w:rFonts w:hint="cs"/>
          <w:b w:val="0"/>
          <w:bCs w:val="0"/>
          <w:caps/>
          <w:sz w:val="24"/>
          <w:szCs w:val="24"/>
          <w:rtl/>
        </w:rPr>
        <w:t xml:space="preserve">כן </w:t>
      </w:r>
    </w:p>
    <w:p w14:paraId="697002B8" w14:textId="77777777" w:rsidR="001E2274" w:rsidRDefault="001E2274" w:rsidP="002B710B">
      <w:pPr>
        <w:rPr>
          <w:b w:val="0"/>
          <w:bCs w:val="0"/>
          <w:caps/>
          <w:sz w:val="24"/>
          <w:szCs w:val="24"/>
          <w:rtl/>
        </w:rPr>
      </w:pPr>
    </w:p>
    <w:p w14:paraId="43823EDD" w14:textId="77777777" w:rsidR="001E2274" w:rsidRDefault="000A3DA6" w:rsidP="002B710B">
      <w:pPr>
        <w:rPr>
          <w:caps/>
          <w:sz w:val="24"/>
          <w:szCs w:val="24"/>
          <w:u w:val="single"/>
          <w:rtl/>
        </w:rPr>
      </w:pPr>
      <w:r w:rsidRPr="000A3DA6">
        <w:rPr>
          <w:rFonts w:hint="cs"/>
          <w:caps/>
          <w:sz w:val="24"/>
          <w:szCs w:val="24"/>
          <w:u w:val="single"/>
          <w:rtl/>
        </w:rPr>
        <w:t>מר תומר דוידסון - נציג מנהל מקרקעי ישראל בוועדה המחוזית</w:t>
      </w:r>
      <w:r w:rsidR="001E2274">
        <w:rPr>
          <w:rFonts w:hint="cs"/>
          <w:caps/>
          <w:sz w:val="24"/>
          <w:szCs w:val="24"/>
          <w:u w:val="single"/>
          <w:rtl/>
        </w:rPr>
        <w:t>:</w:t>
      </w:r>
    </w:p>
    <w:p w14:paraId="07312E93" w14:textId="6A651923" w:rsidR="001E2274" w:rsidRDefault="002B710B" w:rsidP="002B710B">
      <w:pPr>
        <w:rPr>
          <w:b w:val="0"/>
          <w:bCs w:val="0"/>
          <w:caps/>
          <w:sz w:val="24"/>
          <w:szCs w:val="24"/>
          <w:rtl/>
        </w:rPr>
      </w:pPr>
      <w:r>
        <w:rPr>
          <w:rFonts w:hint="cs"/>
          <w:b w:val="0"/>
          <w:bCs w:val="0"/>
          <w:caps/>
          <w:sz w:val="24"/>
          <w:szCs w:val="24"/>
          <w:rtl/>
        </w:rPr>
        <w:t xml:space="preserve">ברור </w:t>
      </w:r>
    </w:p>
    <w:p w14:paraId="09252C75" w14:textId="77777777" w:rsidR="001E2274" w:rsidRDefault="001E2274" w:rsidP="002B710B">
      <w:pPr>
        <w:rPr>
          <w:b w:val="0"/>
          <w:bCs w:val="0"/>
          <w:caps/>
          <w:sz w:val="24"/>
          <w:szCs w:val="24"/>
          <w:rtl/>
        </w:rPr>
      </w:pPr>
    </w:p>
    <w:p w14:paraId="3727B41C" w14:textId="77777777" w:rsidR="001E2274" w:rsidRDefault="00FC27D6" w:rsidP="002B710B">
      <w:pPr>
        <w:rPr>
          <w:caps/>
          <w:sz w:val="24"/>
          <w:szCs w:val="24"/>
          <w:u w:val="single"/>
          <w:rtl/>
        </w:rPr>
      </w:pPr>
      <w:r w:rsidRPr="00FC27D6">
        <w:rPr>
          <w:rFonts w:hint="cs"/>
          <w:caps/>
          <w:sz w:val="24"/>
          <w:szCs w:val="24"/>
          <w:u w:val="single"/>
          <w:rtl/>
        </w:rPr>
        <w:t>מר ליאור רגב - נציג לשכת התכנון</w:t>
      </w:r>
      <w:r w:rsidR="001E2274">
        <w:rPr>
          <w:rFonts w:hint="cs"/>
          <w:caps/>
          <w:sz w:val="24"/>
          <w:szCs w:val="24"/>
          <w:u w:val="single"/>
          <w:rtl/>
        </w:rPr>
        <w:t>:</w:t>
      </w:r>
    </w:p>
    <w:p w14:paraId="50F3323C" w14:textId="76B27461" w:rsidR="001E2274" w:rsidRDefault="002B710B" w:rsidP="002B710B">
      <w:pPr>
        <w:rPr>
          <w:b w:val="0"/>
          <w:bCs w:val="0"/>
          <w:caps/>
          <w:sz w:val="24"/>
          <w:szCs w:val="24"/>
          <w:rtl/>
        </w:rPr>
      </w:pPr>
      <w:r>
        <w:rPr>
          <w:rFonts w:hint="cs"/>
          <w:b w:val="0"/>
          <w:bCs w:val="0"/>
          <w:caps/>
          <w:sz w:val="24"/>
          <w:szCs w:val="24"/>
          <w:rtl/>
        </w:rPr>
        <w:t>נתי העירייה המשרד להגנת הסביבה ורשות הניקוז</w:t>
      </w:r>
    </w:p>
    <w:p w14:paraId="72272F49" w14:textId="77777777" w:rsidR="001E2274" w:rsidRDefault="001E2274" w:rsidP="002B710B">
      <w:pPr>
        <w:rPr>
          <w:b w:val="0"/>
          <w:bCs w:val="0"/>
          <w:caps/>
          <w:sz w:val="24"/>
          <w:szCs w:val="24"/>
          <w:rtl/>
        </w:rPr>
      </w:pPr>
    </w:p>
    <w:p w14:paraId="61D1F7DD" w14:textId="77777777" w:rsidR="001E2274" w:rsidRDefault="003109B2" w:rsidP="002B710B">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7B9508EA" w14:textId="09356E37" w:rsidR="001E2274" w:rsidRDefault="002B710B" w:rsidP="002B710B">
      <w:pPr>
        <w:rPr>
          <w:b w:val="0"/>
          <w:bCs w:val="0"/>
          <w:caps/>
          <w:sz w:val="24"/>
          <w:szCs w:val="24"/>
          <w:rtl/>
        </w:rPr>
      </w:pPr>
      <w:r>
        <w:rPr>
          <w:rFonts w:hint="cs"/>
          <w:b w:val="0"/>
          <w:bCs w:val="0"/>
          <w:caps/>
          <w:sz w:val="24"/>
          <w:szCs w:val="24"/>
          <w:rtl/>
        </w:rPr>
        <w:t xml:space="preserve">מצוין </w:t>
      </w:r>
    </w:p>
    <w:p w14:paraId="644DF8DB" w14:textId="77777777" w:rsidR="001E2274" w:rsidRDefault="001E2274" w:rsidP="002B710B">
      <w:pPr>
        <w:rPr>
          <w:b w:val="0"/>
          <w:bCs w:val="0"/>
          <w:caps/>
          <w:sz w:val="24"/>
          <w:szCs w:val="24"/>
          <w:rtl/>
        </w:rPr>
      </w:pPr>
    </w:p>
    <w:p w14:paraId="6B0C3ECA" w14:textId="77777777" w:rsidR="001E2274" w:rsidRDefault="000A5C33" w:rsidP="002B710B">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0F455E44" w14:textId="4F1EC8DA" w:rsidR="001E2274" w:rsidRDefault="002B710B" w:rsidP="002B710B">
      <w:pPr>
        <w:rPr>
          <w:b w:val="0"/>
          <w:bCs w:val="0"/>
          <w:caps/>
          <w:sz w:val="24"/>
          <w:szCs w:val="24"/>
          <w:rtl/>
        </w:rPr>
      </w:pPr>
      <w:r>
        <w:rPr>
          <w:rFonts w:hint="cs"/>
          <w:b w:val="0"/>
          <w:bCs w:val="0"/>
          <w:caps/>
          <w:sz w:val="24"/>
          <w:szCs w:val="24"/>
          <w:rtl/>
        </w:rPr>
        <w:t>התייחסות תתקבל תוך כמה אנחנו שלושים יום?</w:t>
      </w:r>
    </w:p>
    <w:p w14:paraId="1E50D4C9" w14:textId="77777777" w:rsidR="001E2274" w:rsidRDefault="001E2274" w:rsidP="002B710B">
      <w:pPr>
        <w:rPr>
          <w:b w:val="0"/>
          <w:bCs w:val="0"/>
          <w:caps/>
          <w:sz w:val="24"/>
          <w:szCs w:val="24"/>
          <w:rtl/>
        </w:rPr>
      </w:pPr>
    </w:p>
    <w:p w14:paraId="3D8A961A" w14:textId="77777777" w:rsidR="001E2274" w:rsidRDefault="00FC27D6" w:rsidP="002B710B">
      <w:pPr>
        <w:rPr>
          <w:caps/>
          <w:sz w:val="24"/>
          <w:szCs w:val="24"/>
          <w:u w:val="single"/>
          <w:rtl/>
        </w:rPr>
      </w:pPr>
      <w:r w:rsidRPr="00FC27D6">
        <w:rPr>
          <w:rFonts w:hint="cs"/>
          <w:caps/>
          <w:sz w:val="24"/>
          <w:szCs w:val="24"/>
          <w:u w:val="single"/>
          <w:rtl/>
        </w:rPr>
        <w:t>מר ליאור רגב - נציג לשכת התכנון</w:t>
      </w:r>
      <w:r w:rsidR="001E2274">
        <w:rPr>
          <w:rFonts w:hint="cs"/>
          <w:caps/>
          <w:sz w:val="24"/>
          <w:szCs w:val="24"/>
          <w:u w:val="single"/>
          <w:rtl/>
        </w:rPr>
        <w:t>:</w:t>
      </w:r>
    </w:p>
    <w:p w14:paraId="5CB434D8" w14:textId="4FD1C54A" w:rsidR="001E2274" w:rsidRDefault="002B710B" w:rsidP="002B710B">
      <w:pPr>
        <w:rPr>
          <w:b w:val="0"/>
          <w:bCs w:val="0"/>
          <w:caps/>
          <w:sz w:val="24"/>
          <w:szCs w:val="24"/>
          <w:rtl/>
        </w:rPr>
      </w:pPr>
      <w:r>
        <w:rPr>
          <w:rFonts w:hint="cs"/>
          <w:b w:val="0"/>
          <w:bCs w:val="0"/>
          <w:caps/>
          <w:sz w:val="24"/>
          <w:szCs w:val="24"/>
          <w:rtl/>
        </w:rPr>
        <w:t xml:space="preserve">כן כן ארבעים וחמש יום </w:t>
      </w:r>
    </w:p>
    <w:p w14:paraId="1DFFD3BA" w14:textId="77777777" w:rsidR="001E2274" w:rsidRDefault="001E2274" w:rsidP="002B710B">
      <w:pPr>
        <w:rPr>
          <w:b w:val="0"/>
          <w:bCs w:val="0"/>
          <w:caps/>
          <w:sz w:val="24"/>
          <w:szCs w:val="24"/>
          <w:rtl/>
        </w:rPr>
      </w:pPr>
    </w:p>
    <w:p w14:paraId="7A317E63" w14:textId="77777777" w:rsidR="001E2274" w:rsidRDefault="000A3DA6" w:rsidP="002B710B">
      <w:pPr>
        <w:rPr>
          <w:caps/>
          <w:sz w:val="24"/>
          <w:szCs w:val="24"/>
          <w:u w:val="single"/>
          <w:rtl/>
        </w:rPr>
      </w:pPr>
      <w:r w:rsidRPr="000A3DA6">
        <w:rPr>
          <w:rFonts w:hint="cs"/>
          <w:caps/>
          <w:sz w:val="24"/>
          <w:szCs w:val="24"/>
          <w:u w:val="single"/>
          <w:rtl/>
        </w:rPr>
        <w:t>מר תומר דוידסון - נציג מנהל מקרקעי ישראל בוועדה המחוזית</w:t>
      </w:r>
      <w:r w:rsidR="001E2274">
        <w:rPr>
          <w:rFonts w:hint="cs"/>
          <w:caps/>
          <w:sz w:val="24"/>
          <w:szCs w:val="24"/>
          <w:u w:val="single"/>
          <w:rtl/>
        </w:rPr>
        <w:t>:</w:t>
      </w:r>
    </w:p>
    <w:p w14:paraId="6E0945A1" w14:textId="08AD44B5" w:rsidR="001E2274" w:rsidRDefault="002B710B" w:rsidP="002B710B">
      <w:pPr>
        <w:rPr>
          <w:b w:val="0"/>
          <w:bCs w:val="0"/>
          <w:caps/>
          <w:sz w:val="24"/>
          <w:szCs w:val="24"/>
          <w:rtl/>
        </w:rPr>
      </w:pPr>
      <w:r>
        <w:rPr>
          <w:rFonts w:hint="cs"/>
          <w:b w:val="0"/>
          <w:bCs w:val="0"/>
          <w:caps/>
          <w:sz w:val="24"/>
          <w:szCs w:val="24"/>
          <w:rtl/>
        </w:rPr>
        <w:t>סביר ו, הגיוני</w:t>
      </w:r>
      <w:r w:rsidR="000F703D">
        <w:rPr>
          <w:rFonts w:hint="cs"/>
          <w:b w:val="0"/>
          <w:bCs w:val="0"/>
          <w:caps/>
          <w:sz w:val="24"/>
          <w:szCs w:val="24"/>
          <w:rtl/>
        </w:rPr>
        <w:t xml:space="preserve"> </w:t>
      </w:r>
      <w:r>
        <w:rPr>
          <w:rFonts w:hint="cs"/>
          <w:b w:val="0"/>
          <w:bCs w:val="0"/>
          <w:caps/>
          <w:sz w:val="24"/>
          <w:szCs w:val="24"/>
          <w:rtl/>
        </w:rPr>
        <w:t xml:space="preserve">כן </w:t>
      </w:r>
    </w:p>
    <w:p w14:paraId="7A6A3C97" w14:textId="77777777" w:rsidR="001E2274" w:rsidRDefault="001E2274" w:rsidP="002B710B">
      <w:pPr>
        <w:rPr>
          <w:b w:val="0"/>
          <w:bCs w:val="0"/>
          <w:caps/>
          <w:sz w:val="24"/>
          <w:szCs w:val="24"/>
          <w:rtl/>
        </w:rPr>
      </w:pPr>
    </w:p>
    <w:p w14:paraId="0F1E7A1A" w14:textId="77777777" w:rsidR="001E2274" w:rsidRDefault="00FC27D6" w:rsidP="002B710B">
      <w:pPr>
        <w:rPr>
          <w:caps/>
          <w:sz w:val="24"/>
          <w:szCs w:val="24"/>
          <w:u w:val="single"/>
          <w:rtl/>
        </w:rPr>
      </w:pPr>
      <w:r w:rsidRPr="00FC27D6">
        <w:rPr>
          <w:rFonts w:hint="cs"/>
          <w:caps/>
          <w:sz w:val="24"/>
          <w:szCs w:val="24"/>
          <w:u w:val="single"/>
          <w:rtl/>
        </w:rPr>
        <w:t>מר ליאור רגב - נציג לשכת התכנון</w:t>
      </w:r>
      <w:r w:rsidR="001E2274">
        <w:rPr>
          <w:rFonts w:hint="cs"/>
          <w:caps/>
          <w:sz w:val="24"/>
          <w:szCs w:val="24"/>
          <w:u w:val="single"/>
          <w:rtl/>
        </w:rPr>
        <w:t>:</w:t>
      </w:r>
    </w:p>
    <w:p w14:paraId="391DB0B7" w14:textId="57CA835D" w:rsidR="001E2274" w:rsidRDefault="002B710B" w:rsidP="002B710B">
      <w:pPr>
        <w:rPr>
          <w:b w:val="0"/>
          <w:bCs w:val="0"/>
          <w:caps/>
          <w:sz w:val="24"/>
          <w:szCs w:val="24"/>
          <w:rtl/>
        </w:rPr>
      </w:pPr>
      <w:r>
        <w:rPr>
          <w:rFonts w:hint="cs"/>
          <w:b w:val="0"/>
          <w:bCs w:val="0"/>
          <w:caps/>
          <w:sz w:val="24"/>
          <w:szCs w:val="24"/>
          <w:rtl/>
        </w:rPr>
        <w:t>... תוך</w:t>
      </w:r>
    </w:p>
    <w:p w14:paraId="58A36BA2" w14:textId="77777777" w:rsidR="001E2274" w:rsidRDefault="001E2274" w:rsidP="002B710B">
      <w:pPr>
        <w:rPr>
          <w:b w:val="0"/>
          <w:bCs w:val="0"/>
          <w:caps/>
          <w:sz w:val="24"/>
          <w:szCs w:val="24"/>
          <w:rtl/>
        </w:rPr>
      </w:pPr>
    </w:p>
    <w:p w14:paraId="4EE92D53" w14:textId="77777777" w:rsidR="001E2274" w:rsidRDefault="000A3DA6" w:rsidP="002B710B">
      <w:pPr>
        <w:rPr>
          <w:caps/>
          <w:sz w:val="24"/>
          <w:szCs w:val="24"/>
          <w:u w:val="single"/>
          <w:rtl/>
        </w:rPr>
      </w:pPr>
      <w:r w:rsidRPr="000A3DA6">
        <w:rPr>
          <w:rFonts w:hint="cs"/>
          <w:caps/>
          <w:sz w:val="24"/>
          <w:szCs w:val="24"/>
          <w:u w:val="single"/>
          <w:rtl/>
        </w:rPr>
        <w:t>מר תומר דוידסון - נציג מנהל מקרקעי ישראל בוועדה המחוזית</w:t>
      </w:r>
      <w:r w:rsidR="001E2274">
        <w:rPr>
          <w:rFonts w:hint="cs"/>
          <w:caps/>
          <w:sz w:val="24"/>
          <w:szCs w:val="24"/>
          <w:u w:val="single"/>
          <w:rtl/>
        </w:rPr>
        <w:t>:</w:t>
      </w:r>
    </w:p>
    <w:p w14:paraId="3E85EEAE" w14:textId="1F3EFFD4" w:rsidR="001E2274" w:rsidRDefault="002B710B" w:rsidP="002B710B">
      <w:pPr>
        <w:rPr>
          <w:b w:val="0"/>
          <w:bCs w:val="0"/>
          <w:caps/>
          <w:sz w:val="24"/>
          <w:szCs w:val="24"/>
          <w:rtl/>
        </w:rPr>
      </w:pPr>
      <w:r>
        <w:rPr>
          <w:rFonts w:hint="cs"/>
          <w:b w:val="0"/>
          <w:bCs w:val="0"/>
          <w:caps/>
          <w:sz w:val="24"/>
          <w:szCs w:val="24"/>
          <w:rtl/>
        </w:rPr>
        <w:t xml:space="preserve">כולנו צריכים לעבוד </w:t>
      </w:r>
    </w:p>
    <w:p w14:paraId="10650C95" w14:textId="77777777" w:rsidR="001E2274" w:rsidRDefault="001E2274" w:rsidP="002B710B">
      <w:pPr>
        <w:rPr>
          <w:b w:val="0"/>
          <w:bCs w:val="0"/>
          <w:caps/>
          <w:sz w:val="24"/>
          <w:szCs w:val="24"/>
          <w:rtl/>
        </w:rPr>
      </w:pPr>
    </w:p>
    <w:p w14:paraId="629F9AC8" w14:textId="77777777" w:rsidR="001E2274" w:rsidRDefault="003109B2" w:rsidP="002B710B">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329DF9E1" w14:textId="627CA3AA" w:rsidR="001E2274" w:rsidRDefault="002B710B" w:rsidP="002B710B">
      <w:pPr>
        <w:rPr>
          <w:b w:val="0"/>
          <w:bCs w:val="0"/>
          <w:caps/>
          <w:sz w:val="24"/>
          <w:szCs w:val="24"/>
          <w:rtl/>
        </w:rPr>
      </w:pPr>
      <w:r>
        <w:rPr>
          <w:rFonts w:hint="cs"/>
          <w:b w:val="0"/>
          <w:bCs w:val="0"/>
          <w:caps/>
          <w:sz w:val="24"/>
          <w:szCs w:val="24"/>
          <w:rtl/>
        </w:rPr>
        <w:t>יהיה מלחמה</w:t>
      </w:r>
    </w:p>
    <w:p w14:paraId="0FA064BB" w14:textId="77777777" w:rsidR="001E2274" w:rsidRDefault="001E2274" w:rsidP="002B710B">
      <w:pPr>
        <w:rPr>
          <w:b w:val="0"/>
          <w:bCs w:val="0"/>
          <w:caps/>
          <w:sz w:val="24"/>
          <w:szCs w:val="24"/>
          <w:rtl/>
        </w:rPr>
      </w:pPr>
    </w:p>
    <w:p w14:paraId="7EFBAC62" w14:textId="77777777" w:rsidR="001E2274" w:rsidRDefault="000A3DA6" w:rsidP="002B710B">
      <w:pPr>
        <w:rPr>
          <w:caps/>
          <w:sz w:val="24"/>
          <w:szCs w:val="24"/>
          <w:u w:val="single"/>
          <w:rtl/>
        </w:rPr>
      </w:pPr>
      <w:r w:rsidRPr="000A3DA6">
        <w:rPr>
          <w:rFonts w:hint="cs"/>
          <w:caps/>
          <w:sz w:val="24"/>
          <w:szCs w:val="24"/>
          <w:u w:val="single"/>
          <w:rtl/>
        </w:rPr>
        <w:t>מר תומר דוידסון - נציג מנהל מקרקעי ישראל בוועדה המחוזית</w:t>
      </w:r>
      <w:r w:rsidR="001E2274">
        <w:rPr>
          <w:rFonts w:hint="cs"/>
          <w:caps/>
          <w:sz w:val="24"/>
          <w:szCs w:val="24"/>
          <w:u w:val="single"/>
          <w:rtl/>
        </w:rPr>
        <w:t>:</w:t>
      </w:r>
    </w:p>
    <w:p w14:paraId="051F5626" w14:textId="2001C552" w:rsidR="001E2274" w:rsidRDefault="002B710B" w:rsidP="002B710B">
      <w:pPr>
        <w:rPr>
          <w:b w:val="0"/>
          <w:bCs w:val="0"/>
          <w:caps/>
          <w:sz w:val="24"/>
          <w:szCs w:val="24"/>
          <w:rtl/>
        </w:rPr>
      </w:pPr>
      <w:r>
        <w:rPr>
          <w:rFonts w:hint="cs"/>
          <w:b w:val="0"/>
          <w:bCs w:val="0"/>
          <w:caps/>
          <w:sz w:val="24"/>
          <w:szCs w:val="24"/>
          <w:rtl/>
        </w:rPr>
        <w:t xml:space="preserve">בסדר </w:t>
      </w:r>
    </w:p>
    <w:p w14:paraId="1745210B" w14:textId="77777777" w:rsidR="001E2274" w:rsidRDefault="001E2274" w:rsidP="002B710B">
      <w:pPr>
        <w:rPr>
          <w:b w:val="0"/>
          <w:bCs w:val="0"/>
          <w:caps/>
          <w:sz w:val="24"/>
          <w:szCs w:val="24"/>
          <w:rtl/>
        </w:rPr>
      </w:pPr>
    </w:p>
    <w:p w14:paraId="64ADBC4F" w14:textId="77777777" w:rsidR="001E2274" w:rsidRDefault="00FC27D6" w:rsidP="002B710B">
      <w:pPr>
        <w:rPr>
          <w:caps/>
          <w:sz w:val="24"/>
          <w:szCs w:val="24"/>
          <w:u w:val="single"/>
          <w:rtl/>
        </w:rPr>
      </w:pPr>
      <w:r w:rsidRPr="00FC27D6">
        <w:rPr>
          <w:rFonts w:hint="cs"/>
          <w:caps/>
          <w:sz w:val="24"/>
          <w:szCs w:val="24"/>
          <w:u w:val="single"/>
          <w:rtl/>
        </w:rPr>
        <w:t>מר ליאור רגב - נציג לשכת התכנון</w:t>
      </w:r>
      <w:r w:rsidR="001E2274">
        <w:rPr>
          <w:rFonts w:hint="cs"/>
          <w:caps/>
          <w:sz w:val="24"/>
          <w:szCs w:val="24"/>
          <w:u w:val="single"/>
          <w:rtl/>
        </w:rPr>
        <w:t>:</w:t>
      </w:r>
    </w:p>
    <w:p w14:paraId="7CE83B05" w14:textId="18112464" w:rsidR="001E2274" w:rsidRDefault="002B710B" w:rsidP="002B710B">
      <w:pPr>
        <w:rPr>
          <w:b w:val="0"/>
          <w:bCs w:val="0"/>
          <w:caps/>
          <w:sz w:val="24"/>
          <w:szCs w:val="24"/>
          <w:rtl/>
        </w:rPr>
      </w:pPr>
      <w:r>
        <w:rPr>
          <w:rFonts w:hint="cs"/>
          <w:b w:val="0"/>
          <w:bCs w:val="0"/>
          <w:caps/>
          <w:sz w:val="24"/>
          <w:szCs w:val="24"/>
          <w:rtl/>
        </w:rPr>
        <w:t>ארבעים וחמש יום ממועד העברת המסמכים המעודכנים ככל ו, ...</w:t>
      </w:r>
    </w:p>
    <w:p w14:paraId="521164EF" w14:textId="77777777" w:rsidR="001E2274" w:rsidRDefault="001E2274" w:rsidP="002B710B">
      <w:pPr>
        <w:rPr>
          <w:b w:val="0"/>
          <w:bCs w:val="0"/>
          <w:caps/>
          <w:sz w:val="24"/>
          <w:szCs w:val="24"/>
          <w:rtl/>
        </w:rPr>
      </w:pPr>
    </w:p>
    <w:p w14:paraId="3503028D" w14:textId="77777777" w:rsidR="001E2274" w:rsidRDefault="000A3DA6" w:rsidP="002B710B">
      <w:pPr>
        <w:rPr>
          <w:caps/>
          <w:sz w:val="24"/>
          <w:szCs w:val="24"/>
          <w:u w:val="single"/>
          <w:rtl/>
        </w:rPr>
      </w:pPr>
      <w:r w:rsidRPr="000A3DA6">
        <w:rPr>
          <w:rFonts w:hint="cs"/>
          <w:caps/>
          <w:sz w:val="24"/>
          <w:szCs w:val="24"/>
          <w:u w:val="single"/>
          <w:rtl/>
        </w:rPr>
        <w:t>מר תומר דוידסון - נציג מנהל מקרקעי ישראל בוועדה המחוזית</w:t>
      </w:r>
      <w:r w:rsidR="001E2274">
        <w:rPr>
          <w:rFonts w:hint="cs"/>
          <w:caps/>
          <w:sz w:val="24"/>
          <w:szCs w:val="24"/>
          <w:u w:val="single"/>
          <w:rtl/>
        </w:rPr>
        <w:t>:</w:t>
      </w:r>
    </w:p>
    <w:p w14:paraId="4F4EEAD6" w14:textId="781E1470" w:rsidR="001E2274" w:rsidRDefault="002B710B" w:rsidP="002B710B">
      <w:pPr>
        <w:rPr>
          <w:b w:val="0"/>
          <w:bCs w:val="0"/>
          <w:caps/>
          <w:sz w:val="24"/>
          <w:szCs w:val="24"/>
          <w:rtl/>
        </w:rPr>
      </w:pPr>
      <w:r>
        <w:rPr>
          <w:rFonts w:hint="cs"/>
          <w:b w:val="0"/>
          <w:bCs w:val="0"/>
          <w:caps/>
          <w:sz w:val="24"/>
          <w:szCs w:val="24"/>
          <w:rtl/>
        </w:rPr>
        <w:t>אנחנו יודעים מה יהיה צריך להתקדם</w:t>
      </w:r>
    </w:p>
    <w:p w14:paraId="0059F8AC" w14:textId="77777777" w:rsidR="001E2274" w:rsidRDefault="001E2274" w:rsidP="002B710B">
      <w:pPr>
        <w:rPr>
          <w:b w:val="0"/>
          <w:bCs w:val="0"/>
          <w:caps/>
          <w:sz w:val="24"/>
          <w:szCs w:val="24"/>
          <w:rtl/>
        </w:rPr>
      </w:pPr>
    </w:p>
    <w:p w14:paraId="55E7CAD9" w14:textId="77777777" w:rsidR="001E2274" w:rsidRDefault="000A5C33" w:rsidP="002B710B">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6EBF450C" w14:textId="4F85AA6C" w:rsidR="001E2274" w:rsidRDefault="002B710B" w:rsidP="002B710B">
      <w:pPr>
        <w:rPr>
          <w:b w:val="0"/>
          <w:bCs w:val="0"/>
          <w:caps/>
          <w:sz w:val="24"/>
          <w:szCs w:val="24"/>
          <w:rtl/>
        </w:rPr>
      </w:pPr>
      <w:r>
        <w:rPr>
          <w:rFonts w:hint="cs"/>
          <w:b w:val="0"/>
          <w:bCs w:val="0"/>
          <w:caps/>
          <w:sz w:val="24"/>
          <w:szCs w:val="24"/>
          <w:rtl/>
        </w:rPr>
        <w:t xml:space="preserve">שניה ככל ולא </w:t>
      </w:r>
    </w:p>
    <w:p w14:paraId="16A59BC7" w14:textId="77777777" w:rsidR="001E2274" w:rsidRDefault="001E2274" w:rsidP="002B710B">
      <w:pPr>
        <w:rPr>
          <w:b w:val="0"/>
          <w:bCs w:val="0"/>
          <w:caps/>
          <w:sz w:val="24"/>
          <w:szCs w:val="24"/>
          <w:rtl/>
        </w:rPr>
      </w:pPr>
    </w:p>
    <w:p w14:paraId="0119C820" w14:textId="77777777" w:rsidR="001E2274" w:rsidRDefault="00FC27D6" w:rsidP="002B710B">
      <w:pPr>
        <w:rPr>
          <w:caps/>
          <w:sz w:val="24"/>
          <w:szCs w:val="24"/>
          <w:u w:val="single"/>
          <w:rtl/>
        </w:rPr>
      </w:pPr>
      <w:r w:rsidRPr="00FC27D6">
        <w:rPr>
          <w:rFonts w:hint="cs"/>
          <w:caps/>
          <w:sz w:val="24"/>
          <w:szCs w:val="24"/>
          <w:u w:val="single"/>
          <w:rtl/>
        </w:rPr>
        <w:t>מר ליאור רגב - נציג לשכת התכנון</w:t>
      </w:r>
      <w:r w:rsidR="001E2274">
        <w:rPr>
          <w:rFonts w:hint="cs"/>
          <w:caps/>
          <w:sz w:val="24"/>
          <w:szCs w:val="24"/>
          <w:u w:val="single"/>
          <w:rtl/>
        </w:rPr>
        <w:t>:</w:t>
      </w:r>
    </w:p>
    <w:p w14:paraId="7E7EDD96" w14:textId="385DC9F7" w:rsidR="001E2274" w:rsidRDefault="002B710B" w:rsidP="002B710B">
      <w:pPr>
        <w:rPr>
          <w:b w:val="0"/>
          <w:bCs w:val="0"/>
          <w:caps/>
          <w:sz w:val="24"/>
          <w:szCs w:val="24"/>
          <w:rtl/>
        </w:rPr>
      </w:pPr>
      <w:r>
        <w:rPr>
          <w:rFonts w:hint="cs"/>
          <w:b w:val="0"/>
          <w:bCs w:val="0"/>
          <w:caps/>
          <w:sz w:val="24"/>
          <w:szCs w:val="24"/>
          <w:rtl/>
        </w:rPr>
        <w:t>ולא יושלם התיאום</w:t>
      </w:r>
      <w:r w:rsidR="000F703D">
        <w:rPr>
          <w:rFonts w:hint="cs"/>
          <w:b w:val="0"/>
          <w:bCs w:val="0"/>
          <w:caps/>
          <w:sz w:val="24"/>
          <w:szCs w:val="24"/>
          <w:rtl/>
        </w:rPr>
        <w:t xml:space="preserve"> </w:t>
      </w:r>
      <w:r>
        <w:rPr>
          <w:rFonts w:hint="cs"/>
          <w:b w:val="0"/>
          <w:bCs w:val="0"/>
          <w:caps/>
          <w:sz w:val="24"/>
          <w:szCs w:val="24"/>
          <w:rtl/>
        </w:rPr>
        <w:t>... ניתן להמשיך בקידום התוכנית?</w:t>
      </w:r>
    </w:p>
    <w:p w14:paraId="6A55EB19" w14:textId="77777777" w:rsidR="001E2274" w:rsidRDefault="001E2274" w:rsidP="002B710B">
      <w:pPr>
        <w:rPr>
          <w:b w:val="0"/>
          <w:bCs w:val="0"/>
          <w:caps/>
          <w:sz w:val="24"/>
          <w:szCs w:val="24"/>
          <w:rtl/>
        </w:rPr>
      </w:pPr>
    </w:p>
    <w:p w14:paraId="2543381B" w14:textId="77777777" w:rsidR="001E2274" w:rsidRDefault="000A3DA6" w:rsidP="002B710B">
      <w:pPr>
        <w:rPr>
          <w:caps/>
          <w:sz w:val="24"/>
          <w:szCs w:val="24"/>
          <w:u w:val="single"/>
          <w:rtl/>
        </w:rPr>
      </w:pPr>
      <w:r w:rsidRPr="000A3DA6">
        <w:rPr>
          <w:rFonts w:hint="cs"/>
          <w:caps/>
          <w:sz w:val="24"/>
          <w:szCs w:val="24"/>
          <w:u w:val="single"/>
          <w:rtl/>
        </w:rPr>
        <w:t>מר תומר דוידסון - נציג מנהל מקרקעי ישראל בוועדה המחוזית</w:t>
      </w:r>
      <w:r w:rsidR="001E2274">
        <w:rPr>
          <w:rFonts w:hint="cs"/>
          <w:caps/>
          <w:sz w:val="24"/>
          <w:szCs w:val="24"/>
          <w:u w:val="single"/>
          <w:rtl/>
        </w:rPr>
        <w:t>:</w:t>
      </w:r>
    </w:p>
    <w:p w14:paraId="79C4E4A1" w14:textId="551F1A5D" w:rsidR="001E2274" w:rsidRDefault="002B710B" w:rsidP="002B710B">
      <w:pPr>
        <w:rPr>
          <w:b w:val="0"/>
          <w:bCs w:val="0"/>
          <w:caps/>
          <w:sz w:val="24"/>
          <w:szCs w:val="24"/>
          <w:rtl/>
        </w:rPr>
      </w:pPr>
      <w:r>
        <w:rPr>
          <w:rFonts w:hint="cs"/>
          <w:b w:val="0"/>
          <w:bCs w:val="0"/>
          <w:caps/>
          <w:sz w:val="24"/>
          <w:szCs w:val="24"/>
          <w:rtl/>
        </w:rPr>
        <w:lastRenderedPageBreak/>
        <w:t>כל הכבוד</w:t>
      </w:r>
    </w:p>
    <w:p w14:paraId="7D290310" w14:textId="77777777" w:rsidR="001E2274" w:rsidRDefault="001E2274" w:rsidP="002B710B">
      <w:pPr>
        <w:rPr>
          <w:b w:val="0"/>
          <w:bCs w:val="0"/>
          <w:caps/>
          <w:sz w:val="24"/>
          <w:szCs w:val="24"/>
          <w:rtl/>
        </w:rPr>
      </w:pPr>
    </w:p>
    <w:p w14:paraId="19CDD8DA" w14:textId="77777777" w:rsidR="001E2274" w:rsidRDefault="000A5C33" w:rsidP="002B710B">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7AEF00AB" w14:textId="1ECC2C57" w:rsidR="001E2274" w:rsidRDefault="002B710B" w:rsidP="002B710B">
      <w:pPr>
        <w:rPr>
          <w:b w:val="0"/>
          <w:bCs w:val="0"/>
          <w:caps/>
          <w:sz w:val="24"/>
          <w:szCs w:val="24"/>
          <w:rtl/>
        </w:rPr>
      </w:pPr>
      <w:r>
        <w:rPr>
          <w:rFonts w:hint="cs"/>
          <w:b w:val="0"/>
          <w:bCs w:val="0"/>
          <w:caps/>
          <w:sz w:val="24"/>
          <w:szCs w:val="24"/>
          <w:rtl/>
        </w:rPr>
        <w:t xml:space="preserve">כן </w:t>
      </w:r>
    </w:p>
    <w:p w14:paraId="29677F30" w14:textId="77777777" w:rsidR="001E2274" w:rsidRDefault="001E2274" w:rsidP="002B710B">
      <w:pPr>
        <w:rPr>
          <w:b w:val="0"/>
          <w:bCs w:val="0"/>
          <w:caps/>
          <w:sz w:val="24"/>
          <w:szCs w:val="24"/>
          <w:rtl/>
        </w:rPr>
      </w:pPr>
    </w:p>
    <w:p w14:paraId="1E49C101" w14:textId="77777777" w:rsidR="001E2274" w:rsidRDefault="003109B2" w:rsidP="002B710B">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2B7D243E" w14:textId="0904F578" w:rsidR="001E2274" w:rsidRDefault="002B710B" w:rsidP="002B710B">
      <w:pPr>
        <w:rPr>
          <w:b w:val="0"/>
          <w:bCs w:val="0"/>
          <w:caps/>
          <w:sz w:val="24"/>
          <w:szCs w:val="24"/>
          <w:rtl/>
        </w:rPr>
      </w:pPr>
      <w:r>
        <w:rPr>
          <w:rFonts w:hint="cs"/>
          <w:b w:val="0"/>
          <w:bCs w:val="0"/>
          <w:caps/>
          <w:sz w:val="24"/>
          <w:szCs w:val="24"/>
          <w:rtl/>
        </w:rPr>
        <w:t>מה?</w:t>
      </w:r>
      <w:r>
        <w:rPr>
          <w:b w:val="0"/>
          <w:bCs w:val="0"/>
          <w:caps/>
          <w:sz w:val="24"/>
          <w:szCs w:val="24"/>
        </w:rPr>
        <w:t xml:space="preserve"> </w:t>
      </w:r>
    </w:p>
    <w:p w14:paraId="02873061" w14:textId="77777777" w:rsidR="001E2274" w:rsidRDefault="001E2274" w:rsidP="002B710B">
      <w:pPr>
        <w:rPr>
          <w:b w:val="0"/>
          <w:bCs w:val="0"/>
          <w:caps/>
          <w:sz w:val="24"/>
          <w:szCs w:val="24"/>
          <w:rtl/>
        </w:rPr>
      </w:pPr>
    </w:p>
    <w:p w14:paraId="1644904D" w14:textId="77777777" w:rsidR="001E2274" w:rsidRDefault="000A3DA6" w:rsidP="002B710B">
      <w:pPr>
        <w:rPr>
          <w:caps/>
          <w:sz w:val="24"/>
          <w:szCs w:val="24"/>
          <w:u w:val="single"/>
          <w:rtl/>
        </w:rPr>
      </w:pPr>
      <w:r w:rsidRPr="000A3DA6">
        <w:rPr>
          <w:rFonts w:hint="cs"/>
          <w:caps/>
          <w:sz w:val="24"/>
          <w:szCs w:val="24"/>
          <w:u w:val="single"/>
          <w:rtl/>
        </w:rPr>
        <w:t>מר תומר דוידסון - נציג מנהל מקרקעי ישראל בוועדה המחוזית</w:t>
      </w:r>
      <w:r w:rsidR="001E2274">
        <w:rPr>
          <w:rFonts w:hint="cs"/>
          <w:caps/>
          <w:sz w:val="24"/>
          <w:szCs w:val="24"/>
          <w:u w:val="single"/>
          <w:rtl/>
        </w:rPr>
        <w:t>:</w:t>
      </w:r>
    </w:p>
    <w:p w14:paraId="4780F125" w14:textId="0E7E16FD" w:rsidR="001E2274" w:rsidRDefault="002B710B" w:rsidP="002B710B">
      <w:pPr>
        <w:rPr>
          <w:b w:val="0"/>
          <w:bCs w:val="0"/>
          <w:caps/>
          <w:sz w:val="24"/>
          <w:szCs w:val="24"/>
          <w:rtl/>
        </w:rPr>
      </w:pPr>
      <w:r>
        <w:rPr>
          <w:rFonts w:hint="cs"/>
          <w:b w:val="0"/>
          <w:bCs w:val="0"/>
          <w:caps/>
          <w:sz w:val="24"/>
          <w:szCs w:val="24"/>
          <w:rtl/>
        </w:rPr>
        <w:t xml:space="preserve">כל הכבוד אמרתי </w:t>
      </w:r>
    </w:p>
    <w:p w14:paraId="1757A7D9" w14:textId="77777777" w:rsidR="001E2274" w:rsidRDefault="001E2274" w:rsidP="002B710B">
      <w:pPr>
        <w:rPr>
          <w:b w:val="0"/>
          <w:bCs w:val="0"/>
          <w:caps/>
          <w:sz w:val="24"/>
          <w:szCs w:val="24"/>
          <w:rtl/>
        </w:rPr>
      </w:pPr>
    </w:p>
    <w:p w14:paraId="15926CCA" w14:textId="77777777" w:rsidR="001E2274" w:rsidRDefault="00FC27D6" w:rsidP="002B710B">
      <w:pPr>
        <w:rPr>
          <w:caps/>
          <w:sz w:val="24"/>
          <w:szCs w:val="24"/>
          <w:u w:val="single"/>
          <w:rtl/>
        </w:rPr>
      </w:pPr>
      <w:r w:rsidRPr="00FC27D6">
        <w:rPr>
          <w:rFonts w:hint="cs"/>
          <w:caps/>
          <w:sz w:val="24"/>
          <w:szCs w:val="24"/>
          <w:u w:val="single"/>
          <w:rtl/>
        </w:rPr>
        <w:t>מר ליאור רגב - נציג לשכת התכנון</w:t>
      </w:r>
      <w:r w:rsidR="001E2274">
        <w:rPr>
          <w:rFonts w:hint="cs"/>
          <w:caps/>
          <w:sz w:val="24"/>
          <w:szCs w:val="24"/>
          <w:u w:val="single"/>
          <w:rtl/>
        </w:rPr>
        <w:t>:</w:t>
      </w:r>
    </w:p>
    <w:p w14:paraId="55000A83" w14:textId="5F6089C6" w:rsidR="001E2274" w:rsidRDefault="002B710B" w:rsidP="002B710B">
      <w:pPr>
        <w:rPr>
          <w:b w:val="0"/>
          <w:bCs w:val="0"/>
          <w:caps/>
          <w:sz w:val="24"/>
          <w:szCs w:val="24"/>
          <w:rtl/>
        </w:rPr>
      </w:pPr>
      <w:r>
        <w:rPr>
          <w:rFonts w:hint="cs"/>
          <w:b w:val="0"/>
          <w:bCs w:val="0"/>
          <w:caps/>
          <w:sz w:val="24"/>
          <w:szCs w:val="24"/>
          <w:rtl/>
        </w:rPr>
        <w:t xml:space="preserve">ככל ולא יושלם התיאום במועד הקבוע ניתן להמשיך בקידום התוכנית. הערות טכניות ומשפטיות של לשכת התכנון הוראות התוכנית </w:t>
      </w:r>
    </w:p>
    <w:p w14:paraId="18CEE290" w14:textId="77777777" w:rsidR="001E2274" w:rsidRDefault="001E2274" w:rsidP="002B710B">
      <w:pPr>
        <w:rPr>
          <w:b w:val="0"/>
          <w:bCs w:val="0"/>
          <w:caps/>
          <w:sz w:val="24"/>
          <w:szCs w:val="24"/>
          <w:rtl/>
        </w:rPr>
      </w:pPr>
    </w:p>
    <w:p w14:paraId="79BF7CE8" w14:textId="77777777" w:rsidR="001E2274" w:rsidRDefault="003361D4" w:rsidP="002B710B">
      <w:pPr>
        <w:rPr>
          <w:caps/>
          <w:sz w:val="24"/>
          <w:szCs w:val="24"/>
          <w:u w:val="single"/>
          <w:rtl/>
        </w:rPr>
      </w:pPr>
      <w:r w:rsidRPr="003361D4">
        <w:rPr>
          <w:rFonts w:hint="cs"/>
          <w:caps/>
          <w:sz w:val="24"/>
          <w:szCs w:val="24"/>
          <w:u w:val="single"/>
          <w:rtl/>
        </w:rPr>
        <w:t>עורך דין ניצן בן ארויה - יועץ משפטי לוועדה המחוזית</w:t>
      </w:r>
      <w:r w:rsidR="001E2274">
        <w:rPr>
          <w:rFonts w:hint="cs"/>
          <w:caps/>
          <w:sz w:val="24"/>
          <w:szCs w:val="24"/>
          <w:u w:val="single"/>
          <w:rtl/>
        </w:rPr>
        <w:t>:</w:t>
      </w:r>
    </w:p>
    <w:p w14:paraId="6F83DDFB" w14:textId="2D643E87" w:rsidR="001E2274" w:rsidRDefault="002B710B" w:rsidP="002B710B">
      <w:pPr>
        <w:rPr>
          <w:b w:val="0"/>
          <w:bCs w:val="0"/>
          <w:caps/>
          <w:sz w:val="24"/>
          <w:szCs w:val="24"/>
          <w:rtl/>
        </w:rPr>
      </w:pPr>
      <w:r>
        <w:rPr>
          <w:rFonts w:hint="cs"/>
          <w:b w:val="0"/>
          <w:bCs w:val="0"/>
          <w:caps/>
          <w:sz w:val="24"/>
          <w:szCs w:val="24"/>
          <w:rtl/>
        </w:rPr>
        <w:t>רגע תכניס סעיף</w:t>
      </w:r>
      <w:r w:rsidR="000F703D">
        <w:rPr>
          <w:rFonts w:hint="cs"/>
          <w:b w:val="0"/>
          <w:bCs w:val="0"/>
          <w:caps/>
          <w:sz w:val="24"/>
          <w:szCs w:val="24"/>
          <w:rtl/>
        </w:rPr>
        <w:t xml:space="preserve"> </w:t>
      </w:r>
    </w:p>
    <w:p w14:paraId="53D677AB" w14:textId="77777777" w:rsidR="001E2274" w:rsidRDefault="001E2274" w:rsidP="002B710B">
      <w:pPr>
        <w:rPr>
          <w:b w:val="0"/>
          <w:bCs w:val="0"/>
          <w:caps/>
          <w:sz w:val="24"/>
          <w:szCs w:val="24"/>
          <w:rtl/>
        </w:rPr>
      </w:pPr>
    </w:p>
    <w:p w14:paraId="0D368E35" w14:textId="77777777" w:rsidR="001E2274" w:rsidRDefault="000A5C33" w:rsidP="002B710B">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1678462A" w14:textId="4227D581" w:rsidR="001E2274" w:rsidRDefault="002B710B" w:rsidP="002B710B">
      <w:pPr>
        <w:rPr>
          <w:b w:val="0"/>
          <w:bCs w:val="0"/>
          <w:caps/>
          <w:sz w:val="24"/>
          <w:szCs w:val="24"/>
          <w:rtl/>
        </w:rPr>
      </w:pPr>
      <w:r>
        <w:rPr>
          <w:rFonts w:hint="cs"/>
          <w:b w:val="0"/>
          <w:bCs w:val="0"/>
          <w:caps/>
          <w:sz w:val="24"/>
          <w:szCs w:val="24"/>
          <w:rtl/>
        </w:rPr>
        <w:t>רגע</w:t>
      </w:r>
    </w:p>
    <w:p w14:paraId="65B9AE4A" w14:textId="77777777" w:rsidR="001E2274" w:rsidRDefault="001E2274" w:rsidP="002B710B">
      <w:pPr>
        <w:rPr>
          <w:b w:val="0"/>
          <w:bCs w:val="0"/>
          <w:caps/>
          <w:sz w:val="24"/>
          <w:szCs w:val="24"/>
          <w:rtl/>
        </w:rPr>
      </w:pPr>
    </w:p>
    <w:p w14:paraId="1B8EFF64" w14:textId="77777777" w:rsidR="001E2274" w:rsidRDefault="00FC27D6" w:rsidP="002B710B">
      <w:pPr>
        <w:rPr>
          <w:caps/>
          <w:sz w:val="24"/>
          <w:szCs w:val="24"/>
          <w:u w:val="single"/>
          <w:rtl/>
        </w:rPr>
      </w:pPr>
      <w:r w:rsidRPr="00FC27D6">
        <w:rPr>
          <w:rFonts w:hint="cs"/>
          <w:caps/>
          <w:sz w:val="24"/>
          <w:szCs w:val="24"/>
          <w:u w:val="single"/>
          <w:rtl/>
        </w:rPr>
        <w:t>מר ליאור רגב - נציג לשכת התכנון</w:t>
      </w:r>
      <w:r w:rsidR="001E2274">
        <w:rPr>
          <w:rFonts w:hint="cs"/>
          <w:caps/>
          <w:sz w:val="24"/>
          <w:szCs w:val="24"/>
          <w:u w:val="single"/>
          <w:rtl/>
        </w:rPr>
        <w:t>:</w:t>
      </w:r>
    </w:p>
    <w:p w14:paraId="30E1A087" w14:textId="00FA40A7" w:rsidR="001E2274" w:rsidRDefault="002B710B" w:rsidP="002B710B">
      <w:pPr>
        <w:rPr>
          <w:b w:val="0"/>
          <w:bCs w:val="0"/>
          <w:caps/>
          <w:sz w:val="24"/>
          <w:szCs w:val="24"/>
          <w:rtl/>
        </w:rPr>
      </w:pPr>
      <w:r>
        <w:rPr>
          <w:rFonts w:hint="cs"/>
          <w:b w:val="0"/>
          <w:bCs w:val="0"/>
          <w:caps/>
          <w:sz w:val="24"/>
          <w:szCs w:val="24"/>
          <w:rtl/>
        </w:rPr>
        <w:t>אבל רגע יעודכנו ויוסרו הפניות</w:t>
      </w:r>
      <w:r w:rsidR="000F703D">
        <w:rPr>
          <w:rFonts w:hint="cs"/>
          <w:b w:val="0"/>
          <w:bCs w:val="0"/>
          <w:caps/>
          <w:sz w:val="24"/>
          <w:szCs w:val="24"/>
          <w:rtl/>
        </w:rPr>
        <w:t xml:space="preserve"> </w:t>
      </w:r>
      <w:r>
        <w:rPr>
          <w:rFonts w:hint="cs"/>
          <w:b w:val="0"/>
          <w:bCs w:val="0"/>
          <w:caps/>
          <w:sz w:val="24"/>
          <w:szCs w:val="24"/>
          <w:rtl/>
        </w:rPr>
        <w:t xml:space="preserve">... או נושאים המוסדרים בחקיקה לרבות תקנות הרישוי לאחריות ביצוע והסכמים להנחיות מרחביות למהנדס או אדריכל עיר וליחידות ברשות המקומית להגדרות המכילות פירוט יתר וכל נושא שאינו מעניינה של תוכנית ובכפוף להערות טכניות ומשפטיות של לשכת התכנון, רגע, מסמכי התוכנית המתוקנים יוצגו לוועדה אני אציין בתיאום פומבי </w:t>
      </w:r>
    </w:p>
    <w:p w14:paraId="1F603E8D" w14:textId="77777777" w:rsidR="001E2274" w:rsidRDefault="001E2274" w:rsidP="002B710B">
      <w:pPr>
        <w:rPr>
          <w:b w:val="0"/>
          <w:bCs w:val="0"/>
          <w:caps/>
          <w:sz w:val="24"/>
          <w:szCs w:val="24"/>
          <w:rtl/>
        </w:rPr>
      </w:pPr>
    </w:p>
    <w:p w14:paraId="09A044C7" w14:textId="77777777" w:rsidR="001E2274" w:rsidRDefault="000A5C33" w:rsidP="002B710B">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49221677" w14:textId="57E8660F" w:rsidR="001E2274" w:rsidRDefault="002B710B" w:rsidP="002B710B">
      <w:pPr>
        <w:rPr>
          <w:b w:val="0"/>
          <w:bCs w:val="0"/>
          <w:caps/>
          <w:sz w:val="24"/>
          <w:szCs w:val="24"/>
          <w:rtl/>
        </w:rPr>
      </w:pPr>
      <w:r>
        <w:rPr>
          <w:rFonts w:hint="cs"/>
          <w:b w:val="0"/>
          <w:bCs w:val="0"/>
          <w:caps/>
          <w:sz w:val="24"/>
          <w:szCs w:val="24"/>
          <w:rtl/>
        </w:rPr>
        <w:t xml:space="preserve">לא לא צריך </w:t>
      </w:r>
    </w:p>
    <w:p w14:paraId="4A4C6FC1" w14:textId="77777777" w:rsidR="001E2274" w:rsidRDefault="001E2274" w:rsidP="002B710B">
      <w:pPr>
        <w:rPr>
          <w:b w:val="0"/>
          <w:bCs w:val="0"/>
          <w:caps/>
          <w:sz w:val="24"/>
          <w:szCs w:val="24"/>
          <w:rtl/>
        </w:rPr>
      </w:pPr>
    </w:p>
    <w:p w14:paraId="65083BE2" w14:textId="77777777" w:rsidR="001E2274" w:rsidRDefault="00FC27D6" w:rsidP="002B710B">
      <w:pPr>
        <w:rPr>
          <w:caps/>
          <w:sz w:val="24"/>
          <w:szCs w:val="24"/>
          <w:u w:val="single"/>
          <w:rtl/>
        </w:rPr>
      </w:pPr>
      <w:r w:rsidRPr="00FC27D6">
        <w:rPr>
          <w:rFonts w:hint="cs"/>
          <w:caps/>
          <w:sz w:val="24"/>
          <w:szCs w:val="24"/>
          <w:u w:val="single"/>
          <w:rtl/>
        </w:rPr>
        <w:t>מר ליאור רגב - נציג לשכת התכנון</w:t>
      </w:r>
      <w:r w:rsidR="001E2274">
        <w:rPr>
          <w:rFonts w:hint="cs"/>
          <w:caps/>
          <w:sz w:val="24"/>
          <w:szCs w:val="24"/>
          <w:u w:val="single"/>
          <w:rtl/>
        </w:rPr>
        <w:t>:</w:t>
      </w:r>
    </w:p>
    <w:p w14:paraId="7F780FBC" w14:textId="647B30B3" w:rsidR="001E2274" w:rsidRDefault="002B710B" w:rsidP="002B710B">
      <w:pPr>
        <w:rPr>
          <w:b w:val="0"/>
          <w:bCs w:val="0"/>
          <w:caps/>
          <w:sz w:val="24"/>
          <w:szCs w:val="24"/>
          <w:rtl/>
        </w:rPr>
      </w:pPr>
      <w:r>
        <w:rPr>
          <w:rFonts w:hint="cs"/>
          <w:b w:val="0"/>
          <w:bCs w:val="0"/>
          <w:caps/>
          <w:sz w:val="24"/>
          <w:szCs w:val="24"/>
          <w:rtl/>
        </w:rPr>
        <w:t xml:space="preserve">לא לא צריך </w:t>
      </w:r>
    </w:p>
    <w:p w14:paraId="7168125B" w14:textId="77777777" w:rsidR="001E2274" w:rsidRDefault="001E2274" w:rsidP="002B710B">
      <w:pPr>
        <w:rPr>
          <w:b w:val="0"/>
          <w:bCs w:val="0"/>
          <w:caps/>
          <w:sz w:val="24"/>
          <w:szCs w:val="24"/>
          <w:rtl/>
        </w:rPr>
      </w:pPr>
    </w:p>
    <w:p w14:paraId="5C045BE9" w14:textId="77777777" w:rsidR="001E2274" w:rsidRDefault="003361D4" w:rsidP="002B710B">
      <w:pPr>
        <w:rPr>
          <w:caps/>
          <w:sz w:val="24"/>
          <w:szCs w:val="24"/>
          <w:u w:val="single"/>
          <w:rtl/>
        </w:rPr>
      </w:pPr>
      <w:r w:rsidRPr="003361D4">
        <w:rPr>
          <w:rFonts w:hint="cs"/>
          <w:caps/>
          <w:sz w:val="24"/>
          <w:szCs w:val="24"/>
          <w:u w:val="single"/>
          <w:rtl/>
        </w:rPr>
        <w:t>עורך דין ניצן בן ארויה - יועץ משפטי לוועדה המחוזית</w:t>
      </w:r>
      <w:r w:rsidR="001E2274">
        <w:rPr>
          <w:rFonts w:hint="cs"/>
          <w:caps/>
          <w:sz w:val="24"/>
          <w:szCs w:val="24"/>
          <w:u w:val="single"/>
          <w:rtl/>
        </w:rPr>
        <w:t>:</w:t>
      </w:r>
    </w:p>
    <w:p w14:paraId="6BCE7B2D" w14:textId="07EE4CC8" w:rsidR="001E2274" w:rsidRDefault="002B710B" w:rsidP="002B710B">
      <w:pPr>
        <w:rPr>
          <w:b w:val="0"/>
          <w:bCs w:val="0"/>
          <w:caps/>
          <w:sz w:val="24"/>
          <w:szCs w:val="24"/>
          <w:rtl/>
        </w:rPr>
      </w:pPr>
      <w:r>
        <w:rPr>
          <w:rFonts w:hint="cs"/>
          <w:b w:val="0"/>
          <w:bCs w:val="0"/>
          <w:caps/>
          <w:sz w:val="24"/>
          <w:szCs w:val="24"/>
          <w:rtl/>
        </w:rPr>
        <w:t>... אנחנו נזכור כולנו</w:t>
      </w:r>
      <w:r w:rsidR="000F703D">
        <w:rPr>
          <w:rFonts w:hint="cs"/>
          <w:b w:val="0"/>
          <w:bCs w:val="0"/>
          <w:caps/>
          <w:sz w:val="24"/>
          <w:szCs w:val="24"/>
          <w:rtl/>
        </w:rPr>
        <w:t xml:space="preserve"> </w:t>
      </w:r>
      <w:r>
        <w:rPr>
          <w:rFonts w:hint="cs"/>
          <w:b w:val="0"/>
          <w:bCs w:val="0"/>
          <w:caps/>
          <w:sz w:val="24"/>
          <w:szCs w:val="24"/>
          <w:rtl/>
        </w:rPr>
        <w:t>...</w:t>
      </w:r>
    </w:p>
    <w:p w14:paraId="409525B2" w14:textId="77777777" w:rsidR="001E2274" w:rsidRDefault="001E2274" w:rsidP="002B710B">
      <w:pPr>
        <w:rPr>
          <w:b w:val="0"/>
          <w:bCs w:val="0"/>
          <w:caps/>
          <w:sz w:val="24"/>
          <w:szCs w:val="24"/>
          <w:rtl/>
        </w:rPr>
      </w:pPr>
    </w:p>
    <w:p w14:paraId="726D7CB4" w14:textId="77777777" w:rsidR="001E2274" w:rsidRDefault="00FC27D6" w:rsidP="002B710B">
      <w:pPr>
        <w:rPr>
          <w:caps/>
          <w:sz w:val="24"/>
          <w:szCs w:val="24"/>
          <w:u w:val="single"/>
          <w:rtl/>
        </w:rPr>
      </w:pPr>
      <w:r w:rsidRPr="00FC27D6">
        <w:rPr>
          <w:rFonts w:hint="cs"/>
          <w:caps/>
          <w:sz w:val="24"/>
          <w:szCs w:val="24"/>
          <w:u w:val="single"/>
          <w:rtl/>
        </w:rPr>
        <w:t>מר ליאור רגב - נציג לשכת התכנון</w:t>
      </w:r>
      <w:r w:rsidR="001E2274">
        <w:rPr>
          <w:rFonts w:hint="cs"/>
          <w:caps/>
          <w:sz w:val="24"/>
          <w:szCs w:val="24"/>
          <w:u w:val="single"/>
          <w:rtl/>
        </w:rPr>
        <w:t>:</w:t>
      </w:r>
    </w:p>
    <w:p w14:paraId="360C1D6C" w14:textId="2E46EFE2" w:rsidR="001E2274" w:rsidRDefault="002B710B" w:rsidP="002B710B">
      <w:pPr>
        <w:rPr>
          <w:b w:val="0"/>
          <w:bCs w:val="0"/>
          <w:caps/>
          <w:sz w:val="24"/>
          <w:szCs w:val="24"/>
          <w:rtl/>
        </w:rPr>
      </w:pPr>
      <w:r>
        <w:rPr>
          <w:rFonts w:hint="cs"/>
          <w:b w:val="0"/>
          <w:bCs w:val="0"/>
          <w:caps/>
          <w:sz w:val="24"/>
          <w:szCs w:val="24"/>
          <w:rtl/>
        </w:rPr>
        <w:t xml:space="preserve">טרם הפקדה בפועל טרם הפקדה בפועל </w:t>
      </w:r>
    </w:p>
    <w:p w14:paraId="34D3E239" w14:textId="77777777" w:rsidR="001E2274" w:rsidRDefault="001E2274" w:rsidP="002B710B">
      <w:pPr>
        <w:rPr>
          <w:b w:val="0"/>
          <w:bCs w:val="0"/>
          <w:caps/>
          <w:sz w:val="24"/>
          <w:szCs w:val="24"/>
          <w:rtl/>
        </w:rPr>
      </w:pPr>
    </w:p>
    <w:p w14:paraId="13F6F9E0" w14:textId="77777777" w:rsidR="001E2274" w:rsidRDefault="003109B2" w:rsidP="002B710B">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7CAC9173" w14:textId="6D55E9CB" w:rsidR="001E2274" w:rsidRDefault="002B710B" w:rsidP="002B710B">
      <w:pPr>
        <w:rPr>
          <w:b w:val="0"/>
          <w:bCs w:val="0"/>
          <w:caps/>
          <w:sz w:val="24"/>
          <w:szCs w:val="24"/>
          <w:rtl/>
        </w:rPr>
      </w:pPr>
      <w:r>
        <w:rPr>
          <w:rFonts w:hint="cs"/>
          <w:b w:val="0"/>
          <w:bCs w:val="0"/>
          <w:caps/>
          <w:sz w:val="24"/>
          <w:szCs w:val="24"/>
          <w:rtl/>
        </w:rPr>
        <w:t xml:space="preserve">לא רגע אנחנו לא שזה יוצג לנו, </w:t>
      </w:r>
    </w:p>
    <w:p w14:paraId="3F9A8644" w14:textId="77777777" w:rsidR="001E2274" w:rsidRDefault="001E2274" w:rsidP="002B710B">
      <w:pPr>
        <w:rPr>
          <w:b w:val="0"/>
          <w:bCs w:val="0"/>
          <w:caps/>
          <w:sz w:val="24"/>
          <w:szCs w:val="24"/>
          <w:rtl/>
        </w:rPr>
      </w:pPr>
    </w:p>
    <w:p w14:paraId="21ECBC37" w14:textId="77777777" w:rsidR="001E2274" w:rsidRDefault="003361D4" w:rsidP="002B710B">
      <w:pPr>
        <w:rPr>
          <w:caps/>
          <w:sz w:val="24"/>
          <w:szCs w:val="24"/>
          <w:u w:val="single"/>
          <w:rtl/>
        </w:rPr>
      </w:pPr>
      <w:r w:rsidRPr="003361D4">
        <w:rPr>
          <w:rFonts w:hint="cs"/>
          <w:caps/>
          <w:sz w:val="24"/>
          <w:szCs w:val="24"/>
          <w:u w:val="single"/>
          <w:rtl/>
        </w:rPr>
        <w:t>עורך דין ניצן בן ארויה - יועץ משפטי לוועדה המחוזית</w:t>
      </w:r>
      <w:r w:rsidR="001E2274">
        <w:rPr>
          <w:rFonts w:hint="cs"/>
          <w:caps/>
          <w:sz w:val="24"/>
          <w:szCs w:val="24"/>
          <w:u w:val="single"/>
          <w:rtl/>
        </w:rPr>
        <w:t>:</w:t>
      </w:r>
    </w:p>
    <w:p w14:paraId="6EF85099" w14:textId="04DCB3DC" w:rsidR="001E2274" w:rsidRDefault="002B710B" w:rsidP="002B710B">
      <w:pPr>
        <w:rPr>
          <w:b w:val="0"/>
          <w:bCs w:val="0"/>
          <w:caps/>
          <w:sz w:val="24"/>
          <w:szCs w:val="24"/>
          <w:rtl/>
        </w:rPr>
      </w:pPr>
      <w:r>
        <w:rPr>
          <w:rFonts w:hint="cs"/>
          <w:b w:val="0"/>
          <w:bCs w:val="0"/>
          <w:caps/>
          <w:sz w:val="24"/>
          <w:szCs w:val="24"/>
          <w:rtl/>
        </w:rPr>
        <w:t>יוצג בדיון נוסף</w:t>
      </w:r>
      <w:r w:rsidR="000F703D">
        <w:rPr>
          <w:rFonts w:hint="cs"/>
          <w:b w:val="0"/>
          <w:bCs w:val="0"/>
          <w:caps/>
          <w:sz w:val="24"/>
          <w:szCs w:val="24"/>
          <w:rtl/>
        </w:rPr>
        <w:t xml:space="preserve"> </w:t>
      </w:r>
      <w:r>
        <w:rPr>
          <w:rFonts w:hint="cs"/>
          <w:b w:val="0"/>
          <w:bCs w:val="0"/>
          <w:caps/>
          <w:sz w:val="24"/>
          <w:szCs w:val="24"/>
          <w:rtl/>
        </w:rPr>
        <w:t xml:space="preserve">הנה </w:t>
      </w:r>
    </w:p>
    <w:p w14:paraId="261DA536" w14:textId="77777777" w:rsidR="001E2274" w:rsidRDefault="001E2274" w:rsidP="002B710B">
      <w:pPr>
        <w:rPr>
          <w:b w:val="0"/>
          <w:bCs w:val="0"/>
          <w:caps/>
          <w:sz w:val="24"/>
          <w:szCs w:val="24"/>
          <w:rtl/>
        </w:rPr>
      </w:pPr>
    </w:p>
    <w:p w14:paraId="3E841CA3" w14:textId="77777777" w:rsidR="001E2274" w:rsidRDefault="000A5C33" w:rsidP="002B710B">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1B00D6A2" w14:textId="11FD53CA" w:rsidR="001E2274" w:rsidRDefault="002B710B" w:rsidP="002B710B">
      <w:pPr>
        <w:rPr>
          <w:b w:val="0"/>
          <w:bCs w:val="0"/>
          <w:caps/>
          <w:sz w:val="24"/>
          <w:szCs w:val="24"/>
          <w:rtl/>
        </w:rPr>
      </w:pPr>
      <w:r>
        <w:rPr>
          <w:rFonts w:hint="cs"/>
          <w:b w:val="0"/>
          <w:bCs w:val="0"/>
          <w:caps/>
          <w:sz w:val="24"/>
          <w:szCs w:val="24"/>
          <w:rtl/>
        </w:rPr>
        <w:t xml:space="preserve">דיון </w:t>
      </w:r>
    </w:p>
    <w:p w14:paraId="5A57DF88" w14:textId="77777777" w:rsidR="001E2274" w:rsidRDefault="001E2274" w:rsidP="002B710B">
      <w:pPr>
        <w:rPr>
          <w:b w:val="0"/>
          <w:bCs w:val="0"/>
          <w:caps/>
          <w:sz w:val="24"/>
          <w:szCs w:val="24"/>
          <w:rtl/>
        </w:rPr>
      </w:pPr>
    </w:p>
    <w:p w14:paraId="02673350" w14:textId="77777777" w:rsidR="001E2274" w:rsidRDefault="00FC27D6" w:rsidP="002B710B">
      <w:pPr>
        <w:rPr>
          <w:caps/>
          <w:sz w:val="24"/>
          <w:szCs w:val="24"/>
          <w:u w:val="single"/>
          <w:rtl/>
        </w:rPr>
      </w:pPr>
      <w:r w:rsidRPr="00FC27D6">
        <w:rPr>
          <w:rFonts w:hint="cs"/>
          <w:caps/>
          <w:sz w:val="24"/>
          <w:szCs w:val="24"/>
          <w:u w:val="single"/>
          <w:rtl/>
        </w:rPr>
        <w:lastRenderedPageBreak/>
        <w:t>מר ליאור רגב - נציג לשכת התכנון</w:t>
      </w:r>
      <w:r w:rsidR="001E2274">
        <w:rPr>
          <w:rFonts w:hint="cs"/>
          <w:caps/>
          <w:sz w:val="24"/>
          <w:szCs w:val="24"/>
          <w:u w:val="single"/>
          <w:rtl/>
        </w:rPr>
        <w:t>:</w:t>
      </w:r>
    </w:p>
    <w:p w14:paraId="34341230" w14:textId="6D4B7227" w:rsidR="001E2274" w:rsidRDefault="002B710B" w:rsidP="002B710B">
      <w:pPr>
        <w:rPr>
          <w:b w:val="0"/>
          <w:bCs w:val="0"/>
          <w:caps/>
          <w:sz w:val="24"/>
          <w:szCs w:val="24"/>
          <w:rtl/>
        </w:rPr>
      </w:pPr>
      <w:r>
        <w:rPr>
          <w:rFonts w:hint="cs"/>
          <w:b w:val="0"/>
          <w:bCs w:val="0"/>
          <w:caps/>
          <w:sz w:val="24"/>
          <w:szCs w:val="24"/>
          <w:rtl/>
        </w:rPr>
        <w:t xml:space="preserve">הנה כתבתי </w:t>
      </w:r>
    </w:p>
    <w:p w14:paraId="78275937" w14:textId="77777777" w:rsidR="001E2274" w:rsidRDefault="001E2274" w:rsidP="002B710B">
      <w:pPr>
        <w:rPr>
          <w:b w:val="0"/>
          <w:bCs w:val="0"/>
          <w:caps/>
          <w:sz w:val="24"/>
          <w:szCs w:val="24"/>
          <w:rtl/>
        </w:rPr>
      </w:pPr>
    </w:p>
    <w:p w14:paraId="3F85682F" w14:textId="77777777" w:rsidR="001E2274" w:rsidRDefault="003109B2" w:rsidP="002B710B">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6B58C1E9" w14:textId="4C284254" w:rsidR="001E2274" w:rsidRDefault="002B710B" w:rsidP="002B710B">
      <w:pPr>
        <w:rPr>
          <w:b w:val="0"/>
          <w:bCs w:val="0"/>
          <w:caps/>
          <w:sz w:val="24"/>
          <w:szCs w:val="24"/>
          <w:rtl/>
        </w:rPr>
      </w:pPr>
      <w:r>
        <w:rPr>
          <w:rFonts w:hint="cs"/>
          <w:b w:val="0"/>
          <w:bCs w:val="0"/>
          <w:caps/>
          <w:sz w:val="24"/>
          <w:szCs w:val="24"/>
          <w:rtl/>
        </w:rPr>
        <w:t xml:space="preserve">... לא אני פשוט לא הקשבתי כן </w:t>
      </w:r>
    </w:p>
    <w:p w14:paraId="18969A01" w14:textId="77777777" w:rsidR="001E2274" w:rsidRDefault="001E2274" w:rsidP="002B710B">
      <w:pPr>
        <w:rPr>
          <w:b w:val="0"/>
          <w:bCs w:val="0"/>
          <w:caps/>
          <w:sz w:val="24"/>
          <w:szCs w:val="24"/>
          <w:rtl/>
        </w:rPr>
      </w:pPr>
    </w:p>
    <w:p w14:paraId="5B77B6CA" w14:textId="77777777" w:rsidR="001E2274" w:rsidRDefault="003361D4" w:rsidP="002B710B">
      <w:pPr>
        <w:rPr>
          <w:caps/>
          <w:sz w:val="24"/>
          <w:szCs w:val="24"/>
          <w:u w:val="single"/>
          <w:rtl/>
        </w:rPr>
      </w:pPr>
      <w:r w:rsidRPr="003361D4">
        <w:rPr>
          <w:rFonts w:hint="cs"/>
          <w:caps/>
          <w:sz w:val="24"/>
          <w:szCs w:val="24"/>
          <w:u w:val="single"/>
          <w:rtl/>
        </w:rPr>
        <w:t>עורך דין ניצן בן ארויה - יועץ משפטי לוועדה המחוזית</w:t>
      </w:r>
      <w:r w:rsidR="001E2274">
        <w:rPr>
          <w:rFonts w:hint="cs"/>
          <w:caps/>
          <w:sz w:val="24"/>
          <w:szCs w:val="24"/>
          <w:u w:val="single"/>
          <w:rtl/>
        </w:rPr>
        <w:t>:</w:t>
      </w:r>
    </w:p>
    <w:p w14:paraId="785ADDDC" w14:textId="7BFAB17B" w:rsidR="001E2274" w:rsidRDefault="002B710B" w:rsidP="002B710B">
      <w:pPr>
        <w:rPr>
          <w:b w:val="0"/>
          <w:bCs w:val="0"/>
          <w:caps/>
          <w:sz w:val="24"/>
          <w:szCs w:val="24"/>
          <w:rtl/>
        </w:rPr>
      </w:pPr>
      <w:r>
        <w:rPr>
          <w:rFonts w:hint="cs"/>
          <w:b w:val="0"/>
          <w:bCs w:val="0"/>
          <w:caps/>
          <w:sz w:val="24"/>
          <w:szCs w:val="24"/>
          <w:rtl/>
        </w:rPr>
        <w:t xml:space="preserve">מסמכי התוכנית יוצגו בדיון נוסף לוועדה </w:t>
      </w:r>
    </w:p>
    <w:p w14:paraId="649ED820" w14:textId="77777777" w:rsidR="001E2274" w:rsidRDefault="001E2274" w:rsidP="002B710B">
      <w:pPr>
        <w:rPr>
          <w:b w:val="0"/>
          <w:bCs w:val="0"/>
          <w:caps/>
          <w:sz w:val="24"/>
          <w:szCs w:val="24"/>
          <w:rtl/>
        </w:rPr>
      </w:pPr>
    </w:p>
    <w:p w14:paraId="5F396869" w14:textId="77777777" w:rsidR="001E2274" w:rsidRDefault="003109B2" w:rsidP="002B710B">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702E5505" w14:textId="1AAC4E02" w:rsidR="001E2274" w:rsidRDefault="002B710B" w:rsidP="002B710B">
      <w:pPr>
        <w:rPr>
          <w:b w:val="0"/>
          <w:bCs w:val="0"/>
          <w:caps/>
          <w:sz w:val="24"/>
          <w:szCs w:val="24"/>
          <w:rtl/>
        </w:rPr>
      </w:pPr>
      <w:r>
        <w:rPr>
          <w:rFonts w:hint="cs"/>
          <w:b w:val="0"/>
          <w:bCs w:val="0"/>
          <w:caps/>
          <w:sz w:val="24"/>
          <w:szCs w:val="24"/>
          <w:rtl/>
        </w:rPr>
        <w:t>אה מעולה</w:t>
      </w:r>
    </w:p>
    <w:p w14:paraId="3CD63392" w14:textId="77777777" w:rsidR="001E2274" w:rsidRDefault="001E2274" w:rsidP="002B710B">
      <w:pPr>
        <w:rPr>
          <w:b w:val="0"/>
          <w:bCs w:val="0"/>
          <w:caps/>
          <w:sz w:val="24"/>
          <w:szCs w:val="24"/>
          <w:rtl/>
        </w:rPr>
      </w:pPr>
    </w:p>
    <w:p w14:paraId="70202321" w14:textId="77777777" w:rsidR="001E2274" w:rsidRDefault="00FC27D6" w:rsidP="002B710B">
      <w:pPr>
        <w:rPr>
          <w:caps/>
          <w:sz w:val="24"/>
          <w:szCs w:val="24"/>
          <w:u w:val="single"/>
          <w:rtl/>
        </w:rPr>
      </w:pPr>
      <w:r w:rsidRPr="00FC27D6">
        <w:rPr>
          <w:rFonts w:hint="cs"/>
          <w:caps/>
          <w:sz w:val="24"/>
          <w:szCs w:val="24"/>
          <w:u w:val="single"/>
          <w:rtl/>
        </w:rPr>
        <w:t>מר ליאור רגב - נציג לשכת התכנון</w:t>
      </w:r>
      <w:r w:rsidR="001E2274">
        <w:rPr>
          <w:rFonts w:hint="cs"/>
          <w:caps/>
          <w:sz w:val="24"/>
          <w:szCs w:val="24"/>
          <w:u w:val="single"/>
          <w:rtl/>
        </w:rPr>
        <w:t>:</w:t>
      </w:r>
    </w:p>
    <w:p w14:paraId="55176F3C" w14:textId="38675B23" w:rsidR="001E2274" w:rsidRDefault="002B710B" w:rsidP="002B710B">
      <w:pPr>
        <w:rPr>
          <w:b w:val="0"/>
          <w:bCs w:val="0"/>
          <w:caps/>
          <w:sz w:val="24"/>
          <w:szCs w:val="24"/>
          <w:rtl/>
        </w:rPr>
      </w:pPr>
      <w:r>
        <w:rPr>
          <w:rFonts w:hint="cs"/>
          <w:b w:val="0"/>
          <w:bCs w:val="0"/>
          <w:caps/>
          <w:sz w:val="24"/>
          <w:szCs w:val="24"/>
          <w:rtl/>
        </w:rPr>
        <w:t xml:space="preserve">אמרנו. רגע עכשיו מה עוד רצינו פה </w:t>
      </w:r>
    </w:p>
    <w:p w14:paraId="008529C1" w14:textId="77777777" w:rsidR="001E2274" w:rsidRDefault="001E2274" w:rsidP="002B710B">
      <w:pPr>
        <w:rPr>
          <w:b w:val="0"/>
          <w:bCs w:val="0"/>
          <w:caps/>
          <w:sz w:val="24"/>
          <w:szCs w:val="24"/>
          <w:rtl/>
        </w:rPr>
      </w:pPr>
    </w:p>
    <w:p w14:paraId="7AFF09E3" w14:textId="77777777" w:rsidR="001E2274" w:rsidRDefault="000A5C33" w:rsidP="002B710B">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72B36AE0" w14:textId="1BF0ABE4" w:rsidR="001E2274" w:rsidRDefault="002B710B" w:rsidP="002B710B">
      <w:pPr>
        <w:rPr>
          <w:b w:val="0"/>
          <w:bCs w:val="0"/>
          <w:caps/>
          <w:sz w:val="24"/>
          <w:szCs w:val="24"/>
          <w:rtl/>
        </w:rPr>
      </w:pPr>
      <w:r>
        <w:rPr>
          <w:rFonts w:hint="cs"/>
          <w:b w:val="0"/>
          <w:bCs w:val="0"/>
          <w:caps/>
          <w:sz w:val="24"/>
          <w:szCs w:val="24"/>
          <w:rtl/>
        </w:rPr>
        <w:t xml:space="preserve">נספחים יש נספחים ש, </w:t>
      </w:r>
      <w:r w:rsidR="00BD6DDD">
        <w:rPr>
          <w:rFonts w:hint="cs"/>
          <w:b w:val="0"/>
          <w:bCs w:val="0"/>
          <w:caps/>
          <w:sz w:val="24"/>
          <w:szCs w:val="24"/>
          <w:rtl/>
        </w:rPr>
        <w:t xml:space="preserve">ש, אמרת על הניקוז נספח </w:t>
      </w:r>
    </w:p>
    <w:p w14:paraId="0F9F900E" w14:textId="77777777" w:rsidR="001E2274" w:rsidRDefault="001E2274" w:rsidP="002B710B">
      <w:pPr>
        <w:rPr>
          <w:b w:val="0"/>
          <w:bCs w:val="0"/>
          <w:caps/>
          <w:sz w:val="24"/>
          <w:szCs w:val="24"/>
          <w:rtl/>
        </w:rPr>
      </w:pPr>
    </w:p>
    <w:p w14:paraId="0A7382E7" w14:textId="77777777" w:rsidR="001E2274" w:rsidRDefault="00FC27D6" w:rsidP="002B710B">
      <w:pPr>
        <w:rPr>
          <w:caps/>
          <w:sz w:val="24"/>
          <w:szCs w:val="24"/>
          <w:u w:val="single"/>
          <w:rtl/>
        </w:rPr>
      </w:pPr>
      <w:r w:rsidRPr="00FC27D6">
        <w:rPr>
          <w:rFonts w:hint="cs"/>
          <w:caps/>
          <w:sz w:val="24"/>
          <w:szCs w:val="24"/>
          <w:u w:val="single"/>
          <w:rtl/>
        </w:rPr>
        <w:t>מר ליאור רגב - נציג לשכת התכנון</w:t>
      </w:r>
      <w:r w:rsidR="001E2274">
        <w:rPr>
          <w:rFonts w:hint="cs"/>
          <w:caps/>
          <w:sz w:val="24"/>
          <w:szCs w:val="24"/>
          <w:u w:val="single"/>
          <w:rtl/>
        </w:rPr>
        <w:t>:</w:t>
      </w:r>
    </w:p>
    <w:p w14:paraId="40799509" w14:textId="252B5548" w:rsidR="001E2274" w:rsidRDefault="00BD6DDD" w:rsidP="002B710B">
      <w:pPr>
        <w:rPr>
          <w:b w:val="0"/>
          <w:bCs w:val="0"/>
          <w:caps/>
          <w:sz w:val="24"/>
          <w:szCs w:val="24"/>
          <w:rtl/>
        </w:rPr>
      </w:pPr>
      <w:r>
        <w:rPr>
          <w:rFonts w:hint="cs"/>
          <w:b w:val="0"/>
          <w:bCs w:val="0"/>
          <w:caps/>
          <w:sz w:val="24"/>
          <w:szCs w:val="24"/>
          <w:rtl/>
        </w:rPr>
        <w:t xml:space="preserve">כן כן </w:t>
      </w:r>
    </w:p>
    <w:p w14:paraId="776632BD" w14:textId="77777777" w:rsidR="001E2274" w:rsidRDefault="001E2274" w:rsidP="002B710B">
      <w:pPr>
        <w:rPr>
          <w:b w:val="0"/>
          <w:bCs w:val="0"/>
          <w:caps/>
          <w:sz w:val="24"/>
          <w:szCs w:val="24"/>
          <w:rtl/>
        </w:rPr>
      </w:pPr>
    </w:p>
    <w:p w14:paraId="7945A726" w14:textId="77777777" w:rsidR="001E2274" w:rsidRDefault="00E5536A" w:rsidP="002B710B">
      <w:pPr>
        <w:rPr>
          <w:caps/>
          <w:sz w:val="24"/>
          <w:szCs w:val="24"/>
          <w:u w:val="single"/>
          <w:rtl/>
        </w:rPr>
      </w:pPr>
      <w:r w:rsidRPr="00E5536A">
        <w:rPr>
          <w:rFonts w:hint="cs"/>
          <w:caps/>
          <w:sz w:val="24"/>
          <w:szCs w:val="24"/>
          <w:u w:val="single"/>
          <w:rtl/>
        </w:rPr>
        <w:t>גב</w:t>
      </w:r>
      <w:r w:rsidRPr="00E5536A">
        <w:rPr>
          <w:caps/>
          <w:sz w:val="24"/>
          <w:szCs w:val="24"/>
          <w:u w:val="single"/>
          <w:rtl/>
        </w:rPr>
        <w:t>'</w:t>
      </w:r>
      <w:r w:rsidRPr="00E5536A">
        <w:rPr>
          <w:rFonts w:hint="cs"/>
          <w:caps/>
          <w:sz w:val="24"/>
          <w:szCs w:val="24"/>
          <w:u w:val="single"/>
          <w:rtl/>
        </w:rPr>
        <w:t xml:space="preserve"> רוני גרניט - נציגת משרד הבריאות בוועדה המחוזית</w:t>
      </w:r>
      <w:r w:rsidR="001E2274">
        <w:rPr>
          <w:rFonts w:hint="cs"/>
          <w:caps/>
          <w:sz w:val="24"/>
          <w:szCs w:val="24"/>
          <w:u w:val="single"/>
          <w:rtl/>
        </w:rPr>
        <w:t>:</w:t>
      </w:r>
    </w:p>
    <w:p w14:paraId="1E90AA80" w14:textId="0C717FEF" w:rsidR="001E2274" w:rsidRDefault="00BD6DDD" w:rsidP="002B710B">
      <w:pPr>
        <w:rPr>
          <w:b w:val="0"/>
          <w:bCs w:val="0"/>
          <w:caps/>
          <w:sz w:val="24"/>
          <w:szCs w:val="24"/>
          <w:rtl/>
        </w:rPr>
      </w:pPr>
      <w:r>
        <w:rPr>
          <w:rFonts w:hint="cs"/>
          <w:b w:val="0"/>
          <w:bCs w:val="0"/>
          <w:caps/>
          <w:sz w:val="24"/>
          <w:szCs w:val="24"/>
          <w:rtl/>
        </w:rPr>
        <w:t xml:space="preserve">שישלחו אותם לפני </w:t>
      </w:r>
    </w:p>
    <w:p w14:paraId="26B57735" w14:textId="77777777" w:rsidR="001E2274" w:rsidRDefault="001E2274" w:rsidP="002B710B">
      <w:pPr>
        <w:rPr>
          <w:b w:val="0"/>
          <w:bCs w:val="0"/>
          <w:caps/>
          <w:sz w:val="24"/>
          <w:szCs w:val="24"/>
          <w:rtl/>
        </w:rPr>
      </w:pPr>
    </w:p>
    <w:p w14:paraId="70EEED8C" w14:textId="77777777" w:rsidR="001E2274" w:rsidRDefault="003361D4" w:rsidP="002B710B">
      <w:pPr>
        <w:rPr>
          <w:caps/>
          <w:sz w:val="24"/>
          <w:szCs w:val="24"/>
          <w:u w:val="single"/>
          <w:rtl/>
        </w:rPr>
      </w:pPr>
      <w:r w:rsidRPr="003361D4">
        <w:rPr>
          <w:rFonts w:hint="cs"/>
          <w:caps/>
          <w:sz w:val="24"/>
          <w:szCs w:val="24"/>
          <w:u w:val="single"/>
          <w:rtl/>
        </w:rPr>
        <w:t>עורך דין ניצן בן ארויה - יועץ משפטי לוועדה המחוזית</w:t>
      </w:r>
      <w:r w:rsidR="001E2274">
        <w:rPr>
          <w:rFonts w:hint="cs"/>
          <w:caps/>
          <w:sz w:val="24"/>
          <w:szCs w:val="24"/>
          <w:u w:val="single"/>
          <w:rtl/>
        </w:rPr>
        <w:t>:</w:t>
      </w:r>
    </w:p>
    <w:p w14:paraId="3C4E3713" w14:textId="002A46E8" w:rsidR="001E2274" w:rsidRDefault="00BD6DDD" w:rsidP="002B710B">
      <w:pPr>
        <w:rPr>
          <w:b w:val="0"/>
          <w:bCs w:val="0"/>
          <w:caps/>
          <w:sz w:val="24"/>
          <w:szCs w:val="24"/>
          <w:rtl/>
        </w:rPr>
      </w:pPr>
      <w:r>
        <w:rPr>
          <w:rFonts w:hint="cs"/>
          <w:b w:val="0"/>
          <w:bCs w:val="0"/>
          <w:caps/>
          <w:sz w:val="24"/>
          <w:szCs w:val="24"/>
          <w:rtl/>
        </w:rPr>
        <w:t>... המסמכים יעודכנו</w:t>
      </w:r>
    </w:p>
    <w:p w14:paraId="1AAAF5C3" w14:textId="77777777" w:rsidR="001E2274" w:rsidRDefault="001E2274" w:rsidP="002B710B">
      <w:pPr>
        <w:rPr>
          <w:b w:val="0"/>
          <w:bCs w:val="0"/>
          <w:caps/>
          <w:sz w:val="24"/>
          <w:szCs w:val="24"/>
          <w:rtl/>
        </w:rPr>
      </w:pPr>
    </w:p>
    <w:p w14:paraId="63603F35" w14:textId="77777777" w:rsidR="001E2274" w:rsidRDefault="000A5C33" w:rsidP="002B710B">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2A895744" w14:textId="191C07B4" w:rsidR="001E2274" w:rsidRDefault="00BD6DDD" w:rsidP="002B710B">
      <w:pPr>
        <w:rPr>
          <w:b w:val="0"/>
          <w:bCs w:val="0"/>
          <w:caps/>
          <w:sz w:val="24"/>
          <w:szCs w:val="24"/>
          <w:rtl/>
        </w:rPr>
      </w:pPr>
      <w:r>
        <w:rPr>
          <w:rFonts w:hint="cs"/>
          <w:b w:val="0"/>
          <w:bCs w:val="0"/>
          <w:caps/>
          <w:sz w:val="24"/>
          <w:szCs w:val="24"/>
          <w:rtl/>
        </w:rPr>
        <w:t xml:space="preserve">כן </w:t>
      </w:r>
    </w:p>
    <w:p w14:paraId="2BA2F496" w14:textId="77777777" w:rsidR="001E2274" w:rsidRDefault="001E2274" w:rsidP="002B710B">
      <w:pPr>
        <w:rPr>
          <w:b w:val="0"/>
          <w:bCs w:val="0"/>
          <w:caps/>
          <w:sz w:val="24"/>
          <w:szCs w:val="24"/>
          <w:rtl/>
        </w:rPr>
      </w:pPr>
    </w:p>
    <w:p w14:paraId="2135D977" w14:textId="77777777" w:rsidR="001E2274" w:rsidRDefault="003361D4" w:rsidP="00BD6DDD">
      <w:pPr>
        <w:rPr>
          <w:caps/>
          <w:sz w:val="24"/>
          <w:szCs w:val="24"/>
          <w:u w:val="single"/>
          <w:rtl/>
        </w:rPr>
      </w:pPr>
      <w:r w:rsidRPr="003361D4">
        <w:rPr>
          <w:rFonts w:hint="cs"/>
          <w:caps/>
          <w:sz w:val="24"/>
          <w:szCs w:val="24"/>
          <w:u w:val="single"/>
          <w:rtl/>
        </w:rPr>
        <w:t>עורך דין ניצן בן ארויה - יועץ משפטי לוועדה המחוזית</w:t>
      </w:r>
      <w:r w:rsidR="001E2274">
        <w:rPr>
          <w:rFonts w:hint="cs"/>
          <w:caps/>
          <w:sz w:val="24"/>
          <w:szCs w:val="24"/>
          <w:u w:val="single"/>
          <w:rtl/>
        </w:rPr>
        <w:t>:</w:t>
      </w:r>
    </w:p>
    <w:p w14:paraId="333C8D52" w14:textId="7E65C4A5" w:rsidR="001E2274" w:rsidRDefault="00BD6DDD" w:rsidP="00BD6DDD">
      <w:pPr>
        <w:rPr>
          <w:b w:val="0"/>
          <w:bCs w:val="0"/>
          <w:caps/>
          <w:sz w:val="24"/>
          <w:szCs w:val="24"/>
          <w:rtl/>
        </w:rPr>
      </w:pPr>
      <w:r>
        <w:rPr>
          <w:rFonts w:hint="cs"/>
          <w:b w:val="0"/>
          <w:bCs w:val="0"/>
          <w:caps/>
          <w:sz w:val="24"/>
          <w:szCs w:val="24"/>
          <w:rtl/>
        </w:rPr>
        <w:t>כל המסמכים יעודכנו</w:t>
      </w:r>
      <w:r w:rsidR="000F703D">
        <w:rPr>
          <w:rFonts w:hint="cs"/>
          <w:b w:val="0"/>
          <w:bCs w:val="0"/>
          <w:caps/>
          <w:sz w:val="24"/>
          <w:szCs w:val="24"/>
          <w:rtl/>
        </w:rPr>
        <w:t xml:space="preserve"> </w:t>
      </w:r>
      <w:r>
        <w:rPr>
          <w:rFonts w:hint="cs"/>
          <w:b w:val="0"/>
          <w:bCs w:val="0"/>
          <w:caps/>
          <w:sz w:val="24"/>
          <w:szCs w:val="24"/>
          <w:rtl/>
        </w:rPr>
        <w:t>ו ...</w:t>
      </w:r>
    </w:p>
    <w:p w14:paraId="258DE18E" w14:textId="77777777" w:rsidR="001E2274" w:rsidRDefault="001E2274" w:rsidP="00BD6DDD">
      <w:pPr>
        <w:rPr>
          <w:b w:val="0"/>
          <w:bCs w:val="0"/>
          <w:caps/>
          <w:sz w:val="24"/>
          <w:szCs w:val="24"/>
          <w:rtl/>
        </w:rPr>
      </w:pPr>
    </w:p>
    <w:p w14:paraId="3CB18EF9" w14:textId="77777777" w:rsidR="001E2274" w:rsidRDefault="003109B2" w:rsidP="00BD6DDD">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1E0BCC56" w14:textId="29E476E2" w:rsidR="001E2274" w:rsidRDefault="00BD6DDD" w:rsidP="00BD6DDD">
      <w:pPr>
        <w:rPr>
          <w:b w:val="0"/>
          <w:bCs w:val="0"/>
          <w:caps/>
          <w:sz w:val="24"/>
          <w:szCs w:val="24"/>
          <w:rtl/>
        </w:rPr>
      </w:pPr>
      <w:r>
        <w:rPr>
          <w:rFonts w:hint="cs"/>
          <w:b w:val="0"/>
          <w:bCs w:val="0"/>
          <w:caps/>
          <w:sz w:val="24"/>
          <w:szCs w:val="24"/>
          <w:rtl/>
        </w:rPr>
        <w:t xml:space="preserve">אבל לא יום בבקשה </w:t>
      </w:r>
    </w:p>
    <w:p w14:paraId="4F12CDDD" w14:textId="77777777" w:rsidR="001E2274" w:rsidRDefault="001E2274" w:rsidP="00BD6DDD">
      <w:pPr>
        <w:rPr>
          <w:b w:val="0"/>
          <w:bCs w:val="0"/>
          <w:caps/>
          <w:sz w:val="24"/>
          <w:szCs w:val="24"/>
          <w:rtl/>
        </w:rPr>
      </w:pPr>
    </w:p>
    <w:p w14:paraId="1D30BC44" w14:textId="77777777" w:rsidR="001E2274" w:rsidRDefault="003361D4" w:rsidP="00BD6DDD">
      <w:pPr>
        <w:rPr>
          <w:caps/>
          <w:sz w:val="24"/>
          <w:szCs w:val="24"/>
          <w:u w:val="single"/>
          <w:rtl/>
        </w:rPr>
      </w:pPr>
      <w:r w:rsidRPr="003361D4">
        <w:rPr>
          <w:rFonts w:hint="cs"/>
          <w:caps/>
          <w:sz w:val="24"/>
          <w:szCs w:val="24"/>
          <w:u w:val="single"/>
          <w:rtl/>
        </w:rPr>
        <w:t>עורך דין ניצן בן ארויה - יועץ משפטי לוועדה המחוזית</w:t>
      </w:r>
      <w:r w:rsidR="001E2274">
        <w:rPr>
          <w:rFonts w:hint="cs"/>
          <w:caps/>
          <w:sz w:val="24"/>
          <w:szCs w:val="24"/>
          <w:u w:val="single"/>
          <w:rtl/>
        </w:rPr>
        <w:t>:</w:t>
      </w:r>
    </w:p>
    <w:p w14:paraId="34BD233E" w14:textId="02C6BC41" w:rsidR="001E2274" w:rsidRDefault="00BD6DDD" w:rsidP="00BD6DDD">
      <w:pPr>
        <w:rPr>
          <w:b w:val="0"/>
          <w:bCs w:val="0"/>
          <w:caps/>
          <w:sz w:val="24"/>
          <w:szCs w:val="24"/>
          <w:rtl/>
        </w:rPr>
      </w:pPr>
      <w:r>
        <w:rPr>
          <w:rFonts w:hint="cs"/>
          <w:b w:val="0"/>
          <w:bCs w:val="0"/>
          <w:caps/>
          <w:sz w:val="24"/>
          <w:szCs w:val="24"/>
          <w:rtl/>
        </w:rPr>
        <w:t>יעלו למערכת טרם הדיון</w:t>
      </w:r>
    </w:p>
    <w:p w14:paraId="1F7089DA" w14:textId="77777777" w:rsidR="001E2274" w:rsidRDefault="001E2274" w:rsidP="00BD6DDD">
      <w:pPr>
        <w:rPr>
          <w:b w:val="0"/>
          <w:bCs w:val="0"/>
          <w:caps/>
          <w:sz w:val="24"/>
          <w:szCs w:val="24"/>
          <w:rtl/>
        </w:rPr>
      </w:pPr>
    </w:p>
    <w:p w14:paraId="06D58924" w14:textId="77777777" w:rsidR="001E2274" w:rsidRDefault="003109B2" w:rsidP="00BD6DDD">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254993F4" w14:textId="71B34E73" w:rsidR="001E2274" w:rsidRDefault="00BD6DDD" w:rsidP="00BD6DDD">
      <w:pPr>
        <w:rPr>
          <w:b w:val="0"/>
          <w:bCs w:val="0"/>
          <w:caps/>
          <w:sz w:val="24"/>
          <w:szCs w:val="24"/>
          <w:rtl/>
        </w:rPr>
      </w:pPr>
      <w:r>
        <w:rPr>
          <w:rFonts w:hint="cs"/>
          <w:b w:val="0"/>
          <w:bCs w:val="0"/>
          <w:caps/>
          <w:sz w:val="24"/>
          <w:szCs w:val="24"/>
          <w:rtl/>
        </w:rPr>
        <w:t xml:space="preserve">לא יום, ארבעים וחמש יום שיהיה לנו להגיב </w:t>
      </w:r>
    </w:p>
    <w:p w14:paraId="3B653F9F" w14:textId="77777777" w:rsidR="001E2274" w:rsidRDefault="001E2274" w:rsidP="00BD6DDD">
      <w:pPr>
        <w:rPr>
          <w:b w:val="0"/>
          <w:bCs w:val="0"/>
          <w:caps/>
          <w:sz w:val="24"/>
          <w:szCs w:val="24"/>
          <w:rtl/>
        </w:rPr>
      </w:pPr>
    </w:p>
    <w:p w14:paraId="5D1D8AB8" w14:textId="77777777" w:rsidR="001E2274" w:rsidRDefault="00FC27D6" w:rsidP="00BD6DDD">
      <w:pPr>
        <w:rPr>
          <w:caps/>
          <w:sz w:val="24"/>
          <w:szCs w:val="24"/>
          <w:u w:val="single"/>
          <w:rtl/>
        </w:rPr>
      </w:pPr>
      <w:r w:rsidRPr="00FC27D6">
        <w:rPr>
          <w:rFonts w:hint="cs"/>
          <w:caps/>
          <w:sz w:val="24"/>
          <w:szCs w:val="24"/>
          <w:u w:val="single"/>
          <w:rtl/>
        </w:rPr>
        <w:t>מר ליאור רגב - נציג לשכת התכנון</w:t>
      </w:r>
      <w:r w:rsidR="001E2274">
        <w:rPr>
          <w:rFonts w:hint="cs"/>
          <w:caps/>
          <w:sz w:val="24"/>
          <w:szCs w:val="24"/>
          <w:u w:val="single"/>
          <w:rtl/>
        </w:rPr>
        <w:t>:</w:t>
      </w:r>
    </w:p>
    <w:p w14:paraId="3B6DA683" w14:textId="48FAEB31" w:rsidR="001E2274" w:rsidRDefault="00BD6DDD" w:rsidP="00BD6DDD">
      <w:pPr>
        <w:rPr>
          <w:b w:val="0"/>
          <w:bCs w:val="0"/>
          <w:caps/>
          <w:sz w:val="24"/>
          <w:szCs w:val="24"/>
          <w:rtl/>
        </w:rPr>
      </w:pPr>
      <w:r>
        <w:rPr>
          <w:rFonts w:hint="cs"/>
          <w:b w:val="0"/>
          <w:bCs w:val="0"/>
          <w:caps/>
          <w:sz w:val="24"/>
          <w:szCs w:val="24"/>
          <w:rtl/>
        </w:rPr>
        <w:t>אוקיי אה</w:t>
      </w:r>
      <w:r w:rsidR="000F703D">
        <w:rPr>
          <w:rFonts w:hint="cs"/>
          <w:b w:val="0"/>
          <w:bCs w:val="0"/>
          <w:caps/>
          <w:sz w:val="24"/>
          <w:szCs w:val="24"/>
          <w:rtl/>
        </w:rPr>
        <w:t xml:space="preserve"> </w:t>
      </w:r>
      <w:r>
        <w:rPr>
          <w:rFonts w:hint="cs"/>
          <w:b w:val="0"/>
          <w:bCs w:val="0"/>
          <w:caps/>
          <w:sz w:val="24"/>
          <w:szCs w:val="24"/>
          <w:rtl/>
        </w:rPr>
        <w:t xml:space="preserve">... רגע, מסמכי התוכנית </w:t>
      </w:r>
      <w:r w:rsidR="0044263C">
        <w:rPr>
          <w:rFonts w:hint="cs"/>
          <w:b w:val="0"/>
          <w:bCs w:val="0"/>
          <w:caps/>
          <w:sz w:val="24"/>
          <w:szCs w:val="24"/>
          <w:rtl/>
        </w:rPr>
        <w:t xml:space="preserve">יעודכנו ויועלו למערכת טרם הדיון. מה עוד, לגבי שטח התוכנית בסעיף הראשון אמרנו שתחום התוכנית יכלול ו, התוכנית יורחב ויכלול את המגרש הנדון ושטח השצפ בתיאום עם לשכת התכנון </w:t>
      </w:r>
      <w:r w:rsidR="002A349C">
        <w:rPr>
          <w:rFonts w:hint="cs"/>
          <w:b w:val="0"/>
          <w:bCs w:val="0"/>
          <w:caps/>
          <w:sz w:val="24"/>
          <w:szCs w:val="24"/>
          <w:rtl/>
        </w:rPr>
        <w:t xml:space="preserve">אני עושה כולל כולל איחוד וחלוקה ניצן? </w:t>
      </w:r>
    </w:p>
    <w:p w14:paraId="36467EEB" w14:textId="77777777" w:rsidR="001E2274" w:rsidRDefault="001E2274" w:rsidP="00BD6DDD">
      <w:pPr>
        <w:rPr>
          <w:b w:val="0"/>
          <w:bCs w:val="0"/>
          <w:caps/>
          <w:sz w:val="24"/>
          <w:szCs w:val="24"/>
          <w:rtl/>
        </w:rPr>
      </w:pPr>
    </w:p>
    <w:p w14:paraId="5C758447" w14:textId="77777777" w:rsidR="001E2274" w:rsidRDefault="003361D4" w:rsidP="00BD6DDD">
      <w:pPr>
        <w:rPr>
          <w:caps/>
          <w:sz w:val="24"/>
          <w:szCs w:val="24"/>
          <w:u w:val="single"/>
          <w:rtl/>
        </w:rPr>
      </w:pPr>
      <w:r w:rsidRPr="003361D4">
        <w:rPr>
          <w:rFonts w:hint="cs"/>
          <w:caps/>
          <w:sz w:val="24"/>
          <w:szCs w:val="24"/>
          <w:u w:val="single"/>
          <w:rtl/>
        </w:rPr>
        <w:t>עורך דין ניצן בן ארויה - יועץ משפטי לוועדה המחוזית</w:t>
      </w:r>
      <w:r w:rsidR="001E2274">
        <w:rPr>
          <w:rFonts w:hint="cs"/>
          <w:caps/>
          <w:sz w:val="24"/>
          <w:szCs w:val="24"/>
          <w:u w:val="single"/>
          <w:rtl/>
        </w:rPr>
        <w:t>:</w:t>
      </w:r>
    </w:p>
    <w:p w14:paraId="7065B688" w14:textId="515F9F77" w:rsidR="001E2274" w:rsidRDefault="002A349C" w:rsidP="00BD6DDD">
      <w:pPr>
        <w:rPr>
          <w:b w:val="0"/>
          <w:bCs w:val="0"/>
          <w:caps/>
          <w:sz w:val="24"/>
          <w:szCs w:val="24"/>
          <w:rtl/>
        </w:rPr>
      </w:pPr>
      <w:r>
        <w:rPr>
          <w:rFonts w:hint="cs"/>
          <w:b w:val="0"/>
          <w:bCs w:val="0"/>
          <w:caps/>
          <w:sz w:val="24"/>
          <w:szCs w:val="24"/>
          <w:rtl/>
        </w:rPr>
        <w:lastRenderedPageBreak/>
        <w:t>מה, צריך להכין טבלאות לא?</w:t>
      </w:r>
      <w:r>
        <w:rPr>
          <w:b w:val="0"/>
          <w:bCs w:val="0"/>
          <w:caps/>
          <w:sz w:val="24"/>
          <w:szCs w:val="24"/>
        </w:rPr>
        <w:t xml:space="preserve"> </w:t>
      </w:r>
    </w:p>
    <w:p w14:paraId="497FD423" w14:textId="77777777" w:rsidR="001E2274" w:rsidRDefault="001E2274" w:rsidP="00BD6DDD">
      <w:pPr>
        <w:rPr>
          <w:b w:val="0"/>
          <w:bCs w:val="0"/>
          <w:caps/>
          <w:sz w:val="24"/>
          <w:szCs w:val="24"/>
          <w:rtl/>
        </w:rPr>
      </w:pPr>
    </w:p>
    <w:p w14:paraId="4586EA70" w14:textId="77777777" w:rsidR="001E2274" w:rsidRDefault="00FC27D6" w:rsidP="00BD6DDD">
      <w:pPr>
        <w:rPr>
          <w:caps/>
          <w:sz w:val="24"/>
          <w:szCs w:val="24"/>
          <w:u w:val="single"/>
          <w:rtl/>
        </w:rPr>
      </w:pPr>
      <w:r w:rsidRPr="00FC27D6">
        <w:rPr>
          <w:rFonts w:hint="cs"/>
          <w:caps/>
          <w:sz w:val="24"/>
          <w:szCs w:val="24"/>
          <w:u w:val="single"/>
          <w:rtl/>
        </w:rPr>
        <w:t>מר ליאור רגב - נציג לשכת התכנון</w:t>
      </w:r>
      <w:r w:rsidR="001E2274">
        <w:rPr>
          <w:rFonts w:hint="cs"/>
          <w:caps/>
          <w:sz w:val="24"/>
          <w:szCs w:val="24"/>
          <w:u w:val="single"/>
          <w:rtl/>
        </w:rPr>
        <w:t>:</w:t>
      </w:r>
    </w:p>
    <w:p w14:paraId="44B19FE9" w14:textId="23606EC9" w:rsidR="001E2274" w:rsidRDefault="002A349C" w:rsidP="00BD6DDD">
      <w:pPr>
        <w:rPr>
          <w:b w:val="0"/>
          <w:bCs w:val="0"/>
          <w:caps/>
          <w:sz w:val="24"/>
          <w:szCs w:val="24"/>
          <w:rtl/>
        </w:rPr>
      </w:pPr>
      <w:r>
        <w:rPr>
          <w:rFonts w:hint="cs"/>
          <w:b w:val="0"/>
          <w:bCs w:val="0"/>
          <w:caps/>
          <w:sz w:val="24"/>
          <w:szCs w:val="24"/>
          <w:rtl/>
        </w:rPr>
        <w:t>יהיה,</w:t>
      </w:r>
      <w:r w:rsidR="000F703D">
        <w:rPr>
          <w:rFonts w:hint="cs"/>
          <w:b w:val="0"/>
          <w:bCs w:val="0"/>
          <w:caps/>
          <w:sz w:val="24"/>
          <w:szCs w:val="24"/>
          <w:rtl/>
        </w:rPr>
        <w:t xml:space="preserve"> </w:t>
      </w:r>
      <w:r>
        <w:rPr>
          <w:rFonts w:hint="cs"/>
          <w:b w:val="0"/>
          <w:bCs w:val="0"/>
          <w:caps/>
          <w:sz w:val="24"/>
          <w:szCs w:val="24"/>
          <w:rtl/>
        </w:rPr>
        <w:t>...</w:t>
      </w:r>
    </w:p>
    <w:p w14:paraId="47FA2997" w14:textId="77777777" w:rsidR="001E2274" w:rsidRDefault="001E2274" w:rsidP="00BD6DDD">
      <w:pPr>
        <w:rPr>
          <w:b w:val="0"/>
          <w:bCs w:val="0"/>
          <w:caps/>
          <w:sz w:val="24"/>
          <w:szCs w:val="24"/>
          <w:rtl/>
        </w:rPr>
      </w:pPr>
    </w:p>
    <w:p w14:paraId="23081C10" w14:textId="77777777" w:rsidR="001E2274" w:rsidRDefault="003361D4" w:rsidP="002A349C">
      <w:pPr>
        <w:rPr>
          <w:caps/>
          <w:sz w:val="24"/>
          <w:szCs w:val="24"/>
          <w:u w:val="single"/>
          <w:rtl/>
        </w:rPr>
      </w:pPr>
      <w:r w:rsidRPr="003361D4">
        <w:rPr>
          <w:rFonts w:hint="cs"/>
          <w:caps/>
          <w:sz w:val="24"/>
          <w:szCs w:val="24"/>
          <w:u w:val="single"/>
          <w:rtl/>
        </w:rPr>
        <w:t>עורך דין ניצן בן ארויה - יועץ משפטי לוועדה המחוזית</w:t>
      </w:r>
      <w:r w:rsidR="001E2274">
        <w:rPr>
          <w:rFonts w:hint="cs"/>
          <w:caps/>
          <w:sz w:val="24"/>
          <w:szCs w:val="24"/>
          <w:u w:val="single"/>
          <w:rtl/>
        </w:rPr>
        <w:t>:</w:t>
      </w:r>
    </w:p>
    <w:p w14:paraId="74337617" w14:textId="63DCA739" w:rsidR="001E2274" w:rsidRDefault="002A349C" w:rsidP="002A349C">
      <w:pPr>
        <w:rPr>
          <w:b w:val="0"/>
          <w:bCs w:val="0"/>
          <w:caps/>
          <w:sz w:val="24"/>
          <w:szCs w:val="24"/>
          <w:rtl/>
        </w:rPr>
      </w:pPr>
      <w:r>
        <w:rPr>
          <w:rFonts w:hint="cs"/>
          <w:b w:val="0"/>
          <w:bCs w:val="0"/>
          <w:caps/>
          <w:sz w:val="24"/>
          <w:szCs w:val="24"/>
          <w:rtl/>
        </w:rPr>
        <w:t>יהיה פה איחוד וחלוקה ברור אתה זה איחוד וחלוקה ללא הסכמה אין לי ברירה, אתה לוקח עושה חלופה של שצפים</w:t>
      </w:r>
    </w:p>
    <w:p w14:paraId="631A6EC1" w14:textId="77777777" w:rsidR="001E2274" w:rsidRDefault="001E2274" w:rsidP="002A349C">
      <w:pPr>
        <w:rPr>
          <w:b w:val="0"/>
          <w:bCs w:val="0"/>
          <w:caps/>
          <w:sz w:val="24"/>
          <w:szCs w:val="24"/>
          <w:rtl/>
        </w:rPr>
      </w:pPr>
    </w:p>
    <w:p w14:paraId="1006318A" w14:textId="77777777" w:rsidR="001E2274" w:rsidRDefault="00FC27D6" w:rsidP="002A349C">
      <w:pPr>
        <w:rPr>
          <w:caps/>
          <w:sz w:val="24"/>
          <w:szCs w:val="24"/>
          <w:u w:val="single"/>
          <w:rtl/>
        </w:rPr>
      </w:pPr>
      <w:r w:rsidRPr="00FC27D6">
        <w:rPr>
          <w:rFonts w:hint="cs"/>
          <w:caps/>
          <w:sz w:val="24"/>
          <w:szCs w:val="24"/>
          <w:u w:val="single"/>
          <w:rtl/>
        </w:rPr>
        <w:t>מר ליאור רגב - נציג לשכת התכנון</w:t>
      </w:r>
      <w:r w:rsidR="001E2274">
        <w:rPr>
          <w:rFonts w:hint="cs"/>
          <w:caps/>
          <w:sz w:val="24"/>
          <w:szCs w:val="24"/>
          <w:u w:val="single"/>
          <w:rtl/>
        </w:rPr>
        <w:t>:</w:t>
      </w:r>
    </w:p>
    <w:p w14:paraId="3BC7D978" w14:textId="092949F0" w:rsidR="001E2274" w:rsidRDefault="002A349C" w:rsidP="002A349C">
      <w:pPr>
        <w:rPr>
          <w:b w:val="0"/>
          <w:bCs w:val="0"/>
          <w:caps/>
          <w:sz w:val="24"/>
          <w:szCs w:val="24"/>
          <w:rtl/>
        </w:rPr>
      </w:pPr>
      <w:r>
        <w:rPr>
          <w:rFonts w:hint="cs"/>
          <w:b w:val="0"/>
          <w:bCs w:val="0"/>
          <w:caps/>
          <w:sz w:val="24"/>
          <w:szCs w:val="24"/>
          <w:rtl/>
        </w:rPr>
        <w:t>... איחוד וחלוקה ואישורם על - ידי השמאית היועצת לוועדה</w:t>
      </w:r>
    </w:p>
    <w:p w14:paraId="0817C758" w14:textId="77777777" w:rsidR="001E2274" w:rsidRDefault="001E2274" w:rsidP="002A349C">
      <w:pPr>
        <w:rPr>
          <w:b w:val="0"/>
          <w:bCs w:val="0"/>
          <w:caps/>
          <w:sz w:val="24"/>
          <w:szCs w:val="24"/>
          <w:rtl/>
        </w:rPr>
      </w:pPr>
    </w:p>
    <w:p w14:paraId="2296D29E" w14:textId="77777777" w:rsidR="001E2274" w:rsidRDefault="003361D4" w:rsidP="002A349C">
      <w:pPr>
        <w:rPr>
          <w:caps/>
          <w:sz w:val="24"/>
          <w:szCs w:val="24"/>
          <w:u w:val="single"/>
          <w:rtl/>
        </w:rPr>
      </w:pPr>
      <w:r w:rsidRPr="003361D4">
        <w:rPr>
          <w:rFonts w:hint="cs"/>
          <w:caps/>
          <w:sz w:val="24"/>
          <w:szCs w:val="24"/>
          <w:u w:val="single"/>
          <w:rtl/>
        </w:rPr>
        <w:t>עורך דין ניצן בן ארויה - יועץ משפטי לוועדה המחוזית</w:t>
      </w:r>
      <w:r w:rsidR="001E2274">
        <w:rPr>
          <w:rFonts w:hint="cs"/>
          <w:caps/>
          <w:sz w:val="24"/>
          <w:szCs w:val="24"/>
          <w:u w:val="single"/>
          <w:rtl/>
        </w:rPr>
        <w:t>:</w:t>
      </w:r>
    </w:p>
    <w:p w14:paraId="1D1850E0" w14:textId="58A73B32" w:rsidR="001E2274" w:rsidRDefault="002A349C" w:rsidP="002A349C">
      <w:pPr>
        <w:rPr>
          <w:b w:val="0"/>
          <w:bCs w:val="0"/>
          <w:caps/>
          <w:sz w:val="24"/>
          <w:szCs w:val="24"/>
          <w:rtl/>
        </w:rPr>
      </w:pPr>
      <w:r>
        <w:rPr>
          <w:rFonts w:hint="cs"/>
          <w:b w:val="0"/>
          <w:bCs w:val="0"/>
          <w:caps/>
          <w:sz w:val="24"/>
          <w:szCs w:val="24"/>
          <w:rtl/>
        </w:rPr>
        <w:t>כן בתיאום ...</w:t>
      </w:r>
    </w:p>
    <w:p w14:paraId="13473DA8" w14:textId="77777777" w:rsidR="001E2274" w:rsidRDefault="001E2274" w:rsidP="002A349C">
      <w:pPr>
        <w:rPr>
          <w:b w:val="0"/>
          <w:bCs w:val="0"/>
          <w:caps/>
          <w:sz w:val="24"/>
          <w:szCs w:val="24"/>
          <w:rtl/>
        </w:rPr>
      </w:pPr>
    </w:p>
    <w:p w14:paraId="1283A6B7" w14:textId="77777777" w:rsidR="001E2274" w:rsidRDefault="00FC27D6" w:rsidP="002A349C">
      <w:pPr>
        <w:rPr>
          <w:caps/>
          <w:sz w:val="24"/>
          <w:szCs w:val="24"/>
          <w:u w:val="single"/>
          <w:rtl/>
        </w:rPr>
      </w:pPr>
      <w:r w:rsidRPr="00FC27D6">
        <w:rPr>
          <w:rFonts w:hint="cs"/>
          <w:caps/>
          <w:sz w:val="24"/>
          <w:szCs w:val="24"/>
          <w:u w:val="single"/>
          <w:rtl/>
        </w:rPr>
        <w:t>מר ליאור רגב - נציג לשכת התכנון</w:t>
      </w:r>
      <w:r w:rsidR="001E2274">
        <w:rPr>
          <w:rFonts w:hint="cs"/>
          <w:caps/>
          <w:sz w:val="24"/>
          <w:szCs w:val="24"/>
          <w:u w:val="single"/>
          <w:rtl/>
        </w:rPr>
        <w:t>:</w:t>
      </w:r>
    </w:p>
    <w:p w14:paraId="32747F85" w14:textId="0F1ACEFE" w:rsidR="001E2274" w:rsidRDefault="002A349C" w:rsidP="002A349C">
      <w:pPr>
        <w:rPr>
          <w:b w:val="0"/>
          <w:bCs w:val="0"/>
          <w:caps/>
          <w:sz w:val="24"/>
          <w:szCs w:val="24"/>
          <w:rtl/>
        </w:rPr>
      </w:pPr>
      <w:r>
        <w:rPr>
          <w:rFonts w:hint="cs"/>
          <w:b w:val="0"/>
          <w:bCs w:val="0"/>
          <w:caps/>
          <w:sz w:val="24"/>
          <w:szCs w:val="24"/>
          <w:rtl/>
        </w:rPr>
        <w:t>בתיאומם</w:t>
      </w:r>
    </w:p>
    <w:p w14:paraId="2F1522D6" w14:textId="77777777" w:rsidR="001E2274" w:rsidRDefault="001E2274" w:rsidP="002A349C">
      <w:pPr>
        <w:rPr>
          <w:b w:val="0"/>
          <w:bCs w:val="0"/>
          <w:caps/>
          <w:sz w:val="24"/>
          <w:szCs w:val="24"/>
          <w:rtl/>
        </w:rPr>
      </w:pPr>
    </w:p>
    <w:p w14:paraId="038093B6" w14:textId="77777777" w:rsidR="001E2274" w:rsidRDefault="003361D4" w:rsidP="002A349C">
      <w:pPr>
        <w:rPr>
          <w:caps/>
          <w:sz w:val="24"/>
          <w:szCs w:val="24"/>
          <w:u w:val="single"/>
          <w:rtl/>
        </w:rPr>
      </w:pPr>
      <w:r w:rsidRPr="003361D4">
        <w:rPr>
          <w:rFonts w:hint="cs"/>
          <w:caps/>
          <w:sz w:val="24"/>
          <w:szCs w:val="24"/>
          <w:u w:val="single"/>
          <w:rtl/>
        </w:rPr>
        <w:t>עורך דין ניצן בן ארויה - יועץ משפטי לוועדה המחוזית</w:t>
      </w:r>
      <w:r w:rsidR="001E2274">
        <w:rPr>
          <w:rFonts w:hint="cs"/>
          <w:caps/>
          <w:sz w:val="24"/>
          <w:szCs w:val="24"/>
          <w:u w:val="single"/>
          <w:rtl/>
        </w:rPr>
        <w:t>:</w:t>
      </w:r>
    </w:p>
    <w:p w14:paraId="45A93180" w14:textId="5F9F760C" w:rsidR="001E2274" w:rsidRDefault="002A349C" w:rsidP="002A349C">
      <w:pPr>
        <w:rPr>
          <w:b w:val="0"/>
          <w:bCs w:val="0"/>
          <w:caps/>
          <w:sz w:val="24"/>
          <w:szCs w:val="24"/>
          <w:rtl/>
        </w:rPr>
      </w:pPr>
      <w:r>
        <w:rPr>
          <w:rFonts w:hint="cs"/>
          <w:b w:val="0"/>
          <w:bCs w:val="0"/>
          <w:caps/>
          <w:sz w:val="24"/>
          <w:szCs w:val="24"/>
          <w:rtl/>
        </w:rPr>
        <w:t xml:space="preserve">כן </w:t>
      </w:r>
    </w:p>
    <w:p w14:paraId="58E6262F" w14:textId="77777777" w:rsidR="001E2274" w:rsidRDefault="001E2274" w:rsidP="002A349C">
      <w:pPr>
        <w:rPr>
          <w:b w:val="0"/>
          <w:bCs w:val="0"/>
          <w:caps/>
          <w:sz w:val="24"/>
          <w:szCs w:val="24"/>
          <w:rtl/>
        </w:rPr>
      </w:pPr>
    </w:p>
    <w:p w14:paraId="43529F49" w14:textId="77777777" w:rsidR="001E2274" w:rsidRDefault="00FC27D6" w:rsidP="006C0612">
      <w:pPr>
        <w:rPr>
          <w:caps/>
          <w:sz w:val="24"/>
          <w:szCs w:val="24"/>
          <w:u w:val="single"/>
          <w:rtl/>
        </w:rPr>
      </w:pPr>
      <w:r w:rsidRPr="00FC27D6">
        <w:rPr>
          <w:rFonts w:hint="cs"/>
          <w:caps/>
          <w:sz w:val="24"/>
          <w:szCs w:val="24"/>
          <w:u w:val="single"/>
          <w:rtl/>
        </w:rPr>
        <w:t>מר ליאור רגב - נציג לשכת התכנון</w:t>
      </w:r>
      <w:r w:rsidR="001E2274">
        <w:rPr>
          <w:rFonts w:hint="cs"/>
          <w:caps/>
          <w:sz w:val="24"/>
          <w:szCs w:val="24"/>
          <w:u w:val="single"/>
          <w:rtl/>
        </w:rPr>
        <w:t>:</w:t>
      </w:r>
    </w:p>
    <w:p w14:paraId="5C0A932A" w14:textId="76AF6F6D" w:rsidR="001E2274" w:rsidRDefault="002A349C" w:rsidP="006C0612">
      <w:pPr>
        <w:rPr>
          <w:b w:val="0"/>
          <w:bCs w:val="0"/>
          <w:caps/>
          <w:sz w:val="24"/>
          <w:szCs w:val="24"/>
          <w:rtl/>
        </w:rPr>
      </w:pPr>
      <w:r>
        <w:rPr>
          <w:rFonts w:hint="cs"/>
          <w:b w:val="0"/>
          <w:bCs w:val="0"/>
          <w:caps/>
          <w:sz w:val="24"/>
          <w:szCs w:val="24"/>
          <w:rtl/>
        </w:rPr>
        <w:t>בתיאומם תיאומם עם השמאי היועץ</w:t>
      </w:r>
      <w:r w:rsidR="006C0612">
        <w:rPr>
          <w:rFonts w:hint="cs"/>
          <w:b w:val="0"/>
          <w:bCs w:val="0"/>
          <w:caps/>
          <w:sz w:val="24"/>
          <w:szCs w:val="24"/>
          <w:rtl/>
        </w:rPr>
        <w:t xml:space="preserve"> לוועדה. זהו אני חושב,</w:t>
      </w:r>
    </w:p>
    <w:p w14:paraId="1053CCFE" w14:textId="77777777" w:rsidR="001E2274" w:rsidRDefault="001E2274" w:rsidP="006C0612">
      <w:pPr>
        <w:rPr>
          <w:b w:val="0"/>
          <w:bCs w:val="0"/>
          <w:caps/>
          <w:sz w:val="24"/>
          <w:szCs w:val="24"/>
          <w:rtl/>
        </w:rPr>
      </w:pPr>
    </w:p>
    <w:p w14:paraId="755EE6B7" w14:textId="77777777" w:rsidR="001E2274" w:rsidRDefault="003361D4" w:rsidP="006C0612">
      <w:pPr>
        <w:rPr>
          <w:caps/>
          <w:sz w:val="24"/>
          <w:szCs w:val="24"/>
          <w:u w:val="single"/>
          <w:rtl/>
        </w:rPr>
      </w:pPr>
      <w:r w:rsidRPr="003361D4">
        <w:rPr>
          <w:rFonts w:hint="cs"/>
          <w:caps/>
          <w:sz w:val="24"/>
          <w:szCs w:val="24"/>
          <w:u w:val="single"/>
          <w:rtl/>
        </w:rPr>
        <w:t>עורך דין ניצן בן ארויה - יועץ משפטי לוועדה המחוזית</w:t>
      </w:r>
      <w:r w:rsidR="001E2274">
        <w:rPr>
          <w:rFonts w:hint="cs"/>
          <w:caps/>
          <w:sz w:val="24"/>
          <w:szCs w:val="24"/>
          <w:u w:val="single"/>
          <w:rtl/>
        </w:rPr>
        <w:t>:</w:t>
      </w:r>
    </w:p>
    <w:p w14:paraId="138B7610" w14:textId="53B58291" w:rsidR="001E2274" w:rsidRDefault="006C0612" w:rsidP="006C0612">
      <w:pPr>
        <w:rPr>
          <w:b w:val="0"/>
          <w:bCs w:val="0"/>
          <w:caps/>
          <w:sz w:val="24"/>
          <w:szCs w:val="24"/>
          <w:rtl/>
        </w:rPr>
      </w:pPr>
      <w:r>
        <w:rPr>
          <w:rFonts w:hint="cs"/>
          <w:b w:val="0"/>
          <w:bCs w:val="0"/>
          <w:caps/>
          <w:sz w:val="24"/>
          <w:szCs w:val="24"/>
          <w:rtl/>
        </w:rPr>
        <w:t xml:space="preserve">כן </w:t>
      </w:r>
    </w:p>
    <w:p w14:paraId="79EBDFAC" w14:textId="77777777" w:rsidR="001E2274" w:rsidRDefault="001E2274" w:rsidP="006C0612">
      <w:pPr>
        <w:rPr>
          <w:b w:val="0"/>
          <w:bCs w:val="0"/>
          <w:caps/>
          <w:sz w:val="24"/>
          <w:szCs w:val="24"/>
          <w:rtl/>
        </w:rPr>
      </w:pPr>
    </w:p>
    <w:p w14:paraId="470FC146" w14:textId="77777777" w:rsidR="001E2274" w:rsidRDefault="000A5C33" w:rsidP="006C0612">
      <w:pPr>
        <w:rPr>
          <w:caps/>
          <w:sz w:val="24"/>
          <w:szCs w:val="24"/>
          <w:u w:val="single"/>
          <w:rtl/>
        </w:rPr>
      </w:pPr>
      <w:r w:rsidRPr="000A5C33">
        <w:rPr>
          <w:rFonts w:hint="cs"/>
          <w:caps/>
          <w:sz w:val="24"/>
          <w:szCs w:val="24"/>
          <w:u w:val="single"/>
          <w:rtl/>
        </w:rPr>
        <w:t>מר מוחמד נאטור - סגן מתכננת המחוז</w:t>
      </w:r>
      <w:r w:rsidR="001E2274">
        <w:rPr>
          <w:rFonts w:hint="cs"/>
          <w:caps/>
          <w:sz w:val="24"/>
          <w:szCs w:val="24"/>
          <w:u w:val="single"/>
          <w:rtl/>
        </w:rPr>
        <w:t>:</w:t>
      </w:r>
    </w:p>
    <w:p w14:paraId="73FE1C42" w14:textId="54C5E5DA" w:rsidR="001E2274" w:rsidRDefault="006C0612" w:rsidP="006C0612">
      <w:pPr>
        <w:rPr>
          <w:b w:val="0"/>
          <w:bCs w:val="0"/>
          <w:caps/>
          <w:sz w:val="24"/>
          <w:szCs w:val="24"/>
          <w:rtl/>
        </w:rPr>
      </w:pPr>
      <w:r>
        <w:rPr>
          <w:rFonts w:hint="cs"/>
          <w:b w:val="0"/>
          <w:bCs w:val="0"/>
          <w:caps/>
          <w:sz w:val="24"/>
          <w:szCs w:val="24"/>
          <w:rtl/>
        </w:rPr>
        <w:t>תודה רבה</w:t>
      </w:r>
    </w:p>
    <w:p w14:paraId="68F0BA8D" w14:textId="77777777" w:rsidR="001E2274" w:rsidRDefault="001E2274" w:rsidP="006C0612">
      <w:pPr>
        <w:rPr>
          <w:b w:val="0"/>
          <w:bCs w:val="0"/>
          <w:caps/>
          <w:sz w:val="24"/>
          <w:szCs w:val="24"/>
          <w:rtl/>
        </w:rPr>
      </w:pPr>
    </w:p>
    <w:p w14:paraId="55882A8A" w14:textId="77777777" w:rsidR="001E2274" w:rsidRDefault="00E5536A" w:rsidP="006C0612">
      <w:pPr>
        <w:rPr>
          <w:caps/>
          <w:sz w:val="24"/>
          <w:szCs w:val="24"/>
          <w:u w:val="single"/>
          <w:rtl/>
        </w:rPr>
      </w:pPr>
      <w:r w:rsidRPr="00E5536A">
        <w:rPr>
          <w:rFonts w:hint="cs"/>
          <w:caps/>
          <w:sz w:val="24"/>
          <w:szCs w:val="24"/>
          <w:u w:val="single"/>
          <w:rtl/>
        </w:rPr>
        <w:t>גב</w:t>
      </w:r>
      <w:r w:rsidRPr="00E5536A">
        <w:rPr>
          <w:caps/>
          <w:sz w:val="24"/>
          <w:szCs w:val="24"/>
          <w:u w:val="single"/>
          <w:rtl/>
        </w:rPr>
        <w:t>'</w:t>
      </w:r>
      <w:r w:rsidRPr="00E5536A">
        <w:rPr>
          <w:rFonts w:hint="cs"/>
          <w:caps/>
          <w:sz w:val="24"/>
          <w:szCs w:val="24"/>
          <w:u w:val="single"/>
          <w:rtl/>
        </w:rPr>
        <w:t xml:space="preserve"> רוני גרניט - נציגת משרד הבריאות בוועדה המחוזית</w:t>
      </w:r>
      <w:r w:rsidR="001E2274">
        <w:rPr>
          <w:rFonts w:hint="cs"/>
          <w:caps/>
          <w:sz w:val="24"/>
          <w:szCs w:val="24"/>
          <w:u w:val="single"/>
          <w:rtl/>
        </w:rPr>
        <w:t>:</w:t>
      </w:r>
    </w:p>
    <w:p w14:paraId="2C89CAC3" w14:textId="4276758B" w:rsidR="001E2274" w:rsidRDefault="006C0612" w:rsidP="006C0612">
      <w:pPr>
        <w:rPr>
          <w:b w:val="0"/>
          <w:bCs w:val="0"/>
          <w:caps/>
          <w:sz w:val="24"/>
          <w:szCs w:val="24"/>
          <w:rtl/>
        </w:rPr>
      </w:pPr>
      <w:r>
        <w:rPr>
          <w:rFonts w:hint="cs"/>
          <w:b w:val="0"/>
          <w:bCs w:val="0"/>
          <w:caps/>
          <w:sz w:val="24"/>
          <w:szCs w:val="24"/>
          <w:rtl/>
        </w:rPr>
        <w:t>טוב נראה לי שיצא</w:t>
      </w:r>
      <w:r w:rsidR="000F703D">
        <w:rPr>
          <w:rFonts w:hint="cs"/>
          <w:b w:val="0"/>
          <w:bCs w:val="0"/>
          <w:caps/>
          <w:sz w:val="24"/>
          <w:szCs w:val="24"/>
          <w:rtl/>
        </w:rPr>
        <w:t xml:space="preserve"> </w:t>
      </w:r>
      <w:r>
        <w:rPr>
          <w:rFonts w:hint="cs"/>
          <w:b w:val="0"/>
          <w:bCs w:val="0"/>
          <w:caps/>
          <w:sz w:val="24"/>
          <w:szCs w:val="24"/>
          <w:rtl/>
        </w:rPr>
        <w:t>...</w:t>
      </w:r>
    </w:p>
    <w:p w14:paraId="763190CE" w14:textId="77777777" w:rsidR="001E2274" w:rsidRDefault="001E2274" w:rsidP="006C0612">
      <w:pPr>
        <w:rPr>
          <w:b w:val="0"/>
          <w:bCs w:val="0"/>
          <w:caps/>
          <w:sz w:val="24"/>
          <w:szCs w:val="24"/>
          <w:rtl/>
        </w:rPr>
      </w:pPr>
    </w:p>
    <w:p w14:paraId="7643BC64" w14:textId="77777777" w:rsidR="001E2274" w:rsidRDefault="003109B2" w:rsidP="006C0612">
      <w:pPr>
        <w:rPr>
          <w:caps/>
          <w:sz w:val="24"/>
          <w:szCs w:val="24"/>
          <w:u w:val="single"/>
          <w:rtl/>
        </w:rPr>
      </w:pPr>
      <w:r w:rsidRPr="003109B2">
        <w:rPr>
          <w:rFonts w:hint="cs"/>
          <w:caps/>
          <w:sz w:val="24"/>
          <w:szCs w:val="24"/>
          <w:u w:val="single"/>
          <w:rtl/>
        </w:rPr>
        <w:t>גב</w:t>
      </w:r>
      <w:r w:rsidRPr="003109B2">
        <w:rPr>
          <w:caps/>
          <w:sz w:val="24"/>
          <w:szCs w:val="24"/>
          <w:u w:val="single"/>
          <w:rtl/>
        </w:rPr>
        <w:t>'</w:t>
      </w:r>
      <w:r w:rsidRPr="003109B2">
        <w:rPr>
          <w:rFonts w:hint="cs"/>
          <w:caps/>
          <w:sz w:val="24"/>
          <w:szCs w:val="24"/>
          <w:u w:val="single"/>
          <w:rtl/>
        </w:rPr>
        <w:t xml:space="preserve"> יערה טל - נציגת המשרד להגנת הסביבה</w:t>
      </w:r>
      <w:r w:rsidR="001E2274">
        <w:rPr>
          <w:rFonts w:hint="cs"/>
          <w:caps/>
          <w:sz w:val="24"/>
          <w:szCs w:val="24"/>
          <w:u w:val="single"/>
          <w:rtl/>
        </w:rPr>
        <w:t>:</w:t>
      </w:r>
    </w:p>
    <w:p w14:paraId="3E1148FA" w14:textId="63D4D030" w:rsidR="001E2274" w:rsidRDefault="006C0612" w:rsidP="006C0612">
      <w:pPr>
        <w:rPr>
          <w:b w:val="0"/>
          <w:bCs w:val="0"/>
          <w:caps/>
          <w:sz w:val="24"/>
          <w:szCs w:val="24"/>
          <w:rtl/>
        </w:rPr>
      </w:pPr>
      <w:r>
        <w:rPr>
          <w:rFonts w:hint="cs"/>
          <w:b w:val="0"/>
          <w:bCs w:val="0"/>
          <w:caps/>
          <w:sz w:val="24"/>
          <w:szCs w:val="24"/>
          <w:rtl/>
        </w:rPr>
        <w:t xml:space="preserve">תודה רבה </w:t>
      </w:r>
    </w:p>
    <w:p w14:paraId="668D2A04" w14:textId="77777777" w:rsidR="001E2274" w:rsidRDefault="001E2274" w:rsidP="006C0612">
      <w:pPr>
        <w:rPr>
          <w:b w:val="0"/>
          <w:bCs w:val="0"/>
          <w:caps/>
          <w:sz w:val="24"/>
          <w:szCs w:val="24"/>
          <w:rtl/>
        </w:rPr>
      </w:pPr>
    </w:p>
    <w:p w14:paraId="3D18B64B" w14:textId="77777777" w:rsidR="001E2274" w:rsidRDefault="003361D4" w:rsidP="006C0612">
      <w:pPr>
        <w:rPr>
          <w:caps/>
          <w:sz w:val="24"/>
          <w:szCs w:val="24"/>
          <w:u w:val="single"/>
          <w:rtl/>
        </w:rPr>
      </w:pPr>
      <w:r w:rsidRPr="003361D4">
        <w:rPr>
          <w:rFonts w:hint="cs"/>
          <w:caps/>
          <w:sz w:val="24"/>
          <w:szCs w:val="24"/>
          <w:u w:val="single"/>
          <w:rtl/>
        </w:rPr>
        <w:t>עורך דין ניצן בן ארויה - יועץ משפטי לוועדה המחוזית</w:t>
      </w:r>
      <w:r w:rsidR="001E2274">
        <w:rPr>
          <w:rFonts w:hint="cs"/>
          <w:caps/>
          <w:sz w:val="24"/>
          <w:szCs w:val="24"/>
          <w:u w:val="single"/>
          <w:rtl/>
        </w:rPr>
        <w:t>:</w:t>
      </w:r>
    </w:p>
    <w:p w14:paraId="48E5389F" w14:textId="1F9F4B4E" w:rsidR="001E2274" w:rsidRDefault="006C0612" w:rsidP="006C0612">
      <w:pPr>
        <w:rPr>
          <w:b w:val="0"/>
          <w:bCs w:val="0"/>
          <w:caps/>
          <w:sz w:val="24"/>
          <w:szCs w:val="24"/>
          <w:rtl/>
        </w:rPr>
      </w:pPr>
      <w:r>
        <w:rPr>
          <w:rFonts w:hint="cs"/>
          <w:b w:val="0"/>
          <w:bCs w:val="0"/>
          <w:caps/>
          <w:sz w:val="24"/>
          <w:szCs w:val="24"/>
          <w:rtl/>
        </w:rPr>
        <w:t>יש עוד,</w:t>
      </w:r>
    </w:p>
    <w:p w14:paraId="5091CCF8" w14:textId="77777777" w:rsidR="001E2274" w:rsidRDefault="001E2274" w:rsidP="006C0612">
      <w:pPr>
        <w:rPr>
          <w:b w:val="0"/>
          <w:bCs w:val="0"/>
          <w:caps/>
          <w:sz w:val="24"/>
          <w:szCs w:val="24"/>
          <w:rtl/>
        </w:rPr>
      </w:pPr>
    </w:p>
    <w:p w14:paraId="76559E18" w14:textId="77777777" w:rsidR="001E2274" w:rsidRDefault="001E2274" w:rsidP="006C0612">
      <w:pPr>
        <w:rPr>
          <w:b w:val="0"/>
          <w:bCs w:val="0"/>
          <w:caps/>
          <w:sz w:val="24"/>
          <w:szCs w:val="24"/>
          <w:rtl/>
        </w:rPr>
      </w:pPr>
    </w:p>
    <w:p w14:paraId="0471270E" w14:textId="77777777" w:rsidR="001E2274" w:rsidRDefault="001E2274" w:rsidP="006C0612">
      <w:pPr>
        <w:rPr>
          <w:b w:val="0"/>
          <w:bCs w:val="0"/>
          <w:caps/>
          <w:sz w:val="24"/>
          <w:szCs w:val="24"/>
          <w:rtl/>
        </w:rPr>
      </w:pPr>
    </w:p>
    <w:p w14:paraId="6678A322" w14:textId="77777777" w:rsidR="001E2274" w:rsidRDefault="006C0612" w:rsidP="006C0612">
      <w:pPr>
        <w:rPr>
          <w:b w:val="0"/>
          <w:bCs w:val="0"/>
          <w:caps/>
          <w:sz w:val="24"/>
          <w:szCs w:val="24"/>
        </w:rPr>
      </w:pPr>
      <w:r>
        <w:rPr>
          <w:rFonts w:hint="cs"/>
          <w:b w:val="0"/>
          <w:bCs w:val="0"/>
          <w:caps/>
          <w:sz w:val="24"/>
          <w:szCs w:val="24"/>
          <w:rtl/>
        </w:rPr>
        <w:t>(הדיון הסתיים)</w:t>
      </w:r>
    </w:p>
    <w:p w14:paraId="03F3F937" w14:textId="77777777" w:rsidR="001E2274" w:rsidRDefault="001E2274" w:rsidP="006C0612">
      <w:pPr>
        <w:rPr>
          <w:b w:val="0"/>
          <w:bCs w:val="0"/>
          <w:caps/>
          <w:sz w:val="24"/>
          <w:szCs w:val="24"/>
        </w:rPr>
      </w:pPr>
    </w:p>
    <w:p w14:paraId="4C038E51" w14:textId="3D174165" w:rsidR="006C0612" w:rsidRPr="00060ABF" w:rsidRDefault="006C0612" w:rsidP="006C0612">
      <w:pPr>
        <w:rPr>
          <w:b w:val="0"/>
          <w:bCs w:val="0"/>
          <w:caps/>
          <w:sz w:val="24"/>
          <w:szCs w:val="24"/>
        </w:rPr>
      </w:pPr>
    </w:p>
    <w:sectPr w:rsidR="006C0612" w:rsidRPr="00060ABF" w:rsidSect="000504DC">
      <w:headerReference w:type="even" r:id="rId8"/>
      <w:headerReference w:type="default" r:id="rId9"/>
      <w:footerReference w:type="default" r:id="rId10"/>
      <w:pgSz w:w="12240" w:h="15840" w:code="1"/>
      <w:pgMar w:top="1418" w:right="2268" w:bottom="1134" w:left="567" w:header="1418" w:footer="1134" w:gutter="0"/>
      <w:cols w:space="708"/>
      <w:bidi/>
      <w:rtlGutter/>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59F8F8" w14:textId="77777777" w:rsidR="002A2227" w:rsidRDefault="002A2227">
      <w:r>
        <w:separator/>
      </w:r>
    </w:p>
  </w:endnote>
  <w:endnote w:type="continuationSeparator" w:id="0">
    <w:p w14:paraId="642D75A2" w14:textId="77777777" w:rsidR="002A2227" w:rsidRDefault="002A22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uttman Yad-Brush">
    <w:panose1 w:val="02010401010101010101"/>
    <w:charset w:val="B1"/>
    <w:family w:val="auto"/>
    <w:pitch w:val="variable"/>
    <w:sig w:usb0="00000801" w:usb1="40000000" w:usb2="00000000" w:usb3="00000000" w:csb0="0000002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avid">
    <w:panose1 w:val="020E0502060401010101"/>
    <w:charset w:val="00"/>
    <w:family w:val="swiss"/>
    <w:pitch w:val="variable"/>
    <w:sig w:usb0="00000803" w:usb1="00000000" w:usb2="00000000" w:usb3="00000000" w:csb0="0000002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2920DD" w14:textId="3EBA9B34" w:rsidR="0098634B" w:rsidRPr="00731E1A" w:rsidRDefault="0098634B" w:rsidP="00C047CB">
    <w:pPr>
      <w:pStyle w:val="a5"/>
      <w:pBdr>
        <w:top w:val="single" w:sz="4" w:space="1" w:color="auto"/>
      </w:pBdr>
      <w:jc w:val="center"/>
      <w:rPr>
        <w:rtl/>
      </w:rPr>
    </w:pPr>
    <w:r w:rsidRPr="00731E1A">
      <w:rPr>
        <w:rtl/>
      </w:rPr>
      <w:t xml:space="preserve">"חבר" </w:t>
    </w:r>
    <w:r>
      <w:rPr>
        <w:rFonts w:hint="cs"/>
        <w:rtl/>
      </w:rPr>
      <w:t>-</w:t>
    </w:r>
    <w:r w:rsidRPr="00731E1A">
      <w:rPr>
        <w:rtl/>
      </w:rPr>
      <w:t xml:space="preserve"> </w:t>
    </w:r>
    <w:r w:rsidRPr="00731E1A">
      <w:rPr>
        <w:rFonts w:hint="cs"/>
        <w:rtl/>
      </w:rPr>
      <w:t>הקלטה ותמלול</w:t>
    </w:r>
  </w:p>
  <w:p w14:paraId="6DE06383" w14:textId="77777777" w:rsidR="001D3B97" w:rsidRPr="001E3F0E" w:rsidRDefault="001D3B97" w:rsidP="001D3B97">
    <w:pPr>
      <w:bidi w:val="0"/>
      <w:jc w:val="center"/>
      <w:rPr>
        <w:rFonts w:ascii="Arial" w:hAnsi="Arial" w:cs="Arial"/>
        <w:b w:val="0"/>
        <w:bCs w:val="0"/>
        <w:color w:val="000080"/>
        <w:sz w:val="20"/>
        <w:szCs w:val="20"/>
      </w:rPr>
    </w:pPr>
    <w:r w:rsidRPr="00770AB0">
      <w:rPr>
        <w:sz w:val="22"/>
        <w:szCs w:val="22"/>
        <w:rtl/>
      </w:rPr>
      <w:t>תמליל זה נערך על - ידי חברה חיצונית ולא עבר בדיקה או הגהה של גורם מקצועי ב</w:t>
    </w:r>
    <w:r w:rsidRPr="00770AB0">
      <w:rPr>
        <w:rFonts w:hint="cs"/>
        <w:sz w:val="22"/>
        <w:szCs w:val="22"/>
        <w:rtl/>
      </w:rPr>
      <w:t>מנהל התכנון</w:t>
    </w:r>
  </w:p>
  <w:p w14:paraId="32F0F693" w14:textId="77777777" w:rsidR="0098634B" w:rsidRPr="001D3B97" w:rsidRDefault="0098634B">
    <w:pPr>
      <w:pStyle w:val="a5"/>
      <w:pBdr>
        <w:top w:val="single" w:sz="4" w:space="1" w:color="auto"/>
      </w:pBdr>
      <w:rPr>
        <w:b w:val="0"/>
        <w:bCs w:val="0"/>
        <w:rtl/>
      </w:rPr>
    </w:pPr>
  </w:p>
  <w:p w14:paraId="61303AF8" w14:textId="77777777" w:rsidR="0098634B" w:rsidRDefault="0098634B">
    <w:pPr>
      <w:pStyle w:val="a5"/>
      <w:rPr>
        <w:rtl/>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90E6A6" w14:textId="77777777" w:rsidR="002A2227" w:rsidRDefault="002A2227">
      <w:r>
        <w:separator/>
      </w:r>
    </w:p>
  </w:footnote>
  <w:footnote w:type="continuationSeparator" w:id="0">
    <w:p w14:paraId="3334143B" w14:textId="77777777" w:rsidR="002A2227" w:rsidRDefault="002A222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3AFFCB" w14:textId="0002499B" w:rsidR="0098634B" w:rsidRDefault="0098634B">
    <w:pPr>
      <w:pStyle w:val="a3"/>
      <w:framePr w:wrap="auto" w:vAnchor="text" w:hAnchor="margin" w:xAlign="center" w:y="1"/>
      <w:rPr>
        <w:rStyle w:val="a7"/>
        <w:rFonts w:cs="David"/>
        <w:rtl/>
      </w:rPr>
    </w:pPr>
    <w:r>
      <w:rPr>
        <w:rStyle w:val="a7"/>
        <w:rFonts w:cs="David"/>
      </w:rPr>
      <w:fldChar w:fldCharType="begin"/>
    </w:r>
    <w:r>
      <w:rPr>
        <w:rStyle w:val="a7"/>
        <w:rFonts w:cs="David"/>
      </w:rPr>
      <w:instrText>PAGE</w:instrText>
    </w:r>
    <w:r w:rsidR="00E54E82">
      <w:rPr>
        <w:rStyle w:val="a7"/>
        <w:rFonts w:cs="David"/>
      </w:rPr>
      <w:instrText xml:space="preserve"> </w:instrText>
    </w:r>
    <w:r>
      <w:rPr>
        <w:rStyle w:val="a7"/>
        <w:rFonts w:cs="David"/>
      </w:rPr>
      <w:fldChar w:fldCharType="separate"/>
    </w:r>
    <w:r w:rsidR="00C259F2">
      <w:rPr>
        <w:rStyle w:val="a7"/>
        <w:rFonts w:cs="David"/>
        <w:noProof/>
        <w:rtl/>
      </w:rPr>
      <w:t>1</w:t>
    </w:r>
    <w:r>
      <w:rPr>
        <w:rStyle w:val="a7"/>
        <w:rFonts w:cs="David"/>
      </w:rPr>
      <w:fldChar w:fldCharType="end"/>
    </w:r>
  </w:p>
  <w:p w14:paraId="50740C53" w14:textId="77777777" w:rsidR="0098634B" w:rsidRDefault="0098634B">
    <w:pPr>
      <w:pStyle w:val="a3"/>
      <w:rPr>
        <w:rtl/>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AA367F" w14:textId="71D7A011" w:rsidR="0098634B" w:rsidRDefault="0098634B">
    <w:pPr>
      <w:pStyle w:val="a3"/>
      <w:framePr w:wrap="auto" w:vAnchor="text" w:hAnchor="margin" w:xAlign="center" w:y="1"/>
      <w:rPr>
        <w:rStyle w:val="a7"/>
        <w:rFonts w:cs="David"/>
        <w:rtl/>
      </w:rPr>
    </w:pPr>
    <w:r>
      <w:rPr>
        <w:rStyle w:val="a7"/>
        <w:rFonts w:cs="David"/>
      </w:rPr>
      <w:fldChar w:fldCharType="begin"/>
    </w:r>
    <w:r>
      <w:rPr>
        <w:rStyle w:val="a7"/>
        <w:rFonts w:cs="David"/>
      </w:rPr>
      <w:instrText>PAGE</w:instrText>
    </w:r>
    <w:r w:rsidR="00E54E82">
      <w:rPr>
        <w:rStyle w:val="a7"/>
        <w:rFonts w:cs="David"/>
      </w:rPr>
      <w:instrText xml:space="preserve"> </w:instrText>
    </w:r>
    <w:r>
      <w:rPr>
        <w:rStyle w:val="a7"/>
        <w:rFonts w:cs="David"/>
      </w:rPr>
      <w:fldChar w:fldCharType="separate"/>
    </w:r>
    <w:r w:rsidR="00D97621">
      <w:rPr>
        <w:rStyle w:val="a7"/>
        <w:rFonts w:cs="David"/>
        <w:noProof/>
        <w:rtl/>
      </w:rPr>
      <w:t>117</w:t>
    </w:r>
    <w:r>
      <w:rPr>
        <w:rStyle w:val="a7"/>
        <w:rFonts w:cs="David"/>
      </w:rPr>
      <w:fldChar w:fldCharType="end"/>
    </w:r>
  </w:p>
  <w:p w14:paraId="56F96740" w14:textId="63EA988F" w:rsidR="0098634B" w:rsidRDefault="008A50ED" w:rsidP="00192AA7">
    <w:pPr>
      <w:pStyle w:val="a3"/>
      <w:pBdr>
        <w:bottom w:val="single" w:sz="4" w:space="1" w:color="auto"/>
      </w:pBdr>
      <w:tabs>
        <w:tab w:val="right" w:pos="8504"/>
      </w:tabs>
      <w:rPr>
        <w:b w:val="0"/>
        <w:bCs w:val="0"/>
        <w:szCs w:val="26"/>
        <w:rtl/>
      </w:rPr>
    </w:pPr>
    <w:r>
      <w:rPr>
        <w:rFonts w:hint="cs"/>
        <w:b w:val="0"/>
        <w:bCs w:val="0"/>
        <w:szCs w:val="26"/>
        <w:rtl/>
      </w:rPr>
      <w:t>ועדה מחוזית מרכז</w:t>
    </w:r>
  </w:p>
  <w:p w14:paraId="25179294" w14:textId="72BB9663" w:rsidR="0024248C" w:rsidRPr="00B6595F" w:rsidRDefault="0024248C" w:rsidP="0024248C">
    <w:pPr>
      <w:pStyle w:val="a3"/>
      <w:pBdr>
        <w:bottom w:val="single" w:sz="4" w:space="1" w:color="auto"/>
      </w:pBdr>
      <w:tabs>
        <w:tab w:val="right" w:pos="8504"/>
      </w:tabs>
      <w:rPr>
        <w:b w:val="0"/>
        <w:bCs w:val="0"/>
        <w:szCs w:val="26"/>
        <w:rtl/>
      </w:rPr>
    </w:pPr>
    <w:r>
      <w:rPr>
        <w:rFonts w:hint="cs"/>
        <w:b w:val="0"/>
        <w:bCs w:val="0"/>
        <w:szCs w:val="26"/>
        <w:rtl/>
      </w:rPr>
      <w:t xml:space="preserve">ועדת </w:t>
    </w:r>
    <w:r w:rsidR="00872097">
      <w:rPr>
        <w:rFonts w:hint="cs"/>
        <w:b w:val="0"/>
        <w:bCs w:val="0"/>
        <w:szCs w:val="26"/>
        <w:rtl/>
      </w:rPr>
      <w:t xml:space="preserve">משנה </w:t>
    </w:r>
    <w:r w:rsidR="00122B0C">
      <w:rPr>
        <w:rFonts w:hint="cs"/>
        <w:b w:val="0"/>
        <w:bCs w:val="0"/>
        <w:szCs w:val="26"/>
        <w:rtl/>
      </w:rPr>
      <w:t>הנקודתית</w:t>
    </w:r>
    <w:r w:rsidR="00331554">
      <w:rPr>
        <w:rFonts w:hint="cs"/>
        <w:b w:val="0"/>
        <w:bCs w:val="0"/>
        <w:szCs w:val="26"/>
        <w:rtl/>
      </w:rPr>
      <w:t xml:space="preserve"> </w:t>
    </w:r>
  </w:p>
  <w:p w14:paraId="38FAD62C" w14:textId="5BDCBC15" w:rsidR="0098634B" w:rsidRDefault="001E2274" w:rsidP="00BA1840">
    <w:pPr>
      <w:pStyle w:val="a3"/>
      <w:pBdr>
        <w:bottom w:val="single" w:sz="4" w:space="1" w:color="auto"/>
      </w:pBdr>
      <w:tabs>
        <w:tab w:val="right" w:pos="8504"/>
      </w:tabs>
      <w:rPr>
        <w:rtl/>
      </w:rPr>
    </w:pPr>
    <w:r>
      <w:rPr>
        <w:rFonts w:hint="cs"/>
        <w:b w:val="0"/>
        <w:bCs w:val="0"/>
        <w:szCs w:val="26"/>
        <w:rtl/>
      </w:rPr>
      <w:t>14</w:t>
    </w:r>
    <w:r w:rsidR="00E073E4">
      <w:rPr>
        <w:rFonts w:hint="cs"/>
        <w:b w:val="0"/>
        <w:bCs w:val="0"/>
        <w:szCs w:val="26"/>
        <w:rtl/>
      </w:rPr>
      <w:t>.0</w:t>
    </w:r>
    <w:r>
      <w:rPr>
        <w:rFonts w:hint="cs"/>
        <w:b w:val="0"/>
        <w:bCs w:val="0"/>
        <w:szCs w:val="26"/>
        <w:rtl/>
      </w:rPr>
      <w:t>7</w:t>
    </w:r>
    <w:r w:rsidR="00E073E4">
      <w:rPr>
        <w:rFonts w:hint="cs"/>
        <w:b w:val="0"/>
        <w:bCs w:val="0"/>
        <w:szCs w:val="26"/>
        <w:rtl/>
      </w:rPr>
      <w:t>.2025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135A1"/>
    <w:multiLevelType w:val="hybridMultilevel"/>
    <w:tmpl w:val="91FCEFF6"/>
    <w:lvl w:ilvl="0" w:tplc="DEF61186">
      <w:numFmt w:val="bullet"/>
      <w:lvlText w:val=""/>
      <w:lvlJc w:val="left"/>
      <w:pPr>
        <w:ind w:left="720" w:hanging="360"/>
      </w:pPr>
      <w:rPr>
        <w:rFonts w:ascii="Symbol" w:eastAsia="Times New Roman" w:hAnsi="Symbol" w:cs="Guttman Yad-Brush"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812E7C"/>
    <w:multiLevelType w:val="hybridMultilevel"/>
    <w:tmpl w:val="6C906F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5065CA7"/>
    <w:multiLevelType w:val="hybridMultilevel"/>
    <w:tmpl w:val="478E66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C693802"/>
    <w:multiLevelType w:val="hybridMultilevel"/>
    <w:tmpl w:val="308E3CAA"/>
    <w:lvl w:ilvl="0" w:tplc="FC1C5778">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AB37FC5"/>
    <w:multiLevelType w:val="hybridMultilevel"/>
    <w:tmpl w:val="8AB6F2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8CB3808"/>
    <w:multiLevelType w:val="hybridMultilevel"/>
    <w:tmpl w:val="7E78500A"/>
    <w:lvl w:ilvl="0" w:tplc="093A3B68">
      <w:start w:val="1"/>
      <w:numFmt w:val="hebrew1"/>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2B533EE9"/>
    <w:multiLevelType w:val="hybridMultilevel"/>
    <w:tmpl w:val="0E3EE5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AFE5CFA"/>
    <w:multiLevelType w:val="hybridMultilevel"/>
    <w:tmpl w:val="0D56ED1A"/>
    <w:lvl w:ilvl="0" w:tplc="71008B9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3D145BB6"/>
    <w:multiLevelType w:val="hybridMultilevel"/>
    <w:tmpl w:val="67A478DC"/>
    <w:lvl w:ilvl="0" w:tplc="24260DE2">
      <w:start w:val="1"/>
      <w:numFmt w:val="decimal"/>
      <w:lvlText w:val="%1."/>
      <w:lvlJc w:val="left"/>
      <w:pPr>
        <w:tabs>
          <w:tab w:val="num" w:pos="720"/>
        </w:tabs>
        <w:ind w:left="720" w:hanging="360"/>
      </w:pPr>
      <w:rPr>
        <w:rFonts w:hint="default"/>
        <w:b/>
        <w:bCs/>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3FC358E0"/>
    <w:multiLevelType w:val="hybridMultilevel"/>
    <w:tmpl w:val="A1F01BBC"/>
    <w:lvl w:ilvl="0" w:tplc="951CD5EE">
      <w:start w:val="8"/>
      <w:numFmt w:val="bullet"/>
      <w:lvlText w:val=""/>
      <w:lvlJc w:val="left"/>
      <w:pPr>
        <w:ind w:left="720" w:hanging="360"/>
      </w:pPr>
      <w:rPr>
        <w:rFonts w:ascii="Symbol" w:eastAsia="Times New Roman" w:hAnsi="Symbol" w:cs="Davi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0E26D7B"/>
    <w:multiLevelType w:val="hybridMultilevel"/>
    <w:tmpl w:val="709C6A0E"/>
    <w:lvl w:ilvl="0" w:tplc="7478ADA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7A71798"/>
    <w:multiLevelType w:val="hybridMultilevel"/>
    <w:tmpl w:val="CE144B58"/>
    <w:lvl w:ilvl="0" w:tplc="04090001">
      <w:start w:val="1"/>
      <w:numFmt w:val="bullet"/>
      <w:lvlText w:val=""/>
      <w:lvlJc w:val="left"/>
      <w:pPr>
        <w:ind w:left="1088" w:hanging="360"/>
      </w:pPr>
      <w:rPr>
        <w:rFonts w:ascii="Symbol" w:hAnsi="Symbol" w:hint="default"/>
      </w:rPr>
    </w:lvl>
    <w:lvl w:ilvl="1" w:tplc="04090003" w:tentative="1">
      <w:start w:val="1"/>
      <w:numFmt w:val="bullet"/>
      <w:lvlText w:val="o"/>
      <w:lvlJc w:val="left"/>
      <w:pPr>
        <w:ind w:left="1808" w:hanging="360"/>
      </w:pPr>
      <w:rPr>
        <w:rFonts w:ascii="Courier New" w:hAnsi="Courier New" w:cs="Courier New" w:hint="default"/>
      </w:rPr>
    </w:lvl>
    <w:lvl w:ilvl="2" w:tplc="04090005" w:tentative="1">
      <w:start w:val="1"/>
      <w:numFmt w:val="bullet"/>
      <w:lvlText w:val=""/>
      <w:lvlJc w:val="left"/>
      <w:pPr>
        <w:ind w:left="2528" w:hanging="360"/>
      </w:pPr>
      <w:rPr>
        <w:rFonts w:ascii="Wingdings" w:hAnsi="Wingdings" w:hint="default"/>
      </w:rPr>
    </w:lvl>
    <w:lvl w:ilvl="3" w:tplc="04090001" w:tentative="1">
      <w:start w:val="1"/>
      <w:numFmt w:val="bullet"/>
      <w:lvlText w:val=""/>
      <w:lvlJc w:val="left"/>
      <w:pPr>
        <w:ind w:left="3248" w:hanging="360"/>
      </w:pPr>
      <w:rPr>
        <w:rFonts w:ascii="Symbol" w:hAnsi="Symbol" w:hint="default"/>
      </w:rPr>
    </w:lvl>
    <w:lvl w:ilvl="4" w:tplc="04090003" w:tentative="1">
      <w:start w:val="1"/>
      <w:numFmt w:val="bullet"/>
      <w:lvlText w:val="o"/>
      <w:lvlJc w:val="left"/>
      <w:pPr>
        <w:ind w:left="3968" w:hanging="360"/>
      </w:pPr>
      <w:rPr>
        <w:rFonts w:ascii="Courier New" w:hAnsi="Courier New" w:cs="Courier New" w:hint="default"/>
      </w:rPr>
    </w:lvl>
    <w:lvl w:ilvl="5" w:tplc="04090005" w:tentative="1">
      <w:start w:val="1"/>
      <w:numFmt w:val="bullet"/>
      <w:lvlText w:val=""/>
      <w:lvlJc w:val="left"/>
      <w:pPr>
        <w:ind w:left="4688" w:hanging="360"/>
      </w:pPr>
      <w:rPr>
        <w:rFonts w:ascii="Wingdings" w:hAnsi="Wingdings" w:hint="default"/>
      </w:rPr>
    </w:lvl>
    <w:lvl w:ilvl="6" w:tplc="04090001" w:tentative="1">
      <w:start w:val="1"/>
      <w:numFmt w:val="bullet"/>
      <w:lvlText w:val=""/>
      <w:lvlJc w:val="left"/>
      <w:pPr>
        <w:ind w:left="5408" w:hanging="360"/>
      </w:pPr>
      <w:rPr>
        <w:rFonts w:ascii="Symbol" w:hAnsi="Symbol" w:hint="default"/>
      </w:rPr>
    </w:lvl>
    <w:lvl w:ilvl="7" w:tplc="04090003" w:tentative="1">
      <w:start w:val="1"/>
      <w:numFmt w:val="bullet"/>
      <w:lvlText w:val="o"/>
      <w:lvlJc w:val="left"/>
      <w:pPr>
        <w:ind w:left="6128" w:hanging="360"/>
      </w:pPr>
      <w:rPr>
        <w:rFonts w:ascii="Courier New" w:hAnsi="Courier New" w:cs="Courier New" w:hint="default"/>
      </w:rPr>
    </w:lvl>
    <w:lvl w:ilvl="8" w:tplc="04090005" w:tentative="1">
      <w:start w:val="1"/>
      <w:numFmt w:val="bullet"/>
      <w:lvlText w:val=""/>
      <w:lvlJc w:val="left"/>
      <w:pPr>
        <w:ind w:left="6848" w:hanging="360"/>
      </w:pPr>
      <w:rPr>
        <w:rFonts w:ascii="Wingdings" w:hAnsi="Wingdings" w:hint="default"/>
      </w:rPr>
    </w:lvl>
  </w:abstractNum>
  <w:abstractNum w:abstractNumId="12" w15:restartNumberingAfterBreak="0">
    <w:nsid w:val="5A36130C"/>
    <w:multiLevelType w:val="multilevel"/>
    <w:tmpl w:val="3B84A0B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5C7A0E59"/>
    <w:multiLevelType w:val="hybridMultilevel"/>
    <w:tmpl w:val="669CD988"/>
    <w:lvl w:ilvl="0" w:tplc="97089F22">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6880C57"/>
    <w:multiLevelType w:val="hybridMultilevel"/>
    <w:tmpl w:val="4E32488C"/>
    <w:lvl w:ilvl="0" w:tplc="AC2C91D6">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A444FEC"/>
    <w:multiLevelType w:val="hybridMultilevel"/>
    <w:tmpl w:val="EA0A278E"/>
    <w:lvl w:ilvl="0" w:tplc="4300AF34">
      <w:start w:val="1"/>
      <w:numFmt w:val="hebrew1"/>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7B38786F"/>
    <w:multiLevelType w:val="hybridMultilevel"/>
    <w:tmpl w:val="B1A6C302"/>
    <w:lvl w:ilvl="0" w:tplc="52C854D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020159777">
    <w:abstractNumId w:val="14"/>
  </w:num>
  <w:num w:numId="2" w16cid:durableId="1606647493">
    <w:abstractNumId w:val="7"/>
  </w:num>
  <w:num w:numId="3" w16cid:durableId="576936080">
    <w:abstractNumId w:val="16"/>
  </w:num>
  <w:num w:numId="4" w16cid:durableId="1028407889">
    <w:abstractNumId w:val="3"/>
  </w:num>
  <w:num w:numId="5" w16cid:durableId="725494816">
    <w:abstractNumId w:val="2"/>
  </w:num>
  <w:num w:numId="6" w16cid:durableId="1740323561">
    <w:abstractNumId w:val="5"/>
  </w:num>
  <w:num w:numId="7" w16cid:durableId="315040029">
    <w:abstractNumId w:val="1"/>
  </w:num>
  <w:num w:numId="8" w16cid:durableId="1206530528">
    <w:abstractNumId w:val="15"/>
  </w:num>
  <w:num w:numId="9" w16cid:durableId="712005611">
    <w:abstractNumId w:val="4"/>
  </w:num>
  <w:num w:numId="10" w16cid:durableId="353264707">
    <w:abstractNumId w:val="13"/>
  </w:num>
  <w:num w:numId="11" w16cid:durableId="29847824">
    <w:abstractNumId w:val="6"/>
  </w:num>
  <w:num w:numId="12" w16cid:durableId="721290179">
    <w:abstractNumId w:val="11"/>
  </w:num>
  <w:num w:numId="13" w16cid:durableId="813835503">
    <w:abstractNumId w:val="8"/>
  </w:num>
  <w:num w:numId="14" w16cid:durableId="87892141">
    <w:abstractNumId w:val="0"/>
  </w:num>
  <w:num w:numId="15" w16cid:durableId="1501314606">
    <w:abstractNumId w:val="9"/>
  </w:num>
  <w:num w:numId="16" w16cid:durableId="727339207">
    <w:abstractNumId w:val="10"/>
  </w:num>
  <w:num w:numId="17" w16cid:durableId="202277534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6866"/>
    <w:rsid w:val="00000042"/>
    <w:rsid w:val="0000012E"/>
    <w:rsid w:val="0000035F"/>
    <w:rsid w:val="0000047E"/>
    <w:rsid w:val="00000631"/>
    <w:rsid w:val="0000099D"/>
    <w:rsid w:val="000009FE"/>
    <w:rsid w:val="00000A7D"/>
    <w:rsid w:val="00000C4F"/>
    <w:rsid w:val="000011ED"/>
    <w:rsid w:val="000014D2"/>
    <w:rsid w:val="000015AE"/>
    <w:rsid w:val="000016EB"/>
    <w:rsid w:val="00001A76"/>
    <w:rsid w:val="00001B85"/>
    <w:rsid w:val="00001CF9"/>
    <w:rsid w:val="00002029"/>
    <w:rsid w:val="00002165"/>
    <w:rsid w:val="00002518"/>
    <w:rsid w:val="00002643"/>
    <w:rsid w:val="0000276B"/>
    <w:rsid w:val="00002780"/>
    <w:rsid w:val="00002998"/>
    <w:rsid w:val="00002B52"/>
    <w:rsid w:val="00002B97"/>
    <w:rsid w:val="00002D2C"/>
    <w:rsid w:val="00002DA1"/>
    <w:rsid w:val="00002E7C"/>
    <w:rsid w:val="00002EA2"/>
    <w:rsid w:val="0000300C"/>
    <w:rsid w:val="00003060"/>
    <w:rsid w:val="0000315A"/>
    <w:rsid w:val="000031EF"/>
    <w:rsid w:val="000032EA"/>
    <w:rsid w:val="000034D9"/>
    <w:rsid w:val="000034EC"/>
    <w:rsid w:val="00003580"/>
    <w:rsid w:val="000035E5"/>
    <w:rsid w:val="000035F7"/>
    <w:rsid w:val="0000365D"/>
    <w:rsid w:val="000036F7"/>
    <w:rsid w:val="000037B0"/>
    <w:rsid w:val="000038C8"/>
    <w:rsid w:val="00003922"/>
    <w:rsid w:val="000039E2"/>
    <w:rsid w:val="00003A01"/>
    <w:rsid w:val="00003A5A"/>
    <w:rsid w:val="00003A84"/>
    <w:rsid w:val="00003B61"/>
    <w:rsid w:val="00003DAE"/>
    <w:rsid w:val="00003E3D"/>
    <w:rsid w:val="00004046"/>
    <w:rsid w:val="000041E1"/>
    <w:rsid w:val="00004309"/>
    <w:rsid w:val="000044FA"/>
    <w:rsid w:val="000045C4"/>
    <w:rsid w:val="000045FC"/>
    <w:rsid w:val="000046C5"/>
    <w:rsid w:val="00004786"/>
    <w:rsid w:val="00004AF1"/>
    <w:rsid w:val="00004C43"/>
    <w:rsid w:val="00004C9D"/>
    <w:rsid w:val="00004D35"/>
    <w:rsid w:val="00004DBB"/>
    <w:rsid w:val="00004EE1"/>
    <w:rsid w:val="00005019"/>
    <w:rsid w:val="000050FF"/>
    <w:rsid w:val="00005290"/>
    <w:rsid w:val="000052C0"/>
    <w:rsid w:val="00005354"/>
    <w:rsid w:val="0000549C"/>
    <w:rsid w:val="00005648"/>
    <w:rsid w:val="00005A96"/>
    <w:rsid w:val="00005CB8"/>
    <w:rsid w:val="00005EC8"/>
    <w:rsid w:val="00006129"/>
    <w:rsid w:val="00006155"/>
    <w:rsid w:val="000061AC"/>
    <w:rsid w:val="0000631C"/>
    <w:rsid w:val="0000636D"/>
    <w:rsid w:val="00006398"/>
    <w:rsid w:val="000065DA"/>
    <w:rsid w:val="000069C0"/>
    <w:rsid w:val="00006B17"/>
    <w:rsid w:val="00006C44"/>
    <w:rsid w:val="00006D2C"/>
    <w:rsid w:val="00006DAC"/>
    <w:rsid w:val="00006DF5"/>
    <w:rsid w:val="0000708D"/>
    <w:rsid w:val="000070E4"/>
    <w:rsid w:val="0000714B"/>
    <w:rsid w:val="000072C8"/>
    <w:rsid w:val="00007342"/>
    <w:rsid w:val="00007433"/>
    <w:rsid w:val="00007709"/>
    <w:rsid w:val="000078EF"/>
    <w:rsid w:val="00007CCC"/>
    <w:rsid w:val="00007DA0"/>
    <w:rsid w:val="0001000A"/>
    <w:rsid w:val="0001006C"/>
    <w:rsid w:val="0001016A"/>
    <w:rsid w:val="00010193"/>
    <w:rsid w:val="00010364"/>
    <w:rsid w:val="000104C6"/>
    <w:rsid w:val="0001058E"/>
    <w:rsid w:val="000105FC"/>
    <w:rsid w:val="000106B8"/>
    <w:rsid w:val="000106F2"/>
    <w:rsid w:val="000106F6"/>
    <w:rsid w:val="000109F2"/>
    <w:rsid w:val="00010D58"/>
    <w:rsid w:val="00011381"/>
    <w:rsid w:val="000114DF"/>
    <w:rsid w:val="00011597"/>
    <w:rsid w:val="00011660"/>
    <w:rsid w:val="000116EA"/>
    <w:rsid w:val="000119AE"/>
    <w:rsid w:val="00011BE1"/>
    <w:rsid w:val="00011C74"/>
    <w:rsid w:val="00011C82"/>
    <w:rsid w:val="00011DF7"/>
    <w:rsid w:val="00011E3B"/>
    <w:rsid w:val="00012059"/>
    <w:rsid w:val="00012165"/>
    <w:rsid w:val="0001256E"/>
    <w:rsid w:val="000127C5"/>
    <w:rsid w:val="0001293D"/>
    <w:rsid w:val="00012BB6"/>
    <w:rsid w:val="00012D48"/>
    <w:rsid w:val="0001330D"/>
    <w:rsid w:val="0001370E"/>
    <w:rsid w:val="00013741"/>
    <w:rsid w:val="000137BC"/>
    <w:rsid w:val="000138E5"/>
    <w:rsid w:val="0001391D"/>
    <w:rsid w:val="00013B56"/>
    <w:rsid w:val="00013C12"/>
    <w:rsid w:val="00013C29"/>
    <w:rsid w:val="00013C4D"/>
    <w:rsid w:val="00013E52"/>
    <w:rsid w:val="00013EAD"/>
    <w:rsid w:val="00013EC7"/>
    <w:rsid w:val="0001405C"/>
    <w:rsid w:val="000140AF"/>
    <w:rsid w:val="00014107"/>
    <w:rsid w:val="00014509"/>
    <w:rsid w:val="00014747"/>
    <w:rsid w:val="00014A18"/>
    <w:rsid w:val="00014A79"/>
    <w:rsid w:val="00014B59"/>
    <w:rsid w:val="00014BA4"/>
    <w:rsid w:val="00014C61"/>
    <w:rsid w:val="00015015"/>
    <w:rsid w:val="000150F6"/>
    <w:rsid w:val="0001519E"/>
    <w:rsid w:val="0001536B"/>
    <w:rsid w:val="00015462"/>
    <w:rsid w:val="00015522"/>
    <w:rsid w:val="000155BE"/>
    <w:rsid w:val="00015B8C"/>
    <w:rsid w:val="00015D8F"/>
    <w:rsid w:val="00015DEF"/>
    <w:rsid w:val="00015F31"/>
    <w:rsid w:val="000160BD"/>
    <w:rsid w:val="00016130"/>
    <w:rsid w:val="000161C3"/>
    <w:rsid w:val="00016257"/>
    <w:rsid w:val="0001627B"/>
    <w:rsid w:val="00016502"/>
    <w:rsid w:val="00016663"/>
    <w:rsid w:val="00016692"/>
    <w:rsid w:val="00016741"/>
    <w:rsid w:val="00016BB4"/>
    <w:rsid w:val="00016E49"/>
    <w:rsid w:val="000171BD"/>
    <w:rsid w:val="00017315"/>
    <w:rsid w:val="00017873"/>
    <w:rsid w:val="00017A42"/>
    <w:rsid w:val="00017B82"/>
    <w:rsid w:val="00017BD4"/>
    <w:rsid w:val="00017CAA"/>
    <w:rsid w:val="000200CD"/>
    <w:rsid w:val="00020234"/>
    <w:rsid w:val="0002086D"/>
    <w:rsid w:val="00020890"/>
    <w:rsid w:val="00020912"/>
    <w:rsid w:val="00020AF3"/>
    <w:rsid w:val="00020E5F"/>
    <w:rsid w:val="000210AD"/>
    <w:rsid w:val="00021135"/>
    <w:rsid w:val="00021190"/>
    <w:rsid w:val="00021382"/>
    <w:rsid w:val="00021486"/>
    <w:rsid w:val="000215A9"/>
    <w:rsid w:val="00021619"/>
    <w:rsid w:val="00021881"/>
    <w:rsid w:val="00021964"/>
    <w:rsid w:val="00021B4F"/>
    <w:rsid w:val="00021D5E"/>
    <w:rsid w:val="00021D8D"/>
    <w:rsid w:val="00021DCB"/>
    <w:rsid w:val="00021F5D"/>
    <w:rsid w:val="0002214E"/>
    <w:rsid w:val="000222FB"/>
    <w:rsid w:val="0002236F"/>
    <w:rsid w:val="000223C6"/>
    <w:rsid w:val="00022594"/>
    <w:rsid w:val="0002268F"/>
    <w:rsid w:val="000229A9"/>
    <w:rsid w:val="000229AE"/>
    <w:rsid w:val="000229CF"/>
    <w:rsid w:val="00022A70"/>
    <w:rsid w:val="00022D90"/>
    <w:rsid w:val="00022FCE"/>
    <w:rsid w:val="0002307C"/>
    <w:rsid w:val="00023163"/>
    <w:rsid w:val="00023261"/>
    <w:rsid w:val="000234A2"/>
    <w:rsid w:val="00023535"/>
    <w:rsid w:val="0002365E"/>
    <w:rsid w:val="000237DC"/>
    <w:rsid w:val="0002385E"/>
    <w:rsid w:val="00023864"/>
    <w:rsid w:val="000239A5"/>
    <w:rsid w:val="00023D3C"/>
    <w:rsid w:val="00023D95"/>
    <w:rsid w:val="00023E5F"/>
    <w:rsid w:val="00023F18"/>
    <w:rsid w:val="00024358"/>
    <w:rsid w:val="0002438A"/>
    <w:rsid w:val="000245F4"/>
    <w:rsid w:val="00024844"/>
    <w:rsid w:val="000249A5"/>
    <w:rsid w:val="00024D26"/>
    <w:rsid w:val="00025392"/>
    <w:rsid w:val="00025503"/>
    <w:rsid w:val="00025AEB"/>
    <w:rsid w:val="00025AF4"/>
    <w:rsid w:val="00025BE0"/>
    <w:rsid w:val="00025DA7"/>
    <w:rsid w:val="00025EA6"/>
    <w:rsid w:val="00025F0C"/>
    <w:rsid w:val="0002603C"/>
    <w:rsid w:val="000262C3"/>
    <w:rsid w:val="00026330"/>
    <w:rsid w:val="0002633F"/>
    <w:rsid w:val="000263BD"/>
    <w:rsid w:val="000263F9"/>
    <w:rsid w:val="00026448"/>
    <w:rsid w:val="0002667A"/>
    <w:rsid w:val="00026707"/>
    <w:rsid w:val="000268D4"/>
    <w:rsid w:val="00026DAF"/>
    <w:rsid w:val="00026FA0"/>
    <w:rsid w:val="0002735C"/>
    <w:rsid w:val="000273C6"/>
    <w:rsid w:val="000273F7"/>
    <w:rsid w:val="000274A6"/>
    <w:rsid w:val="00027511"/>
    <w:rsid w:val="000275E2"/>
    <w:rsid w:val="000277CD"/>
    <w:rsid w:val="00027960"/>
    <w:rsid w:val="00027ADA"/>
    <w:rsid w:val="00027ADC"/>
    <w:rsid w:val="00027B08"/>
    <w:rsid w:val="00027C68"/>
    <w:rsid w:val="00027CF1"/>
    <w:rsid w:val="00027DC4"/>
    <w:rsid w:val="00027E3B"/>
    <w:rsid w:val="00027E5C"/>
    <w:rsid w:val="00027E68"/>
    <w:rsid w:val="00027E87"/>
    <w:rsid w:val="00027EC9"/>
    <w:rsid w:val="0003009B"/>
    <w:rsid w:val="00030113"/>
    <w:rsid w:val="0003018F"/>
    <w:rsid w:val="00030331"/>
    <w:rsid w:val="000304A8"/>
    <w:rsid w:val="000309CA"/>
    <w:rsid w:val="00030B0D"/>
    <w:rsid w:val="00030B5F"/>
    <w:rsid w:val="00030BAA"/>
    <w:rsid w:val="00030D52"/>
    <w:rsid w:val="00030EAE"/>
    <w:rsid w:val="00030FA3"/>
    <w:rsid w:val="0003105B"/>
    <w:rsid w:val="00031136"/>
    <w:rsid w:val="000313CB"/>
    <w:rsid w:val="000314A7"/>
    <w:rsid w:val="000315D0"/>
    <w:rsid w:val="0003189D"/>
    <w:rsid w:val="000319B7"/>
    <w:rsid w:val="000319BB"/>
    <w:rsid w:val="00031C9B"/>
    <w:rsid w:val="00031D61"/>
    <w:rsid w:val="00031E94"/>
    <w:rsid w:val="00031F60"/>
    <w:rsid w:val="0003211E"/>
    <w:rsid w:val="00032138"/>
    <w:rsid w:val="00032282"/>
    <w:rsid w:val="000322D7"/>
    <w:rsid w:val="00032337"/>
    <w:rsid w:val="00032344"/>
    <w:rsid w:val="000324F5"/>
    <w:rsid w:val="000325B8"/>
    <w:rsid w:val="0003268C"/>
    <w:rsid w:val="00032697"/>
    <w:rsid w:val="000326A6"/>
    <w:rsid w:val="000326AD"/>
    <w:rsid w:val="00032A8B"/>
    <w:rsid w:val="00032C97"/>
    <w:rsid w:val="00033196"/>
    <w:rsid w:val="00033250"/>
    <w:rsid w:val="00033298"/>
    <w:rsid w:val="00033319"/>
    <w:rsid w:val="000333EC"/>
    <w:rsid w:val="00033484"/>
    <w:rsid w:val="0003359A"/>
    <w:rsid w:val="00033695"/>
    <w:rsid w:val="000336F0"/>
    <w:rsid w:val="00033810"/>
    <w:rsid w:val="00033886"/>
    <w:rsid w:val="00033927"/>
    <w:rsid w:val="00033AEF"/>
    <w:rsid w:val="00033B07"/>
    <w:rsid w:val="00033C31"/>
    <w:rsid w:val="00033FF4"/>
    <w:rsid w:val="00034063"/>
    <w:rsid w:val="0003408A"/>
    <w:rsid w:val="0003422A"/>
    <w:rsid w:val="0003446C"/>
    <w:rsid w:val="00034548"/>
    <w:rsid w:val="0003471E"/>
    <w:rsid w:val="00034783"/>
    <w:rsid w:val="00034878"/>
    <w:rsid w:val="0003489F"/>
    <w:rsid w:val="00034ABE"/>
    <w:rsid w:val="00035461"/>
    <w:rsid w:val="00035555"/>
    <w:rsid w:val="00035674"/>
    <w:rsid w:val="0003577D"/>
    <w:rsid w:val="00035906"/>
    <w:rsid w:val="00036115"/>
    <w:rsid w:val="00036156"/>
    <w:rsid w:val="000362AF"/>
    <w:rsid w:val="000362BD"/>
    <w:rsid w:val="000365A9"/>
    <w:rsid w:val="00036647"/>
    <w:rsid w:val="00036929"/>
    <w:rsid w:val="00036A1E"/>
    <w:rsid w:val="00036A2B"/>
    <w:rsid w:val="00036CA6"/>
    <w:rsid w:val="00037227"/>
    <w:rsid w:val="00037669"/>
    <w:rsid w:val="000376BB"/>
    <w:rsid w:val="00037714"/>
    <w:rsid w:val="00037A91"/>
    <w:rsid w:val="00037B0D"/>
    <w:rsid w:val="00037C64"/>
    <w:rsid w:val="00040177"/>
    <w:rsid w:val="000407DD"/>
    <w:rsid w:val="00040B42"/>
    <w:rsid w:val="00040B9B"/>
    <w:rsid w:val="00040D49"/>
    <w:rsid w:val="00041269"/>
    <w:rsid w:val="00041285"/>
    <w:rsid w:val="000413C1"/>
    <w:rsid w:val="00041449"/>
    <w:rsid w:val="000414CD"/>
    <w:rsid w:val="000415A9"/>
    <w:rsid w:val="000418AA"/>
    <w:rsid w:val="00041901"/>
    <w:rsid w:val="00041A04"/>
    <w:rsid w:val="00041CF6"/>
    <w:rsid w:val="000420AB"/>
    <w:rsid w:val="00042418"/>
    <w:rsid w:val="0004284D"/>
    <w:rsid w:val="000428ED"/>
    <w:rsid w:val="00042B18"/>
    <w:rsid w:val="00042ED2"/>
    <w:rsid w:val="00042FDF"/>
    <w:rsid w:val="0004317C"/>
    <w:rsid w:val="000431ED"/>
    <w:rsid w:val="000433C2"/>
    <w:rsid w:val="00043878"/>
    <w:rsid w:val="000439E1"/>
    <w:rsid w:val="00043C61"/>
    <w:rsid w:val="0004401D"/>
    <w:rsid w:val="000443BB"/>
    <w:rsid w:val="0004453A"/>
    <w:rsid w:val="000445F0"/>
    <w:rsid w:val="00044644"/>
    <w:rsid w:val="00044669"/>
    <w:rsid w:val="000446C3"/>
    <w:rsid w:val="0004495F"/>
    <w:rsid w:val="00044A49"/>
    <w:rsid w:val="00044F48"/>
    <w:rsid w:val="0004506C"/>
    <w:rsid w:val="00045153"/>
    <w:rsid w:val="00045291"/>
    <w:rsid w:val="00045559"/>
    <w:rsid w:val="00045773"/>
    <w:rsid w:val="000459EE"/>
    <w:rsid w:val="00045B9A"/>
    <w:rsid w:val="00045D4A"/>
    <w:rsid w:val="000461C3"/>
    <w:rsid w:val="000461CF"/>
    <w:rsid w:val="00046271"/>
    <w:rsid w:val="00046585"/>
    <w:rsid w:val="00046600"/>
    <w:rsid w:val="00046900"/>
    <w:rsid w:val="0004691A"/>
    <w:rsid w:val="0004697C"/>
    <w:rsid w:val="00046CDD"/>
    <w:rsid w:val="00046F95"/>
    <w:rsid w:val="00047130"/>
    <w:rsid w:val="00047282"/>
    <w:rsid w:val="000472B6"/>
    <w:rsid w:val="0004735B"/>
    <w:rsid w:val="0004777B"/>
    <w:rsid w:val="00047782"/>
    <w:rsid w:val="000477D5"/>
    <w:rsid w:val="00047840"/>
    <w:rsid w:val="00047861"/>
    <w:rsid w:val="00047AA2"/>
    <w:rsid w:val="00047B2B"/>
    <w:rsid w:val="00047B62"/>
    <w:rsid w:val="00047E2F"/>
    <w:rsid w:val="00047F8B"/>
    <w:rsid w:val="00047FD4"/>
    <w:rsid w:val="0005002C"/>
    <w:rsid w:val="000501FD"/>
    <w:rsid w:val="0005043E"/>
    <w:rsid w:val="0005049F"/>
    <w:rsid w:val="000504C4"/>
    <w:rsid w:val="000504DC"/>
    <w:rsid w:val="00050666"/>
    <w:rsid w:val="0005076D"/>
    <w:rsid w:val="000509A9"/>
    <w:rsid w:val="000509D0"/>
    <w:rsid w:val="00050B82"/>
    <w:rsid w:val="00050D32"/>
    <w:rsid w:val="00050DF9"/>
    <w:rsid w:val="000512FF"/>
    <w:rsid w:val="0005136C"/>
    <w:rsid w:val="00051A6E"/>
    <w:rsid w:val="00051D17"/>
    <w:rsid w:val="00051D2C"/>
    <w:rsid w:val="00051D9B"/>
    <w:rsid w:val="00051F93"/>
    <w:rsid w:val="00051FBB"/>
    <w:rsid w:val="00052866"/>
    <w:rsid w:val="000529E7"/>
    <w:rsid w:val="00052A55"/>
    <w:rsid w:val="00052BA7"/>
    <w:rsid w:val="00052C97"/>
    <w:rsid w:val="00052FA6"/>
    <w:rsid w:val="0005309B"/>
    <w:rsid w:val="00053192"/>
    <w:rsid w:val="00053449"/>
    <w:rsid w:val="000534FD"/>
    <w:rsid w:val="00053976"/>
    <w:rsid w:val="000539A9"/>
    <w:rsid w:val="000539AB"/>
    <w:rsid w:val="00053B36"/>
    <w:rsid w:val="00053BC7"/>
    <w:rsid w:val="00053BFE"/>
    <w:rsid w:val="00053CA1"/>
    <w:rsid w:val="00053E72"/>
    <w:rsid w:val="00053FAC"/>
    <w:rsid w:val="000540EA"/>
    <w:rsid w:val="000540F4"/>
    <w:rsid w:val="000541A2"/>
    <w:rsid w:val="0005461E"/>
    <w:rsid w:val="0005493E"/>
    <w:rsid w:val="00054C10"/>
    <w:rsid w:val="00054CF3"/>
    <w:rsid w:val="00054EBE"/>
    <w:rsid w:val="00054F9B"/>
    <w:rsid w:val="00055107"/>
    <w:rsid w:val="0005536A"/>
    <w:rsid w:val="000555F2"/>
    <w:rsid w:val="0005561B"/>
    <w:rsid w:val="000557D6"/>
    <w:rsid w:val="000557FD"/>
    <w:rsid w:val="000558B1"/>
    <w:rsid w:val="00055941"/>
    <w:rsid w:val="00055A62"/>
    <w:rsid w:val="00055C37"/>
    <w:rsid w:val="00055E18"/>
    <w:rsid w:val="00055FA7"/>
    <w:rsid w:val="00055FE5"/>
    <w:rsid w:val="0005656E"/>
    <w:rsid w:val="0005683E"/>
    <w:rsid w:val="00056A84"/>
    <w:rsid w:val="00056D2D"/>
    <w:rsid w:val="00056F74"/>
    <w:rsid w:val="000570FD"/>
    <w:rsid w:val="00057377"/>
    <w:rsid w:val="00057752"/>
    <w:rsid w:val="00057780"/>
    <w:rsid w:val="00057829"/>
    <w:rsid w:val="00057BCC"/>
    <w:rsid w:val="00057BEC"/>
    <w:rsid w:val="00057CE8"/>
    <w:rsid w:val="00057D68"/>
    <w:rsid w:val="00057DF0"/>
    <w:rsid w:val="00057E93"/>
    <w:rsid w:val="00057FE5"/>
    <w:rsid w:val="000600ED"/>
    <w:rsid w:val="00060134"/>
    <w:rsid w:val="000601CC"/>
    <w:rsid w:val="00060354"/>
    <w:rsid w:val="00060600"/>
    <w:rsid w:val="0006072E"/>
    <w:rsid w:val="00060ABF"/>
    <w:rsid w:val="00060BE6"/>
    <w:rsid w:val="00060CA0"/>
    <w:rsid w:val="00060D61"/>
    <w:rsid w:val="00060FEE"/>
    <w:rsid w:val="00061066"/>
    <w:rsid w:val="000610C2"/>
    <w:rsid w:val="0006113F"/>
    <w:rsid w:val="000614A5"/>
    <w:rsid w:val="000614FD"/>
    <w:rsid w:val="0006164C"/>
    <w:rsid w:val="000616D2"/>
    <w:rsid w:val="000616DB"/>
    <w:rsid w:val="0006176C"/>
    <w:rsid w:val="0006199B"/>
    <w:rsid w:val="00061B5E"/>
    <w:rsid w:val="00061BA7"/>
    <w:rsid w:val="00061C8D"/>
    <w:rsid w:val="00061D09"/>
    <w:rsid w:val="00061DBC"/>
    <w:rsid w:val="000620E2"/>
    <w:rsid w:val="00062187"/>
    <w:rsid w:val="0006230C"/>
    <w:rsid w:val="0006237D"/>
    <w:rsid w:val="0006239C"/>
    <w:rsid w:val="0006255B"/>
    <w:rsid w:val="00062A4C"/>
    <w:rsid w:val="00062A94"/>
    <w:rsid w:val="00062BAA"/>
    <w:rsid w:val="00062D07"/>
    <w:rsid w:val="00062DD7"/>
    <w:rsid w:val="00062DE5"/>
    <w:rsid w:val="00062E05"/>
    <w:rsid w:val="00062F28"/>
    <w:rsid w:val="00063084"/>
    <w:rsid w:val="000636C6"/>
    <w:rsid w:val="000638D6"/>
    <w:rsid w:val="00063951"/>
    <w:rsid w:val="00063A53"/>
    <w:rsid w:val="00063A73"/>
    <w:rsid w:val="00063AEF"/>
    <w:rsid w:val="00063AFB"/>
    <w:rsid w:val="00063C6C"/>
    <w:rsid w:val="00063DF7"/>
    <w:rsid w:val="00063F55"/>
    <w:rsid w:val="00064051"/>
    <w:rsid w:val="0006408F"/>
    <w:rsid w:val="0006412A"/>
    <w:rsid w:val="0006423D"/>
    <w:rsid w:val="000642D0"/>
    <w:rsid w:val="000646F4"/>
    <w:rsid w:val="0006481C"/>
    <w:rsid w:val="00064885"/>
    <w:rsid w:val="0006490F"/>
    <w:rsid w:val="00064A03"/>
    <w:rsid w:val="00064AA2"/>
    <w:rsid w:val="00064C0D"/>
    <w:rsid w:val="00064DBC"/>
    <w:rsid w:val="000650A1"/>
    <w:rsid w:val="00065116"/>
    <w:rsid w:val="00065163"/>
    <w:rsid w:val="00065322"/>
    <w:rsid w:val="000653C3"/>
    <w:rsid w:val="000653D4"/>
    <w:rsid w:val="00065426"/>
    <w:rsid w:val="000654C3"/>
    <w:rsid w:val="00065525"/>
    <w:rsid w:val="00065659"/>
    <w:rsid w:val="00065720"/>
    <w:rsid w:val="00065836"/>
    <w:rsid w:val="00065977"/>
    <w:rsid w:val="00065A49"/>
    <w:rsid w:val="00065DEB"/>
    <w:rsid w:val="00065E5C"/>
    <w:rsid w:val="00065F7E"/>
    <w:rsid w:val="00066000"/>
    <w:rsid w:val="000661BC"/>
    <w:rsid w:val="000666DC"/>
    <w:rsid w:val="000666FE"/>
    <w:rsid w:val="00066935"/>
    <w:rsid w:val="00066D18"/>
    <w:rsid w:val="00066DE5"/>
    <w:rsid w:val="00066E3D"/>
    <w:rsid w:val="00066FA8"/>
    <w:rsid w:val="000671ED"/>
    <w:rsid w:val="00067209"/>
    <w:rsid w:val="000672AB"/>
    <w:rsid w:val="0006749B"/>
    <w:rsid w:val="000675A1"/>
    <w:rsid w:val="000675C5"/>
    <w:rsid w:val="00067635"/>
    <w:rsid w:val="00067696"/>
    <w:rsid w:val="000676C3"/>
    <w:rsid w:val="00067A65"/>
    <w:rsid w:val="00067B8B"/>
    <w:rsid w:val="00067C1A"/>
    <w:rsid w:val="00067C1F"/>
    <w:rsid w:val="00067D2B"/>
    <w:rsid w:val="000700E3"/>
    <w:rsid w:val="00070348"/>
    <w:rsid w:val="00070384"/>
    <w:rsid w:val="00070439"/>
    <w:rsid w:val="00070554"/>
    <w:rsid w:val="0007058A"/>
    <w:rsid w:val="000706D8"/>
    <w:rsid w:val="000708E7"/>
    <w:rsid w:val="000709FA"/>
    <w:rsid w:val="00070CAC"/>
    <w:rsid w:val="00070E2B"/>
    <w:rsid w:val="00070F41"/>
    <w:rsid w:val="000712FB"/>
    <w:rsid w:val="00071617"/>
    <w:rsid w:val="00071692"/>
    <w:rsid w:val="000717EE"/>
    <w:rsid w:val="000719AF"/>
    <w:rsid w:val="00071A7C"/>
    <w:rsid w:val="00071AC4"/>
    <w:rsid w:val="00071C44"/>
    <w:rsid w:val="00071F0E"/>
    <w:rsid w:val="00072126"/>
    <w:rsid w:val="000721C2"/>
    <w:rsid w:val="00072396"/>
    <w:rsid w:val="000725CD"/>
    <w:rsid w:val="000727C6"/>
    <w:rsid w:val="00072A2D"/>
    <w:rsid w:val="00072B4D"/>
    <w:rsid w:val="00072E71"/>
    <w:rsid w:val="00072F58"/>
    <w:rsid w:val="00072FB6"/>
    <w:rsid w:val="00072FD8"/>
    <w:rsid w:val="00073022"/>
    <w:rsid w:val="00073089"/>
    <w:rsid w:val="000730FA"/>
    <w:rsid w:val="00073159"/>
    <w:rsid w:val="00073174"/>
    <w:rsid w:val="0007337B"/>
    <w:rsid w:val="00073460"/>
    <w:rsid w:val="0007347F"/>
    <w:rsid w:val="00073488"/>
    <w:rsid w:val="000734B6"/>
    <w:rsid w:val="000736ED"/>
    <w:rsid w:val="000737AC"/>
    <w:rsid w:val="00073B84"/>
    <w:rsid w:val="00073D58"/>
    <w:rsid w:val="00073D7C"/>
    <w:rsid w:val="00073F76"/>
    <w:rsid w:val="00073FB7"/>
    <w:rsid w:val="00073FCA"/>
    <w:rsid w:val="00073FF6"/>
    <w:rsid w:val="000741E6"/>
    <w:rsid w:val="00074330"/>
    <w:rsid w:val="000743B1"/>
    <w:rsid w:val="00074837"/>
    <w:rsid w:val="00074B0D"/>
    <w:rsid w:val="00074B8B"/>
    <w:rsid w:val="00074BD3"/>
    <w:rsid w:val="00074D82"/>
    <w:rsid w:val="0007501D"/>
    <w:rsid w:val="00075021"/>
    <w:rsid w:val="00075023"/>
    <w:rsid w:val="000753FE"/>
    <w:rsid w:val="0007544D"/>
    <w:rsid w:val="0007587B"/>
    <w:rsid w:val="00075C0D"/>
    <w:rsid w:val="00075C4D"/>
    <w:rsid w:val="00075DCD"/>
    <w:rsid w:val="000760DA"/>
    <w:rsid w:val="00076192"/>
    <w:rsid w:val="000762A5"/>
    <w:rsid w:val="0007634A"/>
    <w:rsid w:val="000763DF"/>
    <w:rsid w:val="000763EF"/>
    <w:rsid w:val="0007660E"/>
    <w:rsid w:val="00076768"/>
    <w:rsid w:val="00076900"/>
    <w:rsid w:val="00076A59"/>
    <w:rsid w:val="00076A99"/>
    <w:rsid w:val="00076BF4"/>
    <w:rsid w:val="00076C8C"/>
    <w:rsid w:val="00076E34"/>
    <w:rsid w:val="00076E73"/>
    <w:rsid w:val="00076E95"/>
    <w:rsid w:val="00076EA6"/>
    <w:rsid w:val="00076F98"/>
    <w:rsid w:val="0007728B"/>
    <w:rsid w:val="000773C0"/>
    <w:rsid w:val="00077537"/>
    <w:rsid w:val="000776C9"/>
    <w:rsid w:val="00077789"/>
    <w:rsid w:val="00077AA9"/>
    <w:rsid w:val="00077BA1"/>
    <w:rsid w:val="00077CB0"/>
    <w:rsid w:val="00077E62"/>
    <w:rsid w:val="00077E6E"/>
    <w:rsid w:val="000800AC"/>
    <w:rsid w:val="000801EE"/>
    <w:rsid w:val="00080333"/>
    <w:rsid w:val="0008043B"/>
    <w:rsid w:val="000805C5"/>
    <w:rsid w:val="000808F2"/>
    <w:rsid w:val="00080C9D"/>
    <w:rsid w:val="0008129B"/>
    <w:rsid w:val="0008133F"/>
    <w:rsid w:val="000813DB"/>
    <w:rsid w:val="0008199A"/>
    <w:rsid w:val="00081A43"/>
    <w:rsid w:val="00081A46"/>
    <w:rsid w:val="00081C83"/>
    <w:rsid w:val="00082293"/>
    <w:rsid w:val="000822DE"/>
    <w:rsid w:val="00082447"/>
    <w:rsid w:val="0008253E"/>
    <w:rsid w:val="00082666"/>
    <w:rsid w:val="000828FF"/>
    <w:rsid w:val="00082A59"/>
    <w:rsid w:val="00082D77"/>
    <w:rsid w:val="00082F14"/>
    <w:rsid w:val="00083041"/>
    <w:rsid w:val="0008306E"/>
    <w:rsid w:val="00083160"/>
    <w:rsid w:val="00083578"/>
    <w:rsid w:val="00083591"/>
    <w:rsid w:val="000835AB"/>
    <w:rsid w:val="00083782"/>
    <w:rsid w:val="00083BE9"/>
    <w:rsid w:val="00083C16"/>
    <w:rsid w:val="00083EF8"/>
    <w:rsid w:val="000841DC"/>
    <w:rsid w:val="00084246"/>
    <w:rsid w:val="0008439C"/>
    <w:rsid w:val="00084484"/>
    <w:rsid w:val="000845A6"/>
    <w:rsid w:val="000845E4"/>
    <w:rsid w:val="00084846"/>
    <w:rsid w:val="00084879"/>
    <w:rsid w:val="000849BF"/>
    <w:rsid w:val="000849C8"/>
    <w:rsid w:val="00084AA5"/>
    <w:rsid w:val="00084AC7"/>
    <w:rsid w:val="00084B9B"/>
    <w:rsid w:val="00084D02"/>
    <w:rsid w:val="000851EF"/>
    <w:rsid w:val="00085477"/>
    <w:rsid w:val="00085729"/>
    <w:rsid w:val="000857E2"/>
    <w:rsid w:val="00085891"/>
    <w:rsid w:val="0008608D"/>
    <w:rsid w:val="00086163"/>
    <w:rsid w:val="0008624D"/>
    <w:rsid w:val="00086287"/>
    <w:rsid w:val="0008662E"/>
    <w:rsid w:val="0008673D"/>
    <w:rsid w:val="00086B87"/>
    <w:rsid w:val="00086BDC"/>
    <w:rsid w:val="00086D52"/>
    <w:rsid w:val="000870B2"/>
    <w:rsid w:val="00087103"/>
    <w:rsid w:val="00087329"/>
    <w:rsid w:val="000874EF"/>
    <w:rsid w:val="00087595"/>
    <w:rsid w:val="000876E1"/>
    <w:rsid w:val="000879A7"/>
    <w:rsid w:val="00087C4D"/>
    <w:rsid w:val="00087E21"/>
    <w:rsid w:val="00087E33"/>
    <w:rsid w:val="000900C2"/>
    <w:rsid w:val="00090129"/>
    <w:rsid w:val="00090169"/>
    <w:rsid w:val="000902D1"/>
    <w:rsid w:val="000903C6"/>
    <w:rsid w:val="000903DE"/>
    <w:rsid w:val="0009057B"/>
    <w:rsid w:val="00090636"/>
    <w:rsid w:val="000906C6"/>
    <w:rsid w:val="00090825"/>
    <w:rsid w:val="00090A41"/>
    <w:rsid w:val="00090BFD"/>
    <w:rsid w:val="00090C2C"/>
    <w:rsid w:val="000911D0"/>
    <w:rsid w:val="000913AE"/>
    <w:rsid w:val="000915C1"/>
    <w:rsid w:val="00091D68"/>
    <w:rsid w:val="00092198"/>
    <w:rsid w:val="0009221C"/>
    <w:rsid w:val="000922B7"/>
    <w:rsid w:val="000922F2"/>
    <w:rsid w:val="000925B2"/>
    <w:rsid w:val="000926B0"/>
    <w:rsid w:val="00092739"/>
    <w:rsid w:val="0009284B"/>
    <w:rsid w:val="00092D7C"/>
    <w:rsid w:val="00092E7F"/>
    <w:rsid w:val="00093334"/>
    <w:rsid w:val="000935B6"/>
    <w:rsid w:val="00093639"/>
    <w:rsid w:val="00093F49"/>
    <w:rsid w:val="000943EB"/>
    <w:rsid w:val="00094584"/>
    <w:rsid w:val="000945CF"/>
    <w:rsid w:val="00094713"/>
    <w:rsid w:val="00094912"/>
    <w:rsid w:val="00094C8D"/>
    <w:rsid w:val="00094C98"/>
    <w:rsid w:val="00094E3A"/>
    <w:rsid w:val="00095030"/>
    <w:rsid w:val="000953BF"/>
    <w:rsid w:val="000953C3"/>
    <w:rsid w:val="00095A1E"/>
    <w:rsid w:val="00095B33"/>
    <w:rsid w:val="00095C90"/>
    <w:rsid w:val="00095D41"/>
    <w:rsid w:val="00095E5E"/>
    <w:rsid w:val="00095EA4"/>
    <w:rsid w:val="00095F43"/>
    <w:rsid w:val="00096078"/>
    <w:rsid w:val="00096089"/>
    <w:rsid w:val="0009611F"/>
    <w:rsid w:val="00096240"/>
    <w:rsid w:val="000965E9"/>
    <w:rsid w:val="000967BE"/>
    <w:rsid w:val="00096AF1"/>
    <w:rsid w:val="00096B77"/>
    <w:rsid w:val="00096D91"/>
    <w:rsid w:val="00096E1A"/>
    <w:rsid w:val="000970C8"/>
    <w:rsid w:val="00097169"/>
    <w:rsid w:val="00097247"/>
    <w:rsid w:val="0009724E"/>
    <w:rsid w:val="0009736A"/>
    <w:rsid w:val="000973AE"/>
    <w:rsid w:val="00097522"/>
    <w:rsid w:val="000976CE"/>
    <w:rsid w:val="000977E7"/>
    <w:rsid w:val="0009784B"/>
    <w:rsid w:val="00097B35"/>
    <w:rsid w:val="00097E1B"/>
    <w:rsid w:val="00097E75"/>
    <w:rsid w:val="000A006A"/>
    <w:rsid w:val="000A00AD"/>
    <w:rsid w:val="000A01D2"/>
    <w:rsid w:val="000A03D1"/>
    <w:rsid w:val="000A08F2"/>
    <w:rsid w:val="000A08FA"/>
    <w:rsid w:val="000A09FE"/>
    <w:rsid w:val="000A0C2E"/>
    <w:rsid w:val="000A0C55"/>
    <w:rsid w:val="000A0EB1"/>
    <w:rsid w:val="000A1042"/>
    <w:rsid w:val="000A12AF"/>
    <w:rsid w:val="000A1313"/>
    <w:rsid w:val="000A13EB"/>
    <w:rsid w:val="000A1459"/>
    <w:rsid w:val="000A1475"/>
    <w:rsid w:val="000A14ED"/>
    <w:rsid w:val="000A153F"/>
    <w:rsid w:val="000A15FB"/>
    <w:rsid w:val="000A19EA"/>
    <w:rsid w:val="000A1B14"/>
    <w:rsid w:val="000A1D68"/>
    <w:rsid w:val="000A1FF9"/>
    <w:rsid w:val="000A20B6"/>
    <w:rsid w:val="000A220D"/>
    <w:rsid w:val="000A254F"/>
    <w:rsid w:val="000A26C1"/>
    <w:rsid w:val="000A276B"/>
    <w:rsid w:val="000A28BA"/>
    <w:rsid w:val="000A2A6C"/>
    <w:rsid w:val="000A2ECE"/>
    <w:rsid w:val="000A2F24"/>
    <w:rsid w:val="000A34F0"/>
    <w:rsid w:val="000A3579"/>
    <w:rsid w:val="000A3580"/>
    <w:rsid w:val="000A36FF"/>
    <w:rsid w:val="000A378A"/>
    <w:rsid w:val="000A381D"/>
    <w:rsid w:val="000A3DA6"/>
    <w:rsid w:val="000A3DF8"/>
    <w:rsid w:val="000A409A"/>
    <w:rsid w:val="000A4476"/>
    <w:rsid w:val="000A44A9"/>
    <w:rsid w:val="000A44FE"/>
    <w:rsid w:val="000A4527"/>
    <w:rsid w:val="000A466F"/>
    <w:rsid w:val="000A4729"/>
    <w:rsid w:val="000A47F8"/>
    <w:rsid w:val="000A4A40"/>
    <w:rsid w:val="000A4B85"/>
    <w:rsid w:val="000A4BE5"/>
    <w:rsid w:val="000A4BE8"/>
    <w:rsid w:val="000A4DF8"/>
    <w:rsid w:val="000A50AE"/>
    <w:rsid w:val="000A521C"/>
    <w:rsid w:val="000A5338"/>
    <w:rsid w:val="000A53C0"/>
    <w:rsid w:val="000A5461"/>
    <w:rsid w:val="000A5657"/>
    <w:rsid w:val="000A56C2"/>
    <w:rsid w:val="000A57F6"/>
    <w:rsid w:val="000A59F6"/>
    <w:rsid w:val="000A5A81"/>
    <w:rsid w:val="000A5C33"/>
    <w:rsid w:val="000A5D60"/>
    <w:rsid w:val="000A5E77"/>
    <w:rsid w:val="000A5E8F"/>
    <w:rsid w:val="000A5F27"/>
    <w:rsid w:val="000A5F57"/>
    <w:rsid w:val="000A60EB"/>
    <w:rsid w:val="000A6126"/>
    <w:rsid w:val="000A615F"/>
    <w:rsid w:val="000A630E"/>
    <w:rsid w:val="000A65EC"/>
    <w:rsid w:val="000A6767"/>
    <w:rsid w:val="000A68BB"/>
    <w:rsid w:val="000A68E3"/>
    <w:rsid w:val="000A6A11"/>
    <w:rsid w:val="000A6B48"/>
    <w:rsid w:val="000A6F8C"/>
    <w:rsid w:val="000A7513"/>
    <w:rsid w:val="000A77B6"/>
    <w:rsid w:val="000A790B"/>
    <w:rsid w:val="000A79EB"/>
    <w:rsid w:val="000A7A3D"/>
    <w:rsid w:val="000A7BFC"/>
    <w:rsid w:val="000A7CEA"/>
    <w:rsid w:val="000B0161"/>
    <w:rsid w:val="000B03B7"/>
    <w:rsid w:val="000B0689"/>
    <w:rsid w:val="000B0761"/>
    <w:rsid w:val="000B0834"/>
    <w:rsid w:val="000B0853"/>
    <w:rsid w:val="000B08E9"/>
    <w:rsid w:val="000B0A76"/>
    <w:rsid w:val="000B0C58"/>
    <w:rsid w:val="000B0D46"/>
    <w:rsid w:val="000B0D52"/>
    <w:rsid w:val="000B0DD4"/>
    <w:rsid w:val="000B0DF6"/>
    <w:rsid w:val="000B1133"/>
    <w:rsid w:val="000B1240"/>
    <w:rsid w:val="000B12C1"/>
    <w:rsid w:val="000B14FE"/>
    <w:rsid w:val="000B1668"/>
    <w:rsid w:val="000B1832"/>
    <w:rsid w:val="000B1845"/>
    <w:rsid w:val="000B18AD"/>
    <w:rsid w:val="000B18E0"/>
    <w:rsid w:val="000B19EB"/>
    <w:rsid w:val="000B1AA4"/>
    <w:rsid w:val="000B1ADE"/>
    <w:rsid w:val="000B1C5F"/>
    <w:rsid w:val="000B2150"/>
    <w:rsid w:val="000B23A9"/>
    <w:rsid w:val="000B2415"/>
    <w:rsid w:val="000B2655"/>
    <w:rsid w:val="000B2785"/>
    <w:rsid w:val="000B2926"/>
    <w:rsid w:val="000B2940"/>
    <w:rsid w:val="000B29BD"/>
    <w:rsid w:val="000B2AEB"/>
    <w:rsid w:val="000B2D66"/>
    <w:rsid w:val="000B30A3"/>
    <w:rsid w:val="000B319A"/>
    <w:rsid w:val="000B34A6"/>
    <w:rsid w:val="000B352A"/>
    <w:rsid w:val="000B3672"/>
    <w:rsid w:val="000B38DE"/>
    <w:rsid w:val="000B394E"/>
    <w:rsid w:val="000B3B22"/>
    <w:rsid w:val="000B3BF7"/>
    <w:rsid w:val="000B3EBD"/>
    <w:rsid w:val="000B40DC"/>
    <w:rsid w:val="000B41CB"/>
    <w:rsid w:val="000B431D"/>
    <w:rsid w:val="000B4329"/>
    <w:rsid w:val="000B44E3"/>
    <w:rsid w:val="000B4617"/>
    <w:rsid w:val="000B4742"/>
    <w:rsid w:val="000B48C1"/>
    <w:rsid w:val="000B4B8C"/>
    <w:rsid w:val="000B4B9A"/>
    <w:rsid w:val="000B4D0D"/>
    <w:rsid w:val="000B4DB6"/>
    <w:rsid w:val="000B4FBD"/>
    <w:rsid w:val="000B5157"/>
    <w:rsid w:val="000B51EA"/>
    <w:rsid w:val="000B536C"/>
    <w:rsid w:val="000B5388"/>
    <w:rsid w:val="000B53EA"/>
    <w:rsid w:val="000B556A"/>
    <w:rsid w:val="000B5608"/>
    <w:rsid w:val="000B5802"/>
    <w:rsid w:val="000B5B56"/>
    <w:rsid w:val="000B5F2E"/>
    <w:rsid w:val="000B5F78"/>
    <w:rsid w:val="000B60F2"/>
    <w:rsid w:val="000B61CD"/>
    <w:rsid w:val="000B64F3"/>
    <w:rsid w:val="000B67C7"/>
    <w:rsid w:val="000B68DC"/>
    <w:rsid w:val="000B6920"/>
    <w:rsid w:val="000B6B20"/>
    <w:rsid w:val="000B6D7A"/>
    <w:rsid w:val="000B6FCD"/>
    <w:rsid w:val="000B7124"/>
    <w:rsid w:val="000B712F"/>
    <w:rsid w:val="000B7199"/>
    <w:rsid w:val="000B7383"/>
    <w:rsid w:val="000B7711"/>
    <w:rsid w:val="000B78EC"/>
    <w:rsid w:val="000B7B10"/>
    <w:rsid w:val="000B7E9E"/>
    <w:rsid w:val="000C0268"/>
    <w:rsid w:val="000C05F4"/>
    <w:rsid w:val="000C0733"/>
    <w:rsid w:val="000C0967"/>
    <w:rsid w:val="000C09FC"/>
    <w:rsid w:val="000C0AE0"/>
    <w:rsid w:val="000C0B1E"/>
    <w:rsid w:val="000C0FE7"/>
    <w:rsid w:val="000C1021"/>
    <w:rsid w:val="000C1255"/>
    <w:rsid w:val="000C1316"/>
    <w:rsid w:val="000C1692"/>
    <w:rsid w:val="000C16DA"/>
    <w:rsid w:val="000C17FD"/>
    <w:rsid w:val="000C18EC"/>
    <w:rsid w:val="000C1960"/>
    <w:rsid w:val="000C1CC6"/>
    <w:rsid w:val="000C1D70"/>
    <w:rsid w:val="000C1DE6"/>
    <w:rsid w:val="000C1F09"/>
    <w:rsid w:val="000C1FB7"/>
    <w:rsid w:val="000C2041"/>
    <w:rsid w:val="000C206C"/>
    <w:rsid w:val="000C21CB"/>
    <w:rsid w:val="000C22DC"/>
    <w:rsid w:val="000C2430"/>
    <w:rsid w:val="000C24B3"/>
    <w:rsid w:val="000C2507"/>
    <w:rsid w:val="000C2518"/>
    <w:rsid w:val="000C2721"/>
    <w:rsid w:val="000C287E"/>
    <w:rsid w:val="000C2AE6"/>
    <w:rsid w:val="000C2C08"/>
    <w:rsid w:val="000C2D42"/>
    <w:rsid w:val="000C338B"/>
    <w:rsid w:val="000C3897"/>
    <w:rsid w:val="000C3CF9"/>
    <w:rsid w:val="000C3F02"/>
    <w:rsid w:val="000C4055"/>
    <w:rsid w:val="000C410B"/>
    <w:rsid w:val="000C418B"/>
    <w:rsid w:val="000C422B"/>
    <w:rsid w:val="000C4247"/>
    <w:rsid w:val="000C4567"/>
    <w:rsid w:val="000C4662"/>
    <w:rsid w:val="000C4845"/>
    <w:rsid w:val="000C48AF"/>
    <w:rsid w:val="000C4AB5"/>
    <w:rsid w:val="000C4C6E"/>
    <w:rsid w:val="000C4D9F"/>
    <w:rsid w:val="000C4E36"/>
    <w:rsid w:val="000C4E8F"/>
    <w:rsid w:val="000C4E94"/>
    <w:rsid w:val="000C5240"/>
    <w:rsid w:val="000C5386"/>
    <w:rsid w:val="000C53A6"/>
    <w:rsid w:val="000C55A0"/>
    <w:rsid w:val="000C5758"/>
    <w:rsid w:val="000C5CFB"/>
    <w:rsid w:val="000C5F49"/>
    <w:rsid w:val="000C6377"/>
    <w:rsid w:val="000C63B7"/>
    <w:rsid w:val="000C6E65"/>
    <w:rsid w:val="000C6EE9"/>
    <w:rsid w:val="000C70E2"/>
    <w:rsid w:val="000C7675"/>
    <w:rsid w:val="000C7925"/>
    <w:rsid w:val="000C7B10"/>
    <w:rsid w:val="000D0256"/>
    <w:rsid w:val="000D0265"/>
    <w:rsid w:val="000D04C7"/>
    <w:rsid w:val="000D050F"/>
    <w:rsid w:val="000D052C"/>
    <w:rsid w:val="000D05C1"/>
    <w:rsid w:val="000D05C5"/>
    <w:rsid w:val="000D0722"/>
    <w:rsid w:val="000D07A7"/>
    <w:rsid w:val="000D08C1"/>
    <w:rsid w:val="000D09AA"/>
    <w:rsid w:val="000D0C0D"/>
    <w:rsid w:val="000D0DDD"/>
    <w:rsid w:val="000D104B"/>
    <w:rsid w:val="000D15C7"/>
    <w:rsid w:val="000D18E2"/>
    <w:rsid w:val="000D1D4F"/>
    <w:rsid w:val="000D1D5A"/>
    <w:rsid w:val="000D1DF7"/>
    <w:rsid w:val="000D20C9"/>
    <w:rsid w:val="000D21B9"/>
    <w:rsid w:val="000D2348"/>
    <w:rsid w:val="000D24CA"/>
    <w:rsid w:val="000D267D"/>
    <w:rsid w:val="000D275F"/>
    <w:rsid w:val="000D2785"/>
    <w:rsid w:val="000D2E64"/>
    <w:rsid w:val="000D2FBB"/>
    <w:rsid w:val="000D3110"/>
    <w:rsid w:val="000D33AA"/>
    <w:rsid w:val="000D369E"/>
    <w:rsid w:val="000D38C0"/>
    <w:rsid w:val="000D4347"/>
    <w:rsid w:val="000D44DD"/>
    <w:rsid w:val="000D482E"/>
    <w:rsid w:val="000D493E"/>
    <w:rsid w:val="000D4972"/>
    <w:rsid w:val="000D49A3"/>
    <w:rsid w:val="000D4A47"/>
    <w:rsid w:val="000D4A59"/>
    <w:rsid w:val="000D4AB6"/>
    <w:rsid w:val="000D4EC3"/>
    <w:rsid w:val="000D503B"/>
    <w:rsid w:val="000D5428"/>
    <w:rsid w:val="000D545C"/>
    <w:rsid w:val="000D5545"/>
    <w:rsid w:val="000D5649"/>
    <w:rsid w:val="000D5793"/>
    <w:rsid w:val="000D5853"/>
    <w:rsid w:val="000D585A"/>
    <w:rsid w:val="000D5A2B"/>
    <w:rsid w:val="000D5A2C"/>
    <w:rsid w:val="000D5C69"/>
    <w:rsid w:val="000D5E76"/>
    <w:rsid w:val="000D607F"/>
    <w:rsid w:val="000D60C0"/>
    <w:rsid w:val="000D60E7"/>
    <w:rsid w:val="000D61AE"/>
    <w:rsid w:val="000D61C3"/>
    <w:rsid w:val="000D61C8"/>
    <w:rsid w:val="000D641C"/>
    <w:rsid w:val="000D670D"/>
    <w:rsid w:val="000D680E"/>
    <w:rsid w:val="000D681B"/>
    <w:rsid w:val="000D6824"/>
    <w:rsid w:val="000D6D72"/>
    <w:rsid w:val="000D6DF6"/>
    <w:rsid w:val="000D6EA5"/>
    <w:rsid w:val="000D7214"/>
    <w:rsid w:val="000D7288"/>
    <w:rsid w:val="000D728B"/>
    <w:rsid w:val="000D7575"/>
    <w:rsid w:val="000D7630"/>
    <w:rsid w:val="000D781A"/>
    <w:rsid w:val="000D7BDD"/>
    <w:rsid w:val="000D7C82"/>
    <w:rsid w:val="000D7ECE"/>
    <w:rsid w:val="000E0035"/>
    <w:rsid w:val="000E0086"/>
    <w:rsid w:val="000E0AC7"/>
    <w:rsid w:val="000E0B01"/>
    <w:rsid w:val="000E11B3"/>
    <w:rsid w:val="000E1359"/>
    <w:rsid w:val="000E13CA"/>
    <w:rsid w:val="000E13F1"/>
    <w:rsid w:val="000E18AE"/>
    <w:rsid w:val="000E1962"/>
    <w:rsid w:val="000E19CF"/>
    <w:rsid w:val="000E1B58"/>
    <w:rsid w:val="000E1BFF"/>
    <w:rsid w:val="000E1CFD"/>
    <w:rsid w:val="000E1F16"/>
    <w:rsid w:val="000E1FB7"/>
    <w:rsid w:val="000E252B"/>
    <w:rsid w:val="000E2898"/>
    <w:rsid w:val="000E28FE"/>
    <w:rsid w:val="000E2931"/>
    <w:rsid w:val="000E2948"/>
    <w:rsid w:val="000E2B7C"/>
    <w:rsid w:val="000E2BDE"/>
    <w:rsid w:val="000E2C46"/>
    <w:rsid w:val="000E2CB5"/>
    <w:rsid w:val="000E2D44"/>
    <w:rsid w:val="000E2DDF"/>
    <w:rsid w:val="000E314E"/>
    <w:rsid w:val="000E319D"/>
    <w:rsid w:val="000E329F"/>
    <w:rsid w:val="000E348A"/>
    <w:rsid w:val="000E3520"/>
    <w:rsid w:val="000E3707"/>
    <w:rsid w:val="000E37B5"/>
    <w:rsid w:val="000E391B"/>
    <w:rsid w:val="000E3981"/>
    <w:rsid w:val="000E39A4"/>
    <w:rsid w:val="000E3C5E"/>
    <w:rsid w:val="000E3FD7"/>
    <w:rsid w:val="000E418B"/>
    <w:rsid w:val="000E43D2"/>
    <w:rsid w:val="000E4479"/>
    <w:rsid w:val="000E454B"/>
    <w:rsid w:val="000E4862"/>
    <w:rsid w:val="000E49F2"/>
    <w:rsid w:val="000E4AB9"/>
    <w:rsid w:val="000E4ABB"/>
    <w:rsid w:val="000E4B59"/>
    <w:rsid w:val="000E4BBE"/>
    <w:rsid w:val="000E4C7B"/>
    <w:rsid w:val="000E4D5A"/>
    <w:rsid w:val="000E4E85"/>
    <w:rsid w:val="000E4E9C"/>
    <w:rsid w:val="000E5006"/>
    <w:rsid w:val="000E5175"/>
    <w:rsid w:val="000E5331"/>
    <w:rsid w:val="000E5410"/>
    <w:rsid w:val="000E594E"/>
    <w:rsid w:val="000E5BAF"/>
    <w:rsid w:val="000E5E43"/>
    <w:rsid w:val="000E5E7A"/>
    <w:rsid w:val="000E6072"/>
    <w:rsid w:val="000E6180"/>
    <w:rsid w:val="000E634D"/>
    <w:rsid w:val="000E648B"/>
    <w:rsid w:val="000E652A"/>
    <w:rsid w:val="000E66CF"/>
    <w:rsid w:val="000E6728"/>
    <w:rsid w:val="000E6C3D"/>
    <w:rsid w:val="000E6DB0"/>
    <w:rsid w:val="000E6EDF"/>
    <w:rsid w:val="000E7072"/>
    <w:rsid w:val="000E71C3"/>
    <w:rsid w:val="000E7338"/>
    <w:rsid w:val="000E733B"/>
    <w:rsid w:val="000E7611"/>
    <w:rsid w:val="000E7AB8"/>
    <w:rsid w:val="000E7AD3"/>
    <w:rsid w:val="000E7AFF"/>
    <w:rsid w:val="000F0039"/>
    <w:rsid w:val="000F01AA"/>
    <w:rsid w:val="000F0267"/>
    <w:rsid w:val="000F03CF"/>
    <w:rsid w:val="000F0476"/>
    <w:rsid w:val="000F04BB"/>
    <w:rsid w:val="000F04E8"/>
    <w:rsid w:val="000F0AA9"/>
    <w:rsid w:val="000F0C24"/>
    <w:rsid w:val="000F0C80"/>
    <w:rsid w:val="000F0ED0"/>
    <w:rsid w:val="000F0FBF"/>
    <w:rsid w:val="000F1160"/>
    <w:rsid w:val="000F1449"/>
    <w:rsid w:val="000F176A"/>
    <w:rsid w:val="000F183C"/>
    <w:rsid w:val="000F19EF"/>
    <w:rsid w:val="000F1A87"/>
    <w:rsid w:val="000F1C85"/>
    <w:rsid w:val="000F1C89"/>
    <w:rsid w:val="000F20FF"/>
    <w:rsid w:val="000F2275"/>
    <w:rsid w:val="000F2281"/>
    <w:rsid w:val="000F2296"/>
    <w:rsid w:val="000F22E5"/>
    <w:rsid w:val="000F252C"/>
    <w:rsid w:val="000F265E"/>
    <w:rsid w:val="000F2B68"/>
    <w:rsid w:val="000F2C93"/>
    <w:rsid w:val="000F2D9B"/>
    <w:rsid w:val="000F2E29"/>
    <w:rsid w:val="000F2FE8"/>
    <w:rsid w:val="000F3074"/>
    <w:rsid w:val="000F34BB"/>
    <w:rsid w:val="000F35D1"/>
    <w:rsid w:val="000F363E"/>
    <w:rsid w:val="000F36D5"/>
    <w:rsid w:val="000F39C2"/>
    <w:rsid w:val="000F3C59"/>
    <w:rsid w:val="000F3C8A"/>
    <w:rsid w:val="000F3D41"/>
    <w:rsid w:val="000F3DD5"/>
    <w:rsid w:val="000F3DF2"/>
    <w:rsid w:val="000F3EE4"/>
    <w:rsid w:val="000F3FFF"/>
    <w:rsid w:val="000F41C0"/>
    <w:rsid w:val="000F421A"/>
    <w:rsid w:val="000F4575"/>
    <w:rsid w:val="000F4716"/>
    <w:rsid w:val="000F478B"/>
    <w:rsid w:val="000F49D3"/>
    <w:rsid w:val="000F4D8C"/>
    <w:rsid w:val="000F4DAB"/>
    <w:rsid w:val="000F4DBB"/>
    <w:rsid w:val="000F4DFD"/>
    <w:rsid w:val="000F4F38"/>
    <w:rsid w:val="000F52BB"/>
    <w:rsid w:val="000F52D1"/>
    <w:rsid w:val="000F545E"/>
    <w:rsid w:val="000F56C7"/>
    <w:rsid w:val="000F5AD1"/>
    <w:rsid w:val="000F5B56"/>
    <w:rsid w:val="000F5D83"/>
    <w:rsid w:val="000F5D86"/>
    <w:rsid w:val="000F5F8C"/>
    <w:rsid w:val="000F6254"/>
    <w:rsid w:val="000F634D"/>
    <w:rsid w:val="000F64BE"/>
    <w:rsid w:val="000F676B"/>
    <w:rsid w:val="000F6884"/>
    <w:rsid w:val="000F6B90"/>
    <w:rsid w:val="000F6DC2"/>
    <w:rsid w:val="000F6DD9"/>
    <w:rsid w:val="000F6EB9"/>
    <w:rsid w:val="000F6FD6"/>
    <w:rsid w:val="000F703D"/>
    <w:rsid w:val="000F7212"/>
    <w:rsid w:val="000F7329"/>
    <w:rsid w:val="000F758F"/>
    <w:rsid w:val="000F77B0"/>
    <w:rsid w:val="000F7C7A"/>
    <w:rsid w:val="000F7D8C"/>
    <w:rsid w:val="00100013"/>
    <w:rsid w:val="0010011F"/>
    <w:rsid w:val="001001C8"/>
    <w:rsid w:val="0010039C"/>
    <w:rsid w:val="00100500"/>
    <w:rsid w:val="0010053F"/>
    <w:rsid w:val="00100669"/>
    <w:rsid w:val="00100906"/>
    <w:rsid w:val="0010098C"/>
    <w:rsid w:val="00100AB5"/>
    <w:rsid w:val="00100AC9"/>
    <w:rsid w:val="00100D54"/>
    <w:rsid w:val="00100E17"/>
    <w:rsid w:val="00100E22"/>
    <w:rsid w:val="00100E75"/>
    <w:rsid w:val="001010FB"/>
    <w:rsid w:val="001011DF"/>
    <w:rsid w:val="001018A9"/>
    <w:rsid w:val="00101B13"/>
    <w:rsid w:val="00101B77"/>
    <w:rsid w:val="0010206A"/>
    <w:rsid w:val="001020E6"/>
    <w:rsid w:val="00102220"/>
    <w:rsid w:val="001022BC"/>
    <w:rsid w:val="001025B4"/>
    <w:rsid w:val="001026D3"/>
    <w:rsid w:val="001027C6"/>
    <w:rsid w:val="001028D1"/>
    <w:rsid w:val="00102ED6"/>
    <w:rsid w:val="00102FB4"/>
    <w:rsid w:val="0010313A"/>
    <w:rsid w:val="00103469"/>
    <w:rsid w:val="001034A4"/>
    <w:rsid w:val="001035B1"/>
    <w:rsid w:val="00103770"/>
    <w:rsid w:val="00103904"/>
    <w:rsid w:val="00103989"/>
    <w:rsid w:val="001039A2"/>
    <w:rsid w:val="001039CA"/>
    <w:rsid w:val="00103A88"/>
    <w:rsid w:val="00103B38"/>
    <w:rsid w:val="00103E94"/>
    <w:rsid w:val="00103EFA"/>
    <w:rsid w:val="00103F3D"/>
    <w:rsid w:val="00103F71"/>
    <w:rsid w:val="0010401C"/>
    <w:rsid w:val="0010438E"/>
    <w:rsid w:val="001046B4"/>
    <w:rsid w:val="00104A4D"/>
    <w:rsid w:val="00104BF6"/>
    <w:rsid w:val="00104D63"/>
    <w:rsid w:val="00105145"/>
    <w:rsid w:val="001051AE"/>
    <w:rsid w:val="001053AC"/>
    <w:rsid w:val="00105768"/>
    <w:rsid w:val="0010592C"/>
    <w:rsid w:val="00105AAB"/>
    <w:rsid w:val="00105AFD"/>
    <w:rsid w:val="00105C48"/>
    <w:rsid w:val="00105C4D"/>
    <w:rsid w:val="00105D7C"/>
    <w:rsid w:val="00105DF0"/>
    <w:rsid w:val="00105F80"/>
    <w:rsid w:val="00106040"/>
    <w:rsid w:val="00106082"/>
    <w:rsid w:val="001060D5"/>
    <w:rsid w:val="0010618E"/>
    <w:rsid w:val="001061DA"/>
    <w:rsid w:val="001062AB"/>
    <w:rsid w:val="001063B1"/>
    <w:rsid w:val="001066FD"/>
    <w:rsid w:val="00106723"/>
    <w:rsid w:val="0010696F"/>
    <w:rsid w:val="001069E8"/>
    <w:rsid w:val="00106BB5"/>
    <w:rsid w:val="00106C19"/>
    <w:rsid w:val="00106C4A"/>
    <w:rsid w:val="00106D0C"/>
    <w:rsid w:val="00106ED8"/>
    <w:rsid w:val="00106EE0"/>
    <w:rsid w:val="00106FC0"/>
    <w:rsid w:val="00106FD1"/>
    <w:rsid w:val="001071B2"/>
    <w:rsid w:val="001071C8"/>
    <w:rsid w:val="0010758D"/>
    <w:rsid w:val="00107649"/>
    <w:rsid w:val="00107656"/>
    <w:rsid w:val="001078A4"/>
    <w:rsid w:val="001078DD"/>
    <w:rsid w:val="001078FA"/>
    <w:rsid w:val="0010797B"/>
    <w:rsid w:val="00107A18"/>
    <w:rsid w:val="00107B14"/>
    <w:rsid w:val="00107E6A"/>
    <w:rsid w:val="00107F30"/>
    <w:rsid w:val="001100C5"/>
    <w:rsid w:val="00110581"/>
    <w:rsid w:val="00110605"/>
    <w:rsid w:val="001106F7"/>
    <w:rsid w:val="00110734"/>
    <w:rsid w:val="00110810"/>
    <w:rsid w:val="00110ADE"/>
    <w:rsid w:val="00110AF1"/>
    <w:rsid w:val="00110E01"/>
    <w:rsid w:val="00110E66"/>
    <w:rsid w:val="00110ECA"/>
    <w:rsid w:val="00110F25"/>
    <w:rsid w:val="00110F80"/>
    <w:rsid w:val="00111125"/>
    <w:rsid w:val="00111165"/>
    <w:rsid w:val="00111282"/>
    <w:rsid w:val="001112A2"/>
    <w:rsid w:val="001112D5"/>
    <w:rsid w:val="001114C3"/>
    <w:rsid w:val="001114E1"/>
    <w:rsid w:val="00111595"/>
    <w:rsid w:val="001119C1"/>
    <w:rsid w:val="00111C64"/>
    <w:rsid w:val="00111DE9"/>
    <w:rsid w:val="00111F2E"/>
    <w:rsid w:val="00111F3C"/>
    <w:rsid w:val="00111FD1"/>
    <w:rsid w:val="001122C5"/>
    <w:rsid w:val="001122D1"/>
    <w:rsid w:val="001124FA"/>
    <w:rsid w:val="00112538"/>
    <w:rsid w:val="001126E0"/>
    <w:rsid w:val="00112739"/>
    <w:rsid w:val="00112B62"/>
    <w:rsid w:val="00112BD7"/>
    <w:rsid w:val="00112BEC"/>
    <w:rsid w:val="00112D42"/>
    <w:rsid w:val="00113016"/>
    <w:rsid w:val="00113233"/>
    <w:rsid w:val="001134B5"/>
    <w:rsid w:val="00113739"/>
    <w:rsid w:val="001137CA"/>
    <w:rsid w:val="001138B0"/>
    <w:rsid w:val="00113909"/>
    <w:rsid w:val="00113A1C"/>
    <w:rsid w:val="00113A1D"/>
    <w:rsid w:val="00113ADD"/>
    <w:rsid w:val="00113F8F"/>
    <w:rsid w:val="001140ED"/>
    <w:rsid w:val="001140F3"/>
    <w:rsid w:val="00114723"/>
    <w:rsid w:val="00114728"/>
    <w:rsid w:val="001149C6"/>
    <w:rsid w:val="001149D6"/>
    <w:rsid w:val="00114A6E"/>
    <w:rsid w:val="00114B2B"/>
    <w:rsid w:val="00114B62"/>
    <w:rsid w:val="0011503B"/>
    <w:rsid w:val="001153B0"/>
    <w:rsid w:val="001154AB"/>
    <w:rsid w:val="0011554D"/>
    <w:rsid w:val="00115569"/>
    <w:rsid w:val="0011567A"/>
    <w:rsid w:val="001157B6"/>
    <w:rsid w:val="001157BA"/>
    <w:rsid w:val="001158F4"/>
    <w:rsid w:val="0011594A"/>
    <w:rsid w:val="00115B80"/>
    <w:rsid w:val="00115DBA"/>
    <w:rsid w:val="00115E3C"/>
    <w:rsid w:val="00115F2B"/>
    <w:rsid w:val="00116262"/>
    <w:rsid w:val="001162FD"/>
    <w:rsid w:val="0011636C"/>
    <w:rsid w:val="001167D5"/>
    <w:rsid w:val="001168BD"/>
    <w:rsid w:val="001168CF"/>
    <w:rsid w:val="00116CE3"/>
    <w:rsid w:val="00116CE5"/>
    <w:rsid w:val="00116DB2"/>
    <w:rsid w:val="00116EB5"/>
    <w:rsid w:val="001170CC"/>
    <w:rsid w:val="00117141"/>
    <w:rsid w:val="001172EF"/>
    <w:rsid w:val="001176F7"/>
    <w:rsid w:val="0011783B"/>
    <w:rsid w:val="0011788F"/>
    <w:rsid w:val="001179B2"/>
    <w:rsid w:val="001179D2"/>
    <w:rsid w:val="00117A83"/>
    <w:rsid w:val="00117ABD"/>
    <w:rsid w:val="00117C55"/>
    <w:rsid w:val="00117C81"/>
    <w:rsid w:val="00117DA8"/>
    <w:rsid w:val="0012000F"/>
    <w:rsid w:val="001200F2"/>
    <w:rsid w:val="0012014C"/>
    <w:rsid w:val="001201E2"/>
    <w:rsid w:val="0012026C"/>
    <w:rsid w:val="0012030B"/>
    <w:rsid w:val="00120336"/>
    <w:rsid w:val="00120837"/>
    <w:rsid w:val="00120838"/>
    <w:rsid w:val="00120A88"/>
    <w:rsid w:val="00120AD7"/>
    <w:rsid w:val="00120BD2"/>
    <w:rsid w:val="00120EA8"/>
    <w:rsid w:val="00120F04"/>
    <w:rsid w:val="00120FAA"/>
    <w:rsid w:val="00121031"/>
    <w:rsid w:val="001212FF"/>
    <w:rsid w:val="00121532"/>
    <w:rsid w:val="0012157C"/>
    <w:rsid w:val="001216F5"/>
    <w:rsid w:val="00121759"/>
    <w:rsid w:val="00121D5A"/>
    <w:rsid w:val="00121D7E"/>
    <w:rsid w:val="00121E91"/>
    <w:rsid w:val="00121EE2"/>
    <w:rsid w:val="001222C1"/>
    <w:rsid w:val="001224B7"/>
    <w:rsid w:val="00122A00"/>
    <w:rsid w:val="00122A4B"/>
    <w:rsid w:val="00122B0C"/>
    <w:rsid w:val="00122B35"/>
    <w:rsid w:val="00122D9C"/>
    <w:rsid w:val="00122DAC"/>
    <w:rsid w:val="00122E98"/>
    <w:rsid w:val="00122F45"/>
    <w:rsid w:val="00122F84"/>
    <w:rsid w:val="00123015"/>
    <w:rsid w:val="0012325A"/>
    <w:rsid w:val="001234A7"/>
    <w:rsid w:val="001238CD"/>
    <w:rsid w:val="0012399E"/>
    <w:rsid w:val="00123BF1"/>
    <w:rsid w:val="00123C33"/>
    <w:rsid w:val="00123C83"/>
    <w:rsid w:val="00123CF8"/>
    <w:rsid w:val="00123E5D"/>
    <w:rsid w:val="00123F4A"/>
    <w:rsid w:val="001240DE"/>
    <w:rsid w:val="00124382"/>
    <w:rsid w:val="00124497"/>
    <w:rsid w:val="00124629"/>
    <w:rsid w:val="001248C6"/>
    <w:rsid w:val="001249BB"/>
    <w:rsid w:val="00124A14"/>
    <w:rsid w:val="00124B08"/>
    <w:rsid w:val="00124B89"/>
    <w:rsid w:val="00124CCA"/>
    <w:rsid w:val="00124FBE"/>
    <w:rsid w:val="00124FE5"/>
    <w:rsid w:val="00125601"/>
    <w:rsid w:val="00125808"/>
    <w:rsid w:val="0012584E"/>
    <w:rsid w:val="0012588E"/>
    <w:rsid w:val="00125BF4"/>
    <w:rsid w:val="00125C26"/>
    <w:rsid w:val="00125EA4"/>
    <w:rsid w:val="00125EC9"/>
    <w:rsid w:val="0012637A"/>
    <w:rsid w:val="001263B7"/>
    <w:rsid w:val="00126675"/>
    <w:rsid w:val="001267E9"/>
    <w:rsid w:val="0012694D"/>
    <w:rsid w:val="001269A4"/>
    <w:rsid w:val="00126C23"/>
    <w:rsid w:val="00126C68"/>
    <w:rsid w:val="00126DFE"/>
    <w:rsid w:val="00126EDF"/>
    <w:rsid w:val="00127112"/>
    <w:rsid w:val="001271FE"/>
    <w:rsid w:val="0012729C"/>
    <w:rsid w:val="001272D6"/>
    <w:rsid w:val="001274C7"/>
    <w:rsid w:val="0012772D"/>
    <w:rsid w:val="00127C86"/>
    <w:rsid w:val="00127DF6"/>
    <w:rsid w:val="00127E3F"/>
    <w:rsid w:val="00130032"/>
    <w:rsid w:val="001300FE"/>
    <w:rsid w:val="00130191"/>
    <w:rsid w:val="001302E8"/>
    <w:rsid w:val="00130368"/>
    <w:rsid w:val="0013057A"/>
    <w:rsid w:val="001305FA"/>
    <w:rsid w:val="001306E3"/>
    <w:rsid w:val="001309D4"/>
    <w:rsid w:val="00130B43"/>
    <w:rsid w:val="00130B50"/>
    <w:rsid w:val="00130BE5"/>
    <w:rsid w:val="00130C58"/>
    <w:rsid w:val="00130CE4"/>
    <w:rsid w:val="00130D9C"/>
    <w:rsid w:val="00130EC0"/>
    <w:rsid w:val="00130F84"/>
    <w:rsid w:val="0013110B"/>
    <w:rsid w:val="00131215"/>
    <w:rsid w:val="0013121C"/>
    <w:rsid w:val="001313EE"/>
    <w:rsid w:val="00131411"/>
    <w:rsid w:val="0013142E"/>
    <w:rsid w:val="0013159A"/>
    <w:rsid w:val="001315D4"/>
    <w:rsid w:val="001316E1"/>
    <w:rsid w:val="00131903"/>
    <w:rsid w:val="00131922"/>
    <w:rsid w:val="00131B4A"/>
    <w:rsid w:val="00131B8F"/>
    <w:rsid w:val="00131D57"/>
    <w:rsid w:val="00131F36"/>
    <w:rsid w:val="00132224"/>
    <w:rsid w:val="001327C4"/>
    <w:rsid w:val="001327D4"/>
    <w:rsid w:val="00132958"/>
    <w:rsid w:val="00132A95"/>
    <w:rsid w:val="00132BEF"/>
    <w:rsid w:val="0013301A"/>
    <w:rsid w:val="0013304A"/>
    <w:rsid w:val="001331BA"/>
    <w:rsid w:val="00133224"/>
    <w:rsid w:val="00133619"/>
    <w:rsid w:val="0013368B"/>
    <w:rsid w:val="001338D0"/>
    <w:rsid w:val="00133A42"/>
    <w:rsid w:val="00133A64"/>
    <w:rsid w:val="00133AD7"/>
    <w:rsid w:val="00133AFC"/>
    <w:rsid w:val="00133B2C"/>
    <w:rsid w:val="00133D16"/>
    <w:rsid w:val="00133E1C"/>
    <w:rsid w:val="00133E75"/>
    <w:rsid w:val="00133F06"/>
    <w:rsid w:val="00134488"/>
    <w:rsid w:val="00134514"/>
    <w:rsid w:val="00134564"/>
    <w:rsid w:val="001345CD"/>
    <w:rsid w:val="001347DD"/>
    <w:rsid w:val="001347E9"/>
    <w:rsid w:val="00134822"/>
    <w:rsid w:val="0013492F"/>
    <w:rsid w:val="00134A43"/>
    <w:rsid w:val="00134A65"/>
    <w:rsid w:val="00134BD1"/>
    <w:rsid w:val="00134D2F"/>
    <w:rsid w:val="00135045"/>
    <w:rsid w:val="0013523A"/>
    <w:rsid w:val="001352B2"/>
    <w:rsid w:val="00135327"/>
    <w:rsid w:val="0013538C"/>
    <w:rsid w:val="00135617"/>
    <w:rsid w:val="001357B3"/>
    <w:rsid w:val="00135837"/>
    <w:rsid w:val="0013583F"/>
    <w:rsid w:val="001358BE"/>
    <w:rsid w:val="001359AA"/>
    <w:rsid w:val="001359D1"/>
    <w:rsid w:val="00135AA8"/>
    <w:rsid w:val="00135B60"/>
    <w:rsid w:val="00135C2C"/>
    <w:rsid w:val="00135E78"/>
    <w:rsid w:val="00135FC6"/>
    <w:rsid w:val="001360E2"/>
    <w:rsid w:val="001362AD"/>
    <w:rsid w:val="00136321"/>
    <w:rsid w:val="00136806"/>
    <w:rsid w:val="00136981"/>
    <w:rsid w:val="00136A3C"/>
    <w:rsid w:val="00136AA4"/>
    <w:rsid w:val="00136B46"/>
    <w:rsid w:val="00136B66"/>
    <w:rsid w:val="00136C42"/>
    <w:rsid w:val="00136C9F"/>
    <w:rsid w:val="00136CC1"/>
    <w:rsid w:val="00136E41"/>
    <w:rsid w:val="00137348"/>
    <w:rsid w:val="001373C4"/>
    <w:rsid w:val="00137427"/>
    <w:rsid w:val="0013748F"/>
    <w:rsid w:val="00137559"/>
    <w:rsid w:val="00137598"/>
    <w:rsid w:val="001375B2"/>
    <w:rsid w:val="001376E1"/>
    <w:rsid w:val="001376EF"/>
    <w:rsid w:val="00137731"/>
    <w:rsid w:val="00137A14"/>
    <w:rsid w:val="00137A47"/>
    <w:rsid w:val="00137B47"/>
    <w:rsid w:val="00137FDD"/>
    <w:rsid w:val="00140034"/>
    <w:rsid w:val="001400B1"/>
    <w:rsid w:val="00140231"/>
    <w:rsid w:val="0014073C"/>
    <w:rsid w:val="00140A31"/>
    <w:rsid w:val="00140A58"/>
    <w:rsid w:val="00140DA6"/>
    <w:rsid w:val="00140E45"/>
    <w:rsid w:val="0014108E"/>
    <w:rsid w:val="001410B3"/>
    <w:rsid w:val="001410F8"/>
    <w:rsid w:val="001411E2"/>
    <w:rsid w:val="001411ED"/>
    <w:rsid w:val="00141375"/>
    <w:rsid w:val="0014152E"/>
    <w:rsid w:val="00141600"/>
    <w:rsid w:val="001418A4"/>
    <w:rsid w:val="00141C8B"/>
    <w:rsid w:val="00141E40"/>
    <w:rsid w:val="001420A6"/>
    <w:rsid w:val="0014277B"/>
    <w:rsid w:val="00142AF6"/>
    <w:rsid w:val="00142CE7"/>
    <w:rsid w:val="0014309C"/>
    <w:rsid w:val="001430A2"/>
    <w:rsid w:val="001430D9"/>
    <w:rsid w:val="0014316F"/>
    <w:rsid w:val="001431A7"/>
    <w:rsid w:val="0014357D"/>
    <w:rsid w:val="00143642"/>
    <w:rsid w:val="001436ED"/>
    <w:rsid w:val="001437A3"/>
    <w:rsid w:val="00143983"/>
    <w:rsid w:val="00143CF3"/>
    <w:rsid w:val="00143D6F"/>
    <w:rsid w:val="00143EB6"/>
    <w:rsid w:val="001442AC"/>
    <w:rsid w:val="0014453E"/>
    <w:rsid w:val="001449BE"/>
    <w:rsid w:val="00144A02"/>
    <w:rsid w:val="00144DE1"/>
    <w:rsid w:val="00144E01"/>
    <w:rsid w:val="001451B7"/>
    <w:rsid w:val="001455DF"/>
    <w:rsid w:val="00145651"/>
    <w:rsid w:val="001457B6"/>
    <w:rsid w:val="00145C7E"/>
    <w:rsid w:val="00145CFE"/>
    <w:rsid w:val="00145DD9"/>
    <w:rsid w:val="00145EE5"/>
    <w:rsid w:val="00146016"/>
    <w:rsid w:val="001460F9"/>
    <w:rsid w:val="00146177"/>
    <w:rsid w:val="001461E7"/>
    <w:rsid w:val="0014650F"/>
    <w:rsid w:val="0014654F"/>
    <w:rsid w:val="001465B3"/>
    <w:rsid w:val="00146717"/>
    <w:rsid w:val="001467DC"/>
    <w:rsid w:val="00146973"/>
    <w:rsid w:val="00146BAB"/>
    <w:rsid w:val="00146CA6"/>
    <w:rsid w:val="00146CCE"/>
    <w:rsid w:val="00146E85"/>
    <w:rsid w:val="00146F70"/>
    <w:rsid w:val="00147136"/>
    <w:rsid w:val="00147243"/>
    <w:rsid w:val="0014748A"/>
    <w:rsid w:val="001479CD"/>
    <w:rsid w:val="00147A14"/>
    <w:rsid w:val="00147BDF"/>
    <w:rsid w:val="00147D51"/>
    <w:rsid w:val="00147EA9"/>
    <w:rsid w:val="00147EEC"/>
    <w:rsid w:val="0015048E"/>
    <w:rsid w:val="001507A5"/>
    <w:rsid w:val="00150818"/>
    <w:rsid w:val="00150A25"/>
    <w:rsid w:val="00150E6D"/>
    <w:rsid w:val="001511BD"/>
    <w:rsid w:val="0015144F"/>
    <w:rsid w:val="00151543"/>
    <w:rsid w:val="0015163D"/>
    <w:rsid w:val="001516FB"/>
    <w:rsid w:val="001517C6"/>
    <w:rsid w:val="00151850"/>
    <w:rsid w:val="00151B20"/>
    <w:rsid w:val="00151B36"/>
    <w:rsid w:val="00151C72"/>
    <w:rsid w:val="00151EFE"/>
    <w:rsid w:val="00151FD6"/>
    <w:rsid w:val="00152151"/>
    <w:rsid w:val="00152599"/>
    <w:rsid w:val="001526AE"/>
    <w:rsid w:val="00152722"/>
    <w:rsid w:val="00152829"/>
    <w:rsid w:val="00152AE1"/>
    <w:rsid w:val="00152BB6"/>
    <w:rsid w:val="00152D5E"/>
    <w:rsid w:val="00152F95"/>
    <w:rsid w:val="00152FE0"/>
    <w:rsid w:val="00153030"/>
    <w:rsid w:val="0015305E"/>
    <w:rsid w:val="0015307F"/>
    <w:rsid w:val="0015340A"/>
    <w:rsid w:val="001535D8"/>
    <w:rsid w:val="00153ACB"/>
    <w:rsid w:val="00153B51"/>
    <w:rsid w:val="00153B62"/>
    <w:rsid w:val="00153C92"/>
    <w:rsid w:val="00153D05"/>
    <w:rsid w:val="00153E81"/>
    <w:rsid w:val="00153F7B"/>
    <w:rsid w:val="00153FDE"/>
    <w:rsid w:val="00154178"/>
    <w:rsid w:val="00154611"/>
    <w:rsid w:val="0015462B"/>
    <w:rsid w:val="001546C6"/>
    <w:rsid w:val="001547D7"/>
    <w:rsid w:val="00154C23"/>
    <w:rsid w:val="00154CDB"/>
    <w:rsid w:val="00154D29"/>
    <w:rsid w:val="00154D3E"/>
    <w:rsid w:val="00154D91"/>
    <w:rsid w:val="00154F7C"/>
    <w:rsid w:val="0015510A"/>
    <w:rsid w:val="00155322"/>
    <w:rsid w:val="0015550E"/>
    <w:rsid w:val="00155559"/>
    <w:rsid w:val="0015559E"/>
    <w:rsid w:val="00155765"/>
    <w:rsid w:val="00155ABC"/>
    <w:rsid w:val="00155B8D"/>
    <w:rsid w:val="00155BFF"/>
    <w:rsid w:val="00155C6D"/>
    <w:rsid w:val="00155FEB"/>
    <w:rsid w:val="00156068"/>
    <w:rsid w:val="00156086"/>
    <w:rsid w:val="0015625F"/>
    <w:rsid w:val="00156266"/>
    <w:rsid w:val="00156385"/>
    <w:rsid w:val="00156388"/>
    <w:rsid w:val="0015638C"/>
    <w:rsid w:val="0015640E"/>
    <w:rsid w:val="001564E1"/>
    <w:rsid w:val="00156574"/>
    <w:rsid w:val="001568C8"/>
    <w:rsid w:val="00156C90"/>
    <w:rsid w:val="00156FFA"/>
    <w:rsid w:val="0015705A"/>
    <w:rsid w:val="001571A1"/>
    <w:rsid w:val="001571B3"/>
    <w:rsid w:val="001571C2"/>
    <w:rsid w:val="0015724A"/>
    <w:rsid w:val="001572F3"/>
    <w:rsid w:val="001572F4"/>
    <w:rsid w:val="00157623"/>
    <w:rsid w:val="00157B19"/>
    <w:rsid w:val="00157B44"/>
    <w:rsid w:val="00157BE8"/>
    <w:rsid w:val="00157DB2"/>
    <w:rsid w:val="00157EDB"/>
    <w:rsid w:val="001600A0"/>
    <w:rsid w:val="001600BD"/>
    <w:rsid w:val="0016017B"/>
    <w:rsid w:val="001602FC"/>
    <w:rsid w:val="001606D6"/>
    <w:rsid w:val="00160714"/>
    <w:rsid w:val="0016080C"/>
    <w:rsid w:val="001609E5"/>
    <w:rsid w:val="00160C26"/>
    <w:rsid w:val="00160F3A"/>
    <w:rsid w:val="00160FAD"/>
    <w:rsid w:val="00161270"/>
    <w:rsid w:val="00161543"/>
    <w:rsid w:val="001619D0"/>
    <w:rsid w:val="00161B49"/>
    <w:rsid w:val="00161BFC"/>
    <w:rsid w:val="00161C64"/>
    <w:rsid w:val="00161CB4"/>
    <w:rsid w:val="00161D3C"/>
    <w:rsid w:val="00161D50"/>
    <w:rsid w:val="00161E25"/>
    <w:rsid w:val="00161E67"/>
    <w:rsid w:val="00162110"/>
    <w:rsid w:val="0016254F"/>
    <w:rsid w:val="001626F9"/>
    <w:rsid w:val="00162996"/>
    <w:rsid w:val="001629EA"/>
    <w:rsid w:val="00162CD7"/>
    <w:rsid w:val="00162FA1"/>
    <w:rsid w:val="00162FB2"/>
    <w:rsid w:val="00163092"/>
    <w:rsid w:val="0016326B"/>
    <w:rsid w:val="00163552"/>
    <w:rsid w:val="0016376C"/>
    <w:rsid w:val="00163893"/>
    <w:rsid w:val="0016393C"/>
    <w:rsid w:val="00163A45"/>
    <w:rsid w:val="00163A8A"/>
    <w:rsid w:val="00163BF2"/>
    <w:rsid w:val="00163CA5"/>
    <w:rsid w:val="00163CC3"/>
    <w:rsid w:val="00163D95"/>
    <w:rsid w:val="00163DA0"/>
    <w:rsid w:val="00163E11"/>
    <w:rsid w:val="001640FE"/>
    <w:rsid w:val="0016411D"/>
    <w:rsid w:val="001642D5"/>
    <w:rsid w:val="001644B4"/>
    <w:rsid w:val="001644D7"/>
    <w:rsid w:val="00164582"/>
    <w:rsid w:val="0016485D"/>
    <w:rsid w:val="00164B5B"/>
    <w:rsid w:val="00164BC2"/>
    <w:rsid w:val="00164BF8"/>
    <w:rsid w:val="00164D26"/>
    <w:rsid w:val="00164D74"/>
    <w:rsid w:val="00164D7E"/>
    <w:rsid w:val="00164DB8"/>
    <w:rsid w:val="00164E29"/>
    <w:rsid w:val="001657E8"/>
    <w:rsid w:val="0016584F"/>
    <w:rsid w:val="0016596A"/>
    <w:rsid w:val="00165BAA"/>
    <w:rsid w:val="00165C60"/>
    <w:rsid w:val="00165CBD"/>
    <w:rsid w:val="00165E59"/>
    <w:rsid w:val="00165E5D"/>
    <w:rsid w:val="00166343"/>
    <w:rsid w:val="00166499"/>
    <w:rsid w:val="00166752"/>
    <w:rsid w:val="0016677F"/>
    <w:rsid w:val="001667C8"/>
    <w:rsid w:val="0016680C"/>
    <w:rsid w:val="001668D4"/>
    <w:rsid w:val="00166ABF"/>
    <w:rsid w:val="00166B2A"/>
    <w:rsid w:val="00166B89"/>
    <w:rsid w:val="00166BC3"/>
    <w:rsid w:val="00166CD8"/>
    <w:rsid w:val="00166EFF"/>
    <w:rsid w:val="001672D8"/>
    <w:rsid w:val="0016730F"/>
    <w:rsid w:val="00167794"/>
    <w:rsid w:val="001677E1"/>
    <w:rsid w:val="0016785F"/>
    <w:rsid w:val="0016787D"/>
    <w:rsid w:val="001678A7"/>
    <w:rsid w:val="001678C5"/>
    <w:rsid w:val="001678DD"/>
    <w:rsid w:val="00167973"/>
    <w:rsid w:val="00167A16"/>
    <w:rsid w:val="00167E35"/>
    <w:rsid w:val="00170082"/>
    <w:rsid w:val="00170542"/>
    <w:rsid w:val="0017058B"/>
    <w:rsid w:val="001707C0"/>
    <w:rsid w:val="00170949"/>
    <w:rsid w:val="001709ED"/>
    <w:rsid w:val="00170ADD"/>
    <w:rsid w:val="00170B5E"/>
    <w:rsid w:val="00170D22"/>
    <w:rsid w:val="00170D76"/>
    <w:rsid w:val="00170DE5"/>
    <w:rsid w:val="00170F24"/>
    <w:rsid w:val="00171051"/>
    <w:rsid w:val="001711F8"/>
    <w:rsid w:val="001712A5"/>
    <w:rsid w:val="00171351"/>
    <w:rsid w:val="0017158C"/>
    <w:rsid w:val="001716F8"/>
    <w:rsid w:val="0017191C"/>
    <w:rsid w:val="00171A15"/>
    <w:rsid w:val="00171B64"/>
    <w:rsid w:val="00171B9B"/>
    <w:rsid w:val="00171D1C"/>
    <w:rsid w:val="00171F4F"/>
    <w:rsid w:val="001721DE"/>
    <w:rsid w:val="00172252"/>
    <w:rsid w:val="00172466"/>
    <w:rsid w:val="00172588"/>
    <w:rsid w:val="001727FA"/>
    <w:rsid w:val="001728AC"/>
    <w:rsid w:val="00172BFA"/>
    <w:rsid w:val="00172C6A"/>
    <w:rsid w:val="00172CD4"/>
    <w:rsid w:val="00172D89"/>
    <w:rsid w:val="00172E21"/>
    <w:rsid w:val="00172E55"/>
    <w:rsid w:val="001732F9"/>
    <w:rsid w:val="001734C3"/>
    <w:rsid w:val="00173946"/>
    <w:rsid w:val="00173AF9"/>
    <w:rsid w:val="00173B8A"/>
    <w:rsid w:val="00173EBB"/>
    <w:rsid w:val="00173F40"/>
    <w:rsid w:val="001740C9"/>
    <w:rsid w:val="00174107"/>
    <w:rsid w:val="00174248"/>
    <w:rsid w:val="00174254"/>
    <w:rsid w:val="00174749"/>
    <w:rsid w:val="001747F0"/>
    <w:rsid w:val="00174969"/>
    <w:rsid w:val="001749AA"/>
    <w:rsid w:val="001749D8"/>
    <w:rsid w:val="00174CB9"/>
    <w:rsid w:val="00174D70"/>
    <w:rsid w:val="0017508B"/>
    <w:rsid w:val="001750DF"/>
    <w:rsid w:val="0017514A"/>
    <w:rsid w:val="0017515A"/>
    <w:rsid w:val="00175359"/>
    <w:rsid w:val="00175598"/>
    <w:rsid w:val="0017559F"/>
    <w:rsid w:val="001756B8"/>
    <w:rsid w:val="0017585E"/>
    <w:rsid w:val="00175A10"/>
    <w:rsid w:val="00175B32"/>
    <w:rsid w:val="00175BCF"/>
    <w:rsid w:val="00175C3F"/>
    <w:rsid w:val="00175C72"/>
    <w:rsid w:val="00175F3A"/>
    <w:rsid w:val="0017617F"/>
    <w:rsid w:val="00176193"/>
    <w:rsid w:val="00176268"/>
    <w:rsid w:val="001762E6"/>
    <w:rsid w:val="00176496"/>
    <w:rsid w:val="0017658A"/>
    <w:rsid w:val="001765C8"/>
    <w:rsid w:val="0017682D"/>
    <w:rsid w:val="0017690C"/>
    <w:rsid w:val="00176987"/>
    <w:rsid w:val="001769BF"/>
    <w:rsid w:val="00176B40"/>
    <w:rsid w:val="00176E04"/>
    <w:rsid w:val="00176E90"/>
    <w:rsid w:val="00176F0A"/>
    <w:rsid w:val="0017710A"/>
    <w:rsid w:val="0017749A"/>
    <w:rsid w:val="00177583"/>
    <w:rsid w:val="001778D5"/>
    <w:rsid w:val="0017790A"/>
    <w:rsid w:val="00177978"/>
    <w:rsid w:val="00177A29"/>
    <w:rsid w:val="00177A4A"/>
    <w:rsid w:val="00177D4C"/>
    <w:rsid w:val="00177F0F"/>
    <w:rsid w:val="00177F48"/>
    <w:rsid w:val="00180023"/>
    <w:rsid w:val="0018015C"/>
    <w:rsid w:val="00180331"/>
    <w:rsid w:val="00180489"/>
    <w:rsid w:val="0018073F"/>
    <w:rsid w:val="0018099E"/>
    <w:rsid w:val="00180AB2"/>
    <w:rsid w:val="00180B6E"/>
    <w:rsid w:val="00180C02"/>
    <w:rsid w:val="00180C27"/>
    <w:rsid w:val="00180C50"/>
    <w:rsid w:val="00180E93"/>
    <w:rsid w:val="001810E2"/>
    <w:rsid w:val="00181178"/>
    <w:rsid w:val="001813A0"/>
    <w:rsid w:val="00181612"/>
    <w:rsid w:val="00181A2B"/>
    <w:rsid w:val="00181C5D"/>
    <w:rsid w:val="00181CD0"/>
    <w:rsid w:val="00181D00"/>
    <w:rsid w:val="00181E53"/>
    <w:rsid w:val="00181F19"/>
    <w:rsid w:val="00182034"/>
    <w:rsid w:val="0018224A"/>
    <w:rsid w:val="00182416"/>
    <w:rsid w:val="001824E3"/>
    <w:rsid w:val="00182501"/>
    <w:rsid w:val="001825B9"/>
    <w:rsid w:val="0018280E"/>
    <w:rsid w:val="0018284E"/>
    <w:rsid w:val="00182907"/>
    <w:rsid w:val="001829A4"/>
    <w:rsid w:val="00182A21"/>
    <w:rsid w:val="00182A5A"/>
    <w:rsid w:val="00182BA4"/>
    <w:rsid w:val="00182C93"/>
    <w:rsid w:val="00182CC2"/>
    <w:rsid w:val="00183070"/>
    <w:rsid w:val="001831FA"/>
    <w:rsid w:val="001832AD"/>
    <w:rsid w:val="00183491"/>
    <w:rsid w:val="0018356C"/>
    <w:rsid w:val="00183642"/>
    <w:rsid w:val="00183AB3"/>
    <w:rsid w:val="001840B8"/>
    <w:rsid w:val="001844B8"/>
    <w:rsid w:val="001848D1"/>
    <w:rsid w:val="001849FA"/>
    <w:rsid w:val="00184B17"/>
    <w:rsid w:val="00184B90"/>
    <w:rsid w:val="00184C7B"/>
    <w:rsid w:val="00184E6F"/>
    <w:rsid w:val="001850DC"/>
    <w:rsid w:val="00185614"/>
    <w:rsid w:val="001856E4"/>
    <w:rsid w:val="00185828"/>
    <w:rsid w:val="00185973"/>
    <w:rsid w:val="00185A2F"/>
    <w:rsid w:val="00185A8B"/>
    <w:rsid w:val="00185C95"/>
    <w:rsid w:val="00185F55"/>
    <w:rsid w:val="00185F72"/>
    <w:rsid w:val="00185FC3"/>
    <w:rsid w:val="00186260"/>
    <w:rsid w:val="00186383"/>
    <w:rsid w:val="0018646C"/>
    <w:rsid w:val="001865DA"/>
    <w:rsid w:val="00186819"/>
    <w:rsid w:val="0018689C"/>
    <w:rsid w:val="00186AD1"/>
    <w:rsid w:val="00186C93"/>
    <w:rsid w:val="00186CCC"/>
    <w:rsid w:val="00186CD3"/>
    <w:rsid w:val="00186D5F"/>
    <w:rsid w:val="00186EE2"/>
    <w:rsid w:val="00187007"/>
    <w:rsid w:val="00187041"/>
    <w:rsid w:val="001870E7"/>
    <w:rsid w:val="001872FC"/>
    <w:rsid w:val="00187327"/>
    <w:rsid w:val="00187377"/>
    <w:rsid w:val="0018760A"/>
    <w:rsid w:val="001878A3"/>
    <w:rsid w:val="00187A9A"/>
    <w:rsid w:val="00187B01"/>
    <w:rsid w:val="00187B2C"/>
    <w:rsid w:val="00187D01"/>
    <w:rsid w:val="00187D1C"/>
    <w:rsid w:val="001900BC"/>
    <w:rsid w:val="001901A8"/>
    <w:rsid w:val="00190238"/>
    <w:rsid w:val="0019031A"/>
    <w:rsid w:val="00190328"/>
    <w:rsid w:val="00190542"/>
    <w:rsid w:val="00190609"/>
    <w:rsid w:val="00190683"/>
    <w:rsid w:val="001907FB"/>
    <w:rsid w:val="0019087A"/>
    <w:rsid w:val="00190914"/>
    <w:rsid w:val="00190953"/>
    <w:rsid w:val="00190954"/>
    <w:rsid w:val="001909B3"/>
    <w:rsid w:val="00190BA5"/>
    <w:rsid w:val="00190E85"/>
    <w:rsid w:val="0019116F"/>
    <w:rsid w:val="00191641"/>
    <w:rsid w:val="0019167C"/>
    <w:rsid w:val="0019170A"/>
    <w:rsid w:val="001917FD"/>
    <w:rsid w:val="00191912"/>
    <w:rsid w:val="0019193A"/>
    <w:rsid w:val="0019218A"/>
    <w:rsid w:val="001922A2"/>
    <w:rsid w:val="00192365"/>
    <w:rsid w:val="001923AB"/>
    <w:rsid w:val="00192AA7"/>
    <w:rsid w:val="00192BF0"/>
    <w:rsid w:val="00192D5F"/>
    <w:rsid w:val="00192D7C"/>
    <w:rsid w:val="00192DD8"/>
    <w:rsid w:val="00192F3C"/>
    <w:rsid w:val="00193205"/>
    <w:rsid w:val="001932E6"/>
    <w:rsid w:val="001933F3"/>
    <w:rsid w:val="001934E5"/>
    <w:rsid w:val="0019365D"/>
    <w:rsid w:val="001936BE"/>
    <w:rsid w:val="00193819"/>
    <w:rsid w:val="00193ECA"/>
    <w:rsid w:val="00193FFE"/>
    <w:rsid w:val="001940CB"/>
    <w:rsid w:val="001940D5"/>
    <w:rsid w:val="001942B5"/>
    <w:rsid w:val="00194748"/>
    <w:rsid w:val="00194981"/>
    <w:rsid w:val="001949C9"/>
    <w:rsid w:val="001949DC"/>
    <w:rsid w:val="00194A59"/>
    <w:rsid w:val="00194D61"/>
    <w:rsid w:val="00194E83"/>
    <w:rsid w:val="00195027"/>
    <w:rsid w:val="00195115"/>
    <w:rsid w:val="00195986"/>
    <w:rsid w:val="001959A2"/>
    <w:rsid w:val="00195A5B"/>
    <w:rsid w:val="00195A80"/>
    <w:rsid w:val="00195C6F"/>
    <w:rsid w:val="00195E4D"/>
    <w:rsid w:val="0019601F"/>
    <w:rsid w:val="001964B7"/>
    <w:rsid w:val="00196E5B"/>
    <w:rsid w:val="00196E81"/>
    <w:rsid w:val="001976B0"/>
    <w:rsid w:val="00197975"/>
    <w:rsid w:val="00197B49"/>
    <w:rsid w:val="00197C6E"/>
    <w:rsid w:val="00197CDA"/>
    <w:rsid w:val="001A0008"/>
    <w:rsid w:val="001A01EA"/>
    <w:rsid w:val="001A03F7"/>
    <w:rsid w:val="001A047D"/>
    <w:rsid w:val="001A04C9"/>
    <w:rsid w:val="001A05A2"/>
    <w:rsid w:val="001A05DC"/>
    <w:rsid w:val="001A0624"/>
    <w:rsid w:val="001A0720"/>
    <w:rsid w:val="001A084B"/>
    <w:rsid w:val="001A089A"/>
    <w:rsid w:val="001A08C3"/>
    <w:rsid w:val="001A0B53"/>
    <w:rsid w:val="001A1332"/>
    <w:rsid w:val="001A145B"/>
    <w:rsid w:val="001A1A4E"/>
    <w:rsid w:val="001A1A63"/>
    <w:rsid w:val="001A1B30"/>
    <w:rsid w:val="001A1BA0"/>
    <w:rsid w:val="001A1CF3"/>
    <w:rsid w:val="001A1D93"/>
    <w:rsid w:val="001A1E01"/>
    <w:rsid w:val="001A1E05"/>
    <w:rsid w:val="001A225A"/>
    <w:rsid w:val="001A2275"/>
    <w:rsid w:val="001A22A3"/>
    <w:rsid w:val="001A2316"/>
    <w:rsid w:val="001A27AF"/>
    <w:rsid w:val="001A2821"/>
    <w:rsid w:val="001A2B92"/>
    <w:rsid w:val="001A2CA7"/>
    <w:rsid w:val="001A2D03"/>
    <w:rsid w:val="001A2F66"/>
    <w:rsid w:val="001A3337"/>
    <w:rsid w:val="001A377E"/>
    <w:rsid w:val="001A37A3"/>
    <w:rsid w:val="001A39B3"/>
    <w:rsid w:val="001A3A6D"/>
    <w:rsid w:val="001A3D54"/>
    <w:rsid w:val="001A3E12"/>
    <w:rsid w:val="001A3EF3"/>
    <w:rsid w:val="001A4096"/>
    <w:rsid w:val="001A4185"/>
    <w:rsid w:val="001A42BD"/>
    <w:rsid w:val="001A44F0"/>
    <w:rsid w:val="001A4632"/>
    <w:rsid w:val="001A463B"/>
    <w:rsid w:val="001A47A9"/>
    <w:rsid w:val="001A4801"/>
    <w:rsid w:val="001A4AC9"/>
    <w:rsid w:val="001A4BD6"/>
    <w:rsid w:val="001A511C"/>
    <w:rsid w:val="001A5170"/>
    <w:rsid w:val="001A5205"/>
    <w:rsid w:val="001A5234"/>
    <w:rsid w:val="001A53DE"/>
    <w:rsid w:val="001A546D"/>
    <w:rsid w:val="001A57A8"/>
    <w:rsid w:val="001A5943"/>
    <w:rsid w:val="001A5AD5"/>
    <w:rsid w:val="001A5B73"/>
    <w:rsid w:val="001A5F18"/>
    <w:rsid w:val="001A626E"/>
    <w:rsid w:val="001A649B"/>
    <w:rsid w:val="001A6A37"/>
    <w:rsid w:val="001A6A42"/>
    <w:rsid w:val="001A6BBD"/>
    <w:rsid w:val="001A6E20"/>
    <w:rsid w:val="001A6F73"/>
    <w:rsid w:val="001A70BD"/>
    <w:rsid w:val="001A7156"/>
    <w:rsid w:val="001A715E"/>
    <w:rsid w:val="001A7166"/>
    <w:rsid w:val="001A72E1"/>
    <w:rsid w:val="001A74B1"/>
    <w:rsid w:val="001A75AE"/>
    <w:rsid w:val="001A7853"/>
    <w:rsid w:val="001A78F5"/>
    <w:rsid w:val="001A7AF8"/>
    <w:rsid w:val="001B0042"/>
    <w:rsid w:val="001B057C"/>
    <w:rsid w:val="001B068B"/>
    <w:rsid w:val="001B0904"/>
    <w:rsid w:val="001B09A6"/>
    <w:rsid w:val="001B0ED7"/>
    <w:rsid w:val="001B0F9B"/>
    <w:rsid w:val="001B10AD"/>
    <w:rsid w:val="001B116C"/>
    <w:rsid w:val="001B126C"/>
    <w:rsid w:val="001B12CA"/>
    <w:rsid w:val="001B165D"/>
    <w:rsid w:val="001B1852"/>
    <w:rsid w:val="001B18A8"/>
    <w:rsid w:val="001B1DB0"/>
    <w:rsid w:val="001B1DB7"/>
    <w:rsid w:val="001B1F0A"/>
    <w:rsid w:val="001B245B"/>
    <w:rsid w:val="001B26A6"/>
    <w:rsid w:val="001B2A53"/>
    <w:rsid w:val="001B2C02"/>
    <w:rsid w:val="001B2D1C"/>
    <w:rsid w:val="001B2E4C"/>
    <w:rsid w:val="001B2E5A"/>
    <w:rsid w:val="001B3163"/>
    <w:rsid w:val="001B3317"/>
    <w:rsid w:val="001B33D1"/>
    <w:rsid w:val="001B363B"/>
    <w:rsid w:val="001B3641"/>
    <w:rsid w:val="001B36BA"/>
    <w:rsid w:val="001B36DD"/>
    <w:rsid w:val="001B373D"/>
    <w:rsid w:val="001B390B"/>
    <w:rsid w:val="001B3B83"/>
    <w:rsid w:val="001B3BAE"/>
    <w:rsid w:val="001B3DCA"/>
    <w:rsid w:val="001B435F"/>
    <w:rsid w:val="001B4458"/>
    <w:rsid w:val="001B4602"/>
    <w:rsid w:val="001B465A"/>
    <w:rsid w:val="001B4770"/>
    <w:rsid w:val="001B4CBC"/>
    <w:rsid w:val="001B4CFE"/>
    <w:rsid w:val="001B4E57"/>
    <w:rsid w:val="001B5192"/>
    <w:rsid w:val="001B54A7"/>
    <w:rsid w:val="001B558C"/>
    <w:rsid w:val="001B566E"/>
    <w:rsid w:val="001B57EF"/>
    <w:rsid w:val="001B58E9"/>
    <w:rsid w:val="001B593C"/>
    <w:rsid w:val="001B5C0D"/>
    <w:rsid w:val="001B5DB9"/>
    <w:rsid w:val="001B5DD6"/>
    <w:rsid w:val="001B5F28"/>
    <w:rsid w:val="001B6225"/>
    <w:rsid w:val="001B62DA"/>
    <w:rsid w:val="001B6418"/>
    <w:rsid w:val="001B6545"/>
    <w:rsid w:val="001B667E"/>
    <w:rsid w:val="001B6778"/>
    <w:rsid w:val="001B6875"/>
    <w:rsid w:val="001B68F1"/>
    <w:rsid w:val="001B6930"/>
    <w:rsid w:val="001B6962"/>
    <w:rsid w:val="001B6A46"/>
    <w:rsid w:val="001B6C08"/>
    <w:rsid w:val="001B6E1B"/>
    <w:rsid w:val="001B6FCC"/>
    <w:rsid w:val="001B724B"/>
    <w:rsid w:val="001B72EA"/>
    <w:rsid w:val="001B7364"/>
    <w:rsid w:val="001B77F1"/>
    <w:rsid w:val="001B79BA"/>
    <w:rsid w:val="001B7B7D"/>
    <w:rsid w:val="001B7E2F"/>
    <w:rsid w:val="001C0266"/>
    <w:rsid w:val="001C0284"/>
    <w:rsid w:val="001C0377"/>
    <w:rsid w:val="001C045A"/>
    <w:rsid w:val="001C04A0"/>
    <w:rsid w:val="001C0812"/>
    <w:rsid w:val="001C08F7"/>
    <w:rsid w:val="001C0B09"/>
    <w:rsid w:val="001C0B47"/>
    <w:rsid w:val="001C0C82"/>
    <w:rsid w:val="001C0D06"/>
    <w:rsid w:val="001C0D71"/>
    <w:rsid w:val="001C0F4D"/>
    <w:rsid w:val="001C0FB2"/>
    <w:rsid w:val="001C112E"/>
    <w:rsid w:val="001C1134"/>
    <w:rsid w:val="001C113A"/>
    <w:rsid w:val="001C1327"/>
    <w:rsid w:val="001C145D"/>
    <w:rsid w:val="001C177E"/>
    <w:rsid w:val="001C1798"/>
    <w:rsid w:val="001C1878"/>
    <w:rsid w:val="001C18C8"/>
    <w:rsid w:val="001C18F1"/>
    <w:rsid w:val="001C195A"/>
    <w:rsid w:val="001C1B20"/>
    <w:rsid w:val="001C1EF8"/>
    <w:rsid w:val="001C1FC6"/>
    <w:rsid w:val="001C1FCC"/>
    <w:rsid w:val="001C21A5"/>
    <w:rsid w:val="001C2272"/>
    <w:rsid w:val="001C2640"/>
    <w:rsid w:val="001C2688"/>
    <w:rsid w:val="001C28B8"/>
    <w:rsid w:val="001C2B14"/>
    <w:rsid w:val="001C2FB2"/>
    <w:rsid w:val="001C2FEF"/>
    <w:rsid w:val="001C322E"/>
    <w:rsid w:val="001C376C"/>
    <w:rsid w:val="001C3792"/>
    <w:rsid w:val="001C3974"/>
    <w:rsid w:val="001C3B07"/>
    <w:rsid w:val="001C3BA7"/>
    <w:rsid w:val="001C3BF4"/>
    <w:rsid w:val="001C3D5C"/>
    <w:rsid w:val="001C3D70"/>
    <w:rsid w:val="001C3F8A"/>
    <w:rsid w:val="001C415C"/>
    <w:rsid w:val="001C4242"/>
    <w:rsid w:val="001C426B"/>
    <w:rsid w:val="001C42C0"/>
    <w:rsid w:val="001C4405"/>
    <w:rsid w:val="001C4770"/>
    <w:rsid w:val="001C4856"/>
    <w:rsid w:val="001C4C5A"/>
    <w:rsid w:val="001C4D0E"/>
    <w:rsid w:val="001C4D69"/>
    <w:rsid w:val="001C4F6F"/>
    <w:rsid w:val="001C4FA5"/>
    <w:rsid w:val="001C4FFA"/>
    <w:rsid w:val="001C5134"/>
    <w:rsid w:val="001C5229"/>
    <w:rsid w:val="001C549F"/>
    <w:rsid w:val="001C54D3"/>
    <w:rsid w:val="001C5522"/>
    <w:rsid w:val="001C57FA"/>
    <w:rsid w:val="001C598B"/>
    <w:rsid w:val="001C5A0C"/>
    <w:rsid w:val="001C5A1F"/>
    <w:rsid w:val="001C5ACF"/>
    <w:rsid w:val="001C6000"/>
    <w:rsid w:val="001C6019"/>
    <w:rsid w:val="001C62B3"/>
    <w:rsid w:val="001C63DA"/>
    <w:rsid w:val="001C63EC"/>
    <w:rsid w:val="001C676A"/>
    <w:rsid w:val="001C6789"/>
    <w:rsid w:val="001C67D5"/>
    <w:rsid w:val="001C6871"/>
    <w:rsid w:val="001C69B1"/>
    <w:rsid w:val="001C6A53"/>
    <w:rsid w:val="001C6ECF"/>
    <w:rsid w:val="001C717C"/>
    <w:rsid w:val="001C71CB"/>
    <w:rsid w:val="001C7455"/>
    <w:rsid w:val="001C7794"/>
    <w:rsid w:val="001C77A3"/>
    <w:rsid w:val="001C77BC"/>
    <w:rsid w:val="001C7AF0"/>
    <w:rsid w:val="001C7B4C"/>
    <w:rsid w:val="001C7E54"/>
    <w:rsid w:val="001C7F24"/>
    <w:rsid w:val="001D028C"/>
    <w:rsid w:val="001D0346"/>
    <w:rsid w:val="001D03D3"/>
    <w:rsid w:val="001D041E"/>
    <w:rsid w:val="001D049D"/>
    <w:rsid w:val="001D050F"/>
    <w:rsid w:val="001D05C0"/>
    <w:rsid w:val="001D05C6"/>
    <w:rsid w:val="001D0741"/>
    <w:rsid w:val="001D0ACC"/>
    <w:rsid w:val="001D0BD9"/>
    <w:rsid w:val="001D0DBB"/>
    <w:rsid w:val="001D0E4A"/>
    <w:rsid w:val="001D10BE"/>
    <w:rsid w:val="001D111C"/>
    <w:rsid w:val="001D117C"/>
    <w:rsid w:val="001D1187"/>
    <w:rsid w:val="001D1502"/>
    <w:rsid w:val="001D16EC"/>
    <w:rsid w:val="001D18ED"/>
    <w:rsid w:val="001D1BE6"/>
    <w:rsid w:val="001D1E2E"/>
    <w:rsid w:val="001D1ECA"/>
    <w:rsid w:val="001D205B"/>
    <w:rsid w:val="001D219D"/>
    <w:rsid w:val="001D220E"/>
    <w:rsid w:val="001D22F5"/>
    <w:rsid w:val="001D234F"/>
    <w:rsid w:val="001D2480"/>
    <w:rsid w:val="001D27B6"/>
    <w:rsid w:val="001D2852"/>
    <w:rsid w:val="001D29C2"/>
    <w:rsid w:val="001D2A54"/>
    <w:rsid w:val="001D2B45"/>
    <w:rsid w:val="001D2FBE"/>
    <w:rsid w:val="001D2FE9"/>
    <w:rsid w:val="001D3007"/>
    <w:rsid w:val="001D305F"/>
    <w:rsid w:val="001D342F"/>
    <w:rsid w:val="001D366E"/>
    <w:rsid w:val="001D3684"/>
    <w:rsid w:val="001D3A10"/>
    <w:rsid w:val="001D3B92"/>
    <w:rsid w:val="001D3B97"/>
    <w:rsid w:val="001D3C03"/>
    <w:rsid w:val="001D3D25"/>
    <w:rsid w:val="001D3D62"/>
    <w:rsid w:val="001D4142"/>
    <w:rsid w:val="001D440A"/>
    <w:rsid w:val="001D4545"/>
    <w:rsid w:val="001D457D"/>
    <w:rsid w:val="001D464E"/>
    <w:rsid w:val="001D47F1"/>
    <w:rsid w:val="001D49A8"/>
    <w:rsid w:val="001D4AFC"/>
    <w:rsid w:val="001D4B22"/>
    <w:rsid w:val="001D52FC"/>
    <w:rsid w:val="001D5382"/>
    <w:rsid w:val="001D53B8"/>
    <w:rsid w:val="001D54FA"/>
    <w:rsid w:val="001D55AF"/>
    <w:rsid w:val="001D59C3"/>
    <w:rsid w:val="001D5B39"/>
    <w:rsid w:val="001D6252"/>
    <w:rsid w:val="001D62A1"/>
    <w:rsid w:val="001D63BE"/>
    <w:rsid w:val="001D661A"/>
    <w:rsid w:val="001D6647"/>
    <w:rsid w:val="001D6653"/>
    <w:rsid w:val="001D66FE"/>
    <w:rsid w:val="001D67A5"/>
    <w:rsid w:val="001D67CA"/>
    <w:rsid w:val="001D6889"/>
    <w:rsid w:val="001D690C"/>
    <w:rsid w:val="001D693F"/>
    <w:rsid w:val="001D69CA"/>
    <w:rsid w:val="001D6A10"/>
    <w:rsid w:val="001D6C8D"/>
    <w:rsid w:val="001D6EE8"/>
    <w:rsid w:val="001D7039"/>
    <w:rsid w:val="001D71E4"/>
    <w:rsid w:val="001D7343"/>
    <w:rsid w:val="001D73CE"/>
    <w:rsid w:val="001D744C"/>
    <w:rsid w:val="001D76A3"/>
    <w:rsid w:val="001D776C"/>
    <w:rsid w:val="001D77D7"/>
    <w:rsid w:val="001D795E"/>
    <w:rsid w:val="001D7A7D"/>
    <w:rsid w:val="001D7AE7"/>
    <w:rsid w:val="001D7BBB"/>
    <w:rsid w:val="001D7CCB"/>
    <w:rsid w:val="001D7E78"/>
    <w:rsid w:val="001D7EDF"/>
    <w:rsid w:val="001E02BA"/>
    <w:rsid w:val="001E03C7"/>
    <w:rsid w:val="001E03E0"/>
    <w:rsid w:val="001E09F4"/>
    <w:rsid w:val="001E0B1E"/>
    <w:rsid w:val="001E0DC4"/>
    <w:rsid w:val="001E0EF7"/>
    <w:rsid w:val="001E118A"/>
    <w:rsid w:val="001E1509"/>
    <w:rsid w:val="001E1554"/>
    <w:rsid w:val="001E169A"/>
    <w:rsid w:val="001E1871"/>
    <w:rsid w:val="001E19BD"/>
    <w:rsid w:val="001E1A0A"/>
    <w:rsid w:val="001E1C2D"/>
    <w:rsid w:val="001E1C8D"/>
    <w:rsid w:val="001E223D"/>
    <w:rsid w:val="001E2274"/>
    <w:rsid w:val="001E27AA"/>
    <w:rsid w:val="001E29AB"/>
    <w:rsid w:val="001E2F86"/>
    <w:rsid w:val="001E2FC9"/>
    <w:rsid w:val="001E3032"/>
    <w:rsid w:val="001E3056"/>
    <w:rsid w:val="001E30FF"/>
    <w:rsid w:val="001E325E"/>
    <w:rsid w:val="001E32AD"/>
    <w:rsid w:val="001E32BD"/>
    <w:rsid w:val="001E32FA"/>
    <w:rsid w:val="001E334A"/>
    <w:rsid w:val="001E3353"/>
    <w:rsid w:val="001E34DF"/>
    <w:rsid w:val="001E3775"/>
    <w:rsid w:val="001E39C3"/>
    <w:rsid w:val="001E3A1C"/>
    <w:rsid w:val="001E3BD4"/>
    <w:rsid w:val="001E3DAC"/>
    <w:rsid w:val="001E3E4C"/>
    <w:rsid w:val="001E3E67"/>
    <w:rsid w:val="001E3F0E"/>
    <w:rsid w:val="001E3F75"/>
    <w:rsid w:val="001E40C0"/>
    <w:rsid w:val="001E4217"/>
    <w:rsid w:val="001E42F9"/>
    <w:rsid w:val="001E48A9"/>
    <w:rsid w:val="001E4A83"/>
    <w:rsid w:val="001E4B35"/>
    <w:rsid w:val="001E4D7A"/>
    <w:rsid w:val="001E4D81"/>
    <w:rsid w:val="001E4E3C"/>
    <w:rsid w:val="001E4EDD"/>
    <w:rsid w:val="001E53F3"/>
    <w:rsid w:val="001E55B8"/>
    <w:rsid w:val="001E567F"/>
    <w:rsid w:val="001E57C6"/>
    <w:rsid w:val="001E585F"/>
    <w:rsid w:val="001E586E"/>
    <w:rsid w:val="001E58D2"/>
    <w:rsid w:val="001E5BB9"/>
    <w:rsid w:val="001E5BE4"/>
    <w:rsid w:val="001E5CA9"/>
    <w:rsid w:val="001E60CF"/>
    <w:rsid w:val="001E6336"/>
    <w:rsid w:val="001E63BA"/>
    <w:rsid w:val="001E6A6A"/>
    <w:rsid w:val="001E6B07"/>
    <w:rsid w:val="001E6B72"/>
    <w:rsid w:val="001E6B78"/>
    <w:rsid w:val="001E6C6A"/>
    <w:rsid w:val="001E6C76"/>
    <w:rsid w:val="001E6D41"/>
    <w:rsid w:val="001E6F20"/>
    <w:rsid w:val="001E736B"/>
    <w:rsid w:val="001E73F9"/>
    <w:rsid w:val="001E74EA"/>
    <w:rsid w:val="001E74ED"/>
    <w:rsid w:val="001E764F"/>
    <w:rsid w:val="001E76EB"/>
    <w:rsid w:val="001E7886"/>
    <w:rsid w:val="001E79C2"/>
    <w:rsid w:val="001E79E6"/>
    <w:rsid w:val="001E7A2A"/>
    <w:rsid w:val="001E7AA4"/>
    <w:rsid w:val="001E7C77"/>
    <w:rsid w:val="001E7D54"/>
    <w:rsid w:val="001E7DCB"/>
    <w:rsid w:val="001F0022"/>
    <w:rsid w:val="001F022E"/>
    <w:rsid w:val="001F025B"/>
    <w:rsid w:val="001F033F"/>
    <w:rsid w:val="001F05D0"/>
    <w:rsid w:val="001F071D"/>
    <w:rsid w:val="001F0C1A"/>
    <w:rsid w:val="001F0DFE"/>
    <w:rsid w:val="001F0EDE"/>
    <w:rsid w:val="001F10F3"/>
    <w:rsid w:val="001F12E9"/>
    <w:rsid w:val="001F13C5"/>
    <w:rsid w:val="001F169E"/>
    <w:rsid w:val="001F19E2"/>
    <w:rsid w:val="001F1C6A"/>
    <w:rsid w:val="001F1F84"/>
    <w:rsid w:val="001F1F98"/>
    <w:rsid w:val="001F2158"/>
    <w:rsid w:val="001F21A0"/>
    <w:rsid w:val="001F21C1"/>
    <w:rsid w:val="001F231E"/>
    <w:rsid w:val="001F25B6"/>
    <w:rsid w:val="001F2621"/>
    <w:rsid w:val="001F27C4"/>
    <w:rsid w:val="001F28B5"/>
    <w:rsid w:val="001F28B7"/>
    <w:rsid w:val="001F296D"/>
    <w:rsid w:val="001F2A5A"/>
    <w:rsid w:val="001F2AA0"/>
    <w:rsid w:val="001F3471"/>
    <w:rsid w:val="001F36D3"/>
    <w:rsid w:val="001F39A9"/>
    <w:rsid w:val="001F3AD4"/>
    <w:rsid w:val="001F3B3B"/>
    <w:rsid w:val="001F3D50"/>
    <w:rsid w:val="001F3D86"/>
    <w:rsid w:val="001F3F5E"/>
    <w:rsid w:val="001F3F7B"/>
    <w:rsid w:val="001F407B"/>
    <w:rsid w:val="001F4085"/>
    <w:rsid w:val="001F416A"/>
    <w:rsid w:val="001F41C7"/>
    <w:rsid w:val="001F4211"/>
    <w:rsid w:val="001F4566"/>
    <w:rsid w:val="001F47B8"/>
    <w:rsid w:val="001F4ADD"/>
    <w:rsid w:val="001F4B1E"/>
    <w:rsid w:val="001F4BBF"/>
    <w:rsid w:val="001F4CAB"/>
    <w:rsid w:val="001F4CD0"/>
    <w:rsid w:val="001F4EE3"/>
    <w:rsid w:val="001F4F17"/>
    <w:rsid w:val="001F506C"/>
    <w:rsid w:val="001F536D"/>
    <w:rsid w:val="001F544E"/>
    <w:rsid w:val="001F5558"/>
    <w:rsid w:val="001F55A0"/>
    <w:rsid w:val="001F5691"/>
    <w:rsid w:val="001F5762"/>
    <w:rsid w:val="001F5851"/>
    <w:rsid w:val="001F5855"/>
    <w:rsid w:val="001F5BA4"/>
    <w:rsid w:val="001F5DDC"/>
    <w:rsid w:val="001F5E9C"/>
    <w:rsid w:val="001F6102"/>
    <w:rsid w:val="001F614B"/>
    <w:rsid w:val="001F62FE"/>
    <w:rsid w:val="001F62FF"/>
    <w:rsid w:val="001F6399"/>
    <w:rsid w:val="001F63DD"/>
    <w:rsid w:val="001F649A"/>
    <w:rsid w:val="001F64CE"/>
    <w:rsid w:val="001F663C"/>
    <w:rsid w:val="001F668B"/>
    <w:rsid w:val="001F6706"/>
    <w:rsid w:val="001F6826"/>
    <w:rsid w:val="001F6848"/>
    <w:rsid w:val="001F68B0"/>
    <w:rsid w:val="001F694D"/>
    <w:rsid w:val="001F6957"/>
    <w:rsid w:val="001F6982"/>
    <w:rsid w:val="001F6A34"/>
    <w:rsid w:val="001F6B23"/>
    <w:rsid w:val="001F6BA7"/>
    <w:rsid w:val="001F6EBC"/>
    <w:rsid w:val="001F7171"/>
    <w:rsid w:val="001F72BA"/>
    <w:rsid w:val="001F73E7"/>
    <w:rsid w:val="001F761A"/>
    <w:rsid w:val="001F7708"/>
    <w:rsid w:val="001F773B"/>
    <w:rsid w:val="001F778F"/>
    <w:rsid w:val="001F7A27"/>
    <w:rsid w:val="001F7D06"/>
    <w:rsid w:val="00200028"/>
    <w:rsid w:val="002004FE"/>
    <w:rsid w:val="0020051C"/>
    <w:rsid w:val="00200548"/>
    <w:rsid w:val="0020059F"/>
    <w:rsid w:val="00200986"/>
    <w:rsid w:val="00200AA7"/>
    <w:rsid w:val="00200AFC"/>
    <w:rsid w:val="00200B2C"/>
    <w:rsid w:val="00200CBB"/>
    <w:rsid w:val="00200CBE"/>
    <w:rsid w:val="00200DBF"/>
    <w:rsid w:val="00200DF6"/>
    <w:rsid w:val="00200FAF"/>
    <w:rsid w:val="00200FD2"/>
    <w:rsid w:val="00201000"/>
    <w:rsid w:val="00201353"/>
    <w:rsid w:val="00201690"/>
    <w:rsid w:val="0020169B"/>
    <w:rsid w:val="002018CF"/>
    <w:rsid w:val="00201A2C"/>
    <w:rsid w:val="00201A73"/>
    <w:rsid w:val="00201BF5"/>
    <w:rsid w:val="00201DB4"/>
    <w:rsid w:val="00201F8C"/>
    <w:rsid w:val="00202093"/>
    <w:rsid w:val="002021D6"/>
    <w:rsid w:val="0020230A"/>
    <w:rsid w:val="00202702"/>
    <w:rsid w:val="00202833"/>
    <w:rsid w:val="00202AAE"/>
    <w:rsid w:val="00202BA1"/>
    <w:rsid w:val="00202C1C"/>
    <w:rsid w:val="00202C84"/>
    <w:rsid w:val="00202C8C"/>
    <w:rsid w:val="00202CE7"/>
    <w:rsid w:val="00202E23"/>
    <w:rsid w:val="00202FF3"/>
    <w:rsid w:val="002030DA"/>
    <w:rsid w:val="0020313D"/>
    <w:rsid w:val="002031EE"/>
    <w:rsid w:val="002032B7"/>
    <w:rsid w:val="00203596"/>
    <w:rsid w:val="002036BA"/>
    <w:rsid w:val="00203784"/>
    <w:rsid w:val="0020389D"/>
    <w:rsid w:val="00203E13"/>
    <w:rsid w:val="00203E50"/>
    <w:rsid w:val="00203E7D"/>
    <w:rsid w:val="00204102"/>
    <w:rsid w:val="002041BD"/>
    <w:rsid w:val="0020436B"/>
    <w:rsid w:val="00204398"/>
    <w:rsid w:val="00204495"/>
    <w:rsid w:val="0020465C"/>
    <w:rsid w:val="002046F6"/>
    <w:rsid w:val="00204C53"/>
    <w:rsid w:val="00204D42"/>
    <w:rsid w:val="00204DDF"/>
    <w:rsid w:val="00204F31"/>
    <w:rsid w:val="00204F91"/>
    <w:rsid w:val="00204FAC"/>
    <w:rsid w:val="00205478"/>
    <w:rsid w:val="002056C1"/>
    <w:rsid w:val="0020576F"/>
    <w:rsid w:val="002057A2"/>
    <w:rsid w:val="002057F2"/>
    <w:rsid w:val="0020588F"/>
    <w:rsid w:val="00205935"/>
    <w:rsid w:val="00205B11"/>
    <w:rsid w:val="002063C4"/>
    <w:rsid w:val="0020653D"/>
    <w:rsid w:val="00206562"/>
    <w:rsid w:val="002065B3"/>
    <w:rsid w:val="002065EA"/>
    <w:rsid w:val="00206746"/>
    <w:rsid w:val="00206782"/>
    <w:rsid w:val="002069A0"/>
    <w:rsid w:val="002069C2"/>
    <w:rsid w:val="00206A38"/>
    <w:rsid w:val="00206CE7"/>
    <w:rsid w:val="00206ECB"/>
    <w:rsid w:val="00207008"/>
    <w:rsid w:val="00207082"/>
    <w:rsid w:val="00207137"/>
    <w:rsid w:val="00207317"/>
    <w:rsid w:val="002077AF"/>
    <w:rsid w:val="00207860"/>
    <w:rsid w:val="00207A15"/>
    <w:rsid w:val="00207A2D"/>
    <w:rsid w:val="00207B12"/>
    <w:rsid w:val="00207B2A"/>
    <w:rsid w:val="00207C26"/>
    <w:rsid w:val="00207CD9"/>
    <w:rsid w:val="00207E92"/>
    <w:rsid w:val="00207ED1"/>
    <w:rsid w:val="00207EDF"/>
    <w:rsid w:val="002101B1"/>
    <w:rsid w:val="002101F5"/>
    <w:rsid w:val="002102E0"/>
    <w:rsid w:val="00210412"/>
    <w:rsid w:val="002105D7"/>
    <w:rsid w:val="0021066A"/>
    <w:rsid w:val="0021079D"/>
    <w:rsid w:val="002108B7"/>
    <w:rsid w:val="00210C5D"/>
    <w:rsid w:val="00210E12"/>
    <w:rsid w:val="00210FA1"/>
    <w:rsid w:val="002113F5"/>
    <w:rsid w:val="002115F8"/>
    <w:rsid w:val="00211647"/>
    <w:rsid w:val="0021175C"/>
    <w:rsid w:val="002118E3"/>
    <w:rsid w:val="00211972"/>
    <w:rsid w:val="00211AB7"/>
    <w:rsid w:val="00211E78"/>
    <w:rsid w:val="00211F32"/>
    <w:rsid w:val="002120E6"/>
    <w:rsid w:val="0021212E"/>
    <w:rsid w:val="00212136"/>
    <w:rsid w:val="002122D4"/>
    <w:rsid w:val="00212364"/>
    <w:rsid w:val="0021294F"/>
    <w:rsid w:val="00212B0F"/>
    <w:rsid w:val="00212C68"/>
    <w:rsid w:val="00212E53"/>
    <w:rsid w:val="00212E79"/>
    <w:rsid w:val="002133E6"/>
    <w:rsid w:val="0021350D"/>
    <w:rsid w:val="0021379D"/>
    <w:rsid w:val="002137A0"/>
    <w:rsid w:val="00213AFD"/>
    <w:rsid w:val="00213D4D"/>
    <w:rsid w:val="00213E82"/>
    <w:rsid w:val="00213E8A"/>
    <w:rsid w:val="0021401E"/>
    <w:rsid w:val="00214147"/>
    <w:rsid w:val="0021421B"/>
    <w:rsid w:val="00214236"/>
    <w:rsid w:val="002142CA"/>
    <w:rsid w:val="00214499"/>
    <w:rsid w:val="002146DA"/>
    <w:rsid w:val="00214760"/>
    <w:rsid w:val="00214806"/>
    <w:rsid w:val="00214817"/>
    <w:rsid w:val="00214940"/>
    <w:rsid w:val="0021494E"/>
    <w:rsid w:val="002149DD"/>
    <w:rsid w:val="00214AAA"/>
    <w:rsid w:val="00214C6A"/>
    <w:rsid w:val="00214CD3"/>
    <w:rsid w:val="00214D23"/>
    <w:rsid w:val="00215595"/>
    <w:rsid w:val="002155B9"/>
    <w:rsid w:val="002155D4"/>
    <w:rsid w:val="002156BA"/>
    <w:rsid w:val="002156BD"/>
    <w:rsid w:val="00215746"/>
    <w:rsid w:val="00215BC3"/>
    <w:rsid w:val="00215FC0"/>
    <w:rsid w:val="00216019"/>
    <w:rsid w:val="002160F8"/>
    <w:rsid w:val="00216138"/>
    <w:rsid w:val="00216210"/>
    <w:rsid w:val="0021662F"/>
    <w:rsid w:val="00216927"/>
    <w:rsid w:val="002169F9"/>
    <w:rsid w:val="00216D24"/>
    <w:rsid w:val="00216DE4"/>
    <w:rsid w:val="00216F57"/>
    <w:rsid w:val="00217303"/>
    <w:rsid w:val="0021754F"/>
    <w:rsid w:val="00217631"/>
    <w:rsid w:val="002176E9"/>
    <w:rsid w:val="00217831"/>
    <w:rsid w:val="00217AFA"/>
    <w:rsid w:val="00217B5F"/>
    <w:rsid w:val="00217C7B"/>
    <w:rsid w:val="00220049"/>
    <w:rsid w:val="002200BC"/>
    <w:rsid w:val="002200BE"/>
    <w:rsid w:val="00220253"/>
    <w:rsid w:val="00220423"/>
    <w:rsid w:val="002208C0"/>
    <w:rsid w:val="002209FB"/>
    <w:rsid w:val="00220A6D"/>
    <w:rsid w:val="00220AD2"/>
    <w:rsid w:val="00220E62"/>
    <w:rsid w:val="00220FC5"/>
    <w:rsid w:val="0022101C"/>
    <w:rsid w:val="00221091"/>
    <w:rsid w:val="0022124C"/>
    <w:rsid w:val="002213F4"/>
    <w:rsid w:val="0022143C"/>
    <w:rsid w:val="002214F6"/>
    <w:rsid w:val="00221690"/>
    <w:rsid w:val="0022171A"/>
    <w:rsid w:val="002217FA"/>
    <w:rsid w:val="002217FB"/>
    <w:rsid w:val="00221B94"/>
    <w:rsid w:val="00221C98"/>
    <w:rsid w:val="00221D55"/>
    <w:rsid w:val="00221E6C"/>
    <w:rsid w:val="00221F63"/>
    <w:rsid w:val="002220CF"/>
    <w:rsid w:val="00222303"/>
    <w:rsid w:val="00222526"/>
    <w:rsid w:val="00222589"/>
    <w:rsid w:val="002225E2"/>
    <w:rsid w:val="0022272E"/>
    <w:rsid w:val="00222806"/>
    <w:rsid w:val="002228C6"/>
    <w:rsid w:val="0022294B"/>
    <w:rsid w:val="00222951"/>
    <w:rsid w:val="002229E5"/>
    <w:rsid w:val="00222ACE"/>
    <w:rsid w:val="00222BC5"/>
    <w:rsid w:val="00222C73"/>
    <w:rsid w:val="00222CF5"/>
    <w:rsid w:val="00222D48"/>
    <w:rsid w:val="00222E5A"/>
    <w:rsid w:val="00222F49"/>
    <w:rsid w:val="00222F50"/>
    <w:rsid w:val="00222F6A"/>
    <w:rsid w:val="002230EB"/>
    <w:rsid w:val="002232D3"/>
    <w:rsid w:val="00223374"/>
    <w:rsid w:val="002234EA"/>
    <w:rsid w:val="002236AD"/>
    <w:rsid w:val="002237F2"/>
    <w:rsid w:val="00223986"/>
    <w:rsid w:val="002239AF"/>
    <w:rsid w:val="00223A04"/>
    <w:rsid w:val="00223A91"/>
    <w:rsid w:val="00223C13"/>
    <w:rsid w:val="00224787"/>
    <w:rsid w:val="00224A0F"/>
    <w:rsid w:val="00224B85"/>
    <w:rsid w:val="00224CC4"/>
    <w:rsid w:val="00224FA8"/>
    <w:rsid w:val="002254F6"/>
    <w:rsid w:val="0022555C"/>
    <w:rsid w:val="002256A3"/>
    <w:rsid w:val="002256D5"/>
    <w:rsid w:val="002257AB"/>
    <w:rsid w:val="002259C7"/>
    <w:rsid w:val="00225AFC"/>
    <w:rsid w:val="00225D65"/>
    <w:rsid w:val="00225DC1"/>
    <w:rsid w:val="00225FB1"/>
    <w:rsid w:val="00226332"/>
    <w:rsid w:val="0022639C"/>
    <w:rsid w:val="002263B6"/>
    <w:rsid w:val="00226B25"/>
    <w:rsid w:val="00226B42"/>
    <w:rsid w:val="00226DF2"/>
    <w:rsid w:val="00227465"/>
    <w:rsid w:val="00227483"/>
    <w:rsid w:val="0022762A"/>
    <w:rsid w:val="0022764E"/>
    <w:rsid w:val="002276D0"/>
    <w:rsid w:val="00227836"/>
    <w:rsid w:val="00227DAD"/>
    <w:rsid w:val="00227F16"/>
    <w:rsid w:val="0023004B"/>
    <w:rsid w:val="002300AC"/>
    <w:rsid w:val="00230332"/>
    <w:rsid w:val="002306FA"/>
    <w:rsid w:val="002307E8"/>
    <w:rsid w:val="00230DA0"/>
    <w:rsid w:val="002311D9"/>
    <w:rsid w:val="002311E2"/>
    <w:rsid w:val="0023136C"/>
    <w:rsid w:val="0023148C"/>
    <w:rsid w:val="00231521"/>
    <w:rsid w:val="00231658"/>
    <w:rsid w:val="00231745"/>
    <w:rsid w:val="00231B6D"/>
    <w:rsid w:val="00231D0D"/>
    <w:rsid w:val="00231DDA"/>
    <w:rsid w:val="00231E2B"/>
    <w:rsid w:val="00231EE5"/>
    <w:rsid w:val="00231F60"/>
    <w:rsid w:val="002320FF"/>
    <w:rsid w:val="0023236A"/>
    <w:rsid w:val="00232834"/>
    <w:rsid w:val="00232932"/>
    <w:rsid w:val="00232C05"/>
    <w:rsid w:val="00232EBF"/>
    <w:rsid w:val="00232F47"/>
    <w:rsid w:val="00232FC7"/>
    <w:rsid w:val="002334AF"/>
    <w:rsid w:val="00233528"/>
    <w:rsid w:val="002335DA"/>
    <w:rsid w:val="002336A3"/>
    <w:rsid w:val="002339F2"/>
    <w:rsid w:val="00233A54"/>
    <w:rsid w:val="00233A58"/>
    <w:rsid w:val="00233BC3"/>
    <w:rsid w:val="00233C6E"/>
    <w:rsid w:val="00233F2F"/>
    <w:rsid w:val="002343CD"/>
    <w:rsid w:val="002343D2"/>
    <w:rsid w:val="00234489"/>
    <w:rsid w:val="0023449A"/>
    <w:rsid w:val="0023458C"/>
    <w:rsid w:val="00234823"/>
    <w:rsid w:val="00234B9A"/>
    <w:rsid w:val="00234C89"/>
    <w:rsid w:val="00234CCA"/>
    <w:rsid w:val="00234DC9"/>
    <w:rsid w:val="00234E62"/>
    <w:rsid w:val="00234E84"/>
    <w:rsid w:val="00234EE5"/>
    <w:rsid w:val="002350BA"/>
    <w:rsid w:val="002350E1"/>
    <w:rsid w:val="002351E8"/>
    <w:rsid w:val="0023521A"/>
    <w:rsid w:val="002355FB"/>
    <w:rsid w:val="00235856"/>
    <w:rsid w:val="00235AE4"/>
    <w:rsid w:val="00235B38"/>
    <w:rsid w:val="00235DA6"/>
    <w:rsid w:val="00235E1A"/>
    <w:rsid w:val="00235E28"/>
    <w:rsid w:val="00235E3B"/>
    <w:rsid w:val="00235FBF"/>
    <w:rsid w:val="00235FEE"/>
    <w:rsid w:val="002360AE"/>
    <w:rsid w:val="0023619C"/>
    <w:rsid w:val="002361C1"/>
    <w:rsid w:val="002361EC"/>
    <w:rsid w:val="002364C7"/>
    <w:rsid w:val="00236641"/>
    <w:rsid w:val="00236832"/>
    <w:rsid w:val="00236B5E"/>
    <w:rsid w:val="00236BAF"/>
    <w:rsid w:val="00236CBB"/>
    <w:rsid w:val="00236DF1"/>
    <w:rsid w:val="00236E29"/>
    <w:rsid w:val="00236ED0"/>
    <w:rsid w:val="00236F9C"/>
    <w:rsid w:val="002370E4"/>
    <w:rsid w:val="00237651"/>
    <w:rsid w:val="00237773"/>
    <w:rsid w:val="00237822"/>
    <w:rsid w:val="002378BD"/>
    <w:rsid w:val="00237D13"/>
    <w:rsid w:val="00237DEE"/>
    <w:rsid w:val="00237EE3"/>
    <w:rsid w:val="0024004D"/>
    <w:rsid w:val="00240078"/>
    <w:rsid w:val="002400BC"/>
    <w:rsid w:val="00240237"/>
    <w:rsid w:val="00240390"/>
    <w:rsid w:val="00240447"/>
    <w:rsid w:val="002404AD"/>
    <w:rsid w:val="002406F4"/>
    <w:rsid w:val="00240771"/>
    <w:rsid w:val="0024097D"/>
    <w:rsid w:val="00240D49"/>
    <w:rsid w:val="00240F04"/>
    <w:rsid w:val="00240F20"/>
    <w:rsid w:val="002410F2"/>
    <w:rsid w:val="0024157F"/>
    <w:rsid w:val="00241856"/>
    <w:rsid w:val="00241985"/>
    <w:rsid w:val="00241AD9"/>
    <w:rsid w:val="00241C54"/>
    <w:rsid w:val="00241E13"/>
    <w:rsid w:val="0024221C"/>
    <w:rsid w:val="002423FF"/>
    <w:rsid w:val="0024248C"/>
    <w:rsid w:val="00242494"/>
    <w:rsid w:val="00242637"/>
    <w:rsid w:val="002427CE"/>
    <w:rsid w:val="00242802"/>
    <w:rsid w:val="0024297C"/>
    <w:rsid w:val="00242A58"/>
    <w:rsid w:val="00242F4B"/>
    <w:rsid w:val="00243032"/>
    <w:rsid w:val="0024327F"/>
    <w:rsid w:val="00243424"/>
    <w:rsid w:val="00243426"/>
    <w:rsid w:val="00243686"/>
    <w:rsid w:val="00243A46"/>
    <w:rsid w:val="00243A9D"/>
    <w:rsid w:val="00243BE3"/>
    <w:rsid w:val="00243CA3"/>
    <w:rsid w:val="00243E40"/>
    <w:rsid w:val="00244399"/>
    <w:rsid w:val="002443A3"/>
    <w:rsid w:val="002443D1"/>
    <w:rsid w:val="00244516"/>
    <w:rsid w:val="0024493B"/>
    <w:rsid w:val="00244945"/>
    <w:rsid w:val="00244B1F"/>
    <w:rsid w:val="00244C1E"/>
    <w:rsid w:val="00244D1E"/>
    <w:rsid w:val="00244D46"/>
    <w:rsid w:val="00244E74"/>
    <w:rsid w:val="00245008"/>
    <w:rsid w:val="0024533B"/>
    <w:rsid w:val="0024556E"/>
    <w:rsid w:val="00245673"/>
    <w:rsid w:val="002458F7"/>
    <w:rsid w:val="0024596C"/>
    <w:rsid w:val="00245B97"/>
    <w:rsid w:val="00245F3D"/>
    <w:rsid w:val="0024601F"/>
    <w:rsid w:val="00246070"/>
    <w:rsid w:val="002462EE"/>
    <w:rsid w:val="00246CA2"/>
    <w:rsid w:val="00246CF5"/>
    <w:rsid w:val="00246E8B"/>
    <w:rsid w:val="00246F71"/>
    <w:rsid w:val="00246FC1"/>
    <w:rsid w:val="00247099"/>
    <w:rsid w:val="0024711E"/>
    <w:rsid w:val="00247141"/>
    <w:rsid w:val="002471D1"/>
    <w:rsid w:val="0024725C"/>
    <w:rsid w:val="0024738C"/>
    <w:rsid w:val="002473B5"/>
    <w:rsid w:val="002474CF"/>
    <w:rsid w:val="0024760B"/>
    <w:rsid w:val="002477E0"/>
    <w:rsid w:val="00247A69"/>
    <w:rsid w:val="00247B5F"/>
    <w:rsid w:val="00247B62"/>
    <w:rsid w:val="00247D0E"/>
    <w:rsid w:val="00247ED8"/>
    <w:rsid w:val="00247FC0"/>
    <w:rsid w:val="00250222"/>
    <w:rsid w:val="00250260"/>
    <w:rsid w:val="00250288"/>
    <w:rsid w:val="0025039E"/>
    <w:rsid w:val="0025083B"/>
    <w:rsid w:val="00250844"/>
    <w:rsid w:val="002509D2"/>
    <w:rsid w:val="00250CE0"/>
    <w:rsid w:val="00250DB1"/>
    <w:rsid w:val="00250EBA"/>
    <w:rsid w:val="0025101B"/>
    <w:rsid w:val="002511C3"/>
    <w:rsid w:val="002513A9"/>
    <w:rsid w:val="0025141C"/>
    <w:rsid w:val="00251919"/>
    <w:rsid w:val="00251A1C"/>
    <w:rsid w:val="00251A9D"/>
    <w:rsid w:val="00251AF8"/>
    <w:rsid w:val="00251CDD"/>
    <w:rsid w:val="00251FF1"/>
    <w:rsid w:val="00252182"/>
    <w:rsid w:val="00252266"/>
    <w:rsid w:val="00252585"/>
    <w:rsid w:val="002525A0"/>
    <w:rsid w:val="002525C2"/>
    <w:rsid w:val="0025274B"/>
    <w:rsid w:val="002527DB"/>
    <w:rsid w:val="002529C1"/>
    <w:rsid w:val="00252C6D"/>
    <w:rsid w:val="00252D3D"/>
    <w:rsid w:val="00252D81"/>
    <w:rsid w:val="00252F2B"/>
    <w:rsid w:val="00253050"/>
    <w:rsid w:val="00253332"/>
    <w:rsid w:val="002536D1"/>
    <w:rsid w:val="002538E7"/>
    <w:rsid w:val="002539F6"/>
    <w:rsid w:val="00253A9D"/>
    <w:rsid w:val="00253EA5"/>
    <w:rsid w:val="00254197"/>
    <w:rsid w:val="00254215"/>
    <w:rsid w:val="00254278"/>
    <w:rsid w:val="002543F0"/>
    <w:rsid w:val="002544A3"/>
    <w:rsid w:val="0025466C"/>
    <w:rsid w:val="0025471E"/>
    <w:rsid w:val="002548A4"/>
    <w:rsid w:val="00254AB4"/>
    <w:rsid w:val="00254B30"/>
    <w:rsid w:val="00254DC6"/>
    <w:rsid w:val="00254E49"/>
    <w:rsid w:val="00255099"/>
    <w:rsid w:val="00255102"/>
    <w:rsid w:val="00255129"/>
    <w:rsid w:val="0025519E"/>
    <w:rsid w:val="0025526E"/>
    <w:rsid w:val="00255449"/>
    <w:rsid w:val="002555CA"/>
    <w:rsid w:val="00255957"/>
    <w:rsid w:val="00255A36"/>
    <w:rsid w:val="00255AC5"/>
    <w:rsid w:val="00255F34"/>
    <w:rsid w:val="0025613B"/>
    <w:rsid w:val="00256281"/>
    <w:rsid w:val="0025636A"/>
    <w:rsid w:val="002564C8"/>
    <w:rsid w:val="00256517"/>
    <w:rsid w:val="00256749"/>
    <w:rsid w:val="00256A58"/>
    <w:rsid w:val="00256C52"/>
    <w:rsid w:val="00256D73"/>
    <w:rsid w:val="00256DDD"/>
    <w:rsid w:val="00256EB4"/>
    <w:rsid w:val="00257051"/>
    <w:rsid w:val="0025730F"/>
    <w:rsid w:val="00257316"/>
    <w:rsid w:val="00257364"/>
    <w:rsid w:val="0025739C"/>
    <w:rsid w:val="0025750A"/>
    <w:rsid w:val="00257747"/>
    <w:rsid w:val="0025794B"/>
    <w:rsid w:val="00257B4F"/>
    <w:rsid w:val="00257BCA"/>
    <w:rsid w:val="00257CB5"/>
    <w:rsid w:val="00257DFF"/>
    <w:rsid w:val="00257E34"/>
    <w:rsid w:val="00257F22"/>
    <w:rsid w:val="00260006"/>
    <w:rsid w:val="00260187"/>
    <w:rsid w:val="0026069F"/>
    <w:rsid w:val="0026075F"/>
    <w:rsid w:val="00260878"/>
    <w:rsid w:val="002609CE"/>
    <w:rsid w:val="00260A28"/>
    <w:rsid w:val="00260B00"/>
    <w:rsid w:val="00260C43"/>
    <w:rsid w:val="00260CA8"/>
    <w:rsid w:val="00260CFC"/>
    <w:rsid w:val="00260DFB"/>
    <w:rsid w:val="0026117F"/>
    <w:rsid w:val="00261257"/>
    <w:rsid w:val="002613FA"/>
    <w:rsid w:val="0026144C"/>
    <w:rsid w:val="00261AD1"/>
    <w:rsid w:val="00261BB0"/>
    <w:rsid w:val="00261BF2"/>
    <w:rsid w:val="00261C6D"/>
    <w:rsid w:val="00261CAE"/>
    <w:rsid w:val="00261DB5"/>
    <w:rsid w:val="002620A8"/>
    <w:rsid w:val="0026247C"/>
    <w:rsid w:val="002625B6"/>
    <w:rsid w:val="002626CB"/>
    <w:rsid w:val="002626DF"/>
    <w:rsid w:val="00262AE1"/>
    <w:rsid w:val="00262AFF"/>
    <w:rsid w:val="00263078"/>
    <w:rsid w:val="00263457"/>
    <w:rsid w:val="0026356C"/>
    <w:rsid w:val="0026357D"/>
    <w:rsid w:val="002637A0"/>
    <w:rsid w:val="002639A5"/>
    <w:rsid w:val="00263B6C"/>
    <w:rsid w:val="00263BA1"/>
    <w:rsid w:val="00263C53"/>
    <w:rsid w:val="00263FCC"/>
    <w:rsid w:val="0026413A"/>
    <w:rsid w:val="00264198"/>
    <w:rsid w:val="00264433"/>
    <w:rsid w:val="00264485"/>
    <w:rsid w:val="002644AB"/>
    <w:rsid w:val="00264629"/>
    <w:rsid w:val="00264786"/>
    <w:rsid w:val="0026481E"/>
    <w:rsid w:val="0026484E"/>
    <w:rsid w:val="00264ABC"/>
    <w:rsid w:val="00264AC9"/>
    <w:rsid w:val="00264B28"/>
    <w:rsid w:val="00264E68"/>
    <w:rsid w:val="00264FCD"/>
    <w:rsid w:val="00265067"/>
    <w:rsid w:val="0026507C"/>
    <w:rsid w:val="002652CE"/>
    <w:rsid w:val="002652E8"/>
    <w:rsid w:val="0026537E"/>
    <w:rsid w:val="002653E8"/>
    <w:rsid w:val="0026543D"/>
    <w:rsid w:val="0026585A"/>
    <w:rsid w:val="00265BD0"/>
    <w:rsid w:val="00265BE2"/>
    <w:rsid w:val="00266177"/>
    <w:rsid w:val="0026620F"/>
    <w:rsid w:val="002662CC"/>
    <w:rsid w:val="002664F0"/>
    <w:rsid w:val="002665B6"/>
    <w:rsid w:val="002665F5"/>
    <w:rsid w:val="0026668E"/>
    <w:rsid w:val="00266715"/>
    <w:rsid w:val="00266809"/>
    <w:rsid w:val="002669DE"/>
    <w:rsid w:val="00266E1D"/>
    <w:rsid w:val="00266EC2"/>
    <w:rsid w:val="00267052"/>
    <w:rsid w:val="00267203"/>
    <w:rsid w:val="0026728E"/>
    <w:rsid w:val="0026748D"/>
    <w:rsid w:val="00267605"/>
    <w:rsid w:val="00267AB2"/>
    <w:rsid w:val="00267AC3"/>
    <w:rsid w:val="00267C4F"/>
    <w:rsid w:val="00267C60"/>
    <w:rsid w:val="00267D31"/>
    <w:rsid w:val="00267EB1"/>
    <w:rsid w:val="002701C2"/>
    <w:rsid w:val="00270745"/>
    <w:rsid w:val="00270755"/>
    <w:rsid w:val="0027092C"/>
    <w:rsid w:val="00270C90"/>
    <w:rsid w:val="00270F14"/>
    <w:rsid w:val="00270FD2"/>
    <w:rsid w:val="00271013"/>
    <w:rsid w:val="00271205"/>
    <w:rsid w:val="00271325"/>
    <w:rsid w:val="00271341"/>
    <w:rsid w:val="00271470"/>
    <w:rsid w:val="002717D2"/>
    <w:rsid w:val="00271BFC"/>
    <w:rsid w:val="00271D5E"/>
    <w:rsid w:val="00271F00"/>
    <w:rsid w:val="00272097"/>
    <w:rsid w:val="00272150"/>
    <w:rsid w:val="00272243"/>
    <w:rsid w:val="00272293"/>
    <w:rsid w:val="002722C7"/>
    <w:rsid w:val="00272342"/>
    <w:rsid w:val="002723CD"/>
    <w:rsid w:val="002728A3"/>
    <w:rsid w:val="00272B09"/>
    <w:rsid w:val="00272E5D"/>
    <w:rsid w:val="00272F11"/>
    <w:rsid w:val="00272F14"/>
    <w:rsid w:val="00272F94"/>
    <w:rsid w:val="00273078"/>
    <w:rsid w:val="00273334"/>
    <w:rsid w:val="00273366"/>
    <w:rsid w:val="00273380"/>
    <w:rsid w:val="002733A4"/>
    <w:rsid w:val="00273525"/>
    <w:rsid w:val="0027356D"/>
    <w:rsid w:val="00273680"/>
    <w:rsid w:val="00273691"/>
    <w:rsid w:val="002738D7"/>
    <w:rsid w:val="00273B3D"/>
    <w:rsid w:val="00274062"/>
    <w:rsid w:val="002743C5"/>
    <w:rsid w:val="0027449C"/>
    <w:rsid w:val="00274547"/>
    <w:rsid w:val="00274569"/>
    <w:rsid w:val="00274755"/>
    <w:rsid w:val="002747B7"/>
    <w:rsid w:val="002749FF"/>
    <w:rsid w:val="00274C21"/>
    <w:rsid w:val="00274D63"/>
    <w:rsid w:val="00274EAA"/>
    <w:rsid w:val="00275036"/>
    <w:rsid w:val="00275136"/>
    <w:rsid w:val="0027546F"/>
    <w:rsid w:val="0027566C"/>
    <w:rsid w:val="00275A55"/>
    <w:rsid w:val="00275C0E"/>
    <w:rsid w:val="00275C9A"/>
    <w:rsid w:val="00275E0F"/>
    <w:rsid w:val="00275E7B"/>
    <w:rsid w:val="002760D9"/>
    <w:rsid w:val="0027614D"/>
    <w:rsid w:val="0027616C"/>
    <w:rsid w:val="0027634F"/>
    <w:rsid w:val="00276370"/>
    <w:rsid w:val="00276502"/>
    <w:rsid w:val="0027654A"/>
    <w:rsid w:val="0027655B"/>
    <w:rsid w:val="0027682F"/>
    <w:rsid w:val="00276888"/>
    <w:rsid w:val="00276A4F"/>
    <w:rsid w:val="00276BFB"/>
    <w:rsid w:val="00276C15"/>
    <w:rsid w:val="00276CF0"/>
    <w:rsid w:val="00276D6E"/>
    <w:rsid w:val="00276DBB"/>
    <w:rsid w:val="00276FB9"/>
    <w:rsid w:val="002772A4"/>
    <w:rsid w:val="002772B3"/>
    <w:rsid w:val="002772E4"/>
    <w:rsid w:val="002778B3"/>
    <w:rsid w:val="002779FA"/>
    <w:rsid w:val="00277A2D"/>
    <w:rsid w:val="00277CF8"/>
    <w:rsid w:val="00277FB8"/>
    <w:rsid w:val="00277FEC"/>
    <w:rsid w:val="002800F8"/>
    <w:rsid w:val="00280136"/>
    <w:rsid w:val="00280374"/>
    <w:rsid w:val="002803B1"/>
    <w:rsid w:val="002805CC"/>
    <w:rsid w:val="00280817"/>
    <w:rsid w:val="00280905"/>
    <w:rsid w:val="0028099A"/>
    <w:rsid w:val="002809E1"/>
    <w:rsid w:val="00280A17"/>
    <w:rsid w:val="00280BE8"/>
    <w:rsid w:val="00280C02"/>
    <w:rsid w:val="00280D85"/>
    <w:rsid w:val="00280DC8"/>
    <w:rsid w:val="00280E32"/>
    <w:rsid w:val="00281034"/>
    <w:rsid w:val="0028113B"/>
    <w:rsid w:val="0028129B"/>
    <w:rsid w:val="002813E4"/>
    <w:rsid w:val="0028148C"/>
    <w:rsid w:val="0028149F"/>
    <w:rsid w:val="00281559"/>
    <w:rsid w:val="0028161D"/>
    <w:rsid w:val="002816F6"/>
    <w:rsid w:val="0028190C"/>
    <w:rsid w:val="002819C7"/>
    <w:rsid w:val="00281A8C"/>
    <w:rsid w:val="00281D1B"/>
    <w:rsid w:val="00281D3D"/>
    <w:rsid w:val="0028208D"/>
    <w:rsid w:val="0028226A"/>
    <w:rsid w:val="00282272"/>
    <w:rsid w:val="002822ED"/>
    <w:rsid w:val="00282379"/>
    <w:rsid w:val="002823C7"/>
    <w:rsid w:val="00282575"/>
    <w:rsid w:val="00282684"/>
    <w:rsid w:val="002828DB"/>
    <w:rsid w:val="0028294E"/>
    <w:rsid w:val="00282991"/>
    <w:rsid w:val="00282A4F"/>
    <w:rsid w:val="00282D77"/>
    <w:rsid w:val="00282F8D"/>
    <w:rsid w:val="002831A1"/>
    <w:rsid w:val="00283267"/>
    <w:rsid w:val="0028335E"/>
    <w:rsid w:val="00283686"/>
    <w:rsid w:val="002837DD"/>
    <w:rsid w:val="002839D9"/>
    <w:rsid w:val="00283A36"/>
    <w:rsid w:val="00283A7C"/>
    <w:rsid w:val="00283B60"/>
    <w:rsid w:val="00283CFA"/>
    <w:rsid w:val="00283D05"/>
    <w:rsid w:val="00283D5F"/>
    <w:rsid w:val="00283E0C"/>
    <w:rsid w:val="002844DE"/>
    <w:rsid w:val="002845EC"/>
    <w:rsid w:val="00284696"/>
    <w:rsid w:val="0028470F"/>
    <w:rsid w:val="002848CC"/>
    <w:rsid w:val="00284C3A"/>
    <w:rsid w:val="00284CC7"/>
    <w:rsid w:val="00284D62"/>
    <w:rsid w:val="00284E40"/>
    <w:rsid w:val="00284EBE"/>
    <w:rsid w:val="00285136"/>
    <w:rsid w:val="00285315"/>
    <w:rsid w:val="00285327"/>
    <w:rsid w:val="00285460"/>
    <w:rsid w:val="0028547D"/>
    <w:rsid w:val="00285626"/>
    <w:rsid w:val="00285786"/>
    <w:rsid w:val="00285978"/>
    <w:rsid w:val="00285B6D"/>
    <w:rsid w:val="00286031"/>
    <w:rsid w:val="0028618E"/>
    <w:rsid w:val="00286333"/>
    <w:rsid w:val="00286503"/>
    <w:rsid w:val="002866AA"/>
    <w:rsid w:val="00286753"/>
    <w:rsid w:val="00286921"/>
    <w:rsid w:val="00286E02"/>
    <w:rsid w:val="00286F44"/>
    <w:rsid w:val="00286FB4"/>
    <w:rsid w:val="002870C9"/>
    <w:rsid w:val="00287217"/>
    <w:rsid w:val="002873E3"/>
    <w:rsid w:val="00287936"/>
    <w:rsid w:val="0028793F"/>
    <w:rsid w:val="00287ACD"/>
    <w:rsid w:val="002900B9"/>
    <w:rsid w:val="002901B1"/>
    <w:rsid w:val="0029028E"/>
    <w:rsid w:val="002904F3"/>
    <w:rsid w:val="00290726"/>
    <w:rsid w:val="00290730"/>
    <w:rsid w:val="002907B9"/>
    <w:rsid w:val="00290842"/>
    <w:rsid w:val="00290865"/>
    <w:rsid w:val="00290927"/>
    <w:rsid w:val="00290B0E"/>
    <w:rsid w:val="00290D17"/>
    <w:rsid w:val="00291141"/>
    <w:rsid w:val="0029114A"/>
    <w:rsid w:val="002911C3"/>
    <w:rsid w:val="002911D2"/>
    <w:rsid w:val="002913BE"/>
    <w:rsid w:val="00291655"/>
    <w:rsid w:val="0029170F"/>
    <w:rsid w:val="00291999"/>
    <w:rsid w:val="00291A93"/>
    <w:rsid w:val="00291C11"/>
    <w:rsid w:val="00291DBE"/>
    <w:rsid w:val="00291ECC"/>
    <w:rsid w:val="00291F1C"/>
    <w:rsid w:val="0029204D"/>
    <w:rsid w:val="00292139"/>
    <w:rsid w:val="00292154"/>
    <w:rsid w:val="0029223C"/>
    <w:rsid w:val="002922BD"/>
    <w:rsid w:val="00292335"/>
    <w:rsid w:val="002923A7"/>
    <w:rsid w:val="00292434"/>
    <w:rsid w:val="002925FA"/>
    <w:rsid w:val="00292600"/>
    <w:rsid w:val="00292768"/>
    <w:rsid w:val="00292856"/>
    <w:rsid w:val="00292B43"/>
    <w:rsid w:val="00292C73"/>
    <w:rsid w:val="00292C9C"/>
    <w:rsid w:val="00292CE3"/>
    <w:rsid w:val="00292D14"/>
    <w:rsid w:val="00292F0A"/>
    <w:rsid w:val="0029301C"/>
    <w:rsid w:val="0029318D"/>
    <w:rsid w:val="0029389E"/>
    <w:rsid w:val="00293A8A"/>
    <w:rsid w:val="00293AB0"/>
    <w:rsid w:val="00293B88"/>
    <w:rsid w:val="00293D8C"/>
    <w:rsid w:val="002942E7"/>
    <w:rsid w:val="002942E8"/>
    <w:rsid w:val="00294988"/>
    <w:rsid w:val="00294A8C"/>
    <w:rsid w:val="00294AE3"/>
    <w:rsid w:val="00294CEE"/>
    <w:rsid w:val="00294DF7"/>
    <w:rsid w:val="00294E89"/>
    <w:rsid w:val="00295242"/>
    <w:rsid w:val="00295268"/>
    <w:rsid w:val="00295287"/>
    <w:rsid w:val="00295397"/>
    <w:rsid w:val="002957DF"/>
    <w:rsid w:val="00295812"/>
    <w:rsid w:val="00295A42"/>
    <w:rsid w:val="00295AE3"/>
    <w:rsid w:val="00295B66"/>
    <w:rsid w:val="00295B83"/>
    <w:rsid w:val="00295E10"/>
    <w:rsid w:val="00295F58"/>
    <w:rsid w:val="002961E2"/>
    <w:rsid w:val="00296432"/>
    <w:rsid w:val="002964C2"/>
    <w:rsid w:val="002965B4"/>
    <w:rsid w:val="00296744"/>
    <w:rsid w:val="0029678B"/>
    <w:rsid w:val="00296883"/>
    <w:rsid w:val="0029693C"/>
    <w:rsid w:val="00296B8C"/>
    <w:rsid w:val="00296BEC"/>
    <w:rsid w:val="00296C30"/>
    <w:rsid w:val="00296CE1"/>
    <w:rsid w:val="00296EE3"/>
    <w:rsid w:val="00296F20"/>
    <w:rsid w:val="002970ED"/>
    <w:rsid w:val="00297345"/>
    <w:rsid w:val="00297411"/>
    <w:rsid w:val="002974B9"/>
    <w:rsid w:val="002974CD"/>
    <w:rsid w:val="00297587"/>
    <w:rsid w:val="0029766A"/>
    <w:rsid w:val="002977E0"/>
    <w:rsid w:val="00297886"/>
    <w:rsid w:val="00297A14"/>
    <w:rsid w:val="00297A59"/>
    <w:rsid w:val="00297A87"/>
    <w:rsid w:val="00297B23"/>
    <w:rsid w:val="00297B7B"/>
    <w:rsid w:val="00297DB1"/>
    <w:rsid w:val="00297FC4"/>
    <w:rsid w:val="002A0292"/>
    <w:rsid w:val="002A02C4"/>
    <w:rsid w:val="002A0654"/>
    <w:rsid w:val="002A0834"/>
    <w:rsid w:val="002A0892"/>
    <w:rsid w:val="002A08CD"/>
    <w:rsid w:val="002A0998"/>
    <w:rsid w:val="002A0C5A"/>
    <w:rsid w:val="002A0F5E"/>
    <w:rsid w:val="002A1000"/>
    <w:rsid w:val="002A1026"/>
    <w:rsid w:val="002A10AD"/>
    <w:rsid w:val="002A1106"/>
    <w:rsid w:val="002A1360"/>
    <w:rsid w:val="002A1451"/>
    <w:rsid w:val="002A157F"/>
    <w:rsid w:val="002A18F9"/>
    <w:rsid w:val="002A1A55"/>
    <w:rsid w:val="002A1B75"/>
    <w:rsid w:val="002A1D2E"/>
    <w:rsid w:val="002A1FE1"/>
    <w:rsid w:val="002A21B8"/>
    <w:rsid w:val="002A2227"/>
    <w:rsid w:val="002A25D9"/>
    <w:rsid w:val="002A274A"/>
    <w:rsid w:val="002A283A"/>
    <w:rsid w:val="002A2A7B"/>
    <w:rsid w:val="002A2D62"/>
    <w:rsid w:val="002A2E1D"/>
    <w:rsid w:val="002A2E58"/>
    <w:rsid w:val="002A2FA7"/>
    <w:rsid w:val="002A30C2"/>
    <w:rsid w:val="002A3292"/>
    <w:rsid w:val="002A32F1"/>
    <w:rsid w:val="002A3318"/>
    <w:rsid w:val="002A3389"/>
    <w:rsid w:val="002A349C"/>
    <w:rsid w:val="002A34F4"/>
    <w:rsid w:val="002A3640"/>
    <w:rsid w:val="002A3CE0"/>
    <w:rsid w:val="002A3D0C"/>
    <w:rsid w:val="002A3D39"/>
    <w:rsid w:val="002A3E5C"/>
    <w:rsid w:val="002A3EA7"/>
    <w:rsid w:val="002A4027"/>
    <w:rsid w:val="002A402B"/>
    <w:rsid w:val="002A4200"/>
    <w:rsid w:val="002A4466"/>
    <w:rsid w:val="002A4537"/>
    <w:rsid w:val="002A488D"/>
    <w:rsid w:val="002A48CB"/>
    <w:rsid w:val="002A4CEB"/>
    <w:rsid w:val="002A4DCC"/>
    <w:rsid w:val="002A5222"/>
    <w:rsid w:val="002A55C7"/>
    <w:rsid w:val="002A55E9"/>
    <w:rsid w:val="002A57B6"/>
    <w:rsid w:val="002A58E6"/>
    <w:rsid w:val="002A5920"/>
    <w:rsid w:val="002A5BAD"/>
    <w:rsid w:val="002A5C9C"/>
    <w:rsid w:val="002A603A"/>
    <w:rsid w:val="002A60AB"/>
    <w:rsid w:val="002A61AD"/>
    <w:rsid w:val="002A6279"/>
    <w:rsid w:val="002A6415"/>
    <w:rsid w:val="002A6791"/>
    <w:rsid w:val="002A681B"/>
    <w:rsid w:val="002A69EA"/>
    <w:rsid w:val="002A6B08"/>
    <w:rsid w:val="002A6F6C"/>
    <w:rsid w:val="002A7396"/>
    <w:rsid w:val="002A76E7"/>
    <w:rsid w:val="002A76F8"/>
    <w:rsid w:val="002A78EB"/>
    <w:rsid w:val="002A7AED"/>
    <w:rsid w:val="002A7C2A"/>
    <w:rsid w:val="002A7CA6"/>
    <w:rsid w:val="002A7CDA"/>
    <w:rsid w:val="002A7E21"/>
    <w:rsid w:val="002A7F2F"/>
    <w:rsid w:val="002B0588"/>
    <w:rsid w:val="002B0608"/>
    <w:rsid w:val="002B06D9"/>
    <w:rsid w:val="002B07D8"/>
    <w:rsid w:val="002B0A56"/>
    <w:rsid w:val="002B0AB8"/>
    <w:rsid w:val="002B0B49"/>
    <w:rsid w:val="002B0BE1"/>
    <w:rsid w:val="002B0D9A"/>
    <w:rsid w:val="002B0F8D"/>
    <w:rsid w:val="002B15A2"/>
    <w:rsid w:val="002B1622"/>
    <w:rsid w:val="002B175E"/>
    <w:rsid w:val="002B17A0"/>
    <w:rsid w:val="002B1802"/>
    <w:rsid w:val="002B18BA"/>
    <w:rsid w:val="002B1954"/>
    <w:rsid w:val="002B1B3C"/>
    <w:rsid w:val="002B1B4C"/>
    <w:rsid w:val="002B1B9E"/>
    <w:rsid w:val="002B2213"/>
    <w:rsid w:val="002B2313"/>
    <w:rsid w:val="002B2364"/>
    <w:rsid w:val="002B2668"/>
    <w:rsid w:val="002B27C8"/>
    <w:rsid w:val="002B2966"/>
    <w:rsid w:val="002B2BEF"/>
    <w:rsid w:val="002B2C9C"/>
    <w:rsid w:val="002B2D94"/>
    <w:rsid w:val="002B2F64"/>
    <w:rsid w:val="002B2F6E"/>
    <w:rsid w:val="002B300B"/>
    <w:rsid w:val="002B32F1"/>
    <w:rsid w:val="002B368C"/>
    <w:rsid w:val="002B36F0"/>
    <w:rsid w:val="002B3815"/>
    <w:rsid w:val="002B3870"/>
    <w:rsid w:val="002B3AF1"/>
    <w:rsid w:val="002B3C96"/>
    <w:rsid w:val="002B3D22"/>
    <w:rsid w:val="002B3E16"/>
    <w:rsid w:val="002B3E7D"/>
    <w:rsid w:val="002B3F54"/>
    <w:rsid w:val="002B416B"/>
    <w:rsid w:val="002B417E"/>
    <w:rsid w:val="002B42D5"/>
    <w:rsid w:val="002B4D44"/>
    <w:rsid w:val="002B50C1"/>
    <w:rsid w:val="002B5160"/>
    <w:rsid w:val="002B5484"/>
    <w:rsid w:val="002B5553"/>
    <w:rsid w:val="002B5652"/>
    <w:rsid w:val="002B56A6"/>
    <w:rsid w:val="002B58E8"/>
    <w:rsid w:val="002B59F9"/>
    <w:rsid w:val="002B5ABA"/>
    <w:rsid w:val="002B5BE5"/>
    <w:rsid w:val="002B5D4E"/>
    <w:rsid w:val="002B5FC7"/>
    <w:rsid w:val="002B604E"/>
    <w:rsid w:val="002B6117"/>
    <w:rsid w:val="002B6134"/>
    <w:rsid w:val="002B629E"/>
    <w:rsid w:val="002B62AD"/>
    <w:rsid w:val="002B62E8"/>
    <w:rsid w:val="002B668D"/>
    <w:rsid w:val="002B669B"/>
    <w:rsid w:val="002B6711"/>
    <w:rsid w:val="002B6AF6"/>
    <w:rsid w:val="002B6B1C"/>
    <w:rsid w:val="002B6E6B"/>
    <w:rsid w:val="002B6ED8"/>
    <w:rsid w:val="002B6F41"/>
    <w:rsid w:val="002B702A"/>
    <w:rsid w:val="002B7048"/>
    <w:rsid w:val="002B70A6"/>
    <w:rsid w:val="002B710B"/>
    <w:rsid w:val="002B72CE"/>
    <w:rsid w:val="002B74BA"/>
    <w:rsid w:val="002B799A"/>
    <w:rsid w:val="002B7C60"/>
    <w:rsid w:val="002B7C85"/>
    <w:rsid w:val="002B7FED"/>
    <w:rsid w:val="002C000A"/>
    <w:rsid w:val="002C009B"/>
    <w:rsid w:val="002C0362"/>
    <w:rsid w:val="002C0516"/>
    <w:rsid w:val="002C05D1"/>
    <w:rsid w:val="002C0A2D"/>
    <w:rsid w:val="002C0D89"/>
    <w:rsid w:val="002C0FB4"/>
    <w:rsid w:val="002C1003"/>
    <w:rsid w:val="002C11C7"/>
    <w:rsid w:val="002C11CE"/>
    <w:rsid w:val="002C1314"/>
    <w:rsid w:val="002C138E"/>
    <w:rsid w:val="002C1413"/>
    <w:rsid w:val="002C173F"/>
    <w:rsid w:val="002C186F"/>
    <w:rsid w:val="002C1A20"/>
    <w:rsid w:val="002C1B90"/>
    <w:rsid w:val="002C1CB5"/>
    <w:rsid w:val="002C1EF0"/>
    <w:rsid w:val="002C2065"/>
    <w:rsid w:val="002C2067"/>
    <w:rsid w:val="002C20DB"/>
    <w:rsid w:val="002C238C"/>
    <w:rsid w:val="002C24E8"/>
    <w:rsid w:val="002C2532"/>
    <w:rsid w:val="002C26E3"/>
    <w:rsid w:val="002C27CD"/>
    <w:rsid w:val="002C2AD5"/>
    <w:rsid w:val="002C2B20"/>
    <w:rsid w:val="002C2B38"/>
    <w:rsid w:val="002C2CE2"/>
    <w:rsid w:val="002C2D0D"/>
    <w:rsid w:val="002C2E1A"/>
    <w:rsid w:val="002C2E3F"/>
    <w:rsid w:val="002C2FDE"/>
    <w:rsid w:val="002C30E2"/>
    <w:rsid w:val="002C3389"/>
    <w:rsid w:val="002C3B54"/>
    <w:rsid w:val="002C3C94"/>
    <w:rsid w:val="002C3D2F"/>
    <w:rsid w:val="002C3E10"/>
    <w:rsid w:val="002C3E54"/>
    <w:rsid w:val="002C4414"/>
    <w:rsid w:val="002C44FC"/>
    <w:rsid w:val="002C452B"/>
    <w:rsid w:val="002C4595"/>
    <w:rsid w:val="002C462A"/>
    <w:rsid w:val="002C46F6"/>
    <w:rsid w:val="002C4B93"/>
    <w:rsid w:val="002C4C36"/>
    <w:rsid w:val="002C4CEE"/>
    <w:rsid w:val="002C4E2C"/>
    <w:rsid w:val="002C5245"/>
    <w:rsid w:val="002C540A"/>
    <w:rsid w:val="002C5780"/>
    <w:rsid w:val="002C596B"/>
    <w:rsid w:val="002C5D01"/>
    <w:rsid w:val="002C5D3A"/>
    <w:rsid w:val="002C5EF7"/>
    <w:rsid w:val="002C610B"/>
    <w:rsid w:val="002C614C"/>
    <w:rsid w:val="002C6425"/>
    <w:rsid w:val="002C6560"/>
    <w:rsid w:val="002C691B"/>
    <w:rsid w:val="002C6934"/>
    <w:rsid w:val="002C695A"/>
    <w:rsid w:val="002C6BD9"/>
    <w:rsid w:val="002C6CD9"/>
    <w:rsid w:val="002C6F22"/>
    <w:rsid w:val="002C714F"/>
    <w:rsid w:val="002C71B0"/>
    <w:rsid w:val="002C7273"/>
    <w:rsid w:val="002C7282"/>
    <w:rsid w:val="002C73B5"/>
    <w:rsid w:val="002C7830"/>
    <w:rsid w:val="002C7833"/>
    <w:rsid w:val="002C78CD"/>
    <w:rsid w:val="002C7CE1"/>
    <w:rsid w:val="002C7E35"/>
    <w:rsid w:val="002D017C"/>
    <w:rsid w:val="002D0397"/>
    <w:rsid w:val="002D05C8"/>
    <w:rsid w:val="002D0927"/>
    <w:rsid w:val="002D09E8"/>
    <w:rsid w:val="002D0B33"/>
    <w:rsid w:val="002D0B3C"/>
    <w:rsid w:val="002D0C09"/>
    <w:rsid w:val="002D0F1B"/>
    <w:rsid w:val="002D10B9"/>
    <w:rsid w:val="002D10DD"/>
    <w:rsid w:val="002D145B"/>
    <w:rsid w:val="002D16D9"/>
    <w:rsid w:val="002D1836"/>
    <w:rsid w:val="002D18DB"/>
    <w:rsid w:val="002D18F8"/>
    <w:rsid w:val="002D1F38"/>
    <w:rsid w:val="002D2230"/>
    <w:rsid w:val="002D22CC"/>
    <w:rsid w:val="002D24BD"/>
    <w:rsid w:val="002D24E2"/>
    <w:rsid w:val="002D2563"/>
    <w:rsid w:val="002D25A1"/>
    <w:rsid w:val="002D2AC2"/>
    <w:rsid w:val="002D2F75"/>
    <w:rsid w:val="002D30C7"/>
    <w:rsid w:val="002D3111"/>
    <w:rsid w:val="002D317B"/>
    <w:rsid w:val="002D3227"/>
    <w:rsid w:val="002D3377"/>
    <w:rsid w:val="002D3601"/>
    <w:rsid w:val="002D3A0B"/>
    <w:rsid w:val="002D3AA3"/>
    <w:rsid w:val="002D407B"/>
    <w:rsid w:val="002D4305"/>
    <w:rsid w:val="002D44BC"/>
    <w:rsid w:val="002D4525"/>
    <w:rsid w:val="002D470E"/>
    <w:rsid w:val="002D4765"/>
    <w:rsid w:val="002D4B57"/>
    <w:rsid w:val="002D4BF2"/>
    <w:rsid w:val="002D4C74"/>
    <w:rsid w:val="002D4CFA"/>
    <w:rsid w:val="002D4DFC"/>
    <w:rsid w:val="002D4E2B"/>
    <w:rsid w:val="002D51E1"/>
    <w:rsid w:val="002D5317"/>
    <w:rsid w:val="002D5867"/>
    <w:rsid w:val="002D5A56"/>
    <w:rsid w:val="002D5AAA"/>
    <w:rsid w:val="002D5BEC"/>
    <w:rsid w:val="002D5F53"/>
    <w:rsid w:val="002D6102"/>
    <w:rsid w:val="002D6156"/>
    <w:rsid w:val="002D6506"/>
    <w:rsid w:val="002D65D2"/>
    <w:rsid w:val="002D6794"/>
    <w:rsid w:val="002D6876"/>
    <w:rsid w:val="002D6A74"/>
    <w:rsid w:val="002D6BDB"/>
    <w:rsid w:val="002D6C71"/>
    <w:rsid w:val="002D70C3"/>
    <w:rsid w:val="002D7180"/>
    <w:rsid w:val="002D7224"/>
    <w:rsid w:val="002D72F3"/>
    <w:rsid w:val="002D735D"/>
    <w:rsid w:val="002D77DE"/>
    <w:rsid w:val="002D78EA"/>
    <w:rsid w:val="002D797C"/>
    <w:rsid w:val="002D7B2D"/>
    <w:rsid w:val="002D7C0D"/>
    <w:rsid w:val="002E0725"/>
    <w:rsid w:val="002E085A"/>
    <w:rsid w:val="002E0C19"/>
    <w:rsid w:val="002E0DDE"/>
    <w:rsid w:val="002E0E0B"/>
    <w:rsid w:val="002E0E23"/>
    <w:rsid w:val="002E0FD0"/>
    <w:rsid w:val="002E10C0"/>
    <w:rsid w:val="002E1107"/>
    <w:rsid w:val="002E1130"/>
    <w:rsid w:val="002E11CA"/>
    <w:rsid w:val="002E1356"/>
    <w:rsid w:val="002E1387"/>
    <w:rsid w:val="002E1592"/>
    <w:rsid w:val="002E1648"/>
    <w:rsid w:val="002E16F9"/>
    <w:rsid w:val="002E1996"/>
    <w:rsid w:val="002E205E"/>
    <w:rsid w:val="002E20B6"/>
    <w:rsid w:val="002E2143"/>
    <w:rsid w:val="002E2336"/>
    <w:rsid w:val="002E23DE"/>
    <w:rsid w:val="002E24FD"/>
    <w:rsid w:val="002E2682"/>
    <w:rsid w:val="002E26B7"/>
    <w:rsid w:val="002E27CE"/>
    <w:rsid w:val="002E294A"/>
    <w:rsid w:val="002E29C0"/>
    <w:rsid w:val="002E2C3C"/>
    <w:rsid w:val="002E2E06"/>
    <w:rsid w:val="002E3039"/>
    <w:rsid w:val="002E30E4"/>
    <w:rsid w:val="002E31DC"/>
    <w:rsid w:val="002E3207"/>
    <w:rsid w:val="002E3269"/>
    <w:rsid w:val="002E3288"/>
    <w:rsid w:val="002E32A3"/>
    <w:rsid w:val="002E36B9"/>
    <w:rsid w:val="002E36C9"/>
    <w:rsid w:val="002E3845"/>
    <w:rsid w:val="002E3A86"/>
    <w:rsid w:val="002E3AC5"/>
    <w:rsid w:val="002E3BB6"/>
    <w:rsid w:val="002E3FCC"/>
    <w:rsid w:val="002E40C4"/>
    <w:rsid w:val="002E4582"/>
    <w:rsid w:val="002E4690"/>
    <w:rsid w:val="002E492E"/>
    <w:rsid w:val="002E493E"/>
    <w:rsid w:val="002E4D25"/>
    <w:rsid w:val="002E4D41"/>
    <w:rsid w:val="002E4F1D"/>
    <w:rsid w:val="002E4F5D"/>
    <w:rsid w:val="002E520A"/>
    <w:rsid w:val="002E536D"/>
    <w:rsid w:val="002E53E8"/>
    <w:rsid w:val="002E54A8"/>
    <w:rsid w:val="002E5589"/>
    <w:rsid w:val="002E559F"/>
    <w:rsid w:val="002E5715"/>
    <w:rsid w:val="002E5840"/>
    <w:rsid w:val="002E5A9E"/>
    <w:rsid w:val="002E5E5B"/>
    <w:rsid w:val="002E63E0"/>
    <w:rsid w:val="002E63FC"/>
    <w:rsid w:val="002E6414"/>
    <w:rsid w:val="002E68B3"/>
    <w:rsid w:val="002E6943"/>
    <w:rsid w:val="002E69D2"/>
    <w:rsid w:val="002E6F0F"/>
    <w:rsid w:val="002E6F22"/>
    <w:rsid w:val="002E6FDB"/>
    <w:rsid w:val="002E70B1"/>
    <w:rsid w:val="002E7132"/>
    <w:rsid w:val="002E7380"/>
    <w:rsid w:val="002E75BB"/>
    <w:rsid w:val="002E7662"/>
    <w:rsid w:val="002E76E6"/>
    <w:rsid w:val="002E7795"/>
    <w:rsid w:val="002E7A4D"/>
    <w:rsid w:val="002E7B4B"/>
    <w:rsid w:val="002E7F18"/>
    <w:rsid w:val="002F00A3"/>
    <w:rsid w:val="002F0101"/>
    <w:rsid w:val="002F02E4"/>
    <w:rsid w:val="002F044D"/>
    <w:rsid w:val="002F0458"/>
    <w:rsid w:val="002F04C0"/>
    <w:rsid w:val="002F0624"/>
    <w:rsid w:val="002F0704"/>
    <w:rsid w:val="002F0829"/>
    <w:rsid w:val="002F0918"/>
    <w:rsid w:val="002F09EB"/>
    <w:rsid w:val="002F0C4F"/>
    <w:rsid w:val="002F0D3F"/>
    <w:rsid w:val="002F0D61"/>
    <w:rsid w:val="002F0E87"/>
    <w:rsid w:val="002F107B"/>
    <w:rsid w:val="002F112B"/>
    <w:rsid w:val="002F1204"/>
    <w:rsid w:val="002F121E"/>
    <w:rsid w:val="002F123E"/>
    <w:rsid w:val="002F12DE"/>
    <w:rsid w:val="002F13CB"/>
    <w:rsid w:val="002F158F"/>
    <w:rsid w:val="002F15CB"/>
    <w:rsid w:val="002F15E2"/>
    <w:rsid w:val="002F15F6"/>
    <w:rsid w:val="002F170C"/>
    <w:rsid w:val="002F1858"/>
    <w:rsid w:val="002F18F5"/>
    <w:rsid w:val="002F1931"/>
    <w:rsid w:val="002F1B27"/>
    <w:rsid w:val="002F1CE8"/>
    <w:rsid w:val="002F1D37"/>
    <w:rsid w:val="002F1D89"/>
    <w:rsid w:val="002F1EC0"/>
    <w:rsid w:val="002F1FAB"/>
    <w:rsid w:val="002F2140"/>
    <w:rsid w:val="002F21EC"/>
    <w:rsid w:val="002F22B8"/>
    <w:rsid w:val="002F23A5"/>
    <w:rsid w:val="002F2495"/>
    <w:rsid w:val="002F2585"/>
    <w:rsid w:val="002F26B0"/>
    <w:rsid w:val="002F2854"/>
    <w:rsid w:val="002F2946"/>
    <w:rsid w:val="002F2EBE"/>
    <w:rsid w:val="002F2EEE"/>
    <w:rsid w:val="002F2EF6"/>
    <w:rsid w:val="002F2FD8"/>
    <w:rsid w:val="002F314B"/>
    <w:rsid w:val="002F3174"/>
    <w:rsid w:val="002F31AB"/>
    <w:rsid w:val="002F3206"/>
    <w:rsid w:val="002F3243"/>
    <w:rsid w:val="002F32EF"/>
    <w:rsid w:val="002F335E"/>
    <w:rsid w:val="002F344C"/>
    <w:rsid w:val="002F347F"/>
    <w:rsid w:val="002F3ACA"/>
    <w:rsid w:val="002F3B6A"/>
    <w:rsid w:val="002F3B82"/>
    <w:rsid w:val="002F3F29"/>
    <w:rsid w:val="002F3FA3"/>
    <w:rsid w:val="002F4189"/>
    <w:rsid w:val="002F41DC"/>
    <w:rsid w:val="002F4219"/>
    <w:rsid w:val="002F421F"/>
    <w:rsid w:val="002F42C8"/>
    <w:rsid w:val="002F42F4"/>
    <w:rsid w:val="002F437F"/>
    <w:rsid w:val="002F438C"/>
    <w:rsid w:val="002F46C6"/>
    <w:rsid w:val="002F48F4"/>
    <w:rsid w:val="002F4A58"/>
    <w:rsid w:val="002F4AC7"/>
    <w:rsid w:val="002F4D61"/>
    <w:rsid w:val="002F4E83"/>
    <w:rsid w:val="002F4EBB"/>
    <w:rsid w:val="002F51A2"/>
    <w:rsid w:val="002F547F"/>
    <w:rsid w:val="002F550D"/>
    <w:rsid w:val="002F574E"/>
    <w:rsid w:val="002F5756"/>
    <w:rsid w:val="002F5A4D"/>
    <w:rsid w:val="002F5ABA"/>
    <w:rsid w:val="002F5BFE"/>
    <w:rsid w:val="002F5C4D"/>
    <w:rsid w:val="002F5DEE"/>
    <w:rsid w:val="002F6017"/>
    <w:rsid w:val="002F608A"/>
    <w:rsid w:val="002F62E0"/>
    <w:rsid w:val="002F6445"/>
    <w:rsid w:val="002F6699"/>
    <w:rsid w:val="002F66DB"/>
    <w:rsid w:val="002F6961"/>
    <w:rsid w:val="002F6A95"/>
    <w:rsid w:val="002F6AB3"/>
    <w:rsid w:val="002F6C5D"/>
    <w:rsid w:val="002F6DBA"/>
    <w:rsid w:val="002F6E5D"/>
    <w:rsid w:val="002F6F19"/>
    <w:rsid w:val="002F711A"/>
    <w:rsid w:val="002F7391"/>
    <w:rsid w:val="002F7774"/>
    <w:rsid w:val="002F785C"/>
    <w:rsid w:val="002F785D"/>
    <w:rsid w:val="002F79E6"/>
    <w:rsid w:val="002F7A6B"/>
    <w:rsid w:val="002F7B77"/>
    <w:rsid w:val="002F7C22"/>
    <w:rsid w:val="002F7F52"/>
    <w:rsid w:val="00300035"/>
    <w:rsid w:val="00300054"/>
    <w:rsid w:val="003000A6"/>
    <w:rsid w:val="003000C0"/>
    <w:rsid w:val="003000E9"/>
    <w:rsid w:val="00300333"/>
    <w:rsid w:val="003005F4"/>
    <w:rsid w:val="00300612"/>
    <w:rsid w:val="00300768"/>
    <w:rsid w:val="00300856"/>
    <w:rsid w:val="003008F7"/>
    <w:rsid w:val="00300ABA"/>
    <w:rsid w:val="00300B8F"/>
    <w:rsid w:val="00300BB4"/>
    <w:rsid w:val="00300C22"/>
    <w:rsid w:val="00300DA2"/>
    <w:rsid w:val="00300DCF"/>
    <w:rsid w:val="00300FA2"/>
    <w:rsid w:val="00300FFD"/>
    <w:rsid w:val="003010DB"/>
    <w:rsid w:val="003010F4"/>
    <w:rsid w:val="0030119C"/>
    <w:rsid w:val="0030119E"/>
    <w:rsid w:val="003015AD"/>
    <w:rsid w:val="003015D8"/>
    <w:rsid w:val="003018AF"/>
    <w:rsid w:val="00301ABE"/>
    <w:rsid w:val="00301AEF"/>
    <w:rsid w:val="00301D02"/>
    <w:rsid w:val="00301D32"/>
    <w:rsid w:val="00301DF9"/>
    <w:rsid w:val="00301E83"/>
    <w:rsid w:val="00302008"/>
    <w:rsid w:val="003020A0"/>
    <w:rsid w:val="00302114"/>
    <w:rsid w:val="00302160"/>
    <w:rsid w:val="00302179"/>
    <w:rsid w:val="003022D3"/>
    <w:rsid w:val="003024AF"/>
    <w:rsid w:val="00302568"/>
    <w:rsid w:val="003025FB"/>
    <w:rsid w:val="00302607"/>
    <w:rsid w:val="00302649"/>
    <w:rsid w:val="003026BE"/>
    <w:rsid w:val="003029B0"/>
    <w:rsid w:val="00302A1F"/>
    <w:rsid w:val="00302BE8"/>
    <w:rsid w:val="00302E6F"/>
    <w:rsid w:val="00302EBC"/>
    <w:rsid w:val="00302FEB"/>
    <w:rsid w:val="003030A7"/>
    <w:rsid w:val="003032A1"/>
    <w:rsid w:val="003032D5"/>
    <w:rsid w:val="003033E0"/>
    <w:rsid w:val="00303587"/>
    <w:rsid w:val="0030365E"/>
    <w:rsid w:val="00303738"/>
    <w:rsid w:val="00303879"/>
    <w:rsid w:val="00303934"/>
    <w:rsid w:val="003039E6"/>
    <w:rsid w:val="00303A61"/>
    <w:rsid w:val="00303C03"/>
    <w:rsid w:val="00303C43"/>
    <w:rsid w:val="00303C91"/>
    <w:rsid w:val="00303CB6"/>
    <w:rsid w:val="00304371"/>
    <w:rsid w:val="00304552"/>
    <w:rsid w:val="00304595"/>
    <w:rsid w:val="003046A3"/>
    <w:rsid w:val="003046E8"/>
    <w:rsid w:val="00304951"/>
    <w:rsid w:val="00304A59"/>
    <w:rsid w:val="00304E88"/>
    <w:rsid w:val="00304ECC"/>
    <w:rsid w:val="00305548"/>
    <w:rsid w:val="00305784"/>
    <w:rsid w:val="00305809"/>
    <w:rsid w:val="00305915"/>
    <w:rsid w:val="00305A13"/>
    <w:rsid w:val="00305A56"/>
    <w:rsid w:val="00305AF8"/>
    <w:rsid w:val="00305E53"/>
    <w:rsid w:val="00305F7E"/>
    <w:rsid w:val="00305FA2"/>
    <w:rsid w:val="00305FCD"/>
    <w:rsid w:val="00305FFE"/>
    <w:rsid w:val="00306428"/>
    <w:rsid w:val="0030644F"/>
    <w:rsid w:val="003065E7"/>
    <w:rsid w:val="00306A66"/>
    <w:rsid w:val="00306AA2"/>
    <w:rsid w:val="00306BDB"/>
    <w:rsid w:val="00306D0B"/>
    <w:rsid w:val="00306E22"/>
    <w:rsid w:val="00306E63"/>
    <w:rsid w:val="00306EEF"/>
    <w:rsid w:val="00306FB0"/>
    <w:rsid w:val="003070BE"/>
    <w:rsid w:val="00307120"/>
    <w:rsid w:val="0030727A"/>
    <w:rsid w:val="00307449"/>
    <w:rsid w:val="00307597"/>
    <w:rsid w:val="003075C5"/>
    <w:rsid w:val="003075CB"/>
    <w:rsid w:val="0030772E"/>
    <w:rsid w:val="00307800"/>
    <w:rsid w:val="003079A7"/>
    <w:rsid w:val="00310155"/>
    <w:rsid w:val="0031020A"/>
    <w:rsid w:val="0031023D"/>
    <w:rsid w:val="003102AD"/>
    <w:rsid w:val="0031043D"/>
    <w:rsid w:val="00310642"/>
    <w:rsid w:val="0031092D"/>
    <w:rsid w:val="00310931"/>
    <w:rsid w:val="0031094D"/>
    <w:rsid w:val="003109B2"/>
    <w:rsid w:val="00310BE6"/>
    <w:rsid w:val="00310D93"/>
    <w:rsid w:val="00310DEE"/>
    <w:rsid w:val="00310EF2"/>
    <w:rsid w:val="00311075"/>
    <w:rsid w:val="00311262"/>
    <w:rsid w:val="0031129E"/>
    <w:rsid w:val="00311567"/>
    <w:rsid w:val="00311D30"/>
    <w:rsid w:val="00311E00"/>
    <w:rsid w:val="00311FDD"/>
    <w:rsid w:val="003122FA"/>
    <w:rsid w:val="003124D6"/>
    <w:rsid w:val="003125E1"/>
    <w:rsid w:val="00312A88"/>
    <w:rsid w:val="00312ACA"/>
    <w:rsid w:val="00312B4B"/>
    <w:rsid w:val="00312B93"/>
    <w:rsid w:val="00312C58"/>
    <w:rsid w:val="00312FB7"/>
    <w:rsid w:val="00313115"/>
    <w:rsid w:val="00313342"/>
    <w:rsid w:val="003135A9"/>
    <w:rsid w:val="00313654"/>
    <w:rsid w:val="003138DF"/>
    <w:rsid w:val="003138FA"/>
    <w:rsid w:val="003139A5"/>
    <w:rsid w:val="00313AA3"/>
    <w:rsid w:val="00313B36"/>
    <w:rsid w:val="00313CDB"/>
    <w:rsid w:val="00313E5C"/>
    <w:rsid w:val="00313E60"/>
    <w:rsid w:val="0031402D"/>
    <w:rsid w:val="003140F0"/>
    <w:rsid w:val="00314586"/>
    <w:rsid w:val="003149F6"/>
    <w:rsid w:val="00314C63"/>
    <w:rsid w:val="00314E2A"/>
    <w:rsid w:val="00314F2C"/>
    <w:rsid w:val="003151DD"/>
    <w:rsid w:val="0031526B"/>
    <w:rsid w:val="0031555E"/>
    <w:rsid w:val="0031561F"/>
    <w:rsid w:val="0031564D"/>
    <w:rsid w:val="00315879"/>
    <w:rsid w:val="003159B5"/>
    <w:rsid w:val="00315C92"/>
    <w:rsid w:val="0031618E"/>
    <w:rsid w:val="003161D3"/>
    <w:rsid w:val="00316274"/>
    <w:rsid w:val="00316283"/>
    <w:rsid w:val="0031644F"/>
    <w:rsid w:val="00316527"/>
    <w:rsid w:val="00316561"/>
    <w:rsid w:val="00316813"/>
    <w:rsid w:val="00316850"/>
    <w:rsid w:val="00316B18"/>
    <w:rsid w:val="00316C13"/>
    <w:rsid w:val="00317019"/>
    <w:rsid w:val="00317099"/>
    <w:rsid w:val="00317189"/>
    <w:rsid w:val="003172CD"/>
    <w:rsid w:val="003174AD"/>
    <w:rsid w:val="0031779B"/>
    <w:rsid w:val="00317878"/>
    <w:rsid w:val="00317A30"/>
    <w:rsid w:val="00317DD2"/>
    <w:rsid w:val="00317EDC"/>
    <w:rsid w:val="00317F7B"/>
    <w:rsid w:val="00317FA4"/>
    <w:rsid w:val="00317FC6"/>
    <w:rsid w:val="0032068C"/>
    <w:rsid w:val="0032074B"/>
    <w:rsid w:val="00320934"/>
    <w:rsid w:val="00320935"/>
    <w:rsid w:val="00320960"/>
    <w:rsid w:val="003209E2"/>
    <w:rsid w:val="00320CDA"/>
    <w:rsid w:val="00320E87"/>
    <w:rsid w:val="003211B6"/>
    <w:rsid w:val="003214B7"/>
    <w:rsid w:val="0032154B"/>
    <w:rsid w:val="003215CD"/>
    <w:rsid w:val="00321882"/>
    <w:rsid w:val="00321907"/>
    <w:rsid w:val="003219F8"/>
    <w:rsid w:val="00321F1A"/>
    <w:rsid w:val="00322066"/>
    <w:rsid w:val="0032216B"/>
    <w:rsid w:val="00322588"/>
    <w:rsid w:val="0032266E"/>
    <w:rsid w:val="003227ED"/>
    <w:rsid w:val="00322829"/>
    <w:rsid w:val="00322C1A"/>
    <w:rsid w:val="00322C89"/>
    <w:rsid w:val="00322F64"/>
    <w:rsid w:val="00323480"/>
    <w:rsid w:val="0032363E"/>
    <w:rsid w:val="00323775"/>
    <w:rsid w:val="003237B6"/>
    <w:rsid w:val="003239AB"/>
    <w:rsid w:val="00323C03"/>
    <w:rsid w:val="00323D4A"/>
    <w:rsid w:val="00323E9C"/>
    <w:rsid w:val="00323F2F"/>
    <w:rsid w:val="0032412E"/>
    <w:rsid w:val="00324173"/>
    <w:rsid w:val="0032434B"/>
    <w:rsid w:val="003244F9"/>
    <w:rsid w:val="00324565"/>
    <w:rsid w:val="003246B3"/>
    <w:rsid w:val="003247F7"/>
    <w:rsid w:val="003248F0"/>
    <w:rsid w:val="00324968"/>
    <w:rsid w:val="00324B1A"/>
    <w:rsid w:val="00324BA2"/>
    <w:rsid w:val="00324C63"/>
    <w:rsid w:val="00324DD9"/>
    <w:rsid w:val="00325017"/>
    <w:rsid w:val="0032512F"/>
    <w:rsid w:val="00325387"/>
    <w:rsid w:val="003253A6"/>
    <w:rsid w:val="003254D3"/>
    <w:rsid w:val="00325557"/>
    <w:rsid w:val="003255DD"/>
    <w:rsid w:val="00325649"/>
    <w:rsid w:val="00325766"/>
    <w:rsid w:val="00325838"/>
    <w:rsid w:val="00325858"/>
    <w:rsid w:val="0032598E"/>
    <w:rsid w:val="003259AE"/>
    <w:rsid w:val="00325E9F"/>
    <w:rsid w:val="00325FA9"/>
    <w:rsid w:val="0032605A"/>
    <w:rsid w:val="0032621B"/>
    <w:rsid w:val="003262A6"/>
    <w:rsid w:val="00326845"/>
    <w:rsid w:val="003268C2"/>
    <w:rsid w:val="00326B70"/>
    <w:rsid w:val="00326DEB"/>
    <w:rsid w:val="00327061"/>
    <w:rsid w:val="00327210"/>
    <w:rsid w:val="0032734B"/>
    <w:rsid w:val="0032783A"/>
    <w:rsid w:val="00327AAF"/>
    <w:rsid w:val="00327BB0"/>
    <w:rsid w:val="00327C4E"/>
    <w:rsid w:val="00327FF3"/>
    <w:rsid w:val="0033005F"/>
    <w:rsid w:val="00330076"/>
    <w:rsid w:val="003300EA"/>
    <w:rsid w:val="003301EB"/>
    <w:rsid w:val="0033021E"/>
    <w:rsid w:val="003304FE"/>
    <w:rsid w:val="00330537"/>
    <w:rsid w:val="0033053E"/>
    <w:rsid w:val="0033058F"/>
    <w:rsid w:val="0033069F"/>
    <w:rsid w:val="00330886"/>
    <w:rsid w:val="003308E5"/>
    <w:rsid w:val="00330904"/>
    <w:rsid w:val="00330934"/>
    <w:rsid w:val="00330A70"/>
    <w:rsid w:val="00330AE2"/>
    <w:rsid w:val="00330D18"/>
    <w:rsid w:val="00330FFD"/>
    <w:rsid w:val="00331073"/>
    <w:rsid w:val="003310CA"/>
    <w:rsid w:val="003310D0"/>
    <w:rsid w:val="003312A9"/>
    <w:rsid w:val="0033150B"/>
    <w:rsid w:val="00331554"/>
    <w:rsid w:val="0033161E"/>
    <w:rsid w:val="00331971"/>
    <w:rsid w:val="00331A8B"/>
    <w:rsid w:val="00331AFF"/>
    <w:rsid w:val="00331B24"/>
    <w:rsid w:val="00331BAE"/>
    <w:rsid w:val="00331C1E"/>
    <w:rsid w:val="00331FC3"/>
    <w:rsid w:val="0033207F"/>
    <w:rsid w:val="00332492"/>
    <w:rsid w:val="00332511"/>
    <w:rsid w:val="0033259D"/>
    <w:rsid w:val="003325D5"/>
    <w:rsid w:val="00332753"/>
    <w:rsid w:val="003327CA"/>
    <w:rsid w:val="00332874"/>
    <w:rsid w:val="00332CDF"/>
    <w:rsid w:val="00332E08"/>
    <w:rsid w:val="00332F29"/>
    <w:rsid w:val="00333037"/>
    <w:rsid w:val="0033317A"/>
    <w:rsid w:val="003332A6"/>
    <w:rsid w:val="003332AF"/>
    <w:rsid w:val="003332BA"/>
    <w:rsid w:val="00333449"/>
    <w:rsid w:val="0033347C"/>
    <w:rsid w:val="0033394D"/>
    <w:rsid w:val="0033397D"/>
    <w:rsid w:val="00333C26"/>
    <w:rsid w:val="00333D11"/>
    <w:rsid w:val="00333D35"/>
    <w:rsid w:val="00333EB2"/>
    <w:rsid w:val="0033445D"/>
    <w:rsid w:val="0033467E"/>
    <w:rsid w:val="0033478D"/>
    <w:rsid w:val="003349E5"/>
    <w:rsid w:val="003349EC"/>
    <w:rsid w:val="00334A54"/>
    <w:rsid w:val="00334AB8"/>
    <w:rsid w:val="00334B60"/>
    <w:rsid w:val="00334C97"/>
    <w:rsid w:val="00334CAE"/>
    <w:rsid w:val="00334E5E"/>
    <w:rsid w:val="003350C0"/>
    <w:rsid w:val="0033514C"/>
    <w:rsid w:val="0033519E"/>
    <w:rsid w:val="00335463"/>
    <w:rsid w:val="0033559D"/>
    <w:rsid w:val="003355B6"/>
    <w:rsid w:val="003355F8"/>
    <w:rsid w:val="00335722"/>
    <w:rsid w:val="00335761"/>
    <w:rsid w:val="003357C7"/>
    <w:rsid w:val="003358A5"/>
    <w:rsid w:val="003358BC"/>
    <w:rsid w:val="0033598C"/>
    <w:rsid w:val="003359D9"/>
    <w:rsid w:val="00335AF9"/>
    <w:rsid w:val="00335B3D"/>
    <w:rsid w:val="00335C03"/>
    <w:rsid w:val="00335CA3"/>
    <w:rsid w:val="00335DB7"/>
    <w:rsid w:val="00335F0B"/>
    <w:rsid w:val="00335FD3"/>
    <w:rsid w:val="003360A6"/>
    <w:rsid w:val="00336131"/>
    <w:rsid w:val="003361C4"/>
    <w:rsid w:val="003361D4"/>
    <w:rsid w:val="00336493"/>
    <w:rsid w:val="003366D7"/>
    <w:rsid w:val="0033670D"/>
    <w:rsid w:val="00336FCE"/>
    <w:rsid w:val="00337030"/>
    <w:rsid w:val="0033718F"/>
    <w:rsid w:val="003371BD"/>
    <w:rsid w:val="003373BD"/>
    <w:rsid w:val="0033748B"/>
    <w:rsid w:val="00337C2B"/>
    <w:rsid w:val="00337CA3"/>
    <w:rsid w:val="00337CC0"/>
    <w:rsid w:val="00337CF1"/>
    <w:rsid w:val="00337D8A"/>
    <w:rsid w:val="00337E03"/>
    <w:rsid w:val="003402C0"/>
    <w:rsid w:val="0034039D"/>
    <w:rsid w:val="00340423"/>
    <w:rsid w:val="00340539"/>
    <w:rsid w:val="003405A1"/>
    <w:rsid w:val="003406AB"/>
    <w:rsid w:val="003409DE"/>
    <w:rsid w:val="00340B42"/>
    <w:rsid w:val="00340BDC"/>
    <w:rsid w:val="00340C55"/>
    <w:rsid w:val="00340DBC"/>
    <w:rsid w:val="00340E89"/>
    <w:rsid w:val="00340F27"/>
    <w:rsid w:val="00340F81"/>
    <w:rsid w:val="003411A1"/>
    <w:rsid w:val="00341201"/>
    <w:rsid w:val="003413B0"/>
    <w:rsid w:val="00341485"/>
    <w:rsid w:val="003415C0"/>
    <w:rsid w:val="00341800"/>
    <w:rsid w:val="00341822"/>
    <w:rsid w:val="003418B4"/>
    <w:rsid w:val="00341910"/>
    <w:rsid w:val="00341E6B"/>
    <w:rsid w:val="00341F2B"/>
    <w:rsid w:val="00341FDC"/>
    <w:rsid w:val="0034207B"/>
    <w:rsid w:val="003422CE"/>
    <w:rsid w:val="003425FB"/>
    <w:rsid w:val="003425FC"/>
    <w:rsid w:val="00342AE3"/>
    <w:rsid w:val="00342B18"/>
    <w:rsid w:val="00342B79"/>
    <w:rsid w:val="00342CCB"/>
    <w:rsid w:val="00342D7B"/>
    <w:rsid w:val="00342E01"/>
    <w:rsid w:val="00342F75"/>
    <w:rsid w:val="00342FCF"/>
    <w:rsid w:val="00343098"/>
    <w:rsid w:val="003431EB"/>
    <w:rsid w:val="0034329A"/>
    <w:rsid w:val="00343336"/>
    <w:rsid w:val="00343547"/>
    <w:rsid w:val="00343562"/>
    <w:rsid w:val="00343666"/>
    <w:rsid w:val="00343672"/>
    <w:rsid w:val="00343785"/>
    <w:rsid w:val="003439BD"/>
    <w:rsid w:val="00343CA4"/>
    <w:rsid w:val="00343DDE"/>
    <w:rsid w:val="00343F34"/>
    <w:rsid w:val="00344126"/>
    <w:rsid w:val="003444AC"/>
    <w:rsid w:val="003444B3"/>
    <w:rsid w:val="0034469D"/>
    <w:rsid w:val="0034485A"/>
    <w:rsid w:val="00344943"/>
    <w:rsid w:val="00344F1E"/>
    <w:rsid w:val="00344FB2"/>
    <w:rsid w:val="00345013"/>
    <w:rsid w:val="00345191"/>
    <w:rsid w:val="003451B7"/>
    <w:rsid w:val="00345292"/>
    <w:rsid w:val="003452FB"/>
    <w:rsid w:val="0034533B"/>
    <w:rsid w:val="00345A5B"/>
    <w:rsid w:val="00345D49"/>
    <w:rsid w:val="003460D0"/>
    <w:rsid w:val="00346176"/>
    <w:rsid w:val="00346335"/>
    <w:rsid w:val="003465D5"/>
    <w:rsid w:val="003466F3"/>
    <w:rsid w:val="00346820"/>
    <w:rsid w:val="003469D5"/>
    <w:rsid w:val="00346A54"/>
    <w:rsid w:val="00346A8B"/>
    <w:rsid w:val="00346AC9"/>
    <w:rsid w:val="00346B2B"/>
    <w:rsid w:val="00346BE4"/>
    <w:rsid w:val="00346D64"/>
    <w:rsid w:val="00346E20"/>
    <w:rsid w:val="00346E4E"/>
    <w:rsid w:val="00346ECB"/>
    <w:rsid w:val="00346F0F"/>
    <w:rsid w:val="00347039"/>
    <w:rsid w:val="0034736D"/>
    <w:rsid w:val="0034739F"/>
    <w:rsid w:val="00347615"/>
    <w:rsid w:val="00347884"/>
    <w:rsid w:val="003478C0"/>
    <w:rsid w:val="00347B5C"/>
    <w:rsid w:val="00347BAE"/>
    <w:rsid w:val="00347E77"/>
    <w:rsid w:val="00347F1B"/>
    <w:rsid w:val="00347F61"/>
    <w:rsid w:val="00347F9D"/>
    <w:rsid w:val="0035025F"/>
    <w:rsid w:val="003504A6"/>
    <w:rsid w:val="003504FD"/>
    <w:rsid w:val="00350564"/>
    <w:rsid w:val="00350595"/>
    <w:rsid w:val="00350A50"/>
    <w:rsid w:val="00350B99"/>
    <w:rsid w:val="00350D91"/>
    <w:rsid w:val="00350D96"/>
    <w:rsid w:val="00350F41"/>
    <w:rsid w:val="00350FA0"/>
    <w:rsid w:val="0035119B"/>
    <w:rsid w:val="0035170E"/>
    <w:rsid w:val="00351748"/>
    <w:rsid w:val="00351AE0"/>
    <w:rsid w:val="00351AE8"/>
    <w:rsid w:val="00351D66"/>
    <w:rsid w:val="00351F0A"/>
    <w:rsid w:val="00352164"/>
    <w:rsid w:val="00352182"/>
    <w:rsid w:val="00352305"/>
    <w:rsid w:val="00352416"/>
    <w:rsid w:val="003524D6"/>
    <w:rsid w:val="0035288D"/>
    <w:rsid w:val="00352AD7"/>
    <w:rsid w:val="00352CEC"/>
    <w:rsid w:val="0035338E"/>
    <w:rsid w:val="003535CD"/>
    <w:rsid w:val="003535E6"/>
    <w:rsid w:val="00353BB6"/>
    <w:rsid w:val="00353BFD"/>
    <w:rsid w:val="00353C7C"/>
    <w:rsid w:val="00353E2F"/>
    <w:rsid w:val="00353F31"/>
    <w:rsid w:val="00353F36"/>
    <w:rsid w:val="0035414B"/>
    <w:rsid w:val="003544F0"/>
    <w:rsid w:val="003544F8"/>
    <w:rsid w:val="0035458A"/>
    <w:rsid w:val="0035459B"/>
    <w:rsid w:val="003546CD"/>
    <w:rsid w:val="0035470D"/>
    <w:rsid w:val="00354752"/>
    <w:rsid w:val="00354993"/>
    <w:rsid w:val="00354AA5"/>
    <w:rsid w:val="00354BA5"/>
    <w:rsid w:val="00354BAC"/>
    <w:rsid w:val="00354CFC"/>
    <w:rsid w:val="00354E81"/>
    <w:rsid w:val="00354FB5"/>
    <w:rsid w:val="00355014"/>
    <w:rsid w:val="00355287"/>
    <w:rsid w:val="00355474"/>
    <w:rsid w:val="003554BF"/>
    <w:rsid w:val="003555CD"/>
    <w:rsid w:val="003555D0"/>
    <w:rsid w:val="00355A10"/>
    <w:rsid w:val="00355B8E"/>
    <w:rsid w:val="00355CB0"/>
    <w:rsid w:val="00355D28"/>
    <w:rsid w:val="00355E4B"/>
    <w:rsid w:val="00355E4C"/>
    <w:rsid w:val="00355E4D"/>
    <w:rsid w:val="00356026"/>
    <w:rsid w:val="00356241"/>
    <w:rsid w:val="00356518"/>
    <w:rsid w:val="0035658D"/>
    <w:rsid w:val="0035667A"/>
    <w:rsid w:val="00356850"/>
    <w:rsid w:val="00356ABC"/>
    <w:rsid w:val="00356AD4"/>
    <w:rsid w:val="00356C0E"/>
    <w:rsid w:val="00356DD4"/>
    <w:rsid w:val="00356E11"/>
    <w:rsid w:val="00356EB6"/>
    <w:rsid w:val="00357064"/>
    <w:rsid w:val="003575EE"/>
    <w:rsid w:val="00357938"/>
    <w:rsid w:val="00357FD7"/>
    <w:rsid w:val="00357FF3"/>
    <w:rsid w:val="00360564"/>
    <w:rsid w:val="003609EE"/>
    <w:rsid w:val="00360A0B"/>
    <w:rsid w:val="00360B31"/>
    <w:rsid w:val="00360B70"/>
    <w:rsid w:val="00360BB8"/>
    <w:rsid w:val="00360DB6"/>
    <w:rsid w:val="003614A1"/>
    <w:rsid w:val="0036173E"/>
    <w:rsid w:val="00361996"/>
    <w:rsid w:val="0036199E"/>
    <w:rsid w:val="00361CAA"/>
    <w:rsid w:val="00361CC6"/>
    <w:rsid w:val="00361D65"/>
    <w:rsid w:val="003624EB"/>
    <w:rsid w:val="003625D3"/>
    <w:rsid w:val="003629F5"/>
    <w:rsid w:val="00362AA1"/>
    <w:rsid w:val="00362AFB"/>
    <w:rsid w:val="00362B9D"/>
    <w:rsid w:val="00362C18"/>
    <w:rsid w:val="00362C89"/>
    <w:rsid w:val="00362DE9"/>
    <w:rsid w:val="00362FC7"/>
    <w:rsid w:val="003631A1"/>
    <w:rsid w:val="00363260"/>
    <w:rsid w:val="00363300"/>
    <w:rsid w:val="0036334C"/>
    <w:rsid w:val="003633E2"/>
    <w:rsid w:val="0036347F"/>
    <w:rsid w:val="0036354B"/>
    <w:rsid w:val="003635F2"/>
    <w:rsid w:val="0036390D"/>
    <w:rsid w:val="00363AB2"/>
    <w:rsid w:val="00363ADD"/>
    <w:rsid w:val="00363C3B"/>
    <w:rsid w:val="00363E62"/>
    <w:rsid w:val="0036429C"/>
    <w:rsid w:val="003642FE"/>
    <w:rsid w:val="003644EB"/>
    <w:rsid w:val="003645E2"/>
    <w:rsid w:val="00364A51"/>
    <w:rsid w:val="00364A92"/>
    <w:rsid w:val="00364AFC"/>
    <w:rsid w:val="00364C18"/>
    <w:rsid w:val="00364C1A"/>
    <w:rsid w:val="00364E7B"/>
    <w:rsid w:val="00364E7F"/>
    <w:rsid w:val="00364EB1"/>
    <w:rsid w:val="003650C9"/>
    <w:rsid w:val="003654FB"/>
    <w:rsid w:val="003656CC"/>
    <w:rsid w:val="003656CE"/>
    <w:rsid w:val="00365737"/>
    <w:rsid w:val="00365835"/>
    <w:rsid w:val="003658B8"/>
    <w:rsid w:val="00365A0B"/>
    <w:rsid w:val="00365AA2"/>
    <w:rsid w:val="00365B6D"/>
    <w:rsid w:val="00365DA1"/>
    <w:rsid w:val="00365E98"/>
    <w:rsid w:val="00366060"/>
    <w:rsid w:val="00366555"/>
    <w:rsid w:val="0036668B"/>
    <w:rsid w:val="0036680D"/>
    <w:rsid w:val="00366BF5"/>
    <w:rsid w:val="00366CB1"/>
    <w:rsid w:val="00366CC1"/>
    <w:rsid w:val="00366DFF"/>
    <w:rsid w:val="00366F5F"/>
    <w:rsid w:val="00366FB1"/>
    <w:rsid w:val="0036707E"/>
    <w:rsid w:val="003672E9"/>
    <w:rsid w:val="0036738E"/>
    <w:rsid w:val="003673D5"/>
    <w:rsid w:val="00367402"/>
    <w:rsid w:val="00367473"/>
    <w:rsid w:val="0036775A"/>
    <w:rsid w:val="00367B6F"/>
    <w:rsid w:val="00367BC0"/>
    <w:rsid w:val="00367C23"/>
    <w:rsid w:val="00367DEC"/>
    <w:rsid w:val="00370049"/>
    <w:rsid w:val="0037006C"/>
    <w:rsid w:val="003700F6"/>
    <w:rsid w:val="003701EC"/>
    <w:rsid w:val="0037046B"/>
    <w:rsid w:val="003705EF"/>
    <w:rsid w:val="0037066C"/>
    <w:rsid w:val="003707C0"/>
    <w:rsid w:val="0037086A"/>
    <w:rsid w:val="00370932"/>
    <w:rsid w:val="003709BA"/>
    <w:rsid w:val="00370A24"/>
    <w:rsid w:val="00370AFA"/>
    <w:rsid w:val="00370B47"/>
    <w:rsid w:val="00370B5C"/>
    <w:rsid w:val="00370BCA"/>
    <w:rsid w:val="00370D24"/>
    <w:rsid w:val="0037101E"/>
    <w:rsid w:val="003711C6"/>
    <w:rsid w:val="00371900"/>
    <w:rsid w:val="0037190C"/>
    <w:rsid w:val="00371A42"/>
    <w:rsid w:val="00371B4C"/>
    <w:rsid w:val="00371E31"/>
    <w:rsid w:val="00371E75"/>
    <w:rsid w:val="00371ED5"/>
    <w:rsid w:val="00371F01"/>
    <w:rsid w:val="00372137"/>
    <w:rsid w:val="00372233"/>
    <w:rsid w:val="0037243E"/>
    <w:rsid w:val="003725A8"/>
    <w:rsid w:val="003729A2"/>
    <w:rsid w:val="003733F7"/>
    <w:rsid w:val="00373404"/>
    <w:rsid w:val="003737C2"/>
    <w:rsid w:val="00373A3B"/>
    <w:rsid w:val="00373A86"/>
    <w:rsid w:val="00373CA3"/>
    <w:rsid w:val="00373D10"/>
    <w:rsid w:val="00373D14"/>
    <w:rsid w:val="00373F5D"/>
    <w:rsid w:val="00373F83"/>
    <w:rsid w:val="00373F90"/>
    <w:rsid w:val="00373FBE"/>
    <w:rsid w:val="003740AF"/>
    <w:rsid w:val="003741AE"/>
    <w:rsid w:val="00374264"/>
    <w:rsid w:val="003742BA"/>
    <w:rsid w:val="0037430C"/>
    <w:rsid w:val="00374340"/>
    <w:rsid w:val="00374403"/>
    <w:rsid w:val="003745BE"/>
    <w:rsid w:val="003747B7"/>
    <w:rsid w:val="003747CE"/>
    <w:rsid w:val="003750D7"/>
    <w:rsid w:val="00375148"/>
    <w:rsid w:val="00375172"/>
    <w:rsid w:val="00375221"/>
    <w:rsid w:val="003752C5"/>
    <w:rsid w:val="0037535F"/>
    <w:rsid w:val="0037541D"/>
    <w:rsid w:val="00375574"/>
    <w:rsid w:val="00375628"/>
    <w:rsid w:val="0037562D"/>
    <w:rsid w:val="00375653"/>
    <w:rsid w:val="00375745"/>
    <w:rsid w:val="00375813"/>
    <w:rsid w:val="00375848"/>
    <w:rsid w:val="0037587D"/>
    <w:rsid w:val="00375A0B"/>
    <w:rsid w:val="00375A94"/>
    <w:rsid w:val="00375B49"/>
    <w:rsid w:val="00375B96"/>
    <w:rsid w:val="00375DD5"/>
    <w:rsid w:val="003762BF"/>
    <w:rsid w:val="00376478"/>
    <w:rsid w:val="003764EF"/>
    <w:rsid w:val="00376588"/>
    <w:rsid w:val="0037659B"/>
    <w:rsid w:val="00376602"/>
    <w:rsid w:val="003766C2"/>
    <w:rsid w:val="003766CC"/>
    <w:rsid w:val="0037671F"/>
    <w:rsid w:val="003769A3"/>
    <w:rsid w:val="00376E5D"/>
    <w:rsid w:val="00377035"/>
    <w:rsid w:val="00377060"/>
    <w:rsid w:val="00377143"/>
    <w:rsid w:val="0037714E"/>
    <w:rsid w:val="00377221"/>
    <w:rsid w:val="00377243"/>
    <w:rsid w:val="003773F2"/>
    <w:rsid w:val="0037756C"/>
    <w:rsid w:val="003775A9"/>
    <w:rsid w:val="0037766E"/>
    <w:rsid w:val="0037770E"/>
    <w:rsid w:val="003779D6"/>
    <w:rsid w:val="00377DAA"/>
    <w:rsid w:val="00377E08"/>
    <w:rsid w:val="00377E58"/>
    <w:rsid w:val="00380058"/>
    <w:rsid w:val="00380455"/>
    <w:rsid w:val="00380476"/>
    <w:rsid w:val="00380548"/>
    <w:rsid w:val="003805AF"/>
    <w:rsid w:val="00380678"/>
    <w:rsid w:val="003806B9"/>
    <w:rsid w:val="0038080F"/>
    <w:rsid w:val="0038082B"/>
    <w:rsid w:val="003808A7"/>
    <w:rsid w:val="00380BB2"/>
    <w:rsid w:val="00380DD6"/>
    <w:rsid w:val="00380F13"/>
    <w:rsid w:val="00381336"/>
    <w:rsid w:val="00381347"/>
    <w:rsid w:val="0038141E"/>
    <w:rsid w:val="00381A38"/>
    <w:rsid w:val="00381C32"/>
    <w:rsid w:val="00381D03"/>
    <w:rsid w:val="0038204B"/>
    <w:rsid w:val="00382140"/>
    <w:rsid w:val="003822D9"/>
    <w:rsid w:val="00382306"/>
    <w:rsid w:val="003823F8"/>
    <w:rsid w:val="00382469"/>
    <w:rsid w:val="003826B6"/>
    <w:rsid w:val="003826F8"/>
    <w:rsid w:val="0038273E"/>
    <w:rsid w:val="003828A0"/>
    <w:rsid w:val="003828A6"/>
    <w:rsid w:val="00382933"/>
    <w:rsid w:val="00382934"/>
    <w:rsid w:val="00382A46"/>
    <w:rsid w:val="00382A65"/>
    <w:rsid w:val="00382B19"/>
    <w:rsid w:val="00382BF3"/>
    <w:rsid w:val="00382CEB"/>
    <w:rsid w:val="00382FD2"/>
    <w:rsid w:val="00383224"/>
    <w:rsid w:val="00383578"/>
    <w:rsid w:val="003835F0"/>
    <w:rsid w:val="00383C50"/>
    <w:rsid w:val="00383D37"/>
    <w:rsid w:val="00383DA6"/>
    <w:rsid w:val="00384180"/>
    <w:rsid w:val="0038431A"/>
    <w:rsid w:val="00384577"/>
    <w:rsid w:val="00384A1D"/>
    <w:rsid w:val="00384A33"/>
    <w:rsid w:val="00384B6A"/>
    <w:rsid w:val="00384C29"/>
    <w:rsid w:val="00384D44"/>
    <w:rsid w:val="00384DF3"/>
    <w:rsid w:val="00384E12"/>
    <w:rsid w:val="00384F4A"/>
    <w:rsid w:val="00384FAE"/>
    <w:rsid w:val="003852AD"/>
    <w:rsid w:val="00385310"/>
    <w:rsid w:val="0038562D"/>
    <w:rsid w:val="00385842"/>
    <w:rsid w:val="003858A7"/>
    <w:rsid w:val="0038597F"/>
    <w:rsid w:val="00385ACA"/>
    <w:rsid w:val="00385BB7"/>
    <w:rsid w:val="00385BF1"/>
    <w:rsid w:val="00385C7C"/>
    <w:rsid w:val="003860B4"/>
    <w:rsid w:val="00386472"/>
    <w:rsid w:val="00386538"/>
    <w:rsid w:val="003865E1"/>
    <w:rsid w:val="0038667D"/>
    <w:rsid w:val="00386849"/>
    <w:rsid w:val="00386941"/>
    <w:rsid w:val="00386B00"/>
    <w:rsid w:val="00386DE5"/>
    <w:rsid w:val="00386E4D"/>
    <w:rsid w:val="00386E92"/>
    <w:rsid w:val="00386EBE"/>
    <w:rsid w:val="00386FC4"/>
    <w:rsid w:val="00387B8D"/>
    <w:rsid w:val="00387CEB"/>
    <w:rsid w:val="00387E5B"/>
    <w:rsid w:val="003901A7"/>
    <w:rsid w:val="0039037D"/>
    <w:rsid w:val="0039047F"/>
    <w:rsid w:val="003904EE"/>
    <w:rsid w:val="00390BBA"/>
    <w:rsid w:val="00390BF0"/>
    <w:rsid w:val="00390C5E"/>
    <w:rsid w:val="00390CA6"/>
    <w:rsid w:val="00390CF0"/>
    <w:rsid w:val="00390D99"/>
    <w:rsid w:val="00390EB4"/>
    <w:rsid w:val="00390F52"/>
    <w:rsid w:val="00391040"/>
    <w:rsid w:val="0039108F"/>
    <w:rsid w:val="00391118"/>
    <w:rsid w:val="0039128A"/>
    <w:rsid w:val="003912D9"/>
    <w:rsid w:val="0039132E"/>
    <w:rsid w:val="00391480"/>
    <w:rsid w:val="003917EC"/>
    <w:rsid w:val="00391A69"/>
    <w:rsid w:val="00391CD8"/>
    <w:rsid w:val="00391E29"/>
    <w:rsid w:val="00391E2A"/>
    <w:rsid w:val="003921C8"/>
    <w:rsid w:val="003923A0"/>
    <w:rsid w:val="003923E0"/>
    <w:rsid w:val="003929E4"/>
    <w:rsid w:val="00392BE5"/>
    <w:rsid w:val="00392C17"/>
    <w:rsid w:val="00392D3F"/>
    <w:rsid w:val="0039305D"/>
    <w:rsid w:val="0039317D"/>
    <w:rsid w:val="00393192"/>
    <w:rsid w:val="0039322B"/>
    <w:rsid w:val="0039344A"/>
    <w:rsid w:val="00393B9F"/>
    <w:rsid w:val="00393BA9"/>
    <w:rsid w:val="00393F80"/>
    <w:rsid w:val="00393FAC"/>
    <w:rsid w:val="00394135"/>
    <w:rsid w:val="0039454E"/>
    <w:rsid w:val="003945DB"/>
    <w:rsid w:val="0039465E"/>
    <w:rsid w:val="00394701"/>
    <w:rsid w:val="00394BB5"/>
    <w:rsid w:val="00394D91"/>
    <w:rsid w:val="00395115"/>
    <w:rsid w:val="0039525B"/>
    <w:rsid w:val="003957E3"/>
    <w:rsid w:val="00395AF8"/>
    <w:rsid w:val="00395BCF"/>
    <w:rsid w:val="00395BE8"/>
    <w:rsid w:val="00395C2B"/>
    <w:rsid w:val="00395D44"/>
    <w:rsid w:val="00395DD4"/>
    <w:rsid w:val="00395E2F"/>
    <w:rsid w:val="00395F6B"/>
    <w:rsid w:val="0039620A"/>
    <w:rsid w:val="00396401"/>
    <w:rsid w:val="00396854"/>
    <w:rsid w:val="00396932"/>
    <w:rsid w:val="003969C3"/>
    <w:rsid w:val="00396E73"/>
    <w:rsid w:val="00396FD3"/>
    <w:rsid w:val="0039706D"/>
    <w:rsid w:val="0039739F"/>
    <w:rsid w:val="00397406"/>
    <w:rsid w:val="0039747E"/>
    <w:rsid w:val="0039748C"/>
    <w:rsid w:val="003974C9"/>
    <w:rsid w:val="00397786"/>
    <w:rsid w:val="003977BF"/>
    <w:rsid w:val="00397903"/>
    <w:rsid w:val="00397922"/>
    <w:rsid w:val="00397A40"/>
    <w:rsid w:val="00397A7A"/>
    <w:rsid w:val="00397AE8"/>
    <w:rsid w:val="00397DB4"/>
    <w:rsid w:val="00397FD3"/>
    <w:rsid w:val="003A0535"/>
    <w:rsid w:val="003A0863"/>
    <w:rsid w:val="003A08E1"/>
    <w:rsid w:val="003A0900"/>
    <w:rsid w:val="003A0BAA"/>
    <w:rsid w:val="003A0F40"/>
    <w:rsid w:val="003A1008"/>
    <w:rsid w:val="003A1291"/>
    <w:rsid w:val="003A14AC"/>
    <w:rsid w:val="003A1589"/>
    <w:rsid w:val="003A170C"/>
    <w:rsid w:val="003A1C29"/>
    <w:rsid w:val="003A1C7F"/>
    <w:rsid w:val="003A1D53"/>
    <w:rsid w:val="003A1E97"/>
    <w:rsid w:val="003A21AC"/>
    <w:rsid w:val="003A21F0"/>
    <w:rsid w:val="003A22ED"/>
    <w:rsid w:val="003A233C"/>
    <w:rsid w:val="003A23FF"/>
    <w:rsid w:val="003A249B"/>
    <w:rsid w:val="003A2556"/>
    <w:rsid w:val="003A28AA"/>
    <w:rsid w:val="003A2C5F"/>
    <w:rsid w:val="003A2CDC"/>
    <w:rsid w:val="003A2F36"/>
    <w:rsid w:val="003A302D"/>
    <w:rsid w:val="003A3184"/>
    <w:rsid w:val="003A319D"/>
    <w:rsid w:val="003A33B9"/>
    <w:rsid w:val="003A34D8"/>
    <w:rsid w:val="003A34E2"/>
    <w:rsid w:val="003A351F"/>
    <w:rsid w:val="003A3537"/>
    <w:rsid w:val="003A35B2"/>
    <w:rsid w:val="003A3678"/>
    <w:rsid w:val="003A37A8"/>
    <w:rsid w:val="003A3911"/>
    <w:rsid w:val="003A3A02"/>
    <w:rsid w:val="003A3A4D"/>
    <w:rsid w:val="003A3AD0"/>
    <w:rsid w:val="003A3B97"/>
    <w:rsid w:val="003A3D28"/>
    <w:rsid w:val="003A3DB7"/>
    <w:rsid w:val="003A3EAB"/>
    <w:rsid w:val="003A41EC"/>
    <w:rsid w:val="003A44F5"/>
    <w:rsid w:val="003A46CE"/>
    <w:rsid w:val="003A49E2"/>
    <w:rsid w:val="003A4A84"/>
    <w:rsid w:val="003A4A9E"/>
    <w:rsid w:val="003A4CAC"/>
    <w:rsid w:val="003A4D1A"/>
    <w:rsid w:val="003A4D2E"/>
    <w:rsid w:val="003A4DA0"/>
    <w:rsid w:val="003A4DCB"/>
    <w:rsid w:val="003A4EA7"/>
    <w:rsid w:val="003A4EF6"/>
    <w:rsid w:val="003A50FF"/>
    <w:rsid w:val="003A513B"/>
    <w:rsid w:val="003A5405"/>
    <w:rsid w:val="003A56EA"/>
    <w:rsid w:val="003A57E3"/>
    <w:rsid w:val="003A58B8"/>
    <w:rsid w:val="003A58E0"/>
    <w:rsid w:val="003A58ED"/>
    <w:rsid w:val="003A5A56"/>
    <w:rsid w:val="003A5C6A"/>
    <w:rsid w:val="003A5E4B"/>
    <w:rsid w:val="003A5EE5"/>
    <w:rsid w:val="003A6004"/>
    <w:rsid w:val="003A620E"/>
    <w:rsid w:val="003A62D8"/>
    <w:rsid w:val="003A6370"/>
    <w:rsid w:val="003A63D1"/>
    <w:rsid w:val="003A64F1"/>
    <w:rsid w:val="003A6589"/>
    <w:rsid w:val="003A65F3"/>
    <w:rsid w:val="003A660F"/>
    <w:rsid w:val="003A6AC8"/>
    <w:rsid w:val="003A6D41"/>
    <w:rsid w:val="003A7002"/>
    <w:rsid w:val="003A71A2"/>
    <w:rsid w:val="003A726A"/>
    <w:rsid w:val="003A7277"/>
    <w:rsid w:val="003A7463"/>
    <w:rsid w:val="003A759F"/>
    <w:rsid w:val="003A7B20"/>
    <w:rsid w:val="003A7B8E"/>
    <w:rsid w:val="003A7BDA"/>
    <w:rsid w:val="003A7D19"/>
    <w:rsid w:val="003A7EB3"/>
    <w:rsid w:val="003B006B"/>
    <w:rsid w:val="003B0267"/>
    <w:rsid w:val="003B02B8"/>
    <w:rsid w:val="003B0504"/>
    <w:rsid w:val="003B05AB"/>
    <w:rsid w:val="003B05FD"/>
    <w:rsid w:val="003B0751"/>
    <w:rsid w:val="003B0791"/>
    <w:rsid w:val="003B07D1"/>
    <w:rsid w:val="003B0A8D"/>
    <w:rsid w:val="003B0B0A"/>
    <w:rsid w:val="003B12B2"/>
    <w:rsid w:val="003B14BB"/>
    <w:rsid w:val="003B1688"/>
    <w:rsid w:val="003B16C4"/>
    <w:rsid w:val="003B170A"/>
    <w:rsid w:val="003B188F"/>
    <w:rsid w:val="003B18CF"/>
    <w:rsid w:val="003B1BF2"/>
    <w:rsid w:val="003B2605"/>
    <w:rsid w:val="003B2770"/>
    <w:rsid w:val="003B2B07"/>
    <w:rsid w:val="003B2D45"/>
    <w:rsid w:val="003B303F"/>
    <w:rsid w:val="003B3180"/>
    <w:rsid w:val="003B332A"/>
    <w:rsid w:val="003B34C6"/>
    <w:rsid w:val="003B3626"/>
    <w:rsid w:val="003B369B"/>
    <w:rsid w:val="003B3A3E"/>
    <w:rsid w:val="003B3BB3"/>
    <w:rsid w:val="003B3CA7"/>
    <w:rsid w:val="003B3DBA"/>
    <w:rsid w:val="003B427B"/>
    <w:rsid w:val="003B439F"/>
    <w:rsid w:val="003B4513"/>
    <w:rsid w:val="003B4694"/>
    <w:rsid w:val="003B490E"/>
    <w:rsid w:val="003B4B33"/>
    <w:rsid w:val="003B4DCC"/>
    <w:rsid w:val="003B4FF0"/>
    <w:rsid w:val="003B518C"/>
    <w:rsid w:val="003B5454"/>
    <w:rsid w:val="003B55FA"/>
    <w:rsid w:val="003B56E2"/>
    <w:rsid w:val="003B5BE3"/>
    <w:rsid w:val="003B5CF5"/>
    <w:rsid w:val="003B5D6E"/>
    <w:rsid w:val="003B5E16"/>
    <w:rsid w:val="003B6015"/>
    <w:rsid w:val="003B61B3"/>
    <w:rsid w:val="003B6279"/>
    <w:rsid w:val="003B62CB"/>
    <w:rsid w:val="003B661F"/>
    <w:rsid w:val="003B6829"/>
    <w:rsid w:val="003B6AAA"/>
    <w:rsid w:val="003B70D4"/>
    <w:rsid w:val="003B71AE"/>
    <w:rsid w:val="003B71BD"/>
    <w:rsid w:val="003B72FD"/>
    <w:rsid w:val="003B73AE"/>
    <w:rsid w:val="003B74AE"/>
    <w:rsid w:val="003B76F4"/>
    <w:rsid w:val="003B77C6"/>
    <w:rsid w:val="003B77D4"/>
    <w:rsid w:val="003B7E44"/>
    <w:rsid w:val="003B7F37"/>
    <w:rsid w:val="003C01FC"/>
    <w:rsid w:val="003C0408"/>
    <w:rsid w:val="003C04E7"/>
    <w:rsid w:val="003C05E0"/>
    <w:rsid w:val="003C07F9"/>
    <w:rsid w:val="003C0A5D"/>
    <w:rsid w:val="003C0B64"/>
    <w:rsid w:val="003C0C29"/>
    <w:rsid w:val="003C0D3A"/>
    <w:rsid w:val="003C0D85"/>
    <w:rsid w:val="003C0DA5"/>
    <w:rsid w:val="003C0E20"/>
    <w:rsid w:val="003C0F40"/>
    <w:rsid w:val="003C0FD1"/>
    <w:rsid w:val="003C12C1"/>
    <w:rsid w:val="003C132C"/>
    <w:rsid w:val="003C1368"/>
    <w:rsid w:val="003C1945"/>
    <w:rsid w:val="003C19DC"/>
    <w:rsid w:val="003C1BCD"/>
    <w:rsid w:val="003C1BF0"/>
    <w:rsid w:val="003C1D1A"/>
    <w:rsid w:val="003C1DEF"/>
    <w:rsid w:val="003C1ED6"/>
    <w:rsid w:val="003C20FD"/>
    <w:rsid w:val="003C2431"/>
    <w:rsid w:val="003C245A"/>
    <w:rsid w:val="003C259F"/>
    <w:rsid w:val="003C289B"/>
    <w:rsid w:val="003C29B4"/>
    <w:rsid w:val="003C2C57"/>
    <w:rsid w:val="003C2D85"/>
    <w:rsid w:val="003C2DC7"/>
    <w:rsid w:val="003C2E1B"/>
    <w:rsid w:val="003C32F9"/>
    <w:rsid w:val="003C33EB"/>
    <w:rsid w:val="003C34D2"/>
    <w:rsid w:val="003C3543"/>
    <w:rsid w:val="003C3656"/>
    <w:rsid w:val="003C386D"/>
    <w:rsid w:val="003C391C"/>
    <w:rsid w:val="003C3A94"/>
    <w:rsid w:val="003C3BF6"/>
    <w:rsid w:val="003C3CBD"/>
    <w:rsid w:val="003C3DC4"/>
    <w:rsid w:val="003C4033"/>
    <w:rsid w:val="003C427C"/>
    <w:rsid w:val="003C42B3"/>
    <w:rsid w:val="003C44AA"/>
    <w:rsid w:val="003C4510"/>
    <w:rsid w:val="003C49EA"/>
    <w:rsid w:val="003C4A08"/>
    <w:rsid w:val="003C4A9E"/>
    <w:rsid w:val="003C4B98"/>
    <w:rsid w:val="003C4F1E"/>
    <w:rsid w:val="003C5052"/>
    <w:rsid w:val="003C50A1"/>
    <w:rsid w:val="003C5368"/>
    <w:rsid w:val="003C545B"/>
    <w:rsid w:val="003C54D3"/>
    <w:rsid w:val="003C56B4"/>
    <w:rsid w:val="003C5787"/>
    <w:rsid w:val="003C5A27"/>
    <w:rsid w:val="003C5AEB"/>
    <w:rsid w:val="003C6428"/>
    <w:rsid w:val="003C6492"/>
    <w:rsid w:val="003C65AB"/>
    <w:rsid w:val="003C663B"/>
    <w:rsid w:val="003C66D5"/>
    <w:rsid w:val="003C6995"/>
    <w:rsid w:val="003C6A4C"/>
    <w:rsid w:val="003C706E"/>
    <w:rsid w:val="003C707E"/>
    <w:rsid w:val="003C7144"/>
    <w:rsid w:val="003C7157"/>
    <w:rsid w:val="003C71D7"/>
    <w:rsid w:val="003C7567"/>
    <w:rsid w:val="003C76FB"/>
    <w:rsid w:val="003C77D1"/>
    <w:rsid w:val="003C77FA"/>
    <w:rsid w:val="003C785A"/>
    <w:rsid w:val="003C7BB3"/>
    <w:rsid w:val="003C7C5F"/>
    <w:rsid w:val="003C7E7E"/>
    <w:rsid w:val="003C7EC6"/>
    <w:rsid w:val="003D0102"/>
    <w:rsid w:val="003D0168"/>
    <w:rsid w:val="003D0B0B"/>
    <w:rsid w:val="003D0EA4"/>
    <w:rsid w:val="003D107C"/>
    <w:rsid w:val="003D11AD"/>
    <w:rsid w:val="003D127C"/>
    <w:rsid w:val="003D12A5"/>
    <w:rsid w:val="003D13AA"/>
    <w:rsid w:val="003D15F4"/>
    <w:rsid w:val="003D16EC"/>
    <w:rsid w:val="003D1F01"/>
    <w:rsid w:val="003D1F54"/>
    <w:rsid w:val="003D1F8E"/>
    <w:rsid w:val="003D1FDF"/>
    <w:rsid w:val="003D2011"/>
    <w:rsid w:val="003D2095"/>
    <w:rsid w:val="003D2330"/>
    <w:rsid w:val="003D2435"/>
    <w:rsid w:val="003D254A"/>
    <w:rsid w:val="003D2669"/>
    <w:rsid w:val="003D2882"/>
    <w:rsid w:val="003D2B2D"/>
    <w:rsid w:val="003D2B3B"/>
    <w:rsid w:val="003D2BF0"/>
    <w:rsid w:val="003D2C01"/>
    <w:rsid w:val="003D2DE7"/>
    <w:rsid w:val="003D2E9C"/>
    <w:rsid w:val="003D3003"/>
    <w:rsid w:val="003D3129"/>
    <w:rsid w:val="003D36A7"/>
    <w:rsid w:val="003D3952"/>
    <w:rsid w:val="003D3AE9"/>
    <w:rsid w:val="003D3BDC"/>
    <w:rsid w:val="003D3DA7"/>
    <w:rsid w:val="003D40E8"/>
    <w:rsid w:val="003D41B1"/>
    <w:rsid w:val="003D4323"/>
    <w:rsid w:val="003D44FF"/>
    <w:rsid w:val="003D4570"/>
    <w:rsid w:val="003D46F9"/>
    <w:rsid w:val="003D4714"/>
    <w:rsid w:val="003D4D11"/>
    <w:rsid w:val="003D5417"/>
    <w:rsid w:val="003D54B7"/>
    <w:rsid w:val="003D551C"/>
    <w:rsid w:val="003D56C8"/>
    <w:rsid w:val="003D58FB"/>
    <w:rsid w:val="003D5BA8"/>
    <w:rsid w:val="003D5D88"/>
    <w:rsid w:val="003D5FC8"/>
    <w:rsid w:val="003D6112"/>
    <w:rsid w:val="003D61F9"/>
    <w:rsid w:val="003D6251"/>
    <w:rsid w:val="003D626B"/>
    <w:rsid w:val="003D64D6"/>
    <w:rsid w:val="003D65E5"/>
    <w:rsid w:val="003D6628"/>
    <w:rsid w:val="003D67A6"/>
    <w:rsid w:val="003D6939"/>
    <w:rsid w:val="003D6942"/>
    <w:rsid w:val="003D69EF"/>
    <w:rsid w:val="003D6D24"/>
    <w:rsid w:val="003D6D45"/>
    <w:rsid w:val="003D6DE8"/>
    <w:rsid w:val="003D6E22"/>
    <w:rsid w:val="003D6F40"/>
    <w:rsid w:val="003D6F9C"/>
    <w:rsid w:val="003D700E"/>
    <w:rsid w:val="003D705B"/>
    <w:rsid w:val="003D70DB"/>
    <w:rsid w:val="003D719E"/>
    <w:rsid w:val="003D7499"/>
    <w:rsid w:val="003D74A2"/>
    <w:rsid w:val="003D7620"/>
    <w:rsid w:val="003D7A76"/>
    <w:rsid w:val="003D7ADB"/>
    <w:rsid w:val="003D7BDC"/>
    <w:rsid w:val="003D7BF4"/>
    <w:rsid w:val="003D7C1D"/>
    <w:rsid w:val="003D7CD4"/>
    <w:rsid w:val="003E0095"/>
    <w:rsid w:val="003E0220"/>
    <w:rsid w:val="003E0264"/>
    <w:rsid w:val="003E04EE"/>
    <w:rsid w:val="003E0584"/>
    <w:rsid w:val="003E0AB2"/>
    <w:rsid w:val="003E0AF9"/>
    <w:rsid w:val="003E0E6F"/>
    <w:rsid w:val="003E0EB8"/>
    <w:rsid w:val="003E10D3"/>
    <w:rsid w:val="003E127F"/>
    <w:rsid w:val="003E1401"/>
    <w:rsid w:val="003E158B"/>
    <w:rsid w:val="003E164B"/>
    <w:rsid w:val="003E1653"/>
    <w:rsid w:val="003E168D"/>
    <w:rsid w:val="003E1720"/>
    <w:rsid w:val="003E1776"/>
    <w:rsid w:val="003E1876"/>
    <w:rsid w:val="003E194B"/>
    <w:rsid w:val="003E19CE"/>
    <w:rsid w:val="003E1CEF"/>
    <w:rsid w:val="003E1F82"/>
    <w:rsid w:val="003E268C"/>
    <w:rsid w:val="003E3168"/>
    <w:rsid w:val="003E3217"/>
    <w:rsid w:val="003E3383"/>
    <w:rsid w:val="003E33FD"/>
    <w:rsid w:val="003E368F"/>
    <w:rsid w:val="003E37BD"/>
    <w:rsid w:val="003E38B8"/>
    <w:rsid w:val="003E38EF"/>
    <w:rsid w:val="003E3A5E"/>
    <w:rsid w:val="003E3AA8"/>
    <w:rsid w:val="003E3B5B"/>
    <w:rsid w:val="003E3BD6"/>
    <w:rsid w:val="003E3C60"/>
    <w:rsid w:val="003E3CE4"/>
    <w:rsid w:val="003E3F74"/>
    <w:rsid w:val="003E4028"/>
    <w:rsid w:val="003E42B6"/>
    <w:rsid w:val="003E42D6"/>
    <w:rsid w:val="003E4435"/>
    <w:rsid w:val="003E45B8"/>
    <w:rsid w:val="003E47A9"/>
    <w:rsid w:val="003E49C7"/>
    <w:rsid w:val="003E49E4"/>
    <w:rsid w:val="003E4A83"/>
    <w:rsid w:val="003E4C90"/>
    <w:rsid w:val="003E4FE1"/>
    <w:rsid w:val="003E522E"/>
    <w:rsid w:val="003E52D2"/>
    <w:rsid w:val="003E539D"/>
    <w:rsid w:val="003E540A"/>
    <w:rsid w:val="003E5485"/>
    <w:rsid w:val="003E551F"/>
    <w:rsid w:val="003E5635"/>
    <w:rsid w:val="003E5730"/>
    <w:rsid w:val="003E5778"/>
    <w:rsid w:val="003E5A2C"/>
    <w:rsid w:val="003E5EFC"/>
    <w:rsid w:val="003E5FF6"/>
    <w:rsid w:val="003E6109"/>
    <w:rsid w:val="003E63BC"/>
    <w:rsid w:val="003E692D"/>
    <w:rsid w:val="003E6CEF"/>
    <w:rsid w:val="003E6EDF"/>
    <w:rsid w:val="003E7251"/>
    <w:rsid w:val="003E7383"/>
    <w:rsid w:val="003E7540"/>
    <w:rsid w:val="003E755F"/>
    <w:rsid w:val="003E7675"/>
    <w:rsid w:val="003E772B"/>
    <w:rsid w:val="003E77E2"/>
    <w:rsid w:val="003E7887"/>
    <w:rsid w:val="003E7A22"/>
    <w:rsid w:val="003E7BD7"/>
    <w:rsid w:val="003E7DEA"/>
    <w:rsid w:val="003E7E07"/>
    <w:rsid w:val="003E7E23"/>
    <w:rsid w:val="003E7E43"/>
    <w:rsid w:val="003E7FD6"/>
    <w:rsid w:val="003E7FF5"/>
    <w:rsid w:val="003F00E2"/>
    <w:rsid w:val="003F010C"/>
    <w:rsid w:val="003F0451"/>
    <w:rsid w:val="003F04DD"/>
    <w:rsid w:val="003F0573"/>
    <w:rsid w:val="003F07E9"/>
    <w:rsid w:val="003F0854"/>
    <w:rsid w:val="003F0A23"/>
    <w:rsid w:val="003F0B4D"/>
    <w:rsid w:val="003F0BF2"/>
    <w:rsid w:val="003F0F0E"/>
    <w:rsid w:val="003F104E"/>
    <w:rsid w:val="003F1111"/>
    <w:rsid w:val="003F1221"/>
    <w:rsid w:val="003F1358"/>
    <w:rsid w:val="003F1460"/>
    <w:rsid w:val="003F14FF"/>
    <w:rsid w:val="003F154F"/>
    <w:rsid w:val="003F1913"/>
    <w:rsid w:val="003F19F7"/>
    <w:rsid w:val="003F19FB"/>
    <w:rsid w:val="003F1B59"/>
    <w:rsid w:val="003F1B6A"/>
    <w:rsid w:val="003F1BAE"/>
    <w:rsid w:val="003F1DEE"/>
    <w:rsid w:val="003F1DF8"/>
    <w:rsid w:val="003F1E6C"/>
    <w:rsid w:val="003F1FD2"/>
    <w:rsid w:val="003F2216"/>
    <w:rsid w:val="003F23EF"/>
    <w:rsid w:val="003F2721"/>
    <w:rsid w:val="003F2816"/>
    <w:rsid w:val="003F2B43"/>
    <w:rsid w:val="003F2D56"/>
    <w:rsid w:val="003F2FF1"/>
    <w:rsid w:val="003F3002"/>
    <w:rsid w:val="003F30CD"/>
    <w:rsid w:val="003F318A"/>
    <w:rsid w:val="003F32A3"/>
    <w:rsid w:val="003F341B"/>
    <w:rsid w:val="003F3481"/>
    <w:rsid w:val="003F3522"/>
    <w:rsid w:val="003F3553"/>
    <w:rsid w:val="003F370F"/>
    <w:rsid w:val="003F3758"/>
    <w:rsid w:val="003F37AE"/>
    <w:rsid w:val="003F382D"/>
    <w:rsid w:val="003F3860"/>
    <w:rsid w:val="003F3966"/>
    <w:rsid w:val="003F3DB2"/>
    <w:rsid w:val="003F3F5D"/>
    <w:rsid w:val="003F416B"/>
    <w:rsid w:val="003F4298"/>
    <w:rsid w:val="003F431D"/>
    <w:rsid w:val="003F43DF"/>
    <w:rsid w:val="003F4586"/>
    <w:rsid w:val="003F462D"/>
    <w:rsid w:val="003F466C"/>
    <w:rsid w:val="003F46FE"/>
    <w:rsid w:val="003F4788"/>
    <w:rsid w:val="003F4EA5"/>
    <w:rsid w:val="003F4EC6"/>
    <w:rsid w:val="003F521E"/>
    <w:rsid w:val="003F5642"/>
    <w:rsid w:val="003F56E4"/>
    <w:rsid w:val="003F5A91"/>
    <w:rsid w:val="003F5D06"/>
    <w:rsid w:val="003F5D89"/>
    <w:rsid w:val="003F5E25"/>
    <w:rsid w:val="003F603D"/>
    <w:rsid w:val="003F605A"/>
    <w:rsid w:val="003F60C3"/>
    <w:rsid w:val="003F60D8"/>
    <w:rsid w:val="003F6200"/>
    <w:rsid w:val="003F63FB"/>
    <w:rsid w:val="003F65C3"/>
    <w:rsid w:val="003F65DE"/>
    <w:rsid w:val="003F6735"/>
    <w:rsid w:val="003F67D4"/>
    <w:rsid w:val="003F6A5B"/>
    <w:rsid w:val="003F6BAC"/>
    <w:rsid w:val="003F6DB5"/>
    <w:rsid w:val="003F725D"/>
    <w:rsid w:val="003F737D"/>
    <w:rsid w:val="003F7444"/>
    <w:rsid w:val="003F75CD"/>
    <w:rsid w:val="003F785F"/>
    <w:rsid w:val="003F7C24"/>
    <w:rsid w:val="003F7ED7"/>
    <w:rsid w:val="004001B5"/>
    <w:rsid w:val="00400241"/>
    <w:rsid w:val="0040028C"/>
    <w:rsid w:val="004003C9"/>
    <w:rsid w:val="0040043C"/>
    <w:rsid w:val="004005EC"/>
    <w:rsid w:val="00400606"/>
    <w:rsid w:val="00400682"/>
    <w:rsid w:val="00400697"/>
    <w:rsid w:val="0040080A"/>
    <w:rsid w:val="00400A7C"/>
    <w:rsid w:val="00400B95"/>
    <w:rsid w:val="00400C91"/>
    <w:rsid w:val="00400D35"/>
    <w:rsid w:val="00400D39"/>
    <w:rsid w:val="00400E59"/>
    <w:rsid w:val="00400F48"/>
    <w:rsid w:val="00401167"/>
    <w:rsid w:val="0040133B"/>
    <w:rsid w:val="0040139B"/>
    <w:rsid w:val="00401407"/>
    <w:rsid w:val="00401445"/>
    <w:rsid w:val="004014D6"/>
    <w:rsid w:val="004017BB"/>
    <w:rsid w:val="0040186B"/>
    <w:rsid w:val="00401885"/>
    <w:rsid w:val="00401915"/>
    <w:rsid w:val="0040198D"/>
    <w:rsid w:val="00401B6D"/>
    <w:rsid w:val="00401C8B"/>
    <w:rsid w:val="00401D3F"/>
    <w:rsid w:val="00401F50"/>
    <w:rsid w:val="00402080"/>
    <w:rsid w:val="004020CF"/>
    <w:rsid w:val="004022FA"/>
    <w:rsid w:val="00402512"/>
    <w:rsid w:val="00402860"/>
    <w:rsid w:val="004028EB"/>
    <w:rsid w:val="0040291B"/>
    <w:rsid w:val="0040299D"/>
    <w:rsid w:val="00402A2B"/>
    <w:rsid w:val="00403089"/>
    <w:rsid w:val="0040332E"/>
    <w:rsid w:val="00403475"/>
    <w:rsid w:val="004034C5"/>
    <w:rsid w:val="004035A2"/>
    <w:rsid w:val="004036EA"/>
    <w:rsid w:val="00403B70"/>
    <w:rsid w:val="00403C0E"/>
    <w:rsid w:val="00404368"/>
    <w:rsid w:val="00404696"/>
    <w:rsid w:val="00404697"/>
    <w:rsid w:val="00404782"/>
    <w:rsid w:val="00404876"/>
    <w:rsid w:val="00404ADD"/>
    <w:rsid w:val="00404CB2"/>
    <w:rsid w:val="00404D3F"/>
    <w:rsid w:val="00405105"/>
    <w:rsid w:val="0040516D"/>
    <w:rsid w:val="0040518D"/>
    <w:rsid w:val="004051AA"/>
    <w:rsid w:val="00405319"/>
    <w:rsid w:val="00405338"/>
    <w:rsid w:val="004053F7"/>
    <w:rsid w:val="0040541E"/>
    <w:rsid w:val="00405674"/>
    <w:rsid w:val="004059C4"/>
    <w:rsid w:val="00405A3E"/>
    <w:rsid w:val="00405B6B"/>
    <w:rsid w:val="00405BDC"/>
    <w:rsid w:val="00405D0A"/>
    <w:rsid w:val="00405D66"/>
    <w:rsid w:val="00405E18"/>
    <w:rsid w:val="00405F78"/>
    <w:rsid w:val="00405FDE"/>
    <w:rsid w:val="0040629F"/>
    <w:rsid w:val="00406410"/>
    <w:rsid w:val="004064DB"/>
    <w:rsid w:val="004067E2"/>
    <w:rsid w:val="004068C5"/>
    <w:rsid w:val="00406BC5"/>
    <w:rsid w:val="00407575"/>
    <w:rsid w:val="0040762F"/>
    <w:rsid w:val="00407FF0"/>
    <w:rsid w:val="004100D5"/>
    <w:rsid w:val="00410356"/>
    <w:rsid w:val="00410764"/>
    <w:rsid w:val="00410A68"/>
    <w:rsid w:val="00410C66"/>
    <w:rsid w:val="00410CCE"/>
    <w:rsid w:val="00410D0B"/>
    <w:rsid w:val="00410E24"/>
    <w:rsid w:val="00410FC4"/>
    <w:rsid w:val="00411622"/>
    <w:rsid w:val="00411728"/>
    <w:rsid w:val="00411763"/>
    <w:rsid w:val="004119A8"/>
    <w:rsid w:val="004119AC"/>
    <w:rsid w:val="00411AF2"/>
    <w:rsid w:val="00411B21"/>
    <w:rsid w:val="00411CD1"/>
    <w:rsid w:val="00411DF8"/>
    <w:rsid w:val="00411FF6"/>
    <w:rsid w:val="0041208E"/>
    <w:rsid w:val="004122A3"/>
    <w:rsid w:val="00412539"/>
    <w:rsid w:val="004127E6"/>
    <w:rsid w:val="004127F4"/>
    <w:rsid w:val="00412887"/>
    <w:rsid w:val="004128B1"/>
    <w:rsid w:val="0041294B"/>
    <w:rsid w:val="00412AD3"/>
    <w:rsid w:val="00412C29"/>
    <w:rsid w:val="00412C66"/>
    <w:rsid w:val="00412FC8"/>
    <w:rsid w:val="0041314B"/>
    <w:rsid w:val="004135EB"/>
    <w:rsid w:val="004137FA"/>
    <w:rsid w:val="00413803"/>
    <w:rsid w:val="00413B08"/>
    <w:rsid w:val="00413DA9"/>
    <w:rsid w:val="00413E9B"/>
    <w:rsid w:val="00413EBC"/>
    <w:rsid w:val="00413FC4"/>
    <w:rsid w:val="0041420F"/>
    <w:rsid w:val="00414225"/>
    <w:rsid w:val="004147AE"/>
    <w:rsid w:val="00414936"/>
    <w:rsid w:val="00414A93"/>
    <w:rsid w:val="00414E51"/>
    <w:rsid w:val="00414E7C"/>
    <w:rsid w:val="00414F33"/>
    <w:rsid w:val="0041550B"/>
    <w:rsid w:val="0041555F"/>
    <w:rsid w:val="00415608"/>
    <w:rsid w:val="00415903"/>
    <w:rsid w:val="00415B26"/>
    <w:rsid w:val="00415C7C"/>
    <w:rsid w:val="00415CEA"/>
    <w:rsid w:val="00416135"/>
    <w:rsid w:val="0041623B"/>
    <w:rsid w:val="0041651A"/>
    <w:rsid w:val="00416888"/>
    <w:rsid w:val="00416892"/>
    <w:rsid w:val="004169DA"/>
    <w:rsid w:val="00416D4A"/>
    <w:rsid w:val="00416E3B"/>
    <w:rsid w:val="00416E73"/>
    <w:rsid w:val="00416FDA"/>
    <w:rsid w:val="0041705A"/>
    <w:rsid w:val="0041708B"/>
    <w:rsid w:val="00417234"/>
    <w:rsid w:val="00417243"/>
    <w:rsid w:val="0041733D"/>
    <w:rsid w:val="004176F8"/>
    <w:rsid w:val="00417774"/>
    <w:rsid w:val="00417B81"/>
    <w:rsid w:val="00417C77"/>
    <w:rsid w:val="00417C86"/>
    <w:rsid w:val="00417DAC"/>
    <w:rsid w:val="00417F8E"/>
    <w:rsid w:val="004201AC"/>
    <w:rsid w:val="00420331"/>
    <w:rsid w:val="00420363"/>
    <w:rsid w:val="0042036C"/>
    <w:rsid w:val="00420387"/>
    <w:rsid w:val="004203DE"/>
    <w:rsid w:val="00420465"/>
    <w:rsid w:val="00420573"/>
    <w:rsid w:val="00420760"/>
    <w:rsid w:val="00420999"/>
    <w:rsid w:val="00420ACA"/>
    <w:rsid w:val="00420C80"/>
    <w:rsid w:val="00420DB1"/>
    <w:rsid w:val="00420E96"/>
    <w:rsid w:val="00420EBD"/>
    <w:rsid w:val="00420FD5"/>
    <w:rsid w:val="004211B9"/>
    <w:rsid w:val="0042134F"/>
    <w:rsid w:val="00421676"/>
    <w:rsid w:val="004218B2"/>
    <w:rsid w:val="004218CD"/>
    <w:rsid w:val="00421BDB"/>
    <w:rsid w:val="00421C6E"/>
    <w:rsid w:val="00421DDE"/>
    <w:rsid w:val="00421DF7"/>
    <w:rsid w:val="00421F71"/>
    <w:rsid w:val="004220B1"/>
    <w:rsid w:val="004220C1"/>
    <w:rsid w:val="00422133"/>
    <w:rsid w:val="0042224C"/>
    <w:rsid w:val="004224AE"/>
    <w:rsid w:val="0042254E"/>
    <w:rsid w:val="004225AE"/>
    <w:rsid w:val="0042272B"/>
    <w:rsid w:val="00422898"/>
    <w:rsid w:val="00422982"/>
    <w:rsid w:val="00422A9E"/>
    <w:rsid w:val="00423069"/>
    <w:rsid w:val="00423135"/>
    <w:rsid w:val="00423177"/>
    <w:rsid w:val="00423230"/>
    <w:rsid w:val="0042330B"/>
    <w:rsid w:val="0042331D"/>
    <w:rsid w:val="00423428"/>
    <w:rsid w:val="00423589"/>
    <w:rsid w:val="00423880"/>
    <w:rsid w:val="0042388F"/>
    <w:rsid w:val="004239E2"/>
    <w:rsid w:val="00423B0C"/>
    <w:rsid w:val="004241C0"/>
    <w:rsid w:val="004241EA"/>
    <w:rsid w:val="00424274"/>
    <w:rsid w:val="00424335"/>
    <w:rsid w:val="00424552"/>
    <w:rsid w:val="004246BC"/>
    <w:rsid w:val="00424754"/>
    <w:rsid w:val="00424A0E"/>
    <w:rsid w:val="00424F54"/>
    <w:rsid w:val="004251BF"/>
    <w:rsid w:val="004253D2"/>
    <w:rsid w:val="0042548A"/>
    <w:rsid w:val="0042557B"/>
    <w:rsid w:val="00425698"/>
    <w:rsid w:val="00425917"/>
    <w:rsid w:val="004259E0"/>
    <w:rsid w:val="00425AA1"/>
    <w:rsid w:val="00425B5C"/>
    <w:rsid w:val="00425C26"/>
    <w:rsid w:val="00425C9B"/>
    <w:rsid w:val="00425F73"/>
    <w:rsid w:val="004260BC"/>
    <w:rsid w:val="004261A8"/>
    <w:rsid w:val="0042622D"/>
    <w:rsid w:val="00426255"/>
    <w:rsid w:val="00426332"/>
    <w:rsid w:val="0042641A"/>
    <w:rsid w:val="00426441"/>
    <w:rsid w:val="004264FF"/>
    <w:rsid w:val="004267D8"/>
    <w:rsid w:val="00426861"/>
    <w:rsid w:val="00426D07"/>
    <w:rsid w:val="00427052"/>
    <w:rsid w:val="0042718B"/>
    <w:rsid w:val="00427208"/>
    <w:rsid w:val="004272D3"/>
    <w:rsid w:val="004272E7"/>
    <w:rsid w:val="0042737C"/>
    <w:rsid w:val="00427417"/>
    <w:rsid w:val="00427560"/>
    <w:rsid w:val="0042794A"/>
    <w:rsid w:val="004279E2"/>
    <w:rsid w:val="00427A15"/>
    <w:rsid w:val="00427BC6"/>
    <w:rsid w:val="00427C05"/>
    <w:rsid w:val="00427D26"/>
    <w:rsid w:val="004300EF"/>
    <w:rsid w:val="004301FB"/>
    <w:rsid w:val="00430327"/>
    <w:rsid w:val="00430414"/>
    <w:rsid w:val="0043041A"/>
    <w:rsid w:val="004304D8"/>
    <w:rsid w:val="00430846"/>
    <w:rsid w:val="00430A5C"/>
    <w:rsid w:val="00430BD4"/>
    <w:rsid w:val="00430C94"/>
    <w:rsid w:val="00430CDF"/>
    <w:rsid w:val="00430D5F"/>
    <w:rsid w:val="00430E5F"/>
    <w:rsid w:val="00431087"/>
    <w:rsid w:val="004311FB"/>
    <w:rsid w:val="00431956"/>
    <w:rsid w:val="00431A3A"/>
    <w:rsid w:val="00431B7E"/>
    <w:rsid w:val="00431C25"/>
    <w:rsid w:val="00431D31"/>
    <w:rsid w:val="00431DCE"/>
    <w:rsid w:val="00431E0F"/>
    <w:rsid w:val="00432244"/>
    <w:rsid w:val="00432314"/>
    <w:rsid w:val="00432509"/>
    <w:rsid w:val="0043267F"/>
    <w:rsid w:val="004329C3"/>
    <w:rsid w:val="00432A4E"/>
    <w:rsid w:val="00432A9E"/>
    <w:rsid w:val="00432B43"/>
    <w:rsid w:val="00432BBC"/>
    <w:rsid w:val="00432C8A"/>
    <w:rsid w:val="00432CEC"/>
    <w:rsid w:val="00432E5C"/>
    <w:rsid w:val="00432F54"/>
    <w:rsid w:val="004330A8"/>
    <w:rsid w:val="0043347C"/>
    <w:rsid w:val="004334E1"/>
    <w:rsid w:val="004337DC"/>
    <w:rsid w:val="004338C3"/>
    <w:rsid w:val="00433A9F"/>
    <w:rsid w:val="00433BC8"/>
    <w:rsid w:val="00433C5A"/>
    <w:rsid w:val="00433CDB"/>
    <w:rsid w:val="00433F58"/>
    <w:rsid w:val="00434108"/>
    <w:rsid w:val="00434189"/>
    <w:rsid w:val="004342E3"/>
    <w:rsid w:val="004342E4"/>
    <w:rsid w:val="00434741"/>
    <w:rsid w:val="00434A0C"/>
    <w:rsid w:val="00434A47"/>
    <w:rsid w:val="00434C88"/>
    <w:rsid w:val="00434D23"/>
    <w:rsid w:val="00434E1D"/>
    <w:rsid w:val="00434E89"/>
    <w:rsid w:val="00434F79"/>
    <w:rsid w:val="00435022"/>
    <w:rsid w:val="004354BB"/>
    <w:rsid w:val="00435511"/>
    <w:rsid w:val="0043561E"/>
    <w:rsid w:val="00435768"/>
    <w:rsid w:val="00435786"/>
    <w:rsid w:val="004359FD"/>
    <w:rsid w:val="00435A1C"/>
    <w:rsid w:val="00435AFE"/>
    <w:rsid w:val="00435CB1"/>
    <w:rsid w:val="004364B8"/>
    <w:rsid w:val="004364CE"/>
    <w:rsid w:val="00436986"/>
    <w:rsid w:val="00436AE8"/>
    <w:rsid w:val="0043705C"/>
    <w:rsid w:val="00437112"/>
    <w:rsid w:val="004373E1"/>
    <w:rsid w:val="004375A9"/>
    <w:rsid w:val="00437637"/>
    <w:rsid w:val="004377FD"/>
    <w:rsid w:val="00437A97"/>
    <w:rsid w:val="00437CDD"/>
    <w:rsid w:val="00437D63"/>
    <w:rsid w:val="00440414"/>
    <w:rsid w:val="00440467"/>
    <w:rsid w:val="004406E2"/>
    <w:rsid w:val="004407A9"/>
    <w:rsid w:val="00440A7B"/>
    <w:rsid w:val="00440B27"/>
    <w:rsid w:val="00440C68"/>
    <w:rsid w:val="00441128"/>
    <w:rsid w:val="004411FD"/>
    <w:rsid w:val="004412DF"/>
    <w:rsid w:val="0044151D"/>
    <w:rsid w:val="00441554"/>
    <w:rsid w:val="004415C7"/>
    <w:rsid w:val="00441758"/>
    <w:rsid w:val="00441A2E"/>
    <w:rsid w:val="00441AEA"/>
    <w:rsid w:val="00441AF8"/>
    <w:rsid w:val="00441B46"/>
    <w:rsid w:val="00441D72"/>
    <w:rsid w:val="00441F8A"/>
    <w:rsid w:val="00441FAE"/>
    <w:rsid w:val="0044200A"/>
    <w:rsid w:val="00442183"/>
    <w:rsid w:val="004421B2"/>
    <w:rsid w:val="00442273"/>
    <w:rsid w:val="00442284"/>
    <w:rsid w:val="004422F1"/>
    <w:rsid w:val="0044249C"/>
    <w:rsid w:val="004424FD"/>
    <w:rsid w:val="004425DD"/>
    <w:rsid w:val="004425F2"/>
    <w:rsid w:val="00442624"/>
    <w:rsid w:val="0044263C"/>
    <w:rsid w:val="00442B01"/>
    <w:rsid w:val="00442EA9"/>
    <w:rsid w:val="00442F01"/>
    <w:rsid w:val="00443077"/>
    <w:rsid w:val="004431BF"/>
    <w:rsid w:val="004432E1"/>
    <w:rsid w:val="0044333A"/>
    <w:rsid w:val="00443458"/>
    <w:rsid w:val="004434CE"/>
    <w:rsid w:val="004434EB"/>
    <w:rsid w:val="004435F2"/>
    <w:rsid w:val="0044370C"/>
    <w:rsid w:val="00443A7D"/>
    <w:rsid w:val="00443BA1"/>
    <w:rsid w:val="00443F6E"/>
    <w:rsid w:val="00443F94"/>
    <w:rsid w:val="00444071"/>
    <w:rsid w:val="00444174"/>
    <w:rsid w:val="0044432A"/>
    <w:rsid w:val="004443C7"/>
    <w:rsid w:val="00444487"/>
    <w:rsid w:val="004446C6"/>
    <w:rsid w:val="00444700"/>
    <w:rsid w:val="00444814"/>
    <w:rsid w:val="00444A61"/>
    <w:rsid w:val="00444A78"/>
    <w:rsid w:val="00444ADF"/>
    <w:rsid w:val="00444C91"/>
    <w:rsid w:val="00444D9A"/>
    <w:rsid w:val="00444EB6"/>
    <w:rsid w:val="00444F60"/>
    <w:rsid w:val="00445221"/>
    <w:rsid w:val="00445274"/>
    <w:rsid w:val="0044531F"/>
    <w:rsid w:val="00445475"/>
    <w:rsid w:val="0044549F"/>
    <w:rsid w:val="004458C9"/>
    <w:rsid w:val="004459CF"/>
    <w:rsid w:val="00445C0A"/>
    <w:rsid w:val="00445D91"/>
    <w:rsid w:val="00445EC3"/>
    <w:rsid w:val="00445F9B"/>
    <w:rsid w:val="00445FCB"/>
    <w:rsid w:val="004460B8"/>
    <w:rsid w:val="004460F1"/>
    <w:rsid w:val="004462ED"/>
    <w:rsid w:val="0044633F"/>
    <w:rsid w:val="00446422"/>
    <w:rsid w:val="00446AAB"/>
    <w:rsid w:val="00446F16"/>
    <w:rsid w:val="004471FC"/>
    <w:rsid w:val="004474DB"/>
    <w:rsid w:val="00450084"/>
    <w:rsid w:val="004500E9"/>
    <w:rsid w:val="0045045C"/>
    <w:rsid w:val="00450464"/>
    <w:rsid w:val="0045056F"/>
    <w:rsid w:val="0045095F"/>
    <w:rsid w:val="00450B23"/>
    <w:rsid w:val="00450BEF"/>
    <w:rsid w:val="00450C24"/>
    <w:rsid w:val="00450C36"/>
    <w:rsid w:val="00450CEC"/>
    <w:rsid w:val="00450D70"/>
    <w:rsid w:val="00450E25"/>
    <w:rsid w:val="00450EAD"/>
    <w:rsid w:val="00451019"/>
    <w:rsid w:val="0045106C"/>
    <w:rsid w:val="0045120B"/>
    <w:rsid w:val="004512B4"/>
    <w:rsid w:val="0045134D"/>
    <w:rsid w:val="004513B1"/>
    <w:rsid w:val="0045156D"/>
    <w:rsid w:val="004515CA"/>
    <w:rsid w:val="004518E6"/>
    <w:rsid w:val="00451B65"/>
    <w:rsid w:val="00451C15"/>
    <w:rsid w:val="00451DA6"/>
    <w:rsid w:val="00451F31"/>
    <w:rsid w:val="00452233"/>
    <w:rsid w:val="0045223C"/>
    <w:rsid w:val="004522D1"/>
    <w:rsid w:val="00452598"/>
    <w:rsid w:val="00452716"/>
    <w:rsid w:val="00452785"/>
    <w:rsid w:val="00452A2B"/>
    <w:rsid w:val="00452A78"/>
    <w:rsid w:val="00452C2B"/>
    <w:rsid w:val="00452D89"/>
    <w:rsid w:val="00452E8F"/>
    <w:rsid w:val="004531A7"/>
    <w:rsid w:val="00453385"/>
    <w:rsid w:val="00453620"/>
    <w:rsid w:val="0045378B"/>
    <w:rsid w:val="00453979"/>
    <w:rsid w:val="00453B69"/>
    <w:rsid w:val="00453B83"/>
    <w:rsid w:val="00453BA7"/>
    <w:rsid w:val="00453DEB"/>
    <w:rsid w:val="00453F7F"/>
    <w:rsid w:val="00454150"/>
    <w:rsid w:val="0045459D"/>
    <w:rsid w:val="00454AAD"/>
    <w:rsid w:val="0045505E"/>
    <w:rsid w:val="00455153"/>
    <w:rsid w:val="004554CF"/>
    <w:rsid w:val="00455ABD"/>
    <w:rsid w:val="00455C93"/>
    <w:rsid w:val="00455E70"/>
    <w:rsid w:val="00455EE3"/>
    <w:rsid w:val="00455FD8"/>
    <w:rsid w:val="004560C0"/>
    <w:rsid w:val="0045614D"/>
    <w:rsid w:val="0045618B"/>
    <w:rsid w:val="00456220"/>
    <w:rsid w:val="00456295"/>
    <w:rsid w:val="00456297"/>
    <w:rsid w:val="004562A2"/>
    <w:rsid w:val="00456374"/>
    <w:rsid w:val="00456415"/>
    <w:rsid w:val="0045643F"/>
    <w:rsid w:val="004564B6"/>
    <w:rsid w:val="004566E2"/>
    <w:rsid w:val="00456734"/>
    <w:rsid w:val="004568EC"/>
    <w:rsid w:val="00456914"/>
    <w:rsid w:val="00456933"/>
    <w:rsid w:val="00456B56"/>
    <w:rsid w:val="00456B72"/>
    <w:rsid w:val="00456BDF"/>
    <w:rsid w:val="00456C51"/>
    <w:rsid w:val="00456C7A"/>
    <w:rsid w:val="00456C93"/>
    <w:rsid w:val="00456CED"/>
    <w:rsid w:val="00456D0B"/>
    <w:rsid w:val="00456D9F"/>
    <w:rsid w:val="00456EDC"/>
    <w:rsid w:val="00456F55"/>
    <w:rsid w:val="00456F78"/>
    <w:rsid w:val="00456FB6"/>
    <w:rsid w:val="00456FCD"/>
    <w:rsid w:val="0045703C"/>
    <w:rsid w:val="004570B4"/>
    <w:rsid w:val="004577B8"/>
    <w:rsid w:val="00457806"/>
    <w:rsid w:val="0045784E"/>
    <w:rsid w:val="004579A2"/>
    <w:rsid w:val="004579B2"/>
    <w:rsid w:val="00457A49"/>
    <w:rsid w:val="00457A5E"/>
    <w:rsid w:val="00457F1C"/>
    <w:rsid w:val="00460059"/>
    <w:rsid w:val="0046008F"/>
    <w:rsid w:val="0046026B"/>
    <w:rsid w:val="004604FC"/>
    <w:rsid w:val="00460518"/>
    <w:rsid w:val="0046084E"/>
    <w:rsid w:val="004609D8"/>
    <w:rsid w:val="00460A25"/>
    <w:rsid w:val="00460AB8"/>
    <w:rsid w:val="00460AC6"/>
    <w:rsid w:val="00460C3F"/>
    <w:rsid w:val="00460D8E"/>
    <w:rsid w:val="00461128"/>
    <w:rsid w:val="00461159"/>
    <w:rsid w:val="00461401"/>
    <w:rsid w:val="00461569"/>
    <w:rsid w:val="00461805"/>
    <w:rsid w:val="00461826"/>
    <w:rsid w:val="00461911"/>
    <w:rsid w:val="00461974"/>
    <w:rsid w:val="00461977"/>
    <w:rsid w:val="004619A2"/>
    <w:rsid w:val="00461C13"/>
    <w:rsid w:val="00461D4E"/>
    <w:rsid w:val="00461FB5"/>
    <w:rsid w:val="00462016"/>
    <w:rsid w:val="0046202F"/>
    <w:rsid w:val="0046206D"/>
    <w:rsid w:val="004626BB"/>
    <w:rsid w:val="00462977"/>
    <w:rsid w:val="00462A61"/>
    <w:rsid w:val="00462BE9"/>
    <w:rsid w:val="00462C86"/>
    <w:rsid w:val="00462DCA"/>
    <w:rsid w:val="00462E6E"/>
    <w:rsid w:val="00463050"/>
    <w:rsid w:val="00463063"/>
    <w:rsid w:val="004636CB"/>
    <w:rsid w:val="00463752"/>
    <w:rsid w:val="00463848"/>
    <w:rsid w:val="00463EFD"/>
    <w:rsid w:val="00463F69"/>
    <w:rsid w:val="00463FFB"/>
    <w:rsid w:val="00464417"/>
    <w:rsid w:val="00464472"/>
    <w:rsid w:val="00464517"/>
    <w:rsid w:val="00464543"/>
    <w:rsid w:val="00464551"/>
    <w:rsid w:val="00464715"/>
    <w:rsid w:val="0046476C"/>
    <w:rsid w:val="00464781"/>
    <w:rsid w:val="00464813"/>
    <w:rsid w:val="00464BC0"/>
    <w:rsid w:val="00464C73"/>
    <w:rsid w:val="00464ED9"/>
    <w:rsid w:val="00464EEA"/>
    <w:rsid w:val="00464F47"/>
    <w:rsid w:val="00465160"/>
    <w:rsid w:val="00465193"/>
    <w:rsid w:val="00465287"/>
    <w:rsid w:val="0046561E"/>
    <w:rsid w:val="00465685"/>
    <w:rsid w:val="0046577F"/>
    <w:rsid w:val="0046596A"/>
    <w:rsid w:val="004659ED"/>
    <w:rsid w:val="00465AFF"/>
    <w:rsid w:val="00465B61"/>
    <w:rsid w:val="00465C60"/>
    <w:rsid w:val="00465E6C"/>
    <w:rsid w:val="00465FBF"/>
    <w:rsid w:val="00465FE8"/>
    <w:rsid w:val="00465FF5"/>
    <w:rsid w:val="004661AB"/>
    <w:rsid w:val="0046639C"/>
    <w:rsid w:val="004663E6"/>
    <w:rsid w:val="00466485"/>
    <w:rsid w:val="00466752"/>
    <w:rsid w:val="004667C8"/>
    <w:rsid w:val="00466823"/>
    <w:rsid w:val="00466B14"/>
    <w:rsid w:val="00466CC1"/>
    <w:rsid w:val="00466D6A"/>
    <w:rsid w:val="00466EEA"/>
    <w:rsid w:val="00467160"/>
    <w:rsid w:val="00467219"/>
    <w:rsid w:val="0046727A"/>
    <w:rsid w:val="00467532"/>
    <w:rsid w:val="004675B3"/>
    <w:rsid w:val="004675D3"/>
    <w:rsid w:val="00467600"/>
    <w:rsid w:val="0046792B"/>
    <w:rsid w:val="00467933"/>
    <w:rsid w:val="00467CC4"/>
    <w:rsid w:val="00467D1C"/>
    <w:rsid w:val="00467E13"/>
    <w:rsid w:val="00467E2E"/>
    <w:rsid w:val="004701EA"/>
    <w:rsid w:val="004705FC"/>
    <w:rsid w:val="00470641"/>
    <w:rsid w:val="004706A9"/>
    <w:rsid w:val="00470A70"/>
    <w:rsid w:val="00470B15"/>
    <w:rsid w:val="00470DC5"/>
    <w:rsid w:val="00470E30"/>
    <w:rsid w:val="0047101F"/>
    <w:rsid w:val="0047123B"/>
    <w:rsid w:val="00471548"/>
    <w:rsid w:val="00471622"/>
    <w:rsid w:val="004718AD"/>
    <w:rsid w:val="00471A62"/>
    <w:rsid w:val="00471A9D"/>
    <w:rsid w:val="00471B6E"/>
    <w:rsid w:val="00471B8C"/>
    <w:rsid w:val="00471D71"/>
    <w:rsid w:val="00471DD0"/>
    <w:rsid w:val="00471F92"/>
    <w:rsid w:val="00471FD7"/>
    <w:rsid w:val="004721A3"/>
    <w:rsid w:val="004722B8"/>
    <w:rsid w:val="0047232A"/>
    <w:rsid w:val="004723EF"/>
    <w:rsid w:val="00472789"/>
    <w:rsid w:val="00472880"/>
    <w:rsid w:val="00472CA8"/>
    <w:rsid w:val="00472E13"/>
    <w:rsid w:val="00472F88"/>
    <w:rsid w:val="00472FE7"/>
    <w:rsid w:val="004730A1"/>
    <w:rsid w:val="00473174"/>
    <w:rsid w:val="004733E4"/>
    <w:rsid w:val="00473BB3"/>
    <w:rsid w:val="00473E67"/>
    <w:rsid w:val="00473E6A"/>
    <w:rsid w:val="00473E79"/>
    <w:rsid w:val="00473FC0"/>
    <w:rsid w:val="0047401B"/>
    <w:rsid w:val="0047415B"/>
    <w:rsid w:val="00474210"/>
    <w:rsid w:val="004743CF"/>
    <w:rsid w:val="004744F7"/>
    <w:rsid w:val="00474548"/>
    <w:rsid w:val="004746D0"/>
    <w:rsid w:val="00474BEE"/>
    <w:rsid w:val="00474E37"/>
    <w:rsid w:val="00474F39"/>
    <w:rsid w:val="0047501E"/>
    <w:rsid w:val="00475039"/>
    <w:rsid w:val="00475115"/>
    <w:rsid w:val="00475234"/>
    <w:rsid w:val="0047525E"/>
    <w:rsid w:val="00475296"/>
    <w:rsid w:val="004753E0"/>
    <w:rsid w:val="004757CE"/>
    <w:rsid w:val="004757FD"/>
    <w:rsid w:val="00475B83"/>
    <w:rsid w:val="00475EF9"/>
    <w:rsid w:val="00476040"/>
    <w:rsid w:val="00476063"/>
    <w:rsid w:val="004760E3"/>
    <w:rsid w:val="004761B1"/>
    <w:rsid w:val="00476519"/>
    <w:rsid w:val="00476938"/>
    <w:rsid w:val="00476C37"/>
    <w:rsid w:val="00476C52"/>
    <w:rsid w:val="00476C8E"/>
    <w:rsid w:val="00476E04"/>
    <w:rsid w:val="00477347"/>
    <w:rsid w:val="0047738C"/>
    <w:rsid w:val="0047743D"/>
    <w:rsid w:val="0047748C"/>
    <w:rsid w:val="004775D9"/>
    <w:rsid w:val="004776D3"/>
    <w:rsid w:val="0047774E"/>
    <w:rsid w:val="0047792B"/>
    <w:rsid w:val="00477958"/>
    <w:rsid w:val="00477AE2"/>
    <w:rsid w:val="00477C94"/>
    <w:rsid w:val="00477E29"/>
    <w:rsid w:val="00477F75"/>
    <w:rsid w:val="00480557"/>
    <w:rsid w:val="00480697"/>
    <w:rsid w:val="004806C1"/>
    <w:rsid w:val="004809D8"/>
    <w:rsid w:val="00480A05"/>
    <w:rsid w:val="00480A42"/>
    <w:rsid w:val="00480ABA"/>
    <w:rsid w:val="00480B3F"/>
    <w:rsid w:val="00480D3A"/>
    <w:rsid w:val="00480EDC"/>
    <w:rsid w:val="00480FCA"/>
    <w:rsid w:val="00480FD5"/>
    <w:rsid w:val="00481040"/>
    <w:rsid w:val="004812D1"/>
    <w:rsid w:val="00481399"/>
    <w:rsid w:val="004813C2"/>
    <w:rsid w:val="0048151E"/>
    <w:rsid w:val="0048195A"/>
    <w:rsid w:val="00481A22"/>
    <w:rsid w:val="00481A77"/>
    <w:rsid w:val="00481A96"/>
    <w:rsid w:val="00481FBA"/>
    <w:rsid w:val="00481FDC"/>
    <w:rsid w:val="004820D9"/>
    <w:rsid w:val="004820FC"/>
    <w:rsid w:val="0048229F"/>
    <w:rsid w:val="00482366"/>
    <w:rsid w:val="004826EA"/>
    <w:rsid w:val="0048282F"/>
    <w:rsid w:val="00482885"/>
    <w:rsid w:val="004829A4"/>
    <w:rsid w:val="004829C2"/>
    <w:rsid w:val="00482A34"/>
    <w:rsid w:val="00482BFB"/>
    <w:rsid w:val="00482C12"/>
    <w:rsid w:val="00482C66"/>
    <w:rsid w:val="00482C70"/>
    <w:rsid w:val="00482C80"/>
    <w:rsid w:val="00482E15"/>
    <w:rsid w:val="0048300C"/>
    <w:rsid w:val="00483072"/>
    <w:rsid w:val="004831CD"/>
    <w:rsid w:val="004831FF"/>
    <w:rsid w:val="00483208"/>
    <w:rsid w:val="00483437"/>
    <w:rsid w:val="00483613"/>
    <w:rsid w:val="00483C6A"/>
    <w:rsid w:val="00483D8F"/>
    <w:rsid w:val="00483E4C"/>
    <w:rsid w:val="0048409F"/>
    <w:rsid w:val="00484196"/>
    <w:rsid w:val="0048436F"/>
    <w:rsid w:val="0048440C"/>
    <w:rsid w:val="00484425"/>
    <w:rsid w:val="0048460B"/>
    <w:rsid w:val="0048490F"/>
    <w:rsid w:val="00484A29"/>
    <w:rsid w:val="00484B3D"/>
    <w:rsid w:val="00484C82"/>
    <w:rsid w:val="00484CD6"/>
    <w:rsid w:val="00484D28"/>
    <w:rsid w:val="00484E1B"/>
    <w:rsid w:val="00484E5D"/>
    <w:rsid w:val="00484E89"/>
    <w:rsid w:val="00484EEF"/>
    <w:rsid w:val="00484FB8"/>
    <w:rsid w:val="00485057"/>
    <w:rsid w:val="004850CF"/>
    <w:rsid w:val="00485180"/>
    <w:rsid w:val="004851BE"/>
    <w:rsid w:val="00485441"/>
    <w:rsid w:val="0048554F"/>
    <w:rsid w:val="00485688"/>
    <w:rsid w:val="004858A7"/>
    <w:rsid w:val="00485FB9"/>
    <w:rsid w:val="004861C1"/>
    <w:rsid w:val="00486281"/>
    <w:rsid w:val="0048634A"/>
    <w:rsid w:val="004866AC"/>
    <w:rsid w:val="00486832"/>
    <w:rsid w:val="00486CC7"/>
    <w:rsid w:val="00486D5D"/>
    <w:rsid w:val="00486FA6"/>
    <w:rsid w:val="00486FC6"/>
    <w:rsid w:val="00487026"/>
    <w:rsid w:val="004872FD"/>
    <w:rsid w:val="00487577"/>
    <w:rsid w:val="004875C0"/>
    <w:rsid w:val="0048764D"/>
    <w:rsid w:val="00487707"/>
    <w:rsid w:val="00487B58"/>
    <w:rsid w:val="00487F47"/>
    <w:rsid w:val="00490008"/>
    <w:rsid w:val="0049003A"/>
    <w:rsid w:val="004900B7"/>
    <w:rsid w:val="00490215"/>
    <w:rsid w:val="004903F4"/>
    <w:rsid w:val="004904F1"/>
    <w:rsid w:val="00490610"/>
    <w:rsid w:val="00490883"/>
    <w:rsid w:val="004909DE"/>
    <w:rsid w:val="00490B8E"/>
    <w:rsid w:val="00490C5C"/>
    <w:rsid w:val="00490E0F"/>
    <w:rsid w:val="00490E10"/>
    <w:rsid w:val="00491212"/>
    <w:rsid w:val="0049139A"/>
    <w:rsid w:val="00491465"/>
    <w:rsid w:val="0049159F"/>
    <w:rsid w:val="0049161A"/>
    <w:rsid w:val="004916D6"/>
    <w:rsid w:val="004917C6"/>
    <w:rsid w:val="00491844"/>
    <w:rsid w:val="004918BE"/>
    <w:rsid w:val="00491C31"/>
    <w:rsid w:val="00491CF9"/>
    <w:rsid w:val="00491D51"/>
    <w:rsid w:val="004920D0"/>
    <w:rsid w:val="00492222"/>
    <w:rsid w:val="0049231B"/>
    <w:rsid w:val="00492401"/>
    <w:rsid w:val="00492555"/>
    <w:rsid w:val="0049277E"/>
    <w:rsid w:val="00492781"/>
    <w:rsid w:val="00492BEA"/>
    <w:rsid w:val="00492C8A"/>
    <w:rsid w:val="00492DDF"/>
    <w:rsid w:val="00492E58"/>
    <w:rsid w:val="004930CA"/>
    <w:rsid w:val="00493111"/>
    <w:rsid w:val="00493245"/>
    <w:rsid w:val="00493548"/>
    <w:rsid w:val="0049369E"/>
    <w:rsid w:val="00493990"/>
    <w:rsid w:val="00493A3B"/>
    <w:rsid w:val="00493EA4"/>
    <w:rsid w:val="004940D8"/>
    <w:rsid w:val="00494144"/>
    <w:rsid w:val="004941CD"/>
    <w:rsid w:val="00494507"/>
    <w:rsid w:val="004949A1"/>
    <w:rsid w:val="00494C03"/>
    <w:rsid w:val="00494C3B"/>
    <w:rsid w:val="00494CDC"/>
    <w:rsid w:val="00494D35"/>
    <w:rsid w:val="00494E7D"/>
    <w:rsid w:val="00494E9E"/>
    <w:rsid w:val="00494FDA"/>
    <w:rsid w:val="00495009"/>
    <w:rsid w:val="00495133"/>
    <w:rsid w:val="00495225"/>
    <w:rsid w:val="00495345"/>
    <w:rsid w:val="0049537A"/>
    <w:rsid w:val="00495C3D"/>
    <w:rsid w:val="00495CBA"/>
    <w:rsid w:val="00495D8A"/>
    <w:rsid w:val="00495EC2"/>
    <w:rsid w:val="00495FAE"/>
    <w:rsid w:val="00495FC3"/>
    <w:rsid w:val="00496011"/>
    <w:rsid w:val="0049607F"/>
    <w:rsid w:val="0049608F"/>
    <w:rsid w:val="004960E1"/>
    <w:rsid w:val="00496219"/>
    <w:rsid w:val="004963C5"/>
    <w:rsid w:val="00496483"/>
    <w:rsid w:val="00496619"/>
    <w:rsid w:val="0049683E"/>
    <w:rsid w:val="00496849"/>
    <w:rsid w:val="004968C9"/>
    <w:rsid w:val="004968DD"/>
    <w:rsid w:val="00496B7A"/>
    <w:rsid w:val="00496B7F"/>
    <w:rsid w:val="00496DDA"/>
    <w:rsid w:val="00496E38"/>
    <w:rsid w:val="00496F9B"/>
    <w:rsid w:val="00497232"/>
    <w:rsid w:val="004973A3"/>
    <w:rsid w:val="004973E3"/>
    <w:rsid w:val="00497581"/>
    <w:rsid w:val="004976A7"/>
    <w:rsid w:val="004978C3"/>
    <w:rsid w:val="00497BB6"/>
    <w:rsid w:val="00497BC8"/>
    <w:rsid w:val="00497C9F"/>
    <w:rsid w:val="00497F62"/>
    <w:rsid w:val="00497FC2"/>
    <w:rsid w:val="004A021C"/>
    <w:rsid w:val="004A03CE"/>
    <w:rsid w:val="004A041E"/>
    <w:rsid w:val="004A0653"/>
    <w:rsid w:val="004A0707"/>
    <w:rsid w:val="004A08D7"/>
    <w:rsid w:val="004A0A62"/>
    <w:rsid w:val="004A0BC4"/>
    <w:rsid w:val="004A0E81"/>
    <w:rsid w:val="004A1062"/>
    <w:rsid w:val="004A1171"/>
    <w:rsid w:val="004A13A7"/>
    <w:rsid w:val="004A142D"/>
    <w:rsid w:val="004A1436"/>
    <w:rsid w:val="004A14CD"/>
    <w:rsid w:val="004A15CB"/>
    <w:rsid w:val="004A1614"/>
    <w:rsid w:val="004A166C"/>
    <w:rsid w:val="004A16F5"/>
    <w:rsid w:val="004A18A2"/>
    <w:rsid w:val="004A1975"/>
    <w:rsid w:val="004A1A54"/>
    <w:rsid w:val="004A1B0F"/>
    <w:rsid w:val="004A1B39"/>
    <w:rsid w:val="004A1B6E"/>
    <w:rsid w:val="004A1B8B"/>
    <w:rsid w:val="004A1B9B"/>
    <w:rsid w:val="004A1D32"/>
    <w:rsid w:val="004A1DA5"/>
    <w:rsid w:val="004A1FE2"/>
    <w:rsid w:val="004A2005"/>
    <w:rsid w:val="004A2183"/>
    <w:rsid w:val="004A227A"/>
    <w:rsid w:val="004A23CB"/>
    <w:rsid w:val="004A2617"/>
    <w:rsid w:val="004A2754"/>
    <w:rsid w:val="004A2788"/>
    <w:rsid w:val="004A27D6"/>
    <w:rsid w:val="004A280E"/>
    <w:rsid w:val="004A2A95"/>
    <w:rsid w:val="004A2BDB"/>
    <w:rsid w:val="004A2C19"/>
    <w:rsid w:val="004A2E98"/>
    <w:rsid w:val="004A313E"/>
    <w:rsid w:val="004A3150"/>
    <w:rsid w:val="004A3636"/>
    <w:rsid w:val="004A3650"/>
    <w:rsid w:val="004A38AF"/>
    <w:rsid w:val="004A3976"/>
    <w:rsid w:val="004A3F3C"/>
    <w:rsid w:val="004A3F87"/>
    <w:rsid w:val="004A4327"/>
    <w:rsid w:val="004A4488"/>
    <w:rsid w:val="004A4D2A"/>
    <w:rsid w:val="004A4E50"/>
    <w:rsid w:val="004A4EB0"/>
    <w:rsid w:val="004A5069"/>
    <w:rsid w:val="004A50CA"/>
    <w:rsid w:val="004A549E"/>
    <w:rsid w:val="004A5622"/>
    <w:rsid w:val="004A5643"/>
    <w:rsid w:val="004A56C9"/>
    <w:rsid w:val="004A58B9"/>
    <w:rsid w:val="004A5950"/>
    <w:rsid w:val="004A5A39"/>
    <w:rsid w:val="004A5BEC"/>
    <w:rsid w:val="004A5F27"/>
    <w:rsid w:val="004A5F31"/>
    <w:rsid w:val="004A61EC"/>
    <w:rsid w:val="004A6435"/>
    <w:rsid w:val="004A6A04"/>
    <w:rsid w:val="004A6A8D"/>
    <w:rsid w:val="004A6BDB"/>
    <w:rsid w:val="004A6D30"/>
    <w:rsid w:val="004A6D7E"/>
    <w:rsid w:val="004A70D8"/>
    <w:rsid w:val="004A73AC"/>
    <w:rsid w:val="004A76BF"/>
    <w:rsid w:val="004A7A2E"/>
    <w:rsid w:val="004A7D08"/>
    <w:rsid w:val="004A7E74"/>
    <w:rsid w:val="004A7E8B"/>
    <w:rsid w:val="004B0545"/>
    <w:rsid w:val="004B0805"/>
    <w:rsid w:val="004B0902"/>
    <w:rsid w:val="004B0AEC"/>
    <w:rsid w:val="004B0EB4"/>
    <w:rsid w:val="004B176F"/>
    <w:rsid w:val="004B1ADD"/>
    <w:rsid w:val="004B1BB6"/>
    <w:rsid w:val="004B1CB2"/>
    <w:rsid w:val="004B1E89"/>
    <w:rsid w:val="004B2385"/>
    <w:rsid w:val="004B23D1"/>
    <w:rsid w:val="004B24CF"/>
    <w:rsid w:val="004B2603"/>
    <w:rsid w:val="004B2C5A"/>
    <w:rsid w:val="004B2CFB"/>
    <w:rsid w:val="004B2DDA"/>
    <w:rsid w:val="004B2F84"/>
    <w:rsid w:val="004B2FF4"/>
    <w:rsid w:val="004B3119"/>
    <w:rsid w:val="004B3178"/>
    <w:rsid w:val="004B32A7"/>
    <w:rsid w:val="004B33F5"/>
    <w:rsid w:val="004B3423"/>
    <w:rsid w:val="004B355C"/>
    <w:rsid w:val="004B35D9"/>
    <w:rsid w:val="004B361B"/>
    <w:rsid w:val="004B36E1"/>
    <w:rsid w:val="004B377B"/>
    <w:rsid w:val="004B39DA"/>
    <w:rsid w:val="004B3A00"/>
    <w:rsid w:val="004B3A58"/>
    <w:rsid w:val="004B3AE4"/>
    <w:rsid w:val="004B3B12"/>
    <w:rsid w:val="004B3B1F"/>
    <w:rsid w:val="004B3B57"/>
    <w:rsid w:val="004B3C5E"/>
    <w:rsid w:val="004B3CCE"/>
    <w:rsid w:val="004B3EB3"/>
    <w:rsid w:val="004B4173"/>
    <w:rsid w:val="004B4176"/>
    <w:rsid w:val="004B4195"/>
    <w:rsid w:val="004B4341"/>
    <w:rsid w:val="004B435E"/>
    <w:rsid w:val="004B4711"/>
    <w:rsid w:val="004B4974"/>
    <w:rsid w:val="004B4991"/>
    <w:rsid w:val="004B4A41"/>
    <w:rsid w:val="004B4A4E"/>
    <w:rsid w:val="004B4B32"/>
    <w:rsid w:val="004B4B72"/>
    <w:rsid w:val="004B4B8E"/>
    <w:rsid w:val="004B4B9A"/>
    <w:rsid w:val="004B4C40"/>
    <w:rsid w:val="004B4C85"/>
    <w:rsid w:val="004B5334"/>
    <w:rsid w:val="004B5454"/>
    <w:rsid w:val="004B5565"/>
    <w:rsid w:val="004B57CF"/>
    <w:rsid w:val="004B5A01"/>
    <w:rsid w:val="004B5EA0"/>
    <w:rsid w:val="004B62E1"/>
    <w:rsid w:val="004B672C"/>
    <w:rsid w:val="004B6848"/>
    <w:rsid w:val="004B68D7"/>
    <w:rsid w:val="004B6A78"/>
    <w:rsid w:val="004B6CC0"/>
    <w:rsid w:val="004B6D1E"/>
    <w:rsid w:val="004B6D43"/>
    <w:rsid w:val="004B6DF8"/>
    <w:rsid w:val="004B722F"/>
    <w:rsid w:val="004B7406"/>
    <w:rsid w:val="004B7485"/>
    <w:rsid w:val="004B74E7"/>
    <w:rsid w:val="004B75DA"/>
    <w:rsid w:val="004B7671"/>
    <w:rsid w:val="004B76C4"/>
    <w:rsid w:val="004B7782"/>
    <w:rsid w:val="004B7A5D"/>
    <w:rsid w:val="004B7A98"/>
    <w:rsid w:val="004B7ADD"/>
    <w:rsid w:val="004B7B94"/>
    <w:rsid w:val="004B7CBE"/>
    <w:rsid w:val="004B7CE4"/>
    <w:rsid w:val="004B7E39"/>
    <w:rsid w:val="004B7E3D"/>
    <w:rsid w:val="004B7EEA"/>
    <w:rsid w:val="004C0440"/>
    <w:rsid w:val="004C04EE"/>
    <w:rsid w:val="004C0A45"/>
    <w:rsid w:val="004C0C94"/>
    <w:rsid w:val="004C0D2C"/>
    <w:rsid w:val="004C0E34"/>
    <w:rsid w:val="004C0EDD"/>
    <w:rsid w:val="004C1241"/>
    <w:rsid w:val="004C1266"/>
    <w:rsid w:val="004C1287"/>
    <w:rsid w:val="004C1659"/>
    <w:rsid w:val="004C171F"/>
    <w:rsid w:val="004C1AFD"/>
    <w:rsid w:val="004C1D29"/>
    <w:rsid w:val="004C1EC8"/>
    <w:rsid w:val="004C1F0D"/>
    <w:rsid w:val="004C2097"/>
    <w:rsid w:val="004C222E"/>
    <w:rsid w:val="004C2235"/>
    <w:rsid w:val="004C2281"/>
    <w:rsid w:val="004C232D"/>
    <w:rsid w:val="004C23DA"/>
    <w:rsid w:val="004C25A0"/>
    <w:rsid w:val="004C2660"/>
    <w:rsid w:val="004C2682"/>
    <w:rsid w:val="004C272E"/>
    <w:rsid w:val="004C283E"/>
    <w:rsid w:val="004C2AA9"/>
    <w:rsid w:val="004C2AC8"/>
    <w:rsid w:val="004C2D22"/>
    <w:rsid w:val="004C2EAB"/>
    <w:rsid w:val="004C3077"/>
    <w:rsid w:val="004C3606"/>
    <w:rsid w:val="004C38C7"/>
    <w:rsid w:val="004C3A18"/>
    <w:rsid w:val="004C3B59"/>
    <w:rsid w:val="004C3C55"/>
    <w:rsid w:val="004C3EF4"/>
    <w:rsid w:val="004C45B2"/>
    <w:rsid w:val="004C49B9"/>
    <w:rsid w:val="004C49D6"/>
    <w:rsid w:val="004C4A09"/>
    <w:rsid w:val="004C4CF9"/>
    <w:rsid w:val="004C500A"/>
    <w:rsid w:val="004C5162"/>
    <w:rsid w:val="004C516D"/>
    <w:rsid w:val="004C51AB"/>
    <w:rsid w:val="004C531E"/>
    <w:rsid w:val="004C5337"/>
    <w:rsid w:val="004C575F"/>
    <w:rsid w:val="004C57E3"/>
    <w:rsid w:val="004C5A98"/>
    <w:rsid w:val="004C5B9A"/>
    <w:rsid w:val="004C5BC1"/>
    <w:rsid w:val="004C5D71"/>
    <w:rsid w:val="004C60B5"/>
    <w:rsid w:val="004C61DA"/>
    <w:rsid w:val="004C6276"/>
    <w:rsid w:val="004C6322"/>
    <w:rsid w:val="004C6721"/>
    <w:rsid w:val="004C6805"/>
    <w:rsid w:val="004C6A44"/>
    <w:rsid w:val="004C6E88"/>
    <w:rsid w:val="004C6F48"/>
    <w:rsid w:val="004C7029"/>
    <w:rsid w:val="004C70B1"/>
    <w:rsid w:val="004C7195"/>
    <w:rsid w:val="004C71FC"/>
    <w:rsid w:val="004C7A2A"/>
    <w:rsid w:val="004C7C6E"/>
    <w:rsid w:val="004C7F4D"/>
    <w:rsid w:val="004C7FF1"/>
    <w:rsid w:val="004D0469"/>
    <w:rsid w:val="004D057A"/>
    <w:rsid w:val="004D05F2"/>
    <w:rsid w:val="004D082C"/>
    <w:rsid w:val="004D09FA"/>
    <w:rsid w:val="004D0B6F"/>
    <w:rsid w:val="004D0CDB"/>
    <w:rsid w:val="004D0F63"/>
    <w:rsid w:val="004D103E"/>
    <w:rsid w:val="004D1243"/>
    <w:rsid w:val="004D13CD"/>
    <w:rsid w:val="004D14A7"/>
    <w:rsid w:val="004D158C"/>
    <w:rsid w:val="004D15EC"/>
    <w:rsid w:val="004D16E1"/>
    <w:rsid w:val="004D17A5"/>
    <w:rsid w:val="004D180E"/>
    <w:rsid w:val="004D187E"/>
    <w:rsid w:val="004D1BDF"/>
    <w:rsid w:val="004D1D49"/>
    <w:rsid w:val="004D1D8D"/>
    <w:rsid w:val="004D1F9C"/>
    <w:rsid w:val="004D2086"/>
    <w:rsid w:val="004D20AB"/>
    <w:rsid w:val="004D2219"/>
    <w:rsid w:val="004D2289"/>
    <w:rsid w:val="004D23C7"/>
    <w:rsid w:val="004D245D"/>
    <w:rsid w:val="004D2728"/>
    <w:rsid w:val="004D27CC"/>
    <w:rsid w:val="004D2946"/>
    <w:rsid w:val="004D2ABE"/>
    <w:rsid w:val="004D2C8D"/>
    <w:rsid w:val="004D2E1B"/>
    <w:rsid w:val="004D2F34"/>
    <w:rsid w:val="004D2FC4"/>
    <w:rsid w:val="004D31C1"/>
    <w:rsid w:val="004D3231"/>
    <w:rsid w:val="004D32B1"/>
    <w:rsid w:val="004D33A7"/>
    <w:rsid w:val="004D34CE"/>
    <w:rsid w:val="004D3500"/>
    <w:rsid w:val="004D3840"/>
    <w:rsid w:val="004D3AA5"/>
    <w:rsid w:val="004D3C2A"/>
    <w:rsid w:val="004D3D5C"/>
    <w:rsid w:val="004D3EB0"/>
    <w:rsid w:val="004D40A0"/>
    <w:rsid w:val="004D4207"/>
    <w:rsid w:val="004D4380"/>
    <w:rsid w:val="004D4499"/>
    <w:rsid w:val="004D458A"/>
    <w:rsid w:val="004D4769"/>
    <w:rsid w:val="004D4802"/>
    <w:rsid w:val="004D48EA"/>
    <w:rsid w:val="004D493B"/>
    <w:rsid w:val="004D4A69"/>
    <w:rsid w:val="004D4B55"/>
    <w:rsid w:val="004D4FB7"/>
    <w:rsid w:val="004D5188"/>
    <w:rsid w:val="004D5221"/>
    <w:rsid w:val="004D5250"/>
    <w:rsid w:val="004D52B4"/>
    <w:rsid w:val="004D533E"/>
    <w:rsid w:val="004D5429"/>
    <w:rsid w:val="004D54AC"/>
    <w:rsid w:val="004D5673"/>
    <w:rsid w:val="004D5680"/>
    <w:rsid w:val="004D56FC"/>
    <w:rsid w:val="004D57E6"/>
    <w:rsid w:val="004D5804"/>
    <w:rsid w:val="004D59DB"/>
    <w:rsid w:val="004D5DA4"/>
    <w:rsid w:val="004D61D1"/>
    <w:rsid w:val="004D6354"/>
    <w:rsid w:val="004D63B6"/>
    <w:rsid w:val="004D68E4"/>
    <w:rsid w:val="004D6E6D"/>
    <w:rsid w:val="004D6FD8"/>
    <w:rsid w:val="004D7036"/>
    <w:rsid w:val="004D71FD"/>
    <w:rsid w:val="004D7218"/>
    <w:rsid w:val="004D73FC"/>
    <w:rsid w:val="004D771E"/>
    <w:rsid w:val="004D7740"/>
    <w:rsid w:val="004D7955"/>
    <w:rsid w:val="004D7A54"/>
    <w:rsid w:val="004D7AF7"/>
    <w:rsid w:val="004D7CCD"/>
    <w:rsid w:val="004D7E82"/>
    <w:rsid w:val="004D7FF7"/>
    <w:rsid w:val="004E0488"/>
    <w:rsid w:val="004E0685"/>
    <w:rsid w:val="004E07E3"/>
    <w:rsid w:val="004E0B6E"/>
    <w:rsid w:val="004E0BFC"/>
    <w:rsid w:val="004E0E8B"/>
    <w:rsid w:val="004E10B0"/>
    <w:rsid w:val="004E10DA"/>
    <w:rsid w:val="004E1360"/>
    <w:rsid w:val="004E1694"/>
    <w:rsid w:val="004E1753"/>
    <w:rsid w:val="004E1780"/>
    <w:rsid w:val="004E1847"/>
    <w:rsid w:val="004E19FD"/>
    <w:rsid w:val="004E1A00"/>
    <w:rsid w:val="004E1A94"/>
    <w:rsid w:val="004E1BCD"/>
    <w:rsid w:val="004E1C61"/>
    <w:rsid w:val="004E1DDD"/>
    <w:rsid w:val="004E1EA4"/>
    <w:rsid w:val="004E1EE5"/>
    <w:rsid w:val="004E1FE8"/>
    <w:rsid w:val="004E2048"/>
    <w:rsid w:val="004E21B9"/>
    <w:rsid w:val="004E21DF"/>
    <w:rsid w:val="004E226B"/>
    <w:rsid w:val="004E2326"/>
    <w:rsid w:val="004E2878"/>
    <w:rsid w:val="004E2DF1"/>
    <w:rsid w:val="004E2F25"/>
    <w:rsid w:val="004E2F78"/>
    <w:rsid w:val="004E3420"/>
    <w:rsid w:val="004E344A"/>
    <w:rsid w:val="004E35E5"/>
    <w:rsid w:val="004E3670"/>
    <w:rsid w:val="004E37B0"/>
    <w:rsid w:val="004E39DB"/>
    <w:rsid w:val="004E3B7F"/>
    <w:rsid w:val="004E3D49"/>
    <w:rsid w:val="004E3DE6"/>
    <w:rsid w:val="004E409C"/>
    <w:rsid w:val="004E41C7"/>
    <w:rsid w:val="004E41EC"/>
    <w:rsid w:val="004E44FB"/>
    <w:rsid w:val="004E4695"/>
    <w:rsid w:val="004E46DA"/>
    <w:rsid w:val="004E48D1"/>
    <w:rsid w:val="004E4B0A"/>
    <w:rsid w:val="004E4BE5"/>
    <w:rsid w:val="004E4C51"/>
    <w:rsid w:val="004E4DC9"/>
    <w:rsid w:val="004E4E28"/>
    <w:rsid w:val="004E4EE5"/>
    <w:rsid w:val="004E5002"/>
    <w:rsid w:val="004E50A4"/>
    <w:rsid w:val="004E5206"/>
    <w:rsid w:val="004E5333"/>
    <w:rsid w:val="004E548F"/>
    <w:rsid w:val="004E54B9"/>
    <w:rsid w:val="004E54F1"/>
    <w:rsid w:val="004E5571"/>
    <w:rsid w:val="004E5811"/>
    <w:rsid w:val="004E5AB0"/>
    <w:rsid w:val="004E5E86"/>
    <w:rsid w:val="004E5FFD"/>
    <w:rsid w:val="004E609C"/>
    <w:rsid w:val="004E616B"/>
    <w:rsid w:val="004E6697"/>
    <w:rsid w:val="004E684F"/>
    <w:rsid w:val="004E6936"/>
    <w:rsid w:val="004E6E95"/>
    <w:rsid w:val="004E6F27"/>
    <w:rsid w:val="004E6FFC"/>
    <w:rsid w:val="004E73F9"/>
    <w:rsid w:val="004E7415"/>
    <w:rsid w:val="004E7474"/>
    <w:rsid w:val="004E74ED"/>
    <w:rsid w:val="004E77B0"/>
    <w:rsid w:val="004F019F"/>
    <w:rsid w:val="004F0324"/>
    <w:rsid w:val="004F0369"/>
    <w:rsid w:val="004F067E"/>
    <w:rsid w:val="004F079D"/>
    <w:rsid w:val="004F0820"/>
    <w:rsid w:val="004F0844"/>
    <w:rsid w:val="004F09BA"/>
    <w:rsid w:val="004F0AC5"/>
    <w:rsid w:val="004F0B1D"/>
    <w:rsid w:val="004F0B22"/>
    <w:rsid w:val="004F0BF4"/>
    <w:rsid w:val="004F0CCC"/>
    <w:rsid w:val="004F0DBC"/>
    <w:rsid w:val="004F0F53"/>
    <w:rsid w:val="004F1001"/>
    <w:rsid w:val="004F120F"/>
    <w:rsid w:val="004F13F9"/>
    <w:rsid w:val="004F192A"/>
    <w:rsid w:val="004F1C2C"/>
    <w:rsid w:val="004F2056"/>
    <w:rsid w:val="004F2164"/>
    <w:rsid w:val="004F232E"/>
    <w:rsid w:val="004F2363"/>
    <w:rsid w:val="004F23D6"/>
    <w:rsid w:val="004F23EA"/>
    <w:rsid w:val="004F25B5"/>
    <w:rsid w:val="004F2640"/>
    <w:rsid w:val="004F2770"/>
    <w:rsid w:val="004F278E"/>
    <w:rsid w:val="004F27CE"/>
    <w:rsid w:val="004F285F"/>
    <w:rsid w:val="004F2A25"/>
    <w:rsid w:val="004F2C50"/>
    <w:rsid w:val="004F2C62"/>
    <w:rsid w:val="004F2D7D"/>
    <w:rsid w:val="004F2F79"/>
    <w:rsid w:val="004F31C3"/>
    <w:rsid w:val="004F32F4"/>
    <w:rsid w:val="004F355A"/>
    <w:rsid w:val="004F3570"/>
    <w:rsid w:val="004F3731"/>
    <w:rsid w:val="004F3CC2"/>
    <w:rsid w:val="004F3E30"/>
    <w:rsid w:val="004F4199"/>
    <w:rsid w:val="004F4310"/>
    <w:rsid w:val="004F4BD0"/>
    <w:rsid w:val="004F4C6E"/>
    <w:rsid w:val="004F51B5"/>
    <w:rsid w:val="004F55A0"/>
    <w:rsid w:val="004F58D5"/>
    <w:rsid w:val="004F5A85"/>
    <w:rsid w:val="004F5CEA"/>
    <w:rsid w:val="004F5DB8"/>
    <w:rsid w:val="004F5DC4"/>
    <w:rsid w:val="004F6153"/>
    <w:rsid w:val="004F6390"/>
    <w:rsid w:val="004F649D"/>
    <w:rsid w:val="004F651C"/>
    <w:rsid w:val="004F6730"/>
    <w:rsid w:val="004F67E4"/>
    <w:rsid w:val="004F6A01"/>
    <w:rsid w:val="004F6ED3"/>
    <w:rsid w:val="004F701E"/>
    <w:rsid w:val="004F7336"/>
    <w:rsid w:val="004F762D"/>
    <w:rsid w:val="004F7713"/>
    <w:rsid w:val="004F794A"/>
    <w:rsid w:val="004F7E1F"/>
    <w:rsid w:val="004F7F04"/>
    <w:rsid w:val="005003C3"/>
    <w:rsid w:val="005008EE"/>
    <w:rsid w:val="00500956"/>
    <w:rsid w:val="005009E2"/>
    <w:rsid w:val="00500DB8"/>
    <w:rsid w:val="005010B1"/>
    <w:rsid w:val="00501455"/>
    <w:rsid w:val="0050148C"/>
    <w:rsid w:val="00501552"/>
    <w:rsid w:val="00501746"/>
    <w:rsid w:val="0050174F"/>
    <w:rsid w:val="00501A58"/>
    <w:rsid w:val="00501BAE"/>
    <w:rsid w:val="00501C4D"/>
    <w:rsid w:val="00501C58"/>
    <w:rsid w:val="00502096"/>
    <w:rsid w:val="00502261"/>
    <w:rsid w:val="00502294"/>
    <w:rsid w:val="00502453"/>
    <w:rsid w:val="00502754"/>
    <w:rsid w:val="00502B99"/>
    <w:rsid w:val="00502C2E"/>
    <w:rsid w:val="005030E1"/>
    <w:rsid w:val="005030FD"/>
    <w:rsid w:val="00503102"/>
    <w:rsid w:val="005031B0"/>
    <w:rsid w:val="0050323F"/>
    <w:rsid w:val="00503460"/>
    <w:rsid w:val="0050389D"/>
    <w:rsid w:val="00503944"/>
    <w:rsid w:val="00503B1C"/>
    <w:rsid w:val="00503B5C"/>
    <w:rsid w:val="00503D4F"/>
    <w:rsid w:val="00503D90"/>
    <w:rsid w:val="00503E69"/>
    <w:rsid w:val="005040B7"/>
    <w:rsid w:val="0050429E"/>
    <w:rsid w:val="005047AD"/>
    <w:rsid w:val="0050485B"/>
    <w:rsid w:val="0050485E"/>
    <w:rsid w:val="00504BCE"/>
    <w:rsid w:val="00504C98"/>
    <w:rsid w:val="00504DF6"/>
    <w:rsid w:val="005051C7"/>
    <w:rsid w:val="005051E0"/>
    <w:rsid w:val="00505206"/>
    <w:rsid w:val="0050524B"/>
    <w:rsid w:val="005053C8"/>
    <w:rsid w:val="0050577A"/>
    <w:rsid w:val="00505B1D"/>
    <w:rsid w:val="00505B66"/>
    <w:rsid w:val="00505B95"/>
    <w:rsid w:val="00505BC6"/>
    <w:rsid w:val="00505EF1"/>
    <w:rsid w:val="0050644F"/>
    <w:rsid w:val="005064EA"/>
    <w:rsid w:val="0050660A"/>
    <w:rsid w:val="0050672F"/>
    <w:rsid w:val="00506750"/>
    <w:rsid w:val="005067C8"/>
    <w:rsid w:val="0050680F"/>
    <w:rsid w:val="00506894"/>
    <w:rsid w:val="00506934"/>
    <w:rsid w:val="00506B86"/>
    <w:rsid w:val="00506BA3"/>
    <w:rsid w:val="00506C5B"/>
    <w:rsid w:val="00506D33"/>
    <w:rsid w:val="00506DC4"/>
    <w:rsid w:val="00506E92"/>
    <w:rsid w:val="00506F68"/>
    <w:rsid w:val="00506FB6"/>
    <w:rsid w:val="0050715D"/>
    <w:rsid w:val="00507507"/>
    <w:rsid w:val="0050750C"/>
    <w:rsid w:val="005077A3"/>
    <w:rsid w:val="00507DED"/>
    <w:rsid w:val="005101A8"/>
    <w:rsid w:val="005102A3"/>
    <w:rsid w:val="005102A4"/>
    <w:rsid w:val="005105FD"/>
    <w:rsid w:val="0051083E"/>
    <w:rsid w:val="0051086C"/>
    <w:rsid w:val="00510A02"/>
    <w:rsid w:val="00510B25"/>
    <w:rsid w:val="00510C9D"/>
    <w:rsid w:val="005111E9"/>
    <w:rsid w:val="005111F5"/>
    <w:rsid w:val="00511236"/>
    <w:rsid w:val="005114E9"/>
    <w:rsid w:val="005114FB"/>
    <w:rsid w:val="00511756"/>
    <w:rsid w:val="005119A6"/>
    <w:rsid w:val="00511B15"/>
    <w:rsid w:val="00511C22"/>
    <w:rsid w:val="00511E92"/>
    <w:rsid w:val="00512046"/>
    <w:rsid w:val="005120AC"/>
    <w:rsid w:val="0051210F"/>
    <w:rsid w:val="0051213A"/>
    <w:rsid w:val="005123A6"/>
    <w:rsid w:val="00512464"/>
    <w:rsid w:val="0051257B"/>
    <w:rsid w:val="0051260A"/>
    <w:rsid w:val="005127E7"/>
    <w:rsid w:val="00512C65"/>
    <w:rsid w:val="00512DEF"/>
    <w:rsid w:val="00512ECF"/>
    <w:rsid w:val="00512F08"/>
    <w:rsid w:val="0051302F"/>
    <w:rsid w:val="005132F0"/>
    <w:rsid w:val="00513309"/>
    <w:rsid w:val="005134B2"/>
    <w:rsid w:val="005134DC"/>
    <w:rsid w:val="00513619"/>
    <w:rsid w:val="0051369B"/>
    <w:rsid w:val="005137F5"/>
    <w:rsid w:val="00513906"/>
    <w:rsid w:val="0051392B"/>
    <w:rsid w:val="00513B51"/>
    <w:rsid w:val="00513C3A"/>
    <w:rsid w:val="00513CB8"/>
    <w:rsid w:val="005140BE"/>
    <w:rsid w:val="00514100"/>
    <w:rsid w:val="00514124"/>
    <w:rsid w:val="005141B7"/>
    <w:rsid w:val="0051479B"/>
    <w:rsid w:val="005147BF"/>
    <w:rsid w:val="00514913"/>
    <w:rsid w:val="0051492A"/>
    <w:rsid w:val="005149F8"/>
    <w:rsid w:val="00514A77"/>
    <w:rsid w:val="00514B06"/>
    <w:rsid w:val="00514D64"/>
    <w:rsid w:val="005151A4"/>
    <w:rsid w:val="00515445"/>
    <w:rsid w:val="005155EE"/>
    <w:rsid w:val="005157BD"/>
    <w:rsid w:val="00515921"/>
    <w:rsid w:val="00515B7F"/>
    <w:rsid w:val="00515C2C"/>
    <w:rsid w:val="00515D46"/>
    <w:rsid w:val="00515E08"/>
    <w:rsid w:val="00515E0F"/>
    <w:rsid w:val="00515E75"/>
    <w:rsid w:val="00516023"/>
    <w:rsid w:val="0051612B"/>
    <w:rsid w:val="00516225"/>
    <w:rsid w:val="005162D8"/>
    <w:rsid w:val="005162F6"/>
    <w:rsid w:val="005163D8"/>
    <w:rsid w:val="005163E6"/>
    <w:rsid w:val="005164D4"/>
    <w:rsid w:val="005164DF"/>
    <w:rsid w:val="00516656"/>
    <w:rsid w:val="00516734"/>
    <w:rsid w:val="00516B91"/>
    <w:rsid w:val="00516D54"/>
    <w:rsid w:val="00516E52"/>
    <w:rsid w:val="00516EF3"/>
    <w:rsid w:val="00516F7F"/>
    <w:rsid w:val="00517057"/>
    <w:rsid w:val="00517191"/>
    <w:rsid w:val="005171C8"/>
    <w:rsid w:val="00517318"/>
    <w:rsid w:val="0051737F"/>
    <w:rsid w:val="00517724"/>
    <w:rsid w:val="00517784"/>
    <w:rsid w:val="00517928"/>
    <w:rsid w:val="00517A5E"/>
    <w:rsid w:val="00517AA5"/>
    <w:rsid w:val="00517B20"/>
    <w:rsid w:val="00517B3A"/>
    <w:rsid w:val="00517D06"/>
    <w:rsid w:val="00517D2D"/>
    <w:rsid w:val="00517ED0"/>
    <w:rsid w:val="00517FA7"/>
    <w:rsid w:val="005203B9"/>
    <w:rsid w:val="00520549"/>
    <w:rsid w:val="00520681"/>
    <w:rsid w:val="0052074E"/>
    <w:rsid w:val="0052093E"/>
    <w:rsid w:val="005209C4"/>
    <w:rsid w:val="00520A8F"/>
    <w:rsid w:val="00520AA6"/>
    <w:rsid w:val="00520AAB"/>
    <w:rsid w:val="00520B9E"/>
    <w:rsid w:val="00520C27"/>
    <w:rsid w:val="00520F7A"/>
    <w:rsid w:val="005211AB"/>
    <w:rsid w:val="00521204"/>
    <w:rsid w:val="0052150A"/>
    <w:rsid w:val="00521A96"/>
    <w:rsid w:val="00521C28"/>
    <w:rsid w:val="00521E3C"/>
    <w:rsid w:val="00521E72"/>
    <w:rsid w:val="005221C7"/>
    <w:rsid w:val="00522511"/>
    <w:rsid w:val="005227B7"/>
    <w:rsid w:val="00522A43"/>
    <w:rsid w:val="00522B31"/>
    <w:rsid w:val="00522C43"/>
    <w:rsid w:val="00522DB6"/>
    <w:rsid w:val="00522F39"/>
    <w:rsid w:val="0052322A"/>
    <w:rsid w:val="00523795"/>
    <w:rsid w:val="00523A11"/>
    <w:rsid w:val="00523BAC"/>
    <w:rsid w:val="00523DEE"/>
    <w:rsid w:val="00523FF4"/>
    <w:rsid w:val="00524152"/>
    <w:rsid w:val="0052438B"/>
    <w:rsid w:val="00524470"/>
    <w:rsid w:val="00524828"/>
    <w:rsid w:val="005249B8"/>
    <w:rsid w:val="00524AD1"/>
    <w:rsid w:val="00524C40"/>
    <w:rsid w:val="00524CBC"/>
    <w:rsid w:val="00524F85"/>
    <w:rsid w:val="00524FA6"/>
    <w:rsid w:val="005252CE"/>
    <w:rsid w:val="005252E3"/>
    <w:rsid w:val="005255A6"/>
    <w:rsid w:val="00525707"/>
    <w:rsid w:val="00525796"/>
    <w:rsid w:val="0052593D"/>
    <w:rsid w:val="005259FA"/>
    <w:rsid w:val="00525C41"/>
    <w:rsid w:val="00526351"/>
    <w:rsid w:val="005264BA"/>
    <w:rsid w:val="00526567"/>
    <w:rsid w:val="00526605"/>
    <w:rsid w:val="00526700"/>
    <w:rsid w:val="0052690E"/>
    <w:rsid w:val="00526A73"/>
    <w:rsid w:val="00526B28"/>
    <w:rsid w:val="00526B58"/>
    <w:rsid w:val="00526B68"/>
    <w:rsid w:val="00526CB7"/>
    <w:rsid w:val="00526DF4"/>
    <w:rsid w:val="00527038"/>
    <w:rsid w:val="00527106"/>
    <w:rsid w:val="005272B0"/>
    <w:rsid w:val="005272EA"/>
    <w:rsid w:val="00527514"/>
    <w:rsid w:val="0052755F"/>
    <w:rsid w:val="005275D0"/>
    <w:rsid w:val="005276A3"/>
    <w:rsid w:val="005276D1"/>
    <w:rsid w:val="0052775F"/>
    <w:rsid w:val="00527DAA"/>
    <w:rsid w:val="00527E6F"/>
    <w:rsid w:val="00527FFB"/>
    <w:rsid w:val="0053009E"/>
    <w:rsid w:val="00530117"/>
    <w:rsid w:val="00530251"/>
    <w:rsid w:val="0053056E"/>
    <w:rsid w:val="005306BE"/>
    <w:rsid w:val="005306DA"/>
    <w:rsid w:val="005306F2"/>
    <w:rsid w:val="00530870"/>
    <w:rsid w:val="00530A9A"/>
    <w:rsid w:val="00530A9C"/>
    <w:rsid w:val="00530E24"/>
    <w:rsid w:val="00530E88"/>
    <w:rsid w:val="00530FFE"/>
    <w:rsid w:val="00531034"/>
    <w:rsid w:val="00531084"/>
    <w:rsid w:val="0053133F"/>
    <w:rsid w:val="0053155F"/>
    <w:rsid w:val="00531879"/>
    <w:rsid w:val="00531A6F"/>
    <w:rsid w:val="00531AD9"/>
    <w:rsid w:val="00531BD6"/>
    <w:rsid w:val="00531F4D"/>
    <w:rsid w:val="0053200B"/>
    <w:rsid w:val="005321F0"/>
    <w:rsid w:val="00532213"/>
    <w:rsid w:val="005322DF"/>
    <w:rsid w:val="00532484"/>
    <w:rsid w:val="00532496"/>
    <w:rsid w:val="00532725"/>
    <w:rsid w:val="005327F0"/>
    <w:rsid w:val="00532BCA"/>
    <w:rsid w:val="00532D9C"/>
    <w:rsid w:val="00532E01"/>
    <w:rsid w:val="00532FC5"/>
    <w:rsid w:val="0053345A"/>
    <w:rsid w:val="00533596"/>
    <w:rsid w:val="005335DE"/>
    <w:rsid w:val="00533AD3"/>
    <w:rsid w:val="00533C8C"/>
    <w:rsid w:val="00534093"/>
    <w:rsid w:val="005341C9"/>
    <w:rsid w:val="0053424A"/>
    <w:rsid w:val="00534380"/>
    <w:rsid w:val="005343BD"/>
    <w:rsid w:val="00534497"/>
    <w:rsid w:val="00534510"/>
    <w:rsid w:val="005348A2"/>
    <w:rsid w:val="00534953"/>
    <w:rsid w:val="005349E6"/>
    <w:rsid w:val="00534A7E"/>
    <w:rsid w:val="00535178"/>
    <w:rsid w:val="005352E4"/>
    <w:rsid w:val="0053536F"/>
    <w:rsid w:val="00535381"/>
    <w:rsid w:val="0053539D"/>
    <w:rsid w:val="00535440"/>
    <w:rsid w:val="005356FA"/>
    <w:rsid w:val="0053572B"/>
    <w:rsid w:val="00535B10"/>
    <w:rsid w:val="00535BC1"/>
    <w:rsid w:val="00535D1C"/>
    <w:rsid w:val="00535E79"/>
    <w:rsid w:val="0053607F"/>
    <w:rsid w:val="00536209"/>
    <w:rsid w:val="00536269"/>
    <w:rsid w:val="00536335"/>
    <w:rsid w:val="0053698E"/>
    <w:rsid w:val="00536C1F"/>
    <w:rsid w:val="00536E3F"/>
    <w:rsid w:val="00537289"/>
    <w:rsid w:val="00537531"/>
    <w:rsid w:val="0053779C"/>
    <w:rsid w:val="00537B4D"/>
    <w:rsid w:val="00537D30"/>
    <w:rsid w:val="005400B3"/>
    <w:rsid w:val="00540107"/>
    <w:rsid w:val="00540124"/>
    <w:rsid w:val="0054014C"/>
    <w:rsid w:val="0054028E"/>
    <w:rsid w:val="005406B1"/>
    <w:rsid w:val="00540779"/>
    <w:rsid w:val="00540B0C"/>
    <w:rsid w:val="00540C76"/>
    <w:rsid w:val="00540CB3"/>
    <w:rsid w:val="00540E24"/>
    <w:rsid w:val="00540E59"/>
    <w:rsid w:val="00540F65"/>
    <w:rsid w:val="00541465"/>
    <w:rsid w:val="0054157F"/>
    <w:rsid w:val="005415D9"/>
    <w:rsid w:val="00541640"/>
    <w:rsid w:val="0054198C"/>
    <w:rsid w:val="00541BEF"/>
    <w:rsid w:val="00541CB8"/>
    <w:rsid w:val="00541FF1"/>
    <w:rsid w:val="005421EC"/>
    <w:rsid w:val="00542361"/>
    <w:rsid w:val="005423DF"/>
    <w:rsid w:val="005424C3"/>
    <w:rsid w:val="00542660"/>
    <w:rsid w:val="005427DA"/>
    <w:rsid w:val="005428DA"/>
    <w:rsid w:val="00542C50"/>
    <w:rsid w:val="00542C87"/>
    <w:rsid w:val="00542D29"/>
    <w:rsid w:val="00543080"/>
    <w:rsid w:val="00543296"/>
    <w:rsid w:val="0054340C"/>
    <w:rsid w:val="005434C2"/>
    <w:rsid w:val="00543536"/>
    <w:rsid w:val="00543590"/>
    <w:rsid w:val="0054374F"/>
    <w:rsid w:val="0054396D"/>
    <w:rsid w:val="00543A2B"/>
    <w:rsid w:val="00543C0D"/>
    <w:rsid w:val="00543C9B"/>
    <w:rsid w:val="00543DCB"/>
    <w:rsid w:val="00543DE5"/>
    <w:rsid w:val="00543F5E"/>
    <w:rsid w:val="00544112"/>
    <w:rsid w:val="0054419C"/>
    <w:rsid w:val="00544233"/>
    <w:rsid w:val="00544404"/>
    <w:rsid w:val="005444FF"/>
    <w:rsid w:val="00544956"/>
    <w:rsid w:val="00545022"/>
    <w:rsid w:val="005450A2"/>
    <w:rsid w:val="0054521B"/>
    <w:rsid w:val="0054556D"/>
    <w:rsid w:val="0054596E"/>
    <w:rsid w:val="00545AA4"/>
    <w:rsid w:val="00545AB3"/>
    <w:rsid w:val="00545E90"/>
    <w:rsid w:val="00545F09"/>
    <w:rsid w:val="00545F20"/>
    <w:rsid w:val="0054613D"/>
    <w:rsid w:val="005464E0"/>
    <w:rsid w:val="005464E7"/>
    <w:rsid w:val="0054663D"/>
    <w:rsid w:val="0054683A"/>
    <w:rsid w:val="00546B37"/>
    <w:rsid w:val="00546CC8"/>
    <w:rsid w:val="00546D8D"/>
    <w:rsid w:val="00546F58"/>
    <w:rsid w:val="005471E2"/>
    <w:rsid w:val="00547232"/>
    <w:rsid w:val="00547539"/>
    <w:rsid w:val="0054755F"/>
    <w:rsid w:val="00547758"/>
    <w:rsid w:val="00547A26"/>
    <w:rsid w:val="00547A60"/>
    <w:rsid w:val="00547B8D"/>
    <w:rsid w:val="00547DC2"/>
    <w:rsid w:val="00547DF9"/>
    <w:rsid w:val="00547EBC"/>
    <w:rsid w:val="00547EC4"/>
    <w:rsid w:val="0055048B"/>
    <w:rsid w:val="005504B9"/>
    <w:rsid w:val="0055064C"/>
    <w:rsid w:val="005508BB"/>
    <w:rsid w:val="00550978"/>
    <w:rsid w:val="0055098E"/>
    <w:rsid w:val="00550993"/>
    <w:rsid w:val="0055099D"/>
    <w:rsid w:val="00550C65"/>
    <w:rsid w:val="00550DEC"/>
    <w:rsid w:val="00550EB7"/>
    <w:rsid w:val="00550F79"/>
    <w:rsid w:val="00551002"/>
    <w:rsid w:val="0055104D"/>
    <w:rsid w:val="00551108"/>
    <w:rsid w:val="00551281"/>
    <w:rsid w:val="0055153B"/>
    <w:rsid w:val="0055154D"/>
    <w:rsid w:val="00551BC4"/>
    <w:rsid w:val="00551E2F"/>
    <w:rsid w:val="00552082"/>
    <w:rsid w:val="00552145"/>
    <w:rsid w:val="005521D0"/>
    <w:rsid w:val="005521E3"/>
    <w:rsid w:val="005521FA"/>
    <w:rsid w:val="00552307"/>
    <w:rsid w:val="005523BA"/>
    <w:rsid w:val="005525A8"/>
    <w:rsid w:val="005525F2"/>
    <w:rsid w:val="00552949"/>
    <w:rsid w:val="005529BB"/>
    <w:rsid w:val="005529C2"/>
    <w:rsid w:val="005529D6"/>
    <w:rsid w:val="00552A93"/>
    <w:rsid w:val="00552B44"/>
    <w:rsid w:val="00552BB3"/>
    <w:rsid w:val="00552D55"/>
    <w:rsid w:val="00552DA7"/>
    <w:rsid w:val="00552F9A"/>
    <w:rsid w:val="00552FA1"/>
    <w:rsid w:val="00553006"/>
    <w:rsid w:val="0055319F"/>
    <w:rsid w:val="0055326D"/>
    <w:rsid w:val="005534B5"/>
    <w:rsid w:val="0055367D"/>
    <w:rsid w:val="005538A4"/>
    <w:rsid w:val="00553931"/>
    <w:rsid w:val="00553EC9"/>
    <w:rsid w:val="005540DD"/>
    <w:rsid w:val="00554245"/>
    <w:rsid w:val="00554397"/>
    <w:rsid w:val="0055458F"/>
    <w:rsid w:val="00554666"/>
    <w:rsid w:val="0055469D"/>
    <w:rsid w:val="005546AB"/>
    <w:rsid w:val="00554790"/>
    <w:rsid w:val="0055485C"/>
    <w:rsid w:val="0055486D"/>
    <w:rsid w:val="005548BB"/>
    <w:rsid w:val="005548BF"/>
    <w:rsid w:val="005548E9"/>
    <w:rsid w:val="00554960"/>
    <w:rsid w:val="00554C2A"/>
    <w:rsid w:val="00554DA6"/>
    <w:rsid w:val="00554DA8"/>
    <w:rsid w:val="00554EE0"/>
    <w:rsid w:val="00554F25"/>
    <w:rsid w:val="00554F41"/>
    <w:rsid w:val="005551D5"/>
    <w:rsid w:val="005552A9"/>
    <w:rsid w:val="0055534C"/>
    <w:rsid w:val="00555502"/>
    <w:rsid w:val="0055578E"/>
    <w:rsid w:val="00555797"/>
    <w:rsid w:val="00555884"/>
    <w:rsid w:val="0055599F"/>
    <w:rsid w:val="005559BF"/>
    <w:rsid w:val="00555A3E"/>
    <w:rsid w:val="00555BF4"/>
    <w:rsid w:val="00555C2F"/>
    <w:rsid w:val="005560B6"/>
    <w:rsid w:val="005560CC"/>
    <w:rsid w:val="00556182"/>
    <w:rsid w:val="005561D7"/>
    <w:rsid w:val="00556278"/>
    <w:rsid w:val="005563EC"/>
    <w:rsid w:val="005564CC"/>
    <w:rsid w:val="0055654C"/>
    <w:rsid w:val="005565C1"/>
    <w:rsid w:val="005566E7"/>
    <w:rsid w:val="00556B48"/>
    <w:rsid w:val="00556CAC"/>
    <w:rsid w:val="00556D49"/>
    <w:rsid w:val="00556DB9"/>
    <w:rsid w:val="00556DE2"/>
    <w:rsid w:val="00556E10"/>
    <w:rsid w:val="00557002"/>
    <w:rsid w:val="0055715E"/>
    <w:rsid w:val="005572C5"/>
    <w:rsid w:val="005572F0"/>
    <w:rsid w:val="00557314"/>
    <w:rsid w:val="005577E0"/>
    <w:rsid w:val="00557AA1"/>
    <w:rsid w:val="00557B9B"/>
    <w:rsid w:val="00557BB4"/>
    <w:rsid w:val="00557BBF"/>
    <w:rsid w:val="00557EC9"/>
    <w:rsid w:val="00560033"/>
    <w:rsid w:val="00560081"/>
    <w:rsid w:val="005602B8"/>
    <w:rsid w:val="00560481"/>
    <w:rsid w:val="0056055F"/>
    <w:rsid w:val="005605DC"/>
    <w:rsid w:val="0056086B"/>
    <w:rsid w:val="00560922"/>
    <w:rsid w:val="00560A11"/>
    <w:rsid w:val="00560A45"/>
    <w:rsid w:val="00560A54"/>
    <w:rsid w:val="00560A64"/>
    <w:rsid w:val="00560AF9"/>
    <w:rsid w:val="00560D69"/>
    <w:rsid w:val="00560DF0"/>
    <w:rsid w:val="00560E4D"/>
    <w:rsid w:val="00561252"/>
    <w:rsid w:val="00561387"/>
    <w:rsid w:val="005616BC"/>
    <w:rsid w:val="005617C2"/>
    <w:rsid w:val="00561826"/>
    <w:rsid w:val="00561B0B"/>
    <w:rsid w:val="00561C2E"/>
    <w:rsid w:val="00561DE0"/>
    <w:rsid w:val="00562053"/>
    <w:rsid w:val="005622FB"/>
    <w:rsid w:val="0056273C"/>
    <w:rsid w:val="005628B5"/>
    <w:rsid w:val="00562986"/>
    <w:rsid w:val="005629DC"/>
    <w:rsid w:val="00562A49"/>
    <w:rsid w:val="00562FAB"/>
    <w:rsid w:val="00563549"/>
    <w:rsid w:val="00563554"/>
    <w:rsid w:val="00563578"/>
    <w:rsid w:val="00563801"/>
    <w:rsid w:val="00563C0B"/>
    <w:rsid w:val="00563D82"/>
    <w:rsid w:val="00564147"/>
    <w:rsid w:val="00564520"/>
    <w:rsid w:val="00564B32"/>
    <w:rsid w:val="0056501F"/>
    <w:rsid w:val="00565208"/>
    <w:rsid w:val="00565268"/>
    <w:rsid w:val="0056526A"/>
    <w:rsid w:val="005652B9"/>
    <w:rsid w:val="00565396"/>
    <w:rsid w:val="00565494"/>
    <w:rsid w:val="005655CE"/>
    <w:rsid w:val="0056579B"/>
    <w:rsid w:val="0056587F"/>
    <w:rsid w:val="0056592D"/>
    <w:rsid w:val="00565937"/>
    <w:rsid w:val="0056593B"/>
    <w:rsid w:val="00565958"/>
    <w:rsid w:val="00565A8D"/>
    <w:rsid w:val="00565C21"/>
    <w:rsid w:val="00565DC2"/>
    <w:rsid w:val="00565F2E"/>
    <w:rsid w:val="0056618D"/>
    <w:rsid w:val="00566435"/>
    <w:rsid w:val="0056679D"/>
    <w:rsid w:val="005667BF"/>
    <w:rsid w:val="00566807"/>
    <w:rsid w:val="00566840"/>
    <w:rsid w:val="00566953"/>
    <w:rsid w:val="00566C40"/>
    <w:rsid w:val="00566C89"/>
    <w:rsid w:val="005670EA"/>
    <w:rsid w:val="005672B9"/>
    <w:rsid w:val="005673A1"/>
    <w:rsid w:val="005674A7"/>
    <w:rsid w:val="00567794"/>
    <w:rsid w:val="005678BD"/>
    <w:rsid w:val="00567A03"/>
    <w:rsid w:val="00567ADB"/>
    <w:rsid w:val="00567B89"/>
    <w:rsid w:val="00567D1F"/>
    <w:rsid w:val="00567E36"/>
    <w:rsid w:val="00567FCA"/>
    <w:rsid w:val="00570038"/>
    <w:rsid w:val="00570244"/>
    <w:rsid w:val="005704BD"/>
    <w:rsid w:val="00570581"/>
    <w:rsid w:val="005705F7"/>
    <w:rsid w:val="00570622"/>
    <w:rsid w:val="005708E9"/>
    <w:rsid w:val="00570958"/>
    <w:rsid w:val="00570B24"/>
    <w:rsid w:val="00570E8F"/>
    <w:rsid w:val="00571102"/>
    <w:rsid w:val="0057111B"/>
    <w:rsid w:val="00571372"/>
    <w:rsid w:val="00571435"/>
    <w:rsid w:val="005716CF"/>
    <w:rsid w:val="00571803"/>
    <w:rsid w:val="005718E3"/>
    <w:rsid w:val="00571EAF"/>
    <w:rsid w:val="00571F73"/>
    <w:rsid w:val="005721EB"/>
    <w:rsid w:val="00572585"/>
    <w:rsid w:val="005725FB"/>
    <w:rsid w:val="00572652"/>
    <w:rsid w:val="005726C8"/>
    <w:rsid w:val="00572AA2"/>
    <w:rsid w:val="00572D0C"/>
    <w:rsid w:val="00572E96"/>
    <w:rsid w:val="00572F28"/>
    <w:rsid w:val="00573189"/>
    <w:rsid w:val="005731EF"/>
    <w:rsid w:val="0057376B"/>
    <w:rsid w:val="005737E4"/>
    <w:rsid w:val="0057395F"/>
    <w:rsid w:val="00573D64"/>
    <w:rsid w:val="00573E17"/>
    <w:rsid w:val="00573EF1"/>
    <w:rsid w:val="0057431B"/>
    <w:rsid w:val="005745D4"/>
    <w:rsid w:val="005747CE"/>
    <w:rsid w:val="00574B77"/>
    <w:rsid w:val="00574B8F"/>
    <w:rsid w:val="00574B90"/>
    <w:rsid w:val="00574F16"/>
    <w:rsid w:val="00574F28"/>
    <w:rsid w:val="005750D8"/>
    <w:rsid w:val="0057510C"/>
    <w:rsid w:val="00575284"/>
    <w:rsid w:val="00575370"/>
    <w:rsid w:val="00575382"/>
    <w:rsid w:val="005755F0"/>
    <w:rsid w:val="00575920"/>
    <w:rsid w:val="00575B34"/>
    <w:rsid w:val="00575BEF"/>
    <w:rsid w:val="00575CAF"/>
    <w:rsid w:val="00575D2E"/>
    <w:rsid w:val="00575EEA"/>
    <w:rsid w:val="00576087"/>
    <w:rsid w:val="005761D6"/>
    <w:rsid w:val="0057648E"/>
    <w:rsid w:val="00576B20"/>
    <w:rsid w:val="00576B2A"/>
    <w:rsid w:val="00576BE1"/>
    <w:rsid w:val="00576D2C"/>
    <w:rsid w:val="00576E69"/>
    <w:rsid w:val="00577070"/>
    <w:rsid w:val="005771FC"/>
    <w:rsid w:val="00577423"/>
    <w:rsid w:val="005775C4"/>
    <w:rsid w:val="0057777E"/>
    <w:rsid w:val="005778C2"/>
    <w:rsid w:val="005778F3"/>
    <w:rsid w:val="005779D3"/>
    <w:rsid w:val="00577A0D"/>
    <w:rsid w:val="00577BAC"/>
    <w:rsid w:val="00577F0C"/>
    <w:rsid w:val="005800A8"/>
    <w:rsid w:val="005801B4"/>
    <w:rsid w:val="005804AD"/>
    <w:rsid w:val="005805FF"/>
    <w:rsid w:val="0058065D"/>
    <w:rsid w:val="00580861"/>
    <w:rsid w:val="00580881"/>
    <w:rsid w:val="00580956"/>
    <w:rsid w:val="005809C7"/>
    <w:rsid w:val="00580B5A"/>
    <w:rsid w:val="00580BC1"/>
    <w:rsid w:val="00580C07"/>
    <w:rsid w:val="00580D43"/>
    <w:rsid w:val="00580E7B"/>
    <w:rsid w:val="00580F35"/>
    <w:rsid w:val="00580F54"/>
    <w:rsid w:val="0058124C"/>
    <w:rsid w:val="00581449"/>
    <w:rsid w:val="00581471"/>
    <w:rsid w:val="00581478"/>
    <w:rsid w:val="005815EC"/>
    <w:rsid w:val="005817AB"/>
    <w:rsid w:val="005819A1"/>
    <w:rsid w:val="00581A9F"/>
    <w:rsid w:val="00581B20"/>
    <w:rsid w:val="00581C3E"/>
    <w:rsid w:val="00582076"/>
    <w:rsid w:val="0058213B"/>
    <w:rsid w:val="00582198"/>
    <w:rsid w:val="00582205"/>
    <w:rsid w:val="0058227D"/>
    <w:rsid w:val="005822A6"/>
    <w:rsid w:val="00582460"/>
    <w:rsid w:val="005824F3"/>
    <w:rsid w:val="00582629"/>
    <w:rsid w:val="00582B6A"/>
    <w:rsid w:val="00582DA0"/>
    <w:rsid w:val="00582E22"/>
    <w:rsid w:val="00582E7A"/>
    <w:rsid w:val="00583119"/>
    <w:rsid w:val="0058315A"/>
    <w:rsid w:val="00583672"/>
    <w:rsid w:val="0058383E"/>
    <w:rsid w:val="005838E7"/>
    <w:rsid w:val="0058391A"/>
    <w:rsid w:val="0058394A"/>
    <w:rsid w:val="00583A75"/>
    <w:rsid w:val="00583AC0"/>
    <w:rsid w:val="00583B25"/>
    <w:rsid w:val="00583B6E"/>
    <w:rsid w:val="00583D89"/>
    <w:rsid w:val="00583F1A"/>
    <w:rsid w:val="00583F2B"/>
    <w:rsid w:val="00584183"/>
    <w:rsid w:val="00584302"/>
    <w:rsid w:val="00584305"/>
    <w:rsid w:val="0058433F"/>
    <w:rsid w:val="0058455F"/>
    <w:rsid w:val="005846F5"/>
    <w:rsid w:val="005848E1"/>
    <w:rsid w:val="00584951"/>
    <w:rsid w:val="00584A7B"/>
    <w:rsid w:val="00584A96"/>
    <w:rsid w:val="00584C2F"/>
    <w:rsid w:val="00584CC9"/>
    <w:rsid w:val="00584E02"/>
    <w:rsid w:val="00585382"/>
    <w:rsid w:val="005855A4"/>
    <w:rsid w:val="005855A5"/>
    <w:rsid w:val="0058571B"/>
    <w:rsid w:val="00585880"/>
    <w:rsid w:val="00585963"/>
    <w:rsid w:val="00585A79"/>
    <w:rsid w:val="00585C0E"/>
    <w:rsid w:val="00585EAE"/>
    <w:rsid w:val="005861D3"/>
    <w:rsid w:val="005862B3"/>
    <w:rsid w:val="0058632E"/>
    <w:rsid w:val="0058656E"/>
    <w:rsid w:val="00586639"/>
    <w:rsid w:val="005867FC"/>
    <w:rsid w:val="00586956"/>
    <w:rsid w:val="005869C5"/>
    <w:rsid w:val="00586CBB"/>
    <w:rsid w:val="00586FB3"/>
    <w:rsid w:val="00587094"/>
    <w:rsid w:val="00587215"/>
    <w:rsid w:val="00587366"/>
    <w:rsid w:val="00587403"/>
    <w:rsid w:val="0058766E"/>
    <w:rsid w:val="005876C2"/>
    <w:rsid w:val="00587970"/>
    <w:rsid w:val="005879C1"/>
    <w:rsid w:val="00587B9C"/>
    <w:rsid w:val="00587BB5"/>
    <w:rsid w:val="00587BC1"/>
    <w:rsid w:val="00587C60"/>
    <w:rsid w:val="00587E1E"/>
    <w:rsid w:val="00587F2E"/>
    <w:rsid w:val="00590455"/>
    <w:rsid w:val="0059076D"/>
    <w:rsid w:val="005908AB"/>
    <w:rsid w:val="00590CFF"/>
    <w:rsid w:val="00590D11"/>
    <w:rsid w:val="00590F13"/>
    <w:rsid w:val="00590F16"/>
    <w:rsid w:val="00590FA2"/>
    <w:rsid w:val="00591049"/>
    <w:rsid w:val="00591153"/>
    <w:rsid w:val="005911F7"/>
    <w:rsid w:val="00591260"/>
    <w:rsid w:val="005915AD"/>
    <w:rsid w:val="005915BB"/>
    <w:rsid w:val="00591789"/>
    <w:rsid w:val="00591864"/>
    <w:rsid w:val="00591933"/>
    <w:rsid w:val="00591A8C"/>
    <w:rsid w:val="00591CF5"/>
    <w:rsid w:val="00591D49"/>
    <w:rsid w:val="00591D9B"/>
    <w:rsid w:val="00591E69"/>
    <w:rsid w:val="00592212"/>
    <w:rsid w:val="00592388"/>
    <w:rsid w:val="0059245F"/>
    <w:rsid w:val="00592465"/>
    <w:rsid w:val="0059259B"/>
    <w:rsid w:val="005927A9"/>
    <w:rsid w:val="00592D6E"/>
    <w:rsid w:val="00592F01"/>
    <w:rsid w:val="00592FC4"/>
    <w:rsid w:val="00593196"/>
    <w:rsid w:val="0059328E"/>
    <w:rsid w:val="00593419"/>
    <w:rsid w:val="005934C9"/>
    <w:rsid w:val="005937A7"/>
    <w:rsid w:val="00593813"/>
    <w:rsid w:val="0059389C"/>
    <w:rsid w:val="00593A86"/>
    <w:rsid w:val="00593ABF"/>
    <w:rsid w:val="00593C84"/>
    <w:rsid w:val="00593DA6"/>
    <w:rsid w:val="00594131"/>
    <w:rsid w:val="0059416A"/>
    <w:rsid w:val="005941D5"/>
    <w:rsid w:val="0059451A"/>
    <w:rsid w:val="00594677"/>
    <w:rsid w:val="005947E4"/>
    <w:rsid w:val="00594966"/>
    <w:rsid w:val="00594BC1"/>
    <w:rsid w:val="00594D33"/>
    <w:rsid w:val="00594DEB"/>
    <w:rsid w:val="00594F29"/>
    <w:rsid w:val="0059521A"/>
    <w:rsid w:val="005952CA"/>
    <w:rsid w:val="005952DC"/>
    <w:rsid w:val="0059549C"/>
    <w:rsid w:val="005956A4"/>
    <w:rsid w:val="005957A1"/>
    <w:rsid w:val="00595824"/>
    <w:rsid w:val="005959C3"/>
    <w:rsid w:val="00595A9F"/>
    <w:rsid w:val="00595CDF"/>
    <w:rsid w:val="00595D27"/>
    <w:rsid w:val="00595F33"/>
    <w:rsid w:val="00595F9A"/>
    <w:rsid w:val="00595FC3"/>
    <w:rsid w:val="005960E1"/>
    <w:rsid w:val="00596264"/>
    <w:rsid w:val="005962A3"/>
    <w:rsid w:val="00596343"/>
    <w:rsid w:val="00596503"/>
    <w:rsid w:val="005967CC"/>
    <w:rsid w:val="00596ADA"/>
    <w:rsid w:val="00596AF8"/>
    <w:rsid w:val="00596BAA"/>
    <w:rsid w:val="00596CF8"/>
    <w:rsid w:val="00596E87"/>
    <w:rsid w:val="00596ED1"/>
    <w:rsid w:val="0059706B"/>
    <w:rsid w:val="0059711E"/>
    <w:rsid w:val="00597238"/>
    <w:rsid w:val="005972F4"/>
    <w:rsid w:val="0059730D"/>
    <w:rsid w:val="00597321"/>
    <w:rsid w:val="005973FB"/>
    <w:rsid w:val="00597404"/>
    <w:rsid w:val="0059746E"/>
    <w:rsid w:val="00597523"/>
    <w:rsid w:val="00597703"/>
    <w:rsid w:val="00597A38"/>
    <w:rsid w:val="00597F80"/>
    <w:rsid w:val="005A00B9"/>
    <w:rsid w:val="005A00FA"/>
    <w:rsid w:val="005A02D0"/>
    <w:rsid w:val="005A043D"/>
    <w:rsid w:val="005A04E9"/>
    <w:rsid w:val="005A0522"/>
    <w:rsid w:val="005A0557"/>
    <w:rsid w:val="005A05BD"/>
    <w:rsid w:val="005A06F0"/>
    <w:rsid w:val="005A0B51"/>
    <w:rsid w:val="005A0BD5"/>
    <w:rsid w:val="005A0BDE"/>
    <w:rsid w:val="005A0C66"/>
    <w:rsid w:val="005A0EC1"/>
    <w:rsid w:val="005A0F52"/>
    <w:rsid w:val="005A0F58"/>
    <w:rsid w:val="005A145B"/>
    <w:rsid w:val="005A1E7B"/>
    <w:rsid w:val="005A1EEF"/>
    <w:rsid w:val="005A2294"/>
    <w:rsid w:val="005A247F"/>
    <w:rsid w:val="005A24EE"/>
    <w:rsid w:val="005A261A"/>
    <w:rsid w:val="005A2676"/>
    <w:rsid w:val="005A26F9"/>
    <w:rsid w:val="005A2791"/>
    <w:rsid w:val="005A282C"/>
    <w:rsid w:val="005A2849"/>
    <w:rsid w:val="005A2A60"/>
    <w:rsid w:val="005A2AF4"/>
    <w:rsid w:val="005A2B03"/>
    <w:rsid w:val="005A2CD4"/>
    <w:rsid w:val="005A2DE7"/>
    <w:rsid w:val="005A2E03"/>
    <w:rsid w:val="005A2F43"/>
    <w:rsid w:val="005A2FE2"/>
    <w:rsid w:val="005A300F"/>
    <w:rsid w:val="005A32AB"/>
    <w:rsid w:val="005A32B9"/>
    <w:rsid w:val="005A33EC"/>
    <w:rsid w:val="005A350E"/>
    <w:rsid w:val="005A366C"/>
    <w:rsid w:val="005A3830"/>
    <w:rsid w:val="005A3A51"/>
    <w:rsid w:val="005A3A53"/>
    <w:rsid w:val="005A3F37"/>
    <w:rsid w:val="005A3FA3"/>
    <w:rsid w:val="005A4147"/>
    <w:rsid w:val="005A41B9"/>
    <w:rsid w:val="005A449C"/>
    <w:rsid w:val="005A4548"/>
    <w:rsid w:val="005A45F7"/>
    <w:rsid w:val="005A4769"/>
    <w:rsid w:val="005A4905"/>
    <w:rsid w:val="005A4B0C"/>
    <w:rsid w:val="005A4C55"/>
    <w:rsid w:val="005A4CDA"/>
    <w:rsid w:val="005A4F3A"/>
    <w:rsid w:val="005A4FBC"/>
    <w:rsid w:val="005A5014"/>
    <w:rsid w:val="005A5047"/>
    <w:rsid w:val="005A539C"/>
    <w:rsid w:val="005A544C"/>
    <w:rsid w:val="005A581C"/>
    <w:rsid w:val="005A592D"/>
    <w:rsid w:val="005A59C0"/>
    <w:rsid w:val="005A5E40"/>
    <w:rsid w:val="005A5F6E"/>
    <w:rsid w:val="005A5FC9"/>
    <w:rsid w:val="005A5FE0"/>
    <w:rsid w:val="005A65D5"/>
    <w:rsid w:val="005A66FB"/>
    <w:rsid w:val="005A67FC"/>
    <w:rsid w:val="005A6BE1"/>
    <w:rsid w:val="005A6D7C"/>
    <w:rsid w:val="005A6E7C"/>
    <w:rsid w:val="005A6EDE"/>
    <w:rsid w:val="005A712A"/>
    <w:rsid w:val="005A7170"/>
    <w:rsid w:val="005A725C"/>
    <w:rsid w:val="005A7291"/>
    <w:rsid w:val="005A7495"/>
    <w:rsid w:val="005A77C3"/>
    <w:rsid w:val="005A782F"/>
    <w:rsid w:val="005A7837"/>
    <w:rsid w:val="005A792E"/>
    <w:rsid w:val="005A7A8D"/>
    <w:rsid w:val="005A7AFF"/>
    <w:rsid w:val="005A7BE3"/>
    <w:rsid w:val="005A7CE8"/>
    <w:rsid w:val="005B0167"/>
    <w:rsid w:val="005B01A1"/>
    <w:rsid w:val="005B0324"/>
    <w:rsid w:val="005B03A9"/>
    <w:rsid w:val="005B0433"/>
    <w:rsid w:val="005B0463"/>
    <w:rsid w:val="005B07A8"/>
    <w:rsid w:val="005B0B4A"/>
    <w:rsid w:val="005B0CDB"/>
    <w:rsid w:val="005B0CE3"/>
    <w:rsid w:val="005B0EFE"/>
    <w:rsid w:val="005B0F49"/>
    <w:rsid w:val="005B0F85"/>
    <w:rsid w:val="005B106A"/>
    <w:rsid w:val="005B1194"/>
    <w:rsid w:val="005B135B"/>
    <w:rsid w:val="005B14AD"/>
    <w:rsid w:val="005B15D2"/>
    <w:rsid w:val="005B1780"/>
    <w:rsid w:val="005B17C6"/>
    <w:rsid w:val="005B1B03"/>
    <w:rsid w:val="005B1BE0"/>
    <w:rsid w:val="005B1CC5"/>
    <w:rsid w:val="005B1D05"/>
    <w:rsid w:val="005B1D86"/>
    <w:rsid w:val="005B1E60"/>
    <w:rsid w:val="005B1ECC"/>
    <w:rsid w:val="005B2333"/>
    <w:rsid w:val="005B2620"/>
    <w:rsid w:val="005B26D2"/>
    <w:rsid w:val="005B295D"/>
    <w:rsid w:val="005B2A93"/>
    <w:rsid w:val="005B2ADD"/>
    <w:rsid w:val="005B2B75"/>
    <w:rsid w:val="005B2E6F"/>
    <w:rsid w:val="005B2EA9"/>
    <w:rsid w:val="005B2FE0"/>
    <w:rsid w:val="005B3066"/>
    <w:rsid w:val="005B30F5"/>
    <w:rsid w:val="005B326C"/>
    <w:rsid w:val="005B34BF"/>
    <w:rsid w:val="005B3564"/>
    <w:rsid w:val="005B35C5"/>
    <w:rsid w:val="005B36E9"/>
    <w:rsid w:val="005B37F6"/>
    <w:rsid w:val="005B385B"/>
    <w:rsid w:val="005B3960"/>
    <w:rsid w:val="005B397D"/>
    <w:rsid w:val="005B39F4"/>
    <w:rsid w:val="005B3B6F"/>
    <w:rsid w:val="005B3E11"/>
    <w:rsid w:val="005B3ECF"/>
    <w:rsid w:val="005B3F03"/>
    <w:rsid w:val="005B3FD3"/>
    <w:rsid w:val="005B413F"/>
    <w:rsid w:val="005B45B7"/>
    <w:rsid w:val="005B466B"/>
    <w:rsid w:val="005B4780"/>
    <w:rsid w:val="005B495E"/>
    <w:rsid w:val="005B4A32"/>
    <w:rsid w:val="005B4CC4"/>
    <w:rsid w:val="005B4D36"/>
    <w:rsid w:val="005B4F61"/>
    <w:rsid w:val="005B4FBE"/>
    <w:rsid w:val="005B511F"/>
    <w:rsid w:val="005B5254"/>
    <w:rsid w:val="005B529D"/>
    <w:rsid w:val="005B52E2"/>
    <w:rsid w:val="005B5346"/>
    <w:rsid w:val="005B5423"/>
    <w:rsid w:val="005B544B"/>
    <w:rsid w:val="005B5502"/>
    <w:rsid w:val="005B58B2"/>
    <w:rsid w:val="005B5C19"/>
    <w:rsid w:val="005B6045"/>
    <w:rsid w:val="005B6050"/>
    <w:rsid w:val="005B61D6"/>
    <w:rsid w:val="005B61D7"/>
    <w:rsid w:val="005B66A4"/>
    <w:rsid w:val="005B673F"/>
    <w:rsid w:val="005B6A16"/>
    <w:rsid w:val="005B6C44"/>
    <w:rsid w:val="005B6C92"/>
    <w:rsid w:val="005B6C9E"/>
    <w:rsid w:val="005B6EB1"/>
    <w:rsid w:val="005B6F0C"/>
    <w:rsid w:val="005B707A"/>
    <w:rsid w:val="005B72B0"/>
    <w:rsid w:val="005B754B"/>
    <w:rsid w:val="005B77D9"/>
    <w:rsid w:val="005B79FF"/>
    <w:rsid w:val="005B7AF6"/>
    <w:rsid w:val="005B7BCA"/>
    <w:rsid w:val="005B7D25"/>
    <w:rsid w:val="005B7EA8"/>
    <w:rsid w:val="005C01B2"/>
    <w:rsid w:val="005C032F"/>
    <w:rsid w:val="005C0439"/>
    <w:rsid w:val="005C0447"/>
    <w:rsid w:val="005C055D"/>
    <w:rsid w:val="005C074A"/>
    <w:rsid w:val="005C0811"/>
    <w:rsid w:val="005C0CAA"/>
    <w:rsid w:val="005C0F54"/>
    <w:rsid w:val="005C109A"/>
    <w:rsid w:val="005C129A"/>
    <w:rsid w:val="005C13A7"/>
    <w:rsid w:val="005C181D"/>
    <w:rsid w:val="005C1D8C"/>
    <w:rsid w:val="005C1EBC"/>
    <w:rsid w:val="005C1F05"/>
    <w:rsid w:val="005C1F33"/>
    <w:rsid w:val="005C1F55"/>
    <w:rsid w:val="005C20EB"/>
    <w:rsid w:val="005C2390"/>
    <w:rsid w:val="005C263C"/>
    <w:rsid w:val="005C271C"/>
    <w:rsid w:val="005C278D"/>
    <w:rsid w:val="005C299E"/>
    <w:rsid w:val="005C2AE3"/>
    <w:rsid w:val="005C2BAE"/>
    <w:rsid w:val="005C2F8F"/>
    <w:rsid w:val="005C3009"/>
    <w:rsid w:val="005C303F"/>
    <w:rsid w:val="005C3172"/>
    <w:rsid w:val="005C3209"/>
    <w:rsid w:val="005C3224"/>
    <w:rsid w:val="005C32E3"/>
    <w:rsid w:val="005C3370"/>
    <w:rsid w:val="005C3556"/>
    <w:rsid w:val="005C366D"/>
    <w:rsid w:val="005C37A5"/>
    <w:rsid w:val="005C38F9"/>
    <w:rsid w:val="005C3902"/>
    <w:rsid w:val="005C3E26"/>
    <w:rsid w:val="005C427E"/>
    <w:rsid w:val="005C49B1"/>
    <w:rsid w:val="005C4A22"/>
    <w:rsid w:val="005C4F62"/>
    <w:rsid w:val="005C52C8"/>
    <w:rsid w:val="005C52EF"/>
    <w:rsid w:val="005C5711"/>
    <w:rsid w:val="005C57AC"/>
    <w:rsid w:val="005C57BB"/>
    <w:rsid w:val="005C5A5E"/>
    <w:rsid w:val="005C5A7C"/>
    <w:rsid w:val="005C5BFA"/>
    <w:rsid w:val="005C5EE7"/>
    <w:rsid w:val="005C6017"/>
    <w:rsid w:val="005C6096"/>
    <w:rsid w:val="005C696C"/>
    <w:rsid w:val="005C6A08"/>
    <w:rsid w:val="005C6A88"/>
    <w:rsid w:val="005C6AFA"/>
    <w:rsid w:val="005C6B8F"/>
    <w:rsid w:val="005C6D6D"/>
    <w:rsid w:val="005C6DD1"/>
    <w:rsid w:val="005C6F7F"/>
    <w:rsid w:val="005C6F93"/>
    <w:rsid w:val="005C70DB"/>
    <w:rsid w:val="005C716F"/>
    <w:rsid w:val="005C7436"/>
    <w:rsid w:val="005C75D4"/>
    <w:rsid w:val="005C7673"/>
    <w:rsid w:val="005C7A30"/>
    <w:rsid w:val="005D0307"/>
    <w:rsid w:val="005D0A59"/>
    <w:rsid w:val="005D0A78"/>
    <w:rsid w:val="005D0C94"/>
    <w:rsid w:val="005D0DEB"/>
    <w:rsid w:val="005D0FCC"/>
    <w:rsid w:val="005D1178"/>
    <w:rsid w:val="005D11B4"/>
    <w:rsid w:val="005D120C"/>
    <w:rsid w:val="005D12BB"/>
    <w:rsid w:val="005D1446"/>
    <w:rsid w:val="005D149E"/>
    <w:rsid w:val="005D16C1"/>
    <w:rsid w:val="005D1724"/>
    <w:rsid w:val="005D17A1"/>
    <w:rsid w:val="005D1D52"/>
    <w:rsid w:val="005D1EC0"/>
    <w:rsid w:val="005D1FAA"/>
    <w:rsid w:val="005D1FD3"/>
    <w:rsid w:val="005D201E"/>
    <w:rsid w:val="005D233F"/>
    <w:rsid w:val="005D239B"/>
    <w:rsid w:val="005D23D4"/>
    <w:rsid w:val="005D2451"/>
    <w:rsid w:val="005D24A5"/>
    <w:rsid w:val="005D25BC"/>
    <w:rsid w:val="005D287E"/>
    <w:rsid w:val="005D2915"/>
    <w:rsid w:val="005D2B55"/>
    <w:rsid w:val="005D2E50"/>
    <w:rsid w:val="005D2EE6"/>
    <w:rsid w:val="005D2F1F"/>
    <w:rsid w:val="005D2FFE"/>
    <w:rsid w:val="005D3046"/>
    <w:rsid w:val="005D30AA"/>
    <w:rsid w:val="005D3163"/>
    <w:rsid w:val="005D3251"/>
    <w:rsid w:val="005D32C1"/>
    <w:rsid w:val="005D3503"/>
    <w:rsid w:val="005D36BE"/>
    <w:rsid w:val="005D3876"/>
    <w:rsid w:val="005D3EEE"/>
    <w:rsid w:val="005D3FC3"/>
    <w:rsid w:val="005D410E"/>
    <w:rsid w:val="005D4219"/>
    <w:rsid w:val="005D42CD"/>
    <w:rsid w:val="005D4434"/>
    <w:rsid w:val="005D445F"/>
    <w:rsid w:val="005D4648"/>
    <w:rsid w:val="005D46A5"/>
    <w:rsid w:val="005D4740"/>
    <w:rsid w:val="005D47AE"/>
    <w:rsid w:val="005D4848"/>
    <w:rsid w:val="005D48E7"/>
    <w:rsid w:val="005D4995"/>
    <w:rsid w:val="005D49A3"/>
    <w:rsid w:val="005D4E6C"/>
    <w:rsid w:val="005D4E79"/>
    <w:rsid w:val="005D4F8A"/>
    <w:rsid w:val="005D4FA0"/>
    <w:rsid w:val="005D53CD"/>
    <w:rsid w:val="005D540A"/>
    <w:rsid w:val="005D55D0"/>
    <w:rsid w:val="005D5862"/>
    <w:rsid w:val="005D58B1"/>
    <w:rsid w:val="005D5921"/>
    <w:rsid w:val="005D5977"/>
    <w:rsid w:val="005D5A2F"/>
    <w:rsid w:val="005D5BBA"/>
    <w:rsid w:val="005D615C"/>
    <w:rsid w:val="005D6160"/>
    <w:rsid w:val="005D6210"/>
    <w:rsid w:val="005D62E5"/>
    <w:rsid w:val="005D64DB"/>
    <w:rsid w:val="005D65F3"/>
    <w:rsid w:val="005D67D0"/>
    <w:rsid w:val="005D68FD"/>
    <w:rsid w:val="005D692F"/>
    <w:rsid w:val="005D6B05"/>
    <w:rsid w:val="005D6B7F"/>
    <w:rsid w:val="005D6DFF"/>
    <w:rsid w:val="005D6EBC"/>
    <w:rsid w:val="005D709B"/>
    <w:rsid w:val="005D7687"/>
    <w:rsid w:val="005D77B2"/>
    <w:rsid w:val="005D79FB"/>
    <w:rsid w:val="005D7A66"/>
    <w:rsid w:val="005D7C52"/>
    <w:rsid w:val="005D7E59"/>
    <w:rsid w:val="005E002B"/>
    <w:rsid w:val="005E0092"/>
    <w:rsid w:val="005E011A"/>
    <w:rsid w:val="005E01D3"/>
    <w:rsid w:val="005E0331"/>
    <w:rsid w:val="005E0512"/>
    <w:rsid w:val="005E070F"/>
    <w:rsid w:val="005E091A"/>
    <w:rsid w:val="005E0962"/>
    <w:rsid w:val="005E0969"/>
    <w:rsid w:val="005E09B0"/>
    <w:rsid w:val="005E09B7"/>
    <w:rsid w:val="005E0A0D"/>
    <w:rsid w:val="005E0AAD"/>
    <w:rsid w:val="005E0ADE"/>
    <w:rsid w:val="005E0E68"/>
    <w:rsid w:val="005E0E93"/>
    <w:rsid w:val="005E0FCE"/>
    <w:rsid w:val="005E122D"/>
    <w:rsid w:val="005E143A"/>
    <w:rsid w:val="005E1452"/>
    <w:rsid w:val="005E16E5"/>
    <w:rsid w:val="005E1A37"/>
    <w:rsid w:val="005E1ABF"/>
    <w:rsid w:val="005E1BA9"/>
    <w:rsid w:val="005E1D5D"/>
    <w:rsid w:val="005E1D8A"/>
    <w:rsid w:val="005E209B"/>
    <w:rsid w:val="005E2212"/>
    <w:rsid w:val="005E226D"/>
    <w:rsid w:val="005E2340"/>
    <w:rsid w:val="005E2665"/>
    <w:rsid w:val="005E2750"/>
    <w:rsid w:val="005E2A54"/>
    <w:rsid w:val="005E2E80"/>
    <w:rsid w:val="005E2F23"/>
    <w:rsid w:val="005E3030"/>
    <w:rsid w:val="005E30A1"/>
    <w:rsid w:val="005E30F8"/>
    <w:rsid w:val="005E31B4"/>
    <w:rsid w:val="005E348C"/>
    <w:rsid w:val="005E35ED"/>
    <w:rsid w:val="005E3762"/>
    <w:rsid w:val="005E385A"/>
    <w:rsid w:val="005E3B03"/>
    <w:rsid w:val="005E3C02"/>
    <w:rsid w:val="005E3C62"/>
    <w:rsid w:val="005E3CC2"/>
    <w:rsid w:val="005E3EC8"/>
    <w:rsid w:val="005E4323"/>
    <w:rsid w:val="005E4729"/>
    <w:rsid w:val="005E488C"/>
    <w:rsid w:val="005E48AA"/>
    <w:rsid w:val="005E4B08"/>
    <w:rsid w:val="005E4DDE"/>
    <w:rsid w:val="005E503B"/>
    <w:rsid w:val="005E509D"/>
    <w:rsid w:val="005E56FC"/>
    <w:rsid w:val="005E585B"/>
    <w:rsid w:val="005E586C"/>
    <w:rsid w:val="005E586E"/>
    <w:rsid w:val="005E5CEC"/>
    <w:rsid w:val="005E5D49"/>
    <w:rsid w:val="005E5DB0"/>
    <w:rsid w:val="005E60C6"/>
    <w:rsid w:val="005E621C"/>
    <w:rsid w:val="005E64A3"/>
    <w:rsid w:val="005E6729"/>
    <w:rsid w:val="005E679E"/>
    <w:rsid w:val="005E67FF"/>
    <w:rsid w:val="005E6950"/>
    <w:rsid w:val="005E6993"/>
    <w:rsid w:val="005E69C6"/>
    <w:rsid w:val="005E6AF2"/>
    <w:rsid w:val="005E6C29"/>
    <w:rsid w:val="005E6C9E"/>
    <w:rsid w:val="005E6E17"/>
    <w:rsid w:val="005E6E21"/>
    <w:rsid w:val="005E6E50"/>
    <w:rsid w:val="005E704C"/>
    <w:rsid w:val="005E70B5"/>
    <w:rsid w:val="005E7222"/>
    <w:rsid w:val="005E73B4"/>
    <w:rsid w:val="005E757A"/>
    <w:rsid w:val="005E770B"/>
    <w:rsid w:val="005E7714"/>
    <w:rsid w:val="005E7881"/>
    <w:rsid w:val="005E7A52"/>
    <w:rsid w:val="005E7CA6"/>
    <w:rsid w:val="005E7FBB"/>
    <w:rsid w:val="005E7FBC"/>
    <w:rsid w:val="005F0226"/>
    <w:rsid w:val="005F02FB"/>
    <w:rsid w:val="005F0398"/>
    <w:rsid w:val="005F07A0"/>
    <w:rsid w:val="005F089F"/>
    <w:rsid w:val="005F0F9D"/>
    <w:rsid w:val="005F118D"/>
    <w:rsid w:val="005F11FA"/>
    <w:rsid w:val="005F14AB"/>
    <w:rsid w:val="005F160B"/>
    <w:rsid w:val="005F1707"/>
    <w:rsid w:val="005F17DA"/>
    <w:rsid w:val="005F1840"/>
    <w:rsid w:val="005F1CE8"/>
    <w:rsid w:val="005F1D01"/>
    <w:rsid w:val="005F1D96"/>
    <w:rsid w:val="005F1E54"/>
    <w:rsid w:val="005F21B6"/>
    <w:rsid w:val="005F232D"/>
    <w:rsid w:val="005F23D5"/>
    <w:rsid w:val="005F275C"/>
    <w:rsid w:val="005F27FF"/>
    <w:rsid w:val="005F2F7F"/>
    <w:rsid w:val="005F2FF6"/>
    <w:rsid w:val="005F3076"/>
    <w:rsid w:val="005F3257"/>
    <w:rsid w:val="005F3500"/>
    <w:rsid w:val="005F36FE"/>
    <w:rsid w:val="005F37D0"/>
    <w:rsid w:val="005F38B6"/>
    <w:rsid w:val="005F3975"/>
    <w:rsid w:val="005F3A3B"/>
    <w:rsid w:val="005F3BE9"/>
    <w:rsid w:val="005F3BF3"/>
    <w:rsid w:val="005F3C1D"/>
    <w:rsid w:val="005F3C76"/>
    <w:rsid w:val="005F3E77"/>
    <w:rsid w:val="005F3FE2"/>
    <w:rsid w:val="005F4045"/>
    <w:rsid w:val="005F408D"/>
    <w:rsid w:val="005F4142"/>
    <w:rsid w:val="005F41F4"/>
    <w:rsid w:val="005F423D"/>
    <w:rsid w:val="005F42DE"/>
    <w:rsid w:val="005F43DA"/>
    <w:rsid w:val="005F4489"/>
    <w:rsid w:val="005F4783"/>
    <w:rsid w:val="005F47DF"/>
    <w:rsid w:val="005F4A36"/>
    <w:rsid w:val="005F4B4E"/>
    <w:rsid w:val="005F4C42"/>
    <w:rsid w:val="005F51A7"/>
    <w:rsid w:val="005F52E4"/>
    <w:rsid w:val="005F569B"/>
    <w:rsid w:val="005F57A6"/>
    <w:rsid w:val="005F58D6"/>
    <w:rsid w:val="005F5A0C"/>
    <w:rsid w:val="005F5BBE"/>
    <w:rsid w:val="005F5C36"/>
    <w:rsid w:val="005F5CDC"/>
    <w:rsid w:val="005F5F64"/>
    <w:rsid w:val="005F61F1"/>
    <w:rsid w:val="005F6289"/>
    <w:rsid w:val="005F632F"/>
    <w:rsid w:val="005F6436"/>
    <w:rsid w:val="005F67F0"/>
    <w:rsid w:val="005F682A"/>
    <w:rsid w:val="005F68F6"/>
    <w:rsid w:val="005F6A37"/>
    <w:rsid w:val="005F6BCA"/>
    <w:rsid w:val="005F6CB5"/>
    <w:rsid w:val="005F6E2C"/>
    <w:rsid w:val="005F6E3C"/>
    <w:rsid w:val="005F6EF2"/>
    <w:rsid w:val="005F712A"/>
    <w:rsid w:val="005F72BD"/>
    <w:rsid w:val="005F746C"/>
    <w:rsid w:val="005F7CE3"/>
    <w:rsid w:val="005F7DDA"/>
    <w:rsid w:val="005F7E61"/>
    <w:rsid w:val="005F7F0E"/>
    <w:rsid w:val="00600074"/>
    <w:rsid w:val="0060021C"/>
    <w:rsid w:val="006002F8"/>
    <w:rsid w:val="0060047E"/>
    <w:rsid w:val="006005F0"/>
    <w:rsid w:val="006006B4"/>
    <w:rsid w:val="00600820"/>
    <w:rsid w:val="006009AE"/>
    <w:rsid w:val="00600D26"/>
    <w:rsid w:val="00600EBD"/>
    <w:rsid w:val="00600F2B"/>
    <w:rsid w:val="0060109D"/>
    <w:rsid w:val="0060116E"/>
    <w:rsid w:val="00601375"/>
    <w:rsid w:val="00601654"/>
    <w:rsid w:val="0060182D"/>
    <w:rsid w:val="00601896"/>
    <w:rsid w:val="00601DF3"/>
    <w:rsid w:val="006020E6"/>
    <w:rsid w:val="006020E8"/>
    <w:rsid w:val="00602344"/>
    <w:rsid w:val="006023BC"/>
    <w:rsid w:val="0060240C"/>
    <w:rsid w:val="0060254F"/>
    <w:rsid w:val="00602683"/>
    <w:rsid w:val="00602747"/>
    <w:rsid w:val="00602872"/>
    <w:rsid w:val="00602DE6"/>
    <w:rsid w:val="00602ECA"/>
    <w:rsid w:val="00602F76"/>
    <w:rsid w:val="006031BB"/>
    <w:rsid w:val="006033A7"/>
    <w:rsid w:val="006033AD"/>
    <w:rsid w:val="006033E6"/>
    <w:rsid w:val="00603442"/>
    <w:rsid w:val="0060379E"/>
    <w:rsid w:val="006037E7"/>
    <w:rsid w:val="00603823"/>
    <w:rsid w:val="00603893"/>
    <w:rsid w:val="00603A11"/>
    <w:rsid w:val="00603C59"/>
    <w:rsid w:val="00603D9A"/>
    <w:rsid w:val="00603E35"/>
    <w:rsid w:val="00604371"/>
    <w:rsid w:val="006043C3"/>
    <w:rsid w:val="0060444F"/>
    <w:rsid w:val="006045B0"/>
    <w:rsid w:val="0060467F"/>
    <w:rsid w:val="00604685"/>
    <w:rsid w:val="006047B6"/>
    <w:rsid w:val="00604826"/>
    <w:rsid w:val="0060499B"/>
    <w:rsid w:val="00604AC3"/>
    <w:rsid w:val="00604BFD"/>
    <w:rsid w:val="00604D27"/>
    <w:rsid w:val="00604DE6"/>
    <w:rsid w:val="00604FC6"/>
    <w:rsid w:val="006050C5"/>
    <w:rsid w:val="00605206"/>
    <w:rsid w:val="0060526F"/>
    <w:rsid w:val="00605328"/>
    <w:rsid w:val="00605362"/>
    <w:rsid w:val="006054D7"/>
    <w:rsid w:val="0060552C"/>
    <w:rsid w:val="0060567C"/>
    <w:rsid w:val="0060581E"/>
    <w:rsid w:val="00605BE4"/>
    <w:rsid w:val="00605D13"/>
    <w:rsid w:val="006060B8"/>
    <w:rsid w:val="0060610A"/>
    <w:rsid w:val="00606133"/>
    <w:rsid w:val="00606288"/>
    <w:rsid w:val="006062DC"/>
    <w:rsid w:val="00606468"/>
    <w:rsid w:val="00606475"/>
    <w:rsid w:val="006065B3"/>
    <w:rsid w:val="006065CD"/>
    <w:rsid w:val="0060661F"/>
    <w:rsid w:val="00606690"/>
    <w:rsid w:val="00606C3D"/>
    <w:rsid w:val="00606DA5"/>
    <w:rsid w:val="00606FCC"/>
    <w:rsid w:val="00606FE0"/>
    <w:rsid w:val="00607048"/>
    <w:rsid w:val="00607139"/>
    <w:rsid w:val="006073BA"/>
    <w:rsid w:val="006074A6"/>
    <w:rsid w:val="006074E8"/>
    <w:rsid w:val="00607679"/>
    <w:rsid w:val="00607823"/>
    <w:rsid w:val="006078D5"/>
    <w:rsid w:val="00607F10"/>
    <w:rsid w:val="00607F24"/>
    <w:rsid w:val="00607FF5"/>
    <w:rsid w:val="006101EE"/>
    <w:rsid w:val="00610241"/>
    <w:rsid w:val="00610296"/>
    <w:rsid w:val="0061035C"/>
    <w:rsid w:val="0061072F"/>
    <w:rsid w:val="00610896"/>
    <w:rsid w:val="0061092D"/>
    <w:rsid w:val="00610B2C"/>
    <w:rsid w:val="00610BA5"/>
    <w:rsid w:val="00610E12"/>
    <w:rsid w:val="00610E81"/>
    <w:rsid w:val="00610FD7"/>
    <w:rsid w:val="00610FDA"/>
    <w:rsid w:val="00611283"/>
    <w:rsid w:val="006112F9"/>
    <w:rsid w:val="006113B1"/>
    <w:rsid w:val="0061153C"/>
    <w:rsid w:val="00611545"/>
    <w:rsid w:val="006115C8"/>
    <w:rsid w:val="006119D2"/>
    <w:rsid w:val="00611A01"/>
    <w:rsid w:val="00611AC6"/>
    <w:rsid w:val="00611BA1"/>
    <w:rsid w:val="00611BC0"/>
    <w:rsid w:val="00611BE2"/>
    <w:rsid w:val="00611CBF"/>
    <w:rsid w:val="00611F71"/>
    <w:rsid w:val="00612701"/>
    <w:rsid w:val="006127B6"/>
    <w:rsid w:val="006127FE"/>
    <w:rsid w:val="00612875"/>
    <w:rsid w:val="006129BE"/>
    <w:rsid w:val="00612E1B"/>
    <w:rsid w:val="00612FBE"/>
    <w:rsid w:val="00613244"/>
    <w:rsid w:val="006132ED"/>
    <w:rsid w:val="0061351B"/>
    <w:rsid w:val="00613604"/>
    <w:rsid w:val="00613768"/>
    <w:rsid w:val="006138A3"/>
    <w:rsid w:val="00613C86"/>
    <w:rsid w:val="00613FA1"/>
    <w:rsid w:val="00613FCE"/>
    <w:rsid w:val="0061410F"/>
    <w:rsid w:val="0061426E"/>
    <w:rsid w:val="006143B2"/>
    <w:rsid w:val="006144EA"/>
    <w:rsid w:val="00614517"/>
    <w:rsid w:val="006146D3"/>
    <w:rsid w:val="00614A12"/>
    <w:rsid w:val="00614AC6"/>
    <w:rsid w:val="00614BC8"/>
    <w:rsid w:val="006150F2"/>
    <w:rsid w:val="0061525E"/>
    <w:rsid w:val="0061534F"/>
    <w:rsid w:val="0061535E"/>
    <w:rsid w:val="00615476"/>
    <w:rsid w:val="006156B9"/>
    <w:rsid w:val="00615AEC"/>
    <w:rsid w:val="00615C11"/>
    <w:rsid w:val="00615C64"/>
    <w:rsid w:val="00615E3F"/>
    <w:rsid w:val="00615F02"/>
    <w:rsid w:val="00615F56"/>
    <w:rsid w:val="00615FD0"/>
    <w:rsid w:val="0061621D"/>
    <w:rsid w:val="00616371"/>
    <w:rsid w:val="006165C2"/>
    <w:rsid w:val="00616A51"/>
    <w:rsid w:val="00616B25"/>
    <w:rsid w:val="00617010"/>
    <w:rsid w:val="0061710D"/>
    <w:rsid w:val="0061741A"/>
    <w:rsid w:val="006174A2"/>
    <w:rsid w:val="006176B2"/>
    <w:rsid w:val="00617865"/>
    <w:rsid w:val="00617AA9"/>
    <w:rsid w:val="00617B2D"/>
    <w:rsid w:val="00617D32"/>
    <w:rsid w:val="00617E59"/>
    <w:rsid w:val="00617FCE"/>
    <w:rsid w:val="00620053"/>
    <w:rsid w:val="0062018E"/>
    <w:rsid w:val="006204B8"/>
    <w:rsid w:val="006204BB"/>
    <w:rsid w:val="00620637"/>
    <w:rsid w:val="00620731"/>
    <w:rsid w:val="00620929"/>
    <w:rsid w:val="006209D2"/>
    <w:rsid w:val="00620CC8"/>
    <w:rsid w:val="00620E34"/>
    <w:rsid w:val="00621149"/>
    <w:rsid w:val="006212E7"/>
    <w:rsid w:val="00621398"/>
    <w:rsid w:val="006214CF"/>
    <w:rsid w:val="006216F0"/>
    <w:rsid w:val="00621768"/>
    <w:rsid w:val="006218FC"/>
    <w:rsid w:val="006219E2"/>
    <w:rsid w:val="00621A1F"/>
    <w:rsid w:val="00621A72"/>
    <w:rsid w:val="00621BCE"/>
    <w:rsid w:val="00621C03"/>
    <w:rsid w:val="00621E58"/>
    <w:rsid w:val="0062220E"/>
    <w:rsid w:val="0062221D"/>
    <w:rsid w:val="0062282E"/>
    <w:rsid w:val="00622998"/>
    <w:rsid w:val="006229CE"/>
    <w:rsid w:val="00622A7A"/>
    <w:rsid w:val="00622C53"/>
    <w:rsid w:val="00622E28"/>
    <w:rsid w:val="00622FFA"/>
    <w:rsid w:val="00623147"/>
    <w:rsid w:val="0062318B"/>
    <w:rsid w:val="00623245"/>
    <w:rsid w:val="00623277"/>
    <w:rsid w:val="006234F0"/>
    <w:rsid w:val="0062354A"/>
    <w:rsid w:val="00623635"/>
    <w:rsid w:val="00623992"/>
    <w:rsid w:val="00623A26"/>
    <w:rsid w:val="00623B84"/>
    <w:rsid w:val="00623BB3"/>
    <w:rsid w:val="00623C4B"/>
    <w:rsid w:val="00623CDD"/>
    <w:rsid w:val="00623CF4"/>
    <w:rsid w:val="00623D17"/>
    <w:rsid w:val="00623D43"/>
    <w:rsid w:val="00623E5B"/>
    <w:rsid w:val="00623F70"/>
    <w:rsid w:val="006241E3"/>
    <w:rsid w:val="00624292"/>
    <w:rsid w:val="00624385"/>
    <w:rsid w:val="006243A4"/>
    <w:rsid w:val="00624853"/>
    <w:rsid w:val="00624CD9"/>
    <w:rsid w:val="00624D67"/>
    <w:rsid w:val="006251B5"/>
    <w:rsid w:val="006256B5"/>
    <w:rsid w:val="006257B0"/>
    <w:rsid w:val="00625A12"/>
    <w:rsid w:val="00626B80"/>
    <w:rsid w:val="00626D8D"/>
    <w:rsid w:val="00626EAF"/>
    <w:rsid w:val="00626F9F"/>
    <w:rsid w:val="00626FE3"/>
    <w:rsid w:val="0062704D"/>
    <w:rsid w:val="00627067"/>
    <w:rsid w:val="0062734D"/>
    <w:rsid w:val="0062765D"/>
    <w:rsid w:val="006276E5"/>
    <w:rsid w:val="00627854"/>
    <w:rsid w:val="0062785E"/>
    <w:rsid w:val="00627B24"/>
    <w:rsid w:val="00627BA8"/>
    <w:rsid w:val="00627C0C"/>
    <w:rsid w:val="00627C8E"/>
    <w:rsid w:val="00627CC3"/>
    <w:rsid w:val="00627F57"/>
    <w:rsid w:val="006304AE"/>
    <w:rsid w:val="00630692"/>
    <w:rsid w:val="00630908"/>
    <w:rsid w:val="0063097D"/>
    <w:rsid w:val="00630B72"/>
    <w:rsid w:val="00630C3E"/>
    <w:rsid w:val="00630D03"/>
    <w:rsid w:val="00630D0A"/>
    <w:rsid w:val="0063103B"/>
    <w:rsid w:val="00631073"/>
    <w:rsid w:val="006310CE"/>
    <w:rsid w:val="0063110A"/>
    <w:rsid w:val="006311F8"/>
    <w:rsid w:val="00631302"/>
    <w:rsid w:val="0063157A"/>
    <w:rsid w:val="00631710"/>
    <w:rsid w:val="006319BA"/>
    <w:rsid w:val="006319F7"/>
    <w:rsid w:val="00631B72"/>
    <w:rsid w:val="00631D7D"/>
    <w:rsid w:val="00632079"/>
    <w:rsid w:val="0063212B"/>
    <w:rsid w:val="0063217E"/>
    <w:rsid w:val="00632ED7"/>
    <w:rsid w:val="006331C8"/>
    <w:rsid w:val="0063329C"/>
    <w:rsid w:val="006332C6"/>
    <w:rsid w:val="006334A0"/>
    <w:rsid w:val="00633501"/>
    <w:rsid w:val="00633A76"/>
    <w:rsid w:val="00633AB5"/>
    <w:rsid w:val="00633AEA"/>
    <w:rsid w:val="00633B76"/>
    <w:rsid w:val="00633B94"/>
    <w:rsid w:val="00633D14"/>
    <w:rsid w:val="00633D34"/>
    <w:rsid w:val="00633D76"/>
    <w:rsid w:val="00634063"/>
    <w:rsid w:val="00634220"/>
    <w:rsid w:val="006342CB"/>
    <w:rsid w:val="00634430"/>
    <w:rsid w:val="00634579"/>
    <w:rsid w:val="006345B7"/>
    <w:rsid w:val="00634655"/>
    <w:rsid w:val="00634695"/>
    <w:rsid w:val="0063470A"/>
    <w:rsid w:val="00634A10"/>
    <w:rsid w:val="00634AB4"/>
    <w:rsid w:val="00634C81"/>
    <w:rsid w:val="00634CAD"/>
    <w:rsid w:val="00634CB9"/>
    <w:rsid w:val="00634E85"/>
    <w:rsid w:val="0063530D"/>
    <w:rsid w:val="006355E2"/>
    <w:rsid w:val="006357A9"/>
    <w:rsid w:val="0063580F"/>
    <w:rsid w:val="00635C03"/>
    <w:rsid w:val="00635DFB"/>
    <w:rsid w:val="00635ED1"/>
    <w:rsid w:val="00635FED"/>
    <w:rsid w:val="006361E8"/>
    <w:rsid w:val="006367CD"/>
    <w:rsid w:val="0063680F"/>
    <w:rsid w:val="00636E88"/>
    <w:rsid w:val="00637046"/>
    <w:rsid w:val="00637571"/>
    <w:rsid w:val="006376DC"/>
    <w:rsid w:val="00637A66"/>
    <w:rsid w:val="00637D27"/>
    <w:rsid w:val="00637DFB"/>
    <w:rsid w:val="0064024B"/>
    <w:rsid w:val="00640483"/>
    <w:rsid w:val="006405B4"/>
    <w:rsid w:val="00640724"/>
    <w:rsid w:val="00640741"/>
    <w:rsid w:val="0064074F"/>
    <w:rsid w:val="006409CD"/>
    <w:rsid w:val="00640A45"/>
    <w:rsid w:val="00640AC6"/>
    <w:rsid w:val="00640F6D"/>
    <w:rsid w:val="0064103A"/>
    <w:rsid w:val="006413DF"/>
    <w:rsid w:val="00641432"/>
    <w:rsid w:val="00641667"/>
    <w:rsid w:val="00641BAE"/>
    <w:rsid w:val="00641BE9"/>
    <w:rsid w:val="00641C26"/>
    <w:rsid w:val="00641C35"/>
    <w:rsid w:val="00641EB7"/>
    <w:rsid w:val="00642095"/>
    <w:rsid w:val="0064214D"/>
    <w:rsid w:val="0064244F"/>
    <w:rsid w:val="00642458"/>
    <w:rsid w:val="006424B5"/>
    <w:rsid w:val="006427A8"/>
    <w:rsid w:val="006427C0"/>
    <w:rsid w:val="00642C85"/>
    <w:rsid w:val="00642CCC"/>
    <w:rsid w:val="00642D04"/>
    <w:rsid w:val="00642DA1"/>
    <w:rsid w:val="006430A9"/>
    <w:rsid w:val="006431DA"/>
    <w:rsid w:val="0064327F"/>
    <w:rsid w:val="006434F3"/>
    <w:rsid w:val="00643600"/>
    <w:rsid w:val="006437D3"/>
    <w:rsid w:val="006437F2"/>
    <w:rsid w:val="0064399B"/>
    <w:rsid w:val="00643B01"/>
    <w:rsid w:val="00643C02"/>
    <w:rsid w:val="00643C69"/>
    <w:rsid w:val="00643D59"/>
    <w:rsid w:val="00644028"/>
    <w:rsid w:val="00644467"/>
    <w:rsid w:val="006445A2"/>
    <w:rsid w:val="006449C3"/>
    <w:rsid w:val="00644A90"/>
    <w:rsid w:val="00644A9B"/>
    <w:rsid w:val="00644DBB"/>
    <w:rsid w:val="00644DFB"/>
    <w:rsid w:val="00644E69"/>
    <w:rsid w:val="00644EFB"/>
    <w:rsid w:val="00645292"/>
    <w:rsid w:val="0064550E"/>
    <w:rsid w:val="00645574"/>
    <w:rsid w:val="006456BD"/>
    <w:rsid w:val="00645A95"/>
    <w:rsid w:val="00645ADB"/>
    <w:rsid w:val="00645C2A"/>
    <w:rsid w:val="00645EE7"/>
    <w:rsid w:val="00645F7E"/>
    <w:rsid w:val="00645FA7"/>
    <w:rsid w:val="00646017"/>
    <w:rsid w:val="0064605B"/>
    <w:rsid w:val="00646188"/>
    <w:rsid w:val="00646219"/>
    <w:rsid w:val="00646344"/>
    <w:rsid w:val="00646369"/>
    <w:rsid w:val="0064643F"/>
    <w:rsid w:val="006466C7"/>
    <w:rsid w:val="00646747"/>
    <w:rsid w:val="006469ED"/>
    <w:rsid w:val="00646A45"/>
    <w:rsid w:val="00646A55"/>
    <w:rsid w:val="00646D08"/>
    <w:rsid w:val="00646E13"/>
    <w:rsid w:val="00646F01"/>
    <w:rsid w:val="0064743C"/>
    <w:rsid w:val="006474A7"/>
    <w:rsid w:val="006474AA"/>
    <w:rsid w:val="00647529"/>
    <w:rsid w:val="0064752D"/>
    <w:rsid w:val="006475A7"/>
    <w:rsid w:val="00647688"/>
    <w:rsid w:val="00647863"/>
    <w:rsid w:val="0064788F"/>
    <w:rsid w:val="00647905"/>
    <w:rsid w:val="0064795E"/>
    <w:rsid w:val="00647FB1"/>
    <w:rsid w:val="006501A8"/>
    <w:rsid w:val="0065022A"/>
    <w:rsid w:val="00650368"/>
    <w:rsid w:val="00650454"/>
    <w:rsid w:val="00650609"/>
    <w:rsid w:val="0065080C"/>
    <w:rsid w:val="00650846"/>
    <w:rsid w:val="00650AF2"/>
    <w:rsid w:val="00650C76"/>
    <w:rsid w:val="00650D19"/>
    <w:rsid w:val="00650D57"/>
    <w:rsid w:val="00651064"/>
    <w:rsid w:val="006511B1"/>
    <w:rsid w:val="00651211"/>
    <w:rsid w:val="00651247"/>
    <w:rsid w:val="00651284"/>
    <w:rsid w:val="006512E9"/>
    <w:rsid w:val="00651313"/>
    <w:rsid w:val="006514C2"/>
    <w:rsid w:val="00651562"/>
    <w:rsid w:val="00651587"/>
    <w:rsid w:val="0065170A"/>
    <w:rsid w:val="0065182E"/>
    <w:rsid w:val="00651844"/>
    <w:rsid w:val="00651846"/>
    <w:rsid w:val="006518D6"/>
    <w:rsid w:val="00651A94"/>
    <w:rsid w:val="00651AAF"/>
    <w:rsid w:val="00651AE1"/>
    <w:rsid w:val="00651B9D"/>
    <w:rsid w:val="00651F73"/>
    <w:rsid w:val="00651FC1"/>
    <w:rsid w:val="00652103"/>
    <w:rsid w:val="006521A8"/>
    <w:rsid w:val="00652385"/>
    <w:rsid w:val="0065267A"/>
    <w:rsid w:val="006526C1"/>
    <w:rsid w:val="006528AE"/>
    <w:rsid w:val="00652ACC"/>
    <w:rsid w:val="00652AE9"/>
    <w:rsid w:val="00652BE4"/>
    <w:rsid w:val="00652CA7"/>
    <w:rsid w:val="006532A9"/>
    <w:rsid w:val="0065353A"/>
    <w:rsid w:val="006538C7"/>
    <w:rsid w:val="006538FA"/>
    <w:rsid w:val="00653A34"/>
    <w:rsid w:val="00653D0C"/>
    <w:rsid w:val="00653DF8"/>
    <w:rsid w:val="00653EFE"/>
    <w:rsid w:val="0065416D"/>
    <w:rsid w:val="0065423A"/>
    <w:rsid w:val="0065426F"/>
    <w:rsid w:val="00654485"/>
    <w:rsid w:val="006544A2"/>
    <w:rsid w:val="0065453E"/>
    <w:rsid w:val="00654C82"/>
    <w:rsid w:val="00654E1C"/>
    <w:rsid w:val="00654F7D"/>
    <w:rsid w:val="00654FD4"/>
    <w:rsid w:val="006554D9"/>
    <w:rsid w:val="00655604"/>
    <w:rsid w:val="00655847"/>
    <w:rsid w:val="006558D6"/>
    <w:rsid w:val="00655AFF"/>
    <w:rsid w:val="00655B10"/>
    <w:rsid w:val="00655D19"/>
    <w:rsid w:val="00655E2E"/>
    <w:rsid w:val="00655F34"/>
    <w:rsid w:val="00655FBD"/>
    <w:rsid w:val="00655FD7"/>
    <w:rsid w:val="0065629D"/>
    <w:rsid w:val="006563C3"/>
    <w:rsid w:val="0065652E"/>
    <w:rsid w:val="006565FB"/>
    <w:rsid w:val="00656A49"/>
    <w:rsid w:val="00656B2A"/>
    <w:rsid w:val="00656B9D"/>
    <w:rsid w:val="00656BEC"/>
    <w:rsid w:val="00656D95"/>
    <w:rsid w:val="00656F94"/>
    <w:rsid w:val="00656FD5"/>
    <w:rsid w:val="0065700E"/>
    <w:rsid w:val="0065705E"/>
    <w:rsid w:val="0065707F"/>
    <w:rsid w:val="00657283"/>
    <w:rsid w:val="0065730D"/>
    <w:rsid w:val="00657378"/>
    <w:rsid w:val="006574E3"/>
    <w:rsid w:val="006577CA"/>
    <w:rsid w:val="006578B1"/>
    <w:rsid w:val="006579EB"/>
    <w:rsid w:val="00657BAD"/>
    <w:rsid w:val="00657C88"/>
    <w:rsid w:val="00657D5D"/>
    <w:rsid w:val="00657F01"/>
    <w:rsid w:val="00657F71"/>
    <w:rsid w:val="0066005F"/>
    <w:rsid w:val="00660270"/>
    <w:rsid w:val="006602E2"/>
    <w:rsid w:val="0066032E"/>
    <w:rsid w:val="006605CA"/>
    <w:rsid w:val="00660639"/>
    <w:rsid w:val="006608BD"/>
    <w:rsid w:val="00660964"/>
    <w:rsid w:val="00660AA5"/>
    <w:rsid w:val="00660B20"/>
    <w:rsid w:val="00660B99"/>
    <w:rsid w:val="00660D16"/>
    <w:rsid w:val="0066101B"/>
    <w:rsid w:val="006610FD"/>
    <w:rsid w:val="006611F6"/>
    <w:rsid w:val="00661205"/>
    <w:rsid w:val="006613A4"/>
    <w:rsid w:val="006613C0"/>
    <w:rsid w:val="00661412"/>
    <w:rsid w:val="00661730"/>
    <w:rsid w:val="0066174A"/>
    <w:rsid w:val="0066198D"/>
    <w:rsid w:val="00661A56"/>
    <w:rsid w:val="00661CBD"/>
    <w:rsid w:val="0066238D"/>
    <w:rsid w:val="00662564"/>
    <w:rsid w:val="006627F1"/>
    <w:rsid w:val="0066289F"/>
    <w:rsid w:val="00662940"/>
    <w:rsid w:val="0066297A"/>
    <w:rsid w:val="006629E3"/>
    <w:rsid w:val="00662A04"/>
    <w:rsid w:val="00662C5A"/>
    <w:rsid w:val="00662E21"/>
    <w:rsid w:val="00662F58"/>
    <w:rsid w:val="00662FB7"/>
    <w:rsid w:val="006630CB"/>
    <w:rsid w:val="006630F2"/>
    <w:rsid w:val="00663101"/>
    <w:rsid w:val="006631C1"/>
    <w:rsid w:val="0066333B"/>
    <w:rsid w:val="0066339E"/>
    <w:rsid w:val="00663586"/>
    <w:rsid w:val="00663682"/>
    <w:rsid w:val="006637A1"/>
    <w:rsid w:val="00663984"/>
    <w:rsid w:val="00663B0D"/>
    <w:rsid w:val="00663D1A"/>
    <w:rsid w:val="00663D45"/>
    <w:rsid w:val="00663F6B"/>
    <w:rsid w:val="006642E5"/>
    <w:rsid w:val="00664320"/>
    <w:rsid w:val="00664332"/>
    <w:rsid w:val="0066440F"/>
    <w:rsid w:val="0066498D"/>
    <w:rsid w:val="00664A48"/>
    <w:rsid w:val="00664B7C"/>
    <w:rsid w:val="00664E86"/>
    <w:rsid w:val="006650F4"/>
    <w:rsid w:val="0066596C"/>
    <w:rsid w:val="00665F11"/>
    <w:rsid w:val="00666012"/>
    <w:rsid w:val="00666378"/>
    <w:rsid w:val="0066650F"/>
    <w:rsid w:val="006667BB"/>
    <w:rsid w:val="00666D92"/>
    <w:rsid w:val="00666DAD"/>
    <w:rsid w:val="00667023"/>
    <w:rsid w:val="006670B9"/>
    <w:rsid w:val="006670C1"/>
    <w:rsid w:val="00667123"/>
    <w:rsid w:val="00667142"/>
    <w:rsid w:val="0066770B"/>
    <w:rsid w:val="0066772F"/>
    <w:rsid w:val="0066790B"/>
    <w:rsid w:val="00667AD4"/>
    <w:rsid w:val="00667BC6"/>
    <w:rsid w:val="00667DAF"/>
    <w:rsid w:val="00667DC1"/>
    <w:rsid w:val="00667DF5"/>
    <w:rsid w:val="00667EA5"/>
    <w:rsid w:val="0067020B"/>
    <w:rsid w:val="0067033B"/>
    <w:rsid w:val="0067043C"/>
    <w:rsid w:val="0067045B"/>
    <w:rsid w:val="0067050C"/>
    <w:rsid w:val="006705A2"/>
    <w:rsid w:val="0067079C"/>
    <w:rsid w:val="006707E1"/>
    <w:rsid w:val="00670DC8"/>
    <w:rsid w:val="00670DD3"/>
    <w:rsid w:val="00670DE3"/>
    <w:rsid w:val="00670F76"/>
    <w:rsid w:val="0067107C"/>
    <w:rsid w:val="006710DE"/>
    <w:rsid w:val="00671118"/>
    <w:rsid w:val="006711E6"/>
    <w:rsid w:val="006713D5"/>
    <w:rsid w:val="00671430"/>
    <w:rsid w:val="00671436"/>
    <w:rsid w:val="006715A3"/>
    <w:rsid w:val="00671684"/>
    <w:rsid w:val="00671747"/>
    <w:rsid w:val="006717E8"/>
    <w:rsid w:val="006718A1"/>
    <w:rsid w:val="00671901"/>
    <w:rsid w:val="0067190C"/>
    <w:rsid w:val="00671A09"/>
    <w:rsid w:val="00671A2D"/>
    <w:rsid w:val="00671A58"/>
    <w:rsid w:val="00671FB8"/>
    <w:rsid w:val="0067205D"/>
    <w:rsid w:val="00672AD9"/>
    <w:rsid w:val="00672B00"/>
    <w:rsid w:val="00673044"/>
    <w:rsid w:val="00673517"/>
    <w:rsid w:val="0067360A"/>
    <w:rsid w:val="0067369E"/>
    <w:rsid w:val="006736E5"/>
    <w:rsid w:val="00673958"/>
    <w:rsid w:val="0067397D"/>
    <w:rsid w:val="00673A61"/>
    <w:rsid w:val="00673B8A"/>
    <w:rsid w:val="00673BD6"/>
    <w:rsid w:val="00673C8D"/>
    <w:rsid w:val="00673CDA"/>
    <w:rsid w:val="006740E0"/>
    <w:rsid w:val="006742E0"/>
    <w:rsid w:val="0067441F"/>
    <w:rsid w:val="00674495"/>
    <w:rsid w:val="00674502"/>
    <w:rsid w:val="006745ED"/>
    <w:rsid w:val="0067460C"/>
    <w:rsid w:val="006746D1"/>
    <w:rsid w:val="00674877"/>
    <w:rsid w:val="00674ABE"/>
    <w:rsid w:val="00674C7B"/>
    <w:rsid w:val="00674CB1"/>
    <w:rsid w:val="00674E6D"/>
    <w:rsid w:val="006751D1"/>
    <w:rsid w:val="006752B0"/>
    <w:rsid w:val="006752D9"/>
    <w:rsid w:val="0067554F"/>
    <w:rsid w:val="00675AB5"/>
    <w:rsid w:val="00675B7A"/>
    <w:rsid w:val="00675C3C"/>
    <w:rsid w:val="00675C72"/>
    <w:rsid w:val="00675D2C"/>
    <w:rsid w:val="00675F5C"/>
    <w:rsid w:val="006760F0"/>
    <w:rsid w:val="00676347"/>
    <w:rsid w:val="00676BF4"/>
    <w:rsid w:val="00676C55"/>
    <w:rsid w:val="00676C86"/>
    <w:rsid w:val="00676CA2"/>
    <w:rsid w:val="00676F54"/>
    <w:rsid w:val="00676F8B"/>
    <w:rsid w:val="00677034"/>
    <w:rsid w:val="006770C8"/>
    <w:rsid w:val="00677190"/>
    <w:rsid w:val="00677256"/>
    <w:rsid w:val="00677275"/>
    <w:rsid w:val="00677363"/>
    <w:rsid w:val="006775DF"/>
    <w:rsid w:val="006775E9"/>
    <w:rsid w:val="00677685"/>
    <w:rsid w:val="006777F4"/>
    <w:rsid w:val="00677868"/>
    <w:rsid w:val="00677DBD"/>
    <w:rsid w:val="00677E19"/>
    <w:rsid w:val="0068002F"/>
    <w:rsid w:val="0068014B"/>
    <w:rsid w:val="00680405"/>
    <w:rsid w:val="00680447"/>
    <w:rsid w:val="0068058F"/>
    <w:rsid w:val="00680691"/>
    <w:rsid w:val="00680784"/>
    <w:rsid w:val="00680827"/>
    <w:rsid w:val="00680970"/>
    <w:rsid w:val="00680996"/>
    <w:rsid w:val="00680B76"/>
    <w:rsid w:val="00680D43"/>
    <w:rsid w:val="00680DA5"/>
    <w:rsid w:val="006812B3"/>
    <w:rsid w:val="00681469"/>
    <w:rsid w:val="00681583"/>
    <w:rsid w:val="00681598"/>
    <w:rsid w:val="006818A1"/>
    <w:rsid w:val="00681D50"/>
    <w:rsid w:val="00681F14"/>
    <w:rsid w:val="00682129"/>
    <w:rsid w:val="006824E7"/>
    <w:rsid w:val="006825EF"/>
    <w:rsid w:val="006827A5"/>
    <w:rsid w:val="006827C3"/>
    <w:rsid w:val="006827CD"/>
    <w:rsid w:val="006828B4"/>
    <w:rsid w:val="006828E4"/>
    <w:rsid w:val="00682A16"/>
    <w:rsid w:val="00682AF5"/>
    <w:rsid w:val="00682CF7"/>
    <w:rsid w:val="00682D76"/>
    <w:rsid w:val="00682F4A"/>
    <w:rsid w:val="00683007"/>
    <w:rsid w:val="00683141"/>
    <w:rsid w:val="006831F1"/>
    <w:rsid w:val="006832A3"/>
    <w:rsid w:val="006835CB"/>
    <w:rsid w:val="006836EC"/>
    <w:rsid w:val="0068371E"/>
    <w:rsid w:val="00683AE8"/>
    <w:rsid w:val="00683AF2"/>
    <w:rsid w:val="00683B8F"/>
    <w:rsid w:val="00683C29"/>
    <w:rsid w:val="00683EF1"/>
    <w:rsid w:val="00683F50"/>
    <w:rsid w:val="00683F8E"/>
    <w:rsid w:val="0068409F"/>
    <w:rsid w:val="006842B9"/>
    <w:rsid w:val="006842F4"/>
    <w:rsid w:val="00684461"/>
    <w:rsid w:val="0068455A"/>
    <w:rsid w:val="006846B5"/>
    <w:rsid w:val="0068470A"/>
    <w:rsid w:val="006849BF"/>
    <w:rsid w:val="00684CD9"/>
    <w:rsid w:val="00684DC2"/>
    <w:rsid w:val="00684E36"/>
    <w:rsid w:val="00685017"/>
    <w:rsid w:val="0068513E"/>
    <w:rsid w:val="0068515C"/>
    <w:rsid w:val="0068531A"/>
    <w:rsid w:val="00685672"/>
    <w:rsid w:val="0068588F"/>
    <w:rsid w:val="00685931"/>
    <w:rsid w:val="006859F6"/>
    <w:rsid w:val="00685D0D"/>
    <w:rsid w:val="00685D57"/>
    <w:rsid w:val="006863AE"/>
    <w:rsid w:val="006864FC"/>
    <w:rsid w:val="0068669C"/>
    <w:rsid w:val="006867E7"/>
    <w:rsid w:val="006868B6"/>
    <w:rsid w:val="0068692A"/>
    <w:rsid w:val="0068696C"/>
    <w:rsid w:val="00686A87"/>
    <w:rsid w:val="00686CCD"/>
    <w:rsid w:val="00686CD3"/>
    <w:rsid w:val="00686DC2"/>
    <w:rsid w:val="00686EC3"/>
    <w:rsid w:val="0068721C"/>
    <w:rsid w:val="006872AF"/>
    <w:rsid w:val="00687671"/>
    <w:rsid w:val="00687694"/>
    <w:rsid w:val="00687703"/>
    <w:rsid w:val="00687744"/>
    <w:rsid w:val="006878C6"/>
    <w:rsid w:val="006878CE"/>
    <w:rsid w:val="00687DB7"/>
    <w:rsid w:val="00687E33"/>
    <w:rsid w:val="00687F99"/>
    <w:rsid w:val="00690112"/>
    <w:rsid w:val="006901ED"/>
    <w:rsid w:val="0069054D"/>
    <w:rsid w:val="006905FC"/>
    <w:rsid w:val="006906B3"/>
    <w:rsid w:val="00690A1A"/>
    <w:rsid w:val="00690B16"/>
    <w:rsid w:val="00690CF1"/>
    <w:rsid w:val="00690D10"/>
    <w:rsid w:val="00690D93"/>
    <w:rsid w:val="00690E78"/>
    <w:rsid w:val="00690F49"/>
    <w:rsid w:val="0069113B"/>
    <w:rsid w:val="006912AC"/>
    <w:rsid w:val="006912F2"/>
    <w:rsid w:val="00691619"/>
    <w:rsid w:val="00691749"/>
    <w:rsid w:val="006917EB"/>
    <w:rsid w:val="0069187B"/>
    <w:rsid w:val="00691BDC"/>
    <w:rsid w:val="00691C49"/>
    <w:rsid w:val="00691E47"/>
    <w:rsid w:val="00691EE8"/>
    <w:rsid w:val="006920BB"/>
    <w:rsid w:val="006921A1"/>
    <w:rsid w:val="006921A9"/>
    <w:rsid w:val="00692235"/>
    <w:rsid w:val="00692370"/>
    <w:rsid w:val="0069237F"/>
    <w:rsid w:val="006923CE"/>
    <w:rsid w:val="00692464"/>
    <w:rsid w:val="006927A7"/>
    <w:rsid w:val="006927C4"/>
    <w:rsid w:val="00692886"/>
    <w:rsid w:val="00692905"/>
    <w:rsid w:val="00692939"/>
    <w:rsid w:val="0069296B"/>
    <w:rsid w:val="00692AA4"/>
    <w:rsid w:val="00692AFA"/>
    <w:rsid w:val="00692C4C"/>
    <w:rsid w:val="00692E13"/>
    <w:rsid w:val="00692E41"/>
    <w:rsid w:val="0069309E"/>
    <w:rsid w:val="0069314C"/>
    <w:rsid w:val="0069321D"/>
    <w:rsid w:val="006932BF"/>
    <w:rsid w:val="00693648"/>
    <w:rsid w:val="006936F7"/>
    <w:rsid w:val="0069386E"/>
    <w:rsid w:val="00693922"/>
    <w:rsid w:val="00693948"/>
    <w:rsid w:val="00693AF9"/>
    <w:rsid w:val="00693C67"/>
    <w:rsid w:val="00693CF6"/>
    <w:rsid w:val="00693F7D"/>
    <w:rsid w:val="006942B9"/>
    <w:rsid w:val="006943C4"/>
    <w:rsid w:val="00694568"/>
    <w:rsid w:val="00694591"/>
    <w:rsid w:val="006945DD"/>
    <w:rsid w:val="00694641"/>
    <w:rsid w:val="00694794"/>
    <w:rsid w:val="006948E2"/>
    <w:rsid w:val="00694914"/>
    <w:rsid w:val="006949B1"/>
    <w:rsid w:val="00694CA8"/>
    <w:rsid w:val="00694D80"/>
    <w:rsid w:val="00694DB0"/>
    <w:rsid w:val="00694DC8"/>
    <w:rsid w:val="00694DF1"/>
    <w:rsid w:val="00695000"/>
    <w:rsid w:val="006952C8"/>
    <w:rsid w:val="006954FC"/>
    <w:rsid w:val="0069560F"/>
    <w:rsid w:val="006956BF"/>
    <w:rsid w:val="00695A68"/>
    <w:rsid w:val="00695AB5"/>
    <w:rsid w:val="00695CA6"/>
    <w:rsid w:val="00695EF0"/>
    <w:rsid w:val="00696290"/>
    <w:rsid w:val="00696534"/>
    <w:rsid w:val="006966D9"/>
    <w:rsid w:val="0069670E"/>
    <w:rsid w:val="00696745"/>
    <w:rsid w:val="006967AA"/>
    <w:rsid w:val="0069683C"/>
    <w:rsid w:val="0069696D"/>
    <w:rsid w:val="006969D5"/>
    <w:rsid w:val="00696AC2"/>
    <w:rsid w:val="00696D55"/>
    <w:rsid w:val="00696D67"/>
    <w:rsid w:val="00697172"/>
    <w:rsid w:val="00697199"/>
    <w:rsid w:val="0069724B"/>
    <w:rsid w:val="00697293"/>
    <w:rsid w:val="0069738A"/>
    <w:rsid w:val="006973E2"/>
    <w:rsid w:val="006976EC"/>
    <w:rsid w:val="00697E66"/>
    <w:rsid w:val="006A0050"/>
    <w:rsid w:val="006A0495"/>
    <w:rsid w:val="006A05DA"/>
    <w:rsid w:val="006A0615"/>
    <w:rsid w:val="006A0A20"/>
    <w:rsid w:val="006A0B16"/>
    <w:rsid w:val="006A0BC4"/>
    <w:rsid w:val="006A0D8D"/>
    <w:rsid w:val="006A0E08"/>
    <w:rsid w:val="006A0E25"/>
    <w:rsid w:val="006A0FF1"/>
    <w:rsid w:val="006A1104"/>
    <w:rsid w:val="006A159C"/>
    <w:rsid w:val="006A165A"/>
    <w:rsid w:val="006A18AA"/>
    <w:rsid w:val="006A18EC"/>
    <w:rsid w:val="006A1B09"/>
    <w:rsid w:val="006A1D60"/>
    <w:rsid w:val="006A1DDE"/>
    <w:rsid w:val="006A1E2C"/>
    <w:rsid w:val="006A1F1F"/>
    <w:rsid w:val="006A21C4"/>
    <w:rsid w:val="006A227C"/>
    <w:rsid w:val="006A22FD"/>
    <w:rsid w:val="006A2597"/>
    <w:rsid w:val="006A25AB"/>
    <w:rsid w:val="006A27AA"/>
    <w:rsid w:val="006A27E8"/>
    <w:rsid w:val="006A2879"/>
    <w:rsid w:val="006A2A7A"/>
    <w:rsid w:val="006A2B99"/>
    <w:rsid w:val="006A2CB8"/>
    <w:rsid w:val="006A2DA5"/>
    <w:rsid w:val="006A2F21"/>
    <w:rsid w:val="006A2FD3"/>
    <w:rsid w:val="006A2FFE"/>
    <w:rsid w:val="006A3149"/>
    <w:rsid w:val="006A319E"/>
    <w:rsid w:val="006A3260"/>
    <w:rsid w:val="006A35A6"/>
    <w:rsid w:val="006A36E4"/>
    <w:rsid w:val="006A37DD"/>
    <w:rsid w:val="006A37FF"/>
    <w:rsid w:val="006A392D"/>
    <w:rsid w:val="006A3937"/>
    <w:rsid w:val="006A3972"/>
    <w:rsid w:val="006A3ABD"/>
    <w:rsid w:val="006A3CAD"/>
    <w:rsid w:val="006A3DC8"/>
    <w:rsid w:val="006A40B2"/>
    <w:rsid w:val="006A40C6"/>
    <w:rsid w:val="006A443E"/>
    <w:rsid w:val="006A446F"/>
    <w:rsid w:val="006A47A2"/>
    <w:rsid w:val="006A47B4"/>
    <w:rsid w:val="006A482F"/>
    <w:rsid w:val="006A4C94"/>
    <w:rsid w:val="006A4DCD"/>
    <w:rsid w:val="006A4F2F"/>
    <w:rsid w:val="006A5085"/>
    <w:rsid w:val="006A51C2"/>
    <w:rsid w:val="006A536E"/>
    <w:rsid w:val="006A568F"/>
    <w:rsid w:val="006A5708"/>
    <w:rsid w:val="006A584B"/>
    <w:rsid w:val="006A5906"/>
    <w:rsid w:val="006A5BCE"/>
    <w:rsid w:val="006A5C1A"/>
    <w:rsid w:val="006A5CD0"/>
    <w:rsid w:val="006A5D08"/>
    <w:rsid w:val="006A5F64"/>
    <w:rsid w:val="006A5FCC"/>
    <w:rsid w:val="006A6044"/>
    <w:rsid w:val="006A6065"/>
    <w:rsid w:val="006A616F"/>
    <w:rsid w:val="006A627A"/>
    <w:rsid w:val="006A6361"/>
    <w:rsid w:val="006A638F"/>
    <w:rsid w:val="006A639A"/>
    <w:rsid w:val="006A652D"/>
    <w:rsid w:val="006A65E2"/>
    <w:rsid w:val="006A669D"/>
    <w:rsid w:val="006A66F7"/>
    <w:rsid w:val="006A6A8E"/>
    <w:rsid w:val="006A6B9C"/>
    <w:rsid w:val="006A6D0E"/>
    <w:rsid w:val="006A7112"/>
    <w:rsid w:val="006A711C"/>
    <w:rsid w:val="006A76E9"/>
    <w:rsid w:val="006A76FD"/>
    <w:rsid w:val="006A771E"/>
    <w:rsid w:val="006A777A"/>
    <w:rsid w:val="006A7822"/>
    <w:rsid w:val="006A79C4"/>
    <w:rsid w:val="006A7AC0"/>
    <w:rsid w:val="006A7B7F"/>
    <w:rsid w:val="006A7CC2"/>
    <w:rsid w:val="006A7D73"/>
    <w:rsid w:val="006A7FB5"/>
    <w:rsid w:val="006B02B4"/>
    <w:rsid w:val="006B0339"/>
    <w:rsid w:val="006B0718"/>
    <w:rsid w:val="006B0822"/>
    <w:rsid w:val="006B09FC"/>
    <w:rsid w:val="006B0B7D"/>
    <w:rsid w:val="006B0BF0"/>
    <w:rsid w:val="006B0C9D"/>
    <w:rsid w:val="006B0CCF"/>
    <w:rsid w:val="006B0D9D"/>
    <w:rsid w:val="006B0E52"/>
    <w:rsid w:val="006B100D"/>
    <w:rsid w:val="006B101C"/>
    <w:rsid w:val="006B1085"/>
    <w:rsid w:val="006B1086"/>
    <w:rsid w:val="006B13B8"/>
    <w:rsid w:val="006B16E7"/>
    <w:rsid w:val="006B19F0"/>
    <w:rsid w:val="006B1D8B"/>
    <w:rsid w:val="006B1EAF"/>
    <w:rsid w:val="006B21D3"/>
    <w:rsid w:val="006B25CA"/>
    <w:rsid w:val="006B260C"/>
    <w:rsid w:val="006B26A7"/>
    <w:rsid w:val="006B27BF"/>
    <w:rsid w:val="006B2A26"/>
    <w:rsid w:val="006B2B5B"/>
    <w:rsid w:val="006B2D7C"/>
    <w:rsid w:val="006B2D89"/>
    <w:rsid w:val="006B2E7A"/>
    <w:rsid w:val="006B3110"/>
    <w:rsid w:val="006B31BE"/>
    <w:rsid w:val="006B3208"/>
    <w:rsid w:val="006B3283"/>
    <w:rsid w:val="006B3AB0"/>
    <w:rsid w:val="006B3BFC"/>
    <w:rsid w:val="006B3C29"/>
    <w:rsid w:val="006B3D86"/>
    <w:rsid w:val="006B4144"/>
    <w:rsid w:val="006B419D"/>
    <w:rsid w:val="006B442E"/>
    <w:rsid w:val="006B455A"/>
    <w:rsid w:val="006B4730"/>
    <w:rsid w:val="006B48B5"/>
    <w:rsid w:val="006B48ED"/>
    <w:rsid w:val="006B4A2C"/>
    <w:rsid w:val="006B4BC4"/>
    <w:rsid w:val="006B4D29"/>
    <w:rsid w:val="006B4D9B"/>
    <w:rsid w:val="006B52A6"/>
    <w:rsid w:val="006B52FF"/>
    <w:rsid w:val="006B5338"/>
    <w:rsid w:val="006B5349"/>
    <w:rsid w:val="006B5353"/>
    <w:rsid w:val="006B55FB"/>
    <w:rsid w:val="006B569B"/>
    <w:rsid w:val="006B576D"/>
    <w:rsid w:val="006B580B"/>
    <w:rsid w:val="006B583B"/>
    <w:rsid w:val="006B59A4"/>
    <w:rsid w:val="006B5B30"/>
    <w:rsid w:val="006B5BFB"/>
    <w:rsid w:val="006B5C70"/>
    <w:rsid w:val="006B5CA1"/>
    <w:rsid w:val="006B5CFC"/>
    <w:rsid w:val="006B5DC4"/>
    <w:rsid w:val="006B5EA3"/>
    <w:rsid w:val="006B5F8D"/>
    <w:rsid w:val="006B608E"/>
    <w:rsid w:val="006B63CB"/>
    <w:rsid w:val="006B653F"/>
    <w:rsid w:val="006B657A"/>
    <w:rsid w:val="006B6A00"/>
    <w:rsid w:val="006B6B3A"/>
    <w:rsid w:val="006B6D67"/>
    <w:rsid w:val="006B6F4D"/>
    <w:rsid w:val="006B6F88"/>
    <w:rsid w:val="006B7015"/>
    <w:rsid w:val="006B7048"/>
    <w:rsid w:val="006B728C"/>
    <w:rsid w:val="006B7550"/>
    <w:rsid w:val="006B75B9"/>
    <w:rsid w:val="006B7610"/>
    <w:rsid w:val="006B769E"/>
    <w:rsid w:val="006B7CA1"/>
    <w:rsid w:val="006B7FF6"/>
    <w:rsid w:val="006C022C"/>
    <w:rsid w:val="006C04D5"/>
    <w:rsid w:val="006C0612"/>
    <w:rsid w:val="006C076D"/>
    <w:rsid w:val="006C085E"/>
    <w:rsid w:val="006C09C3"/>
    <w:rsid w:val="006C0B83"/>
    <w:rsid w:val="006C0CF5"/>
    <w:rsid w:val="006C0FBC"/>
    <w:rsid w:val="006C107A"/>
    <w:rsid w:val="006C1107"/>
    <w:rsid w:val="006C129F"/>
    <w:rsid w:val="006C1302"/>
    <w:rsid w:val="006C1A11"/>
    <w:rsid w:val="006C1CF3"/>
    <w:rsid w:val="006C1CFC"/>
    <w:rsid w:val="006C1DAD"/>
    <w:rsid w:val="006C1F8A"/>
    <w:rsid w:val="006C214D"/>
    <w:rsid w:val="006C25B9"/>
    <w:rsid w:val="006C2814"/>
    <w:rsid w:val="006C28ED"/>
    <w:rsid w:val="006C29F0"/>
    <w:rsid w:val="006C2BA1"/>
    <w:rsid w:val="006C2C4B"/>
    <w:rsid w:val="006C2DC7"/>
    <w:rsid w:val="006C2F19"/>
    <w:rsid w:val="006C2F1D"/>
    <w:rsid w:val="006C3077"/>
    <w:rsid w:val="006C3092"/>
    <w:rsid w:val="006C31AE"/>
    <w:rsid w:val="006C331F"/>
    <w:rsid w:val="006C3399"/>
    <w:rsid w:val="006C34F8"/>
    <w:rsid w:val="006C3650"/>
    <w:rsid w:val="006C366E"/>
    <w:rsid w:val="006C38DB"/>
    <w:rsid w:val="006C3A76"/>
    <w:rsid w:val="006C3C1E"/>
    <w:rsid w:val="006C3D48"/>
    <w:rsid w:val="006C3DA5"/>
    <w:rsid w:val="006C3DAE"/>
    <w:rsid w:val="006C40A0"/>
    <w:rsid w:val="006C40EE"/>
    <w:rsid w:val="006C41E5"/>
    <w:rsid w:val="006C41EA"/>
    <w:rsid w:val="006C42B5"/>
    <w:rsid w:val="006C442C"/>
    <w:rsid w:val="006C4506"/>
    <w:rsid w:val="006C450D"/>
    <w:rsid w:val="006C4687"/>
    <w:rsid w:val="006C477F"/>
    <w:rsid w:val="006C4833"/>
    <w:rsid w:val="006C4D92"/>
    <w:rsid w:val="006C4DC2"/>
    <w:rsid w:val="006C4ECD"/>
    <w:rsid w:val="006C5228"/>
    <w:rsid w:val="006C530A"/>
    <w:rsid w:val="006C5323"/>
    <w:rsid w:val="006C5390"/>
    <w:rsid w:val="006C56B6"/>
    <w:rsid w:val="006C56BE"/>
    <w:rsid w:val="006C572D"/>
    <w:rsid w:val="006C5821"/>
    <w:rsid w:val="006C582F"/>
    <w:rsid w:val="006C59B6"/>
    <w:rsid w:val="006C59FF"/>
    <w:rsid w:val="006C5AC3"/>
    <w:rsid w:val="006C5C3B"/>
    <w:rsid w:val="006C5D7F"/>
    <w:rsid w:val="006C5D9B"/>
    <w:rsid w:val="006C5DB4"/>
    <w:rsid w:val="006C5FAB"/>
    <w:rsid w:val="006C619E"/>
    <w:rsid w:val="006C61BD"/>
    <w:rsid w:val="006C624F"/>
    <w:rsid w:val="006C626D"/>
    <w:rsid w:val="006C6271"/>
    <w:rsid w:val="006C649E"/>
    <w:rsid w:val="006C69F0"/>
    <w:rsid w:val="006C6CF3"/>
    <w:rsid w:val="006C7107"/>
    <w:rsid w:val="006C715B"/>
    <w:rsid w:val="006C72A9"/>
    <w:rsid w:val="006C75C9"/>
    <w:rsid w:val="006C7926"/>
    <w:rsid w:val="006C7AE5"/>
    <w:rsid w:val="006C7CA5"/>
    <w:rsid w:val="006D0010"/>
    <w:rsid w:val="006D016C"/>
    <w:rsid w:val="006D0230"/>
    <w:rsid w:val="006D0298"/>
    <w:rsid w:val="006D063E"/>
    <w:rsid w:val="006D073C"/>
    <w:rsid w:val="006D08F4"/>
    <w:rsid w:val="006D097A"/>
    <w:rsid w:val="006D09A6"/>
    <w:rsid w:val="006D0C91"/>
    <w:rsid w:val="006D0D20"/>
    <w:rsid w:val="006D12FA"/>
    <w:rsid w:val="006D1461"/>
    <w:rsid w:val="006D15FB"/>
    <w:rsid w:val="006D16E8"/>
    <w:rsid w:val="006D17D4"/>
    <w:rsid w:val="006D186E"/>
    <w:rsid w:val="006D1954"/>
    <w:rsid w:val="006D1966"/>
    <w:rsid w:val="006D1C3A"/>
    <w:rsid w:val="006D1D98"/>
    <w:rsid w:val="006D1ED7"/>
    <w:rsid w:val="006D1FAB"/>
    <w:rsid w:val="006D21B9"/>
    <w:rsid w:val="006D2345"/>
    <w:rsid w:val="006D2409"/>
    <w:rsid w:val="006D24E4"/>
    <w:rsid w:val="006D2864"/>
    <w:rsid w:val="006D28FF"/>
    <w:rsid w:val="006D2A4F"/>
    <w:rsid w:val="006D2B1A"/>
    <w:rsid w:val="006D2C88"/>
    <w:rsid w:val="006D2CAD"/>
    <w:rsid w:val="006D2CBC"/>
    <w:rsid w:val="006D2FE3"/>
    <w:rsid w:val="006D2FE6"/>
    <w:rsid w:val="006D311C"/>
    <w:rsid w:val="006D3382"/>
    <w:rsid w:val="006D356D"/>
    <w:rsid w:val="006D3584"/>
    <w:rsid w:val="006D36B0"/>
    <w:rsid w:val="006D3A37"/>
    <w:rsid w:val="006D3C35"/>
    <w:rsid w:val="006D3CCF"/>
    <w:rsid w:val="006D3D6A"/>
    <w:rsid w:val="006D3EAC"/>
    <w:rsid w:val="006D44D8"/>
    <w:rsid w:val="006D4558"/>
    <w:rsid w:val="006D45A5"/>
    <w:rsid w:val="006D465A"/>
    <w:rsid w:val="006D46AD"/>
    <w:rsid w:val="006D4AE1"/>
    <w:rsid w:val="006D4BC0"/>
    <w:rsid w:val="006D4D6F"/>
    <w:rsid w:val="006D5147"/>
    <w:rsid w:val="006D5725"/>
    <w:rsid w:val="006D59FA"/>
    <w:rsid w:val="006D5A64"/>
    <w:rsid w:val="006D5AD0"/>
    <w:rsid w:val="006D5AEE"/>
    <w:rsid w:val="006D5DC9"/>
    <w:rsid w:val="006D6044"/>
    <w:rsid w:val="006D609D"/>
    <w:rsid w:val="006D6131"/>
    <w:rsid w:val="006D616F"/>
    <w:rsid w:val="006D658E"/>
    <w:rsid w:val="006D66FA"/>
    <w:rsid w:val="006D6799"/>
    <w:rsid w:val="006D6A85"/>
    <w:rsid w:val="006D6ADF"/>
    <w:rsid w:val="006D6BE2"/>
    <w:rsid w:val="006D6CBC"/>
    <w:rsid w:val="006D6DC7"/>
    <w:rsid w:val="006D6F25"/>
    <w:rsid w:val="006D6FE8"/>
    <w:rsid w:val="006D72C1"/>
    <w:rsid w:val="006D759C"/>
    <w:rsid w:val="006D75DC"/>
    <w:rsid w:val="006D7938"/>
    <w:rsid w:val="006D7A8D"/>
    <w:rsid w:val="006D7ADD"/>
    <w:rsid w:val="006D7B1B"/>
    <w:rsid w:val="006D7B9D"/>
    <w:rsid w:val="006D7DE6"/>
    <w:rsid w:val="006D7F7D"/>
    <w:rsid w:val="006E0065"/>
    <w:rsid w:val="006E029C"/>
    <w:rsid w:val="006E0653"/>
    <w:rsid w:val="006E074A"/>
    <w:rsid w:val="006E0868"/>
    <w:rsid w:val="006E0C19"/>
    <w:rsid w:val="006E0E03"/>
    <w:rsid w:val="006E0F24"/>
    <w:rsid w:val="006E0F86"/>
    <w:rsid w:val="006E0FA8"/>
    <w:rsid w:val="006E11E2"/>
    <w:rsid w:val="006E1234"/>
    <w:rsid w:val="006E129E"/>
    <w:rsid w:val="006E1597"/>
    <w:rsid w:val="006E16E3"/>
    <w:rsid w:val="006E18EC"/>
    <w:rsid w:val="006E1920"/>
    <w:rsid w:val="006E1B23"/>
    <w:rsid w:val="006E1BD6"/>
    <w:rsid w:val="006E2086"/>
    <w:rsid w:val="006E23D6"/>
    <w:rsid w:val="006E2592"/>
    <w:rsid w:val="006E26BE"/>
    <w:rsid w:val="006E272A"/>
    <w:rsid w:val="006E27BE"/>
    <w:rsid w:val="006E27EA"/>
    <w:rsid w:val="006E2BEB"/>
    <w:rsid w:val="006E2C2F"/>
    <w:rsid w:val="006E326C"/>
    <w:rsid w:val="006E3303"/>
    <w:rsid w:val="006E334C"/>
    <w:rsid w:val="006E33E7"/>
    <w:rsid w:val="006E3439"/>
    <w:rsid w:val="006E3598"/>
    <w:rsid w:val="006E3675"/>
    <w:rsid w:val="006E3A37"/>
    <w:rsid w:val="006E3BC7"/>
    <w:rsid w:val="006E3FA7"/>
    <w:rsid w:val="006E3FB3"/>
    <w:rsid w:val="006E3FDF"/>
    <w:rsid w:val="006E4185"/>
    <w:rsid w:val="006E4673"/>
    <w:rsid w:val="006E4699"/>
    <w:rsid w:val="006E4CA3"/>
    <w:rsid w:val="006E4EAA"/>
    <w:rsid w:val="006E4EB2"/>
    <w:rsid w:val="006E4EBC"/>
    <w:rsid w:val="006E4ECE"/>
    <w:rsid w:val="006E52FF"/>
    <w:rsid w:val="006E5643"/>
    <w:rsid w:val="006E5A32"/>
    <w:rsid w:val="006E5A6D"/>
    <w:rsid w:val="006E5CCC"/>
    <w:rsid w:val="006E5CF9"/>
    <w:rsid w:val="006E5E05"/>
    <w:rsid w:val="006E5E53"/>
    <w:rsid w:val="006E5E7D"/>
    <w:rsid w:val="006E601B"/>
    <w:rsid w:val="006E6031"/>
    <w:rsid w:val="006E60C5"/>
    <w:rsid w:val="006E6137"/>
    <w:rsid w:val="006E61E0"/>
    <w:rsid w:val="006E622E"/>
    <w:rsid w:val="006E623F"/>
    <w:rsid w:val="006E646E"/>
    <w:rsid w:val="006E64CC"/>
    <w:rsid w:val="006E64F8"/>
    <w:rsid w:val="006E657B"/>
    <w:rsid w:val="006E671F"/>
    <w:rsid w:val="006E681D"/>
    <w:rsid w:val="006E6841"/>
    <w:rsid w:val="006E68EB"/>
    <w:rsid w:val="006E6AE8"/>
    <w:rsid w:val="006E6C97"/>
    <w:rsid w:val="006E6CC0"/>
    <w:rsid w:val="006E6DAD"/>
    <w:rsid w:val="006E715D"/>
    <w:rsid w:val="006E71F2"/>
    <w:rsid w:val="006E72A6"/>
    <w:rsid w:val="006E7361"/>
    <w:rsid w:val="006E7599"/>
    <w:rsid w:val="006E78B9"/>
    <w:rsid w:val="006E7BD7"/>
    <w:rsid w:val="006E7D66"/>
    <w:rsid w:val="006E7E71"/>
    <w:rsid w:val="006E7EC6"/>
    <w:rsid w:val="006E7FB5"/>
    <w:rsid w:val="006E7FD7"/>
    <w:rsid w:val="006F0448"/>
    <w:rsid w:val="006F0551"/>
    <w:rsid w:val="006F057E"/>
    <w:rsid w:val="006F05EC"/>
    <w:rsid w:val="006F0A5F"/>
    <w:rsid w:val="006F0C4B"/>
    <w:rsid w:val="006F0CEC"/>
    <w:rsid w:val="006F0E4A"/>
    <w:rsid w:val="006F0F0D"/>
    <w:rsid w:val="006F1118"/>
    <w:rsid w:val="006F12AA"/>
    <w:rsid w:val="006F1B1A"/>
    <w:rsid w:val="006F1C8C"/>
    <w:rsid w:val="006F1D61"/>
    <w:rsid w:val="006F1E68"/>
    <w:rsid w:val="006F2080"/>
    <w:rsid w:val="006F22B5"/>
    <w:rsid w:val="006F248E"/>
    <w:rsid w:val="006F24B8"/>
    <w:rsid w:val="006F24BE"/>
    <w:rsid w:val="006F2869"/>
    <w:rsid w:val="006F2C6A"/>
    <w:rsid w:val="006F2D96"/>
    <w:rsid w:val="006F2E37"/>
    <w:rsid w:val="006F30B7"/>
    <w:rsid w:val="006F37FB"/>
    <w:rsid w:val="006F3812"/>
    <w:rsid w:val="006F381A"/>
    <w:rsid w:val="006F3951"/>
    <w:rsid w:val="006F39B3"/>
    <w:rsid w:val="006F3A71"/>
    <w:rsid w:val="006F3AA2"/>
    <w:rsid w:val="006F3BBD"/>
    <w:rsid w:val="006F3C6B"/>
    <w:rsid w:val="006F3DC8"/>
    <w:rsid w:val="006F3DCC"/>
    <w:rsid w:val="006F3E15"/>
    <w:rsid w:val="006F3E28"/>
    <w:rsid w:val="006F3E51"/>
    <w:rsid w:val="006F3EB3"/>
    <w:rsid w:val="006F440A"/>
    <w:rsid w:val="006F45C6"/>
    <w:rsid w:val="006F478F"/>
    <w:rsid w:val="006F4847"/>
    <w:rsid w:val="006F49E5"/>
    <w:rsid w:val="006F4AE5"/>
    <w:rsid w:val="006F4D79"/>
    <w:rsid w:val="006F53A6"/>
    <w:rsid w:val="006F5722"/>
    <w:rsid w:val="006F584A"/>
    <w:rsid w:val="006F590E"/>
    <w:rsid w:val="006F5DE0"/>
    <w:rsid w:val="006F5EBD"/>
    <w:rsid w:val="006F5EBF"/>
    <w:rsid w:val="006F615E"/>
    <w:rsid w:val="006F61ED"/>
    <w:rsid w:val="006F624C"/>
    <w:rsid w:val="006F635F"/>
    <w:rsid w:val="006F644D"/>
    <w:rsid w:val="006F64FF"/>
    <w:rsid w:val="006F6682"/>
    <w:rsid w:val="006F67ED"/>
    <w:rsid w:val="006F68B5"/>
    <w:rsid w:val="006F6B6D"/>
    <w:rsid w:val="006F6C66"/>
    <w:rsid w:val="006F6CF6"/>
    <w:rsid w:val="006F7083"/>
    <w:rsid w:val="006F710D"/>
    <w:rsid w:val="006F713A"/>
    <w:rsid w:val="006F7272"/>
    <w:rsid w:val="006F7378"/>
    <w:rsid w:val="006F740C"/>
    <w:rsid w:val="006F7652"/>
    <w:rsid w:val="006F77C9"/>
    <w:rsid w:val="006F7827"/>
    <w:rsid w:val="006F7884"/>
    <w:rsid w:val="006F798E"/>
    <w:rsid w:val="006F79D9"/>
    <w:rsid w:val="006F7AD5"/>
    <w:rsid w:val="006F7B3F"/>
    <w:rsid w:val="006F7CBE"/>
    <w:rsid w:val="006F7E50"/>
    <w:rsid w:val="00700170"/>
    <w:rsid w:val="00700225"/>
    <w:rsid w:val="00700394"/>
    <w:rsid w:val="007006EA"/>
    <w:rsid w:val="0070088B"/>
    <w:rsid w:val="00700AF1"/>
    <w:rsid w:val="00700CF5"/>
    <w:rsid w:val="00700E67"/>
    <w:rsid w:val="007011B6"/>
    <w:rsid w:val="00701631"/>
    <w:rsid w:val="00701653"/>
    <w:rsid w:val="00701750"/>
    <w:rsid w:val="00701803"/>
    <w:rsid w:val="00701A9F"/>
    <w:rsid w:val="00702361"/>
    <w:rsid w:val="00702F44"/>
    <w:rsid w:val="00702FB8"/>
    <w:rsid w:val="0070325D"/>
    <w:rsid w:val="0070358E"/>
    <w:rsid w:val="007035DC"/>
    <w:rsid w:val="00703A21"/>
    <w:rsid w:val="00703B29"/>
    <w:rsid w:val="00703DBB"/>
    <w:rsid w:val="00703DD5"/>
    <w:rsid w:val="0070425F"/>
    <w:rsid w:val="00704281"/>
    <w:rsid w:val="00704383"/>
    <w:rsid w:val="00704476"/>
    <w:rsid w:val="0070471F"/>
    <w:rsid w:val="007048E6"/>
    <w:rsid w:val="007049AD"/>
    <w:rsid w:val="007049CF"/>
    <w:rsid w:val="00704A4E"/>
    <w:rsid w:val="00704A8E"/>
    <w:rsid w:val="00704FAC"/>
    <w:rsid w:val="0070506D"/>
    <w:rsid w:val="0070528E"/>
    <w:rsid w:val="00705454"/>
    <w:rsid w:val="00705610"/>
    <w:rsid w:val="007056F1"/>
    <w:rsid w:val="00705EF6"/>
    <w:rsid w:val="0070600C"/>
    <w:rsid w:val="00706041"/>
    <w:rsid w:val="0070668D"/>
    <w:rsid w:val="0070670C"/>
    <w:rsid w:val="00706764"/>
    <w:rsid w:val="0070692D"/>
    <w:rsid w:val="00706951"/>
    <w:rsid w:val="00706A78"/>
    <w:rsid w:val="00706AA7"/>
    <w:rsid w:val="00706B16"/>
    <w:rsid w:val="00706DE0"/>
    <w:rsid w:val="00706FDE"/>
    <w:rsid w:val="00707000"/>
    <w:rsid w:val="00707349"/>
    <w:rsid w:val="00707382"/>
    <w:rsid w:val="00707390"/>
    <w:rsid w:val="00707491"/>
    <w:rsid w:val="007074FE"/>
    <w:rsid w:val="0070766E"/>
    <w:rsid w:val="0070769E"/>
    <w:rsid w:val="0070774C"/>
    <w:rsid w:val="00707BA0"/>
    <w:rsid w:val="00707CA2"/>
    <w:rsid w:val="00707F6B"/>
    <w:rsid w:val="00707FC3"/>
    <w:rsid w:val="00707FF1"/>
    <w:rsid w:val="00710200"/>
    <w:rsid w:val="0071028B"/>
    <w:rsid w:val="0071044A"/>
    <w:rsid w:val="00710456"/>
    <w:rsid w:val="00710596"/>
    <w:rsid w:val="007105B5"/>
    <w:rsid w:val="007106B7"/>
    <w:rsid w:val="007107AE"/>
    <w:rsid w:val="00710BEE"/>
    <w:rsid w:val="00710C3E"/>
    <w:rsid w:val="00710CD0"/>
    <w:rsid w:val="00710E29"/>
    <w:rsid w:val="00710E56"/>
    <w:rsid w:val="00711329"/>
    <w:rsid w:val="007113BC"/>
    <w:rsid w:val="007114C8"/>
    <w:rsid w:val="00711B4F"/>
    <w:rsid w:val="00711BFE"/>
    <w:rsid w:val="00712337"/>
    <w:rsid w:val="007123A8"/>
    <w:rsid w:val="00712423"/>
    <w:rsid w:val="00712565"/>
    <w:rsid w:val="0071265B"/>
    <w:rsid w:val="00712903"/>
    <w:rsid w:val="00712B2F"/>
    <w:rsid w:val="00712BA7"/>
    <w:rsid w:val="00712BCD"/>
    <w:rsid w:val="00712CEF"/>
    <w:rsid w:val="00712DB5"/>
    <w:rsid w:val="00713098"/>
    <w:rsid w:val="0071320F"/>
    <w:rsid w:val="00713259"/>
    <w:rsid w:val="00713507"/>
    <w:rsid w:val="00713567"/>
    <w:rsid w:val="007136E3"/>
    <w:rsid w:val="0071374C"/>
    <w:rsid w:val="0071386F"/>
    <w:rsid w:val="0071391C"/>
    <w:rsid w:val="00713BEA"/>
    <w:rsid w:val="00713D54"/>
    <w:rsid w:val="00713DE0"/>
    <w:rsid w:val="00713EBC"/>
    <w:rsid w:val="0071410B"/>
    <w:rsid w:val="00714126"/>
    <w:rsid w:val="00714223"/>
    <w:rsid w:val="00714419"/>
    <w:rsid w:val="0071442A"/>
    <w:rsid w:val="0071446B"/>
    <w:rsid w:val="0071462F"/>
    <w:rsid w:val="00714706"/>
    <w:rsid w:val="007149DA"/>
    <w:rsid w:val="007149DF"/>
    <w:rsid w:val="00714A2A"/>
    <w:rsid w:val="00714C7C"/>
    <w:rsid w:val="00714D3D"/>
    <w:rsid w:val="00714D91"/>
    <w:rsid w:val="00714EFD"/>
    <w:rsid w:val="00715229"/>
    <w:rsid w:val="0071522E"/>
    <w:rsid w:val="0071591E"/>
    <w:rsid w:val="00715BCC"/>
    <w:rsid w:val="00715C87"/>
    <w:rsid w:val="00715D88"/>
    <w:rsid w:val="00715E22"/>
    <w:rsid w:val="00715E79"/>
    <w:rsid w:val="00715F49"/>
    <w:rsid w:val="00715F5E"/>
    <w:rsid w:val="007160F0"/>
    <w:rsid w:val="00716129"/>
    <w:rsid w:val="00716132"/>
    <w:rsid w:val="007162A4"/>
    <w:rsid w:val="007162BC"/>
    <w:rsid w:val="007165BC"/>
    <w:rsid w:val="007166AF"/>
    <w:rsid w:val="00716B03"/>
    <w:rsid w:val="00716B4C"/>
    <w:rsid w:val="00716C08"/>
    <w:rsid w:val="00716E30"/>
    <w:rsid w:val="00716E34"/>
    <w:rsid w:val="00716F49"/>
    <w:rsid w:val="00716F78"/>
    <w:rsid w:val="00717236"/>
    <w:rsid w:val="007175BF"/>
    <w:rsid w:val="00717665"/>
    <w:rsid w:val="00717698"/>
    <w:rsid w:val="0071774C"/>
    <w:rsid w:val="007178E9"/>
    <w:rsid w:val="00717B32"/>
    <w:rsid w:val="00717BC3"/>
    <w:rsid w:val="00717C28"/>
    <w:rsid w:val="00717E09"/>
    <w:rsid w:val="00717E98"/>
    <w:rsid w:val="0072005E"/>
    <w:rsid w:val="00720175"/>
    <w:rsid w:val="0072072D"/>
    <w:rsid w:val="00720851"/>
    <w:rsid w:val="007208B0"/>
    <w:rsid w:val="00720A98"/>
    <w:rsid w:val="00720D63"/>
    <w:rsid w:val="00720E41"/>
    <w:rsid w:val="00720F76"/>
    <w:rsid w:val="007211BB"/>
    <w:rsid w:val="00721276"/>
    <w:rsid w:val="00721369"/>
    <w:rsid w:val="0072139E"/>
    <w:rsid w:val="007213DB"/>
    <w:rsid w:val="0072151F"/>
    <w:rsid w:val="0072154A"/>
    <w:rsid w:val="00721570"/>
    <w:rsid w:val="007215F7"/>
    <w:rsid w:val="0072167A"/>
    <w:rsid w:val="007216E9"/>
    <w:rsid w:val="00721814"/>
    <w:rsid w:val="007219C8"/>
    <w:rsid w:val="00721A4C"/>
    <w:rsid w:val="00721BF7"/>
    <w:rsid w:val="00721D05"/>
    <w:rsid w:val="00721D08"/>
    <w:rsid w:val="00721F36"/>
    <w:rsid w:val="00722372"/>
    <w:rsid w:val="00722432"/>
    <w:rsid w:val="007224E4"/>
    <w:rsid w:val="0072260E"/>
    <w:rsid w:val="0072277D"/>
    <w:rsid w:val="007228FF"/>
    <w:rsid w:val="00722967"/>
    <w:rsid w:val="00722B83"/>
    <w:rsid w:val="00722DED"/>
    <w:rsid w:val="00723060"/>
    <w:rsid w:val="0072319F"/>
    <w:rsid w:val="00723347"/>
    <w:rsid w:val="0072339D"/>
    <w:rsid w:val="007235E5"/>
    <w:rsid w:val="00723A67"/>
    <w:rsid w:val="00723D27"/>
    <w:rsid w:val="00723E95"/>
    <w:rsid w:val="00723EB0"/>
    <w:rsid w:val="00723FB7"/>
    <w:rsid w:val="0072411D"/>
    <w:rsid w:val="00724476"/>
    <w:rsid w:val="007246B0"/>
    <w:rsid w:val="007248BF"/>
    <w:rsid w:val="00724912"/>
    <w:rsid w:val="00724B24"/>
    <w:rsid w:val="00724C71"/>
    <w:rsid w:val="00724C72"/>
    <w:rsid w:val="0072526E"/>
    <w:rsid w:val="007258B3"/>
    <w:rsid w:val="00725A5B"/>
    <w:rsid w:val="00725BE8"/>
    <w:rsid w:val="00725C51"/>
    <w:rsid w:val="00725DA8"/>
    <w:rsid w:val="007260D4"/>
    <w:rsid w:val="0072650B"/>
    <w:rsid w:val="00726607"/>
    <w:rsid w:val="007267AF"/>
    <w:rsid w:val="00726A8A"/>
    <w:rsid w:val="00726B8B"/>
    <w:rsid w:val="00726C93"/>
    <w:rsid w:val="00726F13"/>
    <w:rsid w:val="00727117"/>
    <w:rsid w:val="0072740E"/>
    <w:rsid w:val="007274C1"/>
    <w:rsid w:val="0072767A"/>
    <w:rsid w:val="00727686"/>
    <w:rsid w:val="007279C0"/>
    <w:rsid w:val="00727AEF"/>
    <w:rsid w:val="00727CED"/>
    <w:rsid w:val="00727DD5"/>
    <w:rsid w:val="00727DE3"/>
    <w:rsid w:val="00727EF5"/>
    <w:rsid w:val="00730092"/>
    <w:rsid w:val="007302E6"/>
    <w:rsid w:val="0073043F"/>
    <w:rsid w:val="007305AE"/>
    <w:rsid w:val="00730632"/>
    <w:rsid w:val="0073086B"/>
    <w:rsid w:val="0073093E"/>
    <w:rsid w:val="00730958"/>
    <w:rsid w:val="00730ABA"/>
    <w:rsid w:val="00730DB6"/>
    <w:rsid w:val="00730F3B"/>
    <w:rsid w:val="00730F5D"/>
    <w:rsid w:val="0073117E"/>
    <w:rsid w:val="007312D4"/>
    <w:rsid w:val="007313EF"/>
    <w:rsid w:val="00731407"/>
    <w:rsid w:val="0073146C"/>
    <w:rsid w:val="0073148A"/>
    <w:rsid w:val="0073155C"/>
    <w:rsid w:val="007316D3"/>
    <w:rsid w:val="00731936"/>
    <w:rsid w:val="0073197C"/>
    <w:rsid w:val="00731A28"/>
    <w:rsid w:val="00731E1A"/>
    <w:rsid w:val="00731E21"/>
    <w:rsid w:val="00731FED"/>
    <w:rsid w:val="0073218B"/>
    <w:rsid w:val="00732260"/>
    <w:rsid w:val="007323B8"/>
    <w:rsid w:val="00732525"/>
    <w:rsid w:val="007326C3"/>
    <w:rsid w:val="00732819"/>
    <w:rsid w:val="00732A5C"/>
    <w:rsid w:val="00732ABB"/>
    <w:rsid w:val="00732EBE"/>
    <w:rsid w:val="00732EED"/>
    <w:rsid w:val="00732F14"/>
    <w:rsid w:val="00732F4B"/>
    <w:rsid w:val="00732F5C"/>
    <w:rsid w:val="00733003"/>
    <w:rsid w:val="00733480"/>
    <w:rsid w:val="00733511"/>
    <w:rsid w:val="007336A9"/>
    <w:rsid w:val="00733BD6"/>
    <w:rsid w:val="00733C81"/>
    <w:rsid w:val="00733E51"/>
    <w:rsid w:val="00733F2F"/>
    <w:rsid w:val="00734662"/>
    <w:rsid w:val="00734908"/>
    <w:rsid w:val="00734955"/>
    <w:rsid w:val="007349AF"/>
    <w:rsid w:val="00734A11"/>
    <w:rsid w:val="00734A19"/>
    <w:rsid w:val="00734A86"/>
    <w:rsid w:val="00734D01"/>
    <w:rsid w:val="00734EB8"/>
    <w:rsid w:val="0073512F"/>
    <w:rsid w:val="0073517A"/>
    <w:rsid w:val="00735182"/>
    <w:rsid w:val="007351BE"/>
    <w:rsid w:val="0073542E"/>
    <w:rsid w:val="00735ADF"/>
    <w:rsid w:val="00735B28"/>
    <w:rsid w:val="00735EC3"/>
    <w:rsid w:val="00735FDF"/>
    <w:rsid w:val="00736031"/>
    <w:rsid w:val="007360BD"/>
    <w:rsid w:val="0073682E"/>
    <w:rsid w:val="00736E97"/>
    <w:rsid w:val="00736F6B"/>
    <w:rsid w:val="00736FBD"/>
    <w:rsid w:val="00736FF6"/>
    <w:rsid w:val="00737015"/>
    <w:rsid w:val="007370F9"/>
    <w:rsid w:val="00737222"/>
    <w:rsid w:val="0073722D"/>
    <w:rsid w:val="00737336"/>
    <w:rsid w:val="0073747C"/>
    <w:rsid w:val="00737650"/>
    <w:rsid w:val="00737772"/>
    <w:rsid w:val="007377CA"/>
    <w:rsid w:val="00737B63"/>
    <w:rsid w:val="00737BED"/>
    <w:rsid w:val="00737C42"/>
    <w:rsid w:val="00737DC8"/>
    <w:rsid w:val="00740080"/>
    <w:rsid w:val="00740105"/>
    <w:rsid w:val="00740830"/>
    <w:rsid w:val="0074091B"/>
    <w:rsid w:val="00740C3F"/>
    <w:rsid w:val="00740C72"/>
    <w:rsid w:val="00740E05"/>
    <w:rsid w:val="0074109F"/>
    <w:rsid w:val="007410AB"/>
    <w:rsid w:val="00741618"/>
    <w:rsid w:val="00741652"/>
    <w:rsid w:val="0074183F"/>
    <w:rsid w:val="00741A07"/>
    <w:rsid w:val="00741FCB"/>
    <w:rsid w:val="00742530"/>
    <w:rsid w:val="00742632"/>
    <w:rsid w:val="00742788"/>
    <w:rsid w:val="007429F7"/>
    <w:rsid w:val="00742A38"/>
    <w:rsid w:val="00742E10"/>
    <w:rsid w:val="00742E8B"/>
    <w:rsid w:val="00742E9F"/>
    <w:rsid w:val="007430BC"/>
    <w:rsid w:val="007430C3"/>
    <w:rsid w:val="00743114"/>
    <w:rsid w:val="007431FF"/>
    <w:rsid w:val="007432FB"/>
    <w:rsid w:val="00743329"/>
    <w:rsid w:val="007433AF"/>
    <w:rsid w:val="007433F9"/>
    <w:rsid w:val="007436B8"/>
    <w:rsid w:val="007437F7"/>
    <w:rsid w:val="00743E59"/>
    <w:rsid w:val="00744121"/>
    <w:rsid w:val="00744129"/>
    <w:rsid w:val="007441CE"/>
    <w:rsid w:val="00744269"/>
    <w:rsid w:val="007442C0"/>
    <w:rsid w:val="00744560"/>
    <w:rsid w:val="00744645"/>
    <w:rsid w:val="0074466C"/>
    <w:rsid w:val="007447F7"/>
    <w:rsid w:val="007449A4"/>
    <w:rsid w:val="00744ADC"/>
    <w:rsid w:val="00744B67"/>
    <w:rsid w:val="00744D6A"/>
    <w:rsid w:val="00744FCE"/>
    <w:rsid w:val="00744FD8"/>
    <w:rsid w:val="0074510C"/>
    <w:rsid w:val="007451BD"/>
    <w:rsid w:val="00745257"/>
    <w:rsid w:val="00745332"/>
    <w:rsid w:val="00745447"/>
    <w:rsid w:val="00745618"/>
    <w:rsid w:val="00745878"/>
    <w:rsid w:val="00745CDD"/>
    <w:rsid w:val="00745DB7"/>
    <w:rsid w:val="00745E95"/>
    <w:rsid w:val="007462B0"/>
    <w:rsid w:val="0074636F"/>
    <w:rsid w:val="00746414"/>
    <w:rsid w:val="00746513"/>
    <w:rsid w:val="007465A1"/>
    <w:rsid w:val="00746622"/>
    <w:rsid w:val="007468AF"/>
    <w:rsid w:val="0074697A"/>
    <w:rsid w:val="007469B9"/>
    <w:rsid w:val="00746A9E"/>
    <w:rsid w:val="00746C4A"/>
    <w:rsid w:val="00746D1F"/>
    <w:rsid w:val="00746D99"/>
    <w:rsid w:val="00746DDD"/>
    <w:rsid w:val="00746F1E"/>
    <w:rsid w:val="0074715C"/>
    <w:rsid w:val="007471D0"/>
    <w:rsid w:val="007471E4"/>
    <w:rsid w:val="007472D2"/>
    <w:rsid w:val="00747468"/>
    <w:rsid w:val="007474B8"/>
    <w:rsid w:val="00747603"/>
    <w:rsid w:val="0074776A"/>
    <w:rsid w:val="00747867"/>
    <w:rsid w:val="007478B4"/>
    <w:rsid w:val="007478F5"/>
    <w:rsid w:val="007479C1"/>
    <w:rsid w:val="00747B00"/>
    <w:rsid w:val="00747B53"/>
    <w:rsid w:val="00747CF2"/>
    <w:rsid w:val="00747D2C"/>
    <w:rsid w:val="00747D3C"/>
    <w:rsid w:val="00747E45"/>
    <w:rsid w:val="00747F5D"/>
    <w:rsid w:val="00750359"/>
    <w:rsid w:val="007503E8"/>
    <w:rsid w:val="00750485"/>
    <w:rsid w:val="007505C3"/>
    <w:rsid w:val="0075076E"/>
    <w:rsid w:val="007507E4"/>
    <w:rsid w:val="007509A0"/>
    <w:rsid w:val="007509DC"/>
    <w:rsid w:val="007509E7"/>
    <w:rsid w:val="00750ABC"/>
    <w:rsid w:val="00750C19"/>
    <w:rsid w:val="00750C6E"/>
    <w:rsid w:val="00750CB9"/>
    <w:rsid w:val="00750D31"/>
    <w:rsid w:val="00750FAA"/>
    <w:rsid w:val="007513EC"/>
    <w:rsid w:val="007518B4"/>
    <w:rsid w:val="00751974"/>
    <w:rsid w:val="00751A64"/>
    <w:rsid w:val="00751C34"/>
    <w:rsid w:val="00751CF7"/>
    <w:rsid w:val="00751E5A"/>
    <w:rsid w:val="00751FAB"/>
    <w:rsid w:val="00751FD6"/>
    <w:rsid w:val="007521E9"/>
    <w:rsid w:val="00752253"/>
    <w:rsid w:val="0075226C"/>
    <w:rsid w:val="0075268B"/>
    <w:rsid w:val="00752955"/>
    <w:rsid w:val="00752956"/>
    <w:rsid w:val="0075299F"/>
    <w:rsid w:val="00752BEF"/>
    <w:rsid w:val="00752EEA"/>
    <w:rsid w:val="00752F76"/>
    <w:rsid w:val="007532DA"/>
    <w:rsid w:val="00753326"/>
    <w:rsid w:val="0075343A"/>
    <w:rsid w:val="0075347A"/>
    <w:rsid w:val="007536E2"/>
    <w:rsid w:val="00753987"/>
    <w:rsid w:val="007539B3"/>
    <w:rsid w:val="00753B75"/>
    <w:rsid w:val="00753DB8"/>
    <w:rsid w:val="00753E65"/>
    <w:rsid w:val="00753ED2"/>
    <w:rsid w:val="00753F2D"/>
    <w:rsid w:val="00754293"/>
    <w:rsid w:val="007543F8"/>
    <w:rsid w:val="00754472"/>
    <w:rsid w:val="0075456B"/>
    <w:rsid w:val="007547A6"/>
    <w:rsid w:val="00754906"/>
    <w:rsid w:val="007549F2"/>
    <w:rsid w:val="00754B37"/>
    <w:rsid w:val="00754C25"/>
    <w:rsid w:val="00754DBC"/>
    <w:rsid w:val="00754DD0"/>
    <w:rsid w:val="00754FC5"/>
    <w:rsid w:val="00754FD4"/>
    <w:rsid w:val="00755008"/>
    <w:rsid w:val="0075519E"/>
    <w:rsid w:val="007553E7"/>
    <w:rsid w:val="007555EB"/>
    <w:rsid w:val="007555F3"/>
    <w:rsid w:val="00755700"/>
    <w:rsid w:val="0075581E"/>
    <w:rsid w:val="00755835"/>
    <w:rsid w:val="00755A98"/>
    <w:rsid w:val="00755ABF"/>
    <w:rsid w:val="00755B57"/>
    <w:rsid w:val="00755DFE"/>
    <w:rsid w:val="0075607B"/>
    <w:rsid w:val="007560C7"/>
    <w:rsid w:val="007560CE"/>
    <w:rsid w:val="007560DF"/>
    <w:rsid w:val="00756188"/>
    <w:rsid w:val="0075620E"/>
    <w:rsid w:val="007566EB"/>
    <w:rsid w:val="00756838"/>
    <w:rsid w:val="007568E1"/>
    <w:rsid w:val="0075699F"/>
    <w:rsid w:val="007571C8"/>
    <w:rsid w:val="007571CC"/>
    <w:rsid w:val="007571F2"/>
    <w:rsid w:val="00757238"/>
    <w:rsid w:val="0075727C"/>
    <w:rsid w:val="00757367"/>
    <w:rsid w:val="007575ED"/>
    <w:rsid w:val="007576C8"/>
    <w:rsid w:val="0075790E"/>
    <w:rsid w:val="00757A7D"/>
    <w:rsid w:val="00757C11"/>
    <w:rsid w:val="00757C42"/>
    <w:rsid w:val="00757CA8"/>
    <w:rsid w:val="00757E3E"/>
    <w:rsid w:val="00757F87"/>
    <w:rsid w:val="0076005B"/>
    <w:rsid w:val="007602F2"/>
    <w:rsid w:val="007604FA"/>
    <w:rsid w:val="00760870"/>
    <w:rsid w:val="00760BDC"/>
    <w:rsid w:val="00760DBC"/>
    <w:rsid w:val="00760DF1"/>
    <w:rsid w:val="00760E02"/>
    <w:rsid w:val="0076107D"/>
    <w:rsid w:val="00761368"/>
    <w:rsid w:val="007616D0"/>
    <w:rsid w:val="007619F0"/>
    <w:rsid w:val="00761BBE"/>
    <w:rsid w:val="00761D7F"/>
    <w:rsid w:val="00761DF5"/>
    <w:rsid w:val="007622CE"/>
    <w:rsid w:val="00762373"/>
    <w:rsid w:val="007623B3"/>
    <w:rsid w:val="007624C9"/>
    <w:rsid w:val="00762779"/>
    <w:rsid w:val="007628E0"/>
    <w:rsid w:val="00762912"/>
    <w:rsid w:val="00762B1A"/>
    <w:rsid w:val="00762CE2"/>
    <w:rsid w:val="00762F01"/>
    <w:rsid w:val="00762FA5"/>
    <w:rsid w:val="0076305D"/>
    <w:rsid w:val="00763092"/>
    <w:rsid w:val="0076337F"/>
    <w:rsid w:val="007633C1"/>
    <w:rsid w:val="007635E4"/>
    <w:rsid w:val="007636AA"/>
    <w:rsid w:val="0076374A"/>
    <w:rsid w:val="00763829"/>
    <w:rsid w:val="00763987"/>
    <w:rsid w:val="007639B9"/>
    <w:rsid w:val="007639D3"/>
    <w:rsid w:val="00763C98"/>
    <w:rsid w:val="00763E3B"/>
    <w:rsid w:val="00763F57"/>
    <w:rsid w:val="00764050"/>
    <w:rsid w:val="0076408E"/>
    <w:rsid w:val="007640A5"/>
    <w:rsid w:val="0076418D"/>
    <w:rsid w:val="007645E3"/>
    <w:rsid w:val="0076464F"/>
    <w:rsid w:val="00764A39"/>
    <w:rsid w:val="00764AB0"/>
    <w:rsid w:val="00764D2E"/>
    <w:rsid w:val="00764E88"/>
    <w:rsid w:val="00764EEC"/>
    <w:rsid w:val="00764F7E"/>
    <w:rsid w:val="00764F9F"/>
    <w:rsid w:val="00765258"/>
    <w:rsid w:val="00765360"/>
    <w:rsid w:val="00765706"/>
    <w:rsid w:val="00765B6C"/>
    <w:rsid w:val="00765CD3"/>
    <w:rsid w:val="00765DC1"/>
    <w:rsid w:val="00766050"/>
    <w:rsid w:val="0076605D"/>
    <w:rsid w:val="0076615B"/>
    <w:rsid w:val="0076646F"/>
    <w:rsid w:val="0076657E"/>
    <w:rsid w:val="0076667F"/>
    <w:rsid w:val="00766830"/>
    <w:rsid w:val="007668C9"/>
    <w:rsid w:val="00766CE5"/>
    <w:rsid w:val="00766DFF"/>
    <w:rsid w:val="00766F2B"/>
    <w:rsid w:val="00766F65"/>
    <w:rsid w:val="0076717F"/>
    <w:rsid w:val="00767192"/>
    <w:rsid w:val="00767201"/>
    <w:rsid w:val="0076743D"/>
    <w:rsid w:val="00767705"/>
    <w:rsid w:val="0076775C"/>
    <w:rsid w:val="007678CF"/>
    <w:rsid w:val="00767911"/>
    <w:rsid w:val="007679CF"/>
    <w:rsid w:val="00767B33"/>
    <w:rsid w:val="00767B5E"/>
    <w:rsid w:val="00767B8F"/>
    <w:rsid w:val="00767BB1"/>
    <w:rsid w:val="00767C6B"/>
    <w:rsid w:val="00767CF6"/>
    <w:rsid w:val="00767D4B"/>
    <w:rsid w:val="00767ED4"/>
    <w:rsid w:val="00767EEF"/>
    <w:rsid w:val="00770342"/>
    <w:rsid w:val="0077043A"/>
    <w:rsid w:val="007704A7"/>
    <w:rsid w:val="0077064A"/>
    <w:rsid w:val="00770753"/>
    <w:rsid w:val="00770782"/>
    <w:rsid w:val="007707A1"/>
    <w:rsid w:val="00770C66"/>
    <w:rsid w:val="0077102F"/>
    <w:rsid w:val="007711ED"/>
    <w:rsid w:val="00771202"/>
    <w:rsid w:val="007713A7"/>
    <w:rsid w:val="00771418"/>
    <w:rsid w:val="00771495"/>
    <w:rsid w:val="007714F6"/>
    <w:rsid w:val="007714FD"/>
    <w:rsid w:val="00771729"/>
    <w:rsid w:val="007717EA"/>
    <w:rsid w:val="00771884"/>
    <w:rsid w:val="00771A9F"/>
    <w:rsid w:val="00771ABB"/>
    <w:rsid w:val="00771D88"/>
    <w:rsid w:val="00771DA8"/>
    <w:rsid w:val="00771E62"/>
    <w:rsid w:val="00771F29"/>
    <w:rsid w:val="00772030"/>
    <w:rsid w:val="00772349"/>
    <w:rsid w:val="007723D1"/>
    <w:rsid w:val="00772444"/>
    <w:rsid w:val="0077250F"/>
    <w:rsid w:val="0077268B"/>
    <w:rsid w:val="007726FD"/>
    <w:rsid w:val="00772771"/>
    <w:rsid w:val="0077288F"/>
    <w:rsid w:val="00772A9A"/>
    <w:rsid w:val="00772B3E"/>
    <w:rsid w:val="00772BE3"/>
    <w:rsid w:val="00772DAC"/>
    <w:rsid w:val="00772E5E"/>
    <w:rsid w:val="00773005"/>
    <w:rsid w:val="007732A4"/>
    <w:rsid w:val="00773365"/>
    <w:rsid w:val="0077370B"/>
    <w:rsid w:val="00773750"/>
    <w:rsid w:val="00773AC1"/>
    <w:rsid w:val="00773C19"/>
    <w:rsid w:val="00773D12"/>
    <w:rsid w:val="00773DF6"/>
    <w:rsid w:val="00773F2D"/>
    <w:rsid w:val="00774282"/>
    <w:rsid w:val="00774334"/>
    <w:rsid w:val="007744A7"/>
    <w:rsid w:val="00774542"/>
    <w:rsid w:val="00774688"/>
    <w:rsid w:val="007746BD"/>
    <w:rsid w:val="007747A1"/>
    <w:rsid w:val="007747B3"/>
    <w:rsid w:val="007749E6"/>
    <w:rsid w:val="00774B77"/>
    <w:rsid w:val="00774FE5"/>
    <w:rsid w:val="00775237"/>
    <w:rsid w:val="00775404"/>
    <w:rsid w:val="00775406"/>
    <w:rsid w:val="0077541E"/>
    <w:rsid w:val="00775563"/>
    <w:rsid w:val="00775754"/>
    <w:rsid w:val="007758A2"/>
    <w:rsid w:val="00775B09"/>
    <w:rsid w:val="00775B58"/>
    <w:rsid w:val="00775C98"/>
    <w:rsid w:val="00775EBC"/>
    <w:rsid w:val="007760F4"/>
    <w:rsid w:val="00776112"/>
    <w:rsid w:val="00776148"/>
    <w:rsid w:val="00776178"/>
    <w:rsid w:val="0077643C"/>
    <w:rsid w:val="00776503"/>
    <w:rsid w:val="00776542"/>
    <w:rsid w:val="007768D9"/>
    <w:rsid w:val="00776A85"/>
    <w:rsid w:val="00776C0A"/>
    <w:rsid w:val="00776CF1"/>
    <w:rsid w:val="00776D08"/>
    <w:rsid w:val="00776EF4"/>
    <w:rsid w:val="00777047"/>
    <w:rsid w:val="00777176"/>
    <w:rsid w:val="00777186"/>
    <w:rsid w:val="007772EC"/>
    <w:rsid w:val="00777413"/>
    <w:rsid w:val="00777853"/>
    <w:rsid w:val="0077788B"/>
    <w:rsid w:val="0077790A"/>
    <w:rsid w:val="007779B5"/>
    <w:rsid w:val="00777A01"/>
    <w:rsid w:val="00777C65"/>
    <w:rsid w:val="00777CBF"/>
    <w:rsid w:val="007802AB"/>
    <w:rsid w:val="00780336"/>
    <w:rsid w:val="00780647"/>
    <w:rsid w:val="00780661"/>
    <w:rsid w:val="0078074C"/>
    <w:rsid w:val="0078097C"/>
    <w:rsid w:val="00780CFC"/>
    <w:rsid w:val="00780FE4"/>
    <w:rsid w:val="0078101F"/>
    <w:rsid w:val="00781058"/>
    <w:rsid w:val="007811B7"/>
    <w:rsid w:val="007813BB"/>
    <w:rsid w:val="007813E7"/>
    <w:rsid w:val="007814EA"/>
    <w:rsid w:val="007817B9"/>
    <w:rsid w:val="00781A58"/>
    <w:rsid w:val="00781AEB"/>
    <w:rsid w:val="00781B2F"/>
    <w:rsid w:val="00781B53"/>
    <w:rsid w:val="00781BBB"/>
    <w:rsid w:val="00781E56"/>
    <w:rsid w:val="00781FD1"/>
    <w:rsid w:val="00782062"/>
    <w:rsid w:val="007820F8"/>
    <w:rsid w:val="007821EF"/>
    <w:rsid w:val="0078221A"/>
    <w:rsid w:val="00782351"/>
    <w:rsid w:val="0078242B"/>
    <w:rsid w:val="00782611"/>
    <w:rsid w:val="007828A9"/>
    <w:rsid w:val="00782BAF"/>
    <w:rsid w:val="00782E5F"/>
    <w:rsid w:val="00783064"/>
    <w:rsid w:val="00783152"/>
    <w:rsid w:val="007832C9"/>
    <w:rsid w:val="007832E9"/>
    <w:rsid w:val="007833B5"/>
    <w:rsid w:val="0078350E"/>
    <w:rsid w:val="0078368A"/>
    <w:rsid w:val="007836E1"/>
    <w:rsid w:val="00783736"/>
    <w:rsid w:val="007838F4"/>
    <w:rsid w:val="00783C9C"/>
    <w:rsid w:val="007844AE"/>
    <w:rsid w:val="00784A26"/>
    <w:rsid w:val="00784B6F"/>
    <w:rsid w:val="00784CF7"/>
    <w:rsid w:val="00784E4A"/>
    <w:rsid w:val="00784E65"/>
    <w:rsid w:val="00784FEA"/>
    <w:rsid w:val="007852E5"/>
    <w:rsid w:val="00785443"/>
    <w:rsid w:val="00785501"/>
    <w:rsid w:val="00785658"/>
    <w:rsid w:val="007856C9"/>
    <w:rsid w:val="00785824"/>
    <w:rsid w:val="00785C22"/>
    <w:rsid w:val="00785D72"/>
    <w:rsid w:val="00785DBE"/>
    <w:rsid w:val="00785E97"/>
    <w:rsid w:val="00785F57"/>
    <w:rsid w:val="0078642C"/>
    <w:rsid w:val="00786902"/>
    <w:rsid w:val="00786960"/>
    <w:rsid w:val="00786974"/>
    <w:rsid w:val="00786B30"/>
    <w:rsid w:val="00786C53"/>
    <w:rsid w:val="00786DA6"/>
    <w:rsid w:val="00786DAD"/>
    <w:rsid w:val="00787187"/>
    <w:rsid w:val="00787190"/>
    <w:rsid w:val="00787363"/>
    <w:rsid w:val="00787565"/>
    <w:rsid w:val="00787682"/>
    <w:rsid w:val="007877E4"/>
    <w:rsid w:val="0078781D"/>
    <w:rsid w:val="00787A94"/>
    <w:rsid w:val="00787BA2"/>
    <w:rsid w:val="00787CE6"/>
    <w:rsid w:val="00787D17"/>
    <w:rsid w:val="00787E11"/>
    <w:rsid w:val="007900A3"/>
    <w:rsid w:val="007903B5"/>
    <w:rsid w:val="00790499"/>
    <w:rsid w:val="007904A8"/>
    <w:rsid w:val="007904E2"/>
    <w:rsid w:val="0079063F"/>
    <w:rsid w:val="0079077D"/>
    <w:rsid w:val="00790A96"/>
    <w:rsid w:val="00790D18"/>
    <w:rsid w:val="00790D64"/>
    <w:rsid w:val="00790DD1"/>
    <w:rsid w:val="007910ED"/>
    <w:rsid w:val="00791164"/>
    <w:rsid w:val="0079119F"/>
    <w:rsid w:val="007911C6"/>
    <w:rsid w:val="0079126D"/>
    <w:rsid w:val="0079159A"/>
    <w:rsid w:val="00791691"/>
    <w:rsid w:val="0079172F"/>
    <w:rsid w:val="00791A68"/>
    <w:rsid w:val="00791B57"/>
    <w:rsid w:val="00791EAF"/>
    <w:rsid w:val="00791F69"/>
    <w:rsid w:val="00791FC1"/>
    <w:rsid w:val="00792075"/>
    <w:rsid w:val="00792164"/>
    <w:rsid w:val="0079219E"/>
    <w:rsid w:val="007921C1"/>
    <w:rsid w:val="00792464"/>
    <w:rsid w:val="0079251C"/>
    <w:rsid w:val="007926C7"/>
    <w:rsid w:val="0079290A"/>
    <w:rsid w:val="00792993"/>
    <w:rsid w:val="007929F0"/>
    <w:rsid w:val="00792D76"/>
    <w:rsid w:val="00792F29"/>
    <w:rsid w:val="0079303C"/>
    <w:rsid w:val="007930E8"/>
    <w:rsid w:val="007932EB"/>
    <w:rsid w:val="00793319"/>
    <w:rsid w:val="00793387"/>
    <w:rsid w:val="007934C1"/>
    <w:rsid w:val="007938B5"/>
    <w:rsid w:val="00793950"/>
    <w:rsid w:val="00793BBC"/>
    <w:rsid w:val="00793C64"/>
    <w:rsid w:val="00793CB5"/>
    <w:rsid w:val="00793DC0"/>
    <w:rsid w:val="00793F09"/>
    <w:rsid w:val="0079433B"/>
    <w:rsid w:val="0079437F"/>
    <w:rsid w:val="00794B0A"/>
    <w:rsid w:val="00794B0B"/>
    <w:rsid w:val="00794C0E"/>
    <w:rsid w:val="00794E01"/>
    <w:rsid w:val="0079507A"/>
    <w:rsid w:val="007954D8"/>
    <w:rsid w:val="00795678"/>
    <w:rsid w:val="0079567B"/>
    <w:rsid w:val="00795680"/>
    <w:rsid w:val="007957FD"/>
    <w:rsid w:val="007959A6"/>
    <w:rsid w:val="00795A32"/>
    <w:rsid w:val="00795A7B"/>
    <w:rsid w:val="00795CAD"/>
    <w:rsid w:val="00795E8E"/>
    <w:rsid w:val="00795FF5"/>
    <w:rsid w:val="00796059"/>
    <w:rsid w:val="007963CF"/>
    <w:rsid w:val="007964D7"/>
    <w:rsid w:val="00796608"/>
    <w:rsid w:val="00796855"/>
    <w:rsid w:val="00796C98"/>
    <w:rsid w:val="00796E83"/>
    <w:rsid w:val="007970CE"/>
    <w:rsid w:val="00797161"/>
    <w:rsid w:val="00797344"/>
    <w:rsid w:val="00797428"/>
    <w:rsid w:val="0079742E"/>
    <w:rsid w:val="00797794"/>
    <w:rsid w:val="00797828"/>
    <w:rsid w:val="00797C91"/>
    <w:rsid w:val="00797D2F"/>
    <w:rsid w:val="007A0081"/>
    <w:rsid w:val="007A028B"/>
    <w:rsid w:val="007A02F4"/>
    <w:rsid w:val="007A03AD"/>
    <w:rsid w:val="007A04F0"/>
    <w:rsid w:val="007A077E"/>
    <w:rsid w:val="007A07F9"/>
    <w:rsid w:val="007A08AE"/>
    <w:rsid w:val="007A08CD"/>
    <w:rsid w:val="007A0997"/>
    <w:rsid w:val="007A0A8F"/>
    <w:rsid w:val="007A0ACC"/>
    <w:rsid w:val="007A0B11"/>
    <w:rsid w:val="007A0CF1"/>
    <w:rsid w:val="007A0D67"/>
    <w:rsid w:val="007A0DAB"/>
    <w:rsid w:val="007A0DD0"/>
    <w:rsid w:val="007A0E12"/>
    <w:rsid w:val="007A0FE0"/>
    <w:rsid w:val="007A1087"/>
    <w:rsid w:val="007A112D"/>
    <w:rsid w:val="007A1303"/>
    <w:rsid w:val="007A1545"/>
    <w:rsid w:val="007A1586"/>
    <w:rsid w:val="007A15D4"/>
    <w:rsid w:val="007A15E1"/>
    <w:rsid w:val="007A1601"/>
    <w:rsid w:val="007A162B"/>
    <w:rsid w:val="007A166D"/>
    <w:rsid w:val="007A1891"/>
    <w:rsid w:val="007A1942"/>
    <w:rsid w:val="007A195E"/>
    <w:rsid w:val="007A1D20"/>
    <w:rsid w:val="007A1D22"/>
    <w:rsid w:val="007A1E04"/>
    <w:rsid w:val="007A1EB2"/>
    <w:rsid w:val="007A20C7"/>
    <w:rsid w:val="007A2106"/>
    <w:rsid w:val="007A212E"/>
    <w:rsid w:val="007A2346"/>
    <w:rsid w:val="007A236D"/>
    <w:rsid w:val="007A259D"/>
    <w:rsid w:val="007A26F9"/>
    <w:rsid w:val="007A2743"/>
    <w:rsid w:val="007A27F7"/>
    <w:rsid w:val="007A2AC2"/>
    <w:rsid w:val="007A2C92"/>
    <w:rsid w:val="007A2DBF"/>
    <w:rsid w:val="007A3199"/>
    <w:rsid w:val="007A3272"/>
    <w:rsid w:val="007A33DF"/>
    <w:rsid w:val="007A349E"/>
    <w:rsid w:val="007A3526"/>
    <w:rsid w:val="007A3673"/>
    <w:rsid w:val="007A377A"/>
    <w:rsid w:val="007A3788"/>
    <w:rsid w:val="007A37CC"/>
    <w:rsid w:val="007A38E0"/>
    <w:rsid w:val="007A396E"/>
    <w:rsid w:val="007A3A2E"/>
    <w:rsid w:val="007A4102"/>
    <w:rsid w:val="007A4121"/>
    <w:rsid w:val="007A418C"/>
    <w:rsid w:val="007A444F"/>
    <w:rsid w:val="007A45A0"/>
    <w:rsid w:val="007A474E"/>
    <w:rsid w:val="007A4832"/>
    <w:rsid w:val="007A4B13"/>
    <w:rsid w:val="007A4B44"/>
    <w:rsid w:val="007A4BB9"/>
    <w:rsid w:val="007A4E8D"/>
    <w:rsid w:val="007A4EB8"/>
    <w:rsid w:val="007A507B"/>
    <w:rsid w:val="007A5221"/>
    <w:rsid w:val="007A53D4"/>
    <w:rsid w:val="007A53EF"/>
    <w:rsid w:val="007A5519"/>
    <w:rsid w:val="007A5672"/>
    <w:rsid w:val="007A5715"/>
    <w:rsid w:val="007A57AC"/>
    <w:rsid w:val="007A58C5"/>
    <w:rsid w:val="007A5A6B"/>
    <w:rsid w:val="007A5AAD"/>
    <w:rsid w:val="007A5F52"/>
    <w:rsid w:val="007A5F53"/>
    <w:rsid w:val="007A61E9"/>
    <w:rsid w:val="007A6280"/>
    <w:rsid w:val="007A6534"/>
    <w:rsid w:val="007A65E7"/>
    <w:rsid w:val="007A6680"/>
    <w:rsid w:val="007A68E0"/>
    <w:rsid w:val="007A6A25"/>
    <w:rsid w:val="007A6BE7"/>
    <w:rsid w:val="007A6F3E"/>
    <w:rsid w:val="007A6F3F"/>
    <w:rsid w:val="007A71F7"/>
    <w:rsid w:val="007A74E4"/>
    <w:rsid w:val="007A7683"/>
    <w:rsid w:val="007A76DD"/>
    <w:rsid w:val="007A7708"/>
    <w:rsid w:val="007A774E"/>
    <w:rsid w:val="007A78BC"/>
    <w:rsid w:val="007A7A81"/>
    <w:rsid w:val="007A7A90"/>
    <w:rsid w:val="007A7D93"/>
    <w:rsid w:val="007A7F4A"/>
    <w:rsid w:val="007B0024"/>
    <w:rsid w:val="007B056B"/>
    <w:rsid w:val="007B0582"/>
    <w:rsid w:val="007B05CE"/>
    <w:rsid w:val="007B05D8"/>
    <w:rsid w:val="007B067A"/>
    <w:rsid w:val="007B0A46"/>
    <w:rsid w:val="007B0A96"/>
    <w:rsid w:val="007B0F1C"/>
    <w:rsid w:val="007B0F48"/>
    <w:rsid w:val="007B1105"/>
    <w:rsid w:val="007B1122"/>
    <w:rsid w:val="007B1178"/>
    <w:rsid w:val="007B16BB"/>
    <w:rsid w:val="007B1939"/>
    <w:rsid w:val="007B19F4"/>
    <w:rsid w:val="007B1C68"/>
    <w:rsid w:val="007B1D7F"/>
    <w:rsid w:val="007B2181"/>
    <w:rsid w:val="007B219B"/>
    <w:rsid w:val="007B2219"/>
    <w:rsid w:val="007B2331"/>
    <w:rsid w:val="007B236D"/>
    <w:rsid w:val="007B265F"/>
    <w:rsid w:val="007B2681"/>
    <w:rsid w:val="007B281F"/>
    <w:rsid w:val="007B2D05"/>
    <w:rsid w:val="007B2D58"/>
    <w:rsid w:val="007B2E10"/>
    <w:rsid w:val="007B3405"/>
    <w:rsid w:val="007B34DB"/>
    <w:rsid w:val="007B3502"/>
    <w:rsid w:val="007B35DA"/>
    <w:rsid w:val="007B3797"/>
    <w:rsid w:val="007B39C1"/>
    <w:rsid w:val="007B3C8C"/>
    <w:rsid w:val="007B3CFE"/>
    <w:rsid w:val="007B3E0D"/>
    <w:rsid w:val="007B408A"/>
    <w:rsid w:val="007B4134"/>
    <w:rsid w:val="007B419D"/>
    <w:rsid w:val="007B41BA"/>
    <w:rsid w:val="007B41D5"/>
    <w:rsid w:val="007B4246"/>
    <w:rsid w:val="007B44B8"/>
    <w:rsid w:val="007B48D5"/>
    <w:rsid w:val="007B48D8"/>
    <w:rsid w:val="007B4C12"/>
    <w:rsid w:val="007B4D23"/>
    <w:rsid w:val="007B4D4B"/>
    <w:rsid w:val="007B5079"/>
    <w:rsid w:val="007B51D3"/>
    <w:rsid w:val="007B5238"/>
    <w:rsid w:val="007B55EB"/>
    <w:rsid w:val="007B57A6"/>
    <w:rsid w:val="007B5865"/>
    <w:rsid w:val="007B58BE"/>
    <w:rsid w:val="007B58C1"/>
    <w:rsid w:val="007B5966"/>
    <w:rsid w:val="007B5A71"/>
    <w:rsid w:val="007B5B43"/>
    <w:rsid w:val="007B5EF5"/>
    <w:rsid w:val="007B5F9A"/>
    <w:rsid w:val="007B61FB"/>
    <w:rsid w:val="007B6436"/>
    <w:rsid w:val="007B658E"/>
    <w:rsid w:val="007B66A8"/>
    <w:rsid w:val="007B6AE2"/>
    <w:rsid w:val="007B6B70"/>
    <w:rsid w:val="007B6CE9"/>
    <w:rsid w:val="007B6F90"/>
    <w:rsid w:val="007B7010"/>
    <w:rsid w:val="007B7248"/>
    <w:rsid w:val="007B72B8"/>
    <w:rsid w:val="007B7363"/>
    <w:rsid w:val="007B7463"/>
    <w:rsid w:val="007B7648"/>
    <w:rsid w:val="007B767F"/>
    <w:rsid w:val="007B772E"/>
    <w:rsid w:val="007B7ADE"/>
    <w:rsid w:val="007B7B42"/>
    <w:rsid w:val="007B7F1A"/>
    <w:rsid w:val="007B7F27"/>
    <w:rsid w:val="007C0025"/>
    <w:rsid w:val="007C0091"/>
    <w:rsid w:val="007C00D6"/>
    <w:rsid w:val="007C0318"/>
    <w:rsid w:val="007C0457"/>
    <w:rsid w:val="007C04F5"/>
    <w:rsid w:val="007C065D"/>
    <w:rsid w:val="007C0A3B"/>
    <w:rsid w:val="007C0AF6"/>
    <w:rsid w:val="007C0BF9"/>
    <w:rsid w:val="007C0E77"/>
    <w:rsid w:val="007C1097"/>
    <w:rsid w:val="007C14F1"/>
    <w:rsid w:val="007C1619"/>
    <w:rsid w:val="007C16B1"/>
    <w:rsid w:val="007C176D"/>
    <w:rsid w:val="007C1C1D"/>
    <w:rsid w:val="007C1C9E"/>
    <w:rsid w:val="007C1D18"/>
    <w:rsid w:val="007C1DDC"/>
    <w:rsid w:val="007C1E2C"/>
    <w:rsid w:val="007C1F15"/>
    <w:rsid w:val="007C2108"/>
    <w:rsid w:val="007C228B"/>
    <w:rsid w:val="007C25BD"/>
    <w:rsid w:val="007C27D1"/>
    <w:rsid w:val="007C28CC"/>
    <w:rsid w:val="007C2AC4"/>
    <w:rsid w:val="007C3047"/>
    <w:rsid w:val="007C3387"/>
    <w:rsid w:val="007C34A1"/>
    <w:rsid w:val="007C34B3"/>
    <w:rsid w:val="007C3B6E"/>
    <w:rsid w:val="007C3C0D"/>
    <w:rsid w:val="007C3C35"/>
    <w:rsid w:val="007C3EA1"/>
    <w:rsid w:val="007C3F40"/>
    <w:rsid w:val="007C3FF4"/>
    <w:rsid w:val="007C40EC"/>
    <w:rsid w:val="007C472C"/>
    <w:rsid w:val="007C4B23"/>
    <w:rsid w:val="007C4B5F"/>
    <w:rsid w:val="007C4B9E"/>
    <w:rsid w:val="007C4D29"/>
    <w:rsid w:val="007C4DF0"/>
    <w:rsid w:val="007C5066"/>
    <w:rsid w:val="007C51BE"/>
    <w:rsid w:val="007C53D8"/>
    <w:rsid w:val="007C5404"/>
    <w:rsid w:val="007C54A8"/>
    <w:rsid w:val="007C5539"/>
    <w:rsid w:val="007C555B"/>
    <w:rsid w:val="007C5BAD"/>
    <w:rsid w:val="007C5C23"/>
    <w:rsid w:val="007C5CD3"/>
    <w:rsid w:val="007C5CEF"/>
    <w:rsid w:val="007C5E0B"/>
    <w:rsid w:val="007C60F9"/>
    <w:rsid w:val="007C6186"/>
    <w:rsid w:val="007C623C"/>
    <w:rsid w:val="007C636B"/>
    <w:rsid w:val="007C63CC"/>
    <w:rsid w:val="007C644E"/>
    <w:rsid w:val="007C64A1"/>
    <w:rsid w:val="007C65E2"/>
    <w:rsid w:val="007C6769"/>
    <w:rsid w:val="007C6843"/>
    <w:rsid w:val="007C6ADD"/>
    <w:rsid w:val="007C6B80"/>
    <w:rsid w:val="007C6C28"/>
    <w:rsid w:val="007C6F0F"/>
    <w:rsid w:val="007C74E1"/>
    <w:rsid w:val="007C7516"/>
    <w:rsid w:val="007C78E3"/>
    <w:rsid w:val="007C7959"/>
    <w:rsid w:val="007C7992"/>
    <w:rsid w:val="007C7AD3"/>
    <w:rsid w:val="007C7C65"/>
    <w:rsid w:val="007C7E9F"/>
    <w:rsid w:val="007C7EC4"/>
    <w:rsid w:val="007C7F06"/>
    <w:rsid w:val="007C7FD2"/>
    <w:rsid w:val="007D0055"/>
    <w:rsid w:val="007D0241"/>
    <w:rsid w:val="007D0339"/>
    <w:rsid w:val="007D05B5"/>
    <w:rsid w:val="007D0626"/>
    <w:rsid w:val="007D06DB"/>
    <w:rsid w:val="007D0952"/>
    <w:rsid w:val="007D0B4E"/>
    <w:rsid w:val="007D0B82"/>
    <w:rsid w:val="007D0F39"/>
    <w:rsid w:val="007D0FA8"/>
    <w:rsid w:val="007D121D"/>
    <w:rsid w:val="007D1263"/>
    <w:rsid w:val="007D12A1"/>
    <w:rsid w:val="007D133D"/>
    <w:rsid w:val="007D14C7"/>
    <w:rsid w:val="007D14F9"/>
    <w:rsid w:val="007D1585"/>
    <w:rsid w:val="007D1730"/>
    <w:rsid w:val="007D175B"/>
    <w:rsid w:val="007D18EA"/>
    <w:rsid w:val="007D1C50"/>
    <w:rsid w:val="007D1C5E"/>
    <w:rsid w:val="007D1D46"/>
    <w:rsid w:val="007D1E27"/>
    <w:rsid w:val="007D1EA6"/>
    <w:rsid w:val="007D21D4"/>
    <w:rsid w:val="007D226E"/>
    <w:rsid w:val="007D235B"/>
    <w:rsid w:val="007D24A3"/>
    <w:rsid w:val="007D25E2"/>
    <w:rsid w:val="007D2606"/>
    <w:rsid w:val="007D2628"/>
    <w:rsid w:val="007D27F9"/>
    <w:rsid w:val="007D2D8B"/>
    <w:rsid w:val="007D2DC6"/>
    <w:rsid w:val="007D2E9A"/>
    <w:rsid w:val="007D310A"/>
    <w:rsid w:val="007D3248"/>
    <w:rsid w:val="007D3345"/>
    <w:rsid w:val="007D3512"/>
    <w:rsid w:val="007D3514"/>
    <w:rsid w:val="007D3696"/>
    <w:rsid w:val="007D36C0"/>
    <w:rsid w:val="007D3913"/>
    <w:rsid w:val="007D3ABB"/>
    <w:rsid w:val="007D3BFE"/>
    <w:rsid w:val="007D3CAC"/>
    <w:rsid w:val="007D3E08"/>
    <w:rsid w:val="007D4223"/>
    <w:rsid w:val="007D4262"/>
    <w:rsid w:val="007D429E"/>
    <w:rsid w:val="007D4547"/>
    <w:rsid w:val="007D46C9"/>
    <w:rsid w:val="007D4856"/>
    <w:rsid w:val="007D48B1"/>
    <w:rsid w:val="007D49C7"/>
    <w:rsid w:val="007D4AC1"/>
    <w:rsid w:val="007D4BF9"/>
    <w:rsid w:val="007D4CBB"/>
    <w:rsid w:val="007D4F60"/>
    <w:rsid w:val="007D4F63"/>
    <w:rsid w:val="007D510E"/>
    <w:rsid w:val="007D51A1"/>
    <w:rsid w:val="007D5222"/>
    <w:rsid w:val="007D532B"/>
    <w:rsid w:val="007D5360"/>
    <w:rsid w:val="007D5466"/>
    <w:rsid w:val="007D54A8"/>
    <w:rsid w:val="007D5745"/>
    <w:rsid w:val="007D57D2"/>
    <w:rsid w:val="007D5A7F"/>
    <w:rsid w:val="007D5D3F"/>
    <w:rsid w:val="007D5DC8"/>
    <w:rsid w:val="007D5E8C"/>
    <w:rsid w:val="007D6410"/>
    <w:rsid w:val="007D68CF"/>
    <w:rsid w:val="007D6AF4"/>
    <w:rsid w:val="007D6D86"/>
    <w:rsid w:val="007D70DA"/>
    <w:rsid w:val="007D7496"/>
    <w:rsid w:val="007D756A"/>
    <w:rsid w:val="007D7799"/>
    <w:rsid w:val="007D789B"/>
    <w:rsid w:val="007D7C83"/>
    <w:rsid w:val="007D7CB5"/>
    <w:rsid w:val="007D7D0E"/>
    <w:rsid w:val="007E00A7"/>
    <w:rsid w:val="007E0145"/>
    <w:rsid w:val="007E01E4"/>
    <w:rsid w:val="007E05BF"/>
    <w:rsid w:val="007E0702"/>
    <w:rsid w:val="007E0D8D"/>
    <w:rsid w:val="007E0F4A"/>
    <w:rsid w:val="007E0F52"/>
    <w:rsid w:val="007E0F84"/>
    <w:rsid w:val="007E1189"/>
    <w:rsid w:val="007E12AC"/>
    <w:rsid w:val="007E14F3"/>
    <w:rsid w:val="007E16BF"/>
    <w:rsid w:val="007E17C8"/>
    <w:rsid w:val="007E1844"/>
    <w:rsid w:val="007E198D"/>
    <w:rsid w:val="007E1F42"/>
    <w:rsid w:val="007E1FA6"/>
    <w:rsid w:val="007E2066"/>
    <w:rsid w:val="007E229B"/>
    <w:rsid w:val="007E22BF"/>
    <w:rsid w:val="007E24B0"/>
    <w:rsid w:val="007E25E3"/>
    <w:rsid w:val="007E2973"/>
    <w:rsid w:val="007E2C06"/>
    <w:rsid w:val="007E2CB2"/>
    <w:rsid w:val="007E2D81"/>
    <w:rsid w:val="007E2DDF"/>
    <w:rsid w:val="007E2F43"/>
    <w:rsid w:val="007E2FC9"/>
    <w:rsid w:val="007E2FEF"/>
    <w:rsid w:val="007E314B"/>
    <w:rsid w:val="007E31C0"/>
    <w:rsid w:val="007E32D3"/>
    <w:rsid w:val="007E32E0"/>
    <w:rsid w:val="007E342C"/>
    <w:rsid w:val="007E34B9"/>
    <w:rsid w:val="007E35EC"/>
    <w:rsid w:val="007E361D"/>
    <w:rsid w:val="007E3739"/>
    <w:rsid w:val="007E373D"/>
    <w:rsid w:val="007E3841"/>
    <w:rsid w:val="007E3A24"/>
    <w:rsid w:val="007E3BE0"/>
    <w:rsid w:val="007E3F40"/>
    <w:rsid w:val="007E3F60"/>
    <w:rsid w:val="007E3FB3"/>
    <w:rsid w:val="007E407C"/>
    <w:rsid w:val="007E42CF"/>
    <w:rsid w:val="007E4443"/>
    <w:rsid w:val="007E44BA"/>
    <w:rsid w:val="007E4562"/>
    <w:rsid w:val="007E473D"/>
    <w:rsid w:val="007E49A8"/>
    <w:rsid w:val="007E4C31"/>
    <w:rsid w:val="007E4F43"/>
    <w:rsid w:val="007E4FEC"/>
    <w:rsid w:val="007E5356"/>
    <w:rsid w:val="007E5397"/>
    <w:rsid w:val="007E53BF"/>
    <w:rsid w:val="007E540B"/>
    <w:rsid w:val="007E5575"/>
    <w:rsid w:val="007E574A"/>
    <w:rsid w:val="007E5A1D"/>
    <w:rsid w:val="007E5B1C"/>
    <w:rsid w:val="007E5DDB"/>
    <w:rsid w:val="007E5E1F"/>
    <w:rsid w:val="007E5E6F"/>
    <w:rsid w:val="007E6377"/>
    <w:rsid w:val="007E63E1"/>
    <w:rsid w:val="007E65AC"/>
    <w:rsid w:val="007E670E"/>
    <w:rsid w:val="007E6921"/>
    <w:rsid w:val="007E69DA"/>
    <w:rsid w:val="007E69E8"/>
    <w:rsid w:val="007E6A3D"/>
    <w:rsid w:val="007E6A53"/>
    <w:rsid w:val="007E6A87"/>
    <w:rsid w:val="007E6AE8"/>
    <w:rsid w:val="007E6FC4"/>
    <w:rsid w:val="007E707F"/>
    <w:rsid w:val="007E7140"/>
    <w:rsid w:val="007E7471"/>
    <w:rsid w:val="007E7483"/>
    <w:rsid w:val="007E7511"/>
    <w:rsid w:val="007E759E"/>
    <w:rsid w:val="007E7697"/>
    <w:rsid w:val="007E7705"/>
    <w:rsid w:val="007E774F"/>
    <w:rsid w:val="007E783F"/>
    <w:rsid w:val="007E7B88"/>
    <w:rsid w:val="007E7BB1"/>
    <w:rsid w:val="007E7CB1"/>
    <w:rsid w:val="007E7F4D"/>
    <w:rsid w:val="007E7FFC"/>
    <w:rsid w:val="007F0424"/>
    <w:rsid w:val="007F051B"/>
    <w:rsid w:val="007F058B"/>
    <w:rsid w:val="007F06F5"/>
    <w:rsid w:val="007F07AA"/>
    <w:rsid w:val="007F0A74"/>
    <w:rsid w:val="007F0BDC"/>
    <w:rsid w:val="007F0C18"/>
    <w:rsid w:val="007F0C7F"/>
    <w:rsid w:val="007F0DCD"/>
    <w:rsid w:val="007F0E88"/>
    <w:rsid w:val="007F0EA3"/>
    <w:rsid w:val="007F0EA4"/>
    <w:rsid w:val="007F0ED0"/>
    <w:rsid w:val="007F0EE6"/>
    <w:rsid w:val="007F0F08"/>
    <w:rsid w:val="007F10E0"/>
    <w:rsid w:val="007F1164"/>
    <w:rsid w:val="007F1197"/>
    <w:rsid w:val="007F1498"/>
    <w:rsid w:val="007F1815"/>
    <w:rsid w:val="007F19C4"/>
    <w:rsid w:val="007F1A22"/>
    <w:rsid w:val="007F1E1C"/>
    <w:rsid w:val="007F1E62"/>
    <w:rsid w:val="007F204A"/>
    <w:rsid w:val="007F2172"/>
    <w:rsid w:val="007F22E8"/>
    <w:rsid w:val="007F236D"/>
    <w:rsid w:val="007F2537"/>
    <w:rsid w:val="007F260F"/>
    <w:rsid w:val="007F29F6"/>
    <w:rsid w:val="007F2B19"/>
    <w:rsid w:val="007F2E3F"/>
    <w:rsid w:val="007F2F1C"/>
    <w:rsid w:val="007F314E"/>
    <w:rsid w:val="007F31E3"/>
    <w:rsid w:val="007F322B"/>
    <w:rsid w:val="007F325C"/>
    <w:rsid w:val="007F3374"/>
    <w:rsid w:val="007F33B8"/>
    <w:rsid w:val="007F344E"/>
    <w:rsid w:val="007F35C1"/>
    <w:rsid w:val="007F360A"/>
    <w:rsid w:val="007F3637"/>
    <w:rsid w:val="007F36ED"/>
    <w:rsid w:val="007F37D3"/>
    <w:rsid w:val="007F38C2"/>
    <w:rsid w:val="007F395A"/>
    <w:rsid w:val="007F39AF"/>
    <w:rsid w:val="007F3A5B"/>
    <w:rsid w:val="007F3ACA"/>
    <w:rsid w:val="007F3E74"/>
    <w:rsid w:val="007F3EB1"/>
    <w:rsid w:val="007F44A8"/>
    <w:rsid w:val="007F45A7"/>
    <w:rsid w:val="007F461C"/>
    <w:rsid w:val="007F48E1"/>
    <w:rsid w:val="007F4A27"/>
    <w:rsid w:val="007F4A55"/>
    <w:rsid w:val="007F4AC6"/>
    <w:rsid w:val="007F4B42"/>
    <w:rsid w:val="007F4C73"/>
    <w:rsid w:val="007F4F50"/>
    <w:rsid w:val="007F5349"/>
    <w:rsid w:val="007F5367"/>
    <w:rsid w:val="007F5423"/>
    <w:rsid w:val="007F5558"/>
    <w:rsid w:val="007F5894"/>
    <w:rsid w:val="007F591C"/>
    <w:rsid w:val="007F5AB8"/>
    <w:rsid w:val="007F5ABE"/>
    <w:rsid w:val="007F5AEA"/>
    <w:rsid w:val="007F5C3B"/>
    <w:rsid w:val="007F5CF7"/>
    <w:rsid w:val="007F5D15"/>
    <w:rsid w:val="007F6349"/>
    <w:rsid w:val="007F63F6"/>
    <w:rsid w:val="007F64FA"/>
    <w:rsid w:val="007F684C"/>
    <w:rsid w:val="007F6C06"/>
    <w:rsid w:val="007F6CEE"/>
    <w:rsid w:val="007F6CFD"/>
    <w:rsid w:val="007F6D12"/>
    <w:rsid w:val="007F6F10"/>
    <w:rsid w:val="007F720A"/>
    <w:rsid w:val="007F7663"/>
    <w:rsid w:val="007F774E"/>
    <w:rsid w:val="007F77CD"/>
    <w:rsid w:val="007F7822"/>
    <w:rsid w:val="007F79B1"/>
    <w:rsid w:val="007F7AE8"/>
    <w:rsid w:val="007F7BB9"/>
    <w:rsid w:val="007F7D3B"/>
    <w:rsid w:val="007F7F08"/>
    <w:rsid w:val="0080012C"/>
    <w:rsid w:val="008001FF"/>
    <w:rsid w:val="008003D8"/>
    <w:rsid w:val="00800463"/>
    <w:rsid w:val="008004A7"/>
    <w:rsid w:val="008004D3"/>
    <w:rsid w:val="00800678"/>
    <w:rsid w:val="00800842"/>
    <w:rsid w:val="0080099B"/>
    <w:rsid w:val="00800B9A"/>
    <w:rsid w:val="00800D6E"/>
    <w:rsid w:val="00800D88"/>
    <w:rsid w:val="00801064"/>
    <w:rsid w:val="00801086"/>
    <w:rsid w:val="0080109E"/>
    <w:rsid w:val="008010C8"/>
    <w:rsid w:val="0080129E"/>
    <w:rsid w:val="008016FB"/>
    <w:rsid w:val="0080191C"/>
    <w:rsid w:val="00801A61"/>
    <w:rsid w:val="00801A6F"/>
    <w:rsid w:val="00801BED"/>
    <w:rsid w:val="00801F65"/>
    <w:rsid w:val="00802778"/>
    <w:rsid w:val="0080281D"/>
    <w:rsid w:val="00802A0E"/>
    <w:rsid w:val="00802A72"/>
    <w:rsid w:val="00802B14"/>
    <w:rsid w:val="00802C33"/>
    <w:rsid w:val="00802C54"/>
    <w:rsid w:val="00802CC7"/>
    <w:rsid w:val="00802DCA"/>
    <w:rsid w:val="00802FB2"/>
    <w:rsid w:val="008035B2"/>
    <w:rsid w:val="00803688"/>
    <w:rsid w:val="00803743"/>
    <w:rsid w:val="008038D3"/>
    <w:rsid w:val="00803AA6"/>
    <w:rsid w:val="00803D95"/>
    <w:rsid w:val="00803E9F"/>
    <w:rsid w:val="00803EA2"/>
    <w:rsid w:val="0080438F"/>
    <w:rsid w:val="008043A0"/>
    <w:rsid w:val="0080481F"/>
    <w:rsid w:val="0080486B"/>
    <w:rsid w:val="00804966"/>
    <w:rsid w:val="00804A95"/>
    <w:rsid w:val="00804BCA"/>
    <w:rsid w:val="00804BD5"/>
    <w:rsid w:val="00804C1F"/>
    <w:rsid w:val="00804D8C"/>
    <w:rsid w:val="00804E50"/>
    <w:rsid w:val="00805038"/>
    <w:rsid w:val="0080507E"/>
    <w:rsid w:val="0080514B"/>
    <w:rsid w:val="008056E7"/>
    <w:rsid w:val="008057EC"/>
    <w:rsid w:val="0080588A"/>
    <w:rsid w:val="00805CF4"/>
    <w:rsid w:val="00805FAA"/>
    <w:rsid w:val="00806237"/>
    <w:rsid w:val="00806252"/>
    <w:rsid w:val="0080683C"/>
    <w:rsid w:val="00806893"/>
    <w:rsid w:val="00806990"/>
    <w:rsid w:val="00806B01"/>
    <w:rsid w:val="00806CE1"/>
    <w:rsid w:val="00806D22"/>
    <w:rsid w:val="00806DA5"/>
    <w:rsid w:val="00806DD7"/>
    <w:rsid w:val="00806F56"/>
    <w:rsid w:val="00807087"/>
    <w:rsid w:val="008071CA"/>
    <w:rsid w:val="00807234"/>
    <w:rsid w:val="00807257"/>
    <w:rsid w:val="00807399"/>
    <w:rsid w:val="00807463"/>
    <w:rsid w:val="0080779E"/>
    <w:rsid w:val="008077C5"/>
    <w:rsid w:val="00807819"/>
    <w:rsid w:val="00807DD9"/>
    <w:rsid w:val="00807DFA"/>
    <w:rsid w:val="00807ECA"/>
    <w:rsid w:val="008102D0"/>
    <w:rsid w:val="0081034A"/>
    <w:rsid w:val="008103E6"/>
    <w:rsid w:val="00810458"/>
    <w:rsid w:val="00810B8F"/>
    <w:rsid w:val="00810DFA"/>
    <w:rsid w:val="00810E9B"/>
    <w:rsid w:val="00810EA8"/>
    <w:rsid w:val="00810EC0"/>
    <w:rsid w:val="008111B2"/>
    <w:rsid w:val="00811529"/>
    <w:rsid w:val="00811561"/>
    <w:rsid w:val="008115C9"/>
    <w:rsid w:val="0081165F"/>
    <w:rsid w:val="00811815"/>
    <w:rsid w:val="00811B4C"/>
    <w:rsid w:val="00811CD9"/>
    <w:rsid w:val="00811D07"/>
    <w:rsid w:val="00811EE6"/>
    <w:rsid w:val="008120FF"/>
    <w:rsid w:val="0081236C"/>
    <w:rsid w:val="008124F7"/>
    <w:rsid w:val="0081278B"/>
    <w:rsid w:val="00812795"/>
    <w:rsid w:val="00812821"/>
    <w:rsid w:val="00812A07"/>
    <w:rsid w:val="00812A55"/>
    <w:rsid w:val="00812BFB"/>
    <w:rsid w:val="00812DCC"/>
    <w:rsid w:val="00812F44"/>
    <w:rsid w:val="008130FC"/>
    <w:rsid w:val="008131A1"/>
    <w:rsid w:val="008132CE"/>
    <w:rsid w:val="008132E1"/>
    <w:rsid w:val="00813751"/>
    <w:rsid w:val="00813965"/>
    <w:rsid w:val="008139DB"/>
    <w:rsid w:val="00813A58"/>
    <w:rsid w:val="00813CBD"/>
    <w:rsid w:val="00813F13"/>
    <w:rsid w:val="00813F42"/>
    <w:rsid w:val="00814247"/>
    <w:rsid w:val="008144E4"/>
    <w:rsid w:val="008145C5"/>
    <w:rsid w:val="00814637"/>
    <w:rsid w:val="00814730"/>
    <w:rsid w:val="00814D89"/>
    <w:rsid w:val="00814E69"/>
    <w:rsid w:val="00814F66"/>
    <w:rsid w:val="00815044"/>
    <w:rsid w:val="008152D2"/>
    <w:rsid w:val="008152F0"/>
    <w:rsid w:val="0081531E"/>
    <w:rsid w:val="00815484"/>
    <w:rsid w:val="0081555E"/>
    <w:rsid w:val="008155A9"/>
    <w:rsid w:val="00815B03"/>
    <w:rsid w:val="00815B10"/>
    <w:rsid w:val="00815BAB"/>
    <w:rsid w:val="00815BDE"/>
    <w:rsid w:val="00815CD6"/>
    <w:rsid w:val="00815D25"/>
    <w:rsid w:val="00815D2F"/>
    <w:rsid w:val="00815E97"/>
    <w:rsid w:val="00815FE4"/>
    <w:rsid w:val="0081623B"/>
    <w:rsid w:val="008163D7"/>
    <w:rsid w:val="008165AB"/>
    <w:rsid w:val="008166E2"/>
    <w:rsid w:val="008167AB"/>
    <w:rsid w:val="008169BA"/>
    <w:rsid w:val="00816F89"/>
    <w:rsid w:val="0081706F"/>
    <w:rsid w:val="0081718E"/>
    <w:rsid w:val="0081750D"/>
    <w:rsid w:val="008175D9"/>
    <w:rsid w:val="00817698"/>
    <w:rsid w:val="00817C5C"/>
    <w:rsid w:val="00817CD0"/>
    <w:rsid w:val="00817D67"/>
    <w:rsid w:val="008201BD"/>
    <w:rsid w:val="0082025E"/>
    <w:rsid w:val="00820285"/>
    <w:rsid w:val="0082033F"/>
    <w:rsid w:val="00820368"/>
    <w:rsid w:val="00820517"/>
    <w:rsid w:val="00820592"/>
    <w:rsid w:val="008208FC"/>
    <w:rsid w:val="00820960"/>
    <w:rsid w:val="00820B2A"/>
    <w:rsid w:val="00820C02"/>
    <w:rsid w:val="00820C38"/>
    <w:rsid w:val="00820CA0"/>
    <w:rsid w:val="00820EFB"/>
    <w:rsid w:val="008210A3"/>
    <w:rsid w:val="008210DE"/>
    <w:rsid w:val="0082125D"/>
    <w:rsid w:val="008213C6"/>
    <w:rsid w:val="008214C9"/>
    <w:rsid w:val="008214CF"/>
    <w:rsid w:val="00821664"/>
    <w:rsid w:val="00821686"/>
    <w:rsid w:val="00821821"/>
    <w:rsid w:val="008219DA"/>
    <w:rsid w:val="00821A98"/>
    <w:rsid w:val="00821E04"/>
    <w:rsid w:val="008220D8"/>
    <w:rsid w:val="00822114"/>
    <w:rsid w:val="0082219F"/>
    <w:rsid w:val="00822393"/>
    <w:rsid w:val="00822479"/>
    <w:rsid w:val="00822489"/>
    <w:rsid w:val="008225DA"/>
    <w:rsid w:val="008226B6"/>
    <w:rsid w:val="00822973"/>
    <w:rsid w:val="008233DB"/>
    <w:rsid w:val="008235B7"/>
    <w:rsid w:val="008235FB"/>
    <w:rsid w:val="008236A0"/>
    <w:rsid w:val="00823705"/>
    <w:rsid w:val="008237C0"/>
    <w:rsid w:val="0082395B"/>
    <w:rsid w:val="00823ACD"/>
    <w:rsid w:val="00823C72"/>
    <w:rsid w:val="00823C76"/>
    <w:rsid w:val="00823F6B"/>
    <w:rsid w:val="0082400E"/>
    <w:rsid w:val="00824099"/>
    <w:rsid w:val="00824145"/>
    <w:rsid w:val="0082418B"/>
    <w:rsid w:val="008241E7"/>
    <w:rsid w:val="008241EF"/>
    <w:rsid w:val="00824330"/>
    <w:rsid w:val="00824382"/>
    <w:rsid w:val="00824573"/>
    <w:rsid w:val="00824597"/>
    <w:rsid w:val="008245DE"/>
    <w:rsid w:val="0082475C"/>
    <w:rsid w:val="008248F8"/>
    <w:rsid w:val="00824B4D"/>
    <w:rsid w:val="00824C00"/>
    <w:rsid w:val="00824EF8"/>
    <w:rsid w:val="008250F2"/>
    <w:rsid w:val="0082529D"/>
    <w:rsid w:val="008255B3"/>
    <w:rsid w:val="00825674"/>
    <w:rsid w:val="00825CEB"/>
    <w:rsid w:val="00825FD9"/>
    <w:rsid w:val="00826017"/>
    <w:rsid w:val="008260C3"/>
    <w:rsid w:val="008260F3"/>
    <w:rsid w:val="0082637B"/>
    <w:rsid w:val="00826544"/>
    <w:rsid w:val="00826571"/>
    <w:rsid w:val="00826583"/>
    <w:rsid w:val="0082659D"/>
    <w:rsid w:val="008269F4"/>
    <w:rsid w:val="008269FC"/>
    <w:rsid w:val="00826CCB"/>
    <w:rsid w:val="00826DF2"/>
    <w:rsid w:val="00826F72"/>
    <w:rsid w:val="00826FB4"/>
    <w:rsid w:val="008270F1"/>
    <w:rsid w:val="00827110"/>
    <w:rsid w:val="00827190"/>
    <w:rsid w:val="00827299"/>
    <w:rsid w:val="0082744F"/>
    <w:rsid w:val="00827569"/>
    <w:rsid w:val="008276BD"/>
    <w:rsid w:val="008277A3"/>
    <w:rsid w:val="008277F7"/>
    <w:rsid w:val="0082786F"/>
    <w:rsid w:val="0082790C"/>
    <w:rsid w:val="00827B1D"/>
    <w:rsid w:val="00827CA2"/>
    <w:rsid w:val="00827E44"/>
    <w:rsid w:val="00827E96"/>
    <w:rsid w:val="00827F6E"/>
    <w:rsid w:val="00827FA8"/>
    <w:rsid w:val="00830063"/>
    <w:rsid w:val="008303A5"/>
    <w:rsid w:val="0083050D"/>
    <w:rsid w:val="008306FA"/>
    <w:rsid w:val="0083091B"/>
    <w:rsid w:val="00830BAA"/>
    <w:rsid w:val="00830E2F"/>
    <w:rsid w:val="00830EE9"/>
    <w:rsid w:val="00831047"/>
    <w:rsid w:val="0083107C"/>
    <w:rsid w:val="00831242"/>
    <w:rsid w:val="00831263"/>
    <w:rsid w:val="008316F5"/>
    <w:rsid w:val="00831880"/>
    <w:rsid w:val="008319B8"/>
    <w:rsid w:val="00831ABA"/>
    <w:rsid w:val="00831ACB"/>
    <w:rsid w:val="00831B65"/>
    <w:rsid w:val="00831C0A"/>
    <w:rsid w:val="00831E51"/>
    <w:rsid w:val="00831E54"/>
    <w:rsid w:val="00831EAE"/>
    <w:rsid w:val="00831F95"/>
    <w:rsid w:val="0083203A"/>
    <w:rsid w:val="00832085"/>
    <w:rsid w:val="00832311"/>
    <w:rsid w:val="008324C6"/>
    <w:rsid w:val="008324EF"/>
    <w:rsid w:val="00832525"/>
    <w:rsid w:val="00832555"/>
    <w:rsid w:val="008329AE"/>
    <w:rsid w:val="00832C80"/>
    <w:rsid w:val="00832CEA"/>
    <w:rsid w:val="00832DCA"/>
    <w:rsid w:val="00832E09"/>
    <w:rsid w:val="00832F69"/>
    <w:rsid w:val="00833018"/>
    <w:rsid w:val="008330FA"/>
    <w:rsid w:val="0083312A"/>
    <w:rsid w:val="008332AC"/>
    <w:rsid w:val="0083363D"/>
    <w:rsid w:val="00833694"/>
    <w:rsid w:val="0083378F"/>
    <w:rsid w:val="00833B28"/>
    <w:rsid w:val="00833BD0"/>
    <w:rsid w:val="00833C1D"/>
    <w:rsid w:val="00833CB0"/>
    <w:rsid w:val="00833D01"/>
    <w:rsid w:val="00833D1C"/>
    <w:rsid w:val="00833F8E"/>
    <w:rsid w:val="00834090"/>
    <w:rsid w:val="008342A0"/>
    <w:rsid w:val="0083435A"/>
    <w:rsid w:val="008345C4"/>
    <w:rsid w:val="0083472D"/>
    <w:rsid w:val="00834979"/>
    <w:rsid w:val="00834998"/>
    <w:rsid w:val="00834C63"/>
    <w:rsid w:val="00834E93"/>
    <w:rsid w:val="008355AA"/>
    <w:rsid w:val="0083561E"/>
    <w:rsid w:val="0083564D"/>
    <w:rsid w:val="008356AD"/>
    <w:rsid w:val="00835AD9"/>
    <w:rsid w:val="00835B78"/>
    <w:rsid w:val="00835D44"/>
    <w:rsid w:val="0083652D"/>
    <w:rsid w:val="00836648"/>
    <w:rsid w:val="00836949"/>
    <w:rsid w:val="008369C0"/>
    <w:rsid w:val="00836FDB"/>
    <w:rsid w:val="0083701B"/>
    <w:rsid w:val="00837154"/>
    <w:rsid w:val="00837313"/>
    <w:rsid w:val="0083735C"/>
    <w:rsid w:val="0083739B"/>
    <w:rsid w:val="0083742B"/>
    <w:rsid w:val="00837513"/>
    <w:rsid w:val="008375FC"/>
    <w:rsid w:val="00837744"/>
    <w:rsid w:val="00837761"/>
    <w:rsid w:val="008378CA"/>
    <w:rsid w:val="00837926"/>
    <w:rsid w:val="00837AA9"/>
    <w:rsid w:val="00837BD9"/>
    <w:rsid w:val="00837CA2"/>
    <w:rsid w:val="00837D2E"/>
    <w:rsid w:val="0084024E"/>
    <w:rsid w:val="008404BE"/>
    <w:rsid w:val="0084058C"/>
    <w:rsid w:val="00840BAA"/>
    <w:rsid w:val="00840E38"/>
    <w:rsid w:val="00840E44"/>
    <w:rsid w:val="00840EE3"/>
    <w:rsid w:val="008412B0"/>
    <w:rsid w:val="00841431"/>
    <w:rsid w:val="00841799"/>
    <w:rsid w:val="00841931"/>
    <w:rsid w:val="00841C23"/>
    <w:rsid w:val="00841C43"/>
    <w:rsid w:val="0084206F"/>
    <w:rsid w:val="008420DC"/>
    <w:rsid w:val="00842134"/>
    <w:rsid w:val="00842155"/>
    <w:rsid w:val="00842191"/>
    <w:rsid w:val="008424B6"/>
    <w:rsid w:val="00842651"/>
    <w:rsid w:val="0084270E"/>
    <w:rsid w:val="00842AEC"/>
    <w:rsid w:val="00842B95"/>
    <w:rsid w:val="00842D72"/>
    <w:rsid w:val="00842D8E"/>
    <w:rsid w:val="00842FD9"/>
    <w:rsid w:val="00843086"/>
    <w:rsid w:val="00843168"/>
    <w:rsid w:val="008432B2"/>
    <w:rsid w:val="008432E5"/>
    <w:rsid w:val="00843522"/>
    <w:rsid w:val="0084355B"/>
    <w:rsid w:val="008435C8"/>
    <w:rsid w:val="00843940"/>
    <w:rsid w:val="00843C1F"/>
    <w:rsid w:val="008441E9"/>
    <w:rsid w:val="00844393"/>
    <w:rsid w:val="00844409"/>
    <w:rsid w:val="008445D2"/>
    <w:rsid w:val="008446B1"/>
    <w:rsid w:val="008448C0"/>
    <w:rsid w:val="00844982"/>
    <w:rsid w:val="00844B26"/>
    <w:rsid w:val="00844D65"/>
    <w:rsid w:val="00844E07"/>
    <w:rsid w:val="00844E7F"/>
    <w:rsid w:val="00844EE5"/>
    <w:rsid w:val="00844FD4"/>
    <w:rsid w:val="0084514A"/>
    <w:rsid w:val="008452CA"/>
    <w:rsid w:val="008452E3"/>
    <w:rsid w:val="0084557F"/>
    <w:rsid w:val="008457CA"/>
    <w:rsid w:val="0084588E"/>
    <w:rsid w:val="00845A05"/>
    <w:rsid w:val="00845BA5"/>
    <w:rsid w:val="00845C27"/>
    <w:rsid w:val="00845C77"/>
    <w:rsid w:val="00845DBB"/>
    <w:rsid w:val="00845E62"/>
    <w:rsid w:val="00846444"/>
    <w:rsid w:val="008465B6"/>
    <w:rsid w:val="00846B25"/>
    <w:rsid w:val="00846BA5"/>
    <w:rsid w:val="00846C10"/>
    <w:rsid w:val="00846C90"/>
    <w:rsid w:val="00846CC6"/>
    <w:rsid w:val="00846D8F"/>
    <w:rsid w:val="00846F0E"/>
    <w:rsid w:val="0084757A"/>
    <w:rsid w:val="008477E0"/>
    <w:rsid w:val="00847829"/>
    <w:rsid w:val="00847908"/>
    <w:rsid w:val="008479E9"/>
    <w:rsid w:val="00847AE3"/>
    <w:rsid w:val="00847DA4"/>
    <w:rsid w:val="00847EC3"/>
    <w:rsid w:val="00847FB8"/>
    <w:rsid w:val="0085023A"/>
    <w:rsid w:val="00850254"/>
    <w:rsid w:val="00850551"/>
    <w:rsid w:val="0085065E"/>
    <w:rsid w:val="008506CF"/>
    <w:rsid w:val="00850723"/>
    <w:rsid w:val="00850827"/>
    <w:rsid w:val="00850901"/>
    <w:rsid w:val="0085092C"/>
    <w:rsid w:val="00850A45"/>
    <w:rsid w:val="00850AFA"/>
    <w:rsid w:val="00850B00"/>
    <w:rsid w:val="00850B49"/>
    <w:rsid w:val="00850BAC"/>
    <w:rsid w:val="00850C31"/>
    <w:rsid w:val="008510D5"/>
    <w:rsid w:val="00851327"/>
    <w:rsid w:val="00851413"/>
    <w:rsid w:val="008514A9"/>
    <w:rsid w:val="00851635"/>
    <w:rsid w:val="00851748"/>
    <w:rsid w:val="00851CA6"/>
    <w:rsid w:val="00851D55"/>
    <w:rsid w:val="00852056"/>
    <w:rsid w:val="00852148"/>
    <w:rsid w:val="008521FC"/>
    <w:rsid w:val="00852241"/>
    <w:rsid w:val="00852320"/>
    <w:rsid w:val="0085234E"/>
    <w:rsid w:val="0085241C"/>
    <w:rsid w:val="008524C3"/>
    <w:rsid w:val="00852605"/>
    <w:rsid w:val="00852618"/>
    <w:rsid w:val="00852734"/>
    <w:rsid w:val="008527B4"/>
    <w:rsid w:val="00852971"/>
    <w:rsid w:val="008529DC"/>
    <w:rsid w:val="00852A3F"/>
    <w:rsid w:val="00852A53"/>
    <w:rsid w:val="00852E00"/>
    <w:rsid w:val="00852EFB"/>
    <w:rsid w:val="00852FFE"/>
    <w:rsid w:val="0085302D"/>
    <w:rsid w:val="00853047"/>
    <w:rsid w:val="00853146"/>
    <w:rsid w:val="0085350B"/>
    <w:rsid w:val="0085361D"/>
    <w:rsid w:val="0085377C"/>
    <w:rsid w:val="00853879"/>
    <w:rsid w:val="00853897"/>
    <w:rsid w:val="00853AD5"/>
    <w:rsid w:val="00853C83"/>
    <w:rsid w:val="00853C92"/>
    <w:rsid w:val="00853D46"/>
    <w:rsid w:val="00853E36"/>
    <w:rsid w:val="00853E67"/>
    <w:rsid w:val="008541FF"/>
    <w:rsid w:val="00854493"/>
    <w:rsid w:val="008544CB"/>
    <w:rsid w:val="008544D8"/>
    <w:rsid w:val="00854586"/>
    <w:rsid w:val="00854A1E"/>
    <w:rsid w:val="00854AAC"/>
    <w:rsid w:val="00854AE9"/>
    <w:rsid w:val="00854AFC"/>
    <w:rsid w:val="00854B70"/>
    <w:rsid w:val="00854D37"/>
    <w:rsid w:val="00854E13"/>
    <w:rsid w:val="00854E49"/>
    <w:rsid w:val="00855313"/>
    <w:rsid w:val="0085580C"/>
    <w:rsid w:val="008559DE"/>
    <w:rsid w:val="00855A57"/>
    <w:rsid w:val="00855D8A"/>
    <w:rsid w:val="00855F21"/>
    <w:rsid w:val="0085614E"/>
    <w:rsid w:val="00856251"/>
    <w:rsid w:val="0085632D"/>
    <w:rsid w:val="00856361"/>
    <w:rsid w:val="00856456"/>
    <w:rsid w:val="00856724"/>
    <w:rsid w:val="0085686D"/>
    <w:rsid w:val="0085689C"/>
    <w:rsid w:val="00856982"/>
    <w:rsid w:val="00856998"/>
    <w:rsid w:val="00856A91"/>
    <w:rsid w:val="00856AE0"/>
    <w:rsid w:val="00856C8D"/>
    <w:rsid w:val="00856E04"/>
    <w:rsid w:val="00856E11"/>
    <w:rsid w:val="008570E1"/>
    <w:rsid w:val="0085738E"/>
    <w:rsid w:val="008573BF"/>
    <w:rsid w:val="0085743F"/>
    <w:rsid w:val="0085751C"/>
    <w:rsid w:val="0085767D"/>
    <w:rsid w:val="00857936"/>
    <w:rsid w:val="00857B90"/>
    <w:rsid w:val="00857DB6"/>
    <w:rsid w:val="00857DE4"/>
    <w:rsid w:val="00857E5C"/>
    <w:rsid w:val="00860119"/>
    <w:rsid w:val="008601F2"/>
    <w:rsid w:val="008603CF"/>
    <w:rsid w:val="008604B6"/>
    <w:rsid w:val="008605FE"/>
    <w:rsid w:val="0086072B"/>
    <w:rsid w:val="00860A2E"/>
    <w:rsid w:val="00860B8F"/>
    <w:rsid w:val="00860DE7"/>
    <w:rsid w:val="00860DF6"/>
    <w:rsid w:val="00860ECA"/>
    <w:rsid w:val="00860FB6"/>
    <w:rsid w:val="00861049"/>
    <w:rsid w:val="0086106C"/>
    <w:rsid w:val="00861312"/>
    <w:rsid w:val="008615C6"/>
    <w:rsid w:val="008618B5"/>
    <w:rsid w:val="00861B3C"/>
    <w:rsid w:val="00861D8C"/>
    <w:rsid w:val="00861E31"/>
    <w:rsid w:val="00861E8F"/>
    <w:rsid w:val="0086204E"/>
    <w:rsid w:val="008620A4"/>
    <w:rsid w:val="00862151"/>
    <w:rsid w:val="008622FE"/>
    <w:rsid w:val="008629AF"/>
    <w:rsid w:val="00862CD8"/>
    <w:rsid w:val="00862CFE"/>
    <w:rsid w:val="00862E73"/>
    <w:rsid w:val="00862F5C"/>
    <w:rsid w:val="00862F7C"/>
    <w:rsid w:val="008631D5"/>
    <w:rsid w:val="008632C7"/>
    <w:rsid w:val="008634D9"/>
    <w:rsid w:val="0086370D"/>
    <w:rsid w:val="0086373F"/>
    <w:rsid w:val="008639C2"/>
    <w:rsid w:val="00863C8A"/>
    <w:rsid w:val="0086416E"/>
    <w:rsid w:val="008641AF"/>
    <w:rsid w:val="00864269"/>
    <w:rsid w:val="0086439C"/>
    <w:rsid w:val="0086452B"/>
    <w:rsid w:val="00864578"/>
    <w:rsid w:val="0086466A"/>
    <w:rsid w:val="0086489A"/>
    <w:rsid w:val="00864910"/>
    <w:rsid w:val="008649BE"/>
    <w:rsid w:val="00864C22"/>
    <w:rsid w:val="00864C2D"/>
    <w:rsid w:val="00864C3A"/>
    <w:rsid w:val="00864CD6"/>
    <w:rsid w:val="00864DC5"/>
    <w:rsid w:val="00864E35"/>
    <w:rsid w:val="00864E84"/>
    <w:rsid w:val="00864EAB"/>
    <w:rsid w:val="008651D5"/>
    <w:rsid w:val="00865407"/>
    <w:rsid w:val="00865451"/>
    <w:rsid w:val="008655DF"/>
    <w:rsid w:val="00865698"/>
    <w:rsid w:val="00865900"/>
    <w:rsid w:val="00865909"/>
    <w:rsid w:val="00865EAB"/>
    <w:rsid w:val="00865F65"/>
    <w:rsid w:val="008664A7"/>
    <w:rsid w:val="008664BD"/>
    <w:rsid w:val="00866545"/>
    <w:rsid w:val="008665C9"/>
    <w:rsid w:val="008666D4"/>
    <w:rsid w:val="008668F7"/>
    <w:rsid w:val="008669B8"/>
    <w:rsid w:val="008669F5"/>
    <w:rsid w:val="00866E09"/>
    <w:rsid w:val="00867391"/>
    <w:rsid w:val="00867437"/>
    <w:rsid w:val="008676B2"/>
    <w:rsid w:val="00867749"/>
    <w:rsid w:val="00867982"/>
    <w:rsid w:val="00867A44"/>
    <w:rsid w:val="00867D1D"/>
    <w:rsid w:val="0087020F"/>
    <w:rsid w:val="008702D0"/>
    <w:rsid w:val="008704D6"/>
    <w:rsid w:val="008705DC"/>
    <w:rsid w:val="008706D7"/>
    <w:rsid w:val="00870801"/>
    <w:rsid w:val="008708CD"/>
    <w:rsid w:val="00870A9B"/>
    <w:rsid w:val="008710D7"/>
    <w:rsid w:val="0087139F"/>
    <w:rsid w:val="008714A4"/>
    <w:rsid w:val="0087187E"/>
    <w:rsid w:val="00871A9A"/>
    <w:rsid w:val="00872097"/>
    <w:rsid w:val="008720A2"/>
    <w:rsid w:val="008721F4"/>
    <w:rsid w:val="00872256"/>
    <w:rsid w:val="008723EB"/>
    <w:rsid w:val="00872400"/>
    <w:rsid w:val="008726A3"/>
    <w:rsid w:val="008727FB"/>
    <w:rsid w:val="00872A01"/>
    <w:rsid w:val="00872B0A"/>
    <w:rsid w:val="00872B91"/>
    <w:rsid w:val="00872BD2"/>
    <w:rsid w:val="00872BE1"/>
    <w:rsid w:val="00872EF6"/>
    <w:rsid w:val="00872FCD"/>
    <w:rsid w:val="00872FD9"/>
    <w:rsid w:val="008731D3"/>
    <w:rsid w:val="0087320C"/>
    <w:rsid w:val="00873308"/>
    <w:rsid w:val="0087337B"/>
    <w:rsid w:val="0087341D"/>
    <w:rsid w:val="00873584"/>
    <w:rsid w:val="008735A2"/>
    <w:rsid w:val="008735FF"/>
    <w:rsid w:val="00873648"/>
    <w:rsid w:val="00873686"/>
    <w:rsid w:val="008737B0"/>
    <w:rsid w:val="00873C45"/>
    <w:rsid w:val="00873C46"/>
    <w:rsid w:val="00873D68"/>
    <w:rsid w:val="00873D79"/>
    <w:rsid w:val="00873F5F"/>
    <w:rsid w:val="00873FD6"/>
    <w:rsid w:val="008743CA"/>
    <w:rsid w:val="0087446C"/>
    <w:rsid w:val="00874479"/>
    <w:rsid w:val="008744F3"/>
    <w:rsid w:val="00874662"/>
    <w:rsid w:val="00874716"/>
    <w:rsid w:val="00874A22"/>
    <w:rsid w:val="00874A50"/>
    <w:rsid w:val="00874BFC"/>
    <w:rsid w:val="00874EDB"/>
    <w:rsid w:val="00874F02"/>
    <w:rsid w:val="0087502A"/>
    <w:rsid w:val="00875267"/>
    <w:rsid w:val="008752F5"/>
    <w:rsid w:val="00875308"/>
    <w:rsid w:val="00875354"/>
    <w:rsid w:val="00875634"/>
    <w:rsid w:val="008759EB"/>
    <w:rsid w:val="00875C16"/>
    <w:rsid w:val="00875C4E"/>
    <w:rsid w:val="00875C57"/>
    <w:rsid w:val="00875E75"/>
    <w:rsid w:val="00876670"/>
    <w:rsid w:val="008766F0"/>
    <w:rsid w:val="008768B6"/>
    <w:rsid w:val="00876990"/>
    <w:rsid w:val="00876D58"/>
    <w:rsid w:val="00876DC5"/>
    <w:rsid w:val="00876F21"/>
    <w:rsid w:val="00877357"/>
    <w:rsid w:val="00877488"/>
    <w:rsid w:val="0087748F"/>
    <w:rsid w:val="0087749D"/>
    <w:rsid w:val="00877508"/>
    <w:rsid w:val="00877521"/>
    <w:rsid w:val="00877613"/>
    <w:rsid w:val="00877817"/>
    <w:rsid w:val="00877821"/>
    <w:rsid w:val="008779F5"/>
    <w:rsid w:val="00877AE4"/>
    <w:rsid w:val="00877E41"/>
    <w:rsid w:val="00877F58"/>
    <w:rsid w:val="008800DC"/>
    <w:rsid w:val="0088016A"/>
    <w:rsid w:val="00880768"/>
    <w:rsid w:val="00880A53"/>
    <w:rsid w:val="00880BED"/>
    <w:rsid w:val="00880EAF"/>
    <w:rsid w:val="00880FF7"/>
    <w:rsid w:val="00881067"/>
    <w:rsid w:val="008812B7"/>
    <w:rsid w:val="0088135D"/>
    <w:rsid w:val="0088140D"/>
    <w:rsid w:val="00881509"/>
    <w:rsid w:val="008815DE"/>
    <w:rsid w:val="008816A5"/>
    <w:rsid w:val="008816D5"/>
    <w:rsid w:val="00881778"/>
    <w:rsid w:val="00881956"/>
    <w:rsid w:val="008819FB"/>
    <w:rsid w:val="00881AD0"/>
    <w:rsid w:val="00881C45"/>
    <w:rsid w:val="00881D57"/>
    <w:rsid w:val="00881F50"/>
    <w:rsid w:val="00881F60"/>
    <w:rsid w:val="00882146"/>
    <w:rsid w:val="00882465"/>
    <w:rsid w:val="008825F9"/>
    <w:rsid w:val="00882B4C"/>
    <w:rsid w:val="00882CB6"/>
    <w:rsid w:val="00882F06"/>
    <w:rsid w:val="0088308D"/>
    <w:rsid w:val="0088309E"/>
    <w:rsid w:val="008831F8"/>
    <w:rsid w:val="008833CB"/>
    <w:rsid w:val="008835C3"/>
    <w:rsid w:val="00883928"/>
    <w:rsid w:val="00883C73"/>
    <w:rsid w:val="00883C7E"/>
    <w:rsid w:val="00883DE1"/>
    <w:rsid w:val="00883E40"/>
    <w:rsid w:val="00883E69"/>
    <w:rsid w:val="00883EF4"/>
    <w:rsid w:val="00883F8B"/>
    <w:rsid w:val="008841C3"/>
    <w:rsid w:val="008841F0"/>
    <w:rsid w:val="0088432E"/>
    <w:rsid w:val="0088438D"/>
    <w:rsid w:val="008843CB"/>
    <w:rsid w:val="0088461A"/>
    <w:rsid w:val="008847D4"/>
    <w:rsid w:val="0088482E"/>
    <w:rsid w:val="008849F6"/>
    <w:rsid w:val="00884E1F"/>
    <w:rsid w:val="00884F35"/>
    <w:rsid w:val="00885128"/>
    <w:rsid w:val="00885155"/>
    <w:rsid w:val="00885206"/>
    <w:rsid w:val="0088548D"/>
    <w:rsid w:val="0088556A"/>
    <w:rsid w:val="00885576"/>
    <w:rsid w:val="00885585"/>
    <w:rsid w:val="008855E2"/>
    <w:rsid w:val="0088568C"/>
    <w:rsid w:val="008856C0"/>
    <w:rsid w:val="008857BB"/>
    <w:rsid w:val="00885BD2"/>
    <w:rsid w:val="00885C13"/>
    <w:rsid w:val="0088601B"/>
    <w:rsid w:val="00886031"/>
    <w:rsid w:val="0088604D"/>
    <w:rsid w:val="00886114"/>
    <w:rsid w:val="008862AA"/>
    <w:rsid w:val="00886482"/>
    <w:rsid w:val="008864C5"/>
    <w:rsid w:val="008866A5"/>
    <w:rsid w:val="008868C7"/>
    <w:rsid w:val="0088695F"/>
    <w:rsid w:val="008869C6"/>
    <w:rsid w:val="00886A69"/>
    <w:rsid w:val="00886D2C"/>
    <w:rsid w:val="00886DEA"/>
    <w:rsid w:val="00886E6C"/>
    <w:rsid w:val="00886ECF"/>
    <w:rsid w:val="008871F4"/>
    <w:rsid w:val="00887403"/>
    <w:rsid w:val="00887427"/>
    <w:rsid w:val="00887705"/>
    <w:rsid w:val="0088774E"/>
    <w:rsid w:val="008879FE"/>
    <w:rsid w:val="008904D6"/>
    <w:rsid w:val="008905F6"/>
    <w:rsid w:val="0089099D"/>
    <w:rsid w:val="00890A42"/>
    <w:rsid w:val="00890AB8"/>
    <w:rsid w:val="00890B87"/>
    <w:rsid w:val="00890CAE"/>
    <w:rsid w:val="00891121"/>
    <w:rsid w:val="008912ED"/>
    <w:rsid w:val="00891422"/>
    <w:rsid w:val="0089142A"/>
    <w:rsid w:val="0089142C"/>
    <w:rsid w:val="008914F6"/>
    <w:rsid w:val="00891726"/>
    <w:rsid w:val="00891749"/>
    <w:rsid w:val="00891776"/>
    <w:rsid w:val="00891797"/>
    <w:rsid w:val="008917B0"/>
    <w:rsid w:val="0089188B"/>
    <w:rsid w:val="00891940"/>
    <w:rsid w:val="00891942"/>
    <w:rsid w:val="00891ACA"/>
    <w:rsid w:val="00891FAE"/>
    <w:rsid w:val="00892093"/>
    <w:rsid w:val="008922D9"/>
    <w:rsid w:val="008923E2"/>
    <w:rsid w:val="008924E5"/>
    <w:rsid w:val="0089250E"/>
    <w:rsid w:val="00892596"/>
    <w:rsid w:val="00892713"/>
    <w:rsid w:val="00892746"/>
    <w:rsid w:val="00892B1E"/>
    <w:rsid w:val="00892D95"/>
    <w:rsid w:val="00892E41"/>
    <w:rsid w:val="00892EBE"/>
    <w:rsid w:val="00892F4E"/>
    <w:rsid w:val="008932A1"/>
    <w:rsid w:val="008933C3"/>
    <w:rsid w:val="008933FE"/>
    <w:rsid w:val="008936DD"/>
    <w:rsid w:val="0089384E"/>
    <w:rsid w:val="00893857"/>
    <w:rsid w:val="0089390C"/>
    <w:rsid w:val="00893CE8"/>
    <w:rsid w:val="00893D52"/>
    <w:rsid w:val="00893E13"/>
    <w:rsid w:val="00894039"/>
    <w:rsid w:val="00894045"/>
    <w:rsid w:val="00894132"/>
    <w:rsid w:val="008944E8"/>
    <w:rsid w:val="008944F3"/>
    <w:rsid w:val="00894554"/>
    <w:rsid w:val="00894793"/>
    <w:rsid w:val="008947BF"/>
    <w:rsid w:val="00894E44"/>
    <w:rsid w:val="00894EF8"/>
    <w:rsid w:val="00895087"/>
    <w:rsid w:val="0089545A"/>
    <w:rsid w:val="00895540"/>
    <w:rsid w:val="00895545"/>
    <w:rsid w:val="00895705"/>
    <w:rsid w:val="0089572C"/>
    <w:rsid w:val="008959B3"/>
    <w:rsid w:val="00895B8B"/>
    <w:rsid w:val="00895CD4"/>
    <w:rsid w:val="00895D6F"/>
    <w:rsid w:val="00895E2D"/>
    <w:rsid w:val="00895FA6"/>
    <w:rsid w:val="00896032"/>
    <w:rsid w:val="008960CF"/>
    <w:rsid w:val="00896114"/>
    <w:rsid w:val="00896213"/>
    <w:rsid w:val="00896299"/>
    <w:rsid w:val="0089629E"/>
    <w:rsid w:val="008962C5"/>
    <w:rsid w:val="008963FF"/>
    <w:rsid w:val="00896413"/>
    <w:rsid w:val="00896448"/>
    <w:rsid w:val="008966D4"/>
    <w:rsid w:val="0089678A"/>
    <w:rsid w:val="008968FB"/>
    <w:rsid w:val="00896A5C"/>
    <w:rsid w:val="00896EE8"/>
    <w:rsid w:val="00897282"/>
    <w:rsid w:val="008972F4"/>
    <w:rsid w:val="0089731F"/>
    <w:rsid w:val="00897762"/>
    <w:rsid w:val="00897A0D"/>
    <w:rsid w:val="00897BCC"/>
    <w:rsid w:val="00897ED9"/>
    <w:rsid w:val="008A00A5"/>
    <w:rsid w:val="008A0366"/>
    <w:rsid w:val="008A03E6"/>
    <w:rsid w:val="008A0445"/>
    <w:rsid w:val="008A0621"/>
    <w:rsid w:val="008A0AF9"/>
    <w:rsid w:val="008A0C62"/>
    <w:rsid w:val="008A0C76"/>
    <w:rsid w:val="008A0D88"/>
    <w:rsid w:val="008A0ED3"/>
    <w:rsid w:val="008A0F15"/>
    <w:rsid w:val="008A0F59"/>
    <w:rsid w:val="008A115A"/>
    <w:rsid w:val="008A117D"/>
    <w:rsid w:val="008A11B6"/>
    <w:rsid w:val="008A120E"/>
    <w:rsid w:val="008A15D9"/>
    <w:rsid w:val="008A18CC"/>
    <w:rsid w:val="008A1D2B"/>
    <w:rsid w:val="008A1F4E"/>
    <w:rsid w:val="008A2241"/>
    <w:rsid w:val="008A241B"/>
    <w:rsid w:val="008A251B"/>
    <w:rsid w:val="008A2C7B"/>
    <w:rsid w:val="008A2E92"/>
    <w:rsid w:val="008A307C"/>
    <w:rsid w:val="008A3131"/>
    <w:rsid w:val="008A313F"/>
    <w:rsid w:val="008A32FC"/>
    <w:rsid w:val="008A335E"/>
    <w:rsid w:val="008A3445"/>
    <w:rsid w:val="008A35B0"/>
    <w:rsid w:val="008A362C"/>
    <w:rsid w:val="008A374F"/>
    <w:rsid w:val="008A37C0"/>
    <w:rsid w:val="008A37C7"/>
    <w:rsid w:val="008A399C"/>
    <w:rsid w:val="008A3ED5"/>
    <w:rsid w:val="008A40F6"/>
    <w:rsid w:val="008A43A6"/>
    <w:rsid w:val="008A467A"/>
    <w:rsid w:val="008A46EA"/>
    <w:rsid w:val="008A4969"/>
    <w:rsid w:val="008A49B8"/>
    <w:rsid w:val="008A4A0D"/>
    <w:rsid w:val="008A4A74"/>
    <w:rsid w:val="008A4D7D"/>
    <w:rsid w:val="008A4E5D"/>
    <w:rsid w:val="008A500D"/>
    <w:rsid w:val="008A501E"/>
    <w:rsid w:val="008A50ED"/>
    <w:rsid w:val="008A5159"/>
    <w:rsid w:val="008A52F7"/>
    <w:rsid w:val="008A5360"/>
    <w:rsid w:val="008A545D"/>
    <w:rsid w:val="008A565C"/>
    <w:rsid w:val="008A56C1"/>
    <w:rsid w:val="008A56E8"/>
    <w:rsid w:val="008A56F4"/>
    <w:rsid w:val="008A57CF"/>
    <w:rsid w:val="008A58B1"/>
    <w:rsid w:val="008A5A0B"/>
    <w:rsid w:val="008A5EA9"/>
    <w:rsid w:val="008A6376"/>
    <w:rsid w:val="008A656E"/>
    <w:rsid w:val="008A6800"/>
    <w:rsid w:val="008A6842"/>
    <w:rsid w:val="008A6847"/>
    <w:rsid w:val="008A6A76"/>
    <w:rsid w:val="008A6A7B"/>
    <w:rsid w:val="008A6E9E"/>
    <w:rsid w:val="008A6EF4"/>
    <w:rsid w:val="008A6FB3"/>
    <w:rsid w:val="008A6FB7"/>
    <w:rsid w:val="008A705C"/>
    <w:rsid w:val="008A722A"/>
    <w:rsid w:val="008A72BF"/>
    <w:rsid w:val="008A74AA"/>
    <w:rsid w:val="008A7E86"/>
    <w:rsid w:val="008B016B"/>
    <w:rsid w:val="008B01C3"/>
    <w:rsid w:val="008B01FD"/>
    <w:rsid w:val="008B03B3"/>
    <w:rsid w:val="008B0475"/>
    <w:rsid w:val="008B0617"/>
    <w:rsid w:val="008B0799"/>
    <w:rsid w:val="008B0A26"/>
    <w:rsid w:val="008B0BA6"/>
    <w:rsid w:val="008B0D34"/>
    <w:rsid w:val="008B0F15"/>
    <w:rsid w:val="008B0F1E"/>
    <w:rsid w:val="008B0FA7"/>
    <w:rsid w:val="008B11F7"/>
    <w:rsid w:val="008B13EA"/>
    <w:rsid w:val="008B14CB"/>
    <w:rsid w:val="008B15CC"/>
    <w:rsid w:val="008B186B"/>
    <w:rsid w:val="008B1966"/>
    <w:rsid w:val="008B1AE9"/>
    <w:rsid w:val="008B1B80"/>
    <w:rsid w:val="008B1CBF"/>
    <w:rsid w:val="008B1CF1"/>
    <w:rsid w:val="008B1DD3"/>
    <w:rsid w:val="008B201E"/>
    <w:rsid w:val="008B21BE"/>
    <w:rsid w:val="008B2298"/>
    <w:rsid w:val="008B25A2"/>
    <w:rsid w:val="008B2704"/>
    <w:rsid w:val="008B2A0B"/>
    <w:rsid w:val="008B2B70"/>
    <w:rsid w:val="008B2D65"/>
    <w:rsid w:val="008B2F68"/>
    <w:rsid w:val="008B2FB7"/>
    <w:rsid w:val="008B32E1"/>
    <w:rsid w:val="008B32FA"/>
    <w:rsid w:val="008B3396"/>
    <w:rsid w:val="008B3515"/>
    <w:rsid w:val="008B372C"/>
    <w:rsid w:val="008B3853"/>
    <w:rsid w:val="008B3A3D"/>
    <w:rsid w:val="008B3B66"/>
    <w:rsid w:val="008B3B85"/>
    <w:rsid w:val="008B3C60"/>
    <w:rsid w:val="008B3D6B"/>
    <w:rsid w:val="008B3E30"/>
    <w:rsid w:val="008B3F2D"/>
    <w:rsid w:val="008B407F"/>
    <w:rsid w:val="008B411C"/>
    <w:rsid w:val="008B423C"/>
    <w:rsid w:val="008B4427"/>
    <w:rsid w:val="008B446F"/>
    <w:rsid w:val="008B45EA"/>
    <w:rsid w:val="008B460B"/>
    <w:rsid w:val="008B4614"/>
    <w:rsid w:val="008B46B5"/>
    <w:rsid w:val="008B47D9"/>
    <w:rsid w:val="008B4818"/>
    <w:rsid w:val="008B4865"/>
    <w:rsid w:val="008B49FA"/>
    <w:rsid w:val="008B4CA1"/>
    <w:rsid w:val="008B4F92"/>
    <w:rsid w:val="008B4FAE"/>
    <w:rsid w:val="008B5199"/>
    <w:rsid w:val="008B52E6"/>
    <w:rsid w:val="008B531D"/>
    <w:rsid w:val="008B535A"/>
    <w:rsid w:val="008B5404"/>
    <w:rsid w:val="008B5485"/>
    <w:rsid w:val="008B57C6"/>
    <w:rsid w:val="008B57CE"/>
    <w:rsid w:val="008B58EB"/>
    <w:rsid w:val="008B593E"/>
    <w:rsid w:val="008B5AEA"/>
    <w:rsid w:val="008B5E7B"/>
    <w:rsid w:val="008B6006"/>
    <w:rsid w:val="008B61B4"/>
    <w:rsid w:val="008B63B3"/>
    <w:rsid w:val="008B6596"/>
    <w:rsid w:val="008B665C"/>
    <w:rsid w:val="008B68BD"/>
    <w:rsid w:val="008B693D"/>
    <w:rsid w:val="008B6C84"/>
    <w:rsid w:val="008B6DB4"/>
    <w:rsid w:val="008B6EBA"/>
    <w:rsid w:val="008B6F20"/>
    <w:rsid w:val="008B6F56"/>
    <w:rsid w:val="008B706C"/>
    <w:rsid w:val="008B71C1"/>
    <w:rsid w:val="008B775C"/>
    <w:rsid w:val="008B79C2"/>
    <w:rsid w:val="008B7A22"/>
    <w:rsid w:val="008B7DA8"/>
    <w:rsid w:val="008B7E16"/>
    <w:rsid w:val="008B7E5B"/>
    <w:rsid w:val="008B7E6A"/>
    <w:rsid w:val="008C0263"/>
    <w:rsid w:val="008C05C7"/>
    <w:rsid w:val="008C0811"/>
    <w:rsid w:val="008C0A18"/>
    <w:rsid w:val="008C0AF7"/>
    <w:rsid w:val="008C0C1C"/>
    <w:rsid w:val="008C0DB4"/>
    <w:rsid w:val="008C13AD"/>
    <w:rsid w:val="008C15A9"/>
    <w:rsid w:val="008C16EE"/>
    <w:rsid w:val="008C172E"/>
    <w:rsid w:val="008C1807"/>
    <w:rsid w:val="008C182B"/>
    <w:rsid w:val="008C18D2"/>
    <w:rsid w:val="008C1947"/>
    <w:rsid w:val="008C1C61"/>
    <w:rsid w:val="008C1CD8"/>
    <w:rsid w:val="008C1DD9"/>
    <w:rsid w:val="008C2073"/>
    <w:rsid w:val="008C20D7"/>
    <w:rsid w:val="008C222C"/>
    <w:rsid w:val="008C23E1"/>
    <w:rsid w:val="008C23E9"/>
    <w:rsid w:val="008C25D1"/>
    <w:rsid w:val="008C26E2"/>
    <w:rsid w:val="008C28A7"/>
    <w:rsid w:val="008C2A0E"/>
    <w:rsid w:val="008C2B25"/>
    <w:rsid w:val="008C2B6B"/>
    <w:rsid w:val="008C2D62"/>
    <w:rsid w:val="008C2F0B"/>
    <w:rsid w:val="008C308C"/>
    <w:rsid w:val="008C31E4"/>
    <w:rsid w:val="008C32BA"/>
    <w:rsid w:val="008C33F0"/>
    <w:rsid w:val="008C3513"/>
    <w:rsid w:val="008C360C"/>
    <w:rsid w:val="008C395D"/>
    <w:rsid w:val="008C3A0F"/>
    <w:rsid w:val="008C3A19"/>
    <w:rsid w:val="008C3BC1"/>
    <w:rsid w:val="008C3BFC"/>
    <w:rsid w:val="008C3F28"/>
    <w:rsid w:val="008C40F5"/>
    <w:rsid w:val="008C4761"/>
    <w:rsid w:val="008C4881"/>
    <w:rsid w:val="008C4884"/>
    <w:rsid w:val="008C499E"/>
    <w:rsid w:val="008C49CF"/>
    <w:rsid w:val="008C4B8C"/>
    <w:rsid w:val="008C4CB0"/>
    <w:rsid w:val="008C4E9F"/>
    <w:rsid w:val="008C4FB2"/>
    <w:rsid w:val="008C5018"/>
    <w:rsid w:val="008C5114"/>
    <w:rsid w:val="008C513A"/>
    <w:rsid w:val="008C5186"/>
    <w:rsid w:val="008C531D"/>
    <w:rsid w:val="008C5474"/>
    <w:rsid w:val="008C586F"/>
    <w:rsid w:val="008C5890"/>
    <w:rsid w:val="008C58D3"/>
    <w:rsid w:val="008C5AA3"/>
    <w:rsid w:val="008C5B1B"/>
    <w:rsid w:val="008C5BA2"/>
    <w:rsid w:val="008C5CA3"/>
    <w:rsid w:val="008C5F1E"/>
    <w:rsid w:val="008C624C"/>
    <w:rsid w:val="008C6363"/>
    <w:rsid w:val="008C63C7"/>
    <w:rsid w:val="008C681D"/>
    <w:rsid w:val="008C684A"/>
    <w:rsid w:val="008C693E"/>
    <w:rsid w:val="008C6B24"/>
    <w:rsid w:val="008C6B6B"/>
    <w:rsid w:val="008C6B7F"/>
    <w:rsid w:val="008C6E4B"/>
    <w:rsid w:val="008C750E"/>
    <w:rsid w:val="008C75BF"/>
    <w:rsid w:val="008C7868"/>
    <w:rsid w:val="008D0047"/>
    <w:rsid w:val="008D0513"/>
    <w:rsid w:val="008D085D"/>
    <w:rsid w:val="008D0939"/>
    <w:rsid w:val="008D0C01"/>
    <w:rsid w:val="008D11E5"/>
    <w:rsid w:val="008D167F"/>
    <w:rsid w:val="008D1971"/>
    <w:rsid w:val="008D19E2"/>
    <w:rsid w:val="008D1A45"/>
    <w:rsid w:val="008D1A65"/>
    <w:rsid w:val="008D1EA9"/>
    <w:rsid w:val="008D1F94"/>
    <w:rsid w:val="008D1FD4"/>
    <w:rsid w:val="008D202F"/>
    <w:rsid w:val="008D27FE"/>
    <w:rsid w:val="008D2A74"/>
    <w:rsid w:val="008D2C67"/>
    <w:rsid w:val="008D2DFB"/>
    <w:rsid w:val="008D3149"/>
    <w:rsid w:val="008D31DE"/>
    <w:rsid w:val="008D323D"/>
    <w:rsid w:val="008D3273"/>
    <w:rsid w:val="008D3299"/>
    <w:rsid w:val="008D341B"/>
    <w:rsid w:val="008D382E"/>
    <w:rsid w:val="008D3A5A"/>
    <w:rsid w:val="008D3BD2"/>
    <w:rsid w:val="008D403C"/>
    <w:rsid w:val="008D405A"/>
    <w:rsid w:val="008D40DB"/>
    <w:rsid w:val="008D42B8"/>
    <w:rsid w:val="008D42EE"/>
    <w:rsid w:val="008D4417"/>
    <w:rsid w:val="008D489C"/>
    <w:rsid w:val="008D4B45"/>
    <w:rsid w:val="008D4BAA"/>
    <w:rsid w:val="008D4CFF"/>
    <w:rsid w:val="008D4E4F"/>
    <w:rsid w:val="008D4E9B"/>
    <w:rsid w:val="008D4FA0"/>
    <w:rsid w:val="008D4FD2"/>
    <w:rsid w:val="008D56CA"/>
    <w:rsid w:val="008D56D9"/>
    <w:rsid w:val="008D5739"/>
    <w:rsid w:val="008D57B0"/>
    <w:rsid w:val="008D57D9"/>
    <w:rsid w:val="008D57DE"/>
    <w:rsid w:val="008D5874"/>
    <w:rsid w:val="008D5943"/>
    <w:rsid w:val="008D5A54"/>
    <w:rsid w:val="008D5B06"/>
    <w:rsid w:val="008D5C17"/>
    <w:rsid w:val="008D5C42"/>
    <w:rsid w:val="008D5D7C"/>
    <w:rsid w:val="008D5F93"/>
    <w:rsid w:val="008D6040"/>
    <w:rsid w:val="008D63C5"/>
    <w:rsid w:val="008D6571"/>
    <w:rsid w:val="008D6807"/>
    <w:rsid w:val="008D68AF"/>
    <w:rsid w:val="008D691D"/>
    <w:rsid w:val="008D6920"/>
    <w:rsid w:val="008D6975"/>
    <w:rsid w:val="008D6A5A"/>
    <w:rsid w:val="008D6AC3"/>
    <w:rsid w:val="008D6C8F"/>
    <w:rsid w:val="008D6D48"/>
    <w:rsid w:val="008D6F90"/>
    <w:rsid w:val="008D6FD5"/>
    <w:rsid w:val="008D718D"/>
    <w:rsid w:val="008D74F1"/>
    <w:rsid w:val="008D75DD"/>
    <w:rsid w:val="008D7600"/>
    <w:rsid w:val="008D76DF"/>
    <w:rsid w:val="008D7B2D"/>
    <w:rsid w:val="008D7D60"/>
    <w:rsid w:val="008E0002"/>
    <w:rsid w:val="008E00D9"/>
    <w:rsid w:val="008E03A0"/>
    <w:rsid w:val="008E03CB"/>
    <w:rsid w:val="008E04D1"/>
    <w:rsid w:val="008E07BD"/>
    <w:rsid w:val="008E08BA"/>
    <w:rsid w:val="008E0A3F"/>
    <w:rsid w:val="008E11DB"/>
    <w:rsid w:val="008E126D"/>
    <w:rsid w:val="008E1671"/>
    <w:rsid w:val="008E16CE"/>
    <w:rsid w:val="008E18F0"/>
    <w:rsid w:val="008E1ACB"/>
    <w:rsid w:val="008E2448"/>
    <w:rsid w:val="008E2699"/>
    <w:rsid w:val="008E292D"/>
    <w:rsid w:val="008E2A9D"/>
    <w:rsid w:val="008E2B1C"/>
    <w:rsid w:val="008E2B96"/>
    <w:rsid w:val="008E2C3C"/>
    <w:rsid w:val="008E2D7F"/>
    <w:rsid w:val="008E3026"/>
    <w:rsid w:val="008E30BA"/>
    <w:rsid w:val="008E3224"/>
    <w:rsid w:val="008E33B0"/>
    <w:rsid w:val="008E34F0"/>
    <w:rsid w:val="008E35A3"/>
    <w:rsid w:val="008E3648"/>
    <w:rsid w:val="008E36E8"/>
    <w:rsid w:val="008E393B"/>
    <w:rsid w:val="008E3991"/>
    <w:rsid w:val="008E3F92"/>
    <w:rsid w:val="008E41A4"/>
    <w:rsid w:val="008E41F3"/>
    <w:rsid w:val="008E4398"/>
    <w:rsid w:val="008E43E3"/>
    <w:rsid w:val="008E4481"/>
    <w:rsid w:val="008E45F4"/>
    <w:rsid w:val="008E4C8E"/>
    <w:rsid w:val="008E4D0E"/>
    <w:rsid w:val="008E5021"/>
    <w:rsid w:val="008E502D"/>
    <w:rsid w:val="008E5307"/>
    <w:rsid w:val="008E5367"/>
    <w:rsid w:val="008E54C7"/>
    <w:rsid w:val="008E56B8"/>
    <w:rsid w:val="008E5964"/>
    <w:rsid w:val="008E5A32"/>
    <w:rsid w:val="008E5A65"/>
    <w:rsid w:val="008E5AE6"/>
    <w:rsid w:val="008E5F10"/>
    <w:rsid w:val="008E5FA1"/>
    <w:rsid w:val="008E61AF"/>
    <w:rsid w:val="008E64AE"/>
    <w:rsid w:val="008E64E5"/>
    <w:rsid w:val="008E652C"/>
    <w:rsid w:val="008E67AF"/>
    <w:rsid w:val="008E6877"/>
    <w:rsid w:val="008E6897"/>
    <w:rsid w:val="008E693E"/>
    <w:rsid w:val="008E6C9D"/>
    <w:rsid w:val="008E6D80"/>
    <w:rsid w:val="008E705D"/>
    <w:rsid w:val="008E708A"/>
    <w:rsid w:val="008E71DE"/>
    <w:rsid w:val="008E72C7"/>
    <w:rsid w:val="008E75E5"/>
    <w:rsid w:val="008E7691"/>
    <w:rsid w:val="008E76F3"/>
    <w:rsid w:val="008E782D"/>
    <w:rsid w:val="008E7B75"/>
    <w:rsid w:val="008E7D02"/>
    <w:rsid w:val="008F003F"/>
    <w:rsid w:val="008F054E"/>
    <w:rsid w:val="008F0979"/>
    <w:rsid w:val="008F0C93"/>
    <w:rsid w:val="008F0F4C"/>
    <w:rsid w:val="008F0F99"/>
    <w:rsid w:val="008F11D1"/>
    <w:rsid w:val="008F1223"/>
    <w:rsid w:val="008F1353"/>
    <w:rsid w:val="008F1416"/>
    <w:rsid w:val="008F17B6"/>
    <w:rsid w:val="008F186D"/>
    <w:rsid w:val="008F1877"/>
    <w:rsid w:val="008F1A85"/>
    <w:rsid w:val="008F1C44"/>
    <w:rsid w:val="008F1ED5"/>
    <w:rsid w:val="008F1EF9"/>
    <w:rsid w:val="008F1FFC"/>
    <w:rsid w:val="008F20AD"/>
    <w:rsid w:val="008F21EB"/>
    <w:rsid w:val="008F2456"/>
    <w:rsid w:val="008F2545"/>
    <w:rsid w:val="008F260E"/>
    <w:rsid w:val="008F2768"/>
    <w:rsid w:val="008F2993"/>
    <w:rsid w:val="008F2A1E"/>
    <w:rsid w:val="008F2EB3"/>
    <w:rsid w:val="008F2ED9"/>
    <w:rsid w:val="008F2FB7"/>
    <w:rsid w:val="008F30FF"/>
    <w:rsid w:val="008F310E"/>
    <w:rsid w:val="008F318E"/>
    <w:rsid w:val="008F31B2"/>
    <w:rsid w:val="008F3422"/>
    <w:rsid w:val="008F345E"/>
    <w:rsid w:val="008F3706"/>
    <w:rsid w:val="008F384C"/>
    <w:rsid w:val="008F388B"/>
    <w:rsid w:val="008F3D9C"/>
    <w:rsid w:val="008F3E31"/>
    <w:rsid w:val="008F3E81"/>
    <w:rsid w:val="008F41F4"/>
    <w:rsid w:val="008F41FF"/>
    <w:rsid w:val="008F4C7E"/>
    <w:rsid w:val="008F4E99"/>
    <w:rsid w:val="008F4F1E"/>
    <w:rsid w:val="008F5057"/>
    <w:rsid w:val="008F506A"/>
    <w:rsid w:val="008F50B2"/>
    <w:rsid w:val="008F51EC"/>
    <w:rsid w:val="008F55AF"/>
    <w:rsid w:val="008F586A"/>
    <w:rsid w:val="008F5A20"/>
    <w:rsid w:val="008F5C06"/>
    <w:rsid w:val="008F5D6A"/>
    <w:rsid w:val="008F5D91"/>
    <w:rsid w:val="008F6252"/>
    <w:rsid w:val="008F6317"/>
    <w:rsid w:val="008F6751"/>
    <w:rsid w:val="008F6B0E"/>
    <w:rsid w:val="008F6C7E"/>
    <w:rsid w:val="008F6CBB"/>
    <w:rsid w:val="008F7152"/>
    <w:rsid w:val="008F71A8"/>
    <w:rsid w:val="008F7313"/>
    <w:rsid w:val="008F7339"/>
    <w:rsid w:val="008F744E"/>
    <w:rsid w:val="008F74E0"/>
    <w:rsid w:val="008F7592"/>
    <w:rsid w:val="008F765A"/>
    <w:rsid w:val="008F7C01"/>
    <w:rsid w:val="008F7C19"/>
    <w:rsid w:val="008F7F96"/>
    <w:rsid w:val="00900092"/>
    <w:rsid w:val="00900228"/>
    <w:rsid w:val="009005B3"/>
    <w:rsid w:val="009006D4"/>
    <w:rsid w:val="00900718"/>
    <w:rsid w:val="00900894"/>
    <w:rsid w:val="00900A3E"/>
    <w:rsid w:val="00900C9A"/>
    <w:rsid w:val="00900F00"/>
    <w:rsid w:val="009010EF"/>
    <w:rsid w:val="00901296"/>
    <w:rsid w:val="009013CF"/>
    <w:rsid w:val="00901587"/>
    <w:rsid w:val="00901672"/>
    <w:rsid w:val="0090196B"/>
    <w:rsid w:val="00901CB3"/>
    <w:rsid w:val="00901EA5"/>
    <w:rsid w:val="00902025"/>
    <w:rsid w:val="00902045"/>
    <w:rsid w:val="009022DB"/>
    <w:rsid w:val="009022F6"/>
    <w:rsid w:val="009029A2"/>
    <w:rsid w:val="00902A3A"/>
    <w:rsid w:val="00902A81"/>
    <w:rsid w:val="00902A85"/>
    <w:rsid w:val="00902B07"/>
    <w:rsid w:val="00903075"/>
    <w:rsid w:val="009033D8"/>
    <w:rsid w:val="009033F3"/>
    <w:rsid w:val="00903559"/>
    <w:rsid w:val="00903670"/>
    <w:rsid w:val="0090369A"/>
    <w:rsid w:val="009039E9"/>
    <w:rsid w:val="00903A9F"/>
    <w:rsid w:val="00903B1A"/>
    <w:rsid w:val="00903BD2"/>
    <w:rsid w:val="00903BE4"/>
    <w:rsid w:val="00903D18"/>
    <w:rsid w:val="00903DAF"/>
    <w:rsid w:val="00903DBA"/>
    <w:rsid w:val="00904079"/>
    <w:rsid w:val="0090409C"/>
    <w:rsid w:val="009040C1"/>
    <w:rsid w:val="009042E5"/>
    <w:rsid w:val="00904329"/>
    <w:rsid w:val="00904419"/>
    <w:rsid w:val="0090466D"/>
    <w:rsid w:val="009046DB"/>
    <w:rsid w:val="009048EE"/>
    <w:rsid w:val="00904C39"/>
    <w:rsid w:val="00904FF1"/>
    <w:rsid w:val="0090521A"/>
    <w:rsid w:val="00905548"/>
    <w:rsid w:val="009056B4"/>
    <w:rsid w:val="009056F8"/>
    <w:rsid w:val="0090575E"/>
    <w:rsid w:val="009057B5"/>
    <w:rsid w:val="009058A1"/>
    <w:rsid w:val="00905971"/>
    <w:rsid w:val="009059B2"/>
    <w:rsid w:val="00905B61"/>
    <w:rsid w:val="00905DBB"/>
    <w:rsid w:val="00905E2F"/>
    <w:rsid w:val="00905E3A"/>
    <w:rsid w:val="00905E73"/>
    <w:rsid w:val="009060DA"/>
    <w:rsid w:val="00906760"/>
    <w:rsid w:val="00906861"/>
    <w:rsid w:val="00906866"/>
    <w:rsid w:val="00906CC3"/>
    <w:rsid w:val="00906D57"/>
    <w:rsid w:val="009070DF"/>
    <w:rsid w:val="009070E9"/>
    <w:rsid w:val="0090730A"/>
    <w:rsid w:val="0090734B"/>
    <w:rsid w:val="009074DA"/>
    <w:rsid w:val="00907609"/>
    <w:rsid w:val="00907736"/>
    <w:rsid w:val="00907881"/>
    <w:rsid w:val="00907947"/>
    <w:rsid w:val="00907AEC"/>
    <w:rsid w:val="00907E52"/>
    <w:rsid w:val="00907EA6"/>
    <w:rsid w:val="00907F0C"/>
    <w:rsid w:val="0091010D"/>
    <w:rsid w:val="0091018D"/>
    <w:rsid w:val="009101E6"/>
    <w:rsid w:val="0091031F"/>
    <w:rsid w:val="00910707"/>
    <w:rsid w:val="00910732"/>
    <w:rsid w:val="0091098A"/>
    <w:rsid w:val="00910995"/>
    <w:rsid w:val="00910ABB"/>
    <w:rsid w:val="00910EEB"/>
    <w:rsid w:val="00911010"/>
    <w:rsid w:val="0091106B"/>
    <w:rsid w:val="009110F2"/>
    <w:rsid w:val="009111E5"/>
    <w:rsid w:val="0091135D"/>
    <w:rsid w:val="009115D3"/>
    <w:rsid w:val="009116E1"/>
    <w:rsid w:val="00911784"/>
    <w:rsid w:val="00911865"/>
    <w:rsid w:val="0091188C"/>
    <w:rsid w:val="00911944"/>
    <w:rsid w:val="00911D20"/>
    <w:rsid w:val="00911E6C"/>
    <w:rsid w:val="00911F0A"/>
    <w:rsid w:val="009121CC"/>
    <w:rsid w:val="009121ED"/>
    <w:rsid w:val="0091234E"/>
    <w:rsid w:val="0091243C"/>
    <w:rsid w:val="00912461"/>
    <w:rsid w:val="009125DF"/>
    <w:rsid w:val="009128E5"/>
    <w:rsid w:val="00912AD2"/>
    <w:rsid w:val="00912F3A"/>
    <w:rsid w:val="00913157"/>
    <w:rsid w:val="009132C2"/>
    <w:rsid w:val="009133DA"/>
    <w:rsid w:val="009135A8"/>
    <w:rsid w:val="00913906"/>
    <w:rsid w:val="0091392A"/>
    <w:rsid w:val="00913985"/>
    <w:rsid w:val="00913A63"/>
    <w:rsid w:val="00913B48"/>
    <w:rsid w:val="00913CA0"/>
    <w:rsid w:val="00913CCF"/>
    <w:rsid w:val="00913CFF"/>
    <w:rsid w:val="00913DB8"/>
    <w:rsid w:val="00913DD8"/>
    <w:rsid w:val="00913E72"/>
    <w:rsid w:val="00913EE8"/>
    <w:rsid w:val="00914028"/>
    <w:rsid w:val="009140C1"/>
    <w:rsid w:val="009142DA"/>
    <w:rsid w:val="00914468"/>
    <w:rsid w:val="009145BC"/>
    <w:rsid w:val="0091485F"/>
    <w:rsid w:val="0091498C"/>
    <w:rsid w:val="00914B39"/>
    <w:rsid w:val="009150A9"/>
    <w:rsid w:val="00915275"/>
    <w:rsid w:val="00915393"/>
    <w:rsid w:val="00915514"/>
    <w:rsid w:val="0091573E"/>
    <w:rsid w:val="009159AF"/>
    <w:rsid w:val="00915B71"/>
    <w:rsid w:val="00915C88"/>
    <w:rsid w:val="00915CAD"/>
    <w:rsid w:val="00915E16"/>
    <w:rsid w:val="0091614D"/>
    <w:rsid w:val="00916230"/>
    <w:rsid w:val="0091654A"/>
    <w:rsid w:val="0091669E"/>
    <w:rsid w:val="00916715"/>
    <w:rsid w:val="009167BC"/>
    <w:rsid w:val="00916861"/>
    <w:rsid w:val="00916875"/>
    <w:rsid w:val="00916CC8"/>
    <w:rsid w:val="00916ECE"/>
    <w:rsid w:val="00916F1E"/>
    <w:rsid w:val="009172A9"/>
    <w:rsid w:val="009173B4"/>
    <w:rsid w:val="0091746E"/>
    <w:rsid w:val="009177BF"/>
    <w:rsid w:val="00917867"/>
    <w:rsid w:val="00917972"/>
    <w:rsid w:val="00917DA4"/>
    <w:rsid w:val="009203B0"/>
    <w:rsid w:val="009206F7"/>
    <w:rsid w:val="00920C4E"/>
    <w:rsid w:val="00920C5E"/>
    <w:rsid w:val="00920E38"/>
    <w:rsid w:val="0092121A"/>
    <w:rsid w:val="009215F7"/>
    <w:rsid w:val="0092171B"/>
    <w:rsid w:val="00921B2E"/>
    <w:rsid w:val="00921F2F"/>
    <w:rsid w:val="009220A8"/>
    <w:rsid w:val="00922534"/>
    <w:rsid w:val="00922570"/>
    <w:rsid w:val="00922678"/>
    <w:rsid w:val="00922734"/>
    <w:rsid w:val="009227C7"/>
    <w:rsid w:val="00922C2F"/>
    <w:rsid w:val="00922C8B"/>
    <w:rsid w:val="00922EF6"/>
    <w:rsid w:val="00923194"/>
    <w:rsid w:val="00923490"/>
    <w:rsid w:val="0092385E"/>
    <w:rsid w:val="00923931"/>
    <w:rsid w:val="00923BB8"/>
    <w:rsid w:val="00923DC5"/>
    <w:rsid w:val="00923DC9"/>
    <w:rsid w:val="00923DE9"/>
    <w:rsid w:val="00924049"/>
    <w:rsid w:val="009240CF"/>
    <w:rsid w:val="00924290"/>
    <w:rsid w:val="009247C1"/>
    <w:rsid w:val="00924CF1"/>
    <w:rsid w:val="00924EDB"/>
    <w:rsid w:val="00924F4F"/>
    <w:rsid w:val="00925126"/>
    <w:rsid w:val="00925389"/>
    <w:rsid w:val="00925519"/>
    <w:rsid w:val="009255FB"/>
    <w:rsid w:val="00925862"/>
    <w:rsid w:val="00925AD3"/>
    <w:rsid w:val="00925BD9"/>
    <w:rsid w:val="00925DBA"/>
    <w:rsid w:val="00925F18"/>
    <w:rsid w:val="009261FC"/>
    <w:rsid w:val="00926320"/>
    <w:rsid w:val="00926333"/>
    <w:rsid w:val="00926389"/>
    <w:rsid w:val="009264AB"/>
    <w:rsid w:val="0092677C"/>
    <w:rsid w:val="0092683A"/>
    <w:rsid w:val="00926977"/>
    <w:rsid w:val="00926CC4"/>
    <w:rsid w:val="00926E77"/>
    <w:rsid w:val="0092708B"/>
    <w:rsid w:val="0092714C"/>
    <w:rsid w:val="00927156"/>
    <w:rsid w:val="009271F0"/>
    <w:rsid w:val="009272C7"/>
    <w:rsid w:val="009272D7"/>
    <w:rsid w:val="00927460"/>
    <w:rsid w:val="0092786B"/>
    <w:rsid w:val="0092799D"/>
    <w:rsid w:val="00927B58"/>
    <w:rsid w:val="00927C72"/>
    <w:rsid w:val="00927C82"/>
    <w:rsid w:val="00927CE4"/>
    <w:rsid w:val="009300BC"/>
    <w:rsid w:val="00930507"/>
    <w:rsid w:val="0093050D"/>
    <w:rsid w:val="0093053F"/>
    <w:rsid w:val="009305B2"/>
    <w:rsid w:val="009305C8"/>
    <w:rsid w:val="00930618"/>
    <w:rsid w:val="00930710"/>
    <w:rsid w:val="009308E7"/>
    <w:rsid w:val="00930964"/>
    <w:rsid w:val="009309CE"/>
    <w:rsid w:val="009309EC"/>
    <w:rsid w:val="009309ED"/>
    <w:rsid w:val="00930A51"/>
    <w:rsid w:val="00930AD9"/>
    <w:rsid w:val="0093105C"/>
    <w:rsid w:val="00931420"/>
    <w:rsid w:val="009316C2"/>
    <w:rsid w:val="009318BC"/>
    <w:rsid w:val="009318E4"/>
    <w:rsid w:val="00931BF6"/>
    <w:rsid w:val="00931C85"/>
    <w:rsid w:val="00931E64"/>
    <w:rsid w:val="00931F21"/>
    <w:rsid w:val="0093222C"/>
    <w:rsid w:val="00932262"/>
    <w:rsid w:val="0093230A"/>
    <w:rsid w:val="00932401"/>
    <w:rsid w:val="009325B4"/>
    <w:rsid w:val="00932B19"/>
    <w:rsid w:val="00932BC4"/>
    <w:rsid w:val="00932D4E"/>
    <w:rsid w:val="00932DBA"/>
    <w:rsid w:val="00932F3D"/>
    <w:rsid w:val="00932F48"/>
    <w:rsid w:val="009332A2"/>
    <w:rsid w:val="009332BF"/>
    <w:rsid w:val="00933566"/>
    <w:rsid w:val="009335DC"/>
    <w:rsid w:val="0093365E"/>
    <w:rsid w:val="00933B7D"/>
    <w:rsid w:val="00933BA0"/>
    <w:rsid w:val="00933DD4"/>
    <w:rsid w:val="00933F12"/>
    <w:rsid w:val="00933FF5"/>
    <w:rsid w:val="00934260"/>
    <w:rsid w:val="0093439C"/>
    <w:rsid w:val="009344A2"/>
    <w:rsid w:val="0093475D"/>
    <w:rsid w:val="00934B06"/>
    <w:rsid w:val="00934B90"/>
    <w:rsid w:val="00934D55"/>
    <w:rsid w:val="00934D85"/>
    <w:rsid w:val="00934F45"/>
    <w:rsid w:val="00934F91"/>
    <w:rsid w:val="0093517C"/>
    <w:rsid w:val="009353BE"/>
    <w:rsid w:val="00935545"/>
    <w:rsid w:val="009356A8"/>
    <w:rsid w:val="0093577B"/>
    <w:rsid w:val="009357F9"/>
    <w:rsid w:val="0093597C"/>
    <w:rsid w:val="009359BD"/>
    <w:rsid w:val="00935B53"/>
    <w:rsid w:val="00935BCA"/>
    <w:rsid w:val="00935F0D"/>
    <w:rsid w:val="009361FF"/>
    <w:rsid w:val="009362B0"/>
    <w:rsid w:val="0093657A"/>
    <w:rsid w:val="009365A6"/>
    <w:rsid w:val="00936641"/>
    <w:rsid w:val="00936949"/>
    <w:rsid w:val="009369E9"/>
    <w:rsid w:val="00936C51"/>
    <w:rsid w:val="00936C60"/>
    <w:rsid w:val="00936EC1"/>
    <w:rsid w:val="00937155"/>
    <w:rsid w:val="009371F0"/>
    <w:rsid w:val="0093736F"/>
    <w:rsid w:val="00937492"/>
    <w:rsid w:val="009374C6"/>
    <w:rsid w:val="0093754C"/>
    <w:rsid w:val="0093785E"/>
    <w:rsid w:val="00937AB4"/>
    <w:rsid w:val="00937C95"/>
    <w:rsid w:val="009401A3"/>
    <w:rsid w:val="009401D5"/>
    <w:rsid w:val="0094021C"/>
    <w:rsid w:val="00940267"/>
    <w:rsid w:val="00940547"/>
    <w:rsid w:val="00940571"/>
    <w:rsid w:val="0094062E"/>
    <w:rsid w:val="009407F5"/>
    <w:rsid w:val="00940809"/>
    <w:rsid w:val="009408DF"/>
    <w:rsid w:val="00940987"/>
    <w:rsid w:val="0094099B"/>
    <w:rsid w:val="00940C4D"/>
    <w:rsid w:val="00940D17"/>
    <w:rsid w:val="00940D20"/>
    <w:rsid w:val="00940D33"/>
    <w:rsid w:val="00940D50"/>
    <w:rsid w:val="00940F3C"/>
    <w:rsid w:val="009411EB"/>
    <w:rsid w:val="009412F6"/>
    <w:rsid w:val="009414A8"/>
    <w:rsid w:val="0094172E"/>
    <w:rsid w:val="0094194C"/>
    <w:rsid w:val="00941A14"/>
    <w:rsid w:val="00941B0A"/>
    <w:rsid w:val="00941C4B"/>
    <w:rsid w:val="009422D4"/>
    <w:rsid w:val="009424F5"/>
    <w:rsid w:val="00942A36"/>
    <w:rsid w:val="00942AB3"/>
    <w:rsid w:val="00942C7A"/>
    <w:rsid w:val="00942ECC"/>
    <w:rsid w:val="00942FB4"/>
    <w:rsid w:val="009432A2"/>
    <w:rsid w:val="00943642"/>
    <w:rsid w:val="0094364B"/>
    <w:rsid w:val="009437CD"/>
    <w:rsid w:val="00943822"/>
    <w:rsid w:val="00943CF1"/>
    <w:rsid w:val="00943EFD"/>
    <w:rsid w:val="00944051"/>
    <w:rsid w:val="00944171"/>
    <w:rsid w:val="0094449D"/>
    <w:rsid w:val="00944591"/>
    <w:rsid w:val="009445AE"/>
    <w:rsid w:val="0094467D"/>
    <w:rsid w:val="009447F0"/>
    <w:rsid w:val="009448AC"/>
    <w:rsid w:val="009448C2"/>
    <w:rsid w:val="00944929"/>
    <w:rsid w:val="00944B64"/>
    <w:rsid w:val="00944EA1"/>
    <w:rsid w:val="00944F27"/>
    <w:rsid w:val="00944FC2"/>
    <w:rsid w:val="009450B5"/>
    <w:rsid w:val="009450EB"/>
    <w:rsid w:val="0094535F"/>
    <w:rsid w:val="009454B0"/>
    <w:rsid w:val="00945A15"/>
    <w:rsid w:val="00945CB9"/>
    <w:rsid w:val="00945E02"/>
    <w:rsid w:val="00945FD1"/>
    <w:rsid w:val="00946459"/>
    <w:rsid w:val="0094666B"/>
    <w:rsid w:val="0094684D"/>
    <w:rsid w:val="0094691A"/>
    <w:rsid w:val="00946B69"/>
    <w:rsid w:val="00946D51"/>
    <w:rsid w:val="00946DD9"/>
    <w:rsid w:val="00946E02"/>
    <w:rsid w:val="00946E30"/>
    <w:rsid w:val="00946FAF"/>
    <w:rsid w:val="0094706F"/>
    <w:rsid w:val="00947086"/>
    <w:rsid w:val="00947897"/>
    <w:rsid w:val="00947A20"/>
    <w:rsid w:val="00947B0E"/>
    <w:rsid w:val="00947B80"/>
    <w:rsid w:val="00947BCC"/>
    <w:rsid w:val="00947D91"/>
    <w:rsid w:val="00947EE7"/>
    <w:rsid w:val="00947F82"/>
    <w:rsid w:val="009500A3"/>
    <w:rsid w:val="00950183"/>
    <w:rsid w:val="0095025A"/>
    <w:rsid w:val="00950533"/>
    <w:rsid w:val="00950545"/>
    <w:rsid w:val="00950606"/>
    <w:rsid w:val="00950681"/>
    <w:rsid w:val="00950722"/>
    <w:rsid w:val="00950920"/>
    <w:rsid w:val="00950BFF"/>
    <w:rsid w:val="00950C81"/>
    <w:rsid w:val="00950CAE"/>
    <w:rsid w:val="00950EA1"/>
    <w:rsid w:val="00950FED"/>
    <w:rsid w:val="00951009"/>
    <w:rsid w:val="00951073"/>
    <w:rsid w:val="009511AD"/>
    <w:rsid w:val="00951222"/>
    <w:rsid w:val="00951826"/>
    <w:rsid w:val="00951861"/>
    <w:rsid w:val="00951936"/>
    <w:rsid w:val="00951995"/>
    <w:rsid w:val="00951B01"/>
    <w:rsid w:val="00951BBC"/>
    <w:rsid w:val="00951DA0"/>
    <w:rsid w:val="00951EA2"/>
    <w:rsid w:val="00952093"/>
    <w:rsid w:val="00952217"/>
    <w:rsid w:val="00952275"/>
    <w:rsid w:val="009524AB"/>
    <w:rsid w:val="009524C0"/>
    <w:rsid w:val="009525FE"/>
    <w:rsid w:val="00952860"/>
    <w:rsid w:val="00952875"/>
    <w:rsid w:val="00952AA9"/>
    <w:rsid w:val="00952AF1"/>
    <w:rsid w:val="00952B51"/>
    <w:rsid w:val="00952C31"/>
    <w:rsid w:val="00952D30"/>
    <w:rsid w:val="00952EE7"/>
    <w:rsid w:val="0095303B"/>
    <w:rsid w:val="009530BB"/>
    <w:rsid w:val="0095328E"/>
    <w:rsid w:val="009532C7"/>
    <w:rsid w:val="00953394"/>
    <w:rsid w:val="00953517"/>
    <w:rsid w:val="009535A5"/>
    <w:rsid w:val="009536DB"/>
    <w:rsid w:val="00953734"/>
    <w:rsid w:val="009537D0"/>
    <w:rsid w:val="009538EC"/>
    <w:rsid w:val="00953AE2"/>
    <w:rsid w:val="00953BC6"/>
    <w:rsid w:val="00953C69"/>
    <w:rsid w:val="00953CF0"/>
    <w:rsid w:val="0095412C"/>
    <w:rsid w:val="00954142"/>
    <w:rsid w:val="00954150"/>
    <w:rsid w:val="00954245"/>
    <w:rsid w:val="00954EBD"/>
    <w:rsid w:val="00954F51"/>
    <w:rsid w:val="00954F7F"/>
    <w:rsid w:val="00955049"/>
    <w:rsid w:val="00955167"/>
    <w:rsid w:val="00955491"/>
    <w:rsid w:val="009554CE"/>
    <w:rsid w:val="009555D8"/>
    <w:rsid w:val="00955684"/>
    <w:rsid w:val="009556A2"/>
    <w:rsid w:val="009556D5"/>
    <w:rsid w:val="00955A8C"/>
    <w:rsid w:val="00955AEF"/>
    <w:rsid w:val="00955CF3"/>
    <w:rsid w:val="00955DE3"/>
    <w:rsid w:val="0095620A"/>
    <w:rsid w:val="009563E5"/>
    <w:rsid w:val="009564A6"/>
    <w:rsid w:val="00956A8F"/>
    <w:rsid w:val="00956A9F"/>
    <w:rsid w:val="00956B1D"/>
    <w:rsid w:val="00956B41"/>
    <w:rsid w:val="00956F12"/>
    <w:rsid w:val="00956FB4"/>
    <w:rsid w:val="00957007"/>
    <w:rsid w:val="009573CE"/>
    <w:rsid w:val="00957507"/>
    <w:rsid w:val="00957576"/>
    <w:rsid w:val="00957782"/>
    <w:rsid w:val="00957818"/>
    <w:rsid w:val="009579C3"/>
    <w:rsid w:val="009579CE"/>
    <w:rsid w:val="00957C1B"/>
    <w:rsid w:val="00957F5E"/>
    <w:rsid w:val="00957FA1"/>
    <w:rsid w:val="009600F7"/>
    <w:rsid w:val="00960180"/>
    <w:rsid w:val="0096019F"/>
    <w:rsid w:val="00960287"/>
    <w:rsid w:val="009602BB"/>
    <w:rsid w:val="009603C8"/>
    <w:rsid w:val="00960429"/>
    <w:rsid w:val="0096045E"/>
    <w:rsid w:val="0096046E"/>
    <w:rsid w:val="00960904"/>
    <w:rsid w:val="00960BDB"/>
    <w:rsid w:val="00960CBC"/>
    <w:rsid w:val="00960DA3"/>
    <w:rsid w:val="00960E9A"/>
    <w:rsid w:val="00960EE7"/>
    <w:rsid w:val="00961002"/>
    <w:rsid w:val="00961374"/>
    <w:rsid w:val="00961388"/>
    <w:rsid w:val="009613D9"/>
    <w:rsid w:val="009613F0"/>
    <w:rsid w:val="009618E3"/>
    <w:rsid w:val="00961A43"/>
    <w:rsid w:val="00961CC0"/>
    <w:rsid w:val="00961F56"/>
    <w:rsid w:val="00961FD6"/>
    <w:rsid w:val="00962077"/>
    <w:rsid w:val="009622E7"/>
    <w:rsid w:val="009623FB"/>
    <w:rsid w:val="00962400"/>
    <w:rsid w:val="009624ED"/>
    <w:rsid w:val="009626FD"/>
    <w:rsid w:val="009627A0"/>
    <w:rsid w:val="00962823"/>
    <w:rsid w:val="0096288F"/>
    <w:rsid w:val="00962D75"/>
    <w:rsid w:val="00962DAA"/>
    <w:rsid w:val="00962DD0"/>
    <w:rsid w:val="00962F88"/>
    <w:rsid w:val="009633B0"/>
    <w:rsid w:val="0096360E"/>
    <w:rsid w:val="009636C5"/>
    <w:rsid w:val="009636E9"/>
    <w:rsid w:val="0096382E"/>
    <w:rsid w:val="0096389A"/>
    <w:rsid w:val="009638DF"/>
    <w:rsid w:val="009638E8"/>
    <w:rsid w:val="00963900"/>
    <w:rsid w:val="00963AE1"/>
    <w:rsid w:val="00963AED"/>
    <w:rsid w:val="00963D6C"/>
    <w:rsid w:val="0096417B"/>
    <w:rsid w:val="00964207"/>
    <w:rsid w:val="009642FB"/>
    <w:rsid w:val="00964335"/>
    <w:rsid w:val="009643B2"/>
    <w:rsid w:val="00964416"/>
    <w:rsid w:val="009646BE"/>
    <w:rsid w:val="0096476C"/>
    <w:rsid w:val="0096481D"/>
    <w:rsid w:val="00964821"/>
    <w:rsid w:val="0096487A"/>
    <w:rsid w:val="00964963"/>
    <w:rsid w:val="00964AFD"/>
    <w:rsid w:val="00964C05"/>
    <w:rsid w:val="00964EEB"/>
    <w:rsid w:val="00964F80"/>
    <w:rsid w:val="00965021"/>
    <w:rsid w:val="00965265"/>
    <w:rsid w:val="00965303"/>
    <w:rsid w:val="00965353"/>
    <w:rsid w:val="009653DA"/>
    <w:rsid w:val="00965575"/>
    <w:rsid w:val="009655A2"/>
    <w:rsid w:val="00965663"/>
    <w:rsid w:val="00965697"/>
    <w:rsid w:val="009658D5"/>
    <w:rsid w:val="00965A1C"/>
    <w:rsid w:val="00965E7B"/>
    <w:rsid w:val="00965F9D"/>
    <w:rsid w:val="009660A0"/>
    <w:rsid w:val="009663C2"/>
    <w:rsid w:val="0096644A"/>
    <w:rsid w:val="009664E7"/>
    <w:rsid w:val="009665FB"/>
    <w:rsid w:val="00966623"/>
    <w:rsid w:val="00966765"/>
    <w:rsid w:val="009667EA"/>
    <w:rsid w:val="00966922"/>
    <w:rsid w:val="009669E1"/>
    <w:rsid w:val="00966BDD"/>
    <w:rsid w:val="00966C38"/>
    <w:rsid w:val="00966DB0"/>
    <w:rsid w:val="00966E8A"/>
    <w:rsid w:val="00966F55"/>
    <w:rsid w:val="00967166"/>
    <w:rsid w:val="009672D9"/>
    <w:rsid w:val="009673AD"/>
    <w:rsid w:val="0096749E"/>
    <w:rsid w:val="00967797"/>
    <w:rsid w:val="009677C7"/>
    <w:rsid w:val="00967819"/>
    <w:rsid w:val="009678DB"/>
    <w:rsid w:val="00967945"/>
    <w:rsid w:val="00967B1C"/>
    <w:rsid w:val="00967CB9"/>
    <w:rsid w:val="0097003F"/>
    <w:rsid w:val="00970593"/>
    <w:rsid w:val="009705D9"/>
    <w:rsid w:val="009706BD"/>
    <w:rsid w:val="00970739"/>
    <w:rsid w:val="009707C8"/>
    <w:rsid w:val="0097087E"/>
    <w:rsid w:val="00970882"/>
    <w:rsid w:val="009708C2"/>
    <w:rsid w:val="00970B1A"/>
    <w:rsid w:val="00970BDF"/>
    <w:rsid w:val="00970CCC"/>
    <w:rsid w:val="00970EAE"/>
    <w:rsid w:val="00971064"/>
    <w:rsid w:val="009710B6"/>
    <w:rsid w:val="00971391"/>
    <w:rsid w:val="009715DF"/>
    <w:rsid w:val="0097174D"/>
    <w:rsid w:val="009717F5"/>
    <w:rsid w:val="0097192C"/>
    <w:rsid w:val="00971936"/>
    <w:rsid w:val="0097196C"/>
    <w:rsid w:val="00971988"/>
    <w:rsid w:val="00971D52"/>
    <w:rsid w:val="00971D6F"/>
    <w:rsid w:val="00971E23"/>
    <w:rsid w:val="00971F87"/>
    <w:rsid w:val="009721B1"/>
    <w:rsid w:val="009721D4"/>
    <w:rsid w:val="009721DE"/>
    <w:rsid w:val="0097229F"/>
    <w:rsid w:val="00972425"/>
    <w:rsid w:val="009725F3"/>
    <w:rsid w:val="00972791"/>
    <w:rsid w:val="00972AD5"/>
    <w:rsid w:val="00972C7A"/>
    <w:rsid w:val="00972DBB"/>
    <w:rsid w:val="00972E9A"/>
    <w:rsid w:val="009735D8"/>
    <w:rsid w:val="009738A4"/>
    <w:rsid w:val="009739EB"/>
    <w:rsid w:val="009739F5"/>
    <w:rsid w:val="009739FA"/>
    <w:rsid w:val="00973C06"/>
    <w:rsid w:val="00973D01"/>
    <w:rsid w:val="00973D31"/>
    <w:rsid w:val="0097404D"/>
    <w:rsid w:val="0097426F"/>
    <w:rsid w:val="0097455C"/>
    <w:rsid w:val="00974598"/>
    <w:rsid w:val="009747BD"/>
    <w:rsid w:val="009749FA"/>
    <w:rsid w:val="00974A94"/>
    <w:rsid w:val="00974B9A"/>
    <w:rsid w:val="00975275"/>
    <w:rsid w:val="009752E9"/>
    <w:rsid w:val="00975411"/>
    <w:rsid w:val="00975520"/>
    <w:rsid w:val="0097563B"/>
    <w:rsid w:val="0097576B"/>
    <w:rsid w:val="00975DED"/>
    <w:rsid w:val="00975E92"/>
    <w:rsid w:val="00975EDC"/>
    <w:rsid w:val="009760C2"/>
    <w:rsid w:val="0097634D"/>
    <w:rsid w:val="00976416"/>
    <w:rsid w:val="009764F0"/>
    <w:rsid w:val="009766C8"/>
    <w:rsid w:val="00976834"/>
    <w:rsid w:val="00976A01"/>
    <w:rsid w:val="00976B8A"/>
    <w:rsid w:val="00976E7B"/>
    <w:rsid w:val="00976F25"/>
    <w:rsid w:val="00976FB6"/>
    <w:rsid w:val="009770F9"/>
    <w:rsid w:val="009771CA"/>
    <w:rsid w:val="00977263"/>
    <w:rsid w:val="009773B3"/>
    <w:rsid w:val="0097767C"/>
    <w:rsid w:val="00977981"/>
    <w:rsid w:val="00977A20"/>
    <w:rsid w:val="00977A93"/>
    <w:rsid w:val="00977DC6"/>
    <w:rsid w:val="00977F26"/>
    <w:rsid w:val="00977F62"/>
    <w:rsid w:val="009800A4"/>
    <w:rsid w:val="009801C2"/>
    <w:rsid w:val="00980595"/>
    <w:rsid w:val="009806CB"/>
    <w:rsid w:val="00980967"/>
    <w:rsid w:val="00980ADB"/>
    <w:rsid w:val="00980FA2"/>
    <w:rsid w:val="00981270"/>
    <w:rsid w:val="009812CB"/>
    <w:rsid w:val="00981393"/>
    <w:rsid w:val="00981455"/>
    <w:rsid w:val="009815D4"/>
    <w:rsid w:val="009815DD"/>
    <w:rsid w:val="0098164D"/>
    <w:rsid w:val="009816C0"/>
    <w:rsid w:val="009816DA"/>
    <w:rsid w:val="00981739"/>
    <w:rsid w:val="0098199B"/>
    <w:rsid w:val="009819E8"/>
    <w:rsid w:val="00981ACA"/>
    <w:rsid w:val="00981C52"/>
    <w:rsid w:val="00981C7D"/>
    <w:rsid w:val="00981EB7"/>
    <w:rsid w:val="009822AD"/>
    <w:rsid w:val="00982443"/>
    <w:rsid w:val="009824B7"/>
    <w:rsid w:val="00982D26"/>
    <w:rsid w:val="00982DDF"/>
    <w:rsid w:val="009830C8"/>
    <w:rsid w:val="009831DC"/>
    <w:rsid w:val="00983292"/>
    <w:rsid w:val="00983455"/>
    <w:rsid w:val="009837A1"/>
    <w:rsid w:val="00983949"/>
    <w:rsid w:val="0098397D"/>
    <w:rsid w:val="00983A95"/>
    <w:rsid w:val="00983E67"/>
    <w:rsid w:val="00984138"/>
    <w:rsid w:val="00984244"/>
    <w:rsid w:val="009842D8"/>
    <w:rsid w:val="009843F1"/>
    <w:rsid w:val="009847B4"/>
    <w:rsid w:val="0098480C"/>
    <w:rsid w:val="0098492A"/>
    <w:rsid w:val="00984AF1"/>
    <w:rsid w:val="00984D82"/>
    <w:rsid w:val="00984E75"/>
    <w:rsid w:val="0098509A"/>
    <w:rsid w:val="00985311"/>
    <w:rsid w:val="00985498"/>
    <w:rsid w:val="0098556F"/>
    <w:rsid w:val="0098574B"/>
    <w:rsid w:val="009858A9"/>
    <w:rsid w:val="0098591B"/>
    <w:rsid w:val="00985972"/>
    <w:rsid w:val="00985DAD"/>
    <w:rsid w:val="00985E11"/>
    <w:rsid w:val="00986336"/>
    <w:rsid w:val="0098634B"/>
    <w:rsid w:val="0098634F"/>
    <w:rsid w:val="0098642D"/>
    <w:rsid w:val="009865A2"/>
    <w:rsid w:val="009866EE"/>
    <w:rsid w:val="00986810"/>
    <w:rsid w:val="009869CF"/>
    <w:rsid w:val="00986E96"/>
    <w:rsid w:val="00986ED7"/>
    <w:rsid w:val="00986F47"/>
    <w:rsid w:val="00987170"/>
    <w:rsid w:val="009871B8"/>
    <w:rsid w:val="009871C0"/>
    <w:rsid w:val="0098725B"/>
    <w:rsid w:val="00987384"/>
    <w:rsid w:val="0098738B"/>
    <w:rsid w:val="009873BE"/>
    <w:rsid w:val="009873ED"/>
    <w:rsid w:val="00987497"/>
    <w:rsid w:val="009878EC"/>
    <w:rsid w:val="0098791F"/>
    <w:rsid w:val="00987924"/>
    <w:rsid w:val="00987A6F"/>
    <w:rsid w:val="00987AAA"/>
    <w:rsid w:val="00987BF7"/>
    <w:rsid w:val="00987C25"/>
    <w:rsid w:val="00987CC9"/>
    <w:rsid w:val="00987E3B"/>
    <w:rsid w:val="009902F1"/>
    <w:rsid w:val="0099035D"/>
    <w:rsid w:val="0099051B"/>
    <w:rsid w:val="00990521"/>
    <w:rsid w:val="0099098A"/>
    <w:rsid w:val="00990DEC"/>
    <w:rsid w:val="00990FA1"/>
    <w:rsid w:val="0099134F"/>
    <w:rsid w:val="00991865"/>
    <w:rsid w:val="00991901"/>
    <w:rsid w:val="00991910"/>
    <w:rsid w:val="00991976"/>
    <w:rsid w:val="00991A4C"/>
    <w:rsid w:val="00991ABE"/>
    <w:rsid w:val="00991B31"/>
    <w:rsid w:val="00991E9E"/>
    <w:rsid w:val="00991EE8"/>
    <w:rsid w:val="00992020"/>
    <w:rsid w:val="009920FB"/>
    <w:rsid w:val="009926FA"/>
    <w:rsid w:val="009929AF"/>
    <w:rsid w:val="00992B75"/>
    <w:rsid w:val="00992BAA"/>
    <w:rsid w:val="00992E14"/>
    <w:rsid w:val="00992F25"/>
    <w:rsid w:val="00993751"/>
    <w:rsid w:val="0099376F"/>
    <w:rsid w:val="00993864"/>
    <w:rsid w:val="009938BE"/>
    <w:rsid w:val="0099394B"/>
    <w:rsid w:val="00993C31"/>
    <w:rsid w:val="00993CB7"/>
    <w:rsid w:val="00993E16"/>
    <w:rsid w:val="00993E4A"/>
    <w:rsid w:val="00993F70"/>
    <w:rsid w:val="00993F81"/>
    <w:rsid w:val="00993FF0"/>
    <w:rsid w:val="0099407A"/>
    <w:rsid w:val="00994443"/>
    <w:rsid w:val="00994616"/>
    <w:rsid w:val="0099469F"/>
    <w:rsid w:val="00994738"/>
    <w:rsid w:val="00994A3E"/>
    <w:rsid w:val="00994CA1"/>
    <w:rsid w:val="00994EB7"/>
    <w:rsid w:val="00994F70"/>
    <w:rsid w:val="00995767"/>
    <w:rsid w:val="00995C03"/>
    <w:rsid w:val="00995C8A"/>
    <w:rsid w:val="0099604A"/>
    <w:rsid w:val="009962A3"/>
    <w:rsid w:val="009962E9"/>
    <w:rsid w:val="00996578"/>
    <w:rsid w:val="0099661F"/>
    <w:rsid w:val="0099663E"/>
    <w:rsid w:val="009966A7"/>
    <w:rsid w:val="009966D6"/>
    <w:rsid w:val="0099685B"/>
    <w:rsid w:val="009968A6"/>
    <w:rsid w:val="009968EF"/>
    <w:rsid w:val="00996B51"/>
    <w:rsid w:val="00996BD0"/>
    <w:rsid w:val="00996F9B"/>
    <w:rsid w:val="00997048"/>
    <w:rsid w:val="00997088"/>
    <w:rsid w:val="00997096"/>
    <w:rsid w:val="009971B8"/>
    <w:rsid w:val="009978C4"/>
    <w:rsid w:val="00997A87"/>
    <w:rsid w:val="00997CE4"/>
    <w:rsid w:val="00997DF1"/>
    <w:rsid w:val="00997F3C"/>
    <w:rsid w:val="009A00A9"/>
    <w:rsid w:val="009A010C"/>
    <w:rsid w:val="009A011F"/>
    <w:rsid w:val="009A027B"/>
    <w:rsid w:val="009A0516"/>
    <w:rsid w:val="009A06EF"/>
    <w:rsid w:val="009A06F9"/>
    <w:rsid w:val="009A0B21"/>
    <w:rsid w:val="009A0B90"/>
    <w:rsid w:val="009A0C54"/>
    <w:rsid w:val="009A0CC5"/>
    <w:rsid w:val="009A0E1B"/>
    <w:rsid w:val="009A0FDB"/>
    <w:rsid w:val="009A113B"/>
    <w:rsid w:val="009A11F6"/>
    <w:rsid w:val="009A13B9"/>
    <w:rsid w:val="009A173E"/>
    <w:rsid w:val="009A1A80"/>
    <w:rsid w:val="009A1F84"/>
    <w:rsid w:val="009A1FDF"/>
    <w:rsid w:val="009A2152"/>
    <w:rsid w:val="009A23B1"/>
    <w:rsid w:val="009A2441"/>
    <w:rsid w:val="009A2717"/>
    <w:rsid w:val="009A28AE"/>
    <w:rsid w:val="009A2A01"/>
    <w:rsid w:val="009A2A80"/>
    <w:rsid w:val="009A2BA9"/>
    <w:rsid w:val="009A2C12"/>
    <w:rsid w:val="009A2C57"/>
    <w:rsid w:val="009A2E0B"/>
    <w:rsid w:val="009A30A2"/>
    <w:rsid w:val="009A3157"/>
    <w:rsid w:val="009A370C"/>
    <w:rsid w:val="009A3746"/>
    <w:rsid w:val="009A3823"/>
    <w:rsid w:val="009A399A"/>
    <w:rsid w:val="009A3B81"/>
    <w:rsid w:val="009A3D81"/>
    <w:rsid w:val="009A3DF7"/>
    <w:rsid w:val="009A3E70"/>
    <w:rsid w:val="009A409F"/>
    <w:rsid w:val="009A4394"/>
    <w:rsid w:val="009A43B6"/>
    <w:rsid w:val="009A4405"/>
    <w:rsid w:val="009A44B9"/>
    <w:rsid w:val="009A451F"/>
    <w:rsid w:val="009A45EC"/>
    <w:rsid w:val="009A4707"/>
    <w:rsid w:val="009A48C2"/>
    <w:rsid w:val="009A48FE"/>
    <w:rsid w:val="009A4A7C"/>
    <w:rsid w:val="009A4DFD"/>
    <w:rsid w:val="009A4EB4"/>
    <w:rsid w:val="009A4F30"/>
    <w:rsid w:val="009A5013"/>
    <w:rsid w:val="009A501F"/>
    <w:rsid w:val="009A5142"/>
    <w:rsid w:val="009A5156"/>
    <w:rsid w:val="009A5227"/>
    <w:rsid w:val="009A529B"/>
    <w:rsid w:val="009A53B5"/>
    <w:rsid w:val="009A5838"/>
    <w:rsid w:val="009A5872"/>
    <w:rsid w:val="009A5945"/>
    <w:rsid w:val="009A59D3"/>
    <w:rsid w:val="009A5B38"/>
    <w:rsid w:val="009A5BC6"/>
    <w:rsid w:val="009A5CF8"/>
    <w:rsid w:val="009A61EB"/>
    <w:rsid w:val="009A6350"/>
    <w:rsid w:val="009A648F"/>
    <w:rsid w:val="009A6514"/>
    <w:rsid w:val="009A6591"/>
    <w:rsid w:val="009A6602"/>
    <w:rsid w:val="009A66DF"/>
    <w:rsid w:val="009A6921"/>
    <w:rsid w:val="009A6C03"/>
    <w:rsid w:val="009A6C20"/>
    <w:rsid w:val="009A6C8C"/>
    <w:rsid w:val="009A6D43"/>
    <w:rsid w:val="009A7267"/>
    <w:rsid w:val="009A74EA"/>
    <w:rsid w:val="009A7554"/>
    <w:rsid w:val="009A7708"/>
    <w:rsid w:val="009A77AB"/>
    <w:rsid w:val="009A7962"/>
    <w:rsid w:val="009A7AC2"/>
    <w:rsid w:val="009A7CAC"/>
    <w:rsid w:val="009A7F8B"/>
    <w:rsid w:val="009B040D"/>
    <w:rsid w:val="009B04E6"/>
    <w:rsid w:val="009B05E4"/>
    <w:rsid w:val="009B06A0"/>
    <w:rsid w:val="009B06F5"/>
    <w:rsid w:val="009B0780"/>
    <w:rsid w:val="009B07E1"/>
    <w:rsid w:val="009B080E"/>
    <w:rsid w:val="009B0AA4"/>
    <w:rsid w:val="009B0B6A"/>
    <w:rsid w:val="009B0B92"/>
    <w:rsid w:val="009B0CA6"/>
    <w:rsid w:val="009B0F21"/>
    <w:rsid w:val="009B1070"/>
    <w:rsid w:val="009B10D0"/>
    <w:rsid w:val="009B11CA"/>
    <w:rsid w:val="009B1215"/>
    <w:rsid w:val="009B129A"/>
    <w:rsid w:val="009B1559"/>
    <w:rsid w:val="009B19BD"/>
    <w:rsid w:val="009B1DB0"/>
    <w:rsid w:val="009B1F63"/>
    <w:rsid w:val="009B1FC5"/>
    <w:rsid w:val="009B2123"/>
    <w:rsid w:val="009B21B5"/>
    <w:rsid w:val="009B21E2"/>
    <w:rsid w:val="009B226B"/>
    <w:rsid w:val="009B2287"/>
    <w:rsid w:val="009B27AB"/>
    <w:rsid w:val="009B28BE"/>
    <w:rsid w:val="009B2C95"/>
    <w:rsid w:val="009B2D50"/>
    <w:rsid w:val="009B2ED0"/>
    <w:rsid w:val="009B2F35"/>
    <w:rsid w:val="009B33A6"/>
    <w:rsid w:val="009B3489"/>
    <w:rsid w:val="009B35CB"/>
    <w:rsid w:val="009B36E2"/>
    <w:rsid w:val="009B373A"/>
    <w:rsid w:val="009B3B4A"/>
    <w:rsid w:val="009B3BEF"/>
    <w:rsid w:val="009B3EB2"/>
    <w:rsid w:val="009B4047"/>
    <w:rsid w:val="009B4079"/>
    <w:rsid w:val="009B40BA"/>
    <w:rsid w:val="009B4376"/>
    <w:rsid w:val="009B444F"/>
    <w:rsid w:val="009B453A"/>
    <w:rsid w:val="009B4840"/>
    <w:rsid w:val="009B4880"/>
    <w:rsid w:val="009B499C"/>
    <w:rsid w:val="009B4BDB"/>
    <w:rsid w:val="009B4C0E"/>
    <w:rsid w:val="009B4C43"/>
    <w:rsid w:val="009B4D9F"/>
    <w:rsid w:val="009B4ED6"/>
    <w:rsid w:val="009B4F57"/>
    <w:rsid w:val="009B4FB3"/>
    <w:rsid w:val="009B4FEE"/>
    <w:rsid w:val="009B51AA"/>
    <w:rsid w:val="009B53A6"/>
    <w:rsid w:val="009B54F4"/>
    <w:rsid w:val="009B5918"/>
    <w:rsid w:val="009B5B12"/>
    <w:rsid w:val="009B60A0"/>
    <w:rsid w:val="009B60AD"/>
    <w:rsid w:val="009B62B3"/>
    <w:rsid w:val="009B62DF"/>
    <w:rsid w:val="009B642E"/>
    <w:rsid w:val="009B6526"/>
    <w:rsid w:val="009B67A8"/>
    <w:rsid w:val="009B67C0"/>
    <w:rsid w:val="009B695D"/>
    <w:rsid w:val="009B6B68"/>
    <w:rsid w:val="009B7225"/>
    <w:rsid w:val="009B76FB"/>
    <w:rsid w:val="009B77A7"/>
    <w:rsid w:val="009B7A03"/>
    <w:rsid w:val="009B7A54"/>
    <w:rsid w:val="009B7B35"/>
    <w:rsid w:val="009B7B85"/>
    <w:rsid w:val="009B7D04"/>
    <w:rsid w:val="009B7E95"/>
    <w:rsid w:val="009B7F50"/>
    <w:rsid w:val="009C00CD"/>
    <w:rsid w:val="009C0359"/>
    <w:rsid w:val="009C0493"/>
    <w:rsid w:val="009C04FA"/>
    <w:rsid w:val="009C072B"/>
    <w:rsid w:val="009C0A44"/>
    <w:rsid w:val="009C0F85"/>
    <w:rsid w:val="009C112C"/>
    <w:rsid w:val="009C13FF"/>
    <w:rsid w:val="009C152A"/>
    <w:rsid w:val="009C15D5"/>
    <w:rsid w:val="009C17F6"/>
    <w:rsid w:val="009C18EB"/>
    <w:rsid w:val="009C197F"/>
    <w:rsid w:val="009C1AD5"/>
    <w:rsid w:val="009C1AEF"/>
    <w:rsid w:val="009C1E96"/>
    <w:rsid w:val="009C1FA9"/>
    <w:rsid w:val="009C20D7"/>
    <w:rsid w:val="009C2166"/>
    <w:rsid w:val="009C2171"/>
    <w:rsid w:val="009C21C1"/>
    <w:rsid w:val="009C21FE"/>
    <w:rsid w:val="009C239F"/>
    <w:rsid w:val="009C28BB"/>
    <w:rsid w:val="009C2AA2"/>
    <w:rsid w:val="009C2ABA"/>
    <w:rsid w:val="009C2D41"/>
    <w:rsid w:val="009C2D6C"/>
    <w:rsid w:val="009C305B"/>
    <w:rsid w:val="009C3065"/>
    <w:rsid w:val="009C3160"/>
    <w:rsid w:val="009C31FD"/>
    <w:rsid w:val="009C33A4"/>
    <w:rsid w:val="009C3402"/>
    <w:rsid w:val="009C3409"/>
    <w:rsid w:val="009C3490"/>
    <w:rsid w:val="009C3B03"/>
    <w:rsid w:val="009C3D1B"/>
    <w:rsid w:val="009C3FBD"/>
    <w:rsid w:val="009C408F"/>
    <w:rsid w:val="009C4130"/>
    <w:rsid w:val="009C4181"/>
    <w:rsid w:val="009C4317"/>
    <w:rsid w:val="009C431B"/>
    <w:rsid w:val="009C43E4"/>
    <w:rsid w:val="009C44D3"/>
    <w:rsid w:val="009C450B"/>
    <w:rsid w:val="009C45CD"/>
    <w:rsid w:val="009C492E"/>
    <w:rsid w:val="009C4A03"/>
    <w:rsid w:val="009C4C61"/>
    <w:rsid w:val="009C4DA7"/>
    <w:rsid w:val="009C4FB1"/>
    <w:rsid w:val="009C5324"/>
    <w:rsid w:val="009C53DB"/>
    <w:rsid w:val="009C55EA"/>
    <w:rsid w:val="009C58B1"/>
    <w:rsid w:val="009C5924"/>
    <w:rsid w:val="009C594B"/>
    <w:rsid w:val="009C5B0C"/>
    <w:rsid w:val="009C5CDA"/>
    <w:rsid w:val="009C5EF2"/>
    <w:rsid w:val="009C6427"/>
    <w:rsid w:val="009C66DD"/>
    <w:rsid w:val="009C6844"/>
    <w:rsid w:val="009C68E7"/>
    <w:rsid w:val="009C690A"/>
    <w:rsid w:val="009C6C79"/>
    <w:rsid w:val="009C6C8F"/>
    <w:rsid w:val="009C6E07"/>
    <w:rsid w:val="009C6EA5"/>
    <w:rsid w:val="009C6F2D"/>
    <w:rsid w:val="009C7023"/>
    <w:rsid w:val="009C7036"/>
    <w:rsid w:val="009C70FB"/>
    <w:rsid w:val="009C7343"/>
    <w:rsid w:val="009C74E0"/>
    <w:rsid w:val="009C77E2"/>
    <w:rsid w:val="009C7901"/>
    <w:rsid w:val="009C7EB7"/>
    <w:rsid w:val="009C7FD0"/>
    <w:rsid w:val="009C7FD4"/>
    <w:rsid w:val="009D013D"/>
    <w:rsid w:val="009D01C3"/>
    <w:rsid w:val="009D0300"/>
    <w:rsid w:val="009D0354"/>
    <w:rsid w:val="009D0425"/>
    <w:rsid w:val="009D045C"/>
    <w:rsid w:val="009D0541"/>
    <w:rsid w:val="009D065C"/>
    <w:rsid w:val="009D07E6"/>
    <w:rsid w:val="009D080F"/>
    <w:rsid w:val="009D0844"/>
    <w:rsid w:val="009D087D"/>
    <w:rsid w:val="009D0881"/>
    <w:rsid w:val="009D0A2B"/>
    <w:rsid w:val="009D0C61"/>
    <w:rsid w:val="009D0E1C"/>
    <w:rsid w:val="009D0E23"/>
    <w:rsid w:val="009D1033"/>
    <w:rsid w:val="009D121C"/>
    <w:rsid w:val="009D12F3"/>
    <w:rsid w:val="009D130D"/>
    <w:rsid w:val="009D167D"/>
    <w:rsid w:val="009D16F4"/>
    <w:rsid w:val="009D176D"/>
    <w:rsid w:val="009D197A"/>
    <w:rsid w:val="009D1C77"/>
    <w:rsid w:val="009D1DFB"/>
    <w:rsid w:val="009D1E97"/>
    <w:rsid w:val="009D1F78"/>
    <w:rsid w:val="009D211D"/>
    <w:rsid w:val="009D220D"/>
    <w:rsid w:val="009D245B"/>
    <w:rsid w:val="009D253E"/>
    <w:rsid w:val="009D272E"/>
    <w:rsid w:val="009D27A0"/>
    <w:rsid w:val="009D27A4"/>
    <w:rsid w:val="009D27E5"/>
    <w:rsid w:val="009D2852"/>
    <w:rsid w:val="009D2C0E"/>
    <w:rsid w:val="009D2C2E"/>
    <w:rsid w:val="009D2EE1"/>
    <w:rsid w:val="009D2F63"/>
    <w:rsid w:val="009D2FE3"/>
    <w:rsid w:val="009D3038"/>
    <w:rsid w:val="009D304E"/>
    <w:rsid w:val="009D3271"/>
    <w:rsid w:val="009D3486"/>
    <w:rsid w:val="009D352B"/>
    <w:rsid w:val="009D366F"/>
    <w:rsid w:val="009D375D"/>
    <w:rsid w:val="009D3884"/>
    <w:rsid w:val="009D3983"/>
    <w:rsid w:val="009D3AC9"/>
    <w:rsid w:val="009D3B0D"/>
    <w:rsid w:val="009D3BAA"/>
    <w:rsid w:val="009D3BEB"/>
    <w:rsid w:val="009D3D3F"/>
    <w:rsid w:val="009D4111"/>
    <w:rsid w:val="009D43B1"/>
    <w:rsid w:val="009D452C"/>
    <w:rsid w:val="009D460B"/>
    <w:rsid w:val="009D4926"/>
    <w:rsid w:val="009D4A59"/>
    <w:rsid w:val="009D4B81"/>
    <w:rsid w:val="009D4BA0"/>
    <w:rsid w:val="009D4BF6"/>
    <w:rsid w:val="009D4CA1"/>
    <w:rsid w:val="009D4E19"/>
    <w:rsid w:val="009D5013"/>
    <w:rsid w:val="009D5145"/>
    <w:rsid w:val="009D523A"/>
    <w:rsid w:val="009D5469"/>
    <w:rsid w:val="009D54FF"/>
    <w:rsid w:val="009D55B0"/>
    <w:rsid w:val="009D586E"/>
    <w:rsid w:val="009D5A09"/>
    <w:rsid w:val="009D5AC1"/>
    <w:rsid w:val="009D5BAF"/>
    <w:rsid w:val="009D5CA4"/>
    <w:rsid w:val="009D5D7A"/>
    <w:rsid w:val="009D5FBD"/>
    <w:rsid w:val="009D6020"/>
    <w:rsid w:val="009D62EB"/>
    <w:rsid w:val="009D67AA"/>
    <w:rsid w:val="009D683A"/>
    <w:rsid w:val="009D69D3"/>
    <w:rsid w:val="009D6A50"/>
    <w:rsid w:val="009D6AC9"/>
    <w:rsid w:val="009D6DB9"/>
    <w:rsid w:val="009D6E44"/>
    <w:rsid w:val="009D700D"/>
    <w:rsid w:val="009D7077"/>
    <w:rsid w:val="009D70E0"/>
    <w:rsid w:val="009D75D1"/>
    <w:rsid w:val="009D7766"/>
    <w:rsid w:val="009D7784"/>
    <w:rsid w:val="009D782C"/>
    <w:rsid w:val="009D7B6B"/>
    <w:rsid w:val="009D7BF2"/>
    <w:rsid w:val="009D7C3F"/>
    <w:rsid w:val="009D7CD5"/>
    <w:rsid w:val="009E01CD"/>
    <w:rsid w:val="009E023A"/>
    <w:rsid w:val="009E0280"/>
    <w:rsid w:val="009E03E0"/>
    <w:rsid w:val="009E03F7"/>
    <w:rsid w:val="009E089B"/>
    <w:rsid w:val="009E0C1D"/>
    <w:rsid w:val="009E0F55"/>
    <w:rsid w:val="009E0FA2"/>
    <w:rsid w:val="009E11DE"/>
    <w:rsid w:val="009E1246"/>
    <w:rsid w:val="009E12DE"/>
    <w:rsid w:val="009E12ED"/>
    <w:rsid w:val="009E13B4"/>
    <w:rsid w:val="009E1563"/>
    <w:rsid w:val="009E1724"/>
    <w:rsid w:val="009E1834"/>
    <w:rsid w:val="009E1A09"/>
    <w:rsid w:val="009E1A0B"/>
    <w:rsid w:val="009E1A3D"/>
    <w:rsid w:val="009E1A9B"/>
    <w:rsid w:val="009E1BCA"/>
    <w:rsid w:val="009E1BEF"/>
    <w:rsid w:val="009E1CAA"/>
    <w:rsid w:val="009E1E25"/>
    <w:rsid w:val="009E1E2F"/>
    <w:rsid w:val="009E203F"/>
    <w:rsid w:val="009E2130"/>
    <w:rsid w:val="009E2140"/>
    <w:rsid w:val="009E2299"/>
    <w:rsid w:val="009E25AB"/>
    <w:rsid w:val="009E26BC"/>
    <w:rsid w:val="009E26FD"/>
    <w:rsid w:val="009E2797"/>
    <w:rsid w:val="009E28CA"/>
    <w:rsid w:val="009E2A08"/>
    <w:rsid w:val="009E2D22"/>
    <w:rsid w:val="009E2D71"/>
    <w:rsid w:val="009E2D93"/>
    <w:rsid w:val="009E305C"/>
    <w:rsid w:val="009E349B"/>
    <w:rsid w:val="009E364E"/>
    <w:rsid w:val="009E38A6"/>
    <w:rsid w:val="009E38C8"/>
    <w:rsid w:val="009E38D8"/>
    <w:rsid w:val="009E3B0D"/>
    <w:rsid w:val="009E3C55"/>
    <w:rsid w:val="009E3D2D"/>
    <w:rsid w:val="009E3D8A"/>
    <w:rsid w:val="009E3F06"/>
    <w:rsid w:val="009E46BC"/>
    <w:rsid w:val="009E46D6"/>
    <w:rsid w:val="009E46E0"/>
    <w:rsid w:val="009E483F"/>
    <w:rsid w:val="009E485F"/>
    <w:rsid w:val="009E49E4"/>
    <w:rsid w:val="009E4A51"/>
    <w:rsid w:val="009E4BF3"/>
    <w:rsid w:val="009E4C91"/>
    <w:rsid w:val="009E5008"/>
    <w:rsid w:val="009E5408"/>
    <w:rsid w:val="009E55D7"/>
    <w:rsid w:val="009E55F7"/>
    <w:rsid w:val="009E5683"/>
    <w:rsid w:val="009E5684"/>
    <w:rsid w:val="009E5746"/>
    <w:rsid w:val="009E59C4"/>
    <w:rsid w:val="009E59CD"/>
    <w:rsid w:val="009E59FB"/>
    <w:rsid w:val="009E5C30"/>
    <w:rsid w:val="009E5C53"/>
    <w:rsid w:val="009E5C60"/>
    <w:rsid w:val="009E5EA3"/>
    <w:rsid w:val="009E5F31"/>
    <w:rsid w:val="009E62D3"/>
    <w:rsid w:val="009E6442"/>
    <w:rsid w:val="009E64B4"/>
    <w:rsid w:val="009E6550"/>
    <w:rsid w:val="009E6678"/>
    <w:rsid w:val="009E68A4"/>
    <w:rsid w:val="009E68DF"/>
    <w:rsid w:val="009E6AEB"/>
    <w:rsid w:val="009E6B67"/>
    <w:rsid w:val="009E7088"/>
    <w:rsid w:val="009E70FB"/>
    <w:rsid w:val="009E7420"/>
    <w:rsid w:val="009E75B0"/>
    <w:rsid w:val="009E772B"/>
    <w:rsid w:val="009E78CC"/>
    <w:rsid w:val="009E7A2C"/>
    <w:rsid w:val="009E7FAD"/>
    <w:rsid w:val="009F0354"/>
    <w:rsid w:val="009F0487"/>
    <w:rsid w:val="009F04D0"/>
    <w:rsid w:val="009F05A3"/>
    <w:rsid w:val="009F0714"/>
    <w:rsid w:val="009F0C58"/>
    <w:rsid w:val="009F0F5E"/>
    <w:rsid w:val="009F0F70"/>
    <w:rsid w:val="009F0F74"/>
    <w:rsid w:val="009F1059"/>
    <w:rsid w:val="009F117C"/>
    <w:rsid w:val="009F11F5"/>
    <w:rsid w:val="009F16B0"/>
    <w:rsid w:val="009F1C3A"/>
    <w:rsid w:val="009F1D9C"/>
    <w:rsid w:val="009F1F74"/>
    <w:rsid w:val="009F2009"/>
    <w:rsid w:val="009F20BD"/>
    <w:rsid w:val="009F20CB"/>
    <w:rsid w:val="009F2474"/>
    <w:rsid w:val="009F2902"/>
    <w:rsid w:val="009F2953"/>
    <w:rsid w:val="009F2B87"/>
    <w:rsid w:val="009F2E6D"/>
    <w:rsid w:val="009F310C"/>
    <w:rsid w:val="009F310E"/>
    <w:rsid w:val="009F33F7"/>
    <w:rsid w:val="009F3409"/>
    <w:rsid w:val="009F357E"/>
    <w:rsid w:val="009F3629"/>
    <w:rsid w:val="009F366D"/>
    <w:rsid w:val="009F36CC"/>
    <w:rsid w:val="009F3719"/>
    <w:rsid w:val="009F3999"/>
    <w:rsid w:val="009F39D7"/>
    <w:rsid w:val="009F3A8E"/>
    <w:rsid w:val="009F3B4C"/>
    <w:rsid w:val="009F3BD9"/>
    <w:rsid w:val="009F3D1E"/>
    <w:rsid w:val="009F3D6F"/>
    <w:rsid w:val="009F3DC4"/>
    <w:rsid w:val="009F3EE3"/>
    <w:rsid w:val="009F3FCB"/>
    <w:rsid w:val="009F4341"/>
    <w:rsid w:val="009F47B5"/>
    <w:rsid w:val="009F4818"/>
    <w:rsid w:val="009F4948"/>
    <w:rsid w:val="009F4A00"/>
    <w:rsid w:val="009F4C60"/>
    <w:rsid w:val="009F4CAE"/>
    <w:rsid w:val="009F4DC4"/>
    <w:rsid w:val="009F4DE9"/>
    <w:rsid w:val="009F4E50"/>
    <w:rsid w:val="009F4FC5"/>
    <w:rsid w:val="009F4FCC"/>
    <w:rsid w:val="009F502E"/>
    <w:rsid w:val="009F5173"/>
    <w:rsid w:val="009F5183"/>
    <w:rsid w:val="009F5427"/>
    <w:rsid w:val="009F54BB"/>
    <w:rsid w:val="009F54C2"/>
    <w:rsid w:val="009F54EC"/>
    <w:rsid w:val="009F55AF"/>
    <w:rsid w:val="009F55B9"/>
    <w:rsid w:val="009F5626"/>
    <w:rsid w:val="009F57AE"/>
    <w:rsid w:val="009F5811"/>
    <w:rsid w:val="009F586A"/>
    <w:rsid w:val="009F5879"/>
    <w:rsid w:val="009F58D8"/>
    <w:rsid w:val="009F5C89"/>
    <w:rsid w:val="009F5F38"/>
    <w:rsid w:val="009F6103"/>
    <w:rsid w:val="009F63D3"/>
    <w:rsid w:val="009F645C"/>
    <w:rsid w:val="009F64EF"/>
    <w:rsid w:val="009F6540"/>
    <w:rsid w:val="009F6872"/>
    <w:rsid w:val="009F6A56"/>
    <w:rsid w:val="009F6C38"/>
    <w:rsid w:val="009F6CE6"/>
    <w:rsid w:val="009F6E04"/>
    <w:rsid w:val="009F6EDB"/>
    <w:rsid w:val="009F71AC"/>
    <w:rsid w:val="009F72DB"/>
    <w:rsid w:val="009F73B8"/>
    <w:rsid w:val="009F7444"/>
    <w:rsid w:val="009F74AD"/>
    <w:rsid w:val="009F753E"/>
    <w:rsid w:val="009F7603"/>
    <w:rsid w:val="009F7733"/>
    <w:rsid w:val="009F7F02"/>
    <w:rsid w:val="00A000F5"/>
    <w:rsid w:val="00A001A9"/>
    <w:rsid w:val="00A0027D"/>
    <w:rsid w:val="00A003FD"/>
    <w:rsid w:val="00A00469"/>
    <w:rsid w:val="00A00780"/>
    <w:rsid w:val="00A0078C"/>
    <w:rsid w:val="00A0087A"/>
    <w:rsid w:val="00A00B10"/>
    <w:rsid w:val="00A00C89"/>
    <w:rsid w:val="00A00CA3"/>
    <w:rsid w:val="00A00DB1"/>
    <w:rsid w:val="00A00DDB"/>
    <w:rsid w:val="00A00E17"/>
    <w:rsid w:val="00A00E22"/>
    <w:rsid w:val="00A00E2A"/>
    <w:rsid w:val="00A00F3B"/>
    <w:rsid w:val="00A00F82"/>
    <w:rsid w:val="00A01132"/>
    <w:rsid w:val="00A0116B"/>
    <w:rsid w:val="00A0124D"/>
    <w:rsid w:val="00A014F7"/>
    <w:rsid w:val="00A0196E"/>
    <w:rsid w:val="00A01A5A"/>
    <w:rsid w:val="00A01F64"/>
    <w:rsid w:val="00A0213F"/>
    <w:rsid w:val="00A02786"/>
    <w:rsid w:val="00A02883"/>
    <w:rsid w:val="00A029BD"/>
    <w:rsid w:val="00A02A13"/>
    <w:rsid w:val="00A02AF8"/>
    <w:rsid w:val="00A02B9F"/>
    <w:rsid w:val="00A02FD0"/>
    <w:rsid w:val="00A032A9"/>
    <w:rsid w:val="00A032B5"/>
    <w:rsid w:val="00A033AA"/>
    <w:rsid w:val="00A034D8"/>
    <w:rsid w:val="00A038BF"/>
    <w:rsid w:val="00A039DE"/>
    <w:rsid w:val="00A03C62"/>
    <w:rsid w:val="00A03EF4"/>
    <w:rsid w:val="00A03FE6"/>
    <w:rsid w:val="00A04478"/>
    <w:rsid w:val="00A044CC"/>
    <w:rsid w:val="00A044D6"/>
    <w:rsid w:val="00A046BD"/>
    <w:rsid w:val="00A048D7"/>
    <w:rsid w:val="00A04A5F"/>
    <w:rsid w:val="00A04AD7"/>
    <w:rsid w:val="00A04B0A"/>
    <w:rsid w:val="00A04F11"/>
    <w:rsid w:val="00A0500E"/>
    <w:rsid w:val="00A0509E"/>
    <w:rsid w:val="00A050D5"/>
    <w:rsid w:val="00A051EE"/>
    <w:rsid w:val="00A05324"/>
    <w:rsid w:val="00A0533C"/>
    <w:rsid w:val="00A0537F"/>
    <w:rsid w:val="00A0550A"/>
    <w:rsid w:val="00A0552A"/>
    <w:rsid w:val="00A055EA"/>
    <w:rsid w:val="00A057B0"/>
    <w:rsid w:val="00A059E6"/>
    <w:rsid w:val="00A05A20"/>
    <w:rsid w:val="00A05B7B"/>
    <w:rsid w:val="00A05BE9"/>
    <w:rsid w:val="00A060B4"/>
    <w:rsid w:val="00A064B3"/>
    <w:rsid w:val="00A0661C"/>
    <w:rsid w:val="00A066C5"/>
    <w:rsid w:val="00A06843"/>
    <w:rsid w:val="00A069CC"/>
    <w:rsid w:val="00A06DB8"/>
    <w:rsid w:val="00A06F18"/>
    <w:rsid w:val="00A06F3F"/>
    <w:rsid w:val="00A06F7D"/>
    <w:rsid w:val="00A0722C"/>
    <w:rsid w:val="00A072C2"/>
    <w:rsid w:val="00A072D1"/>
    <w:rsid w:val="00A074FC"/>
    <w:rsid w:val="00A076B6"/>
    <w:rsid w:val="00A076C0"/>
    <w:rsid w:val="00A077A8"/>
    <w:rsid w:val="00A077B9"/>
    <w:rsid w:val="00A07C9E"/>
    <w:rsid w:val="00A07DC7"/>
    <w:rsid w:val="00A07F30"/>
    <w:rsid w:val="00A07F3A"/>
    <w:rsid w:val="00A10120"/>
    <w:rsid w:val="00A102AE"/>
    <w:rsid w:val="00A1032D"/>
    <w:rsid w:val="00A10401"/>
    <w:rsid w:val="00A10435"/>
    <w:rsid w:val="00A1046A"/>
    <w:rsid w:val="00A10718"/>
    <w:rsid w:val="00A10894"/>
    <w:rsid w:val="00A10901"/>
    <w:rsid w:val="00A10956"/>
    <w:rsid w:val="00A10ABF"/>
    <w:rsid w:val="00A10B5D"/>
    <w:rsid w:val="00A10CCF"/>
    <w:rsid w:val="00A10D5F"/>
    <w:rsid w:val="00A11023"/>
    <w:rsid w:val="00A113FE"/>
    <w:rsid w:val="00A11439"/>
    <w:rsid w:val="00A114EE"/>
    <w:rsid w:val="00A1174E"/>
    <w:rsid w:val="00A117B0"/>
    <w:rsid w:val="00A119FD"/>
    <w:rsid w:val="00A11A7E"/>
    <w:rsid w:val="00A11BC4"/>
    <w:rsid w:val="00A11FBB"/>
    <w:rsid w:val="00A12137"/>
    <w:rsid w:val="00A1227E"/>
    <w:rsid w:val="00A1233B"/>
    <w:rsid w:val="00A127A0"/>
    <w:rsid w:val="00A127BA"/>
    <w:rsid w:val="00A12803"/>
    <w:rsid w:val="00A12845"/>
    <w:rsid w:val="00A12AFB"/>
    <w:rsid w:val="00A12B18"/>
    <w:rsid w:val="00A12D0F"/>
    <w:rsid w:val="00A12E58"/>
    <w:rsid w:val="00A12EB6"/>
    <w:rsid w:val="00A12FA1"/>
    <w:rsid w:val="00A12FED"/>
    <w:rsid w:val="00A13232"/>
    <w:rsid w:val="00A133F8"/>
    <w:rsid w:val="00A13431"/>
    <w:rsid w:val="00A1352D"/>
    <w:rsid w:val="00A13674"/>
    <w:rsid w:val="00A13A21"/>
    <w:rsid w:val="00A13BDF"/>
    <w:rsid w:val="00A13EBF"/>
    <w:rsid w:val="00A14275"/>
    <w:rsid w:val="00A14331"/>
    <w:rsid w:val="00A144E3"/>
    <w:rsid w:val="00A1451B"/>
    <w:rsid w:val="00A1457C"/>
    <w:rsid w:val="00A145F6"/>
    <w:rsid w:val="00A146B8"/>
    <w:rsid w:val="00A146E7"/>
    <w:rsid w:val="00A14765"/>
    <w:rsid w:val="00A1477C"/>
    <w:rsid w:val="00A147B4"/>
    <w:rsid w:val="00A147DA"/>
    <w:rsid w:val="00A14C36"/>
    <w:rsid w:val="00A15049"/>
    <w:rsid w:val="00A151B2"/>
    <w:rsid w:val="00A151CD"/>
    <w:rsid w:val="00A153BE"/>
    <w:rsid w:val="00A1545B"/>
    <w:rsid w:val="00A155C3"/>
    <w:rsid w:val="00A156C2"/>
    <w:rsid w:val="00A15A0F"/>
    <w:rsid w:val="00A15A7B"/>
    <w:rsid w:val="00A15B8E"/>
    <w:rsid w:val="00A15BC5"/>
    <w:rsid w:val="00A15BF2"/>
    <w:rsid w:val="00A15FCF"/>
    <w:rsid w:val="00A1602F"/>
    <w:rsid w:val="00A16117"/>
    <w:rsid w:val="00A161AD"/>
    <w:rsid w:val="00A16319"/>
    <w:rsid w:val="00A163CE"/>
    <w:rsid w:val="00A16721"/>
    <w:rsid w:val="00A1673F"/>
    <w:rsid w:val="00A16BD0"/>
    <w:rsid w:val="00A16DF3"/>
    <w:rsid w:val="00A16E3A"/>
    <w:rsid w:val="00A16FA3"/>
    <w:rsid w:val="00A1709D"/>
    <w:rsid w:val="00A172BE"/>
    <w:rsid w:val="00A1733C"/>
    <w:rsid w:val="00A17597"/>
    <w:rsid w:val="00A175E9"/>
    <w:rsid w:val="00A17AD2"/>
    <w:rsid w:val="00A201C9"/>
    <w:rsid w:val="00A20273"/>
    <w:rsid w:val="00A2050D"/>
    <w:rsid w:val="00A20543"/>
    <w:rsid w:val="00A2062A"/>
    <w:rsid w:val="00A20686"/>
    <w:rsid w:val="00A2078E"/>
    <w:rsid w:val="00A20B1B"/>
    <w:rsid w:val="00A20BFD"/>
    <w:rsid w:val="00A20CB1"/>
    <w:rsid w:val="00A20DA7"/>
    <w:rsid w:val="00A21222"/>
    <w:rsid w:val="00A21569"/>
    <w:rsid w:val="00A21699"/>
    <w:rsid w:val="00A2178E"/>
    <w:rsid w:val="00A21A2E"/>
    <w:rsid w:val="00A21A5D"/>
    <w:rsid w:val="00A21D5E"/>
    <w:rsid w:val="00A21D63"/>
    <w:rsid w:val="00A21E3B"/>
    <w:rsid w:val="00A21F6A"/>
    <w:rsid w:val="00A21FE3"/>
    <w:rsid w:val="00A22091"/>
    <w:rsid w:val="00A220D3"/>
    <w:rsid w:val="00A2212C"/>
    <w:rsid w:val="00A22444"/>
    <w:rsid w:val="00A22541"/>
    <w:rsid w:val="00A2271F"/>
    <w:rsid w:val="00A228B2"/>
    <w:rsid w:val="00A22CA1"/>
    <w:rsid w:val="00A22D98"/>
    <w:rsid w:val="00A22E70"/>
    <w:rsid w:val="00A22F77"/>
    <w:rsid w:val="00A22FF9"/>
    <w:rsid w:val="00A23243"/>
    <w:rsid w:val="00A232A2"/>
    <w:rsid w:val="00A232AA"/>
    <w:rsid w:val="00A233CC"/>
    <w:rsid w:val="00A234EE"/>
    <w:rsid w:val="00A238D0"/>
    <w:rsid w:val="00A23902"/>
    <w:rsid w:val="00A23A06"/>
    <w:rsid w:val="00A23BDD"/>
    <w:rsid w:val="00A23C45"/>
    <w:rsid w:val="00A24238"/>
    <w:rsid w:val="00A24366"/>
    <w:rsid w:val="00A2444B"/>
    <w:rsid w:val="00A244A2"/>
    <w:rsid w:val="00A245FC"/>
    <w:rsid w:val="00A24603"/>
    <w:rsid w:val="00A24703"/>
    <w:rsid w:val="00A24728"/>
    <w:rsid w:val="00A247D8"/>
    <w:rsid w:val="00A24965"/>
    <w:rsid w:val="00A24C43"/>
    <w:rsid w:val="00A24D55"/>
    <w:rsid w:val="00A24DCA"/>
    <w:rsid w:val="00A2509F"/>
    <w:rsid w:val="00A253C6"/>
    <w:rsid w:val="00A2547C"/>
    <w:rsid w:val="00A25540"/>
    <w:rsid w:val="00A25836"/>
    <w:rsid w:val="00A258F3"/>
    <w:rsid w:val="00A2593B"/>
    <w:rsid w:val="00A25E81"/>
    <w:rsid w:val="00A260A1"/>
    <w:rsid w:val="00A262D0"/>
    <w:rsid w:val="00A26316"/>
    <w:rsid w:val="00A26499"/>
    <w:rsid w:val="00A264FD"/>
    <w:rsid w:val="00A266D0"/>
    <w:rsid w:val="00A267BB"/>
    <w:rsid w:val="00A268FC"/>
    <w:rsid w:val="00A26A8C"/>
    <w:rsid w:val="00A26ABD"/>
    <w:rsid w:val="00A26DB3"/>
    <w:rsid w:val="00A26F21"/>
    <w:rsid w:val="00A270C1"/>
    <w:rsid w:val="00A27116"/>
    <w:rsid w:val="00A27150"/>
    <w:rsid w:val="00A274D4"/>
    <w:rsid w:val="00A278EF"/>
    <w:rsid w:val="00A27908"/>
    <w:rsid w:val="00A27A43"/>
    <w:rsid w:val="00A27A55"/>
    <w:rsid w:val="00A27A6D"/>
    <w:rsid w:val="00A27BDF"/>
    <w:rsid w:val="00A27C99"/>
    <w:rsid w:val="00A27EAA"/>
    <w:rsid w:val="00A27FE8"/>
    <w:rsid w:val="00A300EA"/>
    <w:rsid w:val="00A30105"/>
    <w:rsid w:val="00A3010E"/>
    <w:rsid w:val="00A3011D"/>
    <w:rsid w:val="00A30194"/>
    <w:rsid w:val="00A3030F"/>
    <w:rsid w:val="00A303AF"/>
    <w:rsid w:val="00A303D7"/>
    <w:rsid w:val="00A30467"/>
    <w:rsid w:val="00A30583"/>
    <w:rsid w:val="00A306A6"/>
    <w:rsid w:val="00A308FE"/>
    <w:rsid w:val="00A3093B"/>
    <w:rsid w:val="00A30BAE"/>
    <w:rsid w:val="00A30C09"/>
    <w:rsid w:val="00A30C28"/>
    <w:rsid w:val="00A3128E"/>
    <w:rsid w:val="00A31587"/>
    <w:rsid w:val="00A316D6"/>
    <w:rsid w:val="00A3198D"/>
    <w:rsid w:val="00A31B3E"/>
    <w:rsid w:val="00A31BFC"/>
    <w:rsid w:val="00A3200E"/>
    <w:rsid w:val="00A3262A"/>
    <w:rsid w:val="00A32916"/>
    <w:rsid w:val="00A32955"/>
    <w:rsid w:val="00A32C04"/>
    <w:rsid w:val="00A32E98"/>
    <w:rsid w:val="00A334AA"/>
    <w:rsid w:val="00A337A2"/>
    <w:rsid w:val="00A3397E"/>
    <w:rsid w:val="00A339BF"/>
    <w:rsid w:val="00A33CB7"/>
    <w:rsid w:val="00A33EB6"/>
    <w:rsid w:val="00A34023"/>
    <w:rsid w:val="00A3424A"/>
    <w:rsid w:val="00A3428E"/>
    <w:rsid w:val="00A34484"/>
    <w:rsid w:val="00A344A2"/>
    <w:rsid w:val="00A345EE"/>
    <w:rsid w:val="00A34A1B"/>
    <w:rsid w:val="00A34A75"/>
    <w:rsid w:val="00A34B37"/>
    <w:rsid w:val="00A34FA1"/>
    <w:rsid w:val="00A34FFB"/>
    <w:rsid w:val="00A350DD"/>
    <w:rsid w:val="00A35195"/>
    <w:rsid w:val="00A3539B"/>
    <w:rsid w:val="00A35420"/>
    <w:rsid w:val="00A354CD"/>
    <w:rsid w:val="00A356C8"/>
    <w:rsid w:val="00A3572B"/>
    <w:rsid w:val="00A35763"/>
    <w:rsid w:val="00A35A16"/>
    <w:rsid w:val="00A35A50"/>
    <w:rsid w:val="00A35ABF"/>
    <w:rsid w:val="00A35E1F"/>
    <w:rsid w:val="00A35EB7"/>
    <w:rsid w:val="00A36159"/>
    <w:rsid w:val="00A3655B"/>
    <w:rsid w:val="00A3686C"/>
    <w:rsid w:val="00A36899"/>
    <w:rsid w:val="00A36944"/>
    <w:rsid w:val="00A36A73"/>
    <w:rsid w:val="00A36B56"/>
    <w:rsid w:val="00A36C4F"/>
    <w:rsid w:val="00A36DCF"/>
    <w:rsid w:val="00A36E3D"/>
    <w:rsid w:val="00A36F2C"/>
    <w:rsid w:val="00A37304"/>
    <w:rsid w:val="00A374CC"/>
    <w:rsid w:val="00A3753B"/>
    <w:rsid w:val="00A3792B"/>
    <w:rsid w:val="00A37AC4"/>
    <w:rsid w:val="00A37B53"/>
    <w:rsid w:val="00A40151"/>
    <w:rsid w:val="00A4019E"/>
    <w:rsid w:val="00A4023B"/>
    <w:rsid w:val="00A40468"/>
    <w:rsid w:val="00A404FC"/>
    <w:rsid w:val="00A407B2"/>
    <w:rsid w:val="00A40864"/>
    <w:rsid w:val="00A408AC"/>
    <w:rsid w:val="00A4097F"/>
    <w:rsid w:val="00A4098B"/>
    <w:rsid w:val="00A409D5"/>
    <w:rsid w:val="00A409F4"/>
    <w:rsid w:val="00A40A87"/>
    <w:rsid w:val="00A40AF8"/>
    <w:rsid w:val="00A40B06"/>
    <w:rsid w:val="00A40C69"/>
    <w:rsid w:val="00A41024"/>
    <w:rsid w:val="00A41611"/>
    <w:rsid w:val="00A416E3"/>
    <w:rsid w:val="00A417AB"/>
    <w:rsid w:val="00A419B2"/>
    <w:rsid w:val="00A41B77"/>
    <w:rsid w:val="00A41E53"/>
    <w:rsid w:val="00A41E57"/>
    <w:rsid w:val="00A42070"/>
    <w:rsid w:val="00A420A0"/>
    <w:rsid w:val="00A420A4"/>
    <w:rsid w:val="00A425E7"/>
    <w:rsid w:val="00A427B3"/>
    <w:rsid w:val="00A4288C"/>
    <w:rsid w:val="00A429A8"/>
    <w:rsid w:val="00A42B10"/>
    <w:rsid w:val="00A42FEB"/>
    <w:rsid w:val="00A4301B"/>
    <w:rsid w:val="00A430C8"/>
    <w:rsid w:val="00A4314B"/>
    <w:rsid w:val="00A43158"/>
    <w:rsid w:val="00A43392"/>
    <w:rsid w:val="00A4358B"/>
    <w:rsid w:val="00A4376B"/>
    <w:rsid w:val="00A43906"/>
    <w:rsid w:val="00A43B40"/>
    <w:rsid w:val="00A43B90"/>
    <w:rsid w:val="00A43BBC"/>
    <w:rsid w:val="00A43F87"/>
    <w:rsid w:val="00A44495"/>
    <w:rsid w:val="00A4452F"/>
    <w:rsid w:val="00A44591"/>
    <w:rsid w:val="00A446EA"/>
    <w:rsid w:val="00A448B8"/>
    <w:rsid w:val="00A44A51"/>
    <w:rsid w:val="00A44AF3"/>
    <w:rsid w:val="00A44BDC"/>
    <w:rsid w:val="00A44DE9"/>
    <w:rsid w:val="00A44F75"/>
    <w:rsid w:val="00A450F1"/>
    <w:rsid w:val="00A4511D"/>
    <w:rsid w:val="00A4513C"/>
    <w:rsid w:val="00A45158"/>
    <w:rsid w:val="00A45373"/>
    <w:rsid w:val="00A45378"/>
    <w:rsid w:val="00A4558C"/>
    <w:rsid w:val="00A45751"/>
    <w:rsid w:val="00A45844"/>
    <w:rsid w:val="00A45A45"/>
    <w:rsid w:val="00A45FA3"/>
    <w:rsid w:val="00A460C4"/>
    <w:rsid w:val="00A46255"/>
    <w:rsid w:val="00A46294"/>
    <w:rsid w:val="00A46320"/>
    <w:rsid w:val="00A4632A"/>
    <w:rsid w:val="00A4644D"/>
    <w:rsid w:val="00A46850"/>
    <w:rsid w:val="00A46A68"/>
    <w:rsid w:val="00A46F15"/>
    <w:rsid w:val="00A46F24"/>
    <w:rsid w:val="00A47014"/>
    <w:rsid w:val="00A4711C"/>
    <w:rsid w:val="00A472D7"/>
    <w:rsid w:val="00A473E1"/>
    <w:rsid w:val="00A475CD"/>
    <w:rsid w:val="00A4764A"/>
    <w:rsid w:val="00A4773D"/>
    <w:rsid w:val="00A47762"/>
    <w:rsid w:val="00A4791A"/>
    <w:rsid w:val="00A47BDE"/>
    <w:rsid w:val="00A47C03"/>
    <w:rsid w:val="00A47CBE"/>
    <w:rsid w:val="00A47E01"/>
    <w:rsid w:val="00A47E0D"/>
    <w:rsid w:val="00A47E28"/>
    <w:rsid w:val="00A47E70"/>
    <w:rsid w:val="00A502FA"/>
    <w:rsid w:val="00A50386"/>
    <w:rsid w:val="00A50441"/>
    <w:rsid w:val="00A5047E"/>
    <w:rsid w:val="00A5049A"/>
    <w:rsid w:val="00A50543"/>
    <w:rsid w:val="00A5075B"/>
    <w:rsid w:val="00A509F0"/>
    <w:rsid w:val="00A50A94"/>
    <w:rsid w:val="00A50AEF"/>
    <w:rsid w:val="00A50CC4"/>
    <w:rsid w:val="00A50FB4"/>
    <w:rsid w:val="00A511B3"/>
    <w:rsid w:val="00A512BF"/>
    <w:rsid w:val="00A51C77"/>
    <w:rsid w:val="00A51C79"/>
    <w:rsid w:val="00A51D6F"/>
    <w:rsid w:val="00A51E6F"/>
    <w:rsid w:val="00A51E89"/>
    <w:rsid w:val="00A522C1"/>
    <w:rsid w:val="00A523B9"/>
    <w:rsid w:val="00A5248A"/>
    <w:rsid w:val="00A5260D"/>
    <w:rsid w:val="00A528B4"/>
    <w:rsid w:val="00A528ED"/>
    <w:rsid w:val="00A5293B"/>
    <w:rsid w:val="00A52984"/>
    <w:rsid w:val="00A529C8"/>
    <w:rsid w:val="00A52FA9"/>
    <w:rsid w:val="00A52FBD"/>
    <w:rsid w:val="00A53001"/>
    <w:rsid w:val="00A53039"/>
    <w:rsid w:val="00A53065"/>
    <w:rsid w:val="00A53069"/>
    <w:rsid w:val="00A532C9"/>
    <w:rsid w:val="00A532FE"/>
    <w:rsid w:val="00A533DE"/>
    <w:rsid w:val="00A5352C"/>
    <w:rsid w:val="00A53717"/>
    <w:rsid w:val="00A53759"/>
    <w:rsid w:val="00A5377B"/>
    <w:rsid w:val="00A53C18"/>
    <w:rsid w:val="00A53DA9"/>
    <w:rsid w:val="00A53F1B"/>
    <w:rsid w:val="00A540C6"/>
    <w:rsid w:val="00A54238"/>
    <w:rsid w:val="00A54363"/>
    <w:rsid w:val="00A5436B"/>
    <w:rsid w:val="00A5443A"/>
    <w:rsid w:val="00A54750"/>
    <w:rsid w:val="00A548B0"/>
    <w:rsid w:val="00A54929"/>
    <w:rsid w:val="00A54A73"/>
    <w:rsid w:val="00A54B08"/>
    <w:rsid w:val="00A54C04"/>
    <w:rsid w:val="00A54C83"/>
    <w:rsid w:val="00A54CC1"/>
    <w:rsid w:val="00A55171"/>
    <w:rsid w:val="00A5517C"/>
    <w:rsid w:val="00A553B2"/>
    <w:rsid w:val="00A5559D"/>
    <w:rsid w:val="00A555DF"/>
    <w:rsid w:val="00A555F2"/>
    <w:rsid w:val="00A556C3"/>
    <w:rsid w:val="00A557BE"/>
    <w:rsid w:val="00A55A46"/>
    <w:rsid w:val="00A55AE2"/>
    <w:rsid w:val="00A55BB9"/>
    <w:rsid w:val="00A55C27"/>
    <w:rsid w:val="00A55D53"/>
    <w:rsid w:val="00A55E8A"/>
    <w:rsid w:val="00A55EF9"/>
    <w:rsid w:val="00A55EFB"/>
    <w:rsid w:val="00A55F40"/>
    <w:rsid w:val="00A55F9D"/>
    <w:rsid w:val="00A56085"/>
    <w:rsid w:val="00A561DC"/>
    <w:rsid w:val="00A563BF"/>
    <w:rsid w:val="00A564BA"/>
    <w:rsid w:val="00A5681F"/>
    <w:rsid w:val="00A56952"/>
    <w:rsid w:val="00A569E0"/>
    <w:rsid w:val="00A56AAA"/>
    <w:rsid w:val="00A56B7E"/>
    <w:rsid w:val="00A56BBF"/>
    <w:rsid w:val="00A56D57"/>
    <w:rsid w:val="00A56F7E"/>
    <w:rsid w:val="00A5717F"/>
    <w:rsid w:val="00A57261"/>
    <w:rsid w:val="00A57352"/>
    <w:rsid w:val="00A574CC"/>
    <w:rsid w:val="00A57542"/>
    <w:rsid w:val="00A575DC"/>
    <w:rsid w:val="00A579B1"/>
    <w:rsid w:val="00A57A24"/>
    <w:rsid w:val="00A57B28"/>
    <w:rsid w:val="00A57B86"/>
    <w:rsid w:val="00A57C50"/>
    <w:rsid w:val="00A57D9E"/>
    <w:rsid w:val="00A57E57"/>
    <w:rsid w:val="00A57F87"/>
    <w:rsid w:val="00A57FC5"/>
    <w:rsid w:val="00A60060"/>
    <w:rsid w:val="00A601F5"/>
    <w:rsid w:val="00A60229"/>
    <w:rsid w:val="00A60420"/>
    <w:rsid w:val="00A6049D"/>
    <w:rsid w:val="00A604DF"/>
    <w:rsid w:val="00A606E4"/>
    <w:rsid w:val="00A607B8"/>
    <w:rsid w:val="00A60918"/>
    <w:rsid w:val="00A60B75"/>
    <w:rsid w:val="00A60B97"/>
    <w:rsid w:val="00A60C69"/>
    <w:rsid w:val="00A60C90"/>
    <w:rsid w:val="00A6122F"/>
    <w:rsid w:val="00A614B6"/>
    <w:rsid w:val="00A614B7"/>
    <w:rsid w:val="00A61510"/>
    <w:rsid w:val="00A61B41"/>
    <w:rsid w:val="00A61F1B"/>
    <w:rsid w:val="00A62009"/>
    <w:rsid w:val="00A62292"/>
    <w:rsid w:val="00A622AB"/>
    <w:rsid w:val="00A6233F"/>
    <w:rsid w:val="00A62416"/>
    <w:rsid w:val="00A625D7"/>
    <w:rsid w:val="00A627A9"/>
    <w:rsid w:val="00A62AC7"/>
    <w:rsid w:val="00A62C6C"/>
    <w:rsid w:val="00A631C6"/>
    <w:rsid w:val="00A634F3"/>
    <w:rsid w:val="00A634F6"/>
    <w:rsid w:val="00A63652"/>
    <w:rsid w:val="00A6369C"/>
    <w:rsid w:val="00A636D5"/>
    <w:rsid w:val="00A63814"/>
    <w:rsid w:val="00A6385D"/>
    <w:rsid w:val="00A63CBF"/>
    <w:rsid w:val="00A63EC7"/>
    <w:rsid w:val="00A6408D"/>
    <w:rsid w:val="00A640DA"/>
    <w:rsid w:val="00A641AC"/>
    <w:rsid w:val="00A6430E"/>
    <w:rsid w:val="00A6437D"/>
    <w:rsid w:val="00A643B0"/>
    <w:rsid w:val="00A6467D"/>
    <w:rsid w:val="00A647C9"/>
    <w:rsid w:val="00A6499A"/>
    <w:rsid w:val="00A649C7"/>
    <w:rsid w:val="00A64CCE"/>
    <w:rsid w:val="00A64D3A"/>
    <w:rsid w:val="00A64E23"/>
    <w:rsid w:val="00A64EEA"/>
    <w:rsid w:val="00A64F4C"/>
    <w:rsid w:val="00A64FB3"/>
    <w:rsid w:val="00A64FC8"/>
    <w:rsid w:val="00A64FE3"/>
    <w:rsid w:val="00A65631"/>
    <w:rsid w:val="00A658A9"/>
    <w:rsid w:val="00A658CB"/>
    <w:rsid w:val="00A65A86"/>
    <w:rsid w:val="00A65B5B"/>
    <w:rsid w:val="00A65C09"/>
    <w:rsid w:val="00A65F36"/>
    <w:rsid w:val="00A65F39"/>
    <w:rsid w:val="00A6603F"/>
    <w:rsid w:val="00A66100"/>
    <w:rsid w:val="00A6611B"/>
    <w:rsid w:val="00A661FF"/>
    <w:rsid w:val="00A66958"/>
    <w:rsid w:val="00A66C75"/>
    <w:rsid w:val="00A66CA9"/>
    <w:rsid w:val="00A66D11"/>
    <w:rsid w:val="00A66D49"/>
    <w:rsid w:val="00A66EEB"/>
    <w:rsid w:val="00A66F13"/>
    <w:rsid w:val="00A66F4C"/>
    <w:rsid w:val="00A670FA"/>
    <w:rsid w:val="00A671AB"/>
    <w:rsid w:val="00A67205"/>
    <w:rsid w:val="00A6747D"/>
    <w:rsid w:val="00A67529"/>
    <w:rsid w:val="00A67595"/>
    <w:rsid w:val="00A676CA"/>
    <w:rsid w:val="00A676DD"/>
    <w:rsid w:val="00A67701"/>
    <w:rsid w:val="00A6775B"/>
    <w:rsid w:val="00A67795"/>
    <w:rsid w:val="00A67ADE"/>
    <w:rsid w:val="00A67AE0"/>
    <w:rsid w:val="00A67C60"/>
    <w:rsid w:val="00A67E53"/>
    <w:rsid w:val="00A67EAA"/>
    <w:rsid w:val="00A7000A"/>
    <w:rsid w:val="00A70219"/>
    <w:rsid w:val="00A7031C"/>
    <w:rsid w:val="00A703CB"/>
    <w:rsid w:val="00A703DA"/>
    <w:rsid w:val="00A705C6"/>
    <w:rsid w:val="00A70647"/>
    <w:rsid w:val="00A70866"/>
    <w:rsid w:val="00A708AA"/>
    <w:rsid w:val="00A70C1C"/>
    <w:rsid w:val="00A70C7D"/>
    <w:rsid w:val="00A70D7C"/>
    <w:rsid w:val="00A70E51"/>
    <w:rsid w:val="00A70EB9"/>
    <w:rsid w:val="00A70EFA"/>
    <w:rsid w:val="00A7106D"/>
    <w:rsid w:val="00A711A8"/>
    <w:rsid w:val="00A713CD"/>
    <w:rsid w:val="00A71797"/>
    <w:rsid w:val="00A71AA8"/>
    <w:rsid w:val="00A71DF9"/>
    <w:rsid w:val="00A72114"/>
    <w:rsid w:val="00A722AB"/>
    <w:rsid w:val="00A72333"/>
    <w:rsid w:val="00A7236C"/>
    <w:rsid w:val="00A7251F"/>
    <w:rsid w:val="00A7254D"/>
    <w:rsid w:val="00A72660"/>
    <w:rsid w:val="00A72AFC"/>
    <w:rsid w:val="00A72B5D"/>
    <w:rsid w:val="00A72F70"/>
    <w:rsid w:val="00A730A9"/>
    <w:rsid w:val="00A73133"/>
    <w:rsid w:val="00A731F6"/>
    <w:rsid w:val="00A733AF"/>
    <w:rsid w:val="00A7343D"/>
    <w:rsid w:val="00A73714"/>
    <w:rsid w:val="00A73786"/>
    <w:rsid w:val="00A7386C"/>
    <w:rsid w:val="00A7388E"/>
    <w:rsid w:val="00A73955"/>
    <w:rsid w:val="00A73CEC"/>
    <w:rsid w:val="00A73D47"/>
    <w:rsid w:val="00A73D97"/>
    <w:rsid w:val="00A73F89"/>
    <w:rsid w:val="00A740DF"/>
    <w:rsid w:val="00A740F4"/>
    <w:rsid w:val="00A74174"/>
    <w:rsid w:val="00A7432C"/>
    <w:rsid w:val="00A74364"/>
    <w:rsid w:val="00A744AF"/>
    <w:rsid w:val="00A74556"/>
    <w:rsid w:val="00A7465C"/>
    <w:rsid w:val="00A74765"/>
    <w:rsid w:val="00A74ACA"/>
    <w:rsid w:val="00A74F3D"/>
    <w:rsid w:val="00A74FB6"/>
    <w:rsid w:val="00A7516D"/>
    <w:rsid w:val="00A7522B"/>
    <w:rsid w:val="00A75351"/>
    <w:rsid w:val="00A75428"/>
    <w:rsid w:val="00A75463"/>
    <w:rsid w:val="00A7553C"/>
    <w:rsid w:val="00A7564D"/>
    <w:rsid w:val="00A75691"/>
    <w:rsid w:val="00A75704"/>
    <w:rsid w:val="00A759C6"/>
    <w:rsid w:val="00A75D7E"/>
    <w:rsid w:val="00A75F2D"/>
    <w:rsid w:val="00A75F52"/>
    <w:rsid w:val="00A75FD8"/>
    <w:rsid w:val="00A7611E"/>
    <w:rsid w:val="00A76195"/>
    <w:rsid w:val="00A76572"/>
    <w:rsid w:val="00A76829"/>
    <w:rsid w:val="00A76B0C"/>
    <w:rsid w:val="00A76C19"/>
    <w:rsid w:val="00A76DA2"/>
    <w:rsid w:val="00A76E1C"/>
    <w:rsid w:val="00A77080"/>
    <w:rsid w:val="00A770A6"/>
    <w:rsid w:val="00A77152"/>
    <w:rsid w:val="00A77285"/>
    <w:rsid w:val="00A77370"/>
    <w:rsid w:val="00A773C0"/>
    <w:rsid w:val="00A7773E"/>
    <w:rsid w:val="00A77B09"/>
    <w:rsid w:val="00A77BA2"/>
    <w:rsid w:val="00A77F52"/>
    <w:rsid w:val="00A8015E"/>
    <w:rsid w:val="00A801D1"/>
    <w:rsid w:val="00A80286"/>
    <w:rsid w:val="00A80358"/>
    <w:rsid w:val="00A8036E"/>
    <w:rsid w:val="00A804C4"/>
    <w:rsid w:val="00A804E4"/>
    <w:rsid w:val="00A8058E"/>
    <w:rsid w:val="00A80779"/>
    <w:rsid w:val="00A80895"/>
    <w:rsid w:val="00A80ADC"/>
    <w:rsid w:val="00A80B9C"/>
    <w:rsid w:val="00A80CDB"/>
    <w:rsid w:val="00A80CFF"/>
    <w:rsid w:val="00A80F89"/>
    <w:rsid w:val="00A81189"/>
    <w:rsid w:val="00A812B8"/>
    <w:rsid w:val="00A814F7"/>
    <w:rsid w:val="00A81E66"/>
    <w:rsid w:val="00A82275"/>
    <w:rsid w:val="00A823D5"/>
    <w:rsid w:val="00A8243D"/>
    <w:rsid w:val="00A82646"/>
    <w:rsid w:val="00A82657"/>
    <w:rsid w:val="00A82955"/>
    <w:rsid w:val="00A829D5"/>
    <w:rsid w:val="00A82F4F"/>
    <w:rsid w:val="00A82FDB"/>
    <w:rsid w:val="00A8302F"/>
    <w:rsid w:val="00A8333A"/>
    <w:rsid w:val="00A8340D"/>
    <w:rsid w:val="00A836CD"/>
    <w:rsid w:val="00A8386F"/>
    <w:rsid w:val="00A839AD"/>
    <w:rsid w:val="00A83BCA"/>
    <w:rsid w:val="00A83CE4"/>
    <w:rsid w:val="00A83D85"/>
    <w:rsid w:val="00A83DC4"/>
    <w:rsid w:val="00A84055"/>
    <w:rsid w:val="00A84163"/>
    <w:rsid w:val="00A84218"/>
    <w:rsid w:val="00A8438E"/>
    <w:rsid w:val="00A843D8"/>
    <w:rsid w:val="00A84419"/>
    <w:rsid w:val="00A84438"/>
    <w:rsid w:val="00A8470F"/>
    <w:rsid w:val="00A84761"/>
    <w:rsid w:val="00A84A81"/>
    <w:rsid w:val="00A84D89"/>
    <w:rsid w:val="00A84D9B"/>
    <w:rsid w:val="00A84DB9"/>
    <w:rsid w:val="00A8501F"/>
    <w:rsid w:val="00A8508A"/>
    <w:rsid w:val="00A85105"/>
    <w:rsid w:val="00A85110"/>
    <w:rsid w:val="00A85620"/>
    <w:rsid w:val="00A85885"/>
    <w:rsid w:val="00A85B57"/>
    <w:rsid w:val="00A85B5F"/>
    <w:rsid w:val="00A85BD8"/>
    <w:rsid w:val="00A85D19"/>
    <w:rsid w:val="00A85DEC"/>
    <w:rsid w:val="00A85F4F"/>
    <w:rsid w:val="00A860E9"/>
    <w:rsid w:val="00A861D6"/>
    <w:rsid w:val="00A8631D"/>
    <w:rsid w:val="00A86416"/>
    <w:rsid w:val="00A8682C"/>
    <w:rsid w:val="00A86855"/>
    <w:rsid w:val="00A86904"/>
    <w:rsid w:val="00A86939"/>
    <w:rsid w:val="00A86E23"/>
    <w:rsid w:val="00A86E59"/>
    <w:rsid w:val="00A870E1"/>
    <w:rsid w:val="00A87109"/>
    <w:rsid w:val="00A8732B"/>
    <w:rsid w:val="00A87448"/>
    <w:rsid w:val="00A87470"/>
    <w:rsid w:val="00A875FD"/>
    <w:rsid w:val="00A877F7"/>
    <w:rsid w:val="00A87F61"/>
    <w:rsid w:val="00A9037F"/>
    <w:rsid w:val="00A9041D"/>
    <w:rsid w:val="00A9046D"/>
    <w:rsid w:val="00A90A00"/>
    <w:rsid w:val="00A90DC0"/>
    <w:rsid w:val="00A91362"/>
    <w:rsid w:val="00A915A7"/>
    <w:rsid w:val="00A91AF2"/>
    <w:rsid w:val="00A91B7E"/>
    <w:rsid w:val="00A92063"/>
    <w:rsid w:val="00A921C4"/>
    <w:rsid w:val="00A923C7"/>
    <w:rsid w:val="00A927E5"/>
    <w:rsid w:val="00A929F0"/>
    <w:rsid w:val="00A929F1"/>
    <w:rsid w:val="00A92CE3"/>
    <w:rsid w:val="00A92DDF"/>
    <w:rsid w:val="00A92F09"/>
    <w:rsid w:val="00A92F18"/>
    <w:rsid w:val="00A9301F"/>
    <w:rsid w:val="00A9331F"/>
    <w:rsid w:val="00A93563"/>
    <w:rsid w:val="00A9367D"/>
    <w:rsid w:val="00A93AF1"/>
    <w:rsid w:val="00A93D71"/>
    <w:rsid w:val="00A93E27"/>
    <w:rsid w:val="00A93EAA"/>
    <w:rsid w:val="00A9400D"/>
    <w:rsid w:val="00A94031"/>
    <w:rsid w:val="00A9436C"/>
    <w:rsid w:val="00A94516"/>
    <w:rsid w:val="00A94532"/>
    <w:rsid w:val="00A94579"/>
    <w:rsid w:val="00A9466B"/>
    <w:rsid w:val="00A9485F"/>
    <w:rsid w:val="00A94AC6"/>
    <w:rsid w:val="00A94B46"/>
    <w:rsid w:val="00A94E2B"/>
    <w:rsid w:val="00A94E83"/>
    <w:rsid w:val="00A951B3"/>
    <w:rsid w:val="00A951E8"/>
    <w:rsid w:val="00A95477"/>
    <w:rsid w:val="00A9563C"/>
    <w:rsid w:val="00A95662"/>
    <w:rsid w:val="00A95688"/>
    <w:rsid w:val="00A95DBD"/>
    <w:rsid w:val="00A95DEE"/>
    <w:rsid w:val="00A95DFE"/>
    <w:rsid w:val="00A961B4"/>
    <w:rsid w:val="00A9622A"/>
    <w:rsid w:val="00A965E8"/>
    <w:rsid w:val="00A96877"/>
    <w:rsid w:val="00A9687F"/>
    <w:rsid w:val="00A969E3"/>
    <w:rsid w:val="00A96E29"/>
    <w:rsid w:val="00A96E75"/>
    <w:rsid w:val="00A9708D"/>
    <w:rsid w:val="00A97456"/>
    <w:rsid w:val="00A97483"/>
    <w:rsid w:val="00A974D1"/>
    <w:rsid w:val="00A97A27"/>
    <w:rsid w:val="00A97BAA"/>
    <w:rsid w:val="00A97C48"/>
    <w:rsid w:val="00A97CE7"/>
    <w:rsid w:val="00A97D36"/>
    <w:rsid w:val="00A97F5D"/>
    <w:rsid w:val="00AA00A3"/>
    <w:rsid w:val="00AA0265"/>
    <w:rsid w:val="00AA045A"/>
    <w:rsid w:val="00AA0620"/>
    <w:rsid w:val="00AA06DB"/>
    <w:rsid w:val="00AA07F2"/>
    <w:rsid w:val="00AA084C"/>
    <w:rsid w:val="00AA08FC"/>
    <w:rsid w:val="00AA09A4"/>
    <w:rsid w:val="00AA0A20"/>
    <w:rsid w:val="00AA0ADB"/>
    <w:rsid w:val="00AA0CFA"/>
    <w:rsid w:val="00AA0D57"/>
    <w:rsid w:val="00AA0DEA"/>
    <w:rsid w:val="00AA0F93"/>
    <w:rsid w:val="00AA1299"/>
    <w:rsid w:val="00AA1328"/>
    <w:rsid w:val="00AA13BD"/>
    <w:rsid w:val="00AA13D1"/>
    <w:rsid w:val="00AA1547"/>
    <w:rsid w:val="00AA1586"/>
    <w:rsid w:val="00AA1855"/>
    <w:rsid w:val="00AA1918"/>
    <w:rsid w:val="00AA1919"/>
    <w:rsid w:val="00AA1B8F"/>
    <w:rsid w:val="00AA1BCF"/>
    <w:rsid w:val="00AA1D26"/>
    <w:rsid w:val="00AA1DF6"/>
    <w:rsid w:val="00AA1F27"/>
    <w:rsid w:val="00AA218B"/>
    <w:rsid w:val="00AA23A7"/>
    <w:rsid w:val="00AA24D4"/>
    <w:rsid w:val="00AA256A"/>
    <w:rsid w:val="00AA26D6"/>
    <w:rsid w:val="00AA2BDE"/>
    <w:rsid w:val="00AA2CBA"/>
    <w:rsid w:val="00AA2F48"/>
    <w:rsid w:val="00AA2F96"/>
    <w:rsid w:val="00AA31C9"/>
    <w:rsid w:val="00AA3204"/>
    <w:rsid w:val="00AA320C"/>
    <w:rsid w:val="00AA32BB"/>
    <w:rsid w:val="00AA341E"/>
    <w:rsid w:val="00AA3495"/>
    <w:rsid w:val="00AA3567"/>
    <w:rsid w:val="00AA3853"/>
    <w:rsid w:val="00AA3E37"/>
    <w:rsid w:val="00AA3F1B"/>
    <w:rsid w:val="00AA3F37"/>
    <w:rsid w:val="00AA41DE"/>
    <w:rsid w:val="00AA4507"/>
    <w:rsid w:val="00AA4B8F"/>
    <w:rsid w:val="00AA4C10"/>
    <w:rsid w:val="00AA4CC0"/>
    <w:rsid w:val="00AA4D72"/>
    <w:rsid w:val="00AA4D99"/>
    <w:rsid w:val="00AA4DAA"/>
    <w:rsid w:val="00AA4EBB"/>
    <w:rsid w:val="00AA4F6C"/>
    <w:rsid w:val="00AA5881"/>
    <w:rsid w:val="00AA588F"/>
    <w:rsid w:val="00AA59B4"/>
    <w:rsid w:val="00AA5AFF"/>
    <w:rsid w:val="00AA5B43"/>
    <w:rsid w:val="00AA5C27"/>
    <w:rsid w:val="00AA5D89"/>
    <w:rsid w:val="00AA6067"/>
    <w:rsid w:val="00AA627B"/>
    <w:rsid w:val="00AA639D"/>
    <w:rsid w:val="00AA63CA"/>
    <w:rsid w:val="00AA657F"/>
    <w:rsid w:val="00AA66C5"/>
    <w:rsid w:val="00AA6748"/>
    <w:rsid w:val="00AA6F1C"/>
    <w:rsid w:val="00AA70B8"/>
    <w:rsid w:val="00AA719E"/>
    <w:rsid w:val="00AA7210"/>
    <w:rsid w:val="00AA7323"/>
    <w:rsid w:val="00AA74CB"/>
    <w:rsid w:val="00AA75B6"/>
    <w:rsid w:val="00AA77DA"/>
    <w:rsid w:val="00AA7B7B"/>
    <w:rsid w:val="00AA7C9E"/>
    <w:rsid w:val="00AA7D17"/>
    <w:rsid w:val="00AA7D87"/>
    <w:rsid w:val="00AA7E86"/>
    <w:rsid w:val="00AB03CF"/>
    <w:rsid w:val="00AB04B6"/>
    <w:rsid w:val="00AB079A"/>
    <w:rsid w:val="00AB090B"/>
    <w:rsid w:val="00AB0910"/>
    <w:rsid w:val="00AB092B"/>
    <w:rsid w:val="00AB0FEB"/>
    <w:rsid w:val="00AB13C2"/>
    <w:rsid w:val="00AB1465"/>
    <w:rsid w:val="00AB149B"/>
    <w:rsid w:val="00AB17C1"/>
    <w:rsid w:val="00AB17D0"/>
    <w:rsid w:val="00AB1D6E"/>
    <w:rsid w:val="00AB1E29"/>
    <w:rsid w:val="00AB1E7B"/>
    <w:rsid w:val="00AB1EA1"/>
    <w:rsid w:val="00AB223D"/>
    <w:rsid w:val="00AB242A"/>
    <w:rsid w:val="00AB2448"/>
    <w:rsid w:val="00AB2650"/>
    <w:rsid w:val="00AB26C4"/>
    <w:rsid w:val="00AB26F9"/>
    <w:rsid w:val="00AB284B"/>
    <w:rsid w:val="00AB2A3B"/>
    <w:rsid w:val="00AB2CD2"/>
    <w:rsid w:val="00AB2E2A"/>
    <w:rsid w:val="00AB34A8"/>
    <w:rsid w:val="00AB3699"/>
    <w:rsid w:val="00AB36BF"/>
    <w:rsid w:val="00AB37A2"/>
    <w:rsid w:val="00AB38F4"/>
    <w:rsid w:val="00AB3B5B"/>
    <w:rsid w:val="00AB3B8C"/>
    <w:rsid w:val="00AB3C46"/>
    <w:rsid w:val="00AB3E47"/>
    <w:rsid w:val="00AB4014"/>
    <w:rsid w:val="00AB41AA"/>
    <w:rsid w:val="00AB425F"/>
    <w:rsid w:val="00AB43CD"/>
    <w:rsid w:val="00AB45EA"/>
    <w:rsid w:val="00AB4614"/>
    <w:rsid w:val="00AB46C8"/>
    <w:rsid w:val="00AB47D6"/>
    <w:rsid w:val="00AB481F"/>
    <w:rsid w:val="00AB487C"/>
    <w:rsid w:val="00AB4A13"/>
    <w:rsid w:val="00AB4A4F"/>
    <w:rsid w:val="00AB4C40"/>
    <w:rsid w:val="00AB4C8F"/>
    <w:rsid w:val="00AB4D11"/>
    <w:rsid w:val="00AB4D77"/>
    <w:rsid w:val="00AB4F56"/>
    <w:rsid w:val="00AB5020"/>
    <w:rsid w:val="00AB51D6"/>
    <w:rsid w:val="00AB5200"/>
    <w:rsid w:val="00AB525C"/>
    <w:rsid w:val="00AB536B"/>
    <w:rsid w:val="00AB5494"/>
    <w:rsid w:val="00AB5519"/>
    <w:rsid w:val="00AB5BAC"/>
    <w:rsid w:val="00AB5D00"/>
    <w:rsid w:val="00AB61A0"/>
    <w:rsid w:val="00AB6414"/>
    <w:rsid w:val="00AB650B"/>
    <w:rsid w:val="00AB671A"/>
    <w:rsid w:val="00AB68BA"/>
    <w:rsid w:val="00AB6B45"/>
    <w:rsid w:val="00AB6D9C"/>
    <w:rsid w:val="00AB6F2C"/>
    <w:rsid w:val="00AB6F9E"/>
    <w:rsid w:val="00AB7072"/>
    <w:rsid w:val="00AB70D9"/>
    <w:rsid w:val="00AB721E"/>
    <w:rsid w:val="00AB72BB"/>
    <w:rsid w:val="00AB74D2"/>
    <w:rsid w:val="00AB758D"/>
    <w:rsid w:val="00AB7636"/>
    <w:rsid w:val="00AB7662"/>
    <w:rsid w:val="00AB770E"/>
    <w:rsid w:val="00AB7D46"/>
    <w:rsid w:val="00AB7EC0"/>
    <w:rsid w:val="00AB7FD5"/>
    <w:rsid w:val="00AB7FD7"/>
    <w:rsid w:val="00AB7FE7"/>
    <w:rsid w:val="00AC0045"/>
    <w:rsid w:val="00AC00F6"/>
    <w:rsid w:val="00AC00FD"/>
    <w:rsid w:val="00AC0373"/>
    <w:rsid w:val="00AC049C"/>
    <w:rsid w:val="00AC04A1"/>
    <w:rsid w:val="00AC052B"/>
    <w:rsid w:val="00AC0543"/>
    <w:rsid w:val="00AC05D9"/>
    <w:rsid w:val="00AC06FD"/>
    <w:rsid w:val="00AC0A91"/>
    <w:rsid w:val="00AC0B34"/>
    <w:rsid w:val="00AC0B55"/>
    <w:rsid w:val="00AC0B79"/>
    <w:rsid w:val="00AC0CA0"/>
    <w:rsid w:val="00AC0E2E"/>
    <w:rsid w:val="00AC0F9B"/>
    <w:rsid w:val="00AC0FBE"/>
    <w:rsid w:val="00AC1087"/>
    <w:rsid w:val="00AC114A"/>
    <w:rsid w:val="00AC140A"/>
    <w:rsid w:val="00AC1A6E"/>
    <w:rsid w:val="00AC1BEB"/>
    <w:rsid w:val="00AC1D29"/>
    <w:rsid w:val="00AC21A9"/>
    <w:rsid w:val="00AC21D1"/>
    <w:rsid w:val="00AC230E"/>
    <w:rsid w:val="00AC232A"/>
    <w:rsid w:val="00AC23AA"/>
    <w:rsid w:val="00AC2473"/>
    <w:rsid w:val="00AC248C"/>
    <w:rsid w:val="00AC2613"/>
    <w:rsid w:val="00AC267A"/>
    <w:rsid w:val="00AC26F7"/>
    <w:rsid w:val="00AC2810"/>
    <w:rsid w:val="00AC2963"/>
    <w:rsid w:val="00AC2D03"/>
    <w:rsid w:val="00AC2D9C"/>
    <w:rsid w:val="00AC30AE"/>
    <w:rsid w:val="00AC314C"/>
    <w:rsid w:val="00AC32A7"/>
    <w:rsid w:val="00AC3315"/>
    <w:rsid w:val="00AC33BA"/>
    <w:rsid w:val="00AC34BE"/>
    <w:rsid w:val="00AC3784"/>
    <w:rsid w:val="00AC37A3"/>
    <w:rsid w:val="00AC38FC"/>
    <w:rsid w:val="00AC3A19"/>
    <w:rsid w:val="00AC3A7C"/>
    <w:rsid w:val="00AC3D10"/>
    <w:rsid w:val="00AC3F31"/>
    <w:rsid w:val="00AC4141"/>
    <w:rsid w:val="00AC4190"/>
    <w:rsid w:val="00AC455F"/>
    <w:rsid w:val="00AC45FF"/>
    <w:rsid w:val="00AC46C4"/>
    <w:rsid w:val="00AC484E"/>
    <w:rsid w:val="00AC4997"/>
    <w:rsid w:val="00AC4ABD"/>
    <w:rsid w:val="00AC4C63"/>
    <w:rsid w:val="00AC4DEB"/>
    <w:rsid w:val="00AC4F45"/>
    <w:rsid w:val="00AC5006"/>
    <w:rsid w:val="00AC502D"/>
    <w:rsid w:val="00AC506B"/>
    <w:rsid w:val="00AC509A"/>
    <w:rsid w:val="00AC50B2"/>
    <w:rsid w:val="00AC51CD"/>
    <w:rsid w:val="00AC543B"/>
    <w:rsid w:val="00AC5977"/>
    <w:rsid w:val="00AC5A86"/>
    <w:rsid w:val="00AC63C5"/>
    <w:rsid w:val="00AC6435"/>
    <w:rsid w:val="00AC65E6"/>
    <w:rsid w:val="00AC6708"/>
    <w:rsid w:val="00AC67B9"/>
    <w:rsid w:val="00AC6977"/>
    <w:rsid w:val="00AC6C56"/>
    <w:rsid w:val="00AC7255"/>
    <w:rsid w:val="00AC74D9"/>
    <w:rsid w:val="00AC764B"/>
    <w:rsid w:val="00AC7A13"/>
    <w:rsid w:val="00AC7D81"/>
    <w:rsid w:val="00AC7DEF"/>
    <w:rsid w:val="00AC7E97"/>
    <w:rsid w:val="00AC7EB7"/>
    <w:rsid w:val="00AD005F"/>
    <w:rsid w:val="00AD0142"/>
    <w:rsid w:val="00AD014D"/>
    <w:rsid w:val="00AD04F3"/>
    <w:rsid w:val="00AD07AB"/>
    <w:rsid w:val="00AD07D6"/>
    <w:rsid w:val="00AD07DE"/>
    <w:rsid w:val="00AD086F"/>
    <w:rsid w:val="00AD0889"/>
    <w:rsid w:val="00AD0A45"/>
    <w:rsid w:val="00AD0E83"/>
    <w:rsid w:val="00AD0F2D"/>
    <w:rsid w:val="00AD15F0"/>
    <w:rsid w:val="00AD1710"/>
    <w:rsid w:val="00AD17AA"/>
    <w:rsid w:val="00AD1AB4"/>
    <w:rsid w:val="00AD1E97"/>
    <w:rsid w:val="00AD1EEF"/>
    <w:rsid w:val="00AD1FD3"/>
    <w:rsid w:val="00AD24D6"/>
    <w:rsid w:val="00AD24F0"/>
    <w:rsid w:val="00AD25C7"/>
    <w:rsid w:val="00AD25F7"/>
    <w:rsid w:val="00AD26C0"/>
    <w:rsid w:val="00AD281A"/>
    <w:rsid w:val="00AD288C"/>
    <w:rsid w:val="00AD2CA1"/>
    <w:rsid w:val="00AD2D1C"/>
    <w:rsid w:val="00AD2D9F"/>
    <w:rsid w:val="00AD2E88"/>
    <w:rsid w:val="00AD3093"/>
    <w:rsid w:val="00AD32F2"/>
    <w:rsid w:val="00AD3499"/>
    <w:rsid w:val="00AD36BE"/>
    <w:rsid w:val="00AD3702"/>
    <w:rsid w:val="00AD3B38"/>
    <w:rsid w:val="00AD3B74"/>
    <w:rsid w:val="00AD3B88"/>
    <w:rsid w:val="00AD3B95"/>
    <w:rsid w:val="00AD3DF3"/>
    <w:rsid w:val="00AD40C6"/>
    <w:rsid w:val="00AD412A"/>
    <w:rsid w:val="00AD41CA"/>
    <w:rsid w:val="00AD42D7"/>
    <w:rsid w:val="00AD4470"/>
    <w:rsid w:val="00AD4521"/>
    <w:rsid w:val="00AD462F"/>
    <w:rsid w:val="00AD4946"/>
    <w:rsid w:val="00AD49BF"/>
    <w:rsid w:val="00AD49D5"/>
    <w:rsid w:val="00AD4A65"/>
    <w:rsid w:val="00AD4B98"/>
    <w:rsid w:val="00AD4ED4"/>
    <w:rsid w:val="00AD5014"/>
    <w:rsid w:val="00AD516C"/>
    <w:rsid w:val="00AD55AD"/>
    <w:rsid w:val="00AD5E2B"/>
    <w:rsid w:val="00AD5FC9"/>
    <w:rsid w:val="00AD607F"/>
    <w:rsid w:val="00AD61DB"/>
    <w:rsid w:val="00AD6214"/>
    <w:rsid w:val="00AD62B2"/>
    <w:rsid w:val="00AD638F"/>
    <w:rsid w:val="00AD6445"/>
    <w:rsid w:val="00AD6490"/>
    <w:rsid w:val="00AD64BE"/>
    <w:rsid w:val="00AD6552"/>
    <w:rsid w:val="00AD6608"/>
    <w:rsid w:val="00AD662B"/>
    <w:rsid w:val="00AD66AC"/>
    <w:rsid w:val="00AD66DC"/>
    <w:rsid w:val="00AD684F"/>
    <w:rsid w:val="00AD6873"/>
    <w:rsid w:val="00AD690B"/>
    <w:rsid w:val="00AD69C5"/>
    <w:rsid w:val="00AD69DE"/>
    <w:rsid w:val="00AD6BA4"/>
    <w:rsid w:val="00AD6C39"/>
    <w:rsid w:val="00AD7406"/>
    <w:rsid w:val="00AD7639"/>
    <w:rsid w:val="00AD7667"/>
    <w:rsid w:val="00AD76DC"/>
    <w:rsid w:val="00AD789C"/>
    <w:rsid w:val="00AD7A69"/>
    <w:rsid w:val="00AD7AB2"/>
    <w:rsid w:val="00AD7B28"/>
    <w:rsid w:val="00AD7F44"/>
    <w:rsid w:val="00AE0124"/>
    <w:rsid w:val="00AE0132"/>
    <w:rsid w:val="00AE0147"/>
    <w:rsid w:val="00AE01C3"/>
    <w:rsid w:val="00AE0242"/>
    <w:rsid w:val="00AE033E"/>
    <w:rsid w:val="00AE04ED"/>
    <w:rsid w:val="00AE071A"/>
    <w:rsid w:val="00AE08C4"/>
    <w:rsid w:val="00AE08C9"/>
    <w:rsid w:val="00AE0ABA"/>
    <w:rsid w:val="00AE0F96"/>
    <w:rsid w:val="00AE1035"/>
    <w:rsid w:val="00AE13C7"/>
    <w:rsid w:val="00AE1866"/>
    <w:rsid w:val="00AE1D97"/>
    <w:rsid w:val="00AE2251"/>
    <w:rsid w:val="00AE24EB"/>
    <w:rsid w:val="00AE2538"/>
    <w:rsid w:val="00AE26C3"/>
    <w:rsid w:val="00AE26CA"/>
    <w:rsid w:val="00AE26CD"/>
    <w:rsid w:val="00AE2B8D"/>
    <w:rsid w:val="00AE2C84"/>
    <w:rsid w:val="00AE2D5F"/>
    <w:rsid w:val="00AE2E3C"/>
    <w:rsid w:val="00AE2F69"/>
    <w:rsid w:val="00AE303E"/>
    <w:rsid w:val="00AE3276"/>
    <w:rsid w:val="00AE38EF"/>
    <w:rsid w:val="00AE3994"/>
    <w:rsid w:val="00AE3CB8"/>
    <w:rsid w:val="00AE3CDE"/>
    <w:rsid w:val="00AE3DE6"/>
    <w:rsid w:val="00AE4153"/>
    <w:rsid w:val="00AE4267"/>
    <w:rsid w:val="00AE448D"/>
    <w:rsid w:val="00AE4B37"/>
    <w:rsid w:val="00AE4CEC"/>
    <w:rsid w:val="00AE50A0"/>
    <w:rsid w:val="00AE5360"/>
    <w:rsid w:val="00AE53F0"/>
    <w:rsid w:val="00AE553B"/>
    <w:rsid w:val="00AE5623"/>
    <w:rsid w:val="00AE56F8"/>
    <w:rsid w:val="00AE58CF"/>
    <w:rsid w:val="00AE5913"/>
    <w:rsid w:val="00AE592F"/>
    <w:rsid w:val="00AE598D"/>
    <w:rsid w:val="00AE5A25"/>
    <w:rsid w:val="00AE5F4D"/>
    <w:rsid w:val="00AE5FB9"/>
    <w:rsid w:val="00AE5FF1"/>
    <w:rsid w:val="00AE603C"/>
    <w:rsid w:val="00AE60D6"/>
    <w:rsid w:val="00AE6304"/>
    <w:rsid w:val="00AE6319"/>
    <w:rsid w:val="00AE6458"/>
    <w:rsid w:val="00AE67C0"/>
    <w:rsid w:val="00AE68E4"/>
    <w:rsid w:val="00AE6B58"/>
    <w:rsid w:val="00AE6D3C"/>
    <w:rsid w:val="00AE6D62"/>
    <w:rsid w:val="00AE6E82"/>
    <w:rsid w:val="00AE6F76"/>
    <w:rsid w:val="00AE704F"/>
    <w:rsid w:val="00AE730F"/>
    <w:rsid w:val="00AE7330"/>
    <w:rsid w:val="00AE7982"/>
    <w:rsid w:val="00AE7B48"/>
    <w:rsid w:val="00AE7E51"/>
    <w:rsid w:val="00AF00BD"/>
    <w:rsid w:val="00AF0111"/>
    <w:rsid w:val="00AF05AB"/>
    <w:rsid w:val="00AF091F"/>
    <w:rsid w:val="00AF0AE1"/>
    <w:rsid w:val="00AF0D6F"/>
    <w:rsid w:val="00AF140F"/>
    <w:rsid w:val="00AF176C"/>
    <w:rsid w:val="00AF17BE"/>
    <w:rsid w:val="00AF186F"/>
    <w:rsid w:val="00AF1A56"/>
    <w:rsid w:val="00AF1CC8"/>
    <w:rsid w:val="00AF1D6E"/>
    <w:rsid w:val="00AF2095"/>
    <w:rsid w:val="00AF2159"/>
    <w:rsid w:val="00AF21A8"/>
    <w:rsid w:val="00AF233C"/>
    <w:rsid w:val="00AF2786"/>
    <w:rsid w:val="00AF2B64"/>
    <w:rsid w:val="00AF2E79"/>
    <w:rsid w:val="00AF2EEA"/>
    <w:rsid w:val="00AF2F04"/>
    <w:rsid w:val="00AF30D3"/>
    <w:rsid w:val="00AF3510"/>
    <w:rsid w:val="00AF3527"/>
    <w:rsid w:val="00AF358E"/>
    <w:rsid w:val="00AF3635"/>
    <w:rsid w:val="00AF3A82"/>
    <w:rsid w:val="00AF3E20"/>
    <w:rsid w:val="00AF40D0"/>
    <w:rsid w:val="00AF4129"/>
    <w:rsid w:val="00AF41D3"/>
    <w:rsid w:val="00AF4517"/>
    <w:rsid w:val="00AF4639"/>
    <w:rsid w:val="00AF46CE"/>
    <w:rsid w:val="00AF4921"/>
    <w:rsid w:val="00AF4963"/>
    <w:rsid w:val="00AF4AFD"/>
    <w:rsid w:val="00AF4C27"/>
    <w:rsid w:val="00AF4C77"/>
    <w:rsid w:val="00AF4DA4"/>
    <w:rsid w:val="00AF4FAD"/>
    <w:rsid w:val="00AF5055"/>
    <w:rsid w:val="00AF5208"/>
    <w:rsid w:val="00AF527D"/>
    <w:rsid w:val="00AF52FE"/>
    <w:rsid w:val="00AF5359"/>
    <w:rsid w:val="00AF5719"/>
    <w:rsid w:val="00AF596D"/>
    <w:rsid w:val="00AF5AB3"/>
    <w:rsid w:val="00AF5DC5"/>
    <w:rsid w:val="00AF5DDB"/>
    <w:rsid w:val="00AF63DF"/>
    <w:rsid w:val="00AF6644"/>
    <w:rsid w:val="00AF66B7"/>
    <w:rsid w:val="00AF6803"/>
    <w:rsid w:val="00AF6868"/>
    <w:rsid w:val="00AF6995"/>
    <w:rsid w:val="00AF6B0A"/>
    <w:rsid w:val="00AF6B18"/>
    <w:rsid w:val="00AF6CF1"/>
    <w:rsid w:val="00AF6E6A"/>
    <w:rsid w:val="00AF6EAD"/>
    <w:rsid w:val="00AF7032"/>
    <w:rsid w:val="00AF746A"/>
    <w:rsid w:val="00AF7498"/>
    <w:rsid w:val="00AF74C4"/>
    <w:rsid w:val="00AF756E"/>
    <w:rsid w:val="00AF76CF"/>
    <w:rsid w:val="00AF77CD"/>
    <w:rsid w:val="00AF7BC4"/>
    <w:rsid w:val="00AF7C5D"/>
    <w:rsid w:val="00AF7CD3"/>
    <w:rsid w:val="00AF7E8B"/>
    <w:rsid w:val="00B0003A"/>
    <w:rsid w:val="00B0017A"/>
    <w:rsid w:val="00B0023A"/>
    <w:rsid w:val="00B00345"/>
    <w:rsid w:val="00B00414"/>
    <w:rsid w:val="00B005E4"/>
    <w:rsid w:val="00B00883"/>
    <w:rsid w:val="00B00B30"/>
    <w:rsid w:val="00B00C07"/>
    <w:rsid w:val="00B00C74"/>
    <w:rsid w:val="00B00C87"/>
    <w:rsid w:val="00B00FC3"/>
    <w:rsid w:val="00B01134"/>
    <w:rsid w:val="00B014FB"/>
    <w:rsid w:val="00B0154C"/>
    <w:rsid w:val="00B01C1C"/>
    <w:rsid w:val="00B01FDC"/>
    <w:rsid w:val="00B01FE0"/>
    <w:rsid w:val="00B01FF4"/>
    <w:rsid w:val="00B0201F"/>
    <w:rsid w:val="00B020A0"/>
    <w:rsid w:val="00B020E9"/>
    <w:rsid w:val="00B02102"/>
    <w:rsid w:val="00B021BB"/>
    <w:rsid w:val="00B02219"/>
    <w:rsid w:val="00B025F8"/>
    <w:rsid w:val="00B028D7"/>
    <w:rsid w:val="00B02A74"/>
    <w:rsid w:val="00B02A80"/>
    <w:rsid w:val="00B02AAE"/>
    <w:rsid w:val="00B02C1B"/>
    <w:rsid w:val="00B02C37"/>
    <w:rsid w:val="00B02D63"/>
    <w:rsid w:val="00B0318F"/>
    <w:rsid w:val="00B031D5"/>
    <w:rsid w:val="00B0326E"/>
    <w:rsid w:val="00B0339D"/>
    <w:rsid w:val="00B03436"/>
    <w:rsid w:val="00B0355D"/>
    <w:rsid w:val="00B03680"/>
    <w:rsid w:val="00B036AE"/>
    <w:rsid w:val="00B036F9"/>
    <w:rsid w:val="00B03A84"/>
    <w:rsid w:val="00B03D38"/>
    <w:rsid w:val="00B03E2C"/>
    <w:rsid w:val="00B03E39"/>
    <w:rsid w:val="00B03EAC"/>
    <w:rsid w:val="00B043B1"/>
    <w:rsid w:val="00B0480F"/>
    <w:rsid w:val="00B04824"/>
    <w:rsid w:val="00B04E51"/>
    <w:rsid w:val="00B04E6C"/>
    <w:rsid w:val="00B04FEA"/>
    <w:rsid w:val="00B05408"/>
    <w:rsid w:val="00B0561A"/>
    <w:rsid w:val="00B05640"/>
    <w:rsid w:val="00B05653"/>
    <w:rsid w:val="00B05C88"/>
    <w:rsid w:val="00B05F6A"/>
    <w:rsid w:val="00B0602A"/>
    <w:rsid w:val="00B06095"/>
    <w:rsid w:val="00B06221"/>
    <w:rsid w:val="00B067C2"/>
    <w:rsid w:val="00B0693F"/>
    <w:rsid w:val="00B06B96"/>
    <w:rsid w:val="00B06BBA"/>
    <w:rsid w:val="00B06F80"/>
    <w:rsid w:val="00B07085"/>
    <w:rsid w:val="00B0730F"/>
    <w:rsid w:val="00B0754A"/>
    <w:rsid w:val="00B0787E"/>
    <w:rsid w:val="00B07916"/>
    <w:rsid w:val="00B079CE"/>
    <w:rsid w:val="00B07B1F"/>
    <w:rsid w:val="00B07B9E"/>
    <w:rsid w:val="00B07BAA"/>
    <w:rsid w:val="00B07C9A"/>
    <w:rsid w:val="00B07FCB"/>
    <w:rsid w:val="00B101B5"/>
    <w:rsid w:val="00B10230"/>
    <w:rsid w:val="00B10349"/>
    <w:rsid w:val="00B1038F"/>
    <w:rsid w:val="00B10644"/>
    <w:rsid w:val="00B107F4"/>
    <w:rsid w:val="00B1084C"/>
    <w:rsid w:val="00B10978"/>
    <w:rsid w:val="00B10A05"/>
    <w:rsid w:val="00B10AA1"/>
    <w:rsid w:val="00B10B8F"/>
    <w:rsid w:val="00B10C5F"/>
    <w:rsid w:val="00B10D52"/>
    <w:rsid w:val="00B11619"/>
    <w:rsid w:val="00B116F0"/>
    <w:rsid w:val="00B118E0"/>
    <w:rsid w:val="00B118EB"/>
    <w:rsid w:val="00B1191E"/>
    <w:rsid w:val="00B11BB0"/>
    <w:rsid w:val="00B11CAD"/>
    <w:rsid w:val="00B11D8B"/>
    <w:rsid w:val="00B12740"/>
    <w:rsid w:val="00B12853"/>
    <w:rsid w:val="00B12885"/>
    <w:rsid w:val="00B12A95"/>
    <w:rsid w:val="00B12BFF"/>
    <w:rsid w:val="00B12D7B"/>
    <w:rsid w:val="00B12DAE"/>
    <w:rsid w:val="00B13002"/>
    <w:rsid w:val="00B13401"/>
    <w:rsid w:val="00B13485"/>
    <w:rsid w:val="00B1363B"/>
    <w:rsid w:val="00B137DB"/>
    <w:rsid w:val="00B1381D"/>
    <w:rsid w:val="00B13850"/>
    <w:rsid w:val="00B138F1"/>
    <w:rsid w:val="00B13A13"/>
    <w:rsid w:val="00B13B6D"/>
    <w:rsid w:val="00B13B9C"/>
    <w:rsid w:val="00B13D4B"/>
    <w:rsid w:val="00B13DDE"/>
    <w:rsid w:val="00B13F42"/>
    <w:rsid w:val="00B140D4"/>
    <w:rsid w:val="00B14221"/>
    <w:rsid w:val="00B144A0"/>
    <w:rsid w:val="00B14737"/>
    <w:rsid w:val="00B14991"/>
    <w:rsid w:val="00B14CC1"/>
    <w:rsid w:val="00B14DC6"/>
    <w:rsid w:val="00B14EB0"/>
    <w:rsid w:val="00B14F96"/>
    <w:rsid w:val="00B156C1"/>
    <w:rsid w:val="00B1575C"/>
    <w:rsid w:val="00B15AFE"/>
    <w:rsid w:val="00B15BD8"/>
    <w:rsid w:val="00B15C58"/>
    <w:rsid w:val="00B15C9E"/>
    <w:rsid w:val="00B15D5B"/>
    <w:rsid w:val="00B15E67"/>
    <w:rsid w:val="00B15F1E"/>
    <w:rsid w:val="00B15FC3"/>
    <w:rsid w:val="00B16338"/>
    <w:rsid w:val="00B1633C"/>
    <w:rsid w:val="00B163C0"/>
    <w:rsid w:val="00B1646D"/>
    <w:rsid w:val="00B1646E"/>
    <w:rsid w:val="00B16507"/>
    <w:rsid w:val="00B16567"/>
    <w:rsid w:val="00B16774"/>
    <w:rsid w:val="00B16780"/>
    <w:rsid w:val="00B1683E"/>
    <w:rsid w:val="00B16B3E"/>
    <w:rsid w:val="00B16BCB"/>
    <w:rsid w:val="00B16CDB"/>
    <w:rsid w:val="00B16D7A"/>
    <w:rsid w:val="00B16F7F"/>
    <w:rsid w:val="00B171F0"/>
    <w:rsid w:val="00B17292"/>
    <w:rsid w:val="00B173EB"/>
    <w:rsid w:val="00B17710"/>
    <w:rsid w:val="00B20394"/>
    <w:rsid w:val="00B203DF"/>
    <w:rsid w:val="00B204B1"/>
    <w:rsid w:val="00B205B9"/>
    <w:rsid w:val="00B20642"/>
    <w:rsid w:val="00B20913"/>
    <w:rsid w:val="00B20991"/>
    <w:rsid w:val="00B20D32"/>
    <w:rsid w:val="00B20FFD"/>
    <w:rsid w:val="00B211D2"/>
    <w:rsid w:val="00B214C4"/>
    <w:rsid w:val="00B214D8"/>
    <w:rsid w:val="00B215C3"/>
    <w:rsid w:val="00B2181D"/>
    <w:rsid w:val="00B21ACE"/>
    <w:rsid w:val="00B21C9F"/>
    <w:rsid w:val="00B21D47"/>
    <w:rsid w:val="00B21F2E"/>
    <w:rsid w:val="00B21FEA"/>
    <w:rsid w:val="00B22301"/>
    <w:rsid w:val="00B224F3"/>
    <w:rsid w:val="00B229BC"/>
    <w:rsid w:val="00B22C08"/>
    <w:rsid w:val="00B22DB3"/>
    <w:rsid w:val="00B22FDA"/>
    <w:rsid w:val="00B22FF4"/>
    <w:rsid w:val="00B23170"/>
    <w:rsid w:val="00B23202"/>
    <w:rsid w:val="00B23269"/>
    <w:rsid w:val="00B232A3"/>
    <w:rsid w:val="00B234E8"/>
    <w:rsid w:val="00B235C7"/>
    <w:rsid w:val="00B2376C"/>
    <w:rsid w:val="00B23C2F"/>
    <w:rsid w:val="00B23EE8"/>
    <w:rsid w:val="00B24243"/>
    <w:rsid w:val="00B2425D"/>
    <w:rsid w:val="00B243D1"/>
    <w:rsid w:val="00B24A8E"/>
    <w:rsid w:val="00B24B41"/>
    <w:rsid w:val="00B24BA6"/>
    <w:rsid w:val="00B25160"/>
    <w:rsid w:val="00B25249"/>
    <w:rsid w:val="00B2525E"/>
    <w:rsid w:val="00B25753"/>
    <w:rsid w:val="00B257A0"/>
    <w:rsid w:val="00B25A49"/>
    <w:rsid w:val="00B25CDE"/>
    <w:rsid w:val="00B25F5C"/>
    <w:rsid w:val="00B2625A"/>
    <w:rsid w:val="00B26441"/>
    <w:rsid w:val="00B264EE"/>
    <w:rsid w:val="00B26575"/>
    <w:rsid w:val="00B265D0"/>
    <w:rsid w:val="00B2660D"/>
    <w:rsid w:val="00B26715"/>
    <w:rsid w:val="00B26742"/>
    <w:rsid w:val="00B267E5"/>
    <w:rsid w:val="00B26B8B"/>
    <w:rsid w:val="00B26DC2"/>
    <w:rsid w:val="00B26E63"/>
    <w:rsid w:val="00B272E3"/>
    <w:rsid w:val="00B273C9"/>
    <w:rsid w:val="00B27616"/>
    <w:rsid w:val="00B27916"/>
    <w:rsid w:val="00B27A49"/>
    <w:rsid w:val="00B27A77"/>
    <w:rsid w:val="00B27C45"/>
    <w:rsid w:val="00B27F33"/>
    <w:rsid w:val="00B27F49"/>
    <w:rsid w:val="00B30142"/>
    <w:rsid w:val="00B30234"/>
    <w:rsid w:val="00B308CB"/>
    <w:rsid w:val="00B30A53"/>
    <w:rsid w:val="00B30C08"/>
    <w:rsid w:val="00B30E17"/>
    <w:rsid w:val="00B30EDB"/>
    <w:rsid w:val="00B30F0E"/>
    <w:rsid w:val="00B30FBE"/>
    <w:rsid w:val="00B31010"/>
    <w:rsid w:val="00B3118D"/>
    <w:rsid w:val="00B31296"/>
    <w:rsid w:val="00B31329"/>
    <w:rsid w:val="00B31363"/>
    <w:rsid w:val="00B31985"/>
    <w:rsid w:val="00B31BEC"/>
    <w:rsid w:val="00B31D62"/>
    <w:rsid w:val="00B31F91"/>
    <w:rsid w:val="00B32355"/>
    <w:rsid w:val="00B323B4"/>
    <w:rsid w:val="00B325E3"/>
    <w:rsid w:val="00B326B1"/>
    <w:rsid w:val="00B32743"/>
    <w:rsid w:val="00B328AB"/>
    <w:rsid w:val="00B32AF2"/>
    <w:rsid w:val="00B32B2F"/>
    <w:rsid w:val="00B32B59"/>
    <w:rsid w:val="00B32CCC"/>
    <w:rsid w:val="00B32E6A"/>
    <w:rsid w:val="00B3305C"/>
    <w:rsid w:val="00B3313D"/>
    <w:rsid w:val="00B3319A"/>
    <w:rsid w:val="00B33479"/>
    <w:rsid w:val="00B33866"/>
    <w:rsid w:val="00B33B2D"/>
    <w:rsid w:val="00B33BD4"/>
    <w:rsid w:val="00B33BEA"/>
    <w:rsid w:val="00B33C20"/>
    <w:rsid w:val="00B33EAA"/>
    <w:rsid w:val="00B33ED4"/>
    <w:rsid w:val="00B33F1F"/>
    <w:rsid w:val="00B33F34"/>
    <w:rsid w:val="00B341DB"/>
    <w:rsid w:val="00B34265"/>
    <w:rsid w:val="00B345DB"/>
    <w:rsid w:val="00B3467D"/>
    <w:rsid w:val="00B34850"/>
    <w:rsid w:val="00B34B00"/>
    <w:rsid w:val="00B34DD0"/>
    <w:rsid w:val="00B34E57"/>
    <w:rsid w:val="00B35348"/>
    <w:rsid w:val="00B35361"/>
    <w:rsid w:val="00B35526"/>
    <w:rsid w:val="00B35854"/>
    <w:rsid w:val="00B3596D"/>
    <w:rsid w:val="00B35D12"/>
    <w:rsid w:val="00B35DA6"/>
    <w:rsid w:val="00B35E55"/>
    <w:rsid w:val="00B35EAD"/>
    <w:rsid w:val="00B3618E"/>
    <w:rsid w:val="00B36223"/>
    <w:rsid w:val="00B3625B"/>
    <w:rsid w:val="00B36703"/>
    <w:rsid w:val="00B36728"/>
    <w:rsid w:val="00B36872"/>
    <w:rsid w:val="00B3696C"/>
    <w:rsid w:val="00B369D5"/>
    <w:rsid w:val="00B36A1E"/>
    <w:rsid w:val="00B36ABF"/>
    <w:rsid w:val="00B36B4A"/>
    <w:rsid w:val="00B36DF0"/>
    <w:rsid w:val="00B36E00"/>
    <w:rsid w:val="00B36FDB"/>
    <w:rsid w:val="00B36FEA"/>
    <w:rsid w:val="00B370A1"/>
    <w:rsid w:val="00B37165"/>
    <w:rsid w:val="00B3735A"/>
    <w:rsid w:val="00B3735F"/>
    <w:rsid w:val="00B37536"/>
    <w:rsid w:val="00B3762F"/>
    <w:rsid w:val="00B376B1"/>
    <w:rsid w:val="00B376BF"/>
    <w:rsid w:val="00B37EEE"/>
    <w:rsid w:val="00B37EFE"/>
    <w:rsid w:val="00B4026B"/>
    <w:rsid w:val="00B406DE"/>
    <w:rsid w:val="00B40A96"/>
    <w:rsid w:val="00B40C16"/>
    <w:rsid w:val="00B40CF1"/>
    <w:rsid w:val="00B40DA3"/>
    <w:rsid w:val="00B40F25"/>
    <w:rsid w:val="00B412BB"/>
    <w:rsid w:val="00B4154A"/>
    <w:rsid w:val="00B4164E"/>
    <w:rsid w:val="00B41792"/>
    <w:rsid w:val="00B41841"/>
    <w:rsid w:val="00B41C9C"/>
    <w:rsid w:val="00B41DA1"/>
    <w:rsid w:val="00B41E9C"/>
    <w:rsid w:val="00B42130"/>
    <w:rsid w:val="00B42487"/>
    <w:rsid w:val="00B426FC"/>
    <w:rsid w:val="00B42756"/>
    <w:rsid w:val="00B427DF"/>
    <w:rsid w:val="00B4288D"/>
    <w:rsid w:val="00B42A1F"/>
    <w:rsid w:val="00B42A74"/>
    <w:rsid w:val="00B42ACD"/>
    <w:rsid w:val="00B42B95"/>
    <w:rsid w:val="00B42C84"/>
    <w:rsid w:val="00B42CE3"/>
    <w:rsid w:val="00B4301C"/>
    <w:rsid w:val="00B43239"/>
    <w:rsid w:val="00B433CD"/>
    <w:rsid w:val="00B43B25"/>
    <w:rsid w:val="00B43D2F"/>
    <w:rsid w:val="00B43F13"/>
    <w:rsid w:val="00B43F80"/>
    <w:rsid w:val="00B43F87"/>
    <w:rsid w:val="00B44044"/>
    <w:rsid w:val="00B4419B"/>
    <w:rsid w:val="00B44433"/>
    <w:rsid w:val="00B445C8"/>
    <w:rsid w:val="00B44743"/>
    <w:rsid w:val="00B44934"/>
    <w:rsid w:val="00B44BFC"/>
    <w:rsid w:val="00B44CCF"/>
    <w:rsid w:val="00B44F37"/>
    <w:rsid w:val="00B45187"/>
    <w:rsid w:val="00B452AE"/>
    <w:rsid w:val="00B452E6"/>
    <w:rsid w:val="00B452F0"/>
    <w:rsid w:val="00B45784"/>
    <w:rsid w:val="00B45828"/>
    <w:rsid w:val="00B45C76"/>
    <w:rsid w:val="00B45D2D"/>
    <w:rsid w:val="00B45D71"/>
    <w:rsid w:val="00B45DAA"/>
    <w:rsid w:val="00B45F05"/>
    <w:rsid w:val="00B45F88"/>
    <w:rsid w:val="00B46140"/>
    <w:rsid w:val="00B46215"/>
    <w:rsid w:val="00B4655C"/>
    <w:rsid w:val="00B4669E"/>
    <w:rsid w:val="00B466D0"/>
    <w:rsid w:val="00B46723"/>
    <w:rsid w:val="00B46772"/>
    <w:rsid w:val="00B46885"/>
    <w:rsid w:val="00B46895"/>
    <w:rsid w:val="00B46BDC"/>
    <w:rsid w:val="00B46BF2"/>
    <w:rsid w:val="00B46E8A"/>
    <w:rsid w:val="00B470E4"/>
    <w:rsid w:val="00B471BC"/>
    <w:rsid w:val="00B472BE"/>
    <w:rsid w:val="00B472C7"/>
    <w:rsid w:val="00B475DB"/>
    <w:rsid w:val="00B478B2"/>
    <w:rsid w:val="00B478C7"/>
    <w:rsid w:val="00B47A9E"/>
    <w:rsid w:val="00B47AF6"/>
    <w:rsid w:val="00B47F80"/>
    <w:rsid w:val="00B50073"/>
    <w:rsid w:val="00B50137"/>
    <w:rsid w:val="00B50258"/>
    <w:rsid w:val="00B50286"/>
    <w:rsid w:val="00B5030D"/>
    <w:rsid w:val="00B50385"/>
    <w:rsid w:val="00B50709"/>
    <w:rsid w:val="00B508AC"/>
    <w:rsid w:val="00B50F60"/>
    <w:rsid w:val="00B50FFC"/>
    <w:rsid w:val="00B5100D"/>
    <w:rsid w:val="00B51179"/>
    <w:rsid w:val="00B51293"/>
    <w:rsid w:val="00B514D4"/>
    <w:rsid w:val="00B514FE"/>
    <w:rsid w:val="00B5170E"/>
    <w:rsid w:val="00B51780"/>
    <w:rsid w:val="00B517FA"/>
    <w:rsid w:val="00B5184F"/>
    <w:rsid w:val="00B51AC0"/>
    <w:rsid w:val="00B51D0C"/>
    <w:rsid w:val="00B52115"/>
    <w:rsid w:val="00B522D6"/>
    <w:rsid w:val="00B5231C"/>
    <w:rsid w:val="00B523D7"/>
    <w:rsid w:val="00B52721"/>
    <w:rsid w:val="00B527B0"/>
    <w:rsid w:val="00B52920"/>
    <w:rsid w:val="00B52936"/>
    <w:rsid w:val="00B529A1"/>
    <w:rsid w:val="00B529A4"/>
    <w:rsid w:val="00B52A32"/>
    <w:rsid w:val="00B52B24"/>
    <w:rsid w:val="00B52B79"/>
    <w:rsid w:val="00B52CF7"/>
    <w:rsid w:val="00B52F5D"/>
    <w:rsid w:val="00B533A6"/>
    <w:rsid w:val="00B534A7"/>
    <w:rsid w:val="00B53654"/>
    <w:rsid w:val="00B5384E"/>
    <w:rsid w:val="00B53B61"/>
    <w:rsid w:val="00B53BD4"/>
    <w:rsid w:val="00B53CD6"/>
    <w:rsid w:val="00B53D28"/>
    <w:rsid w:val="00B53DFC"/>
    <w:rsid w:val="00B54009"/>
    <w:rsid w:val="00B5410C"/>
    <w:rsid w:val="00B54230"/>
    <w:rsid w:val="00B543FB"/>
    <w:rsid w:val="00B54B5E"/>
    <w:rsid w:val="00B54B69"/>
    <w:rsid w:val="00B54BD8"/>
    <w:rsid w:val="00B54CDB"/>
    <w:rsid w:val="00B54F67"/>
    <w:rsid w:val="00B55180"/>
    <w:rsid w:val="00B551C5"/>
    <w:rsid w:val="00B5526E"/>
    <w:rsid w:val="00B55600"/>
    <w:rsid w:val="00B55658"/>
    <w:rsid w:val="00B55726"/>
    <w:rsid w:val="00B55C13"/>
    <w:rsid w:val="00B55E9F"/>
    <w:rsid w:val="00B56444"/>
    <w:rsid w:val="00B56575"/>
    <w:rsid w:val="00B5688B"/>
    <w:rsid w:val="00B56B90"/>
    <w:rsid w:val="00B56C8A"/>
    <w:rsid w:val="00B56CCA"/>
    <w:rsid w:val="00B56CD6"/>
    <w:rsid w:val="00B56E2D"/>
    <w:rsid w:val="00B57054"/>
    <w:rsid w:val="00B572A4"/>
    <w:rsid w:val="00B57373"/>
    <w:rsid w:val="00B57383"/>
    <w:rsid w:val="00B5748A"/>
    <w:rsid w:val="00B5752C"/>
    <w:rsid w:val="00B575F7"/>
    <w:rsid w:val="00B57640"/>
    <w:rsid w:val="00B57999"/>
    <w:rsid w:val="00B57ACC"/>
    <w:rsid w:val="00B57B91"/>
    <w:rsid w:val="00B57C7A"/>
    <w:rsid w:val="00B57D66"/>
    <w:rsid w:val="00B600CC"/>
    <w:rsid w:val="00B60343"/>
    <w:rsid w:val="00B6064E"/>
    <w:rsid w:val="00B6068D"/>
    <w:rsid w:val="00B60719"/>
    <w:rsid w:val="00B60811"/>
    <w:rsid w:val="00B60B90"/>
    <w:rsid w:val="00B60C59"/>
    <w:rsid w:val="00B60CC7"/>
    <w:rsid w:val="00B60ECC"/>
    <w:rsid w:val="00B60FF0"/>
    <w:rsid w:val="00B610BA"/>
    <w:rsid w:val="00B61115"/>
    <w:rsid w:val="00B61128"/>
    <w:rsid w:val="00B6112F"/>
    <w:rsid w:val="00B61289"/>
    <w:rsid w:val="00B61335"/>
    <w:rsid w:val="00B613E9"/>
    <w:rsid w:val="00B6155B"/>
    <w:rsid w:val="00B61572"/>
    <w:rsid w:val="00B615D2"/>
    <w:rsid w:val="00B61679"/>
    <w:rsid w:val="00B618A5"/>
    <w:rsid w:val="00B618B4"/>
    <w:rsid w:val="00B6190D"/>
    <w:rsid w:val="00B61987"/>
    <w:rsid w:val="00B61A3C"/>
    <w:rsid w:val="00B620A0"/>
    <w:rsid w:val="00B620D2"/>
    <w:rsid w:val="00B621AF"/>
    <w:rsid w:val="00B621C7"/>
    <w:rsid w:val="00B622A2"/>
    <w:rsid w:val="00B6230E"/>
    <w:rsid w:val="00B62352"/>
    <w:rsid w:val="00B62361"/>
    <w:rsid w:val="00B625ED"/>
    <w:rsid w:val="00B6276C"/>
    <w:rsid w:val="00B6288E"/>
    <w:rsid w:val="00B62B7B"/>
    <w:rsid w:val="00B62CE4"/>
    <w:rsid w:val="00B62EDA"/>
    <w:rsid w:val="00B62FE3"/>
    <w:rsid w:val="00B6312D"/>
    <w:rsid w:val="00B631F1"/>
    <w:rsid w:val="00B634E1"/>
    <w:rsid w:val="00B6354E"/>
    <w:rsid w:val="00B636AA"/>
    <w:rsid w:val="00B63707"/>
    <w:rsid w:val="00B6395A"/>
    <w:rsid w:val="00B63B85"/>
    <w:rsid w:val="00B63EA1"/>
    <w:rsid w:val="00B63EF6"/>
    <w:rsid w:val="00B63F8F"/>
    <w:rsid w:val="00B640F9"/>
    <w:rsid w:val="00B643C7"/>
    <w:rsid w:val="00B6488B"/>
    <w:rsid w:val="00B648E0"/>
    <w:rsid w:val="00B64A16"/>
    <w:rsid w:val="00B64AA4"/>
    <w:rsid w:val="00B65395"/>
    <w:rsid w:val="00B6565B"/>
    <w:rsid w:val="00B658A6"/>
    <w:rsid w:val="00B65931"/>
    <w:rsid w:val="00B6595F"/>
    <w:rsid w:val="00B65AA5"/>
    <w:rsid w:val="00B65B12"/>
    <w:rsid w:val="00B65C62"/>
    <w:rsid w:val="00B65D6B"/>
    <w:rsid w:val="00B65E72"/>
    <w:rsid w:val="00B66069"/>
    <w:rsid w:val="00B6612A"/>
    <w:rsid w:val="00B66193"/>
    <w:rsid w:val="00B66576"/>
    <w:rsid w:val="00B6660E"/>
    <w:rsid w:val="00B6672B"/>
    <w:rsid w:val="00B66816"/>
    <w:rsid w:val="00B66ABA"/>
    <w:rsid w:val="00B66AD0"/>
    <w:rsid w:val="00B66B8B"/>
    <w:rsid w:val="00B66B9B"/>
    <w:rsid w:val="00B6715B"/>
    <w:rsid w:val="00B67228"/>
    <w:rsid w:val="00B672EA"/>
    <w:rsid w:val="00B67840"/>
    <w:rsid w:val="00B678EF"/>
    <w:rsid w:val="00B6798A"/>
    <w:rsid w:val="00B679C1"/>
    <w:rsid w:val="00B67A43"/>
    <w:rsid w:val="00B67A94"/>
    <w:rsid w:val="00B67C76"/>
    <w:rsid w:val="00B67F6D"/>
    <w:rsid w:val="00B701A2"/>
    <w:rsid w:val="00B70605"/>
    <w:rsid w:val="00B70862"/>
    <w:rsid w:val="00B709A6"/>
    <w:rsid w:val="00B70C52"/>
    <w:rsid w:val="00B71017"/>
    <w:rsid w:val="00B7115A"/>
    <w:rsid w:val="00B71535"/>
    <w:rsid w:val="00B7154F"/>
    <w:rsid w:val="00B71B12"/>
    <w:rsid w:val="00B71B6E"/>
    <w:rsid w:val="00B71D66"/>
    <w:rsid w:val="00B71D68"/>
    <w:rsid w:val="00B71EC6"/>
    <w:rsid w:val="00B721F9"/>
    <w:rsid w:val="00B72414"/>
    <w:rsid w:val="00B72A1D"/>
    <w:rsid w:val="00B72A4B"/>
    <w:rsid w:val="00B72BF7"/>
    <w:rsid w:val="00B72D4C"/>
    <w:rsid w:val="00B72E27"/>
    <w:rsid w:val="00B72E4B"/>
    <w:rsid w:val="00B72EFE"/>
    <w:rsid w:val="00B72F67"/>
    <w:rsid w:val="00B731BB"/>
    <w:rsid w:val="00B7369C"/>
    <w:rsid w:val="00B73982"/>
    <w:rsid w:val="00B73AA1"/>
    <w:rsid w:val="00B73BCD"/>
    <w:rsid w:val="00B73CD0"/>
    <w:rsid w:val="00B73E76"/>
    <w:rsid w:val="00B73ED5"/>
    <w:rsid w:val="00B7404D"/>
    <w:rsid w:val="00B74154"/>
    <w:rsid w:val="00B7418D"/>
    <w:rsid w:val="00B74355"/>
    <w:rsid w:val="00B7439E"/>
    <w:rsid w:val="00B7480F"/>
    <w:rsid w:val="00B74ABC"/>
    <w:rsid w:val="00B74CC9"/>
    <w:rsid w:val="00B74E3E"/>
    <w:rsid w:val="00B74F16"/>
    <w:rsid w:val="00B74F64"/>
    <w:rsid w:val="00B7503C"/>
    <w:rsid w:val="00B75232"/>
    <w:rsid w:val="00B752E6"/>
    <w:rsid w:val="00B7531F"/>
    <w:rsid w:val="00B7539D"/>
    <w:rsid w:val="00B7550B"/>
    <w:rsid w:val="00B75663"/>
    <w:rsid w:val="00B75730"/>
    <w:rsid w:val="00B75872"/>
    <w:rsid w:val="00B758C4"/>
    <w:rsid w:val="00B758C8"/>
    <w:rsid w:val="00B75978"/>
    <w:rsid w:val="00B75A59"/>
    <w:rsid w:val="00B75ACD"/>
    <w:rsid w:val="00B75FFC"/>
    <w:rsid w:val="00B76072"/>
    <w:rsid w:val="00B7611F"/>
    <w:rsid w:val="00B76137"/>
    <w:rsid w:val="00B7616C"/>
    <w:rsid w:val="00B7617E"/>
    <w:rsid w:val="00B761D6"/>
    <w:rsid w:val="00B76228"/>
    <w:rsid w:val="00B763CB"/>
    <w:rsid w:val="00B76A8F"/>
    <w:rsid w:val="00B76B01"/>
    <w:rsid w:val="00B76B12"/>
    <w:rsid w:val="00B76B3E"/>
    <w:rsid w:val="00B76C00"/>
    <w:rsid w:val="00B76C4F"/>
    <w:rsid w:val="00B76E83"/>
    <w:rsid w:val="00B76F1E"/>
    <w:rsid w:val="00B7701E"/>
    <w:rsid w:val="00B77319"/>
    <w:rsid w:val="00B77325"/>
    <w:rsid w:val="00B77331"/>
    <w:rsid w:val="00B77524"/>
    <w:rsid w:val="00B77641"/>
    <w:rsid w:val="00B7772E"/>
    <w:rsid w:val="00B77A0A"/>
    <w:rsid w:val="00B77AA3"/>
    <w:rsid w:val="00B77F45"/>
    <w:rsid w:val="00B800D1"/>
    <w:rsid w:val="00B8019C"/>
    <w:rsid w:val="00B803CB"/>
    <w:rsid w:val="00B80480"/>
    <w:rsid w:val="00B80531"/>
    <w:rsid w:val="00B80609"/>
    <w:rsid w:val="00B806BC"/>
    <w:rsid w:val="00B80ACE"/>
    <w:rsid w:val="00B80F3E"/>
    <w:rsid w:val="00B80F4C"/>
    <w:rsid w:val="00B81231"/>
    <w:rsid w:val="00B8125B"/>
    <w:rsid w:val="00B8138B"/>
    <w:rsid w:val="00B8141B"/>
    <w:rsid w:val="00B814C6"/>
    <w:rsid w:val="00B816A9"/>
    <w:rsid w:val="00B81869"/>
    <w:rsid w:val="00B81A73"/>
    <w:rsid w:val="00B81D46"/>
    <w:rsid w:val="00B81E08"/>
    <w:rsid w:val="00B81FDF"/>
    <w:rsid w:val="00B823C5"/>
    <w:rsid w:val="00B827A2"/>
    <w:rsid w:val="00B82827"/>
    <w:rsid w:val="00B82E1E"/>
    <w:rsid w:val="00B82E36"/>
    <w:rsid w:val="00B82E6C"/>
    <w:rsid w:val="00B8313C"/>
    <w:rsid w:val="00B832BC"/>
    <w:rsid w:val="00B833BB"/>
    <w:rsid w:val="00B83750"/>
    <w:rsid w:val="00B83807"/>
    <w:rsid w:val="00B839DB"/>
    <w:rsid w:val="00B83E4E"/>
    <w:rsid w:val="00B8408B"/>
    <w:rsid w:val="00B84171"/>
    <w:rsid w:val="00B8424C"/>
    <w:rsid w:val="00B84344"/>
    <w:rsid w:val="00B84378"/>
    <w:rsid w:val="00B84384"/>
    <w:rsid w:val="00B84570"/>
    <w:rsid w:val="00B846F2"/>
    <w:rsid w:val="00B84763"/>
    <w:rsid w:val="00B84911"/>
    <w:rsid w:val="00B84D4D"/>
    <w:rsid w:val="00B84F39"/>
    <w:rsid w:val="00B84F3A"/>
    <w:rsid w:val="00B850EC"/>
    <w:rsid w:val="00B85279"/>
    <w:rsid w:val="00B852E1"/>
    <w:rsid w:val="00B852FA"/>
    <w:rsid w:val="00B85333"/>
    <w:rsid w:val="00B8558E"/>
    <w:rsid w:val="00B855B0"/>
    <w:rsid w:val="00B855C5"/>
    <w:rsid w:val="00B855C9"/>
    <w:rsid w:val="00B8565E"/>
    <w:rsid w:val="00B857A5"/>
    <w:rsid w:val="00B858B0"/>
    <w:rsid w:val="00B85A9E"/>
    <w:rsid w:val="00B85B23"/>
    <w:rsid w:val="00B85C11"/>
    <w:rsid w:val="00B85CBA"/>
    <w:rsid w:val="00B85E53"/>
    <w:rsid w:val="00B85F5A"/>
    <w:rsid w:val="00B86047"/>
    <w:rsid w:val="00B86095"/>
    <w:rsid w:val="00B86278"/>
    <w:rsid w:val="00B8638D"/>
    <w:rsid w:val="00B863CD"/>
    <w:rsid w:val="00B8646F"/>
    <w:rsid w:val="00B8652F"/>
    <w:rsid w:val="00B86687"/>
    <w:rsid w:val="00B866FD"/>
    <w:rsid w:val="00B867E1"/>
    <w:rsid w:val="00B867F1"/>
    <w:rsid w:val="00B868C2"/>
    <w:rsid w:val="00B86B66"/>
    <w:rsid w:val="00B86C70"/>
    <w:rsid w:val="00B86CB9"/>
    <w:rsid w:val="00B872C5"/>
    <w:rsid w:val="00B87462"/>
    <w:rsid w:val="00B8796F"/>
    <w:rsid w:val="00B87A4E"/>
    <w:rsid w:val="00B87D0A"/>
    <w:rsid w:val="00B87FA5"/>
    <w:rsid w:val="00B87FD1"/>
    <w:rsid w:val="00B90097"/>
    <w:rsid w:val="00B90170"/>
    <w:rsid w:val="00B9052B"/>
    <w:rsid w:val="00B90567"/>
    <w:rsid w:val="00B908A1"/>
    <w:rsid w:val="00B90A2A"/>
    <w:rsid w:val="00B90B19"/>
    <w:rsid w:val="00B90C71"/>
    <w:rsid w:val="00B910C0"/>
    <w:rsid w:val="00B91111"/>
    <w:rsid w:val="00B91156"/>
    <w:rsid w:val="00B91253"/>
    <w:rsid w:val="00B912A5"/>
    <w:rsid w:val="00B91474"/>
    <w:rsid w:val="00B91687"/>
    <w:rsid w:val="00B916FD"/>
    <w:rsid w:val="00B91728"/>
    <w:rsid w:val="00B91740"/>
    <w:rsid w:val="00B918FA"/>
    <w:rsid w:val="00B91BA9"/>
    <w:rsid w:val="00B91C8C"/>
    <w:rsid w:val="00B91E0B"/>
    <w:rsid w:val="00B91F13"/>
    <w:rsid w:val="00B91F17"/>
    <w:rsid w:val="00B91F3C"/>
    <w:rsid w:val="00B91F3F"/>
    <w:rsid w:val="00B91F7A"/>
    <w:rsid w:val="00B91F97"/>
    <w:rsid w:val="00B9207F"/>
    <w:rsid w:val="00B92197"/>
    <w:rsid w:val="00B9236C"/>
    <w:rsid w:val="00B924AD"/>
    <w:rsid w:val="00B92915"/>
    <w:rsid w:val="00B92921"/>
    <w:rsid w:val="00B929B1"/>
    <w:rsid w:val="00B929DB"/>
    <w:rsid w:val="00B92C03"/>
    <w:rsid w:val="00B92F42"/>
    <w:rsid w:val="00B9313B"/>
    <w:rsid w:val="00B9332C"/>
    <w:rsid w:val="00B93570"/>
    <w:rsid w:val="00B937BC"/>
    <w:rsid w:val="00B93906"/>
    <w:rsid w:val="00B939E7"/>
    <w:rsid w:val="00B93AB5"/>
    <w:rsid w:val="00B93D68"/>
    <w:rsid w:val="00B93DA1"/>
    <w:rsid w:val="00B94352"/>
    <w:rsid w:val="00B944BC"/>
    <w:rsid w:val="00B945D8"/>
    <w:rsid w:val="00B945EB"/>
    <w:rsid w:val="00B94945"/>
    <w:rsid w:val="00B949FA"/>
    <w:rsid w:val="00B94BB2"/>
    <w:rsid w:val="00B94C87"/>
    <w:rsid w:val="00B94CC5"/>
    <w:rsid w:val="00B94D19"/>
    <w:rsid w:val="00B94F1A"/>
    <w:rsid w:val="00B953CD"/>
    <w:rsid w:val="00B95570"/>
    <w:rsid w:val="00B95576"/>
    <w:rsid w:val="00B955D2"/>
    <w:rsid w:val="00B95642"/>
    <w:rsid w:val="00B956DE"/>
    <w:rsid w:val="00B95A2F"/>
    <w:rsid w:val="00B95AAF"/>
    <w:rsid w:val="00B95CA2"/>
    <w:rsid w:val="00B95E7D"/>
    <w:rsid w:val="00B95FC6"/>
    <w:rsid w:val="00B960CD"/>
    <w:rsid w:val="00B96264"/>
    <w:rsid w:val="00B963FB"/>
    <w:rsid w:val="00B96400"/>
    <w:rsid w:val="00B9646C"/>
    <w:rsid w:val="00B964EF"/>
    <w:rsid w:val="00B9650F"/>
    <w:rsid w:val="00B96771"/>
    <w:rsid w:val="00B9678C"/>
    <w:rsid w:val="00B96805"/>
    <w:rsid w:val="00B96921"/>
    <w:rsid w:val="00B969B4"/>
    <w:rsid w:val="00B96AE9"/>
    <w:rsid w:val="00B96C7C"/>
    <w:rsid w:val="00B96CDF"/>
    <w:rsid w:val="00B96D89"/>
    <w:rsid w:val="00B97477"/>
    <w:rsid w:val="00B9761D"/>
    <w:rsid w:val="00B97A69"/>
    <w:rsid w:val="00B97A6E"/>
    <w:rsid w:val="00B97DF7"/>
    <w:rsid w:val="00B97E86"/>
    <w:rsid w:val="00B97F01"/>
    <w:rsid w:val="00BA0052"/>
    <w:rsid w:val="00BA00A0"/>
    <w:rsid w:val="00BA029C"/>
    <w:rsid w:val="00BA04B8"/>
    <w:rsid w:val="00BA0961"/>
    <w:rsid w:val="00BA0A47"/>
    <w:rsid w:val="00BA0A80"/>
    <w:rsid w:val="00BA0B52"/>
    <w:rsid w:val="00BA0B83"/>
    <w:rsid w:val="00BA0EE5"/>
    <w:rsid w:val="00BA10F3"/>
    <w:rsid w:val="00BA115F"/>
    <w:rsid w:val="00BA1267"/>
    <w:rsid w:val="00BA12C7"/>
    <w:rsid w:val="00BA13A8"/>
    <w:rsid w:val="00BA13AE"/>
    <w:rsid w:val="00BA15C7"/>
    <w:rsid w:val="00BA169F"/>
    <w:rsid w:val="00BA17A7"/>
    <w:rsid w:val="00BA1840"/>
    <w:rsid w:val="00BA1AB9"/>
    <w:rsid w:val="00BA1AF4"/>
    <w:rsid w:val="00BA1B34"/>
    <w:rsid w:val="00BA1DE2"/>
    <w:rsid w:val="00BA1E57"/>
    <w:rsid w:val="00BA1FEC"/>
    <w:rsid w:val="00BA20CF"/>
    <w:rsid w:val="00BA2274"/>
    <w:rsid w:val="00BA22C9"/>
    <w:rsid w:val="00BA2961"/>
    <w:rsid w:val="00BA2AD5"/>
    <w:rsid w:val="00BA2BB4"/>
    <w:rsid w:val="00BA2BC4"/>
    <w:rsid w:val="00BA2BF5"/>
    <w:rsid w:val="00BA2F22"/>
    <w:rsid w:val="00BA3192"/>
    <w:rsid w:val="00BA34CF"/>
    <w:rsid w:val="00BA3577"/>
    <w:rsid w:val="00BA35B7"/>
    <w:rsid w:val="00BA3704"/>
    <w:rsid w:val="00BA3723"/>
    <w:rsid w:val="00BA37B6"/>
    <w:rsid w:val="00BA3B29"/>
    <w:rsid w:val="00BA3F87"/>
    <w:rsid w:val="00BA3FB6"/>
    <w:rsid w:val="00BA404E"/>
    <w:rsid w:val="00BA424F"/>
    <w:rsid w:val="00BA4294"/>
    <w:rsid w:val="00BA438B"/>
    <w:rsid w:val="00BA4458"/>
    <w:rsid w:val="00BA46C5"/>
    <w:rsid w:val="00BA49D1"/>
    <w:rsid w:val="00BA4A22"/>
    <w:rsid w:val="00BA4A81"/>
    <w:rsid w:val="00BA4A99"/>
    <w:rsid w:val="00BA4B0C"/>
    <w:rsid w:val="00BA4BF0"/>
    <w:rsid w:val="00BA4F71"/>
    <w:rsid w:val="00BA4FF1"/>
    <w:rsid w:val="00BA5170"/>
    <w:rsid w:val="00BA522F"/>
    <w:rsid w:val="00BA52F3"/>
    <w:rsid w:val="00BA5589"/>
    <w:rsid w:val="00BA55BB"/>
    <w:rsid w:val="00BA5DEF"/>
    <w:rsid w:val="00BA5FB2"/>
    <w:rsid w:val="00BA6163"/>
    <w:rsid w:val="00BA62A7"/>
    <w:rsid w:val="00BA68DA"/>
    <w:rsid w:val="00BA6A68"/>
    <w:rsid w:val="00BA6D7F"/>
    <w:rsid w:val="00BA6F67"/>
    <w:rsid w:val="00BA6F70"/>
    <w:rsid w:val="00BA7073"/>
    <w:rsid w:val="00BA717A"/>
    <w:rsid w:val="00BA730D"/>
    <w:rsid w:val="00BA7693"/>
    <w:rsid w:val="00BA7743"/>
    <w:rsid w:val="00BA779D"/>
    <w:rsid w:val="00BA77D8"/>
    <w:rsid w:val="00BA79BE"/>
    <w:rsid w:val="00BA7A61"/>
    <w:rsid w:val="00BA7B72"/>
    <w:rsid w:val="00BA7BD6"/>
    <w:rsid w:val="00BA7D84"/>
    <w:rsid w:val="00BA7F15"/>
    <w:rsid w:val="00BA7F8C"/>
    <w:rsid w:val="00BB00D7"/>
    <w:rsid w:val="00BB010B"/>
    <w:rsid w:val="00BB0116"/>
    <w:rsid w:val="00BB0351"/>
    <w:rsid w:val="00BB052D"/>
    <w:rsid w:val="00BB0680"/>
    <w:rsid w:val="00BB075D"/>
    <w:rsid w:val="00BB097A"/>
    <w:rsid w:val="00BB0998"/>
    <w:rsid w:val="00BB0C53"/>
    <w:rsid w:val="00BB0EF5"/>
    <w:rsid w:val="00BB1062"/>
    <w:rsid w:val="00BB11BE"/>
    <w:rsid w:val="00BB1256"/>
    <w:rsid w:val="00BB1432"/>
    <w:rsid w:val="00BB1538"/>
    <w:rsid w:val="00BB168A"/>
    <w:rsid w:val="00BB178D"/>
    <w:rsid w:val="00BB1818"/>
    <w:rsid w:val="00BB197F"/>
    <w:rsid w:val="00BB1AD2"/>
    <w:rsid w:val="00BB1C4E"/>
    <w:rsid w:val="00BB1C76"/>
    <w:rsid w:val="00BB1CB1"/>
    <w:rsid w:val="00BB1EEB"/>
    <w:rsid w:val="00BB1EF5"/>
    <w:rsid w:val="00BB21C0"/>
    <w:rsid w:val="00BB2428"/>
    <w:rsid w:val="00BB259F"/>
    <w:rsid w:val="00BB25CA"/>
    <w:rsid w:val="00BB2625"/>
    <w:rsid w:val="00BB2650"/>
    <w:rsid w:val="00BB2846"/>
    <w:rsid w:val="00BB2A12"/>
    <w:rsid w:val="00BB2A2B"/>
    <w:rsid w:val="00BB2B72"/>
    <w:rsid w:val="00BB2B8D"/>
    <w:rsid w:val="00BB2D80"/>
    <w:rsid w:val="00BB2EFB"/>
    <w:rsid w:val="00BB3094"/>
    <w:rsid w:val="00BB30A2"/>
    <w:rsid w:val="00BB33DD"/>
    <w:rsid w:val="00BB3E4B"/>
    <w:rsid w:val="00BB41BD"/>
    <w:rsid w:val="00BB41EC"/>
    <w:rsid w:val="00BB437A"/>
    <w:rsid w:val="00BB46AE"/>
    <w:rsid w:val="00BB4AEF"/>
    <w:rsid w:val="00BB4C25"/>
    <w:rsid w:val="00BB4C5E"/>
    <w:rsid w:val="00BB4D30"/>
    <w:rsid w:val="00BB4D85"/>
    <w:rsid w:val="00BB4F9C"/>
    <w:rsid w:val="00BB5013"/>
    <w:rsid w:val="00BB5024"/>
    <w:rsid w:val="00BB51B4"/>
    <w:rsid w:val="00BB569A"/>
    <w:rsid w:val="00BB56BF"/>
    <w:rsid w:val="00BB5956"/>
    <w:rsid w:val="00BB59B0"/>
    <w:rsid w:val="00BB5A9C"/>
    <w:rsid w:val="00BB5D99"/>
    <w:rsid w:val="00BB5F87"/>
    <w:rsid w:val="00BB625E"/>
    <w:rsid w:val="00BB63C6"/>
    <w:rsid w:val="00BB6812"/>
    <w:rsid w:val="00BB6901"/>
    <w:rsid w:val="00BB6ADE"/>
    <w:rsid w:val="00BB6C90"/>
    <w:rsid w:val="00BB6D55"/>
    <w:rsid w:val="00BB6E1A"/>
    <w:rsid w:val="00BB6F0D"/>
    <w:rsid w:val="00BB71EE"/>
    <w:rsid w:val="00BB7367"/>
    <w:rsid w:val="00BB7464"/>
    <w:rsid w:val="00BB75E5"/>
    <w:rsid w:val="00BB7629"/>
    <w:rsid w:val="00BB7921"/>
    <w:rsid w:val="00BB794E"/>
    <w:rsid w:val="00BB79DE"/>
    <w:rsid w:val="00BB7A9C"/>
    <w:rsid w:val="00BB7AAC"/>
    <w:rsid w:val="00BB7BBF"/>
    <w:rsid w:val="00BB7CA9"/>
    <w:rsid w:val="00BB7E20"/>
    <w:rsid w:val="00BC03FB"/>
    <w:rsid w:val="00BC0673"/>
    <w:rsid w:val="00BC08AE"/>
    <w:rsid w:val="00BC0E15"/>
    <w:rsid w:val="00BC0E16"/>
    <w:rsid w:val="00BC0F70"/>
    <w:rsid w:val="00BC0F85"/>
    <w:rsid w:val="00BC127F"/>
    <w:rsid w:val="00BC1320"/>
    <w:rsid w:val="00BC1391"/>
    <w:rsid w:val="00BC143A"/>
    <w:rsid w:val="00BC15A3"/>
    <w:rsid w:val="00BC1900"/>
    <w:rsid w:val="00BC19F6"/>
    <w:rsid w:val="00BC1B7C"/>
    <w:rsid w:val="00BC1CC5"/>
    <w:rsid w:val="00BC1EE7"/>
    <w:rsid w:val="00BC22C1"/>
    <w:rsid w:val="00BC22F5"/>
    <w:rsid w:val="00BC233B"/>
    <w:rsid w:val="00BC252B"/>
    <w:rsid w:val="00BC265A"/>
    <w:rsid w:val="00BC281E"/>
    <w:rsid w:val="00BC28BC"/>
    <w:rsid w:val="00BC29C5"/>
    <w:rsid w:val="00BC2AE9"/>
    <w:rsid w:val="00BC2BBB"/>
    <w:rsid w:val="00BC2C25"/>
    <w:rsid w:val="00BC2FB1"/>
    <w:rsid w:val="00BC318C"/>
    <w:rsid w:val="00BC3619"/>
    <w:rsid w:val="00BC365C"/>
    <w:rsid w:val="00BC367C"/>
    <w:rsid w:val="00BC371D"/>
    <w:rsid w:val="00BC3BB6"/>
    <w:rsid w:val="00BC3BC2"/>
    <w:rsid w:val="00BC3F70"/>
    <w:rsid w:val="00BC3F78"/>
    <w:rsid w:val="00BC3FBE"/>
    <w:rsid w:val="00BC401B"/>
    <w:rsid w:val="00BC4266"/>
    <w:rsid w:val="00BC4327"/>
    <w:rsid w:val="00BC4708"/>
    <w:rsid w:val="00BC48A4"/>
    <w:rsid w:val="00BC4903"/>
    <w:rsid w:val="00BC493E"/>
    <w:rsid w:val="00BC4941"/>
    <w:rsid w:val="00BC4A25"/>
    <w:rsid w:val="00BC4D12"/>
    <w:rsid w:val="00BC4E0B"/>
    <w:rsid w:val="00BC50DD"/>
    <w:rsid w:val="00BC51CC"/>
    <w:rsid w:val="00BC51EE"/>
    <w:rsid w:val="00BC5288"/>
    <w:rsid w:val="00BC52A7"/>
    <w:rsid w:val="00BC5595"/>
    <w:rsid w:val="00BC56EE"/>
    <w:rsid w:val="00BC5708"/>
    <w:rsid w:val="00BC5982"/>
    <w:rsid w:val="00BC5CD4"/>
    <w:rsid w:val="00BC5E13"/>
    <w:rsid w:val="00BC5E97"/>
    <w:rsid w:val="00BC5EDA"/>
    <w:rsid w:val="00BC60F7"/>
    <w:rsid w:val="00BC633B"/>
    <w:rsid w:val="00BC6420"/>
    <w:rsid w:val="00BC677E"/>
    <w:rsid w:val="00BC67F5"/>
    <w:rsid w:val="00BC6832"/>
    <w:rsid w:val="00BC6903"/>
    <w:rsid w:val="00BC6C5D"/>
    <w:rsid w:val="00BC6E1A"/>
    <w:rsid w:val="00BC6EFA"/>
    <w:rsid w:val="00BC6F54"/>
    <w:rsid w:val="00BC708A"/>
    <w:rsid w:val="00BC7105"/>
    <w:rsid w:val="00BC725C"/>
    <w:rsid w:val="00BC7805"/>
    <w:rsid w:val="00BC7CBD"/>
    <w:rsid w:val="00BC7DBF"/>
    <w:rsid w:val="00BD03AD"/>
    <w:rsid w:val="00BD0537"/>
    <w:rsid w:val="00BD053D"/>
    <w:rsid w:val="00BD07A0"/>
    <w:rsid w:val="00BD087F"/>
    <w:rsid w:val="00BD09B2"/>
    <w:rsid w:val="00BD0AED"/>
    <w:rsid w:val="00BD0B29"/>
    <w:rsid w:val="00BD0C90"/>
    <w:rsid w:val="00BD0DE3"/>
    <w:rsid w:val="00BD0F6C"/>
    <w:rsid w:val="00BD1229"/>
    <w:rsid w:val="00BD138A"/>
    <w:rsid w:val="00BD148B"/>
    <w:rsid w:val="00BD169E"/>
    <w:rsid w:val="00BD1822"/>
    <w:rsid w:val="00BD1B3D"/>
    <w:rsid w:val="00BD1B49"/>
    <w:rsid w:val="00BD1FBF"/>
    <w:rsid w:val="00BD21EB"/>
    <w:rsid w:val="00BD24DA"/>
    <w:rsid w:val="00BD262E"/>
    <w:rsid w:val="00BD26A1"/>
    <w:rsid w:val="00BD29D9"/>
    <w:rsid w:val="00BD2C31"/>
    <w:rsid w:val="00BD2EEF"/>
    <w:rsid w:val="00BD2F69"/>
    <w:rsid w:val="00BD3529"/>
    <w:rsid w:val="00BD35C6"/>
    <w:rsid w:val="00BD362A"/>
    <w:rsid w:val="00BD365D"/>
    <w:rsid w:val="00BD3740"/>
    <w:rsid w:val="00BD37BB"/>
    <w:rsid w:val="00BD3880"/>
    <w:rsid w:val="00BD39BD"/>
    <w:rsid w:val="00BD3DAF"/>
    <w:rsid w:val="00BD3FF9"/>
    <w:rsid w:val="00BD4048"/>
    <w:rsid w:val="00BD412E"/>
    <w:rsid w:val="00BD45E1"/>
    <w:rsid w:val="00BD4C55"/>
    <w:rsid w:val="00BD4D6B"/>
    <w:rsid w:val="00BD5196"/>
    <w:rsid w:val="00BD5650"/>
    <w:rsid w:val="00BD56B7"/>
    <w:rsid w:val="00BD57B4"/>
    <w:rsid w:val="00BD586F"/>
    <w:rsid w:val="00BD5DA6"/>
    <w:rsid w:val="00BD5EE6"/>
    <w:rsid w:val="00BD5FE1"/>
    <w:rsid w:val="00BD6054"/>
    <w:rsid w:val="00BD6128"/>
    <w:rsid w:val="00BD6231"/>
    <w:rsid w:val="00BD647C"/>
    <w:rsid w:val="00BD673A"/>
    <w:rsid w:val="00BD69FA"/>
    <w:rsid w:val="00BD6BEA"/>
    <w:rsid w:val="00BD6C5E"/>
    <w:rsid w:val="00BD6C7B"/>
    <w:rsid w:val="00BD6DDD"/>
    <w:rsid w:val="00BD700C"/>
    <w:rsid w:val="00BD7035"/>
    <w:rsid w:val="00BD71EA"/>
    <w:rsid w:val="00BD72BE"/>
    <w:rsid w:val="00BD7B8C"/>
    <w:rsid w:val="00BD7D8A"/>
    <w:rsid w:val="00BE0055"/>
    <w:rsid w:val="00BE0329"/>
    <w:rsid w:val="00BE034F"/>
    <w:rsid w:val="00BE04C6"/>
    <w:rsid w:val="00BE0521"/>
    <w:rsid w:val="00BE08EF"/>
    <w:rsid w:val="00BE09BC"/>
    <w:rsid w:val="00BE0B3E"/>
    <w:rsid w:val="00BE0B99"/>
    <w:rsid w:val="00BE0C8F"/>
    <w:rsid w:val="00BE0CC7"/>
    <w:rsid w:val="00BE0DE4"/>
    <w:rsid w:val="00BE0E4D"/>
    <w:rsid w:val="00BE0F2D"/>
    <w:rsid w:val="00BE10DB"/>
    <w:rsid w:val="00BE1153"/>
    <w:rsid w:val="00BE1481"/>
    <w:rsid w:val="00BE153B"/>
    <w:rsid w:val="00BE16D1"/>
    <w:rsid w:val="00BE1791"/>
    <w:rsid w:val="00BE17D4"/>
    <w:rsid w:val="00BE199E"/>
    <w:rsid w:val="00BE1BE6"/>
    <w:rsid w:val="00BE2133"/>
    <w:rsid w:val="00BE2512"/>
    <w:rsid w:val="00BE261A"/>
    <w:rsid w:val="00BE26E4"/>
    <w:rsid w:val="00BE294F"/>
    <w:rsid w:val="00BE2A96"/>
    <w:rsid w:val="00BE2B6C"/>
    <w:rsid w:val="00BE2B71"/>
    <w:rsid w:val="00BE2BC2"/>
    <w:rsid w:val="00BE2EAF"/>
    <w:rsid w:val="00BE31DE"/>
    <w:rsid w:val="00BE332F"/>
    <w:rsid w:val="00BE3368"/>
    <w:rsid w:val="00BE339B"/>
    <w:rsid w:val="00BE34C4"/>
    <w:rsid w:val="00BE3873"/>
    <w:rsid w:val="00BE38AE"/>
    <w:rsid w:val="00BE38CF"/>
    <w:rsid w:val="00BE3A19"/>
    <w:rsid w:val="00BE3C92"/>
    <w:rsid w:val="00BE3CE5"/>
    <w:rsid w:val="00BE3E3E"/>
    <w:rsid w:val="00BE40CD"/>
    <w:rsid w:val="00BE41FA"/>
    <w:rsid w:val="00BE45D0"/>
    <w:rsid w:val="00BE45E9"/>
    <w:rsid w:val="00BE49BA"/>
    <w:rsid w:val="00BE49F0"/>
    <w:rsid w:val="00BE4AEF"/>
    <w:rsid w:val="00BE4AF7"/>
    <w:rsid w:val="00BE4EDF"/>
    <w:rsid w:val="00BE4F9D"/>
    <w:rsid w:val="00BE5018"/>
    <w:rsid w:val="00BE50EA"/>
    <w:rsid w:val="00BE5177"/>
    <w:rsid w:val="00BE5369"/>
    <w:rsid w:val="00BE549E"/>
    <w:rsid w:val="00BE5610"/>
    <w:rsid w:val="00BE575A"/>
    <w:rsid w:val="00BE5916"/>
    <w:rsid w:val="00BE5934"/>
    <w:rsid w:val="00BE5D4B"/>
    <w:rsid w:val="00BE5F5A"/>
    <w:rsid w:val="00BE605A"/>
    <w:rsid w:val="00BE62C8"/>
    <w:rsid w:val="00BE63A6"/>
    <w:rsid w:val="00BE642E"/>
    <w:rsid w:val="00BE6717"/>
    <w:rsid w:val="00BE6A9F"/>
    <w:rsid w:val="00BE6D14"/>
    <w:rsid w:val="00BE6D65"/>
    <w:rsid w:val="00BE6DDC"/>
    <w:rsid w:val="00BE6F08"/>
    <w:rsid w:val="00BE70EA"/>
    <w:rsid w:val="00BE712F"/>
    <w:rsid w:val="00BE751F"/>
    <w:rsid w:val="00BE756F"/>
    <w:rsid w:val="00BE76E3"/>
    <w:rsid w:val="00BE791F"/>
    <w:rsid w:val="00BE7CB3"/>
    <w:rsid w:val="00BE7E8A"/>
    <w:rsid w:val="00BE7ED2"/>
    <w:rsid w:val="00BE7EE4"/>
    <w:rsid w:val="00BE7F0F"/>
    <w:rsid w:val="00BE7FD6"/>
    <w:rsid w:val="00BF0082"/>
    <w:rsid w:val="00BF0134"/>
    <w:rsid w:val="00BF01B0"/>
    <w:rsid w:val="00BF0465"/>
    <w:rsid w:val="00BF05B6"/>
    <w:rsid w:val="00BF06ED"/>
    <w:rsid w:val="00BF070C"/>
    <w:rsid w:val="00BF0843"/>
    <w:rsid w:val="00BF08B5"/>
    <w:rsid w:val="00BF0926"/>
    <w:rsid w:val="00BF0A19"/>
    <w:rsid w:val="00BF0A66"/>
    <w:rsid w:val="00BF0FFF"/>
    <w:rsid w:val="00BF1026"/>
    <w:rsid w:val="00BF1110"/>
    <w:rsid w:val="00BF128B"/>
    <w:rsid w:val="00BF1497"/>
    <w:rsid w:val="00BF14BA"/>
    <w:rsid w:val="00BF1530"/>
    <w:rsid w:val="00BF15A7"/>
    <w:rsid w:val="00BF16CB"/>
    <w:rsid w:val="00BF16FB"/>
    <w:rsid w:val="00BF1710"/>
    <w:rsid w:val="00BF1712"/>
    <w:rsid w:val="00BF1ADB"/>
    <w:rsid w:val="00BF1B88"/>
    <w:rsid w:val="00BF1CFA"/>
    <w:rsid w:val="00BF1DE0"/>
    <w:rsid w:val="00BF1E4E"/>
    <w:rsid w:val="00BF2063"/>
    <w:rsid w:val="00BF2068"/>
    <w:rsid w:val="00BF217C"/>
    <w:rsid w:val="00BF2276"/>
    <w:rsid w:val="00BF2521"/>
    <w:rsid w:val="00BF27C1"/>
    <w:rsid w:val="00BF27EF"/>
    <w:rsid w:val="00BF2894"/>
    <w:rsid w:val="00BF28EB"/>
    <w:rsid w:val="00BF2A4C"/>
    <w:rsid w:val="00BF2BD9"/>
    <w:rsid w:val="00BF2D7C"/>
    <w:rsid w:val="00BF2DA4"/>
    <w:rsid w:val="00BF310A"/>
    <w:rsid w:val="00BF32E7"/>
    <w:rsid w:val="00BF335B"/>
    <w:rsid w:val="00BF3366"/>
    <w:rsid w:val="00BF36A9"/>
    <w:rsid w:val="00BF3836"/>
    <w:rsid w:val="00BF3B8B"/>
    <w:rsid w:val="00BF3FEE"/>
    <w:rsid w:val="00BF419D"/>
    <w:rsid w:val="00BF419F"/>
    <w:rsid w:val="00BF41CA"/>
    <w:rsid w:val="00BF4321"/>
    <w:rsid w:val="00BF444F"/>
    <w:rsid w:val="00BF456C"/>
    <w:rsid w:val="00BF45EC"/>
    <w:rsid w:val="00BF466A"/>
    <w:rsid w:val="00BF4817"/>
    <w:rsid w:val="00BF48DE"/>
    <w:rsid w:val="00BF49C7"/>
    <w:rsid w:val="00BF49D3"/>
    <w:rsid w:val="00BF4AEB"/>
    <w:rsid w:val="00BF4B79"/>
    <w:rsid w:val="00BF4C37"/>
    <w:rsid w:val="00BF4D81"/>
    <w:rsid w:val="00BF50DC"/>
    <w:rsid w:val="00BF5449"/>
    <w:rsid w:val="00BF55FA"/>
    <w:rsid w:val="00BF562E"/>
    <w:rsid w:val="00BF59C2"/>
    <w:rsid w:val="00BF606A"/>
    <w:rsid w:val="00BF60C5"/>
    <w:rsid w:val="00BF60CE"/>
    <w:rsid w:val="00BF61A8"/>
    <w:rsid w:val="00BF63D4"/>
    <w:rsid w:val="00BF6439"/>
    <w:rsid w:val="00BF6515"/>
    <w:rsid w:val="00BF6A40"/>
    <w:rsid w:val="00BF6E27"/>
    <w:rsid w:val="00BF6E4B"/>
    <w:rsid w:val="00BF6FB1"/>
    <w:rsid w:val="00BF7023"/>
    <w:rsid w:val="00BF7026"/>
    <w:rsid w:val="00BF7375"/>
    <w:rsid w:val="00BF7451"/>
    <w:rsid w:val="00BF76C0"/>
    <w:rsid w:val="00BF792A"/>
    <w:rsid w:val="00BF7D4C"/>
    <w:rsid w:val="00BF7FCE"/>
    <w:rsid w:val="00C00498"/>
    <w:rsid w:val="00C0093F"/>
    <w:rsid w:val="00C00BB1"/>
    <w:rsid w:val="00C00BC7"/>
    <w:rsid w:val="00C00C4A"/>
    <w:rsid w:val="00C00E3F"/>
    <w:rsid w:val="00C00E58"/>
    <w:rsid w:val="00C01250"/>
    <w:rsid w:val="00C0126D"/>
    <w:rsid w:val="00C012E1"/>
    <w:rsid w:val="00C013F7"/>
    <w:rsid w:val="00C01A4F"/>
    <w:rsid w:val="00C01CC9"/>
    <w:rsid w:val="00C01EB0"/>
    <w:rsid w:val="00C01FA0"/>
    <w:rsid w:val="00C028AF"/>
    <w:rsid w:val="00C02C18"/>
    <w:rsid w:val="00C02E02"/>
    <w:rsid w:val="00C02E55"/>
    <w:rsid w:val="00C02E72"/>
    <w:rsid w:val="00C033C8"/>
    <w:rsid w:val="00C0341D"/>
    <w:rsid w:val="00C034D0"/>
    <w:rsid w:val="00C03735"/>
    <w:rsid w:val="00C03B85"/>
    <w:rsid w:val="00C03D47"/>
    <w:rsid w:val="00C03E97"/>
    <w:rsid w:val="00C03ED9"/>
    <w:rsid w:val="00C03F04"/>
    <w:rsid w:val="00C03F76"/>
    <w:rsid w:val="00C040A6"/>
    <w:rsid w:val="00C040CC"/>
    <w:rsid w:val="00C043C1"/>
    <w:rsid w:val="00C043E9"/>
    <w:rsid w:val="00C044FF"/>
    <w:rsid w:val="00C0457A"/>
    <w:rsid w:val="00C04588"/>
    <w:rsid w:val="00C047CB"/>
    <w:rsid w:val="00C049B6"/>
    <w:rsid w:val="00C04DC5"/>
    <w:rsid w:val="00C04EF1"/>
    <w:rsid w:val="00C05117"/>
    <w:rsid w:val="00C05333"/>
    <w:rsid w:val="00C05557"/>
    <w:rsid w:val="00C05591"/>
    <w:rsid w:val="00C0566C"/>
    <w:rsid w:val="00C056B3"/>
    <w:rsid w:val="00C0584C"/>
    <w:rsid w:val="00C05AC0"/>
    <w:rsid w:val="00C05C00"/>
    <w:rsid w:val="00C05D2A"/>
    <w:rsid w:val="00C066A2"/>
    <w:rsid w:val="00C0670E"/>
    <w:rsid w:val="00C06776"/>
    <w:rsid w:val="00C06792"/>
    <w:rsid w:val="00C06871"/>
    <w:rsid w:val="00C0687C"/>
    <w:rsid w:val="00C06A34"/>
    <w:rsid w:val="00C06BC1"/>
    <w:rsid w:val="00C06D11"/>
    <w:rsid w:val="00C06D4E"/>
    <w:rsid w:val="00C06F26"/>
    <w:rsid w:val="00C06F88"/>
    <w:rsid w:val="00C071D4"/>
    <w:rsid w:val="00C0729E"/>
    <w:rsid w:val="00C07452"/>
    <w:rsid w:val="00C07469"/>
    <w:rsid w:val="00C076B4"/>
    <w:rsid w:val="00C07707"/>
    <w:rsid w:val="00C077AA"/>
    <w:rsid w:val="00C0785F"/>
    <w:rsid w:val="00C079EA"/>
    <w:rsid w:val="00C07C20"/>
    <w:rsid w:val="00C1023C"/>
    <w:rsid w:val="00C102BB"/>
    <w:rsid w:val="00C10306"/>
    <w:rsid w:val="00C104AC"/>
    <w:rsid w:val="00C10580"/>
    <w:rsid w:val="00C10620"/>
    <w:rsid w:val="00C107F3"/>
    <w:rsid w:val="00C107F6"/>
    <w:rsid w:val="00C10851"/>
    <w:rsid w:val="00C108B1"/>
    <w:rsid w:val="00C10A62"/>
    <w:rsid w:val="00C10ABA"/>
    <w:rsid w:val="00C10D07"/>
    <w:rsid w:val="00C10E4D"/>
    <w:rsid w:val="00C10ECC"/>
    <w:rsid w:val="00C10FAB"/>
    <w:rsid w:val="00C10FB2"/>
    <w:rsid w:val="00C11090"/>
    <w:rsid w:val="00C11174"/>
    <w:rsid w:val="00C111D8"/>
    <w:rsid w:val="00C113A9"/>
    <w:rsid w:val="00C11528"/>
    <w:rsid w:val="00C116B4"/>
    <w:rsid w:val="00C1172E"/>
    <w:rsid w:val="00C1174F"/>
    <w:rsid w:val="00C1183F"/>
    <w:rsid w:val="00C11853"/>
    <w:rsid w:val="00C1189B"/>
    <w:rsid w:val="00C119A2"/>
    <w:rsid w:val="00C11C41"/>
    <w:rsid w:val="00C11D49"/>
    <w:rsid w:val="00C12092"/>
    <w:rsid w:val="00C1209C"/>
    <w:rsid w:val="00C1224C"/>
    <w:rsid w:val="00C1243D"/>
    <w:rsid w:val="00C1251C"/>
    <w:rsid w:val="00C1260E"/>
    <w:rsid w:val="00C126E3"/>
    <w:rsid w:val="00C12919"/>
    <w:rsid w:val="00C129CF"/>
    <w:rsid w:val="00C12CD9"/>
    <w:rsid w:val="00C12D7C"/>
    <w:rsid w:val="00C13090"/>
    <w:rsid w:val="00C13249"/>
    <w:rsid w:val="00C133C6"/>
    <w:rsid w:val="00C133D7"/>
    <w:rsid w:val="00C13796"/>
    <w:rsid w:val="00C137B5"/>
    <w:rsid w:val="00C13938"/>
    <w:rsid w:val="00C13988"/>
    <w:rsid w:val="00C13A13"/>
    <w:rsid w:val="00C13B2A"/>
    <w:rsid w:val="00C13BD5"/>
    <w:rsid w:val="00C13C75"/>
    <w:rsid w:val="00C13C82"/>
    <w:rsid w:val="00C13D0B"/>
    <w:rsid w:val="00C13E8A"/>
    <w:rsid w:val="00C145A7"/>
    <w:rsid w:val="00C14629"/>
    <w:rsid w:val="00C14A5B"/>
    <w:rsid w:val="00C14BEB"/>
    <w:rsid w:val="00C14CE5"/>
    <w:rsid w:val="00C14E50"/>
    <w:rsid w:val="00C14EDC"/>
    <w:rsid w:val="00C15013"/>
    <w:rsid w:val="00C151FA"/>
    <w:rsid w:val="00C15230"/>
    <w:rsid w:val="00C15304"/>
    <w:rsid w:val="00C15319"/>
    <w:rsid w:val="00C1580D"/>
    <w:rsid w:val="00C158C6"/>
    <w:rsid w:val="00C158EE"/>
    <w:rsid w:val="00C158F8"/>
    <w:rsid w:val="00C15B3B"/>
    <w:rsid w:val="00C15CA1"/>
    <w:rsid w:val="00C15D94"/>
    <w:rsid w:val="00C15EFC"/>
    <w:rsid w:val="00C15F23"/>
    <w:rsid w:val="00C15F50"/>
    <w:rsid w:val="00C15FFD"/>
    <w:rsid w:val="00C16241"/>
    <w:rsid w:val="00C16526"/>
    <w:rsid w:val="00C165CA"/>
    <w:rsid w:val="00C16775"/>
    <w:rsid w:val="00C167C7"/>
    <w:rsid w:val="00C1684C"/>
    <w:rsid w:val="00C16B87"/>
    <w:rsid w:val="00C16C6A"/>
    <w:rsid w:val="00C16CE5"/>
    <w:rsid w:val="00C16CF5"/>
    <w:rsid w:val="00C16CFA"/>
    <w:rsid w:val="00C16E06"/>
    <w:rsid w:val="00C16E48"/>
    <w:rsid w:val="00C17095"/>
    <w:rsid w:val="00C1712B"/>
    <w:rsid w:val="00C17376"/>
    <w:rsid w:val="00C1768B"/>
    <w:rsid w:val="00C1770D"/>
    <w:rsid w:val="00C17D6A"/>
    <w:rsid w:val="00C17F0D"/>
    <w:rsid w:val="00C20036"/>
    <w:rsid w:val="00C2020D"/>
    <w:rsid w:val="00C2024C"/>
    <w:rsid w:val="00C206C6"/>
    <w:rsid w:val="00C2070E"/>
    <w:rsid w:val="00C20745"/>
    <w:rsid w:val="00C208FD"/>
    <w:rsid w:val="00C20BAA"/>
    <w:rsid w:val="00C20E4B"/>
    <w:rsid w:val="00C2107E"/>
    <w:rsid w:val="00C21608"/>
    <w:rsid w:val="00C21780"/>
    <w:rsid w:val="00C21965"/>
    <w:rsid w:val="00C2196E"/>
    <w:rsid w:val="00C21B75"/>
    <w:rsid w:val="00C2202B"/>
    <w:rsid w:val="00C22064"/>
    <w:rsid w:val="00C22108"/>
    <w:rsid w:val="00C2220F"/>
    <w:rsid w:val="00C22262"/>
    <w:rsid w:val="00C222D1"/>
    <w:rsid w:val="00C22565"/>
    <w:rsid w:val="00C2261E"/>
    <w:rsid w:val="00C226DE"/>
    <w:rsid w:val="00C22730"/>
    <w:rsid w:val="00C228B8"/>
    <w:rsid w:val="00C22B3C"/>
    <w:rsid w:val="00C22C1C"/>
    <w:rsid w:val="00C22DB4"/>
    <w:rsid w:val="00C22EF6"/>
    <w:rsid w:val="00C2303A"/>
    <w:rsid w:val="00C233C5"/>
    <w:rsid w:val="00C23769"/>
    <w:rsid w:val="00C2381F"/>
    <w:rsid w:val="00C23855"/>
    <w:rsid w:val="00C23B77"/>
    <w:rsid w:val="00C23C36"/>
    <w:rsid w:val="00C23C56"/>
    <w:rsid w:val="00C23D22"/>
    <w:rsid w:val="00C23E63"/>
    <w:rsid w:val="00C23EEE"/>
    <w:rsid w:val="00C23FFA"/>
    <w:rsid w:val="00C24055"/>
    <w:rsid w:val="00C241CE"/>
    <w:rsid w:val="00C24295"/>
    <w:rsid w:val="00C24625"/>
    <w:rsid w:val="00C2467D"/>
    <w:rsid w:val="00C24712"/>
    <w:rsid w:val="00C24831"/>
    <w:rsid w:val="00C24994"/>
    <w:rsid w:val="00C24BE9"/>
    <w:rsid w:val="00C24D36"/>
    <w:rsid w:val="00C24D6B"/>
    <w:rsid w:val="00C25102"/>
    <w:rsid w:val="00C253A4"/>
    <w:rsid w:val="00C253D2"/>
    <w:rsid w:val="00C25710"/>
    <w:rsid w:val="00C257F0"/>
    <w:rsid w:val="00C259F2"/>
    <w:rsid w:val="00C25A03"/>
    <w:rsid w:val="00C25B28"/>
    <w:rsid w:val="00C25BE6"/>
    <w:rsid w:val="00C25DC7"/>
    <w:rsid w:val="00C25E38"/>
    <w:rsid w:val="00C25F46"/>
    <w:rsid w:val="00C25FD3"/>
    <w:rsid w:val="00C25FDA"/>
    <w:rsid w:val="00C2607B"/>
    <w:rsid w:val="00C26158"/>
    <w:rsid w:val="00C2618F"/>
    <w:rsid w:val="00C261A0"/>
    <w:rsid w:val="00C261C6"/>
    <w:rsid w:val="00C26232"/>
    <w:rsid w:val="00C26298"/>
    <w:rsid w:val="00C26415"/>
    <w:rsid w:val="00C26485"/>
    <w:rsid w:val="00C26B86"/>
    <w:rsid w:val="00C26BD0"/>
    <w:rsid w:val="00C26C1A"/>
    <w:rsid w:val="00C26C49"/>
    <w:rsid w:val="00C27328"/>
    <w:rsid w:val="00C27379"/>
    <w:rsid w:val="00C274BF"/>
    <w:rsid w:val="00C27629"/>
    <w:rsid w:val="00C277DE"/>
    <w:rsid w:val="00C27A3D"/>
    <w:rsid w:val="00C27C9F"/>
    <w:rsid w:val="00C27CD1"/>
    <w:rsid w:val="00C27D38"/>
    <w:rsid w:val="00C27F66"/>
    <w:rsid w:val="00C301A8"/>
    <w:rsid w:val="00C303BF"/>
    <w:rsid w:val="00C30789"/>
    <w:rsid w:val="00C30864"/>
    <w:rsid w:val="00C309C7"/>
    <w:rsid w:val="00C30CDE"/>
    <w:rsid w:val="00C30D6C"/>
    <w:rsid w:val="00C31086"/>
    <w:rsid w:val="00C31098"/>
    <w:rsid w:val="00C311DA"/>
    <w:rsid w:val="00C311F4"/>
    <w:rsid w:val="00C31442"/>
    <w:rsid w:val="00C31579"/>
    <w:rsid w:val="00C3179B"/>
    <w:rsid w:val="00C318F9"/>
    <w:rsid w:val="00C31938"/>
    <w:rsid w:val="00C31A72"/>
    <w:rsid w:val="00C31CC5"/>
    <w:rsid w:val="00C3219F"/>
    <w:rsid w:val="00C321A8"/>
    <w:rsid w:val="00C3226D"/>
    <w:rsid w:val="00C323D3"/>
    <w:rsid w:val="00C324E1"/>
    <w:rsid w:val="00C32585"/>
    <w:rsid w:val="00C3287F"/>
    <w:rsid w:val="00C32904"/>
    <w:rsid w:val="00C329F8"/>
    <w:rsid w:val="00C32ABB"/>
    <w:rsid w:val="00C32BCF"/>
    <w:rsid w:val="00C3308C"/>
    <w:rsid w:val="00C3341E"/>
    <w:rsid w:val="00C334E8"/>
    <w:rsid w:val="00C33556"/>
    <w:rsid w:val="00C3355C"/>
    <w:rsid w:val="00C33811"/>
    <w:rsid w:val="00C338DC"/>
    <w:rsid w:val="00C33B11"/>
    <w:rsid w:val="00C33C40"/>
    <w:rsid w:val="00C34023"/>
    <w:rsid w:val="00C341F8"/>
    <w:rsid w:val="00C342A5"/>
    <w:rsid w:val="00C3452E"/>
    <w:rsid w:val="00C34580"/>
    <w:rsid w:val="00C3477D"/>
    <w:rsid w:val="00C348BF"/>
    <w:rsid w:val="00C3493F"/>
    <w:rsid w:val="00C34CCE"/>
    <w:rsid w:val="00C34CF7"/>
    <w:rsid w:val="00C34F3D"/>
    <w:rsid w:val="00C35028"/>
    <w:rsid w:val="00C350E1"/>
    <w:rsid w:val="00C35106"/>
    <w:rsid w:val="00C3521D"/>
    <w:rsid w:val="00C3522A"/>
    <w:rsid w:val="00C357AC"/>
    <w:rsid w:val="00C3593B"/>
    <w:rsid w:val="00C35945"/>
    <w:rsid w:val="00C3597C"/>
    <w:rsid w:val="00C35A03"/>
    <w:rsid w:val="00C35B87"/>
    <w:rsid w:val="00C35C19"/>
    <w:rsid w:val="00C35E4E"/>
    <w:rsid w:val="00C35F75"/>
    <w:rsid w:val="00C35F96"/>
    <w:rsid w:val="00C362A0"/>
    <w:rsid w:val="00C3667F"/>
    <w:rsid w:val="00C36756"/>
    <w:rsid w:val="00C3694B"/>
    <w:rsid w:val="00C36A99"/>
    <w:rsid w:val="00C36C33"/>
    <w:rsid w:val="00C36CE0"/>
    <w:rsid w:val="00C36DDA"/>
    <w:rsid w:val="00C370E5"/>
    <w:rsid w:val="00C37158"/>
    <w:rsid w:val="00C37290"/>
    <w:rsid w:val="00C372C3"/>
    <w:rsid w:val="00C372D6"/>
    <w:rsid w:val="00C374CB"/>
    <w:rsid w:val="00C3752E"/>
    <w:rsid w:val="00C37570"/>
    <w:rsid w:val="00C37706"/>
    <w:rsid w:val="00C37AC8"/>
    <w:rsid w:val="00C37AFC"/>
    <w:rsid w:val="00C37B0D"/>
    <w:rsid w:val="00C37D75"/>
    <w:rsid w:val="00C37F06"/>
    <w:rsid w:val="00C4045E"/>
    <w:rsid w:val="00C40504"/>
    <w:rsid w:val="00C4056C"/>
    <w:rsid w:val="00C407AE"/>
    <w:rsid w:val="00C407EB"/>
    <w:rsid w:val="00C40A3E"/>
    <w:rsid w:val="00C40B52"/>
    <w:rsid w:val="00C40BE7"/>
    <w:rsid w:val="00C40C45"/>
    <w:rsid w:val="00C40CBE"/>
    <w:rsid w:val="00C40E15"/>
    <w:rsid w:val="00C40FEE"/>
    <w:rsid w:val="00C4118D"/>
    <w:rsid w:val="00C4133E"/>
    <w:rsid w:val="00C414E2"/>
    <w:rsid w:val="00C41716"/>
    <w:rsid w:val="00C41798"/>
    <w:rsid w:val="00C41847"/>
    <w:rsid w:val="00C41C50"/>
    <w:rsid w:val="00C41DF6"/>
    <w:rsid w:val="00C41E5F"/>
    <w:rsid w:val="00C41FCB"/>
    <w:rsid w:val="00C42525"/>
    <w:rsid w:val="00C425A1"/>
    <w:rsid w:val="00C42656"/>
    <w:rsid w:val="00C4273C"/>
    <w:rsid w:val="00C427AF"/>
    <w:rsid w:val="00C42843"/>
    <w:rsid w:val="00C42877"/>
    <w:rsid w:val="00C429C1"/>
    <w:rsid w:val="00C42A72"/>
    <w:rsid w:val="00C42A9F"/>
    <w:rsid w:val="00C42C76"/>
    <w:rsid w:val="00C43117"/>
    <w:rsid w:val="00C4312D"/>
    <w:rsid w:val="00C431CD"/>
    <w:rsid w:val="00C43283"/>
    <w:rsid w:val="00C43333"/>
    <w:rsid w:val="00C434D5"/>
    <w:rsid w:val="00C43825"/>
    <w:rsid w:val="00C43920"/>
    <w:rsid w:val="00C43951"/>
    <w:rsid w:val="00C43983"/>
    <w:rsid w:val="00C439AB"/>
    <w:rsid w:val="00C43B4B"/>
    <w:rsid w:val="00C43BB0"/>
    <w:rsid w:val="00C44071"/>
    <w:rsid w:val="00C440D8"/>
    <w:rsid w:val="00C443C2"/>
    <w:rsid w:val="00C44426"/>
    <w:rsid w:val="00C44611"/>
    <w:rsid w:val="00C4488E"/>
    <w:rsid w:val="00C44954"/>
    <w:rsid w:val="00C44BFB"/>
    <w:rsid w:val="00C44D39"/>
    <w:rsid w:val="00C44D6D"/>
    <w:rsid w:val="00C45218"/>
    <w:rsid w:val="00C4521B"/>
    <w:rsid w:val="00C452E6"/>
    <w:rsid w:val="00C45415"/>
    <w:rsid w:val="00C45438"/>
    <w:rsid w:val="00C45515"/>
    <w:rsid w:val="00C45A78"/>
    <w:rsid w:val="00C45AB0"/>
    <w:rsid w:val="00C45B57"/>
    <w:rsid w:val="00C45BB9"/>
    <w:rsid w:val="00C45BF8"/>
    <w:rsid w:val="00C45CB6"/>
    <w:rsid w:val="00C45D2E"/>
    <w:rsid w:val="00C45FD1"/>
    <w:rsid w:val="00C463AB"/>
    <w:rsid w:val="00C4642B"/>
    <w:rsid w:val="00C464AD"/>
    <w:rsid w:val="00C46619"/>
    <w:rsid w:val="00C469AC"/>
    <w:rsid w:val="00C46A80"/>
    <w:rsid w:val="00C46BC2"/>
    <w:rsid w:val="00C46C87"/>
    <w:rsid w:val="00C46FDB"/>
    <w:rsid w:val="00C47010"/>
    <w:rsid w:val="00C47063"/>
    <w:rsid w:val="00C4753E"/>
    <w:rsid w:val="00C476E2"/>
    <w:rsid w:val="00C479C9"/>
    <w:rsid w:val="00C47B33"/>
    <w:rsid w:val="00C47B3E"/>
    <w:rsid w:val="00C47F85"/>
    <w:rsid w:val="00C501C8"/>
    <w:rsid w:val="00C5048C"/>
    <w:rsid w:val="00C50500"/>
    <w:rsid w:val="00C50511"/>
    <w:rsid w:val="00C505A8"/>
    <w:rsid w:val="00C50795"/>
    <w:rsid w:val="00C50858"/>
    <w:rsid w:val="00C509B1"/>
    <w:rsid w:val="00C50AE7"/>
    <w:rsid w:val="00C50B06"/>
    <w:rsid w:val="00C50B48"/>
    <w:rsid w:val="00C50ED9"/>
    <w:rsid w:val="00C50FE2"/>
    <w:rsid w:val="00C510C0"/>
    <w:rsid w:val="00C51328"/>
    <w:rsid w:val="00C51330"/>
    <w:rsid w:val="00C51552"/>
    <w:rsid w:val="00C51576"/>
    <w:rsid w:val="00C516F0"/>
    <w:rsid w:val="00C517AE"/>
    <w:rsid w:val="00C51970"/>
    <w:rsid w:val="00C51A98"/>
    <w:rsid w:val="00C51ADB"/>
    <w:rsid w:val="00C51ED7"/>
    <w:rsid w:val="00C51F6E"/>
    <w:rsid w:val="00C52060"/>
    <w:rsid w:val="00C5211E"/>
    <w:rsid w:val="00C52168"/>
    <w:rsid w:val="00C523A3"/>
    <w:rsid w:val="00C52468"/>
    <w:rsid w:val="00C52554"/>
    <w:rsid w:val="00C52558"/>
    <w:rsid w:val="00C526BF"/>
    <w:rsid w:val="00C5279C"/>
    <w:rsid w:val="00C529CE"/>
    <w:rsid w:val="00C52A7A"/>
    <w:rsid w:val="00C52EF1"/>
    <w:rsid w:val="00C53101"/>
    <w:rsid w:val="00C53544"/>
    <w:rsid w:val="00C5370D"/>
    <w:rsid w:val="00C537D7"/>
    <w:rsid w:val="00C537E9"/>
    <w:rsid w:val="00C53B92"/>
    <w:rsid w:val="00C53BDB"/>
    <w:rsid w:val="00C53C13"/>
    <w:rsid w:val="00C53EBD"/>
    <w:rsid w:val="00C53F36"/>
    <w:rsid w:val="00C53F63"/>
    <w:rsid w:val="00C541A2"/>
    <w:rsid w:val="00C541BF"/>
    <w:rsid w:val="00C54269"/>
    <w:rsid w:val="00C54326"/>
    <w:rsid w:val="00C544B5"/>
    <w:rsid w:val="00C5474D"/>
    <w:rsid w:val="00C547D2"/>
    <w:rsid w:val="00C548EC"/>
    <w:rsid w:val="00C54B28"/>
    <w:rsid w:val="00C54B8B"/>
    <w:rsid w:val="00C54F5C"/>
    <w:rsid w:val="00C54F82"/>
    <w:rsid w:val="00C54F87"/>
    <w:rsid w:val="00C5506C"/>
    <w:rsid w:val="00C55174"/>
    <w:rsid w:val="00C55216"/>
    <w:rsid w:val="00C5526D"/>
    <w:rsid w:val="00C553C6"/>
    <w:rsid w:val="00C55405"/>
    <w:rsid w:val="00C55482"/>
    <w:rsid w:val="00C55567"/>
    <w:rsid w:val="00C55725"/>
    <w:rsid w:val="00C558ED"/>
    <w:rsid w:val="00C55C1D"/>
    <w:rsid w:val="00C56000"/>
    <w:rsid w:val="00C56145"/>
    <w:rsid w:val="00C56838"/>
    <w:rsid w:val="00C56910"/>
    <w:rsid w:val="00C56ADA"/>
    <w:rsid w:val="00C56CCD"/>
    <w:rsid w:val="00C56E0A"/>
    <w:rsid w:val="00C56F8D"/>
    <w:rsid w:val="00C57004"/>
    <w:rsid w:val="00C575F9"/>
    <w:rsid w:val="00C57717"/>
    <w:rsid w:val="00C5775B"/>
    <w:rsid w:val="00C57944"/>
    <w:rsid w:val="00C57ACA"/>
    <w:rsid w:val="00C57B8B"/>
    <w:rsid w:val="00C57BE4"/>
    <w:rsid w:val="00C57E0F"/>
    <w:rsid w:val="00C57E4C"/>
    <w:rsid w:val="00C6038E"/>
    <w:rsid w:val="00C6038F"/>
    <w:rsid w:val="00C60580"/>
    <w:rsid w:val="00C606FF"/>
    <w:rsid w:val="00C6076B"/>
    <w:rsid w:val="00C607DB"/>
    <w:rsid w:val="00C60A3A"/>
    <w:rsid w:val="00C60A52"/>
    <w:rsid w:val="00C60C95"/>
    <w:rsid w:val="00C60DBC"/>
    <w:rsid w:val="00C60E71"/>
    <w:rsid w:val="00C60F1D"/>
    <w:rsid w:val="00C60F7A"/>
    <w:rsid w:val="00C61097"/>
    <w:rsid w:val="00C61169"/>
    <w:rsid w:val="00C611AF"/>
    <w:rsid w:val="00C6133A"/>
    <w:rsid w:val="00C61393"/>
    <w:rsid w:val="00C6168D"/>
    <w:rsid w:val="00C617EC"/>
    <w:rsid w:val="00C619EE"/>
    <w:rsid w:val="00C61BE2"/>
    <w:rsid w:val="00C61D32"/>
    <w:rsid w:val="00C61E36"/>
    <w:rsid w:val="00C61E97"/>
    <w:rsid w:val="00C620A5"/>
    <w:rsid w:val="00C620B3"/>
    <w:rsid w:val="00C6221D"/>
    <w:rsid w:val="00C622A4"/>
    <w:rsid w:val="00C62303"/>
    <w:rsid w:val="00C62317"/>
    <w:rsid w:val="00C62386"/>
    <w:rsid w:val="00C6239D"/>
    <w:rsid w:val="00C623F1"/>
    <w:rsid w:val="00C62449"/>
    <w:rsid w:val="00C6246D"/>
    <w:rsid w:val="00C624A8"/>
    <w:rsid w:val="00C624AA"/>
    <w:rsid w:val="00C6264E"/>
    <w:rsid w:val="00C6297C"/>
    <w:rsid w:val="00C62CAE"/>
    <w:rsid w:val="00C62D24"/>
    <w:rsid w:val="00C62F56"/>
    <w:rsid w:val="00C62FAC"/>
    <w:rsid w:val="00C62FDC"/>
    <w:rsid w:val="00C631DE"/>
    <w:rsid w:val="00C6327C"/>
    <w:rsid w:val="00C632D7"/>
    <w:rsid w:val="00C633EF"/>
    <w:rsid w:val="00C63504"/>
    <w:rsid w:val="00C63574"/>
    <w:rsid w:val="00C63890"/>
    <w:rsid w:val="00C63A70"/>
    <w:rsid w:val="00C63EFA"/>
    <w:rsid w:val="00C6401A"/>
    <w:rsid w:val="00C64063"/>
    <w:rsid w:val="00C64299"/>
    <w:rsid w:val="00C642B2"/>
    <w:rsid w:val="00C64563"/>
    <w:rsid w:val="00C648E2"/>
    <w:rsid w:val="00C64A50"/>
    <w:rsid w:val="00C651FA"/>
    <w:rsid w:val="00C65290"/>
    <w:rsid w:val="00C65530"/>
    <w:rsid w:val="00C658F1"/>
    <w:rsid w:val="00C65E0C"/>
    <w:rsid w:val="00C66059"/>
    <w:rsid w:val="00C661A3"/>
    <w:rsid w:val="00C661E4"/>
    <w:rsid w:val="00C6629C"/>
    <w:rsid w:val="00C662A4"/>
    <w:rsid w:val="00C66997"/>
    <w:rsid w:val="00C669A6"/>
    <w:rsid w:val="00C66B0C"/>
    <w:rsid w:val="00C66BE7"/>
    <w:rsid w:val="00C66BF3"/>
    <w:rsid w:val="00C66D9C"/>
    <w:rsid w:val="00C66FC8"/>
    <w:rsid w:val="00C674F3"/>
    <w:rsid w:val="00C678BA"/>
    <w:rsid w:val="00C67F9D"/>
    <w:rsid w:val="00C702A1"/>
    <w:rsid w:val="00C70303"/>
    <w:rsid w:val="00C706F9"/>
    <w:rsid w:val="00C70778"/>
    <w:rsid w:val="00C70849"/>
    <w:rsid w:val="00C7086B"/>
    <w:rsid w:val="00C709AD"/>
    <w:rsid w:val="00C709E3"/>
    <w:rsid w:val="00C70A33"/>
    <w:rsid w:val="00C70B58"/>
    <w:rsid w:val="00C70B7A"/>
    <w:rsid w:val="00C70BD1"/>
    <w:rsid w:val="00C70F7F"/>
    <w:rsid w:val="00C7121F"/>
    <w:rsid w:val="00C713E9"/>
    <w:rsid w:val="00C71CBD"/>
    <w:rsid w:val="00C71D75"/>
    <w:rsid w:val="00C71D87"/>
    <w:rsid w:val="00C720E2"/>
    <w:rsid w:val="00C720F7"/>
    <w:rsid w:val="00C721DE"/>
    <w:rsid w:val="00C723E3"/>
    <w:rsid w:val="00C7249B"/>
    <w:rsid w:val="00C7269C"/>
    <w:rsid w:val="00C72895"/>
    <w:rsid w:val="00C72950"/>
    <w:rsid w:val="00C72C09"/>
    <w:rsid w:val="00C72C9F"/>
    <w:rsid w:val="00C72FD4"/>
    <w:rsid w:val="00C730BF"/>
    <w:rsid w:val="00C731F9"/>
    <w:rsid w:val="00C73206"/>
    <w:rsid w:val="00C7334F"/>
    <w:rsid w:val="00C73688"/>
    <w:rsid w:val="00C736EE"/>
    <w:rsid w:val="00C7376C"/>
    <w:rsid w:val="00C73B01"/>
    <w:rsid w:val="00C73B98"/>
    <w:rsid w:val="00C73CB4"/>
    <w:rsid w:val="00C73EF3"/>
    <w:rsid w:val="00C7419D"/>
    <w:rsid w:val="00C74248"/>
    <w:rsid w:val="00C748E6"/>
    <w:rsid w:val="00C74ACD"/>
    <w:rsid w:val="00C74B49"/>
    <w:rsid w:val="00C74D26"/>
    <w:rsid w:val="00C74DDD"/>
    <w:rsid w:val="00C752A4"/>
    <w:rsid w:val="00C7546A"/>
    <w:rsid w:val="00C75489"/>
    <w:rsid w:val="00C7548C"/>
    <w:rsid w:val="00C755EE"/>
    <w:rsid w:val="00C756EE"/>
    <w:rsid w:val="00C75834"/>
    <w:rsid w:val="00C75A9C"/>
    <w:rsid w:val="00C75B1A"/>
    <w:rsid w:val="00C75B45"/>
    <w:rsid w:val="00C75BA9"/>
    <w:rsid w:val="00C75C4E"/>
    <w:rsid w:val="00C75CB3"/>
    <w:rsid w:val="00C75D13"/>
    <w:rsid w:val="00C75F72"/>
    <w:rsid w:val="00C76247"/>
    <w:rsid w:val="00C762D5"/>
    <w:rsid w:val="00C7639B"/>
    <w:rsid w:val="00C766CE"/>
    <w:rsid w:val="00C76A75"/>
    <w:rsid w:val="00C76AD6"/>
    <w:rsid w:val="00C76B38"/>
    <w:rsid w:val="00C76C0D"/>
    <w:rsid w:val="00C76CDF"/>
    <w:rsid w:val="00C76D9D"/>
    <w:rsid w:val="00C7712B"/>
    <w:rsid w:val="00C7717B"/>
    <w:rsid w:val="00C77318"/>
    <w:rsid w:val="00C77337"/>
    <w:rsid w:val="00C77567"/>
    <w:rsid w:val="00C7774A"/>
    <w:rsid w:val="00C779AC"/>
    <w:rsid w:val="00C77A90"/>
    <w:rsid w:val="00C77AEB"/>
    <w:rsid w:val="00C77B8E"/>
    <w:rsid w:val="00C77D0C"/>
    <w:rsid w:val="00C77D66"/>
    <w:rsid w:val="00C8029F"/>
    <w:rsid w:val="00C80362"/>
    <w:rsid w:val="00C804B1"/>
    <w:rsid w:val="00C80501"/>
    <w:rsid w:val="00C80633"/>
    <w:rsid w:val="00C80821"/>
    <w:rsid w:val="00C8090A"/>
    <w:rsid w:val="00C8099A"/>
    <w:rsid w:val="00C80D66"/>
    <w:rsid w:val="00C80EAE"/>
    <w:rsid w:val="00C80FBD"/>
    <w:rsid w:val="00C81038"/>
    <w:rsid w:val="00C815A0"/>
    <w:rsid w:val="00C8184B"/>
    <w:rsid w:val="00C81A6B"/>
    <w:rsid w:val="00C81A7F"/>
    <w:rsid w:val="00C81AFB"/>
    <w:rsid w:val="00C81B73"/>
    <w:rsid w:val="00C81C45"/>
    <w:rsid w:val="00C81C63"/>
    <w:rsid w:val="00C81C8B"/>
    <w:rsid w:val="00C81F22"/>
    <w:rsid w:val="00C8217C"/>
    <w:rsid w:val="00C8217F"/>
    <w:rsid w:val="00C82553"/>
    <w:rsid w:val="00C8260D"/>
    <w:rsid w:val="00C8270E"/>
    <w:rsid w:val="00C8284D"/>
    <w:rsid w:val="00C829CD"/>
    <w:rsid w:val="00C82E35"/>
    <w:rsid w:val="00C82ECE"/>
    <w:rsid w:val="00C82FA4"/>
    <w:rsid w:val="00C83035"/>
    <w:rsid w:val="00C8327F"/>
    <w:rsid w:val="00C8351B"/>
    <w:rsid w:val="00C835CB"/>
    <w:rsid w:val="00C836D1"/>
    <w:rsid w:val="00C83706"/>
    <w:rsid w:val="00C8394D"/>
    <w:rsid w:val="00C83A95"/>
    <w:rsid w:val="00C83DA3"/>
    <w:rsid w:val="00C83ED2"/>
    <w:rsid w:val="00C83FDB"/>
    <w:rsid w:val="00C84095"/>
    <w:rsid w:val="00C840D0"/>
    <w:rsid w:val="00C841E0"/>
    <w:rsid w:val="00C84299"/>
    <w:rsid w:val="00C847B1"/>
    <w:rsid w:val="00C847FE"/>
    <w:rsid w:val="00C8487A"/>
    <w:rsid w:val="00C848BE"/>
    <w:rsid w:val="00C84992"/>
    <w:rsid w:val="00C84AC8"/>
    <w:rsid w:val="00C84AD5"/>
    <w:rsid w:val="00C84F1B"/>
    <w:rsid w:val="00C84FA2"/>
    <w:rsid w:val="00C84FD8"/>
    <w:rsid w:val="00C8526A"/>
    <w:rsid w:val="00C852D7"/>
    <w:rsid w:val="00C85360"/>
    <w:rsid w:val="00C8538E"/>
    <w:rsid w:val="00C854B6"/>
    <w:rsid w:val="00C85907"/>
    <w:rsid w:val="00C85A29"/>
    <w:rsid w:val="00C85A49"/>
    <w:rsid w:val="00C85A96"/>
    <w:rsid w:val="00C85AE2"/>
    <w:rsid w:val="00C85E12"/>
    <w:rsid w:val="00C85E23"/>
    <w:rsid w:val="00C85F58"/>
    <w:rsid w:val="00C85F83"/>
    <w:rsid w:val="00C860C3"/>
    <w:rsid w:val="00C861B3"/>
    <w:rsid w:val="00C8634F"/>
    <w:rsid w:val="00C8642C"/>
    <w:rsid w:val="00C866EB"/>
    <w:rsid w:val="00C86911"/>
    <w:rsid w:val="00C86A01"/>
    <w:rsid w:val="00C86A08"/>
    <w:rsid w:val="00C86AE1"/>
    <w:rsid w:val="00C86C01"/>
    <w:rsid w:val="00C86C28"/>
    <w:rsid w:val="00C86D9E"/>
    <w:rsid w:val="00C86FAE"/>
    <w:rsid w:val="00C87113"/>
    <w:rsid w:val="00C876DD"/>
    <w:rsid w:val="00C87A06"/>
    <w:rsid w:val="00C87AC3"/>
    <w:rsid w:val="00C87AE5"/>
    <w:rsid w:val="00C87B44"/>
    <w:rsid w:val="00C87BF4"/>
    <w:rsid w:val="00C87BFA"/>
    <w:rsid w:val="00C87E11"/>
    <w:rsid w:val="00C87EEB"/>
    <w:rsid w:val="00C9001C"/>
    <w:rsid w:val="00C900B4"/>
    <w:rsid w:val="00C9029B"/>
    <w:rsid w:val="00C9036E"/>
    <w:rsid w:val="00C9041F"/>
    <w:rsid w:val="00C90686"/>
    <w:rsid w:val="00C90737"/>
    <w:rsid w:val="00C9080B"/>
    <w:rsid w:val="00C90B40"/>
    <w:rsid w:val="00C90BEC"/>
    <w:rsid w:val="00C90D0A"/>
    <w:rsid w:val="00C91176"/>
    <w:rsid w:val="00C912E8"/>
    <w:rsid w:val="00C917C3"/>
    <w:rsid w:val="00C91A5F"/>
    <w:rsid w:val="00C91CF9"/>
    <w:rsid w:val="00C91DB6"/>
    <w:rsid w:val="00C9201F"/>
    <w:rsid w:val="00C921DD"/>
    <w:rsid w:val="00C925C0"/>
    <w:rsid w:val="00C9274A"/>
    <w:rsid w:val="00C928C6"/>
    <w:rsid w:val="00C929D0"/>
    <w:rsid w:val="00C92AAE"/>
    <w:rsid w:val="00C92B17"/>
    <w:rsid w:val="00C92F70"/>
    <w:rsid w:val="00C93059"/>
    <w:rsid w:val="00C93068"/>
    <w:rsid w:val="00C930BB"/>
    <w:rsid w:val="00C93163"/>
    <w:rsid w:val="00C931D0"/>
    <w:rsid w:val="00C932FD"/>
    <w:rsid w:val="00C93334"/>
    <w:rsid w:val="00C9347A"/>
    <w:rsid w:val="00C934CF"/>
    <w:rsid w:val="00C93616"/>
    <w:rsid w:val="00C93800"/>
    <w:rsid w:val="00C93ACF"/>
    <w:rsid w:val="00C93BBF"/>
    <w:rsid w:val="00C93DAA"/>
    <w:rsid w:val="00C93EEC"/>
    <w:rsid w:val="00C93FBD"/>
    <w:rsid w:val="00C94265"/>
    <w:rsid w:val="00C94513"/>
    <w:rsid w:val="00C9475B"/>
    <w:rsid w:val="00C947B7"/>
    <w:rsid w:val="00C9499E"/>
    <w:rsid w:val="00C94B6A"/>
    <w:rsid w:val="00C94CD9"/>
    <w:rsid w:val="00C94D13"/>
    <w:rsid w:val="00C94E0F"/>
    <w:rsid w:val="00C953C7"/>
    <w:rsid w:val="00C95528"/>
    <w:rsid w:val="00C9576D"/>
    <w:rsid w:val="00C959C2"/>
    <w:rsid w:val="00C959F7"/>
    <w:rsid w:val="00C95A36"/>
    <w:rsid w:val="00C95BC1"/>
    <w:rsid w:val="00C95C88"/>
    <w:rsid w:val="00C95D52"/>
    <w:rsid w:val="00C95DEF"/>
    <w:rsid w:val="00C95E3A"/>
    <w:rsid w:val="00C95E62"/>
    <w:rsid w:val="00C96081"/>
    <w:rsid w:val="00C9612E"/>
    <w:rsid w:val="00C961AB"/>
    <w:rsid w:val="00C9626D"/>
    <w:rsid w:val="00C96502"/>
    <w:rsid w:val="00C96681"/>
    <w:rsid w:val="00C96772"/>
    <w:rsid w:val="00C96AFF"/>
    <w:rsid w:val="00C96D16"/>
    <w:rsid w:val="00C96D3D"/>
    <w:rsid w:val="00C97235"/>
    <w:rsid w:val="00C973A6"/>
    <w:rsid w:val="00C9752E"/>
    <w:rsid w:val="00C97625"/>
    <w:rsid w:val="00C97CA9"/>
    <w:rsid w:val="00C97E72"/>
    <w:rsid w:val="00CA01B8"/>
    <w:rsid w:val="00CA03D5"/>
    <w:rsid w:val="00CA044E"/>
    <w:rsid w:val="00CA0585"/>
    <w:rsid w:val="00CA066A"/>
    <w:rsid w:val="00CA0796"/>
    <w:rsid w:val="00CA0866"/>
    <w:rsid w:val="00CA0A6F"/>
    <w:rsid w:val="00CA0C50"/>
    <w:rsid w:val="00CA0DB4"/>
    <w:rsid w:val="00CA0DC7"/>
    <w:rsid w:val="00CA0DCB"/>
    <w:rsid w:val="00CA10B0"/>
    <w:rsid w:val="00CA113A"/>
    <w:rsid w:val="00CA1347"/>
    <w:rsid w:val="00CA1757"/>
    <w:rsid w:val="00CA1954"/>
    <w:rsid w:val="00CA1992"/>
    <w:rsid w:val="00CA1A17"/>
    <w:rsid w:val="00CA1BCE"/>
    <w:rsid w:val="00CA1E19"/>
    <w:rsid w:val="00CA1EEA"/>
    <w:rsid w:val="00CA1F28"/>
    <w:rsid w:val="00CA20C7"/>
    <w:rsid w:val="00CA2173"/>
    <w:rsid w:val="00CA21EB"/>
    <w:rsid w:val="00CA244E"/>
    <w:rsid w:val="00CA26DD"/>
    <w:rsid w:val="00CA2A37"/>
    <w:rsid w:val="00CA2AAA"/>
    <w:rsid w:val="00CA2CB2"/>
    <w:rsid w:val="00CA2D2A"/>
    <w:rsid w:val="00CA2DA8"/>
    <w:rsid w:val="00CA2DE0"/>
    <w:rsid w:val="00CA317B"/>
    <w:rsid w:val="00CA33A9"/>
    <w:rsid w:val="00CA3411"/>
    <w:rsid w:val="00CA3746"/>
    <w:rsid w:val="00CA383A"/>
    <w:rsid w:val="00CA3AB7"/>
    <w:rsid w:val="00CA3CFC"/>
    <w:rsid w:val="00CA3E0A"/>
    <w:rsid w:val="00CA41AD"/>
    <w:rsid w:val="00CA42B4"/>
    <w:rsid w:val="00CA42FE"/>
    <w:rsid w:val="00CA431C"/>
    <w:rsid w:val="00CA435F"/>
    <w:rsid w:val="00CA4604"/>
    <w:rsid w:val="00CA47DA"/>
    <w:rsid w:val="00CA4879"/>
    <w:rsid w:val="00CA4A5A"/>
    <w:rsid w:val="00CA4A85"/>
    <w:rsid w:val="00CA4A95"/>
    <w:rsid w:val="00CA4D49"/>
    <w:rsid w:val="00CA4E15"/>
    <w:rsid w:val="00CA4E3D"/>
    <w:rsid w:val="00CA4E6F"/>
    <w:rsid w:val="00CA4E74"/>
    <w:rsid w:val="00CA5055"/>
    <w:rsid w:val="00CA5226"/>
    <w:rsid w:val="00CA5250"/>
    <w:rsid w:val="00CA5309"/>
    <w:rsid w:val="00CA533D"/>
    <w:rsid w:val="00CA538E"/>
    <w:rsid w:val="00CA53F9"/>
    <w:rsid w:val="00CA550D"/>
    <w:rsid w:val="00CA562D"/>
    <w:rsid w:val="00CA57A1"/>
    <w:rsid w:val="00CA58CC"/>
    <w:rsid w:val="00CA5982"/>
    <w:rsid w:val="00CA5987"/>
    <w:rsid w:val="00CA5BD5"/>
    <w:rsid w:val="00CA5D1A"/>
    <w:rsid w:val="00CA5F59"/>
    <w:rsid w:val="00CA6023"/>
    <w:rsid w:val="00CA61D2"/>
    <w:rsid w:val="00CA6908"/>
    <w:rsid w:val="00CA6A75"/>
    <w:rsid w:val="00CA6B53"/>
    <w:rsid w:val="00CA6D31"/>
    <w:rsid w:val="00CA6DC3"/>
    <w:rsid w:val="00CA6E2E"/>
    <w:rsid w:val="00CA7043"/>
    <w:rsid w:val="00CA7075"/>
    <w:rsid w:val="00CA70B9"/>
    <w:rsid w:val="00CA7103"/>
    <w:rsid w:val="00CA712D"/>
    <w:rsid w:val="00CA72B6"/>
    <w:rsid w:val="00CA7523"/>
    <w:rsid w:val="00CA76AE"/>
    <w:rsid w:val="00CA78D8"/>
    <w:rsid w:val="00CA7A4C"/>
    <w:rsid w:val="00CA7D0D"/>
    <w:rsid w:val="00CA7DA5"/>
    <w:rsid w:val="00CA7DF2"/>
    <w:rsid w:val="00CA7E14"/>
    <w:rsid w:val="00CA7E47"/>
    <w:rsid w:val="00CA7E90"/>
    <w:rsid w:val="00CA7F4E"/>
    <w:rsid w:val="00CB0019"/>
    <w:rsid w:val="00CB0172"/>
    <w:rsid w:val="00CB08E6"/>
    <w:rsid w:val="00CB0906"/>
    <w:rsid w:val="00CB09D3"/>
    <w:rsid w:val="00CB0D2A"/>
    <w:rsid w:val="00CB0FF1"/>
    <w:rsid w:val="00CB1194"/>
    <w:rsid w:val="00CB1389"/>
    <w:rsid w:val="00CB1482"/>
    <w:rsid w:val="00CB14A9"/>
    <w:rsid w:val="00CB1546"/>
    <w:rsid w:val="00CB197D"/>
    <w:rsid w:val="00CB1A45"/>
    <w:rsid w:val="00CB1D8E"/>
    <w:rsid w:val="00CB1DA1"/>
    <w:rsid w:val="00CB1F73"/>
    <w:rsid w:val="00CB228C"/>
    <w:rsid w:val="00CB243D"/>
    <w:rsid w:val="00CB25A5"/>
    <w:rsid w:val="00CB26A4"/>
    <w:rsid w:val="00CB27BC"/>
    <w:rsid w:val="00CB2D5A"/>
    <w:rsid w:val="00CB2D64"/>
    <w:rsid w:val="00CB2E93"/>
    <w:rsid w:val="00CB2EF1"/>
    <w:rsid w:val="00CB2F17"/>
    <w:rsid w:val="00CB3117"/>
    <w:rsid w:val="00CB3433"/>
    <w:rsid w:val="00CB34F9"/>
    <w:rsid w:val="00CB34FC"/>
    <w:rsid w:val="00CB3518"/>
    <w:rsid w:val="00CB3692"/>
    <w:rsid w:val="00CB3C3B"/>
    <w:rsid w:val="00CB3D3A"/>
    <w:rsid w:val="00CB3E1D"/>
    <w:rsid w:val="00CB404A"/>
    <w:rsid w:val="00CB408A"/>
    <w:rsid w:val="00CB41C3"/>
    <w:rsid w:val="00CB448D"/>
    <w:rsid w:val="00CB44B0"/>
    <w:rsid w:val="00CB472E"/>
    <w:rsid w:val="00CB48EC"/>
    <w:rsid w:val="00CB4A9C"/>
    <w:rsid w:val="00CB4AAC"/>
    <w:rsid w:val="00CB4B74"/>
    <w:rsid w:val="00CB4D44"/>
    <w:rsid w:val="00CB5271"/>
    <w:rsid w:val="00CB53AD"/>
    <w:rsid w:val="00CB57A7"/>
    <w:rsid w:val="00CB5A07"/>
    <w:rsid w:val="00CB5A1B"/>
    <w:rsid w:val="00CB5A59"/>
    <w:rsid w:val="00CB5A79"/>
    <w:rsid w:val="00CB5B82"/>
    <w:rsid w:val="00CB5B9B"/>
    <w:rsid w:val="00CB5FB7"/>
    <w:rsid w:val="00CB6032"/>
    <w:rsid w:val="00CB6133"/>
    <w:rsid w:val="00CB6248"/>
    <w:rsid w:val="00CB6304"/>
    <w:rsid w:val="00CB6617"/>
    <w:rsid w:val="00CB66A9"/>
    <w:rsid w:val="00CB66C2"/>
    <w:rsid w:val="00CB69C6"/>
    <w:rsid w:val="00CB6AE3"/>
    <w:rsid w:val="00CB6C99"/>
    <w:rsid w:val="00CB6D0D"/>
    <w:rsid w:val="00CB6DFB"/>
    <w:rsid w:val="00CB6EAA"/>
    <w:rsid w:val="00CB6EAC"/>
    <w:rsid w:val="00CB6FC8"/>
    <w:rsid w:val="00CB7248"/>
    <w:rsid w:val="00CB74AE"/>
    <w:rsid w:val="00CB76E6"/>
    <w:rsid w:val="00CB775B"/>
    <w:rsid w:val="00CB79E5"/>
    <w:rsid w:val="00CB7A5F"/>
    <w:rsid w:val="00CB7BCA"/>
    <w:rsid w:val="00CB7C12"/>
    <w:rsid w:val="00CB7C2E"/>
    <w:rsid w:val="00CB7D34"/>
    <w:rsid w:val="00CB7D65"/>
    <w:rsid w:val="00CB7E22"/>
    <w:rsid w:val="00CC0018"/>
    <w:rsid w:val="00CC012C"/>
    <w:rsid w:val="00CC01D6"/>
    <w:rsid w:val="00CC01E9"/>
    <w:rsid w:val="00CC01FC"/>
    <w:rsid w:val="00CC04AF"/>
    <w:rsid w:val="00CC04D0"/>
    <w:rsid w:val="00CC05CD"/>
    <w:rsid w:val="00CC0656"/>
    <w:rsid w:val="00CC0863"/>
    <w:rsid w:val="00CC095E"/>
    <w:rsid w:val="00CC0BA4"/>
    <w:rsid w:val="00CC0C3D"/>
    <w:rsid w:val="00CC0CE7"/>
    <w:rsid w:val="00CC0D25"/>
    <w:rsid w:val="00CC0EA8"/>
    <w:rsid w:val="00CC0F77"/>
    <w:rsid w:val="00CC1212"/>
    <w:rsid w:val="00CC1440"/>
    <w:rsid w:val="00CC15BA"/>
    <w:rsid w:val="00CC1783"/>
    <w:rsid w:val="00CC1863"/>
    <w:rsid w:val="00CC1868"/>
    <w:rsid w:val="00CC193E"/>
    <w:rsid w:val="00CC1941"/>
    <w:rsid w:val="00CC1A2C"/>
    <w:rsid w:val="00CC1A32"/>
    <w:rsid w:val="00CC1A47"/>
    <w:rsid w:val="00CC1D22"/>
    <w:rsid w:val="00CC1D5E"/>
    <w:rsid w:val="00CC1E5C"/>
    <w:rsid w:val="00CC1F0F"/>
    <w:rsid w:val="00CC2233"/>
    <w:rsid w:val="00CC2337"/>
    <w:rsid w:val="00CC2360"/>
    <w:rsid w:val="00CC2528"/>
    <w:rsid w:val="00CC2730"/>
    <w:rsid w:val="00CC2D9F"/>
    <w:rsid w:val="00CC3519"/>
    <w:rsid w:val="00CC35BE"/>
    <w:rsid w:val="00CC3603"/>
    <w:rsid w:val="00CC360B"/>
    <w:rsid w:val="00CC36CF"/>
    <w:rsid w:val="00CC39E0"/>
    <w:rsid w:val="00CC39EF"/>
    <w:rsid w:val="00CC3BAF"/>
    <w:rsid w:val="00CC3BBA"/>
    <w:rsid w:val="00CC3C92"/>
    <w:rsid w:val="00CC3D31"/>
    <w:rsid w:val="00CC3D4D"/>
    <w:rsid w:val="00CC3E1A"/>
    <w:rsid w:val="00CC3EB4"/>
    <w:rsid w:val="00CC3F07"/>
    <w:rsid w:val="00CC3F0C"/>
    <w:rsid w:val="00CC3F4E"/>
    <w:rsid w:val="00CC41D3"/>
    <w:rsid w:val="00CC4266"/>
    <w:rsid w:val="00CC439C"/>
    <w:rsid w:val="00CC4426"/>
    <w:rsid w:val="00CC46AB"/>
    <w:rsid w:val="00CC4854"/>
    <w:rsid w:val="00CC48E1"/>
    <w:rsid w:val="00CC49C6"/>
    <w:rsid w:val="00CC4E01"/>
    <w:rsid w:val="00CC4ED4"/>
    <w:rsid w:val="00CC50B7"/>
    <w:rsid w:val="00CC50D0"/>
    <w:rsid w:val="00CC5113"/>
    <w:rsid w:val="00CC55B3"/>
    <w:rsid w:val="00CC579D"/>
    <w:rsid w:val="00CC5866"/>
    <w:rsid w:val="00CC5967"/>
    <w:rsid w:val="00CC5B1D"/>
    <w:rsid w:val="00CC5CDF"/>
    <w:rsid w:val="00CC5F2B"/>
    <w:rsid w:val="00CC5F67"/>
    <w:rsid w:val="00CC6184"/>
    <w:rsid w:val="00CC6239"/>
    <w:rsid w:val="00CC6285"/>
    <w:rsid w:val="00CC654D"/>
    <w:rsid w:val="00CC6570"/>
    <w:rsid w:val="00CC6643"/>
    <w:rsid w:val="00CC67BB"/>
    <w:rsid w:val="00CC69B4"/>
    <w:rsid w:val="00CC6C29"/>
    <w:rsid w:val="00CC732D"/>
    <w:rsid w:val="00CC7B98"/>
    <w:rsid w:val="00CC7C56"/>
    <w:rsid w:val="00CC7F56"/>
    <w:rsid w:val="00CC7FA1"/>
    <w:rsid w:val="00CD00AC"/>
    <w:rsid w:val="00CD00EE"/>
    <w:rsid w:val="00CD0139"/>
    <w:rsid w:val="00CD01B3"/>
    <w:rsid w:val="00CD0211"/>
    <w:rsid w:val="00CD035C"/>
    <w:rsid w:val="00CD0395"/>
    <w:rsid w:val="00CD062A"/>
    <w:rsid w:val="00CD09D6"/>
    <w:rsid w:val="00CD0ABD"/>
    <w:rsid w:val="00CD0C4E"/>
    <w:rsid w:val="00CD0C7E"/>
    <w:rsid w:val="00CD0D6E"/>
    <w:rsid w:val="00CD0E2B"/>
    <w:rsid w:val="00CD1042"/>
    <w:rsid w:val="00CD1229"/>
    <w:rsid w:val="00CD1270"/>
    <w:rsid w:val="00CD131E"/>
    <w:rsid w:val="00CD147C"/>
    <w:rsid w:val="00CD1760"/>
    <w:rsid w:val="00CD1775"/>
    <w:rsid w:val="00CD17AC"/>
    <w:rsid w:val="00CD1B17"/>
    <w:rsid w:val="00CD1B74"/>
    <w:rsid w:val="00CD1CC2"/>
    <w:rsid w:val="00CD1ECA"/>
    <w:rsid w:val="00CD20B8"/>
    <w:rsid w:val="00CD21D1"/>
    <w:rsid w:val="00CD2242"/>
    <w:rsid w:val="00CD2466"/>
    <w:rsid w:val="00CD2623"/>
    <w:rsid w:val="00CD2627"/>
    <w:rsid w:val="00CD2660"/>
    <w:rsid w:val="00CD28D4"/>
    <w:rsid w:val="00CD2DD5"/>
    <w:rsid w:val="00CD2F04"/>
    <w:rsid w:val="00CD2F78"/>
    <w:rsid w:val="00CD301A"/>
    <w:rsid w:val="00CD325C"/>
    <w:rsid w:val="00CD36CC"/>
    <w:rsid w:val="00CD3903"/>
    <w:rsid w:val="00CD3ADB"/>
    <w:rsid w:val="00CD3BAC"/>
    <w:rsid w:val="00CD3D24"/>
    <w:rsid w:val="00CD4001"/>
    <w:rsid w:val="00CD410D"/>
    <w:rsid w:val="00CD4185"/>
    <w:rsid w:val="00CD445D"/>
    <w:rsid w:val="00CD44BB"/>
    <w:rsid w:val="00CD44DA"/>
    <w:rsid w:val="00CD457B"/>
    <w:rsid w:val="00CD458D"/>
    <w:rsid w:val="00CD48FD"/>
    <w:rsid w:val="00CD49AA"/>
    <w:rsid w:val="00CD4A9C"/>
    <w:rsid w:val="00CD4CC8"/>
    <w:rsid w:val="00CD4D0D"/>
    <w:rsid w:val="00CD4DF5"/>
    <w:rsid w:val="00CD4E2E"/>
    <w:rsid w:val="00CD5071"/>
    <w:rsid w:val="00CD51E2"/>
    <w:rsid w:val="00CD53DA"/>
    <w:rsid w:val="00CD5541"/>
    <w:rsid w:val="00CD5A51"/>
    <w:rsid w:val="00CD5A54"/>
    <w:rsid w:val="00CD5C59"/>
    <w:rsid w:val="00CD5F59"/>
    <w:rsid w:val="00CD63E0"/>
    <w:rsid w:val="00CD6439"/>
    <w:rsid w:val="00CD6493"/>
    <w:rsid w:val="00CD6691"/>
    <w:rsid w:val="00CD6818"/>
    <w:rsid w:val="00CD6826"/>
    <w:rsid w:val="00CD6838"/>
    <w:rsid w:val="00CD6D33"/>
    <w:rsid w:val="00CD70E5"/>
    <w:rsid w:val="00CD714F"/>
    <w:rsid w:val="00CD71ED"/>
    <w:rsid w:val="00CD728D"/>
    <w:rsid w:val="00CD72C5"/>
    <w:rsid w:val="00CD7327"/>
    <w:rsid w:val="00CD7394"/>
    <w:rsid w:val="00CD73BF"/>
    <w:rsid w:val="00CD755B"/>
    <w:rsid w:val="00CD773A"/>
    <w:rsid w:val="00CD7845"/>
    <w:rsid w:val="00CD7A03"/>
    <w:rsid w:val="00CD7BC6"/>
    <w:rsid w:val="00CD7BD2"/>
    <w:rsid w:val="00CD7F0D"/>
    <w:rsid w:val="00CD7F3C"/>
    <w:rsid w:val="00CE03BF"/>
    <w:rsid w:val="00CE03F1"/>
    <w:rsid w:val="00CE0575"/>
    <w:rsid w:val="00CE06C2"/>
    <w:rsid w:val="00CE0753"/>
    <w:rsid w:val="00CE0982"/>
    <w:rsid w:val="00CE099C"/>
    <w:rsid w:val="00CE0A2D"/>
    <w:rsid w:val="00CE0A3B"/>
    <w:rsid w:val="00CE0AB1"/>
    <w:rsid w:val="00CE0B63"/>
    <w:rsid w:val="00CE0F23"/>
    <w:rsid w:val="00CE0FCB"/>
    <w:rsid w:val="00CE1437"/>
    <w:rsid w:val="00CE1454"/>
    <w:rsid w:val="00CE1597"/>
    <w:rsid w:val="00CE1804"/>
    <w:rsid w:val="00CE1948"/>
    <w:rsid w:val="00CE1CD2"/>
    <w:rsid w:val="00CE1D80"/>
    <w:rsid w:val="00CE2331"/>
    <w:rsid w:val="00CE237A"/>
    <w:rsid w:val="00CE2617"/>
    <w:rsid w:val="00CE27F2"/>
    <w:rsid w:val="00CE28AE"/>
    <w:rsid w:val="00CE29AF"/>
    <w:rsid w:val="00CE2A26"/>
    <w:rsid w:val="00CE2AAB"/>
    <w:rsid w:val="00CE2B3A"/>
    <w:rsid w:val="00CE2C71"/>
    <w:rsid w:val="00CE2F65"/>
    <w:rsid w:val="00CE31C8"/>
    <w:rsid w:val="00CE354D"/>
    <w:rsid w:val="00CE3634"/>
    <w:rsid w:val="00CE364F"/>
    <w:rsid w:val="00CE3679"/>
    <w:rsid w:val="00CE375F"/>
    <w:rsid w:val="00CE376B"/>
    <w:rsid w:val="00CE376E"/>
    <w:rsid w:val="00CE377F"/>
    <w:rsid w:val="00CE37FC"/>
    <w:rsid w:val="00CE3940"/>
    <w:rsid w:val="00CE3E39"/>
    <w:rsid w:val="00CE3F1F"/>
    <w:rsid w:val="00CE3F84"/>
    <w:rsid w:val="00CE40CA"/>
    <w:rsid w:val="00CE40E0"/>
    <w:rsid w:val="00CE420F"/>
    <w:rsid w:val="00CE4213"/>
    <w:rsid w:val="00CE42AD"/>
    <w:rsid w:val="00CE4346"/>
    <w:rsid w:val="00CE4487"/>
    <w:rsid w:val="00CE45D0"/>
    <w:rsid w:val="00CE4746"/>
    <w:rsid w:val="00CE4979"/>
    <w:rsid w:val="00CE4A1E"/>
    <w:rsid w:val="00CE4D3E"/>
    <w:rsid w:val="00CE4FD4"/>
    <w:rsid w:val="00CE4FE7"/>
    <w:rsid w:val="00CE5038"/>
    <w:rsid w:val="00CE5188"/>
    <w:rsid w:val="00CE52E1"/>
    <w:rsid w:val="00CE5329"/>
    <w:rsid w:val="00CE53EC"/>
    <w:rsid w:val="00CE5560"/>
    <w:rsid w:val="00CE5A34"/>
    <w:rsid w:val="00CE5AD9"/>
    <w:rsid w:val="00CE5C02"/>
    <w:rsid w:val="00CE5E95"/>
    <w:rsid w:val="00CE601D"/>
    <w:rsid w:val="00CE619C"/>
    <w:rsid w:val="00CE61A6"/>
    <w:rsid w:val="00CE61EF"/>
    <w:rsid w:val="00CE65A4"/>
    <w:rsid w:val="00CE67A9"/>
    <w:rsid w:val="00CE6926"/>
    <w:rsid w:val="00CE6A18"/>
    <w:rsid w:val="00CE6A2A"/>
    <w:rsid w:val="00CE6A48"/>
    <w:rsid w:val="00CE6A88"/>
    <w:rsid w:val="00CE6C08"/>
    <w:rsid w:val="00CE6DDF"/>
    <w:rsid w:val="00CE6E3C"/>
    <w:rsid w:val="00CE6F1F"/>
    <w:rsid w:val="00CE70AF"/>
    <w:rsid w:val="00CE71B0"/>
    <w:rsid w:val="00CE75DD"/>
    <w:rsid w:val="00CE761A"/>
    <w:rsid w:val="00CE791E"/>
    <w:rsid w:val="00CE7963"/>
    <w:rsid w:val="00CE798E"/>
    <w:rsid w:val="00CE7AC6"/>
    <w:rsid w:val="00CE7B5B"/>
    <w:rsid w:val="00CE7CEC"/>
    <w:rsid w:val="00CE7E4B"/>
    <w:rsid w:val="00CE7FDF"/>
    <w:rsid w:val="00CF00DE"/>
    <w:rsid w:val="00CF01D7"/>
    <w:rsid w:val="00CF0302"/>
    <w:rsid w:val="00CF0564"/>
    <w:rsid w:val="00CF0593"/>
    <w:rsid w:val="00CF0654"/>
    <w:rsid w:val="00CF09DF"/>
    <w:rsid w:val="00CF0AF9"/>
    <w:rsid w:val="00CF0EA6"/>
    <w:rsid w:val="00CF1082"/>
    <w:rsid w:val="00CF13B9"/>
    <w:rsid w:val="00CF144E"/>
    <w:rsid w:val="00CF1486"/>
    <w:rsid w:val="00CF153B"/>
    <w:rsid w:val="00CF15A2"/>
    <w:rsid w:val="00CF1616"/>
    <w:rsid w:val="00CF17E5"/>
    <w:rsid w:val="00CF18C8"/>
    <w:rsid w:val="00CF1947"/>
    <w:rsid w:val="00CF1D4C"/>
    <w:rsid w:val="00CF1E5D"/>
    <w:rsid w:val="00CF1EE9"/>
    <w:rsid w:val="00CF1F8F"/>
    <w:rsid w:val="00CF1F9E"/>
    <w:rsid w:val="00CF20BF"/>
    <w:rsid w:val="00CF21D2"/>
    <w:rsid w:val="00CF238F"/>
    <w:rsid w:val="00CF25B1"/>
    <w:rsid w:val="00CF2628"/>
    <w:rsid w:val="00CF263A"/>
    <w:rsid w:val="00CF2714"/>
    <w:rsid w:val="00CF2741"/>
    <w:rsid w:val="00CF2744"/>
    <w:rsid w:val="00CF284F"/>
    <w:rsid w:val="00CF28D9"/>
    <w:rsid w:val="00CF2A0A"/>
    <w:rsid w:val="00CF2B0F"/>
    <w:rsid w:val="00CF2C7F"/>
    <w:rsid w:val="00CF2C80"/>
    <w:rsid w:val="00CF2D09"/>
    <w:rsid w:val="00CF2E67"/>
    <w:rsid w:val="00CF302A"/>
    <w:rsid w:val="00CF302D"/>
    <w:rsid w:val="00CF30BA"/>
    <w:rsid w:val="00CF3206"/>
    <w:rsid w:val="00CF32D1"/>
    <w:rsid w:val="00CF37A1"/>
    <w:rsid w:val="00CF393A"/>
    <w:rsid w:val="00CF394C"/>
    <w:rsid w:val="00CF39D5"/>
    <w:rsid w:val="00CF3BB5"/>
    <w:rsid w:val="00CF3D2A"/>
    <w:rsid w:val="00CF3D34"/>
    <w:rsid w:val="00CF4196"/>
    <w:rsid w:val="00CF42EC"/>
    <w:rsid w:val="00CF43B2"/>
    <w:rsid w:val="00CF4447"/>
    <w:rsid w:val="00CF4A28"/>
    <w:rsid w:val="00CF4AD9"/>
    <w:rsid w:val="00CF5335"/>
    <w:rsid w:val="00CF54C3"/>
    <w:rsid w:val="00CF58DB"/>
    <w:rsid w:val="00CF5909"/>
    <w:rsid w:val="00CF5978"/>
    <w:rsid w:val="00CF5A88"/>
    <w:rsid w:val="00CF5B07"/>
    <w:rsid w:val="00CF5B1F"/>
    <w:rsid w:val="00CF5C62"/>
    <w:rsid w:val="00CF5DC1"/>
    <w:rsid w:val="00CF5F5B"/>
    <w:rsid w:val="00CF5FCE"/>
    <w:rsid w:val="00CF5FCF"/>
    <w:rsid w:val="00CF5FEF"/>
    <w:rsid w:val="00CF6045"/>
    <w:rsid w:val="00CF6178"/>
    <w:rsid w:val="00CF653F"/>
    <w:rsid w:val="00CF6637"/>
    <w:rsid w:val="00CF693A"/>
    <w:rsid w:val="00CF6A19"/>
    <w:rsid w:val="00CF6A9D"/>
    <w:rsid w:val="00CF6B20"/>
    <w:rsid w:val="00CF6C43"/>
    <w:rsid w:val="00CF6EE9"/>
    <w:rsid w:val="00CF734C"/>
    <w:rsid w:val="00CF74B7"/>
    <w:rsid w:val="00CF7589"/>
    <w:rsid w:val="00CF7671"/>
    <w:rsid w:val="00CF768D"/>
    <w:rsid w:val="00CF775B"/>
    <w:rsid w:val="00CF77F3"/>
    <w:rsid w:val="00CF7861"/>
    <w:rsid w:val="00CF7AB2"/>
    <w:rsid w:val="00CF7C21"/>
    <w:rsid w:val="00CF7DBD"/>
    <w:rsid w:val="00D001BC"/>
    <w:rsid w:val="00D001C9"/>
    <w:rsid w:val="00D002D7"/>
    <w:rsid w:val="00D0034C"/>
    <w:rsid w:val="00D00411"/>
    <w:rsid w:val="00D009E5"/>
    <w:rsid w:val="00D00AA4"/>
    <w:rsid w:val="00D00C23"/>
    <w:rsid w:val="00D00FC6"/>
    <w:rsid w:val="00D01075"/>
    <w:rsid w:val="00D013B9"/>
    <w:rsid w:val="00D015CC"/>
    <w:rsid w:val="00D019C4"/>
    <w:rsid w:val="00D01B66"/>
    <w:rsid w:val="00D01BD6"/>
    <w:rsid w:val="00D01C0E"/>
    <w:rsid w:val="00D01C11"/>
    <w:rsid w:val="00D01E74"/>
    <w:rsid w:val="00D01F7D"/>
    <w:rsid w:val="00D02132"/>
    <w:rsid w:val="00D021B8"/>
    <w:rsid w:val="00D022D6"/>
    <w:rsid w:val="00D0244D"/>
    <w:rsid w:val="00D027B3"/>
    <w:rsid w:val="00D02A30"/>
    <w:rsid w:val="00D02C0F"/>
    <w:rsid w:val="00D02E88"/>
    <w:rsid w:val="00D0315E"/>
    <w:rsid w:val="00D0319E"/>
    <w:rsid w:val="00D031A8"/>
    <w:rsid w:val="00D03251"/>
    <w:rsid w:val="00D03435"/>
    <w:rsid w:val="00D0396D"/>
    <w:rsid w:val="00D03974"/>
    <w:rsid w:val="00D039DB"/>
    <w:rsid w:val="00D03A45"/>
    <w:rsid w:val="00D03ACC"/>
    <w:rsid w:val="00D03B85"/>
    <w:rsid w:val="00D03C06"/>
    <w:rsid w:val="00D03C5C"/>
    <w:rsid w:val="00D03D84"/>
    <w:rsid w:val="00D0447C"/>
    <w:rsid w:val="00D04540"/>
    <w:rsid w:val="00D045F0"/>
    <w:rsid w:val="00D0491F"/>
    <w:rsid w:val="00D04CA1"/>
    <w:rsid w:val="00D04CD7"/>
    <w:rsid w:val="00D04D94"/>
    <w:rsid w:val="00D04DA5"/>
    <w:rsid w:val="00D04DD0"/>
    <w:rsid w:val="00D04ED7"/>
    <w:rsid w:val="00D0536E"/>
    <w:rsid w:val="00D054B8"/>
    <w:rsid w:val="00D055DE"/>
    <w:rsid w:val="00D05600"/>
    <w:rsid w:val="00D05804"/>
    <w:rsid w:val="00D05846"/>
    <w:rsid w:val="00D0584B"/>
    <w:rsid w:val="00D058EE"/>
    <w:rsid w:val="00D05B84"/>
    <w:rsid w:val="00D05F98"/>
    <w:rsid w:val="00D0616F"/>
    <w:rsid w:val="00D0620D"/>
    <w:rsid w:val="00D064AA"/>
    <w:rsid w:val="00D06545"/>
    <w:rsid w:val="00D065D5"/>
    <w:rsid w:val="00D068CF"/>
    <w:rsid w:val="00D06AAE"/>
    <w:rsid w:val="00D06BEC"/>
    <w:rsid w:val="00D06C94"/>
    <w:rsid w:val="00D06F4A"/>
    <w:rsid w:val="00D06F66"/>
    <w:rsid w:val="00D0755D"/>
    <w:rsid w:val="00D07615"/>
    <w:rsid w:val="00D076D4"/>
    <w:rsid w:val="00D07705"/>
    <w:rsid w:val="00D07736"/>
    <w:rsid w:val="00D0780A"/>
    <w:rsid w:val="00D0782A"/>
    <w:rsid w:val="00D07BB3"/>
    <w:rsid w:val="00D07BD6"/>
    <w:rsid w:val="00D07C26"/>
    <w:rsid w:val="00D07D5B"/>
    <w:rsid w:val="00D1044D"/>
    <w:rsid w:val="00D104DE"/>
    <w:rsid w:val="00D105FD"/>
    <w:rsid w:val="00D1063C"/>
    <w:rsid w:val="00D1081D"/>
    <w:rsid w:val="00D108A2"/>
    <w:rsid w:val="00D10902"/>
    <w:rsid w:val="00D10C9E"/>
    <w:rsid w:val="00D10D19"/>
    <w:rsid w:val="00D10EBB"/>
    <w:rsid w:val="00D110F4"/>
    <w:rsid w:val="00D1128C"/>
    <w:rsid w:val="00D113E2"/>
    <w:rsid w:val="00D114AA"/>
    <w:rsid w:val="00D11855"/>
    <w:rsid w:val="00D118B8"/>
    <w:rsid w:val="00D11CFC"/>
    <w:rsid w:val="00D11D7D"/>
    <w:rsid w:val="00D121CE"/>
    <w:rsid w:val="00D122DC"/>
    <w:rsid w:val="00D12322"/>
    <w:rsid w:val="00D124C9"/>
    <w:rsid w:val="00D1252B"/>
    <w:rsid w:val="00D1271C"/>
    <w:rsid w:val="00D12818"/>
    <w:rsid w:val="00D12850"/>
    <w:rsid w:val="00D12A60"/>
    <w:rsid w:val="00D12A6C"/>
    <w:rsid w:val="00D12ACC"/>
    <w:rsid w:val="00D12B9A"/>
    <w:rsid w:val="00D12C06"/>
    <w:rsid w:val="00D12CAB"/>
    <w:rsid w:val="00D12FDA"/>
    <w:rsid w:val="00D130B4"/>
    <w:rsid w:val="00D131EA"/>
    <w:rsid w:val="00D13581"/>
    <w:rsid w:val="00D136F5"/>
    <w:rsid w:val="00D139DE"/>
    <w:rsid w:val="00D13A37"/>
    <w:rsid w:val="00D13C7A"/>
    <w:rsid w:val="00D13C85"/>
    <w:rsid w:val="00D13D2B"/>
    <w:rsid w:val="00D141E1"/>
    <w:rsid w:val="00D14726"/>
    <w:rsid w:val="00D14868"/>
    <w:rsid w:val="00D14E51"/>
    <w:rsid w:val="00D14EE2"/>
    <w:rsid w:val="00D15045"/>
    <w:rsid w:val="00D150D0"/>
    <w:rsid w:val="00D150FE"/>
    <w:rsid w:val="00D151E8"/>
    <w:rsid w:val="00D1524A"/>
    <w:rsid w:val="00D152B1"/>
    <w:rsid w:val="00D153D3"/>
    <w:rsid w:val="00D1546C"/>
    <w:rsid w:val="00D15647"/>
    <w:rsid w:val="00D158AF"/>
    <w:rsid w:val="00D15959"/>
    <w:rsid w:val="00D15998"/>
    <w:rsid w:val="00D15B62"/>
    <w:rsid w:val="00D15BC6"/>
    <w:rsid w:val="00D15E18"/>
    <w:rsid w:val="00D15E5F"/>
    <w:rsid w:val="00D15F1F"/>
    <w:rsid w:val="00D15F22"/>
    <w:rsid w:val="00D1606B"/>
    <w:rsid w:val="00D16261"/>
    <w:rsid w:val="00D165BE"/>
    <w:rsid w:val="00D165F1"/>
    <w:rsid w:val="00D1671C"/>
    <w:rsid w:val="00D1681F"/>
    <w:rsid w:val="00D16830"/>
    <w:rsid w:val="00D1688F"/>
    <w:rsid w:val="00D168EF"/>
    <w:rsid w:val="00D16965"/>
    <w:rsid w:val="00D16B90"/>
    <w:rsid w:val="00D16F3F"/>
    <w:rsid w:val="00D17264"/>
    <w:rsid w:val="00D17359"/>
    <w:rsid w:val="00D17364"/>
    <w:rsid w:val="00D173C5"/>
    <w:rsid w:val="00D17608"/>
    <w:rsid w:val="00D1761B"/>
    <w:rsid w:val="00D176CA"/>
    <w:rsid w:val="00D17777"/>
    <w:rsid w:val="00D1792A"/>
    <w:rsid w:val="00D17E0D"/>
    <w:rsid w:val="00D200F4"/>
    <w:rsid w:val="00D201C3"/>
    <w:rsid w:val="00D2030C"/>
    <w:rsid w:val="00D2033C"/>
    <w:rsid w:val="00D203C3"/>
    <w:rsid w:val="00D20482"/>
    <w:rsid w:val="00D2055B"/>
    <w:rsid w:val="00D205CF"/>
    <w:rsid w:val="00D20707"/>
    <w:rsid w:val="00D20717"/>
    <w:rsid w:val="00D207F9"/>
    <w:rsid w:val="00D207FD"/>
    <w:rsid w:val="00D20A02"/>
    <w:rsid w:val="00D20AF5"/>
    <w:rsid w:val="00D20B06"/>
    <w:rsid w:val="00D20BF3"/>
    <w:rsid w:val="00D20BFB"/>
    <w:rsid w:val="00D20EF0"/>
    <w:rsid w:val="00D21035"/>
    <w:rsid w:val="00D2137E"/>
    <w:rsid w:val="00D213F1"/>
    <w:rsid w:val="00D21655"/>
    <w:rsid w:val="00D2170A"/>
    <w:rsid w:val="00D2172B"/>
    <w:rsid w:val="00D219C6"/>
    <w:rsid w:val="00D21A17"/>
    <w:rsid w:val="00D21BC3"/>
    <w:rsid w:val="00D221B9"/>
    <w:rsid w:val="00D2228D"/>
    <w:rsid w:val="00D22451"/>
    <w:rsid w:val="00D22953"/>
    <w:rsid w:val="00D22A3A"/>
    <w:rsid w:val="00D22A57"/>
    <w:rsid w:val="00D22AC7"/>
    <w:rsid w:val="00D22B74"/>
    <w:rsid w:val="00D22BD0"/>
    <w:rsid w:val="00D22CD1"/>
    <w:rsid w:val="00D23077"/>
    <w:rsid w:val="00D231D9"/>
    <w:rsid w:val="00D233BD"/>
    <w:rsid w:val="00D234F0"/>
    <w:rsid w:val="00D235D7"/>
    <w:rsid w:val="00D236AC"/>
    <w:rsid w:val="00D2385B"/>
    <w:rsid w:val="00D238DC"/>
    <w:rsid w:val="00D238EB"/>
    <w:rsid w:val="00D23AE9"/>
    <w:rsid w:val="00D23C5E"/>
    <w:rsid w:val="00D23D33"/>
    <w:rsid w:val="00D23D66"/>
    <w:rsid w:val="00D2420A"/>
    <w:rsid w:val="00D2432D"/>
    <w:rsid w:val="00D24473"/>
    <w:rsid w:val="00D24542"/>
    <w:rsid w:val="00D2483C"/>
    <w:rsid w:val="00D24899"/>
    <w:rsid w:val="00D24938"/>
    <w:rsid w:val="00D24B27"/>
    <w:rsid w:val="00D24BDE"/>
    <w:rsid w:val="00D24C4D"/>
    <w:rsid w:val="00D24DCB"/>
    <w:rsid w:val="00D24F1B"/>
    <w:rsid w:val="00D25035"/>
    <w:rsid w:val="00D250E4"/>
    <w:rsid w:val="00D252D9"/>
    <w:rsid w:val="00D2537E"/>
    <w:rsid w:val="00D2555E"/>
    <w:rsid w:val="00D25897"/>
    <w:rsid w:val="00D2617C"/>
    <w:rsid w:val="00D26251"/>
    <w:rsid w:val="00D26530"/>
    <w:rsid w:val="00D26637"/>
    <w:rsid w:val="00D266DD"/>
    <w:rsid w:val="00D26CEF"/>
    <w:rsid w:val="00D26E00"/>
    <w:rsid w:val="00D26F62"/>
    <w:rsid w:val="00D27264"/>
    <w:rsid w:val="00D27522"/>
    <w:rsid w:val="00D27535"/>
    <w:rsid w:val="00D27592"/>
    <w:rsid w:val="00D27781"/>
    <w:rsid w:val="00D27887"/>
    <w:rsid w:val="00D27CCE"/>
    <w:rsid w:val="00D27D21"/>
    <w:rsid w:val="00D27E0A"/>
    <w:rsid w:val="00D27E5A"/>
    <w:rsid w:val="00D27F0C"/>
    <w:rsid w:val="00D30020"/>
    <w:rsid w:val="00D3003E"/>
    <w:rsid w:val="00D301BA"/>
    <w:rsid w:val="00D3023E"/>
    <w:rsid w:val="00D303A9"/>
    <w:rsid w:val="00D30464"/>
    <w:rsid w:val="00D305DC"/>
    <w:rsid w:val="00D30619"/>
    <w:rsid w:val="00D306B2"/>
    <w:rsid w:val="00D3094A"/>
    <w:rsid w:val="00D30B92"/>
    <w:rsid w:val="00D30BB7"/>
    <w:rsid w:val="00D30D54"/>
    <w:rsid w:val="00D30EBA"/>
    <w:rsid w:val="00D30F82"/>
    <w:rsid w:val="00D30FC8"/>
    <w:rsid w:val="00D310AA"/>
    <w:rsid w:val="00D310C3"/>
    <w:rsid w:val="00D31134"/>
    <w:rsid w:val="00D311D1"/>
    <w:rsid w:val="00D31243"/>
    <w:rsid w:val="00D312AF"/>
    <w:rsid w:val="00D314ED"/>
    <w:rsid w:val="00D315C3"/>
    <w:rsid w:val="00D3197D"/>
    <w:rsid w:val="00D319ED"/>
    <w:rsid w:val="00D31B0D"/>
    <w:rsid w:val="00D31B43"/>
    <w:rsid w:val="00D31B8D"/>
    <w:rsid w:val="00D31BCF"/>
    <w:rsid w:val="00D31C9D"/>
    <w:rsid w:val="00D31E14"/>
    <w:rsid w:val="00D31E71"/>
    <w:rsid w:val="00D31E79"/>
    <w:rsid w:val="00D32001"/>
    <w:rsid w:val="00D321A1"/>
    <w:rsid w:val="00D32462"/>
    <w:rsid w:val="00D324A2"/>
    <w:rsid w:val="00D32542"/>
    <w:rsid w:val="00D326E8"/>
    <w:rsid w:val="00D32919"/>
    <w:rsid w:val="00D329DC"/>
    <w:rsid w:val="00D32C2F"/>
    <w:rsid w:val="00D32CF9"/>
    <w:rsid w:val="00D32DBB"/>
    <w:rsid w:val="00D32E43"/>
    <w:rsid w:val="00D32F33"/>
    <w:rsid w:val="00D330B9"/>
    <w:rsid w:val="00D333A9"/>
    <w:rsid w:val="00D333C3"/>
    <w:rsid w:val="00D33454"/>
    <w:rsid w:val="00D334BE"/>
    <w:rsid w:val="00D337C6"/>
    <w:rsid w:val="00D33890"/>
    <w:rsid w:val="00D33B3D"/>
    <w:rsid w:val="00D33CC7"/>
    <w:rsid w:val="00D34199"/>
    <w:rsid w:val="00D341B1"/>
    <w:rsid w:val="00D341C9"/>
    <w:rsid w:val="00D3421A"/>
    <w:rsid w:val="00D3428B"/>
    <w:rsid w:val="00D3432E"/>
    <w:rsid w:val="00D343F7"/>
    <w:rsid w:val="00D344B7"/>
    <w:rsid w:val="00D344F7"/>
    <w:rsid w:val="00D346FD"/>
    <w:rsid w:val="00D34A8E"/>
    <w:rsid w:val="00D34BC0"/>
    <w:rsid w:val="00D34C89"/>
    <w:rsid w:val="00D34CA6"/>
    <w:rsid w:val="00D34E10"/>
    <w:rsid w:val="00D34EB4"/>
    <w:rsid w:val="00D34F2C"/>
    <w:rsid w:val="00D34FAC"/>
    <w:rsid w:val="00D3512C"/>
    <w:rsid w:val="00D352D8"/>
    <w:rsid w:val="00D35473"/>
    <w:rsid w:val="00D354AB"/>
    <w:rsid w:val="00D3556B"/>
    <w:rsid w:val="00D355D7"/>
    <w:rsid w:val="00D35BF3"/>
    <w:rsid w:val="00D35F82"/>
    <w:rsid w:val="00D36063"/>
    <w:rsid w:val="00D362AD"/>
    <w:rsid w:val="00D362E8"/>
    <w:rsid w:val="00D3652B"/>
    <w:rsid w:val="00D3657F"/>
    <w:rsid w:val="00D365AC"/>
    <w:rsid w:val="00D369BC"/>
    <w:rsid w:val="00D36B20"/>
    <w:rsid w:val="00D36D6F"/>
    <w:rsid w:val="00D36EE7"/>
    <w:rsid w:val="00D36F2F"/>
    <w:rsid w:val="00D37021"/>
    <w:rsid w:val="00D37156"/>
    <w:rsid w:val="00D37333"/>
    <w:rsid w:val="00D3733C"/>
    <w:rsid w:val="00D3746E"/>
    <w:rsid w:val="00D3779A"/>
    <w:rsid w:val="00D37CA3"/>
    <w:rsid w:val="00D37D76"/>
    <w:rsid w:val="00D37E90"/>
    <w:rsid w:val="00D37F2F"/>
    <w:rsid w:val="00D37F8E"/>
    <w:rsid w:val="00D37F9B"/>
    <w:rsid w:val="00D4009E"/>
    <w:rsid w:val="00D401C4"/>
    <w:rsid w:val="00D401FF"/>
    <w:rsid w:val="00D40393"/>
    <w:rsid w:val="00D40468"/>
    <w:rsid w:val="00D405E4"/>
    <w:rsid w:val="00D408F2"/>
    <w:rsid w:val="00D409AB"/>
    <w:rsid w:val="00D40AC0"/>
    <w:rsid w:val="00D40BD4"/>
    <w:rsid w:val="00D40C79"/>
    <w:rsid w:val="00D40FCB"/>
    <w:rsid w:val="00D41051"/>
    <w:rsid w:val="00D41214"/>
    <w:rsid w:val="00D413C0"/>
    <w:rsid w:val="00D413E4"/>
    <w:rsid w:val="00D41404"/>
    <w:rsid w:val="00D41613"/>
    <w:rsid w:val="00D4180A"/>
    <w:rsid w:val="00D4182C"/>
    <w:rsid w:val="00D41830"/>
    <w:rsid w:val="00D41ACE"/>
    <w:rsid w:val="00D41AEA"/>
    <w:rsid w:val="00D41B4F"/>
    <w:rsid w:val="00D41BFD"/>
    <w:rsid w:val="00D42078"/>
    <w:rsid w:val="00D420A8"/>
    <w:rsid w:val="00D4221B"/>
    <w:rsid w:val="00D42345"/>
    <w:rsid w:val="00D42478"/>
    <w:rsid w:val="00D4264E"/>
    <w:rsid w:val="00D4277F"/>
    <w:rsid w:val="00D429CF"/>
    <w:rsid w:val="00D42F66"/>
    <w:rsid w:val="00D430F0"/>
    <w:rsid w:val="00D4319A"/>
    <w:rsid w:val="00D43290"/>
    <w:rsid w:val="00D4333C"/>
    <w:rsid w:val="00D4344E"/>
    <w:rsid w:val="00D43B04"/>
    <w:rsid w:val="00D43C03"/>
    <w:rsid w:val="00D43C0C"/>
    <w:rsid w:val="00D43C4B"/>
    <w:rsid w:val="00D43D0D"/>
    <w:rsid w:val="00D43D4B"/>
    <w:rsid w:val="00D43D6A"/>
    <w:rsid w:val="00D43E2A"/>
    <w:rsid w:val="00D43FCE"/>
    <w:rsid w:val="00D43FF5"/>
    <w:rsid w:val="00D44023"/>
    <w:rsid w:val="00D440AA"/>
    <w:rsid w:val="00D444EE"/>
    <w:rsid w:val="00D445BA"/>
    <w:rsid w:val="00D445E4"/>
    <w:rsid w:val="00D448E6"/>
    <w:rsid w:val="00D44B25"/>
    <w:rsid w:val="00D44DD0"/>
    <w:rsid w:val="00D44F77"/>
    <w:rsid w:val="00D44FE3"/>
    <w:rsid w:val="00D452B3"/>
    <w:rsid w:val="00D4536E"/>
    <w:rsid w:val="00D45514"/>
    <w:rsid w:val="00D45520"/>
    <w:rsid w:val="00D455F0"/>
    <w:rsid w:val="00D456E7"/>
    <w:rsid w:val="00D459E0"/>
    <w:rsid w:val="00D45A32"/>
    <w:rsid w:val="00D45D0A"/>
    <w:rsid w:val="00D45E28"/>
    <w:rsid w:val="00D45FA8"/>
    <w:rsid w:val="00D46183"/>
    <w:rsid w:val="00D461EA"/>
    <w:rsid w:val="00D463C6"/>
    <w:rsid w:val="00D46479"/>
    <w:rsid w:val="00D46657"/>
    <w:rsid w:val="00D4671A"/>
    <w:rsid w:val="00D46A41"/>
    <w:rsid w:val="00D46A61"/>
    <w:rsid w:val="00D46BD3"/>
    <w:rsid w:val="00D46C52"/>
    <w:rsid w:val="00D46D2C"/>
    <w:rsid w:val="00D46F04"/>
    <w:rsid w:val="00D472BE"/>
    <w:rsid w:val="00D47448"/>
    <w:rsid w:val="00D4746C"/>
    <w:rsid w:val="00D47580"/>
    <w:rsid w:val="00D476D3"/>
    <w:rsid w:val="00D4772D"/>
    <w:rsid w:val="00D47759"/>
    <w:rsid w:val="00D4775D"/>
    <w:rsid w:val="00D47962"/>
    <w:rsid w:val="00D47A61"/>
    <w:rsid w:val="00D47A98"/>
    <w:rsid w:val="00D47EE3"/>
    <w:rsid w:val="00D5003B"/>
    <w:rsid w:val="00D50048"/>
    <w:rsid w:val="00D5008E"/>
    <w:rsid w:val="00D500C3"/>
    <w:rsid w:val="00D50232"/>
    <w:rsid w:val="00D5067B"/>
    <w:rsid w:val="00D5070E"/>
    <w:rsid w:val="00D50720"/>
    <w:rsid w:val="00D507D3"/>
    <w:rsid w:val="00D50B2E"/>
    <w:rsid w:val="00D50BB1"/>
    <w:rsid w:val="00D50C7C"/>
    <w:rsid w:val="00D50E6C"/>
    <w:rsid w:val="00D5114A"/>
    <w:rsid w:val="00D51151"/>
    <w:rsid w:val="00D511C9"/>
    <w:rsid w:val="00D5125D"/>
    <w:rsid w:val="00D5194F"/>
    <w:rsid w:val="00D51ECD"/>
    <w:rsid w:val="00D520FF"/>
    <w:rsid w:val="00D5219E"/>
    <w:rsid w:val="00D521B7"/>
    <w:rsid w:val="00D5221A"/>
    <w:rsid w:val="00D5224E"/>
    <w:rsid w:val="00D5259D"/>
    <w:rsid w:val="00D52692"/>
    <w:rsid w:val="00D5276D"/>
    <w:rsid w:val="00D52B39"/>
    <w:rsid w:val="00D52F92"/>
    <w:rsid w:val="00D53876"/>
    <w:rsid w:val="00D538CA"/>
    <w:rsid w:val="00D53B04"/>
    <w:rsid w:val="00D53F4E"/>
    <w:rsid w:val="00D5403A"/>
    <w:rsid w:val="00D541BA"/>
    <w:rsid w:val="00D5433A"/>
    <w:rsid w:val="00D54537"/>
    <w:rsid w:val="00D54864"/>
    <w:rsid w:val="00D54B38"/>
    <w:rsid w:val="00D54EC6"/>
    <w:rsid w:val="00D54FDD"/>
    <w:rsid w:val="00D55262"/>
    <w:rsid w:val="00D55408"/>
    <w:rsid w:val="00D5549E"/>
    <w:rsid w:val="00D554AF"/>
    <w:rsid w:val="00D5568D"/>
    <w:rsid w:val="00D55858"/>
    <w:rsid w:val="00D558DC"/>
    <w:rsid w:val="00D558F0"/>
    <w:rsid w:val="00D55B59"/>
    <w:rsid w:val="00D55B6F"/>
    <w:rsid w:val="00D55B9E"/>
    <w:rsid w:val="00D55DC4"/>
    <w:rsid w:val="00D55E7F"/>
    <w:rsid w:val="00D564D0"/>
    <w:rsid w:val="00D56630"/>
    <w:rsid w:val="00D56683"/>
    <w:rsid w:val="00D56797"/>
    <w:rsid w:val="00D56B9E"/>
    <w:rsid w:val="00D56D11"/>
    <w:rsid w:val="00D5706E"/>
    <w:rsid w:val="00D5710C"/>
    <w:rsid w:val="00D572C8"/>
    <w:rsid w:val="00D57302"/>
    <w:rsid w:val="00D575FB"/>
    <w:rsid w:val="00D57657"/>
    <w:rsid w:val="00D5798B"/>
    <w:rsid w:val="00D57B8A"/>
    <w:rsid w:val="00D57BA2"/>
    <w:rsid w:val="00D57C25"/>
    <w:rsid w:val="00D57D28"/>
    <w:rsid w:val="00D57F94"/>
    <w:rsid w:val="00D600D3"/>
    <w:rsid w:val="00D605E3"/>
    <w:rsid w:val="00D606A0"/>
    <w:rsid w:val="00D6097A"/>
    <w:rsid w:val="00D60AC8"/>
    <w:rsid w:val="00D60B82"/>
    <w:rsid w:val="00D60E80"/>
    <w:rsid w:val="00D6118C"/>
    <w:rsid w:val="00D61260"/>
    <w:rsid w:val="00D61392"/>
    <w:rsid w:val="00D61663"/>
    <w:rsid w:val="00D618CA"/>
    <w:rsid w:val="00D6197E"/>
    <w:rsid w:val="00D61CCC"/>
    <w:rsid w:val="00D61D45"/>
    <w:rsid w:val="00D61DB9"/>
    <w:rsid w:val="00D61F0F"/>
    <w:rsid w:val="00D62018"/>
    <w:rsid w:val="00D6202E"/>
    <w:rsid w:val="00D620A8"/>
    <w:rsid w:val="00D62481"/>
    <w:rsid w:val="00D627A9"/>
    <w:rsid w:val="00D627FC"/>
    <w:rsid w:val="00D62847"/>
    <w:rsid w:val="00D62905"/>
    <w:rsid w:val="00D62D3A"/>
    <w:rsid w:val="00D62DDA"/>
    <w:rsid w:val="00D62E38"/>
    <w:rsid w:val="00D62F0B"/>
    <w:rsid w:val="00D6304C"/>
    <w:rsid w:val="00D63120"/>
    <w:rsid w:val="00D6349C"/>
    <w:rsid w:val="00D6353E"/>
    <w:rsid w:val="00D638A9"/>
    <w:rsid w:val="00D63A32"/>
    <w:rsid w:val="00D63A34"/>
    <w:rsid w:val="00D63AF7"/>
    <w:rsid w:val="00D63B9A"/>
    <w:rsid w:val="00D63DDE"/>
    <w:rsid w:val="00D6407C"/>
    <w:rsid w:val="00D641AA"/>
    <w:rsid w:val="00D64387"/>
    <w:rsid w:val="00D64578"/>
    <w:rsid w:val="00D6492F"/>
    <w:rsid w:val="00D64A18"/>
    <w:rsid w:val="00D64B7F"/>
    <w:rsid w:val="00D64BBC"/>
    <w:rsid w:val="00D64CE8"/>
    <w:rsid w:val="00D64D8D"/>
    <w:rsid w:val="00D6502A"/>
    <w:rsid w:val="00D65214"/>
    <w:rsid w:val="00D655C4"/>
    <w:rsid w:val="00D65608"/>
    <w:rsid w:val="00D6566C"/>
    <w:rsid w:val="00D65878"/>
    <w:rsid w:val="00D65D46"/>
    <w:rsid w:val="00D65DB5"/>
    <w:rsid w:val="00D65E74"/>
    <w:rsid w:val="00D66069"/>
    <w:rsid w:val="00D661DF"/>
    <w:rsid w:val="00D661F8"/>
    <w:rsid w:val="00D6622D"/>
    <w:rsid w:val="00D662D8"/>
    <w:rsid w:val="00D66486"/>
    <w:rsid w:val="00D665C6"/>
    <w:rsid w:val="00D66726"/>
    <w:rsid w:val="00D6681F"/>
    <w:rsid w:val="00D66892"/>
    <w:rsid w:val="00D668A5"/>
    <w:rsid w:val="00D66B66"/>
    <w:rsid w:val="00D66F56"/>
    <w:rsid w:val="00D66F66"/>
    <w:rsid w:val="00D6712A"/>
    <w:rsid w:val="00D67156"/>
    <w:rsid w:val="00D671B8"/>
    <w:rsid w:val="00D67225"/>
    <w:rsid w:val="00D6729C"/>
    <w:rsid w:val="00D67402"/>
    <w:rsid w:val="00D674F8"/>
    <w:rsid w:val="00D675A0"/>
    <w:rsid w:val="00D67774"/>
    <w:rsid w:val="00D67B9A"/>
    <w:rsid w:val="00D67D9A"/>
    <w:rsid w:val="00D67E2D"/>
    <w:rsid w:val="00D67EE7"/>
    <w:rsid w:val="00D7014B"/>
    <w:rsid w:val="00D703B5"/>
    <w:rsid w:val="00D704E6"/>
    <w:rsid w:val="00D708A5"/>
    <w:rsid w:val="00D70A21"/>
    <w:rsid w:val="00D70C34"/>
    <w:rsid w:val="00D70D0D"/>
    <w:rsid w:val="00D70D26"/>
    <w:rsid w:val="00D70D61"/>
    <w:rsid w:val="00D70DB1"/>
    <w:rsid w:val="00D70DCD"/>
    <w:rsid w:val="00D712EB"/>
    <w:rsid w:val="00D71429"/>
    <w:rsid w:val="00D7156E"/>
    <w:rsid w:val="00D715D2"/>
    <w:rsid w:val="00D7171B"/>
    <w:rsid w:val="00D7172A"/>
    <w:rsid w:val="00D717CE"/>
    <w:rsid w:val="00D71857"/>
    <w:rsid w:val="00D71A1A"/>
    <w:rsid w:val="00D71AD3"/>
    <w:rsid w:val="00D721A0"/>
    <w:rsid w:val="00D72281"/>
    <w:rsid w:val="00D72303"/>
    <w:rsid w:val="00D72377"/>
    <w:rsid w:val="00D723F4"/>
    <w:rsid w:val="00D72793"/>
    <w:rsid w:val="00D729F0"/>
    <w:rsid w:val="00D72A70"/>
    <w:rsid w:val="00D72BB7"/>
    <w:rsid w:val="00D72CB2"/>
    <w:rsid w:val="00D72D5D"/>
    <w:rsid w:val="00D72EAC"/>
    <w:rsid w:val="00D72F00"/>
    <w:rsid w:val="00D72F36"/>
    <w:rsid w:val="00D72F3B"/>
    <w:rsid w:val="00D730A1"/>
    <w:rsid w:val="00D73113"/>
    <w:rsid w:val="00D732D9"/>
    <w:rsid w:val="00D73322"/>
    <w:rsid w:val="00D73352"/>
    <w:rsid w:val="00D73383"/>
    <w:rsid w:val="00D734D7"/>
    <w:rsid w:val="00D73643"/>
    <w:rsid w:val="00D73667"/>
    <w:rsid w:val="00D737B2"/>
    <w:rsid w:val="00D737CC"/>
    <w:rsid w:val="00D73983"/>
    <w:rsid w:val="00D73ABD"/>
    <w:rsid w:val="00D73B68"/>
    <w:rsid w:val="00D73DF6"/>
    <w:rsid w:val="00D73FCD"/>
    <w:rsid w:val="00D73FEF"/>
    <w:rsid w:val="00D740A8"/>
    <w:rsid w:val="00D740EF"/>
    <w:rsid w:val="00D7430C"/>
    <w:rsid w:val="00D74371"/>
    <w:rsid w:val="00D747A6"/>
    <w:rsid w:val="00D74C91"/>
    <w:rsid w:val="00D75445"/>
    <w:rsid w:val="00D7549B"/>
    <w:rsid w:val="00D755E0"/>
    <w:rsid w:val="00D757C3"/>
    <w:rsid w:val="00D75AE6"/>
    <w:rsid w:val="00D75B77"/>
    <w:rsid w:val="00D75D96"/>
    <w:rsid w:val="00D761A3"/>
    <w:rsid w:val="00D7664B"/>
    <w:rsid w:val="00D76980"/>
    <w:rsid w:val="00D76A8B"/>
    <w:rsid w:val="00D76C18"/>
    <w:rsid w:val="00D76D1F"/>
    <w:rsid w:val="00D7713D"/>
    <w:rsid w:val="00D77244"/>
    <w:rsid w:val="00D775AE"/>
    <w:rsid w:val="00D7769A"/>
    <w:rsid w:val="00D776B7"/>
    <w:rsid w:val="00D776F6"/>
    <w:rsid w:val="00D77900"/>
    <w:rsid w:val="00D77935"/>
    <w:rsid w:val="00D779D3"/>
    <w:rsid w:val="00D77B51"/>
    <w:rsid w:val="00D77DB7"/>
    <w:rsid w:val="00D77DB8"/>
    <w:rsid w:val="00D77F7E"/>
    <w:rsid w:val="00D801F9"/>
    <w:rsid w:val="00D80259"/>
    <w:rsid w:val="00D80288"/>
    <w:rsid w:val="00D802B4"/>
    <w:rsid w:val="00D80530"/>
    <w:rsid w:val="00D80869"/>
    <w:rsid w:val="00D809FA"/>
    <w:rsid w:val="00D80A05"/>
    <w:rsid w:val="00D80CBD"/>
    <w:rsid w:val="00D80D04"/>
    <w:rsid w:val="00D80D25"/>
    <w:rsid w:val="00D80D63"/>
    <w:rsid w:val="00D80EA7"/>
    <w:rsid w:val="00D80FD0"/>
    <w:rsid w:val="00D81043"/>
    <w:rsid w:val="00D810C1"/>
    <w:rsid w:val="00D810FA"/>
    <w:rsid w:val="00D81289"/>
    <w:rsid w:val="00D81453"/>
    <w:rsid w:val="00D818E5"/>
    <w:rsid w:val="00D81AE5"/>
    <w:rsid w:val="00D81AFE"/>
    <w:rsid w:val="00D81BF1"/>
    <w:rsid w:val="00D81C1D"/>
    <w:rsid w:val="00D81C25"/>
    <w:rsid w:val="00D8216C"/>
    <w:rsid w:val="00D823AB"/>
    <w:rsid w:val="00D82442"/>
    <w:rsid w:val="00D825D8"/>
    <w:rsid w:val="00D82BA7"/>
    <w:rsid w:val="00D82BCB"/>
    <w:rsid w:val="00D82D2E"/>
    <w:rsid w:val="00D82EA8"/>
    <w:rsid w:val="00D82EBD"/>
    <w:rsid w:val="00D82FDB"/>
    <w:rsid w:val="00D83199"/>
    <w:rsid w:val="00D83377"/>
    <w:rsid w:val="00D833D1"/>
    <w:rsid w:val="00D8353F"/>
    <w:rsid w:val="00D83609"/>
    <w:rsid w:val="00D838F6"/>
    <w:rsid w:val="00D83A6B"/>
    <w:rsid w:val="00D83CA6"/>
    <w:rsid w:val="00D83D4F"/>
    <w:rsid w:val="00D83E51"/>
    <w:rsid w:val="00D83E69"/>
    <w:rsid w:val="00D83F23"/>
    <w:rsid w:val="00D83F62"/>
    <w:rsid w:val="00D84160"/>
    <w:rsid w:val="00D843CC"/>
    <w:rsid w:val="00D8449D"/>
    <w:rsid w:val="00D8462A"/>
    <w:rsid w:val="00D8474A"/>
    <w:rsid w:val="00D84903"/>
    <w:rsid w:val="00D8495C"/>
    <w:rsid w:val="00D8495E"/>
    <w:rsid w:val="00D84ABA"/>
    <w:rsid w:val="00D84C57"/>
    <w:rsid w:val="00D84CFC"/>
    <w:rsid w:val="00D85081"/>
    <w:rsid w:val="00D851D0"/>
    <w:rsid w:val="00D8528A"/>
    <w:rsid w:val="00D853F3"/>
    <w:rsid w:val="00D854A7"/>
    <w:rsid w:val="00D854C5"/>
    <w:rsid w:val="00D85535"/>
    <w:rsid w:val="00D85538"/>
    <w:rsid w:val="00D8571F"/>
    <w:rsid w:val="00D85893"/>
    <w:rsid w:val="00D85A1A"/>
    <w:rsid w:val="00D85B25"/>
    <w:rsid w:val="00D85DD5"/>
    <w:rsid w:val="00D85EBD"/>
    <w:rsid w:val="00D85FC5"/>
    <w:rsid w:val="00D86133"/>
    <w:rsid w:val="00D8625E"/>
    <w:rsid w:val="00D863DB"/>
    <w:rsid w:val="00D86445"/>
    <w:rsid w:val="00D86498"/>
    <w:rsid w:val="00D866C2"/>
    <w:rsid w:val="00D867E7"/>
    <w:rsid w:val="00D8681E"/>
    <w:rsid w:val="00D86938"/>
    <w:rsid w:val="00D8695C"/>
    <w:rsid w:val="00D86A97"/>
    <w:rsid w:val="00D86B34"/>
    <w:rsid w:val="00D86BC1"/>
    <w:rsid w:val="00D86C54"/>
    <w:rsid w:val="00D86E0F"/>
    <w:rsid w:val="00D86E4F"/>
    <w:rsid w:val="00D86EBD"/>
    <w:rsid w:val="00D8700A"/>
    <w:rsid w:val="00D870A1"/>
    <w:rsid w:val="00D8715C"/>
    <w:rsid w:val="00D8716C"/>
    <w:rsid w:val="00D8758C"/>
    <w:rsid w:val="00D876F3"/>
    <w:rsid w:val="00D8787A"/>
    <w:rsid w:val="00D879C2"/>
    <w:rsid w:val="00D87DCC"/>
    <w:rsid w:val="00D87F46"/>
    <w:rsid w:val="00D87F7D"/>
    <w:rsid w:val="00D90194"/>
    <w:rsid w:val="00D903C1"/>
    <w:rsid w:val="00D904A9"/>
    <w:rsid w:val="00D9050A"/>
    <w:rsid w:val="00D90569"/>
    <w:rsid w:val="00D906A3"/>
    <w:rsid w:val="00D908F3"/>
    <w:rsid w:val="00D90905"/>
    <w:rsid w:val="00D90D28"/>
    <w:rsid w:val="00D90DE7"/>
    <w:rsid w:val="00D90EB1"/>
    <w:rsid w:val="00D90EDB"/>
    <w:rsid w:val="00D9101A"/>
    <w:rsid w:val="00D91043"/>
    <w:rsid w:val="00D9111A"/>
    <w:rsid w:val="00D916B7"/>
    <w:rsid w:val="00D91827"/>
    <w:rsid w:val="00D91900"/>
    <w:rsid w:val="00D91902"/>
    <w:rsid w:val="00D91B13"/>
    <w:rsid w:val="00D91C51"/>
    <w:rsid w:val="00D91E29"/>
    <w:rsid w:val="00D92001"/>
    <w:rsid w:val="00D920B5"/>
    <w:rsid w:val="00D920C7"/>
    <w:rsid w:val="00D921E0"/>
    <w:rsid w:val="00D921E1"/>
    <w:rsid w:val="00D92232"/>
    <w:rsid w:val="00D92267"/>
    <w:rsid w:val="00D92488"/>
    <w:rsid w:val="00D926C3"/>
    <w:rsid w:val="00D928E8"/>
    <w:rsid w:val="00D929A0"/>
    <w:rsid w:val="00D929BC"/>
    <w:rsid w:val="00D92A1B"/>
    <w:rsid w:val="00D92AAF"/>
    <w:rsid w:val="00D92BF0"/>
    <w:rsid w:val="00D92C8C"/>
    <w:rsid w:val="00D92DEC"/>
    <w:rsid w:val="00D92F38"/>
    <w:rsid w:val="00D93130"/>
    <w:rsid w:val="00D93253"/>
    <w:rsid w:val="00D93498"/>
    <w:rsid w:val="00D934A9"/>
    <w:rsid w:val="00D9361B"/>
    <w:rsid w:val="00D936C5"/>
    <w:rsid w:val="00D937D8"/>
    <w:rsid w:val="00D93838"/>
    <w:rsid w:val="00D9387F"/>
    <w:rsid w:val="00D938C3"/>
    <w:rsid w:val="00D93913"/>
    <w:rsid w:val="00D93A16"/>
    <w:rsid w:val="00D93BAF"/>
    <w:rsid w:val="00D93D22"/>
    <w:rsid w:val="00D93DDF"/>
    <w:rsid w:val="00D93E5D"/>
    <w:rsid w:val="00D93FCE"/>
    <w:rsid w:val="00D940A8"/>
    <w:rsid w:val="00D942A9"/>
    <w:rsid w:val="00D94415"/>
    <w:rsid w:val="00D94546"/>
    <w:rsid w:val="00D9457F"/>
    <w:rsid w:val="00D946C4"/>
    <w:rsid w:val="00D9484C"/>
    <w:rsid w:val="00D94C06"/>
    <w:rsid w:val="00D94E05"/>
    <w:rsid w:val="00D94E2D"/>
    <w:rsid w:val="00D94F2B"/>
    <w:rsid w:val="00D950AF"/>
    <w:rsid w:val="00D9514B"/>
    <w:rsid w:val="00D9517B"/>
    <w:rsid w:val="00D952A7"/>
    <w:rsid w:val="00D95461"/>
    <w:rsid w:val="00D95584"/>
    <w:rsid w:val="00D955EF"/>
    <w:rsid w:val="00D956E8"/>
    <w:rsid w:val="00D956FC"/>
    <w:rsid w:val="00D95930"/>
    <w:rsid w:val="00D95CE8"/>
    <w:rsid w:val="00D95D2B"/>
    <w:rsid w:val="00D95DAF"/>
    <w:rsid w:val="00D95E49"/>
    <w:rsid w:val="00D95F87"/>
    <w:rsid w:val="00D961E2"/>
    <w:rsid w:val="00D96226"/>
    <w:rsid w:val="00D96564"/>
    <w:rsid w:val="00D96587"/>
    <w:rsid w:val="00D9660C"/>
    <w:rsid w:val="00D9669E"/>
    <w:rsid w:val="00D96770"/>
    <w:rsid w:val="00D969E8"/>
    <w:rsid w:val="00D96B0C"/>
    <w:rsid w:val="00D96B7B"/>
    <w:rsid w:val="00D96C2B"/>
    <w:rsid w:val="00D96CD3"/>
    <w:rsid w:val="00D96CF1"/>
    <w:rsid w:val="00D96D6B"/>
    <w:rsid w:val="00D96E95"/>
    <w:rsid w:val="00D96EE9"/>
    <w:rsid w:val="00D9721C"/>
    <w:rsid w:val="00D972DC"/>
    <w:rsid w:val="00D973A8"/>
    <w:rsid w:val="00D97419"/>
    <w:rsid w:val="00D9753F"/>
    <w:rsid w:val="00D97612"/>
    <w:rsid w:val="00D97621"/>
    <w:rsid w:val="00D97DC3"/>
    <w:rsid w:val="00D97F5A"/>
    <w:rsid w:val="00DA014D"/>
    <w:rsid w:val="00DA01DC"/>
    <w:rsid w:val="00DA027F"/>
    <w:rsid w:val="00DA055B"/>
    <w:rsid w:val="00DA063F"/>
    <w:rsid w:val="00DA0E58"/>
    <w:rsid w:val="00DA0EAC"/>
    <w:rsid w:val="00DA0EC3"/>
    <w:rsid w:val="00DA1072"/>
    <w:rsid w:val="00DA1083"/>
    <w:rsid w:val="00DA11DB"/>
    <w:rsid w:val="00DA135F"/>
    <w:rsid w:val="00DA1513"/>
    <w:rsid w:val="00DA15B6"/>
    <w:rsid w:val="00DA1613"/>
    <w:rsid w:val="00DA1805"/>
    <w:rsid w:val="00DA18C2"/>
    <w:rsid w:val="00DA1A48"/>
    <w:rsid w:val="00DA1C22"/>
    <w:rsid w:val="00DA1D99"/>
    <w:rsid w:val="00DA1DDB"/>
    <w:rsid w:val="00DA1F2E"/>
    <w:rsid w:val="00DA227C"/>
    <w:rsid w:val="00DA24C2"/>
    <w:rsid w:val="00DA263C"/>
    <w:rsid w:val="00DA2724"/>
    <w:rsid w:val="00DA27AF"/>
    <w:rsid w:val="00DA2891"/>
    <w:rsid w:val="00DA29EB"/>
    <w:rsid w:val="00DA2EEF"/>
    <w:rsid w:val="00DA2F66"/>
    <w:rsid w:val="00DA31DB"/>
    <w:rsid w:val="00DA3807"/>
    <w:rsid w:val="00DA382C"/>
    <w:rsid w:val="00DA3846"/>
    <w:rsid w:val="00DA38A1"/>
    <w:rsid w:val="00DA39F4"/>
    <w:rsid w:val="00DA3B30"/>
    <w:rsid w:val="00DA3CC7"/>
    <w:rsid w:val="00DA3D2D"/>
    <w:rsid w:val="00DA3E2A"/>
    <w:rsid w:val="00DA3F2A"/>
    <w:rsid w:val="00DA3FB3"/>
    <w:rsid w:val="00DA3FF0"/>
    <w:rsid w:val="00DA3FF8"/>
    <w:rsid w:val="00DA491A"/>
    <w:rsid w:val="00DA495B"/>
    <w:rsid w:val="00DA49DB"/>
    <w:rsid w:val="00DA4A94"/>
    <w:rsid w:val="00DA4BA6"/>
    <w:rsid w:val="00DA5554"/>
    <w:rsid w:val="00DA56B7"/>
    <w:rsid w:val="00DA5C52"/>
    <w:rsid w:val="00DA5C86"/>
    <w:rsid w:val="00DA5E59"/>
    <w:rsid w:val="00DA5F8D"/>
    <w:rsid w:val="00DA60FE"/>
    <w:rsid w:val="00DA6374"/>
    <w:rsid w:val="00DA63F8"/>
    <w:rsid w:val="00DA657C"/>
    <w:rsid w:val="00DA6929"/>
    <w:rsid w:val="00DA69D4"/>
    <w:rsid w:val="00DA69D8"/>
    <w:rsid w:val="00DA6EA6"/>
    <w:rsid w:val="00DA6F53"/>
    <w:rsid w:val="00DA711A"/>
    <w:rsid w:val="00DA73C0"/>
    <w:rsid w:val="00DA7426"/>
    <w:rsid w:val="00DA780B"/>
    <w:rsid w:val="00DA7890"/>
    <w:rsid w:val="00DA7B73"/>
    <w:rsid w:val="00DA7E75"/>
    <w:rsid w:val="00DA7F10"/>
    <w:rsid w:val="00DA7FAA"/>
    <w:rsid w:val="00DB0209"/>
    <w:rsid w:val="00DB0337"/>
    <w:rsid w:val="00DB0434"/>
    <w:rsid w:val="00DB0477"/>
    <w:rsid w:val="00DB050D"/>
    <w:rsid w:val="00DB0932"/>
    <w:rsid w:val="00DB09E8"/>
    <w:rsid w:val="00DB0BFA"/>
    <w:rsid w:val="00DB0D01"/>
    <w:rsid w:val="00DB0D40"/>
    <w:rsid w:val="00DB0DC6"/>
    <w:rsid w:val="00DB1135"/>
    <w:rsid w:val="00DB119C"/>
    <w:rsid w:val="00DB11A5"/>
    <w:rsid w:val="00DB144C"/>
    <w:rsid w:val="00DB14B5"/>
    <w:rsid w:val="00DB1584"/>
    <w:rsid w:val="00DB15E2"/>
    <w:rsid w:val="00DB172C"/>
    <w:rsid w:val="00DB1840"/>
    <w:rsid w:val="00DB1A7A"/>
    <w:rsid w:val="00DB1DC1"/>
    <w:rsid w:val="00DB1EAA"/>
    <w:rsid w:val="00DB1F5C"/>
    <w:rsid w:val="00DB2045"/>
    <w:rsid w:val="00DB20ED"/>
    <w:rsid w:val="00DB21F7"/>
    <w:rsid w:val="00DB2320"/>
    <w:rsid w:val="00DB2405"/>
    <w:rsid w:val="00DB242B"/>
    <w:rsid w:val="00DB2550"/>
    <w:rsid w:val="00DB2620"/>
    <w:rsid w:val="00DB26D4"/>
    <w:rsid w:val="00DB26E7"/>
    <w:rsid w:val="00DB27C6"/>
    <w:rsid w:val="00DB290B"/>
    <w:rsid w:val="00DB29EE"/>
    <w:rsid w:val="00DB2C92"/>
    <w:rsid w:val="00DB2DAD"/>
    <w:rsid w:val="00DB317A"/>
    <w:rsid w:val="00DB31FC"/>
    <w:rsid w:val="00DB328E"/>
    <w:rsid w:val="00DB3513"/>
    <w:rsid w:val="00DB3611"/>
    <w:rsid w:val="00DB3822"/>
    <w:rsid w:val="00DB385C"/>
    <w:rsid w:val="00DB38D1"/>
    <w:rsid w:val="00DB3BB9"/>
    <w:rsid w:val="00DB3C83"/>
    <w:rsid w:val="00DB3CCB"/>
    <w:rsid w:val="00DB3FCC"/>
    <w:rsid w:val="00DB4537"/>
    <w:rsid w:val="00DB4599"/>
    <w:rsid w:val="00DB47BE"/>
    <w:rsid w:val="00DB49BD"/>
    <w:rsid w:val="00DB4A17"/>
    <w:rsid w:val="00DB4B6E"/>
    <w:rsid w:val="00DB4C24"/>
    <w:rsid w:val="00DB4F93"/>
    <w:rsid w:val="00DB4FA5"/>
    <w:rsid w:val="00DB5291"/>
    <w:rsid w:val="00DB5640"/>
    <w:rsid w:val="00DB5690"/>
    <w:rsid w:val="00DB58A1"/>
    <w:rsid w:val="00DB59C4"/>
    <w:rsid w:val="00DB5A63"/>
    <w:rsid w:val="00DB5BC2"/>
    <w:rsid w:val="00DB5C5D"/>
    <w:rsid w:val="00DB5C8A"/>
    <w:rsid w:val="00DB5D16"/>
    <w:rsid w:val="00DB5E1A"/>
    <w:rsid w:val="00DB5EEF"/>
    <w:rsid w:val="00DB6038"/>
    <w:rsid w:val="00DB6187"/>
    <w:rsid w:val="00DB6652"/>
    <w:rsid w:val="00DB666A"/>
    <w:rsid w:val="00DB67C6"/>
    <w:rsid w:val="00DB692B"/>
    <w:rsid w:val="00DB6AE4"/>
    <w:rsid w:val="00DB6D8B"/>
    <w:rsid w:val="00DB6DD4"/>
    <w:rsid w:val="00DB6F29"/>
    <w:rsid w:val="00DB7304"/>
    <w:rsid w:val="00DB7580"/>
    <w:rsid w:val="00DB759D"/>
    <w:rsid w:val="00DB76D9"/>
    <w:rsid w:val="00DB76EF"/>
    <w:rsid w:val="00DB7760"/>
    <w:rsid w:val="00DB7875"/>
    <w:rsid w:val="00DB7B9E"/>
    <w:rsid w:val="00DB7C89"/>
    <w:rsid w:val="00DB7CDB"/>
    <w:rsid w:val="00DB7E40"/>
    <w:rsid w:val="00DB7E79"/>
    <w:rsid w:val="00DB7ECF"/>
    <w:rsid w:val="00DC032A"/>
    <w:rsid w:val="00DC052E"/>
    <w:rsid w:val="00DC057A"/>
    <w:rsid w:val="00DC08D1"/>
    <w:rsid w:val="00DC0A6B"/>
    <w:rsid w:val="00DC0B57"/>
    <w:rsid w:val="00DC0CAD"/>
    <w:rsid w:val="00DC0CF9"/>
    <w:rsid w:val="00DC0D2D"/>
    <w:rsid w:val="00DC0DEB"/>
    <w:rsid w:val="00DC0EF2"/>
    <w:rsid w:val="00DC1078"/>
    <w:rsid w:val="00DC1165"/>
    <w:rsid w:val="00DC12EC"/>
    <w:rsid w:val="00DC137A"/>
    <w:rsid w:val="00DC13C8"/>
    <w:rsid w:val="00DC150C"/>
    <w:rsid w:val="00DC19E1"/>
    <w:rsid w:val="00DC1E75"/>
    <w:rsid w:val="00DC1EC6"/>
    <w:rsid w:val="00DC1F85"/>
    <w:rsid w:val="00DC202D"/>
    <w:rsid w:val="00DC2135"/>
    <w:rsid w:val="00DC22E2"/>
    <w:rsid w:val="00DC22E4"/>
    <w:rsid w:val="00DC25A0"/>
    <w:rsid w:val="00DC268A"/>
    <w:rsid w:val="00DC27CF"/>
    <w:rsid w:val="00DC2952"/>
    <w:rsid w:val="00DC2C49"/>
    <w:rsid w:val="00DC2ED9"/>
    <w:rsid w:val="00DC3012"/>
    <w:rsid w:val="00DC3272"/>
    <w:rsid w:val="00DC3347"/>
    <w:rsid w:val="00DC34F1"/>
    <w:rsid w:val="00DC361F"/>
    <w:rsid w:val="00DC376F"/>
    <w:rsid w:val="00DC37CD"/>
    <w:rsid w:val="00DC3860"/>
    <w:rsid w:val="00DC396D"/>
    <w:rsid w:val="00DC396F"/>
    <w:rsid w:val="00DC3A02"/>
    <w:rsid w:val="00DC41E8"/>
    <w:rsid w:val="00DC4242"/>
    <w:rsid w:val="00DC4374"/>
    <w:rsid w:val="00DC438B"/>
    <w:rsid w:val="00DC4BD3"/>
    <w:rsid w:val="00DC4CC1"/>
    <w:rsid w:val="00DC4E2C"/>
    <w:rsid w:val="00DC5277"/>
    <w:rsid w:val="00DC52F2"/>
    <w:rsid w:val="00DC5583"/>
    <w:rsid w:val="00DC55C4"/>
    <w:rsid w:val="00DC5720"/>
    <w:rsid w:val="00DC58D5"/>
    <w:rsid w:val="00DC5957"/>
    <w:rsid w:val="00DC5A4E"/>
    <w:rsid w:val="00DC5C8E"/>
    <w:rsid w:val="00DC5F30"/>
    <w:rsid w:val="00DC6192"/>
    <w:rsid w:val="00DC61BB"/>
    <w:rsid w:val="00DC620C"/>
    <w:rsid w:val="00DC6294"/>
    <w:rsid w:val="00DC6557"/>
    <w:rsid w:val="00DC65B3"/>
    <w:rsid w:val="00DC65DF"/>
    <w:rsid w:val="00DC67F7"/>
    <w:rsid w:val="00DC6881"/>
    <w:rsid w:val="00DC6959"/>
    <w:rsid w:val="00DC698D"/>
    <w:rsid w:val="00DC69A1"/>
    <w:rsid w:val="00DC6B10"/>
    <w:rsid w:val="00DC6D8B"/>
    <w:rsid w:val="00DC6D9C"/>
    <w:rsid w:val="00DC6DCA"/>
    <w:rsid w:val="00DC70B5"/>
    <w:rsid w:val="00DC71EE"/>
    <w:rsid w:val="00DC72E5"/>
    <w:rsid w:val="00DC737C"/>
    <w:rsid w:val="00DC7594"/>
    <w:rsid w:val="00DC75BE"/>
    <w:rsid w:val="00DC76B8"/>
    <w:rsid w:val="00DC7966"/>
    <w:rsid w:val="00DC7A43"/>
    <w:rsid w:val="00DC7AAE"/>
    <w:rsid w:val="00DC7AF9"/>
    <w:rsid w:val="00DC7BEF"/>
    <w:rsid w:val="00DC7D1E"/>
    <w:rsid w:val="00DC7F21"/>
    <w:rsid w:val="00DC7F32"/>
    <w:rsid w:val="00DD024C"/>
    <w:rsid w:val="00DD02F3"/>
    <w:rsid w:val="00DD02F6"/>
    <w:rsid w:val="00DD0417"/>
    <w:rsid w:val="00DD052C"/>
    <w:rsid w:val="00DD0663"/>
    <w:rsid w:val="00DD075B"/>
    <w:rsid w:val="00DD075C"/>
    <w:rsid w:val="00DD095C"/>
    <w:rsid w:val="00DD0A8E"/>
    <w:rsid w:val="00DD0BC8"/>
    <w:rsid w:val="00DD0C34"/>
    <w:rsid w:val="00DD0CC4"/>
    <w:rsid w:val="00DD0D39"/>
    <w:rsid w:val="00DD0E0C"/>
    <w:rsid w:val="00DD0F6B"/>
    <w:rsid w:val="00DD10A8"/>
    <w:rsid w:val="00DD10B2"/>
    <w:rsid w:val="00DD11AF"/>
    <w:rsid w:val="00DD128C"/>
    <w:rsid w:val="00DD1352"/>
    <w:rsid w:val="00DD1704"/>
    <w:rsid w:val="00DD17FB"/>
    <w:rsid w:val="00DD184C"/>
    <w:rsid w:val="00DD187D"/>
    <w:rsid w:val="00DD1A1B"/>
    <w:rsid w:val="00DD1BF9"/>
    <w:rsid w:val="00DD1D86"/>
    <w:rsid w:val="00DD20E6"/>
    <w:rsid w:val="00DD21A9"/>
    <w:rsid w:val="00DD240C"/>
    <w:rsid w:val="00DD25A0"/>
    <w:rsid w:val="00DD25B9"/>
    <w:rsid w:val="00DD260C"/>
    <w:rsid w:val="00DD2822"/>
    <w:rsid w:val="00DD2992"/>
    <w:rsid w:val="00DD29BF"/>
    <w:rsid w:val="00DD29C6"/>
    <w:rsid w:val="00DD2B75"/>
    <w:rsid w:val="00DD2C9E"/>
    <w:rsid w:val="00DD2CB2"/>
    <w:rsid w:val="00DD2D5A"/>
    <w:rsid w:val="00DD2D6B"/>
    <w:rsid w:val="00DD2DE7"/>
    <w:rsid w:val="00DD3071"/>
    <w:rsid w:val="00DD3102"/>
    <w:rsid w:val="00DD32DF"/>
    <w:rsid w:val="00DD3489"/>
    <w:rsid w:val="00DD36F7"/>
    <w:rsid w:val="00DD3727"/>
    <w:rsid w:val="00DD373E"/>
    <w:rsid w:val="00DD3AFA"/>
    <w:rsid w:val="00DD3C6A"/>
    <w:rsid w:val="00DD3E28"/>
    <w:rsid w:val="00DD4000"/>
    <w:rsid w:val="00DD4151"/>
    <w:rsid w:val="00DD4322"/>
    <w:rsid w:val="00DD4519"/>
    <w:rsid w:val="00DD457D"/>
    <w:rsid w:val="00DD460B"/>
    <w:rsid w:val="00DD46A7"/>
    <w:rsid w:val="00DD476E"/>
    <w:rsid w:val="00DD4969"/>
    <w:rsid w:val="00DD49CF"/>
    <w:rsid w:val="00DD4A51"/>
    <w:rsid w:val="00DD4AB1"/>
    <w:rsid w:val="00DD4D61"/>
    <w:rsid w:val="00DD4E13"/>
    <w:rsid w:val="00DD5283"/>
    <w:rsid w:val="00DD538B"/>
    <w:rsid w:val="00DD544A"/>
    <w:rsid w:val="00DD557B"/>
    <w:rsid w:val="00DD571B"/>
    <w:rsid w:val="00DD58A4"/>
    <w:rsid w:val="00DD5909"/>
    <w:rsid w:val="00DD5A7D"/>
    <w:rsid w:val="00DD5B1B"/>
    <w:rsid w:val="00DD5E0F"/>
    <w:rsid w:val="00DD6415"/>
    <w:rsid w:val="00DD6724"/>
    <w:rsid w:val="00DD6850"/>
    <w:rsid w:val="00DD687C"/>
    <w:rsid w:val="00DD6A08"/>
    <w:rsid w:val="00DD6B2D"/>
    <w:rsid w:val="00DD71B7"/>
    <w:rsid w:val="00DD72BF"/>
    <w:rsid w:val="00DD734D"/>
    <w:rsid w:val="00DD73FF"/>
    <w:rsid w:val="00DD74F8"/>
    <w:rsid w:val="00DD7665"/>
    <w:rsid w:val="00DD76D1"/>
    <w:rsid w:val="00DD7793"/>
    <w:rsid w:val="00DD791C"/>
    <w:rsid w:val="00DD7B10"/>
    <w:rsid w:val="00DD7B67"/>
    <w:rsid w:val="00DD7C08"/>
    <w:rsid w:val="00DD7E6F"/>
    <w:rsid w:val="00DD7F82"/>
    <w:rsid w:val="00DE02C4"/>
    <w:rsid w:val="00DE02DA"/>
    <w:rsid w:val="00DE0390"/>
    <w:rsid w:val="00DE0448"/>
    <w:rsid w:val="00DE04E4"/>
    <w:rsid w:val="00DE0698"/>
    <w:rsid w:val="00DE0C1A"/>
    <w:rsid w:val="00DE0C5D"/>
    <w:rsid w:val="00DE0E4E"/>
    <w:rsid w:val="00DE1057"/>
    <w:rsid w:val="00DE1062"/>
    <w:rsid w:val="00DE119B"/>
    <w:rsid w:val="00DE130A"/>
    <w:rsid w:val="00DE1592"/>
    <w:rsid w:val="00DE1674"/>
    <w:rsid w:val="00DE1699"/>
    <w:rsid w:val="00DE1CAF"/>
    <w:rsid w:val="00DE1D0B"/>
    <w:rsid w:val="00DE1D0F"/>
    <w:rsid w:val="00DE1D6E"/>
    <w:rsid w:val="00DE1EB4"/>
    <w:rsid w:val="00DE1EF3"/>
    <w:rsid w:val="00DE200B"/>
    <w:rsid w:val="00DE2279"/>
    <w:rsid w:val="00DE2582"/>
    <w:rsid w:val="00DE25CB"/>
    <w:rsid w:val="00DE2655"/>
    <w:rsid w:val="00DE2743"/>
    <w:rsid w:val="00DE2B72"/>
    <w:rsid w:val="00DE2C59"/>
    <w:rsid w:val="00DE2D07"/>
    <w:rsid w:val="00DE3061"/>
    <w:rsid w:val="00DE310F"/>
    <w:rsid w:val="00DE3111"/>
    <w:rsid w:val="00DE3202"/>
    <w:rsid w:val="00DE3278"/>
    <w:rsid w:val="00DE3374"/>
    <w:rsid w:val="00DE378F"/>
    <w:rsid w:val="00DE3894"/>
    <w:rsid w:val="00DE3BEF"/>
    <w:rsid w:val="00DE3D69"/>
    <w:rsid w:val="00DE3E6A"/>
    <w:rsid w:val="00DE41A7"/>
    <w:rsid w:val="00DE4230"/>
    <w:rsid w:val="00DE44F7"/>
    <w:rsid w:val="00DE45D0"/>
    <w:rsid w:val="00DE45E2"/>
    <w:rsid w:val="00DE46C7"/>
    <w:rsid w:val="00DE471D"/>
    <w:rsid w:val="00DE479A"/>
    <w:rsid w:val="00DE47F2"/>
    <w:rsid w:val="00DE4823"/>
    <w:rsid w:val="00DE48EC"/>
    <w:rsid w:val="00DE492F"/>
    <w:rsid w:val="00DE4936"/>
    <w:rsid w:val="00DE4B5C"/>
    <w:rsid w:val="00DE4B63"/>
    <w:rsid w:val="00DE4D2A"/>
    <w:rsid w:val="00DE4E3E"/>
    <w:rsid w:val="00DE4F36"/>
    <w:rsid w:val="00DE4F4C"/>
    <w:rsid w:val="00DE50C0"/>
    <w:rsid w:val="00DE51D5"/>
    <w:rsid w:val="00DE51F6"/>
    <w:rsid w:val="00DE53EE"/>
    <w:rsid w:val="00DE5605"/>
    <w:rsid w:val="00DE576D"/>
    <w:rsid w:val="00DE584D"/>
    <w:rsid w:val="00DE5A12"/>
    <w:rsid w:val="00DE5B1C"/>
    <w:rsid w:val="00DE5BDD"/>
    <w:rsid w:val="00DE5C0E"/>
    <w:rsid w:val="00DE5CC2"/>
    <w:rsid w:val="00DE5D1F"/>
    <w:rsid w:val="00DE61BF"/>
    <w:rsid w:val="00DE64C6"/>
    <w:rsid w:val="00DE64F4"/>
    <w:rsid w:val="00DE6FB0"/>
    <w:rsid w:val="00DE6FE9"/>
    <w:rsid w:val="00DE72F2"/>
    <w:rsid w:val="00DE742A"/>
    <w:rsid w:val="00DE75C3"/>
    <w:rsid w:val="00DE762C"/>
    <w:rsid w:val="00DE769A"/>
    <w:rsid w:val="00DE76F9"/>
    <w:rsid w:val="00DE794C"/>
    <w:rsid w:val="00DE79C5"/>
    <w:rsid w:val="00DE7B9F"/>
    <w:rsid w:val="00DE7D90"/>
    <w:rsid w:val="00DF0188"/>
    <w:rsid w:val="00DF02B9"/>
    <w:rsid w:val="00DF0328"/>
    <w:rsid w:val="00DF04C2"/>
    <w:rsid w:val="00DF04CF"/>
    <w:rsid w:val="00DF054D"/>
    <w:rsid w:val="00DF0571"/>
    <w:rsid w:val="00DF05B8"/>
    <w:rsid w:val="00DF085B"/>
    <w:rsid w:val="00DF0893"/>
    <w:rsid w:val="00DF093B"/>
    <w:rsid w:val="00DF0D3F"/>
    <w:rsid w:val="00DF0EA7"/>
    <w:rsid w:val="00DF1019"/>
    <w:rsid w:val="00DF116B"/>
    <w:rsid w:val="00DF13E3"/>
    <w:rsid w:val="00DF1699"/>
    <w:rsid w:val="00DF17D1"/>
    <w:rsid w:val="00DF1B1B"/>
    <w:rsid w:val="00DF1CEC"/>
    <w:rsid w:val="00DF1F1C"/>
    <w:rsid w:val="00DF1FC7"/>
    <w:rsid w:val="00DF20EE"/>
    <w:rsid w:val="00DF242C"/>
    <w:rsid w:val="00DF2687"/>
    <w:rsid w:val="00DF2693"/>
    <w:rsid w:val="00DF2740"/>
    <w:rsid w:val="00DF2769"/>
    <w:rsid w:val="00DF28A0"/>
    <w:rsid w:val="00DF292D"/>
    <w:rsid w:val="00DF2B6D"/>
    <w:rsid w:val="00DF2CFB"/>
    <w:rsid w:val="00DF2D02"/>
    <w:rsid w:val="00DF2E24"/>
    <w:rsid w:val="00DF3503"/>
    <w:rsid w:val="00DF35B1"/>
    <w:rsid w:val="00DF3798"/>
    <w:rsid w:val="00DF3826"/>
    <w:rsid w:val="00DF3924"/>
    <w:rsid w:val="00DF3968"/>
    <w:rsid w:val="00DF3E8D"/>
    <w:rsid w:val="00DF4015"/>
    <w:rsid w:val="00DF4196"/>
    <w:rsid w:val="00DF4267"/>
    <w:rsid w:val="00DF4334"/>
    <w:rsid w:val="00DF4592"/>
    <w:rsid w:val="00DF46D4"/>
    <w:rsid w:val="00DF4A04"/>
    <w:rsid w:val="00DF4A0D"/>
    <w:rsid w:val="00DF4D70"/>
    <w:rsid w:val="00DF4D75"/>
    <w:rsid w:val="00DF4F42"/>
    <w:rsid w:val="00DF50D0"/>
    <w:rsid w:val="00DF51F7"/>
    <w:rsid w:val="00DF54A4"/>
    <w:rsid w:val="00DF58FF"/>
    <w:rsid w:val="00DF5ADD"/>
    <w:rsid w:val="00DF5C69"/>
    <w:rsid w:val="00DF5E99"/>
    <w:rsid w:val="00DF5F2B"/>
    <w:rsid w:val="00DF6189"/>
    <w:rsid w:val="00DF61BA"/>
    <w:rsid w:val="00DF626B"/>
    <w:rsid w:val="00DF649F"/>
    <w:rsid w:val="00DF6641"/>
    <w:rsid w:val="00DF689E"/>
    <w:rsid w:val="00DF68BC"/>
    <w:rsid w:val="00DF694F"/>
    <w:rsid w:val="00DF6D48"/>
    <w:rsid w:val="00DF6E2E"/>
    <w:rsid w:val="00DF7216"/>
    <w:rsid w:val="00DF725E"/>
    <w:rsid w:val="00DF734A"/>
    <w:rsid w:val="00DF7614"/>
    <w:rsid w:val="00DF78A4"/>
    <w:rsid w:val="00DF79FE"/>
    <w:rsid w:val="00DF7B0F"/>
    <w:rsid w:val="00DF7B60"/>
    <w:rsid w:val="00DF7D6C"/>
    <w:rsid w:val="00DF7E4A"/>
    <w:rsid w:val="00E00030"/>
    <w:rsid w:val="00E000DF"/>
    <w:rsid w:val="00E001F2"/>
    <w:rsid w:val="00E0071B"/>
    <w:rsid w:val="00E00893"/>
    <w:rsid w:val="00E008B4"/>
    <w:rsid w:val="00E00A87"/>
    <w:rsid w:val="00E00CB9"/>
    <w:rsid w:val="00E00CE6"/>
    <w:rsid w:val="00E00EB0"/>
    <w:rsid w:val="00E01083"/>
    <w:rsid w:val="00E010E6"/>
    <w:rsid w:val="00E010FD"/>
    <w:rsid w:val="00E011CA"/>
    <w:rsid w:val="00E01276"/>
    <w:rsid w:val="00E0128B"/>
    <w:rsid w:val="00E0151A"/>
    <w:rsid w:val="00E0151B"/>
    <w:rsid w:val="00E01645"/>
    <w:rsid w:val="00E0179B"/>
    <w:rsid w:val="00E019CF"/>
    <w:rsid w:val="00E02109"/>
    <w:rsid w:val="00E02134"/>
    <w:rsid w:val="00E02506"/>
    <w:rsid w:val="00E0258F"/>
    <w:rsid w:val="00E025A7"/>
    <w:rsid w:val="00E0262B"/>
    <w:rsid w:val="00E026C0"/>
    <w:rsid w:val="00E029AC"/>
    <w:rsid w:val="00E02BE6"/>
    <w:rsid w:val="00E03161"/>
    <w:rsid w:val="00E031F9"/>
    <w:rsid w:val="00E032A5"/>
    <w:rsid w:val="00E03446"/>
    <w:rsid w:val="00E03484"/>
    <w:rsid w:val="00E03577"/>
    <w:rsid w:val="00E03596"/>
    <w:rsid w:val="00E037D4"/>
    <w:rsid w:val="00E0387D"/>
    <w:rsid w:val="00E03A3B"/>
    <w:rsid w:val="00E03CF0"/>
    <w:rsid w:val="00E03DC5"/>
    <w:rsid w:val="00E03EB8"/>
    <w:rsid w:val="00E03F8F"/>
    <w:rsid w:val="00E0408D"/>
    <w:rsid w:val="00E04773"/>
    <w:rsid w:val="00E04956"/>
    <w:rsid w:val="00E04CFD"/>
    <w:rsid w:val="00E04EBE"/>
    <w:rsid w:val="00E04ED0"/>
    <w:rsid w:val="00E04F95"/>
    <w:rsid w:val="00E0566E"/>
    <w:rsid w:val="00E05964"/>
    <w:rsid w:val="00E05A36"/>
    <w:rsid w:val="00E05CFA"/>
    <w:rsid w:val="00E05D45"/>
    <w:rsid w:val="00E0607E"/>
    <w:rsid w:val="00E06099"/>
    <w:rsid w:val="00E0610E"/>
    <w:rsid w:val="00E06153"/>
    <w:rsid w:val="00E063E2"/>
    <w:rsid w:val="00E0651D"/>
    <w:rsid w:val="00E0671D"/>
    <w:rsid w:val="00E06751"/>
    <w:rsid w:val="00E067EA"/>
    <w:rsid w:val="00E06D17"/>
    <w:rsid w:val="00E06EEF"/>
    <w:rsid w:val="00E07244"/>
    <w:rsid w:val="00E07388"/>
    <w:rsid w:val="00E073E4"/>
    <w:rsid w:val="00E0755F"/>
    <w:rsid w:val="00E079BA"/>
    <w:rsid w:val="00E07B1F"/>
    <w:rsid w:val="00E07B7A"/>
    <w:rsid w:val="00E07C66"/>
    <w:rsid w:val="00E07C8A"/>
    <w:rsid w:val="00E07CB4"/>
    <w:rsid w:val="00E10040"/>
    <w:rsid w:val="00E10172"/>
    <w:rsid w:val="00E102E8"/>
    <w:rsid w:val="00E10339"/>
    <w:rsid w:val="00E10435"/>
    <w:rsid w:val="00E10441"/>
    <w:rsid w:val="00E1047C"/>
    <w:rsid w:val="00E10786"/>
    <w:rsid w:val="00E108C5"/>
    <w:rsid w:val="00E10990"/>
    <w:rsid w:val="00E10CA9"/>
    <w:rsid w:val="00E10DB9"/>
    <w:rsid w:val="00E1110F"/>
    <w:rsid w:val="00E113AD"/>
    <w:rsid w:val="00E11528"/>
    <w:rsid w:val="00E116D2"/>
    <w:rsid w:val="00E11908"/>
    <w:rsid w:val="00E11981"/>
    <w:rsid w:val="00E11A26"/>
    <w:rsid w:val="00E11A6A"/>
    <w:rsid w:val="00E11FE5"/>
    <w:rsid w:val="00E11FFA"/>
    <w:rsid w:val="00E1255D"/>
    <w:rsid w:val="00E1278B"/>
    <w:rsid w:val="00E12805"/>
    <w:rsid w:val="00E12879"/>
    <w:rsid w:val="00E128E9"/>
    <w:rsid w:val="00E12A50"/>
    <w:rsid w:val="00E12B13"/>
    <w:rsid w:val="00E12C52"/>
    <w:rsid w:val="00E12F2C"/>
    <w:rsid w:val="00E13128"/>
    <w:rsid w:val="00E132C6"/>
    <w:rsid w:val="00E13578"/>
    <w:rsid w:val="00E13591"/>
    <w:rsid w:val="00E13730"/>
    <w:rsid w:val="00E137EE"/>
    <w:rsid w:val="00E1394E"/>
    <w:rsid w:val="00E13A7E"/>
    <w:rsid w:val="00E13B68"/>
    <w:rsid w:val="00E13C04"/>
    <w:rsid w:val="00E13E79"/>
    <w:rsid w:val="00E13EA2"/>
    <w:rsid w:val="00E13FC7"/>
    <w:rsid w:val="00E13FC9"/>
    <w:rsid w:val="00E1414F"/>
    <w:rsid w:val="00E14230"/>
    <w:rsid w:val="00E1446F"/>
    <w:rsid w:val="00E1452C"/>
    <w:rsid w:val="00E1466F"/>
    <w:rsid w:val="00E1468A"/>
    <w:rsid w:val="00E14C6E"/>
    <w:rsid w:val="00E14E48"/>
    <w:rsid w:val="00E14EC9"/>
    <w:rsid w:val="00E14EF2"/>
    <w:rsid w:val="00E15145"/>
    <w:rsid w:val="00E15250"/>
    <w:rsid w:val="00E152C6"/>
    <w:rsid w:val="00E15501"/>
    <w:rsid w:val="00E15861"/>
    <w:rsid w:val="00E1589A"/>
    <w:rsid w:val="00E158B6"/>
    <w:rsid w:val="00E15926"/>
    <w:rsid w:val="00E15B92"/>
    <w:rsid w:val="00E15C11"/>
    <w:rsid w:val="00E15C1C"/>
    <w:rsid w:val="00E15C2C"/>
    <w:rsid w:val="00E15CF7"/>
    <w:rsid w:val="00E15F6C"/>
    <w:rsid w:val="00E16234"/>
    <w:rsid w:val="00E1649B"/>
    <w:rsid w:val="00E164D6"/>
    <w:rsid w:val="00E164D8"/>
    <w:rsid w:val="00E1694E"/>
    <w:rsid w:val="00E16A01"/>
    <w:rsid w:val="00E16A07"/>
    <w:rsid w:val="00E16AB9"/>
    <w:rsid w:val="00E16D3E"/>
    <w:rsid w:val="00E16DAC"/>
    <w:rsid w:val="00E16DE2"/>
    <w:rsid w:val="00E16FC5"/>
    <w:rsid w:val="00E175DC"/>
    <w:rsid w:val="00E176C7"/>
    <w:rsid w:val="00E1780C"/>
    <w:rsid w:val="00E17817"/>
    <w:rsid w:val="00E179B1"/>
    <w:rsid w:val="00E17B52"/>
    <w:rsid w:val="00E17C5F"/>
    <w:rsid w:val="00E17DBA"/>
    <w:rsid w:val="00E17EDF"/>
    <w:rsid w:val="00E20223"/>
    <w:rsid w:val="00E204A9"/>
    <w:rsid w:val="00E2058C"/>
    <w:rsid w:val="00E20638"/>
    <w:rsid w:val="00E206CD"/>
    <w:rsid w:val="00E2072E"/>
    <w:rsid w:val="00E207B5"/>
    <w:rsid w:val="00E20814"/>
    <w:rsid w:val="00E208D5"/>
    <w:rsid w:val="00E209A8"/>
    <w:rsid w:val="00E20ACD"/>
    <w:rsid w:val="00E20B68"/>
    <w:rsid w:val="00E20C61"/>
    <w:rsid w:val="00E20D2A"/>
    <w:rsid w:val="00E20D52"/>
    <w:rsid w:val="00E20D78"/>
    <w:rsid w:val="00E20EC8"/>
    <w:rsid w:val="00E20F5A"/>
    <w:rsid w:val="00E20F83"/>
    <w:rsid w:val="00E2109A"/>
    <w:rsid w:val="00E210C9"/>
    <w:rsid w:val="00E212FF"/>
    <w:rsid w:val="00E21478"/>
    <w:rsid w:val="00E216B7"/>
    <w:rsid w:val="00E21880"/>
    <w:rsid w:val="00E219E2"/>
    <w:rsid w:val="00E21C7E"/>
    <w:rsid w:val="00E21CA6"/>
    <w:rsid w:val="00E21DC8"/>
    <w:rsid w:val="00E221AF"/>
    <w:rsid w:val="00E2234E"/>
    <w:rsid w:val="00E2237C"/>
    <w:rsid w:val="00E2259C"/>
    <w:rsid w:val="00E226BC"/>
    <w:rsid w:val="00E226E8"/>
    <w:rsid w:val="00E228D4"/>
    <w:rsid w:val="00E228F6"/>
    <w:rsid w:val="00E22919"/>
    <w:rsid w:val="00E2295B"/>
    <w:rsid w:val="00E22C14"/>
    <w:rsid w:val="00E22D89"/>
    <w:rsid w:val="00E22FB0"/>
    <w:rsid w:val="00E230EB"/>
    <w:rsid w:val="00E230F7"/>
    <w:rsid w:val="00E2311A"/>
    <w:rsid w:val="00E23209"/>
    <w:rsid w:val="00E237CB"/>
    <w:rsid w:val="00E23857"/>
    <w:rsid w:val="00E23AEE"/>
    <w:rsid w:val="00E23D56"/>
    <w:rsid w:val="00E24467"/>
    <w:rsid w:val="00E249CC"/>
    <w:rsid w:val="00E24A0C"/>
    <w:rsid w:val="00E24A38"/>
    <w:rsid w:val="00E24D0E"/>
    <w:rsid w:val="00E24D6A"/>
    <w:rsid w:val="00E24DD3"/>
    <w:rsid w:val="00E24FBE"/>
    <w:rsid w:val="00E24FC4"/>
    <w:rsid w:val="00E25146"/>
    <w:rsid w:val="00E251B8"/>
    <w:rsid w:val="00E25358"/>
    <w:rsid w:val="00E255DC"/>
    <w:rsid w:val="00E256B7"/>
    <w:rsid w:val="00E256C0"/>
    <w:rsid w:val="00E2576D"/>
    <w:rsid w:val="00E2585B"/>
    <w:rsid w:val="00E258E8"/>
    <w:rsid w:val="00E25A51"/>
    <w:rsid w:val="00E25A54"/>
    <w:rsid w:val="00E25EB1"/>
    <w:rsid w:val="00E25ED2"/>
    <w:rsid w:val="00E25EDD"/>
    <w:rsid w:val="00E26129"/>
    <w:rsid w:val="00E261CD"/>
    <w:rsid w:val="00E262D1"/>
    <w:rsid w:val="00E263C9"/>
    <w:rsid w:val="00E26592"/>
    <w:rsid w:val="00E26A59"/>
    <w:rsid w:val="00E26AE6"/>
    <w:rsid w:val="00E26E52"/>
    <w:rsid w:val="00E26ECE"/>
    <w:rsid w:val="00E26FEF"/>
    <w:rsid w:val="00E270E6"/>
    <w:rsid w:val="00E2723F"/>
    <w:rsid w:val="00E274B5"/>
    <w:rsid w:val="00E2759B"/>
    <w:rsid w:val="00E2760F"/>
    <w:rsid w:val="00E2765F"/>
    <w:rsid w:val="00E2781D"/>
    <w:rsid w:val="00E278C4"/>
    <w:rsid w:val="00E27928"/>
    <w:rsid w:val="00E27BA5"/>
    <w:rsid w:val="00E27C56"/>
    <w:rsid w:val="00E27C6E"/>
    <w:rsid w:val="00E27E07"/>
    <w:rsid w:val="00E3001A"/>
    <w:rsid w:val="00E30881"/>
    <w:rsid w:val="00E309FE"/>
    <w:rsid w:val="00E30A1B"/>
    <w:rsid w:val="00E30B32"/>
    <w:rsid w:val="00E30B47"/>
    <w:rsid w:val="00E30BCF"/>
    <w:rsid w:val="00E30DFC"/>
    <w:rsid w:val="00E30FB9"/>
    <w:rsid w:val="00E31004"/>
    <w:rsid w:val="00E311E5"/>
    <w:rsid w:val="00E312A0"/>
    <w:rsid w:val="00E31616"/>
    <w:rsid w:val="00E317E5"/>
    <w:rsid w:val="00E319DE"/>
    <w:rsid w:val="00E31E96"/>
    <w:rsid w:val="00E31E9B"/>
    <w:rsid w:val="00E32135"/>
    <w:rsid w:val="00E32171"/>
    <w:rsid w:val="00E32233"/>
    <w:rsid w:val="00E32297"/>
    <w:rsid w:val="00E324C4"/>
    <w:rsid w:val="00E324F1"/>
    <w:rsid w:val="00E3270C"/>
    <w:rsid w:val="00E3286D"/>
    <w:rsid w:val="00E32A5F"/>
    <w:rsid w:val="00E32A68"/>
    <w:rsid w:val="00E32B7A"/>
    <w:rsid w:val="00E32B9F"/>
    <w:rsid w:val="00E32DD7"/>
    <w:rsid w:val="00E3302F"/>
    <w:rsid w:val="00E330F4"/>
    <w:rsid w:val="00E33564"/>
    <w:rsid w:val="00E335CB"/>
    <w:rsid w:val="00E335EE"/>
    <w:rsid w:val="00E3368E"/>
    <w:rsid w:val="00E33718"/>
    <w:rsid w:val="00E33719"/>
    <w:rsid w:val="00E337CC"/>
    <w:rsid w:val="00E337D2"/>
    <w:rsid w:val="00E337FA"/>
    <w:rsid w:val="00E33970"/>
    <w:rsid w:val="00E33A5B"/>
    <w:rsid w:val="00E33A67"/>
    <w:rsid w:val="00E33B1A"/>
    <w:rsid w:val="00E33B38"/>
    <w:rsid w:val="00E33BE2"/>
    <w:rsid w:val="00E33DC7"/>
    <w:rsid w:val="00E33E53"/>
    <w:rsid w:val="00E33F31"/>
    <w:rsid w:val="00E33FDA"/>
    <w:rsid w:val="00E34076"/>
    <w:rsid w:val="00E34187"/>
    <w:rsid w:val="00E3425B"/>
    <w:rsid w:val="00E3428C"/>
    <w:rsid w:val="00E343F6"/>
    <w:rsid w:val="00E344BB"/>
    <w:rsid w:val="00E34656"/>
    <w:rsid w:val="00E3472E"/>
    <w:rsid w:val="00E3489B"/>
    <w:rsid w:val="00E34936"/>
    <w:rsid w:val="00E34990"/>
    <w:rsid w:val="00E34A67"/>
    <w:rsid w:val="00E34AFC"/>
    <w:rsid w:val="00E34B71"/>
    <w:rsid w:val="00E34C0F"/>
    <w:rsid w:val="00E34D29"/>
    <w:rsid w:val="00E34D4F"/>
    <w:rsid w:val="00E34D82"/>
    <w:rsid w:val="00E34E30"/>
    <w:rsid w:val="00E34E57"/>
    <w:rsid w:val="00E352A6"/>
    <w:rsid w:val="00E35747"/>
    <w:rsid w:val="00E358AC"/>
    <w:rsid w:val="00E359E0"/>
    <w:rsid w:val="00E35BE1"/>
    <w:rsid w:val="00E35DD3"/>
    <w:rsid w:val="00E36096"/>
    <w:rsid w:val="00E363E6"/>
    <w:rsid w:val="00E363F8"/>
    <w:rsid w:val="00E3643E"/>
    <w:rsid w:val="00E3652C"/>
    <w:rsid w:val="00E3664C"/>
    <w:rsid w:val="00E36A2B"/>
    <w:rsid w:val="00E36AEB"/>
    <w:rsid w:val="00E36AEF"/>
    <w:rsid w:val="00E36BC1"/>
    <w:rsid w:val="00E36DD9"/>
    <w:rsid w:val="00E36F97"/>
    <w:rsid w:val="00E37178"/>
    <w:rsid w:val="00E371FE"/>
    <w:rsid w:val="00E37209"/>
    <w:rsid w:val="00E37213"/>
    <w:rsid w:val="00E3723E"/>
    <w:rsid w:val="00E3728B"/>
    <w:rsid w:val="00E374D5"/>
    <w:rsid w:val="00E375AB"/>
    <w:rsid w:val="00E3771A"/>
    <w:rsid w:val="00E37845"/>
    <w:rsid w:val="00E37894"/>
    <w:rsid w:val="00E37E04"/>
    <w:rsid w:val="00E37EF9"/>
    <w:rsid w:val="00E40305"/>
    <w:rsid w:val="00E40452"/>
    <w:rsid w:val="00E404C7"/>
    <w:rsid w:val="00E40717"/>
    <w:rsid w:val="00E407C4"/>
    <w:rsid w:val="00E408E0"/>
    <w:rsid w:val="00E40AC4"/>
    <w:rsid w:val="00E40BEA"/>
    <w:rsid w:val="00E40D41"/>
    <w:rsid w:val="00E40E2C"/>
    <w:rsid w:val="00E4110E"/>
    <w:rsid w:val="00E4121C"/>
    <w:rsid w:val="00E41252"/>
    <w:rsid w:val="00E4131E"/>
    <w:rsid w:val="00E41383"/>
    <w:rsid w:val="00E41405"/>
    <w:rsid w:val="00E416C2"/>
    <w:rsid w:val="00E4175C"/>
    <w:rsid w:val="00E4178E"/>
    <w:rsid w:val="00E41900"/>
    <w:rsid w:val="00E41B5C"/>
    <w:rsid w:val="00E41D33"/>
    <w:rsid w:val="00E41E6C"/>
    <w:rsid w:val="00E41EC1"/>
    <w:rsid w:val="00E4206D"/>
    <w:rsid w:val="00E4216C"/>
    <w:rsid w:val="00E42423"/>
    <w:rsid w:val="00E4244A"/>
    <w:rsid w:val="00E428A0"/>
    <w:rsid w:val="00E4298F"/>
    <w:rsid w:val="00E429F1"/>
    <w:rsid w:val="00E429FA"/>
    <w:rsid w:val="00E42BB6"/>
    <w:rsid w:val="00E42D9C"/>
    <w:rsid w:val="00E42E4D"/>
    <w:rsid w:val="00E43024"/>
    <w:rsid w:val="00E432D6"/>
    <w:rsid w:val="00E43419"/>
    <w:rsid w:val="00E43775"/>
    <w:rsid w:val="00E43829"/>
    <w:rsid w:val="00E43A14"/>
    <w:rsid w:val="00E43ED4"/>
    <w:rsid w:val="00E4401A"/>
    <w:rsid w:val="00E44071"/>
    <w:rsid w:val="00E4420D"/>
    <w:rsid w:val="00E44340"/>
    <w:rsid w:val="00E44532"/>
    <w:rsid w:val="00E44542"/>
    <w:rsid w:val="00E445BB"/>
    <w:rsid w:val="00E4488C"/>
    <w:rsid w:val="00E448BD"/>
    <w:rsid w:val="00E448C7"/>
    <w:rsid w:val="00E44943"/>
    <w:rsid w:val="00E44AD7"/>
    <w:rsid w:val="00E44AF0"/>
    <w:rsid w:val="00E44B59"/>
    <w:rsid w:val="00E44B63"/>
    <w:rsid w:val="00E44B6E"/>
    <w:rsid w:val="00E44CB0"/>
    <w:rsid w:val="00E44E05"/>
    <w:rsid w:val="00E450AB"/>
    <w:rsid w:val="00E452C1"/>
    <w:rsid w:val="00E4531B"/>
    <w:rsid w:val="00E45609"/>
    <w:rsid w:val="00E4570A"/>
    <w:rsid w:val="00E45711"/>
    <w:rsid w:val="00E45920"/>
    <w:rsid w:val="00E459C7"/>
    <w:rsid w:val="00E45AF9"/>
    <w:rsid w:val="00E45B52"/>
    <w:rsid w:val="00E45BF8"/>
    <w:rsid w:val="00E45C25"/>
    <w:rsid w:val="00E45CE8"/>
    <w:rsid w:val="00E45FA7"/>
    <w:rsid w:val="00E4613A"/>
    <w:rsid w:val="00E4616F"/>
    <w:rsid w:val="00E461D8"/>
    <w:rsid w:val="00E462BD"/>
    <w:rsid w:val="00E46329"/>
    <w:rsid w:val="00E4632B"/>
    <w:rsid w:val="00E46503"/>
    <w:rsid w:val="00E4652D"/>
    <w:rsid w:val="00E4658A"/>
    <w:rsid w:val="00E465F5"/>
    <w:rsid w:val="00E4689F"/>
    <w:rsid w:val="00E46A7E"/>
    <w:rsid w:val="00E46AB4"/>
    <w:rsid w:val="00E46C6F"/>
    <w:rsid w:val="00E46EDB"/>
    <w:rsid w:val="00E46FC7"/>
    <w:rsid w:val="00E47375"/>
    <w:rsid w:val="00E4737A"/>
    <w:rsid w:val="00E47827"/>
    <w:rsid w:val="00E478B1"/>
    <w:rsid w:val="00E47CC6"/>
    <w:rsid w:val="00E47CF5"/>
    <w:rsid w:val="00E47D73"/>
    <w:rsid w:val="00E50216"/>
    <w:rsid w:val="00E502D7"/>
    <w:rsid w:val="00E50477"/>
    <w:rsid w:val="00E50518"/>
    <w:rsid w:val="00E507A8"/>
    <w:rsid w:val="00E50A96"/>
    <w:rsid w:val="00E50AEF"/>
    <w:rsid w:val="00E50DBD"/>
    <w:rsid w:val="00E50F22"/>
    <w:rsid w:val="00E51189"/>
    <w:rsid w:val="00E5126F"/>
    <w:rsid w:val="00E512F6"/>
    <w:rsid w:val="00E513DA"/>
    <w:rsid w:val="00E5146D"/>
    <w:rsid w:val="00E5148E"/>
    <w:rsid w:val="00E517D9"/>
    <w:rsid w:val="00E51871"/>
    <w:rsid w:val="00E51924"/>
    <w:rsid w:val="00E51B58"/>
    <w:rsid w:val="00E51CAF"/>
    <w:rsid w:val="00E51DD1"/>
    <w:rsid w:val="00E51DF9"/>
    <w:rsid w:val="00E51E4A"/>
    <w:rsid w:val="00E5224D"/>
    <w:rsid w:val="00E52477"/>
    <w:rsid w:val="00E52AE1"/>
    <w:rsid w:val="00E52D1A"/>
    <w:rsid w:val="00E52DB4"/>
    <w:rsid w:val="00E52FEE"/>
    <w:rsid w:val="00E53023"/>
    <w:rsid w:val="00E5359B"/>
    <w:rsid w:val="00E535FE"/>
    <w:rsid w:val="00E53803"/>
    <w:rsid w:val="00E5382D"/>
    <w:rsid w:val="00E53927"/>
    <w:rsid w:val="00E53A51"/>
    <w:rsid w:val="00E53A77"/>
    <w:rsid w:val="00E53F44"/>
    <w:rsid w:val="00E54083"/>
    <w:rsid w:val="00E5426E"/>
    <w:rsid w:val="00E543EC"/>
    <w:rsid w:val="00E545F2"/>
    <w:rsid w:val="00E54BF5"/>
    <w:rsid w:val="00E54BFA"/>
    <w:rsid w:val="00E54D66"/>
    <w:rsid w:val="00E54E81"/>
    <w:rsid w:val="00E54E82"/>
    <w:rsid w:val="00E54F9D"/>
    <w:rsid w:val="00E54FEB"/>
    <w:rsid w:val="00E5504A"/>
    <w:rsid w:val="00E5529C"/>
    <w:rsid w:val="00E55348"/>
    <w:rsid w:val="00E5536A"/>
    <w:rsid w:val="00E5541A"/>
    <w:rsid w:val="00E5542F"/>
    <w:rsid w:val="00E5547D"/>
    <w:rsid w:val="00E555D6"/>
    <w:rsid w:val="00E5589C"/>
    <w:rsid w:val="00E55AC3"/>
    <w:rsid w:val="00E55BCD"/>
    <w:rsid w:val="00E5643D"/>
    <w:rsid w:val="00E566F5"/>
    <w:rsid w:val="00E56703"/>
    <w:rsid w:val="00E568AF"/>
    <w:rsid w:val="00E569D6"/>
    <w:rsid w:val="00E56AFB"/>
    <w:rsid w:val="00E56AFE"/>
    <w:rsid w:val="00E57296"/>
    <w:rsid w:val="00E572F7"/>
    <w:rsid w:val="00E5730A"/>
    <w:rsid w:val="00E573C7"/>
    <w:rsid w:val="00E57580"/>
    <w:rsid w:val="00E575CC"/>
    <w:rsid w:val="00E5793A"/>
    <w:rsid w:val="00E579CA"/>
    <w:rsid w:val="00E57A41"/>
    <w:rsid w:val="00E57C14"/>
    <w:rsid w:val="00E57C8B"/>
    <w:rsid w:val="00E600FF"/>
    <w:rsid w:val="00E601A9"/>
    <w:rsid w:val="00E6022C"/>
    <w:rsid w:val="00E6023F"/>
    <w:rsid w:val="00E60588"/>
    <w:rsid w:val="00E60711"/>
    <w:rsid w:val="00E60807"/>
    <w:rsid w:val="00E60968"/>
    <w:rsid w:val="00E609B1"/>
    <w:rsid w:val="00E609C6"/>
    <w:rsid w:val="00E60FA7"/>
    <w:rsid w:val="00E60FA8"/>
    <w:rsid w:val="00E60FCB"/>
    <w:rsid w:val="00E61111"/>
    <w:rsid w:val="00E61373"/>
    <w:rsid w:val="00E615D6"/>
    <w:rsid w:val="00E61727"/>
    <w:rsid w:val="00E61740"/>
    <w:rsid w:val="00E61796"/>
    <w:rsid w:val="00E617A7"/>
    <w:rsid w:val="00E61CDA"/>
    <w:rsid w:val="00E61CF0"/>
    <w:rsid w:val="00E61F07"/>
    <w:rsid w:val="00E61F22"/>
    <w:rsid w:val="00E62027"/>
    <w:rsid w:val="00E6258C"/>
    <w:rsid w:val="00E6297B"/>
    <w:rsid w:val="00E62AAD"/>
    <w:rsid w:val="00E62D0A"/>
    <w:rsid w:val="00E62EE3"/>
    <w:rsid w:val="00E62FE8"/>
    <w:rsid w:val="00E632D2"/>
    <w:rsid w:val="00E63534"/>
    <w:rsid w:val="00E6355F"/>
    <w:rsid w:val="00E63751"/>
    <w:rsid w:val="00E6392F"/>
    <w:rsid w:val="00E63938"/>
    <w:rsid w:val="00E63992"/>
    <w:rsid w:val="00E63DCE"/>
    <w:rsid w:val="00E63E81"/>
    <w:rsid w:val="00E63E9E"/>
    <w:rsid w:val="00E63F7A"/>
    <w:rsid w:val="00E64098"/>
    <w:rsid w:val="00E641CC"/>
    <w:rsid w:val="00E643C1"/>
    <w:rsid w:val="00E64506"/>
    <w:rsid w:val="00E6450F"/>
    <w:rsid w:val="00E646AA"/>
    <w:rsid w:val="00E64786"/>
    <w:rsid w:val="00E648C5"/>
    <w:rsid w:val="00E64AA0"/>
    <w:rsid w:val="00E64B68"/>
    <w:rsid w:val="00E64C9C"/>
    <w:rsid w:val="00E650DB"/>
    <w:rsid w:val="00E6513C"/>
    <w:rsid w:val="00E65332"/>
    <w:rsid w:val="00E65921"/>
    <w:rsid w:val="00E65D11"/>
    <w:rsid w:val="00E65D53"/>
    <w:rsid w:val="00E65E04"/>
    <w:rsid w:val="00E65E83"/>
    <w:rsid w:val="00E66188"/>
    <w:rsid w:val="00E66407"/>
    <w:rsid w:val="00E665ED"/>
    <w:rsid w:val="00E66720"/>
    <w:rsid w:val="00E66796"/>
    <w:rsid w:val="00E668FC"/>
    <w:rsid w:val="00E66A8B"/>
    <w:rsid w:val="00E66BEE"/>
    <w:rsid w:val="00E66F0D"/>
    <w:rsid w:val="00E66FC9"/>
    <w:rsid w:val="00E6703C"/>
    <w:rsid w:val="00E672BE"/>
    <w:rsid w:val="00E67429"/>
    <w:rsid w:val="00E67459"/>
    <w:rsid w:val="00E6754D"/>
    <w:rsid w:val="00E675CA"/>
    <w:rsid w:val="00E67676"/>
    <w:rsid w:val="00E6769B"/>
    <w:rsid w:val="00E676C8"/>
    <w:rsid w:val="00E67783"/>
    <w:rsid w:val="00E677BD"/>
    <w:rsid w:val="00E6781B"/>
    <w:rsid w:val="00E67B83"/>
    <w:rsid w:val="00E67B9C"/>
    <w:rsid w:val="00E67BB2"/>
    <w:rsid w:val="00E67ED0"/>
    <w:rsid w:val="00E7008E"/>
    <w:rsid w:val="00E700EA"/>
    <w:rsid w:val="00E70317"/>
    <w:rsid w:val="00E703E1"/>
    <w:rsid w:val="00E703F8"/>
    <w:rsid w:val="00E70889"/>
    <w:rsid w:val="00E70962"/>
    <w:rsid w:val="00E709C3"/>
    <w:rsid w:val="00E70A66"/>
    <w:rsid w:val="00E70B1E"/>
    <w:rsid w:val="00E70D22"/>
    <w:rsid w:val="00E70DBD"/>
    <w:rsid w:val="00E70E6F"/>
    <w:rsid w:val="00E70E85"/>
    <w:rsid w:val="00E7120F"/>
    <w:rsid w:val="00E712C9"/>
    <w:rsid w:val="00E71359"/>
    <w:rsid w:val="00E717F2"/>
    <w:rsid w:val="00E718C5"/>
    <w:rsid w:val="00E71A2B"/>
    <w:rsid w:val="00E71BCC"/>
    <w:rsid w:val="00E71F81"/>
    <w:rsid w:val="00E7207F"/>
    <w:rsid w:val="00E72081"/>
    <w:rsid w:val="00E720DA"/>
    <w:rsid w:val="00E72261"/>
    <w:rsid w:val="00E72293"/>
    <w:rsid w:val="00E72358"/>
    <w:rsid w:val="00E7237C"/>
    <w:rsid w:val="00E725CE"/>
    <w:rsid w:val="00E727B1"/>
    <w:rsid w:val="00E72931"/>
    <w:rsid w:val="00E72934"/>
    <w:rsid w:val="00E7298F"/>
    <w:rsid w:val="00E72A47"/>
    <w:rsid w:val="00E72DF0"/>
    <w:rsid w:val="00E72E3F"/>
    <w:rsid w:val="00E72E77"/>
    <w:rsid w:val="00E72E95"/>
    <w:rsid w:val="00E72FA9"/>
    <w:rsid w:val="00E72FB7"/>
    <w:rsid w:val="00E72FDA"/>
    <w:rsid w:val="00E73373"/>
    <w:rsid w:val="00E736CB"/>
    <w:rsid w:val="00E73A86"/>
    <w:rsid w:val="00E73B52"/>
    <w:rsid w:val="00E73C92"/>
    <w:rsid w:val="00E73D19"/>
    <w:rsid w:val="00E73E89"/>
    <w:rsid w:val="00E74010"/>
    <w:rsid w:val="00E7414E"/>
    <w:rsid w:val="00E74412"/>
    <w:rsid w:val="00E744BB"/>
    <w:rsid w:val="00E745AE"/>
    <w:rsid w:val="00E746B6"/>
    <w:rsid w:val="00E746F6"/>
    <w:rsid w:val="00E747FB"/>
    <w:rsid w:val="00E74CB8"/>
    <w:rsid w:val="00E74CE9"/>
    <w:rsid w:val="00E74E0E"/>
    <w:rsid w:val="00E7501A"/>
    <w:rsid w:val="00E7519D"/>
    <w:rsid w:val="00E75364"/>
    <w:rsid w:val="00E7548E"/>
    <w:rsid w:val="00E7553C"/>
    <w:rsid w:val="00E756C9"/>
    <w:rsid w:val="00E757A6"/>
    <w:rsid w:val="00E75844"/>
    <w:rsid w:val="00E758CB"/>
    <w:rsid w:val="00E759DC"/>
    <w:rsid w:val="00E75AAE"/>
    <w:rsid w:val="00E75AED"/>
    <w:rsid w:val="00E75CDE"/>
    <w:rsid w:val="00E75D4C"/>
    <w:rsid w:val="00E75F1D"/>
    <w:rsid w:val="00E75FF4"/>
    <w:rsid w:val="00E762D7"/>
    <w:rsid w:val="00E7637C"/>
    <w:rsid w:val="00E7667D"/>
    <w:rsid w:val="00E76998"/>
    <w:rsid w:val="00E76B37"/>
    <w:rsid w:val="00E76B3A"/>
    <w:rsid w:val="00E76EBF"/>
    <w:rsid w:val="00E77476"/>
    <w:rsid w:val="00E7769C"/>
    <w:rsid w:val="00E776B6"/>
    <w:rsid w:val="00E777C2"/>
    <w:rsid w:val="00E77858"/>
    <w:rsid w:val="00E77AF9"/>
    <w:rsid w:val="00E77BB4"/>
    <w:rsid w:val="00E77BF4"/>
    <w:rsid w:val="00E77CB2"/>
    <w:rsid w:val="00E77DFC"/>
    <w:rsid w:val="00E801F6"/>
    <w:rsid w:val="00E8029C"/>
    <w:rsid w:val="00E803A7"/>
    <w:rsid w:val="00E80767"/>
    <w:rsid w:val="00E80AEE"/>
    <w:rsid w:val="00E80C3F"/>
    <w:rsid w:val="00E80E9B"/>
    <w:rsid w:val="00E80F62"/>
    <w:rsid w:val="00E81035"/>
    <w:rsid w:val="00E810B3"/>
    <w:rsid w:val="00E8135F"/>
    <w:rsid w:val="00E81466"/>
    <w:rsid w:val="00E81911"/>
    <w:rsid w:val="00E81923"/>
    <w:rsid w:val="00E81958"/>
    <w:rsid w:val="00E81C1F"/>
    <w:rsid w:val="00E81D3D"/>
    <w:rsid w:val="00E81DF1"/>
    <w:rsid w:val="00E81ED4"/>
    <w:rsid w:val="00E8206A"/>
    <w:rsid w:val="00E82627"/>
    <w:rsid w:val="00E827E2"/>
    <w:rsid w:val="00E828EC"/>
    <w:rsid w:val="00E82B2C"/>
    <w:rsid w:val="00E82F08"/>
    <w:rsid w:val="00E8304B"/>
    <w:rsid w:val="00E8368F"/>
    <w:rsid w:val="00E8370A"/>
    <w:rsid w:val="00E838A6"/>
    <w:rsid w:val="00E83951"/>
    <w:rsid w:val="00E839D1"/>
    <w:rsid w:val="00E83C85"/>
    <w:rsid w:val="00E83C91"/>
    <w:rsid w:val="00E83FFC"/>
    <w:rsid w:val="00E840DA"/>
    <w:rsid w:val="00E8419B"/>
    <w:rsid w:val="00E845FB"/>
    <w:rsid w:val="00E84BA5"/>
    <w:rsid w:val="00E84F7A"/>
    <w:rsid w:val="00E84FD8"/>
    <w:rsid w:val="00E84FEF"/>
    <w:rsid w:val="00E85213"/>
    <w:rsid w:val="00E85550"/>
    <w:rsid w:val="00E855EB"/>
    <w:rsid w:val="00E85B53"/>
    <w:rsid w:val="00E85D12"/>
    <w:rsid w:val="00E85D24"/>
    <w:rsid w:val="00E85D26"/>
    <w:rsid w:val="00E85D68"/>
    <w:rsid w:val="00E85DC0"/>
    <w:rsid w:val="00E85EA6"/>
    <w:rsid w:val="00E86236"/>
    <w:rsid w:val="00E862A3"/>
    <w:rsid w:val="00E862C9"/>
    <w:rsid w:val="00E86467"/>
    <w:rsid w:val="00E865C2"/>
    <w:rsid w:val="00E86629"/>
    <w:rsid w:val="00E86A48"/>
    <w:rsid w:val="00E86C71"/>
    <w:rsid w:val="00E86E9C"/>
    <w:rsid w:val="00E86FF9"/>
    <w:rsid w:val="00E87055"/>
    <w:rsid w:val="00E871B2"/>
    <w:rsid w:val="00E873DE"/>
    <w:rsid w:val="00E874BB"/>
    <w:rsid w:val="00E8758F"/>
    <w:rsid w:val="00E87B73"/>
    <w:rsid w:val="00E87CAF"/>
    <w:rsid w:val="00E9029A"/>
    <w:rsid w:val="00E90568"/>
    <w:rsid w:val="00E905B6"/>
    <w:rsid w:val="00E9064D"/>
    <w:rsid w:val="00E906FD"/>
    <w:rsid w:val="00E9075E"/>
    <w:rsid w:val="00E90E83"/>
    <w:rsid w:val="00E90EA2"/>
    <w:rsid w:val="00E90EC6"/>
    <w:rsid w:val="00E90ED5"/>
    <w:rsid w:val="00E9160E"/>
    <w:rsid w:val="00E91A70"/>
    <w:rsid w:val="00E924E7"/>
    <w:rsid w:val="00E925B7"/>
    <w:rsid w:val="00E9277F"/>
    <w:rsid w:val="00E927C2"/>
    <w:rsid w:val="00E929B6"/>
    <w:rsid w:val="00E92A6B"/>
    <w:rsid w:val="00E92ADA"/>
    <w:rsid w:val="00E92DDF"/>
    <w:rsid w:val="00E92E0E"/>
    <w:rsid w:val="00E92EB7"/>
    <w:rsid w:val="00E9329B"/>
    <w:rsid w:val="00E935A6"/>
    <w:rsid w:val="00E93718"/>
    <w:rsid w:val="00E938FF"/>
    <w:rsid w:val="00E939FF"/>
    <w:rsid w:val="00E93A6A"/>
    <w:rsid w:val="00E93BB3"/>
    <w:rsid w:val="00E93DE0"/>
    <w:rsid w:val="00E93E69"/>
    <w:rsid w:val="00E9412C"/>
    <w:rsid w:val="00E94172"/>
    <w:rsid w:val="00E9420F"/>
    <w:rsid w:val="00E94397"/>
    <w:rsid w:val="00E94623"/>
    <w:rsid w:val="00E946D9"/>
    <w:rsid w:val="00E9493A"/>
    <w:rsid w:val="00E9496B"/>
    <w:rsid w:val="00E94A22"/>
    <w:rsid w:val="00E94A56"/>
    <w:rsid w:val="00E94A57"/>
    <w:rsid w:val="00E94B48"/>
    <w:rsid w:val="00E94B5A"/>
    <w:rsid w:val="00E94FEA"/>
    <w:rsid w:val="00E95131"/>
    <w:rsid w:val="00E95389"/>
    <w:rsid w:val="00E95417"/>
    <w:rsid w:val="00E954A6"/>
    <w:rsid w:val="00E95639"/>
    <w:rsid w:val="00E956AB"/>
    <w:rsid w:val="00E958E2"/>
    <w:rsid w:val="00E95901"/>
    <w:rsid w:val="00E95AF6"/>
    <w:rsid w:val="00E95B77"/>
    <w:rsid w:val="00E95C5E"/>
    <w:rsid w:val="00E95C7A"/>
    <w:rsid w:val="00E95D88"/>
    <w:rsid w:val="00E96152"/>
    <w:rsid w:val="00E96266"/>
    <w:rsid w:val="00E9677F"/>
    <w:rsid w:val="00E9691C"/>
    <w:rsid w:val="00E96B69"/>
    <w:rsid w:val="00E96D7A"/>
    <w:rsid w:val="00E970B5"/>
    <w:rsid w:val="00E97162"/>
    <w:rsid w:val="00E97296"/>
    <w:rsid w:val="00E97597"/>
    <w:rsid w:val="00E975FD"/>
    <w:rsid w:val="00E977C1"/>
    <w:rsid w:val="00E977EA"/>
    <w:rsid w:val="00E9794B"/>
    <w:rsid w:val="00E97980"/>
    <w:rsid w:val="00E97A58"/>
    <w:rsid w:val="00E97AF5"/>
    <w:rsid w:val="00E97B07"/>
    <w:rsid w:val="00E97BA0"/>
    <w:rsid w:val="00E97CBB"/>
    <w:rsid w:val="00E97EDF"/>
    <w:rsid w:val="00E97FD3"/>
    <w:rsid w:val="00EA0006"/>
    <w:rsid w:val="00EA0174"/>
    <w:rsid w:val="00EA0238"/>
    <w:rsid w:val="00EA025E"/>
    <w:rsid w:val="00EA0330"/>
    <w:rsid w:val="00EA033B"/>
    <w:rsid w:val="00EA0614"/>
    <w:rsid w:val="00EA0641"/>
    <w:rsid w:val="00EA0694"/>
    <w:rsid w:val="00EA0ADA"/>
    <w:rsid w:val="00EA0C79"/>
    <w:rsid w:val="00EA0C7F"/>
    <w:rsid w:val="00EA0DFE"/>
    <w:rsid w:val="00EA0E33"/>
    <w:rsid w:val="00EA0F6F"/>
    <w:rsid w:val="00EA1034"/>
    <w:rsid w:val="00EA1094"/>
    <w:rsid w:val="00EA1190"/>
    <w:rsid w:val="00EA136D"/>
    <w:rsid w:val="00EA1583"/>
    <w:rsid w:val="00EA1718"/>
    <w:rsid w:val="00EA195F"/>
    <w:rsid w:val="00EA1A63"/>
    <w:rsid w:val="00EA1B37"/>
    <w:rsid w:val="00EA1B60"/>
    <w:rsid w:val="00EA1B88"/>
    <w:rsid w:val="00EA1DFA"/>
    <w:rsid w:val="00EA21E4"/>
    <w:rsid w:val="00EA22A1"/>
    <w:rsid w:val="00EA2338"/>
    <w:rsid w:val="00EA24A8"/>
    <w:rsid w:val="00EA2545"/>
    <w:rsid w:val="00EA2553"/>
    <w:rsid w:val="00EA2596"/>
    <w:rsid w:val="00EA276D"/>
    <w:rsid w:val="00EA2A80"/>
    <w:rsid w:val="00EA2EC0"/>
    <w:rsid w:val="00EA2F2F"/>
    <w:rsid w:val="00EA30D0"/>
    <w:rsid w:val="00EA345E"/>
    <w:rsid w:val="00EA362A"/>
    <w:rsid w:val="00EA37E4"/>
    <w:rsid w:val="00EA3E81"/>
    <w:rsid w:val="00EA4024"/>
    <w:rsid w:val="00EA4052"/>
    <w:rsid w:val="00EA40A1"/>
    <w:rsid w:val="00EA4111"/>
    <w:rsid w:val="00EA4140"/>
    <w:rsid w:val="00EA41E0"/>
    <w:rsid w:val="00EA44D4"/>
    <w:rsid w:val="00EA4639"/>
    <w:rsid w:val="00EA4B94"/>
    <w:rsid w:val="00EA4DDD"/>
    <w:rsid w:val="00EA4F33"/>
    <w:rsid w:val="00EA507C"/>
    <w:rsid w:val="00EA50A6"/>
    <w:rsid w:val="00EA58AA"/>
    <w:rsid w:val="00EA5B66"/>
    <w:rsid w:val="00EA5BEF"/>
    <w:rsid w:val="00EA5E28"/>
    <w:rsid w:val="00EA5F5B"/>
    <w:rsid w:val="00EA610E"/>
    <w:rsid w:val="00EA62C7"/>
    <w:rsid w:val="00EA639E"/>
    <w:rsid w:val="00EA6488"/>
    <w:rsid w:val="00EA6737"/>
    <w:rsid w:val="00EA685E"/>
    <w:rsid w:val="00EA6B7D"/>
    <w:rsid w:val="00EA6E44"/>
    <w:rsid w:val="00EA6E5F"/>
    <w:rsid w:val="00EA6F4A"/>
    <w:rsid w:val="00EA6F85"/>
    <w:rsid w:val="00EA70B7"/>
    <w:rsid w:val="00EA71FD"/>
    <w:rsid w:val="00EA735E"/>
    <w:rsid w:val="00EA7445"/>
    <w:rsid w:val="00EA749A"/>
    <w:rsid w:val="00EA74E1"/>
    <w:rsid w:val="00EA76B6"/>
    <w:rsid w:val="00EA77E3"/>
    <w:rsid w:val="00EA7904"/>
    <w:rsid w:val="00EA7962"/>
    <w:rsid w:val="00EA7978"/>
    <w:rsid w:val="00EA79AE"/>
    <w:rsid w:val="00EA79D9"/>
    <w:rsid w:val="00EA7BBA"/>
    <w:rsid w:val="00EA7BFB"/>
    <w:rsid w:val="00EA7D3D"/>
    <w:rsid w:val="00EA7ED0"/>
    <w:rsid w:val="00EB0107"/>
    <w:rsid w:val="00EB036A"/>
    <w:rsid w:val="00EB0501"/>
    <w:rsid w:val="00EB0529"/>
    <w:rsid w:val="00EB0572"/>
    <w:rsid w:val="00EB05AB"/>
    <w:rsid w:val="00EB05F8"/>
    <w:rsid w:val="00EB0798"/>
    <w:rsid w:val="00EB0851"/>
    <w:rsid w:val="00EB09B2"/>
    <w:rsid w:val="00EB0C52"/>
    <w:rsid w:val="00EB0D79"/>
    <w:rsid w:val="00EB0EFD"/>
    <w:rsid w:val="00EB1030"/>
    <w:rsid w:val="00EB1174"/>
    <w:rsid w:val="00EB1297"/>
    <w:rsid w:val="00EB1386"/>
    <w:rsid w:val="00EB1447"/>
    <w:rsid w:val="00EB1711"/>
    <w:rsid w:val="00EB17E1"/>
    <w:rsid w:val="00EB18FE"/>
    <w:rsid w:val="00EB1AFC"/>
    <w:rsid w:val="00EB1D33"/>
    <w:rsid w:val="00EB1D5E"/>
    <w:rsid w:val="00EB1F6C"/>
    <w:rsid w:val="00EB1FC3"/>
    <w:rsid w:val="00EB2356"/>
    <w:rsid w:val="00EB24DA"/>
    <w:rsid w:val="00EB273A"/>
    <w:rsid w:val="00EB2B33"/>
    <w:rsid w:val="00EB2FCF"/>
    <w:rsid w:val="00EB2FE3"/>
    <w:rsid w:val="00EB3004"/>
    <w:rsid w:val="00EB312D"/>
    <w:rsid w:val="00EB318C"/>
    <w:rsid w:val="00EB3199"/>
    <w:rsid w:val="00EB32B5"/>
    <w:rsid w:val="00EB32EA"/>
    <w:rsid w:val="00EB3361"/>
    <w:rsid w:val="00EB3468"/>
    <w:rsid w:val="00EB34F2"/>
    <w:rsid w:val="00EB3A40"/>
    <w:rsid w:val="00EB3A5F"/>
    <w:rsid w:val="00EB3D18"/>
    <w:rsid w:val="00EB3DC2"/>
    <w:rsid w:val="00EB3E51"/>
    <w:rsid w:val="00EB3EC4"/>
    <w:rsid w:val="00EB42D2"/>
    <w:rsid w:val="00EB4396"/>
    <w:rsid w:val="00EB47EC"/>
    <w:rsid w:val="00EB4810"/>
    <w:rsid w:val="00EB482D"/>
    <w:rsid w:val="00EB4A41"/>
    <w:rsid w:val="00EB4A54"/>
    <w:rsid w:val="00EB4C05"/>
    <w:rsid w:val="00EB4D56"/>
    <w:rsid w:val="00EB52E0"/>
    <w:rsid w:val="00EB59C5"/>
    <w:rsid w:val="00EB5B72"/>
    <w:rsid w:val="00EB5BBD"/>
    <w:rsid w:val="00EB5C2D"/>
    <w:rsid w:val="00EB5DE6"/>
    <w:rsid w:val="00EB5E25"/>
    <w:rsid w:val="00EB5E2F"/>
    <w:rsid w:val="00EB6207"/>
    <w:rsid w:val="00EB62D5"/>
    <w:rsid w:val="00EB63E1"/>
    <w:rsid w:val="00EB6441"/>
    <w:rsid w:val="00EB65D5"/>
    <w:rsid w:val="00EB69F7"/>
    <w:rsid w:val="00EB6C46"/>
    <w:rsid w:val="00EB6D7A"/>
    <w:rsid w:val="00EB6E89"/>
    <w:rsid w:val="00EB7523"/>
    <w:rsid w:val="00EB76FD"/>
    <w:rsid w:val="00EB79BB"/>
    <w:rsid w:val="00EC027E"/>
    <w:rsid w:val="00EC03A4"/>
    <w:rsid w:val="00EC03FE"/>
    <w:rsid w:val="00EC0428"/>
    <w:rsid w:val="00EC0598"/>
    <w:rsid w:val="00EC05B8"/>
    <w:rsid w:val="00EC063B"/>
    <w:rsid w:val="00EC0BE4"/>
    <w:rsid w:val="00EC0CE1"/>
    <w:rsid w:val="00EC0F07"/>
    <w:rsid w:val="00EC0F0B"/>
    <w:rsid w:val="00EC1113"/>
    <w:rsid w:val="00EC13E4"/>
    <w:rsid w:val="00EC1647"/>
    <w:rsid w:val="00EC1844"/>
    <w:rsid w:val="00EC18E9"/>
    <w:rsid w:val="00EC197D"/>
    <w:rsid w:val="00EC1BD0"/>
    <w:rsid w:val="00EC1CCF"/>
    <w:rsid w:val="00EC1E3F"/>
    <w:rsid w:val="00EC214A"/>
    <w:rsid w:val="00EC2420"/>
    <w:rsid w:val="00EC2537"/>
    <w:rsid w:val="00EC2573"/>
    <w:rsid w:val="00EC2854"/>
    <w:rsid w:val="00EC298B"/>
    <w:rsid w:val="00EC29AC"/>
    <w:rsid w:val="00EC2B1C"/>
    <w:rsid w:val="00EC2B31"/>
    <w:rsid w:val="00EC2BF2"/>
    <w:rsid w:val="00EC2CAF"/>
    <w:rsid w:val="00EC2D51"/>
    <w:rsid w:val="00EC2DDC"/>
    <w:rsid w:val="00EC2E67"/>
    <w:rsid w:val="00EC3167"/>
    <w:rsid w:val="00EC3280"/>
    <w:rsid w:val="00EC32A7"/>
    <w:rsid w:val="00EC3467"/>
    <w:rsid w:val="00EC359D"/>
    <w:rsid w:val="00EC364E"/>
    <w:rsid w:val="00EC3654"/>
    <w:rsid w:val="00EC37AD"/>
    <w:rsid w:val="00EC3B63"/>
    <w:rsid w:val="00EC3F76"/>
    <w:rsid w:val="00EC3F86"/>
    <w:rsid w:val="00EC427A"/>
    <w:rsid w:val="00EC4424"/>
    <w:rsid w:val="00EC442E"/>
    <w:rsid w:val="00EC44B8"/>
    <w:rsid w:val="00EC45B3"/>
    <w:rsid w:val="00EC475D"/>
    <w:rsid w:val="00EC47EB"/>
    <w:rsid w:val="00EC49FD"/>
    <w:rsid w:val="00EC4B9A"/>
    <w:rsid w:val="00EC4DD2"/>
    <w:rsid w:val="00EC4E3F"/>
    <w:rsid w:val="00EC4EA0"/>
    <w:rsid w:val="00EC4F05"/>
    <w:rsid w:val="00EC535D"/>
    <w:rsid w:val="00EC5364"/>
    <w:rsid w:val="00EC5437"/>
    <w:rsid w:val="00EC5630"/>
    <w:rsid w:val="00EC56AB"/>
    <w:rsid w:val="00EC56B1"/>
    <w:rsid w:val="00EC5706"/>
    <w:rsid w:val="00EC5740"/>
    <w:rsid w:val="00EC5875"/>
    <w:rsid w:val="00EC593C"/>
    <w:rsid w:val="00EC5DD6"/>
    <w:rsid w:val="00EC5E90"/>
    <w:rsid w:val="00EC6006"/>
    <w:rsid w:val="00EC6402"/>
    <w:rsid w:val="00EC64C4"/>
    <w:rsid w:val="00EC679C"/>
    <w:rsid w:val="00EC6825"/>
    <w:rsid w:val="00EC6995"/>
    <w:rsid w:val="00EC69AE"/>
    <w:rsid w:val="00EC69C1"/>
    <w:rsid w:val="00EC69F0"/>
    <w:rsid w:val="00EC6C9C"/>
    <w:rsid w:val="00EC6D80"/>
    <w:rsid w:val="00EC6EF8"/>
    <w:rsid w:val="00EC6F9B"/>
    <w:rsid w:val="00EC7347"/>
    <w:rsid w:val="00EC7680"/>
    <w:rsid w:val="00EC7688"/>
    <w:rsid w:val="00EC7697"/>
    <w:rsid w:val="00EC76F0"/>
    <w:rsid w:val="00EC77D6"/>
    <w:rsid w:val="00EC7A15"/>
    <w:rsid w:val="00EC7B28"/>
    <w:rsid w:val="00EC7D0D"/>
    <w:rsid w:val="00EC7D39"/>
    <w:rsid w:val="00EC7DEA"/>
    <w:rsid w:val="00EC7E75"/>
    <w:rsid w:val="00EC7EC0"/>
    <w:rsid w:val="00EC7EC1"/>
    <w:rsid w:val="00ED007B"/>
    <w:rsid w:val="00ED018E"/>
    <w:rsid w:val="00ED027F"/>
    <w:rsid w:val="00ED032E"/>
    <w:rsid w:val="00ED03BA"/>
    <w:rsid w:val="00ED04C9"/>
    <w:rsid w:val="00ED05D3"/>
    <w:rsid w:val="00ED0721"/>
    <w:rsid w:val="00ED0731"/>
    <w:rsid w:val="00ED07D0"/>
    <w:rsid w:val="00ED08C0"/>
    <w:rsid w:val="00ED08DD"/>
    <w:rsid w:val="00ED1216"/>
    <w:rsid w:val="00ED1424"/>
    <w:rsid w:val="00ED1458"/>
    <w:rsid w:val="00ED1577"/>
    <w:rsid w:val="00ED173E"/>
    <w:rsid w:val="00ED1C31"/>
    <w:rsid w:val="00ED207D"/>
    <w:rsid w:val="00ED2147"/>
    <w:rsid w:val="00ED241D"/>
    <w:rsid w:val="00ED2626"/>
    <w:rsid w:val="00ED2716"/>
    <w:rsid w:val="00ED27BD"/>
    <w:rsid w:val="00ED2A5C"/>
    <w:rsid w:val="00ED2B1D"/>
    <w:rsid w:val="00ED2D10"/>
    <w:rsid w:val="00ED2E25"/>
    <w:rsid w:val="00ED2EE9"/>
    <w:rsid w:val="00ED301D"/>
    <w:rsid w:val="00ED323D"/>
    <w:rsid w:val="00ED3541"/>
    <w:rsid w:val="00ED39FC"/>
    <w:rsid w:val="00ED3C40"/>
    <w:rsid w:val="00ED4052"/>
    <w:rsid w:val="00ED4306"/>
    <w:rsid w:val="00ED46CE"/>
    <w:rsid w:val="00ED4809"/>
    <w:rsid w:val="00ED490E"/>
    <w:rsid w:val="00ED4C10"/>
    <w:rsid w:val="00ED4C43"/>
    <w:rsid w:val="00ED4EC1"/>
    <w:rsid w:val="00ED4EE2"/>
    <w:rsid w:val="00ED4F55"/>
    <w:rsid w:val="00ED514C"/>
    <w:rsid w:val="00ED52BD"/>
    <w:rsid w:val="00ED532A"/>
    <w:rsid w:val="00ED5433"/>
    <w:rsid w:val="00ED56C2"/>
    <w:rsid w:val="00ED56D7"/>
    <w:rsid w:val="00ED573B"/>
    <w:rsid w:val="00ED60BE"/>
    <w:rsid w:val="00ED6319"/>
    <w:rsid w:val="00ED6399"/>
    <w:rsid w:val="00ED63A9"/>
    <w:rsid w:val="00ED6480"/>
    <w:rsid w:val="00ED6605"/>
    <w:rsid w:val="00ED688D"/>
    <w:rsid w:val="00ED68EE"/>
    <w:rsid w:val="00ED6C89"/>
    <w:rsid w:val="00ED7150"/>
    <w:rsid w:val="00ED717B"/>
    <w:rsid w:val="00ED7257"/>
    <w:rsid w:val="00ED7276"/>
    <w:rsid w:val="00ED72F3"/>
    <w:rsid w:val="00ED767C"/>
    <w:rsid w:val="00ED78FE"/>
    <w:rsid w:val="00ED7D04"/>
    <w:rsid w:val="00ED7D86"/>
    <w:rsid w:val="00ED7EE3"/>
    <w:rsid w:val="00EE03A9"/>
    <w:rsid w:val="00EE04C9"/>
    <w:rsid w:val="00EE0576"/>
    <w:rsid w:val="00EE068C"/>
    <w:rsid w:val="00EE0895"/>
    <w:rsid w:val="00EE0B3C"/>
    <w:rsid w:val="00EE0C8C"/>
    <w:rsid w:val="00EE0CAD"/>
    <w:rsid w:val="00EE15F5"/>
    <w:rsid w:val="00EE166D"/>
    <w:rsid w:val="00EE1742"/>
    <w:rsid w:val="00EE17EF"/>
    <w:rsid w:val="00EE1AB9"/>
    <w:rsid w:val="00EE1B50"/>
    <w:rsid w:val="00EE1C45"/>
    <w:rsid w:val="00EE1FD2"/>
    <w:rsid w:val="00EE1FF7"/>
    <w:rsid w:val="00EE208A"/>
    <w:rsid w:val="00EE2163"/>
    <w:rsid w:val="00EE21C9"/>
    <w:rsid w:val="00EE225F"/>
    <w:rsid w:val="00EE227E"/>
    <w:rsid w:val="00EE22D9"/>
    <w:rsid w:val="00EE247C"/>
    <w:rsid w:val="00EE2610"/>
    <w:rsid w:val="00EE27F3"/>
    <w:rsid w:val="00EE291F"/>
    <w:rsid w:val="00EE29B1"/>
    <w:rsid w:val="00EE2A4A"/>
    <w:rsid w:val="00EE2C50"/>
    <w:rsid w:val="00EE2CCD"/>
    <w:rsid w:val="00EE2D48"/>
    <w:rsid w:val="00EE2E32"/>
    <w:rsid w:val="00EE2E5F"/>
    <w:rsid w:val="00EE30AC"/>
    <w:rsid w:val="00EE3261"/>
    <w:rsid w:val="00EE3540"/>
    <w:rsid w:val="00EE35AD"/>
    <w:rsid w:val="00EE35D4"/>
    <w:rsid w:val="00EE3685"/>
    <w:rsid w:val="00EE36E6"/>
    <w:rsid w:val="00EE38C3"/>
    <w:rsid w:val="00EE3E95"/>
    <w:rsid w:val="00EE3F02"/>
    <w:rsid w:val="00EE42B1"/>
    <w:rsid w:val="00EE4442"/>
    <w:rsid w:val="00EE44EE"/>
    <w:rsid w:val="00EE4993"/>
    <w:rsid w:val="00EE4AFE"/>
    <w:rsid w:val="00EE51AF"/>
    <w:rsid w:val="00EE53A8"/>
    <w:rsid w:val="00EE5749"/>
    <w:rsid w:val="00EE5965"/>
    <w:rsid w:val="00EE5A1D"/>
    <w:rsid w:val="00EE5AF9"/>
    <w:rsid w:val="00EE5B1A"/>
    <w:rsid w:val="00EE5BE2"/>
    <w:rsid w:val="00EE5F7F"/>
    <w:rsid w:val="00EE633F"/>
    <w:rsid w:val="00EE63F9"/>
    <w:rsid w:val="00EE640E"/>
    <w:rsid w:val="00EE6414"/>
    <w:rsid w:val="00EE6C87"/>
    <w:rsid w:val="00EE6CF4"/>
    <w:rsid w:val="00EE6DB2"/>
    <w:rsid w:val="00EE6DD7"/>
    <w:rsid w:val="00EE6E46"/>
    <w:rsid w:val="00EE6F39"/>
    <w:rsid w:val="00EE6FA9"/>
    <w:rsid w:val="00EE6FC8"/>
    <w:rsid w:val="00EE7339"/>
    <w:rsid w:val="00EE745E"/>
    <w:rsid w:val="00EE772C"/>
    <w:rsid w:val="00EE7C8A"/>
    <w:rsid w:val="00EE7D3A"/>
    <w:rsid w:val="00EE7DA5"/>
    <w:rsid w:val="00EE7DD8"/>
    <w:rsid w:val="00EE7F44"/>
    <w:rsid w:val="00EE7FDD"/>
    <w:rsid w:val="00EF0007"/>
    <w:rsid w:val="00EF04A2"/>
    <w:rsid w:val="00EF04DD"/>
    <w:rsid w:val="00EF051E"/>
    <w:rsid w:val="00EF06DC"/>
    <w:rsid w:val="00EF07C0"/>
    <w:rsid w:val="00EF082C"/>
    <w:rsid w:val="00EF08BE"/>
    <w:rsid w:val="00EF0DC9"/>
    <w:rsid w:val="00EF0E41"/>
    <w:rsid w:val="00EF0E9D"/>
    <w:rsid w:val="00EF1047"/>
    <w:rsid w:val="00EF1105"/>
    <w:rsid w:val="00EF11B3"/>
    <w:rsid w:val="00EF11DF"/>
    <w:rsid w:val="00EF1240"/>
    <w:rsid w:val="00EF1245"/>
    <w:rsid w:val="00EF12DF"/>
    <w:rsid w:val="00EF15E6"/>
    <w:rsid w:val="00EF1632"/>
    <w:rsid w:val="00EF184A"/>
    <w:rsid w:val="00EF1B95"/>
    <w:rsid w:val="00EF1CEE"/>
    <w:rsid w:val="00EF1DEE"/>
    <w:rsid w:val="00EF1F18"/>
    <w:rsid w:val="00EF208D"/>
    <w:rsid w:val="00EF21DF"/>
    <w:rsid w:val="00EF22D9"/>
    <w:rsid w:val="00EF23D9"/>
    <w:rsid w:val="00EF23FD"/>
    <w:rsid w:val="00EF24A1"/>
    <w:rsid w:val="00EF2521"/>
    <w:rsid w:val="00EF2561"/>
    <w:rsid w:val="00EF2631"/>
    <w:rsid w:val="00EF266B"/>
    <w:rsid w:val="00EF26B3"/>
    <w:rsid w:val="00EF2C33"/>
    <w:rsid w:val="00EF2CBA"/>
    <w:rsid w:val="00EF2E02"/>
    <w:rsid w:val="00EF2F07"/>
    <w:rsid w:val="00EF2FD9"/>
    <w:rsid w:val="00EF324D"/>
    <w:rsid w:val="00EF3257"/>
    <w:rsid w:val="00EF338D"/>
    <w:rsid w:val="00EF3684"/>
    <w:rsid w:val="00EF36D9"/>
    <w:rsid w:val="00EF3846"/>
    <w:rsid w:val="00EF3870"/>
    <w:rsid w:val="00EF38D5"/>
    <w:rsid w:val="00EF390E"/>
    <w:rsid w:val="00EF3996"/>
    <w:rsid w:val="00EF3A08"/>
    <w:rsid w:val="00EF3A68"/>
    <w:rsid w:val="00EF3B30"/>
    <w:rsid w:val="00EF3BE5"/>
    <w:rsid w:val="00EF3CF0"/>
    <w:rsid w:val="00EF3D64"/>
    <w:rsid w:val="00EF3E0A"/>
    <w:rsid w:val="00EF3F73"/>
    <w:rsid w:val="00EF4222"/>
    <w:rsid w:val="00EF42F1"/>
    <w:rsid w:val="00EF4350"/>
    <w:rsid w:val="00EF44B0"/>
    <w:rsid w:val="00EF46AC"/>
    <w:rsid w:val="00EF46CD"/>
    <w:rsid w:val="00EF4855"/>
    <w:rsid w:val="00EF4858"/>
    <w:rsid w:val="00EF4B22"/>
    <w:rsid w:val="00EF4D3C"/>
    <w:rsid w:val="00EF5040"/>
    <w:rsid w:val="00EF5042"/>
    <w:rsid w:val="00EF529E"/>
    <w:rsid w:val="00EF537F"/>
    <w:rsid w:val="00EF5450"/>
    <w:rsid w:val="00EF5596"/>
    <w:rsid w:val="00EF5719"/>
    <w:rsid w:val="00EF5A64"/>
    <w:rsid w:val="00EF5B2B"/>
    <w:rsid w:val="00EF5B6A"/>
    <w:rsid w:val="00EF5BC3"/>
    <w:rsid w:val="00EF5C8A"/>
    <w:rsid w:val="00EF5CB6"/>
    <w:rsid w:val="00EF5DEB"/>
    <w:rsid w:val="00EF63F0"/>
    <w:rsid w:val="00EF64C0"/>
    <w:rsid w:val="00EF64C2"/>
    <w:rsid w:val="00EF6601"/>
    <w:rsid w:val="00EF6687"/>
    <w:rsid w:val="00EF67DC"/>
    <w:rsid w:val="00EF69CA"/>
    <w:rsid w:val="00EF6A2C"/>
    <w:rsid w:val="00EF6B7F"/>
    <w:rsid w:val="00EF6DE0"/>
    <w:rsid w:val="00EF710B"/>
    <w:rsid w:val="00EF7248"/>
    <w:rsid w:val="00EF72D5"/>
    <w:rsid w:val="00EF73B9"/>
    <w:rsid w:val="00EF73C8"/>
    <w:rsid w:val="00EF742D"/>
    <w:rsid w:val="00EF744D"/>
    <w:rsid w:val="00EF75C1"/>
    <w:rsid w:val="00EF77FC"/>
    <w:rsid w:val="00EF7ED7"/>
    <w:rsid w:val="00EF7FAD"/>
    <w:rsid w:val="00EF7FB0"/>
    <w:rsid w:val="00F0020A"/>
    <w:rsid w:val="00F003AF"/>
    <w:rsid w:val="00F00455"/>
    <w:rsid w:val="00F005A7"/>
    <w:rsid w:val="00F005F8"/>
    <w:rsid w:val="00F007C3"/>
    <w:rsid w:val="00F00984"/>
    <w:rsid w:val="00F00B3D"/>
    <w:rsid w:val="00F00B95"/>
    <w:rsid w:val="00F00BD0"/>
    <w:rsid w:val="00F00C2C"/>
    <w:rsid w:val="00F00C96"/>
    <w:rsid w:val="00F00D97"/>
    <w:rsid w:val="00F00FC7"/>
    <w:rsid w:val="00F01477"/>
    <w:rsid w:val="00F015E2"/>
    <w:rsid w:val="00F01781"/>
    <w:rsid w:val="00F01796"/>
    <w:rsid w:val="00F018A7"/>
    <w:rsid w:val="00F019D6"/>
    <w:rsid w:val="00F01A5B"/>
    <w:rsid w:val="00F01B77"/>
    <w:rsid w:val="00F01B87"/>
    <w:rsid w:val="00F0214E"/>
    <w:rsid w:val="00F0217F"/>
    <w:rsid w:val="00F02199"/>
    <w:rsid w:val="00F02266"/>
    <w:rsid w:val="00F0233D"/>
    <w:rsid w:val="00F0234C"/>
    <w:rsid w:val="00F02469"/>
    <w:rsid w:val="00F025B9"/>
    <w:rsid w:val="00F029E5"/>
    <w:rsid w:val="00F02D32"/>
    <w:rsid w:val="00F02D5F"/>
    <w:rsid w:val="00F02F07"/>
    <w:rsid w:val="00F02F64"/>
    <w:rsid w:val="00F03005"/>
    <w:rsid w:val="00F03012"/>
    <w:rsid w:val="00F03040"/>
    <w:rsid w:val="00F0338D"/>
    <w:rsid w:val="00F03826"/>
    <w:rsid w:val="00F03978"/>
    <w:rsid w:val="00F03B0A"/>
    <w:rsid w:val="00F03B17"/>
    <w:rsid w:val="00F03CAF"/>
    <w:rsid w:val="00F03DF4"/>
    <w:rsid w:val="00F042EE"/>
    <w:rsid w:val="00F043F3"/>
    <w:rsid w:val="00F04481"/>
    <w:rsid w:val="00F047D8"/>
    <w:rsid w:val="00F04AE0"/>
    <w:rsid w:val="00F04EB5"/>
    <w:rsid w:val="00F04F78"/>
    <w:rsid w:val="00F05003"/>
    <w:rsid w:val="00F0509B"/>
    <w:rsid w:val="00F05287"/>
    <w:rsid w:val="00F05591"/>
    <w:rsid w:val="00F0590F"/>
    <w:rsid w:val="00F05969"/>
    <w:rsid w:val="00F059F6"/>
    <w:rsid w:val="00F05CF6"/>
    <w:rsid w:val="00F05D56"/>
    <w:rsid w:val="00F05E4C"/>
    <w:rsid w:val="00F05E7F"/>
    <w:rsid w:val="00F0603E"/>
    <w:rsid w:val="00F061E9"/>
    <w:rsid w:val="00F0690B"/>
    <w:rsid w:val="00F06A49"/>
    <w:rsid w:val="00F06BA7"/>
    <w:rsid w:val="00F06C8B"/>
    <w:rsid w:val="00F06DF5"/>
    <w:rsid w:val="00F06E9E"/>
    <w:rsid w:val="00F06F20"/>
    <w:rsid w:val="00F06FF3"/>
    <w:rsid w:val="00F07397"/>
    <w:rsid w:val="00F073B9"/>
    <w:rsid w:val="00F074CA"/>
    <w:rsid w:val="00F0750D"/>
    <w:rsid w:val="00F07626"/>
    <w:rsid w:val="00F07767"/>
    <w:rsid w:val="00F077AF"/>
    <w:rsid w:val="00F07864"/>
    <w:rsid w:val="00F07942"/>
    <w:rsid w:val="00F079E1"/>
    <w:rsid w:val="00F07C09"/>
    <w:rsid w:val="00F07C5A"/>
    <w:rsid w:val="00F07E41"/>
    <w:rsid w:val="00F07FFC"/>
    <w:rsid w:val="00F1012E"/>
    <w:rsid w:val="00F10134"/>
    <w:rsid w:val="00F10394"/>
    <w:rsid w:val="00F10595"/>
    <w:rsid w:val="00F1065A"/>
    <w:rsid w:val="00F1069F"/>
    <w:rsid w:val="00F108F2"/>
    <w:rsid w:val="00F10B81"/>
    <w:rsid w:val="00F10E45"/>
    <w:rsid w:val="00F10F29"/>
    <w:rsid w:val="00F10FD0"/>
    <w:rsid w:val="00F111C2"/>
    <w:rsid w:val="00F1123D"/>
    <w:rsid w:val="00F112BA"/>
    <w:rsid w:val="00F1155C"/>
    <w:rsid w:val="00F116E3"/>
    <w:rsid w:val="00F11819"/>
    <w:rsid w:val="00F11B2D"/>
    <w:rsid w:val="00F11BD7"/>
    <w:rsid w:val="00F11EBC"/>
    <w:rsid w:val="00F12081"/>
    <w:rsid w:val="00F12197"/>
    <w:rsid w:val="00F121CA"/>
    <w:rsid w:val="00F122FD"/>
    <w:rsid w:val="00F124AE"/>
    <w:rsid w:val="00F1254E"/>
    <w:rsid w:val="00F1255E"/>
    <w:rsid w:val="00F12595"/>
    <w:rsid w:val="00F12619"/>
    <w:rsid w:val="00F128A6"/>
    <w:rsid w:val="00F128AA"/>
    <w:rsid w:val="00F12AEA"/>
    <w:rsid w:val="00F12B83"/>
    <w:rsid w:val="00F12C12"/>
    <w:rsid w:val="00F12D17"/>
    <w:rsid w:val="00F12D96"/>
    <w:rsid w:val="00F12EAC"/>
    <w:rsid w:val="00F132AC"/>
    <w:rsid w:val="00F132CC"/>
    <w:rsid w:val="00F13392"/>
    <w:rsid w:val="00F13516"/>
    <w:rsid w:val="00F135A3"/>
    <w:rsid w:val="00F135CC"/>
    <w:rsid w:val="00F135E3"/>
    <w:rsid w:val="00F1375E"/>
    <w:rsid w:val="00F138D9"/>
    <w:rsid w:val="00F13920"/>
    <w:rsid w:val="00F13981"/>
    <w:rsid w:val="00F13A1B"/>
    <w:rsid w:val="00F13B87"/>
    <w:rsid w:val="00F13D75"/>
    <w:rsid w:val="00F13DF7"/>
    <w:rsid w:val="00F13F3E"/>
    <w:rsid w:val="00F13FF9"/>
    <w:rsid w:val="00F14195"/>
    <w:rsid w:val="00F142DE"/>
    <w:rsid w:val="00F14417"/>
    <w:rsid w:val="00F1441C"/>
    <w:rsid w:val="00F1466E"/>
    <w:rsid w:val="00F14975"/>
    <w:rsid w:val="00F1497E"/>
    <w:rsid w:val="00F14B7A"/>
    <w:rsid w:val="00F14E78"/>
    <w:rsid w:val="00F14F34"/>
    <w:rsid w:val="00F14F40"/>
    <w:rsid w:val="00F14FE2"/>
    <w:rsid w:val="00F1516D"/>
    <w:rsid w:val="00F15478"/>
    <w:rsid w:val="00F15658"/>
    <w:rsid w:val="00F1590B"/>
    <w:rsid w:val="00F15A1B"/>
    <w:rsid w:val="00F15B0F"/>
    <w:rsid w:val="00F15B7E"/>
    <w:rsid w:val="00F15C06"/>
    <w:rsid w:val="00F15E91"/>
    <w:rsid w:val="00F15EFB"/>
    <w:rsid w:val="00F15F71"/>
    <w:rsid w:val="00F16218"/>
    <w:rsid w:val="00F16606"/>
    <w:rsid w:val="00F16702"/>
    <w:rsid w:val="00F16953"/>
    <w:rsid w:val="00F16C00"/>
    <w:rsid w:val="00F16C2E"/>
    <w:rsid w:val="00F16C3B"/>
    <w:rsid w:val="00F16CCD"/>
    <w:rsid w:val="00F16D22"/>
    <w:rsid w:val="00F16DC1"/>
    <w:rsid w:val="00F16E76"/>
    <w:rsid w:val="00F17171"/>
    <w:rsid w:val="00F1729C"/>
    <w:rsid w:val="00F174B5"/>
    <w:rsid w:val="00F1759D"/>
    <w:rsid w:val="00F176B7"/>
    <w:rsid w:val="00F17739"/>
    <w:rsid w:val="00F1797F"/>
    <w:rsid w:val="00F17B8A"/>
    <w:rsid w:val="00F17BA3"/>
    <w:rsid w:val="00F17DA4"/>
    <w:rsid w:val="00F17DD8"/>
    <w:rsid w:val="00F17F28"/>
    <w:rsid w:val="00F20329"/>
    <w:rsid w:val="00F2047A"/>
    <w:rsid w:val="00F20542"/>
    <w:rsid w:val="00F20661"/>
    <w:rsid w:val="00F20943"/>
    <w:rsid w:val="00F20CB5"/>
    <w:rsid w:val="00F20E7D"/>
    <w:rsid w:val="00F20FD2"/>
    <w:rsid w:val="00F213B7"/>
    <w:rsid w:val="00F214CC"/>
    <w:rsid w:val="00F21836"/>
    <w:rsid w:val="00F21CE9"/>
    <w:rsid w:val="00F21EA5"/>
    <w:rsid w:val="00F21EB2"/>
    <w:rsid w:val="00F21F14"/>
    <w:rsid w:val="00F22063"/>
    <w:rsid w:val="00F22112"/>
    <w:rsid w:val="00F22355"/>
    <w:rsid w:val="00F223E9"/>
    <w:rsid w:val="00F22488"/>
    <w:rsid w:val="00F22710"/>
    <w:rsid w:val="00F227B6"/>
    <w:rsid w:val="00F227DB"/>
    <w:rsid w:val="00F228AC"/>
    <w:rsid w:val="00F228B1"/>
    <w:rsid w:val="00F22916"/>
    <w:rsid w:val="00F22F5B"/>
    <w:rsid w:val="00F2304A"/>
    <w:rsid w:val="00F233C3"/>
    <w:rsid w:val="00F233D2"/>
    <w:rsid w:val="00F2379A"/>
    <w:rsid w:val="00F23995"/>
    <w:rsid w:val="00F23A37"/>
    <w:rsid w:val="00F23E2C"/>
    <w:rsid w:val="00F23E7D"/>
    <w:rsid w:val="00F23F21"/>
    <w:rsid w:val="00F2404A"/>
    <w:rsid w:val="00F24053"/>
    <w:rsid w:val="00F241AB"/>
    <w:rsid w:val="00F24300"/>
    <w:rsid w:val="00F243D8"/>
    <w:rsid w:val="00F2453F"/>
    <w:rsid w:val="00F245BB"/>
    <w:rsid w:val="00F246A9"/>
    <w:rsid w:val="00F24732"/>
    <w:rsid w:val="00F24792"/>
    <w:rsid w:val="00F24B10"/>
    <w:rsid w:val="00F24C30"/>
    <w:rsid w:val="00F24CBF"/>
    <w:rsid w:val="00F25153"/>
    <w:rsid w:val="00F252D0"/>
    <w:rsid w:val="00F2531C"/>
    <w:rsid w:val="00F2544A"/>
    <w:rsid w:val="00F2558C"/>
    <w:rsid w:val="00F2560A"/>
    <w:rsid w:val="00F25770"/>
    <w:rsid w:val="00F25F43"/>
    <w:rsid w:val="00F26546"/>
    <w:rsid w:val="00F26622"/>
    <w:rsid w:val="00F2665B"/>
    <w:rsid w:val="00F26801"/>
    <w:rsid w:val="00F269B7"/>
    <w:rsid w:val="00F26A16"/>
    <w:rsid w:val="00F26D68"/>
    <w:rsid w:val="00F26DDA"/>
    <w:rsid w:val="00F26E36"/>
    <w:rsid w:val="00F26E7E"/>
    <w:rsid w:val="00F26F19"/>
    <w:rsid w:val="00F26FEB"/>
    <w:rsid w:val="00F271C9"/>
    <w:rsid w:val="00F27297"/>
    <w:rsid w:val="00F2751B"/>
    <w:rsid w:val="00F2774F"/>
    <w:rsid w:val="00F27760"/>
    <w:rsid w:val="00F27842"/>
    <w:rsid w:val="00F27943"/>
    <w:rsid w:val="00F27E5D"/>
    <w:rsid w:val="00F30094"/>
    <w:rsid w:val="00F3018D"/>
    <w:rsid w:val="00F30591"/>
    <w:rsid w:val="00F3085A"/>
    <w:rsid w:val="00F308C8"/>
    <w:rsid w:val="00F30AFB"/>
    <w:rsid w:val="00F30D22"/>
    <w:rsid w:val="00F30D2B"/>
    <w:rsid w:val="00F30EFF"/>
    <w:rsid w:val="00F30F93"/>
    <w:rsid w:val="00F311DE"/>
    <w:rsid w:val="00F314D0"/>
    <w:rsid w:val="00F31768"/>
    <w:rsid w:val="00F3178C"/>
    <w:rsid w:val="00F31860"/>
    <w:rsid w:val="00F31B0D"/>
    <w:rsid w:val="00F32259"/>
    <w:rsid w:val="00F3257D"/>
    <w:rsid w:val="00F3268C"/>
    <w:rsid w:val="00F327E2"/>
    <w:rsid w:val="00F32890"/>
    <w:rsid w:val="00F32D29"/>
    <w:rsid w:val="00F32E29"/>
    <w:rsid w:val="00F32F48"/>
    <w:rsid w:val="00F33067"/>
    <w:rsid w:val="00F330F1"/>
    <w:rsid w:val="00F331DF"/>
    <w:rsid w:val="00F3320A"/>
    <w:rsid w:val="00F33226"/>
    <w:rsid w:val="00F33240"/>
    <w:rsid w:val="00F33475"/>
    <w:rsid w:val="00F33619"/>
    <w:rsid w:val="00F33B1F"/>
    <w:rsid w:val="00F33DE1"/>
    <w:rsid w:val="00F33E0E"/>
    <w:rsid w:val="00F34486"/>
    <w:rsid w:val="00F344A3"/>
    <w:rsid w:val="00F347D1"/>
    <w:rsid w:val="00F347D3"/>
    <w:rsid w:val="00F34BDC"/>
    <w:rsid w:val="00F34D81"/>
    <w:rsid w:val="00F34EEE"/>
    <w:rsid w:val="00F34F5A"/>
    <w:rsid w:val="00F351AB"/>
    <w:rsid w:val="00F3526A"/>
    <w:rsid w:val="00F35391"/>
    <w:rsid w:val="00F35404"/>
    <w:rsid w:val="00F35525"/>
    <w:rsid w:val="00F3589F"/>
    <w:rsid w:val="00F358A9"/>
    <w:rsid w:val="00F35919"/>
    <w:rsid w:val="00F35B37"/>
    <w:rsid w:val="00F35E12"/>
    <w:rsid w:val="00F35FB8"/>
    <w:rsid w:val="00F361FB"/>
    <w:rsid w:val="00F36411"/>
    <w:rsid w:val="00F3642A"/>
    <w:rsid w:val="00F36A52"/>
    <w:rsid w:val="00F36AF4"/>
    <w:rsid w:val="00F36B4F"/>
    <w:rsid w:val="00F36B53"/>
    <w:rsid w:val="00F36C7B"/>
    <w:rsid w:val="00F36DD7"/>
    <w:rsid w:val="00F372E8"/>
    <w:rsid w:val="00F375D0"/>
    <w:rsid w:val="00F37701"/>
    <w:rsid w:val="00F377A3"/>
    <w:rsid w:val="00F3795D"/>
    <w:rsid w:val="00F37A5A"/>
    <w:rsid w:val="00F37AF9"/>
    <w:rsid w:val="00F37BB3"/>
    <w:rsid w:val="00F37EBA"/>
    <w:rsid w:val="00F37F9F"/>
    <w:rsid w:val="00F37FFE"/>
    <w:rsid w:val="00F400F7"/>
    <w:rsid w:val="00F40369"/>
    <w:rsid w:val="00F40390"/>
    <w:rsid w:val="00F40841"/>
    <w:rsid w:val="00F40B3D"/>
    <w:rsid w:val="00F40B92"/>
    <w:rsid w:val="00F40EAD"/>
    <w:rsid w:val="00F40FE8"/>
    <w:rsid w:val="00F41152"/>
    <w:rsid w:val="00F411F3"/>
    <w:rsid w:val="00F41409"/>
    <w:rsid w:val="00F41643"/>
    <w:rsid w:val="00F41727"/>
    <w:rsid w:val="00F4173D"/>
    <w:rsid w:val="00F41A05"/>
    <w:rsid w:val="00F41B86"/>
    <w:rsid w:val="00F41DE3"/>
    <w:rsid w:val="00F42160"/>
    <w:rsid w:val="00F42333"/>
    <w:rsid w:val="00F42340"/>
    <w:rsid w:val="00F42482"/>
    <w:rsid w:val="00F42570"/>
    <w:rsid w:val="00F426F0"/>
    <w:rsid w:val="00F427BD"/>
    <w:rsid w:val="00F428C3"/>
    <w:rsid w:val="00F42DC5"/>
    <w:rsid w:val="00F42F4E"/>
    <w:rsid w:val="00F43137"/>
    <w:rsid w:val="00F43235"/>
    <w:rsid w:val="00F4327B"/>
    <w:rsid w:val="00F4338D"/>
    <w:rsid w:val="00F434D3"/>
    <w:rsid w:val="00F43854"/>
    <w:rsid w:val="00F43911"/>
    <w:rsid w:val="00F43E98"/>
    <w:rsid w:val="00F44604"/>
    <w:rsid w:val="00F449D2"/>
    <w:rsid w:val="00F44A75"/>
    <w:rsid w:val="00F44A81"/>
    <w:rsid w:val="00F44BFB"/>
    <w:rsid w:val="00F44E10"/>
    <w:rsid w:val="00F4517B"/>
    <w:rsid w:val="00F4537F"/>
    <w:rsid w:val="00F45405"/>
    <w:rsid w:val="00F45486"/>
    <w:rsid w:val="00F454C6"/>
    <w:rsid w:val="00F45512"/>
    <w:rsid w:val="00F4552F"/>
    <w:rsid w:val="00F45549"/>
    <w:rsid w:val="00F456F8"/>
    <w:rsid w:val="00F457C0"/>
    <w:rsid w:val="00F4596E"/>
    <w:rsid w:val="00F459DA"/>
    <w:rsid w:val="00F45A17"/>
    <w:rsid w:val="00F45B00"/>
    <w:rsid w:val="00F45C5A"/>
    <w:rsid w:val="00F45EBE"/>
    <w:rsid w:val="00F45F22"/>
    <w:rsid w:val="00F45F77"/>
    <w:rsid w:val="00F45FDB"/>
    <w:rsid w:val="00F46312"/>
    <w:rsid w:val="00F46602"/>
    <w:rsid w:val="00F4662C"/>
    <w:rsid w:val="00F468F7"/>
    <w:rsid w:val="00F469E4"/>
    <w:rsid w:val="00F46A47"/>
    <w:rsid w:val="00F46ADC"/>
    <w:rsid w:val="00F46BAD"/>
    <w:rsid w:val="00F46CF7"/>
    <w:rsid w:val="00F46D1D"/>
    <w:rsid w:val="00F46FE4"/>
    <w:rsid w:val="00F47259"/>
    <w:rsid w:val="00F472E5"/>
    <w:rsid w:val="00F4744D"/>
    <w:rsid w:val="00F47612"/>
    <w:rsid w:val="00F4787B"/>
    <w:rsid w:val="00F478C9"/>
    <w:rsid w:val="00F47BDF"/>
    <w:rsid w:val="00F47C04"/>
    <w:rsid w:val="00F5013F"/>
    <w:rsid w:val="00F502BE"/>
    <w:rsid w:val="00F50415"/>
    <w:rsid w:val="00F506E9"/>
    <w:rsid w:val="00F50874"/>
    <w:rsid w:val="00F50E46"/>
    <w:rsid w:val="00F50FE8"/>
    <w:rsid w:val="00F51055"/>
    <w:rsid w:val="00F5139B"/>
    <w:rsid w:val="00F5146A"/>
    <w:rsid w:val="00F5149B"/>
    <w:rsid w:val="00F515C8"/>
    <w:rsid w:val="00F51826"/>
    <w:rsid w:val="00F51A98"/>
    <w:rsid w:val="00F51BB6"/>
    <w:rsid w:val="00F51FCC"/>
    <w:rsid w:val="00F521F4"/>
    <w:rsid w:val="00F522A0"/>
    <w:rsid w:val="00F52512"/>
    <w:rsid w:val="00F525ED"/>
    <w:rsid w:val="00F52721"/>
    <w:rsid w:val="00F52735"/>
    <w:rsid w:val="00F5282E"/>
    <w:rsid w:val="00F529AD"/>
    <w:rsid w:val="00F52A92"/>
    <w:rsid w:val="00F52B9A"/>
    <w:rsid w:val="00F52BF3"/>
    <w:rsid w:val="00F52D1C"/>
    <w:rsid w:val="00F52D5E"/>
    <w:rsid w:val="00F52ECE"/>
    <w:rsid w:val="00F52FE8"/>
    <w:rsid w:val="00F530DB"/>
    <w:rsid w:val="00F5313B"/>
    <w:rsid w:val="00F53442"/>
    <w:rsid w:val="00F5351E"/>
    <w:rsid w:val="00F537DE"/>
    <w:rsid w:val="00F53B15"/>
    <w:rsid w:val="00F53CDC"/>
    <w:rsid w:val="00F53CFB"/>
    <w:rsid w:val="00F53D9E"/>
    <w:rsid w:val="00F54083"/>
    <w:rsid w:val="00F54096"/>
    <w:rsid w:val="00F54245"/>
    <w:rsid w:val="00F5428C"/>
    <w:rsid w:val="00F5459A"/>
    <w:rsid w:val="00F545E6"/>
    <w:rsid w:val="00F54743"/>
    <w:rsid w:val="00F548B8"/>
    <w:rsid w:val="00F54902"/>
    <w:rsid w:val="00F54949"/>
    <w:rsid w:val="00F54A88"/>
    <w:rsid w:val="00F54A8B"/>
    <w:rsid w:val="00F54C74"/>
    <w:rsid w:val="00F54D73"/>
    <w:rsid w:val="00F54FDE"/>
    <w:rsid w:val="00F55222"/>
    <w:rsid w:val="00F55451"/>
    <w:rsid w:val="00F554F4"/>
    <w:rsid w:val="00F5561F"/>
    <w:rsid w:val="00F55657"/>
    <w:rsid w:val="00F557FE"/>
    <w:rsid w:val="00F55A27"/>
    <w:rsid w:val="00F55BE1"/>
    <w:rsid w:val="00F55DBE"/>
    <w:rsid w:val="00F55E63"/>
    <w:rsid w:val="00F56007"/>
    <w:rsid w:val="00F56245"/>
    <w:rsid w:val="00F562A9"/>
    <w:rsid w:val="00F56389"/>
    <w:rsid w:val="00F56400"/>
    <w:rsid w:val="00F56474"/>
    <w:rsid w:val="00F564B5"/>
    <w:rsid w:val="00F564C2"/>
    <w:rsid w:val="00F56669"/>
    <w:rsid w:val="00F566EA"/>
    <w:rsid w:val="00F567F4"/>
    <w:rsid w:val="00F5685A"/>
    <w:rsid w:val="00F56A31"/>
    <w:rsid w:val="00F56BED"/>
    <w:rsid w:val="00F56E71"/>
    <w:rsid w:val="00F56F60"/>
    <w:rsid w:val="00F57196"/>
    <w:rsid w:val="00F571D6"/>
    <w:rsid w:val="00F5720B"/>
    <w:rsid w:val="00F572C0"/>
    <w:rsid w:val="00F574FA"/>
    <w:rsid w:val="00F575AE"/>
    <w:rsid w:val="00F57785"/>
    <w:rsid w:val="00F57A2D"/>
    <w:rsid w:val="00F57AFE"/>
    <w:rsid w:val="00F57BEE"/>
    <w:rsid w:val="00F57DB5"/>
    <w:rsid w:val="00F57DBE"/>
    <w:rsid w:val="00F57E7F"/>
    <w:rsid w:val="00F6003C"/>
    <w:rsid w:val="00F60525"/>
    <w:rsid w:val="00F6061A"/>
    <w:rsid w:val="00F60759"/>
    <w:rsid w:val="00F6093C"/>
    <w:rsid w:val="00F609FC"/>
    <w:rsid w:val="00F60A24"/>
    <w:rsid w:val="00F60A68"/>
    <w:rsid w:val="00F60C34"/>
    <w:rsid w:val="00F60E9A"/>
    <w:rsid w:val="00F60FAD"/>
    <w:rsid w:val="00F61256"/>
    <w:rsid w:val="00F61523"/>
    <w:rsid w:val="00F615C7"/>
    <w:rsid w:val="00F616E9"/>
    <w:rsid w:val="00F617B0"/>
    <w:rsid w:val="00F61AD6"/>
    <w:rsid w:val="00F61B14"/>
    <w:rsid w:val="00F61C22"/>
    <w:rsid w:val="00F61D3C"/>
    <w:rsid w:val="00F61DF1"/>
    <w:rsid w:val="00F61E07"/>
    <w:rsid w:val="00F61EED"/>
    <w:rsid w:val="00F62138"/>
    <w:rsid w:val="00F62760"/>
    <w:rsid w:val="00F62815"/>
    <w:rsid w:val="00F628A3"/>
    <w:rsid w:val="00F62B34"/>
    <w:rsid w:val="00F632EE"/>
    <w:rsid w:val="00F63617"/>
    <w:rsid w:val="00F63661"/>
    <w:rsid w:val="00F63670"/>
    <w:rsid w:val="00F6396C"/>
    <w:rsid w:val="00F63B7B"/>
    <w:rsid w:val="00F63C24"/>
    <w:rsid w:val="00F63CB7"/>
    <w:rsid w:val="00F63D72"/>
    <w:rsid w:val="00F6418A"/>
    <w:rsid w:val="00F641A6"/>
    <w:rsid w:val="00F64235"/>
    <w:rsid w:val="00F642B6"/>
    <w:rsid w:val="00F6433E"/>
    <w:rsid w:val="00F64354"/>
    <w:rsid w:val="00F644A6"/>
    <w:rsid w:val="00F64501"/>
    <w:rsid w:val="00F646A5"/>
    <w:rsid w:val="00F646B9"/>
    <w:rsid w:val="00F64867"/>
    <w:rsid w:val="00F64C9B"/>
    <w:rsid w:val="00F64EDD"/>
    <w:rsid w:val="00F64FC1"/>
    <w:rsid w:val="00F64FC2"/>
    <w:rsid w:val="00F650B6"/>
    <w:rsid w:val="00F65130"/>
    <w:rsid w:val="00F6519D"/>
    <w:rsid w:val="00F65222"/>
    <w:rsid w:val="00F65461"/>
    <w:rsid w:val="00F6569D"/>
    <w:rsid w:val="00F6578D"/>
    <w:rsid w:val="00F658B8"/>
    <w:rsid w:val="00F659B4"/>
    <w:rsid w:val="00F65A44"/>
    <w:rsid w:val="00F65B7B"/>
    <w:rsid w:val="00F65CC8"/>
    <w:rsid w:val="00F660F0"/>
    <w:rsid w:val="00F6625D"/>
    <w:rsid w:val="00F66269"/>
    <w:rsid w:val="00F66518"/>
    <w:rsid w:val="00F66563"/>
    <w:rsid w:val="00F666D1"/>
    <w:rsid w:val="00F666E1"/>
    <w:rsid w:val="00F669A6"/>
    <w:rsid w:val="00F66A58"/>
    <w:rsid w:val="00F66D02"/>
    <w:rsid w:val="00F66D0E"/>
    <w:rsid w:val="00F66D61"/>
    <w:rsid w:val="00F66D6A"/>
    <w:rsid w:val="00F66E95"/>
    <w:rsid w:val="00F66EAD"/>
    <w:rsid w:val="00F670C3"/>
    <w:rsid w:val="00F670C5"/>
    <w:rsid w:val="00F673B9"/>
    <w:rsid w:val="00F6759D"/>
    <w:rsid w:val="00F6789A"/>
    <w:rsid w:val="00F67B33"/>
    <w:rsid w:val="00F67C10"/>
    <w:rsid w:val="00F702CD"/>
    <w:rsid w:val="00F703DB"/>
    <w:rsid w:val="00F7059B"/>
    <w:rsid w:val="00F70663"/>
    <w:rsid w:val="00F70712"/>
    <w:rsid w:val="00F70921"/>
    <w:rsid w:val="00F70932"/>
    <w:rsid w:val="00F70A16"/>
    <w:rsid w:val="00F70AA1"/>
    <w:rsid w:val="00F70B37"/>
    <w:rsid w:val="00F70C9E"/>
    <w:rsid w:val="00F70E09"/>
    <w:rsid w:val="00F70F9F"/>
    <w:rsid w:val="00F71085"/>
    <w:rsid w:val="00F711EB"/>
    <w:rsid w:val="00F71652"/>
    <w:rsid w:val="00F71738"/>
    <w:rsid w:val="00F71852"/>
    <w:rsid w:val="00F71887"/>
    <w:rsid w:val="00F71B29"/>
    <w:rsid w:val="00F71C4D"/>
    <w:rsid w:val="00F7251E"/>
    <w:rsid w:val="00F729CC"/>
    <w:rsid w:val="00F72BAE"/>
    <w:rsid w:val="00F72C4E"/>
    <w:rsid w:val="00F72FFF"/>
    <w:rsid w:val="00F73107"/>
    <w:rsid w:val="00F73516"/>
    <w:rsid w:val="00F735E2"/>
    <w:rsid w:val="00F736A7"/>
    <w:rsid w:val="00F73832"/>
    <w:rsid w:val="00F73960"/>
    <w:rsid w:val="00F73988"/>
    <w:rsid w:val="00F73A7B"/>
    <w:rsid w:val="00F73A8C"/>
    <w:rsid w:val="00F73C00"/>
    <w:rsid w:val="00F73C5A"/>
    <w:rsid w:val="00F73CB8"/>
    <w:rsid w:val="00F73D8E"/>
    <w:rsid w:val="00F73E27"/>
    <w:rsid w:val="00F74289"/>
    <w:rsid w:val="00F74471"/>
    <w:rsid w:val="00F744E4"/>
    <w:rsid w:val="00F744F6"/>
    <w:rsid w:val="00F744FB"/>
    <w:rsid w:val="00F748D8"/>
    <w:rsid w:val="00F74A5C"/>
    <w:rsid w:val="00F74A9D"/>
    <w:rsid w:val="00F74B03"/>
    <w:rsid w:val="00F74E91"/>
    <w:rsid w:val="00F74EB5"/>
    <w:rsid w:val="00F74F9B"/>
    <w:rsid w:val="00F75125"/>
    <w:rsid w:val="00F7523B"/>
    <w:rsid w:val="00F754E9"/>
    <w:rsid w:val="00F75A08"/>
    <w:rsid w:val="00F75A26"/>
    <w:rsid w:val="00F75B17"/>
    <w:rsid w:val="00F7602E"/>
    <w:rsid w:val="00F7610F"/>
    <w:rsid w:val="00F761AE"/>
    <w:rsid w:val="00F762FD"/>
    <w:rsid w:val="00F763F2"/>
    <w:rsid w:val="00F76424"/>
    <w:rsid w:val="00F764A3"/>
    <w:rsid w:val="00F764AF"/>
    <w:rsid w:val="00F765AA"/>
    <w:rsid w:val="00F76727"/>
    <w:rsid w:val="00F76DA8"/>
    <w:rsid w:val="00F76EEE"/>
    <w:rsid w:val="00F77132"/>
    <w:rsid w:val="00F771B1"/>
    <w:rsid w:val="00F77204"/>
    <w:rsid w:val="00F772C1"/>
    <w:rsid w:val="00F77557"/>
    <w:rsid w:val="00F77982"/>
    <w:rsid w:val="00F77A22"/>
    <w:rsid w:val="00F77D8F"/>
    <w:rsid w:val="00F77DD1"/>
    <w:rsid w:val="00F80072"/>
    <w:rsid w:val="00F804F0"/>
    <w:rsid w:val="00F80761"/>
    <w:rsid w:val="00F809D7"/>
    <w:rsid w:val="00F80A9C"/>
    <w:rsid w:val="00F80AD2"/>
    <w:rsid w:val="00F80E5A"/>
    <w:rsid w:val="00F80F7C"/>
    <w:rsid w:val="00F810F1"/>
    <w:rsid w:val="00F811C8"/>
    <w:rsid w:val="00F81260"/>
    <w:rsid w:val="00F813A4"/>
    <w:rsid w:val="00F8185A"/>
    <w:rsid w:val="00F81995"/>
    <w:rsid w:val="00F81B8B"/>
    <w:rsid w:val="00F81E87"/>
    <w:rsid w:val="00F81EF6"/>
    <w:rsid w:val="00F82079"/>
    <w:rsid w:val="00F82165"/>
    <w:rsid w:val="00F82183"/>
    <w:rsid w:val="00F82324"/>
    <w:rsid w:val="00F823EB"/>
    <w:rsid w:val="00F8245F"/>
    <w:rsid w:val="00F826A9"/>
    <w:rsid w:val="00F82890"/>
    <w:rsid w:val="00F829B2"/>
    <w:rsid w:val="00F82A57"/>
    <w:rsid w:val="00F82B5F"/>
    <w:rsid w:val="00F82C1D"/>
    <w:rsid w:val="00F82E01"/>
    <w:rsid w:val="00F82F92"/>
    <w:rsid w:val="00F82FF3"/>
    <w:rsid w:val="00F83183"/>
    <w:rsid w:val="00F831C2"/>
    <w:rsid w:val="00F83305"/>
    <w:rsid w:val="00F83366"/>
    <w:rsid w:val="00F83859"/>
    <w:rsid w:val="00F83AC7"/>
    <w:rsid w:val="00F83ADC"/>
    <w:rsid w:val="00F83E3E"/>
    <w:rsid w:val="00F8435C"/>
    <w:rsid w:val="00F84371"/>
    <w:rsid w:val="00F8448C"/>
    <w:rsid w:val="00F8451B"/>
    <w:rsid w:val="00F84546"/>
    <w:rsid w:val="00F845D1"/>
    <w:rsid w:val="00F8465D"/>
    <w:rsid w:val="00F847A2"/>
    <w:rsid w:val="00F848F4"/>
    <w:rsid w:val="00F84929"/>
    <w:rsid w:val="00F84A30"/>
    <w:rsid w:val="00F84A51"/>
    <w:rsid w:val="00F84F2A"/>
    <w:rsid w:val="00F85109"/>
    <w:rsid w:val="00F852A7"/>
    <w:rsid w:val="00F854F2"/>
    <w:rsid w:val="00F857AD"/>
    <w:rsid w:val="00F857D1"/>
    <w:rsid w:val="00F859A6"/>
    <w:rsid w:val="00F859E4"/>
    <w:rsid w:val="00F85BCE"/>
    <w:rsid w:val="00F85C36"/>
    <w:rsid w:val="00F85C57"/>
    <w:rsid w:val="00F85C6A"/>
    <w:rsid w:val="00F85E3D"/>
    <w:rsid w:val="00F85EF8"/>
    <w:rsid w:val="00F8602F"/>
    <w:rsid w:val="00F860D7"/>
    <w:rsid w:val="00F86146"/>
    <w:rsid w:val="00F86179"/>
    <w:rsid w:val="00F861DB"/>
    <w:rsid w:val="00F86325"/>
    <w:rsid w:val="00F863CD"/>
    <w:rsid w:val="00F86735"/>
    <w:rsid w:val="00F868A0"/>
    <w:rsid w:val="00F868D8"/>
    <w:rsid w:val="00F86A52"/>
    <w:rsid w:val="00F86A82"/>
    <w:rsid w:val="00F86BE1"/>
    <w:rsid w:val="00F86EB5"/>
    <w:rsid w:val="00F8706C"/>
    <w:rsid w:val="00F87081"/>
    <w:rsid w:val="00F87219"/>
    <w:rsid w:val="00F872B4"/>
    <w:rsid w:val="00F87337"/>
    <w:rsid w:val="00F87BD5"/>
    <w:rsid w:val="00F87DF7"/>
    <w:rsid w:val="00F9019D"/>
    <w:rsid w:val="00F902E1"/>
    <w:rsid w:val="00F90334"/>
    <w:rsid w:val="00F90387"/>
    <w:rsid w:val="00F903EC"/>
    <w:rsid w:val="00F906B6"/>
    <w:rsid w:val="00F90A76"/>
    <w:rsid w:val="00F90CFC"/>
    <w:rsid w:val="00F90E37"/>
    <w:rsid w:val="00F90E6B"/>
    <w:rsid w:val="00F90EC5"/>
    <w:rsid w:val="00F90FDB"/>
    <w:rsid w:val="00F91183"/>
    <w:rsid w:val="00F9121A"/>
    <w:rsid w:val="00F913C7"/>
    <w:rsid w:val="00F91448"/>
    <w:rsid w:val="00F9161A"/>
    <w:rsid w:val="00F916A2"/>
    <w:rsid w:val="00F916D5"/>
    <w:rsid w:val="00F91863"/>
    <w:rsid w:val="00F919D8"/>
    <w:rsid w:val="00F91B63"/>
    <w:rsid w:val="00F91C3A"/>
    <w:rsid w:val="00F91CC9"/>
    <w:rsid w:val="00F91E09"/>
    <w:rsid w:val="00F91F7F"/>
    <w:rsid w:val="00F9201C"/>
    <w:rsid w:val="00F9208D"/>
    <w:rsid w:val="00F92218"/>
    <w:rsid w:val="00F927E1"/>
    <w:rsid w:val="00F9294A"/>
    <w:rsid w:val="00F92FEE"/>
    <w:rsid w:val="00F93020"/>
    <w:rsid w:val="00F9313B"/>
    <w:rsid w:val="00F931B6"/>
    <w:rsid w:val="00F933D3"/>
    <w:rsid w:val="00F93431"/>
    <w:rsid w:val="00F9349E"/>
    <w:rsid w:val="00F93653"/>
    <w:rsid w:val="00F93A51"/>
    <w:rsid w:val="00F93A5E"/>
    <w:rsid w:val="00F93AB0"/>
    <w:rsid w:val="00F93AE7"/>
    <w:rsid w:val="00F93CBC"/>
    <w:rsid w:val="00F94073"/>
    <w:rsid w:val="00F9417D"/>
    <w:rsid w:val="00F945ED"/>
    <w:rsid w:val="00F94867"/>
    <w:rsid w:val="00F948F6"/>
    <w:rsid w:val="00F949FE"/>
    <w:rsid w:val="00F94A39"/>
    <w:rsid w:val="00F94D90"/>
    <w:rsid w:val="00F95277"/>
    <w:rsid w:val="00F952B2"/>
    <w:rsid w:val="00F954DC"/>
    <w:rsid w:val="00F9562D"/>
    <w:rsid w:val="00F9574D"/>
    <w:rsid w:val="00F95784"/>
    <w:rsid w:val="00F9591B"/>
    <w:rsid w:val="00F959A1"/>
    <w:rsid w:val="00F95A81"/>
    <w:rsid w:val="00F95CAE"/>
    <w:rsid w:val="00F95D6B"/>
    <w:rsid w:val="00F95DAA"/>
    <w:rsid w:val="00F95F95"/>
    <w:rsid w:val="00F960EC"/>
    <w:rsid w:val="00F960FB"/>
    <w:rsid w:val="00F9619A"/>
    <w:rsid w:val="00F9670D"/>
    <w:rsid w:val="00F96723"/>
    <w:rsid w:val="00F9686B"/>
    <w:rsid w:val="00F96A79"/>
    <w:rsid w:val="00F96AA1"/>
    <w:rsid w:val="00F96E17"/>
    <w:rsid w:val="00F96E7C"/>
    <w:rsid w:val="00F96F7F"/>
    <w:rsid w:val="00F970A4"/>
    <w:rsid w:val="00F97716"/>
    <w:rsid w:val="00F97831"/>
    <w:rsid w:val="00F978AB"/>
    <w:rsid w:val="00F978E9"/>
    <w:rsid w:val="00F979CD"/>
    <w:rsid w:val="00F97A59"/>
    <w:rsid w:val="00F97B8F"/>
    <w:rsid w:val="00F97C7D"/>
    <w:rsid w:val="00F97C7F"/>
    <w:rsid w:val="00F97DD6"/>
    <w:rsid w:val="00F97FA9"/>
    <w:rsid w:val="00FA00DB"/>
    <w:rsid w:val="00FA0153"/>
    <w:rsid w:val="00FA021A"/>
    <w:rsid w:val="00FA0276"/>
    <w:rsid w:val="00FA02B1"/>
    <w:rsid w:val="00FA02C3"/>
    <w:rsid w:val="00FA0354"/>
    <w:rsid w:val="00FA03A6"/>
    <w:rsid w:val="00FA04C3"/>
    <w:rsid w:val="00FA0A1E"/>
    <w:rsid w:val="00FA0B95"/>
    <w:rsid w:val="00FA0BB7"/>
    <w:rsid w:val="00FA0C50"/>
    <w:rsid w:val="00FA0E47"/>
    <w:rsid w:val="00FA0E9F"/>
    <w:rsid w:val="00FA0F3C"/>
    <w:rsid w:val="00FA10EE"/>
    <w:rsid w:val="00FA1127"/>
    <w:rsid w:val="00FA14DB"/>
    <w:rsid w:val="00FA18D2"/>
    <w:rsid w:val="00FA1B0E"/>
    <w:rsid w:val="00FA1D32"/>
    <w:rsid w:val="00FA1D76"/>
    <w:rsid w:val="00FA1E72"/>
    <w:rsid w:val="00FA1EA5"/>
    <w:rsid w:val="00FA1F01"/>
    <w:rsid w:val="00FA204C"/>
    <w:rsid w:val="00FA235E"/>
    <w:rsid w:val="00FA2557"/>
    <w:rsid w:val="00FA2648"/>
    <w:rsid w:val="00FA2676"/>
    <w:rsid w:val="00FA290C"/>
    <w:rsid w:val="00FA2A39"/>
    <w:rsid w:val="00FA2BFC"/>
    <w:rsid w:val="00FA2D97"/>
    <w:rsid w:val="00FA2E67"/>
    <w:rsid w:val="00FA2EDA"/>
    <w:rsid w:val="00FA3095"/>
    <w:rsid w:val="00FA30C9"/>
    <w:rsid w:val="00FA316E"/>
    <w:rsid w:val="00FA3184"/>
    <w:rsid w:val="00FA36CD"/>
    <w:rsid w:val="00FA3857"/>
    <w:rsid w:val="00FA38E7"/>
    <w:rsid w:val="00FA39D4"/>
    <w:rsid w:val="00FA39DB"/>
    <w:rsid w:val="00FA3AAD"/>
    <w:rsid w:val="00FA3AEB"/>
    <w:rsid w:val="00FA3BC9"/>
    <w:rsid w:val="00FA3D04"/>
    <w:rsid w:val="00FA3F49"/>
    <w:rsid w:val="00FA4304"/>
    <w:rsid w:val="00FA433E"/>
    <w:rsid w:val="00FA4783"/>
    <w:rsid w:val="00FA49B8"/>
    <w:rsid w:val="00FA4A5F"/>
    <w:rsid w:val="00FA4A76"/>
    <w:rsid w:val="00FA4B22"/>
    <w:rsid w:val="00FA4EB6"/>
    <w:rsid w:val="00FA540E"/>
    <w:rsid w:val="00FA599F"/>
    <w:rsid w:val="00FA5B34"/>
    <w:rsid w:val="00FA5E24"/>
    <w:rsid w:val="00FA6111"/>
    <w:rsid w:val="00FA6341"/>
    <w:rsid w:val="00FA6A04"/>
    <w:rsid w:val="00FA6F49"/>
    <w:rsid w:val="00FA702D"/>
    <w:rsid w:val="00FA71D7"/>
    <w:rsid w:val="00FA721C"/>
    <w:rsid w:val="00FA722D"/>
    <w:rsid w:val="00FA722F"/>
    <w:rsid w:val="00FA7435"/>
    <w:rsid w:val="00FA75B8"/>
    <w:rsid w:val="00FA75F0"/>
    <w:rsid w:val="00FA7774"/>
    <w:rsid w:val="00FA7950"/>
    <w:rsid w:val="00FA7973"/>
    <w:rsid w:val="00FA7A7C"/>
    <w:rsid w:val="00FA7D79"/>
    <w:rsid w:val="00FA7E39"/>
    <w:rsid w:val="00FA7FF1"/>
    <w:rsid w:val="00FB0000"/>
    <w:rsid w:val="00FB005E"/>
    <w:rsid w:val="00FB01F0"/>
    <w:rsid w:val="00FB023D"/>
    <w:rsid w:val="00FB029D"/>
    <w:rsid w:val="00FB0428"/>
    <w:rsid w:val="00FB0513"/>
    <w:rsid w:val="00FB057F"/>
    <w:rsid w:val="00FB0603"/>
    <w:rsid w:val="00FB06A4"/>
    <w:rsid w:val="00FB0721"/>
    <w:rsid w:val="00FB07B5"/>
    <w:rsid w:val="00FB0848"/>
    <w:rsid w:val="00FB087C"/>
    <w:rsid w:val="00FB08D1"/>
    <w:rsid w:val="00FB091B"/>
    <w:rsid w:val="00FB0B92"/>
    <w:rsid w:val="00FB0BB2"/>
    <w:rsid w:val="00FB0DCB"/>
    <w:rsid w:val="00FB1193"/>
    <w:rsid w:val="00FB11FA"/>
    <w:rsid w:val="00FB122A"/>
    <w:rsid w:val="00FB12AC"/>
    <w:rsid w:val="00FB1337"/>
    <w:rsid w:val="00FB1347"/>
    <w:rsid w:val="00FB15F3"/>
    <w:rsid w:val="00FB17AD"/>
    <w:rsid w:val="00FB1C21"/>
    <w:rsid w:val="00FB1DAC"/>
    <w:rsid w:val="00FB1EB6"/>
    <w:rsid w:val="00FB1F35"/>
    <w:rsid w:val="00FB2032"/>
    <w:rsid w:val="00FB22A4"/>
    <w:rsid w:val="00FB249F"/>
    <w:rsid w:val="00FB25F2"/>
    <w:rsid w:val="00FB26FB"/>
    <w:rsid w:val="00FB2884"/>
    <w:rsid w:val="00FB28A9"/>
    <w:rsid w:val="00FB2C2A"/>
    <w:rsid w:val="00FB2DA1"/>
    <w:rsid w:val="00FB2E38"/>
    <w:rsid w:val="00FB2FDE"/>
    <w:rsid w:val="00FB2FF2"/>
    <w:rsid w:val="00FB3221"/>
    <w:rsid w:val="00FB3340"/>
    <w:rsid w:val="00FB36D8"/>
    <w:rsid w:val="00FB3942"/>
    <w:rsid w:val="00FB39DB"/>
    <w:rsid w:val="00FB3C78"/>
    <w:rsid w:val="00FB3EC1"/>
    <w:rsid w:val="00FB3EC7"/>
    <w:rsid w:val="00FB3F42"/>
    <w:rsid w:val="00FB4458"/>
    <w:rsid w:val="00FB44ED"/>
    <w:rsid w:val="00FB4522"/>
    <w:rsid w:val="00FB4547"/>
    <w:rsid w:val="00FB460A"/>
    <w:rsid w:val="00FB47A7"/>
    <w:rsid w:val="00FB484D"/>
    <w:rsid w:val="00FB4926"/>
    <w:rsid w:val="00FB4A3F"/>
    <w:rsid w:val="00FB4D93"/>
    <w:rsid w:val="00FB4E16"/>
    <w:rsid w:val="00FB510F"/>
    <w:rsid w:val="00FB54AC"/>
    <w:rsid w:val="00FB5534"/>
    <w:rsid w:val="00FB5616"/>
    <w:rsid w:val="00FB5AED"/>
    <w:rsid w:val="00FB5B81"/>
    <w:rsid w:val="00FB5CEF"/>
    <w:rsid w:val="00FB5DAC"/>
    <w:rsid w:val="00FB5EE7"/>
    <w:rsid w:val="00FB5F95"/>
    <w:rsid w:val="00FB6101"/>
    <w:rsid w:val="00FB6104"/>
    <w:rsid w:val="00FB615A"/>
    <w:rsid w:val="00FB619E"/>
    <w:rsid w:val="00FB6293"/>
    <w:rsid w:val="00FB62A9"/>
    <w:rsid w:val="00FB637E"/>
    <w:rsid w:val="00FB645B"/>
    <w:rsid w:val="00FB65B9"/>
    <w:rsid w:val="00FB660C"/>
    <w:rsid w:val="00FB6806"/>
    <w:rsid w:val="00FB6830"/>
    <w:rsid w:val="00FB6848"/>
    <w:rsid w:val="00FB68BA"/>
    <w:rsid w:val="00FB6911"/>
    <w:rsid w:val="00FB6A14"/>
    <w:rsid w:val="00FB6AB0"/>
    <w:rsid w:val="00FB6B3C"/>
    <w:rsid w:val="00FB6B85"/>
    <w:rsid w:val="00FB6C20"/>
    <w:rsid w:val="00FB6E07"/>
    <w:rsid w:val="00FB6F92"/>
    <w:rsid w:val="00FB7281"/>
    <w:rsid w:val="00FB73E8"/>
    <w:rsid w:val="00FB7436"/>
    <w:rsid w:val="00FB7763"/>
    <w:rsid w:val="00FB7797"/>
    <w:rsid w:val="00FB7A65"/>
    <w:rsid w:val="00FB7B4E"/>
    <w:rsid w:val="00FB7C9C"/>
    <w:rsid w:val="00FB7DED"/>
    <w:rsid w:val="00FB7EA7"/>
    <w:rsid w:val="00FB7EAD"/>
    <w:rsid w:val="00FB7F34"/>
    <w:rsid w:val="00FC02DD"/>
    <w:rsid w:val="00FC0486"/>
    <w:rsid w:val="00FC05CE"/>
    <w:rsid w:val="00FC0610"/>
    <w:rsid w:val="00FC062F"/>
    <w:rsid w:val="00FC0773"/>
    <w:rsid w:val="00FC084F"/>
    <w:rsid w:val="00FC087C"/>
    <w:rsid w:val="00FC08ED"/>
    <w:rsid w:val="00FC09C1"/>
    <w:rsid w:val="00FC0A15"/>
    <w:rsid w:val="00FC0E0F"/>
    <w:rsid w:val="00FC0E93"/>
    <w:rsid w:val="00FC1089"/>
    <w:rsid w:val="00FC1181"/>
    <w:rsid w:val="00FC144F"/>
    <w:rsid w:val="00FC15D8"/>
    <w:rsid w:val="00FC1787"/>
    <w:rsid w:val="00FC18E3"/>
    <w:rsid w:val="00FC1D33"/>
    <w:rsid w:val="00FC1FEE"/>
    <w:rsid w:val="00FC2146"/>
    <w:rsid w:val="00FC21CA"/>
    <w:rsid w:val="00FC24AB"/>
    <w:rsid w:val="00FC257B"/>
    <w:rsid w:val="00FC2753"/>
    <w:rsid w:val="00FC27D6"/>
    <w:rsid w:val="00FC27EF"/>
    <w:rsid w:val="00FC28F2"/>
    <w:rsid w:val="00FC297C"/>
    <w:rsid w:val="00FC2A6C"/>
    <w:rsid w:val="00FC2AC3"/>
    <w:rsid w:val="00FC2DDC"/>
    <w:rsid w:val="00FC2F7E"/>
    <w:rsid w:val="00FC3209"/>
    <w:rsid w:val="00FC32EB"/>
    <w:rsid w:val="00FC3538"/>
    <w:rsid w:val="00FC37C0"/>
    <w:rsid w:val="00FC383D"/>
    <w:rsid w:val="00FC399E"/>
    <w:rsid w:val="00FC3A50"/>
    <w:rsid w:val="00FC3E00"/>
    <w:rsid w:val="00FC3F14"/>
    <w:rsid w:val="00FC407D"/>
    <w:rsid w:val="00FC40DE"/>
    <w:rsid w:val="00FC413D"/>
    <w:rsid w:val="00FC41D8"/>
    <w:rsid w:val="00FC4201"/>
    <w:rsid w:val="00FC4675"/>
    <w:rsid w:val="00FC4893"/>
    <w:rsid w:val="00FC49D4"/>
    <w:rsid w:val="00FC4ADF"/>
    <w:rsid w:val="00FC4D20"/>
    <w:rsid w:val="00FC520B"/>
    <w:rsid w:val="00FC52F6"/>
    <w:rsid w:val="00FC53EB"/>
    <w:rsid w:val="00FC571B"/>
    <w:rsid w:val="00FC57D6"/>
    <w:rsid w:val="00FC58B1"/>
    <w:rsid w:val="00FC59FC"/>
    <w:rsid w:val="00FC5A60"/>
    <w:rsid w:val="00FC5C8B"/>
    <w:rsid w:val="00FC5D11"/>
    <w:rsid w:val="00FC6565"/>
    <w:rsid w:val="00FC67BC"/>
    <w:rsid w:val="00FC684F"/>
    <w:rsid w:val="00FC6B86"/>
    <w:rsid w:val="00FC6C7F"/>
    <w:rsid w:val="00FC6D59"/>
    <w:rsid w:val="00FC7410"/>
    <w:rsid w:val="00FC747E"/>
    <w:rsid w:val="00FC755D"/>
    <w:rsid w:val="00FC77DC"/>
    <w:rsid w:val="00FC790F"/>
    <w:rsid w:val="00FD001E"/>
    <w:rsid w:val="00FD00FF"/>
    <w:rsid w:val="00FD02CC"/>
    <w:rsid w:val="00FD04F7"/>
    <w:rsid w:val="00FD05CE"/>
    <w:rsid w:val="00FD0662"/>
    <w:rsid w:val="00FD0843"/>
    <w:rsid w:val="00FD0954"/>
    <w:rsid w:val="00FD0BF5"/>
    <w:rsid w:val="00FD0BFC"/>
    <w:rsid w:val="00FD0C31"/>
    <w:rsid w:val="00FD0E9B"/>
    <w:rsid w:val="00FD111A"/>
    <w:rsid w:val="00FD145B"/>
    <w:rsid w:val="00FD156B"/>
    <w:rsid w:val="00FD18BF"/>
    <w:rsid w:val="00FD1A26"/>
    <w:rsid w:val="00FD1AE8"/>
    <w:rsid w:val="00FD1B23"/>
    <w:rsid w:val="00FD1C87"/>
    <w:rsid w:val="00FD1DC4"/>
    <w:rsid w:val="00FD1FF2"/>
    <w:rsid w:val="00FD2079"/>
    <w:rsid w:val="00FD2179"/>
    <w:rsid w:val="00FD277D"/>
    <w:rsid w:val="00FD27C6"/>
    <w:rsid w:val="00FD283B"/>
    <w:rsid w:val="00FD2994"/>
    <w:rsid w:val="00FD2B93"/>
    <w:rsid w:val="00FD2C95"/>
    <w:rsid w:val="00FD2CDA"/>
    <w:rsid w:val="00FD2D25"/>
    <w:rsid w:val="00FD2D46"/>
    <w:rsid w:val="00FD2DE6"/>
    <w:rsid w:val="00FD2EF9"/>
    <w:rsid w:val="00FD2F43"/>
    <w:rsid w:val="00FD2FDB"/>
    <w:rsid w:val="00FD30D9"/>
    <w:rsid w:val="00FD3145"/>
    <w:rsid w:val="00FD318F"/>
    <w:rsid w:val="00FD31AB"/>
    <w:rsid w:val="00FD32A4"/>
    <w:rsid w:val="00FD3406"/>
    <w:rsid w:val="00FD384B"/>
    <w:rsid w:val="00FD387D"/>
    <w:rsid w:val="00FD3903"/>
    <w:rsid w:val="00FD3B33"/>
    <w:rsid w:val="00FD3B4D"/>
    <w:rsid w:val="00FD3B7C"/>
    <w:rsid w:val="00FD3B8D"/>
    <w:rsid w:val="00FD3D48"/>
    <w:rsid w:val="00FD3DC6"/>
    <w:rsid w:val="00FD3F98"/>
    <w:rsid w:val="00FD407D"/>
    <w:rsid w:val="00FD40E5"/>
    <w:rsid w:val="00FD466D"/>
    <w:rsid w:val="00FD4704"/>
    <w:rsid w:val="00FD48EE"/>
    <w:rsid w:val="00FD4A14"/>
    <w:rsid w:val="00FD4AC8"/>
    <w:rsid w:val="00FD4D36"/>
    <w:rsid w:val="00FD5041"/>
    <w:rsid w:val="00FD50B7"/>
    <w:rsid w:val="00FD5139"/>
    <w:rsid w:val="00FD5143"/>
    <w:rsid w:val="00FD5201"/>
    <w:rsid w:val="00FD525F"/>
    <w:rsid w:val="00FD5435"/>
    <w:rsid w:val="00FD5491"/>
    <w:rsid w:val="00FD54AB"/>
    <w:rsid w:val="00FD5617"/>
    <w:rsid w:val="00FD564C"/>
    <w:rsid w:val="00FD5665"/>
    <w:rsid w:val="00FD578F"/>
    <w:rsid w:val="00FD57C1"/>
    <w:rsid w:val="00FD57EA"/>
    <w:rsid w:val="00FD580D"/>
    <w:rsid w:val="00FD5899"/>
    <w:rsid w:val="00FD593B"/>
    <w:rsid w:val="00FD59A4"/>
    <w:rsid w:val="00FD5A22"/>
    <w:rsid w:val="00FD5A9B"/>
    <w:rsid w:val="00FD5CB0"/>
    <w:rsid w:val="00FD5D62"/>
    <w:rsid w:val="00FD5DA6"/>
    <w:rsid w:val="00FD5E41"/>
    <w:rsid w:val="00FD5F55"/>
    <w:rsid w:val="00FD606C"/>
    <w:rsid w:val="00FD60AB"/>
    <w:rsid w:val="00FD6156"/>
    <w:rsid w:val="00FD61A3"/>
    <w:rsid w:val="00FD62F5"/>
    <w:rsid w:val="00FD67A5"/>
    <w:rsid w:val="00FD67FA"/>
    <w:rsid w:val="00FD6DFC"/>
    <w:rsid w:val="00FD6E2E"/>
    <w:rsid w:val="00FD6F7D"/>
    <w:rsid w:val="00FD7053"/>
    <w:rsid w:val="00FD706B"/>
    <w:rsid w:val="00FD735D"/>
    <w:rsid w:val="00FD7624"/>
    <w:rsid w:val="00FD7941"/>
    <w:rsid w:val="00FD7951"/>
    <w:rsid w:val="00FD7975"/>
    <w:rsid w:val="00FD7A28"/>
    <w:rsid w:val="00FD7A98"/>
    <w:rsid w:val="00FD7D24"/>
    <w:rsid w:val="00FD7DA4"/>
    <w:rsid w:val="00FD7E96"/>
    <w:rsid w:val="00FD7F96"/>
    <w:rsid w:val="00FE020C"/>
    <w:rsid w:val="00FE03AF"/>
    <w:rsid w:val="00FE04AD"/>
    <w:rsid w:val="00FE0829"/>
    <w:rsid w:val="00FE0ACF"/>
    <w:rsid w:val="00FE0BD0"/>
    <w:rsid w:val="00FE0BE3"/>
    <w:rsid w:val="00FE0F21"/>
    <w:rsid w:val="00FE0FB6"/>
    <w:rsid w:val="00FE1204"/>
    <w:rsid w:val="00FE1246"/>
    <w:rsid w:val="00FE134C"/>
    <w:rsid w:val="00FE1697"/>
    <w:rsid w:val="00FE1901"/>
    <w:rsid w:val="00FE192D"/>
    <w:rsid w:val="00FE1B0E"/>
    <w:rsid w:val="00FE1DEF"/>
    <w:rsid w:val="00FE21DF"/>
    <w:rsid w:val="00FE229E"/>
    <w:rsid w:val="00FE2368"/>
    <w:rsid w:val="00FE2434"/>
    <w:rsid w:val="00FE2B36"/>
    <w:rsid w:val="00FE2D2D"/>
    <w:rsid w:val="00FE2E83"/>
    <w:rsid w:val="00FE2F3E"/>
    <w:rsid w:val="00FE2FAA"/>
    <w:rsid w:val="00FE3042"/>
    <w:rsid w:val="00FE3057"/>
    <w:rsid w:val="00FE32A6"/>
    <w:rsid w:val="00FE3377"/>
    <w:rsid w:val="00FE33CF"/>
    <w:rsid w:val="00FE342F"/>
    <w:rsid w:val="00FE34C1"/>
    <w:rsid w:val="00FE353A"/>
    <w:rsid w:val="00FE3840"/>
    <w:rsid w:val="00FE3EC1"/>
    <w:rsid w:val="00FE3ED5"/>
    <w:rsid w:val="00FE3EE0"/>
    <w:rsid w:val="00FE3F13"/>
    <w:rsid w:val="00FE3F58"/>
    <w:rsid w:val="00FE4508"/>
    <w:rsid w:val="00FE457D"/>
    <w:rsid w:val="00FE469F"/>
    <w:rsid w:val="00FE46E7"/>
    <w:rsid w:val="00FE477F"/>
    <w:rsid w:val="00FE4898"/>
    <w:rsid w:val="00FE4939"/>
    <w:rsid w:val="00FE4967"/>
    <w:rsid w:val="00FE4A50"/>
    <w:rsid w:val="00FE4A63"/>
    <w:rsid w:val="00FE4E7C"/>
    <w:rsid w:val="00FE5822"/>
    <w:rsid w:val="00FE58A1"/>
    <w:rsid w:val="00FE598E"/>
    <w:rsid w:val="00FE5B51"/>
    <w:rsid w:val="00FE5B94"/>
    <w:rsid w:val="00FE5CB1"/>
    <w:rsid w:val="00FE5CED"/>
    <w:rsid w:val="00FE62E0"/>
    <w:rsid w:val="00FE632F"/>
    <w:rsid w:val="00FE634B"/>
    <w:rsid w:val="00FE640A"/>
    <w:rsid w:val="00FE6470"/>
    <w:rsid w:val="00FE660B"/>
    <w:rsid w:val="00FE67D9"/>
    <w:rsid w:val="00FE67FE"/>
    <w:rsid w:val="00FE68DF"/>
    <w:rsid w:val="00FE6A48"/>
    <w:rsid w:val="00FE6BF6"/>
    <w:rsid w:val="00FE6C43"/>
    <w:rsid w:val="00FE6D9C"/>
    <w:rsid w:val="00FE6EEF"/>
    <w:rsid w:val="00FE6EF1"/>
    <w:rsid w:val="00FE6FED"/>
    <w:rsid w:val="00FE7036"/>
    <w:rsid w:val="00FE7041"/>
    <w:rsid w:val="00FE7305"/>
    <w:rsid w:val="00FE733C"/>
    <w:rsid w:val="00FE73AE"/>
    <w:rsid w:val="00FE73FF"/>
    <w:rsid w:val="00FE74B4"/>
    <w:rsid w:val="00FE767A"/>
    <w:rsid w:val="00FE7B3B"/>
    <w:rsid w:val="00FE7C2E"/>
    <w:rsid w:val="00FE7E38"/>
    <w:rsid w:val="00FE7E93"/>
    <w:rsid w:val="00FE7EB8"/>
    <w:rsid w:val="00FE7EC7"/>
    <w:rsid w:val="00FE7FD2"/>
    <w:rsid w:val="00FF008D"/>
    <w:rsid w:val="00FF018D"/>
    <w:rsid w:val="00FF0722"/>
    <w:rsid w:val="00FF0726"/>
    <w:rsid w:val="00FF07D1"/>
    <w:rsid w:val="00FF07E4"/>
    <w:rsid w:val="00FF0848"/>
    <w:rsid w:val="00FF0886"/>
    <w:rsid w:val="00FF0D3B"/>
    <w:rsid w:val="00FF0F21"/>
    <w:rsid w:val="00FF0F9D"/>
    <w:rsid w:val="00FF0FFC"/>
    <w:rsid w:val="00FF1111"/>
    <w:rsid w:val="00FF11FF"/>
    <w:rsid w:val="00FF1279"/>
    <w:rsid w:val="00FF1312"/>
    <w:rsid w:val="00FF1317"/>
    <w:rsid w:val="00FF14FD"/>
    <w:rsid w:val="00FF1635"/>
    <w:rsid w:val="00FF176E"/>
    <w:rsid w:val="00FF196F"/>
    <w:rsid w:val="00FF19EA"/>
    <w:rsid w:val="00FF1B67"/>
    <w:rsid w:val="00FF1DE4"/>
    <w:rsid w:val="00FF20D1"/>
    <w:rsid w:val="00FF227F"/>
    <w:rsid w:val="00FF2352"/>
    <w:rsid w:val="00FF24AC"/>
    <w:rsid w:val="00FF256A"/>
    <w:rsid w:val="00FF2715"/>
    <w:rsid w:val="00FF27F6"/>
    <w:rsid w:val="00FF2902"/>
    <w:rsid w:val="00FF295D"/>
    <w:rsid w:val="00FF2B51"/>
    <w:rsid w:val="00FF2CA1"/>
    <w:rsid w:val="00FF2CAA"/>
    <w:rsid w:val="00FF326E"/>
    <w:rsid w:val="00FF3510"/>
    <w:rsid w:val="00FF385A"/>
    <w:rsid w:val="00FF3988"/>
    <w:rsid w:val="00FF3B07"/>
    <w:rsid w:val="00FF3EBC"/>
    <w:rsid w:val="00FF413B"/>
    <w:rsid w:val="00FF43D5"/>
    <w:rsid w:val="00FF4470"/>
    <w:rsid w:val="00FF45EC"/>
    <w:rsid w:val="00FF46DB"/>
    <w:rsid w:val="00FF4767"/>
    <w:rsid w:val="00FF4965"/>
    <w:rsid w:val="00FF4BD7"/>
    <w:rsid w:val="00FF4C4D"/>
    <w:rsid w:val="00FF4EA3"/>
    <w:rsid w:val="00FF4ECD"/>
    <w:rsid w:val="00FF5006"/>
    <w:rsid w:val="00FF531C"/>
    <w:rsid w:val="00FF54AD"/>
    <w:rsid w:val="00FF5C0C"/>
    <w:rsid w:val="00FF5DB0"/>
    <w:rsid w:val="00FF6140"/>
    <w:rsid w:val="00FF6229"/>
    <w:rsid w:val="00FF62E6"/>
    <w:rsid w:val="00FF6567"/>
    <w:rsid w:val="00FF656E"/>
    <w:rsid w:val="00FF6706"/>
    <w:rsid w:val="00FF68EF"/>
    <w:rsid w:val="00FF69B0"/>
    <w:rsid w:val="00FF6BF4"/>
    <w:rsid w:val="00FF6D55"/>
    <w:rsid w:val="00FF6E56"/>
    <w:rsid w:val="00FF6FDF"/>
    <w:rsid w:val="00FF7015"/>
    <w:rsid w:val="00FF717E"/>
    <w:rsid w:val="00FF7287"/>
    <w:rsid w:val="00FF73BF"/>
    <w:rsid w:val="00FF752C"/>
    <w:rsid w:val="00FF7743"/>
    <w:rsid w:val="00FF78AF"/>
    <w:rsid w:val="00FF78BA"/>
    <w:rsid w:val="00FF7EB7"/>
    <w:rsid w:val="00FF7F6A"/>
    <w:rsid w:val="00FF7FF3"/>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0BA7C62C"/>
  <w15:docId w15:val="{DB30E37F-670B-4C0B-A2EB-538E933B23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Arial"/>
        <w:lang w:val="en-US" w:eastAsia="en-US" w:bidi="he-IL"/>
      </w:rPr>
    </w:rPrDefault>
    <w:pPrDefault/>
  </w:docDefaults>
  <w:latentStyles w:defLockedState="0" w:defUIPriority="0" w:defSemiHidden="0" w:defUnhideWhenUsed="0" w:defQFormat="0" w:count="376">
    <w:lsdException w:name="Normal" w:locked="1" w:qFormat="1"/>
    <w:lsdException w:name="heading 1" w:locked="1" w:uiPriority="9" w:qFormat="1"/>
    <w:lsdException w:name="heading 2" w:locked="1" w:semiHidden="1" w:unhideWhenUsed="1" w:qFormat="1"/>
    <w:lsdException w:name="heading 3" w:locked="1" w:semiHidden="1" w:unhideWhenUsed="1" w:qFormat="1"/>
    <w:lsdException w:name="heading 4" w:locked="1" w:semiHidden="1" w:unhideWhenUsed="1" w:qFormat="1"/>
    <w:lsdException w:name="heading 5" w:locked="1" w:semiHidden="1"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toc 1" w:locked="1"/>
    <w:lsdException w:name="toc 2" w:locked="1"/>
    <w:lsdException w:name="toc 3" w:locked="1"/>
    <w:lsdException w:name="toc 4" w:locked="1"/>
    <w:lsdException w:name="toc 5" w:locked="1"/>
    <w:lsdException w:name="toc 6" w:locked="1"/>
    <w:lsdException w:name="toc 7" w:locked="1"/>
    <w:lsdException w:name="toc 8" w:locked="1"/>
    <w:lsdException w:name="toc 9" w:locked="1"/>
    <w:lsdException w:name="header" w:locked="1"/>
    <w:lsdException w:name="footer" w:locked="1" w:uiPriority="99"/>
    <w:lsdException w:name="caption" w:locked="1" w:semiHidden="1" w:unhideWhenUsed="1" w:qFormat="1"/>
    <w:lsdException w:name="page number" w:locked="1"/>
    <w:lsdException w:name="Title" w:locked="1" w:qFormat="1"/>
    <w:lsdException w:name="Default Paragraph Font" w:locked="1"/>
    <w:lsdException w:name="Subtitle" w:locked="1" w:qFormat="1"/>
    <w:lsdException w:name="FollowedHyperlink" w:uiPriority="99"/>
    <w:lsdException w:name="Strong" w:locked="1" w:qFormat="1"/>
    <w:lsdException w:name="Emphasis" w:locked="1" w:qFormat="1"/>
    <w:lsdException w:name="Normal (Web)"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locked="1"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F548B8"/>
    <w:pPr>
      <w:bidi/>
    </w:pPr>
    <w:rPr>
      <w:rFonts w:ascii="Times New Roman" w:eastAsia="Batang" w:hAnsi="Times New Roman" w:cs="David"/>
      <w:b/>
      <w:bCs/>
      <w:sz w:val="28"/>
      <w:szCs w:val="28"/>
    </w:rPr>
  </w:style>
  <w:style w:type="paragraph" w:styleId="1">
    <w:name w:val="heading 1"/>
    <w:basedOn w:val="a"/>
    <w:link w:val="10"/>
    <w:uiPriority w:val="9"/>
    <w:qFormat/>
    <w:locked/>
    <w:rsid w:val="00477E29"/>
    <w:pPr>
      <w:bidi w:val="0"/>
      <w:spacing w:before="100" w:beforeAutospacing="1" w:after="100" w:afterAutospacing="1"/>
      <w:outlineLvl w:val="0"/>
    </w:pPr>
    <w:rPr>
      <w:rFonts w:eastAsia="Times New Roman" w:cs="Times New Roman"/>
      <w:kern w:val="36"/>
      <w:sz w:val="48"/>
      <w:szCs w:val="4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rsid w:val="00D61392"/>
    <w:pPr>
      <w:tabs>
        <w:tab w:val="center" w:pos="4153"/>
        <w:tab w:val="right" w:pos="8306"/>
      </w:tabs>
    </w:pPr>
  </w:style>
  <w:style w:type="character" w:customStyle="1" w:styleId="a4">
    <w:name w:val="כותרת עליונה תו"/>
    <w:link w:val="a3"/>
    <w:locked/>
    <w:rsid w:val="00D61392"/>
    <w:rPr>
      <w:rFonts w:ascii="Times New Roman" w:eastAsia="Batang" w:hAnsi="Times New Roman" w:cs="David"/>
      <w:b/>
      <w:bCs/>
      <w:sz w:val="28"/>
      <w:szCs w:val="28"/>
      <w:lang w:bidi="he-IL"/>
    </w:rPr>
  </w:style>
  <w:style w:type="paragraph" w:styleId="a5">
    <w:name w:val="footer"/>
    <w:basedOn w:val="a"/>
    <w:link w:val="a6"/>
    <w:uiPriority w:val="99"/>
    <w:rsid w:val="00D61392"/>
    <w:pPr>
      <w:tabs>
        <w:tab w:val="center" w:pos="4153"/>
        <w:tab w:val="right" w:pos="8306"/>
      </w:tabs>
    </w:pPr>
  </w:style>
  <w:style w:type="character" w:customStyle="1" w:styleId="a6">
    <w:name w:val="כותרת תחתונה תו"/>
    <w:link w:val="a5"/>
    <w:uiPriority w:val="99"/>
    <w:locked/>
    <w:rsid w:val="00D61392"/>
    <w:rPr>
      <w:rFonts w:ascii="Times New Roman" w:eastAsia="Batang" w:hAnsi="Times New Roman" w:cs="David"/>
      <w:b/>
      <w:bCs/>
      <w:sz w:val="28"/>
      <w:szCs w:val="28"/>
      <w:lang w:bidi="he-IL"/>
    </w:rPr>
  </w:style>
  <w:style w:type="character" w:styleId="a7">
    <w:name w:val="page number"/>
    <w:rsid w:val="00D61392"/>
    <w:rPr>
      <w:rFonts w:cs="Times New Roman"/>
    </w:rPr>
  </w:style>
  <w:style w:type="paragraph" w:styleId="a8">
    <w:name w:val="Balloon Text"/>
    <w:basedOn w:val="a"/>
    <w:link w:val="a9"/>
    <w:semiHidden/>
    <w:rsid w:val="00592212"/>
    <w:rPr>
      <w:rFonts w:ascii="Tahoma" w:hAnsi="Tahoma" w:cs="Tahoma"/>
      <w:sz w:val="16"/>
      <w:szCs w:val="16"/>
    </w:rPr>
  </w:style>
  <w:style w:type="character" w:customStyle="1" w:styleId="a9">
    <w:name w:val="טקסט בלונים תו"/>
    <w:link w:val="a8"/>
    <w:semiHidden/>
    <w:locked/>
    <w:rsid w:val="00592212"/>
    <w:rPr>
      <w:rFonts w:ascii="Tahoma" w:eastAsia="Batang" w:hAnsi="Tahoma" w:cs="Tahoma"/>
      <w:b/>
      <w:bCs/>
      <w:sz w:val="16"/>
      <w:szCs w:val="16"/>
    </w:rPr>
  </w:style>
  <w:style w:type="character" w:styleId="Hyperlink">
    <w:name w:val="Hyperlink"/>
    <w:rsid w:val="00331FC3"/>
    <w:rPr>
      <w:rFonts w:cs="Times New Roman"/>
      <w:color w:val="0000FF"/>
      <w:u w:val="single"/>
    </w:rPr>
  </w:style>
  <w:style w:type="character" w:styleId="aa">
    <w:name w:val="Emphasis"/>
    <w:qFormat/>
    <w:locked/>
    <w:rsid w:val="00EF63F0"/>
    <w:rPr>
      <w:rFonts w:cs="Times New Roman"/>
      <w:i/>
      <w:iCs/>
    </w:rPr>
  </w:style>
  <w:style w:type="paragraph" w:customStyle="1" w:styleId="11">
    <w:name w:val="פיסקת רשימה1"/>
    <w:basedOn w:val="a"/>
    <w:uiPriority w:val="34"/>
    <w:qFormat/>
    <w:rsid w:val="006E7BD7"/>
    <w:pPr>
      <w:spacing w:after="200" w:line="276" w:lineRule="auto"/>
      <w:ind w:left="720"/>
      <w:contextualSpacing/>
    </w:pPr>
    <w:rPr>
      <w:rFonts w:ascii="Calibri" w:eastAsia="Calibri" w:hAnsi="Calibri" w:cs="Arial"/>
      <w:b w:val="0"/>
      <w:bCs w:val="0"/>
      <w:sz w:val="22"/>
      <w:szCs w:val="22"/>
    </w:rPr>
  </w:style>
  <w:style w:type="numbering" w:customStyle="1" w:styleId="12">
    <w:name w:val="ללא רשימה1"/>
    <w:next w:val="a2"/>
    <w:semiHidden/>
    <w:rsid w:val="00A43392"/>
  </w:style>
  <w:style w:type="numbering" w:customStyle="1" w:styleId="2">
    <w:name w:val="ללא רשימה2"/>
    <w:next w:val="a2"/>
    <w:semiHidden/>
    <w:rsid w:val="00023163"/>
  </w:style>
  <w:style w:type="numbering" w:customStyle="1" w:styleId="3">
    <w:name w:val="ללא רשימה3"/>
    <w:next w:val="a2"/>
    <w:semiHidden/>
    <w:rsid w:val="006A1B09"/>
  </w:style>
  <w:style w:type="numbering" w:customStyle="1" w:styleId="4">
    <w:name w:val="ללא רשימה4"/>
    <w:next w:val="a2"/>
    <w:semiHidden/>
    <w:rsid w:val="00EF537F"/>
  </w:style>
  <w:style w:type="numbering" w:customStyle="1" w:styleId="5">
    <w:name w:val="ללא רשימה5"/>
    <w:next w:val="a2"/>
    <w:semiHidden/>
    <w:rsid w:val="00A9466B"/>
  </w:style>
  <w:style w:type="numbering" w:customStyle="1" w:styleId="6">
    <w:name w:val="ללא רשימה6"/>
    <w:next w:val="a2"/>
    <w:semiHidden/>
    <w:rsid w:val="00941B0A"/>
  </w:style>
  <w:style w:type="numbering" w:customStyle="1" w:styleId="7">
    <w:name w:val="ללא רשימה7"/>
    <w:next w:val="a2"/>
    <w:semiHidden/>
    <w:rsid w:val="00A80779"/>
  </w:style>
  <w:style w:type="numbering" w:customStyle="1" w:styleId="8">
    <w:name w:val="ללא רשימה8"/>
    <w:next w:val="a2"/>
    <w:semiHidden/>
    <w:rsid w:val="00CA0585"/>
  </w:style>
  <w:style w:type="numbering" w:customStyle="1" w:styleId="9">
    <w:name w:val="ללא רשימה9"/>
    <w:next w:val="a2"/>
    <w:semiHidden/>
    <w:rsid w:val="00621149"/>
  </w:style>
  <w:style w:type="numbering" w:customStyle="1" w:styleId="100">
    <w:name w:val="ללא רשימה10"/>
    <w:next w:val="a2"/>
    <w:semiHidden/>
    <w:rsid w:val="00554666"/>
  </w:style>
  <w:style w:type="character" w:styleId="ab">
    <w:name w:val="line number"/>
    <w:rsid w:val="007260D4"/>
  </w:style>
  <w:style w:type="character" w:customStyle="1" w:styleId="ac">
    <w:name w:val="גוף טקסט תו"/>
    <w:link w:val="ad"/>
    <w:rsid w:val="007260D4"/>
    <w:rPr>
      <w:rFonts w:cs="Guttman Yad-Brush"/>
      <w:sz w:val="24"/>
      <w:szCs w:val="24"/>
      <w:lang w:eastAsia="he-IL"/>
    </w:rPr>
  </w:style>
  <w:style w:type="paragraph" w:styleId="ad">
    <w:name w:val="Body Text"/>
    <w:basedOn w:val="a"/>
    <w:link w:val="ac"/>
    <w:rsid w:val="007260D4"/>
    <w:pPr>
      <w:suppressAutoHyphens/>
      <w:spacing w:after="120"/>
    </w:pPr>
    <w:rPr>
      <w:rFonts w:ascii="Calibri" w:eastAsia="Calibri" w:hAnsi="Calibri" w:cs="Guttman Yad-Brush"/>
      <w:b w:val="0"/>
      <w:bCs w:val="0"/>
      <w:sz w:val="24"/>
      <w:szCs w:val="24"/>
      <w:lang w:eastAsia="he-IL"/>
    </w:rPr>
  </w:style>
  <w:style w:type="character" w:customStyle="1" w:styleId="13">
    <w:name w:val="גוף טקסט תו1"/>
    <w:rsid w:val="007260D4"/>
    <w:rPr>
      <w:rFonts w:ascii="Times New Roman" w:eastAsia="Batang" w:hAnsi="Times New Roman" w:cs="David"/>
      <w:b/>
      <w:bCs/>
      <w:sz w:val="28"/>
      <w:szCs w:val="28"/>
    </w:rPr>
  </w:style>
  <w:style w:type="paragraph" w:styleId="ae">
    <w:name w:val="List Paragraph"/>
    <w:basedOn w:val="a"/>
    <w:uiPriority w:val="34"/>
    <w:qFormat/>
    <w:rsid w:val="007260D4"/>
    <w:pPr>
      <w:ind w:left="720"/>
      <w:contextualSpacing/>
    </w:pPr>
    <w:rPr>
      <w:rFonts w:ascii="Arial" w:eastAsia="Times New Roman" w:hAnsi="Arial" w:cs="Arial"/>
      <w:b w:val="0"/>
      <w:bCs w:val="0"/>
      <w:sz w:val="24"/>
      <w:szCs w:val="24"/>
    </w:rPr>
  </w:style>
  <w:style w:type="paragraph" w:styleId="NormalWeb">
    <w:name w:val="Normal (Web)"/>
    <w:basedOn w:val="a"/>
    <w:uiPriority w:val="99"/>
    <w:unhideWhenUsed/>
    <w:rsid w:val="00910995"/>
    <w:pPr>
      <w:bidi w:val="0"/>
      <w:spacing w:before="100" w:beforeAutospacing="1" w:after="100" w:afterAutospacing="1"/>
    </w:pPr>
    <w:rPr>
      <w:rFonts w:eastAsia="Times New Roman" w:cs="Times New Roman"/>
      <w:b w:val="0"/>
      <w:bCs w:val="0"/>
      <w:sz w:val="24"/>
      <w:szCs w:val="24"/>
    </w:rPr>
  </w:style>
  <w:style w:type="paragraph" w:customStyle="1" w:styleId="ql-direction-rtl">
    <w:name w:val="ql-direction-rtl"/>
    <w:basedOn w:val="a"/>
    <w:rsid w:val="00910995"/>
    <w:pPr>
      <w:bidi w:val="0"/>
      <w:spacing w:before="100" w:beforeAutospacing="1" w:after="100" w:afterAutospacing="1"/>
    </w:pPr>
    <w:rPr>
      <w:rFonts w:eastAsia="Times New Roman" w:cs="Times New Roman"/>
      <w:b w:val="0"/>
      <w:bCs w:val="0"/>
      <w:sz w:val="24"/>
      <w:szCs w:val="24"/>
    </w:rPr>
  </w:style>
  <w:style w:type="paragraph" w:customStyle="1" w:styleId="ql-align-right">
    <w:name w:val="ql-align-right"/>
    <w:basedOn w:val="a"/>
    <w:rsid w:val="00910995"/>
    <w:pPr>
      <w:bidi w:val="0"/>
      <w:spacing w:before="100" w:beforeAutospacing="1" w:after="100" w:afterAutospacing="1"/>
    </w:pPr>
    <w:rPr>
      <w:rFonts w:eastAsia="Times New Roman" w:cs="Times New Roman"/>
      <w:b w:val="0"/>
      <w:bCs w:val="0"/>
      <w:sz w:val="24"/>
      <w:szCs w:val="24"/>
    </w:rPr>
  </w:style>
  <w:style w:type="character" w:customStyle="1" w:styleId="textexposedshow">
    <w:name w:val="text_exposed_show"/>
    <w:rsid w:val="0042036C"/>
  </w:style>
  <w:style w:type="paragraph" w:customStyle="1" w:styleId="magicstile">
    <w:name w:val="magic_stile"/>
    <w:basedOn w:val="a"/>
    <w:rsid w:val="0058656E"/>
    <w:rPr>
      <w:rFonts w:eastAsia="Times New Roman"/>
      <w:b w:val="0"/>
      <w:bCs w:val="0"/>
      <w:sz w:val="24"/>
      <w:szCs w:val="24"/>
    </w:rPr>
  </w:style>
  <w:style w:type="character" w:styleId="FollowedHyperlink">
    <w:name w:val="FollowedHyperlink"/>
    <w:uiPriority w:val="99"/>
    <w:unhideWhenUsed/>
    <w:rsid w:val="00D67156"/>
    <w:rPr>
      <w:color w:val="800080"/>
      <w:u w:val="single"/>
    </w:rPr>
  </w:style>
  <w:style w:type="character" w:customStyle="1" w:styleId="pt-a0-000004">
    <w:name w:val="pt-a0-000004"/>
    <w:rsid w:val="00113A1C"/>
  </w:style>
  <w:style w:type="character" w:customStyle="1" w:styleId="pt-a0-000011">
    <w:name w:val="pt-a0-000011"/>
    <w:rsid w:val="00076E95"/>
  </w:style>
  <w:style w:type="character" w:customStyle="1" w:styleId="pt-a0-000012">
    <w:name w:val="pt-a0-000012"/>
    <w:rsid w:val="00076E95"/>
  </w:style>
  <w:style w:type="paragraph" w:styleId="af">
    <w:name w:val="Title"/>
    <w:basedOn w:val="a"/>
    <w:next w:val="a"/>
    <w:link w:val="af0"/>
    <w:qFormat/>
    <w:locked/>
    <w:rsid w:val="00877AE4"/>
    <w:pPr>
      <w:spacing w:before="240" w:after="60"/>
      <w:jc w:val="center"/>
      <w:outlineLvl w:val="0"/>
    </w:pPr>
    <w:rPr>
      <w:rFonts w:ascii="Calibri Light" w:eastAsia="Times New Roman" w:hAnsi="Calibri Light" w:cs="Times New Roman"/>
      <w:kern w:val="28"/>
      <w:sz w:val="32"/>
      <w:szCs w:val="48"/>
    </w:rPr>
  </w:style>
  <w:style w:type="character" w:customStyle="1" w:styleId="af0">
    <w:name w:val="כותרת טקסט תו"/>
    <w:basedOn w:val="a0"/>
    <w:link w:val="af"/>
    <w:rsid w:val="00877AE4"/>
    <w:rPr>
      <w:rFonts w:ascii="Calibri Light" w:eastAsia="Times New Roman" w:hAnsi="Calibri Light" w:cs="Times New Roman"/>
      <w:b/>
      <w:bCs/>
      <w:kern w:val="28"/>
      <w:sz w:val="32"/>
      <w:szCs w:val="48"/>
    </w:rPr>
  </w:style>
  <w:style w:type="character" w:customStyle="1" w:styleId="pt-a0-000007">
    <w:name w:val="pt-a0-000007"/>
    <w:rsid w:val="00877AE4"/>
  </w:style>
  <w:style w:type="paragraph" w:styleId="af1">
    <w:name w:val="No Spacing"/>
    <w:link w:val="af2"/>
    <w:uiPriority w:val="1"/>
    <w:qFormat/>
    <w:rsid w:val="008132CE"/>
    <w:pPr>
      <w:bidi/>
    </w:pPr>
    <w:rPr>
      <w:rFonts w:asciiTheme="minorHAnsi" w:eastAsiaTheme="minorEastAsia" w:hAnsiTheme="minorHAnsi" w:cstheme="minorBidi"/>
      <w:sz w:val="22"/>
      <w:szCs w:val="22"/>
    </w:rPr>
  </w:style>
  <w:style w:type="character" w:customStyle="1" w:styleId="af2">
    <w:name w:val="ללא מרווח תו"/>
    <w:basedOn w:val="a0"/>
    <w:link w:val="af1"/>
    <w:uiPriority w:val="1"/>
    <w:rsid w:val="008132CE"/>
    <w:rPr>
      <w:rFonts w:asciiTheme="minorHAnsi" w:eastAsiaTheme="minorEastAsia" w:hAnsiTheme="minorHAnsi" w:cstheme="minorBidi"/>
      <w:sz w:val="22"/>
      <w:szCs w:val="22"/>
    </w:rPr>
  </w:style>
  <w:style w:type="character" w:customStyle="1" w:styleId="10">
    <w:name w:val="כותרת 1 תו"/>
    <w:basedOn w:val="a0"/>
    <w:link w:val="1"/>
    <w:uiPriority w:val="9"/>
    <w:rsid w:val="00477E29"/>
    <w:rPr>
      <w:rFonts w:ascii="Times New Roman" w:eastAsia="Times New Roman" w:hAnsi="Times New Roman" w:cs="Times New Roman"/>
      <w:b/>
      <w:bCs/>
      <w:kern w:val="36"/>
      <w:sz w:val="48"/>
      <w:szCs w:val="48"/>
    </w:rPr>
  </w:style>
  <w:style w:type="character" w:styleId="af3">
    <w:name w:val="Unresolved Mention"/>
    <w:basedOn w:val="a0"/>
    <w:uiPriority w:val="99"/>
    <w:semiHidden/>
    <w:unhideWhenUsed/>
    <w:rsid w:val="001600BD"/>
    <w:rPr>
      <w:color w:val="605E5C"/>
      <w:shd w:val="clear" w:color="auto" w:fill="E1DFDD"/>
    </w:rPr>
  </w:style>
  <w:style w:type="table" w:styleId="2-1">
    <w:name w:val="Medium List 2 Accent 1"/>
    <w:basedOn w:val="a1"/>
    <w:uiPriority w:val="66"/>
    <w:rsid w:val="007744A7"/>
    <w:pPr>
      <w:bidi/>
    </w:pPr>
    <w:rPr>
      <w:rFonts w:asciiTheme="majorHAnsi" w:eastAsiaTheme="majorEastAsia" w:hAnsiTheme="majorHAnsi" w:cstheme="majorBidi"/>
      <w:color w:val="000000" w:themeColor="text1"/>
      <w:sz w:val="22"/>
      <w:szCs w:val="22"/>
      <w:rtl/>
      <w:cs/>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paragraph" w:customStyle="1" w:styleId="20">
    <w:name w:val="פיסקת רשימה2"/>
    <w:basedOn w:val="a"/>
    <w:uiPriority w:val="34"/>
    <w:qFormat/>
    <w:rsid w:val="001D3B97"/>
    <w:pPr>
      <w:spacing w:after="200" w:line="276" w:lineRule="auto"/>
      <w:ind w:left="720"/>
      <w:contextualSpacing/>
    </w:pPr>
    <w:rPr>
      <w:rFonts w:ascii="Calibri" w:eastAsia="Calibri" w:hAnsi="Calibri" w:cs="Arial"/>
      <w:b w:val="0"/>
      <w:bCs w:val="0"/>
      <w:sz w:val="22"/>
      <w:szCs w:val="22"/>
      <w:u w:val="single"/>
    </w:rPr>
  </w:style>
  <w:style w:type="paragraph" w:styleId="af4">
    <w:name w:val="Revision"/>
    <w:hidden/>
    <w:uiPriority w:val="99"/>
    <w:semiHidden/>
    <w:rsid w:val="00D41AEA"/>
    <w:rPr>
      <w:rFonts w:ascii="Times New Roman" w:eastAsia="Batang" w:hAnsi="Times New Roman" w:cs="David"/>
      <w:b/>
      <w:bCs/>
      <w:sz w:val="28"/>
      <w:szCs w:val="28"/>
    </w:rPr>
  </w:style>
  <w:style w:type="table" w:styleId="af5">
    <w:name w:val="Light List"/>
    <w:basedOn w:val="a1"/>
    <w:uiPriority w:val="61"/>
    <w:rsid w:val="00D07BB3"/>
    <w:pPr>
      <w:bidi/>
    </w:pPr>
    <w:rPr>
      <w:rFonts w:asciiTheme="minorHAnsi" w:eastAsiaTheme="minorEastAsia" w:hAnsiTheme="minorHAnsi" w:cstheme="minorBidi"/>
      <w:sz w:val="22"/>
      <w:szCs w:val="22"/>
      <w:rtl/>
      <w:c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character" w:styleId="af6">
    <w:name w:val="Placeholder Text"/>
    <w:basedOn w:val="a0"/>
    <w:uiPriority w:val="99"/>
    <w:semiHidden/>
    <w:rsid w:val="00594F29"/>
    <w:rPr>
      <w:color w:val="666666"/>
    </w:rPr>
  </w:style>
  <w:style w:type="table" w:styleId="af7">
    <w:name w:val="Table Grid"/>
    <w:basedOn w:val="a1"/>
    <w:uiPriority w:val="39"/>
    <w:locked/>
    <w:rsid w:val="008C1CD8"/>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
      <w:marLeft w:val="0"/>
      <w:marRight w:val="0"/>
      <w:marTop w:val="0"/>
      <w:marBottom w:val="0"/>
      <w:divBdr>
        <w:top w:val="none" w:sz="0" w:space="0" w:color="auto"/>
        <w:left w:val="none" w:sz="0" w:space="0" w:color="auto"/>
        <w:bottom w:val="none" w:sz="0" w:space="0" w:color="auto"/>
        <w:right w:val="none" w:sz="0" w:space="0" w:color="auto"/>
      </w:divBdr>
    </w:div>
    <w:div w:id="864116">
      <w:bodyDiv w:val="1"/>
      <w:marLeft w:val="0"/>
      <w:marRight w:val="0"/>
      <w:marTop w:val="0"/>
      <w:marBottom w:val="0"/>
      <w:divBdr>
        <w:top w:val="none" w:sz="0" w:space="0" w:color="auto"/>
        <w:left w:val="none" w:sz="0" w:space="0" w:color="auto"/>
        <w:bottom w:val="none" w:sz="0" w:space="0" w:color="auto"/>
        <w:right w:val="none" w:sz="0" w:space="0" w:color="auto"/>
      </w:divBdr>
    </w:div>
    <w:div w:id="3022422">
      <w:bodyDiv w:val="1"/>
      <w:marLeft w:val="0"/>
      <w:marRight w:val="0"/>
      <w:marTop w:val="0"/>
      <w:marBottom w:val="0"/>
      <w:divBdr>
        <w:top w:val="none" w:sz="0" w:space="0" w:color="auto"/>
        <w:left w:val="none" w:sz="0" w:space="0" w:color="auto"/>
        <w:bottom w:val="none" w:sz="0" w:space="0" w:color="auto"/>
        <w:right w:val="none" w:sz="0" w:space="0" w:color="auto"/>
      </w:divBdr>
    </w:div>
    <w:div w:id="6566889">
      <w:bodyDiv w:val="1"/>
      <w:marLeft w:val="0"/>
      <w:marRight w:val="0"/>
      <w:marTop w:val="0"/>
      <w:marBottom w:val="0"/>
      <w:divBdr>
        <w:top w:val="none" w:sz="0" w:space="0" w:color="auto"/>
        <w:left w:val="none" w:sz="0" w:space="0" w:color="auto"/>
        <w:bottom w:val="none" w:sz="0" w:space="0" w:color="auto"/>
        <w:right w:val="none" w:sz="0" w:space="0" w:color="auto"/>
      </w:divBdr>
    </w:div>
    <w:div w:id="9264160">
      <w:bodyDiv w:val="1"/>
      <w:marLeft w:val="0"/>
      <w:marRight w:val="0"/>
      <w:marTop w:val="0"/>
      <w:marBottom w:val="0"/>
      <w:divBdr>
        <w:top w:val="none" w:sz="0" w:space="0" w:color="auto"/>
        <w:left w:val="none" w:sz="0" w:space="0" w:color="auto"/>
        <w:bottom w:val="none" w:sz="0" w:space="0" w:color="auto"/>
        <w:right w:val="none" w:sz="0" w:space="0" w:color="auto"/>
      </w:divBdr>
    </w:div>
    <w:div w:id="10693713">
      <w:bodyDiv w:val="1"/>
      <w:marLeft w:val="0"/>
      <w:marRight w:val="0"/>
      <w:marTop w:val="0"/>
      <w:marBottom w:val="0"/>
      <w:divBdr>
        <w:top w:val="none" w:sz="0" w:space="0" w:color="auto"/>
        <w:left w:val="none" w:sz="0" w:space="0" w:color="auto"/>
        <w:bottom w:val="none" w:sz="0" w:space="0" w:color="auto"/>
        <w:right w:val="none" w:sz="0" w:space="0" w:color="auto"/>
      </w:divBdr>
    </w:div>
    <w:div w:id="20475135">
      <w:bodyDiv w:val="1"/>
      <w:marLeft w:val="0"/>
      <w:marRight w:val="0"/>
      <w:marTop w:val="0"/>
      <w:marBottom w:val="0"/>
      <w:divBdr>
        <w:top w:val="none" w:sz="0" w:space="0" w:color="auto"/>
        <w:left w:val="none" w:sz="0" w:space="0" w:color="auto"/>
        <w:bottom w:val="none" w:sz="0" w:space="0" w:color="auto"/>
        <w:right w:val="none" w:sz="0" w:space="0" w:color="auto"/>
      </w:divBdr>
    </w:div>
    <w:div w:id="21129100">
      <w:bodyDiv w:val="1"/>
      <w:marLeft w:val="0"/>
      <w:marRight w:val="0"/>
      <w:marTop w:val="0"/>
      <w:marBottom w:val="0"/>
      <w:divBdr>
        <w:top w:val="none" w:sz="0" w:space="0" w:color="auto"/>
        <w:left w:val="none" w:sz="0" w:space="0" w:color="auto"/>
        <w:bottom w:val="none" w:sz="0" w:space="0" w:color="auto"/>
        <w:right w:val="none" w:sz="0" w:space="0" w:color="auto"/>
      </w:divBdr>
    </w:div>
    <w:div w:id="21784331">
      <w:bodyDiv w:val="1"/>
      <w:marLeft w:val="0"/>
      <w:marRight w:val="0"/>
      <w:marTop w:val="0"/>
      <w:marBottom w:val="0"/>
      <w:divBdr>
        <w:top w:val="none" w:sz="0" w:space="0" w:color="auto"/>
        <w:left w:val="none" w:sz="0" w:space="0" w:color="auto"/>
        <w:bottom w:val="none" w:sz="0" w:space="0" w:color="auto"/>
        <w:right w:val="none" w:sz="0" w:space="0" w:color="auto"/>
      </w:divBdr>
    </w:div>
    <w:div w:id="23528037">
      <w:bodyDiv w:val="1"/>
      <w:marLeft w:val="0"/>
      <w:marRight w:val="0"/>
      <w:marTop w:val="0"/>
      <w:marBottom w:val="0"/>
      <w:divBdr>
        <w:top w:val="none" w:sz="0" w:space="0" w:color="auto"/>
        <w:left w:val="none" w:sz="0" w:space="0" w:color="auto"/>
        <w:bottom w:val="none" w:sz="0" w:space="0" w:color="auto"/>
        <w:right w:val="none" w:sz="0" w:space="0" w:color="auto"/>
      </w:divBdr>
    </w:div>
    <w:div w:id="28071502">
      <w:bodyDiv w:val="1"/>
      <w:marLeft w:val="0"/>
      <w:marRight w:val="0"/>
      <w:marTop w:val="0"/>
      <w:marBottom w:val="0"/>
      <w:divBdr>
        <w:top w:val="none" w:sz="0" w:space="0" w:color="auto"/>
        <w:left w:val="none" w:sz="0" w:space="0" w:color="auto"/>
        <w:bottom w:val="none" w:sz="0" w:space="0" w:color="auto"/>
        <w:right w:val="none" w:sz="0" w:space="0" w:color="auto"/>
      </w:divBdr>
    </w:div>
    <w:div w:id="28996599">
      <w:bodyDiv w:val="1"/>
      <w:marLeft w:val="0"/>
      <w:marRight w:val="0"/>
      <w:marTop w:val="0"/>
      <w:marBottom w:val="0"/>
      <w:divBdr>
        <w:top w:val="none" w:sz="0" w:space="0" w:color="auto"/>
        <w:left w:val="none" w:sz="0" w:space="0" w:color="auto"/>
        <w:bottom w:val="none" w:sz="0" w:space="0" w:color="auto"/>
        <w:right w:val="none" w:sz="0" w:space="0" w:color="auto"/>
      </w:divBdr>
    </w:div>
    <w:div w:id="31812902">
      <w:bodyDiv w:val="1"/>
      <w:marLeft w:val="0"/>
      <w:marRight w:val="0"/>
      <w:marTop w:val="0"/>
      <w:marBottom w:val="0"/>
      <w:divBdr>
        <w:top w:val="none" w:sz="0" w:space="0" w:color="auto"/>
        <w:left w:val="none" w:sz="0" w:space="0" w:color="auto"/>
        <w:bottom w:val="none" w:sz="0" w:space="0" w:color="auto"/>
        <w:right w:val="none" w:sz="0" w:space="0" w:color="auto"/>
      </w:divBdr>
    </w:div>
    <w:div w:id="34241377">
      <w:bodyDiv w:val="1"/>
      <w:marLeft w:val="0"/>
      <w:marRight w:val="0"/>
      <w:marTop w:val="0"/>
      <w:marBottom w:val="0"/>
      <w:divBdr>
        <w:top w:val="none" w:sz="0" w:space="0" w:color="auto"/>
        <w:left w:val="none" w:sz="0" w:space="0" w:color="auto"/>
        <w:bottom w:val="none" w:sz="0" w:space="0" w:color="auto"/>
        <w:right w:val="none" w:sz="0" w:space="0" w:color="auto"/>
      </w:divBdr>
    </w:div>
    <w:div w:id="37316744">
      <w:bodyDiv w:val="1"/>
      <w:marLeft w:val="0"/>
      <w:marRight w:val="0"/>
      <w:marTop w:val="0"/>
      <w:marBottom w:val="0"/>
      <w:divBdr>
        <w:top w:val="none" w:sz="0" w:space="0" w:color="auto"/>
        <w:left w:val="none" w:sz="0" w:space="0" w:color="auto"/>
        <w:bottom w:val="none" w:sz="0" w:space="0" w:color="auto"/>
        <w:right w:val="none" w:sz="0" w:space="0" w:color="auto"/>
      </w:divBdr>
    </w:div>
    <w:div w:id="38941048">
      <w:bodyDiv w:val="1"/>
      <w:marLeft w:val="0"/>
      <w:marRight w:val="0"/>
      <w:marTop w:val="0"/>
      <w:marBottom w:val="0"/>
      <w:divBdr>
        <w:top w:val="none" w:sz="0" w:space="0" w:color="auto"/>
        <w:left w:val="none" w:sz="0" w:space="0" w:color="auto"/>
        <w:bottom w:val="none" w:sz="0" w:space="0" w:color="auto"/>
        <w:right w:val="none" w:sz="0" w:space="0" w:color="auto"/>
      </w:divBdr>
    </w:div>
    <w:div w:id="39061423">
      <w:bodyDiv w:val="1"/>
      <w:marLeft w:val="0"/>
      <w:marRight w:val="0"/>
      <w:marTop w:val="0"/>
      <w:marBottom w:val="0"/>
      <w:divBdr>
        <w:top w:val="none" w:sz="0" w:space="0" w:color="auto"/>
        <w:left w:val="none" w:sz="0" w:space="0" w:color="auto"/>
        <w:bottom w:val="none" w:sz="0" w:space="0" w:color="auto"/>
        <w:right w:val="none" w:sz="0" w:space="0" w:color="auto"/>
      </w:divBdr>
    </w:div>
    <w:div w:id="47801887">
      <w:bodyDiv w:val="1"/>
      <w:marLeft w:val="0"/>
      <w:marRight w:val="0"/>
      <w:marTop w:val="0"/>
      <w:marBottom w:val="0"/>
      <w:divBdr>
        <w:top w:val="none" w:sz="0" w:space="0" w:color="auto"/>
        <w:left w:val="none" w:sz="0" w:space="0" w:color="auto"/>
        <w:bottom w:val="none" w:sz="0" w:space="0" w:color="auto"/>
        <w:right w:val="none" w:sz="0" w:space="0" w:color="auto"/>
      </w:divBdr>
    </w:div>
    <w:div w:id="50735618">
      <w:bodyDiv w:val="1"/>
      <w:marLeft w:val="0"/>
      <w:marRight w:val="0"/>
      <w:marTop w:val="0"/>
      <w:marBottom w:val="0"/>
      <w:divBdr>
        <w:top w:val="none" w:sz="0" w:space="0" w:color="auto"/>
        <w:left w:val="none" w:sz="0" w:space="0" w:color="auto"/>
        <w:bottom w:val="none" w:sz="0" w:space="0" w:color="auto"/>
        <w:right w:val="none" w:sz="0" w:space="0" w:color="auto"/>
      </w:divBdr>
    </w:div>
    <w:div w:id="51780280">
      <w:bodyDiv w:val="1"/>
      <w:marLeft w:val="0"/>
      <w:marRight w:val="0"/>
      <w:marTop w:val="0"/>
      <w:marBottom w:val="0"/>
      <w:divBdr>
        <w:top w:val="none" w:sz="0" w:space="0" w:color="auto"/>
        <w:left w:val="none" w:sz="0" w:space="0" w:color="auto"/>
        <w:bottom w:val="none" w:sz="0" w:space="0" w:color="auto"/>
        <w:right w:val="none" w:sz="0" w:space="0" w:color="auto"/>
      </w:divBdr>
    </w:div>
    <w:div w:id="54738968">
      <w:bodyDiv w:val="1"/>
      <w:marLeft w:val="0"/>
      <w:marRight w:val="0"/>
      <w:marTop w:val="0"/>
      <w:marBottom w:val="0"/>
      <w:divBdr>
        <w:top w:val="none" w:sz="0" w:space="0" w:color="auto"/>
        <w:left w:val="none" w:sz="0" w:space="0" w:color="auto"/>
        <w:bottom w:val="none" w:sz="0" w:space="0" w:color="auto"/>
        <w:right w:val="none" w:sz="0" w:space="0" w:color="auto"/>
      </w:divBdr>
    </w:div>
    <w:div w:id="60181627">
      <w:bodyDiv w:val="1"/>
      <w:marLeft w:val="0"/>
      <w:marRight w:val="0"/>
      <w:marTop w:val="0"/>
      <w:marBottom w:val="0"/>
      <w:divBdr>
        <w:top w:val="none" w:sz="0" w:space="0" w:color="auto"/>
        <w:left w:val="none" w:sz="0" w:space="0" w:color="auto"/>
        <w:bottom w:val="none" w:sz="0" w:space="0" w:color="auto"/>
        <w:right w:val="none" w:sz="0" w:space="0" w:color="auto"/>
      </w:divBdr>
    </w:div>
    <w:div w:id="60296469">
      <w:bodyDiv w:val="1"/>
      <w:marLeft w:val="0"/>
      <w:marRight w:val="0"/>
      <w:marTop w:val="0"/>
      <w:marBottom w:val="0"/>
      <w:divBdr>
        <w:top w:val="none" w:sz="0" w:space="0" w:color="auto"/>
        <w:left w:val="none" w:sz="0" w:space="0" w:color="auto"/>
        <w:bottom w:val="none" w:sz="0" w:space="0" w:color="auto"/>
        <w:right w:val="none" w:sz="0" w:space="0" w:color="auto"/>
      </w:divBdr>
    </w:div>
    <w:div w:id="61761138">
      <w:bodyDiv w:val="1"/>
      <w:marLeft w:val="0"/>
      <w:marRight w:val="0"/>
      <w:marTop w:val="0"/>
      <w:marBottom w:val="0"/>
      <w:divBdr>
        <w:top w:val="none" w:sz="0" w:space="0" w:color="auto"/>
        <w:left w:val="none" w:sz="0" w:space="0" w:color="auto"/>
        <w:bottom w:val="none" w:sz="0" w:space="0" w:color="auto"/>
        <w:right w:val="none" w:sz="0" w:space="0" w:color="auto"/>
      </w:divBdr>
    </w:div>
    <w:div w:id="64110697">
      <w:bodyDiv w:val="1"/>
      <w:marLeft w:val="0"/>
      <w:marRight w:val="0"/>
      <w:marTop w:val="0"/>
      <w:marBottom w:val="0"/>
      <w:divBdr>
        <w:top w:val="none" w:sz="0" w:space="0" w:color="auto"/>
        <w:left w:val="none" w:sz="0" w:space="0" w:color="auto"/>
        <w:bottom w:val="none" w:sz="0" w:space="0" w:color="auto"/>
        <w:right w:val="none" w:sz="0" w:space="0" w:color="auto"/>
      </w:divBdr>
    </w:div>
    <w:div w:id="65303338">
      <w:bodyDiv w:val="1"/>
      <w:marLeft w:val="0"/>
      <w:marRight w:val="0"/>
      <w:marTop w:val="0"/>
      <w:marBottom w:val="0"/>
      <w:divBdr>
        <w:top w:val="none" w:sz="0" w:space="0" w:color="auto"/>
        <w:left w:val="none" w:sz="0" w:space="0" w:color="auto"/>
        <w:bottom w:val="none" w:sz="0" w:space="0" w:color="auto"/>
        <w:right w:val="none" w:sz="0" w:space="0" w:color="auto"/>
      </w:divBdr>
    </w:div>
    <w:div w:id="66652786">
      <w:bodyDiv w:val="1"/>
      <w:marLeft w:val="0"/>
      <w:marRight w:val="0"/>
      <w:marTop w:val="0"/>
      <w:marBottom w:val="0"/>
      <w:divBdr>
        <w:top w:val="none" w:sz="0" w:space="0" w:color="auto"/>
        <w:left w:val="none" w:sz="0" w:space="0" w:color="auto"/>
        <w:bottom w:val="none" w:sz="0" w:space="0" w:color="auto"/>
        <w:right w:val="none" w:sz="0" w:space="0" w:color="auto"/>
      </w:divBdr>
    </w:div>
    <w:div w:id="67772224">
      <w:bodyDiv w:val="1"/>
      <w:marLeft w:val="0"/>
      <w:marRight w:val="0"/>
      <w:marTop w:val="0"/>
      <w:marBottom w:val="0"/>
      <w:divBdr>
        <w:top w:val="none" w:sz="0" w:space="0" w:color="auto"/>
        <w:left w:val="none" w:sz="0" w:space="0" w:color="auto"/>
        <w:bottom w:val="none" w:sz="0" w:space="0" w:color="auto"/>
        <w:right w:val="none" w:sz="0" w:space="0" w:color="auto"/>
      </w:divBdr>
    </w:div>
    <w:div w:id="68117626">
      <w:bodyDiv w:val="1"/>
      <w:marLeft w:val="0"/>
      <w:marRight w:val="0"/>
      <w:marTop w:val="0"/>
      <w:marBottom w:val="0"/>
      <w:divBdr>
        <w:top w:val="none" w:sz="0" w:space="0" w:color="auto"/>
        <w:left w:val="none" w:sz="0" w:space="0" w:color="auto"/>
        <w:bottom w:val="none" w:sz="0" w:space="0" w:color="auto"/>
        <w:right w:val="none" w:sz="0" w:space="0" w:color="auto"/>
      </w:divBdr>
    </w:div>
    <w:div w:id="68427549">
      <w:bodyDiv w:val="1"/>
      <w:marLeft w:val="0"/>
      <w:marRight w:val="0"/>
      <w:marTop w:val="0"/>
      <w:marBottom w:val="0"/>
      <w:divBdr>
        <w:top w:val="none" w:sz="0" w:space="0" w:color="auto"/>
        <w:left w:val="none" w:sz="0" w:space="0" w:color="auto"/>
        <w:bottom w:val="none" w:sz="0" w:space="0" w:color="auto"/>
        <w:right w:val="none" w:sz="0" w:space="0" w:color="auto"/>
      </w:divBdr>
    </w:div>
    <w:div w:id="68499083">
      <w:bodyDiv w:val="1"/>
      <w:marLeft w:val="0"/>
      <w:marRight w:val="0"/>
      <w:marTop w:val="0"/>
      <w:marBottom w:val="0"/>
      <w:divBdr>
        <w:top w:val="none" w:sz="0" w:space="0" w:color="auto"/>
        <w:left w:val="none" w:sz="0" w:space="0" w:color="auto"/>
        <w:bottom w:val="none" w:sz="0" w:space="0" w:color="auto"/>
        <w:right w:val="none" w:sz="0" w:space="0" w:color="auto"/>
      </w:divBdr>
    </w:div>
    <w:div w:id="69544985">
      <w:bodyDiv w:val="1"/>
      <w:marLeft w:val="0"/>
      <w:marRight w:val="0"/>
      <w:marTop w:val="0"/>
      <w:marBottom w:val="0"/>
      <w:divBdr>
        <w:top w:val="none" w:sz="0" w:space="0" w:color="auto"/>
        <w:left w:val="none" w:sz="0" w:space="0" w:color="auto"/>
        <w:bottom w:val="none" w:sz="0" w:space="0" w:color="auto"/>
        <w:right w:val="none" w:sz="0" w:space="0" w:color="auto"/>
      </w:divBdr>
    </w:div>
    <w:div w:id="74717305">
      <w:bodyDiv w:val="1"/>
      <w:marLeft w:val="0"/>
      <w:marRight w:val="0"/>
      <w:marTop w:val="0"/>
      <w:marBottom w:val="0"/>
      <w:divBdr>
        <w:top w:val="none" w:sz="0" w:space="0" w:color="auto"/>
        <w:left w:val="none" w:sz="0" w:space="0" w:color="auto"/>
        <w:bottom w:val="none" w:sz="0" w:space="0" w:color="auto"/>
        <w:right w:val="none" w:sz="0" w:space="0" w:color="auto"/>
      </w:divBdr>
    </w:div>
    <w:div w:id="76172947">
      <w:bodyDiv w:val="1"/>
      <w:marLeft w:val="0"/>
      <w:marRight w:val="0"/>
      <w:marTop w:val="0"/>
      <w:marBottom w:val="0"/>
      <w:divBdr>
        <w:top w:val="none" w:sz="0" w:space="0" w:color="auto"/>
        <w:left w:val="none" w:sz="0" w:space="0" w:color="auto"/>
        <w:bottom w:val="none" w:sz="0" w:space="0" w:color="auto"/>
        <w:right w:val="none" w:sz="0" w:space="0" w:color="auto"/>
      </w:divBdr>
    </w:div>
    <w:div w:id="76482047">
      <w:bodyDiv w:val="1"/>
      <w:marLeft w:val="0"/>
      <w:marRight w:val="0"/>
      <w:marTop w:val="0"/>
      <w:marBottom w:val="0"/>
      <w:divBdr>
        <w:top w:val="none" w:sz="0" w:space="0" w:color="auto"/>
        <w:left w:val="none" w:sz="0" w:space="0" w:color="auto"/>
        <w:bottom w:val="none" w:sz="0" w:space="0" w:color="auto"/>
        <w:right w:val="none" w:sz="0" w:space="0" w:color="auto"/>
      </w:divBdr>
    </w:div>
    <w:div w:id="77601667">
      <w:bodyDiv w:val="1"/>
      <w:marLeft w:val="0"/>
      <w:marRight w:val="0"/>
      <w:marTop w:val="0"/>
      <w:marBottom w:val="0"/>
      <w:divBdr>
        <w:top w:val="none" w:sz="0" w:space="0" w:color="auto"/>
        <w:left w:val="none" w:sz="0" w:space="0" w:color="auto"/>
        <w:bottom w:val="none" w:sz="0" w:space="0" w:color="auto"/>
        <w:right w:val="none" w:sz="0" w:space="0" w:color="auto"/>
      </w:divBdr>
    </w:div>
    <w:div w:id="77798365">
      <w:bodyDiv w:val="1"/>
      <w:marLeft w:val="0"/>
      <w:marRight w:val="0"/>
      <w:marTop w:val="0"/>
      <w:marBottom w:val="0"/>
      <w:divBdr>
        <w:top w:val="none" w:sz="0" w:space="0" w:color="auto"/>
        <w:left w:val="none" w:sz="0" w:space="0" w:color="auto"/>
        <w:bottom w:val="none" w:sz="0" w:space="0" w:color="auto"/>
        <w:right w:val="none" w:sz="0" w:space="0" w:color="auto"/>
      </w:divBdr>
    </w:div>
    <w:div w:id="86004729">
      <w:bodyDiv w:val="1"/>
      <w:marLeft w:val="0"/>
      <w:marRight w:val="0"/>
      <w:marTop w:val="0"/>
      <w:marBottom w:val="0"/>
      <w:divBdr>
        <w:top w:val="none" w:sz="0" w:space="0" w:color="auto"/>
        <w:left w:val="none" w:sz="0" w:space="0" w:color="auto"/>
        <w:bottom w:val="none" w:sz="0" w:space="0" w:color="auto"/>
        <w:right w:val="none" w:sz="0" w:space="0" w:color="auto"/>
      </w:divBdr>
    </w:div>
    <w:div w:id="88740688">
      <w:bodyDiv w:val="1"/>
      <w:marLeft w:val="0"/>
      <w:marRight w:val="0"/>
      <w:marTop w:val="0"/>
      <w:marBottom w:val="0"/>
      <w:divBdr>
        <w:top w:val="none" w:sz="0" w:space="0" w:color="auto"/>
        <w:left w:val="none" w:sz="0" w:space="0" w:color="auto"/>
        <w:bottom w:val="none" w:sz="0" w:space="0" w:color="auto"/>
        <w:right w:val="none" w:sz="0" w:space="0" w:color="auto"/>
      </w:divBdr>
    </w:div>
    <w:div w:id="89351885">
      <w:bodyDiv w:val="1"/>
      <w:marLeft w:val="0"/>
      <w:marRight w:val="0"/>
      <w:marTop w:val="0"/>
      <w:marBottom w:val="0"/>
      <w:divBdr>
        <w:top w:val="none" w:sz="0" w:space="0" w:color="auto"/>
        <w:left w:val="none" w:sz="0" w:space="0" w:color="auto"/>
        <w:bottom w:val="none" w:sz="0" w:space="0" w:color="auto"/>
        <w:right w:val="none" w:sz="0" w:space="0" w:color="auto"/>
      </w:divBdr>
    </w:div>
    <w:div w:id="90249943">
      <w:bodyDiv w:val="1"/>
      <w:marLeft w:val="0"/>
      <w:marRight w:val="0"/>
      <w:marTop w:val="0"/>
      <w:marBottom w:val="0"/>
      <w:divBdr>
        <w:top w:val="none" w:sz="0" w:space="0" w:color="auto"/>
        <w:left w:val="none" w:sz="0" w:space="0" w:color="auto"/>
        <w:bottom w:val="none" w:sz="0" w:space="0" w:color="auto"/>
        <w:right w:val="none" w:sz="0" w:space="0" w:color="auto"/>
      </w:divBdr>
    </w:div>
    <w:div w:id="91632053">
      <w:bodyDiv w:val="1"/>
      <w:marLeft w:val="0"/>
      <w:marRight w:val="0"/>
      <w:marTop w:val="0"/>
      <w:marBottom w:val="0"/>
      <w:divBdr>
        <w:top w:val="none" w:sz="0" w:space="0" w:color="auto"/>
        <w:left w:val="none" w:sz="0" w:space="0" w:color="auto"/>
        <w:bottom w:val="none" w:sz="0" w:space="0" w:color="auto"/>
        <w:right w:val="none" w:sz="0" w:space="0" w:color="auto"/>
      </w:divBdr>
    </w:div>
    <w:div w:id="94060761">
      <w:bodyDiv w:val="1"/>
      <w:marLeft w:val="0"/>
      <w:marRight w:val="0"/>
      <w:marTop w:val="0"/>
      <w:marBottom w:val="0"/>
      <w:divBdr>
        <w:top w:val="none" w:sz="0" w:space="0" w:color="auto"/>
        <w:left w:val="none" w:sz="0" w:space="0" w:color="auto"/>
        <w:bottom w:val="none" w:sz="0" w:space="0" w:color="auto"/>
        <w:right w:val="none" w:sz="0" w:space="0" w:color="auto"/>
      </w:divBdr>
    </w:div>
    <w:div w:id="94251072">
      <w:bodyDiv w:val="1"/>
      <w:marLeft w:val="0"/>
      <w:marRight w:val="0"/>
      <w:marTop w:val="0"/>
      <w:marBottom w:val="0"/>
      <w:divBdr>
        <w:top w:val="none" w:sz="0" w:space="0" w:color="auto"/>
        <w:left w:val="none" w:sz="0" w:space="0" w:color="auto"/>
        <w:bottom w:val="none" w:sz="0" w:space="0" w:color="auto"/>
        <w:right w:val="none" w:sz="0" w:space="0" w:color="auto"/>
      </w:divBdr>
    </w:div>
    <w:div w:id="95903911">
      <w:bodyDiv w:val="1"/>
      <w:marLeft w:val="0"/>
      <w:marRight w:val="0"/>
      <w:marTop w:val="0"/>
      <w:marBottom w:val="0"/>
      <w:divBdr>
        <w:top w:val="none" w:sz="0" w:space="0" w:color="auto"/>
        <w:left w:val="none" w:sz="0" w:space="0" w:color="auto"/>
        <w:bottom w:val="none" w:sz="0" w:space="0" w:color="auto"/>
        <w:right w:val="none" w:sz="0" w:space="0" w:color="auto"/>
      </w:divBdr>
    </w:div>
    <w:div w:id="96484492">
      <w:bodyDiv w:val="1"/>
      <w:marLeft w:val="0"/>
      <w:marRight w:val="0"/>
      <w:marTop w:val="0"/>
      <w:marBottom w:val="0"/>
      <w:divBdr>
        <w:top w:val="none" w:sz="0" w:space="0" w:color="auto"/>
        <w:left w:val="none" w:sz="0" w:space="0" w:color="auto"/>
        <w:bottom w:val="none" w:sz="0" w:space="0" w:color="auto"/>
        <w:right w:val="none" w:sz="0" w:space="0" w:color="auto"/>
      </w:divBdr>
    </w:div>
    <w:div w:id="98843738">
      <w:bodyDiv w:val="1"/>
      <w:marLeft w:val="0"/>
      <w:marRight w:val="0"/>
      <w:marTop w:val="0"/>
      <w:marBottom w:val="0"/>
      <w:divBdr>
        <w:top w:val="none" w:sz="0" w:space="0" w:color="auto"/>
        <w:left w:val="none" w:sz="0" w:space="0" w:color="auto"/>
        <w:bottom w:val="none" w:sz="0" w:space="0" w:color="auto"/>
        <w:right w:val="none" w:sz="0" w:space="0" w:color="auto"/>
      </w:divBdr>
    </w:div>
    <w:div w:id="99880244">
      <w:bodyDiv w:val="1"/>
      <w:marLeft w:val="0"/>
      <w:marRight w:val="0"/>
      <w:marTop w:val="0"/>
      <w:marBottom w:val="0"/>
      <w:divBdr>
        <w:top w:val="none" w:sz="0" w:space="0" w:color="auto"/>
        <w:left w:val="none" w:sz="0" w:space="0" w:color="auto"/>
        <w:bottom w:val="none" w:sz="0" w:space="0" w:color="auto"/>
        <w:right w:val="none" w:sz="0" w:space="0" w:color="auto"/>
      </w:divBdr>
    </w:div>
    <w:div w:id="103154679">
      <w:bodyDiv w:val="1"/>
      <w:marLeft w:val="0"/>
      <w:marRight w:val="0"/>
      <w:marTop w:val="0"/>
      <w:marBottom w:val="0"/>
      <w:divBdr>
        <w:top w:val="none" w:sz="0" w:space="0" w:color="auto"/>
        <w:left w:val="none" w:sz="0" w:space="0" w:color="auto"/>
        <w:bottom w:val="none" w:sz="0" w:space="0" w:color="auto"/>
        <w:right w:val="none" w:sz="0" w:space="0" w:color="auto"/>
      </w:divBdr>
    </w:div>
    <w:div w:id="109328523">
      <w:bodyDiv w:val="1"/>
      <w:marLeft w:val="0"/>
      <w:marRight w:val="0"/>
      <w:marTop w:val="0"/>
      <w:marBottom w:val="0"/>
      <w:divBdr>
        <w:top w:val="none" w:sz="0" w:space="0" w:color="auto"/>
        <w:left w:val="none" w:sz="0" w:space="0" w:color="auto"/>
        <w:bottom w:val="none" w:sz="0" w:space="0" w:color="auto"/>
        <w:right w:val="none" w:sz="0" w:space="0" w:color="auto"/>
      </w:divBdr>
    </w:div>
    <w:div w:id="109512973">
      <w:bodyDiv w:val="1"/>
      <w:marLeft w:val="0"/>
      <w:marRight w:val="0"/>
      <w:marTop w:val="0"/>
      <w:marBottom w:val="0"/>
      <w:divBdr>
        <w:top w:val="none" w:sz="0" w:space="0" w:color="auto"/>
        <w:left w:val="none" w:sz="0" w:space="0" w:color="auto"/>
        <w:bottom w:val="none" w:sz="0" w:space="0" w:color="auto"/>
        <w:right w:val="none" w:sz="0" w:space="0" w:color="auto"/>
      </w:divBdr>
    </w:div>
    <w:div w:id="110057068">
      <w:bodyDiv w:val="1"/>
      <w:marLeft w:val="0"/>
      <w:marRight w:val="0"/>
      <w:marTop w:val="0"/>
      <w:marBottom w:val="0"/>
      <w:divBdr>
        <w:top w:val="none" w:sz="0" w:space="0" w:color="auto"/>
        <w:left w:val="none" w:sz="0" w:space="0" w:color="auto"/>
        <w:bottom w:val="none" w:sz="0" w:space="0" w:color="auto"/>
        <w:right w:val="none" w:sz="0" w:space="0" w:color="auto"/>
      </w:divBdr>
    </w:div>
    <w:div w:id="111024602">
      <w:bodyDiv w:val="1"/>
      <w:marLeft w:val="0"/>
      <w:marRight w:val="0"/>
      <w:marTop w:val="0"/>
      <w:marBottom w:val="0"/>
      <w:divBdr>
        <w:top w:val="none" w:sz="0" w:space="0" w:color="auto"/>
        <w:left w:val="none" w:sz="0" w:space="0" w:color="auto"/>
        <w:bottom w:val="none" w:sz="0" w:space="0" w:color="auto"/>
        <w:right w:val="none" w:sz="0" w:space="0" w:color="auto"/>
      </w:divBdr>
    </w:div>
    <w:div w:id="112209658">
      <w:bodyDiv w:val="1"/>
      <w:marLeft w:val="0"/>
      <w:marRight w:val="0"/>
      <w:marTop w:val="0"/>
      <w:marBottom w:val="0"/>
      <w:divBdr>
        <w:top w:val="none" w:sz="0" w:space="0" w:color="auto"/>
        <w:left w:val="none" w:sz="0" w:space="0" w:color="auto"/>
        <w:bottom w:val="none" w:sz="0" w:space="0" w:color="auto"/>
        <w:right w:val="none" w:sz="0" w:space="0" w:color="auto"/>
      </w:divBdr>
    </w:div>
    <w:div w:id="112604895">
      <w:bodyDiv w:val="1"/>
      <w:marLeft w:val="0"/>
      <w:marRight w:val="0"/>
      <w:marTop w:val="0"/>
      <w:marBottom w:val="0"/>
      <w:divBdr>
        <w:top w:val="none" w:sz="0" w:space="0" w:color="auto"/>
        <w:left w:val="none" w:sz="0" w:space="0" w:color="auto"/>
        <w:bottom w:val="none" w:sz="0" w:space="0" w:color="auto"/>
        <w:right w:val="none" w:sz="0" w:space="0" w:color="auto"/>
      </w:divBdr>
    </w:div>
    <w:div w:id="113184602">
      <w:bodyDiv w:val="1"/>
      <w:marLeft w:val="0"/>
      <w:marRight w:val="0"/>
      <w:marTop w:val="0"/>
      <w:marBottom w:val="0"/>
      <w:divBdr>
        <w:top w:val="none" w:sz="0" w:space="0" w:color="auto"/>
        <w:left w:val="none" w:sz="0" w:space="0" w:color="auto"/>
        <w:bottom w:val="none" w:sz="0" w:space="0" w:color="auto"/>
        <w:right w:val="none" w:sz="0" w:space="0" w:color="auto"/>
      </w:divBdr>
    </w:div>
    <w:div w:id="114298933">
      <w:bodyDiv w:val="1"/>
      <w:marLeft w:val="0"/>
      <w:marRight w:val="0"/>
      <w:marTop w:val="0"/>
      <w:marBottom w:val="0"/>
      <w:divBdr>
        <w:top w:val="none" w:sz="0" w:space="0" w:color="auto"/>
        <w:left w:val="none" w:sz="0" w:space="0" w:color="auto"/>
        <w:bottom w:val="none" w:sz="0" w:space="0" w:color="auto"/>
        <w:right w:val="none" w:sz="0" w:space="0" w:color="auto"/>
      </w:divBdr>
    </w:div>
    <w:div w:id="114909024">
      <w:bodyDiv w:val="1"/>
      <w:marLeft w:val="0"/>
      <w:marRight w:val="0"/>
      <w:marTop w:val="0"/>
      <w:marBottom w:val="0"/>
      <w:divBdr>
        <w:top w:val="none" w:sz="0" w:space="0" w:color="auto"/>
        <w:left w:val="none" w:sz="0" w:space="0" w:color="auto"/>
        <w:bottom w:val="none" w:sz="0" w:space="0" w:color="auto"/>
        <w:right w:val="none" w:sz="0" w:space="0" w:color="auto"/>
      </w:divBdr>
    </w:div>
    <w:div w:id="118568062">
      <w:bodyDiv w:val="1"/>
      <w:marLeft w:val="0"/>
      <w:marRight w:val="0"/>
      <w:marTop w:val="0"/>
      <w:marBottom w:val="0"/>
      <w:divBdr>
        <w:top w:val="none" w:sz="0" w:space="0" w:color="auto"/>
        <w:left w:val="none" w:sz="0" w:space="0" w:color="auto"/>
        <w:bottom w:val="none" w:sz="0" w:space="0" w:color="auto"/>
        <w:right w:val="none" w:sz="0" w:space="0" w:color="auto"/>
      </w:divBdr>
    </w:div>
    <w:div w:id="119079055">
      <w:bodyDiv w:val="1"/>
      <w:marLeft w:val="0"/>
      <w:marRight w:val="0"/>
      <w:marTop w:val="0"/>
      <w:marBottom w:val="0"/>
      <w:divBdr>
        <w:top w:val="none" w:sz="0" w:space="0" w:color="auto"/>
        <w:left w:val="none" w:sz="0" w:space="0" w:color="auto"/>
        <w:bottom w:val="none" w:sz="0" w:space="0" w:color="auto"/>
        <w:right w:val="none" w:sz="0" w:space="0" w:color="auto"/>
      </w:divBdr>
    </w:div>
    <w:div w:id="120194089">
      <w:bodyDiv w:val="1"/>
      <w:marLeft w:val="0"/>
      <w:marRight w:val="0"/>
      <w:marTop w:val="0"/>
      <w:marBottom w:val="0"/>
      <w:divBdr>
        <w:top w:val="none" w:sz="0" w:space="0" w:color="auto"/>
        <w:left w:val="none" w:sz="0" w:space="0" w:color="auto"/>
        <w:bottom w:val="none" w:sz="0" w:space="0" w:color="auto"/>
        <w:right w:val="none" w:sz="0" w:space="0" w:color="auto"/>
      </w:divBdr>
    </w:div>
    <w:div w:id="123161302">
      <w:bodyDiv w:val="1"/>
      <w:marLeft w:val="0"/>
      <w:marRight w:val="0"/>
      <w:marTop w:val="0"/>
      <w:marBottom w:val="0"/>
      <w:divBdr>
        <w:top w:val="none" w:sz="0" w:space="0" w:color="auto"/>
        <w:left w:val="none" w:sz="0" w:space="0" w:color="auto"/>
        <w:bottom w:val="none" w:sz="0" w:space="0" w:color="auto"/>
        <w:right w:val="none" w:sz="0" w:space="0" w:color="auto"/>
      </w:divBdr>
    </w:div>
    <w:div w:id="123276405">
      <w:bodyDiv w:val="1"/>
      <w:marLeft w:val="0"/>
      <w:marRight w:val="0"/>
      <w:marTop w:val="0"/>
      <w:marBottom w:val="0"/>
      <w:divBdr>
        <w:top w:val="none" w:sz="0" w:space="0" w:color="auto"/>
        <w:left w:val="none" w:sz="0" w:space="0" w:color="auto"/>
        <w:bottom w:val="none" w:sz="0" w:space="0" w:color="auto"/>
        <w:right w:val="none" w:sz="0" w:space="0" w:color="auto"/>
      </w:divBdr>
    </w:div>
    <w:div w:id="123428018">
      <w:bodyDiv w:val="1"/>
      <w:marLeft w:val="0"/>
      <w:marRight w:val="0"/>
      <w:marTop w:val="0"/>
      <w:marBottom w:val="0"/>
      <w:divBdr>
        <w:top w:val="none" w:sz="0" w:space="0" w:color="auto"/>
        <w:left w:val="none" w:sz="0" w:space="0" w:color="auto"/>
        <w:bottom w:val="none" w:sz="0" w:space="0" w:color="auto"/>
        <w:right w:val="none" w:sz="0" w:space="0" w:color="auto"/>
      </w:divBdr>
    </w:div>
    <w:div w:id="123475319">
      <w:bodyDiv w:val="1"/>
      <w:marLeft w:val="0"/>
      <w:marRight w:val="0"/>
      <w:marTop w:val="0"/>
      <w:marBottom w:val="0"/>
      <w:divBdr>
        <w:top w:val="none" w:sz="0" w:space="0" w:color="auto"/>
        <w:left w:val="none" w:sz="0" w:space="0" w:color="auto"/>
        <w:bottom w:val="none" w:sz="0" w:space="0" w:color="auto"/>
        <w:right w:val="none" w:sz="0" w:space="0" w:color="auto"/>
      </w:divBdr>
    </w:div>
    <w:div w:id="125129949">
      <w:bodyDiv w:val="1"/>
      <w:marLeft w:val="0"/>
      <w:marRight w:val="0"/>
      <w:marTop w:val="0"/>
      <w:marBottom w:val="0"/>
      <w:divBdr>
        <w:top w:val="none" w:sz="0" w:space="0" w:color="auto"/>
        <w:left w:val="none" w:sz="0" w:space="0" w:color="auto"/>
        <w:bottom w:val="none" w:sz="0" w:space="0" w:color="auto"/>
        <w:right w:val="none" w:sz="0" w:space="0" w:color="auto"/>
      </w:divBdr>
    </w:div>
    <w:div w:id="129372159">
      <w:bodyDiv w:val="1"/>
      <w:marLeft w:val="0"/>
      <w:marRight w:val="0"/>
      <w:marTop w:val="0"/>
      <w:marBottom w:val="0"/>
      <w:divBdr>
        <w:top w:val="none" w:sz="0" w:space="0" w:color="auto"/>
        <w:left w:val="none" w:sz="0" w:space="0" w:color="auto"/>
        <w:bottom w:val="none" w:sz="0" w:space="0" w:color="auto"/>
        <w:right w:val="none" w:sz="0" w:space="0" w:color="auto"/>
      </w:divBdr>
    </w:div>
    <w:div w:id="130950369">
      <w:bodyDiv w:val="1"/>
      <w:marLeft w:val="0"/>
      <w:marRight w:val="0"/>
      <w:marTop w:val="0"/>
      <w:marBottom w:val="0"/>
      <w:divBdr>
        <w:top w:val="none" w:sz="0" w:space="0" w:color="auto"/>
        <w:left w:val="none" w:sz="0" w:space="0" w:color="auto"/>
        <w:bottom w:val="none" w:sz="0" w:space="0" w:color="auto"/>
        <w:right w:val="none" w:sz="0" w:space="0" w:color="auto"/>
      </w:divBdr>
    </w:div>
    <w:div w:id="131405875">
      <w:bodyDiv w:val="1"/>
      <w:marLeft w:val="0"/>
      <w:marRight w:val="0"/>
      <w:marTop w:val="0"/>
      <w:marBottom w:val="0"/>
      <w:divBdr>
        <w:top w:val="none" w:sz="0" w:space="0" w:color="auto"/>
        <w:left w:val="none" w:sz="0" w:space="0" w:color="auto"/>
        <w:bottom w:val="none" w:sz="0" w:space="0" w:color="auto"/>
        <w:right w:val="none" w:sz="0" w:space="0" w:color="auto"/>
      </w:divBdr>
    </w:div>
    <w:div w:id="134035111">
      <w:bodyDiv w:val="1"/>
      <w:marLeft w:val="0"/>
      <w:marRight w:val="0"/>
      <w:marTop w:val="0"/>
      <w:marBottom w:val="0"/>
      <w:divBdr>
        <w:top w:val="none" w:sz="0" w:space="0" w:color="auto"/>
        <w:left w:val="none" w:sz="0" w:space="0" w:color="auto"/>
        <w:bottom w:val="none" w:sz="0" w:space="0" w:color="auto"/>
        <w:right w:val="none" w:sz="0" w:space="0" w:color="auto"/>
      </w:divBdr>
    </w:div>
    <w:div w:id="134883696">
      <w:bodyDiv w:val="1"/>
      <w:marLeft w:val="0"/>
      <w:marRight w:val="0"/>
      <w:marTop w:val="0"/>
      <w:marBottom w:val="0"/>
      <w:divBdr>
        <w:top w:val="none" w:sz="0" w:space="0" w:color="auto"/>
        <w:left w:val="none" w:sz="0" w:space="0" w:color="auto"/>
        <w:bottom w:val="none" w:sz="0" w:space="0" w:color="auto"/>
        <w:right w:val="none" w:sz="0" w:space="0" w:color="auto"/>
      </w:divBdr>
    </w:div>
    <w:div w:id="135950397">
      <w:bodyDiv w:val="1"/>
      <w:marLeft w:val="0"/>
      <w:marRight w:val="0"/>
      <w:marTop w:val="0"/>
      <w:marBottom w:val="0"/>
      <w:divBdr>
        <w:top w:val="none" w:sz="0" w:space="0" w:color="auto"/>
        <w:left w:val="none" w:sz="0" w:space="0" w:color="auto"/>
        <w:bottom w:val="none" w:sz="0" w:space="0" w:color="auto"/>
        <w:right w:val="none" w:sz="0" w:space="0" w:color="auto"/>
      </w:divBdr>
    </w:div>
    <w:div w:id="140970355">
      <w:bodyDiv w:val="1"/>
      <w:marLeft w:val="0"/>
      <w:marRight w:val="0"/>
      <w:marTop w:val="0"/>
      <w:marBottom w:val="0"/>
      <w:divBdr>
        <w:top w:val="none" w:sz="0" w:space="0" w:color="auto"/>
        <w:left w:val="none" w:sz="0" w:space="0" w:color="auto"/>
        <w:bottom w:val="none" w:sz="0" w:space="0" w:color="auto"/>
        <w:right w:val="none" w:sz="0" w:space="0" w:color="auto"/>
      </w:divBdr>
      <w:divsChild>
        <w:div w:id="1147940213">
          <w:marLeft w:val="0"/>
          <w:marRight w:val="0"/>
          <w:marTop w:val="0"/>
          <w:marBottom w:val="0"/>
          <w:divBdr>
            <w:top w:val="none" w:sz="0" w:space="0" w:color="auto"/>
            <w:left w:val="none" w:sz="0" w:space="0" w:color="auto"/>
            <w:bottom w:val="none" w:sz="0" w:space="0" w:color="auto"/>
            <w:right w:val="none" w:sz="0" w:space="0" w:color="auto"/>
          </w:divBdr>
          <w:divsChild>
            <w:div w:id="107703192">
              <w:marLeft w:val="0"/>
              <w:marRight w:val="0"/>
              <w:marTop w:val="0"/>
              <w:marBottom w:val="0"/>
              <w:divBdr>
                <w:top w:val="single" w:sz="24" w:space="0" w:color="auto"/>
                <w:left w:val="single" w:sz="24" w:space="0" w:color="auto"/>
                <w:bottom w:val="single" w:sz="24" w:space="0" w:color="auto"/>
                <w:right w:val="single" w:sz="24" w:space="0" w:color="auto"/>
              </w:divBdr>
              <w:divsChild>
                <w:div w:id="1982885062">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 w:id="141629205">
      <w:bodyDiv w:val="1"/>
      <w:marLeft w:val="0"/>
      <w:marRight w:val="0"/>
      <w:marTop w:val="0"/>
      <w:marBottom w:val="0"/>
      <w:divBdr>
        <w:top w:val="none" w:sz="0" w:space="0" w:color="auto"/>
        <w:left w:val="none" w:sz="0" w:space="0" w:color="auto"/>
        <w:bottom w:val="none" w:sz="0" w:space="0" w:color="auto"/>
        <w:right w:val="none" w:sz="0" w:space="0" w:color="auto"/>
      </w:divBdr>
    </w:div>
    <w:div w:id="143358923">
      <w:bodyDiv w:val="1"/>
      <w:marLeft w:val="0"/>
      <w:marRight w:val="0"/>
      <w:marTop w:val="0"/>
      <w:marBottom w:val="0"/>
      <w:divBdr>
        <w:top w:val="none" w:sz="0" w:space="0" w:color="auto"/>
        <w:left w:val="none" w:sz="0" w:space="0" w:color="auto"/>
        <w:bottom w:val="none" w:sz="0" w:space="0" w:color="auto"/>
        <w:right w:val="none" w:sz="0" w:space="0" w:color="auto"/>
      </w:divBdr>
    </w:div>
    <w:div w:id="145633566">
      <w:bodyDiv w:val="1"/>
      <w:marLeft w:val="0"/>
      <w:marRight w:val="0"/>
      <w:marTop w:val="0"/>
      <w:marBottom w:val="0"/>
      <w:divBdr>
        <w:top w:val="none" w:sz="0" w:space="0" w:color="auto"/>
        <w:left w:val="none" w:sz="0" w:space="0" w:color="auto"/>
        <w:bottom w:val="none" w:sz="0" w:space="0" w:color="auto"/>
        <w:right w:val="none" w:sz="0" w:space="0" w:color="auto"/>
      </w:divBdr>
    </w:div>
    <w:div w:id="145752747">
      <w:bodyDiv w:val="1"/>
      <w:marLeft w:val="0"/>
      <w:marRight w:val="0"/>
      <w:marTop w:val="0"/>
      <w:marBottom w:val="0"/>
      <w:divBdr>
        <w:top w:val="none" w:sz="0" w:space="0" w:color="auto"/>
        <w:left w:val="none" w:sz="0" w:space="0" w:color="auto"/>
        <w:bottom w:val="none" w:sz="0" w:space="0" w:color="auto"/>
        <w:right w:val="none" w:sz="0" w:space="0" w:color="auto"/>
      </w:divBdr>
    </w:div>
    <w:div w:id="145972362">
      <w:bodyDiv w:val="1"/>
      <w:marLeft w:val="0"/>
      <w:marRight w:val="0"/>
      <w:marTop w:val="0"/>
      <w:marBottom w:val="0"/>
      <w:divBdr>
        <w:top w:val="none" w:sz="0" w:space="0" w:color="auto"/>
        <w:left w:val="none" w:sz="0" w:space="0" w:color="auto"/>
        <w:bottom w:val="none" w:sz="0" w:space="0" w:color="auto"/>
        <w:right w:val="none" w:sz="0" w:space="0" w:color="auto"/>
      </w:divBdr>
    </w:div>
    <w:div w:id="146090320">
      <w:bodyDiv w:val="1"/>
      <w:marLeft w:val="0"/>
      <w:marRight w:val="0"/>
      <w:marTop w:val="0"/>
      <w:marBottom w:val="0"/>
      <w:divBdr>
        <w:top w:val="none" w:sz="0" w:space="0" w:color="auto"/>
        <w:left w:val="none" w:sz="0" w:space="0" w:color="auto"/>
        <w:bottom w:val="none" w:sz="0" w:space="0" w:color="auto"/>
        <w:right w:val="none" w:sz="0" w:space="0" w:color="auto"/>
      </w:divBdr>
    </w:div>
    <w:div w:id="147984311">
      <w:bodyDiv w:val="1"/>
      <w:marLeft w:val="0"/>
      <w:marRight w:val="0"/>
      <w:marTop w:val="0"/>
      <w:marBottom w:val="0"/>
      <w:divBdr>
        <w:top w:val="none" w:sz="0" w:space="0" w:color="auto"/>
        <w:left w:val="none" w:sz="0" w:space="0" w:color="auto"/>
        <w:bottom w:val="none" w:sz="0" w:space="0" w:color="auto"/>
        <w:right w:val="none" w:sz="0" w:space="0" w:color="auto"/>
      </w:divBdr>
    </w:div>
    <w:div w:id="148374777">
      <w:bodyDiv w:val="1"/>
      <w:marLeft w:val="0"/>
      <w:marRight w:val="0"/>
      <w:marTop w:val="0"/>
      <w:marBottom w:val="0"/>
      <w:divBdr>
        <w:top w:val="none" w:sz="0" w:space="0" w:color="auto"/>
        <w:left w:val="none" w:sz="0" w:space="0" w:color="auto"/>
        <w:bottom w:val="none" w:sz="0" w:space="0" w:color="auto"/>
        <w:right w:val="none" w:sz="0" w:space="0" w:color="auto"/>
      </w:divBdr>
    </w:div>
    <w:div w:id="148445900">
      <w:bodyDiv w:val="1"/>
      <w:marLeft w:val="0"/>
      <w:marRight w:val="0"/>
      <w:marTop w:val="0"/>
      <w:marBottom w:val="0"/>
      <w:divBdr>
        <w:top w:val="none" w:sz="0" w:space="0" w:color="auto"/>
        <w:left w:val="none" w:sz="0" w:space="0" w:color="auto"/>
        <w:bottom w:val="none" w:sz="0" w:space="0" w:color="auto"/>
        <w:right w:val="none" w:sz="0" w:space="0" w:color="auto"/>
      </w:divBdr>
    </w:div>
    <w:div w:id="150758821">
      <w:bodyDiv w:val="1"/>
      <w:marLeft w:val="0"/>
      <w:marRight w:val="0"/>
      <w:marTop w:val="0"/>
      <w:marBottom w:val="0"/>
      <w:divBdr>
        <w:top w:val="none" w:sz="0" w:space="0" w:color="auto"/>
        <w:left w:val="none" w:sz="0" w:space="0" w:color="auto"/>
        <w:bottom w:val="none" w:sz="0" w:space="0" w:color="auto"/>
        <w:right w:val="none" w:sz="0" w:space="0" w:color="auto"/>
      </w:divBdr>
    </w:div>
    <w:div w:id="150802689">
      <w:bodyDiv w:val="1"/>
      <w:marLeft w:val="0"/>
      <w:marRight w:val="0"/>
      <w:marTop w:val="0"/>
      <w:marBottom w:val="0"/>
      <w:divBdr>
        <w:top w:val="none" w:sz="0" w:space="0" w:color="auto"/>
        <w:left w:val="none" w:sz="0" w:space="0" w:color="auto"/>
        <w:bottom w:val="none" w:sz="0" w:space="0" w:color="auto"/>
        <w:right w:val="none" w:sz="0" w:space="0" w:color="auto"/>
      </w:divBdr>
    </w:div>
    <w:div w:id="151875402">
      <w:bodyDiv w:val="1"/>
      <w:marLeft w:val="0"/>
      <w:marRight w:val="0"/>
      <w:marTop w:val="0"/>
      <w:marBottom w:val="0"/>
      <w:divBdr>
        <w:top w:val="none" w:sz="0" w:space="0" w:color="auto"/>
        <w:left w:val="none" w:sz="0" w:space="0" w:color="auto"/>
        <w:bottom w:val="none" w:sz="0" w:space="0" w:color="auto"/>
        <w:right w:val="none" w:sz="0" w:space="0" w:color="auto"/>
      </w:divBdr>
    </w:div>
    <w:div w:id="154146945">
      <w:bodyDiv w:val="1"/>
      <w:marLeft w:val="0"/>
      <w:marRight w:val="0"/>
      <w:marTop w:val="0"/>
      <w:marBottom w:val="0"/>
      <w:divBdr>
        <w:top w:val="none" w:sz="0" w:space="0" w:color="auto"/>
        <w:left w:val="none" w:sz="0" w:space="0" w:color="auto"/>
        <w:bottom w:val="none" w:sz="0" w:space="0" w:color="auto"/>
        <w:right w:val="none" w:sz="0" w:space="0" w:color="auto"/>
      </w:divBdr>
    </w:div>
    <w:div w:id="155414163">
      <w:bodyDiv w:val="1"/>
      <w:marLeft w:val="0"/>
      <w:marRight w:val="0"/>
      <w:marTop w:val="0"/>
      <w:marBottom w:val="0"/>
      <w:divBdr>
        <w:top w:val="none" w:sz="0" w:space="0" w:color="auto"/>
        <w:left w:val="none" w:sz="0" w:space="0" w:color="auto"/>
        <w:bottom w:val="none" w:sz="0" w:space="0" w:color="auto"/>
        <w:right w:val="none" w:sz="0" w:space="0" w:color="auto"/>
      </w:divBdr>
    </w:div>
    <w:div w:id="156966867">
      <w:bodyDiv w:val="1"/>
      <w:marLeft w:val="0"/>
      <w:marRight w:val="0"/>
      <w:marTop w:val="0"/>
      <w:marBottom w:val="0"/>
      <w:divBdr>
        <w:top w:val="none" w:sz="0" w:space="0" w:color="auto"/>
        <w:left w:val="none" w:sz="0" w:space="0" w:color="auto"/>
        <w:bottom w:val="none" w:sz="0" w:space="0" w:color="auto"/>
        <w:right w:val="none" w:sz="0" w:space="0" w:color="auto"/>
      </w:divBdr>
    </w:div>
    <w:div w:id="162550954">
      <w:bodyDiv w:val="1"/>
      <w:marLeft w:val="0"/>
      <w:marRight w:val="0"/>
      <w:marTop w:val="0"/>
      <w:marBottom w:val="0"/>
      <w:divBdr>
        <w:top w:val="none" w:sz="0" w:space="0" w:color="auto"/>
        <w:left w:val="none" w:sz="0" w:space="0" w:color="auto"/>
        <w:bottom w:val="none" w:sz="0" w:space="0" w:color="auto"/>
        <w:right w:val="none" w:sz="0" w:space="0" w:color="auto"/>
      </w:divBdr>
    </w:div>
    <w:div w:id="163784460">
      <w:bodyDiv w:val="1"/>
      <w:marLeft w:val="0"/>
      <w:marRight w:val="0"/>
      <w:marTop w:val="0"/>
      <w:marBottom w:val="0"/>
      <w:divBdr>
        <w:top w:val="none" w:sz="0" w:space="0" w:color="auto"/>
        <w:left w:val="none" w:sz="0" w:space="0" w:color="auto"/>
        <w:bottom w:val="none" w:sz="0" w:space="0" w:color="auto"/>
        <w:right w:val="none" w:sz="0" w:space="0" w:color="auto"/>
      </w:divBdr>
    </w:div>
    <w:div w:id="166672443">
      <w:bodyDiv w:val="1"/>
      <w:marLeft w:val="0"/>
      <w:marRight w:val="0"/>
      <w:marTop w:val="0"/>
      <w:marBottom w:val="0"/>
      <w:divBdr>
        <w:top w:val="none" w:sz="0" w:space="0" w:color="auto"/>
        <w:left w:val="none" w:sz="0" w:space="0" w:color="auto"/>
        <w:bottom w:val="none" w:sz="0" w:space="0" w:color="auto"/>
        <w:right w:val="none" w:sz="0" w:space="0" w:color="auto"/>
      </w:divBdr>
    </w:div>
    <w:div w:id="169101856">
      <w:bodyDiv w:val="1"/>
      <w:marLeft w:val="0"/>
      <w:marRight w:val="0"/>
      <w:marTop w:val="0"/>
      <w:marBottom w:val="0"/>
      <w:divBdr>
        <w:top w:val="none" w:sz="0" w:space="0" w:color="auto"/>
        <w:left w:val="none" w:sz="0" w:space="0" w:color="auto"/>
        <w:bottom w:val="none" w:sz="0" w:space="0" w:color="auto"/>
        <w:right w:val="none" w:sz="0" w:space="0" w:color="auto"/>
      </w:divBdr>
    </w:div>
    <w:div w:id="169755001">
      <w:bodyDiv w:val="1"/>
      <w:marLeft w:val="0"/>
      <w:marRight w:val="0"/>
      <w:marTop w:val="0"/>
      <w:marBottom w:val="0"/>
      <w:divBdr>
        <w:top w:val="none" w:sz="0" w:space="0" w:color="auto"/>
        <w:left w:val="none" w:sz="0" w:space="0" w:color="auto"/>
        <w:bottom w:val="none" w:sz="0" w:space="0" w:color="auto"/>
        <w:right w:val="none" w:sz="0" w:space="0" w:color="auto"/>
      </w:divBdr>
    </w:div>
    <w:div w:id="175585743">
      <w:bodyDiv w:val="1"/>
      <w:marLeft w:val="0"/>
      <w:marRight w:val="0"/>
      <w:marTop w:val="0"/>
      <w:marBottom w:val="0"/>
      <w:divBdr>
        <w:top w:val="none" w:sz="0" w:space="0" w:color="auto"/>
        <w:left w:val="none" w:sz="0" w:space="0" w:color="auto"/>
        <w:bottom w:val="none" w:sz="0" w:space="0" w:color="auto"/>
        <w:right w:val="none" w:sz="0" w:space="0" w:color="auto"/>
      </w:divBdr>
    </w:div>
    <w:div w:id="176164258">
      <w:bodyDiv w:val="1"/>
      <w:marLeft w:val="0"/>
      <w:marRight w:val="0"/>
      <w:marTop w:val="0"/>
      <w:marBottom w:val="0"/>
      <w:divBdr>
        <w:top w:val="none" w:sz="0" w:space="0" w:color="auto"/>
        <w:left w:val="none" w:sz="0" w:space="0" w:color="auto"/>
        <w:bottom w:val="none" w:sz="0" w:space="0" w:color="auto"/>
        <w:right w:val="none" w:sz="0" w:space="0" w:color="auto"/>
      </w:divBdr>
    </w:div>
    <w:div w:id="179399897">
      <w:bodyDiv w:val="1"/>
      <w:marLeft w:val="0"/>
      <w:marRight w:val="0"/>
      <w:marTop w:val="0"/>
      <w:marBottom w:val="0"/>
      <w:divBdr>
        <w:top w:val="none" w:sz="0" w:space="0" w:color="auto"/>
        <w:left w:val="none" w:sz="0" w:space="0" w:color="auto"/>
        <w:bottom w:val="none" w:sz="0" w:space="0" w:color="auto"/>
        <w:right w:val="none" w:sz="0" w:space="0" w:color="auto"/>
      </w:divBdr>
    </w:div>
    <w:div w:id="179711050">
      <w:bodyDiv w:val="1"/>
      <w:marLeft w:val="0"/>
      <w:marRight w:val="0"/>
      <w:marTop w:val="0"/>
      <w:marBottom w:val="0"/>
      <w:divBdr>
        <w:top w:val="none" w:sz="0" w:space="0" w:color="auto"/>
        <w:left w:val="none" w:sz="0" w:space="0" w:color="auto"/>
        <w:bottom w:val="none" w:sz="0" w:space="0" w:color="auto"/>
        <w:right w:val="none" w:sz="0" w:space="0" w:color="auto"/>
      </w:divBdr>
    </w:div>
    <w:div w:id="180244052">
      <w:bodyDiv w:val="1"/>
      <w:marLeft w:val="0"/>
      <w:marRight w:val="0"/>
      <w:marTop w:val="0"/>
      <w:marBottom w:val="0"/>
      <w:divBdr>
        <w:top w:val="none" w:sz="0" w:space="0" w:color="auto"/>
        <w:left w:val="none" w:sz="0" w:space="0" w:color="auto"/>
        <w:bottom w:val="none" w:sz="0" w:space="0" w:color="auto"/>
        <w:right w:val="none" w:sz="0" w:space="0" w:color="auto"/>
      </w:divBdr>
    </w:div>
    <w:div w:id="181090744">
      <w:bodyDiv w:val="1"/>
      <w:marLeft w:val="0"/>
      <w:marRight w:val="0"/>
      <w:marTop w:val="0"/>
      <w:marBottom w:val="0"/>
      <w:divBdr>
        <w:top w:val="none" w:sz="0" w:space="0" w:color="auto"/>
        <w:left w:val="none" w:sz="0" w:space="0" w:color="auto"/>
        <w:bottom w:val="none" w:sz="0" w:space="0" w:color="auto"/>
        <w:right w:val="none" w:sz="0" w:space="0" w:color="auto"/>
      </w:divBdr>
    </w:div>
    <w:div w:id="181212818">
      <w:bodyDiv w:val="1"/>
      <w:marLeft w:val="0"/>
      <w:marRight w:val="0"/>
      <w:marTop w:val="0"/>
      <w:marBottom w:val="0"/>
      <w:divBdr>
        <w:top w:val="none" w:sz="0" w:space="0" w:color="auto"/>
        <w:left w:val="none" w:sz="0" w:space="0" w:color="auto"/>
        <w:bottom w:val="none" w:sz="0" w:space="0" w:color="auto"/>
        <w:right w:val="none" w:sz="0" w:space="0" w:color="auto"/>
      </w:divBdr>
    </w:div>
    <w:div w:id="182480035">
      <w:bodyDiv w:val="1"/>
      <w:marLeft w:val="0"/>
      <w:marRight w:val="0"/>
      <w:marTop w:val="0"/>
      <w:marBottom w:val="0"/>
      <w:divBdr>
        <w:top w:val="none" w:sz="0" w:space="0" w:color="auto"/>
        <w:left w:val="none" w:sz="0" w:space="0" w:color="auto"/>
        <w:bottom w:val="none" w:sz="0" w:space="0" w:color="auto"/>
        <w:right w:val="none" w:sz="0" w:space="0" w:color="auto"/>
      </w:divBdr>
    </w:div>
    <w:div w:id="186527336">
      <w:bodyDiv w:val="1"/>
      <w:marLeft w:val="0"/>
      <w:marRight w:val="0"/>
      <w:marTop w:val="0"/>
      <w:marBottom w:val="0"/>
      <w:divBdr>
        <w:top w:val="none" w:sz="0" w:space="0" w:color="auto"/>
        <w:left w:val="none" w:sz="0" w:space="0" w:color="auto"/>
        <w:bottom w:val="none" w:sz="0" w:space="0" w:color="auto"/>
        <w:right w:val="none" w:sz="0" w:space="0" w:color="auto"/>
      </w:divBdr>
    </w:div>
    <w:div w:id="189687658">
      <w:bodyDiv w:val="1"/>
      <w:marLeft w:val="0"/>
      <w:marRight w:val="0"/>
      <w:marTop w:val="0"/>
      <w:marBottom w:val="0"/>
      <w:divBdr>
        <w:top w:val="none" w:sz="0" w:space="0" w:color="auto"/>
        <w:left w:val="none" w:sz="0" w:space="0" w:color="auto"/>
        <w:bottom w:val="none" w:sz="0" w:space="0" w:color="auto"/>
        <w:right w:val="none" w:sz="0" w:space="0" w:color="auto"/>
      </w:divBdr>
    </w:div>
    <w:div w:id="191579868">
      <w:bodyDiv w:val="1"/>
      <w:marLeft w:val="0"/>
      <w:marRight w:val="0"/>
      <w:marTop w:val="0"/>
      <w:marBottom w:val="0"/>
      <w:divBdr>
        <w:top w:val="none" w:sz="0" w:space="0" w:color="auto"/>
        <w:left w:val="none" w:sz="0" w:space="0" w:color="auto"/>
        <w:bottom w:val="none" w:sz="0" w:space="0" w:color="auto"/>
        <w:right w:val="none" w:sz="0" w:space="0" w:color="auto"/>
      </w:divBdr>
    </w:div>
    <w:div w:id="193003825">
      <w:bodyDiv w:val="1"/>
      <w:marLeft w:val="0"/>
      <w:marRight w:val="0"/>
      <w:marTop w:val="0"/>
      <w:marBottom w:val="0"/>
      <w:divBdr>
        <w:top w:val="none" w:sz="0" w:space="0" w:color="auto"/>
        <w:left w:val="none" w:sz="0" w:space="0" w:color="auto"/>
        <w:bottom w:val="none" w:sz="0" w:space="0" w:color="auto"/>
        <w:right w:val="none" w:sz="0" w:space="0" w:color="auto"/>
      </w:divBdr>
    </w:div>
    <w:div w:id="194931390">
      <w:bodyDiv w:val="1"/>
      <w:marLeft w:val="0"/>
      <w:marRight w:val="0"/>
      <w:marTop w:val="0"/>
      <w:marBottom w:val="0"/>
      <w:divBdr>
        <w:top w:val="none" w:sz="0" w:space="0" w:color="auto"/>
        <w:left w:val="none" w:sz="0" w:space="0" w:color="auto"/>
        <w:bottom w:val="none" w:sz="0" w:space="0" w:color="auto"/>
        <w:right w:val="none" w:sz="0" w:space="0" w:color="auto"/>
      </w:divBdr>
    </w:div>
    <w:div w:id="199318988">
      <w:bodyDiv w:val="1"/>
      <w:marLeft w:val="0"/>
      <w:marRight w:val="0"/>
      <w:marTop w:val="0"/>
      <w:marBottom w:val="0"/>
      <w:divBdr>
        <w:top w:val="none" w:sz="0" w:space="0" w:color="auto"/>
        <w:left w:val="none" w:sz="0" w:space="0" w:color="auto"/>
        <w:bottom w:val="none" w:sz="0" w:space="0" w:color="auto"/>
        <w:right w:val="none" w:sz="0" w:space="0" w:color="auto"/>
      </w:divBdr>
    </w:div>
    <w:div w:id="201016447">
      <w:bodyDiv w:val="1"/>
      <w:marLeft w:val="0"/>
      <w:marRight w:val="0"/>
      <w:marTop w:val="0"/>
      <w:marBottom w:val="0"/>
      <w:divBdr>
        <w:top w:val="none" w:sz="0" w:space="0" w:color="auto"/>
        <w:left w:val="none" w:sz="0" w:space="0" w:color="auto"/>
        <w:bottom w:val="none" w:sz="0" w:space="0" w:color="auto"/>
        <w:right w:val="none" w:sz="0" w:space="0" w:color="auto"/>
      </w:divBdr>
    </w:div>
    <w:div w:id="201326892">
      <w:bodyDiv w:val="1"/>
      <w:marLeft w:val="0"/>
      <w:marRight w:val="0"/>
      <w:marTop w:val="0"/>
      <w:marBottom w:val="0"/>
      <w:divBdr>
        <w:top w:val="none" w:sz="0" w:space="0" w:color="auto"/>
        <w:left w:val="none" w:sz="0" w:space="0" w:color="auto"/>
        <w:bottom w:val="none" w:sz="0" w:space="0" w:color="auto"/>
        <w:right w:val="none" w:sz="0" w:space="0" w:color="auto"/>
      </w:divBdr>
    </w:div>
    <w:div w:id="204147420">
      <w:bodyDiv w:val="1"/>
      <w:marLeft w:val="0"/>
      <w:marRight w:val="0"/>
      <w:marTop w:val="0"/>
      <w:marBottom w:val="0"/>
      <w:divBdr>
        <w:top w:val="none" w:sz="0" w:space="0" w:color="auto"/>
        <w:left w:val="none" w:sz="0" w:space="0" w:color="auto"/>
        <w:bottom w:val="none" w:sz="0" w:space="0" w:color="auto"/>
        <w:right w:val="none" w:sz="0" w:space="0" w:color="auto"/>
      </w:divBdr>
    </w:div>
    <w:div w:id="206378189">
      <w:bodyDiv w:val="1"/>
      <w:marLeft w:val="0"/>
      <w:marRight w:val="0"/>
      <w:marTop w:val="0"/>
      <w:marBottom w:val="0"/>
      <w:divBdr>
        <w:top w:val="none" w:sz="0" w:space="0" w:color="auto"/>
        <w:left w:val="none" w:sz="0" w:space="0" w:color="auto"/>
        <w:bottom w:val="none" w:sz="0" w:space="0" w:color="auto"/>
        <w:right w:val="none" w:sz="0" w:space="0" w:color="auto"/>
      </w:divBdr>
    </w:div>
    <w:div w:id="207645167">
      <w:bodyDiv w:val="1"/>
      <w:marLeft w:val="0"/>
      <w:marRight w:val="0"/>
      <w:marTop w:val="0"/>
      <w:marBottom w:val="0"/>
      <w:divBdr>
        <w:top w:val="none" w:sz="0" w:space="0" w:color="auto"/>
        <w:left w:val="none" w:sz="0" w:space="0" w:color="auto"/>
        <w:bottom w:val="none" w:sz="0" w:space="0" w:color="auto"/>
        <w:right w:val="none" w:sz="0" w:space="0" w:color="auto"/>
      </w:divBdr>
    </w:div>
    <w:div w:id="208349653">
      <w:bodyDiv w:val="1"/>
      <w:marLeft w:val="0"/>
      <w:marRight w:val="0"/>
      <w:marTop w:val="0"/>
      <w:marBottom w:val="0"/>
      <w:divBdr>
        <w:top w:val="none" w:sz="0" w:space="0" w:color="auto"/>
        <w:left w:val="none" w:sz="0" w:space="0" w:color="auto"/>
        <w:bottom w:val="none" w:sz="0" w:space="0" w:color="auto"/>
        <w:right w:val="none" w:sz="0" w:space="0" w:color="auto"/>
      </w:divBdr>
    </w:div>
    <w:div w:id="208497113">
      <w:bodyDiv w:val="1"/>
      <w:marLeft w:val="0"/>
      <w:marRight w:val="0"/>
      <w:marTop w:val="0"/>
      <w:marBottom w:val="0"/>
      <w:divBdr>
        <w:top w:val="none" w:sz="0" w:space="0" w:color="auto"/>
        <w:left w:val="none" w:sz="0" w:space="0" w:color="auto"/>
        <w:bottom w:val="none" w:sz="0" w:space="0" w:color="auto"/>
        <w:right w:val="none" w:sz="0" w:space="0" w:color="auto"/>
      </w:divBdr>
    </w:div>
    <w:div w:id="210772212">
      <w:bodyDiv w:val="1"/>
      <w:marLeft w:val="0"/>
      <w:marRight w:val="0"/>
      <w:marTop w:val="0"/>
      <w:marBottom w:val="0"/>
      <w:divBdr>
        <w:top w:val="none" w:sz="0" w:space="0" w:color="auto"/>
        <w:left w:val="none" w:sz="0" w:space="0" w:color="auto"/>
        <w:bottom w:val="none" w:sz="0" w:space="0" w:color="auto"/>
        <w:right w:val="none" w:sz="0" w:space="0" w:color="auto"/>
      </w:divBdr>
    </w:div>
    <w:div w:id="213270921">
      <w:bodyDiv w:val="1"/>
      <w:marLeft w:val="0"/>
      <w:marRight w:val="0"/>
      <w:marTop w:val="0"/>
      <w:marBottom w:val="0"/>
      <w:divBdr>
        <w:top w:val="none" w:sz="0" w:space="0" w:color="auto"/>
        <w:left w:val="none" w:sz="0" w:space="0" w:color="auto"/>
        <w:bottom w:val="none" w:sz="0" w:space="0" w:color="auto"/>
        <w:right w:val="none" w:sz="0" w:space="0" w:color="auto"/>
      </w:divBdr>
    </w:div>
    <w:div w:id="214199806">
      <w:bodyDiv w:val="1"/>
      <w:marLeft w:val="0"/>
      <w:marRight w:val="0"/>
      <w:marTop w:val="0"/>
      <w:marBottom w:val="0"/>
      <w:divBdr>
        <w:top w:val="none" w:sz="0" w:space="0" w:color="auto"/>
        <w:left w:val="none" w:sz="0" w:space="0" w:color="auto"/>
        <w:bottom w:val="none" w:sz="0" w:space="0" w:color="auto"/>
        <w:right w:val="none" w:sz="0" w:space="0" w:color="auto"/>
      </w:divBdr>
    </w:div>
    <w:div w:id="215749606">
      <w:bodyDiv w:val="1"/>
      <w:marLeft w:val="0"/>
      <w:marRight w:val="0"/>
      <w:marTop w:val="0"/>
      <w:marBottom w:val="0"/>
      <w:divBdr>
        <w:top w:val="none" w:sz="0" w:space="0" w:color="auto"/>
        <w:left w:val="none" w:sz="0" w:space="0" w:color="auto"/>
        <w:bottom w:val="none" w:sz="0" w:space="0" w:color="auto"/>
        <w:right w:val="none" w:sz="0" w:space="0" w:color="auto"/>
      </w:divBdr>
    </w:div>
    <w:div w:id="216210336">
      <w:bodyDiv w:val="1"/>
      <w:marLeft w:val="0"/>
      <w:marRight w:val="0"/>
      <w:marTop w:val="0"/>
      <w:marBottom w:val="0"/>
      <w:divBdr>
        <w:top w:val="none" w:sz="0" w:space="0" w:color="auto"/>
        <w:left w:val="none" w:sz="0" w:space="0" w:color="auto"/>
        <w:bottom w:val="none" w:sz="0" w:space="0" w:color="auto"/>
        <w:right w:val="none" w:sz="0" w:space="0" w:color="auto"/>
      </w:divBdr>
    </w:div>
    <w:div w:id="218906154">
      <w:bodyDiv w:val="1"/>
      <w:marLeft w:val="0"/>
      <w:marRight w:val="0"/>
      <w:marTop w:val="0"/>
      <w:marBottom w:val="0"/>
      <w:divBdr>
        <w:top w:val="none" w:sz="0" w:space="0" w:color="auto"/>
        <w:left w:val="none" w:sz="0" w:space="0" w:color="auto"/>
        <w:bottom w:val="none" w:sz="0" w:space="0" w:color="auto"/>
        <w:right w:val="none" w:sz="0" w:space="0" w:color="auto"/>
      </w:divBdr>
    </w:div>
    <w:div w:id="220606117">
      <w:bodyDiv w:val="1"/>
      <w:marLeft w:val="0"/>
      <w:marRight w:val="0"/>
      <w:marTop w:val="0"/>
      <w:marBottom w:val="0"/>
      <w:divBdr>
        <w:top w:val="none" w:sz="0" w:space="0" w:color="auto"/>
        <w:left w:val="none" w:sz="0" w:space="0" w:color="auto"/>
        <w:bottom w:val="none" w:sz="0" w:space="0" w:color="auto"/>
        <w:right w:val="none" w:sz="0" w:space="0" w:color="auto"/>
      </w:divBdr>
    </w:div>
    <w:div w:id="221017836">
      <w:bodyDiv w:val="1"/>
      <w:marLeft w:val="0"/>
      <w:marRight w:val="0"/>
      <w:marTop w:val="0"/>
      <w:marBottom w:val="0"/>
      <w:divBdr>
        <w:top w:val="none" w:sz="0" w:space="0" w:color="auto"/>
        <w:left w:val="none" w:sz="0" w:space="0" w:color="auto"/>
        <w:bottom w:val="none" w:sz="0" w:space="0" w:color="auto"/>
        <w:right w:val="none" w:sz="0" w:space="0" w:color="auto"/>
      </w:divBdr>
    </w:div>
    <w:div w:id="223684065">
      <w:bodyDiv w:val="1"/>
      <w:marLeft w:val="0"/>
      <w:marRight w:val="0"/>
      <w:marTop w:val="0"/>
      <w:marBottom w:val="0"/>
      <w:divBdr>
        <w:top w:val="none" w:sz="0" w:space="0" w:color="auto"/>
        <w:left w:val="none" w:sz="0" w:space="0" w:color="auto"/>
        <w:bottom w:val="none" w:sz="0" w:space="0" w:color="auto"/>
        <w:right w:val="none" w:sz="0" w:space="0" w:color="auto"/>
      </w:divBdr>
    </w:div>
    <w:div w:id="225343906">
      <w:bodyDiv w:val="1"/>
      <w:marLeft w:val="0"/>
      <w:marRight w:val="0"/>
      <w:marTop w:val="0"/>
      <w:marBottom w:val="0"/>
      <w:divBdr>
        <w:top w:val="none" w:sz="0" w:space="0" w:color="auto"/>
        <w:left w:val="none" w:sz="0" w:space="0" w:color="auto"/>
        <w:bottom w:val="none" w:sz="0" w:space="0" w:color="auto"/>
        <w:right w:val="none" w:sz="0" w:space="0" w:color="auto"/>
      </w:divBdr>
    </w:div>
    <w:div w:id="227693325">
      <w:bodyDiv w:val="1"/>
      <w:marLeft w:val="0"/>
      <w:marRight w:val="0"/>
      <w:marTop w:val="0"/>
      <w:marBottom w:val="0"/>
      <w:divBdr>
        <w:top w:val="none" w:sz="0" w:space="0" w:color="auto"/>
        <w:left w:val="none" w:sz="0" w:space="0" w:color="auto"/>
        <w:bottom w:val="none" w:sz="0" w:space="0" w:color="auto"/>
        <w:right w:val="none" w:sz="0" w:space="0" w:color="auto"/>
      </w:divBdr>
    </w:div>
    <w:div w:id="231816334">
      <w:bodyDiv w:val="1"/>
      <w:marLeft w:val="0"/>
      <w:marRight w:val="0"/>
      <w:marTop w:val="0"/>
      <w:marBottom w:val="0"/>
      <w:divBdr>
        <w:top w:val="none" w:sz="0" w:space="0" w:color="auto"/>
        <w:left w:val="none" w:sz="0" w:space="0" w:color="auto"/>
        <w:bottom w:val="none" w:sz="0" w:space="0" w:color="auto"/>
        <w:right w:val="none" w:sz="0" w:space="0" w:color="auto"/>
      </w:divBdr>
    </w:div>
    <w:div w:id="232401085">
      <w:bodyDiv w:val="1"/>
      <w:marLeft w:val="0"/>
      <w:marRight w:val="0"/>
      <w:marTop w:val="0"/>
      <w:marBottom w:val="0"/>
      <w:divBdr>
        <w:top w:val="none" w:sz="0" w:space="0" w:color="auto"/>
        <w:left w:val="none" w:sz="0" w:space="0" w:color="auto"/>
        <w:bottom w:val="none" w:sz="0" w:space="0" w:color="auto"/>
        <w:right w:val="none" w:sz="0" w:space="0" w:color="auto"/>
      </w:divBdr>
    </w:div>
    <w:div w:id="232785613">
      <w:bodyDiv w:val="1"/>
      <w:marLeft w:val="0"/>
      <w:marRight w:val="0"/>
      <w:marTop w:val="0"/>
      <w:marBottom w:val="0"/>
      <w:divBdr>
        <w:top w:val="none" w:sz="0" w:space="0" w:color="auto"/>
        <w:left w:val="none" w:sz="0" w:space="0" w:color="auto"/>
        <w:bottom w:val="none" w:sz="0" w:space="0" w:color="auto"/>
        <w:right w:val="none" w:sz="0" w:space="0" w:color="auto"/>
      </w:divBdr>
    </w:div>
    <w:div w:id="234900373">
      <w:bodyDiv w:val="1"/>
      <w:marLeft w:val="0"/>
      <w:marRight w:val="0"/>
      <w:marTop w:val="0"/>
      <w:marBottom w:val="0"/>
      <w:divBdr>
        <w:top w:val="none" w:sz="0" w:space="0" w:color="auto"/>
        <w:left w:val="none" w:sz="0" w:space="0" w:color="auto"/>
        <w:bottom w:val="none" w:sz="0" w:space="0" w:color="auto"/>
        <w:right w:val="none" w:sz="0" w:space="0" w:color="auto"/>
      </w:divBdr>
    </w:div>
    <w:div w:id="236132266">
      <w:bodyDiv w:val="1"/>
      <w:marLeft w:val="0"/>
      <w:marRight w:val="0"/>
      <w:marTop w:val="0"/>
      <w:marBottom w:val="0"/>
      <w:divBdr>
        <w:top w:val="none" w:sz="0" w:space="0" w:color="auto"/>
        <w:left w:val="none" w:sz="0" w:space="0" w:color="auto"/>
        <w:bottom w:val="none" w:sz="0" w:space="0" w:color="auto"/>
        <w:right w:val="none" w:sz="0" w:space="0" w:color="auto"/>
      </w:divBdr>
    </w:div>
    <w:div w:id="236792648">
      <w:bodyDiv w:val="1"/>
      <w:marLeft w:val="0"/>
      <w:marRight w:val="0"/>
      <w:marTop w:val="0"/>
      <w:marBottom w:val="0"/>
      <w:divBdr>
        <w:top w:val="none" w:sz="0" w:space="0" w:color="auto"/>
        <w:left w:val="none" w:sz="0" w:space="0" w:color="auto"/>
        <w:bottom w:val="none" w:sz="0" w:space="0" w:color="auto"/>
        <w:right w:val="none" w:sz="0" w:space="0" w:color="auto"/>
      </w:divBdr>
    </w:div>
    <w:div w:id="238951360">
      <w:bodyDiv w:val="1"/>
      <w:marLeft w:val="0"/>
      <w:marRight w:val="0"/>
      <w:marTop w:val="0"/>
      <w:marBottom w:val="0"/>
      <w:divBdr>
        <w:top w:val="none" w:sz="0" w:space="0" w:color="auto"/>
        <w:left w:val="none" w:sz="0" w:space="0" w:color="auto"/>
        <w:bottom w:val="none" w:sz="0" w:space="0" w:color="auto"/>
        <w:right w:val="none" w:sz="0" w:space="0" w:color="auto"/>
      </w:divBdr>
    </w:div>
    <w:div w:id="241068402">
      <w:bodyDiv w:val="1"/>
      <w:marLeft w:val="0"/>
      <w:marRight w:val="0"/>
      <w:marTop w:val="0"/>
      <w:marBottom w:val="0"/>
      <w:divBdr>
        <w:top w:val="none" w:sz="0" w:space="0" w:color="auto"/>
        <w:left w:val="none" w:sz="0" w:space="0" w:color="auto"/>
        <w:bottom w:val="none" w:sz="0" w:space="0" w:color="auto"/>
        <w:right w:val="none" w:sz="0" w:space="0" w:color="auto"/>
      </w:divBdr>
    </w:div>
    <w:div w:id="244800266">
      <w:bodyDiv w:val="1"/>
      <w:marLeft w:val="0"/>
      <w:marRight w:val="0"/>
      <w:marTop w:val="0"/>
      <w:marBottom w:val="0"/>
      <w:divBdr>
        <w:top w:val="none" w:sz="0" w:space="0" w:color="auto"/>
        <w:left w:val="none" w:sz="0" w:space="0" w:color="auto"/>
        <w:bottom w:val="none" w:sz="0" w:space="0" w:color="auto"/>
        <w:right w:val="none" w:sz="0" w:space="0" w:color="auto"/>
      </w:divBdr>
    </w:div>
    <w:div w:id="244995964">
      <w:bodyDiv w:val="1"/>
      <w:marLeft w:val="0"/>
      <w:marRight w:val="0"/>
      <w:marTop w:val="0"/>
      <w:marBottom w:val="0"/>
      <w:divBdr>
        <w:top w:val="none" w:sz="0" w:space="0" w:color="auto"/>
        <w:left w:val="none" w:sz="0" w:space="0" w:color="auto"/>
        <w:bottom w:val="none" w:sz="0" w:space="0" w:color="auto"/>
        <w:right w:val="none" w:sz="0" w:space="0" w:color="auto"/>
      </w:divBdr>
    </w:div>
    <w:div w:id="245261587">
      <w:bodyDiv w:val="1"/>
      <w:marLeft w:val="0"/>
      <w:marRight w:val="0"/>
      <w:marTop w:val="0"/>
      <w:marBottom w:val="0"/>
      <w:divBdr>
        <w:top w:val="none" w:sz="0" w:space="0" w:color="auto"/>
        <w:left w:val="none" w:sz="0" w:space="0" w:color="auto"/>
        <w:bottom w:val="none" w:sz="0" w:space="0" w:color="auto"/>
        <w:right w:val="none" w:sz="0" w:space="0" w:color="auto"/>
      </w:divBdr>
    </w:div>
    <w:div w:id="246229355">
      <w:bodyDiv w:val="1"/>
      <w:marLeft w:val="0"/>
      <w:marRight w:val="0"/>
      <w:marTop w:val="0"/>
      <w:marBottom w:val="0"/>
      <w:divBdr>
        <w:top w:val="none" w:sz="0" w:space="0" w:color="auto"/>
        <w:left w:val="none" w:sz="0" w:space="0" w:color="auto"/>
        <w:bottom w:val="none" w:sz="0" w:space="0" w:color="auto"/>
        <w:right w:val="none" w:sz="0" w:space="0" w:color="auto"/>
      </w:divBdr>
    </w:div>
    <w:div w:id="247613908">
      <w:bodyDiv w:val="1"/>
      <w:marLeft w:val="0"/>
      <w:marRight w:val="0"/>
      <w:marTop w:val="0"/>
      <w:marBottom w:val="0"/>
      <w:divBdr>
        <w:top w:val="none" w:sz="0" w:space="0" w:color="auto"/>
        <w:left w:val="none" w:sz="0" w:space="0" w:color="auto"/>
        <w:bottom w:val="none" w:sz="0" w:space="0" w:color="auto"/>
        <w:right w:val="none" w:sz="0" w:space="0" w:color="auto"/>
      </w:divBdr>
    </w:div>
    <w:div w:id="248514198">
      <w:bodyDiv w:val="1"/>
      <w:marLeft w:val="0"/>
      <w:marRight w:val="0"/>
      <w:marTop w:val="0"/>
      <w:marBottom w:val="0"/>
      <w:divBdr>
        <w:top w:val="none" w:sz="0" w:space="0" w:color="auto"/>
        <w:left w:val="none" w:sz="0" w:space="0" w:color="auto"/>
        <w:bottom w:val="none" w:sz="0" w:space="0" w:color="auto"/>
        <w:right w:val="none" w:sz="0" w:space="0" w:color="auto"/>
      </w:divBdr>
    </w:div>
    <w:div w:id="250701668">
      <w:bodyDiv w:val="1"/>
      <w:marLeft w:val="0"/>
      <w:marRight w:val="0"/>
      <w:marTop w:val="0"/>
      <w:marBottom w:val="0"/>
      <w:divBdr>
        <w:top w:val="none" w:sz="0" w:space="0" w:color="auto"/>
        <w:left w:val="none" w:sz="0" w:space="0" w:color="auto"/>
        <w:bottom w:val="none" w:sz="0" w:space="0" w:color="auto"/>
        <w:right w:val="none" w:sz="0" w:space="0" w:color="auto"/>
      </w:divBdr>
    </w:div>
    <w:div w:id="252587868">
      <w:bodyDiv w:val="1"/>
      <w:marLeft w:val="0"/>
      <w:marRight w:val="0"/>
      <w:marTop w:val="0"/>
      <w:marBottom w:val="0"/>
      <w:divBdr>
        <w:top w:val="none" w:sz="0" w:space="0" w:color="auto"/>
        <w:left w:val="none" w:sz="0" w:space="0" w:color="auto"/>
        <w:bottom w:val="none" w:sz="0" w:space="0" w:color="auto"/>
        <w:right w:val="none" w:sz="0" w:space="0" w:color="auto"/>
      </w:divBdr>
    </w:div>
    <w:div w:id="255863588">
      <w:bodyDiv w:val="1"/>
      <w:marLeft w:val="0"/>
      <w:marRight w:val="0"/>
      <w:marTop w:val="0"/>
      <w:marBottom w:val="0"/>
      <w:divBdr>
        <w:top w:val="none" w:sz="0" w:space="0" w:color="auto"/>
        <w:left w:val="none" w:sz="0" w:space="0" w:color="auto"/>
        <w:bottom w:val="none" w:sz="0" w:space="0" w:color="auto"/>
        <w:right w:val="none" w:sz="0" w:space="0" w:color="auto"/>
      </w:divBdr>
    </w:div>
    <w:div w:id="255948146">
      <w:bodyDiv w:val="1"/>
      <w:marLeft w:val="0"/>
      <w:marRight w:val="0"/>
      <w:marTop w:val="0"/>
      <w:marBottom w:val="0"/>
      <w:divBdr>
        <w:top w:val="none" w:sz="0" w:space="0" w:color="auto"/>
        <w:left w:val="none" w:sz="0" w:space="0" w:color="auto"/>
        <w:bottom w:val="none" w:sz="0" w:space="0" w:color="auto"/>
        <w:right w:val="none" w:sz="0" w:space="0" w:color="auto"/>
      </w:divBdr>
    </w:div>
    <w:div w:id="258834031">
      <w:bodyDiv w:val="1"/>
      <w:marLeft w:val="0"/>
      <w:marRight w:val="0"/>
      <w:marTop w:val="0"/>
      <w:marBottom w:val="0"/>
      <w:divBdr>
        <w:top w:val="none" w:sz="0" w:space="0" w:color="auto"/>
        <w:left w:val="none" w:sz="0" w:space="0" w:color="auto"/>
        <w:bottom w:val="none" w:sz="0" w:space="0" w:color="auto"/>
        <w:right w:val="none" w:sz="0" w:space="0" w:color="auto"/>
      </w:divBdr>
    </w:div>
    <w:div w:id="260995106">
      <w:bodyDiv w:val="1"/>
      <w:marLeft w:val="0"/>
      <w:marRight w:val="0"/>
      <w:marTop w:val="0"/>
      <w:marBottom w:val="0"/>
      <w:divBdr>
        <w:top w:val="none" w:sz="0" w:space="0" w:color="auto"/>
        <w:left w:val="none" w:sz="0" w:space="0" w:color="auto"/>
        <w:bottom w:val="none" w:sz="0" w:space="0" w:color="auto"/>
        <w:right w:val="none" w:sz="0" w:space="0" w:color="auto"/>
      </w:divBdr>
    </w:div>
    <w:div w:id="262425406">
      <w:bodyDiv w:val="1"/>
      <w:marLeft w:val="0"/>
      <w:marRight w:val="0"/>
      <w:marTop w:val="0"/>
      <w:marBottom w:val="0"/>
      <w:divBdr>
        <w:top w:val="none" w:sz="0" w:space="0" w:color="auto"/>
        <w:left w:val="none" w:sz="0" w:space="0" w:color="auto"/>
        <w:bottom w:val="none" w:sz="0" w:space="0" w:color="auto"/>
        <w:right w:val="none" w:sz="0" w:space="0" w:color="auto"/>
      </w:divBdr>
    </w:div>
    <w:div w:id="263534534">
      <w:bodyDiv w:val="1"/>
      <w:marLeft w:val="0"/>
      <w:marRight w:val="0"/>
      <w:marTop w:val="0"/>
      <w:marBottom w:val="0"/>
      <w:divBdr>
        <w:top w:val="none" w:sz="0" w:space="0" w:color="auto"/>
        <w:left w:val="none" w:sz="0" w:space="0" w:color="auto"/>
        <w:bottom w:val="none" w:sz="0" w:space="0" w:color="auto"/>
        <w:right w:val="none" w:sz="0" w:space="0" w:color="auto"/>
      </w:divBdr>
    </w:div>
    <w:div w:id="264197716">
      <w:bodyDiv w:val="1"/>
      <w:marLeft w:val="0"/>
      <w:marRight w:val="0"/>
      <w:marTop w:val="0"/>
      <w:marBottom w:val="0"/>
      <w:divBdr>
        <w:top w:val="none" w:sz="0" w:space="0" w:color="auto"/>
        <w:left w:val="none" w:sz="0" w:space="0" w:color="auto"/>
        <w:bottom w:val="none" w:sz="0" w:space="0" w:color="auto"/>
        <w:right w:val="none" w:sz="0" w:space="0" w:color="auto"/>
      </w:divBdr>
    </w:div>
    <w:div w:id="267739579">
      <w:bodyDiv w:val="1"/>
      <w:marLeft w:val="0"/>
      <w:marRight w:val="0"/>
      <w:marTop w:val="0"/>
      <w:marBottom w:val="0"/>
      <w:divBdr>
        <w:top w:val="none" w:sz="0" w:space="0" w:color="auto"/>
        <w:left w:val="none" w:sz="0" w:space="0" w:color="auto"/>
        <w:bottom w:val="none" w:sz="0" w:space="0" w:color="auto"/>
        <w:right w:val="none" w:sz="0" w:space="0" w:color="auto"/>
      </w:divBdr>
    </w:div>
    <w:div w:id="267854419">
      <w:bodyDiv w:val="1"/>
      <w:marLeft w:val="0"/>
      <w:marRight w:val="0"/>
      <w:marTop w:val="0"/>
      <w:marBottom w:val="0"/>
      <w:divBdr>
        <w:top w:val="none" w:sz="0" w:space="0" w:color="auto"/>
        <w:left w:val="none" w:sz="0" w:space="0" w:color="auto"/>
        <w:bottom w:val="none" w:sz="0" w:space="0" w:color="auto"/>
        <w:right w:val="none" w:sz="0" w:space="0" w:color="auto"/>
      </w:divBdr>
    </w:div>
    <w:div w:id="270936279">
      <w:bodyDiv w:val="1"/>
      <w:marLeft w:val="0"/>
      <w:marRight w:val="0"/>
      <w:marTop w:val="0"/>
      <w:marBottom w:val="0"/>
      <w:divBdr>
        <w:top w:val="none" w:sz="0" w:space="0" w:color="auto"/>
        <w:left w:val="none" w:sz="0" w:space="0" w:color="auto"/>
        <w:bottom w:val="none" w:sz="0" w:space="0" w:color="auto"/>
        <w:right w:val="none" w:sz="0" w:space="0" w:color="auto"/>
      </w:divBdr>
    </w:div>
    <w:div w:id="271983741">
      <w:bodyDiv w:val="1"/>
      <w:marLeft w:val="0"/>
      <w:marRight w:val="0"/>
      <w:marTop w:val="0"/>
      <w:marBottom w:val="0"/>
      <w:divBdr>
        <w:top w:val="none" w:sz="0" w:space="0" w:color="auto"/>
        <w:left w:val="none" w:sz="0" w:space="0" w:color="auto"/>
        <w:bottom w:val="none" w:sz="0" w:space="0" w:color="auto"/>
        <w:right w:val="none" w:sz="0" w:space="0" w:color="auto"/>
      </w:divBdr>
    </w:div>
    <w:div w:id="272522684">
      <w:bodyDiv w:val="1"/>
      <w:marLeft w:val="0"/>
      <w:marRight w:val="0"/>
      <w:marTop w:val="0"/>
      <w:marBottom w:val="0"/>
      <w:divBdr>
        <w:top w:val="none" w:sz="0" w:space="0" w:color="auto"/>
        <w:left w:val="none" w:sz="0" w:space="0" w:color="auto"/>
        <w:bottom w:val="none" w:sz="0" w:space="0" w:color="auto"/>
        <w:right w:val="none" w:sz="0" w:space="0" w:color="auto"/>
      </w:divBdr>
    </w:div>
    <w:div w:id="274945069">
      <w:bodyDiv w:val="1"/>
      <w:marLeft w:val="0"/>
      <w:marRight w:val="0"/>
      <w:marTop w:val="0"/>
      <w:marBottom w:val="0"/>
      <w:divBdr>
        <w:top w:val="none" w:sz="0" w:space="0" w:color="auto"/>
        <w:left w:val="none" w:sz="0" w:space="0" w:color="auto"/>
        <w:bottom w:val="none" w:sz="0" w:space="0" w:color="auto"/>
        <w:right w:val="none" w:sz="0" w:space="0" w:color="auto"/>
      </w:divBdr>
    </w:div>
    <w:div w:id="275337719">
      <w:bodyDiv w:val="1"/>
      <w:marLeft w:val="0"/>
      <w:marRight w:val="0"/>
      <w:marTop w:val="0"/>
      <w:marBottom w:val="0"/>
      <w:divBdr>
        <w:top w:val="none" w:sz="0" w:space="0" w:color="auto"/>
        <w:left w:val="none" w:sz="0" w:space="0" w:color="auto"/>
        <w:bottom w:val="none" w:sz="0" w:space="0" w:color="auto"/>
        <w:right w:val="none" w:sz="0" w:space="0" w:color="auto"/>
      </w:divBdr>
    </w:div>
    <w:div w:id="275528827">
      <w:bodyDiv w:val="1"/>
      <w:marLeft w:val="0"/>
      <w:marRight w:val="0"/>
      <w:marTop w:val="0"/>
      <w:marBottom w:val="0"/>
      <w:divBdr>
        <w:top w:val="none" w:sz="0" w:space="0" w:color="auto"/>
        <w:left w:val="none" w:sz="0" w:space="0" w:color="auto"/>
        <w:bottom w:val="none" w:sz="0" w:space="0" w:color="auto"/>
        <w:right w:val="none" w:sz="0" w:space="0" w:color="auto"/>
      </w:divBdr>
    </w:div>
    <w:div w:id="277567330">
      <w:bodyDiv w:val="1"/>
      <w:marLeft w:val="0"/>
      <w:marRight w:val="0"/>
      <w:marTop w:val="0"/>
      <w:marBottom w:val="0"/>
      <w:divBdr>
        <w:top w:val="none" w:sz="0" w:space="0" w:color="auto"/>
        <w:left w:val="none" w:sz="0" w:space="0" w:color="auto"/>
        <w:bottom w:val="none" w:sz="0" w:space="0" w:color="auto"/>
        <w:right w:val="none" w:sz="0" w:space="0" w:color="auto"/>
      </w:divBdr>
    </w:div>
    <w:div w:id="278219814">
      <w:bodyDiv w:val="1"/>
      <w:marLeft w:val="0"/>
      <w:marRight w:val="0"/>
      <w:marTop w:val="0"/>
      <w:marBottom w:val="0"/>
      <w:divBdr>
        <w:top w:val="none" w:sz="0" w:space="0" w:color="auto"/>
        <w:left w:val="none" w:sz="0" w:space="0" w:color="auto"/>
        <w:bottom w:val="none" w:sz="0" w:space="0" w:color="auto"/>
        <w:right w:val="none" w:sz="0" w:space="0" w:color="auto"/>
      </w:divBdr>
    </w:div>
    <w:div w:id="279142430">
      <w:bodyDiv w:val="1"/>
      <w:marLeft w:val="0"/>
      <w:marRight w:val="0"/>
      <w:marTop w:val="0"/>
      <w:marBottom w:val="0"/>
      <w:divBdr>
        <w:top w:val="none" w:sz="0" w:space="0" w:color="auto"/>
        <w:left w:val="none" w:sz="0" w:space="0" w:color="auto"/>
        <w:bottom w:val="none" w:sz="0" w:space="0" w:color="auto"/>
        <w:right w:val="none" w:sz="0" w:space="0" w:color="auto"/>
      </w:divBdr>
    </w:div>
    <w:div w:id="280191892">
      <w:bodyDiv w:val="1"/>
      <w:marLeft w:val="0"/>
      <w:marRight w:val="0"/>
      <w:marTop w:val="0"/>
      <w:marBottom w:val="0"/>
      <w:divBdr>
        <w:top w:val="none" w:sz="0" w:space="0" w:color="auto"/>
        <w:left w:val="none" w:sz="0" w:space="0" w:color="auto"/>
        <w:bottom w:val="none" w:sz="0" w:space="0" w:color="auto"/>
        <w:right w:val="none" w:sz="0" w:space="0" w:color="auto"/>
      </w:divBdr>
    </w:div>
    <w:div w:id="280574160">
      <w:bodyDiv w:val="1"/>
      <w:marLeft w:val="0"/>
      <w:marRight w:val="0"/>
      <w:marTop w:val="0"/>
      <w:marBottom w:val="0"/>
      <w:divBdr>
        <w:top w:val="none" w:sz="0" w:space="0" w:color="auto"/>
        <w:left w:val="none" w:sz="0" w:space="0" w:color="auto"/>
        <w:bottom w:val="none" w:sz="0" w:space="0" w:color="auto"/>
        <w:right w:val="none" w:sz="0" w:space="0" w:color="auto"/>
      </w:divBdr>
    </w:div>
    <w:div w:id="281806716">
      <w:bodyDiv w:val="1"/>
      <w:marLeft w:val="0"/>
      <w:marRight w:val="0"/>
      <w:marTop w:val="0"/>
      <w:marBottom w:val="0"/>
      <w:divBdr>
        <w:top w:val="none" w:sz="0" w:space="0" w:color="auto"/>
        <w:left w:val="none" w:sz="0" w:space="0" w:color="auto"/>
        <w:bottom w:val="none" w:sz="0" w:space="0" w:color="auto"/>
        <w:right w:val="none" w:sz="0" w:space="0" w:color="auto"/>
      </w:divBdr>
    </w:div>
    <w:div w:id="282809847">
      <w:bodyDiv w:val="1"/>
      <w:marLeft w:val="0"/>
      <w:marRight w:val="0"/>
      <w:marTop w:val="0"/>
      <w:marBottom w:val="0"/>
      <w:divBdr>
        <w:top w:val="none" w:sz="0" w:space="0" w:color="auto"/>
        <w:left w:val="none" w:sz="0" w:space="0" w:color="auto"/>
        <w:bottom w:val="none" w:sz="0" w:space="0" w:color="auto"/>
        <w:right w:val="none" w:sz="0" w:space="0" w:color="auto"/>
      </w:divBdr>
    </w:div>
    <w:div w:id="284241274">
      <w:bodyDiv w:val="1"/>
      <w:marLeft w:val="0"/>
      <w:marRight w:val="0"/>
      <w:marTop w:val="0"/>
      <w:marBottom w:val="0"/>
      <w:divBdr>
        <w:top w:val="none" w:sz="0" w:space="0" w:color="auto"/>
        <w:left w:val="none" w:sz="0" w:space="0" w:color="auto"/>
        <w:bottom w:val="none" w:sz="0" w:space="0" w:color="auto"/>
        <w:right w:val="none" w:sz="0" w:space="0" w:color="auto"/>
      </w:divBdr>
    </w:div>
    <w:div w:id="285308765">
      <w:bodyDiv w:val="1"/>
      <w:marLeft w:val="0"/>
      <w:marRight w:val="0"/>
      <w:marTop w:val="0"/>
      <w:marBottom w:val="0"/>
      <w:divBdr>
        <w:top w:val="none" w:sz="0" w:space="0" w:color="auto"/>
        <w:left w:val="none" w:sz="0" w:space="0" w:color="auto"/>
        <w:bottom w:val="none" w:sz="0" w:space="0" w:color="auto"/>
        <w:right w:val="none" w:sz="0" w:space="0" w:color="auto"/>
      </w:divBdr>
    </w:div>
    <w:div w:id="287585596">
      <w:bodyDiv w:val="1"/>
      <w:marLeft w:val="0"/>
      <w:marRight w:val="0"/>
      <w:marTop w:val="0"/>
      <w:marBottom w:val="0"/>
      <w:divBdr>
        <w:top w:val="none" w:sz="0" w:space="0" w:color="auto"/>
        <w:left w:val="none" w:sz="0" w:space="0" w:color="auto"/>
        <w:bottom w:val="none" w:sz="0" w:space="0" w:color="auto"/>
        <w:right w:val="none" w:sz="0" w:space="0" w:color="auto"/>
      </w:divBdr>
    </w:div>
    <w:div w:id="287590970">
      <w:bodyDiv w:val="1"/>
      <w:marLeft w:val="0"/>
      <w:marRight w:val="0"/>
      <w:marTop w:val="0"/>
      <w:marBottom w:val="0"/>
      <w:divBdr>
        <w:top w:val="none" w:sz="0" w:space="0" w:color="auto"/>
        <w:left w:val="none" w:sz="0" w:space="0" w:color="auto"/>
        <w:bottom w:val="none" w:sz="0" w:space="0" w:color="auto"/>
        <w:right w:val="none" w:sz="0" w:space="0" w:color="auto"/>
      </w:divBdr>
    </w:div>
    <w:div w:id="287931113">
      <w:bodyDiv w:val="1"/>
      <w:marLeft w:val="0"/>
      <w:marRight w:val="0"/>
      <w:marTop w:val="0"/>
      <w:marBottom w:val="0"/>
      <w:divBdr>
        <w:top w:val="none" w:sz="0" w:space="0" w:color="auto"/>
        <w:left w:val="none" w:sz="0" w:space="0" w:color="auto"/>
        <w:bottom w:val="none" w:sz="0" w:space="0" w:color="auto"/>
        <w:right w:val="none" w:sz="0" w:space="0" w:color="auto"/>
      </w:divBdr>
    </w:div>
    <w:div w:id="287974727">
      <w:bodyDiv w:val="1"/>
      <w:marLeft w:val="0"/>
      <w:marRight w:val="0"/>
      <w:marTop w:val="0"/>
      <w:marBottom w:val="0"/>
      <w:divBdr>
        <w:top w:val="none" w:sz="0" w:space="0" w:color="auto"/>
        <w:left w:val="none" w:sz="0" w:space="0" w:color="auto"/>
        <w:bottom w:val="none" w:sz="0" w:space="0" w:color="auto"/>
        <w:right w:val="none" w:sz="0" w:space="0" w:color="auto"/>
      </w:divBdr>
    </w:div>
    <w:div w:id="288508893">
      <w:bodyDiv w:val="1"/>
      <w:marLeft w:val="0"/>
      <w:marRight w:val="0"/>
      <w:marTop w:val="0"/>
      <w:marBottom w:val="0"/>
      <w:divBdr>
        <w:top w:val="none" w:sz="0" w:space="0" w:color="auto"/>
        <w:left w:val="none" w:sz="0" w:space="0" w:color="auto"/>
        <w:bottom w:val="none" w:sz="0" w:space="0" w:color="auto"/>
        <w:right w:val="none" w:sz="0" w:space="0" w:color="auto"/>
      </w:divBdr>
    </w:div>
    <w:div w:id="294651341">
      <w:bodyDiv w:val="1"/>
      <w:marLeft w:val="0"/>
      <w:marRight w:val="0"/>
      <w:marTop w:val="0"/>
      <w:marBottom w:val="0"/>
      <w:divBdr>
        <w:top w:val="none" w:sz="0" w:space="0" w:color="auto"/>
        <w:left w:val="none" w:sz="0" w:space="0" w:color="auto"/>
        <w:bottom w:val="none" w:sz="0" w:space="0" w:color="auto"/>
        <w:right w:val="none" w:sz="0" w:space="0" w:color="auto"/>
      </w:divBdr>
    </w:div>
    <w:div w:id="296568486">
      <w:bodyDiv w:val="1"/>
      <w:marLeft w:val="0"/>
      <w:marRight w:val="0"/>
      <w:marTop w:val="0"/>
      <w:marBottom w:val="0"/>
      <w:divBdr>
        <w:top w:val="none" w:sz="0" w:space="0" w:color="auto"/>
        <w:left w:val="none" w:sz="0" w:space="0" w:color="auto"/>
        <w:bottom w:val="none" w:sz="0" w:space="0" w:color="auto"/>
        <w:right w:val="none" w:sz="0" w:space="0" w:color="auto"/>
      </w:divBdr>
    </w:div>
    <w:div w:id="299851155">
      <w:bodyDiv w:val="1"/>
      <w:marLeft w:val="0"/>
      <w:marRight w:val="0"/>
      <w:marTop w:val="0"/>
      <w:marBottom w:val="0"/>
      <w:divBdr>
        <w:top w:val="none" w:sz="0" w:space="0" w:color="auto"/>
        <w:left w:val="none" w:sz="0" w:space="0" w:color="auto"/>
        <w:bottom w:val="none" w:sz="0" w:space="0" w:color="auto"/>
        <w:right w:val="none" w:sz="0" w:space="0" w:color="auto"/>
      </w:divBdr>
    </w:div>
    <w:div w:id="302545139">
      <w:bodyDiv w:val="1"/>
      <w:marLeft w:val="0"/>
      <w:marRight w:val="0"/>
      <w:marTop w:val="0"/>
      <w:marBottom w:val="0"/>
      <w:divBdr>
        <w:top w:val="none" w:sz="0" w:space="0" w:color="auto"/>
        <w:left w:val="none" w:sz="0" w:space="0" w:color="auto"/>
        <w:bottom w:val="none" w:sz="0" w:space="0" w:color="auto"/>
        <w:right w:val="none" w:sz="0" w:space="0" w:color="auto"/>
      </w:divBdr>
    </w:div>
    <w:div w:id="304969303">
      <w:bodyDiv w:val="1"/>
      <w:marLeft w:val="0"/>
      <w:marRight w:val="0"/>
      <w:marTop w:val="0"/>
      <w:marBottom w:val="0"/>
      <w:divBdr>
        <w:top w:val="none" w:sz="0" w:space="0" w:color="auto"/>
        <w:left w:val="none" w:sz="0" w:space="0" w:color="auto"/>
        <w:bottom w:val="none" w:sz="0" w:space="0" w:color="auto"/>
        <w:right w:val="none" w:sz="0" w:space="0" w:color="auto"/>
      </w:divBdr>
    </w:div>
    <w:div w:id="306739410">
      <w:bodyDiv w:val="1"/>
      <w:marLeft w:val="0"/>
      <w:marRight w:val="0"/>
      <w:marTop w:val="0"/>
      <w:marBottom w:val="0"/>
      <w:divBdr>
        <w:top w:val="none" w:sz="0" w:space="0" w:color="auto"/>
        <w:left w:val="none" w:sz="0" w:space="0" w:color="auto"/>
        <w:bottom w:val="none" w:sz="0" w:space="0" w:color="auto"/>
        <w:right w:val="none" w:sz="0" w:space="0" w:color="auto"/>
      </w:divBdr>
    </w:div>
    <w:div w:id="310059989">
      <w:bodyDiv w:val="1"/>
      <w:marLeft w:val="0"/>
      <w:marRight w:val="0"/>
      <w:marTop w:val="0"/>
      <w:marBottom w:val="0"/>
      <w:divBdr>
        <w:top w:val="none" w:sz="0" w:space="0" w:color="auto"/>
        <w:left w:val="none" w:sz="0" w:space="0" w:color="auto"/>
        <w:bottom w:val="none" w:sz="0" w:space="0" w:color="auto"/>
        <w:right w:val="none" w:sz="0" w:space="0" w:color="auto"/>
      </w:divBdr>
    </w:div>
    <w:div w:id="312029124">
      <w:bodyDiv w:val="1"/>
      <w:marLeft w:val="0"/>
      <w:marRight w:val="0"/>
      <w:marTop w:val="0"/>
      <w:marBottom w:val="0"/>
      <w:divBdr>
        <w:top w:val="none" w:sz="0" w:space="0" w:color="auto"/>
        <w:left w:val="none" w:sz="0" w:space="0" w:color="auto"/>
        <w:bottom w:val="none" w:sz="0" w:space="0" w:color="auto"/>
        <w:right w:val="none" w:sz="0" w:space="0" w:color="auto"/>
      </w:divBdr>
    </w:div>
    <w:div w:id="314341280">
      <w:bodyDiv w:val="1"/>
      <w:marLeft w:val="0"/>
      <w:marRight w:val="0"/>
      <w:marTop w:val="0"/>
      <w:marBottom w:val="0"/>
      <w:divBdr>
        <w:top w:val="none" w:sz="0" w:space="0" w:color="auto"/>
        <w:left w:val="none" w:sz="0" w:space="0" w:color="auto"/>
        <w:bottom w:val="none" w:sz="0" w:space="0" w:color="auto"/>
        <w:right w:val="none" w:sz="0" w:space="0" w:color="auto"/>
      </w:divBdr>
    </w:div>
    <w:div w:id="317079342">
      <w:bodyDiv w:val="1"/>
      <w:marLeft w:val="0"/>
      <w:marRight w:val="0"/>
      <w:marTop w:val="0"/>
      <w:marBottom w:val="0"/>
      <w:divBdr>
        <w:top w:val="none" w:sz="0" w:space="0" w:color="auto"/>
        <w:left w:val="none" w:sz="0" w:space="0" w:color="auto"/>
        <w:bottom w:val="none" w:sz="0" w:space="0" w:color="auto"/>
        <w:right w:val="none" w:sz="0" w:space="0" w:color="auto"/>
      </w:divBdr>
    </w:div>
    <w:div w:id="318267437">
      <w:bodyDiv w:val="1"/>
      <w:marLeft w:val="0"/>
      <w:marRight w:val="0"/>
      <w:marTop w:val="0"/>
      <w:marBottom w:val="0"/>
      <w:divBdr>
        <w:top w:val="none" w:sz="0" w:space="0" w:color="auto"/>
        <w:left w:val="none" w:sz="0" w:space="0" w:color="auto"/>
        <w:bottom w:val="none" w:sz="0" w:space="0" w:color="auto"/>
        <w:right w:val="none" w:sz="0" w:space="0" w:color="auto"/>
      </w:divBdr>
    </w:div>
    <w:div w:id="324237400">
      <w:bodyDiv w:val="1"/>
      <w:marLeft w:val="0"/>
      <w:marRight w:val="0"/>
      <w:marTop w:val="0"/>
      <w:marBottom w:val="0"/>
      <w:divBdr>
        <w:top w:val="none" w:sz="0" w:space="0" w:color="auto"/>
        <w:left w:val="none" w:sz="0" w:space="0" w:color="auto"/>
        <w:bottom w:val="none" w:sz="0" w:space="0" w:color="auto"/>
        <w:right w:val="none" w:sz="0" w:space="0" w:color="auto"/>
      </w:divBdr>
    </w:div>
    <w:div w:id="325517948">
      <w:bodyDiv w:val="1"/>
      <w:marLeft w:val="0"/>
      <w:marRight w:val="0"/>
      <w:marTop w:val="0"/>
      <w:marBottom w:val="0"/>
      <w:divBdr>
        <w:top w:val="none" w:sz="0" w:space="0" w:color="auto"/>
        <w:left w:val="none" w:sz="0" w:space="0" w:color="auto"/>
        <w:bottom w:val="none" w:sz="0" w:space="0" w:color="auto"/>
        <w:right w:val="none" w:sz="0" w:space="0" w:color="auto"/>
      </w:divBdr>
    </w:div>
    <w:div w:id="327289541">
      <w:bodyDiv w:val="1"/>
      <w:marLeft w:val="0"/>
      <w:marRight w:val="0"/>
      <w:marTop w:val="0"/>
      <w:marBottom w:val="0"/>
      <w:divBdr>
        <w:top w:val="none" w:sz="0" w:space="0" w:color="auto"/>
        <w:left w:val="none" w:sz="0" w:space="0" w:color="auto"/>
        <w:bottom w:val="none" w:sz="0" w:space="0" w:color="auto"/>
        <w:right w:val="none" w:sz="0" w:space="0" w:color="auto"/>
      </w:divBdr>
    </w:div>
    <w:div w:id="327637129">
      <w:bodyDiv w:val="1"/>
      <w:marLeft w:val="0"/>
      <w:marRight w:val="0"/>
      <w:marTop w:val="0"/>
      <w:marBottom w:val="0"/>
      <w:divBdr>
        <w:top w:val="none" w:sz="0" w:space="0" w:color="auto"/>
        <w:left w:val="none" w:sz="0" w:space="0" w:color="auto"/>
        <w:bottom w:val="none" w:sz="0" w:space="0" w:color="auto"/>
        <w:right w:val="none" w:sz="0" w:space="0" w:color="auto"/>
      </w:divBdr>
    </w:div>
    <w:div w:id="327828397">
      <w:bodyDiv w:val="1"/>
      <w:marLeft w:val="0"/>
      <w:marRight w:val="0"/>
      <w:marTop w:val="0"/>
      <w:marBottom w:val="0"/>
      <w:divBdr>
        <w:top w:val="none" w:sz="0" w:space="0" w:color="auto"/>
        <w:left w:val="none" w:sz="0" w:space="0" w:color="auto"/>
        <w:bottom w:val="none" w:sz="0" w:space="0" w:color="auto"/>
        <w:right w:val="none" w:sz="0" w:space="0" w:color="auto"/>
      </w:divBdr>
    </w:div>
    <w:div w:id="328486388">
      <w:bodyDiv w:val="1"/>
      <w:marLeft w:val="0"/>
      <w:marRight w:val="0"/>
      <w:marTop w:val="0"/>
      <w:marBottom w:val="0"/>
      <w:divBdr>
        <w:top w:val="none" w:sz="0" w:space="0" w:color="auto"/>
        <w:left w:val="none" w:sz="0" w:space="0" w:color="auto"/>
        <w:bottom w:val="none" w:sz="0" w:space="0" w:color="auto"/>
        <w:right w:val="none" w:sz="0" w:space="0" w:color="auto"/>
      </w:divBdr>
    </w:div>
    <w:div w:id="329866443">
      <w:bodyDiv w:val="1"/>
      <w:marLeft w:val="0"/>
      <w:marRight w:val="0"/>
      <w:marTop w:val="0"/>
      <w:marBottom w:val="0"/>
      <w:divBdr>
        <w:top w:val="none" w:sz="0" w:space="0" w:color="auto"/>
        <w:left w:val="none" w:sz="0" w:space="0" w:color="auto"/>
        <w:bottom w:val="none" w:sz="0" w:space="0" w:color="auto"/>
        <w:right w:val="none" w:sz="0" w:space="0" w:color="auto"/>
      </w:divBdr>
    </w:div>
    <w:div w:id="330572196">
      <w:bodyDiv w:val="1"/>
      <w:marLeft w:val="0"/>
      <w:marRight w:val="0"/>
      <w:marTop w:val="0"/>
      <w:marBottom w:val="0"/>
      <w:divBdr>
        <w:top w:val="none" w:sz="0" w:space="0" w:color="auto"/>
        <w:left w:val="none" w:sz="0" w:space="0" w:color="auto"/>
        <w:bottom w:val="none" w:sz="0" w:space="0" w:color="auto"/>
        <w:right w:val="none" w:sz="0" w:space="0" w:color="auto"/>
      </w:divBdr>
    </w:div>
    <w:div w:id="330643912">
      <w:bodyDiv w:val="1"/>
      <w:marLeft w:val="0"/>
      <w:marRight w:val="0"/>
      <w:marTop w:val="0"/>
      <w:marBottom w:val="0"/>
      <w:divBdr>
        <w:top w:val="none" w:sz="0" w:space="0" w:color="auto"/>
        <w:left w:val="none" w:sz="0" w:space="0" w:color="auto"/>
        <w:bottom w:val="none" w:sz="0" w:space="0" w:color="auto"/>
        <w:right w:val="none" w:sz="0" w:space="0" w:color="auto"/>
      </w:divBdr>
    </w:div>
    <w:div w:id="339309735">
      <w:bodyDiv w:val="1"/>
      <w:marLeft w:val="0"/>
      <w:marRight w:val="0"/>
      <w:marTop w:val="0"/>
      <w:marBottom w:val="0"/>
      <w:divBdr>
        <w:top w:val="none" w:sz="0" w:space="0" w:color="auto"/>
        <w:left w:val="none" w:sz="0" w:space="0" w:color="auto"/>
        <w:bottom w:val="none" w:sz="0" w:space="0" w:color="auto"/>
        <w:right w:val="none" w:sz="0" w:space="0" w:color="auto"/>
      </w:divBdr>
    </w:div>
    <w:div w:id="339965608">
      <w:bodyDiv w:val="1"/>
      <w:marLeft w:val="0"/>
      <w:marRight w:val="0"/>
      <w:marTop w:val="0"/>
      <w:marBottom w:val="0"/>
      <w:divBdr>
        <w:top w:val="none" w:sz="0" w:space="0" w:color="auto"/>
        <w:left w:val="none" w:sz="0" w:space="0" w:color="auto"/>
        <w:bottom w:val="none" w:sz="0" w:space="0" w:color="auto"/>
        <w:right w:val="none" w:sz="0" w:space="0" w:color="auto"/>
      </w:divBdr>
    </w:div>
    <w:div w:id="341203841">
      <w:bodyDiv w:val="1"/>
      <w:marLeft w:val="0"/>
      <w:marRight w:val="0"/>
      <w:marTop w:val="0"/>
      <w:marBottom w:val="0"/>
      <w:divBdr>
        <w:top w:val="none" w:sz="0" w:space="0" w:color="auto"/>
        <w:left w:val="none" w:sz="0" w:space="0" w:color="auto"/>
        <w:bottom w:val="none" w:sz="0" w:space="0" w:color="auto"/>
        <w:right w:val="none" w:sz="0" w:space="0" w:color="auto"/>
      </w:divBdr>
    </w:div>
    <w:div w:id="341780612">
      <w:bodyDiv w:val="1"/>
      <w:marLeft w:val="0"/>
      <w:marRight w:val="0"/>
      <w:marTop w:val="0"/>
      <w:marBottom w:val="0"/>
      <w:divBdr>
        <w:top w:val="none" w:sz="0" w:space="0" w:color="auto"/>
        <w:left w:val="none" w:sz="0" w:space="0" w:color="auto"/>
        <w:bottom w:val="none" w:sz="0" w:space="0" w:color="auto"/>
        <w:right w:val="none" w:sz="0" w:space="0" w:color="auto"/>
      </w:divBdr>
    </w:div>
    <w:div w:id="342434337">
      <w:bodyDiv w:val="1"/>
      <w:marLeft w:val="0"/>
      <w:marRight w:val="0"/>
      <w:marTop w:val="0"/>
      <w:marBottom w:val="0"/>
      <w:divBdr>
        <w:top w:val="none" w:sz="0" w:space="0" w:color="auto"/>
        <w:left w:val="none" w:sz="0" w:space="0" w:color="auto"/>
        <w:bottom w:val="none" w:sz="0" w:space="0" w:color="auto"/>
        <w:right w:val="none" w:sz="0" w:space="0" w:color="auto"/>
      </w:divBdr>
    </w:div>
    <w:div w:id="342830245">
      <w:bodyDiv w:val="1"/>
      <w:marLeft w:val="0"/>
      <w:marRight w:val="0"/>
      <w:marTop w:val="0"/>
      <w:marBottom w:val="0"/>
      <w:divBdr>
        <w:top w:val="none" w:sz="0" w:space="0" w:color="auto"/>
        <w:left w:val="none" w:sz="0" w:space="0" w:color="auto"/>
        <w:bottom w:val="none" w:sz="0" w:space="0" w:color="auto"/>
        <w:right w:val="none" w:sz="0" w:space="0" w:color="auto"/>
      </w:divBdr>
    </w:div>
    <w:div w:id="343631037">
      <w:bodyDiv w:val="1"/>
      <w:marLeft w:val="0"/>
      <w:marRight w:val="0"/>
      <w:marTop w:val="0"/>
      <w:marBottom w:val="0"/>
      <w:divBdr>
        <w:top w:val="none" w:sz="0" w:space="0" w:color="auto"/>
        <w:left w:val="none" w:sz="0" w:space="0" w:color="auto"/>
        <w:bottom w:val="none" w:sz="0" w:space="0" w:color="auto"/>
        <w:right w:val="none" w:sz="0" w:space="0" w:color="auto"/>
      </w:divBdr>
    </w:div>
    <w:div w:id="343822248">
      <w:bodyDiv w:val="1"/>
      <w:marLeft w:val="0"/>
      <w:marRight w:val="0"/>
      <w:marTop w:val="0"/>
      <w:marBottom w:val="0"/>
      <w:divBdr>
        <w:top w:val="none" w:sz="0" w:space="0" w:color="auto"/>
        <w:left w:val="none" w:sz="0" w:space="0" w:color="auto"/>
        <w:bottom w:val="none" w:sz="0" w:space="0" w:color="auto"/>
        <w:right w:val="none" w:sz="0" w:space="0" w:color="auto"/>
      </w:divBdr>
    </w:div>
    <w:div w:id="343939647">
      <w:bodyDiv w:val="1"/>
      <w:marLeft w:val="0"/>
      <w:marRight w:val="0"/>
      <w:marTop w:val="0"/>
      <w:marBottom w:val="0"/>
      <w:divBdr>
        <w:top w:val="none" w:sz="0" w:space="0" w:color="auto"/>
        <w:left w:val="none" w:sz="0" w:space="0" w:color="auto"/>
        <w:bottom w:val="none" w:sz="0" w:space="0" w:color="auto"/>
        <w:right w:val="none" w:sz="0" w:space="0" w:color="auto"/>
      </w:divBdr>
    </w:div>
    <w:div w:id="347218390">
      <w:bodyDiv w:val="1"/>
      <w:marLeft w:val="0"/>
      <w:marRight w:val="0"/>
      <w:marTop w:val="0"/>
      <w:marBottom w:val="0"/>
      <w:divBdr>
        <w:top w:val="none" w:sz="0" w:space="0" w:color="auto"/>
        <w:left w:val="none" w:sz="0" w:space="0" w:color="auto"/>
        <w:bottom w:val="none" w:sz="0" w:space="0" w:color="auto"/>
        <w:right w:val="none" w:sz="0" w:space="0" w:color="auto"/>
      </w:divBdr>
    </w:div>
    <w:div w:id="350955567">
      <w:bodyDiv w:val="1"/>
      <w:marLeft w:val="0"/>
      <w:marRight w:val="0"/>
      <w:marTop w:val="0"/>
      <w:marBottom w:val="0"/>
      <w:divBdr>
        <w:top w:val="none" w:sz="0" w:space="0" w:color="auto"/>
        <w:left w:val="none" w:sz="0" w:space="0" w:color="auto"/>
        <w:bottom w:val="none" w:sz="0" w:space="0" w:color="auto"/>
        <w:right w:val="none" w:sz="0" w:space="0" w:color="auto"/>
      </w:divBdr>
    </w:div>
    <w:div w:id="350961298">
      <w:bodyDiv w:val="1"/>
      <w:marLeft w:val="0"/>
      <w:marRight w:val="0"/>
      <w:marTop w:val="0"/>
      <w:marBottom w:val="0"/>
      <w:divBdr>
        <w:top w:val="none" w:sz="0" w:space="0" w:color="auto"/>
        <w:left w:val="none" w:sz="0" w:space="0" w:color="auto"/>
        <w:bottom w:val="none" w:sz="0" w:space="0" w:color="auto"/>
        <w:right w:val="none" w:sz="0" w:space="0" w:color="auto"/>
      </w:divBdr>
    </w:div>
    <w:div w:id="351489968">
      <w:bodyDiv w:val="1"/>
      <w:marLeft w:val="0"/>
      <w:marRight w:val="0"/>
      <w:marTop w:val="0"/>
      <w:marBottom w:val="0"/>
      <w:divBdr>
        <w:top w:val="none" w:sz="0" w:space="0" w:color="auto"/>
        <w:left w:val="none" w:sz="0" w:space="0" w:color="auto"/>
        <w:bottom w:val="none" w:sz="0" w:space="0" w:color="auto"/>
        <w:right w:val="none" w:sz="0" w:space="0" w:color="auto"/>
      </w:divBdr>
    </w:div>
    <w:div w:id="356586735">
      <w:bodyDiv w:val="1"/>
      <w:marLeft w:val="0"/>
      <w:marRight w:val="0"/>
      <w:marTop w:val="0"/>
      <w:marBottom w:val="0"/>
      <w:divBdr>
        <w:top w:val="none" w:sz="0" w:space="0" w:color="auto"/>
        <w:left w:val="none" w:sz="0" w:space="0" w:color="auto"/>
        <w:bottom w:val="none" w:sz="0" w:space="0" w:color="auto"/>
        <w:right w:val="none" w:sz="0" w:space="0" w:color="auto"/>
      </w:divBdr>
    </w:div>
    <w:div w:id="357704063">
      <w:bodyDiv w:val="1"/>
      <w:marLeft w:val="0"/>
      <w:marRight w:val="0"/>
      <w:marTop w:val="0"/>
      <w:marBottom w:val="0"/>
      <w:divBdr>
        <w:top w:val="none" w:sz="0" w:space="0" w:color="auto"/>
        <w:left w:val="none" w:sz="0" w:space="0" w:color="auto"/>
        <w:bottom w:val="none" w:sz="0" w:space="0" w:color="auto"/>
        <w:right w:val="none" w:sz="0" w:space="0" w:color="auto"/>
      </w:divBdr>
    </w:div>
    <w:div w:id="361201534">
      <w:bodyDiv w:val="1"/>
      <w:marLeft w:val="0"/>
      <w:marRight w:val="0"/>
      <w:marTop w:val="0"/>
      <w:marBottom w:val="0"/>
      <w:divBdr>
        <w:top w:val="none" w:sz="0" w:space="0" w:color="auto"/>
        <w:left w:val="none" w:sz="0" w:space="0" w:color="auto"/>
        <w:bottom w:val="none" w:sz="0" w:space="0" w:color="auto"/>
        <w:right w:val="none" w:sz="0" w:space="0" w:color="auto"/>
      </w:divBdr>
    </w:div>
    <w:div w:id="362437627">
      <w:bodyDiv w:val="1"/>
      <w:marLeft w:val="0"/>
      <w:marRight w:val="0"/>
      <w:marTop w:val="0"/>
      <w:marBottom w:val="0"/>
      <w:divBdr>
        <w:top w:val="none" w:sz="0" w:space="0" w:color="auto"/>
        <w:left w:val="none" w:sz="0" w:space="0" w:color="auto"/>
        <w:bottom w:val="none" w:sz="0" w:space="0" w:color="auto"/>
        <w:right w:val="none" w:sz="0" w:space="0" w:color="auto"/>
      </w:divBdr>
    </w:div>
    <w:div w:id="369960337">
      <w:bodyDiv w:val="1"/>
      <w:marLeft w:val="0"/>
      <w:marRight w:val="0"/>
      <w:marTop w:val="0"/>
      <w:marBottom w:val="0"/>
      <w:divBdr>
        <w:top w:val="none" w:sz="0" w:space="0" w:color="auto"/>
        <w:left w:val="none" w:sz="0" w:space="0" w:color="auto"/>
        <w:bottom w:val="none" w:sz="0" w:space="0" w:color="auto"/>
        <w:right w:val="none" w:sz="0" w:space="0" w:color="auto"/>
      </w:divBdr>
    </w:div>
    <w:div w:id="371268405">
      <w:bodyDiv w:val="1"/>
      <w:marLeft w:val="0"/>
      <w:marRight w:val="0"/>
      <w:marTop w:val="0"/>
      <w:marBottom w:val="0"/>
      <w:divBdr>
        <w:top w:val="none" w:sz="0" w:space="0" w:color="auto"/>
        <w:left w:val="none" w:sz="0" w:space="0" w:color="auto"/>
        <w:bottom w:val="none" w:sz="0" w:space="0" w:color="auto"/>
        <w:right w:val="none" w:sz="0" w:space="0" w:color="auto"/>
      </w:divBdr>
    </w:div>
    <w:div w:id="371393093">
      <w:bodyDiv w:val="1"/>
      <w:marLeft w:val="0"/>
      <w:marRight w:val="0"/>
      <w:marTop w:val="0"/>
      <w:marBottom w:val="0"/>
      <w:divBdr>
        <w:top w:val="none" w:sz="0" w:space="0" w:color="auto"/>
        <w:left w:val="none" w:sz="0" w:space="0" w:color="auto"/>
        <w:bottom w:val="none" w:sz="0" w:space="0" w:color="auto"/>
        <w:right w:val="none" w:sz="0" w:space="0" w:color="auto"/>
      </w:divBdr>
    </w:div>
    <w:div w:id="374740887">
      <w:bodyDiv w:val="1"/>
      <w:marLeft w:val="0"/>
      <w:marRight w:val="0"/>
      <w:marTop w:val="0"/>
      <w:marBottom w:val="0"/>
      <w:divBdr>
        <w:top w:val="none" w:sz="0" w:space="0" w:color="auto"/>
        <w:left w:val="none" w:sz="0" w:space="0" w:color="auto"/>
        <w:bottom w:val="none" w:sz="0" w:space="0" w:color="auto"/>
        <w:right w:val="none" w:sz="0" w:space="0" w:color="auto"/>
      </w:divBdr>
    </w:div>
    <w:div w:id="375937270">
      <w:bodyDiv w:val="1"/>
      <w:marLeft w:val="0"/>
      <w:marRight w:val="0"/>
      <w:marTop w:val="0"/>
      <w:marBottom w:val="0"/>
      <w:divBdr>
        <w:top w:val="none" w:sz="0" w:space="0" w:color="auto"/>
        <w:left w:val="none" w:sz="0" w:space="0" w:color="auto"/>
        <w:bottom w:val="none" w:sz="0" w:space="0" w:color="auto"/>
        <w:right w:val="none" w:sz="0" w:space="0" w:color="auto"/>
      </w:divBdr>
    </w:div>
    <w:div w:id="376125913">
      <w:bodyDiv w:val="1"/>
      <w:marLeft w:val="0"/>
      <w:marRight w:val="0"/>
      <w:marTop w:val="0"/>
      <w:marBottom w:val="0"/>
      <w:divBdr>
        <w:top w:val="none" w:sz="0" w:space="0" w:color="auto"/>
        <w:left w:val="none" w:sz="0" w:space="0" w:color="auto"/>
        <w:bottom w:val="none" w:sz="0" w:space="0" w:color="auto"/>
        <w:right w:val="none" w:sz="0" w:space="0" w:color="auto"/>
      </w:divBdr>
    </w:div>
    <w:div w:id="376127263">
      <w:bodyDiv w:val="1"/>
      <w:marLeft w:val="0"/>
      <w:marRight w:val="0"/>
      <w:marTop w:val="0"/>
      <w:marBottom w:val="0"/>
      <w:divBdr>
        <w:top w:val="none" w:sz="0" w:space="0" w:color="auto"/>
        <w:left w:val="none" w:sz="0" w:space="0" w:color="auto"/>
        <w:bottom w:val="none" w:sz="0" w:space="0" w:color="auto"/>
        <w:right w:val="none" w:sz="0" w:space="0" w:color="auto"/>
      </w:divBdr>
    </w:div>
    <w:div w:id="378012747">
      <w:bodyDiv w:val="1"/>
      <w:marLeft w:val="0"/>
      <w:marRight w:val="0"/>
      <w:marTop w:val="0"/>
      <w:marBottom w:val="0"/>
      <w:divBdr>
        <w:top w:val="none" w:sz="0" w:space="0" w:color="auto"/>
        <w:left w:val="none" w:sz="0" w:space="0" w:color="auto"/>
        <w:bottom w:val="none" w:sz="0" w:space="0" w:color="auto"/>
        <w:right w:val="none" w:sz="0" w:space="0" w:color="auto"/>
      </w:divBdr>
    </w:div>
    <w:div w:id="378633369">
      <w:bodyDiv w:val="1"/>
      <w:marLeft w:val="0"/>
      <w:marRight w:val="0"/>
      <w:marTop w:val="0"/>
      <w:marBottom w:val="0"/>
      <w:divBdr>
        <w:top w:val="none" w:sz="0" w:space="0" w:color="auto"/>
        <w:left w:val="none" w:sz="0" w:space="0" w:color="auto"/>
        <w:bottom w:val="none" w:sz="0" w:space="0" w:color="auto"/>
        <w:right w:val="none" w:sz="0" w:space="0" w:color="auto"/>
      </w:divBdr>
    </w:div>
    <w:div w:id="383453219">
      <w:bodyDiv w:val="1"/>
      <w:marLeft w:val="0"/>
      <w:marRight w:val="0"/>
      <w:marTop w:val="0"/>
      <w:marBottom w:val="0"/>
      <w:divBdr>
        <w:top w:val="none" w:sz="0" w:space="0" w:color="auto"/>
        <w:left w:val="none" w:sz="0" w:space="0" w:color="auto"/>
        <w:bottom w:val="none" w:sz="0" w:space="0" w:color="auto"/>
        <w:right w:val="none" w:sz="0" w:space="0" w:color="auto"/>
      </w:divBdr>
    </w:div>
    <w:div w:id="383721979">
      <w:bodyDiv w:val="1"/>
      <w:marLeft w:val="0"/>
      <w:marRight w:val="0"/>
      <w:marTop w:val="0"/>
      <w:marBottom w:val="0"/>
      <w:divBdr>
        <w:top w:val="none" w:sz="0" w:space="0" w:color="auto"/>
        <w:left w:val="none" w:sz="0" w:space="0" w:color="auto"/>
        <w:bottom w:val="none" w:sz="0" w:space="0" w:color="auto"/>
        <w:right w:val="none" w:sz="0" w:space="0" w:color="auto"/>
      </w:divBdr>
    </w:div>
    <w:div w:id="385447984">
      <w:bodyDiv w:val="1"/>
      <w:marLeft w:val="0"/>
      <w:marRight w:val="0"/>
      <w:marTop w:val="0"/>
      <w:marBottom w:val="0"/>
      <w:divBdr>
        <w:top w:val="none" w:sz="0" w:space="0" w:color="auto"/>
        <w:left w:val="none" w:sz="0" w:space="0" w:color="auto"/>
        <w:bottom w:val="none" w:sz="0" w:space="0" w:color="auto"/>
        <w:right w:val="none" w:sz="0" w:space="0" w:color="auto"/>
      </w:divBdr>
    </w:div>
    <w:div w:id="388306294">
      <w:bodyDiv w:val="1"/>
      <w:marLeft w:val="0"/>
      <w:marRight w:val="0"/>
      <w:marTop w:val="0"/>
      <w:marBottom w:val="0"/>
      <w:divBdr>
        <w:top w:val="none" w:sz="0" w:space="0" w:color="auto"/>
        <w:left w:val="none" w:sz="0" w:space="0" w:color="auto"/>
        <w:bottom w:val="none" w:sz="0" w:space="0" w:color="auto"/>
        <w:right w:val="none" w:sz="0" w:space="0" w:color="auto"/>
      </w:divBdr>
    </w:div>
    <w:div w:id="389427899">
      <w:bodyDiv w:val="1"/>
      <w:marLeft w:val="0"/>
      <w:marRight w:val="0"/>
      <w:marTop w:val="0"/>
      <w:marBottom w:val="0"/>
      <w:divBdr>
        <w:top w:val="none" w:sz="0" w:space="0" w:color="auto"/>
        <w:left w:val="none" w:sz="0" w:space="0" w:color="auto"/>
        <w:bottom w:val="none" w:sz="0" w:space="0" w:color="auto"/>
        <w:right w:val="none" w:sz="0" w:space="0" w:color="auto"/>
      </w:divBdr>
    </w:div>
    <w:div w:id="389504760">
      <w:bodyDiv w:val="1"/>
      <w:marLeft w:val="0"/>
      <w:marRight w:val="0"/>
      <w:marTop w:val="0"/>
      <w:marBottom w:val="0"/>
      <w:divBdr>
        <w:top w:val="none" w:sz="0" w:space="0" w:color="auto"/>
        <w:left w:val="none" w:sz="0" w:space="0" w:color="auto"/>
        <w:bottom w:val="none" w:sz="0" w:space="0" w:color="auto"/>
        <w:right w:val="none" w:sz="0" w:space="0" w:color="auto"/>
      </w:divBdr>
    </w:div>
    <w:div w:id="391733238">
      <w:bodyDiv w:val="1"/>
      <w:marLeft w:val="0"/>
      <w:marRight w:val="0"/>
      <w:marTop w:val="0"/>
      <w:marBottom w:val="0"/>
      <w:divBdr>
        <w:top w:val="none" w:sz="0" w:space="0" w:color="auto"/>
        <w:left w:val="none" w:sz="0" w:space="0" w:color="auto"/>
        <w:bottom w:val="none" w:sz="0" w:space="0" w:color="auto"/>
        <w:right w:val="none" w:sz="0" w:space="0" w:color="auto"/>
      </w:divBdr>
    </w:div>
    <w:div w:id="396099947">
      <w:bodyDiv w:val="1"/>
      <w:marLeft w:val="0"/>
      <w:marRight w:val="0"/>
      <w:marTop w:val="0"/>
      <w:marBottom w:val="0"/>
      <w:divBdr>
        <w:top w:val="none" w:sz="0" w:space="0" w:color="auto"/>
        <w:left w:val="none" w:sz="0" w:space="0" w:color="auto"/>
        <w:bottom w:val="none" w:sz="0" w:space="0" w:color="auto"/>
        <w:right w:val="none" w:sz="0" w:space="0" w:color="auto"/>
      </w:divBdr>
    </w:div>
    <w:div w:id="396787507">
      <w:bodyDiv w:val="1"/>
      <w:marLeft w:val="0"/>
      <w:marRight w:val="0"/>
      <w:marTop w:val="0"/>
      <w:marBottom w:val="0"/>
      <w:divBdr>
        <w:top w:val="none" w:sz="0" w:space="0" w:color="auto"/>
        <w:left w:val="none" w:sz="0" w:space="0" w:color="auto"/>
        <w:bottom w:val="none" w:sz="0" w:space="0" w:color="auto"/>
        <w:right w:val="none" w:sz="0" w:space="0" w:color="auto"/>
      </w:divBdr>
    </w:div>
    <w:div w:id="398019193">
      <w:bodyDiv w:val="1"/>
      <w:marLeft w:val="0"/>
      <w:marRight w:val="0"/>
      <w:marTop w:val="0"/>
      <w:marBottom w:val="0"/>
      <w:divBdr>
        <w:top w:val="none" w:sz="0" w:space="0" w:color="auto"/>
        <w:left w:val="none" w:sz="0" w:space="0" w:color="auto"/>
        <w:bottom w:val="none" w:sz="0" w:space="0" w:color="auto"/>
        <w:right w:val="none" w:sz="0" w:space="0" w:color="auto"/>
      </w:divBdr>
    </w:div>
    <w:div w:id="398358147">
      <w:bodyDiv w:val="1"/>
      <w:marLeft w:val="0"/>
      <w:marRight w:val="0"/>
      <w:marTop w:val="0"/>
      <w:marBottom w:val="0"/>
      <w:divBdr>
        <w:top w:val="none" w:sz="0" w:space="0" w:color="auto"/>
        <w:left w:val="none" w:sz="0" w:space="0" w:color="auto"/>
        <w:bottom w:val="none" w:sz="0" w:space="0" w:color="auto"/>
        <w:right w:val="none" w:sz="0" w:space="0" w:color="auto"/>
      </w:divBdr>
    </w:div>
    <w:div w:id="400904973">
      <w:bodyDiv w:val="1"/>
      <w:marLeft w:val="0"/>
      <w:marRight w:val="0"/>
      <w:marTop w:val="0"/>
      <w:marBottom w:val="0"/>
      <w:divBdr>
        <w:top w:val="none" w:sz="0" w:space="0" w:color="auto"/>
        <w:left w:val="none" w:sz="0" w:space="0" w:color="auto"/>
        <w:bottom w:val="none" w:sz="0" w:space="0" w:color="auto"/>
        <w:right w:val="none" w:sz="0" w:space="0" w:color="auto"/>
      </w:divBdr>
    </w:div>
    <w:div w:id="401611433">
      <w:bodyDiv w:val="1"/>
      <w:marLeft w:val="0"/>
      <w:marRight w:val="0"/>
      <w:marTop w:val="0"/>
      <w:marBottom w:val="0"/>
      <w:divBdr>
        <w:top w:val="none" w:sz="0" w:space="0" w:color="auto"/>
        <w:left w:val="none" w:sz="0" w:space="0" w:color="auto"/>
        <w:bottom w:val="none" w:sz="0" w:space="0" w:color="auto"/>
        <w:right w:val="none" w:sz="0" w:space="0" w:color="auto"/>
      </w:divBdr>
    </w:div>
    <w:div w:id="415564307">
      <w:bodyDiv w:val="1"/>
      <w:marLeft w:val="0"/>
      <w:marRight w:val="0"/>
      <w:marTop w:val="0"/>
      <w:marBottom w:val="0"/>
      <w:divBdr>
        <w:top w:val="none" w:sz="0" w:space="0" w:color="auto"/>
        <w:left w:val="none" w:sz="0" w:space="0" w:color="auto"/>
        <w:bottom w:val="none" w:sz="0" w:space="0" w:color="auto"/>
        <w:right w:val="none" w:sz="0" w:space="0" w:color="auto"/>
      </w:divBdr>
    </w:div>
    <w:div w:id="416901871">
      <w:bodyDiv w:val="1"/>
      <w:marLeft w:val="0"/>
      <w:marRight w:val="0"/>
      <w:marTop w:val="0"/>
      <w:marBottom w:val="0"/>
      <w:divBdr>
        <w:top w:val="none" w:sz="0" w:space="0" w:color="auto"/>
        <w:left w:val="none" w:sz="0" w:space="0" w:color="auto"/>
        <w:bottom w:val="none" w:sz="0" w:space="0" w:color="auto"/>
        <w:right w:val="none" w:sz="0" w:space="0" w:color="auto"/>
      </w:divBdr>
    </w:div>
    <w:div w:id="417024609">
      <w:bodyDiv w:val="1"/>
      <w:marLeft w:val="0"/>
      <w:marRight w:val="0"/>
      <w:marTop w:val="0"/>
      <w:marBottom w:val="0"/>
      <w:divBdr>
        <w:top w:val="none" w:sz="0" w:space="0" w:color="auto"/>
        <w:left w:val="none" w:sz="0" w:space="0" w:color="auto"/>
        <w:bottom w:val="none" w:sz="0" w:space="0" w:color="auto"/>
        <w:right w:val="none" w:sz="0" w:space="0" w:color="auto"/>
      </w:divBdr>
    </w:div>
    <w:div w:id="418213074">
      <w:bodyDiv w:val="1"/>
      <w:marLeft w:val="0"/>
      <w:marRight w:val="0"/>
      <w:marTop w:val="0"/>
      <w:marBottom w:val="0"/>
      <w:divBdr>
        <w:top w:val="none" w:sz="0" w:space="0" w:color="auto"/>
        <w:left w:val="none" w:sz="0" w:space="0" w:color="auto"/>
        <w:bottom w:val="none" w:sz="0" w:space="0" w:color="auto"/>
        <w:right w:val="none" w:sz="0" w:space="0" w:color="auto"/>
      </w:divBdr>
    </w:div>
    <w:div w:id="419104395">
      <w:bodyDiv w:val="1"/>
      <w:marLeft w:val="0"/>
      <w:marRight w:val="0"/>
      <w:marTop w:val="0"/>
      <w:marBottom w:val="0"/>
      <w:divBdr>
        <w:top w:val="none" w:sz="0" w:space="0" w:color="auto"/>
        <w:left w:val="none" w:sz="0" w:space="0" w:color="auto"/>
        <w:bottom w:val="none" w:sz="0" w:space="0" w:color="auto"/>
        <w:right w:val="none" w:sz="0" w:space="0" w:color="auto"/>
      </w:divBdr>
    </w:div>
    <w:div w:id="419983236">
      <w:bodyDiv w:val="1"/>
      <w:marLeft w:val="0"/>
      <w:marRight w:val="0"/>
      <w:marTop w:val="0"/>
      <w:marBottom w:val="0"/>
      <w:divBdr>
        <w:top w:val="none" w:sz="0" w:space="0" w:color="auto"/>
        <w:left w:val="none" w:sz="0" w:space="0" w:color="auto"/>
        <w:bottom w:val="none" w:sz="0" w:space="0" w:color="auto"/>
        <w:right w:val="none" w:sz="0" w:space="0" w:color="auto"/>
      </w:divBdr>
    </w:div>
    <w:div w:id="423379652">
      <w:bodyDiv w:val="1"/>
      <w:marLeft w:val="0"/>
      <w:marRight w:val="0"/>
      <w:marTop w:val="0"/>
      <w:marBottom w:val="0"/>
      <w:divBdr>
        <w:top w:val="none" w:sz="0" w:space="0" w:color="auto"/>
        <w:left w:val="none" w:sz="0" w:space="0" w:color="auto"/>
        <w:bottom w:val="none" w:sz="0" w:space="0" w:color="auto"/>
        <w:right w:val="none" w:sz="0" w:space="0" w:color="auto"/>
      </w:divBdr>
    </w:div>
    <w:div w:id="424813217">
      <w:bodyDiv w:val="1"/>
      <w:marLeft w:val="0"/>
      <w:marRight w:val="0"/>
      <w:marTop w:val="0"/>
      <w:marBottom w:val="0"/>
      <w:divBdr>
        <w:top w:val="none" w:sz="0" w:space="0" w:color="auto"/>
        <w:left w:val="none" w:sz="0" w:space="0" w:color="auto"/>
        <w:bottom w:val="none" w:sz="0" w:space="0" w:color="auto"/>
        <w:right w:val="none" w:sz="0" w:space="0" w:color="auto"/>
      </w:divBdr>
    </w:div>
    <w:div w:id="425812987">
      <w:bodyDiv w:val="1"/>
      <w:marLeft w:val="0"/>
      <w:marRight w:val="0"/>
      <w:marTop w:val="0"/>
      <w:marBottom w:val="0"/>
      <w:divBdr>
        <w:top w:val="none" w:sz="0" w:space="0" w:color="auto"/>
        <w:left w:val="none" w:sz="0" w:space="0" w:color="auto"/>
        <w:bottom w:val="none" w:sz="0" w:space="0" w:color="auto"/>
        <w:right w:val="none" w:sz="0" w:space="0" w:color="auto"/>
      </w:divBdr>
    </w:div>
    <w:div w:id="426313333">
      <w:bodyDiv w:val="1"/>
      <w:marLeft w:val="0"/>
      <w:marRight w:val="0"/>
      <w:marTop w:val="0"/>
      <w:marBottom w:val="0"/>
      <w:divBdr>
        <w:top w:val="none" w:sz="0" w:space="0" w:color="auto"/>
        <w:left w:val="none" w:sz="0" w:space="0" w:color="auto"/>
        <w:bottom w:val="none" w:sz="0" w:space="0" w:color="auto"/>
        <w:right w:val="none" w:sz="0" w:space="0" w:color="auto"/>
      </w:divBdr>
    </w:div>
    <w:div w:id="426459980">
      <w:bodyDiv w:val="1"/>
      <w:marLeft w:val="0"/>
      <w:marRight w:val="0"/>
      <w:marTop w:val="0"/>
      <w:marBottom w:val="0"/>
      <w:divBdr>
        <w:top w:val="none" w:sz="0" w:space="0" w:color="auto"/>
        <w:left w:val="none" w:sz="0" w:space="0" w:color="auto"/>
        <w:bottom w:val="none" w:sz="0" w:space="0" w:color="auto"/>
        <w:right w:val="none" w:sz="0" w:space="0" w:color="auto"/>
      </w:divBdr>
    </w:div>
    <w:div w:id="426658330">
      <w:bodyDiv w:val="1"/>
      <w:marLeft w:val="0"/>
      <w:marRight w:val="0"/>
      <w:marTop w:val="0"/>
      <w:marBottom w:val="0"/>
      <w:divBdr>
        <w:top w:val="none" w:sz="0" w:space="0" w:color="auto"/>
        <w:left w:val="none" w:sz="0" w:space="0" w:color="auto"/>
        <w:bottom w:val="none" w:sz="0" w:space="0" w:color="auto"/>
        <w:right w:val="none" w:sz="0" w:space="0" w:color="auto"/>
      </w:divBdr>
    </w:div>
    <w:div w:id="428693931">
      <w:bodyDiv w:val="1"/>
      <w:marLeft w:val="0"/>
      <w:marRight w:val="0"/>
      <w:marTop w:val="0"/>
      <w:marBottom w:val="0"/>
      <w:divBdr>
        <w:top w:val="none" w:sz="0" w:space="0" w:color="auto"/>
        <w:left w:val="none" w:sz="0" w:space="0" w:color="auto"/>
        <w:bottom w:val="none" w:sz="0" w:space="0" w:color="auto"/>
        <w:right w:val="none" w:sz="0" w:space="0" w:color="auto"/>
      </w:divBdr>
    </w:div>
    <w:div w:id="429593964">
      <w:bodyDiv w:val="1"/>
      <w:marLeft w:val="0"/>
      <w:marRight w:val="0"/>
      <w:marTop w:val="0"/>
      <w:marBottom w:val="0"/>
      <w:divBdr>
        <w:top w:val="none" w:sz="0" w:space="0" w:color="auto"/>
        <w:left w:val="none" w:sz="0" w:space="0" w:color="auto"/>
        <w:bottom w:val="none" w:sz="0" w:space="0" w:color="auto"/>
        <w:right w:val="none" w:sz="0" w:space="0" w:color="auto"/>
      </w:divBdr>
    </w:div>
    <w:div w:id="429669900">
      <w:bodyDiv w:val="1"/>
      <w:marLeft w:val="0"/>
      <w:marRight w:val="0"/>
      <w:marTop w:val="0"/>
      <w:marBottom w:val="0"/>
      <w:divBdr>
        <w:top w:val="none" w:sz="0" w:space="0" w:color="auto"/>
        <w:left w:val="none" w:sz="0" w:space="0" w:color="auto"/>
        <w:bottom w:val="none" w:sz="0" w:space="0" w:color="auto"/>
        <w:right w:val="none" w:sz="0" w:space="0" w:color="auto"/>
      </w:divBdr>
    </w:div>
    <w:div w:id="429744230">
      <w:bodyDiv w:val="1"/>
      <w:marLeft w:val="0"/>
      <w:marRight w:val="0"/>
      <w:marTop w:val="0"/>
      <w:marBottom w:val="0"/>
      <w:divBdr>
        <w:top w:val="none" w:sz="0" w:space="0" w:color="auto"/>
        <w:left w:val="none" w:sz="0" w:space="0" w:color="auto"/>
        <w:bottom w:val="none" w:sz="0" w:space="0" w:color="auto"/>
        <w:right w:val="none" w:sz="0" w:space="0" w:color="auto"/>
      </w:divBdr>
    </w:div>
    <w:div w:id="430245337">
      <w:bodyDiv w:val="1"/>
      <w:marLeft w:val="0"/>
      <w:marRight w:val="0"/>
      <w:marTop w:val="0"/>
      <w:marBottom w:val="0"/>
      <w:divBdr>
        <w:top w:val="none" w:sz="0" w:space="0" w:color="auto"/>
        <w:left w:val="none" w:sz="0" w:space="0" w:color="auto"/>
        <w:bottom w:val="none" w:sz="0" w:space="0" w:color="auto"/>
        <w:right w:val="none" w:sz="0" w:space="0" w:color="auto"/>
      </w:divBdr>
    </w:div>
    <w:div w:id="432214837">
      <w:bodyDiv w:val="1"/>
      <w:marLeft w:val="0"/>
      <w:marRight w:val="0"/>
      <w:marTop w:val="0"/>
      <w:marBottom w:val="0"/>
      <w:divBdr>
        <w:top w:val="none" w:sz="0" w:space="0" w:color="auto"/>
        <w:left w:val="none" w:sz="0" w:space="0" w:color="auto"/>
        <w:bottom w:val="none" w:sz="0" w:space="0" w:color="auto"/>
        <w:right w:val="none" w:sz="0" w:space="0" w:color="auto"/>
      </w:divBdr>
    </w:div>
    <w:div w:id="433287517">
      <w:bodyDiv w:val="1"/>
      <w:marLeft w:val="0"/>
      <w:marRight w:val="0"/>
      <w:marTop w:val="0"/>
      <w:marBottom w:val="0"/>
      <w:divBdr>
        <w:top w:val="none" w:sz="0" w:space="0" w:color="auto"/>
        <w:left w:val="none" w:sz="0" w:space="0" w:color="auto"/>
        <w:bottom w:val="none" w:sz="0" w:space="0" w:color="auto"/>
        <w:right w:val="none" w:sz="0" w:space="0" w:color="auto"/>
      </w:divBdr>
    </w:div>
    <w:div w:id="433861212">
      <w:bodyDiv w:val="1"/>
      <w:marLeft w:val="0"/>
      <w:marRight w:val="0"/>
      <w:marTop w:val="0"/>
      <w:marBottom w:val="0"/>
      <w:divBdr>
        <w:top w:val="none" w:sz="0" w:space="0" w:color="auto"/>
        <w:left w:val="none" w:sz="0" w:space="0" w:color="auto"/>
        <w:bottom w:val="none" w:sz="0" w:space="0" w:color="auto"/>
        <w:right w:val="none" w:sz="0" w:space="0" w:color="auto"/>
      </w:divBdr>
    </w:div>
    <w:div w:id="434205718">
      <w:bodyDiv w:val="1"/>
      <w:marLeft w:val="0"/>
      <w:marRight w:val="0"/>
      <w:marTop w:val="0"/>
      <w:marBottom w:val="0"/>
      <w:divBdr>
        <w:top w:val="none" w:sz="0" w:space="0" w:color="auto"/>
        <w:left w:val="none" w:sz="0" w:space="0" w:color="auto"/>
        <w:bottom w:val="none" w:sz="0" w:space="0" w:color="auto"/>
        <w:right w:val="none" w:sz="0" w:space="0" w:color="auto"/>
      </w:divBdr>
    </w:div>
    <w:div w:id="437141933">
      <w:bodyDiv w:val="1"/>
      <w:marLeft w:val="0"/>
      <w:marRight w:val="0"/>
      <w:marTop w:val="0"/>
      <w:marBottom w:val="0"/>
      <w:divBdr>
        <w:top w:val="none" w:sz="0" w:space="0" w:color="auto"/>
        <w:left w:val="none" w:sz="0" w:space="0" w:color="auto"/>
        <w:bottom w:val="none" w:sz="0" w:space="0" w:color="auto"/>
        <w:right w:val="none" w:sz="0" w:space="0" w:color="auto"/>
      </w:divBdr>
    </w:div>
    <w:div w:id="437650728">
      <w:bodyDiv w:val="1"/>
      <w:marLeft w:val="0"/>
      <w:marRight w:val="0"/>
      <w:marTop w:val="0"/>
      <w:marBottom w:val="0"/>
      <w:divBdr>
        <w:top w:val="none" w:sz="0" w:space="0" w:color="auto"/>
        <w:left w:val="none" w:sz="0" w:space="0" w:color="auto"/>
        <w:bottom w:val="none" w:sz="0" w:space="0" w:color="auto"/>
        <w:right w:val="none" w:sz="0" w:space="0" w:color="auto"/>
      </w:divBdr>
    </w:div>
    <w:div w:id="438063116">
      <w:bodyDiv w:val="1"/>
      <w:marLeft w:val="0"/>
      <w:marRight w:val="0"/>
      <w:marTop w:val="0"/>
      <w:marBottom w:val="0"/>
      <w:divBdr>
        <w:top w:val="none" w:sz="0" w:space="0" w:color="auto"/>
        <w:left w:val="none" w:sz="0" w:space="0" w:color="auto"/>
        <w:bottom w:val="none" w:sz="0" w:space="0" w:color="auto"/>
        <w:right w:val="none" w:sz="0" w:space="0" w:color="auto"/>
      </w:divBdr>
    </w:div>
    <w:div w:id="439109611">
      <w:bodyDiv w:val="1"/>
      <w:marLeft w:val="0"/>
      <w:marRight w:val="0"/>
      <w:marTop w:val="0"/>
      <w:marBottom w:val="0"/>
      <w:divBdr>
        <w:top w:val="none" w:sz="0" w:space="0" w:color="auto"/>
        <w:left w:val="none" w:sz="0" w:space="0" w:color="auto"/>
        <w:bottom w:val="none" w:sz="0" w:space="0" w:color="auto"/>
        <w:right w:val="none" w:sz="0" w:space="0" w:color="auto"/>
      </w:divBdr>
    </w:div>
    <w:div w:id="439181875">
      <w:bodyDiv w:val="1"/>
      <w:marLeft w:val="0"/>
      <w:marRight w:val="0"/>
      <w:marTop w:val="0"/>
      <w:marBottom w:val="0"/>
      <w:divBdr>
        <w:top w:val="none" w:sz="0" w:space="0" w:color="auto"/>
        <w:left w:val="none" w:sz="0" w:space="0" w:color="auto"/>
        <w:bottom w:val="none" w:sz="0" w:space="0" w:color="auto"/>
        <w:right w:val="none" w:sz="0" w:space="0" w:color="auto"/>
      </w:divBdr>
    </w:div>
    <w:div w:id="440606936">
      <w:bodyDiv w:val="1"/>
      <w:marLeft w:val="0"/>
      <w:marRight w:val="0"/>
      <w:marTop w:val="0"/>
      <w:marBottom w:val="0"/>
      <w:divBdr>
        <w:top w:val="none" w:sz="0" w:space="0" w:color="auto"/>
        <w:left w:val="none" w:sz="0" w:space="0" w:color="auto"/>
        <w:bottom w:val="none" w:sz="0" w:space="0" w:color="auto"/>
        <w:right w:val="none" w:sz="0" w:space="0" w:color="auto"/>
      </w:divBdr>
    </w:div>
    <w:div w:id="441992516">
      <w:bodyDiv w:val="1"/>
      <w:marLeft w:val="0"/>
      <w:marRight w:val="0"/>
      <w:marTop w:val="0"/>
      <w:marBottom w:val="0"/>
      <w:divBdr>
        <w:top w:val="none" w:sz="0" w:space="0" w:color="auto"/>
        <w:left w:val="none" w:sz="0" w:space="0" w:color="auto"/>
        <w:bottom w:val="none" w:sz="0" w:space="0" w:color="auto"/>
        <w:right w:val="none" w:sz="0" w:space="0" w:color="auto"/>
      </w:divBdr>
    </w:div>
    <w:div w:id="443889080">
      <w:bodyDiv w:val="1"/>
      <w:marLeft w:val="0"/>
      <w:marRight w:val="0"/>
      <w:marTop w:val="0"/>
      <w:marBottom w:val="0"/>
      <w:divBdr>
        <w:top w:val="none" w:sz="0" w:space="0" w:color="auto"/>
        <w:left w:val="none" w:sz="0" w:space="0" w:color="auto"/>
        <w:bottom w:val="none" w:sz="0" w:space="0" w:color="auto"/>
        <w:right w:val="none" w:sz="0" w:space="0" w:color="auto"/>
      </w:divBdr>
    </w:div>
    <w:div w:id="444807786">
      <w:bodyDiv w:val="1"/>
      <w:marLeft w:val="0"/>
      <w:marRight w:val="0"/>
      <w:marTop w:val="0"/>
      <w:marBottom w:val="0"/>
      <w:divBdr>
        <w:top w:val="none" w:sz="0" w:space="0" w:color="auto"/>
        <w:left w:val="none" w:sz="0" w:space="0" w:color="auto"/>
        <w:bottom w:val="none" w:sz="0" w:space="0" w:color="auto"/>
        <w:right w:val="none" w:sz="0" w:space="0" w:color="auto"/>
      </w:divBdr>
    </w:div>
    <w:div w:id="446235424">
      <w:bodyDiv w:val="1"/>
      <w:marLeft w:val="0"/>
      <w:marRight w:val="0"/>
      <w:marTop w:val="0"/>
      <w:marBottom w:val="0"/>
      <w:divBdr>
        <w:top w:val="none" w:sz="0" w:space="0" w:color="auto"/>
        <w:left w:val="none" w:sz="0" w:space="0" w:color="auto"/>
        <w:bottom w:val="none" w:sz="0" w:space="0" w:color="auto"/>
        <w:right w:val="none" w:sz="0" w:space="0" w:color="auto"/>
      </w:divBdr>
    </w:div>
    <w:div w:id="447815179">
      <w:bodyDiv w:val="1"/>
      <w:marLeft w:val="0"/>
      <w:marRight w:val="0"/>
      <w:marTop w:val="0"/>
      <w:marBottom w:val="0"/>
      <w:divBdr>
        <w:top w:val="none" w:sz="0" w:space="0" w:color="auto"/>
        <w:left w:val="none" w:sz="0" w:space="0" w:color="auto"/>
        <w:bottom w:val="none" w:sz="0" w:space="0" w:color="auto"/>
        <w:right w:val="none" w:sz="0" w:space="0" w:color="auto"/>
      </w:divBdr>
    </w:div>
    <w:div w:id="448283510">
      <w:bodyDiv w:val="1"/>
      <w:marLeft w:val="0"/>
      <w:marRight w:val="0"/>
      <w:marTop w:val="0"/>
      <w:marBottom w:val="0"/>
      <w:divBdr>
        <w:top w:val="none" w:sz="0" w:space="0" w:color="auto"/>
        <w:left w:val="none" w:sz="0" w:space="0" w:color="auto"/>
        <w:bottom w:val="none" w:sz="0" w:space="0" w:color="auto"/>
        <w:right w:val="none" w:sz="0" w:space="0" w:color="auto"/>
      </w:divBdr>
    </w:div>
    <w:div w:id="449862810">
      <w:bodyDiv w:val="1"/>
      <w:marLeft w:val="0"/>
      <w:marRight w:val="0"/>
      <w:marTop w:val="0"/>
      <w:marBottom w:val="0"/>
      <w:divBdr>
        <w:top w:val="none" w:sz="0" w:space="0" w:color="auto"/>
        <w:left w:val="none" w:sz="0" w:space="0" w:color="auto"/>
        <w:bottom w:val="none" w:sz="0" w:space="0" w:color="auto"/>
        <w:right w:val="none" w:sz="0" w:space="0" w:color="auto"/>
      </w:divBdr>
    </w:div>
    <w:div w:id="452793149">
      <w:bodyDiv w:val="1"/>
      <w:marLeft w:val="0"/>
      <w:marRight w:val="0"/>
      <w:marTop w:val="0"/>
      <w:marBottom w:val="0"/>
      <w:divBdr>
        <w:top w:val="none" w:sz="0" w:space="0" w:color="auto"/>
        <w:left w:val="none" w:sz="0" w:space="0" w:color="auto"/>
        <w:bottom w:val="none" w:sz="0" w:space="0" w:color="auto"/>
        <w:right w:val="none" w:sz="0" w:space="0" w:color="auto"/>
      </w:divBdr>
    </w:div>
    <w:div w:id="454640464">
      <w:bodyDiv w:val="1"/>
      <w:marLeft w:val="0"/>
      <w:marRight w:val="0"/>
      <w:marTop w:val="0"/>
      <w:marBottom w:val="0"/>
      <w:divBdr>
        <w:top w:val="none" w:sz="0" w:space="0" w:color="auto"/>
        <w:left w:val="none" w:sz="0" w:space="0" w:color="auto"/>
        <w:bottom w:val="none" w:sz="0" w:space="0" w:color="auto"/>
        <w:right w:val="none" w:sz="0" w:space="0" w:color="auto"/>
      </w:divBdr>
    </w:div>
    <w:div w:id="454956524">
      <w:bodyDiv w:val="1"/>
      <w:marLeft w:val="0"/>
      <w:marRight w:val="0"/>
      <w:marTop w:val="0"/>
      <w:marBottom w:val="0"/>
      <w:divBdr>
        <w:top w:val="none" w:sz="0" w:space="0" w:color="auto"/>
        <w:left w:val="none" w:sz="0" w:space="0" w:color="auto"/>
        <w:bottom w:val="none" w:sz="0" w:space="0" w:color="auto"/>
        <w:right w:val="none" w:sz="0" w:space="0" w:color="auto"/>
      </w:divBdr>
    </w:div>
    <w:div w:id="457603349">
      <w:bodyDiv w:val="1"/>
      <w:marLeft w:val="0"/>
      <w:marRight w:val="0"/>
      <w:marTop w:val="0"/>
      <w:marBottom w:val="0"/>
      <w:divBdr>
        <w:top w:val="none" w:sz="0" w:space="0" w:color="auto"/>
        <w:left w:val="none" w:sz="0" w:space="0" w:color="auto"/>
        <w:bottom w:val="none" w:sz="0" w:space="0" w:color="auto"/>
        <w:right w:val="none" w:sz="0" w:space="0" w:color="auto"/>
      </w:divBdr>
    </w:div>
    <w:div w:id="458912446">
      <w:bodyDiv w:val="1"/>
      <w:marLeft w:val="0"/>
      <w:marRight w:val="0"/>
      <w:marTop w:val="0"/>
      <w:marBottom w:val="0"/>
      <w:divBdr>
        <w:top w:val="none" w:sz="0" w:space="0" w:color="auto"/>
        <w:left w:val="none" w:sz="0" w:space="0" w:color="auto"/>
        <w:bottom w:val="none" w:sz="0" w:space="0" w:color="auto"/>
        <w:right w:val="none" w:sz="0" w:space="0" w:color="auto"/>
      </w:divBdr>
    </w:div>
    <w:div w:id="460147024">
      <w:bodyDiv w:val="1"/>
      <w:marLeft w:val="0"/>
      <w:marRight w:val="0"/>
      <w:marTop w:val="0"/>
      <w:marBottom w:val="0"/>
      <w:divBdr>
        <w:top w:val="none" w:sz="0" w:space="0" w:color="auto"/>
        <w:left w:val="none" w:sz="0" w:space="0" w:color="auto"/>
        <w:bottom w:val="none" w:sz="0" w:space="0" w:color="auto"/>
        <w:right w:val="none" w:sz="0" w:space="0" w:color="auto"/>
      </w:divBdr>
    </w:div>
    <w:div w:id="460615387">
      <w:bodyDiv w:val="1"/>
      <w:marLeft w:val="0"/>
      <w:marRight w:val="0"/>
      <w:marTop w:val="0"/>
      <w:marBottom w:val="0"/>
      <w:divBdr>
        <w:top w:val="none" w:sz="0" w:space="0" w:color="auto"/>
        <w:left w:val="none" w:sz="0" w:space="0" w:color="auto"/>
        <w:bottom w:val="none" w:sz="0" w:space="0" w:color="auto"/>
        <w:right w:val="none" w:sz="0" w:space="0" w:color="auto"/>
      </w:divBdr>
    </w:div>
    <w:div w:id="464155530">
      <w:bodyDiv w:val="1"/>
      <w:marLeft w:val="0"/>
      <w:marRight w:val="0"/>
      <w:marTop w:val="0"/>
      <w:marBottom w:val="0"/>
      <w:divBdr>
        <w:top w:val="none" w:sz="0" w:space="0" w:color="auto"/>
        <w:left w:val="none" w:sz="0" w:space="0" w:color="auto"/>
        <w:bottom w:val="none" w:sz="0" w:space="0" w:color="auto"/>
        <w:right w:val="none" w:sz="0" w:space="0" w:color="auto"/>
      </w:divBdr>
    </w:div>
    <w:div w:id="465196303">
      <w:bodyDiv w:val="1"/>
      <w:marLeft w:val="0"/>
      <w:marRight w:val="0"/>
      <w:marTop w:val="0"/>
      <w:marBottom w:val="0"/>
      <w:divBdr>
        <w:top w:val="none" w:sz="0" w:space="0" w:color="auto"/>
        <w:left w:val="none" w:sz="0" w:space="0" w:color="auto"/>
        <w:bottom w:val="none" w:sz="0" w:space="0" w:color="auto"/>
        <w:right w:val="none" w:sz="0" w:space="0" w:color="auto"/>
      </w:divBdr>
    </w:div>
    <w:div w:id="468937948">
      <w:bodyDiv w:val="1"/>
      <w:marLeft w:val="0"/>
      <w:marRight w:val="0"/>
      <w:marTop w:val="0"/>
      <w:marBottom w:val="0"/>
      <w:divBdr>
        <w:top w:val="none" w:sz="0" w:space="0" w:color="auto"/>
        <w:left w:val="none" w:sz="0" w:space="0" w:color="auto"/>
        <w:bottom w:val="none" w:sz="0" w:space="0" w:color="auto"/>
        <w:right w:val="none" w:sz="0" w:space="0" w:color="auto"/>
      </w:divBdr>
    </w:div>
    <w:div w:id="470245879">
      <w:bodyDiv w:val="1"/>
      <w:marLeft w:val="0"/>
      <w:marRight w:val="0"/>
      <w:marTop w:val="0"/>
      <w:marBottom w:val="0"/>
      <w:divBdr>
        <w:top w:val="none" w:sz="0" w:space="0" w:color="auto"/>
        <w:left w:val="none" w:sz="0" w:space="0" w:color="auto"/>
        <w:bottom w:val="none" w:sz="0" w:space="0" w:color="auto"/>
        <w:right w:val="none" w:sz="0" w:space="0" w:color="auto"/>
      </w:divBdr>
    </w:div>
    <w:div w:id="470680789">
      <w:bodyDiv w:val="1"/>
      <w:marLeft w:val="0"/>
      <w:marRight w:val="0"/>
      <w:marTop w:val="0"/>
      <w:marBottom w:val="0"/>
      <w:divBdr>
        <w:top w:val="none" w:sz="0" w:space="0" w:color="auto"/>
        <w:left w:val="none" w:sz="0" w:space="0" w:color="auto"/>
        <w:bottom w:val="none" w:sz="0" w:space="0" w:color="auto"/>
        <w:right w:val="none" w:sz="0" w:space="0" w:color="auto"/>
      </w:divBdr>
    </w:div>
    <w:div w:id="477496898">
      <w:bodyDiv w:val="1"/>
      <w:marLeft w:val="0"/>
      <w:marRight w:val="0"/>
      <w:marTop w:val="0"/>
      <w:marBottom w:val="0"/>
      <w:divBdr>
        <w:top w:val="none" w:sz="0" w:space="0" w:color="auto"/>
        <w:left w:val="none" w:sz="0" w:space="0" w:color="auto"/>
        <w:bottom w:val="none" w:sz="0" w:space="0" w:color="auto"/>
        <w:right w:val="none" w:sz="0" w:space="0" w:color="auto"/>
      </w:divBdr>
    </w:div>
    <w:div w:id="482232706">
      <w:bodyDiv w:val="1"/>
      <w:marLeft w:val="0"/>
      <w:marRight w:val="0"/>
      <w:marTop w:val="0"/>
      <w:marBottom w:val="0"/>
      <w:divBdr>
        <w:top w:val="none" w:sz="0" w:space="0" w:color="auto"/>
        <w:left w:val="none" w:sz="0" w:space="0" w:color="auto"/>
        <w:bottom w:val="none" w:sz="0" w:space="0" w:color="auto"/>
        <w:right w:val="none" w:sz="0" w:space="0" w:color="auto"/>
      </w:divBdr>
    </w:div>
    <w:div w:id="482476217">
      <w:bodyDiv w:val="1"/>
      <w:marLeft w:val="0"/>
      <w:marRight w:val="0"/>
      <w:marTop w:val="0"/>
      <w:marBottom w:val="0"/>
      <w:divBdr>
        <w:top w:val="none" w:sz="0" w:space="0" w:color="auto"/>
        <w:left w:val="none" w:sz="0" w:space="0" w:color="auto"/>
        <w:bottom w:val="none" w:sz="0" w:space="0" w:color="auto"/>
        <w:right w:val="none" w:sz="0" w:space="0" w:color="auto"/>
      </w:divBdr>
    </w:div>
    <w:div w:id="483859593">
      <w:bodyDiv w:val="1"/>
      <w:marLeft w:val="0"/>
      <w:marRight w:val="0"/>
      <w:marTop w:val="0"/>
      <w:marBottom w:val="0"/>
      <w:divBdr>
        <w:top w:val="none" w:sz="0" w:space="0" w:color="auto"/>
        <w:left w:val="none" w:sz="0" w:space="0" w:color="auto"/>
        <w:bottom w:val="none" w:sz="0" w:space="0" w:color="auto"/>
        <w:right w:val="none" w:sz="0" w:space="0" w:color="auto"/>
      </w:divBdr>
    </w:div>
    <w:div w:id="485517564">
      <w:bodyDiv w:val="1"/>
      <w:marLeft w:val="0"/>
      <w:marRight w:val="0"/>
      <w:marTop w:val="0"/>
      <w:marBottom w:val="0"/>
      <w:divBdr>
        <w:top w:val="none" w:sz="0" w:space="0" w:color="auto"/>
        <w:left w:val="none" w:sz="0" w:space="0" w:color="auto"/>
        <w:bottom w:val="none" w:sz="0" w:space="0" w:color="auto"/>
        <w:right w:val="none" w:sz="0" w:space="0" w:color="auto"/>
      </w:divBdr>
    </w:div>
    <w:div w:id="486482853">
      <w:bodyDiv w:val="1"/>
      <w:marLeft w:val="0"/>
      <w:marRight w:val="0"/>
      <w:marTop w:val="0"/>
      <w:marBottom w:val="0"/>
      <w:divBdr>
        <w:top w:val="none" w:sz="0" w:space="0" w:color="auto"/>
        <w:left w:val="none" w:sz="0" w:space="0" w:color="auto"/>
        <w:bottom w:val="none" w:sz="0" w:space="0" w:color="auto"/>
        <w:right w:val="none" w:sz="0" w:space="0" w:color="auto"/>
      </w:divBdr>
    </w:div>
    <w:div w:id="494927894">
      <w:bodyDiv w:val="1"/>
      <w:marLeft w:val="0"/>
      <w:marRight w:val="0"/>
      <w:marTop w:val="0"/>
      <w:marBottom w:val="0"/>
      <w:divBdr>
        <w:top w:val="none" w:sz="0" w:space="0" w:color="auto"/>
        <w:left w:val="none" w:sz="0" w:space="0" w:color="auto"/>
        <w:bottom w:val="none" w:sz="0" w:space="0" w:color="auto"/>
        <w:right w:val="none" w:sz="0" w:space="0" w:color="auto"/>
      </w:divBdr>
    </w:div>
    <w:div w:id="496922577">
      <w:bodyDiv w:val="1"/>
      <w:marLeft w:val="0"/>
      <w:marRight w:val="0"/>
      <w:marTop w:val="0"/>
      <w:marBottom w:val="0"/>
      <w:divBdr>
        <w:top w:val="none" w:sz="0" w:space="0" w:color="auto"/>
        <w:left w:val="none" w:sz="0" w:space="0" w:color="auto"/>
        <w:bottom w:val="none" w:sz="0" w:space="0" w:color="auto"/>
        <w:right w:val="none" w:sz="0" w:space="0" w:color="auto"/>
      </w:divBdr>
    </w:div>
    <w:div w:id="504634408">
      <w:bodyDiv w:val="1"/>
      <w:marLeft w:val="0"/>
      <w:marRight w:val="0"/>
      <w:marTop w:val="0"/>
      <w:marBottom w:val="0"/>
      <w:divBdr>
        <w:top w:val="none" w:sz="0" w:space="0" w:color="auto"/>
        <w:left w:val="none" w:sz="0" w:space="0" w:color="auto"/>
        <w:bottom w:val="none" w:sz="0" w:space="0" w:color="auto"/>
        <w:right w:val="none" w:sz="0" w:space="0" w:color="auto"/>
      </w:divBdr>
    </w:div>
    <w:div w:id="506094285">
      <w:bodyDiv w:val="1"/>
      <w:marLeft w:val="0"/>
      <w:marRight w:val="0"/>
      <w:marTop w:val="0"/>
      <w:marBottom w:val="0"/>
      <w:divBdr>
        <w:top w:val="none" w:sz="0" w:space="0" w:color="auto"/>
        <w:left w:val="none" w:sz="0" w:space="0" w:color="auto"/>
        <w:bottom w:val="none" w:sz="0" w:space="0" w:color="auto"/>
        <w:right w:val="none" w:sz="0" w:space="0" w:color="auto"/>
      </w:divBdr>
    </w:div>
    <w:div w:id="510221233">
      <w:bodyDiv w:val="1"/>
      <w:marLeft w:val="0"/>
      <w:marRight w:val="0"/>
      <w:marTop w:val="0"/>
      <w:marBottom w:val="0"/>
      <w:divBdr>
        <w:top w:val="none" w:sz="0" w:space="0" w:color="auto"/>
        <w:left w:val="none" w:sz="0" w:space="0" w:color="auto"/>
        <w:bottom w:val="none" w:sz="0" w:space="0" w:color="auto"/>
        <w:right w:val="none" w:sz="0" w:space="0" w:color="auto"/>
      </w:divBdr>
    </w:div>
    <w:div w:id="510341386">
      <w:bodyDiv w:val="1"/>
      <w:marLeft w:val="0"/>
      <w:marRight w:val="0"/>
      <w:marTop w:val="0"/>
      <w:marBottom w:val="0"/>
      <w:divBdr>
        <w:top w:val="none" w:sz="0" w:space="0" w:color="auto"/>
        <w:left w:val="none" w:sz="0" w:space="0" w:color="auto"/>
        <w:bottom w:val="none" w:sz="0" w:space="0" w:color="auto"/>
        <w:right w:val="none" w:sz="0" w:space="0" w:color="auto"/>
      </w:divBdr>
    </w:div>
    <w:div w:id="513111924">
      <w:bodyDiv w:val="1"/>
      <w:marLeft w:val="0"/>
      <w:marRight w:val="0"/>
      <w:marTop w:val="0"/>
      <w:marBottom w:val="0"/>
      <w:divBdr>
        <w:top w:val="none" w:sz="0" w:space="0" w:color="auto"/>
        <w:left w:val="none" w:sz="0" w:space="0" w:color="auto"/>
        <w:bottom w:val="none" w:sz="0" w:space="0" w:color="auto"/>
        <w:right w:val="none" w:sz="0" w:space="0" w:color="auto"/>
      </w:divBdr>
    </w:div>
    <w:div w:id="516966879">
      <w:bodyDiv w:val="1"/>
      <w:marLeft w:val="0"/>
      <w:marRight w:val="0"/>
      <w:marTop w:val="0"/>
      <w:marBottom w:val="0"/>
      <w:divBdr>
        <w:top w:val="none" w:sz="0" w:space="0" w:color="auto"/>
        <w:left w:val="none" w:sz="0" w:space="0" w:color="auto"/>
        <w:bottom w:val="none" w:sz="0" w:space="0" w:color="auto"/>
        <w:right w:val="none" w:sz="0" w:space="0" w:color="auto"/>
      </w:divBdr>
    </w:div>
    <w:div w:id="519666644">
      <w:bodyDiv w:val="1"/>
      <w:marLeft w:val="0"/>
      <w:marRight w:val="0"/>
      <w:marTop w:val="0"/>
      <w:marBottom w:val="0"/>
      <w:divBdr>
        <w:top w:val="none" w:sz="0" w:space="0" w:color="auto"/>
        <w:left w:val="none" w:sz="0" w:space="0" w:color="auto"/>
        <w:bottom w:val="none" w:sz="0" w:space="0" w:color="auto"/>
        <w:right w:val="none" w:sz="0" w:space="0" w:color="auto"/>
      </w:divBdr>
    </w:div>
    <w:div w:id="524253794">
      <w:bodyDiv w:val="1"/>
      <w:marLeft w:val="0"/>
      <w:marRight w:val="0"/>
      <w:marTop w:val="0"/>
      <w:marBottom w:val="0"/>
      <w:divBdr>
        <w:top w:val="none" w:sz="0" w:space="0" w:color="auto"/>
        <w:left w:val="none" w:sz="0" w:space="0" w:color="auto"/>
        <w:bottom w:val="none" w:sz="0" w:space="0" w:color="auto"/>
        <w:right w:val="none" w:sz="0" w:space="0" w:color="auto"/>
      </w:divBdr>
    </w:div>
    <w:div w:id="527260683">
      <w:bodyDiv w:val="1"/>
      <w:marLeft w:val="0"/>
      <w:marRight w:val="0"/>
      <w:marTop w:val="0"/>
      <w:marBottom w:val="0"/>
      <w:divBdr>
        <w:top w:val="none" w:sz="0" w:space="0" w:color="auto"/>
        <w:left w:val="none" w:sz="0" w:space="0" w:color="auto"/>
        <w:bottom w:val="none" w:sz="0" w:space="0" w:color="auto"/>
        <w:right w:val="none" w:sz="0" w:space="0" w:color="auto"/>
      </w:divBdr>
    </w:div>
    <w:div w:id="527567000">
      <w:bodyDiv w:val="1"/>
      <w:marLeft w:val="0"/>
      <w:marRight w:val="0"/>
      <w:marTop w:val="0"/>
      <w:marBottom w:val="0"/>
      <w:divBdr>
        <w:top w:val="none" w:sz="0" w:space="0" w:color="auto"/>
        <w:left w:val="none" w:sz="0" w:space="0" w:color="auto"/>
        <w:bottom w:val="none" w:sz="0" w:space="0" w:color="auto"/>
        <w:right w:val="none" w:sz="0" w:space="0" w:color="auto"/>
      </w:divBdr>
    </w:div>
    <w:div w:id="535390586">
      <w:bodyDiv w:val="1"/>
      <w:marLeft w:val="0"/>
      <w:marRight w:val="0"/>
      <w:marTop w:val="0"/>
      <w:marBottom w:val="0"/>
      <w:divBdr>
        <w:top w:val="none" w:sz="0" w:space="0" w:color="auto"/>
        <w:left w:val="none" w:sz="0" w:space="0" w:color="auto"/>
        <w:bottom w:val="none" w:sz="0" w:space="0" w:color="auto"/>
        <w:right w:val="none" w:sz="0" w:space="0" w:color="auto"/>
      </w:divBdr>
    </w:div>
    <w:div w:id="538053367">
      <w:bodyDiv w:val="1"/>
      <w:marLeft w:val="0"/>
      <w:marRight w:val="0"/>
      <w:marTop w:val="0"/>
      <w:marBottom w:val="0"/>
      <w:divBdr>
        <w:top w:val="none" w:sz="0" w:space="0" w:color="auto"/>
        <w:left w:val="none" w:sz="0" w:space="0" w:color="auto"/>
        <w:bottom w:val="none" w:sz="0" w:space="0" w:color="auto"/>
        <w:right w:val="none" w:sz="0" w:space="0" w:color="auto"/>
      </w:divBdr>
    </w:div>
    <w:div w:id="542838060">
      <w:bodyDiv w:val="1"/>
      <w:marLeft w:val="0"/>
      <w:marRight w:val="0"/>
      <w:marTop w:val="0"/>
      <w:marBottom w:val="0"/>
      <w:divBdr>
        <w:top w:val="none" w:sz="0" w:space="0" w:color="auto"/>
        <w:left w:val="none" w:sz="0" w:space="0" w:color="auto"/>
        <w:bottom w:val="none" w:sz="0" w:space="0" w:color="auto"/>
        <w:right w:val="none" w:sz="0" w:space="0" w:color="auto"/>
      </w:divBdr>
    </w:div>
    <w:div w:id="544755936">
      <w:bodyDiv w:val="1"/>
      <w:marLeft w:val="0"/>
      <w:marRight w:val="0"/>
      <w:marTop w:val="0"/>
      <w:marBottom w:val="0"/>
      <w:divBdr>
        <w:top w:val="none" w:sz="0" w:space="0" w:color="auto"/>
        <w:left w:val="none" w:sz="0" w:space="0" w:color="auto"/>
        <w:bottom w:val="none" w:sz="0" w:space="0" w:color="auto"/>
        <w:right w:val="none" w:sz="0" w:space="0" w:color="auto"/>
      </w:divBdr>
    </w:div>
    <w:div w:id="545795979">
      <w:bodyDiv w:val="1"/>
      <w:marLeft w:val="0"/>
      <w:marRight w:val="0"/>
      <w:marTop w:val="0"/>
      <w:marBottom w:val="0"/>
      <w:divBdr>
        <w:top w:val="none" w:sz="0" w:space="0" w:color="auto"/>
        <w:left w:val="none" w:sz="0" w:space="0" w:color="auto"/>
        <w:bottom w:val="none" w:sz="0" w:space="0" w:color="auto"/>
        <w:right w:val="none" w:sz="0" w:space="0" w:color="auto"/>
      </w:divBdr>
    </w:div>
    <w:div w:id="547954928">
      <w:bodyDiv w:val="1"/>
      <w:marLeft w:val="0"/>
      <w:marRight w:val="0"/>
      <w:marTop w:val="0"/>
      <w:marBottom w:val="0"/>
      <w:divBdr>
        <w:top w:val="none" w:sz="0" w:space="0" w:color="auto"/>
        <w:left w:val="none" w:sz="0" w:space="0" w:color="auto"/>
        <w:bottom w:val="none" w:sz="0" w:space="0" w:color="auto"/>
        <w:right w:val="none" w:sz="0" w:space="0" w:color="auto"/>
      </w:divBdr>
    </w:div>
    <w:div w:id="548224224">
      <w:bodyDiv w:val="1"/>
      <w:marLeft w:val="0"/>
      <w:marRight w:val="0"/>
      <w:marTop w:val="0"/>
      <w:marBottom w:val="0"/>
      <w:divBdr>
        <w:top w:val="none" w:sz="0" w:space="0" w:color="auto"/>
        <w:left w:val="none" w:sz="0" w:space="0" w:color="auto"/>
        <w:bottom w:val="none" w:sz="0" w:space="0" w:color="auto"/>
        <w:right w:val="none" w:sz="0" w:space="0" w:color="auto"/>
      </w:divBdr>
    </w:div>
    <w:div w:id="548881473">
      <w:bodyDiv w:val="1"/>
      <w:marLeft w:val="0"/>
      <w:marRight w:val="0"/>
      <w:marTop w:val="0"/>
      <w:marBottom w:val="0"/>
      <w:divBdr>
        <w:top w:val="none" w:sz="0" w:space="0" w:color="auto"/>
        <w:left w:val="none" w:sz="0" w:space="0" w:color="auto"/>
        <w:bottom w:val="none" w:sz="0" w:space="0" w:color="auto"/>
        <w:right w:val="none" w:sz="0" w:space="0" w:color="auto"/>
      </w:divBdr>
    </w:div>
    <w:div w:id="549154357">
      <w:bodyDiv w:val="1"/>
      <w:marLeft w:val="0"/>
      <w:marRight w:val="0"/>
      <w:marTop w:val="0"/>
      <w:marBottom w:val="0"/>
      <w:divBdr>
        <w:top w:val="none" w:sz="0" w:space="0" w:color="auto"/>
        <w:left w:val="none" w:sz="0" w:space="0" w:color="auto"/>
        <w:bottom w:val="none" w:sz="0" w:space="0" w:color="auto"/>
        <w:right w:val="none" w:sz="0" w:space="0" w:color="auto"/>
      </w:divBdr>
    </w:div>
    <w:div w:id="549390383">
      <w:bodyDiv w:val="1"/>
      <w:marLeft w:val="0"/>
      <w:marRight w:val="0"/>
      <w:marTop w:val="0"/>
      <w:marBottom w:val="0"/>
      <w:divBdr>
        <w:top w:val="none" w:sz="0" w:space="0" w:color="auto"/>
        <w:left w:val="none" w:sz="0" w:space="0" w:color="auto"/>
        <w:bottom w:val="none" w:sz="0" w:space="0" w:color="auto"/>
        <w:right w:val="none" w:sz="0" w:space="0" w:color="auto"/>
      </w:divBdr>
    </w:div>
    <w:div w:id="554659459">
      <w:bodyDiv w:val="1"/>
      <w:marLeft w:val="0"/>
      <w:marRight w:val="0"/>
      <w:marTop w:val="0"/>
      <w:marBottom w:val="0"/>
      <w:divBdr>
        <w:top w:val="none" w:sz="0" w:space="0" w:color="auto"/>
        <w:left w:val="none" w:sz="0" w:space="0" w:color="auto"/>
        <w:bottom w:val="none" w:sz="0" w:space="0" w:color="auto"/>
        <w:right w:val="none" w:sz="0" w:space="0" w:color="auto"/>
      </w:divBdr>
    </w:div>
    <w:div w:id="555287178">
      <w:bodyDiv w:val="1"/>
      <w:marLeft w:val="0"/>
      <w:marRight w:val="0"/>
      <w:marTop w:val="0"/>
      <w:marBottom w:val="0"/>
      <w:divBdr>
        <w:top w:val="none" w:sz="0" w:space="0" w:color="auto"/>
        <w:left w:val="none" w:sz="0" w:space="0" w:color="auto"/>
        <w:bottom w:val="none" w:sz="0" w:space="0" w:color="auto"/>
        <w:right w:val="none" w:sz="0" w:space="0" w:color="auto"/>
      </w:divBdr>
    </w:div>
    <w:div w:id="555895095">
      <w:bodyDiv w:val="1"/>
      <w:marLeft w:val="0"/>
      <w:marRight w:val="0"/>
      <w:marTop w:val="0"/>
      <w:marBottom w:val="0"/>
      <w:divBdr>
        <w:top w:val="none" w:sz="0" w:space="0" w:color="auto"/>
        <w:left w:val="none" w:sz="0" w:space="0" w:color="auto"/>
        <w:bottom w:val="none" w:sz="0" w:space="0" w:color="auto"/>
        <w:right w:val="none" w:sz="0" w:space="0" w:color="auto"/>
      </w:divBdr>
    </w:div>
    <w:div w:id="556401842">
      <w:bodyDiv w:val="1"/>
      <w:marLeft w:val="0"/>
      <w:marRight w:val="0"/>
      <w:marTop w:val="0"/>
      <w:marBottom w:val="0"/>
      <w:divBdr>
        <w:top w:val="none" w:sz="0" w:space="0" w:color="auto"/>
        <w:left w:val="none" w:sz="0" w:space="0" w:color="auto"/>
        <w:bottom w:val="none" w:sz="0" w:space="0" w:color="auto"/>
        <w:right w:val="none" w:sz="0" w:space="0" w:color="auto"/>
      </w:divBdr>
    </w:div>
    <w:div w:id="556939282">
      <w:bodyDiv w:val="1"/>
      <w:marLeft w:val="0"/>
      <w:marRight w:val="0"/>
      <w:marTop w:val="0"/>
      <w:marBottom w:val="0"/>
      <w:divBdr>
        <w:top w:val="none" w:sz="0" w:space="0" w:color="auto"/>
        <w:left w:val="none" w:sz="0" w:space="0" w:color="auto"/>
        <w:bottom w:val="none" w:sz="0" w:space="0" w:color="auto"/>
        <w:right w:val="none" w:sz="0" w:space="0" w:color="auto"/>
      </w:divBdr>
    </w:div>
    <w:div w:id="557325738">
      <w:bodyDiv w:val="1"/>
      <w:marLeft w:val="0"/>
      <w:marRight w:val="0"/>
      <w:marTop w:val="0"/>
      <w:marBottom w:val="0"/>
      <w:divBdr>
        <w:top w:val="none" w:sz="0" w:space="0" w:color="auto"/>
        <w:left w:val="none" w:sz="0" w:space="0" w:color="auto"/>
        <w:bottom w:val="none" w:sz="0" w:space="0" w:color="auto"/>
        <w:right w:val="none" w:sz="0" w:space="0" w:color="auto"/>
      </w:divBdr>
    </w:div>
    <w:div w:id="557664547">
      <w:bodyDiv w:val="1"/>
      <w:marLeft w:val="0"/>
      <w:marRight w:val="0"/>
      <w:marTop w:val="0"/>
      <w:marBottom w:val="0"/>
      <w:divBdr>
        <w:top w:val="none" w:sz="0" w:space="0" w:color="auto"/>
        <w:left w:val="none" w:sz="0" w:space="0" w:color="auto"/>
        <w:bottom w:val="none" w:sz="0" w:space="0" w:color="auto"/>
        <w:right w:val="none" w:sz="0" w:space="0" w:color="auto"/>
      </w:divBdr>
    </w:div>
    <w:div w:id="558173912">
      <w:bodyDiv w:val="1"/>
      <w:marLeft w:val="0"/>
      <w:marRight w:val="0"/>
      <w:marTop w:val="0"/>
      <w:marBottom w:val="0"/>
      <w:divBdr>
        <w:top w:val="none" w:sz="0" w:space="0" w:color="auto"/>
        <w:left w:val="none" w:sz="0" w:space="0" w:color="auto"/>
        <w:bottom w:val="none" w:sz="0" w:space="0" w:color="auto"/>
        <w:right w:val="none" w:sz="0" w:space="0" w:color="auto"/>
      </w:divBdr>
    </w:div>
    <w:div w:id="559053936">
      <w:bodyDiv w:val="1"/>
      <w:marLeft w:val="0"/>
      <w:marRight w:val="0"/>
      <w:marTop w:val="0"/>
      <w:marBottom w:val="0"/>
      <w:divBdr>
        <w:top w:val="none" w:sz="0" w:space="0" w:color="auto"/>
        <w:left w:val="none" w:sz="0" w:space="0" w:color="auto"/>
        <w:bottom w:val="none" w:sz="0" w:space="0" w:color="auto"/>
        <w:right w:val="none" w:sz="0" w:space="0" w:color="auto"/>
      </w:divBdr>
    </w:div>
    <w:div w:id="559443084">
      <w:bodyDiv w:val="1"/>
      <w:marLeft w:val="0"/>
      <w:marRight w:val="0"/>
      <w:marTop w:val="0"/>
      <w:marBottom w:val="0"/>
      <w:divBdr>
        <w:top w:val="none" w:sz="0" w:space="0" w:color="auto"/>
        <w:left w:val="none" w:sz="0" w:space="0" w:color="auto"/>
        <w:bottom w:val="none" w:sz="0" w:space="0" w:color="auto"/>
        <w:right w:val="none" w:sz="0" w:space="0" w:color="auto"/>
      </w:divBdr>
    </w:div>
    <w:div w:id="560100648">
      <w:bodyDiv w:val="1"/>
      <w:marLeft w:val="0"/>
      <w:marRight w:val="0"/>
      <w:marTop w:val="0"/>
      <w:marBottom w:val="0"/>
      <w:divBdr>
        <w:top w:val="none" w:sz="0" w:space="0" w:color="auto"/>
        <w:left w:val="none" w:sz="0" w:space="0" w:color="auto"/>
        <w:bottom w:val="none" w:sz="0" w:space="0" w:color="auto"/>
        <w:right w:val="none" w:sz="0" w:space="0" w:color="auto"/>
      </w:divBdr>
    </w:div>
    <w:div w:id="562452049">
      <w:bodyDiv w:val="1"/>
      <w:marLeft w:val="0"/>
      <w:marRight w:val="0"/>
      <w:marTop w:val="0"/>
      <w:marBottom w:val="0"/>
      <w:divBdr>
        <w:top w:val="none" w:sz="0" w:space="0" w:color="auto"/>
        <w:left w:val="none" w:sz="0" w:space="0" w:color="auto"/>
        <w:bottom w:val="none" w:sz="0" w:space="0" w:color="auto"/>
        <w:right w:val="none" w:sz="0" w:space="0" w:color="auto"/>
      </w:divBdr>
    </w:div>
    <w:div w:id="562646156">
      <w:bodyDiv w:val="1"/>
      <w:marLeft w:val="0"/>
      <w:marRight w:val="0"/>
      <w:marTop w:val="0"/>
      <w:marBottom w:val="0"/>
      <w:divBdr>
        <w:top w:val="none" w:sz="0" w:space="0" w:color="auto"/>
        <w:left w:val="none" w:sz="0" w:space="0" w:color="auto"/>
        <w:bottom w:val="none" w:sz="0" w:space="0" w:color="auto"/>
        <w:right w:val="none" w:sz="0" w:space="0" w:color="auto"/>
      </w:divBdr>
    </w:div>
    <w:div w:id="572087776">
      <w:bodyDiv w:val="1"/>
      <w:marLeft w:val="0"/>
      <w:marRight w:val="0"/>
      <w:marTop w:val="0"/>
      <w:marBottom w:val="0"/>
      <w:divBdr>
        <w:top w:val="none" w:sz="0" w:space="0" w:color="auto"/>
        <w:left w:val="none" w:sz="0" w:space="0" w:color="auto"/>
        <w:bottom w:val="none" w:sz="0" w:space="0" w:color="auto"/>
        <w:right w:val="none" w:sz="0" w:space="0" w:color="auto"/>
      </w:divBdr>
    </w:div>
    <w:div w:id="573978733">
      <w:bodyDiv w:val="1"/>
      <w:marLeft w:val="0"/>
      <w:marRight w:val="0"/>
      <w:marTop w:val="0"/>
      <w:marBottom w:val="0"/>
      <w:divBdr>
        <w:top w:val="none" w:sz="0" w:space="0" w:color="auto"/>
        <w:left w:val="none" w:sz="0" w:space="0" w:color="auto"/>
        <w:bottom w:val="none" w:sz="0" w:space="0" w:color="auto"/>
        <w:right w:val="none" w:sz="0" w:space="0" w:color="auto"/>
      </w:divBdr>
    </w:div>
    <w:div w:id="574513747">
      <w:bodyDiv w:val="1"/>
      <w:marLeft w:val="0"/>
      <w:marRight w:val="0"/>
      <w:marTop w:val="0"/>
      <w:marBottom w:val="0"/>
      <w:divBdr>
        <w:top w:val="none" w:sz="0" w:space="0" w:color="auto"/>
        <w:left w:val="none" w:sz="0" w:space="0" w:color="auto"/>
        <w:bottom w:val="none" w:sz="0" w:space="0" w:color="auto"/>
        <w:right w:val="none" w:sz="0" w:space="0" w:color="auto"/>
      </w:divBdr>
    </w:div>
    <w:div w:id="576673941">
      <w:bodyDiv w:val="1"/>
      <w:marLeft w:val="0"/>
      <w:marRight w:val="0"/>
      <w:marTop w:val="0"/>
      <w:marBottom w:val="0"/>
      <w:divBdr>
        <w:top w:val="none" w:sz="0" w:space="0" w:color="auto"/>
        <w:left w:val="none" w:sz="0" w:space="0" w:color="auto"/>
        <w:bottom w:val="none" w:sz="0" w:space="0" w:color="auto"/>
        <w:right w:val="none" w:sz="0" w:space="0" w:color="auto"/>
      </w:divBdr>
    </w:div>
    <w:div w:id="576943686">
      <w:bodyDiv w:val="1"/>
      <w:marLeft w:val="0"/>
      <w:marRight w:val="0"/>
      <w:marTop w:val="0"/>
      <w:marBottom w:val="0"/>
      <w:divBdr>
        <w:top w:val="none" w:sz="0" w:space="0" w:color="auto"/>
        <w:left w:val="none" w:sz="0" w:space="0" w:color="auto"/>
        <w:bottom w:val="none" w:sz="0" w:space="0" w:color="auto"/>
        <w:right w:val="none" w:sz="0" w:space="0" w:color="auto"/>
      </w:divBdr>
    </w:div>
    <w:div w:id="577324939">
      <w:bodyDiv w:val="1"/>
      <w:marLeft w:val="0"/>
      <w:marRight w:val="0"/>
      <w:marTop w:val="0"/>
      <w:marBottom w:val="0"/>
      <w:divBdr>
        <w:top w:val="none" w:sz="0" w:space="0" w:color="auto"/>
        <w:left w:val="none" w:sz="0" w:space="0" w:color="auto"/>
        <w:bottom w:val="none" w:sz="0" w:space="0" w:color="auto"/>
        <w:right w:val="none" w:sz="0" w:space="0" w:color="auto"/>
      </w:divBdr>
    </w:div>
    <w:div w:id="581598673">
      <w:bodyDiv w:val="1"/>
      <w:marLeft w:val="0"/>
      <w:marRight w:val="0"/>
      <w:marTop w:val="0"/>
      <w:marBottom w:val="0"/>
      <w:divBdr>
        <w:top w:val="none" w:sz="0" w:space="0" w:color="auto"/>
        <w:left w:val="none" w:sz="0" w:space="0" w:color="auto"/>
        <w:bottom w:val="none" w:sz="0" w:space="0" w:color="auto"/>
        <w:right w:val="none" w:sz="0" w:space="0" w:color="auto"/>
      </w:divBdr>
    </w:div>
    <w:div w:id="583759999">
      <w:bodyDiv w:val="1"/>
      <w:marLeft w:val="0"/>
      <w:marRight w:val="0"/>
      <w:marTop w:val="0"/>
      <w:marBottom w:val="0"/>
      <w:divBdr>
        <w:top w:val="none" w:sz="0" w:space="0" w:color="auto"/>
        <w:left w:val="none" w:sz="0" w:space="0" w:color="auto"/>
        <w:bottom w:val="none" w:sz="0" w:space="0" w:color="auto"/>
        <w:right w:val="none" w:sz="0" w:space="0" w:color="auto"/>
      </w:divBdr>
    </w:div>
    <w:div w:id="589314428">
      <w:bodyDiv w:val="1"/>
      <w:marLeft w:val="0"/>
      <w:marRight w:val="0"/>
      <w:marTop w:val="0"/>
      <w:marBottom w:val="0"/>
      <w:divBdr>
        <w:top w:val="none" w:sz="0" w:space="0" w:color="auto"/>
        <w:left w:val="none" w:sz="0" w:space="0" w:color="auto"/>
        <w:bottom w:val="none" w:sz="0" w:space="0" w:color="auto"/>
        <w:right w:val="none" w:sz="0" w:space="0" w:color="auto"/>
      </w:divBdr>
    </w:div>
    <w:div w:id="592663198">
      <w:bodyDiv w:val="1"/>
      <w:marLeft w:val="0"/>
      <w:marRight w:val="0"/>
      <w:marTop w:val="0"/>
      <w:marBottom w:val="0"/>
      <w:divBdr>
        <w:top w:val="none" w:sz="0" w:space="0" w:color="auto"/>
        <w:left w:val="none" w:sz="0" w:space="0" w:color="auto"/>
        <w:bottom w:val="none" w:sz="0" w:space="0" w:color="auto"/>
        <w:right w:val="none" w:sz="0" w:space="0" w:color="auto"/>
      </w:divBdr>
    </w:div>
    <w:div w:id="596906851">
      <w:bodyDiv w:val="1"/>
      <w:marLeft w:val="0"/>
      <w:marRight w:val="0"/>
      <w:marTop w:val="0"/>
      <w:marBottom w:val="0"/>
      <w:divBdr>
        <w:top w:val="none" w:sz="0" w:space="0" w:color="auto"/>
        <w:left w:val="none" w:sz="0" w:space="0" w:color="auto"/>
        <w:bottom w:val="none" w:sz="0" w:space="0" w:color="auto"/>
        <w:right w:val="none" w:sz="0" w:space="0" w:color="auto"/>
      </w:divBdr>
    </w:div>
    <w:div w:id="597059672">
      <w:bodyDiv w:val="1"/>
      <w:marLeft w:val="0"/>
      <w:marRight w:val="0"/>
      <w:marTop w:val="0"/>
      <w:marBottom w:val="0"/>
      <w:divBdr>
        <w:top w:val="none" w:sz="0" w:space="0" w:color="auto"/>
        <w:left w:val="none" w:sz="0" w:space="0" w:color="auto"/>
        <w:bottom w:val="none" w:sz="0" w:space="0" w:color="auto"/>
        <w:right w:val="none" w:sz="0" w:space="0" w:color="auto"/>
      </w:divBdr>
    </w:div>
    <w:div w:id="598682247">
      <w:bodyDiv w:val="1"/>
      <w:marLeft w:val="0"/>
      <w:marRight w:val="0"/>
      <w:marTop w:val="0"/>
      <w:marBottom w:val="0"/>
      <w:divBdr>
        <w:top w:val="none" w:sz="0" w:space="0" w:color="auto"/>
        <w:left w:val="none" w:sz="0" w:space="0" w:color="auto"/>
        <w:bottom w:val="none" w:sz="0" w:space="0" w:color="auto"/>
        <w:right w:val="none" w:sz="0" w:space="0" w:color="auto"/>
      </w:divBdr>
    </w:div>
    <w:div w:id="599142375">
      <w:bodyDiv w:val="1"/>
      <w:marLeft w:val="0"/>
      <w:marRight w:val="0"/>
      <w:marTop w:val="0"/>
      <w:marBottom w:val="0"/>
      <w:divBdr>
        <w:top w:val="none" w:sz="0" w:space="0" w:color="auto"/>
        <w:left w:val="none" w:sz="0" w:space="0" w:color="auto"/>
        <w:bottom w:val="none" w:sz="0" w:space="0" w:color="auto"/>
        <w:right w:val="none" w:sz="0" w:space="0" w:color="auto"/>
      </w:divBdr>
    </w:div>
    <w:div w:id="599266264">
      <w:bodyDiv w:val="1"/>
      <w:marLeft w:val="0"/>
      <w:marRight w:val="0"/>
      <w:marTop w:val="0"/>
      <w:marBottom w:val="0"/>
      <w:divBdr>
        <w:top w:val="none" w:sz="0" w:space="0" w:color="auto"/>
        <w:left w:val="none" w:sz="0" w:space="0" w:color="auto"/>
        <w:bottom w:val="none" w:sz="0" w:space="0" w:color="auto"/>
        <w:right w:val="none" w:sz="0" w:space="0" w:color="auto"/>
      </w:divBdr>
    </w:div>
    <w:div w:id="599526896">
      <w:bodyDiv w:val="1"/>
      <w:marLeft w:val="0"/>
      <w:marRight w:val="0"/>
      <w:marTop w:val="0"/>
      <w:marBottom w:val="0"/>
      <w:divBdr>
        <w:top w:val="none" w:sz="0" w:space="0" w:color="auto"/>
        <w:left w:val="none" w:sz="0" w:space="0" w:color="auto"/>
        <w:bottom w:val="none" w:sz="0" w:space="0" w:color="auto"/>
        <w:right w:val="none" w:sz="0" w:space="0" w:color="auto"/>
      </w:divBdr>
    </w:div>
    <w:div w:id="603541219">
      <w:bodyDiv w:val="1"/>
      <w:marLeft w:val="0"/>
      <w:marRight w:val="0"/>
      <w:marTop w:val="0"/>
      <w:marBottom w:val="0"/>
      <w:divBdr>
        <w:top w:val="none" w:sz="0" w:space="0" w:color="auto"/>
        <w:left w:val="none" w:sz="0" w:space="0" w:color="auto"/>
        <w:bottom w:val="none" w:sz="0" w:space="0" w:color="auto"/>
        <w:right w:val="none" w:sz="0" w:space="0" w:color="auto"/>
      </w:divBdr>
    </w:div>
    <w:div w:id="606078521">
      <w:bodyDiv w:val="1"/>
      <w:marLeft w:val="0"/>
      <w:marRight w:val="0"/>
      <w:marTop w:val="0"/>
      <w:marBottom w:val="0"/>
      <w:divBdr>
        <w:top w:val="none" w:sz="0" w:space="0" w:color="auto"/>
        <w:left w:val="none" w:sz="0" w:space="0" w:color="auto"/>
        <w:bottom w:val="none" w:sz="0" w:space="0" w:color="auto"/>
        <w:right w:val="none" w:sz="0" w:space="0" w:color="auto"/>
      </w:divBdr>
    </w:div>
    <w:div w:id="606429875">
      <w:bodyDiv w:val="1"/>
      <w:marLeft w:val="0"/>
      <w:marRight w:val="0"/>
      <w:marTop w:val="0"/>
      <w:marBottom w:val="0"/>
      <w:divBdr>
        <w:top w:val="none" w:sz="0" w:space="0" w:color="auto"/>
        <w:left w:val="none" w:sz="0" w:space="0" w:color="auto"/>
        <w:bottom w:val="none" w:sz="0" w:space="0" w:color="auto"/>
        <w:right w:val="none" w:sz="0" w:space="0" w:color="auto"/>
      </w:divBdr>
    </w:div>
    <w:div w:id="608272095">
      <w:bodyDiv w:val="1"/>
      <w:marLeft w:val="0"/>
      <w:marRight w:val="0"/>
      <w:marTop w:val="0"/>
      <w:marBottom w:val="0"/>
      <w:divBdr>
        <w:top w:val="none" w:sz="0" w:space="0" w:color="auto"/>
        <w:left w:val="none" w:sz="0" w:space="0" w:color="auto"/>
        <w:bottom w:val="none" w:sz="0" w:space="0" w:color="auto"/>
        <w:right w:val="none" w:sz="0" w:space="0" w:color="auto"/>
      </w:divBdr>
    </w:div>
    <w:div w:id="609164281">
      <w:bodyDiv w:val="1"/>
      <w:marLeft w:val="0"/>
      <w:marRight w:val="0"/>
      <w:marTop w:val="0"/>
      <w:marBottom w:val="0"/>
      <w:divBdr>
        <w:top w:val="none" w:sz="0" w:space="0" w:color="auto"/>
        <w:left w:val="none" w:sz="0" w:space="0" w:color="auto"/>
        <w:bottom w:val="none" w:sz="0" w:space="0" w:color="auto"/>
        <w:right w:val="none" w:sz="0" w:space="0" w:color="auto"/>
      </w:divBdr>
    </w:div>
    <w:div w:id="609506321">
      <w:bodyDiv w:val="1"/>
      <w:marLeft w:val="0"/>
      <w:marRight w:val="0"/>
      <w:marTop w:val="0"/>
      <w:marBottom w:val="0"/>
      <w:divBdr>
        <w:top w:val="none" w:sz="0" w:space="0" w:color="auto"/>
        <w:left w:val="none" w:sz="0" w:space="0" w:color="auto"/>
        <w:bottom w:val="none" w:sz="0" w:space="0" w:color="auto"/>
        <w:right w:val="none" w:sz="0" w:space="0" w:color="auto"/>
      </w:divBdr>
    </w:div>
    <w:div w:id="610092557">
      <w:bodyDiv w:val="1"/>
      <w:marLeft w:val="0"/>
      <w:marRight w:val="0"/>
      <w:marTop w:val="0"/>
      <w:marBottom w:val="0"/>
      <w:divBdr>
        <w:top w:val="none" w:sz="0" w:space="0" w:color="auto"/>
        <w:left w:val="none" w:sz="0" w:space="0" w:color="auto"/>
        <w:bottom w:val="none" w:sz="0" w:space="0" w:color="auto"/>
        <w:right w:val="none" w:sz="0" w:space="0" w:color="auto"/>
      </w:divBdr>
    </w:div>
    <w:div w:id="612059706">
      <w:bodyDiv w:val="1"/>
      <w:marLeft w:val="0"/>
      <w:marRight w:val="0"/>
      <w:marTop w:val="0"/>
      <w:marBottom w:val="0"/>
      <w:divBdr>
        <w:top w:val="none" w:sz="0" w:space="0" w:color="auto"/>
        <w:left w:val="none" w:sz="0" w:space="0" w:color="auto"/>
        <w:bottom w:val="none" w:sz="0" w:space="0" w:color="auto"/>
        <w:right w:val="none" w:sz="0" w:space="0" w:color="auto"/>
      </w:divBdr>
    </w:div>
    <w:div w:id="616254926">
      <w:bodyDiv w:val="1"/>
      <w:marLeft w:val="0"/>
      <w:marRight w:val="0"/>
      <w:marTop w:val="0"/>
      <w:marBottom w:val="0"/>
      <w:divBdr>
        <w:top w:val="none" w:sz="0" w:space="0" w:color="auto"/>
        <w:left w:val="none" w:sz="0" w:space="0" w:color="auto"/>
        <w:bottom w:val="none" w:sz="0" w:space="0" w:color="auto"/>
        <w:right w:val="none" w:sz="0" w:space="0" w:color="auto"/>
      </w:divBdr>
    </w:div>
    <w:div w:id="618411644">
      <w:bodyDiv w:val="1"/>
      <w:marLeft w:val="0"/>
      <w:marRight w:val="0"/>
      <w:marTop w:val="0"/>
      <w:marBottom w:val="0"/>
      <w:divBdr>
        <w:top w:val="none" w:sz="0" w:space="0" w:color="auto"/>
        <w:left w:val="none" w:sz="0" w:space="0" w:color="auto"/>
        <w:bottom w:val="none" w:sz="0" w:space="0" w:color="auto"/>
        <w:right w:val="none" w:sz="0" w:space="0" w:color="auto"/>
      </w:divBdr>
    </w:div>
    <w:div w:id="619531780">
      <w:bodyDiv w:val="1"/>
      <w:marLeft w:val="0"/>
      <w:marRight w:val="0"/>
      <w:marTop w:val="0"/>
      <w:marBottom w:val="0"/>
      <w:divBdr>
        <w:top w:val="none" w:sz="0" w:space="0" w:color="auto"/>
        <w:left w:val="none" w:sz="0" w:space="0" w:color="auto"/>
        <w:bottom w:val="none" w:sz="0" w:space="0" w:color="auto"/>
        <w:right w:val="none" w:sz="0" w:space="0" w:color="auto"/>
      </w:divBdr>
    </w:div>
    <w:div w:id="619532699">
      <w:bodyDiv w:val="1"/>
      <w:marLeft w:val="0"/>
      <w:marRight w:val="0"/>
      <w:marTop w:val="0"/>
      <w:marBottom w:val="0"/>
      <w:divBdr>
        <w:top w:val="none" w:sz="0" w:space="0" w:color="auto"/>
        <w:left w:val="none" w:sz="0" w:space="0" w:color="auto"/>
        <w:bottom w:val="none" w:sz="0" w:space="0" w:color="auto"/>
        <w:right w:val="none" w:sz="0" w:space="0" w:color="auto"/>
      </w:divBdr>
    </w:div>
    <w:div w:id="621618185">
      <w:bodyDiv w:val="1"/>
      <w:marLeft w:val="0"/>
      <w:marRight w:val="0"/>
      <w:marTop w:val="0"/>
      <w:marBottom w:val="0"/>
      <w:divBdr>
        <w:top w:val="none" w:sz="0" w:space="0" w:color="auto"/>
        <w:left w:val="none" w:sz="0" w:space="0" w:color="auto"/>
        <w:bottom w:val="none" w:sz="0" w:space="0" w:color="auto"/>
        <w:right w:val="none" w:sz="0" w:space="0" w:color="auto"/>
      </w:divBdr>
    </w:div>
    <w:div w:id="625429614">
      <w:bodyDiv w:val="1"/>
      <w:marLeft w:val="0"/>
      <w:marRight w:val="0"/>
      <w:marTop w:val="0"/>
      <w:marBottom w:val="0"/>
      <w:divBdr>
        <w:top w:val="none" w:sz="0" w:space="0" w:color="auto"/>
        <w:left w:val="none" w:sz="0" w:space="0" w:color="auto"/>
        <w:bottom w:val="none" w:sz="0" w:space="0" w:color="auto"/>
        <w:right w:val="none" w:sz="0" w:space="0" w:color="auto"/>
      </w:divBdr>
    </w:div>
    <w:div w:id="626738298">
      <w:bodyDiv w:val="1"/>
      <w:marLeft w:val="0"/>
      <w:marRight w:val="0"/>
      <w:marTop w:val="0"/>
      <w:marBottom w:val="0"/>
      <w:divBdr>
        <w:top w:val="none" w:sz="0" w:space="0" w:color="auto"/>
        <w:left w:val="none" w:sz="0" w:space="0" w:color="auto"/>
        <w:bottom w:val="none" w:sz="0" w:space="0" w:color="auto"/>
        <w:right w:val="none" w:sz="0" w:space="0" w:color="auto"/>
      </w:divBdr>
    </w:div>
    <w:div w:id="630281831">
      <w:bodyDiv w:val="1"/>
      <w:marLeft w:val="0"/>
      <w:marRight w:val="0"/>
      <w:marTop w:val="0"/>
      <w:marBottom w:val="0"/>
      <w:divBdr>
        <w:top w:val="none" w:sz="0" w:space="0" w:color="auto"/>
        <w:left w:val="none" w:sz="0" w:space="0" w:color="auto"/>
        <w:bottom w:val="none" w:sz="0" w:space="0" w:color="auto"/>
        <w:right w:val="none" w:sz="0" w:space="0" w:color="auto"/>
      </w:divBdr>
    </w:div>
    <w:div w:id="630482483">
      <w:bodyDiv w:val="1"/>
      <w:marLeft w:val="0"/>
      <w:marRight w:val="0"/>
      <w:marTop w:val="0"/>
      <w:marBottom w:val="0"/>
      <w:divBdr>
        <w:top w:val="none" w:sz="0" w:space="0" w:color="auto"/>
        <w:left w:val="none" w:sz="0" w:space="0" w:color="auto"/>
        <w:bottom w:val="none" w:sz="0" w:space="0" w:color="auto"/>
        <w:right w:val="none" w:sz="0" w:space="0" w:color="auto"/>
      </w:divBdr>
    </w:div>
    <w:div w:id="631521290">
      <w:bodyDiv w:val="1"/>
      <w:marLeft w:val="0"/>
      <w:marRight w:val="0"/>
      <w:marTop w:val="0"/>
      <w:marBottom w:val="0"/>
      <w:divBdr>
        <w:top w:val="none" w:sz="0" w:space="0" w:color="auto"/>
        <w:left w:val="none" w:sz="0" w:space="0" w:color="auto"/>
        <w:bottom w:val="none" w:sz="0" w:space="0" w:color="auto"/>
        <w:right w:val="none" w:sz="0" w:space="0" w:color="auto"/>
      </w:divBdr>
    </w:div>
    <w:div w:id="637610895">
      <w:bodyDiv w:val="1"/>
      <w:marLeft w:val="0"/>
      <w:marRight w:val="0"/>
      <w:marTop w:val="0"/>
      <w:marBottom w:val="0"/>
      <w:divBdr>
        <w:top w:val="none" w:sz="0" w:space="0" w:color="auto"/>
        <w:left w:val="none" w:sz="0" w:space="0" w:color="auto"/>
        <w:bottom w:val="none" w:sz="0" w:space="0" w:color="auto"/>
        <w:right w:val="none" w:sz="0" w:space="0" w:color="auto"/>
      </w:divBdr>
    </w:div>
    <w:div w:id="638800075">
      <w:bodyDiv w:val="1"/>
      <w:marLeft w:val="0"/>
      <w:marRight w:val="0"/>
      <w:marTop w:val="0"/>
      <w:marBottom w:val="0"/>
      <w:divBdr>
        <w:top w:val="none" w:sz="0" w:space="0" w:color="auto"/>
        <w:left w:val="none" w:sz="0" w:space="0" w:color="auto"/>
        <w:bottom w:val="none" w:sz="0" w:space="0" w:color="auto"/>
        <w:right w:val="none" w:sz="0" w:space="0" w:color="auto"/>
      </w:divBdr>
    </w:div>
    <w:div w:id="645402243">
      <w:bodyDiv w:val="1"/>
      <w:marLeft w:val="0"/>
      <w:marRight w:val="0"/>
      <w:marTop w:val="0"/>
      <w:marBottom w:val="0"/>
      <w:divBdr>
        <w:top w:val="none" w:sz="0" w:space="0" w:color="auto"/>
        <w:left w:val="none" w:sz="0" w:space="0" w:color="auto"/>
        <w:bottom w:val="none" w:sz="0" w:space="0" w:color="auto"/>
        <w:right w:val="none" w:sz="0" w:space="0" w:color="auto"/>
      </w:divBdr>
    </w:div>
    <w:div w:id="650449105">
      <w:bodyDiv w:val="1"/>
      <w:marLeft w:val="0"/>
      <w:marRight w:val="0"/>
      <w:marTop w:val="0"/>
      <w:marBottom w:val="0"/>
      <w:divBdr>
        <w:top w:val="none" w:sz="0" w:space="0" w:color="auto"/>
        <w:left w:val="none" w:sz="0" w:space="0" w:color="auto"/>
        <w:bottom w:val="none" w:sz="0" w:space="0" w:color="auto"/>
        <w:right w:val="none" w:sz="0" w:space="0" w:color="auto"/>
      </w:divBdr>
    </w:div>
    <w:div w:id="650477387">
      <w:bodyDiv w:val="1"/>
      <w:marLeft w:val="0"/>
      <w:marRight w:val="0"/>
      <w:marTop w:val="0"/>
      <w:marBottom w:val="0"/>
      <w:divBdr>
        <w:top w:val="none" w:sz="0" w:space="0" w:color="auto"/>
        <w:left w:val="none" w:sz="0" w:space="0" w:color="auto"/>
        <w:bottom w:val="none" w:sz="0" w:space="0" w:color="auto"/>
        <w:right w:val="none" w:sz="0" w:space="0" w:color="auto"/>
      </w:divBdr>
    </w:div>
    <w:div w:id="650906591">
      <w:bodyDiv w:val="1"/>
      <w:marLeft w:val="0"/>
      <w:marRight w:val="0"/>
      <w:marTop w:val="0"/>
      <w:marBottom w:val="0"/>
      <w:divBdr>
        <w:top w:val="none" w:sz="0" w:space="0" w:color="auto"/>
        <w:left w:val="none" w:sz="0" w:space="0" w:color="auto"/>
        <w:bottom w:val="none" w:sz="0" w:space="0" w:color="auto"/>
        <w:right w:val="none" w:sz="0" w:space="0" w:color="auto"/>
      </w:divBdr>
    </w:div>
    <w:div w:id="651374180">
      <w:bodyDiv w:val="1"/>
      <w:marLeft w:val="0"/>
      <w:marRight w:val="0"/>
      <w:marTop w:val="0"/>
      <w:marBottom w:val="0"/>
      <w:divBdr>
        <w:top w:val="none" w:sz="0" w:space="0" w:color="auto"/>
        <w:left w:val="none" w:sz="0" w:space="0" w:color="auto"/>
        <w:bottom w:val="none" w:sz="0" w:space="0" w:color="auto"/>
        <w:right w:val="none" w:sz="0" w:space="0" w:color="auto"/>
      </w:divBdr>
    </w:div>
    <w:div w:id="652300891">
      <w:bodyDiv w:val="1"/>
      <w:marLeft w:val="0"/>
      <w:marRight w:val="0"/>
      <w:marTop w:val="0"/>
      <w:marBottom w:val="0"/>
      <w:divBdr>
        <w:top w:val="none" w:sz="0" w:space="0" w:color="auto"/>
        <w:left w:val="none" w:sz="0" w:space="0" w:color="auto"/>
        <w:bottom w:val="none" w:sz="0" w:space="0" w:color="auto"/>
        <w:right w:val="none" w:sz="0" w:space="0" w:color="auto"/>
      </w:divBdr>
    </w:div>
    <w:div w:id="654264327">
      <w:bodyDiv w:val="1"/>
      <w:marLeft w:val="0"/>
      <w:marRight w:val="0"/>
      <w:marTop w:val="0"/>
      <w:marBottom w:val="0"/>
      <w:divBdr>
        <w:top w:val="none" w:sz="0" w:space="0" w:color="auto"/>
        <w:left w:val="none" w:sz="0" w:space="0" w:color="auto"/>
        <w:bottom w:val="none" w:sz="0" w:space="0" w:color="auto"/>
        <w:right w:val="none" w:sz="0" w:space="0" w:color="auto"/>
      </w:divBdr>
    </w:div>
    <w:div w:id="655426571">
      <w:bodyDiv w:val="1"/>
      <w:marLeft w:val="0"/>
      <w:marRight w:val="0"/>
      <w:marTop w:val="0"/>
      <w:marBottom w:val="0"/>
      <w:divBdr>
        <w:top w:val="none" w:sz="0" w:space="0" w:color="auto"/>
        <w:left w:val="none" w:sz="0" w:space="0" w:color="auto"/>
        <w:bottom w:val="none" w:sz="0" w:space="0" w:color="auto"/>
        <w:right w:val="none" w:sz="0" w:space="0" w:color="auto"/>
      </w:divBdr>
    </w:div>
    <w:div w:id="656081624">
      <w:bodyDiv w:val="1"/>
      <w:marLeft w:val="0"/>
      <w:marRight w:val="0"/>
      <w:marTop w:val="0"/>
      <w:marBottom w:val="0"/>
      <w:divBdr>
        <w:top w:val="none" w:sz="0" w:space="0" w:color="auto"/>
        <w:left w:val="none" w:sz="0" w:space="0" w:color="auto"/>
        <w:bottom w:val="none" w:sz="0" w:space="0" w:color="auto"/>
        <w:right w:val="none" w:sz="0" w:space="0" w:color="auto"/>
      </w:divBdr>
    </w:div>
    <w:div w:id="659767930">
      <w:bodyDiv w:val="1"/>
      <w:marLeft w:val="0"/>
      <w:marRight w:val="0"/>
      <w:marTop w:val="0"/>
      <w:marBottom w:val="0"/>
      <w:divBdr>
        <w:top w:val="none" w:sz="0" w:space="0" w:color="auto"/>
        <w:left w:val="none" w:sz="0" w:space="0" w:color="auto"/>
        <w:bottom w:val="none" w:sz="0" w:space="0" w:color="auto"/>
        <w:right w:val="none" w:sz="0" w:space="0" w:color="auto"/>
      </w:divBdr>
    </w:div>
    <w:div w:id="660886147">
      <w:bodyDiv w:val="1"/>
      <w:marLeft w:val="0"/>
      <w:marRight w:val="0"/>
      <w:marTop w:val="0"/>
      <w:marBottom w:val="0"/>
      <w:divBdr>
        <w:top w:val="none" w:sz="0" w:space="0" w:color="auto"/>
        <w:left w:val="none" w:sz="0" w:space="0" w:color="auto"/>
        <w:bottom w:val="none" w:sz="0" w:space="0" w:color="auto"/>
        <w:right w:val="none" w:sz="0" w:space="0" w:color="auto"/>
      </w:divBdr>
    </w:div>
    <w:div w:id="662516387">
      <w:bodyDiv w:val="1"/>
      <w:marLeft w:val="0"/>
      <w:marRight w:val="0"/>
      <w:marTop w:val="0"/>
      <w:marBottom w:val="0"/>
      <w:divBdr>
        <w:top w:val="none" w:sz="0" w:space="0" w:color="auto"/>
        <w:left w:val="none" w:sz="0" w:space="0" w:color="auto"/>
        <w:bottom w:val="none" w:sz="0" w:space="0" w:color="auto"/>
        <w:right w:val="none" w:sz="0" w:space="0" w:color="auto"/>
      </w:divBdr>
    </w:div>
    <w:div w:id="665089258">
      <w:bodyDiv w:val="1"/>
      <w:marLeft w:val="0"/>
      <w:marRight w:val="0"/>
      <w:marTop w:val="0"/>
      <w:marBottom w:val="0"/>
      <w:divBdr>
        <w:top w:val="none" w:sz="0" w:space="0" w:color="auto"/>
        <w:left w:val="none" w:sz="0" w:space="0" w:color="auto"/>
        <w:bottom w:val="none" w:sz="0" w:space="0" w:color="auto"/>
        <w:right w:val="none" w:sz="0" w:space="0" w:color="auto"/>
      </w:divBdr>
    </w:div>
    <w:div w:id="665330138">
      <w:bodyDiv w:val="1"/>
      <w:marLeft w:val="0"/>
      <w:marRight w:val="0"/>
      <w:marTop w:val="0"/>
      <w:marBottom w:val="0"/>
      <w:divBdr>
        <w:top w:val="none" w:sz="0" w:space="0" w:color="auto"/>
        <w:left w:val="none" w:sz="0" w:space="0" w:color="auto"/>
        <w:bottom w:val="none" w:sz="0" w:space="0" w:color="auto"/>
        <w:right w:val="none" w:sz="0" w:space="0" w:color="auto"/>
      </w:divBdr>
    </w:div>
    <w:div w:id="672877333">
      <w:bodyDiv w:val="1"/>
      <w:marLeft w:val="0"/>
      <w:marRight w:val="0"/>
      <w:marTop w:val="0"/>
      <w:marBottom w:val="0"/>
      <w:divBdr>
        <w:top w:val="none" w:sz="0" w:space="0" w:color="auto"/>
        <w:left w:val="none" w:sz="0" w:space="0" w:color="auto"/>
        <w:bottom w:val="none" w:sz="0" w:space="0" w:color="auto"/>
        <w:right w:val="none" w:sz="0" w:space="0" w:color="auto"/>
      </w:divBdr>
    </w:div>
    <w:div w:id="681395175">
      <w:bodyDiv w:val="1"/>
      <w:marLeft w:val="0"/>
      <w:marRight w:val="0"/>
      <w:marTop w:val="0"/>
      <w:marBottom w:val="0"/>
      <w:divBdr>
        <w:top w:val="none" w:sz="0" w:space="0" w:color="auto"/>
        <w:left w:val="none" w:sz="0" w:space="0" w:color="auto"/>
        <w:bottom w:val="none" w:sz="0" w:space="0" w:color="auto"/>
        <w:right w:val="none" w:sz="0" w:space="0" w:color="auto"/>
      </w:divBdr>
    </w:div>
    <w:div w:id="685400840">
      <w:bodyDiv w:val="1"/>
      <w:marLeft w:val="0"/>
      <w:marRight w:val="0"/>
      <w:marTop w:val="0"/>
      <w:marBottom w:val="0"/>
      <w:divBdr>
        <w:top w:val="none" w:sz="0" w:space="0" w:color="auto"/>
        <w:left w:val="none" w:sz="0" w:space="0" w:color="auto"/>
        <w:bottom w:val="none" w:sz="0" w:space="0" w:color="auto"/>
        <w:right w:val="none" w:sz="0" w:space="0" w:color="auto"/>
      </w:divBdr>
    </w:div>
    <w:div w:id="685601258">
      <w:bodyDiv w:val="1"/>
      <w:marLeft w:val="0"/>
      <w:marRight w:val="0"/>
      <w:marTop w:val="0"/>
      <w:marBottom w:val="0"/>
      <w:divBdr>
        <w:top w:val="none" w:sz="0" w:space="0" w:color="auto"/>
        <w:left w:val="none" w:sz="0" w:space="0" w:color="auto"/>
        <w:bottom w:val="none" w:sz="0" w:space="0" w:color="auto"/>
        <w:right w:val="none" w:sz="0" w:space="0" w:color="auto"/>
      </w:divBdr>
    </w:div>
    <w:div w:id="687365536">
      <w:bodyDiv w:val="1"/>
      <w:marLeft w:val="0"/>
      <w:marRight w:val="0"/>
      <w:marTop w:val="0"/>
      <w:marBottom w:val="0"/>
      <w:divBdr>
        <w:top w:val="none" w:sz="0" w:space="0" w:color="auto"/>
        <w:left w:val="none" w:sz="0" w:space="0" w:color="auto"/>
        <w:bottom w:val="none" w:sz="0" w:space="0" w:color="auto"/>
        <w:right w:val="none" w:sz="0" w:space="0" w:color="auto"/>
      </w:divBdr>
    </w:div>
    <w:div w:id="690111789">
      <w:bodyDiv w:val="1"/>
      <w:marLeft w:val="0"/>
      <w:marRight w:val="0"/>
      <w:marTop w:val="0"/>
      <w:marBottom w:val="0"/>
      <w:divBdr>
        <w:top w:val="none" w:sz="0" w:space="0" w:color="auto"/>
        <w:left w:val="none" w:sz="0" w:space="0" w:color="auto"/>
        <w:bottom w:val="none" w:sz="0" w:space="0" w:color="auto"/>
        <w:right w:val="none" w:sz="0" w:space="0" w:color="auto"/>
      </w:divBdr>
    </w:div>
    <w:div w:id="693188024">
      <w:bodyDiv w:val="1"/>
      <w:marLeft w:val="0"/>
      <w:marRight w:val="0"/>
      <w:marTop w:val="0"/>
      <w:marBottom w:val="0"/>
      <w:divBdr>
        <w:top w:val="none" w:sz="0" w:space="0" w:color="auto"/>
        <w:left w:val="none" w:sz="0" w:space="0" w:color="auto"/>
        <w:bottom w:val="none" w:sz="0" w:space="0" w:color="auto"/>
        <w:right w:val="none" w:sz="0" w:space="0" w:color="auto"/>
      </w:divBdr>
    </w:div>
    <w:div w:id="693775283">
      <w:bodyDiv w:val="1"/>
      <w:marLeft w:val="0"/>
      <w:marRight w:val="0"/>
      <w:marTop w:val="0"/>
      <w:marBottom w:val="0"/>
      <w:divBdr>
        <w:top w:val="none" w:sz="0" w:space="0" w:color="auto"/>
        <w:left w:val="none" w:sz="0" w:space="0" w:color="auto"/>
        <w:bottom w:val="none" w:sz="0" w:space="0" w:color="auto"/>
        <w:right w:val="none" w:sz="0" w:space="0" w:color="auto"/>
      </w:divBdr>
    </w:div>
    <w:div w:id="694309818">
      <w:bodyDiv w:val="1"/>
      <w:marLeft w:val="0"/>
      <w:marRight w:val="0"/>
      <w:marTop w:val="0"/>
      <w:marBottom w:val="0"/>
      <w:divBdr>
        <w:top w:val="none" w:sz="0" w:space="0" w:color="auto"/>
        <w:left w:val="none" w:sz="0" w:space="0" w:color="auto"/>
        <w:bottom w:val="none" w:sz="0" w:space="0" w:color="auto"/>
        <w:right w:val="none" w:sz="0" w:space="0" w:color="auto"/>
      </w:divBdr>
    </w:div>
    <w:div w:id="695424476">
      <w:bodyDiv w:val="1"/>
      <w:marLeft w:val="0"/>
      <w:marRight w:val="0"/>
      <w:marTop w:val="0"/>
      <w:marBottom w:val="0"/>
      <w:divBdr>
        <w:top w:val="none" w:sz="0" w:space="0" w:color="auto"/>
        <w:left w:val="none" w:sz="0" w:space="0" w:color="auto"/>
        <w:bottom w:val="none" w:sz="0" w:space="0" w:color="auto"/>
        <w:right w:val="none" w:sz="0" w:space="0" w:color="auto"/>
      </w:divBdr>
    </w:div>
    <w:div w:id="698046284">
      <w:bodyDiv w:val="1"/>
      <w:marLeft w:val="0"/>
      <w:marRight w:val="0"/>
      <w:marTop w:val="0"/>
      <w:marBottom w:val="0"/>
      <w:divBdr>
        <w:top w:val="none" w:sz="0" w:space="0" w:color="auto"/>
        <w:left w:val="none" w:sz="0" w:space="0" w:color="auto"/>
        <w:bottom w:val="none" w:sz="0" w:space="0" w:color="auto"/>
        <w:right w:val="none" w:sz="0" w:space="0" w:color="auto"/>
      </w:divBdr>
    </w:div>
    <w:div w:id="698510181">
      <w:bodyDiv w:val="1"/>
      <w:marLeft w:val="0"/>
      <w:marRight w:val="0"/>
      <w:marTop w:val="0"/>
      <w:marBottom w:val="0"/>
      <w:divBdr>
        <w:top w:val="none" w:sz="0" w:space="0" w:color="auto"/>
        <w:left w:val="none" w:sz="0" w:space="0" w:color="auto"/>
        <w:bottom w:val="none" w:sz="0" w:space="0" w:color="auto"/>
        <w:right w:val="none" w:sz="0" w:space="0" w:color="auto"/>
      </w:divBdr>
    </w:div>
    <w:div w:id="699085155">
      <w:bodyDiv w:val="1"/>
      <w:marLeft w:val="0"/>
      <w:marRight w:val="0"/>
      <w:marTop w:val="0"/>
      <w:marBottom w:val="0"/>
      <w:divBdr>
        <w:top w:val="none" w:sz="0" w:space="0" w:color="auto"/>
        <w:left w:val="none" w:sz="0" w:space="0" w:color="auto"/>
        <w:bottom w:val="none" w:sz="0" w:space="0" w:color="auto"/>
        <w:right w:val="none" w:sz="0" w:space="0" w:color="auto"/>
      </w:divBdr>
    </w:div>
    <w:div w:id="700399673">
      <w:bodyDiv w:val="1"/>
      <w:marLeft w:val="0"/>
      <w:marRight w:val="0"/>
      <w:marTop w:val="0"/>
      <w:marBottom w:val="0"/>
      <w:divBdr>
        <w:top w:val="none" w:sz="0" w:space="0" w:color="auto"/>
        <w:left w:val="none" w:sz="0" w:space="0" w:color="auto"/>
        <w:bottom w:val="none" w:sz="0" w:space="0" w:color="auto"/>
        <w:right w:val="none" w:sz="0" w:space="0" w:color="auto"/>
      </w:divBdr>
    </w:div>
    <w:div w:id="704212149">
      <w:bodyDiv w:val="1"/>
      <w:marLeft w:val="0"/>
      <w:marRight w:val="0"/>
      <w:marTop w:val="0"/>
      <w:marBottom w:val="0"/>
      <w:divBdr>
        <w:top w:val="none" w:sz="0" w:space="0" w:color="auto"/>
        <w:left w:val="none" w:sz="0" w:space="0" w:color="auto"/>
        <w:bottom w:val="none" w:sz="0" w:space="0" w:color="auto"/>
        <w:right w:val="none" w:sz="0" w:space="0" w:color="auto"/>
      </w:divBdr>
    </w:div>
    <w:div w:id="707880636">
      <w:bodyDiv w:val="1"/>
      <w:marLeft w:val="0"/>
      <w:marRight w:val="0"/>
      <w:marTop w:val="0"/>
      <w:marBottom w:val="0"/>
      <w:divBdr>
        <w:top w:val="none" w:sz="0" w:space="0" w:color="auto"/>
        <w:left w:val="none" w:sz="0" w:space="0" w:color="auto"/>
        <w:bottom w:val="none" w:sz="0" w:space="0" w:color="auto"/>
        <w:right w:val="none" w:sz="0" w:space="0" w:color="auto"/>
      </w:divBdr>
    </w:div>
    <w:div w:id="710225341">
      <w:bodyDiv w:val="1"/>
      <w:marLeft w:val="0"/>
      <w:marRight w:val="0"/>
      <w:marTop w:val="0"/>
      <w:marBottom w:val="0"/>
      <w:divBdr>
        <w:top w:val="none" w:sz="0" w:space="0" w:color="auto"/>
        <w:left w:val="none" w:sz="0" w:space="0" w:color="auto"/>
        <w:bottom w:val="none" w:sz="0" w:space="0" w:color="auto"/>
        <w:right w:val="none" w:sz="0" w:space="0" w:color="auto"/>
      </w:divBdr>
    </w:div>
    <w:div w:id="712460825">
      <w:bodyDiv w:val="1"/>
      <w:marLeft w:val="0"/>
      <w:marRight w:val="0"/>
      <w:marTop w:val="0"/>
      <w:marBottom w:val="0"/>
      <w:divBdr>
        <w:top w:val="none" w:sz="0" w:space="0" w:color="auto"/>
        <w:left w:val="none" w:sz="0" w:space="0" w:color="auto"/>
        <w:bottom w:val="none" w:sz="0" w:space="0" w:color="auto"/>
        <w:right w:val="none" w:sz="0" w:space="0" w:color="auto"/>
      </w:divBdr>
    </w:div>
    <w:div w:id="712465902">
      <w:bodyDiv w:val="1"/>
      <w:marLeft w:val="0"/>
      <w:marRight w:val="0"/>
      <w:marTop w:val="0"/>
      <w:marBottom w:val="0"/>
      <w:divBdr>
        <w:top w:val="none" w:sz="0" w:space="0" w:color="auto"/>
        <w:left w:val="none" w:sz="0" w:space="0" w:color="auto"/>
        <w:bottom w:val="none" w:sz="0" w:space="0" w:color="auto"/>
        <w:right w:val="none" w:sz="0" w:space="0" w:color="auto"/>
      </w:divBdr>
    </w:div>
    <w:div w:id="713582714">
      <w:bodyDiv w:val="1"/>
      <w:marLeft w:val="0"/>
      <w:marRight w:val="0"/>
      <w:marTop w:val="0"/>
      <w:marBottom w:val="0"/>
      <w:divBdr>
        <w:top w:val="none" w:sz="0" w:space="0" w:color="auto"/>
        <w:left w:val="none" w:sz="0" w:space="0" w:color="auto"/>
        <w:bottom w:val="none" w:sz="0" w:space="0" w:color="auto"/>
        <w:right w:val="none" w:sz="0" w:space="0" w:color="auto"/>
      </w:divBdr>
    </w:div>
    <w:div w:id="715815471">
      <w:bodyDiv w:val="1"/>
      <w:marLeft w:val="0"/>
      <w:marRight w:val="0"/>
      <w:marTop w:val="0"/>
      <w:marBottom w:val="0"/>
      <w:divBdr>
        <w:top w:val="none" w:sz="0" w:space="0" w:color="auto"/>
        <w:left w:val="none" w:sz="0" w:space="0" w:color="auto"/>
        <w:bottom w:val="none" w:sz="0" w:space="0" w:color="auto"/>
        <w:right w:val="none" w:sz="0" w:space="0" w:color="auto"/>
      </w:divBdr>
    </w:div>
    <w:div w:id="718095933">
      <w:bodyDiv w:val="1"/>
      <w:marLeft w:val="0"/>
      <w:marRight w:val="0"/>
      <w:marTop w:val="0"/>
      <w:marBottom w:val="0"/>
      <w:divBdr>
        <w:top w:val="none" w:sz="0" w:space="0" w:color="auto"/>
        <w:left w:val="none" w:sz="0" w:space="0" w:color="auto"/>
        <w:bottom w:val="none" w:sz="0" w:space="0" w:color="auto"/>
        <w:right w:val="none" w:sz="0" w:space="0" w:color="auto"/>
      </w:divBdr>
    </w:div>
    <w:div w:id="722872434">
      <w:bodyDiv w:val="1"/>
      <w:marLeft w:val="0"/>
      <w:marRight w:val="0"/>
      <w:marTop w:val="0"/>
      <w:marBottom w:val="0"/>
      <w:divBdr>
        <w:top w:val="none" w:sz="0" w:space="0" w:color="auto"/>
        <w:left w:val="none" w:sz="0" w:space="0" w:color="auto"/>
        <w:bottom w:val="none" w:sz="0" w:space="0" w:color="auto"/>
        <w:right w:val="none" w:sz="0" w:space="0" w:color="auto"/>
      </w:divBdr>
    </w:div>
    <w:div w:id="723286460">
      <w:bodyDiv w:val="1"/>
      <w:marLeft w:val="0"/>
      <w:marRight w:val="0"/>
      <w:marTop w:val="0"/>
      <w:marBottom w:val="0"/>
      <w:divBdr>
        <w:top w:val="none" w:sz="0" w:space="0" w:color="auto"/>
        <w:left w:val="none" w:sz="0" w:space="0" w:color="auto"/>
        <w:bottom w:val="none" w:sz="0" w:space="0" w:color="auto"/>
        <w:right w:val="none" w:sz="0" w:space="0" w:color="auto"/>
      </w:divBdr>
    </w:div>
    <w:div w:id="726492338">
      <w:bodyDiv w:val="1"/>
      <w:marLeft w:val="0"/>
      <w:marRight w:val="0"/>
      <w:marTop w:val="0"/>
      <w:marBottom w:val="0"/>
      <w:divBdr>
        <w:top w:val="none" w:sz="0" w:space="0" w:color="auto"/>
        <w:left w:val="none" w:sz="0" w:space="0" w:color="auto"/>
        <w:bottom w:val="none" w:sz="0" w:space="0" w:color="auto"/>
        <w:right w:val="none" w:sz="0" w:space="0" w:color="auto"/>
      </w:divBdr>
    </w:div>
    <w:div w:id="727074362">
      <w:bodyDiv w:val="1"/>
      <w:marLeft w:val="0"/>
      <w:marRight w:val="0"/>
      <w:marTop w:val="0"/>
      <w:marBottom w:val="0"/>
      <w:divBdr>
        <w:top w:val="none" w:sz="0" w:space="0" w:color="auto"/>
        <w:left w:val="none" w:sz="0" w:space="0" w:color="auto"/>
        <w:bottom w:val="none" w:sz="0" w:space="0" w:color="auto"/>
        <w:right w:val="none" w:sz="0" w:space="0" w:color="auto"/>
      </w:divBdr>
    </w:div>
    <w:div w:id="732385274">
      <w:bodyDiv w:val="1"/>
      <w:marLeft w:val="0"/>
      <w:marRight w:val="0"/>
      <w:marTop w:val="0"/>
      <w:marBottom w:val="0"/>
      <w:divBdr>
        <w:top w:val="none" w:sz="0" w:space="0" w:color="auto"/>
        <w:left w:val="none" w:sz="0" w:space="0" w:color="auto"/>
        <w:bottom w:val="none" w:sz="0" w:space="0" w:color="auto"/>
        <w:right w:val="none" w:sz="0" w:space="0" w:color="auto"/>
      </w:divBdr>
    </w:div>
    <w:div w:id="734009375">
      <w:bodyDiv w:val="1"/>
      <w:marLeft w:val="0"/>
      <w:marRight w:val="0"/>
      <w:marTop w:val="0"/>
      <w:marBottom w:val="0"/>
      <w:divBdr>
        <w:top w:val="none" w:sz="0" w:space="0" w:color="auto"/>
        <w:left w:val="none" w:sz="0" w:space="0" w:color="auto"/>
        <w:bottom w:val="none" w:sz="0" w:space="0" w:color="auto"/>
        <w:right w:val="none" w:sz="0" w:space="0" w:color="auto"/>
      </w:divBdr>
    </w:div>
    <w:div w:id="734662514">
      <w:bodyDiv w:val="1"/>
      <w:marLeft w:val="0"/>
      <w:marRight w:val="0"/>
      <w:marTop w:val="0"/>
      <w:marBottom w:val="0"/>
      <w:divBdr>
        <w:top w:val="none" w:sz="0" w:space="0" w:color="auto"/>
        <w:left w:val="none" w:sz="0" w:space="0" w:color="auto"/>
        <w:bottom w:val="none" w:sz="0" w:space="0" w:color="auto"/>
        <w:right w:val="none" w:sz="0" w:space="0" w:color="auto"/>
      </w:divBdr>
    </w:div>
    <w:div w:id="736778901">
      <w:bodyDiv w:val="1"/>
      <w:marLeft w:val="0"/>
      <w:marRight w:val="0"/>
      <w:marTop w:val="0"/>
      <w:marBottom w:val="0"/>
      <w:divBdr>
        <w:top w:val="none" w:sz="0" w:space="0" w:color="auto"/>
        <w:left w:val="none" w:sz="0" w:space="0" w:color="auto"/>
        <w:bottom w:val="none" w:sz="0" w:space="0" w:color="auto"/>
        <w:right w:val="none" w:sz="0" w:space="0" w:color="auto"/>
      </w:divBdr>
    </w:div>
    <w:div w:id="738096103">
      <w:bodyDiv w:val="1"/>
      <w:marLeft w:val="0"/>
      <w:marRight w:val="0"/>
      <w:marTop w:val="0"/>
      <w:marBottom w:val="0"/>
      <w:divBdr>
        <w:top w:val="none" w:sz="0" w:space="0" w:color="auto"/>
        <w:left w:val="none" w:sz="0" w:space="0" w:color="auto"/>
        <w:bottom w:val="none" w:sz="0" w:space="0" w:color="auto"/>
        <w:right w:val="none" w:sz="0" w:space="0" w:color="auto"/>
      </w:divBdr>
    </w:div>
    <w:div w:id="739059118">
      <w:bodyDiv w:val="1"/>
      <w:marLeft w:val="0"/>
      <w:marRight w:val="0"/>
      <w:marTop w:val="0"/>
      <w:marBottom w:val="0"/>
      <w:divBdr>
        <w:top w:val="none" w:sz="0" w:space="0" w:color="auto"/>
        <w:left w:val="none" w:sz="0" w:space="0" w:color="auto"/>
        <w:bottom w:val="none" w:sz="0" w:space="0" w:color="auto"/>
        <w:right w:val="none" w:sz="0" w:space="0" w:color="auto"/>
      </w:divBdr>
    </w:div>
    <w:div w:id="744031584">
      <w:bodyDiv w:val="1"/>
      <w:marLeft w:val="0"/>
      <w:marRight w:val="0"/>
      <w:marTop w:val="0"/>
      <w:marBottom w:val="0"/>
      <w:divBdr>
        <w:top w:val="none" w:sz="0" w:space="0" w:color="auto"/>
        <w:left w:val="none" w:sz="0" w:space="0" w:color="auto"/>
        <w:bottom w:val="none" w:sz="0" w:space="0" w:color="auto"/>
        <w:right w:val="none" w:sz="0" w:space="0" w:color="auto"/>
      </w:divBdr>
    </w:div>
    <w:div w:id="744644040">
      <w:bodyDiv w:val="1"/>
      <w:marLeft w:val="0"/>
      <w:marRight w:val="0"/>
      <w:marTop w:val="0"/>
      <w:marBottom w:val="0"/>
      <w:divBdr>
        <w:top w:val="none" w:sz="0" w:space="0" w:color="auto"/>
        <w:left w:val="none" w:sz="0" w:space="0" w:color="auto"/>
        <w:bottom w:val="none" w:sz="0" w:space="0" w:color="auto"/>
        <w:right w:val="none" w:sz="0" w:space="0" w:color="auto"/>
      </w:divBdr>
    </w:div>
    <w:div w:id="744764483">
      <w:bodyDiv w:val="1"/>
      <w:marLeft w:val="0"/>
      <w:marRight w:val="0"/>
      <w:marTop w:val="0"/>
      <w:marBottom w:val="0"/>
      <w:divBdr>
        <w:top w:val="none" w:sz="0" w:space="0" w:color="auto"/>
        <w:left w:val="none" w:sz="0" w:space="0" w:color="auto"/>
        <w:bottom w:val="none" w:sz="0" w:space="0" w:color="auto"/>
        <w:right w:val="none" w:sz="0" w:space="0" w:color="auto"/>
      </w:divBdr>
    </w:div>
    <w:div w:id="747964537">
      <w:bodyDiv w:val="1"/>
      <w:marLeft w:val="0"/>
      <w:marRight w:val="0"/>
      <w:marTop w:val="0"/>
      <w:marBottom w:val="0"/>
      <w:divBdr>
        <w:top w:val="none" w:sz="0" w:space="0" w:color="auto"/>
        <w:left w:val="none" w:sz="0" w:space="0" w:color="auto"/>
        <w:bottom w:val="none" w:sz="0" w:space="0" w:color="auto"/>
        <w:right w:val="none" w:sz="0" w:space="0" w:color="auto"/>
      </w:divBdr>
    </w:div>
    <w:div w:id="752049519">
      <w:bodyDiv w:val="1"/>
      <w:marLeft w:val="0"/>
      <w:marRight w:val="0"/>
      <w:marTop w:val="0"/>
      <w:marBottom w:val="0"/>
      <w:divBdr>
        <w:top w:val="none" w:sz="0" w:space="0" w:color="auto"/>
        <w:left w:val="none" w:sz="0" w:space="0" w:color="auto"/>
        <w:bottom w:val="none" w:sz="0" w:space="0" w:color="auto"/>
        <w:right w:val="none" w:sz="0" w:space="0" w:color="auto"/>
      </w:divBdr>
    </w:div>
    <w:div w:id="754714594">
      <w:bodyDiv w:val="1"/>
      <w:marLeft w:val="0"/>
      <w:marRight w:val="0"/>
      <w:marTop w:val="0"/>
      <w:marBottom w:val="0"/>
      <w:divBdr>
        <w:top w:val="none" w:sz="0" w:space="0" w:color="auto"/>
        <w:left w:val="none" w:sz="0" w:space="0" w:color="auto"/>
        <w:bottom w:val="none" w:sz="0" w:space="0" w:color="auto"/>
        <w:right w:val="none" w:sz="0" w:space="0" w:color="auto"/>
      </w:divBdr>
    </w:div>
    <w:div w:id="757559227">
      <w:bodyDiv w:val="1"/>
      <w:marLeft w:val="0"/>
      <w:marRight w:val="0"/>
      <w:marTop w:val="0"/>
      <w:marBottom w:val="0"/>
      <w:divBdr>
        <w:top w:val="none" w:sz="0" w:space="0" w:color="auto"/>
        <w:left w:val="none" w:sz="0" w:space="0" w:color="auto"/>
        <w:bottom w:val="none" w:sz="0" w:space="0" w:color="auto"/>
        <w:right w:val="none" w:sz="0" w:space="0" w:color="auto"/>
      </w:divBdr>
    </w:div>
    <w:div w:id="760680036">
      <w:bodyDiv w:val="1"/>
      <w:marLeft w:val="0"/>
      <w:marRight w:val="0"/>
      <w:marTop w:val="0"/>
      <w:marBottom w:val="0"/>
      <w:divBdr>
        <w:top w:val="none" w:sz="0" w:space="0" w:color="auto"/>
        <w:left w:val="none" w:sz="0" w:space="0" w:color="auto"/>
        <w:bottom w:val="none" w:sz="0" w:space="0" w:color="auto"/>
        <w:right w:val="none" w:sz="0" w:space="0" w:color="auto"/>
      </w:divBdr>
    </w:div>
    <w:div w:id="765611442">
      <w:bodyDiv w:val="1"/>
      <w:marLeft w:val="0"/>
      <w:marRight w:val="0"/>
      <w:marTop w:val="0"/>
      <w:marBottom w:val="0"/>
      <w:divBdr>
        <w:top w:val="none" w:sz="0" w:space="0" w:color="auto"/>
        <w:left w:val="none" w:sz="0" w:space="0" w:color="auto"/>
        <w:bottom w:val="none" w:sz="0" w:space="0" w:color="auto"/>
        <w:right w:val="none" w:sz="0" w:space="0" w:color="auto"/>
      </w:divBdr>
    </w:div>
    <w:div w:id="769936459">
      <w:bodyDiv w:val="1"/>
      <w:marLeft w:val="0"/>
      <w:marRight w:val="0"/>
      <w:marTop w:val="0"/>
      <w:marBottom w:val="0"/>
      <w:divBdr>
        <w:top w:val="none" w:sz="0" w:space="0" w:color="auto"/>
        <w:left w:val="none" w:sz="0" w:space="0" w:color="auto"/>
        <w:bottom w:val="none" w:sz="0" w:space="0" w:color="auto"/>
        <w:right w:val="none" w:sz="0" w:space="0" w:color="auto"/>
      </w:divBdr>
    </w:div>
    <w:div w:id="771512234">
      <w:bodyDiv w:val="1"/>
      <w:marLeft w:val="0"/>
      <w:marRight w:val="0"/>
      <w:marTop w:val="0"/>
      <w:marBottom w:val="0"/>
      <w:divBdr>
        <w:top w:val="none" w:sz="0" w:space="0" w:color="auto"/>
        <w:left w:val="none" w:sz="0" w:space="0" w:color="auto"/>
        <w:bottom w:val="none" w:sz="0" w:space="0" w:color="auto"/>
        <w:right w:val="none" w:sz="0" w:space="0" w:color="auto"/>
      </w:divBdr>
    </w:div>
    <w:div w:id="771556344">
      <w:bodyDiv w:val="1"/>
      <w:marLeft w:val="0"/>
      <w:marRight w:val="0"/>
      <w:marTop w:val="0"/>
      <w:marBottom w:val="0"/>
      <w:divBdr>
        <w:top w:val="none" w:sz="0" w:space="0" w:color="auto"/>
        <w:left w:val="none" w:sz="0" w:space="0" w:color="auto"/>
        <w:bottom w:val="none" w:sz="0" w:space="0" w:color="auto"/>
        <w:right w:val="none" w:sz="0" w:space="0" w:color="auto"/>
      </w:divBdr>
    </w:div>
    <w:div w:id="771702505">
      <w:bodyDiv w:val="1"/>
      <w:marLeft w:val="0"/>
      <w:marRight w:val="0"/>
      <w:marTop w:val="0"/>
      <w:marBottom w:val="0"/>
      <w:divBdr>
        <w:top w:val="none" w:sz="0" w:space="0" w:color="auto"/>
        <w:left w:val="none" w:sz="0" w:space="0" w:color="auto"/>
        <w:bottom w:val="none" w:sz="0" w:space="0" w:color="auto"/>
        <w:right w:val="none" w:sz="0" w:space="0" w:color="auto"/>
      </w:divBdr>
    </w:div>
    <w:div w:id="772629458">
      <w:bodyDiv w:val="1"/>
      <w:marLeft w:val="0"/>
      <w:marRight w:val="0"/>
      <w:marTop w:val="0"/>
      <w:marBottom w:val="0"/>
      <w:divBdr>
        <w:top w:val="none" w:sz="0" w:space="0" w:color="auto"/>
        <w:left w:val="none" w:sz="0" w:space="0" w:color="auto"/>
        <w:bottom w:val="none" w:sz="0" w:space="0" w:color="auto"/>
        <w:right w:val="none" w:sz="0" w:space="0" w:color="auto"/>
      </w:divBdr>
      <w:divsChild>
        <w:div w:id="1132095745">
          <w:marLeft w:val="0"/>
          <w:marRight w:val="0"/>
          <w:marTop w:val="0"/>
          <w:marBottom w:val="0"/>
          <w:divBdr>
            <w:top w:val="none" w:sz="0" w:space="0" w:color="auto"/>
            <w:left w:val="none" w:sz="0" w:space="0" w:color="auto"/>
            <w:bottom w:val="none" w:sz="0" w:space="0" w:color="auto"/>
            <w:right w:val="none" w:sz="0" w:space="0" w:color="auto"/>
          </w:divBdr>
          <w:divsChild>
            <w:div w:id="995184764">
              <w:marLeft w:val="0"/>
              <w:marRight w:val="0"/>
              <w:marTop w:val="0"/>
              <w:marBottom w:val="0"/>
              <w:divBdr>
                <w:top w:val="none" w:sz="0" w:space="0" w:color="auto"/>
                <w:left w:val="none" w:sz="0" w:space="0" w:color="auto"/>
                <w:bottom w:val="none" w:sz="0" w:space="0" w:color="auto"/>
                <w:right w:val="none" w:sz="0" w:space="0" w:color="auto"/>
              </w:divBdr>
            </w:div>
            <w:div w:id="1172530659">
              <w:marLeft w:val="0"/>
              <w:marRight w:val="0"/>
              <w:marTop w:val="0"/>
              <w:marBottom w:val="0"/>
              <w:divBdr>
                <w:top w:val="none" w:sz="0" w:space="0" w:color="auto"/>
                <w:left w:val="none" w:sz="0" w:space="0" w:color="auto"/>
                <w:bottom w:val="none" w:sz="0" w:space="0" w:color="auto"/>
                <w:right w:val="none" w:sz="0" w:space="0" w:color="auto"/>
              </w:divBdr>
            </w:div>
            <w:div w:id="1360667756">
              <w:marLeft w:val="0"/>
              <w:marRight w:val="0"/>
              <w:marTop w:val="0"/>
              <w:marBottom w:val="0"/>
              <w:divBdr>
                <w:top w:val="none" w:sz="0" w:space="0" w:color="auto"/>
                <w:left w:val="none" w:sz="0" w:space="0" w:color="auto"/>
                <w:bottom w:val="none" w:sz="0" w:space="0" w:color="auto"/>
                <w:right w:val="none" w:sz="0" w:space="0" w:color="auto"/>
              </w:divBdr>
            </w:div>
            <w:div w:id="1659841057">
              <w:marLeft w:val="0"/>
              <w:marRight w:val="0"/>
              <w:marTop w:val="0"/>
              <w:marBottom w:val="0"/>
              <w:divBdr>
                <w:top w:val="none" w:sz="0" w:space="0" w:color="auto"/>
                <w:left w:val="none" w:sz="0" w:space="0" w:color="auto"/>
                <w:bottom w:val="none" w:sz="0" w:space="0" w:color="auto"/>
                <w:right w:val="none" w:sz="0" w:space="0" w:color="auto"/>
              </w:divBdr>
            </w:div>
            <w:div w:id="1688287756">
              <w:marLeft w:val="0"/>
              <w:marRight w:val="0"/>
              <w:marTop w:val="0"/>
              <w:marBottom w:val="0"/>
              <w:divBdr>
                <w:top w:val="none" w:sz="0" w:space="0" w:color="auto"/>
                <w:left w:val="none" w:sz="0" w:space="0" w:color="auto"/>
                <w:bottom w:val="none" w:sz="0" w:space="0" w:color="auto"/>
                <w:right w:val="none" w:sz="0" w:space="0" w:color="auto"/>
              </w:divBdr>
            </w:div>
            <w:div w:id="1715159083">
              <w:marLeft w:val="0"/>
              <w:marRight w:val="0"/>
              <w:marTop w:val="0"/>
              <w:marBottom w:val="0"/>
              <w:divBdr>
                <w:top w:val="none" w:sz="0" w:space="0" w:color="auto"/>
                <w:left w:val="none" w:sz="0" w:space="0" w:color="auto"/>
                <w:bottom w:val="none" w:sz="0" w:space="0" w:color="auto"/>
                <w:right w:val="none" w:sz="0" w:space="0" w:color="auto"/>
              </w:divBdr>
            </w:div>
            <w:div w:id="1827668908">
              <w:marLeft w:val="0"/>
              <w:marRight w:val="0"/>
              <w:marTop w:val="0"/>
              <w:marBottom w:val="0"/>
              <w:divBdr>
                <w:top w:val="none" w:sz="0" w:space="0" w:color="auto"/>
                <w:left w:val="none" w:sz="0" w:space="0" w:color="auto"/>
                <w:bottom w:val="none" w:sz="0" w:space="0" w:color="auto"/>
                <w:right w:val="none" w:sz="0" w:space="0" w:color="auto"/>
              </w:divBdr>
            </w:div>
            <w:div w:id="1843425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3327505">
      <w:bodyDiv w:val="1"/>
      <w:marLeft w:val="0"/>
      <w:marRight w:val="0"/>
      <w:marTop w:val="0"/>
      <w:marBottom w:val="0"/>
      <w:divBdr>
        <w:top w:val="none" w:sz="0" w:space="0" w:color="auto"/>
        <w:left w:val="none" w:sz="0" w:space="0" w:color="auto"/>
        <w:bottom w:val="none" w:sz="0" w:space="0" w:color="auto"/>
        <w:right w:val="none" w:sz="0" w:space="0" w:color="auto"/>
      </w:divBdr>
    </w:div>
    <w:div w:id="776288062">
      <w:bodyDiv w:val="1"/>
      <w:marLeft w:val="0"/>
      <w:marRight w:val="0"/>
      <w:marTop w:val="0"/>
      <w:marBottom w:val="0"/>
      <w:divBdr>
        <w:top w:val="none" w:sz="0" w:space="0" w:color="auto"/>
        <w:left w:val="none" w:sz="0" w:space="0" w:color="auto"/>
        <w:bottom w:val="none" w:sz="0" w:space="0" w:color="auto"/>
        <w:right w:val="none" w:sz="0" w:space="0" w:color="auto"/>
      </w:divBdr>
    </w:div>
    <w:div w:id="777529007">
      <w:bodyDiv w:val="1"/>
      <w:marLeft w:val="0"/>
      <w:marRight w:val="0"/>
      <w:marTop w:val="0"/>
      <w:marBottom w:val="0"/>
      <w:divBdr>
        <w:top w:val="none" w:sz="0" w:space="0" w:color="auto"/>
        <w:left w:val="none" w:sz="0" w:space="0" w:color="auto"/>
        <w:bottom w:val="none" w:sz="0" w:space="0" w:color="auto"/>
        <w:right w:val="none" w:sz="0" w:space="0" w:color="auto"/>
      </w:divBdr>
    </w:div>
    <w:div w:id="778257882">
      <w:bodyDiv w:val="1"/>
      <w:marLeft w:val="0"/>
      <w:marRight w:val="0"/>
      <w:marTop w:val="0"/>
      <w:marBottom w:val="0"/>
      <w:divBdr>
        <w:top w:val="none" w:sz="0" w:space="0" w:color="auto"/>
        <w:left w:val="none" w:sz="0" w:space="0" w:color="auto"/>
        <w:bottom w:val="none" w:sz="0" w:space="0" w:color="auto"/>
        <w:right w:val="none" w:sz="0" w:space="0" w:color="auto"/>
      </w:divBdr>
    </w:div>
    <w:div w:id="779489695">
      <w:bodyDiv w:val="1"/>
      <w:marLeft w:val="0"/>
      <w:marRight w:val="0"/>
      <w:marTop w:val="0"/>
      <w:marBottom w:val="0"/>
      <w:divBdr>
        <w:top w:val="none" w:sz="0" w:space="0" w:color="auto"/>
        <w:left w:val="none" w:sz="0" w:space="0" w:color="auto"/>
        <w:bottom w:val="none" w:sz="0" w:space="0" w:color="auto"/>
        <w:right w:val="none" w:sz="0" w:space="0" w:color="auto"/>
      </w:divBdr>
    </w:div>
    <w:div w:id="779883875">
      <w:bodyDiv w:val="1"/>
      <w:marLeft w:val="0"/>
      <w:marRight w:val="0"/>
      <w:marTop w:val="0"/>
      <w:marBottom w:val="0"/>
      <w:divBdr>
        <w:top w:val="none" w:sz="0" w:space="0" w:color="auto"/>
        <w:left w:val="none" w:sz="0" w:space="0" w:color="auto"/>
        <w:bottom w:val="none" w:sz="0" w:space="0" w:color="auto"/>
        <w:right w:val="none" w:sz="0" w:space="0" w:color="auto"/>
      </w:divBdr>
    </w:div>
    <w:div w:id="780304099">
      <w:bodyDiv w:val="1"/>
      <w:marLeft w:val="0"/>
      <w:marRight w:val="0"/>
      <w:marTop w:val="0"/>
      <w:marBottom w:val="0"/>
      <w:divBdr>
        <w:top w:val="none" w:sz="0" w:space="0" w:color="auto"/>
        <w:left w:val="none" w:sz="0" w:space="0" w:color="auto"/>
        <w:bottom w:val="none" w:sz="0" w:space="0" w:color="auto"/>
        <w:right w:val="none" w:sz="0" w:space="0" w:color="auto"/>
      </w:divBdr>
    </w:div>
    <w:div w:id="783303608">
      <w:bodyDiv w:val="1"/>
      <w:marLeft w:val="0"/>
      <w:marRight w:val="0"/>
      <w:marTop w:val="0"/>
      <w:marBottom w:val="0"/>
      <w:divBdr>
        <w:top w:val="none" w:sz="0" w:space="0" w:color="auto"/>
        <w:left w:val="none" w:sz="0" w:space="0" w:color="auto"/>
        <w:bottom w:val="none" w:sz="0" w:space="0" w:color="auto"/>
        <w:right w:val="none" w:sz="0" w:space="0" w:color="auto"/>
      </w:divBdr>
    </w:div>
    <w:div w:id="783497026">
      <w:bodyDiv w:val="1"/>
      <w:marLeft w:val="0"/>
      <w:marRight w:val="0"/>
      <w:marTop w:val="0"/>
      <w:marBottom w:val="0"/>
      <w:divBdr>
        <w:top w:val="none" w:sz="0" w:space="0" w:color="auto"/>
        <w:left w:val="none" w:sz="0" w:space="0" w:color="auto"/>
        <w:bottom w:val="none" w:sz="0" w:space="0" w:color="auto"/>
        <w:right w:val="none" w:sz="0" w:space="0" w:color="auto"/>
      </w:divBdr>
    </w:div>
    <w:div w:id="785466459">
      <w:bodyDiv w:val="1"/>
      <w:marLeft w:val="0"/>
      <w:marRight w:val="0"/>
      <w:marTop w:val="0"/>
      <w:marBottom w:val="0"/>
      <w:divBdr>
        <w:top w:val="none" w:sz="0" w:space="0" w:color="auto"/>
        <w:left w:val="none" w:sz="0" w:space="0" w:color="auto"/>
        <w:bottom w:val="none" w:sz="0" w:space="0" w:color="auto"/>
        <w:right w:val="none" w:sz="0" w:space="0" w:color="auto"/>
      </w:divBdr>
    </w:div>
    <w:div w:id="787429057">
      <w:bodyDiv w:val="1"/>
      <w:marLeft w:val="0"/>
      <w:marRight w:val="0"/>
      <w:marTop w:val="0"/>
      <w:marBottom w:val="0"/>
      <w:divBdr>
        <w:top w:val="none" w:sz="0" w:space="0" w:color="auto"/>
        <w:left w:val="none" w:sz="0" w:space="0" w:color="auto"/>
        <w:bottom w:val="none" w:sz="0" w:space="0" w:color="auto"/>
        <w:right w:val="none" w:sz="0" w:space="0" w:color="auto"/>
      </w:divBdr>
    </w:div>
    <w:div w:id="793642768">
      <w:bodyDiv w:val="1"/>
      <w:marLeft w:val="0"/>
      <w:marRight w:val="0"/>
      <w:marTop w:val="0"/>
      <w:marBottom w:val="0"/>
      <w:divBdr>
        <w:top w:val="none" w:sz="0" w:space="0" w:color="auto"/>
        <w:left w:val="none" w:sz="0" w:space="0" w:color="auto"/>
        <w:bottom w:val="none" w:sz="0" w:space="0" w:color="auto"/>
        <w:right w:val="none" w:sz="0" w:space="0" w:color="auto"/>
      </w:divBdr>
    </w:div>
    <w:div w:id="794102267">
      <w:bodyDiv w:val="1"/>
      <w:marLeft w:val="0"/>
      <w:marRight w:val="0"/>
      <w:marTop w:val="0"/>
      <w:marBottom w:val="0"/>
      <w:divBdr>
        <w:top w:val="none" w:sz="0" w:space="0" w:color="auto"/>
        <w:left w:val="none" w:sz="0" w:space="0" w:color="auto"/>
        <w:bottom w:val="none" w:sz="0" w:space="0" w:color="auto"/>
        <w:right w:val="none" w:sz="0" w:space="0" w:color="auto"/>
      </w:divBdr>
    </w:div>
    <w:div w:id="796291448">
      <w:bodyDiv w:val="1"/>
      <w:marLeft w:val="0"/>
      <w:marRight w:val="0"/>
      <w:marTop w:val="0"/>
      <w:marBottom w:val="0"/>
      <w:divBdr>
        <w:top w:val="none" w:sz="0" w:space="0" w:color="auto"/>
        <w:left w:val="none" w:sz="0" w:space="0" w:color="auto"/>
        <w:bottom w:val="none" w:sz="0" w:space="0" w:color="auto"/>
        <w:right w:val="none" w:sz="0" w:space="0" w:color="auto"/>
      </w:divBdr>
    </w:div>
    <w:div w:id="796532609">
      <w:bodyDiv w:val="1"/>
      <w:marLeft w:val="0"/>
      <w:marRight w:val="0"/>
      <w:marTop w:val="0"/>
      <w:marBottom w:val="0"/>
      <w:divBdr>
        <w:top w:val="none" w:sz="0" w:space="0" w:color="auto"/>
        <w:left w:val="none" w:sz="0" w:space="0" w:color="auto"/>
        <w:bottom w:val="none" w:sz="0" w:space="0" w:color="auto"/>
        <w:right w:val="none" w:sz="0" w:space="0" w:color="auto"/>
      </w:divBdr>
    </w:div>
    <w:div w:id="797190416">
      <w:bodyDiv w:val="1"/>
      <w:marLeft w:val="0"/>
      <w:marRight w:val="0"/>
      <w:marTop w:val="0"/>
      <w:marBottom w:val="0"/>
      <w:divBdr>
        <w:top w:val="none" w:sz="0" w:space="0" w:color="auto"/>
        <w:left w:val="none" w:sz="0" w:space="0" w:color="auto"/>
        <w:bottom w:val="none" w:sz="0" w:space="0" w:color="auto"/>
        <w:right w:val="none" w:sz="0" w:space="0" w:color="auto"/>
      </w:divBdr>
    </w:div>
    <w:div w:id="797794542">
      <w:bodyDiv w:val="1"/>
      <w:marLeft w:val="0"/>
      <w:marRight w:val="0"/>
      <w:marTop w:val="0"/>
      <w:marBottom w:val="0"/>
      <w:divBdr>
        <w:top w:val="none" w:sz="0" w:space="0" w:color="auto"/>
        <w:left w:val="none" w:sz="0" w:space="0" w:color="auto"/>
        <w:bottom w:val="none" w:sz="0" w:space="0" w:color="auto"/>
        <w:right w:val="none" w:sz="0" w:space="0" w:color="auto"/>
      </w:divBdr>
    </w:div>
    <w:div w:id="799415885">
      <w:bodyDiv w:val="1"/>
      <w:marLeft w:val="0"/>
      <w:marRight w:val="0"/>
      <w:marTop w:val="0"/>
      <w:marBottom w:val="0"/>
      <w:divBdr>
        <w:top w:val="none" w:sz="0" w:space="0" w:color="auto"/>
        <w:left w:val="none" w:sz="0" w:space="0" w:color="auto"/>
        <w:bottom w:val="none" w:sz="0" w:space="0" w:color="auto"/>
        <w:right w:val="none" w:sz="0" w:space="0" w:color="auto"/>
      </w:divBdr>
    </w:div>
    <w:div w:id="807237975">
      <w:bodyDiv w:val="1"/>
      <w:marLeft w:val="0"/>
      <w:marRight w:val="0"/>
      <w:marTop w:val="0"/>
      <w:marBottom w:val="0"/>
      <w:divBdr>
        <w:top w:val="none" w:sz="0" w:space="0" w:color="auto"/>
        <w:left w:val="none" w:sz="0" w:space="0" w:color="auto"/>
        <w:bottom w:val="none" w:sz="0" w:space="0" w:color="auto"/>
        <w:right w:val="none" w:sz="0" w:space="0" w:color="auto"/>
      </w:divBdr>
    </w:div>
    <w:div w:id="809322653">
      <w:bodyDiv w:val="1"/>
      <w:marLeft w:val="0"/>
      <w:marRight w:val="0"/>
      <w:marTop w:val="0"/>
      <w:marBottom w:val="0"/>
      <w:divBdr>
        <w:top w:val="none" w:sz="0" w:space="0" w:color="auto"/>
        <w:left w:val="none" w:sz="0" w:space="0" w:color="auto"/>
        <w:bottom w:val="none" w:sz="0" w:space="0" w:color="auto"/>
        <w:right w:val="none" w:sz="0" w:space="0" w:color="auto"/>
      </w:divBdr>
    </w:div>
    <w:div w:id="811825754">
      <w:bodyDiv w:val="1"/>
      <w:marLeft w:val="0"/>
      <w:marRight w:val="0"/>
      <w:marTop w:val="0"/>
      <w:marBottom w:val="0"/>
      <w:divBdr>
        <w:top w:val="none" w:sz="0" w:space="0" w:color="auto"/>
        <w:left w:val="none" w:sz="0" w:space="0" w:color="auto"/>
        <w:bottom w:val="none" w:sz="0" w:space="0" w:color="auto"/>
        <w:right w:val="none" w:sz="0" w:space="0" w:color="auto"/>
      </w:divBdr>
    </w:div>
    <w:div w:id="812138239">
      <w:bodyDiv w:val="1"/>
      <w:marLeft w:val="0"/>
      <w:marRight w:val="0"/>
      <w:marTop w:val="0"/>
      <w:marBottom w:val="0"/>
      <w:divBdr>
        <w:top w:val="none" w:sz="0" w:space="0" w:color="auto"/>
        <w:left w:val="none" w:sz="0" w:space="0" w:color="auto"/>
        <w:bottom w:val="none" w:sz="0" w:space="0" w:color="auto"/>
        <w:right w:val="none" w:sz="0" w:space="0" w:color="auto"/>
      </w:divBdr>
    </w:div>
    <w:div w:id="813451772">
      <w:bodyDiv w:val="1"/>
      <w:marLeft w:val="0"/>
      <w:marRight w:val="0"/>
      <w:marTop w:val="0"/>
      <w:marBottom w:val="0"/>
      <w:divBdr>
        <w:top w:val="none" w:sz="0" w:space="0" w:color="auto"/>
        <w:left w:val="none" w:sz="0" w:space="0" w:color="auto"/>
        <w:bottom w:val="none" w:sz="0" w:space="0" w:color="auto"/>
        <w:right w:val="none" w:sz="0" w:space="0" w:color="auto"/>
      </w:divBdr>
    </w:div>
    <w:div w:id="818688330">
      <w:bodyDiv w:val="1"/>
      <w:marLeft w:val="0"/>
      <w:marRight w:val="0"/>
      <w:marTop w:val="0"/>
      <w:marBottom w:val="0"/>
      <w:divBdr>
        <w:top w:val="none" w:sz="0" w:space="0" w:color="auto"/>
        <w:left w:val="none" w:sz="0" w:space="0" w:color="auto"/>
        <w:bottom w:val="none" w:sz="0" w:space="0" w:color="auto"/>
        <w:right w:val="none" w:sz="0" w:space="0" w:color="auto"/>
      </w:divBdr>
    </w:div>
    <w:div w:id="818764395">
      <w:bodyDiv w:val="1"/>
      <w:marLeft w:val="0"/>
      <w:marRight w:val="0"/>
      <w:marTop w:val="0"/>
      <w:marBottom w:val="0"/>
      <w:divBdr>
        <w:top w:val="none" w:sz="0" w:space="0" w:color="auto"/>
        <w:left w:val="none" w:sz="0" w:space="0" w:color="auto"/>
        <w:bottom w:val="none" w:sz="0" w:space="0" w:color="auto"/>
        <w:right w:val="none" w:sz="0" w:space="0" w:color="auto"/>
      </w:divBdr>
    </w:div>
    <w:div w:id="820511182">
      <w:bodyDiv w:val="1"/>
      <w:marLeft w:val="0"/>
      <w:marRight w:val="0"/>
      <w:marTop w:val="0"/>
      <w:marBottom w:val="0"/>
      <w:divBdr>
        <w:top w:val="none" w:sz="0" w:space="0" w:color="auto"/>
        <w:left w:val="none" w:sz="0" w:space="0" w:color="auto"/>
        <w:bottom w:val="none" w:sz="0" w:space="0" w:color="auto"/>
        <w:right w:val="none" w:sz="0" w:space="0" w:color="auto"/>
      </w:divBdr>
    </w:div>
    <w:div w:id="825126820">
      <w:bodyDiv w:val="1"/>
      <w:marLeft w:val="0"/>
      <w:marRight w:val="0"/>
      <w:marTop w:val="0"/>
      <w:marBottom w:val="0"/>
      <w:divBdr>
        <w:top w:val="none" w:sz="0" w:space="0" w:color="auto"/>
        <w:left w:val="none" w:sz="0" w:space="0" w:color="auto"/>
        <w:bottom w:val="none" w:sz="0" w:space="0" w:color="auto"/>
        <w:right w:val="none" w:sz="0" w:space="0" w:color="auto"/>
      </w:divBdr>
    </w:div>
    <w:div w:id="827668270">
      <w:bodyDiv w:val="1"/>
      <w:marLeft w:val="0"/>
      <w:marRight w:val="0"/>
      <w:marTop w:val="0"/>
      <w:marBottom w:val="0"/>
      <w:divBdr>
        <w:top w:val="none" w:sz="0" w:space="0" w:color="auto"/>
        <w:left w:val="none" w:sz="0" w:space="0" w:color="auto"/>
        <w:bottom w:val="none" w:sz="0" w:space="0" w:color="auto"/>
        <w:right w:val="none" w:sz="0" w:space="0" w:color="auto"/>
      </w:divBdr>
    </w:div>
    <w:div w:id="828444192">
      <w:bodyDiv w:val="1"/>
      <w:marLeft w:val="0"/>
      <w:marRight w:val="0"/>
      <w:marTop w:val="0"/>
      <w:marBottom w:val="0"/>
      <w:divBdr>
        <w:top w:val="none" w:sz="0" w:space="0" w:color="auto"/>
        <w:left w:val="none" w:sz="0" w:space="0" w:color="auto"/>
        <w:bottom w:val="none" w:sz="0" w:space="0" w:color="auto"/>
        <w:right w:val="none" w:sz="0" w:space="0" w:color="auto"/>
      </w:divBdr>
    </w:div>
    <w:div w:id="829256064">
      <w:bodyDiv w:val="1"/>
      <w:marLeft w:val="0"/>
      <w:marRight w:val="0"/>
      <w:marTop w:val="0"/>
      <w:marBottom w:val="0"/>
      <w:divBdr>
        <w:top w:val="none" w:sz="0" w:space="0" w:color="auto"/>
        <w:left w:val="none" w:sz="0" w:space="0" w:color="auto"/>
        <w:bottom w:val="none" w:sz="0" w:space="0" w:color="auto"/>
        <w:right w:val="none" w:sz="0" w:space="0" w:color="auto"/>
      </w:divBdr>
    </w:div>
    <w:div w:id="830218821">
      <w:bodyDiv w:val="1"/>
      <w:marLeft w:val="0"/>
      <w:marRight w:val="0"/>
      <w:marTop w:val="0"/>
      <w:marBottom w:val="0"/>
      <w:divBdr>
        <w:top w:val="none" w:sz="0" w:space="0" w:color="auto"/>
        <w:left w:val="none" w:sz="0" w:space="0" w:color="auto"/>
        <w:bottom w:val="none" w:sz="0" w:space="0" w:color="auto"/>
        <w:right w:val="none" w:sz="0" w:space="0" w:color="auto"/>
      </w:divBdr>
    </w:div>
    <w:div w:id="830634530">
      <w:bodyDiv w:val="1"/>
      <w:marLeft w:val="0"/>
      <w:marRight w:val="0"/>
      <w:marTop w:val="0"/>
      <w:marBottom w:val="0"/>
      <w:divBdr>
        <w:top w:val="none" w:sz="0" w:space="0" w:color="auto"/>
        <w:left w:val="none" w:sz="0" w:space="0" w:color="auto"/>
        <w:bottom w:val="none" w:sz="0" w:space="0" w:color="auto"/>
        <w:right w:val="none" w:sz="0" w:space="0" w:color="auto"/>
      </w:divBdr>
    </w:div>
    <w:div w:id="831801903">
      <w:bodyDiv w:val="1"/>
      <w:marLeft w:val="0"/>
      <w:marRight w:val="0"/>
      <w:marTop w:val="0"/>
      <w:marBottom w:val="0"/>
      <w:divBdr>
        <w:top w:val="none" w:sz="0" w:space="0" w:color="auto"/>
        <w:left w:val="none" w:sz="0" w:space="0" w:color="auto"/>
        <w:bottom w:val="none" w:sz="0" w:space="0" w:color="auto"/>
        <w:right w:val="none" w:sz="0" w:space="0" w:color="auto"/>
      </w:divBdr>
    </w:div>
    <w:div w:id="833881036">
      <w:bodyDiv w:val="1"/>
      <w:marLeft w:val="0"/>
      <w:marRight w:val="0"/>
      <w:marTop w:val="0"/>
      <w:marBottom w:val="0"/>
      <w:divBdr>
        <w:top w:val="none" w:sz="0" w:space="0" w:color="auto"/>
        <w:left w:val="none" w:sz="0" w:space="0" w:color="auto"/>
        <w:bottom w:val="none" w:sz="0" w:space="0" w:color="auto"/>
        <w:right w:val="none" w:sz="0" w:space="0" w:color="auto"/>
      </w:divBdr>
    </w:div>
    <w:div w:id="837116849">
      <w:bodyDiv w:val="1"/>
      <w:marLeft w:val="0"/>
      <w:marRight w:val="0"/>
      <w:marTop w:val="0"/>
      <w:marBottom w:val="0"/>
      <w:divBdr>
        <w:top w:val="none" w:sz="0" w:space="0" w:color="auto"/>
        <w:left w:val="none" w:sz="0" w:space="0" w:color="auto"/>
        <w:bottom w:val="none" w:sz="0" w:space="0" w:color="auto"/>
        <w:right w:val="none" w:sz="0" w:space="0" w:color="auto"/>
      </w:divBdr>
    </w:div>
    <w:div w:id="837309107">
      <w:bodyDiv w:val="1"/>
      <w:marLeft w:val="0"/>
      <w:marRight w:val="0"/>
      <w:marTop w:val="0"/>
      <w:marBottom w:val="0"/>
      <w:divBdr>
        <w:top w:val="none" w:sz="0" w:space="0" w:color="auto"/>
        <w:left w:val="none" w:sz="0" w:space="0" w:color="auto"/>
        <w:bottom w:val="none" w:sz="0" w:space="0" w:color="auto"/>
        <w:right w:val="none" w:sz="0" w:space="0" w:color="auto"/>
      </w:divBdr>
    </w:div>
    <w:div w:id="841510417">
      <w:bodyDiv w:val="1"/>
      <w:marLeft w:val="0"/>
      <w:marRight w:val="0"/>
      <w:marTop w:val="0"/>
      <w:marBottom w:val="0"/>
      <w:divBdr>
        <w:top w:val="none" w:sz="0" w:space="0" w:color="auto"/>
        <w:left w:val="none" w:sz="0" w:space="0" w:color="auto"/>
        <w:bottom w:val="none" w:sz="0" w:space="0" w:color="auto"/>
        <w:right w:val="none" w:sz="0" w:space="0" w:color="auto"/>
      </w:divBdr>
    </w:div>
    <w:div w:id="842479499">
      <w:bodyDiv w:val="1"/>
      <w:marLeft w:val="0"/>
      <w:marRight w:val="0"/>
      <w:marTop w:val="0"/>
      <w:marBottom w:val="0"/>
      <w:divBdr>
        <w:top w:val="none" w:sz="0" w:space="0" w:color="auto"/>
        <w:left w:val="none" w:sz="0" w:space="0" w:color="auto"/>
        <w:bottom w:val="none" w:sz="0" w:space="0" w:color="auto"/>
        <w:right w:val="none" w:sz="0" w:space="0" w:color="auto"/>
      </w:divBdr>
    </w:div>
    <w:div w:id="846483959">
      <w:bodyDiv w:val="1"/>
      <w:marLeft w:val="0"/>
      <w:marRight w:val="0"/>
      <w:marTop w:val="0"/>
      <w:marBottom w:val="0"/>
      <w:divBdr>
        <w:top w:val="none" w:sz="0" w:space="0" w:color="auto"/>
        <w:left w:val="none" w:sz="0" w:space="0" w:color="auto"/>
        <w:bottom w:val="none" w:sz="0" w:space="0" w:color="auto"/>
        <w:right w:val="none" w:sz="0" w:space="0" w:color="auto"/>
      </w:divBdr>
    </w:div>
    <w:div w:id="850800578">
      <w:bodyDiv w:val="1"/>
      <w:marLeft w:val="0"/>
      <w:marRight w:val="0"/>
      <w:marTop w:val="0"/>
      <w:marBottom w:val="0"/>
      <w:divBdr>
        <w:top w:val="none" w:sz="0" w:space="0" w:color="auto"/>
        <w:left w:val="none" w:sz="0" w:space="0" w:color="auto"/>
        <w:bottom w:val="none" w:sz="0" w:space="0" w:color="auto"/>
        <w:right w:val="none" w:sz="0" w:space="0" w:color="auto"/>
      </w:divBdr>
    </w:div>
    <w:div w:id="854464398">
      <w:bodyDiv w:val="1"/>
      <w:marLeft w:val="0"/>
      <w:marRight w:val="0"/>
      <w:marTop w:val="0"/>
      <w:marBottom w:val="0"/>
      <w:divBdr>
        <w:top w:val="none" w:sz="0" w:space="0" w:color="auto"/>
        <w:left w:val="none" w:sz="0" w:space="0" w:color="auto"/>
        <w:bottom w:val="none" w:sz="0" w:space="0" w:color="auto"/>
        <w:right w:val="none" w:sz="0" w:space="0" w:color="auto"/>
      </w:divBdr>
    </w:div>
    <w:div w:id="860775848">
      <w:bodyDiv w:val="1"/>
      <w:marLeft w:val="0"/>
      <w:marRight w:val="0"/>
      <w:marTop w:val="0"/>
      <w:marBottom w:val="0"/>
      <w:divBdr>
        <w:top w:val="none" w:sz="0" w:space="0" w:color="auto"/>
        <w:left w:val="none" w:sz="0" w:space="0" w:color="auto"/>
        <w:bottom w:val="none" w:sz="0" w:space="0" w:color="auto"/>
        <w:right w:val="none" w:sz="0" w:space="0" w:color="auto"/>
      </w:divBdr>
    </w:div>
    <w:div w:id="861210445">
      <w:bodyDiv w:val="1"/>
      <w:marLeft w:val="0"/>
      <w:marRight w:val="0"/>
      <w:marTop w:val="0"/>
      <w:marBottom w:val="0"/>
      <w:divBdr>
        <w:top w:val="none" w:sz="0" w:space="0" w:color="auto"/>
        <w:left w:val="none" w:sz="0" w:space="0" w:color="auto"/>
        <w:bottom w:val="none" w:sz="0" w:space="0" w:color="auto"/>
        <w:right w:val="none" w:sz="0" w:space="0" w:color="auto"/>
      </w:divBdr>
    </w:div>
    <w:div w:id="863596516">
      <w:bodyDiv w:val="1"/>
      <w:marLeft w:val="0"/>
      <w:marRight w:val="0"/>
      <w:marTop w:val="0"/>
      <w:marBottom w:val="0"/>
      <w:divBdr>
        <w:top w:val="none" w:sz="0" w:space="0" w:color="auto"/>
        <w:left w:val="none" w:sz="0" w:space="0" w:color="auto"/>
        <w:bottom w:val="none" w:sz="0" w:space="0" w:color="auto"/>
        <w:right w:val="none" w:sz="0" w:space="0" w:color="auto"/>
      </w:divBdr>
    </w:div>
    <w:div w:id="864749835">
      <w:bodyDiv w:val="1"/>
      <w:marLeft w:val="0"/>
      <w:marRight w:val="0"/>
      <w:marTop w:val="0"/>
      <w:marBottom w:val="0"/>
      <w:divBdr>
        <w:top w:val="none" w:sz="0" w:space="0" w:color="auto"/>
        <w:left w:val="none" w:sz="0" w:space="0" w:color="auto"/>
        <w:bottom w:val="none" w:sz="0" w:space="0" w:color="auto"/>
        <w:right w:val="none" w:sz="0" w:space="0" w:color="auto"/>
      </w:divBdr>
    </w:div>
    <w:div w:id="868492102">
      <w:bodyDiv w:val="1"/>
      <w:marLeft w:val="0"/>
      <w:marRight w:val="0"/>
      <w:marTop w:val="0"/>
      <w:marBottom w:val="0"/>
      <w:divBdr>
        <w:top w:val="none" w:sz="0" w:space="0" w:color="auto"/>
        <w:left w:val="none" w:sz="0" w:space="0" w:color="auto"/>
        <w:bottom w:val="none" w:sz="0" w:space="0" w:color="auto"/>
        <w:right w:val="none" w:sz="0" w:space="0" w:color="auto"/>
      </w:divBdr>
    </w:div>
    <w:div w:id="877401331">
      <w:bodyDiv w:val="1"/>
      <w:marLeft w:val="0"/>
      <w:marRight w:val="0"/>
      <w:marTop w:val="0"/>
      <w:marBottom w:val="0"/>
      <w:divBdr>
        <w:top w:val="none" w:sz="0" w:space="0" w:color="auto"/>
        <w:left w:val="none" w:sz="0" w:space="0" w:color="auto"/>
        <w:bottom w:val="none" w:sz="0" w:space="0" w:color="auto"/>
        <w:right w:val="none" w:sz="0" w:space="0" w:color="auto"/>
      </w:divBdr>
    </w:div>
    <w:div w:id="877858112">
      <w:bodyDiv w:val="1"/>
      <w:marLeft w:val="0"/>
      <w:marRight w:val="0"/>
      <w:marTop w:val="0"/>
      <w:marBottom w:val="0"/>
      <w:divBdr>
        <w:top w:val="none" w:sz="0" w:space="0" w:color="auto"/>
        <w:left w:val="none" w:sz="0" w:space="0" w:color="auto"/>
        <w:bottom w:val="none" w:sz="0" w:space="0" w:color="auto"/>
        <w:right w:val="none" w:sz="0" w:space="0" w:color="auto"/>
      </w:divBdr>
    </w:div>
    <w:div w:id="878978866">
      <w:bodyDiv w:val="1"/>
      <w:marLeft w:val="0"/>
      <w:marRight w:val="0"/>
      <w:marTop w:val="0"/>
      <w:marBottom w:val="0"/>
      <w:divBdr>
        <w:top w:val="none" w:sz="0" w:space="0" w:color="auto"/>
        <w:left w:val="none" w:sz="0" w:space="0" w:color="auto"/>
        <w:bottom w:val="none" w:sz="0" w:space="0" w:color="auto"/>
        <w:right w:val="none" w:sz="0" w:space="0" w:color="auto"/>
      </w:divBdr>
    </w:div>
    <w:div w:id="879901904">
      <w:bodyDiv w:val="1"/>
      <w:marLeft w:val="0"/>
      <w:marRight w:val="0"/>
      <w:marTop w:val="0"/>
      <w:marBottom w:val="0"/>
      <w:divBdr>
        <w:top w:val="none" w:sz="0" w:space="0" w:color="auto"/>
        <w:left w:val="none" w:sz="0" w:space="0" w:color="auto"/>
        <w:bottom w:val="none" w:sz="0" w:space="0" w:color="auto"/>
        <w:right w:val="none" w:sz="0" w:space="0" w:color="auto"/>
      </w:divBdr>
    </w:div>
    <w:div w:id="880094384">
      <w:bodyDiv w:val="1"/>
      <w:marLeft w:val="0"/>
      <w:marRight w:val="0"/>
      <w:marTop w:val="0"/>
      <w:marBottom w:val="0"/>
      <w:divBdr>
        <w:top w:val="none" w:sz="0" w:space="0" w:color="auto"/>
        <w:left w:val="none" w:sz="0" w:space="0" w:color="auto"/>
        <w:bottom w:val="none" w:sz="0" w:space="0" w:color="auto"/>
        <w:right w:val="none" w:sz="0" w:space="0" w:color="auto"/>
      </w:divBdr>
    </w:div>
    <w:div w:id="881475231">
      <w:bodyDiv w:val="1"/>
      <w:marLeft w:val="0"/>
      <w:marRight w:val="0"/>
      <w:marTop w:val="0"/>
      <w:marBottom w:val="0"/>
      <w:divBdr>
        <w:top w:val="none" w:sz="0" w:space="0" w:color="auto"/>
        <w:left w:val="none" w:sz="0" w:space="0" w:color="auto"/>
        <w:bottom w:val="none" w:sz="0" w:space="0" w:color="auto"/>
        <w:right w:val="none" w:sz="0" w:space="0" w:color="auto"/>
      </w:divBdr>
    </w:div>
    <w:div w:id="883523350">
      <w:bodyDiv w:val="1"/>
      <w:marLeft w:val="0"/>
      <w:marRight w:val="0"/>
      <w:marTop w:val="0"/>
      <w:marBottom w:val="0"/>
      <w:divBdr>
        <w:top w:val="none" w:sz="0" w:space="0" w:color="auto"/>
        <w:left w:val="none" w:sz="0" w:space="0" w:color="auto"/>
        <w:bottom w:val="none" w:sz="0" w:space="0" w:color="auto"/>
        <w:right w:val="none" w:sz="0" w:space="0" w:color="auto"/>
      </w:divBdr>
    </w:div>
    <w:div w:id="889417357">
      <w:bodyDiv w:val="1"/>
      <w:marLeft w:val="0"/>
      <w:marRight w:val="0"/>
      <w:marTop w:val="0"/>
      <w:marBottom w:val="0"/>
      <w:divBdr>
        <w:top w:val="none" w:sz="0" w:space="0" w:color="auto"/>
        <w:left w:val="none" w:sz="0" w:space="0" w:color="auto"/>
        <w:bottom w:val="none" w:sz="0" w:space="0" w:color="auto"/>
        <w:right w:val="none" w:sz="0" w:space="0" w:color="auto"/>
      </w:divBdr>
    </w:div>
    <w:div w:id="890531536">
      <w:bodyDiv w:val="1"/>
      <w:marLeft w:val="0"/>
      <w:marRight w:val="0"/>
      <w:marTop w:val="0"/>
      <w:marBottom w:val="0"/>
      <w:divBdr>
        <w:top w:val="none" w:sz="0" w:space="0" w:color="auto"/>
        <w:left w:val="none" w:sz="0" w:space="0" w:color="auto"/>
        <w:bottom w:val="none" w:sz="0" w:space="0" w:color="auto"/>
        <w:right w:val="none" w:sz="0" w:space="0" w:color="auto"/>
      </w:divBdr>
    </w:div>
    <w:div w:id="891698885">
      <w:bodyDiv w:val="1"/>
      <w:marLeft w:val="0"/>
      <w:marRight w:val="0"/>
      <w:marTop w:val="0"/>
      <w:marBottom w:val="0"/>
      <w:divBdr>
        <w:top w:val="none" w:sz="0" w:space="0" w:color="auto"/>
        <w:left w:val="none" w:sz="0" w:space="0" w:color="auto"/>
        <w:bottom w:val="none" w:sz="0" w:space="0" w:color="auto"/>
        <w:right w:val="none" w:sz="0" w:space="0" w:color="auto"/>
      </w:divBdr>
    </w:div>
    <w:div w:id="894513900">
      <w:bodyDiv w:val="1"/>
      <w:marLeft w:val="0"/>
      <w:marRight w:val="0"/>
      <w:marTop w:val="0"/>
      <w:marBottom w:val="0"/>
      <w:divBdr>
        <w:top w:val="none" w:sz="0" w:space="0" w:color="auto"/>
        <w:left w:val="none" w:sz="0" w:space="0" w:color="auto"/>
        <w:bottom w:val="none" w:sz="0" w:space="0" w:color="auto"/>
        <w:right w:val="none" w:sz="0" w:space="0" w:color="auto"/>
      </w:divBdr>
    </w:div>
    <w:div w:id="895119049">
      <w:bodyDiv w:val="1"/>
      <w:marLeft w:val="0"/>
      <w:marRight w:val="0"/>
      <w:marTop w:val="0"/>
      <w:marBottom w:val="0"/>
      <w:divBdr>
        <w:top w:val="none" w:sz="0" w:space="0" w:color="auto"/>
        <w:left w:val="none" w:sz="0" w:space="0" w:color="auto"/>
        <w:bottom w:val="none" w:sz="0" w:space="0" w:color="auto"/>
        <w:right w:val="none" w:sz="0" w:space="0" w:color="auto"/>
      </w:divBdr>
    </w:div>
    <w:div w:id="895160484">
      <w:bodyDiv w:val="1"/>
      <w:marLeft w:val="0"/>
      <w:marRight w:val="0"/>
      <w:marTop w:val="0"/>
      <w:marBottom w:val="0"/>
      <w:divBdr>
        <w:top w:val="none" w:sz="0" w:space="0" w:color="auto"/>
        <w:left w:val="none" w:sz="0" w:space="0" w:color="auto"/>
        <w:bottom w:val="none" w:sz="0" w:space="0" w:color="auto"/>
        <w:right w:val="none" w:sz="0" w:space="0" w:color="auto"/>
      </w:divBdr>
    </w:div>
    <w:div w:id="901794859">
      <w:bodyDiv w:val="1"/>
      <w:marLeft w:val="0"/>
      <w:marRight w:val="0"/>
      <w:marTop w:val="0"/>
      <w:marBottom w:val="0"/>
      <w:divBdr>
        <w:top w:val="none" w:sz="0" w:space="0" w:color="auto"/>
        <w:left w:val="none" w:sz="0" w:space="0" w:color="auto"/>
        <w:bottom w:val="none" w:sz="0" w:space="0" w:color="auto"/>
        <w:right w:val="none" w:sz="0" w:space="0" w:color="auto"/>
      </w:divBdr>
    </w:div>
    <w:div w:id="904072234">
      <w:bodyDiv w:val="1"/>
      <w:marLeft w:val="0"/>
      <w:marRight w:val="0"/>
      <w:marTop w:val="0"/>
      <w:marBottom w:val="0"/>
      <w:divBdr>
        <w:top w:val="none" w:sz="0" w:space="0" w:color="auto"/>
        <w:left w:val="none" w:sz="0" w:space="0" w:color="auto"/>
        <w:bottom w:val="none" w:sz="0" w:space="0" w:color="auto"/>
        <w:right w:val="none" w:sz="0" w:space="0" w:color="auto"/>
      </w:divBdr>
    </w:div>
    <w:div w:id="904681146">
      <w:bodyDiv w:val="1"/>
      <w:marLeft w:val="0"/>
      <w:marRight w:val="0"/>
      <w:marTop w:val="0"/>
      <w:marBottom w:val="0"/>
      <w:divBdr>
        <w:top w:val="none" w:sz="0" w:space="0" w:color="auto"/>
        <w:left w:val="none" w:sz="0" w:space="0" w:color="auto"/>
        <w:bottom w:val="none" w:sz="0" w:space="0" w:color="auto"/>
        <w:right w:val="none" w:sz="0" w:space="0" w:color="auto"/>
      </w:divBdr>
    </w:div>
    <w:div w:id="905144073">
      <w:bodyDiv w:val="1"/>
      <w:marLeft w:val="0"/>
      <w:marRight w:val="0"/>
      <w:marTop w:val="0"/>
      <w:marBottom w:val="0"/>
      <w:divBdr>
        <w:top w:val="none" w:sz="0" w:space="0" w:color="auto"/>
        <w:left w:val="none" w:sz="0" w:space="0" w:color="auto"/>
        <w:bottom w:val="none" w:sz="0" w:space="0" w:color="auto"/>
        <w:right w:val="none" w:sz="0" w:space="0" w:color="auto"/>
      </w:divBdr>
    </w:div>
    <w:div w:id="908226367">
      <w:bodyDiv w:val="1"/>
      <w:marLeft w:val="0"/>
      <w:marRight w:val="0"/>
      <w:marTop w:val="0"/>
      <w:marBottom w:val="0"/>
      <w:divBdr>
        <w:top w:val="none" w:sz="0" w:space="0" w:color="auto"/>
        <w:left w:val="none" w:sz="0" w:space="0" w:color="auto"/>
        <w:bottom w:val="none" w:sz="0" w:space="0" w:color="auto"/>
        <w:right w:val="none" w:sz="0" w:space="0" w:color="auto"/>
      </w:divBdr>
    </w:div>
    <w:div w:id="908928309">
      <w:bodyDiv w:val="1"/>
      <w:marLeft w:val="0"/>
      <w:marRight w:val="0"/>
      <w:marTop w:val="0"/>
      <w:marBottom w:val="0"/>
      <w:divBdr>
        <w:top w:val="none" w:sz="0" w:space="0" w:color="auto"/>
        <w:left w:val="none" w:sz="0" w:space="0" w:color="auto"/>
        <w:bottom w:val="none" w:sz="0" w:space="0" w:color="auto"/>
        <w:right w:val="none" w:sz="0" w:space="0" w:color="auto"/>
      </w:divBdr>
    </w:div>
    <w:div w:id="910576501">
      <w:bodyDiv w:val="1"/>
      <w:marLeft w:val="0"/>
      <w:marRight w:val="0"/>
      <w:marTop w:val="0"/>
      <w:marBottom w:val="0"/>
      <w:divBdr>
        <w:top w:val="none" w:sz="0" w:space="0" w:color="auto"/>
        <w:left w:val="none" w:sz="0" w:space="0" w:color="auto"/>
        <w:bottom w:val="none" w:sz="0" w:space="0" w:color="auto"/>
        <w:right w:val="none" w:sz="0" w:space="0" w:color="auto"/>
      </w:divBdr>
    </w:div>
    <w:div w:id="912399599">
      <w:bodyDiv w:val="1"/>
      <w:marLeft w:val="0"/>
      <w:marRight w:val="0"/>
      <w:marTop w:val="0"/>
      <w:marBottom w:val="0"/>
      <w:divBdr>
        <w:top w:val="none" w:sz="0" w:space="0" w:color="auto"/>
        <w:left w:val="none" w:sz="0" w:space="0" w:color="auto"/>
        <w:bottom w:val="none" w:sz="0" w:space="0" w:color="auto"/>
        <w:right w:val="none" w:sz="0" w:space="0" w:color="auto"/>
      </w:divBdr>
    </w:div>
    <w:div w:id="913398851">
      <w:bodyDiv w:val="1"/>
      <w:marLeft w:val="0"/>
      <w:marRight w:val="0"/>
      <w:marTop w:val="0"/>
      <w:marBottom w:val="0"/>
      <w:divBdr>
        <w:top w:val="none" w:sz="0" w:space="0" w:color="auto"/>
        <w:left w:val="none" w:sz="0" w:space="0" w:color="auto"/>
        <w:bottom w:val="none" w:sz="0" w:space="0" w:color="auto"/>
        <w:right w:val="none" w:sz="0" w:space="0" w:color="auto"/>
      </w:divBdr>
    </w:div>
    <w:div w:id="914365968">
      <w:bodyDiv w:val="1"/>
      <w:marLeft w:val="0"/>
      <w:marRight w:val="0"/>
      <w:marTop w:val="0"/>
      <w:marBottom w:val="0"/>
      <w:divBdr>
        <w:top w:val="none" w:sz="0" w:space="0" w:color="auto"/>
        <w:left w:val="none" w:sz="0" w:space="0" w:color="auto"/>
        <w:bottom w:val="none" w:sz="0" w:space="0" w:color="auto"/>
        <w:right w:val="none" w:sz="0" w:space="0" w:color="auto"/>
      </w:divBdr>
    </w:div>
    <w:div w:id="917059424">
      <w:bodyDiv w:val="1"/>
      <w:marLeft w:val="0"/>
      <w:marRight w:val="0"/>
      <w:marTop w:val="0"/>
      <w:marBottom w:val="0"/>
      <w:divBdr>
        <w:top w:val="none" w:sz="0" w:space="0" w:color="auto"/>
        <w:left w:val="none" w:sz="0" w:space="0" w:color="auto"/>
        <w:bottom w:val="none" w:sz="0" w:space="0" w:color="auto"/>
        <w:right w:val="none" w:sz="0" w:space="0" w:color="auto"/>
      </w:divBdr>
    </w:div>
    <w:div w:id="920453219">
      <w:bodyDiv w:val="1"/>
      <w:marLeft w:val="0"/>
      <w:marRight w:val="0"/>
      <w:marTop w:val="0"/>
      <w:marBottom w:val="0"/>
      <w:divBdr>
        <w:top w:val="none" w:sz="0" w:space="0" w:color="auto"/>
        <w:left w:val="none" w:sz="0" w:space="0" w:color="auto"/>
        <w:bottom w:val="none" w:sz="0" w:space="0" w:color="auto"/>
        <w:right w:val="none" w:sz="0" w:space="0" w:color="auto"/>
      </w:divBdr>
    </w:div>
    <w:div w:id="926692166">
      <w:bodyDiv w:val="1"/>
      <w:marLeft w:val="0"/>
      <w:marRight w:val="0"/>
      <w:marTop w:val="0"/>
      <w:marBottom w:val="0"/>
      <w:divBdr>
        <w:top w:val="none" w:sz="0" w:space="0" w:color="auto"/>
        <w:left w:val="none" w:sz="0" w:space="0" w:color="auto"/>
        <w:bottom w:val="none" w:sz="0" w:space="0" w:color="auto"/>
        <w:right w:val="none" w:sz="0" w:space="0" w:color="auto"/>
      </w:divBdr>
    </w:div>
    <w:div w:id="927036769">
      <w:bodyDiv w:val="1"/>
      <w:marLeft w:val="0"/>
      <w:marRight w:val="0"/>
      <w:marTop w:val="0"/>
      <w:marBottom w:val="0"/>
      <w:divBdr>
        <w:top w:val="none" w:sz="0" w:space="0" w:color="auto"/>
        <w:left w:val="none" w:sz="0" w:space="0" w:color="auto"/>
        <w:bottom w:val="none" w:sz="0" w:space="0" w:color="auto"/>
        <w:right w:val="none" w:sz="0" w:space="0" w:color="auto"/>
      </w:divBdr>
    </w:div>
    <w:div w:id="927537251">
      <w:bodyDiv w:val="1"/>
      <w:marLeft w:val="0"/>
      <w:marRight w:val="0"/>
      <w:marTop w:val="0"/>
      <w:marBottom w:val="0"/>
      <w:divBdr>
        <w:top w:val="none" w:sz="0" w:space="0" w:color="auto"/>
        <w:left w:val="none" w:sz="0" w:space="0" w:color="auto"/>
        <w:bottom w:val="none" w:sz="0" w:space="0" w:color="auto"/>
        <w:right w:val="none" w:sz="0" w:space="0" w:color="auto"/>
      </w:divBdr>
    </w:div>
    <w:div w:id="927538666">
      <w:bodyDiv w:val="1"/>
      <w:marLeft w:val="0"/>
      <w:marRight w:val="0"/>
      <w:marTop w:val="0"/>
      <w:marBottom w:val="0"/>
      <w:divBdr>
        <w:top w:val="none" w:sz="0" w:space="0" w:color="auto"/>
        <w:left w:val="none" w:sz="0" w:space="0" w:color="auto"/>
        <w:bottom w:val="none" w:sz="0" w:space="0" w:color="auto"/>
        <w:right w:val="none" w:sz="0" w:space="0" w:color="auto"/>
      </w:divBdr>
    </w:div>
    <w:div w:id="929923013">
      <w:bodyDiv w:val="1"/>
      <w:marLeft w:val="0"/>
      <w:marRight w:val="0"/>
      <w:marTop w:val="0"/>
      <w:marBottom w:val="0"/>
      <w:divBdr>
        <w:top w:val="none" w:sz="0" w:space="0" w:color="auto"/>
        <w:left w:val="none" w:sz="0" w:space="0" w:color="auto"/>
        <w:bottom w:val="none" w:sz="0" w:space="0" w:color="auto"/>
        <w:right w:val="none" w:sz="0" w:space="0" w:color="auto"/>
      </w:divBdr>
    </w:div>
    <w:div w:id="930577928">
      <w:bodyDiv w:val="1"/>
      <w:marLeft w:val="0"/>
      <w:marRight w:val="0"/>
      <w:marTop w:val="0"/>
      <w:marBottom w:val="0"/>
      <w:divBdr>
        <w:top w:val="none" w:sz="0" w:space="0" w:color="auto"/>
        <w:left w:val="none" w:sz="0" w:space="0" w:color="auto"/>
        <w:bottom w:val="none" w:sz="0" w:space="0" w:color="auto"/>
        <w:right w:val="none" w:sz="0" w:space="0" w:color="auto"/>
      </w:divBdr>
    </w:div>
    <w:div w:id="930939847">
      <w:bodyDiv w:val="1"/>
      <w:marLeft w:val="0"/>
      <w:marRight w:val="0"/>
      <w:marTop w:val="0"/>
      <w:marBottom w:val="0"/>
      <w:divBdr>
        <w:top w:val="none" w:sz="0" w:space="0" w:color="auto"/>
        <w:left w:val="none" w:sz="0" w:space="0" w:color="auto"/>
        <w:bottom w:val="none" w:sz="0" w:space="0" w:color="auto"/>
        <w:right w:val="none" w:sz="0" w:space="0" w:color="auto"/>
      </w:divBdr>
    </w:div>
    <w:div w:id="931427078">
      <w:bodyDiv w:val="1"/>
      <w:marLeft w:val="0"/>
      <w:marRight w:val="0"/>
      <w:marTop w:val="0"/>
      <w:marBottom w:val="0"/>
      <w:divBdr>
        <w:top w:val="none" w:sz="0" w:space="0" w:color="auto"/>
        <w:left w:val="none" w:sz="0" w:space="0" w:color="auto"/>
        <w:bottom w:val="none" w:sz="0" w:space="0" w:color="auto"/>
        <w:right w:val="none" w:sz="0" w:space="0" w:color="auto"/>
      </w:divBdr>
    </w:div>
    <w:div w:id="934242047">
      <w:bodyDiv w:val="1"/>
      <w:marLeft w:val="0"/>
      <w:marRight w:val="0"/>
      <w:marTop w:val="0"/>
      <w:marBottom w:val="0"/>
      <w:divBdr>
        <w:top w:val="none" w:sz="0" w:space="0" w:color="auto"/>
        <w:left w:val="none" w:sz="0" w:space="0" w:color="auto"/>
        <w:bottom w:val="none" w:sz="0" w:space="0" w:color="auto"/>
        <w:right w:val="none" w:sz="0" w:space="0" w:color="auto"/>
      </w:divBdr>
    </w:div>
    <w:div w:id="934940551">
      <w:bodyDiv w:val="1"/>
      <w:marLeft w:val="0"/>
      <w:marRight w:val="0"/>
      <w:marTop w:val="0"/>
      <w:marBottom w:val="0"/>
      <w:divBdr>
        <w:top w:val="none" w:sz="0" w:space="0" w:color="auto"/>
        <w:left w:val="none" w:sz="0" w:space="0" w:color="auto"/>
        <w:bottom w:val="none" w:sz="0" w:space="0" w:color="auto"/>
        <w:right w:val="none" w:sz="0" w:space="0" w:color="auto"/>
      </w:divBdr>
    </w:div>
    <w:div w:id="941374701">
      <w:bodyDiv w:val="1"/>
      <w:marLeft w:val="0"/>
      <w:marRight w:val="0"/>
      <w:marTop w:val="0"/>
      <w:marBottom w:val="0"/>
      <w:divBdr>
        <w:top w:val="none" w:sz="0" w:space="0" w:color="auto"/>
        <w:left w:val="none" w:sz="0" w:space="0" w:color="auto"/>
        <w:bottom w:val="none" w:sz="0" w:space="0" w:color="auto"/>
        <w:right w:val="none" w:sz="0" w:space="0" w:color="auto"/>
      </w:divBdr>
    </w:div>
    <w:div w:id="942415047">
      <w:bodyDiv w:val="1"/>
      <w:marLeft w:val="0"/>
      <w:marRight w:val="0"/>
      <w:marTop w:val="0"/>
      <w:marBottom w:val="0"/>
      <w:divBdr>
        <w:top w:val="none" w:sz="0" w:space="0" w:color="auto"/>
        <w:left w:val="none" w:sz="0" w:space="0" w:color="auto"/>
        <w:bottom w:val="none" w:sz="0" w:space="0" w:color="auto"/>
        <w:right w:val="none" w:sz="0" w:space="0" w:color="auto"/>
      </w:divBdr>
    </w:div>
    <w:div w:id="943805171">
      <w:bodyDiv w:val="1"/>
      <w:marLeft w:val="0"/>
      <w:marRight w:val="0"/>
      <w:marTop w:val="0"/>
      <w:marBottom w:val="0"/>
      <w:divBdr>
        <w:top w:val="none" w:sz="0" w:space="0" w:color="auto"/>
        <w:left w:val="none" w:sz="0" w:space="0" w:color="auto"/>
        <w:bottom w:val="none" w:sz="0" w:space="0" w:color="auto"/>
        <w:right w:val="none" w:sz="0" w:space="0" w:color="auto"/>
      </w:divBdr>
    </w:div>
    <w:div w:id="943996928">
      <w:bodyDiv w:val="1"/>
      <w:marLeft w:val="0"/>
      <w:marRight w:val="0"/>
      <w:marTop w:val="0"/>
      <w:marBottom w:val="0"/>
      <w:divBdr>
        <w:top w:val="none" w:sz="0" w:space="0" w:color="auto"/>
        <w:left w:val="none" w:sz="0" w:space="0" w:color="auto"/>
        <w:bottom w:val="none" w:sz="0" w:space="0" w:color="auto"/>
        <w:right w:val="none" w:sz="0" w:space="0" w:color="auto"/>
      </w:divBdr>
    </w:div>
    <w:div w:id="944731626">
      <w:bodyDiv w:val="1"/>
      <w:marLeft w:val="0"/>
      <w:marRight w:val="0"/>
      <w:marTop w:val="0"/>
      <w:marBottom w:val="0"/>
      <w:divBdr>
        <w:top w:val="none" w:sz="0" w:space="0" w:color="auto"/>
        <w:left w:val="none" w:sz="0" w:space="0" w:color="auto"/>
        <w:bottom w:val="none" w:sz="0" w:space="0" w:color="auto"/>
        <w:right w:val="none" w:sz="0" w:space="0" w:color="auto"/>
      </w:divBdr>
    </w:div>
    <w:div w:id="945698315">
      <w:bodyDiv w:val="1"/>
      <w:marLeft w:val="0"/>
      <w:marRight w:val="0"/>
      <w:marTop w:val="0"/>
      <w:marBottom w:val="0"/>
      <w:divBdr>
        <w:top w:val="none" w:sz="0" w:space="0" w:color="auto"/>
        <w:left w:val="none" w:sz="0" w:space="0" w:color="auto"/>
        <w:bottom w:val="none" w:sz="0" w:space="0" w:color="auto"/>
        <w:right w:val="none" w:sz="0" w:space="0" w:color="auto"/>
      </w:divBdr>
    </w:div>
    <w:div w:id="948004787">
      <w:bodyDiv w:val="1"/>
      <w:marLeft w:val="0"/>
      <w:marRight w:val="0"/>
      <w:marTop w:val="0"/>
      <w:marBottom w:val="0"/>
      <w:divBdr>
        <w:top w:val="none" w:sz="0" w:space="0" w:color="auto"/>
        <w:left w:val="none" w:sz="0" w:space="0" w:color="auto"/>
        <w:bottom w:val="none" w:sz="0" w:space="0" w:color="auto"/>
        <w:right w:val="none" w:sz="0" w:space="0" w:color="auto"/>
      </w:divBdr>
    </w:div>
    <w:div w:id="951934016">
      <w:bodyDiv w:val="1"/>
      <w:marLeft w:val="0"/>
      <w:marRight w:val="0"/>
      <w:marTop w:val="0"/>
      <w:marBottom w:val="0"/>
      <w:divBdr>
        <w:top w:val="none" w:sz="0" w:space="0" w:color="auto"/>
        <w:left w:val="none" w:sz="0" w:space="0" w:color="auto"/>
        <w:bottom w:val="none" w:sz="0" w:space="0" w:color="auto"/>
        <w:right w:val="none" w:sz="0" w:space="0" w:color="auto"/>
      </w:divBdr>
    </w:div>
    <w:div w:id="953177004">
      <w:bodyDiv w:val="1"/>
      <w:marLeft w:val="0"/>
      <w:marRight w:val="0"/>
      <w:marTop w:val="0"/>
      <w:marBottom w:val="0"/>
      <w:divBdr>
        <w:top w:val="none" w:sz="0" w:space="0" w:color="auto"/>
        <w:left w:val="none" w:sz="0" w:space="0" w:color="auto"/>
        <w:bottom w:val="none" w:sz="0" w:space="0" w:color="auto"/>
        <w:right w:val="none" w:sz="0" w:space="0" w:color="auto"/>
      </w:divBdr>
    </w:div>
    <w:div w:id="954560917">
      <w:bodyDiv w:val="1"/>
      <w:marLeft w:val="0"/>
      <w:marRight w:val="0"/>
      <w:marTop w:val="0"/>
      <w:marBottom w:val="0"/>
      <w:divBdr>
        <w:top w:val="none" w:sz="0" w:space="0" w:color="auto"/>
        <w:left w:val="none" w:sz="0" w:space="0" w:color="auto"/>
        <w:bottom w:val="none" w:sz="0" w:space="0" w:color="auto"/>
        <w:right w:val="none" w:sz="0" w:space="0" w:color="auto"/>
      </w:divBdr>
    </w:div>
    <w:div w:id="955481238">
      <w:bodyDiv w:val="1"/>
      <w:marLeft w:val="0"/>
      <w:marRight w:val="0"/>
      <w:marTop w:val="0"/>
      <w:marBottom w:val="0"/>
      <w:divBdr>
        <w:top w:val="none" w:sz="0" w:space="0" w:color="auto"/>
        <w:left w:val="none" w:sz="0" w:space="0" w:color="auto"/>
        <w:bottom w:val="none" w:sz="0" w:space="0" w:color="auto"/>
        <w:right w:val="none" w:sz="0" w:space="0" w:color="auto"/>
      </w:divBdr>
    </w:div>
    <w:div w:id="957175708">
      <w:bodyDiv w:val="1"/>
      <w:marLeft w:val="0"/>
      <w:marRight w:val="0"/>
      <w:marTop w:val="0"/>
      <w:marBottom w:val="0"/>
      <w:divBdr>
        <w:top w:val="none" w:sz="0" w:space="0" w:color="auto"/>
        <w:left w:val="none" w:sz="0" w:space="0" w:color="auto"/>
        <w:bottom w:val="none" w:sz="0" w:space="0" w:color="auto"/>
        <w:right w:val="none" w:sz="0" w:space="0" w:color="auto"/>
      </w:divBdr>
    </w:div>
    <w:div w:id="959533233">
      <w:bodyDiv w:val="1"/>
      <w:marLeft w:val="0"/>
      <w:marRight w:val="0"/>
      <w:marTop w:val="0"/>
      <w:marBottom w:val="0"/>
      <w:divBdr>
        <w:top w:val="none" w:sz="0" w:space="0" w:color="auto"/>
        <w:left w:val="none" w:sz="0" w:space="0" w:color="auto"/>
        <w:bottom w:val="none" w:sz="0" w:space="0" w:color="auto"/>
        <w:right w:val="none" w:sz="0" w:space="0" w:color="auto"/>
      </w:divBdr>
    </w:div>
    <w:div w:id="959871486">
      <w:bodyDiv w:val="1"/>
      <w:marLeft w:val="0"/>
      <w:marRight w:val="0"/>
      <w:marTop w:val="0"/>
      <w:marBottom w:val="0"/>
      <w:divBdr>
        <w:top w:val="none" w:sz="0" w:space="0" w:color="auto"/>
        <w:left w:val="none" w:sz="0" w:space="0" w:color="auto"/>
        <w:bottom w:val="none" w:sz="0" w:space="0" w:color="auto"/>
        <w:right w:val="none" w:sz="0" w:space="0" w:color="auto"/>
      </w:divBdr>
    </w:div>
    <w:div w:id="961031075">
      <w:bodyDiv w:val="1"/>
      <w:marLeft w:val="0"/>
      <w:marRight w:val="0"/>
      <w:marTop w:val="0"/>
      <w:marBottom w:val="0"/>
      <w:divBdr>
        <w:top w:val="none" w:sz="0" w:space="0" w:color="auto"/>
        <w:left w:val="none" w:sz="0" w:space="0" w:color="auto"/>
        <w:bottom w:val="none" w:sz="0" w:space="0" w:color="auto"/>
        <w:right w:val="none" w:sz="0" w:space="0" w:color="auto"/>
      </w:divBdr>
    </w:div>
    <w:div w:id="972296511">
      <w:bodyDiv w:val="1"/>
      <w:marLeft w:val="0"/>
      <w:marRight w:val="0"/>
      <w:marTop w:val="0"/>
      <w:marBottom w:val="0"/>
      <w:divBdr>
        <w:top w:val="none" w:sz="0" w:space="0" w:color="auto"/>
        <w:left w:val="none" w:sz="0" w:space="0" w:color="auto"/>
        <w:bottom w:val="none" w:sz="0" w:space="0" w:color="auto"/>
        <w:right w:val="none" w:sz="0" w:space="0" w:color="auto"/>
      </w:divBdr>
    </w:div>
    <w:div w:id="976034994">
      <w:bodyDiv w:val="1"/>
      <w:marLeft w:val="0"/>
      <w:marRight w:val="0"/>
      <w:marTop w:val="0"/>
      <w:marBottom w:val="0"/>
      <w:divBdr>
        <w:top w:val="none" w:sz="0" w:space="0" w:color="auto"/>
        <w:left w:val="none" w:sz="0" w:space="0" w:color="auto"/>
        <w:bottom w:val="none" w:sz="0" w:space="0" w:color="auto"/>
        <w:right w:val="none" w:sz="0" w:space="0" w:color="auto"/>
      </w:divBdr>
    </w:div>
    <w:div w:id="977107114">
      <w:bodyDiv w:val="1"/>
      <w:marLeft w:val="0"/>
      <w:marRight w:val="0"/>
      <w:marTop w:val="0"/>
      <w:marBottom w:val="0"/>
      <w:divBdr>
        <w:top w:val="none" w:sz="0" w:space="0" w:color="auto"/>
        <w:left w:val="none" w:sz="0" w:space="0" w:color="auto"/>
        <w:bottom w:val="none" w:sz="0" w:space="0" w:color="auto"/>
        <w:right w:val="none" w:sz="0" w:space="0" w:color="auto"/>
      </w:divBdr>
    </w:div>
    <w:div w:id="978799772">
      <w:bodyDiv w:val="1"/>
      <w:marLeft w:val="0"/>
      <w:marRight w:val="0"/>
      <w:marTop w:val="0"/>
      <w:marBottom w:val="0"/>
      <w:divBdr>
        <w:top w:val="none" w:sz="0" w:space="0" w:color="auto"/>
        <w:left w:val="none" w:sz="0" w:space="0" w:color="auto"/>
        <w:bottom w:val="none" w:sz="0" w:space="0" w:color="auto"/>
        <w:right w:val="none" w:sz="0" w:space="0" w:color="auto"/>
      </w:divBdr>
    </w:div>
    <w:div w:id="982347773">
      <w:bodyDiv w:val="1"/>
      <w:marLeft w:val="0"/>
      <w:marRight w:val="0"/>
      <w:marTop w:val="0"/>
      <w:marBottom w:val="0"/>
      <w:divBdr>
        <w:top w:val="none" w:sz="0" w:space="0" w:color="auto"/>
        <w:left w:val="none" w:sz="0" w:space="0" w:color="auto"/>
        <w:bottom w:val="none" w:sz="0" w:space="0" w:color="auto"/>
        <w:right w:val="none" w:sz="0" w:space="0" w:color="auto"/>
      </w:divBdr>
    </w:div>
    <w:div w:id="983700879">
      <w:bodyDiv w:val="1"/>
      <w:marLeft w:val="0"/>
      <w:marRight w:val="0"/>
      <w:marTop w:val="0"/>
      <w:marBottom w:val="0"/>
      <w:divBdr>
        <w:top w:val="none" w:sz="0" w:space="0" w:color="auto"/>
        <w:left w:val="none" w:sz="0" w:space="0" w:color="auto"/>
        <w:bottom w:val="none" w:sz="0" w:space="0" w:color="auto"/>
        <w:right w:val="none" w:sz="0" w:space="0" w:color="auto"/>
      </w:divBdr>
    </w:div>
    <w:div w:id="984090337">
      <w:bodyDiv w:val="1"/>
      <w:marLeft w:val="0"/>
      <w:marRight w:val="0"/>
      <w:marTop w:val="0"/>
      <w:marBottom w:val="0"/>
      <w:divBdr>
        <w:top w:val="none" w:sz="0" w:space="0" w:color="auto"/>
        <w:left w:val="none" w:sz="0" w:space="0" w:color="auto"/>
        <w:bottom w:val="none" w:sz="0" w:space="0" w:color="auto"/>
        <w:right w:val="none" w:sz="0" w:space="0" w:color="auto"/>
      </w:divBdr>
    </w:div>
    <w:div w:id="984316359">
      <w:bodyDiv w:val="1"/>
      <w:marLeft w:val="0"/>
      <w:marRight w:val="0"/>
      <w:marTop w:val="0"/>
      <w:marBottom w:val="0"/>
      <w:divBdr>
        <w:top w:val="none" w:sz="0" w:space="0" w:color="auto"/>
        <w:left w:val="none" w:sz="0" w:space="0" w:color="auto"/>
        <w:bottom w:val="none" w:sz="0" w:space="0" w:color="auto"/>
        <w:right w:val="none" w:sz="0" w:space="0" w:color="auto"/>
      </w:divBdr>
    </w:div>
    <w:div w:id="987317471">
      <w:bodyDiv w:val="1"/>
      <w:marLeft w:val="0"/>
      <w:marRight w:val="0"/>
      <w:marTop w:val="0"/>
      <w:marBottom w:val="0"/>
      <w:divBdr>
        <w:top w:val="none" w:sz="0" w:space="0" w:color="auto"/>
        <w:left w:val="none" w:sz="0" w:space="0" w:color="auto"/>
        <w:bottom w:val="none" w:sz="0" w:space="0" w:color="auto"/>
        <w:right w:val="none" w:sz="0" w:space="0" w:color="auto"/>
      </w:divBdr>
    </w:div>
    <w:div w:id="988942335">
      <w:bodyDiv w:val="1"/>
      <w:marLeft w:val="0"/>
      <w:marRight w:val="0"/>
      <w:marTop w:val="0"/>
      <w:marBottom w:val="0"/>
      <w:divBdr>
        <w:top w:val="none" w:sz="0" w:space="0" w:color="auto"/>
        <w:left w:val="none" w:sz="0" w:space="0" w:color="auto"/>
        <w:bottom w:val="none" w:sz="0" w:space="0" w:color="auto"/>
        <w:right w:val="none" w:sz="0" w:space="0" w:color="auto"/>
      </w:divBdr>
    </w:div>
    <w:div w:id="990864369">
      <w:bodyDiv w:val="1"/>
      <w:marLeft w:val="0"/>
      <w:marRight w:val="0"/>
      <w:marTop w:val="0"/>
      <w:marBottom w:val="0"/>
      <w:divBdr>
        <w:top w:val="none" w:sz="0" w:space="0" w:color="auto"/>
        <w:left w:val="none" w:sz="0" w:space="0" w:color="auto"/>
        <w:bottom w:val="none" w:sz="0" w:space="0" w:color="auto"/>
        <w:right w:val="none" w:sz="0" w:space="0" w:color="auto"/>
      </w:divBdr>
    </w:div>
    <w:div w:id="993603899">
      <w:bodyDiv w:val="1"/>
      <w:marLeft w:val="0"/>
      <w:marRight w:val="0"/>
      <w:marTop w:val="0"/>
      <w:marBottom w:val="0"/>
      <w:divBdr>
        <w:top w:val="none" w:sz="0" w:space="0" w:color="auto"/>
        <w:left w:val="none" w:sz="0" w:space="0" w:color="auto"/>
        <w:bottom w:val="none" w:sz="0" w:space="0" w:color="auto"/>
        <w:right w:val="none" w:sz="0" w:space="0" w:color="auto"/>
      </w:divBdr>
    </w:div>
    <w:div w:id="994604269">
      <w:bodyDiv w:val="1"/>
      <w:marLeft w:val="0"/>
      <w:marRight w:val="0"/>
      <w:marTop w:val="0"/>
      <w:marBottom w:val="0"/>
      <w:divBdr>
        <w:top w:val="none" w:sz="0" w:space="0" w:color="auto"/>
        <w:left w:val="none" w:sz="0" w:space="0" w:color="auto"/>
        <w:bottom w:val="none" w:sz="0" w:space="0" w:color="auto"/>
        <w:right w:val="none" w:sz="0" w:space="0" w:color="auto"/>
      </w:divBdr>
    </w:div>
    <w:div w:id="1002124554">
      <w:bodyDiv w:val="1"/>
      <w:marLeft w:val="0"/>
      <w:marRight w:val="0"/>
      <w:marTop w:val="0"/>
      <w:marBottom w:val="0"/>
      <w:divBdr>
        <w:top w:val="none" w:sz="0" w:space="0" w:color="auto"/>
        <w:left w:val="none" w:sz="0" w:space="0" w:color="auto"/>
        <w:bottom w:val="none" w:sz="0" w:space="0" w:color="auto"/>
        <w:right w:val="none" w:sz="0" w:space="0" w:color="auto"/>
      </w:divBdr>
    </w:div>
    <w:div w:id="1005938231">
      <w:bodyDiv w:val="1"/>
      <w:marLeft w:val="0"/>
      <w:marRight w:val="0"/>
      <w:marTop w:val="0"/>
      <w:marBottom w:val="0"/>
      <w:divBdr>
        <w:top w:val="none" w:sz="0" w:space="0" w:color="auto"/>
        <w:left w:val="none" w:sz="0" w:space="0" w:color="auto"/>
        <w:bottom w:val="none" w:sz="0" w:space="0" w:color="auto"/>
        <w:right w:val="none" w:sz="0" w:space="0" w:color="auto"/>
      </w:divBdr>
    </w:div>
    <w:div w:id="1006782543">
      <w:bodyDiv w:val="1"/>
      <w:marLeft w:val="0"/>
      <w:marRight w:val="0"/>
      <w:marTop w:val="0"/>
      <w:marBottom w:val="0"/>
      <w:divBdr>
        <w:top w:val="none" w:sz="0" w:space="0" w:color="auto"/>
        <w:left w:val="none" w:sz="0" w:space="0" w:color="auto"/>
        <w:bottom w:val="none" w:sz="0" w:space="0" w:color="auto"/>
        <w:right w:val="none" w:sz="0" w:space="0" w:color="auto"/>
      </w:divBdr>
    </w:div>
    <w:div w:id="1007951204">
      <w:bodyDiv w:val="1"/>
      <w:marLeft w:val="0"/>
      <w:marRight w:val="0"/>
      <w:marTop w:val="0"/>
      <w:marBottom w:val="0"/>
      <w:divBdr>
        <w:top w:val="none" w:sz="0" w:space="0" w:color="auto"/>
        <w:left w:val="none" w:sz="0" w:space="0" w:color="auto"/>
        <w:bottom w:val="none" w:sz="0" w:space="0" w:color="auto"/>
        <w:right w:val="none" w:sz="0" w:space="0" w:color="auto"/>
      </w:divBdr>
    </w:div>
    <w:div w:id="1011376509">
      <w:bodyDiv w:val="1"/>
      <w:marLeft w:val="0"/>
      <w:marRight w:val="0"/>
      <w:marTop w:val="0"/>
      <w:marBottom w:val="0"/>
      <w:divBdr>
        <w:top w:val="none" w:sz="0" w:space="0" w:color="auto"/>
        <w:left w:val="none" w:sz="0" w:space="0" w:color="auto"/>
        <w:bottom w:val="none" w:sz="0" w:space="0" w:color="auto"/>
        <w:right w:val="none" w:sz="0" w:space="0" w:color="auto"/>
      </w:divBdr>
    </w:div>
    <w:div w:id="1014959465">
      <w:bodyDiv w:val="1"/>
      <w:marLeft w:val="0"/>
      <w:marRight w:val="0"/>
      <w:marTop w:val="0"/>
      <w:marBottom w:val="0"/>
      <w:divBdr>
        <w:top w:val="none" w:sz="0" w:space="0" w:color="auto"/>
        <w:left w:val="none" w:sz="0" w:space="0" w:color="auto"/>
        <w:bottom w:val="none" w:sz="0" w:space="0" w:color="auto"/>
        <w:right w:val="none" w:sz="0" w:space="0" w:color="auto"/>
      </w:divBdr>
    </w:div>
    <w:div w:id="1015231432">
      <w:bodyDiv w:val="1"/>
      <w:marLeft w:val="0"/>
      <w:marRight w:val="0"/>
      <w:marTop w:val="0"/>
      <w:marBottom w:val="0"/>
      <w:divBdr>
        <w:top w:val="none" w:sz="0" w:space="0" w:color="auto"/>
        <w:left w:val="none" w:sz="0" w:space="0" w:color="auto"/>
        <w:bottom w:val="none" w:sz="0" w:space="0" w:color="auto"/>
        <w:right w:val="none" w:sz="0" w:space="0" w:color="auto"/>
      </w:divBdr>
    </w:div>
    <w:div w:id="1019238411">
      <w:bodyDiv w:val="1"/>
      <w:marLeft w:val="0"/>
      <w:marRight w:val="0"/>
      <w:marTop w:val="0"/>
      <w:marBottom w:val="0"/>
      <w:divBdr>
        <w:top w:val="none" w:sz="0" w:space="0" w:color="auto"/>
        <w:left w:val="none" w:sz="0" w:space="0" w:color="auto"/>
        <w:bottom w:val="none" w:sz="0" w:space="0" w:color="auto"/>
        <w:right w:val="none" w:sz="0" w:space="0" w:color="auto"/>
      </w:divBdr>
    </w:div>
    <w:div w:id="1020737532">
      <w:bodyDiv w:val="1"/>
      <w:marLeft w:val="0"/>
      <w:marRight w:val="0"/>
      <w:marTop w:val="0"/>
      <w:marBottom w:val="0"/>
      <w:divBdr>
        <w:top w:val="none" w:sz="0" w:space="0" w:color="auto"/>
        <w:left w:val="none" w:sz="0" w:space="0" w:color="auto"/>
        <w:bottom w:val="none" w:sz="0" w:space="0" w:color="auto"/>
        <w:right w:val="none" w:sz="0" w:space="0" w:color="auto"/>
      </w:divBdr>
    </w:div>
    <w:div w:id="1022899852">
      <w:bodyDiv w:val="1"/>
      <w:marLeft w:val="0"/>
      <w:marRight w:val="0"/>
      <w:marTop w:val="0"/>
      <w:marBottom w:val="0"/>
      <w:divBdr>
        <w:top w:val="none" w:sz="0" w:space="0" w:color="auto"/>
        <w:left w:val="none" w:sz="0" w:space="0" w:color="auto"/>
        <w:bottom w:val="none" w:sz="0" w:space="0" w:color="auto"/>
        <w:right w:val="none" w:sz="0" w:space="0" w:color="auto"/>
      </w:divBdr>
    </w:div>
    <w:div w:id="1023358470">
      <w:bodyDiv w:val="1"/>
      <w:marLeft w:val="0"/>
      <w:marRight w:val="0"/>
      <w:marTop w:val="0"/>
      <w:marBottom w:val="0"/>
      <w:divBdr>
        <w:top w:val="none" w:sz="0" w:space="0" w:color="auto"/>
        <w:left w:val="none" w:sz="0" w:space="0" w:color="auto"/>
        <w:bottom w:val="none" w:sz="0" w:space="0" w:color="auto"/>
        <w:right w:val="none" w:sz="0" w:space="0" w:color="auto"/>
      </w:divBdr>
    </w:div>
    <w:div w:id="1030688317">
      <w:bodyDiv w:val="1"/>
      <w:marLeft w:val="0"/>
      <w:marRight w:val="0"/>
      <w:marTop w:val="0"/>
      <w:marBottom w:val="0"/>
      <w:divBdr>
        <w:top w:val="none" w:sz="0" w:space="0" w:color="auto"/>
        <w:left w:val="none" w:sz="0" w:space="0" w:color="auto"/>
        <w:bottom w:val="none" w:sz="0" w:space="0" w:color="auto"/>
        <w:right w:val="none" w:sz="0" w:space="0" w:color="auto"/>
      </w:divBdr>
    </w:div>
    <w:div w:id="1031305031">
      <w:bodyDiv w:val="1"/>
      <w:marLeft w:val="0"/>
      <w:marRight w:val="0"/>
      <w:marTop w:val="0"/>
      <w:marBottom w:val="0"/>
      <w:divBdr>
        <w:top w:val="none" w:sz="0" w:space="0" w:color="auto"/>
        <w:left w:val="none" w:sz="0" w:space="0" w:color="auto"/>
        <w:bottom w:val="none" w:sz="0" w:space="0" w:color="auto"/>
        <w:right w:val="none" w:sz="0" w:space="0" w:color="auto"/>
      </w:divBdr>
    </w:div>
    <w:div w:id="1033770615">
      <w:bodyDiv w:val="1"/>
      <w:marLeft w:val="0"/>
      <w:marRight w:val="0"/>
      <w:marTop w:val="0"/>
      <w:marBottom w:val="0"/>
      <w:divBdr>
        <w:top w:val="none" w:sz="0" w:space="0" w:color="auto"/>
        <w:left w:val="none" w:sz="0" w:space="0" w:color="auto"/>
        <w:bottom w:val="none" w:sz="0" w:space="0" w:color="auto"/>
        <w:right w:val="none" w:sz="0" w:space="0" w:color="auto"/>
      </w:divBdr>
    </w:div>
    <w:div w:id="1040547632">
      <w:bodyDiv w:val="1"/>
      <w:marLeft w:val="0"/>
      <w:marRight w:val="0"/>
      <w:marTop w:val="0"/>
      <w:marBottom w:val="0"/>
      <w:divBdr>
        <w:top w:val="none" w:sz="0" w:space="0" w:color="auto"/>
        <w:left w:val="none" w:sz="0" w:space="0" w:color="auto"/>
        <w:bottom w:val="none" w:sz="0" w:space="0" w:color="auto"/>
        <w:right w:val="none" w:sz="0" w:space="0" w:color="auto"/>
      </w:divBdr>
    </w:div>
    <w:div w:id="1048184889">
      <w:bodyDiv w:val="1"/>
      <w:marLeft w:val="0"/>
      <w:marRight w:val="0"/>
      <w:marTop w:val="0"/>
      <w:marBottom w:val="0"/>
      <w:divBdr>
        <w:top w:val="none" w:sz="0" w:space="0" w:color="auto"/>
        <w:left w:val="none" w:sz="0" w:space="0" w:color="auto"/>
        <w:bottom w:val="none" w:sz="0" w:space="0" w:color="auto"/>
        <w:right w:val="none" w:sz="0" w:space="0" w:color="auto"/>
      </w:divBdr>
    </w:div>
    <w:div w:id="1053384604">
      <w:bodyDiv w:val="1"/>
      <w:marLeft w:val="0"/>
      <w:marRight w:val="0"/>
      <w:marTop w:val="0"/>
      <w:marBottom w:val="0"/>
      <w:divBdr>
        <w:top w:val="none" w:sz="0" w:space="0" w:color="auto"/>
        <w:left w:val="none" w:sz="0" w:space="0" w:color="auto"/>
        <w:bottom w:val="none" w:sz="0" w:space="0" w:color="auto"/>
        <w:right w:val="none" w:sz="0" w:space="0" w:color="auto"/>
      </w:divBdr>
    </w:div>
    <w:div w:id="1055466152">
      <w:bodyDiv w:val="1"/>
      <w:marLeft w:val="0"/>
      <w:marRight w:val="0"/>
      <w:marTop w:val="0"/>
      <w:marBottom w:val="0"/>
      <w:divBdr>
        <w:top w:val="none" w:sz="0" w:space="0" w:color="auto"/>
        <w:left w:val="none" w:sz="0" w:space="0" w:color="auto"/>
        <w:bottom w:val="none" w:sz="0" w:space="0" w:color="auto"/>
        <w:right w:val="none" w:sz="0" w:space="0" w:color="auto"/>
      </w:divBdr>
    </w:div>
    <w:div w:id="1058289187">
      <w:bodyDiv w:val="1"/>
      <w:marLeft w:val="0"/>
      <w:marRight w:val="0"/>
      <w:marTop w:val="0"/>
      <w:marBottom w:val="0"/>
      <w:divBdr>
        <w:top w:val="none" w:sz="0" w:space="0" w:color="auto"/>
        <w:left w:val="none" w:sz="0" w:space="0" w:color="auto"/>
        <w:bottom w:val="none" w:sz="0" w:space="0" w:color="auto"/>
        <w:right w:val="none" w:sz="0" w:space="0" w:color="auto"/>
      </w:divBdr>
    </w:div>
    <w:div w:id="1060640173">
      <w:bodyDiv w:val="1"/>
      <w:marLeft w:val="0"/>
      <w:marRight w:val="0"/>
      <w:marTop w:val="0"/>
      <w:marBottom w:val="0"/>
      <w:divBdr>
        <w:top w:val="none" w:sz="0" w:space="0" w:color="auto"/>
        <w:left w:val="none" w:sz="0" w:space="0" w:color="auto"/>
        <w:bottom w:val="none" w:sz="0" w:space="0" w:color="auto"/>
        <w:right w:val="none" w:sz="0" w:space="0" w:color="auto"/>
      </w:divBdr>
    </w:div>
    <w:div w:id="1065762206">
      <w:bodyDiv w:val="1"/>
      <w:marLeft w:val="0"/>
      <w:marRight w:val="0"/>
      <w:marTop w:val="0"/>
      <w:marBottom w:val="0"/>
      <w:divBdr>
        <w:top w:val="none" w:sz="0" w:space="0" w:color="auto"/>
        <w:left w:val="none" w:sz="0" w:space="0" w:color="auto"/>
        <w:bottom w:val="none" w:sz="0" w:space="0" w:color="auto"/>
        <w:right w:val="none" w:sz="0" w:space="0" w:color="auto"/>
      </w:divBdr>
    </w:div>
    <w:div w:id="1065951988">
      <w:bodyDiv w:val="1"/>
      <w:marLeft w:val="0"/>
      <w:marRight w:val="0"/>
      <w:marTop w:val="0"/>
      <w:marBottom w:val="0"/>
      <w:divBdr>
        <w:top w:val="none" w:sz="0" w:space="0" w:color="auto"/>
        <w:left w:val="none" w:sz="0" w:space="0" w:color="auto"/>
        <w:bottom w:val="none" w:sz="0" w:space="0" w:color="auto"/>
        <w:right w:val="none" w:sz="0" w:space="0" w:color="auto"/>
      </w:divBdr>
    </w:div>
    <w:div w:id="1067872739">
      <w:bodyDiv w:val="1"/>
      <w:marLeft w:val="0"/>
      <w:marRight w:val="0"/>
      <w:marTop w:val="0"/>
      <w:marBottom w:val="0"/>
      <w:divBdr>
        <w:top w:val="none" w:sz="0" w:space="0" w:color="auto"/>
        <w:left w:val="none" w:sz="0" w:space="0" w:color="auto"/>
        <w:bottom w:val="none" w:sz="0" w:space="0" w:color="auto"/>
        <w:right w:val="none" w:sz="0" w:space="0" w:color="auto"/>
      </w:divBdr>
    </w:div>
    <w:div w:id="1067995049">
      <w:bodyDiv w:val="1"/>
      <w:marLeft w:val="0"/>
      <w:marRight w:val="0"/>
      <w:marTop w:val="0"/>
      <w:marBottom w:val="0"/>
      <w:divBdr>
        <w:top w:val="none" w:sz="0" w:space="0" w:color="auto"/>
        <w:left w:val="none" w:sz="0" w:space="0" w:color="auto"/>
        <w:bottom w:val="none" w:sz="0" w:space="0" w:color="auto"/>
        <w:right w:val="none" w:sz="0" w:space="0" w:color="auto"/>
      </w:divBdr>
    </w:div>
    <w:div w:id="1068378469">
      <w:bodyDiv w:val="1"/>
      <w:marLeft w:val="0"/>
      <w:marRight w:val="0"/>
      <w:marTop w:val="0"/>
      <w:marBottom w:val="0"/>
      <w:divBdr>
        <w:top w:val="none" w:sz="0" w:space="0" w:color="auto"/>
        <w:left w:val="none" w:sz="0" w:space="0" w:color="auto"/>
        <w:bottom w:val="none" w:sz="0" w:space="0" w:color="auto"/>
        <w:right w:val="none" w:sz="0" w:space="0" w:color="auto"/>
      </w:divBdr>
    </w:div>
    <w:div w:id="1068386654">
      <w:bodyDiv w:val="1"/>
      <w:marLeft w:val="0"/>
      <w:marRight w:val="0"/>
      <w:marTop w:val="0"/>
      <w:marBottom w:val="0"/>
      <w:divBdr>
        <w:top w:val="none" w:sz="0" w:space="0" w:color="auto"/>
        <w:left w:val="none" w:sz="0" w:space="0" w:color="auto"/>
        <w:bottom w:val="none" w:sz="0" w:space="0" w:color="auto"/>
        <w:right w:val="none" w:sz="0" w:space="0" w:color="auto"/>
      </w:divBdr>
    </w:div>
    <w:div w:id="1069380787">
      <w:bodyDiv w:val="1"/>
      <w:marLeft w:val="0"/>
      <w:marRight w:val="0"/>
      <w:marTop w:val="0"/>
      <w:marBottom w:val="0"/>
      <w:divBdr>
        <w:top w:val="none" w:sz="0" w:space="0" w:color="auto"/>
        <w:left w:val="none" w:sz="0" w:space="0" w:color="auto"/>
        <w:bottom w:val="none" w:sz="0" w:space="0" w:color="auto"/>
        <w:right w:val="none" w:sz="0" w:space="0" w:color="auto"/>
      </w:divBdr>
      <w:divsChild>
        <w:div w:id="1212694266">
          <w:marLeft w:val="0"/>
          <w:marRight w:val="0"/>
          <w:marTop w:val="0"/>
          <w:marBottom w:val="0"/>
          <w:divBdr>
            <w:top w:val="none" w:sz="0" w:space="0" w:color="auto"/>
            <w:left w:val="none" w:sz="0" w:space="0" w:color="auto"/>
            <w:bottom w:val="none" w:sz="0" w:space="0" w:color="auto"/>
            <w:right w:val="none" w:sz="0" w:space="0" w:color="auto"/>
          </w:divBdr>
          <w:divsChild>
            <w:div w:id="1813712292">
              <w:marLeft w:val="0"/>
              <w:marRight w:val="0"/>
              <w:marTop w:val="0"/>
              <w:marBottom w:val="0"/>
              <w:divBdr>
                <w:top w:val="single" w:sz="24" w:space="0" w:color="auto"/>
                <w:left w:val="single" w:sz="24" w:space="0" w:color="auto"/>
                <w:bottom w:val="single" w:sz="24" w:space="0" w:color="auto"/>
                <w:right w:val="single" w:sz="24" w:space="0" w:color="auto"/>
              </w:divBdr>
              <w:divsChild>
                <w:div w:id="501556306">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 w:id="1070693838">
      <w:bodyDiv w:val="1"/>
      <w:marLeft w:val="0"/>
      <w:marRight w:val="0"/>
      <w:marTop w:val="0"/>
      <w:marBottom w:val="0"/>
      <w:divBdr>
        <w:top w:val="none" w:sz="0" w:space="0" w:color="auto"/>
        <w:left w:val="none" w:sz="0" w:space="0" w:color="auto"/>
        <w:bottom w:val="none" w:sz="0" w:space="0" w:color="auto"/>
        <w:right w:val="none" w:sz="0" w:space="0" w:color="auto"/>
      </w:divBdr>
    </w:div>
    <w:div w:id="1078861602">
      <w:bodyDiv w:val="1"/>
      <w:marLeft w:val="0"/>
      <w:marRight w:val="0"/>
      <w:marTop w:val="0"/>
      <w:marBottom w:val="0"/>
      <w:divBdr>
        <w:top w:val="none" w:sz="0" w:space="0" w:color="auto"/>
        <w:left w:val="none" w:sz="0" w:space="0" w:color="auto"/>
        <w:bottom w:val="none" w:sz="0" w:space="0" w:color="auto"/>
        <w:right w:val="none" w:sz="0" w:space="0" w:color="auto"/>
      </w:divBdr>
    </w:div>
    <w:div w:id="1079211454">
      <w:bodyDiv w:val="1"/>
      <w:marLeft w:val="0"/>
      <w:marRight w:val="0"/>
      <w:marTop w:val="0"/>
      <w:marBottom w:val="0"/>
      <w:divBdr>
        <w:top w:val="none" w:sz="0" w:space="0" w:color="auto"/>
        <w:left w:val="none" w:sz="0" w:space="0" w:color="auto"/>
        <w:bottom w:val="none" w:sz="0" w:space="0" w:color="auto"/>
        <w:right w:val="none" w:sz="0" w:space="0" w:color="auto"/>
      </w:divBdr>
    </w:div>
    <w:div w:id="1080323245">
      <w:bodyDiv w:val="1"/>
      <w:marLeft w:val="0"/>
      <w:marRight w:val="0"/>
      <w:marTop w:val="0"/>
      <w:marBottom w:val="0"/>
      <w:divBdr>
        <w:top w:val="none" w:sz="0" w:space="0" w:color="auto"/>
        <w:left w:val="none" w:sz="0" w:space="0" w:color="auto"/>
        <w:bottom w:val="none" w:sz="0" w:space="0" w:color="auto"/>
        <w:right w:val="none" w:sz="0" w:space="0" w:color="auto"/>
      </w:divBdr>
    </w:div>
    <w:div w:id="1086223241">
      <w:bodyDiv w:val="1"/>
      <w:marLeft w:val="0"/>
      <w:marRight w:val="0"/>
      <w:marTop w:val="0"/>
      <w:marBottom w:val="0"/>
      <w:divBdr>
        <w:top w:val="none" w:sz="0" w:space="0" w:color="auto"/>
        <w:left w:val="none" w:sz="0" w:space="0" w:color="auto"/>
        <w:bottom w:val="none" w:sz="0" w:space="0" w:color="auto"/>
        <w:right w:val="none" w:sz="0" w:space="0" w:color="auto"/>
      </w:divBdr>
    </w:div>
    <w:div w:id="1089430776">
      <w:bodyDiv w:val="1"/>
      <w:marLeft w:val="0"/>
      <w:marRight w:val="0"/>
      <w:marTop w:val="0"/>
      <w:marBottom w:val="0"/>
      <w:divBdr>
        <w:top w:val="none" w:sz="0" w:space="0" w:color="auto"/>
        <w:left w:val="none" w:sz="0" w:space="0" w:color="auto"/>
        <w:bottom w:val="none" w:sz="0" w:space="0" w:color="auto"/>
        <w:right w:val="none" w:sz="0" w:space="0" w:color="auto"/>
      </w:divBdr>
    </w:div>
    <w:div w:id="1090658030">
      <w:bodyDiv w:val="1"/>
      <w:marLeft w:val="0"/>
      <w:marRight w:val="0"/>
      <w:marTop w:val="0"/>
      <w:marBottom w:val="0"/>
      <w:divBdr>
        <w:top w:val="none" w:sz="0" w:space="0" w:color="auto"/>
        <w:left w:val="none" w:sz="0" w:space="0" w:color="auto"/>
        <w:bottom w:val="none" w:sz="0" w:space="0" w:color="auto"/>
        <w:right w:val="none" w:sz="0" w:space="0" w:color="auto"/>
      </w:divBdr>
    </w:div>
    <w:div w:id="1090812776">
      <w:bodyDiv w:val="1"/>
      <w:marLeft w:val="0"/>
      <w:marRight w:val="0"/>
      <w:marTop w:val="0"/>
      <w:marBottom w:val="0"/>
      <w:divBdr>
        <w:top w:val="none" w:sz="0" w:space="0" w:color="auto"/>
        <w:left w:val="none" w:sz="0" w:space="0" w:color="auto"/>
        <w:bottom w:val="none" w:sz="0" w:space="0" w:color="auto"/>
        <w:right w:val="none" w:sz="0" w:space="0" w:color="auto"/>
      </w:divBdr>
    </w:div>
    <w:div w:id="1091242617">
      <w:bodyDiv w:val="1"/>
      <w:marLeft w:val="0"/>
      <w:marRight w:val="0"/>
      <w:marTop w:val="0"/>
      <w:marBottom w:val="0"/>
      <w:divBdr>
        <w:top w:val="none" w:sz="0" w:space="0" w:color="auto"/>
        <w:left w:val="none" w:sz="0" w:space="0" w:color="auto"/>
        <w:bottom w:val="none" w:sz="0" w:space="0" w:color="auto"/>
        <w:right w:val="none" w:sz="0" w:space="0" w:color="auto"/>
      </w:divBdr>
    </w:div>
    <w:div w:id="1091662261">
      <w:bodyDiv w:val="1"/>
      <w:marLeft w:val="0"/>
      <w:marRight w:val="0"/>
      <w:marTop w:val="0"/>
      <w:marBottom w:val="0"/>
      <w:divBdr>
        <w:top w:val="none" w:sz="0" w:space="0" w:color="auto"/>
        <w:left w:val="none" w:sz="0" w:space="0" w:color="auto"/>
        <w:bottom w:val="none" w:sz="0" w:space="0" w:color="auto"/>
        <w:right w:val="none" w:sz="0" w:space="0" w:color="auto"/>
      </w:divBdr>
    </w:div>
    <w:div w:id="1092051075">
      <w:bodyDiv w:val="1"/>
      <w:marLeft w:val="0"/>
      <w:marRight w:val="0"/>
      <w:marTop w:val="0"/>
      <w:marBottom w:val="0"/>
      <w:divBdr>
        <w:top w:val="none" w:sz="0" w:space="0" w:color="auto"/>
        <w:left w:val="none" w:sz="0" w:space="0" w:color="auto"/>
        <w:bottom w:val="none" w:sz="0" w:space="0" w:color="auto"/>
        <w:right w:val="none" w:sz="0" w:space="0" w:color="auto"/>
      </w:divBdr>
    </w:div>
    <w:div w:id="1093627743">
      <w:bodyDiv w:val="1"/>
      <w:marLeft w:val="0"/>
      <w:marRight w:val="0"/>
      <w:marTop w:val="0"/>
      <w:marBottom w:val="0"/>
      <w:divBdr>
        <w:top w:val="none" w:sz="0" w:space="0" w:color="auto"/>
        <w:left w:val="none" w:sz="0" w:space="0" w:color="auto"/>
        <w:bottom w:val="none" w:sz="0" w:space="0" w:color="auto"/>
        <w:right w:val="none" w:sz="0" w:space="0" w:color="auto"/>
      </w:divBdr>
    </w:div>
    <w:div w:id="1093739996">
      <w:bodyDiv w:val="1"/>
      <w:marLeft w:val="0"/>
      <w:marRight w:val="0"/>
      <w:marTop w:val="0"/>
      <w:marBottom w:val="0"/>
      <w:divBdr>
        <w:top w:val="none" w:sz="0" w:space="0" w:color="auto"/>
        <w:left w:val="none" w:sz="0" w:space="0" w:color="auto"/>
        <w:bottom w:val="none" w:sz="0" w:space="0" w:color="auto"/>
        <w:right w:val="none" w:sz="0" w:space="0" w:color="auto"/>
      </w:divBdr>
    </w:div>
    <w:div w:id="1094597686">
      <w:bodyDiv w:val="1"/>
      <w:marLeft w:val="0"/>
      <w:marRight w:val="0"/>
      <w:marTop w:val="0"/>
      <w:marBottom w:val="0"/>
      <w:divBdr>
        <w:top w:val="none" w:sz="0" w:space="0" w:color="auto"/>
        <w:left w:val="none" w:sz="0" w:space="0" w:color="auto"/>
        <w:bottom w:val="none" w:sz="0" w:space="0" w:color="auto"/>
        <w:right w:val="none" w:sz="0" w:space="0" w:color="auto"/>
      </w:divBdr>
    </w:div>
    <w:div w:id="1096902982">
      <w:bodyDiv w:val="1"/>
      <w:marLeft w:val="0"/>
      <w:marRight w:val="0"/>
      <w:marTop w:val="0"/>
      <w:marBottom w:val="0"/>
      <w:divBdr>
        <w:top w:val="none" w:sz="0" w:space="0" w:color="auto"/>
        <w:left w:val="none" w:sz="0" w:space="0" w:color="auto"/>
        <w:bottom w:val="none" w:sz="0" w:space="0" w:color="auto"/>
        <w:right w:val="none" w:sz="0" w:space="0" w:color="auto"/>
      </w:divBdr>
    </w:div>
    <w:div w:id="1098798002">
      <w:bodyDiv w:val="1"/>
      <w:marLeft w:val="0"/>
      <w:marRight w:val="0"/>
      <w:marTop w:val="0"/>
      <w:marBottom w:val="0"/>
      <w:divBdr>
        <w:top w:val="none" w:sz="0" w:space="0" w:color="auto"/>
        <w:left w:val="none" w:sz="0" w:space="0" w:color="auto"/>
        <w:bottom w:val="none" w:sz="0" w:space="0" w:color="auto"/>
        <w:right w:val="none" w:sz="0" w:space="0" w:color="auto"/>
      </w:divBdr>
    </w:div>
    <w:div w:id="1099257748">
      <w:bodyDiv w:val="1"/>
      <w:marLeft w:val="0"/>
      <w:marRight w:val="0"/>
      <w:marTop w:val="0"/>
      <w:marBottom w:val="0"/>
      <w:divBdr>
        <w:top w:val="none" w:sz="0" w:space="0" w:color="auto"/>
        <w:left w:val="none" w:sz="0" w:space="0" w:color="auto"/>
        <w:bottom w:val="none" w:sz="0" w:space="0" w:color="auto"/>
        <w:right w:val="none" w:sz="0" w:space="0" w:color="auto"/>
      </w:divBdr>
    </w:div>
    <w:div w:id="1100759594">
      <w:bodyDiv w:val="1"/>
      <w:marLeft w:val="0"/>
      <w:marRight w:val="0"/>
      <w:marTop w:val="0"/>
      <w:marBottom w:val="0"/>
      <w:divBdr>
        <w:top w:val="none" w:sz="0" w:space="0" w:color="auto"/>
        <w:left w:val="none" w:sz="0" w:space="0" w:color="auto"/>
        <w:bottom w:val="none" w:sz="0" w:space="0" w:color="auto"/>
        <w:right w:val="none" w:sz="0" w:space="0" w:color="auto"/>
      </w:divBdr>
    </w:div>
    <w:div w:id="1102803863">
      <w:bodyDiv w:val="1"/>
      <w:marLeft w:val="0"/>
      <w:marRight w:val="0"/>
      <w:marTop w:val="0"/>
      <w:marBottom w:val="0"/>
      <w:divBdr>
        <w:top w:val="none" w:sz="0" w:space="0" w:color="auto"/>
        <w:left w:val="none" w:sz="0" w:space="0" w:color="auto"/>
        <w:bottom w:val="none" w:sz="0" w:space="0" w:color="auto"/>
        <w:right w:val="none" w:sz="0" w:space="0" w:color="auto"/>
      </w:divBdr>
    </w:div>
    <w:div w:id="1104544394">
      <w:bodyDiv w:val="1"/>
      <w:marLeft w:val="0"/>
      <w:marRight w:val="0"/>
      <w:marTop w:val="0"/>
      <w:marBottom w:val="0"/>
      <w:divBdr>
        <w:top w:val="none" w:sz="0" w:space="0" w:color="auto"/>
        <w:left w:val="none" w:sz="0" w:space="0" w:color="auto"/>
        <w:bottom w:val="none" w:sz="0" w:space="0" w:color="auto"/>
        <w:right w:val="none" w:sz="0" w:space="0" w:color="auto"/>
      </w:divBdr>
    </w:div>
    <w:div w:id="1105032381">
      <w:bodyDiv w:val="1"/>
      <w:marLeft w:val="0"/>
      <w:marRight w:val="0"/>
      <w:marTop w:val="0"/>
      <w:marBottom w:val="0"/>
      <w:divBdr>
        <w:top w:val="none" w:sz="0" w:space="0" w:color="auto"/>
        <w:left w:val="none" w:sz="0" w:space="0" w:color="auto"/>
        <w:bottom w:val="none" w:sz="0" w:space="0" w:color="auto"/>
        <w:right w:val="none" w:sz="0" w:space="0" w:color="auto"/>
      </w:divBdr>
    </w:div>
    <w:div w:id="1106775509">
      <w:bodyDiv w:val="1"/>
      <w:marLeft w:val="0"/>
      <w:marRight w:val="0"/>
      <w:marTop w:val="0"/>
      <w:marBottom w:val="0"/>
      <w:divBdr>
        <w:top w:val="none" w:sz="0" w:space="0" w:color="auto"/>
        <w:left w:val="none" w:sz="0" w:space="0" w:color="auto"/>
        <w:bottom w:val="none" w:sz="0" w:space="0" w:color="auto"/>
        <w:right w:val="none" w:sz="0" w:space="0" w:color="auto"/>
      </w:divBdr>
    </w:div>
    <w:div w:id="1106921653">
      <w:bodyDiv w:val="1"/>
      <w:marLeft w:val="0"/>
      <w:marRight w:val="0"/>
      <w:marTop w:val="0"/>
      <w:marBottom w:val="0"/>
      <w:divBdr>
        <w:top w:val="none" w:sz="0" w:space="0" w:color="auto"/>
        <w:left w:val="none" w:sz="0" w:space="0" w:color="auto"/>
        <w:bottom w:val="none" w:sz="0" w:space="0" w:color="auto"/>
        <w:right w:val="none" w:sz="0" w:space="0" w:color="auto"/>
      </w:divBdr>
    </w:div>
    <w:div w:id="1108891693">
      <w:bodyDiv w:val="1"/>
      <w:marLeft w:val="0"/>
      <w:marRight w:val="0"/>
      <w:marTop w:val="0"/>
      <w:marBottom w:val="0"/>
      <w:divBdr>
        <w:top w:val="none" w:sz="0" w:space="0" w:color="auto"/>
        <w:left w:val="none" w:sz="0" w:space="0" w:color="auto"/>
        <w:bottom w:val="none" w:sz="0" w:space="0" w:color="auto"/>
        <w:right w:val="none" w:sz="0" w:space="0" w:color="auto"/>
      </w:divBdr>
    </w:div>
    <w:div w:id="1119563752">
      <w:bodyDiv w:val="1"/>
      <w:marLeft w:val="0"/>
      <w:marRight w:val="0"/>
      <w:marTop w:val="0"/>
      <w:marBottom w:val="0"/>
      <w:divBdr>
        <w:top w:val="none" w:sz="0" w:space="0" w:color="auto"/>
        <w:left w:val="none" w:sz="0" w:space="0" w:color="auto"/>
        <w:bottom w:val="none" w:sz="0" w:space="0" w:color="auto"/>
        <w:right w:val="none" w:sz="0" w:space="0" w:color="auto"/>
      </w:divBdr>
    </w:div>
    <w:div w:id="1122109935">
      <w:bodyDiv w:val="1"/>
      <w:marLeft w:val="0"/>
      <w:marRight w:val="0"/>
      <w:marTop w:val="0"/>
      <w:marBottom w:val="0"/>
      <w:divBdr>
        <w:top w:val="none" w:sz="0" w:space="0" w:color="auto"/>
        <w:left w:val="none" w:sz="0" w:space="0" w:color="auto"/>
        <w:bottom w:val="none" w:sz="0" w:space="0" w:color="auto"/>
        <w:right w:val="none" w:sz="0" w:space="0" w:color="auto"/>
      </w:divBdr>
    </w:div>
    <w:div w:id="1123840622">
      <w:bodyDiv w:val="1"/>
      <w:marLeft w:val="0"/>
      <w:marRight w:val="0"/>
      <w:marTop w:val="0"/>
      <w:marBottom w:val="0"/>
      <w:divBdr>
        <w:top w:val="none" w:sz="0" w:space="0" w:color="auto"/>
        <w:left w:val="none" w:sz="0" w:space="0" w:color="auto"/>
        <w:bottom w:val="none" w:sz="0" w:space="0" w:color="auto"/>
        <w:right w:val="none" w:sz="0" w:space="0" w:color="auto"/>
      </w:divBdr>
    </w:div>
    <w:div w:id="1126461100">
      <w:bodyDiv w:val="1"/>
      <w:marLeft w:val="0"/>
      <w:marRight w:val="0"/>
      <w:marTop w:val="0"/>
      <w:marBottom w:val="0"/>
      <w:divBdr>
        <w:top w:val="none" w:sz="0" w:space="0" w:color="auto"/>
        <w:left w:val="none" w:sz="0" w:space="0" w:color="auto"/>
        <w:bottom w:val="none" w:sz="0" w:space="0" w:color="auto"/>
        <w:right w:val="none" w:sz="0" w:space="0" w:color="auto"/>
      </w:divBdr>
    </w:div>
    <w:div w:id="1131628470">
      <w:bodyDiv w:val="1"/>
      <w:marLeft w:val="0"/>
      <w:marRight w:val="0"/>
      <w:marTop w:val="0"/>
      <w:marBottom w:val="0"/>
      <w:divBdr>
        <w:top w:val="none" w:sz="0" w:space="0" w:color="auto"/>
        <w:left w:val="none" w:sz="0" w:space="0" w:color="auto"/>
        <w:bottom w:val="none" w:sz="0" w:space="0" w:color="auto"/>
        <w:right w:val="none" w:sz="0" w:space="0" w:color="auto"/>
      </w:divBdr>
    </w:div>
    <w:div w:id="1136533262">
      <w:bodyDiv w:val="1"/>
      <w:marLeft w:val="0"/>
      <w:marRight w:val="0"/>
      <w:marTop w:val="0"/>
      <w:marBottom w:val="0"/>
      <w:divBdr>
        <w:top w:val="none" w:sz="0" w:space="0" w:color="auto"/>
        <w:left w:val="none" w:sz="0" w:space="0" w:color="auto"/>
        <w:bottom w:val="none" w:sz="0" w:space="0" w:color="auto"/>
        <w:right w:val="none" w:sz="0" w:space="0" w:color="auto"/>
      </w:divBdr>
    </w:div>
    <w:div w:id="1138644086">
      <w:bodyDiv w:val="1"/>
      <w:marLeft w:val="0"/>
      <w:marRight w:val="0"/>
      <w:marTop w:val="0"/>
      <w:marBottom w:val="0"/>
      <w:divBdr>
        <w:top w:val="none" w:sz="0" w:space="0" w:color="auto"/>
        <w:left w:val="none" w:sz="0" w:space="0" w:color="auto"/>
        <w:bottom w:val="none" w:sz="0" w:space="0" w:color="auto"/>
        <w:right w:val="none" w:sz="0" w:space="0" w:color="auto"/>
      </w:divBdr>
    </w:div>
    <w:div w:id="1143350114">
      <w:bodyDiv w:val="1"/>
      <w:marLeft w:val="0"/>
      <w:marRight w:val="0"/>
      <w:marTop w:val="0"/>
      <w:marBottom w:val="0"/>
      <w:divBdr>
        <w:top w:val="none" w:sz="0" w:space="0" w:color="auto"/>
        <w:left w:val="none" w:sz="0" w:space="0" w:color="auto"/>
        <w:bottom w:val="none" w:sz="0" w:space="0" w:color="auto"/>
        <w:right w:val="none" w:sz="0" w:space="0" w:color="auto"/>
      </w:divBdr>
    </w:div>
    <w:div w:id="1145513194">
      <w:bodyDiv w:val="1"/>
      <w:marLeft w:val="0"/>
      <w:marRight w:val="0"/>
      <w:marTop w:val="0"/>
      <w:marBottom w:val="0"/>
      <w:divBdr>
        <w:top w:val="none" w:sz="0" w:space="0" w:color="auto"/>
        <w:left w:val="none" w:sz="0" w:space="0" w:color="auto"/>
        <w:bottom w:val="none" w:sz="0" w:space="0" w:color="auto"/>
        <w:right w:val="none" w:sz="0" w:space="0" w:color="auto"/>
      </w:divBdr>
    </w:div>
    <w:div w:id="1145588204">
      <w:bodyDiv w:val="1"/>
      <w:marLeft w:val="0"/>
      <w:marRight w:val="0"/>
      <w:marTop w:val="0"/>
      <w:marBottom w:val="0"/>
      <w:divBdr>
        <w:top w:val="none" w:sz="0" w:space="0" w:color="auto"/>
        <w:left w:val="none" w:sz="0" w:space="0" w:color="auto"/>
        <w:bottom w:val="none" w:sz="0" w:space="0" w:color="auto"/>
        <w:right w:val="none" w:sz="0" w:space="0" w:color="auto"/>
      </w:divBdr>
    </w:div>
    <w:div w:id="1147012153">
      <w:bodyDiv w:val="1"/>
      <w:marLeft w:val="0"/>
      <w:marRight w:val="0"/>
      <w:marTop w:val="0"/>
      <w:marBottom w:val="0"/>
      <w:divBdr>
        <w:top w:val="none" w:sz="0" w:space="0" w:color="auto"/>
        <w:left w:val="none" w:sz="0" w:space="0" w:color="auto"/>
        <w:bottom w:val="none" w:sz="0" w:space="0" w:color="auto"/>
        <w:right w:val="none" w:sz="0" w:space="0" w:color="auto"/>
      </w:divBdr>
    </w:div>
    <w:div w:id="1148715089">
      <w:bodyDiv w:val="1"/>
      <w:marLeft w:val="0"/>
      <w:marRight w:val="0"/>
      <w:marTop w:val="0"/>
      <w:marBottom w:val="0"/>
      <w:divBdr>
        <w:top w:val="none" w:sz="0" w:space="0" w:color="auto"/>
        <w:left w:val="none" w:sz="0" w:space="0" w:color="auto"/>
        <w:bottom w:val="none" w:sz="0" w:space="0" w:color="auto"/>
        <w:right w:val="none" w:sz="0" w:space="0" w:color="auto"/>
      </w:divBdr>
    </w:div>
    <w:div w:id="1149708811">
      <w:bodyDiv w:val="1"/>
      <w:marLeft w:val="0"/>
      <w:marRight w:val="0"/>
      <w:marTop w:val="0"/>
      <w:marBottom w:val="0"/>
      <w:divBdr>
        <w:top w:val="none" w:sz="0" w:space="0" w:color="auto"/>
        <w:left w:val="none" w:sz="0" w:space="0" w:color="auto"/>
        <w:bottom w:val="none" w:sz="0" w:space="0" w:color="auto"/>
        <w:right w:val="none" w:sz="0" w:space="0" w:color="auto"/>
      </w:divBdr>
    </w:div>
    <w:div w:id="1152984227">
      <w:bodyDiv w:val="1"/>
      <w:marLeft w:val="0"/>
      <w:marRight w:val="0"/>
      <w:marTop w:val="0"/>
      <w:marBottom w:val="0"/>
      <w:divBdr>
        <w:top w:val="none" w:sz="0" w:space="0" w:color="auto"/>
        <w:left w:val="none" w:sz="0" w:space="0" w:color="auto"/>
        <w:bottom w:val="none" w:sz="0" w:space="0" w:color="auto"/>
        <w:right w:val="none" w:sz="0" w:space="0" w:color="auto"/>
      </w:divBdr>
    </w:div>
    <w:div w:id="1155608396">
      <w:bodyDiv w:val="1"/>
      <w:marLeft w:val="0"/>
      <w:marRight w:val="0"/>
      <w:marTop w:val="0"/>
      <w:marBottom w:val="0"/>
      <w:divBdr>
        <w:top w:val="none" w:sz="0" w:space="0" w:color="auto"/>
        <w:left w:val="none" w:sz="0" w:space="0" w:color="auto"/>
        <w:bottom w:val="none" w:sz="0" w:space="0" w:color="auto"/>
        <w:right w:val="none" w:sz="0" w:space="0" w:color="auto"/>
      </w:divBdr>
    </w:div>
    <w:div w:id="1156989457">
      <w:bodyDiv w:val="1"/>
      <w:marLeft w:val="0"/>
      <w:marRight w:val="0"/>
      <w:marTop w:val="0"/>
      <w:marBottom w:val="0"/>
      <w:divBdr>
        <w:top w:val="none" w:sz="0" w:space="0" w:color="auto"/>
        <w:left w:val="none" w:sz="0" w:space="0" w:color="auto"/>
        <w:bottom w:val="none" w:sz="0" w:space="0" w:color="auto"/>
        <w:right w:val="none" w:sz="0" w:space="0" w:color="auto"/>
      </w:divBdr>
    </w:div>
    <w:div w:id="1157070170">
      <w:bodyDiv w:val="1"/>
      <w:marLeft w:val="0"/>
      <w:marRight w:val="0"/>
      <w:marTop w:val="0"/>
      <w:marBottom w:val="0"/>
      <w:divBdr>
        <w:top w:val="none" w:sz="0" w:space="0" w:color="auto"/>
        <w:left w:val="none" w:sz="0" w:space="0" w:color="auto"/>
        <w:bottom w:val="none" w:sz="0" w:space="0" w:color="auto"/>
        <w:right w:val="none" w:sz="0" w:space="0" w:color="auto"/>
      </w:divBdr>
    </w:div>
    <w:div w:id="1160000230">
      <w:bodyDiv w:val="1"/>
      <w:marLeft w:val="0"/>
      <w:marRight w:val="0"/>
      <w:marTop w:val="0"/>
      <w:marBottom w:val="0"/>
      <w:divBdr>
        <w:top w:val="none" w:sz="0" w:space="0" w:color="auto"/>
        <w:left w:val="none" w:sz="0" w:space="0" w:color="auto"/>
        <w:bottom w:val="none" w:sz="0" w:space="0" w:color="auto"/>
        <w:right w:val="none" w:sz="0" w:space="0" w:color="auto"/>
      </w:divBdr>
    </w:div>
    <w:div w:id="1160346396">
      <w:bodyDiv w:val="1"/>
      <w:marLeft w:val="0"/>
      <w:marRight w:val="0"/>
      <w:marTop w:val="0"/>
      <w:marBottom w:val="0"/>
      <w:divBdr>
        <w:top w:val="none" w:sz="0" w:space="0" w:color="auto"/>
        <w:left w:val="none" w:sz="0" w:space="0" w:color="auto"/>
        <w:bottom w:val="none" w:sz="0" w:space="0" w:color="auto"/>
        <w:right w:val="none" w:sz="0" w:space="0" w:color="auto"/>
      </w:divBdr>
    </w:div>
    <w:div w:id="1162116198">
      <w:bodyDiv w:val="1"/>
      <w:marLeft w:val="0"/>
      <w:marRight w:val="0"/>
      <w:marTop w:val="0"/>
      <w:marBottom w:val="0"/>
      <w:divBdr>
        <w:top w:val="none" w:sz="0" w:space="0" w:color="auto"/>
        <w:left w:val="none" w:sz="0" w:space="0" w:color="auto"/>
        <w:bottom w:val="none" w:sz="0" w:space="0" w:color="auto"/>
        <w:right w:val="none" w:sz="0" w:space="0" w:color="auto"/>
      </w:divBdr>
    </w:div>
    <w:div w:id="1162701887">
      <w:bodyDiv w:val="1"/>
      <w:marLeft w:val="0"/>
      <w:marRight w:val="0"/>
      <w:marTop w:val="0"/>
      <w:marBottom w:val="0"/>
      <w:divBdr>
        <w:top w:val="none" w:sz="0" w:space="0" w:color="auto"/>
        <w:left w:val="none" w:sz="0" w:space="0" w:color="auto"/>
        <w:bottom w:val="none" w:sz="0" w:space="0" w:color="auto"/>
        <w:right w:val="none" w:sz="0" w:space="0" w:color="auto"/>
      </w:divBdr>
    </w:div>
    <w:div w:id="1163810612">
      <w:bodyDiv w:val="1"/>
      <w:marLeft w:val="0"/>
      <w:marRight w:val="0"/>
      <w:marTop w:val="0"/>
      <w:marBottom w:val="0"/>
      <w:divBdr>
        <w:top w:val="none" w:sz="0" w:space="0" w:color="auto"/>
        <w:left w:val="none" w:sz="0" w:space="0" w:color="auto"/>
        <w:bottom w:val="none" w:sz="0" w:space="0" w:color="auto"/>
        <w:right w:val="none" w:sz="0" w:space="0" w:color="auto"/>
      </w:divBdr>
    </w:div>
    <w:div w:id="1163814868">
      <w:bodyDiv w:val="1"/>
      <w:marLeft w:val="0"/>
      <w:marRight w:val="0"/>
      <w:marTop w:val="0"/>
      <w:marBottom w:val="0"/>
      <w:divBdr>
        <w:top w:val="none" w:sz="0" w:space="0" w:color="auto"/>
        <w:left w:val="none" w:sz="0" w:space="0" w:color="auto"/>
        <w:bottom w:val="none" w:sz="0" w:space="0" w:color="auto"/>
        <w:right w:val="none" w:sz="0" w:space="0" w:color="auto"/>
      </w:divBdr>
    </w:div>
    <w:div w:id="1165439707">
      <w:bodyDiv w:val="1"/>
      <w:marLeft w:val="0"/>
      <w:marRight w:val="0"/>
      <w:marTop w:val="0"/>
      <w:marBottom w:val="0"/>
      <w:divBdr>
        <w:top w:val="none" w:sz="0" w:space="0" w:color="auto"/>
        <w:left w:val="none" w:sz="0" w:space="0" w:color="auto"/>
        <w:bottom w:val="none" w:sz="0" w:space="0" w:color="auto"/>
        <w:right w:val="none" w:sz="0" w:space="0" w:color="auto"/>
      </w:divBdr>
    </w:div>
    <w:div w:id="1166095676">
      <w:bodyDiv w:val="1"/>
      <w:marLeft w:val="0"/>
      <w:marRight w:val="0"/>
      <w:marTop w:val="0"/>
      <w:marBottom w:val="0"/>
      <w:divBdr>
        <w:top w:val="none" w:sz="0" w:space="0" w:color="auto"/>
        <w:left w:val="none" w:sz="0" w:space="0" w:color="auto"/>
        <w:bottom w:val="none" w:sz="0" w:space="0" w:color="auto"/>
        <w:right w:val="none" w:sz="0" w:space="0" w:color="auto"/>
      </w:divBdr>
    </w:div>
    <w:div w:id="1168246967">
      <w:bodyDiv w:val="1"/>
      <w:marLeft w:val="0"/>
      <w:marRight w:val="0"/>
      <w:marTop w:val="0"/>
      <w:marBottom w:val="0"/>
      <w:divBdr>
        <w:top w:val="none" w:sz="0" w:space="0" w:color="auto"/>
        <w:left w:val="none" w:sz="0" w:space="0" w:color="auto"/>
        <w:bottom w:val="none" w:sz="0" w:space="0" w:color="auto"/>
        <w:right w:val="none" w:sz="0" w:space="0" w:color="auto"/>
      </w:divBdr>
    </w:div>
    <w:div w:id="1170023517">
      <w:bodyDiv w:val="1"/>
      <w:marLeft w:val="0"/>
      <w:marRight w:val="0"/>
      <w:marTop w:val="0"/>
      <w:marBottom w:val="0"/>
      <w:divBdr>
        <w:top w:val="none" w:sz="0" w:space="0" w:color="auto"/>
        <w:left w:val="none" w:sz="0" w:space="0" w:color="auto"/>
        <w:bottom w:val="none" w:sz="0" w:space="0" w:color="auto"/>
        <w:right w:val="none" w:sz="0" w:space="0" w:color="auto"/>
      </w:divBdr>
    </w:div>
    <w:div w:id="1171139386">
      <w:bodyDiv w:val="1"/>
      <w:marLeft w:val="0"/>
      <w:marRight w:val="0"/>
      <w:marTop w:val="0"/>
      <w:marBottom w:val="0"/>
      <w:divBdr>
        <w:top w:val="none" w:sz="0" w:space="0" w:color="auto"/>
        <w:left w:val="none" w:sz="0" w:space="0" w:color="auto"/>
        <w:bottom w:val="none" w:sz="0" w:space="0" w:color="auto"/>
        <w:right w:val="none" w:sz="0" w:space="0" w:color="auto"/>
      </w:divBdr>
    </w:div>
    <w:div w:id="1171335592">
      <w:bodyDiv w:val="1"/>
      <w:marLeft w:val="0"/>
      <w:marRight w:val="0"/>
      <w:marTop w:val="0"/>
      <w:marBottom w:val="0"/>
      <w:divBdr>
        <w:top w:val="none" w:sz="0" w:space="0" w:color="auto"/>
        <w:left w:val="none" w:sz="0" w:space="0" w:color="auto"/>
        <w:bottom w:val="none" w:sz="0" w:space="0" w:color="auto"/>
        <w:right w:val="none" w:sz="0" w:space="0" w:color="auto"/>
      </w:divBdr>
    </w:div>
    <w:div w:id="1172531446">
      <w:bodyDiv w:val="1"/>
      <w:marLeft w:val="0"/>
      <w:marRight w:val="0"/>
      <w:marTop w:val="0"/>
      <w:marBottom w:val="0"/>
      <w:divBdr>
        <w:top w:val="none" w:sz="0" w:space="0" w:color="auto"/>
        <w:left w:val="none" w:sz="0" w:space="0" w:color="auto"/>
        <w:bottom w:val="none" w:sz="0" w:space="0" w:color="auto"/>
        <w:right w:val="none" w:sz="0" w:space="0" w:color="auto"/>
      </w:divBdr>
    </w:div>
    <w:div w:id="1173109935">
      <w:bodyDiv w:val="1"/>
      <w:marLeft w:val="0"/>
      <w:marRight w:val="0"/>
      <w:marTop w:val="0"/>
      <w:marBottom w:val="0"/>
      <w:divBdr>
        <w:top w:val="none" w:sz="0" w:space="0" w:color="auto"/>
        <w:left w:val="none" w:sz="0" w:space="0" w:color="auto"/>
        <w:bottom w:val="none" w:sz="0" w:space="0" w:color="auto"/>
        <w:right w:val="none" w:sz="0" w:space="0" w:color="auto"/>
      </w:divBdr>
    </w:div>
    <w:div w:id="1173910113">
      <w:bodyDiv w:val="1"/>
      <w:marLeft w:val="0"/>
      <w:marRight w:val="0"/>
      <w:marTop w:val="0"/>
      <w:marBottom w:val="0"/>
      <w:divBdr>
        <w:top w:val="none" w:sz="0" w:space="0" w:color="auto"/>
        <w:left w:val="none" w:sz="0" w:space="0" w:color="auto"/>
        <w:bottom w:val="none" w:sz="0" w:space="0" w:color="auto"/>
        <w:right w:val="none" w:sz="0" w:space="0" w:color="auto"/>
      </w:divBdr>
    </w:div>
    <w:div w:id="1174497158">
      <w:bodyDiv w:val="1"/>
      <w:marLeft w:val="0"/>
      <w:marRight w:val="0"/>
      <w:marTop w:val="0"/>
      <w:marBottom w:val="0"/>
      <w:divBdr>
        <w:top w:val="none" w:sz="0" w:space="0" w:color="auto"/>
        <w:left w:val="none" w:sz="0" w:space="0" w:color="auto"/>
        <w:bottom w:val="none" w:sz="0" w:space="0" w:color="auto"/>
        <w:right w:val="none" w:sz="0" w:space="0" w:color="auto"/>
      </w:divBdr>
    </w:div>
    <w:div w:id="1175073585">
      <w:bodyDiv w:val="1"/>
      <w:marLeft w:val="0"/>
      <w:marRight w:val="0"/>
      <w:marTop w:val="0"/>
      <w:marBottom w:val="0"/>
      <w:divBdr>
        <w:top w:val="none" w:sz="0" w:space="0" w:color="auto"/>
        <w:left w:val="none" w:sz="0" w:space="0" w:color="auto"/>
        <w:bottom w:val="none" w:sz="0" w:space="0" w:color="auto"/>
        <w:right w:val="none" w:sz="0" w:space="0" w:color="auto"/>
      </w:divBdr>
    </w:div>
    <w:div w:id="1177813908">
      <w:bodyDiv w:val="1"/>
      <w:marLeft w:val="0"/>
      <w:marRight w:val="0"/>
      <w:marTop w:val="0"/>
      <w:marBottom w:val="0"/>
      <w:divBdr>
        <w:top w:val="none" w:sz="0" w:space="0" w:color="auto"/>
        <w:left w:val="none" w:sz="0" w:space="0" w:color="auto"/>
        <w:bottom w:val="none" w:sz="0" w:space="0" w:color="auto"/>
        <w:right w:val="none" w:sz="0" w:space="0" w:color="auto"/>
      </w:divBdr>
    </w:div>
    <w:div w:id="1180854213">
      <w:bodyDiv w:val="1"/>
      <w:marLeft w:val="0"/>
      <w:marRight w:val="0"/>
      <w:marTop w:val="0"/>
      <w:marBottom w:val="0"/>
      <w:divBdr>
        <w:top w:val="none" w:sz="0" w:space="0" w:color="auto"/>
        <w:left w:val="none" w:sz="0" w:space="0" w:color="auto"/>
        <w:bottom w:val="none" w:sz="0" w:space="0" w:color="auto"/>
        <w:right w:val="none" w:sz="0" w:space="0" w:color="auto"/>
      </w:divBdr>
    </w:div>
    <w:div w:id="1182008855">
      <w:bodyDiv w:val="1"/>
      <w:marLeft w:val="0"/>
      <w:marRight w:val="0"/>
      <w:marTop w:val="0"/>
      <w:marBottom w:val="0"/>
      <w:divBdr>
        <w:top w:val="none" w:sz="0" w:space="0" w:color="auto"/>
        <w:left w:val="none" w:sz="0" w:space="0" w:color="auto"/>
        <w:bottom w:val="none" w:sz="0" w:space="0" w:color="auto"/>
        <w:right w:val="none" w:sz="0" w:space="0" w:color="auto"/>
      </w:divBdr>
    </w:div>
    <w:div w:id="1183086939">
      <w:bodyDiv w:val="1"/>
      <w:marLeft w:val="0"/>
      <w:marRight w:val="0"/>
      <w:marTop w:val="0"/>
      <w:marBottom w:val="0"/>
      <w:divBdr>
        <w:top w:val="none" w:sz="0" w:space="0" w:color="auto"/>
        <w:left w:val="none" w:sz="0" w:space="0" w:color="auto"/>
        <w:bottom w:val="none" w:sz="0" w:space="0" w:color="auto"/>
        <w:right w:val="none" w:sz="0" w:space="0" w:color="auto"/>
      </w:divBdr>
    </w:div>
    <w:div w:id="1184712702">
      <w:bodyDiv w:val="1"/>
      <w:marLeft w:val="0"/>
      <w:marRight w:val="0"/>
      <w:marTop w:val="0"/>
      <w:marBottom w:val="0"/>
      <w:divBdr>
        <w:top w:val="none" w:sz="0" w:space="0" w:color="auto"/>
        <w:left w:val="none" w:sz="0" w:space="0" w:color="auto"/>
        <w:bottom w:val="none" w:sz="0" w:space="0" w:color="auto"/>
        <w:right w:val="none" w:sz="0" w:space="0" w:color="auto"/>
      </w:divBdr>
    </w:div>
    <w:div w:id="1189293939">
      <w:bodyDiv w:val="1"/>
      <w:marLeft w:val="0"/>
      <w:marRight w:val="0"/>
      <w:marTop w:val="0"/>
      <w:marBottom w:val="0"/>
      <w:divBdr>
        <w:top w:val="none" w:sz="0" w:space="0" w:color="auto"/>
        <w:left w:val="none" w:sz="0" w:space="0" w:color="auto"/>
        <w:bottom w:val="none" w:sz="0" w:space="0" w:color="auto"/>
        <w:right w:val="none" w:sz="0" w:space="0" w:color="auto"/>
      </w:divBdr>
    </w:div>
    <w:div w:id="1191184725">
      <w:bodyDiv w:val="1"/>
      <w:marLeft w:val="0"/>
      <w:marRight w:val="0"/>
      <w:marTop w:val="0"/>
      <w:marBottom w:val="0"/>
      <w:divBdr>
        <w:top w:val="none" w:sz="0" w:space="0" w:color="auto"/>
        <w:left w:val="none" w:sz="0" w:space="0" w:color="auto"/>
        <w:bottom w:val="none" w:sz="0" w:space="0" w:color="auto"/>
        <w:right w:val="none" w:sz="0" w:space="0" w:color="auto"/>
      </w:divBdr>
    </w:div>
    <w:div w:id="1197430961">
      <w:bodyDiv w:val="1"/>
      <w:marLeft w:val="0"/>
      <w:marRight w:val="0"/>
      <w:marTop w:val="0"/>
      <w:marBottom w:val="0"/>
      <w:divBdr>
        <w:top w:val="none" w:sz="0" w:space="0" w:color="auto"/>
        <w:left w:val="none" w:sz="0" w:space="0" w:color="auto"/>
        <w:bottom w:val="none" w:sz="0" w:space="0" w:color="auto"/>
        <w:right w:val="none" w:sz="0" w:space="0" w:color="auto"/>
      </w:divBdr>
    </w:div>
    <w:div w:id="1207839288">
      <w:bodyDiv w:val="1"/>
      <w:marLeft w:val="0"/>
      <w:marRight w:val="0"/>
      <w:marTop w:val="0"/>
      <w:marBottom w:val="0"/>
      <w:divBdr>
        <w:top w:val="none" w:sz="0" w:space="0" w:color="auto"/>
        <w:left w:val="none" w:sz="0" w:space="0" w:color="auto"/>
        <w:bottom w:val="none" w:sz="0" w:space="0" w:color="auto"/>
        <w:right w:val="none" w:sz="0" w:space="0" w:color="auto"/>
      </w:divBdr>
    </w:div>
    <w:div w:id="1208420232">
      <w:bodyDiv w:val="1"/>
      <w:marLeft w:val="0"/>
      <w:marRight w:val="0"/>
      <w:marTop w:val="0"/>
      <w:marBottom w:val="0"/>
      <w:divBdr>
        <w:top w:val="none" w:sz="0" w:space="0" w:color="auto"/>
        <w:left w:val="none" w:sz="0" w:space="0" w:color="auto"/>
        <w:bottom w:val="none" w:sz="0" w:space="0" w:color="auto"/>
        <w:right w:val="none" w:sz="0" w:space="0" w:color="auto"/>
      </w:divBdr>
    </w:div>
    <w:div w:id="1208681931">
      <w:bodyDiv w:val="1"/>
      <w:marLeft w:val="0"/>
      <w:marRight w:val="0"/>
      <w:marTop w:val="0"/>
      <w:marBottom w:val="0"/>
      <w:divBdr>
        <w:top w:val="none" w:sz="0" w:space="0" w:color="auto"/>
        <w:left w:val="none" w:sz="0" w:space="0" w:color="auto"/>
        <w:bottom w:val="none" w:sz="0" w:space="0" w:color="auto"/>
        <w:right w:val="none" w:sz="0" w:space="0" w:color="auto"/>
      </w:divBdr>
    </w:div>
    <w:div w:id="1213151654">
      <w:bodyDiv w:val="1"/>
      <w:marLeft w:val="0"/>
      <w:marRight w:val="0"/>
      <w:marTop w:val="0"/>
      <w:marBottom w:val="0"/>
      <w:divBdr>
        <w:top w:val="none" w:sz="0" w:space="0" w:color="auto"/>
        <w:left w:val="none" w:sz="0" w:space="0" w:color="auto"/>
        <w:bottom w:val="none" w:sz="0" w:space="0" w:color="auto"/>
        <w:right w:val="none" w:sz="0" w:space="0" w:color="auto"/>
      </w:divBdr>
    </w:div>
    <w:div w:id="1214542290">
      <w:bodyDiv w:val="1"/>
      <w:marLeft w:val="0"/>
      <w:marRight w:val="0"/>
      <w:marTop w:val="0"/>
      <w:marBottom w:val="0"/>
      <w:divBdr>
        <w:top w:val="none" w:sz="0" w:space="0" w:color="auto"/>
        <w:left w:val="none" w:sz="0" w:space="0" w:color="auto"/>
        <w:bottom w:val="none" w:sz="0" w:space="0" w:color="auto"/>
        <w:right w:val="none" w:sz="0" w:space="0" w:color="auto"/>
      </w:divBdr>
    </w:div>
    <w:div w:id="1222792258">
      <w:bodyDiv w:val="1"/>
      <w:marLeft w:val="0"/>
      <w:marRight w:val="0"/>
      <w:marTop w:val="0"/>
      <w:marBottom w:val="0"/>
      <w:divBdr>
        <w:top w:val="none" w:sz="0" w:space="0" w:color="auto"/>
        <w:left w:val="none" w:sz="0" w:space="0" w:color="auto"/>
        <w:bottom w:val="none" w:sz="0" w:space="0" w:color="auto"/>
        <w:right w:val="none" w:sz="0" w:space="0" w:color="auto"/>
      </w:divBdr>
    </w:div>
    <w:div w:id="1223061348">
      <w:bodyDiv w:val="1"/>
      <w:marLeft w:val="0"/>
      <w:marRight w:val="0"/>
      <w:marTop w:val="0"/>
      <w:marBottom w:val="0"/>
      <w:divBdr>
        <w:top w:val="none" w:sz="0" w:space="0" w:color="auto"/>
        <w:left w:val="none" w:sz="0" w:space="0" w:color="auto"/>
        <w:bottom w:val="none" w:sz="0" w:space="0" w:color="auto"/>
        <w:right w:val="none" w:sz="0" w:space="0" w:color="auto"/>
      </w:divBdr>
    </w:div>
    <w:div w:id="1225214594">
      <w:bodyDiv w:val="1"/>
      <w:marLeft w:val="0"/>
      <w:marRight w:val="0"/>
      <w:marTop w:val="0"/>
      <w:marBottom w:val="0"/>
      <w:divBdr>
        <w:top w:val="none" w:sz="0" w:space="0" w:color="auto"/>
        <w:left w:val="none" w:sz="0" w:space="0" w:color="auto"/>
        <w:bottom w:val="none" w:sz="0" w:space="0" w:color="auto"/>
        <w:right w:val="none" w:sz="0" w:space="0" w:color="auto"/>
      </w:divBdr>
    </w:div>
    <w:div w:id="1228146509">
      <w:bodyDiv w:val="1"/>
      <w:marLeft w:val="0"/>
      <w:marRight w:val="0"/>
      <w:marTop w:val="0"/>
      <w:marBottom w:val="0"/>
      <w:divBdr>
        <w:top w:val="none" w:sz="0" w:space="0" w:color="auto"/>
        <w:left w:val="none" w:sz="0" w:space="0" w:color="auto"/>
        <w:bottom w:val="none" w:sz="0" w:space="0" w:color="auto"/>
        <w:right w:val="none" w:sz="0" w:space="0" w:color="auto"/>
      </w:divBdr>
    </w:div>
    <w:div w:id="1229730507">
      <w:bodyDiv w:val="1"/>
      <w:marLeft w:val="0"/>
      <w:marRight w:val="0"/>
      <w:marTop w:val="0"/>
      <w:marBottom w:val="0"/>
      <w:divBdr>
        <w:top w:val="none" w:sz="0" w:space="0" w:color="auto"/>
        <w:left w:val="none" w:sz="0" w:space="0" w:color="auto"/>
        <w:bottom w:val="none" w:sz="0" w:space="0" w:color="auto"/>
        <w:right w:val="none" w:sz="0" w:space="0" w:color="auto"/>
      </w:divBdr>
    </w:div>
    <w:div w:id="1230463656">
      <w:bodyDiv w:val="1"/>
      <w:marLeft w:val="0"/>
      <w:marRight w:val="0"/>
      <w:marTop w:val="0"/>
      <w:marBottom w:val="0"/>
      <w:divBdr>
        <w:top w:val="none" w:sz="0" w:space="0" w:color="auto"/>
        <w:left w:val="none" w:sz="0" w:space="0" w:color="auto"/>
        <w:bottom w:val="none" w:sz="0" w:space="0" w:color="auto"/>
        <w:right w:val="none" w:sz="0" w:space="0" w:color="auto"/>
      </w:divBdr>
    </w:div>
    <w:div w:id="1231159316">
      <w:bodyDiv w:val="1"/>
      <w:marLeft w:val="0"/>
      <w:marRight w:val="0"/>
      <w:marTop w:val="0"/>
      <w:marBottom w:val="0"/>
      <w:divBdr>
        <w:top w:val="none" w:sz="0" w:space="0" w:color="auto"/>
        <w:left w:val="none" w:sz="0" w:space="0" w:color="auto"/>
        <w:bottom w:val="none" w:sz="0" w:space="0" w:color="auto"/>
        <w:right w:val="none" w:sz="0" w:space="0" w:color="auto"/>
      </w:divBdr>
    </w:div>
    <w:div w:id="1233269096">
      <w:bodyDiv w:val="1"/>
      <w:marLeft w:val="0"/>
      <w:marRight w:val="0"/>
      <w:marTop w:val="0"/>
      <w:marBottom w:val="0"/>
      <w:divBdr>
        <w:top w:val="none" w:sz="0" w:space="0" w:color="auto"/>
        <w:left w:val="none" w:sz="0" w:space="0" w:color="auto"/>
        <w:bottom w:val="none" w:sz="0" w:space="0" w:color="auto"/>
        <w:right w:val="none" w:sz="0" w:space="0" w:color="auto"/>
      </w:divBdr>
    </w:div>
    <w:div w:id="1234511644">
      <w:bodyDiv w:val="1"/>
      <w:marLeft w:val="0"/>
      <w:marRight w:val="0"/>
      <w:marTop w:val="0"/>
      <w:marBottom w:val="0"/>
      <w:divBdr>
        <w:top w:val="none" w:sz="0" w:space="0" w:color="auto"/>
        <w:left w:val="none" w:sz="0" w:space="0" w:color="auto"/>
        <w:bottom w:val="none" w:sz="0" w:space="0" w:color="auto"/>
        <w:right w:val="none" w:sz="0" w:space="0" w:color="auto"/>
      </w:divBdr>
    </w:div>
    <w:div w:id="1237938241">
      <w:bodyDiv w:val="1"/>
      <w:marLeft w:val="0"/>
      <w:marRight w:val="0"/>
      <w:marTop w:val="0"/>
      <w:marBottom w:val="0"/>
      <w:divBdr>
        <w:top w:val="none" w:sz="0" w:space="0" w:color="auto"/>
        <w:left w:val="none" w:sz="0" w:space="0" w:color="auto"/>
        <w:bottom w:val="none" w:sz="0" w:space="0" w:color="auto"/>
        <w:right w:val="none" w:sz="0" w:space="0" w:color="auto"/>
      </w:divBdr>
    </w:div>
    <w:div w:id="1238174518">
      <w:bodyDiv w:val="1"/>
      <w:marLeft w:val="0"/>
      <w:marRight w:val="0"/>
      <w:marTop w:val="0"/>
      <w:marBottom w:val="0"/>
      <w:divBdr>
        <w:top w:val="none" w:sz="0" w:space="0" w:color="auto"/>
        <w:left w:val="none" w:sz="0" w:space="0" w:color="auto"/>
        <w:bottom w:val="none" w:sz="0" w:space="0" w:color="auto"/>
        <w:right w:val="none" w:sz="0" w:space="0" w:color="auto"/>
      </w:divBdr>
    </w:div>
    <w:div w:id="1239708184">
      <w:bodyDiv w:val="1"/>
      <w:marLeft w:val="0"/>
      <w:marRight w:val="0"/>
      <w:marTop w:val="0"/>
      <w:marBottom w:val="0"/>
      <w:divBdr>
        <w:top w:val="none" w:sz="0" w:space="0" w:color="auto"/>
        <w:left w:val="none" w:sz="0" w:space="0" w:color="auto"/>
        <w:bottom w:val="none" w:sz="0" w:space="0" w:color="auto"/>
        <w:right w:val="none" w:sz="0" w:space="0" w:color="auto"/>
      </w:divBdr>
    </w:div>
    <w:div w:id="1240484216">
      <w:bodyDiv w:val="1"/>
      <w:marLeft w:val="0"/>
      <w:marRight w:val="0"/>
      <w:marTop w:val="0"/>
      <w:marBottom w:val="0"/>
      <w:divBdr>
        <w:top w:val="none" w:sz="0" w:space="0" w:color="auto"/>
        <w:left w:val="none" w:sz="0" w:space="0" w:color="auto"/>
        <w:bottom w:val="none" w:sz="0" w:space="0" w:color="auto"/>
        <w:right w:val="none" w:sz="0" w:space="0" w:color="auto"/>
      </w:divBdr>
    </w:div>
    <w:div w:id="1242301346">
      <w:bodyDiv w:val="1"/>
      <w:marLeft w:val="0"/>
      <w:marRight w:val="0"/>
      <w:marTop w:val="0"/>
      <w:marBottom w:val="0"/>
      <w:divBdr>
        <w:top w:val="none" w:sz="0" w:space="0" w:color="auto"/>
        <w:left w:val="none" w:sz="0" w:space="0" w:color="auto"/>
        <w:bottom w:val="none" w:sz="0" w:space="0" w:color="auto"/>
        <w:right w:val="none" w:sz="0" w:space="0" w:color="auto"/>
      </w:divBdr>
    </w:div>
    <w:div w:id="1248809182">
      <w:bodyDiv w:val="1"/>
      <w:marLeft w:val="0"/>
      <w:marRight w:val="0"/>
      <w:marTop w:val="0"/>
      <w:marBottom w:val="0"/>
      <w:divBdr>
        <w:top w:val="none" w:sz="0" w:space="0" w:color="auto"/>
        <w:left w:val="none" w:sz="0" w:space="0" w:color="auto"/>
        <w:bottom w:val="none" w:sz="0" w:space="0" w:color="auto"/>
        <w:right w:val="none" w:sz="0" w:space="0" w:color="auto"/>
      </w:divBdr>
    </w:div>
    <w:div w:id="1251695801">
      <w:bodyDiv w:val="1"/>
      <w:marLeft w:val="0"/>
      <w:marRight w:val="0"/>
      <w:marTop w:val="0"/>
      <w:marBottom w:val="0"/>
      <w:divBdr>
        <w:top w:val="none" w:sz="0" w:space="0" w:color="auto"/>
        <w:left w:val="none" w:sz="0" w:space="0" w:color="auto"/>
        <w:bottom w:val="none" w:sz="0" w:space="0" w:color="auto"/>
        <w:right w:val="none" w:sz="0" w:space="0" w:color="auto"/>
      </w:divBdr>
    </w:div>
    <w:div w:id="1253395069">
      <w:bodyDiv w:val="1"/>
      <w:marLeft w:val="0"/>
      <w:marRight w:val="0"/>
      <w:marTop w:val="0"/>
      <w:marBottom w:val="0"/>
      <w:divBdr>
        <w:top w:val="none" w:sz="0" w:space="0" w:color="auto"/>
        <w:left w:val="none" w:sz="0" w:space="0" w:color="auto"/>
        <w:bottom w:val="none" w:sz="0" w:space="0" w:color="auto"/>
        <w:right w:val="none" w:sz="0" w:space="0" w:color="auto"/>
      </w:divBdr>
    </w:div>
    <w:div w:id="1253659890">
      <w:bodyDiv w:val="1"/>
      <w:marLeft w:val="0"/>
      <w:marRight w:val="0"/>
      <w:marTop w:val="0"/>
      <w:marBottom w:val="0"/>
      <w:divBdr>
        <w:top w:val="none" w:sz="0" w:space="0" w:color="auto"/>
        <w:left w:val="none" w:sz="0" w:space="0" w:color="auto"/>
        <w:bottom w:val="none" w:sz="0" w:space="0" w:color="auto"/>
        <w:right w:val="none" w:sz="0" w:space="0" w:color="auto"/>
      </w:divBdr>
    </w:div>
    <w:div w:id="1254048808">
      <w:bodyDiv w:val="1"/>
      <w:marLeft w:val="0"/>
      <w:marRight w:val="0"/>
      <w:marTop w:val="0"/>
      <w:marBottom w:val="0"/>
      <w:divBdr>
        <w:top w:val="none" w:sz="0" w:space="0" w:color="auto"/>
        <w:left w:val="none" w:sz="0" w:space="0" w:color="auto"/>
        <w:bottom w:val="none" w:sz="0" w:space="0" w:color="auto"/>
        <w:right w:val="none" w:sz="0" w:space="0" w:color="auto"/>
      </w:divBdr>
    </w:div>
    <w:div w:id="1254586986">
      <w:bodyDiv w:val="1"/>
      <w:marLeft w:val="0"/>
      <w:marRight w:val="0"/>
      <w:marTop w:val="0"/>
      <w:marBottom w:val="0"/>
      <w:divBdr>
        <w:top w:val="none" w:sz="0" w:space="0" w:color="auto"/>
        <w:left w:val="none" w:sz="0" w:space="0" w:color="auto"/>
        <w:bottom w:val="none" w:sz="0" w:space="0" w:color="auto"/>
        <w:right w:val="none" w:sz="0" w:space="0" w:color="auto"/>
      </w:divBdr>
    </w:div>
    <w:div w:id="1255357588">
      <w:bodyDiv w:val="1"/>
      <w:marLeft w:val="0"/>
      <w:marRight w:val="0"/>
      <w:marTop w:val="0"/>
      <w:marBottom w:val="0"/>
      <w:divBdr>
        <w:top w:val="none" w:sz="0" w:space="0" w:color="auto"/>
        <w:left w:val="none" w:sz="0" w:space="0" w:color="auto"/>
        <w:bottom w:val="none" w:sz="0" w:space="0" w:color="auto"/>
        <w:right w:val="none" w:sz="0" w:space="0" w:color="auto"/>
      </w:divBdr>
    </w:div>
    <w:div w:id="1255942653">
      <w:bodyDiv w:val="1"/>
      <w:marLeft w:val="0"/>
      <w:marRight w:val="0"/>
      <w:marTop w:val="0"/>
      <w:marBottom w:val="0"/>
      <w:divBdr>
        <w:top w:val="none" w:sz="0" w:space="0" w:color="auto"/>
        <w:left w:val="none" w:sz="0" w:space="0" w:color="auto"/>
        <w:bottom w:val="none" w:sz="0" w:space="0" w:color="auto"/>
        <w:right w:val="none" w:sz="0" w:space="0" w:color="auto"/>
      </w:divBdr>
    </w:div>
    <w:div w:id="1256749134">
      <w:bodyDiv w:val="1"/>
      <w:marLeft w:val="0"/>
      <w:marRight w:val="0"/>
      <w:marTop w:val="0"/>
      <w:marBottom w:val="0"/>
      <w:divBdr>
        <w:top w:val="none" w:sz="0" w:space="0" w:color="auto"/>
        <w:left w:val="none" w:sz="0" w:space="0" w:color="auto"/>
        <w:bottom w:val="none" w:sz="0" w:space="0" w:color="auto"/>
        <w:right w:val="none" w:sz="0" w:space="0" w:color="auto"/>
      </w:divBdr>
    </w:div>
    <w:div w:id="1259026945">
      <w:bodyDiv w:val="1"/>
      <w:marLeft w:val="0"/>
      <w:marRight w:val="0"/>
      <w:marTop w:val="0"/>
      <w:marBottom w:val="0"/>
      <w:divBdr>
        <w:top w:val="none" w:sz="0" w:space="0" w:color="auto"/>
        <w:left w:val="none" w:sz="0" w:space="0" w:color="auto"/>
        <w:bottom w:val="none" w:sz="0" w:space="0" w:color="auto"/>
        <w:right w:val="none" w:sz="0" w:space="0" w:color="auto"/>
      </w:divBdr>
    </w:div>
    <w:div w:id="1259215141">
      <w:bodyDiv w:val="1"/>
      <w:marLeft w:val="0"/>
      <w:marRight w:val="0"/>
      <w:marTop w:val="0"/>
      <w:marBottom w:val="0"/>
      <w:divBdr>
        <w:top w:val="none" w:sz="0" w:space="0" w:color="auto"/>
        <w:left w:val="none" w:sz="0" w:space="0" w:color="auto"/>
        <w:bottom w:val="none" w:sz="0" w:space="0" w:color="auto"/>
        <w:right w:val="none" w:sz="0" w:space="0" w:color="auto"/>
      </w:divBdr>
    </w:div>
    <w:div w:id="1262646752">
      <w:bodyDiv w:val="1"/>
      <w:marLeft w:val="0"/>
      <w:marRight w:val="0"/>
      <w:marTop w:val="0"/>
      <w:marBottom w:val="0"/>
      <w:divBdr>
        <w:top w:val="none" w:sz="0" w:space="0" w:color="auto"/>
        <w:left w:val="none" w:sz="0" w:space="0" w:color="auto"/>
        <w:bottom w:val="none" w:sz="0" w:space="0" w:color="auto"/>
        <w:right w:val="none" w:sz="0" w:space="0" w:color="auto"/>
      </w:divBdr>
    </w:div>
    <w:div w:id="1263300949">
      <w:bodyDiv w:val="1"/>
      <w:marLeft w:val="0"/>
      <w:marRight w:val="0"/>
      <w:marTop w:val="0"/>
      <w:marBottom w:val="0"/>
      <w:divBdr>
        <w:top w:val="none" w:sz="0" w:space="0" w:color="auto"/>
        <w:left w:val="none" w:sz="0" w:space="0" w:color="auto"/>
        <w:bottom w:val="none" w:sz="0" w:space="0" w:color="auto"/>
        <w:right w:val="none" w:sz="0" w:space="0" w:color="auto"/>
      </w:divBdr>
    </w:div>
    <w:div w:id="1264151394">
      <w:bodyDiv w:val="1"/>
      <w:marLeft w:val="0"/>
      <w:marRight w:val="0"/>
      <w:marTop w:val="0"/>
      <w:marBottom w:val="0"/>
      <w:divBdr>
        <w:top w:val="none" w:sz="0" w:space="0" w:color="auto"/>
        <w:left w:val="none" w:sz="0" w:space="0" w:color="auto"/>
        <w:bottom w:val="none" w:sz="0" w:space="0" w:color="auto"/>
        <w:right w:val="none" w:sz="0" w:space="0" w:color="auto"/>
      </w:divBdr>
    </w:div>
    <w:div w:id="1266500761">
      <w:bodyDiv w:val="1"/>
      <w:marLeft w:val="0"/>
      <w:marRight w:val="0"/>
      <w:marTop w:val="0"/>
      <w:marBottom w:val="0"/>
      <w:divBdr>
        <w:top w:val="none" w:sz="0" w:space="0" w:color="auto"/>
        <w:left w:val="none" w:sz="0" w:space="0" w:color="auto"/>
        <w:bottom w:val="none" w:sz="0" w:space="0" w:color="auto"/>
        <w:right w:val="none" w:sz="0" w:space="0" w:color="auto"/>
      </w:divBdr>
    </w:div>
    <w:div w:id="1266840018">
      <w:bodyDiv w:val="1"/>
      <w:marLeft w:val="0"/>
      <w:marRight w:val="0"/>
      <w:marTop w:val="0"/>
      <w:marBottom w:val="0"/>
      <w:divBdr>
        <w:top w:val="none" w:sz="0" w:space="0" w:color="auto"/>
        <w:left w:val="none" w:sz="0" w:space="0" w:color="auto"/>
        <w:bottom w:val="none" w:sz="0" w:space="0" w:color="auto"/>
        <w:right w:val="none" w:sz="0" w:space="0" w:color="auto"/>
      </w:divBdr>
    </w:div>
    <w:div w:id="1271283564">
      <w:bodyDiv w:val="1"/>
      <w:marLeft w:val="0"/>
      <w:marRight w:val="0"/>
      <w:marTop w:val="0"/>
      <w:marBottom w:val="0"/>
      <w:divBdr>
        <w:top w:val="none" w:sz="0" w:space="0" w:color="auto"/>
        <w:left w:val="none" w:sz="0" w:space="0" w:color="auto"/>
        <w:bottom w:val="none" w:sz="0" w:space="0" w:color="auto"/>
        <w:right w:val="none" w:sz="0" w:space="0" w:color="auto"/>
      </w:divBdr>
    </w:div>
    <w:div w:id="1271351369">
      <w:bodyDiv w:val="1"/>
      <w:marLeft w:val="0"/>
      <w:marRight w:val="0"/>
      <w:marTop w:val="0"/>
      <w:marBottom w:val="0"/>
      <w:divBdr>
        <w:top w:val="none" w:sz="0" w:space="0" w:color="auto"/>
        <w:left w:val="none" w:sz="0" w:space="0" w:color="auto"/>
        <w:bottom w:val="none" w:sz="0" w:space="0" w:color="auto"/>
        <w:right w:val="none" w:sz="0" w:space="0" w:color="auto"/>
      </w:divBdr>
    </w:div>
    <w:div w:id="1272931560">
      <w:bodyDiv w:val="1"/>
      <w:marLeft w:val="0"/>
      <w:marRight w:val="0"/>
      <w:marTop w:val="0"/>
      <w:marBottom w:val="0"/>
      <w:divBdr>
        <w:top w:val="none" w:sz="0" w:space="0" w:color="auto"/>
        <w:left w:val="none" w:sz="0" w:space="0" w:color="auto"/>
        <w:bottom w:val="none" w:sz="0" w:space="0" w:color="auto"/>
        <w:right w:val="none" w:sz="0" w:space="0" w:color="auto"/>
      </w:divBdr>
    </w:div>
    <w:div w:id="1273510047">
      <w:bodyDiv w:val="1"/>
      <w:marLeft w:val="0"/>
      <w:marRight w:val="0"/>
      <w:marTop w:val="0"/>
      <w:marBottom w:val="0"/>
      <w:divBdr>
        <w:top w:val="none" w:sz="0" w:space="0" w:color="auto"/>
        <w:left w:val="none" w:sz="0" w:space="0" w:color="auto"/>
        <w:bottom w:val="none" w:sz="0" w:space="0" w:color="auto"/>
        <w:right w:val="none" w:sz="0" w:space="0" w:color="auto"/>
      </w:divBdr>
    </w:div>
    <w:div w:id="1273588873">
      <w:bodyDiv w:val="1"/>
      <w:marLeft w:val="0"/>
      <w:marRight w:val="0"/>
      <w:marTop w:val="0"/>
      <w:marBottom w:val="0"/>
      <w:divBdr>
        <w:top w:val="none" w:sz="0" w:space="0" w:color="auto"/>
        <w:left w:val="none" w:sz="0" w:space="0" w:color="auto"/>
        <w:bottom w:val="none" w:sz="0" w:space="0" w:color="auto"/>
        <w:right w:val="none" w:sz="0" w:space="0" w:color="auto"/>
      </w:divBdr>
    </w:div>
    <w:div w:id="1279799621">
      <w:bodyDiv w:val="1"/>
      <w:marLeft w:val="0"/>
      <w:marRight w:val="0"/>
      <w:marTop w:val="0"/>
      <w:marBottom w:val="0"/>
      <w:divBdr>
        <w:top w:val="none" w:sz="0" w:space="0" w:color="auto"/>
        <w:left w:val="none" w:sz="0" w:space="0" w:color="auto"/>
        <w:bottom w:val="none" w:sz="0" w:space="0" w:color="auto"/>
        <w:right w:val="none" w:sz="0" w:space="0" w:color="auto"/>
      </w:divBdr>
    </w:div>
    <w:div w:id="1281648353">
      <w:bodyDiv w:val="1"/>
      <w:marLeft w:val="0"/>
      <w:marRight w:val="0"/>
      <w:marTop w:val="0"/>
      <w:marBottom w:val="0"/>
      <w:divBdr>
        <w:top w:val="none" w:sz="0" w:space="0" w:color="auto"/>
        <w:left w:val="none" w:sz="0" w:space="0" w:color="auto"/>
        <w:bottom w:val="none" w:sz="0" w:space="0" w:color="auto"/>
        <w:right w:val="none" w:sz="0" w:space="0" w:color="auto"/>
      </w:divBdr>
    </w:div>
    <w:div w:id="1285233273">
      <w:bodyDiv w:val="1"/>
      <w:marLeft w:val="0"/>
      <w:marRight w:val="0"/>
      <w:marTop w:val="0"/>
      <w:marBottom w:val="0"/>
      <w:divBdr>
        <w:top w:val="none" w:sz="0" w:space="0" w:color="auto"/>
        <w:left w:val="none" w:sz="0" w:space="0" w:color="auto"/>
        <w:bottom w:val="none" w:sz="0" w:space="0" w:color="auto"/>
        <w:right w:val="none" w:sz="0" w:space="0" w:color="auto"/>
      </w:divBdr>
    </w:div>
    <w:div w:id="1288241723">
      <w:bodyDiv w:val="1"/>
      <w:marLeft w:val="0"/>
      <w:marRight w:val="0"/>
      <w:marTop w:val="0"/>
      <w:marBottom w:val="0"/>
      <w:divBdr>
        <w:top w:val="none" w:sz="0" w:space="0" w:color="auto"/>
        <w:left w:val="none" w:sz="0" w:space="0" w:color="auto"/>
        <w:bottom w:val="none" w:sz="0" w:space="0" w:color="auto"/>
        <w:right w:val="none" w:sz="0" w:space="0" w:color="auto"/>
      </w:divBdr>
    </w:div>
    <w:div w:id="1288469051">
      <w:bodyDiv w:val="1"/>
      <w:marLeft w:val="0"/>
      <w:marRight w:val="0"/>
      <w:marTop w:val="0"/>
      <w:marBottom w:val="0"/>
      <w:divBdr>
        <w:top w:val="none" w:sz="0" w:space="0" w:color="auto"/>
        <w:left w:val="none" w:sz="0" w:space="0" w:color="auto"/>
        <w:bottom w:val="none" w:sz="0" w:space="0" w:color="auto"/>
        <w:right w:val="none" w:sz="0" w:space="0" w:color="auto"/>
      </w:divBdr>
    </w:div>
    <w:div w:id="1289386557">
      <w:bodyDiv w:val="1"/>
      <w:marLeft w:val="0"/>
      <w:marRight w:val="0"/>
      <w:marTop w:val="0"/>
      <w:marBottom w:val="0"/>
      <w:divBdr>
        <w:top w:val="none" w:sz="0" w:space="0" w:color="auto"/>
        <w:left w:val="none" w:sz="0" w:space="0" w:color="auto"/>
        <w:bottom w:val="none" w:sz="0" w:space="0" w:color="auto"/>
        <w:right w:val="none" w:sz="0" w:space="0" w:color="auto"/>
      </w:divBdr>
    </w:div>
    <w:div w:id="1291202437">
      <w:bodyDiv w:val="1"/>
      <w:marLeft w:val="0"/>
      <w:marRight w:val="0"/>
      <w:marTop w:val="0"/>
      <w:marBottom w:val="0"/>
      <w:divBdr>
        <w:top w:val="none" w:sz="0" w:space="0" w:color="auto"/>
        <w:left w:val="none" w:sz="0" w:space="0" w:color="auto"/>
        <w:bottom w:val="none" w:sz="0" w:space="0" w:color="auto"/>
        <w:right w:val="none" w:sz="0" w:space="0" w:color="auto"/>
      </w:divBdr>
    </w:div>
    <w:div w:id="1294483535">
      <w:bodyDiv w:val="1"/>
      <w:marLeft w:val="0"/>
      <w:marRight w:val="0"/>
      <w:marTop w:val="0"/>
      <w:marBottom w:val="0"/>
      <w:divBdr>
        <w:top w:val="none" w:sz="0" w:space="0" w:color="auto"/>
        <w:left w:val="none" w:sz="0" w:space="0" w:color="auto"/>
        <w:bottom w:val="none" w:sz="0" w:space="0" w:color="auto"/>
        <w:right w:val="none" w:sz="0" w:space="0" w:color="auto"/>
      </w:divBdr>
    </w:div>
    <w:div w:id="1294600048">
      <w:bodyDiv w:val="1"/>
      <w:marLeft w:val="0"/>
      <w:marRight w:val="0"/>
      <w:marTop w:val="0"/>
      <w:marBottom w:val="0"/>
      <w:divBdr>
        <w:top w:val="none" w:sz="0" w:space="0" w:color="auto"/>
        <w:left w:val="none" w:sz="0" w:space="0" w:color="auto"/>
        <w:bottom w:val="none" w:sz="0" w:space="0" w:color="auto"/>
        <w:right w:val="none" w:sz="0" w:space="0" w:color="auto"/>
      </w:divBdr>
    </w:div>
    <w:div w:id="1296253384">
      <w:bodyDiv w:val="1"/>
      <w:marLeft w:val="0"/>
      <w:marRight w:val="0"/>
      <w:marTop w:val="0"/>
      <w:marBottom w:val="0"/>
      <w:divBdr>
        <w:top w:val="none" w:sz="0" w:space="0" w:color="auto"/>
        <w:left w:val="none" w:sz="0" w:space="0" w:color="auto"/>
        <w:bottom w:val="none" w:sz="0" w:space="0" w:color="auto"/>
        <w:right w:val="none" w:sz="0" w:space="0" w:color="auto"/>
      </w:divBdr>
    </w:div>
    <w:div w:id="1298486396">
      <w:bodyDiv w:val="1"/>
      <w:marLeft w:val="0"/>
      <w:marRight w:val="0"/>
      <w:marTop w:val="0"/>
      <w:marBottom w:val="0"/>
      <w:divBdr>
        <w:top w:val="none" w:sz="0" w:space="0" w:color="auto"/>
        <w:left w:val="none" w:sz="0" w:space="0" w:color="auto"/>
        <w:bottom w:val="none" w:sz="0" w:space="0" w:color="auto"/>
        <w:right w:val="none" w:sz="0" w:space="0" w:color="auto"/>
      </w:divBdr>
    </w:div>
    <w:div w:id="1300183236">
      <w:bodyDiv w:val="1"/>
      <w:marLeft w:val="0"/>
      <w:marRight w:val="0"/>
      <w:marTop w:val="0"/>
      <w:marBottom w:val="0"/>
      <w:divBdr>
        <w:top w:val="none" w:sz="0" w:space="0" w:color="auto"/>
        <w:left w:val="none" w:sz="0" w:space="0" w:color="auto"/>
        <w:bottom w:val="none" w:sz="0" w:space="0" w:color="auto"/>
        <w:right w:val="none" w:sz="0" w:space="0" w:color="auto"/>
      </w:divBdr>
    </w:div>
    <w:div w:id="1300378789">
      <w:bodyDiv w:val="1"/>
      <w:marLeft w:val="0"/>
      <w:marRight w:val="0"/>
      <w:marTop w:val="0"/>
      <w:marBottom w:val="0"/>
      <w:divBdr>
        <w:top w:val="none" w:sz="0" w:space="0" w:color="auto"/>
        <w:left w:val="none" w:sz="0" w:space="0" w:color="auto"/>
        <w:bottom w:val="none" w:sz="0" w:space="0" w:color="auto"/>
        <w:right w:val="none" w:sz="0" w:space="0" w:color="auto"/>
      </w:divBdr>
    </w:div>
    <w:div w:id="1300921625">
      <w:bodyDiv w:val="1"/>
      <w:marLeft w:val="0"/>
      <w:marRight w:val="0"/>
      <w:marTop w:val="0"/>
      <w:marBottom w:val="0"/>
      <w:divBdr>
        <w:top w:val="none" w:sz="0" w:space="0" w:color="auto"/>
        <w:left w:val="none" w:sz="0" w:space="0" w:color="auto"/>
        <w:bottom w:val="none" w:sz="0" w:space="0" w:color="auto"/>
        <w:right w:val="none" w:sz="0" w:space="0" w:color="auto"/>
      </w:divBdr>
    </w:div>
    <w:div w:id="1302537835">
      <w:bodyDiv w:val="1"/>
      <w:marLeft w:val="0"/>
      <w:marRight w:val="0"/>
      <w:marTop w:val="0"/>
      <w:marBottom w:val="0"/>
      <w:divBdr>
        <w:top w:val="none" w:sz="0" w:space="0" w:color="auto"/>
        <w:left w:val="none" w:sz="0" w:space="0" w:color="auto"/>
        <w:bottom w:val="none" w:sz="0" w:space="0" w:color="auto"/>
        <w:right w:val="none" w:sz="0" w:space="0" w:color="auto"/>
      </w:divBdr>
    </w:div>
    <w:div w:id="1302803287">
      <w:bodyDiv w:val="1"/>
      <w:marLeft w:val="0"/>
      <w:marRight w:val="0"/>
      <w:marTop w:val="0"/>
      <w:marBottom w:val="0"/>
      <w:divBdr>
        <w:top w:val="none" w:sz="0" w:space="0" w:color="auto"/>
        <w:left w:val="none" w:sz="0" w:space="0" w:color="auto"/>
        <w:bottom w:val="none" w:sz="0" w:space="0" w:color="auto"/>
        <w:right w:val="none" w:sz="0" w:space="0" w:color="auto"/>
      </w:divBdr>
    </w:div>
    <w:div w:id="1303269084">
      <w:bodyDiv w:val="1"/>
      <w:marLeft w:val="0"/>
      <w:marRight w:val="0"/>
      <w:marTop w:val="0"/>
      <w:marBottom w:val="0"/>
      <w:divBdr>
        <w:top w:val="none" w:sz="0" w:space="0" w:color="auto"/>
        <w:left w:val="none" w:sz="0" w:space="0" w:color="auto"/>
        <w:bottom w:val="none" w:sz="0" w:space="0" w:color="auto"/>
        <w:right w:val="none" w:sz="0" w:space="0" w:color="auto"/>
      </w:divBdr>
    </w:div>
    <w:div w:id="1305115332">
      <w:bodyDiv w:val="1"/>
      <w:marLeft w:val="0"/>
      <w:marRight w:val="0"/>
      <w:marTop w:val="0"/>
      <w:marBottom w:val="0"/>
      <w:divBdr>
        <w:top w:val="none" w:sz="0" w:space="0" w:color="auto"/>
        <w:left w:val="none" w:sz="0" w:space="0" w:color="auto"/>
        <w:bottom w:val="none" w:sz="0" w:space="0" w:color="auto"/>
        <w:right w:val="none" w:sz="0" w:space="0" w:color="auto"/>
      </w:divBdr>
    </w:div>
    <w:div w:id="1305306811">
      <w:bodyDiv w:val="1"/>
      <w:marLeft w:val="0"/>
      <w:marRight w:val="0"/>
      <w:marTop w:val="0"/>
      <w:marBottom w:val="0"/>
      <w:divBdr>
        <w:top w:val="none" w:sz="0" w:space="0" w:color="auto"/>
        <w:left w:val="none" w:sz="0" w:space="0" w:color="auto"/>
        <w:bottom w:val="none" w:sz="0" w:space="0" w:color="auto"/>
        <w:right w:val="none" w:sz="0" w:space="0" w:color="auto"/>
      </w:divBdr>
    </w:div>
    <w:div w:id="1305624738">
      <w:bodyDiv w:val="1"/>
      <w:marLeft w:val="0"/>
      <w:marRight w:val="0"/>
      <w:marTop w:val="0"/>
      <w:marBottom w:val="0"/>
      <w:divBdr>
        <w:top w:val="none" w:sz="0" w:space="0" w:color="auto"/>
        <w:left w:val="none" w:sz="0" w:space="0" w:color="auto"/>
        <w:bottom w:val="none" w:sz="0" w:space="0" w:color="auto"/>
        <w:right w:val="none" w:sz="0" w:space="0" w:color="auto"/>
      </w:divBdr>
    </w:div>
    <w:div w:id="1309437671">
      <w:bodyDiv w:val="1"/>
      <w:marLeft w:val="0"/>
      <w:marRight w:val="0"/>
      <w:marTop w:val="0"/>
      <w:marBottom w:val="0"/>
      <w:divBdr>
        <w:top w:val="none" w:sz="0" w:space="0" w:color="auto"/>
        <w:left w:val="none" w:sz="0" w:space="0" w:color="auto"/>
        <w:bottom w:val="none" w:sz="0" w:space="0" w:color="auto"/>
        <w:right w:val="none" w:sz="0" w:space="0" w:color="auto"/>
      </w:divBdr>
    </w:div>
    <w:div w:id="1311135445">
      <w:bodyDiv w:val="1"/>
      <w:marLeft w:val="0"/>
      <w:marRight w:val="0"/>
      <w:marTop w:val="0"/>
      <w:marBottom w:val="0"/>
      <w:divBdr>
        <w:top w:val="none" w:sz="0" w:space="0" w:color="auto"/>
        <w:left w:val="none" w:sz="0" w:space="0" w:color="auto"/>
        <w:bottom w:val="none" w:sz="0" w:space="0" w:color="auto"/>
        <w:right w:val="none" w:sz="0" w:space="0" w:color="auto"/>
      </w:divBdr>
    </w:div>
    <w:div w:id="1313175676">
      <w:bodyDiv w:val="1"/>
      <w:marLeft w:val="0"/>
      <w:marRight w:val="0"/>
      <w:marTop w:val="0"/>
      <w:marBottom w:val="0"/>
      <w:divBdr>
        <w:top w:val="none" w:sz="0" w:space="0" w:color="auto"/>
        <w:left w:val="none" w:sz="0" w:space="0" w:color="auto"/>
        <w:bottom w:val="none" w:sz="0" w:space="0" w:color="auto"/>
        <w:right w:val="none" w:sz="0" w:space="0" w:color="auto"/>
      </w:divBdr>
    </w:div>
    <w:div w:id="1313295410">
      <w:bodyDiv w:val="1"/>
      <w:marLeft w:val="0"/>
      <w:marRight w:val="0"/>
      <w:marTop w:val="0"/>
      <w:marBottom w:val="0"/>
      <w:divBdr>
        <w:top w:val="none" w:sz="0" w:space="0" w:color="auto"/>
        <w:left w:val="none" w:sz="0" w:space="0" w:color="auto"/>
        <w:bottom w:val="none" w:sz="0" w:space="0" w:color="auto"/>
        <w:right w:val="none" w:sz="0" w:space="0" w:color="auto"/>
      </w:divBdr>
    </w:div>
    <w:div w:id="1313556887">
      <w:bodyDiv w:val="1"/>
      <w:marLeft w:val="0"/>
      <w:marRight w:val="0"/>
      <w:marTop w:val="0"/>
      <w:marBottom w:val="0"/>
      <w:divBdr>
        <w:top w:val="none" w:sz="0" w:space="0" w:color="auto"/>
        <w:left w:val="none" w:sz="0" w:space="0" w:color="auto"/>
        <w:bottom w:val="none" w:sz="0" w:space="0" w:color="auto"/>
        <w:right w:val="none" w:sz="0" w:space="0" w:color="auto"/>
      </w:divBdr>
    </w:div>
    <w:div w:id="1314485611">
      <w:bodyDiv w:val="1"/>
      <w:marLeft w:val="0"/>
      <w:marRight w:val="0"/>
      <w:marTop w:val="0"/>
      <w:marBottom w:val="0"/>
      <w:divBdr>
        <w:top w:val="none" w:sz="0" w:space="0" w:color="auto"/>
        <w:left w:val="none" w:sz="0" w:space="0" w:color="auto"/>
        <w:bottom w:val="none" w:sz="0" w:space="0" w:color="auto"/>
        <w:right w:val="none" w:sz="0" w:space="0" w:color="auto"/>
      </w:divBdr>
    </w:div>
    <w:div w:id="1318532564">
      <w:bodyDiv w:val="1"/>
      <w:marLeft w:val="0"/>
      <w:marRight w:val="0"/>
      <w:marTop w:val="0"/>
      <w:marBottom w:val="0"/>
      <w:divBdr>
        <w:top w:val="none" w:sz="0" w:space="0" w:color="auto"/>
        <w:left w:val="none" w:sz="0" w:space="0" w:color="auto"/>
        <w:bottom w:val="none" w:sz="0" w:space="0" w:color="auto"/>
        <w:right w:val="none" w:sz="0" w:space="0" w:color="auto"/>
      </w:divBdr>
    </w:div>
    <w:div w:id="1319504992">
      <w:bodyDiv w:val="1"/>
      <w:marLeft w:val="0"/>
      <w:marRight w:val="0"/>
      <w:marTop w:val="0"/>
      <w:marBottom w:val="0"/>
      <w:divBdr>
        <w:top w:val="none" w:sz="0" w:space="0" w:color="auto"/>
        <w:left w:val="none" w:sz="0" w:space="0" w:color="auto"/>
        <w:bottom w:val="none" w:sz="0" w:space="0" w:color="auto"/>
        <w:right w:val="none" w:sz="0" w:space="0" w:color="auto"/>
      </w:divBdr>
    </w:div>
    <w:div w:id="1321471297">
      <w:bodyDiv w:val="1"/>
      <w:marLeft w:val="0"/>
      <w:marRight w:val="0"/>
      <w:marTop w:val="0"/>
      <w:marBottom w:val="0"/>
      <w:divBdr>
        <w:top w:val="none" w:sz="0" w:space="0" w:color="auto"/>
        <w:left w:val="none" w:sz="0" w:space="0" w:color="auto"/>
        <w:bottom w:val="none" w:sz="0" w:space="0" w:color="auto"/>
        <w:right w:val="none" w:sz="0" w:space="0" w:color="auto"/>
      </w:divBdr>
    </w:div>
    <w:div w:id="1325663340">
      <w:bodyDiv w:val="1"/>
      <w:marLeft w:val="0"/>
      <w:marRight w:val="0"/>
      <w:marTop w:val="0"/>
      <w:marBottom w:val="0"/>
      <w:divBdr>
        <w:top w:val="none" w:sz="0" w:space="0" w:color="auto"/>
        <w:left w:val="none" w:sz="0" w:space="0" w:color="auto"/>
        <w:bottom w:val="none" w:sz="0" w:space="0" w:color="auto"/>
        <w:right w:val="none" w:sz="0" w:space="0" w:color="auto"/>
      </w:divBdr>
    </w:div>
    <w:div w:id="1326203000">
      <w:bodyDiv w:val="1"/>
      <w:marLeft w:val="0"/>
      <w:marRight w:val="0"/>
      <w:marTop w:val="0"/>
      <w:marBottom w:val="0"/>
      <w:divBdr>
        <w:top w:val="none" w:sz="0" w:space="0" w:color="auto"/>
        <w:left w:val="none" w:sz="0" w:space="0" w:color="auto"/>
        <w:bottom w:val="none" w:sz="0" w:space="0" w:color="auto"/>
        <w:right w:val="none" w:sz="0" w:space="0" w:color="auto"/>
      </w:divBdr>
    </w:div>
    <w:div w:id="1326594900">
      <w:bodyDiv w:val="1"/>
      <w:marLeft w:val="0"/>
      <w:marRight w:val="0"/>
      <w:marTop w:val="0"/>
      <w:marBottom w:val="0"/>
      <w:divBdr>
        <w:top w:val="none" w:sz="0" w:space="0" w:color="auto"/>
        <w:left w:val="none" w:sz="0" w:space="0" w:color="auto"/>
        <w:bottom w:val="none" w:sz="0" w:space="0" w:color="auto"/>
        <w:right w:val="none" w:sz="0" w:space="0" w:color="auto"/>
      </w:divBdr>
    </w:div>
    <w:div w:id="1328171321">
      <w:bodyDiv w:val="1"/>
      <w:marLeft w:val="0"/>
      <w:marRight w:val="0"/>
      <w:marTop w:val="0"/>
      <w:marBottom w:val="0"/>
      <w:divBdr>
        <w:top w:val="none" w:sz="0" w:space="0" w:color="auto"/>
        <w:left w:val="none" w:sz="0" w:space="0" w:color="auto"/>
        <w:bottom w:val="none" w:sz="0" w:space="0" w:color="auto"/>
        <w:right w:val="none" w:sz="0" w:space="0" w:color="auto"/>
      </w:divBdr>
    </w:div>
    <w:div w:id="1328173425">
      <w:bodyDiv w:val="1"/>
      <w:marLeft w:val="0"/>
      <w:marRight w:val="0"/>
      <w:marTop w:val="0"/>
      <w:marBottom w:val="0"/>
      <w:divBdr>
        <w:top w:val="none" w:sz="0" w:space="0" w:color="auto"/>
        <w:left w:val="none" w:sz="0" w:space="0" w:color="auto"/>
        <w:bottom w:val="none" w:sz="0" w:space="0" w:color="auto"/>
        <w:right w:val="none" w:sz="0" w:space="0" w:color="auto"/>
      </w:divBdr>
    </w:div>
    <w:div w:id="1335066203">
      <w:bodyDiv w:val="1"/>
      <w:marLeft w:val="0"/>
      <w:marRight w:val="0"/>
      <w:marTop w:val="0"/>
      <w:marBottom w:val="0"/>
      <w:divBdr>
        <w:top w:val="none" w:sz="0" w:space="0" w:color="auto"/>
        <w:left w:val="none" w:sz="0" w:space="0" w:color="auto"/>
        <w:bottom w:val="none" w:sz="0" w:space="0" w:color="auto"/>
        <w:right w:val="none" w:sz="0" w:space="0" w:color="auto"/>
      </w:divBdr>
    </w:div>
    <w:div w:id="1336299680">
      <w:bodyDiv w:val="1"/>
      <w:marLeft w:val="0"/>
      <w:marRight w:val="0"/>
      <w:marTop w:val="0"/>
      <w:marBottom w:val="0"/>
      <w:divBdr>
        <w:top w:val="none" w:sz="0" w:space="0" w:color="auto"/>
        <w:left w:val="none" w:sz="0" w:space="0" w:color="auto"/>
        <w:bottom w:val="none" w:sz="0" w:space="0" w:color="auto"/>
        <w:right w:val="none" w:sz="0" w:space="0" w:color="auto"/>
      </w:divBdr>
    </w:div>
    <w:div w:id="1336372650">
      <w:bodyDiv w:val="1"/>
      <w:marLeft w:val="0"/>
      <w:marRight w:val="0"/>
      <w:marTop w:val="0"/>
      <w:marBottom w:val="0"/>
      <w:divBdr>
        <w:top w:val="none" w:sz="0" w:space="0" w:color="auto"/>
        <w:left w:val="none" w:sz="0" w:space="0" w:color="auto"/>
        <w:bottom w:val="none" w:sz="0" w:space="0" w:color="auto"/>
        <w:right w:val="none" w:sz="0" w:space="0" w:color="auto"/>
      </w:divBdr>
    </w:div>
    <w:div w:id="1336760964">
      <w:bodyDiv w:val="1"/>
      <w:marLeft w:val="0"/>
      <w:marRight w:val="0"/>
      <w:marTop w:val="0"/>
      <w:marBottom w:val="0"/>
      <w:divBdr>
        <w:top w:val="none" w:sz="0" w:space="0" w:color="auto"/>
        <w:left w:val="none" w:sz="0" w:space="0" w:color="auto"/>
        <w:bottom w:val="none" w:sz="0" w:space="0" w:color="auto"/>
        <w:right w:val="none" w:sz="0" w:space="0" w:color="auto"/>
      </w:divBdr>
    </w:div>
    <w:div w:id="1337658895">
      <w:bodyDiv w:val="1"/>
      <w:marLeft w:val="0"/>
      <w:marRight w:val="0"/>
      <w:marTop w:val="0"/>
      <w:marBottom w:val="0"/>
      <w:divBdr>
        <w:top w:val="none" w:sz="0" w:space="0" w:color="auto"/>
        <w:left w:val="none" w:sz="0" w:space="0" w:color="auto"/>
        <w:bottom w:val="none" w:sz="0" w:space="0" w:color="auto"/>
        <w:right w:val="none" w:sz="0" w:space="0" w:color="auto"/>
      </w:divBdr>
    </w:div>
    <w:div w:id="1338538734">
      <w:bodyDiv w:val="1"/>
      <w:marLeft w:val="0"/>
      <w:marRight w:val="0"/>
      <w:marTop w:val="0"/>
      <w:marBottom w:val="0"/>
      <w:divBdr>
        <w:top w:val="none" w:sz="0" w:space="0" w:color="auto"/>
        <w:left w:val="none" w:sz="0" w:space="0" w:color="auto"/>
        <w:bottom w:val="none" w:sz="0" w:space="0" w:color="auto"/>
        <w:right w:val="none" w:sz="0" w:space="0" w:color="auto"/>
      </w:divBdr>
    </w:div>
    <w:div w:id="1340231250">
      <w:bodyDiv w:val="1"/>
      <w:marLeft w:val="0"/>
      <w:marRight w:val="0"/>
      <w:marTop w:val="0"/>
      <w:marBottom w:val="0"/>
      <w:divBdr>
        <w:top w:val="none" w:sz="0" w:space="0" w:color="auto"/>
        <w:left w:val="none" w:sz="0" w:space="0" w:color="auto"/>
        <w:bottom w:val="none" w:sz="0" w:space="0" w:color="auto"/>
        <w:right w:val="none" w:sz="0" w:space="0" w:color="auto"/>
      </w:divBdr>
    </w:div>
    <w:div w:id="1342078316">
      <w:bodyDiv w:val="1"/>
      <w:marLeft w:val="0"/>
      <w:marRight w:val="0"/>
      <w:marTop w:val="0"/>
      <w:marBottom w:val="0"/>
      <w:divBdr>
        <w:top w:val="none" w:sz="0" w:space="0" w:color="auto"/>
        <w:left w:val="none" w:sz="0" w:space="0" w:color="auto"/>
        <w:bottom w:val="none" w:sz="0" w:space="0" w:color="auto"/>
        <w:right w:val="none" w:sz="0" w:space="0" w:color="auto"/>
      </w:divBdr>
    </w:div>
    <w:div w:id="1343698778">
      <w:bodyDiv w:val="1"/>
      <w:marLeft w:val="0"/>
      <w:marRight w:val="0"/>
      <w:marTop w:val="0"/>
      <w:marBottom w:val="0"/>
      <w:divBdr>
        <w:top w:val="none" w:sz="0" w:space="0" w:color="auto"/>
        <w:left w:val="none" w:sz="0" w:space="0" w:color="auto"/>
        <w:bottom w:val="none" w:sz="0" w:space="0" w:color="auto"/>
        <w:right w:val="none" w:sz="0" w:space="0" w:color="auto"/>
      </w:divBdr>
    </w:div>
    <w:div w:id="1344356936">
      <w:bodyDiv w:val="1"/>
      <w:marLeft w:val="0"/>
      <w:marRight w:val="0"/>
      <w:marTop w:val="0"/>
      <w:marBottom w:val="0"/>
      <w:divBdr>
        <w:top w:val="none" w:sz="0" w:space="0" w:color="auto"/>
        <w:left w:val="none" w:sz="0" w:space="0" w:color="auto"/>
        <w:bottom w:val="none" w:sz="0" w:space="0" w:color="auto"/>
        <w:right w:val="none" w:sz="0" w:space="0" w:color="auto"/>
      </w:divBdr>
    </w:div>
    <w:div w:id="1347294439">
      <w:bodyDiv w:val="1"/>
      <w:marLeft w:val="0"/>
      <w:marRight w:val="0"/>
      <w:marTop w:val="0"/>
      <w:marBottom w:val="0"/>
      <w:divBdr>
        <w:top w:val="none" w:sz="0" w:space="0" w:color="auto"/>
        <w:left w:val="none" w:sz="0" w:space="0" w:color="auto"/>
        <w:bottom w:val="none" w:sz="0" w:space="0" w:color="auto"/>
        <w:right w:val="none" w:sz="0" w:space="0" w:color="auto"/>
      </w:divBdr>
    </w:div>
    <w:div w:id="1348172270">
      <w:bodyDiv w:val="1"/>
      <w:marLeft w:val="0"/>
      <w:marRight w:val="0"/>
      <w:marTop w:val="0"/>
      <w:marBottom w:val="0"/>
      <w:divBdr>
        <w:top w:val="none" w:sz="0" w:space="0" w:color="auto"/>
        <w:left w:val="none" w:sz="0" w:space="0" w:color="auto"/>
        <w:bottom w:val="none" w:sz="0" w:space="0" w:color="auto"/>
        <w:right w:val="none" w:sz="0" w:space="0" w:color="auto"/>
      </w:divBdr>
    </w:div>
    <w:div w:id="1348409476">
      <w:bodyDiv w:val="1"/>
      <w:marLeft w:val="0"/>
      <w:marRight w:val="0"/>
      <w:marTop w:val="0"/>
      <w:marBottom w:val="0"/>
      <w:divBdr>
        <w:top w:val="none" w:sz="0" w:space="0" w:color="auto"/>
        <w:left w:val="none" w:sz="0" w:space="0" w:color="auto"/>
        <w:bottom w:val="none" w:sz="0" w:space="0" w:color="auto"/>
        <w:right w:val="none" w:sz="0" w:space="0" w:color="auto"/>
      </w:divBdr>
    </w:div>
    <w:div w:id="1348796958">
      <w:bodyDiv w:val="1"/>
      <w:marLeft w:val="0"/>
      <w:marRight w:val="0"/>
      <w:marTop w:val="0"/>
      <w:marBottom w:val="0"/>
      <w:divBdr>
        <w:top w:val="none" w:sz="0" w:space="0" w:color="auto"/>
        <w:left w:val="none" w:sz="0" w:space="0" w:color="auto"/>
        <w:bottom w:val="none" w:sz="0" w:space="0" w:color="auto"/>
        <w:right w:val="none" w:sz="0" w:space="0" w:color="auto"/>
      </w:divBdr>
    </w:div>
    <w:div w:id="1351295853">
      <w:bodyDiv w:val="1"/>
      <w:marLeft w:val="0"/>
      <w:marRight w:val="0"/>
      <w:marTop w:val="0"/>
      <w:marBottom w:val="0"/>
      <w:divBdr>
        <w:top w:val="none" w:sz="0" w:space="0" w:color="auto"/>
        <w:left w:val="none" w:sz="0" w:space="0" w:color="auto"/>
        <w:bottom w:val="none" w:sz="0" w:space="0" w:color="auto"/>
        <w:right w:val="none" w:sz="0" w:space="0" w:color="auto"/>
      </w:divBdr>
    </w:div>
    <w:div w:id="1351877534">
      <w:bodyDiv w:val="1"/>
      <w:marLeft w:val="0"/>
      <w:marRight w:val="0"/>
      <w:marTop w:val="0"/>
      <w:marBottom w:val="0"/>
      <w:divBdr>
        <w:top w:val="none" w:sz="0" w:space="0" w:color="auto"/>
        <w:left w:val="none" w:sz="0" w:space="0" w:color="auto"/>
        <w:bottom w:val="none" w:sz="0" w:space="0" w:color="auto"/>
        <w:right w:val="none" w:sz="0" w:space="0" w:color="auto"/>
      </w:divBdr>
    </w:div>
    <w:div w:id="1352148659">
      <w:bodyDiv w:val="1"/>
      <w:marLeft w:val="0"/>
      <w:marRight w:val="0"/>
      <w:marTop w:val="0"/>
      <w:marBottom w:val="0"/>
      <w:divBdr>
        <w:top w:val="none" w:sz="0" w:space="0" w:color="auto"/>
        <w:left w:val="none" w:sz="0" w:space="0" w:color="auto"/>
        <w:bottom w:val="none" w:sz="0" w:space="0" w:color="auto"/>
        <w:right w:val="none" w:sz="0" w:space="0" w:color="auto"/>
      </w:divBdr>
    </w:div>
    <w:div w:id="1352998891">
      <w:bodyDiv w:val="1"/>
      <w:marLeft w:val="0"/>
      <w:marRight w:val="0"/>
      <w:marTop w:val="0"/>
      <w:marBottom w:val="0"/>
      <w:divBdr>
        <w:top w:val="none" w:sz="0" w:space="0" w:color="auto"/>
        <w:left w:val="none" w:sz="0" w:space="0" w:color="auto"/>
        <w:bottom w:val="none" w:sz="0" w:space="0" w:color="auto"/>
        <w:right w:val="none" w:sz="0" w:space="0" w:color="auto"/>
      </w:divBdr>
    </w:div>
    <w:div w:id="1354647708">
      <w:bodyDiv w:val="1"/>
      <w:marLeft w:val="0"/>
      <w:marRight w:val="0"/>
      <w:marTop w:val="0"/>
      <w:marBottom w:val="0"/>
      <w:divBdr>
        <w:top w:val="none" w:sz="0" w:space="0" w:color="auto"/>
        <w:left w:val="none" w:sz="0" w:space="0" w:color="auto"/>
        <w:bottom w:val="none" w:sz="0" w:space="0" w:color="auto"/>
        <w:right w:val="none" w:sz="0" w:space="0" w:color="auto"/>
      </w:divBdr>
    </w:div>
    <w:div w:id="1355037069">
      <w:bodyDiv w:val="1"/>
      <w:marLeft w:val="0"/>
      <w:marRight w:val="0"/>
      <w:marTop w:val="0"/>
      <w:marBottom w:val="0"/>
      <w:divBdr>
        <w:top w:val="none" w:sz="0" w:space="0" w:color="auto"/>
        <w:left w:val="none" w:sz="0" w:space="0" w:color="auto"/>
        <w:bottom w:val="none" w:sz="0" w:space="0" w:color="auto"/>
        <w:right w:val="none" w:sz="0" w:space="0" w:color="auto"/>
      </w:divBdr>
    </w:div>
    <w:div w:id="1356272152">
      <w:bodyDiv w:val="1"/>
      <w:marLeft w:val="0"/>
      <w:marRight w:val="0"/>
      <w:marTop w:val="0"/>
      <w:marBottom w:val="0"/>
      <w:divBdr>
        <w:top w:val="none" w:sz="0" w:space="0" w:color="auto"/>
        <w:left w:val="none" w:sz="0" w:space="0" w:color="auto"/>
        <w:bottom w:val="none" w:sz="0" w:space="0" w:color="auto"/>
        <w:right w:val="none" w:sz="0" w:space="0" w:color="auto"/>
      </w:divBdr>
    </w:div>
    <w:div w:id="1358775031">
      <w:bodyDiv w:val="1"/>
      <w:marLeft w:val="0"/>
      <w:marRight w:val="0"/>
      <w:marTop w:val="0"/>
      <w:marBottom w:val="0"/>
      <w:divBdr>
        <w:top w:val="none" w:sz="0" w:space="0" w:color="auto"/>
        <w:left w:val="none" w:sz="0" w:space="0" w:color="auto"/>
        <w:bottom w:val="none" w:sz="0" w:space="0" w:color="auto"/>
        <w:right w:val="none" w:sz="0" w:space="0" w:color="auto"/>
      </w:divBdr>
    </w:div>
    <w:div w:id="1361467922">
      <w:bodyDiv w:val="1"/>
      <w:marLeft w:val="0"/>
      <w:marRight w:val="0"/>
      <w:marTop w:val="0"/>
      <w:marBottom w:val="0"/>
      <w:divBdr>
        <w:top w:val="none" w:sz="0" w:space="0" w:color="auto"/>
        <w:left w:val="none" w:sz="0" w:space="0" w:color="auto"/>
        <w:bottom w:val="none" w:sz="0" w:space="0" w:color="auto"/>
        <w:right w:val="none" w:sz="0" w:space="0" w:color="auto"/>
      </w:divBdr>
    </w:div>
    <w:div w:id="1364136655">
      <w:bodyDiv w:val="1"/>
      <w:marLeft w:val="0"/>
      <w:marRight w:val="0"/>
      <w:marTop w:val="0"/>
      <w:marBottom w:val="0"/>
      <w:divBdr>
        <w:top w:val="none" w:sz="0" w:space="0" w:color="auto"/>
        <w:left w:val="none" w:sz="0" w:space="0" w:color="auto"/>
        <w:bottom w:val="none" w:sz="0" w:space="0" w:color="auto"/>
        <w:right w:val="none" w:sz="0" w:space="0" w:color="auto"/>
      </w:divBdr>
    </w:div>
    <w:div w:id="1371565672">
      <w:bodyDiv w:val="1"/>
      <w:marLeft w:val="0"/>
      <w:marRight w:val="0"/>
      <w:marTop w:val="0"/>
      <w:marBottom w:val="0"/>
      <w:divBdr>
        <w:top w:val="none" w:sz="0" w:space="0" w:color="auto"/>
        <w:left w:val="none" w:sz="0" w:space="0" w:color="auto"/>
        <w:bottom w:val="none" w:sz="0" w:space="0" w:color="auto"/>
        <w:right w:val="none" w:sz="0" w:space="0" w:color="auto"/>
      </w:divBdr>
    </w:div>
    <w:div w:id="1371686459">
      <w:bodyDiv w:val="1"/>
      <w:marLeft w:val="0"/>
      <w:marRight w:val="0"/>
      <w:marTop w:val="0"/>
      <w:marBottom w:val="0"/>
      <w:divBdr>
        <w:top w:val="none" w:sz="0" w:space="0" w:color="auto"/>
        <w:left w:val="none" w:sz="0" w:space="0" w:color="auto"/>
        <w:bottom w:val="none" w:sz="0" w:space="0" w:color="auto"/>
        <w:right w:val="none" w:sz="0" w:space="0" w:color="auto"/>
      </w:divBdr>
    </w:div>
    <w:div w:id="1374119013">
      <w:bodyDiv w:val="1"/>
      <w:marLeft w:val="0"/>
      <w:marRight w:val="0"/>
      <w:marTop w:val="0"/>
      <w:marBottom w:val="0"/>
      <w:divBdr>
        <w:top w:val="none" w:sz="0" w:space="0" w:color="auto"/>
        <w:left w:val="none" w:sz="0" w:space="0" w:color="auto"/>
        <w:bottom w:val="none" w:sz="0" w:space="0" w:color="auto"/>
        <w:right w:val="none" w:sz="0" w:space="0" w:color="auto"/>
      </w:divBdr>
    </w:div>
    <w:div w:id="1374769600">
      <w:bodyDiv w:val="1"/>
      <w:marLeft w:val="0"/>
      <w:marRight w:val="0"/>
      <w:marTop w:val="0"/>
      <w:marBottom w:val="0"/>
      <w:divBdr>
        <w:top w:val="none" w:sz="0" w:space="0" w:color="auto"/>
        <w:left w:val="none" w:sz="0" w:space="0" w:color="auto"/>
        <w:bottom w:val="none" w:sz="0" w:space="0" w:color="auto"/>
        <w:right w:val="none" w:sz="0" w:space="0" w:color="auto"/>
      </w:divBdr>
    </w:div>
    <w:div w:id="1374840621">
      <w:bodyDiv w:val="1"/>
      <w:marLeft w:val="0"/>
      <w:marRight w:val="0"/>
      <w:marTop w:val="0"/>
      <w:marBottom w:val="0"/>
      <w:divBdr>
        <w:top w:val="none" w:sz="0" w:space="0" w:color="auto"/>
        <w:left w:val="none" w:sz="0" w:space="0" w:color="auto"/>
        <w:bottom w:val="none" w:sz="0" w:space="0" w:color="auto"/>
        <w:right w:val="none" w:sz="0" w:space="0" w:color="auto"/>
      </w:divBdr>
    </w:div>
    <w:div w:id="1375038209">
      <w:bodyDiv w:val="1"/>
      <w:marLeft w:val="0"/>
      <w:marRight w:val="0"/>
      <w:marTop w:val="0"/>
      <w:marBottom w:val="0"/>
      <w:divBdr>
        <w:top w:val="none" w:sz="0" w:space="0" w:color="auto"/>
        <w:left w:val="none" w:sz="0" w:space="0" w:color="auto"/>
        <w:bottom w:val="none" w:sz="0" w:space="0" w:color="auto"/>
        <w:right w:val="none" w:sz="0" w:space="0" w:color="auto"/>
      </w:divBdr>
    </w:div>
    <w:div w:id="1382750200">
      <w:bodyDiv w:val="1"/>
      <w:marLeft w:val="0"/>
      <w:marRight w:val="0"/>
      <w:marTop w:val="0"/>
      <w:marBottom w:val="0"/>
      <w:divBdr>
        <w:top w:val="none" w:sz="0" w:space="0" w:color="auto"/>
        <w:left w:val="none" w:sz="0" w:space="0" w:color="auto"/>
        <w:bottom w:val="none" w:sz="0" w:space="0" w:color="auto"/>
        <w:right w:val="none" w:sz="0" w:space="0" w:color="auto"/>
      </w:divBdr>
    </w:div>
    <w:div w:id="1382821539">
      <w:bodyDiv w:val="1"/>
      <w:marLeft w:val="0"/>
      <w:marRight w:val="0"/>
      <w:marTop w:val="0"/>
      <w:marBottom w:val="0"/>
      <w:divBdr>
        <w:top w:val="none" w:sz="0" w:space="0" w:color="auto"/>
        <w:left w:val="none" w:sz="0" w:space="0" w:color="auto"/>
        <w:bottom w:val="none" w:sz="0" w:space="0" w:color="auto"/>
        <w:right w:val="none" w:sz="0" w:space="0" w:color="auto"/>
      </w:divBdr>
    </w:div>
    <w:div w:id="1383363413">
      <w:bodyDiv w:val="1"/>
      <w:marLeft w:val="0"/>
      <w:marRight w:val="0"/>
      <w:marTop w:val="0"/>
      <w:marBottom w:val="0"/>
      <w:divBdr>
        <w:top w:val="none" w:sz="0" w:space="0" w:color="auto"/>
        <w:left w:val="none" w:sz="0" w:space="0" w:color="auto"/>
        <w:bottom w:val="none" w:sz="0" w:space="0" w:color="auto"/>
        <w:right w:val="none" w:sz="0" w:space="0" w:color="auto"/>
      </w:divBdr>
    </w:div>
    <w:div w:id="1384015195">
      <w:bodyDiv w:val="1"/>
      <w:marLeft w:val="0"/>
      <w:marRight w:val="0"/>
      <w:marTop w:val="0"/>
      <w:marBottom w:val="0"/>
      <w:divBdr>
        <w:top w:val="none" w:sz="0" w:space="0" w:color="auto"/>
        <w:left w:val="none" w:sz="0" w:space="0" w:color="auto"/>
        <w:bottom w:val="none" w:sz="0" w:space="0" w:color="auto"/>
        <w:right w:val="none" w:sz="0" w:space="0" w:color="auto"/>
      </w:divBdr>
    </w:div>
    <w:div w:id="1385444709">
      <w:bodyDiv w:val="1"/>
      <w:marLeft w:val="0"/>
      <w:marRight w:val="0"/>
      <w:marTop w:val="0"/>
      <w:marBottom w:val="0"/>
      <w:divBdr>
        <w:top w:val="none" w:sz="0" w:space="0" w:color="auto"/>
        <w:left w:val="none" w:sz="0" w:space="0" w:color="auto"/>
        <w:bottom w:val="none" w:sz="0" w:space="0" w:color="auto"/>
        <w:right w:val="none" w:sz="0" w:space="0" w:color="auto"/>
      </w:divBdr>
    </w:div>
    <w:div w:id="1388338944">
      <w:bodyDiv w:val="1"/>
      <w:marLeft w:val="0"/>
      <w:marRight w:val="0"/>
      <w:marTop w:val="0"/>
      <w:marBottom w:val="0"/>
      <w:divBdr>
        <w:top w:val="none" w:sz="0" w:space="0" w:color="auto"/>
        <w:left w:val="none" w:sz="0" w:space="0" w:color="auto"/>
        <w:bottom w:val="none" w:sz="0" w:space="0" w:color="auto"/>
        <w:right w:val="none" w:sz="0" w:space="0" w:color="auto"/>
      </w:divBdr>
    </w:div>
    <w:div w:id="1394155097">
      <w:bodyDiv w:val="1"/>
      <w:marLeft w:val="0"/>
      <w:marRight w:val="0"/>
      <w:marTop w:val="0"/>
      <w:marBottom w:val="0"/>
      <w:divBdr>
        <w:top w:val="none" w:sz="0" w:space="0" w:color="auto"/>
        <w:left w:val="none" w:sz="0" w:space="0" w:color="auto"/>
        <w:bottom w:val="none" w:sz="0" w:space="0" w:color="auto"/>
        <w:right w:val="none" w:sz="0" w:space="0" w:color="auto"/>
      </w:divBdr>
    </w:div>
    <w:div w:id="1402830213">
      <w:bodyDiv w:val="1"/>
      <w:marLeft w:val="0"/>
      <w:marRight w:val="0"/>
      <w:marTop w:val="0"/>
      <w:marBottom w:val="0"/>
      <w:divBdr>
        <w:top w:val="none" w:sz="0" w:space="0" w:color="auto"/>
        <w:left w:val="none" w:sz="0" w:space="0" w:color="auto"/>
        <w:bottom w:val="none" w:sz="0" w:space="0" w:color="auto"/>
        <w:right w:val="none" w:sz="0" w:space="0" w:color="auto"/>
      </w:divBdr>
    </w:div>
    <w:div w:id="1405642103">
      <w:bodyDiv w:val="1"/>
      <w:marLeft w:val="0"/>
      <w:marRight w:val="0"/>
      <w:marTop w:val="0"/>
      <w:marBottom w:val="0"/>
      <w:divBdr>
        <w:top w:val="none" w:sz="0" w:space="0" w:color="auto"/>
        <w:left w:val="none" w:sz="0" w:space="0" w:color="auto"/>
        <w:bottom w:val="none" w:sz="0" w:space="0" w:color="auto"/>
        <w:right w:val="none" w:sz="0" w:space="0" w:color="auto"/>
      </w:divBdr>
    </w:div>
    <w:div w:id="1406760793">
      <w:bodyDiv w:val="1"/>
      <w:marLeft w:val="0"/>
      <w:marRight w:val="0"/>
      <w:marTop w:val="0"/>
      <w:marBottom w:val="0"/>
      <w:divBdr>
        <w:top w:val="none" w:sz="0" w:space="0" w:color="auto"/>
        <w:left w:val="none" w:sz="0" w:space="0" w:color="auto"/>
        <w:bottom w:val="none" w:sz="0" w:space="0" w:color="auto"/>
        <w:right w:val="none" w:sz="0" w:space="0" w:color="auto"/>
      </w:divBdr>
    </w:div>
    <w:div w:id="1407190044">
      <w:bodyDiv w:val="1"/>
      <w:marLeft w:val="0"/>
      <w:marRight w:val="0"/>
      <w:marTop w:val="0"/>
      <w:marBottom w:val="0"/>
      <w:divBdr>
        <w:top w:val="none" w:sz="0" w:space="0" w:color="auto"/>
        <w:left w:val="none" w:sz="0" w:space="0" w:color="auto"/>
        <w:bottom w:val="none" w:sz="0" w:space="0" w:color="auto"/>
        <w:right w:val="none" w:sz="0" w:space="0" w:color="auto"/>
      </w:divBdr>
    </w:div>
    <w:div w:id="1407218781">
      <w:bodyDiv w:val="1"/>
      <w:marLeft w:val="0"/>
      <w:marRight w:val="0"/>
      <w:marTop w:val="0"/>
      <w:marBottom w:val="0"/>
      <w:divBdr>
        <w:top w:val="none" w:sz="0" w:space="0" w:color="auto"/>
        <w:left w:val="none" w:sz="0" w:space="0" w:color="auto"/>
        <w:bottom w:val="none" w:sz="0" w:space="0" w:color="auto"/>
        <w:right w:val="none" w:sz="0" w:space="0" w:color="auto"/>
      </w:divBdr>
    </w:div>
    <w:div w:id="1407262923">
      <w:bodyDiv w:val="1"/>
      <w:marLeft w:val="0"/>
      <w:marRight w:val="0"/>
      <w:marTop w:val="0"/>
      <w:marBottom w:val="0"/>
      <w:divBdr>
        <w:top w:val="none" w:sz="0" w:space="0" w:color="auto"/>
        <w:left w:val="none" w:sz="0" w:space="0" w:color="auto"/>
        <w:bottom w:val="none" w:sz="0" w:space="0" w:color="auto"/>
        <w:right w:val="none" w:sz="0" w:space="0" w:color="auto"/>
      </w:divBdr>
    </w:div>
    <w:div w:id="1408188864">
      <w:bodyDiv w:val="1"/>
      <w:marLeft w:val="0"/>
      <w:marRight w:val="0"/>
      <w:marTop w:val="0"/>
      <w:marBottom w:val="0"/>
      <w:divBdr>
        <w:top w:val="none" w:sz="0" w:space="0" w:color="auto"/>
        <w:left w:val="none" w:sz="0" w:space="0" w:color="auto"/>
        <w:bottom w:val="none" w:sz="0" w:space="0" w:color="auto"/>
        <w:right w:val="none" w:sz="0" w:space="0" w:color="auto"/>
      </w:divBdr>
    </w:div>
    <w:div w:id="1408531590">
      <w:bodyDiv w:val="1"/>
      <w:marLeft w:val="0"/>
      <w:marRight w:val="0"/>
      <w:marTop w:val="0"/>
      <w:marBottom w:val="0"/>
      <w:divBdr>
        <w:top w:val="none" w:sz="0" w:space="0" w:color="auto"/>
        <w:left w:val="none" w:sz="0" w:space="0" w:color="auto"/>
        <w:bottom w:val="none" w:sz="0" w:space="0" w:color="auto"/>
        <w:right w:val="none" w:sz="0" w:space="0" w:color="auto"/>
      </w:divBdr>
    </w:div>
    <w:div w:id="1409233994">
      <w:bodyDiv w:val="1"/>
      <w:marLeft w:val="0"/>
      <w:marRight w:val="0"/>
      <w:marTop w:val="0"/>
      <w:marBottom w:val="0"/>
      <w:divBdr>
        <w:top w:val="none" w:sz="0" w:space="0" w:color="auto"/>
        <w:left w:val="none" w:sz="0" w:space="0" w:color="auto"/>
        <w:bottom w:val="none" w:sz="0" w:space="0" w:color="auto"/>
        <w:right w:val="none" w:sz="0" w:space="0" w:color="auto"/>
      </w:divBdr>
    </w:div>
    <w:div w:id="1410276489">
      <w:bodyDiv w:val="1"/>
      <w:marLeft w:val="0"/>
      <w:marRight w:val="0"/>
      <w:marTop w:val="0"/>
      <w:marBottom w:val="0"/>
      <w:divBdr>
        <w:top w:val="none" w:sz="0" w:space="0" w:color="auto"/>
        <w:left w:val="none" w:sz="0" w:space="0" w:color="auto"/>
        <w:bottom w:val="none" w:sz="0" w:space="0" w:color="auto"/>
        <w:right w:val="none" w:sz="0" w:space="0" w:color="auto"/>
      </w:divBdr>
    </w:div>
    <w:div w:id="1411387419">
      <w:bodyDiv w:val="1"/>
      <w:marLeft w:val="0"/>
      <w:marRight w:val="0"/>
      <w:marTop w:val="0"/>
      <w:marBottom w:val="0"/>
      <w:divBdr>
        <w:top w:val="none" w:sz="0" w:space="0" w:color="auto"/>
        <w:left w:val="none" w:sz="0" w:space="0" w:color="auto"/>
        <w:bottom w:val="none" w:sz="0" w:space="0" w:color="auto"/>
        <w:right w:val="none" w:sz="0" w:space="0" w:color="auto"/>
      </w:divBdr>
    </w:div>
    <w:div w:id="1413091255">
      <w:bodyDiv w:val="1"/>
      <w:marLeft w:val="0"/>
      <w:marRight w:val="0"/>
      <w:marTop w:val="0"/>
      <w:marBottom w:val="0"/>
      <w:divBdr>
        <w:top w:val="none" w:sz="0" w:space="0" w:color="auto"/>
        <w:left w:val="none" w:sz="0" w:space="0" w:color="auto"/>
        <w:bottom w:val="none" w:sz="0" w:space="0" w:color="auto"/>
        <w:right w:val="none" w:sz="0" w:space="0" w:color="auto"/>
      </w:divBdr>
    </w:div>
    <w:div w:id="1414745576">
      <w:bodyDiv w:val="1"/>
      <w:marLeft w:val="0"/>
      <w:marRight w:val="0"/>
      <w:marTop w:val="0"/>
      <w:marBottom w:val="0"/>
      <w:divBdr>
        <w:top w:val="none" w:sz="0" w:space="0" w:color="auto"/>
        <w:left w:val="none" w:sz="0" w:space="0" w:color="auto"/>
        <w:bottom w:val="none" w:sz="0" w:space="0" w:color="auto"/>
        <w:right w:val="none" w:sz="0" w:space="0" w:color="auto"/>
      </w:divBdr>
    </w:div>
    <w:div w:id="1418483259">
      <w:bodyDiv w:val="1"/>
      <w:marLeft w:val="0"/>
      <w:marRight w:val="0"/>
      <w:marTop w:val="0"/>
      <w:marBottom w:val="0"/>
      <w:divBdr>
        <w:top w:val="none" w:sz="0" w:space="0" w:color="auto"/>
        <w:left w:val="none" w:sz="0" w:space="0" w:color="auto"/>
        <w:bottom w:val="none" w:sz="0" w:space="0" w:color="auto"/>
        <w:right w:val="none" w:sz="0" w:space="0" w:color="auto"/>
      </w:divBdr>
    </w:div>
    <w:div w:id="1419641581">
      <w:bodyDiv w:val="1"/>
      <w:marLeft w:val="0"/>
      <w:marRight w:val="0"/>
      <w:marTop w:val="0"/>
      <w:marBottom w:val="0"/>
      <w:divBdr>
        <w:top w:val="none" w:sz="0" w:space="0" w:color="auto"/>
        <w:left w:val="none" w:sz="0" w:space="0" w:color="auto"/>
        <w:bottom w:val="none" w:sz="0" w:space="0" w:color="auto"/>
        <w:right w:val="none" w:sz="0" w:space="0" w:color="auto"/>
      </w:divBdr>
    </w:div>
    <w:div w:id="1419912595">
      <w:bodyDiv w:val="1"/>
      <w:marLeft w:val="0"/>
      <w:marRight w:val="0"/>
      <w:marTop w:val="0"/>
      <w:marBottom w:val="0"/>
      <w:divBdr>
        <w:top w:val="none" w:sz="0" w:space="0" w:color="auto"/>
        <w:left w:val="none" w:sz="0" w:space="0" w:color="auto"/>
        <w:bottom w:val="none" w:sz="0" w:space="0" w:color="auto"/>
        <w:right w:val="none" w:sz="0" w:space="0" w:color="auto"/>
      </w:divBdr>
    </w:div>
    <w:div w:id="1421176440">
      <w:bodyDiv w:val="1"/>
      <w:marLeft w:val="0"/>
      <w:marRight w:val="0"/>
      <w:marTop w:val="0"/>
      <w:marBottom w:val="0"/>
      <w:divBdr>
        <w:top w:val="none" w:sz="0" w:space="0" w:color="auto"/>
        <w:left w:val="none" w:sz="0" w:space="0" w:color="auto"/>
        <w:bottom w:val="none" w:sz="0" w:space="0" w:color="auto"/>
        <w:right w:val="none" w:sz="0" w:space="0" w:color="auto"/>
      </w:divBdr>
    </w:div>
    <w:div w:id="1422221374">
      <w:bodyDiv w:val="1"/>
      <w:marLeft w:val="0"/>
      <w:marRight w:val="0"/>
      <w:marTop w:val="0"/>
      <w:marBottom w:val="0"/>
      <w:divBdr>
        <w:top w:val="none" w:sz="0" w:space="0" w:color="auto"/>
        <w:left w:val="none" w:sz="0" w:space="0" w:color="auto"/>
        <w:bottom w:val="none" w:sz="0" w:space="0" w:color="auto"/>
        <w:right w:val="none" w:sz="0" w:space="0" w:color="auto"/>
      </w:divBdr>
    </w:div>
    <w:div w:id="1422485618">
      <w:bodyDiv w:val="1"/>
      <w:marLeft w:val="0"/>
      <w:marRight w:val="0"/>
      <w:marTop w:val="0"/>
      <w:marBottom w:val="0"/>
      <w:divBdr>
        <w:top w:val="none" w:sz="0" w:space="0" w:color="auto"/>
        <w:left w:val="none" w:sz="0" w:space="0" w:color="auto"/>
        <w:bottom w:val="none" w:sz="0" w:space="0" w:color="auto"/>
        <w:right w:val="none" w:sz="0" w:space="0" w:color="auto"/>
      </w:divBdr>
    </w:div>
    <w:div w:id="1423450151">
      <w:bodyDiv w:val="1"/>
      <w:marLeft w:val="0"/>
      <w:marRight w:val="0"/>
      <w:marTop w:val="0"/>
      <w:marBottom w:val="0"/>
      <w:divBdr>
        <w:top w:val="none" w:sz="0" w:space="0" w:color="auto"/>
        <w:left w:val="none" w:sz="0" w:space="0" w:color="auto"/>
        <w:bottom w:val="none" w:sz="0" w:space="0" w:color="auto"/>
        <w:right w:val="none" w:sz="0" w:space="0" w:color="auto"/>
      </w:divBdr>
    </w:div>
    <w:div w:id="1424375325">
      <w:bodyDiv w:val="1"/>
      <w:marLeft w:val="0"/>
      <w:marRight w:val="0"/>
      <w:marTop w:val="0"/>
      <w:marBottom w:val="0"/>
      <w:divBdr>
        <w:top w:val="none" w:sz="0" w:space="0" w:color="auto"/>
        <w:left w:val="none" w:sz="0" w:space="0" w:color="auto"/>
        <w:bottom w:val="none" w:sz="0" w:space="0" w:color="auto"/>
        <w:right w:val="none" w:sz="0" w:space="0" w:color="auto"/>
      </w:divBdr>
    </w:div>
    <w:div w:id="1425960446">
      <w:bodyDiv w:val="1"/>
      <w:marLeft w:val="0"/>
      <w:marRight w:val="0"/>
      <w:marTop w:val="0"/>
      <w:marBottom w:val="0"/>
      <w:divBdr>
        <w:top w:val="none" w:sz="0" w:space="0" w:color="auto"/>
        <w:left w:val="none" w:sz="0" w:space="0" w:color="auto"/>
        <w:bottom w:val="none" w:sz="0" w:space="0" w:color="auto"/>
        <w:right w:val="none" w:sz="0" w:space="0" w:color="auto"/>
      </w:divBdr>
    </w:div>
    <w:div w:id="1428036517">
      <w:bodyDiv w:val="1"/>
      <w:marLeft w:val="0"/>
      <w:marRight w:val="0"/>
      <w:marTop w:val="0"/>
      <w:marBottom w:val="0"/>
      <w:divBdr>
        <w:top w:val="none" w:sz="0" w:space="0" w:color="auto"/>
        <w:left w:val="none" w:sz="0" w:space="0" w:color="auto"/>
        <w:bottom w:val="none" w:sz="0" w:space="0" w:color="auto"/>
        <w:right w:val="none" w:sz="0" w:space="0" w:color="auto"/>
      </w:divBdr>
    </w:div>
    <w:div w:id="1432429551">
      <w:bodyDiv w:val="1"/>
      <w:marLeft w:val="0"/>
      <w:marRight w:val="0"/>
      <w:marTop w:val="0"/>
      <w:marBottom w:val="0"/>
      <w:divBdr>
        <w:top w:val="none" w:sz="0" w:space="0" w:color="auto"/>
        <w:left w:val="none" w:sz="0" w:space="0" w:color="auto"/>
        <w:bottom w:val="none" w:sz="0" w:space="0" w:color="auto"/>
        <w:right w:val="none" w:sz="0" w:space="0" w:color="auto"/>
      </w:divBdr>
    </w:div>
    <w:div w:id="1439792942">
      <w:bodyDiv w:val="1"/>
      <w:marLeft w:val="0"/>
      <w:marRight w:val="0"/>
      <w:marTop w:val="0"/>
      <w:marBottom w:val="0"/>
      <w:divBdr>
        <w:top w:val="none" w:sz="0" w:space="0" w:color="auto"/>
        <w:left w:val="none" w:sz="0" w:space="0" w:color="auto"/>
        <w:bottom w:val="none" w:sz="0" w:space="0" w:color="auto"/>
        <w:right w:val="none" w:sz="0" w:space="0" w:color="auto"/>
      </w:divBdr>
    </w:div>
    <w:div w:id="1441683337">
      <w:bodyDiv w:val="1"/>
      <w:marLeft w:val="0"/>
      <w:marRight w:val="0"/>
      <w:marTop w:val="0"/>
      <w:marBottom w:val="0"/>
      <w:divBdr>
        <w:top w:val="none" w:sz="0" w:space="0" w:color="auto"/>
        <w:left w:val="none" w:sz="0" w:space="0" w:color="auto"/>
        <w:bottom w:val="none" w:sz="0" w:space="0" w:color="auto"/>
        <w:right w:val="none" w:sz="0" w:space="0" w:color="auto"/>
      </w:divBdr>
    </w:div>
    <w:div w:id="1441953195">
      <w:bodyDiv w:val="1"/>
      <w:marLeft w:val="0"/>
      <w:marRight w:val="0"/>
      <w:marTop w:val="0"/>
      <w:marBottom w:val="0"/>
      <w:divBdr>
        <w:top w:val="none" w:sz="0" w:space="0" w:color="auto"/>
        <w:left w:val="none" w:sz="0" w:space="0" w:color="auto"/>
        <w:bottom w:val="none" w:sz="0" w:space="0" w:color="auto"/>
        <w:right w:val="none" w:sz="0" w:space="0" w:color="auto"/>
      </w:divBdr>
    </w:div>
    <w:div w:id="1443648525">
      <w:bodyDiv w:val="1"/>
      <w:marLeft w:val="0"/>
      <w:marRight w:val="0"/>
      <w:marTop w:val="0"/>
      <w:marBottom w:val="0"/>
      <w:divBdr>
        <w:top w:val="none" w:sz="0" w:space="0" w:color="auto"/>
        <w:left w:val="none" w:sz="0" w:space="0" w:color="auto"/>
        <w:bottom w:val="none" w:sz="0" w:space="0" w:color="auto"/>
        <w:right w:val="none" w:sz="0" w:space="0" w:color="auto"/>
      </w:divBdr>
    </w:div>
    <w:div w:id="1447115179">
      <w:bodyDiv w:val="1"/>
      <w:marLeft w:val="0"/>
      <w:marRight w:val="0"/>
      <w:marTop w:val="0"/>
      <w:marBottom w:val="0"/>
      <w:divBdr>
        <w:top w:val="none" w:sz="0" w:space="0" w:color="auto"/>
        <w:left w:val="none" w:sz="0" w:space="0" w:color="auto"/>
        <w:bottom w:val="none" w:sz="0" w:space="0" w:color="auto"/>
        <w:right w:val="none" w:sz="0" w:space="0" w:color="auto"/>
      </w:divBdr>
    </w:div>
    <w:div w:id="1450276145">
      <w:bodyDiv w:val="1"/>
      <w:marLeft w:val="0"/>
      <w:marRight w:val="0"/>
      <w:marTop w:val="0"/>
      <w:marBottom w:val="0"/>
      <w:divBdr>
        <w:top w:val="none" w:sz="0" w:space="0" w:color="auto"/>
        <w:left w:val="none" w:sz="0" w:space="0" w:color="auto"/>
        <w:bottom w:val="none" w:sz="0" w:space="0" w:color="auto"/>
        <w:right w:val="none" w:sz="0" w:space="0" w:color="auto"/>
      </w:divBdr>
    </w:div>
    <w:div w:id="1451438279">
      <w:bodyDiv w:val="1"/>
      <w:marLeft w:val="0"/>
      <w:marRight w:val="0"/>
      <w:marTop w:val="0"/>
      <w:marBottom w:val="0"/>
      <w:divBdr>
        <w:top w:val="none" w:sz="0" w:space="0" w:color="auto"/>
        <w:left w:val="none" w:sz="0" w:space="0" w:color="auto"/>
        <w:bottom w:val="none" w:sz="0" w:space="0" w:color="auto"/>
        <w:right w:val="none" w:sz="0" w:space="0" w:color="auto"/>
      </w:divBdr>
    </w:div>
    <w:div w:id="1453017437">
      <w:bodyDiv w:val="1"/>
      <w:marLeft w:val="0"/>
      <w:marRight w:val="0"/>
      <w:marTop w:val="0"/>
      <w:marBottom w:val="0"/>
      <w:divBdr>
        <w:top w:val="none" w:sz="0" w:space="0" w:color="auto"/>
        <w:left w:val="none" w:sz="0" w:space="0" w:color="auto"/>
        <w:bottom w:val="none" w:sz="0" w:space="0" w:color="auto"/>
        <w:right w:val="none" w:sz="0" w:space="0" w:color="auto"/>
      </w:divBdr>
    </w:div>
    <w:div w:id="1454785179">
      <w:bodyDiv w:val="1"/>
      <w:marLeft w:val="0"/>
      <w:marRight w:val="0"/>
      <w:marTop w:val="0"/>
      <w:marBottom w:val="0"/>
      <w:divBdr>
        <w:top w:val="none" w:sz="0" w:space="0" w:color="auto"/>
        <w:left w:val="none" w:sz="0" w:space="0" w:color="auto"/>
        <w:bottom w:val="none" w:sz="0" w:space="0" w:color="auto"/>
        <w:right w:val="none" w:sz="0" w:space="0" w:color="auto"/>
      </w:divBdr>
    </w:div>
    <w:div w:id="1457018367">
      <w:bodyDiv w:val="1"/>
      <w:marLeft w:val="0"/>
      <w:marRight w:val="0"/>
      <w:marTop w:val="0"/>
      <w:marBottom w:val="0"/>
      <w:divBdr>
        <w:top w:val="none" w:sz="0" w:space="0" w:color="auto"/>
        <w:left w:val="none" w:sz="0" w:space="0" w:color="auto"/>
        <w:bottom w:val="none" w:sz="0" w:space="0" w:color="auto"/>
        <w:right w:val="none" w:sz="0" w:space="0" w:color="auto"/>
      </w:divBdr>
    </w:div>
    <w:div w:id="1458718233">
      <w:bodyDiv w:val="1"/>
      <w:marLeft w:val="0"/>
      <w:marRight w:val="0"/>
      <w:marTop w:val="0"/>
      <w:marBottom w:val="0"/>
      <w:divBdr>
        <w:top w:val="none" w:sz="0" w:space="0" w:color="auto"/>
        <w:left w:val="none" w:sz="0" w:space="0" w:color="auto"/>
        <w:bottom w:val="none" w:sz="0" w:space="0" w:color="auto"/>
        <w:right w:val="none" w:sz="0" w:space="0" w:color="auto"/>
      </w:divBdr>
    </w:div>
    <w:div w:id="1459449504">
      <w:bodyDiv w:val="1"/>
      <w:marLeft w:val="0"/>
      <w:marRight w:val="0"/>
      <w:marTop w:val="0"/>
      <w:marBottom w:val="0"/>
      <w:divBdr>
        <w:top w:val="none" w:sz="0" w:space="0" w:color="auto"/>
        <w:left w:val="none" w:sz="0" w:space="0" w:color="auto"/>
        <w:bottom w:val="none" w:sz="0" w:space="0" w:color="auto"/>
        <w:right w:val="none" w:sz="0" w:space="0" w:color="auto"/>
      </w:divBdr>
    </w:div>
    <w:div w:id="1460227373">
      <w:bodyDiv w:val="1"/>
      <w:marLeft w:val="0"/>
      <w:marRight w:val="0"/>
      <w:marTop w:val="0"/>
      <w:marBottom w:val="0"/>
      <w:divBdr>
        <w:top w:val="none" w:sz="0" w:space="0" w:color="auto"/>
        <w:left w:val="none" w:sz="0" w:space="0" w:color="auto"/>
        <w:bottom w:val="none" w:sz="0" w:space="0" w:color="auto"/>
        <w:right w:val="none" w:sz="0" w:space="0" w:color="auto"/>
      </w:divBdr>
    </w:div>
    <w:div w:id="1463766000">
      <w:bodyDiv w:val="1"/>
      <w:marLeft w:val="0"/>
      <w:marRight w:val="0"/>
      <w:marTop w:val="0"/>
      <w:marBottom w:val="0"/>
      <w:divBdr>
        <w:top w:val="none" w:sz="0" w:space="0" w:color="auto"/>
        <w:left w:val="none" w:sz="0" w:space="0" w:color="auto"/>
        <w:bottom w:val="none" w:sz="0" w:space="0" w:color="auto"/>
        <w:right w:val="none" w:sz="0" w:space="0" w:color="auto"/>
      </w:divBdr>
    </w:div>
    <w:div w:id="1464347079">
      <w:bodyDiv w:val="1"/>
      <w:marLeft w:val="0"/>
      <w:marRight w:val="0"/>
      <w:marTop w:val="0"/>
      <w:marBottom w:val="0"/>
      <w:divBdr>
        <w:top w:val="none" w:sz="0" w:space="0" w:color="auto"/>
        <w:left w:val="none" w:sz="0" w:space="0" w:color="auto"/>
        <w:bottom w:val="none" w:sz="0" w:space="0" w:color="auto"/>
        <w:right w:val="none" w:sz="0" w:space="0" w:color="auto"/>
      </w:divBdr>
    </w:div>
    <w:div w:id="1466698882">
      <w:bodyDiv w:val="1"/>
      <w:marLeft w:val="0"/>
      <w:marRight w:val="0"/>
      <w:marTop w:val="0"/>
      <w:marBottom w:val="0"/>
      <w:divBdr>
        <w:top w:val="none" w:sz="0" w:space="0" w:color="auto"/>
        <w:left w:val="none" w:sz="0" w:space="0" w:color="auto"/>
        <w:bottom w:val="none" w:sz="0" w:space="0" w:color="auto"/>
        <w:right w:val="none" w:sz="0" w:space="0" w:color="auto"/>
      </w:divBdr>
    </w:div>
    <w:div w:id="1466774662">
      <w:bodyDiv w:val="1"/>
      <w:marLeft w:val="0"/>
      <w:marRight w:val="0"/>
      <w:marTop w:val="0"/>
      <w:marBottom w:val="0"/>
      <w:divBdr>
        <w:top w:val="none" w:sz="0" w:space="0" w:color="auto"/>
        <w:left w:val="none" w:sz="0" w:space="0" w:color="auto"/>
        <w:bottom w:val="none" w:sz="0" w:space="0" w:color="auto"/>
        <w:right w:val="none" w:sz="0" w:space="0" w:color="auto"/>
      </w:divBdr>
    </w:div>
    <w:div w:id="1473056661">
      <w:bodyDiv w:val="1"/>
      <w:marLeft w:val="0"/>
      <w:marRight w:val="0"/>
      <w:marTop w:val="0"/>
      <w:marBottom w:val="0"/>
      <w:divBdr>
        <w:top w:val="none" w:sz="0" w:space="0" w:color="auto"/>
        <w:left w:val="none" w:sz="0" w:space="0" w:color="auto"/>
        <w:bottom w:val="none" w:sz="0" w:space="0" w:color="auto"/>
        <w:right w:val="none" w:sz="0" w:space="0" w:color="auto"/>
      </w:divBdr>
    </w:div>
    <w:div w:id="1474176523">
      <w:bodyDiv w:val="1"/>
      <w:marLeft w:val="0"/>
      <w:marRight w:val="0"/>
      <w:marTop w:val="0"/>
      <w:marBottom w:val="0"/>
      <w:divBdr>
        <w:top w:val="none" w:sz="0" w:space="0" w:color="auto"/>
        <w:left w:val="none" w:sz="0" w:space="0" w:color="auto"/>
        <w:bottom w:val="none" w:sz="0" w:space="0" w:color="auto"/>
        <w:right w:val="none" w:sz="0" w:space="0" w:color="auto"/>
      </w:divBdr>
    </w:div>
    <w:div w:id="1475221707">
      <w:bodyDiv w:val="1"/>
      <w:marLeft w:val="0"/>
      <w:marRight w:val="0"/>
      <w:marTop w:val="0"/>
      <w:marBottom w:val="0"/>
      <w:divBdr>
        <w:top w:val="none" w:sz="0" w:space="0" w:color="auto"/>
        <w:left w:val="none" w:sz="0" w:space="0" w:color="auto"/>
        <w:bottom w:val="none" w:sz="0" w:space="0" w:color="auto"/>
        <w:right w:val="none" w:sz="0" w:space="0" w:color="auto"/>
      </w:divBdr>
    </w:div>
    <w:div w:id="1476215171">
      <w:bodyDiv w:val="1"/>
      <w:marLeft w:val="0"/>
      <w:marRight w:val="0"/>
      <w:marTop w:val="0"/>
      <w:marBottom w:val="0"/>
      <w:divBdr>
        <w:top w:val="none" w:sz="0" w:space="0" w:color="auto"/>
        <w:left w:val="none" w:sz="0" w:space="0" w:color="auto"/>
        <w:bottom w:val="none" w:sz="0" w:space="0" w:color="auto"/>
        <w:right w:val="none" w:sz="0" w:space="0" w:color="auto"/>
      </w:divBdr>
    </w:div>
    <w:div w:id="1476410008">
      <w:bodyDiv w:val="1"/>
      <w:marLeft w:val="0"/>
      <w:marRight w:val="0"/>
      <w:marTop w:val="0"/>
      <w:marBottom w:val="0"/>
      <w:divBdr>
        <w:top w:val="none" w:sz="0" w:space="0" w:color="auto"/>
        <w:left w:val="none" w:sz="0" w:space="0" w:color="auto"/>
        <w:bottom w:val="none" w:sz="0" w:space="0" w:color="auto"/>
        <w:right w:val="none" w:sz="0" w:space="0" w:color="auto"/>
      </w:divBdr>
    </w:div>
    <w:div w:id="1478305245">
      <w:bodyDiv w:val="1"/>
      <w:marLeft w:val="0"/>
      <w:marRight w:val="0"/>
      <w:marTop w:val="0"/>
      <w:marBottom w:val="0"/>
      <w:divBdr>
        <w:top w:val="none" w:sz="0" w:space="0" w:color="auto"/>
        <w:left w:val="none" w:sz="0" w:space="0" w:color="auto"/>
        <w:bottom w:val="none" w:sz="0" w:space="0" w:color="auto"/>
        <w:right w:val="none" w:sz="0" w:space="0" w:color="auto"/>
      </w:divBdr>
    </w:div>
    <w:div w:id="1479376891">
      <w:bodyDiv w:val="1"/>
      <w:marLeft w:val="0"/>
      <w:marRight w:val="0"/>
      <w:marTop w:val="0"/>
      <w:marBottom w:val="0"/>
      <w:divBdr>
        <w:top w:val="none" w:sz="0" w:space="0" w:color="auto"/>
        <w:left w:val="none" w:sz="0" w:space="0" w:color="auto"/>
        <w:bottom w:val="none" w:sz="0" w:space="0" w:color="auto"/>
        <w:right w:val="none" w:sz="0" w:space="0" w:color="auto"/>
      </w:divBdr>
    </w:div>
    <w:div w:id="1480268252">
      <w:bodyDiv w:val="1"/>
      <w:marLeft w:val="0"/>
      <w:marRight w:val="0"/>
      <w:marTop w:val="0"/>
      <w:marBottom w:val="0"/>
      <w:divBdr>
        <w:top w:val="none" w:sz="0" w:space="0" w:color="auto"/>
        <w:left w:val="none" w:sz="0" w:space="0" w:color="auto"/>
        <w:bottom w:val="none" w:sz="0" w:space="0" w:color="auto"/>
        <w:right w:val="none" w:sz="0" w:space="0" w:color="auto"/>
      </w:divBdr>
    </w:div>
    <w:div w:id="1480613510">
      <w:bodyDiv w:val="1"/>
      <w:marLeft w:val="0"/>
      <w:marRight w:val="0"/>
      <w:marTop w:val="0"/>
      <w:marBottom w:val="0"/>
      <w:divBdr>
        <w:top w:val="none" w:sz="0" w:space="0" w:color="auto"/>
        <w:left w:val="none" w:sz="0" w:space="0" w:color="auto"/>
        <w:bottom w:val="none" w:sz="0" w:space="0" w:color="auto"/>
        <w:right w:val="none" w:sz="0" w:space="0" w:color="auto"/>
      </w:divBdr>
    </w:div>
    <w:div w:id="1480802123">
      <w:bodyDiv w:val="1"/>
      <w:marLeft w:val="0"/>
      <w:marRight w:val="0"/>
      <w:marTop w:val="0"/>
      <w:marBottom w:val="0"/>
      <w:divBdr>
        <w:top w:val="none" w:sz="0" w:space="0" w:color="auto"/>
        <w:left w:val="none" w:sz="0" w:space="0" w:color="auto"/>
        <w:bottom w:val="none" w:sz="0" w:space="0" w:color="auto"/>
        <w:right w:val="none" w:sz="0" w:space="0" w:color="auto"/>
      </w:divBdr>
    </w:div>
    <w:div w:id="1481078419">
      <w:bodyDiv w:val="1"/>
      <w:marLeft w:val="0"/>
      <w:marRight w:val="0"/>
      <w:marTop w:val="0"/>
      <w:marBottom w:val="0"/>
      <w:divBdr>
        <w:top w:val="none" w:sz="0" w:space="0" w:color="auto"/>
        <w:left w:val="none" w:sz="0" w:space="0" w:color="auto"/>
        <w:bottom w:val="none" w:sz="0" w:space="0" w:color="auto"/>
        <w:right w:val="none" w:sz="0" w:space="0" w:color="auto"/>
      </w:divBdr>
    </w:div>
    <w:div w:id="1482307230">
      <w:bodyDiv w:val="1"/>
      <w:marLeft w:val="0"/>
      <w:marRight w:val="0"/>
      <w:marTop w:val="0"/>
      <w:marBottom w:val="0"/>
      <w:divBdr>
        <w:top w:val="none" w:sz="0" w:space="0" w:color="auto"/>
        <w:left w:val="none" w:sz="0" w:space="0" w:color="auto"/>
        <w:bottom w:val="none" w:sz="0" w:space="0" w:color="auto"/>
        <w:right w:val="none" w:sz="0" w:space="0" w:color="auto"/>
      </w:divBdr>
    </w:div>
    <w:div w:id="1482690691">
      <w:bodyDiv w:val="1"/>
      <w:marLeft w:val="0"/>
      <w:marRight w:val="0"/>
      <w:marTop w:val="0"/>
      <w:marBottom w:val="0"/>
      <w:divBdr>
        <w:top w:val="none" w:sz="0" w:space="0" w:color="auto"/>
        <w:left w:val="none" w:sz="0" w:space="0" w:color="auto"/>
        <w:bottom w:val="none" w:sz="0" w:space="0" w:color="auto"/>
        <w:right w:val="none" w:sz="0" w:space="0" w:color="auto"/>
      </w:divBdr>
    </w:div>
    <w:div w:id="1483499102">
      <w:bodyDiv w:val="1"/>
      <w:marLeft w:val="0"/>
      <w:marRight w:val="0"/>
      <w:marTop w:val="0"/>
      <w:marBottom w:val="0"/>
      <w:divBdr>
        <w:top w:val="none" w:sz="0" w:space="0" w:color="auto"/>
        <w:left w:val="none" w:sz="0" w:space="0" w:color="auto"/>
        <w:bottom w:val="none" w:sz="0" w:space="0" w:color="auto"/>
        <w:right w:val="none" w:sz="0" w:space="0" w:color="auto"/>
      </w:divBdr>
    </w:div>
    <w:div w:id="1488283050">
      <w:bodyDiv w:val="1"/>
      <w:marLeft w:val="0"/>
      <w:marRight w:val="0"/>
      <w:marTop w:val="0"/>
      <w:marBottom w:val="0"/>
      <w:divBdr>
        <w:top w:val="none" w:sz="0" w:space="0" w:color="auto"/>
        <w:left w:val="none" w:sz="0" w:space="0" w:color="auto"/>
        <w:bottom w:val="none" w:sz="0" w:space="0" w:color="auto"/>
        <w:right w:val="none" w:sz="0" w:space="0" w:color="auto"/>
      </w:divBdr>
    </w:div>
    <w:div w:id="1488670575">
      <w:bodyDiv w:val="1"/>
      <w:marLeft w:val="0"/>
      <w:marRight w:val="0"/>
      <w:marTop w:val="0"/>
      <w:marBottom w:val="0"/>
      <w:divBdr>
        <w:top w:val="none" w:sz="0" w:space="0" w:color="auto"/>
        <w:left w:val="none" w:sz="0" w:space="0" w:color="auto"/>
        <w:bottom w:val="none" w:sz="0" w:space="0" w:color="auto"/>
        <w:right w:val="none" w:sz="0" w:space="0" w:color="auto"/>
      </w:divBdr>
    </w:div>
    <w:div w:id="1490100305">
      <w:bodyDiv w:val="1"/>
      <w:marLeft w:val="0"/>
      <w:marRight w:val="0"/>
      <w:marTop w:val="0"/>
      <w:marBottom w:val="0"/>
      <w:divBdr>
        <w:top w:val="none" w:sz="0" w:space="0" w:color="auto"/>
        <w:left w:val="none" w:sz="0" w:space="0" w:color="auto"/>
        <w:bottom w:val="none" w:sz="0" w:space="0" w:color="auto"/>
        <w:right w:val="none" w:sz="0" w:space="0" w:color="auto"/>
      </w:divBdr>
    </w:div>
    <w:div w:id="1491478939">
      <w:bodyDiv w:val="1"/>
      <w:marLeft w:val="0"/>
      <w:marRight w:val="0"/>
      <w:marTop w:val="0"/>
      <w:marBottom w:val="0"/>
      <w:divBdr>
        <w:top w:val="none" w:sz="0" w:space="0" w:color="auto"/>
        <w:left w:val="none" w:sz="0" w:space="0" w:color="auto"/>
        <w:bottom w:val="none" w:sz="0" w:space="0" w:color="auto"/>
        <w:right w:val="none" w:sz="0" w:space="0" w:color="auto"/>
      </w:divBdr>
    </w:div>
    <w:div w:id="1492066878">
      <w:bodyDiv w:val="1"/>
      <w:marLeft w:val="0"/>
      <w:marRight w:val="0"/>
      <w:marTop w:val="0"/>
      <w:marBottom w:val="0"/>
      <w:divBdr>
        <w:top w:val="none" w:sz="0" w:space="0" w:color="auto"/>
        <w:left w:val="none" w:sz="0" w:space="0" w:color="auto"/>
        <w:bottom w:val="none" w:sz="0" w:space="0" w:color="auto"/>
        <w:right w:val="none" w:sz="0" w:space="0" w:color="auto"/>
      </w:divBdr>
    </w:div>
    <w:div w:id="1493057132">
      <w:bodyDiv w:val="1"/>
      <w:marLeft w:val="0"/>
      <w:marRight w:val="0"/>
      <w:marTop w:val="0"/>
      <w:marBottom w:val="0"/>
      <w:divBdr>
        <w:top w:val="none" w:sz="0" w:space="0" w:color="auto"/>
        <w:left w:val="none" w:sz="0" w:space="0" w:color="auto"/>
        <w:bottom w:val="none" w:sz="0" w:space="0" w:color="auto"/>
        <w:right w:val="none" w:sz="0" w:space="0" w:color="auto"/>
      </w:divBdr>
    </w:div>
    <w:div w:id="1494183131">
      <w:bodyDiv w:val="1"/>
      <w:marLeft w:val="0"/>
      <w:marRight w:val="0"/>
      <w:marTop w:val="0"/>
      <w:marBottom w:val="0"/>
      <w:divBdr>
        <w:top w:val="none" w:sz="0" w:space="0" w:color="auto"/>
        <w:left w:val="none" w:sz="0" w:space="0" w:color="auto"/>
        <w:bottom w:val="none" w:sz="0" w:space="0" w:color="auto"/>
        <w:right w:val="none" w:sz="0" w:space="0" w:color="auto"/>
      </w:divBdr>
    </w:div>
    <w:div w:id="1496340832">
      <w:bodyDiv w:val="1"/>
      <w:marLeft w:val="0"/>
      <w:marRight w:val="0"/>
      <w:marTop w:val="0"/>
      <w:marBottom w:val="0"/>
      <w:divBdr>
        <w:top w:val="none" w:sz="0" w:space="0" w:color="auto"/>
        <w:left w:val="none" w:sz="0" w:space="0" w:color="auto"/>
        <w:bottom w:val="none" w:sz="0" w:space="0" w:color="auto"/>
        <w:right w:val="none" w:sz="0" w:space="0" w:color="auto"/>
      </w:divBdr>
    </w:div>
    <w:div w:id="1496455244">
      <w:bodyDiv w:val="1"/>
      <w:marLeft w:val="0"/>
      <w:marRight w:val="0"/>
      <w:marTop w:val="0"/>
      <w:marBottom w:val="0"/>
      <w:divBdr>
        <w:top w:val="none" w:sz="0" w:space="0" w:color="auto"/>
        <w:left w:val="none" w:sz="0" w:space="0" w:color="auto"/>
        <w:bottom w:val="none" w:sz="0" w:space="0" w:color="auto"/>
        <w:right w:val="none" w:sz="0" w:space="0" w:color="auto"/>
      </w:divBdr>
    </w:div>
    <w:div w:id="1498184532">
      <w:bodyDiv w:val="1"/>
      <w:marLeft w:val="0"/>
      <w:marRight w:val="0"/>
      <w:marTop w:val="0"/>
      <w:marBottom w:val="0"/>
      <w:divBdr>
        <w:top w:val="none" w:sz="0" w:space="0" w:color="auto"/>
        <w:left w:val="none" w:sz="0" w:space="0" w:color="auto"/>
        <w:bottom w:val="none" w:sz="0" w:space="0" w:color="auto"/>
        <w:right w:val="none" w:sz="0" w:space="0" w:color="auto"/>
      </w:divBdr>
    </w:div>
    <w:div w:id="1498299535">
      <w:bodyDiv w:val="1"/>
      <w:marLeft w:val="0"/>
      <w:marRight w:val="0"/>
      <w:marTop w:val="0"/>
      <w:marBottom w:val="0"/>
      <w:divBdr>
        <w:top w:val="none" w:sz="0" w:space="0" w:color="auto"/>
        <w:left w:val="none" w:sz="0" w:space="0" w:color="auto"/>
        <w:bottom w:val="none" w:sz="0" w:space="0" w:color="auto"/>
        <w:right w:val="none" w:sz="0" w:space="0" w:color="auto"/>
      </w:divBdr>
    </w:div>
    <w:div w:id="1498376781">
      <w:bodyDiv w:val="1"/>
      <w:marLeft w:val="0"/>
      <w:marRight w:val="0"/>
      <w:marTop w:val="0"/>
      <w:marBottom w:val="0"/>
      <w:divBdr>
        <w:top w:val="none" w:sz="0" w:space="0" w:color="auto"/>
        <w:left w:val="none" w:sz="0" w:space="0" w:color="auto"/>
        <w:bottom w:val="none" w:sz="0" w:space="0" w:color="auto"/>
        <w:right w:val="none" w:sz="0" w:space="0" w:color="auto"/>
      </w:divBdr>
    </w:div>
    <w:div w:id="1498954523">
      <w:bodyDiv w:val="1"/>
      <w:marLeft w:val="0"/>
      <w:marRight w:val="0"/>
      <w:marTop w:val="0"/>
      <w:marBottom w:val="0"/>
      <w:divBdr>
        <w:top w:val="none" w:sz="0" w:space="0" w:color="auto"/>
        <w:left w:val="none" w:sz="0" w:space="0" w:color="auto"/>
        <w:bottom w:val="none" w:sz="0" w:space="0" w:color="auto"/>
        <w:right w:val="none" w:sz="0" w:space="0" w:color="auto"/>
      </w:divBdr>
    </w:div>
    <w:div w:id="1502115978">
      <w:bodyDiv w:val="1"/>
      <w:marLeft w:val="0"/>
      <w:marRight w:val="0"/>
      <w:marTop w:val="0"/>
      <w:marBottom w:val="0"/>
      <w:divBdr>
        <w:top w:val="none" w:sz="0" w:space="0" w:color="auto"/>
        <w:left w:val="none" w:sz="0" w:space="0" w:color="auto"/>
        <w:bottom w:val="none" w:sz="0" w:space="0" w:color="auto"/>
        <w:right w:val="none" w:sz="0" w:space="0" w:color="auto"/>
      </w:divBdr>
    </w:div>
    <w:div w:id="1503008146">
      <w:bodyDiv w:val="1"/>
      <w:marLeft w:val="0"/>
      <w:marRight w:val="0"/>
      <w:marTop w:val="0"/>
      <w:marBottom w:val="0"/>
      <w:divBdr>
        <w:top w:val="none" w:sz="0" w:space="0" w:color="auto"/>
        <w:left w:val="none" w:sz="0" w:space="0" w:color="auto"/>
        <w:bottom w:val="none" w:sz="0" w:space="0" w:color="auto"/>
        <w:right w:val="none" w:sz="0" w:space="0" w:color="auto"/>
      </w:divBdr>
    </w:div>
    <w:div w:id="1506361892">
      <w:bodyDiv w:val="1"/>
      <w:marLeft w:val="0"/>
      <w:marRight w:val="0"/>
      <w:marTop w:val="0"/>
      <w:marBottom w:val="0"/>
      <w:divBdr>
        <w:top w:val="none" w:sz="0" w:space="0" w:color="auto"/>
        <w:left w:val="none" w:sz="0" w:space="0" w:color="auto"/>
        <w:bottom w:val="none" w:sz="0" w:space="0" w:color="auto"/>
        <w:right w:val="none" w:sz="0" w:space="0" w:color="auto"/>
      </w:divBdr>
    </w:div>
    <w:div w:id="1508443446">
      <w:bodyDiv w:val="1"/>
      <w:marLeft w:val="0"/>
      <w:marRight w:val="0"/>
      <w:marTop w:val="0"/>
      <w:marBottom w:val="0"/>
      <w:divBdr>
        <w:top w:val="none" w:sz="0" w:space="0" w:color="auto"/>
        <w:left w:val="none" w:sz="0" w:space="0" w:color="auto"/>
        <w:bottom w:val="none" w:sz="0" w:space="0" w:color="auto"/>
        <w:right w:val="none" w:sz="0" w:space="0" w:color="auto"/>
      </w:divBdr>
    </w:div>
    <w:div w:id="1508783905">
      <w:bodyDiv w:val="1"/>
      <w:marLeft w:val="0"/>
      <w:marRight w:val="0"/>
      <w:marTop w:val="0"/>
      <w:marBottom w:val="0"/>
      <w:divBdr>
        <w:top w:val="none" w:sz="0" w:space="0" w:color="auto"/>
        <w:left w:val="none" w:sz="0" w:space="0" w:color="auto"/>
        <w:bottom w:val="none" w:sz="0" w:space="0" w:color="auto"/>
        <w:right w:val="none" w:sz="0" w:space="0" w:color="auto"/>
      </w:divBdr>
    </w:div>
    <w:div w:id="1508790653">
      <w:bodyDiv w:val="1"/>
      <w:marLeft w:val="0"/>
      <w:marRight w:val="0"/>
      <w:marTop w:val="0"/>
      <w:marBottom w:val="0"/>
      <w:divBdr>
        <w:top w:val="none" w:sz="0" w:space="0" w:color="auto"/>
        <w:left w:val="none" w:sz="0" w:space="0" w:color="auto"/>
        <w:bottom w:val="none" w:sz="0" w:space="0" w:color="auto"/>
        <w:right w:val="none" w:sz="0" w:space="0" w:color="auto"/>
      </w:divBdr>
    </w:div>
    <w:div w:id="1509252341">
      <w:bodyDiv w:val="1"/>
      <w:marLeft w:val="0"/>
      <w:marRight w:val="0"/>
      <w:marTop w:val="0"/>
      <w:marBottom w:val="0"/>
      <w:divBdr>
        <w:top w:val="none" w:sz="0" w:space="0" w:color="auto"/>
        <w:left w:val="none" w:sz="0" w:space="0" w:color="auto"/>
        <w:bottom w:val="none" w:sz="0" w:space="0" w:color="auto"/>
        <w:right w:val="none" w:sz="0" w:space="0" w:color="auto"/>
      </w:divBdr>
    </w:div>
    <w:div w:id="1509365895">
      <w:bodyDiv w:val="1"/>
      <w:marLeft w:val="0"/>
      <w:marRight w:val="0"/>
      <w:marTop w:val="0"/>
      <w:marBottom w:val="0"/>
      <w:divBdr>
        <w:top w:val="none" w:sz="0" w:space="0" w:color="auto"/>
        <w:left w:val="none" w:sz="0" w:space="0" w:color="auto"/>
        <w:bottom w:val="none" w:sz="0" w:space="0" w:color="auto"/>
        <w:right w:val="none" w:sz="0" w:space="0" w:color="auto"/>
      </w:divBdr>
    </w:div>
    <w:div w:id="1509365922">
      <w:bodyDiv w:val="1"/>
      <w:marLeft w:val="0"/>
      <w:marRight w:val="0"/>
      <w:marTop w:val="0"/>
      <w:marBottom w:val="0"/>
      <w:divBdr>
        <w:top w:val="none" w:sz="0" w:space="0" w:color="auto"/>
        <w:left w:val="none" w:sz="0" w:space="0" w:color="auto"/>
        <w:bottom w:val="none" w:sz="0" w:space="0" w:color="auto"/>
        <w:right w:val="none" w:sz="0" w:space="0" w:color="auto"/>
      </w:divBdr>
    </w:div>
    <w:div w:id="1510215098">
      <w:bodyDiv w:val="1"/>
      <w:marLeft w:val="0"/>
      <w:marRight w:val="0"/>
      <w:marTop w:val="0"/>
      <w:marBottom w:val="0"/>
      <w:divBdr>
        <w:top w:val="none" w:sz="0" w:space="0" w:color="auto"/>
        <w:left w:val="none" w:sz="0" w:space="0" w:color="auto"/>
        <w:bottom w:val="none" w:sz="0" w:space="0" w:color="auto"/>
        <w:right w:val="none" w:sz="0" w:space="0" w:color="auto"/>
      </w:divBdr>
    </w:div>
    <w:div w:id="1514421419">
      <w:bodyDiv w:val="1"/>
      <w:marLeft w:val="0"/>
      <w:marRight w:val="0"/>
      <w:marTop w:val="0"/>
      <w:marBottom w:val="0"/>
      <w:divBdr>
        <w:top w:val="none" w:sz="0" w:space="0" w:color="auto"/>
        <w:left w:val="none" w:sz="0" w:space="0" w:color="auto"/>
        <w:bottom w:val="none" w:sz="0" w:space="0" w:color="auto"/>
        <w:right w:val="none" w:sz="0" w:space="0" w:color="auto"/>
      </w:divBdr>
    </w:div>
    <w:div w:id="1516966665">
      <w:bodyDiv w:val="1"/>
      <w:marLeft w:val="0"/>
      <w:marRight w:val="0"/>
      <w:marTop w:val="0"/>
      <w:marBottom w:val="0"/>
      <w:divBdr>
        <w:top w:val="none" w:sz="0" w:space="0" w:color="auto"/>
        <w:left w:val="none" w:sz="0" w:space="0" w:color="auto"/>
        <w:bottom w:val="none" w:sz="0" w:space="0" w:color="auto"/>
        <w:right w:val="none" w:sz="0" w:space="0" w:color="auto"/>
      </w:divBdr>
    </w:div>
    <w:div w:id="1518495303">
      <w:bodyDiv w:val="1"/>
      <w:marLeft w:val="0"/>
      <w:marRight w:val="0"/>
      <w:marTop w:val="0"/>
      <w:marBottom w:val="0"/>
      <w:divBdr>
        <w:top w:val="none" w:sz="0" w:space="0" w:color="auto"/>
        <w:left w:val="none" w:sz="0" w:space="0" w:color="auto"/>
        <w:bottom w:val="none" w:sz="0" w:space="0" w:color="auto"/>
        <w:right w:val="none" w:sz="0" w:space="0" w:color="auto"/>
      </w:divBdr>
    </w:div>
    <w:div w:id="1520007606">
      <w:bodyDiv w:val="1"/>
      <w:marLeft w:val="0"/>
      <w:marRight w:val="0"/>
      <w:marTop w:val="0"/>
      <w:marBottom w:val="0"/>
      <w:divBdr>
        <w:top w:val="none" w:sz="0" w:space="0" w:color="auto"/>
        <w:left w:val="none" w:sz="0" w:space="0" w:color="auto"/>
        <w:bottom w:val="none" w:sz="0" w:space="0" w:color="auto"/>
        <w:right w:val="none" w:sz="0" w:space="0" w:color="auto"/>
      </w:divBdr>
    </w:div>
    <w:div w:id="1520043295">
      <w:bodyDiv w:val="1"/>
      <w:marLeft w:val="0"/>
      <w:marRight w:val="0"/>
      <w:marTop w:val="0"/>
      <w:marBottom w:val="0"/>
      <w:divBdr>
        <w:top w:val="none" w:sz="0" w:space="0" w:color="auto"/>
        <w:left w:val="none" w:sz="0" w:space="0" w:color="auto"/>
        <w:bottom w:val="none" w:sz="0" w:space="0" w:color="auto"/>
        <w:right w:val="none" w:sz="0" w:space="0" w:color="auto"/>
      </w:divBdr>
    </w:div>
    <w:div w:id="1520509861">
      <w:bodyDiv w:val="1"/>
      <w:marLeft w:val="0"/>
      <w:marRight w:val="0"/>
      <w:marTop w:val="0"/>
      <w:marBottom w:val="0"/>
      <w:divBdr>
        <w:top w:val="none" w:sz="0" w:space="0" w:color="auto"/>
        <w:left w:val="none" w:sz="0" w:space="0" w:color="auto"/>
        <w:bottom w:val="none" w:sz="0" w:space="0" w:color="auto"/>
        <w:right w:val="none" w:sz="0" w:space="0" w:color="auto"/>
      </w:divBdr>
    </w:div>
    <w:div w:id="1523741410">
      <w:bodyDiv w:val="1"/>
      <w:marLeft w:val="0"/>
      <w:marRight w:val="0"/>
      <w:marTop w:val="0"/>
      <w:marBottom w:val="0"/>
      <w:divBdr>
        <w:top w:val="none" w:sz="0" w:space="0" w:color="auto"/>
        <w:left w:val="none" w:sz="0" w:space="0" w:color="auto"/>
        <w:bottom w:val="none" w:sz="0" w:space="0" w:color="auto"/>
        <w:right w:val="none" w:sz="0" w:space="0" w:color="auto"/>
      </w:divBdr>
    </w:div>
    <w:div w:id="1523939357">
      <w:bodyDiv w:val="1"/>
      <w:marLeft w:val="0"/>
      <w:marRight w:val="0"/>
      <w:marTop w:val="0"/>
      <w:marBottom w:val="0"/>
      <w:divBdr>
        <w:top w:val="none" w:sz="0" w:space="0" w:color="auto"/>
        <w:left w:val="none" w:sz="0" w:space="0" w:color="auto"/>
        <w:bottom w:val="none" w:sz="0" w:space="0" w:color="auto"/>
        <w:right w:val="none" w:sz="0" w:space="0" w:color="auto"/>
      </w:divBdr>
    </w:div>
    <w:div w:id="1525484418">
      <w:bodyDiv w:val="1"/>
      <w:marLeft w:val="0"/>
      <w:marRight w:val="0"/>
      <w:marTop w:val="0"/>
      <w:marBottom w:val="0"/>
      <w:divBdr>
        <w:top w:val="none" w:sz="0" w:space="0" w:color="auto"/>
        <w:left w:val="none" w:sz="0" w:space="0" w:color="auto"/>
        <w:bottom w:val="none" w:sz="0" w:space="0" w:color="auto"/>
        <w:right w:val="none" w:sz="0" w:space="0" w:color="auto"/>
      </w:divBdr>
    </w:div>
    <w:div w:id="1533036340">
      <w:bodyDiv w:val="1"/>
      <w:marLeft w:val="0"/>
      <w:marRight w:val="0"/>
      <w:marTop w:val="0"/>
      <w:marBottom w:val="0"/>
      <w:divBdr>
        <w:top w:val="none" w:sz="0" w:space="0" w:color="auto"/>
        <w:left w:val="none" w:sz="0" w:space="0" w:color="auto"/>
        <w:bottom w:val="none" w:sz="0" w:space="0" w:color="auto"/>
        <w:right w:val="none" w:sz="0" w:space="0" w:color="auto"/>
      </w:divBdr>
    </w:div>
    <w:div w:id="1533299591">
      <w:bodyDiv w:val="1"/>
      <w:marLeft w:val="0"/>
      <w:marRight w:val="0"/>
      <w:marTop w:val="0"/>
      <w:marBottom w:val="0"/>
      <w:divBdr>
        <w:top w:val="none" w:sz="0" w:space="0" w:color="auto"/>
        <w:left w:val="none" w:sz="0" w:space="0" w:color="auto"/>
        <w:bottom w:val="none" w:sz="0" w:space="0" w:color="auto"/>
        <w:right w:val="none" w:sz="0" w:space="0" w:color="auto"/>
      </w:divBdr>
    </w:div>
    <w:div w:id="1533374737">
      <w:bodyDiv w:val="1"/>
      <w:marLeft w:val="0"/>
      <w:marRight w:val="0"/>
      <w:marTop w:val="0"/>
      <w:marBottom w:val="0"/>
      <w:divBdr>
        <w:top w:val="none" w:sz="0" w:space="0" w:color="auto"/>
        <w:left w:val="none" w:sz="0" w:space="0" w:color="auto"/>
        <w:bottom w:val="none" w:sz="0" w:space="0" w:color="auto"/>
        <w:right w:val="none" w:sz="0" w:space="0" w:color="auto"/>
      </w:divBdr>
    </w:div>
    <w:div w:id="1533767196">
      <w:bodyDiv w:val="1"/>
      <w:marLeft w:val="0"/>
      <w:marRight w:val="0"/>
      <w:marTop w:val="0"/>
      <w:marBottom w:val="0"/>
      <w:divBdr>
        <w:top w:val="none" w:sz="0" w:space="0" w:color="auto"/>
        <w:left w:val="none" w:sz="0" w:space="0" w:color="auto"/>
        <w:bottom w:val="none" w:sz="0" w:space="0" w:color="auto"/>
        <w:right w:val="none" w:sz="0" w:space="0" w:color="auto"/>
      </w:divBdr>
    </w:div>
    <w:div w:id="1534146857">
      <w:bodyDiv w:val="1"/>
      <w:marLeft w:val="0"/>
      <w:marRight w:val="0"/>
      <w:marTop w:val="0"/>
      <w:marBottom w:val="0"/>
      <w:divBdr>
        <w:top w:val="none" w:sz="0" w:space="0" w:color="auto"/>
        <w:left w:val="none" w:sz="0" w:space="0" w:color="auto"/>
        <w:bottom w:val="none" w:sz="0" w:space="0" w:color="auto"/>
        <w:right w:val="none" w:sz="0" w:space="0" w:color="auto"/>
      </w:divBdr>
    </w:div>
    <w:div w:id="1536850583">
      <w:bodyDiv w:val="1"/>
      <w:marLeft w:val="0"/>
      <w:marRight w:val="0"/>
      <w:marTop w:val="0"/>
      <w:marBottom w:val="0"/>
      <w:divBdr>
        <w:top w:val="none" w:sz="0" w:space="0" w:color="auto"/>
        <w:left w:val="none" w:sz="0" w:space="0" w:color="auto"/>
        <w:bottom w:val="none" w:sz="0" w:space="0" w:color="auto"/>
        <w:right w:val="none" w:sz="0" w:space="0" w:color="auto"/>
      </w:divBdr>
    </w:div>
    <w:div w:id="1537037987">
      <w:bodyDiv w:val="1"/>
      <w:marLeft w:val="0"/>
      <w:marRight w:val="0"/>
      <w:marTop w:val="0"/>
      <w:marBottom w:val="0"/>
      <w:divBdr>
        <w:top w:val="none" w:sz="0" w:space="0" w:color="auto"/>
        <w:left w:val="none" w:sz="0" w:space="0" w:color="auto"/>
        <w:bottom w:val="none" w:sz="0" w:space="0" w:color="auto"/>
        <w:right w:val="none" w:sz="0" w:space="0" w:color="auto"/>
      </w:divBdr>
    </w:div>
    <w:div w:id="1537963021">
      <w:bodyDiv w:val="1"/>
      <w:marLeft w:val="0"/>
      <w:marRight w:val="0"/>
      <w:marTop w:val="0"/>
      <w:marBottom w:val="0"/>
      <w:divBdr>
        <w:top w:val="none" w:sz="0" w:space="0" w:color="auto"/>
        <w:left w:val="none" w:sz="0" w:space="0" w:color="auto"/>
        <w:bottom w:val="none" w:sz="0" w:space="0" w:color="auto"/>
        <w:right w:val="none" w:sz="0" w:space="0" w:color="auto"/>
      </w:divBdr>
    </w:div>
    <w:div w:id="1539274317">
      <w:bodyDiv w:val="1"/>
      <w:marLeft w:val="0"/>
      <w:marRight w:val="0"/>
      <w:marTop w:val="0"/>
      <w:marBottom w:val="0"/>
      <w:divBdr>
        <w:top w:val="none" w:sz="0" w:space="0" w:color="auto"/>
        <w:left w:val="none" w:sz="0" w:space="0" w:color="auto"/>
        <w:bottom w:val="none" w:sz="0" w:space="0" w:color="auto"/>
        <w:right w:val="none" w:sz="0" w:space="0" w:color="auto"/>
      </w:divBdr>
    </w:div>
    <w:div w:id="1540514062">
      <w:bodyDiv w:val="1"/>
      <w:marLeft w:val="0"/>
      <w:marRight w:val="0"/>
      <w:marTop w:val="0"/>
      <w:marBottom w:val="0"/>
      <w:divBdr>
        <w:top w:val="none" w:sz="0" w:space="0" w:color="auto"/>
        <w:left w:val="none" w:sz="0" w:space="0" w:color="auto"/>
        <w:bottom w:val="none" w:sz="0" w:space="0" w:color="auto"/>
        <w:right w:val="none" w:sz="0" w:space="0" w:color="auto"/>
      </w:divBdr>
    </w:div>
    <w:div w:id="1540631927">
      <w:bodyDiv w:val="1"/>
      <w:marLeft w:val="0"/>
      <w:marRight w:val="0"/>
      <w:marTop w:val="0"/>
      <w:marBottom w:val="0"/>
      <w:divBdr>
        <w:top w:val="none" w:sz="0" w:space="0" w:color="auto"/>
        <w:left w:val="none" w:sz="0" w:space="0" w:color="auto"/>
        <w:bottom w:val="none" w:sz="0" w:space="0" w:color="auto"/>
        <w:right w:val="none" w:sz="0" w:space="0" w:color="auto"/>
      </w:divBdr>
    </w:div>
    <w:div w:id="1543439345">
      <w:bodyDiv w:val="1"/>
      <w:marLeft w:val="0"/>
      <w:marRight w:val="0"/>
      <w:marTop w:val="0"/>
      <w:marBottom w:val="0"/>
      <w:divBdr>
        <w:top w:val="none" w:sz="0" w:space="0" w:color="auto"/>
        <w:left w:val="none" w:sz="0" w:space="0" w:color="auto"/>
        <w:bottom w:val="none" w:sz="0" w:space="0" w:color="auto"/>
        <w:right w:val="none" w:sz="0" w:space="0" w:color="auto"/>
      </w:divBdr>
    </w:div>
    <w:div w:id="1545291425">
      <w:bodyDiv w:val="1"/>
      <w:marLeft w:val="0"/>
      <w:marRight w:val="0"/>
      <w:marTop w:val="0"/>
      <w:marBottom w:val="0"/>
      <w:divBdr>
        <w:top w:val="none" w:sz="0" w:space="0" w:color="auto"/>
        <w:left w:val="none" w:sz="0" w:space="0" w:color="auto"/>
        <w:bottom w:val="none" w:sz="0" w:space="0" w:color="auto"/>
        <w:right w:val="none" w:sz="0" w:space="0" w:color="auto"/>
      </w:divBdr>
    </w:div>
    <w:div w:id="1545364925">
      <w:bodyDiv w:val="1"/>
      <w:marLeft w:val="0"/>
      <w:marRight w:val="0"/>
      <w:marTop w:val="0"/>
      <w:marBottom w:val="0"/>
      <w:divBdr>
        <w:top w:val="none" w:sz="0" w:space="0" w:color="auto"/>
        <w:left w:val="none" w:sz="0" w:space="0" w:color="auto"/>
        <w:bottom w:val="none" w:sz="0" w:space="0" w:color="auto"/>
        <w:right w:val="none" w:sz="0" w:space="0" w:color="auto"/>
      </w:divBdr>
    </w:div>
    <w:div w:id="1552110835">
      <w:bodyDiv w:val="1"/>
      <w:marLeft w:val="0"/>
      <w:marRight w:val="0"/>
      <w:marTop w:val="0"/>
      <w:marBottom w:val="0"/>
      <w:divBdr>
        <w:top w:val="none" w:sz="0" w:space="0" w:color="auto"/>
        <w:left w:val="none" w:sz="0" w:space="0" w:color="auto"/>
        <w:bottom w:val="none" w:sz="0" w:space="0" w:color="auto"/>
        <w:right w:val="none" w:sz="0" w:space="0" w:color="auto"/>
      </w:divBdr>
    </w:div>
    <w:div w:id="1553423475">
      <w:bodyDiv w:val="1"/>
      <w:marLeft w:val="0"/>
      <w:marRight w:val="0"/>
      <w:marTop w:val="0"/>
      <w:marBottom w:val="0"/>
      <w:divBdr>
        <w:top w:val="none" w:sz="0" w:space="0" w:color="auto"/>
        <w:left w:val="none" w:sz="0" w:space="0" w:color="auto"/>
        <w:bottom w:val="none" w:sz="0" w:space="0" w:color="auto"/>
        <w:right w:val="none" w:sz="0" w:space="0" w:color="auto"/>
      </w:divBdr>
    </w:div>
    <w:div w:id="1553880699">
      <w:bodyDiv w:val="1"/>
      <w:marLeft w:val="0"/>
      <w:marRight w:val="0"/>
      <w:marTop w:val="0"/>
      <w:marBottom w:val="0"/>
      <w:divBdr>
        <w:top w:val="none" w:sz="0" w:space="0" w:color="auto"/>
        <w:left w:val="none" w:sz="0" w:space="0" w:color="auto"/>
        <w:bottom w:val="none" w:sz="0" w:space="0" w:color="auto"/>
        <w:right w:val="none" w:sz="0" w:space="0" w:color="auto"/>
      </w:divBdr>
    </w:div>
    <w:div w:id="1554006209">
      <w:bodyDiv w:val="1"/>
      <w:marLeft w:val="0"/>
      <w:marRight w:val="0"/>
      <w:marTop w:val="0"/>
      <w:marBottom w:val="0"/>
      <w:divBdr>
        <w:top w:val="none" w:sz="0" w:space="0" w:color="auto"/>
        <w:left w:val="none" w:sz="0" w:space="0" w:color="auto"/>
        <w:bottom w:val="none" w:sz="0" w:space="0" w:color="auto"/>
        <w:right w:val="none" w:sz="0" w:space="0" w:color="auto"/>
      </w:divBdr>
    </w:div>
    <w:div w:id="1557008925">
      <w:bodyDiv w:val="1"/>
      <w:marLeft w:val="0"/>
      <w:marRight w:val="0"/>
      <w:marTop w:val="0"/>
      <w:marBottom w:val="0"/>
      <w:divBdr>
        <w:top w:val="none" w:sz="0" w:space="0" w:color="auto"/>
        <w:left w:val="none" w:sz="0" w:space="0" w:color="auto"/>
        <w:bottom w:val="none" w:sz="0" w:space="0" w:color="auto"/>
        <w:right w:val="none" w:sz="0" w:space="0" w:color="auto"/>
      </w:divBdr>
    </w:div>
    <w:div w:id="1560675583">
      <w:bodyDiv w:val="1"/>
      <w:marLeft w:val="0"/>
      <w:marRight w:val="0"/>
      <w:marTop w:val="0"/>
      <w:marBottom w:val="0"/>
      <w:divBdr>
        <w:top w:val="none" w:sz="0" w:space="0" w:color="auto"/>
        <w:left w:val="none" w:sz="0" w:space="0" w:color="auto"/>
        <w:bottom w:val="none" w:sz="0" w:space="0" w:color="auto"/>
        <w:right w:val="none" w:sz="0" w:space="0" w:color="auto"/>
      </w:divBdr>
    </w:div>
    <w:div w:id="1560818714">
      <w:bodyDiv w:val="1"/>
      <w:marLeft w:val="0"/>
      <w:marRight w:val="0"/>
      <w:marTop w:val="0"/>
      <w:marBottom w:val="0"/>
      <w:divBdr>
        <w:top w:val="none" w:sz="0" w:space="0" w:color="auto"/>
        <w:left w:val="none" w:sz="0" w:space="0" w:color="auto"/>
        <w:bottom w:val="none" w:sz="0" w:space="0" w:color="auto"/>
        <w:right w:val="none" w:sz="0" w:space="0" w:color="auto"/>
      </w:divBdr>
    </w:div>
    <w:div w:id="1560943705">
      <w:bodyDiv w:val="1"/>
      <w:marLeft w:val="0"/>
      <w:marRight w:val="0"/>
      <w:marTop w:val="0"/>
      <w:marBottom w:val="0"/>
      <w:divBdr>
        <w:top w:val="none" w:sz="0" w:space="0" w:color="auto"/>
        <w:left w:val="none" w:sz="0" w:space="0" w:color="auto"/>
        <w:bottom w:val="none" w:sz="0" w:space="0" w:color="auto"/>
        <w:right w:val="none" w:sz="0" w:space="0" w:color="auto"/>
      </w:divBdr>
    </w:div>
    <w:div w:id="1562790042">
      <w:bodyDiv w:val="1"/>
      <w:marLeft w:val="0"/>
      <w:marRight w:val="0"/>
      <w:marTop w:val="0"/>
      <w:marBottom w:val="0"/>
      <w:divBdr>
        <w:top w:val="none" w:sz="0" w:space="0" w:color="auto"/>
        <w:left w:val="none" w:sz="0" w:space="0" w:color="auto"/>
        <w:bottom w:val="none" w:sz="0" w:space="0" w:color="auto"/>
        <w:right w:val="none" w:sz="0" w:space="0" w:color="auto"/>
      </w:divBdr>
    </w:div>
    <w:div w:id="1563058958">
      <w:bodyDiv w:val="1"/>
      <w:marLeft w:val="0"/>
      <w:marRight w:val="0"/>
      <w:marTop w:val="0"/>
      <w:marBottom w:val="0"/>
      <w:divBdr>
        <w:top w:val="none" w:sz="0" w:space="0" w:color="auto"/>
        <w:left w:val="none" w:sz="0" w:space="0" w:color="auto"/>
        <w:bottom w:val="none" w:sz="0" w:space="0" w:color="auto"/>
        <w:right w:val="none" w:sz="0" w:space="0" w:color="auto"/>
      </w:divBdr>
    </w:div>
    <w:div w:id="1563710101">
      <w:bodyDiv w:val="1"/>
      <w:marLeft w:val="0"/>
      <w:marRight w:val="0"/>
      <w:marTop w:val="0"/>
      <w:marBottom w:val="0"/>
      <w:divBdr>
        <w:top w:val="none" w:sz="0" w:space="0" w:color="auto"/>
        <w:left w:val="none" w:sz="0" w:space="0" w:color="auto"/>
        <w:bottom w:val="none" w:sz="0" w:space="0" w:color="auto"/>
        <w:right w:val="none" w:sz="0" w:space="0" w:color="auto"/>
      </w:divBdr>
    </w:div>
    <w:div w:id="1563904976">
      <w:bodyDiv w:val="1"/>
      <w:marLeft w:val="0"/>
      <w:marRight w:val="0"/>
      <w:marTop w:val="0"/>
      <w:marBottom w:val="0"/>
      <w:divBdr>
        <w:top w:val="none" w:sz="0" w:space="0" w:color="auto"/>
        <w:left w:val="none" w:sz="0" w:space="0" w:color="auto"/>
        <w:bottom w:val="none" w:sz="0" w:space="0" w:color="auto"/>
        <w:right w:val="none" w:sz="0" w:space="0" w:color="auto"/>
      </w:divBdr>
    </w:div>
    <w:div w:id="1566574685">
      <w:bodyDiv w:val="1"/>
      <w:marLeft w:val="0"/>
      <w:marRight w:val="0"/>
      <w:marTop w:val="0"/>
      <w:marBottom w:val="0"/>
      <w:divBdr>
        <w:top w:val="none" w:sz="0" w:space="0" w:color="auto"/>
        <w:left w:val="none" w:sz="0" w:space="0" w:color="auto"/>
        <w:bottom w:val="none" w:sz="0" w:space="0" w:color="auto"/>
        <w:right w:val="none" w:sz="0" w:space="0" w:color="auto"/>
      </w:divBdr>
    </w:div>
    <w:div w:id="1568807363">
      <w:bodyDiv w:val="1"/>
      <w:marLeft w:val="0"/>
      <w:marRight w:val="0"/>
      <w:marTop w:val="0"/>
      <w:marBottom w:val="0"/>
      <w:divBdr>
        <w:top w:val="none" w:sz="0" w:space="0" w:color="auto"/>
        <w:left w:val="none" w:sz="0" w:space="0" w:color="auto"/>
        <w:bottom w:val="none" w:sz="0" w:space="0" w:color="auto"/>
        <w:right w:val="none" w:sz="0" w:space="0" w:color="auto"/>
      </w:divBdr>
    </w:div>
    <w:div w:id="1570185980">
      <w:bodyDiv w:val="1"/>
      <w:marLeft w:val="0"/>
      <w:marRight w:val="0"/>
      <w:marTop w:val="0"/>
      <w:marBottom w:val="0"/>
      <w:divBdr>
        <w:top w:val="none" w:sz="0" w:space="0" w:color="auto"/>
        <w:left w:val="none" w:sz="0" w:space="0" w:color="auto"/>
        <w:bottom w:val="none" w:sz="0" w:space="0" w:color="auto"/>
        <w:right w:val="none" w:sz="0" w:space="0" w:color="auto"/>
      </w:divBdr>
    </w:div>
    <w:div w:id="1572693370">
      <w:bodyDiv w:val="1"/>
      <w:marLeft w:val="0"/>
      <w:marRight w:val="0"/>
      <w:marTop w:val="0"/>
      <w:marBottom w:val="0"/>
      <w:divBdr>
        <w:top w:val="none" w:sz="0" w:space="0" w:color="auto"/>
        <w:left w:val="none" w:sz="0" w:space="0" w:color="auto"/>
        <w:bottom w:val="none" w:sz="0" w:space="0" w:color="auto"/>
        <w:right w:val="none" w:sz="0" w:space="0" w:color="auto"/>
      </w:divBdr>
    </w:div>
    <w:div w:id="1576550869">
      <w:bodyDiv w:val="1"/>
      <w:marLeft w:val="0"/>
      <w:marRight w:val="0"/>
      <w:marTop w:val="0"/>
      <w:marBottom w:val="0"/>
      <w:divBdr>
        <w:top w:val="none" w:sz="0" w:space="0" w:color="auto"/>
        <w:left w:val="none" w:sz="0" w:space="0" w:color="auto"/>
        <w:bottom w:val="none" w:sz="0" w:space="0" w:color="auto"/>
        <w:right w:val="none" w:sz="0" w:space="0" w:color="auto"/>
      </w:divBdr>
    </w:div>
    <w:div w:id="1577082246">
      <w:bodyDiv w:val="1"/>
      <w:marLeft w:val="0"/>
      <w:marRight w:val="0"/>
      <w:marTop w:val="0"/>
      <w:marBottom w:val="0"/>
      <w:divBdr>
        <w:top w:val="none" w:sz="0" w:space="0" w:color="auto"/>
        <w:left w:val="none" w:sz="0" w:space="0" w:color="auto"/>
        <w:bottom w:val="none" w:sz="0" w:space="0" w:color="auto"/>
        <w:right w:val="none" w:sz="0" w:space="0" w:color="auto"/>
      </w:divBdr>
    </w:div>
    <w:div w:id="1577278236">
      <w:bodyDiv w:val="1"/>
      <w:marLeft w:val="0"/>
      <w:marRight w:val="0"/>
      <w:marTop w:val="0"/>
      <w:marBottom w:val="0"/>
      <w:divBdr>
        <w:top w:val="none" w:sz="0" w:space="0" w:color="auto"/>
        <w:left w:val="none" w:sz="0" w:space="0" w:color="auto"/>
        <w:bottom w:val="none" w:sz="0" w:space="0" w:color="auto"/>
        <w:right w:val="none" w:sz="0" w:space="0" w:color="auto"/>
      </w:divBdr>
    </w:div>
    <w:div w:id="1577864647">
      <w:bodyDiv w:val="1"/>
      <w:marLeft w:val="0"/>
      <w:marRight w:val="0"/>
      <w:marTop w:val="0"/>
      <w:marBottom w:val="0"/>
      <w:divBdr>
        <w:top w:val="none" w:sz="0" w:space="0" w:color="auto"/>
        <w:left w:val="none" w:sz="0" w:space="0" w:color="auto"/>
        <w:bottom w:val="none" w:sz="0" w:space="0" w:color="auto"/>
        <w:right w:val="none" w:sz="0" w:space="0" w:color="auto"/>
      </w:divBdr>
    </w:div>
    <w:div w:id="1582637271">
      <w:bodyDiv w:val="1"/>
      <w:marLeft w:val="0"/>
      <w:marRight w:val="0"/>
      <w:marTop w:val="0"/>
      <w:marBottom w:val="0"/>
      <w:divBdr>
        <w:top w:val="none" w:sz="0" w:space="0" w:color="auto"/>
        <w:left w:val="none" w:sz="0" w:space="0" w:color="auto"/>
        <w:bottom w:val="none" w:sz="0" w:space="0" w:color="auto"/>
        <w:right w:val="none" w:sz="0" w:space="0" w:color="auto"/>
      </w:divBdr>
    </w:div>
    <w:div w:id="1582836294">
      <w:bodyDiv w:val="1"/>
      <w:marLeft w:val="0"/>
      <w:marRight w:val="0"/>
      <w:marTop w:val="0"/>
      <w:marBottom w:val="0"/>
      <w:divBdr>
        <w:top w:val="none" w:sz="0" w:space="0" w:color="auto"/>
        <w:left w:val="none" w:sz="0" w:space="0" w:color="auto"/>
        <w:bottom w:val="none" w:sz="0" w:space="0" w:color="auto"/>
        <w:right w:val="none" w:sz="0" w:space="0" w:color="auto"/>
      </w:divBdr>
    </w:div>
    <w:div w:id="1584529521">
      <w:bodyDiv w:val="1"/>
      <w:marLeft w:val="0"/>
      <w:marRight w:val="0"/>
      <w:marTop w:val="0"/>
      <w:marBottom w:val="0"/>
      <w:divBdr>
        <w:top w:val="none" w:sz="0" w:space="0" w:color="auto"/>
        <w:left w:val="none" w:sz="0" w:space="0" w:color="auto"/>
        <w:bottom w:val="none" w:sz="0" w:space="0" w:color="auto"/>
        <w:right w:val="none" w:sz="0" w:space="0" w:color="auto"/>
      </w:divBdr>
    </w:div>
    <w:div w:id="1590460240">
      <w:bodyDiv w:val="1"/>
      <w:marLeft w:val="0"/>
      <w:marRight w:val="0"/>
      <w:marTop w:val="0"/>
      <w:marBottom w:val="0"/>
      <w:divBdr>
        <w:top w:val="none" w:sz="0" w:space="0" w:color="auto"/>
        <w:left w:val="none" w:sz="0" w:space="0" w:color="auto"/>
        <w:bottom w:val="none" w:sz="0" w:space="0" w:color="auto"/>
        <w:right w:val="none" w:sz="0" w:space="0" w:color="auto"/>
      </w:divBdr>
    </w:div>
    <w:div w:id="1592161616">
      <w:bodyDiv w:val="1"/>
      <w:marLeft w:val="0"/>
      <w:marRight w:val="0"/>
      <w:marTop w:val="0"/>
      <w:marBottom w:val="0"/>
      <w:divBdr>
        <w:top w:val="none" w:sz="0" w:space="0" w:color="auto"/>
        <w:left w:val="none" w:sz="0" w:space="0" w:color="auto"/>
        <w:bottom w:val="none" w:sz="0" w:space="0" w:color="auto"/>
        <w:right w:val="none" w:sz="0" w:space="0" w:color="auto"/>
      </w:divBdr>
    </w:div>
    <w:div w:id="1594585030">
      <w:bodyDiv w:val="1"/>
      <w:marLeft w:val="0"/>
      <w:marRight w:val="0"/>
      <w:marTop w:val="0"/>
      <w:marBottom w:val="0"/>
      <w:divBdr>
        <w:top w:val="none" w:sz="0" w:space="0" w:color="auto"/>
        <w:left w:val="none" w:sz="0" w:space="0" w:color="auto"/>
        <w:bottom w:val="none" w:sz="0" w:space="0" w:color="auto"/>
        <w:right w:val="none" w:sz="0" w:space="0" w:color="auto"/>
      </w:divBdr>
    </w:div>
    <w:div w:id="1596471659">
      <w:bodyDiv w:val="1"/>
      <w:marLeft w:val="0"/>
      <w:marRight w:val="0"/>
      <w:marTop w:val="0"/>
      <w:marBottom w:val="0"/>
      <w:divBdr>
        <w:top w:val="none" w:sz="0" w:space="0" w:color="auto"/>
        <w:left w:val="none" w:sz="0" w:space="0" w:color="auto"/>
        <w:bottom w:val="none" w:sz="0" w:space="0" w:color="auto"/>
        <w:right w:val="none" w:sz="0" w:space="0" w:color="auto"/>
      </w:divBdr>
    </w:div>
    <w:div w:id="1598176102">
      <w:bodyDiv w:val="1"/>
      <w:marLeft w:val="0"/>
      <w:marRight w:val="0"/>
      <w:marTop w:val="0"/>
      <w:marBottom w:val="0"/>
      <w:divBdr>
        <w:top w:val="none" w:sz="0" w:space="0" w:color="auto"/>
        <w:left w:val="none" w:sz="0" w:space="0" w:color="auto"/>
        <w:bottom w:val="none" w:sz="0" w:space="0" w:color="auto"/>
        <w:right w:val="none" w:sz="0" w:space="0" w:color="auto"/>
      </w:divBdr>
    </w:div>
    <w:div w:id="1600722322">
      <w:bodyDiv w:val="1"/>
      <w:marLeft w:val="0"/>
      <w:marRight w:val="0"/>
      <w:marTop w:val="0"/>
      <w:marBottom w:val="0"/>
      <w:divBdr>
        <w:top w:val="none" w:sz="0" w:space="0" w:color="auto"/>
        <w:left w:val="none" w:sz="0" w:space="0" w:color="auto"/>
        <w:bottom w:val="none" w:sz="0" w:space="0" w:color="auto"/>
        <w:right w:val="none" w:sz="0" w:space="0" w:color="auto"/>
      </w:divBdr>
    </w:div>
    <w:div w:id="1600942588">
      <w:bodyDiv w:val="1"/>
      <w:marLeft w:val="0"/>
      <w:marRight w:val="0"/>
      <w:marTop w:val="0"/>
      <w:marBottom w:val="0"/>
      <w:divBdr>
        <w:top w:val="none" w:sz="0" w:space="0" w:color="auto"/>
        <w:left w:val="none" w:sz="0" w:space="0" w:color="auto"/>
        <w:bottom w:val="none" w:sz="0" w:space="0" w:color="auto"/>
        <w:right w:val="none" w:sz="0" w:space="0" w:color="auto"/>
      </w:divBdr>
    </w:div>
    <w:div w:id="1601373461">
      <w:bodyDiv w:val="1"/>
      <w:marLeft w:val="0"/>
      <w:marRight w:val="0"/>
      <w:marTop w:val="0"/>
      <w:marBottom w:val="0"/>
      <w:divBdr>
        <w:top w:val="none" w:sz="0" w:space="0" w:color="auto"/>
        <w:left w:val="none" w:sz="0" w:space="0" w:color="auto"/>
        <w:bottom w:val="none" w:sz="0" w:space="0" w:color="auto"/>
        <w:right w:val="none" w:sz="0" w:space="0" w:color="auto"/>
      </w:divBdr>
    </w:div>
    <w:div w:id="1601570530">
      <w:bodyDiv w:val="1"/>
      <w:marLeft w:val="0"/>
      <w:marRight w:val="0"/>
      <w:marTop w:val="0"/>
      <w:marBottom w:val="0"/>
      <w:divBdr>
        <w:top w:val="none" w:sz="0" w:space="0" w:color="auto"/>
        <w:left w:val="none" w:sz="0" w:space="0" w:color="auto"/>
        <w:bottom w:val="none" w:sz="0" w:space="0" w:color="auto"/>
        <w:right w:val="none" w:sz="0" w:space="0" w:color="auto"/>
      </w:divBdr>
    </w:div>
    <w:div w:id="1601719529">
      <w:bodyDiv w:val="1"/>
      <w:marLeft w:val="0"/>
      <w:marRight w:val="0"/>
      <w:marTop w:val="0"/>
      <w:marBottom w:val="0"/>
      <w:divBdr>
        <w:top w:val="none" w:sz="0" w:space="0" w:color="auto"/>
        <w:left w:val="none" w:sz="0" w:space="0" w:color="auto"/>
        <w:bottom w:val="none" w:sz="0" w:space="0" w:color="auto"/>
        <w:right w:val="none" w:sz="0" w:space="0" w:color="auto"/>
      </w:divBdr>
    </w:div>
    <w:div w:id="1605460353">
      <w:bodyDiv w:val="1"/>
      <w:marLeft w:val="0"/>
      <w:marRight w:val="0"/>
      <w:marTop w:val="0"/>
      <w:marBottom w:val="0"/>
      <w:divBdr>
        <w:top w:val="none" w:sz="0" w:space="0" w:color="auto"/>
        <w:left w:val="none" w:sz="0" w:space="0" w:color="auto"/>
        <w:bottom w:val="none" w:sz="0" w:space="0" w:color="auto"/>
        <w:right w:val="none" w:sz="0" w:space="0" w:color="auto"/>
      </w:divBdr>
    </w:div>
    <w:div w:id="1605728594">
      <w:bodyDiv w:val="1"/>
      <w:marLeft w:val="0"/>
      <w:marRight w:val="0"/>
      <w:marTop w:val="0"/>
      <w:marBottom w:val="0"/>
      <w:divBdr>
        <w:top w:val="none" w:sz="0" w:space="0" w:color="auto"/>
        <w:left w:val="none" w:sz="0" w:space="0" w:color="auto"/>
        <w:bottom w:val="none" w:sz="0" w:space="0" w:color="auto"/>
        <w:right w:val="none" w:sz="0" w:space="0" w:color="auto"/>
      </w:divBdr>
    </w:div>
    <w:div w:id="1606768725">
      <w:bodyDiv w:val="1"/>
      <w:marLeft w:val="0"/>
      <w:marRight w:val="0"/>
      <w:marTop w:val="0"/>
      <w:marBottom w:val="0"/>
      <w:divBdr>
        <w:top w:val="none" w:sz="0" w:space="0" w:color="auto"/>
        <w:left w:val="none" w:sz="0" w:space="0" w:color="auto"/>
        <w:bottom w:val="none" w:sz="0" w:space="0" w:color="auto"/>
        <w:right w:val="none" w:sz="0" w:space="0" w:color="auto"/>
      </w:divBdr>
    </w:div>
    <w:div w:id="1607813416">
      <w:bodyDiv w:val="1"/>
      <w:marLeft w:val="0"/>
      <w:marRight w:val="0"/>
      <w:marTop w:val="0"/>
      <w:marBottom w:val="0"/>
      <w:divBdr>
        <w:top w:val="none" w:sz="0" w:space="0" w:color="auto"/>
        <w:left w:val="none" w:sz="0" w:space="0" w:color="auto"/>
        <w:bottom w:val="none" w:sz="0" w:space="0" w:color="auto"/>
        <w:right w:val="none" w:sz="0" w:space="0" w:color="auto"/>
      </w:divBdr>
    </w:div>
    <w:div w:id="1609041499">
      <w:bodyDiv w:val="1"/>
      <w:marLeft w:val="0"/>
      <w:marRight w:val="0"/>
      <w:marTop w:val="0"/>
      <w:marBottom w:val="0"/>
      <w:divBdr>
        <w:top w:val="none" w:sz="0" w:space="0" w:color="auto"/>
        <w:left w:val="none" w:sz="0" w:space="0" w:color="auto"/>
        <w:bottom w:val="none" w:sz="0" w:space="0" w:color="auto"/>
        <w:right w:val="none" w:sz="0" w:space="0" w:color="auto"/>
      </w:divBdr>
    </w:div>
    <w:div w:id="1613050455">
      <w:bodyDiv w:val="1"/>
      <w:marLeft w:val="0"/>
      <w:marRight w:val="0"/>
      <w:marTop w:val="0"/>
      <w:marBottom w:val="0"/>
      <w:divBdr>
        <w:top w:val="none" w:sz="0" w:space="0" w:color="auto"/>
        <w:left w:val="none" w:sz="0" w:space="0" w:color="auto"/>
        <w:bottom w:val="none" w:sz="0" w:space="0" w:color="auto"/>
        <w:right w:val="none" w:sz="0" w:space="0" w:color="auto"/>
      </w:divBdr>
    </w:div>
    <w:div w:id="1613778386">
      <w:bodyDiv w:val="1"/>
      <w:marLeft w:val="0"/>
      <w:marRight w:val="0"/>
      <w:marTop w:val="0"/>
      <w:marBottom w:val="0"/>
      <w:divBdr>
        <w:top w:val="none" w:sz="0" w:space="0" w:color="auto"/>
        <w:left w:val="none" w:sz="0" w:space="0" w:color="auto"/>
        <w:bottom w:val="none" w:sz="0" w:space="0" w:color="auto"/>
        <w:right w:val="none" w:sz="0" w:space="0" w:color="auto"/>
      </w:divBdr>
    </w:div>
    <w:div w:id="1615941806">
      <w:bodyDiv w:val="1"/>
      <w:marLeft w:val="0"/>
      <w:marRight w:val="0"/>
      <w:marTop w:val="0"/>
      <w:marBottom w:val="0"/>
      <w:divBdr>
        <w:top w:val="none" w:sz="0" w:space="0" w:color="auto"/>
        <w:left w:val="none" w:sz="0" w:space="0" w:color="auto"/>
        <w:bottom w:val="none" w:sz="0" w:space="0" w:color="auto"/>
        <w:right w:val="none" w:sz="0" w:space="0" w:color="auto"/>
      </w:divBdr>
    </w:div>
    <w:div w:id="1616207260">
      <w:bodyDiv w:val="1"/>
      <w:marLeft w:val="0"/>
      <w:marRight w:val="0"/>
      <w:marTop w:val="0"/>
      <w:marBottom w:val="0"/>
      <w:divBdr>
        <w:top w:val="none" w:sz="0" w:space="0" w:color="auto"/>
        <w:left w:val="none" w:sz="0" w:space="0" w:color="auto"/>
        <w:bottom w:val="none" w:sz="0" w:space="0" w:color="auto"/>
        <w:right w:val="none" w:sz="0" w:space="0" w:color="auto"/>
      </w:divBdr>
    </w:div>
    <w:div w:id="1617441466">
      <w:bodyDiv w:val="1"/>
      <w:marLeft w:val="0"/>
      <w:marRight w:val="0"/>
      <w:marTop w:val="0"/>
      <w:marBottom w:val="0"/>
      <w:divBdr>
        <w:top w:val="none" w:sz="0" w:space="0" w:color="auto"/>
        <w:left w:val="none" w:sz="0" w:space="0" w:color="auto"/>
        <w:bottom w:val="none" w:sz="0" w:space="0" w:color="auto"/>
        <w:right w:val="none" w:sz="0" w:space="0" w:color="auto"/>
      </w:divBdr>
    </w:div>
    <w:div w:id="1618026489">
      <w:bodyDiv w:val="1"/>
      <w:marLeft w:val="0"/>
      <w:marRight w:val="0"/>
      <w:marTop w:val="0"/>
      <w:marBottom w:val="0"/>
      <w:divBdr>
        <w:top w:val="none" w:sz="0" w:space="0" w:color="auto"/>
        <w:left w:val="none" w:sz="0" w:space="0" w:color="auto"/>
        <w:bottom w:val="none" w:sz="0" w:space="0" w:color="auto"/>
        <w:right w:val="none" w:sz="0" w:space="0" w:color="auto"/>
      </w:divBdr>
    </w:div>
    <w:div w:id="1620181081">
      <w:bodyDiv w:val="1"/>
      <w:marLeft w:val="0"/>
      <w:marRight w:val="0"/>
      <w:marTop w:val="0"/>
      <w:marBottom w:val="0"/>
      <w:divBdr>
        <w:top w:val="none" w:sz="0" w:space="0" w:color="auto"/>
        <w:left w:val="none" w:sz="0" w:space="0" w:color="auto"/>
        <w:bottom w:val="none" w:sz="0" w:space="0" w:color="auto"/>
        <w:right w:val="none" w:sz="0" w:space="0" w:color="auto"/>
      </w:divBdr>
    </w:div>
    <w:div w:id="1622610475">
      <w:bodyDiv w:val="1"/>
      <w:marLeft w:val="0"/>
      <w:marRight w:val="0"/>
      <w:marTop w:val="0"/>
      <w:marBottom w:val="0"/>
      <w:divBdr>
        <w:top w:val="none" w:sz="0" w:space="0" w:color="auto"/>
        <w:left w:val="none" w:sz="0" w:space="0" w:color="auto"/>
        <w:bottom w:val="none" w:sz="0" w:space="0" w:color="auto"/>
        <w:right w:val="none" w:sz="0" w:space="0" w:color="auto"/>
      </w:divBdr>
    </w:div>
    <w:div w:id="1625112761">
      <w:bodyDiv w:val="1"/>
      <w:marLeft w:val="0"/>
      <w:marRight w:val="0"/>
      <w:marTop w:val="0"/>
      <w:marBottom w:val="0"/>
      <w:divBdr>
        <w:top w:val="none" w:sz="0" w:space="0" w:color="auto"/>
        <w:left w:val="none" w:sz="0" w:space="0" w:color="auto"/>
        <w:bottom w:val="none" w:sz="0" w:space="0" w:color="auto"/>
        <w:right w:val="none" w:sz="0" w:space="0" w:color="auto"/>
      </w:divBdr>
    </w:div>
    <w:div w:id="1625306178">
      <w:bodyDiv w:val="1"/>
      <w:marLeft w:val="0"/>
      <w:marRight w:val="0"/>
      <w:marTop w:val="0"/>
      <w:marBottom w:val="0"/>
      <w:divBdr>
        <w:top w:val="none" w:sz="0" w:space="0" w:color="auto"/>
        <w:left w:val="none" w:sz="0" w:space="0" w:color="auto"/>
        <w:bottom w:val="none" w:sz="0" w:space="0" w:color="auto"/>
        <w:right w:val="none" w:sz="0" w:space="0" w:color="auto"/>
      </w:divBdr>
    </w:div>
    <w:div w:id="1628582549">
      <w:bodyDiv w:val="1"/>
      <w:marLeft w:val="0"/>
      <w:marRight w:val="0"/>
      <w:marTop w:val="0"/>
      <w:marBottom w:val="0"/>
      <w:divBdr>
        <w:top w:val="none" w:sz="0" w:space="0" w:color="auto"/>
        <w:left w:val="none" w:sz="0" w:space="0" w:color="auto"/>
        <w:bottom w:val="none" w:sz="0" w:space="0" w:color="auto"/>
        <w:right w:val="none" w:sz="0" w:space="0" w:color="auto"/>
      </w:divBdr>
    </w:div>
    <w:div w:id="1629318403">
      <w:bodyDiv w:val="1"/>
      <w:marLeft w:val="0"/>
      <w:marRight w:val="0"/>
      <w:marTop w:val="0"/>
      <w:marBottom w:val="0"/>
      <w:divBdr>
        <w:top w:val="none" w:sz="0" w:space="0" w:color="auto"/>
        <w:left w:val="none" w:sz="0" w:space="0" w:color="auto"/>
        <w:bottom w:val="none" w:sz="0" w:space="0" w:color="auto"/>
        <w:right w:val="none" w:sz="0" w:space="0" w:color="auto"/>
      </w:divBdr>
    </w:div>
    <w:div w:id="1635018871">
      <w:bodyDiv w:val="1"/>
      <w:marLeft w:val="0"/>
      <w:marRight w:val="0"/>
      <w:marTop w:val="0"/>
      <w:marBottom w:val="0"/>
      <w:divBdr>
        <w:top w:val="none" w:sz="0" w:space="0" w:color="auto"/>
        <w:left w:val="none" w:sz="0" w:space="0" w:color="auto"/>
        <w:bottom w:val="none" w:sz="0" w:space="0" w:color="auto"/>
        <w:right w:val="none" w:sz="0" w:space="0" w:color="auto"/>
      </w:divBdr>
    </w:div>
    <w:div w:id="1635676617">
      <w:bodyDiv w:val="1"/>
      <w:marLeft w:val="0"/>
      <w:marRight w:val="0"/>
      <w:marTop w:val="0"/>
      <w:marBottom w:val="0"/>
      <w:divBdr>
        <w:top w:val="none" w:sz="0" w:space="0" w:color="auto"/>
        <w:left w:val="none" w:sz="0" w:space="0" w:color="auto"/>
        <w:bottom w:val="none" w:sz="0" w:space="0" w:color="auto"/>
        <w:right w:val="none" w:sz="0" w:space="0" w:color="auto"/>
      </w:divBdr>
    </w:div>
    <w:div w:id="1637638844">
      <w:bodyDiv w:val="1"/>
      <w:marLeft w:val="0"/>
      <w:marRight w:val="0"/>
      <w:marTop w:val="0"/>
      <w:marBottom w:val="0"/>
      <w:divBdr>
        <w:top w:val="none" w:sz="0" w:space="0" w:color="auto"/>
        <w:left w:val="none" w:sz="0" w:space="0" w:color="auto"/>
        <w:bottom w:val="none" w:sz="0" w:space="0" w:color="auto"/>
        <w:right w:val="none" w:sz="0" w:space="0" w:color="auto"/>
      </w:divBdr>
    </w:div>
    <w:div w:id="1640181833">
      <w:bodyDiv w:val="1"/>
      <w:marLeft w:val="0"/>
      <w:marRight w:val="0"/>
      <w:marTop w:val="0"/>
      <w:marBottom w:val="0"/>
      <w:divBdr>
        <w:top w:val="none" w:sz="0" w:space="0" w:color="auto"/>
        <w:left w:val="none" w:sz="0" w:space="0" w:color="auto"/>
        <w:bottom w:val="none" w:sz="0" w:space="0" w:color="auto"/>
        <w:right w:val="none" w:sz="0" w:space="0" w:color="auto"/>
      </w:divBdr>
    </w:div>
    <w:div w:id="1643464064">
      <w:bodyDiv w:val="1"/>
      <w:marLeft w:val="0"/>
      <w:marRight w:val="0"/>
      <w:marTop w:val="0"/>
      <w:marBottom w:val="0"/>
      <w:divBdr>
        <w:top w:val="none" w:sz="0" w:space="0" w:color="auto"/>
        <w:left w:val="none" w:sz="0" w:space="0" w:color="auto"/>
        <w:bottom w:val="none" w:sz="0" w:space="0" w:color="auto"/>
        <w:right w:val="none" w:sz="0" w:space="0" w:color="auto"/>
      </w:divBdr>
    </w:div>
    <w:div w:id="1646349010">
      <w:bodyDiv w:val="1"/>
      <w:marLeft w:val="0"/>
      <w:marRight w:val="0"/>
      <w:marTop w:val="0"/>
      <w:marBottom w:val="0"/>
      <w:divBdr>
        <w:top w:val="none" w:sz="0" w:space="0" w:color="auto"/>
        <w:left w:val="none" w:sz="0" w:space="0" w:color="auto"/>
        <w:bottom w:val="none" w:sz="0" w:space="0" w:color="auto"/>
        <w:right w:val="none" w:sz="0" w:space="0" w:color="auto"/>
      </w:divBdr>
    </w:div>
    <w:div w:id="1649551854">
      <w:bodyDiv w:val="1"/>
      <w:marLeft w:val="0"/>
      <w:marRight w:val="0"/>
      <w:marTop w:val="0"/>
      <w:marBottom w:val="0"/>
      <w:divBdr>
        <w:top w:val="none" w:sz="0" w:space="0" w:color="auto"/>
        <w:left w:val="none" w:sz="0" w:space="0" w:color="auto"/>
        <w:bottom w:val="none" w:sz="0" w:space="0" w:color="auto"/>
        <w:right w:val="none" w:sz="0" w:space="0" w:color="auto"/>
      </w:divBdr>
    </w:div>
    <w:div w:id="1650480078">
      <w:bodyDiv w:val="1"/>
      <w:marLeft w:val="0"/>
      <w:marRight w:val="0"/>
      <w:marTop w:val="0"/>
      <w:marBottom w:val="0"/>
      <w:divBdr>
        <w:top w:val="none" w:sz="0" w:space="0" w:color="auto"/>
        <w:left w:val="none" w:sz="0" w:space="0" w:color="auto"/>
        <w:bottom w:val="none" w:sz="0" w:space="0" w:color="auto"/>
        <w:right w:val="none" w:sz="0" w:space="0" w:color="auto"/>
      </w:divBdr>
    </w:div>
    <w:div w:id="1654675890">
      <w:bodyDiv w:val="1"/>
      <w:marLeft w:val="0"/>
      <w:marRight w:val="0"/>
      <w:marTop w:val="0"/>
      <w:marBottom w:val="0"/>
      <w:divBdr>
        <w:top w:val="none" w:sz="0" w:space="0" w:color="auto"/>
        <w:left w:val="none" w:sz="0" w:space="0" w:color="auto"/>
        <w:bottom w:val="none" w:sz="0" w:space="0" w:color="auto"/>
        <w:right w:val="none" w:sz="0" w:space="0" w:color="auto"/>
      </w:divBdr>
    </w:div>
    <w:div w:id="1658073729">
      <w:bodyDiv w:val="1"/>
      <w:marLeft w:val="0"/>
      <w:marRight w:val="0"/>
      <w:marTop w:val="0"/>
      <w:marBottom w:val="0"/>
      <w:divBdr>
        <w:top w:val="none" w:sz="0" w:space="0" w:color="auto"/>
        <w:left w:val="none" w:sz="0" w:space="0" w:color="auto"/>
        <w:bottom w:val="none" w:sz="0" w:space="0" w:color="auto"/>
        <w:right w:val="none" w:sz="0" w:space="0" w:color="auto"/>
      </w:divBdr>
    </w:div>
    <w:div w:id="1659922148">
      <w:bodyDiv w:val="1"/>
      <w:marLeft w:val="0"/>
      <w:marRight w:val="0"/>
      <w:marTop w:val="0"/>
      <w:marBottom w:val="0"/>
      <w:divBdr>
        <w:top w:val="none" w:sz="0" w:space="0" w:color="auto"/>
        <w:left w:val="none" w:sz="0" w:space="0" w:color="auto"/>
        <w:bottom w:val="none" w:sz="0" w:space="0" w:color="auto"/>
        <w:right w:val="none" w:sz="0" w:space="0" w:color="auto"/>
      </w:divBdr>
    </w:div>
    <w:div w:id="1667054937">
      <w:bodyDiv w:val="1"/>
      <w:marLeft w:val="0"/>
      <w:marRight w:val="0"/>
      <w:marTop w:val="0"/>
      <w:marBottom w:val="0"/>
      <w:divBdr>
        <w:top w:val="none" w:sz="0" w:space="0" w:color="auto"/>
        <w:left w:val="none" w:sz="0" w:space="0" w:color="auto"/>
        <w:bottom w:val="none" w:sz="0" w:space="0" w:color="auto"/>
        <w:right w:val="none" w:sz="0" w:space="0" w:color="auto"/>
      </w:divBdr>
    </w:div>
    <w:div w:id="1668436397">
      <w:bodyDiv w:val="1"/>
      <w:marLeft w:val="0"/>
      <w:marRight w:val="0"/>
      <w:marTop w:val="0"/>
      <w:marBottom w:val="0"/>
      <w:divBdr>
        <w:top w:val="none" w:sz="0" w:space="0" w:color="auto"/>
        <w:left w:val="none" w:sz="0" w:space="0" w:color="auto"/>
        <w:bottom w:val="none" w:sz="0" w:space="0" w:color="auto"/>
        <w:right w:val="none" w:sz="0" w:space="0" w:color="auto"/>
      </w:divBdr>
    </w:div>
    <w:div w:id="1669748514">
      <w:bodyDiv w:val="1"/>
      <w:marLeft w:val="0"/>
      <w:marRight w:val="0"/>
      <w:marTop w:val="0"/>
      <w:marBottom w:val="0"/>
      <w:divBdr>
        <w:top w:val="none" w:sz="0" w:space="0" w:color="auto"/>
        <w:left w:val="none" w:sz="0" w:space="0" w:color="auto"/>
        <w:bottom w:val="none" w:sz="0" w:space="0" w:color="auto"/>
        <w:right w:val="none" w:sz="0" w:space="0" w:color="auto"/>
      </w:divBdr>
    </w:div>
    <w:div w:id="1673800726">
      <w:bodyDiv w:val="1"/>
      <w:marLeft w:val="0"/>
      <w:marRight w:val="0"/>
      <w:marTop w:val="0"/>
      <w:marBottom w:val="0"/>
      <w:divBdr>
        <w:top w:val="none" w:sz="0" w:space="0" w:color="auto"/>
        <w:left w:val="none" w:sz="0" w:space="0" w:color="auto"/>
        <w:bottom w:val="none" w:sz="0" w:space="0" w:color="auto"/>
        <w:right w:val="none" w:sz="0" w:space="0" w:color="auto"/>
      </w:divBdr>
    </w:div>
    <w:div w:id="1675841435">
      <w:bodyDiv w:val="1"/>
      <w:marLeft w:val="0"/>
      <w:marRight w:val="0"/>
      <w:marTop w:val="0"/>
      <w:marBottom w:val="0"/>
      <w:divBdr>
        <w:top w:val="none" w:sz="0" w:space="0" w:color="auto"/>
        <w:left w:val="none" w:sz="0" w:space="0" w:color="auto"/>
        <w:bottom w:val="none" w:sz="0" w:space="0" w:color="auto"/>
        <w:right w:val="none" w:sz="0" w:space="0" w:color="auto"/>
      </w:divBdr>
    </w:div>
    <w:div w:id="1675961538">
      <w:bodyDiv w:val="1"/>
      <w:marLeft w:val="0"/>
      <w:marRight w:val="0"/>
      <w:marTop w:val="0"/>
      <w:marBottom w:val="0"/>
      <w:divBdr>
        <w:top w:val="none" w:sz="0" w:space="0" w:color="auto"/>
        <w:left w:val="none" w:sz="0" w:space="0" w:color="auto"/>
        <w:bottom w:val="none" w:sz="0" w:space="0" w:color="auto"/>
        <w:right w:val="none" w:sz="0" w:space="0" w:color="auto"/>
      </w:divBdr>
    </w:div>
    <w:div w:id="1677071348">
      <w:bodyDiv w:val="1"/>
      <w:marLeft w:val="0"/>
      <w:marRight w:val="0"/>
      <w:marTop w:val="0"/>
      <w:marBottom w:val="0"/>
      <w:divBdr>
        <w:top w:val="none" w:sz="0" w:space="0" w:color="auto"/>
        <w:left w:val="none" w:sz="0" w:space="0" w:color="auto"/>
        <w:bottom w:val="none" w:sz="0" w:space="0" w:color="auto"/>
        <w:right w:val="none" w:sz="0" w:space="0" w:color="auto"/>
      </w:divBdr>
    </w:div>
    <w:div w:id="1679962404">
      <w:bodyDiv w:val="1"/>
      <w:marLeft w:val="0"/>
      <w:marRight w:val="0"/>
      <w:marTop w:val="0"/>
      <w:marBottom w:val="0"/>
      <w:divBdr>
        <w:top w:val="none" w:sz="0" w:space="0" w:color="auto"/>
        <w:left w:val="none" w:sz="0" w:space="0" w:color="auto"/>
        <w:bottom w:val="none" w:sz="0" w:space="0" w:color="auto"/>
        <w:right w:val="none" w:sz="0" w:space="0" w:color="auto"/>
      </w:divBdr>
    </w:div>
    <w:div w:id="1684430494">
      <w:bodyDiv w:val="1"/>
      <w:marLeft w:val="0"/>
      <w:marRight w:val="0"/>
      <w:marTop w:val="0"/>
      <w:marBottom w:val="0"/>
      <w:divBdr>
        <w:top w:val="none" w:sz="0" w:space="0" w:color="auto"/>
        <w:left w:val="none" w:sz="0" w:space="0" w:color="auto"/>
        <w:bottom w:val="none" w:sz="0" w:space="0" w:color="auto"/>
        <w:right w:val="none" w:sz="0" w:space="0" w:color="auto"/>
      </w:divBdr>
    </w:div>
    <w:div w:id="1685205817">
      <w:bodyDiv w:val="1"/>
      <w:marLeft w:val="0"/>
      <w:marRight w:val="0"/>
      <w:marTop w:val="0"/>
      <w:marBottom w:val="0"/>
      <w:divBdr>
        <w:top w:val="none" w:sz="0" w:space="0" w:color="auto"/>
        <w:left w:val="none" w:sz="0" w:space="0" w:color="auto"/>
        <w:bottom w:val="none" w:sz="0" w:space="0" w:color="auto"/>
        <w:right w:val="none" w:sz="0" w:space="0" w:color="auto"/>
      </w:divBdr>
    </w:div>
    <w:div w:id="1685594944">
      <w:bodyDiv w:val="1"/>
      <w:marLeft w:val="0"/>
      <w:marRight w:val="0"/>
      <w:marTop w:val="0"/>
      <w:marBottom w:val="0"/>
      <w:divBdr>
        <w:top w:val="none" w:sz="0" w:space="0" w:color="auto"/>
        <w:left w:val="none" w:sz="0" w:space="0" w:color="auto"/>
        <w:bottom w:val="none" w:sz="0" w:space="0" w:color="auto"/>
        <w:right w:val="none" w:sz="0" w:space="0" w:color="auto"/>
      </w:divBdr>
    </w:div>
    <w:div w:id="1686979263">
      <w:bodyDiv w:val="1"/>
      <w:marLeft w:val="0"/>
      <w:marRight w:val="0"/>
      <w:marTop w:val="0"/>
      <w:marBottom w:val="0"/>
      <w:divBdr>
        <w:top w:val="none" w:sz="0" w:space="0" w:color="auto"/>
        <w:left w:val="none" w:sz="0" w:space="0" w:color="auto"/>
        <w:bottom w:val="none" w:sz="0" w:space="0" w:color="auto"/>
        <w:right w:val="none" w:sz="0" w:space="0" w:color="auto"/>
      </w:divBdr>
      <w:divsChild>
        <w:div w:id="159590067">
          <w:marLeft w:val="0"/>
          <w:marRight w:val="0"/>
          <w:marTop w:val="0"/>
          <w:marBottom w:val="0"/>
          <w:divBdr>
            <w:top w:val="none" w:sz="0" w:space="0" w:color="auto"/>
            <w:left w:val="none" w:sz="0" w:space="0" w:color="auto"/>
            <w:bottom w:val="none" w:sz="0" w:space="0" w:color="auto"/>
            <w:right w:val="none" w:sz="0" w:space="0" w:color="auto"/>
          </w:divBdr>
        </w:div>
      </w:divsChild>
    </w:div>
    <w:div w:id="1688167985">
      <w:bodyDiv w:val="1"/>
      <w:marLeft w:val="0"/>
      <w:marRight w:val="0"/>
      <w:marTop w:val="0"/>
      <w:marBottom w:val="0"/>
      <w:divBdr>
        <w:top w:val="none" w:sz="0" w:space="0" w:color="auto"/>
        <w:left w:val="none" w:sz="0" w:space="0" w:color="auto"/>
        <w:bottom w:val="none" w:sz="0" w:space="0" w:color="auto"/>
        <w:right w:val="none" w:sz="0" w:space="0" w:color="auto"/>
      </w:divBdr>
    </w:div>
    <w:div w:id="1692759442">
      <w:bodyDiv w:val="1"/>
      <w:marLeft w:val="0"/>
      <w:marRight w:val="0"/>
      <w:marTop w:val="0"/>
      <w:marBottom w:val="0"/>
      <w:divBdr>
        <w:top w:val="none" w:sz="0" w:space="0" w:color="auto"/>
        <w:left w:val="none" w:sz="0" w:space="0" w:color="auto"/>
        <w:bottom w:val="none" w:sz="0" w:space="0" w:color="auto"/>
        <w:right w:val="none" w:sz="0" w:space="0" w:color="auto"/>
      </w:divBdr>
    </w:div>
    <w:div w:id="1693143787">
      <w:bodyDiv w:val="1"/>
      <w:marLeft w:val="0"/>
      <w:marRight w:val="0"/>
      <w:marTop w:val="0"/>
      <w:marBottom w:val="0"/>
      <w:divBdr>
        <w:top w:val="none" w:sz="0" w:space="0" w:color="auto"/>
        <w:left w:val="none" w:sz="0" w:space="0" w:color="auto"/>
        <w:bottom w:val="none" w:sz="0" w:space="0" w:color="auto"/>
        <w:right w:val="none" w:sz="0" w:space="0" w:color="auto"/>
      </w:divBdr>
    </w:div>
    <w:div w:id="1695107995">
      <w:bodyDiv w:val="1"/>
      <w:marLeft w:val="0"/>
      <w:marRight w:val="0"/>
      <w:marTop w:val="0"/>
      <w:marBottom w:val="0"/>
      <w:divBdr>
        <w:top w:val="none" w:sz="0" w:space="0" w:color="auto"/>
        <w:left w:val="none" w:sz="0" w:space="0" w:color="auto"/>
        <w:bottom w:val="none" w:sz="0" w:space="0" w:color="auto"/>
        <w:right w:val="none" w:sz="0" w:space="0" w:color="auto"/>
      </w:divBdr>
    </w:div>
    <w:div w:id="1696425635">
      <w:bodyDiv w:val="1"/>
      <w:marLeft w:val="0"/>
      <w:marRight w:val="0"/>
      <w:marTop w:val="0"/>
      <w:marBottom w:val="0"/>
      <w:divBdr>
        <w:top w:val="none" w:sz="0" w:space="0" w:color="auto"/>
        <w:left w:val="none" w:sz="0" w:space="0" w:color="auto"/>
        <w:bottom w:val="none" w:sz="0" w:space="0" w:color="auto"/>
        <w:right w:val="none" w:sz="0" w:space="0" w:color="auto"/>
      </w:divBdr>
    </w:div>
    <w:div w:id="1697389275">
      <w:bodyDiv w:val="1"/>
      <w:marLeft w:val="0"/>
      <w:marRight w:val="0"/>
      <w:marTop w:val="0"/>
      <w:marBottom w:val="0"/>
      <w:divBdr>
        <w:top w:val="none" w:sz="0" w:space="0" w:color="auto"/>
        <w:left w:val="none" w:sz="0" w:space="0" w:color="auto"/>
        <w:bottom w:val="none" w:sz="0" w:space="0" w:color="auto"/>
        <w:right w:val="none" w:sz="0" w:space="0" w:color="auto"/>
      </w:divBdr>
    </w:div>
    <w:div w:id="1698241049">
      <w:bodyDiv w:val="1"/>
      <w:marLeft w:val="0"/>
      <w:marRight w:val="0"/>
      <w:marTop w:val="0"/>
      <w:marBottom w:val="0"/>
      <w:divBdr>
        <w:top w:val="none" w:sz="0" w:space="0" w:color="auto"/>
        <w:left w:val="none" w:sz="0" w:space="0" w:color="auto"/>
        <w:bottom w:val="none" w:sz="0" w:space="0" w:color="auto"/>
        <w:right w:val="none" w:sz="0" w:space="0" w:color="auto"/>
      </w:divBdr>
    </w:div>
    <w:div w:id="1700353508">
      <w:bodyDiv w:val="1"/>
      <w:marLeft w:val="0"/>
      <w:marRight w:val="0"/>
      <w:marTop w:val="0"/>
      <w:marBottom w:val="0"/>
      <w:divBdr>
        <w:top w:val="none" w:sz="0" w:space="0" w:color="auto"/>
        <w:left w:val="none" w:sz="0" w:space="0" w:color="auto"/>
        <w:bottom w:val="none" w:sz="0" w:space="0" w:color="auto"/>
        <w:right w:val="none" w:sz="0" w:space="0" w:color="auto"/>
      </w:divBdr>
    </w:div>
    <w:div w:id="1701010833">
      <w:bodyDiv w:val="1"/>
      <w:marLeft w:val="0"/>
      <w:marRight w:val="0"/>
      <w:marTop w:val="0"/>
      <w:marBottom w:val="0"/>
      <w:divBdr>
        <w:top w:val="none" w:sz="0" w:space="0" w:color="auto"/>
        <w:left w:val="none" w:sz="0" w:space="0" w:color="auto"/>
        <w:bottom w:val="none" w:sz="0" w:space="0" w:color="auto"/>
        <w:right w:val="none" w:sz="0" w:space="0" w:color="auto"/>
      </w:divBdr>
    </w:div>
    <w:div w:id="1701204370">
      <w:bodyDiv w:val="1"/>
      <w:marLeft w:val="0"/>
      <w:marRight w:val="0"/>
      <w:marTop w:val="0"/>
      <w:marBottom w:val="0"/>
      <w:divBdr>
        <w:top w:val="none" w:sz="0" w:space="0" w:color="auto"/>
        <w:left w:val="none" w:sz="0" w:space="0" w:color="auto"/>
        <w:bottom w:val="none" w:sz="0" w:space="0" w:color="auto"/>
        <w:right w:val="none" w:sz="0" w:space="0" w:color="auto"/>
      </w:divBdr>
    </w:div>
    <w:div w:id="1701277739">
      <w:bodyDiv w:val="1"/>
      <w:marLeft w:val="0"/>
      <w:marRight w:val="0"/>
      <w:marTop w:val="0"/>
      <w:marBottom w:val="0"/>
      <w:divBdr>
        <w:top w:val="none" w:sz="0" w:space="0" w:color="auto"/>
        <w:left w:val="none" w:sz="0" w:space="0" w:color="auto"/>
        <w:bottom w:val="none" w:sz="0" w:space="0" w:color="auto"/>
        <w:right w:val="none" w:sz="0" w:space="0" w:color="auto"/>
      </w:divBdr>
    </w:div>
    <w:div w:id="1702126817">
      <w:bodyDiv w:val="1"/>
      <w:marLeft w:val="0"/>
      <w:marRight w:val="0"/>
      <w:marTop w:val="0"/>
      <w:marBottom w:val="0"/>
      <w:divBdr>
        <w:top w:val="none" w:sz="0" w:space="0" w:color="auto"/>
        <w:left w:val="none" w:sz="0" w:space="0" w:color="auto"/>
        <w:bottom w:val="none" w:sz="0" w:space="0" w:color="auto"/>
        <w:right w:val="none" w:sz="0" w:space="0" w:color="auto"/>
      </w:divBdr>
    </w:div>
    <w:div w:id="1703440776">
      <w:bodyDiv w:val="1"/>
      <w:marLeft w:val="0"/>
      <w:marRight w:val="0"/>
      <w:marTop w:val="0"/>
      <w:marBottom w:val="0"/>
      <w:divBdr>
        <w:top w:val="none" w:sz="0" w:space="0" w:color="auto"/>
        <w:left w:val="none" w:sz="0" w:space="0" w:color="auto"/>
        <w:bottom w:val="none" w:sz="0" w:space="0" w:color="auto"/>
        <w:right w:val="none" w:sz="0" w:space="0" w:color="auto"/>
      </w:divBdr>
    </w:div>
    <w:div w:id="1705670108">
      <w:bodyDiv w:val="1"/>
      <w:marLeft w:val="0"/>
      <w:marRight w:val="0"/>
      <w:marTop w:val="0"/>
      <w:marBottom w:val="0"/>
      <w:divBdr>
        <w:top w:val="none" w:sz="0" w:space="0" w:color="auto"/>
        <w:left w:val="none" w:sz="0" w:space="0" w:color="auto"/>
        <w:bottom w:val="none" w:sz="0" w:space="0" w:color="auto"/>
        <w:right w:val="none" w:sz="0" w:space="0" w:color="auto"/>
      </w:divBdr>
    </w:div>
    <w:div w:id="1706251915">
      <w:bodyDiv w:val="1"/>
      <w:marLeft w:val="0"/>
      <w:marRight w:val="0"/>
      <w:marTop w:val="0"/>
      <w:marBottom w:val="0"/>
      <w:divBdr>
        <w:top w:val="none" w:sz="0" w:space="0" w:color="auto"/>
        <w:left w:val="none" w:sz="0" w:space="0" w:color="auto"/>
        <w:bottom w:val="none" w:sz="0" w:space="0" w:color="auto"/>
        <w:right w:val="none" w:sz="0" w:space="0" w:color="auto"/>
      </w:divBdr>
    </w:div>
    <w:div w:id="1707098667">
      <w:bodyDiv w:val="1"/>
      <w:marLeft w:val="0"/>
      <w:marRight w:val="0"/>
      <w:marTop w:val="0"/>
      <w:marBottom w:val="0"/>
      <w:divBdr>
        <w:top w:val="none" w:sz="0" w:space="0" w:color="auto"/>
        <w:left w:val="none" w:sz="0" w:space="0" w:color="auto"/>
        <w:bottom w:val="none" w:sz="0" w:space="0" w:color="auto"/>
        <w:right w:val="none" w:sz="0" w:space="0" w:color="auto"/>
      </w:divBdr>
    </w:div>
    <w:div w:id="1709143697">
      <w:bodyDiv w:val="1"/>
      <w:marLeft w:val="0"/>
      <w:marRight w:val="0"/>
      <w:marTop w:val="0"/>
      <w:marBottom w:val="0"/>
      <w:divBdr>
        <w:top w:val="none" w:sz="0" w:space="0" w:color="auto"/>
        <w:left w:val="none" w:sz="0" w:space="0" w:color="auto"/>
        <w:bottom w:val="none" w:sz="0" w:space="0" w:color="auto"/>
        <w:right w:val="none" w:sz="0" w:space="0" w:color="auto"/>
      </w:divBdr>
    </w:div>
    <w:div w:id="1710718695">
      <w:bodyDiv w:val="1"/>
      <w:marLeft w:val="0"/>
      <w:marRight w:val="0"/>
      <w:marTop w:val="0"/>
      <w:marBottom w:val="0"/>
      <w:divBdr>
        <w:top w:val="none" w:sz="0" w:space="0" w:color="auto"/>
        <w:left w:val="none" w:sz="0" w:space="0" w:color="auto"/>
        <w:bottom w:val="none" w:sz="0" w:space="0" w:color="auto"/>
        <w:right w:val="none" w:sz="0" w:space="0" w:color="auto"/>
      </w:divBdr>
    </w:div>
    <w:div w:id="1711029394">
      <w:bodyDiv w:val="1"/>
      <w:marLeft w:val="0"/>
      <w:marRight w:val="0"/>
      <w:marTop w:val="0"/>
      <w:marBottom w:val="0"/>
      <w:divBdr>
        <w:top w:val="none" w:sz="0" w:space="0" w:color="auto"/>
        <w:left w:val="none" w:sz="0" w:space="0" w:color="auto"/>
        <w:bottom w:val="none" w:sz="0" w:space="0" w:color="auto"/>
        <w:right w:val="none" w:sz="0" w:space="0" w:color="auto"/>
      </w:divBdr>
    </w:div>
    <w:div w:id="1712457396">
      <w:bodyDiv w:val="1"/>
      <w:marLeft w:val="0"/>
      <w:marRight w:val="0"/>
      <w:marTop w:val="0"/>
      <w:marBottom w:val="0"/>
      <w:divBdr>
        <w:top w:val="none" w:sz="0" w:space="0" w:color="auto"/>
        <w:left w:val="none" w:sz="0" w:space="0" w:color="auto"/>
        <w:bottom w:val="none" w:sz="0" w:space="0" w:color="auto"/>
        <w:right w:val="none" w:sz="0" w:space="0" w:color="auto"/>
      </w:divBdr>
    </w:div>
    <w:div w:id="1714423762">
      <w:bodyDiv w:val="1"/>
      <w:marLeft w:val="0"/>
      <w:marRight w:val="0"/>
      <w:marTop w:val="0"/>
      <w:marBottom w:val="0"/>
      <w:divBdr>
        <w:top w:val="none" w:sz="0" w:space="0" w:color="auto"/>
        <w:left w:val="none" w:sz="0" w:space="0" w:color="auto"/>
        <w:bottom w:val="none" w:sz="0" w:space="0" w:color="auto"/>
        <w:right w:val="none" w:sz="0" w:space="0" w:color="auto"/>
      </w:divBdr>
    </w:div>
    <w:div w:id="1715546097">
      <w:bodyDiv w:val="1"/>
      <w:marLeft w:val="0"/>
      <w:marRight w:val="0"/>
      <w:marTop w:val="0"/>
      <w:marBottom w:val="0"/>
      <w:divBdr>
        <w:top w:val="none" w:sz="0" w:space="0" w:color="auto"/>
        <w:left w:val="none" w:sz="0" w:space="0" w:color="auto"/>
        <w:bottom w:val="none" w:sz="0" w:space="0" w:color="auto"/>
        <w:right w:val="none" w:sz="0" w:space="0" w:color="auto"/>
      </w:divBdr>
    </w:div>
    <w:div w:id="1715695426">
      <w:bodyDiv w:val="1"/>
      <w:marLeft w:val="0"/>
      <w:marRight w:val="0"/>
      <w:marTop w:val="0"/>
      <w:marBottom w:val="0"/>
      <w:divBdr>
        <w:top w:val="none" w:sz="0" w:space="0" w:color="auto"/>
        <w:left w:val="none" w:sz="0" w:space="0" w:color="auto"/>
        <w:bottom w:val="none" w:sz="0" w:space="0" w:color="auto"/>
        <w:right w:val="none" w:sz="0" w:space="0" w:color="auto"/>
      </w:divBdr>
    </w:div>
    <w:div w:id="1716542992">
      <w:bodyDiv w:val="1"/>
      <w:marLeft w:val="0"/>
      <w:marRight w:val="0"/>
      <w:marTop w:val="0"/>
      <w:marBottom w:val="0"/>
      <w:divBdr>
        <w:top w:val="none" w:sz="0" w:space="0" w:color="auto"/>
        <w:left w:val="none" w:sz="0" w:space="0" w:color="auto"/>
        <w:bottom w:val="none" w:sz="0" w:space="0" w:color="auto"/>
        <w:right w:val="none" w:sz="0" w:space="0" w:color="auto"/>
      </w:divBdr>
    </w:div>
    <w:div w:id="1719163791">
      <w:bodyDiv w:val="1"/>
      <w:marLeft w:val="0"/>
      <w:marRight w:val="0"/>
      <w:marTop w:val="0"/>
      <w:marBottom w:val="0"/>
      <w:divBdr>
        <w:top w:val="none" w:sz="0" w:space="0" w:color="auto"/>
        <w:left w:val="none" w:sz="0" w:space="0" w:color="auto"/>
        <w:bottom w:val="none" w:sz="0" w:space="0" w:color="auto"/>
        <w:right w:val="none" w:sz="0" w:space="0" w:color="auto"/>
      </w:divBdr>
    </w:div>
    <w:div w:id="1719620398">
      <w:bodyDiv w:val="1"/>
      <w:marLeft w:val="0"/>
      <w:marRight w:val="0"/>
      <w:marTop w:val="0"/>
      <w:marBottom w:val="0"/>
      <w:divBdr>
        <w:top w:val="none" w:sz="0" w:space="0" w:color="auto"/>
        <w:left w:val="none" w:sz="0" w:space="0" w:color="auto"/>
        <w:bottom w:val="none" w:sz="0" w:space="0" w:color="auto"/>
        <w:right w:val="none" w:sz="0" w:space="0" w:color="auto"/>
      </w:divBdr>
    </w:div>
    <w:div w:id="1720932676">
      <w:bodyDiv w:val="1"/>
      <w:marLeft w:val="0"/>
      <w:marRight w:val="0"/>
      <w:marTop w:val="0"/>
      <w:marBottom w:val="0"/>
      <w:divBdr>
        <w:top w:val="none" w:sz="0" w:space="0" w:color="auto"/>
        <w:left w:val="none" w:sz="0" w:space="0" w:color="auto"/>
        <w:bottom w:val="none" w:sz="0" w:space="0" w:color="auto"/>
        <w:right w:val="none" w:sz="0" w:space="0" w:color="auto"/>
      </w:divBdr>
    </w:div>
    <w:div w:id="1720979162">
      <w:bodyDiv w:val="1"/>
      <w:marLeft w:val="0"/>
      <w:marRight w:val="0"/>
      <w:marTop w:val="0"/>
      <w:marBottom w:val="0"/>
      <w:divBdr>
        <w:top w:val="none" w:sz="0" w:space="0" w:color="auto"/>
        <w:left w:val="none" w:sz="0" w:space="0" w:color="auto"/>
        <w:bottom w:val="none" w:sz="0" w:space="0" w:color="auto"/>
        <w:right w:val="none" w:sz="0" w:space="0" w:color="auto"/>
      </w:divBdr>
    </w:div>
    <w:div w:id="1721249096">
      <w:bodyDiv w:val="1"/>
      <w:marLeft w:val="0"/>
      <w:marRight w:val="0"/>
      <w:marTop w:val="0"/>
      <w:marBottom w:val="0"/>
      <w:divBdr>
        <w:top w:val="none" w:sz="0" w:space="0" w:color="auto"/>
        <w:left w:val="none" w:sz="0" w:space="0" w:color="auto"/>
        <w:bottom w:val="none" w:sz="0" w:space="0" w:color="auto"/>
        <w:right w:val="none" w:sz="0" w:space="0" w:color="auto"/>
      </w:divBdr>
    </w:div>
    <w:div w:id="1721393334">
      <w:bodyDiv w:val="1"/>
      <w:marLeft w:val="0"/>
      <w:marRight w:val="0"/>
      <w:marTop w:val="0"/>
      <w:marBottom w:val="0"/>
      <w:divBdr>
        <w:top w:val="none" w:sz="0" w:space="0" w:color="auto"/>
        <w:left w:val="none" w:sz="0" w:space="0" w:color="auto"/>
        <w:bottom w:val="none" w:sz="0" w:space="0" w:color="auto"/>
        <w:right w:val="none" w:sz="0" w:space="0" w:color="auto"/>
      </w:divBdr>
    </w:div>
    <w:div w:id="1724675963">
      <w:bodyDiv w:val="1"/>
      <w:marLeft w:val="0"/>
      <w:marRight w:val="0"/>
      <w:marTop w:val="0"/>
      <w:marBottom w:val="0"/>
      <w:divBdr>
        <w:top w:val="none" w:sz="0" w:space="0" w:color="auto"/>
        <w:left w:val="none" w:sz="0" w:space="0" w:color="auto"/>
        <w:bottom w:val="none" w:sz="0" w:space="0" w:color="auto"/>
        <w:right w:val="none" w:sz="0" w:space="0" w:color="auto"/>
      </w:divBdr>
    </w:div>
    <w:div w:id="1726447042">
      <w:bodyDiv w:val="1"/>
      <w:marLeft w:val="0"/>
      <w:marRight w:val="0"/>
      <w:marTop w:val="0"/>
      <w:marBottom w:val="0"/>
      <w:divBdr>
        <w:top w:val="none" w:sz="0" w:space="0" w:color="auto"/>
        <w:left w:val="none" w:sz="0" w:space="0" w:color="auto"/>
        <w:bottom w:val="none" w:sz="0" w:space="0" w:color="auto"/>
        <w:right w:val="none" w:sz="0" w:space="0" w:color="auto"/>
      </w:divBdr>
    </w:div>
    <w:div w:id="1728992552">
      <w:bodyDiv w:val="1"/>
      <w:marLeft w:val="0"/>
      <w:marRight w:val="0"/>
      <w:marTop w:val="0"/>
      <w:marBottom w:val="0"/>
      <w:divBdr>
        <w:top w:val="none" w:sz="0" w:space="0" w:color="auto"/>
        <w:left w:val="none" w:sz="0" w:space="0" w:color="auto"/>
        <w:bottom w:val="none" w:sz="0" w:space="0" w:color="auto"/>
        <w:right w:val="none" w:sz="0" w:space="0" w:color="auto"/>
      </w:divBdr>
    </w:div>
    <w:div w:id="1729301588">
      <w:bodyDiv w:val="1"/>
      <w:marLeft w:val="0"/>
      <w:marRight w:val="0"/>
      <w:marTop w:val="0"/>
      <w:marBottom w:val="0"/>
      <w:divBdr>
        <w:top w:val="none" w:sz="0" w:space="0" w:color="auto"/>
        <w:left w:val="none" w:sz="0" w:space="0" w:color="auto"/>
        <w:bottom w:val="none" w:sz="0" w:space="0" w:color="auto"/>
        <w:right w:val="none" w:sz="0" w:space="0" w:color="auto"/>
      </w:divBdr>
    </w:div>
    <w:div w:id="1730306554">
      <w:bodyDiv w:val="1"/>
      <w:marLeft w:val="0"/>
      <w:marRight w:val="0"/>
      <w:marTop w:val="0"/>
      <w:marBottom w:val="0"/>
      <w:divBdr>
        <w:top w:val="none" w:sz="0" w:space="0" w:color="auto"/>
        <w:left w:val="none" w:sz="0" w:space="0" w:color="auto"/>
        <w:bottom w:val="none" w:sz="0" w:space="0" w:color="auto"/>
        <w:right w:val="none" w:sz="0" w:space="0" w:color="auto"/>
      </w:divBdr>
    </w:div>
    <w:div w:id="1737431711">
      <w:bodyDiv w:val="1"/>
      <w:marLeft w:val="0"/>
      <w:marRight w:val="0"/>
      <w:marTop w:val="0"/>
      <w:marBottom w:val="0"/>
      <w:divBdr>
        <w:top w:val="none" w:sz="0" w:space="0" w:color="auto"/>
        <w:left w:val="none" w:sz="0" w:space="0" w:color="auto"/>
        <w:bottom w:val="none" w:sz="0" w:space="0" w:color="auto"/>
        <w:right w:val="none" w:sz="0" w:space="0" w:color="auto"/>
      </w:divBdr>
    </w:div>
    <w:div w:id="1737506627">
      <w:bodyDiv w:val="1"/>
      <w:marLeft w:val="0"/>
      <w:marRight w:val="0"/>
      <w:marTop w:val="0"/>
      <w:marBottom w:val="0"/>
      <w:divBdr>
        <w:top w:val="none" w:sz="0" w:space="0" w:color="auto"/>
        <w:left w:val="none" w:sz="0" w:space="0" w:color="auto"/>
        <w:bottom w:val="none" w:sz="0" w:space="0" w:color="auto"/>
        <w:right w:val="none" w:sz="0" w:space="0" w:color="auto"/>
      </w:divBdr>
    </w:div>
    <w:div w:id="1738094089">
      <w:bodyDiv w:val="1"/>
      <w:marLeft w:val="0"/>
      <w:marRight w:val="0"/>
      <w:marTop w:val="0"/>
      <w:marBottom w:val="0"/>
      <w:divBdr>
        <w:top w:val="none" w:sz="0" w:space="0" w:color="auto"/>
        <w:left w:val="none" w:sz="0" w:space="0" w:color="auto"/>
        <w:bottom w:val="none" w:sz="0" w:space="0" w:color="auto"/>
        <w:right w:val="none" w:sz="0" w:space="0" w:color="auto"/>
      </w:divBdr>
    </w:div>
    <w:div w:id="1742410458">
      <w:bodyDiv w:val="1"/>
      <w:marLeft w:val="0"/>
      <w:marRight w:val="0"/>
      <w:marTop w:val="0"/>
      <w:marBottom w:val="0"/>
      <w:divBdr>
        <w:top w:val="none" w:sz="0" w:space="0" w:color="auto"/>
        <w:left w:val="none" w:sz="0" w:space="0" w:color="auto"/>
        <w:bottom w:val="none" w:sz="0" w:space="0" w:color="auto"/>
        <w:right w:val="none" w:sz="0" w:space="0" w:color="auto"/>
      </w:divBdr>
    </w:div>
    <w:div w:id="1746684044">
      <w:bodyDiv w:val="1"/>
      <w:marLeft w:val="0"/>
      <w:marRight w:val="0"/>
      <w:marTop w:val="0"/>
      <w:marBottom w:val="0"/>
      <w:divBdr>
        <w:top w:val="none" w:sz="0" w:space="0" w:color="auto"/>
        <w:left w:val="none" w:sz="0" w:space="0" w:color="auto"/>
        <w:bottom w:val="none" w:sz="0" w:space="0" w:color="auto"/>
        <w:right w:val="none" w:sz="0" w:space="0" w:color="auto"/>
      </w:divBdr>
    </w:div>
    <w:div w:id="1747337720">
      <w:bodyDiv w:val="1"/>
      <w:marLeft w:val="0"/>
      <w:marRight w:val="0"/>
      <w:marTop w:val="0"/>
      <w:marBottom w:val="0"/>
      <w:divBdr>
        <w:top w:val="none" w:sz="0" w:space="0" w:color="auto"/>
        <w:left w:val="none" w:sz="0" w:space="0" w:color="auto"/>
        <w:bottom w:val="none" w:sz="0" w:space="0" w:color="auto"/>
        <w:right w:val="none" w:sz="0" w:space="0" w:color="auto"/>
      </w:divBdr>
    </w:div>
    <w:div w:id="1752386180">
      <w:bodyDiv w:val="1"/>
      <w:marLeft w:val="0"/>
      <w:marRight w:val="0"/>
      <w:marTop w:val="0"/>
      <w:marBottom w:val="0"/>
      <w:divBdr>
        <w:top w:val="none" w:sz="0" w:space="0" w:color="auto"/>
        <w:left w:val="none" w:sz="0" w:space="0" w:color="auto"/>
        <w:bottom w:val="none" w:sz="0" w:space="0" w:color="auto"/>
        <w:right w:val="none" w:sz="0" w:space="0" w:color="auto"/>
      </w:divBdr>
    </w:div>
    <w:div w:id="1752698210">
      <w:bodyDiv w:val="1"/>
      <w:marLeft w:val="0"/>
      <w:marRight w:val="0"/>
      <w:marTop w:val="0"/>
      <w:marBottom w:val="0"/>
      <w:divBdr>
        <w:top w:val="none" w:sz="0" w:space="0" w:color="auto"/>
        <w:left w:val="none" w:sz="0" w:space="0" w:color="auto"/>
        <w:bottom w:val="none" w:sz="0" w:space="0" w:color="auto"/>
        <w:right w:val="none" w:sz="0" w:space="0" w:color="auto"/>
      </w:divBdr>
    </w:div>
    <w:div w:id="1754621834">
      <w:bodyDiv w:val="1"/>
      <w:marLeft w:val="0"/>
      <w:marRight w:val="0"/>
      <w:marTop w:val="0"/>
      <w:marBottom w:val="0"/>
      <w:divBdr>
        <w:top w:val="none" w:sz="0" w:space="0" w:color="auto"/>
        <w:left w:val="none" w:sz="0" w:space="0" w:color="auto"/>
        <w:bottom w:val="none" w:sz="0" w:space="0" w:color="auto"/>
        <w:right w:val="none" w:sz="0" w:space="0" w:color="auto"/>
      </w:divBdr>
    </w:div>
    <w:div w:id="1755348482">
      <w:bodyDiv w:val="1"/>
      <w:marLeft w:val="0"/>
      <w:marRight w:val="0"/>
      <w:marTop w:val="0"/>
      <w:marBottom w:val="0"/>
      <w:divBdr>
        <w:top w:val="none" w:sz="0" w:space="0" w:color="auto"/>
        <w:left w:val="none" w:sz="0" w:space="0" w:color="auto"/>
        <w:bottom w:val="none" w:sz="0" w:space="0" w:color="auto"/>
        <w:right w:val="none" w:sz="0" w:space="0" w:color="auto"/>
      </w:divBdr>
    </w:div>
    <w:div w:id="1755980105">
      <w:bodyDiv w:val="1"/>
      <w:marLeft w:val="0"/>
      <w:marRight w:val="0"/>
      <w:marTop w:val="0"/>
      <w:marBottom w:val="0"/>
      <w:divBdr>
        <w:top w:val="none" w:sz="0" w:space="0" w:color="auto"/>
        <w:left w:val="none" w:sz="0" w:space="0" w:color="auto"/>
        <w:bottom w:val="none" w:sz="0" w:space="0" w:color="auto"/>
        <w:right w:val="none" w:sz="0" w:space="0" w:color="auto"/>
      </w:divBdr>
    </w:div>
    <w:div w:id="1758867623">
      <w:bodyDiv w:val="1"/>
      <w:marLeft w:val="0"/>
      <w:marRight w:val="0"/>
      <w:marTop w:val="0"/>
      <w:marBottom w:val="0"/>
      <w:divBdr>
        <w:top w:val="none" w:sz="0" w:space="0" w:color="auto"/>
        <w:left w:val="none" w:sz="0" w:space="0" w:color="auto"/>
        <w:bottom w:val="none" w:sz="0" w:space="0" w:color="auto"/>
        <w:right w:val="none" w:sz="0" w:space="0" w:color="auto"/>
      </w:divBdr>
    </w:div>
    <w:div w:id="1759674239">
      <w:bodyDiv w:val="1"/>
      <w:marLeft w:val="0"/>
      <w:marRight w:val="0"/>
      <w:marTop w:val="0"/>
      <w:marBottom w:val="0"/>
      <w:divBdr>
        <w:top w:val="none" w:sz="0" w:space="0" w:color="auto"/>
        <w:left w:val="none" w:sz="0" w:space="0" w:color="auto"/>
        <w:bottom w:val="none" w:sz="0" w:space="0" w:color="auto"/>
        <w:right w:val="none" w:sz="0" w:space="0" w:color="auto"/>
      </w:divBdr>
    </w:div>
    <w:div w:id="1760521493">
      <w:bodyDiv w:val="1"/>
      <w:marLeft w:val="0"/>
      <w:marRight w:val="0"/>
      <w:marTop w:val="0"/>
      <w:marBottom w:val="0"/>
      <w:divBdr>
        <w:top w:val="none" w:sz="0" w:space="0" w:color="auto"/>
        <w:left w:val="none" w:sz="0" w:space="0" w:color="auto"/>
        <w:bottom w:val="none" w:sz="0" w:space="0" w:color="auto"/>
        <w:right w:val="none" w:sz="0" w:space="0" w:color="auto"/>
      </w:divBdr>
    </w:div>
    <w:div w:id="1761098959">
      <w:bodyDiv w:val="1"/>
      <w:marLeft w:val="0"/>
      <w:marRight w:val="0"/>
      <w:marTop w:val="0"/>
      <w:marBottom w:val="0"/>
      <w:divBdr>
        <w:top w:val="none" w:sz="0" w:space="0" w:color="auto"/>
        <w:left w:val="none" w:sz="0" w:space="0" w:color="auto"/>
        <w:bottom w:val="none" w:sz="0" w:space="0" w:color="auto"/>
        <w:right w:val="none" w:sz="0" w:space="0" w:color="auto"/>
      </w:divBdr>
    </w:div>
    <w:div w:id="1765762396">
      <w:bodyDiv w:val="1"/>
      <w:marLeft w:val="0"/>
      <w:marRight w:val="0"/>
      <w:marTop w:val="0"/>
      <w:marBottom w:val="0"/>
      <w:divBdr>
        <w:top w:val="none" w:sz="0" w:space="0" w:color="auto"/>
        <w:left w:val="none" w:sz="0" w:space="0" w:color="auto"/>
        <w:bottom w:val="none" w:sz="0" w:space="0" w:color="auto"/>
        <w:right w:val="none" w:sz="0" w:space="0" w:color="auto"/>
      </w:divBdr>
    </w:div>
    <w:div w:id="1765765757">
      <w:bodyDiv w:val="1"/>
      <w:marLeft w:val="0"/>
      <w:marRight w:val="0"/>
      <w:marTop w:val="0"/>
      <w:marBottom w:val="0"/>
      <w:divBdr>
        <w:top w:val="none" w:sz="0" w:space="0" w:color="auto"/>
        <w:left w:val="none" w:sz="0" w:space="0" w:color="auto"/>
        <w:bottom w:val="none" w:sz="0" w:space="0" w:color="auto"/>
        <w:right w:val="none" w:sz="0" w:space="0" w:color="auto"/>
      </w:divBdr>
    </w:div>
    <w:div w:id="1767997437">
      <w:bodyDiv w:val="1"/>
      <w:marLeft w:val="0"/>
      <w:marRight w:val="0"/>
      <w:marTop w:val="0"/>
      <w:marBottom w:val="0"/>
      <w:divBdr>
        <w:top w:val="none" w:sz="0" w:space="0" w:color="auto"/>
        <w:left w:val="none" w:sz="0" w:space="0" w:color="auto"/>
        <w:bottom w:val="none" w:sz="0" w:space="0" w:color="auto"/>
        <w:right w:val="none" w:sz="0" w:space="0" w:color="auto"/>
      </w:divBdr>
    </w:div>
    <w:div w:id="1769883227">
      <w:bodyDiv w:val="1"/>
      <w:marLeft w:val="0"/>
      <w:marRight w:val="0"/>
      <w:marTop w:val="0"/>
      <w:marBottom w:val="0"/>
      <w:divBdr>
        <w:top w:val="none" w:sz="0" w:space="0" w:color="auto"/>
        <w:left w:val="none" w:sz="0" w:space="0" w:color="auto"/>
        <w:bottom w:val="none" w:sz="0" w:space="0" w:color="auto"/>
        <w:right w:val="none" w:sz="0" w:space="0" w:color="auto"/>
      </w:divBdr>
    </w:div>
    <w:div w:id="1773746891">
      <w:bodyDiv w:val="1"/>
      <w:marLeft w:val="0"/>
      <w:marRight w:val="0"/>
      <w:marTop w:val="0"/>
      <w:marBottom w:val="0"/>
      <w:divBdr>
        <w:top w:val="none" w:sz="0" w:space="0" w:color="auto"/>
        <w:left w:val="none" w:sz="0" w:space="0" w:color="auto"/>
        <w:bottom w:val="none" w:sz="0" w:space="0" w:color="auto"/>
        <w:right w:val="none" w:sz="0" w:space="0" w:color="auto"/>
      </w:divBdr>
    </w:div>
    <w:div w:id="1774738747">
      <w:bodyDiv w:val="1"/>
      <w:marLeft w:val="0"/>
      <w:marRight w:val="0"/>
      <w:marTop w:val="0"/>
      <w:marBottom w:val="0"/>
      <w:divBdr>
        <w:top w:val="none" w:sz="0" w:space="0" w:color="auto"/>
        <w:left w:val="none" w:sz="0" w:space="0" w:color="auto"/>
        <w:bottom w:val="none" w:sz="0" w:space="0" w:color="auto"/>
        <w:right w:val="none" w:sz="0" w:space="0" w:color="auto"/>
      </w:divBdr>
    </w:div>
    <w:div w:id="1775131181">
      <w:bodyDiv w:val="1"/>
      <w:marLeft w:val="0"/>
      <w:marRight w:val="0"/>
      <w:marTop w:val="0"/>
      <w:marBottom w:val="0"/>
      <w:divBdr>
        <w:top w:val="none" w:sz="0" w:space="0" w:color="auto"/>
        <w:left w:val="none" w:sz="0" w:space="0" w:color="auto"/>
        <w:bottom w:val="none" w:sz="0" w:space="0" w:color="auto"/>
        <w:right w:val="none" w:sz="0" w:space="0" w:color="auto"/>
      </w:divBdr>
    </w:div>
    <w:div w:id="1775906444">
      <w:bodyDiv w:val="1"/>
      <w:marLeft w:val="0"/>
      <w:marRight w:val="0"/>
      <w:marTop w:val="0"/>
      <w:marBottom w:val="0"/>
      <w:divBdr>
        <w:top w:val="none" w:sz="0" w:space="0" w:color="auto"/>
        <w:left w:val="none" w:sz="0" w:space="0" w:color="auto"/>
        <w:bottom w:val="none" w:sz="0" w:space="0" w:color="auto"/>
        <w:right w:val="none" w:sz="0" w:space="0" w:color="auto"/>
      </w:divBdr>
    </w:div>
    <w:div w:id="1776828566">
      <w:bodyDiv w:val="1"/>
      <w:marLeft w:val="0"/>
      <w:marRight w:val="0"/>
      <w:marTop w:val="0"/>
      <w:marBottom w:val="0"/>
      <w:divBdr>
        <w:top w:val="none" w:sz="0" w:space="0" w:color="auto"/>
        <w:left w:val="none" w:sz="0" w:space="0" w:color="auto"/>
        <w:bottom w:val="none" w:sz="0" w:space="0" w:color="auto"/>
        <w:right w:val="none" w:sz="0" w:space="0" w:color="auto"/>
      </w:divBdr>
    </w:div>
    <w:div w:id="1777553186">
      <w:bodyDiv w:val="1"/>
      <w:marLeft w:val="0"/>
      <w:marRight w:val="0"/>
      <w:marTop w:val="0"/>
      <w:marBottom w:val="0"/>
      <w:divBdr>
        <w:top w:val="none" w:sz="0" w:space="0" w:color="auto"/>
        <w:left w:val="none" w:sz="0" w:space="0" w:color="auto"/>
        <w:bottom w:val="none" w:sz="0" w:space="0" w:color="auto"/>
        <w:right w:val="none" w:sz="0" w:space="0" w:color="auto"/>
      </w:divBdr>
    </w:div>
    <w:div w:id="1777628180">
      <w:bodyDiv w:val="1"/>
      <w:marLeft w:val="0"/>
      <w:marRight w:val="0"/>
      <w:marTop w:val="0"/>
      <w:marBottom w:val="0"/>
      <w:divBdr>
        <w:top w:val="none" w:sz="0" w:space="0" w:color="auto"/>
        <w:left w:val="none" w:sz="0" w:space="0" w:color="auto"/>
        <w:bottom w:val="none" w:sz="0" w:space="0" w:color="auto"/>
        <w:right w:val="none" w:sz="0" w:space="0" w:color="auto"/>
      </w:divBdr>
    </w:div>
    <w:div w:id="1779373161">
      <w:bodyDiv w:val="1"/>
      <w:marLeft w:val="0"/>
      <w:marRight w:val="0"/>
      <w:marTop w:val="0"/>
      <w:marBottom w:val="0"/>
      <w:divBdr>
        <w:top w:val="none" w:sz="0" w:space="0" w:color="auto"/>
        <w:left w:val="none" w:sz="0" w:space="0" w:color="auto"/>
        <w:bottom w:val="none" w:sz="0" w:space="0" w:color="auto"/>
        <w:right w:val="none" w:sz="0" w:space="0" w:color="auto"/>
      </w:divBdr>
    </w:div>
    <w:div w:id="1780879505">
      <w:bodyDiv w:val="1"/>
      <w:marLeft w:val="0"/>
      <w:marRight w:val="0"/>
      <w:marTop w:val="0"/>
      <w:marBottom w:val="0"/>
      <w:divBdr>
        <w:top w:val="none" w:sz="0" w:space="0" w:color="auto"/>
        <w:left w:val="none" w:sz="0" w:space="0" w:color="auto"/>
        <w:bottom w:val="none" w:sz="0" w:space="0" w:color="auto"/>
        <w:right w:val="none" w:sz="0" w:space="0" w:color="auto"/>
      </w:divBdr>
    </w:div>
    <w:div w:id="1781143228">
      <w:bodyDiv w:val="1"/>
      <w:marLeft w:val="0"/>
      <w:marRight w:val="0"/>
      <w:marTop w:val="0"/>
      <w:marBottom w:val="0"/>
      <w:divBdr>
        <w:top w:val="none" w:sz="0" w:space="0" w:color="auto"/>
        <w:left w:val="none" w:sz="0" w:space="0" w:color="auto"/>
        <w:bottom w:val="none" w:sz="0" w:space="0" w:color="auto"/>
        <w:right w:val="none" w:sz="0" w:space="0" w:color="auto"/>
      </w:divBdr>
    </w:div>
    <w:div w:id="1782606849">
      <w:bodyDiv w:val="1"/>
      <w:marLeft w:val="0"/>
      <w:marRight w:val="0"/>
      <w:marTop w:val="0"/>
      <w:marBottom w:val="0"/>
      <w:divBdr>
        <w:top w:val="none" w:sz="0" w:space="0" w:color="auto"/>
        <w:left w:val="none" w:sz="0" w:space="0" w:color="auto"/>
        <w:bottom w:val="none" w:sz="0" w:space="0" w:color="auto"/>
        <w:right w:val="none" w:sz="0" w:space="0" w:color="auto"/>
      </w:divBdr>
    </w:div>
    <w:div w:id="1784885155">
      <w:bodyDiv w:val="1"/>
      <w:marLeft w:val="0"/>
      <w:marRight w:val="0"/>
      <w:marTop w:val="0"/>
      <w:marBottom w:val="0"/>
      <w:divBdr>
        <w:top w:val="none" w:sz="0" w:space="0" w:color="auto"/>
        <w:left w:val="none" w:sz="0" w:space="0" w:color="auto"/>
        <w:bottom w:val="none" w:sz="0" w:space="0" w:color="auto"/>
        <w:right w:val="none" w:sz="0" w:space="0" w:color="auto"/>
      </w:divBdr>
    </w:div>
    <w:div w:id="1786804029">
      <w:bodyDiv w:val="1"/>
      <w:marLeft w:val="0"/>
      <w:marRight w:val="0"/>
      <w:marTop w:val="0"/>
      <w:marBottom w:val="0"/>
      <w:divBdr>
        <w:top w:val="none" w:sz="0" w:space="0" w:color="auto"/>
        <w:left w:val="none" w:sz="0" w:space="0" w:color="auto"/>
        <w:bottom w:val="none" w:sz="0" w:space="0" w:color="auto"/>
        <w:right w:val="none" w:sz="0" w:space="0" w:color="auto"/>
      </w:divBdr>
    </w:div>
    <w:div w:id="1790320116">
      <w:bodyDiv w:val="1"/>
      <w:marLeft w:val="0"/>
      <w:marRight w:val="0"/>
      <w:marTop w:val="0"/>
      <w:marBottom w:val="0"/>
      <w:divBdr>
        <w:top w:val="none" w:sz="0" w:space="0" w:color="auto"/>
        <w:left w:val="none" w:sz="0" w:space="0" w:color="auto"/>
        <w:bottom w:val="none" w:sz="0" w:space="0" w:color="auto"/>
        <w:right w:val="none" w:sz="0" w:space="0" w:color="auto"/>
      </w:divBdr>
    </w:div>
    <w:div w:id="1791821513">
      <w:bodyDiv w:val="1"/>
      <w:marLeft w:val="0"/>
      <w:marRight w:val="0"/>
      <w:marTop w:val="0"/>
      <w:marBottom w:val="0"/>
      <w:divBdr>
        <w:top w:val="none" w:sz="0" w:space="0" w:color="auto"/>
        <w:left w:val="none" w:sz="0" w:space="0" w:color="auto"/>
        <w:bottom w:val="none" w:sz="0" w:space="0" w:color="auto"/>
        <w:right w:val="none" w:sz="0" w:space="0" w:color="auto"/>
      </w:divBdr>
    </w:div>
    <w:div w:id="1792557403">
      <w:bodyDiv w:val="1"/>
      <w:marLeft w:val="0"/>
      <w:marRight w:val="0"/>
      <w:marTop w:val="0"/>
      <w:marBottom w:val="0"/>
      <w:divBdr>
        <w:top w:val="none" w:sz="0" w:space="0" w:color="auto"/>
        <w:left w:val="none" w:sz="0" w:space="0" w:color="auto"/>
        <w:bottom w:val="none" w:sz="0" w:space="0" w:color="auto"/>
        <w:right w:val="none" w:sz="0" w:space="0" w:color="auto"/>
      </w:divBdr>
    </w:div>
    <w:div w:id="1792868604">
      <w:bodyDiv w:val="1"/>
      <w:marLeft w:val="0"/>
      <w:marRight w:val="0"/>
      <w:marTop w:val="0"/>
      <w:marBottom w:val="0"/>
      <w:divBdr>
        <w:top w:val="none" w:sz="0" w:space="0" w:color="auto"/>
        <w:left w:val="none" w:sz="0" w:space="0" w:color="auto"/>
        <w:bottom w:val="none" w:sz="0" w:space="0" w:color="auto"/>
        <w:right w:val="none" w:sz="0" w:space="0" w:color="auto"/>
      </w:divBdr>
    </w:div>
    <w:div w:id="1793667662">
      <w:bodyDiv w:val="1"/>
      <w:marLeft w:val="0"/>
      <w:marRight w:val="0"/>
      <w:marTop w:val="0"/>
      <w:marBottom w:val="0"/>
      <w:divBdr>
        <w:top w:val="none" w:sz="0" w:space="0" w:color="auto"/>
        <w:left w:val="none" w:sz="0" w:space="0" w:color="auto"/>
        <w:bottom w:val="none" w:sz="0" w:space="0" w:color="auto"/>
        <w:right w:val="none" w:sz="0" w:space="0" w:color="auto"/>
      </w:divBdr>
    </w:div>
    <w:div w:id="1795366012">
      <w:bodyDiv w:val="1"/>
      <w:marLeft w:val="0"/>
      <w:marRight w:val="0"/>
      <w:marTop w:val="0"/>
      <w:marBottom w:val="0"/>
      <w:divBdr>
        <w:top w:val="none" w:sz="0" w:space="0" w:color="auto"/>
        <w:left w:val="none" w:sz="0" w:space="0" w:color="auto"/>
        <w:bottom w:val="none" w:sz="0" w:space="0" w:color="auto"/>
        <w:right w:val="none" w:sz="0" w:space="0" w:color="auto"/>
      </w:divBdr>
    </w:div>
    <w:div w:id="1796754312">
      <w:bodyDiv w:val="1"/>
      <w:marLeft w:val="0"/>
      <w:marRight w:val="0"/>
      <w:marTop w:val="0"/>
      <w:marBottom w:val="0"/>
      <w:divBdr>
        <w:top w:val="none" w:sz="0" w:space="0" w:color="auto"/>
        <w:left w:val="none" w:sz="0" w:space="0" w:color="auto"/>
        <w:bottom w:val="none" w:sz="0" w:space="0" w:color="auto"/>
        <w:right w:val="none" w:sz="0" w:space="0" w:color="auto"/>
      </w:divBdr>
    </w:div>
    <w:div w:id="1797134799">
      <w:bodyDiv w:val="1"/>
      <w:marLeft w:val="0"/>
      <w:marRight w:val="0"/>
      <w:marTop w:val="0"/>
      <w:marBottom w:val="0"/>
      <w:divBdr>
        <w:top w:val="none" w:sz="0" w:space="0" w:color="auto"/>
        <w:left w:val="none" w:sz="0" w:space="0" w:color="auto"/>
        <w:bottom w:val="none" w:sz="0" w:space="0" w:color="auto"/>
        <w:right w:val="none" w:sz="0" w:space="0" w:color="auto"/>
      </w:divBdr>
    </w:div>
    <w:div w:id="1801453881">
      <w:bodyDiv w:val="1"/>
      <w:marLeft w:val="0"/>
      <w:marRight w:val="0"/>
      <w:marTop w:val="0"/>
      <w:marBottom w:val="0"/>
      <w:divBdr>
        <w:top w:val="none" w:sz="0" w:space="0" w:color="auto"/>
        <w:left w:val="none" w:sz="0" w:space="0" w:color="auto"/>
        <w:bottom w:val="none" w:sz="0" w:space="0" w:color="auto"/>
        <w:right w:val="none" w:sz="0" w:space="0" w:color="auto"/>
      </w:divBdr>
    </w:div>
    <w:div w:id="1802072013">
      <w:bodyDiv w:val="1"/>
      <w:marLeft w:val="0"/>
      <w:marRight w:val="0"/>
      <w:marTop w:val="0"/>
      <w:marBottom w:val="0"/>
      <w:divBdr>
        <w:top w:val="none" w:sz="0" w:space="0" w:color="auto"/>
        <w:left w:val="none" w:sz="0" w:space="0" w:color="auto"/>
        <w:bottom w:val="none" w:sz="0" w:space="0" w:color="auto"/>
        <w:right w:val="none" w:sz="0" w:space="0" w:color="auto"/>
      </w:divBdr>
    </w:div>
    <w:div w:id="1802110072">
      <w:bodyDiv w:val="1"/>
      <w:marLeft w:val="0"/>
      <w:marRight w:val="0"/>
      <w:marTop w:val="0"/>
      <w:marBottom w:val="0"/>
      <w:divBdr>
        <w:top w:val="none" w:sz="0" w:space="0" w:color="auto"/>
        <w:left w:val="none" w:sz="0" w:space="0" w:color="auto"/>
        <w:bottom w:val="none" w:sz="0" w:space="0" w:color="auto"/>
        <w:right w:val="none" w:sz="0" w:space="0" w:color="auto"/>
      </w:divBdr>
    </w:div>
    <w:div w:id="1805152318">
      <w:bodyDiv w:val="1"/>
      <w:marLeft w:val="0"/>
      <w:marRight w:val="0"/>
      <w:marTop w:val="0"/>
      <w:marBottom w:val="0"/>
      <w:divBdr>
        <w:top w:val="none" w:sz="0" w:space="0" w:color="auto"/>
        <w:left w:val="none" w:sz="0" w:space="0" w:color="auto"/>
        <w:bottom w:val="none" w:sz="0" w:space="0" w:color="auto"/>
        <w:right w:val="none" w:sz="0" w:space="0" w:color="auto"/>
      </w:divBdr>
    </w:div>
    <w:div w:id="1808083755">
      <w:bodyDiv w:val="1"/>
      <w:marLeft w:val="0"/>
      <w:marRight w:val="0"/>
      <w:marTop w:val="0"/>
      <w:marBottom w:val="0"/>
      <w:divBdr>
        <w:top w:val="none" w:sz="0" w:space="0" w:color="auto"/>
        <w:left w:val="none" w:sz="0" w:space="0" w:color="auto"/>
        <w:bottom w:val="none" w:sz="0" w:space="0" w:color="auto"/>
        <w:right w:val="none" w:sz="0" w:space="0" w:color="auto"/>
      </w:divBdr>
    </w:div>
    <w:div w:id="1817140435">
      <w:bodyDiv w:val="1"/>
      <w:marLeft w:val="0"/>
      <w:marRight w:val="0"/>
      <w:marTop w:val="0"/>
      <w:marBottom w:val="0"/>
      <w:divBdr>
        <w:top w:val="none" w:sz="0" w:space="0" w:color="auto"/>
        <w:left w:val="none" w:sz="0" w:space="0" w:color="auto"/>
        <w:bottom w:val="none" w:sz="0" w:space="0" w:color="auto"/>
        <w:right w:val="none" w:sz="0" w:space="0" w:color="auto"/>
      </w:divBdr>
    </w:div>
    <w:div w:id="1821000887">
      <w:bodyDiv w:val="1"/>
      <w:marLeft w:val="0"/>
      <w:marRight w:val="0"/>
      <w:marTop w:val="0"/>
      <w:marBottom w:val="0"/>
      <w:divBdr>
        <w:top w:val="none" w:sz="0" w:space="0" w:color="auto"/>
        <w:left w:val="none" w:sz="0" w:space="0" w:color="auto"/>
        <w:bottom w:val="none" w:sz="0" w:space="0" w:color="auto"/>
        <w:right w:val="none" w:sz="0" w:space="0" w:color="auto"/>
      </w:divBdr>
    </w:div>
    <w:div w:id="1823160289">
      <w:bodyDiv w:val="1"/>
      <w:marLeft w:val="0"/>
      <w:marRight w:val="0"/>
      <w:marTop w:val="0"/>
      <w:marBottom w:val="0"/>
      <w:divBdr>
        <w:top w:val="none" w:sz="0" w:space="0" w:color="auto"/>
        <w:left w:val="none" w:sz="0" w:space="0" w:color="auto"/>
        <w:bottom w:val="none" w:sz="0" w:space="0" w:color="auto"/>
        <w:right w:val="none" w:sz="0" w:space="0" w:color="auto"/>
      </w:divBdr>
    </w:div>
    <w:div w:id="1824858944">
      <w:bodyDiv w:val="1"/>
      <w:marLeft w:val="0"/>
      <w:marRight w:val="0"/>
      <w:marTop w:val="0"/>
      <w:marBottom w:val="0"/>
      <w:divBdr>
        <w:top w:val="none" w:sz="0" w:space="0" w:color="auto"/>
        <w:left w:val="none" w:sz="0" w:space="0" w:color="auto"/>
        <w:bottom w:val="none" w:sz="0" w:space="0" w:color="auto"/>
        <w:right w:val="none" w:sz="0" w:space="0" w:color="auto"/>
      </w:divBdr>
    </w:div>
    <w:div w:id="1825118559">
      <w:bodyDiv w:val="1"/>
      <w:marLeft w:val="0"/>
      <w:marRight w:val="0"/>
      <w:marTop w:val="0"/>
      <w:marBottom w:val="0"/>
      <w:divBdr>
        <w:top w:val="none" w:sz="0" w:space="0" w:color="auto"/>
        <w:left w:val="none" w:sz="0" w:space="0" w:color="auto"/>
        <w:bottom w:val="none" w:sz="0" w:space="0" w:color="auto"/>
        <w:right w:val="none" w:sz="0" w:space="0" w:color="auto"/>
      </w:divBdr>
    </w:div>
    <w:div w:id="1827476939">
      <w:bodyDiv w:val="1"/>
      <w:marLeft w:val="0"/>
      <w:marRight w:val="0"/>
      <w:marTop w:val="0"/>
      <w:marBottom w:val="0"/>
      <w:divBdr>
        <w:top w:val="none" w:sz="0" w:space="0" w:color="auto"/>
        <w:left w:val="none" w:sz="0" w:space="0" w:color="auto"/>
        <w:bottom w:val="none" w:sz="0" w:space="0" w:color="auto"/>
        <w:right w:val="none" w:sz="0" w:space="0" w:color="auto"/>
      </w:divBdr>
    </w:div>
    <w:div w:id="1833176478">
      <w:bodyDiv w:val="1"/>
      <w:marLeft w:val="0"/>
      <w:marRight w:val="0"/>
      <w:marTop w:val="0"/>
      <w:marBottom w:val="0"/>
      <w:divBdr>
        <w:top w:val="none" w:sz="0" w:space="0" w:color="auto"/>
        <w:left w:val="none" w:sz="0" w:space="0" w:color="auto"/>
        <w:bottom w:val="none" w:sz="0" w:space="0" w:color="auto"/>
        <w:right w:val="none" w:sz="0" w:space="0" w:color="auto"/>
      </w:divBdr>
    </w:div>
    <w:div w:id="1833254277">
      <w:bodyDiv w:val="1"/>
      <w:marLeft w:val="0"/>
      <w:marRight w:val="0"/>
      <w:marTop w:val="0"/>
      <w:marBottom w:val="0"/>
      <w:divBdr>
        <w:top w:val="none" w:sz="0" w:space="0" w:color="auto"/>
        <w:left w:val="none" w:sz="0" w:space="0" w:color="auto"/>
        <w:bottom w:val="none" w:sz="0" w:space="0" w:color="auto"/>
        <w:right w:val="none" w:sz="0" w:space="0" w:color="auto"/>
      </w:divBdr>
    </w:div>
    <w:div w:id="1835758216">
      <w:bodyDiv w:val="1"/>
      <w:marLeft w:val="0"/>
      <w:marRight w:val="0"/>
      <w:marTop w:val="0"/>
      <w:marBottom w:val="0"/>
      <w:divBdr>
        <w:top w:val="none" w:sz="0" w:space="0" w:color="auto"/>
        <w:left w:val="none" w:sz="0" w:space="0" w:color="auto"/>
        <w:bottom w:val="none" w:sz="0" w:space="0" w:color="auto"/>
        <w:right w:val="none" w:sz="0" w:space="0" w:color="auto"/>
      </w:divBdr>
    </w:div>
    <w:div w:id="1839618356">
      <w:bodyDiv w:val="1"/>
      <w:marLeft w:val="0"/>
      <w:marRight w:val="0"/>
      <w:marTop w:val="0"/>
      <w:marBottom w:val="0"/>
      <w:divBdr>
        <w:top w:val="none" w:sz="0" w:space="0" w:color="auto"/>
        <w:left w:val="none" w:sz="0" w:space="0" w:color="auto"/>
        <w:bottom w:val="none" w:sz="0" w:space="0" w:color="auto"/>
        <w:right w:val="none" w:sz="0" w:space="0" w:color="auto"/>
      </w:divBdr>
    </w:div>
    <w:div w:id="1840651604">
      <w:bodyDiv w:val="1"/>
      <w:marLeft w:val="0"/>
      <w:marRight w:val="0"/>
      <w:marTop w:val="0"/>
      <w:marBottom w:val="0"/>
      <w:divBdr>
        <w:top w:val="none" w:sz="0" w:space="0" w:color="auto"/>
        <w:left w:val="none" w:sz="0" w:space="0" w:color="auto"/>
        <w:bottom w:val="none" w:sz="0" w:space="0" w:color="auto"/>
        <w:right w:val="none" w:sz="0" w:space="0" w:color="auto"/>
      </w:divBdr>
    </w:div>
    <w:div w:id="1841001839">
      <w:bodyDiv w:val="1"/>
      <w:marLeft w:val="0"/>
      <w:marRight w:val="0"/>
      <w:marTop w:val="0"/>
      <w:marBottom w:val="0"/>
      <w:divBdr>
        <w:top w:val="none" w:sz="0" w:space="0" w:color="auto"/>
        <w:left w:val="none" w:sz="0" w:space="0" w:color="auto"/>
        <w:bottom w:val="none" w:sz="0" w:space="0" w:color="auto"/>
        <w:right w:val="none" w:sz="0" w:space="0" w:color="auto"/>
      </w:divBdr>
    </w:div>
    <w:div w:id="1841462582">
      <w:bodyDiv w:val="1"/>
      <w:marLeft w:val="0"/>
      <w:marRight w:val="0"/>
      <w:marTop w:val="0"/>
      <w:marBottom w:val="0"/>
      <w:divBdr>
        <w:top w:val="none" w:sz="0" w:space="0" w:color="auto"/>
        <w:left w:val="none" w:sz="0" w:space="0" w:color="auto"/>
        <w:bottom w:val="none" w:sz="0" w:space="0" w:color="auto"/>
        <w:right w:val="none" w:sz="0" w:space="0" w:color="auto"/>
      </w:divBdr>
    </w:div>
    <w:div w:id="1843814319">
      <w:bodyDiv w:val="1"/>
      <w:marLeft w:val="0"/>
      <w:marRight w:val="0"/>
      <w:marTop w:val="0"/>
      <w:marBottom w:val="0"/>
      <w:divBdr>
        <w:top w:val="none" w:sz="0" w:space="0" w:color="auto"/>
        <w:left w:val="none" w:sz="0" w:space="0" w:color="auto"/>
        <w:bottom w:val="none" w:sz="0" w:space="0" w:color="auto"/>
        <w:right w:val="none" w:sz="0" w:space="0" w:color="auto"/>
      </w:divBdr>
    </w:div>
    <w:div w:id="1844854790">
      <w:bodyDiv w:val="1"/>
      <w:marLeft w:val="0"/>
      <w:marRight w:val="0"/>
      <w:marTop w:val="0"/>
      <w:marBottom w:val="0"/>
      <w:divBdr>
        <w:top w:val="none" w:sz="0" w:space="0" w:color="auto"/>
        <w:left w:val="none" w:sz="0" w:space="0" w:color="auto"/>
        <w:bottom w:val="none" w:sz="0" w:space="0" w:color="auto"/>
        <w:right w:val="none" w:sz="0" w:space="0" w:color="auto"/>
      </w:divBdr>
    </w:div>
    <w:div w:id="1847943778">
      <w:bodyDiv w:val="1"/>
      <w:marLeft w:val="0"/>
      <w:marRight w:val="0"/>
      <w:marTop w:val="0"/>
      <w:marBottom w:val="0"/>
      <w:divBdr>
        <w:top w:val="none" w:sz="0" w:space="0" w:color="auto"/>
        <w:left w:val="none" w:sz="0" w:space="0" w:color="auto"/>
        <w:bottom w:val="none" w:sz="0" w:space="0" w:color="auto"/>
        <w:right w:val="none" w:sz="0" w:space="0" w:color="auto"/>
      </w:divBdr>
    </w:div>
    <w:div w:id="1854997038">
      <w:bodyDiv w:val="1"/>
      <w:marLeft w:val="0"/>
      <w:marRight w:val="0"/>
      <w:marTop w:val="0"/>
      <w:marBottom w:val="0"/>
      <w:divBdr>
        <w:top w:val="none" w:sz="0" w:space="0" w:color="auto"/>
        <w:left w:val="none" w:sz="0" w:space="0" w:color="auto"/>
        <w:bottom w:val="none" w:sz="0" w:space="0" w:color="auto"/>
        <w:right w:val="none" w:sz="0" w:space="0" w:color="auto"/>
      </w:divBdr>
    </w:div>
    <w:div w:id="1855999206">
      <w:bodyDiv w:val="1"/>
      <w:marLeft w:val="0"/>
      <w:marRight w:val="0"/>
      <w:marTop w:val="0"/>
      <w:marBottom w:val="0"/>
      <w:divBdr>
        <w:top w:val="none" w:sz="0" w:space="0" w:color="auto"/>
        <w:left w:val="none" w:sz="0" w:space="0" w:color="auto"/>
        <w:bottom w:val="none" w:sz="0" w:space="0" w:color="auto"/>
        <w:right w:val="none" w:sz="0" w:space="0" w:color="auto"/>
      </w:divBdr>
    </w:div>
    <w:div w:id="1859001456">
      <w:bodyDiv w:val="1"/>
      <w:marLeft w:val="0"/>
      <w:marRight w:val="0"/>
      <w:marTop w:val="0"/>
      <w:marBottom w:val="0"/>
      <w:divBdr>
        <w:top w:val="none" w:sz="0" w:space="0" w:color="auto"/>
        <w:left w:val="none" w:sz="0" w:space="0" w:color="auto"/>
        <w:bottom w:val="none" w:sz="0" w:space="0" w:color="auto"/>
        <w:right w:val="none" w:sz="0" w:space="0" w:color="auto"/>
      </w:divBdr>
    </w:div>
    <w:div w:id="1859466858">
      <w:bodyDiv w:val="1"/>
      <w:marLeft w:val="0"/>
      <w:marRight w:val="0"/>
      <w:marTop w:val="0"/>
      <w:marBottom w:val="0"/>
      <w:divBdr>
        <w:top w:val="none" w:sz="0" w:space="0" w:color="auto"/>
        <w:left w:val="none" w:sz="0" w:space="0" w:color="auto"/>
        <w:bottom w:val="none" w:sz="0" w:space="0" w:color="auto"/>
        <w:right w:val="none" w:sz="0" w:space="0" w:color="auto"/>
      </w:divBdr>
    </w:div>
    <w:div w:id="1860267373">
      <w:bodyDiv w:val="1"/>
      <w:marLeft w:val="0"/>
      <w:marRight w:val="0"/>
      <w:marTop w:val="0"/>
      <w:marBottom w:val="0"/>
      <w:divBdr>
        <w:top w:val="none" w:sz="0" w:space="0" w:color="auto"/>
        <w:left w:val="none" w:sz="0" w:space="0" w:color="auto"/>
        <w:bottom w:val="none" w:sz="0" w:space="0" w:color="auto"/>
        <w:right w:val="none" w:sz="0" w:space="0" w:color="auto"/>
      </w:divBdr>
    </w:div>
    <w:div w:id="1861239638">
      <w:bodyDiv w:val="1"/>
      <w:marLeft w:val="0"/>
      <w:marRight w:val="0"/>
      <w:marTop w:val="0"/>
      <w:marBottom w:val="0"/>
      <w:divBdr>
        <w:top w:val="none" w:sz="0" w:space="0" w:color="auto"/>
        <w:left w:val="none" w:sz="0" w:space="0" w:color="auto"/>
        <w:bottom w:val="none" w:sz="0" w:space="0" w:color="auto"/>
        <w:right w:val="none" w:sz="0" w:space="0" w:color="auto"/>
      </w:divBdr>
    </w:div>
    <w:div w:id="1861427576">
      <w:bodyDiv w:val="1"/>
      <w:marLeft w:val="0"/>
      <w:marRight w:val="0"/>
      <w:marTop w:val="0"/>
      <w:marBottom w:val="0"/>
      <w:divBdr>
        <w:top w:val="none" w:sz="0" w:space="0" w:color="auto"/>
        <w:left w:val="none" w:sz="0" w:space="0" w:color="auto"/>
        <w:bottom w:val="none" w:sz="0" w:space="0" w:color="auto"/>
        <w:right w:val="none" w:sz="0" w:space="0" w:color="auto"/>
      </w:divBdr>
    </w:div>
    <w:div w:id="1862474667">
      <w:bodyDiv w:val="1"/>
      <w:marLeft w:val="0"/>
      <w:marRight w:val="0"/>
      <w:marTop w:val="0"/>
      <w:marBottom w:val="0"/>
      <w:divBdr>
        <w:top w:val="none" w:sz="0" w:space="0" w:color="auto"/>
        <w:left w:val="none" w:sz="0" w:space="0" w:color="auto"/>
        <w:bottom w:val="none" w:sz="0" w:space="0" w:color="auto"/>
        <w:right w:val="none" w:sz="0" w:space="0" w:color="auto"/>
      </w:divBdr>
    </w:div>
    <w:div w:id="1866597692">
      <w:bodyDiv w:val="1"/>
      <w:marLeft w:val="0"/>
      <w:marRight w:val="0"/>
      <w:marTop w:val="0"/>
      <w:marBottom w:val="0"/>
      <w:divBdr>
        <w:top w:val="none" w:sz="0" w:space="0" w:color="auto"/>
        <w:left w:val="none" w:sz="0" w:space="0" w:color="auto"/>
        <w:bottom w:val="none" w:sz="0" w:space="0" w:color="auto"/>
        <w:right w:val="none" w:sz="0" w:space="0" w:color="auto"/>
      </w:divBdr>
    </w:div>
    <w:div w:id="1866677075">
      <w:bodyDiv w:val="1"/>
      <w:marLeft w:val="0"/>
      <w:marRight w:val="0"/>
      <w:marTop w:val="0"/>
      <w:marBottom w:val="0"/>
      <w:divBdr>
        <w:top w:val="none" w:sz="0" w:space="0" w:color="auto"/>
        <w:left w:val="none" w:sz="0" w:space="0" w:color="auto"/>
        <w:bottom w:val="none" w:sz="0" w:space="0" w:color="auto"/>
        <w:right w:val="none" w:sz="0" w:space="0" w:color="auto"/>
      </w:divBdr>
    </w:div>
    <w:div w:id="1866822561">
      <w:bodyDiv w:val="1"/>
      <w:marLeft w:val="0"/>
      <w:marRight w:val="0"/>
      <w:marTop w:val="0"/>
      <w:marBottom w:val="0"/>
      <w:divBdr>
        <w:top w:val="none" w:sz="0" w:space="0" w:color="auto"/>
        <w:left w:val="none" w:sz="0" w:space="0" w:color="auto"/>
        <w:bottom w:val="none" w:sz="0" w:space="0" w:color="auto"/>
        <w:right w:val="none" w:sz="0" w:space="0" w:color="auto"/>
      </w:divBdr>
    </w:div>
    <w:div w:id="1867870817">
      <w:bodyDiv w:val="1"/>
      <w:marLeft w:val="0"/>
      <w:marRight w:val="0"/>
      <w:marTop w:val="0"/>
      <w:marBottom w:val="0"/>
      <w:divBdr>
        <w:top w:val="none" w:sz="0" w:space="0" w:color="auto"/>
        <w:left w:val="none" w:sz="0" w:space="0" w:color="auto"/>
        <w:bottom w:val="none" w:sz="0" w:space="0" w:color="auto"/>
        <w:right w:val="none" w:sz="0" w:space="0" w:color="auto"/>
      </w:divBdr>
    </w:div>
    <w:div w:id="1870220470">
      <w:bodyDiv w:val="1"/>
      <w:marLeft w:val="0"/>
      <w:marRight w:val="0"/>
      <w:marTop w:val="0"/>
      <w:marBottom w:val="0"/>
      <w:divBdr>
        <w:top w:val="none" w:sz="0" w:space="0" w:color="auto"/>
        <w:left w:val="none" w:sz="0" w:space="0" w:color="auto"/>
        <w:bottom w:val="none" w:sz="0" w:space="0" w:color="auto"/>
        <w:right w:val="none" w:sz="0" w:space="0" w:color="auto"/>
      </w:divBdr>
    </w:div>
    <w:div w:id="1870802305">
      <w:bodyDiv w:val="1"/>
      <w:marLeft w:val="0"/>
      <w:marRight w:val="0"/>
      <w:marTop w:val="0"/>
      <w:marBottom w:val="0"/>
      <w:divBdr>
        <w:top w:val="none" w:sz="0" w:space="0" w:color="auto"/>
        <w:left w:val="none" w:sz="0" w:space="0" w:color="auto"/>
        <w:bottom w:val="none" w:sz="0" w:space="0" w:color="auto"/>
        <w:right w:val="none" w:sz="0" w:space="0" w:color="auto"/>
      </w:divBdr>
    </w:div>
    <w:div w:id="1874610346">
      <w:bodyDiv w:val="1"/>
      <w:marLeft w:val="0"/>
      <w:marRight w:val="0"/>
      <w:marTop w:val="0"/>
      <w:marBottom w:val="0"/>
      <w:divBdr>
        <w:top w:val="none" w:sz="0" w:space="0" w:color="auto"/>
        <w:left w:val="none" w:sz="0" w:space="0" w:color="auto"/>
        <w:bottom w:val="none" w:sz="0" w:space="0" w:color="auto"/>
        <w:right w:val="none" w:sz="0" w:space="0" w:color="auto"/>
      </w:divBdr>
    </w:div>
    <w:div w:id="1874727339">
      <w:bodyDiv w:val="1"/>
      <w:marLeft w:val="0"/>
      <w:marRight w:val="0"/>
      <w:marTop w:val="0"/>
      <w:marBottom w:val="0"/>
      <w:divBdr>
        <w:top w:val="none" w:sz="0" w:space="0" w:color="auto"/>
        <w:left w:val="none" w:sz="0" w:space="0" w:color="auto"/>
        <w:bottom w:val="none" w:sz="0" w:space="0" w:color="auto"/>
        <w:right w:val="none" w:sz="0" w:space="0" w:color="auto"/>
      </w:divBdr>
    </w:div>
    <w:div w:id="1875921024">
      <w:bodyDiv w:val="1"/>
      <w:marLeft w:val="0"/>
      <w:marRight w:val="0"/>
      <w:marTop w:val="0"/>
      <w:marBottom w:val="0"/>
      <w:divBdr>
        <w:top w:val="none" w:sz="0" w:space="0" w:color="auto"/>
        <w:left w:val="none" w:sz="0" w:space="0" w:color="auto"/>
        <w:bottom w:val="none" w:sz="0" w:space="0" w:color="auto"/>
        <w:right w:val="none" w:sz="0" w:space="0" w:color="auto"/>
      </w:divBdr>
    </w:div>
    <w:div w:id="1876119775">
      <w:bodyDiv w:val="1"/>
      <w:marLeft w:val="0"/>
      <w:marRight w:val="0"/>
      <w:marTop w:val="0"/>
      <w:marBottom w:val="0"/>
      <w:divBdr>
        <w:top w:val="none" w:sz="0" w:space="0" w:color="auto"/>
        <w:left w:val="none" w:sz="0" w:space="0" w:color="auto"/>
        <w:bottom w:val="none" w:sz="0" w:space="0" w:color="auto"/>
        <w:right w:val="none" w:sz="0" w:space="0" w:color="auto"/>
      </w:divBdr>
    </w:div>
    <w:div w:id="1876189940">
      <w:bodyDiv w:val="1"/>
      <w:marLeft w:val="0"/>
      <w:marRight w:val="0"/>
      <w:marTop w:val="0"/>
      <w:marBottom w:val="0"/>
      <w:divBdr>
        <w:top w:val="none" w:sz="0" w:space="0" w:color="auto"/>
        <w:left w:val="none" w:sz="0" w:space="0" w:color="auto"/>
        <w:bottom w:val="none" w:sz="0" w:space="0" w:color="auto"/>
        <w:right w:val="none" w:sz="0" w:space="0" w:color="auto"/>
      </w:divBdr>
    </w:div>
    <w:div w:id="1876959526">
      <w:bodyDiv w:val="1"/>
      <w:marLeft w:val="0"/>
      <w:marRight w:val="0"/>
      <w:marTop w:val="0"/>
      <w:marBottom w:val="0"/>
      <w:divBdr>
        <w:top w:val="none" w:sz="0" w:space="0" w:color="auto"/>
        <w:left w:val="none" w:sz="0" w:space="0" w:color="auto"/>
        <w:bottom w:val="none" w:sz="0" w:space="0" w:color="auto"/>
        <w:right w:val="none" w:sz="0" w:space="0" w:color="auto"/>
      </w:divBdr>
    </w:div>
    <w:div w:id="1878663158">
      <w:bodyDiv w:val="1"/>
      <w:marLeft w:val="0"/>
      <w:marRight w:val="0"/>
      <w:marTop w:val="0"/>
      <w:marBottom w:val="0"/>
      <w:divBdr>
        <w:top w:val="none" w:sz="0" w:space="0" w:color="auto"/>
        <w:left w:val="none" w:sz="0" w:space="0" w:color="auto"/>
        <w:bottom w:val="none" w:sz="0" w:space="0" w:color="auto"/>
        <w:right w:val="none" w:sz="0" w:space="0" w:color="auto"/>
      </w:divBdr>
    </w:div>
    <w:div w:id="1881505765">
      <w:bodyDiv w:val="1"/>
      <w:marLeft w:val="0"/>
      <w:marRight w:val="0"/>
      <w:marTop w:val="0"/>
      <w:marBottom w:val="0"/>
      <w:divBdr>
        <w:top w:val="none" w:sz="0" w:space="0" w:color="auto"/>
        <w:left w:val="none" w:sz="0" w:space="0" w:color="auto"/>
        <w:bottom w:val="none" w:sz="0" w:space="0" w:color="auto"/>
        <w:right w:val="none" w:sz="0" w:space="0" w:color="auto"/>
      </w:divBdr>
    </w:div>
    <w:div w:id="1881672998">
      <w:bodyDiv w:val="1"/>
      <w:marLeft w:val="0"/>
      <w:marRight w:val="0"/>
      <w:marTop w:val="0"/>
      <w:marBottom w:val="0"/>
      <w:divBdr>
        <w:top w:val="none" w:sz="0" w:space="0" w:color="auto"/>
        <w:left w:val="none" w:sz="0" w:space="0" w:color="auto"/>
        <w:bottom w:val="none" w:sz="0" w:space="0" w:color="auto"/>
        <w:right w:val="none" w:sz="0" w:space="0" w:color="auto"/>
      </w:divBdr>
    </w:div>
    <w:div w:id="1884174037">
      <w:bodyDiv w:val="1"/>
      <w:marLeft w:val="0"/>
      <w:marRight w:val="0"/>
      <w:marTop w:val="0"/>
      <w:marBottom w:val="0"/>
      <w:divBdr>
        <w:top w:val="none" w:sz="0" w:space="0" w:color="auto"/>
        <w:left w:val="none" w:sz="0" w:space="0" w:color="auto"/>
        <w:bottom w:val="none" w:sz="0" w:space="0" w:color="auto"/>
        <w:right w:val="none" w:sz="0" w:space="0" w:color="auto"/>
      </w:divBdr>
    </w:div>
    <w:div w:id="1887839073">
      <w:bodyDiv w:val="1"/>
      <w:marLeft w:val="0"/>
      <w:marRight w:val="0"/>
      <w:marTop w:val="0"/>
      <w:marBottom w:val="0"/>
      <w:divBdr>
        <w:top w:val="none" w:sz="0" w:space="0" w:color="auto"/>
        <w:left w:val="none" w:sz="0" w:space="0" w:color="auto"/>
        <w:bottom w:val="none" w:sz="0" w:space="0" w:color="auto"/>
        <w:right w:val="none" w:sz="0" w:space="0" w:color="auto"/>
      </w:divBdr>
    </w:div>
    <w:div w:id="1888835513">
      <w:bodyDiv w:val="1"/>
      <w:marLeft w:val="0"/>
      <w:marRight w:val="0"/>
      <w:marTop w:val="0"/>
      <w:marBottom w:val="0"/>
      <w:divBdr>
        <w:top w:val="none" w:sz="0" w:space="0" w:color="auto"/>
        <w:left w:val="none" w:sz="0" w:space="0" w:color="auto"/>
        <w:bottom w:val="none" w:sz="0" w:space="0" w:color="auto"/>
        <w:right w:val="none" w:sz="0" w:space="0" w:color="auto"/>
      </w:divBdr>
    </w:div>
    <w:div w:id="1893467731">
      <w:bodyDiv w:val="1"/>
      <w:marLeft w:val="0"/>
      <w:marRight w:val="0"/>
      <w:marTop w:val="0"/>
      <w:marBottom w:val="0"/>
      <w:divBdr>
        <w:top w:val="none" w:sz="0" w:space="0" w:color="auto"/>
        <w:left w:val="none" w:sz="0" w:space="0" w:color="auto"/>
        <w:bottom w:val="none" w:sz="0" w:space="0" w:color="auto"/>
        <w:right w:val="none" w:sz="0" w:space="0" w:color="auto"/>
      </w:divBdr>
    </w:div>
    <w:div w:id="1896817017">
      <w:bodyDiv w:val="1"/>
      <w:marLeft w:val="0"/>
      <w:marRight w:val="0"/>
      <w:marTop w:val="0"/>
      <w:marBottom w:val="0"/>
      <w:divBdr>
        <w:top w:val="none" w:sz="0" w:space="0" w:color="auto"/>
        <w:left w:val="none" w:sz="0" w:space="0" w:color="auto"/>
        <w:bottom w:val="none" w:sz="0" w:space="0" w:color="auto"/>
        <w:right w:val="none" w:sz="0" w:space="0" w:color="auto"/>
      </w:divBdr>
    </w:div>
    <w:div w:id="1897082703">
      <w:bodyDiv w:val="1"/>
      <w:marLeft w:val="0"/>
      <w:marRight w:val="0"/>
      <w:marTop w:val="0"/>
      <w:marBottom w:val="0"/>
      <w:divBdr>
        <w:top w:val="none" w:sz="0" w:space="0" w:color="auto"/>
        <w:left w:val="none" w:sz="0" w:space="0" w:color="auto"/>
        <w:bottom w:val="none" w:sz="0" w:space="0" w:color="auto"/>
        <w:right w:val="none" w:sz="0" w:space="0" w:color="auto"/>
      </w:divBdr>
    </w:div>
    <w:div w:id="1897155783">
      <w:bodyDiv w:val="1"/>
      <w:marLeft w:val="0"/>
      <w:marRight w:val="0"/>
      <w:marTop w:val="0"/>
      <w:marBottom w:val="0"/>
      <w:divBdr>
        <w:top w:val="none" w:sz="0" w:space="0" w:color="auto"/>
        <w:left w:val="none" w:sz="0" w:space="0" w:color="auto"/>
        <w:bottom w:val="none" w:sz="0" w:space="0" w:color="auto"/>
        <w:right w:val="none" w:sz="0" w:space="0" w:color="auto"/>
      </w:divBdr>
    </w:div>
    <w:div w:id="1897545912">
      <w:bodyDiv w:val="1"/>
      <w:marLeft w:val="0"/>
      <w:marRight w:val="0"/>
      <w:marTop w:val="0"/>
      <w:marBottom w:val="0"/>
      <w:divBdr>
        <w:top w:val="none" w:sz="0" w:space="0" w:color="auto"/>
        <w:left w:val="none" w:sz="0" w:space="0" w:color="auto"/>
        <w:bottom w:val="none" w:sz="0" w:space="0" w:color="auto"/>
        <w:right w:val="none" w:sz="0" w:space="0" w:color="auto"/>
      </w:divBdr>
    </w:div>
    <w:div w:id="1898205564">
      <w:bodyDiv w:val="1"/>
      <w:marLeft w:val="0"/>
      <w:marRight w:val="0"/>
      <w:marTop w:val="0"/>
      <w:marBottom w:val="0"/>
      <w:divBdr>
        <w:top w:val="none" w:sz="0" w:space="0" w:color="auto"/>
        <w:left w:val="none" w:sz="0" w:space="0" w:color="auto"/>
        <w:bottom w:val="none" w:sz="0" w:space="0" w:color="auto"/>
        <w:right w:val="none" w:sz="0" w:space="0" w:color="auto"/>
      </w:divBdr>
    </w:div>
    <w:div w:id="1899824455">
      <w:bodyDiv w:val="1"/>
      <w:marLeft w:val="0"/>
      <w:marRight w:val="0"/>
      <w:marTop w:val="0"/>
      <w:marBottom w:val="0"/>
      <w:divBdr>
        <w:top w:val="none" w:sz="0" w:space="0" w:color="auto"/>
        <w:left w:val="none" w:sz="0" w:space="0" w:color="auto"/>
        <w:bottom w:val="none" w:sz="0" w:space="0" w:color="auto"/>
        <w:right w:val="none" w:sz="0" w:space="0" w:color="auto"/>
      </w:divBdr>
    </w:div>
    <w:div w:id="1903982591">
      <w:bodyDiv w:val="1"/>
      <w:marLeft w:val="0"/>
      <w:marRight w:val="0"/>
      <w:marTop w:val="0"/>
      <w:marBottom w:val="0"/>
      <w:divBdr>
        <w:top w:val="none" w:sz="0" w:space="0" w:color="auto"/>
        <w:left w:val="none" w:sz="0" w:space="0" w:color="auto"/>
        <w:bottom w:val="none" w:sz="0" w:space="0" w:color="auto"/>
        <w:right w:val="none" w:sz="0" w:space="0" w:color="auto"/>
      </w:divBdr>
    </w:div>
    <w:div w:id="1904363180">
      <w:bodyDiv w:val="1"/>
      <w:marLeft w:val="0"/>
      <w:marRight w:val="0"/>
      <w:marTop w:val="0"/>
      <w:marBottom w:val="0"/>
      <w:divBdr>
        <w:top w:val="none" w:sz="0" w:space="0" w:color="auto"/>
        <w:left w:val="none" w:sz="0" w:space="0" w:color="auto"/>
        <w:bottom w:val="none" w:sz="0" w:space="0" w:color="auto"/>
        <w:right w:val="none" w:sz="0" w:space="0" w:color="auto"/>
      </w:divBdr>
    </w:div>
    <w:div w:id="1907521671">
      <w:bodyDiv w:val="1"/>
      <w:marLeft w:val="0"/>
      <w:marRight w:val="0"/>
      <w:marTop w:val="0"/>
      <w:marBottom w:val="0"/>
      <w:divBdr>
        <w:top w:val="none" w:sz="0" w:space="0" w:color="auto"/>
        <w:left w:val="none" w:sz="0" w:space="0" w:color="auto"/>
        <w:bottom w:val="none" w:sz="0" w:space="0" w:color="auto"/>
        <w:right w:val="none" w:sz="0" w:space="0" w:color="auto"/>
      </w:divBdr>
    </w:div>
    <w:div w:id="1911381550">
      <w:bodyDiv w:val="1"/>
      <w:marLeft w:val="0"/>
      <w:marRight w:val="0"/>
      <w:marTop w:val="0"/>
      <w:marBottom w:val="0"/>
      <w:divBdr>
        <w:top w:val="none" w:sz="0" w:space="0" w:color="auto"/>
        <w:left w:val="none" w:sz="0" w:space="0" w:color="auto"/>
        <w:bottom w:val="none" w:sz="0" w:space="0" w:color="auto"/>
        <w:right w:val="none" w:sz="0" w:space="0" w:color="auto"/>
      </w:divBdr>
    </w:div>
    <w:div w:id="1924752880">
      <w:bodyDiv w:val="1"/>
      <w:marLeft w:val="0"/>
      <w:marRight w:val="0"/>
      <w:marTop w:val="0"/>
      <w:marBottom w:val="0"/>
      <w:divBdr>
        <w:top w:val="none" w:sz="0" w:space="0" w:color="auto"/>
        <w:left w:val="none" w:sz="0" w:space="0" w:color="auto"/>
        <w:bottom w:val="none" w:sz="0" w:space="0" w:color="auto"/>
        <w:right w:val="none" w:sz="0" w:space="0" w:color="auto"/>
      </w:divBdr>
    </w:div>
    <w:div w:id="1925333770">
      <w:bodyDiv w:val="1"/>
      <w:marLeft w:val="0"/>
      <w:marRight w:val="0"/>
      <w:marTop w:val="0"/>
      <w:marBottom w:val="0"/>
      <w:divBdr>
        <w:top w:val="none" w:sz="0" w:space="0" w:color="auto"/>
        <w:left w:val="none" w:sz="0" w:space="0" w:color="auto"/>
        <w:bottom w:val="none" w:sz="0" w:space="0" w:color="auto"/>
        <w:right w:val="none" w:sz="0" w:space="0" w:color="auto"/>
      </w:divBdr>
    </w:div>
    <w:div w:id="1926566997">
      <w:bodyDiv w:val="1"/>
      <w:marLeft w:val="0"/>
      <w:marRight w:val="0"/>
      <w:marTop w:val="0"/>
      <w:marBottom w:val="0"/>
      <w:divBdr>
        <w:top w:val="none" w:sz="0" w:space="0" w:color="auto"/>
        <w:left w:val="none" w:sz="0" w:space="0" w:color="auto"/>
        <w:bottom w:val="none" w:sz="0" w:space="0" w:color="auto"/>
        <w:right w:val="none" w:sz="0" w:space="0" w:color="auto"/>
      </w:divBdr>
    </w:div>
    <w:div w:id="1927376525">
      <w:bodyDiv w:val="1"/>
      <w:marLeft w:val="0"/>
      <w:marRight w:val="0"/>
      <w:marTop w:val="0"/>
      <w:marBottom w:val="0"/>
      <w:divBdr>
        <w:top w:val="none" w:sz="0" w:space="0" w:color="auto"/>
        <w:left w:val="none" w:sz="0" w:space="0" w:color="auto"/>
        <w:bottom w:val="none" w:sz="0" w:space="0" w:color="auto"/>
        <w:right w:val="none" w:sz="0" w:space="0" w:color="auto"/>
      </w:divBdr>
    </w:div>
    <w:div w:id="1928414669">
      <w:bodyDiv w:val="1"/>
      <w:marLeft w:val="0"/>
      <w:marRight w:val="0"/>
      <w:marTop w:val="0"/>
      <w:marBottom w:val="0"/>
      <w:divBdr>
        <w:top w:val="none" w:sz="0" w:space="0" w:color="auto"/>
        <w:left w:val="none" w:sz="0" w:space="0" w:color="auto"/>
        <w:bottom w:val="none" w:sz="0" w:space="0" w:color="auto"/>
        <w:right w:val="none" w:sz="0" w:space="0" w:color="auto"/>
      </w:divBdr>
    </w:div>
    <w:div w:id="1929921782">
      <w:bodyDiv w:val="1"/>
      <w:marLeft w:val="0"/>
      <w:marRight w:val="0"/>
      <w:marTop w:val="0"/>
      <w:marBottom w:val="0"/>
      <w:divBdr>
        <w:top w:val="none" w:sz="0" w:space="0" w:color="auto"/>
        <w:left w:val="none" w:sz="0" w:space="0" w:color="auto"/>
        <w:bottom w:val="none" w:sz="0" w:space="0" w:color="auto"/>
        <w:right w:val="none" w:sz="0" w:space="0" w:color="auto"/>
      </w:divBdr>
    </w:div>
    <w:div w:id="1931769473">
      <w:bodyDiv w:val="1"/>
      <w:marLeft w:val="0"/>
      <w:marRight w:val="0"/>
      <w:marTop w:val="0"/>
      <w:marBottom w:val="0"/>
      <w:divBdr>
        <w:top w:val="none" w:sz="0" w:space="0" w:color="auto"/>
        <w:left w:val="none" w:sz="0" w:space="0" w:color="auto"/>
        <w:bottom w:val="none" w:sz="0" w:space="0" w:color="auto"/>
        <w:right w:val="none" w:sz="0" w:space="0" w:color="auto"/>
      </w:divBdr>
    </w:div>
    <w:div w:id="1933465298">
      <w:bodyDiv w:val="1"/>
      <w:marLeft w:val="0"/>
      <w:marRight w:val="0"/>
      <w:marTop w:val="0"/>
      <w:marBottom w:val="0"/>
      <w:divBdr>
        <w:top w:val="none" w:sz="0" w:space="0" w:color="auto"/>
        <w:left w:val="none" w:sz="0" w:space="0" w:color="auto"/>
        <w:bottom w:val="none" w:sz="0" w:space="0" w:color="auto"/>
        <w:right w:val="none" w:sz="0" w:space="0" w:color="auto"/>
      </w:divBdr>
    </w:div>
    <w:div w:id="1934169117">
      <w:bodyDiv w:val="1"/>
      <w:marLeft w:val="0"/>
      <w:marRight w:val="0"/>
      <w:marTop w:val="0"/>
      <w:marBottom w:val="0"/>
      <w:divBdr>
        <w:top w:val="none" w:sz="0" w:space="0" w:color="auto"/>
        <w:left w:val="none" w:sz="0" w:space="0" w:color="auto"/>
        <w:bottom w:val="none" w:sz="0" w:space="0" w:color="auto"/>
        <w:right w:val="none" w:sz="0" w:space="0" w:color="auto"/>
      </w:divBdr>
    </w:div>
    <w:div w:id="1935822877">
      <w:bodyDiv w:val="1"/>
      <w:marLeft w:val="0"/>
      <w:marRight w:val="0"/>
      <w:marTop w:val="0"/>
      <w:marBottom w:val="0"/>
      <w:divBdr>
        <w:top w:val="none" w:sz="0" w:space="0" w:color="auto"/>
        <w:left w:val="none" w:sz="0" w:space="0" w:color="auto"/>
        <w:bottom w:val="none" w:sz="0" w:space="0" w:color="auto"/>
        <w:right w:val="none" w:sz="0" w:space="0" w:color="auto"/>
      </w:divBdr>
    </w:div>
    <w:div w:id="1937788326">
      <w:bodyDiv w:val="1"/>
      <w:marLeft w:val="0"/>
      <w:marRight w:val="0"/>
      <w:marTop w:val="0"/>
      <w:marBottom w:val="0"/>
      <w:divBdr>
        <w:top w:val="none" w:sz="0" w:space="0" w:color="auto"/>
        <w:left w:val="none" w:sz="0" w:space="0" w:color="auto"/>
        <w:bottom w:val="none" w:sz="0" w:space="0" w:color="auto"/>
        <w:right w:val="none" w:sz="0" w:space="0" w:color="auto"/>
      </w:divBdr>
    </w:div>
    <w:div w:id="1938250651">
      <w:bodyDiv w:val="1"/>
      <w:marLeft w:val="0"/>
      <w:marRight w:val="0"/>
      <w:marTop w:val="0"/>
      <w:marBottom w:val="0"/>
      <w:divBdr>
        <w:top w:val="none" w:sz="0" w:space="0" w:color="auto"/>
        <w:left w:val="none" w:sz="0" w:space="0" w:color="auto"/>
        <w:bottom w:val="none" w:sz="0" w:space="0" w:color="auto"/>
        <w:right w:val="none" w:sz="0" w:space="0" w:color="auto"/>
      </w:divBdr>
    </w:div>
    <w:div w:id="1942641797">
      <w:bodyDiv w:val="1"/>
      <w:marLeft w:val="0"/>
      <w:marRight w:val="0"/>
      <w:marTop w:val="0"/>
      <w:marBottom w:val="0"/>
      <w:divBdr>
        <w:top w:val="none" w:sz="0" w:space="0" w:color="auto"/>
        <w:left w:val="none" w:sz="0" w:space="0" w:color="auto"/>
        <w:bottom w:val="none" w:sz="0" w:space="0" w:color="auto"/>
        <w:right w:val="none" w:sz="0" w:space="0" w:color="auto"/>
      </w:divBdr>
    </w:div>
    <w:div w:id="1944529872">
      <w:bodyDiv w:val="1"/>
      <w:marLeft w:val="0"/>
      <w:marRight w:val="0"/>
      <w:marTop w:val="0"/>
      <w:marBottom w:val="0"/>
      <w:divBdr>
        <w:top w:val="none" w:sz="0" w:space="0" w:color="auto"/>
        <w:left w:val="none" w:sz="0" w:space="0" w:color="auto"/>
        <w:bottom w:val="none" w:sz="0" w:space="0" w:color="auto"/>
        <w:right w:val="none" w:sz="0" w:space="0" w:color="auto"/>
      </w:divBdr>
    </w:div>
    <w:div w:id="1945652069">
      <w:bodyDiv w:val="1"/>
      <w:marLeft w:val="0"/>
      <w:marRight w:val="0"/>
      <w:marTop w:val="0"/>
      <w:marBottom w:val="0"/>
      <w:divBdr>
        <w:top w:val="none" w:sz="0" w:space="0" w:color="auto"/>
        <w:left w:val="none" w:sz="0" w:space="0" w:color="auto"/>
        <w:bottom w:val="none" w:sz="0" w:space="0" w:color="auto"/>
        <w:right w:val="none" w:sz="0" w:space="0" w:color="auto"/>
      </w:divBdr>
    </w:div>
    <w:div w:id="1945768992">
      <w:bodyDiv w:val="1"/>
      <w:marLeft w:val="0"/>
      <w:marRight w:val="0"/>
      <w:marTop w:val="0"/>
      <w:marBottom w:val="0"/>
      <w:divBdr>
        <w:top w:val="none" w:sz="0" w:space="0" w:color="auto"/>
        <w:left w:val="none" w:sz="0" w:space="0" w:color="auto"/>
        <w:bottom w:val="none" w:sz="0" w:space="0" w:color="auto"/>
        <w:right w:val="none" w:sz="0" w:space="0" w:color="auto"/>
      </w:divBdr>
    </w:div>
    <w:div w:id="1946841178">
      <w:bodyDiv w:val="1"/>
      <w:marLeft w:val="0"/>
      <w:marRight w:val="0"/>
      <w:marTop w:val="0"/>
      <w:marBottom w:val="0"/>
      <w:divBdr>
        <w:top w:val="none" w:sz="0" w:space="0" w:color="auto"/>
        <w:left w:val="none" w:sz="0" w:space="0" w:color="auto"/>
        <w:bottom w:val="none" w:sz="0" w:space="0" w:color="auto"/>
        <w:right w:val="none" w:sz="0" w:space="0" w:color="auto"/>
      </w:divBdr>
    </w:div>
    <w:div w:id="1948151449">
      <w:bodyDiv w:val="1"/>
      <w:marLeft w:val="0"/>
      <w:marRight w:val="0"/>
      <w:marTop w:val="0"/>
      <w:marBottom w:val="0"/>
      <w:divBdr>
        <w:top w:val="none" w:sz="0" w:space="0" w:color="auto"/>
        <w:left w:val="none" w:sz="0" w:space="0" w:color="auto"/>
        <w:bottom w:val="none" w:sz="0" w:space="0" w:color="auto"/>
        <w:right w:val="none" w:sz="0" w:space="0" w:color="auto"/>
      </w:divBdr>
    </w:div>
    <w:div w:id="1949659699">
      <w:bodyDiv w:val="1"/>
      <w:marLeft w:val="0"/>
      <w:marRight w:val="0"/>
      <w:marTop w:val="0"/>
      <w:marBottom w:val="0"/>
      <w:divBdr>
        <w:top w:val="none" w:sz="0" w:space="0" w:color="auto"/>
        <w:left w:val="none" w:sz="0" w:space="0" w:color="auto"/>
        <w:bottom w:val="none" w:sz="0" w:space="0" w:color="auto"/>
        <w:right w:val="none" w:sz="0" w:space="0" w:color="auto"/>
      </w:divBdr>
    </w:div>
    <w:div w:id="1952083758">
      <w:bodyDiv w:val="1"/>
      <w:marLeft w:val="0"/>
      <w:marRight w:val="0"/>
      <w:marTop w:val="0"/>
      <w:marBottom w:val="0"/>
      <w:divBdr>
        <w:top w:val="none" w:sz="0" w:space="0" w:color="auto"/>
        <w:left w:val="none" w:sz="0" w:space="0" w:color="auto"/>
        <w:bottom w:val="none" w:sz="0" w:space="0" w:color="auto"/>
        <w:right w:val="none" w:sz="0" w:space="0" w:color="auto"/>
      </w:divBdr>
    </w:div>
    <w:div w:id="1952661387">
      <w:bodyDiv w:val="1"/>
      <w:marLeft w:val="0"/>
      <w:marRight w:val="0"/>
      <w:marTop w:val="0"/>
      <w:marBottom w:val="0"/>
      <w:divBdr>
        <w:top w:val="none" w:sz="0" w:space="0" w:color="auto"/>
        <w:left w:val="none" w:sz="0" w:space="0" w:color="auto"/>
        <w:bottom w:val="none" w:sz="0" w:space="0" w:color="auto"/>
        <w:right w:val="none" w:sz="0" w:space="0" w:color="auto"/>
      </w:divBdr>
    </w:div>
    <w:div w:id="1953628234">
      <w:bodyDiv w:val="1"/>
      <w:marLeft w:val="0"/>
      <w:marRight w:val="0"/>
      <w:marTop w:val="0"/>
      <w:marBottom w:val="0"/>
      <w:divBdr>
        <w:top w:val="none" w:sz="0" w:space="0" w:color="auto"/>
        <w:left w:val="none" w:sz="0" w:space="0" w:color="auto"/>
        <w:bottom w:val="none" w:sz="0" w:space="0" w:color="auto"/>
        <w:right w:val="none" w:sz="0" w:space="0" w:color="auto"/>
      </w:divBdr>
    </w:div>
    <w:div w:id="1953703817">
      <w:bodyDiv w:val="1"/>
      <w:marLeft w:val="0"/>
      <w:marRight w:val="0"/>
      <w:marTop w:val="0"/>
      <w:marBottom w:val="0"/>
      <w:divBdr>
        <w:top w:val="none" w:sz="0" w:space="0" w:color="auto"/>
        <w:left w:val="none" w:sz="0" w:space="0" w:color="auto"/>
        <w:bottom w:val="none" w:sz="0" w:space="0" w:color="auto"/>
        <w:right w:val="none" w:sz="0" w:space="0" w:color="auto"/>
      </w:divBdr>
    </w:div>
    <w:div w:id="1953978497">
      <w:bodyDiv w:val="1"/>
      <w:marLeft w:val="0"/>
      <w:marRight w:val="0"/>
      <w:marTop w:val="0"/>
      <w:marBottom w:val="0"/>
      <w:divBdr>
        <w:top w:val="none" w:sz="0" w:space="0" w:color="auto"/>
        <w:left w:val="none" w:sz="0" w:space="0" w:color="auto"/>
        <w:bottom w:val="none" w:sz="0" w:space="0" w:color="auto"/>
        <w:right w:val="none" w:sz="0" w:space="0" w:color="auto"/>
      </w:divBdr>
    </w:div>
    <w:div w:id="1958095621">
      <w:bodyDiv w:val="1"/>
      <w:marLeft w:val="0"/>
      <w:marRight w:val="0"/>
      <w:marTop w:val="0"/>
      <w:marBottom w:val="0"/>
      <w:divBdr>
        <w:top w:val="none" w:sz="0" w:space="0" w:color="auto"/>
        <w:left w:val="none" w:sz="0" w:space="0" w:color="auto"/>
        <w:bottom w:val="none" w:sz="0" w:space="0" w:color="auto"/>
        <w:right w:val="none" w:sz="0" w:space="0" w:color="auto"/>
      </w:divBdr>
    </w:div>
    <w:div w:id="1961494754">
      <w:bodyDiv w:val="1"/>
      <w:marLeft w:val="0"/>
      <w:marRight w:val="0"/>
      <w:marTop w:val="0"/>
      <w:marBottom w:val="0"/>
      <w:divBdr>
        <w:top w:val="none" w:sz="0" w:space="0" w:color="auto"/>
        <w:left w:val="none" w:sz="0" w:space="0" w:color="auto"/>
        <w:bottom w:val="none" w:sz="0" w:space="0" w:color="auto"/>
        <w:right w:val="none" w:sz="0" w:space="0" w:color="auto"/>
      </w:divBdr>
    </w:div>
    <w:div w:id="1967084731">
      <w:bodyDiv w:val="1"/>
      <w:marLeft w:val="0"/>
      <w:marRight w:val="0"/>
      <w:marTop w:val="0"/>
      <w:marBottom w:val="0"/>
      <w:divBdr>
        <w:top w:val="none" w:sz="0" w:space="0" w:color="auto"/>
        <w:left w:val="none" w:sz="0" w:space="0" w:color="auto"/>
        <w:bottom w:val="none" w:sz="0" w:space="0" w:color="auto"/>
        <w:right w:val="none" w:sz="0" w:space="0" w:color="auto"/>
      </w:divBdr>
    </w:div>
    <w:div w:id="1968855356">
      <w:bodyDiv w:val="1"/>
      <w:marLeft w:val="0"/>
      <w:marRight w:val="0"/>
      <w:marTop w:val="0"/>
      <w:marBottom w:val="0"/>
      <w:divBdr>
        <w:top w:val="none" w:sz="0" w:space="0" w:color="auto"/>
        <w:left w:val="none" w:sz="0" w:space="0" w:color="auto"/>
        <w:bottom w:val="none" w:sz="0" w:space="0" w:color="auto"/>
        <w:right w:val="none" w:sz="0" w:space="0" w:color="auto"/>
      </w:divBdr>
    </w:div>
    <w:div w:id="1972861541">
      <w:bodyDiv w:val="1"/>
      <w:marLeft w:val="0"/>
      <w:marRight w:val="0"/>
      <w:marTop w:val="0"/>
      <w:marBottom w:val="0"/>
      <w:divBdr>
        <w:top w:val="none" w:sz="0" w:space="0" w:color="auto"/>
        <w:left w:val="none" w:sz="0" w:space="0" w:color="auto"/>
        <w:bottom w:val="none" w:sz="0" w:space="0" w:color="auto"/>
        <w:right w:val="none" w:sz="0" w:space="0" w:color="auto"/>
      </w:divBdr>
    </w:div>
    <w:div w:id="1973511320">
      <w:bodyDiv w:val="1"/>
      <w:marLeft w:val="0"/>
      <w:marRight w:val="0"/>
      <w:marTop w:val="0"/>
      <w:marBottom w:val="0"/>
      <w:divBdr>
        <w:top w:val="none" w:sz="0" w:space="0" w:color="auto"/>
        <w:left w:val="none" w:sz="0" w:space="0" w:color="auto"/>
        <w:bottom w:val="none" w:sz="0" w:space="0" w:color="auto"/>
        <w:right w:val="none" w:sz="0" w:space="0" w:color="auto"/>
      </w:divBdr>
    </w:div>
    <w:div w:id="1976711826">
      <w:bodyDiv w:val="1"/>
      <w:marLeft w:val="0"/>
      <w:marRight w:val="0"/>
      <w:marTop w:val="0"/>
      <w:marBottom w:val="0"/>
      <w:divBdr>
        <w:top w:val="none" w:sz="0" w:space="0" w:color="auto"/>
        <w:left w:val="none" w:sz="0" w:space="0" w:color="auto"/>
        <w:bottom w:val="none" w:sz="0" w:space="0" w:color="auto"/>
        <w:right w:val="none" w:sz="0" w:space="0" w:color="auto"/>
      </w:divBdr>
    </w:div>
    <w:div w:id="1977833637">
      <w:bodyDiv w:val="1"/>
      <w:marLeft w:val="0"/>
      <w:marRight w:val="0"/>
      <w:marTop w:val="0"/>
      <w:marBottom w:val="0"/>
      <w:divBdr>
        <w:top w:val="none" w:sz="0" w:space="0" w:color="auto"/>
        <w:left w:val="none" w:sz="0" w:space="0" w:color="auto"/>
        <w:bottom w:val="none" w:sz="0" w:space="0" w:color="auto"/>
        <w:right w:val="none" w:sz="0" w:space="0" w:color="auto"/>
      </w:divBdr>
    </w:div>
    <w:div w:id="1978952594">
      <w:bodyDiv w:val="1"/>
      <w:marLeft w:val="0"/>
      <w:marRight w:val="0"/>
      <w:marTop w:val="0"/>
      <w:marBottom w:val="0"/>
      <w:divBdr>
        <w:top w:val="none" w:sz="0" w:space="0" w:color="auto"/>
        <w:left w:val="none" w:sz="0" w:space="0" w:color="auto"/>
        <w:bottom w:val="none" w:sz="0" w:space="0" w:color="auto"/>
        <w:right w:val="none" w:sz="0" w:space="0" w:color="auto"/>
      </w:divBdr>
    </w:div>
    <w:div w:id="1979260318">
      <w:bodyDiv w:val="1"/>
      <w:marLeft w:val="0"/>
      <w:marRight w:val="0"/>
      <w:marTop w:val="0"/>
      <w:marBottom w:val="0"/>
      <w:divBdr>
        <w:top w:val="none" w:sz="0" w:space="0" w:color="auto"/>
        <w:left w:val="none" w:sz="0" w:space="0" w:color="auto"/>
        <w:bottom w:val="none" w:sz="0" w:space="0" w:color="auto"/>
        <w:right w:val="none" w:sz="0" w:space="0" w:color="auto"/>
      </w:divBdr>
    </w:div>
    <w:div w:id="1981302777">
      <w:bodyDiv w:val="1"/>
      <w:marLeft w:val="0"/>
      <w:marRight w:val="0"/>
      <w:marTop w:val="0"/>
      <w:marBottom w:val="0"/>
      <w:divBdr>
        <w:top w:val="none" w:sz="0" w:space="0" w:color="auto"/>
        <w:left w:val="none" w:sz="0" w:space="0" w:color="auto"/>
        <w:bottom w:val="none" w:sz="0" w:space="0" w:color="auto"/>
        <w:right w:val="none" w:sz="0" w:space="0" w:color="auto"/>
      </w:divBdr>
    </w:div>
    <w:div w:id="1982886449">
      <w:bodyDiv w:val="1"/>
      <w:marLeft w:val="0"/>
      <w:marRight w:val="0"/>
      <w:marTop w:val="0"/>
      <w:marBottom w:val="0"/>
      <w:divBdr>
        <w:top w:val="none" w:sz="0" w:space="0" w:color="auto"/>
        <w:left w:val="none" w:sz="0" w:space="0" w:color="auto"/>
        <w:bottom w:val="none" w:sz="0" w:space="0" w:color="auto"/>
        <w:right w:val="none" w:sz="0" w:space="0" w:color="auto"/>
      </w:divBdr>
    </w:div>
    <w:div w:id="1983994501">
      <w:bodyDiv w:val="1"/>
      <w:marLeft w:val="0"/>
      <w:marRight w:val="0"/>
      <w:marTop w:val="0"/>
      <w:marBottom w:val="0"/>
      <w:divBdr>
        <w:top w:val="none" w:sz="0" w:space="0" w:color="auto"/>
        <w:left w:val="none" w:sz="0" w:space="0" w:color="auto"/>
        <w:bottom w:val="none" w:sz="0" w:space="0" w:color="auto"/>
        <w:right w:val="none" w:sz="0" w:space="0" w:color="auto"/>
      </w:divBdr>
    </w:div>
    <w:div w:id="1984236028">
      <w:bodyDiv w:val="1"/>
      <w:marLeft w:val="0"/>
      <w:marRight w:val="0"/>
      <w:marTop w:val="0"/>
      <w:marBottom w:val="0"/>
      <w:divBdr>
        <w:top w:val="none" w:sz="0" w:space="0" w:color="auto"/>
        <w:left w:val="none" w:sz="0" w:space="0" w:color="auto"/>
        <w:bottom w:val="none" w:sz="0" w:space="0" w:color="auto"/>
        <w:right w:val="none" w:sz="0" w:space="0" w:color="auto"/>
      </w:divBdr>
    </w:div>
    <w:div w:id="1985309155">
      <w:bodyDiv w:val="1"/>
      <w:marLeft w:val="0"/>
      <w:marRight w:val="0"/>
      <w:marTop w:val="0"/>
      <w:marBottom w:val="0"/>
      <w:divBdr>
        <w:top w:val="none" w:sz="0" w:space="0" w:color="auto"/>
        <w:left w:val="none" w:sz="0" w:space="0" w:color="auto"/>
        <w:bottom w:val="none" w:sz="0" w:space="0" w:color="auto"/>
        <w:right w:val="none" w:sz="0" w:space="0" w:color="auto"/>
      </w:divBdr>
    </w:div>
    <w:div w:id="1987736375">
      <w:bodyDiv w:val="1"/>
      <w:marLeft w:val="0"/>
      <w:marRight w:val="0"/>
      <w:marTop w:val="0"/>
      <w:marBottom w:val="0"/>
      <w:divBdr>
        <w:top w:val="none" w:sz="0" w:space="0" w:color="auto"/>
        <w:left w:val="none" w:sz="0" w:space="0" w:color="auto"/>
        <w:bottom w:val="none" w:sz="0" w:space="0" w:color="auto"/>
        <w:right w:val="none" w:sz="0" w:space="0" w:color="auto"/>
      </w:divBdr>
    </w:div>
    <w:div w:id="1988506344">
      <w:bodyDiv w:val="1"/>
      <w:marLeft w:val="0"/>
      <w:marRight w:val="0"/>
      <w:marTop w:val="0"/>
      <w:marBottom w:val="0"/>
      <w:divBdr>
        <w:top w:val="none" w:sz="0" w:space="0" w:color="auto"/>
        <w:left w:val="none" w:sz="0" w:space="0" w:color="auto"/>
        <w:bottom w:val="none" w:sz="0" w:space="0" w:color="auto"/>
        <w:right w:val="none" w:sz="0" w:space="0" w:color="auto"/>
      </w:divBdr>
    </w:div>
    <w:div w:id="1989094388">
      <w:bodyDiv w:val="1"/>
      <w:marLeft w:val="0"/>
      <w:marRight w:val="0"/>
      <w:marTop w:val="0"/>
      <w:marBottom w:val="0"/>
      <w:divBdr>
        <w:top w:val="none" w:sz="0" w:space="0" w:color="auto"/>
        <w:left w:val="none" w:sz="0" w:space="0" w:color="auto"/>
        <w:bottom w:val="none" w:sz="0" w:space="0" w:color="auto"/>
        <w:right w:val="none" w:sz="0" w:space="0" w:color="auto"/>
      </w:divBdr>
    </w:div>
    <w:div w:id="1990865798">
      <w:bodyDiv w:val="1"/>
      <w:marLeft w:val="0"/>
      <w:marRight w:val="0"/>
      <w:marTop w:val="0"/>
      <w:marBottom w:val="0"/>
      <w:divBdr>
        <w:top w:val="none" w:sz="0" w:space="0" w:color="auto"/>
        <w:left w:val="none" w:sz="0" w:space="0" w:color="auto"/>
        <w:bottom w:val="none" w:sz="0" w:space="0" w:color="auto"/>
        <w:right w:val="none" w:sz="0" w:space="0" w:color="auto"/>
      </w:divBdr>
    </w:div>
    <w:div w:id="1992519554">
      <w:bodyDiv w:val="1"/>
      <w:marLeft w:val="0"/>
      <w:marRight w:val="0"/>
      <w:marTop w:val="0"/>
      <w:marBottom w:val="0"/>
      <w:divBdr>
        <w:top w:val="none" w:sz="0" w:space="0" w:color="auto"/>
        <w:left w:val="none" w:sz="0" w:space="0" w:color="auto"/>
        <w:bottom w:val="none" w:sz="0" w:space="0" w:color="auto"/>
        <w:right w:val="none" w:sz="0" w:space="0" w:color="auto"/>
      </w:divBdr>
    </w:div>
    <w:div w:id="1994678061">
      <w:bodyDiv w:val="1"/>
      <w:marLeft w:val="0"/>
      <w:marRight w:val="0"/>
      <w:marTop w:val="0"/>
      <w:marBottom w:val="0"/>
      <w:divBdr>
        <w:top w:val="none" w:sz="0" w:space="0" w:color="auto"/>
        <w:left w:val="none" w:sz="0" w:space="0" w:color="auto"/>
        <w:bottom w:val="none" w:sz="0" w:space="0" w:color="auto"/>
        <w:right w:val="none" w:sz="0" w:space="0" w:color="auto"/>
      </w:divBdr>
    </w:div>
    <w:div w:id="1995139182">
      <w:bodyDiv w:val="1"/>
      <w:marLeft w:val="0"/>
      <w:marRight w:val="0"/>
      <w:marTop w:val="0"/>
      <w:marBottom w:val="0"/>
      <w:divBdr>
        <w:top w:val="none" w:sz="0" w:space="0" w:color="auto"/>
        <w:left w:val="none" w:sz="0" w:space="0" w:color="auto"/>
        <w:bottom w:val="none" w:sz="0" w:space="0" w:color="auto"/>
        <w:right w:val="none" w:sz="0" w:space="0" w:color="auto"/>
      </w:divBdr>
    </w:div>
    <w:div w:id="1997148716">
      <w:bodyDiv w:val="1"/>
      <w:marLeft w:val="0"/>
      <w:marRight w:val="0"/>
      <w:marTop w:val="0"/>
      <w:marBottom w:val="0"/>
      <w:divBdr>
        <w:top w:val="none" w:sz="0" w:space="0" w:color="auto"/>
        <w:left w:val="none" w:sz="0" w:space="0" w:color="auto"/>
        <w:bottom w:val="none" w:sz="0" w:space="0" w:color="auto"/>
        <w:right w:val="none" w:sz="0" w:space="0" w:color="auto"/>
      </w:divBdr>
    </w:div>
    <w:div w:id="2003849116">
      <w:bodyDiv w:val="1"/>
      <w:marLeft w:val="0"/>
      <w:marRight w:val="0"/>
      <w:marTop w:val="0"/>
      <w:marBottom w:val="0"/>
      <w:divBdr>
        <w:top w:val="none" w:sz="0" w:space="0" w:color="auto"/>
        <w:left w:val="none" w:sz="0" w:space="0" w:color="auto"/>
        <w:bottom w:val="none" w:sz="0" w:space="0" w:color="auto"/>
        <w:right w:val="none" w:sz="0" w:space="0" w:color="auto"/>
      </w:divBdr>
    </w:div>
    <w:div w:id="2004971923">
      <w:bodyDiv w:val="1"/>
      <w:marLeft w:val="0"/>
      <w:marRight w:val="0"/>
      <w:marTop w:val="0"/>
      <w:marBottom w:val="0"/>
      <w:divBdr>
        <w:top w:val="none" w:sz="0" w:space="0" w:color="auto"/>
        <w:left w:val="none" w:sz="0" w:space="0" w:color="auto"/>
        <w:bottom w:val="none" w:sz="0" w:space="0" w:color="auto"/>
        <w:right w:val="none" w:sz="0" w:space="0" w:color="auto"/>
      </w:divBdr>
    </w:div>
    <w:div w:id="2005082395">
      <w:bodyDiv w:val="1"/>
      <w:marLeft w:val="0"/>
      <w:marRight w:val="0"/>
      <w:marTop w:val="0"/>
      <w:marBottom w:val="0"/>
      <w:divBdr>
        <w:top w:val="none" w:sz="0" w:space="0" w:color="auto"/>
        <w:left w:val="none" w:sz="0" w:space="0" w:color="auto"/>
        <w:bottom w:val="none" w:sz="0" w:space="0" w:color="auto"/>
        <w:right w:val="none" w:sz="0" w:space="0" w:color="auto"/>
      </w:divBdr>
    </w:div>
    <w:div w:id="2007513961">
      <w:bodyDiv w:val="1"/>
      <w:marLeft w:val="0"/>
      <w:marRight w:val="0"/>
      <w:marTop w:val="0"/>
      <w:marBottom w:val="0"/>
      <w:divBdr>
        <w:top w:val="none" w:sz="0" w:space="0" w:color="auto"/>
        <w:left w:val="none" w:sz="0" w:space="0" w:color="auto"/>
        <w:bottom w:val="none" w:sz="0" w:space="0" w:color="auto"/>
        <w:right w:val="none" w:sz="0" w:space="0" w:color="auto"/>
      </w:divBdr>
    </w:div>
    <w:div w:id="2007782493">
      <w:bodyDiv w:val="1"/>
      <w:marLeft w:val="0"/>
      <w:marRight w:val="0"/>
      <w:marTop w:val="0"/>
      <w:marBottom w:val="0"/>
      <w:divBdr>
        <w:top w:val="none" w:sz="0" w:space="0" w:color="auto"/>
        <w:left w:val="none" w:sz="0" w:space="0" w:color="auto"/>
        <w:bottom w:val="none" w:sz="0" w:space="0" w:color="auto"/>
        <w:right w:val="none" w:sz="0" w:space="0" w:color="auto"/>
      </w:divBdr>
    </w:div>
    <w:div w:id="2008048320">
      <w:bodyDiv w:val="1"/>
      <w:marLeft w:val="0"/>
      <w:marRight w:val="0"/>
      <w:marTop w:val="0"/>
      <w:marBottom w:val="0"/>
      <w:divBdr>
        <w:top w:val="none" w:sz="0" w:space="0" w:color="auto"/>
        <w:left w:val="none" w:sz="0" w:space="0" w:color="auto"/>
        <w:bottom w:val="none" w:sz="0" w:space="0" w:color="auto"/>
        <w:right w:val="none" w:sz="0" w:space="0" w:color="auto"/>
      </w:divBdr>
    </w:div>
    <w:div w:id="2009166683">
      <w:bodyDiv w:val="1"/>
      <w:marLeft w:val="0"/>
      <w:marRight w:val="0"/>
      <w:marTop w:val="0"/>
      <w:marBottom w:val="0"/>
      <w:divBdr>
        <w:top w:val="none" w:sz="0" w:space="0" w:color="auto"/>
        <w:left w:val="none" w:sz="0" w:space="0" w:color="auto"/>
        <w:bottom w:val="none" w:sz="0" w:space="0" w:color="auto"/>
        <w:right w:val="none" w:sz="0" w:space="0" w:color="auto"/>
      </w:divBdr>
    </w:div>
    <w:div w:id="2010984346">
      <w:bodyDiv w:val="1"/>
      <w:marLeft w:val="0"/>
      <w:marRight w:val="0"/>
      <w:marTop w:val="0"/>
      <w:marBottom w:val="0"/>
      <w:divBdr>
        <w:top w:val="none" w:sz="0" w:space="0" w:color="auto"/>
        <w:left w:val="none" w:sz="0" w:space="0" w:color="auto"/>
        <w:bottom w:val="none" w:sz="0" w:space="0" w:color="auto"/>
        <w:right w:val="none" w:sz="0" w:space="0" w:color="auto"/>
      </w:divBdr>
    </w:div>
    <w:div w:id="2011832347">
      <w:bodyDiv w:val="1"/>
      <w:marLeft w:val="0"/>
      <w:marRight w:val="0"/>
      <w:marTop w:val="0"/>
      <w:marBottom w:val="0"/>
      <w:divBdr>
        <w:top w:val="none" w:sz="0" w:space="0" w:color="auto"/>
        <w:left w:val="none" w:sz="0" w:space="0" w:color="auto"/>
        <w:bottom w:val="none" w:sz="0" w:space="0" w:color="auto"/>
        <w:right w:val="none" w:sz="0" w:space="0" w:color="auto"/>
      </w:divBdr>
    </w:div>
    <w:div w:id="2012028192">
      <w:bodyDiv w:val="1"/>
      <w:marLeft w:val="0"/>
      <w:marRight w:val="0"/>
      <w:marTop w:val="0"/>
      <w:marBottom w:val="0"/>
      <w:divBdr>
        <w:top w:val="none" w:sz="0" w:space="0" w:color="auto"/>
        <w:left w:val="none" w:sz="0" w:space="0" w:color="auto"/>
        <w:bottom w:val="none" w:sz="0" w:space="0" w:color="auto"/>
        <w:right w:val="none" w:sz="0" w:space="0" w:color="auto"/>
      </w:divBdr>
    </w:div>
    <w:div w:id="2012946507">
      <w:bodyDiv w:val="1"/>
      <w:marLeft w:val="0"/>
      <w:marRight w:val="0"/>
      <w:marTop w:val="0"/>
      <w:marBottom w:val="0"/>
      <w:divBdr>
        <w:top w:val="none" w:sz="0" w:space="0" w:color="auto"/>
        <w:left w:val="none" w:sz="0" w:space="0" w:color="auto"/>
        <w:bottom w:val="none" w:sz="0" w:space="0" w:color="auto"/>
        <w:right w:val="none" w:sz="0" w:space="0" w:color="auto"/>
      </w:divBdr>
    </w:div>
    <w:div w:id="2013489608">
      <w:bodyDiv w:val="1"/>
      <w:marLeft w:val="0"/>
      <w:marRight w:val="0"/>
      <w:marTop w:val="0"/>
      <w:marBottom w:val="0"/>
      <w:divBdr>
        <w:top w:val="none" w:sz="0" w:space="0" w:color="auto"/>
        <w:left w:val="none" w:sz="0" w:space="0" w:color="auto"/>
        <w:bottom w:val="none" w:sz="0" w:space="0" w:color="auto"/>
        <w:right w:val="none" w:sz="0" w:space="0" w:color="auto"/>
      </w:divBdr>
    </w:div>
    <w:div w:id="2014987458">
      <w:bodyDiv w:val="1"/>
      <w:marLeft w:val="0"/>
      <w:marRight w:val="0"/>
      <w:marTop w:val="0"/>
      <w:marBottom w:val="0"/>
      <w:divBdr>
        <w:top w:val="none" w:sz="0" w:space="0" w:color="auto"/>
        <w:left w:val="none" w:sz="0" w:space="0" w:color="auto"/>
        <w:bottom w:val="none" w:sz="0" w:space="0" w:color="auto"/>
        <w:right w:val="none" w:sz="0" w:space="0" w:color="auto"/>
      </w:divBdr>
    </w:div>
    <w:div w:id="2015524881">
      <w:bodyDiv w:val="1"/>
      <w:marLeft w:val="0"/>
      <w:marRight w:val="0"/>
      <w:marTop w:val="0"/>
      <w:marBottom w:val="0"/>
      <w:divBdr>
        <w:top w:val="none" w:sz="0" w:space="0" w:color="auto"/>
        <w:left w:val="none" w:sz="0" w:space="0" w:color="auto"/>
        <w:bottom w:val="none" w:sz="0" w:space="0" w:color="auto"/>
        <w:right w:val="none" w:sz="0" w:space="0" w:color="auto"/>
      </w:divBdr>
    </w:div>
    <w:div w:id="2016220567">
      <w:bodyDiv w:val="1"/>
      <w:marLeft w:val="0"/>
      <w:marRight w:val="0"/>
      <w:marTop w:val="0"/>
      <w:marBottom w:val="0"/>
      <w:divBdr>
        <w:top w:val="none" w:sz="0" w:space="0" w:color="auto"/>
        <w:left w:val="none" w:sz="0" w:space="0" w:color="auto"/>
        <w:bottom w:val="none" w:sz="0" w:space="0" w:color="auto"/>
        <w:right w:val="none" w:sz="0" w:space="0" w:color="auto"/>
      </w:divBdr>
    </w:div>
    <w:div w:id="2016418886">
      <w:bodyDiv w:val="1"/>
      <w:marLeft w:val="0"/>
      <w:marRight w:val="0"/>
      <w:marTop w:val="0"/>
      <w:marBottom w:val="0"/>
      <w:divBdr>
        <w:top w:val="none" w:sz="0" w:space="0" w:color="auto"/>
        <w:left w:val="none" w:sz="0" w:space="0" w:color="auto"/>
        <w:bottom w:val="none" w:sz="0" w:space="0" w:color="auto"/>
        <w:right w:val="none" w:sz="0" w:space="0" w:color="auto"/>
      </w:divBdr>
    </w:div>
    <w:div w:id="2018338971">
      <w:bodyDiv w:val="1"/>
      <w:marLeft w:val="0"/>
      <w:marRight w:val="0"/>
      <w:marTop w:val="0"/>
      <w:marBottom w:val="0"/>
      <w:divBdr>
        <w:top w:val="none" w:sz="0" w:space="0" w:color="auto"/>
        <w:left w:val="none" w:sz="0" w:space="0" w:color="auto"/>
        <w:bottom w:val="none" w:sz="0" w:space="0" w:color="auto"/>
        <w:right w:val="none" w:sz="0" w:space="0" w:color="auto"/>
      </w:divBdr>
    </w:div>
    <w:div w:id="2018656696">
      <w:bodyDiv w:val="1"/>
      <w:marLeft w:val="0"/>
      <w:marRight w:val="0"/>
      <w:marTop w:val="0"/>
      <w:marBottom w:val="0"/>
      <w:divBdr>
        <w:top w:val="none" w:sz="0" w:space="0" w:color="auto"/>
        <w:left w:val="none" w:sz="0" w:space="0" w:color="auto"/>
        <w:bottom w:val="none" w:sz="0" w:space="0" w:color="auto"/>
        <w:right w:val="none" w:sz="0" w:space="0" w:color="auto"/>
      </w:divBdr>
    </w:div>
    <w:div w:id="2023704914">
      <w:bodyDiv w:val="1"/>
      <w:marLeft w:val="0"/>
      <w:marRight w:val="0"/>
      <w:marTop w:val="0"/>
      <w:marBottom w:val="0"/>
      <w:divBdr>
        <w:top w:val="none" w:sz="0" w:space="0" w:color="auto"/>
        <w:left w:val="none" w:sz="0" w:space="0" w:color="auto"/>
        <w:bottom w:val="none" w:sz="0" w:space="0" w:color="auto"/>
        <w:right w:val="none" w:sz="0" w:space="0" w:color="auto"/>
      </w:divBdr>
    </w:div>
    <w:div w:id="2025204364">
      <w:bodyDiv w:val="1"/>
      <w:marLeft w:val="0"/>
      <w:marRight w:val="0"/>
      <w:marTop w:val="0"/>
      <w:marBottom w:val="0"/>
      <w:divBdr>
        <w:top w:val="none" w:sz="0" w:space="0" w:color="auto"/>
        <w:left w:val="none" w:sz="0" w:space="0" w:color="auto"/>
        <w:bottom w:val="none" w:sz="0" w:space="0" w:color="auto"/>
        <w:right w:val="none" w:sz="0" w:space="0" w:color="auto"/>
      </w:divBdr>
    </w:div>
    <w:div w:id="2025399718">
      <w:bodyDiv w:val="1"/>
      <w:marLeft w:val="0"/>
      <w:marRight w:val="0"/>
      <w:marTop w:val="0"/>
      <w:marBottom w:val="0"/>
      <w:divBdr>
        <w:top w:val="none" w:sz="0" w:space="0" w:color="auto"/>
        <w:left w:val="none" w:sz="0" w:space="0" w:color="auto"/>
        <w:bottom w:val="none" w:sz="0" w:space="0" w:color="auto"/>
        <w:right w:val="none" w:sz="0" w:space="0" w:color="auto"/>
      </w:divBdr>
    </w:div>
    <w:div w:id="2027519453">
      <w:bodyDiv w:val="1"/>
      <w:marLeft w:val="0"/>
      <w:marRight w:val="0"/>
      <w:marTop w:val="0"/>
      <w:marBottom w:val="0"/>
      <w:divBdr>
        <w:top w:val="none" w:sz="0" w:space="0" w:color="auto"/>
        <w:left w:val="none" w:sz="0" w:space="0" w:color="auto"/>
        <w:bottom w:val="none" w:sz="0" w:space="0" w:color="auto"/>
        <w:right w:val="none" w:sz="0" w:space="0" w:color="auto"/>
      </w:divBdr>
    </w:div>
    <w:div w:id="2028290337">
      <w:bodyDiv w:val="1"/>
      <w:marLeft w:val="0"/>
      <w:marRight w:val="0"/>
      <w:marTop w:val="0"/>
      <w:marBottom w:val="0"/>
      <w:divBdr>
        <w:top w:val="none" w:sz="0" w:space="0" w:color="auto"/>
        <w:left w:val="none" w:sz="0" w:space="0" w:color="auto"/>
        <w:bottom w:val="none" w:sz="0" w:space="0" w:color="auto"/>
        <w:right w:val="none" w:sz="0" w:space="0" w:color="auto"/>
      </w:divBdr>
    </w:div>
    <w:div w:id="2028750493">
      <w:bodyDiv w:val="1"/>
      <w:marLeft w:val="0"/>
      <w:marRight w:val="0"/>
      <w:marTop w:val="0"/>
      <w:marBottom w:val="0"/>
      <w:divBdr>
        <w:top w:val="none" w:sz="0" w:space="0" w:color="auto"/>
        <w:left w:val="none" w:sz="0" w:space="0" w:color="auto"/>
        <w:bottom w:val="none" w:sz="0" w:space="0" w:color="auto"/>
        <w:right w:val="none" w:sz="0" w:space="0" w:color="auto"/>
      </w:divBdr>
    </w:div>
    <w:div w:id="2034258566">
      <w:bodyDiv w:val="1"/>
      <w:marLeft w:val="0"/>
      <w:marRight w:val="0"/>
      <w:marTop w:val="0"/>
      <w:marBottom w:val="0"/>
      <w:divBdr>
        <w:top w:val="none" w:sz="0" w:space="0" w:color="auto"/>
        <w:left w:val="none" w:sz="0" w:space="0" w:color="auto"/>
        <w:bottom w:val="none" w:sz="0" w:space="0" w:color="auto"/>
        <w:right w:val="none" w:sz="0" w:space="0" w:color="auto"/>
      </w:divBdr>
    </w:div>
    <w:div w:id="2036810734">
      <w:bodyDiv w:val="1"/>
      <w:marLeft w:val="0"/>
      <w:marRight w:val="0"/>
      <w:marTop w:val="0"/>
      <w:marBottom w:val="0"/>
      <w:divBdr>
        <w:top w:val="none" w:sz="0" w:space="0" w:color="auto"/>
        <w:left w:val="none" w:sz="0" w:space="0" w:color="auto"/>
        <w:bottom w:val="none" w:sz="0" w:space="0" w:color="auto"/>
        <w:right w:val="none" w:sz="0" w:space="0" w:color="auto"/>
      </w:divBdr>
      <w:divsChild>
        <w:div w:id="1897935538">
          <w:marLeft w:val="0"/>
          <w:marRight w:val="0"/>
          <w:marTop w:val="0"/>
          <w:marBottom w:val="0"/>
          <w:divBdr>
            <w:top w:val="none" w:sz="0" w:space="0" w:color="auto"/>
            <w:left w:val="none" w:sz="0" w:space="0" w:color="auto"/>
            <w:bottom w:val="none" w:sz="0" w:space="0" w:color="auto"/>
            <w:right w:val="none" w:sz="0" w:space="0" w:color="auto"/>
          </w:divBdr>
          <w:divsChild>
            <w:div w:id="1827472416">
              <w:marLeft w:val="0"/>
              <w:marRight w:val="0"/>
              <w:marTop w:val="0"/>
              <w:marBottom w:val="0"/>
              <w:divBdr>
                <w:top w:val="none" w:sz="0" w:space="0" w:color="auto"/>
                <w:left w:val="none" w:sz="0" w:space="0" w:color="auto"/>
                <w:bottom w:val="none" w:sz="0" w:space="0" w:color="auto"/>
                <w:right w:val="none" w:sz="0" w:space="0" w:color="auto"/>
              </w:divBdr>
              <w:divsChild>
                <w:div w:id="9261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9351178">
      <w:bodyDiv w:val="1"/>
      <w:marLeft w:val="0"/>
      <w:marRight w:val="0"/>
      <w:marTop w:val="0"/>
      <w:marBottom w:val="0"/>
      <w:divBdr>
        <w:top w:val="none" w:sz="0" w:space="0" w:color="auto"/>
        <w:left w:val="none" w:sz="0" w:space="0" w:color="auto"/>
        <w:bottom w:val="none" w:sz="0" w:space="0" w:color="auto"/>
        <w:right w:val="none" w:sz="0" w:space="0" w:color="auto"/>
      </w:divBdr>
    </w:div>
    <w:div w:id="2040616853">
      <w:bodyDiv w:val="1"/>
      <w:marLeft w:val="0"/>
      <w:marRight w:val="0"/>
      <w:marTop w:val="0"/>
      <w:marBottom w:val="0"/>
      <w:divBdr>
        <w:top w:val="none" w:sz="0" w:space="0" w:color="auto"/>
        <w:left w:val="none" w:sz="0" w:space="0" w:color="auto"/>
        <w:bottom w:val="none" w:sz="0" w:space="0" w:color="auto"/>
        <w:right w:val="none" w:sz="0" w:space="0" w:color="auto"/>
      </w:divBdr>
    </w:div>
    <w:div w:id="2041735951">
      <w:bodyDiv w:val="1"/>
      <w:marLeft w:val="0"/>
      <w:marRight w:val="0"/>
      <w:marTop w:val="0"/>
      <w:marBottom w:val="0"/>
      <w:divBdr>
        <w:top w:val="none" w:sz="0" w:space="0" w:color="auto"/>
        <w:left w:val="none" w:sz="0" w:space="0" w:color="auto"/>
        <w:bottom w:val="none" w:sz="0" w:space="0" w:color="auto"/>
        <w:right w:val="none" w:sz="0" w:space="0" w:color="auto"/>
      </w:divBdr>
    </w:div>
    <w:div w:id="2045061375">
      <w:bodyDiv w:val="1"/>
      <w:marLeft w:val="0"/>
      <w:marRight w:val="0"/>
      <w:marTop w:val="0"/>
      <w:marBottom w:val="0"/>
      <w:divBdr>
        <w:top w:val="none" w:sz="0" w:space="0" w:color="auto"/>
        <w:left w:val="none" w:sz="0" w:space="0" w:color="auto"/>
        <w:bottom w:val="none" w:sz="0" w:space="0" w:color="auto"/>
        <w:right w:val="none" w:sz="0" w:space="0" w:color="auto"/>
      </w:divBdr>
    </w:div>
    <w:div w:id="2047486590">
      <w:bodyDiv w:val="1"/>
      <w:marLeft w:val="0"/>
      <w:marRight w:val="0"/>
      <w:marTop w:val="0"/>
      <w:marBottom w:val="0"/>
      <w:divBdr>
        <w:top w:val="none" w:sz="0" w:space="0" w:color="auto"/>
        <w:left w:val="none" w:sz="0" w:space="0" w:color="auto"/>
        <w:bottom w:val="none" w:sz="0" w:space="0" w:color="auto"/>
        <w:right w:val="none" w:sz="0" w:space="0" w:color="auto"/>
      </w:divBdr>
    </w:div>
    <w:div w:id="2048286625">
      <w:bodyDiv w:val="1"/>
      <w:marLeft w:val="0"/>
      <w:marRight w:val="0"/>
      <w:marTop w:val="0"/>
      <w:marBottom w:val="0"/>
      <w:divBdr>
        <w:top w:val="none" w:sz="0" w:space="0" w:color="auto"/>
        <w:left w:val="none" w:sz="0" w:space="0" w:color="auto"/>
        <w:bottom w:val="none" w:sz="0" w:space="0" w:color="auto"/>
        <w:right w:val="none" w:sz="0" w:space="0" w:color="auto"/>
      </w:divBdr>
    </w:div>
    <w:div w:id="2051491157">
      <w:bodyDiv w:val="1"/>
      <w:marLeft w:val="0"/>
      <w:marRight w:val="0"/>
      <w:marTop w:val="0"/>
      <w:marBottom w:val="0"/>
      <w:divBdr>
        <w:top w:val="none" w:sz="0" w:space="0" w:color="auto"/>
        <w:left w:val="none" w:sz="0" w:space="0" w:color="auto"/>
        <w:bottom w:val="none" w:sz="0" w:space="0" w:color="auto"/>
        <w:right w:val="none" w:sz="0" w:space="0" w:color="auto"/>
      </w:divBdr>
    </w:div>
    <w:div w:id="2052804073">
      <w:bodyDiv w:val="1"/>
      <w:marLeft w:val="0"/>
      <w:marRight w:val="0"/>
      <w:marTop w:val="0"/>
      <w:marBottom w:val="0"/>
      <w:divBdr>
        <w:top w:val="none" w:sz="0" w:space="0" w:color="auto"/>
        <w:left w:val="none" w:sz="0" w:space="0" w:color="auto"/>
        <w:bottom w:val="none" w:sz="0" w:space="0" w:color="auto"/>
        <w:right w:val="none" w:sz="0" w:space="0" w:color="auto"/>
      </w:divBdr>
    </w:div>
    <w:div w:id="2053967209">
      <w:bodyDiv w:val="1"/>
      <w:marLeft w:val="0"/>
      <w:marRight w:val="0"/>
      <w:marTop w:val="0"/>
      <w:marBottom w:val="0"/>
      <w:divBdr>
        <w:top w:val="none" w:sz="0" w:space="0" w:color="auto"/>
        <w:left w:val="none" w:sz="0" w:space="0" w:color="auto"/>
        <w:bottom w:val="none" w:sz="0" w:space="0" w:color="auto"/>
        <w:right w:val="none" w:sz="0" w:space="0" w:color="auto"/>
      </w:divBdr>
    </w:div>
    <w:div w:id="2054424242">
      <w:bodyDiv w:val="1"/>
      <w:marLeft w:val="0"/>
      <w:marRight w:val="0"/>
      <w:marTop w:val="0"/>
      <w:marBottom w:val="0"/>
      <w:divBdr>
        <w:top w:val="none" w:sz="0" w:space="0" w:color="auto"/>
        <w:left w:val="none" w:sz="0" w:space="0" w:color="auto"/>
        <w:bottom w:val="none" w:sz="0" w:space="0" w:color="auto"/>
        <w:right w:val="none" w:sz="0" w:space="0" w:color="auto"/>
      </w:divBdr>
    </w:div>
    <w:div w:id="2059015212">
      <w:bodyDiv w:val="1"/>
      <w:marLeft w:val="0"/>
      <w:marRight w:val="0"/>
      <w:marTop w:val="0"/>
      <w:marBottom w:val="0"/>
      <w:divBdr>
        <w:top w:val="none" w:sz="0" w:space="0" w:color="auto"/>
        <w:left w:val="none" w:sz="0" w:space="0" w:color="auto"/>
        <w:bottom w:val="none" w:sz="0" w:space="0" w:color="auto"/>
        <w:right w:val="none" w:sz="0" w:space="0" w:color="auto"/>
      </w:divBdr>
    </w:div>
    <w:div w:id="2059429819">
      <w:bodyDiv w:val="1"/>
      <w:marLeft w:val="0"/>
      <w:marRight w:val="0"/>
      <w:marTop w:val="0"/>
      <w:marBottom w:val="0"/>
      <w:divBdr>
        <w:top w:val="none" w:sz="0" w:space="0" w:color="auto"/>
        <w:left w:val="none" w:sz="0" w:space="0" w:color="auto"/>
        <w:bottom w:val="none" w:sz="0" w:space="0" w:color="auto"/>
        <w:right w:val="none" w:sz="0" w:space="0" w:color="auto"/>
      </w:divBdr>
    </w:div>
    <w:div w:id="2060005601">
      <w:bodyDiv w:val="1"/>
      <w:marLeft w:val="0"/>
      <w:marRight w:val="0"/>
      <w:marTop w:val="0"/>
      <w:marBottom w:val="0"/>
      <w:divBdr>
        <w:top w:val="none" w:sz="0" w:space="0" w:color="auto"/>
        <w:left w:val="none" w:sz="0" w:space="0" w:color="auto"/>
        <w:bottom w:val="none" w:sz="0" w:space="0" w:color="auto"/>
        <w:right w:val="none" w:sz="0" w:space="0" w:color="auto"/>
      </w:divBdr>
    </w:div>
    <w:div w:id="2060127604">
      <w:bodyDiv w:val="1"/>
      <w:marLeft w:val="0"/>
      <w:marRight w:val="0"/>
      <w:marTop w:val="0"/>
      <w:marBottom w:val="0"/>
      <w:divBdr>
        <w:top w:val="none" w:sz="0" w:space="0" w:color="auto"/>
        <w:left w:val="none" w:sz="0" w:space="0" w:color="auto"/>
        <w:bottom w:val="none" w:sz="0" w:space="0" w:color="auto"/>
        <w:right w:val="none" w:sz="0" w:space="0" w:color="auto"/>
      </w:divBdr>
    </w:div>
    <w:div w:id="2062360019">
      <w:bodyDiv w:val="1"/>
      <w:marLeft w:val="0"/>
      <w:marRight w:val="0"/>
      <w:marTop w:val="0"/>
      <w:marBottom w:val="0"/>
      <w:divBdr>
        <w:top w:val="none" w:sz="0" w:space="0" w:color="auto"/>
        <w:left w:val="none" w:sz="0" w:space="0" w:color="auto"/>
        <w:bottom w:val="none" w:sz="0" w:space="0" w:color="auto"/>
        <w:right w:val="none" w:sz="0" w:space="0" w:color="auto"/>
      </w:divBdr>
    </w:div>
    <w:div w:id="2064909843">
      <w:bodyDiv w:val="1"/>
      <w:marLeft w:val="0"/>
      <w:marRight w:val="0"/>
      <w:marTop w:val="0"/>
      <w:marBottom w:val="0"/>
      <w:divBdr>
        <w:top w:val="none" w:sz="0" w:space="0" w:color="auto"/>
        <w:left w:val="none" w:sz="0" w:space="0" w:color="auto"/>
        <w:bottom w:val="none" w:sz="0" w:space="0" w:color="auto"/>
        <w:right w:val="none" w:sz="0" w:space="0" w:color="auto"/>
      </w:divBdr>
    </w:div>
    <w:div w:id="2065642035">
      <w:bodyDiv w:val="1"/>
      <w:marLeft w:val="0"/>
      <w:marRight w:val="0"/>
      <w:marTop w:val="0"/>
      <w:marBottom w:val="0"/>
      <w:divBdr>
        <w:top w:val="none" w:sz="0" w:space="0" w:color="auto"/>
        <w:left w:val="none" w:sz="0" w:space="0" w:color="auto"/>
        <w:bottom w:val="none" w:sz="0" w:space="0" w:color="auto"/>
        <w:right w:val="none" w:sz="0" w:space="0" w:color="auto"/>
      </w:divBdr>
    </w:div>
    <w:div w:id="2067870709">
      <w:bodyDiv w:val="1"/>
      <w:marLeft w:val="0"/>
      <w:marRight w:val="0"/>
      <w:marTop w:val="0"/>
      <w:marBottom w:val="0"/>
      <w:divBdr>
        <w:top w:val="none" w:sz="0" w:space="0" w:color="auto"/>
        <w:left w:val="none" w:sz="0" w:space="0" w:color="auto"/>
        <w:bottom w:val="none" w:sz="0" w:space="0" w:color="auto"/>
        <w:right w:val="none" w:sz="0" w:space="0" w:color="auto"/>
      </w:divBdr>
    </w:div>
    <w:div w:id="2073431861">
      <w:bodyDiv w:val="1"/>
      <w:marLeft w:val="0"/>
      <w:marRight w:val="0"/>
      <w:marTop w:val="0"/>
      <w:marBottom w:val="0"/>
      <w:divBdr>
        <w:top w:val="none" w:sz="0" w:space="0" w:color="auto"/>
        <w:left w:val="none" w:sz="0" w:space="0" w:color="auto"/>
        <w:bottom w:val="none" w:sz="0" w:space="0" w:color="auto"/>
        <w:right w:val="none" w:sz="0" w:space="0" w:color="auto"/>
      </w:divBdr>
    </w:div>
    <w:div w:id="2074312369">
      <w:bodyDiv w:val="1"/>
      <w:marLeft w:val="0"/>
      <w:marRight w:val="0"/>
      <w:marTop w:val="0"/>
      <w:marBottom w:val="0"/>
      <w:divBdr>
        <w:top w:val="none" w:sz="0" w:space="0" w:color="auto"/>
        <w:left w:val="none" w:sz="0" w:space="0" w:color="auto"/>
        <w:bottom w:val="none" w:sz="0" w:space="0" w:color="auto"/>
        <w:right w:val="none" w:sz="0" w:space="0" w:color="auto"/>
      </w:divBdr>
    </w:div>
    <w:div w:id="2075155861">
      <w:bodyDiv w:val="1"/>
      <w:marLeft w:val="0"/>
      <w:marRight w:val="0"/>
      <w:marTop w:val="0"/>
      <w:marBottom w:val="0"/>
      <w:divBdr>
        <w:top w:val="none" w:sz="0" w:space="0" w:color="auto"/>
        <w:left w:val="none" w:sz="0" w:space="0" w:color="auto"/>
        <w:bottom w:val="none" w:sz="0" w:space="0" w:color="auto"/>
        <w:right w:val="none" w:sz="0" w:space="0" w:color="auto"/>
      </w:divBdr>
    </w:div>
    <w:div w:id="2076049726">
      <w:bodyDiv w:val="1"/>
      <w:marLeft w:val="0"/>
      <w:marRight w:val="0"/>
      <w:marTop w:val="0"/>
      <w:marBottom w:val="0"/>
      <w:divBdr>
        <w:top w:val="none" w:sz="0" w:space="0" w:color="auto"/>
        <w:left w:val="none" w:sz="0" w:space="0" w:color="auto"/>
        <w:bottom w:val="none" w:sz="0" w:space="0" w:color="auto"/>
        <w:right w:val="none" w:sz="0" w:space="0" w:color="auto"/>
      </w:divBdr>
    </w:div>
    <w:div w:id="2077703924">
      <w:bodyDiv w:val="1"/>
      <w:marLeft w:val="0"/>
      <w:marRight w:val="0"/>
      <w:marTop w:val="0"/>
      <w:marBottom w:val="0"/>
      <w:divBdr>
        <w:top w:val="none" w:sz="0" w:space="0" w:color="auto"/>
        <w:left w:val="none" w:sz="0" w:space="0" w:color="auto"/>
        <w:bottom w:val="none" w:sz="0" w:space="0" w:color="auto"/>
        <w:right w:val="none" w:sz="0" w:space="0" w:color="auto"/>
      </w:divBdr>
    </w:div>
    <w:div w:id="2078091405">
      <w:bodyDiv w:val="1"/>
      <w:marLeft w:val="0"/>
      <w:marRight w:val="0"/>
      <w:marTop w:val="0"/>
      <w:marBottom w:val="0"/>
      <w:divBdr>
        <w:top w:val="none" w:sz="0" w:space="0" w:color="auto"/>
        <w:left w:val="none" w:sz="0" w:space="0" w:color="auto"/>
        <w:bottom w:val="none" w:sz="0" w:space="0" w:color="auto"/>
        <w:right w:val="none" w:sz="0" w:space="0" w:color="auto"/>
      </w:divBdr>
    </w:div>
    <w:div w:id="2081825895">
      <w:bodyDiv w:val="1"/>
      <w:marLeft w:val="0"/>
      <w:marRight w:val="0"/>
      <w:marTop w:val="0"/>
      <w:marBottom w:val="0"/>
      <w:divBdr>
        <w:top w:val="none" w:sz="0" w:space="0" w:color="auto"/>
        <w:left w:val="none" w:sz="0" w:space="0" w:color="auto"/>
        <w:bottom w:val="none" w:sz="0" w:space="0" w:color="auto"/>
        <w:right w:val="none" w:sz="0" w:space="0" w:color="auto"/>
      </w:divBdr>
    </w:div>
    <w:div w:id="2081827294">
      <w:bodyDiv w:val="1"/>
      <w:marLeft w:val="0"/>
      <w:marRight w:val="0"/>
      <w:marTop w:val="0"/>
      <w:marBottom w:val="0"/>
      <w:divBdr>
        <w:top w:val="none" w:sz="0" w:space="0" w:color="auto"/>
        <w:left w:val="none" w:sz="0" w:space="0" w:color="auto"/>
        <w:bottom w:val="none" w:sz="0" w:space="0" w:color="auto"/>
        <w:right w:val="none" w:sz="0" w:space="0" w:color="auto"/>
      </w:divBdr>
    </w:div>
    <w:div w:id="2082558169">
      <w:bodyDiv w:val="1"/>
      <w:marLeft w:val="0"/>
      <w:marRight w:val="0"/>
      <w:marTop w:val="0"/>
      <w:marBottom w:val="0"/>
      <w:divBdr>
        <w:top w:val="none" w:sz="0" w:space="0" w:color="auto"/>
        <w:left w:val="none" w:sz="0" w:space="0" w:color="auto"/>
        <w:bottom w:val="none" w:sz="0" w:space="0" w:color="auto"/>
        <w:right w:val="none" w:sz="0" w:space="0" w:color="auto"/>
      </w:divBdr>
    </w:div>
    <w:div w:id="2086101135">
      <w:bodyDiv w:val="1"/>
      <w:marLeft w:val="0"/>
      <w:marRight w:val="0"/>
      <w:marTop w:val="0"/>
      <w:marBottom w:val="0"/>
      <w:divBdr>
        <w:top w:val="none" w:sz="0" w:space="0" w:color="auto"/>
        <w:left w:val="none" w:sz="0" w:space="0" w:color="auto"/>
        <w:bottom w:val="none" w:sz="0" w:space="0" w:color="auto"/>
        <w:right w:val="none" w:sz="0" w:space="0" w:color="auto"/>
      </w:divBdr>
    </w:div>
    <w:div w:id="2086222722">
      <w:bodyDiv w:val="1"/>
      <w:marLeft w:val="0"/>
      <w:marRight w:val="0"/>
      <w:marTop w:val="0"/>
      <w:marBottom w:val="0"/>
      <w:divBdr>
        <w:top w:val="none" w:sz="0" w:space="0" w:color="auto"/>
        <w:left w:val="none" w:sz="0" w:space="0" w:color="auto"/>
        <w:bottom w:val="none" w:sz="0" w:space="0" w:color="auto"/>
        <w:right w:val="none" w:sz="0" w:space="0" w:color="auto"/>
      </w:divBdr>
    </w:div>
    <w:div w:id="2087802350">
      <w:bodyDiv w:val="1"/>
      <w:marLeft w:val="0"/>
      <w:marRight w:val="0"/>
      <w:marTop w:val="0"/>
      <w:marBottom w:val="0"/>
      <w:divBdr>
        <w:top w:val="none" w:sz="0" w:space="0" w:color="auto"/>
        <w:left w:val="none" w:sz="0" w:space="0" w:color="auto"/>
        <w:bottom w:val="none" w:sz="0" w:space="0" w:color="auto"/>
        <w:right w:val="none" w:sz="0" w:space="0" w:color="auto"/>
      </w:divBdr>
    </w:div>
    <w:div w:id="2088335731">
      <w:bodyDiv w:val="1"/>
      <w:marLeft w:val="0"/>
      <w:marRight w:val="0"/>
      <w:marTop w:val="0"/>
      <w:marBottom w:val="0"/>
      <w:divBdr>
        <w:top w:val="none" w:sz="0" w:space="0" w:color="auto"/>
        <w:left w:val="none" w:sz="0" w:space="0" w:color="auto"/>
        <w:bottom w:val="none" w:sz="0" w:space="0" w:color="auto"/>
        <w:right w:val="none" w:sz="0" w:space="0" w:color="auto"/>
      </w:divBdr>
    </w:div>
    <w:div w:id="2090812653">
      <w:bodyDiv w:val="1"/>
      <w:marLeft w:val="0"/>
      <w:marRight w:val="0"/>
      <w:marTop w:val="0"/>
      <w:marBottom w:val="0"/>
      <w:divBdr>
        <w:top w:val="none" w:sz="0" w:space="0" w:color="auto"/>
        <w:left w:val="none" w:sz="0" w:space="0" w:color="auto"/>
        <w:bottom w:val="none" w:sz="0" w:space="0" w:color="auto"/>
        <w:right w:val="none" w:sz="0" w:space="0" w:color="auto"/>
      </w:divBdr>
    </w:div>
    <w:div w:id="2091730547">
      <w:bodyDiv w:val="1"/>
      <w:marLeft w:val="0"/>
      <w:marRight w:val="0"/>
      <w:marTop w:val="0"/>
      <w:marBottom w:val="0"/>
      <w:divBdr>
        <w:top w:val="none" w:sz="0" w:space="0" w:color="auto"/>
        <w:left w:val="none" w:sz="0" w:space="0" w:color="auto"/>
        <w:bottom w:val="none" w:sz="0" w:space="0" w:color="auto"/>
        <w:right w:val="none" w:sz="0" w:space="0" w:color="auto"/>
      </w:divBdr>
    </w:div>
    <w:div w:id="2091929374">
      <w:bodyDiv w:val="1"/>
      <w:marLeft w:val="0"/>
      <w:marRight w:val="0"/>
      <w:marTop w:val="0"/>
      <w:marBottom w:val="0"/>
      <w:divBdr>
        <w:top w:val="none" w:sz="0" w:space="0" w:color="auto"/>
        <w:left w:val="none" w:sz="0" w:space="0" w:color="auto"/>
        <w:bottom w:val="none" w:sz="0" w:space="0" w:color="auto"/>
        <w:right w:val="none" w:sz="0" w:space="0" w:color="auto"/>
      </w:divBdr>
    </w:div>
    <w:div w:id="2093118259">
      <w:bodyDiv w:val="1"/>
      <w:marLeft w:val="0"/>
      <w:marRight w:val="0"/>
      <w:marTop w:val="0"/>
      <w:marBottom w:val="0"/>
      <w:divBdr>
        <w:top w:val="none" w:sz="0" w:space="0" w:color="auto"/>
        <w:left w:val="none" w:sz="0" w:space="0" w:color="auto"/>
        <w:bottom w:val="none" w:sz="0" w:space="0" w:color="auto"/>
        <w:right w:val="none" w:sz="0" w:space="0" w:color="auto"/>
      </w:divBdr>
    </w:div>
    <w:div w:id="2093695120">
      <w:bodyDiv w:val="1"/>
      <w:marLeft w:val="0"/>
      <w:marRight w:val="0"/>
      <w:marTop w:val="0"/>
      <w:marBottom w:val="0"/>
      <w:divBdr>
        <w:top w:val="none" w:sz="0" w:space="0" w:color="auto"/>
        <w:left w:val="none" w:sz="0" w:space="0" w:color="auto"/>
        <w:bottom w:val="none" w:sz="0" w:space="0" w:color="auto"/>
        <w:right w:val="none" w:sz="0" w:space="0" w:color="auto"/>
      </w:divBdr>
    </w:div>
    <w:div w:id="2097744684">
      <w:bodyDiv w:val="1"/>
      <w:marLeft w:val="0"/>
      <w:marRight w:val="0"/>
      <w:marTop w:val="0"/>
      <w:marBottom w:val="0"/>
      <w:divBdr>
        <w:top w:val="none" w:sz="0" w:space="0" w:color="auto"/>
        <w:left w:val="none" w:sz="0" w:space="0" w:color="auto"/>
        <w:bottom w:val="none" w:sz="0" w:space="0" w:color="auto"/>
        <w:right w:val="none" w:sz="0" w:space="0" w:color="auto"/>
      </w:divBdr>
    </w:div>
    <w:div w:id="2097893822">
      <w:bodyDiv w:val="1"/>
      <w:marLeft w:val="0"/>
      <w:marRight w:val="0"/>
      <w:marTop w:val="0"/>
      <w:marBottom w:val="0"/>
      <w:divBdr>
        <w:top w:val="none" w:sz="0" w:space="0" w:color="auto"/>
        <w:left w:val="none" w:sz="0" w:space="0" w:color="auto"/>
        <w:bottom w:val="none" w:sz="0" w:space="0" w:color="auto"/>
        <w:right w:val="none" w:sz="0" w:space="0" w:color="auto"/>
      </w:divBdr>
    </w:div>
    <w:div w:id="2100826503">
      <w:bodyDiv w:val="1"/>
      <w:marLeft w:val="0"/>
      <w:marRight w:val="0"/>
      <w:marTop w:val="0"/>
      <w:marBottom w:val="0"/>
      <w:divBdr>
        <w:top w:val="none" w:sz="0" w:space="0" w:color="auto"/>
        <w:left w:val="none" w:sz="0" w:space="0" w:color="auto"/>
        <w:bottom w:val="none" w:sz="0" w:space="0" w:color="auto"/>
        <w:right w:val="none" w:sz="0" w:space="0" w:color="auto"/>
      </w:divBdr>
    </w:div>
    <w:div w:id="2102287187">
      <w:bodyDiv w:val="1"/>
      <w:marLeft w:val="0"/>
      <w:marRight w:val="0"/>
      <w:marTop w:val="0"/>
      <w:marBottom w:val="0"/>
      <w:divBdr>
        <w:top w:val="none" w:sz="0" w:space="0" w:color="auto"/>
        <w:left w:val="none" w:sz="0" w:space="0" w:color="auto"/>
        <w:bottom w:val="none" w:sz="0" w:space="0" w:color="auto"/>
        <w:right w:val="none" w:sz="0" w:space="0" w:color="auto"/>
      </w:divBdr>
    </w:div>
    <w:div w:id="2103069348">
      <w:bodyDiv w:val="1"/>
      <w:marLeft w:val="0"/>
      <w:marRight w:val="0"/>
      <w:marTop w:val="0"/>
      <w:marBottom w:val="0"/>
      <w:divBdr>
        <w:top w:val="none" w:sz="0" w:space="0" w:color="auto"/>
        <w:left w:val="none" w:sz="0" w:space="0" w:color="auto"/>
        <w:bottom w:val="none" w:sz="0" w:space="0" w:color="auto"/>
        <w:right w:val="none" w:sz="0" w:space="0" w:color="auto"/>
      </w:divBdr>
    </w:div>
    <w:div w:id="2106536926">
      <w:bodyDiv w:val="1"/>
      <w:marLeft w:val="0"/>
      <w:marRight w:val="0"/>
      <w:marTop w:val="0"/>
      <w:marBottom w:val="0"/>
      <w:divBdr>
        <w:top w:val="none" w:sz="0" w:space="0" w:color="auto"/>
        <w:left w:val="none" w:sz="0" w:space="0" w:color="auto"/>
        <w:bottom w:val="none" w:sz="0" w:space="0" w:color="auto"/>
        <w:right w:val="none" w:sz="0" w:space="0" w:color="auto"/>
      </w:divBdr>
    </w:div>
    <w:div w:id="2111654042">
      <w:bodyDiv w:val="1"/>
      <w:marLeft w:val="0"/>
      <w:marRight w:val="0"/>
      <w:marTop w:val="0"/>
      <w:marBottom w:val="0"/>
      <w:divBdr>
        <w:top w:val="none" w:sz="0" w:space="0" w:color="auto"/>
        <w:left w:val="none" w:sz="0" w:space="0" w:color="auto"/>
        <w:bottom w:val="none" w:sz="0" w:space="0" w:color="auto"/>
        <w:right w:val="none" w:sz="0" w:space="0" w:color="auto"/>
      </w:divBdr>
    </w:div>
    <w:div w:id="2111854841">
      <w:bodyDiv w:val="1"/>
      <w:marLeft w:val="0"/>
      <w:marRight w:val="0"/>
      <w:marTop w:val="0"/>
      <w:marBottom w:val="0"/>
      <w:divBdr>
        <w:top w:val="none" w:sz="0" w:space="0" w:color="auto"/>
        <w:left w:val="none" w:sz="0" w:space="0" w:color="auto"/>
        <w:bottom w:val="none" w:sz="0" w:space="0" w:color="auto"/>
        <w:right w:val="none" w:sz="0" w:space="0" w:color="auto"/>
      </w:divBdr>
    </w:div>
    <w:div w:id="2116517188">
      <w:bodyDiv w:val="1"/>
      <w:marLeft w:val="0"/>
      <w:marRight w:val="0"/>
      <w:marTop w:val="0"/>
      <w:marBottom w:val="0"/>
      <w:divBdr>
        <w:top w:val="none" w:sz="0" w:space="0" w:color="auto"/>
        <w:left w:val="none" w:sz="0" w:space="0" w:color="auto"/>
        <w:bottom w:val="none" w:sz="0" w:space="0" w:color="auto"/>
        <w:right w:val="none" w:sz="0" w:space="0" w:color="auto"/>
      </w:divBdr>
    </w:div>
    <w:div w:id="2118792014">
      <w:bodyDiv w:val="1"/>
      <w:marLeft w:val="0"/>
      <w:marRight w:val="0"/>
      <w:marTop w:val="0"/>
      <w:marBottom w:val="0"/>
      <w:divBdr>
        <w:top w:val="none" w:sz="0" w:space="0" w:color="auto"/>
        <w:left w:val="none" w:sz="0" w:space="0" w:color="auto"/>
        <w:bottom w:val="none" w:sz="0" w:space="0" w:color="auto"/>
        <w:right w:val="none" w:sz="0" w:space="0" w:color="auto"/>
      </w:divBdr>
    </w:div>
    <w:div w:id="2121876337">
      <w:bodyDiv w:val="1"/>
      <w:marLeft w:val="0"/>
      <w:marRight w:val="0"/>
      <w:marTop w:val="0"/>
      <w:marBottom w:val="0"/>
      <w:divBdr>
        <w:top w:val="none" w:sz="0" w:space="0" w:color="auto"/>
        <w:left w:val="none" w:sz="0" w:space="0" w:color="auto"/>
        <w:bottom w:val="none" w:sz="0" w:space="0" w:color="auto"/>
        <w:right w:val="none" w:sz="0" w:space="0" w:color="auto"/>
      </w:divBdr>
    </w:div>
    <w:div w:id="2123917920">
      <w:bodyDiv w:val="1"/>
      <w:marLeft w:val="0"/>
      <w:marRight w:val="0"/>
      <w:marTop w:val="0"/>
      <w:marBottom w:val="0"/>
      <w:divBdr>
        <w:top w:val="none" w:sz="0" w:space="0" w:color="auto"/>
        <w:left w:val="none" w:sz="0" w:space="0" w:color="auto"/>
        <w:bottom w:val="none" w:sz="0" w:space="0" w:color="auto"/>
        <w:right w:val="none" w:sz="0" w:space="0" w:color="auto"/>
      </w:divBdr>
    </w:div>
    <w:div w:id="2127651402">
      <w:bodyDiv w:val="1"/>
      <w:marLeft w:val="0"/>
      <w:marRight w:val="0"/>
      <w:marTop w:val="0"/>
      <w:marBottom w:val="0"/>
      <w:divBdr>
        <w:top w:val="none" w:sz="0" w:space="0" w:color="auto"/>
        <w:left w:val="none" w:sz="0" w:space="0" w:color="auto"/>
        <w:bottom w:val="none" w:sz="0" w:space="0" w:color="auto"/>
        <w:right w:val="none" w:sz="0" w:space="0" w:color="auto"/>
      </w:divBdr>
    </w:div>
    <w:div w:id="2135362990">
      <w:bodyDiv w:val="1"/>
      <w:marLeft w:val="0"/>
      <w:marRight w:val="0"/>
      <w:marTop w:val="0"/>
      <w:marBottom w:val="0"/>
      <w:divBdr>
        <w:top w:val="none" w:sz="0" w:space="0" w:color="auto"/>
        <w:left w:val="none" w:sz="0" w:space="0" w:color="auto"/>
        <w:bottom w:val="none" w:sz="0" w:space="0" w:color="auto"/>
        <w:right w:val="none" w:sz="0" w:space="0" w:color="auto"/>
      </w:divBdr>
    </w:div>
    <w:div w:id="2138253993">
      <w:bodyDiv w:val="1"/>
      <w:marLeft w:val="0"/>
      <w:marRight w:val="0"/>
      <w:marTop w:val="0"/>
      <w:marBottom w:val="0"/>
      <w:divBdr>
        <w:top w:val="none" w:sz="0" w:space="0" w:color="auto"/>
        <w:left w:val="none" w:sz="0" w:space="0" w:color="auto"/>
        <w:bottom w:val="none" w:sz="0" w:space="0" w:color="auto"/>
        <w:right w:val="none" w:sz="0" w:space="0" w:color="auto"/>
      </w:divBdr>
    </w:div>
    <w:div w:id="2138520465">
      <w:bodyDiv w:val="1"/>
      <w:marLeft w:val="0"/>
      <w:marRight w:val="0"/>
      <w:marTop w:val="0"/>
      <w:marBottom w:val="0"/>
      <w:divBdr>
        <w:top w:val="none" w:sz="0" w:space="0" w:color="auto"/>
        <w:left w:val="none" w:sz="0" w:space="0" w:color="auto"/>
        <w:bottom w:val="none" w:sz="0" w:space="0" w:color="auto"/>
        <w:right w:val="none" w:sz="0" w:space="0" w:color="auto"/>
      </w:divBdr>
    </w:div>
    <w:div w:id="2142993314">
      <w:bodyDiv w:val="1"/>
      <w:marLeft w:val="0"/>
      <w:marRight w:val="0"/>
      <w:marTop w:val="0"/>
      <w:marBottom w:val="0"/>
      <w:divBdr>
        <w:top w:val="none" w:sz="0" w:space="0" w:color="auto"/>
        <w:left w:val="none" w:sz="0" w:space="0" w:color="auto"/>
        <w:bottom w:val="none" w:sz="0" w:space="0" w:color="auto"/>
        <w:right w:val="none" w:sz="0" w:space="0" w:color="auto"/>
      </w:divBdr>
    </w:div>
    <w:div w:id="214469192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yosef\Downloads\&#1514;&#1489;&#1504;&#1497;&#1514;%20&#1508;&#1512;&#1493;&#1496;&#1493;&#1511;&#1493;&#1500;.dotx" TargetMode="Externa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96C87DD-7D16-4281-8A0A-44688D38E7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תבנית פרוטוקול.dotx</Template>
  <TotalTime>3</TotalTime>
  <Pages>433</Pages>
  <Words>120746</Words>
  <Characters>489026</Characters>
  <Application>Microsoft Office Word</Application>
  <DocSecurity>0</DocSecurity>
  <Lines>21262</Lines>
  <Paragraphs>15635</Paragraphs>
  <ScaleCrop>false</ScaleCrop>
  <HeadingPairs>
    <vt:vector size="2" baseType="variant">
      <vt:variant>
        <vt:lpstr>שם</vt:lpstr>
      </vt:variant>
      <vt:variant>
        <vt:i4>1</vt:i4>
      </vt:variant>
    </vt:vector>
  </HeadingPairs>
  <TitlesOfParts>
    <vt:vector size="1" baseType="lpstr">
      <vt:lpstr>מדינת ישראל</vt:lpstr>
    </vt:vector>
  </TitlesOfParts>
  <Company>Hewlett-Packard Company</Company>
  <LinksUpToDate>false</LinksUpToDate>
  <CharactersWithSpaces>594137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מדינת ישראל</dc:title>
  <dc:subject/>
  <dc:creator>יוסף כהן</dc:creator>
  <cp:keywords/>
  <dc:description/>
  <cp:lastModifiedBy>Liron Reem</cp:lastModifiedBy>
  <cp:revision>3</cp:revision>
  <cp:lastPrinted>2013-06-14T14:46:00Z</cp:lastPrinted>
  <dcterms:created xsi:type="dcterms:W3CDTF">2025-07-19T20:49:00Z</dcterms:created>
  <dcterms:modified xsi:type="dcterms:W3CDTF">2025-07-20T11:28:00Z</dcterms:modified>
</cp:coreProperties>
</file>